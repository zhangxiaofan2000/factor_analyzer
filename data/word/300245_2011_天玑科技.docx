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Default Extension="png" ContentType="image/png"/>
  <Override PartName="/word/footer16.xml" ContentType="application/vnd.openxmlformats-officedocument.wordprocessingml.footer+xml"/>
  <Override PartName="/word/header9.xml" ContentType="application/vnd.openxmlformats-officedocument.wordprocessingml.header+xml"/>
  <Override PartName="/word/footer17.xml" ContentType="application/vnd.openxmlformats-officedocument.wordprocessingml.footer+xml"/>
  <Override PartName="/word/header1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1.xml" ContentType="application/vnd.openxmlformats-officedocument.wordprocessingml.header+xml"/>
  <Override PartName="/word/footer21.xml" ContentType="application/vnd.openxmlformats-officedocument.wordprocessingml.footer+xml"/>
  <Override PartName="/word/header1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1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7"/>
          <w:szCs w:val="17"/>
        </w:rPr>
      </w:pPr>
    </w:p>
    <w:p>
      <w:pPr>
        <w:spacing w:line="580" w:lineRule="exact" w:before="0"/>
        <w:ind w:left="1113" w:right="1119" w:firstLine="0"/>
        <w:jc w:val="center"/>
        <w:rPr>
          <w:rFonts w:ascii="宋体" w:hAnsi="宋体" w:cs="宋体" w:eastAsia="宋体" w:hint="default"/>
          <w:sz w:val="48"/>
          <w:szCs w:val="48"/>
        </w:rPr>
      </w:pPr>
      <w:r>
        <w:rPr>
          <w:rFonts w:ascii="宋体" w:hAnsi="宋体" w:cs="宋体" w:eastAsia="宋体" w:hint="default"/>
          <w:b/>
          <w:bCs/>
          <w:sz w:val="48"/>
          <w:szCs w:val="48"/>
        </w:rPr>
        <w:t>上海天玑科技股份有限公司</w:t>
      </w:r>
      <w:r>
        <w:rPr>
          <w:rFonts w:ascii="宋体" w:hAnsi="宋体" w:cs="宋体" w:eastAsia="宋体" w:hint="default"/>
          <w:sz w:val="48"/>
          <w:szCs w:val="48"/>
        </w:rPr>
      </w:r>
    </w:p>
    <w:p>
      <w:pPr>
        <w:spacing w:line="240" w:lineRule="auto" w:before="10"/>
        <w:rPr>
          <w:rFonts w:ascii="宋体" w:hAnsi="宋体" w:cs="宋体" w:eastAsia="宋体" w:hint="default"/>
          <w:b/>
          <w:bCs/>
          <w:sz w:val="44"/>
          <w:szCs w:val="44"/>
        </w:rPr>
      </w:pPr>
    </w:p>
    <w:p>
      <w:pPr>
        <w:spacing w:before="0"/>
        <w:ind w:left="1119" w:right="1119" w:firstLine="0"/>
        <w:jc w:val="center"/>
        <w:rPr>
          <w:rFonts w:ascii="宋体" w:hAnsi="宋体" w:cs="宋体" w:eastAsia="宋体" w:hint="default"/>
          <w:sz w:val="32"/>
          <w:szCs w:val="32"/>
        </w:rPr>
      </w:pPr>
      <w:r>
        <w:rPr>
          <w:rFonts w:ascii="宋体"/>
          <w:b/>
          <w:sz w:val="32"/>
        </w:rPr>
        <w:t>Shanghai DragonNet Technology Co.,</w:t>
      </w:r>
      <w:r>
        <w:rPr>
          <w:rFonts w:ascii="宋体"/>
          <w:b/>
          <w:spacing w:val="-34"/>
          <w:sz w:val="32"/>
        </w:rPr>
        <w:t> </w:t>
      </w:r>
      <w:r>
        <w:rPr>
          <w:rFonts w:ascii="宋体"/>
          <w:b/>
          <w:spacing w:val="3"/>
          <w:sz w:val="32"/>
        </w:rPr>
        <w:t>Ltd.</w:t>
      </w:r>
      <w:r>
        <w:rPr>
          <w:rFonts w:ascii="宋体"/>
          <w:spacing w:val="3"/>
          <w:sz w:val="32"/>
        </w:rPr>
      </w:r>
    </w:p>
    <w:p>
      <w:pPr>
        <w:spacing w:line="240" w:lineRule="auto" w:before="0"/>
        <w:rPr>
          <w:rFonts w:ascii="宋体" w:hAnsi="宋体" w:cs="宋体" w:eastAsia="宋体" w:hint="default"/>
          <w:b/>
          <w:bCs/>
          <w:sz w:val="32"/>
          <w:szCs w:val="32"/>
        </w:rPr>
      </w:pPr>
    </w:p>
    <w:p>
      <w:pPr>
        <w:spacing w:before="252"/>
        <w:ind w:left="1119" w:right="1118" w:firstLine="0"/>
        <w:jc w:val="center"/>
        <w:rPr>
          <w:rFonts w:ascii="宋体" w:hAnsi="宋体" w:cs="宋体" w:eastAsia="宋体" w:hint="default"/>
          <w:sz w:val="32"/>
          <w:szCs w:val="32"/>
        </w:rPr>
      </w:pPr>
      <w:r>
        <w:rPr>
          <w:rFonts w:ascii="宋体" w:hAnsi="宋体" w:cs="宋体" w:eastAsia="宋体" w:hint="default"/>
          <w:b/>
          <w:bCs/>
          <w:sz w:val="32"/>
          <w:szCs w:val="32"/>
        </w:rPr>
        <w:t>2011</w:t>
      </w:r>
      <w:r>
        <w:rPr>
          <w:rFonts w:ascii="宋体" w:hAnsi="宋体" w:cs="宋体" w:eastAsia="宋体" w:hint="default"/>
          <w:b/>
          <w:bCs/>
          <w:spacing w:val="-82"/>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7"/>
          <w:szCs w:val="17"/>
        </w:rPr>
      </w:pPr>
    </w:p>
    <w:p>
      <w:pPr>
        <w:spacing w:line="2772" w:lineRule="exact"/>
        <w:ind w:left="2681" w:right="0" w:firstLine="0"/>
        <w:rPr>
          <w:rFonts w:ascii="宋体" w:hAnsi="宋体" w:cs="宋体" w:eastAsia="宋体" w:hint="default"/>
          <w:sz w:val="20"/>
          <w:szCs w:val="20"/>
        </w:rPr>
      </w:pPr>
      <w:r>
        <w:rPr>
          <w:rFonts w:ascii="宋体" w:hAnsi="宋体" w:cs="宋体" w:eastAsia="宋体" w:hint="default"/>
          <w:position w:val="-54"/>
          <w:sz w:val="20"/>
          <w:szCs w:val="20"/>
        </w:rPr>
        <w:drawing>
          <wp:inline distT="0" distB="0" distL="0" distR="0">
            <wp:extent cx="2026343" cy="1760791"/>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026343" cy="1760791"/>
                    </a:xfrm>
                    <a:prstGeom prst="rect">
                      <a:avLst/>
                    </a:prstGeom>
                  </pic:spPr>
                </pic:pic>
              </a:graphicData>
            </a:graphic>
          </wp:inline>
        </w:drawing>
      </w:r>
      <w:r>
        <w:rPr>
          <w:rFonts w:ascii="宋体" w:hAnsi="宋体" w:cs="宋体" w:eastAsia="宋体" w:hint="default"/>
          <w:position w:val="-54"/>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1"/>
          <w:szCs w:val="21"/>
        </w:rPr>
      </w:pPr>
    </w:p>
    <w:p>
      <w:pPr>
        <w:pStyle w:val="Heading3"/>
        <w:spacing w:line="307" w:lineRule="auto" w:before="36"/>
        <w:ind w:left="2929" w:right="2924" w:hanging="3"/>
        <w:jc w:val="center"/>
        <w:rPr>
          <w:b w:val="0"/>
          <w:bCs w:val="0"/>
        </w:rPr>
      </w:pPr>
      <w:r>
        <w:rPr/>
        <w:t>股票代码：</w:t>
      </w:r>
      <w:r>
        <w:rPr>
          <w:rFonts w:ascii="宋体" w:hAnsi="宋体" w:cs="宋体" w:eastAsia="宋体" w:hint="default"/>
        </w:rPr>
        <w:t>300245</w:t>
      </w:r>
      <w:r>
        <w:rPr>
          <w:rFonts w:ascii="宋体" w:hAnsi="宋体" w:cs="宋体" w:eastAsia="宋体" w:hint="default"/>
          <w:w w:val="99"/>
        </w:rPr>
        <w:t> </w:t>
      </w:r>
      <w:r>
        <w:rPr/>
        <w:t>股票简称：天玑科技</w:t>
      </w:r>
      <w:r>
        <w:rPr>
          <w:w w:val="100"/>
        </w:rPr>
        <w:t> </w:t>
      </w:r>
      <w:r>
        <w:rPr/>
        <w:t>披露日期：</w:t>
      </w:r>
      <w:r>
        <w:rPr>
          <w:rFonts w:ascii="宋体" w:hAnsi="宋体" w:cs="宋体" w:eastAsia="宋体" w:hint="default"/>
        </w:rPr>
        <w:t>2012</w:t>
      </w:r>
      <w:r>
        <w:rPr>
          <w:rFonts w:ascii="宋体" w:hAnsi="宋体" w:cs="宋体" w:eastAsia="宋体" w:hint="default"/>
          <w:spacing w:val="-55"/>
        </w:rPr>
        <w:t> </w:t>
      </w:r>
      <w:r>
        <w:rPr/>
        <w:t>年</w:t>
      </w:r>
      <w:r>
        <w:rPr>
          <w:spacing w:val="-55"/>
        </w:rPr>
        <w:t> </w:t>
      </w:r>
      <w:r>
        <w:rPr>
          <w:rFonts w:ascii="宋体" w:hAnsi="宋体" w:cs="宋体" w:eastAsia="宋体" w:hint="default"/>
        </w:rPr>
        <w:t>4</w:t>
      </w:r>
      <w:r>
        <w:rPr>
          <w:rFonts w:ascii="宋体" w:hAnsi="宋体" w:cs="宋体" w:eastAsia="宋体" w:hint="default"/>
          <w:spacing w:val="-55"/>
        </w:rPr>
        <w:t> </w:t>
      </w:r>
      <w:r>
        <w:rPr/>
        <w:t>月</w:t>
      </w:r>
      <w:r>
        <w:rPr>
          <w:spacing w:val="-54"/>
        </w:rPr>
        <w:t> </w:t>
      </w:r>
      <w:r>
        <w:rPr>
          <w:rFonts w:ascii="宋体" w:hAnsi="宋体" w:cs="宋体" w:eastAsia="宋体" w:hint="default"/>
        </w:rPr>
        <w:t>11</w:t>
      </w:r>
      <w:r>
        <w:rPr>
          <w:rFonts w:ascii="宋体" w:hAnsi="宋体" w:cs="宋体" w:eastAsia="宋体" w:hint="default"/>
          <w:spacing w:val="-55"/>
        </w:rPr>
        <w:t> </w:t>
      </w:r>
      <w:r>
        <w:rPr/>
        <w:t>日</w:t>
      </w:r>
      <w:r>
        <w:rPr>
          <w:b w:val="0"/>
          <w:bCs w:val="0"/>
        </w:rPr>
      </w:r>
    </w:p>
    <w:p>
      <w:pPr>
        <w:spacing w:after="0" w:line="307" w:lineRule="auto"/>
        <w:jc w:val="center"/>
        <w:sectPr>
          <w:type w:val="continuous"/>
          <w:pgSz w:w="11910" w:h="16840"/>
          <w:pgMar w:top="1580" w:bottom="280" w:left="1680" w:right="16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sdt>
      <w:sdtPr>
        <w:docPartObj>
          <w:docPartGallery w:val="Table of Contents"/>
          <w:docPartUnique/>
        </w:docPartObj>
      </w:sdtPr>
      <w:sdtEndPr/>
      <w:sdtContent>
        <w:p>
          <w:pPr>
            <w:pStyle w:val="TOC1"/>
            <w:tabs>
              <w:tab w:pos="8313" w:val="right" w:leader="dot"/>
            </w:tabs>
            <w:spacing w:line="240" w:lineRule="auto"/>
            <w:ind w:right="0"/>
            <w:jc w:val="center"/>
            <w:rPr>
              <w:rFonts w:ascii="Calibri" w:hAnsi="Calibri" w:cs="Calibri" w:eastAsia="Calibri" w:hint="default"/>
              <w:b w:val="0"/>
              <w:bCs w:val="0"/>
              <w:i w:val="0"/>
              <w:sz w:val="32"/>
              <w:szCs w:val="32"/>
            </w:rPr>
          </w:pPr>
          <w:r>
            <w:rPr>
              <w:rFonts w:ascii="宋体" w:hAnsi="宋体" w:cs="宋体" w:eastAsia="宋体" w:hint="default"/>
            </w:rPr>
            <w:t>2011</w:t>
          </w:r>
          <w:r>
            <w:rPr>
              <w:rFonts w:ascii="宋体" w:hAnsi="宋体" w:cs="宋体" w:eastAsia="宋体" w:hint="default"/>
              <w:spacing w:val="-85"/>
            </w:rPr>
            <w:t> </w:t>
          </w:r>
          <w:r>
            <w:rPr/>
            <w:t>年年度报告</w:t>
          </w:r>
          <w:r>
            <w:rPr>
              <w:rFonts w:ascii="Calibri" w:hAnsi="Calibri" w:cs="Calibri" w:eastAsia="Calibri" w:hint="default"/>
              <w:i/>
              <w:sz w:val="32"/>
              <w:szCs w:val="32"/>
            </w:rPr>
            <w:tab/>
            <w:t>1</w:t>
          </w:r>
          <w:r>
            <w:rPr>
              <w:rFonts w:ascii="Calibri" w:hAnsi="Calibri" w:cs="Calibri" w:eastAsia="Calibri" w:hint="default"/>
              <w:b w:val="0"/>
              <w:bCs w:val="0"/>
              <w:i w:val="0"/>
              <w:sz w:val="32"/>
              <w:szCs w:val="32"/>
            </w:rPr>
          </w:r>
        </w:p>
        <w:p>
          <w:pPr>
            <w:pStyle w:val="TOC2"/>
            <w:tabs>
              <w:tab w:pos="8441" w:val="right" w:leader="dot"/>
            </w:tabs>
            <w:spacing w:line="240" w:lineRule="auto" w:before="631"/>
            <w:ind w:right="0"/>
            <w:jc w:val="left"/>
            <w:rPr>
              <w:rFonts w:ascii="Calibri" w:hAnsi="Calibri" w:cs="Calibri" w:eastAsia="Calibri" w:hint="default"/>
              <w:b w:val="0"/>
              <w:bCs w:val="0"/>
            </w:rPr>
          </w:pPr>
          <w:hyperlink w:history="true" w:anchor="_TOC_250008">
            <w:r>
              <w:rPr/>
              <w:t>第一节</w:t>
            </w:r>
            <w:r>
              <w:rPr>
                <w:spacing w:val="-1"/>
              </w:rPr>
              <w:t> </w:t>
            </w:r>
            <w:r>
              <w:rPr/>
              <w:t>重要提示</w:t>
            </w:r>
            <w:r>
              <w:rPr>
                <w:rFonts w:ascii="Calibri" w:hAnsi="Calibri" w:cs="Calibri" w:eastAsia="Calibri" w:hint="default"/>
              </w:rPr>
              <w:tab/>
              <w:t>3</w:t>
            </w:r>
            <w:r>
              <w:rPr>
                <w:rFonts w:ascii="Calibri" w:hAnsi="Calibri" w:cs="Calibri" w:eastAsia="Calibri" w:hint="default"/>
                <w:b w:val="0"/>
                <w:bCs w:val="0"/>
              </w:rPr>
            </w:r>
          </w:hyperlink>
        </w:p>
        <w:p>
          <w:pPr>
            <w:pStyle w:val="TOC2"/>
            <w:tabs>
              <w:tab w:pos="1443" w:val="left" w:leader="none"/>
              <w:tab w:pos="8441" w:val="right" w:leader="dot"/>
            </w:tabs>
            <w:spacing w:line="240" w:lineRule="auto"/>
            <w:ind w:right="0"/>
            <w:jc w:val="left"/>
            <w:rPr>
              <w:rFonts w:ascii="Calibri" w:hAnsi="Calibri" w:cs="Calibri" w:eastAsia="Calibri" w:hint="default"/>
              <w:b w:val="0"/>
              <w:bCs w:val="0"/>
            </w:rPr>
          </w:pPr>
          <w:hyperlink w:history="true" w:anchor="_TOC_250007">
            <w:r>
              <w:rPr>
                <w:w w:val="95"/>
              </w:rPr>
              <w:t>第二节</w:t>
              <w:tab/>
            </w:r>
            <w:r>
              <w:rPr/>
              <w:t>公司基本情况</w:t>
            </w:r>
            <w:r>
              <w:rPr>
                <w:rFonts w:ascii="Calibri" w:hAnsi="Calibri" w:cs="Calibri" w:eastAsia="Calibri" w:hint="default"/>
              </w:rPr>
              <w:tab/>
              <w:t>5</w:t>
            </w:r>
            <w:r>
              <w:rPr>
                <w:rFonts w:ascii="Calibri" w:hAnsi="Calibri" w:cs="Calibri" w:eastAsia="Calibri" w:hint="default"/>
                <w:b w:val="0"/>
                <w:bCs w:val="0"/>
              </w:rPr>
            </w:r>
          </w:hyperlink>
        </w:p>
        <w:p>
          <w:pPr>
            <w:pStyle w:val="TOC2"/>
            <w:tabs>
              <w:tab w:pos="8441" w:val="right" w:leader="dot"/>
            </w:tabs>
            <w:spacing w:line="240" w:lineRule="auto" w:before="654"/>
            <w:ind w:right="0"/>
            <w:jc w:val="left"/>
            <w:rPr>
              <w:rFonts w:ascii="Calibri" w:hAnsi="Calibri" w:cs="Calibri" w:eastAsia="Calibri" w:hint="default"/>
              <w:b w:val="0"/>
              <w:bCs w:val="0"/>
            </w:rPr>
          </w:pPr>
          <w:hyperlink w:history="true" w:anchor="_TOC_250006">
            <w:r>
              <w:rPr/>
              <w:t>第三节 会计数据和财务指标摘要</w:t>
            </w:r>
            <w:r>
              <w:rPr>
                <w:rFonts w:ascii="Calibri" w:hAnsi="Calibri" w:cs="Calibri" w:eastAsia="Calibri" w:hint="default"/>
              </w:rPr>
              <w:tab/>
              <w:t>7</w:t>
            </w:r>
            <w:r>
              <w:rPr>
                <w:rFonts w:ascii="Calibri" w:hAnsi="Calibri" w:cs="Calibri" w:eastAsia="Calibri" w:hint="default"/>
                <w:b w:val="0"/>
                <w:bCs w:val="0"/>
              </w:rPr>
            </w:r>
          </w:hyperlink>
        </w:p>
        <w:p>
          <w:pPr>
            <w:pStyle w:val="TOC2"/>
            <w:tabs>
              <w:tab w:pos="8441" w:val="right" w:leader="dot"/>
            </w:tabs>
            <w:spacing w:line="240" w:lineRule="auto"/>
            <w:ind w:right="0"/>
            <w:jc w:val="left"/>
            <w:rPr>
              <w:rFonts w:ascii="Calibri" w:hAnsi="Calibri" w:cs="Calibri" w:eastAsia="Calibri" w:hint="default"/>
              <w:b w:val="0"/>
              <w:bCs w:val="0"/>
            </w:rPr>
          </w:pPr>
          <w:hyperlink w:history="true" w:anchor="_TOC_250005">
            <w:r>
              <w:rPr/>
              <w:t>第四节 董事会报告</w:t>
            </w:r>
            <w:r>
              <w:rPr>
                <w:rFonts w:ascii="Calibri" w:hAnsi="Calibri" w:cs="Calibri" w:eastAsia="Calibri" w:hint="default"/>
              </w:rPr>
              <w:tab/>
              <w:t>9</w:t>
            </w:r>
            <w:r>
              <w:rPr>
                <w:rFonts w:ascii="Calibri" w:hAnsi="Calibri" w:cs="Calibri" w:eastAsia="Calibri" w:hint="default"/>
                <w:b w:val="0"/>
                <w:bCs w:val="0"/>
              </w:rPr>
            </w:r>
          </w:hyperlink>
        </w:p>
        <w:p>
          <w:pPr>
            <w:pStyle w:val="TOC2"/>
            <w:tabs>
              <w:tab w:pos="8441" w:val="right" w:leader="dot"/>
            </w:tabs>
            <w:spacing w:line="240" w:lineRule="auto"/>
            <w:ind w:right="0"/>
            <w:jc w:val="left"/>
            <w:rPr>
              <w:rFonts w:ascii="Calibri" w:hAnsi="Calibri" w:cs="Calibri" w:eastAsia="Calibri" w:hint="default"/>
              <w:b w:val="0"/>
              <w:bCs w:val="0"/>
            </w:rPr>
          </w:pPr>
          <w:hyperlink w:history="true" w:anchor="_TOC_250004">
            <w:r>
              <w:rPr/>
              <w:t>第五节</w:t>
            </w:r>
            <w:r>
              <w:rPr>
                <w:spacing w:val="-1"/>
              </w:rPr>
              <w:t> </w:t>
            </w:r>
            <w:r>
              <w:rPr/>
              <w:t>重要事项</w:t>
            </w:r>
            <w:r>
              <w:rPr>
                <w:rFonts w:ascii="Calibri" w:hAnsi="Calibri" w:cs="Calibri" w:eastAsia="Calibri" w:hint="default"/>
              </w:rPr>
              <w:tab/>
              <w:t>42</w:t>
            </w:r>
            <w:r>
              <w:rPr>
                <w:rFonts w:ascii="Calibri" w:hAnsi="Calibri" w:cs="Calibri" w:eastAsia="Calibri" w:hint="default"/>
                <w:b w:val="0"/>
                <w:bCs w:val="0"/>
              </w:rPr>
            </w:r>
          </w:hyperlink>
        </w:p>
        <w:p>
          <w:pPr>
            <w:pStyle w:val="TOC2"/>
            <w:tabs>
              <w:tab w:pos="8431" w:val="right" w:leader="dot"/>
            </w:tabs>
            <w:spacing w:line="240" w:lineRule="auto"/>
            <w:ind w:right="0"/>
            <w:jc w:val="left"/>
            <w:rPr>
              <w:rFonts w:ascii="Calibri" w:hAnsi="Calibri" w:cs="Calibri" w:eastAsia="Calibri" w:hint="default"/>
              <w:b w:val="0"/>
              <w:bCs w:val="0"/>
            </w:rPr>
          </w:pPr>
          <w:hyperlink w:history="true" w:anchor="_TOC_250003">
            <w:r>
              <w:rPr/>
              <w:t>第六节 股本变动及股东情况</w:t>
            </w:r>
            <w:r>
              <w:rPr>
                <w:rFonts w:ascii="Calibri" w:hAnsi="Calibri" w:cs="Calibri" w:eastAsia="Calibri" w:hint="default"/>
              </w:rPr>
              <w:tab/>
            </w:r>
            <w:r>
              <w:rPr>
                <w:rFonts w:ascii="Calibri" w:hAnsi="Calibri" w:cs="Calibri" w:eastAsia="Calibri" w:hint="default"/>
                <w:spacing w:val="-8"/>
              </w:rPr>
              <w:t>47</w:t>
            </w:r>
            <w:r>
              <w:rPr>
                <w:rFonts w:ascii="Calibri" w:hAnsi="Calibri" w:cs="Calibri" w:eastAsia="Calibri" w:hint="default"/>
                <w:b w:val="0"/>
                <w:bCs w:val="0"/>
              </w:rPr>
            </w:r>
          </w:hyperlink>
        </w:p>
        <w:p>
          <w:pPr>
            <w:pStyle w:val="TOC2"/>
            <w:tabs>
              <w:tab w:pos="8438" w:val="right" w:leader="dot"/>
            </w:tabs>
            <w:spacing w:line="240" w:lineRule="auto" w:before="654"/>
            <w:ind w:right="0"/>
            <w:jc w:val="left"/>
            <w:rPr>
              <w:rFonts w:ascii="Calibri" w:hAnsi="Calibri" w:cs="Calibri" w:eastAsia="Calibri" w:hint="default"/>
              <w:b w:val="0"/>
              <w:bCs w:val="0"/>
            </w:rPr>
          </w:pPr>
          <w:r>
            <w:rPr/>
            <w:t>第七节 董事、监事、高级管理人员和员工情况</w:t>
          </w:r>
          <w:r>
            <w:rPr>
              <w:rFonts w:ascii="Calibri" w:hAnsi="Calibri" w:cs="Calibri" w:eastAsia="Calibri" w:hint="default"/>
            </w:rPr>
            <w:tab/>
          </w:r>
          <w:r>
            <w:rPr>
              <w:rFonts w:ascii="Calibri" w:hAnsi="Calibri" w:cs="Calibri" w:eastAsia="Calibri" w:hint="default"/>
              <w:spacing w:val="-4"/>
            </w:rPr>
            <w:t>52</w:t>
          </w:r>
          <w:r>
            <w:rPr>
              <w:rFonts w:ascii="Calibri" w:hAnsi="Calibri" w:cs="Calibri" w:eastAsia="Calibri" w:hint="default"/>
              <w:b w:val="0"/>
              <w:bCs w:val="0"/>
            </w:rPr>
          </w:r>
        </w:p>
        <w:p>
          <w:pPr>
            <w:pStyle w:val="TOC2"/>
            <w:tabs>
              <w:tab w:pos="8431" w:val="right" w:leader="dot"/>
            </w:tabs>
            <w:spacing w:line="240" w:lineRule="auto"/>
            <w:ind w:right="0"/>
            <w:jc w:val="left"/>
            <w:rPr>
              <w:rFonts w:ascii="Calibri" w:hAnsi="Calibri" w:cs="Calibri" w:eastAsia="Calibri" w:hint="default"/>
              <w:b w:val="0"/>
              <w:bCs w:val="0"/>
            </w:rPr>
          </w:pPr>
          <w:hyperlink w:history="true" w:anchor="_TOC_250002">
            <w:r>
              <w:rPr/>
              <w:t>第八节 公司治理结构</w:t>
            </w:r>
            <w:r>
              <w:rPr>
                <w:rFonts w:ascii="Calibri" w:hAnsi="Calibri" w:cs="Calibri" w:eastAsia="Calibri" w:hint="default"/>
              </w:rPr>
              <w:tab/>
            </w:r>
            <w:r>
              <w:rPr>
                <w:rFonts w:ascii="Calibri" w:hAnsi="Calibri" w:cs="Calibri" w:eastAsia="Calibri" w:hint="default"/>
                <w:spacing w:val="-8"/>
              </w:rPr>
              <w:t>57</w:t>
            </w:r>
            <w:r>
              <w:rPr>
                <w:rFonts w:ascii="Calibri" w:hAnsi="Calibri" w:cs="Calibri" w:eastAsia="Calibri" w:hint="default"/>
                <w:b w:val="0"/>
                <w:bCs w:val="0"/>
              </w:rPr>
            </w:r>
          </w:hyperlink>
        </w:p>
        <w:p>
          <w:pPr>
            <w:pStyle w:val="TOC2"/>
            <w:tabs>
              <w:tab w:pos="8441" w:val="right" w:leader="dot"/>
            </w:tabs>
            <w:spacing w:line="240" w:lineRule="auto"/>
            <w:ind w:right="0"/>
            <w:jc w:val="left"/>
            <w:rPr>
              <w:rFonts w:ascii="Calibri" w:hAnsi="Calibri" w:cs="Calibri" w:eastAsia="Calibri" w:hint="default"/>
              <w:b w:val="0"/>
              <w:bCs w:val="0"/>
            </w:rPr>
          </w:pPr>
          <w:hyperlink w:history="true" w:anchor="_TOC_250001">
            <w:r>
              <w:rPr/>
              <w:t>第九节</w:t>
            </w:r>
            <w:r>
              <w:rPr>
                <w:spacing w:val="-1"/>
              </w:rPr>
              <w:t> </w:t>
            </w:r>
            <w:r>
              <w:rPr/>
              <w:t>监事会报告</w:t>
            </w:r>
            <w:r>
              <w:rPr>
                <w:rFonts w:ascii="Calibri" w:hAnsi="Calibri" w:cs="Calibri" w:eastAsia="Calibri" w:hint="default"/>
              </w:rPr>
              <w:tab/>
              <w:t>68</w:t>
            </w:r>
            <w:r>
              <w:rPr>
                <w:rFonts w:ascii="Calibri" w:hAnsi="Calibri" w:cs="Calibri" w:eastAsia="Calibri" w:hint="default"/>
                <w:b w:val="0"/>
                <w:bCs w:val="0"/>
              </w:rPr>
            </w:r>
          </w:hyperlink>
        </w:p>
        <w:p>
          <w:pPr>
            <w:pStyle w:val="TOC2"/>
            <w:tabs>
              <w:tab w:pos="1443" w:val="left" w:leader="none"/>
              <w:tab w:pos="8441" w:val="right" w:leader="dot"/>
            </w:tabs>
            <w:spacing w:line="240" w:lineRule="auto"/>
            <w:ind w:right="0"/>
            <w:jc w:val="left"/>
            <w:rPr>
              <w:rFonts w:ascii="Calibri" w:hAnsi="Calibri" w:cs="Calibri" w:eastAsia="Calibri" w:hint="default"/>
              <w:b w:val="0"/>
              <w:bCs w:val="0"/>
            </w:rPr>
          </w:pPr>
          <w:r>
            <w:rPr>
              <w:w w:val="95"/>
            </w:rPr>
            <w:t>第十节</w:t>
            <w:tab/>
          </w:r>
          <w:r>
            <w:rPr/>
            <w:t>财务报告</w:t>
          </w:r>
          <w:r>
            <w:rPr>
              <w:rFonts w:ascii="Calibri" w:hAnsi="Calibri" w:cs="Calibri" w:eastAsia="Calibri" w:hint="default"/>
            </w:rPr>
            <w:tab/>
            <w:t>71</w:t>
          </w:r>
          <w:r>
            <w:rPr>
              <w:rFonts w:ascii="Calibri" w:hAnsi="Calibri" w:cs="Calibri" w:eastAsia="Calibri" w:hint="default"/>
              <w:b w:val="0"/>
              <w:bCs w:val="0"/>
            </w:rPr>
          </w:r>
        </w:p>
        <w:p>
          <w:pPr>
            <w:pStyle w:val="TOC2"/>
            <w:tabs>
              <w:tab w:pos="1726" w:val="left" w:leader="none"/>
              <w:tab w:pos="8439" w:val="right" w:leader="dot"/>
            </w:tabs>
            <w:spacing w:line="240" w:lineRule="auto" w:before="654"/>
            <w:ind w:right="0"/>
            <w:jc w:val="left"/>
            <w:rPr>
              <w:rFonts w:ascii="Calibri" w:hAnsi="Calibri" w:cs="Calibri" w:eastAsia="Calibri" w:hint="default"/>
              <w:b w:val="0"/>
              <w:bCs w:val="0"/>
            </w:rPr>
          </w:pPr>
          <w:hyperlink w:history="true" w:anchor="_TOC_250000">
            <w:r>
              <w:rPr/>
              <w:t>第十一节</w:t>
              <w:tab/>
              <w:t>备查文件目录</w:t>
            </w:r>
            <w:r>
              <w:rPr>
                <w:rFonts w:ascii="Calibri" w:hAnsi="Calibri" w:cs="Calibri" w:eastAsia="Calibri" w:hint="default"/>
              </w:rPr>
              <w:tab/>
              <w:t>159</w:t>
            </w:r>
            <w:r>
              <w:rPr>
                <w:rFonts w:ascii="Calibri" w:hAnsi="Calibri" w:cs="Calibri" w:eastAsia="Calibri" w:hint="default"/>
                <w:b w:val="0"/>
                <w:bCs w:val="0"/>
              </w:rPr>
            </w:r>
          </w:hyperlink>
        </w:p>
      </w:sdtContent>
    </w:sdt>
    <w:p>
      <w:pPr>
        <w:spacing w:after="0" w:line="240" w:lineRule="auto"/>
        <w:jc w:val="left"/>
        <w:rPr>
          <w:rFonts w:ascii="Calibri" w:hAnsi="Calibri" w:cs="Calibri" w:eastAsia="Calibri" w:hint="default"/>
        </w:rPr>
        <w:sectPr>
          <w:headerReference w:type="default" r:id="rId6"/>
          <w:footerReference w:type="default" r:id="rId7"/>
          <w:pgSz w:w="11910" w:h="16840"/>
          <w:pgMar w:header="893" w:footer="1040" w:top="1480" w:bottom="1220" w:left="1660" w:right="1680"/>
          <w:pgNumType w:start="2"/>
        </w:sectPr>
      </w:pPr>
    </w:p>
    <w:p>
      <w:pPr>
        <w:pStyle w:val="Heading1"/>
        <w:spacing w:line="240" w:lineRule="auto" w:before="301"/>
        <w:ind w:left="21" w:right="0"/>
        <w:jc w:val="center"/>
        <w:rPr>
          <w:b w:val="0"/>
          <w:bCs w:val="0"/>
        </w:rPr>
      </w:pPr>
      <w:bookmarkStart w:name="_TOC_250008" w:id="1"/>
      <w:r>
        <w:rPr/>
        <w:t>第一节</w:t>
      </w:r>
      <w:r>
        <w:rPr>
          <w:spacing w:val="-2"/>
        </w:rPr>
        <w:t> </w:t>
      </w:r>
      <w:r>
        <w:rPr/>
        <w:t>重要提示</w:t>
      </w:r>
      <w:bookmarkEnd w:id="1"/>
      <w:r>
        <w:rPr>
          <w:b w:val="0"/>
          <w:bCs w:val="0"/>
        </w:rPr>
      </w:r>
    </w:p>
    <w:p>
      <w:pPr>
        <w:spacing w:line="240" w:lineRule="auto" w:before="11"/>
        <w:rPr>
          <w:rFonts w:ascii="宋体" w:hAnsi="宋体" w:cs="宋体" w:eastAsia="宋体" w:hint="default"/>
          <w:b/>
          <w:bCs/>
          <w:sz w:val="28"/>
          <w:szCs w:val="28"/>
        </w:rPr>
      </w:pPr>
    </w:p>
    <w:p>
      <w:pPr>
        <w:spacing w:before="0"/>
        <w:ind w:left="138" w:right="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78"/>
          <w:sz w:val="24"/>
          <w:szCs w:val="24"/>
        </w:rPr>
        <w:t> </w:t>
      </w:r>
      <w:r>
        <w:rPr>
          <w:rFonts w:ascii="宋体" w:hAnsi="宋体" w:cs="宋体" w:eastAsia="宋体" w:hint="default"/>
          <w:b/>
          <w:bCs/>
          <w:sz w:val="24"/>
          <w:szCs w:val="24"/>
        </w:rPr>
        <w:t>重要提示</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408" w:lineRule="auto" w:before="165"/>
        <w:ind w:right="109" w:firstLine="419"/>
        <w:jc w:val="both"/>
      </w:pPr>
      <w:r>
        <w:rPr>
          <w:rFonts w:ascii="宋体" w:hAnsi="宋体" w:cs="宋体" w:eastAsia="宋体" w:hint="default"/>
        </w:rPr>
        <w:t>1</w:t>
      </w:r>
      <w:r>
        <w:rPr/>
        <w:t>、</w:t>
      </w:r>
      <w:r>
        <w:rPr>
          <w:spacing w:val="34"/>
        </w:rPr>
        <w:t> </w:t>
      </w:r>
      <w:r>
        <w:rPr>
          <w:spacing w:val="-4"/>
        </w:rPr>
        <w:t>本公司董事会、监事会及董事、监事、高级管理人员保证本报告所载资料不存在任</w:t>
      </w:r>
      <w:r>
        <w:rPr>
          <w:w w:val="100"/>
        </w:rPr>
        <w:t> </w:t>
      </w:r>
      <w:r>
        <w:rPr>
          <w:spacing w:val="-4"/>
        </w:rPr>
        <w:t>何虚假记载、误导性陈述或者重大遗漏，并对其内容的真实性、准确性和完整性负个别及连</w:t>
      </w:r>
      <w:r>
        <w:rPr>
          <w:spacing w:val="-44"/>
        </w:rPr>
        <w:t> </w:t>
      </w:r>
      <w:r>
        <w:rPr>
          <w:spacing w:val="-44"/>
        </w:rPr>
      </w:r>
      <w:r>
        <w:rPr/>
        <w:t>带责任。</w:t>
      </w:r>
    </w:p>
    <w:p>
      <w:pPr>
        <w:pStyle w:val="BodyText"/>
        <w:spacing w:line="408" w:lineRule="auto" w:before="84"/>
        <w:ind w:right="109" w:firstLine="419"/>
        <w:jc w:val="both"/>
      </w:pPr>
      <w:r>
        <w:rPr>
          <w:rFonts w:ascii="宋体" w:hAnsi="宋体" w:cs="宋体" w:eastAsia="宋体" w:hint="default"/>
        </w:rPr>
        <w:t>2</w:t>
      </w:r>
      <w:r>
        <w:rPr/>
        <w:t>、</w:t>
      </w:r>
      <w:r>
        <w:rPr>
          <w:spacing w:val="-2"/>
        </w:rPr>
        <w:t> </w:t>
      </w:r>
      <w:r>
        <w:rPr/>
        <w:t>本公司董事、监事、高级管理人员对</w:t>
      </w:r>
      <w:r>
        <w:rPr>
          <w:spacing w:val="-46"/>
        </w:rPr>
        <w:t> </w:t>
      </w:r>
      <w:r>
        <w:rPr>
          <w:rFonts w:ascii="宋体" w:hAnsi="宋体" w:cs="宋体" w:eastAsia="宋体" w:hint="default"/>
        </w:rPr>
        <w:t>2011</w:t>
      </w:r>
      <w:r>
        <w:rPr>
          <w:rFonts w:ascii="宋体" w:hAnsi="宋体" w:cs="宋体" w:eastAsia="宋体" w:hint="default"/>
          <w:spacing w:val="-47"/>
        </w:rPr>
        <w:t> </w:t>
      </w:r>
      <w:r>
        <w:rPr/>
        <w:t>年年度报告内容的真实性、准确性、完</w:t>
      </w:r>
      <w:r>
        <w:rPr>
          <w:w w:val="100"/>
        </w:rPr>
        <w:t> </w:t>
      </w:r>
      <w:r>
        <w:rPr/>
        <w:t>整性未有无法保证或存在异议的情形。</w:t>
      </w:r>
    </w:p>
    <w:p>
      <w:pPr>
        <w:pStyle w:val="BodyText"/>
        <w:spacing w:line="408" w:lineRule="auto" w:before="87"/>
        <w:ind w:right="109" w:firstLine="419"/>
        <w:jc w:val="both"/>
      </w:pPr>
      <w:r>
        <w:rPr>
          <w:rFonts w:ascii="宋体" w:hAnsi="宋体" w:cs="宋体" w:eastAsia="宋体" w:hint="default"/>
          <w:spacing w:val="-1"/>
        </w:rPr>
        <w:t>3</w:t>
      </w:r>
      <w:r>
        <w:rPr>
          <w:spacing w:val="-1"/>
        </w:rPr>
        <w:t>、公司年度财务报告已经立信会计师事务所（特殊普通合伙）审计并被出具了标准无</w:t>
      </w:r>
      <w:r>
        <w:rPr>
          <w:w w:val="100"/>
        </w:rPr>
        <w:t> </w:t>
      </w:r>
      <w:r>
        <w:rPr/>
        <w:t>保留意见的审计报告。</w:t>
      </w:r>
    </w:p>
    <w:p>
      <w:pPr>
        <w:spacing w:line="372" w:lineRule="auto" w:before="71"/>
        <w:ind w:left="138" w:right="114" w:firstLine="419"/>
        <w:jc w:val="both"/>
        <w:rPr>
          <w:rFonts w:ascii="宋体" w:hAnsi="宋体" w:cs="宋体" w:eastAsia="宋体" w:hint="default"/>
          <w:sz w:val="23"/>
          <w:szCs w:val="23"/>
        </w:rPr>
      </w:pPr>
      <w:r>
        <w:rPr>
          <w:rFonts w:ascii="宋体" w:hAnsi="宋体" w:cs="宋体" w:eastAsia="宋体" w:hint="default"/>
          <w:sz w:val="21"/>
          <w:szCs w:val="21"/>
        </w:rPr>
        <w:t>4</w:t>
      </w:r>
      <w:r>
        <w:rPr>
          <w:rFonts w:ascii="宋体" w:hAnsi="宋体" w:cs="宋体" w:eastAsia="宋体" w:hint="default"/>
          <w:sz w:val="21"/>
          <w:szCs w:val="21"/>
        </w:rPr>
        <w:t>、</w:t>
      </w:r>
      <w:r>
        <w:rPr>
          <w:rFonts w:ascii="宋体" w:hAnsi="宋体" w:cs="宋体" w:eastAsia="宋体" w:hint="default"/>
          <w:sz w:val="23"/>
          <w:szCs w:val="23"/>
        </w:rPr>
        <w:t>公司 </w:t>
      </w:r>
      <w:r>
        <w:rPr>
          <w:rFonts w:ascii="宋体" w:hAnsi="宋体" w:cs="宋体" w:eastAsia="宋体" w:hint="default"/>
          <w:sz w:val="23"/>
          <w:szCs w:val="23"/>
        </w:rPr>
        <w:t>2011</w:t>
      </w:r>
      <w:r>
        <w:rPr>
          <w:rFonts w:ascii="宋体" w:hAnsi="宋体" w:cs="宋体" w:eastAsia="宋体" w:hint="default"/>
          <w:spacing w:val="-18"/>
          <w:sz w:val="23"/>
          <w:szCs w:val="23"/>
        </w:rPr>
        <w:t> </w:t>
      </w:r>
      <w:r>
        <w:rPr>
          <w:rFonts w:ascii="宋体" w:hAnsi="宋体" w:cs="宋体" w:eastAsia="宋体" w:hint="default"/>
          <w:sz w:val="23"/>
          <w:szCs w:val="23"/>
        </w:rPr>
        <w:t>年年度报告已经公司第一届董事会第二十三次会议审议通过，公</w:t>
      </w:r>
      <w:r>
        <w:rPr>
          <w:rFonts w:ascii="宋体" w:hAnsi="宋体" w:cs="宋体" w:eastAsia="宋体" w:hint="default"/>
          <w:w w:val="100"/>
          <w:sz w:val="23"/>
          <w:szCs w:val="23"/>
        </w:rPr>
        <w:t> </w:t>
      </w:r>
      <w:r>
        <w:rPr>
          <w:rFonts w:ascii="宋体" w:hAnsi="宋体" w:cs="宋体" w:eastAsia="宋体" w:hint="default"/>
          <w:sz w:val="23"/>
          <w:szCs w:val="23"/>
        </w:rPr>
        <w:t>司全体董事均出席了本次审议年度报告的董事会会议。</w:t>
      </w:r>
    </w:p>
    <w:p>
      <w:pPr>
        <w:spacing w:line="372" w:lineRule="auto" w:before="79"/>
        <w:ind w:left="138" w:right="117" w:firstLine="460"/>
        <w:jc w:val="both"/>
        <w:rPr>
          <w:rFonts w:ascii="宋体" w:hAnsi="宋体" w:cs="宋体" w:eastAsia="宋体" w:hint="default"/>
          <w:sz w:val="23"/>
          <w:szCs w:val="23"/>
        </w:rPr>
      </w:pPr>
      <w:r>
        <w:rPr>
          <w:rFonts w:ascii="宋体" w:hAnsi="宋体" w:cs="宋体" w:eastAsia="宋体" w:hint="default"/>
          <w:sz w:val="23"/>
          <w:szCs w:val="23"/>
        </w:rPr>
        <w:t>5</w:t>
      </w:r>
      <w:r>
        <w:rPr>
          <w:rFonts w:ascii="宋体" w:hAnsi="宋体" w:cs="宋体" w:eastAsia="宋体" w:hint="default"/>
          <w:sz w:val="23"/>
          <w:szCs w:val="23"/>
        </w:rPr>
        <w:t>、</w:t>
      </w:r>
      <w:r>
        <w:rPr>
          <w:rFonts w:ascii="宋体" w:hAnsi="宋体" w:cs="宋体" w:eastAsia="宋体" w:hint="default"/>
          <w:spacing w:val="25"/>
          <w:sz w:val="23"/>
          <w:szCs w:val="23"/>
        </w:rPr>
        <w:t> </w:t>
      </w:r>
      <w:r>
        <w:rPr>
          <w:rFonts w:ascii="宋体" w:hAnsi="宋体" w:cs="宋体" w:eastAsia="宋体" w:hint="default"/>
          <w:sz w:val="23"/>
          <w:szCs w:val="23"/>
        </w:rPr>
        <w:t>立信会计师事务所（特殊普通合伙）为本公司出具了标准无保留意见的审</w:t>
      </w:r>
      <w:r>
        <w:rPr>
          <w:rFonts w:ascii="宋体" w:hAnsi="宋体" w:cs="宋体" w:eastAsia="宋体" w:hint="default"/>
          <w:w w:val="100"/>
          <w:sz w:val="23"/>
          <w:szCs w:val="23"/>
        </w:rPr>
        <w:t> </w:t>
      </w:r>
      <w:r>
        <w:rPr>
          <w:rFonts w:ascii="宋体" w:hAnsi="宋体" w:cs="宋体" w:eastAsia="宋体" w:hint="default"/>
          <w:sz w:val="23"/>
          <w:szCs w:val="23"/>
        </w:rPr>
        <w:t>计报告。</w:t>
      </w:r>
    </w:p>
    <w:p>
      <w:pPr>
        <w:pStyle w:val="BodyText"/>
        <w:spacing w:line="408" w:lineRule="auto" w:before="97"/>
        <w:ind w:right="0" w:firstLine="525"/>
        <w:jc w:val="left"/>
      </w:pPr>
      <w:r>
        <w:rPr>
          <w:rFonts w:ascii="宋体" w:hAnsi="宋体" w:cs="宋体" w:eastAsia="宋体" w:hint="default"/>
          <w:spacing w:val="-4"/>
        </w:rPr>
        <w:t>6</w:t>
      </w:r>
      <w:r>
        <w:rPr>
          <w:spacing w:val="-4"/>
        </w:rPr>
        <w:t>、公司负责人陆文雄、主管会计工作负责人杜力耘及会计机构负责人</w:t>
      </w:r>
      <w:r>
        <w:rPr>
          <w:rFonts w:ascii="宋体" w:hAnsi="宋体" w:cs="宋体" w:eastAsia="宋体" w:hint="default"/>
          <w:spacing w:val="-4"/>
        </w:rPr>
        <w:t>(</w:t>
      </w:r>
      <w:r>
        <w:rPr>
          <w:spacing w:val="-4"/>
        </w:rPr>
        <w:t>会计主管人员</w:t>
      </w:r>
      <w:r>
        <w:rPr>
          <w:rFonts w:ascii="宋体" w:hAnsi="宋体" w:cs="宋体" w:eastAsia="宋体" w:hint="default"/>
          <w:spacing w:val="-4"/>
        </w:rPr>
        <w:t>)</w:t>
      </w:r>
      <w:r>
        <w:rPr>
          <w:rFonts w:ascii="宋体" w:hAnsi="宋体" w:cs="宋体" w:eastAsia="宋体" w:hint="default"/>
          <w:w w:val="100"/>
        </w:rPr>
        <w:t> </w:t>
      </w:r>
      <w:r>
        <w:rPr/>
        <w:t>李思琪声明：保证年度报告中财务报告的真实、完整。</w:t>
      </w:r>
    </w:p>
    <w:p>
      <w:pPr>
        <w:spacing w:line="240" w:lineRule="auto" w:before="9"/>
        <w:rPr>
          <w:rFonts w:ascii="宋体" w:hAnsi="宋体" w:cs="宋体" w:eastAsia="宋体" w:hint="default"/>
          <w:sz w:val="24"/>
          <w:szCs w:val="24"/>
        </w:rPr>
      </w:pPr>
    </w:p>
    <w:p>
      <w:pPr>
        <w:spacing w:before="0"/>
        <w:ind w:left="138" w:right="0"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76"/>
          <w:sz w:val="24"/>
          <w:szCs w:val="24"/>
        </w:rPr>
        <w:t> </w:t>
      </w:r>
      <w:r>
        <w:rPr>
          <w:rFonts w:ascii="宋体" w:hAnsi="宋体" w:cs="宋体" w:eastAsia="宋体" w:hint="default"/>
          <w:b/>
          <w:bCs/>
          <w:sz w:val="24"/>
          <w:szCs w:val="24"/>
        </w:rPr>
        <w:t>释义</w:t>
      </w:r>
      <w:r>
        <w:rPr>
          <w:rFonts w:ascii="宋体" w:hAnsi="宋体" w:cs="宋体" w:eastAsia="宋体" w:hint="default"/>
          <w:sz w:val="24"/>
          <w:szCs w:val="24"/>
        </w:rPr>
      </w:r>
    </w:p>
    <w:p>
      <w:pPr>
        <w:spacing w:line="240" w:lineRule="auto" w:before="8"/>
        <w:rPr>
          <w:rFonts w:ascii="宋体" w:hAnsi="宋体" w:cs="宋体" w:eastAsia="宋体" w:hint="default"/>
          <w:b/>
          <w:bCs/>
          <w:sz w:val="30"/>
          <w:szCs w:val="30"/>
        </w:rPr>
      </w:pPr>
    </w:p>
    <w:p>
      <w:pPr>
        <w:pStyle w:val="BodyText"/>
        <w:tabs>
          <w:tab w:pos="2240" w:val="left" w:leader="none"/>
          <w:tab w:pos="2869" w:val="left" w:leader="none"/>
        </w:tabs>
        <w:spacing w:line="307" w:lineRule="auto"/>
        <w:ind w:left="558" w:right="3171"/>
        <w:jc w:val="left"/>
      </w:pPr>
      <w:r>
        <w:rPr>
          <w:spacing w:val="-1"/>
        </w:rPr>
        <w:t>公司、天玑科技</w:t>
        <w:tab/>
      </w:r>
      <w:r>
        <w:rPr/>
        <w:t>指</w:t>
        <w:tab/>
      </w:r>
      <w:r>
        <w:rPr>
          <w:spacing w:val="-2"/>
        </w:rPr>
        <w:t>上海天玑科技股份有限公司</w:t>
      </w:r>
      <w:r>
        <w:rPr>
          <w:spacing w:val="-82"/>
        </w:rPr>
        <w:t> </w:t>
      </w:r>
      <w:r>
        <w:rPr>
          <w:spacing w:val="-82"/>
        </w:rPr>
      </w:r>
      <w:r>
        <w:rPr>
          <w:spacing w:val="-1"/>
        </w:rPr>
        <w:t>中国证监会</w:t>
        <w:tab/>
      </w:r>
      <w:r>
        <w:rPr/>
        <w:t>指</w:t>
        <w:tab/>
      </w:r>
      <w:r>
        <w:rPr>
          <w:spacing w:val="-2"/>
        </w:rPr>
        <w:t>中国证券监督管理委员会</w:t>
      </w:r>
    </w:p>
    <w:p>
      <w:pPr>
        <w:pStyle w:val="BodyText"/>
        <w:tabs>
          <w:tab w:pos="2240" w:val="left" w:leader="none"/>
          <w:tab w:pos="2869" w:val="left" w:leader="none"/>
        </w:tabs>
        <w:spacing w:line="307" w:lineRule="auto" w:before="16"/>
        <w:ind w:left="558" w:right="860"/>
        <w:jc w:val="left"/>
      </w:pPr>
      <w:r>
        <w:rPr>
          <w:spacing w:val="-1"/>
        </w:rPr>
        <w:t>上海天玑</w:t>
        <w:tab/>
      </w:r>
      <w:r>
        <w:rPr/>
        <w:t>指</w:t>
        <w:tab/>
      </w:r>
      <w:r>
        <w:rPr>
          <w:spacing w:val="-2"/>
        </w:rPr>
        <w:t>上海天玑信息技术服务有限公司，系公司全资子公司</w:t>
      </w:r>
      <w:r>
        <w:rPr>
          <w:spacing w:val="-62"/>
        </w:rPr>
        <w:t> </w:t>
      </w:r>
      <w:r>
        <w:rPr>
          <w:spacing w:val="-62"/>
        </w:rPr>
      </w:r>
      <w:r>
        <w:rPr>
          <w:spacing w:val="-1"/>
        </w:rPr>
        <w:t>力克数码</w:t>
        <w:tab/>
      </w:r>
      <w:r>
        <w:rPr/>
        <w:t>指</w:t>
        <w:tab/>
      </w:r>
      <w:r>
        <w:rPr>
          <w:spacing w:val="-2"/>
        </w:rPr>
        <w:t>上海力克数码科技有限公司，系公司全资子公司</w:t>
      </w:r>
      <w:r>
        <w:rPr>
          <w:spacing w:val="-65"/>
        </w:rPr>
        <w:t> </w:t>
      </w:r>
      <w:r>
        <w:rPr>
          <w:spacing w:val="-65"/>
        </w:rPr>
      </w:r>
      <w:r>
        <w:rPr>
          <w:spacing w:val="-1"/>
        </w:rPr>
        <w:t>领卓咨询</w:t>
        <w:tab/>
      </w:r>
      <w:r>
        <w:rPr/>
        <w:t>指</w:t>
        <w:tab/>
      </w:r>
      <w:r>
        <w:rPr>
          <w:spacing w:val="-2"/>
        </w:rPr>
        <w:t>上海领卓企业管理咨询有限公司，系公司全资子公司</w:t>
      </w:r>
    </w:p>
    <w:p>
      <w:pPr>
        <w:pStyle w:val="BodyText"/>
        <w:tabs>
          <w:tab w:pos="2240" w:val="left" w:leader="none"/>
          <w:tab w:pos="2869" w:val="left" w:leader="none"/>
        </w:tabs>
        <w:spacing w:line="307" w:lineRule="auto" w:before="16"/>
        <w:ind w:left="2869" w:right="111" w:hanging="2312"/>
        <w:jc w:val="left"/>
      </w:pPr>
      <w:r>
        <w:rPr>
          <w:spacing w:val="-1"/>
          <w:w w:val="100"/>
        </w:rPr>
        <w:t>极品数据</w:t>
        <w:tab/>
      </w:r>
      <w:r>
        <w:rPr>
          <w:w w:val="100"/>
        </w:rPr>
        <w:t>指</w:t>
        <w:tab/>
      </w:r>
      <w:r>
        <w:rPr>
          <w:rFonts w:ascii="宋体" w:hAnsi="宋体" w:cs="宋体" w:eastAsia="宋体" w:hint="default"/>
          <w:spacing w:val="-1"/>
          <w:w w:val="100"/>
        </w:rPr>
        <w:t>Top</w:t>
      </w:r>
      <w:r>
        <w:rPr>
          <w:rFonts w:ascii="宋体" w:hAnsi="宋体" w:cs="宋体" w:eastAsia="宋体" w:hint="default"/>
          <w:spacing w:val="-26"/>
          <w:w w:val="100"/>
        </w:rPr>
        <w:t> </w:t>
      </w:r>
      <w:r>
        <w:rPr>
          <w:rFonts w:ascii="宋体" w:hAnsi="宋体" w:cs="宋体" w:eastAsia="宋体" w:hint="default"/>
          <w:spacing w:val="-1"/>
          <w:w w:val="100"/>
        </w:rPr>
        <w:t>Data</w:t>
      </w:r>
      <w:r>
        <w:rPr>
          <w:rFonts w:ascii="宋体" w:hAnsi="宋体" w:cs="宋体" w:eastAsia="宋体" w:hint="default"/>
          <w:spacing w:val="-28"/>
          <w:w w:val="100"/>
        </w:rPr>
        <w:t> </w:t>
      </w:r>
      <w:r>
        <w:rPr>
          <w:rFonts w:ascii="宋体" w:hAnsi="宋体" w:cs="宋体" w:eastAsia="宋体" w:hint="default"/>
          <w:spacing w:val="-1"/>
          <w:w w:val="100"/>
        </w:rPr>
        <w:t>Systems,</w:t>
      </w:r>
      <w:r>
        <w:rPr>
          <w:rFonts w:ascii="宋体" w:hAnsi="宋体" w:cs="宋体" w:eastAsia="宋体" w:hint="default"/>
          <w:spacing w:val="-28"/>
          <w:w w:val="100"/>
        </w:rPr>
        <w:t> </w:t>
      </w:r>
      <w:r>
        <w:rPr>
          <w:rFonts w:ascii="宋体" w:hAnsi="宋体" w:cs="宋体" w:eastAsia="宋体" w:hint="default"/>
          <w:spacing w:val="-7"/>
          <w:w w:val="100"/>
        </w:rPr>
        <w:t>Inc</w:t>
      </w:r>
      <w:r>
        <w:rPr>
          <w:spacing w:val="-7"/>
          <w:w w:val="100"/>
        </w:rPr>
        <w:t>，极品数据系统公司（美国），系公司</w:t>
      </w:r>
      <w:r>
        <w:rPr>
          <w:w w:val="100"/>
        </w:rPr>
        <w:t> </w:t>
      </w:r>
      <w:r>
        <w:rPr/>
        <w:t>全资子公司</w:t>
      </w:r>
    </w:p>
    <w:p>
      <w:pPr>
        <w:pStyle w:val="BodyText"/>
        <w:tabs>
          <w:tab w:pos="2240" w:val="left" w:leader="none"/>
          <w:tab w:pos="2869" w:val="left" w:leader="none"/>
        </w:tabs>
        <w:spacing w:line="307" w:lineRule="auto" w:before="19"/>
        <w:ind w:left="558" w:right="860"/>
        <w:jc w:val="left"/>
      </w:pPr>
      <w:r>
        <w:rPr>
          <w:spacing w:val="-1"/>
        </w:rPr>
        <w:t>极品数据（香港）指</w:t>
        <w:tab/>
      </w:r>
      <w:r>
        <w:rPr>
          <w:spacing w:val="-2"/>
        </w:rPr>
        <w:t>极品数据系统（香港）有限公司，系公司全资子公司</w:t>
      </w:r>
      <w:r>
        <w:rPr>
          <w:spacing w:val="-62"/>
        </w:rPr>
        <w:t> </w:t>
      </w:r>
      <w:r>
        <w:rPr>
          <w:spacing w:val="-62"/>
        </w:rPr>
      </w:r>
      <w:r>
        <w:rPr>
          <w:spacing w:val="-1"/>
        </w:rPr>
        <w:t>杭州分公司</w:t>
        <w:tab/>
      </w:r>
      <w:r>
        <w:rPr/>
        <w:t>指</w:t>
        <w:tab/>
      </w:r>
      <w:r>
        <w:rPr>
          <w:spacing w:val="-2"/>
        </w:rPr>
        <w:t>上海天玑科技股份有限公司杭州分公司</w:t>
      </w:r>
    </w:p>
    <w:p>
      <w:pPr>
        <w:pStyle w:val="BodyText"/>
        <w:spacing w:line="307" w:lineRule="auto" w:before="19"/>
        <w:ind w:left="558" w:right="2120"/>
        <w:jc w:val="both"/>
      </w:pPr>
      <w:r>
        <w:rPr/>
        <w:t>北京分公司 指</w:t>
      </w:r>
      <w:r>
        <w:rPr>
          <w:spacing w:val="104"/>
        </w:rPr>
        <w:t> </w:t>
      </w:r>
      <w:r>
        <w:rPr/>
        <w:t>上海天玑科技股份有限公司北京分公司</w:t>
      </w:r>
      <w:r>
        <w:rPr>
          <w:w w:val="100"/>
        </w:rPr>
        <w:t> </w:t>
      </w:r>
      <w:r>
        <w:rPr/>
        <w:t>武汉分公司 指</w:t>
      </w:r>
      <w:r>
        <w:rPr>
          <w:spacing w:val="104"/>
        </w:rPr>
        <w:t> </w:t>
      </w:r>
      <w:r>
        <w:rPr/>
        <w:t>上海天玑科技股份有限公司武汉分公司</w:t>
      </w:r>
      <w:r>
        <w:rPr>
          <w:w w:val="100"/>
        </w:rPr>
        <w:t> </w:t>
      </w:r>
      <w:r>
        <w:rPr/>
        <w:t>济南分公司 指</w:t>
      </w:r>
      <w:r>
        <w:rPr>
          <w:spacing w:val="104"/>
        </w:rPr>
        <w:t> </w:t>
      </w:r>
      <w:r>
        <w:rPr/>
        <w:t>上海天玑科技股份有限公司济南分公司</w:t>
      </w:r>
      <w:r>
        <w:rPr>
          <w:w w:val="100"/>
        </w:rPr>
        <w:t> </w:t>
      </w:r>
      <w:r>
        <w:rPr/>
        <w:t>沈阳分公司 指</w:t>
      </w:r>
      <w:r>
        <w:rPr>
          <w:spacing w:val="104"/>
        </w:rPr>
        <w:t> </w:t>
      </w:r>
      <w:r>
        <w:rPr/>
        <w:t>上海天玑科技股份有限公司沈阳分公司</w:t>
      </w:r>
      <w:r>
        <w:rPr>
          <w:w w:val="100"/>
        </w:rPr>
        <w:t> </w:t>
      </w:r>
      <w:r>
        <w:rPr/>
        <w:t>广州分公司      指  </w:t>
      </w:r>
      <w:r>
        <w:rPr>
          <w:spacing w:val="104"/>
        </w:rPr>
        <w:t> </w:t>
      </w:r>
      <w:r>
        <w:rPr/>
        <w:t>上海天玑科技股份有限公司广州分公司</w:t>
      </w:r>
    </w:p>
    <w:p>
      <w:pPr>
        <w:spacing w:after="0" w:line="307" w:lineRule="auto"/>
        <w:jc w:val="both"/>
        <w:sectPr>
          <w:pgSz w:w="11910" w:h="16840"/>
          <w:pgMar w:header="893" w:footer="1040" w:top="1520" w:bottom="1220" w:left="1660" w:right="1680"/>
        </w:sectPr>
      </w:pPr>
    </w:p>
    <w:p>
      <w:pPr>
        <w:spacing w:line="240" w:lineRule="auto" w:before="6"/>
        <w:rPr>
          <w:rFonts w:ascii="Times New Roman" w:hAnsi="Times New Roman" w:cs="Times New Roman" w:eastAsia="Times New Roman" w:hint="default"/>
          <w:sz w:val="3"/>
          <w:szCs w:val="3"/>
        </w:rPr>
      </w:pPr>
    </w:p>
    <w:tbl>
      <w:tblPr>
        <w:tblW w:w="0" w:type="auto"/>
        <w:jc w:val="left"/>
        <w:tblInd w:w="522" w:type="dxa"/>
        <w:tblLayout w:type="fixed"/>
        <w:tblCellMar>
          <w:top w:w="0" w:type="dxa"/>
          <w:left w:w="0" w:type="dxa"/>
          <w:bottom w:w="0" w:type="dxa"/>
          <w:right w:w="0" w:type="dxa"/>
        </w:tblCellMar>
        <w:tblLook w:val="01E0"/>
      </w:tblPr>
      <w:tblGrid>
        <w:gridCol w:w="1403"/>
        <w:gridCol w:w="735"/>
        <w:gridCol w:w="3818"/>
      </w:tblGrid>
      <w:tr>
        <w:trPr>
          <w:trHeight w:val="333"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1"/>
                <w:szCs w:val="21"/>
              </w:rPr>
            </w:pPr>
            <w:r>
              <w:rPr>
                <w:rFonts w:ascii="宋体" w:hAnsi="宋体" w:cs="宋体" w:eastAsia="宋体" w:hint="default"/>
                <w:sz w:val="21"/>
                <w:szCs w:val="21"/>
              </w:rPr>
              <w:t>南京分公司</w:t>
            </w:r>
          </w:p>
        </w:tc>
        <w:tc>
          <w:tcPr>
            <w:tcW w:w="735" w:type="dxa"/>
            <w:tcBorders>
              <w:top w:val="nil" w:sz="6" w:space="0" w:color="auto"/>
              <w:left w:val="nil" w:sz="6" w:space="0" w:color="auto"/>
              <w:bottom w:val="nil" w:sz="6" w:space="0" w:color="auto"/>
              <w:right w:val="nil" w:sz="6" w:space="0" w:color="auto"/>
            </w:tcBorders>
          </w:tcPr>
          <w:p>
            <w:pPr>
              <w:pStyle w:val="TableParagraph"/>
              <w:spacing w:line="263" w:lineRule="exact"/>
              <w:ind w:right="207"/>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3818" w:type="dxa"/>
            <w:tcBorders>
              <w:top w:val="nil" w:sz="6" w:space="0" w:color="auto"/>
              <w:left w:val="nil" w:sz="6" w:space="0" w:color="auto"/>
              <w:bottom w:val="nil" w:sz="6" w:space="0" w:color="auto"/>
              <w:right w:val="nil" w:sz="6" w:space="0" w:color="auto"/>
            </w:tcBorders>
          </w:tcPr>
          <w:p>
            <w:pPr>
              <w:pStyle w:val="TableParagraph"/>
              <w:spacing w:line="263" w:lineRule="exact"/>
              <w:ind w:left="209" w:right="0"/>
              <w:jc w:val="left"/>
              <w:rPr>
                <w:rFonts w:ascii="宋体" w:hAnsi="宋体" w:cs="宋体" w:eastAsia="宋体" w:hint="default"/>
                <w:sz w:val="21"/>
                <w:szCs w:val="21"/>
              </w:rPr>
            </w:pPr>
            <w:r>
              <w:rPr>
                <w:rFonts w:ascii="宋体" w:hAnsi="宋体" w:cs="宋体" w:eastAsia="宋体" w:hint="default"/>
                <w:sz w:val="21"/>
                <w:szCs w:val="21"/>
              </w:rPr>
              <w:t>上海天玑科技股份有限公司南京分公司</w:t>
            </w:r>
          </w:p>
        </w:tc>
      </w:tr>
      <w:tr>
        <w:trPr>
          <w:trHeight w:val="352"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宋体" w:hAnsi="宋体" w:cs="宋体" w:eastAsia="宋体" w:hint="default"/>
                <w:sz w:val="21"/>
                <w:szCs w:val="21"/>
              </w:rPr>
            </w:pPr>
            <w:r>
              <w:rPr>
                <w:rFonts w:ascii="宋体" w:hAnsi="宋体" w:cs="宋体" w:eastAsia="宋体" w:hint="default"/>
                <w:sz w:val="21"/>
                <w:szCs w:val="21"/>
              </w:rPr>
              <w:t>成都分公司</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07"/>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3818"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9" w:right="0"/>
              <w:jc w:val="left"/>
              <w:rPr>
                <w:rFonts w:ascii="宋体" w:hAnsi="宋体" w:cs="宋体" w:eastAsia="宋体" w:hint="default"/>
                <w:sz w:val="21"/>
                <w:szCs w:val="21"/>
              </w:rPr>
            </w:pPr>
            <w:r>
              <w:rPr>
                <w:rFonts w:ascii="宋体" w:hAnsi="宋体" w:cs="宋体" w:eastAsia="宋体" w:hint="default"/>
                <w:sz w:val="21"/>
                <w:szCs w:val="21"/>
              </w:rPr>
              <w:t>上海天玑科技股份有限公司成都分公司</w:t>
            </w:r>
          </w:p>
        </w:tc>
      </w:tr>
      <w:tr>
        <w:trPr>
          <w:trHeight w:val="353"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宋体" w:hAnsi="宋体" w:cs="宋体" w:eastAsia="宋体" w:hint="default"/>
                <w:sz w:val="21"/>
                <w:szCs w:val="21"/>
              </w:rPr>
            </w:pPr>
            <w:r>
              <w:rPr>
                <w:rFonts w:ascii="宋体" w:hAnsi="宋体" w:cs="宋体" w:eastAsia="宋体" w:hint="default"/>
                <w:sz w:val="21"/>
                <w:szCs w:val="21"/>
              </w:rPr>
              <w:t>股东大会</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07"/>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3818" w:type="dxa"/>
            <w:tcBorders>
              <w:top w:val="nil" w:sz="6" w:space="0" w:color="auto"/>
              <w:left w:val="nil" w:sz="6" w:space="0" w:color="auto"/>
              <w:bottom w:val="nil" w:sz="6" w:space="0" w:color="auto"/>
              <w:right w:val="nil" w:sz="6" w:space="0" w:color="auto"/>
            </w:tcBorders>
          </w:tcPr>
          <w:p>
            <w:pPr>
              <w:pStyle w:val="TableParagraph"/>
              <w:spacing w:line="240" w:lineRule="auto" w:before="7"/>
              <w:ind w:left="209" w:right="0"/>
              <w:jc w:val="left"/>
              <w:rPr>
                <w:rFonts w:ascii="宋体" w:hAnsi="宋体" w:cs="宋体" w:eastAsia="宋体" w:hint="default"/>
                <w:sz w:val="21"/>
                <w:szCs w:val="21"/>
              </w:rPr>
            </w:pPr>
            <w:r>
              <w:rPr>
                <w:rFonts w:ascii="宋体" w:hAnsi="宋体" w:cs="宋体" w:eastAsia="宋体" w:hint="default"/>
                <w:sz w:val="21"/>
                <w:szCs w:val="21"/>
              </w:rPr>
              <w:t>上海天玑科技股份有限公司股东大会</w:t>
            </w:r>
          </w:p>
        </w:tc>
      </w:tr>
      <w:tr>
        <w:trPr>
          <w:trHeight w:val="352"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宋体" w:hAnsi="宋体" w:cs="宋体" w:eastAsia="宋体" w:hint="default"/>
                <w:sz w:val="21"/>
                <w:szCs w:val="21"/>
              </w:rPr>
            </w:pPr>
            <w:r>
              <w:rPr>
                <w:rFonts w:ascii="宋体" w:hAnsi="宋体" w:cs="宋体" w:eastAsia="宋体" w:hint="default"/>
                <w:sz w:val="21"/>
                <w:szCs w:val="21"/>
              </w:rPr>
              <w:t>董事会</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07"/>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3818" w:type="dxa"/>
            <w:tcBorders>
              <w:top w:val="nil" w:sz="6" w:space="0" w:color="auto"/>
              <w:left w:val="nil" w:sz="6" w:space="0" w:color="auto"/>
              <w:bottom w:val="nil" w:sz="6" w:space="0" w:color="auto"/>
              <w:right w:val="nil" w:sz="6" w:space="0" w:color="auto"/>
            </w:tcBorders>
          </w:tcPr>
          <w:p>
            <w:pPr>
              <w:pStyle w:val="TableParagraph"/>
              <w:spacing w:line="240" w:lineRule="auto" w:before="7"/>
              <w:ind w:left="209" w:right="0"/>
              <w:jc w:val="left"/>
              <w:rPr>
                <w:rFonts w:ascii="宋体" w:hAnsi="宋体" w:cs="宋体" w:eastAsia="宋体" w:hint="default"/>
                <w:sz w:val="21"/>
                <w:szCs w:val="21"/>
              </w:rPr>
            </w:pPr>
            <w:r>
              <w:rPr>
                <w:rFonts w:ascii="宋体" w:hAnsi="宋体" w:cs="宋体" w:eastAsia="宋体" w:hint="default"/>
                <w:sz w:val="21"/>
                <w:szCs w:val="21"/>
              </w:rPr>
              <w:t>上海天玑科技股份有限公司董事会</w:t>
            </w:r>
          </w:p>
        </w:tc>
      </w:tr>
      <w:tr>
        <w:trPr>
          <w:trHeight w:val="381"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宋体" w:hAnsi="宋体" w:cs="宋体" w:eastAsia="宋体" w:hint="default"/>
                <w:sz w:val="21"/>
                <w:szCs w:val="21"/>
              </w:rPr>
            </w:pPr>
            <w:r>
              <w:rPr>
                <w:rFonts w:ascii="宋体" w:hAnsi="宋体" w:cs="宋体" w:eastAsia="宋体" w:hint="default"/>
                <w:sz w:val="21"/>
                <w:szCs w:val="21"/>
              </w:rPr>
              <w:t>监事会</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07"/>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3818"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9" w:right="0"/>
              <w:jc w:val="left"/>
              <w:rPr>
                <w:rFonts w:ascii="宋体" w:hAnsi="宋体" w:cs="宋体" w:eastAsia="宋体" w:hint="default"/>
                <w:sz w:val="21"/>
                <w:szCs w:val="21"/>
              </w:rPr>
            </w:pPr>
            <w:r>
              <w:rPr>
                <w:rFonts w:ascii="宋体" w:hAnsi="宋体" w:cs="宋体" w:eastAsia="宋体" w:hint="default"/>
                <w:sz w:val="21"/>
                <w:szCs w:val="21"/>
              </w:rPr>
              <w:t>上海天玑科技股份有限公司监事会</w:t>
            </w:r>
          </w:p>
        </w:tc>
      </w:tr>
    </w:tbl>
    <w:p>
      <w:pPr>
        <w:spacing w:after="0" w:line="240" w:lineRule="auto"/>
        <w:jc w:val="left"/>
        <w:rPr>
          <w:rFonts w:ascii="宋体" w:hAnsi="宋体" w:cs="宋体" w:eastAsia="宋体" w:hint="default"/>
          <w:sz w:val="21"/>
          <w:szCs w:val="21"/>
        </w:rPr>
        <w:sectPr>
          <w:pgSz w:w="11910" w:h="16840"/>
          <w:pgMar w:header="893" w:footer="1040" w:top="1520" w:bottom="1220" w:left="1660" w:right="1680"/>
        </w:sectPr>
      </w:pPr>
    </w:p>
    <w:p>
      <w:pPr>
        <w:spacing w:line="240" w:lineRule="auto" w:before="7"/>
        <w:rPr>
          <w:rFonts w:ascii="Times New Roman" w:hAnsi="Times New Roman" w:cs="Times New Roman" w:eastAsia="Times New Roman" w:hint="default"/>
          <w:sz w:val="20"/>
          <w:szCs w:val="20"/>
        </w:rPr>
      </w:pPr>
    </w:p>
    <w:p>
      <w:pPr>
        <w:pStyle w:val="Heading1"/>
        <w:tabs>
          <w:tab w:pos="1319" w:val="left" w:leader="none"/>
        </w:tabs>
        <w:spacing w:line="240" w:lineRule="auto" w:before="26"/>
        <w:ind w:left="354" w:right="0"/>
        <w:jc w:val="center"/>
        <w:rPr>
          <w:b w:val="0"/>
          <w:bCs w:val="0"/>
        </w:rPr>
      </w:pPr>
      <w:bookmarkStart w:name="_TOC_250007" w:id="2"/>
      <w:r>
        <w:rPr>
          <w:w w:val="95"/>
        </w:rPr>
        <w:t>第二节</w:t>
        <w:tab/>
      </w:r>
      <w:r>
        <w:rPr/>
        <w:t>公司基本情况</w:t>
      </w:r>
      <w:bookmarkEnd w:id="2"/>
      <w:r>
        <w:rPr>
          <w:b w:val="0"/>
          <w:bCs w:val="0"/>
        </w:rPr>
      </w:r>
    </w:p>
    <w:p>
      <w:pPr>
        <w:spacing w:line="240" w:lineRule="auto" w:before="9"/>
        <w:rPr>
          <w:rFonts w:ascii="宋体" w:hAnsi="宋体" w:cs="宋体" w:eastAsia="宋体" w:hint="default"/>
          <w:b/>
          <w:bCs/>
          <w:sz w:val="26"/>
          <w:szCs w:val="26"/>
        </w:rPr>
      </w:pPr>
    </w:p>
    <w:p>
      <w:pPr>
        <w:spacing w:before="26"/>
        <w:ind w:left="878" w:right="3671"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80"/>
          <w:sz w:val="24"/>
          <w:szCs w:val="24"/>
        </w:rPr>
        <w:t> </w:t>
      </w:r>
      <w:r>
        <w:rPr>
          <w:rFonts w:ascii="宋体" w:hAnsi="宋体" w:cs="宋体" w:eastAsia="宋体" w:hint="default"/>
          <w:b/>
          <w:bCs/>
          <w:sz w:val="24"/>
          <w:szCs w:val="24"/>
        </w:rPr>
        <w:t>公司基本情况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240" w:lineRule="auto" w:before="165"/>
        <w:ind w:left="878" w:right="3671"/>
        <w:jc w:val="left"/>
      </w:pPr>
      <w:r>
        <w:rPr>
          <w:rFonts w:ascii="宋体" w:hAnsi="宋体" w:cs="宋体" w:eastAsia="宋体" w:hint="default"/>
        </w:rPr>
        <w:t>1</w:t>
      </w:r>
      <w:r>
        <w:rPr/>
        <w:t>、基本情况</w:t>
      </w:r>
    </w:p>
    <w:p>
      <w:pPr>
        <w:spacing w:line="240" w:lineRule="auto" w:before="13"/>
        <w:rPr>
          <w:rFonts w:ascii="宋体" w:hAnsi="宋体" w:cs="宋体" w:eastAsia="宋体" w:hint="default"/>
          <w:sz w:val="12"/>
          <w:szCs w:val="12"/>
        </w:rPr>
      </w:pPr>
    </w:p>
    <w:tbl>
      <w:tblPr>
        <w:tblW w:w="0" w:type="auto"/>
        <w:jc w:val="left"/>
        <w:tblInd w:w="114" w:type="dxa"/>
        <w:tblLayout w:type="fixed"/>
        <w:tblCellMar>
          <w:top w:w="0" w:type="dxa"/>
          <w:left w:w="0" w:type="dxa"/>
          <w:bottom w:w="0" w:type="dxa"/>
          <w:right w:w="0" w:type="dxa"/>
        </w:tblCellMar>
        <w:tblLook w:val="01E0"/>
      </w:tblPr>
      <w:tblGrid>
        <w:gridCol w:w="2861"/>
        <w:gridCol w:w="6969"/>
      </w:tblGrid>
      <w:tr>
        <w:trPr>
          <w:trHeight w:val="401" w:hRule="exact"/>
        </w:trPr>
        <w:tc>
          <w:tcPr>
            <w:tcW w:w="28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股票简称</w:t>
            </w:r>
          </w:p>
        </w:tc>
        <w:tc>
          <w:tcPr>
            <w:tcW w:w="6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天玑科技</w:t>
            </w:r>
          </w:p>
        </w:tc>
      </w:tr>
      <w:tr>
        <w:trPr>
          <w:trHeight w:val="403" w:hRule="exact"/>
        </w:trPr>
        <w:tc>
          <w:tcPr>
            <w:tcW w:w="28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股票代码</w:t>
            </w:r>
          </w:p>
        </w:tc>
        <w:tc>
          <w:tcPr>
            <w:tcW w:w="6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sz w:val="21"/>
              </w:rPr>
              <w:t>300245</w:t>
            </w:r>
          </w:p>
        </w:tc>
      </w:tr>
      <w:tr>
        <w:trPr>
          <w:trHeight w:val="401" w:hRule="exact"/>
        </w:trPr>
        <w:tc>
          <w:tcPr>
            <w:tcW w:w="28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3" w:right="0"/>
              <w:jc w:val="center"/>
              <w:rPr>
                <w:rFonts w:ascii="宋体" w:hAnsi="宋体" w:cs="宋体" w:eastAsia="宋体" w:hint="default"/>
                <w:sz w:val="21"/>
                <w:szCs w:val="21"/>
              </w:rPr>
            </w:pPr>
            <w:r>
              <w:rPr>
                <w:rFonts w:ascii="宋体" w:hAnsi="宋体" w:cs="宋体" w:eastAsia="宋体" w:hint="default"/>
                <w:sz w:val="21"/>
                <w:szCs w:val="21"/>
              </w:rPr>
              <w:t>法定代表人</w:t>
            </w:r>
          </w:p>
        </w:tc>
        <w:tc>
          <w:tcPr>
            <w:tcW w:w="6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陆文雄</w:t>
            </w:r>
          </w:p>
        </w:tc>
      </w:tr>
      <w:tr>
        <w:trPr>
          <w:trHeight w:val="403" w:hRule="exact"/>
        </w:trPr>
        <w:tc>
          <w:tcPr>
            <w:tcW w:w="28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上市证券交易所</w:t>
            </w:r>
          </w:p>
        </w:tc>
        <w:tc>
          <w:tcPr>
            <w:tcW w:w="6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深圳证券交易所</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BodyText"/>
        <w:spacing w:line="240" w:lineRule="auto"/>
        <w:ind w:left="878" w:right="3671"/>
        <w:jc w:val="left"/>
      </w:pPr>
      <w:r>
        <w:rPr>
          <w:rFonts w:ascii="宋体" w:hAnsi="宋体" w:cs="宋体" w:eastAsia="宋体" w:hint="default"/>
        </w:rPr>
        <w:t>2</w:t>
      </w:r>
      <w:r>
        <w:rPr/>
        <w:t>、董事会秘书、证券事务代表及投资者关系管理负责人</w:t>
      </w:r>
    </w:p>
    <w:p>
      <w:pPr>
        <w:spacing w:line="240" w:lineRule="auto" w:before="13"/>
        <w:rPr>
          <w:rFonts w:ascii="宋体" w:hAnsi="宋体" w:cs="宋体" w:eastAsia="宋体" w:hint="default"/>
          <w:sz w:val="12"/>
          <w:szCs w:val="12"/>
        </w:rPr>
      </w:pPr>
    </w:p>
    <w:tbl>
      <w:tblPr>
        <w:tblW w:w="0" w:type="auto"/>
        <w:jc w:val="left"/>
        <w:tblInd w:w="126" w:type="dxa"/>
        <w:tblLayout w:type="fixed"/>
        <w:tblCellMar>
          <w:top w:w="0" w:type="dxa"/>
          <w:left w:w="0" w:type="dxa"/>
          <w:bottom w:w="0" w:type="dxa"/>
          <w:right w:w="0" w:type="dxa"/>
        </w:tblCellMar>
        <w:tblLook w:val="01E0"/>
      </w:tblPr>
      <w:tblGrid>
        <w:gridCol w:w="2316"/>
        <w:gridCol w:w="3757"/>
        <w:gridCol w:w="3745"/>
      </w:tblGrid>
      <w:tr>
        <w:trPr>
          <w:trHeight w:val="401"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1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7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14"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7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1238"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403"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陆廷洁</w:t>
            </w:r>
          </w:p>
        </w:tc>
        <w:tc>
          <w:tcPr>
            <w:tcW w:w="3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余美伊</w:t>
            </w:r>
          </w:p>
        </w:tc>
      </w:tr>
      <w:tr>
        <w:trPr>
          <w:trHeight w:val="401"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734"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上海市桂平路</w:t>
            </w:r>
            <w:r>
              <w:rPr>
                <w:rFonts w:ascii="宋体" w:hAnsi="宋体" w:cs="宋体" w:eastAsia="宋体" w:hint="default"/>
                <w:spacing w:val="-52"/>
                <w:sz w:val="21"/>
                <w:szCs w:val="21"/>
              </w:rPr>
              <w:t> </w:t>
            </w:r>
            <w:r>
              <w:rPr>
                <w:rFonts w:ascii="宋体" w:hAnsi="宋体" w:cs="宋体" w:eastAsia="宋体" w:hint="default"/>
                <w:sz w:val="21"/>
                <w:szCs w:val="21"/>
              </w:rPr>
              <w:t>481</w:t>
            </w:r>
            <w:r>
              <w:rPr>
                <w:rFonts w:ascii="宋体" w:hAnsi="宋体" w:cs="宋体" w:eastAsia="宋体" w:hint="default"/>
                <w:spacing w:val="-55"/>
                <w:sz w:val="21"/>
                <w:szCs w:val="21"/>
              </w:rPr>
              <w:t> </w:t>
            </w:r>
            <w:r>
              <w:rPr>
                <w:rFonts w:ascii="宋体" w:hAnsi="宋体" w:cs="宋体" w:eastAsia="宋体" w:hint="default"/>
                <w:sz w:val="21"/>
                <w:szCs w:val="21"/>
              </w:rPr>
              <w:t>号</w:t>
            </w:r>
            <w:r>
              <w:rPr>
                <w:rFonts w:ascii="宋体" w:hAnsi="宋体" w:cs="宋体" w:eastAsia="宋体" w:hint="default"/>
                <w:spacing w:val="-53"/>
                <w:sz w:val="21"/>
                <w:szCs w:val="21"/>
              </w:rPr>
              <w:t> </w:t>
            </w:r>
            <w:r>
              <w:rPr>
                <w:rFonts w:ascii="宋体" w:hAnsi="宋体" w:cs="宋体" w:eastAsia="宋体" w:hint="default"/>
                <w:sz w:val="21"/>
                <w:szCs w:val="21"/>
              </w:rPr>
              <w:t>18</w:t>
            </w:r>
            <w:r>
              <w:rPr>
                <w:rFonts w:ascii="宋体" w:hAnsi="宋体" w:cs="宋体" w:eastAsia="宋体" w:hint="default"/>
                <w:spacing w:val="-55"/>
                <w:sz w:val="21"/>
                <w:szCs w:val="21"/>
              </w:rPr>
              <w:t> </w:t>
            </w:r>
            <w:r>
              <w:rPr>
                <w:rFonts w:ascii="宋体" w:hAnsi="宋体" w:cs="宋体" w:eastAsia="宋体" w:hint="default"/>
                <w:sz w:val="21"/>
                <w:szCs w:val="21"/>
              </w:rPr>
              <w:t>号楼</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楼</w:t>
            </w:r>
          </w:p>
        </w:tc>
        <w:tc>
          <w:tcPr>
            <w:tcW w:w="3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上海市桂平路</w:t>
            </w:r>
            <w:r>
              <w:rPr>
                <w:rFonts w:ascii="宋体" w:hAnsi="宋体" w:cs="宋体" w:eastAsia="宋体" w:hint="default"/>
                <w:spacing w:val="-53"/>
                <w:sz w:val="21"/>
                <w:szCs w:val="21"/>
              </w:rPr>
              <w:t> </w:t>
            </w:r>
            <w:r>
              <w:rPr>
                <w:rFonts w:ascii="宋体" w:hAnsi="宋体" w:cs="宋体" w:eastAsia="宋体" w:hint="default"/>
                <w:sz w:val="21"/>
                <w:szCs w:val="21"/>
              </w:rPr>
              <w:t>481</w:t>
            </w:r>
            <w:r>
              <w:rPr>
                <w:rFonts w:ascii="宋体" w:hAnsi="宋体" w:cs="宋体" w:eastAsia="宋体" w:hint="default"/>
                <w:spacing w:val="-55"/>
                <w:sz w:val="21"/>
                <w:szCs w:val="21"/>
              </w:rPr>
              <w:t> </w:t>
            </w:r>
            <w:r>
              <w:rPr>
                <w:rFonts w:ascii="宋体" w:hAnsi="宋体" w:cs="宋体" w:eastAsia="宋体" w:hint="default"/>
                <w:sz w:val="21"/>
                <w:szCs w:val="21"/>
              </w:rPr>
              <w:t>号</w:t>
            </w:r>
            <w:r>
              <w:rPr>
                <w:rFonts w:ascii="宋体" w:hAnsi="宋体" w:cs="宋体" w:eastAsia="宋体" w:hint="default"/>
                <w:spacing w:val="-53"/>
                <w:sz w:val="21"/>
                <w:szCs w:val="21"/>
              </w:rPr>
              <w:t> </w:t>
            </w:r>
            <w:r>
              <w:rPr>
                <w:rFonts w:ascii="宋体" w:hAnsi="宋体" w:cs="宋体" w:eastAsia="宋体" w:hint="default"/>
                <w:sz w:val="21"/>
                <w:szCs w:val="21"/>
              </w:rPr>
              <w:t>18</w:t>
            </w:r>
            <w:r>
              <w:rPr>
                <w:rFonts w:ascii="宋体" w:hAnsi="宋体" w:cs="宋体" w:eastAsia="宋体" w:hint="default"/>
                <w:spacing w:val="-54"/>
                <w:sz w:val="21"/>
                <w:szCs w:val="21"/>
              </w:rPr>
              <w:t> </w:t>
            </w:r>
            <w:r>
              <w:rPr>
                <w:rFonts w:ascii="宋体" w:hAnsi="宋体" w:cs="宋体" w:eastAsia="宋体" w:hint="default"/>
                <w:sz w:val="21"/>
                <w:szCs w:val="21"/>
              </w:rPr>
              <w:t>号楼</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楼</w:t>
            </w:r>
          </w:p>
        </w:tc>
      </w:tr>
      <w:tr>
        <w:trPr>
          <w:trHeight w:val="403"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电话</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sz w:val="21"/>
              </w:rPr>
              <w:t>021-54278888</w:t>
            </w:r>
          </w:p>
        </w:tc>
        <w:tc>
          <w:tcPr>
            <w:tcW w:w="3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sz w:val="21"/>
              </w:rPr>
              <w:t>021-54278888</w:t>
            </w:r>
          </w:p>
        </w:tc>
      </w:tr>
      <w:tr>
        <w:trPr>
          <w:trHeight w:val="401"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传真</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sz w:val="21"/>
              </w:rPr>
              <w:t>021-54279888</w:t>
            </w:r>
          </w:p>
        </w:tc>
        <w:tc>
          <w:tcPr>
            <w:tcW w:w="3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sz w:val="21"/>
              </w:rPr>
              <w:t>021-54279888</w:t>
            </w:r>
          </w:p>
        </w:tc>
      </w:tr>
      <w:tr>
        <w:trPr>
          <w:trHeight w:val="403"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734"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hyperlink r:id="rId8">
              <w:r>
                <w:rPr>
                  <w:rFonts w:ascii="宋体"/>
                  <w:sz w:val="21"/>
                </w:rPr>
                <w:t>public@dnt.com.cn</w:t>
              </w:r>
            </w:hyperlink>
          </w:p>
        </w:tc>
        <w:tc>
          <w:tcPr>
            <w:tcW w:w="374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5"/>
          <w:szCs w:val="5"/>
        </w:rPr>
      </w:pPr>
    </w:p>
    <w:p>
      <w:pPr>
        <w:pStyle w:val="BodyText"/>
        <w:spacing w:line="240" w:lineRule="auto" w:before="36"/>
        <w:ind w:left="878" w:right="3671"/>
        <w:jc w:val="left"/>
      </w:pPr>
      <w:r>
        <w:rPr>
          <w:rFonts w:ascii="宋体" w:hAnsi="宋体" w:cs="宋体" w:eastAsia="宋体" w:hint="default"/>
        </w:rPr>
        <w:t>3</w:t>
      </w:r>
      <w:r>
        <w:rPr/>
        <w:t>、注册地址：上海市青浦区金泽镇练西路</w:t>
      </w:r>
      <w:r>
        <w:rPr>
          <w:spacing w:val="-56"/>
        </w:rPr>
        <w:t> </w:t>
      </w:r>
      <w:r>
        <w:rPr>
          <w:rFonts w:ascii="宋体" w:hAnsi="宋体" w:cs="宋体" w:eastAsia="宋体" w:hint="default"/>
        </w:rPr>
        <w:t>2725</w:t>
      </w:r>
      <w:r>
        <w:rPr>
          <w:rFonts w:ascii="宋体" w:hAnsi="宋体" w:cs="宋体" w:eastAsia="宋体" w:hint="default"/>
          <w:spacing w:val="-56"/>
        </w:rPr>
        <w:t> </w:t>
      </w:r>
      <w:r>
        <w:rPr/>
        <w:t>号</w:t>
      </w:r>
    </w:p>
    <w:p>
      <w:pPr>
        <w:spacing w:line="240" w:lineRule="auto" w:before="10"/>
        <w:rPr>
          <w:rFonts w:ascii="宋体" w:hAnsi="宋体" w:cs="宋体" w:eastAsia="宋体" w:hint="default"/>
          <w:sz w:val="17"/>
          <w:szCs w:val="17"/>
        </w:rPr>
      </w:pPr>
    </w:p>
    <w:p>
      <w:pPr>
        <w:pStyle w:val="BodyText"/>
        <w:spacing w:line="240" w:lineRule="auto"/>
        <w:ind w:left="1194" w:right="3671"/>
        <w:jc w:val="left"/>
      </w:pPr>
      <w:r>
        <w:rPr/>
        <w:t>办公地址：上海市桂平路</w:t>
      </w:r>
      <w:r>
        <w:rPr>
          <w:spacing w:val="-54"/>
        </w:rPr>
        <w:t> </w:t>
      </w:r>
      <w:r>
        <w:rPr>
          <w:rFonts w:ascii="宋体" w:hAnsi="宋体" w:cs="宋体" w:eastAsia="宋体" w:hint="default"/>
        </w:rPr>
        <w:t>481</w:t>
      </w:r>
      <w:r>
        <w:rPr>
          <w:rFonts w:ascii="宋体" w:hAnsi="宋体" w:cs="宋体" w:eastAsia="宋体" w:hint="default"/>
          <w:spacing w:val="-56"/>
        </w:rPr>
        <w:t> </w:t>
      </w:r>
      <w:r>
        <w:rPr/>
        <w:t>号</w:t>
      </w:r>
      <w:r>
        <w:rPr>
          <w:spacing w:val="-54"/>
        </w:rPr>
        <w:t> </w:t>
      </w:r>
      <w:r>
        <w:rPr>
          <w:rFonts w:ascii="宋体" w:hAnsi="宋体" w:cs="宋体" w:eastAsia="宋体" w:hint="default"/>
        </w:rPr>
        <w:t>18</w:t>
      </w:r>
      <w:r>
        <w:rPr>
          <w:rFonts w:ascii="宋体" w:hAnsi="宋体" w:cs="宋体" w:eastAsia="宋体" w:hint="default"/>
          <w:spacing w:val="-54"/>
        </w:rPr>
        <w:t> </w:t>
      </w:r>
      <w:r>
        <w:rPr/>
        <w:t>号楼</w:t>
      </w:r>
      <w:r>
        <w:rPr>
          <w:spacing w:val="-54"/>
        </w:rPr>
        <w:t> </w:t>
      </w:r>
      <w:r>
        <w:rPr>
          <w:rFonts w:ascii="宋体" w:hAnsi="宋体" w:cs="宋体" w:eastAsia="宋体" w:hint="default"/>
        </w:rPr>
        <w:t>4</w:t>
      </w:r>
      <w:r>
        <w:rPr>
          <w:rFonts w:ascii="宋体" w:hAnsi="宋体" w:cs="宋体" w:eastAsia="宋体" w:hint="default"/>
          <w:spacing w:val="-56"/>
        </w:rPr>
        <w:t> </w:t>
      </w:r>
      <w:r>
        <w:rPr/>
        <w:t>楼</w:t>
      </w:r>
    </w:p>
    <w:p>
      <w:pPr>
        <w:spacing w:line="240" w:lineRule="auto" w:before="12"/>
        <w:rPr>
          <w:rFonts w:ascii="宋体" w:hAnsi="宋体" w:cs="宋体" w:eastAsia="宋体" w:hint="default"/>
          <w:sz w:val="17"/>
          <w:szCs w:val="17"/>
        </w:rPr>
      </w:pPr>
    </w:p>
    <w:p>
      <w:pPr>
        <w:pStyle w:val="BodyText"/>
        <w:spacing w:line="444" w:lineRule="auto"/>
        <w:ind w:left="1194" w:right="3671"/>
        <w:jc w:val="left"/>
        <w:rPr>
          <w:rFonts w:ascii="宋体" w:hAnsi="宋体" w:cs="宋体" w:eastAsia="宋体" w:hint="default"/>
        </w:rPr>
      </w:pPr>
      <w:r>
        <w:rPr/>
        <w:t>邮政编码：</w:t>
      </w:r>
      <w:r>
        <w:rPr>
          <w:spacing w:val="-2"/>
        </w:rPr>
        <w:t> </w:t>
      </w:r>
      <w:r>
        <w:rPr>
          <w:rFonts w:ascii="宋体" w:hAnsi="宋体" w:cs="宋体" w:eastAsia="宋体" w:hint="default"/>
        </w:rPr>
        <w:t>200233</w:t>
      </w:r>
      <w:r>
        <w:rPr>
          <w:rFonts w:ascii="宋体" w:hAnsi="宋体" w:cs="宋体" w:eastAsia="宋体" w:hint="default"/>
          <w:w w:val="100"/>
        </w:rPr>
        <w:t> </w:t>
      </w:r>
      <w:r>
        <w:rPr>
          <w:spacing w:val="-1"/>
        </w:rPr>
        <w:t>互联网地址：</w:t>
      </w:r>
      <w:hyperlink r:id="rId9">
        <w:r>
          <w:rPr>
            <w:rFonts w:ascii="宋体" w:hAnsi="宋体" w:cs="宋体" w:eastAsia="宋体" w:hint="default"/>
            <w:spacing w:val="-1"/>
          </w:rPr>
          <w:t>http://www.dnt.com.cn</w:t>
        </w:r>
      </w:hyperlink>
      <w:r>
        <w:rPr>
          <w:rFonts w:ascii="宋体" w:hAnsi="宋体" w:cs="宋体" w:eastAsia="宋体" w:hint="default"/>
          <w:spacing w:val="-84"/>
        </w:rPr>
        <w:t> </w:t>
      </w:r>
      <w:r>
        <w:rPr>
          <w:rFonts w:ascii="宋体" w:hAnsi="宋体" w:cs="宋体" w:eastAsia="宋体" w:hint="default"/>
          <w:spacing w:val="-84"/>
        </w:rPr>
      </w:r>
      <w:r>
        <w:rPr/>
        <w:t>电子信箱：</w:t>
      </w:r>
      <w:hyperlink r:id="rId8">
        <w:r>
          <w:rPr>
            <w:rFonts w:ascii="宋体" w:hAnsi="宋体" w:cs="宋体" w:eastAsia="宋体" w:hint="default"/>
          </w:rPr>
          <w:t>public@dnt.com.cn</w:t>
        </w:r>
      </w:hyperlink>
    </w:p>
    <w:p>
      <w:pPr>
        <w:pStyle w:val="BodyText"/>
        <w:spacing w:line="444" w:lineRule="auto" w:before="55"/>
        <w:ind w:left="1194" w:right="855" w:hanging="317"/>
        <w:jc w:val="left"/>
      </w:pPr>
      <w:r>
        <w:rPr>
          <w:rFonts w:ascii="宋体" w:hAnsi="宋体" w:cs="宋体" w:eastAsia="宋体" w:hint="default"/>
          <w:spacing w:val="-2"/>
        </w:rPr>
        <w:t>4</w:t>
      </w:r>
      <w:r>
        <w:rPr>
          <w:spacing w:val="-2"/>
        </w:rPr>
        <w:t>、选定的信息披露报纸：《中国证券报》《证券时报》《证券日报》《上海证券报》</w:t>
      </w:r>
      <w:r>
        <w:rPr>
          <w:spacing w:val="-35"/>
        </w:rPr>
        <w:t> </w:t>
      </w:r>
      <w:r>
        <w:rPr>
          <w:spacing w:val="-35"/>
        </w:rPr>
      </w:r>
      <w:r>
        <w:rPr/>
        <w:t>登载年度报告的互联网址：</w:t>
      </w:r>
      <w:hyperlink r:id="rId10">
        <w:r>
          <w:rPr>
            <w:rFonts w:ascii="宋体" w:hAnsi="宋体" w:cs="宋体" w:eastAsia="宋体" w:hint="default"/>
          </w:rPr>
          <w:t>http://www.cninfo.com.cn</w:t>
        </w:r>
      </w:hyperlink>
      <w:r>
        <w:rPr>
          <w:rFonts w:ascii="宋体" w:hAnsi="宋体" w:cs="宋体" w:eastAsia="宋体" w:hint="default"/>
          <w:w w:val="100"/>
        </w:rPr>
        <w:t> </w:t>
      </w:r>
      <w:r>
        <w:rPr/>
        <w:t>年度报告置备地点：上海市桂平路</w:t>
      </w:r>
      <w:r>
        <w:rPr>
          <w:spacing w:val="-54"/>
        </w:rPr>
        <w:t> </w:t>
      </w:r>
      <w:r>
        <w:rPr>
          <w:rFonts w:ascii="宋体" w:hAnsi="宋体" w:cs="宋体" w:eastAsia="宋体" w:hint="default"/>
        </w:rPr>
        <w:t>481</w:t>
      </w:r>
      <w:r>
        <w:rPr>
          <w:rFonts w:ascii="宋体" w:hAnsi="宋体" w:cs="宋体" w:eastAsia="宋体" w:hint="default"/>
          <w:spacing w:val="-56"/>
        </w:rPr>
        <w:t> </w:t>
      </w:r>
      <w:r>
        <w:rPr/>
        <w:t>号</w:t>
      </w:r>
      <w:r>
        <w:rPr>
          <w:spacing w:val="-54"/>
        </w:rPr>
        <w:t> </w:t>
      </w:r>
      <w:r>
        <w:rPr>
          <w:rFonts w:ascii="宋体" w:hAnsi="宋体" w:cs="宋体" w:eastAsia="宋体" w:hint="default"/>
        </w:rPr>
        <w:t>18</w:t>
      </w:r>
      <w:r>
        <w:rPr>
          <w:rFonts w:ascii="宋体" w:hAnsi="宋体" w:cs="宋体" w:eastAsia="宋体" w:hint="default"/>
          <w:spacing w:val="-54"/>
        </w:rPr>
        <w:t> </w:t>
      </w:r>
      <w:r>
        <w:rPr/>
        <w:t>号楼</w:t>
      </w:r>
      <w:r>
        <w:rPr>
          <w:spacing w:val="-53"/>
        </w:rPr>
        <w:t> </w:t>
      </w:r>
      <w:r>
        <w:rPr>
          <w:rFonts w:ascii="宋体" w:hAnsi="宋体" w:cs="宋体" w:eastAsia="宋体" w:hint="default"/>
        </w:rPr>
        <w:t>4</w:t>
      </w:r>
      <w:r>
        <w:rPr>
          <w:rFonts w:ascii="宋体" w:hAnsi="宋体" w:cs="宋体" w:eastAsia="宋体" w:hint="default"/>
          <w:spacing w:val="-54"/>
        </w:rPr>
        <w:t> </w:t>
      </w:r>
      <w:r>
        <w:rPr/>
        <w:t>楼、深圳证券交易所</w:t>
      </w:r>
    </w:p>
    <w:p>
      <w:pPr>
        <w:pStyle w:val="BodyText"/>
        <w:spacing w:line="444" w:lineRule="auto" w:before="55"/>
        <w:ind w:left="1194" w:right="3671" w:hanging="317"/>
        <w:jc w:val="left"/>
      </w:pPr>
      <w:r>
        <w:rPr>
          <w:rFonts w:ascii="宋体" w:hAnsi="宋体" w:cs="宋体" w:eastAsia="宋体" w:hint="default"/>
          <w:spacing w:val="-2"/>
        </w:rPr>
        <w:t>5</w:t>
      </w:r>
      <w:r>
        <w:rPr>
          <w:spacing w:val="-2"/>
        </w:rPr>
        <w:t>、公司股票上市证券交易所：深圳证券交易所</w:t>
      </w:r>
      <w:r>
        <w:rPr>
          <w:spacing w:val="-66"/>
        </w:rPr>
        <w:t> </w:t>
      </w:r>
      <w:r>
        <w:rPr>
          <w:spacing w:val="-66"/>
        </w:rPr>
      </w:r>
      <w:r>
        <w:rPr/>
        <w:t>股票简称：天玑科技</w:t>
      </w:r>
    </w:p>
    <w:p>
      <w:pPr>
        <w:pStyle w:val="BodyText"/>
        <w:spacing w:line="444" w:lineRule="auto" w:before="53"/>
        <w:ind w:left="878" w:right="3671" w:firstLine="316"/>
        <w:jc w:val="left"/>
      </w:pPr>
      <w:r>
        <w:rPr/>
        <w:t>股票代码：</w:t>
      </w:r>
      <w:r>
        <w:rPr>
          <w:rFonts w:ascii="宋体" w:hAnsi="宋体" w:cs="宋体" w:eastAsia="宋体" w:hint="default"/>
        </w:rPr>
        <w:t>300245</w:t>
      </w:r>
      <w:r>
        <w:rPr>
          <w:rFonts w:ascii="宋体" w:hAnsi="宋体" w:cs="宋体" w:eastAsia="宋体" w:hint="default"/>
          <w:w w:val="100"/>
        </w:rPr>
        <w:t> </w:t>
      </w:r>
      <w:r>
        <w:rPr>
          <w:rFonts w:ascii="宋体" w:hAnsi="宋体" w:cs="宋体" w:eastAsia="宋体" w:hint="default"/>
          <w:spacing w:val="-2"/>
        </w:rPr>
        <w:t>6</w:t>
      </w:r>
      <w:r>
        <w:rPr>
          <w:spacing w:val="-2"/>
        </w:rPr>
        <w:t>、持续督导机构：安信证券股份有限公司</w:t>
      </w:r>
    </w:p>
    <w:p>
      <w:pPr>
        <w:pStyle w:val="BodyText"/>
        <w:spacing w:line="240" w:lineRule="auto" w:before="55"/>
        <w:ind w:left="1192" w:right="855"/>
        <w:jc w:val="left"/>
      </w:pPr>
      <w:r>
        <w:rPr/>
        <w:t>地址：深圳市福田区金田路</w:t>
      </w:r>
      <w:r>
        <w:rPr>
          <w:spacing w:val="-52"/>
        </w:rPr>
        <w:t> </w:t>
      </w:r>
      <w:r>
        <w:rPr>
          <w:rFonts w:ascii="宋体" w:hAnsi="宋体" w:cs="宋体" w:eastAsia="宋体" w:hint="default"/>
        </w:rPr>
        <w:t>4018</w:t>
      </w:r>
      <w:r>
        <w:rPr>
          <w:rFonts w:ascii="宋体" w:hAnsi="宋体" w:cs="宋体" w:eastAsia="宋体" w:hint="default"/>
          <w:spacing w:val="-53"/>
        </w:rPr>
        <w:t> </w:t>
      </w:r>
      <w:r>
        <w:rPr/>
        <w:t>号安联大厦</w:t>
      </w:r>
      <w:r>
        <w:rPr>
          <w:spacing w:val="-55"/>
        </w:rPr>
        <w:t> </w:t>
      </w:r>
      <w:r>
        <w:rPr>
          <w:rFonts w:ascii="宋体" w:hAnsi="宋体" w:cs="宋体" w:eastAsia="宋体" w:hint="default"/>
        </w:rPr>
        <w:t>35</w:t>
      </w:r>
      <w:r>
        <w:rPr>
          <w:rFonts w:ascii="宋体" w:hAnsi="宋体" w:cs="宋体" w:eastAsia="宋体" w:hint="default"/>
          <w:spacing w:val="-53"/>
        </w:rPr>
        <w:t> </w:t>
      </w:r>
      <w:r>
        <w:rPr/>
        <w:t>层、</w:t>
      </w:r>
      <w:r>
        <w:rPr>
          <w:rFonts w:ascii="宋体" w:hAnsi="宋体" w:cs="宋体" w:eastAsia="宋体" w:hint="default"/>
        </w:rPr>
        <w:t>28</w:t>
      </w:r>
      <w:r>
        <w:rPr>
          <w:rFonts w:ascii="宋体" w:hAnsi="宋体" w:cs="宋体" w:eastAsia="宋体" w:hint="default"/>
          <w:spacing w:val="-55"/>
        </w:rPr>
        <w:t> </w:t>
      </w:r>
      <w:r>
        <w:rPr/>
        <w:t>层</w:t>
      </w:r>
      <w:r>
        <w:rPr>
          <w:spacing w:val="-53"/>
        </w:rPr>
        <w:t> </w:t>
      </w:r>
      <w:r>
        <w:rPr>
          <w:rFonts w:ascii="宋体" w:hAnsi="宋体" w:cs="宋体" w:eastAsia="宋体" w:hint="default"/>
        </w:rPr>
        <w:t>A02</w:t>
      </w:r>
      <w:r>
        <w:rPr>
          <w:rFonts w:ascii="宋体" w:hAnsi="宋体" w:cs="宋体" w:eastAsia="宋体" w:hint="default"/>
          <w:spacing w:val="-53"/>
        </w:rPr>
        <w:t> </w:t>
      </w:r>
      <w:r>
        <w:rPr>
          <w:spacing w:val="-3"/>
        </w:rPr>
        <w:t>单元</w:t>
      </w:r>
      <w:r>
        <w:rPr/>
      </w:r>
    </w:p>
    <w:p>
      <w:pPr>
        <w:spacing w:after="0" w:line="240" w:lineRule="auto"/>
        <w:jc w:val="left"/>
        <w:sectPr>
          <w:pgSz w:w="11910" w:h="16840"/>
          <w:pgMar w:header="893" w:footer="1040" w:top="1520" w:bottom="1220" w:left="920" w:right="920"/>
        </w:sectPr>
      </w:pPr>
    </w:p>
    <w:p>
      <w:pPr>
        <w:pStyle w:val="BodyText"/>
        <w:spacing w:line="240" w:lineRule="auto" w:before="105"/>
        <w:ind w:right="0"/>
        <w:jc w:val="left"/>
      </w:pPr>
      <w:r>
        <w:rPr>
          <w:rFonts w:ascii="宋体" w:hAnsi="宋体" w:cs="宋体" w:eastAsia="宋体" w:hint="default"/>
        </w:rPr>
        <w:t>7</w:t>
      </w:r>
      <w:r>
        <w:rPr/>
        <w:t>、其他有关资料</w:t>
      </w:r>
    </w:p>
    <w:p>
      <w:pPr>
        <w:spacing w:line="240" w:lineRule="auto" w:before="10"/>
        <w:rPr>
          <w:rFonts w:ascii="宋体" w:hAnsi="宋体" w:cs="宋体" w:eastAsia="宋体" w:hint="default"/>
          <w:sz w:val="17"/>
          <w:szCs w:val="17"/>
        </w:rPr>
      </w:pPr>
    </w:p>
    <w:p>
      <w:pPr>
        <w:pStyle w:val="BodyText"/>
        <w:tabs>
          <w:tab w:pos="874" w:val="left" w:leader="none"/>
        </w:tabs>
        <w:spacing w:line="408" w:lineRule="auto"/>
        <w:ind w:left="872" w:right="2015" w:hanging="418"/>
        <w:jc w:val="left"/>
      </w:pPr>
      <w:r>
        <w:rPr>
          <w:rFonts w:ascii="宋体" w:hAnsi="宋体" w:cs="宋体" w:eastAsia="宋体" w:hint="default"/>
        </w:rPr>
        <w:t>1)</w:t>
        <w:tab/>
        <w:tab/>
      </w:r>
      <w:r>
        <w:rPr/>
        <w:t>公司首次注册登记日期：</w:t>
      </w:r>
      <w:r>
        <w:rPr>
          <w:rFonts w:ascii="宋体" w:hAnsi="宋体" w:cs="宋体" w:eastAsia="宋体" w:hint="default"/>
        </w:rPr>
        <w:t>2001 </w:t>
      </w:r>
      <w:r>
        <w:rPr/>
        <w:t>年</w:t>
      </w:r>
      <w:r>
        <w:rPr>
          <w:rFonts w:ascii="宋体" w:hAnsi="宋体" w:cs="宋体" w:eastAsia="宋体" w:hint="default"/>
        </w:rPr>
        <w:t>10 </w:t>
      </w:r>
      <w:r>
        <w:rPr/>
        <w:t>月</w:t>
      </w:r>
      <w:r>
        <w:rPr>
          <w:rFonts w:ascii="宋体" w:hAnsi="宋体" w:cs="宋体" w:eastAsia="宋体" w:hint="default"/>
        </w:rPr>
        <w:t>24</w:t>
      </w:r>
      <w:r>
        <w:rPr>
          <w:rFonts w:ascii="宋体" w:hAnsi="宋体" w:cs="宋体" w:eastAsia="宋体" w:hint="default"/>
          <w:spacing w:val="-7"/>
        </w:rPr>
        <w:t> </w:t>
      </w:r>
      <w:r>
        <w:rPr/>
        <w:t>日</w:t>
      </w:r>
      <w:r>
        <w:rPr>
          <w:w w:val="100"/>
        </w:rPr>
        <w:t> </w:t>
      </w:r>
      <w:r>
        <w:rPr>
          <w:spacing w:val="-2"/>
        </w:rPr>
        <w:t>公司首次注册登记地点：上海市工商行政管理局浦东新区分局</w:t>
      </w:r>
      <w:r>
        <w:rPr>
          <w:w w:val="100"/>
        </w:rPr>
        <w:t> </w:t>
      </w:r>
      <w:r>
        <w:rPr/>
        <w:t>公司最近变更注册登记日期：</w:t>
      </w:r>
      <w:r>
        <w:rPr>
          <w:rFonts w:ascii="宋体" w:hAnsi="宋体" w:cs="宋体" w:eastAsia="宋体" w:hint="default"/>
        </w:rPr>
        <w:t>2011 </w:t>
      </w:r>
      <w:r>
        <w:rPr/>
        <w:t>年</w:t>
      </w:r>
      <w:r>
        <w:rPr>
          <w:rFonts w:ascii="宋体" w:hAnsi="宋体" w:cs="宋体" w:eastAsia="宋体" w:hint="default"/>
        </w:rPr>
        <w:t>08</w:t>
      </w:r>
      <w:r>
        <w:rPr/>
        <w:t>月</w:t>
      </w:r>
      <w:r>
        <w:rPr>
          <w:rFonts w:ascii="宋体" w:hAnsi="宋体" w:cs="宋体" w:eastAsia="宋体" w:hint="default"/>
        </w:rPr>
        <w:t>23</w:t>
      </w:r>
      <w:r>
        <w:rPr>
          <w:rFonts w:ascii="宋体" w:hAnsi="宋体" w:cs="宋体" w:eastAsia="宋体" w:hint="default"/>
          <w:spacing w:val="-1"/>
        </w:rPr>
        <w:t> </w:t>
      </w:r>
      <w:r>
        <w:rPr/>
        <w:t>日</w:t>
      </w:r>
    </w:p>
    <w:p>
      <w:pPr>
        <w:pStyle w:val="BodyText"/>
        <w:tabs>
          <w:tab w:pos="874" w:val="left" w:leader="none"/>
        </w:tabs>
        <w:spacing w:line="240" w:lineRule="auto" w:before="48"/>
        <w:ind w:left="454" w:right="0"/>
        <w:jc w:val="left"/>
        <w:rPr>
          <w:rFonts w:ascii="宋体" w:hAnsi="宋体" w:cs="宋体" w:eastAsia="宋体" w:hint="default"/>
        </w:rPr>
      </w:pPr>
      <w:r>
        <w:rPr>
          <w:rFonts w:ascii="宋体" w:hAnsi="宋体" w:cs="宋体" w:eastAsia="宋体" w:hint="default"/>
        </w:rPr>
        <w:t>2)</w:t>
        <w:tab/>
      </w:r>
      <w:r>
        <w:rPr/>
        <w:t>企业法人营业执照注册号：</w:t>
      </w:r>
      <w:r>
        <w:rPr>
          <w:rFonts w:ascii="宋体" w:hAnsi="宋体" w:cs="宋体" w:eastAsia="宋体" w:hint="default"/>
        </w:rPr>
        <w:t>310229000614545</w:t>
      </w:r>
    </w:p>
    <w:p>
      <w:pPr>
        <w:spacing w:line="240" w:lineRule="auto" w:before="13"/>
        <w:rPr>
          <w:rFonts w:ascii="宋体" w:hAnsi="宋体" w:cs="宋体" w:eastAsia="宋体" w:hint="default"/>
          <w:sz w:val="27"/>
          <w:szCs w:val="27"/>
        </w:rPr>
      </w:pPr>
    </w:p>
    <w:p>
      <w:pPr>
        <w:pStyle w:val="BodyText"/>
        <w:tabs>
          <w:tab w:pos="874" w:val="left" w:leader="none"/>
        </w:tabs>
        <w:spacing w:line="240" w:lineRule="auto"/>
        <w:ind w:left="454" w:right="0"/>
        <w:jc w:val="left"/>
        <w:rPr>
          <w:rFonts w:ascii="宋体" w:hAnsi="宋体" w:cs="宋体" w:eastAsia="宋体" w:hint="default"/>
        </w:rPr>
      </w:pPr>
      <w:r>
        <w:rPr>
          <w:rFonts w:ascii="宋体" w:hAnsi="宋体" w:cs="宋体" w:eastAsia="宋体" w:hint="default"/>
        </w:rPr>
        <w:t>3)</w:t>
        <w:tab/>
      </w:r>
      <w:r>
        <w:rPr/>
        <w:t>税务登记号码：</w:t>
      </w:r>
      <w:r>
        <w:rPr>
          <w:rFonts w:ascii="宋体" w:hAnsi="宋体" w:cs="宋体" w:eastAsia="宋体" w:hint="default"/>
        </w:rPr>
        <w:t>310229703400561</w:t>
      </w:r>
    </w:p>
    <w:p>
      <w:pPr>
        <w:spacing w:line="240" w:lineRule="auto" w:before="10"/>
        <w:rPr>
          <w:rFonts w:ascii="宋体" w:hAnsi="宋体" w:cs="宋体" w:eastAsia="宋体" w:hint="default"/>
          <w:sz w:val="27"/>
          <w:szCs w:val="27"/>
        </w:rPr>
      </w:pPr>
    </w:p>
    <w:p>
      <w:pPr>
        <w:pStyle w:val="BodyText"/>
        <w:tabs>
          <w:tab w:pos="874" w:val="left" w:leader="none"/>
        </w:tabs>
        <w:spacing w:line="240" w:lineRule="auto"/>
        <w:ind w:left="454" w:right="0"/>
        <w:jc w:val="left"/>
        <w:rPr>
          <w:rFonts w:ascii="宋体" w:hAnsi="宋体" w:cs="宋体" w:eastAsia="宋体" w:hint="default"/>
        </w:rPr>
      </w:pPr>
      <w:r>
        <w:rPr>
          <w:rFonts w:ascii="宋体" w:hAnsi="宋体" w:cs="宋体" w:eastAsia="宋体" w:hint="default"/>
        </w:rPr>
        <w:t>4)</w:t>
        <w:tab/>
      </w:r>
      <w:r>
        <w:rPr/>
        <w:t>组织机构代码：</w:t>
      </w:r>
      <w:r>
        <w:rPr>
          <w:rFonts w:ascii="宋体" w:hAnsi="宋体" w:cs="宋体" w:eastAsia="宋体" w:hint="default"/>
        </w:rPr>
        <w:t>70340056-1</w:t>
      </w:r>
    </w:p>
    <w:p>
      <w:pPr>
        <w:spacing w:line="240" w:lineRule="auto" w:before="11"/>
        <w:rPr>
          <w:rFonts w:ascii="宋体" w:hAnsi="宋体" w:cs="宋体" w:eastAsia="宋体" w:hint="default"/>
          <w:sz w:val="27"/>
          <w:szCs w:val="27"/>
        </w:rPr>
      </w:pPr>
    </w:p>
    <w:p>
      <w:pPr>
        <w:pStyle w:val="BodyText"/>
        <w:spacing w:line="240" w:lineRule="auto"/>
        <w:ind w:left="454" w:right="0"/>
        <w:jc w:val="left"/>
      </w:pPr>
      <w:r>
        <w:rPr>
          <w:rFonts w:ascii="宋体" w:hAnsi="宋体" w:cs="宋体" w:eastAsia="宋体" w:hint="default"/>
        </w:rPr>
        <w:t>5</w:t>
      </w:r>
      <w:r>
        <w:rPr/>
        <w:t>）</w:t>
      </w:r>
      <w:r>
        <w:rPr>
          <w:spacing w:val="-7"/>
        </w:rPr>
        <w:t> </w:t>
      </w:r>
      <w:r>
        <w:rPr/>
        <w:t>公司聘请的会计师事务所名称：立信会计师事务所（特殊普通合伙）</w:t>
      </w:r>
    </w:p>
    <w:p>
      <w:pPr>
        <w:spacing w:line="240" w:lineRule="auto" w:before="8"/>
        <w:rPr>
          <w:rFonts w:ascii="宋体" w:hAnsi="宋体" w:cs="宋体" w:eastAsia="宋体" w:hint="default"/>
          <w:sz w:val="27"/>
          <w:szCs w:val="27"/>
        </w:rPr>
      </w:pPr>
    </w:p>
    <w:p>
      <w:pPr>
        <w:pStyle w:val="BodyText"/>
        <w:spacing w:line="240" w:lineRule="auto"/>
        <w:ind w:left="454" w:right="0"/>
        <w:jc w:val="left"/>
      </w:pPr>
      <w:r>
        <w:rPr>
          <w:rFonts w:ascii="宋体" w:hAnsi="宋体" w:cs="宋体" w:eastAsia="宋体" w:hint="default"/>
        </w:rPr>
        <w:t>6</w:t>
      </w:r>
      <w:r>
        <w:rPr/>
        <w:t>）</w:t>
      </w:r>
      <w:r>
        <w:rPr>
          <w:spacing w:val="-5"/>
        </w:rPr>
        <w:t> </w:t>
      </w:r>
      <w:r>
        <w:rPr/>
        <w:t>公司聘请的律师事务所名称：上海市锦天城律师事务所</w:t>
      </w:r>
    </w:p>
    <w:p>
      <w:pPr>
        <w:spacing w:after="0" w:line="240" w:lineRule="auto"/>
        <w:jc w:val="left"/>
        <w:sectPr>
          <w:pgSz w:w="11910" w:h="16840"/>
          <w:pgMar w:header="893" w:footer="1040" w:top="1520" w:bottom="1220" w:left="1660" w:right="1680"/>
        </w:sectPr>
      </w:pPr>
    </w:p>
    <w:p>
      <w:pPr>
        <w:spacing w:line="240" w:lineRule="auto" w:before="0"/>
        <w:rPr>
          <w:rFonts w:ascii="宋体" w:hAnsi="宋体" w:cs="宋体" w:eastAsia="宋体" w:hint="default"/>
          <w:sz w:val="21"/>
          <w:szCs w:val="21"/>
        </w:rPr>
      </w:pPr>
    </w:p>
    <w:p>
      <w:pPr>
        <w:pStyle w:val="Heading1"/>
        <w:spacing w:line="240" w:lineRule="auto" w:before="26"/>
        <w:ind w:left="3265" w:right="0"/>
        <w:jc w:val="left"/>
        <w:rPr>
          <w:b w:val="0"/>
          <w:bCs w:val="0"/>
        </w:rPr>
      </w:pPr>
      <w:bookmarkStart w:name="_TOC_250006" w:id="3"/>
      <w:r>
        <w:rPr/>
        <w:t>第三节</w:t>
      </w:r>
      <w:r>
        <w:rPr>
          <w:spacing w:val="-3"/>
        </w:rPr>
        <w:t> </w:t>
      </w:r>
      <w:r>
        <w:rPr/>
        <w:t>会计数据和财务指标摘要</w:t>
      </w:r>
      <w:bookmarkEnd w:id="3"/>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204"/>
        <w:ind w:left="858" w:right="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80"/>
          <w:sz w:val="24"/>
          <w:szCs w:val="24"/>
        </w:rPr>
        <w:t> </w:t>
      </w:r>
      <w:r>
        <w:rPr>
          <w:rFonts w:ascii="宋体" w:hAnsi="宋体" w:cs="宋体" w:eastAsia="宋体" w:hint="default"/>
          <w:b/>
          <w:bCs/>
          <w:sz w:val="24"/>
          <w:szCs w:val="24"/>
        </w:rPr>
        <w:t>主要会计数据</w:t>
      </w:r>
      <w:r>
        <w:rPr>
          <w:rFonts w:ascii="宋体" w:hAnsi="宋体" w:cs="宋体" w:eastAsia="宋体" w:hint="default"/>
          <w:sz w:val="24"/>
          <w:szCs w:val="24"/>
        </w:rPr>
      </w:r>
    </w:p>
    <w:p>
      <w:pPr>
        <w:spacing w:line="240" w:lineRule="auto" w:before="12"/>
        <w:rPr>
          <w:rFonts w:ascii="宋体" w:hAnsi="宋体" w:cs="宋体" w:eastAsia="宋体" w:hint="default"/>
          <w:b/>
          <w:bCs/>
          <w:sz w:val="28"/>
          <w:szCs w:val="28"/>
        </w:rPr>
      </w:pPr>
    </w:p>
    <w:p>
      <w:pPr>
        <w:spacing w:before="44"/>
        <w:ind w:left="0" w:right="87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06" w:type="dxa"/>
        <w:tblLayout w:type="fixed"/>
        <w:tblCellMar>
          <w:top w:w="0" w:type="dxa"/>
          <w:left w:w="0" w:type="dxa"/>
          <w:bottom w:w="0" w:type="dxa"/>
          <w:right w:w="0" w:type="dxa"/>
        </w:tblCellMar>
        <w:tblLook w:val="01E0"/>
      </w:tblPr>
      <w:tblGrid>
        <w:gridCol w:w="1692"/>
        <w:gridCol w:w="2041"/>
        <w:gridCol w:w="2028"/>
        <w:gridCol w:w="2028"/>
        <w:gridCol w:w="378"/>
        <w:gridCol w:w="1650"/>
      </w:tblGrid>
      <w:tr>
        <w:trPr>
          <w:trHeight w:val="403" w:hRule="exact"/>
        </w:trPr>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0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68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669"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23" w:right="0"/>
              <w:jc w:val="left"/>
              <w:rPr>
                <w:rFonts w:ascii="宋体" w:hAnsi="宋体" w:cs="宋体" w:eastAsia="宋体" w:hint="default"/>
                <w:sz w:val="21"/>
                <w:szCs w:val="21"/>
              </w:rPr>
            </w:pPr>
            <w:r>
              <w:rPr>
                <w:rFonts w:ascii="宋体" w:hAnsi="宋体" w:cs="宋体" w:eastAsia="宋体" w:hint="default"/>
                <w:spacing w:val="-4"/>
                <w:sz w:val="21"/>
                <w:szCs w:val="21"/>
              </w:rPr>
              <w:t>本年比上年增减（％</w:t>
            </w:r>
          </w:p>
        </w:tc>
        <w:tc>
          <w:tcPr>
            <w:tcW w:w="378" w:type="dxa"/>
            <w:tcBorders>
              <w:top w:val="single" w:sz="4" w:space="0" w:color="000000"/>
              <w:left w:val="single" w:sz="4" w:space="0" w:color="000000"/>
              <w:bottom w:val="single" w:sz="4" w:space="0" w:color="000000"/>
              <w:right w:val="nil" w:sz="6" w:space="0" w:color="auto"/>
            </w:tcBorders>
            <w:shd w:val="clear" w:color="auto" w:fill="DCDCDC"/>
          </w:tcPr>
          <w:p>
            <w:pPr>
              <w:pStyle w:val="TableParagraph"/>
              <w:spacing w:line="240" w:lineRule="auto" w:before="30"/>
              <w:ind w:left="-135"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650"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30"/>
              <w:ind w:left="296"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401" w:hRule="exact"/>
        </w:trPr>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12" w:right="-12"/>
              <w:jc w:val="center"/>
              <w:rPr>
                <w:rFonts w:ascii="宋体" w:hAnsi="宋体" w:cs="宋体" w:eastAsia="宋体" w:hint="default"/>
                <w:sz w:val="21"/>
                <w:szCs w:val="21"/>
              </w:rPr>
            </w:pPr>
            <w:r>
              <w:rPr>
                <w:rFonts w:ascii="宋体" w:hAnsi="宋体" w:cs="宋体" w:eastAsia="宋体" w:hint="default"/>
                <w:spacing w:val="-2"/>
                <w:sz w:val="21"/>
                <w:szCs w:val="21"/>
              </w:rPr>
              <w:t>营业总收入（元）</w:t>
            </w:r>
          </w:p>
        </w:tc>
        <w:tc>
          <w:tcPr>
            <w:tcW w:w="2041"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224,453,830.60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169,286,493.20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32.59%</w:t>
            </w:r>
          </w:p>
        </w:tc>
        <w:tc>
          <w:tcPr>
            <w:tcW w:w="20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6" w:right="0"/>
              <w:jc w:val="left"/>
              <w:rPr>
                <w:rFonts w:ascii="宋体" w:hAnsi="宋体" w:cs="宋体" w:eastAsia="宋体" w:hint="default"/>
                <w:sz w:val="21"/>
                <w:szCs w:val="21"/>
              </w:rPr>
            </w:pPr>
            <w:r>
              <w:rPr>
                <w:rFonts w:ascii="宋体"/>
                <w:sz w:val="21"/>
              </w:rPr>
              <w:t>123,749,351.58</w:t>
            </w:r>
          </w:p>
        </w:tc>
      </w:tr>
      <w:tr>
        <w:trPr>
          <w:trHeight w:val="403" w:hRule="exact"/>
        </w:trPr>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营业利润（元）</w:t>
            </w:r>
          </w:p>
        </w:tc>
        <w:tc>
          <w:tcPr>
            <w:tcW w:w="2041"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pacing w:val="-1"/>
                <w:sz w:val="21"/>
              </w:rPr>
              <w:t>59,494,511.57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pacing w:val="-1"/>
                <w:sz w:val="21"/>
              </w:rPr>
              <w:t>45,366,711.73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31.14%</w:t>
            </w:r>
          </w:p>
        </w:tc>
        <w:tc>
          <w:tcPr>
            <w:tcW w:w="20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31" w:right="0"/>
              <w:jc w:val="left"/>
              <w:rPr>
                <w:rFonts w:ascii="宋体" w:hAnsi="宋体" w:cs="宋体" w:eastAsia="宋体" w:hint="default"/>
                <w:sz w:val="21"/>
                <w:szCs w:val="21"/>
              </w:rPr>
            </w:pPr>
            <w:r>
              <w:rPr>
                <w:rFonts w:ascii="宋体"/>
                <w:sz w:val="21"/>
              </w:rPr>
              <w:t>31,730,238.75</w:t>
            </w:r>
          </w:p>
        </w:tc>
      </w:tr>
      <w:tr>
        <w:trPr>
          <w:trHeight w:val="401" w:hRule="exact"/>
        </w:trPr>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9"/>
              <w:ind w:left="2" w:right="0"/>
              <w:jc w:val="center"/>
              <w:rPr>
                <w:rFonts w:ascii="宋体" w:hAnsi="宋体" w:cs="宋体" w:eastAsia="宋体" w:hint="default"/>
                <w:sz w:val="21"/>
                <w:szCs w:val="21"/>
              </w:rPr>
            </w:pPr>
            <w:r>
              <w:rPr>
                <w:rFonts w:ascii="宋体" w:hAnsi="宋体" w:cs="宋体" w:eastAsia="宋体" w:hint="default"/>
                <w:sz w:val="21"/>
                <w:szCs w:val="21"/>
              </w:rPr>
              <w:t>利润总额（元）</w:t>
            </w:r>
          </w:p>
        </w:tc>
        <w:tc>
          <w:tcPr>
            <w:tcW w:w="2041"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9"/>
              <w:ind w:right="17"/>
              <w:jc w:val="right"/>
              <w:rPr>
                <w:rFonts w:ascii="宋体" w:hAnsi="宋体" w:cs="宋体" w:eastAsia="宋体" w:hint="default"/>
                <w:sz w:val="21"/>
                <w:szCs w:val="21"/>
              </w:rPr>
            </w:pPr>
            <w:r>
              <w:rPr>
                <w:rFonts w:ascii="宋体"/>
                <w:spacing w:val="-1"/>
                <w:sz w:val="21"/>
              </w:rPr>
              <w:t>66,383,118.18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7"/>
              <w:jc w:val="right"/>
              <w:rPr>
                <w:rFonts w:ascii="宋体" w:hAnsi="宋体" w:cs="宋体" w:eastAsia="宋体" w:hint="default"/>
                <w:sz w:val="21"/>
                <w:szCs w:val="21"/>
              </w:rPr>
            </w:pPr>
            <w:r>
              <w:rPr>
                <w:rFonts w:ascii="宋体"/>
                <w:spacing w:val="-1"/>
                <w:sz w:val="21"/>
              </w:rPr>
              <w:t>50,493,846.01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7"/>
              <w:jc w:val="right"/>
              <w:rPr>
                <w:rFonts w:ascii="宋体" w:hAnsi="宋体" w:cs="宋体" w:eastAsia="宋体" w:hint="default"/>
                <w:sz w:val="21"/>
                <w:szCs w:val="21"/>
              </w:rPr>
            </w:pPr>
            <w:r>
              <w:rPr>
                <w:rFonts w:ascii="宋体"/>
                <w:sz w:val="21"/>
              </w:rPr>
              <w:t>31.47%</w:t>
            </w:r>
          </w:p>
        </w:tc>
        <w:tc>
          <w:tcPr>
            <w:tcW w:w="20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631" w:right="0"/>
              <w:jc w:val="left"/>
              <w:rPr>
                <w:rFonts w:ascii="宋体" w:hAnsi="宋体" w:cs="宋体" w:eastAsia="宋体" w:hint="default"/>
                <w:sz w:val="21"/>
                <w:szCs w:val="21"/>
              </w:rPr>
            </w:pPr>
            <w:r>
              <w:rPr>
                <w:rFonts w:ascii="宋体"/>
                <w:sz w:val="21"/>
              </w:rPr>
              <w:t>34,626,269.93</w:t>
            </w:r>
          </w:p>
        </w:tc>
      </w:tr>
      <w:tr>
        <w:trPr>
          <w:trHeight w:val="1027" w:hRule="exact"/>
        </w:trPr>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30"/>
              <w:ind w:left="105" w:right="101"/>
              <w:jc w:val="center"/>
              <w:rPr>
                <w:rFonts w:ascii="宋体" w:hAnsi="宋体" w:cs="宋体" w:eastAsia="宋体" w:hint="default"/>
                <w:sz w:val="21"/>
                <w:szCs w:val="21"/>
              </w:rPr>
            </w:pPr>
            <w:r>
              <w:rPr>
                <w:rFonts w:ascii="宋体" w:hAnsi="宋体" w:cs="宋体" w:eastAsia="宋体" w:hint="default"/>
                <w:spacing w:val="-1"/>
                <w:sz w:val="21"/>
                <w:szCs w:val="21"/>
              </w:rPr>
              <w:t>归属于上市公司</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股东的净利润</w:t>
            </w:r>
          </w:p>
          <w:p>
            <w:pPr>
              <w:pStyle w:val="TableParagraph"/>
              <w:spacing w:line="240" w:lineRule="auto" w:before="10"/>
              <w:ind w:left="2"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2041"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53,464,777.82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43,661,220.98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17"/>
              <w:jc w:val="right"/>
              <w:rPr>
                <w:rFonts w:ascii="宋体" w:hAnsi="宋体" w:cs="宋体" w:eastAsia="宋体" w:hint="default"/>
                <w:sz w:val="21"/>
                <w:szCs w:val="21"/>
              </w:rPr>
            </w:pPr>
            <w:r>
              <w:rPr>
                <w:rFonts w:ascii="宋体"/>
                <w:sz w:val="21"/>
              </w:rPr>
              <w:t>22.45%</w:t>
            </w:r>
          </w:p>
        </w:tc>
        <w:tc>
          <w:tcPr>
            <w:tcW w:w="20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631" w:right="0"/>
              <w:jc w:val="left"/>
              <w:rPr>
                <w:rFonts w:ascii="宋体" w:hAnsi="宋体" w:cs="宋体" w:eastAsia="宋体" w:hint="default"/>
                <w:sz w:val="21"/>
                <w:szCs w:val="21"/>
              </w:rPr>
            </w:pPr>
            <w:r>
              <w:rPr>
                <w:rFonts w:ascii="宋体"/>
                <w:sz w:val="21"/>
              </w:rPr>
              <w:t>29,892,543.59</w:t>
            </w:r>
          </w:p>
        </w:tc>
      </w:tr>
      <w:tr>
        <w:trPr>
          <w:trHeight w:val="1337" w:hRule="exact"/>
        </w:trPr>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105" w:right="101"/>
              <w:jc w:val="center"/>
              <w:rPr>
                <w:rFonts w:ascii="宋体" w:hAnsi="宋体" w:cs="宋体" w:eastAsia="宋体" w:hint="default"/>
                <w:sz w:val="21"/>
                <w:szCs w:val="21"/>
              </w:rPr>
            </w:pPr>
            <w:r>
              <w:rPr>
                <w:rFonts w:ascii="宋体" w:hAnsi="宋体" w:cs="宋体" w:eastAsia="宋体" w:hint="default"/>
                <w:spacing w:val="-1"/>
                <w:sz w:val="21"/>
                <w:szCs w:val="21"/>
              </w:rPr>
              <w:t>归属于上市公司</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股东的扣除非经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常性损益的净利</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润（元）</w:t>
            </w:r>
          </w:p>
        </w:tc>
        <w:tc>
          <w:tcPr>
            <w:tcW w:w="2041"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47,603,154.84</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39,279,504.69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7"/>
              <w:jc w:val="right"/>
              <w:rPr>
                <w:rFonts w:ascii="宋体" w:hAnsi="宋体" w:cs="宋体" w:eastAsia="宋体" w:hint="default"/>
                <w:sz w:val="21"/>
                <w:szCs w:val="21"/>
              </w:rPr>
            </w:pPr>
            <w:r>
              <w:rPr>
                <w:rFonts w:ascii="宋体"/>
                <w:sz w:val="21"/>
              </w:rPr>
              <w:t>21.19%</w:t>
            </w:r>
          </w:p>
        </w:tc>
        <w:tc>
          <w:tcPr>
            <w:tcW w:w="20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631" w:right="0"/>
              <w:jc w:val="left"/>
              <w:rPr>
                <w:rFonts w:ascii="宋体" w:hAnsi="宋体" w:cs="宋体" w:eastAsia="宋体" w:hint="default"/>
                <w:sz w:val="21"/>
                <w:szCs w:val="21"/>
              </w:rPr>
            </w:pPr>
            <w:r>
              <w:rPr>
                <w:rFonts w:ascii="宋体"/>
                <w:sz w:val="21"/>
              </w:rPr>
              <w:t>27,411,426.41</w:t>
            </w:r>
          </w:p>
        </w:tc>
      </w:tr>
      <w:tr>
        <w:trPr>
          <w:trHeight w:val="1027" w:hRule="exact"/>
        </w:trPr>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105" w:right="101"/>
              <w:jc w:val="center"/>
              <w:rPr>
                <w:rFonts w:ascii="宋体" w:hAnsi="宋体" w:cs="宋体" w:eastAsia="宋体" w:hint="default"/>
                <w:sz w:val="21"/>
                <w:szCs w:val="21"/>
              </w:rPr>
            </w:pPr>
            <w:r>
              <w:rPr>
                <w:rFonts w:ascii="宋体" w:hAnsi="宋体" w:cs="宋体" w:eastAsia="宋体" w:hint="default"/>
                <w:spacing w:val="-1"/>
                <w:sz w:val="21"/>
                <w:szCs w:val="21"/>
              </w:rPr>
              <w:t>经营活动产生的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现金流量净额</w:t>
            </w:r>
          </w:p>
          <w:p>
            <w:pPr>
              <w:pStyle w:val="TableParagraph"/>
              <w:spacing w:line="240" w:lineRule="auto" w:before="7"/>
              <w:ind w:left="2"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2041"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29,635,885.09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33,463,646.51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-11.44%</w:t>
            </w:r>
          </w:p>
        </w:tc>
        <w:tc>
          <w:tcPr>
            <w:tcW w:w="20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631" w:right="0"/>
              <w:jc w:val="left"/>
              <w:rPr>
                <w:rFonts w:ascii="宋体" w:hAnsi="宋体" w:cs="宋体" w:eastAsia="宋体" w:hint="default"/>
                <w:sz w:val="21"/>
                <w:szCs w:val="21"/>
              </w:rPr>
            </w:pPr>
            <w:r>
              <w:rPr>
                <w:rFonts w:ascii="宋体"/>
                <w:sz w:val="21"/>
              </w:rPr>
              <w:t>37,560,538.64</w:t>
            </w:r>
          </w:p>
        </w:tc>
      </w:tr>
      <w:tr>
        <w:trPr>
          <w:trHeight w:val="161" w:hRule="exact"/>
        </w:trPr>
        <w:tc>
          <w:tcPr>
            <w:tcW w:w="1692" w:type="dxa"/>
            <w:tcBorders>
              <w:top w:val="single" w:sz="4" w:space="0" w:color="000000"/>
              <w:left w:val="single" w:sz="4" w:space="0" w:color="000000"/>
              <w:bottom w:val="nil" w:sz="6" w:space="0" w:color="auto"/>
              <w:right w:val="single" w:sz="4" w:space="0" w:color="000000"/>
            </w:tcBorders>
            <w:shd w:val="clear" w:color="auto" w:fill="DCDCDC"/>
          </w:tcPr>
          <w:p>
            <w:pPr/>
          </w:p>
        </w:tc>
        <w:tc>
          <w:tcPr>
            <w:tcW w:w="2041"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28"/>
              <w:ind w:left="5" w:right="0"/>
              <w:jc w:val="center"/>
              <w:rPr>
                <w:rFonts w:ascii="宋体" w:hAnsi="宋体" w:cs="宋体" w:eastAsia="宋体" w:hint="default"/>
                <w:sz w:val="21"/>
                <w:szCs w:val="21"/>
              </w:rPr>
            </w:pPr>
            <w:r>
              <w:rPr>
                <w:rFonts w:ascii="宋体" w:hAnsi="宋体" w:cs="宋体" w:eastAsia="宋体" w:hint="default"/>
                <w:sz w:val="21"/>
                <w:szCs w:val="21"/>
              </w:rPr>
              <w:t>本年末比上年末增减</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w:t>
            </w:r>
          </w:p>
        </w:tc>
        <w:tc>
          <w:tcPr>
            <w:tcW w:w="2029"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92" w:hRule="exact"/>
        </w:trPr>
        <w:tc>
          <w:tcPr>
            <w:tcW w:w="1692" w:type="dxa"/>
            <w:tcBorders>
              <w:top w:val="nil" w:sz="6" w:space="0" w:color="auto"/>
              <w:left w:val="single" w:sz="4" w:space="0" w:color="000000"/>
              <w:bottom w:val="nil" w:sz="6" w:space="0" w:color="auto"/>
              <w:right w:val="single" w:sz="4" w:space="0" w:color="000000"/>
            </w:tcBorders>
            <w:shd w:val="clear" w:color="auto" w:fill="DCDCDC"/>
          </w:tcPr>
          <w:p>
            <w:pPr/>
          </w:p>
        </w:tc>
        <w:tc>
          <w:tcPr>
            <w:tcW w:w="204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8"/>
              <w:ind w:right="17"/>
              <w:jc w:val="righ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0"/>
                <w:sz w:val="21"/>
                <w:szCs w:val="21"/>
              </w:rPr>
              <w:t> </w:t>
            </w:r>
            <w:r>
              <w:rPr>
                <w:rFonts w:ascii="宋体" w:hAnsi="宋体" w:cs="宋体" w:eastAsia="宋体" w:hint="default"/>
                <w:sz w:val="21"/>
                <w:szCs w:val="21"/>
              </w:rPr>
              <w:t>年末</w:t>
            </w:r>
          </w:p>
        </w:tc>
        <w:tc>
          <w:tcPr>
            <w:tcW w:w="202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8"/>
              <w:ind w:left="56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2028" w:type="dxa"/>
            <w:vMerge/>
            <w:tcBorders>
              <w:left w:val="single" w:sz="4" w:space="0" w:color="000000"/>
              <w:right w:val="single" w:sz="4" w:space="0" w:color="000000"/>
            </w:tcBorders>
            <w:shd w:val="clear" w:color="auto" w:fill="DCDCDC"/>
          </w:tcPr>
          <w:p>
            <w:pPr/>
          </w:p>
        </w:tc>
        <w:tc>
          <w:tcPr>
            <w:tcW w:w="2029"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8"/>
              <w:ind w:left="564"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1"/>
                <w:sz w:val="21"/>
                <w:szCs w:val="21"/>
              </w:rPr>
              <w:t> </w:t>
            </w:r>
            <w:r>
              <w:rPr>
                <w:rFonts w:ascii="宋体" w:hAnsi="宋体" w:cs="宋体" w:eastAsia="宋体" w:hint="default"/>
                <w:sz w:val="21"/>
                <w:szCs w:val="21"/>
              </w:rPr>
              <w:t>年末</w:t>
            </w:r>
          </w:p>
        </w:tc>
      </w:tr>
      <w:tr>
        <w:trPr>
          <w:trHeight w:val="161" w:hRule="exact"/>
        </w:trPr>
        <w:tc>
          <w:tcPr>
            <w:tcW w:w="1692" w:type="dxa"/>
            <w:tcBorders>
              <w:top w:val="nil" w:sz="6" w:space="0" w:color="auto"/>
              <w:left w:val="single" w:sz="4" w:space="0" w:color="000000"/>
              <w:bottom w:val="single" w:sz="4" w:space="0" w:color="000000"/>
              <w:right w:val="single" w:sz="4" w:space="0" w:color="000000"/>
            </w:tcBorders>
            <w:shd w:val="clear" w:color="auto" w:fill="DCDCDC"/>
          </w:tcPr>
          <w:p>
            <w:pPr/>
          </w:p>
        </w:tc>
        <w:tc>
          <w:tcPr>
            <w:tcW w:w="2041"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8"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8" w:type="dxa"/>
            <w:vMerge/>
            <w:tcBorders>
              <w:left w:val="single" w:sz="4" w:space="0" w:color="000000"/>
              <w:bottom w:val="single" w:sz="4" w:space="0" w:color="000000"/>
              <w:right w:val="single" w:sz="4" w:space="0" w:color="000000"/>
            </w:tcBorders>
            <w:shd w:val="clear" w:color="auto" w:fill="DCDCDC"/>
          </w:tcPr>
          <w:p>
            <w:pPr/>
          </w:p>
        </w:tc>
        <w:tc>
          <w:tcPr>
            <w:tcW w:w="2029" w:type="dxa"/>
            <w:gridSpan w:val="2"/>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03" w:hRule="exact"/>
        </w:trPr>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资产总额（元）</w:t>
            </w:r>
          </w:p>
        </w:tc>
        <w:tc>
          <w:tcPr>
            <w:tcW w:w="2041"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559,849,416.08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184,534,990.24</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203.38%</w:t>
            </w:r>
          </w:p>
        </w:tc>
        <w:tc>
          <w:tcPr>
            <w:tcW w:w="20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6" w:right="0"/>
              <w:jc w:val="left"/>
              <w:rPr>
                <w:rFonts w:ascii="宋体" w:hAnsi="宋体" w:cs="宋体" w:eastAsia="宋体" w:hint="default"/>
                <w:sz w:val="21"/>
                <w:szCs w:val="21"/>
              </w:rPr>
            </w:pPr>
            <w:r>
              <w:rPr>
                <w:rFonts w:ascii="宋体"/>
                <w:sz w:val="21"/>
              </w:rPr>
              <w:t>131,722,252.92</w:t>
            </w:r>
          </w:p>
        </w:tc>
      </w:tr>
      <w:tr>
        <w:trPr>
          <w:trHeight w:val="401" w:hRule="exact"/>
        </w:trPr>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负债总额（元）</w:t>
            </w:r>
          </w:p>
        </w:tc>
        <w:tc>
          <w:tcPr>
            <w:tcW w:w="2041"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74,966,862.00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69,040,772.15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8.58%</w:t>
            </w:r>
          </w:p>
        </w:tc>
        <w:tc>
          <w:tcPr>
            <w:tcW w:w="20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31" w:right="0"/>
              <w:jc w:val="left"/>
              <w:rPr>
                <w:rFonts w:ascii="宋体" w:hAnsi="宋体" w:cs="宋体" w:eastAsia="宋体" w:hint="default"/>
                <w:sz w:val="21"/>
                <w:szCs w:val="21"/>
              </w:rPr>
            </w:pPr>
            <w:r>
              <w:rPr>
                <w:rFonts w:ascii="宋体"/>
                <w:sz w:val="21"/>
              </w:rPr>
              <w:t>59,836,171.91</w:t>
            </w:r>
          </w:p>
        </w:tc>
      </w:tr>
      <w:tr>
        <w:trPr>
          <w:trHeight w:val="1027" w:hRule="exact"/>
        </w:trPr>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105" w:right="101"/>
              <w:jc w:val="center"/>
              <w:rPr>
                <w:rFonts w:ascii="宋体" w:hAnsi="宋体" w:cs="宋体" w:eastAsia="宋体" w:hint="default"/>
                <w:sz w:val="21"/>
                <w:szCs w:val="21"/>
              </w:rPr>
            </w:pPr>
            <w:r>
              <w:rPr>
                <w:rFonts w:ascii="宋体" w:hAnsi="宋体" w:cs="宋体" w:eastAsia="宋体" w:hint="default"/>
                <w:spacing w:val="-1"/>
                <w:sz w:val="21"/>
                <w:szCs w:val="21"/>
              </w:rPr>
              <w:t>归属于上市公司</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股东的所有者权</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益（元）</w:t>
            </w:r>
          </w:p>
        </w:tc>
        <w:tc>
          <w:tcPr>
            <w:tcW w:w="2041"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484,882,554.08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115,494,218.09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319.83%</w:t>
            </w:r>
          </w:p>
        </w:tc>
        <w:tc>
          <w:tcPr>
            <w:tcW w:w="20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631" w:right="0"/>
              <w:jc w:val="left"/>
              <w:rPr>
                <w:rFonts w:ascii="宋体" w:hAnsi="宋体" w:cs="宋体" w:eastAsia="宋体" w:hint="default"/>
                <w:sz w:val="21"/>
                <w:szCs w:val="21"/>
              </w:rPr>
            </w:pPr>
            <w:r>
              <w:rPr>
                <w:rFonts w:ascii="宋体"/>
                <w:sz w:val="21"/>
              </w:rPr>
              <w:t>71,886,081.01</w:t>
            </w:r>
          </w:p>
        </w:tc>
      </w:tr>
      <w:tr>
        <w:trPr>
          <w:trHeight w:val="401" w:hRule="exact"/>
        </w:trPr>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总股本（股）</w:t>
            </w:r>
          </w:p>
        </w:tc>
        <w:tc>
          <w:tcPr>
            <w:tcW w:w="2041"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67,000,000.00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50,000,000.00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34.00%</w:t>
            </w:r>
          </w:p>
        </w:tc>
        <w:tc>
          <w:tcPr>
            <w:tcW w:w="20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31" w:right="0"/>
              <w:jc w:val="left"/>
              <w:rPr>
                <w:rFonts w:ascii="宋体" w:hAnsi="宋体" w:cs="宋体" w:eastAsia="宋体" w:hint="default"/>
                <w:sz w:val="21"/>
                <w:szCs w:val="21"/>
              </w:rPr>
            </w:pPr>
            <w:r>
              <w:rPr>
                <w:rFonts w:ascii="宋体"/>
                <w:sz w:val="21"/>
              </w:rPr>
              <w:t>50,000,000.00</w:t>
            </w:r>
          </w:p>
        </w:tc>
      </w:tr>
    </w:tbl>
    <w:p>
      <w:pPr>
        <w:spacing w:line="240" w:lineRule="auto" w:before="12"/>
        <w:rPr>
          <w:rFonts w:ascii="宋体" w:hAnsi="宋体" w:cs="宋体" w:eastAsia="宋体" w:hint="default"/>
          <w:sz w:val="23"/>
          <w:szCs w:val="23"/>
        </w:rPr>
      </w:pPr>
    </w:p>
    <w:p>
      <w:pPr>
        <w:spacing w:before="26"/>
        <w:ind w:left="858" w:right="0"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80"/>
          <w:sz w:val="24"/>
          <w:szCs w:val="24"/>
        </w:rPr>
        <w:t> </w:t>
      </w:r>
      <w:r>
        <w:rPr>
          <w:rFonts w:ascii="宋体" w:hAnsi="宋体" w:cs="宋体" w:eastAsia="宋体" w:hint="default"/>
          <w:b/>
          <w:bCs/>
          <w:sz w:val="24"/>
          <w:szCs w:val="24"/>
        </w:rPr>
        <w:t>主要财务指标</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tbl>
      <w:tblPr>
        <w:tblW w:w="0" w:type="auto"/>
        <w:jc w:val="left"/>
        <w:tblInd w:w="106" w:type="dxa"/>
        <w:tblLayout w:type="fixed"/>
        <w:tblCellMar>
          <w:top w:w="0" w:type="dxa"/>
          <w:left w:w="0" w:type="dxa"/>
          <w:bottom w:w="0" w:type="dxa"/>
          <w:right w:w="0" w:type="dxa"/>
        </w:tblCellMar>
        <w:tblLook w:val="01E0"/>
      </w:tblPr>
      <w:tblGrid>
        <w:gridCol w:w="2266"/>
        <w:gridCol w:w="1935"/>
        <w:gridCol w:w="1925"/>
        <w:gridCol w:w="1769"/>
        <w:gridCol w:w="1923"/>
      </w:tblGrid>
      <w:tr>
        <w:trPr>
          <w:trHeight w:val="162" w:hRule="exact"/>
        </w:trPr>
        <w:tc>
          <w:tcPr>
            <w:tcW w:w="2266" w:type="dxa"/>
            <w:tcBorders>
              <w:top w:val="single" w:sz="4" w:space="0" w:color="000000"/>
              <w:left w:val="single" w:sz="4" w:space="0" w:color="000000"/>
              <w:bottom w:val="nil" w:sz="6" w:space="0" w:color="auto"/>
              <w:right w:val="single" w:sz="4" w:space="0" w:color="000000"/>
            </w:tcBorders>
            <w:shd w:val="clear" w:color="auto" w:fill="DCDCDC"/>
          </w:tcPr>
          <w:p>
            <w:pPr/>
          </w:p>
        </w:tc>
        <w:tc>
          <w:tcPr>
            <w:tcW w:w="19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925" w:type="dxa"/>
            <w:tcBorders>
              <w:top w:val="single" w:sz="4" w:space="0" w:color="000000"/>
              <w:left w:val="single" w:sz="4" w:space="0" w:color="000000"/>
              <w:bottom w:val="nil" w:sz="6" w:space="0" w:color="auto"/>
              <w:right w:val="single" w:sz="4" w:space="0" w:color="000000"/>
            </w:tcBorders>
            <w:shd w:val="clear" w:color="auto" w:fill="DCDCDC"/>
          </w:tcPr>
          <w:p>
            <w:pPr/>
          </w:p>
        </w:tc>
        <w:tc>
          <w:tcPr>
            <w:tcW w:w="176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29"/>
              <w:ind w:right="0"/>
              <w:jc w:val="center"/>
              <w:rPr>
                <w:rFonts w:ascii="宋体" w:hAnsi="宋体" w:cs="宋体" w:eastAsia="宋体" w:hint="default"/>
                <w:sz w:val="21"/>
                <w:szCs w:val="21"/>
              </w:rPr>
            </w:pPr>
            <w:r>
              <w:rPr>
                <w:rFonts w:ascii="宋体" w:hAnsi="宋体" w:cs="宋体" w:eastAsia="宋体" w:hint="default"/>
                <w:sz w:val="21"/>
                <w:szCs w:val="21"/>
              </w:rPr>
              <w:t>本年比上年增减</w:t>
            </w:r>
          </w:p>
          <w:p>
            <w:pPr>
              <w:pStyle w:val="TableParagraph"/>
              <w:spacing w:line="240" w:lineRule="auto" w:before="34"/>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923"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91" w:hRule="exact"/>
        </w:trPr>
        <w:tc>
          <w:tcPr>
            <w:tcW w:w="2266" w:type="dxa"/>
            <w:tcBorders>
              <w:top w:val="nil" w:sz="6" w:space="0" w:color="auto"/>
              <w:left w:val="single" w:sz="4" w:space="0" w:color="000000"/>
              <w:bottom w:val="nil" w:sz="6" w:space="0" w:color="auto"/>
              <w:right w:val="single" w:sz="4" w:space="0" w:color="000000"/>
            </w:tcBorders>
            <w:shd w:val="clear" w:color="auto" w:fill="DCDCDC"/>
          </w:tcPr>
          <w:p>
            <w:pPr/>
          </w:p>
        </w:tc>
        <w:tc>
          <w:tcPr>
            <w:tcW w:w="193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8"/>
              <w:ind w:left="626"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192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8"/>
              <w:ind w:left="616"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769" w:type="dxa"/>
            <w:vMerge/>
            <w:tcBorders>
              <w:left w:val="single" w:sz="4" w:space="0" w:color="000000"/>
              <w:right w:val="single" w:sz="4" w:space="0" w:color="000000"/>
            </w:tcBorders>
            <w:shd w:val="clear" w:color="auto" w:fill="DCDCDC"/>
          </w:tcPr>
          <w:p>
            <w:pPr/>
          </w:p>
        </w:tc>
        <w:tc>
          <w:tcPr>
            <w:tcW w:w="192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8"/>
              <w:ind w:left="614"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161" w:hRule="exact"/>
        </w:trPr>
        <w:tc>
          <w:tcPr>
            <w:tcW w:w="2266" w:type="dxa"/>
            <w:tcBorders>
              <w:top w:val="nil" w:sz="6" w:space="0" w:color="auto"/>
              <w:left w:val="single" w:sz="4" w:space="0" w:color="000000"/>
              <w:bottom w:val="single" w:sz="4" w:space="0" w:color="000000"/>
              <w:right w:val="single" w:sz="4" w:space="0" w:color="000000"/>
            </w:tcBorders>
            <w:shd w:val="clear" w:color="auto" w:fill="DCDCDC"/>
          </w:tcPr>
          <w:p>
            <w:pPr/>
          </w:p>
        </w:tc>
        <w:tc>
          <w:tcPr>
            <w:tcW w:w="1935" w:type="dxa"/>
            <w:tcBorders>
              <w:top w:val="nil" w:sz="6" w:space="0" w:color="auto"/>
              <w:left w:val="single" w:sz="4" w:space="0" w:color="000000"/>
              <w:bottom w:val="single" w:sz="4" w:space="0" w:color="000000"/>
              <w:right w:val="single" w:sz="4" w:space="0" w:color="000000"/>
            </w:tcBorders>
            <w:shd w:val="clear" w:color="auto" w:fill="DCDCDC"/>
          </w:tcPr>
          <w:p>
            <w:pPr/>
          </w:p>
        </w:tc>
        <w:tc>
          <w:tcPr>
            <w:tcW w:w="19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769" w:type="dxa"/>
            <w:vMerge/>
            <w:tcBorders>
              <w:left w:val="single" w:sz="4" w:space="0" w:color="000000"/>
              <w:bottom w:val="single" w:sz="4" w:space="0" w:color="000000"/>
              <w:right w:val="single" w:sz="4" w:space="0" w:color="000000"/>
            </w:tcBorders>
            <w:shd w:val="clear" w:color="auto" w:fill="DCDCDC"/>
          </w:tcPr>
          <w:p>
            <w:pPr/>
          </w:p>
        </w:tc>
        <w:tc>
          <w:tcPr>
            <w:tcW w:w="1923"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01" w:hRule="exact"/>
        </w:trPr>
        <w:tc>
          <w:tcPr>
            <w:tcW w:w="22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right="23"/>
              <w:jc w:val="center"/>
              <w:rPr>
                <w:rFonts w:ascii="宋体" w:hAnsi="宋体" w:cs="宋体" w:eastAsia="宋体" w:hint="default"/>
                <w:sz w:val="21"/>
                <w:szCs w:val="21"/>
              </w:rPr>
            </w:pPr>
            <w:r>
              <w:rPr>
                <w:rFonts w:ascii="宋体" w:hAnsi="宋体" w:cs="宋体" w:eastAsia="宋体" w:hint="default"/>
                <w:sz w:val="21"/>
                <w:szCs w:val="21"/>
              </w:rPr>
              <w:t>基本每股收益（元</w:t>
            </w:r>
            <w:r>
              <w:rPr>
                <w:rFonts w:ascii="宋体" w:hAnsi="宋体" w:cs="宋体" w:eastAsia="宋体" w:hint="default"/>
                <w:sz w:val="21"/>
                <w:szCs w:val="21"/>
              </w:rPr>
              <w:t>/</w:t>
            </w:r>
            <w:r>
              <w:rPr>
                <w:rFonts w:ascii="宋体" w:hAnsi="宋体" w:cs="宋体" w:eastAsia="宋体" w:hint="default"/>
                <w:sz w:val="21"/>
                <w:szCs w:val="21"/>
              </w:rPr>
              <w:t>股）</w:t>
            </w:r>
          </w:p>
        </w:tc>
        <w:tc>
          <w:tcPr>
            <w:tcW w:w="193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0.94</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0.87</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3"/>
              <w:jc w:val="right"/>
              <w:rPr>
                <w:rFonts w:ascii="宋体" w:hAnsi="宋体" w:cs="宋体" w:eastAsia="宋体" w:hint="default"/>
                <w:sz w:val="21"/>
                <w:szCs w:val="21"/>
              </w:rPr>
            </w:pPr>
            <w:r>
              <w:rPr>
                <w:rFonts w:ascii="宋体"/>
                <w:sz w:val="21"/>
              </w:rPr>
              <w:t>8.05%</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0.60</w:t>
            </w:r>
          </w:p>
        </w:tc>
      </w:tr>
      <w:tr>
        <w:trPr>
          <w:trHeight w:val="403" w:hRule="exact"/>
        </w:trPr>
        <w:tc>
          <w:tcPr>
            <w:tcW w:w="22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right="23"/>
              <w:jc w:val="center"/>
              <w:rPr>
                <w:rFonts w:ascii="宋体" w:hAnsi="宋体" w:cs="宋体" w:eastAsia="宋体" w:hint="default"/>
                <w:sz w:val="21"/>
                <w:szCs w:val="21"/>
              </w:rPr>
            </w:pPr>
            <w:r>
              <w:rPr>
                <w:rFonts w:ascii="宋体" w:hAnsi="宋体" w:cs="宋体" w:eastAsia="宋体" w:hint="default"/>
                <w:sz w:val="21"/>
                <w:szCs w:val="21"/>
              </w:rPr>
              <w:t>稀释每股收益（元</w:t>
            </w:r>
            <w:r>
              <w:rPr>
                <w:rFonts w:ascii="宋体" w:hAnsi="宋体" w:cs="宋体" w:eastAsia="宋体" w:hint="default"/>
                <w:sz w:val="21"/>
                <w:szCs w:val="21"/>
              </w:rPr>
              <w:t>/</w:t>
            </w:r>
            <w:r>
              <w:rPr>
                <w:rFonts w:ascii="宋体" w:hAnsi="宋体" w:cs="宋体" w:eastAsia="宋体" w:hint="default"/>
                <w:sz w:val="21"/>
                <w:szCs w:val="21"/>
              </w:rPr>
              <w:t>股）</w:t>
            </w:r>
          </w:p>
        </w:tc>
        <w:tc>
          <w:tcPr>
            <w:tcW w:w="193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0.94</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0.87</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sz w:val="21"/>
              </w:rPr>
              <w:t>8.05%</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0.60</w:t>
            </w:r>
          </w:p>
        </w:tc>
      </w:tr>
      <w:tr>
        <w:trPr>
          <w:trHeight w:val="715" w:hRule="exact"/>
        </w:trPr>
        <w:tc>
          <w:tcPr>
            <w:tcW w:w="22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12" w:right="35"/>
              <w:jc w:val="left"/>
              <w:rPr>
                <w:rFonts w:ascii="宋体" w:hAnsi="宋体" w:cs="宋体" w:eastAsia="宋体" w:hint="default"/>
                <w:sz w:val="21"/>
                <w:szCs w:val="21"/>
              </w:rPr>
            </w:pPr>
            <w:r>
              <w:rPr>
                <w:rFonts w:ascii="宋体" w:hAnsi="宋体" w:cs="宋体" w:eastAsia="宋体" w:hint="default"/>
                <w:sz w:val="21"/>
                <w:szCs w:val="21"/>
              </w:rPr>
              <w:t>扣除非经常性损益后的</w:t>
            </w:r>
            <w:r>
              <w:rPr>
                <w:rFonts w:ascii="宋体" w:hAnsi="宋体" w:cs="宋体" w:eastAsia="宋体" w:hint="default"/>
                <w:w w:val="100"/>
                <w:sz w:val="21"/>
                <w:szCs w:val="21"/>
              </w:rPr>
              <w:t> </w:t>
            </w:r>
            <w:r>
              <w:rPr>
                <w:rFonts w:ascii="宋体" w:hAnsi="宋体" w:cs="宋体" w:eastAsia="宋体" w:hint="default"/>
                <w:spacing w:val="-2"/>
                <w:sz w:val="21"/>
                <w:szCs w:val="21"/>
              </w:rPr>
              <w:t>基本每股收益（元</w:t>
            </w:r>
            <w:r>
              <w:rPr>
                <w:rFonts w:ascii="宋体" w:hAnsi="宋体" w:cs="宋体" w:eastAsia="宋体" w:hint="default"/>
                <w:spacing w:val="-2"/>
                <w:sz w:val="21"/>
                <w:szCs w:val="21"/>
              </w:rPr>
              <w:t>/</w:t>
            </w:r>
            <w:r>
              <w:rPr>
                <w:rFonts w:ascii="宋体" w:hAnsi="宋体" w:cs="宋体" w:eastAsia="宋体" w:hint="default"/>
                <w:spacing w:val="-2"/>
                <w:sz w:val="21"/>
                <w:szCs w:val="21"/>
              </w:rPr>
              <w:t>股）</w:t>
            </w:r>
          </w:p>
        </w:tc>
        <w:tc>
          <w:tcPr>
            <w:tcW w:w="193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0.83</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0.79</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3"/>
              <w:jc w:val="right"/>
              <w:rPr>
                <w:rFonts w:ascii="宋体" w:hAnsi="宋体" w:cs="宋体" w:eastAsia="宋体" w:hint="default"/>
                <w:sz w:val="21"/>
                <w:szCs w:val="21"/>
              </w:rPr>
            </w:pPr>
            <w:r>
              <w:rPr>
                <w:rFonts w:ascii="宋体"/>
                <w:sz w:val="21"/>
              </w:rPr>
              <w:t>5.06%</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0.55</w:t>
            </w:r>
          </w:p>
        </w:tc>
      </w:tr>
    </w:tbl>
    <w:p>
      <w:pPr>
        <w:spacing w:after="0" w:line="240" w:lineRule="auto"/>
        <w:jc w:val="right"/>
        <w:rPr>
          <w:rFonts w:ascii="宋体" w:hAnsi="宋体" w:cs="宋体" w:eastAsia="宋体" w:hint="default"/>
          <w:sz w:val="21"/>
          <w:szCs w:val="21"/>
        </w:rPr>
        <w:sectPr>
          <w:pgSz w:w="11910" w:h="16840"/>
          <w:pgMar w:header="893" w:footer="1040" w:top="1520" w:bottom="1220" w:left="940" w:right="920"/>
        </w:sectPr>
      </w:pPr>
    </w:p>
    <w:p>
      <w:pPr>
        <w:spacing w:line="240" w:lineRule="auto" w:before="2"/>
        <w:rPr>
          <w:rFonts w:ascii="宋体" w:hAnsi="宋体" w:cs="宋体" w:eastAsia="宋体" w:hint="default"/>
          <w:b/>
          <w:bCs/>
          <w:sz w:val="3"/>
          <w:szCs w:val="3"/>
        </w:rPr>
      </w:pPr>
    </w:p>
    <w:tbl>
      <w:tblPr>
        <w:tblW w:w="0" w:type="auto"/>
        <w:jc w:val="left"/>
        <w:tblInd w:w="114" w:type="dxa"/>
        <w:tblLayout w:type="fixed"/>
        <w:tblCellMar>
          <w:top w:w="0" w:type="dxa"/>
          <w:left w:w="0" w:type="dxa"/>
          <w:bottom w:w="0" w:type="dxa"/>
          <w:right w:w="0" w:type="dxa"/>
        </w:tblCellMar>
        <w:tblLook w:val="01E0"/>
      </w:tblPr>
      <w:tblGrid>
        <w:gridCol w:w="2290"/>
        <w:gridCol w:w="1923"/>
        <w:gridCol w:w="1925"/>
        <w:gridCol w:w="1769"/>
        <w:gridCol w:w="1923"/>
      </w:tblGrid>
      <w:tr>
        <w:trPr>
          <w:trHeight w:val="713" w:hRule="exact"/>
        </w:trPr>
        <w:tc>
          <w:tcPr>
            <w:tcW w:w="22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p>
            <w:pPr>
              <w:pStyle w:val="TableParagraph"/>
              <w:spacing w:line="240" w:lineRule="auto" w:before="37"/>
              <w:ind w:left="24" w:right="0"/>
              <w:jc w:val="left"/>
              <w:rPr>
                <w:rFonts w:ascii="宋体" w:hAnsi="宋体" w:cs="宋体" w:eastAsia="宋体" w:hint="default"/>
                <w:sz w:val="21"/>
                <w:szCs w:val="21"/>
              </w:rPr>
            </w:pPr>
            <w:r>
              <w:rPr>
                <w:rFonts w:ascii="宋体" w:hAnsi="宋体" w:cs="宋体" w:eastAsia="宋体" w:hint="default"/>
                <w:sz w:val="21"/>
                <w:szCs w:val="21"/>
              </w:rPr>
              <w:t>（％）</w:t>
            </w:r>
          </w:p>
        </w:tc>
        <w:tc>
          <w:tcPr>
            <w:tcW w:w="192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19.52%</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21"/>
              <w:jc w:val="right"/>
              <w:rPr>
                <w:rFonts w:ascii="宋体" w:hAnsi="宋体" w:cs="宋体" w:eastAsia="宋体" w:hint="default"/>
                <w:sz w:val="21"/>
                <w:szCs w:val="21"/>
              </w:rPr>
            </w:pPr>
            <w:r>
              <w:rPr>
                <w:rFonts w:ascii="宋体"/>
                <w:sz w:val="21"/>
              </w:rPr>
              <w:t>46.60%</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21"/>
              <w:jc w:val="right"/>
              <w:rPr>
                <w:rFonts w:ascii="宋体" w:hAnsi="宋体" w:cs="宋体" w:eastAsia="宋体" w:hint="default"/>
                <w:sz w:val="21"/>
                <w:szCs w:val="21"/>
              </w:rPr>
            </w:pPr>
            <w:r>
              <w:rPr>
                <w:rFonts w:ascii="宋体"/>
                <w:spacing w:val="-1"/>
                <w:sz w:val="21"/>
              </w:rPr>
              <w:t>-27.08%</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44.78%</w:t>
            </w:r>
          </w:p>
        </w:tc>
      </w:tr>
      <w:tr>
        <w:trPr>
          <w:trHeight w:val="1027" w:hRule="exact"/>
        </w:trPr>
        <w:tc>
          <w:tcPr>
            <w:tcW w:w="22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24" w:right="151"/>
              <w:jc w:val="left"/>
              <w:rPr>
                <w:rFonts w:ascii="宋体" w:hAnsi="宋体" w:cs="宋体" w:eastAsia="宋体" w:hint="default"/>
                <w:sz w:val="21"/>
                <w:szCs w:val="21"/>
              </w:rPr>
            </w:pPr>
            <w:r>
              <w:rPr>
                <w:rFonts w:ascii="宋体" w:hAnsi="宋体" w:cs="宋体" w:eastAsia="宋体" w:hint="default"/>
                <w:spacing w:val="-2"/>
                <w:sz w:val="21"/>
                <w:szCs w:val="21"/>
              </w:rPr>
              <w:t>扣除非经常性损益后的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加权平均净资产收益率</w:t>
            </w:r>
          </w:p>
          <w:p>
            <w:pPr>
              <w:pStyle w:val="TableParagraph"/>
              <w:spacing w:line="240" w:lineRule="auto" w:before="7"/>
              <w:ind w:left="24" w:right="0"/>
              <w:jc w:val="left"/>
              <w:rPr>
                <w:rFonts w:ascii="宋体" w:hAnsi="宋体" w:cs="宋体" w:eastAsia="宋体" w:hint="default"/>
                <w:sz w:val="21"/>
                <w:szCs w:val="21"/>
              </w:rPr>
            </w:pPr>
            <w:r>
              <w:rPr>
                <w:rFonts w:ascii="宋体" w:hAnsi="宋体" w:cs="宋体" w:eastAsia="宋体" w:hint="default"/>
                <w:sz w:val="21"/>
                <w:szCs w:val="21"/>
              </w:rPr>
              <w:t>（％）</w:t>
            </w:r>
          </w:p>
        </w:tc>
        <w:tc>
          <w:tcPr>
            <w:tcW w:w="192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19"/>
              <w:jc w:val="right"/>
              <w:rPr>
                <w:rFonts w:ascii="宋体" w:hAnsi="宋体" w:cs="宋体" w:eastAsia="宋体" w:hint="default"/>
                <w:sz w:val="21"/>
                <w:szCs w:val="21"/>
              </w:rPr>
            </w:pPr>
            <w:r>
              <w:rPr>
                <w:rFonts w:ascii="宋体"/>
                <w:sz w:val="21"/>
              </w:rPr>
              <w:t>17.38%</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21"/>
              <w:jc w:val="right"/>
              <w:rPr>
                <w:rFonts w:ascii="宋体" w:hAnsi="宋体" w:cs="宋体" w:eastAsia="宋体" w:hint="default"/>
                <w:sz w:val="21"/>
                <w:szCs w:val="21"/>
              </w:rPr>
            </w:pPr>
            <w:r>
              <w:rPr>
                <w:rFonts w:ascii="宋体"/>
                <w:sz w:val="21"/>
              </w:rPr>
              <w:t>41.91%</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21"/>
              <w:jc w:val="right"/>
              <w:rPr>
                <w:rFonts w:ascii="宋体" w:hAnsi="宋体" w:cs="宋体" w:eastAsia="宋体" w:hint="default"/>
                <w:sz w:val="21"/>
                <w:szCs w:val="21"/>
              </w:rPr>
            </w:pPr>
            <w:r>
              <w:rPr>
                <w:rFonts w:ascii="宋体"/>
                <w:spacing w:val="-1"/>
                <w:sz w:val="21"/>
              </w:rPr>
              <w:t>-24.53%</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19"/>
              <w:jc w:val="right"/>
              <w:rPr>
                <w:rFonts w:ascii="宋体" w:hAnsi="宋体" w:cs="宋体" w:eastAsia="宋体" w:hint="default"/>
                <w:sz w:val="21"/>
                <w:szCs w:val="21"/>
              </w:rPr>
            </w:pPr>
            <w:r>
              <w:rPr>
                <w:rFonts w:ascii="宋体"/>
                <w:sz w:val="21"/>
              </w:rPr>
              <w:t>41.07%</w:t>
            </w:r>
          </w:p>
        </w:tc>
      </w:tr>
      <w:tr>
        <w:trPr>
          <w:trHeight w:val="713" w:hRule="exact"/>
        </w:trPr>
        <w:tc>
          <w:tcPr>
            <w:tcW w:w="22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24" w:right="151"/>
              <w:jc w:val="left"/>
              <w:rPr>
                <w:rFonts w:ascii="宋体" w:hAnsi="宋体" w:cs="宋体" w:eastAsia="宋体" w:hint="default"/>
                <w:sz w:val="21"/>
                <w:szCs w:val="21"/>
              </w:rPr>
            </w:pPr>
            <w:r>
              <w:rPr>
                <w:rFonts w:ascii="宋体" w:hAnsi="宋体" w:cs="宋体" w:eastAsia="宋体" w:hint="default"/>
                <w:spacing w:val="-2"/>
                <w:sz w:val="21"/>
                <w:szCs w:val="21"/>
              </w:rPr>
              <w:t>每股经营活动产生的现</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金流量净额（元</w:t>
            </w:r>
            <w:r>
              <w:rPr>
                <w:rFonts w:ascii="宋体" w:hAnsi="宋体" w:cs="宋体" w:eastAsia="宋体" w:hint="default"/>
                <w:sz w:val="21"/>
                <w:szCs w:val="21"/>
              </w:rPr>
              <w:t>/</w:t>
            </w:r>
            <w:r>
              <w:rPr>
                <w:rFonts w:ascii="宋体" w:hAnsi="宋体" w:cs="宋体" w:eastAsia="宋体" w:hint="default"/>
                <w:sz w:val="21"/>
                <w:szCs w:val="21"/>
              </w:rPr>
              <w:t>股）</w:t>
            </w:r>
          </w:p>
        </w:tc>
        <w:tc>
          <w:tcPr>
            <w:tcW w:w="192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0.44</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0.67</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1"/>
              <w:jc w:val="right"/>
              <w:rPr>
                <w:rFonts w:ascii="宋体" w:hAnsi="宋体" w:cs="宋体" w:eastAsia="宋体" w:hint="default"/>
                <w:sz w:val="21"/>
                <w:szCs w:val="21"/>
              </w:rPr>
            </w:pPr>
            <w:r>
              <w:rPr>
                <w:rFonts w:ascii="宋体"/>
                <w:spacing w:val="-1"/>
                <w:sz w:val="21"/>
              </w:rPr>
              <w:t>-34.33%</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0.75</w:t>
            </w:r>
          </w:p>
        </w:tc>
      </w:tr>
      <w:tr>
        <w:trPr>
          <w:trHeight w:val="161" w:hRule="exact"/>
        </w:trPr>
        <w:tc>
          <w:tcPr>
            <w:tcW w:w="2290" w:type="dxa"/>
            <w:tcBorders>
              <w:top w:val="single" w:sz="4" w:space="0" w:color="000000"/>
              <w:left w:val="single" w:sz="4" w:space="0" w:color="000000"/>
              <w:bottom w:val="nil" w:sz="6" w:space="0" w:color="auto"/>
              <w:right w:val="single" w:sz="4" w:space="0" w:color="000000"/>
            </w:tcBorders>
            <w:shd w:val="clear" w:color="auto" w:fill="DCDCDC"/>
          </w:tcPr>
          <w:p>
            <w:pPr/>
          </w:p>
        </w:tc>
        <w:tc>
          <w:tcPr>
            <w:tcW w:w="1923" w:type="dxa"/>
            <w:tcBorders>
              <w:top w:val="single" w:sz="4" w:space="0" w:color="000000"/>
              <w:left w:val="single" w:sz="4" w:space="0" w:color="000000"/>
              <w:bottom w:val="nil" w:sz="6" w:space="0" w:color="auto"/>
              <w:right w:val="single" w:sz="4" w:space="0" w:color="000000"/>
            </w:tcBorders>
            <w:shd w:val="clear" w:color="auto" w:fill="DCDCDC"/>
          </w:tcPr>
          <w:p>
            <w:pPr/>
          </w:p>
        </w:tc>
        <w:tc>
          <w:tcPr>
            <w:tcW w:w="1925" w:type="dxa"/>
            <w:tcBorders>
              <w:top w:val="single" w:sz="4" w:space="0" w:color="000000"/>
              <w:left w:val="single" w:sz="4" w:space="0" w:color="000000"/>
              <w:bottom w:val="nil" w:sz="6" w:space="0" w:color="auto"/>
              <w:right w:val="single" w:sz="4" w:space="0" w:color="000000"/>
            </w:tcBorders>
            <w:shd w:val="clear" w:color="auto" w:fill="DCDCDC"/>
          </w:tcPr>
          <w:p>
            <w:pPr/>
          </w:p>
        </w:tc>
        <w:tc>
          <w:tcPr>
            <w:tcW w:w="1769"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28"/>
              <w:ind w:left="455" w:right="38" w:hanging="420"/>
              <w:jc w:val="left"/>
              <w:rPr>
                <w:rFonts w:ascii="宋体" w:hAnsi="宋体" w:cs="宋体" w:eastAsia="宋体" w:hint="default"/>
                <w:sz w:val="21"/>
                <w:szCs w:val="21"/>
              </w:rPr>
            </w:pPr>
            <w:r>
              <w:rPr>
                <w:rFonts w:ascii="宋体" w:hAnsi="宋体" w:cs="宋体" w:eastAsia="宋体" w:hint="default"/>
                <w:sz w:val="21"/>
                <w:szCs w:val="21"/>
              </w:rPr>
              <w:t>本年末比上年末增</w:t>
            </w:r>
            <w:r>
              <w:rPr>
                <w:rFonts w:ascii="宋体" w:hAnsi="宋体" w:cs="宋体" w:eastAsia="宋体" w:hint="default"/>
                <w:w w:val="100"/>
                <w:sz w:val="21"/>
                <w:szCs w:val="21"/>
              </w:rPr>
              <w:t> </w:t>
            </w:r>
            <w:r>
              <w:rPr>
                <w:rFonts w:ascii="宋体" w:hAnsi="宋体" w:cs="宋体" w:eastAsia="宋体" w:hint="default"/>
                <w:sz w:val="21"/>
                <w:szCs w:val="21"/>
              </w:rPr>
              <w:t>减（％）</w:t>
            </w:r>
          </w:p>
        </w:tc>
        <w:tc>
          <w:tcPr>
            <w:tcW w:w="1923"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94" w:hRule="exact"/>
        </w:trPr>
        <w:tc>
          <w:tcPr>
            <w:tcW w:w="2290" w:type="dxa"/>
            <w:tcBorders>
              <w:top w:val="nil" w:sz="6" w:space="0" w:color="auto"/>
              <w:left w:val="single" w:sz="4" w:space="0" w:color="000000"/>
              <w:bottom w:val="nil" w:sz="6" w:space="0" w:color="auto"/>
              <w:right w:val="single" w:sz="4" w:space="0" w:color="000000"/>
            </w:tcBorders>
            <w:shd w:val="clear" w:color="auto" w:fill="DCDCDC"/>
          </w:tcPr>
          <w:p>
            <w:pPr/>
          </w:p>
        </w:tc>
        <w:tc>
          <w:tcPr>
            <w:tcW w:w="192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8"/>
              <w:ind w:left="508"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0"/>
                <w:sz w:val="21"/>
                <w:szCs w:val="21"/>
              </w:rPr>
              <w:t> </w:t>
            </w:r>
            <w:r>
              <w:rPr>
                <w:rFonts w:ascii="宋体" w:hAnsi="宋体" w:cs="宋体" w:eastAsia="宋体" w:hint="default"/>
                <w:sz w:val="21"/>
                <w:szCs w:val="21"/>
              </w:rPr>
              <w:t>年末</w:t>
            </w:r>
          </w:p>
        </w:tc>
        <w:tc>
          <w:tcPr>
            <w:tcW w:w="192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8"/>
              <w:ind w:left="511"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1769" w:type="dxa"/>
            <w:vMerge/>
            <w:tcBorders>
              <w:left w:val="single" w:sz="4" w:space="0" w:color="000000"/>
              <w:right w:val="single" w:sz="4" w:space="0" w:color="000000"/>
            </w:tcBorders>
            <w:shd w:val="clear" w:color="auto" w:fill="DCDCDC"/>
          </w:tcPr>
          <w:p>
            <w:pPr/>
          </w:p>
        </w:tc>
        <w:tc>
          <w:tcPr>
            <w:tcW w:w="192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8"/>
              <w:ind w:left="509"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1"/>
                <w:sz w:val="21"/>
                <w:szCs w:val="21"/>
              </w:rPr>
              <w:t> </w:t>
            </w:r>
            <w:r>
              <w:rPr>
                <w:rFonts w:ascii="宋体" w:hAnsi="宋体" w:cs="宋体" w:eastAsia="宋体" w:hint="default"/>
                <w:sz w:val="21"/>
                <w:szCs w:val="21"/>
              </w:rPr>
              <w:t>年末</w:t>
            </w:r>
          </w:p>
        </w:tc>
      </w:tr>
      <w:tr>
        <w:trPr>
          <w:trHeight w:val="161" w:hRule="exact"/>
        </w:trPr>
        <w:tc>
          <w:tcPr>
            <w:tcW w:w="2290" w:type="dxa"/>
            <w:tcBorders>
              <w:top w:val="nil" w:sz="6" w:space="0" w:color="auto"/>
              <w:left w:val="single" w:sz="4" w:space="0" w:color="000000"/>
              <w:bottom w:val="single" w:sz="4" w:space="0" w:color="000000"/>
              <w:right w:val="single" w:sz="4" w:space="0" w:color="000000"/>
            </w:tcBorders>
            <w:shd w:val="clear" w:color="auto" w:fill="DCDCDC"/>
          </w:tcPr>
          <w:p>
            <w:pPr/>
          </w:p>
        </w:tc>
        <w:tc>
          <w:tcPr>
            <w:tcW w:w="1923" w:type="dxa"/>
            <w:tcBorders>
              <w:top w:val="nil" w:sz="6" w:space="0" w:color="auto"/>
              <w:left w:val="single" w:sz="4" w:space="0" w:color="000000"/>
              <w:bottom w:val="single" w:sz="4" w:space="0" w:color="000000"/>
              <w:right w:val="single" w:sz="4" w:space="0" w:color="000000"/>
            </w:tcBorders>
            <w:shd w:val="clear" w:color="auto" w:fill="DCDCDC"/>
          </w:tcPr>
          <w:p>
            <w:pPr/>
          </w:p>
        </w:tc>
        <w:tc>
          <w:tcPr>
            <w:tcW w:w="19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769" w:type="dxa"/>
            <w:vMerge/>
            <w:tcBorders>
              <w:left w:val="single" w:sz="4" w:space="0" w:color="000000"/>
              <w:bottom w:val="single" w:sz="4" w:space="0" w:color="000000"/>
              <w:right w:val="single" w:sz="4" w:space="0" w:color="000000"/>
            </w:tcBorders>
            <w:shd w:val="clear" w:color="auto" w:fill="DCDCDC"/>
          </w:tcPr>
          <w:p>
            <w:pPr/>
          </w:p>
        </w:tc>
        <w:tc>
          <w:tcPr>
            <w:tcW w:w="1923"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713" w:hRule="exact"/>
        </w:trPr>
        <w:tc>
          <w:tcPr>
            <w:tcW w:w="22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24" w:right="151"/>
              <w:jc w:val="left"/>
              <w:rPr>
                <w:rFonts w:ascii="宋体" w:hAnsi="宋体" w:cs="宋体" w:eastAsia="宋体" w:hint="default"/>
                <w:sz w:val="21"/>
                <w:szCs w:val="21"/>
              </w:rPr>
            </w:pPr>
            <w:r>
              <w:rPr>
                <w:rFonts w:ascii="宋体" w:hAnsi="宋体" w:cs="宋体" w:eastAsia="宋体" w:hint="default"/>
                <w:spacing w:val="-2"/>
                <w:sz w:val="21"/>
                <w:szCs w:val="21"/>
              </w:rPr>
              <w:t>归属于上市公司股东的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每股净资产（元</w:t>
            </w:r>
            <w:r>
              <w:rPr>
                <w:rFonts w:ascii="宋体" w:hAnsi="宋体" w:cs="宋体" w:eastAsia="宋体" w:hint="default"/>
                <w:sz w:val="21"/>
                <w:szCs w:val="21"/>
              </w:rPr>
              <w:t>/</w:t>
            </w:r>
            <w:r>
              <w:rPr>
                <w:rFonts w:ascii="宋体" w:hAnsi="宋体" w:cs="宋体" w:eastAsia="宋体" w:hint="default"/>
                <w:sz w:val="21"/>
                <w:szCs w:val="21"/>
              </w:rPr>
              <w:t>股）</w:t>
            </w:r>
          </w:p>
        </w:tc>
        <w:tc>
          <w:tcPr>
            <w:tcW w:w="192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7.24</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2.31</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1"/>
              <w:jc w:val="right"/>
              <w:rPr>
                <w:rFonts w:ascii="宋体" w:hAnsi="宋体" w:cs="宋体" w:eastAsia="宋体" w:hint="default"/>
                <w:sz w:val="21"/>
                <w:szCs w:val="21"/>
              </w:rPr>
            </w:pPr>
            <w:r>
              <w:rPr>
                <w:rFonts w:ascii="宋体"/>
                <w:spacing w:val="-1"/>
                <w:sz w:val="21"/>
              </w:rPr>
              <w:t>213.42%</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1.44</w:t>
            </w:r>
          </w:p>
        </w:tc>
      </w:tr>
      <w:tr>
        <w:trPr>
          <w:trHeight w:val="404" w:hRule="exact"/>
        </w:trPr>
        <w:tc>
          <w:tcPr>
            <w:tcW w:w="22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9"/>
              <w:ind w:left="24"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92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9"/>
              <w:ind w:right="19"/>
              <w:jc w:val="right"/>
              <w:rPr>
                <w:rFonts w:ascii="宋体" w:hAnsi="宋体" w:cs="宋体" w:eastAsia="宋体" w:hint="default"/>
                <w:sz w:val="21"/>
                <w:szCs w:val="21"/>
              </w:rPr>
            </w:pPr>
            <w:r>
              <w:rPr>
                <w:rFonts w:ascii="宋体"/>
                <w:sz w:val="21"/>
              </w:rPr>
              <w:t>13.39%</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1"/>
              <w:jc w:val="right"/>
              <w:rPr>
                <w:rFonts w:ascii="宋体" w:hAnsi="宋体" w:cs="宋体" w:eastAsia="宋体" w:hint="default"/>
                <w:sz w:val="21"/>
                <w:szCs w:val="21"/>
              </w:rPr>
            </w:pPr>
            <w:r>
              <w:rPr>
                <w:rFonts w:ascii="宋体"/>
                <w:sz w:val="21"/>
              </w:rPr>
              <w:t>37.41%</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1"/>
              <w:jc w:val="right"/>
              <w:rPr>
                <w:rFonts w:ascii="宋体" w:hAnsi="宋体" w:cs="宋体" w:eastAsia="宋体" w:hint="default"/>
                <w:sz w:val="21"/>
                <w:szCs w:val="21"/>
              </w:rPr>
            </w:pPr>
            <w:r>
              <w:rPr>
                <w:rFonts w:ascii="宋体"/>
                <w:spacing w:val="-1"/>
                <w:sz w:val="21"/>
              </w:rPr>
              <w:t>-24.02%</w:t>
            </w:r>
          </w:p>
        </w:tc>
        <w:tc>
          <w:tcPr>
            <w:tcW w:w="1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9"/>
              <w:jc w:val="right"/>
              <w:rPr>
                <w:rFonts w:ascii="宋体" w:hAnsi="宋体" w:cs="宋体" w:eastAsia="宋体" w:hint="default"/>
                <w:sz w:val="21"/>
                <w:szCs w:val="21"/>
              </w:rPr>
            </w:pPr>
            <w:r>
              <w:rPr>
                <w:rFonts w:ascii="宋体"/>
                <w:sz w:val="21"/>
              </w:rPr>
              <w:t>45.43%</w:t>
            </w:r>
          </w:p>
        </w:tc>
      </w:tr>
    </w:tbl>
    <w:p>
      <w:pPr>
        <w:spacing w:line="240" w:lineRule="auto" w:before="12"/>
        <w:rPr>
          <w:rFonts w:ascii="宋体" w:hAnsi="宋体" w:cs="宋体" w:eastAsia="宋体" w:hint="default"/>
          <w:b/>
          <w:bCs/>
          <w:sz w:val="23"/>
          <w:szCs w:val="23"/>
        </w:rPr>
      </w:pPr>
    </w:p>
    <w:p>
      <w:pPr>
        <w:spacing w:before="26"/>
        <w:ind w:left="878" w:right="3671" w:firstLine="0"/>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40"/>
          <w:sz w:val="24"/>
          <w:szCs w:val="24"/>
        </w:rPr>
        <w:t> </w:t>
      </w:r>
      <w:r>
        <w:rPr>
          <w:rFonts w:ascii="宋体" w:hAnsi="宋体" w:cs="宋体" w:eastAsia="宋体" w:hint="default"/>
          <w:b/>
          <w:bCs/>
          <w:sz w:val="24"/>
          <w:szCs w:val="24"/>
        </w:rPr>
        <w:t>非经常性损益项目</w:t>
      </w:r>
      <w:r>
        <w:rPr>
          <w:rFonts w:ascii="宋体" w:hAnsi="宋体" w:cs="宋体" w:eastAsia="宋体" w:hint="default"/>
          <w:sz w:val="24"/>
          <w:szCs w:val="24"/>
        </w:rPr>
      </w:r>
    </w:p>
    <w:p>
      <w:pPr>
        <w:spacing w:line="240" w:lineRule="auto" w:before="12"/>
        <w:rPr>
          <w:rFonts w:ascii="宋体" w:hAnsi="宋体" w:cs="宋体" w:eastAsia="宋体" w:hint="default"/>
          <w:b/>
          <w:bCs/>
          <w:sz w:val="28"/>
          <w:szCs w:val="28"/>
        </w:rPr>
      </w:pPr>
    </w:p>
    <w:p>
      <w:pPr>
        <w:spacing w:before="44"/>
        <w:ind w:left="0" w:right="873"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3563"/>
        <w:gridCol w:w="1548"/>
        <w:gridCol w:w="1625"/>
        <w:gridCol w:w="1549"/>
        <w:gridCol w:w="1546"/>
      </w:tblGrid>
      <w:tr>
        <w:trPr>
          <w:trHeight w:val="402" w:hRule="exact"/>
        </w:trPr>
        <w:tc>
          <w:tcPr>
            <w:tcW w:w="35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9"/>
              <w:ind w:left="936"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9"/>
              <w:ind w:left="218"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16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9"/>
              <w:ind w:right="0"/>
              <w:jc w:val="center"/>
              <w:rPr>
                <w:rFonts w:ascii="宋体" w:hAnsi="宋体" w:cs="宋体" w:eastAsia="宋体" w:hint="default"/>
                <w:sz w:val="21"/>
                <w:szCs w:val="21"/>
              </w:rPr>
            </w:pPr>
            <w:r>
              <w:rPr>
                <w:rFonts w:ascii="宋体" w:hAnsi="宋体" w:cs="宋体" w:eastAsia="宋体" w:hint="default"/>
                <w:sz w:val="21"/>
                <w:szCs w:val="21"/>
              </w:rPr>
              <w:t>附注（如适用）</w:t>
            </w:r>
          </w:p>
        </w:tc>
        <w:tc>
          <w:tcPr>
            <w:tcW w:w="15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9"/>
              <w:ind w:left="215"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15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9"/>
              <w:ind w:left="215"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年金额</w:t>
            </w:r>
          </w:p>
        </w:tc>
      </w:tr>
      <w:tr>
        <w:trPr>
          <w:trHeight w:val="401" w:hRule="exact"/>
        </w:trPr>
        <w:tc>
          <w:tcPr>
            <w:tcW w:w="3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-4,434.22</w:t>
            </w:r>
          </w:p>
        </w:tc>
        <w:tc>
          <w:tcPr>
            <w:tcW w:w="1625" w:type="dxa"/>
            <w:tcBorders>
              <w:top w:val="single" w:sz="4" w:space="0" w:color="000000"/>
              <w:left w:val="single" w:sz="4"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pacing w:val="-1"/>
                <w:sz w:val="21"/>
              </w:rPr>
              <w:t>-110,183.70</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-8,826.74</w:t>
            </w:r>
          </w:p>
        </w:tc>
      </w:tr>
      <w:tr>
        <w:trPr>
          <w:trHeight w:val="1339" w:hRule="exact"/>
        </w:trPr>
        <w:tc>
          <w:tcPr>
            <w:tcW w:w="3563"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0"/>
              <w:ind w:left="24" w:right="17"/>
              <w:jc w:val="both"/>
              <w:rPr>
                <w:rFonts w:ascii="宋体" w:hAnsi="宋体" w:cs="宋体" w:eastAsia="宋体" w:hint="default"/>
                <w:sz w:val="21"/>
                <w:szCs w:val="21"/>
              </w:rPr>
            </w:pPr>
            <w:r>
              <w:rPr>
                <w:rFonts w:ascii="宋体" w:hAnsi="宋体" w:cs="宋体" w:eastAsia="宋体" w:hint="default"/>
                <w:spacing w:val="-6"/>
                <w:sz w:val="21"/>
                <w:szCs w:val="21"/>
              </w:rPr>
              <w:t>计入当期损益的政府补助，但与公司正</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6"/>
                <w:sz w:val="21"/>
                <w:szCs w:val="21"/>
              </w:rPr>
              <w:t>常经营业务密切相关，符合国家政策规</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6"/>
                <w:sz w:val="21"/>
                <w:szCs w:val="21"/>
              </w:rPr>
              <w:t>定、按照一定标准定额或定量持续享受</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的政府补助除外</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6,906,154.41</w:t>
            </w:r>
          </w:p>
        </w:tc>
        <w:tc>
          <w:tcPr>
            <w:tcW w:w="1625" w:type="dxa"/>
            <w:tcBorders>
              <w:top w:val="single" w:sz="4" w:space="0" w:color="000000"/>
              <w:left w:val="single" w:sz="4"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2"/>
              <w:jc w:val="right"/>
              <w:rPr>
                <w:rFonts w:ascii="宋体" w:hAnsi="宋体" w:cs="宋体" w:eastAsia="宋体" w:hint="default"/>
                <w:sz w:val="21"/>
                <w:szCs w:val="21"/>
              </w:rPr>
            </w:pPr>
            <w:r>
              <w:rPr>
                <w:rFonts w:ascii="宋体"/>
                <w:spacing w:val="-1"/>
                <w:sz w:val="21"/>
              </w:rPr>
              <w:t>5,328,508.79</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2,822,174.36</w:t>
            </w:r>
          </w:p>
        </w:tc>
      </w:tr>
      <w:tr>
        <w:trPr>
          <w:trHeight w:val="713" w:hRule="exact"/>
        </w:trPr>
        <w:tc>
          <w:tcPr>
            <w:tcW w:w="356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24" w:right="22"/>
              <w:jc w:val="left"/>
              <w:rPr>
                <w:rFonts w:ascii="宋体" w:hAnsi="宋体" w:cs="宋体" w:eastAsia="宋体" w:hint="default"/>
                <w:sz w:val="21"/>
                <w:szCs w:val="21"/>
              </w:rPr>
            </w:pPr>
            <w:r>
              <w:rPr>
                <w:rFonts w:ascii="宋体" w:hAnsi="宋体" w:cs="宋体" w:eastAsia="宋体" w:hint="default"/>
                <w:spacing w:val="6"/>
                <w:sz w:val="21"/>
                <w:szCs w:val="21"/>
              </w:rPr>
              <w:t>除上述各项之外的其他营业外收入和</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支出</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-13,113.58</w:t>
            </w:r>
          </w:p>
        </w:tc>
        <w:tc>
          <w:tcPr>
            <w:tcW w:w="1625" w:type="dxa"/>
            <w:tcBorders>
              <w:top w:val="single" w:sz="4" w:space="0" w:color="000000"/>
              <w:left w:val="single" w:sz="4"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pacing w:val="-1"/>
                <w:sz w:val="21"/>
              </w:rPr>
              <w:t>-91,190.81</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82,683.56</w:t>
            </w:r>
          </w:p>
        </w:tc>
      </w:tr>
      <w:tr>
        <w:trPr>
          <w:trHeight w:val="403" w:hRule="exact"/>
        </w:trPr>
        <w:tc>
          <w:tcPr>
            <w:tcW w:w="3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-1,026,983.63</w:t>
            </w:r>
          </w:p>
        </w:tc>
        <w:tc>
          <w:tcPr>
            <w:tcW w:w="1625" w:type="dxa"/>
            <w:tcBorders>
              <w:top w:val="single" w:sz="4" w:space="0" w:color="000000"/>
              <w:left w:val="single" w:sz="4"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2"/>
              <w:jc w:val="right"/>
              <w:rPr>
                <w:rFonts w:ascii="宋体" w:hAnsi="宋体" w:cs="宋体" w:eastAsia="宋体" w:hint="default"/>
                <w:sz w:val="21"/>
                <w:szCs w:val="21"/>
              </w:rPr>
            </w:pPr>
            <w:r>
              <w:rPr>
                <w:rFonts w:ascii="宋体"/>
                <w:spacing w:val="-1"/>
                <w:sz w:val="21"/>
              </w:rPr>
              <w:t>-745,417.99</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-414,914.00</w:t>
            </w:r>
          </w:p>
        </w:tc>
      </w:tr>
      <w:tr>
        <w:trPr>
          <w:trHeight w:val="403" w:hRule="exact"/>
        </w:trPr>
        <w:tc>
          <w:tcPr>
            <w:tcW w:w="35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5,861,622.98</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w w:val="100"/>
                <w:sz w:val="21"/>
              </w:rPr>
              <w:t>-</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pacing w:val="-1"/>
                <w:sz w:val="21"/>
              </w:rPr>
              <w:t>4,381,716.29</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2,481,117.18</w:t>
            </w:r>
          </w:p>
        </w:tc>
      </w:tr>
    </w:tbl>
    <w:p>
      <w:pPr>
        <w:spacing w:after="0" w:line="240" w:lineRule="auto"/>
        <w:jc w:val="right"/>
        <w:rPr>
          <w:rFonts w:ascii="宋体" w:hAnsi="宋体" w:cs="宋体" w:eastAsia="宋体" w:hint="default"/>
          <w:sz w:val="21"/>
          <w:szCs w:val="21"/>
        </w:rPr>
        <w:sectPr>
          <w:pgSz w:w="11910" w:h="16840"/>
          <w:pgMar w:header="893" w:footer="1040" w:top="1520" w:bottom="1220" w:left="920" w:right="920"/>
        </w:sectPr>
      </w:pPr>
    </w:p>
    <w:p>
      <w:pPr>
        <w:spacing w:line="240" w:lineRule="auto" w:before="1"/>
        <w:rPr>
          <w:rFonts w:ascii="宋体" w:hAnsi="宋体" w:cs="宋体" w:eastAsia="宋体" w:hint="default"/>
          <w:sz w:val="18"/>
          <w:szCs w:val="18"/>
        </w:rPr>
      </w:pPr>
    </w:p>
    <w:p>
      <w:pPr>
        <w:pStyle w:val="Heading1"/>
        <w:spacing w:line="240" w:lineRule="auto" w:before="26"/>
        <w:ind w:left="540" w:right="616"/>
        <w:jc w:val="center"/>
        <w:rPr>
          <w:b w:val="0"/>
          <w:bCs w:val="0"/>
        </w:rPr>
      </w:pPr>
      <w:bookmarkStart w:name="_TOC_250005" w:id="4"/>
      <w:r>
        <w:rPr/>
        <w:t>第四节</w:t>
      </w:r>
      <w:r>
        <w:rPr>
          <w:spacing w:val="-3"/>
        </w:rPr>
        <w:t> </w:t>
      </w:r>
      <w:r>
        <w:rPr/>
        <w:t>董事会报告</w:t>
      </w:r>
      <w:bookmarkEnd w:id="4"/>
      <w:r>
        <w:rPr>
          <w:b w:val="0"/>
          <w:bCs w:val="0"/>
        </w:rPr>
      </w:r>
    </w:p>
    <w:p>
      <w:pPr>
        <w:spacing w:line="240" w:lineRule="auto" w:before="9"/>
        <w:rPr>
          <w:rFonts w:ascii="宋体" w:hAnsi="宋体" w:cs="宋体" w:eastAsia="宋体" w:hint="default"/>
          <w:b/>
          <w:bCs/>
          <w:sz w:val="26"/>
          <w:szCs w:val="26"/>
        </w:rPr>
      </w:pPr>
    </w:p>
    <w:p>
      <w:pPr>
        <w:spacing w:before="26"/>
        <w:ind w:left="138" w:right="102"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79"/>
          <w:sz w:val="24"/>
          <w:szCs w:val="24"/>
        </w:rPr>
        <w:t> </w:t>
      </w:r>
      <w:r>
        <w:rPr>
          <w:rFonts w:ascii="宋体" w:hAnsi="宋体" w:cs="宋体" w:eastAsia="宋体" w:hint="default"/>
          <w:b/>
          <w:bCs/>
          <w:sz w:val="24"/>
          <w:szCs w:val="24"/>
        </w:rPr>
        <w:t>公司经营情况的回顾</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Heading3"/>
        <w:spacing w:line="240" w:lineRule="auto" w:before="165"/>
        <w:ind w:left="138" w:right="102"/>
        <w:jc w:val="left"/>
        <w:rPr>
          <w:b w:val="0"/>
          <w:bCs w:val="0"/>
        </w:rPr>
      </w:pPr>
      <w:r>
        <w:rPr/>
        <w:t>（一）</w:t>
      </w:r>
      <w:r>
        <w:rPr>
          <w:spacing w:val="-16"/>
        </w:rPr>
        <w:t> </w:t>
      </w:r>
      <w:r>
        <w:rPr/>
        <w:t>公司总体经营情况</w:t>
      </w:r>
      <w:r>
        <w:rPr>
          <w:b w:val="0"/>
          <w:bCs w:val="0"/>
        </w:rPr>
      </w:r>
    </w:p>
    <w:p>
      <w:pPr>
        <w:spacing w:line="240" w:lineRule="auto" w:before="12"/>
        <w:rPr>
          <w:rFonts w:ascii="宋体" w:hAnsi="宋体" w:cs="宋体" w:eastAsia="宋体" w:hint="default"/>
          <w:b/>
          <w:bCs/>
          <w:sz w:val="17"/>
          <w:szCs w:val="17"/>
        </w:rPr>
      </w:pPr>
    </w:p>
    <w:p>
      <w:pPr>
        <w:spacing w:line="441" w:lineRule="auto" w:before="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报告期内总体经营情况概述</w:t>
      </w:r>
      <w:r>
        <w:rPr>
          <w:rFonts w:ascii="宋体" w:hAnsi="宋体" w:cs="宋体" w:eastAsia="宋体" w:hint="default"/>
          <w:b/>
          <w:bCs/>
          <w:w w:val="100"/>
          <w:sz w:val="21"/>
          <w:szCs w:val="21"/>
        </w:rPr>
        <w:t> </w:t>
      </w:r>
      <w:r>
        <w:rPr>
          <w:rFonts w:ascii="宋体" w:hAnsi="宋体" w:cs="宋体" w:eastAsia="宋体" w:hint="default"/>
          <w:spacing w:val="-4"/>
          <w:sz w:val="21"/>
          <w:szCs w:val="21"/>
        </w:rPr>
        <w:t>本报告期内，公司迎来了成立十周年的盛典，伴随着公司十年的成长、砺炼，报告期内</w:t>
      </w:r>
    </w:p>
    <w:p>
      <w:pPr>
        <w:pStyle w:val="BodyText"/>
        <w:spacing w:line="405" w:lineRule="auto" w:before="16"/>
        <w:ind w:right="102"/>
        <w:jc w:val="left"/>
      </w:pPr>
      <w:r>
        <w:rPr>
          <w:spacing w:val="-4"/>
        </w:rPr>
        <w:t>公司的各方面都有了显著的提升。在资本运作方面，公司借助创业板发展的良机，凭借公司</w:t>
      </w:r>
      <w:r>
        <w:rPr>
          <w:spacing w:val="-44"/>
        </w:rPr>
        <w:t> </w:t>
      </w:r>
      <w:r>
        <w:rPr>
          <w:spacing w:val="-44"/>
        </w:rPr>
      </w:r>
      <w:r>
        <w:rPr>
          <w:spacing w:val="-6"/>
        </w:rPr>
        <w:t>多年的积淀，成功完成了</w:t>
      </w:r>
      <w:r>
        <w:rPr>
          <w:spacing w:val="-35"/>
        </w:rPr>
        <w:t> </w:t>
      </w:r>
      <w:r>
        <w:rPr>
          <w:rFonts w:ascii="宋体" w:hAnsi="宋体" w:cs="宋体" w:eastAsia="宋体" w:hint="default"/>
        </w:rPr>
        <w:t>IPO</w:t>
      </w:r>
      <w:r>
        <w:rPr>
          <w:rFonts w:ascii="宋体" w:hAnsi="宋体" w:cs="宋体" w:eastAsia="宋体" w:hint="default"/>
          <w:spacing w:val="-37"/>
        </w:rPr>
        <w:t> </w:t>
      </w:r>
      <w:r>
        <w:rPr>
          <w:spacing w:val="-4"/>
        </w:rPr>
        <w:t>并在深圳证券交易所上市交易，完成了公司从普通民营企业到</w:t>
      </w:r>
      <w:r>
        <w:rPr>
          <w:spacing w:val="-65"/>
        </w:rPr>
        <w:t> </w:t>
      </w:r>
      <w:r>
        <w:rPr>
          <w:spacing w:val="-65"/>
        </w:rPr>
      </w:r>
      <w:r>
        <w:rPr>
          <w:spacing w:val="-4"/>
        </w:rPr>
        <w:t>公众公司里程碑式的转型，并为今后发展奠定了坚实的资金基础；业务方面，主营业务收入</w:t>
      </w:r>
      <w:r>
        <w:rPr>
          <w:spacing w:val="-44"/>
        </w:rPr>
        <w:t> </w:t>
      </w:r>
      <w:r>
        <w:rPr>
          <w:spacing w:val="-44"/>
        </w:rPr>
      </w:r>
      <w:r>
        <w:rPr/>
        <w:t>继续延续良好的持续增长态势，仍保持了</w:t>
      </w:r>
      <w:r>
        <w:rPr>
          <w:spacing w:val="-46"/>
        </w:rPr>
        <w:t> </w:t>
      </w:r>
      <w:r>
        <w:rPr>
          <w:rFonts w:ascii="宋体" w:hAnsi="宋体" w:cs="宋体" w:eastAsia="宋体" w:hint="default"/>
          <w:spacing w:val="-3"/>
        </w:rPr>
        <w:t>30%</w:t>
      </w:r>
      <w:r>
        <w:rPr>
          <w:spacing w:val="-3"/>
        </w:rPr>
        <w:t>以上的增幅，报告期内，公司实现营业总收入</w:t>
      </w:r>
      <w:r>
        <w:rPr>
          <w:spacing w:val="-87"/>
        </w:rPr>
        <w:t> </w:t>
      </w:r>
      <w:r>
        <w:rPr>
          <w:spacing w:val="-87"/>
        </w:rPr>
      </w:r>
      <w:r>
        <w:rPr/>
        <w:t>人民币</w:t>
      </w:r>
      <w:r>
        <w:rPr>
          <w:spacing w:val="-46"/>
        </w:rPr>
        <w:t> </w:t>
      </w:r>
      <w:r>
        <w:rPr>
          <w:rFonts w:ascii="宋体" w:hAnsi="宋体" w:cs="宋体" w:eastAsia="宋体" w:hint="default"/>
        </w:rPr>
        <w:t>224,453,830.60</w:t>
      </w:r>
      <w:r>
        <w:rPr>
          <w:rFonts w:ascii="宋体" w:hAnsi="宋体" w:cs="宋体" w:eastAsia="宋体" w:hint="default"/>
          <w:spacing w:val="-48"/>
        </w:rPr>
        <w:t> </w:t>
      </w:r>
      <w:r>
        <w:rPr>
          <w:spacing w:val="-3"/>
        </w:rPr>
        <w:t>元，较去年同期增长</w:t>
      </w:r>
      <w:r>
        <w:rPr>
          <w:spacing w:val="-46"/>
        </w:rPr>
        <w:t> </w:t>
      </w:r>
      <w:r>
        <w:rPr>
          <w:rFonts w:ascii="宋体" w:hAnsi="宋体" w:cs="宋体" w:eastAsia="宋体" w:hint="default"/>
          <w:spacing w:val="-3"/>
        </w:rPr>
        <w:t>32.59%</w:t>
      </w:r>
      <w:r>
        <w:rPr>
          <w:spacing w:val="-3"/>
        </w:rPr>
        <w:t>，迈上了</w:t>
      </w:r>
      <w:r>
        <w:rPr>
          <w:spacing w:val="-45"/>
        </w:rPr>
        <w:t> </w:t>
      </w:r>
      <w:r>
        <w:rPr>
          <w:rFonts w:ascii="宋体" w:hAnsi="宋体" w:cs="宋体" w:eastAsia="宋体" w:hint="default"/>
        </w:rPr>
        <w:t>2</w:t>
      </w:r>
      <w:r>
        <w:rPr>
          <w:rFonts w:ascii="宋体" w:hAnsi="宋体" w:cs="宋体" w:eastAsia="宋体" w:hint="default"/>
          <w:spacing w:val="-48"/>
        </w:rPr>
        <w:t> </w:t>
      </w:r>
      <w:r>
        <w:rPr>
          <w:spacing w:val="-3"/>
        </w:rPr>
        <w:t>亿元的台阶，实现利润总额</w:t>
      </w:r>
      <w:r>
        <w:rPr>
          <w:spacing w:val="-88"/>
        </w:rPr>
        <w:t> </w:t>
      </w:r>
      <w:r>
        <w:rPr>
          <w:spacing w:val="-88"/>
        </w:rPr>
      </w:r>
      <w:r>
        <w:rPr/>
        <w:t>为人民币</w:t>
      </w:r>
      <w:r>
        <w:rPr>
          <w:spacing w:val="-32"/>
        </w:rPr>
        <w:t> </w:t>
      </w:r>
      <w:r>
        <w:rPr>
          <w:rFonts w:ascii="宋体" w:hAnsi="宋体" w:cs="宋体" w:eastAsia="宋体" w:hint="default"/>
        </w:rPr>
        <w:t>66,383,118.18</w:t>
      </w:r>
      <w:r>
        <w:rPr>
          <w:rFonts w:ascii="宋体" w:hAnsi="宋体" w:cs="宋体" w:eastAsia="宋体" w:hint="default"/>
          <w:spacing w:val="-32"/>
        </w:rPr>
        <w:t> </w:t>
      </w:r>
      <w:r>
        <w:rPr/>
        <w:t>元，较去年同期增长</w:t>
      </w:r>
      <w:r>
        <w:rPr>
          <w:spacing w:val="-30"/>
        </w:rPr>
        <w:t> </w:t>
      </w:r>
      <w:r>
        <w:rPr>
          <w:rFonts w:ascii="宋体" w:hAnsi="宋体" w:cs="宋体" w:eastAsia="宋体" w:hint="default"/>
        </w:rPr>
        <w:t>31.47%</w:t>
      </w:r>
      <w:r>
        <w:rPr/>
        <w:t>；归属于母公司股东的净利润为人民</w:t>
      </w:r>
      <w:r>
        <w:rPr>
          <w:w w:val="100"/>
        </w:rPr>
        <w:t> </w:t>
      </w:r>
      <w:r>
        <w:rPr/>
        <w:t>币</w:t>
      </w:r>
      <w:r>
        <w:rPr>
          <w:spacing w:val="-31"/>
        </w:rPr>
        <w:t> </w:t>
      </w:r>
      <w:r>
        <w:rPr>
          <w:rFonts w:ascii="宋体" w:hAnsi="宋体" w:cs="宋体" w:eastAsia="宋体" w:hint="default"/>
        </w:rPr>
        <w:t>53,464,777.82</w:t>
      </w:r>
      <w:r>
        <w:rPr>
          <w:rFonts w:ascii="宋体" w:hAnsi="宋体" w:cs="宋体" w:eastAsia="宋体" w:hint="default"/>
          <w:spacing w:val="-31"/>
        </w:rPr>
        <w:t> </w:t>
      </w:r>
      <w:r>
        <w:rPr/>
        <w:t>元，较去年同期增长</w:t>
      </w:r>
      <w:r>
        <w:rPr>
          <w:spacing w:val="-33"/>
        </w:rPr>
        <w:t> </w:t>
      </w:r>
      <w:r>
        <w:rPr>
          <w:rFonts w:ascii="宋体" w:hAnsi="宋体" w:cs="宋体" w:eastAsia="宋体" w:hint="default"/>
        </w:rPr>
        <w:t>22.45%</w:t>
      </w:r>
      <w:r>
        <w:rPr/>
        <w:t>。从收入结构方面来看：从行业上看，在保</w:t>
      </w:r>
      <w:r>
        <w:rPr>
          <w:w w:val="100"/>
        </w:rPr>
        <w:t> </w:t>
      </w:r>
      <w:r>
        <w:rPr>
          <w:spacing w:val="-4"/>
        </w:rPr>
        <w:t>持电信行业收入稳定增长的同时，来自于金融、能源交通及其他客户的非电信行业收入有了</w:t>
      </w:r>
      <w:r>
        <w:rPr>
          <w:spacing w:val="-41"/>
        </w:rPr>
        <w:t> </w:t>
      </w:r>
      <w:r>
        <w:rPr>
          <w:spacing w:val="-41"/>
        </w:rPr>
      </w:r>
      <w:r>
        <w:rPr>
          <w:spacing w:val="-6"/>
          <w:w w:val="100"/>
        </w:rPr>
        <w:t>大幅增长，报告期内电信和非电信行业收入占比分别为</w:t>
      </w:r>
      <w:r>
        <w:rPr>
          <w:spacing w:val="-64"/>
          <w:w w:val="100"/>
        </w:rPr>
        <w:t> </w:t>
      </w:r>
      <w:r>
        <w:rPr>
          <w:rFonts w:ascii="宋体" w:hAnsi="宋体" w:cs="宋体" w:eastAsia="宋体" w:hint="default"/>
          <w:spacing w:val="-1"/>
          <w:w w:val="100"/>
        </w:rPr>
        <w:t>36.32%</w:t>
      </w:r>
      <w:r>
        <w:rPr>
          <w:spacing w:val="-1"/>
          <w:w w:val="100"/>
        </w:rPr>
        <w:t>和</w:t>
      </w:r>
      <w:r>
        <w:rPr>
          <w:spacing w:val="-64"/>
          <w:w w:val="100"/>
        </w:rPr>
        <w:t> </w:t>
      </w:r>
      <w:r>
        <w:rPr>
          <w:rFonts w:ascii="宋体" w:hAnsi="宋体" w:cs="宋体" w:eastAsia="宋体" w:hint="default"/>
          <w:spacing w:val="-10"/>
          <w:w w:val="100"/>
        </w:rPr>
        <w:t>63.68%</w:t>
      </w:r>
      <w:r>
        <w:rPr>
          <w:spacing w:val="-10"/>
          <w:w w:val="100"/>
        </w:rPr>
        <w:t>，与上年同期</w:t>
      </w:r>
      <w:r>
        <w:rPr>
          <w:spacing w:val="-63"/>
          <w:w w:val="100"/>
        </w:rPr>
        <w:t> </w:t>
      </w:r>
      <w:r>
        <w:rPr>
          <w:rFonts w:ascii="宋体" w:hAnsi="宋体" w:cs="宋体" w:eastAsia="宋体" w:hint="default"/>
          <w:spacing w:val="-1"/>
          <w:w w:val="100"/>
        </w:rPr>
        <w:t>47.29%</w:t>
      </w:r>
      <w:r>
        <w:rPr>
          <w:rFonts w:ascii="宋体" w:hAnsi="宋体" w:cs="宋体" w:eastAsia="宋体" w:hint="default"/>
          <w:spacing w:val="-100"/>
          <w:w w:val="100"/>
        </w:rPr>
        <w:t> </w:t>
      </w:r>
      <w:r>
        <w:rPr>
          <w:rFonts w:ascii="宋体" w:hAnsi="宋体" w:cs="宋体" w:eastAsia="宋体" w:hint="default"/>
          <w:spacing w:val="-100"/>
          <w:w w:val="100"/>
        </w:rPr>
      </w:r>
      <w:r>
        <w:rPr/>
        <w:t>和 </w:t>
      </w:r>
      <w:r>
        <w:rPr>
          <w:rFonts w:ascii="宋体" w:hAnsi="宋体" w:cs="宋体" w:eastAsia="宋体" w:hint="default"/>
        </w:rPr>
        <w:t>52.71%</w:t>
      </w:r>
      <w:r>
        <w:rPr/>
        <w:t>相比较，对电信行业的依赖程度得以明显改善；从前五大客户收入占总收入比重</w:t>
      </w:r>
      <w:r>
        <w:rPr>
          <w:spacing w:val="-93"/>
        </w:rPr>
        <w:t> </w:t>
      </w:r>
      <w:r>
        <w:rPr>
          <w:spacing w:val="-93"/>
        </w:rPr>
      </w:r>
      <w:r>
        <w:rPr/>
        <w:t>看，报告期和上年同期前五大客户占比分别为</w:t>
      </w:r>
      <w:r>
        <w:rPr>
          <w:spacing w:val="-47"/>
        </w:rPr>
        <w:t> </w:t>
      </w:r>
      <w:r>
        <w:rPr>
          <w:rFonts w:ascii="宋体" w:hAnsi="宋体" w:cs="宋体" w:eastAsia="宋体" w:hint="default"/>
        </w:rPr>
        <w:t>25.14%</w:t>
      </w:r>
      <w:r>
        <w:rPr/>
        <w:t>和</w:t>
      </w:r>
      <w:r>
        <w:rPr>
          <w:spacing w:val="-47"/>
        </w:rPr>
        <w:t> </w:t>
      </w:r>
      <w:r>
        <w:rPr>
          <w:rFonts w:ascii="宋体" w:hAnsi="宋体" w:cs="宋体" w:eastAsia="宋体" w:hint="default"/>
        </w:rPr>
        <w:t>32.34%</w:t>
      </w:r>
      <w:r>
        <w:rPr/>
        <w:t>，公司收入来源进一步呈现</w:t>
      </w:r>
      <w:r>
        <w:rPr>
          <w:w w:val="100"/>
        </w:rPr>
        <w:t> </w:t>
      </w:r>
      <w:r>
        <w:rPr>
          <w:spacing w:val="-10"/>
        </w:rPr>
        <w:t>多元化趋势；从业务类型看，</w:t>
      </w:r>
      <w:r>
        <w:rPr>
          <w:rFonts w:ascii="宋体" w:hAnsi="宋体" w:cs="宋体" w:eastAsia="宋体" w:hint="default"/>
          <w:spacing w:val="-10"/>
        </w:rPr>
        <w:t>IT</w:t>
      </w:r>
      <w:r>
        <w:rPr>
          <w:rFonts w:ascii="宋体" w:hAnsi="宋体" w:cs="宋体" w:eastAsia="宋体" w:hint="default"/>
          <w:spacing w:val="-49"/>
        </w:rPr>
        <w:t> </w:t>
      </w:r>
      <w:r>
        <w:rPr>
          <w:spacing w:val="-15"/>
        </w:rPr>
        <w:t>外包、</w:t>
      </w:r>
      <w:r>
        <w:rPr>
          <w:rFonts w:ascii="宋体" w:hAnsi="宋体" w:cs="宋体" w:eastAsia="宋体" w:hint="default"/>
          <w:spacing w:val="-15"/>
        </w:rPr>
        <w:t>IT</w:t>
      </w:r>
      <w:r>
        <w:rPr>
          <w:rFonts w:ascii="宋体" w:hAnsi="宋体" w:cs="宋体" w:eastAsia="宋体" w:hint="default"/>
          <w:spacing w:val="-49"/>
        </w:rPr>
        <w:t> </w:t>
      </w:r>
      <w:r>
        <w:rPr/>
        <w:t>专业服务收入增幅超过了</w:t>
      </w:r>
      <w:r>
        <w:rPr>
          <w:spacing w:val="-49"/>
        </w:rPr>
        <w:t> </w:t>
      </w:r>
      <w:r>
        <w:rPr>
          <w:rFonts w:ascii="宋体" w:hAnsi="宋体" w:cs="宋体" w:eastAsia="宋体" w:hint="default"/>
        </w:rPr>
        <w:t>IT</w:t>
      </w:r>
      <w:r>
        <w:rPr>
          <w:rFonts w:ascii="宋体" w:hAnsi="宋体" w:cs="宋体" w:eastAsia="宋体" w:hint="default"/>
          <w:spacing w:val="-49"/>
        </w:rPr>
        <w:t> </w:t>
      </w:r>
      <w:r>
        <w:rPr/>
        <w:t>支持与维护收入增幅，</w:t>
      </w:r>
      <w:r>
        <w:rPr>
          <w:spacing w:val="-103"/>
        </w:rPr>
        <w:t> </w:t>
      </w:r>
      <w:r>
        <w:rPr>
          <w:spacing w:val="-103"/>
        </w:rPr>
      </w:r>
      <w:r>
        <w:rPr/>
        <w:t>标志着公司在全面提升</w:t>
      </w:r>
      <w:r>
        <w:rPr>
          <w:spacing w:val="-47"/>
        </w:rPr>
        <w:t> </w:t>
      </w:r>
      <w:r>
        <w:rPr>
          <w:rFonts w:ascii="宋体" w:hAnsi="宋体" w:cs="宋体" w:eastAsia="宋体" w:hint="default"/>
        </w:rPr>
        <w:t>IT</w:t>
      </w:r>
      <w:r>
        <w:rPr>
          <w:rFonts w:ascii="宋体" w:hAnsi="宋体" w:cs="宋体" w:eastAsia="宋体" w:hint="default"/>
          <w:spacing w:val="-48"/>
        </w:rPr>
        <w:t> </w:t>
      </w:r>
      <w:r>
        <w:rPr/>
        <w:t>第三方服务能力和行业竞争力方面迈出了坚实的步伐；从公司管</w:t>
      </w:r>
      <w:r>
        <w:rPr>
          <w:w w:val="100"/>
        </w:rPr>
        <w:t> </w:t>
      </w:r>
      <w:r>
        <w:rPr/>
        <w:t>理方面看，公司一直致力于建设规范、标准化的</w:t>
      </w:r>
      <w:r>
        <w:rPr>
          <w:spacing w:val="-47"/>
        </w:rPr>
        <w:t> </w:t>
      </w:r>
      <w:r>
        <w:rPr>
          <w:rFonts w:ascii="宋体" w:hAnsi="宋体" w:cs="宋体" w:eastAsia="宋体" w:hint="default"/>
        </w:rPr>
        <w:t>IT</w:t>
      </w:r>
      <w:r>
        <w:rPr>
          <w:rFonts w:ascii="宋体" w:hAnsi="宋体" w:cs="宋体" w:eastAsia="宋体" w:hint="default"/>
          <w:spacing w:val="-49"/>
        </w:rPr>
        <w:t> </w:t>
      </w:r>
      <w:r>
        <w:rPr/>
        <w:t>服务企业。在报告期内获得了相关机构</w:t>
      </w:r>
      <w:r>
        <w:rPr>
          <w:w w:val="100"/>
        </w:rPr>
        <w:t> </w:t>
      </w:r>
      <w:r>
        <w:rPr/>
        <w:t>的</w:t>
      </w:r>
      <w:r>
        <w:rPr>
          <w:spacing w:val="-47"/>
        </w:rPr>
        <w:t> </w:t>
      </w:r>
      <w:r>
        <w:rPr>
          <w:rFonts w:ascii="宋体" w:hAnsi="宋体" w:cs="宋体" w:eastAsia="宋体" w:hint="default"/>
        </w:rPr>
        <w:t>ISO27001</w:t>
      </w:r>
      <w:r>
        <w:rPr>
          <w:rFonts w:ascii="宋体" w:hAnsi="宋体" w:cs="宋体" w:eastAsia="宋体" w:hint="default"/>
          <w:spacing w:val="-47"/>
        </w:rPr>
        <w:t> </w:t>
      </w:r>
      <w:r>
        <w:rPr/>
        <w:t>信息安全管理体系认证，标志着公司在质量和信息安全管理体系的建设和实施</w:t>
      </w:r>
      <w:r>
        <w:rPr>
          <w:w w:val="100"/>
        </w:rPr>
        <w:t> </w:t>
      </w:r>
      <w:r>
        <w:rPr>
          <w:spacing w:val="-2"/>
        </w:rPr>
        <w:t>方面均已达到国际标准要求，为公司全面质量体系的改进和完善奠定了坚实的基础。同时，</w:t>
      </w:r>
      <w:r>
        <w:rPr>
          <w:spacing w:val="-34"/>
        </w:rPr>
        <w:t> </w:t>
      </w:r>
      <w:r>
        <w:rPr>
          <w:spacing w:val="-34"/>
        </w:rPr>
      </w:r>
      <w:r>
        <w:rPr/>
        <w:t>规范化管理和一系列成果也使公司报告期内获得了一系列的殊荣：如</w:t>
      </w:r>
      <w:r>
        <w:rPr>
          <w:rFonts w:ascii="Times New Roman" w:hAnsi="Times New Roman" w:cs="Times New Roman" w:eastAsia="Times New Roman" w:hint="default"/>
        </w:rPr>
        <w:t>“</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年通信网络运维</w:t>
      </w:r>
      <w:r>
        <w:rPr>
          <w:w w:val="100"/>
        </w:rPr>
        <w:t> </w:t>
      </w:r>
      <w:r>
        <w:rPr/>
        <w:t>服务用户满意企业</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rFonts w:ascii="Times New Roman" w:hAnsi="Times New Roman" w:cs="Times New Roman" w:eastAsia="Times New Roman" w:hint="default"/>
        </w:rPr>
        <w:t>2011 </w:t>
      </w:r>
      <w:r>
        <w:rPr/>
        <w:t>年服务外包创新贡献奖</w:t>
      </w:r>
      <w:r>
        <w:rPr>
          <w:rFonts w:ascii="Times New Roman" w:hAnsi="Times New Roman" w:cs="Times New Roman" w:eastAsia="Times New Roman" w:hint="default"/>
        </w:rPr>
        <w:t>”</w:t>
      </w:r>
      <w:r>
        <w:rPr/>
        <w:t>、上海市高新技术企业、 “</w:t>
      </w:r>
      <w:r>
        <w:rPr>
          <w:rFonts w:ascii="Times New Roman" w:hAnsi="Times New Roman" w:cs="Times New Roman" w:eastAsia="Times New Roman" w:hint="default"/>
        </w:rPr>
        <w:t>2011</w:t>
      </w:r>
      <w:r>
        <w:rPr>
          <w:rFonts w:ascii="Times New Roman" w:hAnsi="Times New Roman" w:cs="Times New Roman" w:eastAsia="Times New Roman" w:hint="default"/>
          <w:spacing w:val="45"/>
        </w:rPr>
        <w:t> </w:t>
      </w:r>
      <w:r>
        <w:rPr>
          <w:spacing w:val="-3"/>
        </w:rPr>
        <w:t>年度</w:t>
      </w:r>
      <w:r>
        <w:rPr>
          <w:spacing w:val="-3"/>
          <w:w w:val="100"/>
        </w:rPr>
        <w:t> </w:t>
      </w:r>
      <w:r>
        <w:rPr>
          <w:spacing w:val="-2"/>
        </w:rPr>
        <w:t>中国行业信息化突出贡献企业奖”、“</w:t>
      </w:r>
      <w:r>
        <w:rPr>
          <w:rFonts w:ascii="Times New Roman" w:hAnsi="Times New Roman" w:cs="Times New Roman" w:eastAsia="Times New Roman" w:hint="default"/>
          <w:spacing w:val="-2"/>
        </w:rPr>
        <w:t>2011</w:t>
      </w:r>
      <w:r>
        <w:rPr>
          <w:rFonts w:ascii="Times New Roman" w:hAnsi="Times New Roman" w:cs="Times New Roman" w:eastAsia="Times New Roman" w:hint="default"/>
        </w:rPr>
        <w:t> </w:t>
      </w:r>
      <w:r>
        <w:rPr>
          <w:rFonts w:ascii="Times New Roman" w:hAnsi="Times New Roman" w:cs="Times New Roman" w:eastAsia="Times New Roman" w:hint="default"/>
          <w:spacing w:val="22"/>
        </w:rPr>
        <w:t> </w:t>
      </w:r>
      <w:r>
        <w:rPr>
          <w:spacing w:val="-2"/>
        </w:rPr>
        <w:t>年度行业信息化领军人物奖”等多个奖项。</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1"/>
          <w:szCs w:val="21"/>
        </w:rPr>
      </w:pPr>
    </w:p>
    <w:p>
      <w:pPr>
        <w:pStyle w:val="Heading3"/>
        <w:spacing w:line="408" w:lineRule="auto"/>
        <w:ind w:left="138" w:right="201"/>
        <w:jc w:val="left"/>
        <w:rPr>
          <w:b w:val="0"/>
          <w:bCs w:val="0"/>
        </w:rPr>
      </w:pPr>
      <w:r>
        <w:rPr>
          <w:rFonts w:ascii="宋体" w:hAnsi="宋体" w:cs="宋体" w:eastAsia="宋体" w:hint="default"/>
        </w:rPr>
        <w:t>2</w:t>
      </w:r>
      <w:r>
        <w:rPr/>
        <w:t>、</w:t>
      </w:r>
      <w:r>
        <w:rPr>
          <w:spacing w:val="-12"/>
        </w:rPr>
        <w:t> </w:t>
      </w:r>
      <w:r>
        <w:rPr/>
        <w:t>报告期内，公司按照</w:t>
      </w:r>
      <w:r>
        <w:rPr>
          <w:spacing w:val="-58"/>
        </w:rPr>
        <w:t> </w:t>
      </w:r>
      <w:r>
        <w:rPr>
          <w:rFonts w:ascii="宋体" w:hAnsi="宋体" w:cs="宋体" w:eastAsia="宋体" w:hint="default"/>
        </w:rPr>
        <w:t>2011</w:t>
      </w:r>
      <w:r>
        <w:rPr>
          <w:rFonts w:ascii="宋体" w:hAnsi="宋体" w:cs="宋体" w:eastAsia="宋体" w:hint="default"/>
          <w:spacing w:val="-59"/>
        </w:rPr>
        <w:t> </w:t>
      </w:r>
      <w:r>
        <w:rPr/>
        <w:t>年工作规划和首次发行股票并在创业板上市招股说明书明确</w:t>
      </w:r>
      <w:r>
        <w:rPr>
          <w:w w:val="100"/>
        </w:rPr>
        <w:t> </w:t>
      </w:r>
      <w:r>
        <w:rPr/>
        <w:t>的发展规划和经营目标，主要开展了以下方面的工作：</w:t>
      </w:r>
      <w:r>
        <w:rPr>
          <w:b w:val="0"/>
          <w:bCs w:val="0"/>
        </w:rPr>
      </w:r>
    </w:p>
    <w:p>
      <w:pPr>
        <w:pStyle w:val="BodyText"/>
        <w:tabs>
          <w:tab w:pos="557" w:val="left" w:leader="none"/>
        </w:tabs>
        <w:spacing w:line="240" w:lineRule="auto" w:before="84"/>
        <w:ind w:left="145" w:right="102"/>
        <w:jc w:val="left"/>
      </w:pPr>
      <w:r>
        <w:rPr>
          <w:rFonts w:ascii="宋体" w:hAnsi="宋体" w:cs="宋体" w:eastAsia="宋体" w:hint="default"/>
        </w:rPr>
        <w:t>1)</w:t>
        <w:tab/>
      </w:r>
      <w:r>
        <w:rPr>
          <w:spacing w:val="-4"/>
        </w:rPr>
        <w:t>认真按照上市公司规范和要求进行整改、规范、提高，实现公司上市目标，并实现了从</w:t>
      </w:r>
    </w:p>
    <w:p>
      <w:pPr>
        <w:spacing w:after="0" w:line="240" w:lineRule="auto"/>
        <w:jc w:val="left"/>
        <w:sectPr>
          <w:pgSz w:w="11910" w:h="16840"/>
          <w:pgMar w:header="893" w:footer="1040" w:top="1520" w:bottom="1220" w:left="1660" w:right="1580"/>
        </w:sectPr>
      </w:pPr>
    </w:p>
    <w:p>
      <w:pPr>
        <w:pStyle w:val="BodyText"/>
        <w:spacing w:line="240" w:lineRule="auto" w:before="105"/>
        <w:ind w:left="565" w:right="0"/>
        <w:jc w:val="both"/>
      </w:pPr>
      <w:r>
        <w:rPr/>
        <w:t>非上市公司到上市公司的有序、平稳过渡</w:t>
      </w:r>
    </w:p>
    <w:p>
      <w:pPr>
        <w:spacing w:line="240" w:lineRule="auto" w:before="10"/>
        <w:rPr>
          <w:rFonts w:ascii="宋体" w:hAnsi="宋体" w:cs="宋体" w:eastAsia="宋体" w:hint="default"/>
          <w:sz w:val="17"/>
          <w:szCs w:val="17"/>
        </w:rPr>
      </w:pPr>
    </w:p>
    <w:p>
      <w:pPr>
        <w:pStyle w:val="BodyText"/>
        <w:spacing w:line="408" w:lineRule="auto"/>
        <w:ind w:left="562" w:right="109" w:firstLine="420"/>
        <w:jc w:val="both"/>
      </w:pPr>
      <w:r>
        <w:rPr/>
        <w:t>公司自</w:t>
      </w:r>
      <w:r>
        <w:rPr>
          <w:spacing w:val="-53"/>
        </w:rPr>
        <w:t> </w:t>
      </w:r>
      <w:r>
        <w:rPr>
          <w:rFonts w:ascii="宋体" w:hAnsi="宋体" w:cs="宋体" w:eastAsia="宋体" w:hint="default"/>
        </w:rPr>
        <w:t>2010</w:t>
      </w:r>
      <w:r>
        <w:rPr>
          <w:rFonts w:ascii="宋体" w:hAnsi="宋体" w:cs="宋体" w:eastAsia="宋体" w:hint="default"/>
          <w:spacing w:val="-53"/>
        </w:rPr>
        <w:t> </w:t>
      </w:r>
      <w:r>
        <w:rPr/>
        <w:t>年四季度重启</w:t>
      </w:r>
      <w:r>
        <w:rPr>
          <w:spacing w:val="-50"/>
        </w:rPr>
        <w:t> </w:t>
      </w:r>
      <w:r>
        <w:rPr>
          <w:rFonts w:ascii="宋体" w:hAnsi="宋体" w:cs="宋体" w:eastAsia="宋体" w:hint="default"/>
        </w:rPr>
        <w:t>IPO</w:t>
      </w:r>
      <w:r>
        <w:rPr>
          <w:rFonts w:ascii="宋体" w:hAnsi="宋体" w:cs="宋体" w:eastAsia="宋体" w:hint="default"/>
          <w:spacing w:val="-50"/>
        </w:rPr>
        <w:t> </w:t>
      </w:r>
      <w:r>
        <w:rPr/>
        <w:t>工作后，对照《公司法》、《证券法》、《深圳证</w:t>
      </w:r>
      <w:r>
        <w:rPr>
          <w:w w:val="100"/>
        </w:rPr>
        <w:t> </w:t>
      </w:r>
      <w:r>
        <w:rPr>
          <w:spacing w:val="-4"/>
        </w:rPr>
        <w:t>券交易所创业板股票上市规则》、《深圳证券交易所创业板上市公司规范运作指引》等</w:t>
      </w:r>
      <w:r>
        <w:rPr>
          <w:spacing w:val="-53"/>
        </w:rPr>
        <w:t> </w:t>
      </w:r>
      <w:r>
        <w:rPr>
          <w:spacing w:val="-53"/>
        </w:rPr>
      </w:r>
      <w:r>
        <w:rPr>
          <w:spacing w:val="-4"/>
        </w:rPr>
        <w:t>法律、法规和中国证监会有关法律法规等的要求，认真学习整改，使公司从形式和实质</w:t>
      </w:r>
      <w:r>
        <w:rPr>
          <w:spacing w:val="-52"/>
        </w:rPr>
        <w:t> </w:t>
      </w:r>
      <w:r>
        <w:rPr>
          <w:spacing w:val="-52"/>
        </w:rPr>
      </w:r>
      <w:r>
        <w:rPr>
          <w:spacing w:val="9"/>
        </w:rPr>
        <w:t>上达到了上市要求，至 </w:t>
      </w:r>
      <w:r>
        <w:rPr>
          <w:rFonts w:ascii="宋体" w:hAnsi="宋体" w:cs="宋体" w:eastAsia="宋体" w:hint="default"/>
        </w:rPr>
        <w:t>2011 </w:t>
      </w:r>
      <w:r>
        <w:rPr/>
        <w:t>年 </w:t>
      </w:r>
      <w:r>
        <w:rPr>
          <w:rFonts w:ascii="宋体" w:hAnsi="宋体" w:cs="宋体" w:eastAsia="宋体" w:hint="default"/>
        </w:rPr>
        <w:t>7 </w:t>
      </w:r>
      <w:r>
        <w:rPr>
          <w:rFonts w:ascii="宋体" w:hAnsi="宋体" w:cs="宋体" w:eastAsia="宋体" w:hint="default"/>
          <w:spacing w:val="19"/>
        </w:rPr>
        <w:t> </w:t>
      </w:r>
      <w:r>
        <w:rPr>
          <w:spacing w:val="10"/>
        </w:rPr>
        <w:t>月完成上市，共计实际募集资金净额为人民币</w:t>
      </w:r>
    </w:p>
    <w:p>
      <w:pPr>
        <w:pStyle w:val="BodyText"/>
        <w:spacing w:line="408" w:lineRule="auto" w:before="46"/>
        <w:ind w:left="562" w:right="109"/>
        <w:jc w:val="both"/>
      </w:pPr>
      <w:r>
        <w:rPr>
          <w:rFonts w:ascii="宋体" w:hAnsi="宋体" w:cs="宋体" w:eastAsia="宋体" w:hint="default"/>
        </w:rPr>
        <w:t>316,019,000.00</w:t>
      </w:r>
      <w:r>
        <w:rPr>
          <w:rFonts w:ascii="宋体" w:hAnsi="宋体" w:cs="宋体" w:eastAsia="宋体" w:hint="default"/>
          <w:spacing w:val="4"/>
        </w:rPr>
        <w:t> </w:t>
      </w:r>
      <w:r>
        <w:rPr/>
        <w:t>元，并完成了公司组织体系、运作架构、会计核算、公司治理结构等</w:t>
      </w:r>
      <w:r>
        <w:rPr>
          <w:w w:val="100"/>
        </w:rPr>
        <w:t> </w:t>
      </w:r>
      <w:r>
        <w:rPr>
          <w:spacing w:val="-4"/>
        </w:rPr>
        <w:t>的全方位转变。上市半年来，公司严格依照《上市公司治理准则》、《深圳证券交易所</w:t>
      </w:r>
      <w:r>
        <w:rPr>
          <w:spacing w:val="-54"/>
        </w:rPr>
        <w:t> </w:t>
      </w:r>
      <w:r>
        <w:rPr>
          <w:spacing w:val="-54"/>
        </w:rPr>
      </w:r>
      <w:r>
        <w:rPr>
          <w:spacing w:val="-4"/>
        </w:rPr>
        <w:t>创业板上市公司规范运作指引》等法规的要求，有序运转。通过上市，进一步提升了公</w:t>
      </w:r>
      <w:r>
        <w:rPr>
          <w:spacing w:val="-54"/>
        </w:rPr>
        <w:t> </w:t>
      </w:r>
      <w:r>
        <w:rPr>
          <w:spacing w:val="-54"/>
        </w:rPr>
      </w:r>
      <w:r>
        <w:rPr>
          <w:spacing w:val="-4"/>
        </w:rPr>
        <w:t>司的品牌知名度、行业地位、资金实力、抗风险能力和管理能力，为公司业绩的进一步</w:t>
      </w:r>
      <w:r>
        <w:rPr>
          <w:spacing w:val="-55"/>
        </w:rPr>
        <w:t> </w:t>
      </w:r>
      <w:r>
        <w:rPr>
          <w:spacing w:val="-55"/>
        </w:rPr>
      </w:r>
      <w:r>
        <w:rPr/>
        <w:t>提升提供了新的契机。</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pStyle w:val="BodyText"/>
        <w:tabs>
          <w:tab w:pos="557" w:val="left" w:leader="none"/>
        </w:tabs>
        <w:spacing w:line="441" w:lineRule="auto"/>
        <w:ind w:left="982" w:right="111" w:hanging="838"/>
        <w:jc w:val="left"/>
      </w:pPr>
      <w:r>
        <w:rPr>
          <w:rFonts w:ascii="宋体" w:hAnsi="宋体" w:cs="宋体" w:eastAsia="宋体" w:hint="default"/>
        </w:rPr>
        <w:t>2)</w:t>
        <w:tab/>
      </w:r>
      <w:r>
        <w:rPr/>
        <w:t>强化销售能力，科学布局，实现公司业绩的全面增长</w:t>
      </w:r>
      <w:r>
        <w:rPr>
          <w:w w:val="100"/>
        </w:rPr>
        <w:t> </w:t>
      </w:r>
      <w:r>
        <w:rPr>
          <w:spacing w:val="-4"/>
        </w:rPr>
        <w:t>报告期内，根据公司销售规模的扩张和《招股说明书》的规划，公司进一步调整了</w:t>
      </w:r>
    </w:p>
    <w:p>
      <w:pPr>
        <w:pStyle w:val="BodyText"/>
        <w:spacing w:line="408" w:lineRule="auto" w:before="16"/>
        <w:ind w:left="562" w:right="108"/>
        <w:jc w:val="both"/>
      </w:pPr>
      <w:r>
        <w:rPr>
          <w:spacing w:val="-4"/>
        </w:rPr>
        <w:t>营销架构，通过事业部、条线管理和行业、区域管理相结合，初步形成了矩阵式的销售</w:t>
      </w:r>
      <w:r>
        <w:rPr>
          <w:spacing w:val="-53"/>
        </w:rPr>
        <w:t> </w:t>
      </w:r>
      <w:r>
        <w:rPr>
          <w:spacing w:val="-53"/>
        </w:rPr>
      </w:r>
      <w:r>
        <w:rPr>
          <w:spacing w:val="-4"/>
        </w:rPr>
        <w:t>体系。为有效支持销售团队的工作，公司设立了解决方案中心，快速响应销售的工作要</w:t>
      </w:r>
      <w:r>
        <w:rPr>
          <w:spacing w:val="-53"/>
        </w:rPr>
        <w:t> </w:t>
      </w:r>
      <w:r>
        <w:rPr>
          <w:spacing w:val="-53"/>
        </w:rPr>
      </w:r>
      <w:r>
        <w:rPr>
          <w:spacing w:val="-4"/>
        </w:rPr>
        <w:t>求，开展售前工作并组织公司资源进行解决方案的策划。伴随着销售架构的变革，公司</w:t>
      </w:r>
      <w:r>
        <w:rPr>
          <w:spacing w:val="-53"/>
        </w:rPr>
        <w:t> </w:t>
      </w:r>
      <w:r>
        <w:rPr>
          <w:spacing w:val="-53"/>
        </w:rPr>
      </w:r>
      <w:r>
        <w:rPr>
          <w:spacing w:val="-4"/>
        </w:rPr>
        <w:t>优化了销售的工作流程以提升工作效率，完善了销售的管理规章，并提升销售部门和业</w:t>
      </w:r>
      <w:r>
        <w:rPr>
          <w:spacing w:val="-54"/>
        </w:rPr>
        <w:t> </w:t>
      </w:r>
      <w:r>
        <w:rPr>
          <w:spacing w:val="-54"/>
        </w:rPr>
      </w:r>
      <w:r>
        <w:rPr>
          <w:spacing w:val="-4"/>
        </w:rPr>
        <w:t>务实施部门、创新部门的沟通，积极推进新业务的发展。通过以上措施，使公司销售能</w:t>
      </w:r>
      <w:r>
        <w:rPr>
          <w:spacing w:val="-53"/>
        </w:rPr>
        <w:t> </w:t>
      </w:r>
      <w:r>
        <w:rPr>
          <w:spacing w:val="-53"/>
        </w:rPr>
      </w:r>
      <w:r>
        <w:rPr>
          <w:spacing w:val="-4"/>
        </w:rPr>
        <w:t>力大幅提升的同时，客户结构得以改善，实现了电信、金融、政府、能源和交通、制造</w:t>
      </w:r>
      <w:r>
        <w:rPr>
          <w:spacing w:val="-58"/>
        </w:rPr>
        <w:t> </w:t>
      </w:r>
      <w:r>
        <w:rPr>
          <w:spacing w:val="-58"/>
        </w:rPr>
      </w:r>
      <w:r>
        <w:rPr>
          <w:spacing w:val="-4"/>
        </w:rPr>
        <w:t>等多行业的业绩普遍提升，同时在保持华东地区业务增长的同时，其他地区、特别是西</w:t>
      </w:r>
      <w:r>
        <w:rPr>
          <w:spacing w:val="-53"/>
        </w:rPr>
        <w:t> </w:t>
      </w:r>
      <w:r>
        <w:rPr>
          <w:spacing w:val="-53"/>
        </w:rPr>
      </w:r>
      <w:r>
        <w:rPr>
          <w:spacing w:val="-4"/>
        </w:rPr>
        <w:t>部地区和华南地区有了明显的增长，初步践行了公司《招股说明书》的措施规划，强化</w:t>
      </w:r>
      <w:r>
        <w:rPr>
          <w:spacing w:val="-53"/>
        </w:rPr>
        <w:t> </w:t>
      </w:r>
      <w:r>
        <w:rPr>
          <w:spacing w:val="-53"/>
        </w:rPr>
      </w:r>
      <w:r>
        <w:rPr/>
        <w:t>了公司在国内</w:t>
      </w:r>
      <w:r>
        <w:rPr>
          <w:spacing w:val="-55"/>
        </w:rPr>
        <w:t> </w:t>
      </w:r>
      <w:r>
        <w:rPr>
          <w:rFonts w:ascii="宋体" w:hAnsi="宋体" w:cs="宋体" w:eastAsia="宋体" w:hint="default"/>
        </w:rPr>
        <w:t>IT</w:t>
      </w:r>
      <w:r>
        <w:rPr>
          <w:rFonts w:ascii="宋体" w:hAnsi="宋体" w:cs="宋体" w:eastAsia="宋体" w:hint="default"/>
          <w:spacing w:val="-55"/>
        </w:rPr>
        <w:t> </w:t>
      </w:r>
      <w:r>
        <w:rPr/>
        <w:t>服务领域的领先地位。</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pStyle w:val="BodyText"/>
        <w:tabs>
          <w:tab w:pos="557" w:val="left" w:leader="none"/>
        </w:tabs>
        <w:spacing w:line="410" w:lineRule="auto"/>
        <w:ind w:left="565" w:right="108" w:hanging="420"/>
        <w:jc w:val="left"/>
      </w:pPr>
      <w:r>
        <w:rPr>
          <w:rFonts w:ascii="宋体" w:hAnsi="宋体" w:cs="宋体" w:eastAsia="宋体" w:hint="default"/>
        </w:rPr>
        <w:t>3)</w:t>
        <w:tab/>
      </w:r>
      <w:r>
        <w:rPr/>
        <w:t>采取多种措施，巩固公司在</w:t>
      </w:r>
      <w:r>
        <w:rPr>
          <w:spacing w:val="-47"/>
        </w:rPr>
        <w:t> </w:t>
      </w:r>
      <w:r>
        <w:rPr>
          <w:rFonts w:ascii="宋体" w:hAnsi="宋体" w:cs="宋体" w:eastAsia="宋体" w:hint="default"/>
        </w:rPr>
        <w:t>IT</w:t>
      </w:r>
      <w:r>
        <w:rPr>
          <w:rFonts w:ascii="宋体" w:hAnsi="宋体" w:cs="宋体" w:eastAsia="宋体" w:hint="default"/>
          <w:spacing w:val="-47"/>
        </w:rPr>
        <w:t> </w:t>
      </w:r>
      <w:r>
        <w:rPr/>
        <w:t>服务市场的领先优势，通过服务能力的提升强化市场竞</w:t>
      </w:r>
      <w:r>
        <w:rPr>
          <w:w w:val="100"/>
        </w:rPr>
        <w:t> </w:t>
      </w:r>
      <w:r>
        <w:rPr/>
        <w:t>争能力</w:t>
      </w:r>
    </w:p>
    <w:p>
      <w:pPr>
        <w:pStyle w:val="BodyText"/>
        <w:spacing w:line="408" w:lineRule="auto" w:before="82"/>
        <w:ind w:left="562" w:right="109" w:firstLine="420"/>
        <w:jc w:val="both"/>
      </w:pPr>
      <w:r>
        <w:rPr/>
        <w:t>公司深知，作为第三方</w:t>
      </w:r>
      <w:r>
        <w:rPr>
          <w:spacing w:val="-48"/>
        </w:rPr>
        <w:t> </w:t>
      </w:r>
      <w:r>
        <w:rPr>
          <w:rFonts w:ascii="宋体" w:hAnsi="宋体" w:cs="宋体" w:eastAsia="宋体" w:hint="default"/>
        </w:rPr>
        <w:t>IT</w:t>
      </w:r>
      <w:r>
        <w:rPr>
          <w:rFonts w:ascii="宋体" w:hAnsi="宋体" w:cs="宋体" w:eastAsia="宋体" w:hint="default"/>
          <w:spacing w:val="-50"/>
        </w:rPr>
        <w:t> </w:t>
      </w:r>
      <w:r>
        <w:rPr/>
        <w:t>服务企业，技术、管理、人才、资源配置是保持市场竞</w:t>
      </w:r>
      <w:r>
        <w:rPr>
          <w:w w:val="100"/>
        </w:rPr>
        <w:t> </w:t>
      </w:r>
      <w:r>
        <w:rPr/>
        <w:t>争力的核心。本报告期内：</w:t>
      </w:r>
    </w:p>
    <w:p>
      <w:pPr>
        <w:pStyle w:val="BodyText"/>
        <w:spacing w:line="386" w:lineRule="auto" w:before="87"/>
        <w:ind w:left="978" w:right="0" w:hanging="420"/>
        <w:jc w:val="left"/>
      </w:pPr>
      <w:r>
        <w:rPr>
          <w:rFonts w:ascii="宋体" w:hAnsi="宋体" w:cs="宋体" w:eastAsia="宋体" w:hint="default"/>
        </w:rPr>
        <w:t>(1)</w:t>
      </w:r>
      <w:r>
        <w:rPr>
          <w:rFonts w:ascii="宋体" w:hAnsi="宋体" w:cs="宋体" w:eastAsia="宋体" w:hint="default"/>
          <w:spacing w:val="16"/>
        </w:rPr>
        <w:t> </w:t>
      </w:r>
      <w:r>
        <w:rPr>
          <w:spacing w:val="-4"/>
        </w:rPr>
        <w:t>公司继续保持研发费用的增长，累计研发费用支出</w:t>
      </w:r>
      <w:r>
        <w:rPr>
          <w:spacing w:val="-43"/>
        </w:rPr>
        <w:t> </w:t>
      </w:r>
      <w:r>
        <w:rPr>
          <w:rFonts w:ascii="Times New Roman" w:hAnsi="Times New Roman" w:cs="Times New Roman" w:eastAsia="Times New Roman" w:hint="default"/>
        </w:rPr>
        <w:t>878</w:t>
      </w:r>
      <w:r>
        <w:rPr>
          <w:rFonts w:ascii="Times New Roman" w:hAnsi="Times New Roman" w:cs="Times New Roman" w:eastAsia="Times New Roman" w:hint="default"/>
          <w:spacing w:val="9"/>
        </w:rPr>
        <w:t> </w:t>
      </w:r>
      <w:r>
        <w:rPr>
          <w:spacing w:val="-7"/>
        </w:rPr>
        <w:t>万元，报告期共取得</w:t>
      </w:r>
      <w:r>
        <w:rPr>
          <w:spacing w:val="-43"/>
        </w:rPr>
        <w:t> </w:t>
      </w:r>
      <w:r>
        <w:rPr>
          <w:rFonts w:ascii="宋体" w:hAnsi="宋体" w:cs="宋体" w:eastAsia="宋体" w:hint="default"/>
        </w:rPr>
        <w:t>6</w:t>
      </w:r>
      <w:r>
        <w:rPr>
          <w:rFonts w:ascii="宋体" w:hAnsi="宋体" w:cs="宋体" w:eastAsia="宋体" w:hint="default"/>
          <w:spacing w:val="-46"/>
        </w:rPr>
        <w:t> </w:t>
      </w:r>
      <w:r>
        <w:rPr/>
        <w:t>项软</w:t>
      </w:r>
      <w:r>
        <w:rPr>
          <w:spacing w:val="-102"/>
        </w:rPr>
        <w:t> </w:t>
      </w:r>
      <w:r>
        <w:rPr>
          <w:spacing w:val="-4"/>
        </w:rPr>
        <w:t>件著作权及软件产品登记证书，诸多自主知识产权产品处于研发状态；延续和获得</w:t>
      </w:r>
    </w:p>
    <w:p>
      <w:pPr>
        <w:spacing w:after="0" w:line="386" w:lineRule="auto"/>
        <w:jc w:val="left"/>
        <w:sectPr>
          <w:footerReference w:type="default" r:id="rId11"/>
          <w:pgSz w:w="11910" w:h="16840"/>
          <w:pgMar w:footer="1040" w:header="893" w:top="1520" w:bottom="1220" w:left="1660" w:right="1680"/>
        </w:sectPr>
      </w:pPr>
    </w:p>
    <w:p>
      <w:pPr>
        <w:pStyle w:val="BodyText"/>
        <w:spacing w:line="441" w:lineRule="auto" w:before="105"/>
        <w:ind w:left="558" w:right="102" w:firstLine="420"/>
        <w:jc w:val="left"/>
      </w:pPr>
      <w:r>
        <w:rPr>
          <w:spacing w:val="-7"/>
          <w:w w:val="100"/>
        </w:rPr>
        <w:t>了上海高新技术企业、计算机系统集成三级资质、信息技术服务管理体系认证证书。</w:t>
      </w:r>
      <w:r>
        <w:rPr>
          <w:w w:val="100"/>
        </w:rPr>
        <w:t> </w:t>
      </w:r>
      <w:r>
        <w:rPr>
          <w:rFonts w:ascii="宋体" w:hAnsi="宋体" w:cs="宋体" w:eastAsia="宋体" w:hint="default"/>
        </w:rPr>
        <w:t>(2)</w:t>
      </w:r>
      <w:r>
        <w:rPr>
          <w:rFonts w:ascii="宋体" w:hAnsi="宋体" w:cs="宋体" w:eastAsia="宋体" w:hint="default"/>
          <w:spacing w:val="17"/>
        </w:rPr>
        <w:t> </w:t>
      </w:r>
      <w:r>
        <w:rPr>
          <w:spacing w:val="-5"/>
        </w:rPr>
        <w:t>资源配置方面，公司投资购置的上海松江区新桥镇莘松公路</w:t>
      </w:r>
      <w:r>
        <w:rPr>
          <w:spacing w:val="-43"/>
        </w:rPr>
        <w:t> </w:t>
      </w:r>
      <w:r>
        <w:rPr>
          <w:rFonts w:ascii="宋体" w:hAnsi="宋体" w:cs="宋体" w:eastAsia="宋体" w:hint="default"/>
        </w:rPr>
        <w:t>518</w:t>
      </w:r>
      <w:r>
        <w:rPr>
          <w:rFonts w:ascii="宋体" w:hAnsi="宋体" w:cs="宋体" w:eastAsia="宋体" w:hint="default"/>
          <w:spacing w:val="-46"/>
        </w:rPr>
        <w:t> </w:t>
      </w:r>
      <w:r>
        <w:rPr/>
        <w:t>号</w:t>
      </w:r>
      <w:r>
        <w:rPr>
          <w:spacing w:val="-43"/>
        </w:rPr>
        <w:t> </w:t>
      </w:r>
      <w:r>
        <w:rPr>
          <w:rFonts w:ascii="宋体" w:hAnsi="宋体" w:cs="宋体" w:eastAsia="宋体" w:hint="default"/>
        </w:rPr>
        <w:t>28</w:t>
      </w:r>
      <w:r>
        <w:rPr>
          <w:rFonts w:ascii="宋体" w:hAnsi="宋体" w:cs="宋体" w:eastAsia="宋体" w:hint="default"/>
          <w:spacing w:val="-43"/>
        </w:rPr>
        <w:t> </w:t>
      </w:r>
      <w:r>
        <w:rPr/>
        <w:t>幢</w:t>
      </w:r>
      <w:r>
        <w:rPr>
          <w:spacing w:val="-46"/>
        </w:rPr>
        <w:t> </w:t>
      </w:r>
      <w:r>
        <w:rPr>
          <w:rFonts w:ascii="宋体" w:hAnsi="宋体" w:cs="宋体" w:eastAsia="宋体" w:hint="default"/>
          <w:spacing w:val="-10"/>
        </w:rPr>
        <w:t>101</w:t>
      </w:r>
      <w:r>
        <w:rPr>
          <w:spacing w:val="-10"/>
        </w:rPr>
        <w:t>、</w:t>
      </w:r>
      <w:r>
        <w:rPr>
          <w:rFonts w:ascii="宋体" w:hAnsi="宋体" w:cs="宋体" w:eastAsia="宋体" w:hint="default"/>
          <w:spacing w:val="-10"/>
        </w:rPr>
        <w:t>102</w:t>
      </w:r>
      <w:r>
        <w:rPr>
          <w:spacing w:val="-10"/>
        </w:rPr>
        <w:t>、</w:t>
      </w:r>
    </w:p>
    <w:p>
      <w:pPr>
        <w:pStyle w:val="BodyText"/>
        <w:spacing w:line="408" w:lineRule="auto" w:before="16"/>
        <w:ind w:left="978" w:right="210"/>
        <w:jc w:val="left"/>
      </w:pPr>
      <w:r>
        <w:rPr>
          <w:rFonts w:ascii="宋体" w:hAnsi="宋体" w:cs="宋体" w:eastAsia="宋体" w:hint="default"/>
        </w:rPr>
        <w:t>201</w:t>
      </w:r>
      <w:r>
        <w:rPr/>
        <w:t>、</w:t>
      </w:r>
      <w:r>
        <w:rPr>
          <w:rFonts w:ascii="宋体" w:hAnsi="宋体" w:cs="宋体" w:eastAsia="宋体" w:hint="default"/>
        </w:rPr>
        <w:t>202</w:t>
      </w:r>
      <w:r>
        <w:rPr>
          <w:rFonts w:ascii="宋体" w:hAnsi="宋体" w:cs="宋体" w:eastAsia="宋体" w:hint="default"/>
          <w:spacing w:val="-43"/>
        </w:rPr>
        <w:t> </w:t>
      </w:r>
      <w:r>
        <w:rPr/>
        <w:t>室共计</w:t>
      </w:r>
      <w:r>
        <w:rPr>
          <w:spacing w:val="-40"/>
        </w:rPr>
        <w:t> </w:t>
      </w:r>
      <w:r>
        <w:rPr>
          <w:rFonts w:ascii="宋体" w:hAnsi="宋体" w:cs="宋体" w:eastAsia="宋体" w:hint="default"/>
        </w:rPr>
        <w:t>3,055.81</w:t>
      </w:r>
      <w:r>
        <w:rPr>
          <w:rFonts w:ascii="宋体" w:hAnsi="宋体" w:cs="宋体" w:eastAsia="宋体" w:hint="default"/>
          <w:spacing w:val="-41"/>
        </w:rPr>
        <w:t> </w:t>
      </w:r>
      <w:r>
        <w:rPr/>
        <w:t>平方米的物流中心和远程监控中心在</w:t>
      </w:r>
      <w:r>
        <w:rPr>
          <w:spacing w:val="-43"/>
        </w:rPr>
        <w:t> </w:t>
      </w:r>
      <w:r>
        <w:rPr>
          <w:rFonts w:ascii="宋体" w:hAnsi="宋体" w:cs="宋体" w:eastAsia="宋体" w:hint="default"/>
        </w:rPr>
        <w:t>2011</w:t>
      </w:r>
      <w:r>
        <w:rPr>
          <w:rFonts w:ascii="宋体" w:hAnsi="宋体" w:cs="宋体" w:eastAsia="宋体" w:hint="default"/>
          <w:spacing w:val="-40"/>
        </w:rPr>
        <w:t> </w:t>
      </w:r>
      <w:r>
        <w:rPr/>
        <w:t>年大大提升</w:t>
      </w:r>
      <w:r>
        <w:rPr>
          <w:w w:val="100"/>
        </w:rPr>
        <w:t> </w:t>
      </w:r>
      <w:r>
        <w:rPr/>
        <w:t>了公司的备品备件供应能力和快速响应能力。</w:t>
      </w:r>
    </w:p>
    <w:p>
      <w:pPr>
        <w:pStyle w:val="BodyText"/>
        <w:spacing w:line="408" w:lineRule="auto" w:before="87"/>
        <w:ind w:left="978" w:right="208" w:hanging="420"/>
        <w:jc w:val="both"/>
      </w:pPr>
      <w:r>
        <w:rPr>
          <w:rFonts w:ascii="宋体" w:hAnsi="宋体" w:cs="宋体" w:eastAsia="宋体" w:hint="default"/>
        </w:rPr>
        <w:t>(3)</w:t>
      </w:r>
      <w:r>
        <w:rPr>
          <w:rFonts w:ascii="宋体" w:hAnsi="宋体" w:cs="宋体" w:eastAsia="宋体" w:hint="default"/>
          <w:spacing w:val="-4"/>
        </w:rPr>
        <w:t> </w:t>
      </w:r>
      <w:r>
        <w:rPr/>
        <w:t>通过主动实施</w:t>
      </w:r>
      <w:r>
        <w:rPr>
          <w:spacing w:val="-51"/>
        </w:rPr>
        <w:t> </w:t>
      </w:r>
      <w:r>
        <w:rPr>
          <w:rFonts w:ascii="宋体" w:hAnsi="宋体" w:cs="宋体" w:eastAsia="宋体" w:hint="default"/>
        </w:rPr>
        <w:t>27001</w:t>
      </w:r>
      <w:r>
        <w:rPr>
          <w:rFonts w:ascii="宋体" w:hAnsi="宋体" w:cs="宋体" w:eastAsia="宋体" w:hint="default"/>
          <w:spacing w:val="-48"/>
        </w:rPr>
        <w:t> </w:t>
      </w:r>
      <w:r>
        <w:rPr/>
        <w:t>标准的</w:t>
      </w:r>
      <w:r>
        <w:rPr>
          <w:spacing w:val="-49"/>
        </w:rPr>
        <w:t> </w:t>
      </w:r>
      <w:r>
        <w:rPr>
          <w:rFonts w:ascii="宋体" w:hAnsi="宋体" w:cs="宋体" w:eastAsia="宋体" w:hint="default"/>
        </w:rPr>
        <w:t>IT</w:t>
      </w:r>
      <w:r>
        <w:rPr>
          <w:rFonts w:ascii="宋体" w:hAnsi="宋体" w:cs="宋体" w:eastAsia="宋体" w:hint="default"/>
          <w:spacing w:val="-49"/>
        </w:rPr>
        <w:t> </w:t>
      </w:r>
      <w:r>
        <w:rPr/>
        <w:t>服务管理体系，使公司的规范化、标准化服务能力</w:t>
      </w:r>
      <w:r>
        <w:rPr>
          <w:w w:val="100"/>
        </w:rPr>
        <w:t> </w:t>
      </w:r>
      <w:r>
        <w:rPr>
          <w:spacing w:val="-4"/>
        </w:rPr>
        <w:t>达到国际水准，同时，借助公司行业领先地位和多年的公司标准化工作积累，作为</w:t>
      </w:r>
      <w:r>
        <w:rPr>
          <w:spacing w:val="-3"/>
          <w:w w:val="100"/>
        </w:rPr>
        <w:t> </w:t>
      </w:r>
      <w:r>
        <w:rPr>
          <w:spacing w:val="-4"/>
          <w:w w:val="100"/>
        </w:rPr>
        <w:t>标准评估试点工作的核心成员单位，公司积极参与上海市经济和信息化委员会组织</w:t>
      </w:r>
      <w:r>
        <w:rPr>
          <w:w w:val="100"/>
        </w:rPr>
        <w:t> </w:t>
      </w:r>
      <w:r>
        <w:rPr>
          <w:spacing w:val="-4"/>
        </w:rPr>
        <w:t>的“国家信息技术服务标准（</w:t>
      </w:r>
      <w:r>
        <w:rPr>
          <w:rFonts w:ascii="宋体" w:hAnsi="宋体" w:cs="宋体" w:eastAsia="宋体" w:hint="default"/>
          <w:spacing w:val="-4"/>
        </w:rPr>
        <w:t>ITSS</w:t>
      </w:r>
      <w:r>
        <w:rPr>
          <w:spacing w:val="-4"/>
        </w:rPr>
        <w:t>）的编写工作和企业自评估应用试点工作，及后</w:t>
      </w:r>
      <w:r>
        <w:rPr>
          <w:w w:val="100"/>
        </w:rPr>
        <w:t> </w:t>
      </w:r>
      <w:r>
        <w:rPr/>
        <w:t>续对标准的普及和培训等工作，率先实施国家标准，保持行业领先地位。</w:t>
      </w:r>
    </w:p>
    <w:p>
      <w:pPr>
        <w:pStyle w:val="BodyText"/>
        <w:spacing w:line="408" w:lineRule="auto" w:before="87"/>
        <w:ind w:left="978" w:right="102" w:hanging="420"/>
        <w:jc w:val="left"/>
      </w:pPr>
      <w:r>
        <w:rPr>
          <w:rFonts w:ascii="宋体" w:hAnsi="宋体" w:cs="宋体" w:eastAsia="宋体" w:hint="default"/>
        </w:rPr>
        <w:t>(4) </w:t>
      </w:r>
      <w:r>
        <w:rPr>
          <w:spacing w:val="-4"/>
        </w:rPr>
        <w:t>报告期内，作为完善质量控制体系的重大举措，确保公司众多的业务能高效高质量</w:t>
      </w:r>
      <w:r>
        <w:rPr>
          <w:spacing w:val="-55"/>
        </w:rPr>
        <w:t> </w:t>
      </w:r>
      <w:r>
        <w:rPr>
          <w:spacing w:val="-55"/>
        </w:rPr>
      </w:r>
      <w:r>
        <w:rPr>
          <w:spacing w:val="-4"/>
        </w:rPr>
        <w:t>的交付，公司一方面特设立了多个专职的事业部，由各事业部负责管辖业务的战略</w:t>
      </w:r>
      <w:r>
        <w:rPr>
          <w:w w:val="100"/>
        </w:rPr>
        <w:t> </w:t>
      </w:r>
      <w:r>
        <w:rPr>
          <w:spacing w:val="-4"/>
        </w:rPr>
        <w:t>规划、服务流程管理、资源管理、人员管理、工作创新等，取得了积极的成果，保</w:t>
      </w:r>
      <w:r>
        <w:rPr>
          <w:w w:val="100"/>
        </w:rPr>
        <w:t> </w:t>
      </w:r>
      <w:r>
        <w:rPr/>
        <w:t>证了公司各业务的均衡发展。</w:t>
      </w:r>
      <w:r>
        <w:rPr>
          <w:spacing w:val="7"/>
        </w:rPr>
        <w:t> </w:t>
      </w:r>
      <w:r>
        <w:rPr/>
        <w:t>另一方面，公司通过设立服务交付中心来对各事业</w:t>
      </w:r>
      <w:r>
        <w:rPr>
          <w:w w:val="100"/>
        </w:rPr>
        <w:t> </w:t>
      </w:r>
      <w:r>
        <w:rPr>
          <w:spacing w:val="-4"/>
        </w:rPr>
        <w:t>部的服务交付进行监督管理，保证了服务质量的平稳可靠。通过以上措施，报告期</w:t>
      </w:r>
      <w:r>
        <w:rPr>
          <w:w w:val="100"/>
        </w:rPr>
        <w:t> </w:t>
      </w:r>
      <w:r>
        <w:rPr>
          <w:spacing w:val="-7"/>
          <w:w w:val="100"/>
        </w:rPr>
        <w:t>内公司的业务管理能力得到了进一步提升，巩固了行业领先地位，提高了客户粘性，</w:t>
      </w:r>
      <w:r>
        <w:rPr>
          <w:w w:val="100"/>
        </w:rPr>
        <w:t> </w:t>
      </w:r>
      <w:r>
        <w:rPr/>
        <w:t>提升了业绩。</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BodyText"/>
        <w:tabs>
          <w:tab w:pos="557" w:val="left" w:leader="none"/>
        </w:tabs>
        <w:spacing w:line="444" w:lineRule="auto"/>
        <w:ind w:left="982" w:right="2215" w:hanging="838"/>
        <w:jc w:val="left"/>
      </w:pPr>
      <w:r>
        <w:rPr>
          <w:rFonts w:ascii="宋体" w:hAnsi="宋体" w:cs="宋体" w:eastAsia="宋体" w:hint="default"/>
        </w:rPr>
        <w:t>4)</w:t>
        <w:tab/>
      </w:r>
      <w:r>
        <w:rPr/>
        <w:t>加强人才梯队的建设，打造与业务发展相匹配的人才队伍</w:t>
      </w:r>
      <w:r>
        <w:rPr>
          <w:w w:val="100"/>
        </w:rPr>
        <w:t> </w:t>
      </w:r>
      <w:r>
        <w:rPr>
          <w:spacing w:val="-2"/>
        </w:rPr>
        <w:t>报告期内，公司通过以下途径，进一步强化人才队伍建设：</w:t>
      </w:r>
    </w:p>
    <w:p>
      <w:pPr>
        <w:pStyle w:val="BodyText"/>
        <w:spacing w:line="408" w:lineRule="auto" w:before="53"/>
        <w:ind w:left="978" w:right="209" w:hanging="420"/>
        <w:jc w:val="both"/>
      </w:pPr>
      <w:r>
        <w:rPr>
          <w:rFonts w:ascii="宋体" w:hAnsi="宋体" w:cs="宋体" w:eastAsia="宋体" w:hint="default"/>
        </w:rPr>
        <w:t>(1)</w:t>
      </w:r>
      <w:r>
        <w:rPr>
          <w:rFonts w:ascii="宋体" w:hAnsi="宋体" w:cs="宋体" w:eastAsia="宋体" w:hint="default"/>
          <w:spacing w:val="40"/>
        </w:rPr>
        <w:t> </w:t>
      </w:r>
      <w:r>
        <w:rPr>
          <w:spacing w:val="-4"/>
        </w:rPr>
        <w:t>继续加大“服务流程化、经验案例化”的力度，通过服务管控软件的不断改造升级</w:t>
      </w:r>
      <w:r>
        <w:rPr>
          <w:spacing w:val="-98"/>
        </w:rPr>
        <w:t> </w:t>
      </w:r>
      <w:r>
        <w:rPr>
          <w:spacing w:val="-98"/>
        </w:rPr>
      </w:r>
      <w:r>
        <w:rPr>
          <w:spacing w:val="-4"/>
          <w:w w:val="100"/>
        </w:rPr>
        <w:t>以及知识库的持续优化，将技术团队无形的经验技能进一步“有形化”，转变为公</w:t>
      </w:r>
      <w:r>
        <w:rPr>
          <w:w w:val="100"/>
        </w:rPr>
        <w:t> </w:t>
      </w:r>
      <w:r>
        <w:rPr>
          <w:spacing w:val="-8"/>
          <w:w w:val="100"/>
        </w:rPr>
        <w:t>司可管理、可传承的“知识资产”。</w:t>
      </w:r>
    </w:p>
    <w:p>
      <w:pPr>
        <w:pStyle w:val="BodyText"/>
        <w:spacing w:line="408" w:lineRule="auto" w:before="87"/>
        <w:ind w:left="978" w:right="209" w:hanging="420"/>
        <w:jc w:val="both"/>
      </w:pPr>
      <w:r>
        <w:rPr>
          <w:rFonts w:ascii="宋体" w:hAnsi="宋体" w:cs="宋体" w:eastAsia="宋体" w:hint="default"/>
        </w:rPr>
        <w:t>(2)</w:t>
      </w:r>
      <w:r>
        <w:rPr>
          <w:rFonts w:ascii="宋体" w:hAnsi="宋体" w:cs="宋体" w:eastAsia="宋体" w:hint="default"/>
          <w:spacing w:val="41"/>
        </w:rPr>
        <w:t> </w:t>
      </w:r>
      <w:r>
        <w:rPr>
          <w:spacing w:val="-4"/>
        </w:rPr>
        <w:t>进一步扩大“天玑学院”的投资力度，既增加了应届大学生的招募数量和自主培养</w:t>
      </w:r>
      <w:r>
        <w:rPr>
          <w:spacing w:val="-98"/>
        </w:rPr>
        <w:t> </w:t>
      </w:r>
      <w:r>
        <w:rPr>
          <w:spacing w:val="-98"/>
        </w:rPr>
      </w:r>
      <w:r>
        <w:rPr>
          <w:spacing w:val="-4"/>
        </w:rPr>
        <w:t>规模，同时加快对已有工程师的技能升级，以理论学习与实验室案例教学相结合的</w:t>
      </w:r>
      <w:r>
        <w:rPr>
          <w:w w:val="100"/>
        </w:rPr>
        <w:t> </w:t>
      </w:r>
      <w:r>
        <w:rPr>
          <w:spacing w:val="-3"/>
        </w:rPr>
        <w:t>方式，快速复制大量可用的初中高级</w:t>
      </w:r>
      <w:r>
        <w:rPr>
          <w:spacing w:val="-42"/>
        </w:rPr>
        <w:t> </w:t>
      </w:r>
      <w:r>
        <w:rPr>
          <w:rFonts w:ascii="宋体" w:hAnsi="宋体" w:cs="宋体" w:eastAsia="宋体" w:hint="default"/>
        </w:rPr>
        <w:t>IT</w:t>
      </w:r>
      <w:r>
        <w:rPr>
          <w:rFonts w:ascii="宋体" w:hAnsi="宋体" w:cs="宋体" w:eastAsia="宋体" w:hint="default"/>
          <w:spacing w:val="-45"/>
        </w:rPr>
        <w:t> </w:t>
      </w:r>
      <w:r>
        <w:rPr>
          <w:spacing w:val="-4"/>
        </w:rPr>
        <w:t>工程师。</w:t>
      </w:r>
      <w:r>
        <w:rPr>
          <w:rFonts w:ascii="宋体" w:hAnsi="宋体" w:cs="宋体" w:eastAsia="宋体" w:hint="default"/>
          <w:spacing w:val="-4"/>
        </w:rPr>
        <w:t>2011</w:t>
      </w:r>
      <w:r>
        <w:rPr>
          <w:rFonts w:ascii="宋体" w:hAnsi="宋体" w:cs="宋体" w:eastAsia="宋体" w:hint="default"/>
          <w:spacing w:val="-42"/>
        </w:rPr>
        <w:t> </w:t>
      </w:r>
      <w:r>
        <w:rPr/>
        <w:t>年下半年公司开展了为期长</w:t>
      </w:r>
      <w:r>
        <w:rPr>
          <w:w w:val="100"/>
        </w:rPr>
        <w:t> </w:t>
      </w:r>
      <w:r>
        <w:rPr/>
        <w:t>达 </w:t>
      </w:r>
      <w:r>
        <w:rPr>
          <w:rFonts w:ascii="宋体" w:hAnsi="宋体" w:cs="宋体" w:eastAsia="宋体" w:hint="default"/>
        </w:rPr>
        <w:t>3</w:t>
      </w:r>
      <w:r>
        <w:rPr>
          <w:rFonts w:ascii="宋体" w:hAnsi="宋体" w:cs="宋体" w:eastAsia="宋体" w:hint="default"/>
          <w:spacing w:val="-43"/>
        </w:rPr>
        <w:t> </w:t>
      </w:r>
      <w:r>
        <w:rPr>
          <w:spacing w:val="-5"/>
        </w:rPr>
        <w:t>个月的应届生脱产培训班，挑选优秀的人才进行封闭式的培养，这些人才可以</w:t>
      </w:r>
      <w:r>
        <w:rPr>
          <w:w w:val="100"/>
        </w:rPr>
        <w:t> </w:t>
      </w:r>
      <w:r>
        <w:rPr/>
        <w:t>为企业高速发展提供源源不断的动力。</w:t>
      </w:r>
    </w:p>
    <w:p>
      <w:pPr>
        <w:pStyle w:val="BodyText"/>
        <w:spacing w:line="408" w:lineRule="auto" w:before="87"/>
        <w:ind w:left="978" w:right="209" w:hanging="420"/>
        <w:jc w:val="both"/>
      </w:pPr>
      <w:r>
        <w:rPr>
          <w:rFonts w:ascii="宋体" w:hAnsi="宋体" w:cs="宋体" w:eastAsia="宋体" w:hint="default"/>
        </w:rPr>
        <w:t>(3)</w:t>
      </w:r>
      <w:r>
        <w:rPr>
          <w:rFonts w:ascii="宋体" w:hAnsi="宋体" w:cs="宋体" w:eastAsia="宋体" w:hint="default"/>
          <w:spacing w:val="-3"/>
        </w:rPr>
        <w:t> </w:t>
      </w:r>
      <w:r>
        <w:rPr/>
        <w:t>为强化企业的管理实力，公司于</w:t>
      </w:r>
      <w:r>
        <w:rPr>
          <w:spacing w:val="-46"/>
        </w:rPr>
        <w:t> </w:t>
      </w:r>
      <w:r>
        <w:rPr>
          <w:rFonts w:ascii="宋体" w:hAnsi="宋体" w:cs="宋体" w:eastAsia="宋体" w:hint="default"/>
        </w:rPr>
        <w:t>2011</w:t>
      </w:r>
      <w:r>
        <w:rPr>
          <w:rFonts w:ascii="宋体" w:hAnsi="宋体" w:cs="宋体" w:eastAsia="宋体" w:hint="default"/>
          <w:spacing w:val="-47"/>
        </w:rPr>
        <w:t> </w:t>
      </w:r>
      <w:r>
        <w:rPr/>
        <w:t>年内聘请了多位高级管理人才，范围涉及销</w:t>
      </w:r>
      <w:r>
        <w:rPr>
          <w:w w:val="100"/>
        </w:rPr>
        <w:t> </w:t>
      </w:r>
      <w:r>
        <w:rPr>
          <w:spacing w:val="-4"/>
        </w:rPr>
        <w:t>售、运营管理、市场创新、技术管理等层面。在提升公司综合管理能力的同时带来</w:t>
      </w:r>
    </w:p>
    <w:p>
      <w:pPr>
        <w:spacing w:after="0" w:line="408" w:lineRule="auto"/>
        <w:jc w:val="both"/>
        <w:sectPr>
          <w:footerReference w:type="default" r:id="rId12"/>
          <w:pgSz w:w="11910" w:h="16840"/>
          <w:pgMar w:footer="1040" w:header="893" w:top="1520" w:bottom="1220" w:left="1660" w:right="1580"/>
          <w:pgNumType w:start="11"/>
        </w:sectPr>
      </w:pPr>
    </w:p>
    <w:p>
      <w:pPr>
        <w:pStyle w:val="BodyText"/>
        <w:spacing w:line="441" w:lineRule="auto" w:before="105"/>
        <w:ind w:left="978" w:right="102"/>
        <w:jc w:val="left"/>
      </w:pPr>
      <w:r>
        <w:rPr/>
        <w:t>了新鲜的观点和见解，为公司的长远发展提供了有效的助力。</w:t>
      </w:r>
      <w:r>
        <w:rPr>
          <w:w w:val="100"/>
        </w:rPr>
        <w:t> </w:t>
      </w:r>
      <w:r>
        <w:rPr>
          <w:spacing w:val="-4"/>
        </w:rPr>
        <w:t>以上举措，对公司人才梯队的合理布局及应对日益高涨的人力薪酬，均起到了积极</w:t>
      </w:r>
    </w:p>
    <w:p>
      <w:pPr>
        <w:pStyle w:val="BodyText"/>
        <w:spacing w:line="240" w:lineRule="auto" w:before="16"/>
        <w:ind w:left="558" w:right="102"/>
        <w:jc w:val="left"/>
      </w:pPr>
      <w:r>
        <w:rPr/>
        <w:t>的作用。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tabs>
          <w:tab w:pos="557" w:val="left" w:leader="none"/>
        </w:tabs>
        <w:spacing w:line="441" w:lineRule="auto"/>
        <w:ind w:left="982" w:right="117" w:hanging="838"/>
        <w:jc w:val="left"/>
      </w:pPr>
      <w:r>
        <w:rPr>
          <w:rFonts w:ascii="宋体" w:hAnsi="宋体" w:cs="宋体" w:eastAsia="宋体" w:hint="default"/>
        </w:rPr>
        <w:t>5)</w:t>
        <w:tab/>
      </w:r>
      <w:r>
        <w:rPr/>
        <w:t>保持主营业务增长，布局其他业务，以充分利用公司资源，为公司长远发展打下基础</w:t>
      </w:r>
      <w:r>
        <w:rPr>
          <w:w w:val="100"/>
        </w:rPr>
        <w:t> </w:t>
      </w:r>
      <w:r>
        <w:rPr>
          <w:spacing w:val="-2"/>
        </w:rPr>
        <w:t>报告期内，公司在保持主营业务增长的同时，积极利用现有人才团队和客户资源，</w:t>
      </w:r>
    </w:p>
    <w:p>
      <w:pPr>
        <w:pStyle w:val="BodyText"/>
        <w:spacing w:line="408" w:lineRule="auto" w:before="16"/>
        <w:ind w:left="562" w:right="102"/>
        <w:jc w:val="left"/>
      </w:pPr>
      <w:r>
        <w:rPr>
          <w:spacing w:val="-4"/>
        </w:rPr>
        <w:t>向咨询、设计开发、云计算及软硬件销售，境外业务等领域拓展，为未来的发展留下了</w:t>
      </w:r>
      <w:r>
        <w:rPr>
          <w:spacing w:val="-55"/>
        </w:rPr>
        <w:t> </w:t>
      </w:r>
      <w:r>
        <w:rPr>
          <w:spacing w:val="-55"/>
        </w:rPr>
      </w:r>
      <w:r>
        <w:rPr/>
        <w:t>空间。</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5"/>
          <w:szCs w:val="25"/>
        </w:rPr>
      </w:pPr>
    </w:p>
    <w:p>
      <w:pPr>
        <w:pStyle w:val="BodyText"/>
        <w:tabs>
          <w:tab w:pos="557" w:val="left" w:leader="none"/>
        </w:tabs>
        <w:spacing w:line="441" w:lineRule="auto"/>
        <w:ind w:left="982" w:right="210" w:hanging="838"/>
        <w:jc w:val="left"/>
      </w:pPr>
      <w:r>
        <w:rPr>
          <w:rFonts w:ascii="宋体" w:hAnsi="宋体" w:cs="宋体" w:eastAsia="宋体" w:hint="default"/>
        </w:rPr>
        <w:t>6)</w:t>
        <w:tab/>
      </w:r>
      <w:r>
        <w:rPr/>
        <w:t>加强企业文化建设，承担企业社会责任</w:t>
      </w:r>
      <w:r>
        <w:rPr>
          <w:w w:val="100"/>
        </w:rPr>
        <w:t> </w:t>
      </w:r>
      <w:r>
        <w:rPr>
          <w:spacing w:val="-4"/>
        </w:rPr>
        <w:t>随着公司上市和员工数量的迅猛增长，企业文化建设为公司进一步所重视，公司本</w:t>
      </w:r>
    </w:p>
    <w:p>
      <w:pPr>
        <w:pStyle w:val="BodyText"/>
        <w:spacing w:line="408" w:lineRule="auto" w:before="16"/>
        <w:ind w:left="562" w:right="102"/>
        <w:jc w:val="left"/>
      </w:pPr>
      <w:r>
        <w:rPr>
          <w:spacing w:val="-4"/>
        </w:rPr>
        <w:t>着以人为本的发展观，高度重视员工的权益，严格遵守国家的各项法规，使员工权益得</w:t>
      </w:r>
      <w:r>
        <w:rPr>
          <w:spacing w:val="-54"/>
        </w:rPr>
        <w:t> </w:t>
      </w:r>
      <w:r>
        <w:rPr>
          <w:spacing w:val="-54"/>
        </w:rPr>
      </w:r>
      <w:r>
        <w:rPr>
          <w:spacing w:val="-4"/>
        </w:rPr>
        <w:t>到了有效的落实。公司不断完善员工的工作环境及文化氛围，为员工塑造凝聚、和谐的</w:t>
      </w:r>
      <w:r>
        <w:rPr>
          <w:spacing w:val="-55"/>
        </w:rPr>
        <w:t> </w:t>
      </w:r>
      <w:r>
        <w:rPr>
          <w:spacing w:val="-55"/>
        </w:rPr>
      </w:r>
      <w:r>
        <w:rPr>
          <w:spacing w:val="-4"/>
        </w:rPr>
        <w:t>工作环境，同时，系统地规划员工的技能提升以及职业发展路线，关注企业每一个员工</w:t>
      </w:r>
      <w:r>
        <w:rPr>
          <w:spacing w:val="-54"/>
        </w:rPr>
        <w:t> </w:t>
      </w:r>
      <w:r>
        <w:rPr>
          <w:spacing w:val="-54"/>
        </w:rPr>
      </w:r>
      <w:r>
        <w:rPr>
          <w:spacing w:val="-7"/>
          <w:w w:val="100"/>
        </w:rPr>
        <w:t>的发展，为个人与公司共同成长发展奠定基础。报告期内员工队伍呈现稳定增长的态势，</w:t>
      </w:r>
      <w:r>
        <w:rPr>
          <w:spacing w:val="-84"/>
          <w:w w:val="100"/>
        </w:rPr>
        <w:t> </w:t>
      </w:r>
      <w:r>
        <w:rPr>
          <w:spacing w:val="-84"/>
          <w:w w:val="100"/>
        </w:rPr>
      </w:r>
      <w:r>
        <w:rPr>
          <w:rFonts w:ascii="宋体" w:hAnsi="宋体" w:cs="宋体" w:eastAsia="宋体" w:hint="default"/>
        </w:rPr>
        <w:t>2010</w:t>
      </w:r>
      <w:r>
        <w:rPr>
          <w:rFonts w:ascii="宋体" w:hAnsi="宋体" w:cs="宋体" w:eastAsia="宋体" w:hint="default"/>
          <w:spacing w:val="-56"/>
        </w:rPr>
        <w:t> </w:t>
      </w:r>
      <w:r>
        <w:rPr/>
        <w:t>年末</w:t>
      </w:r>
      <w:r>
        <w:rPr>
          <w:rFonts w:ascii="宋体" w:hAnsi="宋体" w:cs="宋体" w:eastAsia="宋体" w:hint="default"/>
        </w:rPr>
        <w:t>,</w:t>
      </w:r>
      <w:r>
        <w:rPr/>
        <w:t>员工人数为</w:t>
      </w:r>
      <w:r>
        <w:rPr>
          <w:spacing w:val="-53"/>
        </w:rPr>
        <w:t> </w:t>
      </w:r>
      <w:r>
        <w:rPr>
          <w:rFonts w:ascii="宋体" w:hAnsi="宋体" w:cs="宋体" w:eastAsia="宋体" w:hint="default"/>
        </w:rPr>
        <w:t>392</w:t>
      </w:r>
      <w:r>
        <w:rPr>
          <w:rFonts w:ascii="宋体" w:hAnsi="宋体" w:cs="宋体" w:eastAsia="宋体" w:hint="default"/>
          <w:spacing w:val="-54"/>
        </w:rPr>
        <w:t> </w:t>
      </w:r>
      <w:r>
        <w:rPr/>
        <w:t>人，报告期末为</w:t>
      </w:r>
      <w:r>
        <w:rPr>
          <w:spacing w:val="-54"/>
        </w:rPr>
        <w:t> </w:t>
      </w:r>
      <w:r>
        <w:rPr>
          <w:rFonts w:ascii="宋体" w:hAnsi="宋体" w:cs="宋体" w:eastAsia="宋体" w:hint="default"/>
        </w:rPr>
        <w:t>559</w:t>
      </w:r>
      <w:r>
        <w:rPr>
          <w:rFonts w:ascii="宋体" w:hAnsi="宋体" w:cs="宋体" w:eastAsia="宋体" w:hint="default"/>
          <w:spacing w:val="-54"/>
        </w:rPr>
        <w:t> </w:t>
      </w:r>
      <w:r>
        <w:rPr/>
        <w:t>人。增长了</w:t>
      </w:r>
      <w:r>
        <w:rPr>
          <w:spacing w:val="-53"/>
        </w:rPr>
        <w:t> </w:t>
      </w:r>
      <w:r>
        <w:rPr>
          <w:rFonts w:ascii="宋体" w:hAnsi="宋体" w:cs="宋体" w:eastAsia="宋体" w:hint="default"/>
        </w:rPr>
        <w:t>42.6%</w:t>
      </w:r>
      <w:r>
        <w:rPr/>
        <w:t>。</w:t>
      </w:r>
    </w:p>
    <w:p>
      <w:pPr>
        <w:pStyle w:val="BodyText"/>
        <w:spacing w:line="408" w:lineRule="auto" w:before="87"/>
        <w:ind w:left="562" w:right="102" w:firstLine="420"/>
        <w:jc w:val="left"/>
      </w:pPr>
      <w:r>
        <w:rPr>
          <w:spacing w:val="-7"/>
        </w:rPr>
        <w:t>公司以维护股东、债权人、客户、供应商、员工、政府利益为企业的基本社会责任，</w:t>
      </w:r>
      <w:r>
        <w:rPr>
          <w:w w:val="100"/>
        </w:rPr>
        <w:t> </w:t>
      </w:r>
      <w:r>
        <w:rPr>
          <w:spacing w:val="-5"/>
        </w:rPr>
        <w:t>同时，作为一家专业的</w:t>
      </w:r>
      <w:r>
        <w:rPr>
          <w:spacing w:val="-43"/>
        </w:rPr>
        <w:t> </w:t>
      </w:r>
      <w:r>
        <w:rPr>
          <w:rFonts w:ascii="宋体" w:hAnsi="宋体" w:cs="宋体" w:eastAsia="宋体" w:hint="default"/>
        </w:rPr>
        <w:t>IT</w:t>
      </w:r>
      <w:r>
        <w:rPr>
          <w:rFonts w:ascii="宋体" w:hAnsi="宋体" w:cs="宋体" w:eastAsia="宋体" w:hint="default"/>
          <w:spacing w:val="-47"/>
        </w:rPr>
        <w:t> </w:t>
      </w:r>
      <w:r>
        <w:rPr>
          <w:spacing w:val="-4"/>
        </w:rPr>
        <w:t>服务公司，公司坚定的倡导绿色</w:t>
      </w:r>
      <w:r>
        <w:rPr>
          <w:spacing w:val="-44"/>
        </w:rPr>
        <w:t> </w:t>
      </w:r>
      <w:r>
        <w:rPr>
          <w:rFonts w:ascii="宋体" w:hAnsi="宋体" w:cs="宋体" w:eastAsia="宋体" w:hint="default"/>
        </w:rPr>
        <w:t>IT</w:t>
      </w:r>
      <w:r>
        <w:rPr>
          <w:rFonts w:ascii="宋体" w:hAnsi="宋体" w:cs="宋体" w:eastAsia="宋体" w:hint="default"/>
          <w:spacing w:val="-47"/>
        </w:rPr>
        <w:t> </w:t>
      </w:r>
      <w:r>
        <w:rPr>
          <w:spacing w:val="-8"/>
        </w:rPr>
        <w:t>并推出众多立足节约、循</w:t>
      </w:r>
      <w:r>
        <w:rPr>
          <w:spacing w:val="-78"/>
        </w:rPr>
        <w:t> </w:t>
      </w:r>
      <w:r>
        <w:rPr>
          <w:spacing w:val="-78"/>
        </w:rPr>
      </w:r>
      <w:r>
        <w:rPr/>
        <w:t>环基础上的环保的</w:t>
      </w:r>
      <w:r>
        <w:rPr>
          <w:spacing w:val="-50"/>
        </w:rPr>
        <w:t> </w:t>
      </w:r>
      <w:r>
        <w:rPr>
          <w:rFonts w:ascii="宋体" w:hAnsi="宋体" w:cs="宋体" w:eastAsia="宋体" w:hint="default"/>
        </w:rPr>
        <w:t>IT</w:t>
      </w:r>
      <w:r>
        <w:rPr>
          <w:rFonts w:ascii="宋体" w:hAnsi="宋体" w:cs="宋体" w:eastAsia="宋体" w:hint="default"/>
          <w:spacing w:val="-49"/>
        </w:rPr>
        <w:t> </w:t>
      </w:r>
      <w:r>
        <w:rPr/>
        <w:t>服务，以优化企业信息系统的运行，优化资源、减少浪费、提高</w:t>
      </w:r>
      <w:r>
        <w:rPr>
          <w:spacing w:val="-3"/>
          <w:w w:val="100"/>
        </w:rPr>
        <w:t> </w:t>
      </w:r>
      <w:r>
        <w:rPr>
          <w:spacing w:val="-3"/>
        </w:rPr>
        <w:t>效率、降低能耗。由于公司在绿色环保方面的贡献，公司本年度被授予</w:t>
      </w:r>
      <w:r>
        <w:rPr>
          <w:spacing w:val="16"/>
        </w:rPr>
        <w:t> </w:t>
      </w:r>
      <w:r>
        <w:rPr/>
        <w:t>“中国绿色</w:t>
      </w:r>
      <w:r>
        <w:rPr>
          <w:spacing w:val="-43"/>
        </w:rPr>
        <w:t> </w:t>
      </w:r>
      <w:r>
        <w:rPr>
          <w:rFonts w:ascii="宋体" w:hAnsi="宋体" w:cs="宋体" w:eastAsia="宋体" w:hint="default"/>
        </w:rPr>
        <w:t>IT</w:t>
      </w:r>
      <w:r>
        <w:rPr>
          <w:rFonts w:ascii="宋体" w:hAnsi="宋体" w:cs="宋体" w:eastAsia="宋体" w:hint="default"/>
          <w:spacing w:val="-84"/>
        </w:rPr>
        <w:t> </w:t>
      </w:r>
      <w:r>
        <w:rPr/>
        <w:t>服务与外包创新贡献奖”。</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BodyText"/>
        <w:tabs>
          <w:tab w:pos="557" w:val="left" w:leader="none"/>
        </w:tabs>
        <w:spacing w:line="444" w:lineRule="auto"/>
        <w:ind w:left="838" w:right="213" w:hanging="694"/>
        <w:jc w:val="left"/>
      </w:pPr>
      <w:r>
        <w:rPr>
          <w:rFonts w:ascii="宋体" w:hAnsi="宋体" w:cs="宋体" w:eastAsia="宋体" w:hint="default"/>
        </w:rPr>
        <w:t>7)</w:t>
        <w:tab/>
      </w:r>
      <w:r>
        <w:rPr/>
        <w:t>积极探索募集资金的稳健有效运用</w:t>
      </w:r>
      <w:r>
        <w:rPr>
          <w:w w:val="100"/>
        </w:rPr>
        <w:t> </w:t>
      </w:r>
      <w:r>
        <w:rPr/>
        <w:t>募集资金到账后，公司董事会及管理层就开始有序推进募投项目及超募资金的合理</w:t>
      </w:r>
    </w:p>
    <w:p>
      <w:pPr>
        <w:pStyle w:val="BodyText"/>
        <w:spacing w:line="408" w:lineRule="auto" w:before="15"/>
        <w:ind w:left="421" w:right="209"/>
        <w:jc w:val="both"/>
      </w:pPr>
      <w:r>
        <w:rPr/>
        <w:t>运用。本着为公司股东负责的态度，公司成立了“募集资金运筹工作组”，在董事会和</w:t>
      </w:r>
      <w:r>
        <w:rPr>
          <w:spacing w:val="-54"/>
        </w:rPr>
        <w:t> </w:t>
      </w:r>
      <w:r>
        <w:rPr>
          <w:spacing w:val="-54"/>
        </w:rPr>
      </w:r>
      <w:r>
        <w:rPr>
          <w:spacing w:val="-4"/>
        </w:rPr>
        <w:t>战略委员会的指导下，结合内外部市场环境，监督和推动三个</w:t>
      </w:r>
      <w:r>
        <w:rPr>
          <w:spacing w:val="-33"/>
        </w:rPr>
        <w:t> </w:t>
      </w:r>
      <w:r>
        <w:rPr>
          <w:rFonts w:ascii="宋体" w:hAnsi="宋体" w:cs="宋体" w:eastAsia="宋体" w:hint="default"/>
        </w:rPr>
        <w:t>IT</w:t>
      </w:r>
      <w:r>
        <w:rPr>
          <w:rFonts w:ascii="宋体" w:hAnsi="宋体" w:cs="宋体" w:eastAsia="宋体" w:hint="default"/>
          <w:spacing w:val="-36"/>
        </w:rPr>
        <w:t> </w:t>
      </w:r>
      <w:r>
        <w:rPr/>
        <w:t>服务类募投项目开展前</w:t>
      </w:r>
      <w:r>
        <w:rPr>
          <w:spacing w:val="-98"/>
        </w:rPr>
        <w:t> </w:t>
      </w:r>
      <w:r>
        <w:rPr>
          <w:spacing w:val="-98"/>
        </w:rPr>
      </w:r>
      <w:r>
        <w:rPr/>
        <w:t>期准备工作，其中一个募投项目在报告期内已经开工。另外，公司招募专业人士筹建了</w:t>
      </w:r>
      <w:r>
        <w:rPr>
          <w:spacing w:val="-54"/>
        </w:rPr>
        <w:t> </w:t>
      </w:r>
      <w:r>
        <w:rPr>
          <w:spacing w:val="-54"/>
        </w:rPr>
      </w:r>
      <w:r>
        <w:rPr/>
        <w:t>投资部，对与主营业务相关的新技术及有发展潜力和互补关系的外部团队或公司，积极</w:t>
      </w:r>
    </w:p>
    <w:p>
      <w:pPr>
        <w:pStyle w:val="BodyText"/>
        <w:spacing w:line="240" w:lineRule="auto" w:before="46"/>
        <w:ind w:left="421" w:right="0"/>
        <w:jc w:val="both"/>
      </w:pPr>
      <w:r>
        <w:rPr/>
        <w:t>寻求并购收购的机会。</w:t>
      </w:r>
    </w:p>
    <w:p>
      <w:pPr>
        <w:spacing w:after="0" w:line="240" w:lineRule="auto"/>
        <w:jc w:val="both"/>
        <w:sectPr>
          <w:pgSz w:w="11910" w:h="16840"/>
          <w:pgMar w:header="893" w:footer="1040" w:top="1520" w:bottom="1220" w:left="1660" w:right="158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pStyle w:val="Heading3"/>
        <w:spacing w:line="444" w:lineRule="auto" w:before="36"/>
        <w:ind w:left="878" w:right="5921"/>
        <w:jc w:val="left"/>
        <w:rPr>
          <w:b w:val="0"/>
          <w:bCs w:val="0"/>
        </w:rPr>
      </w:pPr>
      <w:r>
        <w:rPr/>
        <w:t>（二）</w:t>
      </w:r>
      <w:r>
        <w:rPr>
          <w:spacing w:val="-21"/>
        </w:rPr>
        <w:t> </w:t>
      </w:r>
      <w:r>
        <w:rPr/>
        <w:t>公司主营业务及其经营状况</w:t>
      </w:r>
      <w:r>
        <w:rPr>
          <w:w w:val="100"/>
        </w:rPr>
        <w:t> </w:t>
      </w:r>
      <w:r>
        <w:rPr>
          <w:rFonts w:ascii="宋体" w:hAnsi="宋体" w:cs="宋体" w:eastAsia="宋体" w:hint="default"/>
        </w:rPr>
        <w:t>1</w:t>
      </w:r>
      <w:r>
        <w:rPr/>
        <w:t>、</w:t>
      </w:r>
      <w:r>
        <w:rPr>
          <w:spacing w:val="-2"/>
        </w:rPr>
        <w:t> </w:t>
      </w:r>
      <w:r>
        <w:rPr/>
        <w:t>主营业务收入分行业情况</w:t>
      </w:r>
      <w:r>
        <w:rPr>
          <w:b w:val="0"/>
          <w:bCs w:val="0"/>
        </w:rPr>
      </w:r>
    </w:p>
    <w:p>
      <w:pPr>
        <w:spacing w:line="235" w:lineRule="exact" w:before="0"/>
        <w:ind w:left="0" w:right="874"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3"/>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1952"/>
        <w:gridCol w:w="1299"/>
        <w:gridCol w:w="1301"/>
        <w:gridCol w:w="1301"/>
        <w:gridCol w:w="1298"/>
        <w:gridCol w:w="1301"/>
        <w:gridCol w:w="1378"/>
      </w:tblGrid>
      <w:tr>
        <w:trPr>
          <w:trHeight w:val="714" w:hRule="exact"/>
        </w:trPr>
        <w:tc>
          <w:tcPr>
            <w:tcW w:w="19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分行业</w:t>
            </w:r>
          </w:p>
        </w:tc>
        <w:tc>
          <w:tcPr>
            <w:tcW w:w="12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2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2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69"/>
              <w:jc w:val="right"/>
              <w:rPr>
                <w:rFonts w:ascii="宋体" w:hAnsi="宋体" w:cs="宋体" w:eastAsia="宋体" w:hint="default"/>
                <w:sz w:val="21"/>
                <w:szCs w:val="21"/>
              </w:rPr>
            </w:pPr>
            <w:r>
              <w:rPr>
                <w:rFonts w:ascii="宋体" w:hAnsi="宋体" w:cs="宋体" w:eastAsia="宋体" w:hint="default"/>
                <w:spacing w:val="-2"/>
                <w:sz w:val="21"/>
                <w:szCs w:val="21"/>
              </w:rPr>
              <w:t>毛利率（</w:t>
            </w:r>
            <w:r>
              <w:rPr>
                <w:rFonts w:ascii="宋体" w:hAnsi="宋体" w:cs="宋体" w:eastAsia="宋体" w:hint="default"/>
                <w:spacing w:val="-2"/>
                <w:sz w:val="21"/>
                <w:szCs w:val="21"/>
              </w:rPr>
              <w:t>%</w:t>
            </w:r>
            <w:r>
              <w:rPr>
                <w:rFonts w:ascii="宋体" w:hAnsi="宋体" w:cs="宋体" w:eastAsia="宋体" w:hint="default"/>
                <w:spacing w:val="-2"/>
                <w:sz w:val="21"/>
                <w:szCs w:val="21"/>
              </w:rPr>
              <w:t>）</w:t>
            </w:r>
          </w:p>
        </w:tc>
        <w:tc>
          <w:tcPr>
            <w:tcW w:w="12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29"/>
              <w:ind w:left="21" w:right="-34" w:firstLine="96"/>
              <w:jc w:val="left"/>
              <w:rPr>
                <w:rFonts w:ascii="宋体" w:hAnsi="宋体" w:cs="宋体" w:eastAsia="宋体" w:hint="default"/>
                <w:sz w:val="21"/>
                <w:szCs w:val="21"/>
              </w:rPr>
            </w:pPr>
            <w:r>
              <w:rPr>
                <w:rFonts w:ascii="宋体" w:hAnsi="宋体" w:cs="宋体" w:eastAsia="宋体" w:hint="default"/>
                <w:sz w:val="21"/>
                <w:szCs w:val="21"/>
              </w:rPr>
              <w:t>营业收入比</w:t>
            </w:r>
            <w:r>
              <w:rPr>
                <w:rFonts w:ascii="宋体" w:hAnsi="宋体" w:cs="宋体" w:eastAsia="宋体" w:hint="default"/>
                <w:w w:val="100"/>
                <w:sz w:val="21"/>
                <w:szCs w:val="21"/>
              </w:rPr>
              <w:t> </w:t>
            </w:r>
            <w:r>
              <w:rPr>
                <w:rFonts w:ascii="宋体" w:hAnsi="宋体" w:cs="宋体" w:eastAsia="宋体" w:hint="default"/>
                <w:spacing w:val="-11"/>
                <w:sz w:val="21"/>
                <w:szCs w:val="21"/>
              </w:rPr>
              <w:t>上年增减（</w:t>
            </w:r>
            <w:r>
              <w:rPr>
                <w:rFonts w:ascii="宋体" w:hAnsi="宋体" w:cs="宋体" w:eastAsia="宋体" w:hint="default"/>
                <w:spacing w:val="-11"/>
                <w:sz w:val="21"/>
                <w:szCs w:val="21"/>
              </w:rPr>
              <w:t>%</w:t>
            </w:r>
            <w:r>
              <w:rPr>
                <w:rFonts w:ascii="宋体" w:hAnsi="宋体" w:cs="宋体" w:eastAsia="宋体" w:hint="default"/>
                <w:spacing w:val="-11"/>
                <w:sz w:val="21"/>
                <w:szCs w:val="21"/>
              </w:rPr>
              <w:t>）</w:t>
            </w:r>
            <w:r>
              <w:rPr>
                <w:rFonts w:ascii="宋体" w:hAnsi="宋体" w:cs="宋体" w:eastAsia="宋体" w:hint="default"/>
                <w:sz w:val="21"/>
                <w:szCs w:val="21"/>
              </w:rPr>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29"/>
              <w:ind w:left="23" w:right="116" w:firstLine="96"/>
              <w:jc w:val="left"/>
              <w:rPr>
                <w:rFonts w:ascii="宋体" w:hAnsi="宋体" w:cs="宋体" w:eastAsia="宋体" w:hint="default"/>
                <w:sz w:val="21"/>
                <w:szCs w:val="21"/>
              </w:rPr>
            </w:pPr>
            <w:r>
              <w:rPr>
                <w:rFonts w:ascii="宋体" w:hAnsi="宋体" w:cs="宋体" w:eastAsia="宋体" w:hint="default"/>
                <w:sz w:val="21"/>
                <w:szCs w:val="21"/>
              </w:rPr>
              <w:t>营业成本比</w:t>
            </w:r>
            <w:r>
              <w:rPr>
                <w:rFonts w:ascii="宋体" w:hAnsi="宋体" w:cs="宋体" w:eastAsia="宋体" w:hint="default"/>
                <w:w w:val="100"/>
                <w:sz w:val="21"/>
                <w:szCs w:val="21"/>
              </w:rPr>
              <w:t> </w:t>
            </w:r>
            <w:r>
              <w:rPr>
                <w:rFonts w:ascii="宋体" w:hAnsi="宋体" w:cs="宋体" w:eastAsia="宋体" w:hint="default"/>
                <w:spacing w:val="-4"/>
                <w:sz w:val="21"/>
                <w:szCs w:val="21"/>
              </w:rPr>
              <w:t>上年增减（</w:t>
            </w:r>
            <w:r>
              <w:rPr>
                <w:rFonts w:ascii="宋体" w:hAnsi="宋体" w:cs="宋体" w:eastAsia="宋体" w:hint="default"/>
                <w:spacing w:val="-4"/>
                <w:sz w:val="21"/>
                <w:szCs w:val="21"/>
              </w:rPr>
              <w:t>%</w:t>
            </w:r>
          </w:p>
        </w:tc>
        <w:tc>
          <w:tcPr>
            <w:tcW w:w="13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9"/>
              <w:ind w:left="52" w:right="0"/>
              <w:jc w:val="left"/>
              <w:rPr>
                <w:rFonts w:ascii="宋体" w:hAnsi="宋体" w:cs="宋体" w:eastAsia="宋体" w:hint="default"/>
                <w:sz w:val="21"/>
                <w:szCs w:val="21"/>
              </w:rPr>
            </w:pPr>
            <w:r>
              <w:rPr>
                <w:rFonts w:ascii="宋体" w:hAnsi="宋体" w:cs="宋体" w:eastAsia="宋体" w:hint="default"/>
                <w:sz w:val="21"/>
                <w:szCs w:val="21"/>
              </w:rPr>
              <w:t>毛利率比上年</w:t>
            </w:r>
          </w:p>
          <w:p>
            <w:pPr>
              <w:pStyle w:val="TableParagraph"/>
              <w:spacing w:line="240" w:lineRule="auto" w:before="34"/>
              <w:ind w:left="-137"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32"/>
                <w:sz w:val="21"/>
                <w:szCs w:val="21"/>
              </w:rPr>
              <w:t> </w:t>
            </w:r>
            <w:r>
              <w:rPr>
                <w:rFonts w:ascii="宋体" w:hAnsi="宋体" w:cs="宋体" w:eastAsia="宋体" w:hint="default"/>
                <w:sz w:val="21"/>
                <w:szCs w:val="21"/>
              </w:rPr>
              <w:t>增减（</w:t>
            </w:r>
            <w:r>
              <w:rPr>
                <w:rFonts w:ascii="宋体" w:hAnsi="宋体" w:cs="宋体" w:eastAsia="宋体" w:hint="default"/>
                <w:sz w:val="21"/>
                <w:szCs w:val="21"/>
              </w:rPr>
              <w:t>%</w:t>
            </w:r>
            <w:r>
              <w:rPr>
                <w:rFonts w:ascii="宋体" w:hAnsi="宋体" w:cs="宋体" w:eastAsia="宋体" w:hint="default"/>
                <w:sz w:val="21"/>
                <w:szCs w:val="21"/>
              </w:rPr>
              <w:t>）</w:t>
            </w:r>
          </w:p>
        </w:tc>
      </w:tr>
      <w:tr>
        <w:trPr>
          <w:trHeight w:val="401"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tabs>
                <w:tab w:pos="446" w:val="left" w:leader="none"/>
              </w:tabs>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电</w:t>
              <w:tab/>
              <w:t>信</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8,151.74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2,879.97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z w:val="21"/>
              </w:rPr>
              <w:t>64.67%</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1.82%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z w:val="21"/>
              </w:rPr>
              <w:t>3.08%</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-0.66%</w:t>
            </w:r>
          </w:p>
        </w:tc>
      </w:tr>
      <w:tr>
        <w:trPr>
          <w:trHeight w:val="403"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tabs>
                <w:tab w:pos="446" w:val="left" w:leader="none"/>
              </w:tabs>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金</w:t>
              <w:tab/>
              <w:t>融</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pacing w:val="-1"/>
                <w:sz w:val="21"/>
              </w:rPr>
              <w:t>4,012.90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2,169.79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2"/>
              <w:jc w:val="right"/>
              <w:rPr>
                <w:rFonts w:ascii="宋体" w:hAnsi="宋体" w:cs="宋体" w:eastAsia="宋体" w:hint="default"/>
                <w:sz w:val="21"/>
                <w:szCs w:val="21"/>
              </w:rPr>
            </w:pPr>
            <w:r>
              <w:rPr>
                <w:rFonts w:ascii="宋体"/>
                <w:sz w:val="21"/>
              </w:rPr>
              <w:t>45.93%</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89.36%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pacing w:val="-1"/>
                <w:sz w:val="21"/>
              </w:rPr>
              <w:t>204.92%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-30.85%</w:t>
            </w:r>
          </w:p>
        </w:tc>
      </w:tr>
      <w:tr>
        <w:trPr>
          <w:trHeight w:val="401"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tabs>
                <w:tab w:pos="446" w:val="left" w:leader="none"/>
              </w:tabs>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政</w:t>
              <w:tab/>
              <w:t>府</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2,294.51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954.55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z w:val="21"/>
              </w:rPr>
              <w:t>58.40%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-1.46%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-10.78%</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8.04%</w:t>
            </w:r>
          </w:p>
        </w:tc>
      </w:tr>
      <w:tr>
        <w:trPr>
          <w:trHeight w:val="404"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能源交通</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2,733.68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1,472.13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z w:val="21"/>
              </w:rPr>
              <w:t>46.15%</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50.20%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102.48%</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-23.16%</w:t>
            </w:r>
          </w:p>
        </w:tc>
      </w:tr>
      <w:tr>
        <w:trPr>
          <w:trHeight w:val="401"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tabs>
                <w:tab w:pos="446" w:val="left" w:leader="none"/>
              </w:tabs>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5,252.54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3,038.70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z w:val="21"/>
              </w:rPr>
              <w:t>42.15%</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97.82%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z w:val="21"/>
              </w:rPr>
              <w:t>92.42%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4.01%</w:t>
            </w:r>
          </w:p>
        </w:tc>
      </w:tr>
      <w:tr>
        <w:trPr>
          <w:trHeight w:val="403"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22,445.38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10,515.13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z w:val="21"/>
              </w:rPr>
              <w:t>53.15%</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32.59%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z w:val="21"/>
              </w:rPr>
              <w:t>52.80%</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-10.44%</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pStyle w:val="Heading3"/>
        <w:spacing w:line="240" w:lineRule="auto" w:before="36"/>
        <w:ind w:left="878" w:right="3671"/>
        <w:jc w:val="left"/>
        <w:rPr>
          <w:b w:val="0"/>
          <w:bCs w:val="0"/>
        </w:rPr>
      </w:pPr>
      <w:r>
        <w:rPr>
          <w:rFonts w:ascii="宋体" w:hAnsi="宋体" w:cs="宋体" w:eastAsia="宋体" w:hint="default"/>
        </w:rPr>
        <w:t>2</w:t>
      </w:r>
      <w:r>
        <w:rPr/>
        <w:t>、</w:t>
      </w:r>
      <w:r>
        <w:rPr>
          <w:spacing w:val="-2"/>
        </w:rPr>
        <w:t> </w:t>
      </w:r>
      <w:r>
        <w:rPr/>
        <w:t>主营业务收入分产品情况</w:t>
      </w:r>
      <w:r>
        <w:rPr>
          <w:b w:val="0"/>
          <w:bCs w:val="0"/>
        </w:rPr>
      </w:r>
    </w:p>
    <w:p>
      <w:pPr>
        <w:spacing w:line="240" w:lineRule="auto" w:before="3"/>
        <w:rPr>
          <w:rFonts w:ascii="宋体" w:hAnsi="宋体" w:cs="宋体" w:eastAsia="宋体" w:hint="default"/>
          <w:b/>
          <w:bCs/>
          <w:sz w:val="10"/>
          <w:szCs w:val="10"/>
        </w:rPr>
      </w:pPr>
    </w:p>
    <w:p>
      <w:pPr>
        <w:spacing w:before="44"/>
        <w:ind w:left="0" w:right="874"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4"/>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1952"/>
        <w:gridCol w:w="1299"/>
        <w:gridCol w:w="1301"/>
        <w:gridCol w:w="1301"/>
        <w:gridCol w:w="1298"/>
        <w:gridCol w:w="1301"/>
        <w:gridCol w:w="1378"/>
      </w:tblGrid>
      <w:tr>
        <w:trPr>
          <w:trHeight w:val="1066" w:hRule="exact"/>
        </w:trPr>
        <w:tc>
          <w:tcPr>
            <w:tcW w:w="19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27"/>
                <w:szCs w:val="2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分产品</w:t>
            </w:r>
          </w:p>
        </w:tc>
        <w:tc>
          <w:tcPr>
            <w:tcW w:w="12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27"/>
                <w:szCs w:val="27"/>
              </w:rPr>
            </w:pPr>
          </w:p>
          <w:p>
            <w:pPr>
              <w:pStyle w:val="TableParagraph"/>
              <w:spacing w:line="240" w:lineRule="auto"/>
              <w:ind w:left="22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27"/>
                <w:szCs w:val="27"/>
              </w:rPr>
            </w:pPr>
          </w:p>
          <w:p>
            <w:pPr>
              <w:pStyle w:val="TableParagraph"/>
              <w:spacing w:line="240" w:lineRule="auto"/>
              <w:ind w:left="22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27"/>
                <w:szCs w:val="27"/>
              </w:rPr>
            </w:pPr>
          </w:p>
          <w:p>
            <w:pPr>
              <w:pStyle w:val="TableParagraph"/>
              <w:spacing w:line="240" w:lineRule="auto"/>
              <w:ind w:right="69"/>
              <w:jc w:val="right"/>
              <w:rPr>
                <w:rFonts w:ascii="宋体" w:hAnsi="宋体" w:cs="宋体" w:eastAsia="宋体" w:hint="default"/>
                <w:sz w:val="21"/>
                <w:szCs w:val="21"/>
              </w:rPr>
            </w:pPr>
            <w:r>
              <w:rPr>
                <w:rFonts w:ascii="宋体" w:hAnsi="宋体" w:cs="宋体" w:eastAsia="宋体" w:hint="default"/>
                <w:spacing w:val="-2"/>
                <w:sz w:val="21"/>
                <w:szCs w:val="21"/>
              </w:rPr>
              <w:t>毛利率（</w:t>
            </w:r>
            <w:r>
              <w:rPr>
                <w:rFonts w:ascii="宋体" w:hAnsi="宋体" w:cs="宋体" w:eastAsia="宋体" w:hint="default"/>
                <w:spacing w:val="-2"/>
                <w:sz w:val="21"/>
                <w:szCs w:val="21"/>
              </w:rPr>
              <w:t>%</w:t>
            </w:r>
            <w:r>
              <w:rPr>
                <w:rFonts w:ascii="宋体" w:hAnsi="宋体" w:cs="宋体" w:eastAsia="宋体" w:hint="default"/>
                <w:spacing w:val="-2"/>
                <w:sz w:val="21"/>
                <w:szCs w:val="21"/>
              </w:rPr>
              <w:t>）</w:t>
            </w:r>
          </w:p>
        </w:tc>
        <w:tc>
          <w:tcPr>
            <w:tcW w:w="12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28"/>
              <w:ind w:left="21" w:right="115" w:firstLine="96"/>
              <w:jc w:val="left"/>
              <w:rPr>
                <w:rFonts w:ascii="宋体" w:hAnsi="宋体" w:cs="宋体" w:eastAsia="宋体" w:hint="default"/>
                <w:sz w:val="21"/>
                <w:szCs w:val="21"/>
              </w:rPr>
            </w:pPr>
            <w:r>
              <w:rPr>
                <w:rFonts w:ascii="宋体" w:hAnsi="宋体" w:cs="宋体" w:eastAsia="宋体" w:hint="default"/>
                <w:sz w:val="21"/>
                <w:szCs w:val="21"/>
              </w:rPr>
              <w:t>营业收入比</w:t>
            </w:r>
            <w:r>
              <w:rPr>
                <w:rFonts w:ascii="宋体" w:hAnsi="宋体" w:cs="宋体" w:eastAsia="宋体" w:hint="default"/>
                <w:w w:val="100"/>
                <w:sz w:val="21"/>
                <w:szCs w:val="21"/>
              </w:rPr>
              <w:t> </w:t>
            </w:r>
            <w:r>
              <w:rPr>
                <w:rFonts w:ascii="宋体" w:hAnsi="宋体" w:cs="宋体" w:eastAsia="宋体" w:hint="default"/>
                <w:spacing w:val="-4"/>
                <w:sz w:val="21"/>
                <w:szCs w:val="21"/>
              </w:rPr>
              <w:t>上年增减（</w:t>
            </w:r>
            <w:r>
              <w:rPr>
                <w:rFonts w:ascii="宋体" w:hAnsi="宋体" w:cs="宋体" w:eastAsia="宋体" w:hint="default"/>
                <w:spacing w:val="-4"/>
                <w:sz w:val="21"/>
                <w:szCs w:val="21"/>
              </w:rPr>
              <w:t>%</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sz w:val="19"/>
                <w:szCs w:val="19"/>
              </w:rPr>
            </w:pPr>
          </w:p>
          <w:p>
            <w:pPr>
              <w:pStyle w:val="TableParagraph"/>
              <w:spacing w:line="184" w:lineRule="auto"/>
              <w:ind w:left="23" w:right="116" w:hanging="161"/>
              <w:jc w:val="left"/>
              <w:rPr>
                <w:rFonts w:ascii="宋体" w:hAnsi="宋体" w:cs="宋体" w:eastAsia="宋体" w:hint="default"/>
                <w:sz w:val="21"/>
                <w:szCs w:val="21"/>
              </w:rPr>
            </w:pPr>
            <w:r>
              <w:rPr>
                <w:rFonts w:ascii="宋体" w:hAnsi="宋体" w:cs="宋体" w:eastAsia="宋体" w:hint="default"/>
                <w:position w:val="-12"/>
                <w:sz w:val="21"/>
                <w:szCs w:val="21"/>
              </w:rPr>
              <w:t>）</w:t>
            </w:r>
            <w:r>
              <w:rPr>
                <w:rFonts w:ascii="宋体" w:hAnsi="宋体" w:cs="宋体" w:eastAsia="宋体" w:hint="default"/>
                <w:spacing w:val="-57"/>
                <w:position w:val="-12"/>
                <w:sz w:val="21"/>
                <w:szCs w:val="21"/>
              </w:rPr>
              <w:t> </w:t>
            </w:r>
            <w:r>
              <w:rPr>
                <w:rFonts w:ascii="宋体" w:hAnsi="宋体" w:cs="宋体" w:eastAsia="宋体" w:hint="default"/>
                <w:sz w:val="21"/>
                <w:szCs w:val="21"/>
              </w:rPr>
              <w:t>营业成本比</w:t>
            </w:r>
            <w:r>
              <w:rPr>
                <w:rFonts w:ascii="宋体" w:hAnsi="宋体" w:cs="宋体" w:eastAsia="宋体" w:hint="default"/>
                <w:w w:val="100"/>
                <w:sz w:val="21"/>
                <w:szCs w:val="21"/>
              </w:rPr>
              <w:t> </w:t>
            </w:r>
            <w:r>
              <w:rPr>
                <w:rFonts w:ascii="宋体" w:hAnsi="宋体" w:cs="宋体" w:eastAsia="宋体" w:hint="default"/>
                <w:spacing w:val="-4"/>
                <w:sz w:val="21"/>
                <w:szCs w:val="21"/>
              </w:rPr>
              <w:t>上年增减（</w:t>
            </w:r>
            <w:r>
              <w:rPr>
                <w:rFonts w:ascii="宋体" w:hAnsi="宋体" w:cs="宋体" w:eastAsia="宋体" w:hint="default"/>
                <w:spacing w:val="-4"/>
                <w:sz w:val="21"/>
                <w:szCs w:val="21"/>
              </w:rPr>
              <w:t>%</w:t>
            </w:r>
          </w:p>
        </w:tc>
        <w:tc>
          <w:tcPr>
            <w:tcW w:w="13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52" w:right="0"/>
              <w:jc w:val="left"/>
              <w:rPr>
                <w:rFonts w:ascii="宋体" w:hAnsi="宋体" w:cs="宋体" w:eastAsia="宋体" w:hint="default"/>
                <w:sz w:val="21"/>
                <w:szCs w:val="21"/>
              </w:rPr>
            </w:pPr>
            <w:r>
              <w:rPr>
                <w:rFonts w:ascii="宋体" w:hAnsi="宋体" w:cs="宋体" w:eastAsia="宋体" w:hint="default"/>
                <w:sz w:val="21"/>
                <w:szCs w:val="21"/>
              </w:rPr>
              <w:t>毛利率比上年</w:t>
            </w:r>
          </w:p>
          <w:p>
            <w:pPr>
              <w:pStyle w:val="TableParagraph"/>
              <w:spacing w:line="240" w:lineRule="auto" w:before="37"/>
              <w:ind w:left="-137"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32"/>
                <w:sz w:val="21"/>
                <w:szCs w:val="21"/>
              </w:rPr>
              <w:t> </w:t>
            </w:r>
            <w:r>
              <w:rPr>
                <w:rFonts w:ascii="宋体" w:hAnsi="宋体" w:cs="宋体" w:eastAsia="宋体" w:hint="default"/>
                <w:sz w:val="21"/>
                <w:szCs w:val="21"/>
              </w:rPr>
              <w:t>增减（</w:t>
            </w:r>
            <w:r>
              <w:rPr>
                <w:rFonts w:ascii="宋体" w:hAnsi="宋体" w:cs="宋体" w:eastAsia="宋体" w:hint="default"/>
                <w:sz w:val="21"/>
                <w:szCs w:val="21"/>
              </w:rPr>
              <w:t>%</w:t>
            </w:r>
            <w:r>
              <w:rPr>
                <w:rFonts w:ascii="宋体" w:hAnsi="宋体" w:cs="宋体" w:eastAsia="宋体" w:hint="default"/>
                <w:sz w:val="21"/>
                <w:szCs w:val="21"/>
              </w:rPr>
              <w:t>）</w:t>
            </w:r>
          </w:p>
        </w:tc>
      </w:tr>
      <w:tr>
        <w:trPr>
          <w:trHeight w:val="401"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IT</w:t>
            </w:r>
            <w:r>
              <w:rPr>
                <w:rFonts w:ascii="宋体" w:hAnsi="宋体" w:cs="宋体" w:eastAsia="宋体" w:hint="default"/>
                <w:spacing w:val="-52"/>
                <w:sz w:val="21"/>
                <w:szCs w:val="21"/>
              </w:rPr>
              <w:t> </w:t>
            </w:r>
            <w:r>
              <w:rPr>
                <w:rFonts w:ascii="宋体" w:hAnsi="宋体" w:cs="宋体" w:eastAsia="宋体" w:hint="default"/>
                <w:sz w:val="21"/>
                <w:szCs w:val="21"/>
              </w:rPr>
              <w:t>支持与维护服务</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13,996.06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5,179.97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z w:val="21"/>
              </w:rPr>
              <w:t>62.99%</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11.24%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z w:val="21"/>
              </w:rPr>
              <w:t>13.19%</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-1.00%</w:t>
            </w:r>
          </w:p>
        </w:tc>
      </w:tr>
      <w:tr>
        <w:trPr>
          <w:trHeight w:val="403"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IT</w:t>
            </w:r>
            <w:r>
              <w:rPr>
                <w:rFonts w:ascii="宋体" w:hAnsi="宋体" w:cs="宋体" w:eastAsia="宋体" w:hint="default"/>
                <w:spacing w:val="-52"/>
                <w:sz w:val="21"/>
                <w:szCs w:val="21"/>
              </w:rPr>
              <w:t> </w:t>
            </w:r>
            <w:r>
              <w:rPr>
                <w:rFonts w:ascii="宋体" w:hAnsi="宋体" w:cs="宋体" w:eastAsia="宋体" w:hint="default"/>
                <w:sz w:val="21"/>
                <w:szCs w:val="21"/>
              </w:rPr>
              <w:t>外包服务</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1,993.24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640.68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z w:val="21"/>
              </w:rPr>
              <w:t>67.86%</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42.40%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z w:val="21"/>
              </w:rPr>
              <w:t>20.94%</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9.18%</w:t>
            </w:r>
          </w:p>
        </w:tc>
      </w:tr>
      <w:tr>
        <w:trPr>
          <w:trHeight w:val="401"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IT</w:t>
            </w:r>
            <w:r>
              <w:rPr>
                <w:rFonts w:ascii="宋体" w:hAnsi="宋体" w:cs="宋体" w:eastAsia="宋体" w:hint="default"/>
                <w:spacing w:val="-52"/>
                <w:sz w:val="21"/>
                <w:szCs w:val="21"/>
              </w:rPr>
              <w:t> </w:t>
            </w:r>
            <w:r>
              <w:rPr>
                <w:rFonts w:ascii="宋体" w:hAnsi="宋体" w:cs="宋体" w:eastAsia="宋体" w:hint="default"/>
                <w:sz w:val="21"/>
                <w:szCs w:val="21"/>
              </w:rPr>
              <w:t>专业服务</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1,995.11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855.15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z w:val="21"/>
              </w:rPr>
              <w:t>57.14%</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43.05%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z w:val="21"/>
              </w:rPr>
              <w:t>53.06%</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-4.67%</w:t>
            </w:r>
          </w:p>
        </w:tc>
      </w:tr>
      <w:tr>
        <w:trPr>
          <w:trHeight w:val="403"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软、硬件销售</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4,460.98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3,839.33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z w:val="21"/>
              </w:rPr>
              <w:t>13.94%</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187.39%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215.51%</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-35.51%</w:t>
            </w:r>
          </w:p>
        </w:tc>
      </w:tr>
      <w:tr>
        <w:trPr>
          <w:trHeight w:val="401"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tabs>
                <w:tab w:pos="550" w:val="left" w:leader="none"/>
              </w:tabs>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22,445.38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10,515.13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宋体" w:hAnsi="宋体" w:cs="宋体" w:eastAsia="宋体" w:hint="default"/>
                <w:sz w:val="21"/>
                <w:szCs w:val="21"/>
              </w:rPr>
            </w:pPr>
            <w:r>
              <w:rPr>
                <w:rFonts w:ascii="宋体"/>
                <w:sz w:val="21"/>
              </w:rPr>
              <w:t>53.15%</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32.59%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z w:val="21"/>
              </w:rPr>
              <w:t>52.80%</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-10.44%</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p>
      <w:pPr>
        <w:pStyle w:val="Heading3"/>
        <w:spacing w:line="240" w:lineRule="auto" w:before="36"/>
        <w:ind w:left="878" w:right="3671"/>
        <w:jc w:val="left"/>
        <w:rPr>
          <w:b w:val="0"/>
          <w:bCs w:val="0"/>
        </w:rPr>
      </w:pPr>
      <w:r>
        <w:rPr>
          <w:rFonts w:ascii="宋体" w:hAnsi="宋体" w:cs="宋体" w:eastAsia="宋体" w:hint="default"/>
        </w:rPr>
        <w:t>3</w:t>
      </w:r>
      <w:r>
        <w:rPr/>
        <w:t>、</w:t>
      </w:r>
      <w:r>
        <w:rPr>
          <w:spacing w:val="-2"/>
        </w:rPr>
        <w:t> </w:t>
      </w:r>
      <w:r>
        <w:rPr/>
        <w:t>主营业务收入分地区情况</w:t>
      </w:r>
      <w:r>
        <w:rPr>
          <w:b w:val="0"/>
          <w:bCs w:val="0"/>
        </w:rPr>
      </w:r>
    </w:p>
    <w:p>
      <w:pPr>
        <w:spacing w:line="240" w:lineRule="auto" w:before="0"/>
        <w:rPr>
          <w:rFonts w:ascii="宋体" w:hAnsi="宋体" w:cs="宋体" w:eastAsia="宋体" w:hint="default"/>
          <w:b/>
          <w:bCs/>
          <w:sz w:val="10"/>
          <w:szCs w:val="10"/>
        </w:rPr>
      </w:pPr>
    </w:p>
    <w:p>
      <w:pPr>
        <w:spacing w:before="44"/>
        <w:ind w:left="0" w:right="874"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4"/>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4163"/>
        <w:gridCol w:w="2859"/>
        <w:gridCol w:w="2809"/>
      </w:tblGrid>
      <w:tr>
        <w:trPr>
          <w:trHeight w:val="403" w:hRule="exact"/>
        </w:trPr>
        <w:tc>
          <w:tcPr>
            <w:tcW w:w="41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地区</w:t>
            </w:r>
          </w:p>
        </w:tc>
        <w:tc>
          <w:tcPr>
            <w:tcW w:w="28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8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191" w:right="0"/>
              <w:jc w:val="left"/>
              <w:rPr>
                <w:rFonts w:ascii="宋体" w:hAnsi="宋体" w:cs="宋体" w:eastAsia="宋体" w:hint="default"/>
                <w:sz w:val="21"/>
                <w:szCs w:val="21"/>
              </w:rPr>
            </w:pPr>
            <w:r>
              <w:rPr>
                <w:rFonts w:ascii="宋体" w:hAnsi="宋体" w:cs="宋体" w:eastAsia="宋体" w:hint="default"/>
                <w:sz w:val="21"/>
                <w:szCs w:val="21"/>
              </w:rPr>
              <w:t>营业收入比上年增减（</w:t>
            </w:r>
            <w:r>
              <w:rPr>
                <w:rFonts w:ascii="宋体" w:hAnsi="宋体" w:cs="宋体" w:eastAsia="宋体" w:hint="default"/>
                <w:sz w:val="21"/>
                <w:szCs w:val="21"/>
              </w:rPr>
              <w:t>%</w:t>
            </w:r>
            <w:r>
              <w:rPr>
                <w:rFonts w:ascii="宋体" w:hAnsi="宋体" w:cs="宋体" w:eastAsia="宋体" w:hint="default"/>
                <w:sz w:val="21"/>
                <w:szCs w:val="21"/>
              </w:rPr>
              <w:t>）</w:t>
            </w:r>
          </w:p>
        </w:tc>
      </w:tr>
      <w:tr>
        <w:trPr>
          <w:trHeight w:val="401" w:hRule="exact"/>
        </w:trPr>
        <w:tc>
          <w:tcPr>
            <w:tcW w:w="4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13,991.46</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34.33%</w:t>
            </w:r>
          </w:p>
        </w:tc>
      </w:tr>
      <w:tr>
        <w:trPr>
          <w:trHeight w:val="403" w:hRule="exact"/>
        </w:trPr>
        <w:tc>
          <w:tcPr>
            <w:tcW w:w="4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3,226.59</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22.84%</w:t>
            </w:r>
          </w:p>
        </w:tc>
      </w:tr>
      <w:tr>
        <w:trPr>
          <w:trHeight w:val="401" w:hRule="exact"/>
        </w:trPr>
        <w:tc>
          <w:tcPr>
            <w:tcW w:w="4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华中地区</w:t>
            </w:r>
          </w:p>
        </w:tc>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2,060.14</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32.98%</w:t>
            </w:r>
          </w:p>
        </w:tc>
      </w:tr>
      <w:tr>
        <w:trPr>
          <w:trHeight w:val="403" w:hRule="exact"/>
        </w:trPr>
        <w:tc>
          <w:tcPr>
            <w:tcW w:w="4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1,597.77</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38.39%</w:t>
            </w:r>
          </w:p>
        </w:tc>
      </w:tr>
      <w:tr>
        <w:trPr>
          <w:trHeight w:val="401" w:hRule="exact"/>
        </w:trPr>
        <w:tc>
          <w:tcPr>
            <w:tcW w:w="4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988.50</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109.61%</w:t>
            </w:r>
          </w:p>
        </w:tc>
      </w:tr>
      <w:tr>
        <w:trPr>
          <w:trHeight w:val="403" w:hRule="exact"/>
        </w:trPr>
        <w:tc>
          <w:tcPr>
            <w:tcW w:w="4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东北地区</w:t>
            </w:r>
          </w:p>
        </w:tc>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554.98</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-20.37%</w:t>
            </w:r>
          </w:p>
        </w:tc>
      </w:tr>
    </w:tbl>
    <w:p>
      <w:pPr>
        <w:spacing w:after="0" w:line="240" w:lineRule="auto"/>
        <w:jc w:val="right"/>
        <w:rPr>
          <w:rFonts w:ascii="宋体" w:hAnsi="宋体" w:cs="宋体" w:eastAsia="宋体" w:hint="default"/>
          <w:sz w:val="21"/>
          <w:szCs w:val="21"/>
        </w:rPr>
        <w:sectPr>
          <w:pgSz w:w="11910" w:h="16840"/>
          <w:pgMar w:header="893" w:footer="1040" w:top="1520" w:bottom="1220" w:left="920" w:right="920"/>
        </w:sectPr>
      </w:pPr>
    </w:p>
    <w:p>
      <w:pPr>
        <w:spacing w:line="240" w:lineRule="auto" w:before="2"/>
        <w:rPr>
          <w:rFonts w:ascii="宋体" w:hAnsi="宋体" w:cs="宋体" w:eastAsia="宋体" w:hint="default"/>
          <w:sz w:val="3"/>
          <w:szCs w:val="3"/>
        </w:rPr>
      </w:pPr>
    </w:p>
    <w:tbl>
      <w:tblPr>
        <w:tblW w:w="0" w:type="auto"/>
        <w:jc w:val="left"/>
        <w:tblInd w:w="134" w:type="dxa"/>
        <w:tblLayout w:type="fixed"/>
        <w:tblCellMar>
          <w:top w:w="0" w:type="dxa"/>
          <w:left w:w="0" w:type="dxa"/>
          <w:bottom w:w="0" w:type="dxa"/>
          <w:right w:w="0" w:type="dxa"/>
        </w:tblCellMar>
        <w:tblLook w:val="01E0"/>
      </w:tblPr>
      <w:tblGrid>
        <w:gridCol w:w="4163"/>
        <w:gridCol w:w="2859"/>
        <w:gridCol w:w="2809"/>
      </w:tblGrid>
      <w:tr>
        <w:trPr>
          <w:trHeight w:val="401" w:hRule="exact"/>
        </w:trPr>
        <w:tc>
          <w:tcPr>
            <w:tcW w:w="4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25.94</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88.54%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p>
      <w:pPr>
        <w:pStyle w:val="Heading3"/>
        <w:spacing w:line="240" w:lineRule="auto" w:before="36"/>
        <w:ind w:left="898" w:right="5307"/>
        <w:jc w:val="left"/>
        <w:rPr>
          <w:b w:val="0"/>
          <w:bCs w:val="0"/>
        </w:rPr>
      </w:pPr>
      <w:r>
        <w:rPr>
          <w:rFonts w:ascii="宋体" w:hAnsi="宋体" w:cs="宋体" w:eastAsia="宋体" w:hint="default"/>
        </w:rPr>
        <w:t>4</w:t>
      </w:r>
      <w:r>
        <w:rPr/>
        <w:t>、</w:t>
      </w:r>
      <w:r>
        <w:rPr>
          <w:spacing w:val="-3"/>
        </w:rPr>
        <w:t> </w:t>
      </w:r>
      <w:r>
        <w:rPr/>
        <w:t>公司前五名客户的情况</w:t>
      </w:r>
      <w:r>
        <w:rPr>
          <w:b w:val="0"/>
          <w:bCs w:val="0"/>
        </w:rPr>
      </w:r>
    </w:p>
    <w:p>
      <w:pPr>
        <w:spacing w:line="240" w:lineRule="auto" w:before="13"/>
        <w:rPr>
          <w:rFonts w:ascii="宋体" w:hAnsi="宋体" w:cs="宋体" w:eastAsia="宋体" w:hint="default"/>
          <w:b/>
          <w:bCs/>
          <w:sz w:val="12"/>
          <w:szCs w:val="12"/>
        </w:rPr>
      </w:pPr>
    </w:p>
    <w:tbl>
      <w:tblPr>
        <w:tblW w:w="0" w:type="auto"/>
        <w:jc w:val="left"/>
        <w:tblInd w:w="1128" w:type="dxa"/>
        <w:tblLayout w:type="fixed"/>
        <w:tblCellMar>
          <w:top w:w="0" w:type="dxa"/>
          <w:left w:w="0" w:type="dxa"/>
          <w:bottom w:w="0" w:type="dxa"/>
          <w:right w:w="0" w:type="dxa"/>
        </w:tblCellMar>
        <w:tblLook w:val="01E0"/>
      </w:tblPr>
      <w:tblGrid>
        <w:gridCol w:w="5202"/>
        <w:gridCol w:w="2641"/>
      </w:tblGrid>
      <w:tr>
        <w:trPr>
          <w:trHeight w:val="403" w:hRule="exact"/>
        </w:trPr>
        <w:tc>
          <w:tcPr>
            <w:tcW w:w="5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868"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年度</w:t>
            </w:r>
          </w:p>
        </w:tc>
      </w:tr>
      <w:tr>
        <w:trPr>
          <w:trHeight w:val="370" w:hRule="exact"/>
        </w:trPr>
        <w:tc>
          <w:tcPr>
            <w:tcW w:w="5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21"/>
                <w:szCs w:val="21"/>
              </w:rPr>
            </w:pPr>
            <w:r>
              <w:rPr>
                <w:rFonts w:ascii="宋体" w:hAnsi="宋体" w:cs="宋体" w:eastAsia="宋体" w:hint="default"/>
                <w:sz w:val="21"/>
                <w:szCs w:val="21"/>
              </w:rPr>
              <w:t>中国移动通信集团浙江有限公司</w:t>
            </w:r>
          </w:p>
        </w:tc>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21"/>
                <w:szCs w:val="21"/>
              </w:rPr>
            </w:pPr>
            <w:r>
              <w:rPr>
                <w:rFonts w:ascii="宋体"/>
                <w:spacing w:val="-1"/>
                <w:sz w:val="21"/>
              </w:rPr>
              <w:t>16,432,875.47</w:t>
            </w:r>
          </w:p>
        </w:tc>
      </w:tr>
      <w:tr>
        <w:trPr>
          <w:trHeight w:val="370" w:hRule="exact"/>
        </w:trPr>
        <w:tc>
          <w:tcPr>
            <w:tcW w:w="5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21"/>
                <w:szCs w:val="21"/>
              </w:rPr>
            </w:pPr>
            <w:r>
              <w:rPr>
                <w:rFonts w:ascii="宋体" w:hAnsi="宋体" w:cs="宋体" w:eastAsia="宋体" w:hint="default"/>
                <w:sz w:val="21"/>
                <w:szCs w:val="21"/>
              </w:rPr>
              <w:t>中国银联股份有限公司</w:t>
            </w:r>
          </w:p>
        </w:tc>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21"/>
                <w:szCs w:val="21"/>
              </w:rPr>
            </w:pPr>
            <w:r>
              <w:rPr>
                <w:rFonts w:ascii="宋体"/>
                <w:spacing w:val="-1"/>
                <w:sz w:val="21"/>
              </w:rPr>
              <w:t>12,974,084.27</w:t>
            </w:r>
          </w:p>
        </w:tc>
      </w:tr>
      <w:tr>
        <w:trPr>
          <w:trHeight w:val="370" w:hRule="exact"/>
        </w:trPr>
        <w:tc>
          <w:tcPr>
            <w:tcW w:w="5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21"/>
                <w:szCs w:val="21"/>
              </w:rPr>
            </w:pPr>
            <w:r>
              <w:rPr>
                <w:rFonts w:ascii="宋体" w:hAnsi="宋体" w:cs="宋体" w:eastAsia="宋体" w:hint="default"/>
                <w:sz w:val="21"/>
                <w:szCs w:val="21"/>
              </w:rPr>
              <w:t>中盈优创资讯科技有限公司</w:t>
            </w:r>
          </w:p>
        </w:tc>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21"/>
                <w:szCs w:val="21"/>
              </w:rPr>
            </w:pPr>
            <w:r>
              <w:rPr>
                <w:rFonts w:ascii="宋体"/>
                <w:spacing w:val="-1"/>
                <w:sz w:val="21"/>
              </w:rPr>
              <w:t>11,105,921.94</w:t>
            </w:r>
          </w:p>
        </w:tc>
      </w:tr>
      <w:tr>
        <w:trPr>
          <w:trHeight w:val="370" w:hRule="exact"/>
        </w:trPr>
        <w:tc>
          <w:tcPr>
            <w:tcW w:w="5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21"/>
                <w:szCs w:val="21"/>
              </w:rPr>
            </w:pPr>
            <w:r>
              <w:rPr>
                <w:rFonts w:ascii="宋体" w:hAnsi="宋体" w:cs="宋体" w:eastAsia="宋体" w:hint="default"/>
                <w:sz w:val="21"/>
                <w:szCs w:val="21"/>
              </w:rPr>
              <w:t>神州数码（中国）有限公司</w:t>
            </w:r>
          </w:p>
        </w:tc>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21"/>
                <w:szCs w:val="21"/>
              </w:rPr>
            </w:pPr>
            <w:r>
              <w:rPr>
                <w:rFonts w:ascii="宋体"/>
                <w:spacing w:val="-1"/>
                <w:sz w:val="21"/>
              </w:rPr>
              <w:t>8,743,539.74</w:t>
            </w:r>
          </w:p>
        </w:tc>
      </w:tr>
      <w:tr>
        <w:trPr>
          <w:trHeight w:val="370" w:hRule="exact"/>
        </w:trPr>
        <w:tc>
          <w:tcPr>
            <w:tcW w:w="5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宋体" w:hAnsi="宋体" w:cs="宋体" w:eastAsia="宋体" w:hint="default"/>
                <w:sz w:val="21"/>
                <w:szCs w:val="21"/>
              </w:rPr>
            </w:pPr>
            <w:r>
              <w:rPr>
                <w:rFonts w:ascii="宋体" w:hAnsi="宋体" w:cs="宋体" w:eastAsia="宋体" w:hint="default"/>
                <w:sz w:val="21"/>
                <w:szCs w:val="21"/>
              </w:rPr>
              <w:t>中国电信股份有限公司浙江分公司</w:t>
            </w:r>
          </w:p>
        </w:tc>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宋体" w:hAnsi="宋体" w:cs="宋体" w:eastAsia="宋体" w:hint="default"/>
                <w:sz w:val="21"/>
                <w:szCs w:val="21"/>
              </w:rPr>
            </w:pPr>
            <w:r>
              <w:rPr>
                <w:rFonts w:ascii="宋体"/>
                <w:spacing w:val="-1"/>
                <w:sz w:val="21"/>
              </w:rPr>
              <w:t>7,149,747.97</w:t>
            </w:r>
          </w:p>
        </w:tc>
      </w:tr>
      <w:tr>
        <w:trPr>
          <w:trHeight w:val="372" w:hRule="exact"/>
        </w:trPr>
        <w:tc>
          <w:tcPr>
            <w:tcW w:w="5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hAnsi="宋体" w:cs="宋体" w:eastAsia="宋体" w:hint="default"/>
                <w:sz w:val="21"/>
                <w:szCs w:val="21"/>
              </w:rPr>
              <w:t>销售收入合计</w:t>
            </w:r>
          </w:p>
        </w:tc>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宋体" w:hAnsi="宋体" w:cs="宋体" w:eastAsia="宋体" w:hint="default"/>
                <w:sz w:val="21"/>
                <w:szCs w:val="21"/>
              </w:rPr>
            </w:pPr>
            <w:r>
              <w:rPr>
                <w:rFonts w:ascii="宋体"/>
                <w:spacing w:val="-1"/>
                <w:sz w:val="21"/>
              </w:rPr>
              <w:t>56,406,169.39</w:t>
            </w:r>
          </w:p>
        </w:tc>
      </w:tr>
      <w:tr>
        <w:trPr>
          <w:trHeight w:val="370" w:hRule="exact"/>
        </w:trPr>
        <w:tc>
          <w:tcPr>
            <w:tcW w:w="5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 w:right="0"/>
              <w:jc w:val="center"/>
              <w:rPr>
                <w:rFonts w:ascii="宋体" w:hAnsi="宋体" w:cs="宋体" w:eastAsia="宋体" w:hint="default"/>
                <w:sz w:val="21"/>
                <w:szCs w:val="21"/>
              </w:rPr>
            </w:pPr>
            <w:r>
              <w:rPr>
                <w:rFonts w:ascii="宋体" w:hAnsi="宋体" w:cs="宋体" w:eastAsia="宋体" w:hint="default"/>
                <w:sz w:val="21"/>
                <w:szCs w:val="21"/>
              </w:rPr>
              <w:t>占销售总额比例</w:t>
            </w:r>
          </w:p>
        </w:tc>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8"/>
              <w:jc w:val="right"/>
              <w:rPr>
                <w:rFonts w:ascii="宋体" w:hAnsi="宋体" w:cs="宋体" w:eastAsia="宋体" w:hint="default"/>
                <w:sz w:val="21"/>
                <w:szCs w:val="21"/>
              </w:rPr>
            </w:pPr>
            <w:r>
              <w:rPr>
                <w:rFonts w:ascii="宋体"/>
                <w:sz w:val="21"/>
              </w:rPr>
              <w:t>25.14%</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3"/>
          <w:szCs w:val="23"/>
        </w:rPr>
      </w:pPr>
    </w:p>
    <w:p>
      <w:pPr>
        <w:pStyle w:val="Heading3"/>
        <w:spacing w:line="240" w:lineRule="auto" w:before="36"/>
        <w:ind w:left="898" w:right="5307"/>
        <w:jc w:val="left"/>
        <w:rPr>
          <w:b w:val="0"/>
          <w:bCs w:val="0"/>
        </w:rPr>
      </w:pPr>
      <w:r>
        <w:rPr>
          <w:rFonts w:ascii="宋体" w:hAnsi="宋体" w:cs="宋体" w:eastAsia="宋体" w:hint="default"/>
        </w:rPr>
        <w:t>5</w:t>
      </w:r>
      <w:r>
        <w:rPr/>
        <w:t>、</w:t>
      </w:r>
      <w:r>
        <w:rPr>
          <w:spacing w:val="-2"/>
        </w:rPr>
        <w:t> </w:t>
      </w:r>
      <w:r>
        <w:rPr/>
        <w:t>公司前</w:t>
      </w:r>
      <w:r>
        <w:rPr>
          <w:spacing w:val="-54"/>
        </w:rPr>
        <w:t> </w:t>
      </w:r>
      <w:r>
        <w:rPr>
          <w:rFonts w:ascii="宋体" w:hAnsi="宋体" w:cs="宋体" w:eastAsia="宋体" w:hint="default"/>
        </w:rPr>
        <w:t>5</w:t>
      </w:r>
      <w:r>
        <w:rPr>
          <w:rFonts w:ascii="宋体" w:hAnsi="宋体" w:cs="宋体" w:eastAsia="宋体" w:hint="default"/>
          <w:spacing w:val="-54"/>
        </w:rPr>
        <w:t> </w:t>
      </w:r>
      <w:r>
        <w:rPr/>
        <w:t>名供应商情况</w:t>
      </w:r>
      <w:r>
        <w:rPr>
          <w:b w:val="0"/>
          <w:bCs w:val="0"/>
        </w:rPr>
      </w:r>
    </w:p>
    <w:p>
      <w:pPr>
        <w:spacing w:line="240" w:lineRule="auto" w:before="13"/>
        <w:rPr>
          <w:rFonts w:ascii="宋体" w:hAnsi="宋体" w:cs="宋体" w:eastAsia="宋体" w:hint="default"/>
          <w:b/>
          <w:bCs/>
          <w:sz w:val="12"/>
          <w:szCs w:val="12"/>
        </w:rPr>
      </w:pPr>
    </w:p>
    <w:tbl>
      <w:tblPr>
        <w:tblW w:w="0" w:type="auto"/>
        <w:jc w:val="left"/>
        <w:tblInd w:w="1092" w:type="dxa"/>
        <w:tblLayout w:type="fixed"/>
        <w:tblCellMar>
          <w:top w:w="0" w:type="dxa"/>
          <w:left w:w="0" w:type="dxa"/>
          <w:bottom w:w="0" w:type="dxa"/>
          <w:right w:w="0" w:type="dxa"/>
        </w:tblCellMar>
        <w:tblLook w:val="01E0"/>
      </w:tblPr>
      <w:tblGrid>
        <w:gridCol w:w="5211"/>
        <w:gridCol w:w="2693"/>
      </w:tblGrid>
      <w:tr>
        <w:trPr>
          <w:trHeight w:val="406" w:hRule="exact"/>
        </w:trPr>
        <w:tc>
          <w:tcPr>
            <w:tcW w:w="5211" w:type="dxa"/>
            <w:tcBorders>
              <w:top w:val="single" w:sz="8" w:space="0" w:color="000000"/>
              <w:left w:val="single" w:sz="8" w:space="0" w:color="000000"/>
              <w:bottom w:val="single" w:sz="4" w:space="0" w:color="000000"/>
              <w:right w:val="single" w:sz="4" w:space="0" w:color="000000"/>
            </w:tcBorders>
          </w:tcPr>
          <w:p>
            <w:pPr>
              <w:pStyle w:val="TableParagraph"/>
              <w:spacing w:line="240" w:lineRule="auto" w:before="28"/>
              <w:ind w:right="7"/>
              <w:jc w:val="center"/>
              <w:rPr>
                <w:rFonts w:ascii="宋体" w:hAnsi="宋体" w:cs="宋体" w:eastAsia="宋体" w:hint="default"/>
                <w:sz w:val="21"/>
                <w:szCs w:val="21"/>
              </w:rPr>
            </w:pPr>
            <w:r>
              <w:rPr>
                <w:rFonts w:ascii="宋体" w:hAnsi="宋体" w:cs="宋体" w:eastAsia="宋体" w:hint="default"/>
                <w:sz w:val="21"/>
                <w:szCs w:val="21"/>
              </w:rPr>
              <w:t>供应商名称</w:t>
            </w:r>
          </w:p>
        </w:tc>
        <w:tc>
          <w:tcPr>
            <w:tcW w:w="2693"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28"/>
              <w:ind w:left="895"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年度</w:t>
            </w:r>
          </w:p>
        </w:tc>
      </w:tr>
      <w:tr>
        <w:trPr>
          <w:trHeight w:val="324" w:hRule="exact"/>
        </w:trPr>
        <w:tc>
          <w:tcPr>
            <w:tcW w:w="5211" w:type="dxa"/>
            <w:tcBorders>
              <w:top w:val="single" w:sz="4" w:space="0" w:color="000000"/>
              <w:left w:val="single" w:sz="8" w:space="0" w:color="000000"/>
              <w:bottom w:val="single" w:sz="4" w:space="0" w:color="000000"/>
              <w:right w:val="single" w:sz="4" w:space="0" w:color="000000"/>
            </w:tcBorders>
          </w:tcPr>
          <w:p>
            <w:pPr>
              <w:pStyle w:val="TableParagraph"/>
              <w:spacing w:line="265" w:lineRule="exact"/>
              <w:ind w:left="95" w:right="0"/>
              <w:jc w:val="left"/>
              <w:rPr>
                <w:rFonts w:ascii="宋体" w:hAnsi="宋体" w:cs="宋体" w:eastAsia="宋体" w:hint="default"/>
                <w:sz w:val="21"/>
                <w:szCs w:val="21"/>
              </w:rPr>
            </w:pPr>
            <w:r>
              <w:rPr>
                <w:rFonts w:ascii="宋体"/>
                <w:sz w:val="21"/>
              </w:rPr>
              <w:t>IBM World Trade</w:t>
            </w:r>
            <w:r>
              <w:rPr>
                <w:rFonts w:ascii="宋体"/>
                <w:spacing w:val="-3"/>
                <w:sz w:val="21"/>
              </w:rPr>
              <w:t> </w:t>
            </w:r>
            <w:r>
              <w:rPr>
                <w:rFonts w:ascii="宋体"/>
                <w:sz w:val="21"/>
              </w:rPr>
              <w:t>Corporation</w:t>
            </w:r>
          </w:p>
        </w:tc>
        <w:tc>
          <w:tcPr>
            <w:tcW w:w="2693" w:type="dxa"/>
            <w:tcBorders>
              <w:top w:val="single" w:sz="4" w:space="0" w:color="000000"/>
              <w:left w:val="single" w:sz="4" w:space="0" w:color="000000"/>
              <w:bottom w:val="single" w:sz="4" w:space="0" w:color="000000"/>
              <w:right w:val="single" w:sz="8" w:space="0" w:color="000000"/>
            </w:tcBorders>
          </w:tcPr>
          <w:p>
            <w:pPr>
              <w:pStyle w:val="TableParagraph"/>
              <w:spacing w:line="265" w:lineRule="exact"/>
              <w:ind w:right="442"/>
              <w:jc w:val="right"/>
              <w:rPr>
                <w:rFonts w:ascii="宋体" w:hAnsi="宋体" w:cs="宋体" w:eastAsia="宋体" w:hint="default"/>
                <w:sz w:val="21"/>
                <w:szCs w:val="21"/>
              </w:rPr>
            </w:pPr>
            <w:r>
              <w:rPr>
                <w:rFonts w:ascii="宋体"/>
                <w:spacing w:val="-1"/>
                <w:sz w:val="21"/>
              </w:rPr>
              <w:t>8,774,709.83</w:t>
            </w:r>
          </w:p>
        </w:tc>
      </w:tr>
      <w:tr>
        <w:trPr>
          <w:trHeight w:val="322" w:hRule="exact"/>
        </w:trPr>
        <w:tc>
          <w:tcPr>
            <w:tcW w:w="5211"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广州跨世科技有限公司</w:t>
            </w:r>
          </w:p>
        </w:tc>
        <w:tc>
          <w:tcPr>
            <w:tcW w:w="2693"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442"/>
              <w:jc w:val="right"/>
              <w:rPr>
                <w:rFonts w:ascii="宋体" w:hAnsi="宋体" w:cs="宋体" w:eastAsia="宋体" w:hint="default"/>
                <w:sz w:val="21"/>
                <w:szCs w:val="21"/>
              </w:rPr>
            </w:pPr>
            <w:r>
              <w:rPr>
                <w:rFonts w:ascii="宋体"/>
                <w:spacing w:val="-1"/>
                <w:sz w:val="21"/>
              </w:rPr>
              <w:t>7,783,440.51</w:t>
            </w:r>
          </w:p>
        </w:tc>
      </w:tr>
      <w:tr>
        <w:trPr>
          <w:trHeight w:val="322" w:hRule="exact"/>
        </w:trPr>
        <w:tc>
          <w:tcPr>
            <w:tcW w:w="5211"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sz w:val="21"/>
              </w:rPr>
              <w:t>Rule One</w:t>
            </w:r>
            <w:r>
              <w:rPr>
                <w:rFonts w:ascii="宋体"/>
                <w:spacing w:val="-1"/>
                <w:sz w:val="21"/>
              </w:rPr>
              <w:t> </w:t>
            </w:r>
            <w:r>
              <w:rPr>
                <w:rFonts w:ascii="宋体"/>
                <w:sz w:val="21"/>
              </w:rPr>
              <w:t>Technologies</w:t>
            </w:r>
          </w:p>
        </w:tc>
        <w:tc>
          <w:tcPr>
            <w:tcW w:w="2693"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442"/>
              <w:jc w:val="right"/>
              <w:rPr>
                <w:rFonts w:ascii="宋体" w:hAnsi="宋体" w:cs="宋体" w:eastAsia="宋体" w:hint="default"/>
                <w:sz w:val="21"/>
                <w:szCs w:val="21"/>
              </w:rPr>
            </w:pPr>
            <w:r>
              <w:rPr>
                <w:rFonts w:ascii="宋体"/>
                <w:spacing w:val="-1"/>
                <w:sz w:val="21"/>
              </w:rPr>
              <w:t>6,824,303.59</w:t>
            </w:r>
          </w:p>
        </w:tc>
      </w:tr>
      <w:tr>
        <w:trPr>
          <w:trHeight w:val="322" w:hRule="exact"/>
        </w:trPr>
        <w:tc>
          <w:tcPr>
            <w:tcW w:w="5211"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国际商业机器（中国）有限公司</w:t>
            </w:r>
          </w:p>
        </w:tc>
        <w:tc>
          <w:tcPr>
            <w:tcW w:w="2693"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442"/>
              <w:jc w:val="right"/>
              <w:rPr>
                <w:rFonts w:ascii="宋体" w:hAnsi="宋体" w:cs="宋体" w:eastAsia="宋体" w:hint="default"/>
                <w:sz w:val="21"/>
                <w:szCs w:val="21"/>
              </w:rPr>
            </w:pPr>
            <w:r>
              <w:rPr>
                <w:rFonts w:ascii="宋体"/>
                <w:spacing w:val="-1"/>
                <w:sz w:val="21"/>
              </w:rPr>
              <w:t>6,822,506.00</w:t>
            </w:r>
          </w:p>
        </w:tc>
      </w:tr>
      <w:tr>
        <w:trPr>
          <w:trHeight w:val="322" w:hRule="exact"/>
        </w:trPr>
        <w:tc>
          <w:tcPr>
            <w:tcW w:w="5211" w:type="dxa"/>
            <w:tcBorders>
              <w:top w:val="single" w:sz="4" w:space="0" w:color="000000"/>
              <w:left w:val="single" w:sz="8" w:space="0" w:color="000000"/>
              <w:bottom w:val="single" w:sz="4" w:space="0" w:color="000000"/>
              <w:right w:val="single" w:sz="4" w:space="0" w:color="000000"/>
            </w:tcBorders>
          </w:tcPr>
          <w:p>
            <w:pPr>
              <w:pStyle w:val="TableParagraph"/>
              <w:spacing w:line="263" w:lineRule="exact"/>
              <w:ind w:left="95" w:right="0"/>
              <w:jc w:val="left"/>
              <w:rPr>
                <w:rFonts w:ascii="宋体" w:hAnsi="宋体" w:cs="宋体" w:eastAsia="宋体" w:hint="default"/>
                <w:sz w:val="21"/>
                <w:szCs w:val="21"/>
              </w:rPr>
            </w:pPr>
            <w:r>
              <w:rPr>
                <w:rFonts w:ascii="宋体" w:hAnsi="宋体" w:cs="宋体" w:eastAsia="宋体" w:hint="default"/>
                <w:sz w:val="21"/>
                <w:szCs w:val="21"/>
              </w:rPr>
              <w:t>上海思然计算机科技有限公司</w:t>
            </w:r>
          </w:p>
        </w:tc>
        <w:tc>
          <w:tcPr>
            <w:tcW w:w="2693" w:type="dxa"/>
            <w:tcBorders>
              <w:top w:val="single" w:sz="4" w:space="0" w:color="000000"/>
              <w:left w:val="single" w:sz="4" w:space="0" w:color="000000"/>
              <w:bottom w:val="single" w:sz="4" w:space="0" w:color="000000"/>
              <w:right w:val="single" w:sz="8" w:space="0" w:color="000000"/>
            </w:tcBorders>
          </w:tcPr>
          <w:p>
            <w:pPr>
              <w:pStyle w:val="TableParagraph"/>
              <w:spacing w:line="263" w:lineRule="exact"/>
              <w:ind w:right="442"/>
              <w:jc w:val="right"/>
              <w:rPr>
                <w:rFonts w:ascii="宋体" w:hAnsi="宋体" w:cs="宋体" w:eastAsia="宋体" w:hint="default"/>
                <w:sz w:val="21"/>
                <w:szCs w:val="21"/>
              </w:rPr>
            </w:pPr>
            <w:r>
              <w:rPr>
                <w:rFonts w:ascii="宋体"/>
                <w:spacing w:val="-1"/>
                <w:sz w:val="21"/>
              </w:rPr>
              <w:t>6,359,133.00</w:t>
            </w:r>
          </w:p>
        </w:tc>
      </w:tr>
      <w:tr>
        <w:trPr>
          <w:trHeight w:val="322" w:hRule="exact"/>
        </w:trPr>
        <w:tc>
          <w:tcPr>
            <w:tcW w:w="5211"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right="7"/>
              <w:jc w:val="center"/>
              <w:rPr>
                <w:rFonts w:ascii="宋体" w:hAnsi="宋体" w:cs="宋体" w:eastAsia="宋体" w:hint="default"/>
                <w:sz w:val="21"/>
                <w:szCs w:val="21"/>
              </w:rPr>
            </w:pPr>
            <w:r>
              <w:rPr>
                <w:rFonts w:ascii="宋体" w:hAnsi="宋体" w:cs="宋体" w:eastAsia="宋体" w:hint="default"/>
                <w:sz w:val="21"/>
                <w:szCs w:val="21"/>
              </w:rPr>
              <w:t>采购合计</w:t>
            </w:r>
          </w:p>
        </w:tc>
        <w:tc>
          <w:tcPr>
            <w:tcW w:w="2693"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442"/>
              <w:jc w:val="right"/>
              <w:rPr>
                <w:rFonts w:ascii="宋体" w:hAnsi="宋体" w:cs="宋体" w:eastAsia="宋体" w:hint="default"/>
                <w:sz w:val="21"/>
                <w:szCs w:val="21"/>
              </w:rPr>
            </w:pPr>
            <w:r>
              <w:rPr>
                <w:rFonts w:ascii="宋体"/>
                <w:spacing w:val="-1"/>
                <w:sz w:val="21"/>
              </w:rPr>
              <w:t>36,564,092.93</w:t>
            </w:r>
          </w:p>
        </w:tc>
      </w:tr>
      <w:tr>
        <w:trPr>
          <w:trHeight w:val="329" w:hRule="exact"/>
        </w:trPr>
        <w:tc>
          <w:tcPr>
            <w:tcW w:w="5211" w:type="dxa"/>
            <w:tcBorders>
              <w:top w:val="single" w:sz="4" w:space="0" w:color="000000"/>
              <w:left w:val="single" w:sz="8" w:space="0" w:color="000000"/>
              <w:bottom w:val="single" w:sz="8" w:space="0" w:color="000000"/>
              <w:right w:val="single" w:sz="4" w:space="0" w:color="000000"/>
            </w:tcBorders>
          </w:tcPr>
          <w:p>
            <w:pPr>
              <w:pStyle w:val="TableParagraph"/>
              <w:spacing w:line="265" w:lineRule="exact"/>
              <w:ind w:right="6"/>
              <w:jc w:val="center"/>
              <w:rPr>
                <w:rFonts w:ascii="宋体" w:hAnsi="宋体" w:cs="宋体" w:eastAsia="宋体" w:hint="default"/>
                <w:sz w:val="21"/>
                <w:szCs w:val="21"/>
              </w:rPr>
            </w:pPr>
            <w:r>
              <w:rPr>
                <w:rFonts w:ascii="宋体" w:hAnsi="宋体" w:cs="宋体" w:eastAsia="宋体" w:hint="default"/>
                <w:sz w:val="21"/>
                <w:szCs w:val="21"/>
              </w:rPr>
              <w:t>占采购总额比例</w:t>
            </w:r>
          </w:p>
        </w:tc>
        <w:tc>
          <w:tcPr>
            <w:tcW w:w="2693" w:type="dxa"/>
            <w:tcBorders>
              <w:top w:val="single" w:sz="4" w:space="0" w:color="000000"/>
              <w:left w:val="single" w:sz="4" w:space="0" w:color="000000"/>
              <w:bottom w:val="single" w:sz="8" w:space="0" w:color="000000"/>
              <w:right w:val="single" w:sz="8" w:space="0" w:color="000000"/>
            </w:tcBorders>
          </w:tcPr>
          <w:p>
            <w:pPr>
              <w:pStyle w:val="TableParagraph"/>
              <w:spacing w:line="265" w:lineRule="exact"/>
              <w:ind w:left="4" w:right="0"/>
              <w:jc w:val="center"/>
              <w:rPr>
                <w:rFonts w:ascii="宋体" w:hAnsi="宋体" w:cs="宋体" w:eastAsia="宋体" w:hint="default"/>
                <w:sz w:val="21"/>
                <w:szCs w:val="21"/>
              </w:rPr>
            </w:pPr>
            <w:r>
              <w:rPr>
                <w:rFonts w:ascii="宋体"/>
                <w:sz w:val="21"/>
              </w:rPr>
              <w:t>46.47%</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444" w:lineRule="auto"/>
        <w:ind w:left="898" w:right="5307"/>
        <w:jc w:val="left"/>
        <w:rPr>
          <w:b w:val="0"/>
          <w:bCs w:val="0"/>
        </w:rPr>
      </w:pPr>
      <w:r>
        <w:rPr/>
        <w:t>（三）</w:t>
      </w:r>
      <w:r>
        <w:rPr>
          <w:spacing w:val="-20"/>
        </w:rPr>
        <w:t> </w:t>
      </w:r>
      <w:r>
        <w:rPr/>
        <w:t>公司财务状况及经营成果对比分析</w:t>
      </w:r>
      <w:r>
        <w:rPr>
          <w:w w:val="100"/>
        </w:rPr>
        <w:t> </w:t>
      </w:r>
      <w:r>
        <w:rPr>
          <w:rFonts w:ascii="宋体" w:hAnsi="宋体" w:cs="宋体" w:eastAsia="宋体" w:hint="default"/>
        </w:rPr>
        <w:t>1</w:t>
      </w:r>
      <w:r>
        <w:rPr/>
        <w:t>、 财务状况变化情况</w:t>
      </w:r>
      <w:r>
        <w:rPr>
          <w:b w:val="0"/>
          <w:bCs w:val="0"/>
        </w:rPr>
      </w:r>
    </w:p>
    <w:tbl>
      <w:tblPr>
        <w:tblW w:w="0" w:type="auto"/>
        <w:jc w:val="left"/>
        <w:tblInd w:w="117" w:type="dxa"/>
        <w:tblLayout w:type="fixed"/>
        <w:tblCellMar>
          <w:top w:w="0" w:type="dxa"/>
          <w:left w:w="0" w:type="dxa"/>
          <w:bottom w:w="0" w:type="dxa"/>
          <w:right w:w="0" w:type="dxa"/>
        </w:tblCellMar>
        <w:tblLook w:val="01E0"/>
      </w:tblPr>
      <w:tblGrid>
        <w:gridCol w:w="1992"/>
        <w:gridCol w:w="2041"/>
        <w:gridCol w:w="991"/>
        <w:gridCol w:w="2165"/>
        <w:gridCol w:w="996"/>
        <w:gridCol w:w="1671"/>
      </w:tblGrid>
      <w:tr>
        <w:trPr>
          <w:trHeight w:val="326" w:hRule="exact"/>
        </w:trPr>
        <w:tc>
          <w:tcPr>
            <w:tcW w:w="1992" w:type="dxa"/>
            <w:tcBorders>
              <w:top w:val="single" w:sz="8" w:space="0" w:color="000000"/>
              <w:left w:val="single" w:sz="8" w:space="0" w:color="000000"/>
              <w:bottom w:val="single" w:sz="4" w:space="0" w:color="000000"/>
              <w:right w:val="single" w:sz="4" w:space="0" w:color="000000"/>
            </w:tcBorders>
          </w:tcPr>
          <w:p>
            <w:pPr>
              <w:pStyle w:val="TableParagraph"/>
              <w:spacing w:line="254" w:lineRule="exact"/>
              <w:ind w:right="7"/>
              <w:jc w:val="center"/>
              <w:rPr>
                <w:rFonts w:ascii="宋体" w:hAnsi="宋体" w:cs="宋体" w:eastAsia="宋体" w:hint="default"/>
                <w:sz w:val="21"/>
                <w:szCs w:val="21"/>
              </w:rPr>
            </w:pPr>
            <w:r>
              <w:rPr>
                <w:rFonts w:ascii="宋体" w:hAnsi="宋体" w:cs="宋体" w:eastAsia="宋体" w:hint="default"/>
                <w:sz w:val="21"/>
                <w:szCs w:val="21"/>
              </w:rPr>
              <w:t>科目</w:t>
            </w:r>
          </w:p>
        </w:tc>
        <w:tc>
          <w:tcPr>
            <w:tcW w:w="2041" w:type="dxa"/>
            <w:tcBorders>
              <w:top w:val="single" w:sz="8" w:space="0" w:color="000000"/>
              <w:left w:val="single" w:sz="4" w:space="0" w:color="000000"/>
              <w:bottom w:val="single" w:sz="4" w:space="0" w:color="000000"/>
              <w:right w:val="single" w:sz="4" w:space="0" w:color="000000"/>
            </w:tcBorders>
          </w:tcPr>
          <w:p>
            <w:pPr>
              <w:pStyle w:val="TableParagraph"/>
              <w:spacing w:line="254" w:lineRule="exact"/>
              <w:ind w:left="46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991" w:type="dxa"/>
            <w:tcBorders>
              <w:top w:val="single" w:sz="8" w:space="0" w:color="000000"/>
              <w:left w:val="single" w:sz="4" w:space="0" w:color="000000"/>
              <w:bottom w:val="single" w:sz="4" w:space="0" w:color="000000"/>
              <w:right w:val="single" w:sz="4" w:space="0" w:color="000000"/>
            </w:tcBorders>
          </w:tcPr>
          <w:p>
            <w:pPr>
              <w:pStyle w:val="TableParagraph"/>
              <w:spacing w:line="254" w:lineRule="exact"/>
              <w:ind w:left="103" w:right="-5"/>
              <w:jc w:val="left"/>
              <w:rPr>
                <w:rFonts w:ascii="宋体" w:hAnsi="宋体" w:cs="宋体" w:eastAsia="宋体" w:hint="default"/>
                <w:sz w:val="21"/>
                <w:szCs w:val="21"/>
              </w:rPr>
            </w:pPr>
            <w:r>
              <w:rPr>
                <w:rFonts w:ascii="宋体" w:hAnsi="宋体" w:cs="宋体" w:eastAsia="宋体" w:hint="default"/>
                <w:spacing w:val="-14"/>
                <w:sz w:val="21"/>
                <w:szCs w:val="21"/>
              </w:rPr>
              <w:t>占比（</w:t>
            </w:r>
            <w:r>
              <w:rPr>
                <w:rFonts w:ascii="宋体" w:hAnsi="宋体" w:cs="宋体" w:eastAsia="宋体" w:hint="default"/>
                <w:spacing w:val="-14"/>
                <w:sz w:val="21"/>
                <w:szCs w:val="21"/>
              </w:rPr>
              <w:t>%</w:t>
            </w:r>
            <w:r>
              <w:rPr>
                <w:rFonts w:ascii="宋体" w:hAnsi="宋体" w:cs="宋体" w:eastAsia="宋体" w:hint="default"/>
                <w:spacing w:val="-14"/>
                <w:sz w:val="21"/>
                <w:szCs w:val="21"/>
              </w:rPr>
              <w:t>）</w:t>
            </w:r>
          </w:p>
        </w:tc>
        <w:tc>
          <w:tcPr>
            <w:tcW w:w="2165" w:type="dxa"/>
            <w:tcBorders>
              <w:top w:val="single" w:sz="8" w:space="0" w:color="000000"/>
              <w:left w:val="single" w:sz="4" w:space="0" w:color="000000"/>
              <w:bottom w:val="single" w:sz="4" w:space="0" w:color="000000"/>
              <w:right w:val="single" w:sz="4" w:space="0" w:color="000000"/>
            </w:tcBorders>
          </w:tcPr>
          <w:p>
            <w:pPr>
              <w:pStyle w:val="TableParagraph"/>
              <w:spacing w:line="254" w:lineRule="exact"/>
              <w:ind w:left="2"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996" w:type="dxa"/>
            <w:tcBorders>
              <w:top w:val="single" w:sz="8" w:space="0" w:color="000000"/>
              <w:left w:val="single" w:sz="4" w:space="0" w:color="000000"/>
              <w:bottom w:val="single" w:sz="4" w:space="0" w:color="000000"/>
              <w:right w:val="single" w:sz="4" w:space="0" w:color="000000"/>
            </w:tcBorders>
          </w:tcPr>
          <w:p>
            <w:pPr>
              <w:pStyle w:val="TableParagraph"/>
              <w:spacing w:line="254" w:lineRule="exact"/>
              <w:ind w:right="-5"/>
              <w:jc w:val="right"/>
              <w:rPr>
                <w:rFonts w:ascii="宋体" w:hAnsi="宋体" w:cs="宋体" w:eastAsia="宋体" w:hint="default"/>
                <w:sz w:val="21"/>
                <w:szCs w:val="21"/>
              </w:rPr>
            </w:pPr>
            <w:r>
              <w:rPr>
                <w:rFonts w:ascii="宋体" w:hAnsi="宋体" w:cs="宋体" w:eastAsia="宋体" w:hint="default"/>
                <w:spacing w:val="-13"/>
                <w:sz w:val="21"/>
                <w:szCs w:val="21"/>
              </w:rPr>
              <w:t>占比（</w:t>
            </w:r>
            <w:r>
              <w:rPr>
                <w:rFonts w:ascii="宋体" w:hAnsi="宋体" w:cs="宋体" w:eastAsia="宋体" w:hint="default"/>
                <w:spacing w:val="-13"/>
                <w:sz w:val="21"/>
                <w:szCs w:val="21"/>
              </w:rPr>
              <w:t>%</w:t>
            </w:r>
            <w:r>
              <w:rPr>
                <w:rFonts w:ascii="宋体" w:hAnsi="宋体" w:cs="宋体" w:eastAsia="宋体" w:hint="default"/>
                <w:spacing w:val="-13"/>
                <w:sz w:val="21"/>
                <w:szCs w:val="21"/>
              </w:rPr>
              <w:t>）</w:t>
            </w:r>
          </w:p>
        </w:tc>
        <w:tc>
          <w:tcPr>
            <w:tcW w:w="1671" w:type="dxa"/>
            <w:tcBorders>
              <w:top w:val="single" w:sz="8" w:space="0" w:color="000000"/>
              <w:left w:val="single" w:sz="4" w:space="0" w:color="000000"/>
              <w:bottom w:val="single" w:sz="4" w:space="0" w:color="000000"/>
              <w:right w:val="single" w:sz="8" w:space="0" w:color="000000"/>
            </w:tcBorders>
          </w:tcPr>
          <w:p>
            <w:pPr>
              <w:pStyle w:val="TableParagraph"/>
              <w:spacing w:line="254" w:lineRule="exact"/>
              <w:ind w:right="139"/>
              <w:jc w:val="right"/>
              <w:rPr>
                <w:rFonts w:ascii="宋体" w:hAnsi="宋体" w:cs="宋体" w:eastAsia="宋体" w:hint="default"/>
                <w:sz w:val="21"/>
                <w:szCs w:val="21"/>
              </w:rPr>
            </w:pPr>
            <w:r>
              <w:rPr>
                <w:rFonts w:ascii="宋体" w:hAnsi="宋体" w:cs="宋体" w:eastAsia="宋体" w:hint="default"/>
                <w:spacing w:val="-1"/>
                <w:sz w:val="21"/>
                <w:szCs w:val="21"/>
              </w:rPr>
              <w:t>变动幅度（</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54" w:lineRule="exact"/>
              <w:ind w:left="95"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9"/>
              <w:jc w:val="right"/>
              <w:rPr>
                <w:rFonts w:ascii="宋体" w:hAnsi="宋体" w:cs="宋体" w:eastAsia="宋体" w:hint="default"/>
                <w:sz w:val="21"/>
                <w:szCs w:val="21"/>
              </w:rPr>
            </w:pPr>
            <w:r>
              <w:rPr>
                <w:rFonts w:ascii="宋体"/>
                <w:spacing w:val="-1"/>
                <w:sz w:val="21"/>
              </w:rPr>
              <w:t>559,849,416.08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247" w:right="0"/>
              <w:jc w:val="left"/>
              <w:rPr>
                <w:rFonts w:ascii="宋体" w:hAnsi="宋体" w:cs="宋体" w:eastAsia="宋体" w:hint="default"/>
                <w:sz w:val="21"/>
                <w:szCs w:val="21"/>
              </w:rPr>
            </w:pPr>
            <w:r>
              <w:rPr>
                <w:rFonts w:ascii="宋体"/>
                <w:sz w:val="21"/>
              </w:rPr>
              <w:t>100.00</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8"/>
              <w:jc w:val="right"/>
              <w:rPr>
                <w:rFonts w:ascii="宋体" w:hAnsi="宋体" w:cs="宋体" w:eastAsia="宋体" w:hint="default"/>
                <w:sz w:val="21"/>
                <w:szCs w:val="21"/>
              </w:rPr>
            </w:pPr>
            <w:r>
              <w:rPr>
                <w:rFonts w:ascii="宋体"/>
                <w:spacing w:val="-1"/>
                <w:sz w:val="21"/>
              </w:rPr>
              <w:t>184,534,990.24</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252" w:right="0"/>
              <w:jc w:val="left"/>
              <w:rPr>
                <w:rFonts w:ascii="宋体" w:hAnsi="宋体" w:cs="宋体" w:eastAsia="宋体" w:hint="default"/>
                <w:sz w:val="21"/>
                <w:szCs w:val="21"/>
              </w:rPr>
            </w:pPr>
            <w:r>
              <w:rPr>
                <w:rFonts w:ascii="宋体"/>
                <w:sz w:val="21"/>
              </w:rPr>
              <w:t>100.00</w:t>
            </w:r>
          </w:p>
        </w:tc>
        <w:tc>
          <w:tcPr>
            <w:tcW w:w="1671" w:type="dxa"/>
            <w:tcBorders>
              <w:top w:val="single" w:sz="4" w:space="0" w:color="000000"/>
              <w:left w:val="single" w:sz="4" w:space="0" w:color="000000"/>
              <w:bottom w:val="single" w:sz="4"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z w:val="21"/>
              </w:rPr>
              <w:t>203.38</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54" w:lineRule="exact"/>
              <w:ind w:left="307"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9"/>
              <w:jc w:val="right"/>
              <w:rPr>
                <w:rFonts w:ascii="宋体" w:hAnsi="宋体" w:cs="宋体" w:eastAsia="宋体" w:hint="default"/>
                <w:sz w:val="21"/>
                <w:szCs w:val="21"/>
              </w:rPr>
            </w:pPr>
            <w:r>
              <w:rPr>
                <w:rFonts w:ascii="宋体"/>
                <w:spacing w:val="-1"/>
                <w:sz w:val="21"/>
              </w:rPr>
              <w:t>388,862,020.66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352" w:right="0"/>
              <w:jc w:val="left"/>
              <w:rPr>
                <w:rFonts w:ascii="宋体" w:hAnsi="宋体" w:cs="宋体" w:eastAsia="宋体" w:hint="default"/>
                <w:sz w:val="21"/>
                <w:szCs w:val="21"/>
              </w:rPr>
            </w:pPr>
            <w:r>
              <w:rPr>
                <w:rFonts w:ascii="宋体"/>
                <w:sz w:val="21"/>
              </w:rPr>
              <w:t>69.46</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8"/>
              <w:jc w:val="right"/>
              <w:rPr>
                <w:rFonts w:ascii="宋体" w:hAnsi="宋体" w:cs="宋体" w:eastAsia="宋体" w:hint="default"/>
                <w:sz w:val="21"/>
                <w:szCs w:val="21"/>
              </w:rPr>
            </w:pPr>
            <w:r>
              <w:rPr>
                <w:rFonts w:ascii="宋体"/>
                <w:spacing w:val="-1"/>
                <w:sz w:val="21"/>
              </w:rPr>
              <w:t>68,135,673.77</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357" w:right="0"/>
              <w:jc w:val="left"/>
              <w:rPr>
                <w:rFonts w:ascii="宋体" w:hAnsi="宋体" w:cs="宋体" w:eastAsia="宋体" w:hint="default"/>
                <w:sz w:val="21"/>
                <w:szCs w:val="21"/>
              </w:rPr>
            </w:pPr>
            <w:r>
              <w:rPr>
                <w:rFonts w:ascii="宋体"/>
                <w:sz w:val="21"/>
              </w:rPr>
              <w:t>36.92</w:t>
            </w:r>
          </w:p>
        </w:tc>
        <w:tc>
          <w:tcPr>
            <w:tcW w:w="1671" w:type="dxa"/>
            <w:tcBorders>
              <w:top w:val="single" w:sz="4" w:space="0" w:color="000000"/>
              <w:left w:val="single" w:sz="4" w:space="0" w:color="000000"/>
              <w:bottom w:val="single" w:sz="4"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z w:val="21"/>
              </w:rPr>
              <w:t>470.72</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54" w:lineRule="exact"/>
              <w:ind w:left="307"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9"/>
              <w:jc w:val="right"/>
              <w:rPr>
                <w:rFonts w:ascii="宋体" w:hAnsi="宋体" w:cs="宋体" w:eastAsia="宋体" w:hint="default"/>
                <w:sz w:val="21"/>
                <w:szCs w:val="21"/>
              </w:rPr>
            </w:pPr>
            <w:r>
              <w:rPr>
                <w:rFonts w:ascii="宋体"/>
                <w:spacing w:val="-1"/>
                <w:sz w:val="21"/>
              </w:rPr>
              <w:t>3,586,715.00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458" w:right="0"/>
              <w:jc w:val="left"/>
              <w:rPr>
                <w:rFonts w:ascii="宋体" w:hAnsi="宋体" w:cs="宋体" w:eastAsia="宋体" w:hint="default"/>
                <w:sz w:val="21"/>
                <w:szCs w:val="21"/>
              </w:rPr>
            </w:pPr>
            <w:r>
              <w:rPr>
                <w:rFonts w:ascii="宋体"/>
                <w:sz w:val="21"/>
              </w:rPr>
              <w:t>0.64</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8"/>
              <w:jc w:val="right"/>
              <w:rPr>
                <w:rFonts w:ascii="宋体" w:hAnsi="宋体" w:cs="宋体" w:eastAsia="宋体" w:hint="default"/>
                <w:sz w:val="21"/>
                <w:szCs w:val="21"/>
              </w:rPr>
            </w:pPr>
            <w:r>
              <w:rPr>
                <w:rFonts w:ascii="宋体"/>
                <w:spacing w:val="-1"/>
                <w:sz w:val="21"/>
              </w:rPr>
              <w:t>658,684.00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8"/>
              <w:jc w:val="right"/>
              <w:rPr>
                <w:rFonts w:ascii="宋体" w:hAnsi="宋体" w:cs="宋体" w:eastAsia="宋体" w:hint="default"/>
                <w:sz w:val="21"/>
                <w:szCs w:val="21"/>
              </w:rPr>
            </w:pPr>
            <w:r>
              <w:rPr>
                <w:rFonts w:ascii="宋体"/>
                <w:sz w:val="21"/>
              </w:rPr>
              <w:t>0.36</w:t>
            </w:r>
          </w:p>
        </w:tc>
        <w:tc>
          <w:tcPr>
            <w:tcW w:w="1671" w:type="dxa"/>
            <w:tcBorders>
              <w:top w:val="single" w:sz="4" w:space="0" w:color="000000"/>
              <w:left w:val="single" w:sz="4" w:space="0" w:color="000000"/>
              <w:bottom w:val="single" w:sz="4"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z w:val="21"/>
              </w:rPr>
              <w:t>444.53</w:t>
            </w:r>
          </w:p>
        </w:tc>
      </w:tr>
      <w:tr>
        <w:trPr>
          <w:trHeight w:val="325"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57" w:lineRule="exact"/>
              <w:ind w:left="30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99"/>
              <w:jc w:val="right"/>
              <w:rPr>
                <w:rFonts w:ascii="宋体" w:hAnsi="宋体" w:cs="宋体" w:eastAsia="宋体" w:hint="default"/>
                <w:sz w:val="21"/>
                <w:szCs w:val="21"/>
              </w:rPr>
            </w:pPr>
            <w:r>
              <w:rPr>
                <w:rFonts w:ascii="宋体"/>
                <w:spacing w:val="-1"/>
                <w:sz w:val="21"/>
              </w:rPr>
              <w:t>54,293,533.78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458" w:right="0"/>
              <w:jc w:val="left"/>
              <w:rPr>
                <w:rFonts w:ascii="宋体" w:hAnsi="宋体" w:cs="宋体" w:eastAsia="宋体" w:hint="default"/>
                <w:sz w:val="21"/>
                <w:szCs w:val="21"/>
              </w:rPr>
            </w:pPr>
            <w:r>
              <w:rPr>
                <w:rFonts w:ascii="宋体"/>
                <w:sz w:val="21"/>
              </w:rPr>
              <w:t>9.70</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98"/>
              <w:jc w:val="right"/>
              <w:rPr>
                <w:rFonts w:ascii="宋体" w:hAnsi="宋体" w:cs="宋体" w:eastAsia="宋体" w:hint="default"/>
                <w:sz w:val="21"/>
                <w:szCs w:val="21"/>
              </w:rPr>
            </w:pPr>
            <w:r>
              <w:rPr>
                <w:rFonts w:ascii="宋体"/>
                <w:spacing w:val="-1"/>
                <w:sz w:val="21"/>
              </w:rPr>
              <w:t>32,830,920.87</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357" w:right="0"/>
              <w:jc w:val="left"/>
              <w:rPr>
                <w:rFonts w:ascii="宋体" w:hAnsi="宋体" w:cs="宋体" w:eastAsia="宋体" w:hint="default"/>
                <w:sz w:val="21"/>
                <w:szCs w:val="21"/>
              </w:rPr>
            </w:pPr>
            <w:r>
              <w:rPr>
                <w:rFonts w:ascii="宋体"/>
                <w:sz w:val="21"/>
              </w:rPr>
              <w:t>17.79</w:t>
            </w:r>
          </w:p>
        </w:tc>
        <w:tc>
          <w:tcPr>
            <w:tcW w:w="1671" w:type="dxa"/>
            <w:tcBorders>
              <w:top w:val="single" w:sz="4" w:space="0" w:color="000000"/>
              <w:left w:val="single" w:sz="4" w:space="0" w:color="000000"/>
              <w:bottom w:val="single" w:sz="4" w:space="0" w:color="000000"/>
              <w:right w:val="single" w:sz="8" w:space="0" w:color="000000"/>
            </w:tcBorders>
          </w:tcPr>
          <w:p>
            <w:pPr>
              <w:pStyle w:val="TableParagraph"/>
              <w:spacing w:line="257" w:lineRule="exact"/>
              <w:ind w:right="98"/>
              <w:jc w:val="right"/>
              <w:rPr>
                <w:rFonts w:ascii="宋体" w:hAnsi="宋体" w:cs="宋体" w:eastAsia="宋体" w:hint="default"/>
                <w:sz w:val="21"/>
                <w:szCs w:val="21"/>
              </w:rPr>
            </w:pPr>
            <w:r>
              <w:rPr>
                <w:rFonts w:ascii="宋体"/>
                <w:sz w:val="21"/>
              </w:rPr>
              <w:t>65.37</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54" w:lineRule="exact"/>
              <w:ind w:left="307"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9"/>
              <w:jc w:val="right"/>
              <w:rPr>
                <w:rFonts w:ascii="宋体" w:hAnsi="宋体" w:cs="宋体" w:eastAsia="宋体" w:hint="default"/>
                <w:sz w:val="21"/>
                <w:szCs w:val="21"/>
              </w:rPr>
            </w:pPr>
            <w:r>
              <w:rPr>
                <w:rFonts w:ascii="宋体"/>
                <w:spacing w:val="-1"/>
                <w:sz w:val="21"/>
              </w:rPr>
              <w:t>12,531,665.53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458" w:right="0"/>
              <w:jc w:val="left"/>
              <w:rPr>
                <w:rFonts w:ascii="宋体" w:hAnsi="宋体" w:cs="宋体" w:eastAsia="宋体" w:hint="default"/>
                <w:sz w:val="21"/>
                <w:szCs w:val="21"/>
              </w:rPr>
            </w:pPr>
            <w:r>
              <w:rPr>
                <w:rFonts w:ascii="宋体"/>
                <w:sz w:val="21"/>
              </w:rPr>
              <w:t>2.24</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8"/>
              <w:jc w:val="right"/>
              <w:rPr>
                <w:rFonts w:ascii="宋体" w:hAnsi="宋体" w:cs="宋体" w:eastAsia="宋体" w:hint="default"/>
                <w:sz w:val="21"/>
                <w:szCs w:val="21"/>
              </w:rPr>
            </w:pPr>
            <w:r>
              <w:rPr>
                <w:rFonts w:ascii="宋体"/>
                <w:spacing w:val="-1"/>
                <w:sz w:val="21"/>
              </w:rPr>
              <w:t>18,788,171.22</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357" w:right="0"/>
              <w:jc w:val="left"/>
              <w:rPr>
                <w:rFonts w:ascii="宋体" w:hAnsi="宋体" w:cs="宋体" w:eastAsia="宋体" w:hint="default"/>
                <w:sz w:val="21"/>
                <w:szCs w:val="21"/>
              </w:rPr>
            </w:pPr>
            <w:r>
              <w:rPr>
                <w:rFonts w:ascii="宋体"/>
                <w:sz w:val="21"/>
              </w:rPr>
              <w:t>10.18</w:t>
            </w:r>
          </w:p>
        </w:tc>
        <w:tc>
          <w:tcPr>
            <w:tcW w:w="1671" w:type="dxa"/>
            <w:tcBorders>
              <w:top w:val="single" w:sz="4" w:space="0" w:color="000000"/>
              <w:left w:val="single" w:sz="4" w:space="0" w:color="000000"/>
              <w:bottom w:val="single" w:sz="4"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z w:val="21"/>
              </w:rPr>
              <w:t>-33.30</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54" w:lineRule="exact"/>
              <w:ind w:left="307"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8"/>
              <w:jc w:val="right"/>
              <w:rPr>
                <w:rFonts w:ascii="宋体" w:hAnsi="宋体" w:cs="宋体" w:eastAsia="宋体" w:hint="default"/>
                <w:sz w:val="21"/>
                <w:szCs w:val="21"/>
              </w:rPr>
            </w:pPr>
            <w:r>
              <w:rPr>
                <w:rFonts w:ascii="宋体"/>
                <w:spacing w:val="-1"/>
                <w:sz w:val="21"/>
              </w:rPr>
              <w:t>3,511,594.60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458" w:right="0"/>
              <w:jc w:val="left"/>
              <w:rPr>
                <w:rFonts w:ascii="宋体" w:hAnsi="宋体" w:cs="宋体" w:eastAsia="宋体" w:hint="default"/>
                <w:sz w:val="21"/>
                <w:szCs w:val="21"/>
              </w:rPr>
            </w:pPr>
            <w:r>
              <w:rPr>
                <w:rFonts w:ascii="宋体"/>
                <w:sz w:val="21"/>
              </w:rPr>
              <w:t>0.63</w:t>
            </w:r>
          </w:p>
        </w:tc>
        <w:tc>
          <w:tcPr>
            <w:tcW w:w="216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z w:val="21"/>
              </w:rPr>
              <w:t>100.00</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54" w:lineRule="exact"/>
              <w:ind w:left="307"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9"/>
              <w:jc w:val="right"/>
              <w:rPr>
                <w:rFonts w:ascii="宋体" w:hAnsi="宋体" w:cs="宋体" w:eastAsia="宋体" w:hint="default"/>
                <w:sz w:val="21"/>
                <w:szCs w:val="21"/>
              </w:rPr>
            </w:pPr>
            <w:r>
              <w:rPr>
                <w:rFonts w:ascii="宋体"/>
                <w:spacing w:val="-1"/>
                <w:sz w:val="21"/>
              </w:rPr>
              <w:t>8,024,608.66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458" w:right="0"/>
              <w:jc w:val="left"/>
              <w:rPr>
                <w:rFonts w:ascii="宋体" w:hAnsi="宋体" w:cs="宋体" w:eastAsia="宋体" w:hint="default"/>
                <w:sz w:val="21"/>
                <w:szCs w:val="21"/>
              </w:rPr>
            </w:pPr>
            <w:r>
              <w:rPr>
                <w:rFonts w:ascii="宋体"/>
                <w:sz w:val="21"/>
              </w:rPr>
              <w:t>1.43</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8"/>
              <w:jc w:val="right"/>
              <w:rPr>
                <w:rFonts w:ascii="宋体" w:hAnsi="宋体" w:cs="宋体" w:eastAsia="宋体" w:hint="default"/>
                <w:sz w:val="21"/>
                <w:szCs w:val="21"/>
              </w:rPr>
            </w:pPr>
            <w:r>
              <w:rPr>
                <w:rFonts w:ascii="宋体"/>
                <w:spacing w:val="-1"/>
                <w:sz w:val="21"/>
              </w:rPr>
              <w:t>2,195,740.65</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8"/>
              <w:jc w:val="right"/>
              <w:rPr>
                <w:rFonts w:ascii="宋体" w:hAnsi="宋体" w:cs="宋体" w:eastAsia="宋体" w:hint="default"/>
                <w:sz w:val="21"/>
                <w:szCs w:val="21"/>
              </w:rPr>
            </w:pPr>
            <w:r>
              <w:rPr>
                <w:rFonts w:ascii="宋体"/>
                <w:sz w:val="21"/>
              </w:rPr>
              <w:t>1.19</w:t>
            </w:r>
          </w:p>
        </w:tc>
        <w:tc>
          <w:tcPr>
            <w:tcW w:w="1671" w:type="dxa"/>
            <w:tcBorders>
              <w:top w:val="single" w:sz="4" w:space="0" w:color="000000"/>
              <w:left w:val="single" w:sz="4" w:space="0" w:color="000000"/>
              <w:bottom w:val="single" w:sz="4"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z w:val="21"/>
              </w:rPr>
              <w:t>265.46</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54" w:lineRule="exact"/>
              <w:ind w:left="307"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9"/>
              <w:jc w:val="right"/>
              <w:rPr>
                <w:rFonts w:ascii="宋体" w:hAnsi="宋体" w:cs="宋体" w:eastAsia="宋体" w:hint="default"/>
                <w:sz w:val="21"/>
                <w:szCs w:val="21"/>
              </w:rPr>
            </w:pPr>
            <w:r>
              <w:rPr>
                <w:rFonts w:ascii="宋体"/>
                <w:spacing w:val="-1"/>
                <w:sz w:val="21"/>
              </w:rPr>
              <w:t>28,946,180.38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458" w:right="0"/>
              <w:jc w:val="left"/>
              <w:rPr>
                <w:rFonts w:ascii="宋体" w:hAnsi="宋体" w:cs="宋体" w:eastAsia="宋体" w:hint="default"/>
                <w:sz w:val="21"/>
                <w:szCs w:val="21"/>
              </w:rPr>
            </w:pPr>
            <w:r>
              <w:rPr>
                <w:rFonts w:ascii="宋体"/>
                <w:sz w:val="21"/>
              </w:rPr>
              <w:t>5.17</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8"/>
              <w:jc w:val="right"/>
              <w:rPr>
                <w:rFonts w:ascii="宋体" w:hAnsi="宋体" w:cs="宋体" w:eastAsia="宋体" w:hint="default"/>
                <w:sz w:val="21"/>
                <w:szCs w:val="21"/>
              </w:rPr>
            </w:pPr>
            <w:r>
              <w:rPr>
                <w:rFonts w:ascii="宋体"/>
                <w:spacing w:val="-1"/>
                <w:sz w:val="21"/>
              </w:rPr>
              <w:t>17,244,651.69</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98"/>
              <w:jc w:val="right"/>
              <w:rPr>
                <w:rFonts w:ascii="宋体" w:hAnsi="宋体" w:cs="宋体" w:eastAsia="宋体" w:hint="default"/>
                <w:sz w:val="21"/>
                <w:szCs w:val="21"/>
              </w:rPr>
            </w:pPr>
            <w:r>
              <w:rPr>
                <w:rFonts w:ascii="宋体"/>
                <w:sz w:val="21"/>
              </w:rPr>
              <w:t>9.34</w:t>
            </w:r>
          </w:p>
        </w:tc>
        <w:tc>
          <w:tcPr>
            <w:tcW w:w="1671" w:type="dxa"/>
            <w:tcBorders>
              <w:top w:val="single" w:sz="4" w:space="0" w:color="000000"/>
              <w:left w:val="single" w:sz="4" w:space="0" w:color="000000"/>
              <w:bottom w:val="single" w:sz="4" w:space="0" w:color="000000"/>
              <w:right w:val="single" w:sz="8" w:space="0" w:color="000000"/>
            </w:tcBorders>
          </w:tcPr>
          <w:p>
            <w:pPr>
              <w:pStyle w:val="TableParagraph"/>
              <w:spacing w:line="254" w:lineRule="exact"/>
              <w:ind w:right="98"/>
              <w:jc w:val="right"/>
              <w:rPr>
                <w:rFonts w:ascii="宋体" w:hAnsi="宋体" w:cs="宋体" w:eastAsia="宋体" w:hint="default"/>
                <w:sz w:val="21"/>
                <w:szCs w:val="21"/>
              </w:rPr>
            </w:pPr>
            <w:r>
              <w:rPr>
                <w:rFonts w:ascii="宋体"/>
                <w:sz w:val="21"/>
              </w:rPr>
              <w:t>67.86</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53" w:lineRule="exact"/>
              <w:ind w:left="307"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right="99"/>
              <w:jc w:val="right"/>
              <w:rPr>
                <w:rFonts w:ascii="宋体" w:hAnsi="宋体" w:cs="宋体" w:eastAsia="宋体" w:hint="default"/>
                <w:sz w:val="21"/>
                <w:szCs w:val="21"/>
              </w:rPr>
            </w:pPr>
            <w:r>
              <w:rPr>
                <w:rFonts w:ascii="宋体"/>
                <w:spacing w:val="-1"/>
                <w:sz w:val="21"/>
              </w:rPr>
              <w:t>59,352,293.70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352" w:right="0"/>
              <w:jc w:val="left"/>
              <w:rPr>
                <w:rFonts w:ascii="宋体" w:hAnsi="宋体" w:cs="宋体" w:eastAsia="宋体" w:hint="default"/>
                <w:sz w:val="21"/>
                <w:szCs w:val="21"/>
              </w:rPr>
            </w:pPr>
            <w:r>
              <w:rPr>
                <w:rFonts w:ascii="宋体"/>
                <w:sz w:val="21"/>
              </w:rPr>
              <w:t>10.60</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right="98"/>
              <w:jc w:val="right"/>
              <w:rPr>
                <w:rFonts w:ascii="宋体" w:hAnsi="宋体" w:cs="宋体" w:eastAsia="宋体" w:hint="default"/>
                <w:sz w:val="21"/>
                <w:szCs w:val="21"/>
              </w:rPr>
            </w:pPr>
            <w:r>
              <w:rPr>
                <w:rFonts w:ascii="宋体"/>
                <w:spacing w:val="-1"/>
                <w:sz w:val="21"/>
              </w:rPr>
              <w:t>44,143,012.86</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357" w:right="0"/>
              <w:jc w:val="left"/>
              <w:rPr>
                <w:rFonts w:ascii="宋体" w:hAnsi="宋体" w:cs="宋体" w:eastAsia="宋体" w:hint="default"/>
                <w:sz w:val="21"/>
                <w:szCs w:val="21"/>
              </w:rPr>
            </w:pPr>
            <w:r>
              <w:rPr>
                <w:rFonts w:ascii="宋体"/>
                <w:sz w:val="21"/>
              </w:rPr>
              <w:t>23.92</w:t>
            </w:r>
          </w:p>
        </w:tc>
        <w:tc>
          <w:tcPr>
            <w:tcW w:w="1671" w:type="dxa"/>
            <w:tcBorders>
              <w:top w:val="single" w:sz="4" w:space="0" w:color="000000"/>
              <w:left w:val="single" w:sz="4" w:space="0" w:color="000000"/>
              <w:bottom w:val="single" w:sz="4" w:space="0" w:color="000000"/>
              <w:right w:val="single" w:sz="8" w:space="0" w:color="000000"/>
            </w:tcBorders>
          </w:tcPr>
          <w:p>
            <w:pPr>
              <w:pStyle w:val="TableParagraph"/>
              <w:spacing w:line="253" w:lineRule="exact"/>
              <w:ind w:right="98"/>
              <w:jc w:val="right"/>
              <w:rPr>
                <w:rFonts w:ascii="宋体" w:hAnsi="宋体" w:cs="宋体" w:eastAsia="宋体" w:hint="default"/>
                <w:sz w:val="21"/>
                <w:szCs w:val="21"/>
              </w:rPr>
            </w:pPr>
            <w:r>
              <w:rPr>
                <w:rFonts w:ascii="宋体"/>
                <w:sz w:val="21"/>
              </w:rPr>
              <w:t>34.45</w:t>
            </w:r>
          </w:p>
        </w:tc>
      </w:tr>
      <w:tr>
        <w:trPr>
          <w:trHeight w:val="324"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56" w:lineRule="exact"/>
              <w:ind w:left="307"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99"/>
              <w:jc w:val="right"/>
              <w:rPr>
                <w:rFonts w:ascii="宋体" w:hAnsi="宋体" w:cs="宋体" w:eastAsia="宋体" w:hint="default"/>
                <w:sz w:val="21"/>
                <w:szCs w:val="21"/>
              </w:rPr>
            </w:pPr>
            <w:r>
              <w:rPr>
                <w:rFonts w:ascii="宋体"/>
                <w:spacing w:val="-1"/>
                <w:sz w:val="21"/>
              </w:rPr>
              <w:t>216,030.80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458" w:right="0"/>
              <w:jc w:val="left"/>
              <w:rPr>
                <w:rFonts w:ascii="宋体" w:hAnsi="宋体" w:cs="宋体" w:eastAsia="宋体" w:hint="default"/>
                <w:sz w:val="21"/>
                <w:szCs w:val="21"/>
              </w:rPr>
            </w:pPr>
            <w:r>
              <w:rPr>
                <w:rFonts w:ascii="宋体"/>
                <w:sz w:val="21"/>
              </w:rPr>
              <w:t>0.04</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98"/>
              <w:jc w:val="right"/>
              <w:rPr>
                <w:rFonts w:ascii="宋体" w:hAnsi="宋体" w:cs="宋体" w:eastAsia="宋体" w:hint="default"/>
                <w:sz w:val="21"/>
                <w:szCs w:val="21"/>
              </w:rPr>
            </w:pPr>
            <w:r>
              <w:rPr>
                <w:rFonts w:ascii="宋体"/>
                <w:spacing w:val="-1"/>
                <w:sz w:val="21"/>
              </w:rPr>
              <w:t>216,030.80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98"/>
              <w:jc w:val="right"/>
              <w:rPr>
                <w:rFonts w:ascii="宋体" w:hAnsi="宋体" w:cs="宋体" w:eastAsia="宋体" w:hint="default"/>
                <w:sz w:val="21"/>
                <w:szCs w:val="21"/>
              </w:rPr>
            </w:pPr>
            <w:r>
              <w:rPr>
                <w:rFonts w:ascii="宋体"/>
                <w:sz w:val="21"/>
              </w:rPr>
              <w:t>0.12</w:t>
            </w:r>
          </w:p>
        </w:tc>
        <w:tc>
          <w:tcPr>
            <w:tcW w:w="1671" w:type="dxa"/>
            <w:tcBorders>
              <w:top w:val="single" w:sz="4" w:space="0" w:color="000000"/>
              <w:left w:val="single" w:sz="4" w:space="0" w:color="000000"/>
              <w:bottom w:val="single" w:sz="4" w:space="0" w:color="000000"/>
              <w:right w:val="single" w:sz="8" w:space="0" w:color="000000"/>
            </w:tcBorders>
          </w:tcPr>
          <w:p>
            <w:pPr>
              <w:pStyle w:val="TableParagraph"/>
              <w:spacing w:line="256" w:lineRule="exact"/>
              <w:ind w:right="98"/>
              <w:jc w:val="right"/>
              <w:rPr>
                <w:rFonts w:ascii="宋体" w:hAnsi="宋体" w:cs="宋体" w:eastAsia="宋体" w:hint="default"/>
                <w:sz w:val="21"/>
                <w:szCs w:val="21"/>
              </w:rPr>
            </w:pPr>
            <w:r>
              <w:rPr>
                <w:rFonts w:ascii="宋体"/>
                <w:sz w:val="21"/>
              </w:rPr>
              <w:t>0.00</w:t>
            </w:r>
          </w:p>
        </w:tc>
      </w:tr>
    </w:tbl>
    <w:p>
      <w:pPr>
        <w:spacing w:after="0" w:line="256" w:lineRule="exact"/>
        <w:jc w:val="right"/>
        <w:rPr>
          <w:rFonts w:ascii="宋体" w:hAnsi="宋体" w:cs="宋体" w:eastAsia="宋体" w:hint="default"/>
          <w:sz w:val="21"/>
          <w:szCs w:val="21"/>
        </w:rPr>
        <w:sectPr>
          <w:pgSz w:w="11910" w:h="16840"/>
          <w:pgMar w:header="893" w:footer="1040" w:top="1520" w:bottom="1220" w:left="900" w:right="900"/>
        </w:sectPr>
      </w:pPr>
    </w:p>
    <w:p>
      <w:pPr>
        <w:spacing w:line="240" w:lineRule="auto" w:before="12"/>
        <w:rPr>
          <w:rFonts w:ascii="宋体" w:hAnsi="宋体" w:cs="宋体" w:eastAsia="宋体" w:hint="default"/>
          <w:b/>
          <w:bCs/>
          <w:sz w:val="2"/>
          <w:szCs w:val="2"/>
        </w:rPr>
      </w:pPr>
    </w:p>
    <w:tbl>
      <w:tblPr>
        <w:tblW w:w="0" w:type="auto"/>
        <w:jc w:val="left"/>
        <w:tblInd w:w="117" w:type="dxa"/>
        <w:tblLayout w:type="fixed"/>
        <w:tblCellMar>
          <w:top w:w="0" w:type="dxa"/>
          <w:left w:w="0" w:type="dxa"/>
          <w:bottom w:w="0" w:type="dxa"/>
          <w:right w:w="0" w:type="dxa"/>
        </w:tblCellMar>
        <w:tblLook w:val="01E0"/>
      </w:tblPr>
      <w:tblGrid>
        <w:gridCol w:w="1992"/>
        <w:gridCol w:w="2041"/>
        <w:gridCol w:w="991"/>
        <w:gridCol w:w="2165"/>
        <w:gridCol w:w="996"/>
        <w:gridCol w:w="567"/>
        <w:gridCol w:w="1104"/>
      </w:tblGrid>
      <w:tr>
        <w:trPr>
          <w:trHeight w:val="365" w:hRule="exact"/>
        </w:trPr>
        <w:tc>
          <w:tcPr>
            <w:tcW w:w="1992" w:type="dxa"/>
            <w:tcBorders>
              <w:top w:val="single" w:sz="6" w:space="0" w:color="000000"/>
              <w:left w:val="single" w:sz="8" w:space="0" w:color="000000"/>
              <w:bottom w:val="single" w:sz="4" w:space="0" w:color="000000"/>
              <w:right w:val="single" w:sz="4" w:space="0" w:color="000000"/>
            </w:tcBorders>
          </w:tcPr>
          <w:p>
            <w:pPr>
              <w:pStyle w:val="TableParagraph"/>
              <w:spacing w:line="240" w:lineRule="auto" w:before="28"/>
              <w:ind w:left="307"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204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524,772.97</w:t>
            </w:r>
          </w:p>
        </w:tc>
        <w:tc>
          <w:tcPr>
            <w:tcW w:w="99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0.09</w:t>
            </w:r>
          </w:p>
        </w:tc>
        <w:tc>
          <w:tcPr>
            <w:tcW w:w="216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322,104.38</w:t>
            </w:r>
          </w:p>
        </w:tc>
        <w:tc>
          <w:tcPr>
            <w:tcW w:w="99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0.17</w:t>
            </w:r>
          </w:p>
        </w:tc>
        <w:tc>
          <w:tcPr>
            <w:tcW w:w="567" w:type="dxa"/>
            <w:tcBorders>
              <w:top w:val="single" w:sz="6" w:space="0" w:color="000000"/>
              <w:left w:val="single" w:sz="4" w:space="0" w:color="000000"/>
              <w:bottom w:val="single" w:sz="4" w:space="0" w:color="000000"/>
              <w:right w:val="nil" w:sz="6" w:space="0" w:color="auto"/>
            </w:tcBorders>
          </w:tcPr>
          <w:p>
            <w:pPr/>
          </w:p>
        </w:tc>
        <w:tc>
          <w:tcPr>
            <w:tcW w:w="1104" w:type="dxa"/>
            <w:tcBorders>
              <w:top w:val="nil" w:sz="6" w:space="0" w:color="auto"/>
              <w:left w:val="nil" w:sz="6" w:space="0" w:color="auto"/>
              <w:bottom w:val="single" w:sz="4" w:space="0" w:color="000000"/>
              <w:right w:val="single" w:sz="8" w:space="0" w:color="000000"/>
            </w:tcBorders>
          </w:tcPr>
          <w:p>
            <w:pPr>
              <w:pStyle w:val="TableParagraph"/>
              <w:spacing w:line="240" w:lineRule="auto" w:before="35"/>
              <w:ind w:left="465" w:right="0"/>
              <w:jc w:val="left"/>
              <w:rPr>
                <w:rFonts w:ascii="宋体" w:hAnsi="宋体" w:cs="宋体" w:eastAsia="宋体" w:hint="default"/>
                <w:sz w:val="21"/>
                <w:szCs w:val="21"/>
              </w:rPr>
            </w:pPr>
            <w:r>
              <w:rPr>
                <w:rFonts w:ascii="宋体"/>
                <w:sz w:val="21"/>
              </w:rPr>
              <w:t>62.92</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74,966,862.00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100.00</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69,040,772.15</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100.00</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8.58</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307"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204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10,000,000.00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14.48</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2" w:lineRule="exact"/>
              <w:ind w:left="818" w:right="0"/>
              <w:jc w:val="left"/>
              <w:rPr>
                <w:rFonts w:ascii="宋体" w:hAnsi="宋体" w:cs="宋体" w:eastAsia="宋体" w:hint="default"/>
                <w:sz w:val="21"/>
                <w:szCs w:val="21"/>
              </w:rPr>
            </w:pPr>
            <w:r>
              <w:rPr>
                <w:rFonts w:ascii="宋体"/>
                <w:sz w:val="21"/>
              </w:rPr>
              <w:t>-100.00</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307"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204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1,855,400.00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2.69</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2" w:lineRule="exact"/>
              <w:ind w:left="818" w:right="0"/>
              <w:jc w:val="left"/>
              <w:rPr>
                <w:rFonts w:ascii="宋体" w:hAnsi="宋体" w:cs="宋体" w:eastAsia="宋体" w:hint="default"/>
                <w:sz w:val="21"/>
                <w:szCs w:val="21"/>
              </w:rPr>
            </w:pPr>
            <w:r>
              <w:rPr>
                <w:rFonts w:ascii="宋体"/>
                <w:sz w:val="21"/>
              </w:rPr>
              <w:t>-100.00</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307"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14,532,195.98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19.38</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2,388,555.42</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3.46</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2" w:lineRule="exact"/>
              <w:ind w:left="924" w:right="0"/>
              <w:jc w:val="left"/>
              <w:rPr>
                <w:rFonts w:ascii="宋体" w:hAnsi="宋体" w:cs="宋体" w:eastAsia="宋体" w:hint="default"/>
                <w:sz w:val="21"/>
                <w:szCs w:val="21"/>
              </w:rPr>
            </w:pPr>
            <w:r>
              <w:rPr>
                <w:rFonts w:ascii="宋体"/>
                <w:sz w:val="21"/>
              </w:rPr>
              <w:t>508.41</w:t>
            </w:r>
          </w:p>
        </w:tc>
      </w:tr>
      <w:tr>
        <w:trPr>
          <w:trHeight w:val="324"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5" w:lineRule="exact"/>
              <w:ind w:left="307"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9"/>
              <w:jc w:val="right"/>
              <w:rPr>
                <w:rFonts w:ascii="宋体" w:hAnsi="宋体" w:cs="宋体" w:eastAsia="宋体" w:hint="default"/>
                <w:sz w:val="21"/>
                <w:szCs w:val="21"/>
              </w:rPr>
            </w:pPr>
            <w:r>
              <w:rPr>
                <w:rFonts w:ascii="宋体"/>
                <w:spacing w:val="-1"/>
                <w:sz w:val="21"/>
              </w:rPr>
              <w:t>28,804,744.20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38.42</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pacing w:val="-1"/>
                <w:sz w:val="21"/>
              </w:rPr>
              <w:t>26,507,666.04</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38.39</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8.67</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307"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8,633,681.17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11.52</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13,234,966.67</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19.17</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2" w:lineRule="exact"/>
              <w:ind w:left="924" w:right="0"/>
              <w:jc w:val="left"/>
              <w:rPr>
                <w:rFonts w:ascii="宋体" w:hAnsi="宋体" w:cs="宋体" w:eastAsia="宋体" w:hint="default"/>
                <w:sz w:val="21"/>
                <w:szCs w:val="21"/>
              </w:rPr>
            </w:pPr>
            <w:r>
              <w:rPr>
                <w:rFonts w:ascii="宋体"/>
                <w:sz w:val="21"/>
              </w:rPr>
              <w:t>-34.77</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307"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19,297,155.64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25.74</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12,959,223.82</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18.77</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2" w:lineRule="exact"/>
              <w:ind w:left="1027" w:right="0"/>
              <w:jc w:val="left"/>
              <w:rPr>
                <w:rFonts w:ascii="宋体" w:hAnsi="宋体" w:cs="宋体" w:eastAsia="宋体" w:hint="default"/>
                <w:sz w:val="21"/>
                <w:szCs w:val="21"/>
              </w:rPr>
            </w:pPr>
            <w:r>
              <w:rPr>
                <w:rFonts w:ascii="宋体"/>
                <w:sz w:val="21"/>
              </w:rPr>
              <w:t>48.91</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307"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3,699,085.01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4.93</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2,094,960.20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3.03</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2" w:lineRule="exact"/>
              <w:ind w:left="1027" w:right="0"/>
              <w:jc w:val="left"/>
              <w:rPr>
                <w:rFonts w:ascii="宋体" w:hAnsi="宋体" w:cs="宋体" w:eastAsia="宋体" w:hint="default"/>
                <w:sz w:val="21"/>
                <w:szCs w:val="21"/>
              </w:rPr>
            </w:pPr>
            <w:r>
              <w:rPr>
                <w:rFonts w:ascii="宋体"/>
                <w:sz w:val="21"/>
              </w:rPr>
              <w:t>76.57</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484,882,554.08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100.00</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115,494,218.09</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100.00</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2" w:lineRule="exact"/>
              <w:ind w:left="924" w:right="0"/>
              <w:jc w:val="left"/>
              <w:rPr>
                <w:rFonts w:ascii="宋体" w:hAnsi="宋体" w:cs="宋体" w:eastAsia="宋体" w:hint="default"/>
                <w:sz w:val="21"/>
                <w:szCs w:val="21"/>
              </w:rPr>
            </w:pPr>
            <w:r>
              <w:rPr>
                <w:rFonts w:ascii="宋体"/>
                <w:sz w:val="21"/>
              </w:rPr>
              <w:t>319.83</w:t>
            </w:r>
          </w:p>
        </w:tc>
      </w:tr>
      <w:tr>
        <w:trPr>
          <w:trHeight w:val="634"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73" w:lineRule="auto"/>
              <w:ind w:left="95" w:right="196" w:firstLine="211"/>
              <w:jc w:val="left"/>
              <w:rPr>
                <w:rFonts w:ascii="宋体" w:hAnsi="宋体" w:cs="宋体" w:eastAsia="宋体" w:hint="default"/>
                <w:sz w:val="21"/>
                <w:szCs w:val="21"/>
              </w:rPr>
            </w:pPr>
            <w:r>
              <w:rPr>
                <w:rFonts w:ascii="宋体" w:hAnsi="宋体" w:cs="宋体" w:eastAsia="宋体" w:hint="default"/>
                <w:sz w:val="21"/>
                <w:szCs w:val="21"/>
              </w:rPr>
              <w:t>实收资本（或股</w:t>
            </w:r>
            <w:r>
              <w:rPr>
                <w:rFonts w:ascii="宋体" w:hAnsi="宋体" w:cs="宋体" w:eastAsia="宋体" w:hint="default"/>
                <w:w w:val="100"/>
                <w:sz w:val="21"/>
                <w:szCs w:val="21"/>
              </w:rPr>
              <w:t> </w:t>
            </w:r>
            <w:r>
              <w:rPr>
                <w:rFonts w:ascii="宋体" w:hAnsi="宋体" w:cs="宋体" w:eastAsia="宋体" w:hint="default"/>
                <w:sz w:val="21"/>
                <w:szCs w:val="21"/>
              </w:rPr>
              <w:t>本）</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67,000,000.00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98"/>
              <w:jc w:val="right"/>
              <w:rPr>
                <w:rFonts w:ascii="宋体" w:hAnsi="宋体" w:cs="宋体" w:eastAsia="宋体" w:hint="default"/>
                <w:sz w:val="21"/>
                <w:szCs w:val="21"/>
              </w:rPr>
            </w:pPr>
            <w:r>
              <w:rPr>
                <w:rFonts w:ascii="宋体"/>
                <w:sz w:val="21"/>
              </w:rPr>
              <w:t>13.82</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50,000,000.00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98"/>
              <w:jc w:val="right"/>
              <w:rPr>
                <w:rFonts w:ascii="宋体" w:hAnsi="宋体" w:cs="宋体" w:eastAsia="宋体" w:hint="default"/>
                <w:sz w:val="21"/>
                <w:szCs w:val="21"/>
              </w:rPr>
            </w:pPr>
            <w:r>
              <w:rPr>
                <w:rFonts w:ascii="宋体"/>
                <w:sz w:val="21"/>
              </w:rPr>
              <w:t>43.29</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left="1027" w:right="0"/>
              <w:jc w:val="left"/>
              <w:rPr>
                <w:rFonts w:ascii="宋体" w:hAnsi="宋体" w:cs="宋体" w:eastAsia="宋体" w:hint="default"/>
                <w:sz w:val="21"/>
                <w:szCs w:val="21"/>
              </w:rPr>
            </w:pPr>
            <w:r>
              <w:rPr>
                <w:rFonts w:ascii="宋体"/>
                <w:sz w:val="21"/>
              </w:rPr>
              <w:t>34.00</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5" w:lineRule="exact"/>
              <w:ind w:left="307"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9"/>
              <w:jc w:val="right"/>
              <w:rPr>
                <w:rFonts w:ascii="宋体" w:hAnsi="宋体" w:cs="宋体" w:eastAsia="宋体" w:hint="default"/>
                <w:sz w:val="21"/>
                <w:szCs w:val="21"/>
              </w:rPr>
            </w:pPr>
            <w:r>
              <w:rPr>
                <w:rFonts w:ascii="宋体"/>
                <w:spacing w:val="-1"/>
                <w:sz w:val="21"/>
              </w:rPr>
              <w:t>299,775,347.05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61.82</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pacing w:val="-1"/>
                <w:sz w:val="21"/>
              </w:rPr>
              <w:t>756,347.05</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0.65</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5" w:lineRule="exact"/>
              <w:ind w:left="713" w:right="0"/>
              <w:jc w:val="left"/>
              <w:rPr>
                <w:rFonts w:ascii="宋体" w:hAnsi="宋体" w:cs="宋体" w:eastAsia="宋体" w:hint="default"/>
                <w:sz w:val="21"/>
                <w:szCs w:val="21"/>
              </w:rPr>
            </w:pPr>
            <w:r>
              <w:rPr>
                <w:rFonts w:ascii="宋体"/>
                <w:sz w:val="21"/>
              </w:rPr>
              <w:t>39534.63</w:t>
            </w:r>
          </w:p>
        </w:tc>
      </w:tr>
      <w:tr>
        <w:trPr>
          <w:trHeight w:val="324"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5" w:lineRule="exact"/>
              <w:ind w:left="307"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9"/>
              <w:jc w:val="right"/>
              <w:rPr>
                <w:rFonts w:ascii="宋体" w:hAnsi="宋体" w:cs="宋体" w:eastAsia="宋体" w:hint="default"/>
                <w:sz w:val="21"/>
                <w:szCs w:val="21"/>
              </w:rPr>
            </w:pPr>
            <w:r>
              <w:rPr>
                <w:rFonts w:ascii="宋体"/>
                <w:spacing w:val="-1"/>
                <w:sz w:val="21"/>
              </w:rPr>
              <w:t>12,513,774.60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2.58</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pacing w:val="-1"/>
                <w:sz w:val="21"/>
              </w:rPr>
              <w:t>6,879,176.27</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5.96</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5" w:lineRule="exact"/>
              <w:ind w:left="1027" w:right="0"/>
              <w:jc w:val="left"/>
              <w:rPr>
                <w:rFonts w:ascii="宋体" w:hAnsi="宋体" w:cs="宋体" w:eastAsia="宋体" w:hint="default"/>
                <w:sz w:val="21"/>
                <w:szCs w:val="21"/>
              </w:rPr>
            </w:pPr>
            <w:r>
              <w:rPr>
                <w:rFonts w:ascii="宋体"/>
                <w:sz w:val="21"/>
              </w:rPr>
              <w:t>81.91</w:t>
            </w:r>
          </w:p>
        </w:tc>
      </w:tr>
      <w:tr>
        <w:trPr>
          <w:trHeight w:val="322" w:hRule="exact"/>
        </w:trPr>
        <w:tc>
          <w:tcPr>
            <w:tcW w:w="1992"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307"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105,743,509.37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21.81</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57,913,329.88</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50.14</w:t>
            </w:r>
          </w:p>
        </w:tc>
        <w:tc>
          <w:tcPr>
            <w:tcW w:w="1671" w:type="dxa"/>
            <w:gridSpan w:val="2"/>
            <w:tcBorders>
              <w:top w:val="single" w:sz="4" w:space="0" w:color="000000"/>
              <w:left w:val="single" w:sz="4" w:space="0" w:color="000000"/>
              <w:bottom w:val="single" w:sz="4" w:space="0" w:color="000000"/>
              <w:right w:val="single" w:sz="8" w:space="0" w:color="000000"/>
            </w:tcBorders>
          </w:tcPr>
          <w:p>
            <w:pPr>
              <w:pStyle w:val="TableParagraph"/>
              <w:spacing w:line="262" w:lineRule="exact"/>
              <w:ind w:left="1027" w:right="0"/>
              <w:jc w:val="left"/>
              <w:rPr>
                <w:rFonts w:ascii="宋体" w:hAnsi="宋体" w:cs="宋体" w:eastAsia="宋体" w:hint="default"/>
                <w:sz w:val="21"/>
                <w:szCs w:val="21"/>
              </w:rPr>
            </w:pPr>
            <w:r>
              <w:rPr>
                <w:rFonts w:ascii="宋体"/>
                <w:sz w:val="21"/>
              </w:rPr>
              <w:t>82.59</w:t>
            </w:r>
          </w:p>
        </w:tc>
      </w:tr>
      <w:tr>
        <w:trPr>
          <w:trHeight w:val="638" w:hRule="exact"/>
        </w:trPr>
        <w:tc>
          <w:tcPr>
            <w:tcW w:w="1992" w:type="dxa"/>
            <w:tcBorders>
              <w:top w:val="single" w:sz="4" w:space="0" w:color="000000"/>
              <w:left w:val="single" w:sz="8" w:space="0" w:color="000000"/>
              <w:bottom w:val="single" w:sz="8" w:space="0" w:color="000000"/>
              <w:right w:val="single" w:sz="4" w:space="0" w:color="000000"/>
            </w:tcBorders>
          </w:tcPr>
          <w:p>
            <w:pPr>
              <w:pStyle w:val="TableParagraph"/>
              <w:spacing w:line="262" w:lineRule="exact"/>
              <w:ind w:left="307" w:right="0"/>
              <w:jc w:val="left"/>
              <w:rPr>
                <w:rFonts w:ascii="宋体" w:hAnsi="宋体" w:cs="宋体" w:eastAsia="宋体" w:hint="default"/>
                <w:sz w:val="21"/>
                <w:szCs w:val="21"/>
              </w:rPr>
            </w:pPr>
            <w:r>
              <w:rPr>
                <w:rFonts w:ascii="宋体" w:hAnsi="宋体" w:cs="宋体" w:eastAsia="宋体" w:hint="default"/>
                <w:sz w:val="21"/>
                <w:szCs w:val="21"/>
              </w:rPr>
              <w:t>外币报表折算差</w:t>
            </w:r>
          </w:p>
          <w:p>
            <w:pPr>
              <w:pStyle w:val="TableParagraph"/>
              <w:spacing w:line="240" w:lineRule="auto" w:before="37"/>
              <w:ind w:left="95" w:right="0"/>
              <w:jc w:val="left"/>
              <w:rPr>
                <w:rFonts w:ascii="宋体" w:hAnsi="宋体" w:cs="宋体" w:eastAsia="宋体" w:hint="default"/>
                <w:sz w:val="21"/>
                <w:szCs w:val="21"/>
              </w:rPr>
            </w:pPr>
            <w:r>
              <w:rPr>
                <w:rFonts w:ascii="宋体" w:hAnsi="宋体" w:cs="宋体" w:eastAsia="宋体" w:hint="default"/>
                <w:w w:val="100"/>
                <w:sz w:val="21"/>
                <w:szCs w:val="21"/>
              </w:rPr>
              <w:t>额</w:t>
            </w:r>
          </w:p>
        </w:tc>
        <w:tc>
          <w:tcPr>
            <w:tcW w:w="204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-150,076.94</w:t>
            </w:r>
          </w:p>
        </w:tc>
        <w:tc>
          <w:tcPr>
            <w:tcW w:w="99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98"/>
              <w:jc w:val="right"/>
              <w:rPr>
                <w:rFonts w:ascii="宋体" w:hAnsi="宋体" w:cs="宋体" w:eastAsia="宋体" w:hint="default"/>
                <w:sz w:val="21"/>
                <w:szCs w:val="21"/>
              </w:rPr>
            </w:pPr>
            <w:r>
              <w:rPr>
                <w:rFonts w:ascii="宋体"/>
                <w:sz w:val="21"/>
              </w:rPr>
              <w:t>-0.03</w:t>
            </w:r>
          </w:p>
        </w:tc>
        <w:tc>
          <w:tcPr>
            <w:tcW w:w="2165"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-54,635.11</w:t>
            </w:r>
          </w:p>
        </w:tc>
        <w:tc>
          <w:tcPr>
            <w:tcW w:w="99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98"/>
              <w:jc w:val="right"/>
              <w:rPr>
                <w:rFonts w:ascii="宋体" w:hAnsi="宋体" w:cs="宋体" w:eastAsia="宋体" w:hint="default"/>
                <w:sz w:val="21"/>
                <w:szCs w:val="21"/>
              </w:rPr>
            </w:pPr>
            <w:r>
              <w:rPr>
                <w:rFonts w:ascii="宋体"/>
                <w:sz w:val="21"/>
              </w:rPr>
              <w:t>-0.05</w:t>
            </w:r>
          </w:p>
        </w:tc>
        <w:tc>
          <w:tcPr>
            <w:tcW w:w="1671" w:type="dxa"/>
            <w:gridSpan w:val="2"/>
            <w:tcBorders>
              <w:top w:val="single" w:sz="4" w:space="0" w:color="000000"/>
              <w:left w:val="single" w:sz="4"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left="924" w:right="0"/>
              <w:jc w:val="left"/>
              <w:rPr>
                <w:rFonts w:ascii="宋体" w:hAnsi="宋体" w:cs="宋体" w:eastAsia="宋体" w:hint="default"/>
                <w:sz w:val="21"/>
                <w:szCs w:val="21"/>
              </w:rPr>
            </w:pPr>
            <w:r>
              <w:rPr>
                <w:rFonts w:ascii="宋体"/>
                <w:sz w:val="21"/>
              </w:rPr>
              <w:t>174.69</w:t>
            </w:r>
          </w:p>
        </w:tc>
      </w:tr>
    </w:tbl>
    <w:p>
      <w:pPr>
        <w:spacing w:line="240" w:lineRule="auto" w:before="3"/>
        <w:rPr>
          <w:rFonts w:ascii="宋体" w:hAnsi="宋体" w:cs="宋体" w:eastAsia="宋体" w:hint="default"/>
          <w:b/>
          <w:bCs/>
          <w:sz w:val="5"/>
          <w:szCs w:val="5"/>
        </w:rPr>
      </w:pPr>
    </w:p>
    <w:p>
      <w:pPr>
        <w:pStyle w:val="BodyText"/>
        <w:spacing w:line="240" w:lineRule="auto" w:before="36"/>
        <w:ind w:left="898" w:right="5307"/>
        <w:jc w:val="left"/>
      </w:pPr>
      <w:r>
        <w:rPr/>
        <w:t>变动情况说明：</w:t>
      </w:r>
    </w:p>
    <w:p>
      <w:pPr>
        <w:spacing w:line="240" w:lineRule="auto" w:before="12"/>
        <w:rPr>
          <w:rFonts w:ascii="宋体" w:hAnsi="宋体" w:cs="宋体" w:eastAsia="宋体" w:hint="default"/>
          <w:sz w:val="17"/>
          <w:szCs w:val="17"/>
        </w:rPr>
      </w:pPr>
    </w:p>
    <w:p>
      <w:pPr>
        <w:pStyle w:val="BodyText"/>
        <w:tabs>
          <w:tab w:pos="1317" w:val="left" w:leader="none"/>
        </w:tabs>
        <w:spacing w:line="408" w:lineRule="auto"/>
        <w:ind w:left="1318" w:right="888" w:hanging="420"/>
        <w:jc w:val="left"/>
      </w:pPr>
      <w:r>
        <w:rPr>
          <w:rFonts w:ascii="宋体" w:hAnsi="宋体" w:cs="宋体" w:eastAsia="宋体" w:hint="default"/>
        </w:rPr>
        <w:t>1)</w:t>
        <w:tab/>
      </w:r>
      <w:r>
        <w:rPr/>
        <w:t>货币资金期末余额</w:t>
      </w:r>
      <w:r>
        <w:rPr>
          <w:spacing w:val="-38"/>
        </w:rPr>
        <w:t> </w:t>
      </w:r>
      <w:r>
        <w:rPr>
          <w:rFonts w:ascii="宋体" w:hAnsi="宋体" w:cs="宋体" w:eastAsia="宋体" w:hint="default"/>
        </w:rPr>
        <w:t>388,862,020.66</w:t>
      </w:r>
      <w:r>
        <w:rPr>
          <w:rFonts w:ascii="宋体" w:hAnsi="宋体" w:cs="宋体" w:eastAsia="宋体" w:hint="default"/>
          <w:spacing w:val="-37"/>
        </w:rPr>
        <w:t> </w:t>
      </w:r>
      <w:r>
        <w:rPr/>
        <w:t>元，较期初增长</w:t>
      </w:r>
      <w:r>
        <w:rPr>
          <w:spacing w:val="-40"/>
        </w:rPr>
        <w:t> </w:t>
      </w:r>
      <w:r>
        <w:rPr>
          <w:rFonts w:ascii="宋体" w:hAnsi="宋体" w:cs="宋体" w:eastAsia="宋体" w:hint="default"/>
        </w:rPr>
        <w:t>470.72%</w:t>
      </w:r>
      <w:r>
        <w:rPr/>
        <w:t>，主要系</w:t>
      </w:r>
      <w:r>
        <w:rPr>
          <w:spacing w:val="-40"/>
        </w:rPr>
        <w:t> </w:t>
      </w:r>
      <w:r>
        <w:rPr>
          <w:rFonts w:ascii="宋体" w:hAnsi="宋体" w:cs="宋体" w:eastAsia="宋体" w:hint="default"/>
        </w:rPr>
        <w:t>2011</w:t>
      </w:r>
      <w:r>
        <w:rPr>
          <w:rFonts w:ascii="宋体" w:hAnsi="宋体" w:cs="宋体" w:eastAsia="宋体" w:hint="default"/>
          <w:spacing w:val="-37"/>
        </w:rPr>
        <w:t> </w:t>
      </w:r>
      <w:r>
        <w:rPr/>
        <w:t>年</w:t>
      </w:r>
      <w:r>
        <w:rPr>
          <w:spacing w:val="-39"/>
        </w:rPr>
        <w:t> </w:t>
      </w:r>
      <w:r>
        <w:rPr>
          <w:rFonts w:ascii="宋体" w:hAnsi="宋体" w:cs="宋体" w:eastAsia="宋体" w:hint="default"/>
        </w:rPr>
        <w:t>7</w:t>
      </w:r>
      <w:r>
        <w:rPr>
          <w:rFonts w:ascii="宋体" w:hAnsi="宋体" w:cs="宋体" w:eastAsia="宋体" w:hint="default"/>
          <w:spacing w:val="-37"/>
        </w:rPr>
        <w:t> </w:t>
      </w:r>
      <w:r>
        <w:rPr/>
        <w:t>月</w:t>
      </w:r>
      <w:r>
        <w:rPr>
          <w:spacing w:val="-37"/>
        </w:rPr>
        <w:t> </w:t>
      </w:r>
      <w:r>
        <w:rPr>
          <w:rFonts w:ascii="宋体" w:hAnsi="宋体" w:cs="宋体" w:eastAsia="宋体" w:hint="default"/>
        </w:rPr>
        <w:t>19</w:t>
      </w:r>
      <w:r>
        <w:rPr>
          <w:rFonts w:ascii="宋体" w:hAnsi="宋体" w:cs="宋体" w:eastAsia="宋体" w:hint="default"/>
          <w:w w:val="100"/>
        </w:rPr>
        <w:t> </w:t>
      </w:r>
      <w:r>
        <w:rPr/>
        <w:t>日在深圳证券交易所上市后取得专项募投资金和超募资金所致。</w:t>
      </w:r>
    </w:p>
    <w:p>
      <w:pPr>
        <w:pStyle w:val="BodyText"/>
        <w:tabs>
          <w:tab w:pos="1317" w:val="left" w:leader="none"/>
        </w:tabs>
        <w:spacing w:line="408" w:lineRule="auto" w:before="84"/>
        <w:ind w:left="1318" w:right="889" w:hanging="420"/>
        <w:jc w:val="left"/>
      </w:pPr>
      <w:r>
        <w:rPr>
          <w:rFonts w:ascii="宋体" w:hAnsi="宋体" w:cs="宋体" w:eastAsia="宋体" w:hint="default"/>
        </w:rPr>
        <w:t>2)</w:t>
        <w:tab/>
      </w:r>
      <w:r>
        <w:rPr/>
        <w:t>应收票据期末余额</w:t>
      </w:r>
      <w:r>
        <w:rPr>
          <w:spacing w:val="-34"/>
        </w:rPr>
        <w:t> </w:t>
      </w:r>
      <w:r>
        <w:rPr>
          <w:rFonts w:ascii="宋体" w:hAnsi="宋体" w:cs="宋体" w:eastAsia="宋体" w:hint="default"/>
        </w:rPr>
        <w:t>3,586,715.00</w:t>
      </w:r>
      <w:r>
        <w:rPr>
          <w:rFonts w:ascii="宋体" w:hAnsi="宋体" w:cs="宋体" w:eastAsia="宋体" w:hint="default"/>
          <w:spacing w:val="-31"/>
        </w:rPr>
        <w:t> </w:t>
      </w:r>
      <w:r>
        <w:rPr/>
        <w:t>元，较期初增长</w:t>
      </w:r>
      <w:r>
        <w:rPr>
          <w:spacing w:val="-32"/>
        </w:rPr>
        <w:t> </w:t>
      </w:r>
      <w:r>
        <w:rPr>
          <w:rFonts w:ascii="宋体" w:hAnsi="宋体" w:cs="宋体" w:eastAsia="宋体" w:hint="default"/>
        </w:rPr>
        <w:t>444.53%</w:t>
      </w:r>
      <w:r>
        <w:rPr/>
        <w:t>，主要系受去年末银根紧缩</w:t>
      </w:r>
      <w:r>
        <w:rPr>
          <w:w w:val="100"/>
        </w:rPr>
        <w:t> </w:t>
      </w:r>
      <w:r>
        <w:rPr/>
        <w:t>导致的客户使用银行承兑汇票支付货款的形式增加所致。</w:t>
      </w:r>
    </w:p>
    <w:p>
      <w:pPr>
        <w:pStyle w:val="BodyText"/>
        <w:tabs>
          <w:tab w:pos="1317" w:val="left" w:leader="none"/>
        </w:tabs>
        <w:spacing w:line="408" w:lineRule="auto" w:before="87"/>
        <w:ind w:left="1318" w:right="889" w:hanging="420"/>
        <w:jc w:val="left"/>
      </w:pPr>
      <w:r>
        <w:rPr>
          <w:rFonts w:ascii="宋体" w:hAnsi="宋体" w:cs="宋体" w:eastAsia="宋体" w:hint="default"/>
        </w:rPr>
        <w:t>3)</w:t>
        <w:tab/>
      </w:r>
      <w:r>
        <w:rPr/>
        <w:t>应收账款期末余额</w:t>
      </w:r>
      <w:r>
        <w:rPr>
          <w:spacing w:val="-32"/>
        </w:rPr>
        <w:t> </w:t>
      </w:r>
      <w:r>
        <w:rPr>
          <w:rFonts w:ascii="宋体" w:hAnsi="宋体" w:cs="宋体" w:eastAsia="宋体" w:hint="default"/>
        </w:rPr>
        <w:t>54,293,533.78</w:t>
      </w:r>
      <w:r>
        <w:rPr>
          <w:rFonts w:ascii="宋体" w:hAnsi="宋体" w:cs="宋体" w:eastAsia="宋体" w:hint="default"/>
          <w:spacing w:val="-32"/>
        </w:rPr>
        <w:t> </w:t>
      </w:r>
      <w:r>
        <w:rPr/>
        <w:t>元，较期初增加</w:t>
      </w:r>
      <w:r>
        <w:rPr>
          <w:spacing w:val="-32"/>
        </w:rPr>
        <w:t> </w:t>
      </w:r>
      <w:r>
        <w:rPr>
          <w:rFonts w:ascii="宋体" w:hAnsi="宋体" w:cs="宋体" w:eastAsia="宋体" w:hint="default"/>
        </w:rPr>
        <w:t>65.37%</w:t>
      </w:r>
      <w:r>
        <w:rPr/>
        <w:t>，主要系报告期内销售规模</w:t>
      </w:r>
      <w:r>
        <w:rPr>
          <w:w w:val="100"/>
        </w:rPr>
        <w:t> </w:t>
      </w:r>
      <w:r>
        <w:rPr/>
        <w:t>增加和本公司销售确认政策及宏观面银根紧缩所致。</w:t>
      </w:r>
    </w:p>
    <w:p>
      <w:pPr>
        <w:pStyle w:val="BodyText"/>
        <w:tabs>
          <w:tab w:pos="1317" w:val="left" w:leader="none"/>
        </w:tabs>
        <w:spacing w:line="408" w:lineRule="auto" w:before="87"/>
        <w:ind w:left="1318" w:right="891" w:hanging="420"/>
        <w:jc w:val="left"/>
      </w:pPr>
      <w:r>
        <w:rPr>
          <w:rFonts w:ascii="宋体" w:hAnsi="宋体" w:cs="宋体" w:eastAsia="宋体" w:hint="default"/>
        </w:rPr>
        <w:t>4)</w:t>
        <w:tab/>
      </w:r>
      <w:r>
        <w:rPr/>
        <w:t>应收利息期末余额</w:t>
      </w:r>
      <w:r>
        <w:rPr>
          <w:spacing w:val="-40"/>
        </w:rPr>
        <w:t> </w:t>
      </w:r>
      <w:r>
        <w:rPr>
          <w:rFonts w:ascii="宋体" w:hAnsi="宋体" w:cs="宋体" w:eastAsia="宋体" w:hint="default"/>
        </w:rPr>
        <w:t>3,511,594.60</w:t>
      </w:r>
      <w:r>
        <w:rPr>
          <w:rFonts w:ascii="宋体" w:hAnsi="宋体" w:cs="宋体" w:eastAsia="宋体" w:hint="default"/>
          <w:spacing w:val="-39"/>
        </w:rPr>
        <w:t> </w:t>
      </w:r>
      <w:r>
        <w:rPr>
          <w:spacing w:val="-5"/>
        </w:rPr>
        <w:t>元，较期初增加</w:t>
      </w:r>
      <w:r>
        <w:rPr>
          <w:spacing w:val="-39"/>
        </w:rPr>
        <w:t> </w:t>
      </w:r>
      <w:r>
        <w:rPr>
          <w:rFonts w:ascii="宋体" w:hAnsi="宋体" w:cs="宋体" w:eastAsia="宋体" w:hint="default"/>
          <w:spacing w:val="-3"/>
        </w:rPr>
        <w:t>100%</w:t>
      </w:r>
      <w:r>
        <w:rPr>
          <w:spacing w:val="-3"/>
        </w:rPr>
        <w:t>，主要系报告期内募集资金定期</w:t>
      </w:r>
      <w:r>
        <w:rPr>
          <w:w w:val="100"/>
        </w:rPr>
        <w:t> </w:t>
      </w:r>
      <w:r>
        <w:rPr/>
        <w:t>存款利息所致。</w:t>
      </w:r>
    </w:p>
    <w:p>
      <w:pPr>
        <w:pStyle w:val="BodyText"/>
        <w:tabs>
          <w:tab w:pos="1317" w:val="left" w:leader="none"/>
        </w:tabs>
        <w:spacing w:line="408" w:lineRule="auto" w:before="84"/>
        <w:ind w:left="1318" w:right="889" w:hanging="420"/>
        <w:jc w:val="left"/>
      </w:pPr>
      <w:r>
        <w:rPr>
          <w:rFonts w:ascii="宋体" w:hAnsi="宋体" w:cs="宋体" w:eastAsia="宋体" w:hint="default"/>
        </w:rPr>
        <w:t>5)</w:t>
        <w:tab/>
      </w:r>
      <w:r>
        <w:rPr/>
        <w:t>其他应收款期末余额</w:t>
      </w:r>
      <w:r>
        <w:rPr>
          <w:spacing w:val="-31"/>
        </w:rPr>
        <w:t> </w:t>
      </w:r>
      <w:r>
        <w:rPr>
          <w:rFonts w:ascii="宋体" w:hAnsi="宋体" w:cs="宋体" w:eastAsia="宋体" w:hint="default"/>
        </w:rPr>
        <w:t>8,024,608.66</w:t>
      </w:r>
      <w:r>
        <w:rPr>
          <w:rFonts w:ascii="宋体" w:hAnsi="宋体" w:cs="宋体" w:eastAsia="宋体" w:hint="default"/>
          <w:spacing w:val="-34"/>
        </w:rPr>
        <w:t> </w:t>
      </w:r>
      <w:r>
        <w:rPr/>
        <w:t>元，较期初增加</w:t>
      </w:r>
      <w:r>
        <w:rPr>
          <w:spacing w:val="-32"/>
        </w:rPr>
        <w:t> </w:t>
      </w:r>
      <w:r>
        <w:rPr>
          <w:rFonts w:ascii="宋体" w:hAnsi="宋体" w:cs="宋体" w:eastAsia="宋体" w:hint="default"/>
        </w:rPr>
        <w:t>265.46%</w:t>
      </w:r>
      <w:r>
        <w:rPr/>
        <w:t>，主要系报告期内合同保</w:t>
      </w:r>
      <w:r>
        <w:rPr>
          <w:w w:val="100"/>
        </w:rPr>
        <w:t> </w:t>
      </w:r>
      <w:r>
        <w:rPr/>
        <w:t>证金、投标保证金、日常借款、押金往来增加所致。</w:t>
      </w:r>
    </w:p>
    <w:p>
      <w:pPr>
        <w:pStyle w:val="BodyText"/>
        <w:tabs>
          <w:tab w:pos="1317" w:val="left" w:leader="none"/>
        </w:tabs>
        <w:spacing w:line="410" w:lineRule="auto" w:before="87"/>
        <w:ind w:left="1318" w:right="785" w:hanging="420"/>
        <w:jc w:val="left"/>
      </w:pPr>
      <w:r>
        <w:rPr>
          <w:rFonts w:ascii="宋体" w:hAnsi="宋体" w:cs="宋体" w:eastAsia="宋体" w:hint="default"/>
        </w:rPr>
        <w:t>6)</w:t>
        <w:tab/>
      </w:r>
      <w:r>
        <w:rPr/>
        <w:t>存货期末余额</w:t>
      </w:r>
      <w:r>
        <w:rPr>
          <w:spacing w:val="-37"/>
        </w:rPr>
        <w:t> </w:t>
      </w:r>
      <w:r>
        <w:rPr>
          <w:rFonts w:ascii="宋体" w:hAnsi="宋体" w:cs="宋体" w:eastAsia="宋体" w:hint="default"/>
        </w:rPr>
        <w:t>28,946,180.38</w:t>
      </w:r>
      <w:r>
        <w:rPr>
          <w:rFonts w:ascii="宋体" w:hAnsi="宋体" w:cs="宋体" w:eastAsia="宋体" w:hint="default"/>
          <w:spacing w:val="-35"/>
        </w:rPr>
        <w:t> </w:t>
      </w:r>
      <w:r>
        <w:rPr>
          <w:spacing w:val="-5"/>
        </w:rPr>
        <w:t>元，较期初增加</w:t>
      </w:r>
      <w:r>
        <w:rPr>
          <w:spacing w:val="-37"/>
        </w:rPr>
        <w:t> </w:t>
      </w:r>
      <w:r>
        <w:rPr>
          <w:rFonts w:ascii="宋体" w:hAnsi="宋体" w:cs="宋体" w:eastAsia="宋体" w:hint="default"/>
          <w:spacing w:val="-3"/>
        </w:rPr>
        <w:t>67.86%</w:t>
      </w:r>
      <w:r>
        <w:rPr>
          <w:spacing w:val="-3"/>
        </w:rPr>
        <w:t>，主要系报告期内销售规模增加、</w:t>
      </w:r>
      <w:r>
        <w:rPr>
          <w:w w:val="100"/>
        </w:rPr>
        <w:t> </w:t>
      </w:r>
      <w:r>
        <w:rPr/>
        <w:t>公司备品备件库扩充及募投项目预备备件增加所致。</w:t>
      </w:r>
    </w:p>
    <w:p>
      <w:pPr>
        <w:pStyle w:val="BodyText"/>
        <w:tabs>
          <w:tab w:pos="1317" w:val="left" w:leader="none"/>
        </w:tabs>
        <w:spacing w:line="408" w:lineRule="auto" w:before="85"/>
        <w:ind w:left="1318" w:right="889" w:hanging="420"/>
        <w:jc w:val="left"/>
      </w:pPr>
      <w:r>
        <w:rPr>
          <w:rFonts w:ascii="宋体" w:hAnsi="宋体" w:cs="宋体" w:eastAsia="宋体" w:hint="default"/>
        </w:rPr>
        <w:t>7)</w:t>
        <w:tab/>
      </w:r>
      <w:r>
        <w:rPr/>
        <w:t>固定资产期末余额</w:t>
      </w:r>
      <w:r>
        <w:rPr>
          <w:spacing w:val="-32"/>
        </w:rPr>
        <w:t> </w:t>
      </w:r>
      <w:r>
        <w:rPr>
          <w:rFonts w:ascii="宋体" w:hAnsi="宋体" w:cs="宋体" w:eastAsia="宋体" w:hint="default"/>
        </w:rPr>
        <w:t>59,352,293.70</w:t>
      </w:r>
      <w:r>
        <w:rPr>
          <w:rFonts w:ascii="宋体" w:hAnsi="宋体" w:cs="宋体" w:eastAsia="宋体" w:hint="default"/>
          <w:spacing w:val="-32"/>
        </w:rPr>
        <w:t> </w:t>
      </w:r>
      <w:r>
        <w:rPr/>
        <w:t>元，较期初增长</w:t>
      </w:r>
      <w:r>
        <w:rPr>
          <w:spacing w:val="-32"/>
        </w:rPr>
        <w:t> </w:t>
      </w:r>
      <w:r>
        <w:rPr>
          <w:rFonts w:ascii="宋体" w:hAnsi="宋体" w:cs="宋体" w:eastAsia="宋体" w:hint="default"/>
        </w:rPr>
        <w:t>34.45%</w:t>
      </w:r>
      <w:r>
        <w:rPr/>
        <w:t>，主要系报告期内增加机器</w:t>
      </w:r>
      <w:r>
        <w:rPr>
          <w:w w:val="100"/>
        </w:rPr>
        <w:t> </w:t>
      </w:r>
      <w:r>
        <w:rPr/>
        <w:t>设备、商务车等资产所致。</w:t>
      </w:r>
    </w:p>
    <w:p>
      <w:pPr>
        <w:pStyle w:val="BodyText"/>
        <w:tabs>
          <w:tab w:pos="1317" w:val="left" w:leader="none"/>
        </w:tabs>
        <w:spacing w:line="408" w:lineRule="auto" w:before="84"/>
        <w:ind w:left="1318" w:right="893" w:hanging="420"/>
        <w:jc w:val="left"/>
      </w:pPr>
      <w:r>
        <w:rPr>
          <w:rFonts w:ascii="宋体" w:hAnsi="宋体" w:cs="宋体" w:eastAsia="宋体" w:hint="default"/>
        </w:rPr>
        <w:t>8)</w:t>
        <w:tab/>
      </w:r>
      <w:r>
        <w:rPr/>
        <w:t>递延所得税资产期末余额</w:t>
      </w:r>
      <w:r>
        <w:rPr>
          <w:spacing w:val="-45"/>
        </w:rPr>
        <w:t> </w:t>
      </w:r>
      <w:r>
        <w:rPr>
          <w:rFonts w:ascii="宋体" w:hAnsi="宋体" w:cs="宋体" w:eastAsia="宋体" w:hint="default"/>
        </w:rPr>
        <w:t>524,772.97</w:t>
      </w:r>
      <w:r>
        <w:rPr>
          <w:rFonts w:ascii="宋体" w:hAnsi="宋体" w:cs="宋体" w:eastAsia="宋体" w:hint="default"/>
          <w:spacing w:val="-43"/>
        </w:rPr>
        <w:t> </w:t>
      </w:r>
      <w:r>
        <w:rPr>
          <w:spacing w:val="-4"/>
        </w:rPr>
        <w:t>元，较期初增长了</w:t>
      </w:r>
      <w:r>
        <w:rPr>
          <w:spacing w:val="-41"/>
        </w:rPr>
        <w:t> </w:t>
      </w:r>
      <w:r>
        <w:rPr>
          <w:rFonts w:ascii="宋体" w:hAnsi="宋体" w:cs="宋体" w:eastAsia="宋体" w:hint="default"/>
          <w:spacing w:val="-3"/>
        </w:rPr>
        <w:t>62.92%</w:t>
      </w:r>
      <w:r>
        <w:rPr>
          <w:spacing w:val="-3"/>
        </w:rPr>
        <w:t>，主要系报告期内计提</w:t>
      </w:r>
      <w:r>
        <w:rPr>
          <w:spacing w:val="-3"/>
          <w:w w:val="100"/>
        </w:rPr>
        <w:t> </w:t>
      </w:r>
      <w:r>
        <w:rPr/>
        <w:t>资产减值准备增加所致。</w:t>
      </w:r>
    </w:p>
    <w:p>
      <w:pPr>
        <w:spacing w:after="0" w:line="408" w:lineRule="auto"/>
        <w:jc w:val="left"/>
        <w:sectPr>
          <w:pgSz w:w="11910" w:h="16840"/>
          <w:pgMar w:header="893" w:footer="1040" w:top="1480" w:bottom="1220" w:left="900" w:right="900"/>
        </w:sectPr>
      </w:pPr>
    </w:p>
    <w:p>
      <w:pPr>
        <w:spacing w:line="240" w:lineRule="auto" w:before="12"/>
        <w:rPr>
          <w:rFonts w:ascii="宋体" w:hAnsi="宋体" w:cs="宋体" w:eastAsia="宋体" w:hint="default"/>
          <w:sz w:val="2"/>
          <w:szCs w:val="2"/>
        </w:rPr>
      </w:pPr>
    </w:p>
    <w:p>
      <w:pPr>
        <w:spacing w:line="20" w:lineRule="exact"/>
        <w:ind w:left="862" w:right="0" w:firstLine="0"/>
        <w:rPr>
          <w:rFonts w:ascii="宋体" w:hAnsi="宋体" w:cs="宋体" w:eastAsia="宋体" w:hint="default"/>
          <w:sz w:val="2"/>
          <w:szCs w:val="2"/>
        </w:rPr>
      </w:pPr>
      <w:r>
        <w:rPr>
          <w:rFonts w:ascii="宋体" w:hAnsi="宋体" w:cs="宋体" w:eastAsia="宋体" w:hint="default"/>
          <w:sz w:val="2"/>
          <w:szCs w:val="2"/>
        </w:rPr>
        <w:pict>
          <v:group style="width:401.25pt;height:.75pt;mso-position-horizontal-relative:char;mso-position-vertical-relative:line" coordorigin="0,0" coordsize="8025,15">
            <v:group style="position:absolute;left:7;top:7;width:8011;height:2" coordorigin="7,7" coordsize="8011,2">
              <v:shape style="position:absolute;left:7;top:7;width:8011;height:2" coordorigin="7,7" coordsize="8011,0" path="m7,7l8017,7e" filled="false" stroked="true" strokeweight=".72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4"/>
          <w:szCs w:val="4"/>
        </w:rPr>
      </w:pPr>
    </w:p>
    <w:p>
      <w:pPr>
        <w:pStyle w:val="BodyText"/>
        <w:tabs>
          <w:tab w:pos="1317" w:val="left" w:leader="none"/>
        </w:tabs>
        <w:spacing w:line="408" w:lineRule="auto" w:before="36"/>
        <w:ind w:left="1318" w:right="891" w:hanging="420"/>
        <w:jc w:val="left"/>
      </w:pPr>
      <w:r>
        <w:rPr>
          <w:rFonts w:ascii="宋体" w:hAnsi="宋体" w:cs="宋体" w:eastAsia="宋体" w:hint="default"/>
        </w:rPr>
        <w:t>9)</w:t>
        <w:tab/>
      </w:r>
      <w:r>
        <w:rPr/>
        <w:t>应付账款期末余额</w:t>
      </w:r>
      <w:r>
        <w:rPr>
          <w:spacing w:val="-40"/>
        </w:rPr>
        <w:t> </w:t>
      </w:r>
      <w:r>
        <w:rPr>
          <w:rFonts w:ascii="宋体" w:hAnsi="宋体" w:cs="宋体" w:eastAsia="宋体" w:hint="default"/>
        </w:rPr>
        <w:t>14,532,195.98</w:t>
      </w:r>
      <w:r>
        <w:rPr>
          <w:rFonts w:ascii="宋体" w:hAnsi="宋体" w:cs="宋体" w:eastAsia="宋体" w:hint="default"/>
          <w:spacing w:val="-39"/>
        </w:rPr>
        <w:t> </w:t>
      </w:r>
      <w:r>
        <w:rPr>
          <w:spacing w:val="-4"/>
        </w:rPr>
        <w:t>元，较期初增长了</w:t>
      </w:r>
      <w:r>
        <w:rPr>
          <w:spacing w:val="-40"/>
        </w:rPr>
        <w:t> </w:t>
      </w:r>
      <w:r>
        <w:rPr>
          <w:rFonts w:ascii="宋体" w:hAnsi="宋体" w:cs="宋体" w:eastAsia="宋体" w:hint="default"/>
          <w:spacing w:val="-3"/>
        </w:rPr>
        <w:t>508.41%</w:t>
      </w:r>
      <w:r>
        <w:rPr>
          <w:spacing w:val="-3"/>
        </w:rPr>
        <w:t>，主要系报告期内对外采</w:t>
      </w:r>
      <w:r>
        <w:rPr>
          <w:w w:val="100"/>
        </w:rPr>
        <w:t> </w:t>
      </w:r>
      <w:r>
        <w:rPr/>
        <w:t>购增长、服务成本增加所致。</w:t>
      </w:r>
    </w:p>
    <w:p>
      <w:pPr>
        <w:pStyle w:val="BodyText"/>
        <w:spacing w:line="408" w:lineRule="auto" w:before="84"/>
        <w:ind w:left="1318" w:right="889" w:hanging="420"/>
        <w:jc w:val="left"/>
      </w:pPr>
      <w:r>
        <w:rPr>
          <w:rFonts w:ascii="宋体" w:hAnsi="宋体" w:cs="宋体" w:eastAsia="宋体" w:hint="default"/>
        </w:rPr>
        <w:t>10)</w:t>
      </w:r>
      <w:r>
        <w:rPr>
          <w:rFonts w:ascii="宋体" w:hAnsi="宋体" w:cs="宋体" w:eastAsia="宋体" w:hint="default"/>
          <w:spacing w:val="-4"/>
        </w:rPr>
        <w:t> </w:t>
      </w:r>
      <w:r>
        <w:rPr/>
        <w:t>应交税费期末余额</w:t>
      </w:r>
      <w:r>
        <w:rPr>
          <w:spacing w:val="-33"/>
        </w:rPr>
        <w:t> </w:t>
      </w:r>
      <w:r>
        <w:rPr>
          <w:rFonts w:ascii="宋体" w:hAnsi="宋体" w:cs="宋体" w:eastAsia="宋体" w:hint="default"/>
        </w:rPr>
        <w:t>19,297,155.64</w:t>
      </w:r>
      <w:r>
        <w:rPr>
          <w:rFonts w:ascii="宋体" w:hAnsi="宋体" w:cs="宋体" w:eastAsia="宋体" w:hint="default"/>
          <w:spacing w:val="-33"/>
        </w:rPr>
        <w:t> </w:t>
      </w:r>
      <w:r>
        <w:rPr/>
        <w:t>元，较期初增长了</w:t>
      </w:r>
      <w:r>
        <w:rPr>
          <w:spacing w:val="-31"/>
        </w:rPr>
        <w:t> </w:t>
      </w:r>
      <w:r>
        <w:rPr>
          <w:rFonts w:ascii="宋体" w:hAnsi="宋体" w:cs="宋体" w:eastAsia="宋体" w:hint="default"/>
        </w:rPr>
        <w:t>48.91%</w:t>
      </w:r>
      <w:r>
        <w:rPr/>
        <w:t>，主要系报告期内利润增</w:t>
      </w:r>
      <w:r>
        <w:rPr>
          <w:w w:val="100"/>
        </w:rPr>
        <w:t> </w:t>
      </w:r>
      <w:r>
        <w:rPr/>
        <w:t>长，所得税增加计提所致。</w:t>
      </w:r>
    </w:p>
    <w:p>
      <w:pPr>
        <w:pStyle w:val="BodyText"/>
        <w:spacing w:line="408" w:lineRule="auto" w:before="87"/>
        <w:ind w:left="1318" w:right="888" w:hanging="420"/>
        <w:jc w:val="left"/>
      </w:pPr>
      <w:r>
        <w:rPr>
          <w:rFonts w:ascii="宋体" w:hAnsi="宋体" w:cs="宋体" w:eastAsia="宋体" w:hint="default"/>
        </w:rPr>
        <w:t>11)</w:t>
      </w:r>
      <w:r>
        <w:rPr>
          <w:rFonts w:ascii="宋体" w:hAnsi="宋体" w:cs="宋体" w:eastAsia="宋体" w:hint="default"/>
          <w:spacing w:val="13"/>
        </w:rPr>
        <w:t> </w:t>
      </w:r>
      <w:r>
        <w:rPr/>
        <w:t>其他应付款期末余额</w:t>
      </w:r>
      <w:r>
        <w:rPr>
          <w:spacing w:val="-45"/>
        </w:rPr>
        <w:t> </w:t>
      </w:r>
      <w:r>
        <w:rPr>
          <w:rFonts w:ascii="宋体" w:hAnsi="宋体" w:cs="宋体" w:eastAsia="宋体" w:hint="default"/>
        </w:rPr>
        <w:t>3,699,085.01</w:t>
      </w:r>
      <w:r>
        <w:rPr>
          <w:rFonts w:ascii="宋体" w:hAnsi="宋体" w:cs="宋体" w:eastAsia="宋体" w:hint="default"/>
          <w:spacing w:val="-48"/>
        </w:rPr>
        <w:t> </w:t>
      </w:r>
      <w:r>
        <w:rPr>
          <w:spacing w:val="-4"/>
        </w:rPr>
        <w:t>元，较期初增长了</w:t>
      </w:r>
      <w:r>
        <w:rPr>
          <w:spacing w:val="-45"/>
        </w:rPr>
        <w:t> </w:t>
      </w:r>
      <w:r>
        <w:rPr>
          <w:rFonts w:ascii="宋体" w:hAnsi="宋体" w:cs="宋体" w:eastAsia="宋体" w:hint="default"/>
          <w:spacing w:val="-3"/>
        </w:rPr>
        <w:t>76.57%</w:t>
      </w:r>
      <w:r>
        <w:rPr>
          <w:spacing w:val="-3"/>
        </w:rPr>
        <w:t>，主要系报告期内往来增</w:t>
      </w:r>
      <w:r>
        <w:rPr>
          <w:spacing w:val="-103"/>
        </w:rPr>
        <w:t> </w:t>
      </w:r>
      <w:r>
        <w:rPr>
          <w:spacing w:val="-103"/>
        </w:rPr>
      </w:r>
      <w:r>
        <w:rPr/>
        <w:t>加所致。</w:t>
      </w:r>
    </w:p>
    <w:p>
      <w:pPr>
        <w:pStyle w:val="BodyText"/>
        <w:spacing w:line="408" w:lineRule="auto" w:before="87"/>
        <w:ind w:left="1318" w:right="888" w:hanging="420"/>
        <w:jc w:val="left"/>
      </w:pPr>
      <w:r>
        <w:rPr>
          <w:rFonts w:ascii="宋体" w:hAnsi="宋体" w:cs="宋体" w:eastAsia="宋体" w:hint="default"/>
        </w:rPr>
        <w:t>12)</w:t>
      </w:r>
      <w:r>
        <w:rPr>
          <w:rFonts w:ascii="宋体" w:hAnsi="宋体" w:cs="宋体" w:eastAsia="宋体" w:hint="default"/>
          <w:spacing w:val="14"/>
        </w:rPr>
        <w:t> </w:t>
      </w:r>
      <w:r>
        <w:rPr/>
        <w:t>股本期末余额</w:t>
      </w:r>
      <w:r>
        <w:rPr>
          <w:spacing w:val="-45"/>
        </w:rPr>
        <w:t> </w:t>
      </w:r>
      <w:r>
        <w:rPr>
          <w:rFonts w:ascii="宋体" w:hAnsi="宋体" w:cs="宋体" w:eastAsia="宋体" w:hint="default"/>
        </w:rPr>
        <w:t>67,000,000.00</w:t>
      </w:r>
      <w:r>
        <w:rPr>
          <w:rFonts w:ascii="宋体" w:hAnsi="宋体" w:cs="宋体" w:eastAsia="宋体" w:hint="default"/>
          <w:spacing w:val="-44"/>
        </w:rPr>
        <w:t> </w:t>
      </w:r>
      <w:r>
        <w:rPr>
          <w:spacing w:val="-4"/>
        </w:rPr>
        <w:t>元，较期初增长了</w:t>
      </w:r>
      <w:r>
        <w:rPr>
          <w:spacing w:val="-47"/>
        </w:rPr>
        <w:t> </w:t>
      </w:r>
      <w:r>
        <w:rPr>
          <w:rFonts w:ascii="宋体" w:hAnsi="宋体" w:cs="宋体" w:eastAsia="宋体" w:hint="default"/>
          <w:spacing w:val="-3"/>
        </w:rPr>
        <w:t>34%</w:t>
      </w:r>
      <w:r>
        <w:rPr>
          <w:spacing w:val="-3"/>
        </w:rPr>
        <w:t>，主要系报告期内上市发行新股所</w:t>
      </w:r>
      <w:r>
        <w:rPr>
          <w:spacing w:val="-102"/>
        </w:rPr>
        <w:t> </w:t>
      </w:r>
      <w:r>
        <w:rPr>
          <w:spacing w:val="-102"/>
        </w:rPr>
      </w:r>
      <w:r>
        <w:rPr/>
        <w:t>致。</w:t>
      </w:r>
    </w:p>
    <w:p>
      <w:pPr>
        <w:pStyle w:val="BodyText"/>
        <w:spacing w:line="408" w:lineRule="auto" w:before="85"/>
        <w:ind w:left="1318" w:right="889" w:hanging="420"/>
        <w:jc w:val="left"/>
      </w:pPr>
      <w:r>
        <w:rPr>
          <w:rFonts w:ascii="宋体" w:hAnsi="宋体" w:cs="宋体" w:eastAsia="宋体" w:hint="default"/>
        </w:rPr>
        <w:t>13)</w:t>
      </w:r>
      <w:r>
        <w:rPr>
          <w:rFonts w:ascii="宋体" w:hAnsi="宋体" w:cs="宋体" w:eastAsia="宋体" w:hint="default"/>
          <w:spacing w:val="-4"/>
        </w:rPr>
        <w:t> </w:t>
      </w:r>
      <w:r>
        <w:rPr/>
        <w:t>资本公积期末余额</w:t>
      </w:r>
      <w:r>
        <w:rPr>
          <w:spacing w:val="-33"/>
        </w:rPr>
        <w:t> </w:t>
      </w:r>
      <w:r>
        <w:rPr>
          <w:rFonts w:ascii="宋体" w:hAnsi="宋体" w:cs="宋体" w:eastAsia="宋体" w:hint="default"/>
        </w:rPr>
        <w:t>299,775,347.05</w:t>
      </w:r>
      <w:r>
        <w:rPr>
          <w:rFonts w:ascii="宋体" w:hAnsi="宋体" w:cs="宋体" w:eastAsia="宋体" w:hint="default"/>
          <w:spacing w:val="-33"/>
        </w:rPr>
        <w:t> </w:t>
      </w:r>
      <w:r>
        <w:rPr/>
        <w:t>元，较期初增长了</w:t>
      </w:r>
      <w:r>
        <w:rPr>
          <w:spacing w:val="-31"/>
        </w:rPr>
        <w:t> </w:t>
      </w:r>
      <w:r>
        <w:rPr>
          <w:rFonts w:ascii="宋体" w:hAnsi="宋体" w:cs="宋体" w:eastAsia="宋体" w:hint="default"/>
        </w:rPr>
        <w:t>39534.63%</w:t>
      </w:r>
      <w:r>
        <w:rPr/>
        <w:t>，主要系报告期内上</w:t>
      </w:r>
      <w:r>
        <w:rPr>
          <w:w w:val="100"/>
        </w:rPr>
        <w:t> </w:t>
      </w:r>
      <w:r>
        <w:rPr/>
        <w:t>市超额募集资金所致。</w:t>
      </w:r>
    </w:p>
    <w:p>
      <w:pPr>
        <w:pStyle w:val="Heading3"/>
        <w:spacing w:line="240" w:lineRule="auto" w:before="87"/>
        <w:ind w:left="898" w:right="5307"/>
        <w:jc w:val="left"/>
        <w:rPr>
          <w:b w:val="0"/>
          <w:bCs w:val="0"/>
        </w:rPr>
      </w:pPr>
      <w:r>
        <w:rPr>
          <w:rFonts w:ascii="宋体" w:hAnsi="宋体" w:cs="宋体" w:eastAsia="宋体" w:hint="default"/>
        </w:rPr>
        <w:t>2</w:t>
      </w:r>
      <w:r>
        <w:rPr/>
        <w:t>、 经营成果变化情况</w:t>
      </w:r>
      <w:r>
        <w:rPr>
          <w:b w:val="0"/>
          <w:bCs w:val="0"/>
        </w:rPr>
      </w:r>
    </w:p>
    <w:p>
      <w:pPr>
        <w:spacing w:line="240" w:lineRule="auto" w:before="13"/>
        <w:rPr>
          <w:rFonts w:ascii="宋体" w:hAnsi="宋体" w:cs="宋体" w:eastAsia="宋体" w:hint="default"/>
          <w:b/>
          <w:bCs/>
          <w:sz w:val="12"/>
          <w:szCs w:val="12"/>
        </w:rPr>
      </w:pPr>
    </w:p>
    <w:tbl>
      <w:tblPr>
        <w:tblW w:w="0" w:type="auto"/>
        <w:jc w:val="left"/>
        <w:tblInd w:w="117" w:type="dxa"/>
        <w:tblLayout w:type="fixed"/>
        <w:tblCellMar>
          <w:top w:w="0" w:type="dxa"/>
          <w:left w:w="0" w:type="dxa"/>
          <w:bottom w:w="0" w:type="dxa"/>
          <w:right w:w="0" w:type="dxa"/>
        </w:tblCellMar>
        <w:tblLook w:val="01E0"/>
      </w:tblPr>
      <w:tblGrid>
        <w:gridCol w:w="2513"/>
        <w:gridCol w:w="2689"/>
        <w:gridCol w:w="2309"/>
        <w:gridCol w:w="2345"/>
      </w:tblGrid>
      <w:tr>
        <w:trPr>
          <w:trHeight w:val="326" w:hRule="exact"/>
        </w:trPr>
        <w:tc>
          <w:tcPr>
            <w:tcW w:w="2513" w:type="dxa"/>
            <w:tcBorders>
              <w:top w:val="single" w:sz="8" w:space="0" w:color="000000"/>
              <w:left w:val="single" w:sz="8" w:space="0" w:color="000000"/>
              <w:bottom w:val="single" w:sz="4" w:space="0" w:color="000000"/>
              <w:right w:val="single" w:sz="8"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科目</w:t>
            </w:r>
          </w:p>
        </w:tc>
        <w:tc>
          <w:tcPr>
            <w:tcW w:w="2689" w:type="dxa"/>
            <w:tcBorders>
              <w:top w:val="single" w:sz="8" w:space="0" w:color="000000"/>
              <w:left w:val="single" w:sz="8" w:space="0" w:color="000000"/>
              <w:bottom w:val="single" w:sz="4" w:space="0" w:color="000000"/>
              <w:right w:val="single" w:sz="8" w:space="0" w:color="000000"/>
            </w:tcBorders>
          </w:tcPr>
          <w:p>
            <w:pPr>
              <w:pStyle w:val="TableParagraph"/>
              <w:spacing w:line="262" w:lineRule="exact"/>
              <w:ind w:left="3"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309" w:type="dxa"/>
            <w:tcBorders>
              <w:top w:val="single" w:sz="8" w:space="0" w:color="000000"/>
              <w:left w:val="single" w:sz="8" w:space="0" w:color="000000"/>
              <w:bottom w:val="single" w:sz="4" w:space="0" w:color="000000"/>
              <w:right w:val="single" w:sz="8"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345" w:type="dxa"/>
            <w:tcBorders>
              <w:top w:val="single" w:sz="8" w:space="0" w:color="000000"/>
              <w:left w:val="single" w:sz="8" w:space="0" w:color="000000"/>
              <w:bottom w:val="single" w:sz="4" w:space="0" w:color="000000"/>
              <w:right w:val="single" w:sz="8" w:space="0" w:color="000000"/>
            </w:tcBorders>
          </w:tcPr>
          <w:p>
            <w:pPr>
              <w:pStyle w:val="TableParagraph"/>
              <w:spacing w:line="262" w:lineRule="exact"/>
              <w:ind w:left="477" w:right="0"/>
              <w:jc w:val="left"/>
              <w:rPr>
                <w:rFonts w:ascii="宋体" w:hAnsi="宋体" w:cs="宋体" w:eastAsia="宋体" w:hint="default"/>
                <w:sz w:val="21"/>
                <w:szCs w:val="21"/>
              </w:rPr>
            </w:pPr>
            <w:r>
              <w:rPr>
                <w:rFonts w:ascii="宋体" w:hAnsi="宋体" w:cs="宋体" w:eastAsia="宋体" w:hint="default"/>
                <w:sz w:val="21"/>
                <w:szCs w:val="21"/>
              </w:rPr>
              <w:t>同比变动（</w:t>
            </w:r>
            <w:r>
              <w:rPr>
                <w:rFonts w:ascii="宋体" w:hAnsi="宋体" w:cs="宋体" w:eastAsia="宋体" w:hint="default"/>
                <w:sz w:val="21"/>
                <w:szCs w:val="21"/>
              </w:rPr>
              <w:t>%</w:t>
            </w:r>
            <w:r>
              <w:rPr>
                <w:rFonts w:ascii="宋体" w:hAnsi="宋体" w:cs="宋体" w:eastAsia="宋体" w:hint="default"/>
                <w:sz w:val="21"/>
                <w:szCs w:val="21"/>
              </w:rPr>
              <w:t>）</w:t>
            </w:r>
          </w:p>
        </w:tc>
      </w:tr>
      <w:tr>
        <w:trPr>
          <w:trHeight w:val="322" w:hRule="exact"/>
        </w:trPr>
        <w:tc>
          <w:tcPr>
            <w:tcW w:w="2513"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224,453,830.60</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169,286,493.20</w:t>
            </w:r>
          </w:p>
        </w:tc>
        <w:tc>
          <w:tcPr>
            <w:tcW w:w="2345"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32.59</w:t>
            </w:r>
          </w:p>
        </w:tc>
      </w:tr>
      <w:tr>
        <w:trPr>
          <w:trHeight w:val="322" w:hRule="exact"/>
        </w:trPr>
        <w:tc>
          <w:tcPr>
            <w:tcW w:w="2513"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105,151,346.63</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68,816,285.89</w:t>
            </w:r>
          </w:p>
        </w:tc>
        <w:tc>
          <w:tcPr>
            <w:tcW w:w="2345"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52.80</w:t>
            </w:r>
          </w:p>
        </w:tc>
      </w:tr>
      <w:tr>
        <w:trPr>
          <w:trHeight w:val="322" w:hRule="exact"/>
        </w:trPr>
        <w:tc>
          <w:tcPr>
            <w:tcW w:w="2513"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8,022,190.55</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7,063,987.88</w:t>
            </w:r>
          </w:p>
        </w:tc>
        <w:tc>
          <w:tcPr>
            <w:tcW w:w="2345"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13.56</w:t>
            </w:r>
          </w:p>
        </w:tc>
      </w:tr>
      <w:tr>
        <w:trPr>
          <w:trHeight w:val="324" w:hRule="exact"/>
        </w:trPr>
        <w:tc>
          <w:tcPr>
            <w:tcW w:w="2513" w:type="dxa"/>
            <w:tcBorders>
              <w:top w:val="single" w:sz="4" w:space="0" w:color="000000"/>
              <w:left w:val="single" w:sz="8" w:space="0" w:color="000000"/>
              <w:bottom w:val="single" w:sz="4" w:space="0" w:color="000000"/>
              <w:right w:val="single" w:sz="4" w:space="0" w:color="000000"/>
            </w:tcBorders>
          </w:tcPr>
          <w:p>
            <w:pPr>
              <w:pStyle w:val="TableParagraph"/>
              <w:spacing w:line="265" w:lineRule="exact"/>
              <w:ind w:left="201"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pacing w:val="-1"/>
                <w:sz w:val="21"/>
              </w:rPr>
              <w:t>19,240,782.98</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pacing w:val="-1"/>
                <w:sz w:val="21"/>
              </w:rPr>
              <w:t>16,389,773.78</w:t>
            </w:r>
          </w:p>
        </w:tc>
        <w:tc>
          <w:tcPr>
            <w:tcW w:w="2345" w:type="dxa"/>
            <w:tcBorders>
              <w:top w:val="single" w:sz="4" w:space="0" w:color="000000"/>
              <w:left w:val="single" w:sz="4" w:space="0" w:color="000000"/>
              <w:bottom w:val="single" w:sz="4" w:space="0" w:color="000000"/>
              <w:right w:val="single" w:sz="8" w:space="0" w:color="000000"/>
            </w:tcBorders>
          </w:tcPr>
          <w:p>
            <w:pPr>
              <w:pStyle w:val="TableParagraph"/>
              <w:spacing w:line="265" w:lineRule="exact"/>
              <w:ind w:right="96"/>
              <w:jc w:val="right"/>
              <w:rPr>
                <w:rFonts w:ascii="宋体" w:hAnsi="宋体" w:cs="宋体" w:eastAsia="宋体" w:hint="default"/>
                <w:sz w:val="21"/>
                <w:szCs w:val="21"/>
              </w:rPr>
            </w:pPr>
            <w:r>
              <w:rPr>
                <w:rFonts w:ascii="宋体"/>
                <w:sz w:val="21"/>
              </w:rPr>
              <w:t>17.40</w:t>
            </w:r>
          </w:p>
        </w:tc>
      </w:tr>
      <w:tr>
        <w:trPr>
          <w:trHeight w:val="322" w:hRule="exact"/>
        </w:trPr>
        <w:tc>
          <w:tcPr>
            <w:tcW w:w="2513"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201"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34,965,543.94</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31,041,319.56</w:t>
            </w:r>
          </w:p>
        </w:tc>
        <w:tc>
          <w:tcPr>
            <w:tcW w:w="2345"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12.64</w:t>
            </w:r>
          </w:p>
        </w:tc>
      </w:tr>
      <w:tr>
        <w:trPr>
          <w:trHeight w:val="322" w:hRule="exact"/>
        </w:trPr>
        <w:tc>
          <w:tcPr>
            <w:tcW w:w="2513"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201"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-3,971,877.81</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78,147.53</w:t>
            </w:r>
          </w:p>
        </w:tc>
        <w:tc>
          <w:tcPr>
            <w:tcW w:w="2345"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-5,182.54</w:t>
            </w:r>
          </w:p>
        </w:tc>
      </w:tr>
      <w:tr>
        <w:trPr>
          <w:trHeight w:val="322" w:hRule="exact"/>
        </w:trPr>
        <w:tc>
          <w:tcPr>
            <w:tcW w:w="2513" w:type="dxa"/>
            <w:tcBorders>
              <w:top w:val="single" w:sz="4" w:space="0" w:color="000000"/>
              <w:left w:val="single" w:sz="8" w:space="0" w:color="000000"/>
              <w:bottom w:val="single" w:sz="4" w:space="0" w:color="000000"/>
              <w:right w:val="single" w:sz="4" w:space="0" w:color="000000"/>
            </w:tcBorders>
          </w:tcPr>
          <w:p>
            <w:pPr>
              <w:pStyle w:val="TableParagraph"/>
              <w:spacing w:line="263" w:lineRule="exact"/>
              <w:ind w:left="201"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8"/>
              <w:jc w:val="right"/>
              <w:rPr>
                <w:rFonts w:ascii="宋体" w:hAnsi="宋体" w:cs="宋体" w:eastAsia="宋体" w:hint="default"/>
                <w:sz w:val="21"/>
                <w:szCs w:val="21"/>
              </w:rPr>
            </w:pPr>
            <w:r>
              <w:rPr>
                <w:rFonts w:ascii="宋体"/>
                <w:spacing w:val="-1"/>
                <w:sz w:val="21"/>
              </w:rPr>
              <w:t>1,551,332.74</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8"/>
              <w:jc w:val="right"/>
              <w:rPr>
                <w:rFonts w:ascii="宋体" w:hAnsi="宋体" w:cs="宋体" w:eastAsia="宋体" w:hint="default"/>
                <w:sz w:val="21"/>
                <w:szCs w:val="21"/>
              </w:rPr>
            </w:pPr>
            <w:r>
              <w:rPr>
                <w:rFonts w:ascii="宋体"/>
                <w:spacing w:val="-1"/>
                <w:sz w:val="21"/>
              </w:rPr>
              <w:t>530,266.83</w:t>
            </w:r>
          </w:p>
        </w:tc>
        <w:tc>
          <w:tcPr>
            <w:tcW w:w="2345" w:type="dxa"/>
            <w:tcBorders>
              <w:top w:val="single" w:sz="4" w:space="0" w:color="000000"/>
              <w:left w:val="single" w:sz="4" w:space="0" w:color="000000"/>
              <w:bottom w:val="single" w:sz="4" w:space="0" w:color="000000"/>
              <w:right w:val="single" w:sz="8" w:space="0" w:color="000000"/>
            </w:tcBorders>
          </w:tcPr>
          <w:p>
            <w:pPr>
              <w:pStyle w:val="TableParagraph"/>
              <w:spacing w:line="263" w:lineRule="exact"/>
              <w:ind w:right="96"/>
              <w:jc w:val="right"/>
              <w:rPr>
                <w:rFonts w:ascii="宋体" w:hAnsi="宋体" w:cs="宋体" w:eastAsia="宋体" w:hint="default"/>
                <w:sz w:val="21"/>
                <w:szCs w:val="21"/>
              </w:rPr>
            </w:pPr>
            <w:r>
              <w:rPr>
                <w:rFonts w:ascii="宋体"/>
                <w:sz w:val="21"/>
              </w:rPr>
              <w:t>192.56</w:t>
            </w:r>
          </w:p>
        </w:tc>
      </w:tr>
      <w:tr>
        <w:trPr>
          <w:trHeight w:val="322" w:hRule="exact"/>
        </w:trPr>
        <w:tc>
          <w:tcPr>
            <w:tcW w:w="2513"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营业外收支净额</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6,888,606.61</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5,127,134.28</w:t>
            </w:r>
          </w:p>
        </w:tc>
        <w:tc>
          <w:tcPr>
            <w:tcW w:w="2345"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34.36</w:t>
            </w:r>
          </w:p>
        </w:tc>
      </w:tr>
      <w:tr>
        <w:trPr>
          <w:trHeight w:val="408" w:hRule="exact"/>
        </w:trPr>
        <w:tc>
          <w:tcPr>
            <w:tcW w:w="2513"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69"/>
              <w:ind w:left="201"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268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12,918,340.36</w:t>
            </w:r>
          </w:p>
        </w:tc>
        <w:tc>
          <w:tcPr>
            <w:tcW w:w="230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9"/>
              <w:ind w:right="98"/>
              <w:jc w:val="right"/>
              <w:rPr>
                <w:rFonts w:ascii="宋体" w:hAnsi="宋体" w:cs="宋体" w:eastAsia="宋体" w:hint="default"/>
                <w:sz w:val="21"/>
                <w:szCs w:val="21"/>
              </w:rPr>
            </w:pPr>
            <w:r>
              <w:rPr>
                <w:rFonts w:ascii="宋体"/>
                <w:spacing w:val="-1"/>
                <w:sz w:val="21"/>
              </w:rPr>
              <w:t>6,832,625.03</w:t>
            </w:r>
          </w:p>
        </w:tc>
        <w:tc>
          <w:tcPr>
            <w:tcW w:w="2345"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69"/>
              <w:ind w:right="96"/>
              <w:jc w:val="right"/>
              <w:rPr>
                <w:rFonts w:ascii="宋体" w:hAnsi="宋体" w:cs="宋体" w:eastAsia="宋体" w:hint="default"/>
                <w:sz w:val="21"/>
                <w:szCs w:val="21"/>
              </w:rPr>
            </w:pPr>
            <w:r>
              <w:rPr>
                <w:rFonts w:ascii="宋体"/>
                <w:sz w:val="21"/>
              </w:rPr>
              <w:t>89.07</w:t>
            </w:r>
          </w:p>
        </w:tc>
      </w:tr>
    </w:tbl>
    <w:p>
      <w:pPr>
        <w:spacing w:line="240" w:lineRule="auto" w:before="3"/>
        <w:rPr>
          <w:rFonts w:ascii="宋体" w:hAnsi="宋体" w:cs="宋体" w:eastAsia="宋体" w:hint="default"/>
          <w:b/>
          <w:bCs/>
          <w:sz w:val="5"/>
          <w:szCs w:val="5"/>
        </w:rPr>
      </w:pPr>
    </w:p>
    <w:p>
      <w:pPr>
        <w:pStyle w:val="BodyText"/>
        <w:spacing w:line="240" w:lineRule="auto" w:before="36"/>
        <w:ind w:left="898" w:right="5307"/>
        <w:jc w:val="left"/>
      </w:pPr>
      <w:r>
        <w:rPr/>
        <w:t>变动情况说明：</w:t>
      </w:r>
    </w:p>
    <w:p>
      <w:pPr>
        <w:spacing w:line="240" w:lineRule="auto" w:before="9"/>
        <w:rPr>
          <w:rFonts w:ascii="宋体" w:hAnsi="宋体" w:cs="宋体" w:eastAsia="宋体" w:hint="default"/>
          <w:sz w:val="17"/>
          <w:szCs w:val="17"/>
        </w:rPr>
      </w:pPr>
    </w:p>
    <w:p>
      <w:pPr>
        <w:pStyle w:val="BodyText"/>
        <w:spacing w:line="240" w:lineRule="auto"/>
        <w:ind w:left="898" w:right="888"/>
        <w:jc w:val="left"/>
      </w:pPr>
      <w:r>
        <w:rPr>
          <w:rFonts w:ascii="宋体" w:hAnsi="宋体" w:cs="宋体" w:eastAsia="宋体" w:hint="default"/>
          <w:spacing w:val="-2"/>
        </w:rPr>
        <w:t>1</w:t>
      </w:r>
      <w:r>
        <w:rPr>
          <w:spacing w:val="-2"/>
        </w:rPr>
        <w:t>）营业收入较上年同期增长</w:t>
      </w:r>
      <w:r>
        <w:rPr>
          <w:spacing w:val="13"/>
        </w:rPr>
        <w:t> </w:t>
      </w:r>
      <w:r>
        <w:rPr>
          <w:rFonts w:ascii="宋体" w:hAnsi="宋体" w:cs="宋体" w:eastAsia="宋体" w:hint="default"/>
          <w:spacing w:val="-2"/>
        </w:rPr>
        <w:t>32.59%</w:t>
      </w:r>
      <w:r>
        <w:rPr>
          <w:spacing w:val="-2"/>
        </w:rPr>
        <w:t>，主要为报告期内公司业务规模增加所致</w:t>
      </w:r>
    </w:p>
    <w:p>
      <w:pPr>
        <w:spacing w:line="240" w:lineRule="auto" w:before="12"/>
        <w:rPr>
          <w:rFonts w:ascii="宋体" w:hAnsi="宋体" w:cs="宋体" w:eastAsia="宋体" w:hint="default"/>
          <w:sz w:val="17"/>
          <w:szCs w:val="17"/>
        </w:rPr>
      </w:pPr>
    </w:p>
    <w:p>
      <w:pPr>
        <w:pStyle w:val="BodyText"/>
        <w:spacing w:line="408" w:lineRule="auto"/>
        <w:ind w:left="898" w:right="888"/>
        <w:jc w:val="left"/>
      </w:pPr>
      <w:r>
        <w:rPr>
          <w:rFonts w:ascii="宋体" w:hAnsi="宋体" w:cs="宋体" w:eastAsia="宋体" w:hint="default"/>
          <w:spacing w:val="-3"/>
        </w:rPr>
        <w:t>2</w:t>
      </w:r>
      <w:r>
        <w:rPr>
          <w:spacing w:val="-3"/>
        </w:rPr>
        <w:t>）营业成本较上年同期增长 </w:t>
      </w:r>
      <w:r>
        <w:rPr>
          <w:rFonts w:ascii="宋体" w:hAnsi="宋体" w:cs="宋体" w:eastAsia="宋体" w:hint="default"/>
          <w:spacing w:val="-3"/>
        </w:rPr>
        <w:t>52.80%</w:t>
      </w:r>
      <w:r>
        <w:rPr>
          <w:spacing w:val="-3"/>
        </w:rPr>
        <w:t>，主要为随着公司业务规模增长，报告期内相关人力成</w:t>
      </w:r>
      <w:r>
        <w:rPr>
          <w:spacing w:val="-72"/>
        </w:rPr>
        <w:t> </w:t>
      </w:r>
      <w:r>
        <w:rPr>
          <w:spacing w:val="-72"/>
        </w:rPr>
      </w:r>
      <w:r>
        <w:rPr/>
        <w:t>本、服务成本、采购成本增加所致。</w:t>
      </w:r>
    </w:p>
    <w:p>
      <w:pPr>
        <w:pStyle w:val="BodyText"/>
        <w:spacing w:line="240" w:lineRule="auto" w:before="87"/>
        <w:ind w:left="898" w:right="888"/>
        <w:jc w:val="left"/>
      </w:pPr>
      <w:r>
        <w:rPr>
          <w:rFonts w:ascii="宋体" w:hAnsi="宋体" w:cs="宋体" w:eastAsia="宋体" w:hint="default"/>
          <w:spacing w:val="-2"/>
        </w:rPr>
        <w:t>3</w:t>
      </w:r>
      <w:r>
        <w:rPr>
          <w:spacing w:val="-2"/>
        </w:rPr>
        <w:t>）销售费用较上年同期增长</w:t>
      </w:r>
      <w:r>
        <w:rPr>
          <w:spacing w:val="20"/>
        </w:rPr>
        <w:t> </w:t>
      </w:r>
      <w:r>
        <w:rPr>
          <w:rFonts w:ascii="宋体" w:hAnsi="宋体" w:cs="宋体" w:eastAsia="宋体" w:hint="default"/>
          <w:spacing w:val="-2"/>
        </w:rPr>
        <w:t>17.40%</w:t>
      </w:r>
      <w:r>
        <w:rPr>
          <w:spacing w:val="-2"/>
        </w:rPr>
        <w:t>，主要系报告期内业务规模、人员规模增加所致。</w:t>
      </w:r>
    </w:p>
    <w:p>
      <w:pPr>
        <w:spacing w:line="240" w:lineRule="auto" w:before="9"/>
        <w:rPr>
          <w:rFonts w:ascii="宋体" w:hAnsi="宋体" w:cs="宋体" w:eastAsia="宋体" w:hint="default"/>
          <w:sz w:val="17"/>
          <w:szCs w:val="17"/>
        </w:rPr>
      </w:pPr>
    </w:p>
    <w:p>
      <w:pPr>
        <w:pStyle w:val="BodyText"/>
        <w:spacing w:line="410" w:lineRule="auto"/>
        <w:ind w:left="898" w:right="888"/>
        <w:jc w:val="left"/>
      </w:pPr>
      <w:r>
        <w:rPr>
          <w:rFonts w:ascii="宋体" w:hAnsi="宋体" w:cs="宋体" w:eastAsia="宋体" w:hint="default"/>
        </w:rPr>
        <w:t>4</w:t>
      </w:r>
      <w:r>
        <w:rPr/>
        <w:t>）管理费用较上年同期增长</w:t>
      </w:r>
      <w:r>
        <w:rPr>
          <w:spacing w:val="-21"/>
        </w:rPr>
        <w:t> </w:t>
      </w:r>
      <w:r>
        <w:rPr>
          <w:rFonts w:ascii="宋体" w:hAnsi="宋体" w:cs="宋体" w:eastAsia="宋体" w:hint="default"/>
          <w:spacing w:val="-3"/>
        </w:rPr>
        <w:t>12.64%</w:t>
      </w:r>
      <w:r>
        <w:rPr>
          <w:spacing w:val="-3"/>
        </w:rPr>
        <w:t>，主要系报告期内业务规模、人员规模、研发支出增加</w:t>
      </w:r>
      <w:r>
        <w:rPr>
          <w:spacing w:val="-93"/>
        </w:rPr>
        <w:t> </w:t>
      </w:r>
      <w:r>
        <w:rPr>
          <w:spacing w:val="-93"/>
        </w:rPr>
      </w:r>
      <w:r>
        <w:rPr/>
        <w:t>所致。</w:t>
      </w:r>
    </w:p>
    <w:p>
      <w:pPr>
        <w:pStyle w:val="BodyText"/>
        <w:spacing w:line="408" w:lineRule="auto" w:before="85"/>
        <w:ind w:left="898" w:right="888"/>
        <w:jc w:val="left"/>
      </w:pPr>
      <w:r>
        <w:rPr>
          <w:rFonts w:ascii="宋体" w:hAnsi="宋体" w:cs="宋体" w:eastAsia="宋体" w:hint="default"/>
          <w:spacing w:val="-3"/>
        </w:rPr>
        <w:t>5</w:t>
      </w:r>
      <w:r>
        <w:rPr>
          <w:spacing w:val="-3"/>
        </w:rPr>
        <w:t>）财务费用较上年同期降低</w:t>
      </w:r>
      <w:r>
        <w:rPr>
          <w:spacing w:val="-13"/>
        </w:rPr>
        <w:t> </w:t>
      </w:r>
      <w:r>
        <w:rPr>
          <w:rFonts w:ascii="宋体" w:hAnsi="宋体" w:cs="宋体" w:eastAsia="宋体" w:hint="default"/>
          <w:spacing w:val="-2"/>
        </w:rPr>
        <w:t>5182.54%</w:t>
      </w:r>
      <w:r>
        <w:rPr>
          <w:spacing w:val="-2"/>
        </w:rPr>
        <w:t>，主要系报告期内贷款归还，利息支出减少及募集资</w:t>
      </w:r>
      <w:r>
        <w:rPr>
          <w:spacing w:val="-90"/>
        </w:rPr>
        <w:t> </w:t>
      </w:r>
      <w:r>
        <w:rPr>
          <w:spacing w:val="-90"/>
        </w:rPr>
      </w:r>
      <w:r>
        <w:rPr/>
        <w:t>金定期存款利息增加所致。</w:t>
      </w:r>
    </w:p>
    <w:p>
      <w:pPr>
        <w:pStyle w:val="BodyText"/>
        <w:spacing w:line="240" w:lineRule="auto" w:before="87"/>
        <w:ind w:left="898" w:right="888"/>
        <w:jc w:val="left"/>
      </w:pPr>
      <w:r>
        <w:rPr>
          <w:rFonts w:ascii="宋体" w:hAnsi="宋体" w:cs="宋体" w:eastAsia="宋体" w:hint="default"/>
          <w:spacing w:val="-2"/>
        </w:rPr>
        <w:t>6</w:t>
      </w:r>
      <w:r>
        <w:rPr>
          <w:spacing w:val="-2"/>
        </w:rPr>
        <w:t>）资产减值损失较上年同期增加</w:t>
      </w:r>
      <w:r>
        <w:rPr>
          <w:spacing w:val="22"/>
        </w:rPr>
        <w:t> </w:t>
      </w:r>
      <w:r>
        <w:rPr>
          <w:rFonts w:ascii="宋体" w:hAnsi="宋体" w:cs="宋体" w:eastAsia="宋体" w:hint="default"/>
          <w:spacing w:val="-2"/>
        </w:rPr>
        <w:t>192.56%</w:t>
      </w:r>
      <w:r>
        <w:rPr>
          <w:spacing w:val="-2"/>
        </w:rPr>
        <w:t>，主要是受计提基数增加的变动影响所致。</w:t>
      </w:r>
    </w:p>
    <w:p>
      <w:pPr>
        <w:spacing w:after="0" w:line="240" w:lineRule="auto"/>
        <w:jc w:val="left"/>
        <w:sectPr>
          <w:pgSz w:w="11910" w:h="16840"/>
          <w:pgMar w:header="893" w:footer="1040" w:top="1480" w:bottom="1220" w:left="900" w:right="900"/>
        </w:sectPr>
      </w:pPr>
    </w:p>
    <w:p>
      <w:pPr>
        <w:spacing w:line="240" w:lineRule="auto" w:before="3"/>
        <w:rPr>
          <w:rFonts w:ascii="宋体" w:hAnsi="宋体" w:cs="宋体" w:eastAsia="宋体" w:hint="default"/>
          <w:sz w:val="9"/>
          <w:szCs w:val="9"/>
        </w:rPr>
      </w:pPr>
    </w:p>
    <w:p>
      <w:pPr>
        <w:pStyle w:val="BodyText"/>
        <w:spacing w:line="408" w:lineRule="auto" w:before="36"/>
        <w:ind w:left="358" w:right="0"/>
        <w:jc w:val="left"/>
      </w:pPr>
      <w:r>
        <w:rPr>
          <w:rFonts w:ascii="宋体" w:hAnsi="宋体" w:cs="宋体" w:eastAsia="宋体" w:hint="default"/>
          <w:spacing w:val="-3"/>
        </w:rPr>
        <w:t>7</w:t>
      </w:r>
      <w:r>
        <w:rPr>
          <w:spacing w:val="-3"/>
        </w:rPr>
        <w:t>）营业外收支净额较上年同期增加 </w:t>
      </w:r>
      <w:r>
        <w:rPr>
          <w:rFonts w:ascii="宋体" w:hAnsi="宋体" w:cs="宋体" w:eastAsia="宋体" w:hint="default"/>
          <w:spacing w:val="-3"/>
        </w:rPr>
        <w:t>34.36%</w:t>
      </w:r>
      <w:r>
        <w:rPr>
          <w:spacing w:val="-3"/>
        </w:rPr>
        <w:t>，主要是由于政府扶持增加、小巨人项目验收通</w:t>
      </w:r>
      <w:r>
        <w:rPr>
          <w:spacing w:val="-71"/>
        </w:rPr>
        <w:t> </w:t>
      </w:r>
      <w:r>
        <w:rPr>
          <w:spacing w:val="-71"/>
        </w:rPr>
      </w:r>
      <w:r>
        <w:rPr/>
        <w:t>过后政府扶持转入增加所致。</w:t>
      </w:r>
    </w:p>
    <w:p>
      <w:pPr>
        <w:pStyle w:val="BodyText"/>
        <w:spacing w:line="240" w:lineRule="auto" w:before="84"/>
        <w:ind w:left="358" w:right="0"/>
        <w:jc w:val="left"/>
      </w:pPr>
      <w:r>
        <w:rPr>
          <w:rFonts w:ascii="宋体" w:hAnsi="宋体" w:cs="宋体" w:eastAsia="宋体" w:hint="default"/>
          <w:spacing w:val="-2"/>
        </w:rPr>
        <w:t>8</w:t>
      </w:r>
      <w:r>
        <w:rPr>
          <w:spacing w:val="-2"/>
        </w:rPr>
        <w:t>）所得税费用较上年同期增长</w:t>
      </w:r>
      <w:r>
        <w:rPr>
          <w:spacing w:val="22"/>
        </w:rPr>
        <w:t> </w:t>
      </w:r>
      <w:r>
        <w:rPr>
          <w:rFonts w:ascii="宋体" w:hAnsi="宋体" w:cs="宋体" w:eastAsia="宋体" w:hint="default"/>
          <w:spacing w:val="-2"/>
        </w:rPr>
        <w:t>89.07%</w:t>
      </w:r>
      <w:r>
        <w:rPr>
          <w:spacing w:val="-2"/>
        </w:rPr>
        <w:t>，主要系报告期内利润增加及汇缴清算补缴所致。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Heading3"/>
        <w:spacing w:line="240" w:lineRule="auto"/>
        <w:ind w:left="358" w:right="0"/>
        <w:jc w:val="left"/>
        <w:rPr>
          <w:b w:val="0"/>
          <w:bCs w:val="0"/>
        </w:rPr>
      </w:pPr>
      <w:r>
        <w:rPr/>
        <w:t>（四）</w:t>
      </w:r>
      <w:r>
        <w:rPr>
          <w:spacing w:val="-17"/>
        </w:rPr>
        <w:t> </w:t>
      </w:r>
      <w:r>
        <w:rPr/>
        <w:t>无形资产情况</w:t>
      </w:r>
      <w:r>
        <w:rPr>
          <w:b w:val="0"/>
          <w:bCs w:val="0"/>
        </w:rPr>
      </w:r>
    </w:p>
    <w:p>
      <w:pPr>
        <w:spacing w:line="240" w:lineRule="auto" w:before="9"/>
        <w:rPr>
          <w:rFonts w:ascii="宋体" w:hAnsi="宋体" w:cs="宋体" w:eastAsia="宋体" w:hint="default"/>
          <w:b/>
          <w:bCs/>
          <w:sz w:val="17"/>
          <w:szCs w:val="17"/>
        </w:rPr>
      </w:pPr>
    </w:p>
    <w:p>
      <w:pPr>
        <w:pStyle w:val="Heading3"/>
        <w:spacing w:line="240" w:lineRule="auto"/>
        <w:ind w:left="358" w:right="0"/>
        <w:jc w:val="left"/>
        <w:rPr>
          <w:b w:val="0"/>
          <w:bCs w:val="0"/>
        </w:rPr>
      </w:pPr>
      <w:r>
        <w:rPr>
          <w:rFonts w:ascii="宋体" w:hAnsi="宋体" w:cs="宋体" w:eastAsia="宋体" w:hint="default"/>
        </w:rPr>
        <w:t>1</w:t>
      </w:r>
      <w:r>
        <w:rPr/>
        <w:t>、</w:t>
      </w:r>
      <w:r>
        <w:rPr>
          <w:spacing w:val="-12"/>
        </w:rPr>
        <w:t> </w:t>
      </w:r>
      <w:r>
        <w:rPr/>
        <w:t>截止报告期期末，公司取得国家工商行政管理总局商标局注册的商标共计</w:t>
      </w:r>
      <w:r>
        <w:rPr>
          <w:spacing w:val="-58"/>
        </w:rPr>
        <w:t> </w:t>
      </w:r>
      <w:r>
        <w:rPr>
          <w:rFonts w:ascii="宋体" w:hAnsi="宋体" w:cs="宋体" w:eastAsia="宋体" w:hint="default"/>
        </w:rPr>
        <w:t>17</w:t>
      </w:r>
      <w:r>
        <w:rPr>
          <w:rFonts w:ascii="宋体" w:hAnsi="宋体" w:cs="宋体" w:eastAsia="宋体" w:hint="default"/>
          <w:spacing w:val="-59"/>
        </w:rPr>
        <w:t> </w:t>
      </w:r>
      <w:r>
        <w:rPr/>
        <w:t>项，其中</w:t>
      </w:r>
      <w:r>
        <w:rPr>
          <w:b w:val="0"/>
          <w:bCs w:val="0"/>
        </w:rPr>
      </w:r>
    </w:p>
    <w:p>
      <w:pPr>
        <w:spacing w:line="240" w:lineRule="auto" w:before="10"/>
        <w:rPr>
          <w:rFonts w:ascii="宋体" w:hAnsi="宋体" w:cs="宋体" w:eastAsia="宋体" w:hint="default"/>
          <w:b/>
          <w:bCs/>
          <w:sz w:val="14"/>
          <w:szCs w:val="14"/>
        </w:rPr>
      </w:pPr>
    </w:p>
    <w:p>
      <w:pPr>
        <w:pStyle w:val="Heading3"/>
        <w:spacing w:line="240" w:lineRule="auto"/>
        <w:ind w:left="778" w:right="0"/>
        <w:jc w:val="left"/>
        <w:rPr>
          <w:b w:val="0"/>
          <w:bCs w:val="0"/>
        </w:rPr>
      </w:pPr>
      <w:r>
        <w:rPr>
          <w:rFonts w:ascii="宋体" w:hAnsi="宋体" w:cs="宋体" w:eastAsia="宋体" w:hint="default"/>
        </w:rPr>
        <w:t>2011</w:t>
      </w:r>
      <w:r>
        <w:rPr>
          <w:rFonts w:ascii="宋体" w:hAnsi="宋体" w:cs="宋体" w:eastAsia="宋体" w:hint="default"/>
          <w:spacing w:val="-54"/>
        </w:rPr>
        <w:t> </w:t>
      </w:r>
      <w:r>
        <w:rPr/>
        <w:t>年取得商标</w:t>
      </w:r>
      <w:r>
        <w:rPr>
          <w:spacing w:val="-54"/>
        </w:rPr>
        <w:t> </w:t>
      </w:r>
      <w:r>
        <w:rPr>
          <w:rFonts w:ascii="宋体" w:hAnsi="宋体" w:cs="宋体" w:eastAsia="宋体" w:hint="default"/>
        </w:rPr>
        <w:t>14</w:t>
      </w:r>
      <w:r>
        <w:rPr>
          <w:rFonts w:ascii="宋体" w:hAnsi="宋体" w:cs="宋体" w:eastAsia="宋体" w:hint="default"/>
          <w:spacing w:val="-53"/>
        </w:rPr>
        <w:t> </w:t>
      </w:r>
      <w:r>
        <w:rPr/>
        <w:t>项，具体商标情况如下：</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tbl>
      <w:tblPr>
        <w:tblW w:w="0" w:type="auto"/>
        <w:jc w:val="left"/>
        <w:tblInd w:w="125" w:type="dxa"/>
        <w:tblLayout w:type="fixed"/>
        <w:tblCellMar>
          <w:top w:w="0" w:type="dxa"/>
          <w:left w:w="0" w:type="dxa"/>
          <w:bottom w:w="0" w:type="dxa"/>
          <w:right w:w="0" w:type="dxa"/>
        </w:tblCellMar>
        <w:tblLook w:val="01E0"/>
      </w:tblPr>
      <w:tblGrid>
        <w:gridCol w:w="1639"/>
        <w:gridCol w:w="1277"/>
        <w:gridCol w:w="1133"/>
        <w:gridCol w:w="994"/>
        <w:gridCol w:w="1176"/>
        <w:gridCol w:w="1513"/>
        <w:gridCol w:w="1018"/>
      </w:tblGrid>
      <w:tr>
        <w:trPr>
          <w:trHeight w:val="733" w:hRule="exact"/>
        </w:trPr>
        <w:tc>
          <w:tcPr>
            <w:tcW w:w="1639" w:type="dxa"/>
            <w:tcBorders>
              <w:top w:val="single" w:sz="12" w:space="0" w:color="000000"/>
              <w:left w:val="single" w:sz="12"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注册证号</w:t>
            </w:r>
          </w:p>
        </w:tc>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商标内容</w:t>
            </w:r>
          </w:p>
        </w:tc>
        <w:tc>
          <w:tcPr>
            <w:tcW w:w="113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99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72" w:right="0"/>
              <w:jc w:val="left"/>
              <w:rPr>
                <w:rFonts w:ascii="宋体" w:hAnsi="宋体" w:cs="宋体" w:eastAsia="宋体" w:hint="default"/>
                <w:sz w:val="21"/>
                <w:szCs w:val="21"/>
              </w:rPr>
            </w:pPr>
            <w:r>
              <w:rPr>
                <w:rFonts w:ascii="宋体" w:hAnsi="宋体" w:cs="宋体" w:eastAsia="宋体" w:hint="default"/>
                <w:sz w:val="21"/>
                <w:szCs w:val="21"/>
              </w:rPr>
              <w:t>权利人</w:t>
            </w:r>
          </w:p>
        </w:tc>
        <w:tc>
          <w:tcPr>
            <w:tcW w:w="117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取得方式</w:t>
            </w:r>
          </w:p>
        </w:tc>
        <w:tc>
          <w:tcPr>
            <w:tcW w:w="151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328" w:right="0"/>
              <w:jc w:val="left"/>
              <w:rPr>
                <w:rFonts w:ascii="宋体" w:hAnsi="宋体" w:cs="宋体" w:eastAsia="宋体" w:hint="default"/>
                <w:sz w:val="21"/>
                <w:szCs w:val="21"/>
              </w:rPr>
            </w:pPr>
            <w:r>
              <w:rPr>
                <w:rFonts w:ascii="宋体" w:hAnsi="宋体" w:cs="宋体" w:eastAsia="宋体" w:hint="default"/>
                <w:sz w:val="21"/>
                <w:szCs w:val="21"/>
              </w:rPr>
              <w:t>有效期限</w:t>
            </w:r>
          </w:p>
        </w:tc>
        <w:tc>
          <w:tcPr>
            <w:tcW w:w="1018" w:type="dxa"/>
            <w:tcBorders>
              <w:top w:val="single" w:sz="12" w:space="0" w:color="000000"/>
              <w:left w:val="single" w:sz="6" w:space="0" w:color="000000"/>
              <w:bottom w:val="single" w:sz="12" w:space="0" w:color="000000"/>
              <w:right w:val="single" w:sz="12" w:space="0" w:color="000000"/>
            </w:tcBorders>
          </w:tcPr>
          <w:p>
            <w:pPr>
              <w:pStyle w:val="TableParagraph"/>
              <w:spacing w:line="273" w:lineRule="auto" w:before="29"/>
              <w:ind w:left="395" w:right="175" w:hanging="212"/>
              <w:jc w:val="left"/>
              <w:rPr>
                <w:rFonts w:ascii="宋体" w:hAnsi="宋体" w:cs="宋体" w:eastAsia="宋体" w:hint="default"/>
                <w:sz w:val="21"/>
                <w:szCs w:val="21"/>
              </w:rPr>
            </w:pPr>
            <w:r>
              <w:rPr>
                <w:rFonts w:ascii="宋体" w:hAnsi="宋体" w:cs="宋体" w:eastAsia="宋体" w:hint="default"/>
                <w:sz w:val="21"/>
                <w:szCs w:val="21"/>
              </w:rPr>
              <w:t>他项权</w:t>
            </w:r>
            <w:r>
              <w:rPr>
                <w:rFonts w:ascii="宋体" w:hAnsi="宋体" w:cs="宋体" w:eastAsia="宋体" w:hint="default"/>
                <w:spacing w:val="-102"/>
                <w:sz w:val="21"/>
                <w:szCs w:val="21"/>
              </w:rPr>
              <w:t> </w:t>
            </w:r>
            <w:r>
              <w:rPr>
                <w:rFonts w:ascii="宋体" w:hAnsi="宋体" w:cs="宋体" w:eastAsia="宋体" w:hint="default"/>
                <w:sz w:val="21"/>
                <w:szCs w:val="21"/>
              </w:rPr>
              <w:t>利</w:t>
            </w:r>
          </w:p>
        </w:tc>
      </w:tr>
      <w:tr>
        <w:trPr>
          <w:trHeight w:val="727" w:hRule="exact"/>
        </w:trPr>
        <w:tc>
          <w:tcPr>
            <w:tcW w:w="163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7562589</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495" w:lineRule="exact"/>
              <w:ind w:left="278" w:right="0"/>
              <w:jc w:val="left"/>
              <w:rPr>
                <w:rFonts w:ascii="宋体" w:hAnsi="宋体" w:cs="宋体" w:eastAsia="宋体" w:hint="default"/>
                <w:sz w:val="20"/>
                <w:szCs w:val="20"/>
              </w:rPr>
            </w:pPr>
            <w:r>
              <w:rPr>
                <w:rFonts w:ascii="宋体" w:hAnsi="宋体" w:cs="宋体" w:eastAsia="宋体" w:hint="default"/>
                <w:position w:val="-9"/>
                <w:sz w:val="20"/>
                <w:szCs w:val="20"/>
              </w:rPr>
              <w:drawing>
                <wp:inline distT="0" distB="0" distL="0" distR="0">
                  <wp:extent cx="448310" cy="314325"/>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3" cstate="print"/>
                          <a:stretch>
                            <a:fillRect/>
                          </a:stretch>
                        </pic:blipFill>
                        <pic:spPr>
                          <a:xfrm>
                            <a:off x="0" y="0"/>
                            <a:ext cx="448310" cy="314325"/>
                          </a:xfrm>
                          <a:prstGeom prst="rect">
                            <a:avLst/>
                          </a:prstGeom>
                        </pic:spPr>
                      </pic:pic>
                    </a:graphicData>
                  </a:graphic>
                </wp:inline>
              </w:drawing>
            </w:r>
            <w:r>
              <w:rPr>
                <w:rFonts w:ascii="宋体" w:hAnsi="宋体" w:cs="宋体" w:eastAsia="宋体" w:hint="default"/>
                <w:position w:val="-9"/>
                <w:sz w:val="20"/>
                <w:szCs w:val="20"/>
              </w:rPr>
            </w:r>
          </w:p>
        </w:tc>
        <w:tc>
          <w:tcPr>
            <w:tcW w:w="11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38</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30"/>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2010/11/14-2</w:t>
            </w:r>
          </w:p>
          <w:p>
            <w:pPr>
              <w:pStyle w:val="TableParagraph"/>
              <w:spacing w:line="240" w:lineRule="auto" w:before="37"/>
              <w:ind w:left="1" w:right="0"/>
              <w:jc w:val="center"/>
              <w:rPr>
                <w:rFonts w:ascii="宋体" w:hAnsi="宋体" w:cs="宋体" w:eastAsia="宋体" w:hint="default"/>
                <w:sz w:val="21"/>
                <w:szCs w:val="21"/>
              </w:rPr>
            </w:pPr>
            <w:r>
              <w:rPr>
                <w:rFonts w:ascii="宋体"/>
                <w:sz w:val="21"/>
              </w:rPr>
              <w:t>020/11/13</w:t>
            </w:r>
          </w:p>
        </w:tc>
        <w:tc>
          <w:tcPr>
            <w:tcW w:w="101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20"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7562618</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495" w:lineRule="exact"/>
              <w:ind w:left="278" w:right="0"/>
              <w:jc w:val="left"/>
              <w:rPr>
                <w:rFonts w:ascii="宋体" w:hAnsi="宋体" w:cs="宋体" w:eastAsia="宋体" w:hint="default"/>
                <w:sz w:val="20"/>
                <w:szCs w:val="20"/>
              </w:rPr>
            </w:pPr>
            <w:r>
              <w:rPr>
                <w:rFonts w:ascii="宋体" w:hAnsi="宋体" w:cs="宋体" w:eastAsia="宋体" w:hint="default"/>
                <w:position w:val="-9"/>
                <w:sz w:val="20"/>
                <w:szCs w:val="20"/>
              </w:rPr>
              <w:drawing>
                <wp:inline distT="0" distB="0" distL="0" distR="0">
                  <wp:extent cx="448310" cy="3143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3" cstate="print"/>
                          <a:stretch>
                            <a:fillRect/>
                          </a:stretch>
                        </pic:blipFill>
                        <pic:spPr>
                          <a:xfrm>
                            <a:off x="0" y="0"/>
                            <a:ext cx="448310" cy="314325"/>
                          </a:xfrm>
                          <a:prstGeom prst="rect">
                            <a:avLst/>
                          </a:prstGeom>
                        </pic:spPr>
                      </pic:pic>
                    </a:graphicData>
                  </a:graphic>
                </wp:inline>
              </w:drawing>
            </w:r>
            <w:r>
              <w:rPr>
                <w:rFonts w:ascii="宋体" w:hAnsi="宋体" w:cs="宋体" w:eastAsia="宋体" w:hint="default"/>
                <w:position w:val="-9"/>
                <w:sz w:val="20"/>
                <w:szCs w:val="20"/>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42</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30"/>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2010/12/21-2</w:t>
            </w:r>
          </w:p>
          <w:p>
            <w:pPr>
              <w:pStyle w:val="TableParagraph"/>
              <w:spacing w:line="240" w:lineRule="auto" w:before="34"/>
              <w:ind w:left="1" w:right="0"/>
              <w:jc w:val="center"/>
              <w:rPr>
                <w:rFonts w:ascii="宋体" w:hAnsi="宋体" w:cs="宋体" w:eastAsia="宋体" w:hint="default"/>
                <w:sz w:val="21"/>
                <w:szCs w:val="21"/>
              </w:rPr>
            </w:pPr>
            <w:r>
              <w:rPr>
                <w:rFonts w:ascii="宋体"/>
                <w:sz w:val="21"/>
              </w:rPr>
              <w:t>020/12/20</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18"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7561782</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8"/>
                <w:szCs w:val="8"/>
              </w:rPr>
            </w:pPr>
          </w:p>
          <w:p>
            <w:pPr>
              <w:pStyle w:val="TableParagraph"/>
              <w:spacing w:line="495" w:lineRule="exact"/>
              <w:ind w:left="278" w:right="0"/>
              <w:jc w:val="left"/>
              <w:rPr>
                <w:rFonts w:ascii="宋体" w:hAnsi="宋体" w:cs="宋体" w:eastAsia="宋体" w:hint="default"/>
                <w:sz w:val="20"/>
                <w:szCs w:val="20"/>
              </w:rPr>
            </w:pPr>
            <w:r>
              <w:rPr>
                <w:rFonts w:ascii="宋体" w:hAnsi="宋体" w:cs="宋体" w:eastAsia="宋体" w:hint="default"/>
                <w:position w:val="-9"/>
                <w:sz w:val="20"/>
                <w:szCs w:val="20"/>
              </w:rPr>
              <w:drawing>
                <wp:inline distT="0" distB="0" distL="0" distR="0">
                  <wp:extent cx="449217" cy="314325"/>
                  <wp:effectExtent l="0" t="0" r="0" b="0"/>
                  <wp:docPr id="7" name="image3.jpeg" descr=""/>
                  <wp:cNvGraphicFramePr>
                    <a:graphicFrameLocks noChangeAspect="1"/>
                  </wp:cNvGraphicFramePr>
                  <a:graphic>
                    <a:graphicData uri="http://schemas.openxmlformats.org/drawingml/2006/picture">
                      <pic:pic>
                        <pic:nvPicPr>
                          <pic:cNvPr id="8" name="image3.jpeg"/>
                          <pic:cNvPicPr/>
                        </pic:nvPicPr>
                        <pic:blipFill>
                          <a:blip r:embed="rId13" cstate="print"/>
                          <a:stretch>
                            <a:fillRect/>
                          </a:stretch>
                        </pic:blipFill>
                        <pic:spPr>
                          <a:xfrm>
                            <a:off x="0" y="0"/>
                            <a:ext cx="449217" cy="314325"/>
                          </a:xfrm>
                          <a:prstGeom prst="rect">
                            <a:avLst/>
                          </a:prstGeom>
                        </pic:spPr>
                      </pic:pic>
                    </a:graphicData>
                  </a:graphic>
                </wp:inline>
              </w:drawing>
            </w:r>
            <w:r>
              <w:rPr>
                <w:rFonts w:ascii="宋体" w:hAnsi="宋体" w:cs="宋体" w:eastAsia="宋体" w:hint="default"/>
                <w:position w:val="-9"/>
                <w:sz w:val="20"/>
                <w:szCs w:val="20"/>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35</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2010/12/07-2</w:t>
            </w:r>
          </w:p>
          <w:p>
            <w:pPr>
              <w:pStyle w:val="TableParagraph"/>
              <w:spacing w:line="240" w:lineRule="auto" w:before="37"/>
              <w:ind w:left="1" w:right="0"/>
              <w:jc w:val="center"/>
              <w:rPr>
                <w:rFonts w:ascii="宋体" w:hAnsi="宋体" w:cs="宋体" w:eastAsia="宋体" w:hint="default"/>
                <w:sz w:val="21"/>
                <w:szCs w:val="21"/>
              </w:rPr>
            </w:pPr>
            <w:r>
              <w:rPr>
                <w:rFonts w:ascii="宋体"/>
                <w:sz w:val="21"/>
              </w:rPr>
              <w:t>020/12/06</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20"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7559425</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b/>
                <w:bCs/>
                <w:sz w:val="8"/>
                <w:szCs w:val="8"/>
              </w:rPr>
            </w:pPr>
          </w:p>
          <w:p>
            <w:pPr>
              <w:pStyle w:val="TableParagraph"/>
              <w:spacing w:line="495" w:lineRule="exact"/>
              <w:ind w:left="278" w:right="0"/>
              <w:jc w:val="left"/>
              <w:rPr>
                <w:rFonts w:ascii="宋体" w:hAnsi="宋体" w:cs="宋体" w:eastAsia="宋体" w:hint="default"/>
                <w:sz w:val="20"/>
                <w:szCs w:val="20"/>
              </w:rPr>
            </w:pPr>
            <w:r>
              <w:rPr>
                <w:rFonts w:ascii="宋体" w:hAnsi="宋体" w:cs="宋体" w:eastAsia="宋体" w:hint="default"/>
                <w:position w:val="-9"/>
                <w:sz w:val="20"/>
                <w:szCs w:val="20"/>
              </w:rPr>
              <w:drawing>
                <wp:inline distT="0" distB="0" distL="0" distR="0">
                  <wp:extent cx="449217" cy="314325"/>
                  <wp:effectExtent l="0" t="0" r="0" b="0"/>
                  <wp:docPr id="9" name="image3.jpeg" descr=""/>
                  <wp:cNvGraphicFramePr>
                    <a:graphicFrameLocks noChangeAspect="1"/>
                  </wp:cNvGraphicFramePr>
                  <a:graphic>
                    <a:graphicData uri="http://schemas.openxmlformats.org/drawingml/2006/picture">
                      <pic:pic>
                        <pic:nvPicPr>
                          <pic:cNvPr id="10" name="image3.jpeg"/>
                          <pic:cNvPicPr/>
                        </pic:nvPicPr>
                        <pic:blipFill>
                          <a:blip r:embed="rId13" cstate="print"/>
                          <a:stretch>
                            <a:fillRect/>
                          </a:stretch>
                        </pic:blipFill>
                        <pic:spPr>
                          <a:xfrm>
                            <a:off x="0" y="0"/>
                            <a:ext cx="449217" cy="314325"/>
                          </a:xfrm>
                          <a:prstGeom prst="rect">
                            <a:avLst/>
                          </a:prstGeom>
                        </pic:spPr>
                      </pic:pic>
                    </a:graphicData>
                  </a:graphic>
                </wp:inline>
              </w:drawing>
            </w:r>
            <w:r>
              <w:rPr>
                <w:rFonts w:ascii="宋体" w:hAnsi="宋体" w:cs="宋体" w:eastAsia="宋体" w:hint="default"/>
                <w:position w:val="-9"/>
                <w:sz w:val="20"/>
                <w:szCs w:val="20"/>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30"/>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2011/02/21-2</w:t>
            </w:r>
          </w:p>
          <w:p>
            <w:pPr>
              <w:pStyle w:val="TableParagraph"/>
              <w:spacing w:line="240" w:lineRule="auto" w:before="34"/>
              <w:ind w:left="1" w:right="0"/>
              <w:jc w:val="center"/>
              <w:rPr>
                <w:rFonts w:ascii="宋体" w:hAnsi="宋体" w:cs="宋体" w:eastAsia="宋体" w:hint="default"/>
                <w:sz w:val="21"/>
                <w:szCs w:val="21"/>
              </w:rPr>
            </w:pPr>
            <w:r>
              <w:rPr>
                <w:rFonts w:ascii="宋体"/>
                <w:sz w:val="21"/>
              </w:rPr>
              <w:t>021/02/20</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20"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8505225</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423" w:lineRule="exact"/>
              <w:ind w:left="204" w:right="0"/>
              <w:jc w:val="left"/>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542290" cy="268604"/>
                  <wp:effectExtent l="0" t="0" r="0" b="0"/>
                  <wp:docPr id="11" name="image4.jpeg" descr=""/>
                  <wp:cNvGraphicFramePr>
                    <a:graphicFrameLocks noChangeAspect="1"/>
                  </wp:cNvGraphicFramePr>
                  <a:graphic>
                    <a:graphicData uri="http://schemas.openxmlformats.org/drawingml/2006/picture">
                      <pic:pic>
                        <pic:nvPicPr>
                          <pic:cNvPr id="12" name="image4.jpeg"/>
                          <pic:cNvPicPr/>
                        </pic:nvPicPr>
                        <pic:blipFill>
                          <a:blip r:embed="rId14" cstate="print"/>
                          <a:stretch>
                            <a:fillRect/>
                          </a:stretch>
                        </pic:blipFill>
                        <pic:spPr>
                          <a:xfrm>
                            <a:off x="0" y="0"/>
                            <a:ext cx="542290" cy="268604"/>
                          </a:xfrm>
                          <a:prstGeom prst="rect">
                            <a:avLst/>
                          </a:prstGeom>
                        </pic:spPr>
                      </pic:pic>
                    </a:graphicData>
                  </a:graphic>
                </wp:inline>
              </w:drawing>
            </w:r>
            <w:r>
              <w:rPr>
                <w:rFonts w:ascii="宋体" w:hAnsi="宋体" w:cs="宋体" w:eastAsia="宋体" w:hint="default"/>
                <w:position w:val="-7"/>
                <w:sz w:val="20"/>
                <w:szCs w:val="20"/>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38</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2011/08/07-2</w:t>
            </w:r>
          </w:p>
          <w:p>
            <w:pPr>
              <w:pStyle w:val="TableParagraph"/>
              <w:spacing w:line="240" w:lineRule="auto" w:before="37"/>
              <w:ind w:left="1" w:right="0"/>
              <w:jc w:val="center"/>
              <w:rPr>
                <w:rFonts w:ascii="宋体" w:hAnsi="宋体" w:cs="宋体" w:eastAsia="宋体" w:hint="default"/>
                <w:sz w:val="21"/>
                <w:szCs w:val="21"/>
              </w:rPr>
            </w:pPr>
            <w:r>
              <w:rPr>
                <w:rFonts w:ascii="宋体"/>
                <w:sz w:val="21"/>
              </w:rPr>
              <w:t>021/08/06</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18"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8505224</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七星天玑</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2011/08/07-2</w:t>
            </w:r>
          </w:p>
          <w:p>
            <w:pPr>
              <w:pStyle w:val="TableParagraph"/>
              <w:spacing w:line="240" w:lineRule="auto" w:before="37"/>
              <w:ind w:left="1" w:right="0"/>
              <w:jc w:val="center"/>
              <w:rPr>
                <w:rFonts w:ascii="宋体" w:hAnsi="宋体" w:cs="宋体" w:eastAsia="宋体" w:hint="default"/>
                <w:sz w:val="21"/>
                <w:szCs w:val="21"/>
              </w:rPr>
            </w:pPr>
            <w:r>
              <w:rPr>
                <w:rFonts w:ascii="宋体"/>
                <w:sz w:val="21"/>
              </w:rPr>
              <w:t>021/08/06</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20"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8505223</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七星天玑</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35</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2011/08/21-2</w:t>
            </w:r>
          </w:p>
          <w:p>
            <w:pPr>
              <w:pStyle w:val="TableParagraph"/>
              <w:spacing w:line="240" w:lineRule="auto" w:before="37"/>
              <w:ind w:left="1" w:right="0"/>
              <w:jc w:val="center"/>
              <w:rPr>
                <w:rFonts w:ascii="宋体" w:hAnsi="宋体" w:cs="宋体" w:eastAsia="宋体" w:hint="default"/>
                <w:sz w:val="21"/>
                <w:szCs w:val="21"/>
              </w:rPr>
            </w:pPr>
            <w:r>
              <w:rPr>
                <w:rFonts w:ascii="宋体"/>
                <w:sz w:val="21"/>
              </w:rPr>
              <w:t>021/08/20</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18"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8505222</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七星天玑</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38</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2011/08/07-2</w:t>
            </w:r>
          </w:p>
          <w:p>
            <w:pPr>
              <w:pStyle w:val="TableParagraph"/>
              <w:spacing w:line="240" w:lineRule="auto" w:before="37"/>
              <w:ind w:left="1" w:right="0"/>
              <w:jc w:val="center"/>
              <w:rPr>
                <w:rFonts w:ascii="宋体" w:hAnsi="宋体" w:cs="宋体" w:eastAsia="宋体" w:hint="default"/>
                <w:sz w:val="21"/>
                <w:szCs w:val="21"/>
              </w:rPr>
            </w:pPr>
            <w:r>
              <w:rPr>
                <w:rFonts w:ascii="宋体"/>
                <w:sz w:val="21"/>
              </w:rPr>
              <w:t>021/08/06</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20"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8731551</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408" w:lineRule="exact"/>
              <w:ind w:left="136" w:right="0"/>
              <w:jc w:val="left"/>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621780" cy="259651"/>
                  <wp:effectExtent l="0" t="0" r="0" b="0"/>
                  <wp:docPr id="13" name="image5.jpeg" descr=""/>
                  <wp:cNvGraphicFramePr>
                    <a:graphicFrameLocks noChangeAspect="1"/>
                  </wp:cNvGraphicFramePr>
                  <a:graphic>
                    <a:graphicData uri="http://schemas.openxmlformats.org/drawingml/2006/picture">
                      <pic:pic>
                        <pic:nvPicPr>
                          <pic:cNvPr id="14" name="image5.jpeg"/>
                          <pic:cNvPicPr/>
                        </pic:nvPicPr>
                        <pic:blipFill>
                          <a:blip r:embed="rId15" cstate="print"/>
                          <a:stretch>
                            <a:fillRect/>
                          </a:stretch>
                        </pic:blipFill>
                        <pic:spPr>
                          <a:xfrm>
                            <a:off x="0" y="0"/>
                            <a:ext cx="621780" cy="259651"/>
                          </a:xfrm>
                          <a:prstGeom prst="rect">
                            <a:avLst/>
                          </a:prstGeom>
                        </pic:spPr>
                      </pic:pic>
                    </a:graphicData>
                  </a:graphic>
                </wp:inline>
              </w:drawing>
            </w:r>
            <w:r>
              <w:rPr>
                <w:rFonts w:ascii="宋体" w:hAnsi="宋体" w:cs="宋体" w:eastAsia="宋体" w:hint="default"/>
                <w:position w:val="-7"/>
                <w:sz w:val="20"/>
                <w:szCs w:val="20"/>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41</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30"/>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2011/10/21-2</w:t>
            </w:r>
          </w:p>
          <w:p>
            <w:pPr>
              <w:pStyle w:val="TableParagraph"/>
              <w:spacing w:line="240" w:lineRule="auto" w:before="34"/>
              <w:ind w:left="1" w:right="0"/>
              <w:jc w:val="center"/>
              <w:rPr>
                <w:rFonts w:ascii="宋体" w:hAnsi="宋体" w:cs="宋体" w:eastAsia="宋体" w:hint="default"/>
                <w:sz w:val="21"/>
                <w:szCs w:val="21"/>
              </w:rPr>
            </w:pPr>
            <w:r>
              <w:rPr>
                <w:rFonts w:ascii="宋体"/>
                <w:sz w:val="21"/>
              </w:rPr>
              <w:t>021/10/20</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21"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8731570</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408" w:lineRule="exact"/>
              <w:ind w:left="136" w:right="0"/>
              <w:jc w:val="left"/>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621780" cy="259651"/>
                  <wp:effectExtent l="0" t="0" r="0" b="0"/>
                  <wp:docPr id="15" name="image5.jpeg" descr=""/>
                  <wp:cNvGraphicFramePr>
                    <a:graphicFrameLocks noChangeAspect="1"/>
                  </wp:cNvGraphicFramePr>
                  <a:graphic>
                    <a:graphicData uri="http://schemas.openxmlformats.org/drawingml/2006/picture">
                      <pic:pic>
                        <pic:nvPicPr>
                          <pic:cNvPr id="16" name="image5.jpeg"/>
                          <pic:cNvPicPr/>
                        </pic:nvPicPr>
                        <pic:blipFill>
                          <a:blip r:embed="rId15" cstate="print"/>
                          <a:stretch>
                            <a:fillRect/>
                          </a:stretch>
                        </pic:blipFill>
                        <pic:spPr>
                          <a:xfrm>
                            <a:off x="0" y="0"/>
                            <a:ext cx="621780" cy="259651"/>
                          </a:xfrm>
                          <a:prstGeom prst="rect">
                            <a:avLst/>
                          </a:prstGeom>
                        </pic:spPr>
                      </pic:pic>
                    </a:graphicData>
                  </a:graphic>
                </wp:inline>
              </w:drawing>
            </w:r>
            <w:r>
              <w:rPr>
                <w:rFonts w:ascii="宋体" w:hAnsi="宋体" w:cs="宋体" w:eastAsia="宋体" w:hint="default"/>
                <w:position w:val="-7"/>
                <w:sz w:val="20"/>
                <w:szCs w:val="20"/>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42</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2011/10/21-2</w:t>
            </w:r>
          </w:p>
          <w:p>
            <w:pPr>
              <w:pStyle w:val="TableParagraph"/>
              <w:spacing w:line="240" w:lineRule="auto" w:before="37"/>
              <w:ind w:left="1" w:right="0"/>
              <w:jc w:val="center"/>
              <w:rPr>
                <w:rFonts w:ascii="宋体" w:hAnsi="宋体" w:cs="宋体" w:eastAsia="宋体" w:hint="default"/>
                <w:sz w:val="21"/>
                <w:szCs w:val="21"/>
              </w:rPr>
            </w:pPr>
            <w:r>
              <w:rPr>
                <w:rFonts w:ascii="宋体"/>
                <w:sz w:val="21"/>
              </w:rPr>
              <w:t>021/10/20</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18"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8731569</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1"/>
                <w:szCs w:val="11"/>
              </w:rPr>
            </w:pPr>
          </w:p>
          <w:p>
            <w:pPr>
              <w:pStyle w:val="TableParagraph"/>
              <w:spacing w:line="408" w:lineRule="exact"/>
              <w:ind w:left="136" w:right="0"/>
              <w:jc w:val="left"/>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621780" cy="259651"/>
                  <wp:effectExtent l="0" t="0" r="0" b="0"/>
                  <wp:docPr id="17" name="image5.jpeg" descr=""/>
                  <wp:cNvGraphicFramePr>
                    <a:graphicFrameLocks noChangeAspect="1"/>
                  </wp:cNvGraphicFramePr>
                  <a:graphic>
                    <a:graphicData uri="http://schemas.openxmlformats.org/drawingml/2006/picture">
                      <pic:pic>
                        <pic:nvPicPr>
                          <pic:cNvPr id="18" name="image5.jpeg"/>
                          <pic:cNvPicPr/>
                        </pic:nvPicPr>
                        <pic:blipFill>
                          <a:blip r:embed="rId15" cstate="print"/>
                          <a:stretch>
                            <a:fillRect/>
                          </a:stretch>
                        </pic:blipFill>
                        <pic:spPr>
                          <a:xfrm>
                            <a:off x="0" y="0"/>
                            <a:ext cx="621780" cy="259651"/>
                          </a:xfrm>
                          <a:prstGeom prst="rect">
                            <a:avLst/>
                          </a:prstGeom>
                        </pic:spPr>
                      </pic:pic>
                    </a:graphicData>
                  </a:graphic>
                </wp:inline>
              </w:drawing>
            </w:r>
            <w:r>
              <w:rPr>
                <w:rFonts w:ascii="宋体" w:hAnsi="宋体" w:cs="宋体" w:eastAsia="宋体" w:hint="default"/>
                <w:position w:val="-7"/>
                <w:sz w:val="20"/>
                <w:szCs w:val="20"/>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38</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2011/10/21-2</w:t>
            </w:r>
          </w:p>
          <w:p>
            <w:pPr>
              <w:pStyle w:val="TableParagraph"/>
              <w:spacing w:line="240" w:lineRule="auto" w:before="34"/>
              <w:ind w:left="1" w:right="0"/>
              <w:jc w:val="center"/>
              <w:rPr>
                <w:rFonts w:ascii="宋体" w:hAnsi="宋体" w:cs="宋体" w:eastAsia="宋体" w:hint="default"/>
                <w:sz w:val="21"/>
                <w:szCs w:val="21"/>
              </w:rPr>
            </w:pPr>
            <w:r>
              <w:rPr>
                <w:rFonts w:ascii="宋体"/>
                <w:sz w:val="21"/>
              </w:rPr>
              <w:t>021/10/20</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22"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8731567</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b/>
                <w:bCs/>
                <w:sz w:val="11"/>
                <w:szCs w:val="11"/>
              </w:rPr>
            </w:pPr>
          </w:p>
          <w:p>
            <w:pPr>
              <w:pStyle w:val="TableParagraph"/>
              <w:spacing w:line="408" w:lineRule="exact"/>
              <w:ind w:left="136" w:right="0"/>
              <w:jc w:val="left"/>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621780" cy="259651"/>
                  <wp:effectExtent l="0" t="0" r="0" b="0"/>
                  <wp:docPr id="19" name="image5.jpeg" descr=""/>
                  <wp:cNvGraphicFramePr>
                    <a:graphicFrameLocks noChangeAspect="1"/>
                  </wp:cNvGraphicFramePr>
                  <a:graphic>
                    <a:graphicData uri="http://schemas.openxmlformats.org/drawingml/2006/picture">
                      <pic:pic>
                        <pic:nvPicPr>
                          <pic:cNvPr id="20" name="image5.jpeg"/>
                          <pic:cNvPicPr/>
                        </pic:nvPicPr>
                        <pic:blipFill>
                          <a:blip r:embed="rId15" cstate="print"/>
                          <a:stretch>
                            <a:fillRect/>
                          </a:stretch>
                        </pic:blipFill>
                        <pic:spPr>
                          <a:xfrm>
                            <a:off x="0" y="0"/>
                            <a:ext cx="621780" cy="259651"/>
                          </a:xfrm>
                          <a:prstGeom prst="rect">
                            <a:avLst/>
                          </a:prstGeom>
                        </pic:spPr>
                      </pic:pic>
                    </a:graphicData>
                  </a:graphic>
                </wp:inline>
              </w:drawing>
            </w:r>
            <w:r>
              <w:rPr>
                <w:rFonts w:ascii="宋体" w:hAnsi="宋体" w:cs="宋体" w:eastAsia="宋体" w:hint="default"/>
                <w:position w:val="-7"/>
                <w:sz w:val="20"/>
                <w:szCs w:val="20"/>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天玑科</w:t>
            </w:r>
            <w:r>
              <w:rPr>
                <w:rFonts w:ascii="宋体" w:hAnsi="宋体" w:cs="宋体" w:eastAsia="宋体" w:hint="default"/>
                <w:spacing w:val="-102"/>
                <w:sz w:val="21"/>
                <w:szCs w:val="21"/>
              </w:rPr>
              <w:t> </w:t>
            </w:r>
            <w:r>
              <w:rPr>
                <w:rFonts w:ascii="宋体" w:hAnsi="宋体" w:cs="宋体" w:eastAsia="宋体" w:hint="default"/>
                <w:sz w:val="21"/>
                <w:szCs w:val="21"/>
              </w:rPr>
              <w:t>技</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2011/10/21-2</w:t>
            </w:r>
          </w:p>
          <w:p>
            <w:pPr>
              <w:pStyle w:val="TableParagraph"/>
              <w:spacing w:line="240" w:lineRule="auto" w:before="37"/>
              <w:ind w:left="1" w:right="0"/>
              <w:jc w:val="center"/>
              <w:rPr>
                <w:rFonts w:ascii="宋体" w:hAnsi="宋体" w:cs="宋体" w:eastAsia="宋体" w:hint="default"/>
                <w:sz w:val="21"/>
                <w:szCs w:val="21"/>
              </w:rPr>
            </w:pPr>
            <w:r>
              <w:rPr>
                <w:rFonts w:ascii="宋体"/>
                <w:sz w:val="21"/>
              </w:rPr>
              <w:t>021/10/20</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bl>
    <w:p>
      <w:pPr>
        <w:spacing w:line="28" w:lineRule="exact"/>
        <w:ind w:left="110" w:right="0" w:firstLine="0"/>
        <w:rPr>
          <w:rFonts w:ascii="宋体" w:hAnsi="宋体" w:cs="宋体" w:eastAsia="宋体" w:hint="default"/>
          <w:sz w:val="2"/>
          <w:szCs w:val="2"/>
        </w:rPr>
      </w:pPr>
      <w:r>
        <w:rPr>
          <w:rFonts w:ascii="宋体" w:hAnsi="宋体" w:cs="宋体" w:eastAsia="宋体" w:hint="default"/>
          <w:position w:val="0"/>
          <w:sz w:val="2"/>
          <w:szCs w:val="2"/>
        </w:rPr>
        <w:pict>
          <v:group style="width:440.4pt;height:1.45pt;mso-position-horizontal-relative:char;mso-position-vertical-relative:line" coordorigin="0,0" coordsize="8808,29">
            <v:group style="position:absolute;left:14;top:14;width:1647;height:2" coordorigin="14,14" coordsize="1647,2">
              <v:shape style="position:absolute;left:14;top:14;width:1647;height:2" coordorigin="14,14" coordsize="1647,0" path="m14,14l1661,14e" filled="false" stroked="true" strokeweight="1.44pt" strokecolor="#000000">
                <v:path arrowok="t"/>
              </v:shape>
            </v:group>
            <v:group style="position:absolute;left:1661;top:14;width:58;height:2" coordorigin="1661,14" coordsize="58,2">
              <v:shape style="position:absolute;left:1661;top:14;width:58;height:2" coordorigin="1661,14" coordsize="58,0" path="m1661,14l1718,14e" filled="false" stroked="true" strokeweight="1.44pt" strokecolor="#000000">
                <v:path arrowok="t"/>
              </v:shape>
            </v:group>
            <v:group style="position:absolute;left:1718;top:14;width:1220;height:2" coordorigin="1718,14" coordsize="1220,2">
              <v:shape style="position:absolute;left:1718;top:14;width:1220;height:2" coordorigin="1718,14" coordsize="1220,0" path="m1718,14l2938,14e" filled="false" stroked="true" strokeweight="1.44pt" strokecolor="#000000">
                <v:path arrowok="t"/>
              </v:shape>
            </v:group>
            <v:group style="position:absolute;left:2938;top:14;width:58;height:2" coordorigin="2938,14" coordsize="58,2">
              <v:shape style="position:absolute;left:2938;top:14;width:58;height:2" coordorigin="2938,14" coordsize="58,0" path="m2938,14l2996,14e" filled="false" stroked="true" strokeweight="1.44pt" strokecolor="#000000">
                <v:path arrowok="t"/>
              </v:shape>
            </v:group>
            <v:group style="position:absolute;left:2996;top:14;width:1076;height:2" coordorigin="2996,14" coordsize="1076,2">
              <v:shape style="position:absolute;left:2996;top:14;width:1076;height:2" coordorigin="2996,14" coordsize="1076,0" path="m2996,14l4071,14e" filled="false" stroked="true" strokeweight="1.44pt" strokecolor="#000000">
                <v:path arrowok="t"/>
              </v:shape>
            </v:group>
            <v:group style="position:absolute;left:4071;top:14;width:58;height:2" coordorigin="4071,14" coordsize="58,2">
              <v:shape style="position:absolute;left:4071;top:14;width:58;height:2" coordorigin="4071,14" coordsize="58,0" path="m4071,14l4129,14e" filled="false" stroked="true" strokeweight="1.44pt" strokecolor="#000000">
                <v:path arrowok="t"/>
              </v:shape>
            </v:group>
            <v:group style="position:absolute;left:4129;top:14;width:936;height:2" coordorigin="4129,14" coordsize="936,2">
              <v:shape style="position:absolute;left:4129;top:14;width:936;height:2" coordorigin="4129,14" coordsize="936,0" path="m4129,14l5065,14e" filled="false" stroked="true" strokeweight="1.44pt" strokecolor="#000000">
                <v:path arrowok="t"/>
              </v:shape>
            </v:group>
            <v:group style="position:absolute;left:5065;top:14;width:59;height:2" coordorigin="5065,14" coordsize="59,2">
              <v:shape style="position:absolute;left:5065;top:14;width:59;height:2" coordorigin="5065,14" coordsize="59,0" path="m5065,14l5123,14e" filled="false" stroked="true" strokeweight="1.44pt" strokecolor="#000000">
                <v:path arrowok="t"/>
              </v:shape>
            </v:group>
            <v:group style="position:absolute;left:5123;top:14;width:1119;height:2" coordorigin="5123,14" coordsize="1119,2">
              <v:shape style="position:absolute;left:5123;top:14;width:1119;height:2" coordorigin="5123,14" coordsize="1119,0" path="m5123,14l6241,14e" filled="false" stroked="true" strokeweight="1.44pt" strokecolor="#000000">
                <v:path arrowok="t"/>
              </v:shape>
            </v:group>
            <v:group style="position:absolute;left:6241;top:14;width:58;height:2" coordorigin="6241,14" coordsize="58,2">
              <v:shape style="position:absolute;left:6241;top:14;width:58;height:2" coordorigin="6241,14" coordsize="58,0" path="m6241,14l6299,14e" filled="false" stroked="true" strokeweight="1.44pt" strokecolor="#000000">
                <v:path arrowok="t"/>
              </v:shape>
            </v:group>
            <v:group style="position:absolute;left:6299;top:14;width:1455;height:2" coordorigin="6299,14" coordsize="1455,2">
              <v:shape style="position:absolute;left:6299;top:14;width:1455;height:2" coordorigin="6299,14" coordsize="1455,0" path="m6299,14l7753,14e" filled="false" stroked="true" strokeweight="1.44pt" strokecolor="#000000">
                <v:path arrowok="t"/>
              </v:shape>
            </v:group>
            <v:group style="position:absolute;left:7754;top:14;width:58;height:2" coordorigin="7754,14" coordsize="58,2">
              <v:shape style="position:absolute;left:7754;top:14;width:58;height:2" coordorigin="7754,14" coordsize="58,0" path="m7754,14l7811,14e" filled="false" stroked="true" strokeweight="1.44pt" strokecolor="#000000">
                <v:path arrowok="t"/>
              </v:shape>
            </v:group>
            <v:group style="position:absolute;left:7811;top:14;width:953;height:2" coordorigin="7811,14" coordsize="953,2">
              <v:shape style="position:absolute;left:7811;top:14;width:953;height:2" coordorigin="7811,14" coordsize="953,0" path="m7811,14l8764,14e" filled="false" stroked="true" strokeweight="1.44pt" strokecolor="#000000">
                <v:path arrowok="t"/>
              </v:shape>
            </v:group>
            <v:group style="position:absolute;left:8764;top:14;width:29;height:2" coordorigin="8764,14" coordsize="29,2">
              <v:shape style="position:absolute;left:8764;top:14;width:29;height:2" coordorigin="8764,14" coordsize="29,0" path="m8764,14l8793,14e" filled="false" stroked="true" strokeweight="1.44pt" strokecolor="#000000">
                <v:path arrowok="t"/>
              </v:shape>
            </v:group>
          </v:group>
        </w:pict>
      </w:r>
      <w:r>
        <w:rPr>
          <w:rFonts w:ascii="宋体" w:hAnsi="宋体" w:cs="宋体" w:eastAsia="宋体" w:hint="default"/>
          <w:position w:val="0"/>
          <w:sz w:val="2"/>
          <w:szCs w:val="2"/>
        </w:rPr>
      </w:r>
    </w:p>
    <w:p>
      <w:pPr>
        <w:spacing w:after="0" w:line="28" w:lineRule="exact"/>
        <w:rPr>
          <w:rFonts w:ascii="宋体" w:hAnsi="宋体" w:cs="宋体" w:eastAsia="宋体" w:hint="default"/>
          <w:sz w:val="2"/>
          <w:szCs w:val="2"/>
        </w:rPr>
        <w:sectPr>
          <w:pgSz w:w="11910" w:h="16840"/>
          <w:pgMar w:header="893" w:footer="1040" w:top="1480" w:bottom="1220" w:left="1440" w:right="1440"/>
        </w:sectPr>
      </w:pPr>
    </w:p>
    <w:p>
      <w:pPr>
        <w:spacing w:line="240" w:lineRule="auto" w:before="2"/>
        <w:rPr>
          <w:rFonts w:ascii="宋体" w:hAnsi="宋体" w:cs="宋体" w:eastAsia="宋体" w:hint="default"/>
          <w:b/>
          <w:bCs/>
          <w:sz w:val="7"/>
          <w:szCs w:val="7"/>
        </w:rPr>
      </w:pPr>
    </w:p>
    <w:tbl>
      <w:tblPr>
        <w:tblW w:w="0" w:type="auto"/>
        <w:jc w:val="left"/>
        <w:tblInd w:w="165" w:type="dxa"/>
        <w:tblLayout w:type="fixed"/>
        <w:tblCellMar>
          <w:top w:w="0" w:type="dxa"/>
          <w:left w:w="0" w:type="dxa"/>
          <w:bottom w:w="0" w:type="dxa"/>
          <w:right w:w="0" w:type="dxa"/>
        </w:tblCellMar>
        <w:tblLook w:val="01E0"/>
      </w:tblPr>
      <w:tblGrid>
        <w:gridCol w:w="1639"/>
        <w:gridCol w:w="1277"/>
        <w:gridCol w:w="1133"/>
        <w:gridCol w:w="994"/>
        <w:gridCol w:w="1176"/>
        <w:gridCol w:w="1513"/>
        <w:gridCol w:w="1018"/>
      </w:tblGrid>
      <w:tr>
        <w:trPr>
          <w:trHeight w:val="728" w:hRule="exact"/>
        </w:trPr>
        <w:tc>
          <w:tcPr>
            <w:tcW w:w="163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注册证号</w:t>
            </w:r>
          </w:p>
        </w:tc>
        <w:tc>
          <w:tcPr>
            <w:tcW w:w="127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商标内容</w:t>
            </w:r>
          </w:p>
        </w:tc>
        <w:tc>
          <w:tcPr>
            <w:tcW w:w="11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99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72" w:right="0"/>
              <w:jc w:val="left"/>
              <w:rPr>
                <w:rFonts w:ascii="宋体" w:hAnsi="宋体" w:cs="宋体" w:eastAsia="宋体" w:hint="default"/>
                <w:sz w:val="21"/>
                <w:szCs w:val="21"/>
              </w:rPr>
            </w:pPr>
            <w:r>
              <w:rPr>
                <w:rFonts w:ascii="宋体" w:hAnsi="宋体" w:cs="宋体" w:eastAsia="宋体" w:hint="default"/>
                <w:sz w:val="21"/>
                <w:szCs w:val="21"/>
              </w:rPr>
              <w:t>权利人</w:t>
            </w:r>
          </w:p>
        </w:tc>
        <w:tc>
          <w:tcPr>
            <w:tcW w:w="11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取得方式</w:t>
            </w:r>
          </w:p>
        </w:tc>
        <w:tc>
          <w:tcPr>
            <w:tcW w:w="151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328" w:right="0"/>
              <w:jc w:val="left"/>
              <w:rPr>
                <w:rFonts w:ascii="宋体" w:hAnsi="宋体" w:cs="宋体" w:eastAsia="宋体" w:hint="default"/>
                <w:sz w:val="21"/>
                <w:szCs w:val="21"/>
              </w:rPr>
            </w:pPr>
            <w:r>
              <w:rPr>
                <w:rFonts w:ascii="宋体" w:hAnsi="宋体" w:cs="宋体" w:eastAsia="宋体" w:hint="default"/>
                <w:sz w:val="21"/>
                <w:szCs w:val="21"/>
              </w:rPr>
              <w:t>有效期限</w:t>
            </w:r>
          </w:p>
        </w:tc>
        <w:tc>
          <w:tcPr>
            <w:tcW w:w="1018" w:type="dxa"/>
            <w:tcBorders>
              <w:top w:val="single" w:sz="12" w:space="0" w:color="000000"/>
              <w:left w:val="single" w:sz="6" w:space="0" w:color="000000"/>
              <w:bottom w:val="single" w:sz="6" w:space="0" w:color="000000"/>
              <w:right w:val="single" w:sz="12" w:space="0" w:color="000000"/>
            </w:tcBorders>
          </w:tcPr>
          <w:p>
            <w:pPr>
              <w:pStyle w:val="TableParagraph"/>
              <w:spacing w:line="273" w:lineRule="auto" w:before="28"/>
              <w:ind w:left="395" w:right="175" w:hanging="212"/>
              <w:jc w:val="left"/>
              <w:rPr>
                <w:rFonts w:ascii="宋体" w:hAnsi="宋体" w:cs="宋体" w:eastAsia="宋体" w:hint="default"/>
                <w:sz w:val="21"/>
                <w:szCs w:val="21"/>
              </w:rPr>
            </w:pPr>
            <w:r>
              <w:rPr>
                <w:rFonts w:ascii="宋体" w:hAnsi="宋体" w:cs="宋体" w:eastAsia="宋体" w:hint="default"/>
                <w:sz w:val="21"/>
                <w:szCs w:val="21"/>
              </w:rPr>
              <w:t>他项权</w:t>
            </w:r>
            <w:r>
              <w:rPr>
                <w:rFonts w:ascii="宋体" w:hAnsi="宋体" w:cs="宋体" w:eastAsia="宋体" w:hint="default"/>
                <w:spacing w:val="-102"/>
                <w:sz w:val="21"/>
                <w:szCs w:val="21"/>
              </w:rPr>
              <w:t> </w:t>
            </w:r>
            <w:r>
              <w:rPr>
                <w:rFonts w:ascii="宋体" w:hAnsi="宋体" w:cs="宋体" w:eastAsia="宋体" w:hint="default"/>
                <w:sz w:val="21"/>
                <w:szCs w:val="21"/>
              </w:rPr>
              <w:t>利</w:t>
            </w:r>
          </w:p>
        </w:tc>
      </w:tr>
      <w:tr>
        <w:trPr>
          <w:trHeight w:val="718"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8351587</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464" w:lineRule="exact"/>
              <w:ind w:left="388" w:right="0"/>
              <w:jc w:val="left"/>
              <w:rPr>
                <w:rFonts w:ascii="宋体" w:hAnsi="宋体" w:cs="宋体" w:eastAsia="宋体" w:hint="default"/>
                <w:sz w:val="20"/>
                <w:szCs w:val="20"/>
              </w:rPr>
            </w:pPr>
            <w:r>
              <w:rPr>
                <w:rFonts w:ascii="宋体" w:hAnsi="宋体" w:cs="宋体" w:eastAsia="宋体" w:hint="default"/>
                <w:position w:val="-8"/>
                <w:sz w:val="20"/>
                <w:szCs w:val="20"/>
              </w:rPr>
              <w:drawing>
                <wp:inline distT="0" distB="0" distL="0" distR="0">
                  <wp:extent cx="304345" cy="294894"/>
                  <wp:effectExtent l="0" t="0" r="0" b="0"/>
                  <wp:docPr id="21" name="image6.jpeg" descr=""/>
                  <wp:cNvGraphicFramePr>
                    <a:graphicFrameLocks noChangeAspect="1"/>
                  </wp:cNvGraphicFramePr>
                  <a:graphic>
                    <a:graphicData uri="http://schemas.openxmlformats.org/drawingml/2006/picture">
                      <pic:pic>
                        <pic:nvPicPr>
                          <pic:cNvPr id="22" name="image6.jpeg"/>
                          <pic:cNvPicPr/>
                        </pic:nvPicPr>
                        <pic:blipFill>
                          <a:blip r:embed="rId16" cstate="print"/>
                          <a:stretch>
                            <a:fillRect/>
                          </a:stretch>
                        </pic:blipFill>
                        <pic:spPr>
                          <a:xfrm>
                            <a:off x="0" y="0"/>
                            <a:ext cx="304345" cy="294894"/>
                          </a:xfrm>
                          <a:prstGeom prst="rect">
                            <a:avLst/>
                          </a:prstGeom>
                        </pic:spPr>
                      </pic:pic>
                    </a:graphicData>
                  </a:graphic>
                </wp:inline>
              </w:drawing>
            </w:r>
            <w:r>
              <w:rPr>
                <w:rFonts w:ascii="宋体" w:hAnsi="宋体" w:cs="宋体" w:eastAsia="宋体" w:hint="default"/>
                <w:position w:val="-8"/>
                <w:sz w:val="20"/>
                <w:szCs w:val="20"/>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35</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力克数</w:t>
            </w:r>
            <w:r>
              <w:rPr>
                <w:rFonts w:ascii="宋体" w:hAnsi="宋体" w:cs="宋体" w:eastAsia="宋体" w:hint="default"/>
                <w:spacing w:val="-102"/>
                <w:sz w:val="21"/>
                <w:szCs w:val="21"/>
              </w:rPr>
              <w:t> </w:t>
            </w:r>
            <w:r>
              <w:rPr>
                <w:rFonts w:ascii="宋体" w:hAnsi="宋体" w:cs="宋体" w:eastAsia="宋体" w:hint="default"/>
                <w:sz w:val="21"/>
                <w:szCs w:val="21"/>
              </w:rPr>
              <w:t>码</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2011/07/07-2</w:t>
            </w:r>
          </w:p>
          <w:p>
            <w:pPr>
              <w:pStyle w:val="TableParagraph"/>
              <w:spacing w:line="240" w:lineRule="auto" w:before="34"/>
              <w:ind w:left="1" w:right="0"/>
              <w:jc w:val="center"/>
              <w:rPr>
                <w:rFonts w:ascii="宋体" w:hAnsi="宋体" w:cs="宋体" w:eastAsia="宋体" w:hint="default"/>
                <w:sz w:val="21"/>
                <w:szCs w:val="21"/>
              </w:rPr>
            </w:pPr>
            <w:r>
              <w:rPr>
                <w:rFonts w:ascii="宋体"/>
                <w:sz w:val="21"/>
              </w:rPr>
              <w:t>021/07/06</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20"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8351513</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b/>
                <w:bCs/>
                <w:sz w:val="8"/>
                <w:szCs w:val="8"/>
              </w:rPr>
            </w:pPr>
          </w:p>
          <w:p>
            <w:pPr>
              <w:pStyle w:val="TableParagraph"/>
              <w:spacing w:line="464" w:lineRule="exact"/>
              <w:ind w:left="388" w:right="0"/>
              <w:jc w:val="left"/>
              <w:rPr>
                <w:rFonts w:ascii="宋体" w:hAnsi="宋体" w:cs="宋体" w:eastAsia="宋体" w:hint="default"/>
                <w:sz w:val="20"/>
                <w:szCs w:val="20"/>
              </w:rPr>
            </w:pPr>
            <w:r>
              <w:rPr>
                <w:rFonts w:ascii="宋体" w:hAnsi="宋体" w:cs="宋体" w:eastAsia="宋体" w:hint="default"/>
                <w:position w:val="-8"/>
                <w:sz w:val="20"/>
                <w:szCs w:val="20"/>
              </w:rPr>
              <w:drawing>
                <wp:inline distT="0" distB="0" distL="0" distR="0">
                  <wp:extent cx="304345" cy="294894"/>
                  <wp:effectExtent l="0" t="0" r="0" b="0"/>
                  <wp:docPr id="23" name="image6.jpeg" descr=""/>
                  <wp:cNvGraphicFramePr>
                    <a:graphicFrameLocks noChangeAspect="1"/>
                  </wp:cNvGraphicFramePr>
                  <a:graphic>
                    <a:graphicData uri="http://schemas.openxmlformats.org/drawingml/2006/picture">
                      <pic:pic>
                        <pic:nvPicPr>
                          <pic:cNvPr id="24" name="image6.jpeg"/>
                          <pic:cNvPicPr/>
                        </pic:nvPicPr>
                        <pic:blipFill>
                          <a:blip r:embed="rId16" cstate="print"/>
                          <a:stretch>
                            <a:fillRect/>
                          </a:stretch>
                        </pic:blipFill>
                        <pic:spPr>
                          <a:xfrm>
                            <a:off x="0" y="0"/>
                            <a:ext cx="304345" cy="294894"/>
                          </a:xfrm>
                          <a:prstGeom prst="rect">
                            <a:avLst/>
                          </a:prstGeom>
                        </pic:spPr>
                      </pic:pic>
                    </a:graphicData>
                  </a:graphic>
                </wp:inline>
              </w:drawing>
            </w:r>
            <w:r>
              <w:rPr>
                <w:rFonts w:ascii="宋体" w:hAnsi="宋体" w:cs="宋体" w:eastAsia="宋体" w:hint="default"/>
                <w:position w:val="-8"/>
                <w:sz w:val="20"/>
                <w:szCs w:val="20"/>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力克数</w:t>
            </w:r>
            <w:r>
              <w:rPr>
                <w:rFonts w:ascii="宋体" w:hAnsi="宋体" w:cs="宋体" w:eastAsia="宋体" w:hint="default"/>
                <w:spacing w:val="-102"/>
                <w:sz w:val="21"/>
                <w:szCs w:val="21"/>
              </w:rPr>
              <w:t> </w:t>
            </w:r>
            <w:r>
              <w:rPr>
                <w:rFonts w:ascii="宋体" w:hAnsi="宋体" w:cs="宋体" w:eastAsia="宋体" w:hint="default"/>
                <w:sz w:val="21"/>
                <w:szCs w:val="21"/>
              </w:rPr>
              <w:t>码</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2011/06/07-2</w:t>
            </w:r>
          </w:p>
          <w:p>
            <w:pPr>
              <w:pStyle w:val="TableParagraph"/>
              <w:spacing w:line="240" w:lineRule="auto" w:before="37"/>
              <w:ind w:left="1" w:right="0"/>
              <w:jc w:val="center"/>
              <w:rPr>
                <w:rFonts w:ascii="宋体" w:hAnsi="宋体" w:cs="宋体" w:eastAsia="宋体" w:hint="default"/>
                <w:sz w:val="21"/>
                <w:szCs w:val="21"/>
              </w:rPr>
            </w:pPr>
            <w:r>
              <w:rPr>
                <w:rFonts w:ascii="宋体"/>
                <w:sz w:val="21"/>
              </w:rPr>
              <w:t>021/06/06</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18"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8351618</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b/>
                <w:bCs/>
                <w:sz w:val="8"/>
                <w:szCs w:val="8"/>
              </w:rPr>
            </w:pPr>
          </w:p>
          <w:p>
            <w:pPr>
              <w:pStyle w:val="TableParagraph"/>
              <w:spacing w:line="464" w:lineRule="exact"/>
              <w:ind w:left="388" w:right="0"/>
              <w:jc w:val="left"/>
              <w:rPr>
                <w:rFonts w:ascii="宋体" w:hAnsi="宋体" w:cs="宋体" w:eastAsia="宋体" w:hint="default"/>
                <w:sz w:val="20"/>
                <w:szCs w:val="20"/>
              </w:rPr>
            </w:pPr>
            <w:r>
              <w:rPr>
                <w:rFonts w:ascii="宋体" w:hAnsi="宋体" w:cs="宋体" w:eastAsia="宋体" w:hint="default"/>
                <w:position w:val="-8"/>
                <w:sz w:val="20"/>
                <w:szCs w:val="20"/>
              </w:rPr>
              <w:drawing>
                <wp:inline distT="0" distB="0" distL="0" distR="0">
                  <wp:extent cx="304345" cy="294894"/>
                  <wp:effectExtent l="0" t="0" r="0" b="0"/>
                  <wp:docPr id="25" name="image6.jpeg" descr=""/>
                  <wp:cNvGraphicFramePr>
                    <a:graphicFrameLocks noChangeAspect="1"/>
                  </wp:cNvGraphicFramePr>
                  <a:graphic>
                    <a:graphicData uri="http://schemas.openxmlformats.org/drawingml/2006/picture">
                      <pic:pic>
                        <pic:nvPicPr>
                          <pic:cNvPr id="26" name="image6.jpeg"/>
                          <pic:cNvPicPr/>
                        </pic:nvPicPr>
                        <pic:blipFill>
                          <a:blip r:embed="rId16" cstate="print"/>
                          <a:stretch>
                            <a:fillRect/>
                          </a:stretch>
                        </pic:blipFill>
                        <pic:spPr>
                          <a:xfrm>
                            <a:off x="0" y="0"/>
                            <a:ext cx="304345" cy="294894"/>
                          </a:xfrm>
                          <a:prstGeom prst="rect">
                            <a:avLst/>
                          </a:prstGeom>
                        </pic:spPr>
                      </pic:pic>
                    </a:graphicData>
                  </a:graphic>
                </wp:inline>
              </w:drawing>
            </w:r>
            <w:r>
              <w:rPr>
                <w:rFonts w:ascii="宋体" w:hAnsi="宋体" w:cs="宋体" w:eastAsia="宋体" w:hint="default"/>
                <w:position w:val="-8"/>
                <w:sz w:val="20"/>
                <w:szCs w:val="20"/>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42</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力克数</w:t>
            </w:r>
            <w:r>
              <w:rPr>
                <w:rFonts w:ascii="宋体" w:hAnsi="宋体" w:cs="宋体" w:eastAsia="宋体" w:hint="default"/>
                <w:spacing w:val="-102"/>
                <w:sz w:val="21"/>
                <w:szCs w:val="21"/>
              </w:rPr>
              <w:t> </w:t>
            </w:r>
            <w:r>
              <w:rPr>
                <w:rFonts w:ascii="宋体" w:hAnsi="宋体" w:cs="宋体" w:eastAsia="宋体" w:hint="default"/>
                <w:sz w:val="21"/>
                <w:szCs w:val="21"/>
              </w:rPr>
              <w:t>码</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2011/06/07-2</w:t>
            </w:r>
          </w:p>
          <w:p>
            <w:pPr>
              <w:pStyle w:val="TableParagraph"/>
              <w:spacing w:line="240" w:lineRule="auto" w:before="37"/>
              <w:ind w:left="1" w:right="0"/>
              <w:jc w:val="center"/>
              <w:rPr>
                <w:rFonts w:ascii="宋体" w:hAnsi="宋体" w:cs="宋体" w:eastAsia="宋体" w:hint="default"/>
                <w:sz w:val="21"/>
                <w:szCs w:val="21"/>
              </w:rPr>
            </w:pPr>
            <w:r>
              <w:rPr>
                <w:rFonts w:ascii="宋体"/>
                <w:sz w:val="21"/>
              </w:rPr>
              <w:t>021/06/06</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20" w:hRule="exact"/>
        </w:trPr>
        <w:tc>
          <w:tcPr>
            <w:tcW w:w="16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8351600</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TDMART</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35</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30"/>
              <w:ind w:left="381" w:right="170" w:hanging="209"/>
              <w:jc w:val="left"/>
              <w:rPr>
                <w:rFonts w:ascii="宋体" w:hAnsi="宋体" w:cs="宋体" w:eastAsia="宋体" w:hint="default"/>
                <w:sz w:val="21"/>
                <w:szCs w:val="21"/>
              </w:rPr>
            </w:pPr>
            <w:r>
              <w:rPr>
                <w:rFonts w:ascii="宋体" w:hAnsi="宋体" w:cs="宋体" w:eastAsia="宋体" w:hint="default"/>
                <w:sz w:val="21"/>
                <w:szCs w:val="21"/>
              </w:rPr>
              <w:t>力克数</w:t>
            </w:r>
            <w:r>
              <w:rPr>
                <w:rFonts w:ascii="宋体" w:hAnsi="宋体" w:cs="宋体" w:eastAsia="宋体" w:hint="default"/>
                <w:spacing w:val="-102"/>
                <w:sz w:val="21"/>
                <w:szCs w:val="21"/>
              </w:rPr>
              <w:t> </w:t>
            </w:r>
            <w:r>
              <w:rPr>
                <w:rFonts w:ascii="宋体" w:hAnsi="宋体" w:cs="宋体" w:eastAsia="宋体" w:hint="default"/>
                <w:sz w:val="21"/>
                <w:szCs w:val="21"/>
              </w:rPr>
              <w:t>码</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2011/07/07-2</w:t>
            </w:r>
          </w:p>
          <w:p>
            <w:pPr>
              <w:pStyle w:val="TableParagraph"/>
              <w:spacing w:line="240" w:lineRule="auto" w:before="34"/>
              <w:ind w:left="1" w:right="0"/>
              <w:jc w:val="center"/>
              <w:rPr>
                <w:rFonts w:ascii="宋体" w:hAnsi="宋体" w:cs="宋体" w:eastAsia="宋体" w:hint="default"/>
                <w:sz w:val="21"/>
                <w:szCs w:val="21"/>
              </w:rPr>
            </w:pPr>
            <w:r>
              <w:rPr>
                <w:rFonts w:ascii="宋体"/>
                <w:sz w:val="21"/>
              </w:rPr>
              <w:t>021/07/06</w:t>
            </w:r>
          </w:p>
        </w:tc>
        <w:tc>
          <w:tcPr>
            <w:tcW w:w="1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28" w:hRule="exact"/>
        </w:trPr>
        <w:tc>
          <w:tcPr>
            <w:tcW w:w="163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8356524</w:t>
            </w:r>
            <w:r>
              <w:rPr>
                <w:rFonts w:ascii="宋体" w:hAnsi="宋体" w:cs="宋体" w:eastAsia="宋体" w:hint="default"/>
                <w:spacing w:val="-54"/>
                <w:sz w:val="21"/>
                <w:szCs w:val="21"/>
              </w:rPr>
              <w:t> </w:t>
            </w:r>
            <w:r>
              <w:rPr>
                <w:rFonts w:ascii="宋体" w:hAnsi="宋体" w:cs="宋体" w:eastAsia="宋体" w:hint="default"/>
                <w:sz w:val="21"/>
                <w:szCs w:val="21"/>
              </w:rPr>
              <w:t>号</w:t>
            </w:r>
          </w:p>
        </w:tc>
        <w:tc>
          <w:tcPr>
            <w:tcW w:w="12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TDMART</w:t>
            </w:r>
          </w:p>
        </w:tc>
        <w:tc>
          <w:tcPr>
            <w:tcW w:w="11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宋体" w:hAnsi="宋体" w:cs="宋体" w:eastAsia="宋体" w:hint="default"/>
                <w:sz w:val="21"/>
                <w:szCs w:val="21"/>
              </w:rPr>
              <w:t>42</w:t>
            </w:r>
            <w:r>
              <w:rPr>
                <w:rFonts w:ascii="宋体" w:hAnsi="宋体" w:cs="宋体" w:eastAsia="宋体" w:hint="default"/>
                <w:spacing w:val="-54"/>
                <w:sz w:val="21"/>
                <w:szCs w:val="21"/>
              </w:rPr>
              <w:t> </w:t>
            </w:r>
            <w:r>
              <w:rPr>
                <w:rFonts w:ascii="宋体" w:hAnsi="宋体" w:cs="宋体" w:eastAsia="宋体" w:hint="default"/>
                <w:sz w:val="21"/>
                <w:szCs w:val="21"/>
              </w:rPr>
              <w:t>类</w:t>
            </w:r>
          </w:p>
        </w:tc>
        <w:tc>
          <w:tcPr>
            <w:tcW w:w="994" w:type="dxa"/>
            <w:tcBorders>
              <w:top w:val="single" w:sz="6" w:space="0" w:color="000000"/>
              <w:left w:val="single" w:sz="6" w:space="0" w:color="000000"/>
              <w:bottom w:val="single" w:sz="12" w:space="0" w:color="000000"/>
              <w:right w:val="single" w:sz="6" w:space="0" w:color="000000"/>
            </w:tcBorders>
          </w:tcPr>
          <w:p>
            <w:pPr>
              <w:pStyle w:val="TableParagraph"/>
              <w:spacing w:line="273" w:lineRule="auto" w:before="28"/>
              <w:ind w:left="381" w:right="170" w:hanging="209"/>
              <w:jc w:val="left"/>
              <w:rPr>
                <w:rFonts w:ascii="宋体" w:hAnsi="宋体" w:cs="宋体" w:eastAsia="宋体" w:hint="default"/>
                <w:sz w:val="21"/>
                <w:szCs w:val="21"/>
              </w:rPr>
            </w:pPr>
            <w:r>
              <w:rPr>
                <w:rFonts w:ascii="宋体" w:hAnsi="宋体" w:cs="宋体" w:eastAsia="宋体" w:hint="default"/>
                <w:sz w:val="21"/>
                <w:szCs w:val="21"/>
              </w:rPr>
              <w:t>力克数</w:t>
            </w:r>
            <w:r>
              <w:rPr>
                <w:rFonts w:ascii="宋体" w:hAnsi="宋体" w:cs="宋体" w:eastAsia="宋体" w:hint="default"/>
                <w:spacing w:val="-102"/>
                <w:sz w:val="21"/>
                <w:szCs w:val="21"/>
              </w:rPr>
              <w:t> </w:t>
            </w:r>
            <w:r>
              <w:rPr>
                <w:rFonts w:ascii="宋体" w:hAnsi="宋体" w:cs="宋体" w:eastAsia="宋体" w:hint="default"/>
                <w:sz w:val="21"/>
                <w:szCs w:val="21"/>
              </w:rPr>
              <w:t>码</w:t>
            </w:r>
          </w:p>
        </w:tc>
        <w:tc>
          <w:tcPr>
            <w:tcW w:w="11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自行申请</w:t>
            </w:r>
          </w:p>
        </w:tc>
        <w:tc>
          <w:tcPr>
            <w:tcW w:w="151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2011/06/14-2</w:t>
            </w:r>
          </w:p>
          <w:p>
            <w:pPr>
              <w:pStyle w:val="TableParagraph"/>
              <w:spacing w:line="240" w:lineRule="auto" w:before="37"/>
              <w:ind w:left="1" w:right="0"/>
              <w:jc w:val="center"/>
              <w:rPr>
                <w:rFonts w:ascii="宋体" w:hAnsi="宋体" w:cs="宋体" w:eastAsia="宋体" w:hint="default"/>
                <w:sz w:val="21"/>
                <w:szCs w:val="21"/>
              </w:rPr>
            </w:pPr>
            <w:r>
              <w:rPr>
                <w:rFonts w:ascii="宋体"/>
                <w:sz w:val="21"/>
              </w:rPr>
              <w:t>021/06/13</w:t>
            </w:r>
          </w:p>
        </w:tc>
        <w:tc>
          <w:tcPr>
            <w:tcW w:w="101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240" w:lineRule="auto"/>
        <w:ind w:left="398" w:right="0"/>
        <w:jc w:val="left"/>
        <w:rPr>
          <w:b w:val="0"/>
          <w:bCs w:val="0"/>
        </w:rPr>
      </w:pPr>
      <w:r>
        <w:rPr>
          <w:rFonts w:ascii="宋体" w:hAnsi="宋体" w:cs="宋体" w:eastAsia="宋体" w:hint="default"/>
        </w:rPr>
        <w:t>2</w:t>
      </w:r>
      <w:r>
        <w:rPr/>
        <w:t>、</w:t>
      </w:r>
      <w:r>
        <w:rPr>
          <w:spacing w:val="-4"/>
        </w:rPr>
        <w:t> </w:t>
      </w:r>
      <w:r>
        <w:rPr/>
        <w:t>公司拥有的专利和非专利技术</w:t>
      </w:r>
      <w:r>
        <w:rPr>
          <w:b w:val="0"/>
          <w:bCs w:val="0"/>
        </w:rPr>
      </w:r>
    </w:p>
    <w:p>
      <w:pPr>
        <w:spacing w:line="240" w:lineRule="auto" w:before="12"/>
        <w:rPr>
          <w:rFonts w:ascii="宋体" w:hAnsi="宋体" w:cs="宋体" w:eastAsia="宋体" w:hint="default"/>
          <w:b/>
          <w:bCs/>
          <w:sz w:val="17"/>
          <w:szCs w:val="17"/>
        </w:rPr>
      </w:pPr>
    </w:p>
    <w:p>
      <w:pPr>
        <w:pStyle w:val="BodyText"/>
        <w:tabs>
          <w:tab w:pos="817" w:val="left" w:leader="none"/>
        </w:tabs>
        <w:spacing w:line="240" w:lineRule="auto"/>
        <w:ind w:left="398" w:right="0"/>
        <w:jc w:val="left"/>
      </w:pPr>
      <w:r>
        <w:rPr>
          <w:rFonts w:ascii="宋体" w:hAnsi="宋体" w:cs="宋体" w:eastAsia="宋体" w:hint="default"/>
        </w:rPr>
        <w:t>1)</w:t>
        <w:tab/>
      </w:r>
      <w:r>
        <w:rPr/>
        <w:t>报告期内，公司拥有的专利情况未发生变化。</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pStyle w:val="BodyText"/>
        <w:tabs>
          <w:tab w:pos="817" w:val="left" w:leader="none"/>
        </w:tabs>
        <w:spacing w:line="240" w:lineRule="auto"/>
        <w:ind w:left="398" w:right="0"/>
        <w:jc w:val="left"/>
      </w:pPr>
      <w:r>
        <w:rPr>
          <w:rFonts w:ascii="宋体" w:hAnsi="宋体" w:cs="宋体" w:eastAsia="宋体" w:hint="default"/>
        </w:rPr>
        <w:t>2)</w:t>
        <w:tab/>
      </w:r>
      <w:r>
        <w:rPr/>
        <w:t>公司拥有的软件著作权情况</w:t>
      </w:r>
    </w:p>
    <w:p>
      <w:pPr>
        <w:spacing w:line="240" w:lineRule="auto" w:before="2"/>
        <w:rPr>
          <w:rFonts w:ascii="宋体" w:hAnsi="宋体" w:cs="宋体" w:eastAsia="宋体" w:hint="default"/>
          <w:sz w:val="19"/>
          <w:szCs w:val="19"/>
        </w:rPr>
      </w:pPr>
    </w:p>
    <w:p>
      <w:pPr>
        <w:pStyle w:val="BodyText"/>
        <w:spacing w:line="240" w:lineRule="auto"/>
        <w:ind w:left="818" w:right="0"/>
        <w:jc w:val="left"/>
      </w:pPr>
      <w:r>
        <w:rPr/>
        <w:t>截止至报告期末，已取得</w:t>
      </w:r>
      <w:r>
        <w:rPr>
          <w:spacing w:val="-59"/>
        </w:rPr>
        <w:t> </w:t>
      </w:r>
      <w:r>
        <w:rPr>
          <w:rFonts w:ascii="宋体" w:hAnsi="宋体" w:cs="宋体" w:eastAsia="宋体" w:hint="default"/>
        </w:rPr>
        <w:t>22</w:t>
      </w:r>
      <w:r>
        <w:rPr>
          <w:rFonts w:ascii="宋体" w:hAnsi="宋体" w:cs="宋体" w:eastAsia="宋体" w:hint="default"/>
          <w:spacing w:val="-57"/>
        </w:rPr>
        <w:t> </w:t>
      </w:r>
      <w:r>
        <w:rPr/>
        <w:t>项软件著作权。报告期内通过中华人民共和国国家版权局</w:t>
      </w:r>
    </w:p>
    <w:p>
      <w:pPr>
        <w:spacing w:line="240" w:lineRule="auto" w:before="2"/>
        <w:rPr>
          <w:rFonts w:ascii="宋体" w:hAnsi="宋体" w:cs="宋体" w:eastAsia="宋体" w:hint="default"/>
          <w:sz w:val="17"/>
          <w:szCs w:val="17"/>
        </w:rPr>
      </w:pPr>
    </w:p>
    <w:p>
      <w:pPr>
        <w:pStyle w:val="BodyText"/>
        <w:spacing w:line="240" w:lineRule="auto"/>
        <w:ind w:left="398" w:right="0"/>
        <w:jc w:val="left"/>
      </w:pPr>
      <w:r>
        <w:rPr/>
        <w:t>审核，取得</w:t>
      </w:r>
      <w:r>
        <w:rPr>
          <w:spacing w:val="-54"/>
        </w:rPr>
        <w:t> </w:t>
      </w:r>
      <w:r>
        <w:rPr>
          <w:rFonts w:ascii="宋体" w:hAnsi="宋体" w:cs="宋体" w:eastAsia="宋体" w:hint="default"/>
        </w:rPr>
        <w:t>6</w:t>
      </w:r>
      <w:r>
        <w:rPr>
          <w:rFonts w:ascii="宋体" w:hAnsi="宋体" w:cs="宋体" w:eastAsia="宋体" w:hint="default"/>
          <w:spacing w:val="-54"/>
        </w:rPr>
        <w:t> </w:t>
      </w:r>
      <w:r>
        <w:rPr/>
        <w:t>项软件著作权，保护期限</w:t>
      </w:r>
      <w:r>
        <w:rPr>
          <w:spacing w:val="-53"/>
        </w:rPr>
        <w:t> </w:t>
      </w:r>
      <w:r>
        <w:rPr>
          <w:rFonts w:ascii="宋体" w:hAnsi="宋体" w:cs="宋体" w:eastAsia="宋体" w:hint="default"/>
        </w:rPr>
        <w:t>50</w:t>
      </w:r>
      <w:r>
        <w:rPr>
          <w:rFonts w:ascii="宋体" w:hAnsi="宋体" w:cs="宋体" w:eastAsia="宋体" w:hint="default"/>
          <w:spacing w:val="-54"/>
        </w:rPr>
        <w:t> </w:t>
      </w:r>
      <w:r>
        <w:rPr>
          <w:spacing w:val="-3"/>
        </w:rPr>
        <w:t>年。</w:t>
      </w:r>
      <w:r>
        <w:rPr/>
      </w:r>
    </w:p>
    <w:p>
      <w:pPr>
        <w:spacing w:line="240" w:lineRule="auto" w:before="1"/>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638"/>
        <w:gridCol w:w="2931"/>
        <w:gridCol w:w="1553"/>
        <w:gridCol w:w="1200"/>
        <w:gridCol w:w="1426"/>
        <w:gridCol w:w="1117"/>
      </w:tblGrid>
      <w:tr>
        <w:trPr>
          <w:trHeight w:val="987" w:hRule="exact"/>
        </w:trPr>
        <w:tc>
          <w:tcPr>
            <w:tcW w:w="638"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14"/>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931"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1035"/>
              <w:jc w:val="right"/>
              <w:rPr>
                <w:rFonts w:ascii="宋体" w:hAnsi="宋体" w:cs="宋体" w:eastAsia="宋体" w:hint="default"/>
                <w:sz w:val="21"/>
                <w:szCs w:val="21"/>
              </w:rPr>
            </w:pPr>
            <w:r>
              <w:rPr>
                <w:rFonts w:ascii="宋体" w:hAnsi="宋体" w:cs="宋体" w:eastAsia="宋体" w:hint="default"/>
                <w:b/>
                <w:bCs/>
                <w:sz w:val="21"/>
                <w:szCs w:val="21"/>
              </w:rPr>
              <w:t>软件名称</w:t>
            </w:r>
            <w:r>
              <w:rPr>
                <w:rFonts w:ascii="宋体" w:hAnsi="宋体" w:cs="宋体" w:eastAsia="宋体" w:hint="default"/>
                <w:sz w:val="21"/>
                <w:szCs w:val="21"/>
              </w:rPr>
            </w:r>
          </w:p>
        </w:tc>
        <w:tc>
          <w:tcPr>
            <w:tcW w:w="1553"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登记号</w:t>
            </w:r>
            <w:r>
              <w:rPr>
                <w:rFonts w:ascii="宋体" w:hAnsi="宋体" w:cs="宋体" w:eastAsia="宋体" w:hint="default"/>
                <w:sz w:val="21"/>
                <w:szCs w:val="21"/>
              </w:rPr>
            </w:r>
          </w:p>
        </w:tc>
        <w:tc>
          <w:tcPr>
            <w:tcW w:w="1200"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取得方式</w:t>
            </w:r>
            <w:r>
              <w:rPr>
                <w:rFonts w:ascii="宋体" w:hAnsi="宋体" w:cs="宋体" w:eastAsia="宋体" w:hint="default"/>
                <w:sz w:val="21"/>
                <w:szCs w:val="21"/>
              </w:rPr>
            </w:r>
          </w:p>
        </w:tc>
        <w:tc>
          <w:tcPr>
            <w:tcW w:w="1426"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发证日期</w:t>
            </w:r>
            <w:r>
              <w:rPr>
                <w:rFonts w:ascii="宋体" w:hAnsi="宋体" w:cs="宋体" w:eastAsia="宋体" w:hint="default"/>
                <w:sz w:val="21"/>
                <w:szCs w:val="21"/>
              </w:rPr>
            </w:r>
          </w:p>
        </w:tc>
        <w:tc>
          <w:tcPr>
            <w:tcW w:w="1117"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left="14" w:right="0"/>
              <w:jc w:val="center"/>
              <w:rPr>
                <w:rFonts w:ascii="宋体" w:hAnsi="宋体" w:cs="宋体" w:eastAsia="宋体" w:hint="default"/>
                <w:sz w:val="21"/>
                <w:szCs w:val="21"/>
              </w:rPr>
            </w:pPr>
            <w:r>
              <w:rPr>
                <w:rFonts w:ascii="宋体" w:hAnsi="宋体" w:cs="宋体" w:eastAsia="宋体" w:hint="default"/>
                <w:b/>
                <w:bCs/>
                <w:sz w:val="21"/>
                <w:szCs w:val="21"/>
              </w:rPr>
              <w:t>著作权人</w:t>
            </w:r>
            <w:r>
              <w:rPr>
                <w:rFonts w:ascii="宋体" w:hAnsi="宋体" w:cs="宋体" w:eastAsia="宋体" w:hint="default"/>
                <w:sz w:val="21"/>
                <w:szCs w:val="21"/>
              </w:rPr>
            </w:r>
          </w:p>
        </w:tc>
      </w:tr>
      <w:tr>
        <w:trPr>
          <w:trHeight w:val="1046" w:hRule="exact"/>
        </w:trPr>
        <w:tc>
          <w:tcPr>
            <w:tcW w:w="638"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sz w:val="21"/>
              </w:rPr>
              <w:t>1.</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38"/>
              <w:ind w:left="103" w:right="84"/>
              <w:jc w:val="both"/>
              <w:rPr>
                <w:rFonts w:ascii="宋体" w:hAnsi="宋体" w:cs="宋体" w:eastAsia="宋体" w:hint="default"/>
                <w:sz w:val="21"/>
                <w:szCs w:val="21"/>
              </w:rPr>
            </w:pPr>
            <w:r>
              <w:rPr>
                <w:rFonts w:ascii="宋体" w:hAnsi="宋体" w:cs="宋体" w:eastAsia="宋体" w:hint="default"/>
                <w:spacing w:val="-3"/>
                <w:sz w:val="21"/>
                <w:szCs w:val="21"/>
              </w:rPr>
              <w:t>天玑系统与网络监控软件（简</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称：</w:t>
            </w:r>
            <w:r>
              <w:rPr>
                <w:rFonts w:ascii="宋体" w:hAnsi="宋体" w:cs="宋体" w:eastAsia="宋体" w:hint="default"/>
                <w:sz w:val="21"/>
                <w:szCs w:val="21"/>
              </w:rPr>
              <w:t>Service View</w:t>
            </w:r>
            <w:r>
              <w:rPr>
                <w:rFonts w:ascii="宋体" w:hAnsi="宋体" w:cs="宋体" w:eastAsia="宋体" w:hint="default"/>
                <w:spacing w:val="-4"/>
                <w:sz w:val="21"/>
                <w:szCs w:val="21"/>
              </w:rPr>
              <w:t> </w:t>
            </w:r>
            <w:r>
              <w:rPr>
                <w:rFonts w:ascii="宋体" w:hAnsi="宋体" w:cs="宋体" w:eastAsia="宋体" w:hint="default"/>
                <w:sz w:val="21"/>
                <w:szCs w:val="21"/>
              </w:rPr>
              <w:t>Monitor</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V3.2</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2011SR082350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08" w:right="0"/>
              <w:jc w:val="center"/>
              <w:rPr>
                <w:rFonts w:ascii="宋体" w:hAnsi="宋体" w:cs="宋体" w:eastAsia="宋体" w:hint="default"/>
                <w:sz w:val="21"/>
                <w:szCs w:val="21"/>
              </w:rPr>
            </w:pPr>
            <w:r>
              <w:rPr>
                <w:rFonts w:ascii="宋体" w:hAnsi="宋体" w:cs="宋体" w:eastAsia="宋体" w:hint="default"/>
                <w:sz w:val="21"/>
                <w:szCs w:val="21"/>
              </w:rPr>
              <w:t>直接取得</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2011.11.14</w:t>
            </w:r>
          </w:p>
        </w:tc>
        <w:tc>
          <w:tcPr>
            <w:tcW w:w="1117"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天玑科技</w:t>
            </w:r>
          </w:p>
        </w:tc>
      </w:tr>
      <w:tr>
        <w:trPr>
          <w:trHeight w:val="1044" w:hRule="exact"/>
        </w:trPr>
        <w:tc>
          <w:tcPr>
            <w:tcW w:w="638"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sz w:val="21"/>
              </w:rPr>
              <w:t>2.</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auto"/>
              <w:ind w:left="103" w:right="190"/>
              <w:jc w:val="left"/>
              <w:rPr>
                <w:rFonts w:ascii="宋体" w:hAnsi="宋体" w:cs="宋体" w:eastAsia="宋体" w:hint="default"/>
                <w:sz w:val="21"/>
                <w:szCs w:val="21"/>
              </w:rPr>
            </w:pPr>
            <w:r>
              <w:rPr>
                <w:rFonts w:ascii="宋体" w:hAnsi="宋体" w:cs="宋体" w:eastAsia="宋体" w:hint="default"/>
                <w:sz w:val="21"/>
                <w:szCs w:val="21"/>
              </w:rPr>
              <w:t>天玑</w:t>
            </w:r>
            <w:r>
              <w:rPr>
                <w:rFonts w:ascii="宋体" w:hAnsi="宋体" w:cs="宋体" w:eastAsia="宋体" w:hint="default"/>
                <w:spacing w:val="-55"/>
                <w:sz w:val="21"/>
                <w:szCs w:val="21"/>
              </w:rPr>
              <w:t> </w:t>
            </w:r>
            <w:r>
              <w:rPr>
                <w:rFonts w:ascii="宋体" w:hAnsi="宋体" w:cs="宋体" w:eastAsia="宋体" w:hint="default"/>
                <w:sz w:val="21"/>
                <w:szCs w:val="21"/>
              </w:rPr>
              <w:t>IT</w:t>
            </w:r>
            <w:r>
              <w:rPr>
                <w:rFonts w:ascii="宋体" w:hAnsi="宋体" w:cs="宋体" w:eastAsia="宋体" w:hint="default"/>
                <w:spacing w:val="-55"/>
                <w:sz w:val="21"/>
                <w:szCs w:val="21"/>
              </w:rPr>
              <w:t> </w:t>
            </w:r>
            <w:r>
              <w:rPr>
                <w:rFonts w:ascii="宋体" w:hAnsi="宋体" w:cs="宋体" w:eastAsia="宋体" w:hint="default"/>
                <w:sz w:val="21"/>
                <w:szCs w:val="21"/>
              </w:rPr>
              <w:t>服务管理移动应用软</w:t>
            </w:r>
            <w:r>
              <w:rPr>
                <w:rFonts w:ascii="宋体" w:hAnsi="宋体" w:cs="宋体" w:eastAsia="宋体" w:hint="default"/>
                <w:w w:val="100"/>
                <w:sz w:val="21"/>
                <w:szCs w:val="21"/>
              </w:rPr>
              <w:t> </w:t>
            </w:r>
            <w:r>
              <w:rPr>
                <w:rFonts w:ascii="宋体" w:hAnsi="宋体" w:cs="宋体" w:eastAsia="宋体" w:hint="default"/>
                <w:sz w:val="21"/>
                <w:szCs w:val="21"/>
              </w:rPr>
              <w:t>件</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2011SR087737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直接取得</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2011.11.28</w:t>
            </w:r>
          </w:p>
        </w:tc>
        <w:tc>
          <w:tcPr>
            <w:tcW w:w="1117"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天玑科技</w:t>
            </w:r>
          </w:p>
        </w:tc>
      </w:tr>
      <w:tr>
        <w:trPr>
          <w:trHeight w:val="1047" w:hRule="exact"/>
        </w:trPr>
        <w:tc>
          <w:tcPr>
            <w:tcW w:w="638"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3</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auto"/>
              <w:ind w:left="103" w:right="502"/>
              <w:jc w:val="left"/>
              <w:rPr>
                <w:rFonts w:ascii="宋体" w:hAnsi="宋体" w:cs="宋体" w:eastAsia="宋体" w:hint="default"/>
                <w:sz w:val="21"/>
                <w:szCs w:val="21"/>
              </w:rPr>
            </w:pPr>
            <w:r>
              <w:rPr>
                <w:rFonts w:ascii="宋体" w:hAnsi="宋体" w:cs="宋体" w:eastAsia="宋体" w:hint="default"/>
                <w:spacing w:val="-2"/>
                <w:sz w:val="21"/>
                <w:szCs w:val="21"/>
              </w:rPr>
              <w:t>天玑地铁自动售检票系统</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V2.0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2011SR087740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直接取得</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2011.11.28</w:t>
            </w:r>
          </w:p>
        </w:tc>
        <w:tc>
          <w:tcPr>
            <w:tcW w:w="1117"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天玑科技</w:t>
            </w:r>
          </w:p>
        </w:tc>
      </w:tr>
      <w:tr>
        <w:trPr>
          <w:trHeight w:val="1044" w:hRule="exact"/>
        </w:trPr>
        <w:tc>
          <w:tcPr>
            <w:tcW w:w="638"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4</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1" w:lineRule="auto"/>
              <w:ind w:left="103" w:right="295"/>
              <w:jc w:val="left"/>
              <w:rPr>
                <w:rFonts w:ascii="宋体" w:hAnsi="宋体" w:cs="宋体" w:eastAsia="宋体" w:hint="default"/>
                <w:sz w:val="21"/>
                <w:szCs w:val="21"/>
              </w:rPr>
            </w:pPr>
            <w:r>
              <w:rPr>
                <w:rFonts w:ascii="宋体" w:hAnsi="宋体" w:cs="宋体" w:eastAsia="宋体" w:hint="default"/>
                <w:sz w:val="21"/>
                <w:szCs w:val="21"/>
              </w:rPr>
              <w:t>天玑业务管理</w:t>
            </w:r>
            <w:r>
              <w:rPr>
                <w:rFonts w:ascii="宋体" w:hAnsi="宋体" w:cs="宋体" w:eastAsia="宋体" w:hint="default"/>
                <w:spacing w:val="-53"/>
                <w:sz w:val="21"/>
                <w:szCs w:val="21"/>
              </w:rPr>
              <w:t> </w:t>
            </w:r>
            <w:r>
              <w:rPr>
                <w:rFonts w:ascii="宋体" w:hAnsi="宋体" w:cs="宋体" w:eastAsia="宋体" w:hint="default"/>
                <w:sz w:val="21"/>
                <w:szCs w:val="21"/>
              </w:rPr>
              <w:t>ERP+CRM</w:t>
            </w:r>
            <w:r>
              <w:rPr>
                <w:rFonts w:ascii="宋体" w:hAnsi="宋体" w:cs="宋体" w:eastAsia="宋体" w:hint="default"/>
                <w:spacing w:val="-52"/>
                <w:sz w:val="21"/>
                <w:szCs w:val="21"/>
              </w:rPr>
              <w:t> </w:t>
            </w:r>
            <w:r>
              <w:rPr>
                <w:rFonts w:ascii="宋体" w:hAnsi="宋体" w:cs="宋体" w:eastAsia="宋体" w:hint="default"/>
                <w:spacing w:val="-3"/>
                <w:sz w:val="21"/>
                <w:szCs w:val="21"/>
              </w:rPr>
              <w:t>软件</w:t>
            </w:r>
            <w:r>
              <w:rPr>
                <w:rFonts w:ascii="宋体" w:hAnsi="宋体" w:cs="宋体" w:eastAsia="宋体" w:hint="default"/>
                <w:spacing w:val="-3"/>
                <w:w w:val="100"/>
                <w:sz w:val="21"/>
                <w:szCs w:val="21"/>
              </w:rPr>
              <w:t> </w:t>
            </w:r>
            <w:r>
              <w:rPr>
                <w:rFonts w:ascii="宋体" w:hAnsi="宋体" w:cs="宋体" w:eastAsia="宋体" w:hint="default"/>
                <w:sz w:val="21"/>
                <w:szCs w:val="21"/>
              </w:rPr>
              <w:t>V2.0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2011SR087741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直接取得</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2011.11.28</w:t>
            </w:r>
          </w:p>
        </w:tc>
        <w:tc>
          <w:tcPr>
            <w:tcW w:w="1117"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天玑科技</w:t>
            </w:r>
          </w:p>
        </w:tc>
      </w:tr>
      <w:tr>
        <w:trPr>
          <w:trHeight w:val="1063" w:hRule="exact"/>
        </w:trPr>
        <w:tc>
          <w:tcPr>
            <w:tcW w:w="638"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5</w:t>
            </w:r>
          </w:p>
        </w:tc>
        <w:tc>
          <w:tcPr>
            <w:tcW w:w="2931"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080"/>
              <w:jc w:val="right"/>
              <w:rPr>
                <w:rFonts w:ascii="宋体" w:hAnsi="宋体" w:cs="宋体" w:eastAsia="宋体" w:hint="default"/>
                <w:sz w:val="21"/>
                <w:szCs w:val="21"/>
              </w:rPr>
            </w:pPr>
            <w:r>
              <w:rPr>
                <w:rFonts w:ascii="宋体" w:hAnsi="宋体" w:cs="宋体" w:eastAsia="宋体" w:hint="default"/>
                <w:sz w:val="21"/>
                <w:szCs w:val="21"/>
              </w:rPr>
              <w:t>天玑报价软件</w:t>
            </w:r>
            <w:r>
              <w:rPr>
                <w:rFonts w:ascii="宋体" w:hAnsi="宋体" w:cs="宋体" w:eastAsia="宋体" w:hint="default"/>
                <w:spacing w:val="-53"/>
                <w:sz w:val="21"/>
                <w:szCs w:val="21"/>
              </w:rPr>
              <w:t> </w:t>
            </w:r>
            <w:r>
              <w:rPr>
                <w:rFonts w:ascii="宋体" w:hAnsi="宋体" w:cs="宋体" w:eastAsia="宋体" w:hint="default"/>
                <w:sz w:val="21"/>
                <w:szCs w:val="21"/>
              </w:rPr>
              <w:t>V2.0</w:t>
            </w:r>
          </w:p>
        </w:tc>
        <w:tc>
          <w:tcPr>
            <w:tcW w:w="1553"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2011SR082162</w:t>
            </w:r>
          </w:p>
        </w:tc>
        <w:tc>
          <w:tcPr>
            <w:tcW w:w="1200"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直接取得</w:t>
            </w:r>
          </w:p>
        </w:tc>
        <w:tc>
          <w:tcPr>
            <w:tcW w:w="1426"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2011.11.28</w:t>
            </w:r>
          </w:p>
        </w:tc>
        <w:tc>
          <w:tcPr>
            <w:tcW w:w="1117"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天玑科技</w:t>
            </w:r>
          </w:p>
        </w:tc>
      </w:tr>
    </w:tbl>
    <w:p>
      <w:pPr>
        <w:spacing w:after="0" w:line="240" w:lineRule="auto"/>
        <w:jc w:val="center"/>
        <w:rPr>
          <w:rFonts w:ascii="宋体" w:hAnsi="宋体" w:cs="宋体" w:eastAsia="宋体" w:hint="default"/>
          <w:sz w:val="21"/>
          <w:szCs w:val="21"/>
        </w:rPr>
        <w:sectPr>
          <w:pgSz w:w="11910" w:h="16840"/>
          <w:pgMar w:header="893" w:footer="1040" w:top="1480" w:bottom="1220" w:left="1400" w:right="1360"/>
        </w:sectPr>
      </w:pPr>
    </w:p>
    <w:p>
      <w:pPr>
        <w:spacing w:line="240" w:lineRule="auto" w:before="2"/>
        <w:rPr>
          <w:rFonts w:ascii="宋体" w:hAnsi="宋体" w:cs="宋体" w:eastAsia="宋体" w:hint="default"/>
          <w:sz w:val="7"/>
          <w:szCs w:val="7"/>
        </w:rPr>
      </w:pPr>
    </w:p>
    <w:tbl>
      <w:tblPr>
        <w:tblW w:w="0" w:type="auto"/>
        <w:jc w:val="left"/>
        <w:tblInd w:w="100" w:type="dxa"/>
        <w:tblLayout w:type="fixed"/>
        <w:tblCellMar>
          <w:top w:w="0" w:type="dxa"/>
          <w:left w:w="0" w:type="dxa"/>
          <w:bottom w:w="0" w:type="dxa"/>
          <w:right w:w="0" w:type="dxa"/>
        </w:tblCellMar>
        <w:tblLook w:val="01E0"/>
      </w:tblPr>
      <w:tblGrid>
        <w:gridCol w:w="638"/>
        <w:gridCol w:w="2931"/>
        <w:gridCol w:w="1553"/>
        <w:gridCol w:w="1200"/>
        <w:gridCol w:w="1426"/>
        <w:gridCol w:w="1117"/>
      </w:tblGrid>
      <w:tr>
        <w:trPr>
          <w:trHeight w:val="987" w:hRule="exact"/>
        </w:trPr>
        <w:tc>
          <w:tcPr>
            <w:tcW w:w="638"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14"/>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931"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软件名称</w:t>
            </w:r>
            <w:r>
              <w:rPr>
                <w:rFonts w:ascii="宋体" w:hAnsi="宋体" w:cs="宋体" w:eastAsia="宋体" w:hint="default"/>
                <w:sz w:val="21"/>
                <w:szCs w:val="21"/>
              </w:rPr>
            </w:r>
          </w:p>
        </w:tc>
        <w:tc>
          <w:tcPr>
            <w:tcW w:w="1553"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登记号</w:t>
            </w:r>
            <w:r>
              <w:rPr>
                <w:rFonts w:ascii="宋体" w:hAnsi="宋体" w:cs="宋体" w:eastAsia="宋体" w:hint="default"/>
                <w:sz w:val="21"/>
                <w:szCs w:val="21"/>
              </w:rPr>
            </w:r>
          </w:p>
        </w:tc>
        <w:tc>
          <w:tcPr>
            <w:tcW w:w="1200"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取得方式</w:t>
            </w:r>
            <w:r>
              <w:rPr>
                <w:rFonts w:ascii="宋体" w:hAnsi="宋体" w:cs="宋体" w:eastAsia="宋体" w:hint="default"/>
                <w:sz w:val="21"/>
                <w:szCs w:val="21"/>
              </w:rPr>
            </w:r>
          </w:p>
        </w:tc>
        <w:tc>
          <w:tcPr>
            <w:tcW w:w="1426"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发证日期</w:t>
            </w:r>
            <w:r>
              <w:rPr>
                <w:rFonts w:ascii="宋体" w:hAnsi="宋体" w:cs="宋体" w:eastAsia="宋体" w:hint="default"/>
                <w:sz w:val="21"/>
                <w:szCs w:val="21"/>
              </w:rPr>
            </w:r>
          </w:p>
        </w:tc>
        <w:tc>
          <w:tcPr>
            <w:tcW w:w="1117"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left="14" w:right="0"/>
              <w:jc w:val="center"/>
              <w:rPr>
                <w:rFonts w:ascii="宋体" w:hAnsi="宋体" w:cs="宋体" w:eastAsia="宋体" w:hint="default"/>
                <w:sz w:val="21"/>
                <w:szCs w:val="21"/>
              </w:rPr>
            </w:pPr>
            <w:r>
              <w:rPr>
                <w:rFonts w:ascii="宋体" w:hAnsi="宋体" w:cs="宋体" w:eastAsia="宋体" w:hint="default"/>
                <w:b/>
                <w:bCs/>
                <w:sz w:val="21"/>
                <w:szCs w:val="21"/>
              </w:rPr>
              <w:t>著作权人</w:t>
            </w:r>
            <w:r>
              <w:rPr>
                <w:rFonts w:ascii="宋体" w:hAnsi="宋体" w:cs="宋体" w:eastAsia="宋体" w:hint="default"/>
                <w:sz w:val="21"/>
                <w:szCs w:val="21"/>
              </w:rPr>
            </w:r>
          </w:p>
        </w:tc>
      </w:tr>
      <w:tr>
        <w:trPr>
          <w:trHeight w:val="1066" w:hRule="exact"/>
        </w:trPr>
        <w:tc>
          <w:tcPr>
            <w:tcW w:w="638"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6</w:t>
            </w:r>
          </w:p>
        </w:tc>
        <w:tc>
          <w:tcPr>
            <w:tcW w:w="2931"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71" w:lineRule="auto"/>
              <w:ind w:left="103" w:right="293"/>
              <w:jc w:val="left"/>
              <w:rPr>
                <w:rFonts w:ascii="宋体" w:hAnsi="宋体" w:cs="宋体" w:eastAsia="宋体" w:hint="default"/>
                <w:sz w:val="21"/>
                <w:szCs w:val="21"/>
              </w:rPr>
            </w:pPr>
            <w:r>
              <w:rPr>
                <w:rFonts w:ascii="宋体" w:hAnsi="宋体" w:cs="宋体" w:eastAsia="宋体" w:hint="default"/>
                <w:spacing w:val="-2"/>
                <w:sz w:val="21"/>
                <w:szCs w:val="21"/>
              </w:rPr>
              <w:t>天玑公安数据抽取监控软件</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V1.0</w:t>
            </w:r>
          </w:p>
        </w:tc>
        <w:tc>
          <w:tcPr>
            <w:tcW w:w="1553"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2011SR082159</w:t>
            </w:r>
          </w:p>
        </w:tc>
        <w:tc>
          <w:tcPr>
            <w:tcW w:w="1200"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直接取得</w:t>
            </w:r>
          </w:p>
        </w:tc>
        <w:tc>
          <w:tcPr>
            <w:tcW w:w="1426"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2011.11.14</w:t>
            </w:r>
          </w:p>
        </w:tc>
        <w:tc>
          <w:tcPr>
            <w:tcW w:w="1117"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天玑科技</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BodyText"/>
        <w:tabs>
          <w:tab w:pos="817" w:val="left" w:leader="none"/>
        </w:tabs>
        <w:spacing w:line="444" w:lineRule="auto"/>
        <w:ind w:left="818" w:right="429" w:hanging="420"/>
        <w:jc w:val="left"/>
      </w:pPr>
      <w:r>
        <w:rPr>
          <w:rFonts w:ascii="宋体" w:hAnsi="宋体" w:cs="宋体" w:eastAsia="宋体" w:hint="default"/>
        </w:rPr>
        <w:t>3)</w:t>
        <w:tab/>
      </w:r>
      <w:r>
        <w:rPr/>
        <w:t>公司软件产品登记情况</w:t>
      </w:r>
      <w:r>
        <w:rPr>
          <w:w w:val="100"/>
        </w:rPr>
        <w:t> </w:t>
      </w:r>
      <w:r>
        <w:rPr>
          <w:spacing w:val="-4"/>
        </w:rPr>
        <w:t>截止至报告期末，已取得</w:t>
      </w:r>
      <w:r>
        <w:rPr>
          <w:rFonts w:ascii="宋体" w:hAnsi="宋体" w:cs="宋体" w:eastAsia="宋体" w:hint="default"/>
          <w:spacing w:val="-4"/>
        </w:rPr>
        <w:t>22</w:t>
      </w:r>
      <w:r>
        <w:rPr>
          <w:spacing w:val="-4"/>
        </w:rPr>
        <w:t>项软件产品登记证书。公司报告期内主要新增软件产品登记</w:t>
      </w:r>
    </w:p>
    <w:p>
      <w:pPr>
        <w:pStyle w:val="BodyText"/>
        <w:spacing w:line="240" w:lineRule="auto" w:before="14"/>
        <w:ind w:left="398" w:right="0"/>
        <w:jc w:val="left"/>
      </w:pPr>
      <w:r>
        <w:rPr/>
        <w:t>如下：</w:t>
      </w:r>
    </w:p>
    <w:p>
      <w:pPr>
        <w:spacing w:line="240" w:lineRule="auto" w:before="10"/>
        <w:rPr>
          <w:rFonts w:ascii="宋体" w:hAnsi="宋体" w:cs="宋体" w:eastAsia="宋体" w:hint="default"/>
          <w:sz w:val="12"/>
          <w:szCs w:val="12"/>
        </w:rPr>
      </w:pPr>
    </w:p>
    <w:tbl>
      <w:tblPr>
        <w:tblW w:w="0" w:type="auto"/>
        <w:jc w:val="left"/>
        <w:tblInd w:w="158" w:type="dxa"/>
        <w:tblLayout w:type="fixed"/>
        <w:tblCellMar>
          <w:top w:w="0" w:type="dxa"/>
          <w:left w:w="0" w:type="dxa"/>
          <w:bottom w:w="0" w:type="dxa"/>
          <w:right w:w="0" w:type="dxa"/>
        </w:tblCellMar>
        <w:tblLook w:val="01E0"/>
      </w:tblPr>
      <w:tblGrid>
        <w:gridCol w:w="1094"/>
        <w:gridCol w:w="2389"/>
        <w:gridCol w:w="2127"/>
        <w:gridCol w:w="2127"/>
        <w:gridCol w:w="1013"/>
      </w:tblGrid>
      <w:tr>
        <w:trPr>
          <w:trHeight w:val="989" w:hRule="exact"/>
        </w:trPr>
        <w:tc>
          <w:tcPr>
            <w:tcW w:w="1094"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14"/>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389"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b/>
                <w:bCs/>
                <w:sz w:val="21"/>
                <w:szCs w:val="21"/>
              </w:rPr>
              <w:t>名称</w:t>
            </w:r>
            <w:r>
              <w:rPr>
                <w:rFonts w:ascii="宋体" w:hAnsi="宋体" w:cs="宋体" w:eastAsia="宋体" w:hint="default"/>
                <w:sz w:val="21"/>
                <w:szCs w:val="21"/>
              </w:rPr>
            </w:r>
          </w:p>
        </w:tc>
        <w:tc>
          <w:tcPr>
            <w:tcW w:w="2127"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登记号</w:t>
            </w:r>
            <w:r>
              <w:rPr>
                <w:rFonts w:ascii="宋体" w:hAnsi="宋体" w:cs="宋体" w:eastAsia="宋体" w:hint="default"/>
                <w:sz w:val="21"/>
                <w:szCs w:val="21"/>
              </w:rPr>
            </w:r>
          </w:p>
        </w:tc>
        <w:tc>
          <w:tcPr>
            <w:tcW w:w="2127"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日期</w:t>
            </w:r>
            <w:r>
              <w:rPr>
                <w:rFonts w:ascii="宋体" w:hAnsi="宋体" w:cs="宋体" w:eastAsia="宋体" w:hint="default"/>
                <w:sz w:val="21"/>
                <w:szCs w:val="21"/>
              </w:rPr>
            </w:r>
          </w:p>
        </w:tc>
        <w:tc>
          <w:tcPr>
            <w:tcW w:w="1013"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b/>
                <w:bCs/>
                <w:sz w:val="21"/>
                <w:szCs w:val="21"/>
              </w:rPr>
              <w:t>有效期</w:t>
            </w:r>
            <w:r>
              <w:rPr>
                <w:rFonts w:ascii="宋体" w:hAnsi="宋体" w:cs="宋体" w:eastAsia="宋体" w:hint="default"/>
                <w:sz w:val="21"/>
                <w:szCs w:val="21"/>
              </w:rPr>
            </w:r>
          </w:p>
        </w:tc>
      </w:tr>
      <w:tr>
        <w:trPr>
          <w:trHeight w:val="1044" w:hRule="exact"/>
        </w:trPr>
        <w:tc>
          <w:tcPr>
            <w:tcW w:w="10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sz w:val="21"/>
              </w:rPr>
              <w:t>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38"/>
              <w:ind w:left="103" w:right="99"/>
              <w:jc w:val="left"/>
              <w:rPr>
                <w:rFonts w:ascii="宋体" w:hAnsi="宋体" w:cs="宋体" w:eastAsia="宋体" w:hint="default"/>
                <w:sz w:val="21"/>
                <w:szCs w:val="21"/>
              </w:rPr>
            </w:pPr>
            <w:r>
              <w:rPr>
                <w:rFonts w:ascii="宋体" w:hAnsi="宋体" w:cs="宋体" w:eastAsia="宋体" w:hint="default"/>
                <w:sz w:val="21"/>
                <w:szCs w:val="21"/>
              </w:rPr>
              <w:t>天玑系统与网络监控软</w:t>
            </w:r>
            <w:r>
              <w:rPr>
                <w:rFonts w:ascii="宋体" w:hAnsi="宋体" w:cs="宋体" w:eastAsia="宋体" w:hint="default"/>
                <w:w w:val="100"/>
                <w:sz w:val="21"/>
                <w:szCs w:val="21"/>
              </w:rPr>
              <w:t> </w:t>
            </w:r>
            <w:r>
              <w:rPr>
                <w:rFonts w:ascii="宋体" w:hAnsi="宋体" w:cs="宋体" w:eastAsia="宋体" w:hint="default"/>
                <w:spacing w:val="-9"/>
                <w:sz w:val="21"/>
                <w:szCs w:val="21"/>
              </w:rPr>
              <w:t>件（简称：</w:t>
            </w:r>
            <w:r>
              <w:rPr>
                <w:rFonts w:ascii="宋体" w:hAnsi="宋体" w:cs="宋体" w:eastAsia="宋体" w:hint="default"/>
                <w:spacing w:val="-9"/>
                <w:sz w:val="21"/>
                <w:szCs w:val="21"/>
              </w:rPr>
              <w:t>Service</w:t>
            </w:r>
            <w:r>
              <w:rPr>
                <w:rFonts w:ascii="宋体" w:hAnsi="宋体" w:cs="宋体" w:eastAsia="宋体" w:hint="default"/>
                <w:spacing w:val="-38"/>
                <w:sz w:val="21"/>
                <w:szCs w:val="21"/>
              </w:rPr>
              <w:t> </w:t>
            </w:r>
            <w:r>
              <w:rPr>
                <w:rFonts w:ascii="宋体" w:hAnsi="宋体" w:cs="宋体" w:eastAsia="宋体" w:hint="default"/>
                <w:sz w:val="21"/>
                <w:szCs w:val="21"/>
              </w:rPr>
              <w:t>View</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Monitor</w:t>
            </w:r>
            <w:r>
              <w:rPr>
                <w:rFonts w:ascii="宋体" w:hAnsi="宋体" w:cs="宋体" w:eastAsia="宋体" w:hint="default"/>
                <w:sz w:val="21"/>
                <w:szCs w:val="21"/>
              </w:rPr>
              <w:t>）</w:t>
            </w:r>
            <w:r>
              <w:rPr>
                <w:rFonts w:ascii="宋体" w:hAnsi="宋体" w:cs="宋体" w:eastAsia="宋体" w:hint="default"/>
                <w:sz w:val="21"/>
                <w:szCs w:val="21"/>
              </w:rPr>
              <w:t>V3.2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沪</w:t>
            </w:r>
            <w:r>
              <w:rPr>
                <w:rFonts w:ascii="宋体" w:hAnsi="宋体" w:cs="宋体" w:eastAsia="宋体" w:hint="default"/>
                <w:spacing w:val="-54"/>
                <w:sz w:val="21"/>
                <w:szCs w:val="21"/>
              </w:rPr>
              <w:t> </w:t>
            </w:r>
            <w:r>
              <w:rPr>
                <w:rFonts w:ascii="宋体" w:hAnsi="宋体" w:cs="宋体" w:eastAsia="宋体" w:hint="default"/>
                <w:sz w:val="21"/>
                <w:szCs w:val="21"/>
              </w:rPr>
              <w:t>DGY-2011-3176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1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1046" w:hRule="exact"/>
        </w:trPr>
        <w:tc>
          <w:tcPr>
            <w:tcW w:w="10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71" w:lineRule="auto"/>
              <w:ind w:left="103" w:right="99"/>
              <w:jc w:val="left"/>
              <w:rPr>
                <w:rFonts w:ascii="宋体" w:hAnsi="宋体" w:cs="宋体" w:eastAsia="宋体" w:hint="default"/>
                <w:sz w:val="21"/>
                <w:szCs w:val="21"/>
              </w:rPr>
            </w:pPr>
            <w:r>
              <w:rPr>
                <w:rFonts w:ascii="宋体" w:hAnsi="宋体" w:cs="宋体" w:eastAsia="宋体" w:hint="default"/>
                <w:sz w:val="21"/>
                <w:szCs w:val="21"/>
              </w:rPr>
              <w:t>天玑</w:t>
            </w:r>
            <w:r>
              <w:rPr>
                <w:rFonts w:ascii="宋体" w:hAnsi="宋体" w:cs="宋体" w:eastAsia="宋体" w:hint="default"/>
                <w:spacing w:val="-68"/>
                <w:sz w:val="21"/>
                <w:szCs w:val="21"/>
              </w:rPr>
              <w:t> </w:t>
            </w:r>
            <w:r>
              <w:rPr>
                <w:rFonts w:ascii="宋体" w:hAnsi="宋体" w:cs="宋体" w:eastAsia="宋体" w:hint="default"/>
                <w:sz w:val="21"/>
                <w:szCs w:val="21"/>
              </w:rPr>
              <w:t>IT</w:t>
            </w:r>
            <w:r>
              <w:rPr>
                <w:rFonts w:ascii="宋体" w:hAnsi="宋体" w:cs="宋体" w:eastAsia="宋体" w:hint="default"/>
                <w:spacing w:val="-71"/>
                <w:sz w:val="21"/>
                <w:szCs w:val="21"/>
              </w:rPr>
              <w:t> </w:t>
            </w:r>
            <w:r>
              <w:rPr>
                <w:rFonts w:ascii="宋体" w:hAnsi="宋体" w:cs="宋体" w:eastAsia="宋体" w:hint="default"/>
                <w:sz w:val="21"/>
                <w:szCs w:val="21"/>
              </w:rPr>
              <w:t>服务管理移动应</w:t>
            </w:r>
            <w:r>
              <w:rPr>
                <w:rFonts w:ascii="宋体" w:hAnsi="宋体" w:cs="宋体" w:eastAsia="宋体" w:hint="default"/>
                <w:w w:val="100"/>
                <w:sz w:val="21"/>
                <w:szCs w:val="21"/>
              </w:rPr>
              <w:t> </w:t>
            </w:r>
            <w:r>
              <w:rPr>
                <w:rFonts w:ascii="宋体" w:hAnsi="宋体" w:cs="宋体" w:eastAsia="宋体" w:hint="default"/>
                <w:sz w:val="21"/>
                <w:szCs w:val="21"/>
              </w:rPr>
              <w:t>用软件</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沪</w:t>
            </w:r>
            <w:r>
              <w:rPr>
                <w:rFonts w:ascii="宋体" w:hAnsi="宋体" w:cs="宋体" w:eastAsia="宋体" w:hint="default"/>
                <w:spacing w:val="-54"/>
                <w:sz w:val="21"/>
                <w:szCs w:val="21"/>
              </w:rPr>
              <w:t> </w:t>
            </w:r>
            <w:r>
              <w:rPr>
                <w:rFonts w:ascii="宋体" w:hAnsi="宋体" w:cs="宋体" w:eastAsia="宋体" w:hint="default"/>
                <w:sz w:val="21"/>
                <w:szCs w:val="21"/>
              </w:rPr>
              <w:t>DGY-2011-3177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1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1044" w:hRule="exact"/>
        </w:trPr>
        <w:tc>
          <w:tcPr>
            <w:tcW w:w="10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auto"/>
              <w:ind w:left="103" w:right="171"/>
              <w:jc w:val="left"/>
              <w:rPr>
                <w:rFonts w:ascii="宋体" w:hAnsi="宋体" w:cs="宋体" w:eastAsia="宋体" w:hint="default"/>
                <w:sz w:val="21"/>
                <w:szCs w:val="21"/>
              </w:rPr>
            </w:pPr>
            <w:r>
              <w:rPr>
                <w:rFonts w:ascii="宋体" w:hAnsi="宋体" w:cs="宋体" w:eastAsia="宋体" w:hint="default"/>
                <w:spacing w:val="-2"/>
                <w:sz w:val="21"/>
                <w:szCs w:val="21"/>
              </w:rPr>
              <w:t>天玑地铁自动售检票系</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统</w:t>
            </w:r>
            <w:r>
              <w:rPr>
                <w:rFonts w:ascii="宋体" w:hAnsi="宋体" w:cs="宋体" w:eastAsia="宋体" w:hint="default"/>
                <w:spacing w:val="-53"/>
                <w:sz w:val="21"/>
                <w:szCs w:val="21"/>
              </w:rPr>
              <w:t> </w:t>
            </w:r>
            <w:r>
              <w:rPr>
                <w:rFonts w:ascii="宋体" w:hAnsi="宋体" w:cs="宋体" w:eastAsia="宋体" w:hint="default"/>
                <w:sz w:val="21"/>
                <w:szCs w:val="21"/>
              </w:rPr>
              <w:t>V2.0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沪</w:t>
            </w:r>
            <w:r>
              <w:rPr>
                <w:rFonts w:ascii="宋体" w:hAnsi="宋体" w:cs="宋体" w:eastAsia="宋体" w:hint="default"/>
                <w:spacing w:val="-54"/>
                <w:sz w:val="21"/>
                <w:szCs w:val="21"/>
              </w:rPr>
              <w:t> </w:t>
            </w:r>
            <w:r>
              <w:rPr>
                <w:rFonts w:ascii="宋体" w:hAnsi="宋体" w:cs="宋体" w:eastAsia="宋体" w:hint="default"/>
                <w:sz w:val="21"/>
                <w:szCs w:val="21"/>
              </w:rPr>
              <w:t>DGY-2011-3157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1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1046" w:hRule="exact"/>
        </w:trPr>
        <w:tc>
          <w:tcPr>
            <w:tcW w:w="10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auto"/>
              <w:ind w:left="103" w:right="223"/>
              <w:jc w:val="left"/>
              <w:rPr>
                <w:rFonts w:ascii="宋体" w:hAnsi="宋体" w:cs="宋体" w:eastAsia="宋体" w:hint="default"/>
                <w:sz w:val="21"/>
                <w:szCs w:val="21"/>
              </w:rPr>
            </w:pPr>
            <w:r>
              <w:rPr>
                <w:rFonts w:ascii="宋体" w:hAnsi="宋体" w:cs="宋体" w:eastAsia="宋体" w:hint="default"/>
                <w:sz w:val="21"/>
                <w:szCs w:val="21"/>
              </w:rPr>
              <w:t>天玑业务管理</w:t>
            </w:r>
            <w:r>
              <w:rPr>
                <w:rFonts w:ascii="宋体" w:hAnsi="宋体" w:cs="宋体" w:eastAsia="宋体" w:hint="default"/>
                <w:spacing w:val="-53"/>
                <w:sz w:val="21"/>
                <w:szCs w:val="21"/>
              </w:rPr>
              <w:t> </w:t>
            </w:r>
            <w:r>
              <w:rPr>
                <w:rFonts w:ascii="宋体" w:hAnsi="宋体" w:cs="宋体" w:eastAsia="宋体" w:hint="default"/>
                <w:sz w:val="21"/>
                <w:szCs w:val="21"/>
              </w:rPr>
              <w:t>ERP+CRM</w:t>
            </w:r>
            <w:r>
              <w:rPr>
                <w:rFonts w:ascii="宋体" w:hAnsi="宋体" w:cs="宋体" w:eastAsia="宋体" w:hint="default"/>
                <w:w w:val="100"/>
                <w:sz w:val="21"/>
                <w:szCs w:val="21"/>
              </w:rPr>
              <w:t> </w:t>
            </w:r>
            <w:r>
              <w:rPr>
                <w:rFonts w:ascii="宋体" w:hAnsi="宋体" w:cs="宋体" w:eastAsia="宋体" w:hint="default"/>
                <w:sz w:val="21"/>
                <w:szCs w:val="21"/>
              </w:rPr>
              <w:t>软件</w:t>
            </w:r>
            <w:r>
              <w:rPr>
                <w:rFonts w:ascii="宋体" w:hAnsi="宋体" w:cs="宋体" w:eastAsia="宋体" w:hint="default"/>
                <w:spacing w:val="-52"/>
                <w:sz w:val="21"/>
                <w:szCs w:val="21"/>
              </w:rPr>
              <w:t> </w:t>
            </w:r>
            <w:r>
              <w:rPr>
                <w:rFonts w:ascii="宋体" w:hAnsi="宋体" w:cs="宋体" w:eastAsia="宋体" w:hint="default"/>
                <w:sz w:val="21"/>
                <w:szCs w:val="21"/>
              </w:rPr>
              <w:t>V2.0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沪</w:t>
            </w:r>
            <w:r>
              <w:rPr>
                <w:rFonts w:ascii="宋体" w:hAnsi="宋体" w:cs="宋体" w:eastAsia="宋体" w:hint="default"/>
                <w:spacing w:val="-54"/>
                <w:sz w:val="21"/>
                <w:szCs w:val="21"/>
              </w:rPr>
              <w:t> </w:t>
            </w:r>
            <w:r>
              <w:rPr>
                <w:rFonts w:ascii="宋体" w:hAnsi="宋体" w:cs="宋体" w:eastAsia="宋体" w:hint="default"/>
                <w:sz w:val="21"/>
                <w:szCs w:val="21"/>
              </w:rPr>
              <w:t>DGY-2011-3158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1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1044" w:hRule="exact"/>
        </w:trPr>
        <w:tc>
          <w:tcPr>
            <w:tcW w:w="10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天玑报价软件</w:t>
            </w:r>
            <w:r>
              <w:rPr>
                <w:rFonts w:ascii="宋体" w:hAnsi="宋体" w:cs="宋体" w:eastAsia="宋体" w:hint="default"/>
                <w:spacing w:val="-52"/>
                <w:sz w:val="21"/>
                <w:szCs w:val="21"/>
              </w:rPr>
              <w:t> </w:t>
            </w:r>
            <w:r>
              <w:rPr>
                <w:rFonts w:ascii="宋体" w:hAnsi="宋体" w:cs="宋体" w:eastAsia="宋体" w:hint="default"/>
                <w:sz w:val="21"/>
                <w:szCs w:val="21"/>
              </w:rPr>
              <w:t>V2.0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沪</w:t>
            </w:r>
            <w:r>
              <w:rPr>
                <w:rFonts w:ascii="宋体" w:hAnsi="宋体" w:cs="宋体" w:eastAsia="宋体" w:hint="default"/>
                <w:spacing w:val="-54"/>
                <w:sz w:val="21"/>
                <w:szCs w:val="21"/>
              </w:rPr>
              <w:t> </w:t>
            </w:r>
            <w:r>
              <w:rPr>
                <w:rFonts w:ascii="宋体" w:hAnsi="宋体" w:cs="宋体" w:eastAsia="宋体" w:hint="default"/>
                <w:sz w:val="21"/>
                <w:szCs w:val="21"/>
              </w:rPr>
              <w:t>DGY-2011-3159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1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1063" w:hRule="exact"/>
        </w:trPr>
        <w:tc>
          <w:tcPr>
            <w:tcW w:w="1094"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6</w:t>
            </w:r>
          </w:p>
        </w:tc>
        <w:tc>
          <w:tcPr>
            <w:tcW w:w="2389"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auto"/>
              <w:ind w:left="103" w:right="171"/>
              <w:jc w:val="left"/>
              <w:rPr>
                <w:rFonts w:ascii="宋体" w:hAnsi="宋体" w:cs="宋体" w:eastAsia="宋体" w:hint="default"/>
                <w:sz w:val="21"/>
                <w:szCs w:val="21"/>
              </w:rPr>
            </w:pPr>
            <w:r>
              <w:rPr>
                <w:rFonts w:ascii="宋体" w:hAnsi="宋体" w:cs="宋体" w:eastAsia="宋体" w:hint="default"/>
                <w:spacing w:val="-2"/>
                <w:sz w:val="21"/>
                <w:szCs w:val="21"/>
              </w:rPr>
              <w:t>天玑公安数据抽取监控</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软件</w:t>
            </w:r>
            <w:r>
              <w:rPr>
                <w:rFonts w:ascii="宋体" w:hAnsi="宋体" w:cs="宋体" w:eastAsia="宋体" w:hint="default"/>
                <w:spacing w:val="-52"/>
                <w:sz w:val="21"/>
                <w:szCs w:val="21"/>
              </w:rPr>
              <w:t> </w:t>
            </w:r>
            <w:r>
              <w:rPr>
                <w:rFonts w:ascii="宋体" w:hAnsi="宋体" w:cs="宋体" w:eastAsia="宋体" w:hint="default"/>
                <w:sz w:val="21"/>
                <w:szCs w:val="21"/>
              </w:rPr>
              <w:t>V1.0</w:t>
            </w:r>
          </w:p>
        </w:tc>
        <w:tc>
          <w:tcPr>
            <w:tcW w:w="2127"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沪</w:t>
            </w:r>
            <w:r>
              <w:rPr>
                <w:rFonts w:ascii="宋体" w:hAnsi="宋体" w:cs="宋体" w:eastAsia="宋体" w:hint="default"/>
                <w:spacing w:val="-54"/>
                <w:sz w:val="21"/>
                <w:szCs w:val="21"/>
              </w:rPr>
              <w:t> </w:t>
            </w:r>
            <w:r>
              <w:rPr>
                <w:rFonts w:ascii="宋体" w:hAnsi="宋体" w:cs="宋体" w:eastAsia="宋体" w:hint="default"/>
                <w:sz w:val="21"/>
                <w:szCs w:val="21"/>
              </w:rPr>
              <w:t>DGY-2011-3175</w:t>
            </w:r>
          </w:p>
        </w:tc>
        <w:tc>
          <w:tcPr>
            <w:tcW w:w="2127"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13"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五年</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3"/>
        <w:spacing w:line="240" w:lineRule="auto"/>
        <w:ind w:left="398" w:right="0"/>
        <w:jc w:val="left"/>
        <w:rPr>
          <w:b w:val="0"/>
          <w:bCs w:val="0"/>
        </w:rPr>
      </w:pPr>
      <w:r>
        <w:rPr>
          <w:rFonts w:ascii="宋体" w:hAnsi="宋体" w:cs="宋体" w:eastAsia="宋体" w:hint="default"/>
        </w:rPr>
        <w:t>3</w:t>
      </w:r>
      <w:r>
        <w:rPr/>
        <w:t>、</w:t>
      </w:r>
      <w:r>
        <w:rPr>
          <w:spacing w:val="-4"/>
        </w:rPr>
        <w:t> </w:t>
      </w:r>
      <w:r>
        <w:rPr/>
        <w:t>公司拥有的资质证书变化情况</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9"/>
          <w:szCs w:val="19"/>
        </w:rPr>
      </w:pPr>
    </w:p>
    <w:tbl>
      <w:tblPr>
        <w:tblW w:w="0" w:type="auto"/>
        <w:jc w:val="left"/>
        <w:tblInd w:w="158" w:type="dxa"/>
        <w:tblLayout w:type="fixed"/>
        <w:tblCellMar>
          <w:top w:w="0" w:type="dxa"/>
          <w:left w:w="0" w:type="dxa"/>
          <w:bottom w:w="0" w:type="dxa"/>
          <w:right w:w="0" w:type="dxa"/>
        </w:tblCellMar>
        <w:tblLook w:val="01E0"/>
      </w:tblPr>
      <w:tblGrid>
        <w:gridCol w:w="830"/>
        <w:gridCol w:w="1657"/>
        <w:gridCol w:w="1985"/>
        <w:gridCol w:w="1844"/>
        <w:gridCol w:w="2434"/>
      </w:tblGrid>
      <w:tr>
        <w:trPr>
          <w:trHeight w:val="1006" w:hRule="exact"/>
        </w:trPr>
        <w:tc>
          <w:tcPr>
            <w:tcW w:w="830" w:type="dxa"/>
            <w:tcBorders>
              <w:top w:val="single" w:sz="17" w:space="0" w:color="000000"/>
              <w:left w:val="single" w:sz="17" w:space="0" w:color="000000"/>
              <w:bottom w:val="single" w:sz="17"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left="182"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657" w:type="dxa"/>
            <w:tcBorders>
              <w:top w:val="single" w:sz="17" w:space="0" w:color="000000"/>
              <w:left w:val="single" w:sz="4" w:space="0" w:color="000000"/>
              <w:bottom w:val="single" w:sz="17"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left="400" w:right="0"/>
              <w:jc w:val="left"/>
              <w:rPr>
                <w:rFonts w:ascii="宋体" w:hAnsi="宋体" w:cs="宋体" w:eastAsia="宋体" w:hint="default"/>
                <w:sz w:val="21"/>
                <w:szCs w:val="21"/>
              </w:rPr>
            </w:pPr>
            <w:r>
              <w:rPr>
                <w:rFonts w:ascii="宋体" w:hAnsi="宋体" w:cs="宋体" w:eastAsia="宋体" w:hint="default"/>
                <w:b/>
                <w:bCs/>
                <w:sz w:val="21"/>
                <w:szCs w:val="21"/>
              </w:rPr>
              <w:t>资质名称</w:t>
            </w:r>
            <w:r>
              <w:rPr>
                <w:rFonts w:ascii="宋体" w:hAnsi="宋体" w:cs="宋体" w:eastAsia="宋体" w:hint="default"/>
                <w:sz w:val="21"/>
                <w:szCs w:val="21"/>
              </w:rPr>
            </w:r>
          </w:p>
        </w:tc>
        <w:tc>
          <w:tcPr>
            <w:tcW w:w="1985" w:type="dxa"/>
            <w:tcBorders>
              <w:top w:val="single" w:sz="17" w:space="0" w:color="000000"/>
              <w:left w:val="single" w:sz="4" w:space="0" w:color="000000"/>
              <w:bottom w:val="single" w:sz="17"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left="566" w:right="0"/>
              <w:jc w:val="left"/>
              <w:rPr>
                <w:rFonts w:ascii="宋体" w:hAnsi="宋体" w:cs="宋体" w:eastAsia="宋体" w:hint="default"/>
                <w:sz w:val="21"/>
                <w:szCs w:val="21"/>
              </w:rPr>
            </w:pPr>
            <w:r>
              <w:rPr>
                <w:rFonts w:ascii="宋体" w:hAnsi="宋体" w:cs="宋体" w:eastAsia="宋体" w:hint="default"/>
                <w:b/>
                <w:bCs/>
                <w:sz w:val="21"/>
                <w:szCs w:val="21"/>
              </w:rPr>
              <w:t>发证单位</w:t>
            </w:r>
            <w:r>
              <w:rPr>
                <w:rFonts w:ascii="宋体" w:hAnsi="宋体" w:cs="宋体" w:eastAsia="宋体" w:hint="default"/>
                <w:sz w:val="21"/>
                <w:szCs w:val="21"/>
              </w:rPr>
            </w:r>
          </w:p>
        </w:tc>
        <w:tc>
          <w:tcPr>
            <w:tcW w:w="1844" w:type="dxa"/>
            <w:tcBorders>
              <w:top w:val="single" w:sz="17" w:space="0" w:color="000000"/>
              <w:left w:val="single" w:sz="4" w:space="0" w:color="000000"/>
              <w:bottom w:val="single" w:sz="17"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left="600" w:right="0"/>
              <w:jc w:val="left"/>
              <w:rPr>
                <w:rFonts w:ascii="宋体" w:hAnsi="宋体" w:cs="宋体" w:eastAsia="宋体" w:hint="default"/>
                <w:sz w:val="21"/>
                <w:szCs w:val="21"/>
              </w:rPr>
            </w:pPr>
            <w:r>
              <w:rPr>
                <w:rFonts w:ascii="宋体" w:hAnsi="宋体" w:cs="宋体" w:eastAsia="宋体" w:hint="default"/>
                <w:b/>
                <w:bCs/>
                <w:sz w:val="21"/>
                <w:szCs w:val="21"/>
              </w:rPr>
              <w:t>证书号</w:t>
            </w:r>
            <w:r>
              <w:rPr>
                <w:rFonts w:ascii="宋体" w:hAnsi="宋体" w:cs="宋体" w:eastAsia="宋体" w:hint="default"/>
                <w:sz w:val="21"/>
                <w:szCs w:val="21"/>
              </w:rPr>
            </w:r>
          </w:p>
        </w:tc>
        <w:tc>
          <w:tcPr>
            <w:tcW w:w="2434" w:type="dxa"/>
            <w:tcBorders>
              <w:top w:val="single" w:sz="17" w:space="0" w:color="000000"/>
              <w:left w:val="single" w:sz="4" w:space="0" w:color="000000"/>
              <w:bottom w:val="single" w:sz="17" w:space="0" w:color="000000"/>
              <w:right w:val="single" w:sz="17" w:space="0" w:color="000000"/>
            </w:tcBorders>
          </w:tcPr>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left="419" w:right="0"/>
              <w:jc w:val="left"/>
              <w:rPr>
                <w:rFonts w:ascii="宋体" w:hAnsi="宋体" w:cs="宋体" w:eastAsia="宋体" w:hint="default"/>
                <w:sz w:val="21"/>
                <w:szCs w:val="21"/>
              </w:rPr>
            </w:pPr>
            <w:r>
              <w:rPr>
                <w:rFonts w:ascii="宋体" w:hAnsi="宋体" w:cs="宋体" w:eastAsia="宋体" w:hint="default"/>
                <w:b/>
                <w:bCs/>
                <w:sz w:val="21"/>
                <w:szCs w:val="21"/>
              </w:rPr>
              <w:t>发证日期</w:t>
            </w:r>
            <w:r>
              <w:rPr>
                <w:rFonts w:ascii="宋体" w:hAnsi="宋体" w:cs="宋体" w:eastAsia="宋体" w:hint="default"/>
                <w:b/>
                <w:bCs/>
                <w:sz w:val="21"/>
                <w:szCs w:val="21"/>
              </w:rPr>
              <w:t>/</w:t>
            </w:r>
            <w:r>
              <w:rPr>
                <w:rFonts w:ascii="宋体" w:hAnsi="宋体" w:cs="宋体" w:eastAsia="宋体" w:hint="default"/>
                <w:b/>
                <w:bCs/>
                <w:sz w:val="21"/>
                <w:szCs w:val="21"/>
              </w:rPr>
              <w:t>有效期</w:t>
            </w:r>
            <w:r>
              <w:rPr>
                <w:rFonts w:ascii="宋体" w:hAnsi="宋体" w:cs="宋体" w:eastAsia="宋体" w:hint="default"/>
                <w:sz w:val="21"/>
                <w:szCs w:val="21"/>
              </w:rPr>
            </w:r>
          </w:p>
        </w:tc>
      </w:tr>
    </w:tbl>
    <w:p>
      <w:pPr>
        <w:spacing w:after="0" w:line="240" w:lineRule="auto"/>
        <w:jc w:val="left"/>
        <w:rPr>
          <w:rFonts w:ascii="宋体" w:hAnsi="宋体" w:cs="宋体" w:eastAsia="宋体" w:hint="default"/>
          <w:sz w:val="21"/>
          <w:szCs w:val="21"/>
        </w:rPr>
        <w:sectPr>
          <w:pgSz w:w="11910" w:h="16840"/>
          <w:pgMar w:header="893" w:footer="1040" w:top="1480" w:bottom="1220" w:left="1400" w:right="1360"/>
        </w:sectPr>
      </w:pPr>
    </w:p>
    <w:p>
      <w:pPr>
        <w:spacing w:line="240" w:lineRule="auto" w:before="2"/>
        <w:rPr>
          <w:rFonts w:ascii="宋体" w:hAnsi="宋体" w:cs="宋体" w:eastAsia="宋体" w:hint="default"/>
          <w:b/>
          <w:bCs/>
          <w:sz w:val="7"/>
          <w:szCs w:val="7"/>
        </w:rPr>
      </w:pPr>
    </w:p>
    <w:tbl>
      <w:tblPr>
        <w:tblW w:w="0" w:type="auto"/>
        <w:jc w:val="left"/>
        <w:tblInd w:w="198" w:type="dxa"/>
        <w:tblLayout w:type="fixed"/>
        <w:tblCellMar>
          <w:top w:w="0" w:type="dxa"/>
          <w:left w:w="0" w:type="dxa"/>
          <w:bottom w:w="0" w:type="dxa"/>
          <w:right w:w="0" w:type="dxa"/>
        </w:tblCellMar>
        <w:tblLook w:val="01E0"/>
      </w:tblPr>
      <w:tblGrid>
        <w:gridCol w:w="830"/>
        <w:gridCol w:w="1657"/>
        <w:gridCol w:w="1985"/>
        <w:gridCol w:w="1844"/>
        <w:gridCol w:w="2434"/>
      </w:tblGrid>
      <w:tr>
        <w:trPr>
          <w:trHeight w:val="987" w:hRule="exact"/>
        </w:trPr>
        <w:tc>
          <w:tcPr>
            <w:tcW w:w="830"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right="14"/>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657"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400" w:right="0"/>
              <w:jc w:val="left"/>
              <w:rPr>
                <w:rFonts w:ascii="宋体" w:hAnsi="宋体" w:cs="宋体" w:eastAsia="宋体" w:hint="default"/>
                <w:sz w:val="21"/>
                <w:szCs w:val="21"/>
              </w:rPr>
            </w:pPr>
            <w:r>
              <w:rPr>
                <w:rFonts w:ascii="宋体" w:hAnsi="宋体" w:cs="宋体" w:eastAsia="宋体" w:hint="default"/>
                <w:b/>
                <w:bCs/>
                <w:sz w:val="21"/>
                <w:szCs w:val="21"/>
              </w:rPr>
              <w:t>资质名称</w:t>
            </w:r>
            <w:r>
              <w:rPr>
                <w:rFonts w:ascii="宋体" w:hAnsi="宋体" w:cs="宋体" w:eastAsia="宋体" w:hint="default"/>
                <w:sz w:val="21"/>
                <w:szCs w:val="21"/>
              </w:rPr>
            </w:r>
          </w:p>
        </w:tc>
        <w:tc>
          <w:tcPr>
            <w:tcW w:w="1985"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566" w:right="0"/>
              <w:jc w:val="left"/>
              <w:rPr>
                <w:rFonts w:ascii="宋体" w:hAnsi="宋体" w:cs="宋体" w:eastAsia="宋体" w:hint="default"/>
                <w:sz w:val="21"/>
                <w:szCs w:val="21"/>
              </w:rPr>
            </w:pPr>
            <w:r>
              <w:rPr>
                <w:rFonts w:ascii="宋体" w:hAnsi="宋体" w:cs="宋体" w:eastAsia="宋体" w:hint="default"/>
                <w:b/>
                <w:bCs/>
                <w:sz w:val="21"/>
                <w:szCs w:val="21"/>
              </w:rPr>
              <w:t>发证单位</w:t>
            </w:r>
            <w:r>
              <w:rPr>
                <w:rFonts w:ascii="宋体" w:hAnsi="宋体" w:cs="宋体" w:eastAsia="宋体" w:hint="default"/>
                <w:sz w:val="21"/>
                <w:szCs w:val="21"/>
              </w:rPr>
            </w:r>
          </w:p>
        </w:tc>
        <w:tc>
          <w:tcPr>
            <w:tcW w:w="1844"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证书号</w:t>
            </w:r>
            <w:r>
              <w:rPr>
                <w:rFonts w:ascii="宋体" w:hAnsi="宋体" w:cs="宋体" w:eastAsia="宋体" w:hint="default"/>
                <w:sz w:val="21"/>
                <w:szCs w:val="21"/>
              </w:rPr>
            </w:r>
          </w:p>
        </w:tc>
        <w:tc>
          <w:tcPr>
            <w:tcW w:w="2434"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b/>
                <w:bCs/>
                <w:sz w:val="21"/>
                <w:szCs w:val="21"/>
              </w:rPr>
              <w:t>发证日期</w:t>
            </w:r>
            <w:r>
              <w:rPr>
                <w:rFonts w:ascii="宋体" w:hAnsi="宋体" w:cs="宋体" w:eastAsia="宋体" w:hint="default"/>
                <w:b/>
                <w:bCs/>
                <w:sz w:val="21"/>
                <w:szCs w:val="21"/>
              </w:rPr>
              <w:t>/</w:t>
            </w:r>
            <w:r>
              <w:rPr>
                <w:rFonts w:ascii="宋体" w:hAnsi="宋体" w:cs="宋体" w:eastAsia="宋体" w:hint="default"/>
                <w:b/>
                <w:bCs/>
                <w:sz w:val="21"/>
                <w:szCs w:val="21"/>
              </w:rPr>
              <w:t>有效期</w:t>
            </w:r>
            <w:r>
              <w:rPr>
                <w:rFonts w:ascii="宋体" w:hAnsi="宋体" w:cs="宋体" w:eastAsia="宋体" w:hint="default"/>
                <w:sz w:val="21"/>
                <w:szCs w:val="21"/>
              </w:rPr>
            </w:r>
          </w:p>
        </w:tc>
      </w:tr>
      <w:tr>
        <w:trPr>
          <w:trHeight w:val="1651" w:hRule="exact"/>
        </w:trPr>
        <w:tc>
          <w:tcPr>
            <w:tcW w:w="830"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1"/>
              <w:ind w:right="14"/>
              <w:jc w:val="center"/>
              <w:rPr>
                <w:rFonts w:ascii="宋体" w:hAnsi="宋体" w:cs="宋体" w:eastAsia="宋体" w:hint="default"/>
                <w:sz w:val="21"/>
                <w:szCs w:val="21"/>
              </w:rPr>
            </w:pPr>
            <w:r>
              <w:rPr>
                <w:rFonts w:ascii="宋体"/>
                <w:sz w:val="21"/>
              </w:rPr>
              <w:t>1.</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8"/>
                <w:szCs w:val="18"/>
              </w:rPr>
            </w:pPr>
          </w:p>
          <w:p>
            <w:pPr>
              <w:pStyle w:val="TableParagraph"/>
              <w:spacing w:line="271" w:lineRule="auto"/>
              <w:ind w:left="103" w:right="279"/>
              <w:jc w:val="left"/>
              <w:rPr>
                <w:rFonts w:ascii="宋体" w:hAnsi="宋体" w:cs="宋体" w:eastAsia="宋体" w:hint="default"/>
                <w:sz w:val="21"/>
                <w:szCs w:val="21"/>
              </w:rPr>
            </w:pPr>
            <w:r>
              <w:rPr>
                <w:rFonts w:ascii="宋体" w:hAnsi="宋体" w:cs="宋体" w:eastAsia="宋体" w:hint="default"/>
                <w:sz w:val="21"/>
                <w:szCs w:val="21"/>
              </w:rPr>
              <w:t>上海高新技术</w:t>
            </w:r>
            <w:r>
              <w:rPr>
                <w:rFonts w:ascii="宋体" w:hAnsi="宋体" w:cs="宋体" w:eastAsia="宋体" w:hint="default"/>
                <w:w w:val="100"/>
                <w:sz w:val="21"/>
                <w:szCs w:val="21"/>
              </w:rPr>
              <w:t> </w:t>
            </w:r>
            <w:r>
              <w:rPr>
                <w:rFonts w:ascii="宋体" w:hAnsi="宋体" w:cs="宋体" w:eastAsia="宋体" w:hint="default"/>
                <w:sz w:val="21"/>
                <w:szCs w:val="21"/>
              </w:rPr>
              <w:t>企业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0"/>
              <w:ind w:left="103" w:right="-5"/>
              <w:jc w:val="left"/>
              <w:rPr>
                <w:rFonts w:ascii="宋体" w:hAnsi="宋体" w:cs="宋体" w:eastAsia="宋体" w:hint="default"/>
                <w:sz w:val="21"/>
                <w:szCs w:val="21"/>
              </w:rPr>
            </w:pPr>
            <w:r>
              <w:rPr>
                <w:rFonts w:ascii="宋体" w:hAnsi="宋体" w:cs="宋体" w:eastAsia="宋体" w:hint="default"/>
                <w:sz w:val="21"/>
                <w:szCs w:val="21"/>
              </w:rPr>
              <w:t>上海市科学技术委</w:t>
            </w:r>
            <w:r>
              <w:rPr>
                <w:rFonts w:ascii="宋体" w:hAnsi="宋体" w:cs="宋体" w:eastAsia="宋体" w:hint="default"/>
                <w:w w:val="100"/>
                <w:sz w:val="21"/>
                <w:szCs w:val="21"/>
              </w:rPr>
              <w:t> </w:t>
            </w:r>
            <w:r>
              <w:rPr>
                <w:rFonts w:ascii="宋体" w:hAnsi="宋体" w:cs="宋体" w:eastAsia="宋体" w:hint="default"/>
                <w:spacing w:val="-3"/>
                <w:sz w:val="21"/>
                <w:szCs w:val="21"/>
              </w:rPr>
              <w:t>员、上海市财政局、</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上海市国家税务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局、上海市地方税</w:t>
            </w:r>
            <w:r>
              <w:rPr>
                <w:rFonts w:ascii="宋体" w:hAnsi="宋体" w:cs="宋体" w:eastAsia="宋体" w:hint="default"/>
                <w:w w:val="100"/>
                <w:sz w:val="21"/>
                <w:szCs w:val="21"/>
              </w:rPr>
              <w:t> </w:t>
            </w:r>
            <w:r>
              <w:rPr>
                <w:rFonts w:ascii="宋体" w:hAnsi="宋体" w:cs="宋体" w:eastAsia="宋体" w:hint="default"/>
                <w:sz w:val="21"/>
                <w:szCs w:val="21"/>
              </w:rPr>
              <w:t>务局</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1"/>
              <w:ind w:right="0"/>
              <w:jc w:val="center"/>
              <w:rPr>
                <w:rFonts w:ascii="宋体" w:hAnsi="宋体" w:cs="宋体" w:eastAsia="宋体" w:hint="default"/>
                <w:sz w:val="21"/>
                <w:szCs w:val="21"/>
              </w:rPr>
            </w:pPr>
            <w:r>
              <w:rPr>
                <w:rFonts w:ascii="宋体"/>
                <w:sz w:val="21"/>
              </w:rPr>
              <w:t>GF201131001371</w:t>
            </w:r>
          </w:p>
        </w:tc>
        <w:tc>
          <w:tcPr>
            <w:tcW w:w="2434"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1"/>
              <w:ind w:left="16" w:right="0"/>
              <w:jc w:val="center"/>
              <w:rPr>
                <w:rFonts w:ascii="宋体" w:hAnsi="宋体" w:cs="宋体" w:eastAsia="宋体" w:hint="default"/>
                <w:sz w:val="21"/>
                <w:szCs w:val="21"/>
              </w:rPr>
            </w:pPr>
            <w:r>
              <w:rPr>
                <w:rFonts w:ascii="宋体"/>
                <w:sz w:val="21"/>
              </w:rPr>
              <w:t>2011.10.20-2014.10.19</w:t>
            </w:r>
          </w:p>
        </w:tc>
      </w:tr>
      <w:tr>
        <w:trPr>
          <w:trHeight w:val="1044" w:hRule="exact"/>
        </w:trPr>
        <w:tc>
          <w:tcPr>
            <w:tcW w:w="830"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2</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73" w:lineRule="auto"/>
              <w:ind w:left="103" w:right="279"/>
              <w:jc w:val="left"/>
              <w:rPr>
                <w:rFonts w:ascii="宋体" w:hAnsi="宋体" w:cs="宋体" w:eastAsia="宋体" w:hint="default"/>
                <w:sz w:val="21"/>
                <w:szCs w:val="21"/>
              </w:rPr>
            </w:pPr>
            <w:r>
              <w:rPr>
                <w:rFonts w:ascii="宋体" w:hAnsi="宋体" w:cs="宋体" w:eastAsia="宋体" w:hint="default"/>
                <w:sz w:val="21"/>
                <w:szCs w:val="21"/>
              </w:rPr>
              <w:t>计算机系统集</w:t>
            </w:r>
            <w:r>
              <w:rPr>
                <w:rFonts w:ascii="宋体" w:hAnsi="宋体" w:cs="宋体" w:eastAsia="宋体" w:hint="default"/>
                <w:w w:val="100"/>
                <w:sz w:val="21"/>
                <w:szCs w:val="21"/>
              </w:rPr>
              <w:t> </w:t>
            </w:r>
            <w:r>
              <w:rPr>
                <w:rFonts w:ascii="宋体" w:hAnsi="宋体" w:cs="宋体" w:eastAsia="宋体" w:hint="default"/>
                <w:sz w:val="21"/>
                <w:szCs w:val="21"/>
              </w:rPr>
              <w:t>成三级资质</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73" w:lineRule="auto"/>
              <w:ind w:left="103" w:right="187"/>
              <w:jc w:val="left"/>
              <w:rPr>
                <w:rFonts w:ascii="宋体" w:hAnsi="宋体" w:cs="宋体" w:eastAsia="宋体" w:hint="default"/>
                <w:sz w:val="21"/>
                <w:szCs w:val="21"/>
              </w:rPr>
            </w:pPr>
            <w:r>
              <w:rPr>
                <w:rFonts w:ascii="宋体" w:hAnsi="宋体" w:cs="宋体" w:eastAsia="宋体" w:hint="default"/>
                <w:sz w:val="21"/>
                <w:szCs w:val="21"/>
              </w:rPr>
              <w:t>中华人民共和国工</w:t>
            </w:r>
            <w:r>
              <w:rPr>
                <w:rFonts w:ascii="宋体" w:hAnsi="宋体" w:cs="宋体" w:eastAsia="宋体" w:hint="default"/>
                <w:w w:val="100"/>
                <w:sz w:val="21"/>
                <w:szCs w:val="21"/>
              </w:rPr>
              <w:t> </w:t>
            </w:r>
            <w:r>
              <w:rPr>
                <w:rFonts w:ascii="宋体" w:hAnsi="宋体" w:cs="宋体" w:eastAsia="宋体" w:hint="default"/>
                <w:sz w:val="21"/>
                <w:szCs w:val="21"/>
              </w:rPr>
              <w:t>业和信息化部</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21"/>
                <w:szCs w:val="21"/>
              </w:rPr>
            </w:pPr>
            <w:r>
              <w:rPr>
                <w:rFonts w:ascii="宋体"/>
                <w:sz w:val="21"/>
              </w:rPr>
              <w:t>Z3310020080802</w:t>
            </w:r>
          </w:p>
        </w:tc>
        <w:tc>
          <w:tcPr>
            <w:tcW w:w="2434"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left="16" w:right="0"/>
              <w:jc w:val="center"/>
              <w:rPr>
                <w:rFonts w:ascii="宋体" w:hAnsi="宋体" w:cs="宋体" w:eastAsia="宋体" w:hint="default"/>
                <w:sz w:val="21"/>
                <w:szCs w:val="21"/>
              </w:rPr>
            </w:pPr>
            <w:r>
              <w:rPr>
                <w:rFonts w:ascii="宋体"/>
                <w:sz w:val="21"/>
              </w:rPr>
              <w:t>2011.11.17-2014.11.16</w:t>
            </w:r>
          </w:p>
        </w:tc>
      </w:tr>
      <w:tr>
        <w:trPr>
          <w:trHeight w:val="1066" w:hRule="exact"/>
        </w:trPr>
        <w:tc>
          <w:tcPr>
            <w:tcW w:w="830"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3</w:t>
            </w:r>
          </w:p>
        </w:tc>
        <w:tc>
          <w:tcPr>
            <w:tcW w:w="1657" w:type="dxa"/>
            <w:tcBorders>
              <w:top w:val="single" w:sz="4" w:space="0" w:color="000000"/>
              <w:left w:val="single" w:sz="4" w:space="0" w:color="000000"/>
              <w:bottom w:val="single" w:sz="17" w:space="0" w:color="000000"/>
              <w:right w:val="single" w:sz="4" w:space="0" w:color="000000"/>
            </w:tcBorders>
          </w:tcPr>
          <w:p>
            <w:pPr>
              <w:pStyle w:val="TableParagraph"/>
              <w:spacing w:line="273" w:lineRule="auto" w:before="38"/>
              <w:ind w:left="103" w:right="279"/>
              <w:jc w:val="both"/>
              <w:rPr>
                <w:rFonts w:ascii="宋体" w:hAnsi="宋体" w:cs="宋体" w:eastAsia="宋体" w:hint="default"/>
                <w:sz w:val="21"/>
                <w:szCs w:val="21"/>
              </w:rPr>
            </w:pPr>
            <w:r>
              <w:rPr>
                <w:rFonts w:ascii="宋体" w:hAnsi="宋体" w:cs="宋体" w:eastAsia="宋体" w:hint="default"/>
                <w:sz w:val="21"/>
                <w:szCs w:val="21"/>
              </w:rPr>
              <w:t>信息技术服务</w:t>
            </w:r>
            <w:r>
              <w:rPr>
                <w:rFonts w:ascii="宋体" w:hAnsi="宋体" w:cs="宋体" w:eastAsia="宋体" w:hint="default"/>
                <w:w w:val="100"/>
                <w:sz w:val="21"/>
                <w:szCs w:val="21"/>
              </w:rPr>
              <w:t> </w:t>
            </w:r>
            <w:r>
              <w:rPr>
                <w:rFonts w:ascii="宋体" w:hAnsi="宋体" w:cs="宋体" w:eastAsia="宋体" w:hint="default"/>
                <w:sz w:val="21"/>
                <w:szCs w:val="21"/>
              </w:rPr>
              <w:t>管理体系认证</w:t>
            </w:r>
            <w:r>
              <w:rPr>
                <w:rFonts w:ascii="宋体" w:hAnsi="宋体" w:cs="宋体" w:eastAsia="宋体" w:hint="default"/>
                <w:w w:val="100"/>
                <w:sz w:val="21"/>
                <w:szCs w:val="21"/>
              </w:rPr>
              <w:t> </w:t>
            </w:r>
            <w:r>
              <w:rPr>
                <w:rFonts w:ascii="宋体" w:hAnsi="宋体" w:cs="宋体" w:eastAsia="宋体" w:hint="default"/>
                <w:sz w:val="21"/>
                <w:szCs w:val="21"/>
              </w:rPr>
              <w:t>证书</w:t>
            </w:r>
          </w:p>
        </w:tc>
        <w:tc>
          <w:tcPr>
            <w:tcW w:w="1985"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73" w:lineRule="auto"/>
              <w:ind w:left="103" w:right="187"/>
              <w:jc w:val="left"/>
              <w:rPr>
                <w:rFonts w:ascii="宋体" w:hAnsi="宋体" w:cs="宋体" w:eastAsia="宋体" w:hint="default"/>
                <w:sz w:val="21"/>
                <w:szCs w:val="21"/>
              </w:rPr>
            </w:pPr>
            <w:r>
              <w:rPr>
                <w:rFonts w:ascii="宋体" w:hAnsi="宋体" w:cs="宋体" w:eastAsia="宋体" w:hint="default"/>
                <w:sz w:val="21"/>
                <w:szCs w:val="21"/>
              </w:rPr>
              <w:t>华夏认证中心有限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844"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21"/>
                <w:szCs w:val="21"/>
              </w:rPr>
            </w:pPr>
            <w:r>
              <w:rPr>
                <w:rFonts w:ascii="宋体"/>
                <w:sz w:val="21"/>
              </w:rPr>
              <w:t>101T0035R0M</w:t>
            </w:r>
          </w:p>
        </w:tc>
        <w:tc>
          <w:tcPr>
            <w:tcW w:w="2434"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left="16" w:right="0"/>
              <w:jc w:val="center"/>
              <w:rPr>
                <w:rFonts w:ascii="宋体" w:hAnsi="宋体" w:cs="宋体" w:eastAsia="宋体" w:hint="default"/>
                <w:sz w:val="21"/>
                <w:szCs w:val="21"/>
              </w:rPr>
            </w:pPr>
            <w:r>
              <w:rPr>
                <w:rFonts w:ascii="宋体"/>
                <w:sz w:val="21"/>
              </w:rPr>
              <w:t>2011.1.20-2014.1.19</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9"/>
          <w:szCs w:val="19"/>
        </w:rPr>
      </w:pPr>
    </w:p>
    <w:p>
      <w:pPr>
        <w:pStyle w:val="Heading3"/>
        <w:spacing w:line="240" w:lineRule="auto" w:before="36"/>
        <w:ind w:left="438" w:right="445"/>
        <w:jc w:val="left"/>
        <w:rPr>
          <w:b w:val="0"/>
          <w:bCs w:val="0"/>
        </w:rPr>
      </w:pPr>
      <w:r>
        <w:rPr>
          <w:rFonts w:ascii="宋体" w:hAnsi="宋体" w:cs="宋体" w:eastAsia="宋体" w:hint="default"/>
        </w:rPr>
        <w:t>4</w:t>
      </w:r>
      <w:r>
        <w:rPr/>
        <w:t>、</w:t>
      </w:r>
      <w:r>
        <w:rPr>
          <w:spacing w:val="-5"/>
        </w:rPr>
        <w:t> </w:t>
      </w:r>
      <w:r>
        <w:rPr/>
        <w:t>报告期内，房屋所有权及主要经营性房产取得和占有的变化情况</w:t>
      </w:r>
      <w:r>
        <w:rPr>
          <w:b w:val="0"/>
          <w:bCs w:val="0"/>
        </w:rPr>
      </w:r>
    </w:p>
    <w:p>
      <w:pPr>
        <w:spacing w:line="240" w:lineRule="auto" w:before="11"/>
        <w:rPr>
          <w:rFonts w:ascii="宋体" w:hAnsi="宋体" w:cs="宋体" w:eastAsia="宋体" w:hint="default"/>
          <w:b/>
          <w:bCs/>
          <w:sz w:val="16"/>
          <w:szCs w:val="16"/>
        </w:rPr>
      </w:pPr>
    </w:p>
    <w:p>
      <w:pPr>
        <w:pStyle w:val="BodyText"/>
        <w:spacing w:line="381" w:lineRule="auto"/>
        <w:ind w:left="865" w:right="445" w:hanging="420"/>
        <w:jc w:val="left"/>
      </w:pPr>
      <w:r>
        <w:rPr>
          <w:rFonts w:ascii="宋体" w:hAnsi="宋体" w:cs="宋体" w:eastAsia="宋体" w:hint="default"/>
          <w:sz w:val="23"/>
          <w:szCs w:val="23"/>
        </w:rPr>
        <w:t>1)</w:t>
      </w:r>
      <w:r>
        <w:rPr>
          <w:rFonts w:ascii="宋体" w:hAnsi="宋体" w:cs="宋体" w:eastAsia="宋体" w:hint="default"/>
          <w:spacing w:val="67"/>
          <w:sz w:val="23"/>
          <w:szCs w:val="23"/>
        </w:rPr>
        <w:t> </w:t>
      </w:r>
      <w:r>
        <w:rPr/>
        <w:t>截止</w:t>
      </w:r>
      <w:r>
        <w:rPr>
          <w:spacing w:val="-50"/>
        </w:rPr>
        <w:t> </w:t>
      </w:r>
      <w:r>
        <w:rPr>
          <w:rFonts w:ascii="宋体" w:hAnsi="宋体" w:cs="宋体" w:eastAsia="宋体" w:hint="default"/>
        </w:rPr>
        <w:t>2011</w:t>
      </w:r>
      <w:r>
        <w:rPr>
          <w:rFonts w:ascii="宋体" w:hAnsi="宋体" w:cs="宋体" w:eastAsia="宋体" w:hint="default"/>
          <w:spacing w:val="-53"/>
        </w:rPr>
        <w:t> </w:t>
      </w:r>
      <w:r>
        <w:rPr/>
        <w:t>年</w:t>
      </w:r>
      <w:r>
        <w:rPr>
          <w:spacing w:val="-50"/>
        </w:rPr>
        <w:t> </w:t>
      </w:r>
      <w:r>
        <w:rPr>
          <w:rFonts w:ascii="宋体" w:hAnsi="宋体" w:cs="宋体" w:eastAsia="宋体" w:hint="default"/>
        </w:rPr>
        <w:t>12</w:t>
      </w:r>
      <w:r>
        <w:rPr>
          <w:rFonts w:ascii="宋体" w:hAnsi="宋体" w:cs="宋体" w:eastAsia="宋体" w:hint="default"/>
          <w:spacing w:val="-53"/>
        </w:rPr>
        <w:t> </w:t>
      </w:r>
      <w:r>
        <w:rPr/>
        <w:t>月</w:t>
      </w:r>
      <w:r>
        <w:rPr>
          <w:spacing w:val="-50"/>
        </w:rPr>
        <w:t> </w:t>
      </w:r>
      <w:r>
        <w:rPr>
          <w:rFonts w:ascii="宋体" w:hAnsi="宋体" w:cs="宋体" w:eastAsia="宋体" w:hint="default"/>
        </w:rPr>
        <w:t>31</w:t>
      </w:r>
      <w:r>
        <w:rPr>
          <w:rFonts w:ascii="宋体" w:hAnsi="宋体" w:cs="宋体" w:eastAsia="宋体" w:hint="default"/>
          <w:spacing w:val="-52"/>
        </w:rPr>
        <w:t> </w:t>
      </w:r>
      <w:r>
        <w:rPr/>
        <w:t>日，公司拥有</w:t>
      </w:r>
      <w:r>
        <w:rPr>
          <w:spacing w:val="-53"/>
        </w:rPr>
        <w:t> </w:t>
      </w:r>
      <w:r>
        <w:rPr>
          <w:rFonts w:ascii="宋体" w:hAnsi="宋体" w:cs="宋体" w:eastAsia="宋体" w:hint="default"/>
        </w:rPr>
        <w:t>2</w:t>
      </w:r>
      <w:r>
        <w:rPr>
          <w:rFonts w:ascii="宋体" w:hAnsi="宋体" w:cs="宋体" w:eastAsia="宋体" w:hint="default"/>
          <w:spacing w:val="-50"/>
        </w:rPr>
        <w:t> </w:t>
      </w:r>
      <w:r>
        <w:rPr/>
        <w:t>套房屋所有权，其中松江区新桥镇房屋所有权证</w:t>
      </w:r>
      <w:r>
        <w:rPr>
          <w:w w:val="100"/>
        </w:rPr>
        <w:t> </w:t>
      </w:r>
      <w:r>
        <w:rPr/>
        <w:t>书为报告期内新增取得，具体房屋情况如下：</w:t>
      </w:r>
    </w:p>
    <w:p>
      <w:pPr>
        <w:spacing w:line="240" w:lineRule="auto" w:before="7"/>
        <w:rPr>
          <w:rFonts w:ascii="宋体" w:hAnsi="宋体" w:cs="宋体" w:eastAsia="宋体" w:hint="default"/>
          <w:sz w:val="3"/>
          <w:szCs w:val="3"/>
        </w:rPr>
      </w:pPr>
    </w:p>
    <w:tbl>
      <w:tblPr>
        <w:tblW w:w="0" w:type="auto"/>
        <w:jc w:val="left"/>
        <w:tblInd w:w="198" w:type="dxa"/>
        <w:tblLayout w:type="fixed"/>
        <w:tblCellMar>
          <w:top w:w="0" w:type="dxa"/>
          <w:left w:w="0" w:type="dxa"/>
          <w:bottom w:w="0" w:type="dxa"/>
          <w:right w:w="0" w:type="dxa"/>
        </w:tblCellMar>
        <w:tblLook w:val="01E0"/>
      </w:tblPr>
      <w:tblGrid>
        <w:gridCol w:w="1094"/>
        <w:gridCol w:w="1863"/>
        <w:gridCol w:w="2410"/>
        <w:gridCol w:w="2126"/>
        <w:gridCol w:w="1256"/>
      </w:tblGrid>
      <w:tr>
        <w:trPr>
          <w:trHeight w:val="989" w:hRule="exact"/>
        </w:trPr>
        <w:tc>
          <w:tcPr>
            <w:tcW w:w="1094"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14"/>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863"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503" w:right="0"/>
              <w:jc w:val="left"/>
              <w:rPr>
                <w:rFonts w:ascii="宋体" w:hAnsi="宋体" w:cs="宋体" w:eastAsia="宋体" w:hint="default"/>
                <w:sz w:val="21"/>
                <w:szCs w:val="21"/>
              </w:rPr>
            </w:pPr>
            <w:r>
              <w:rPr>
                <w:rFonts w:ascii="宋体" w:hAnsi="宋体" w:cs="宋体" w:eastAsia="宋体" w:hint="default"/>
                <w:b/>
                <w:bCs/>
                <w:sz w:val="21"/>
                <w:szCs w:val="21"/>
              </w:rPr>
              <w:t>房产证号</w:t>
            </w:r>
            <w:r>
              <w:rPr>
                <w:rFonts w:ascii="宋体" w:hAnsi="宋体" w:cs="宋体" w:eastAsia="宋体" w:hint="default"/>
                <w:sz w:val="21"/>
                <w:szCs w:val="21"/>
              </w:rPr>
            </w:r>
          </w:p>
        </w:tc>
        <w:tc>
          <w:tcPr>
            <w:tcW w:w="2410"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777" w:right="0"/>
              <w:jc w:val="left"/>
              <w:rPr>
                <w:rFonts w:ascii="宋体" w:hAnsi="宋体" w:cs="宋体" w:eastAsia="宋体" w:hint="default"/>
                <w:sz w:val="21"/>
                <w:szCs w:val="21"/>
              </w:rPr>
            </w:pPr>
            <w:r>
              <w:rPr>
                <w:rFonts w:ascii="宋体" w:hAnsi="宋体" w:cs="宋体" w:eastAsia="宋体" w:hint="default"/>
                <w:b/>
                <w:bCs/>
                <w:sz w:val="21"/>
                <w:szCs w:val="21"/>
              </w:rPr>
              <w:t>所有权人</w:t>
            </w:r>
            <w:r>
              <w:rPr>
                <w:rFonts w:ascii="宋体" w:hAnsi="宋体" w:cs="宋体" w:eastAsia="宋体" w:hint="default"/>
                <w:sz w:val="21"/>
                <w:szCs w:val="21"/>
              </w:rPr>
            </w:r>
          </w:p>
        </w:tc>
        <w:tc>
          <w:tcPr>
            <w:tcW w:w="2126"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635" w:right="0"/>
              <w:jc w:val="left"/>
              <w:rPr>
                <w:rFonts w:ascii="宋体" w:hAnsi="宋体" w:cs="宋体" w:eastAsia="宋体" w:hint="default"/>
                <w:sz w:val="21"/>
                <w:szCs w:val="21"/>
              </w:rPr>
            </w:pPr>
            <w:r>
              <w:rPr>
                <w:rFonts w:ascii="宋体" w:hAnsi="宋体" w:cs="宋体" w:eastAsia="宋体" w:hint="default"/>
                <w:b/>
                <w:bCs/>
                <w:sz w:val="21"/>
                <w:szCs w:val="21"/>
              </w:rPr>
              <w:t>房屋坐落</w:t>
            </w:r>
            <w:r>
              <w:rPr>
                <w:rFonts w:ascii="宋体" w:hAnsi="宋体" w:cs="宋体" w:eastAsia="宋体" w:hint="default"/>
                <w:sz w:val="21"/>
                <w:szCs w:val="21"/>
              </w:rPr>
            </w:r>
          </w:p>
        </w:tc>
        <w:tc>
          <w:tcPr>
            <w:tcW w:w="1256"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158"/>
              <w:ind w:left="201" w:right="0"/>
              <w:jc w:val="left"/>
              <w:rPr>
                <w:rFonts w:ascii="宋体" w:hAnsi="宋体" w:cs="宋体" w:eastAsia="宋体" w:hint="default"/>
                <w:sz w:val="21"/>
                <w:szCs w:val="21"/>
              </w:rPr>
            </w:pPr>
            <w:r>
              <w:rPr>
                <w:rFonts w:ascii="宋体" w:hAnsi="宋体" w:cs="宋体" w:eastAsia="宋体" w:hint="default"/>
                <w:b/>
                <w:bCs/>
                <w:sz w:val="21"/>
                <w:szCs w:val="21"/>
              </w:rPr>
              <w:t>建筑面积</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b/>
                <w:bCs/>
                <w:sz w:val="21"/>
                <w:szCs w:val="21"/>
              </w:rPr>
              <w:t>（平方米）</w:t>
            </w:r>
            <w:r>
              <w:rPr>
                <w:rFonts w:ascii="宋体" w:hAnsi="宋体" w:cs="宋体" w:eastAsia="宋体" w:hint="default"/>
                <w:sz w:val="21"/>
                <w:szCs w:val="21"/>
              </w:rPr>
            </w:r>
          </w:p>
        </w:tc>
      </w:tr>
      <w:tr>
        <w:trPr>
          <w:trHeight w:val="1044" w:hRule="exact"/>
        </w:trPr>
        <w:tc>
          <w:tcPr>
            <w:tcW w:w="10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
              <w:jc w:val="center"/>
              <w:rPr>
                <w:rFonts w:ascii="宋体" w:hAnsi="宋体" w:cs="宋体" w:eastAsia="宋体" w:hint="default"/>
                <w:sz w:val="21"/>
                <w:szCs w:val="21"/>
              </w:rPr>
            </w:pPr>
            <w:r>
              <w:rPr>
                <w:rFonts w:ascii="宋体"/>
                <w:sz w:val="21"/>
              </w:rPr>
              <w:t>1.</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21"/>
                <w:szCs w:val="21"/>
              </w:rPr>
            </w:pPr>
            <w:r>
              <w:rPr>
                <w:rFonts w:ascii="宋体" w:hAnsi="宋体" w:cs="宋体" w:eastAsia="宋体" w:hint="default"/>
                <w:sz w:val="21"/>
                <w:szCs w:val="21"/>
              </w:rPr>
              <w:t>沪房地徐字</w:t>
            </w:r>
          </w:p>
          <w:p>
            <w:pPr>
              <w:pStyle w:val="TableParagraph"/>
              <w:spacing w:line="240" w:lineRule="auto" w:before="34"/>
              <w:ind w:left="103" w:right="0"/>
              <w:jc w:val="left"/>
              <w:rPr>
                <w:rFonts w:ascii="宋体" w:hAnsi="宋体" w:cs="宋体" w:eastAsia="宋体" w:hint="default"/>
                <w:sz w:val="21"/>
                <w:szCs w:val="21"/>
              </w:rPr>
            </w:pPr>
            <w:r>
              <w:rPr>
                <w:rFonts w:ascii="宋体" w:hAnsi="宋体" w:cs="宋体" w:eastAsia="宋体" w:hint="default"/>
                <w:w w:val="100"/>
                <w:sz w:val="21"/>
                <w:szCs w:val="21"/>
              </w:rPr>
              <w:t>（</w:t>
            </w:r>
            <w:r>
              <w:rPr>
                <w:rFonts w:ascii="宋体" w:hAnsi="宋体" w:cs="宋体" w:eastAsia="宋体" w:hint="default"/>
                <w:w w:val="100"/>
                <w:sz w:val="21"/>
                <w:szCs w:val="21"/>
              </w:rPr>
              <w:t>200</w:t>
            </w:r>
            <w:r>
              <w:rPr>
                <w:rFonts w:ascii="宋体" w:hAnsi="宋体" w:cs="宋体" w:eastAsia="宋体" w:hint="default"/>
                <w:spacing w:val="-3"/>
                <w:w w:val="100"/>
                <w:sz w:val="21"/>
                <w:szCs w:val="21"/>
              </w:rPr>
              <w:t>8</w:t>
            </w:r>
            <w:r>
              <w:rPr>
                <w:rFonts w:ascii="宋体" w:hAnsi="宋体" w:cs="宋体" w:eastAsia="宋体" w:hint="default"/>
                <w:spacing w:val="-87"/>
                <w:w w:val="100"/>
                <w:sz w:val="21"/>
                <w:szCs w:val="21"/>
              </w:rPr>
              <w:t>）</w:t>
            </w:r>
            <w:r>
              <w:rPr>
                <w:rFonts w:ascii="宋体" w:hAnsi="宋体" w:cs="宋体" w:eastAsia="宋体" w:hint="default"/>
                <w:w w:val="100"/>
                <w:sz w:val="21"/>
                <w:szCs w:val="21"/>
              </w:rPr>
              <w:t>第</w:t>
            </w:r>
            <w:r>
              <w:rPr>
                <w:rFonts w:ascii="宋体" w:hAnsi="宋体" w:cs="宋体" w:eastAsia="宋体" w:hint="default"/>
                <w:spacing w:val="-53"/>
                <w:sz w:val="21"/>
                <w:szCs w:val="21"/>
              </w:rPr>
              <w:t> </w:t>
            </w:r>
            <w:r>
              <w:rPr>
                <w:rFonts w:ascii="宋体" w:hAnsi="宋体" w:cs="宋体" w:eastAsia="宋体" w:hint="default"/>
                <w:spacing w:val="-3"/>
                <w:w w:val="100"/>
                <w:sz w:val="21"/>
                <w:szCs w:val="21"/>
              </w:rPr>
              <w:t>0</w:t>
            </w:r>
            <w:r>
              <w:rPr>
                <w:rFonts w:ascii="宋体" w:hAnsi="宋体" w:cs="宋体" w:eastAsia="宋体" w:hint="default"/>
                <w:w w:val="100"/>
                <w:sz w:val="21"/>
                <w:szCs w:val="21"/>
              </w:rPr>
              <w:t>128</w:t>
            </w:r>
            <w:r>
              <w:rPr>
                <w:rFonts w:ascii="宋体" w:hAnsi="宋体" w:cs="宋体" w:eastAsia="宋体" w:hint="default"/>
                <w:spacing w:val="-3"/>
                <w:w w:val="100"/>
                <w:sz w:val="21"/>
                <w:szCs w:val="21"/>
              </w:rPr>
              <w:t>5</w:t>
            </w:r>
            <w:r>
              <w:rPr>
                <w:rFonts w:ascii="宋体" w:hAnsi="宋体" w:cs="宋体" w:eastAsia="宋体" w:hint="default"/>
                <w:w w:val="100"/>
                <w:sz w:val="21"/>
                <w:szCs w:val="21"/>
              </w:rPr>
              <w:t>3</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号</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1" w:lineRule="auto"/>
              <w:ind w:left="988" w:right="146" w:hanging="840"/>
              <w:jc w:val="left"/>
              <w:rPr>
                <w:rFonts w:ascii="宋体" w:hAnsi="宋体" w:cs="宋体" w:eastAsia="宋体" w:hint="default"/>
                <w:sz w:val="21"/>
                <w:szCs w:val="21"/>
              </w:rPr>
            </w:pPr>
            <w:r>
              <w:rPr>
                <w:rFonts w:ascii="宋体" w:hAnsi="宋体" w:cs="宋体" w:eastAsia="宋体" w:hint="default"/>
                <w:spacing w:val="-2"/>
                <w:sz w:val="21"/>
                <w:szCs w:val="21"/>
              </w:rPr>
              <w:t>上海天玑科技股份有限</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上海市桂平路</w:t>
            </w:r>
            <w:r>
              <w:rPr>
                <w:rFonts w:ascii="宋体" w:hAnsi="宋体" w:cs="宋体" w:eastAsia="宋体" w:hint="default"/>
                <w:spacing w:val="-53"/>
                <w:sz w:val="21"/>
                <w:szCs w:val="21"/>
              </w:rPr>
              <w:t> </w:t>
            </w:r>
            <w:r>
              <w:rPr>
                <w:rFonts w:ascii="宋体" w:hAnsi="宋体" w:cs="宋体" w:eastAsia="宋体" w:hint="default"/>
                <w:sz w:val="21"/>
                <w:szCs w:val="21"/>
              </w:rPr>
              <w:t>481</w:t>
            </w:r>
            <w:r>
              <w:rPr>
                <w:rFonts w:ascii="宋体" w:hAnsi="宋体" w:cs="宋体" w:eastAsia="宋体" w:hint="default"/>
                <w:spacing w:val="-53"/>
                <w:sz w:val="21"/>
                <w:szCs w:val="21"/>
              </w:rPr>
              <w:t> </w:t>
            </w:r>
            <w:r>
              <w:rPr>
                <w:rFonts w:ascii="宋体" w:hAnsi="宋体" w:cs="宋体" w:eastAsia="宋体" w:hint="default"/>
                <w:sz w:val="21"/>
                <w:szCs w:val="21"/>
              </w:rPr>
              <w:t>号</w:t>
            </w:r>
          </w:p>
          <w:p>
            <w:pPr>
              <w:pStyle w:val="TableParagraph"/>
              <w:spacing w:line="240" w:lineRule="auto" w:before="34"/>
              <w:ind w:left="2" w:right="0"/>
              <w:jc w:val="center"/>
              <w:rPr>
                <w:rFonts w:ascii="宋体" w:hAnsi="宋体" w:cs="宋体" w:eastAsia="宋体" w:hint="default"/>
                <w:sz w:val="21"/>
                <w:szCs w:val="21"/>
              </w:rPr>
            </w:pPr>
            <w:r>
              <w:rPr>
                <w:rFonts w:ascii="宋体" w:hAnsi="宋体" w:cs="宋体" w:eastAsia="宋体" w:hint="default"/>
                <w:sz w:val="21"/>
                <w:szCs w:val="21"/>
              </w:rPr>
              <w:t>18</w:t>
            </w:r>
            <w:r>
              <w:rPr>
                <w:rFonts w:ascii="宋体" w:hAnsi="宋体" w:cs="宋体" w:eastAsia="宋体" w:hint="default"/>
                <w:spacing w:val="-52"/>
                <w:sz w:val="21"/>
                <w:szCs w:val="21"/>
              </w:rPr>
              <w:t> </w:t>
            </w:r>
            <w:r>
              <w:rPr>
                <w:rFonts w:ascii="宋体" w:hAnsi="宋体" w:cs="宋体" w:eastAsia="宋体" w:hint="default"/>
                <w:sz w:val="21"/>
                <w:szCs w:val="21"/>
              </w:rPr>
              <w:t>号</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楼</w:t>
            </w:r>
          </w:p>
        </w:tc>
        <w:tc>
          <w:tcPr>
            <w:tcW w:w="1256"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235"/>
              <w:jc w:val="right"/>
              <w:rPr>
                <w:rFonts w:ascii="宋体" w:hAnsi="宋体" w:cs="宋体" w:eastAsia="宋体" w:hint="default"/>
                <w:sz w:val="21"/>
                <w:szCs w:val="21"/>
              </w:rPr>
            </w:pPr>
            <w:r>
              <w:rPr>
                <w:rFonts w:ascii="宋体"/>
                <w:spacing w:val="-1"/>
                <w:sz w:val="21"/>
              </w:rPr>
              <w:t>1497.78</w:t>
            </w:r>
          </w:p>
        </w:tc>
      </w:tr>
      <w:tr>
        <w:trPr>
          <w:trHeight w:val="1356" w:hRule="exact"/>
        </w:trPr>
        <w:tc>
          <w:tcPr>
            <w:tcW w:w="1094"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4"/>
              <w:jc w:val="center"/>
              <w:rPr>
                <w:rFonts w:ascii="宋体" w:hAnsi="宋体" w:cs="宋体" w:eastAsia="宋体" w:hint="default"/>
                <w:sz w:val="21"/>
                <w:szCs w:val="21"/>
              </w:rPr>
            </w:pPr>
            <w:r>
              <w:rPr>
                <w:rFonts w:ascii="宋体"/>
                <w:w w:val="100"/>
                <w:sz w:val="21"/>
              </w:rPr>
              <w:t>2</w:t>
            </w:r>
          </w:p>
        </w:tc>
        <w:tc>
          <w:tcPr>
            <w:tcW w:w="1863"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沪房地松字</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016204</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号</w:t>
            </w:r>
          </w:p>
        </w:tc>
        <w:tc>
          <w:tcPr>
            <w:tcW w:w="2410"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73" w:lineRule="auto"/>
              <w:ind w:left="988" w:right="146" w:hanging="840"/>
              <w:jc w:val="left"/>
              <w:rPr>
                <w:rFonts w:ascii="宋体" w:hAnsi="宋体" w:cs="宋体" w:eastAsia="宋体" w:hint="default"/>
                <w:sz w:val="21"/>
                <w:szCs w:val="21"/>
              </w:rPr>
            </w:pPr>
            <w:r>
              <w:rPr>
                <w:rFonts w:ascii="宋体" w:hAnsi="宋体" w:cs="宋体" w:eastAsia="宋体" w:hint="default"/>
                <w:spacing w:val="-2"/>
                <w:sz w:val="21"/>
                <w:szCs w:val="21"/>
              </w:rPr>
              <w:t>上海天玑科技股份有限</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公司</w:t>
            </w:r>
          </w:p>
        </w:tc>
        <w:tc>
          <w:tcPr>
            <w:tcW w:w="2126" w:type="dxa"/>
            <w:tcBorders>
              <w:top w:val="single" w:sz="4" w:space="0" w:color="000000"/>
              <w:left w:val="single" w:sz="4" w:space="0" w:color="000000"/>
              <w:bottom w:val="single" w:sz="17" w:space="0" w:color="000000"/>
              <w:right w:val="single" w:sz="4" w:space="0" w:color="000000"/>
            </w:tcBorders>
          </w:tcPr>
          <w:p>
            <w:pPr>
              <w:pStyle w:val="TableParagraph"/>
              <w:spacing w:line="273" w:lineRule="auto" w:before="28"/>
              <w:ind w:left="112" w:right="108"/>
              <w:jc w:val="both"/>
              <w:rPr>
                <w:rFonts w:ascii="宋体" w:hAnsi="宋体" w:cs="宋体" w:eastAsia="宋体" w:hint="default"/>
                <w:sz w:val="21"/>
                <w:szCs w:val="21"/>
              </w:rPr>
            </w:pPr>
            <w:r>
              <w:rPr>
                <w:rFonts w:ascii="宋体" w:hAnsi="宋体" w:cs="宋体" w:eastAsia="宋体" w:hint="default"/>
                <w:sz w:val="21"/>
                <w:szCs w:val="21"/>
              </w:rPr>
              <w:t>上海松江区新桥镇莘</w:t>
            </w:r>
            <w:r>
              <w:rPr>
                <w:rFonts w:ascii="宋体" w:hAnsi="宋体" w:cs="宋体" w:eastAsia="宋体" w:hint="default"/>
                <w:w w:val="100"/>
                <w:sz w:val="21"/>
                <w:szCs w:val="21"/>
              </w:rPr>
              <w:t> </w:t>
            </w:r>
            <w:r>
              <w:rPr>
                <w:rFonts w:ascii="宋体" w:hAnsi="宋体" w:cs="宋体" w:eastAsia="宋体" w:hint="default"/>
                <w:sz w:val="21"/>
                <w:szCs w:val="21"/>
              </w:rPr>
              <w:t>松公路</w:t>
            </w:r>
            <w:r>
              <w:rPr>
                <w:rFonts w:ascii="宋体" w:hAnsi="宋体" w:cs="宋体" w:eastAsia="宋体" w:hint="default"/>
                <w:spacing w:val="-53"/>
                <w:sz w:val="21"/>
                <w:szCs w:val="21"/>
              </w:rPr>
              <w:t> </w:t>
            </w:r>
            <w:r>
              <w:rPr>
                <w:rFonts w:ascii="宋体" w:hAnsi="宋体" w:cs="宋体" w:eastAsia="宋体" w:hint="default"/>
                <w:sz w:val="21"/>
                <w:szCs w:val="21"/>
              </w:rPr>
              <w:t>518</w:t>
            </w:r>
            <w:r>
              <w:rPr>
                <w:rFonts w:ascii="宋体" w:hAnsi="宋体" w:cs="宋体" w:eastAsia="宋体" w:hint="default"/>
                <w:spacing w:val="-55"/>
                <w:sz w:val="21"/>
                <w:szCs w:val="21"/>
              </w:rPr>
              <w:t> </w:t>
            </w:r>
            <w:r>
              <w:rPr>
                <w:rFonts w:ascii="宋体" w:hAnsi="宋体" w:cs="宋体" w:eastAsia="宋体" w:hint="default"/>
                <w:sz w:val="21"/>
                <w:szCs w:val="21"/>
              </w:rPr>
              <w:t>号</w:t>
            </w:r>
            <w:r>
              <w:rPr>
                <w:rFonts w:ascii="宋体" w:hAnsi="宋体" w:cs="宋体" w:eastAsia="宋体" w:hint="default"/>
                <w:spacing w:val="-53"/>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幢</w:t>
            </w:r>
            <w:r>
              <w:rPr>
                <w:rFonts w:ascii="宋体" w:hAnsi="宋体" w:cs="宋体" w:eastAsia="宋体" w:hint="default"/>
                <w:w w:val="100"/>
                <w:sz w:val="21"/>
                <w:szCs w:val="21"/>
              </w:rPr>
              <w:t> </w:t>
            </w:r>
            <w:r>
              <w:rPr>
                <w:rFonts w:ascii="宋体" w:hAnsi="宋体" w:cs="宋体" w:eastAsia="宋体" w:hint="default"/>
                <w:sz w:val="21"/>
                <w:szCs w:val="21"/>
              </w:rPr>
              <w:t>101</w:t>
            </w:r>
            <w:r>
              <w:rPr>
                <w:rFonts w:ascii="宋体" w:hAnsi="宋体" w:cs="宋体" w:eastAsia="宋体" w:hint="default"/>
                <w:sz w:val="21"/>
                <w:szCs w:val="21"/>
              </w:rPr>
              <w:t>、</w:t>
            </w:r>
            <w:r>
              <w:rPr>
                <w:rFonts w:ascii="宋体" w:hAnsi="宋体" w:cs="宋体" w:eastAsia="宋体" w:hint="default"/>
                <w:sz w:val="21"/>
                <w:szCs w:val="21"/>
              </w:rPr>
              <w:t>102</w:t>
            </w:r>
            <w:r>
              <w:rPr>
                <w:rFonts w:ascii="宋体" w:hAnsi="宋体" w:cs="宋体" w:eastAsia="宋体" w:hint="default"/>
                <w:sz w:val="21"/>
                <w:szCs w:val="21"/>
              </w:rPr>
              <w:t>、</w:t>
            </w:r>
            <w:r>
              <w:rPr>
                <w:rFonts w:ascii="宋体" w:hAnsi="宋体" w:cs="宋体" w:eastAsia="宋体" w:hint="default"/>
                <w:sz w:val="21"/>
                <w:szCs w:val="21"/>
              </w:rPr>
              <w:t>201</w:t>
            </w:r>
            <w:r>
              <w:rPr>
                <w:rFonts w:ascii="宋体" w:hAnsi="宋体" w:cs="宋体" w:eastAsia="宋体" w:hint="default"/>
                <w:sz w:val="21"/>
                <w:szCs w:val="21"/>
              </w:rPr>
              <w:t>、</w:t>
            </w:r>
            <w:r>
              <w:rPr>
                <w:rFonts w:ascii="宋体" w:hAnsi="宋体" w:cs="宋体" w:eastAsia="宋体" w:hint="default"/>
                <w:sz w:val="21"/>
                <w:szCs w:val="21"/>
              </w:rPr>
              <w:t>202</w:t>
            </w:r>
          </w:p>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w w:val="100"/>
                <w:sz w:val="21"/>
                <w:szCs w:val="21"/>
              </w:rPr>
              <w:t>室</w:t>
            </w:r>
          </w:p>
        </w:tc>
        <w:tc>
          <w:tcPr>
            <w:tcW w:w="1256"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35"/>
              <w:jc w:val="right"/>
              <w:rPr>
                <w:rFonts w:ascii="宋体" w:hAnsi="宋体" w:cs="宋体" w:eastAsia="宋体" w:hint="default"/>
                <w:sz w:val="21"/>
                <w:szCs w:val="21"/>
              </w:rPr>
            </w:pPr>
            <w:r>
              <w:rPr>
                <w:rFonts w:ascii="宋体"/>
                <w:spacing w:val="-1"/>
                <w:sz w:val="21"/>
              </w:rPr>
              <w:t>3055.81</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tabs>
          <w:tab w:pos="857" w:val="left" w:leader="none"/>
        </w:tabs>
        <w:spacing w:line="240" w:lineRule="auto"/>
        <w:ind w:left="445" w:right="445"/>
        <w:jc w:val="left"/>
      </w:pPr>
      <w:r>
        <w:rPr>
          <w:rFonts w:ascii="宋体" w:hAnsi="宋体" w:cs="宋体" w:eastAsia="宋体" w:hint="default"/>
        </w:rPr>
        <w:t>2)</w:t>
        <w:tab/>
      </w:r>
      <w:r>
        <w:rPr/>
        <w:t>报告期内，各子公司、分公司房屋租赁情况具体如下：</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tbl>
      <w:tblPr>
        <w:tblW w:w="0" w:type="auto"/>
        <w:jc w:val="left"/>
        <w:tblInd w:w="106" w:type="dxa"/>
        <w:tblLayout w:type="fixed"/>
        <w:tblCellMar>
          <w:top w:w="0" w:type="dxa"/>
          <w:left w:w="0" w:type="dxa"/>
          <w:bottom w:w="0" w:type="dxa"/>
          <w:right w:w="0" w:type="dxa"/>
        </w:tblCellMar>
        <w:tblLook w:val="01E0"/>
      </w:tblPr>
      <w:tblGrid>
        <w:gridCol w:w="1318"/>
        <w:gridCol w:w="2005"/>
        <w:gridCol w:w="1114"/>
        <w:gridCol w:w="1493"/>
        <w:gridCol w:w="1702"/>
        <w:gridCol w:w="1316"/>
      </w:tblGrid>
      <w:tr>
        <w:trPr>
          <w:trHeight w:val="648" w:hRule="exact"/>
        </w:trPr>
        <w:tc>
          <w:tcPr>
            <w:tcW w:w="1318" w:type="dxa"/>
            <w:tcBorders>
              <w:top w:val="single" w:sz="12" w:space="0" w:color="000000"/>
              <w:left w:val="single" w:sz="12" w:space="0" w:color="000000"/>
              <w:bottom w:val="single" w:sz="8" w:space="0" w:color="000000"/>
              <w:right w:val="single" w:sz="8" w:space="0" w:color="000000"/>
            </w:tcBorders>
          </w:tcPr>
          <w:p>
            <w:pPr>
              <w:pStyle w:val="TableParagraph"/>
              <w:spacing w:line="240" w:lineRule="auto" w:before="143"/>
              <w:ind w:left="326" w:right="0"/>
              <w:jc w:val="left"/>
              <w:rPr>
                <w:rFonts w:ascii="宋体" w:hAnsi="宋体" w:cs="宋体" w:eastAsia="宋体" w:hint="default"/>
                <w:sz w:val="21"/>
                <w:szCs w:val="21"/>
              </w:rPr>
            </w:pPr>
            <w:r>
              <w:rPr>
                <w:rFonts w:ascii="宋体" w:hAnsi="宋体" w:cs="宋体" w:eastAsia="宋体" w:hint="default"/>
                <w:b/>
                <w:bCs/>
                <w:sz w:val="21"/>
                <w:szCs w:val="21"/>
              </w:rPr>
              <w:t>出租人</w:t>
            </w:r>
            <w:r>
              <w:rPr>
                <w:rFonts w:ascii="宋体" w:hAnsi="宋体" w:cs="宋体" w:eastAsia="宋体" w:hint="default"/>
                <w:sz w:val="21"/>
                <w:szCs w:val="21"/>
              </w:rPr>
            </w:r>
          </w:p>
        </w:tc>
        <w:tc>
          <w:tcPr>
            <w:tcW w:w="2005" w:type="dxa"/>
            <w:tcBorders>
              <w:top w:val="single" w:sz="12" w:space="0" w:color="000000"/>
              <w:left w:val="single" w:sz="8" w:space="0" w:color="000000"/>
              <w:bottom w:val="single" w:sz="8" w:space="0" w:color="000000"/>
              <w:right w:val="single" w:sz="8" w:space="0" w:color="000000"/>
            </w:tcBorders>
          </w:tcPr>
          <w:p>
            <w:pPr>
              <w:pStyle w:val="TableParagraph"/>
              <w:spacing w:line="240" w:lineRule="auto" w:before="143"/>
              <w:ind w:right="2"/>
              <w:jc w:val="center"/>
              <w:rPr>
                <w:rFonts w:ascii="宋体" w:hAnsi="宋体" w:cs="宋体" w:eastAsia="宋体" w:hint="default"/>
                <w:sz w:val="21"/>
                <w:szCs w:val="21"/>
              </w:rPr>
            </w:pPr>
            <w:r>
              <w:rPr>
                <w:rFonts w:ascii="宋体" w:hAnsi="宋体" w:cs="宋体" w:eastAsia="宋体" w:hint="default"/>
                <w:b/>
                <w:bCs/>
                <w:sz w:val="21"/>
                <w:szCs w:val="21"/>
              </w:rPr>
              <w:t>地点</w:t>
            </w:r>
            <w:r>
              <w:rPr>
                <w:rFonts w:ascii="宋体" w:hAnsi="宋体" w:cs="宋体" w:eastAsia="宋体" w:hint="default"/>
                <w:sz w:val="21"/>
                <w:szCs w:val="21"/>
              </w:rPr>
            </w:r>
          </w:p>
        </w:tc>
        <w:tc>
          <w:tcPr>
            <w:tcW w:w="1114" w:type="dxa"/>
            <w:tcBorders>
              <w:top w:val="single" w:sz="12" w:space="0" w:color="000000"/>
              <w:left w:val="single" w:sz="8" w:space="0" w:color="000000"/>
              <w:bottom w:val="single" w:sz="8" w:space="0" w:color="000000"/>
              <w:right w:val="single" w:sz="8" w:space="0" w:color="000000"/>
            </w:tcBorders>
          </w:tcPr>
          <w:p>
            <w:pPr>
              <w:pStyle w:val="TableParagraph"/>
              <w:spacing w:line="273" w:lineRule="auto"/>
              <w:ind w:left="124" w:right="122"/>
              <w:jc w:val="left"/>
              <w:rPr>
                <w:rFonts w:ascii="宋体" w:hAnsi="宋体" w:cs="宋体" w:eastAsia="宋体" w:hint="default"/>
                <w:sz w:val="21"/>
                <w:szCs w:val="21"/>
              </w:rPr>
            </w:pPr>
            <w:r>
              <w:rPr>
                <w:rFonts w:ascii="宋体" w:hAnsi="宋体" w:cs="宋体" w:eastAsia="宋体" w:hint="default"/>
                <w:b/>
                <w:bCs/>
                <w:sz w:val="21"/>
                <w:szCs w:val="21"/>
              </w:rPr>
              <w:t>建筑面积</w:t>
            </w:r>
            <w:r>
              <w:rPr>
                <w:rFonts w:ascii="宋体" w:hAnsi="宋体" w:cs="宋体" w:eastAsia="宋体" w:hint="default"/>
                <w:b/>
                <w:bCs/>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平方米</w:t>
            </w:r>
            <w:r>
              <w:rPr>
                <w:rFonts w:ascii="宋体" w:hAnsi="宋体" w:cs="宋体" w:eastAsia="宋体" w:hint="default"/>
                <w:b/>
                <w:bCs/>
                <w:sz w:val="21"/>
                <w:szCs w:val="21"/>
              </w:rPr>
              <w:t>)</w:t>
            </w:r>
            <w:r>
              <w:rPr>
                <w:rFonts w:ascii="宋体" w:hAnsi="宋体" w:cs="宋体" w:eastAsia="宋体" w:hint="default"/>
                <w:sz w:val="21"/>
                <w:szCs w:val="21"/>
              </w:rPr>
            </w:r>
          </w:p>
        </w:tc>
        <w:tc>
          <w:tcPr>
            <w:tcW w:w="1493" w:type="dxa"/>
            <w:tcBorders>
              <w:top w:val="single" w:sz="12" w:space="0" w:color="000000"/>
              <w:left w:val="single" w:sz="8" w:space="0" w:color="000000"/>
              <w:bottom w:val="single" w:sz="8" w:space="0" w:color="000000"/>
              <w:right w:val="single" w:sz="8"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用途</w:t>
            </w:r>
            <w:r>
              <w:rPr>
                <w:rFonts w:ascii="宋体" w:hAnsi="宋体" w:cs="宋体" w:eastAsia="宋体" w:hint="default"/>
                <w:sz w:val="21"/>
                <w:szCs w:val="21"/>
              </w:rPr>
            </w:r>
          </w:p>
        </w:tc>
        <w:tc>
          <w:tcPr>
            <w:tcW w:w="1702" w:type="dxa"/>
            <w:tcBorders>
              <w:top w:val="single" w:sz="12" w:space="0" w:color="000000"/>
              <w:left w:val="single" w:sz="8" w:space="0" w:color="000000"/>
              <w:bottom w:val="single" w:sz="8" w:space="0" w:color="000000"/>
              <w:right w:val="single" w:sz="8"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期限</w:t>
            </w:r>
            <w:r>
              <w:rPr>
                <w:rFonts w:ascii="宋体" w:hAnsi="宋体" w:cs="宋体" w:eastAsia="宋体" w:hint="default"/>
                <w:sz w:val="21"/>
                <w:szCs w:val="21"/>
              </w:rPr>
            </w:r>
          </w:p>
        </w:tc>
        <w:tc>
          <w:tcPr>
            <w:tcW w:w="1316" w:type="dxa"/>
            <w:tcBorders>
              <w:top w:val="single" w:sz="12" w:space="0" w:color="000000"/>
              <w:left w:val="single" w:sz="8" w:space="0" w:color="000000"/>
              <w:bottom w:val="single" w:sz="8" w:space="0" w:color="000000"/>
              <w:right w:val="single" w:sz="12" w:space="0" w:color="000000"/>
            </w:tcBorders>
          </w:tcPr>
          <w:p>
            <w:pPr>
              <w:pStyle w:val="TableParagraph"/>
              <w:spacing w:line="273" w:lineRule="auto"/>
              <w:ind w:left="329" w:right="113" w:hanging="210"/>
              <w:jc w:val="left"/>
              <w:rPr>
                <w:rFonts w:ascii="宋体" w:hAnsi="宋体" w:cs="宋体" w:eastAsia="宋体" w:hint="default"/>
                <w:sz w:val="21"/>
                <w:szCs w:val="21"/>
              </w:rPr>
            </w:pPr>
            <w:r>
              <w:rPr>
                <w:rFonts w:ascii="宋体" w:hAnsi="宋体" w:cs="宋体" w:eastAsia="宋体" w:hint="default"/>
                <w:b/>
                <w:bCs/>
                <w:sz w:val="21"/>
                <w:szCs w:val="21"/>
              </w:rPr>
              <w:t>月租金（人</w:t>
            </w:r>
            <w:r>
              <w:rPr>
                <w:rFonts w:ascii="宋体" w:hAnsi="宋体" w:cs="宋体" w:eastAsia="宋体" w:hint="default"/>
                <w:b/>
                <w:bCs/>
                <w:w w:val="100"/>
                <w:sz w:val="21"/>
                <w:szCs w:val="21"/>
              </w:rPr>
              <w:t> </w:t>
            </w:r>
            <w:r>
              <w:rPr>
                <w:rFonts w:ascii="宋体" w:hAnsi="宋体" w:cs="宋体" w:eastAsia="宋体" w:hint="default"/>
                <w:b/>
                <w:bCs/>
                <w:sz w:val="21"/>
                <w:szCs w:val="21"/>
              </w:rPr>
              <w:t>民币）</w:t>
            </w:r>
            <w:r>
              <w:rPr>
                <w:rFonts w:ascii="宋体" w:hAnsi="宋体" w:cs="宋体" w:eastAsia="宋体" w:hint="default"/>
                <w:sz w:val="21"/>
                <w:szCs w:val="21"/>
              </w:rPr>
            </w:r>
          </w:p>
        </w:tc>
      </w:tr>
      <w:tr>
        <w:trPr>
          <w:trHeight w:val="1020" w:hRule="exact"/>
        </w:trPr>
        <w:tc>
          <w:tcPr>
            <w:tcW w:w="1318" w:type="dxa"/>
            <w:tcBorders>
              <w:top w:val="single" w:sz="8" w:space="0" w:color="000000"/>
              <w:left w:val="single" w:sz="12" w:space="0" w:color="000000"/>
              <w:bottom w:val="single" w:sz="12" w:space="0" w:color="000000"/>
              <w:right w:val="single" w:sz="8" w:space="0" w:color="000000"/>
            </w:tcBorders>
          </w:tcPr>
          <w:p>
            <w:pPr>
              <w:pStyle w:val="TableParagraph"/>
              <w:spacing w:line="273" w:lineRule="auto" w:before="16"/>
              <w:ind w:left="117" w:right="120"/>
              <w:jc w:val="center"/>
              <w:rPr>
                <w:rFonts w:ascii="宋体" w:hAnsi="宋体" w:cs="宋体" w:eastAsia="宋体" w:hint="default"/>
                <w:sz w:val="21"/>
                <w:szCs w:val="21"/>
              </w:rPr>
            </w:pPr>
            <w:r>
              <w:rPr>
                <w:rFonts w:ascii="宋体" w:hAnsi="宋体" w:cs="宋体" w:eastAsia="宋体" w:hint="default"/>
                <w:sz w:val="21"/>
                <w:szCs w:val="21"/>
              </w:rPr>
              <w:t>北京华夏明</w:t>
            </w:r>
            <w:r>
              <w:rPr>
                <w:rFonts w:ascii="宋体" w:hAnsi="宋体" w:cs="宋体" w:eastAsia="宋体" w:hint="default"/>
                <w:w w:val="100"/>
                <w:sz w:val="21"/>
                <w:szCs w:val="21"/>
              </w:rPr>
              <w:t> </w:t>
            </w:r>
            <w:r>
              <w:rPr>
                <w:rFonts w:ascii="宋体" w:hAnsi="宋体" w:cs="宋体" w:eastAsia="宋体" w:hint="default"/>
                <w:sz w:val="21"/>
                <w:szCs w:val="21"/>
              </w:rPr>
              <w:t>灯投资有限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2005" w:type="dxa"/>
            <w:tcBorders>
              <w:top w:val="single" w:sz="8" w:space="0" w:color="000000"/>
              <w:left w:val="single" w:sz="8" w:space="0" w:color="000000"/>
              <w:bottom w:val="single" w:sz="12" w:space="0" w:color="000000"/>
              <w:right w:val="single" w:sz="8" w:space="0" w:color="000000"/>
            </w:tcBorders>
          </w:tcPr>
          <w:p>
            <w:pPr>
              <w:pStyle w:val="TableParagraph"/>
              <w:spacing w:line="273" w:lineRule="auto" w:before="16"/>
              <w:ind w:left="124" w:right="122" w:hanging="1"/>
              <w:jc w:val="center"/>
              <w:rPr>
                <w:rFonts w:ascii="宋体" w:hAnsi="宋体" w:cs="宋体" w:eastAsia="宋体" w:hint="default"/>
                <w:sz w:val="21"/>
                <w:szCs w:val="21"/>
              </w:rPr>
            </w:pPr>
            <w:r>
              <w:rPr>
                <w:rFonts w:ascii="宋体" w:hAnsi="宋体" w:cs="宋体" w:eastAsia="宋体" w:hint="default"/>
                <w:sz w:val="21"/>
                <w:szCs w:val="21"/>
              </w:rPr>
              <w:t>北京市朝阳区将台</w:t>
            </w:r>
            <w:r>
              <w:rPr>
                <w:rFonts w:ascii="宋体" w:hAnsi="宋体" w:cs="宋体" w:eastAsia="宋体" w:hint="default"/>
                <w:w w:val="100"/>
                <w:sz w:val="21"/>
                <w:szCs w:val="21"/>
              </w:rPr>
              <w:t> </w:t>
            </w:r>
            <w:r>
              <w:rPr>
                <w:rFonts w:ascii="宋体" w:hAnsi="宋体" w:cs="宋体" w:eastAsia="宋体" w:hint="default"/>
                <w:sz w:val="21"/>
                <w:szCs w:val="21"/>
              </w:rPr>
              <w:t>路</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号首信大厦</w:t>
            </w:r>
            <w:r>
              <w:rPr>
                <w:rFonts w:ascii="宋体" w:hAnsi="宋体" w:cs="宋体" w:eastAsia="宋体" w:hint="default"/>
                <w:spacing w:val="-52"/>
                <w:sz w:val="21"/>
                <w:szCs w:val="21"/>
              </w:rPr>
              <w:t> </w:t>
            </w:r>
            <w:r>
              <w:rPr>
                <w:rFonts w:ascii="宋体" w:hAnsi="宋体" w:cs="宋体" w:eastAsia="宋体" w:hint="default"/>
                <w:sz w:val="21"/>
                <w:szCs w:val="21"/>
              </w:rPr>
              <w:t>B1</w:t>
            </w:r>
            <w:r>
              <w:rPr>
                <w:rFonts w:ascii="宋体" w:hAnsi="宋体" w:cs="宋体" w:eastAsia="宋体" w:hint="default"/>
                <w:w w:val="100"/>
                <w:sz w:val="21"/>
                <w:szCs w:val="21"/>
              </w:rPr>
              <w:t> </w:t>
            </w:r>
            <w:r>
              <w:rPr>
                <w:rFonts w:ascii="宋体" w:hAnsi="宋体" w:cs="宋体" w:eastAsia="宋体" w:hint="default"/>
                <w:sz w:val="21"/>
                <w:szCs w:val="21"/>
              </w:rPr>
              <w:t>楼</w:t>
            </w:r>
            <w:r>
              <w:rPr>
                <w:rFonts w:ascii="宋体" w:hAnsi="宋体" w:cs="宋体" w:eastAsia="宋体" w:hint="default"/>
                <w:spacing w:val="-51"/>
                <w:sz w:val="21"/>
                <w:szCs w:val="21"/>
              </w:rPr>
              <w:t> </w:t>
            </w:r>
            <w:r>
              <w:rPr>
                <w:rFonts w:ascii="宋体" w:hAnsi="宋体" w:cs="宋体" w:eastAsia="宋体" w:hint="default"/>
                <w:sz w:val="21"/>
                <w:szCs w:val="21"/>
              </w:rPr>
              <w:t>108</w:t>
            </w:r>
            <w:r>
              <w:rPr>
                <w:rFonts w:ascii="宋体" w:hAnsi="宋体" w:cs="宋体" w:eastAsia="宋体" w:hint="default"/>
                <w:spacing w:val="-52"/>
                <w:sz w:val="21"/>
                <w:szCs w:val="21"/>
              </w:rPr>
              <w:t> </w:t>
            </w:r>
            <w:r>
              <w:rPr>
                <w:rFonts w:ascii="宋体" w:hAnsi="宋体" w:cs="宋体" w:eastAsia="宋体" w:hint="default"/>
                <w:sz w:val="21"/>
                <w:szCs w:val="21"/>
              </w:rPr>
              <w:t>室</w:t>
            </w:r>
          </w:p>
        </w:tc>
        <w:tc>
          <w:tcPr>
            <w:tcW w:w="1114"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sz w:val="21"/>
              </w:rPr>
              <w:t>470</w:t>
            </w:r>
          </w:p>
        </w:tc>
        <w:tc>
          <w:tcPr>
            <w:tcW w:w="1493" w:type="dxa"/>
            <w:tcBorders>
              <w:top w:val="single" w:sz="8" w:space="0" w:color="000000"/>
              <w:left w:val="single" w:sz="8" w:space="0" w:color="000000"/>
              <w:bottom w:val="single" w:sz="12" w:space="0" w:color="000000"/>
              <w:right w:val="single" w:sz="8" w:space="0" w:color="000000"/>
            </w:tcBorders>
          </w:tcPr>
          <w:p>
            <w:pPr>
              <w:pStyle w:val="TableParagraph"/>
              <w:spacing w:line="273" w:lineRule="auto" w:before="172"/>
              <w:ind w:left="631" w:right="103" w:hanging="526"/>
              <w:jc w:val="left"/>
              <w:rPr>
                <w:rFonts w:ascii="宋体" w:hAnsi="宋体" w:cs="宋体" w:eastAsia="宋体" w:hint="default"/>
                <w:sz w:val="21"/>
                <w:szCs w:val="21"/>
              </w:rPr>
            </w:pPr>
            <w:r>
              <w:rPr>
                <w:rFonts w:ascii="宋体" w:hAnsi="宋体" w:cs="宋体" w:eastAsia="宋体" w:hint="default"/>
                <w:sz w:val="21"/>
                <w:szCs w:val="21"/>
              </w:rPr>
              <w:t>北京分公司办</w:t>
            </w:r>
            <w:r>
              <w:rPr>
                <w:rFonts w:ascii="宋体" w:hAnsi="宋体" w:cs="宋体" w:eastAsia="宋体" w:hint="default"/>
                <w:w w:val="100"/>
                <w:sz w:val="21"/>
                <w:szCs w:val="21"/>
              </w:rPr>
              <w:t> </w:t>
            </w:r>
            <w:r>
              <w:rPr>
                <w:rFonts w:ascii="宋体" w:hAnsi="宋体" w:cs="宋体" w:eastAsia="宋体" w:hint="default"/>
                <w:sz w:val="21"/>
                <w:szCs w:val="21"/>
              </w:rPr>
              <w:t>公</w:t>
            </w:r>
          </w:p>
        </w:tc>
        <w:tc>
          <w:tcPr>
            <w:tcW w:w="1702"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172"/>
              <w:ind w:right="0"/>
              <w:jc w:val="center"/>
              <w:rPr>
                <w:rFonts w:ascii="宋体" w:hAnsi="宋体" w:cs="宋体" w:eastAsia="宋体" w:hint="default"/>
                <w:sz w:val="21"/>
                <w:szCs w:val="21"/>
              </w:rPr>
            </w:pPr>
            <w:r>
              <w:rPr>
                <w:rFonts w:ascii="宋体"/>
                <w:sz w:val="21"/>
              </w:rPr>
              <w:t>09.04.01-12.03</w:t>
            </w:r>
          </w:p>
          <w:p>
            <w:pPr>
              <w:pStyle w:val="TableParagraph"/>
              <w:spacing w:line="240" w:lineRule="auto" w:before="37"/>
              <w:ind w:right="0"/>
              <w:jc w:val="center"/>
              <w:rPr>
                <w:rFonts w:ascii="宋体" w:hAnsi="宋体" w:cs="宋体" w:eastAsia="宋体" w:hint="default"/>
                <w:sz w:val="21"/>
                <w:szCs w:val="21"/>
              </w:rPr>
            </w:pPr>
            <w:r>
              <w:rPr>
                <w:rFonts w:ascii="宋体"/>
                <w:sz w:val="21"/>
              </w:rPr>
              <w:t>.31</w:t>
            </w:r>
          </w:p>
        </w:tc>
        <w:tc>
          <w:tcPr>
            <w:tcW w:w="1316" w:type="dxa"/>
            <w:tcBorders>
              <w:top w:val="single" w:sz="8" w:space="0" w:color="000000"/>
              <w:left w:val="single" w:sz="8" w:space="0" w:color="000000"/>
              <w:bottom w:val="single" w:sz="12" w:space="0" w:color="000000"/>
              <w:right w:val="single" w:sz="12"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173" w:right="0"/>
              <w:jc w:val="left"/>
              <w:rPr>
                <w:rFonts w:ascii="宋体" w:hAnsi="宋体" w:cs="宋体" w:eastAsia="宋体" w:hint="default"/>
                <w:sz w:val="21"/>
                <w:szCs w:val="21"/>
              </w:rPr>
            </w:pPr>
            <w:r>
              <w:rPr>
                <w:rFonts w:ascii="宋体"/>
                <w:sz w:val="21"/>
              </w:rPr>
              <w:t>33,000.00</w:t>
            </w:r>
          </w:p>
        </w:tc>
      </w:tr>
    </w:tbl>
    <w:p>
      <w:pPr>
        <w:spacing w:after="0" w:line="240" w:lineRule="auto"/>
        <w:jc w:val="left"/>
        <w:rPr>
          <w:rFonts w:ascii="宋体" w:hAnsi="宋体" w:cs="宋体" w:eastAsia="宋体" w:hint="default"/>
          <w:sz w:val="21"/>
          <w:szCs w:val="21"/>
        </w:rPr>
        <w:sectPr>
          <w:pgSz w:w="11910" w:h="16840"/>
          <w:pgMar w:header="893" w:footer="1040" w:top="1480" w:bottom="1220" w:left="1360" w:right="1340"/>
        </w:sectPr>
      </w:pPr>
    </w:p>
    <w:tbl>
      <w:tblPr>
        <w:tblW w:w="0" w:type="auto"/>
        <w:jc w:val="left"/>
        <w:tblInd w:w="106" w:type="dxa"/>
        <w:tblLayout w:type="fixed"/>
        <w:tblCellMar>
          <w:top w:w="0" w:type="dxa"/>
          <w:left w:w="0" w:type="dxa"/>
          <w:bottom w:w="0" w:type="dxa"/>
          <w:right w:w="0" w:type="dxa"/>
        </w:tblCellMar>
        <w:tblLook w:val="01E0"/>
      </w:tblPr>
      <w:tblGrid>
        <w:gridCol w:w="1318"/>
        <w:gridCol w:w="2005"/>
        <w:gridCol w:w="1114"/>
        <w:gridCol w:w="1493"/>
        <w:gridCol w:w="1702"/>
        <w:gridCol w:w="1316"/>
      </w:tblGrid>
      <w:tr>
        <w:trPr>
          <w:trHeight w:val="984" w:hRule="exact"/>
        </w:trPr>
        <w:tc>
          <w:tcPr>
            <w:tcW w:w="1318" w:type="dxa"/>
            <w:tcBorders>
              <w:top w:val="single" w:sz="12" w:space="0" w:color="000000"/>
              <w:left w:val="single" w:sz="12"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冯军军</w:t>
            </w:r>
          </w:p>
        </w:tc>
        <w:tc>
          <w:tcPr>
            <w:tcW w:w="2005" w:type="dxa"/>
            <w:tcBorders>
              <w:top w:val="single" w:sz="12" w:space="0" w:color="000000"/>
              <w:left w:val="single" w:sz="8" w:space="0" w:color="000000"/>
              <w:bottom w:val="single" w:sz="8" w:space="0" w:color="000000"/>
              <w:right w:val="single" w:sz="8"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成都市科华中路</w:t>
            </w:r>
            <w:r>
              <w:rPr>
                <w:rFonts w:ascii="宋体" w:hAnsi="宋体" w:cs="宋体" w:eastAsia="宋体" w:hint="default"/>
                <w:spacing w:val="-52"/>
                <w:sz w:val="21"/>
                <w:szCs w:val="21"/>
              </w:rPr>
              <w:t> </w:t>
            </w:r>
            <w:r>
              <w:rPr>
                <w:rFonts w:ascii="宋体" w:hAnsi="宋体" w:cs="宋体" w:eastAsia="宋体" w:hint="default"/>
                <w:sz w:val="21"/>
                <w:szCs w:val="21"/>
              </w:rPr>
              <w:t>2</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号科华天成</w:t>
            </w:r>
            <w:r>
              <w:rPr>
                <w:rFonts w:ascii="宋体" w:hAnsi="宋体" w:cs="宋体" w:eastAsia="宋体" w:hint="default"/>
                <w:spacing w:val="-51"/>
                <w:sz w:val="21"/>
                <w:szCs w:val="21"/>
              </w:rPr>
              <w:t> </w:t>
            </w:r>
            <w:r>
              <w:rPr>
                <w:rFonts w:ascii="宋体" w:hAnsi="宋体" w:cs="宋体" w:eastAsia="宋体" w:hint="default"/>
                <w:sz w:val="21"/>
                <w:szCs w:val="21"/>
              </w:rPr>
              <w:t>18</w:t>
            </w:r>
            <w:r>
              <w:rPr>
                <w:rFonts w:ascii="宋体" w:hAnsi="宋体" w:cs="宋体" w:eastAsia="宋体" w:hint="default"/>
                <w:spacing w:val="-54"/>
                <w:sz w:val="21"/>
                <w:szCs w:val="21"/>
              </w:rPr>
              <w:t> </w:t>
            </w:r>
            <w:r>
              <w:rPr>
                <w:rFonts w:ascii="宋体" w:hAnsi="宋体" w:cs="宋体" w:eastAsia="宋体" w:hint="default"/>
                <w:sz w:val="21"/>
                <w:szCs w:val="21"/>
              </w:rPr>
              <w:t>楼</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1805</w:t>
            </w:r>
            <w:r>
              <w:rPr>
                <w:rFonts w:ascii="宋体" w:hAnsi="宋体" w:cs="宋体" w:eastAsia="宋体" w:hint="default"/>
                <w:spacing w:val="-52"/>
                <w:sz w:val="21"/>
                <w:szCs w:val="21"/>
              </w:rPr>
              <w:t> </w:t>
            </w:r>
            <w:r>
              <w:rPr>
                <w:rFonts w:ascii="宋体" w:hAnsi="宋体" w:cs="宋体" w:eastAsia="宋体" w:hint="default"/>
                <w:sz w:val="21"/>
                <w:szCs w:val="21"/>
              </w:rPr>
              <w:t>室</w:t>
            </w:r>
          </w:p>
        </w:tc>
        <w:tc>
          <w:tcPr>
            <w:tcW w:w="1114" w:type="dxa"/>
            <w:tcBorders>
              <w:top w:val="single" w:sz="12"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228"/>
              <w:jc w:val="right"/>
              <w:rPr>
                <w:rFonts w:ascii="宋体" w:hAnsi="宋体" w:cs="宋体" w:eastAsia="宋体" w:hint="default"/>
                <w:sz w:val="21"/>
                <w:szCs w:val="21"/>
              </w:rPr>
            </w:pPr>
            <w:r>
              <w:rPr>
                <w:rFonts w:ascii="宋体"/>
                <w:sz w:val="21"/>
              </w:rPr>
              <w:t>172.33</w:t>
            </w:r>
          </w:p>
        </w:tc>
        <w:tc>
          <w:tcPr>
            <w:tcW w:w="1493" w:type="dxa"/>
            <w:tcBorders>
              <w:top w:val="single" w:sz="12" w:space="0" w:color="000000"/>
              <w:left w:val="single" w:sz="8" w:space="0" w:color="000000"/>
              <w:bottom w:val="single" w:sz="8" w:space="0" w:color="000000"/>
              <w:right w:val="single" w:sz="8" w:space="0" w:color="000000"/>
            </w:tcBorders>
          </w:tcPr>
          <w:p>
            <w:pPr>
              <w:pStyle w:val="TableParagraph"/>
              <w:spacing w:line="273" w:lineRule="auto" w:before="156"/>
              <w:ind w:left="631" w:right="103" w:hanging="526"/>
              <w:jc w:val="left"/>
              <w:rPr>
                <w:rFonts w:ascii="宋体" w:hAnsi="宋体" w:cs="宋体" w:eastAsia="宋体" w:hint="default"/>
                <w:sz w:val="21"/>
                <w:szCs w:val="21"/>
              </w:rPr>
            </w:pPr>
            <w:r>
              <w:rPr>
                <w:rFonts w:ascii="宋体" w:hAnsi="宋体" w:cs="宋体" w:eastAsia="宋体" w:hint="default"/>
                <w:sz w:val="21"/>
                <w:szCs w:val="21"/>
              </w:rPr>
              <w:t>成都分公司办</w:t>
            </w:r>
            <w:r>
              <w:rPr>
                <w:rFonts w:ascii="宋体" w:hAnsi="宋体" w:cs="宋体" w:eastAsia="宋体" w:hint="default"/>
                <w:w w:val="100"/>
                <w:sz w:val="21"/>
                <w:szCs w:val="21"/>
              </w:rPr>
              <w:t> </w:t>
            </w:r>
            <w:r>
              <w:rPr>
                <w:rFonts w:ascii="宋体" w:hAnsi="宋体" w:cs="宋体" w:eastAsia="宋体" w:hint="default"/>
                <w:sz w:val="21"/>
                <w:szCs w:val="21"/>
              </w:rPr>
              <w:t>公</w:t>
            </w:r>
          </w:p>
        </w:tc>
        <w:tc>
          <w:tcPr>
            <w:tcW w:w="1702" w:type="dxa"/>
            <w:tcBorders>
              <w:top w:val="single" w:sz="12" w:space="0" w:color="000000"/>
              <w:left w:val="single" w:sz="8" w:space="0" w:color="000000"/>
              <w:bottom w:val="single" w:sz="8" w:space="0" w:color="000000"/>
              <w:right w:val="single" w:sz="8" w:space="0" w:color="000000"/>
            </w:tcBorders>
          </w:tcPr>
          <w:p>
            <w:pPr>
              <w:pStyle w:val="TableParagraph"/>
              <w:spacing w:line="240" w:lineRule="auto" w:before="156"/>
              <w:ind w:right="0"/>
              <w:jc w:val="center"/>
              <w:rPr>
                <w:rFonts w:ascii="宋体" w:hAnsi="宋体" w:cs="宋体" w:eastAsia="宋体" w:hint="default"/>
                <w:sz w:val="21"/>
                <w:szCs w:val="21"/>
              </w:rPr>
            </w:pPr>
            <w:r>
              <w:rPr>
                <w:rFonts w:ascii="宋体"/>
                <w:sz w:val="21"/>
              </w:rPr>
              <w:t>11.03.01-12.02</w:t>
            </w:r>
          </w:p>
          <w:p>
            <w:pPr>
              <w:pStyle w:val="TableParagraph"/>
              <w:spacing w:line="240" w:lineRule="auto" w:before="37"/>
              <w:ind w:right="0"/>
              <w:jc w:val="center"/>
              <w:rPr>
                <w:rFonts w:ascii="宋体" w:hAnsi="宋体" w:cs="宋体" w:eastAsia="宋体" w:hint="default"/>
                <w:sz w:val="21"/>
                <w:szCs w:val="21"/>
              </w:rPr>
            </w:pPr>
            <w:r>
              <w:rPr>
                <w:rFonts w:ascii="宋体"/>
                <w:sz w:val="21"/>
              </w:rPr>
              <w:t>.29</w:t>
            </w:r>
          </w:p>
        </w:tc>
        <w:tc>
          <w:tcPr>
            <w:tcW w:w="1316" w:type="dxa"/>
            <w:tcBorders>
              <w:top w:val="single" w:sz="12" w:space="0" w:color="000000"/>
              <w:left w:val="single" w:sz="8" w:space="0" w:color="000000"/>
              <w:bottom w:val="single" w:sz="8" w:space="0" w:color="000000"/>
              <w:right w:val="single" w:sz="12"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3" w:right="0"/>
              <w:jc w:val="center"/>
              <w:rPr>
                <w:rFonts w:ascii="宋体" w:hAnsi="宋体" w:cs="宋体" w:eastAsia="宋体" w:hint="default"/>
                <w:sz w:val="21"/>
                <w:szCs w:val="21"/>
              </w:rPr>
            </w:pPr>
            <w:r>
              <w:rPr>
                <w:rFonts w:ascii="宋体"/>
                <w:sz w:val="21"/>
              </w:rPr>
              <w:t>9,305.82</w:t>
            </w:r>
          </w:p>
        </w:tc>
      </w:tr>
      <w:tr>
        <w:trPr>
          <w:trHeight w:val="965" w:hRule="exact"/>
        </w:trPr>
        <w:tc>
          <w:tcPr>
            <w:tcW w:w="1318" w:type="dxa"/>
            <w:tcBorders>
              <w:top w:val="single" w:sz="8" w:space="0" w:color="000000"/>
              <w:left w:val="single" w:sz="12"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李志泉</w:t>
            </w:r>
          </w:p>
        </w:tc>
        <w:tc>
          <w:tcPr>
            <w:tcW w:w="2005"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124" w:right="123"/>
              <w:jc w:val="center"/>
              <w:rPr>
                <w:rFonts w:ascii="宋体" w:hAnsi="宋体" w:cs="宋体" w:eastAsia="宋体" w:hint="default"/>
                <w:sz w:val="21"/>
                <w:szCs w:val="21"/>
              </w:rPr>
            </w:pPr>
            <w:r>
              <w:rPr>
                <w:rFonts w:ascii="宋体" w:hAnsi="宋体" w:cs="宋体" w:eastAsia="宋体" w:hint="default"/>
                <w:sz w:val="21"/>
                <w:szCs w:val="21"/>
              </w:rPr>
              <w:t>广州越秀区水荫路</w:t>
            </w:r>
            <w:r>
              <w:rPr>
                <w:rFonts w:ascii="宋体" w:hAnsi="宋体" w:cs="宋体" w:eastAsia="宋体" w:hint="default"/>
                <w:w w:val="100"/>
                <w:sz w:val="21"/>
                <w:szCs w:val="21"/>
              </w:rPr>
              <w:t> </w:t>
            </w:r>
            <w:r>
              <w:rPr>
                <w:rFonts w:ascii="宋体" w:hAnsi="宋体" w:cs="宋体" w:eastAsia="宋体" w:hint="default"/>
                <w:sz w:val="21"/>
                <w:szCs w:val="21"/>
              </w:rPr>
              <w:t>52</w:t>
            </w:r>
            <w:r>
              <w:rPr>
                <w:rFonts w:ascii="宋体" w:hAnsi="宋体" w:cs="宋体" w:eastAsia="宋体" w:hint="default"/>
                <w:spacing w:val="-53"/>
                <w:sz w:val="21"/>
                <w:szCs w:val="21"/>
              </w:rPr>
              <w:t> </w:t>
            </w:r>
            <w:r>
              <w:rPr>
                <w:rFonts w:ascii="宋体" w:hAnsi="宋体" w:cs="宋体" w:eastAsia="宋体" w:hint="default"/>
                <w:sz w:val="21"/>
                <w:szCs w:val="21"/>
              </w:rPr>
              <w:t>号大院机电大厦</w:t>
            </w:r>
          </w:p>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sz w:val="21"/>
                <w:szCs w:val="21"/>
              </w:rPr>
              <w:t>1205</w:t>
            </w:r>
            <w:r>
              <w:rPr>
                <w:rFonts w:ascii="宋体" w:hAnsi="宋体" w:cs="宋体" w:eastAsia="宋体" w:hint="default"/>
                <w:spacing w:val="-52"/>
                <w:sz w:val="21"/>
                <w:szCs w:val="21"/>
              </w:rPr>
              <w:t> </w:t>
            </w:r>
            <w:r>
              <w:rPr>
                <w:rFonts w:ascii="宋体" w:hAnsi="宋体" w:cs="宋体" w:eastAsia="宋体" w:hint="default"/>
                <w:sz w:val="21"/>
                <w:szCs w:val="21"/>
              </w:rPr>
              <w:t>室</w:t>
            </w:r>
          </w:p>
        </w:tc>
        <w:tc>
          <w:tcPr>
            <w:tcW w:w="11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sz w:val="21"/>
              </w:rPr>
              <w:t>312</w:t>
            </w:r>
          </w:p>
        </w:tc>
        <w:tc>
          <w:tcPr>
            <w:tcW w:w="1493"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before="148"/>
              <w:ind w:left="631" w:right="103" w:hanging="526"/>
              <w:jc w:val="left"/>
              <w:rPr>
                <w:rFonts w:ascii="宋体" w:hAnsi="宋体" w:cs="宋体" w:eastAsia="宋体" w:hint="default"/>
                <w:sz w:val="21"/>
                <w:szCs w:val="21"/>
              </w:rPr>
            </w:pPr>
            <w:r>
              <w:rPr>
                <w:rFonts w:ascii="宋体" w:hAnsi="宋体" w:cs="宋体" w:eastAsia="宋体" w:hint="default"/>
                <w:sz w:val="21"/>
                <w:szCs w:val="21"/>
              </w:rPr>
              <w:t>广州分公司办</w:t>
            </w:r>
            <w:r>
              <w:rPr>
                <w:rFonts w:ascii="宋体" w:hAnsi="宋体" w:cs="宋体" w:eastAsia="宋体" w:hint="default"/>
                <w:w w:val="100"/>
                <w:sz w:val="21"/>
                <w:szCs w:val="21"/>
              </w:rPr>
              <w:t> </w:t>
            </w:r>
            <w:r>
              <w:rPr>
                <w:rFonts w:ascii="宋体" w:hAnsi="宋体" w:cs="宋体" w:eastAsia="宋体" w:hint="default"/>
                <w:sz w:val="21"/>
                <w:szCs w:val="21"/>
              </w:rPr>
              <w:t>公</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8"/>
              <w:ind w:right="0"/>
              <w:jc w:val="center"/>
              <w:rPr>
                <w:rFonts w:ascii="宋体" w:hAnsi="宋体" w:cs="宋体" w:eastAsia="宋体" w:hint="default"/>
                <w:sz w:val="21"/>
                <w:szCs w:val="21"/>
              </w:rPr>
            </w:pPr>
            <w:r>
              <w:rPr>
                <w:rFonts w:ascii="宋体"/>
                <w:sz w:val="21"/>
              </w:rPr>
              <w:t>11.01.01-12.12</w:t>
            </w:r>
          </w:p>
          <w:p>
            <w:pPr>
              <w:pStyle w:val="TableParagraph"/>
              <w:spacing w:line="240" w:lineRule="auto" w:before="37"/>
              <w:ind w:right="0"/>
              <w:jc w:val="center"/>
              <w:rPr>
                <w:rFonts w:ascii="宋体" w:hAnsi="宋体" w:cs="宋体" w:eastAsia="宋体" w:hint="default"/>
                <w:sz w:val="21"/>
                <w:szCs w:val="21"/>
              </w:rPr>
            </w:pPr>
            <w:r>
              <w:rPr>
                <w:rFonts w:ascii="宋体"/>
                <w:sz w:val="21"/>
              </w:rPr>
              <w:t>.31</w:t>
            </w:r>
          </w:p>
        </w:tc>
        <w:tc>
          <w:tcPr>
            <w:tcW w:w="1316"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3" w:right="0"/>
              <w:jc w:val="center"/>
              <w:rPr>
                <w:rFonts w:ascii="宋体" w:hAnsi="宋体" w:cs="宋体" w:eastAsia="宋体" w:hint="default"/>
                <w:sz w:val="21"/>
                <w:szCs w:val="21"/>
              </w:rPr>
            </w:pPr>
            <w:r>
              <w:rPr>
                <w:rFonts w:ascii="宋体"/>
                <w:sz w:val="21"/>
              </w:rPr>
              <w:t>18,098.00</w:t>
            </w:r>
          </w:p>
        </w:tc>
      </w:tr>
      <w:tr>
        <w:trPr>
          <w:trHeight w:val="1013" w:hRule="exact"/>
        </w:trPr>
        <w:tc>
          <w:tcPr>
            <w:tcW w:w="1318" w:type="dxa"/>
            <w:tcBorders>
              <w:top w:val="single" w:sz="8" w:space="0" w:color="000000"/>
              <w:left w:val="single" w:sz="12" w:space="0" w:color="000000"/>
              <w:bottom w:val="single" w:sz="8" w:space="0" w:color="000000"/>
              <w:right w:val="single" w:sz="8" w:space="0" w:color="000000"/>
            </w:tcBorders>
          </w:tcPr>
          <w:p>
            <w:pPr>
              <w:pStyle w:val="TableParagraph"/>
              <w:spacing w:line="273" w:lineRule="auto" w:before="16"/>
              <w:ind w:left="117" w:right="120"/>
              <w:jc w:val="center"/>
              <w:rPr>
                <w:rFonts w:ascii="宋体" w:hAnsi="宋体" w:cs="宋体" w:eastAsia="宋体" w:hint="default"/>
                <w:sz w:val="21"/>
                <w:szCs w:val="21"/>
              </w:rPr>
            </w:pPr>
            <w:r>
              <w:rPr>
                <w:rFonts w:ascii="宋体" w:hAnsi="宋体" w:cs="宋体" w:eastAsia="宋体" w:hint="default"/>
                <w:sz w:val="21"/>
                <w:szCs w:val="21"/>
              </w:rPr>
              <w:t>中节能实业</w:t>
            </w:r>
            <w:r>
              <w:rPr>
                <w:rFonts w:ascii="宋体" w:hAnsi="宋体" w:cs="宋体" w:eastAsia="宋体" w:hint="default"/>
                <w:w w:val="100"/>
                <w:sz w:val="21"/>
                <w:szCs w:val="21"/>
              </w:rPr>
              <w:t> </w:t>
            </w:r>
            <w:r>
              <w:rPr>
                <w:rFonts w:ascii="宋体" w:hAnsi="宋体" w:cs="宋体" w:eastAsia="宋体" w:hint="default"/>
                <w:sz w:val="21"/>
                <w:szCs w:val="21"/>
              </w:rPr>
              <w:t>发展有限公</w:t>
            </w:r>
            <w:r>
              <w:rPr>
                <w:rFonts w:ascii="宋体" w:hAnsi="宋体" w:cs="宋体" w:eastAsia="宋体" w:hint="default"/>
                <w:w w:val="100"/>
                <w:sz w:val="21"/>
                <w:szCs w:val="21"/>
              </w:rPr>
              <w:t> </w:t>
            </w:r>
            <w:r>
              <w:rPr>
                <w:rFonts w:ascii="宋体" w:hAnsi="宋体" w:cs="宋体" w:eastAsia="宋体" w:hint="default"/>
                <w:sz w:val="21"/>
                <w:szCs w:val="21"/>
              </w:rPr>
              <w:t>司</w:t>
            </w:r>
          </w:p>
        </w:tc>
        <w:tc>
          <w:tcPr>
            <w:tcW w:w="20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left="177" w:right="0"/>
              <w:jc w:val="left"/>
              <w:rPr>
                <w:rFonts w:ascii="宋体" w:hAnsi="宋体" w:cs="宋体" w:eastAsia="宋体" w:hint="default"/>
                <w:sz w:val="21"/>
                <w:szCs w:val="21"/>
              </w:rPr>
            </w:pPr>
            <w:r>
              <w:rPr>
                <w:rFonts w:ascii="宋体" w:hAnsi="宋体" w:cs="宋体" w:eastAsia="宋体" w:hint="default"/>
                <w:sz w:val="21"/>
                <w:szCs w:val="21"/>
              </w:rPr>
              <w:t>杭州市文二路</w:t>
            </w:r>
            <w:r>
              <w:rPr>
                <w:rFonts w:ascii="宋体" w:hAnsi="宋体" w:cs="宋体" w:eastAsia="宋体" w:hint="default"/>
                <w:spacing w:val="-52"/>
                <w:sz w:val="21"/>
                <w:szCs w:val="21"/>
              </w:rPr>
              <w:t> </w:t>
            </w:r>
            <w:r>
              <w:rPr>
                <w:rFonts w:ascii="宋体" w:hAnsi="宋体" w:cs="宋体" w:eastAsia="宋体" w:hint="default"/>
                <w:sz w:val="21"/>
                <w:szCs w:val="21"/>
              </w:rPr>
              <w:t>391</w:t>
            </w:r>
          </w:p>
          <w:p>
            <w:pPr>
              <w:pStyle w:val="TableParagraph"/>
              <w:spacing w:line="273" w:lineRule="auto" w:before="37"/>
              <w:ind w:left="256" w:right="149" w:hanging="106"/>
              <w:jc w:val="left"/>
              <w:rPr>
                <w:rFonts w:ascii="宋体" w:hAnsi="宋体" w:cs="宋体" w:eastAsia="宋体" w:hint="default"/>
                <w:sz w:val="21"/>
                <w:szCs w:val="21"/>
              </w:rPr>
            </w:pPr>
            <w:r>
              <w:rPr>
                <w:rFonts w:ascii="宋体" w:hAnsi="宋体" w:cs="宋体" w:eastAsia="宋体" w:hint="default"/>
                <w:sz w:val="21"/>
                <w:szCs w:val="21"/>
              </w:rPr>
              <w:t>号节能工业园</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号</w:t>
            </w:r>
            <w:r>
              <w:rPr>
                <w:rFonts w:ascii="宋体" w:hAnsi="宋体" w:cs="宋体" w:eastAsia="宋体" w:hint="default"/>
                <w:w w:val="100"/>
                <w:sz w:val="21"/>
                <w:szCs w:val="21"/>
              </w:rPr>
              <w:t> </w:t>
            </w:r>
            <w:r>
              <w:rPr>
                <w:rFonts w:ascii="宋体" w:hAnsi="宋体" w:cs="宋体" w:eastAsia="宋体" w:hint="default"/>
                <w:sz w:val="21"/>
                <w:szCs w:val="21"/>
              </w:rPr>
              <w:t>楼</w:t>
            </w:r>
            <w:r>
              <w:rPr>
                <w:rFonts w:ascii="宋体" w:hAnsi="宋体" w:cs="宋体" w:eastAsia="宋体" w:hint="default"/>
                <w:spacing w:val="-53"/>
                <w:sz w:val="21"/>
                <w:szCs w:val="21"/>
              </w:rPr>
              <w:t> </w:t>
            </w:r>
            <w:r>
              <w:rPr>
                <w:rFonts w:ascii="宋体" w:hAnsi="宋体" w:cs="宋体" w:eastAsia="宋体" w:hint="default"/>
                <w:sz w:val="21"/>
                <w:szCs w:val="21"/>
              </w:rPr>
              <w:t>D</w:t>
            </w:r>
            <w:r>
              <w:rPr>
                <w:rFonts w:ascii="宋体" w:hAnsi="宋体" w:cs="宋体" w:eastAsia="宋体" w:hint="default"/>
                <w:spacing w:val="-53"/>
                <w:sz w:val="21"/>
                <w:szCs w:val="21"/>
              </w:rPr>
              <w:t> </w:t>
            </w:r>
            <w:r>
              <w:rPr>
                <w:rFonts w:ascii="宋体" w:hAnsi="宋体" w:cs="宋体" w:eastAsia="宋体" w:hint="default"/>
                <w:sz w:val="21"/>
                <w:szCs w:val="21"/>
              </w:rPr>
              <w:t>楼中区</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楼</w:t>
            </w:r>
          </w:p>
        </w:tc>
        <w:tc>
          <w:tcPr>
            <w:tcW w:w="11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sz w:val="21"/>
              </w:rPr>
              <w:t>713</w:t>
            </w:r>
          </w:p>
        </w:tc>
        <w:tc>
          <w:tcPr>
            <w:tcW w:w="1493"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before="172"/>
              <w:ind w:left="631" w:right="103" w:hanging="526"/>
              <w:jc w:val="left"/>
              <w:rPr>
                <w:rFonts w:ascii="宋体" w:hAnsi="宋体" w:cs="宋体" w:eastAsia="宋体" w:hint="default"/>
                <w:sz w:val="21"/>
                <w:szCs w:val="21"/>
              </w:rPr>
            </w:pPr>
            <w:r>
              <w:rPr>
                <w:rFonts w:ascii="宋体" w:hAnsi="宋体" w:cs="宋体" w:eastAsia="宋体" w:hint="default"/>
                <w:sz w:val="21"/>
                <w:szCs w:val="21"/>
              </w:rPr>
              <w:t>杭州分公司办</w:t>
            </w:r>
            <w:r>
              <w:rPr>
                <w:rFonts w:ascii="宋体" w:hAnsi="宋体" w:cs="宋体" w:eastAsia="宋体" w:hint="default"/>
                <w:w w:val="100"/>
                <w:sz w:val="21"/>
                <w:szCs w:val="21"/>
              </w:rPr>
              <w:t> </w:t>
            </w:r>
            <w:r>
              <w:rPr>
                <w:rFonts w:ascii="宋体" w:hAnsi="宋体" w:cs="宋体" w:eastAsia="宋体" w:hint="default"/>
                <w:sz w:val="21"/>
                <w:szCs w:val="21"/>
              </w:rPr>
              <w:t>公</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72"/>
              <w:ind w:right="0"/>
              <w:jc w:val="center"/>
              <w:rPr>
                <w:rFonts w:ascii="宋体" w:hAnsi="宋体" w:cs="宋体" w:eastAsia="宋体" w:hint="default"/>
                <w:sz w:val="21"/>
                <w:szCs w:val="21"/>
              </w:rPr>
            </w:pPr>
            <w:r>
              <w:rPr>
                <w:rFonts w:ascii="宋体"/>
                <w:sz w:val="21"/>
              </w:rPr>
              <w:t>11.03.07-14.03</w:t>
            </w:r>
          </w:p>
          <w:p>
            <w:pPr>
              <w:pStyle w:val="TableParagraph"/>
              <w:spacing w:line="240" w:lineRule="auto" w:before="37"/>
              <w:ind w:right="0"/>
              <w:jc w:val="center"/>
              <w:rPr>
                <w:rFonts w:ascii="宋体" w:hAnsi="宋体" w:cs="宋体" w:eastAsia="宋体" w:hint="default"/>
                <w:sz w:val="21"/>
                <w:szCs w:val="21"/>
              </w:rPr>
            </w:pPr>
            <w:r>
              <w:rPr>
                <w:rFonts w:ascii="宋体"/>
                <w:sz w:val="21"/>
              </w:rPr>
              <w:t>.06</w:t>
            </w:r>
          </w:p>
        </w:tc>
        <w:tc>
          <w:tcPr>
            <w:tcW w:w="1316"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3" w:right="0"/>
              <w:jc w:val="center"/>
              <w:rPr>
                <w:rFonts w:ascii="宋体" w:hAnsi="宋体" w:cs="宋体" w:eastAsia="宋体" w:hint="default"/>
                <w:sz w:val="21"/>
                <w:szCs w:val="21"/>
              </w:rPr>
            </w:pPr>
            <w:r>
              <w:rPr>
                <w:rFonts w:ascii="宋体"/>
                <w:sz w:val="21"/>
              </w:rPr>
              <w:t>34,010.10</w:t>
            </w:r>
          </w:p>
        </w:tc>
      </w:tr>
      <w:tr>
        <w:trPr>
          <w:trHeight w:val="965" w:hRule="exact"/>
        </w:trPr>
        <w:tc>
          <w:tcPr>
            <w:tcW w:w="1318" w:type="dxa"/>
            <w:tcBorders>
              <w:top w:val="single" w:sz="8" w:space="0" w:color="000000"/>
              <w:left w:val="single" w:sz="12"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赵曙光</w:t>
            </w:r>
          </w:p>
        </w:tc>
        <w:tc>
          <w:tcPr>
            <w:tcW w:w="2005"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151" w:right="149"/>
              <w:jc w:val="center"/>
              <w:rPr>
                <w:rFonts w:ascii="宋体" w:hAnsi="宋体" w:cs="宋体" w:eastAsia="宋体" w:hint="default"/>
                <w:sz w:val="21"/>
                <w:szCs w:val="21"/>
              </w:rPr>
            </w:pPr>
            <w:r>
              <w:rPr>
                <w:rFonts w:ascii="宋体" w:hAnsi="宋体" w:cs="宋体" w:eastAsia="宋体" w:hint="default"/>
                <w:spacing w:val="-2"/>
                <w:sz w:val="21"/>
                <w:szCs w:val="21"/>
              </w:rPr>
              <w:t>山东省济南市山大</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路</w:t>
            </w:r>
            <w:r>
              <w:rPr>
                <w:rFonts w:ascii="宋体" w:hAnsi="宋体" w:cs="宋体" w:eastAsia="宋体" w:hint="default"/>
                <w:spacing w:val="-52"/>
                <w:sz w:val="21"/>
                <w:szCs w:val="21"/>
              </w:rPr>
              <w:t> </w:t>
            </w:r>
            <w:r>
              <w:rPr>
                <w:rFonts w:ascii="宋体" w:hAnsi="宋体" w:cs="宋体" w:eastAsia="宋体" w:hint="default"/>
                <w:sz w:val="21"/>
                <w:szCs w:val="21"/>
              </w:rPr>
              <w:t>201</w:t>
            </w:r>
            <w:r>
              <w:rPr>
                <w:rFonts w:ascii="宋体" w:hAnsi="宋体" w:cs="宋体" w:eastAsia="宋体" w:hint="default"/>
                <w:spacing w:val="-54"/>
                <w:sz w:val="21"/>
                <w:szCs w:val="21"/>
              </w:rPr>
              <w:t> </w:t>
            </w:r>
            <w:r>
              <w:rPr>
                <w:rFonts w:ascii="宋体" w:hAnsi="宋体" w:cs="宋体" w:eastAsia="宋体" w:hint="default"/>
                <w:sz w:val="21"/>
                <w:szCs w:val="21"/>
              </w:rPr>
              <w:t>号创展中心</w:t>
            </w:r>
          </w:p>
          <w:p>
            <w:pPr>
              <w:pStyle w:val="TableParagraph"/>
              <w:spacing w:line="240" w:lineRule="auto" w:before="7"/>
              <w:ind w:left="1" w:right="0"/>
              <w:jc w:val="center"/>
              <w:rPr>
                <w:rFonts w:ascii="宋体" w:hAnsi="宋体" w:cs="宋体" w:eastAsia="宋体" w:hint="default"/>
                <w:sz w:val="21"/>
                <w:szCs w:val="21"/>
              </w:rPr>
            </w:pPr>
            <w:r>
              <w:rPr>
                <w:rFonts w:ascii="宋体" w:hAnsi="宋体" w:cs="宋体" w:eastAsia="宋体" w:hint="default"/>
                <w:sz w:val="21"/>
                <w:szCs w:val="21"/>
              </w:rPr>
              <w:t>608</w:t>
            </w:r>
            <w:r>
              <w:rPr>
                <w:rFonts w:ascii="宋体" w:hAnsi="宋体" w:cs="宋体" w:eastAsia="宋体" w:hint="default"/>
                <w:spacing w:val="-50"/>
                <w:sz w:val="21"/>
                <w:szCs w:val="21"/>
              </w:rPr>
              <w:t> </w:t>
            </w:r>
            <w:r>
              <w:rPr>
                <w:rFonts w:ascii="宋体" w:hAnsi="宋体" w:cs="宋体" w:eastAsia="宋体" w:hint="default"/>
                <w:sz w:val="21"/>
                <w:szCs w:val="21"/>
              </w:rPr>
              <w:t>室</w:t>
            </w:r>
          </w:p>
        </w:tc>
        <w:tc>
          <w:tcPr>
            <w:tcW w:w="11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228"/>
              <w:jc w:val="right"/>
              <w:rPr>
                <w:rFonts w:ascii="宋体" w:hAnsi="宋体" w:cs="宋体" w:eastAsia="宋体" w:hint="default"/>
                <w:sz w:val="21"/>
                <w:szCs w:val="21"/>
              </w:rPr>
            </w:pPr>
            <w:r>
              <w:rPr>
                <w:rFonts w:ascii="宋体"/>
                <w:sz w:val="21"/>
              </w:rPr>
              <w:t>118.15</w:t>
            </w:r>
          </w:p>
        </w:tc>
        <w:tc>
          <w:tcPr>
            <w:tcW w:w="1493"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before="148"/>
              <w:ind w:left="631" w:right="103" w:hanging="526"/>
              <w:jc w:val="left"/>
              <w:rPr>
                <w:rFonts w:ascii="宋体" w:hAnsi="宋体" w:cs="宋体" w:eastAsia="宋体" w:hint="default"/>
                <w:sz w:val="21"/>
                <w:szCs w:val="21"/>
              </w:rPr>
            </w:pPr>
            <w:r>
              <w:rPr>
                <w:rFonts w:ascii="宋体" w:hAnsi="宋体" w:cs="宋体" w:eastAsia="宋体" w:hint="default"/>
                <w:sz w:val="21"/>
                <w:szCs w:val="21"/>
              </w:rPr>
              <w:t>济南分公司办</w:t>
            </w:r>
            <w:r>
              <w:rPr>
                <w:rFonts w:ascii="宋体" w:hAnsi="宋体" w:cs="宋体" w:eastAsia="宋体" w:hint="default"/>
                <w:w w:val="100"/>
                <w:sz w:val="21"/>
                <w:szCs w:val="21"/>
              </w:rPr>
              <w:t> </w:t>
            </w:r>
            <w:r>
              <w:rPr>
                <w:rFonts w:ascii="宋体" w:hAnsi="宋体" w:cs="宋体" w:eastAsia="宋体" w:hint="default"/>
                <w:sz w:val="21"/>
                <w:szCs w:val="21"/>
              </w:rPr>
              <w:t>公</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8"/>
              <w:ind w:right="0"/>
              <w:jc w:val="center"/>
              <w:rPr>
                <w:rFonts w:ascii="宋体" w:hAnsi="宋体" w:cs="宋体" w:eastAsia="宋体" w:hint="default"/>
                <w:sz w:val="21"/>
                <w:szCs w:val="21"/>
              </w:rPr>
            </w:pPr>
            <w:r>
              <w:rPr>
                <w:rFonts w:ascii="宋体"/>
                <w:sz w:val="21"/>
              </w:rPr>
              <w:t>11.03.25-12.03</w:t>
            </w:r>
          </w:p>
          <w:p>
            <w:pPr>
              <w:pStyle w:val="TableParagraph"/>
              <w:spacing w:line="240" w:lineRule="auto" w:before="37"/>
              <w:ind w:right="0"/>
              <w:jc w:val="center"/>
              <w:rPr>
                <w:rFonts w:ascii="宋体" w:hAnsi="宋体" w:cs="宋体" w:eastAsia="宋体" w:hint="default"/>
                <w:sz w:val="21"/>
                <w:szCs w:val="21"/>
              </w:rPr>
            </w:pPr>
            <w:r>
              <w:rPr>
                <w:rFonts w:ascii="宋体"/>
                <w:sz w:val="21"/>
              </w:rPr>
              <w:t>.24</w:t>
            </w:r>
          </w:p>
        </w:tc>
        <w:tc>
          <w:tcPr>
            <w:tcW w:w="1316"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3" w:right="0"/>
              <w:jc w:val="center"/>
              <w:rPr>
                <w:rFonts w:ascii="宋体" w:hAnsi="宋体" w:cs="宋体" w:eastAsia="宋体" w:hint="default"/>
                <w:sz w:val="21"/>
                <w:szCs w:val="21"/>
              </w:rPr>
            </w:pPr>
            <w:r>
              <w:rPr>
                <w:rFonts w:ascii="宋体"/>
                <w:sz w:val="21"/>
              </w:rPr>
              <w:t>5,250.00</w:t>
            </w:r>
          </w:p>
        </w:tc>
      </w:tr>
      <w:tr>
        <w:trPr>
          <w:trHeight w:val="1268" w:hRule="exact"/>
        </w:trPr>
        <w:tc>
          <w:tcPr>
            <w:tcW w:w="1318" w:type="dxa"/>
            <w:tcBorders>
              <w:top w:val="single" w:sz="8" w:space="0" w:color="000000"/>
              <w:left w:val="single" w:sz="12" w:space="0" w:color="000000"/>
              <w:bottom w:val="single" w:sz="8" w:space="0" w:color="000000"/>
              <w:right w:val="single" w:sz="8" w:space="0" w:color="000000"/>
            </w:tcBorders>
          </w:tcPr>
          <w:p>
            <w:pPr>
              <w:pStyle w:val="TableParagraph"/>
              <w:spacing w:line="273" w:lineRule="auto"/>
              <w:ind w:left="117" w:right="120"/>
              <w:jc w:val="center"/>
              <w:rPr>
                <w:rFonts w:ascii="宋体" w:hAnsi="宋体" w:cs="宋体" w:eastAsia="宋体" w:hint="default"/>
                <w:sz w:val="21"/>
                <w:szCs w:val="21"/>
              </w:rPr>
            </w:pPr>
            <w:r>
              <w:rPr>
                <w:rFonts w:ascii="宋体" w:hAnsi="宋体" w:cs="宋体" w:eastAsia="宋体" w:hint="default"/>
                <w:sz w:val="21"/>
                <w:szCs w:val="21"/>
              </w:rPr>
              <w:t>南京世界之</w:t>
            </w:r>
            <w:r>
              <w:rPr>
                <w:rFonts w:ascii="宋体" w:hAnsi="宋体" w:cs="宋体" w:eastAsia="宋体" w:hint="default"/>
                <w:w w:val="100"/>
                <w:sz w:val="21"/>
                <w:szCs w:val="21"/>
              </w:rPr>
              <w:t> </w:t>
            </w:r>
            <w:r>
              <w:rPr>
                <w:rFonts w:ascii="宋体" w:hAnsi="宋体" w:cs="宋体" w:eastAsia="宋体" w:hint="default"/>
                <w:sz w:val="21"/>
                <w:szCs w:val="21"/>
              </w:rPr>
              <w:t>窗创意产业</w:t>
            </w:r>
            <w:r>
              <w:rPr>
                <w:rFonts w:ascii="宋体" w:hAnsi="宋体" w:cs="宋体" w:eastAsia="宋体" w:hint="default"/>
                <w:w w:val="100"/>
                <w:sz w:val="21"/>
                <w:szCs w:val="21"/>
              </w:rPr>
              <w:t> </w:t>
            </w:r>
            <w:r>
              <w:rPr>
                <w:rFonts w:ascii="宋体" w:hAnsi="宋体" w:cs="宋体" w:eastAsia="宋体" w:hint="default"/>
                <w:sz w:val="21"/>
                <w:szCs w:val="21"/>
              </w:rPr>
              <w:t>园有限责任</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20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sz w:val="21"/>
                <w:szCs w:val="21"/>
              </w:rPr>
              <w:t>南京市光华东街</w:t>
            </w:r>
            <w:r>
              <w:rPr>
                <w:rFonts w:ascii="宋体" w:hAnsi="宋体" w:cs="宋体" w:eastAsia="宋体" w:hint="default"/>
                <w:spacing w:val="-52"/>
                <w:sz w:val="21"/>
                <w:szCs w:val="21"/>
              </w:rPr>
              <w:t> </w:t>
            </w:r>
            <w:r>
              <w:rPr>
                <w:rFonts w:ascii="宋体" w:hAnsi="宋体" w:cs="宋体" w:eastAsia="宋体" w:hint="default"/>
                <w:sz w:val="21"/>
                <w:szCs w:val="21"/>
              </w:rPr>
              <w:t>6</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号</w:t>
            </w:r>
            <w:r>
              <w:rPr>
                <w:rFonts w:ascii="宋体" w:hAnsi="宋体" w:cs="宋体" w:eastAsia="宋体" w:hint="default"/>
                <w:sz w:val="21"/>
                <w:szCs w:val="21"/>
              </w:rPr>
              <w:t>(</w:t>
            </w:r>
            <w:r>
              <w:rPr>
                <w:rFonts w:ascii="宋体" w:hAnsi="宋体" w:cs="宋体" w:eastAsia="宋体" w:hint="default"/>
                <w:sz w:val="21"/>
                <w:szCs w:val="21"/>
              </w:rPr>
              <w:t>创意东</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1"/>
                <w:sz w:val="21"/>
                <w:szCs w:val="21"/>
              </w:rPr>
              <w:t> </w:t>
            </w:r>
            <w:r>
              <w:rPr>
                <w:rFonts w:ascii="宋体" w:hAnsi="宋体" w:cs="宋体" w:eastAsia="宋体" w:hint="default"/>
                <w:sz w:val="21"/>
                <w:szCs w:val="21"/>
              </w:rPr>
              <w:t>区</w:t>
            </w:r>
            <w:r>
              <w:rPr>
                <w:rFonts w:ascii="宋体" w:hAnsi="宋体" w:cs="宋体" w:eastAsia="宋体" w:hint="default"/>
                <w:sz w:val="21"/>
                <w:szCs w:val="21"/>
              </w:rPr>
              <w:t>)18</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幢</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楼 </w:t>
            </w:r>
            <w:r>
              <w:rPr>
                <w:rFonts w:ascii="宋体" w:hAnsi="宋体" w:cs="宋体" w:eastAsia="宋体" w:hint="default"/>
                <w:sz w:val="21"/>
                <w:szCs w:val="21"/>
              </w:rPr>
              <w:t>403 </w:t>
            </w:r>
            <w:r>
              <w:rPr>
                <w:rFonts w:ascii="宋体" w:hAnsi="宋体" w:cs="宋体" w:eastAsia="宋体" w:hint="default"/>
                <w:sz w:val="21"/>
                <w:szCs w:val="21"/>
              </w:rPr>
              <w:t>室</w:t>
            </w:r>
          </w:p>
        </w:tc>
        <w:tc>
          <w:tcPr>
            <w:tcW w:w="11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530</w:t>
            </w:r>
          </w:p>
        </w:tc>
        <w:tc>
          <w:tcPr>
            <w:tcW w:w="149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73" w:lineRule="auto"/>
              <w:ind w:left="631" w:right="103" w:hanging="526"/>
              <w:jc w:val="left"/>
              <w:rPr>
                <w:rFonts w:ascii="宋体" w:hAnsi="宋体" w:cs="宋体" w:eastAsia="宋体" w:hint="default"/>
                <w:sz w:val="21"/>
                <w:szCs w:val="21"/>
              </w:rPr>
            </w:pPr>
            <w:r>
              <w:rPr>
                <w:rFonts w:ascii="宋体" w:hAnsi="宋体" w:cs="宋体" w:eastAsia="宋体" w:hint="default"/>
                <w:sz w:val="21"/>
                <w:szCs w:val="21"/>
              </w:rPr>
              <w:t>南京分公司办</w:t>
            </w:r>
            <w:r>
              <w:rPr>
                <w:rFonts w:ascii="宋体" w:hAnsi="宋体" w:cs="宋体" w:eastAsia="宋体" w:hint="default"/>
                <w:w w:val="100"/>
                <w:sz w:val="21"/>
                <w:szCs w:val="21"/>
              </w:rPr>
              <w:t> </w:t>
            </w:r>
            <w:r>
              <w:rPr>
                <w:rFonts w:ascii="宋体" w:hAnsi="宋体" w:cs="宋体" w:eastAsia="宋体" w:hint="default"/>
                <w:sz w:val="21"/>
                <w:szCs w:val="21"/>
              </w:rPr>
              <w:t>公</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sz w:val="21"/>
              </w:rPr>
              <w:t>11.10.01-13.09</w:t>
            </w:r>
          </w:p>
          <w:p>
            <w:pPr>
              <w:pStyle w:val="TableParagraph"/>
              <w:spacing w:line="240" w:lineRule="auto" w:before="37"/>
              <w:ind w:right="0"/>
              <w:jc w:val="center"/>
              <w:rPr>
                <w:rFonts w:ascii="宋体" w:hAnsi="宋体" w:cs="宋体" w:eastAsia="宋体" w:hint="default"/>
                <w:sz w:val="21"/>
                <w:szCs w:val="21"/>
              </w:rPr>
            </w:pPr>
            <w:r>
              <w:rPr>
                <w:rFonts w:ascii="宋体"/>
                <w:sz w:val="21"/>
              </w:rPr>
              <w:t>.30</w:t>
            </w:r>
          </w:p>
        </w:tc>
        <w:tc>
          <w:tcPr>
            <w:tcW w:w="1316"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 w:right="0"/>
              <w:jc w:val="center"/>
              <w:rPr>
                <w:rFonts w:ascii="宋体" w:hAnsi="宋体" w:cs="宋体" w:eastAsia="宋体" w:hint="default"/>
                <w:sz w:val="21"/>
                <w:szCs w:val="21"/>
              </w:rPr>
            </w:pPr>
            <w:r>
              <w:rPr>
                <w:rFonts w:ascii="宋体"/>
                <w:sz w:val="21"/>
              </w:rPr>
              <w:t>26,000.00</w:t>
            </w:r>
          </w:p>
        </w:tc>
      </w:tr>
      <w:tr>
        <w:trPr>
          <w:trHeight w:val="998" w:hRule="exact"/>
        </w:trPr>
        <w:tc>
          <w:tcPr>
            <w:tcW w:w="1318" w:type="dxa"/>
            <w:tcBorders>
              <w:top w:val="single" w:sz="8" w:space="0" w:color="000000"/>
              <w:left w:val="single" w:sz="12" w:space="0" w:color="000000"/>
              <w:bottom w:val="single" w:sz="8" w:space="0" w:color="000000"/>
              <w:right w:val="single" w:sz="8" w:space="0" w:color="000000"/>
            </w:tcBorders>
          </w:tcPr>
          <w:p>
            <w:pPr>
              <w:pStyle w:val="TableParagraph"/>
              <w:spacing w:line="273" w:lineRule="auto" w:before="9"/>
              <w:ind w:left="117" w:right="120"/>
              <w:jc w:val="center"/>
              <w:rPr>
                <w:rFonts w:ascii="宋体" w:hAnsi="宋体" w:cs="宋体" w:eastAsia="宋体" w:hint="default"/>
                <w:sz w:val="21"/>
                <w:szCs w:val="21"/>
              </w:rPr>
            </w:pPr>
            <w:r>
              <w:rPr>
                <w:rFonts w:ascii="宋体" w:hAnsi="宋体" w:cs="宋体" w:eastAsia="宋体" w:hint="default"/>
                <w:sz w:val="21"/>
                <w:szCs w:val="21"/>
              </w:rPr>
              <w:t>沈阳安怡物</w:t>
            </w:r>
            <w:r>
              <w:rPr>
                <w:rFonts w:ascii="宋体" w:hAnsi="宋体" w:cs="宋体" w:eastAsia="宋体" w:hint="default"/>
                <w:w w:val="100"/>
                <w:sz w:val="21"/>
                <w:szCs w:val="21"/>
              </w:rPr>
              <w:t> </w:t>
            </w:r>
            <w:r>
              <w:rPr>
                <w:rFonts w:ascii="宋体" w:hAnsi="宋体" w:cs="宋体" w:eastAsia="宋体" w:hint="default"/>
                <w:sz w:val="21"/>
                <w:szCs w:val="21"/>
              </w:rPr>
              <w:t>业管理有限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2005"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before="9"/>
              <w:ind w:left="98" w:right="96"/>
              <w:jc w:val="center"/>
              <w:rPr>
                <w:rFonts w:ascii="宋体" w:hAnsi="宋体" w:cs="宋体" w:eastAsia="宋体" w:hint="default"/>
                <w:sz w:val="21"/>
                <w:szCs w:val="21"/>
              </w:rPr>
            </w:pPr>
            <w:r>
              <w:rPr>
                <w:rFonts w:ascii="宋体" w:hAnsi="宋体" w:cs="宋体" w:eastAsia="宋体" w:hint="default"/>
                <w:sz w:val="21"/>
                <w:szCs w:val="21"/>
              </w:rPr>
              <w:t>沈阳市和平区和平</w:t>
            </w:r>
            <w:r>
              <w:rPr>
                <w:rFonts w:ascii="宋体" w:hAnsi="宋体" w:cs="宋体" w:eastAsia="宋体" w:hint="default"/>
                <w:w w:val="100"/>
                <w:sz w:val="21"/>
                <w:szCs w:val="21"/>
              </w:rPr>
              <w:t> </w:t>
            </w:r>
            <w:r>
              <w:rPr>
                <w:rFonts w:ascii="宋体" w:hAnsi="宋体" w:cs="宋体" w:eastAsia="宋体" w:hint="default"/>
                <w:sz w:val="21"/>
                <w:szCs w:val="21"/>
              </w:rPr>
              <w:t>北大街</w:t>
            </w:r>
            <w:r>
              <w:rPr>
                <w:rFonts w:ascii="宋体" w:hAnsi="宋体" w:cs="宋体" w:eastAsia="宋体" w:hint="default"/>
                <w:spacing w:val="-52"/>
                <w:sz w:val="21"/>
                <w:szCs w:val="21"/>
              </w:rPr>
              <w:t> </w:t>
            </w:r>
            <w:r>
              <w:rPr>
                <w:rFonts w:ascii="宋体" w:hAnsi="宋体" w:cs="宋体" w:eastAsia="宋体" w:hint="default"/>
                <w:sz w:val="21"/>
                <w:szCs w:val="21"/>
              </w:rPr>
              <w:t>28</w:t>
            </w:r>
            <w:r>
              <w:rPr>
                <w:rFonts w:ascii="宋体" w:hAnsi="宋体" w:cs="宋体" w:eastAsia="宋体" w:hint="default"/>
                <w:spacing w:val="-54"/>
                <w:sz w:val="21"/>
                <w:szCs w:val="21"/>
              </w:rPr>
              <w:t> </w:t>
            </w:r>
            <w:r>
              <w:rPr>
                <w:rFonts w:ascii="宋体" w:hAnsi="宋体" w:cs="宋体" w:eastAsia="宋体" w:hint="default"/>
                <w:sz w:val="21"/>
                <w:szCs w:val="21"/>
              </w:rPr>
              <w:t>号华利大</w:t>
            </w:r>
          </w:p>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sz w:val="21"/>
                <w:szCs w:val="21"/>
              </w:rPr>
              <w:t>厦</w:t>
            </w:r>
            <w:r>
              <w:rPr>
                <w:rFonts w:ascii="宋体" w:hAnsi="宋体" w:cs="宋体" w:eastAsia="宋体" w:hint="default"/>
                <w:spacing w:val="-52"/>
                <w:sz w:val="21"/>
                <w:szCs w:val="21"/>
              </w:rPr>
              <w:t> </w:t>
            </w:r>
            <w:r>
              <w:rPr>
                <w:rFonts w:ascii="宋体" w:hAnsi="宋体" w:cs="宋体" w:eastAsia="宋体" w:hint="default"/>
                <w:sz w:val="21"/>
                <w:szCs w:val="21"/>
              </w:rPr>
              <w:t>14-5-1</w:t>
            </w:r>
          </w:p>
        </w:tc>
        <w:tc>
          <w:tcPr>
            <w:tcW w:w="11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28"/>
              <w:jc w:val="right"/>
              <w:rPr>
                <w:rFonts w:ascii="宋体" w:hAnsi="宋体" w:cs="宋体" w:eastAsia="宋体" w:hint="default"/>
                <w:sz w:val="21"/>
                <w:szCs w:val="21"/>
              </w:rPr>
            </w:pPr>
            <w:r>
              <w:rPr>
                <w:rFonts w:ascii="宋体"/>
                <w:sz w:val="21"/>
              </w:rPr>
              <w:t>114.25</w:t>
            </w:r>
          </w:p>
        </w:tc>
        <w:tc>
          <w:tcPr>
            <w:tcW w:w="1493"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before="165"/>
              <w:ind w:left="631" w:right="103" w:hanging="526"/>
              <w:jc w:val="left"/>
              <w:rPr>
                <w:rFonts w:ascii="宋体" w:hAnsi="宋体" w:cs="宋体" w:eastAsia="宋体" w:hint="default"/>
                <w:sz w:val="21"/>
                <w:szCs w:val="21"/>
              </w:rPr>
            </w:pPr>
            <w:r>
              <w:rPr>
                <w:rFonts w:ascii="宋体" w:hAnsi="宋体" w:cs="宋体" w:eastAsia="宋体" w:hint="default"/>
                <w:sz w:val="21"/>
                <w:szCs w:val="21"/>
              </w:rPr>
              <w:t>沈阳分公司办</w:t>
            </w:r>
            <w:r>
              <w:rPr>
                <w:rFonts w:ascii="宋体" w:hAnsi="宋体" w:cs="宋体" w:eastAsia="宋体" w:hint="default"/>
                <w:w w:val="100"/>
                <w:sz w:val="21"/>
                <w:szCs w:val="21"/>
              </w:rPr>
              <w:t> </w:t>
            </w:r>
            <w:r>
              <w:rPr>
                <w:rFonts w:ascii="宋体" w:hAnsi="宋体" w:cs="宋体" w:eastAsia="宋体" w:hint="default"/>
                <w:sz w:val="21"/>
                <w:szCs w:val="21"/>
              </w:rPr>
              <w:t>公</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5"/>
              <w:ind w:right="0"/>
              <w:jc w:val="center"/>
              <w:rPr>
                <w:rFonts w:ascii="宋体" w:hAnsi="宋体" w:cs="宋体" w:eastAsia="宋体" w:hint="default"/>
                <w:sz w:val="21"/>
                <w:szCs w:val="21"/>
              </w:rPr>
            </w:pPr>
            <w:r>
              <w:rPr>
                <w:rFonts w:ascii="宋体"/>
                <w:sz w:val="21"/>
              </w:rPr>
              <w:t>11.11.05-12.11</w:t>
            </w:r>
          </w:p>
          <w:p>
            <w:pPr>
              <w:pStyle w:val="TableParagraph"/>
              <w:spacing w:line="240" w:lineRule="auto" w:before="37"/>
              <w:ind w:right="0"/>
              <w:jc w:val="center"/>
              <w:rPr>
                <w:rFonts w:ascii="宋体" w:hAnsi="宋体" w:cs="宋体" w:eastAsia="宋体" w:hint="default"/>
                <w:sz w:val="21"/>
                <w:szCs w:val="21"/>
              </w:rPr>
            </w:pPr>
            <w:r>
              <w:rPr>
                <w:rFonts w:ascii="宋体"/>
                <w:sz w:val="21"/>
              </w:rPr>
              <w:t>.04</w:t>
            </w:r>
          </w:p>
        </w:tc>
        <w:tc>
          <w:tcPr>
            <w:tcW w:w="1316"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3" w:right="0"/>
              <w:jc w:val="center"/>
              <w:rPr>
                <w:rFonts w:ascii="宋体" w:hAnsi="宋体" w:cs="宋体" w:eastAsia="宋体" w:hint="default"/>
                <w:sz w:val="21"/>
                <w:szCs w:val="21"/>
              </w:rPr>
            </w:pPr>
            <w:r>
              <w:rPr>
                <w:rFonts w:ascii="宋体"/>
                <w:sz w:val="21"/>
              </w:rPr>
              <w:t>1,916.80</w:t>
            </w:r>
          </w:p>
        </w:tc>
      </w:tr>
      <w:tr>
        <w:trPr>
          <w:trHeight w:val="955" w:hRule="exact"/>
        </w:trPr>
        <w:tc>
          <w:tcPr>
            <w:tcW w:w="1318" w:type="dxa"/>
            <w:tcBorders>
              <w:top w:val="single" w:sz="8" w:space="0" w:color="000000"/>
              <w:left w:val="single" w:sz="12" w:space="0" w:color="000000"/>
              <w:bottom w:val="single" w:sz="8" w:space="0" w:color="000000"/>
              <w:right w:val="single" w:sz="8" w:space="0" w:color="000000"/>
            </w:tcBorders>
          </w:tcPr>
          <w:p>
            <w:pPr>
              <w:pStyle w:val="TableParagraph"/>
              <w:spacing w:line="273" w:lineRule="auto"/>
              <w:ind w:left="117" w:right="120"/>
              <w:jc w:val="both"/>
              <w:rPr>
                <w:rFonts w:ascii="宋体" w:hAnsi="宋体" w:cs="宋体" w:eastAsia="宋体" w:hint="default"/>
                <w:sz w:val="21"/>
                <w:szCs w:val="21"/>
              </w:rPr>
            </w:pPr>
            <w:r>
              <w:rPr>
                <w:rFonts w:ascii="宋体" w:hAnsi="宋体" w:cs="宋体" w:eastAsia="宋体" w:hint="default"/>
                <w:sz w:val="21"/>
                <w:szCs w:val="21"/>
              </w:rPr>
              <w:t>武汉中南汽</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车修造有限</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责任公司</w:t>
            </w:r>
          </w:p>
        </w:tc>
        <w:tc>
          <w:tcPr>
            <w:tcW w:w="2005"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151" w:right="149"/>
              <w:jc w:val="center"/>
              <w:rPr>
                <w:rFonts w:ascii="宋体" w:hAnsi="宋体" w:cs="宋体" w:eastAsia="宋体" w:hint="default"/>
                <w:sz w:val="21"/>
                <w:szCs w:val="21"/>
              </w:rPr>
            </w:pPr>
            <w:r>
              <w:rPr>
                <w:rFonts w:ascii="宋体" w:hAnsi="宋体" w:cs="宋体" w:eastAsia="宋体" w:hint="default"/>
                <w:spacing w:val="-2"/>
                <w:sz w:val="21"/>
                <w:szCs w:val="21"/>
              </w:rPr>
              <w:t>武汉市江汉区青年</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路</w:t>
            </w:r>
            <w:r>
              <w:rPr>
                <w:rFonts w:ascii="宋体" w:hAnsi="宋体" w:cs="宋体" w:eastAsia="宋体" w:hint="default"/>
                <w:spacing w:val="-52"/>
                <w:sz w:val="21"/>
                <w:szCs w:val="21"/>
              </w:rPr>
              <w:t> </w:t>
            </w:r>
            <w:r>
              <w:rPr>
                <w:rFonts w:ascii="宋体" w:hAnsi="宋体" w:cs="宋体" w:eastAsia="宋体" w:hint="default"/>
                <w:sz w:val="21"/>
                <w:szCs w:val="21"/>
              </w:rPr>
              <w:t>308</w:t>
            </w:r>
            <w:r>
              <w:rPr>
                <w:rFonts w:ascii="宋体" w:hAnsi="宋体" w:cs="宋体" w:eastAsia="宋体" w:hint="default"/>
                <w:spacing w:val="-54"/>
                <w:sz w:val="21"/>
                <w:szCs w:val="21"/>
              </w:rPr>
              <w:t> </w:t>
            </w:r>
            <w:r>
              <w:rPr>
                <w:rFonts w:ascii="宋体" w:hAnsi="宋体" w:cs="宋体" w:eastAsia="宋体" w:hint="default"/>
                <w:sz w:val="21"/>
                <w:szCs w:val="21"/>
              </w:rPr>
              <w:t>号花园道写</w:t>
            </w:r>
          </w:p>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sz w:val="21"/>
                <w:szCs w:val="21"/>
              </w:rPr>
              <w:t>字楼</w:t>
            </w:r>
            <w:r>
              <w:rPr>
                <w:rFonts w:ascii="宋体" w:hAnsi="宋体" w:cs="宋体" w:eastAsia="宋体" w:hint="default"/>
                <w:spacing w:val="-52"/>
                <w:sz w:val="21"/>
                <w:szCs w:val="21"/>
              </w:rPr>
              <w:t> </w:t>
            </w:r>
            <w:r>
              <w:rPr>
                <w:rFonts w:ascii="宋体" w:hAnsi="宋体" w:cs="宋体" w:eastAsia="宋体" w:hint="default"/>
                <w:sz w:val="21"/>
                <w:szCs w:val="21"/>
              </w:rPr>
              <w:t>728</w:t>
            </w:r>
            <w:r>
              <w:rPr>
                <w:rFonts w:ascii="宋体" w:hAnsi="宋体" w:cs="宋体" w:eastAsia="宋体" w:hint="default"/>
                <w:spacing w:val="-51"/>
                <w:sz w:val="21"/>
                <w:szCs w:val="21"/>
              </w:rPr>
              <w:t> </w:t>
            </w:r>
            <w:r>
              <w:rPr>
                <w:rFonts w:ascii="宋体" w:hAnsi="宋体" w:cs="宋体" w:eastAsia="宋体" w:hint="default"/>
                <w:sz w:val="21"/>
                <w:szCs w:val="21"/>
              </w:rPr>
              <w:t>室</w:t>
            </w:r>
          </w:p>
        </w:tc>
        <w:tc>
          <w:tcPr>
            <w:tcW w:w="11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sz w:val="21"/>
              </w:rPr>
              <w:t>405</w:t>
            </w:r>
          </w:p>
        </w:tc>
        <w:tc>
          <w:tcPr>
            <w:tcW w:w="1493"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before="143"/>
              <w:ind w:left="631" w:right="103" w:hanging="526"/>
              <w:jc w:val="left"/>
              <w:rPr>
                <w:rFonts w:ascii="宋体" w:hAnsi="宋体" w:cs="宋体" w:eastAsia="宋体" w:hint="default"/>
                <w:sz w:val="21"/>
                <w:szCs w:val="21"/>
              </w:rPr>
            </w:pPr>
            <w:r>
              <w:rPr>
                <w:rFonts w:ascii="宋体" w:hAnsi="宋体" w:cs="宋体" w:eastAsia="宋体" w:hint="default"/>
                <w:sz w:val="21"/>
                <w:szCs w:val="21"/>
              </w:rPr>
              <w:t>武汉分公司办</w:t>
            </w:r>
            <w:r>
              <w:rPr>
                <w:rFonts w:ascii="宋体" w:hAnsi="宋体" w:cs="宋体" w:eastAsia="宋体" w:hint="default"/>
                <w:w w:val="100"/>
                <w:sz w:val="21"/>
                <w:szCs w:val="21"/>
              </w:rPr>
              <w:t> </w:t>
            </w:r>
            <w:r>
              <w:rPr>
                <w:rFonts w:ascii="宋体" w:hAnsi="宋体" w:cs="宋体" w:eastAsia="宋体" w:hint="default"/>
                <w:sz w:val="21"/>
                <w:szCs w:val="21"/>
              </w:rPr>
              <w:t>公</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11.08.01-16.07</w:t>
            </w:r>
          </w:p>
          <w:p>
            <w:pPr>
              <w:pStyle w:val="TableParagraph"/>
              <w:spacing w:line="240" w:lineRule="auto" w:before="37"/>
              <w:ind w:right="0"/>
              <w:jc w:val="center"/>
              <w:rPr>
                <w:rFonts w:ascii="宋体" w:hAnsi="宋体" w:cs="宋体" w:eastAsia="宋体" w:hint="default"/>
                <w:sz w:val="21"/>
                <w:szCs w:val="21"/>
              </w:rPr>
            </w:pPr>
            <w:r>
              <w:rPr>
                <w:rFonts w:ascii="宋体"/>
                <w:sz w:val="21"/>
              </w:rPr>
              <w:t>.31</w:t>
            </w:r>
          </w:p>
        </w:tc>
        <w:tc>
          <w:tcPr>
            <w:tcW w:w="1316"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3" w:right="0"/>
              <w:jc w:val="center"/>
              <w:rPr>
                <w:rFonts w:ascii="宋体" w:hAnsi="宋体" w:cs="宋体" w:eastAsia="宋体" w:hint="default"/>
                <w:sz w:val="21"/>
                <w:szCs w:val="21"/>
              </w:rPr>
            </w:pPr>
            <w:r>
              <w:rPr>
                <w:rFonts w:ascii="宋体"/>
                <w:sz w:val="21"/>
              </w:rPr>
              <w:t>19,764.00</w:t>
            </w:r>
          </w:p>
        </w:tc>
      </w:tr>
      <w:tr>
        <w:trPr>
          <w:trHeight w:val="740" w:hRule="exact"/>
        </w:trPr>
        <w:tc>
          <w:tcPr>
            <w:tcW w:w="1318" w:type="dxa"/>
            <w:tcBorders>
              <w:top w:val="single" w:sz="8" w:space="0" w:color="000000"/>
              <w:left w:val="single" w:sz="12"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赵惠芬</w:t>
            </w:r>
          </w:p>
        </w:tc>
        <w:tc>
          <w:tcPr>
            <w:tcW w:w="20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5"/>
              <w:ind w:right="0"/>
              <w:jc w:val="center"/>
              <w:rPr>
                <w:rFonts w:ascii="宋体" w:hAnsi="宋体" w:cs="宋体" w:eastAsia="宋体" w:hint="default"/>
                <w:sz w:val="21"/>
                <w:szCs w:val="21"/>
              </w:rPr>
            </w:pPr>
            <w:r>
              <w:rPr>
                <w:rFonts w:ascii="宋体" w:hAnsi="宋体" w:cs="宋体" w:eastAsia="宋体" w:hint="default"/>
                <w:sz w:val="21"/>
                <w:szCs w:val="21"/>
              </w:rPr>
              <w:t>上海常德路</w:t>
            </w:r>
            <w:r>
              <w:rPr>
                <w:rFonts w:ascii="宋体" w:hAnsi="宋体" w:cs="宋体" w:eastAsia="宋体" w:hint="default"/>
                <w:spacing w:val="-52"/>
                <w:sz w:val="21"/>
                <w:szCs w:val="21"/>
              </w:rPr>
              <w:t> </w:t>
            </w:r>
            <w:r>
              <w:rPr>
                <w:rFonts w:ascii="宋体" w:hAnsi="宋体" w:cs="宋体" w:eastAsia="宋体" w:hint="default"/>
                <w:sz w:val="21"/>
                <w:szCs w:val="21"/>
              </w:rPr>
              <w:t>1211</w:t>
            </w:r>
            <w:r>
              <w:rPr>
                <w:rFonts w:ascii="宋体" w:hAnsi="宋体" w:cs="宋体" w:eastAsia="宋体" w:hint="default"/>
                <w:spacing w:val="-53"/>
                <w:sz w:val="21"/>
                <w:szCs w:val="21"/>
              </w:rPr>
              <w:t> </w:t>
            </w:r>
            <w:r>
              <w:rPr>
                <w:rFonts w:ascii="宋体" w:hAnsi="宋体" w:cs="宋体" w:eastAsia="宋体" w:hint="default"/>
                <w:sz w:val="21"/>
                <w:szCs w:val="21"/>
              </w:rPr>
              <w:t>号</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宝华大厦</w:t>
            </w:r>
            <w:r>
              <w:rPr>
                <w:rFonts w:ascii="宋体" w:hAnsi="宋体" w:cs="宋体" w:eastAsia="宋体" w:hint="default"/>
                <w:spacing w:val="-53"/>
                <w:sz w:val="21"/>
                <w:szCs w:val="21"/>
              </w:rPr>
              <w:t> </w:t>
            </w:r>
            <w:r>
              <w:rPr>
                <w:rFonts w:ascii="宋体" w:hAnsi="宋体" w:cs="宋体" w:eastAsia="宋体" w:hint="default"/>
                <w:sz w:val="21"/>
                <w:szCs w:val="21"/>
              </w:rPr>
              <w:t>510</w:t>
            </w:r>
            <w:r>
              <w:rPr>
                <w:rFonts w:ascii="宋体" w:hAnsi="宋体" w:cs="宋体" w:eastAsia="宋体" w:hint="default"/>
                <w:spacing w:val="-52"/>
                <w:sz w:val="21"/>
                <w:szCs w:val="21"/>
              </w:rPr>
              <w:t> </w:t>
            </w:r>
            <w:r>
              <w:rPr>
                <w:rFonts w:ascii="宋体" w:hAnsi="宋体" w:cs="宋体" w:eastAsia="宋体" w:hint="default"/>
                <w:sz w:val="21"/>
                <w:szCs w:val="21"/>
              </w:rPr>
              <w:t>室</w:t>
            </w:r>
          </w:p>
        </w:tc>
        <w:tc>
          <w:tcPr>
            <w:tcW w:w="11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81"/>
              <w:jc w:val="right"/>
              <w:rPr>
                <w:rFonts w:ascii="宋体" w:hAnsi="宋体" w:cs="宋体" w:eastAsia="宋体" w:hint="default"/>
                <w:sz w:val="21"/>
                <w:szCs w:val="21"/>
              </w:rPr>
            </w:pPr>
            <w:r>
              <w:rPr>
                <w:rFonts w:ascii="宋体"/>
                <w:sz w:val="21"/>
              </w:rPr>
              <w:t>91.64</w:t>
            </w:r>
          </w:p>
        </w:tc>
        <w:tc>
          <w:tcPr>
            <w:tcW w:w="1493"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before="35"/>
              <w:ind w:left="631" w:right="103" w:hanging="526"/>
              <w:jc w:val="left"/>
              <w:rPr>
                <w:rFonts w:ascii="宋体" w:hAnsi="宋体" w:cs="宋体" w:eastAsia="宋体" w:hint="default"/>
                <w:sz w:val="21"/>
                <w:szCs w:val="21"/>
              </w:rPr>
            </w:pPr>
            <w:r>
              <w:rPr>
                <w:rFonts w:ascii="宋体" w:hAnsi="宋体" w:cs="宋体" w:eastAsia="宋体" w:hint="default"/>
                <w:sz w:val="21"/>
                <w:szCs w:val="21"/>
              </w:rPr>
              <w:t>领卓子公司办</w:t>
            </w:r>
            <w:r>
              <w:rPr>
                <w:rFonts w:ascii="宋体" w:hAnsi="宋体" w:cs="宋体" w:eastAsia="宋体" w:hint="default"/>
                <w:w w:val="100"/>
                <w:sz w:val="21"/>
                <w:szCs w:val="21"/>
              </w:rPr>
              <w:t> </w:t>
            </w:r>
            <w:r>
              <w:rPr>
                <w:rFonts w:ascii="宋体" w:hAnsi="宋体" w:cs="宋体" w:eastAsia="宋体" w:hint="default"/>
                <w:sz w:val="21"/>
                <w:szCs w:val="21"/>
              </w:rPr>
              <w:t>公</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5"/>
              <w:ind w:right="0"/>
              <w:jc w:val="center"/>
              <w:rPr>
                <w:rFonts w:ascii="宋体" w:hAnsi="宋体" w:cs="宋体" w:eastAsia="宋体" w:hint="default"/>
                <w:sz w:val="21"/>
                <w:szCs w:val="21"/>
              </w:rPr>
            </w:pPr>
            <w:r>
              <w:rPr>
                <w:rFonts w:ascii="宋体"/>
                <w:sz w:val="21"/>
              </w:rPr>
              <w:t>11.10.16-12.10</w:t>
            </w:r>
          </w:p>
          <w:p>
            <w:pPr>
              <w:pStyle w:val="TableParagraph"/>
              <w:spacing w:line="240" w:lineRule="auto" w:before="37"/>
              <w:ind w:right="0"/>
              <w:jc w:val="center"/>
              <w:rPr>
                <w:rFonts w:ascii="宋体" w:hAnsi="宋体" w:cs="宋体" w:eastAsia="宋体" w:hint="default"/>
                <w:sz w:val="21"/>
                <w:szCs w:val="21"/>
              </w:rPr>
            </w:pPr>
            <w:r>
              <w:rPr>
                <w:rFonts w:ascii="宋体"/>
                <w:sz w:val="21"/>
              </w:rPr>
              <w:t>.15</w:t>
            </w:r>
          </w:p>
        </w:tc>
        <w:tc>
          <w:tcPr>
            <w:tcW w:w="1316"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 w:right="0"/>
              <w:jc w:val="center"/>
              <w:rPr>
                <w:rFonts w:ascii="宋体" w:hAnsi="宋体" w:cs="宋体" w:eastAsia="宋体" w:hint="default"/>
                <w:sz w:val="21"/>
                <w:szCs w:val="21"/>
              </w:rPr>
            </w:pPr>
            <w:r>
              <w:rPr>
                <w:rFonts w:ascii="宋体"/>
                <w:sz w:val="21"/>
              </w:rPr>
              <w:t>9,783.90</w:t>
            </w:r>
          </w:p>
        </w:tc>
      </w:tr>
      <w:tr>
        <w:trPr>
          <w:trHeight w:val="958" w:hRule="exact"/>
        </w:trPr>
        <w:tc>
          <w:tcPr>
            <w:tcW w:w="1318" w:type="dxa"/>
            <w:tcBorders>
              <w:top w:val="single" w:sz="8" w:space="0" w:color="000000"/>
              <w:left w:val="single" w:sz="12" w:space="0" w:color="000000"/>
              <w:bottom w:val="single" w:sz="8" w:space="0" w:color="000000"/>
              <w:right w:val="single" w:sz="8" w:space="0" w:color="000000"/>
            </w:tcBorders>
          </w:tcPr>
          <w:p>
            <w:pPr>
              <w:pStyle w:val="TableParagraph"/>
              <w:spacing w:line="273" w:lineRule="auto"/>
              <w:ind w:left="117" w:right="120"/>
              <w:jc w:val="center"/>
              <w:rPr>
                <w:rFonts w:ascii="宋体" w:hAnsi="宋体" w:cs="宋体" w:eastAsia="宋体" w:hint="default"/>
                <w:sz w:val="21"/>
                <w:szCs w:val="21"/>
              </w:rPr>
            </w:pPr>
            <w:r>
              <w:rPr>
                <w:rFonts w:ascii="宋体" w:hAnsi="宋体" w:cs="宋体" w:eastAsia="宋体" w:hint="default"/>
                <w:sz w:val="21"/>
                <w:szCs w:val="21"/>
              </w:rPr>
              <w:t>上海天玑科</w:t>
            </w:r>
            <w:r>
              <w:rPr>
                <w:rFonts w:ascii="宋体" w:hAnsi="宋体" w:cs="宋体" w:eastAsia="宋体" w:hint="default"/>
                <w:w w:val="100"/>
                <w:sz w:val="21"/>
                <w:szCs w:val="21"/>
              </w:rPr>
              <w:t> </w:t>
            </w:r>
            <w:r>
              <w:rPr>
                <w:rFonts w:ascii="宋体" w:hAnsi="宋体" w:cs="宋体" w:eastAsia="宋体" w:hint="default"/>
                <w:sz w:val="21"/>
                <w:szCs w:val="21"/>
              </w:rPr>
              <w:t>技股份有限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2005"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151" w:right="149" w:hanging="1"/>
              <w:jc w:val="center"/>
              <w:rPr>
                <w:rFonts w:ascii="宋体" w:hAnsi="宋体" w:cs="宋体" w:eastAsia="宋体" w:hint="default"/>
                <w:sz w:val="21"/>
                <w:szCs w:val="21"/>
              </w:rPr>
            </w:pPr>
            <w:r>
              <w:rPr>
                <w:rFonts w:ascii="宋体" w:hAnsi="宋体" w:cs="宋体" w:eastAsia="宋体" w:hint="default"/>
                <w:spacing w:val="-2"/>
                <w:sz w:val="21"/>
                <w:szCs w:val="21"/>
              </w:rPr>
              <w:t>上海市松江区新桥</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镇莘砖公路</w:t>
            </w:r>
            <w:r>
              <w:rPr>
                <w:rFonts w:ascii="宋体" w:hAnsi="宋体" w:cs="宋体" w:eastAsia="宋体" w:hint="default"/>
                <w:spacing w:val="-51"/>
                <w:sz w:val="21"/>
                <w:szCs w:val="21"/>
              </w:rPr>
              <w:t> </w:t>
            </w:r>
            <w:r>
              <w:rPr>
                <w:rFonts w:ascii="宋体" w:hAnsi="宋体" w:cs="宋体" w:eastAsia="宋体" w:hint="default"/>
                <w:sz w:val="21"/>
                <w:szCs w:val="21"/>
              </w:rPr>
              <w:t>518</w:t>
            </w:r>
            <w:r>
              <w:rPr>
                <w:rFonts w:ascii="宋体" w:hAnsi="宋体" w:cs="宋体" w:eastAsia="宋体" w:hint="default"/>
                <w:spacing w:val="-54"/>
                <w:sz w:val="21"/>
                <w:szCs w:val="21"/>
              </w:rPr>
              <w:t> </w:t>
            </w:r>
            <w:r>
              <w:rPr>
                <w:rFonts w:ascii="宋体" w:hAnsi="宋体" w:cs="宋体" w:eastAsia="宋体" w:hint="default"/>
                <w:sz w:val="21"/>
                <w:szCs w:val="21"/>
              </w:rPr>
              <w:t>号</w:t>
            </w:r>
          </w:p>
          <w:p>
            <w:pPr>
              <w:pStyle w:val="TableParagraph"/>
              <w:spacing w:line="240" w:lineRule="auto" w:before="7"/>
              <w:ind w:left="1" w:right="0"/>
              <w:jc w:val="center"/>
              <w:rPr>
                <w:rFonts w:ascii="宋体" w:hAnsi="宋体" w:cs="宋体" w:eastAsia="宋体" w:hint="default"/>
                <w:sz w:val="21"/>
                <w:szCs w:val="21"/>
              </w:rPr>
            </w:pPr>
            <w:r>
              <w:rPr>
                <w:rFonts w:ascii="宋体" w:hAnsi="宋体" w:cs="宋体" w:eastAsia="宋体" w:hint="default"/>
                <w:sz w:val="21"/>
                <w:szCs w:val="21"/>
              </w:rPr>
              <w:t>28</w:t>
            </w:r>
            <w:r>
              <w:rPr>
                <w:rFonts w:ascii="宋体" w:hAnsi="宋体" w:cs="宋体" w:eastAsia="宋体" w:hint="default"/>
                <w:spacing w:val="-51"/>
                <w:sz w:val="21"/>
                <w:szCs w:val="21"/>
              </w:rPr>
              <w:t> </w:t>
            </w:r>
            <w:r>
              <w:rPr>
                <w:rFonts w:ascii="宋体" w:hAnsi="宋体" w:cs="宋体" w:eastAsia="宋体" w:hint="default"/>
                <w:sz w:val="21"/>
                <w:szCs w:val="21"/>
              </w:rPr>
              <w:t>幢</w:t>
            </w:r>
          </w:p>
        </w:tc>
        <w:tc>
          <w:tcPr>
            <w:tcW w:w="11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335"/>
              <w:jc w:val="right"/>
              <w:rPr>
                <w:rFonts w:ascii="宋体" w:hAnsi="宋体" w:cs="宋体" w:eastAsia="宋体" w:hint="default"/>
                <w:sz w:val="21"/>
                <w:szCs w:val="21"/>
              </w:rPr>
            </w:pPr>
            <w:r>
              <w:rPr>
                <w:rFonts w:ascii="宋体"/>
                <w:sz w:val="21"/>
              </w:rPr>
              <w:t>1500</w:t>
            </w:r>
          </w:p>
        </w:tc>
        <w:tc>
          <w:tcPr>
            <w:tcW w:w="1493"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before="146"/>
              <w:ind w:left="420" w:right="103" w:hanging="315"/>
              <w:jc w:val="left"/>
              <w:rPr>
                <w:rFonts w:ascii="宋体" w:hAnsi="宋体" w:cs="宋体" w:eastAsia="宋体" w:hint="default"/>
                <w:sz w:val="21"/>
                <w:szCs w:val="21"/>
              </w:rPr>
            </w:pPr>
            <w:r>
              <w:rPr>
                <w:rFonts w:ascii="宋体" w:hAnsi="宋体" w:cs="宋体" w:eastAsia="宋体" w:hint="default"/>
                <w:sz w:val="21"/>
                <w:szCs w:val="21"/>
              </w:rPr>
              <w:t>力克数码子公</w:t>
            </w:r>
            <w:r>
              <w:rPr>
                <w:rFonts w:ascii="宋体" w:hAnsi="宋体" w:cs="宋体" w:eastAsia="宋体" w:hint="default"/>
                <w:w w:val="100"/>
                <w:sz w:val="21"/>
                <w:szCs w:val="21"/>
              </w:rPr>
              <w:t> </w:t>
            </w:r>
            <w:r>
              <w:rPr>
                <w:rFonts w:ascii="宋体" w:hAnsi="宋体" w:cs="宋体" w:eastAsia="宋体" w:hint="default"/>
                <w:sz w:val="21"/>
                <w:szCs w:val="21"/>
              </w:rPr>
              <w:t>司办公</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sz w:val="21"/>
              </w:rPr>
              <w:t>11.1.1-11.12.3</w:t>
            </w:r>
          </w:p>
          <w:p>
            <w:pPr>
              <w:pStyle w:val="TableParagraph"/>
              <w:spacing w:line="240" w:lineRule="auto" w:before="37"/>
              <w:ind w:right="0"/>
              <w:jc w:val="center"/>
              <w:rPr>
                <w:rFonts w:ascii="宋体" w:hAnsi="宋体" w:cs="宋体" w:eastAsia="宋体" w:hint="default"/>
                <w:sz w:val="21"/>
                <w:szCs w:val="21"/>
              </w:rPr>
            </w:pPr>
            <w:r>
              <w:rPr>
                <w:rFonts w:ascii="宋体"/>
                <w:w w:val="100"/>
                <w:sz w:val="21"/>
              </w:rPr>
              <w:t>1</w:t>
            </w:r>
          </w:p>
        </w:tc>
        <w:tc>
          <w:tcPr>
            <w:tcW w:w="1316" w:type="dxa"/>
            <w:tcBorders>
              <w:top w:val="single" w:sz="8" w:space="0" w:color="000000"/>
              <w:left w:val="single" w:sz="8" w:space="0" w:color="000000"/>
              <w:bottom w:val="single" w:sz="8" w:space="0" w:color="000000"/>
              <w:right w:val="single" w:sz="12"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3" w:right="0"/>
              <w:jc w:val="center"/>
              <w:rPr>
                <w:rFonts w:ascii="宋体" w:hAnsi="宋体" w:cs="宋体" w:eastAsia="宋体" w:hint="default"/>
                <w:sz w:val="21"/>
                <w:szCs w:val="21"/>
              </w:rPr>
            </w:pPr>
            <w:r>
              <w:rPr>
                <w:rFonts w:ascii="宋体"/>
                <w:sz w:val="21"/>
              </w:rPr>
              <w:t>17,250.00</w:t>
            </w:r>
          </w:p>
        </w:tc>
      </w:tr>
      <w:tr>
        <w:trPr>
          <w:trHeight w:val="1274" w:hRule="exact"/>
        </w:trPr>
        <w:tc>
          <w:tcPr>
            <w:tcW w:w="1318" w:type="dxa"/>
            <w:tcBorders>
              <w:top w:val="single" w:sz="8" w:space="0" w:color="000000"/>
              <w:left w:val="single" w:sz="12" w:space="0" w:color="000000"/>
              <w:bottom w:val="single" w:sz="12" w:space="0" w:color="000000"/>
              <w:right w:val="single" w:sz="8" w:space="0" w:color="000000"/>
            </w:tcBorders>
          </w:tcPr>
          <w:p>
            <w:pPr>
              <w:pStyle w:val="TableParagraph"/>
              <w:spacing w:line="273" w:lineRule="auto"/>
              <w:ind w:left="170" w:right="173" w:hanging="3"/>
              <w:jc w:val="center"/>
              <w:rPr>
                <w:rFonts w:ascii="宋体" w:hAnsi="宋体" w:cs="宋体" w:eastAsia="宋体" w:hint="default"/>
                <w:sz w:val="21"/>
                <w:szCs w:val="21"/>
              </w:rPr>
            </w:pPr>
            <w:r>
              <w:rPr>
                <w:rFonts w:ascii="宋体"/>
                <w:sz w:val="21"/>
              </w:rPr>
              <w:t>West</w:t>
            </w:r>
            <w:r>
              <w:rPr>
                <w:rFonts w:ascii="宋体"/>
                <w:w w:val="100"/>
                <w:sz w:val="21"/>
              </w:rPr>
              <w:t> </w:t>
            </w:r>
            <w:r>
              <w:rPr>
                <w:rFonts w:ascii="宋体"/>
                <w:sz w:val="21"/>
              </w:rPr>
              <w:t>Valley</w:t>
            </w:r>
            <w:r>
              <w:rPr>
                <w:rFonts w:ascii="宋体"/>
                <w:w w:val="100"/>
                <w:sz w:val="21"/>
              </w:rPr>
              <w:t> </w:t>
            </w:r>
            <w:r>
              <w:rPr>
                <w:rFonts w:ascii="宋体"/>
                <w:sz w:val="21"/>
              </w:rPr>
              <w:t>Partners,</w:t>
            </w:r>
            <w:r>
              <w:rPr>
                <w:rFonts w:ascii="宋体"/>
                <w:w w:val="100"/>
                <w:sz w:val="21"/>
              </w:rPr>
              <w:t> </w:t>
            </w:r>
            <w:r>
              <w:rPr>
                <w:rFonts w:ascii="宋体"/>
                <w:sz w:val="21"/>
              </w:rPr>
              <w:t>LLC</w:t>
            </w:r>
          </w:p>
        </w:tc>
        <w:tc>
          <w:tcPr>
            <w:tcW w:w="2005"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6644 S 196TH</w:t>
            </w:r>
            <w:r>
              <w:rPr>
                <w:rFonts w:ascii="宋体"/>
                <w:spacing w:val="-1"/>
                <w:sz w:val="21"/>
              </w:rPr>
              <w:t> </w:t>
            </w:r>
            <w:r>
              <w:rPr>
                <w:rFonts w:ascii="宋体"/>
                <w:sz w:val="21"/>
              </w:rPr>
              <w:t>ST</w:t>
            </w:r>
          </w:p>
          <w:p>
            <w:pPr>
              <w:pStyle w:val="TableParagraph"/>
              <w:spacing w:line="273" w:lineRule="auto" w:before="37"/>
              <w:ind w:left="98" w:right="96"/>
              <w:jc w:val="center"/>
              <w:rPr>
                <w:rFonts w:ascii="宋体" w:hAnsi="宋体" w:cs="宋体" w:eastAsia="宋体" w:hint="default"/>
                <w:sz w:val="21"/>
                <w:szCs w:val="21"/>
              </w:rPr>
            </w:pPr>
            <w:r>
              <w:rPr>
                <w:rFonts w:ascii="宋体"/>
                <w:sz w:val="21"/>
              </w:rPr>
              <w:t>Suite T103, Kent,</w:t>
            </w:r>
            <w:r>
              <w:rPr>
                <w:rFonts w:ascii="宋体"/>
                <w:w w:val="100"/>
                <w:sz w:val="21"/>
              </w:rPr>
              <w:t> </w:t>
            </w:r>
            <w:r>
              <w:rPr>
                <w:rFonts w:ascii="宋体"/>
                <w:sz w:val="21"/>
              </w:rPr>
              <w:t>WA 98032,</w:t>
            </w:r>
            <w:r>
              <w:rPr>
                <w:rFonts w:ascii="宋体"/>
                <w:spacing w:val="1"/>
                <w:sz w:val="21"/>
              </w:rPr>
              <w:t> </w:t>
            </w:r>
            <w:r>
              <w:rPr>
                <w:rFonts w:ascii="宋体"/>
                <w:sz w:val="21"/>
              </w:rPr>
              <w:t>USA</w:t>
            </w:r>
          </w:p>
        </w:tc>
        <w:tc>
          <w:tcPr>
            <w:tcW w:w="1114"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168</w:t>
            </w:r>
          </w:p>
        </w:tc>
        <w:tc>
          <w:tcPr>
            <w:tcW w:w="1493"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73" w:lineRule="auto"/>
              <w:ind w:left="525" w:right="103" w:hanging="420"/>
              <w:jc w:val="left"/>
              <w:rPr>
                <w:rFonts w:ascii="宋体" w:hAnsi="宋体" w:cs="宋体" w:eastAsia="宋体" w:hint="default"/>
                <w:sz w:val="21"/>
                <w:szCs w:val="21"/>
              </w:rPr>
            </w:pPr>
            <w:r>
              <w:rPr>
                <w:rFonts w:ascii="宋体" w:hAnsi="宋体" w:cs="宋体" w:eastAsia="宋体" w:hint="default"/>
                <w:sz w:val="21"/>
                <w:szCs w:val="21"/>
              </w:rPr>
              <w:t>美国极品数据</w:t>
            </w:r>
            <w:r>
              <w:rPr>
                <w:rFonts w:ascii="宋体" w:hAnsi="宋体" w:cs="宋体" w:eastAsia="宋体" w:hint="default"/>
                <w:w w:val="100"/>
                <w:sz w:val="21"/>
                <w:szCs w:val="21"/>
              </w:rPr>
              <w:t> </w:t>
            </w:r>
            <w:r>
              <w:rPr>
                <w:rFonts w:ascii="宋体" w:hAnsi="宋体" w:cs="宋体" w:eastAsia="宋体" w:hint="default"/>
                <w:sz w:val="21"/>
                <w:szCs w:val="21"/>
              </w:rPr>
              <w:t>办公</w:t>
            </w:r>
          </w:p>
        </w:tc>
        <w:tc>
          <w:tcPr>
            <w:tcW w:w="1702"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sz w:val="21"/>
              </w:rPr>
              <w:t>11.1.1-11.12.3</w:t>
            </w:r>
          </w:p>
          <w:p>
            <w:pPr>
              <w:pStyle w:val="TableParagraph"/>
              <w:spacing w:line="240" w:lineRule="auto" w:before="37"/>
              <w:ind w:right="0"/>
              <w:jc w:val="center"/>
              <w:rPr>
                <w:rFonts w:ascii="宋体" w:hAnsi="宋体" w:cs="宋体" w:eastAsia="宋体" w:hint="default"/>
                <w:sz w:val="21"/>
                <w:szCs w:val="21"/>
              </w:rPr>
            </w:pPr>
            <w:r>
              <w:rPr>
                <w:rFonts w:ascii="宋体"/>
                <w:w w:val="100"/>
                <w:sz w:val="21"/>
              </w:rPr>
              <w:t>1</w:t>
            </w:r>
          </w:p>
        </w:tc>
        <w:tc>
          <w:tcPr>
            <w:tcW w:w="1316" w:type="dxa"/>
            <w:tcBorders>
              <w:top w:val="single" w:sz="8" w:space="0" w:color="000000"/>
              <w:left w:val="single" w:sz="8"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 w:right="0"/>
              <w:jc w:val="center"/>
              <w:rPr>
                <w:rFonts w:ascii="宋体" w:hAnsi="宋体" w:cs="宋体" w:eastAsia="宋体" w:hint="default"/>
                <w:sz w:val="21"/>
                <w:szCs w:val="21"/>
              </w:rPr>
            </w:pPr>
            <w:r>
              <w:rPr>
                <w:rFonts w:ascii="宋体"/>
                <w:sz w:val="21"/>
              </w:rPr>
              <w:t>$1317</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Heading3"/>
        <w:spacing w:line="240" w:lineRule="auto"/>
        <w:ind w:left="438" w:right="445"/>
        <w:jc w:val="left"/>
        <w:rPr>
          <w:b w:val="0"/>
          <w:bCs w:val="0"/>
        </w:rPr>
      </w:pPr>
      <w:r>
        <w:rPr>
          <w:rFonts w:ascii="宋体" w:hAnsi="宋体" w:cs="宋体" w:eastAsia="宋体" w:hint="default"/>
        </w:rPr>
        <w:t>5</w:t>
      </w:r>
      <w:r>
        <w:rPr/>
        <w:t>、</w:t>
      </w:r>
      <w:r>
        <w:rPr>
          <w:spacing w:val="-2"/>
        </w:rPr>
        <w:t> </w:t>
      </w:r>
      <w:r>
        <w:rPr/>
        <w:t>报告期内，公司拥有的土地使用权未发生变化</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p>
      <w:pPr>
        <w:pStyle w:val="Heading3"/>
        <w:spacing w:line="240" w:lineRule="auto"/>
        <w:ind w:left="438" w:right="445"/>
        <w:jc w:val="left"/>
        <w:rPr>
          <w:b w:val="0"/>
          <w:bCs w:val="0"/>
        </w:rPr>
      </w:pPr>
      <w:r>
        <w:rPr/>
        <w:t>（五）</w:t>
      </w:r>
      <w:r>
        <w:rPr>
          <w:spacing w:val="-19"/>
        </w:rPr>
        <w:t> </w:t>
      </w:r>
      <w:r>
        <w:rPr/>
        <w:t>公司核心竞争能力情况</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left="438" w:right="444" w:firstLine="419"/>
        <w:jc w:val="left"/>
      </w:pPr>
      <w:r>
        <w:rPr/>
        <w:t>经过十余年的积累，公司作为一家专业的</w:t>
      </w:r>
      <w:r>
        <w:rPr>
          <w:spacing w:val="-46"/>
        </w:rPr>
        <w:t> </w:t>
      </w:r>
      <w:r>
        <w:rPr>
          <w:rFonts w:ascii="宋体" w:hAnsi="宋体" w:cs="宋体" w:eastAsia="宋体" w:hint="default"/>
        </w:rPr>
        <w:t>IT</w:t>
      </w:r>
      <w:r>
        <w:rPr>
          <w:rFonts w:ascii="宋体" w:hAnsi="宋体" w:cs="宋体" w:eastAsia="宋体" w:hint="default"/>
          <w:spacing w:val="-49"/>
        </w:rPr>
        <w:t> </w:t>
      </w:r>
      <w:r>
        <w:rPr/>
        <w:t>服务商，在客户关系、服务模式、技术经</w:t>
      </w:r>
      <w:r>
        <w:rPr>
          <w:w w:val="100"/>
        </w:rPr>
        <w:t> </w:t>
      </w:r>
      <w:r>
        <w:rPr/>
        <w:t>验、管理、行业地位与品牌等方面具有竞争优势</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pStyle w:val="Heading3"/>
        <w:spacing w:line="240" w:lineRule="auto"/>
        <w:ind w:left="438" w:right="445"/>
        <w:jc w:val="left"/>
        <w:rPr>
          <w:b w:val="0"/>
          <w:bCs w:val="0"/>
        </w:rPr>
      </w:pPr>
      <w:r>
        <w:rPr>
          <w:rFonts w:ascii="宋体" w:hAnsi="宋体" w:cs="宋体" w:eastAsia="宋体" w:hint="default"/>
        </w:rPr>
        <w:t>1</w:t>
      </w:r>
      <w:r>
        <w:rPr/>
        <w:t>、 客户长期稳定性优势</w:t>
      </w:r>
      <w:r>
        <w:rPr>
          <w:b w:val="0"/>
          <w:bCs w:val="0"/>
        </w:rPr>
      </w:r>
    </w:p>
    <w:p>
      <w:pPr>
        <w:spacing w:after="0" w:line="240" w:lineRule="auto"/>
        <w:jc w:val="left"/>
        <w:sectPr>
          <w:pgSz w:w="11910" w:h="16840"/>
          <w:pgMar w:header="893" w:footer="1040" w:top="1560" w:bottom="1220" w:left="1360" w:right="1340"/>
        </w:sectPr>
      </w:pPr>
    </w:p>
    <w:p>
      <w:pPr>
        <w:spacing w:line="240" w:lineRule="auto" w:before="3"/>
        <w:rPr>
          <w:rFonts w:ascii="宋体" w:hAnsi="宋体" w:cs="宋体" w:eastAsia="宋体" w:hint="default"/>
          <w:b/>
          <w:bCs/>
          <w:sz w:val="9"/>
          <w:szCs w:val="9"/>
        </w:rPr>
      </w:pPr>
    </w:p>
    <w:p>
      <w:pPr>
        <w:pStyle w:val="BodyText"/>
        <w:spacing w:line="408" w:lineRule="auto" w:before="36"/>
        <w:ind w:right="102" w:firstLine="316"/>
        <w:jc w:val="left"/>
      </w:pPr>
      <w:r>
        <w:rPr/>
        <w:t>公司的业务模式脱胎于传统增值代理的业务，将围绕设备销售的传统业务模式，转化为</w:t>
      </w:r>
      <w:r>
        <w:rPr>
          <w:w w:val="100"/>
        </w:rPr>
        <w:t> </w:t>
      </w:r>
      <w:r>
        <w:rPr>
          <w:spacing w:val="-7"/>
        </w:rPr>
        <w:t>“自主创新、专业服务、长期服务”的新业务模式，为客户实现降低成本、高效运维的价值。</w:t>
      </w:r>
      <w:r>
        <w:rPr>
          <w:spacing w:val="-22"/>
        </w:rPr>
        <w:t> </w:t>
      </w:r>
      <w:r>
        <w:rPr>
          <w:spacing w:val="-22"/>
        </w:rPr>
      </w:r>
      <w:r>
        <w:rPr>
          <w:spacing w:val="-2"/>
        </w:rPr>
        <w:t>随着公司服务形象的提升，公司的服务口碑得到了广泛的传播，公司的客户数量快速增长，</w:t>
      </w:r>
      <w:r>
        <w:rPr>
          <w:spacing w:val="-31"/>
        </w:rPr>
        <w:t> </w:t>
      </w:r>
      <w:r>
        <w:rPr>
          <w:spacing w:val="-31"/>
        </w:rPr>
      </w:r>
      <w:r>
        <w:rPr/>
        <w:t>从</w:t>
      </w:r>
      <w:r>
        <w:rPr>
          <w:spacing w:val="-52"/>
        </w:rPr>
        <w:t> </w:t>
      </w:r>
      <w:r>
        <w:rPr>
          <w:rFonts w:ascii="宋体" w:hAnsi="宋体" w:cs="宋体" w:eastAsia="宋体" w:hint="default"/>
        </w:rPr>
        <w:t>2003</w:t>
      </w:r>
      <w:r>
        <w:rPr>
          <w:rFonts w:ascii="宋体" w:hAnsi="宋体" w:cs="宋体" w:eastAsia="宋体" w:hint="default"/>
          <w:spacing w:val="-52"/>
        </w:rPr>
        <w:t> </w:t>
      </w:r>
      <w:r>
        <w:rPr/>
        <w:t>年的</w:t>
      </w:r>
      <w:r>
        <w:rPr>
          <w:spacing w:val="-52"/>
        </w:rPr>
        <w:t> </w:t>
      </w:r>
      <w:r>
        <w:rPr>
          <w:rFonts w:ascii="宋体" w:hAnsi="宋体" w:cs="宋体" w:eastAsia="宋体" w:hint="default"/>
        </w:rPr>
        <w:t>20</w:t>
      </w:r>
      <w:r>
        <w:rPr>
          <w:rFonts w:ascii="宋体" w:hAnsi="宋体" w:cs="宋体" w:eastAsia="宋体" w:hint="default"/>
          <w:spacing w:val="-52"/>
        </w:rPr>
        <w:t> </w:t>
      </w:r>
      <w:r>
        <w:rPr/>
        <w:t>余家客户发展到</w:t>
      </w:r>
      <w:r>
        <w:rPr>
          <w:spacing w:val="-52"/>
        </w:rPr>
        <w:t> </w:t>
      </w:r>
      <w:r>
        <w:rPr>
          <w:rFonts w:ascii="宋体" w:hAnsi="宋体" w:cs="宋体" w:eastAsia="宋体" w:hint="default"/>
        </w:rPr>
        <w:t>2011</w:t>
      </w:r>
      <w:r>
        <w:rPr>
          <w:rFonts w:ascii="宋体" w:hAnsi="宋体" w:cs="宋体" w:eastAsia="宋体" w:hint="default"/>
          <w:spacing w:val="-52"/>
        </w:rPr>
        <w:t> </w:t>
      </w:r>
      <w:r>
        <w:rPr/>
        <w:t>年底的</w:t>
      </w:r>
      <w:r>
        <w:rPr>
          <w:spacing w:val="-52"/>
        </w:rPr>
        <w:t> </w:t>
      </w:r>
      <w:r>
        <w:rPr>
          <w:rFonts w:ascii="宋体" w:hAnsi="宋体" w:cs="宋体" w:eastAsia="宋体" w:hint="default"/>
        </w:rPr>
        <w:t>500</w:t>
      </w:r>
      <w:r>
        <w:rPr>
          <w:rFonts w:ascii="宋体" w:hAnsi="宋体" w:cs="宋体" w:eastAsia="宋体" w:hint="default"/>
          <w:spacing w:val="-52"/>
        </w:rPr>
        <w:t> </w:t>
      </w:r>
      <w:r>
        <w:rPr/>
        <w:t>余家客户。公司整体收入增长稳定、可预</w:t>
      </w:r>
      <w:r>
        <w:rPr>
          <w:w w:val="100"/>
        </w:rPr>
        <w:t> </w:t>
      </w:r>
      <w:r>
        <w:rPr/>
        <w:t>期，并具有累加效应。</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spacing w:line="444" w:lineRule="auto" w:before="0"/>
        <w:ind w:left="560" w:right="102" w:hanging="423"/>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一站式服务优势</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4"/>
          <w:sz w:val="21"/>
          <w:szCs w:val="21"/>
        </w:rPr>
        <w:t>随着信息化程度的提高，客户的数据中心越来越复杂，一站式服务是国内广大客户所欢</w:t>
      </w:r>
    </w:p>
    <w:p>
      <w:pPr>
        <w:pStyle w:val="BodyText"/>
        <w:spacing w:line="408" w:lineRule="auto" w:before="15"/>
        <w:ind w:right="211"/>
        <w:jc w:val="both"/>
      </w:pPr>
      <w:r>
        <w:rPr/>
        <w:t>迎的</w:t>
      </w:r>
      <w:r>
        <w:rPr>
          <w:spacing w:val="-34"/>
        </w:rPr>
        <w:t> </w:t>
      </w:r>
      <w:r>
        <w:rPr>
          <w:rFonts w:ascii="宋体" w:hAnsi="宋体" w:cs="宋体" w:eastAsia="宋体" w:hint="default"/>
        </w:rPr>
        <w:t>IT</w:t>
      </w:r>
      <w:r>
        <w:rPr>
          <w:rFonts w:ascii="宋体" w:hAnsi="宋体" w:cs="宋体" w:eastAsia="宋体" w:hint="default"/>
          <w:spacing w:val="-34"/>
        </w:rPr>
        <w:t> </w:t>
      </w:r>
      <w:r>
        <w:rPr>
          <w:spacing w:val="-3"/>
        </w:rPr>
        <w:t>服务方式，而公司是目前国内少数有能力并有规模提供此类服务的专业化第三方</w:t>
      </w:r>
      <w:r>
        <w:rPr>
          <w:spacing w:val="-33"/>
        </w:rPr>
        <w:t> </w:t>
      </w:r>
      <w:r>
        <w:rPr>
          <w:rFonts w:ascii="宋体" w:hAnsi="宋体" w:cs="宋体" w:eastAsia="宋体" w:hint="default"/>
          <w:spacing w:val="-3"/>
        </w:rPr>
        <w:t>IT</w:t>
      </w:r>
      <w:r>
        <w:rPr>
          <w:rFonts w:ascii="宋体" w:hAnsi="宋体" w:cs="宋体" w:eastAsia="宋体" w:hint="default"/>
          <w:spacing w:val="-98"/>
        </w:rPr>
        <w:t> </w:t>
      </w:r>
      <w:r>
        <w:rPr/>
        <w:t>服务商之一。</w:t>
      </w:r>
    </w:p>
    <w:p>
      <w:pPr>
        <w:pStyle w:val="BodyText"/>
        <w:spacing w:line="408" w:lineRule="auto" w:before="84"/>
        <w:ind w:right="102" w:firstLine="422"/>
        <w:jc w:val="left"/>
      </w:pPr>
      <w:r>
        <w:rPr>
          <w:spacing w:val="-4"/>
        </w:rPr>
        <w:t>公司提供的一站式服务包括两个方面：一方面是多品牌跨平台一站式服务，主要指为不</w:t>
      </w:r>
      <w:r>
        <w:rPr>
          <w:w w:val="100"/>
        </w:rPr>
        <w:t> </w:t>
      </w:r>
      <w:r>
        <w:rPr>
          <w:spacing w:val="-4"/>
        </w:rPr>
        <w:t>同硬件品牌和不同软件平台所提供的综合性服务，区别于单一供应商提供的针对性服务；另</w:t>
      </w:r>
      <w:r>
        <w:rPr>
          <w:spacing w:val="-40"/>
        </w:rPr>
        <w:t> </w:t>
      </w:r>
      <w:r>
        <w:rPr>
          <w:spacing w:val="-40"/>
        </w:rPr>
      </w:r>
      <w:r>
        <w:rPr>
          <w:spacing w:val="-7"/>
        </w:rPr>
        <w:t>一方面是多层次多种类一站式服务，如定期设备和系统环境检查、技术支持响应、故障解决、</w:t>
      </w:r>
      <w:r>
        <w:rPr>
          <w:spacing w:val="-22"/>
        </w:rPr>
        <w:t> </w:t>
      </w:r>
      <w:r>
        <w:rPr>
          <w:spacing w:val="-22"/>
        </w:rPr>
      </w:r>
      <w:r>
        <w:rPr/>
        <w:t>部件更换等</w:t>
      </w:r>
      <w:r>
        <w:rPr>
          <w:spacing w:val="-46"/>
        </w:rPr>
        <w:t> </w:t>
      </w:r>
      <w:r>
        <w:rPr>
          <w:rFonts w:ascii="宋体" w:hAnsi="宋体" w:cs="宋体" w:eastAsia="宋体" w:hint="default"/>
        </w:rPr>
        <w:t>IT</w:t>
      </w:r>
      <w:r>
        <w:rPr>
          <w:rFonts w:ascii="宋体" w:hAnsi="宋体" w:cs="宋体" w:eastAsia="宋体" w:hint="default"/>
          <w:spacing w:val="-49"/>
        </w:rPr>
        <w:t> </w:t>
      </w:r>
      <w:r>
        <w:rPr>
          <w:spacing w:val="-5"/>
        </w:rPr>
        <w:t>支持与维护服务，结构调整、优化性能、设备搬迁、数据迁移等</w:t>
      </w:r>
      <w:r>
        <w:rPr>
          <w:spacing w:val="-46"/>
        </w:rPr>
        <w:t> </w:t>
      </w:r>
      <w:r>
        <w:rPr>
          <w:rFonts w:ascii="宋体" w:hAnsi="宋体" w:cs="宋体" w:eastAsia="宋体" w:hint="default"/>
        </w:rPr>
        <w:t>IT</w:t>
      </w:r>
      <w:r>
        <w:rPr>
          <w:rFonts w:ascii="宋体" w:hAnsi="宋体" w:cs="宋体" w:eastAsia="宋体" w:hint="default"/>
          <w:spacing w:val="-49"/>
        </w:rPr>
        <w:t> </w:t>
      </w:r>
      <w:r>
        <w:rPr/>
        <w:t>专业服务</w:t>
      </w:r>
      <w:r>
        <w:rPr>
          <w:spacing w:val="-88"/>
        </w:rPr>
        <w:t> </w:t>
      </w:r>
      <w:r>
        <w:rPr>
          <w:spacing w:val="-88"/>
        </w:rPr>
      </w:r>
      <w:r>
        <w:rPr/>
        <w:t>及专人驻场、远程运维和系统托管运维等多种形式的</w:t>
      </w:r>
      <w:r>
        <w:rPr>
          <w:spacing w:val="-54"/>
        </w:rPr>
        <w:t> </w:t>
      </w:r>
      <w:r>
        <w:rPr>
          <w:rFonts w:ascii="宋体" w:hAnsi="宋体" w:cs="宋体" w:eastAsia="宋体" w:hint="default"/>
        </w:rPr>
        <w:t>IT</w:t>
      </w:r>
      <w:r>
        <w:rPr>
          <w:rFonts w:ascii="宋体" w:hAnsi="宋体" w:cs="宋体" w:eastAsia="宋体" w:hint="default"/>
          <w:spacing w:val="-56"/>
        </w:rPr>
        <w:t> </w:t>
      </w:r>
      <w:r>
        <w:rPr/>
        <w:t>外包服务。</w:t>
      </w:r>
    </w:p>
    <w:p>
      <w:pPr>
        <w:pStyle w:val="BodyText"/>
        <w:spacing w:line="408" w:lineRule="auto" w:before="87"/>
        <w:ind w:right="102" w:firstLine="419"/>
        <w:jc w:val="left"/>
      </w:pPr>
      <w:r>
        <w:rPr>
          <w:spacing w:val="-4"/>
        </w:rPr>
        <w:t>一站式服务优势体现在：增加公司业务的延展性，在已有客户中不断推广其他类的产品</w:t>
      </w:r>
      <w:r>
        <w:rPr>
          <w:w w:val="100"/>
        </w:rPr>
        <w:t> </w:t>
      </w:r>
      <w:r>
        <w:rPr/>
        <w:t>和服务，有利于提高客户的稳定性，提升公司的竞争力。</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spacing w:line="444" w:lineRule="auto" w:before="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技术与经验优势</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z w:val="21"/>
          <w:szCs w:val="21"/>
        </w:rPr>
        <w:t>公司一直把技术人才的持续培养和服务实施软件工具的研发作为提升公司竞争力的关</w:t>
      </w:r>
    </w:p>
    <w:p>
      <w:pPr>
        <w:pStyle w:val="BodyText"/>
        <w:spacing w:line="408" w:lineRule="auto" w:before="14"/>
        <w:ind w:right="208"/>
        <w:jc w:val="both"/>
      </w:pPr>
      <w:r>
        <w:rPr>
          <w:spacing w:val="-4"/>
        </w:rPr>
        <w:t>键。公司在业务快速成长过程中，为了解决市场上专业技术人才比较稀缺的困难，每年持续</w:t>
      </w:r>
      <w:r>
        <w:rPr>
          <w:spacing w:val="-44"/>
        </w:rPr>
        <w:t> </w:t>
      </w:r>
      <w:r>
        <w:rPr>
          <w:spacing w:val="-44"/>
        </w:rPr>
      </w:r>
      <w:r>
        <w:rPr>
          <w:spacing w:val="-4"/>
        </w:rPr>
        <w:t>投入资金进行人员培训，搭建了各类实验设备环境供技术人员实战练习，并成立了专门机构</w:t>
      </w:r>
      <w:r>
        <w:rPr>
          <w:spacing w:val="-40"/>
        </w:rPr>
        <w:t> </w:t>
      </w:r>
      <w:r>
        <w:rPr>
          <w:spacing w:val="-40"/>
        </w:rPr>
      </w:r>
      <w:r>
        <w:rPr>
          <w:spacing w:val="-4"/>
        </w:rPr>
        <w:t>负责公司发展所需各类人才的培养。同时，每年还投入固定比例的资金进行专项研发，围绕</w:t>
      </w:r>
      <w:r>
        <w:rPr>
          <w:spacing w:val="-41"/>
        </w:rPr>
        <w:t> </w:t>
      </w:r>
      <w:r>
        <w:rPr>
          <w:spacing w:val="-41"/>
        </w:rPr>
      </w:r>
      <w:r>
        <w:rPr>
          <w:spacing w:val="-4"/>
        </w:rPr>
        <w:t>行业发展的最新趋势，通过自主研发，拥有多项计算机软件著作权登记证书及核心技术，公</w:t>
      </w:r>
      <w:r>
        <w:rPr>
          <w:spacing w:val="-44"/>
        </w:rPr>
        <w:t> </w:t>
      </w:r>
      <w:r>
        <w:rPr>
          <w:spacing w:val="-44"/>
        </w:rPr>
      </w:r>
      <w:r>
        <w:rPr>
          <w:spacing w:val="-4"/>
          <w:w w:val="100"/>
        </w:rPr>
        <w:t>司的软件产品及核心技术已大量应用于向客户提供的服务中，增强了公司的业务整合能力和</w:t>
      </w:r>
      <w:r>
        <w:rPr>
          <w:spacing w:val="-89"/>
          <w:w w:val="100"/>
        </w:rPr>
        <w:t> </w:t>
      </w:r>
      <w:r>
        <w:rPr>
          <w:spacing w:val="-89"/>
          <w:w w:val="100"/>
        </w:rPr>
      </w:r>
      <w:r>
        <w:rPr/>
        <w:t>满足客户特殊需求的能力。</w:t>
      </w:r>
    </w:p>
    <w:p>
      <w:pPr>
        <w:spacing w:line="240" w:lineRule="auto" w:before="5"/>
        <w:rPr>
          <w:rFonts w:ascii="宋体" w:hAnsi="宋体" w:cs="宋体" w:eastAsia="宋体" w:hint="default"/>
          <w:sz w:val="27"/>
          <w:szCs w:val="27"/>
        </w:rPr>
      </w:pPr>
    </w:p>
    <w:p>
      <w:pPr>
        <w:spacing w:line="510" w:lineRule="atLeast" w:before="0"/>
        <w:ind w:left="560" w:right="208" w:hanging="423"/>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专业化管理优势</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z w:val="21"/>
          <w:szCs w:val="21"/>
        </w:rPr>
        <w:t>公司管理团队拥有良好的教育背景，公司的管理层及核心技术人员大多具有</w:t>
      </w:r>
      <w:r>
        <w:rPr>
          <w:rFonts w:ascii="宋体" w:hAnsi="宋体" w:cs="宋体" w:eastAsia="宋体" w:hint="default"/>
          <w:spacing w:val="-47"/>
          <w:sz w:val="21"/>
          <w:szCs w:val="21"/>
        </w:rPr>
        <w:t> </w:t>
      </w:r>
      <w:r>
        <w:rPr>
          <w:rFonts w:ascii="宋体" w:hAnsi="宋体" w:cs="宋体" w:eastAsia="宋体" w:hint="default"/>
          <w:sz w:val="21"/>
          <w:szCs w:val="21"/>
        </w:rPr>
        <w:t>IT</w:t>
      </w:r>
      <w:r>
        <w:rPr>
          <w:rFonts w:ascii="宋体" w:hAnsi="宋体" w:cs="宋体" w:eastAsia="宋体" w:hint="default"/>
          <w:spacing w:val="-46"/>
          <w:sz w:val="21"/>
          <w:szCs w:val="21"/>
        </w:rPr>
        <w:t> </w:t>
      </w:r>
      <w:r>
        <w:rPr>
          <w:rFonts w:ascii="宋体" w:hAnsi="宋体" w:cs="宋体" w:eastAsia="宋体" w:hint="default"/>
          <w:spacing w:val="-3"/>
          <w:sz w:val="21"/>
          <w:szCs w:val="21"/>
        </w:rPr>
        <w:t>知名跨</w:t>
      </w:r>
      <w:r>
        <w:rPr>
          <w:rFonts w:ascii="宋体" w:hAnsi="宋体" w:cs="宋体" w:eastAsia="宋体" w:hint="default"/>
          <w:sz w:val="21"/>
          <w:szCs w:val="21"/>
        </w:rPr>
      </w:r>
    </w:p>
    <w:p>
      <w:pPr>
        <w:spacing w:after="0" w:line="510" w:lineRule="atLeast"/>
        <w:jc w:val="left"/>
        <w:rPr>
          <w:rFonts w:ascii="宋体" w:hAnsi="宋体" w:cs="宋体" w:eastAsia="宋体" w:hint="default"/>
          <w:sz w:val="21"/>
          <w:szCs w:val="21"/>
        </w:rPr>
        <w:sectPr>
          <w:pgSz w:w="11910" w:h="16840"/>
          <w:pgMar w:header="893" w:footer="1040" w:top="1480" w:bottom="1220" w:left="1660" w:right="1580"/>
        </w:sectPr>
      </w:pPr>
    </w:p>
    <w:p>
      <w:pPr>
        <w:spacing w:line="240" w:lineRule="auto" w:before="3"/>
        <w:rPr>
          <w:rFonts w:ascii="宋体" w:hAnsi="宋体" w:cs="宋体" w:eastAsia="宋体" w:hint="default"/>
          <w:sz w:val="9"/>
          <w:szCs w:val="9"/>
        </w:rPr>
      </w:pPr>
    </w:p>
    <w:p>
      <w:pPr>
        <w:pStyle w:val="BodyText"/>
        <w:spacing w:line="408" w:lineRule="auto" w:before="36"/>
        <w:ind w:left="878" w:right="888"/>
        <w:jc w:val="both"/>
      </w:pPr>
      <w:r>
        <w:rPr/>
        <w:t>国企业工作经历，积累了丰富的管理和行业工作经验。其中 </w:t>
      </w:r>
      <w:r>
        <w:rPr>
          <w:rFonts w:ascii="宋体" w:hAnsi="宋体" w:cs="宋体" w:eastAsia="宋体" w:hint="default"/>
        </w:rPr>
        <w:t>10</w:t>
      </w:r>
      <w:r>
        <w:rPr>
          <w:rFonts w:ascii="宋体" w:hAnsi="宋体" w:cs="宋体" w:eastAsia="宋体" w:hint="default"/>
          <w:spacing w:val="13"/>
        </w:rPr>
        <w:t> </w:t>
      </w:r>
      <w:r>
        <w:rPr/>
        <w:t>人拥有硕士或博士学位、</w:t>
      </w:r>
      <w:r>
        <w:rPr>
          <w:rFonts w:ascii="宋体" w:hAnsi="宋体" w:cs="宋体" w:eastAsia="宋体" w:hint="default"/>
        </w:rPr>
        <w:t>5</w:t>
      </w:r>
      <w:r>
        <w:rPr>
          <w:rFonts w:ascii="宋体" w:hAnsi="宋体" w:cs="宋体" w:eastAsia="宋体" w:hint="default"/>
          <w:w w:val="100"/>
        </w:rPr>
        <w:t> </w:t>
      </w:r>
      <w:r>
        <w:rPr>
          <w:spacing w:val="-4"/>
        </w:rPr>
        <w:t>人拥有海外工作经历。公司的管理团队具有较强的创新意识、学习能力和执行能力，长期稳</w:t>
      </w:r>
      <w:r>
        <w:rPr>
          <w:spacing w:val="-44"/>
        </w:rPr>
        <w:t> </w:t>
      </w:r>
      <w:r>
        <w:rPr>
          <w:spacing w:val="-44"/>
        </w:rPr>
      </w:r>
      <w:r>
        <w:rPr/>
        <w:t>定，多年来专注于数据中心的</w:t>
      </w:r>
      <w:r>
        <w:rPr>
          <w:spacing w:val="-47"/>
        </w:rPr>
        <w:t> </w:t>
      </w:r>
      <w:r>
        <w:rPr>
          <w:rFonts w:ascii="宋体" w:hAnsi="宋体" w:cs="宋体" w:eastAsia="宋体" w:hint="default"/>
        </w:rPr>
        <w:t>IT</w:t>
      </w:r>
      <w:r>
        <w:rPr>
          <w:rFonts w:ascii="宋体" w:hAnsi="宋体" w:cs="宋体" w:eastAsia="宋体" w:hint="default"/>
          <w:spacing w:val="-47"/>
        </w:rPr>
        <w:t> </w:t>
      </w:r>
      <w:r>
        <w:rPr/>
        <w:t>基础设施服务领域，对市场发展有着前瞻性的把握，对业</w:t>
      </w:r>
      <w:r>
        <w:rPr>
          <w:w w:val="100"/>
        </w:rPr>
        <w:t> </w:t>
      </w:r>
      <w:r>
        <w:rPr/>
        <w:t>务模式进行了改造创新，使公司较早进入</w:t>
      </w:r>
      <w:r>
        <w:rPr>
          <w:spacing w:val="-46"/>
        </w:rPr>
        <w:t> </w:t>
      </w:r>
      <w:r>
        <w:rPr>
          <w:rFonts w:ascii="宋体" w:hAnsi="宋体" w:cs="宋体" w:eastAsia="宋体" w:hint="default"/>
        </w:rPr>
        <w:t>IT</w:t>
      </w:r>
      <w:r>
        <w:rPr>
          <w:rFonts w:ascii="宋体" w:hAnsi="宋体" w:cs="宋体" w:eastAsia="宋体" w:hint="default"/>
          <w:spacing w:val="-49"/>
        </w:rPr>
        <w:t> </w:t>
      </w:r>
      <w:r>
        <w:rPr/>
        <w:t>基础设施第三方服务市场。通过长期努力，使</w:t>
      </w:r>
      <w:r>
        <w:rPr>
          <w:w w:val="100"/>
        </w:rPr>
        <w:t> </w:t>
      </w:r>
      <w:r>
        <w:rPr/>
        <w:t>公司成为中国本土数据中心</w:t>
      </w:r>
      <w:r>
        <w:rPr>
          <w:spacing w:val="-54"/>
        </w:rPr>
        <w:t> </w:t>
      </w:r>
      <w:r>
        <w:rPr>
          <w:rFonts w:ascii="宋体" w:hAnsi="宋体" w:cs="宋体" w:eastAsia="宋体" w:hint="default"/>
        </w:rPr>
        <w:t>IT</w:t>
      </w:r>
      <w:r>
        <w:rPr>
          <w:rFonts w:ascii="宋体" w:hAnsi="宋体" w:cs="宋体" w:eastAsia="宋体" w:hint="default"/>
          <w:spacing w:val="-56"/>
        </w:rPr>
        <w:t> </w:t>
      </w:r>
      <w:r>
        <w:rPr/>
        <w:t>基础设施第三方服务市场的领先者。</w:t>
      </w:r>
    </w:p>
    <w:p>
      <w:pPr>
        <w:pStyle w:val="BodyText"/>
        <w:spacing w:line="408" w:lineRule="auto" w:before="84"/>
        <w:ind w:left="878" w:right="795" w:firstLine="525"/>
        <w:jc w:val="left"/>
      </w:pPr>
      <w:r>
        <w:rPr/>
        <w:t>公司专业化管理保证了公司的服务质量。公司通过多年积累，建立了符合客户要求的</w:t>
      </w:r>
      <w:r>
        <w:rPr>
          <w:w w:val="100"/>
        </w:rPr>
        <w:t> </w:t>
      </w:r>
      <w:r>
        <w:rPr/>
        <w:t>标准化服务流程和完善的服务体系。凭借自主研发的</w:t>
      </w:r>
      <w:r>
        <w:rPr>
          <w:spacing w:val="-47"/>
        </w:rPr>
        <w:t> </w:t>
      </w:r>
      <w:r>
        <w:rPr>
          <w:rFonts w:ascii="宋体" w:hAnsi="宋体" w:cs="宋体" w:eastAsia="宋体" w:hint="default"/>
        </w:rPr>
        <w:t>ITSM</w:t>
      </w:r>
      <w:r>
        <w:rPr>
          <w:rFonts w:ascii="宋体" w:hAnsi="宋体" w:cs="宋体" w:eastAsia="宋体" w:hint="default"/>
          <w:spacing w:val="-47"/>
        </w:rPr>
        <w:t> </w:t>
      </w:r>
      <w:r>
        <w:rPr/>
        <w:t>服务流程管理系统，及时响应客</w:t>
      </w:r>
      <w:r>
        <w:rPr>
          <w:w w:val="100"/>
        </w:rPr>
        <w:t> </w:t>
      </w:r>
      <w:r>
        <w:rPr>
          <w:spacing w:val="-4"/>
        </w:rPr>
        <w:t>户的服务需求，并将客户信息管理、设备维保管理、接单派单调度等环节整合到统一的体系</w:t>
      </w:r>
      <w:r>
        <w:rPr>
          <w:spacing w:val="-44"/>
        </w:rPr>
        <w:t> </w:t>
      </w:r>
      <w:r>
        <w:rPr>
          <w:spacing w:val="-44"/>
        </w:rPr>
      </w:r>
      <w:r>
        <w:rPr>
          <w:spacing w:val="-4"/>
        </w:rPr>
        <w:t>中，对所涉及到的人员、技术、流程等多种服务资源进行全面、精准、高效的管理；公司建</w:t>
      </w:r>
      <w:r>
        <w:rPr>
          <w:spacing w:val="-46"/>
        </w:rPr>
        <w:t> </w:t>
      </w:r>
      <w:r>
        <w:rPr>
          <w:spacing w:val="-46"/>
        </w:rPr>
      </w:r>
      <w:r>
        <w:rPr>
          <w:spacing w:val="-6"/>
          <w:w w:val="100"/>
        </w:rPr>
        <w:t>立了完善的客户满意度评估和服务保障机制，拥有</w:t>
      </w:r>
      <w:r>
        <w:rPr>
          <w:spacing w:val="-50"/>
          <w:w w:val="100"/>
        </w:rPr>
        <w:t> </w:t>
      </w:r>
      <w:r>
        <w:rPr>
          <w:rFonts w:ascii="宋体" w:hAnsi="宋体" w:cs="宋体" w:eastAsia="宋体" w:hint="default"/>
          <w:spacing w:val="-1"/>
          <w:w w:val="100"/>
        </w:rPr>
        <w:t>7</w:t>
      </w:r>
      <w:r>
        <w:rPr>
          <w:spacing w:val="-1"/>
          <w:w w:val="100"/>
        </w:rPr>
        <w:t>×</w:t>
      </w:r>
      <w:r>
        <w:rPr>
          <w:rFonts w:ascii="宋体" w:hAnsi="宋体" w:cs="宋体" w:eastAsia="宋体" w:hint="default"/>
          <w:spacing w:val="-1"/>
          <w:w w:val="100"/>
        </w:rPr>
        <w:t>24</w:t>
      </w:r>
      <w:r>
        <w:rPr>
          <w:rFonts w:ascii="宋体" w:hAnsi="宋体" w:cs="宋体" w:eastAsia="宋体" w:hint="default"/>
          <w:spacing w:val="-52"/>
          <w:w w:val="100"/>
        </w:rPr>
        <w:t> </w:t>
      </w:r>
      <w:r>
        <w:rPr>
          <w:spacing w:val="-2"/>
          <w:w w:val="100"/>
        </w:rPr>
        <w:t>小时全天候运作的</w:t>
      </w:r>
      <w:r>
        <w:rPr>
          <w:spacing w:val="-50"/>
          <w:w w:val="100"/>
        </w:rPr>
        <w:t> </w:t>
      </w:r>
      <w:r>
        <w:rPr>
          <w:rFonts w:ascii="宋体" w:hAnsi="宋体" w:cs="宋体" w:eastAsia="宋体" w:hint="default"/>
          <w:spacing w:val="-1"/>
          <w:w w:val="100"/>
        </w:rPr>
        <w:t>800/400</w:t>
      </w:r>
      <w:r>
        <w:rPr>
          <w:rFonts w:ascii="宋体" w:hAnsi="宋体" w:cs="宋体" w:eastAsia="宋体" w:hint="default"/>
          <w:spacing w:val="-52"/>
          <w:w w:val="100"/>
        </w:rPr>
        <w:t> </w:t>
      </w:r>
      <w:r>
        <w:rPr>
          <w:spacing w:val="-1"/>
          <w:w w:val="100"/>
        </w:rPr>
        <w:t>呼叫中</w:t>
      </w:r>
      <w:r>
        <w:rPr>
          <w:spacing w:val="-97"/>
          <w:w w:val="100"/>
        </w:rPr>
        <w:t> </w:t>
      </w:r>
      <w:r>
        <w:rPr>
          <w:spacing w:val="-97"/>
          <w:w w:val="100"/>
        </w:rPr>
      </w:r>
      <w:r>
        <w:rPr/>
        <w:t>心，促使服务实施质量不断提升。公司的服务管理体系符合</w:t>
      </w:r>
      <w:r>
        <w:rPr>
          <w:spacing w:val="-55"/>
        </w:rPr>
        <w:t> </w:t>
      </w:r>
      <w:r>
        <w:rPr>
          <w:rFonts w:ascii="宋体" w:hAnsi="宋体" w:cs="宋体" w:eastAsia="宋体" w:hint="default"/>
        </w:rPr>
        <w:t>ISO9001</w:t>
      </w:r>
      <w:r>
        <w:rPr/>
        <w:t>：</w:t>
      </w:r>
      <w:r>
        <w:rPr>
          <w:rFonts w:ascii="宋体" w:hAnsi="宋体" w:cs="宋体" w:eastAsia="宋体" w:hint="default"/>
        </w:rPr>
        <w:t>2008</w:t>
      </w:r>
      <w:r>
        <w:rPr>
          <w:rFonts w:ascii="宋体" w:hAnsi="宋体" w:cs="宋体" w:eastAsia="宋体" w:hint="default"/>
          <w:spacing w:val="-57"/>
        </w:rPr>
        <w:t> </w:t>
      </w:r>
      <w:r>
        <w:rPr/>
        <w:t>质量体系认证。</w:t>
      </w:r>
      <w:r>
        <w:rPr>
          <w:w w:val="100"/>
        </w:rPr>
        <w:t> </w:t>
      </w:r>
      <w:r>
        <w:rPr>
          <w:rFonts w:ascii="宋体" w:hAnsi="宋体" w:cs="宋体" w:eastAsia="宋体" w:hint="default"/>
        </w:rPr>
        <w:t>2011</w:t>
      </w:r>
      <w:r>
        <w:rPr>
          <w:rFonts w:ascii="宋体" w:hAnsi="宋体" w:cs="宋体" w:eastAsia="宋体" w:hint="default"/>
          <w:spacing w:val="-56"/>
        </w:rPr>
        <w:t> </w:t>
      </w:r>
      <w:r>
        <w:rPr/>
        <w:t>年</w:t>
      </w:r>
      <w:r>
        <w:rPr>
          <w:spacing w:val="-54"/>
        </w:rPr>
        <w:t> </w:t>
      </w:r>
      <w:r>
        <w:rPr>
          <w:rFonts w:ascii="宋体" w:hAnsi="宋体" w:cs="宋体" w:eastAsia="宋体" w:hint="default"/>
        </w:rPr>
        <w:t>1</w:t>
      </w:r>
      <w:r>
        <w:rPr>
          <w:rFonts w:ascii="宋体" w:hAnsi="宋体" w:cs="宋体" w:eastAsia="宋体" w:hint="default"/>
          <w:spacing w:val="-56"/>
        </w:rPr>
        <w:t> </w:t>
      </w:r>
      <w:r>
        <w:rPr/>
        <w:t>月，公司取得</w:t>
      </w:r>
      <w:r>
        <w:rPr>
          <w:spacing w:val="-53"/>
        </w:rPr>
        <w:t> </w:t>
      </w:r>
      <w:r>
        <w:rPr>
          <w:rFonts w:ascii="宋体" w:hAnsi="宋体" w:cs="宋体" w:eastAsia="宋体" w:hint="default"/>
        </w:rPr>
        <w:t>ISO27000</w:t>
      </w:r>
      <w:r>
        <w:rPr>
          <w:rFonts w:ascii="宋体" w:hAnsi="宋体" w:cs="宋体" w:eastAsia="宋体" w:hint="default"/>
          <w:spacing w:val="-54"/>
        </w:rPr>
        <w:t> </w:t>
      </w:r>
      <w:r>
        <w:rPr/>
        <w:t>信息安全管理认证。</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pStyle w:val="Heading3"/>
        <w:spacing w:line="240" w:lineRule="auto"/>
        <w:ind w:left="878" w:right="0"/>
        <w:jc w:val="both"/>
        <w:rPr>
          <w:b w:val="0"/>
          <w:bCs w:val="0"/>
        </w:rPr>
      </w:pPr>
      <w:r>
        <w:rPr>
          <w:rFonts w:ascii="宋体" w:hAnsi="宋体" w:cs="宋体" w:eastAsia="宋体" w:hint="default"/>
        </w:rPr>
        <w:t>5</w:t>
      </w:r>
      <w:r>
        <w:rPr/>
        <w:t>、 行业地位与品牌优势</w:t>
      </w:r>
      <w:r>
        <w:rPr>
          <w:b w:val="0"/>
          <w:bCs w:val="0"/>
        </w:rPr>
      </w:r>
    </w:p>
    <w:p>
      <w:pPr>
        <w:spacing w:line="240" w:lineRule="auto" w:before="9"/>
        <w:rPr>
          <w:rFonts w:ascii="宋体" w:hAnsi="宋体" w:cs="宋体" w:eastAsia="宋体" w:hint="default"/>
          <w:b/>
          <w:bCs/>
          <w:sz w:val="17"/>
          <w:szCs w:val="17"/>
        </w:rPr>
      </w:pPr>
    </w:p>
    <w:p>
      <w:pPr>
        <w:pStyle w:val="BodyText"/>
        <w:spacing w:line="408" w:lineRule="auto"/>
        <w:ind w:left="878" w:right="888" w:firstLine="422"/>
        <w:jc w:val="both"/>
      </w:pPr>
      <w:r>
        <w:rPr/>
        <w:t>公司较早进入并长期专注于数据中心</w:t>
      </w:r>
      <w:r>
        <w:rPr>
          <w:spacing w:val="-43"/>
        </w:rPr>
        <w:t> </w:t>
      </w:r>
      <w:r>
        <w:rPr>
          <w:rFonts w:ascii="宋体" w:hAnsi="宋体" w:cs="宋体" w:eastAsia="宋体" w:hint="default"/>
        </w:rPr>
        <w:t>IT</w:t>
      </w:r>
      <w:r>
        <w:rPr>
          <w:rFonts w:ascii="宋体" w:hAnsi="宋体" w:cs="宋体" w:eastAsia="宋体" w:hint="default"/>
          <w:spacing w:val="-46"/>
        </w:rPr>
        <w:t> </w:t>
      </w:r>
      <w:r>
        <w:rPr>
          <w:spacing w:val="-4"/>
        </w:rPr>
        <w:t>基础设施第三方服务市场，在中国数据中心</w:t>
      </w:r>
      <w:r>
        <w:rPr>
          <w:spacing w:val="-42"/>
        </w:rPr>
        <w:t> </w:t>
      </w:r>
      <w:r>
        <w:rPr>
          <w:rFonts w:ascii="宋体" w:hAnsi="宋体" w:cs="宋体" w:eastAsia="宋体" w:hint="default"/>
        </w:rPr>
        <w:t>IT</w:t>
      </w:r>
      <w:r>
        <w:rPr>
          <w:rFonts w:ascii="宋体" w:hAnsi="宋体" w:cs="宋体" w:eastAsia="宋体" w:hint="default"/>
          <w:w w:val="100"/>
        </w:rPr>
        <w:t> </w:t>
      </w:r>
      <w:r>
        <w:rPr/>
        <w:t>基础设施第三方服务公司排名中居于前列。公司已经完成必要的专业团队建设、</w:t>
      </w:r>
      <w:r>
        <w:rPr>
          <w:rFonts w:ascii="宋体" w:hAnsi="宋体" w:cs="宋体" w:eastAsia="宋体" w:hint="default"/>
        </w:rPr>
        <w:t>IT</w:t>
      </w:r>
      <w:r>
        <w:rPr>
          <w:rFonts w:ascii="宋体" w:hAnsi="宋体" w:cs="宋体" w:eastAsia="宋体" w:hint="default"/>
          <w:spacing w:val="18"/>
        </w:rPr>
        <w:t> </w:t>
      </w:r>
      <w:r>
        <w:rPr>
          <w:spacing w:val="-3"/>
        </w:rPr>
        <w:t>基础设</w:t>
      </w:r>
      <w:r>
        <w:rPr>
          <w:spacing w:val="-103"/>
        </w:rPr>
        <w:t> </w:t>
      </w:r>
      <w:r>
        <w:rPr>
          <w:spacing w:val="-4"/>
        </w:rPr>
        <w:t>施管理和技术实施软件工具开发能力、大型客户成功案例的积累，而行业的后进入者需要较</w:t>
      </w:r>
      <w:r>
        <w:rPr>
          <w:spacing w:val="-42"/>
        </w:rPr>
        <w:t> </w:t>
      </w:r>
      <w:r>
        <w:rPr>
          <w:spacing w:val="-42"/>
        </w:rPr>
      </w:r>
      <w:r>
        <w:rPr/>
        <w:t>长时间才能完成上述积累。目前“天玑科技”品牌在数据中心</w:t>
      </w:r>
      <w:r>
        <w:rPr>
          <w:spacing w:val="-46"/>
        </w:rPr>
        <w:t> </w:t>
      </w:r>
      <w:r>
        <w:rPr>
          <w:rFonts w:ascii="宋体" w:hAnsi="宋体" w:cs="宋体" w:eastAsia="宋体" w:hint="default"/>
        </w:rPr>
        <w:t>IT</w:t>
      </w:r>
      <w:r>
        <w:rPr>
          <w:rFonts w:ascii="宋体" w:hAnsi="宋体" w:cs="宋体" w:eastAsia="宋体" w:hint="default"/>
          <w:spacing w:val="-49"/>
        </w:rPr>
        <w:t> </w:t>
      </w:r>
      <w:r>
        <w:rPr/>
        <w:t>基础设施第三方服务市场</w:t>
      </w:r>
      <w:r>
        <w:rPr>
          <w:w w:val="100"/>
        </w:rPr>
        <w:t> </w:t>
      </w:r>
      <w:r>
        <w:rPr/>
        <w:t>已树立良好的品牌形象。</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pStyle w:val="Heading3"/>
        <w:spacing w:line="240" w:lineRule="auto"/>
        <w:ind w:left="878" w:right="0"/>
        <w:jc w:val="both"/>
        <w:rPr>
          <w:b w:val="0"/>
          <w:bCs w:val="0"/>
        </w:rPr>
      </w:pPr>
      <w:r>
        <w:rPr>
          <w:rFonts w:ascii="宋体" w:hAnsi="宋体" w:cs="宋体" w:eastAsia="宋体" w:hint="default"/>
        </w:rPr>
        <w:t>6</w:t>
      </w:r>
      <w:r>
        <w:rPr/>
        <w:t>、</w:t>
      </w:r>
      <w:r>
        <w:rPr>
          <w:spacing w:val="-7"/>
        </w:rPr>
        <w:t> </w:t>
      </w:r>
      <w:r>
        <w:rPr/>
        <w:t>报告期内，公司核心竞争能力情况未发生重大变化。</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5"/>
          <w:szCs w:val="15"/>
        </w:rPr>
      </w:pPr>
    </w:p>
    <w:p>
      <w:pPr>
        <w:pStyle w:val="Heading3"/>
        <w:spacing w:line="441" w:lineRule="auto"/>
        <w:ind w:left="878" w:right="6360"/>
        <w:jc w:val="left"/>
        <w:rPr>
          <w:b w:val="0"/>
          <w:bCs w:val="0"/>
        </w:rPr>
      </w:pPr>
      <w:r>
        <w:rPr/>
        <w:t>（六）</w:t>
      </w:r>
      <w:r>
        <w:rPr>
          <w:spacing w:val="-19"/>
        </w:rPr>
        <w:t> </w:t>
      </w:r>
      <w:r>
        <w:rPr/>
        <w:t>公司研发费用投入情况</w:t>
      </w:r>
      <w:r>
        <w:rPr>
          <w:w w:val="100"/>
        </w:rPr>
        <w:t> </w:t>
      </w:r>
      <w:r>
        <w:rPr>
          <w:rFonts w:ascii="宋体" w:hAnsi="宋体" w:cs="宋体" w:eastAsia="宋体" w:hint="default"/>
        </w:rPr>
        <w:t>1</w:t>
      </w:r>
      <w:r>
        <w:rPr/>
        <w:t>、</w:t>
      </w:r>
      <w:r>
        <w:rPr>
          <w:spacing w:val="-2"/>
        </w:rPr>
        <w:t> </w:t>
      </w:r>
      <w:r>
        <w:rPr/>
        <w:t>研发情况</w:t>
      </w:r>
      <w:r>
        <w:rPr>
          <w:b w:val="0"/>
          <w:bCs w:val="0"/>
        </w:rPr>
      </w:r>
    </w:p>
    <w:tbl>
      <w:tblPr>
        <w:tblW w:w="0" w:type="auto"/>
        <w:jc w:val="left"/>
        <w:tblInd w:w="114" w:type="dxa"/>
        <w:tblLayout w:type="fixed"/>
        <w:tblCellMar>
          <w:top w:w="0" w:type="dxa"/>
          <w:left w:w="0" w:type="dxa"/>
          <w:bottom w:w="0" w:type="dxa"/>
          <w:right w:w="0" w:type="dxa"/>
        </w:tblCellMar>
        <w:tblLook w:val="01E0"/>
      </w:tblPr>
      <w:tblGrid>
        <w:gridCol w:w="2028"/>
        <w:gridCol w:w="2029"/>
        <w:gridCol w:w="2028"/>
        <w:gridCol w:w="3745"/>
      </w:tblGrid>
      <w:tr>
        <w:trPr>
          <w:trHeight w:val="401" w:hRule="exact"/>
        </w:trPr>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1"/>
              <w:ind w:left="379" w:right="0"/>
              <w:jc w:val="left"/>
              <w:rPr>
                <w:rFonts w:ascii="宋体" w:hAnsi="宋体" w:cs="宋体" w:eastAsia="宋体" w:hint="default"/>
                <w:sz w:val="21"/>
                <w:szCs w:val="21"/>
              </w:rPr>
            </w:pPr>
            <w:r>
              <w:rPr>
                <w:rFonts w:ascii="宋体" w:hAnsi="宋体" w:cs="宋体" w:eastAsia="宋体" w:hint="default"/>
                <w:sz w:val="21"/>
                <w:szCs w:val="21"/>
              </w:rPr>
              <w:t>本年度发生额</w:t>
            </w:r>
          </w:p>
        </w:tc>
        <w:tc>
          <w:tcPr>
            <w:tcW w:w="202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1"/>
              <w:ind w:left="379" w:right="0"/>
              <w:jc w:val="left"/>
              <w:rPr>
                <w:rFonts w:ascii="宋体" w:hAnsi="宋体" w:cs="宋体" w:eastAsia="宋体" w:hint="default"/>
                <w:sz w:val="21"/>
                <w:szCs w:val="21"/>
              </w:rPr>
            </w:pPr>
            <w:r>
              <w:rPr>
                <w:rFonts w:ascii="宋体" w:hAnsi="宋体" w:cs="宋体" w:eastAsia="宋体" w:hint="default"/>
                <w:sz w:val="21"/>
                <w:szCs w:val="21"/>
              </w:rPr>
              <w:t>上年度发生额</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1"/>
              <w:ind w:left="431" w:right="0"/>
              <w:jc w:val="left"/>
              <w:rPr>
                <w:rFonts w:ascii="宋体" w:hAnsi="宋体" w:cs="宋体" w:eastAsia="宋体" w:hint="default"/>
                <w:sz w:val="21"/>
                <w:szCs w:val="21"/>
              </w:rPr>
            </w:pPr>
            <w:r>
              <w:rPr>
                <w:rFonts w:ascii="宋体" w:hAnsi="宋体" w:cs="宋体" w:eastAsia="宋体" w:hint="default"/>
                <w:sz w:val="21"/>
                <w:szCs w:val="21"/>
              </w:rPr>
              <w:t>变动比例</w:t>
            </w:r>
            <w:r>
              <w:rPr>
                <w:rFonts w:ascii="宋体" w:hAnsi="宋体" w:cs="宋体" w:eastAsia="宋体" w:hint="default"/>
                <w:sz w:val="21"/>
                <w:szCs w:val="21"/>
              </w:rPr>
              <w:t>(%)</w:t>
            </w:r>
          </w:p>
        </w:tc>
        <w:tc>
          <w:tcPr>
            <w:tcW w:w="37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1"/>
              <w:ind w:left="527" w:right="0"/>
              <w:jc w:val="left"/>
              <w:rPr>
                <w:rFonts w:ascii="宋体" w:hAnsi="宋体" w:cs="宋体" w:eastAsia="宋体" w:hint="default"/>
                <w:sz w:val="21"/>
                <w:szCs w:val="21"/>
              </w:rPr>
            </w:pPr>
            <w:r>
              <w:rPr>
                <w:rFonts w:ascii="宋体" w:hAnsi="宋体" w:cs="宋体" w:eastAsia="宋体" w:hint="default"/>
                <w:sz w:val="21"/>
                <w:szCs w:val="21"/>
              </w:rPr>
              <w:t>增减变动超过</w:t>
            </w:r>
            <w:r>
              <w:rPr>
                <w:rFonts w:ascii="宋体" w:hAnsi="宋体" w:cs="宋体" w:eastAsia="宋体" w:hint="default"/>
                <w:spacing w:val="-54"/>
                <w:sz w:val="21"/>
                <w:szCs w:val="21"/>
              </w:rPr>
              <w:t> </w:t>
            </w:r>
            <w:r>
              <w:rPr>
                <w:rFonts w:ascii="宋体" w:hAnsi="宋体" w:cs="宋体" w:eastAsia="宋体" w:hint="default"/>
                <w:sz w:val="21"/>
                <w:szCs w:val="21"/>
              </w:rPr>
              <w:t>30%</w:t>
            </w:r>
            <w:r>
              <w:rPr>
                <w:rFonts w:ascii="宋体" w:hAnsi="宋体" w:cs="宋体" w:eastAsia="宋体" w:hint="default"/>
                <w:sz w:val="21"/>
                <w:szCs w:val="21"/>
              </w:rPr>
              <w:t>的原因说明</w:t>
            </w:r>
          </w:p>
        </w:tc>
      </w:tr>
      <w:tr>
        <w:trPr>
          <w:trHeight w:val="403"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737" w:right="0"/>
              <w:jc w:val="left"/>
              <w:rPr>
                <w:rFonts w:ascii="宋体" w:hAnsi="宋体" w:cs="宋体" w:eastAsia="宋体" w:hint="default"/>
                <w:sz w:val="21"/>
                <w:szCs w:val="21"/>
              </w:rPr>
            </w:pPr>
            <w:r>
              <w:rPr>
                <w:rFonts w:ascii="宋体"/>
                <w:sz w:val="21"/>
              </w:rPr>
              <w:t>8,786,074.92</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736" w:right="0"/>
              <w:jc w:val="left"/>
              <w:rPr>
                <w:rFonts w:ascii="宋体" w:hAnsi="宋体" w:cs="宋体" w:eastAsia="宋体" w:hint="default"/>
                <w:sz w:val="21"/>
                <w:szCs w:val="21"/>
              </w:rPr>
            </w:pPr>
            <w:r>
              <w:rPr>
                <w:rFonts w:ascii="宋体"/>
                <w:sz w:val="21"/>
              </w:rPr>
              <w:t>8,315,000.28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7"/>
              <w:jc w:val="right"/>
              <w:rPr>
                <w:rFonts w:ascii="宋体" w:hAnsi="宋体" w:cs="宋体" w:eastAsia="宋体" w:hint="default"/>
                <w:sz w:val="21"/>
                <w:szCs w:val="21"/>
              </w:rPr>
            </w:pPr>
            <w:r>
              <w:rPr>
                <w:rFonts w:ascii="宋体"/>
                <w:sz w:val="21"/>
              </w:rPr>
              <w:t>5.67%</w:t>
            </w:r>
          </w:p>
        </w:tc>
        <w:tc>
          <w:tcPr>
            <w:tcW w:w="374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b/>
          <w:bCs/>
          <w:sz w:val="4"/>
          <w:szCs w:val="4"/>
        </w:rPr>
      </w:pPr>
    </w:p>
    <w:p>
      <w:pPr>
        <w:pStyle w:val="Heading3"/>
        <w:spacing w:line="240" w:lineRule="auto" w:before="36"/>
        <w:ind w:left="878" w:right="795"/>
        <w:jc w:val="left"/>
        <w:rPr>
          <w:b w:val="0"/>
          <w:bCs w:val="0"/>
        </w:rPr>
      </w:pPr>
      <w:r>
        <w:rPr>
          <w:rFonts w:ascii="宋体" w:hAnsi="宋体" w:cs="宋体" w:eastAsia="宋体" w:hint="default"/>
        </w:rPr>
        <w:t>2</w:t>
      </w:r>
      <w:r>
        <w:rPr/>
        <w:t>、</w:t>
      </w:r>
      <w:r>
        <w:rPr>
          <w:spacing w:val="-3"/>
        </w:rPr>
        <w:t> </w:t>
      </w:r>
      <w:r>
        <w:rPr/>
        <w:t>主要研发项目进展情况</w:t>
      </w:r>
      <w:r>
        <w:rPr>
          <w:b w:val="0"/>
          <w:bCs w:val="0"/>
        </w:rPr>
      </w:r>
    </w:p>
    <w:p>
      <w:pPr>
        <w:spacing w:line="240" w:lineRule="auto" w:before="11"/>
        <w:rPr>
          <w:rFonts w:ascii="宋体" w:hAnsi="宋体" w:cs="宋体" w:eastAsia="宋体" w:hint="default"/>
          <w:b/>
          <w:bCs/>
          <w:sz w:val="12"/>
          <w:szCs w:val="12"/>
        </w:rPr>
      </w:pPr>
    </w:p>
    <w:tbl>
      <w:tblPr>
        <w:tblW w:w="0" w:type="auto"/>
        <w:jc w:val="left"/>
        <w:tblInd w:w="102" w:type="dxa"/>
        <w:tblLayout w:type="fixed"/>
        <w:tblCellMar>
          <w:top w:w="0" w:type="dxa"/>
          <w:left w:w="0" w:type="dxa"/>
          <w:bottom w:w="0" w:type="dxa"/>
          <w:right w:w="0" w:type="dxa"/>
        </w:tblCellMar>
        <w:tblLook w:val="01E0"/>
      </w:tblPr>
      <w:tblGrid>
        <w:gridCol w:w="464"/>
        <w:gridCol w:w="1680"/>
        <w:gridCol w:w="838"/>
        <w:gridCol w:w="1212"/>
        <w:gridCol w:w="5661"/>
      </w:tblGrid>
      <w:tr>
        <w:trPr>
          <w:trHeight w:val="323" w:hRule="exact"/>
        </w:trPr>
        <w:tc>
          <w:tcPr>
            <w:tcW w:w="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120" w:right="0"/>
              <w:jc w:val="left"/>
              <w:rPr>
                <w:rFonts w:ascii="宋体" w:hAnsi="宋体" w:cs="宋体" w:eastAsia="宋体" w:hint="default"/>
                <w:sz w:val="21"/>
                <w:szCs w:val="21"/>
              </w:rPr>
            </w:pPr>
            <w:r>
              <w:rPr>
                <w:rFonts w:ascii="宋体" w:hAnsi="宋体" w:cs="宋体" w:eastAsia="宋体" w:hint="default"/>
                <w:w w:val="100"/>
                <w:sz w:val="21"/>
                <w:szCs w:val="21"/>
              </w:rPr>
              <w:t>序</w:t>
            </w:r>
          </w:p>
        </w:tc>
        <w:tc>
          <w:tcPr>
            <w:tcW w:w="16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412" w:right="0"/>
              <w:jc w:val="left"/>
              <w:rPr>
                <w:rFonts w:ascii="宋体" w:hAnsi="宋体" w:cs="宋体" w:eastAsia="宋体" w:hint="default"/>
                <w:sz w:val="21"/>
                <w:szCs w:val="21"/>
              </w:rPr>
            </w:pPr>
            <w:r>
              <w:rPr>
                <w:rFonts w:ascii="宋体" w:hAnsi="宋体" w:cs="宋体" w:eastAsia="宋体" w:hint="default"/>
                <w:sz w:val="21"/>
                <w:szCs w:val="21"/>
              </w:rPr>
              <w:t>研发项目</w:t>
            </w:r>
          </w:p>
        </w:tc>
        <w:tc>
          <w:tcPr>
            <w:tcW w:w="8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201" w:right="0"/>
              <w:jc w:val="left"/>
              <w:rPr>
                <w:rFonts w:ascii="宋体" w:hAnsi="宋体" w:cs="宋体" w:eastAsia="宋体" w:hint="default"/>
                <w:sz w:val="21"/>
                <w:szCs w:val="21"/>
              </w:rPr>
            </w:pPr>
            <w:r>
              <w:rPr>
                <w:rFonts w:ascii="宋体" w:hAnsi="宋体" w:cs="宋体" w:eastAsia="宋体" w:hint="default"/>
                <w:sz w:val="21"/>
                <w:szCs w:val="21"/>
              </w:rPr>
              <w:t>主承</w:t>
            </w:r>
          </w:p>
        </w:tc>
        <w:tc>
          <w:tcPr>
            <w:tcW w:w="12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180" w:right="0"/>
              <w:jc w:val="left"/>
              <w:rPr>
                <w:rFonts w:ascii="宋体" w:hAnsi="宋体" w:cs="宋体" w:eastAsia="宋体" w:hint="default"/>
                <w:sz w:val="21"/>
                <w:szCs w:val="21"/>
              </w:rPr>
            </w:pPr>
            <w:r>
              <w:rPr>
                <w:rFonts w:ascii="宋体" w:hAnsi="宋体" w:cs="宋体" w:eastAsia="宋体" w:hint="default"/>
                <w:sz w:val="21"/>
                <w:szCs w:val="21"/>
              </w:rPr>
              <w:t>研究成果</w:t>
            </w:r>
          </w:p>
        </w:tc>
        <w:tc>
          <w:tcPr>
            <w:tcW w:w="56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1879" w:right="0"/>
              <w:jc w:val="left"/>
              <w:rPr>
                <w:rFonts w:ascii="宋体" w:hAnsi="宋体" w:cs="宋体" w:eastAsia="宋体" w:hint="default"/>
                <w:sz w:val="21"/>
                <w:szCs w:val="21"/>
              </w:rPr>
            </w:pPr>
            <w:r>
              <w:rPr>
                <w:rFonts w:ascii="宋体" w:hAnsi="宋体" w:cs="宋体" w:eastAsia="宋体" w:hint="default"/>
                <w:sz w:val="21"/>
                <w:szCs w:val="21"/>
              </w:rPr>
              <w:t>报告期内达到的目标</w:t>
            </w:r>
          </w:p>
        </w:tc>
      </w:tr>
    </w:tbl>
    <w:p>
      <w:pPr>
        <w:spacing w:after="0" w:line="264" w:lineRule="exact"/>
        <w:jc w:val="left"/>
        <w:rPr>
          <w:rFonts w:ascii="宋体" w:hAnsi="宋体" w:cs="宋体" w:eastAsia="宋体" w:hint="default"/>
          <w:sz w:val="21"/>
          <w:szCs w:val="21"/>
        </w:rPr>
        <w:sectPr>
          <w:footerReference w:type="default" r:id="rId17"/>
          <w:pgSz w:w="11910" w:h="16840"/>
          <w:pgMar w:footer="1223" w:header="893" w:top="1480" w:bottom="1420" w:left="920" w:right="900"/>
        </w:sectPr>
      </w:pPr>
    </w:p>
    <w:p>
      <w:pPr>
        <w:spacing w:line="240" w:lineRule="auto" w:before="2"/>
        <w:rPr>
          <w:rFonts w:ascii="宋体" w:hAnsi="宋体" w:cs="宋体" w:eastAsia="宋体" w:hint="default"/>
          <w:b/>
          <w:bCs/>
          <w:sz w:val="7"/>
          <w:szCs w:val="7"/>
        </w:rPr>
      </w:pPr>
    </w:p>
    <w:tbl>
      <w:tblPr>
        <w:tblW w:w="0" w:type="auto"/>
        <w:jc w:val="left"/>
        <w:tblInd w:w="122" w:type="dxa"/>
        <w:tblLayout w:type="fixed"/>
        <w:tblCellMar>
          <w:top w:w="0" w:type="dxa"/>
          <w:left w:w="0" w:type="dxa"/>
          <w:bottom w:w="0" w:type="dxa"/>
          <w:right w:w="0" w:type="dxa"/>
        </w:tblCellMar>
        <w:tblLook w:val="01E0"/>
      </w:tblPr>
      <w:tblGrid>
        <w:gridCol w:w="464"/>
        <w:gridCol w:w="1680"/>
        <w:gridCol w:w="838"/>
        <w:gridCol w:w="1212"/>
        <w:gridCol w:w="5663"/>
      </w:tblGrid>
      <w:tr>
        <w:trPr>
          <w:trHeight w:val="634" w:hRule="exact"/>
        </w:trPr>
        <w:tc>
          <w:tcPr>
            <w:tcW w:w="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号</w:t>
            </w:r>
          </w:p>
        </w:tc>
        <w:tc>
          <w:tcPr>
            <w:tcW w:w="168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8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304" w:right="202" w:hanging="104"/>
              <w:jc w:val="left"/>
              <w:rPr>
                <w:rFonts w:ascii="宋体" w:hAnsi="宋体" w:cs="宋体" w:eastAsia="宋体" w:hint="default"/>
                <w:sz w:val="21"/>
                <w:szCs w:val="21"/>
              </w:rPr>
            </w:pPr>
            <w:r>
              <w:rPr>
                <w:rFonts w:ascii="宋体" w:hAnsi="宋体" w:cs="宋体" w:eastAsia="宋体" w:hint="default"/>
                <w:sz w:val="21"/>
                <w:szCs w:val="21"/>
              </w:rPr>
              <w:t>担企</w:t>
            </w:r>
            <w:r>
              <w:rPr>
                <w:rFonts w:ascii="宋体" w:hAnsi="宋体" w:cs="宋体" w:eastAsia="宋体" w:hint="default"/>
                <w:spacing w:val="-103"/>
                <w:sz w:val="21"/>
                <w:szCs w:val="21"/>
              </w:rPr>
              <w:t> </w:t>
            </w:r>
            <w:r>
              <w:rPr>
                <w:rFonts w:ascii="宋体" w:hAnsi="宋体" w:cs="宋体" w:eastAsia="宋体" w:hint="default"/>
                <w:sz w:val="21"/>
                <w:szCs w:val="21"/>
              </w:rPr>
              <w:t>业</w:t>
            </w:r>
          </w:p>
        </w:tc>
        <w:tc>
          <w:tcPr>
            <w:tcW w:w="12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分配方案</w:t>
            </w:r>
          </w:p>
        </w:tc>
        <w:tc>
          <w:tcPr>
            <w:tcW w:w="5663" w:type="dxa"/>
            <w:tcBorders>
              <w:top w:val="single" w:sz="4" w:space="0" w:color="000000"/>
              <w:left w:val="single" w:sz="4" w:space="0" w:color="000000"/>
              <w:bottom w:val="single" w:sz="4" w:space="0" w:color="000000"/>
              <w:right w:val="single" w:sz="4" w:space="0" w:color="000000"/>
            </w:tcBorders>
            <w:shd w:val="clear" w:color="auto" w:fill="D9D9D9"/>
          </w:tcPr>
          <w:p>
            <w:pPr/>
          </w:p>
        </w:tc>
      </w:tr>
      <w:tr>
        <w:trPr>
          <w:trHeight w:val="946" w:hRule="exact"/>
        </w:trPr>
        <w:tc>
          <w:tcPr>
            <w:tcW w:w="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21"/>
                <w:szCs w:val="21"/>
              </w:rPr>
            </w:pPr>
            <w:r>
              <w:rPr>
                <w:rFonts w:ascii="宋体"/>
                <w:w w:val="100"/>
                <w:sz w:val="21"/>
              </w:rPr>
              <w:t>1</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24" w:right="122" w:hanging="5"/>
              <w:jc w:val="center"/>
              <w:rPr>
                <w:rFonts w:ascii="宋体" w:hAnsi="宋体" w:cs="宋体" w:eastAsia="宋体" w:hint="default"/>
                <w:sz w:val="21"/>
                <w:szCs w:val="21"/>
              </w:rPr>
            </w:pPr>
            <w:r>
              <w:rPr>
                <w:rFonts w:ascii="宋体" w:hAnsi="宋体" w:cs="宋体" w:eastAsia="宋体" w:hint="default"/>
                <w:sz w:val="21"/>
                <w:szCs w:val="21"/>
              </w:rPr>
              <w:t>ServiceView</w:t>
            </w:r>
            <w:r>
              <w:rPr>
                <w:rFonts w:ascii="宋体" w:hAnsi="宋体" w:cs="宋体" w:eastAsia="宋体" w:hint="default"/>
                <w:w w:val="100"/>
                <w:sz w:val="21"/>
                <w:szCs w:val="21"/>
              </w:rPr>
              <w:t> </w:t>
            </w:r>
            <w:r>
              <w:rPr>
                <w:rFonts w:ascii="宋体" w:hAnsi="宋体" w:cs="宋体" w:eastAsia="宋体" w:hint="default"/>
                <w:sz w:val="21"/>
                <w:szCs w:val="21"/>
              </w:rPr>
              <w:t>Monitor</w:t>
            </w:r>
            <w:r>
              <w:rPr>
                <w:rFonts w:ascii="宋体" w:hAnsi="宋体" w:cs="宋体" w:eastAsia="宋体" w:hint="default"/>
                <w:spacing w:val="-52"/>
                <w:sz w:val="21"/>
                <w:szCs w:val="21"/>
              </w:rPr>
              <w:t> </w:t>
            </w:r>
            <w:r>
              <w:rPr>
                <w:rFonts w:ascii="宋体" w:hAnsi="宋体" w:cs="宋体" w:eastAsia="宋体" w:hint="default"/>
                <w:sz w:val="21"/>
                <w:szCs w:val="21"/>
              </w:rPr>
              <w:t>监控平</w:t>
            </w:r>
            <w:r>
              <w:rPr>
                <w:rFonts w:ascii="宋体" w:hAnsi="宋体" w:cs="宋体" w:eastAsia="宋体" w:hint="default"/>
                <w:w w:val="100"/>
                <w:sz w:val="21"/>
                <w:szCs w:val="21"/>
              </w:rPr>
              <w:t> </w:t>
            </w:r>
            <w:r>
              <w:rPr>
                <w:rFonts w:ascii="宋体" w:hAnsi="宋体" w:cs="宋体" w:eastAsia="宋体" w:hint="default"/>
                <w:sz w:val="21"/>
                <w:szCs w:val="21"/>
              </w:rPr>
              <w:t>台</w:t>
            </w:r>
            <w:r>
              <w:rPr>
                <w:rFonts w:ascii="宋体" w:hAnsi="宋体" w:cs="宋体" w:eastAsia="宋体" w:hint="default"/>
                <w:spacing w:val="-53"/>
                <w:sz w:val="21"/>
                <w:szCs w:val="21"/>
              </w:rPr>
              <w:t> </w:t>
            </w:r>
            <w:r>
              <w:rPr>
                <w:rFonts w:ascii="宋体" w:hAnsi="宋体" w:cs="宋体" w:eastAsia="宋体" w:hint="default"/>
                <w:sz w:val="21"/>
                <w:szCs w:val="21"/>
              </w:rPr>
              <w:t>V3.2</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left="201"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自主研发</w:t>
            </w:r>
          </w:p>
        </w:tc>
        <w:tc>
          <w:tcPr>
            <w:tcW w:w="566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459" w:right="99" w:hanging="1357"/>
              <w:jc w:val="left"/>
              <w:rPr>
                <w:rFonts w:ascii="宋体" w:hAnsi="宋体" w:cs="宋体" w:eastAsia="宋体" w:hint="default"/>
                <w:sz w:val="21"/>
                <w:szCs w:val="21"/>
              </w:rPr>
            </w:pPr>
            <w:r>
              <w:rPr>
                <w:rFonts w:ascii="宋体" w:hAnsi="宋体" w:cs="宋体" w:eastAsia="宋体" w:hint="default"/>
                <w:spacing w:val="-2"/>
                <w:sz w:val="21"/>
                <w:szCs w:val="21"/>
              </w:rPr>
              <w:t>报告期内结合关键技术研究，完成监控平台的开发和测试工</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作，已进入产品试运行状态。</w:t>
            </w:r>
          </w:p>
        </w:tc>
      </w:tr>
      <w:tr>
        <w:trPr>
          <w:trHeight w:val="634" w:hRule="exact"/>
        </w:trPr>
        <w:tc>
          <w:tcPr>
            <w:tcW w:w="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w w:val="100"/>
                <w:sz w:val="21"/>
              </w:rPr>
              <w:t>2</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03" w:right="201"/>
              <w:jc w:val="left"/>
              <w:rPr>
                <w:rFonts w:ascii="宋体" w:hAnsi="宋体" w:cs="宋体" w:eastAsia="宋体" w:hint="default"/>
                <w:sz w:val="21"/>
                <w:szCs w:val="21"/>
              </w:rPr>
            </w:pPr>
            <w:r>
              <w:rPr>
                <w:rFonts w:ascii="宋体" w:hAnsi="宋体" w:cs="宋体" w:eastAsia="宋体" w:hint="default"/>
                <w:sz w:val="21"/>
                <w:szCs w:val="21"/>
              </w:rPr>
              <w:t>天玑公安数据</w:t>
            </w:r>
            <w:r>
              <w:rPr>
                <w:rFonts w:ascii="宋体" w:hAnsi="宋体" w:cs="宋体" w:eastAsia="宋体" w:hint="default"/>
                <w:w w:val="100"/>
                <w:sz w:val="21"/>
                <w:szCs w:val="21"/>
              </w:rPr>
              <w:t> </w:t>
            </w:r>
            <w:r>
              <w:rPr>
                <w:rFonts w:ascii="宋体" w:hAnsi="宋体" w:cs="宋体" w:eastAsia="宋体" w:hint="default"/>
                <w:sz w:val="21"/>
                <w:szCs w:val="21"/>
              </w:rPr>
              <w:t>抽取监控软件</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01"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自主研发</w:t>
            </w:r>
          </w:p>
        </w:tc>
        <w:tc>
          <w:tcPr>
            <w:tcW w:w="566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304" w:right="82" w:hanging="202"/>
              <w:jc w:val="left"/>
              <w:rPr>
                <w:rFonts w:ascii="宋体" w:hAnsi="宋体" w:cs="宋体" w:eastAsia="宋体" w:hint="default"/>
                <w:sz w:val="21"/>
                <w:szCs w:val="21"/>
              </w:rPr>
            </w:pPr>
            <w:r>
              <w:rPr>
                <w:rFonts w:ascii="宋体" w:hAnsi="宋体" w:cs="宋体" w:eastAsia="宋体" w:hint="default"/>
                <w:spacing w:val="-2"/>
                <w:sz w:val="21"/>
                <w:szCs w:val="21"/>
              </w:rPr>
              <w:t>报告期内完成产品的开发和测试，并在进行试点单位实施，</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各课题成果测试联调，搭建示范应用，项目总结验收。</w:t>
            </w:r>
          </w:p>
        </w:tc>
      </w:tr>
      <w:tr>
        <w:trPr>
          <w:trHeight w:val="946" w:hRule="exact"/>
        </w:trPr>
        <w:tc>
          <w:tcPr>
            <w:tcW w:w="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21"/>
                <w:szCs w:val="21"/>
              </w:rPr>
            </w:pPr>
            <w:r>
              <w:rPr>
                <w:rFonts w:ascii="宋体"/>
                <w:w w:val="100"/>
                <w:sz w:val="21"/>
              </w:rPr>
              <w:t>3</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03" w:right="201"/>
              <w:jc w:val="center"/>
              <w:rPr>
                <w:rFonts w:ascii="宋体" w:hAnsi="宋体" w:cs="宋体" w:eastAsia="宋体" w:hint="default"/>
                <w:sz w:val="21"/>
                <w:szCs w:val="21"/>
              </w:rPr>
            </w:pPr>
            <w:r>
              <w:rPr>
                <w:rFonts w:ascii="宋体" w:hAnsi="宋体" w:cs="宋体" w:eastAsia="宋体" w:hint="default"/>
                <w:spacing w:val="-1"/>
                <w:sz w:val="21"/>
                <w:szCs w:val="21"/>
              </w:rPr>
              <w:t>轨道交通自动</w:t>
            </w:r>
            <w:r>
              <w:rPr>
                <w:rFonts w:ascii="宋体" w:hAnsi="宋体" w:cs="宋体" w:eastAsia="宋体" w:hint="default"/>
                <w:w w:val="100"/>
                <w:sz w:val="21"/>
                <w:szCs w:val="21"/>
              </w:rPr>
              <w:t> </w:t>
            </w:r>
            <w:r>
              <w:rPr>
                <w:rFonts w:ascii="宋体" w:hAnsi="宋体" w:cs="宋体" w:eastAsia="宋体" w:hint="default"/>
                <w:sz w:val="21"/>
                <w:szCs w:val="21"/>
              </w:rPr>
              <w:t>售检票系统</w:t>
            </w:r>
            <w:r>
              <w:rPr>
                <w:rFonts w:ascii="宋体" w:hAnsi="宋体" w:cs="宋体" w:eastAsia="宋体" w:hint="default"/>
                <w:w w:val="100"/>
                <w:sz w:val="21"/>
                <w:szCs w:val="21"/>
              </w:rPr>
              <w:t> </w:t>
            </w:r>
            <w:r>
              <w:rPr>
                <w:rFonts w:ascii="宋体" w:hAnsi="宋体" w:cs="宋体" w:eastAsia="宋体" w:hint="default"/>
                <w:sz w:val="21"/>
                <w:szCs w:val="21"/>
              </w:rPr>
              <w:t>V2.0</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left="201"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自主研发</w:t>
            </w:r>
          </w:p>
        </w:tc>
        <w:tc>
          <w:tcPr>
            <w:tcW w:w="566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985" w:right="99" w:hanging="1882"/>
              <w:jc w:val="left"/>
              <w:rPr>
                <w:rFonts w:ascii="宋体" w:hAnsi="宋体" w:cs="宋体" w:eastAsia="宋体" w:hint="default"/>
                <w:sz w:val="21"/>
                <w:szCs w:val="21"/>
              </w:rPr>
            </w:pPr>
            <w:r>
              <w:rPr>
                <w:rFonts w:ascii="宋体" w:hAnsi="宋体" w:cs="宋体" w:eastAsia="宋体" w:hint="default"/>
                <w:spacing w:val="-2"/>
                <w:sz w:val="21"/>
                <w:szCs w:val="21"/>
              </w:rPr>
              <w:t>报告期内结合关键技术研究，完成轨道交通自动售检票系统</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的测试与试运行。</w:t>
            </w:r>
          </w:p>
        </w:tc>
      </w:tr>
      <w:tr>
        <w:trPr>
          <w:trHeight w:val="636" w:hRule="exact"/>
        </w:trPr>
        <w:tc>
          <w:tcPr>
            <w:tcW w:w="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w w:val="100"/>
                <w:sz w:val="21"/>
              </w:rPr>
              <w:t>4</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0" w:right="201" w:hanging="27"/>
              <w:jc w:val="left"/>
              <w:rPr>
                <w:rFonts w:ascii="宋体" w:hAnsi="宋体" w:cs="宋体" w:eastAsia="宋体" w:hint="default"/>
                <w:sz w:val="21"/>
                <w:szCs w:val="21"/>
              </w:rPr>
            </w:pPr>
            <w:r>
              <w:rPr>
                <w:rFonts w:ascii="宋体" w:hAnsi="宋体" w:cs="宋体" w:eastAsia="宋体" w:hint="default"/>
                <w:sz w:val="21"/>
                <w:szCs w:val="21"/>
              </w:rPr>
              <w:t>天玑业务管理</w:t>
            </w:r>
            <w:r>
              <w:rPr>
                <w:rFonts w:ascii="宋体" w:hAnsi="宋体" w:cs="宋体" w:eastAsia="宋体" w:hint="default"/>
                <w:w w:val="100"/>
                <w:sz w:val="21"/>
                <w:szCs w:val="21"/>
              </w:rPr>
              <w:t> </w:t>
            </w:r>
            <w:r>
              <w:rPr>
                <w:rFonts w:ascii="宋体" w:hAnsi="宋体" w:cs="宋体" w:eastAsia="宋体" w:hint="default"/>
                <w:sz w:val="21"/>
                <w:szCs w:val="21"/>
              </w:rPr>
              <w:t>ERP+CRM</w:t>
            </w:r>
            <w:r>
              <w:rPr>
                <w:rFonts w:ascii="宋体" w:hAnsi="宋体" w:cs="宋体" w:eastAsia="宋体" w:hint="default"/>
                <w:spacing w:val="-50"/>
                <w:sz w:val="21"/>
                <w:szCs w:val="21"/>
              </w:rPr>
              <w:t> </w:t>
            </w:r>
            <w:r>
              <w:rPr>
                <w:rFonts w:ascii="宋体" w:hAnsi="宋体" w:cs="宋体" w:eastAsia="宋体" w:hint="default"/>
                <w:spacing w:val="-3"/>
                <w:sz w:val="21"/>
                <w:szCs w:val="21"/>
              </w:rPr>
              <w:t>系统</w:t>
            </w:r>
            <w:r>
              <w:rPr>
                <w:rFonts w:ascii="宋体" w:hAnsi="宋体" w:cs="宋体" w:eastAsia="宋体" w:hint="default"/>
                <w:sz w:val="21"/>
                <w:szCs w:val="21"/>
              </w:rPr>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01"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自主研发</w:t>
            </w:r>
          </w:p>
        </w:tc>
        <w:tc>
          <w:tcPr>
            <w:tcW w:w="566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776" w:right="98" w:hanging="1674"/>
              <w:jc w:val="left"/>
              <w:rPr>
                <w:rFonts w:ascii="宋体" w:hAnsi="宋体" w:cs="宋体" w:eastAsia="宋体" w:hint="default"/>
                <w:sz w:val="21"/>
                <w:szCs w:val="21"/>
              </w:rPr>
            </w:pPr>
            <w:r>
              <w:rPr>
                <w:rFonts w:ascii="宋体" w:hAnsi="宋体" w:cs="宋体" w:eastAsia="宋体" w:hint="default"/>
                <w:spacing w:val="-2"/>
                <w:sz w:val="21"/>
                <w:szCs w:val="21"/>
              </w:rPr>
              <w:t>报告期内完成系统的总体架构和主要模块的设计，以及核心</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技术的研究开发工作。</w:t>
            </w:r>
          </w:p>
        </w:tc>
      </w:tr>
      <w:tr>
        <w:trPr>
          <w:trHeight w:val="946" w:hRule="exact"/>
        </w:trPr>
        <w:tc>
          <w:tcPr>
            <w:tcW w:w="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21"/>
                <w:szCs w:val="21"/>
              </w:rPr>
            </w:pPr>
            <w:r>
              <w:rPr>
                <w:rFonts w:ascii="宋体"/>
                <w:w w:val="100"/>
                <w:sz w:val="21"/>
              </w:rPr>
              <w:t>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51" w:right="149"/>
              <w:jc w:val="center"/>
              <w:rPr>
                <w:rFonts w:ascii="宋体" w:hAnsi="宋体" w:cs="宋体" w:eastAsia="宋体" w:hint="default"/>
                <w:sz w:val="21"/>
                <w:szCs w:val="21"/>
              </w:rPr>
            </w:pPr>
            <w:r>
              <w:rPr>
                <w:rFonts w:ascii="宋体" w:hAnsi="宋体" w:cs="宋体" w:eastAsia="宋体" w:hint="default"/>
                <w:sz w:val="21"/>
                <w:szCs w:val="21"/>
              </w:rPr>
              <w:t>天玑</w:t>
            </w:r>
            <w:r>
              <w:rPr>
                <w:rFonts w:ascii="宋体" w:hAnsi="宋体" w:cs="宋体" w:eastAsia="宋体" w:hint="default"/>
                <w:spacing w:val="-53"/>
                <w:sz w:val="21"/>
                <w:szCs w:val="21"/>
              </w:rPr>
              <w:t> </w:t>
            </w:r>
            <w:r>
              <w:rPr>
                <w:rFonts w:ascii="宋体" w:hAnsi="宋体" w:cs="宋体" w:eastAsia="宋体" w:hint="default"/>
                <w:sz w:val="21"/>
                <w:szCs w:val="21"/>
              </w:rPr>
              <w:t>IT</w:t>
            </w:r>
            <w:r>
              <w:rPr>
                <w:rFonts w:ascii="宋体" w:hAnsi="宋体" w:cs="宋体" w:eastAsia="宋体" w:hint="default"/>
                <w:spacing w:val="-53"/>
                <w:sz w:val="21"/>
                <w:szCs w:val="21"/>
              </w:rPr>
              <w:t> </w:t>
            </w:r>
            <w:r>
              <w:rPr>
                <w:rFonts w:ascii="宋体" w:hAnsi="宋体" w:cs="宋体" w:eastAsia="宋体" w:hint="default"/>
                <w:sz w:val="21"/>
                <w:szCs w:val="21"/>
              </w:rPr>
              <w:t>服务管</w:t>
            </w:r>
            <w:r>
              <w:rPr>
                <w:rFonts w:ascii="宋体" w:hAnsi="宋体" w:cs="宋体" w:eastAsia="宋体" w:hint="default"/>
                <w:w w:val="100"/>
                <w:sz w:val="21"/>
                <w:szCs w:val="21"/>
              </w:rPr>
              <w:t> </w:t>
            </w:r>
            <w:r>
              <w:rPr>
                <w:rFonts w:ascii="宋体" w:hAnsi="宋体" w:cs="宋体" w:eastAsia="宋体" w:hint="default"/>
                <w:sz w:val="21"/>
                <w:szCs w:val="21"/>
              </w:rPr>
              <w:t>理移动应用平</w:t>
            </w:r>
            <w:r>
              <w:rPr>
                <w:rFonts w:ascii="宋体" w:hAnsi="宋体" w:cs="宋体" w:eastAsia="宋体" w:hint="default"/>
                <w:w w:val="100"/>
                <w:sz w:val="21"/>
                <w:szCs w:val="21"/>
              </w:rPr>
              <w:t> </w:t>
            </w:r>
            <w:r>
              <w:rPr>
                <w:rFonts w:ascii="宋体" w:hAnsi="宋体" w:cs="宋体" w:eastAsia="宋体" w:hint="default"/>
                <w:sz w:val="21"/>
                <w:szCs w:val="21"/>
              </w:rPr>
              <w:t>台</w:t>
            </w:r>
            <w:r>
              <w:rPr>
                <w:rFonts w:ascii="宋体" w:hAnsi="宋体" w:cs="宋体" w:eastAsia="宋体" w:hint="default"/>
                <w:spacing w:val="-53"/>
                <w:sz w:val="21"/>
                <w:szCs w:val="21"/>
              </w:rPr>
              <w:t> </w:t>
            </w:r>
            <w:r>
              <w:rPr>
                <w:rFonts w:ascii="宋体" w:hAnsi="宋体" w:cs="宋体" w:eastAsia="宋体" w:hint="default"/>
                <w:sz w:val="21"/>
                <w:szCs w:val="21"/>
              </w:rPr>
              <w:t>V1.0</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left="201"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自主研发</w:t>
            </w:r>
          </w:p>
        </w:tc>
        <w:tc>
          <w:tcPr>
            <w:tcW w:w="566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4"/>
              <w:ind w:left="1144" w:right="144" w:hanging="999"/>
              <w:jc w:val="left"/>
              <w:rPr>
                <w:rFonts w:ascii="宋体" w:hAnsi="宋体" w:cs="宋体" w:eastAsia="宋体" w:hint="default"/>
                <w:sz w:val="21"/>
                <w:szCs w:val="21"/>
              </w:rPr>
            </w:pPr>
            <w:r>
              <w:rPr>
                <w:rFonts w:ascii="宋体" w:hAnsi="宋体" w:cs="宋体" w:eastAsia="宋体" w:hint="default"/>
                <w:sz w:val="21"/>
                <w:szCs w:val="21"/>
              </w:rPr>
              <w:t>报告期内完成天玑</w:t>
            </w:r>
            <w:r>
              <w:rPr>
                <w:rFonts w:ascii="宋体" w:hAnsi="宋体" w:cs="宋体" w:eastAsia="宋体" w:hint="default"/>
                <w:spacing w:val="-55"/>
                <w:sz w:val="21"/>
                <w:szCs w:val="21"/>
              </w:rPr>
              <w:t> </w:t>
            </w:r>
            <w:r>
              <w:rPr>
                <w:rFonts w:ascii="宋体" w:hAnsi="宋体" w:cs="宋体" w:eastAsia="宋体" w:hint="default"/>
                <w:sz w:val="21"/>
                <w:szCs w:val="21"/>
              </w:rPr>
              <w:t>IT</w:t>
            </w:r>
            <w:r>
              <w:rPr>
                <w:rFonts w:ascii="宋体" w:hAnsi="宋体" w:cs="宋体" w:eastAsia="宋体" w:hint="default"/>
                <w:spacing w:val="-55"/>
                <w:sz w:val="21"/>
                <w:szCs w:val="21"/>
              </w:rPr>
              <w:t> </w:t>
            </w:r>
            <w:r>
              <w:rPr>
                <w:rFonts w:ascii="宋体" w:hAnsi="宋体" w:cs="宋体" w:eastAsia="宋体" w:hint="default"/>
                <w:sz w:val="21"/>
                <w:szCs w:val="21"/>
              </w:rPr>
              <w:t>服务管理移动应用平台的开发、和单</w:t>
            </w:r>
            <w:r>
              <w:rPr>
                <w:rFonts w:ascii="宋体" w:hAnsi="宋体" w:cs="宋体" w:eastAsia="宋体" w:hint="default"/>
                <w:w w:val="100"/>
                <w:sz w:val="21"/>
                <w:szCs w:val="21"/>
              </w:rPr>
              <w:t> </w:t>
            </w:r>
            <w:r>
              <w:rPr>
                <w:rFonts w:ascii="宋体" w:hAnsi="宋体" w:cs="宋体" w:eastAsia="宋体" w:hint="default"/>
                <w:sz w:val="21"/>
                <w:szCs w:val="21"/>
              </w:rPr>
              <w:t>元测试工作，进入项目的联调测试。</w:t>
            </w:r>
          </w:p>
        </w:tc>
      </w:tr>
      <w:tr>
        <w:trPr>
          <w:trHeight w:val="634" w:hRule="exact"/>
        </w:trPr>
        <w:tc>
          <w:tcPr>
            <w:tcW w:w="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w w:val="100"/>
                <w:sz w:val="21"/>
              </w:rPr>
              <w:t>6</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623" w:right="201" w:hanging="420"/>
              <w:jc w:val="left"/>
              <w:rPr>
                <w:rFonts w:ascii="宋体" w:hAnsi="宋体" w:cs="宋体" w:eastAsia="宋体" w:hint="default"/>
                <w:sz w:val="21"/>
                <w:szCs w:val="21"/>
              </w:rPr>
            </w:pPr>
            <w:r>
              <w:rPr>
                <w:rFonts w:ascii="宋体" w:hAnsi="宋体" w:cs="宋体" w:eastAsia="宋体" w:hint="default"/>
                <w:sz w:val="21"/>
                <w:szCs w:val="21"/>
              </w:rPr>
              <w:t>天玑报价系统</w:t>
            </w:r>
            <w:r>
              <w:rPr>
                <w:rFonts w:ascii="宋体" w:hAnsi="宋体" w:cs="宋体" w:eastAsia="宋体" w:hint="default"/>
                <w:w w:val="100"/>
                <w:sz w:val="21"/>
                <w:szCs w:val="21"/>
              </w:rPr>
              <w:t> </w:t>
            </w:r>
            <w:r>
              <w:rPr>
                <w:rFonts w:ascii="宋体" w:hAnsi="宋体" w:cs="宋体" w:eastAsia="宋体" w:hint="default"/>
                <w:sz w:val="21"/>
                <w:szCs w:val="21"/>
              </w:rPr>
              <w:t>V2.0</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01"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自主研发</w:t>
            </w:r>
          </w:p>
        </w:tc>
        <w:tc>
          <w:tcPr>
            <w:tcW w:w="5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619" w:right="0"/>
              <w:jc w:val="left"/>
              <w:rPr>
                <w:rFonts w:ascii="宋体" w:hAnsi="宋体" w:cs="宋体" w:eastAsia="宋体" w:hint="default"/>
                <w:sz w:val="21"/>
                <w:szCs w:val="21"/>
              </w:rPr>
            </w:pPr>
            <w:r>
              <w:rPr>
                <w:rFonts w:ascii="宋体" w:hAnsi="宋体" w:cs="宋体" w:eastAsia="宋体" w:hint="default"/>
                <w:sz w:val="21"/>
                <w:szCs w:val="21"/>
              </w:rPr>
              <w:t>报告期内完成项目的需求调研和总体设计工作。</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1"/>
          <w:szCs w:val="21"/>
        </w:rPr>
      </w:pPr>
    </w:p>
    <w:p>
      <w:pPr>
        <w:pStyle w:val="Heading3"/>
        <w:spacing w:line="240" w:lineRule="auto" w:before="36"/>
        <w:ind w:left="898" w:right="5307"/>
        <w:jc w:val="left"/>
        <w:rPr>
          <w:b w:val="0"/>
          <w:bCs w:val="0"/>
        </w:rPr>
      </w:pPr>
      <w:r>
        <w:rPr/>
        <w:t>（七）</w:t>
      </w:r>
      <w:r>
        <w:rPr>
          <w:spacing w:val="-19"/>
        </w:rPr>
        <w:t> </w:t>
      </w:r>
      <w:r>
        <w:rPr/>
        <w:t>现金流量指标对比分析</w:t>
      </w:r>
      <w:r>
        <w:rPr>
          <w:b w:val="0"/>
          <w:bCs w:val="0"/>
        </w:rPr>
      </w:r>
    </w:p>
    <w:p>
      <w:pPr>
        <w:spacing w:line="240" w:lineRule="auto" w:before="10"/>
        <w:rPr>
          <w:rFonts w:ascii="宋体" w:hAnsi="宋体" w:cs="宋体" w:eastAsia="宋体" w:hint="default"/>
          <w:b/>
          <w:bCs/>
          <w:sz w:val="12"/>
          <w:szCs w:val="12"/>
        </w:rPr>
      </w:pPr>
    </w:p>
    <w:tbl>
      <w:tblPr>
        <w:tblW w:w="0" w:type="auto"/>
        <w:jc w:val="left"/>
        <w:tblInd w:w="117" w:type="dxa"/>
        <w:tblLayout w:type="fixed"/>
        <w:tblCellMar>
          <w:top w:w="0" w:type="dxa"/>
          <w:left w:w="0" w:type="dxa"/>
          <w:bottom w:w="0" w:type="dxa"/>
          <w:right w:w="0" w:type="dxa"/>
        </w:tblCellMar>
        <w:tblLook w:val="01E0"/>
      </w:tblPr>
      <w:tblGrid>
        <w:gridCol w:w="3039"/>
        <w:gridCol w:w="1843"/>
        <w:gridCol w:w="1702"/>
        <w:gridCol w:w="1627"/>
        <w:gridCol w:w="1645"/>
      </w:tblGrid>
      <w:tr>
        <w:trPr>
          <w:trHeight w:val="329" w:hRule="exact"/>
        </w:trPr>
        <w:tc>
          <w:tcPr>
            <w:tcW w:w="3039" w:type="dxa"/>
            <w:tcBorders>
              <w:top w:val="single" w:sz="8" w:space="0" w:color="000000"/>
              <w:left w:val="single" w:sz="8" w:space="0" w:color="000000"/>
              <w:bottom w:val="single" w:sz="4" w:space="0" w:color="000000"/>
              <w:right w:val="single" w:sz="4" w:space="0" w:color="000000"/>
            </w:tcBorders>
          </w:tcPr>
          <w:p>
            <w:pPr>
              <w:pStyle w:val="TableParagraph"/>
              <w:spacing w:line="265" w:lineRule="exact"/>
              <w:ind w:left="95" w:right="0"/>
              <w:jc w:val="left"/>
              <w:rPr>
                <w:rFonts w:ascii="宋体" w:hAnsi="宋体" w:cs="宋体" w:eastAsia="宋体" w:hint="default"/>
                <w:sz w:val="21"/>
                <w:szCs w:val="21"/>
              </w:rPr>
            </w:pPr>
            <w:r>
              <w:rPr>
                <w:rFonts w:ascii="宋体" w:hAnsi="宋体" w:cs="宋体" w:eastAsia="宋体" w:hint="default"/>
                <w:sz w:val="21"/>
                <w:szCs w:val="21"/>
              </w:rPr>
              <w:t>科目</w:t>
            </w:r>
          </w:p>
        </w:tc>
        <w:tc>
          <w:tcPr>
            <w:tcW w:w="1843" w:type="dxa"/>
            <w:tcBorders>
              <w:top w:val="single" w:sz="8"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702" w:type="dxa"/>
            <w:tcBorders>
              <w:top w:val="single" w:sz="8"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627" w:type="dxa"/>
            <w:tcBorders>
              <w:top w:val="single" w:sz="8" w:space="0" w:color="000000"/>
              <w:left w:val="single" w:sz="4" w:space="0" w:color="000000"/>
              <w:bottom w:val="single" w:sz="4" w:space="0" w:color="000000"/>
              <w:right w:val="single" w:sz="4" w:space="0" w:color="000000"/>
            </w:tcBorders>
          </w:tcPr>
          <w:p>
            <w:pPr>
              <w:pStyle w:val="TableParagraph"/>
              <w:spacing w:line="265" w:lineRule="exact"/>
              <w:ind w:right="146"/>
              <w:jc w:val="right"/>
              <w:rPr>
                <w:rFonts w:ascii="宋体" w:hAnsi="宋体" w:cs="宋体" w:eastAsia="宋体" w:hint="default"/>
                <w:sz w:val="21"/>
                <w:szCs w:val="21"/>
              </w:rPr>
            </w:pPr>
            <w:r>
              <w:rPr>
                <w:rFonts w:ascii="宋体" w:hAnsi="宋体" w:cs="宋体" w:eastAsia="宋体" w:hint="default"/>
                <w:spacing w:val="-1"/>
                <w:sz w:val="21"/>
                <w:szCs w:val="21"/>
              </w:rPr>
              <w:t>同比增减（</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c>
          <w:tcPr>
            <w:tcW w:w="1645" w:type="dxa"/>
            <w:tcBorders>
              <w:top w:val="single" w:sz="8" w:space="0" w:color="000000"/>
              <w:left w:val="single" w:sz="4" w:space="0" w:color="000000"/>
              <w:bottom w:val="single" w:sz="4" w:space="0" w:color="000000"/>
              <w:right w:val="single" w:sz="8" w:space="0" w:color="000000"/>
            </w:tcBorders>
          </w:tcPr>
          <w:p>
            <w:pPr>
              <w:pStyle w:val="TableParagraph"/>
              <w:spacing w:line="265" w:lineRule="exact"/>
              <w:ind w:left="101"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322" w:hRule="exact"/>
        </w:trPr>
        <w:tc>
          <w:tcPr>
            <w:tcW w:w="3039"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29,635,885.09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33,463,646.51</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z w:val="21"/>
              </w:rPr>
              <w:t>-11.44</w:t>
            </w:r>
          </w:p>
        </w:tc>
        <w:tc>
          <w:tcPr>
            <w:tcW w:w="1645"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37,560,538.64</w:t>
            </w:r>
          </w:p>
        </w:tc>
      </w:tr>
      <w:tr>
        <w:trPr>
          <w:trHeight w:val="322" w:hRule="exact"/>
        </w:trPr>
        <w:tc>
          <w:tcPr>
            <w:tcW w:w="3039"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-14,397,355.60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17" w:right="0"/>
              <w:jc w:val="left"/>
              <w:rPr>
                <w:rFonts w:ascii="宋体" w:hAnsi="宋体" w:cs="宋体" w:eastAsia="宋体" w:hint="default"/>
                <w:sz w:val="21"/>
                <w:szCs w:val="21"/>
              </w:rPr>
            </w:pPr>
            <w:r>
              <w:rPr>
                <w:rFonts w:ascii="宋体"/>
                <w:sz w:val="21"/>
              </w:rPr>
              <w:t>-23,985,448.50</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z w:val="21"/>
              </w:rPr>
              <w:t>-39.97</w:t>
            </w:r>
          </w:p>
        </w:tc>
        <w:tc>
          <w:tcPr>
            <w:tcW w:w="1645"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-6,594,688.82</w:t>
            </w:r>
          </w:p>
        </w:tc>
      </w:tr>
      <w:tr>
        <w:trPr>
          <w:trHeight w:val="322" w:hRule="exact"/>
        </w:trPr>
        <w:tc>
          <w:tcPr>
            <w:tcW w:w="3039"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305,743,665.46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6,971,758.37</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3"/>
              <w:jc w:val="right"/>
              <w:rPr>
                <w:rFonts w:ascii="宋体" w:hAnsi="宋体" w:cs="宋体" w:eastAsia="宋体" w:hint="default"/>
                <w:sz w:val="21"/>
                <w:szCs w:val="21"/>
              </w:rPr>
            </w:pPr>
            <w:r>
              <w:rPr>
                <w:rFonts w:ascii="宋体"/>
                <w:spacing w:val="-1"/>
                <w:sz w:val="21"/>
              </w:rPr>
              <w:t>4,285.46</w:t>
            </w:r>
          </w:p>
        </w:tc>
        <w:tc>
          <w:tcPr>
            <w:tcW w:w="1645"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-4,222,487.51</w:t>
            </w:r>
          </w:p>
        </w:tc>
      </w:tr>
      <w:tr>
        <w:trPr>
          <w:trHeight w:val="329" w:hRule="exact"/>
        </w:trPr>
        <w:tc>
          <w:tcPr>
            <w:tcW w:w="3039" w:type="dxa"/>
            <w:tcBorders>
              <w:top w:val="single" w:sz="4" w:space="0" w:color="000000"/>
              <w:left w:val="single" w:sz="8" w:space="0" w:color="000000"/>
              <w:bottom w:val="single" w:sz="8" w:space="0" w:color="000000"/>
              <w:right w:val="single" w:sz="4" w:space="0" w:color="000000"/>
            </w:tcBorders>
          </w:tcPr>
          <w:p>
            <w:pPr>
              <w:pStyle w:val="TableParagraph"/>
              <w:spacing w:line="263" w:lineRule="exact"/>
              <w:ind w:left="95"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843" w:type="dxa"/>
            <w:tcBorders>
              <w:top w:val="single" w:sz="4" w:space="0" w:color="000000"/>
              <w:left w:val="single" w:sz="4" w:space="0" w:color="000000"/>
              <w:bottom w:val="single" w:sz="8" w:space="0" w:color="000000"/>
              <w:right w:val="single" w:sz="4" w:space="0" w:color="000000"/>
            </w:tcBorders>
          </w:tcPr>
          <w:p>
            <w:pPr>
              <w:pStyle w:val="TableParagraph"/>
              <w:spacing w:line="263" w:lineRule="exact"/>
              <w:ind w:right="98"/>
              <w:jc w:val="right"/>
              <w:rPr>
                <w:rFonts w:ascii="宋体" w:hAnsi="宋体" w:cs="宋体" w:eastAsia="宋体" w:hint="default"/>
                <w:sz w:val="21"/>
                <w:szCs w:val="21"/>
              </w:rPr>
            </w:pPr>
            <w:r>
              <w:rPr>
                <w:rFonts w:ascii="宋体"/>
                <w:spacing w:val="-1"/>
                <w:sz w:val="21"/>
              </w:rPr>
              <w:t>320,891,980.91</w:t>
            </w:r>
          </w:p>
        </w:tc>
        <w:tc>
          <w:tcPr>
            <w:tcW w:w="1702" w:type="dxa"/>
            <w:tcBorders>
              <w:top w:val="single" w:sz="4" w:space="0" w:color="000000"/>
              <w:left w:val="single" w:sz="4" w:space="0" w:color="000000"/>
              <w:bottom w:val="single" w:sz="8" w:space="0" w:color="000000"/>
              <w:right w:val="single" w:sz="4" w:space="0" w:color="000000"/>
            </w:tcBorders>
          </w:tcPr>
          <w:p>
            <w:pPr>
              <w:pStyle w:val="TableParagraph"/>
              <w:spacing w:line="263" w:lineRule="exact"/>
              <w:ind w:right="101"/>
              <w:jc w:val="right"/>
              <w:rPr>
                <w:rFonts w:ascii="宋体" w:hAnsi="宋体" w:cs="宋体" w:eastAsia="宋体" w:hint="default"/>
                <w:sz w:val="21"/>
                <w:szCs w:val="21"/>
              </w:rPr>
            </w:pPr>
            <w:r>
              <w:rPr>
                <w:rFonts w:ascii="宋体"/>
                <w:spacing w:val="-1"/>
                <w:sz w:val="21"/>
              </w:rPr>
              <w:t>16,401,864.41</w:t>
            </w:r>
          </w:p>
        </w:tc>
        <w:tc>
          <w:tcPr>
            <w:tcW w:w="1627" w:type="dxa"/>
            <w:tcBorders>
              <w:top w:val="single" w:sz="4" w:space="0" w:color="000000"/>
              <w:left w:val="single" w:sz="4" w:space="0" w:color="000000"/>
              <w:bottom w:val="single" w:sz="8" w:space="0" w:color="000000"/>
              <w:right w:val="single" w:sz="4" w:space="0" w:color="000000"/>
            </w:tcBorders>
          </w:tcPr>
          <w:p>
            <w:pPr>
              <w:pStyle w:val="TableParagraph"/>
              <w:spacing w:line="263" w:lineRule="exact"/>
              <w:ind w:right="103"/>
              <w:jc w:val="right"/>
              <w:rPr>
                <w:rFonts w:ascii="宋体" w:hAnsi="宋体" w:cs="宋体" w:eastAsia="宋体" w:hint="default"/>
                <w:sz w:val="21"/>
                <w:szCs w:val="21"/>
              </w:rPr>
            </w:pPr>
            <w:r>
              <w:rPr>
                <w:rFonts w:ascii="宋体"/>
                <w:spacing w:val="-1"/>
                <w:sz w:val="21"/>
              </w:rPr>
              <w:t>1,856.44</w:t>
            </w:r>
          </w:p>
        </w:tc>
        <w:tc>
          <w:tcPr>
            <w:tcW w:w="1645" w:type="dxa"/>
            <w:tcBorders>
              <w:top w:val="single" w:sz="4" w:space="0" w:color="000000"/>
              <w:left w:val="single" w:sz="4" w:space="0" w:color="000000"/>
              <w:bottom w:val="single" w:sz="8" w:space="0" w:color="000000"/>
              <w:right w:val="single" w:sz="8" w:space="0" w:color="000000"/>
            </w:tcBorders>
          </w:tcPr>
          <w:p>
            <w:pPr>
              <w:pStyle w:val="TableParagraph"/>
              <w:spacing w:line="263" w:lineRule="exact"/>
              <w:ind w:right="98"/>
              <w:jc w:val="right"/>
              <w:rPr>
                <w:rFonts w:ascii="宋体" w:hAnsi="宋体" w:cs="宋体" w:eastAsia="宋体" w:hint="default"/>
                <w:sz w:val="21"/>
                <w:szCs w:val="21"/>
              </w:rPr>
            </w:pPr>
            <w:r>
              <w:rPr>
                <w:rFonts w:ascii="宋体"/>
                <w:spacing w:val="-1"/>
                <w:sz w:val="21"/>
              </w:rPr>
              <w:t>26,741,929.86</w:t>
            </w:r>
          </w:p>
        </w:tc>
      </w:tr>
    </w:tbl>
    <w:p>
      <w:pPr>
        <w:pStyle w:val="BodyText"/>
        <w:spacing w:line="240" w:lineRule="auto" w:before="64"/>
        <w:ind w:left="898" w:right="5307"/>
        <w:jc w:val="left"/>
      </w:pPr>
      <w:r>
        <w:rPr/>
        <w:t>变动情况说明：</w:t>
      </w:r>
    </w:p>
    <w:p>
      <w:pPr>
        <w:spacing w:line="240" w:lineRule="auto" w:before="12"/>
        <w:rPr>
          <w:rFonts w:ascii="宋体" w:hAnsi="宋体" w:cs="宋体" w:eastAsia="宋体" w:hint="default"/>
          <w:sz w:val="17"/>
          <w:szCs w:val="17"/>
        </w:rPr>
      </w:pPr>
    </w:p>
    <w:p>
      <w:pPr>
        <w:pStyle w:val="BodyText"/>
        <w:tabs>
          <w:tab w:pos="1317" w:val="left" w:leader="none"/>
        </w:tabs>
        <w:spacing w:line="405" w:lineRule="auto"/>
        <w:ind w:left="1318" w:right="889" w:hanging="420"/>
        <w:jc w:val="left"/>
      </w:pPr>
      <w:r>
        <w:rPr>
          <w:rFonts w:ascii="宋体" w:hAnsi="宋体" w:cs="宋体" w:eastAsia="宋体" w:hint="default"/>
        </w:rPr>
        <w:t>1)</w:t>
        <w:tab/>
        <w:t>2011 </w:t>
      </w:r>
      <w:r>
        <w:rPr/>
        <w:t>年度经营活动产生的现金流量净额减少</w:t>
      </w:r>
      <w:r>
        <w:rPr>
          <w:spacing w:val="15"/>
        </w:rPr>
        <w:t> </w:t>
      </w:r>
      <w:r>
        <w:rPr>
          <w:rFonts w:ascii="宋体" w:hAnsi="宋体" w:cs="宋体" w:eastAsia="宋体" w:hint="default"/>
        </w:rPr>
        <w:t>11.44</w:t>
      </w:r>
      <w:r>
        <w:rPr/>
        <w:t>％，主要系报告期内的经营性现金</w:t>
      </w:r>
      <w:r>
        <w:rPr>
          <w:w w:val="100"/>
        </w:rPr>
        <w:t> </w:t>
      </w:r>
      <w:r>
        <w:rPr/>
        <w:t>流入较上年同期的增长小于同等条件比较的经营性流出所致。</w:t>
      </w:r>
    </w:p>
    <w:p>
      <w:pPr>
        <w:pStyle w:val="BodyText"/>
        <w:tabs>
          <w:tab w:pos="1317" w:val="left" w:leader="none"/>
        </w:tabs>
        <w:spacing w:line="408" w:lineRule="auto" w:before="89"/>
        <w:ind w:left="1318" w:right="889" w:hanging="420"/>
        <w:jc w:val="left"/>
      </w:pPr>
      <w:r>
        <w:rPr>
          <w:rFonts w:ascii="宋体" w:hAnsi="宋体" w:cs="宋体" w:eastAsia="宋体" w:hint="default"/>
        </w:rPr>
        <w:t>2)</w:t>
        <w:tab/>
      </w:r>
      <w:r>
        <w:rPr/>
        <w:t>投资活动产生的现金流量净额较上年净额减少</w:t>
      </w:r>
      <w:r>
        <w:rPr>
          <w:spacing w:val="-35"/>
        </w:rPr>
        <w:t> </w:t>
      </w:r>
      <w:r>
        <w:rPr>
          <w:rFonts w:ascii="宋体" w:hAnsi="宋体" w:cs="宋体" w:eastAsia="宋体" w:hint="default"/>
          <w:spacing w:val="-3"/>
        </w:rPr>
        <w:t>39.97</w:t>
      </w:r>
      <w:r>
        <w:rPr>
          <w:spacing w:val="-3"/>
        </w:rPr>
        <w:t>％，主要为公司固定资产项目投资</w:t>
      </w:r>
      <w:r>
        <w:rPr>
          <w:w w:val="100"/>
        </w:rPr>
        <w:t> </w:t>
      </w:r>
      <w:r>
        <w:rPr/>
        <w:t>减少所致。</w:t>
      </w:r>
    </w:p>
    <w:p>
      <w:pPr>
        <w:pStyle w:val="BodyText"/>
        <w:tabs>
          <w:tab w:pos="1317" w:val="left" w:leader="none"/>
        </w:tabs>
        <w:spacing w:line="408" w:lineRule="auto" w:before="87"/>
        <w:ind w:left="1318" w:right="889" w:hanging="420"/>
        <w:jc w:val="left"/>
      </w:pPr>
      <w:r>
        <w:rPr>
          <w:rFonts w:ascii="宋体" w:hAnsi="宋体" w:cs="宋体" w:eastAsia="宋体" w:hint="default"/>
        </w:rPr>
        <w:t>3)</w:t>
        <w:tab/>
      </w:r>
      <w:r>
        <w:rPr/>
        <w:t>筹资活动产生的现金流量净额增加</w:t>
      </w:r>
      <w:r>
        <w:rPr>
          <w:spacing w:val="-14"/>
        </w:rPr>
        <w:t> </w:t>
      </w:r>
      <w:r>
        <w:rPr>
          <w:rFonts w:ascii="宋体" w:hAnsi="宋体" w:cs="宋体" w:eastAsia="宋体" w:hint="default"/>
          <w:spacing w:val="-3"/>
        </w:rPr>
        <w:t>4,285.46%</w:t>
      </w:r>
      <w:r>
        <w:rPr>
          <w:spacing w:val="-3"/>
        </w:rPr>
        <w:t>，主要系公司报告期内上市募集资金大量</w:t>
      </w:r>
      <w:r>
        <w:rPr>
          <w:w w:val="100"/>
        </w:rPr>
        <w:t> </w:t>
      </w:r>
      <w:r>
        <w:rPr/>
        <w:t>增加所致。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pStyle w:val="Heading3"/>
        <w:tabs>
          <w:tab w:pos="2157" w:val="left" w:leader="none"/>
        </w:tabs>
        <w:spacing w:line="500" w:lineRule="atLeast"/>
        <w:ind w:left="1634" w:right="4267" w:hanging="737"/>
        <w:jc w:val="left"/>
        <w:rPr>
          <w:b w:val="0"/>
          <w:bCs w:val="0"/>
        </w:rPr>
      </w:pPr>
      <w:r>
        <w:rPr/>
        <w:t>（八）</w:t>
      </w:r>
      <w:r>
        <w:rPr>
          <w:spacing w:val="-18"/>
        </w:rPr>
        <w:t> </w:t>
      </w:r>
      <w:r>
        <w:rPr/>
        <w:t>主要子公司、参股公司的经营情况及业绩分析</w:t>
      </w:r>
      <w:r>
        <w:rPr>
          <w:w w:val="100"/>
        </w:rPr>
        <w:t> </w:t>
      </w:r>
      <w:r>
        <w:rPr>
          <w:rFonts w:ascii="宋体" w:hAnsi="宋体" w:cs="宋体" w:eastAsia="宋体" w:hint="default"/>
        </w:rPr>
        <w:t>1</w:t>
      </w:r>
      <w:r>
        <w:rPr/>
        <w:t>、</w:t>
        <w:tab/>
        <w:t>上海天玑信息技术服务有限公司</w:t>
      </w:r>
      <w:r>
        <w:rPr>
          <w:b w:val="0"/>
          <w:bCs w:val="0"/>
        </w:rPr>
      </w:r>
    </w:p>
    <w:p>
      <w:pPr>
        <w:spacing w:after="0" w:line="500" w:lineRule="atLeast"/>
        <w:jc w:val="left"/>
        <w:sectPr>
          <w:footerReference w:type="default" r:id="rId18"/>
          <w:pgSz w:w="11910" w:h="16840"/>
          <w:pgMar w:footer="1540" w:header="893" w:top="1480" w:bottom="1720" w:left="900" w:right="900"/>
          <w:pgNumType w:start="24"/>
        </w:sectPr>
      </w:pPr>
    </w:p>
    <w:p>
      <w:pPr>
        <w:spacing w:line="240" w:lineRule="auto" w:before="12"/>
        <w:rPr>
          <w:rFonts w:ascii="宋体" w:hAnsi="宋体" w:cs="宋体" w:eastAsia="宋体" w:hint="default"/>
          <w:b/>
          <w:bCs/>
          <w:sz w:val="14"/>
          <w:szCs w:val="14"/>
        </w:rPr>
      </w:pPr>
    </w:p>
    <w:p>
      <w:pPr>
        <w:pStyle w:val="BodyText"/>
        <w:spacing w:line="444" w:lineRule="auto" w:before="36"/>
        <w:ind w:left="562" w:right="2581"/>
        <w:jc w:val="left"/>
      </w:pPr>
      <w:r>
        <w:rPr/>
        <w:t>法定代表人：姜蓓蓓</w:t>
      </w:r>
      <w:r>
        <w:rPr>
          <w:w w:val="100"/>
        </w:rPr>
        <w:t> </w:t>
      </w:r>
      <w:r>
        <w:rPr/>
        <w:t>注册地址：青浦区金泽镇（莲盛）莲民路</w:t>
      </w:r>
      <w:r>
        <w:rPr>
          <w:spacing w:val="-53"/>
        </w:rPr>
        <w:t> </w:t>
      </w:r>
      <w:r>
        <w:rPr>
          <w:rFonts w:ascii="宋体" w:hAnsi="宋体" w:cs="宋体" w:eastAsia="宋体" w:hint="default"/>
        </w:rPr>
        <w:t>36</w:t>
      </w:r>
      <w:r>
        <w:rPr>
          <w:rFonts w:ascii="宋体" w:hAnsi="宋体" w:cs="宋体" w:eastAsia="宋体" w:hint="default"/>
          <w:spacing w:val="-55"/>
        </w:rPr>
        <w:t> </w:t>
      </w:r>
      <w:r>
        <w:rPr/>
        <w:t>号</w:t>
      </w:r>
      <w:r>
        <w:rPr>
          <w:spacing w:val="-53"/>
        </w:rPr>
        <w:t> </w:t>
      </w:r>
      <w:r>
        <w:rPr>
          <w:rFonts w:ascii="宋体" w:hAnsi="宋体" w:cs="宋体" w:eastAsia="宋体" w:hint="default"/>
        </w:rPr>
        <w:t>A</w:t>
      </w:r>
      <w:r>
        <w:rPr>
          <w:rFonts w:ascii="宋体" w:hAnsi="宋体" w:cs="宋体" w:eastAsia="宋体" w:hint="default"/>
          <w:spacing w:val="-55"/>
        </w:rPr>
        <w:t> </w:t>
      </w:r>
      <w:r>
        <w:rPr/>
        <w:t>区</w:t>
      </w:r>
      <w:r>
        <w:rPr>
          <w:spacing w:val="-53"/>
        </w:rPr>
        <w:t> </w:t>
      </w:r>
      <w:r>
        <w:rPr>
          <w:rFonts w:ascii="宋体" w:hAnsi="宋体" w:cs="宋体" w:eastAsia="宋体" w:hint="default"/>
        </w:rPr>
        <w:t>201</w:t>
      </w:r>
      <w:r>
        <w:rPr>
          <w:rFonts w:ascii="宋体" w:hAnsi="宋体" w:cs="宋体" w:eastAsia="宋体" w:hint="default"/>
          <w:spacing w:val="-55"/>
        </w:rPr>
        <w:t> </w:t>
      </w:r>
      <w:r>
        <w:rPr/>
        <w:t>室</w:t>
      </w:r>
      <w:r>
        <w:rPr>
          <w:spacing w:val="-53"/>
        </w:rPr>
        <w:t> </w:t>
      </w:r>
      <w:r>
        <w:rPr>
          <w:rFonts w:ascii="宋体" w:hAnsi="宋体" w:cs="宋体" w:eastAsia="宋体" w:hint="default"/>
        </w:rPr>
        <w:t>C</w:t>
      </w:r>
      <w:r>
        <w:rPr>
          <w:rFonts w:ascii="宋体" w:hAnsi="宋体" w:cs="宋体" w:eastAsia="宋体" w:hint="default"/>
          <w:w w:val="100"/>
        </w:rPr>
        <w:t> </w:t>
      </w:r>
      <w:r>
        <w:rPr/>
        <w:t>主要生产基地：上海市桂平路</w:t>
      </w:r>
      <w:r>
        <w:rPr>
          <w:spacing w:val="-52"/>
        </w:rPr>
        <w:t> </w:t>
      </w:r>
      <w:r>
        <w:rPr>
          <w:rFonts w:ascii="宋体" w:hAnsi="宋体" w:cs="宋体" w:eastAsia="宋体" w:hint="default"/>
        </w:rPr>
        <w:t>481</w:t>
      </w:r>
      <w:r>
        <w:rPr>
          <w:rFonts w:ascii="宋体" w:hAnsi="宋体" w:cs="宋体" w:eastAsia="宋体" w:hint="default"/>
          <w:spacing w:val="-55"/>
        </w:rPr>
        <w:t> </w:t>
      </w:r>
      <w:r>
        <w:rPr/>
        <w:t>号</w:t>
      </w:r>
      <w:r>
        <w:rPr>
          <w:spacing w:val="-53"/>
        </w:rPr>
        <w:t> </w:t>
      </w:r>
      <w:r>
        <w:rPr>
          <w:rFonts w:ascii="宋体" w:hAnsi="宋体" w:cs="宋体" w:eastAsia="宋体" w:hint="default"/>
        </w:rPr>
        <w:t>18</w:t>
      </w:r>
      <w:r>
        <w:rPr>
          <w:rFonts w:ascii="宋体" w:hAnsi="宋体" w:cs="宋体" w:eastAsia="宋体" w:hint="default"/>
          <w:spacing w:val="-55"/>
        </w:rPr>
        <w:t> </w:t>
      </w:r>
      <w:r>
        <w:rPr/>
        <w:t>号楼</w:t>
      </w:r>
      <w:r>
        <w:rPr>
          <w:spacing w:val="-55"/>
        </w:rPr>
        <w:t> </w:t>
      </w:r>
      <w:r>
        <w:rPr>
          <w:rFonts w:ascii="宋体" w:hAnsi="宋体" w:cs="宋体" w:eastAsia="宋体" w:hint="default"/>
        </w:rPr>
        <w:t>4</w:t>
      </w:r>
      <w:r>
        <w:rPr>
          <w:rFonts w:ascii="宋体" w:hAnsi="宋体" w:cs="宋体" w:eastAsia="宋体" w:hint="default"/>
          <w:spacing w:val="-53"/>
        </w:rPr>
        <w:t> </w:t>
      </w:r>
      <w:r>
        <w:rPr/>
        <w:t>楼</w:t>
      </w:r>
      <w:r>
        <w:rPr>
          <w:spacing w:val="-101"/>
        </w:rPr>
        <w:t> </w:t>
      </w:r>
      <w:r>
        <w:rPr/>
        <w:t>股东构成及控制情况：公司持有其</w:t>
      </w:r>
      <w:r>
        <w:rPr>
          <w:spacing w:val="-56"/>
        </w:rPr>
        <w:t> </w:t>
      </w:r>
      <w:r>
        <w:rPr>
          <w:rFonts w:ascii="宋体" w:hAnsi="宋体" w:cs="宋体" w:eastAsia="宋体" w:hint="default"/>
        </w:rPr>
        <w:t>100%</w:t>
      </w:r>
      <w:r>
        <w:rPr/>
        <w:t>的股权</w:t>
      </w:r>
    </w:p>
    <w:p>
      <w:pPr>
        <w:pStyle w:val="BodyText"/>
        <w:spacing w:line="408" w:lineRule="auto" w:before="55"/>
        <w:ind w:left="562" w:right="209"/>
        <w:jc w:val="both"/>
      </w:pPr>
      <w:r>
        <w:rPr>
          <w:spacing w:val="-4"/>
          <w:w w:val="100"/>
        </w:rPr>
        <w:t>公司经营范围：计算机专业技术领域内的技术研究，计算机网络工程（除专项审批），</w:t>
      </w:r>
      <w:r>
        <w:rPr>
          <w:spacing w:val="-98"/>
          <w:w w:val="100"/>
        </w:rPr>
        <w:t> </w:t>
      </w:r>
      <w:r>
        <w:rPr>
          <w:spacing w:val="-98"/>
          <w:w w:val="100"/>
        </w:rPr>
      </w:r>
      <w:r>
        <w:rPr>
          <w:spacing w:val="-4"/>
        </w:rPr>
        <w:t>计算机软硬件开发，系统集成，商务信息咨询，计算机及通信设备的安装、调试及维修</w:t>
      </w:r>
      <w:r>
        <w:rPr>
          <w:spacing w:val="-52"/>
        </w:rPr>
        <w:t> </w:t>
      </w:r>
      <w:r>
        <w:rPr>
          <w:spacing w:val="-52"/>
        </w:rPr>
      </w:r>
      <w:r>
        <w:rPr>
          <w:spacing w:val="-4"/>
          <w:w w:val="100"/>
        </w:rPr>
        <w:t>及租赁，销售计算机软硬件电子产品、通信设备、五金交电、机电设备。（涉及行政许</w:t>
      </w:r>
      <w:r>
        <w:rPr>
          <w:spacing w:val="-98"/>
          <w:w w:val="100"/>
        </w:rPr>
        <w:t> </w:t>
      </w:r>
      <w:r>
        <w:rPr>
          <w:spacing w:val="-98"/>
          <w:w w:val="100"/>
        </w:rPr>
      </w:r>
      <w:r>
        <w:rPr/>
        <w:t>可的，凭许可证经营）</w:t>
      </w:r>
    </w:p>
    <w:p>
      <w:pPr>
        <w:pStyle w:val="BodyText"/>
        <w:spacing w:line="240" w:lineRule="auto" w:before="87"/>
        <w:ind w:left="562" w:right="102"/>
        <w:jc w:val="left"/>
      </w:pPr>
      <w:r>
        <w:rPr/>
        <w:t>经营情况：截止 </w:t>
      </w:r>
      <w:r>
        <w:rPr>
          <w:rFonts w:ascii="宋体" w:hAnsi="宋体" w:cs="宋体" w:eastAsia="宋体" w:hint="default"/>
        </w:rPr>
        <w:t>2011 </w:t>
      </w:r>
      <w:r>
        <w:rPr/>
        <w:t>年 </w:t>
      </w:r>
      <w:r>
        <w:rPr>
          <w:rFonts w:ascii="宋体" w:hAnsi="宋体" w:cs="宋体" w:eastAsia="宋体" w:hint="default"/>
        </w:rPr>
        <w:t>12 </w:t>
      </w:r>
      <w:r>
        <w:rPr/>
        <w:t>月 </w:t>
      </w:r>
      <w:r>
        <w:rPr>
          <w:rFonts w:ascii="宋体" w:hAnsi="宋体" w:cs="宋体" w:eastAsia="宋体" w:hint="default"/>
        </w:rPr>
        <w:t>31 </w:t>
      </w:r>
      <w:r>
        <w:rPr/>
        <w:t>日，上海天玑总资产 </w:t>
      </w:r>
      <w:r>
        <w:rPr>
          <w:rFonts w:ascii="宋体" w:hAnsi="宋体" w:cs="宋体" w:eastAsia="宋体" w:hint="default"/>
        </w:rPr>
        <w:t>10,755,166.93</w:t>
      </w:r>
      <w:r>
        <w:rPr>
          <w:rFonts w:ascii="宋体" w:hAnsi="宋体" w:cs="宋体" w:eastAsia="宋体" w:hint="default"/>
          <w:spacing w:val="4"/>
        </w:rPr>
        <w:t> </w:t>
      </w:r>
      <w:r>
        <w:rPr/>
        <w:t>元，净资产</w:t>
      </w:r>
    </w:p>
    <w:p>
      <w:pPr>
        <w:spacing w:line="240" w:lineRule="auto" w:before="10"/>
        <w:rPr>
          <w:rFonts w:ascii="宋体" w:hAnsi="宋体" w:cs="宋体" w:eastAsia="宋体" w:hint="default"/>
          <w:sz w:val="14"/>
          <w:szCs w:val="14"/>
        </w:rPr>
      </w:pPr>
    </w:p>
    <w:p>
      <w:pPr>
        <w:pStyle w:val="BodyText"/>
        <w:spacing w:line="240" w:lineRule="auto"/>
        <w:ind w:left="562" w:right="102"/>
        <w:jc w:val="left"/>
      </w:pPr>
      <w:r>
        <w:rPr>
          <w:rFonts w:ascii="宋体" w:hAnsi="宋体" w:cs="宋体" w:eastAsia="宋体" w:hint="default"/>
        </w:rPr>
        <w:t>7,904,006.11</w:t>
      </w:r>
      <w:r>
        <w:rPr>
          <w:rFonts w:ascii="宋体" w:hAnsi="宋体" w:cs="宋体" w:eastAsia="宋体" w:hint="default"/>
          <w:spacing w:val="-53"/>
        </w:rPr>
        <w:t> </w:t>
      </w:r>
      <w:r>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line="444" w:lineRule="auto" w:before="0"/>
        <w:ind w:left="562" w:right="5410" w:hanging="425"/>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4"/>
          <w:sz w:val="21"/>
          <w:szCs w:val="21"/>
        </w:rPr>
        <w:t> </w:t>
      </w:r>
      <w:r>
        <w:rPr>
          <w:rFonts w:ascii="宋体" w:hAnsi="宋体" w:cs="宋体" w:eastAsia="宋体" w:hint="default"/>
          <w:b/>
          <w:bCs/>
          <w:sz w:val="21"/>
          <w:szCs w:val="21"/>
        </w:rPr>
        <w:t>上海力克数码科技有限公司</w:t>
      </w:r>
      <w:r>
        <w:rPr>
          <w:rFonts w:ascii="宋体" w:hAnsi="宋体" w:cs="宋体" w:eastAsia="宋体" w:hint="default"/>
          <w:b/>
          <w:bCs/>
          <w:w w:val="100"/>
          <w:sz w:val="21"/>
          <w:szCs w:val="21"/>
        </w:rPr>
        <w:t> </w:t>
      </w:r>
      <w:r>
        <w:rPr>
          <w:rFonts w:ascii="宋体" w:hAnsi="宋体" w:cs="宋体" w:eastAsia="宋体" w:hint="default"/>
          <w:sz w:val="21"/>
          <w:szCs w:val="21"/>
        </w:rPr>
        <w:t>成立时间：</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26</w:t>
      </w:r>
      <w:r>
        <w:rPr>
          <w:rFonts w:ascii="宋体" w:hAnsi="宋体" w:cs="宋体" w:eastAsia="宋体" w:hint="default"/>
          <w:spacing w:val="-53"/>
          <w:sz w:val="21"/>
          <w:szCs w:val="21"/>
        </w:rPr>
        <w:t> </w:t>
      </w:r>
      <w:r>
        <w:rPr>
          <w:rFonts w:ascii="宋体" w:hAnsi="宋体" w:cs="宋体" w:eastAsia="宋体" w:hint="default"/>
          <w:sz w:val="21"/>
          <w:szCs w:val="21"/>
        </w:rPr>
        <w:t>日</w:t>
      </w:r>
      <w:r>
        <w:rPr>
          <w:rFonts w:ascii="宋体" w:hAnsi="宋体" w:cs="宋体" w:eastAsia="宋体" w:hint="default"/>
          <w:w w:val="100"/>
          <w:sz w:val="21"/>
          <w:szCs w:val="21"/>
        </w:rPr>
        <w:t> </w:t>
      </w:r>
      <w:r>
        <w:rPr>
          <w:rFonts w:ascii="宋体" w:hAnsi="宋体" w:cs="宋体" w:eastAsia="宋体" w:hint="default"/>
          <w:sz w:val="21"/>
          <w:szCs w:val="21"/>
        </w:rPr>
        <w:t>注册资本：</w:t>
      </w:r>
      <w:r>
        <w:rPr>
          <w:rFonts w:ascii="宋体" w:hAnsi="宋体" w:cs="宋体" w:eastAsia="宋体" w:hint="default"/>
          <w:sz w:val="21"/>
          <w:szCs w:val="21"/>
        </w:rPr>
        <w:t>1500</w:t>
      </w:r>
      <w:r>
        <w:rPr>
          <w:rFonts w:ascii="宋体" w:hAnsi="宋体" w:cs="宋体" w:eastAsia="宋体" w:hint="default"/>
          <w:spacing w:val="-53"/>
          <w:sz w:val="21"/>
          <w:szCs w:val="21"/>
        </w:rPr>
        <w:t> </w:t>
      </w:r>
      <w:r>
        <w:rPr>
          <w:rFonts w:ascii="宋体" w:hAnsi="宋体" w:cs="宋体" w:eastAsia="宋体" w:hint="default"/>
          <w:spacing w:val="-3"/>
          <w:sz w:val="21"/>
          <w:szCs w:val="21"/>
        </w:rPr>
        <w:t>万元</w:t>
      </w:r>
      <w:r>
        <w:rPr>
          <w:rFonts w:ascii="宋体" w:hAnsi="宋体" w:cs="宋体" w:eastAsia="宋体" w:hint="default"/>
          <w:spacing w:val="-3"/>
          <w:w w:val="100"/>
          <w:sz w:val="21"/>
          <w:szCs w:val="21"/>
        </w:rPr>
        <w:t> </w:t>
      </w:r>
      <w:r>
        <w:rPr>
          <w:rFonts w:ascii="宋体" w:hAnsi="宋体" w:cs="宋体" w:eastAsia="宋体" w:hint="default"/>
          <w:sz w:val="21"/>
          <w:szCs w:val="21"/>
        </w:rPr>
        <w:t>法定代表人：赵永齐</w:t>
      </w:r>
    </w:p>
    <w:p>
      <w:pPr>
        <w:pStyle w:val="BodyText"/>
        <w:spacing w:line="240" w:lineRule="auto" w:before="56"/>
        <w:ind w:left="562" w:right="102"/>
        <w:jc w:val="left"/>
      </w:pPr>
      <w:r>
        <w:rPr/>
        <w:t>注册地址：上海市松江区新桥镇莘砖公路</w:t>
      </w:r>
      <w:r>
        <w:rPr>
          <w:spacing w:val="-53"/>
        </w:rPr>
        <w:t> </w:t>
      </w:r>
      <w:r>
        <w:rPr>
          <w:rFonts w:ascii="宋体" w:hAnsi="宋体" w:cs="宋体" w:eastAsia="宋体" w:hint="default"/>
        </w:rPr>
        <w:t>518</w:t>
      </w:r>
      <w:r>
        <w:rPr>
          <w:rFonts w:ascii="宋体" w:hAnsi="宋体" w:cs="宋体" w:eastAsia="宋体" w:hint="default"/>
          <w:spacing w:val="-55"/>
        </w:rPr>
        <w:t> </w:t>
      </w:r>
      <w:r>
        <w:rPr/>
        <w:t>号</w:t>
      </w:r>
      <w:r>
        <w:rPr>
          <w:spacing w:val="-52"/>
        </w:rPr>
        <w:t> </w:t>
      </w:r>
      <w:r>
        <w:rPr>
          <w:rFonts w:ascii="宋体" w:hAnsi="宋体" w:cs="宋体" w:eastAsia="宋体" w:hint="default"/>
        </w:rPr>
        <w:t>28</w:t>
      </w:r>
      <w:r>
        <w:rPr>
          <w:rFonts w:ascii="宋体" w:hAnsi="宋体" w:cs="宋体" w:eastAsia="宋体" w:hint="default"/>
          <w:spacing w:val="-55"/>
        </w:rPr>
        <w:t> </w:t>
      </w:r>
      <w:r>
        <w:rPr/>
        <w:t>幢</w:t>
      </w:r>
    </w:p>
    <w:p>
      <w:pPr>
        <w:spacing w:line="240" w:lineRule="auto" w:before="9"/>
        <w:rPr>
          <w:rFonts w:ascii="宋体" w:hAnsi="宋体" w:cs="宋体" w:eastAsia="宋体" w:hint="default"/>
          <w:sz w:val="17"/>
          <w:szCs w:val="17"/>
        </w:rPr>
      </w:pPr>
    </w:p>
    <w:p>
      <w:pPr>
        <w:pStyle w:val="BodyText"/>
        <w:spacing w:line="422" w:lineRule="auto"/>
        <w:ind w:left="562" w:right="102"/>
        <w:jc w:val="left"/>
      </w:pPr>
      <w:r>
        <w:rPr/>
        <w:t>主要生产基地：上海市松江区新桥镇莘砖公路</w:t>
      </w:r>
      <w:r>
        <w:rPr>
          <w:spacing w:val="-53"/>
        </w:rPr>
        <w:t> </w:t>
      </w:r>
      <w:r>
        <w:rPr>
          <w:rFonts w:ascii="宋体" w:hAnsi="宋体" w:cs="宋体" w:eastAsia="宋体" w:hint="default"/>
        </w:rPr>
        <w:t>518</w:t>
      </w:r>
      <w:r>
        <w:rPr>
          <w:rFonts w:ascii="宋体" w:hAnsi="宋体" w:cs="宋体" w:eastAsia="宋体" w:hint="default"/>
          <w:spacing w:val="-55"/>
        </w:rPr>
        <w:t> </w:t>
      </w:r>
      <w:r>
        <w:rPr/>
        <w:t>号</w:t>
      </w:r>
      <w:r>
        <w:rPr>
          <w:spacing w:val="-53"/>
        </w:rPr>
        <w:t> </w:t>
      </w:r>
      <w:r>
        <w:rPr>
          <w:rFonts w:ascii="宋体" w:hAnsi="宋体" w:cs="宋体" w:eastAsia="宋体" w:hint="default"/>
        </w:rPr>
        <w:t>28</w:t>
      </w:r>
      <w:r>
        <w:rPr>
          <w:rFonts w:ascii="宋体" w:hAnsi="宋体" w:cs="宋体" w:eastAsia="宋体" w:hint="default"/>
          <w:spacing w:val="-55"/>
        </w:rPr>
        <w:t> </w:t>
      </w:r>
      <w:r>
        <w:rPr/>
        <w:t>幢</w:t>
      </w:r>
      <w:r>
        <w:rPr>
          <w:spacing w:val="-103"/>
        </w:rPr>
        <w:t> </w:t>
      </w:r>
      <w:r>
        <w:rPr/>
        <w:t>股东构成及控制情况：公司持有其</w:t>
      </w:r>
      <w:r>
        <w:rPr>
          <w:spacing w:val="-54"/>
        </w:rPr>
        <w:t> </w:t>
      </w:r>
      <w:r>
        <w:rPr>
          <w:rFonts w:ascii="宋体" w:hAnsi="宋体" w:cs="宋体" w:eastAsia="宋体" w:hint="default"/>
        </w:rPr>
        <w:t>100%</w:t>
      </w:r>
      <w:r>
        <w:rPr/>
        <w:t>的股权</w:t>
      </w:r>
      <w:r>
        <w:rPr>
          <w:w w:val="100"/>
        </w:rPr>
        <w:t> </w:t>
      </w:r>
      <w:r>
        <w:rPr>
          <w:spacing w:val="-4"/>
        </w:rPr>
        <w:t>公司经营范围：计算机软硬件开发、维护、计算机信息系统集成，计算机软硬件（除计</w:t>
      </w:r>
      <w:r>
        <w:rPr>
          <w:spacing w:val="-52"/>
        </w:rPr>
        <w:t> </w:t>
      </w:r>
      <w:r>
        <w:rPr>
          <w:spacing w:val="-52"/>
        </w:rPr>
      </w:r>
      <w:r>
        <w:rPr>
          <w:spacing w:val="-7"/>
        </w:rPr>
        <w:t>算机信息系统安全专业产品）批发、零售，通讯设备（不含卫星广播电视地面接收设施）</w:t>
      </w:r>
      <w:r>
        <w:rPr>
          <w:spacing w:val="-36"/>
        </w:rPr>
        <w:t> </w:t>
      </w:r>
      <w:r>
        <w:rPr>
          <w:spacing w:val="-36"/>
        </w:rPr>
      </w:r>
      <w:r>
        <w:rPr>
          <w:spacing w:val="-4"/>
        </w:rPr>
        <w:t>批发、零售、维修及相关的技术咨询、技术服务，从事货物及技术的进出口业务、自有</w:t>
      </w:r>
      <w:r>
        <w:rPr>
          <w:spacing w:val="-52"/>
        </w:rPr>
        <w:t> </w:t>
      </w:r>
      <w:r>
        <w:rPr>
          <w:spacing w:val="-52"/>
        </w:rPr>
      </w:r>
      <w:r>
        <w:rPr/>
        <w:t>设备租赁。</w:t>
      </w:r>
    </w:p>
    <w:p>
      <w:pPr>
        <w:spacing w:before="63"/>
        <w:ind w:left="562" w:right="102" w:firstLine="0"/>
        <w:jc w:val="left"/>
        <w:rPr>
          <w:rFonts w:ascii="宋体" w:hAnsi="宋体" w:cs="宋体" w:eastAsia="宋体" w:hint="default"/>
          <w:sz w:val="21"/>
          <w:szCs w:val="21"/>
        </w:rPr>
      </w:pPr>
      <w:r>
        <w:rPr>
          <w:rFonts w:ascii="宋体" w:hAnsi="宋体" w:cs="宋体" w:eastAsia="宋体" w:hint="default"/>
          <w:sz w:val="21"/>
          <w:szCs w:val="21"/>
        </w:rPr>
        <w:t>经营情况：截止 </w:t>
      </w:r>
      <w:r>
        <w:rPr>
          <w:rFonts w:ascii="宋体" w:hAnsi="宋体" w:cs="宋体" w:eastAsia="宋体" w:hint="default"/>
          <w:sz w:val="21"/>
          <w:szCs w:val="21"/>
        </w:rPr>
        <w:t>2011 </w:t>
      </w:r>
      <w:r>
        <w:rPr>
          <w:rFonts w:ascii="宋体" w:hAnsi="宋体" w:cs="宋体" w:eastAsia="宋体" w:hint="default"/>
          <w:sz w:val="21"/>
          <w:szCs w:val="21"/>
        </w:rPr>
        <w:t>年 </w:t>
      </w:r>
      <w:r>
        <w:rPr>
          <w:rFonts w:ascii="宋体" w:hAnsi="宋体" w:cs="宋体" w:eastAsia="宋体" w:hint="default"/>
          <w:sz w:val="21"/>
          <w:szCs w:val="21"/>
        </w:rPr>
        <w:t>12 </w:t>
      </w:r>
      <w:r>
        <w:rPr>
          <w:rFonts w:ascii="宋体" w:hAnsi="宋体" w:cs="宋体" w:eastAsia="宋体" w:hint="default"/>
          <w:sz w:val="21"/>
          <w:szCs w:val="21"/>
        </w:rPr>
        <w:t>月 </w:t>
      </w:r>
      <w:r>
        <w:rPr>
          <w:rFonts w:ascii="宋体" w:hAnsi="宋体" w:cs="宋体" w:eastAsia="宋体" w:hint="default"/>
          <w:sz w:val="21"/>
          <w:szCs w:val="21"/>
        </w:rPr>
        <w:t>31 </w:t>
      </w:r>
      <w:r>
        <w:rPr>
          <w:rFonts w:ascii="宋体" w:hAnsi="宋体" w:cs="宋体" w:eastAsia="宋体" w:hint="default"/>
          <w:sz w:val="21"/>
          <w:szCs w:val="21"/>
        </w:rPr>
        <w:t>日，力克数码总资产 </w:t>
      </w:r>
      <w:r>
        <w:rPr>
          <w:rFonts w:ascii="宋体" w:hAnsi="宋体" w:cs="宋体" w:eastAsia="宋体" w:hint="default"/>
          <w:sz w:val="22"/>
          <w:szCs w:val="22"/>
        </w:rPr>
        <w:t>26,747,321.56</w:t>
      </w:r>
      <w:r>
        <w:rPr>
          <w:rFonts w:ascii="宋体" w:hAnsi="宋体" w:cs="宋体" w:eastAsia="宋体" w:hint="default"/>
          <w:spacing w:val="-65"/>
          <w:sz w:val="22"/>
          <w:szCs w:val="22"/>
        </w:rPr>
        <w:t> </w:t>
      </w:r>
      <w:r>
        <w:rPr>
          <w:rFonts w:ascii="宋体" w:hAnsi="宋体" w:cs="宋体" w:eastAsia="宋体" w:hint="default"/>
          <w:sz w:val="21"/>
          <w:szCs w:val="21"/>
        </w:rPr>
        <w:t>元，净资产</w:t>
      </w:r>
    </w:p>
    <w:p>
      <w:pPr>
        <w:spacing w:before="180"/>
        <w:ind w:left="562" w:right="102" w:firstLine="0"/>
        <w:jc w:val="left"/>
        <w:rPr>
          <w:rFonts w:ascii="宋体" w:hAnsi="宋体" w:cs="宋体" w:eastAsia="宋体" w:hint="default"/>
          <w:sz w:val="21"/>
          <w:szCs w:val="21"/>
        </w:rPr>
      </w:pPr>
      <w:r>
        <w:rPr>
          <w:rFonts w:ascii="宋体" w:hAnsi="宋体" w:cs="宋体" w:eastAsia="宋体" w:hint="default"/>
          <w:sz w:val="22"/>
          <w:szCs w:val="22"/>
        </w:rPr>
        <w:t>14,752,052.21</w:t>
      </w:r>
      <w:r>
        <w:rPr>
          <w:rFonts w:ascii="宋体" w:hAnsi="宋体" w:cs="宋体" w:eastAsia="宋体" w:hint="default"/>
          <w:spacing w:val="-55"/>
          <w:sz w:val="22"/>
          <w:szCs w:val="22"/>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Heading3"/>
        <w:spacing w:line="240" w:lineRule="auto" w:before="163"/>
        <w:ind w:left="138" w:right="102"/>
        <w:jc w:val="left"/>
        <w:rPr>
          <w:b w:val="0"/>
          <w:bCs w:val="0"/>
        </w:rPr>
      </w:pPr>
      <w:r>
        <w:rPr>
          <w:rFonts w:ascii="宋体" w:hAnsi="宋体" w:cs="宋体" w:eastAsia="宋体" w:hint="default"/>
        </w:rPr>
        <w:t>3</w:t>
      </w:r>
      <w:r>
        <w:rPr/>
        <w:t>、</w:t>
      </w:r>
      <w:r>
        <w:rPr>
          <w:spacing w:val="-4"/>
        </w:rPr>
        <w:t> </w:t>
      </w:r>
      <w:r>
        <w:rPr/>
        <w:t>上海领卓企业管理咨询有限公司</w:t>
      </w:r>
      <w:r>
        <w:rPr>
          <w:b w:val="0"/>
          <w:bCs w:val="0"/>
        </w:rPr>
      </w:r>
    </w:p>
    <w:p>
      <w:pPr>
        <w:spacing w:after="0" w:line="240" w:lineRule="auto"/>
        <w:jc w:val="left"/>
        <w:sectPr>
          <w:headerReference w:type="default" r:id="rId19"/>
          <w:footerReference w:type="default" r:id="rId20"/>
          <w:pgSz w:w="11910" w:h="16840"/>
          <w:pgMar w:header="893" w:footer="1540" w:top="1900" w:bottom="1720" w:left="1660" w:right="1580"/>
          <w:pgNumType w:start="25"/>
        </w:sectPr>
      </w:pPr>
    </w:p>
    <w:p>
      <w:pPr>
        <w:spacing w:line="240" w:lineRule="auto" w:before="12"/>
        <w:rPr>
          <w:rFonts w:ascii="宋体" w:hAnsi="宋体" w:cs="宋体" w:eastAsia="宋体" w:hint="default"/>
          <w:b/>
          <w:bCs/>
          <w:sz w:val="14"/>
          <w:szCs w:val="14"/>
        </w:rPr>
      </w:pPr>
    </w:p>
    <w:p>
      <w:pPr>
        <w:pStyle w:val="BodyText"/>
        <w:spacing w:line="240" w:lineRule="auto" w:before="36"/>
        <w:ind w:left="562" w:right="102"/>
        <w:jc w:val="left"/>
      </w:pPr>
      <w:r>
        <w:rPr/>
        <w:t>法定代表人：梁晟</w:t>
      </w:r>
    </w:p>
    <w:p>
      <w:pPr>
        <w:spacing w:line="240" w:lineRule="auto" w:before="12"/>
        <w:rPr>
          <w:rFonts w:ascii="宋体" w:hAnsi="宋体" w:cs="宋体" w:eastAsia="宋体" w:hint="default"/>
          <w:sz w:val="17"/>
          <w:szCs w:val="17"/>
        </w:rPr>
      </w:pPr>
    </w:p>
    <w:p>
      <w:pPr>
        <w:pStyle w:val="BodyText"/>
        <w:spacing w:line="240" w:lineRule="auto"/>
        <w:ind w:left="562" w:right="102"/>
        <w:jc w:val="left"/>
      </w:pPr>
      <w:r>
        <w:rPr/>
        <w:t>注册地址：上海市青浦区西虹街</w:t>
      </w:r>
      <w:r>
        <w:rPr>
          <w:spacing w:val="-52"/>
        </w:rPr>
        <w:t> </w:t>
      </w:r>
      <w:r>
        <w:rPr>
          <w:rFonts w:ascii="宋体" w:hAnsi="宋体" w:cs="宋体" w:eastAsia="宋体" w:hint="default"/>
        </w:rPr>
        <w:t>349</w:t>
      </w:r>
      <w:r>
        <w:rPr>
          <w:rFonts w:ascii="宋体" w:hAnsi="宋体" w:cs="宋体" w:eastAsia="宋体" w:hint="default"/>
          <w:spacing w:val="-54"/>
        </w:rPr>
        <w:t> </w:t>
      </w:r>
      <w:r>
        <w:rPr/>
        <w:t>号</w:t>
      </w:r>
      <w:r>
        <w:rPr>
          <w:spacing w:val="-52"/>
        </w:rPr>
        <w:t> </w:t>
      </w:r>
      <w:r>
        <w:rPr>
          <w:rFonts w:ascii="宋体" w:hAnsi="宋体" w:cs="宋体" w:eastAsia="宋体" w:hint="default"/>
        </w:rPr>
        <w:t>1</w:t>
      </w:r>
      <w:r>
        <w:rPr>
          <w:rFonts w:ascii="宋体" w:hAnsi="宋体" w:cs="宋体" w:eastAsia="宋体" w:hint="default"/>
          <w:spacing w:val="-54"/>
        </w:rPr>
        <w:t> </w:t>
      </w:r>
      <w:r>
        <w:rPr/>
        <w:t>幢</w:t>
      </w:r>
      <w:r>
        <w:rPr>
          <w:spacing w:val="-52"/>
        </w:rPr>
        <w:t> </w:t>
      </w:r>
      <w:r>
        <w:rPr>
          <w:rFonts w:ascii="宋体" w:hAnsi="宋体" w:cs="宋体" w:eastAsia="宋体" w:hint="default"/>
        </w:rPr>
        <w:t>2</w:t>
      </w:r>
      <w:r>
        <w:rPr>
          <w:rFonts w:ascii="宋体" w:hAnsi="宋体" w:cs="宋体" w:eastAsia="宋体" w:hint="default"/>
          <w:spacing w:val="-54"/>
        </w:rPr>
        <w:t> </w:t>
      </w:r>
      <w:r>
        <w:rPr/>
        <w:t>层</w:t>
      </w:r>
      <w:r>
        <w:rPr>
          <w:spacing w:val="-51"/>
        </w:rPr>
        <w:t> </w:t>
      </w:r>
      <w:r>
        <w:rPr>
          <w:rFonts w:ascii="宋体" w:hAnsi="宋体" w:cs="宋体" w:eastAsia="宋体" w:hint="default"/>
        </w:rPr>
        <w:t>C</w:t>
      </w:r>
      <w:r>
        <w:rPr>
          <w:rFonts w:ascii="宋体" w:hAnsi="宋体" w:cs="宋体" w:eastAsia="宋体" w:hint="default"/>
          <w:spacing w:val="-54"/>
        </w:rPr>
        <w:t> </w:t>
      </w:r>
      <w:r>
        <w:rPr/>
        <w:t>区</w:t>
      </w:r>
      <w:r>
        <w:rPr>
          <w:spacing w:val="-52"/>
        </w:rPr>
        <w:t> </w:t>
      </w:r>
      <w:r>
        <w:rPr>
          <w:rFonts w:ascii="宋体" w:hAnsi="宋体" w:cs="宋体" w:eastAsia="宋体" w:hint="default"/>
        </w:rPr>
        <w:t>205</w:t>
      </w:r>
      <w:r>
        <w:rPr>
          <w:rFonts w:ascii="宋体" w:hAnsi="宋体" w:cs="宋体" w:eastAsia="宋体" w:hint="default"/>
          <w:spacing w:val="-54"/>
        </w:rPr>
        <w:t> </w:t>
      </w:r>
      <w:r>
        <w:rPr/>
        <w:t>室</w:t>
      </w:r>
    </w:p>
    <w:p>
      <w:pPr>
        <w:spacing w:line="240" w:lineRule="auto" w:before="12"/>
        <w:rPr>
          <w:rFonts w:ascii="宋体" w:hAnsi="宋体" w:cs="宋体" w:eastAsia="宋体" w:hint="default"/>
          <w:sz w:val="17"/>
          <w:szCs w:val="17"/>
        </w:rPr>
      </w:pPr>
    </w:p>
    <w:p>
      <w:pPr>
        <w:pStyle w:val="BodyText"/>
        <w:spacing w:line="427" w:lineRule="auto"/>
        <w:ind w:left="562" w:right="102"/>
        <w:jc w:val="left"/>
      </w:pPr>
      <w:r>
        <w:rPr/>
        <w:t>主要生产基地：上海市普陀区常德路</w:t>
      </w:r>
      <w:r>
        <w:rPr>
          <w:spacing w:val="-54"/>
        </w:rPr>
        <w:t> </w:t>
      </w:r>
      <w:r>
        <w:rPr>
          <w:rFonts w:ascii="宋体" w:hAnsi="宋体" w:cs="宋体" w:eastAsia="宋体" w:hint="default"/>
        </w:rPr>
        <w:t>1211</w:t>
      </w:r>
      <w:r>
        <w:rPr>
          <w:rFonts w:ascii="宋体" w:hAnsi="宋体" w:cs="宋体" w:eastAsia="宋体" w:hint="default"/>
          <w:spacing w:val="-54"/>
        </w:rPr>
        <w:t> </w:t>
      </w:r>
      <w:r>
        <w:rPr/>
        <w:t>号宝华大厦</w:t>
      </w:r>
      <w:r>
        <w:rPr>
          <w:spacing w:val="-54"/>
        </w:rPr>
        <w:t> </w:t>
      </w:r>
      <w:r>
        <w:rPr>
          <w:rFonts w:ascii="宋体" w:hAnsi="宋体" w:cs="宋体" w:eastAsia="宋体" w:hint="default"/>
        </w:rPr>
        <w:t>510</w:t>
      </w:r>
      <w:r>
        <w:rPr>
          <w:rFonts w:ascii="宋体" w:hAnsi="宋体" w:cs="宋体" w:eastAsia="宋体" w:hint="default"/>
          <w:spacing w:val="-56"/>
        </w:rPr>
        <w:t> </w:t>
      </w:r>
      <w:r>
        <w:rPr/>
        <w:t>室</w:t>
      </w:r>
      <w:r>
        <w:rPr>
          <w:w w:val="100"/>
        </w:rPr>
        <w:t> </w:t>
      </w:r>
      <w:r>
        <w:rPr/>
        <w:t>股东构成及控制情况：公司持有其</w:t>
      </w:r>
      <w:r>
        <w:rPr>
          <w:spacing w:val="-54"/>
        </w:rPr>
        <w:t> </w:t>
      </w:r>
      <w:r>
        <w:rPr>
          <w:rFonts w:ascii="宋体" w:hAnsi="宋体" w:cs="宋体" w:eastAsia="宋体" w:hint="default"/>
        </w:rPr>
        <w:t>100%</w:t>
      </w:r>
      <w:r>
        <w:rPr/>
        <w:t>的股权</w:t>
      </w:r>
      <w:r>
        <w:rPr>
          <w:w w:val="100"/>
        </w:rPr>
        <w:t> </w:t>
      </w:r>
      <w:r>
        <w:rPr>
          <w:spacing w:val="-4"/>
          <w:w w:val="100"/>
        </w:rPr>
        <w:t>公司经营范围：企业管理咨询、科学技术咨询（不得从事经纪），计算机专业技术领域</w:t>
      </w:r>
      <w:r>
        <w:rPr>
          <w:spacing w:val="-99"/>
          <w:w w:val="100"/>
        </w:rPr>
        <w:t> </w:t>
      </w:r>
      <w:r>
        <w:rPr>
          <w:spacing w:val="-99"/>
          <w:w w:val="100"/>
        </w:rPr>
      </w:r>
      <w:r>
        <w:rPr>
          <w:spacing w:val="-7"/>
        </w:rPr>
        <w:t>内的技术研究，计算机软硬件开发，系统集成，计算机及通信设备的安装、调试及维修，</w:t>
      </w:r>
      <w:r>
        <w:rPr>
          <w:spacing w:val="-35"/>
        </w:rPr>
        <w:t> </w:t>
      </w:r>
      <w:r>
        <w:rPr>
          <w:spacing w:val="-35"/>
        </w:rPr>
      </w:r>
      <w:r>
        <w:rPr/>
        <w:t>销售计算机软硬件。</w:t>
      </w:r>
    </w:p>
    <w:p>
      <w:pPr>
        <w:spacing w:before="61"/>
        <w:ind w:left="562" w:right="102" w:firstLine="0"/>
        <w:jc w:val="left"/>
        <w:rPr>
          <w:rFonts w:ascii="宋体" w:hAnsi="宋体" w:cs="宋体" w:eastAsia="宋体" w:hint="default"/>
          <w:sz w:val="22"/>
          <w:szCs w:val="22"/>
        </w:rPr>
      </w:pPr>
      <w:r>
        <w:rPr>
          <w:rFonts w:ascii="宋体" w:hAnsi="宋体" w:cs="宋体" w:eastAsia="宋体" w:hint="default"/>
          <w:w w:val="100"/>
          <w:sz w:val="21"/>
          <w:szCs w:val="21"/>
        </w:rPr>
        <w:t>经营</w:t>
      </w:r>
      <w:r>
        <w:rPr>
          <w:rFonts w:ascii="宋体" w:hAnsi="宋体" w:cs="宋体" w:eastAsia="宋体" w:hint="default"/>
          <w:spacing w:val="-3"/>
          <w:w w:val="100"/>
          <w:sz w:val="21"/>
          <w:szCs w:val="21"/>
        </w:rPr>
        <w:t>情</w:t>
      </w:r>
      <w:r>
        <w:rPr>
          <w:rFonts w:ascii="宋体" w:hAnsi="宋体" w:cs="宋体" w:eastAsia="宋体" w:hint="default"/>
          <w:w w:val="100"/>
          <w:sz w:val="21"/>
          <w:szCs w:val="21"/>
        </w:rPr>
        <w:t>况</w:t>
      </w:r>
      <w:r>
        <w:rPr>
          <w:rFonts w:ascii="宋体" w:hAnsi="宋体" w:cs="宋体" w:eastAsia="宋体" w:hint="default"/>
          <w:spacing w:val="-108"/>
          <w:w w:val="100"/>
          <w:sz w:val="21"/>
          <w:szCs w:val="21"/>
        </w:rPr>
        <w:t>：</w:t>
      </w:r>
      <w:r>
        <w:rPr>
          <w:rFonts w:ascii="宋体" w:hAnsi="宋体" w:cs="宋体" w:eastAsia="宋体" w:hint="default"/>
          <w:w w:val="100"/>
          <w:sz w:val="21"/>
          <w:szCs w:val="21"/>
        </w:rPr>
        <w:t>截止</w:t>
      </w:r>
      <w:r>
        <w:rPr>
          <w:rFonts w:ascii="宋体" w:hAnsi="宋体" w:cs="宋体" w:eastAsia="宋体" w:hint="default"/>
          <w:spacing w:val="-70"/>
          <w:sz w:val="21"/>
          <w:szCs w:val="21"/>
        </w:rPr>
        <w:t> </w:t>
      </w:r>
      <w:r>
        <w:rPr>
          <w:rFonts w:ascii="宋体" w:hAnsi="宋体" w:cs="宋体" w:eastAsia="宋体" w:hint="default"/>
          <w:w w:val="100"/>
          <w:sz w:val="21"/>
          <w:szCs w:val="21"/>
        </w:rPr>
        <w:t>2</w:t>
      </w:r>
      <w:r>
        <w:rPr>
          <w:rFonts w:ascii="宋体" w:hAnsi="宋体" w:cs="宋体" w:eastAsia="宋体" w:hint="default"/>
          <w:spacing w:val="-3"/>
          <w:w w:val="100"/>
          <w:sz w:val="21"/>
          <w:szCs w:val="21"/>
        </w:rPr>
        <w:t>0</w:t>
      </w:r>
      <w:r>
        <w:rPr>
          <w:rFonts w:ascii="宋体" w:hAnsi="宋体" w:cs="宋体" w:eastAsia="宋体" w:hint="default"/>
          <w:spacing w:val="-1"/>
          <w:w w:val="100"/>
          <w:sz w:val="21"/>
          <w:szCs w:val="21"/>
        </w:rPr>
        <w:t>1</w:t>
      </w:r>
      <w:r>
        <w:rPr>
          <w:rFonts w:ascii="宋体" w:hAnsi="宋体" w:cs="宋体" w:eastAsia="宋体" w:hint="default"/>
          <w:w w:val="100"/>
          <w:sz w:val="21"/>
          <w:szCs w:val="21"/>
        </w:rPr>
        <w:t>1</w:t>
      </w:r>
      <w:r>
        <w:rPr>
          <w:rFonts w:ascii="宋体" w:hAnsi="宋体" w:cs="宋体" w:eastAsia="宋体" w:hint="default"/>
          <w:spacing w:val="-69"/>
          <w:sz w:val="21"/>
          <w:szCs w:val="21"/>
        </w:rPr>
        <w:t> </w:t>
      </w:r>
      <w:r>
        <w:rPr>
          <w:rFonts w:ascii="宋体" w:hAnsi="宋体" w:cs="宋体" w:eastAsia="宋体" w:hint="default"/>
          <w:w w:val="100"/>
          <w:sz w:val="21"/>
          <w:szCs w:val="21"/>
        </w:rPr>
        <w:t>年</w:t>
      </w:r>
      <w:r>
        <w:rPr>
          <w:rFonts w:ascii="宋体" w:hAnsi="宋体" w:cs="宋体" w:eastAsia="宋体" w:hint="default"/>
          <w:spacing w:val="-69"/>
          <w:sz w:val="21"/>
          <w:szCs w:val="21"/>
        </w:rPr>
        <w:t> </w:t>
      </w:r>
      <w:r>
        <w:rPr>
          <w:rFonts w:ascii="宋体" w:hAnsi="宋体" w:cs="宋体" w:eastAsia="宋体" w:hint="default"/>
          <w:w w:val="100"/>
          <w:sz w:val="21"/>
          <w:szCs w:val="21"/>
        </w:rPr>
        <w:t>12</w:t>
      </w:r>
      <w:r>
        <w:rPr>
          <w:rFonts w:ascii="宋体" w:hAnsi="宋体" w:cs="宋体" w:eastAsia="宋体" w:hint="default"/>
          <w:spacing w:val="-72"/>
          <w:sz w:val="21"/>
          <w:szCs w:val="21"/>
        </w:rPr>
        <w:t> </w:t>
      </w:r>
      <w:r>
        <w:rPr>
          <w:rFonts w:ascii="宋体" w:hAnsi="宋体" w:cs="宋体" w:eastAsia="宋体" w:hint="default"/>
          <w:w w:val="100"/>
          <w:sz w:val="21"/>
          <w:szCs w:val="21"/>
        </w:rPr>
        <w:t>月</w:t>
      </w:r>
      <w:r>
        <w:rPr>
          <w:rFonts w:ascii="宋体" w:hAnsi="宋体" w:cs="宋体" w:eastAsia="宋体" w:hint="default"/>
          <w:spacing w:val="-69"/>
          <w:sz w:val="21"/>
          <w:szCs w:val="21"/>
        </w:rPr>
        <w:t> </w:t>
      </w:r>
      <w:r>
        <w:rPr>
          <w:rFonts w:ascii="宋体" w:hAnsi="宋体" w:cs="宋体" w:eastAsia="宋体" w:hint="default"/>
          <w:w w:val="100"/>
          <w:sz w:val="21"/>
          <w:szCs w:val="21"/>
        </w:rPr>
        <w:t>31</w:t>
      </w:r>
      <w:r>
        <w:rPr>
          <w:rFonts w:ascii="宋体" w:hAnsi="宋体" w:cs="宋体" w:eastAsia="宋体" w:hint="default"/>
          <w:spacing w:val="-69"/>
          <w:sz w:val="21"/>
          <w:szCs w:val="21"/>
        </w:rPr>
        <w:t> </w:t>
      </w:r>
      <w:r>
        <w:rPr>
          <w:rFonts w:ascii="宋体" w:hAnsi="宋体" w:cs="宋体" w:eastAsia="宋体" w:hint="default"/>
          <w:w w:val="100"/>
          <w:sz w:val="21"/>
          <w:szCs w:val="21"/>
        </w:rPr>
        <w:t>日</w:t>
      </w:r>
      <w:r>
        <w:rPr>
          <w:rFonts w:ascii="宋体" w:hAnsi="宋体" w:cs="宋体" w:eastAsia="宋体" w:hint="default"/>
          <w:spacing w:val="-108"/>
          <w:w w:val="100"/>
          <w:sz w:val="21"/>
          <w:szCs w:val="21"/>
        </w:rPr>
        <w:t>，</w:t>
      </w:r>
      <w:r>
        <w:rPr>
          <w:rFonts w:ascii="宋体" w:hAnsi="宋体" w:cs="宋体" w:eastAsia="宋体" w:hint="default"/>
          <w:w w:val="100"/>
          <w:sz w:val="21"/>
          <w:szCs w:val="21"/>
        </w:rPr>
        <w:t>领</w:t>
      </w:r>
      <w:r>
        <w:rPr>
          <w:rFonts w:ascii="宋体" w:hAnsi="宋体" w:cs="宋体" w:eastAsia="宋体" w:hint="default"/>
          <w:spacing w:val="-3"/>
          <w:w w:val="100"/>
          <w:sz w:val="21"/>
          <w:szCs w:val="21"/>
        </w:rPr>
        <w:t>卓</w:t>
      </w:r>
      <w:r>
        <w:rPr>
          <w:rFonts w:ascii="宋体" w:hAnsi="宋体" w:cs="宋体" w:eastAsia="宋体" w:hint="default"/>
          <w:w w:val="100"/>
          <w:sz w:val="21"/>
          <w:szCs w:val="21"/>
        </w:rPr>
        <w:t>咨</w:t>
      </w:r>
      <w:r>
        <w:rPr>
          <w:rFonts w:ascii="宋体" w:hAnsi="宋体" w:cs="宋体" w:eastAsia="宋体" w:hint="default"/>
          <w:spacing w:val="-3"/>
          <w:w w:val="100"/>
          <w:sz w:val="21"/>
          <w:szCs w:val="21"/>
        </w:rPr>
        <w:t>询</w:t>
      </w:r>
      <w:r>
        <w:rPr>
          <w:rFonts w:ascii="宋体" w:hAnsi="宋体" w:cs="宋体" w:eastAsia="宋体" w:hint="default"/>
          <w:w w:val="100"/>
          <w:sz w:val="21"/>
          <w:szCs w:val="21"/>
        </w:rPr>
        <w:t>总资产</w:t>
      </w:r>
      <w:r>
        <w:rPr>
          <w:rFonts w:ascii="宋体" w:hAnsi="宋体" w:cs="宋体" w:eastAsia="宋体" w:hint="default"/>
          <w:spacing w:val="-69"/>
          <w:sz w:val="21"/>
          <w:szCs w:val="21"/>
        </w:rPr>
        <w:t> </w:t>
      </w:r>
      <w:r>
        <w:rPr>
          <w:rFonts w:ascii="宋体" w:hAnsi="宋体" w:cs="宋体" w:eastAsia="宋体" w:hint="default"/>
          <w:spacing w:val="-3"/>
          <w:w w:val="100"/>
          <w:sz w:val="22"/>
          <w:szCs w:val="22"/>
        </w:rPr>
        <w:t>8</w:t>
      </w:r>
      <w:r>
        <w:rPr>
          <w:rFonts w:ascii="宋体" w:hAnsi="宋体" w:cs="宋体" w:eastAsia="宋体" w:hint="default"/>
          <w:w w:val="100"/>
          <w:sz w:val="22"/>
          <w:szCs w:val="22"/>
        </w:rPr>
        <w:t>85,259.</w:t>
      </w:r>
      <w:r>
        <w:rPr>
          <w:rFonts w:ascii="宋体" w:hAnsi="宋体" w:cs="宋体" w:eastAsia="宋体" w:hint="default"/>
          <w:spacing w:val="-3"/>
          <w:w w:val="100"/>
          <w:sz w:val="22"/>
          <w:szCs w:val="22"/>
        </w:rPr>
        <w:t>0</w:t>
      </w:r>
      <w:r>
        <w:rPr>
          <w:rFonts w:ascii="宋体" w:hAnsi="宋体" w:cs="宋体" w:eastAsia="宋体" w:hint="default"/>
          <w:w w:val="100"/>
          <w:sz w:val="22"/>
          <w:szCs w:val="22"/>
        </w:rPr>
        <w:t>8</w:t>
      </w:r>
      <w:r>
        <w:rPr>
          <w:rFonts w:ascii="宋体" w:hAnsi="宋体" w:cs="宋体" w:eastAsia="宋体" w:hint="default"/>
          <w:spacing w:val="-72"/>
          <w:sz w:val="22"/>
          <w:szCs w:val="22"/>
        </w:rPr>
        <w:t> </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宋体" w:hAnsi="宋体" w:cs="宋体" w:eastAsia="宋体" w:hint="default"/>
          <w:w w:val="100"/>
          <w:sz w:val="21"/>
          <w:szCs w:val="21"/>
        </w:rPr>
        <w:t>净</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70"/>
          <w:sz w:val="21"/>
          <w:szCs w:val="21"/>
        </w:rPr>
        <w:t> </w:t>
      </w:r>
      <w:r>
        <w:rPr>
          <w:rFonts w:ascii="宋体" w:hAnsi="宋体" w:cs="宋体" w:eastAsia="宋体" w:hint="default"/>
          <w:w w:val="100"/>
          <w:sz w:val="22"/>
          <w:szCs w:val="22"/>
        </w:rPr>
        <w:t>732</w:t>
      </w:r>
      <w:r>
        <w:rPr>
          <w:rFonts w:ascii="宋体" w:hAnsi="宋体" w:cs="宋体" w:eastAsia="宋体" w:hint="default"/>
          <w:spacing w:val="-3"/>
          <w:w w:val="100"/>
          <w:sz w:val="22"/>
          <w:szCs w:val="22"/>
        </w:rPr>
        <w:t>,</w:t>
      </w:r>
      <w:r>
        <w:rPr>
          <w:rFonts w:ascii="宋体" w:hAnsi="宋体" w:cs="宋体" w:eastAsia="宋体" w:hint="default"/>
          <w:w w:val="100"/>
          <w:sz w:val="22"/>
          <w:szCs w:val="22"/>
        </w:rPr>
        <w:t>672.37</w:t>
      </w:r>
    </w:p>
    <w:p>
      <w:pPr>
        <w:pStyle w:val="BodyText"/>
        <w:spacing w:line="240" w:lineRule="auto" w:before="189"/>
        <w:ind w:left="562" w:right="102"/>
        <w:jc w:val="left"/>
      </w:pPr>
      <w:r>
        <w:rPr>
          <w:w w:val="100"/>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line="444" w:lineRule="auto" w:before="0"/>
        <w:ind w:left="562" w:right="5139" w:hanging="425"/>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4"/>
          <w:sz w:val="21"/>
          <w:szCs w:val="21"/>
        </w:rPr>
        <w:t> </w:t>
      </w:r>
      <w:r>
        <w:rPr>
          <w:rFonts w:ascii="宋体" w:hAnsi="宋体" w:cs="宋体" w:eastAsia="宋体" w:hint="default"/>
          <w:b/>
          <w:bCs/>
          <w:sz w:val="21"/>
          <w:szCs w:val="21"/>
        </w:rPr>
        <w:t>极品数据系统有限公司（美国）</w:t>
      </w:r>
      <w:r>
        <w:rPr>
          <w:rFonts w:ascii="宋体" w:hAnsi="宋体" w:cs="宋体" w:eastAsia="宋体" w:hint="default"/>
          <w:b/>
          <w:bCs/>
          <w:w w:val="100"/>
          <w:sz w:val="21"/>
          <w:szCs w:val="21"/>
        </w:rPr>
        <w:t> </w:t>
      </w:r>
      <w:r>
        <w:rPr>
          <w:rFonts w:ascii="宋体" w:hAnsi="宋体" w:cs="宋体" w:eastAsia="宋体" w:hint="default"/>
          <w:sz w:val="21"/>
          <w:szCs w:val="21"/>
        </w:rPr>
        <w:t>成立时间：</w:t>
      </w: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BodyText"/>
        <w:spacing w:line="240" w:lineRule="auto" w:before="53"/>
        <w:ind w:left="562" w:right="102"/>
        <w:jc w:val="left"/>
      </w:pPr>
      <w:r>
        <w:rPr/>
        <w:t>注册资本： </w:t>
      </w:r>
      <w:r>
        <w:rPr>
          <w:rFonts w:ascii="宋体" w:hAnsi="宋体" w:cs="宋体" w:eastAsia="宋体" w:hint="default"/>
        </w:rPr>
        <w:t>50.00</w:t>
      </w:r>
      <w:r>
        <w:rPr>
          <w:rFonts w:ascii="宋体" w:hAnsi="宋体" w:cs="宋体" w:eastAsia="宋体" w:hint="default"/>
          <w:spacing w:val="-54"/>
        </w:rPr>
        <w:t> </w:t>
      </w:r>
      <w:r>
        <w:rPr/>
        <w:t>万美元</w:t>
      </w:r>
    </w:p>
    <w:p>
      <w:pPr>
        <w:spacing w:line="240" w:lineRule="auto" w:before="12"/>
        <w:rPr>
          <w:rFonts w:ascii="宋体" w:hAnsi="宋体" w:cs="宋体" w:eastAsia="宋体" w:hint="default"/>
          <w:sz w:val="17"/>
          <w:szCs w:val="17"/>
        </w:rPr>
      </w:pPr>
    </w:p>
    <w:p>
      <w:pPr>
        <w:pStyle w:val="BodyText"/>
        <w:spacing w:line="240" w:lineRule="auto"/>
        <w:ind w:left="562" w:right="102"/>
        <w:jc w:val="left"/>
        <w:rPr>
          <w:rFonts w:ascii="宋体" w:hAnsi="宋体" w:cs="宋体" w:eastAsia="宋体" w:hint="default"/>
        </w:rPr>
      </w:pPr>
      <w:r>
        <w:rPr/>
        <w:t>注册地址：</w:t>
      </w:r>
      <w:r>
        <w:rPr>
          <w:rFonts w:ascii="宋体" w:hAnsi="宋体" w:cs="宋体" w:eastAsia="宋体" w:hint="default"/>
        </w:rPr>
        <w:t>6644 S 196TH ST Suite T103, Kent, WA 98032,</w:t>
      </w:r>
      <w:r>
        <w:rPr>
          <w:rFonts w:ascii="宋体" w:hAnsi="宋体" w:cs="宋体" w:eastAsia="宋体" w:hint="default"/>
          <w:spacing w:val="-10"/>
        </w:rPr>
        <w:t> </w:t>
      </w:r>
      <w:r>
        <w:rPr>
          <w:rFonts w:ascii="宋体" w:hAnsi="宋体" w:cs="宋体" w:eastAsia="宋体" w:hint="default"/>
        </w:rPr>
        <w:t>USA</w:t>
      </w:r>
    </w:p>
    <w:p>
      <w:pPr>
        <w:spacing w:line="240" w:lineRule="auto" w:before="12"/>
        <w:rPr>
          <w:rFonts w:ascii="宋体" w:hAnsi="宋体" w:cs="宋体" w:eastAsia="宋体" w:hint="default"/>
          <w:sz w:val="17"/>
          <w:szCs w:val="17"/>
        </w:rPr>
      </w:pPr>
    </w:p>
    <w:p>
      <w:pPr>
        <w:pStyle w:val="BodyText"/>
        <w:spacing w:line="444" w:lineRule="auto"/>
        <w:ind w:left="562" w:right="1690"/>
        <w:jc w:val="left"/>
      </w:pPr>
      <w:r>
        <w:rPr/>
        <w:t>主要生产基地：</w:t>
      </w:r>
      <w:r>
        <w:rPr>
          <w:rFonts w:ascii="宋体" w:hAnsi="宋体" w:cs="宋体" w:eastAsia="宋体" w:hint="default"/>
        </w:rPr>
        <w:t>6644 S 196TH ST Suite T103, Kent, WA 98032,</w:t>
      </w:r>
      <w:r>
        <w:rPr>
          <w:rFonts w:ascii="宋体" w:hAnsi="宋体" w:cs="宋体" w:eastAsia="宋体" w:hint="default"/>
          <w:spacing w:val="-11"/>
        </w:rPr>
        <w:t> </w:t>
      </w:r>
      <w:r>
        <w:rPr>
          <w:rFonts w:ascii="宋体" w:hAnsi="宋体" w:cs="宋体" w:eastAsia="宋体" w:hint="default"/>
        </w:rPr>
        <w:t>USA</w:t>
      </w:r>
      <w:r>
        <w:rPr>
          <w:rFonts w:ascii="宋体" w:hAnsi="宋体" w:cs="宋体" w:eastAsia="宋体" w:hint="default"/>
          <w:w w:val="100"/>
        </w:rPr>
        <w:t> </w:t>
      </w:r>
      <w:r>
        <w:rPr/>
        <w:t>股东构成及控制情况：公司持有其</w:t>
      </w:r>
      <w:r>
        <w:rPr>
          <w:spacing w:val="-54"/>
        </w:rPr>
        <w:t> </w:t>
      </w:r>
      <w:r>
        <w:rPr>
          <w:rFonts w:ascii="宋体" w:hAnsi="宋体" w:cs="宋体" w:eastAsia="宋体" w:hint="default"/>
        </w:rPr>
        <w:t>100%</w:t>
      </w:r>
      <w:r>
        <w:rPr/>
        <w:t>的股权</w:t>
      </w:r>
      <w:r>
        <w:rPr>
          <w:w w:val="100"/>
        </w:rPr>
        <w:t> </w:t>
      </w:r>
      <w:r>
        <w:rPr/>
        <w:t>公司经营范围：备品、备件的采购和销售。</w:t>
      </w:r>
    </w:p>
    <w:p>
      <w:pPr>
        <w:spacing w:before="46"/>
        <w:ind w:left="562" w:right="102" w:firstLine="0"/>
        <w:jc w:val="left"/>
        <w:rPr>
          <w:rFonts w:ascii="宋体" w:hAnsi="宋体" w:cs="宋体" w:eastAsia="宋体" w:hint="default"/>
          <w:sz w:val="22"/>
          <w:szCs w:val="22"/>
        </w:rPr>
      </w:pPr>
      <w:r>
        <w:rPr>
          <w:rFonts w:ascii="宋体" w:hAnsi="宋体" w:cs="宋体" w:eastAsia="宋体" w:hint="default"/>
          <w:w w:val="100"/>
          <w:sz w:val="21"/>
          <w:szCs w:val="21"/>
        </w:rPr>
        <w:t>经营</w:t>
      </w:r>
      <w:r>
        <w:rPr>
          <w:rFonts w:ascii="宋体" w:hAnsi="宋体" w:cs="宋体" w:eastAsia="宋体" w:hint="default"/>
          <w:spacing w:val="-3"/>
          <w:w w:val="100"/>
          <w:sz w:val="21"/>
          <w:szCs w:val="21"/>
        </w:rPr>
        <w:t>情</w:t>
      </w:r>
      <w:r>
        <w:rPr>
          <w:rFonts w:ascii="宋体" w:hAnsi="宋体" w:cs="宋体" w:eastAsia="宋体" w:hint="default"/>
          <w:w w:val="100"/>
          <w:sz w:val="21"/>
          <w:szCs w:val="21"/>
        </w:rPr>
        <w:t>况</w:t>
      </w:r>
      <w:r>
        <w:rPr>
          <w:rFonts w:ascii="宋体" w:hAnsi="宋体" w:cs="宋体" w:eastAsia="宋体" w:hint="default"/>
          <w:spacing w:val="-108"/>
          <w:w w:val="100"/>
          <w:sz w:val="21"/>
          <w:szCs w:val="21"/>
        </w:rPr>
        <w:t>：</w:t>
      </w:r>
      <w:r>
        <w:rPr>
          <w:rFonts w:ascii="宋体" w:hAnsi="宋体" w:cs="宋体" w:eastAsia="宋体" w:hint="default"/>
          <w:w w:val="100"/>
          <w:sz w:val="21"/>
          <w:szCs w:val="21"/>
        </w:rPr>
        <w:t>截止</w:t>
      </w:r>
      <w:r>
        <w:rPr>
          <w:rFonts w:ascii="宋体" w:hAnsi="宋体" w:cs="宋体" w:eastAsia="宋体" w:hint="default"/>
          <w:spacing w:val="-70"/>
          <w:sz w:val="21"/>
          <w:szCs w:val="21"/>
        </w:rPr>
        <w:t> </w:t>
      </w:r>
      <w:r>
        <w:rPr>
          <w:rFonts w:ascii="宋体" w:hAnsi="宋体" w:cs="宋体" w:eastAsia="宋体" w:hint="default"/>
          <w:w w:val="100"/>
          <w:sz w:val="21"/>
          <w:szCs w:val="21"/>
        </w:rPr>
        <w:t>2</w:t>
      </w:r>
      <w:r>
        <w:rPr>
          <w:rFonts w:ascii="宋体" w:hAnsi="宋体" w:cs="宋体" w:eastAsia="宋体" w:hint="default"/>
          <w:spacing w:val="-3"/>
          <w:w w:val="100"/>
          <w:sz w:val="21"/>
          <w:szCs w:val="21"/>
        </w:rPr>
        <w:t>0</w:t>
      </w:r>
      <w:r>
        <w:rPr>
          <w:rFonts w:ascii="宋体" w:hAnsi="宋体" w:cs="宋体" w:eastAsia="宋体" w:hint="default"/>
          <w:spacing w:val="-1"/>
          <w:w w:val="100"/>
          <w:sz w:val="21"/>
          <w:szCs w:val="21"/>
        </w:rPr>
        <w:t>1</w:t>
      </w:r>
      <w:r>
        <w:rPr>
          <w:rFonts w:ascii="宋体" w:hAnsi="宋体" w:cs="宋体" w:eastAsia="宋体" w:hint="default"/>
          <w:w w:val="100"/>
          <w:sz w:val="21"/>
          <w:szCs w:val="21"/>
        </w:rPr>
        <w:t>1</w:t>
      </w:r>
      <w:r>
        <w:rPr>
          <w:rFonts w:ascii="宋体" w:hAnsi="宋体" w:cs="宋体" w:eastAsia="宋体" w:hint="default"/>
          <w:spacing w:val="-69"/>
          <w:sz w:val="21"/>
          <w:szCs w:val="21"/>
        </w:rPr>
        <w:t> </w:t>
      </w:r>
      <w:r>
        <w:rPr>
          <w:rFonts w:ascii="宋体" w:hAnsi="宋体" w:cs="宋体" w:eastAsia="宋体" w:hint="default"/>
          <w:w w:val="100"/>
          <w:sz w:val="21"/>
          <w:szCs w:val="21"/>
        </w:rPr>
        <w:t>年</w:t>
      </w:r>
      <w:r>
        <w:rPr>
          <w:rFonts w:ascii="宋体" w:hAnsi="宋体" w:cs="宋体" w:eastAsia="宋体" w:hint="default"/>
          <w:spacing w:val="-69"/>
          <w:sz w:val="21"/>
          <w:szCs w:val="21"/>
        </w:rPr>
        <w:t> </w:t>
      </w:r>
      <w:r>
        <w:rPr>
          <w:rFonts w:ascii="宋体" w:hAnsi="宋体" w:cs="宋体" w:eastAsia="宋体" w:hint="default"/>
          <w:w w:val="100"/>
          <w:sz w:val="21"/>
          <w:szCs w:val="21"/>
        </w:rPr>
        <w:t>12</w:t>
      </w:r>
      <w:r>
        <w:rPr>
          <w:rFonts w:ascii="宋体" w:hAnsi="宋体" w:cs="宋体" w:eastAsia="宋体" w:hint="default"/>
          <w:spacing w:val="-72"/>
          <w:sz w:val="21"/>
          <w:szCs w:val="21"/>
        </w:rPr>
        <w:t> </w:t>
      </w:r>
      <w:r>
        <w:rPr>
          <w:rFonts w:ascii="宋体" w:hAnsi="宋体" w:cs="宋体" w:eastAsia="宋体" w:hint="default"/>
          <w:w w:val="100"/>
          <w:sz w:val="21"/>
          <w:szCs w:val="21"/>
        </w:rPr>
        <w:t>月</w:t>
      </w:r>
      <w:r>
        <w:rPr>
          <w:rFonts w:ascii="宋体" w:hAnsi="宋体" w:cs="宋体" w:eastAsia="宋体" w:hint="default"/>
          <w:spacing w:val="-69"/>
          <w:sz w:val="21"/>
          <w:szCs w:val="21"/>
        </w:rPr>
        <w:t> </w:t>
      </w:r>
      <w:r>
        <w:rPr>
          <w:rFonts w:ascii="宋体" w:hAnsi="宋体" w:cs="宋体" w:eastAsia="宋体" w:hint="default"/>
          <w:w w:val="100"/>
          <w:sz w:val="21"/>
          <w:szCs w:val="21"/>
        </w:rPr>
        <w:t>31</w:t>
      </w:r>
      <w:r>
        <w:rPr>
          <w:rFonts w:ascii="宋体" w:hAnsi="宋体" w:cs="宋体" w:eastAsia="宋体" w:hint="default"/>
          <w:spacing w:val="-69"/>
          <w:sz w:val="21"/>
          <w:szCs w:val="21"/>
        </w:rPr>
        <w:t> </w:t>
      </w:r>
      <w:r>
        <w:rPr>
          <w:rFonts w:ascii="宋体" w:hAnsi="宋体" w:cs="宋体" w:eastAsia="宋体" w:hint="default"/>
          <w:w w:val="100"/>
          <w:sz w:val="21"/>
          <w:szCs w:val="21"/>
        </w:rPr>
        <w:t>日</w:t>
      </w:r>
      <w:r>
        <w:rPr>
          <w:rFonts w:ascii="宋体" w:hAnsi="宋体" w:cs="宋体" w:eastAsia="宋体" w:hint="default"/>
          <w:spacing w:val="-108"/>
          <w:w w:val="100"/>
          <w:sz w:val="21"/>
          <w:szCs w:val="21"/>
        </w:rPr>
        <w:t>，</w:t>
      </w:r>
      <w:r>
        <w:rPr>
          <w:rFonts w:ascii="宋体" w:hAnsi="宋体" w:cs="宋体" w:eastAsia="宋体" w:hint="default"/>
          <w:w w:val="100"/>
          <w:sz w:val="21"/>
          <w:szCs w:val="21"/>
        </w:rPr>
        <w:t>极</w:t>
      </w:r>
      <w:r>
        <w:rPr>
          <w:rFonts w:ascii="宋体" w:hAnsi="宋体" w:cs="宋体" w:eastAsia="宋体" w:hint="default"/>
          <w:spacing w:val="-3"/>
          <w:w w:val="100"/>
          <w:sz w:val="21"/>
          <w:szCs w:val="21"/>
        </w:rPr>
        <w:t>品</w:t>
      </w:r>
      <w:r>
        <w:rPr>
          <w:rFonts w:ascii="宋体" w:hAnsi="宋体" w:cs="宋体" w:eastAsia="宋体" w:hint="default"/>
          <w:w w:val="100"/>
          <w:sz w:val="21"/>
          <w:szCs w:val="21"/>
        </w:rPr>
        <w:t>数</w:t>
      </w:r>
      <w:r>
        <w:rPr>
          <w:rFonts w:ascii="宋体" w:hAnsi="宋体" w:cs="宋体" w:eastAsia="宋体" w:hint="default"/>
          <w:spacing w:val="-3"/>
          <w:w w:val="100"/>
          <w:sz w:val="21"/>
          <w:szCs w:val="21"/>
        </w:rPr>
        <w:t>据</w:t>
      </w:r>
      <w:r>
        <w:rPr>
          <w:rFonts w:ascii="宋体" w:hAnsi="宋体" w:cs="宋体" w:eastAsia="宋体" w:hint="default"/>
          <w:w w:val="100"/>
          <w:sz w:val="21"/>
          <w:szCs w:val="21"/>
        </w:rPr>
        <w:t>总资产</w:t>
      </w:r>
      <w:r>
        <w:rPr>
          <w:rFonts w:ascii="宋体" w:hAnsi="宋体" w:cs="宋体" w:eastAsia="宋体" w:hint="default"/>
          <w:spacing w:val="-69"/>
          <w:sz w:val="21"/>
          <w:szCs w:val="21"/>
        </w:rPr>
        <w:t> </w:t>
      </w:r>
      <w:r>
        <w:rPr>
          <w:rFonts w:ascii="宋体" w:hAnsi="宋体" w:cs="宋体" w:eastAsia="宋体" w:hint="default"/>
          <w:spacing w:val="-3"/>
          <w:w w:val="100"/>
          <w:sz w:val="22"/>
          <w:szCs w:val="22"/>
        </w:rPr>
        <w:t>5</w:t>
      </w:r>
      <w:r>
        <w:rPr>
          <w:rFonts w:ascii="宋体" w:hAnsi="宋体" w:cs="宋体" w:eastAsia="宋体" w:hint="default"/>
          <w:w w:val="100"/>
          <w:sz w:val="22"/>
          <w:szCs w:val="22"/>
        </w:rPr>
        <w:t>51,048.</w:t>
      </w:r>
      <w:r>
        <w:rPr>
          <w:rFonts w:ascii="宋体" w:hAnsi="宋体" w:cs="宋体" w:eastAsia="宋体" w:hint="default"/>
          <w:spacing w:val="-3"/>
          <w:w w:val="100"/>
          <w:sz w:val="22"/>
          <w:szCs w:val="22"/>
        </w:rPr>
        <w:t>7</w:t>
      </w:r>
      <w:r>
        <w:rPr>
          <w:rFonts w:ascii="宋体" w:hAnsi="宋体" w:cs="宋体" w:eastAsia="宋体" w:hint="default"/>
          <w:w w:val="100"/>
          <w:sz w:val="22"/>
          <w:szCs w:val="22"/>
        </w:rPr>
        <w:t>8</w:t>
      </w:r>
      <w:r>
        <w:rPr>
          <w:rFonts w:ascii="宋体" w:hAnsi="宋体" w:cs="宋体" w:eastAsia="宋体" w:hint="default"/>
          <w:spacing w:val="-72"/>
          <w:sz w:val="22"/>
          <w:szCs w:val="22"/>
        </w:rPr>
        <w:t> </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宋体" w:hAnsi="宋体" w:cs="宋体" w:eastAsia="宋体" w:hint="default"/>
          <w:w w:val="100"/>
          <w:sz w:val="21"/>
          <w:szCs w:val="21"/>
        </w:rPr>
        <w:t>净</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70"/>
          <w:sz w:val="21"/>
          <w:szCs w:val="21"/>
        </w:rPr>
        <w:t> </w:t>
      </w:r>
      <w:r>
        <w:rPr>
          <w:rFonts w:ascii="宋体" w:hAnsi="宋体" w:cs="宋体" w:eastAsia="宋体" w:hint="default"/>
          <w:w w:val="100"/>
          <w:sz w:val="22"/>
          <w:szCs w:val="22"/>
        </w:rPr>
        <w:t>478</w:t>
      </w:r>
      <w:r>
        <w:rPr>
          <w:rFonts w:ascii="宋体" w:hAnsi="宋体" w:cs="宋体" w:eastAsia="宋体" w:hint="default"/>
          <w:spacing w:val="-3"/>
          <w:w w:val="100"/>
          <w:sz w:val="22"/>
          <w:szCs w:val="22"/>
        </w:rPr>
        <w:t>,</w:t>
      </w:r>
      <w:r>
        <w:rPr>
          <w:rFonts w:ascii="宋体" w:hAnsi="宋体" w:cs="宋体" w:eastAsia="宋体" w:hint="default"/>
          <w:w w:val="100"/>
          <w:sz w:val="22"/>
          <w:szCs w:val="22"/>
        </w:rPr>
        <w:t>177.93</w:t>
      </w:r>
    </w:p>
    <w:p>
      <w:pPr>
        <w:pStyle w:val="BodyText"/>
        <w:spacing w:line="240" w:lineRule="auto" w:before="189"/>
        <w:ind w:left="562" w:right="102"/>
        <w:jc w:val="left"/>
      </w:pPr>
      <w:r>
        <w:rPr>
          <w:w w:val="100"/>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line="444" w:lineRule="auto" w:before="0"/>
        <w:ind w:left="562" w:right="5139" w:hanging="425"/>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r>
      <w:r>
        <w:rPr>
          <w:rFonts w:ascii="宋体" w:hAnsi="宋体" w:cs="宋体" w:eastAsia="宋体" w:hint="default"/>
          <w:b/>
          <w:bCs/>
          <w:spacing w:val="-4"/>
          <w:sz w:val="21"/>
          <w:szCs w:val="21"/>
        </w:rPr>
        <w:t> </w:t>
      </w:r>
      <w:r>
        <w:rPr>
          <w:rFonts w:ascii="宋体" w:hAnsi="宋体" w:cs="宋体" w:eastAsia="宋体" w:hint="default"/>
          <w:b/>
          <w:bCs/>
          <w:sz w:val="21"/>
          <w:szCs w:val="21"/>
        </w:rPr>
        <w:t>极品数据系统（香港）有限公司</w:t>
      </w:r>
      <w:r>
        <w:rPr>
          <w:rFonts w:ascii="宋体" w:hAnsi="宋体" w:cs="宋体" w:eastAsia="宋体" w:hint="default"/>
          <w:b/>
          <w:bCs/>
          <w:w w:val="100"/>
          <w:sz w:val="21"/>
          <w:szCs w:val="21"/>
        </w:rPr>
        <w:t> </w:t>
      </w:r>
      <w:r>
        <w:rPr>
          <w:rFonts w:ascii="宋体" w:hAnsi="宋体" w:cs="宋体" w:eastAsia="宋体" w:hint="default"/>
          <w:sz w:val="21"/>
          <w:szCs w:val="21"/>
        </w:rPr>
        <w:t>成立时间：</w:t>
      </w: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5"/>
          <w:sz w:val="21"/>
          <w:szCs w:val="21"/>
        </w:rPr>
        <w:t> </w:t>
      </w:r>
      <w:r>
        <w:rPr>
          <w:rFonts w:ascii="宋体" w:hAnsi="宋体" w:cs="宋体" w:eastAsia="宋体" w:hint="default"/>
          <w:sz w:val="21"/>
          <w:szCs w:val="21"/>
        </w:rPr>
        <w:t>日</w:t>
      </w:r>
    </w:p>
    <w:p>
      <w:pPr>
        <w:pStyle w:val="BodyText"/>
        <w:spacing w:line="240" w:lineRule="auto" w:before="53"/>
        <w:ind w:left="562" w:right="102"/>
        <w:jc w:val="left"/>
      </w:pPr>
      <w:r>
        <w:rPr/>
        <w:t>注册资本： </w:t>
      </w:r>
      <w:r>
        <w:rPr>
          <w:rFonts w:ascii="宋体" w:hAnsi="宋体" w:cs="宋体" w:eastAsia="宋体" w:hint="default"/>
        </w:rPr>
        <w:t>20.00</w:t>
      </w:r>
      <w:r>
        <w:rPr>
          <w:rFonts w:ascii="宋体" w:hAnsi="宋体" w:cs="宋体" w:eastAsia="宋体" w:hint="default"/>
          <w:spacing w:val="-54"/>
        </w:rPr>
        <w:t> </w:t>
      </w:r>
      <w:r>
        <w:rPr/>
        <w:t>万美元</w:t>
      </w:r>
    </w:p>
    <w:p>
      <w:pPr>
        <w:spacing w:line="240" w:lineRule="auto" w:before="12"/>
        <w:rPr>
          <w:rFonts w:ascii="宋体" w:hAnsi="宋体" w:cs="宋体" w:eastAsia="宋体" w:hint="default"/>
          <w:sz w:val="17"/>
          <w:szCs w:val="17"/>
        </w:rPr>
      </w:pPr>
    </w:p>
    <w:p>
      <w:pPr>
        <w:pStyle w:val="BodyText"/>
        <w:spacing w:line="444" w:lineRule="auto"/>
        <w:ind w:left="562" w:right="1791"/>
        <w:jc w:val="left"/>
      </w:pPr>
      <w:r>
        <w:rPr/>
        <w:t>注册地址：GREENWICH CENTRE 260 KING’S RD NORTH</w:t>
      </w:r>
      <w:r>
        <w:rPr>
          <w:spacing w:val="-6"/>
        </w:rPr>
        <w:t> </w:t>
      </w:r>
      <w:r>
        <w:rPr/>
        <w:t>POINT,HK</w:t>
      </w:r>
      <w:r>
        <w:rPr>
          <w:w w:val="100"/>
        </w:rPr>
        <w:t> </w:t>
      </w:r>
      <w:r>
        <w:rPr/>
        <w:t>主要生产基地：GREENWICH CENTRE 260 KING’S RD NORTH</w:t>
      </w:r>
      <w:r>
        <w:rPr>
          <w:spacing w:val="-7"/>
        </w:rPr>
        <w:t> </w:t>
      </w:r>
      <w:r>
        <w:rPr/>
        <w:t>POINT,HK</w:t>
      </w:r>
    </w:p>
    <w:p>
      <w:pPr>
        <w:pStyle w:val="BodyText"/>
        <w:spacing w:line="240" w:lineRule="auto" w:before="53"/>
        <w:ind w:left="562" w:right="102"/>
        <w:jc w:val="left"/>
      </w:pPr>
      <w:r>
        <w:rPr/>
        <w:t>股东构成及控制情况：公司持有其</w:t>
      </w:r>
      <w:r>
        <w:rPr>
          <w:spacing w:val="-56"/>
        </w:rPr>
        <w:t> </w:t>
      </w:r>
      <w:r>
        <w:rPr>
          <w:rFonts w:ascii="宋体" w:hAnsi="宋体" w:cs="宋体" w:eastAsia="宋体" w:hint="default"/>
        </w:rPr>
        <w:t>100%</w:t>
      </w:r>
      <w:r>
        <w:rPr/>
        <w:t>的股权</w:t>
      </w:r>
    </w:p>
    <w:p>
      <w:pPr>
        <w:spacing w:line="240" w:lineRule="auto" w:before="12"/>
        <w:rPr>
          <w:rFonts w:ascii="宋体" w:hAnsi="宋体" w:cs="宋体" w:eastAsia="宋体" w:hint="default"/>
          <w:sz w:val="17"/>
          <w:szCs w:val="17"/>
        </w:rPr>
      </w:pPr>
    </w:p>
    <w:p>
      <w:pPr>
        <w:pStyle w:val="BodyText"/>
        <w:spacing w:line="240" w:lineRule="auto"/>
        <w:ind w:left="562" w:right="102"/>
        <w:jc w:val="left"/>
      </w:pPr>
      <w:r>
        <w:rPr/>
        <w:t>公司经营范围：计算机备件采购，销售，维修，技术咨询，服务外包及进出口业务。</w:t>
      </w:r>
    </w:p>
    <w:p>
      <w:pPr>
        <w:spacing w:after="0" w:line="240" w:lineRule="auto"/>
        <w:jc w:val="left"/>
        <w:sectPr>
          <w:headerReference w:type="default" r:id="rId21"/>
          <w:footerReference w:type="default" r:id="rId22"/>
          <w:pgSz w:w="11910" w:h="16840"/>
          <w:pgMar w:header="893" w:footer="1040" w:top="1900" w:bottom="1220" w:left="1660" w:right="1580"/>
          <w:pgNumType w:start="26"/>
        </w:sectPr>
      </w:pPr>
    </w:p>
    <w:p>
      <w:pPr>
        <w:spacing w:line="240" w:lineRule="auto" w:before="4"/>
        <w:rPr>
          <w:rFonts w:ascii="宋体" w:hAnsi="宋体" w:cs="宋体" w:eastAsia="宋体" w:hint="default"/>
          <w:sz w:val="11"/>
          <w:szCs w:val="11"/>
        </w:rPr>
      </w:pPr>
    </w:p>
    <w:p>
      <w:pPr>
        <w:spacing w:before="32"/>
        <w:ind w:left="562" w:right="102" w:firstLine="0"/>
        <w:jc w:val="left"/>
        <w:rPr>
          <w:rFonts w:ascii="宋体" w:hAnsi="宋体" w:cs="宋体" w:eastAsia="宋体" w:hint="default"/>
          <w:sz w:val="21"/>
          <w:szCs w:val="21"/>
        </w:rPr>
      </w:pPr>
      <w:r>
        <w:rPr>
          <w:rFonts w:ascii="宋体" w:hAnsi="宋体" w:cs="宋体" w:eastAsia="宋体" w:hint="default"/>
          <w:sz w:val="21"/>
          <w:szCs w:val="21"/>
        </w:rPr>
        <w:t>资产</w:t>
      </w:r>
      <w:r>
        <w:rPr>
          <w:rFonts w:ascii="宋体" w:hAnsi="宋体" w:cs="宋体" w:eastAsia="宋体" w:hint="default"/>
          <w:spacing w:val="-52"/>
          <w:sz w:val="21"/>
          <w:szCs w:val="21"/>
        </w:rPr>
        <w:t> </w:t>
      </w:r>
      <w:r>
        <w:rPr>
          <w:rFonts w:ascii="宋体" w:hAnsi="宋体" w:cs="宋体" w:eastAsia="宋体" w:hint="default"/>
          <w:sz w:val="22"/>
          <w:szCs w:val="22"/>
        </w:rPr>
        <w:t>1,346,752.91</w:t>
      </w:r>
      <w:r>
        <w:rPr>
          <w:rFonts w:ascii="宋体" w:hAnsi="宋体" w:cs="宋体" w:eastAsia="宋体" w:hint="default"/>
          <w:spacing w:val="-56"/>
          <w:sz w:val="22"/>
          <w:szCs w:val="22"/>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30"/>
          <w:szCs w:val="30"/>
        </w:rPr>
      </w:pPr>
    </w:p>
    <w:p>
      <w:pPr>
        <w:spacing w:before="0"/>
        <w:ind w:left="138" w:right="102"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80"/>
          <w:sz w:val="24"/>
          <w:szCs w:val="24"/>
        </w:rPr>
        <w:t> </w:t>
      </w:r>
      <w:r>
        <w:rPr>
          <w:rFonts w:ascii="宋体" w:hAnsi="宋体" w:cs="宋体" w:eastAsia="宋体" w:hint="default"/>
          <w:b/>
          <w:bCs/>
          <w:sz w:val="24"/>
          <w:szCs w:val="24"/>
        </w:rPr>
        <w:t>对公司未来发展的展望</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444" w:lineRule="auto" w:before="163"/>
        <w:ind w:left="558" w:right="198" w:hanging="42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20"/>
          <w:sz w:val="21"/>
          <w:szCs w:val="21"/>
        </w:rPr>
        <w:t> </w:t>
      </w:r>
      <w:r>
        <w:rPr>
          <w:rFonts w:ascii="宋体" w:hAnsi="宋体" w:cs="宋体" w:eastAsia="宋体" w:hint="default"/>
          <w:b/>
          <w:bCs/>
          <w:sz w:val="21"/>
          <w:szCs w:val="21"/>
        </w:rPr>
        <w:t>主要子公司、参股公司的经营情况及业绩分析</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z w:val="21"/>
          <w:szCs w:val="21"/>
        </w:rPr>
        <w:t>公司所处的信息技术服务业发展空间巨大。</w:t>
      </w:r>
      <w:r>
        <w:rPr>
          <w:rFonts w:ascii="宋体" w:hAnsi="宋体" w:cs="宋体" w:eastAsia="宋体" w:hint="default"/>
          <w:spacing w:val="15"/>
          <w:sz w:val="21"/>
          <w:szCs w:val="21"/>
        </w:rPr>
        <w:t> </w:t>
      </w:r>
      <w:r>
        <w:rPr>
          <w:rFonts w:ascii="宋体" w:hAnsi="宋体" w:cs="宋体" w:eastAsia="宋体" w:hint="default"/>
          <w:sz w:val="21"/>
          <w:szCs w:val="21"/>
        </w:rPr>
        <w:t>根据工信部“软件和信息技术服务业“十</w:t>
      </w:r>
    </w:p>
    <w:p>
      <w:pPr>
        <w:pStyle w:val="BodyText"/>
        <w:spacing w:line="408" w:lineRule="auto" w:before="14"/>
        <w:ind w:right="209"/>
        <w:jc w:val="both"/>
      </w:pPr>
      <w:r>
        <w:rPr>
          <w:spacing w:val="-4"/>
        </w:rPr>
        <w:t>二五”发展规划”中的内容，软件和信息技术服务业是关系国民经济和社会发展全局的基础</w:t>
      </w:r>
      <w:r>
        <w:rPr>
          <w:spacing w:val="-41"/>
        </w:rPr>
        <w:t> </w:t>
      </w:r>
      <w:r>
        <w:rPr>
          <w:spacing w:val="-41"/>
        </w:rPr>
      </w:r>
      <w:r>
        <w:rPr>
          <w:spacing w:val="-4"/>
        </w:rPr>
        <w:t>性、战略性、先导性产业，具有技术更新快、产品附加值高、应用领域广、渗透能力强、资</w:t>
      </w:r>
      <w:r>
        <w:rPr>
          <w:spacing w:val="-47"/>
        </w:rPr>
        <w:t> </w:t>
      </w:r>
      <w:r>
        <w:rPr>
          <w:spacing w:val="-47"/>
        </w:rPr>
      </w:r>
      <w:r>
        <w:rPr>
          <w:spacing w:val="-4"/>
        </w:rPr>
        <w:t>源消耗低、人力资源利用充分等突出特点，对经济社会发展具有重要的支撑和引领作用。发</w:t>
      </w:r>
      <w:r>
        <w:rPr>
          <w:spacing w:val="-44"/>
        </w:rPr>
        <w:t> </w:t>
      </w:r>
      <w:r>
        <w:rPr>
          <w:spacing w:val="-44"/>
        </w:rPr>
      </w:r>
      <w:r>
        <w:rPr>
          <w:spacing w:val="-4"/>
        </w:rPr>
        <w:t>展和提升软件和信息技术服务业，对于推动信息化和工业化深度融合，培育和发展战略性新</w:t>
      </w:r>
      <w:r>
        <w:rPr>
          <w:spacing w:val="-41"/>
        </w:rPr>
        <w:t> </w:t>
      </w:r>
      <w:r>
        <w:rPr>
          <w:spacing w:val="-41"/>
        </w:rPr>
      </w:r>
      <w:r>
        <w:rPr>
          <w:spacing w:val="-4"/>
        </w:rPr>
        <w:t>兴产业，建设创新型国家，加快经济发展方式转变和产业结构调整，提高国家信息安全保障</w:t>
      </w:r>
      <w:r>
        <w:rPr>
          <w:spacing w:val="-44"/>
        </w:rPr>
        <w:t> </w:t>
      </w:r>
      <w:r>
        <w:rPr>
          <w:spacing w:val="-44"/>
        </w:rPr>
      </w:r>
      <w:r>
        <w:rPr/>
        <w:t>能力和国际竞争力具有重要意义。十二五规划中明确提出，到</w:t>
      </w:r>
      <w:r>
        <w:rPr>
          <w:spacing w:val="-47"/>
        </w:rPr>
        <w:t> </w:t>
      </w:r>
      <w:r>
        <w:rPr>
          <w:rFonts w:ascii="宋体" w:hAnsi="宋体" w:cs="宋体" w:eastAsia="宋体" w:hint="default"/>
        </w:rPr>
        <w:t>2015</w:t>
      </w:r>
      <w:r>
        <w:rPr>
          <w:rFonts w:ascii="宋体" w:hAnsi="宋体" w:cs="宋体" w:eastAsia="宋体" w:hint="default"/>
          <w:spacing w:val="-48"/>
        </w:rPr>
        <w:t> </w:t>
      </w:r>
      <w:r>
        <w:rPr/>
        <w:t>年，软件和信息技术服</w:t>
      </w:r>
      <w:r>
        <w:rPr>
          <w:w w:val="100"/>
        </w:rPr>
        <w:t> </w:t>
      </w:r>
      <w:r>
        <w:rPr/>
        <w:t>务业务收入突破</w:t>
      </w:r>
      <w:r>
        <w:rPr>
          <w:spacing w:val="-50"/>
        </w:rPr>
        <w:t> </w:t>
      </w:r>
      <w:r>
        <w:rPr>
          <w:rFonts w:ascii="宋体" w:hAnsi="宋体" w:cs="宋体" w:eastAsia="宋体" w:hint="default"/>
        </w:rPr>
        <w:t>4</w:t>
      </w:r>
      <w:r>
        <w:rPr>
          <w:rFonts w:ascii="宋体" w:hAnsi="宋体" w:cs="宋体" w:eastAsia="宋体" w:hint="default"/>
          <w:spacing w:val="-52"/>
        </w:rPr>
        <w:t> </w:t>
      </w:r>
      <w:r>
        <w:rPr/>
        <w:t>万亿元，占信息产业比重达到</w:t>
      </w:r>
      <w:r>
        <w:rPr>
          <w:spacing w:val="-52"/>
        </w:rPr>
        <w:t> </w:t>
      </w:r>
      <w:r>
        <w:rPr>
          <w:rFonts w:ascii="宋体" w:hAnsi="宋体" w:cs="宋体" w:eastAsia="宋体" w:hint="default"/>
        </w:rPr>
        <w:t>25%</w:t>
      </w:r>
      <w:r>
        <w:rPr/>
        <w:t>，年均增长</w:t>
      </w:r>
      <w:r>
        <w:rPr>
          <w:spacing w:val="-50"/>
        </w:rPr>
        <w:t> </w:t>
      </w:r>
      <w:r>
        <w:rPr>
          <w:rFonts w:ascii="宋体" w:hAnsi="宋体" w:cs="宋体" w:eastAsia="宋体" w:hint="default"/>
        </w:rPr>
        <w:t>24.5%</w:t>
      </w:r>
      <w:r>
        <w:rPr/>
        <w:t>以上，软件出口达到</w:t>
      </w:r>
      <w:r>
        <w:rPr>
          <w:w w:val="100"/>
        </w:rPr>
        <w:t> </w:t>
      </w:r>
      <w:r>
        <w:rPr>
          <w:rFonts w:ascii="宋体" w:hAnsi="宋体" w:cs="宋体" w:eastAsia="宋体" w:hint="default"/>
        </w:rPr>
        <w:t>600</w:t>
      </w:r>
      <w:r>
        <w:rPr>
          <w:rFonts w:ascii="宋体" w:hAnsi="宋体" w:cs="宋体" w:eastAsia="宋体" w:hint="default"/>
          <w:spacing w:val="-32"/>
        </w:rPr>
        <w:t> </w:t>
      </w:r>
      <w:r>
        <w:rPr>
          <w:spacing w:val="-3"/>
        </w:rPr>
        <w:t>亿美元。信息技术服务收入超过</w:t>
      </w:r>
      <w:r>
        <w:rPr>
          <w:spacing w:val="-32"/>
        </w:rPr>
        <w:t> </w:t>
      </w:r>
      <w:r>
        <w:rPr>
          <w:rFonts w:ascii="宋体" w:hAnsi="宋体" w:cs="宋体" w:eastAsia="宋体" w:hint="default"/>
        </w:rPr>
        <w:t>2.5</w:t>
      </w:r>
      <w:r>
        <w:rPr>
          <w:rFonts w:ascii="宋体" w:hAnsi="宋体" w:cs="宋体" w:eastAsia="宋体" w:hint="default"/>
          <w:spacing w:val="-32"/>
        </w:rPr>
        <w:t> </w:t>
      </w:r>
      <w:r>
        <w:rPr>
          <w:spacing w:val="-3"/>
        </w:rPr>
        <w:t>万亿元，占软件和信息技术服务业总收入比重超过</w:t>
      </w:r>
    </w:p>
    <w:p>
      <w:pPr>
        <w:pStyle w:val="BodyText"/>
        <w:spacing w:line="408" w:lineRule="auto" w:before="46"/>
        <w:ind w:right="102"/>
        <w:jc w:val="left"/>
      </w:pPr>
      <w:r>
        <w:rPr>
          <w:rFonts w:ascii="宋体" w:hAnsi="宋体" w:cs="宋体" w:eastAsia="宋体" w:hint="default"/>
          <w:spacing w:val="-11"/>
          <w:w w:val="100"/>
        </w:rPr>
        <w:t>60</w:t>
      </w:r>
      <w:r>
        <w:rPr>
          <w:spacing w:val="-11"/>
          <w:w w:val="100"/>
        </w:rPr>
        <w:t>％。同时规划中指出的发展重点如：“工业软件与行业解决方案”、“信息系统集成服务”、</w:t>
      </w:r>
      <w:r>
        <w:rPr>
          <w:spacing w:val="-94"/>
          <w:w w:val="100"/>
        </w:rPr>
        <w:t> </w:t>
      </w:r>
      <w:r>
        <w:rPr>
          <w:spacing w:val="-94"/>
          <w:w w:val="100"/>
        </w:rPr>
      </w:r>
      <w:r>
        <w:rPr>
          <w:spacing w:val="-9"/>
          <w:w w:val="100"/>
        </w:rPr>
        <w:t>“信息系统咨询服务”、“服务外包”等，都为天玑科技主营业务相关内容，公司可以顺应国</w:t>
      </w:r>
      <w:r>
        <w:rPr>
          <w:spacing w:val="-96"/>
          <w:w w:val="100"/>
        </w:rPr>
        <w:t> </w:t>
      </w:r>
      <w:r>
        <w:rPr>
          <w:spacing w:val="-96"/>
          <w:w w:val="100"/>
        </w:rPr>
      </w:r>
      <w:r>
        <w:rPr/>
        <w:t>家规划获得巨大的发展空间。</w:t>
      </w:r>
    </w:p>
    <w:p>
      <w:pPr>
        <w:pStyle w:val="BodyText"/>
        <w:spacing w:line="408" w:lineRule="auto" w:before="87"/>
        <w:ind w:right="117" w:firstLine="419"/>
        <w:jc w:val="left"/>
      </w:pPr>
      <w:r>
        <w:rPr/>
        <w:t>就公司的个体而言，公司当前业务集中于信息技术服务领域中的“数据中心</w:t>
      </w:r>
      <w:r>
        <w:rPr>
          <w:spacing w:val="-49"/>
        </w:rPr>
        <w:t> </w:t>
      </w:r>
      <w:r>
        <w:rPr>
          <w:rFonts w:ascii="宋体" w:hAnsi="宋体" w:cs="宋体" w:eastAsia="宋体" w:hint="default"/>
        </w:rPr>
        <w:t>IT</w:t>
      </w:r>
      <w:r>
        <w:rPr>
          <w:rFonts w:ascii="宋体" w:hAnsi="宋体" w:cs="宋体" w:eastAsia="宋体" w:hint="default"/>
          <w:spacing w:val="-46"/>
        </w:rPr>
        <w:t> </w:t>
      </w:r>
      <w:r>
        <w:rPr/>
        <w:t>基础设</w:t>
      </w:r>
      <w:r>
        <w:rPr>
          <w:w w:val="100"/>
        </w:rPr>
        <w:t> </w:t>
      </w:r>
      <w:r>
        <w:rPr>
          <w:spacing w:val="-4"/>
          <w:w w:val="100"/>
        </w:rPr>
        <w:t>施第三方服务”，针对该服务市场的发展，有计世咨询的分析研究认为：目前数据中心已经</w:t>
      </w:r>
      <w:r>
        <w:rPr>
          <w:spacing w:val="-85"/>
          <w:w w:val="100"/>
        </w:rPr>
        <w:t> </w:t>
      </w:r>
      <w:r>
        <w:rPr>
          <w:spacing w:val="-85"/>
          <w:w w:val="100"/>
        </w:rPr>
      </w:r>
      <w:r>
        <w:rPr>
          <w:spacing w:val="-3"/>
        </w:rPr>
        <w:t>成为企业信息化建设必不可少的组成部分，随着数据中心不断地扩充与建设，其 </w:t>
      </w:r>
      <w:r>
        <w:rPr>
          <w:rFonts w:ascii="宋体" w:hAnsi="宋体" w:cs="宋体" w:eastAsia="宋体" w:hint="default"/>
        </w:rPr>
        <w:t>IT </w:t>
      </w:r>
      <w:r>
        <w:rPr/>
        <w:t>基础设</w:t>
      </w:r>
      <w:r>
        <w:rPr>
          <w:spacing w:val="-93"/>
        </w:rPr>
        <w:t> </w:t>
      </w:r>
      <w:r>
        <w:rPr>
          <w:spacing w:val="-93"/>
        </w:rPr>
      </w:r>
      <w:r>
        <w:rPr>
          <w:spacing w:val="-4"/>
        </w:rPr>
        <w:t>施的复杂性、品牌多样性、异构性越发明显，原厂商服务的局限性逐步显现，从而导致用户</w:t>
      </w:r>
      <w:r>
        <w:rPr>
          <w:spacing w:val="-45"/>
        </w:rPr>
        <w:t> </w:t>
      </w:r>
      <w:r>
        <w:rPr>
          <w:spacing w:val="-45"/>
        </w:rPr>
      </w:r>
      <w:r>
        <w:rPr>
          <w:spacing w:val="-3"/>
        </w:rPr>
        <w:t>对第三方服务需求快速增长，成为推动数据中心</w:t>
      </w:r>
      <w:r>
        <w:rPr>
          <w:spacing w:val="-48"/>
        </w:rPr>
        <w:t> </w:t>
      </w:r>
      <w:r>
        <w:rPr>
          <w:rFonts w:ascii="宋体" w:hAnsi="宋体" w:cs="宋体" w:eastAsia="宋体" w:hint="default"/>
        </w:rPr>
        <w:t>IT</w:t>
      </w:r>
      <w:r>
        <w:rPr>
          <w:rFonts w:ascii="宋体" w:hAnsi="宋体" w:cs="宋体" w:eastAsia="宋体" w:hint="default"/>
          <w:spacing w:val="5"/>
        </w:rPr>
        <w:t> </w:t>
      </w:r>
      <w:r>
        <w:rPr/>
        <w:t>基础设施第三方服务市场增长的根本动</w:t>
      </w:r>
      <w:r>
        <w:rPr>
          <w:spacing w:val="-95"/>
        </w:rPr>
        <w:t> </w:t>
      </w:r>
      <w:r>
        <w:rPr>
          <w:spacing w:val="-95"/>
        </w:rPr>
      </w:r>
      <w:r>
        <w:rPr/>
        <w:t>力。调研数据表明，</w:t>
      </w:r>
      <w:r>
        <w:rPr>
          <w:rFonts w:ascii="宋体" w:hAnsi="宋体" w:cs="宋体" w:eastAsia="宋体" w:hint="default"/>
        </w:rPr>
        <w:t>2011</w:t>
      </w:r>
      <w:r>
        <w:rPr>
          <w:rFonts w:ascii="宋体" w:hAnsi="宋体" w:cs="宋体" w:eastAsia="宋体" w:hint="default"/>
          <w:spacing w:val="-56"/>
        </w:rPr>
        <w:t> </w:t>
      </w:r>
      <w:r>
        <w:rPr/>
        <w:t>年中国数据中心</w:t>
      </w:r>
      <w:r>
        <w:rPr>
          <w:spacing w:val="-54"/>
        </w:rPr>
        <w:t> </w:t>
      </w:r>
      <w:r>
        <w:rPr>
          <w:rFonts w:ascii="宋体" w:hAnsi="宋体" w:cs="宋体" w:eastAsia="宋体" w:hint="default"/>
        </w:rPr>
        <w:t>IT</w:t>
      </w:r>
      <w:r>
        <w:rPr>
          <w:rFonts w:ascii="宋体" w:hAnsi="宋体" w:cs="宋体" w:eastAsia="宋体" w:hint="default"/>
          <w:spacing w:val="-3"/>
        </w:rPr>
        <w:t> </w:t>
      </w:r>
      <w:r>
        <w:rPr/>
        <w:t>基础设施第三方服务市场规模为</w:t>
      </w:r>
      <w:r>
        <w:rPr>
          <w:spacing w:val="-54"/>
        </w:rPr>
        <w:t> </w:t>
      </w:r>
      <w:r>
        <w:rPr>
          <w:rFonts w:ascii="宋体" w:hAnsi="宋体" w:cs="宋体" w:eastAsia="宋体" w:hint="default"/>
        </w:rPr>
        <w:t>180.6</w:t>
      </w:r>
      <w:r>
        <w:rPr>
          <w:rFonts w:ascii="宋体" w:hAnsi="宋体" w:cs="宋体" w:eastAsia="宋体" w:hint="default"/>
          <w:spacing w:val="-53"/>
        </w:rPr>
        <w:t> </w:t>
      </w:r>
      <w:r>
        <w:rPr/>
        <w:t>亿元，</w:t>
      </w:r>
      <w:r>
        <w:rPr>
          <w:w w:val="100"/>
        </w:rPr>
        <w:t> </w:t>
      </w:r>
      <w:r>
        <w:rPr/>
        <w:t>同比增长</w:t>
      </w:r>
      <w:r>
        <w:rPr>
          <w:spacing w:val="-51"/>
        </w:rPr>
        <w:t> </w:t>
      </w:r>
      <w:r>
        <w:rPr>
          <w:rFonts w:ascii="宋体" w:hAnsi="宋体" w:cs="宋体" w:eastAsia="宋体" w:hint="default"/>
          <w:spacing w:val="-4"/>
        </w:rPr>
        <w:t>27.4%</w:t>
      </w:r>
      <w:r>
        <w:rPr>
          <w:spacing w:val="-4"/>
        </w:rPr>
        <w:t>。</w:t>
      </w:r>
      <w:r>
        <w:rPr>
          <w:rFonts w:ascii="宋体" w:hAnsi="宋体" w:cs="宋体" w:eastAsia="宋体" w:hint="default"/>
          <w:spacing w:val="-4"/>
        </w:rPr>
        <w:t>2012</w:t>
      </w:r>
      <w:r>
        <w:rPr>
          <w:spacing w:val="-4"/>
        </w:rPr>
        <w:t>－</w:t>
      </w:r>
      <w:r>
        <w:rPr>
          <w:rFonts w:ascii="宋体" w:hAnsi="宋体" w:cs="宋体" w:eastAsia="宋体" w:hint="default"/>
          <w:spacing w:val="-4"/>
        </w:rPr>
        <w:t>2016</w:t>
      </w:r>
      <w:r>
        <w:rPr>
          <w:rFonts w:ascii="宋体" w:hAnsi="宋体" w:cs="宋体" w:eastAsia="宋体" w:hint="default"/>
          <w:spacing w:val="-51"/>
        </w:rPr>
        <w:t> </w:t>
      </w:r>
      <w:r>
        <w:rPr/>
        <w:t>年期间数据中心</w:t>
      </w:r>
      <w:r>
        <w:rPr>
          <w:spacing w:val="-51"/>
        </w:rPr>
        <w:t> </w:t>
      </w:r>
      <w:r>
        <w:rPr>
          <w:rFonts w:ascii="宋体" w:hAnsi="宋体" w:cs="宋体" w:eastAsia="宋体" w:hint="default"/>
        </w:rPr>
        <w:t>IT</w:t>
      </w:r>
      <w:r>
        <w:rPr>
          <w:rFonts w:ascii="宋体" w:hAnsi="宋体" w:cs="宋体" w:eastAsia="宋体" w:hint="default"/>
          <w:spacing w:val="4"/>
        </w:rPr>
        <w:t> </w:t>
      </w:r>
      <w:r>
        <w:rPr/>
        <w:t>基础设施第三方服务市场保持快速增长态</w:t>
      </w:r>
      <w:r>
        <w:rPr>
          <w:spacing w:val="-101"/>
        </w:rPr>
        <w:t> </w:t>
      </w:r>
      <w:r>
        <w:rPr>
          <w:spacing w:val="-101"/>
        </w:rPr>
      </w:r>
      <w:r>
        <w:rPr/>
        <w:t>势，</w:t>
      </w:r>
      <w:r>
        <w:rPr>
          <w:rFonts w:ascii="宋体" w:hAnsi="宋体" w:cs="宋体" w:eastAsia="宋体" w:hint="default"/>
        </w:rPr>
        <w:t>2012</w:t>
      </w:r>
      <w:r>
        <w:rPr>
          <w:rFonts w:ascii="宋体" w:hAnsi="宋体" w:cs="宋体" w:eastAsia="宋体" w:hint="default"/>
          <w:spacing w:val="-24"/>
        </w:rPr>
        <w:t> </w:t>
      </w:r>
      <w:r>
        <w:rPr/>
        <w:t>年数据中心</w:t>
      </w:r>
      <w:r>
        <w:rPr>
          <w:spacing w:val="-24"/>
        </w:rPr>
        <w:t> </w:t>
      </w:r>
      <w:r>
        <w:rPr>
          <w:rFonts w:ascii="宋体" w:hAnsi="宋体" w:cs="宋体" w:eastAsia="宋体" w:hint="default"/>
        </w:rPr>
        <w:t>IT</w:t>
      </w:r>
      <w:r>
        <w:rPr>
          <w:rFonts w:ascii="宋体" w:hAnsi="宋体" w:cs="宋体" w:eastAsia="宋体" w:hint="default"/>
          <w:spacing w:val="-2"/>
        </w:rPr>
        <w:t> </w:t>
      </w:r>
      <w:r>
        <w:rPr/>
        <w:t>基础设施第三方服务市场规模达到</w:t>
      </w:r>
      <w:r>
        <w:rPr>
          <w:spacing w:val="-24"/>
        </w:rPr>
        <w:t> </w:t>
      </w:r>
      <w:r>
        <w:rPr>
          <w:rFonts w:ascii="宋体" w:hAnsi="宋体" w:cs="宋体" w:eastAsia="宋体" w:hint="default"/>
        </w:rPr>
        <w:t>226.4</w:t>
      </w:r>
      <w:r>
        <w:rPr>
          <w:rFonts w:ascii="宋体" w:hAnsi="宋体" w:cs="宋体" w:eastAsia="宋体" w:hint="default"/>
          <w:spacing w:val="-24"/>
        </w:rPr>
        <w:t> </w:t>
      </w:r>
      <w:r>
        <w:rPr/>
        <w:t>亿元人民币，增长率为</w:t>
      </w:r>
      <w:r>
        <w:rPr>
          <w:w w:val="100"/>
        </w:rPr>
        <w:t> </w:t>
      </w:r>
      <w:r>
        <w:rPr>
          <w:rFonts w:ascii="宋体" w:hAnsi="宋体" w:cs="宋体" w:eastAsia="宋体" w:hint="default"/>
        </w:rPr>
        <w:t>25.4%</w:t>
      </w:r>
      <w:r>
        <w:rPr/>
        <w:t>，预计</w:t>
      </w:r>
      <w:r>
        <w:rPr>
          <w:spacing w:val="-54"/>
        </w:rPr>
        <w:t> </w:t>
      </w:r>
      <w:r>
        <w:rPr>
          <w:rFonts w:ascii="宋体" w:hAnsi="宋体" w:cs="宋体" w:eastAsia="宋体" w:hint="default"/>
        </w:rPr>
        <w:t>2016</w:t>
      </w:r>
      <w:r>
        <w:rPr>
          <w:rFonts w:ascii="宋体" w:hAnsi="宋体" w:cs="宋体" w:eastAsia="宋体" w:hint="default"/>
          <w:spacing w:val="-54"/>
        </w:rPr>
        <w:t> </w:t>
      </w:r>
      <w:r>
        <w:rPr/>
        <w:t>年市场规模将达到</w:t>
      </w:r>
      <w:r>
        <w:rPr>
          <w:spacing w:val="-53"/>
        </w:rPr>
        <w:t> </w:t>
      </w:r>
      <w:r>
        <w:rPr>
          <w:rFonts w:ascii="宋体" w:hAnsi="宋体" w:cs="宋体" w:eastAsia="宋体" w:hint="default"/>
        </w:rPr>
        <w:t>477.9</w:t>
      </w:r>
      <w:r>
        <w:rPr>
          <w:rFonts w:ascii="宋体" w:hAnsi="宋体" w:cs="宋体" w:eastAsia="宋体" w:hint="default"/>
          <w:spacing w:val="-54"/>
        </w:rPr>
        <w:t> </w:t>
      </w:r>
      <w:r>
        <w:rPr/>
        <w:t>亿元人民币，</w:t>
      </w:r>
      <w:r>
        <w:rPr>
          <w:rFonts w:ascii="宋体" w:hAnsi="宋体" w:cs="宋体" w:eastAsia="宋体" w:hint="default"/>
        </w:rPr>
        <w:t>2011</w:t>
      </w:r>
      <w:r>
        <w:rPr/>
        <w:t>－</w:t>
      </w:r>
      <w:r>
        <w:rPr>
          <w:rFonts w:ascii="宋体" w:hAnsi="宋体" w:cs="宋体" w:eastAsia="宋体" w:hint="default"/>
        </w:rPr>
        <w:t>2016</w:t>
      </w:r>
      <w:r>
        <w:rPr>
          <w:rFonts w:ascii="宋体" w:hAnsi="宋体" w:cs="宋体" w:eastAsia="宋体" w:hint="default"/>
          <w:spacing w:val="-56"/>
        </w:rPr>
        <w:t> </w:t>
      </w:r>
      <w:r>
        <w:rPr/>
        <w:t>年复合增长率</w:t>
      </w:r>
      <w:r>
        <w:rPr>
          <w:spacing w:val="-53"/>
        </w:rPr>
        <w:t> </w:t>
      </w:r>
      <w:r>
        <w:rPr>
          <w:rFonts w:ascii="宋体" w:hAnsi="宋体" w:cs="宋体" w:eastAsia="宋体" w:hint="default"/>
        </w:rPr>
        <w:t>21.5%</w:t>
      </w:r>
      <w:r>
        <w:rPr/>
        <w:t>。</w:t>
      </w:r>
      <w:r>
        <w:rPr>
          <w:w w:val="100"/>
        </w:rPr>
        <w:t> </w:t>
      </w:r>
      <w:r>
        <w:rPr/>
        <w:t>而促使该领域快速提升的因素有：</w:t>
      </w:r>
    </w:p>
    <w:p>
      <w:pPr>
        <w:pStyle w:val="BodyText"/>
        <w:spacing w:line="240" w:lineRule="auto" w:before="84"/>
        <w:ind w:right="102"/>
        <w:jc w:val="left"/>
      </w:pPr>
      <w:r>
        <w:rPr>
          <w:rFonts w:ascii="宋体" w:hAnsi="宋体" w:cs="宋体" w:eastAsia="宋体" w:hint="default"/>
        </w:rPr>
        <w:t>1.</w:t>
      </w:r>
      <w:r>
        <w:rPr>
          <w:rFonts w:ascii="宋体" w:hAnsi="宋体" w:cs="宋体" w:eastAsia="宋体" w:hint="default"/>
          <w:spacing w:val="12"/>
        </w:rPr>
        <w:t> </w:t>
      </w:r>
      <w:r>
        <w:rPr/>
        <w:t>“十二五”期间我国将大力推动信息化建设，重点行业用户数据中心建设不断深入，新</w:t>
      </w:r>
    </w:p>
    <w:p>
      <w:pPr>
        <w:spacing w:after="0" w:line="240" w:lineRule="auto"/>
        <w:jc w:val="left"/>
        <w:sectPr>
          <w:headerReference w:type="default" r:id="rId23"/>
          <w:pgSz w:w="11910" w:h="16840"/>
          <w:pgMar w:header="893" w:footer="1040" w:top="1900" w:bottom="1220" w:left="1660" w:right="1580"/>
        </w:sectPr>
      </w:pPr>
    </w:p>
    <w:p>
      <w:pPr>
        <w:pStyle w:val="BodyText"/>
        <w:spacing w:line="441" w:lineRule="auto" w:before="105"/>
        <w:ind w:right="430"/>
        <w:jc w:val="left"/>
      </w:pPr>
      <w:r>
        <w:rPr/>
        <w:t>兴行业用户数据中心应用需求不断激发，带动数据中心</w:t>
      </w:r>
      <w:r>
        <w:rPr>
          <w:spacing w:val="-56"/>
        </w:rPr>
        <w:t> </w:t>
      </w:r>
      <w:r>
        <w:rPr>
          <w:rFonts w:ascii="宋体" w:hAnsi="宋体" w:cs="宋体" w:eastAsia="宋体" w:hint="default"/>
        </w:rPr>
        <w:t>IT</w:t>
      </w:r>
      <w:r>
        <w:rPr>
          <w:rFonts w:ascii="宋体" w:hAnsi="宋体" w:cs="宋体" w:eastAsia="宋体" w:hint="default"/>
          <w:spacing w:val="-56"/>
        </w:rPr>
        <w:t> </w:t>
      </w:r>
      <w:r>
        <w:rPr/>
        <w:t>基础设施服务市场快速增长。</w:t>
      </w:r>
      <w:r>
        <w:rPr>
          <w:w w:val="100"/>
        </w:rPr>
        <w:t> </w:t>
      </w:r>
      <w:r>
        <w:rPr>
          <w:rFonts w:ascii="宋体" w:hAnsi="宋体" w:cs="宋体" w:eastAsia="宋体" w:hint="default"/>
        </w:rPr>
        <w:t>2.</w:t>
      </w:r>
      <w:r>
        <w:rPr>
          <w:rFonts w:ascii="宋体" w:hAnsi="宋体" w:cs="宋体" w:eastAsia="宋体" w:hint="default"/>
          <w:spacing w:val="-49"/>
        </w:rPr>
        <w:t> </w:t>
      </w:r>
      <w:r>
        <w:rPr/>
        <w:t>国家陆续出台鼓励发展数据中心</w:t>
      </w:r>
      <w:r>
        <w:rPr>
          <w:spacing w:val="-54"/>
        </w:rPr>
        <w:t> </w:t>
      </w:r>
      <w:r>
        <w:rPr>
          <w:rFonts w:ascii="宋体" w:hAnsi="宋体" w:cs="宋体" w:eastAsia="宋体" w:hint="default"/>
        </w:rPr>
        <w:t>IT</w:t>
      </w:r>
      <w:r>
        <w:rPr>
          <w:rFonts w:ascii="宋体" w:hAnsi="宋体" w:cs="宋体" w:eastAsia="宋体" w:hint="default"/>
          <w:spacing w:val="-56"/>
        </w:rPr>
        <w:t> </w:t>
      </w:r>
      <w:r>
        <w:rPr/>
        <w:t>服务的相关政策。</w:t>
      </w:r>
    </w:p>
    <w:p>
      <w:pPr>
        <w:pStyle w:val="BodyText"/>
        <w:spacing w:line="240" w:lineRule="auto" w:before="57"/>
        <w:ind w:right="102"/>
        <w:jc w:val="left"/>
      </w:pPr>
      <w:r>
        <w:rPr>
          <w:rFonts w:ascii="宋体" w:hAnsi="宋体" w:cs="宋体" w:eastAsia="宋体" w:hint="default"/>
        </w:rPr>
        <w:t>3.</w:t>
      </w:r>
      <w:r>
        <w:rPr>
          <w:rFonts w:ascii="宋体" w:hAnsi="宋体" w:cs="宋体" w:eastAsia="宋体" w:hint="default"/>
          <w:spacing w:val="-49"/>
        </w:rPr>
        <w:t> </w:t>
      </w:r>
      <w:r>
        <w:rPr>
          <w:rFonts w:ascii="宋体" w:hAnsi="宋体" w:cs="宋体" w:eastAsia="宋体" w:hint="default"/>
        </w:rPr>
        <w:t>IT</w:t>
      </w:r>
      <w:r>
        <w:rPr>
          <w:rFonts w:ascii="宋体" w:hAnsi="宋体" w:cs="宋体" w:eastAsia="宋体" w:hint="default"/>
          <w:spacing w:val="-54"/>
        </w:rPr>
        <w:t> </w:t>
      </w:r>
      <w:r>
        <w:rPr/>
        <w:t>服务标准推出后，各种标准化应用推广将进一步提速，</w:t>
      </w:r>
      <w:r>
        <w:rPr>
          <w:rFonts w:ascii="宋体" w:hAnsi="宋体" w:cs="宋体" w:eastAsia="宋体" w:hint="default"/>
        </w:rPr>
        <w:t>ITSS2.0</w:t>
      </w:r>
      <w:r>
        <w:rPr>
          <w:rFonts w:ascii="宋体" w:hAnsi="宋体" w:cs="宋体" w:eastAsia="宋体" w:hint="default"/>
          <w:spacing w:val="-56"/>
        </w:rPr>
        <w:t> </w:t>
      </w:r>
      <w:r>
        <w:rPr/>
        <w:t>将相继出台。</w:t>
      </w:r>
    </w:p>
    <w:p>
      <w:pPr>
        <w:spacing w:line="240" w:lineRule="auto" w:before="12"/>
        <w:rPr>
          <w:rFonts w:ascii="宋体" w:hAnsi="宋体" w:cs="宋体" w:eastAsia="宋体" w:hint="default"/>
          <w:sz w:val="17"/>
          <w:szCs w:val="17"/>
        </w:rPr>
      </w:pPr>
    </w:p>
    <w:p>
      <w:pPr>
        <w:pStyle w:val="BodyText"/>
        <w:spacing w:line="408" w:lineRule="auto"/>
        <w:ind w:right="102"/>
        <w:jc w:val="left"/>
      </w:pPr>
      <w:r>
        <w:rPr>
          <w:rFonts w:ascii="宋体" w:hAnsi="宋体" w:cs="宋体" w:eastAsia="宋体" w:hint="default"/>
        </w:rPr>
        <w:t>4.</w:t>
      </w:r>
      <w:r>
        <w:rPr>
          <w:rFonts w:ascii="宋体" w:hAnsi="宋体" w:cs="宋体" w:eastAsia="宋体" w:hint="default"/>
          <w:spacing w:val="-31"/>
        </w:rPr>
        <w:t> </w:t>
      </w:r>
      <w:r>
        <w:rPr/>
        <w:t>市场逐步认可接受数据中心</w:t>
      </w:r>
      <w:r>
        <w:rPr>
          <w:spacing w:val="-36"/>
        </w:rPr>
        <w:t> </w:t>
      </w:r>
      <w:r>
        <w:rPr>
          <w:rFonts w:ascii="宋体" w:hAnsi="宋体" w:cs="宋体" w:eastAsia="宋体" w:hint="default"/>
        </w:rPr>
        <w:t>IT</w:t>
      </w:r>
      <w:r>
        <w:rPr>
          <w:rFonts w:ascii="宋体" w:hAnsi="宋体" w:cs="宋体" w:eastAsia="宋体" w:hint="default"/>
          <w:spacing w:val="-40"/>
        </w:rPr>
        <w:t> </w:t>
      </w:r>
      <w:r>
        <w:rPr>
          <w:spacing w:val="-4"/>
        </w:rPr>
        <w:t>基础设施服务，一批企业成功上市，未来市场集中度逐步</w:t>
      </w:r>
      <w:r>
        <w:rPr>
          <w:spacing w:val="-100"/>
        </w:rPr>
        <w:t> </w:t>
      </w:r>
      <w:r>
        <w:rPr>
          <w:spacing w:val="-100"/>
        </w:rPr>
      </w:r>
      <w:r>
        <w:rPr/>
        <w:t>提升。</w:t>
      </w:r>
    </w:p>
    <w:p>
      <w:pPr>
        <w:pStyle w:val="BodyText"/>
        <w:spacing w:line="240" w:lineRule="auto" w:before="84"/>
        <w:ind w:right="102"/>
        <w:jc w:val="left"/>
      </w:pPr>
      <w:r>
        <w:rPr>
          <w:rFonts w:ascii="宋体" w:hAnsi="宋体" w:cs="宋体" w:eastAsia="宋体" w:hint="default"/>
        </w:rPr>
        <w:t>5.</w:t>
      </w:r>
      <w:r>
        <w:rPr>
          <w:rFonts w:ascii="宋体" w:hAnsi="宋体" w:cs="宋体" w:eastAsia="宋体" w:hint="default"/>
          <w:spacing w:val="-49"/>
        </w:rPr>
        <w:t> </w:t>
      </w:r>
      <w:r>
        <w:rPr>
          <w:rFonts w:ascii="宋体" w:hAnsi="宋体" w:cs="宋体" w:eastAsia="宋体" w:hint="default"/>
        </w:rPr>
        <w:t>2012</w:t>
      </w:r>
      <w:r>
        <w:rPr>
          <w:rFonts w:ascii="宋体" w:hAnsi="宋体" w:cs="宋体" w:eastAsia="宋体" w:hint="default"/>
          <w:spacing w:val="-56"/>
        </w:rPr>
        <w:t> </w:t>
      </w:r>
      <w:r>
        <w:rPr/>
        <w:t>年信息技术服务标准体系的建立将助推第三方</w:t>
      </w:r>
      <w:r>
        <w:rPr>
          <w:spacing w:val="-56"/>
        </w:rPr>
        <w:t> </w:t>
      </w:r>
      <w:r>
        <w:rPr>
          <w:rFonts w:ascii="宋体" w:hAnsi="宋体" w:cs="宋体" w:eastAsia="宋体" w:hint="default"/>
        </w:rPr>
        <w:t>IT</w:t>
      </w:r>
      <w:r>
        <w:rPr>
          <w:rFonts w:ascii="宋体" w:hAnsi="宋体" w:cs="宋体" w:eastAsia="宋体" w:hint="default"/>
          <w:spacing w:val="-54"/>
        </w:rPr>
        <w:t> </w:t>
      </w:r>
      <w:r>
        <w:rPr/>
        <w:t>服务市场发展。</w:t>
      </w:r>
    </w:p>
    <w:p>
      <w:pPr>
        <w:spacing w:line="240" w:lineRule="auto" w:before="12"/>
        <w:rPr>
          <w:rFonts w:ascii="宋体" w:hAnsi="宋体" w:cs="宋体" w:eastAsia="宋体" w:hint="default"/>
          <w:sz w:val="17"/>
          <w:szCs w:val="17"/>
        </w:rPr>
      </w:pPr>
    </w:p>
    <w:p>
      <w:pPr>
        <w:pStyle w:val="BodyText"/>
        <w:spacing w:line="240" w:lineRule="auto"/>
        <w:ind w:right="102"/>
        <w:jc w:val="left"/>
      </w:pPr>
      <w:r>
        <w:rPr>
          <w:rFonts w:ascii="宋体" w:hAnsi="宋体" w:cs="宋体" w:eastAsia="宋体" w:hint="default"/>
        </w:rPr>
        <w:t>6.</w:t>
      </w:r>
      <w:r>
        <w:rPr>
          <w:rFonts w:ascii="宋体" w:hAnsi="宋体" w:cs="宋体" w:eastAsia="宋体" w:hint="default"/>
          <w:spacing w:val="-52"/>
        </w:rPr>
        <w:t> </w:t>
      </w:r>
      <w:r>
        <w:rPr/>
        <w:t>数据中心</w:t>
      </w:r>
      <w:r>
        <w:rPr>
          <w:spacing w:val="-57"/>
        </w:rPr>
        <w:t> </w:t>
      </w:r>
      <w:r>
        <w:rPr>
          <w:rFonts w:ascii="宋体" w:hAnsi="宋体" w:cs="宋体" w:eastAsia="宋体" w:hint="default"/>
        </w:rPr>
        <w:t>IT</w:t>
      </w:r>
      <w:r>
        <w:rPr>
          <w:rFonts w:ascii="宋体" w:hAnsi="宋体" w:cs="宋体" w:eastAsia="宋体" w:hint="default"/>
          <w:spacing w:val="-57"/>
        </w:rPr>
        <w:t> </w:t>
      </w:r>
      <w:r>
        <w:rPr/>
        <w:t>基础设施第三方服务市场随着我国信息化应用规模的不断提升而快速增长。</w:t>
      </w:r>
    </w:p>
    <w:p>
      <w:pPr>
        <w:spacing w:line="240" w:lineRule="auto" w:before="12"/>
        <w:rPr>
          <w:rFonts w:ascii="宋体" w:hAnsi="宋体" w:cs="宋体" w:eastAsia="宋体" w:hint="default"/>
          <w:sz w:val="17"/>
          <w:szCs w:val="17"/>
        </w:rPr>
      </w:pPr>
    </w:p>
    <w:p>
      <w:pPr>
        <w:pStyle w:val="BodyText"/>
        <w:spacing w:line="240" w:lineRule="auto"/>
        <w:ind w:right="102"/>
        <w:jc w:val="left"/>
      </w:pPr>
      <w:r>
        <w:rPr>
          <w:rFonts w:ascii="宋体" w:hAnsi="宋体" w:cs="宋体" w:eastAsia="宋体" w:hint="default"/>
        </w:rPr>
        <w:t>7.</w:t>
      </w:r>
      <w:r>
        <w:rPr>
          <w:rFonts w:ascii="宋体" w:hAnsi="宋体" w:cs="宋体" w:eastAsia="宋体" w:hint="default"/>
          <w:spacing w:val="-48"/>
        </w:rPr>
        <w:t> </w:t>
      </w:r>
      <w:r>
        <w:rPr/>
        <w:t>行业</w:t>
      </w:r>
      <w:r>
        <w:rPr>
          <w:spacing w:val="-53"/>
        </w:rPr>
        <w:t> </w:t>
      </w:r>
      <w:r>
        <w:rPr>
          <w:rFonts w:ascii="宋体" w:hAnsi="宋体" w:cs="宋体" w:eastAsia="宋体" w:hint="default"/>
        </w:rPr>
        <w:t>IT</w:t>
      </w:r>
      <w:r>
        <w:rPr>
          <w:rFonts w:ascii="宋体" w:hAnsi="宋体" w:cs="宋体" w:eastAsia="宋体" w:hint="default"/>
          <w:spacing w:val="-53"/>
        </w:rPr>
        <w:t> </w:t>
      </w:r>
      <w:r>
        <w:rPr/>
        <w:t>投入持续上升拉动</w:t>
      </w:r>
      <w:r>
        <w:rPr>
          <w:spacing w:val="-52"/>
        </w:rPr>
        <w:t> </w:t>
      </w:r>
      <w:r>
        <w:rPr>
          <w:rFonts w:ascii="宋体" w:hAnsi="宋体" w:cs="宋体" w:eastAsia="宋体" w:hint="default"/>
        </w:rPr>
        <w:t>IT</w:t>
      </w:r>
      <w:r>
        <w:rPr>
          <w:rFonts w:ascii="宋体" w:hAnsi="宋体" w:cs="宋体" w:eastAsia="宋体" w:hint="default"/>
          <w:spacing w:val="-55"/>
        </w:rPr>
        <w:t> </w:t>
      </w:r>
      <w:r>
        <w:rPr/>
        <w:t>服务。</w:t>
      </w:r>
    </w:p>
    <w:p>
      <w:pPr>
        <w:spacing w:line="240" w:lineRule="auto" w:before="10"/>
        <w:rPr>
          <w:rFonts w:ascii="宋体" w:hAnsi="宋体" w:cs="宋体" w:eastAsia="宋体" w:hint="default"/>
          <w:sz w:val="17"/>
          <w:szCs w:val="17"/>
        </w:rPr>
      </w:pPr>
    </w:p>
    <w:p>
      <w:pPr>
        <w:pStyle w:val="BodyText"/>
        <w:spacing w:line="444" w:lineRule="auto"/>
        <w:ind w:left="454" w:right="102" w:hanging="317"/>
        <w:jc w:val="left"/>
      </w:pPr>
      <w:r>
        <w:rPr>
          <w:rFonts w:ascii="宋体" w:hAnsi="宋体" w:cs="宋体" w:eastAsia="宋体" w:hint="default"/>
        </w:rPr>
        <w:t>8.</w:t>
      </w:r>
      <w:r>
        <w:rPr>
          <w:rFonts w:ascii="宋体" w:hAnsi="宋体" w:cs="宋体" w:eastAsia="宋体" w:hint="default"/>
          <w:spacing w:val="-49"/>
        </w:rPr>
        <w:t> </w:t>
      </w:r>
      <w:r>
        <w:rPr/>
        <w:t>云计算等新技术推动数据中心</w:t>
      </w:r>
      <w:r>
        <w:rPr>
          <w:spacing w:val="-53"/>
        </w:rPr>
        <w:t> </w:t>
      </w:r>
      <w:r>
        <w:rPr>
          <w:rFonts w:ascii="宋体" w:hAnsi="宋体" w:cs="宋体" w:eastAsia="宋体" w:hint="default"/>
        </w:rPr>
        <w:t>IT</w:t>
      </w:r>
      <w:r>
        <w:rPr>
          <w:rFonts w:ascii="宋体" w:hAnsi="宋体" w:cs="宋体" w:eastAsia="宋体" w:hint="default"/>
          <w:spacing w:val="-54"/>
        </w:rPr>
        <w:t> </w:t>
      </w:r>
      <w:r>
        <w:rPr/>
        <w:t>基础设施第三方服务市场发展。</w:t>
      </w:r>
      <w:r>
        <w:rPr>
          <w:w w:val="100"/>
        </w:rPr>
        <w:t> </w:t>
      </w:r>
      <w:r>
        <w:rPr>
          <w:spacing w:val="-2"/>
        </w:rPr>
        <w:t>综上，公司所处行业有广阔的发展前景，有利于公司业务的高速发展。</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spacing w:line="444" w:lineRule="auto" w:before="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20"/>
          <w:sz w:val="21"/>
          <w:szCs w:val="21"/>
        </w:rPr>
        <w:t> </w:t>
      </w:r>
      <w:r>
        <w:rPr>
          <w:rFonts w:ascii="宋体" w:hAnsi="宋体" w:cs="宋体" w:eastAsia="宋体" w:hint="default"/>
          <w:b/>
          <w:bCs/>
          <w:sz w:val="21"/>
          <w:szCs w:val="21"/>
        </w:rPr>
        <w:t>公司所处行业的市场竞争形势</w:t>
      </w:r>
      <w:r>
        <w:rPr>
          <w:rFonts w:ascii="宋体" w:hAnsi="宋体" w:cs="宋体" w:eastAsia="宋体" w:hint="default"/>
          <w:b/>
          <w:bCs/>
          <w:w w:val="100"/>
          <w:sz w:val="21"/>
          <w:szCs w:val="21"/>
        </w:rPr>
        <w:t> </w:t>
      </w:r>
      <w:r>
        <w:rPr>
          <w:rFonts w:ascii="宋体" w:hAnsi="宋体" w:cs="宋体" w:eastAsia="宋体" w:hint="default"/>
          <w:spacing w:val="-4"/>
          <w:sz w:val="21"/>
          <w:szCs w:val="21"/>
        </w:rPr>
        <w:t>伴随国家十二五规划的相关举措，信息技术服务行业将迎来新的发展机遇和挑战，市场</w:t>
      </w:r>
    </w:p>
    <w:p>
      <w:pPr>
        <w:pStyle w:val="BodyText"/>
        <w:spacing w:line="240" w:lineRule="auto" w:before="14"/>
        <w:ind w:right="102"/>
        <w:jc w:val="left"/>
      </w:pPr>
      <w:r>
        <w:rPr/>
        <w:t>上各方的竞争将激活市场，不断推动创新。</w:t>
      </w:r>
    </w:p>
    <w:p>
      <w:pPr>
        <w:spacing w:line="240" w:lineRule="auto" w:before="12"/>
        <w:rPr>
          <w:rFonts w:ascii="宋体" w:hAnsi="宋体" w:cs="宋体" w:eastAsia="宋体" w:hint="default"/>
          <w:sz w:val="17"/>
          <w:szCs w:val="17"/>
        </w:rPr>
      </w:pPr>
    </w:p>
    <w:p>
      <w:pPr>
        <w:pStyle w:val="BodyText"/>
        <w:spacing w:line="408" w:lineRule="auto"/>
        <w:ind w:right="102" w:firstLine="419"/>
        <w:jc w:val="left"/>
      </w:pPr>
      <w:r>
        <w:rPr/>
        <w:t>首先，伴随着信息化的发展，传统</w:t>
      </w:r>
      <w:r>
        <w:rPr>
          <w:spacing w:val="-46"/>
        </w:rPr>
        <w:t> </w:t>
      </w:r>
      <w:r>
        <w:rPr>
          <w:rFonts w:ascii="宋体" w:hAnsi="宋体" w:cs="宋体" w:eastAsia="宋体" w:hint="default"/>
        </w:rPr>
        <w:t>IT</w:t>
      </w:r>
      <w:r>
        <w:rPr>
          <w:rFonts w:ascii="宋体" w:hAnsi="宋体" w:cs="宋体" w:eastAsia="宋体" w:hint="default"/>
          <w:spacing w:val="-46"/>
        </w:rPr>
        <w:t> </w:t>
      </w:r>
      <w:r>
        <w:rPr/>
        <w:t>厂商、电信运营商、集成商、软件开发商将把握</w:t>
      </w:r>
      <w:r>
        <w:rPr>
          <w:w w:val="100"/>
        </w:rPr>
        <w:t> </w:t>
      </w:r>
      <w:r>
        <w:rPr/>
        <w:t>机会，把业务向服务领域拓展，比如透过新兴的“云计算”模式向用户提供 </w:t>
      </w:r>
      <w:r>
        <w:rPr>
          <w:rFonts w:ascii="宋体" w:hAnsi="宋体" w:cs="宋体" w:eastAsia="宋体" w:hint="default"/>
        </w:rPr>
        <w:t>SAAS</w:t>
      </w:r>
      <w:r>
        <w:rPr/>
        <w:t>、</w:t>
      </w:r>
      <w:r>
        <w:rPr>
          <w:rFonts w:ascii="宋体" w:hAnsi="宋体" w:cs="宋体" w:eastAsia="宋体" w:hint="default"/>
        </w:rPr>
        <w:t>PAAS</w:t>
      </w:r>
      <w:r>
        <w:rPr/>
        <w:t>、</w:t>
      </w:r>
      <w:r>
        <w:rPr>
          <w:spacing w:val="-92"/>
        </w:rPr>
        <w:t> </w:t>
      </w:r>
      <w:r>
        <w:rPr>
          <w:rFonts w:ascii="宋体" w:hAnsi="宋体" w:cs="宋体" w:eastAsia="宋体" w:hint="default"/>
        </w:rPr>
        <w:t>IAAS </w:t>
      </w:r>
      <w:r>
        <w:rPr/>
        <w:t>等租用服务，以占有市场。这将给从事信息技术服务的企业带来新的竞争压力。但与</w:t>
      </w:r>
      <w:r>
        <w:rPr>
          <w:spacing w:val="-92"/>
        </w:rPr>
        <w:t> </w:t>
      </w:r>
      <w:r>
        <w:rPr>
          <w:spacing w:val="-92"/>
        </w:rPr>
      </w:r>
      <w:r>
        <w:rPr>
          <w:spacing w:val="-7"/>
        </w:rPr>
        <w:t>此对应的，各大厂商在进行“云计算”建设的时候，将产生大量的咨询、建设、运维的需求，</w:t>
      </w:r>
      <w:r>
        <w:rPr>
          <w:spacing w:val="-25"/>
        </w:rPr>
        <w:t> </w:t>
      </w:r>
      <w:r>
        <w:rPr>
          <w:spacing w:val="-25"/>
        </w:rPr>
      </w:r>
      <w:r>
        <w:rPr/>
        <w:t>这又为天玑科技这样以服务为主的企业带来了新的发展机遇。</w:t>
      </w:r>
    </w:p>
    <w:p>
      <w:pPr>
        <w:pStyle w:val="BodyText"/>
        <w:spacing w:line="408" w:lineRule="auto" w:before="84"/>
        <w:ind w:right="122" w:firstLine="419"/>
        <w:jc w:val="both"/>
      </w:pPr>
      <w:r>
        <w:rPr>
          <w:spacing w:val="-4"/>
        </w:rPr>
        <w:t>其次，随着市场的扩大，后来者将纷纷涌入，现有的同行也将快速提升自身实力，这将</w:t>
      </w:r>
      <w:r>
        <w:rPr>
          <w:w w:val="100"/>
        </w:rPr>
        <w:t> </w:t>
      </w:r>
      <w:r>
        <w:rPr/>
        <w:t>一定程度的加剧行业内的竞争。不过当前的市场态势是有足够的空间让众多</w:t>
      </w:r>
      <w:r>
        <w:rPr>
          <w:spacing w:val="-49"/>
        </w:rPr>
        <w:t> </w:t>
      </w:r>
      <w:r>
        <w:rPr>
          <w:rFonts w:ascii="宋体" w:hAnsi="宋体" w:cs="宋体" w:eastAsia="宋体" w:hint="default"/>
        </w:rPr>
        <w:t>IT</w:t>
      </w:r>
      <w:r>
        <w:rPr>
          <w:rFonts w:ascii="宋体" w:hAnsi="宋体" w:cs="宋体" w:eastAsia="宋体" w:hint="default"/>
          <w:spacing w:val="-46"/>
        </w:rPr>
        <w:t> </w:t>
      </w:r>
      <w:r>
        <w:rPr/>
        <w:t>服务商充分</w:t>
      </w:r>
      <w:r>
        <w:rPr>
          <w:w w:val="100"/>
        </w:rPr>
        <w:t> </w:t>
      </w:r>
      <w:r>
        <w:rPr/>
        <w:t>发展，寻找自身定位。长远看来，</w:t>
      </w:r>
      <w:r>
        <w:rPr>
          <w:rFonts w:ascii="宋体" w:hAnsi="宋体" w:cs="宋体" w:eastAsia="宋体" w:hint="default"/>
        </w:rPr>
        <w:t>IT </w:t>
      </w:r>
      <w:r>
        <w:rPr/>
        <w:t>服务比拼的是整体的竞争实力，这包含行业经验的积</w:t>
      </w:r>
      <w:r>
        <w:rPr>
          <w:spacing w:val="-92"/>
        </w:rPr>
        <w:t> </w:t>
      </w:r>
      <w:r>
        <w:rPr>
          <w:spacing w:val="-92"/>
        </w:rPr>
      </w:r>
      <w:r>
        <w:rPr>
          <w:spacing w:val="-4"/>
        </w:rPr>
        <w:t>累，技术实力的提升，管理能力的整合等。未来公司间的竞争就是看谁管理效率更高，整合</w:t>
      </w:r>
      <w:r>
        <w:rPr>
          <w:spacing w:val="-45"/>
        </w:rPr>
        <w:t> </w:t>
      </w:r>
      <w:r>
        <w:rPr>
          <w:spacing w:val="-45"/>
        </w:rPr>
      </w:r>
      <w:r>
        <w:rPr>
          <w:spacing w:val="-4"/>
        </w:rPr>
        <w:t>能力更强，创新及市场响应速度更快。因此公司将充分利用当前有利的时间窗口，凭藉上市</w:t>
      </w:r>
      <w:r>
        <w:rPr>
          <w:spacing w:val="-44"/>
        </w:rPr>
        <w:t> </w:t>
      </w:r>
      <w:r>
        <w:rPr>
          <w:spacing w:val="-44"/>
        </w:rPr>
      </w:r>
      <w:r>
        <w:rPr>
          <w:spacing w:val="-2"/>
        </w:rPr>
        <w:t>带来的资金优势，发挥自身服务优势，强化核心竞争力，形成快速成长，持续运营的能力。</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spacing w:line="441" w:lineRule="auto" w:before="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20"/>
          <w:sz w:val="21"/>
          <w:szCs w:val="21"/>
        </w:rPr>
        <w:t> </w:t>
      </w:r>
      <w:r>
        <w:rPr>
          <w:rFonts w:ascii="宋体" w:hAnsi="宋体" w:cs="宋体" w:eastAsia="宋体" w:hint="default"/>
          <w:b/>
          <w:bCs/>
          <w:sz w:val="21"/>
          <w:szCs w:val="21"/>
        </w:rPr>
        <w:t>公司面临的主要风险及对策、措施</w:t>
      </w:r>
      <w:r>
        <w:rPr>
          <w:rFonts w:ascii="宋体" w:hAnsi="宋体" w:cs="宋体" w:eastAsia="宋体" w:hint="default"/>
          <w:b/>
          <w:bCs/>
          <w:w w:val="100"/>
          <w:sz w:val="21"/>
          <w:szCs w:val="21"/>
        </w:rPr>
        <w:t> </w:t>
      </w:r>
      <w:r>
        <w:rPr>
          <w:rFonts w:ascii="宋体" w:hAnsi="宋体" w:cs="宋体" w:eastAsia="宋体" w:hint="default"/>
          <w:spacing w:val="-2"/>
          <w:sz w:val="21"/>
          <w:szCs w:val="21"/>
        </w:rPr>
        <w:t>公司面临的主要风险分为管理风险、创新、投资风险和毛利率下降风险。</w:t>
      </w:r>
    </w:p>
    <w:p>
      <w:pPr>
        <w:spacing w:after="0" w:line="441" w:lineRule="auto"/>
        <w:jc w:val="left"/>
        <w:rPr>
          <w:rFonts w:ascii="宋体" w:hAnsi="宋体" w:cs="宋体" w:eastAsia="宋体" w:hint="default"/>
          <w:sz w:val="21"/>
          <w:szCs w:val="21"/>
        </w:rPr>
        <w:sectPr>
          <w:headerReference w:type="default" r:id="rId24"/>
          <w:pgSz w:w="11910" w:h="16840"/>
          <w:pgMar w:header="893" w:footer="1040" w:top="1520" w:bottom="1220" w:left="1660" w:right="1580"/>
        </w:sectPr>
      </w:pPr>
    </w:p>
    <w:p>
      <w:pPr>
        <w:pStyle w:val="Heading3"/>
        <w:spacing w:line="240" w:lineRule="auto" w:before="105"/>
        <w:ind w:left="138" w:right="102"/>
        <w:jc w:val="left"/>
        <w:rPr>
          <w:b w:val="0"/>
          <w:bCs w:val="0"/>
        </w:rPr>
      </w:pPr>
      <w:r>
        <w:rPr>
          <w:rFonts w:ascii="宋体" w:hAnsi="宋体" w:cs="宋体" w:eastAsia="宋体" w:hint="default"/>
        </w:rPr>
        <w:t>1</w:t>
      </w:r>
      <w:r>
        <w:rPr/>
        <w:t>、</w:t>
      </w:r>
      <w:r>
        <w:rPr>
          <w:spacing w:val="-2"/>
        </w:rPr>
        <w:t> </w:t>
      </w:r>
      <w:r>
        <w:rPr/>
        <w:t>管理风险</w:t>
      </w:r>
      <w:r>
        <w:rPr>
          <w:b w:val="0"/>
          <w:bCs w:val="0"/>
        </w:rPr>
      </w:r>
    </w:p>
    <w:p>
      <w:pPr>
        <w:spacing w:line="240" w:lineRule="auto" w:before="10"/>
        <w:rPr>
          <w:rFonts w:ascii="宋体" w:hAnsi="宋体" w:cs="宋体" w:eastAsia="宋体" w:hint="default"/>
          <w:b/>
          <w:bCs/>
          <w:sz w:val="17"/>
          <w:szCs w:val="17"/>
        </w:rPr>
      </w:pPr>
    </w:p>
    <w:p>
      <w:pPr>
        <w:pStyle w:val="BodyText"/>
        <w:spacing w:line="408" w:lineRule="auto"/>
        <w:ind w:right="209" w:firstLine="422"/>
        <w:jc w:val="both"/>
      </w:pPr>
      <w:r>
        <w:rPr/>
        <w:t>公司的愿景是成为一家卓越的</w:t>
      </w:r>
      <w:r>
        <w:rPr>
          <w:spacing w:val="-46"/>
        </w:rPr>
        <w:t> </w:t>
      </w:r>
      <w:r>
        <w:rPr>
          <w:rFonts w:ascii="宋体" w:hAnsi="宋体" w:cs="宋体" w:eastAsia="宋体" w:hint="default"/>
        </w:rPr>
        <w:t>IT</w:t>
      </w:r>
      <w:r>
        <w:rPr>
          <w:rFonts w:ascii="宋体" w:hAnsi="宋体" w:cs="宋体" w:eastAsia="宋体" w:hint="default"/>
          <w:spacing w:val="-46"/>
        </w:rPr>
        <w:t> </w:t>
      </w:r>
      <w:r>
        <w:rPr>
          <w:spacing w:val="-7"/>
        </w:rPr>
        <w:t>服务企业，为中国的</w:t>
      </w:r>
      <w:r>
        <w:rPr>
          <w:spacing w:val="-46"/>
        </w:rPr>
        <w:t> </w:t>
      </w:r>
      <w:r>
        <w:rPr>
          <w:rFonts w:ascii="宋体" w:hAnsi="宋体" w:cs="宋体" w:eastAsia="宋体" w:hint="default"/>
        </w:rPr>
        <w:t>IT</w:t>
      </w:r>
      <w:r>
        <w:rPr>
          <w:rFonts w:ascii="宋体" w:hAnsi="宋体" w:cs="宋体" w:eastAsia="宋体" w:hint="default"/>
          <w:spacing w:val="-49"/>
        </w:rPr>
        <w:t> </w:t>
      </w:r>
      <w:r>
        <w:rPr>
          <w:spacing w:val="-5"/>
        </w:rPr>
        <w:t>服务发展做出贡献。公司向用</w:t>
      </w:r>
      <w:r>
        <w:rPr>
          <w:w w:val="100"/>
        </w:rPr>
        <w:t> </w:t>
      </w:r>
      <w:r>
        <w:rPr/>
        <w:t>户提供一站式的</w:t>
      </w:r>
      <w:r>
        <w:rPr>
          <w:spacing w:val="-42"/>
        </w:rPr>
        <w:t> </w:t>
      </w:r>
      <w:r>
        <w:rPr>
          <w:rFonts w:ascii="宋体" w:hAnsi="宋体" w:cs="宋体" w:eastAsia="宋体" w:hint="default"/>
        </w:rPr>
        <w:t>IT</w:t>
      </w:r>
      <w:r>
        <w:rPr>
          <w:rFonts w:ascii="宋体" w:hAnsi="宋体" w:cs="宋体" w:eastAsia="宋体" w:hint="default"/>
          <w:spacing w:val="-44"/>
        </w:rPr>
        <w:t> </w:t>
      </w:r>
      <w:r>
        <w:rPr>
          <w:spacing w:val="-8"/>
        </w:rPr>
        <w:t>服务，业务涵盖</w:t>
      </w:r>
      <w:r>
        <w:rPr>
          <w:spacing w:val="-40"/>
        </w:rPr>
        <w:t> </w:t>
      </w:r>
      <w:r>
        <w:rPr>
          <w:rFonts w:ascii="宋体" w:hAnsi="宋体" w:cs="宋体" w:eastAsia="宋体" w:hint="default"/>
        </w:rPr>
        <w:t>IT</w:t>
      </w:r>
      <w:r>
        <w:rPr>
          <w:rFonts w:ascii="宋体" w:hAnsi="宋体" w:cs="宋体" w:eastAsia="宋体" w:hint="default"/>
          <w:spacing w:val="-42"/>
        </w:rPr>
        <w:t> </w:t>
      </w:r>
      <w:r>
        <w:rPr>
          <w:spacing w:val="-4"/>
        </w:rPr>
        <w:t>信息系统生命周期的各个阶段，从咨询设计到开发测</w:t>
      </w:r>
      <w:r>
        <w:rPr>
          <w:spacing w:val="-100"/>
        </w:rPr>
        <w:t> </w:t>
      </w:r>
      <w:r>
        <w:rPr>
          <w:spacing w:val="-100"/>
        </w:rPr>
      </w:r>
      <w:r>
        <w:rPr>
          <w:spacing w:val="-4"/>
        </w:rPr>
        <w:t>试，再到运营维护等都有对应的业务团队负责，同时公司在全国范围内已设立众多分支机构</w:t>
      </w:r>
      <w:r>
        <w:rPr>
          <w:spacing w:val="-40"/>
        </w:rPr>
        <w:t> </w:t>
      </w:r>
      <w:r>
        <w:rPr>
          <w:spacing w:val="-40"/>
        </w:rPr>
      </w:r>
      <w:r>
        <w:rPr>
          <w:spacing w:val="-4"/>
        </w:rPr>
        <w:t>以满足业务交付的需要。能否高效的管理这样丰富的业务组成和众多的分支机构，成为公司</w:t>
      </w:r>
      <w:r>
        <w:rPr>
          <w:spacing w:val="-41"/>
        </w:rPr>
        <w:t> </w:t>
      </w:r>
      <w:r>
        <w:rPr>
          <w:spacing w:val="-41"/>
        </w:rPr>
      </w:r>
      <w:r>
        <w:rPr/>
        <w:t>所面临的一大课题和风险。</w:t>
      </w:r>
    </w:p>
    <w:p>
      <w:pPr>
        <w:pStyle w:val="BodyText"/>
        <w:spacing w:line="408" w:lineRule="auto" w:before="87"/>
        <w:ind w:right="209" w:firstLine="422"/>
        <w:jc w:val="both"/>
      </w:pPr>
      <w:r>
        <w:rPr>
          <w:spacing w:val="-4"/>
        </w:rPr>
        <w:t>针对该风险，公司一方面将外聘经验丰富的高端管理人才，同时选拔内部优秀人才进行</w:t>
      </w:r>
      <w:r>
        <w:rPr>
          <w:w w:val="100"/>
        </w:rPr>
        <w:t> </w:t>
      </w:r>
      <w:r>
        <w:rPr>
          <w:spacing w:val="-4"/>
        </w:rPr>
        <w:t>深度培养，来保证管理团队的素质，另一方面将通过规范化、标准化、系统化的流程服务和</w:t>
      </w:r>
      <w:r>
        <w:rPr>
          <w:spacing w:val="-45"/>
        </w:rPr>
        <w:t> </w:t>
      </w:r>
      <w:r>
        <w:rPr>
          <w:spacing w:val="-45"/>
        </w:rPr>
      </w:r>
      <w:r>
        <w:rPr/>
        <w:t>恰当的内部控制，以提供行之有效的系统控制来保证体系运作的有效性。</w:t>
      </w:r>
    </w:p>
    <w:p>
      <w:pPr>
        <w:pStyle w:val="Heading3"/>
        <w:spacing w:line="240" w:lineRule="auto" w:before="87"/>
        <w:ind w:left="138" w:right="102"/>
        <w:jc w:val="left"/>
        <w:rPr>
          <w:b w:val="0"/>
          <w:bCs w:val="0"/>
        </w:rPr>
      </w:pPr>
      <w:r>
        <w:rPr>
          <w:rFonts w:ascii="宋体" w:hAnsi="宋体" w:cs="宋体" w:eastAsia="宋体" w:hint="default"/>
        </w:rPr>
        <w:t>2</w:t>
      </w:r>
      <w:r>
        <w:rPr/>
        <w:t>、</w:t>
      </w:r>
      <w:r>
        <w:rPr>
          <w:spacing w:val="-2"/>
        </w:rPr>
        <w:t> </w:t>
      </w:r>
      <w:r>
        <w:rPr/>
        <w:t>创新风险</w:t>
      </w:r>
      <w:r>
        <w:rPr>
          <w:b w:val="0"/>
          <w:bCs w:val="0"/>
        </w:rPr>
      </w:r>
    </w:p>
    <w:p>
      <w:pPr>
        <w:spacing w:line="240" w:lineRule="auto" w:before="9"/>
        <w:rPr>
          <w:rFonts w:ascii="宋体" w:hAnsi="宋体" w:cs="宋体" w:eastAsia="宋体" w:hint="default"/>
          <w:b/>
          <w:bCs/>
          <w:sz w:val="17"/>
          <w:szCs w:val="17"/>
        </w:rPr>
      </w:pPr>
    </w:p>
    <w:p>
      <w:pPr>
        <w:pStyle w:val="BodyText"/>
        <w:spacing w:line="408" w:lineRule="auto"/>
        <w:ind w:right="209" w:firstLine="422"/>
        <w:jc w:val="both"/>
      </w:pPr>
      <w:r>
        <w:rPr>
          <w:spacing w:val="-4"/>
        </w:rPr>
        <w:t>为占有市场先机，保证企业发展优势，公司在服务创新研发、市场投资、机构建设、人</w:t>
      </w:r>
      <w:r>
        <w:rPr>
          <w:w w:val="100"/>
        </w:rPr>
        <w:t> </w:t>
      </w:r>
      <w:r>
        <w:rPr/>
        <w:t>员培养等方面将进行大量的先期投入。</w:t>
      </w:r>
      <w:r>
        <w:rPr>
          <w:spacing w:val="12"/>
        </w:rPr>
        <w:t> </w:t>
      </w:r>
      <w:r>
        <w:rPr/>
        <w:t>同时，为了在将来的行业竞争中处于有利地位，公</w:t>
      </w:r>
      <w:r>
        <w:rPr>
          <w:w w:val="100"/>
        </w:rPr>
        <w:t> </w:t>
      </w:r>
      <w:r>
        <w:rPr>
          <w:spacing w:val="-4"/>
        </w:rPr>
        <w:t>司将采取快速做强做大的策略，后续将继续保持有力的投资力度。因此存在因创新研发方向</w:t>
      </w:r>
      <w:r>
        <w:rPr>
          <w:spacing w:val="-42"/>
        </w:rPr>
        <w:t> </w:t>
      </w:r>
      <w:r>
        <w:rPr>
          <w:spacing w:val="-42"/>
        </w:rPr>
      </w:r>
      <w:r>
        <w:rPr/>
        <w:t>偏差、策略失当、投资失误等因素导致的风险。</w:t>
      </w:r>
    </w:p>
    <w:p>
      <w:pPr>
        <w:pStyle w:val="BodyText"/>
        <w:spacing w:line="427" w:lineRule="auto" w:before="87"/>
        <w:ind w:right="102" w:firstLine="419"/>
        <w:jc w:val="left"/>
        <w:rPr>
          <w:rFonts w:ascii="宋体" w:hAnsi="宋体" w:cs="宋体" w:eastAsia="宋体" w:hint="default"/>
        </w:rPr>
      </w:pPr>
      <w:r>
        <w:rPr>
          <w:spacing w:val="-4"/>
        </w:rPr>
        <w:t>针对该风险，公司将审慎的选择业务投资方向，进行详实的可行性分析，配以高端管理</w:t>
      </w:r>
      <w:r>
        <w:rPr>
          <w:w w:val="100"/>
        </w:rPr>
        <w:t> </w:t>
      </w:r>
      <w:r>
        <w:rPr>
          <w:spacing w:val="-7"/>
          <w:w w:val="100"/>
        </w:rPr>
        <w:t>人才进行项目的管理，必要时聘请外部的专业咨询机构进行指导，最大程度的规避上述风险。</w:t>
      </w:r>
      <w:r>
        <w:rPr>
          <w:spacing w:val="-72"/>
          <w:w w:val="100"/>
        </w:rPr>
        <w:t> </w:t>
      </w:r>
      <w:r>
        <w:rPr>
          <w:spacing w:val="-72"/>
          <w:w w:val="100"/>
        </w:rPr>
      </w:r>
      <w:r>
        <w:rPr>
          <w:rFonts w:ascii="宋体" w:hAnsi="宋体" w:cs="宋体" w:eastAsia="宋体" w:hint="default"/>
          <w:b/>
          <w:bCs/>
        </w:rPr>
        <w:t>3</w:t>
      </w:r>
      <w:r>
        <w:rPr>
          <w:rFonts w:ascii="宋体" w:hAnsi="宋体" w:cs="宋体" w:eastAsia="宋体" w:hint="default"/>
          <w:b/>
          <w:bCs/>
        </w:rPr>
        <w:t>、</w:t>
      </w:r>
      <w:r>
        <w:rPr>
          <w:rFonts w:ascii="宋体" w:hAnsi="宋体" w:cs="宋体" w:eastAsia="宋体" w:hint="default"/>
          <w:b/>
          <w:bCs/>
          <w:spacing w:val="-2"/>
        </w:rPr>
        <w:t> </w:t>
      </w:r>
      <w:r>
        <w:rPr>
          <w:rFonts w:ascii="宋体" w:hAnsi="宋体" w:cs="宋体" w:eastAsia="宋体" w:hint="default"/>
          <w:b/>
          <w:bCs/>
        </w:rPr>
        <w:t>投资风险</w:t>
      </w:r>
      <w:r>
        <w:rPr>
          <w:rFonts w:ascii="宋体" w:hAnsi="宋体" w:cs="宋体" w:eastAsia="宋体" w:hint="default"/>
        </w:rPr>
      </w:r>
    </w:p>
    <w:p>
      <w:pPr>
        <w:pStyle w:val="BodyText"/>
        <w:spacing w:line="408" w:lineRule="auto" w:before="67"/>
        <w:ind w:right="208" w:firstLine="419"/>
        <w:jc w:val="both"/>
      </w:pPr>
      <w:r>
        <w:rPr>
          <w:spacing w:val="-4"/>
        </w:rPr>
        <w:t>公司募集资金项目主要用于现有业务的投资，虽然项目已经较为成熟，但也存在市场变</w:t>
      </w:r>
      <w:r>
        <w:rPr>
          <w:w w:val="100"/>
        </w:rPr>
        <w:t> </w:t>
      </w:r>
      <w:r>
        <w:rPr>
          <w:spacing w:val="-4"/>
        </w:rPr>
        <w:t>化可能带来的投资风险。公司将紧盯市场的变化，随时对其作出反应，必要时通过恰当程序</w:t>
      </w:r>
      <w:r>
        <w:rPr>
          <w:spacing w:val="-44"/>
        </w:rPr>
        <w:t> </w:t>
      </w:r>
      <w:r>
        <w:rPr>
          <w:spacing w:val="-44"/>
        </w:rPr>
      </w:r>
      <w:r>
        <w:rPr>
          <w:spacing w:val="-4"/>
        </w:rPr>
        <w:t>改变投资方向或控制投资节奏，以控制投资风险。对非募集资金项目，坚持以主业方向和业</w:t>
      </w:r>
      <w:r>
        <w:rPr>
          <w:spacing w:val="-41"/>
        </w:rPr>
        <w:t> </w:t>
      </w:r>
      <w:r>
        <w:rPr>
          <w:spacing w:val="-41"/>
        </w:rPr>
      </w:r>
      <w:r>
        <w:rPr/>
        <w:t>务优势相关项目为项目选择依据，以尽量减少、规避投资风险。</w:t>
      </w:r>
    </w:p>
    <w:p>
      <w:pPr>
        <w:pStyle w:val="Heading3"/>
        <w:spacing w:line="240" w:lineRule="auto" w:before="87"/>
        <w:ind w:left="138" w:right="102"/>
        <w:jc w:val="left"/>
        <w:rPr>
          <w:b w:val="0"/>
          <w:bCs w:val="0"/>
        </w:rPr>
      </w:pPr>
      <w:r>
        <w:rPr>
          <w:rFonts w:ascii="宋体" w:hAnsi="宋体" w:cs="宋体" w:eastAsia="宋体" w:hint="default"/>
        </w:rPr>
        <w:t>4</w:t>
      </w:r>
      <w:r>
        <w:rPr/>
        <w:t>、</w:t>
      </w:r>
      <w:r>
        <w:rPr>
          <w:spacing w:val="-1"/>
        </w:rPr>
        <w:t> </w:t>
      </w:r>
      <w:r>
        <w:rPr/>
        <w:t>毛利率下降风险</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left="558" w:right="102" w:firstLine="420"/>
        <w:jc w:val="left"/>
      </w:pPr>
      <w:r>
        <w:rPr>
          <w:spacing w:val="-4"/>
        </w:rPr>
        <w:t>近年来随着公司规模不断扩大，毛利率呈现波动。主要原因是：本公司为技术和人</w:t>
      </w:r>
      <w:r>
        <w:rPr>
          <w:w w:val="100"/>
        </w:rPr>
        <w:t> </w:t>
      </w:r>
      <w:r>
        <w:rPr>
          <w:spacing w:val="-4"/>
        </w:rPr>
        <w:t>员密集型企业，劳动力成本上升导致毛利率下降；随着市场环境的影响，公司备品备件</w:t>
      </w:r>
      <w:r>
        <w:rPr>
          <w:spacing w:val="-52"/>
        </w:rPr>
        <w:t> </w:t>
      </w:r>
      <w:r>
        <w:rPr>
          <w:spacing w:val="-52"/>
        </w:rPr>
      </w:r>
      <w:r>
        <w:rPr>
          <w:spacing w:val="-2"/>
        </w:rPr>
        <w:t>成本出现波动，导致毛利率波动；经营环境变化包括客户结构、公司经营的地区范围、</w:t>
      </w:r>
      <w:r>
        <w:rPr>
          <w:spacing w:val="-36"/>
        </w:rPr>
        <w:t> </w:t>
      </w:r>
      <w:r>
        <w:rPr>
          <w:spacing w:val="-36"/>
        </w:rPr>
      </w:r>
      <w:r>
        <w:rPr>
          <w:spacing w:val="-4"/>
        </w:rPr>
        <w:t>竞争态势的变化，导致毛利率波动。针对以上问题，公司将采取以下措施以化解毛利率</w:t>
      </w:r>
      <w:r>
        <w:rPr>
          <w:spacing w:val="-52"/>
        </w:rPr>
        <w:t> </w:t>
      </w:r>
      <w:r>
        <w:rPr>
          <w:spacing w:val="-52"/>
        </w:rPr>
      </w:r>
      <w:r>
        <w:rPr>
          <w:spacing w:val="-4"/>
        </w:rPr>
        <w:t>下降风险所带来的业绩变化：通过规模扩张，实现业绩的总体提升；严格控制成本，通</w:t>
      </w:r>
      <w:r>
        <w:rPr>
          <w:spacing w:val="-53"/>
        </w:rPr>
        <w:t> </w:t>
      </w:r>
      <w:r>
        <w:rPr>
          <w:spacing w:val="-53"/>
        </w:rPr>
      </w:r>
      <w:r>
        <w:rPr>
          <w:spacing w:val="-4"/>
        </w:rPr>
        <w:t>过控制备品备件采购渠道，降低备品备件的采购价格和采购费用，以降低材料成本；改</w:t>
      </w:r>
      <w:r>
        <w:rPr>
          <w:spacing w:val="-52"/>
        </w:rPr>
        <w:t> </w:t>
      </w:r>
      <w:r>
        <w:rPr>
          <w:spacing w:val="-52"/>
        </w:rPr>
      </w:r>
      <w:r>
        <w:rPr>
          <w:spacing w:val="-4"/>
        </w:rPr>
        <w:t>变劳动力来源和培训机制，以降低人员成本；发挥本企业介入市场早，客户粘性高的优</w:t>
      </w:r>
    </w:p>
    <w:p>
      <w:pPr>
        <w:spacing w:after="0" w:line="408" w:lineRule="auto"/>
        <w:jc w:val="left"/>
        <w:sectPr>
          <w:footerReference w:type="default" r:id="rId25"/>
          <w:pgSz w:w="11910" w:h="16840"/>
          <w:pgMar w:footer="1040" w:header="893" w:top="1520" w:bottom="1220" w:left="1660" w:right="1580"/>
          <w:pgNumType w:start="29"/>
        </w:sectPr>
      </w:pPr>
    </w:p>
    <w:p>
      <w:pPr>
        <w:pStyle w:val="BodyText"/>
        <w:spacing w:line="240" w:lineRule="auto" w:before="105"/>
        <w:ind w:left="558" w:right="183"/>
        <w:jc w:val="left"/>
      </w:pPr>
      <w:r>
        <w:rPr/>
        <w:t>势。通过营销渠道整合和营销策略的变换，以提升业绩、降低营销成本。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Heading3"/>
        <w:spacing w:line="444" w:lineRule="auto"/>
        <w:ind w:left="138" w:right="3870"/>
        <w:jc w:val="left"/>
        <w:rPr>
          <w:b w:val="0"/>
          <w:bCs w:val="0"/>
        </w:rPr>
      </w:pPr>
      <w:r>
        <w:rPr/>
        <w:t>（四）</w:t>
      </w:r>
      <w:r>
        <w:rPr>
          <w:spacing w:val="-19"/>
        </w:rPr>
        <w:t> </w:t>
      </w:r>
      <w:r>
        <w:rPr/>
        <w:t>公司既定的发展战略以及</w:t>
      </w:r>
      <w:r>
        <w:rPr>
          <w:spacing w:val="-55"/>
        </w:rPr>
        <w:t> </w:t>
      </w:r>
      <w:r>
        <w:rPr>
          <w:rFonts w:ascii="宋体" w:hAnsi="宋体" w:cs="宋体" w:eastAsia="宋体" w:hint="default"/>
        </w:rPr>
        <w:t>2012</w:t>
      </w:r>
      <w:r>
        <w:rPr>
          <w:rFonts w:ascii="宋体" w:hAnsi="宋体" w:cs="宋体" w:eastAsia="宋体" w:hint="default"/>
          <w:spacing w:val="-54"/>
        </w:rPr>
        <w:t> </w:t>
      </w:r>
      <w:r>
        <w:rPr/>
        <w:t>年经营计划</w:t>
      </w:r>
      <w:r>
        <w:rPr>
          <w:w w:val="100"/>
        </w:rPr>
        <w:t> </w:t>
      </w:r>
      <w:r>
        <w:rPr>
          <w:rFonts w:ascii="宋体" w:hAnsi="宋体" w:cs="宋体" w:eastAsia="宋体" w:hint="default"/>
        </w:rPr>
        <w:t>1</w:t>
      </w:r>
      <w:r>
        <w:rPr/>
        <w:t>、</w:t>
      </w:r>
      <w:r>
        <w:rPr>
          <w:spacing w:val="-3"/>
        </w:rPr>
        <w:t> </w:t>
      </w:r>
      <w:r>
        <w:rPr/>
        <w:t>公司既定的发展战略：</w:t>
      </w:r>
      <w:r>
        <w:rPr>
          <w:b w:val="0"/>
          <w:bCs w:val="0"/>
        </w:rPr>
      </w:r>
    </w:p>
    <w:p>
      <w:pPr>
        <w:pStyle w:val="BodyText"/>
        <w:spacing w:line="408" w:lineRule="auto" w:before="53"/>
        <w:ind w:right="188" w:firstLine="422"/>
        <w:jc w:val="both"/>
      </w:pPr>
      <w:r>
        <w:rPr/>
        <w:t>公司既定的长远发展规划为：成为一家卓越的</w:t>
      </w:r>
      <w:r>
        <w:rPr>
          <w:spacing w:val="-50"/>
        </w:rPr>
        <w:t> </w:t>
      </w:r>
      <w:r>
        <w:rPr>
          <w:rFonts w:ascii="宋体" w:hAnsi="宋体" w:cs="宋体" w:eastAsia="宋体" w:hint="default"/>
        </w:rPr>
        <w:t>IT</w:t>
      </w:r>
      <w:r>
        <w:rPr>
          <w:rFonts w:ascii="宋体" w:hAnsi="宋体" w:cs="宋体" w:eastAsia="宋体" w:hint="default"/>
          <w:spacing w:val="-47"/>
        </w:rPr>
        <w:t> </w:t>
      </w:r>
      <w:r>
        <w:rPr/>
        <w:t>服务企业，并通过不断强化公司的核</w:t>
      </w:r>
      <w:r>
        <w:rPr>
          <w:w w:val="100"/>
        </w:rPr>
        <w:t> </w:t>
      </w:r>
      <w:r>
        <w:rPr>
          <w:spacing w:val="-4"/>
        </w:rPr>
        <w:t>心竞争优势，使企业成为高技术、高附加值、高增长、高利润率、可持续发展并具有高度创</w:t>
      </w:r>
      <w:r>
        <w:rPr>
          <w:spacing w:val="-42"/>
        </w:rPr>
        <w:t> </w:t>
      </w:r>
      <w:r>
        <w:rPr>
          <w:spacing w:val="-42"/>
        </w:rPr>
      </w:r>
      <w:r>
        <w:rPr/>
        <w:t>新能力的行业领袖。</w:t>
      </w:r>
    </w:p>
    <w:p>
      <w:pPr>
        <w:pStyle w:val="BodyText"/>
        <w:tabs>
          <w:tab w:pos="557" w:val="left" w:leader="none"/>
        </w:tabs>
        <w:spacing w:line="444" w:lineRule="auto" w:before="87"/>
        <w:ind w:right="2937" w:firstLine="316"/>
        <w:jc w:val="left"/>
      </w:pPr>
      <w:r>
        <w:rPr>
          <w:spacing w:val="-2"/>
        </w:rPr>
        <w:t>为实现以上目标，公司制定了未来三年的战略发展目标：</w:t>
      </w:r>
      <w:r>
        <w:rPr>
          <w:w w:val="100"/>
        </w:rPr>
        <w:t> </w:t>
      </w:r>
      <w:r>
        <w:rPr>
          <w:rFonts w:ascii="宋体" w:hAnsi="宋体" w:cs="宋体" w:eastAsia="宋体" w:hint="default"/>
        </w:rPr>
        <w:t>1)</w:t>
        <w:tab/>
      </w:r>
      <w:r>
        <w:rPr/>
        <w:t>服务网络布局覆盖全国</w:t>
      </w:r>
    </w:p>
    <w:p>
      <w:pPr>
        <w:pStyle w:val="BodyText"/>
        <w:spacing w:line="240" w:lineRule="auto" w:before="53"/>
        <w:ind w:left="570" w:right="183"/>
        <w:jc w:val="left"/>
      </w:pPr>
      <w:r>
        <w:rPr>
          <w:rFonts w:ascii="宋体" w:hAnsi="宋体" w:cs="宋体" w:eastAsia="宋体" w:hint="default"/>
        </w:rPr>
        <w:t>(1)</w:t>
      </w:r>
      <w:r>
        <w:rPr>
          <w:rFonts w:ascii="宋体" w:hAnsi="宋体" w:cs="宋体" w:eastAsia="宋体" w:hint="default"/>
          <w:spacing w:val="-16"/>
        </w:rPr>
        <w:t> </w:t>
      </w:r>
      <w:r>
        <w:rPr/>
        <w:t>帮助华东区以外的全国其他地域的广大用户得到公司高质量的服务；</w:t>
      </w:r>
    </w:p>
    <w:p>
      <w:pPr>
        <w:spacing w:line="240" w:lineRule="auto" w:before="12"/>
        <w:rPr>
          <w:rFonts w:ascii="宋体" w:hAnsi="宋体" w:cs="宋体" w:eastAsia="宋体" w:hint="default"/>
          <w:sz w:val="17"/>
          <w:szCs w:val="17"/>
        </w:rPr>
      </w:pPr>
    </w:p>
    <w:p>
      <w:pPr>
        <w:pStyle w:val="BodyText"/>
        <w:spacing w:line="408" w:lineRule="auto"/>
        <w:ind w:left="990" w:right="183" w:hanging="420"/>
        <w:jc w:val="left"/>
      </w:pPr>
      <w:r>
        <w:rPr>
          <w:rFonts w:ascii="宋体" w:hAnsi="宋体" w:cs="宋体" w:eastAsia="宋体" w:hint="default"/>
        </w:rPr>
        <w:t>(2)</w:t>
      </w:r>
      <w:r>
        <w:rPr>
          <w:rFonts w:ascii="宋体" w:hAnsi="宋体" w:cs="宋体" w:eastAsia="宋体" w:hint="default"/>
          <w:spacing w:val="-3"/>
        </w:rPr>
        <w:t> </w:t>
      </w:r>
      <w:r>
        <w:rPr/>
        <w:t>帮助广大优秀的</w:t>
      </w:r>
      <w:r>
        <w:rPr>
          <w:spacing w:val="-53"/>
        </w:rPr>
        <w:t> </w:t>
      </w:r>
      <w:r>
        <w:rPr>
          <w:rFonts w:ascii="宋体" w:hAnsi="宋体" w:cs="宋体" w:eastAsia="宋体" w:hint="default"/>
        </w:rPr>
        <w:t>IT</w:t>
      </w:r>
      <w:r>
        <w:rPr>
          <w:rFonts w:ascii="宋体" w:hAnsi="宋体" w:cs="宋体" w:eastAsia="宋体" w:hint="default"/>
          <w:spacing w:val="-51"/>
        </w:rPr>
        <w:t> </w:t>
      </w:r>
      <w:r>
        <w:rPr/>
        <w:t>中小型产品公司突破由于产品服务的地域限制带来的业务扩张</w:t>
      </w:r>
      <w:r>
        <w:rPr>
          <w:w w:val="100"/>
        </w:rPr>
        <w:t> </w:t>
      </w:r>
      <w:r>
        <w:rPr/>
        <w:t>瓶颈；</w:t>
      </w:r>
    </w:p>
    <w:p>
      <w:pPr>
        <w:pStyle w:val="BodyText"/>
        <w:spacing w:line="408" w:lineRule="auto" w:before="87"/>
        <w:ind w:left="990" w:right="184" w:hanging="420"/>
        <w:jc w:val="left"/>
      </w:pPr>
      <w:r>
        <w:rPr>
          <w:rFonts w:ascii="宋体" w:hAnsi="宋体" w:cs="宋体" w:eastAsia="宋体" w:hint="default"/>
        </w:rPr>
        <w:t>(3)</w:t>
      </w:r>
      <w:r>
        <w:rPr>
          <w:rFonts w:ascii="宋体" w:hAnsi="宋体" w:cs="宋体" w:eastAsia="宋体" w:hint="default"/>
          <w:spacing w:val="-3"/>
        </w:rPr>
        <w:t> </w:t>
      </w:r>
      <w:r>
        <w:rPr/>
        <w:t>帮助类似于华为、中兴等基于</w:t>
      </w:r>
      <w:r>
        <w:rPr>
          <w:spacing w:val="-51"/>
        </w:rPr>
        <w:t> </w:t>
      </w:r>
      <w:r>
        <w:rPr>
          <w:rFonts w:ascii="宋体" w:hAnsi="宋体" w:cs="宋体" w:eastAsia="宋体" w:hint="default"/>
        </w:rPr>
        <w:t>IT</w:t>
      </w:r>
      <w:r>
        <w:rPr>
          <w:rFonts w:ascii="宋体" w:hAnsi="宋体" w:cs="宋体" w:eastAsia="宋体" w:hint="default"/>
          <w:spacing w:val="-54"/>
        </w:rPr>
        <w:t> </w:t>
      </w:r>
      <w:r>
        <w:rPr/>
        <w:t>设备提供行业专用系统的大公司，可以通过本公</w:t>
      </w:r>
      <w:r>
        <w:rPr>
          <w:w w:val="100"/>
        </w:rPr>
        <w:t> </w:t>
      </w:r>
      <w:r>
        <w:rPr/>
        <w:t>司这样拥有全国性服务网络来解决内置的</w:t>
      </w:r>
      <w:r>
        <w:rPr>
          <w:spacing w:val="-55"/>
        </w:rPr>
        <w:t> </w:t>
      </w:r>
      <w:r>
        <w:rPr>
          <w:rFonts w:ascii="宋体" w:hAnsi="宋体" w:cs="宋体" w:eastAsia="宋体" w:hint="default"/>
        </w:rPr>
        <w:t>IT</w:t>
      </w:r>
      <w:r>
        <w:rPr>
          <w:rFonts w:ascii="宋体" w:hAnsi="宋体" w:cs="宋体" w:eastAsia="宋体" w:hint="default"/>
          <w:spacing w:val="-57"/>
        </w:rPr>
        <w:t> </w:t>
      </w:r>
      <w:r>
        <w:rPr/>
        <w:t>设备服务专业性的矛盾；</w:t>
      </w:r>
    </w:p>
    <w:p>
      <w:pPr>
        <w:pStyle w:val="BodyText"/>
        <w:spacing w:line="444" w:lineRule="auto" w:before="84"/>
        <w:ind w:left="558" w:right="189" w:firstLine="12"/>
        <w:jc w:val="left"/>
      </w:pPr>
      <w:r>
        <w:rPr>
          <w:rFonts w:ascii="宋体" w:hAnsi="宋体" w:cs="宋体" w:eastAsia="宋体" w:hint="default"/>
        </w:rPr>
        <w:t>(4)</w:t>
      </w:r>
      <w:r>
        <w:rPr>
          <w:rFonts w:ascii="宋体" w:hAnsi="宋体" w:cs="宋体" w:eastAsia="宋体" w:hint="default"/>
          <w:spacing w:val="-2"/>
        </w:rPr>
        <w:t> </w:t>
      </w:r>
      <w:r>
        <w:rPr/>
        <w:t>为全国性的企事业单位提供</w:t>
      </w:r>
      <w:r>
        <w:rPr>
          <w:spacing w:val="-52"/>
        </w:rPr>
        <w:t> </w:t>
      </w:r>
      <w:r>
        <w:rPr>
          <w:rFonts w:ascii="宋体" w:hAnsi="宋体" w:cs="宋体" w:eastAsia="宋体" w:hint="default"/>
        </w:rPr>
        <w:t>IT</w:t>
      </w:r>
      <w:r>
        <w:rPr>
          <w:rFonts w:ascii="宋体" w:hAnsi="宋体" w:cs="宋体" w:eastAsia="宋体" w:hint="default"/>
          <w:spacing w:val="-55"/>
        </w:rPr>
        <w:t> </w:t>
      </w:r>
      <w:r>
        <w:rPr/>
        <w:t>基础设施服务和</w:t>
      </w:r>
      <w:r>
        <w:rPr>
          <w:spacing w:val="-53"/>
        </w:rPr>
        <w:t> </w:t>
      </w:r>
      <w:r>
        <w:rPr>
          <w:rFonts w:ascii="宋体" w:hAnsi="宋体" w:cs="宋体" w:eastAsia="宋体" w:hint="default"/>
        </w:rPr>
        <w:t>IT</w:t>
      </w:r>
      <w:r>
        <w:rPr>
          <w:rFonts w:ascii="宋体" w:hAnsi="宋体" w:cs="宋体" w:eastAsia="宋体" w:hint="default"/>
          <w:spacing w:val="-55"/>
        </w:rPr>
        <w:t> </w:t>
      </w:r>
      <w:r>
        <w:rPr/>
        <w:t>外包服务。</w:t>
      </w:r>
      <w:r>
        <w:rPr>
          <w:w w:val="100"/>
        </w:rPr>
        <w:t> </w:t>
      </w:r>
      <w:r>
        <w:rPr>
          <w:spacing w:val="-5"/>
        </w:rPr>
        <w:t>为此，公司准备通过</w:t>
      </w:r>
      <w:r>
        <w:rPr>
          <w:spacing w:val="-38"/>
        </w:rPr>
        <w:t> </w:t>
      </w:r>
      <w:r>
        <w:rPr>
          <w:rFonts w:ascii="宋体" w:hAnsi="宋体" w:cs="宋体" w:eastAsia="宋体" w:hint="default"/>
        </w:rPr>
        <w:t>3</w:t>
      </w:r>
      <w:r>
        <w:rPr>
          <w:rFonts w:ascii="宋体" w:hAnsi="宋体" w:cs="宋体" w:eastAsia="宋体" w:hint="default"/>
          <w:spacing w:val="-42"/>
        </w:rPr>
        <w:t> </w:t>
      </w:r>
      <w:r>
        <w:rPr>
          <w:spacing w:val="-4"/>
        </w:rPr>
        <w:t>年的建设，在全国范围内设立至少</w:t>
      </w:r>
      <w:r>
        <w:rPr>
          <w:spacing w:val="-39"/>
        </w:rPr>
        <w:t> </w:t>
      </w:r>
      <w:r>
        <w:rPr>
          <w:rFonts w:ascii="宋体" w:hAnsi="宋体" w:cs="宋体" w:eastAsia="宋体" w:hint="default"/>
        </w:rPr>
        <w:t>3</w:t>
      </w:r>
      <w:r>
        <w:rPr>
          <w:rFonts w:ascii="宋体" w:hAnsi="宋体" w:cs="宋体" w:eastAsia="宋体" w:hint="default"/>
          <w:spacing w:val="-39"/>
        </w:rPr>
        <w:t> </w:t>
      </w:r>
      <w:r>
        <w:rPr>
          <w:spacing w:val="-4"/>
        </w:rPr>
        <w:t>个区域中心和备件中心，按</w:t>
      </w:r>
    </w:p>
    <w:p>
      <w:pPr>
        <w:pStyle w:val="BodyText"/>
        <w:spacing w:line="408" w:lineRule="auto" w:before="15"/>
        <w:ind w:right="183"/>
        <w:jc w:val="left"/>
      </w:pPr>
      <w:r>
        <w:rPr>
          <w:spacing w:val="-4"/>
        </w:rPr>
        <w:t>计划拓展更多区域，设立相应的分支机构，形成有效的业务辐射体系。结合有效的行业销售</w:t>
      </w:r>
      <w:r>
        <w:rPr>
          <w:spacing w:val="-44"/>
        </w:rPr>
        <w:t> </w:t>
      </w:r>
      <w:r>
        <w:rPr>
          <w:spacing w:val="-44"/>
        </w:rPr>
      </w:r>
      <w:r>
        <w:rPr/>
        <w:t>模式，在重点行业领域内迅速提升公司的市场影响力。</w:t>
      </w:r>
    </w:p>
    <w:p>
      <w:pPr>
        <w:pStyle w:val="BodyText"/>
        <w:tabs>
          <w:tab w:pos="557" w:val="left" w:leader="none"/>
        </w:tabs>
        <w:spacing w:line="240" w:lineRule="auto" w:before="87"/>
        <w:ind w:right="183"/>
        <w:jc w:val="left"/>
      </w:pPr>
      <w:r>
        <w:rPr>
          <w:rFonts w:ascii="宋体" w:hAnsi="宋体" w:cs="宋体" w:eastAsia="宋体" w:hint="default"/>
        </w:rPr>
        <w:t>2)</w:t>
        <w:tab/>
      </w:r>
      <w:r>
        <w:rPr/>
        <w:t>服务技术更加先进，服务体系更加完善</w:t>
      </w:r>
    </w:p>
    <w:p>
      <w:pPr>
        <w:spacing w:line="240" w:lineRule="auto" w:before="9"/>
        <w:rPr>
          <w:rFonts w:ascii="宋体" w:hAnsi="宋体" w:cs="宋体" w:eastAsia="宋体" w:hint="default"/>
          <w:sz w:val="17"/>
          <w:szCs w:val="17"/>
        </w:rPr>
      </w:pPr>
    </w:p>
    <w:p>
      <w:pPr>
        <w:pStyle w:val="BodyText"/>
        <w:spacing w:line="408" w:lineRule="auto"/>
        <w:ind w:right="188" w:firstLine="419"/>
        <w:jc w:val="both"/>
      </w:pPr>
      <w:r>
        <w:rPr/>
        <w:t>以</w:t>
      </w:r>
      <w:r>
        <w:rPr>
          <w:spacing w:val="-47"/>
        </w:rPr>
        <w:t> </w:t>
      </w:r>
      <w:r>
        <w:rPr>
          <w:rFonts w:ascii="宋体" w:hAnsi="宋体" w:cs="宋体" w:eastAsia="宋体" w:hint="default"/>
        </w:rPr>
        <w:t>IT</w:t>
      </w:r>
      <w:r>
        <w:rPr>
          <w:rFonts w:ascii="宋体" w:hAnsi="宋体" w:cs="宋体" w:eastAsia="宋体" w:hint="default"/>
          <w:spacing w:val="-47"/>
        </w:rPr>
        <w:t> </w:t>
      </w:r>
      <w:r>
        <w:rPr/>
        <w:t>基础设施管理外包服务及数据中心创新服务为切入点，为企事业单位客户提供完</w:t>
      </w:r>
      <w:r>
        <w:rPr>
          <w:w w:val="100"/>
        </w:rPr>
        <w:t> </w:t>
      </w:r>
      <w:r>
        <w:rPr/>
        <w:t>整的</w:t>
      </w:r>
      <w:r>
        <w:rPr>
          <w:spacing w:val="-48"/>
        </w:rPr>
        <w:t> </w:t>
      </w:r>
      <w:r>
        <w:rPr>
          <w:rFonts w:ascii="宋体" w:hAnsi="宋体" w:cs="宋体" w:eastAsia="宋体" w:hint="default"/>
        </w:rPr>
        <w:t>IT</w:t>
      </w:r>
      <w:r>
        <w:rPr>
          <w:rFonts w:ascii="宋体" w:hAnsi="宋体" w:cs="宋体" w:eastAsia="宋体" w:hint="default"/>
          <w:spacing w:val="-47"/>
        </w:rPr>
        <w:t> </w:t>
      </w:r>
      <w:r>
        <w:rPr/>
        <w:t>基础设施服务解决方案，帮助客户降低资本性支出与运营成本；建立本公司完整的</w:t>
      </w:r>
      <w:r>
        <w:rPr>
          <w:w w:val="100"/>
        </w:rPr>
        <w:t> </w:t>
      </w:r>
      <w:r>
        <w:rPr>
          <w:rFonts w:ascii="宋体" w:hAnsi="宋体" w:cs="宋体" w:eastAsia="宋体" w:hint="default"/>
        </w:rPr>
        <w:t>IT</w:t>
      </w:r>
      <w:r>
        <w:rPr>
          <w:rFonts w:ascii="宋体" w:hAnsi="宋体" w:cs="宋体" w:eastAsia="宋体" w:hint="default"/>
          <w:spacing w:val="12"/>
        </w:rPr>
        <w:t> </w:t>
      </w:r>
      <w:r>
        <w:rPr/>
        <w:t>基础设施服务体系，通过规范化服务体系降低成本提升差异化的竞争能力；通过建设统</w:t>
      </w:r>
      <w:r>
        <w:rPr>
          <w:w w:val="100"/>
        </w:rPr>
        <w:t> </w:t>
      </w:r>
      <w:r>
        <w:rPr/>
        <w:t>一的客户联络中心</w:t>
      </w:r>
      <w:r>
        <w:rPr>
          <w:rFonts w:ascii="宋体" w:hAnsi="宋体" w:cs="宋体" w:eastAsia="宋体" w:hint="default"/>
        </w:rPr>
        <w:t>(Contact</w:t>
      </w:r>
      <w:r>
        <w:rPr>
          <w:rFonts w:ascii="宋体" w:hAnsi="宋体" w:cs="宋体" w:eastAsia="宋体" w:hint="default"/>
          <w:spacing w:val="11"/>
        </w:rPr>
        <w:t> </w:t>
      </w:r>
      <w:r>
        <w:rPr>
          <w:rFonts w:ascii="宋体" w:hAnsi="宋体" w:cs="宋体" w:eastAsia="宋体" w:hint="default"/>
        </w:rPr>
        <w:t>Center)</w:t>
      </w:r>
      <w:r>
        <w:rPr/>
        <w:t>、网络化运维中心</w:t>
      </w:r>
      <w:r>
        <w:rPr>
          <w:rFonts w:ascii="宋体" w:hAnsi="宋体" w:cs="宋体" w:eastAsia="宋体" w:hint="default"/>
        </w:rPr>
        <w:t>(NOC)</w:t>
      </w:r>
      <w:r>
        <w:rPr/>
        <w:t>、服务流程管理系统</w:t>
      </w:r>
      <w:r>
        <w:rPr>
          <w:rFonts w:ascii="宋体" w:hAnsi="宋体" w:cs="宋体" w:eastAsia="宋体" w:hint="default"/>
        </w:rPr>
        <w:t>(ITSM)</w:t>
      </w:r>
      <w:r>
        <w:rPr/>
        <w:t>等</w:t>
      </w:r>
      <w:r>
        <w:rPr>
          <w:w w:val="100"/>
        </w:rPr>
        <w:t> </w:t>
      </w:r>
      <w:r>
        <w:rPr/>
        <w:t>相关服务支撑平台内容，使天玑科技实现服务的集中化、规范化、有序化管理。</w:t>
      </w:r>
    </w:p>
    <w:p>
      <w:pPr>
        <w:pStyle w:val="BodyText"/>
        <w:spacing w:line="408" w:lineRule="auto" w:before="87"/>
        <w:ind w:right="101" w:firstLine="419"/>
        <w:jc w:val="left"/>
      </w:pPr>
      <w:r>
        <w:rPr/>
        <w:t>尽管公司已经于</w:t>
      </w:r>
      <w:r>
        <w:rPr>
          <w:spacing w:val="-54"/>
        </w:rPr>
        <w:t> </w:t>
      </w:r>
      <w:r>
        <w:rPr>
          <w:rFonts w:ascii="宋体" w:hAnsi="宋体" w:cs="宋体" w:eastAsia="宋体" w:hint="default"/>
        </w:rPr>
        <w:t>2011</w:t>
      </w:r>
      <w:r>
        <w:rPr>
          <w:rFonts w:ascii="宋体" w:hAnsi="宋体" w:cs="宋体" w:eastAsia="宋体" w:hint="default"/>
          <w:spacing w:val="-53"/>
        </w:rPr>
        <w:t> </w:t>
      </w:r>
      <w:r>
        <w:rPr/>
        <w:t>年</w:t>
      </w:r>
      <w:r>
        <w:rPr>
          <w:spacing w:val="-56"/>
        </w:rPr>
        <w:t> </w:t>
      </w:r>
      <w:r>
        <w:rPr>
          <w:rFonts w:ascii="宋体" w:hAnsi="宋体" w:cs="宋体" w:eastAsia="宋体" w:hint="default"/>
        </w:rPr>
        <w:t>1</w:t>
      </w:r>
      <w:r>
        <w:rPr>
          <w:rFonts w:ascii="宋体" w:hAnsi="宋体" w:cs="宋体" w:eastAsia="宋体" w:hint="default"/>
          <w:spacing w:val="-56"/>
        </w:rPr>
        <w:t> </w:t>
      </w:r>
      <w:r>
        <w:rPr/>
        <w:t>月取得</w:t>
      </w:r>
      <w:r>
        <w:rPr>
          <w:spacing w:val="-54"/>
        </w:rPr>
        <w:t> </w:t>
      </w:r>
      <w:r>
        <w:rPr>
          <w:rFonts w:ascii="宋体" w:hAnsi="宋体" w:cs="宋体" w:eastAsia="宋体" w:hint="default"/>
        </w:rPr>
        <w:t>ISO27000</w:t>
      </w:r>
      <w:r>
        <w:rPr>
          <w:rFonts w:ascii="宋体" w:hAnsi="宋体" w:cs="宋体" w:eastAsia="宋体" w:hint="default"/>
          <w:spacing w:val="-54"/>
        </w:rPr>
        <w:t> </w:t>
      </w:r>
      <w:r>
        <w:rPr/>
        <w:t>认证，公司仍将更加完善已有的服务体系。</w:t>
      </w:r>
      <w:r>
        <w:rPr>
          <w:w w:val="100"/>
        </w:rPr>
        <w:t> </w:t>
      </w:r>
      <w:r>
        <w:rPr/>
        <w:t>另外，为保证公司的自主创新开发能力上到一个新的台阶，公司将使自己的研发体系达到</w:t>
      </w:r>
      <w:r>
        <w:rPr>
          <w:spacing w:val="7"/>
        </w:rPr>
        <w:t> </w:t>
      </w:r>
      <w:r>
        <w:rPr>
          <w:spacing w:val="7"/>
        </w:rPr>
      </w:r>
      <w:r>
        <w:rPr>
          <w:rFonts w:ascii="宋体" w:hAnsi="宋体" w:cs="宋体" w:eastAsia="宋体" w:hint="default"/>
        </w:rPr>
        <w:t>CMM3</w:t>
      </w:r>
      <w:r>
        <w:rPr>
          <w:rFonts w:ascii="宋体" w:hAnsi="宋体" w:cs="宋体" w:eastAsia="宋体" w:hint="default"/>
          <w:spacing w:val="1"/>
        </w:rPr>
        <w:t> </w:t>
      </w:r>
      <w:r>
        <w:rPr>
          <w:spacing w:val="-2"/>
        </w:rPr>
        <w:t>标准，确保公司的自主创新软件成熟可靠，拥有较高的技术水准。</w:t>
      </w:r>
    </w:p>
    <w:p>
      <w:pPr>
        <w:pStyle w:val="BodyText"/>
        <w:tabs>
          <w:tab w:pos="557" w:val="left" w:leader="none"/>
        </w:tabs>
        <w:spacing w:line="240" w:lineRule="auto" w:before="87"/>
        <w:ind w:right="183"/>
        <w:jc w:val="left"/>
      </w:pPr>
      <w:r>
        <w:rPr>
          <w:rFonts w:ascii="宋体" w:hAnsi="宋体" w:cs="宋体" w:eastAsia="宋体" w:hint="default"/>
        </w:rPr>
        <w:t>3)</w:t>
        <w:tab/>
      </w:r>
      <w:r>
        <w:rPr/>
        <w:t>从管理和技术两方面提高客户满意度</w:t>
      </w:r>
    </w:p>
    <w:p>
      <w:pPr>
        <w:spacing w:after="0" w:line="240" w:lineRule="auto"/>
        <w:jc w:val="left"/>
        <w:sectPr>
          <w:pgSz w:w="11910" w:h="16840"/>
          <w:pgMar w:header="893" w:footer="1040" w:top="1520" w:bottom="1220" w:left="1660" w:right="1600"/>
        </w:sectPr>
      </w:pPr>
    </w:p>
    <w:p>
      <w:pPr>
        <w:pStyle w:val="BodyText"/>
        <w:spacing w:line="408" w:lineRule="auto" w:before="105"/>
        <w:ind w:right="109" w:firstLine="419"/>
        <w:jc w:val="both"/>
      </w:pPr>
      <w:r>
        <w:rPr>
          <w:spacing w:val="-4"/>
          <w:w w:val="100"/>
        </w:rPr>
        <w:t>一方面要持续建设客户满意度跟踪调查系统，并通过对一线工程师和其他相关人员的持</w:t>
      </w:r>
      <w:r>
        <w:rPr>
          <w:w w:val="100"/>
        </w:rPr>
        <w:t> </w:t>
      </w:r>
      <w:r>
        <w:rPr>
          <w:spacing w:val="-4"/>
        </w:rPr>
        <w:t>续、系统的培训，改善服务质量并提高客户满意度，另一方面，通过进一步研究开发本公司</w:t>
      </w:r>
      <w:r>
        <w:rPr>
          <w:spacing w:val="-42"/>
        </w:rPr>
        <w:t> </w:t>
      </w:r>
      <w:r>
        <w:rPr>
          <w:spacing w:val="-42"/>
        </w:rPr>
      </w:r>
      <w:r>
        <w:rPr>
          <w:spacing w:val="-4"/>
        </w:rPr>
        <w:t>专有知识产权的服务工具和服务管理软件，将服务本地化、服务客户化与企业利润有机结合</w:t>
      </w:r>
      <w:r>
        <w:rPr>
          <w:spacing w:val="-40"/>
        </w:rPr>
        <w:t> </w:t>
      </w:r>
      <w:r>
        <w:rPr>
          <w:spacing w:val="-40"/>
        </w:rPr>
      </w:r>
      <w:r>
        <w:rPr/>
        <w:t>起来，从而提高竞争门槛，增强客户粘性。</w:t>
      </w:r>
    </w:p>
    <w:p>
      <w:pPr>
        <w:pStyle w:val="BodyText"/>
        <w:tabs>
          <w:tab w:pos="557" w:val="left" w:leader="none"/>
        </w:tabs>
        <w:spacing w:line="240" w:lineRule="auto" w:before="84"/>
        <w:ind w:right="0"/>
        <w:jc w:val="left"/>
      </w:pPr>
      <w:r>
        <w:rPr>
          <w:rFonts w:ascii="宋体" w:hAnsi="宋体" w:cs="宋体" w:eastAsia="宋体" w:hint="default"/>
        </w:rPr>
        <w:t>4)</w:t>
        <w:tab/>
      </w:r>
      <w:r>
        <w:rPr/>
        <w:t>加强人才储备，保障公司快速发展</w:t>
      </w:r>
    </w:p>
    <w:p>
      <w:pPr>
        <w:spacing w:line="240" w:lineRule="auto" w:before="12"/>
        <w:rPr>
          <w:rFonts w:ascii="宋体" w:hAnsi="宋体" w:cs="宋体" w:eastAsia="宋体" w:hint="default"/>
          <w:sz w:val="17"/>
          <w:szCs w:val="17"/>
        </w:rPr>
      </w:pPr>
    </w:p>
    <w:p>
      <w:pPr>
        <w:pStyle w:val="BodyText"/>
        <w:spacing w:line="408" w:lineRule="auto"/>
        <w:ind w:right="109" w:firstLine="419"/>
        <w:jc w:val="both"/>
      </w:pPr>
      <w:r>
        <w:rPr>
          <w:w w:val="100"/>
        </w:rPr>
        <w:t>建立</w:t>
      </w:r>
      <w:r>
        <w:rPr>
          <w:spacing w:val="-49"/>
          <w:w w:val="100"/>
        </w:rPr>
        <w:t> </w:t>
      </w:r>
      <w:r>
        <w:rPr>
          <w:rFonts w:ascii="宋体" w:hAnsi="宋体" w:cs="宋体" w:eastAsia="宋体" w:hint="default"/>
          <w:spacing w:val="-2"/>
          <w:w w:val="100"/>
        </w:rPr>
        <w:t>IT</w:t>
      </w:r>
      <w:r>
        <w:rPr>
          <w:rFonts w:ascii="宋体" w:hAnsi="宋体" w:cs="宋体" w:eastAsia="宋体" w:hint="default"/>
          <w:spacing w:val="-49"/>
          <w:w w:val="100"/>
        </w:rPr>
        <w:t> </w:t>
      </w:r>
      <w:r>
        <w:rPr>
          <w:spacing w:val="-6"/>
          <w:w w:val="100"/>
        </w:rPr>
        <w:t>管理外包服务所需的人员及技术储备，建设一套适合</w:t>
      </w:r>
      <w:r>
        <w:rPr>
          <w:spacing w:val="-48"/>
          <w:w w:val="100"/>
        </w:rPr>
        <w:t> </w:t>
      </w:r>
      <w:r>
        <w:rPr>
          <w:rFonts w:ascii="宋体" w:hAnsi="宋体" w:cs="宋体" w:eastAsia="宋体" w:hint="default"/>
          <w:w w:val="100"/>
        </w:rPr>
        <w:t>IT</w:t>
      </w:r>
      <w:r>
        <w:rPr>
          <w:rFonts w:ascii="宋体" w:hAnsi="宋体" w:cs="宋体" w:eastAsia="宋体" w:hint="default"/>
          <w:spacing w:val="-51"/>
          <w:w w:val="100"/>
        </w:rPr>
        <w:t> </w:t>
      </w:r>
      <w:r>
        <w:rPr>
          <w:spacing w:val="-2"/>
          <w:w w:val="100"/>
        </w:rPr>
        <w:t>管理外包服务所需的团</w:t>
      </w:r>
      <w:r>
        <w:rPr>
          <w:w w:val="100"/>
        </w:rPr>
        <w:t> </w:t>
      </w:r>
      <w:r>
        <w:rPr>
          <w:spacing w:val="-4"/>
        </w:rPr>
        <w:t>队组织结构，通过该结构中人员管理、人力资源的储备，本公司可以实现“根据业务规模按</w:t>
      </w:r>
      <w:r>
        <w:rPr>
          <w:spacing w:val="-45"/>
        </w:rPr>
        <w:t> </w:t>
      </w:r>
      <w:r>
        <w:rPr>
          <w:spacing w:val="-45"/>
        </w:rPr>
      </w:r>
      <w:r>
        <w:rPr>
          <w:spacing w:val="-4"/>
        </w:rPr>
        <w:t>需扩充团队规模”的目的；充分吸取同行业企业发展受限于人员的经验，在良好的管理支撑</w:t>
      </w:r>
      <w:r>
        <w:rPr>
          <w:spacing w:val="-45"/>
        </w:rPr>
        <w:t> </w:t>
      </w:r>
      <w:r>
        <w:rPr>
          <w:spacing w:val="-45"/>
        </w:rPr>
      </w:r>
      <w:r>
        <w:rPr>
          <w:spacing w:val="-4"/>
        </w:rPr>
        <w:t>下实现快速的人员补充及与之配套的培训、薪酬、奖励、替换机制，为天玑科技业务高速发</w:t>
      </w:r>
      <w:r>
        <w:rPr>
          <w:spacing w:val="-42"/>
        </w:rPr>
        <w:t> </w:t>
      </w:r>
      <w:r>
        <w:rPr>
          <w:spacing w:val="-42"/>
        </w:rPr>
      </w:r>
      <w:r>
        <w:rPr/>
        <w:t>展打下坚实的人力资源基础。</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2</w:t>
      </w:r>
      <w:r>
        <w:rPr/>
        <w:t>、 </w:t>
      </w:r>
      <w:r>
        <w:rPr>
          <w:rFonts w:ascii="宋体" w:hAnsi="宋体" w:cs="宋体" w:eastAsia="宋体" w:hint="default"/>
        </w:rPr>
        <w:t>2012</w:t>
      </w:r>
      <w:r>
        <w:rPr>
          <w:rFonts w:ascii="宋体" w:hAnsi="宋体" w:cs="宋体" w:eastAsia="宋体" w:hint="default"/>
          <w:spacing w:val="-56"/>
        </w:rPr>
        <w:t> </w:t>
      </w:r>
      <w:r>
        <w:rPr/>
        <w:t>年经营计划：</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right="108" w:firstLine="422"/>
        <w:jc w:val="both"/>
      </w:pPr>
      <w:r>
        <w:rPr>
          <w:rFonts w:ascii="宋体" w:hAnsi="宋体" w:cs="宋体" w:eastAsia="宋体" w:hint="default"/>
        </w:rPr>
        <w:t>2012</w:t>
      </w:r>
      <w:r>
        <w:rPr>
          <w:rFonts w:ascii="宋体" w:hAnsi="宋体" w:cs="宋体" w:eastAsia="宋体" w:hint="default"/>
          <w:spacing w:val="-34"/>
        </w:rPr>
        <w:t> </w:t>
      </w:r>
      <w:r>
        <w:rPr/>
        <w:t>年，公司将围绕着</w:t>
      </w:r>
      <w:r>
        <w:rPr>
          <w:spacing w:val="-34"/>
        </w:rPr>
        <w:t> </w:t>
      </w:r>
      <w:r>
        <w:rPr>
          <w:rFonts w:ascii="宋体" w:hAnsi="宋体" w:cs="宋体" w:eastAsia="宋体" w:hint="default"/>
        </w:rPr>
        <w:t>3</w:t>
      </w:r>
      <w:r>
        <w:rPr>
          <w:rFonts w:ascii="宋体" w:hAnsi="宋体" w:cs="宋体" w:eastAsia="宋体" w:hint="default"/>
          <w:spacing w:val="-32"/>
        </w:rPr>
        <w:t> </w:t>
      </w:r>
      <w:r>
        <w:rPr/>
        <w:t>年战略目标进行，从业务扩展、服务创新、人才培养等各方</w:t>
      </w:r>
      <w:r>
        <w:rPr>
          <w:w w:val="100"/>
        </w:rPr>
        <w:t> </w:t>
      </w:r>
      <w:r>
        <w:rPr/>
        <w:t>面强化发展力度</w:t>
      </w:r>
      <w:r>
        <w:rPr>
          <w:rFonts w:ascii="宋体" w:hAnsi="宋体" w:cs="宋体" w:eastAsia="宋体" w:hint="default"/>
        </w:rPr>
        <w:t>,</w:t>
      </w:r>
      <w:r>
        <w:rPr/>
        <w:t>进一步提升公司的市场竞争能力和盈利能力。</w:t>
      </w:r>
    </w:p>
    <w:p>
      <w:pPr>
        <w:pStyle w:val="BodyText"/>
        <w:tabs>
          <w:tab w:pos="557" w:val="left" w:leader="none"/>
        </w:tabs>
        <w:spacing w:line="408" w:lineRule="auto" w:before="87"/>
        <w:ind w:left="565" w:right="108" w:hanging="428"/>
        <w:jc w:val="left"/>
      </w:pPr>
      <w:r>
        <w:rPr>
          <w:rFonts w:ascii="宋体" w:hAnsi="宋体" w:cs="宋体" w:eastAsia="宋体" w:hint="default"/>
        </w:rPr>
        <w:t>1)</w:t>
        <w:tab/>
      </w:r>
      <w:r>
        <w:rPr/>
        <w:t>产业结构的优化。公司在</w:t>
      </w:r>
      <w:r>
        <w:rPr>
          <w:spacing w:val="-49"/>
        </w:rPr>
        <w:t> </w:t>
      </w:r>
      <w:r>
        <w:rPr>
          <w:rFonts w:ascii="宋体" w:hAnsi="宋体" w:cs="宋体" w:eastAsia="宋体" w:hint="default"/>
        </w:rPr>
        <w:t>2012</w:t>
      </w:r>
      <w:r>
        <w:rPr>
          <w:rFonts w:ascii="宋体" w:hAnsi="宋体" w:cs="宋体" w:eastAsia="宋体" w:hint="default"/>
          <w:spacing w:val="-46"/>
        </w:rPr>
        <w:t> </w:t>
      </w:r>
      <w:r>
        <w:rPr/>
        <w:t>年将进一步优化自身的产业结构，采取必要的兼并收购</w:t>
      </w:r>
      <w:r>
        <w:rPr>
          <w:w w:val="100"/>
        </w:rPr>
        <w:t> </w:t>
      </w:r>
      <w:r>
        <w:rPr/>
        <w:t>来完善业务组成，切入目标行业。</w:t>
      </w:r>
    </w:p>
    <w:p>
      <w:pPr>
        <w:pStyle w:val="BodyText"/>
        <w:tabs>
          <w:tab w:pos="557" w:val="left" w:leader="none"/>
        </w:tabs>
        <w:spacing w:line="408" w:lineRule="auto" w:before="85"/>
        <w:ind w:left="565" w:right="111" w:hanging="428"/>
        <w:jc w:val="left"/>
      </w:pPr>
      <w:r>
        <w:rPr>
          <w:rFonts w:ascii="宋体" w:hAnsi="宋体" w:cs="宋体" w:eastAsia="宋体" w:hint="default"/>
        </w:rPr>
        <w:t>2)</w:t>
        <w:tab/>
      </w:r>
      <w:r>
        <w:rPr>
          <w:spacing w:val="-4"/>
        </w:rPr>
        <w:t>加强全国业务拓展力度。公司将策划具有针对性的行业解决方案并推向市场；扩充现有</w:t>
      </w:r>
      <w:r>
        <w:rPr>
          <w:spacing w:val="-49"/>
        </w:rPr>
        <w:t> </w:t>
      </w:r>
      <w:r>
        <w:rPr>
          <w:spacing w:val="-49"/>
        </w:rPr>
      </w:r>
      <w:r>
        <w:rPr/>
        <w:t>销售团队，完善矩阵式销售管理；增设必要的分支机构。</w:t>
      </w:r>
    </w:p>
    <w:p>
      <w:pPr>
        <w:pStyle w:val="BodyText"/>
        <w:tabs>
          <w:tab w:pos="557" w:val="left" w:leader="none"/>
        </w:tabs>
        <w:spacing w:line="408" w:lineRule="auto" w:before="87"/>
        <w:ind w:left="565" w:right="111" w:hanging="428"/>
        <w:jc w:val="left"/>
      </w:pPr>
      <w:r>
        <w:rPr>
          <w:rFonts w:ascii="宋体" w:hAnsi="宋体" w:cs="宋体" w:eastAsia="宋体" w:hint="default"/>
        </w:rPr>
        <w:t>3)</w:t>
        <w:tab/>
      </w:r>
      <w:r>
        <w:rPr>
          <w:spacing w:val="-4"/>
        </w:rPr>
        <w:t>优化客户服务体验。公司将系统的研究服务交付过程，强调以客户为中心，优化用户体</w:t>
      </w:r>
      <w:r>
        <w:rPr>
          <w:spacing w:val="-49"/>
        </w:rPr>
        <w:t> </w:t>
      </w:r>
      <w:r>
        <w:rPr>
          <w:spacing w:val="-49"/>
        </w:rPr>
      </w:r>
      <w:r>
        <w:rPr/>
        <w:t>验。</w:t>
      </w:r>
    </w:p>
    <w:p>
      <w:pPr>
        <w:pStyle w:val="BodyText"/>
        <w:tabs>
          <w:tab w:pos="557" w:val="left" w:leader="none"/>
        </w:tabs>
        <w:spacing w:line="408" w:lineRule="auto" w:before="87"/>
        <w:ind w:left="565" w:right="111" w:hanging="428"/>
        <w:jc w:val="left"/>
      </w:pPr>
      <w:r>
        <w:rPr>
          <w:rFonts w:ascii="宋体" w:hAnsi="宋体" w:cs="宋体" w:eastAsia="宋体" w:hint="default"/>
        </w:rPr>
        <w:t>4)</w:t>
        <w:tab/>
      </w:r>
      <w:r>
        <w:rPr>
          <w:spacing w:val="-4"/>
        </w:rPr>
        <w:t>持续创新。公司设立专门的机构负责企业的创新研发，紧跟技术前沿，快速响应市场变</w:t>
      </w:r>
      <w:r>
        <w:rPr>
          <w:spacing w:val="-49"/>
        </w:rPr>
        <w:t> </w:t>
      </w:r>
      <w:r>
        <w:rPr>
          <w:spacing w:val="-49"/>
        </w:rPr>
      </w:r>
      <w:r>
        <w:rPr/>
        <w:t>化。</w:t>
      </w:r>
    </w:p>
    <w:p>
      <w:pPr>
        <w:pStyle w:val="BodyText"/>
        <w:tabs>
          <w:tab w:pos="557" w:val="left" w:leader="none"/>
        </w:tabs>
        <w:spacing w:line="408" w:lineRule="auto" w:before="84"/>
        <w:ind w:left="565" w:right="111" w:hanging="428"/>
        <w:jc w:val="left"/>
      </w:pPr>
      <w:r>
        <w:rPr>
          <w:rFonts w:ascii="宋体" w:hAnsi="宋体" w:cs="宋体" w:eastAsia="宋体" w:hint="default"/>
        </w:rPr>
        <w:t>5)</w:t>
        <w:tab/>
      </w:r>
      <w:r>
        <w:rPr/>
        <w:t>强化内部治理。公司将完善管理体系，进一步推进标准化、规范化的工作流程；凭借</w:t>
      </w:r>
      <w:r>
        <w:rPr>
          <w:spacing w:val="7"/>
        </w:rPr>
        <w:t> </w:t>
      </w:r>
      <w:r>
        <w:rPr>
          <w:spacing w:val="7"/>
        </w:rPr>
      </w:r>
      <w:r>
        <w:rPr>
          <w:rFonts w:ascii="宋体" w:hAnsi="宋体" w:cs="宋体" w:eastAsia="宋体" w:hint="default"/>
        </w:rPr>
        <w:t>ISO</w:t>
      </w:r>
      <w:r>
        <w:rPr>
          <w:rFonts w:ascii="宋体" w:hAnsi="宋体" w:cs="宋体" w:eastAsia="宋体" w:hint="default"/>
          <w:spacing w:val="-54"/>
        </w:rPr>
        <w:t> </w:t>
      </w:r>
      <w:r>
        <w:rPr/>
        <w:t>的</w:t>
      </w:r>
      <w:r>
        <w:rPr>
          <w:spacing w:val="-56"/>
        </w:rPr>
        <w:t> </w:t>
      </w:r>
      <w:r>
        <w:rPr>
          <w:rFonts w:ascii="宋体" w:hAnsi="宋体" w:cs="宋体" w:eastAsia="宋体" w:hint="default"/>
        </w:rPr>
        <w:t>PDCA</w:t>
      </w:r>
      <w:r>
        <w:rPr>
          <w:rFonts w:ascii="宋体" w:hAnsi="宋体" w:cs="宋体" w:eastAsia="宋体" w:hint="default"/>
          <w:spacing w:val="-54"/>
        </w:rPr>
        <w:t> </w:t>
      </w:r>
      <w:r>
        <w:rPr/>
        <w:t>体系进行公司治理的持续改进。</w:t>
      </w:r>
    </w:p>
    <w:p>
      <w:pPr>
        <w:pStyle w:val="BodyText"/>
        <w:tabs>
          <w:tab w:pos="557" w:val="left" w:leader="none"/>
        </w:tabs>
        <w:spacing w:line="408" w:lineRule="auto" w:before="87"/>
        <w:ind w:left="565" w:right="111" w:hanging="428"/>
        <w:jc w:val="left"/>
      </w:pPr>
      <w:r>
        <w:rPr>
          <w:rFonts w:ascii="宋体" w:hAnsi="宋体" w:cs="宋体" w:eastAsia="宋体" w:hint="default"/>
        </w:rPr>
        <w:t>6)</w:t>
        <w:tab/>
      </w:r>
      <w:r>
        <w:rPr>
          <w:spacing w:val="-4"/>
        </w:rPr>
        <w:t>强化人才培养机制。强化人才梯队的建设，完善员工培训体系和激励制度，吸纳优秀人</w:t>
      </w:r>
      <w:r>
        <w:rPr>
          <w:spacing w:val="-52"/>
        </w:rPr>
        <w:t> </w:t>
      </w:r>
      <w:r>
        <w:rPr>
          <w:spacing w:val="-52"/>
        </w:rPr>
      </w:r>
      <w:r>
        <w:rPr/>
        <w:t>才，保证企业核心竞争力。</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pStyle w:val="Heading3"/>
        <w:spacing w:line="240" w:lineRule="auto"/>
        <w:ind w:left="138" w:right="0"/>
        <w:jc w:val="left"/>
        <w:rPr>
          <w:b w:val="0"/>
          <w:bCs w:val="0"/>
        </w:rPr>
      </w:pPr>
      <w:r>
        <w:rPr/>
        <w:t>（五）</w:t>
      </w:r>
      <w:r>
        <w:rPr>
          <w:spacing w:val="-16"/>
        </w:rPr>
        <w:t> </w:t>
      </w:r>
      <w:r>
        <w:rPr/>
        <w:t>资金需求及使用计划</w:t>
      </w:r>
      <w:r>
        <w:rPr>
          <w:b w:val="0"/>
          <w:bCs w:val="0"/>
        </w:rPr>
      </w:r>
    </w:p>
    <w:p>
      <w:pPr>
        <w:spacing w:after="0" w:line="240" w:lineRule="auto"/>
        <w:jc w:val="left"/>
        <w:sectPr>
          <w:pgSz w:w="11910" w:h="16840"/>
          <w:pgMar w:header="893" w:footer="1040" w:top="1520" w:bottom="1220" w:left="1660" w:right="1680"/>
        </w:sectPr>
      </w:pPr>
    </w:p>
    <w:p>
      <w:pPr>
        <w:pStyle w:val="BodyText"/>
        <w:spacing w:line="240" w:lineRule="auto" w:before="105"/>
        <w:ind w:left="562" w:right="102"/>
        <w:jc w:val="left"/>
      </w:pPr>
      <w:r>
        <w:rPr>
          <w:rFonts w:ascii="宋体" w:hAnsi="宋体" w:cs="宋体" w:eastAsia="宋体" w:hint="default"/>
        </w:rPr>
        <w:t>2011</w:t>
      </w:r>
      <w:r>
        <w:rPr>
          <w:rFonts w:ascii="宋体" w:hAnsi="宋体" w:cs="宋体" w:eastAsia="宋体" w:hint="default"/>
          <w:spacing w:val="-45"/>
        </w:rPr>
        <w:t> </w:t>
      </w:r>
      <w:r>
        <w:rPr/>
        <w:t>年</w:t>
      </w:r>
      <w:r>
        <w:rPr>
          <w:spacing w:val="-42"/>
        </w:rPr>
        <w:t> </w:t>
      </w:r>
      <w:r>
        <w:rPr>
          <w:rFonts w:ascii="宋体" w:hAnsi="宋体" w:cs="宋体" w:eastAsia="宋体" w:hint="default"/>
        </w:rPr>
        <w:t>7</w:t>
      </w:r>
      <w:r>
        <w:rPr>
          <w:rFonts w:ascii="宋体" w:hAnsi="宋体" w:cs="宋体" w:eastAsia="宋体" w:hint="default"/>
          <w:spacing w:val="-45"/>
        </w:rPr>
        <w:t> </w:t>
      </w:r>
      <w:r>
        <w:rPr/>
        <w:t>月</w:t>
      </w:r>
      <w:r>
        <w:rPr>
          <w:spacing w:val="-42"/>
        </w:rPr>
        <w:t> </w:t>
      </w:r>
      <w:r>
        <w:rPr>
          <w:rFonts w:ascii="宋体" w:hAnsi="宋体" w:cs="宋体" w:eastAsia="宋体" w:hint="default"/>
        </w:rPr>
        <w:t>19</w:t>
      </w:r>
      <w:r>
        <w:rPr>
          <w:rFonts w:ascii="宋体" w:hAnsi="宋体" w:cs="宋体" w:eastAsia="宋体" w:hint="default"/>
          <w:spacing w:val="-45"/>
        </w:rPr>
        <w:t> </w:t>
      </w:r>
      <w:r>
        <w:rPr>
          <w:spacing w:val="-3"/>
        </w:rPr>
        <w:t>日，公司股票在深圳证券交易所创业板挂牌上市，首次公开发行人民币</w:t>
      </w:r>
    </w:p>
    <w:p>
      <w:pPr>
        <w:spacing w:line="240" w:lineRule="auto" w:before="10"/>
        <w:rPr>
          <w:rFonts w:ascii="宋体" w:hAnsi="宋体" w:cs="宋体" w:eastAsia="宋体" w:hint="default"/>
          <w:sz w:val="14"/>
          <w:szCs w:val="14"/>
        </w:rPr>
      </w:pPr>
    </w:p>
    <w:p>
      <w:pPr>
        <w:pStyle w:val="BodyText"/>
        <w:spacing w:line="240" w:lineRule="auto"/>
        <w:ind w:right="102"/>
        <w:jc w:val="left"/>
      </w:pPr>
      <w:r>
        <w:rPr/>
        <w:t>普通股（</w:t>
      </w:r>
      <w:r>
        <w:rPr>
          <w:rFonts w:ascii="宋体" w:hAnsi="宋体" w:cs="宋体" w:eastAsia="宋体" w:hint="default"/>
        </w:rPr>
        <w:t>A</w:t>
      </w:r>
      <w:r>
        <w:rPr>
          <w:rFonts w:ascii="宋体" w:hAnsi="宋体" w:cs="宋体" w:eastAsia="宋体" w:hint="default"/>
          <w:spacing w:val="-41"/>
        </w:rPr>
        <w:t> </w:t>
      </w:r>
      <w:r>
        <w:rPr/>
        <w:t>股）股票</w:t>
      </w:r>
      <w:r>
        <w:rPr>
          <w:spacing w:val="-41"/>
        </w:rPr>
        <w:t> </w:t>
      </w:r>
      <w:r>
        <w:rPr>
          <w:rFonts w:ascii="宋体" w:hAnsi="宋体" w:cs="宋体" w:eastAsia="宋体" w:hint="default"/>
        </w:rPr>
        <w:t>1,700</w:t>
      </w:r>
      <w:r>
        <w:rPr>
          <w:rFonts w:ascii="宋体" w:hAnsi="宋体" w:cs="宋体" w:eastAsia="宋体" w:hint="default"/>
          <w:spacing w:val="-41"/>
        </w:rPr>
        <w:t> </w:t>
      </w:r>
      <w:r>
        <w:rPr/>
        <w:t>万股。募集资金总额为人民币</w:t>
      </w:r>
      <w:r>
        <w:rPr>
          <w:spacing w:val="-41"/>
        </w:rPr>
        <w:t> </w:t>
      </w:r>
      <w:r>
        <w:rPr>
          <w:rFonts w:ascii="宋体" w:hAnsi="宋体" w:cs="宋体" w:eastAsia="宋体" w:hint="default"/>
        </w:rPr>
        <w:t>340,000,000.00</w:t>
      </w:r>
      <w:r>
        <w:rPr>
          <w:rFonts w:ascii="宋体" w:hAnsi="宋体" w:cs="宋体" w:eastAsia="宋体" w:hint="default"/>
          <w:spacing w:val="-42"/>
        </w:rPr>
        <w:t> </w:t>
      </w:r>
      <w:r>
        <w:rPr/>
        <w:t>元。扣除发行费</w:t>
      </w:r>
    </w:p>
    <w:p>
      <w:pPr>
        <w:spacing w:line="240" w:lineRule="auto" w:before="10"/>
        <w:rPr>
          <w:rFonts w:ascii="宋体" w:hAnsi="宋体" w:cs="宋体" w:eastAsia="宋体" w:hint="default"/>
          <w:sz w:val="14"/>
          <w:szCs w:val="14"/>
        </w:rPr>
      </w:pPr>
    </w:p>
    <w:p>
      <w:pPr>
        <w:pStyle w:val="BodyText"/>
        <w:spacing w:line="441" w:lineRule="auto"/>
        <w:ind w:left="558" w:right="102" w:hanging="420"/>
        <w:jc w:val="left"/>
      </w:pPr>
      <w:r>
        <w:rPr/>
        <w:t>用合计人民币</w:t>
      </w:r>
      <w:r>
        <w:rPr>
          <w:spacing w:val="-54"/>
        </w:rPr>
        <w:t> </w:t>
      </w:r>
      <w:r>
        <w:rPr>
          <w:rFonts w:ascii="宋体" w:hAnsi="宋体" w:cs="宋体" w:eastAsia="宋体" w:hint="default"/>
        </w:rPr>
        <w:t>23,981,000.00</w:t>
      </w:r>
      <w:r>
        <w:rPr>
          <w:rFonts w:ascii="宋体" w:hAnsi="宋体" w:cs="宋体" w:eastAsia="宋体" w:hint="default"/>
          <w:spacing w:val="-53"/>
        </w:rPr>
        <w:t> </w:t>
      </w:r>
      <w:r>
        <w:rPr/>
        <w:t>元，实际募集资金净额为人民币</w:t>
      </w:r>
      <w:r>
        <w:rPr>
          <w:spacing w:val="-54"/>
        </w:rPr>
        <w:t> </w:t>
      </w:r>
      <w:r>
        <w:rPr>
          <w:rFonts w:ascii="宋体" w:hAnsi="宋体" w:cs="宋体" w:eastAsia="宋体" w:hint="default"/>
        </w:rPr>
        <w:t>316,019,000.00</w:t>
      </w:r>
      <w:r>
        <w:rPr>
          <w:rFonts w:ascii="宋体" w:hAnsi="宋体" w:cs="宋体" w:eastAsia="宋体" w:hint="default"/>
          <w:spacing w:val="-54"/>
        </w:rPr>
        <w:t> </w:t>
      </w:r>
      <w:r>
        <w:rPr>
          <w:spacing w:val="-3"/>
        </w:rPr>
        <w:t>元。</w:t>
      </w:r>
      <w:r>
        <w:rPr>
          <w:spacing w:val="-3"/>
          <w:w w:val="100"/>
        </w:rPr>
        <w:t> </w:t>
      </w:r>
      <w:r>
        <w:rPr>
          <w:spacing w:val="-4"/>
        </w:rPr>
        <w:t>根据《公司首次公开发行股票并在创业板上市招股说明书》中披露的募集资金用途，公</w:t>
      </w:r>
    </w:p>
    <w:p>
      <w:pPr>
        <w:pStyle w:val="BodyText"/>
        <w:spacing w:line="408" w:lineRule="auto" w:before="16"/>
        <w:ind w:right="208"/>
        <w:jc w:val="both"/>
      </w:pPr>
      <w:r>
        <w:rPr>
          <w:w w:val="100"/>
        </w:rPr>
        <w:t>司将</w:t>
      </w:r>
      <w:r>
        <w:rPr>
          <w:spacing w:val="-3"/>
          <w:w w:val="100"/>
        </w:rPr>
        <w:t>使</w:t>
      </w:r>
      <w:r>
        <w:rPr>
          <w:w w:val="100"/>
        </w:rPr>
        <w:t>用</w:t>
      </w:r>
      <w:r>
        <w:rPr>
          <w:spacing w:val="-3"/>
          <w:w w:val="100"/>
        </w:rPr>
        <w:t>募</w:t>
      </w:r>
      <w:r>
        <w:rPr>
          <w:w w:val="100"/>
        </w:rPr>
        <w:t>集</w:t>
      </w:r>
      <w:r>
        <w:rPr>
          <w:spacing w:val="-3"/>
          <w:w w:val="100"/>
        </w:rPr>
        <w:t>资</w:t>
      </w:r>
      <w:r>
        <w:rPr>
          <w:w w:val="100"/>
        </w:rPr>
        <w:t>金</w:t>
      </w:r>
      <w:r>
        <w:rPr>
          <w:spacing w:val="-3"/>
          <w:w w:val="100"/>
        </w:rPr>
        <w:t>投</w:t>
      </w:r>
      <w:r>
        <w:rPr>
          <w:w w:val="100"/>
        </w:rPr>
        <w:t>资</w:t>
      </w:r>
      <w:r>
        <w:rPr>
          <w:spacing w:val="-3"/>
          <w:w w:val="100"/>
        </w:rPr>
        <w:t>“</w:t>
      </w:r>
      <w:r>
        <w:rPr>
          <w:rFonts w:ascii="宋体" w:hAnsi="宋体" w:cs="宋体" w:eastAsia="宋体" w:hint="default"/>
          <w:spacing w:val="-3"/>
          <w:w w:val="100"/>
        </w:rPr>
        <w:t>I</w:t>
      </w:r>
      <w:r>
        <w:rPr>
          <w:rFonts w:ascii="宋体" w:hAnsi="宋体" w:cs="宋体" w:eastAsia="宋体" w:hint="default"/>
          <w:w w:val="100"/>
        </w:rPr>
        <w:t>T</w:t>
      </w:r>
      <w:r>
        <w:rPr>
          <w:rFonts w:ascii="宋体" w:hAnsi="宋体" w:cs="宋体" w:eastAsia="宋体" w:hint="default"/>
          <w:spacing w:val="-45"/>
        </w:rPr>
        <w:t> </w:t>
      </w:r>
      <w:r>
        <w:rPr>
          <w:w w:val="100"/>
        </w:rPr>
        <w:t>基础</w:t>
      </w:r>
      <w:r>
        <w:rPr>
          <w:spacing w:val="-3"/>
          <w:w w:val="100"/>
        </w:rPr>
        <w:t>设</w:t>
      </w:r>
      <w:r>
        <w:rPr>
          <w:w w:val="100"/>
        </w:rPr>
        <w:t>施</w:t>
      </w:r>
      <w:r>
        <w:rPr>
          <w:spacing w:val="-3"/>
          <w:w w:val="100"/>
        </w:rPr>
        <w:t>支</w:t>
      </w:r>
      <w:r>
        <w:rPr>
          <w:w w:val="100"/>
        </w:rPr>
        <w:t>持</w:t>
      </w:r>
      <w:r>
        <w:rPr>
          <w:spacing w:val="-3"/>
          <w:w w:val="100"/>
        </w:rPr>
        <w:t>与</w:t>
      </w:r>
      <w:r>
        <w:rPr>
          <w:w w:val="100"/>
        </w:rPr>
        <w:t>维</w:t>
      </w:r>
      <w:r>
        <w:rPr>
          <w:spacing w:val="-3"/>
          <w:w w:val="100"/>
        </w:rPr>
        <w:t>护服</w:t>
      </w:r>
      <w:r>
        <w:rPr>
          <w:w w:val="100"/>
        </w:rPr>
        <w:t>务区</w:t>
      </w:r>
      <w:r>
        <w:rPr>
          <w:spacing w:val="-3"/>
          <w:w w:val="100"/>
        </w:rPr>
        <w:t>域</w:t>
      </w:r>
      <w:r>
        <w:rPr>
          <w:w w:val="100"/>
        </w:rPr>
        <w:t>扩</w:t>
      </w:r>
      <w:r>
        <w:rPr>
          <w:spacing w:val="-3"/>
          <w:w w:val="100"/>
        </w:rPr>
        <w:t>展</w:t>
      </w:r>
      <w:r>
        <w:rPr>
          <w:w w:val="100"/>
        </w:rPr>
        <w:t>项</w:t>
      </w:r>
      <w:r>
        <w:rPr>
          <w:spacing w:val="-3"/>
          <w:w w:val="100"/>
        </w:rPr>
        <w:t>目</w:t>
      </w:r>
      <w:r>
        <w:rPr>
          <w:spacing w:val="-106"/>
          <w:w w:val="100"/>
        </w:rPr>
        <w:t>”、</w:t>
      </w:r>
      <w:r>
        <w:rPr>
          <w:spacing w:val="-3"/>
          <w:w w:val="100"/>
        </w:rPr>
        <w:t>“</w:t>
      </w:r>
      <w:r>
        <w:rPr>
          <w:rFonts w:ascii="宋体" w:hAnsi="宋体" w:cs="宋体" w:eastAsia="宋体" w:hint="default"/>
          <w:w w:val="100"/>
        </w:rPr>
        <w:t>IT</w:t>
      </w:r>
      <w:r>
        <w:rPr>
          <w:rFonts w:ascii="宋体" w:hAnsi="宋体" w:cs="宋体" w:eastAsia="宋体" w:hint="default"/>
          <w:spacing w:val="-45"/>
        </w:rPr>
        <w:t> </w:t>
      </w:r>
      <w:r>
        <w:rPr>
          <w:spacing w:val="-3"/>
          <w:w w:val="100"/>
        </w:rPr>
        <w:t>管</w:t>
      </w:r>
      <w:r>
        <w:rPr>
          <w:w w:val="100"/>
        </w:rPr>
        <w:t>理外</w:t>
      </w:r>
      <w:r>
        <w:rPr>
          <w:spacing w:val="-3"/>
          <w:w w:val="100"/>
        </w:rPr>
        <w:t>包</w:t>
      </w:r>
      <w:r>
        <w:rPr>
          <w:w w:val="100"/>
        </w:rPr>
        <w:t>服</w:t>
      </w:r>
      <w:r>
        <w:rPr>
          <w:spacing w:val="-3"/>
          <w:w w:val="100"/>
        </w:rPr>
        <w:t>务</w:t>
      </w:r>
      <w:r>
        <w:rPr>
          <w:w w:val="100"/>
        </w:rPr>
        <w:t>项</w:t>
      </w:r>
      <w:r>
        <w:rPr>
          <w:w w:val="100"/>
        </w:rPr>
        <w:t> </w:t>
      </w:r>
      <w:r>
        <w:rPr>
          <w:spacing w:val="-1"/>
          <w:w w:val="100"/>
        </w:rPr>
        <w:t>目</w:t>
      </w:r>
      <w:r>
        <w:rPr>
          <w:spacing w:val="-106"/>
          <w:w w:val="100"/>
        </w:rPr>
        <w:t>”</w:t>
      </w:r>
      <w:r>
        <w:rPr>
          <w:spacing w:val="-113"/>
          <w:w w:val="100"/>
        </w:rPr>
        <w:t>、</w:t>
      </w:r>
      <w:r>
        <w:rPr>
          <w:spacing w:val="-3"/>
          <w:w w:val="100"/>
        </w:rPr>
        <w:t>“</w:t>
      </w:r>
      <w:r>
        <w:rPr>
          <w:w w:val="100"/>
        </w:rPr>
        <w:t>数</w:t>
      </w:r>
      <w:r>
        <w:rPr>
          <w:spacing w:val="-3"/>
          <w:w w:val="100"/>
        </w:rPr>
        <w:t>据</w:t>
      </w:r>
      <w:r>
        <w:rPr>
          <w:w w:val="100"/>
        </w:rPr>
        <w:t>中</w:t>
      </w:r>
      <w:r>
        <w:rPr>
          <w:spacing w:val="-3"/>
          <w:w w:val="100"/>
        </w:rPr>
        <w:t>心</w:t>
      </w:r>
      <w:r>
        <w:rPr>
          <w:w w:val="100"/>
        </w:rPr>
        <w:t>创</w:t>
      </w:r>
      <w:r>
        <w:rPr>
          <w:spacing w:val="-3"/>
          <w:w w:val="100"/>
        </w:rPr>
        <w:t>新</w:t>
      </w:r>
      <w:r>
        <w:rPr>
          <w:w w:val="100"/>
        </w:rPr>
        <w:t>服</w:t>
      </w:r>
      <w:r>
        <w:rPr>
          <w:spacing w:val="-3"/>
          <w:w w:val="100"/>
        </w:rPr>
        <w:t>务</w:t>
      </w:r>
      <w:r>
        <w:rPr>
          <w:w w:val="100"/>
        </w:rPr>
        <w:t>项目</w:t>
      </w:r>
      <w:r>
        <w:rPr>
          <w:spacing w:val="-10"/>
          <w:w w:val="100"/>
        </w:rPr>
        <w:t>”</w:t>
      </w:r>
      <w:r>
        <w:rPr>
          <w:spacing w:val="-8"/>
          <w:w w:val="100"/>
        </w:rPr>
        <w:t>和</w:t>
      </w:r>
      <w:r>
        <w:rPr>
          <w:spacing w:val="-3"/>
          <w:w w:val="100"/>
        </w:rPr>
        <w:t>“</w:t>
      </w:r>
      <w:r>
        <w:rPr>
          <w:w w:val="100"/>
        </w:rPr>
        <w:t>其</w:t>
      </w:r>
      <w:r>
        <w:rPr>
          <w:spacing w:val="-3"/>
          <w:w w:val="100"/>
        </w:rPr>
        <w:t>他</w:t>
      </w:r>
      <w:r>
        <w:rPr>
          <w:w w:val="100"/>
        </w:rPr>
        <w:t>与</w:t>
      </w:r>
      <w:r>
        <w:rPr>
          <w:spacing w:val="-3"/>
          <w:w w:val="100"/>
        </w:rPr>
        <w:t>主</w:t>
      </w:r>
      <w:r>
        <w:rPr>
          <w:w w:val="100"/>
        </w:rPr>
        <w:t>营</w:t>
      </w:r>
      <w:r>
        <w:rPr>
          <w:spacing w:val="-3"/>
          <w:w w:val="100"/>
        </w:rPr>
        <w:t>业</w:t>
      </w:r>
      <w:r>
        <w:rPr>
          <w:w w:val="100"/>
        </w:rPr>
        <w:t>务相</w:t>
      </w:r>
      <w:r>
        <w:rPr>
          <w:spacing w:val="-3"/>
          <w:w w:val="100"/>
        </w:rPr>
        <w:t>关</w:t>
      </w:r>
      <w:r>
        <w:rPr>
          <w:w w:val="100"/>
        </w:rPr>
        <w:t>的</w:t>
      </w:r>
      <w:r>
        <w:rPr>
          <w:spacing w:val="-3"/>
          <w:w w:val="100"/>
        </w:rPr>
        <w:t>营</w:t>
      </w:r>
      <w:r>
        <w:rPr>
          <w:w w:val="100"/>
        </w:rPr>
        <w:t>运</w:t>
      </w:r>
      <w:r>
        <w:rPr>
          <w:spacing w:val="-3"/>
          <w:w w:val="100"/>
        </w:rPr>
        <w:t>资</w:t>
      </w:r>
      <w:r>
        <w:rPr>
          <w:spacing w:val="-1"/>
          <w:w w:val="100"/>
        </w:rPr>
        <w:t>金</w:t>
      </w:r>
      <w:r>
        <w:rPr>
          <w:spacing w:val="-108"/>
          <w:w w:val="100"/>
        </w:rPr>
        <w:t>”</w:t>
      </w:r>
      <w:r>
        <w:rPr>
          <w:spacing w:val="-8"/>
          <w:w w:val="100"/>
        </w:rPr>
        <w:t>。</w:t>
      </w:r>
      <w:r>
        <w:rPr>
          <w:spacing w:val="-3"/>
          <w:w w:val="100"/>
        </w:rPr>
        <w:t>其</w:t>
      </w:r>
      <w:r>
        <w:rPr>
          <w:spacing w:val="-10"/>
          <w:w w:val="100"/>
        </w:rPr>
        <w:t>中</w:t>
      </w:r>
      <w:r>
        <w:rPr>
          <w:w w:val="100"/>
        </w:rPr>
        <w:t>“</w:t>
      </w:r>
      <w:r>
        <w:rPr>
          <w:rFonts w:ascii="宋体" w:hAnsi="宋体" w:cs="宋体" w:eastAsia="宋体" w:hint="default"/>
          <w:w w:val="100"/>
        </w:rPr>
        <w:t>IT</w:t>
      </w:r>
      <w:r>
        <w:rPr>
          <w:rFonts w:ascii="宋体" w:hAnsi="宋体" w:cs="宋体" w:eastAsia="宋体" w:hint="default"/>
          <w:spacing w:val="-55"/>
        </w:rPr>
        <w:t> </w:t>
      </w:r>
      <w:r>
        <w:rPr>
          <w:w w:val="100"/>
        </w:rPr>
        <w:t>基</w:t>
      </w:r>
      <w:r>
        <w:rPr>
          <w:spacing w:val="-3"/>
          <w:w w:val="100"/>
        </w:rPr>
        <w:t>础</w:t>
      </w:r>
      <w:r>
        <w:rPr>
          <w:w w:val="100"/>
        </w:rPr>
        <w:t>设施</w:t>
      </w:r>
      <w:r>
        <w:rPr>
          <w:w w:val="100"/>
        </w:rPr>
        <w:t> 支持</w:t>
      </w:r>
      <w:r>
        <w:rPr>
          <w:spacing w:val="-3"/>
          <w:w w:val="100"/>
        </w:rPr>
        <w:t>与</w:t>
      </w:r>
      <w:r>
        <w:rPr>
          <w:w w:val="100"/>
        </w:rPr>
        <w:t>维</w:t>
      </w:r>
      <w:r>
        <w:rPr>
          <w:spacing w:val="-3"/>
          <w:w w:val="100"/>
        </w:rPr>
        <w:t>护</w:t>
      </w:r>
      <w:r>
        <w:rPr>
          <w:w w:val="100"/>
        </w:rPr>
        <w:t>服</w:t>
      </w:r>
      <w:r>
        <w:rPr>
          <w:spacing w:val="-3"/>
          <w:w w:val="100"/>
        </w:rPr>
        <w:t>务</w:t>
      </w:r>
      <w:r>
        <w:rPr>
          <w:w w:val="100"/>
        </w:rPr>
        <w:t>区</w:t>
      </w:r>
      <w:r>
        <w:rPr>
          <w:spacing w:val="-3"/>
          <w:w w:val="100"/>
        </w:rPr>
        <w:t>域</w:t>
      </w:r>
      <w:r>
        <w:rPr>
          <w:w w:val="100"/>
        </w:rPr>
        <w:t>扩</w:t>
      </w:r>
      <w:r>
        <w:rPr>
          <w:spacing w:val="-3"/>
          <w:w w:val="100"/>
        </w:rPr>
        <w:t>展</w:t>
      </w:r>
      <w:r>
        <w:rPr>
          <w:w w:val="100"/>
        </w:rPr>
        <w:t>项目</w:t>
      </w:r>
      <w:r>
        <w:rPr>
          <w:spacing w:val="-15"/>
          <w:w w:val="100"/>
        </w:rPr>
        <w:t>”</w:t>
      </w:r>
      <w:r>
        <w:rPr>
          <w:w w:val="100"/>
        </w:rPr>
        <w:t>拟</w:t>
      </w:r>
      <w:r>
        <w:rPr>
          <w:spacing w:val="-3"/>
          <w:w w:val="100"/>
        </w:rPr>
        <w:t>使</w:t>
      </w:r>
      <w:r>
        <w:rPr>
          <w:w w:val="100"/>
        </w:rPr>
        <w:t>用</w:t>
      </w:r>
      <w:r>
        <w:rPr>
          <w:spacing w:val="-3"/>
          <w:w w:val="100"/>
        </w:rPr>
        <w:t>募</w:t>
      </w:r>
      <w:r>
        <w:rPr>
          <w:w w:val="100"/>
        </w:rPr>
        <w:t>集</w:t>
      </w:r>
      <w:r>
        <w:rPr>
          <w:spacing w:val="-3"/>
          <w:w w:val="100"/>
        </w:rPr>
        <w:t>资</w:t>
      </w:r>
      <w:r>
        <w:rPr>
          <w:w w:val="100"/>
        </w:rPr>
        <w:t>金</w:t>
      </w:r>
      <w:r>
        <w:rPr>
          <w:spacing w:val="-53"/>
        </w:rPr>
        <w:t> </w:t>
      </w:r>
      <w:r>
        <w:rPr>
          <w:rFonts w:ascii="宋体" w:hAnsi="宋体" w:cs="宋体" w:eastAsia="宋体" w:hint="default"/>
          <w:w w:val="100"/>
        </w:rPr>
        <w:t>9</w:t>
      </w:r>
      <w:r>
        <w:rPr>
          <w:rFonts w:ascii="宋体" w:hAnsi="宋体" w:cs="宋体" w:eastAsia="宋体" w:hint="default"/>
          <w:spacing w:val="-3"/>
          <w:w w:val="100"/>
        </w:rPr>
        <w:t>,5</w:t>
      </w:r>
      <w:r>
        <w:rPr>
          <w:rFonts w:ascii="宋体" w:hAnsi="宋体" w:cs="宋体" w:eastAsia="宋体" w:hint="default"/>
          <w:w w:val="100"/>
        </w:rPr>
        <w:t>00</w:t>
      </w:r>
      <w:r>
        <w:rPr>
          <w:rFonts w:ascii="宋体" w:hAnsi="宋体" w:cs="宋体" w:eastAsia="宋体" w:hint="default"/>
          <w:spacing w:val="-52"/>
        </w:rPr>
        <w:t> </w:t>
      </w:r>
      <w:r>
        <w:rPr>
          <w:spacing w:val="-3"/>
          <w:w w:val="100"/>
        </w:rPr>
        <w:t>万</w:t>
      </w:r>
      <w:r>
        <w:rPr>
          <w:w w:val="100"/>
        </w:rPr>
        <w:t>元</w:t>
      </w:r>
      <w:r>
        <w:rPr>
          <w:spacing w:val="-118"/>
          <w:w w:val="100"/>
        </w:rPr>
        <w:t>；</w:t>
      </w:r>
      <w:r>
        <w:rPr>
          <w:spacing w:val="-3"/>
          <w:w w:val="100"/>
        </w:rPr>
        <w:t>“</w:t>
      </w:r>
      <w:r>
        <w:rPr>
          <w:rFonts w:ascii="宋体" w:hAnsi="宋体" w:cs="宋体" w:eastAsia="宋体" w:hint="default"/>
          <w:w w:val="100"/>
        </w:rPr>
        <w:t>IT</w:t>
      </w:r>
      <w:r>
        <w:rPr>
          <w:rFonts w:ascii="宋体" w:hAnsi="宋体" w:cs="宋体" w:eastAsia="宋体" w:hint="default"/>
          <w:spacing w:val="-53"/>
        </w:rPr>
        <w:t> </w:t>
      </w:r>
      <w:r>
        <w:rPr>
          <w:spacing w:val="-3"/>
          <w:w w:val="100"/>
        </w:rPr>
        <w:t>管</w:t>
      </w:r>
      <w:r>
        <w:rPr>
          <w:w w:val="100"/>
        </w:rPr>
        <w:t>理</w:t>
      </w:r>
      <w:r>
        <w:rPr>
          <w:spacing w:val="-3"/>
          <w:w w:val="100"/>
        </w:rPr>
        <w:t>外</w:t>
      </w:r>
      <w:r>
        <w:rPr>
          <w:w w:val="100"/>
        </w:rPr>
        <w:t>包</w:t>
      </w:r>
      <w:r>
        <w:rPr>
          <w:spacing w:val="-3"/>
          <w:w w:val="100"/>
        </w:rPr>
        <w:t>服</w:t>
      </w:r>
      <w:r>
        <w:rPr>
          <w:w w:val="100"/>
        </w:rPr>
        <w:t>务项</w:t>
      </w:r>
      <w:r>
        <w:rPr>
          <w:spacing w:val="-3"/>
          <w:w w:val="100"/>
        </w:rPr>
        <w:t>目</w:t>
      </w:r>
      <w:r>
        <w:rPr>
          <w:spacing w:val="-13"/>
          <w:w w:val="100"/>
        </w:rPr>
        <w:t>”</w:t>
      </w:r>
      <w:r>
        <w:rPr>
          <w:spacing w:val="-3"/>
          <w:w w:val="100"/>
        </w:rPr>
        <w:t>拟</w:t>
      </w:r>
      <w:r>
        <w:rPr>
          <w:w w:val="100"/>
        </w:rPr>
        <w:t>使</w:t>
      </w:r>
      <w:r>
        <w:rPr>
          <w:w w:val="100"/>
        </w:rPr>
        <w:t> 用募</w:t>
      </w:r>
      <w:r>
        <w:rPr>
          <w:spacing w:val="-3"/>
          <w:w w:val="100"/>
        </w:rPr>
        <w:t>集资</w:t>
      </w:r>
      <w:r>
        <w:rPr>
          <w:w w:val="100"/>
        </w:rPr>
        <w:t>金</w:t>
      </w:r>
      <w:r>
        <w:rPr>
          <w:spacing w:val="-53"/>
        </w:rPr>
        <w:t> </w:t>
      </w:r>
      <w:r>
        <w:rPr>
          <w:rFonts w:ascii="宋体" w:hAnsi="宋体" w:cs="宋体" w:eastAsia="宋体" w:hint="default"/>
          <w:w w:val="100"/>
        </w:rPr>
        <w:t>4,</w:t>
      </w:r>
      <w:r>
        <w:rPr>
          <w:rFonts w:ascii="宋体" w:hAnsi="宋体" w:cs="宋体" w:eastAsia="宋体" w:hint="default"/>
          <w:spacing w:val="-3"/>
          <w:w w:val="100"/>
        </w:rPr>
        <w:t>8</w:t>
      </w:r>
      <w:r>
        <w:rPr>
          <w:rFonts w:ascii="宋体" w:hAnsi="宋体" w:cs="宋体" w:eastAsia="宋体" w:hint="default"/>
          <w:w w:val="100"/>
        </w:rPr>
        <w:t>00</w:t>
      </w:r>
      <w:r>
        <w:rPr>
          <w:rFonts w:ascii="宋体" w:hAnsi="宋体" w:cs="宋体" w:eastAsia="宋体" w:hint="default"/>
          <w:spacing w:val="-53"/>
        </w:rPr>
        <w:t> </w:t>
      </w:r>
      <w:r>
        <w:rPr>
          <w:spacing w:val="-3"/>
          <w:w w:val="100"/>
        </w:rPr>
        <w:t>万</w:t>
      </w:r>
      <w:r>
        <w:rPr>
          <w:w w:val="100"/>
        </w:rPr>
        <w:t>元</w:t>
      </w:r>
      <w:r>
        <w:rPr>
          <w:spacing w:val="-137"/>
          <w:w w:val="100"/>
        </w:rPr>
        <w:t>；</w:t>
      </w:r>
      <w:r>
        <w:rPr>
          <w:spacing w:val="-2"/>
          <w:w w:val="100"/>
        </w:rPr>
        <w:t>“</w:t>
      </w:r>
      <w:r>
        <w:rPr>
          <w:w w:val="100"/>
        </w:rPr>
        <w:t>数据</w:t>
      </w:r>
      <w:r>
        <w:rPr>
          <w:spacing w:val="-3"/>
          <w:w w:val="100"/>
        </w:rPr>
        <w:t>中</w:t>
      </w:r>
      <w:r>
        <w:rPr>
          <w:spacing w:val="-1"/>
          <w:w w:val="100"/>
        </w:rPr>
        <w:t>心</w:t>
      </w:r>
      <w:r>
        <w:rPr>
          <w:spacing w:val="-3"/>
          <w:w w:val="100"/>
        </w:rPr>
        <w:t>创</w:t>
      </w:r>
      <w:r>
        <w:rPr>
          <w:w w:val="100"/>
        </w:rPr>
        <w:t>新</w:t>
      </w:r>
      <w:r>
        <w:rPr>
          <w:spacing w:val="-3"/>
          <w:w w:val="100"/>
        </w:rPr>
        <w:t>服</w:t>
      </w:r>
      <w:r>
        <w:rPr>
          <w:w w:val="100"/>
        </w:rPr>
        <w:t>务</w:t>
      </w:r>
      <w:r>
        <w:rPr>
          <w:spacing w:val="-3"/>
          <w:w w:val="100"/>
        </w:rPr>
        <w:t>项目</w:t>
      </w:r>
      <w:r>
        <w:rPr>
          <w:spacing w:val="-32"/>
          <w:w w:val="100"/>
        </w:rPr>
        <w:t>”</w:t>
      </w:r>
      <w:r>
        <w:rPr>
          <w:w w:val="100"/>
        </w:rPr>
        <w:t>拟使</w:t>
      </w:r>
      <w:r>
        <w:rPr>
          <w:spacing w:val="-3"/>
          <w:w w:val="100"/>
        </w:rPr>
        <w:t>用</w:t>
      </w:r>
      <w:r>
        <w:rPr>
          <w:w w:val="100"/>
        </w:rPr>
        <w:t>募</w:t>
      </w:r>
      <w:r>
        <w:rPr>
          <w:spacing w:val="-3"/>
          <w:w w:val="100"/>
        </w:rPr>
        <w:t>集资</w:t>
      </w:r>
      <w:r>
        <w:rPr>
          <w:w w:val="100"/>
        </w:rPr>
        <w:t>金</w:t>
      </w:r>
      <w:r>
        <w:rPr>
          <w:spacing w:val="-52"/>
        </w:rPr>
        <w:t> </w:t>
      </w:r>
      <w:r>
        <w:rPr>
          <w:rFonts w:ascii="宋体" w:hAnsi="宋体" w:cs="宋体" w:eastAsia="宋体" w:hint="default"/>
          <w:w w:val="100"/>
        </w:rPr>
        <w:t>4,</w:t>
      </w:r>
      <w:r>
        <w:rPr>
          <w:rFonts w:ascii="宋体" w:hAnsi="宋体" w:cs="宋体" w:eastAsia="宋体" w:hint="default"/>
          <w:spacing w:val="-3"/>
          <w:w w:val="100"/>
        </w:rPr>
        <w:t>3</w:t>
      </w:r>
      <w:r>
        <w:rPr>
          <w:rFonts w:ascii="宋体" w:hAnsi="宋体" w:cs="宋体" w:eastAsia="宋体" w:hint="default"/>
          <w:w w:val="100"/>
        </w:rPr>
        <w:t>00</w:t>
      </w:r>
      <w:r>
        <w:rPr>
          <w:rFonts w:ascii="宋体" w:hAnsi="宋体" w:cs="宋体" w:eastAsia="宋体" w:hint="default"/>
          <w:spacing w:val="-53"/>
        </w:rPr>
        <w:t> </w:t>
      </w:r>
      <w:r>
        <w:rPr>
          <w:spacing w:val="-3"/>
          <w:w w:val="100"/>
        </w:rPr>
        <w:t>万</w:t>
      </w:r>
      <w:r>
        <w:rPr>
          <w:w w:val="100"/>
        </w:rPr>
        <w:t>元</w:t>
      </w:r>
      <w:r>
        <w:rPr>
          <w:spacing w:val="-135"/>
          <w:w w:val="100"/>
        </w:rPr>
        <w:t>；</w:t>
      </w:r>
      <w:r>
        <w:rPr>
          <w:spacing w:val="-3"/>
          <w:w w:val="100"/>
        </w:rPr>
        <w:t>“</w:t>
      </w:r>
      <w:r>
        <w:rPr>
          <w:w w:val="100"/>
        </w:rPr>
        <w:t>其</w:t>
      </w:r>
      <w:r>
        <w:rPr>
          <w:spacing w:val="-3"/>
          <w:w w:val="100"/>
        </w:rPr>
        <w:t>他</w:t>
      </w:r>
      <w:r>
        <w:rPr>
          <w:w w:val="100"/>
        </w:rPr>
        <w:t>与主</w:t>
      </w:r>
    </w:p>
    <w:p>
      <w:pPr>
        <w:pStyle w:val="BodyText"/>
        <w:spacing w:line="444" w:lineRule="auto" w:before="46"/>
        <w:ind w:left="558" w:right="102" w:hanging="420"/>
        <w:jc w:val="left"/>
      </w:pPr>
      <w:r>
        <w:rPr/>
        <w:t>营业务相关的营运资金”的金额为</w:t>
      </w:r>
      <w:r>
        <w:rPr>
          <w:spacing w:val="-53"/>
        </w:rPr>
        <w:t> </w:t>
      </w:r>
      <w:r>
        <w:rPr>
          <w:rFonts w:ascii="宋体" w:hAnsi="宋体" w:cs="宋体" w:eastAsia="宋体" w:hint="default"/>
        </w:rPr>
        <w:t>13,002</w:t>
      </w:r>
      <w:r>
        <w:rPr>
          <w:rFonts w:ascii="宋体" w:hAnsi="宋体" w:cs="宋体" w:eastAsia="宋体" w:hint="default"/>
          <w:spacing w:val="-54"/>
        </w:rPr>
        <w:t> </w:t>
      </w:r>
      <w:r>
        <w:rPr/>
        <w:t>万元。</w:t>
      </w:r>
      <w:r>
        <w:rPr>
          <w:w w:val="100"/>
        </w:rPr>
        <w:t> </w:t>
      </w:r>
      <w:r>
        <w:rPr>
          <w:spacing w:val="-4"/>
          <w:w w:val="100"/>
        </w:rPr>
        <w:t>截至报告期末，公司尚未落实具体使用计划的其他与主营业务相关的营业资金的金额为</w:t>
      </w:r>
    </w:p>
    <w:p>
      <w:pPr>
        <w:pStyle w:val="BodyText"/>
        <w:spacing w:line="240" w:lineRule="auto" w:before="14"/>
        <w:ind w:right="102"/>
        <w:jc w:val="left"/>
      </w:pPr>
      <w:r>
        <w:rPr>
          <w:rFonts w:ascii="宋体" w:hAnsi="宋体" w:cs="宋体" w:eastAsia="宋体" w:hint="default"/>
        </w:rPr>
        <w:t>13,002</w:t>
      </w:r>
      <w:r>
        <w:rPr>
          <w:rFonts w:ascii="宋体" w:hAnsi="宋体" w:cs="宋体" w:eastAsia="宋体" w:hint="default"/>
          <w:spacing w:val="-52"/>
        </w:rPr>
        <w:t> </w:t>
      </w:r>
      <w:r>
        <w:rPr/>
        <w:t>万元。</w:t>
      </w:r>
    </w:p>
    <w:p>
      <w:pPr>
        <w:spacing w:line="240" w:lineRule="auto" w:before="12"/>
        <w:rPr>
          <w:rFonts w:ascii="宋体" w:hAnsi="宋体" w:cs="宋体" w:eastAsia="宋体" w:hint="default"/>
          <w:sz w:val="17"/>
          <w:szCs w:val="17"/>
        </w:rPr>
      </w:pPr>
    </w:p>
    <w:p>
      <w:pPr>
        <w:pStyle w:val="BodyText"/>
        <w:spacing w:line="408" w:lineRule="auto"/>
        <w:ind w:right="102" w:firstLine="419"/>
        <w:jc w:val="left"/>
      </w:pPr>
      <w:r>
        <w:rPr>
          <w:rFonts w:ascii="宋体" w:hAnsi="宋体" w:cs="宋体" w:eastAsia="宋体" w:hint="default"/>
        </w:rPr>
        <w:t>2012</w:t>
      </w:r>
      <w:r>
        <w:rPr>
          <w:rFonts w:ascii="宋体" w:hAnsi="宋体" w:cs="宋体" w:eastAsia="宋体" w:hint="default"/>
          <w:spacing w:val="6"/>
        </w:rPr>
        <w:t> </w:t>
      </w:r>
      <w:r>
        <w:rPr/>
        <w:t>年公司将结合业务发展目标和未来发展战略，合理安排使用资金，积极推进募投</w:t>
      </w:r>
      <w:r>
        <w:rPr>
          <w:w w:val="100"/>
        </w:rPr>
        <w:t> </w:t>
      </w:r>
      <w:r>
        <w:rPr>
          <w:spacing w:val="-7"/>
        </w:rPr>
        <w:t>项目建设，严格按照中国证监会和深圳证券交易所的各项规定，规范、科学的使用募集资金，</w:t>
      </w:r>
      <w:r>
        <w:rPr>
          <w:spacing w:val="-21"/>
        </w:rPr>
        <w:t> </w:t>
      </w:r>
      <w:r>
        <w:rPr>
          <w:spacing w:val="-21"/>
        </w:rPr>
      </w:r>
      <w:r>
        <w:rPr>
          <w:spacing w:val="-4"/>
        </w:rPr>
        <w:t>努力提高募集资金使用效率，为股东创造最大效益。同时，公司将对剩余超募资金的使用进</w:t>
      </w:r>
      <w:r>
        <w:rPr>
          <w:spacing w:val="-41"/>
        </w:rPr>
        <w:t> </w:t>
      </w:r>
      <w:r>
        <w:rPr>
          <w:spacing w:val="-41"/>
        </w:rPr>
      </w:r>
      <w:r>
        <w:rPr/>
        <w:t>行详细规划和严格论证，根据相关规定制定出科学的超募资金使用计划。</w:t>
      </w:r>
    </w:p>
    <w:p>
      <w:pPr>
        <w:pStyle w:val="BodyText"/>
        <w:spacing w:line="408" w:lineRule="auto" w:before="84"/>
        <w:ind w:right="209" w:firstLine="419"/>
        <w:jc w:val="both"/>
      </w:pPr>
      <w:r>
        <w:rPr>
          <w:rFonts w:ascii="宋体" w:hAnsi="宋体" w:cs="宋体" w:eastAsia="宋体" w:hint="default"/>
        </w:rPr>
        <w:t>2012</w:t>
      </w:r>
      <w:r>
        <w:rPr>
          <w:rFonts w:ascii="宋体" w:hAnsi="宋体" w:cs="宋体" w:eastAsia="宋体" w:hint="default"/>
          <w:spacing w:val="12"/>
        </w:rPr>
        <w:t> </w:t>
      </w:r>
      <w:r>
        <w:rPr/>
        <w:t>年，公司将积极实施对外投资计划，寻求有协同效应的收购兼并对象，并由公司</w:t>
      </w:r>
      <w:r>
        <w:rPr>
          <w:w w:val="100"/>
        </w:rPr>
        <w:t> </w:t>
      </w:r>
      <w:r>
        <w:rPr>
          <w:spacing w:val="-4"/>
        </w:rPr>
        <w:t>投资部专门负责推进此项重大工作。公司将科学决策并购项目，以并购业务能否加强公司的</w:t>
      </w:r>
      <w:r>
        <w:rPr>
          <w:spacing w:val="-41"/>
        </w:rPr>
        <w:t> </w:t>
      </w:r>
      <w:r>
        <w:rPr>
          <w:spacing w:val="-41"/>
        </w:rPr>
      </w:r>
      <w:r>
        <w:rPr>
          <w:spacing w:val="-4"/>
        </w:rPr>
        <w:t>竞争优势，带来整合的协同效应，以及所并购项目的成长性为选择项目的标准和依据，从而</w:t>
      </w:r>
      <w:r>
        <w:rPr>
          <w:spacing w:val="-44"/>
        </w:rPr>
        <w:t> </w:t>
      </w:r>
      <w:r>
        <w:rPr>
          <w:spacing w:val="-44"/>
        </w:rPr>
      </w:r>
      <w:r>
        <w:rPr/>
        <w:t>保证投资项目的回报率。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0"/>
        <w:ind w:left="138" w:right="102" w:firstLine="0"/>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79"/>
          <w:sz w:val="24"/>
          <w:szCs w:val="24"/>
        </w:rPr>
        <w:t> </w:t>
      </w:r>
      <w:r>
        <w:rPr>
          <w:rFonts w:ascii="宋体" w:hAnsi="宋体" w:cs="宋体" w:eastAsia="宋体" w:hint="default"/>
          <w:b/>
          <w:bCs/>
          <w:sz w:val="24"/>
          <w:szCs w:val="24"/>
        </w:rPr>
        <w:t>报告期内的投资情况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Heading3"/>
        <w:spacing w:line="240" w:lineRule="auto" w:before="163"/>
        <w:ind w:left="138" w:right="102"/>
        <w:jc w:val="left"/>
        <w:rPr>
          <w:b w:val="0"/>
          <w:bCs w:val="0"/>
        </w:rPr>
      </w:pPr>
      <w:r>
        <w:rPr/>
        <w:t>（一）</w:t>
      </w:r>
      <w:r>
        <w:rPr>
          <w:spacing w:val="-16"/>
        </w:rPr>
        <w:t> </w:t>
      </w:r>
      <w:r>
        <w:rPr/>
        <w:t>募集资金基本情况</w:t>
      </w:r>
      <w:r>
        <w:rPr>
          <w:b w:val="0"/>
          <w:bCs w:val="0"/>
        </w:rPr>
      </w:r>
    </w:p>
    <w:p>
      <w:pPr>
        <w:spacing w:line="240" w:lineRule="auto" w:before="12"/>
        <w:rPr>
          <w:rFonts w:ascii="宋体" w:hAnsi="宋体" w:cs="宋体" w:eastAsia="宋体" w:hint="default"/>
          <w:b/>
          <w:bCs/>
          <w:sz w:val="17"/>
          <w:szCs w:val="17"/>
        </w:rPr>
      </w:pPr>
    </w:p>
    <w:p>
      <w:pPr>
        <w:pStyle w:val="BodyText"/>
        <w:spacing w:line="410" w:lineRule="auto"/>
        <w:ind w:right="202" w:firstLine="419"/>
        <w:jc w:val="left"/>
        <w:rPr>
          <w:rFonts w:ascii="宋体" w:hAnsi="宋体" w:cs="宋体" w:eastAsia="宋体" w:hint="default"/>
        </w:rPr>
      </w:pPr>
      <w:r>
        <w:rPr/>
        <w:t>经中国证券监督管理委员会证监许可【</w:t>
      </w:r>
      <w:r>
        <w:rPr>
          <w:rFonts w:ascii="宋体" w:hAnsi="宋体" w:cs="宋体" w:eastAsia="宋体" w:hint="default"/>
        </w:rPr>
        <w:t>2011</w:t>
      </w:r>
      <w:r>
        <w:rPr/>
        <w:t>】</w:t>
      </w:r>
      <w:r>
        <w:rPr>
          <w:rFonts w:ascii="宋体" w:hAnsi="宋体" w:cs="宋体" w:eastAsia="宋体" w:hint="default"/>
        </w:rPr>
        <w:t>1035</w:t>
      </w:r>
      <w:r>
        <w:rPr>
          <w:rFonts w:ascii="宋体" w:hAnsi="宋体" w:cs="宋体" w:eastAsia="宋体" w:hint="default"/>
          <w:spacing w:val="-64"/>
        </w:rPr>
        <w:t> </w:t>
      </w:r>
      <w:r>
        <w:rPr/>
        <w:t>号</w:t>
      </w:r>
      <w:r>
        <w:rPr>
          <w:spacing w:val="-29"/>
        </w:rPr>
        <w:t> </w:t>
      </w:r>
      <w:r>
        <w:rPr/>
        <w:t>《关于核准上海天玑科技股份有</w:t>
      </w:r>
      <w:r>
        <w:rPr>
          <w:w w:val="100"/>
        </w:rPr>
        <w:t> </w:t>
      </w:r>
      <w:r>
        <w:rPr>
          <w:spacing w:val="-10"/>
          <w:w w:val="100"/>
        </w:rPr>
        <w:t>限公司首次公开发行股票并在创业板上市的批复》核准，发行人民币普通股（</w:t>
      </w:r>
      <w:r>
        <w:rPr>
          <w:rFonts w:ascii="宋体" w:hAnsi="宋体" w:cs="宋体" w:eastAsia="宋体" w:hint="default"/>
          <w:spacing w:val="-10"/>
          <w:w w:val="100"/>
        </w:rPr>
        <w:t>A</w:t>
      </w:r>
      <w:r>
        <w:rPr>
          <w:rFonts w:ascii="宋体" w:hAnsi="宋体" w:cs="宋体" w:eastAsia="宋体" w:hint="default"/>
          <w:spacing w:val="-55"/>
          <w:w w:val="100"/>
        </w:rPr>
        <w:t> </w:t>
      </w:r>
      <w:r>
        <w:rPr>
          <w:spacing w:val="-26"/>
          <w:w w:val="100"/>
        </w:rPr>
        <w:t>股）股票</w:t>
      </w:r>
      <w:r>
        <w:rPr>
          <w:spacing w:val="-52"/>
          <w:w w:val="100"/>
        </w:rPr>
        <w:t> </w:t>
      </w:r>
      <w:r>
        <w:rPr>
          <w:rFonts w:ascii="宋体" w:hAnsi="宋体" w:cs="宋体" w:eastAsia="宋体" w:hint="default"/>
          <w:spacing w:val="-1"/>
          <w:w w:val="100"/>
        </w:rPr>
        <w:t>1,700</w:t>
      </w:r>
    </w:p>
    <w:p>
      <w:pPr>
        <w:pStyle w:val="BodyText"/>
        <w:spacing w:line="240" w:lineRule="auto" w:before="44"/>
        <w:ind w:right="102"/>
        <w:jc w:val="left"/>
        <w:rPr>
          <w:rFonts w:ascii="宋体" w:hAnsi="宋体" w:cs="宋体" w:eastAsia="宋体" w:hint="default"/>
        </w:rPr>
      </w:pPr>
      <w:r>
        <w:rPr>
          <w:spacing w:val="-8"/>
        </w:rPr>
        <w:t>万股，每股面值</w:t>
      </w:r>
      <w:r>
        <w:rPr>
          <w:spacing w:val="-45"/>
        </w:rPr>
        <w:t> </w:t>
      </w:r>
      <w:r>
        <w:rPr>
          <w:rFonts w:ascii="宋体" w:hAnsi="宋体" w:cs="宋体" w:eastAsia="宋体" w:hint="default"/>
        </w:rPr>
        <w:t>1</w:t>
      </w:r>
      <w:r>
        <w:rPr>
          <w:rFonts w:ascii="宋体" w:hAnsi="宋体" w:cs="宋体" w:eastAsia="宋体" w:hint="default"/>
          <w:spacing w:val="-47"/>
        </w:rPr>
        <w:t> </w:t>
      </w:r>
      <w:r>
        <w:rPr>
          <w:spacing w:val="-6"/>
        </w:rPr>
        <w:t>元，发行价格为人民币</w:t>
      </w:r>
      <w:r>
        <w:rPr>
          <w:spacing w:val="-44"/>
        </w:rPr>
        <w:t> </w:t>
      </w:r>
      <w:r>
        <w:rPr>
          <w:rFonts w:ascii="宋体" w:hAnsi="宋体" w:cs="宋体" w:eastAsia="宋体" w:hint="default"/>
        </w:rPr>
        <w:t>20.00</w:t>
      </w:r>
      <w:r>
        <w:rPr>
          <w:rFonts w:ascii="宋体" w:hAnsi="宋体" w:cs="宋体" w:eastAsia="宋体" w:hint="default"/>
          <w:spacing w:val="-47"/>
        </w:rPr>
        <w:t> </w:t>
      </w:r>
      <w:r>
        <w:rPr>
          <w:spacing w:val="-6"/>
        </w:rPr>
        <w:t>元，募集资金总额为人民币</w:t>
      </w:r>
      <w:r>
        <w:rPr>
          <w:spacing w:val="-45"/>
        </w:rPr>
        <w:t> </w:t>
      </w:r>
      <w:r>
        <w:rPr>
          <w:rFonts w:ascii="宋体" w:hAnsi="宋体" w:cs="宋体" w:eastAsia="宋体" w:hint="default"/>
        </w:rPr>
        <w:t>340,000,000.00</w:t>
      </w:r>
    </w:p>
    <w:p>
      <w:pPr>
        <w:spacing w:line="240" w:lineRule="auto" w:before="10"/>
        <w:rPr>
          <w:rFonts w:ascii="宋体" w:hAnsi="宋体" w:cs="宋体" w:eastAsia="宋体" w:hint="default"/>
          <w:sz w:val="14"/>
          <w:szCs w:val="14"/>
        </w:rPr>
      </w:pPr>
    </w:p>
    <w:p>
      <w:pPr>
        <w:pStyle w:val="BodyText"/>
        <w:spacing w:line="240" w:lineRule="auto"/>
        <w:ind w:right="102"/>
        <w:jc w:val="left"/>
      </w:pPr>
      <w:r>
        <w:rPr>
          <w:spacing w:val="34"/>
        </w:rPr>
        <w:t>元。扣除发行费用合计人民币 </w:t>
      </w:r>
      <w:r>
        <w:rPr>
          <w:rFonts w:ascii="宋体" w:hAnsi="宋体" w:cs="宋体" w:eastAsia="宋体" w:hint="default"/>
        </w:rPr>
        <w:t>23,981,000.00 </w:t>
      </w:r>
      <w:r>
        <w:rPr>
          <w:rFonts w:ascii="宋体" w:hAnsi="宋体" w:cs="宋体" w:eastAsia="宋体" w:hint="default"/>
          <w:spacing w:val="1"/>
        </w:rPr>
        <w:t> </w:t>
      </w:r>
      <w:r>
        <w:rPr>
          <w:spacing w:val="34"/>
        </w:rPr>
        <w:t>元，实际募集资金净额为人民币</w:t>
      </w:r>
      <w:r>
        <w:rPr>
          <w:spacing w:val="-67"/>
        </w:rPr>
        <w:t> </w:t>
      </w:r>
      <w:r>
        <w:rPr/>
      </w:r>
    </w:p>
    <w:p>
      <w:pPr>
        <w:spacing w:line="240" w:lineRule="auto" w:before="10"/>
        <w:rPr>
          <w:rFonts w:ascii="宋体" w:hAnsi="宋体" w:cs="宋体" w:eastAsia="宋体" w:hint="default"/>
          <w:sz w:val="14"/>
          <w:szCs w:val="14"/>
        </w:rPr>
      </w:pPr>
    </w:p>
    <w:p>
      <w:pPr>
        <w:pStyle w:val="BodyText"/>
        <w:spacing w:line="240" w:lineRule="auto"/>
        <w:ind w:right="102"/>
        <w:jc w:val="left"/>
      </w:pPr>
      <w:r>
        <w:rPr>
          <w:rFonts w:ascii="宋体" w:hAnsi="宋体" w:cs="宋体" w:eastAsia="宋体" w:hint="default"/>
        </w:rPr>
        <w:t>316,019,000.00</w:t>
      </w:r>
      <w:r>
        <w:rPr>
          <w:rFonts w:ascii="宋体" w:hAnsi="宋体" w:cs="宋体" w:eastAsia="宋体" w:hint="default"/>
          <w:spacing w:val="-46"/>
        </w:rPr>
        <w:t> </w:t>
      </w:r>
      <w:r>
        <w:rPr/>
        <w:t>元，以上募集资金已由立信会计事务于</w:t>
      </w:r>
      <w:r>
        <w:rPr>
          <w:spacing w:val="-43"/>
        </w:rPr>
        <w:t> </w:t>
      </w:r>
      <w:r>
        <w:rPr>
          <w:rFonts w:ascii="宋体" w:hAnsi="宋体" w:cs="宋体" w:eastAsia="宋体" w:hint="default"/>
        </w:rPr>
        <w:t>2011</w:t>
      </w:r>
      <w:r>
        <w:rPr>
          <w:rFonts w:ascii="宋体" w:hAnsi="宋体" w:cs="宋体" w:eastAsia="宋体" w:hint="default"/>
          <w:spacing w:val="-43"/>
        </w:rPr>
        <w:t> </w:t>
      </w:r>
      <w:r>
        <w:rPr/>
        <w:t>年</w:t>
      </w:r>
      <w:r>
        <w:rPr>
          <w:spacing w:val="-45"/>
        </w:rPr>
        <w:t> </w:t>
      </w:r>
      <w:r>
        <w:rPr>
          <w:rFonts w:ascii="宋体" w:hAnsi="宋体" w:cs="宋体" w:eastAsia="宋体" w:hint="default"/>
        </w:rPr>
        <w:t>7</w:t>
      </w:r>
      <w:r>
        <w:rPr>
          <w:rFonts w:ascii="宋体" w:hAnsi="宋体" w:cs="宋体" w:eastAsia="宋体" w:hint="default"/>
          <w:spacing w:val="-43"/>
        </w:rPr>
        <w:t> </w:t>
      </w:r>
      <w:r>
        <w:rPr/>
        <w:t>月</w:t>
      </w:r>
      <w:r>
        <w:rPr>
          <w:spacing w:val="-43"/>
        </w:rPr>
        <w:t> </w:t>
      </w:r>
      <w:r>
        <w:rPr>
          <w:rFonts w:ascii="宋体" w:hAnsi="宋体" w:cs="宋体" w:eastAsia="宋体" w:hint="default"/>
        </w:rPr>
        <w:t>14</w:t>
      </w:r>
      <w:r>
        <w:rPr>
          <w:rFonts w:ascii="宋体" w:hAnsi="宋体" w:cs="宋体" w:eastAsia="宋体" w:hint="default"/>
          <w:spacing w:val="-43"/>
        </w:rPr>
        <w:t> </w:t>
      </w:r>
      <w:r>
        <w:rPr/>
        <w:t>日出具的信会师报</w:t>
      </w:r>
    </w:p>
    <w:p>
      <w:pPr>
        <w:spacing w:line="240" w:lineRule="auto" w:before="10"/>
        <w:rPr>
          <w:rFonts w:ascii="宋体" w:hAnsi="宋体" w:cs="宋体" w:eastAsia="宋体" w:hint="default"/>
          <w:sz w:val="14"/>
          <w:szCs w:val="14"/>
        </w:rPr>
      </w:pPr>
    </w:p>
    <w:p>
      <w:pPr>
        <w:pStyle w:val="BodyText"/>
        <w:spacing w:line="240" w:lineRule="auto"/>
        <w:ind w:right="102"/>
        <w:jc w:val="left"/>
      </w:pPr>
      <w:r>
        <w:rPr/>
        <w:t>【</w:t>
      </w:r>
      <w:r>
        <w:rPr>
          <w:rFonts w:ascii="宋体" w:hAnsi="宋体" w:cs="宋体" w:eastAsia="宋体" w:hint="default"/>
        </w:rPr>
        <w:t>2011</w:t>
      </w:r>
      <w:r>
        <w:rPr/>
        <w:t>】第</w:t>
      </w:r>
      <w:r>
        <w:rPr>
          <w:spacing w:val="-54"/>
        </w:rPr>
        <w:t> </w:t>
      </w:r>
      <w:r>
        <w:rPr>
          <w:rFonts w:ascii="宋体" w:hAnsi="宋体" w:cs="宋体" w:eastAsia="宋体" w:hint="default"/>
        </w:rPr>
        <w:t>13061</w:t>
      </w:r>
      <w:r>
        <w:rPr>
          <w:rFonts w:ascii="宋体" w:hAnsi="宋体" w:cs="宋体" w:eastAsia="宋体" w:hint="default"/>
          <w:spacing w:val="-54"/>
        </w:rPr>
        <w:t> </w:t>
      </w:r>
      <w:r>
        <w:rPr/>
        <w:t>号《验资报告》验资确认。</w:t>
      </w:r>
    </w:p>
    <w:p>
      <w:pPr>
        <w:spacing w:after="0" w:line="240" w:lineRule="auto"/>
        <w:jc w:val="left"/>
        <w:sectPr>
          <w:pgSz w:w="11910" w:h="16840"/>
          <w:pgMar w:header="893" w:footer="1040" w:top="1520" w:bottom="1220" w:left="1660" w:right="1580"/>
        </w:sectPr>
      </w:pPr>
    </w:p>
    <w:p>
      <w:pPr>
        <w:pStyle w:val="Heading3"/>
        <w:spacing w:line="240" w:lineRule="auto" w:before="105"/>
        <w:ind w:left="878" w:right="3671"/>
        <w:jc w:val="left"/>
        <w:rPr>
          <w:b w:val="0"/>
          <w:bCs w:val="0"/>
        </w:rPr>
      </w:pPr>
      <w:r>
        <w:rPr/>
        <w:t>（二）</w:t>
      </w:r>
      <w:r>
        <w:rPr>
          <w:spacing w:val="-16"/>
        </w:rPr>
        <w:t> </w:t>
      </w:r>
      <w:r>
        <w:rPr/>
        <w:t>募集资金使用情况</w:t>
      </w:r>
      <w:r>
        <w:rPr>
          <w:b w:val="0"/>
          <w:bCs w:val="0"/>
        </w:rPr>
      </w:r>
    </w:p>
    <w:p>
      <w:pPr>
        <w:spacing w:line="240" w:lineRule="auto" w:before="1"/>
        <w:rPr>
          <w:rFonts w:ascii="宋体" w:hAnsi="宋体" w:cs="宋体" w:eastAsia="宋体" w:hint="default"/>
          <w:b/>
          <w:bCs/>
          <w:sz w:val="10"/>
          <w:szCs w:val="10"/>
        </w:rPr>
      </w:pPr>
    </w:p>
    <w:p>
      <w:pPr>
        <w:spacing w:before="44"/>
        <w:ind w:left="0" w:right="874"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4"/>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1822"/>
        <w:gridCol w:w="557"/>
        <w:gridCol w:w="635"/>
        <w:gridCol w:w="970"/>
        <w:gridCol w:w="962"/>
        <w:gridCol w:w="126"/>
        <w:gridCol w:w="494"/>
        <w:gridCol w:w="854"/>
        <w:gridCol w:w="1122"/>
        <w:gridCol w:w="209"/>
        <w:gridCol w:w="575"/>
        <w:gridCol w:w="646"/>
        <w:gridCol w:w="857"/>
      </w:tblGrid>
      <w:tr>
        <w:trPr>
          <w:trHeight w:val="403" w:hRule="exact"/>
        </w:trPr>
        <w:tc>
          <w:tcPr>
            <w:tcW w:w="3014"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874" w:right="0"/>
              <w:jc w:val="left"/>
              <w:rPr>
                <w:rFonts w:ascii="宋体" w:hAnsi="宋体" w:cs="宋体" w:eastAsia="宋体" w:hint="default"/>
                <w:sz w:val="21"/>
                <w:szCs w:val="21"/>
              </w:rPr>
            </w:pPr>
            <w:r>
              <w:rPr>
                <w:rFonts w:ascii="宋体" w:hAnsi="宋体" w:cs="宋体" w:eastAsia="宋体" w:hint="default"/>
                <w:sz w:val="21"/>
                <w:szCs w:val="21"/>
              </w:rPr>
              <w:t>募集资金总额</w:t>
            </w:r>
          </w:p>
        </w:tc>
        <w:tc>
          <w:tcPr>
            <w:tcW w:w="2058"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28"/>
              <w:ind w:left="1064" w:right="0"/>
              <w:jc w:val="left"/>
              <w:rPr>
                <w:rFonts w:ascii="宋体" w:hAnsi="宋体" w:cs="宋体" w:eastAsia="宋体" w:hint="default"/>
                <w:sz w:val="21"/>
                <w:szCs w:val="21"/>
              </w:rPr>
            </w:pPr>
            <w:r>
              <w:rPr>
                <w:rFonts w:ascii="宋体"/>
                <w:sz w:val="21"/>
              </w:rPr>
              <w:t>31,601.90</w:t>
            </w:r>
          </w:p>
        </w:tc>
        <w:tc>
          <w:tcPr>
            <w:tcW w:w="2679"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79" w:type="dxa"/>
            <w:gridSpan w:val="3"/>
            <w:vMerge w:val="restart"/>
            <w:tcBorders>
              <w:top w:val="single" w:sz="4" w:space="0" w:color="000000"/>
              <w:left w:val="single" w:sz="9" w:space="0" w:color="DCDCDC"/>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right="19"/>
              <w:jc w:val="right"/>
              <w:rPr>
                <w:rFonts w:ascii="宋体" w:hAnsi="宋体" w:cs="宋体" w:eastAsia="宋体" w:hint="default"/>
                <w:sz w:val="21"/>
                <w:szCs w:val="21"/>
              </w:rPr>
            </w:pPr>
            <w:r>
              <w:rPr>
                <w:rFonts w:ascii="宋体"/>
                <w:sz w:val="21"/>
              </w:rPr>
              <w:t>567.24</w:t>
            </w:r>
          </w:p>
        </w:tc>
      </w:tr>
      <w:tr>
        <w:trPr>
          <w:trHeight w:val="350" w:hRule="exact"/>
        </w:trPr>
        <w:tc>
          <w:tcPr>
            <w:tcW w:w="3014"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71" w:lineRule="auto" w:before="28"/>
              <w:ind w:left="1397" w:right="25" w:hanging="1366"/>
              <w:jc w:val="left"/>
              <w:rPr>
                <w:rFonts w:ascii="宋体" w:hAnsi="宋体" w:cs="宋体" w:eastAsia="宋体" w:hint="default"/>
                <w:sz w:val="21"/>
                <w:szCs w:val="21"/>
              </w:rPr>
            </w:pPr>
            <w:r>
              <w:rPr>
                <w:rFonts w:ascii="宋体" w:hAnsi="宋体" w:cs="宋体" w:eastAsia="宋体" w:hint="default"/>
                <w:spacing w:val="-2"/>
                <w:sz w:val="21"/>
                <w:szCs w:val="21"/>
              </w:rPr>
              <w:t>报告期内变更用途的募集资金总</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额</w:t>
            </w:r>
          </w:p>
        </w:tc>
        <w:tc>
          <w:tcPr>
            <w:tcW w:w="2058" w:type="dxa"/>
            <w:gridSpan w:val="3"/>
            <w:vMerge w:val="restart"/>
            <w:tcBorders>
              <w:top w:val="single" w:sz="4" w:space="0" w:color="000000"/>
              <w:left w:val="single" w:sz="13" w:space="0" w:color="DCDCDC"/>
              <w:right w:val="single" w:sz="9" w:space="0" w:color="DCDCDC"/>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6"/>
              <w:jc w:val="right"/>
              <w:rPr>
                <w:rFonts w:ascii="宋体" w:hAnsi="宋体" w:cs="宋体" w:eastAsia="宋体" w:hint="default"/>
                <w:sz w:val="21"/>
                <w:szCs w:val="21"/>
              </w:rPr>
            </w:pPr>
            <w:r>
              <w:rPr>
                <w:rFonts w:ascii="宋体"/>
                <w:sz w:val="21"/>
              </w:rPr>
              <w:t>0.00</w:t>
            </w:r>
          </w:p>
        </w:tc>
        <w:tc>
          <w:tcPr>
            <w:tcW w:w="2679" w:type="dxa"/>
            <w:gridSpan w:val="4"/>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177" w:right="0"/>
              <w:jc w:val="left"/>
              <w:rPr>
                <w:rFonts w:ascii="宋体" w:hAnsi="宋体" w:cs="宋体" w:eastAsia="宋体" w:hint="default"/>
                <w:sz w:val="21"/>
                <w:szCs w:val="21"/>
              </w:rPr>
            </w:pPr>
            <w:r>
              <w:rPr>
                <w:rFonts w:ascii="宋体" w:hAnsi="宋体" w:cs="宋体" w:eastAsia="宋体" w:hint="default"/>
                <w:sz w:val="21"/>
                <w:szCs w:val="21"/>
              </w:rPr>
              <w:t>本年度投入募集资金总额</w:t>
            </w:r>
          </w:p>
        </w:tc>
        <w:tc>
          <w:tcPr>
            <w:tcW w:w="2079" w:type="dxa"/>
            <w:gridSpan w:val="3"/>
            <w:vMerge/>
            <w:tcBorders>
              <w:left w:val="single" w:sz="9" w:space="0" w:color="DCDCDC"/>
              <w:right w:val="single" w:sz="4" w:space="0" w:color="000000"/>
            </w:tcBorders>
          </w:tcPr>
          <w:p>
            <w:pPr/>
          </w:p>
        </w:tc>
      </w:tr>
      <w:tr>
        <w:trPr>
          <w:trHeight w:val="362" w:hRule="exact"/>
        </w:trPr>
        <w:tc>
          <w:tcPr>
            <w:tcW w:w="3014" w:type="dxa"/>
            <w:gridSpan w:val="3"/>
            <w:vMerge/>
            <w:tcBorders>
              <w:left w:val="single" w:sz="4" w:space="0" w:color="000000"/>
              <w:bottom w:val="single" w:sz="4" w:space="0" w:color="000000"/>
              <w:right w:val="single" w:sz="4" w:space="0" w:color="000000"/>
            </w:tcBorders>
            <w:shd w:val="clear" w:color="auto" w:fill="DCDCDC"/>
          </w:tcPr>
          <w:p>
            <w:pPr/>
          </w:p>
        </w:tc>
        <w:tc>
          <w:tcPr>
            <w:tcW w:w="2058" w:type="dxa"/>
            <w:gridSpan w:val="3"/>
            <w:vMerge/>
            <w:tcBorders>
              <w:left w:val="single" w:sz="13" w:space="0" w:color="DCDCDC"/>
              <w:bottom w:val="single" w:sz="4" w:space="0" w:color="000000"/>
              <w:right w:val="single" w:sz="9" w:space="0" w:color="DCDCDC"/>
            </w:tcBorders>
          </w:tcPr>
          <w:p>
            <w:pPr/>
          </w:p>
        </w:tc>
        <w:tc>
          <w:tcPr>
            <w:tcW w:w="2679"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79" w:type="dxa"/>
            <w:gridSpan w:val="3"/>
            <w:vMerge/>
            <w:tcBorders>
              <w:left w:val="single" w:sz="9" w:space="0" w:color="DCDCDC"/>
              <w:bottom w:val="single" w:sz="4" w:space="0" w:color="000000"/>
              <w:right w:val="single" w:sz="4" w:space="0" w:color="000000"/>
            </w:tcBorders>
          </w:tcPr>
          <w:p>
            <w:pPr/>
          </w:p>
        </w:tc>
      </w:tr>
      <w:tr>
        <w:trPr>
          <w:trHeight w:val="403" w:hRule="exact"/>
        </w:trPr>
        <w:tc>
          <w:tcPr>
            <w:tcW w:w="3014"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136"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w:t>
            </w:r>
          </w:p>
        </w:tc>
        <w:tc>
          <w:tcPr>
            <w:tcW w:w="2058"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28"/>
              <w:ind w:right="23"/>
              <w:jc w:val="right"/>
              <w:rPr>
                <w:rFonts w:ascii="宋体" w:hAnsi="宋体" w:cs="宋体" w:eastAsia="宋体" w:hint="default"/>
                <w:sz w:val="21"/>
                <w:szCs w:val="21"/>
              </w:rPr>
            </w:pPr>
            <w:r>
              <w:rPr>
                <w:rFonts w:ascii="宋体"/>
                <w:sz w:val="21"/>
              </w:rPr>
              <w:t>0.00</w:t>
            </w:r>
          </w:p>
        </w:tc>
        <w:tc>
          <w:tcPr>
            <w:tcW w:w="2679"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79" w:type="dxa"/>
            <w:gridSpan w:val="3"/>
            <w:vMerge w:val="restart"/>
            <w:tcBorders>
              <w:top w:val="single" w:sz="4" w:space="0" w:color="000000"/>
              <w:left w:val="single" w:sz="9" w:space="0" w:color="DCDCDC"/>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right="19"/>
              <w:jc w:val="right"/>
              <w:rPr>
                <w:rFonts w:ascii="宋体" w:hAnsi="宋体" w:cs="宋体" w:eastAsia="宋体" w:hint="default"/>
                <w:sz w:val="21"/>
                <w:szCs w:val="21"/>
              </w:rPr>
            </w:pPr>
            <w:r>
              <w:rPr>
                <w:rFonts w:ascii="宋体"/>
                <w:sz w:val="21"/>
              </w:rPr>
              <w:t>567.24</w:t>
            </w:r>
          </w:p>
        </w:tc>
      </w:tr>
      <w:tr>
        <w:trPr>
          <w:trHeight w:val="350" w:hRule="exact"/>
        </w:trPr>
        <w:tc>
          <w:tcPr>
            <w:tcW w:w="3014"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71" w:lineRule="auto" w:before="28"/>
              <w:ind w:left="1397" w:right="25" w:hanging="1366"/>
              <w:jc w:val="left"/>
              <w:rPr>
                <w:rFonts w:ascii="宋体" w:hAnsi="宋体" w:cs="宋体" w:eastAsia="宋体" w:hint="default"/>
                <w:sz w:val="21"/>
                <w:szCs w:val="21"/>
              </w:rPr>
            </w:pPr>
            <w:r>
              <w:rPr>
                <w:rFonts w:ascii="宋体" w:hAnsi="宋体" w:cs="宋体" w:eastAsia="宋体" w:hint="default"/>
                <w:spacing w:val="-2"/>
                <w:sz w:val="21"/>
                <w:szCs w:val="21"/>
              </w:rPr>
              <w:t>累计变更用途的募集资金总额比</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例</w:t>
            </w:r>
          </w:p>
        </w:tc>
        <w:tc>
          <w:tcPr>
            <w:tcW w:w="2058" w:type="dxa"/>
            <w:gridSpan w:val="3"/>
            <w:vMerge w:val="restart"/>
            <w:tcBorders>
              <w:top w:val="single" w:sz="4" w:space="0" w:color="000000"/>
              <w:left w:val="single" w:sz="13" w:space="0" w:color="DCDCDC"/>
              <w:right w:val="single" w:sz="9" w:space="0" w:color="DCDCDC"/>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6"/>
              <w:jc w:val="right"/>
              <w:rPr>
                <w:rFonts w:ascii="宋体" w:hAnsi="宋体" w:cs="宋体" w:eastAsia="宋体" w:hint="default"/>
                <w:sz w:val="21"/>
                <w:szCs w:val="21"/>
              </w:rPr>
            </w:pPr>
            <w:r>
              <w:rPr>
                <w:rFonts w:ascii="宋体"/>
                <w:sz w:val="21"/>
              </w:rPr>
              <w:t>0.00%</w:t>
            </w:r>
          </w:p>
        </w:tc>
        <w:tc>
          <w:tcPr>
            <w:tcW w:w="2679" w:type="dxa"/>
            <w:gridSpan w:val="4"/>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177" w:right="0"/>
              <w:jc w:val="left"/>
              <w:rPr>
                <w:rFonts w:ascii="宋体" w:hAnsi="宋体" w:cs="宋体" w:eastAsia="宋体" w:hint="default"/>
                <w:sz w:val="21"/>
                <w:szCs w:val="21"/>
              </w:rPr>
            </w:pPr>
            <w:r>
              <w:rPr>
                <w:rFonts w:ascii="宋体" w:hAnsi="宋体" w:cs="宋体" w:eastAsia="宋体" w:hint="default"/>
                <w:sz w:val="21"/>
                <w:szCs w:val="21"/>
              </w:rPr>
              <w:t>已累计投入募集资金总额</w:t>
            </w:r>
          </w:p>
        </w:tc>
        <w:tc>
          <w:tcPr>
            <w:tcW w:w="2079" w:type="dxa"/>
            <w:gridSpan w:val="3"/>
            <w:vMerge/>
            <w:tcBorders>
              <w:left w:val="single" w:sz="9" w:space="0" w:color="DCDCDC"/>
              <w:right w:val="single" w:sz="4" w:space="0" w:color="000000"/>
            </w:tcBorders>
          </w:tcPr>
          <w:p>
            <w:pPr/>
          </w:p>
        </w:tc>
      </w:tr>
      <w:tr>
        <w:trPr>
          <w:trHeight w:val="362" w:hRule="exact"/>
        </w:trPr>
        <w:tc>
          <w:tcPr>
            <w:tcW w:w="3014" w:type="dxa"/>
            <w:gridSpan w:val="3"/>
            <w:vMerge/>
            <w:tcBorders>
              <w:left w:val="single" w:sz="4" w:space="0" w:color="000000"/>
              <w:bottom w:val="single" w:sz="4" w:space="0" w:color="000000"/>
              <w:right w:val="single" w:sz="4" w:space="0" w:color="000000"/>
            </w:tcBorders>
            <w:shd w:val="clear" w:color="auto" w:fill="DCDCDC"/>
          </w:tcPr>
          <w:p>
            <w:pPr/>
          </w:p>
        </w:tc>
        <w:tc>
          <w:tcPr>
            <w:tcW w:w="2058" w:type="dxa"/>
            <w:gridSpan w:val="3"/>
            <w:vMerge/>
            <w:tcBorders>
              <w:left w:val="single" w:sz="13" w:space="0" w:color="DCDCDC"/>
              <w:bottom w:val="single" w:sz="4" w:space="0" w:color="000000"/>
              <w:right w:val="single" w:sz="9" w:space="0" w:color="DCDCDC"/>
            </w:tcBorders>
          </w:tcPr>
          <w:p>
            <w:pPr/>
          </w:p>
        </w:tc>
        <w:tc>
          <w:tcPr>
            <w:tcW w:w="2679"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79" w:type="dxa"/>
            <w:gridSpan w:val="3"/>
            <w:vMerge/>
            <w:tcBorders>
              <w:left w:val="single" w:sz="9" w:space="0" w:color="DCDCDC"/>
              <w:bottom w:val="single" w:sz="4" w:space="0" w:color="000000"/>
              <w:right w:val="single" w:sz="4" w:space="0" w:color="000000"/>
            </w:tcBorders>
          </w:tcPr>
          <w:p>
            <w:pPr/>
          </w:p>
        </w:tc>
      </w:tr>
      <w:tr>
        <w:trPr>
          <w:trHeight w:val="317" w:hRule="exact"/>
        </w:trPr>
        <w:tc>
          <w:tcPr>
            <w:tcW w:w="1822" w:type="dxa"/>
            <w:vMerge w:val="restart"/>
            <w:tcBorders>
              <w:top w:val="single" w:sz="4" w:space="0" w:color="000000"/>
              <w:left w:val="single" w:sz="4" w:space="0" w:color="000000"/>
              <w:right w:val="single" w:sz="4" w:space="0" w:color="000000"/>
            </w:tcBorders>
            <w:shd w:val="clear" w:color="auto" w:fill="DCDCDC"/>
          </w:tcPr>
          <w:p>
            <w:pPr/>
          </w:p>
        </w:tc>
        <w:tc>
          <w:tcPr>
            <w:tcW w:w="557"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28"/>
              <w:ind w:left="62" w:right="60"/>
              <w:jc w:val="center"/>
              <w:rPr>
                <w:rFonts w:ascii="宋体" w:hAnsi="宋体" w:cs="宋体" w:eastAsia="宋体" w:hint="default"/>
                <w:sz w:val="21"/>
                <w:szCs w:val="21"/>
              </w:rPr>
            </w:pPr>
            <w:r>
              <w:rPr>
                <w:rFonts w:ascii="宋体" w:hAnsi="宋体" w:cs="宋体" w:eastAsia="宋体" w:hint="default"/>
                <w:sz w:val="21"/>
                <w:szCs w:val="21"/>
              </w:rPr>
              <w:t>是否</w:t>
            </w:r>
            <w:r>
              <w:rPr>
                <w:rFonts w:ascii="宋体" w:hAnsi="宋体" w:cs="宋体" w:eastAsia="宋体" w:hint="default"/>
                <w:w w:val="100"/>
                <w:sz w:val="21"/>
                <w:szCs w:val="21"/>
              </w:rPr>
              <w:t> </w:t>
            </w:r>
            <w:r>
              <w:rPr>
                <w:rFonts w:ascii="宋体" w:hAnsi="宋体" w:cs="宋体" w:eastAsia="宋体" w:hint="default"/>
                <w:sz w:val="21"/>
                <w:szCs w:val="21"/>
              </w:rPr>
              <w:t>已变</w:t>
            </w:r>
            <w:r>
              <w:rPr>
                <w:rFonts w:ascii="宋体" w:hAnsi="宋体" w:cs="宋体" w:eastAsia="宋体" w:hint="default"/>
                <w:w w:val="100"/>
                <w:sz w:val="21"/>
                <w:szCs w:val="21"/>
              </w:rPr>
              <w:t> </w:t>
            </w:r>
            <w:r>
              <w:rPr>
                <w:rFonts w:ascii="宋体" w:hAnsi="宋体" w:cs="宋体" w:eastAsia="宋体" w:hint="default"/>
                <w:sz w:val="21"/>
                <w:szCs w:val="21"/>
              </w:rPr>
              <w:t>更项</w:t>
            </w:r>
            <w:r>
              <w:rPr>
                <w:rFonts w:ascii="宋体" w:hAnsi="宋体" w:cs="宋体" w:eastAsia="宋体" w:hint="default"/>
                <w:w w:val="100"/>
                <w:sz w:val="21"/>
                <w:szCs w:val="21"/>
              </w:rPr>
              <w:t> </w:t>
            </w:r>
            <w:r>
              <w:rPr>
                <w:rFonts w:ascii="宋体" w:hAnsi="宋体" w:cs="宋体" w:eastAsia="宋体" w:hint="default"/>
                <w:sz w:val="21"/>
                <w:szCs w:val="21"/>
              </w:rPr>
              <w:t>目</w:t>
            </w:r>
            <w:r>
              <w:rPr>
                <w:rFonts w:ascii="宋体" w:hAnsi="宋体" w:cs="宋体" w:eastAsia="宋体" w:hint="default"/>
                <w:w w:val="100"/>
                <w:sz w:val="21"/>
                <w:szCs w:val="21"/>
              </w:rPr>
              <w:t> </w:t>
            </w:r>
            <w:r>
              <w:rPr>
                <w:rFonts w:ascii="宋体" w:hAnsi="宋体" w:cs="宋体" w:eastAsia="宋体" w:hint="default"/>
                <w:sz w:val="21"/>
                <w:szCs w:val="21"/>
              </w:rPr>
              <w:t>(</w:t>
            </w:r>
            <w:r>
              <w:rPr>
                <w:rFonts w:ascii="宋体" w:hAnsi="宋体" w:cs="宋体" w:eastAsia="宋体" w:hint="default"/>
                <w:sz w:val="21"/>
                <w:szCs w:val="21"/>
              </w:rPr>
              <w:t>含</w:t>
            </w:r>
            <w:r>
              <w:rPr>
                <w:rFonts w:ascii="宋体" w:hAnsi="宋体" w:cs="宋体" w:eastAsia="宋体" w:hint="default"/>
                <w:w w:val="100"/>
                <w:sz w:val="21"/>
                <w:szCs w:val="21"/>
              </w:rPr>
              <w:t> </w:t>
            </w:r>
            <w:r>
              <w:rPr>
                <w:rFonts w:ascii="宋体" w:hAnsi="宋体" w:cs="宋体" w:eastAsia="宋体" w:hint="default"/>
                <w:sz w:val="21"/>
                <w:szCs w:val="21"/>
              </w:rPr>
              <w:t>部分</w:t>
            </w:r>
            <w:r>
              <w:rPr>
                <w:rFonts w:ascii="宋体" w:hAnsi="宋体" w:cs="宋体" w:eastAsia="宋体" w:hint="default"/>
                <w:w w:val="100"/>
                <w:sz w:val="21"/>
                <w:szCs w:val="21"/>
              </w:rPr>
              <w:t> </w:t>
            </w:r>
            <w:r>
              <w:rPr>
                <w:rFonts w:ascii="宋体" w:hAnsi="宋体" w:cs="宋体" w:eastAsia="宋体" w:hint="default"/>
                <w:sz w:val="21"/>
                <w:szCs w:val="21"/>
              </w:rPr>
              <w:t>变</w:t>
            </w:r>
            <w:r>
              <w:rPr>
                <w:rFonts w:ascii="宋体" w:hAnsi="宋体" w:cs="宋体" w:eastAsia="宋体" w:hint="default"/>
                <w:w w:val="100"/>
                <w:sz w:val="21"/>
                <w:szCs w:val="21"/>
              </w:rPr>
              <w:t> </w:t>
            </w:r>
            <w:r>
              <w:rPr>
                <w:rFonts w:ascii="宋体" w:hAnsi="宋体" w:cs="宋体" w:eastAsia="宋体" w:hint="default"/>
                <w:sz w:val="21"/>
                <w:szCs w:val="21"/>
              </w:rPr>
              <w:t>更</w:t>
            </w:r>
            <w:r>
              <w:rPr>
                <w:rFonts w:ascii="宋体" w:hAnsi="宋体" w:cs="宋体" w:eastAsia="宋体" w:hint="default"/>
                <w:sz w:val="21"/>
                <w:szCs w:val="21"/>
              </w:rPr>
              <w:t>)</w:t>
            </w:r>
          </w:p>
        </w:tc>
        <w:tc>
          <w:tcPr>
            <w:tcW w:w="635" w:type="dxa"/>
            <w:vMerge w:val="restart"/>
            <w:tcBorders>
              <w:top w:val="single" w:sz="4" w:space="0" w:color="000000"/>
              <w:left w:val="single" w:sz="4" w:space="0" w:color="000000"/>
              <w:right w:val="single" w:sz="4" w:space="0" w:color="000000"/>
            </w:tcBorders>
            <w:shd w:val="clear" w:color="auto" w:fill="DCDCDC"/>
          </w:tcPr>
          <w:p>
            <w:pPr/>
          </w:p>
        </w:tc>
        <w:tc>
          <w:tcPr>
            <w:tcW w:w="970" w:type="dxa"/>
            <w:vMerge w:val="restart"/>
            <w:tcBorders>
              <w:top w:val="single" w:sz="4" w:space="0" w:color="000000"/>
              <w:left w:val="single" w:sz="4" w:space="0" w:color="000000"/>
              <w:right w:val="single" w:sz="4" w:space="0" w:color="000000"/>
            </w:tcBorders>
            <w:shd w:val="clear" w:color="auto" w:fill="DCDCDC"/>
          </w:tcPr>
          <w:p>
            <w:pPr/>
          </w:p>
        </w:tc>
        <w:tc>
          <w:tcPr>
            <w:tcW w:w="962" w:type="dxa"/>
            <w:vMerge w:val="restart"/>
            <w:tcBorders>
              <w:top w:val="single" w:sz="4" w:space="0" w:color="000000"/>
              <w:left w:val="single" w:sz="4" w:space="0" w:color="000000"/>
              <w:right w:val="single" w:sz="4" w:space="0" w:color="000000"/>
            </w:tcBorders>
            <w:shd w:val="clear" w:color="auto" w:fill="DCDCDC"/>
          </w:tcPr>
          <w:p>
            <w:pPr/>
          </w:p>
        </w:tc>
        <w:tc>
          <w:tcPr>
            <w:tcW w:w="620"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854" w:type="dxa"/>
            <w:tcBorders>
              <w:top w:val="single" w:sz="4" w:space="0" w:color="000000"/>
              <w:left w:val="single" w:sz="4" w:space="0" w:color="000000"/>
              <w:bottom w:val="nil" w:sz="6" w:space="0" w:color="auto"/>
              <w:right w:val="single" w:sz="4" w:space="0" w:color="000000"/>
            </w:tcBorders>
            <w:shd w:val="clear" w:color="auto" w:fill="DCDCDC"/>
          </w:tcPr>
          <w:p>
            <w:pPr/>
          </w:p>
        </w:tc>
        <w:tc>
          <w:tcPr>
            <w:tcW w:w="1122" w:type="dxa"/>
            <w:vMerge w:val="restart"/>
            <w:tcBorders>
              <w:top w:val="single" w:sz="4" w:space="0" w:color="000000"/>
              <w:left w:val="single" w:sz="4" w:space="0" w:color="000000"/>
              <w:right w:val="single" w:sz="4" w:space="0" w:color="000000"/>
            </w:tcBorders>
            <w:shd w:val="clear" w:color="auto" w:fill="DCDCDC"/>
          </w:tcPr>
          <w:p>
            <w:pPr/>
          </w:p>
        </w:tc>
        <w:tc>
          <w:tcPr>
            <w:tcW w:w="784" w:type="dxa"/>
            <w:gridSpan w:val="2"/>
            <w:vMerge w:val="restart"/>
            <w:tcBorders>
              <w:top w:val="single" w:sz="4" w:space="0" w:color="000000"/>
              <w:left w:val="single" w:sz="4" w:space="0" w:color="000000"/>
              <w:right w:val="single" w:sz="4" w:space="0" w:color="000000"/>
            </w:tcBorders>
            <w:shd w:val="clear" w:color="auto" w:fill="DCDCDC"/>
          </w:tcPr>
          <w:p>
            <w:pPr/>
          </w:p>
        </w:tc>
        <w:tc>
          <w:tcPr>
            <w:tcW w:w="646" w:type="dxa"/>
            <w:vMerge w:val="restart"/>
            <w:tcBorders>
              <w:top w:val="single" w:sz="4" w:space="0" w:color="000000"/>
              <w:left w:val="single" w:sz="4" w:space="0" w:color="000000"/>
              <w:right w:val="single" w:sz="4" w:space="0" w:color="000000"/>
            </w:tcBorders>
            <w:shd w:val="clear" w:color="auto" w:fill="DCDCDC"/>
          </w:tcPr>
          <w:p>
            <w:pPr/>
          </w:p>
        </w:tc>
        <w:tc>
          <w:tcPr>
            <w:tcW w:w="857" w:type="dxa"/>
            <w:vMerge w:val="restart"/>
            <w:tcBorders>
              <w:top w:val="single" w:sz="4" w:space="0" w:color="000000"/>
              <w:left w:val="single" w:sz="4" w:space="0" w:color="000000"/>
              <w:right w:val="single" w:sz="4" w:space="0" w:color="000000"/>
            </w:tcBorders>
            <w:shd w:val="clear" w:color="auto" w:fill="DCDCDC"/>
          </w:tcPr>
          <w:p>
            <w:pPr/>
          </w:p>
        </w:tc>
      </w:tr>
      <w:tr>
        <w:trPr>
          <w:trHeight w:val="156" w:hRule="exact"/>
        </w:trPr>
        <w:tc>
          <w:tcPr>
            <w:tcW w:w="1822" w:type="dxa"/>
            <w:vMerge/>
            <w:tcBorders>
              <w:left w:val="single" w:sz="4" w:space="0" w:color="000000"/>
              <w:right w:val="single" w:sz="4" w:space="0" w:color="000000"/>
            </w:tcBorders>
            <w:shd w:val="clear" w:color="auto" w:fill="DCDCDC"/>
          </w:tcPr>
          <w:p>
            <w:pPr/>
          </w:p>
        </w:tc>
        <w:tc>
          <w:tcPr>
            <w:tcW w:w="557" w:type="dxa"/>
            <w:vMerge/>
            <w:tcBorders>
              <w:left w:val="single" w:sz="4" w:space="0" w:color="000000"/>
              <w:right w:val="single" w:sz="4" w:space="0" w:color="000000"/>
            </w:tcBorders>
            <w:shd w:val="clear" w:color="auto" w:fill="DCDCDC"/>
          </w:tcPr>
          <w:p>
            <w:pPr/>
          </w:p>
        </w:tc>
        <w:tc>
          <w:tcPr>
            <w:tcW w:w="635" w:type="dxa"/>
            <w:vMerge/>
            <w:tcBorders>
              <w:left w:val="single" w:sz="4" w:space="0" w:color="000000"/>
              <w:bottom w:val="nil" w:sz="6" w:space="0" w:color="auto"/>
              <w:right w:val="single" w:sz="4" w:space="0" w:color="000000"/>
            </w:tcBorders>
            <w:shd w:val="clear" w:color="auto" w:fill="DCDCDC"/>
          </w:tcPr>
          <w:p>
            <w:pPr/>
          </w:p>
        </w:tc>
        <w:tc>
          <w:tcPr>
            <w:tcW w:w="970" w:type="dxa"/>
            <w:vMerge/>
            <w:tcBorders>
              <w:left w:val="single" w:sz="4" w:space="0" w:color="000000"/>
              <w:right w:val="single" w:sz="4" w:space="0" w:color="000000"/>
            </w:tcBorders>
            <w:shd w:val="clear" w:color="auto" w:fill="DCDCDC"/>
          </w:tcPr>
          <w:p>
            <w:pPr/>
          </w:p>
        </w:tc>
        <w:tc>
          <w:tcPr>
            <w:tcW w:w="962" w:type="dxa"/>
            <w:vMerge/>
            <w:tcBorders>
              <w:left w:val="single" w:sz="4" w:space="0" w:color="000000"/>
              <w:right w:val="single" w:sz="4" w:space="0" w:color="000000"/>
            </w:tcBorders>
            <w:shd w:val="clear" w:color="auto" w:fill="DCDCDC"/>
          </w:tcPr>
          <w:p>
            <w:pPr/>
          </w:p>
        </w:tc>
        <w:tc>
          <w:tcPr>
            <w:tcW w:w="620"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73" w:lineRule="auto" w:before="28"/>
              <w:ind w:left="92" w:right="93"/>
              <w:jc w:val="both"/>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103"/>
                <w:sz w:val="21"/>
                <w:szCs w:val="21"/>
              </w:rPr>
              <w:t> </w:t>
            </w:r>
            <w:r>
              <w:rPr>
                <w:rFonts w:ascii="宋体" w:hAnsi="宋体" w:cs="宋体" w:eastAsia="宋体" w:hint="default"/>
                <w:sz w:val="21"/>
                <w:szCs w:val="21"/>
              </w:rPr>
              <w:t>期末</w:t>
            </w:r>
            <w:r>
              <w:rPr>
                <w:rFonts w:ascii="宋体" w:hAnsi="宋体" w:cs="宋体" w:eastAsia="宋体" w:hint="default"/>
                <w:spacing w:val="-103"/>
                <w:sz w:val="21"/>
                <w:szCs w:val="21"/>
              </w:rPr>
              <w:t> </w:t>
            </w:r>
            <w:r>
              <w:rPr>
                <w:rFonts w:ascii="宋体" w:hAnsi="宋体" w:cs="宋体" w:eastAsia="宋体" w:hint="default"/>
                <w:sz w:val="21"/>
                <w:szCs w:val="21"/>
              </w:rPr>
              <w:t>累计</w:t>
            </w:r>
            <w:r>
              <w:rPr>
                <w:rFonts w:ascii="宋体" w:hAnsi="宋体" w:cs="宋体" w:eastAsia="宋体" w:hint="default"/>
                <w:spacing w:val="-103"/>
                <w:sz w:val="21"/>
                <w:szCs w:val="21"/>
              </w:rPr>
              <w:t> </w:t>
            </w:r>
            <w:r>
              <w:rPr>
                <w:rFonts w:ascii="宋体" w:hAnsi="宋体" w:cs="宋体" w:eastAsia="宋体" w:hint="default"/>
                <w:sz w:val="21"/>
                <w:szCs w:val="21"/>
              </w:rPr>
              <w:t>投入</w:t>
            </w:r>
            <w:r>
              <w:rPr>
                <w:rFonts w:ascii="宋体" w:hAnsi="宋体" w:cs="宋体" w:eastAsia="宋体" w:hint="default"/>
                <w:spacing w:val="-103"/>
                <w:sz w:val="21"/>
                <w:szCs w:val="21"/>
              </w:rPr>
              <w:t> </w:t>
            </w:r>
            <w:r>
              <w:rPr>
                <w:rFonts w:ascii="宋体" w:hAnsi="宋体" w:cs="宋体" w:eastAsia="宋体" w:hint="default"/>
                <w:sz w:val="21"/>
                <w:szCs w:val="21"/>
              </w:rPr>
              <w:t>金额</w:t>
            </w:r>
            <w:r>
              <w:rPr>
                <w:rFonts w:ascii="宋体" w:hAnsi="宋体" w:cs="宋体" w:eastAsia="宋体" w:hint="default"/>
                <w:spacing w:val="-103"/>
                <w:sz w:val="21"/>
                <w:szCs w:val="21"/>
              </w:rPr>
              <w:t> </w:t>
            </w:r>
            <w:r>
              <w:rPr>
                <w:rFonts w:ascii="宋体" w:hAnsi="宋体" w:cs="宋体" w:eastAsia="宋体" w:hint="default"/>
                <w:sz w:val="21"/>
                <w:szCs w:val="21"/>
              </w:rPr>
              <w:t>(2)</w:t>
            </w:r>
          </w:p>
        </w:tc>
        <w:tc>
          <w:tcPr>
            <w:tcW w:w="85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before="28"/>
              <w:ind w:left="106" w:right="103"/>
              <w:jc w:val="center"/>
              <w:rPr>
                <w:rFonts w:ascii="宋体" w:hAnsi="宋体" w:cs="宋体" w:eastAsia="宋体" w:hint="default"/>
                <w:sz w:val="21"/>
                <w:szCs w:val="21"/>
              </w:rPr>
            </w:pPr>
            <w:r>
              <w:rPr>
                <w:rFonts w:ascii="宋体" w:hAnsi="宋体" w:cs="宋体" w:eastAsia="宋体" w:hint="default"/>
                <w:sz w:val="21"/>
                <w:szCs w:val="21"/>
              </w:rPr>
              <w:t>截至期</w:t>
            </w:r>
            <w:r>
              <w:rPr>
                <w:rFonts w:ascii="宋体" w:hAnsi="宋体" w:cs="宋体" w:eastAsia="宋体" w:hint="default"/>
                <w:w w:val="100"/>
                <w:sz w:val="21"/>
                <w:szCs w:val="21"/>
              </w:rPr>
              <w:t> </w:t>
            </w:r>
            <w:r>
              <w:rPr>
                <w:rFonts w:ascii="宋体" w:hAnsi="宋体" w:cs="宋体" w:eastAsia="宋体" w:hint="default"/>
                <w:sz w:val="21"/>
                <w:szCs w:val="21"/>
              </w:rPr>
              <w:t>末投资</w:t>
            </w:r>
            <w:r>
              <w:rPr>
                <w:rFonts w:ascii="宋体" w:hAnsi="宋体" w:cs="宋体" w:eastAsia="宋体" w:hint="default"/>
                <w:w w:val="100"/>
                <w:sz w:val="21"/>
                <w:szCs w:val="21"/>
              </w:rPr>
              <w:t> </w:t>
            </w:r>
            <w:r>
              <w:rPr>
                <w:rFonts w:ascii="宋体" w:hAnsi="宋体" w:cs="宋体" w:eastAsia="宋体" w:hint="default"/>
                <w:sz w:val="21"/>
                <w:szCs w:val="21"/>
              </w:rPr>
              <w:t>进度</w:t>
            </w:r>
            <w:r>
              <w:rPr>
                <w:rFonts w:ascii="宋体" w:hAnsi="宋体" w:cs="宋体" w:eastAsia="宋体" w:hint="default"/>
                <w:w w:val="100"/>
                <w:sz w:val="21"/>
                <w:szCs w:val="21"/>
              </w:rPr>
              <w:t> </w:t>
            </w:r>
            <w:r>
              <w:rPr>
                <w:rFonts w:ascii="宋体" w:hAnsi="宋体" w:cs="宋体" w:eastAsia="宋体" w:hint="default"/>
                <w:sz w:val="21"/>
                <w:szCs w:val="21"/>
              </w:rPr>
              <w:t>(%)(3)</w:t>
            </w:r>
          </w:p>
          <w:p>
            <w:pPr>
              <w:pStyle w:val="TableParagraph"/>
              <w:spacing w:line="273" w:lineRule="auto" w:before="7"/>
              <w:ind w:left="55" w:right="49" w:hanging="3"/>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(2)/(1)</w:t>
            </w:r>
          </w:p>
        </w:tc>
        <w:tc>
          <w:tcPr>
            <w:tcW w:w="1122" w:type="dxa"/>
            <w:vMerge/>
            <w:tcBorders>
              <w:left w:val="single" w:sz="4" w:space="0" w:color="000000"/>
              <w:right w:val="single" w:sz="4" w:space="0" w:color="000000"/>
            </w:tcBorders>
            <w:shd w:val="clear" w:color="auto" w:fill="DCDCDC"/>
          </w:tcPr>
          <w:p>
            <w:pPr/>
          </w:p>
        </w:tc>
        <w:tc>
          <w:tcPr>
            <w:tcW w:w="784" w:type="dxa"/>
            <w:gridSpan w:val="2"/>
            <w:vMerge/>
            <w:tcBorders>
              <w:left w:val="single" w:sz="4" w:space="0" w:color="000000"/>
              <w:right w:val="single" w:sz="4" w:space="0" w:color="000000"/>
            </w:tcBorders>
            <w:shd w:val="clear" w:color="auto" w:fill="DCDCDC"/>
          </w:tcPr>
          <w:p>
            <w:pPr/>
          </w:p>
        </w:tc>
        <w:tc>
          <w:tcPr>
            <w:tcW w:w="646" w:type="dxa"/>
            <w:vMerge/>
            <w:tcBorders>
              <w:left w:val="single" w:sz="4" w:space="0" w:color="000000"/>
              <w:right w:val="single" w:sz="4" w:space="0" w:color="000000"/>
            </w:tcBorders>
            <w:shd w:val="clear" w:color="auto" w:fill="DCDCDC"/>
          </w:tcPr>
          <w:p>
            <w:pPr/>
          </w:p>
        </w:tc>
        <w:tc>
          <w:tcPr>
            <w:tcW w:w="857" w:type="dxa"/>
            <w:vMerge/>
            <w:tcBorders>
              <w:left w:val="single" w:sz="4" w:space="0" w:color="000000"/>
              <w:bottom w:val="nil" w:sz="6" w:space="0" w:color="auto"/>
              <w:right w:val="single" w:sz="4" w:space="0" w:color="000000"/>
            </w:tcBorders>
            <w:shd w:val="clear" w:color="auto" w:fill="DCDCDC"/>
          </w:tcPr>
          <w:p>
            <w:pPr/>
          </w:p>
        </w:tc>
      </w:tr>
      <w:tr>
        <w:trPr>
          <w:trHeight w:val="156" w:hRule="exact"/>
        </w:trPr>
        <w:tc>
          <w:tcPr>
            <w:tcW w:w="1822" w:type="dxa"/>
            <w:vMerge/>
            <w:tcBorders>
              <w:left w:val="single" w:sz="4" w:space="0" w:color="000000"/>
              <w:right w:val="single" w:sz="4" w:space="0" w:color="000000"/>
            </w:tcBorders>
            <w:shd w:val="clear" w:color="auto" w:fill="DCDCDC"/>
          </w:tcPr>
          <w:p>
            <w:pPr/>
          </w:p>
        </w:tc>
        <w:tc>
          <w:tcPr>
            <w:tcW w:w="557" w:type="dxa"/>
            <w:vMerge/>
            <w:tcBorders>
              <w:left w:val="single" w:sz="4" w:space="0" w:color="000000"/>
              <w:right w:val="single" w:sz="4" w:space="0" w:color="000000"/>
            </w:tcBorders>
            <w:shd w:val="clear" w:color="auto" w:fill="DCDCDC"/>
          </w:tcPr>
          <w:p>
            <w:pPr/>
          </w:p>
        </w:tc>
        <w:tc>
          <w:tcPr>
            <w:tcW w:w="635"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before="28"/>
              <w:ind w:left="102" w:right="97"/>
              <w:jc w:val="both"/>
              <w:rPr>
                <w:rFonts w:ascii="宋体" w:hAnsi="宋体" w:cs="宋体" w:eastAsia="宋体" w:hint="default"/>
                <w:sz w:val="21"/>
                <w:szCs w:val="21"/>
              </w:rPr>
            </w:pPr>
            <w:r>
              <w:rPr>
                <w:rFonts w:ascii="宋体" w:hAnsi="宋体" w:cs="宋体" w:eastAsia="宋体" w:hint="default"/>
                <w:sz w:val="21"/>
                <w:szCs w:val="21"/>
              </w:rPr>
              <w:t>募集</w:t>
            </w:r>
            <w:r>
              <w:rPr>
                <w:rFonts w:ascii="宋体" w:hAnsi="宋体" w:cs="宋体" w:eastAsia="宋体" w:hint="default"/>
                <w:spacing w:val="-103"/>
                <w:sz w:val="21"/>
                <w:szCs w:val="21"/>
              </w:rPr>
              <w:t> </w:t>
            </w:r>
            <w:r>
              <w:rPr>
                <w:rFonts w:ascii="宋体" w:hAnsi="宋体" w:cs="宋体" w:eastAsia="宋体" w:hint="default"/>
                <w:sz w:val="21"/>
                <w:szCs w:val="21"/>
              </w:rPr>
              <w:t>资金</w:t>
            </w:r>
            <w:r>
              <w:rPr>
                <w:rFonts w:ascii="宋体" w:hAnsi="宋体" w:cs="宋体" w:eastAsia="宋体" w:hint="default"/>
                <w:spacing w:val="-103"/>
                <w:sz w:val="21"/>
                <w:szCs w:val="21"/>
              </w:rPr>
              <w:t> </w:t>
            </w:r>
            <w:r>
              <w:rPr>
                <w:rFonts w:ascii="宋体" w:hAnsi="宋体" w:cs="宋体" w:eastAsia="宋体" w:hint="default"/>
                <w:sz w:val="21"/>
                <w:szCs w:val="21"/>
              </w:rPr>
              <w:t>承诺</w:t>
            </w:r>
            <w:r>
              <w:rPr>
                <w:rFonts w:ascii="宋体" w:hAnsi="宋体" w:cs="宋体" w:eastAsia="宋体" w:hint="default"/>
                <w:spacing w:val="-103"/>
                <w:sz w:val="21"/>
                <w:szCs w:val="21"/>
              </w:rPr>
              <w:t> </w:t>
            </w:r>
            <w:r>
              <w:rPr>
                <w:rFonts w:ascii="宋体" w:hAnsi="宋体" w:cs="宋体" w:eastAsia="宋体" w:hint="default"/>
                <w:sz w:val="21"/>
                <w:szCs w:val="21"/>
              </w:rPr>
              <w:t>投资</w:t>
            </w:r>
            <w:r>
              <w:rPr>
                <w:rFonts w:ascii="宋体" w:hAnsi="宋体" w:cs="宋体" w:eastAsia="宋体" w:hint="default"/>
                <w:spacing w:val="-103"/>
                <w:sz w:val="21"/>
                <w:szCs w:val="21"/>
              </w:rPr>
              <w:t> </w:t>
            </w:r>
            <w:r>
              <w:rPr>
                <w:rFonts w:ascii="宋体" w:hAnsi="宋体" w:cs="宋体" w:eastAsia="宋体" w:hint="default"/>
                <w:sz w:val="21"/>
                <w:szCs w:val="21"/>
              </w:rPr>
              <w:t>总额</w:t>
            </w:r>
          </w:p>
        </w:tc>
        <w:tc>
          <w:tcPr>
            <w:tcW w:w="970" w:type="dxa"/>
            <w:vMerge/>
            <w:tcBorders>
              <w:left w:val="single" w:sz="4" w:space="0" w:color="000000"/>
              <w:right w:val="single" w:sz="4" w:space="0" w:color="000000"/>
            </w:tcBorders>
            <w:shd w:val="clear" w:color="auto" w:fill="DCDCDC"/>
          </w:tcPr>
          <w:p>
            <w:pPr/>
          </w:p>
        </w:tc>
        <w:tc>
          <w:tcPr>
            <w:tcW w:w="962" w:type="dxa"/>
            <w:vMerge/>
            <w:tcBorders>
              <w:left w:val="single" w:sz="4" w:space="0" w:color="000000"/>
              <w:right w:val="single" w:sz="4" w:space="0" w:color="000000"/>
            </w:tcBorders>
            <w:shd w:val="clear" w:color="auto" w:fill="DCDCDC"/>
          </w:tcPr>
          <w:p>
            <w:pPr/>
          </w:p>
        </w:tc>
        <w:tc>
          <w:tcPr>
            <w:tcW w:w="620" w:type="dxa"/>
            <w:gridSpan w:val="2"/>
            <w:vMerge/>
            <w:tcBorders>
              <w:left w:val="single" w:sz="4" w:space="0" w:color="000000"/>
              <w:right w:val="single" w:sz="4" w:space="0" w:color="000000"/>
            </w:tcBorders>
            <w:shd w:val="clear" w:color="auto" w:fill="DCDCDC"/>
          </w:tcPr>
          <w:p>
            <w:pPr/>
          </w:p>
        </w:tc>
        <w:tc>
          <w:tcPr>
            <w:tcW w:w="854" w:type="dxa"/>
            <w:vMerge/>
            <w:tcBorders>
              <w:left w:val="single" w:sz="4" w:space="0" w:color="000000"/>
              <w:right w:val="single" w:sz="4" w:space="0" w:color="000000"/>
            </w:tcBorders>
            <w:shd w:val="clear" w:color="auto" w:fill="DCDCDC"/>
          </w:tcPr>
          <w:p>
            <w:pPr/>
          </w:p>
        </w:tc>
        <w:tc>
          <w:tcPr>
            <w:tcW w:w="1122" w:type="dxa"/>
            <w:vMerge/>
            <w:tcBorders>
              <w:left w:val="single" w:sz="4" w:space="0" w:color="000000"/>
              <w:right w:val="single" w:sz="4" w:space="0" w:color="000000"/>
            </w:tcBorders>
            <w:shd w:val="clear" w:color="auto" w:fill="DCDCDC"/>
          </w:tcPr>
          <w:p>
            <w:pPr/>
          </w:p>
        </w:tc>
        <w:tc>
          <w:tcPr>
            <w:tcW w:w="784" w:type="dxa"/>
            <w:gridSpan w:val="2"/>
            <w:vMerge/>
            <w:tcBorders>
              <w:left w:val="single" w:sz="4" w:space="0" w:color="000000"/>
              <w:right w:val="single" w:sz="4" w:space="0" w:color="000000"/>
            </w:tcBorders>
            <w:shd w:val="clear" w:color="auto" w:fill="DCDCDC"/>
          </w:tcPr>
          <w:p>
            <w:pPr/>
          </w:p>
        </w:tc>
        <w:tc>
          <w:tcPr>
            <w:tcW w:w="646" w:type="dxa"/>
            <w:vMerge/>
            <w:tcBorders>
              <w:left w:val="single" w:sz="4" w:space="0" w:color="000000"/>
              <w:bottom w:val="nil" w:sz="6" w:space="0" w:color="auto"/>
              <w:right w:val="single" w:sz="4" w:space="0" w:color="000000"/>
            </w:tcBorders>
            <w:shd w:val="clear" w:color="auto" w:fill="DCDCDC"/>
          </w:tcPr>
          <w:p>
            <w:pPr/>
          </w:p>
        </w:tc>
        <w:tc>
          <w:tcPr>
            <w:tcW w:w="857"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before="28"/>
              <w:ind w:left="105" w:right="107"/>
              <w:jc w:val="center"/>
              <w:rPr>
                <w:rFonts w:ascii="宋体" w:hAnsi="宋体" w:cs="宋体" w:eastAsia="宋体" w:hint="default"/>
                <w:sz w:val="21"/>
                <w:szCs w:val="21"/>
              </w:rPr>
            </w:pPr>
            <w:r>
              <w:rPr>
                <w:rFonts w:ascii="宋体" w:hAnsi="宋体" w:cs="宋体" w:eastAsia="宋体" w:hint="default"/>
                <w:sz w:val="21"/>
                <w:szCs w:val="21"/>
              </w:rPr>
              <w:t>项目可</w:t>
            </w:r>
            <w:r>
              <w:rPr>
                <w:rFonts w:ascii="宋体" w:hAnsi="宋体" w:cs="宋体" w:eastAsia="宋体" w:hint="default"/>
                <w:w w:val="100"/>
                <w:sz w:val="21"/>
                <w:szCs w:val="21"/>
              </w:rPr>
              <w:t> </w:t>
            </w:r>
            <w:r>
              <w:rPr>
                <w:rFonts w:ascii="宋体" w:hAnsi="宋体" w:cs="宋体" w:eastAsia="宋体" w:hint="default"/>
                <w:sz w:val="21"/>
                <w:szCs w:val="21"/>
              </w:rPr>
              <w:t>行性是</w:t>
            </w:r>
            <w:r>
              <w:rPr>
                <w:rFonts w:ascii="宋体" w:hAnsi="宋体" w:cs="宋体" w:eastAsia="宋体" w:hint="default"/>
                <w:w w:val="100"/>
                <w:sz w:val="21"/>
                <w:szCs w:val="21"/>
              </w:rPr>
              <w:t> </w:t>
            </w:r>
            <w:r>
              <w:rPr>
                <w:rFonts w:ascii="宋体" w:hAnsi="宋体" w:cs="宋体" w:eastAsia="宋体" w:hint="default"/>
                <w:sz w:val="21"/>
                <w:szCs w:val="21"/>
              </w:rPr>
              <w:t>否发生</w:t>
            </w:r>
            <w:r>
              <w:rPr>
                <w:rFonts w:ascii="宋体" w:hAnsi="宋体" w:cs="宋体" w:eastAsia="宋体" w:hint="default"/>
                <w:w w:val="100"/>
                <w:sz w:val="21"/>
                <w:szCs w:val="21"/>
              </w:rPr>
              <w:t> </w:t>
            </w:r>
            <w:r>
              <w:rPr>
                <w:rFonts w:ascii="宋体" w:hAnsi="宋体" w:cs="宋体" w:eastAsia="宋体" w:hint="default"/>
                <w:sz w:val="21"/>
                <w:szCs w:val="21"/>
              </w:rPr>
              <w:t>重大变</w:t>
            </w:r>
            <w:r>
              <w:rPr>
                <w:rFonts w:ascii="宋体" w:hAnsi="宋体" w:cs="宋体" w:eastAsia="宋体" w:hint="default"/>
                <w:w w:val="100"/>
                <w:sz w:val="21"/>
                <w:szCs w:val="21"/>
              </w:rPr>
              <w:t> </w:t>
            </w:r>
            <w:r>
              <w:rPr>
                <w:rFonts w:ascii="宋体" w:hAnsi="宋体" w:cs="宋体" w:eastAsia="宋体" w:hint="default"/>
                <w:sz w:val="21"/>
                <w:szCs w:val="21"/>
              </w:rPr>
              <w:t>化</w:t>
            </w:r>
          </w:p>
        </w:tc>
      </w:tr>
      <w:tr>
        <w:trPr>
          <w:trHeight w:val="156" w:hRule="exact"/>
        </w:trPr>
        <w:tc>
          <w:tcPr>
            <w:tcW w:w="1822" w:type="dxa"/>
            <w:vMerge/>
            <w:tcBorders>
              <w:left w:val="single" w:sz="4" w:space="0" w:color="000000"/>
              <w:right w:val="single" w:sz="4" w:space="0" w:color="000000"/>
            </w:tcBorders>
            <w:shd w:val="clear" w:color="auto" w:fill="DCDCDC"/>
          </w:tcPr>
          <w:p>
            <w:pPr/>
          </w:p>
        </w:tc>
        <w:tc>
          <w:tcPr>
            <w:tcW w:w="557"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970" w:type="dxa"/>
            <w:vMerge/>
            <w:tcBorders>
              <w:left w:val="single" w:sz="4" w:space="0" w:color="000000"/>
              <w:bottom w:val="nil" w:sz="6" w:space="0" w:color="auto"/>
              <w:right w:val="single" w:sz="4" w:space="0" w:color="000000"/>
            </w:tcBorders>
            <w:shd w:val="clear" w:color="auto" w:fill="DCDCDC"/>
          </w:tcPr>
          <w:p>
            <w:pPr/>
          </w:p>
        </w:tc>
        <w:tc>
          <w:tcPr>
            <w:tcW w:w="962" w:type="dxa"/>
            <w:vMerge/>
            <w:tcBorders>
              <w:left w:val="single" w:sz="4" w:space="0" w:color="000000"/>
              <w:right w:val="single" w:sz="4" w:space="0" w:color="000000"/>
            </w:tcBorders>
            <w:shd w:val="clear" w:color="auto" w:fill="DCDCDC"/>
          </w:tcPr>
          <w:p>
            <w:pPr/>
          </w:p>
        </w:tc>
        <w:tc>
          <w:tcPr>
            <w:tcW w:w="620" w:type="dxa"/>
            <w:gridSpan w:val="2"/>
            <w:vMerge/>
            <w:tcBorders>
              <w:left w:val="single" w:sz="4" w:space="0" w:color="000000"/>
              <w:right w:val="single" w:sz="4" w:space="0" w:color="000000"/>
            </w:tcBorders>
            <w:shd w:val="clear" w:color="auto" w:fill="DCDCDC"/>
          </w:tcPr>
          <w:p>
            <w:pPr/>
          </w:p>
        </w:tc>
        <w:tc>
          <w:tcPr>
            <w:tcW w:w="854" w:type="dxa"/>
            <w:vMerge/>
            <w:tcBorders>
              <w:left w:val="single" w:sz="4" w:space="0" w:color="000000"/>
              <w:right w:val="single" w:sz="4" w:space="0" w:color="000000"/>
            </w:tcBorders>
            <w:shd w:val="clear" w:color="auto" w:fill="DCDCDC"/>
          </w:tcPr>
          <w:p>
            <w:pPr/>
          </w:p>
        </w:tc>
        <w:tc>
          <w:tcPr>
            <w:tcW w:w="1122" w:type="dxa"/>
            <w:vMerge/>
            <w:tcBorders>
              <w:left w:val="single" w:sz="4" w:space="0" w:color="000000"/>
              <w:bottom w:val="nil" w:sz="6" w:space="0" w:color="auto"/>
              <w:right w:val="single" w:sz="4" w:space="0" w:color="000000"/>
            </w:tcBorders>
            <w:shd w:val="clear" w:color="auto" w:fill="DCDCDC"/>
          </w:tcPr>
          <w:p>
            <w:pPr/>
          </w:p>
        </w:tc>
        <w:tc>
          <w:tcPr>
            <w:tcW w:w="784" w:type="dxa"/>
            <w:gridSpan w:val="2"/>
            <w:vMerge/>
            <w:tcBorders>
              <w:left w:val="single" w:sz="4" w:space="0" w:color="000000"/>
              <w:bottom w:val="nil" w:sz="6" w:space="0" w:color="auto"/>
              <w:right w:val="single" w:sz="4" w:space="0" w:color="000000"/>
            </w:tcBorders>
            <w:shd w:val="clear" w:color="auto" w:fill="DCDCDC"/>
          </w:tcPr>
          <w:p>
            <w:pPr/>
          </w:p>
        </w:tc>
        <w:tc>
          <w:tcPr>
            <w:tcW w:w="646"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before="28"/>
              <w:ind w:left="104" w:right="109"/>
              <w:jc w:val="both"/>
              <w:rPr>
                <w:rFonts w:ascii="宋体" w:hAnsi="宋体" w:cs="宋体" w:eastAsia="宋体" w:hint="default"/>
                <w:sz w:val="21"/>
                <w:szCs w:val="21"/>
              </w:rPr>
            </w:pP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达到</w:t>
            </w:r>
            <w:r>
              <w:rPr>
                <w:rFonts w:ascii="宋体" w:hAnsi="宋体" w:cs="宋体" w:eastAsia="宋体" w:hint="default"/>
                <w:spacing w:val="-103"/>
                <w:sz w:val="21"/>
                <w:szCs w:val="21"/>
              </w:rPr>
              <w:t> </w:t>
            </w:r>
            <w:r>
              <w:rPr>
                <w:rFonts w:ascii="宋体" w:hAnsi="宋体" w:cs="宋体" w:eastAsia="宋体" w:hint="default"/>
                <w:sz w:val="21"/>
                <w:szCs w:val="21"/>
              </w:rPr>
              <w:t>预计</w:t>
            </w:r>
            <w:r>
              <w:rPr>
                <w:rFonts w:ascii="宋体" w:hAnsi="宋体" w:cs="宋体" w:eastAsia="宋体" w:hint="default"/>
                <w:spacing w:val="-103"/>
                <w:sz w:val="21"/>
                <w:szCs w:val="21"/>
              </w:rPr>
              <w:t> </w:t>
            </w:r>
            <w:r>
              <w:rPr>
                <w:rFonts w:ascii="宋体" w:hAnsi="宋体" w:cs="宋体" w:eastAsia="宋体" w:hint="default"/>
                <w:sz w:val="21"/>
                <w:szCs w:val="21"/>
              </w:rPr>
              <w:t>效益</w:t>
            </w:r>
          </w:p>
        </w:tc>
        <w:tc>
          <w:tcPr>
            <w:tcW w:w="857" w:type="dxa"/>
            <w:vMerge/>
            <w:tcBorders>
              <w:left w:val="single" w:sz="4" w:space="0" w:color="000000"/>
              <w:right w:val="single" w:sz="4" w:space="0" w:color="000000"/>
            </w:tcBorders>
            <w:shd w:val="clear" w:color="auto" w:fill="DCDCDC"/>
          </w:tcPr>
          <w:p>
            <w:pPr/>
          </w:p>
        </w:tc>
      </w:tr>
      <w:tr>
        <w:trPr>
          <w:trHeight w:val="156" w:hRule="exact"/>
        </w:trPr>
        <w:tc>
          <w:tcPr>
            <w:tcW w:w="1822" w:type="dxa"/>
            <w:vMerge/>
            <w:tcBorders>
              <w:left w:val="single" w:sz="4" w:space="0" w:color="000000"/>
              <w:bottom w:val="nil" w:sz="6" w:space="0" w:color="auto"/>
              <w:right w:val="single" w:sz="4" w:space="0" w:color="000000"/>
            </w:tcBorders>
            <w:shd w:val="clear" w:color="auto" w:fill="DCDCDC"/>
          </w:tcPr>
          <w:p>
            <w:pPr/>
          </w:p>
        </w:tc>
        <w:tc>
          <w:tcPr>
            <w:tcW w:w="557"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97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before="29"/>
              <w:ind w:left="59" w:right="56"/>
              <w:jc w:val="center"/>
              <w:rPr>
                <w:rFonts w:ascii="宋体" w:hAnsi="宋体" w:cs="宋体" w:eastAsia="宋体" w:hint="default"/>
                <w:sz w:val="21"/>
                <w:szCs w:val="21"/>
              </w:rPr>
            </w:pPr>
            <w:r>
              <w:rPr>
                <w:rFonts w:ascii="宋体" w:hAnsi="宋体" w:cs="宋体" w:eastAsia="宋体" w:hint="default"/>
                <w:sz w:val="21"/>
                <w:szCs w:val="21"/>
              </w:rPr>
              <w:t>调整后投</w:t>
            </w:r>
            <w:r>
              <w:rPr>
                <w:rFonts w:ascii="宋体" w:hAnsi="宋体" w:cs="宋体" w:eastAsia="宋体" w:hint="default"/>
                <w:w w:val="100"/>
                <w:sz w:val="21"/>
                <w:szCs w:val="21"/>
              </w:rPr>
              <w:t> </w:t>
            </w:r>
            <w:r>
              <w:rPr>
                <w:rFonts w:ascii="宋体" w:hAnsi="宋体" w:cs="宋体" w:eastAsia="宋体" w:hint="default"/>
                <w:sz w:val="21"/>
                <w:szCs w:val="21"/>
              </w:rPr>
              <w:t>资总额</w:t>
            </w:r>
            <w:r>
              <w:rPr>
                <w:rFonts w:ascii="宋体" w:hAnsi="宋体" w:cs="宋体" w:eastAsia="宋体" w:hint="default"/>
                <w:w w:val="100"/>
                <w:sz w:val="21"/>
                <w:szCs w:val="21"/>
              </w:rPr>
              <w:t> </w:t>
            </w:r>
            <w:r>
              <w:rPr>
                <w:rFonts w:ascii="宋体" w:hAnsi="宋体" w:cs="宋体" w:eastAsia="宋体" w:hint="default"/>
                <w:sz w:val="21"/>
                <w:szCs w:val="21"/>
              </w:rPr>
              <w:t>(1)</w:t>
            </w:r>
          </w:p>
        </w:tc>
        <w:tc>
          <w:tcPr>
            <w:tcW w:w="962" w:type="dxa"/>
            <w:vMerge/>
            <w:tcBorders>
              <w:left w:val="single" w:sz="4" w:space="0" w:color="000000"/>
              <w:bottom w:val="nil" w:sz="6" w:space="0" w:color="auto"/>
              <w:right w:val="single" w:sz="4" w:space="0" w:color="000000"/>
            </w:tcBorders>
            <w:shd w:val="clear" w:color="auto" w:fill="DCDCDC"/>
          </w:tcPr>
          <w:p>
            <w:pPr/>
          </w:p>
        </w:tc>
        <w:tc>
          <w:tcPr>
            <w:tcW w:w="620" w:type="dxa"/>
            <w:gridSpan w:val="2"/>
            <w:vMerge/>
            <w:tcBorders>
              <w:left w:val="single" w:sz="4" w:space="0" w:color="000000"/>
              <w:right w:val="single" w:sz="4" w:space="0" w:color="000000"/>
            </w:tcBorders>
            <w:shd w:val="clear" w:color="auto" w:fill="DCDCDC"/>
          </w:tcPr>
          <w:p>
            <w:pPr/>
          </w:p>
        </w:tc>
        <w:tc>
          <w:tcPr>
            <w:tcW w:w="854" w:type="dxa"/>
            <w:vMerge/>
            <w:tcBorders>
              <w:left w:val="single" w:sz="4" w:space="0" w:color="000000"/>
              <w:right w:val="single" w:sz="4" w:space="0" w:color="000000"/>
            </w:tcBorders>
            <w:shd w:val="clear" w:color="auto" w:fill="DCDCDC"/>
          </w:tcPr>
          <w:p>
            <w:pPr/>
          </w:p>
        </w:tc>
        <w:tc>
          <w:tcPr>
            <w:tcW w:w="1122"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before="29"/>
              <w:ind w:left="30" w:right="26"/>
              <w:jc w:val="center"/>
              <w:rPr>
                <w:rFonts w:ascii="宋体" w:hAnsi="宋体" w:cs="宋体" w:eastAsia="宋体" w:hint="default"/>
                <w:sz w:val="21"/>
                <w:szCs w:val="21"/>
              </w:rPr>
            </w:pPr>
            <w:r>
              <w:rPr>
                <w:rFonts w:ascii="宋体" w:hAnsi="宋体" w:cs="宋体" w:eastAsia="宋体" w:hint="default"/>
                <w:sz w:val="21"/>
                <w:szCs w:val="21"/>
              </w:rPr>
              <w:t>项目达到预</w:t>
            </w:r>
            <w:r>
              <w:rPr>
                <w:rFonts w:ascii="宋体" w:hAnsi="宋体" w:cs="宋体" w:eastAsia="宋体" w:hint="default"/>
                <w:w w:val="100"/>
                <w:sz w:val="21"/>
                <w:szCs w:val="21"/>
              </w:rPr>
              <w:t> </w:t>
            </w:r>
            <w:r>
              <w:rPr>
                <w:rFonts w:ascii="宋体" w:hAnsi="宋体" w:cs="宋体" w:eastAsia="宋体" w:hint="default"/>
                <w:sz w:val="21"/>
                <w:szCs w:val="21"/>
              </w:rPr>
              <w:t>定可使用状</w:t>
            </w:r>
            <w:r>
              <w:rPr>
                <w:rFonts w:ascii="宋体" w:hAnsi="宋体" w:cs="宋体" w:eastAsia="宋体" w:hint="default"/>
                <w:w w:val="100"/>
                <w:sz w:val="21"/>
                <w:szCs w:val="21"/>
              </w:rPr>
              <w:t> </w:t>
            </w:r>
            <w:r>
              <w:rPr>
                <w:rFonts w:ascii="宋体" w:hAnsi="宋体" w:cs="宋体" w:eastAsia="宋体" w:hint="default"/>
                <w:sz w:val="21"/>
                <w:szCs w:val="21"/>
              </w:rPr>
              <w:t>态日期</w:t>
            </w:r>
          </w:p>
        </w:tc>
        <w:tc>
          <w:tcPr>
            <w:tcW w:w="784"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73" w:lineRule="auto" w:before="29"/>
              <w:ind w:left="67" w:right="71"/>
              <w:jc w:val="both"/>
              <w:rPr>
                <w:rFonts w:ascii="宋体" w:hAnsi="宋体" w:cs="宋体" w:eastAsia="宋体" w:hint="default"/>
                <w:sz w:val="21"/>
                <w:szCs w:val="21"/>
              </w:rPr>
            </w:pPr>
            <w:r>
              <w:rPr>
                <w:rFonts w:ascii="宋体" w:hAnsi="宋体" w:cs="宋体" w:eastAsia="宋体" w:hint="default"/>
                <w:sz w:val="21"/>
                <w:szCs w:val="21"/>
              </w:rPr>
              <w:t>本年度</w:t>
            </w:r>
            <w:r>
              <w:rPr>
                <w:rFonts w:ascii="宋体" w:hAnsi="宋体" w:cs="宋体" w:eastAsia="宋体" w:hint="default"/>
                <w:spacing w:val="-102"/>
                <w:sz w:val="21"/>
                <w:szCs w:val="21"/>
              </w:rPr>
              <w:t> </w:t>
            </w:r>
            <w:r>
              <w:rPr>
                <w:rFonts w:ascii="宋体" w:hAnsi="宋体" w:cs="宋体" w:eastAsia="宋体" w:hint="default"/>
                <w:sz w:val="21"/>
                <w:szCs w:val="21"/>
              </w:rPr>
              <w:t>实现的</w:t>
            </w:r>
            <w:r>
              <w:rPr>
                <w:rFonts w:ascii="宋体" w:hAnsi="宋体" w:cs="宋体" w:eastAsia="宋体" w:hint="default"/>
                <w:spacing w:val="-102"/>
                <w:sz w:val="21"/>
                <w:szCs w:val="21"/>
              </w:rPr>
              <w:t> </w:t>
            </w:r>
            <w:r>
              <w:rPr>
                <w:rFonts w:ascii="宋体" w:hAnsi="宋体" w:cs="宋体" w:eastAsia="宋体" w:hint="default"/>
                <w:sz w:val="21"/>
                <w:szCs w:val="21"/>
              </w:rPr>
              <w:t>效益</w:t>
            </w:r>
          </w:p>
        </w:tc>
        <w:tc>
          <w:tcPr>
            <w:tcW w:w="646" w:type="dxa"/>
            <w:vMerge/>
            <w:tcBorders>
              <w:left w:val="single" w:sz="4" w:space="0" w:color="000000"/>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704" w:hRule="exact"/>
        </w:trPr>
        <w:tc>
          <w:tcPr>
            <w:tcW w:w="182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3" w:lineRule="auto" w:before="29"/>
              <w:ind w:left="379" w:right="62" w:hanging="315"/>
              <w:jc w:val="left"/>
              <w:rPr>
                <w:rFonts w:ascii="宋体" w:hAnsi="宋体" w:cs="宋体" w:eastAsia="宋体" w:hint="default"/>
                <w:sz w:val="21"/>
                <w:szCs w:val="21"/>
              </w:rPr>
            </w:pPr>
            <w:r>
              <w:rPr>
                <w:rFonts w:ascii="宋体" w:hAnsi="宋体" w:cs="宋体" w:eastAsia="宋体" w:hint="default"/>
                <w:sz w:val="21"/>
                <w:szCs w:val="21"/>
              </w:rPr>
              <w:t>承诺投资项目和超</w:t>
            </w:r>
            <w:r>
              <w:rPr>
                <w:rFonts w:ascii="宋体" w:hAnsi="宋体" w:cs="宋体" w:eastAsia="宋体" w:hint="default"/>
                <w:w w:val="100"/>
                <w:sz w:val="21"/>
                <w:szCs w:val="21"/>
              </w:rPr>
              <w:t> </w:t>
            </w:r>
            <w:r>
              <w:rPr>
                <w:rFonts w:ascii="宋体" w:hAnsi="宋体" w:cs="宋体" w:eastAsia="宋体" w:hint="default"/>
                <w:sz w:val="21"/>
                <w:szCs w:val="21"/>
              </w:rPr>
              <w:t>募资金投向</w:t>
            </w:r>
          </w:p>
        </w:tc>
        <w:tc>
          <w:tcPr>
            <w:tcW w:w="557"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970" w:type="dxa"/>
            <w:vMerge/>
            <w:tcBorders>
              <w:left w:val="single" w:sz="4" w:space="0" w:color="000000"/>
              <w:right w:val="single" w:sz="4" w:space="0" w:color="000000"/>
            </w:tcBorders>
            <w:shd w:val="clear" w:color="auto" w:fill="DCDCDC"/>
          </w:tcPr>
          <w:p>
            <w:pPr/>
          </w:p>
        </w:tc>
        <w:tc>
          <w:tcPr>
            <w:tcW w:w="96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3" w:lineRule="auto" w:before="29"/>
              <w:ind w:left="154" w:right="56" w:hanging="104"/>
              <w:jc w:val="left"/>
              <w:rPr>
                <w:rFonts w:ascii="宋体" w:hAnsi="宋体" w:cs="宋体" w:eastAsia="宋体" w:hint="default"/>
                <w:sz w:val="21"/>
                <w:szCs w:val="21"/>
              </w:rPr>
            </w:pPr>
            <w:r>
              <w:rPr>
                <w:rFonts w:ascii="宋体" w:hAnsi="宋体" w:cs="宋体" w:eastAsia="宋体" w:hint="default"/>
                <w:sz w:val="21"/>
                <w:szCs w:val="21"/>
              </w:rPr>
              <w:t>本年度投</w:t>
            </w:r>
            <w:r>
              <w:rPr>
                <w:rFonts w:ascii="宋体" w:hAnsi="宋体" w:cs="宋体" w:eastAsia="宋体" w:hint="default"/>
                <w:w w:val="100"/>
                <w:sz w:val="21"/>
                <w:szCs w:val="21"/>
              </w:rPr>
              <w:t> </w:t>
            </w:r>
            <w:r>
              <w:rPr>
                <w:rFonts w:ascii="宋体" w:hAnsi="宋体" w:cs="宋体" w:eastAsia="宋体" w:hint="default"/>
                <w:sz w:val="21"/>
                <w:szCs w:val="21"/>
              </w:rPr>
              <w:t>入金额</w:t>
            </w:r>
          </w:p>
        </w:tc>
        <w:tc>
          <w:tcPr>
            <w:tcW w:w="620" w:type="dxa"/>
            <w:gridSpan w:val="2"/>
            <w:vMerge/>
            <w:tcBorders>
              <w:left w:val="single" w:sz="4" w:space="0" w:color="000000"/>
              <w:right w:val="single" w:sz="4" w:space="0" w:color="000000"/>
            </w:tcBorders>
            <w:shd w:val="clear" w:color="auto" w:fill="DCDCDC"/>
          </w:tcPr>
          <w:p>
            <w:pPr/>
          </w:p>
        </w:tc>
        <w:tc>
          <w:tcPr>
            <w:tcW w:w="854" w:type="dxa"/>
            <w:vMerge/>
            <w:tcBorders>
              <w:left w:val="single" w:sz="4" w:space="0" w:color="000000"/>
              <w:right w:val="single" w:sz="4" w:space="0" w:color="000000"/>
            </w:tcBorders>
            <w:shd w:val="clear" w:color="auto" w:fill="DCDCDC"/>
          </w:tcPr>
          <w:p>
            <w:pPr/>
          </w:p>
        </w:tc>
        <w:tc>
          <w:tcPr>
            <w:tcW w:w="1122" w:type="dxa"/>
            <w:vMerge/>
            <w:tcBorders>
              <w:left w:val="single" w:sz="4" w:space="0" w:color="000000"/>
              <w:right w:val="single" w:sz="4" w:space="0" w:color="000000"/>
            </w:tcBorders>
            <w:shd w:val="clear" w:color="auto" w:fill="DCDCDC"/>
          </w:tcPr>
          <w:p>
            <w:pPr/>
          </w:p>
        </w:tc>
        <w:tc>
          <w:tcPr>
            <w:tcW w:w="784" w:type="dxa"/>
            <w:gridSpan w:val="2"/>
            <w:vMerge/>
            <w:tcBorders>
              <w:left w:val="single" w:sz="4" w:space="0" w:color="000000"/>
              <w:right w:val="single" w:sz="4" w:space="0" w:color="000000"/>
            </w:tcBorders>
            <w:shd w:val="clear" w:color="auto" w:fill="DCDCDC"/>
          </w:tcPr>
          <w:p>
            <w:pPr/>
          </w:p>
        </w:tc>
        <w:tc>
          <w:tcPr>
            <w:tcW w:w="646" w:type="dxa"/>
            <w:vMerge/>
            <w:tcBorders>
              <w:left w:val="single" w:sz="4" w:space="0" w:color="000000"/>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156" w:hRule="exact"/>
        </w:trPr>
        <w:tc>
          <w:tcPr>
            <w:tcW w:w="1822" w:type="dxa"/>
            <w:vMerge w:val="restart"/>
            <w:tcBorders>
              <w:top w:val="nil" w:sz="6" w:space="0" w:color="auto"/>
              <w:left w:val="single" w:sz="4" w:space="0" w:color="000000"/>
              <w:right w:val="single" w:sz="4" w:space="0" w:color="000000"/>
            </w:tcBorders>
            <w:shd w:val="clear" w:color="auto" w:fill="DCDCDC"/>
          </w:tcPr>
          <w:p>
            <w:pPr/>
          </w:p>
        </w:tc>
        <w:tc>
          <w:tcPr>
            <w:tcW w:w="557"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970" w:type="dxa"/>
            <w:vMerge/>
            <w:tcBorders>
              <w:left w:val="single" w:sz="4" w:space="0" w:color="000000"/>
              <w:bottom w:val="nil" w:sz="6" w:space="0" w:color="auto"/>
              <w:right w:val="single" w:sz="4" w:space="0" w:color="000000"/>
            </w:tcBorders>
            <w:shd w:val="clear" w:color="auto" w:fill="DCDCDC"/>
          </w:tcPr>
          <w:p>
            <w:pPr/>
          </w:p>
        </w:tc>
        <w:tc>
          <w:tcPr>
            <w:tcW w:w="962" w:type="dxa"/>
            <w:vMerge w:val="restart"/>
            <w:tcBorders>
              <w:top w:val="nil" w:sz="6" w:space="0" w:color="auto"/>
              <w:left w:val="single" w:sz="4" w:space="0" w:color="000000"/>
              <w:right w:val="single" w:sz="4" w:space="0" w:color="000000"/>
            </w:tcBorders>
            <w:shd w:val="clear" w:color="auto" w:fill="DCDCDC"/>
          </w:tcPr>
          <w:p>
            <w:pPr/>
          </w:p>
        </w:tc>
        <w:tc>
          <w:tcPr>
            <w:tcW w:w="620" w:type="dxa"/>
            <w:gridSpan w:val="2"/>
            <w:vMerge/>
            <w:tcBorders>
              <w:left w:val="single" w:sz="4" w:space="0" w:color="000000"/>
              <w:right w:val="single" w:sz="4" w:space="0" w:color="000000"/>
            </w:tcBorders>
            <w:shd w:val="clear" w:color="auto" w:fill="DCDCDC"/>
          </w:tcPr>
          <w:p>
            <w:pPr/>
          </w:p>
        </w:tc>
        <w:tc>
          <w:tcPr>
            <w:tcW w:w="854" w:type="dxa"/>
            <w:vMerge/>
            <w:tcBorders>
              <w:left w:val="single" w:sz="4" w:space="0" w:color="000000"/>
              <w:right w:val="single" w:sz="4" w:space="0" w:color="000000"/>
            </w:tcBorders>
            <w:shd w:val="clear" w:color="auto" w:fill="DCDCDC"/>
          </w:tcPr>
          <w:p>
            <w:pPr/>
          </w:p>
        </w:tc>
        <w:tc>
          <w:tcPr>
            <w:tcW w:w="1122" w:type="dxa"/>
            <w:vMerge/>
            <w:tcBorders>
              <w:left w:val="single" w:sz="4" w:space="0" w:color="000000"/>
              <w:bottom w:val="nil" w:sz="6" w:space="0" w:color="auto"/>
              <w:right w:val="single" w:sz="4" w:space="0" w:color="000000"/>
            </w:tcBorders>
            <w:shd w:val="clear" w:color="auto" w:fill="DCDCDC"/>
          </w:tcPr>
          <w:p>
            <w:pPr/>
          </w:p>
        </w:tc>
        <w:tc>
          <w:tcPr>
            <w:tcW w:w="784" w:type="dxa"/>
            <w:gridSpan w:val="2"/>
            <w:vMerge/>
            <w:tcBorders>
              <w:left w:val="single" w:sz="4" w:space="0" w:color="000000"/>
              <w:bottom w:val="nil" w:sz="6" w:space="0" w:color="auto"/>
              <w:right w:val="single" w:sz="4" w:space="0" w:color="000000"/>
            </w:tcBorders>
            <w:shd w:val="clear" w:color="auto" w:fill="DCDCDC"/>
          </w:tcPr>
          <w:p>
            <w:pPr/>
          </w:p>
        </w:tc>
        <w:tc>
          <w:tcPr>
            <w:tcW w:w="646" w:type="dxa"/>
            <w:vMerge/>
            <w:tcBorders>
              <w:left w:val="single" w:sz="4" w:space="0" w:color="000000"/>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156" w:hRule="exact"/>
        </w:trPr>
        <w:tc>
          <w:tcPr>
            <w:tcW w:w="1822" w:type="dxa"/>
            <w:vMerge/>
            <w:tcBorders>
              <w:left w:val="single" w:sz="4" w:space="0" w:color="000000"/>
              <w:right w:val="single" w:sz="4" w:space="0" w:color="000000"/>
            </w:tcBorders>
            <w:shd w:val="clear" w:color="auto" w:fill="DCDCDC"/>
          </w:tcPr>
          <w:p>
            <w:pPr/>
          </w:p>
        </w:tc>
        <w:tc>
          <w:tcPr>
            <w:tcW w:w="557"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970" w:type="dxa"/>
            <w:vMerge w:val="restart"/>
            <w:tcBorders>
              <w:top w:val="nil" w:sz="6" w:space="0" w:color="auto"/>
              <w:left w:val="single" w:sz="4" w:space="0" w:color="000000"/>
              <w:right w:val="single" w:sz="4" w:space="0" w:color="000000"/>
            </w:tcBorders>
            <w:shd w:val="clear" w:color="auto" w:fill="DCDCDC"/>
          </w:tcPr>
          <w:p>
            <w:pPr/>
          </w:p>
        </w:tc>
        <w:tc>
          <w:tcPr>
            <w:tcW w:w="962" w:type="dxa"/>
            <w:vMerge/>
            <w:tcBorders>
              <w:left w:val="single" w:sz="4" w:space="0" w:color="000000"/>
              <w:right w:val="single" w:sz="4" w:space="0" w:color="000000"/>
            </w:tcBorders>
            <w:shd w:val="clear" w:color="auto" w:fill="DCDCDC"/>
          </w:tcPr>
          <w:p>
            <w:pPr/>
          </w:p>
        </w:tc>
        <w:tc>
          <w:tcPr>
            <w:tcW w:w="620" w:type="dxa"/>
            <w:gridSpan w:val="2"/>
            <w:vMerge/>
            <w:tcBorders>
              <w:left w:val="single" w:sz="4" w:space="0" w:color="000000"/>
              <w:right w:val="single" w:sz="4" w:space="0" w:color="000000"/>
            </w:tcBorders>
            <w:shd w:val="clear" w:color="auto" w:fill="DCDCDC"/>
          </w:tcPr>
          <w:p>
            <w:pPr/>
          </w:p>
        </w:tc>
        <w:tc>
          <w:tcPr>
            <w:tcW w:w="854" w:type="dxa"/>
            <w:vMerge/>
            <w:tcBorders>
              <w:left w:val="single" w:sz="4" w:space="0" w:color="000000"/>
              <w:right w:val="single" w:sz="4" w:space="0" w:color="000000"/>
            </w:tcBorders>
            <w:shd w:val="clear" w:color="auto" w:fill="DCDCDC"/>
          </w:tcPr>
          <w:p>
            <w:pPr/>
          </w:p>
        </w:tc>
        <w:tc>
          <w:tcPr>
            <w:tcW w:w="1122" w:type="dxa"/>
            <w:vMerge w:val="restart"/>
            <w:tcBorders>
              <w:top w:val="nil" w:sz="6" w:space="0" w:color="auto"/>
              <w:left w:val="single" w:sz="4" w:space="0" w:color="000000"/>
              <w:right w:val="single" w:sz="4" w:space="0" w:color="000000"/>
            </w:tcBorders>
            <w:shd w:val="clear" w:color="auto" w:fill="DCDCDC"/>
          </w:tcPr>
          <w:p>
            <w:pPr/>
          </w:p>
        </w:tc>
        <w:tc>
          <w:tcPr>
            <w:tcW w:w="784" w:type="dxa"/>
            <w:gridSpan w:val="2"/>
            <w:vMerge w:val="restart"/>
            <w:tcBorders>
              <w:top w:val="nil" w:sz="6" w:space="0" w:color="auto"/>
              <w:left w:val="single" w:sz="4" w:space="0" w:color="000000"/>
              <w:right w:val="single" w:sz="4" w:space="0" w:color="000000"/>
            </w:tcBorders>
            <w:shd w:val="clear" w:color="auto" w:fill="DCDCDC"/>
          </w:tcPr>
          <w:p>
            <w:pPr/>
          </w:p>
        </w:tc>
        <w:tc>
          <w:tcPr>
            <w:tcW w:w="646" w:type="dxa"/>
            <w:vMerge/>
            <w:tcBorders>
              <w:left w:val="single" w:sz="4" w:space="0" w:color="000000"/>
              <w:bottom w:val="nil" w:sz="6" w:space="0" w:color="auto"/>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156" w:hRule="exact"/>
        </w:trPr>
        <w:tc>
          <w:tcPr>
            <w:tcW w:w="1822" w:type="dxa"/>
            <w:vMerge/>
            <w:tcBorders>
              <w:left w:val="single" w:sz="4" w:space="0" w:color="000000"/>
              <w:right w:val="single" w:sz="4" w:space="0" w:color="000000"/>
            </w:tcBorders>
            <w:shd w:val="clear" w:color="auto" w:fill="DCDCDC"/>
          </w:tcPr>
          <w:p>
            <w:pPr/>
          </w:p>
        </w:tc>
        <w:tc>
          <w:tcPr>
            <w:tcW w:w="557" w:type="dxa"/>
            <w:vMerge/>
            <w:tcBorders>
              <w:left w:val="single" w:sz="4" w:space="0" w:color="000000"/>
              <w:right w:val="single" w:sz="4" w:space="0" w:color="000000"/>
            </w:tcBorders>
            <w:shd w:val="clear" w:color="auto" w:fill="DCDCDC"/>
          </w:tcPr>
          <w:p>
            <w:pPr/>
          </w:p>
        </w:tc>
        <w:tc>
          <w:tcPr>
            <w:tcW w:w="635" w:type="dxa"/>
            <w:vMerge/>
            <w:tcBorders>
              <w:left w:val="single" w:sz="4" w:space="0" w:color="000000"/>
              <w:bottom w:val="nil" w:sz="6" w:space="0" w:color="auto"/>
              <w:right w:val="single" w:sz="4" w:space="0" w:color="000000"/>
            </w:tcBorders>
            <w:shd w:val="clear" w:color="auto" w:fill="DCDCDC"/>
          </w:tcPr>
          <w:p>
            <w:pPr/>
          </w:p>
        </w:tc>
        <w:tc>
          <w:tcPr>
            <w:tcW w:w="970" w:type="dxa"/>
            <w:vMerge/>
            <w:tcBorders>
              <w:left w:val="single" w:sz="4" w:space="0" w:color="000000"/>
              <w:right w:val="single" w:sz="4" w:space="0" w:color="000000"/>
            </w:tcBorders>
            <w:shd w:val="clear" w:color="auto" w:fill="DCDCDC"/>
          </w:tcPr>
          <w:p>
            <w:pPr/>
          </w:p>
        </w:tc>
        <w:tc>
          <w:tcPr>
            <w:tcW w:w="962" w:type="dxa"/>
            <w:vMerge/>
            <w:tcBorders>
              <w:left w:val="single" w:sz="4" w:space="0" w:color="000000"/>
              <w:right w:val="single" w:sz="4" w:space="0" w:color="000000"/>
            </w:tcBorders>
            <w:shd w:val="clear" w:color="auto" w:fill="DCDCDC"/>
          </w:tcPr>
          <w:p>
            <w:pPr/>
          </w:p>
        </w:tc>
        <w:tc>
          <w:tcPr>
            <w:tcW w:w="620" w:type="dxa"/>
            <w:gridSpan w:val="2"/>
            <w:vMerge/>
            <w:tcBorders>
              <w:left w:val="single" w:sz="4" w:space="0" w:color="000000"/>
              <w:right w:val="single" w:sz="4" w:space="0" w:color="000000"/>
            </w:tcBorders>
            <w:shd w:val="clear" w:color="auto" w:fill="DCDCDC"/>
          </w:tcPr>
          <w:p>
            <w:pPr/>
          </w:p>
        </w:tc>
        <w:tc>
          <w:tcPr>
            <w:tcW w:w="854" w:type="dxa"/>
            <w:vMerge/>
            <w:tcBorders>
              <w:left w:val="single" w:sz="4" w:space="0" w:color="000000"/>
              <w:right w:val="single" w:sz="4" w:space="0" w:color="000000"/>
            </w:tcBorders>
            <w:shd w:val="clear" w:color="auto" w:fill="DCDCDC"/>
          </w:tcPr>
          <w:p>
            <w:pPr/>
          </w:p>
        </w:tc>
        <w:tc>
          <w:tcPr>
            <w:tcW w:w="1122" w:type="dxa"/>
            <w:vMerge/>
            <w:tcBorders>
              <w:left w:val="single" w:sz="4" w:space="0" w:color="000000"/>
              <w:right w:val="single" w:sz="4" w:space="0" w:color="000000"/>
            </w:tcBorders>
            <w:shd w:val="clear" w:color="auto" w:fill="DCDCDC"/>
          </w:tcPr>
          <w:p>
            <w:pPr/>
          </w:p>
        </w:tc>
        <w:tc>
          <w:tcPr>
            <w:tcW w:w="784" w:type="dxa"/>
            <w:gridSpan w:val="2"/>
            <w:vMerge/>
            <w:tcBorders>
              <w:left w:val="single" w:sz="4" w:space="0" w:color="000000"/>
              <w:right w:val="single" w:sz="4" w:space="0" w:color="000000"/>
            </w:tcBorders>
            <w:shd w:val="clear" w:color="auto" w:fill="DCDCDC"/>
          </w:tcPr>
          <w:p>
            <w:pPr/>
          </w:p>
        </w:tc>
        <w:tc>
          <w:tcPr>
            <w:tcW w:w="646" w:type="dxa"/>
            <w:vMerge w:val="restart"/>
            <w:tcBorders>
              <w:top w:val="nil" w:sz="6" w:space="0" w:color="auto"/>
              <w:left w:val="single" w:sz="4" w:space="0" w:color="000000"/>
              <w:right w:val="single" w:sz="4" w:space="0" w:color="000000"/>
            </w:tcBorders>
            <w:shd w:val="clear" w:color="auto" w:fill="DCDCDC"/>
          </w:tcPr>
          <w:p>
            <w:pPr/>
          </w:p>
        </w:tc>
        <w:tc>
          <w:tcPr>
            <w:tcW w:w="857" w:type="dxa"/>
            <w:vMerge/>
            <w:tcBorders>
              <w:left w:val="single" w:sz="4" w:space="0" w:color="000000"/>
              <w:bottom w:val="nil" w:sz="6" w:space="0" w:color="auto"/>
              <w:right w:val="single" w:sz="4" w:space="0" w:color="000000"/>
            </w:tcBorders>
            <w:shd w:val="clear" w:color="auto" w:fill="DCDCDC"/>
          </w:tcPr>
          <w:p>
            <w:pPr/>
          </w:p>
        </w:tc>
      </w:tr>
      <w:tr>
        <w:trPr>
          <w:trHeight w:val="156" w:hRule="exact"/>
        </w:trPr>
        <w:tc>
          <w:tcPr>
            <w:tcW w:w="1822" w:type="dxa"/>
            <w:vMerge/>
            <w:tcBorders>
              <w:left w:val="single" w:sz="4" w:space="0" w:color="000000"/>
              <w:right w:val="single" w:sz="4" w:space="0" w:color="000000"/>
            </w:tcBorders>
            <w:shd w:val="clear" w:color="auto" w:fill="DCDCDC"/>
          </w:tcPr>
          <w:p>
            <w:pPr/>
          </w:p>
        </w:tc>
        <w:tc>
          <w:tcPr>
            <w:tcW w:w="557" w:type="dxa"/>
            <w:vMerge/>
            <w:tcBorders>
              <w:left w:val="single" w:sz="4" w:space="0" w:color="000000"/>
              <w:right w:val="single" w:sz="4" w:space="0" w:color="000000"/>
            </w:tcBorders>
            <w:shd w:val="clear" w:color="auto" w:fill="DCDCDC"/>
          </w:tcPr>
          <w:p>
            <w:pPr/>
          </w:p>
        </w:tc>
        <w:tc>
          <w:tcPr>
            <w:tcW w:w="635" w:type="dxa"/>
            <w:vMerge w:val="restart"/>
            <w:tcBorders>
              <w:top w:val="nil" w:sz="6" w:space="0" w:color="auto"/>
              <w:left w:val="single" w:sz="4" w:space="0" w:color="000000"/>
              <w:right w:val="single" w:sz="4" w:space="0" w:color="000000"/>
            </w:tcBorders>
            <w:shd w:val="clear" w:color="auto" w:fill="DCDCDC"/>
          </w:tcPr>
          <w:p>
            <w:pPr/>
          </w:p>
        </w:tc>
        <w:tc>
          <w:tcPr>
            <w:tcW w:w="970" w:type="dxa"/>
            <w:vMerge/>
            <w:tcBorders>
              <w:left w:val="single" w:sz="4" w:space="0" w:color="000000"/>
              <w:right w:val="single" w:sz="4" w:space="0" w:color="000000"/>
            </w:tcBorders>
            <w:shd w:val="clear" w:color="auto" w:fill="DCDCDC"/>
          </w:tcPr>
          <w:p>
            <w:pPr/>
          </w:p>
        </w:tc>
        <w:tc>
          <w:tcPr>
            <w:tcW w:w="962" w:type="dxa"/>
            <w:vMerge/>
            <w:tcBorders>
              <w:left w:val="single" w:sz="4" w:space="0" w:color="000000"/>
              <w:right w:val="single" w:sz="4" w:space="0" w:color="000000"/>
            </w:tcBorders>
            <w:shd w:val="clear" w:color="auto" w:fill="DCDCDC"/>
          </w:tcPr>
          <w:p>
            <w:pPr/>
          </w:p>
        </w:tc>
        <w:tc>
          <w:tcPr>
            <w:tcW w:w="620" w:type="dxa"/>
            <w:gridSpan w:val="2"/>
            <w:vMerge/>
            <w:tcBorders>
              <w:left w:val="single" w:sz="4" w:space="0" w:color="000000"/>
              <w:bottom w:val="nil" w:sz="6" w:space="0" w:color="auto"/>
              <w:right w:val="single" w:sz="4" w:space="0" w:color="000000"/>
            </w:tcBorders>
            <w:shd w:val="clear" w:color="auto" w:fill="DCDCDC"/>
          </w:tcPr>
          <w:p>
            <w:pPr/>
          </w:p>
        </w:tc>
        <w:tc>
          <w:tcPr>
            <w:tcW w:w="854" w:type="dxa"/>
            <w:vMerge/>
            <w:tcBorders>
              <w:left w:val="single" w:sz="4" w:space="0" w:color="000000"/>
              <w:bottom w:val="nil" w:sz="6" w:space="0" w:color="auto"/>
              <w:right w:val="single" w:sz="4" w:space="0" w:color="000000"/>
            </w:tcBorders>
            <w:shd w:val="clear" w:color="auto" w:fill="DCDCDC"/>
          </w:tcPr>
          <w:p>
            <w:pPr/>
          </w:p>
        </w:tc>
        <w:tc>
          <w:tcPr>
            <w:tcW w:w="1122" w:type="dxa"/>
            <w:vMerge/>
            <w:tcBorders>
              <w:left w:val="single" w:sz="4" w:space="0" w:color="000000"/>
              <w:right w:val="single" w:sz="4" w:space="0" w:color="000000"/>
            </w:tcBorders>
            <w:shd w:val="clear" w:color="auto" w:fill="DCDCDC"/>
          </w:tcPr>
          <w:p>
            <w:pPr/>
          </w:p>
        </w:tc>
        <w:tc>
          <w:tcPr>
            <w:tcW w:w="784" w:type="dxa"/>
            <w:gridSpan w:val="2"/>
            <w:vMerge/>
            <w:tcBorders>
              <w:left w:val="single" w:sz="4" w:space="0" w:color="000000"/>
              <w:right w:val="single" w:sz="4" w:space="0" w:color="000000"/>
            </w:tcBorders>
            <w:shd w:val="clear" w:color="auto" w:fill="DCDCDC"/>
          </w:tcPr>
          <w:p>
            <w:pPr/>
          </w:p>
        </w:tc>
        <w:tc>
          <w:tcPr>
            <w:tcW w:w="646" w:type="dxa"/>
            <w:vMerge/>
            <w:tcBorders>
              <w:left w:val="single" w:sz="4" w:space="0" w:color="000000"/>
              <w:right w:val="single" w:sz="4" w:space="0" w:color="000000"/>
            </w:tcBorders>
            <w:shd w:val="clear" w:color="auto" w:fill="DCDCDC"/>
          </w:tcPr>
          <w:p>
            <w:pPr/>
          </w:p>
        </w:tc>
        <w:tc>
          <w:tcPr>
            <w:tcW w:w="857" w:type="dxa"/>
            <w:vMerge w:val="restart"/>
            <w:tcBorders>
              <w:top w:val="nil" w:sz="6" w:space="0" w:color="auto"/>
              <w:left w:val="single" w:sz="4" w:space="0" w:color="000000"/>
              <w:right w:val="single" w:sz="4" w:space="0" w:color="000000"/>
            </w:tcBorders>
            <w:shd w:val="clear" w:color="auto" w:fill="DCDCDC"/>
          </w:tcPr>
          <w:p>
            <w:pPr/>
          </w:p>
        </w:tc>
      </w:tr>
      <w:tr>
        <w:trPr>
          <w:trHeight w:val="317" w:hRule="exact"/>
        </w:trPr>
        <w:tc>
          <w:tcPr>
            <w:tcW w:w="1822" w:type="dxa"/>
            <w:vMerge/>
            <w:tcBorders>
              <w:left w:val="single" w:sz="4" w:space="0" w:color="000000"/>
              <w:bottom w:val="single" w:sz="4" w:space="0" w:color="000000"/>
              <w:right w:val="single" w:sz="4" w:space="0" w:color="000000"/>
            </w:tcBorders>
            <w:shd w:val="clear" w:color="auto" w:fill="DCDCDC"/>
          </w:tcPr>
          <w:p>
            <w:pPr/>
          </w:p>
        </w:tc>
        <w:tc>
          <w:tcPr>
            <w:tcW w:w="557" w:type="dxa"/>
            <w:vMerge/>
            <w:tcBorders>
              <w:left w:val="single" w:sz="4" w:space="0" w:color="000000"/>
              <w:bottom w:val="single" w:sz="4" w:space="0" w:color="000000"/>
              <w:right w:val="single" w:sz="4" w:space="0" w:color="000000"/>
            </w:tcBorders>
            <w:shd w:val="clear" w:color="auto" w:fill="DCDCDC"/>
          </w:tcPr>
          <w:p>
            <w:pPr/>
          </w:p>
        </w:tc>
        <w:tc>
          <w:tcPr>
            <w:tcW w:w="635" w:type="dxa"/>
            <w:vMerge/>
            <w:tcBorders>
              <w:left w:val="single" w:sz="4" w:space="0" w:color="000000"/>
              <w:bottom w:val="single" w:sz="4" w:space="0" w:color="000000"/>
              <w:right w:val="single" w:sz="4" w:space="0" w:color="000000"/>
            </w:tcBorders>
            <w:shd w:val="clear" w:color="auto" w:fill="DCDCDC"/>
          </w:tcPr>
          <w:p>
            <w:pPr/>
          </w:p>
        </w:tc>
        <w:tc>
          <w:tcPr>
            <w:tcW w:w="970" w:type="dxa"/>
            <w:vMerge/>
            <w:tcBorders>
              <w:left w:val="single" w:sz="4" w:space="0" w:color="000000"/>
              <w:bottom w:val="single" w:sz="4" w:space="0" w:color="000000"/>
              <w:right w:val="single" w:sz="4" w:space="0" w:color="000000"/>
            </w:tcBorders>
            <w:shd w:val="clear" w:color="auto" w:fill="DCDCDC"/>
          </w:tcPr>
          <w:p>
            <w:pPr/>
          </w:p>
        </w:tc>
        <w:tc>
          <w:tcPr>
            <w:tcW w:w="962" w:type="dxa"/>
            <w:vMerge/>
            <w:tcBorders>
              <w:left w:val="single" w:sz="4" w:space="0" w:color="000000"/>
              <w:bottom w:val="single" w:sz="4" w:space="0" w:color="000000"/>
              <w:right w:val="single" w:sz="4" w:space="0" w:color="000000"/>
            </w:tcBorders>
            <w:shd w:val="clear" w:color="auto" w:fill="DCDCDC"/>
          </w:tcPr>
          <w:p>
            <w:pPr/>
          </w:p>
        </w:tc>
        <w:tc>
          <w:tcPr>
            <w:tcW w:w="620"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854" w:type="dxa"/>
            <w:tcBorders>
              <w:top w:val="nil" w:sz="6" w:space="0" w:color="auto"/>
              <w:left w:val="single" w:sz="4" w:space="0" w:color="000000"/>
              <w:bottom w:val="single" w:sz="4" w:space="0" w:color="000000"/>
              <w:right w:val="single" w:sz="4" w:space="0" w:color="000000"/>
            </w:tcBorders>
            <w:shd w:val="clear" w:color="auto" w:fill="DCDCDC"/>
          </w:tcPr>
          <w:p>
            <w:pPr/>
          </w:p>
        </w:tc>
        <w:tc>
          <w:tcPr>
            <w:tcW w:w="1122" w:type="dxa"/>
            <w:vMerge/>
            <w:tcBorders>
              <w:left w:val="single" w:sz="4" w:space="0" w:color="000000"/>
              <w:bottom w:val="single" w:sz="4" w:space="0" w:color="000000"/>
              <w:right w:val="single" w:sz="4" w:space="0" w:color="000000"/>
            </w:tcBorders>
            <w:shd w:val="clear" w:color="auto" w:fill="DCDCDC"/>
          </w:tcPr>
          <w:p>
            <w:pPr/>
          </w:p>
        </w:tc>
        <w:tc>
          <w:tcPr>
            <w:tcW w:w="784" w:type="dxa"/>
            <w:gridSpan w:val="2"/>
            <w:vMerge/>
            <w:tcBorders>
              <w:left w:val="single" w:sz="4" w:space="0" w:color="000000"/>
              <w:bottom w:val="single" w:sz="4" w:space="0" w:color="000000"/>
              <w:right w:val="single" w:sz="4" w:space="0" w:color="000000"/>
            </w:tcBorders>
            <w:shd w:val="clear" w:color="auto" w:fill="DCDCDC"/>
          </w:tcPr>
          <w:p>
            <w:pPr/>
          </w:p>
        </w:tc>
        <w:tc>
          <w:tcPr>
            <w:tcW w:w="646" w:type="dxa"/>
            <w:vMerge/>
            <w:tcBorders>
              <w:left w:val="single" w:sz="4" w:space="0" w:color="000000"/>
              <w:bottom w:val="single" w:sz="4" w:space="0" w:color="000000"/>
              <w:right w:val="single" w:sz="4" w:space="0" w:color="000000"/>
            </w:tcBorders>
            <w:shd w:val="clear" w:color="auto" w:fill="DCDCDC"/>
          </w:tcPr>
          <w:p>
            <w:pPr/>
          </w:p>
        </w:tc>
        <w:tc>
          <w:tcPr>
            <w:tcW w:w="857" w:type="dxa"/>
            <w:vMerge/>
            <w:tcBorders>
              <w:left w:val="single" w:sz="4" w:space="0" w:color="000000"/>
              <w:bottom w:val="single" w:sz="4" w:space="0" w:color="000000"/>
              <w:right w:val="single" w:sz="4" w:space="0" w:color="000000"/>
            </w:tcBorders>
            <w:shd w:val="clear" w:color="auto" w:fill="DCDCDC"/>
          </w:tcPr>
          <w:p>
            <w:pPr/>
          </w:p>
        </w:tc>
      </w:tr>
      <w:tr>
        <w:trPr>
          <w:trHeight w:val="403" w:hRule="exact"/>
        </w:trPr>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承诺投资项目</w:t>
            </w:r>
          </w:p>
        </w:tc>
        <w:tc>
          <w:tcPr>
            <w:tcW w:w="8008" w:type="dxa"/>
            <w:gridSpan w:val="12"/>
            <w:tcBorders>
              <w:top w:val="single" w:sz="4" w:space="0" w:color="000000"/>
              <w:left w:val="single" w:sz="13" w:space="0" w:color="DCDCDC"/>
              <w:bottom w:val="single" w:sz="4" w:space="0" w:color="000000"/>
              <w:right w:val="single" w:sz="4" w:space="0" w:color="000000"/>
            </w:tcBorders>
          </w:tcPr>
          <w:p>
            <w:pPr/>
          </w:p>
        </w:tc>
      </w:tr>
      <w:tr>
        <w:trPr>
          <w:trHeight w:val="1025"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24" w:right="50"/>
              <w:jc w:val="both"/>
              <w:rPr>
                <w:rFonts w:ascii="宋体" w:hAnsi="宋体" w:cs="宋体" w:eastAsia="宋体" w:hint="default"/>
                <w:sz w:val="21"/>
                <w:szCs w:val="21"/>
              </w:rPr>
            </w:pPr>
            <w:r>
              <w:rPr>
                <w:rFonts w:ascii="宋体" w:hAnsi="宋体" w:cs="宋体" w:eastAsia="宋体" w:hint="default"/>
                <w:sz w:val="21"/>
                <w:szCs w:val="21"/>
              </w:rPr>
              <w:t>IT</w:t>
            </w:r>
            <w:r>
              <w:rPr>
                <w:rFonts w:ascii="宋体" w:hAnsi="宋体" w:cs="宋体" w:eastAsia="宋体" w:hint="default"/>
                <w:spacing w:val="-52"/>
                <w:sz w:val="21"/>
                <w:szCs w:val="21"/>
              </w:rPr>
              <w:t> </w:t>
            </w:r>
            <w:r>
              <w:rPr>
                <w:rFonts w:ascii="宋体" w:hAnsi="宋体" w:cs="宋体" w:eastAsia="宋体" w:hint="default"/>
                <w:sz w:val="21"/>
                <w:szCs w:val="21"/>
              </w:rPr>
              <w:t>基础设施支持与</w:t>
            </w:r>
            <w:r>
              <w:rPr>
                <w:rFonts w:ascii="宋体" w:hAnsi="宋体" w:cs="宋体" w:eastAsia="宋体" w:hint="default"/>
                <w:w w:val="100"/>
                <w:sz w:val="21"/>
                <w:szCs w:val="21"/>
              </w:rPr>
              <w:t> </w:t>
            </w:r>
            <w:r>
              <w:rPr>
                <w:rFonts w:ascii="宋体" w:hAnsi="宋体" w:cs="宋体" w:eastAsia="宋体" w:hint="default"/>
                <w:sz w:val="21"/>
                <w:szCs w:val="21"/>
              </w:rPr>
              <w:t>维护服务区域扩展</w:t>
            </w:r>
            <w:r>
              <w:rPr>
                <w:rFonts w:ascii="宋体" w:hAnsi="宋体" w:cs="宋体" w:eastAsia="宋体" w:hint="default"/>
                <w:w w:val="100"/>
                <w:sz w:val="21"/>
                <w:szCs w:val="21"/>
              </w:rPr>
              <w:t> </w:t>
            </w:r>
            <w:r>
              <w:rPr>
                <w:rFonts w:ascii="宋体" w:hAnsi="宋体" w:cs="宋体" w:eastAsia="宋体" w:hint="default"/>
                <w:sz w:val="21"/>
                <w:szCs w:val="21"/>
              </w:rPr>
              <w:t>项目</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78" w:right="0"/>
              <w:jc w:val="left"/>
              <w:rPr>
                <w:rFonts w:ascii="宋体" w:hAnsi="宋体" w:cs="宋体" w:eastAsia="宋体" w:hint="default"/>
                <w:sz w:val="21"/>
                <w:szCs w:val="21"/>
              </w:rPr>
            </w:pPr>
            <w:r>
              <w:rPr>
                <w:rFonts w:ascii="宋体"/>
                <w:sz w:val="21"/>
              </w:rPr>
              <w:t>9,500</w:t>
            </w:r>
          </w:p>
          <w:p>
            <w:pPr>
              <w:pStyle w:val="TableParagraph"/>
              <w:spacing w:line="240" w:lineRule="auto" w:before="37"/>
              <w:ind w:left="290" w:right="0"/>
              <w:jc w:val="left"/>
              <w:rPr>
                <w:rFonts w:ascii="宋体" w:hAnsi="宋体" w:cs="宋体" w:eastAsia="宋体" w:hint="default"/>
                <w:sz w:val="21"/>
                <w:szCs w:val="21"/>
              </w:rPr>
            </w:pPr>
            <w:r>
              <w:rPr>
                <w:rFonts w:ascii="宋体"/>
                <w:sz w:val="21"/>
              </w:rPr>
              <w:t>.00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67" w:right="0"/>
              <w:jc w:val="center"/>
              <w:rPr>
                <w:rFonts w:ascii="宋体" w:hAnsi="宋体" w:cs="宋体" w:eastAsia="宋体" w:hint="default"/>
                <w:sz w:val="21"/>
                <w:szCs w:val="21"/>
              </w:rPr>
            </w:pPr>
            <w:r>
              <w:rPr>
                <w:rFonts w:ascii="宋体"/>
                <w:sz w:val="21"/>
              </w:rPr>
              <w:t>9,500.00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23"/>
              <w:jc w:val="right"/>
              <w:rPr>
                <w:rFonts w:ascii="宋体" w:hAnsi="宋体" w:cs="宋体" w:eastAsia="宋体" w:hint="default"/>
                <w:sz w:val="21"/>
                <w:szCs w:val="21"/>
              </w:rPr>
            </w:pPr>
            <w:r>
              <w:rPr>
                <w:rFonts w:ascii="宋体"/>
                <w:sz w:val="21"/>
              </w:rPr>
              <w:t>567.24</w:t>
            </w:r>
          </w:p>
        </w:tc>
        <w:tc>
          <w:tcPr>
            <w:tcW w:w="6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z w:val="21"/>
              </w:rPr>
              <w:t>567.2</w:t>
            </w:r>
          </w:p>
          <w:p>
            <w:pPr>
              <w:pStyle w:val="TableParagraph"/>
              <w:spacing w:line="240" w:lineRule="auto" w:before="37"/>
              <w:ind w:right="21"/>
              <w:jc w:val="right"/>
              <w:rPr>
                <w:rFonts w:ascii="宋体" w:hAnsi="宋体" w:cs="宋体" w:eastAsia="宋体" w:hint="default"/>
                <w:sz w:val="21"/>
                <w:szCs w:val="21"/>
              </w:rPr>
            </w:pPr>
            <w:r>
              <w:rPr>
                <w:rFonts w:ascii="宋体"/>
                <w:w w:val="100"/>
                <w:sz w:val="21"/>
              </w:rPr>
              <w:t>4</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15"/>
              <w:jc w:val="right"/>
              <w:rPr>
                <w:rFonts w:ascii="宋体" w:hAnsi="宋体" w:cs="宋体" w:eastAsia="宋体" w:hint="default"/>
                <w:sz w:val="21"/>
                <w:szCs w:val="21"/>
              </w:rPr>
            </w:pPr>
            <w:r>
              <w:rPr>
                <w:rFonts w:ascii="宋体"/>
                <w:sz w:val="21"/>
              </w:rPr>
              <w:t>5.97%</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5"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p>
          <w:p>
            <w:pPr>
              <w:pStyle w:val="TableParagraph"/>
              <w:spacing w:line="240" w:lineRule="auto" w:before="37"/>
              <w:ind w:left="25"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7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326" w:right="0"/>
              <w:jc w:val="left"/>
              <w:rPr>
                <w:rFonts w:ascii="宋体" w:hAnsi="宋体" w:cs="宋体" w:eastAsia="宋体" w:hint="default"/>
                <w:sz w:val="21"/>
                <w:szCs w:val="21"/>
              </w:rPr>
            </w:pPr>
            <w:r>
              <w:rPr>
                <w:rFonts w:ascii="宋体"/>
                <w:sz w:val="21"/>
              </w:rPr>
              <w:t>0.00</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73" w:lineRule="auto"/>
              <w:ind w:left="18" w:right="19"/>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5"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0"/>
              <w:ind w:left="24" w:right="50"/>
              <w:jc w:val="left"/>
              <w:rPr>
                <w:rFonts w:ascii="宋体" w:hAnsi="宋体" w:cs="宋体" w:eastAsia="宋体" w:hint="default"/>
                <w:sz w:val="21"/>
                <w:szCs w:val="21"/>
              </w:rPr>
            </w:pPr>
            <w:r>
              <w:rPr>
                <w:rFonts w:ascii="宋体" w:hAnsi="宋体" w:cs="宋体" w:eastAsia="宋体" w:hint="default"/>
                <w:sz w:val="21"/>
                <w:szCs w:val="21"/>
              </w:rPr>
              <w:t>IT</w:t>
            </w:r>
            <w:r>
              <w:rPr>
                <w:rFonts w:ascii="宋体" w:hAnsi="宋体" w:cs="宋体" w:eastAsia="宋体" w:hint="default"/>
                <w:spacing w:val="-52"/>
                <w:sz w:val="21"/>
                <w:szCs w:val="21"/>
              </w:rPr>
              <w:t> </w:t>
            </w:r>
            <w:r>
              <w:rPr>
                <w:rFonts w:ascii="宋体" w:hAnsi="宋体" w:cs="宋体" w:eastAsia="宋体" w:hint="default"/>
                <w:sz w:val="21"/>
                <w:szCs w:val="21"/>
              </w:rPr>
              <w:t>管理外包服务项</w:t>
            </w:r>
            <w:r>
              <w:rPr>
                <w:rFonts w:ascii="宋体" w:hAnsi="宋体" w:cs="宋体" w:eastAsia="宋体" w:hint="default"/>
                <w:w w:val="100"/>
                <w:sz w:val="21"/>
                <w:szCs w:val="21"/>
              </w:rPr>
              <w:t> </w:t>
            </w:r>
            <w:r>
              <w:rPr>
                <w:rFonts w:ascii="宋体" w:hAnsi="宋体" w:cs="宋体" w:eastAsia="宋体" w:hint="default"/>
                <w:sz w:val="21"/>
                <w:szCs w:val="21"/>
              </w:rPr>
              <w:t>目</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78" w:right="0"/>
              <w:jc w:val="left"/>
              <w:rPr>
                <w:rFonts w:ascii="宋体" w:hAnsi="宋体" w:cs="宋体" w:eastAsia="宋体" w:hint="default"/>
                <w:sz w:val="21"/>
                <w:szCs w:val="21"/>
              </w:rPr>
            </w:pPr>
            <w:r>
              <w:rPr>
                <w:rFonts w:ascii="宋体"/>
                <w:sz w:val="21"/>
              </w:rPr>
              <w:t>4,800</w:t>
            </w:r>
          </w:p>
          <w:p>
            <w:pPr>
              <w:pStyle w:val="TableParagraph"/>
              <w:spacing w:line="240" w:lineRule="auto" w:before="34"/>
              <w:ind w:left="290" w:right="0"/>
              <w:jc w:val="left"/>
              <w:rPr>
                <w:rFonts w:ascii="宋体" w:hAnsi="宋体" w:cs="宋体" w:eastAsia="宋体" w:hint="default"/>
                <w:sz w:val="21"/>
                <w:szCs w:val="21"/>
              </w:rPr>
            </w:pPr>
            <w:r>
              <w:rPr>
                <w:rFonts w:ascii="宋体"/>
                <w:sz w:val="21"/>
              </w:rPr>
              <w:t>.00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67" w:right="0"/>
              <w:jc w:val="center"/>
              <w:rPr>
                <w:rFonts w:ascii="宋体" w:hAnsi="宋体" w:cs="宋体" w:eastAsia="宋体" w:hint="default"/>
                <w:sz w:val="21"/>
                <w:szCs w:val="21"/>
              </w:rPr>
            </w:pPr>
            <w:r>
              <w:rPr>
                <w:rFonts w:ascii="宋体"/>
                <w:sz w:val="21"/>
              </w:rPr>
              <w:t>4,800.00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z w:val="21"/>
              </w:rPr>
              <w:t>0.00</w:t>
            </w:r>
          </w:p>
        </w:tc>
        <w:tc>
          <w:tcPr>
            <w:tcW w:w="6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66" w:right="0"/>
              <w:jc w:val="left"/>
              <w:rPr>
                <w:rFonts w:ascii="宋体" w:hAnsi="宋体" w:cs="宋体" w:eastAsia="宋体" w:hint="default"/>
                <w:sz w:val="21"/>
                <w:szCs w:val="21"/>
              </w:rPr>
            </w:pPr>
            <w:r>
              <w:rPr>
                <w:rFonts w:ascii="宋体"/>
                <w:sz w:val="21"/>
              </w:rPr>
              <w:t>0.00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5"/>
              <w:jc w:val="right"/>
              <w:rPr>
                <w:rFonts w:ascii="宋体" w:hAnsi="宋体" w:cs="宋体" w:eastAsia="宋体" w:hint="default"/>
                <w:sz w:val="21"/>
                <w:szCs w:val="21"/>
              </w:rPr>
            </w:pPr>
            <w:r>
              <w:rPr>
                <w:rFonts w:ascii="宋体"/>
                <w:sz w:val="21"/>
              </w:rPr>
              <w:t>0.00%</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5"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p>
          <w:p>
            <w:pPr>
              <w:pStyle w:val="TableParagraph"/>
              <w:spacing w:line="240" w:lineRule="auto" w:before="34"/>
              <w:ind w:left="25"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7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26" w:right="0"/>
              <w:jc w:val="left"/>
              <w:rPr>
                <w:rFonts w:ascii="宋体" w:hAnsi="宋体" w:cs="宋体" w:eastAsia="宋体" w:hint="default"/>
                <w:sz w:val="21"/>
                <w:szCs w:val="21"/>
              </w:rPr>
            </w:pPr>
            <w:r>
              <w:rPr>
                <w:rFonts w:ascii="宋体"/>
                <w:sz w:val="21"/>
              </w:rPr>
              <w:t>0.00</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0"/>
              <w:ind w:left="18" w:right="19"/>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3"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24" w:right="103"/>
              <w:jc w:val="left"/>
              <w:rPr>
                <w:rFonts w:ascii="宋体" w:hAnsi="宋体" w:cs="宋体" w:eastAsia="宋体" w:hint="default"/>
                <w:sz w:val="21"/>
                <w:szCs w:val="21"/>
              </w:rPr>
            </w:pPr>
            <w:r>
              <w:rPr>
                <w:rFonts w:ascii="宋体" w:hAnsi="宋体" w:cs="宋体" w:eastAsia="宋体" w:hint="default"/>
                <w:sz w:val="21"/>
                <w:szCs w:val="21"/>
              </w:rPr>
              <w:t>天玑科技数据中心</w:t>
            </w:r>
            <w:r>
              <w:rPr>
                <w:rFonts w:ascii="宋体" w:hAnsi="宋体" w:cs="宋体" w:eastAsia="宋体" w:hint="default"/>
                <w:w w:val="100"/>
                <w:sz w:val="21"/>
                <w:szCs w:val="21"/>
              </w:rPr>
              <w:t> </w:t>
            </w:r>
            <w:r>
              <w:rPr>
                <w:rFonts w:ascii="宋体" w:hAnsi="宋体" w:cs="宋体" w:eastAsia="宋体" w:hint="default"/>
                <w:sz w:val="21"/>
                <w:szCs w:val="21"/>
              </w:rPr>
              <w:t>创新服务项目</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8" w:right="0"/>
              <w:jc w:val="left"/>
              <w:rPr>
                <w:rFonts w:ascii="宋体" w:hAnsi="宋体" w:cs="宋体" w:eastAsia="宋体" w:hint="default"/>
                <w:sz w:val="21"/>
                <w:szCs w:val="21"/>
              </w:rPr>
            </w:pPr>
            <w:r>
              <w:rPr>
                <w:rFonts w:ascii="宋体"/>
                <w:sz w:val="21"/>
              </w:rPr>
              <w:t>4,300</w:t>
            </w:r>
          </w:p>
          <w:p>
            <w:pPr>
              <w:pStyle w:val="TableParagraph"/>
              <w:spacing w:line="240" w:lineRule="auto" w:before="37"/>
              <w:ind w:left="290" w:right="0"/>
              <w:jc w:val="left"/>
              <w:rPr>
                <w:rFonts w:ascii="宋体" w:hAnsi="宋体" w:cs="宋体" w:eastAsia="宋体" w:hint="default"/>
                <w:sz w:val="21"/>
                <w:szCs w:val="21"/>
              </w:rPr>
            </w:pPr>
            <w:r>
              <w:rPr>
                <w:rFonts w:ascii="宋体"/>
                <w:sz w:val="21"/>
              </w:rPr>
              <w:t>.00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67" w:right="0"/>
              <w:jc w:val="center"/>
              <w:rPr>
                <w:rFonts w:ascii="宋体" w:hAnsi="宋体" w:cs="宋体" w:eastAsia="宋体" w:hint="default"/>
                <w:sz w:val="21"/>
                <w:szCs w:val="21"/>
              </w:rPr>
            </w:pPr>
            <w:r>
              <w:rPr>
                <w:rFonts w:ascii="宋体"/>
                <w:sz w:val="21"/>
              </w:rPr>
              <w:t>4,300.00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z w:val="21"/>
              </w:rPr>
              <w:t>0.00</w:t>
            </w:r>
          </w:p>
        </w:tc>
        <w:tc>
          <w:tcPr>
            <w:tcW w:w="6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66" w:right="0"/>
              <w:jc w:val="left"/>
              <w:rPr>
                <w:rFonts w:ascii="宋体" w:hAnsi="宋体" w:cs="宋体" w:eastAsia="宋体" w:hint="default"/>
                <w:sz w:val="21"/>
                <w:szCs w:val="21"/>
              </w:rPr>
            </w:pPr>
            <w:r>
              <w:rPr>
                <w:rFonts w:ascii="宋体"/>
                <w:sz w:val="21"/>
              </w:rPr>
              <w:t>0.00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5"/>
              <w:jc w:val="right"/>
              <w:rPr>
                <w:rFonts w:ascii="宋体" w:hAnsi="宋体" w:cs="宋体" w:eastAsia="宋体" w:hint="default"/>
                <w:sz w:val="21"/>
                <w:szCs w:val="21"/>
              </w:rPr>
            </w:pPr>
            <w:r>
              <w:rPr>
                <w:rFonts w:ascii="宋体"/>
                <w:sz w:val="21"/>
              </w:rPr>
              <w:t>0.00%</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5"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p>
          <w:p>
            <w:pPr>
              <w:pStyle w:val="TableParagraph"/>
              <w:spacing w:line="240" w:lineRule="auto" w:before="37"/>
              <w:ind w:left="25"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7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326" w:right="0"/>
              <w:jc w:val="left"/>
              <w:rPr>
                <w:rFonts w:ascii="宋体" w:hAnsi="宋体" w:cs="宋体" w:eastAsia="宋体" w:hint="default"/>
                <w:sz w:val="21"/>
                <w:szCs w:val="21"/>
              </w:rPr>
            </w:pPr>
            <w:r>
              <w:rPr>
                <w:rFonts w:ascii="宋体"/>
                <w:sz w:val="21"/>
              </w:rPr>
              <w:t>0.00</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8" w:right="19"/>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5" w:hRule="exact"/>
        </w:trPr>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承诺投资项目小计</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9"/>
              <w:jc w:val="right"/>
              <w:rPr>
                <w:rFonts w:ascii="宋体" w:hAnsi="宋体" w:cs="宋体" w:eastAsia="宋体" w:hint="default"/>
                <w:sz w:val="21"/>
                <w:szCs w:val="21"/>
              </w:rPr>
            </w:pPr>
            <w:r>
              <w:rPr>
                <w:rFonts w:ascii="宋体"/>
                <w:w w:val="100"/>
                <w:sz w:val="21"/>
              </w:rPr>
              <w:t>-</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0" w:right="0"/>
              <w:jc w:val="center"/>
              <w:rPr>
                <w:rFonts w:ascii="宋体" w:hAnsi="宋体" w:cs="宋体" w:eastAsia="宋体" w:hint="default"/>
                <w:sz w:val="21"/>
                <w:szCs w:val="21"/>
              </w:rPr>
            </w:pPr>
            <w:r>
              <w:rPr>
                <w:rFonts w:ascii="宋体"/>
                <w:sz w:val="21"/>
              </w:rPr>
              <w:t>18,60</w:t>
            </w:r>
          </w:p>
          <w:p>
            <w:pPr>
              <w:pStyle w:val="TableParagraph"/>
              <w:spacing w:line="240" w:lineRule="auto" w:before="34"/>
              <w:ind w:left="166" w:right="0"/>
              <w:jc w:val="center"/>
              <w:rPr>
                <w:rFonts w:ascii="宋体" w:hAnsi="宋体" w:cs="宋体" w:eastAsia="宋体" w:hint="default"/>
                <w:sz w:val="21"/>
                <w:szCs w:val="21"/>
              </w:rPr>
            </w:pPr>
            <w:r>
              <w:rPr>
                <w:rFonts w:ascii="宋体"/>
                <w:sz w:val="21"/>
              </w:rPr>
              <w:t>0.00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spacing w:val="-1"/>
                <w:sz w:val="21"/>
              </w:rPr>
              <w:t>18,600.0</w:t>
            </w:r>
          </w:p>
          <w:p>
            <w:pPr>
              <w:pStyle w:val="TableParagraph"/>
              <w:spacing w:line="240" w:lineRule="auto" w:before="34"/>
              <w:ind w:right="25"/>
              <w:jc w:val="right"/>
              <w:rPr>
                <w:rFonts w:ascii="宋体" w:hAnsi="宋体" w:cs="宋体" w:eastAsia="宋体" w:hint="default"/>
                <w:sz w:val="21"/>
                <w:szCs w:val="21"/>
              </w:rPr>
            </w:pPr>
            <w:r>
              <w:rPr>
                <w:rFonts w:ascii="宋体"/>
                <w:w w:val="100"/>
                <w:sz w:val="21"/>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z w:val="21"/>
              </w:rPr>
              <w:t>567.24</w:t>
            </w:r>
          </w:p>
        </w:tc>
        <w:tc>
          <w:tcPr>
            <w:tcW w:w="6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567.2</w:t>
            </w:r>
          </w:p>
          <w:p>
            <w:pPr>
              <w:pStyle w:val="TableParagraph"/>
              <w:spacing w:line="240" w:lineRule="auto" w:before="34"/>
              <w:ind w:right="21"/>
              <w:jc w:val="right"/>
              <w:rPr>
                <w:rFonts w:ascii="宋体" w:hAnsi="宋体" w:cs="宋体" w:eastAsia="宋体" w:hint="default"/>
                <w:sz w:val="21"/>
                <w:szCs w:val="21"/>
              </w:rPr>
            </w:pPr>
            <w:r>
              <w:rPr>
                <w:rFonts w:ascii="宋体"/>
                <w:w w:val="100"/>
                <w:sz w:val="21"/>
              </w:rPr>
              <w:t>4</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w w:val="100"/>
                <w:sz w:val="21"/>
              </w:rPr>
              <w:t>-</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503"/>
              <w:jc w:val="right"/>
              <w:rPr>
                <w:rFonts w:ascii="宋体" w:hAnsi="宋体" w:cs="宋体" w:eastAsia="宋体" w:hint="default"/>
                <w:sz w:val="21"/>
                <w:szCs w:val="21"/>
              </w:rPr>
            </w:pPr>
            <w:r>
              <w:rPr>
                <w:rFonts w:ascii="宋体"/>
                <w:w w:val="100"/>
                <w:sz w:val="21"/>
              </w:rPr>
              <w:t>-</w:t>
            </w:r>
          </w:p>
        </w:tc>
        <w:tc>
          <w:tcPr>
            <w:tcW w:w="7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26" w:right="0"/>
              <w:jc w:val="left"/>
              <w:rPr>
                <w:rFonts w:ascii="宋体" w:hAnsi="宋体" w:cs="宋体" w:eastAsia="宋体" w:hint="default"/>
                <w:sz w:val="21"/>
                <w:szCs w:val="21"/>
              </w:rPr>
            </w:pPr>
            <w:r>
              <w:rPr>
                <w:rFonts w:ascii="宋体"/>
                <w:sz w:val="21"/>
              </w:rPr>
              <w:t>0.00</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8"/>
              <w:jc w:val="center"/>
              <w:rPr>
                <w:rFonts w:ascii="宋体" w:hAnsi="宋体" w:cs="宋体" w:eastAsia="宋体" w:hint="default"/>
                <w:sz w:val="21"/>
                <w:szCs w:val="21"/>
              </w:rPr>
            </w:pPr>
            <w:r>
              <w:rPr>
                <w:rFonts w:ascii="宋体"/>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371"/>
              <w:jc w:val="right"/>
              <w:rPr>
                <w:rFonts w:ascii="宋体" w:hAnsi="宋体" w:cs="宋体" w:eastAsia="宋体" w:hint="default"/>
                <w:sz w:val="21"/>
                <w:szCs w:val="21"/>
              </w:rPr>
            </w:pPr>
            <w:r>
              <w:rPr>
                <w:rFonts w:ascii="宋体"/>
                <w:w w:val="100"/>
                <w:sz w:val="21"/>
              </w:rPr>
              <w:t>-</w:t>
            </w:r>
          </w:p>
        </w:tc>
      </w:tr>
      <w:tr>
        <w:trPr>
          <w:trHeight w:val="401" w:hRule="exact"/>
        </w:trPr>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超募资金投向</w:t>
            </w:r>
          </w:p>
        </w:tc>
        <w:tc>
          <w:tcPr>
            <w:tcW w:w="8008" w:type="dxa"/>
            <w:gridSpan w:val="12"/>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0"/>
              <w:ind w:left="24" w:right="103"/>
              <w:jc w:val="left"/>
              <w:rPr>
                <w:rFonts w:ascii="宋体" w:hAnsi="宋体" w:cs="宋体" w:eastAsia="宋体" w:hint="default"/>
                <w:sz w:val="21"/>
                <w:szCs w:val="21"/>
              </w:rPr>
            </w:pPr>
            <w:r>
              <w:rPr>
                <w:rFonts w:ascii="宋体" w:hAnsi="宋体" w:cs="宋体" w:eastAsia="宋体" w:hint="default"/>
                <w:sz w:val="21"/>
                <w:szCs w:val="21"/>
              </w:rPr>
              <w:t>未确认使用投向的</w:t>
            </w:r>
            <w:r>
              <w:rPr>
                <w:rFonts w:ascii="宋体" w:hAnsi="宋体" w:cs="宋体" w:eastAsia="宋体" w:hint="default"/>
                <w:w w:val="100"/>
                <w:sz w:val="21"/>
                <w:szCs w:val="21"/>
              </w:rPr>
              <w:t> </w:t>
            </w:r>
            <w:r>
              <w:rPr>
                <w:rFonts w:ascii="宋体" w:hAnsi="宋体" w:cs="宋体" w:eastAsia="宋体" w:hint="default"/>
                <w:sz w:val="21"/>
                <w:szCs w:val="21"/>
              </w:rPr>
              <w:t>超募资金</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0" w:right="0"/>
              <w:jc w:val="center"/>
              <w:rPr>
                <w:rFonts w:ascii="宋体" w:hAnsi="宋体" w:cs="宋体" w:eastAsia="宋体" w:hint="default"/>
                <w:sz w:val="21"/>
                <w:szCs w:val="21"/>
              </w:rPr>
            </w:pPr>
            <w:r>
              <w:rPr>
                <w:rFonts w:ascii="宋体"/>
                <w:sz w:val="21"/>
              </w:rPr>
              <w:t>13,00</w:t>
            </w:r>
          </w:p>
          <w:p>
            <w:pPr>
              <w:pStyle w:val="TableParagraph"/>
              <w:spacing w:line="240" w:lineRule="auto" w:before="34"/>
              <w:ind w:left="166" w:right="0"/>
              <w:jc w:val="center"/>
              <w:rPr>
                <w:rFonts w:ascii="宋体" w:hAnsi="宋体" w:cs="宋体" w:eastAsia="宋体" w:hint="default"/>
                <w:sz w:val="21"/>
                <w:szCs w:val="21"/>
              </w:rPr>
            </w:pPr>
            <w:r>
              <w:rPr>
                <w:rFonts w:ascii="宋体"/>
                <w:sz w:val="21"/>
              </w:rPr>
              <w:t>1.90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spacing w:val="-1"/>
                <w:sz w:val="21"/>
              </w:rPr>
              <w:t>13,001.9</w:t>
            </w:r>
          </w:p>
          <w:p>
            <w:pPr>
              <w:pStyle w:val="TableParagraph"/>
              <w:spacing w:line="240" w:lineRule="auto" w:before="34"/>
              <w:ind w:right="25"/>
              <w:jc w:val="right"/>
              <w:rPr>
                <w:rFonts w:ascii="宋体" w:hAnsi="宋体" w:cs="宋体" w:eastAsia="宋体" w:hint="default"/>
                <w:sz w:val="21"/>
                <w:szCs w:val="21"/>
              </w:rPr>
            </w:pPr>
            <w:r>
              <w:rPr>
                <w:rFonts w:ascii="宋体"/>
                <w:w w:val="100"/>
                <w:sz w:val="21"/>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z w:val="21"/>
              </w:rPr>
              <w:t>0.00</w:t>
            </w:r>
          </w:p>
        </w:tc>
        <w:tc>
          <w:tcPr>
            <w:tcW w:w="6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66" w:right="0"/>
              <w:jc w:val="left"/>
              <w:rPr>
                <w:rFonts w:ascii="宋体" w:hAnsi="宋体" w:cs="宋体" w:eastAsia="宋体" w:hint="default"/>
                <w:sz w:val="21"/>
                <w:szCs w:val="21"/>
              </w:rPr>
            </w:pPr>
            <w:r>
              <w:rPr>
                <w:rFonts w:ascii="宋体"/>
                <w:sz w:val="21"/>
              </w:rPr>
              <w:t>0.00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5"/>
              <w:jc w:val="right"/>
              <w:rPr>
                <w:rFonts w:ascii="宋体" w:hAnsi="宋体" w:cs="宋体" w:eastAsia="宋体" w:hint="default"/>
                <w:sz w:val="21"/>
                <w:szCs w:val="21"/>
              </w:rPr>
            </w:pPr>
            <w:r>
              <w:rPr>
                <w:rFonts w:ascii="宋体"/>
                <w:sz w:val="21"/>
              </w:rPr>
              <w:t>0.00%</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5"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p>
          <w:p>
            <w:pPr>
              <w:pStyle w:val="TableParagraph"/>
              <w:spacing w:line="240" w:lineRule="auto" w:before="34"/>
              <w:ind w:left="25"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7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26" w:right="0"/>
              <w:jc w:val="left"/>
              <w:rPr>
                <w:rFonts w:ascii="宋体" w:hAnsi="宋体" w:cs="宋体" w:eastAsia="宋体" w:hint="default"/>
                <w:sz w:val="21"/>
                <w:szCs w:val="21"/>
              </w:rPr>
            </w:pPr>
            <w:r>
              <w:rPr>
                <w:rFonts w:ascii="宋体"/>
                <w:sz w:val="21"/>
              </w:rPr>
              <w:t>0.00</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0"/>
              <w:ind w:left="18" w:right="19"/>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3" w:hRule="exact"/>
        </w:trPr>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696" w:right="62" w:hanging="632"/>
              <w:jc w:val="left"/>
              <w:rPr>
                <w:rFonts w:ascii="宋体" w:hAnsi="宋体" w:cs="宋体" w:eastAsia="宋体" w:hint="default"/>
                <w:sz w:val="21"/>
                <w:szCs w:val="21"/>
              </w:rPr>
            </w:pPr>
            <w:r>
              <w:rPr>
                <w:rFonts w:ascii="宋体" w:hAnsi="宋体" w:cs="宋体" w:eastAsia="宋体" w:hint="default"/>
                <w:sz w:val="21"/>
                <w:szCs w:val="21"/>
              </w:rPr>
              <w:t>归还银行贷款（如</w:t>
            </w:r>
            <w:r>
              <w:rPr>
                <w:rFonts w:ascii="宋体" w:hAnsi="宋体" w:cs="宋体" w:eastAsia="宋体" w:hint="default"/>
                <w:w w:val="100"/>
                <w:sz w:val="21"/>
                <w:szCs w:val="21"/>
              </w:rPr>
              <w:t> </w:t>
            </w:r>
            <w:r>
              <w:rPr>
                <w:rFonts w:ascii="宋体" w:hAnsi="宋体" w:cs="宋体" w:eastAsia="宋体" w:hint="default"/>
                <w:sz w:val="21"/>
                <w:szCs w:val="21"/>
              </w:rPr>
              <w:t>有）</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9"/>
              <w:jc w:val="right"/>
              <w:rPr>
                <w:rFonts w:ascii="宋体" w:hAnsi="宋体" w:cs="宋体" w:eastAsia="宋体" w:hint="default"/>
                <w:sz w:val="21"/>
                <w:szCs w:val="21"/>
              </w:rPr>
            </w:pPr>
            <w:r>
              <w:rPr>
                <w:rFonts w:ascii="宋体"/>
                <w:w w:val="100"/>
                <w:sz w:val="21"/>
              </w:rPr>
              <w:t>-</w:t>
            </w:r>
          </w:p>
        </w:tc>
        <w:tc>
          <w:tcPr>
            <w:tcW w:w="635"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620" w:type="dxa"/>
            <w:gridSpan w:val="2"/>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503"/>
              <w:jc w:val="right"/>
              <w:rPr>
                <w:rFonts w:ascii="宋体" w:hAnsi="宋体" w:cs="宋体" w:eastAsia="宋体" w:hint="default"/>
                <w:sz w:val="21"/>
                <w:szCs w:val="21"/>
              </w:rPr>
            </w:pPr>
            <w:r>
              <w:rPr>
                <w:rFonts w:ascii="宋体"/>
                <w:w w:val="100"/>
                <w:sz w:val="21"/>
              </w:rPr>
              <w:t>-</w:t>
            </w:r>
          </w:p>
        </w:tc>
        <w:tc>
          <w:tcPr>
            <w:tcW w:w="7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w w:val="100"/>
                <w:sz w:val="21"/>
              </w:rPr>
              <w:t>-</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8"/>
              <w:jc w:val="center"/>
              <w:rPr>
                <w:rFonts w:ascii="宋体" w:hAnsi="宋体" w:cs="宋体" w:eastAsia="宋体" w:hint="default"/>
                <w:sz w:val="21"/>
                <w:szCs w:val="21"/>
              </w:rPr>
            </w:pPr>
            <w:r>
              <w:rPr>
                <w:rFonts w:ascii="宋体"/>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371"/>
              <w:jc w:val="right"/>
              <w:rPr>
                <w:rFonts w:ascii="宋体" w:hAnsi="宋体" w:cs="宋体" w:eastAsia="宋体" w:hint="default"/>
                <w:sz w:val="21"/>
                <w:szCs w:val="21"/>
              </w:rPr>
            </w:pPr>
            <w:r>
              <w:rPr>
                <w:rFonts w:ascii="宋体"/>
                <w:w w:val="100"/>
                <w:sz w:val="21"/>
              </w:rPr>
              <w:t>-</w:t>
            </w:r>
          </w:p>
        </w:tc>
      </w:tr>
      <w:tr>
        <w:trPr>
          <w:trHeight w:val="716" w:hRule="exact"/>
        </w:trPr>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30"/>
              <w:ind w:left="696" w:right="62" w:hanging="632"/>
              <w:jc w:val="left"/>
              <w:rPr>
                <w:rFonts w:ascii="宋体" w:hAnsi="宋体" w:cs="宋体" w:eastAsia="宋体" w:hint="default"/>
                <w:sz w:val="21"/>
                <w:szCs w:val="21"/>
              </w:rPr>
            </w:pPr>
            <w:r>
              <w:rPr>
                <w:rFonts w:ascii="宋体" w:hAnsi="宋体" w:cs="宋体" w:eastAsia="宋体" w:hint="default"/>
                <w:sz w:val="21"/>
                <w:szCs w:val="21"/>
              </w:rPr>
              <w:t>补充流动资金（如</w:t>
            </w:r>
            <w:r>
              <w:rPr>
                <w:rFonts w:ascii="宋体" w:hAnsi="宋体" w:cs="宋体" w:eastAsia="宋体" w:hint="default"/>
                <w:w w:val="100"/>
                <w:sz w:val="21"/>
                <w:szCs w:val="21"/>
              </w:rPr>
              <w:t> </w:t>
            </w:r>
            <w:r>
              <w:rPr>
                <w:rFonts w:ascii="宋体" w:hAnsi="宋体" w:cs="宋体" w:eastAsia="宋体" w:hint="default"/>
                <w:sz w:val="21"/>
                <w:szCs w:val="21"/>
              </w:rPr>
              <w:t>有）</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9"/>
              <w:jc w:val="right"/>
              <w:rPr>
                <w:rFonts w:ascii="宋体" w:hAnsi="宋体" w:cs="宋体" w:eastAsia="宋体" w:hint="default"/>
                <w:sz w:val="21"/>
                <w:szCs w:val="21"/>
              </w:rPr>
            </w:pPr>
            <w:r>
              <w:rPr>
                <w:rFonts w:ascii="宋体"/>
                <w:w w:val="100"/>
                <w:sz w:val="21"/>
              </w:rPr>
              <w:t>-</w:t>
            </w:r>
          </w:p>
        </w:tc>
        <w:tc>
          <w:tcPr>
            <w:tcW w:w="635"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620" w:type="dxa"/>
            <w:gridSpan w:val="2"/>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503"/>
              <w:jc w:val="right"/>
              <w:rPr>
                <w:rFonts w:ascii="宋体" w:hAnsi="宋体" w:cs="宋体" w:eastAsia="宋体" w:hint="default"/>
                <w:sz w:val="21"/>
                <w:szCs w:val="21"/>
              </w:rPr>
            </w:pPr>
            <w:r>
              <w:rPr>
                <w:rFonts w:ascii="宋体"/>
                <w:w w:val="100"/>
                <w:sz w:val="21"/>
              </w:rPr>
              <w:t>-</w:t>
            </w:r>
          </w:p>
        </w:tc>
        <w:tc>
          <w:tcPr>
            <w:tcW w:w="7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w w:val="100"/>
                <w:sz w:val="21"/>
              </w:rPr>
              <w:t>-</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8"/>
              <w:jc w:val="center"/>
              <w:rPr>
                <w:rFonts w:ascii="宋体" w:hAnsi="宋体" w:cs="宋体" w:eastAsia="宋体" w:hint="default"/>
                <w:sz w:val="21"/>
                <w:szCs w:val="21"/>
              </w:rPr>
            </w:pPr>
            <w:r>
              <w:rPr>
                <w:rFonts w:ascii="宋体"/>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371"/>
              <w:jc w:val="right"/>
              <w:rPr>
                <w:rFonts w:ascii="宋体" w:hAnsi="宋体" w:cs="宋体" w:eastAsia="宋体" w:hint="default"/>
                <w:sz w:val="21"/>
                <w:szCs w:val="21"/>
              </w:rPr>
            </w:pPr>
            <w:r>
              <w:rPr>
                <w:rFonts w:ascii="宋体"/>
                <w:w w:val="100"/>
                <w:sz w:val="21"/>
              </w:rPr>
              <w:t>-</w:t>
            </w:r>
          </w:p>
        </w:tc>
      </w:tr>
      <w:tr>
        <w:trPr>
          <w:trHeight w:val="713" w:hRule="exact"/>
        </w:trPr>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超募资金投向小计</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9"/>
              <w:jc w:val="right"/>
              <w:rPr>
                <w:rFonts w:ascii="宋体" w:hAnsi="宋体" w:cs="宋体" w:eastAsia="宋体" w:hint="default"/>
                <w:sz w:val="21"/>
                <w:szCs w:val="21"/>
              </w:rPr>
            </w:pPr>
            <w:r>
              <w:rPr>
                <w:rFonts w:ascii="宋体"/>
                <w:w w:val="100"/>
                <w:sz w:val="21"/>
              </w:rPr>
              <w:t>-</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0" w:right="0"/>
              <w:jc w:val="center"/>
              <w:rPr>
                <w:rFonts w:ascii="宋体" w:hAnsi="宋体" w:cs="宋体" w:eastAsia="宋体" w:hint="default"/>
                <w:sz w:val="21"/>
                <w:szCs w:val="21"/>
              </w:rPr>
            </w:pPr>
            <w:r>
              <w:rPr>
                <w:rFonts w:ascii="宋体"/>
                <w:sz w:val="21"/>
              </w:rPr>
              <w:t>13,00</w:t>
            </w:r>
          </w:p>
          <w:p>
            <w:pPr>
              <w:pStyle w:val="TableParagraph"/>
              <w:spacing w:line="240" w:lineRule="auto" w:before="37"/>
              <w:ind w:left="166" w:right="0"/>
              <w:jc w:val="center"/>
              <w:rPr>
                <w:rFonts w:ascii="宋体" w:hAnsi="宋体" w:cs="宋体" w:eastAsia="宋体" w:hint="default"/>
                <w:sz w:val="21"/>
                <w:szCs w:val="21"/>
              </w:rPr>
            </w:pPr>
            <w:r>
              <w:rPr>
                <w:rFonts w:ascii="宋体"/>
                <w:sz w:val="21"/>
              </w:rPr>
              <w:t>1.90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3"/>
              <w:jc w:val="right"/>
              <w:rPr>
                <w:rFonts w:ascii="宋体" w:hAnsi="宋体" w:cs="宋体" w:eastAsia="宋体" w:hint="default"/>
                <w:sz w:val="21"/>
                <w:szCs w:val="21"/>
              </w:rPr>
            </w:pPr>
            <w:r>
              <w:rPr>
                <w:rFonts w:ascii="宋体"/>
                <w:spacing w:val="-1"/>
                <w:sz w:val="21"/>
              </w:rPr>
              <w:t>13,001.9</w:t>
            </w:r>
          </w:p>
          <w:p>
            <w:pPr>
              <w:pStyle w:val="TableParagraph"/>
              <w:spacing w:line="240" w:lineRule="auto" w:before="37"/>
              <w:ind w:right="25"/>
              <w:jc w:val="right"/>
              <w:rPr>
                <w:rFonts w:ascii="宋体" w:hAnsi="宋体" w:cs="宋体" w:eastAsia="宋体" w:hint="default"/>
                <w:sz w:val="21"/>
                <w:szCs w:val="21"/>
              </w:rPr>
            </w:pPr>
            <w:r>
              <w:rPr>
                <w:rFonts w:ascii="宋体"/>
                <w:w w:val="100"/>
                <w:sz w:val="21"/>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z w:val="21"/>
              </w:rPr>
              <w:t>0.00</w:t>
            </w:r>
          </w:p>
        </w:tc>
        <w:tc>
          <w:tcPr>
            <w:tcW w:w="6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66" w:right="0"/>
              <w:jc w:val="left"/>
              <w:rPr>
                <w:rFonts w:ascii="宋体" w:hAnsi="宋体" w:cs="宋体" w:eastAsia="宋体" w:hint="default"/>
                <w:sz w:val="21"/>
                <w:szCs w:val="21"/>
              </w:rPr>
            </w:pPr>
            <w:r>
              <w:rPr>
                <w:rFonts w:ascii="宋体"/>
                <w:sz w:val="21"/>
              </w:rPr>
              <w:t>0.00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w w:val="100"/>
                <w:sz w:val="21"/>
              </w:rPr>
              <w:t>-</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503"/>
              <w:jc w:val="right"/>
              <w:rPr>
                <w:rFonts w:ascii="宋体" w:hAnsi="宋体" w:cs="宋体" w:eastAsia="宋体" w:hint="default"/>
                <w:sz w:val="21"/>
                <w:szCs w:val="21"/>
              </w:rPr>
            </w:pPr>
            <w:r>
              <w:rPr>
                <w:rFonts w:ascii="宋体"/>
                <w:w w:val="100"/>
                <w:sz w:val="21"/>
              </w:rPr>
              <w:t>-</w:t>
            </w:r>
          </w:p>
        </w:tc>
        <w:tc>
          <w:tcPr>
            <w:tcW w:w="7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26" w:right="0"/>
              <w:jc w:val="left"/>
              <w:rPr>
                <w:rFonts w:ascii="宋体" w:hAnsi="宋体" w:cs="宋体" w:eastAsia="宋体" w:hint="default"/>
                <w:sz w:val="21"/>
                <w:szCs w:val="21"/>
              </w:rPr>
            </w:pPr>
            <w:r>
              <w:rPr>
                <w:rFonts w:ascii="宋体"/>
                <w:sz w:val="21"/>
              </w:rPr>
              <w:t>0.00</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8"/>
              <w:jc w:val="center"/>
              <w:rPr>
                <w:rFonts w:ascii="宋体" w:hAnsi="宋体" w:cs="宋体" w:eastAsia="宋体" w:hint="default"/>
                <w:sz w:val="21"/>
                <w:szCs w:val="21"/>
              </w:rPr>
            </w:pPr>
            <w:r>
              <w:rPr>
                <w:rFonts w:ascii="宋体"/>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371"/>
              <w:jc w:val="right"/>
              <w:rPr>
                <w:rFonts w:ascii="宋体" w:hAnsi="宋体" w:cs="宋体" w:eastAsia="宋体" w:hint="default"/>
                <w:sz w:val="21"/>
                <w:szCs w:val="21"/>
              </w:rPr>
            </w:pPr>
            <w:r>
              <w:rPr>
                <w:rFonts w:ascii="宋体"/>
                <w:w w:val="100"/>
                <w:sz w:val="21"/>
              </w:rPr>
              <w:t>-</w:t>
            </w:r>
          </w:p>
        </w:tc>
      </w:tr>
      <w:tr>
        <w:trPr>
          <w:trHeight w:val="715" w:hRule="exact"/>
        </w:trPr>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9"/>
              <w:jc w:val="right"/>
              <w:rPr>
                <w:rFonts w:ascii="宋体" w:hAnsi="宋体" w:cs="宋体" w:eastAsia="宋体" w:hint="default"/>
                <w:sz w:val="21"/>
                <w:szCs w:val="21"/>
              </w:rPr>
            </w:pPr>
            <w:r>
              <w:rPr>
                <w:rFonts w:ascii="宋体"/>
                <w:w w:val="100"/>
                <w:sz w:val="21"/>
              </w:rPr>
              <w:t>-</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0" w:right="0"/>
              <w:jc w:val="center"/>
              <w:rPr>
                <w:rFonts w:ascii="宋体" w:hAnsi="宋体" w:cs="宋体" w:eastAsia="宋体" w:hint="default"/>
                <w:sz w:val="21"/>
                <w:szCs w:val="21"/>
              </w:rPr>
            </w:pPr>
            <w:r>
              <w:rPr>
                <w:rFonts w:ascii="宋体"/>
                <w:sz w:val="21"/>
              </w:rPr>
              <w:t>31,60</w:t>
            </w:r>
          </w:p>
          <w:p>
            <w:pPr>
              <w:pStyle w:val="TableParagraph"/>
              <w:spacing w:line="240" w:lineRule="auto" w:before="34"/>
              <w:ind w:left="166" w:right="0"/>
              <w:jc w:val="center"/>
              <w:rPr>
                <w:rFonts w:ascii="宋体" w:hAnsi="宋体" w:cs="宋体" w:eastAsia="宋体" w:hint="default"/>
                <w:sz w:val="21"/>
                <w:szCs w:val="21"/>
              </w:rPr>
            </w:pPr>
            <w:r>
              <w:rPr>
                <w:rFonts w:ascii="宋体"/>
                <w:sz w:val="21"/>
              </w:rPr>
              <w:t>1.90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spacing w:val="-1"/>
                <w:sz w:val="21"/>
              </w:rPr>
              <w:t>31,601.9</w:t>
            </w:r>
          </w:p>
          <w:p>
            <w:pPr>
              <w:pStyle w:val="TableParagraph"/>
              <w:spacing w:line="240" w:lineRule="auto" w:before="34"/>
              <w:ind w:right="25"/>
              <w:jc w:val="right"/>
              <w:rPr>
                <w:rFonts w:ascii="宋体" w:hAnsi="宋体" w:cs="宋体" w:eastAsia="宋体" w:hint="default"/>
                <w:sz w:val="21"/>
                <w:szCs w:val="21"/>
              </w:rPr>
            </w:pPr>
            <w:r>
              <w:rPr>
                <w:rFonts w:ascii="宋体"/>
                <w:w w:val="100"/>
                <w:sz w:val="21"/>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z w:val="21"/>
              </w:rPr>
              <w:t>567.24</w:t>
            </w:r>
          </w:p>
        </w:tc>
        <w:tc>
          <w:tcPr>
            <w:tcW w:w="6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567.2</w:t>
            </w:r>
          </w:p>
          <w:p>
            <w:pPr>
              <w:pStyle w:val="TableParagraph"/>
              <w:spacing w:line="240" w:lineRule="auto" w:before="34"/>
              <w:ind w:right="21"/>
              <w:jc w:val="right"/>
              <w:rPr>
                <w:rFonts w:ascii="宋体" w:hAnsi="宋体" w:cs="宋体" w:eastAsia="宋体" w:hint="default"/>
                <w:sz w:val="21"/>
                <w:szCs w:val="21"/>
              </w:rPr>
            </w:pPr>
            <w:r>
              <w:rPr>
                <w:rFonts w:ascii="宋体"/>
                <w:w w:val="100"/>
                <w:sz w:val="21"/>
              </w:rPr>
              <w:t>4</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w w:val="100"/>
                <w:sz w:val="21"/>
              </w:rPr>
              <w:t>-</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503"/>
              <w:jc w:val="right"/>
              <w:rPr>
                <w:rFonts w:ascii="宋体" w:hAnsi="宋体" w:cs="宋体" w:eastAsia="宋体" w:hint="default"/>
                <w:sz w:val="21"/>
                <w:szCs w:val="21"/>
              </w:rPr>
            </w:pPr>
            <w:r>
              <w:rPr>
                <w:rFonts w:ascii="宋体"/>
                <w:w w:val="100"/>
                <w:sz w:val="21"/>
              </w:rPr>
              <w:t>-</w:t>
            </w:r>
          </w:p>
        </w:tc>
        <w:tc>
          <w:tcPr>
            <w:tcW w:w="7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26" w:right="0"/>
              <w:jc w:val="left"/>
              <w:rPr>
                <w:rFonts w:ascii="宋体" w:hAnsi="宋体" w:cs="宋体" w:eastAsia="宋体" w:hint="default"/>
                <w:sz w:val="21"/>
                <w:szCs w:val="21"/>
              </w:rPr>
            </w:pPr>
            <w:r>
              <w:rPr>
                <w:rFonts w:ascii="宋体"/>
                <w:sz w:val="21"/>
              </w:rPr>
              <w:t>0.00</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8"/>
              <w:jc w:val="center"/>
              <w:rPr>
                <w:rFonts w:ascii="宋体" w:hAnsi="宋体" w:cs="宋体" w:eastAsia="宋体" w:hint="default"/>
                <w:sz w:val="21"/>
                <w:szCs w:val="21"/>
              </w:rPr>
            </w:pPr>
            <w:r>
              <w:rPr>
                <w:rFonts w:ascii="宋体"/>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371"/>
              <w:jc w:val="right"/>
              <w:rPr>
                <w:rFonts w:ascii="宋体" w:hAnsi="宋体" w:cs="宋体" w:eastAsia="宋体" w:hint="default"/>
                <w:sz w:val="21"/>
                <w:szCs w:val="21"/>
              </w:rPr>
            </w:pPr>
            <w:r>
              <w:rPr>
                <w:rFonts w:ascii="宋体"/>
                <w:w w:val="100"/>
                <w:sz w:val="21"/>
              </w:rPr>
              <w:t>-</w:t>
            </w:r>
          </w:p>
        </w:tc>
      </w:tr>
      <w:tr>
        <w:trPr>
          <w:trHeight w:val="674" w:hRule="exact"/>
        </w:trPr>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64" w:right="62"/>
              <w:jc w:val="left"/>
              <w:rPr>
                <w:rFonts w:ascii="宋体" w:hAnsi="宋体" w:cs="宋体" w:eastAsia="宋体" w:hint="default"/>
                <w:sz w:val="21"/>
                <w:szCs w:val="21"/>
              </w:rPr>
            </w:pPr>
            <w:r>
              <w:rPr>
                <w:rFonts w:ascii="宋体" w:hAnsi="宋体" w:cs="宋体" w:eastAsia="宋体" w:hint="default"/>
                <w:sz w:val="21"/>
                <w:szCs w:val="21"/>
              </w:rPr>
              <w:t>未达到计划进度或</w:t>
            </w:r>
            <w:r>
              <w:rPr>
                <w:rFonts w:ascii="宋体" w:hAnsi="宋体" w:cs="宋体" w:eastAsia="宋体" w:hint="default"/>
                <w:w w:val="100"/>
                <w:sz w:val="21"/>
                <w:szCs w:val="21"/>
              </w:rPr>
              <w:t> </w:t>
            </w:r>
            <w:r>
              <w:rPr>
                <w:rFonts w:ascii="宋体" w:hAnsi="宋体" w:cs="宋体" w:eastAsia="宋体" w:hint="default"/>
                <w:sz w:val="21"/>
                <w:szCs w:val="21"/>
              </w:rPr>
              <w:t>预计收益的情况和</w:t>
            </w:r>
          </w:p>
        </w:tc>
        <w:tc>
          <w:tcPr>
            <w:tcW w:w="8008"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21" w:right="0"/>
              <w:jc w:val="left"/>
              <w:rPr>
                <w:rFonts w:ascii="宋体" w:hAnsi="宋体" w:cs="宋体" w:eastAsia="宋体" w:hint="default"/>
                <w:sz w:val="21"/>
                <w:szCs w:val="21"/>
              </w:rPr>
            </w:pPr>
            <w:r>
              <w:rPr>
                <w:rFonts w:ascii="宋体" w:hAnsi="宋体" w:cs="宋体" w:eastAsia="宋体" w:hint="default"/>
                <w:sz w:val="21"/>
                <w:szCs w:val="21"/>
              </w:rPr>
              <w:t>不适用</w:t>
            </w:r>
          </w:p>
        </w:tc>
      </w:tr>
    </w:tbl>
    <w:p>
      <w:pPr>
        <w:spacing w:after="0" w:line="240" w:lineRule="auto"/>
        <w:jc w:val="left"/>
        <w:rPr>
          <w:rFonts w:ascii="宋体" w:hAnsi="宋体" w:cs="宋体" w:eastAsia="宋体" w:hint="default"/>
          <w:sz w:val="21"/>
          <w:szCs w:val="21"/>
        </w:rPr>
        <w:sectPr>
          <w:pgSz w:w="11910" w:h="16840"/>
          <w:pgMar w:header="893" w:footer="1040" w:top="1520" w:bottom="1220" w:left="920" w:right="920"/>
        </w:sectPr>
      </w:pPr>
    </w:p>
    <w:tbl>
      <w:tblPr>
        <w:tblW w:w="0" w:type="auto"/>
        <w:jc w:val="left"/>
        <w:tblInd w:w="114" w:type="dxa"/>
        <w:tblLayout w:type="fixed"/>
        <w:tblCellMar>
          <w:top w:w="0" w:type="dxa"/>
          <w:left w:w="0" w:type="dxa"/>
          <w:bottom w:w="0" w:type="dxa"/>
          <w:right w:w="0" w:type="dxa"/>
        </w:tblCellMar>
        <w:tblLook w:val="01E0"/>
      </w:tblPr>
      <w:tblGrid>
        <w:gridCol w:w="1821"/>
        <w:gridCol w:w="8009"/>
      </w:tblGrid>
      <w:tr>
        <w:trPr>
          <w:trHeight w:val="363"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pacing w:val="-4"/>
                <w:sz w:val="21"/>
                <w:szCs w:val="21"/>
              </w:rPr>
              <w:t>原因（分具体项目</w:t>
            </w:r>
          </w:p>
        </w:tc>
        <w:tc>
          <w:tcPr>
            <w:tcW w:w="80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36" w:right="0"/>
              <w:jc w:val="left"/>
              <w:rPr>
                <w:rFonts w:ascii="宋体" w:hAnsi="宋体" w:cs="宋体" w:eastAsia="宋体" w:hint="default"/>
                <w:sz w:val="21"/>
                <w:szCs w:val="21"/>
              </w:rPr>
            </w:pPr>
            <w:r>
              <w:rPr>
                <w:rFonts w:ascii="宋体" w:hAnsi="宋体" w:cs="宋体" w:eastAsia="宋体" w:hint="default"/>
                <w:w w:val="100"/>
                <w:sz w:val="21"/>
                <w:szCs w:val="21"/>
              </w:rPr>
              <w:t>）</w:t>
            </w:r>
          </w:p>
        </w:tc>
      </w:tr>
      <w:tr>
        <w:trPr>
          <w:trHeight w:val="713"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28"/>
              <w:ind w:left="64" w:right="61"/>
              <w:jc w:val="left"/>
              <w:rPr>
                <w:rFonts w:ascii="宋体" w:hAnsi="宋体" w:cs="宋体" w:eastAsia="宋体" w:hint="default"/>
                <w:sz w:val="21"/>
                <w:szCs w:val="21"/>
              </w:rPr>
            </w:pPr>
            <w:r>
              <w:rPr>
                <w:rFonts w:ascii="宋体" w:hAnsi="宋体" w:cs="宋体" w:eastAsia="宋体" w:hint="default"/>
                <w:sz w:val="21"/>
                <w:szCs w:val="21"/>
              </w:rPr>
              <w:t>项目可行性发生重</w:t>
            </w:r>
            <w:r>
              <w:rPr>
                <w:rFonts w:ascii="宋体" w:hAnsi="宋体" w:cs="宋体" w:eastAsia="宋体" w:hint="default"/>
                <w:w w:val="100"/>
                <w:sz w:val="21"/>
                <w:szCs w:val="21"/>
              </w:rPr>
              <w:t> </w:t>
            </w:r>
            <w:r>
              <w:rPr>
                <w:rFonts w:ascii="宋体" w:hAnsi="宋体" w:cs="宋体" w:eastAsia="宋体" w:hint="default"/>
                <w:sz w:val="21"/>
                <w:szCs w:val="21"/>
              </w:rPr>
              <w:t>大变化的情况说明</w:t>
            </w:r>
          </w:p>
        </w:tc>
        <w:tc>
          <w:tcPr>
            <w:tcW w:w="8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不使用</w:t>
            </w:r>
          </w:p>
        </w:tc>
      </w:tr>
      <w:tr>
        <w:trPr>
          <w:trHeight w:val="1027"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64" w:right="61"/>
              <w:jc w:val="center"/>
              <w:rPr>
                <w:rFonts w:ascii="宋体" w:hAnsi="宋体" w:cs="宋体" w:eastAsia="宋体" w:hint="default"/>
                <w:sz w:val="21"/>
                <w:szCs w:val="21"/>
              </w:rPr>
            </w:pPr>
            <w:r>
              <w:rPr>
                <w:rFonts w:ascii="宋体" w:hAnsi="宋体" w:cs="宋体" w:eastAsia="宋体" w:hint="default"/>
                <w:spacing w:val="-2"/>
                <w:sz w:val="21"/>
                <w:szCs w:val="21"/>
              </w:rPr>
              <w:t>超募资金的金额、</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用途及使用进展情</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况</w:t>
            </w:r>
          </w:p>
        </w:tc>
        <w:tc>
          <w:tcPr>
            <w:tcW w:w="8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713"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28"/>
              <w:ind w:left="64" w:right="61"/>
              <w:jc w:val="left"/>
              <w:rPr>
                <w:rFonts w:ascii="宋体" w:hAnsi="宋体" w:cs="宋体" w:eastAsia="宋体" w:hint="default"/>
                <w:sz w:val="21"/>
                <w:szCs w:val="21"/>
              </w:rPr>
            </w:pPr>
            <w:r>
              <w:rPr>
                <w:rFonts w:ascii="宋体" w:hAnsi="宋体" w:cs="宋体" w:eastAsia="宋体" w:hint="default"/>
                <w:sz w:val="21"/>
                <w:szCs w:val="21"/>
              </w:rPr>
              <w:t>募集资金投资项目</w:t>
            </w:r>
            <w:r>
              <w:rPr>
                <w:rFonts w:ascii="宋体" w:hAnsi="宋体" w:cs="宋体" w:eastAsia="宋体" w:hint="default"/>
                <w:w w:val="100"/>
                <w:sz w:val="21"/>
                <w:szCs w:val="21"/>
              </w:rPr>
              <w:t> </w:t>
            </w:r>
            <w:r>
              <w:rPr>
                <w:rFonts w:ascii="宋体" w:hAnsi="宋体" w:cs="宋体" w:eastAsia="宋体" w:hint="default"/>
                <w:sz w:val="21"/>
                <w:szCs w:val="21"/>
              </w:rPr>
              <w:t>实施地点变更情况</w:t>
            </w:r>
          </w:p>
        </w:tc>
        <w:tc>
          <w:tcPr>
            <w:tcW w:w="8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715"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64" w:right="61"/>
              <w:jc w:val="left"/>
              <w:rPr>
                <w:rFonts w:ascii="宋体" w:hAnsi="宋体" w:cs="宋体" w:eastAsia="宋体" w:hint="default"/>
                <w:sz w:val="21"/>
                <w:szCs w:val="21"/>
              </w:rPr>
            </w:pPr>
            <w:r>
              <w:rPr>
                <w:rFonts w:ascii="宋体" w:hAnsi="宋体" w:cs="宋体" w:eastAsia="宋体" w:hint="default"/>
                <w:sz w:val="21"/>
                <w:szCs w:val="21"/>
              </w:rPr>
              <w:t>募集资金投资项目</w:t>
            </w:r>
            <w:r>
              <w:rPr>
                <w:rFonts w:ascii="宋体" w:hAnsi="宋体" w:cs="宋体" w:eastAsia="宋体" w:hint="default"/>
                <w:w w:val="100"/>
                <w:sz w:val="21"/>
                <w:szCs w:val="21"/>
              </w:rPr>
              <w:t> </w:t>
            </w:r>
            <w:r>
              <w:rPr>
                <w:rFonts w:ascii="宋体" w:hAnsi="宋体" w:cs="宋体" w:eastAsia="宋体" w:hint="default"/>
                <w:sz w:val="21"/>
                <w:szCs w:val="21"/>
              </w:rPr>
              <w:t>实施方式调整情况</w:t>
            </w:r>
          </w:p>
        </w:tc>
        <w:tc>
          <w:tcPr>
            <w:tcW w:w="8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1025"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28"/>
              <w:ind w:left="64" w:right="61"/>
              <w:jc w:val="center"/>
              <w:rPr>
                <w:rFonts w:ascii="宋体" w:hAnsi="宋体" w:cs="宋体" w:eastAsia="宋体" w:hint="default"/>
                <w:sz w:val="21"/>
                <w:szCs w:val="21"/>
              </w:rPr>
            </w:pPr>
            <w:r>
              <w:rPr>
                <w:rFonts w:ascii="宋体" w:hAnsi="宋体" w:cs="宋体" w:eastAsia="宋体" w:hint="default"/>
                <w:spacing w:val="-2"/>
                <w:sz w:val="21"/>
                <w:szCs w:val="21"/>
              </w:rPr>
              <w:t>募集资金投资项目</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先期投入及置换情</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况</w:t>
            </w:r>
          </w:p>
        </w:tc>
        <w:tc>
          <w:tcPr>
            <w:tcW w:w="8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1025"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64" w:right="61"/>
              <w:jc w:val="center"/>
              <w:rPr>
                <w:rFonts w:ascii="宋体" w:hAnsi="宋体" w:cs="宋体" w:eastAsia="宋体" w:hint="default"/>
                <w:sz w:val="21"/>
                <w:szCs w:val="21"/>
              </w:rPr>
            </w:pPr>
            <w:r>
              <w:rPr>
                <w:rFonts w:ascii="宋体" w:hAnsi="宋体" w:cs="宋体" w:eastAsia="宋体" w:hint="default"/>
                <w:spacing w:val="-2"/>
                <w:sz w:val="21"/>
                <w:szCs w:val="21"/>
              </w:rPr>
              <w:t>用闲置募集资金暂</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时补充流动资金情</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况</w:t>
            </w:r>
          </w:p>
        </w:tc>
        <w:tc>
          <w:tcPr>
            <w:tcW w:w="8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1027"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30"/>
              <w:ind w:left="64" w:right="61"/>
              <w:jc w:val="center"/>
              <w:rPr>
                <w:rFonts w:ascii="宋体" w:hAnsi="宋体" w:cs="宋体" w:eastAsia="宋体" w:hint="default"/>
                <w:sz w:val="21"/>
                <w:szCs w:val="21"/>
              </w:rPr>
            </w:pPr>
            <w:r>
              <w:rPr>
                <w:rFonts w:ascii="宋体" w:hAnsi="宋体" w:cs="宋体" w:eastAsia="宋体" w:hint="default"/>
                <w:spacing w:val="-2"/>
                <w:sz w:val="21"/>
                <w:szCs w:val="21"/>
              </w:rPr>
              <w:t>项目实施出现募集</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资金结余的金额及</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原因</w:t>
            </w:r>
          </w:p>
        </w:tc>
        <w:tc>
          <w:tcPr>
            <w:tcW w:w="8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713"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276" w:right="61" w:hanging="212"/>
              <w:jc w:val="left"/>
              <w:rPr>
                <w:rFonts w:ascii="宋体" w:hAnsi="宋体" w:cs="宋体" w:eastAsia="宋体" w:hint="default"/>
                <w:sz w:val="21"/>
                <w:szCs w:val="21"/>
              </w:rPr>
            </w:pPr>
            <w:r>
              <w:rPr>
                <w:rFonts w:ascii="宋体" w:hAnsi="宋体" w:cs="宋体" w:eastAsia="宋体" w:hint="default"/>
                <w:sz w:val="21"/>
                <w:szCs w:val="21"/>
              </w:rPr>
              <w:t>尚未使用的募集资</w:t>
            </w:r>
            <w:r>
              <w:rPr>
                <w:rFonts w:ascii="宋体" w:hAnsi="宋体" w:cs="宋体" w:eastAsia="宋体" w:hint="default"/>
                <w:w w:val="100"/>
                <w:sz w:val="21"/>
                <w:szCs w:val="21"/>
              </w:rPr>
              <w:t> </w:t>
            </w:r>
            <w:r>
              <w:rPr>
                <w:rFonts w:ascii="宋体" w:hAnsi="宋体" w:cs="宋体" w:eastAsia="宋体" w:hint="default"/>
                <w:sz w:val="21"/>
                <w:szCs w:val="21"/>
              </w:rPr>
              <w:t>金用途及去向</w:t>
            </w:r>
          </w:p>
        </w:tc>
        <w:tc>
          <w:tcPr>
            <w:tcW w:w="8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对于尚未使用的募集资金存放在募集资金专户或以定期存单形式存放。</w:t>
            </w:r>
          </w:p>
        </w:tc>
      </w:tr>
      <w:tr>
        <w:trPr>
          <w:trHeight w:val="1340"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4"/>
                <w:szCs w:val="14"/>
              </w:rPr>
            </w:pPr>
          </w:p>
          <w:p>
            <w:pPr>
              <w:pStyle w:val="TableParagraph"/>
              <w:spacing w:line="271" w:lineRule="auto"/>
              <w:ind w:left="64" w:right="61"/>
              <w:jc w:val="center"/>
              <w:rPr>
                <w:rFonts w:ascii="宋体" w:hAnsi="宋体" w:cs="宋体" w:eastAsia="宋体" w:hint="default"/>
                <w:sz w:val="21"/>
                <w:szCs w:val="21"/>
              </w:rPr>
            </w:pPr>
            <w:r>
              <w:rPr>
                <w:rFonts w:ascii="宋体" w:hAnsi="宋体" w:cs="宋体" w:eastAsia="宋体" w:hint="default"/>
                <w:spacing w:val="-2"/>
                <w:sz w:val="21"/>
                <w:szCs w:val="21"/>
              </w:rPr>
              <w:t>募集资金使用及披</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露中存在的问题或</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其他情况</w:t>
            </w:r>
          </w:p>
        </w:tc>
        <w:tc>
          <w:tcPr>
            <w:tcW w:w="8009"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0"/>
              <w:ind w:left="22" w:right="-10"/>
              <w:jc w:val="left"/>
              <w:rPr>
                <w:rFonts w:ascii="宋体" w:hAnsi="宋体" w:cs="宋体" w:eastAsia="宋体" w:hint="default"/>
                <w:sz w:val="21"/>
                <w:szCs w:val="21"/>
              </w:rPr>
            </w:pPr>
            <w:r>
              <w:rPr>
                <w:rFonts w:ascii="宋体" w:hAnsi="宋体" w:cs="宋体" w:eastAsia="宋体" w:hint="default"/>
                <w:spacing w:val="-2"/>
                <w:sz w:val="21"/>
                <w:szCs w:val="21"/>
              </w:rPr>
              <w:t>本年度，因财务人员变动、工作人员误操作，导致发生数笔零星经营性资金划款业务，</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3"/>
                <w:sz w:val="21"/>
                <w:szCs w:val="21"/>
              </w:rPr>
              <w:t>公司均在当日或短期内归还并采取了整改措施。除上述情况外公司已按相关法律法规及</w:t>
            </w:r>
            <w:r>
              <w:rPr>
                <w:rFonts w:ascii="宋体" w:hAnsi="宋体" w:cs="宋体" w:eastAsia="宋体" w:hint="default"/>
                <w:spacing w:val="-26"/>
                <w:sz w:val="21"/>
                <w:szCs w:val="21"/>
              </w:rPr>
              <w:t> </w:t>
            </w:r>
            <w:r>
              <w:rPr>
                <w:rFonts w:ascii="宋体" w:hAnsi="宋体" w:cs="宋体" w:eastAsia="宋体" w:hint="default"/>
                <w:spacing w:val="-26"/>
                <w:sz w:val="21"/>
                <w:szCs w:val="21"/>
              </w:rPr>
            </w:r>
            <w:r>
              <w:rPr>
                <w:rFonts w:ascii="宋体" w:hAnsi="宋体" w:cs="宋体" w:eastAsia="宋体" w:hint="default"/>
                <w:sz w:val="21"/>
                <w:szCs w:val="21"/>
              </w:rPr>
              <w:t>时、真实、准确、完整的披露了募集资金存放及使用情况外</w:t>
            </w:r>
            <w:r>
              <w:rPr>
                <w:rFonts w:ascii="宋体" w:hAnsi="宋体" w:cs="宋体" w:eastAsia="宋体" w:hint="default"/>
                <w:sz w:val="21"/>
                <w:szCs w:val="21"/>
              </w:rPr>
              <w:t>,</w:t>
            </w:r>
            <w:r>
              <w:rPr>
                <w:rFonts w:ascii="宋体" w:hAnsi="宋体" w:cs="宋体" w:eastAsia="宋体" w:hint="default"/>
                <w:sz w:val="21"/>
                <w:szCs w:val="21"/>
              </w:rPr>
              <w:t>不存在其他募集资金管理</w:t>
            </w:r>
            <w:r>
              <w:rPr>
                <w:rFonts w:ascii="宋体" w:hAnsi="宋体" w:cs="宋体" w:eastAsia="宋体" w:hint="default"/>
                <w:w w:val="100"/>
                <w:sz w:val="21"/>
                <w:szCs w:val="21"/>
              </w:rPr>
              <w:t> </w:t>
            </w:r>
            <w:r>
              <w:rPr>
                <w:rFonts w:ascii="宋体" w:hAnsi="宋体" w:cs="宋体" w:eastAsia="宋体" w:hint="default"/>
                <w:sz w:val="21"/>
                <w:szCs w:val="21"/>
              </w:rPr>
              <w:t>违规的情形。</w:t>
            </w:r>
          </w:p>
        </w:tc>
      </w:tr>
    </w:tbl>
    <w:p>
      <w:pPr>
        <w:spacing w:line="240" w:lineRule="auto" w:before="3"/>
        <w:rPr>
          <w:rFonts w:ascii="宋体" w:hAnsi="宋体" w:cs="宋体" w:eastAsia="宋体" w:hint="default"/>
          <w:sz w:val="5"/>
          <w:szCs w:val="5"/>
        </w:rPr>
      </w:pPr>
    </w:p>
    <w:p>
      <w:pPr>
        <w:pStyle w:val="Heading3"/>
        <w:spacing w:line="240" w:lineRule="auto" w:before="36"/>
        <w:ind w:left="878" w:right="3671"/>
        <w:jc w:val="left"/>
        <w:rPr>
          <w:b w:val="0"/>
          <w:bCs w:val="0"/>
        </w:rPr>
      </w:pPr>
      <w:r>
        <w:rPr/>
        <w:t>（三）</w:t>
      </w:r>
      <w:r>
        <w:rPr>
          <w:spacing w:val="-19"/>
        </w:rPr>
        <w:t> </w:t>
      </w:r>
      <w:r>
        <w:rPr/>
        <w:t>报告期内，超募资金尚未开始使用。</w:t>
      </w:r>
      <w:r>
        <w:rPr>
          <w:b w:val="0"/>
          <w:bCs w:val="0"/>
        </w:rPr>
      </w:r>
    </w:p>
    <w:p>
      <w:pPr>
        <w:spacing w:line="240" w:lineRule="auto" w:before="9"/>
        <w:rPr>
          <w:rFonts w:ascii="宋体" w:hAnsi="宋体" w:cs="宋体" w:eastAsia="宋体" w:hint="default"/>
          <w:b/>
          <w:bCs/>
          <w:sz w:val="17"/>
          <w:szCs w:val="17"/>
        </w:rPr>
      </w:pPr>
    </w:p>
    <w:p>
      <w:pPr>
        <w:pStyle w:val="Heading3"/>
        <w:spacing w:line="240" w:lineRule="auto"/>
        <w:ind w:left="878" w:right="3671"/>
        <w:jc w:val="left"/>
        <w:rPr>
          <w:b w:val="0"/>
          <w:bCs w:val="0"/>
        </w:rPr>
      </w:pPr>
      <w:r>
        <w:rPr/>
        <w:t>（四）</w:t>
      </w:r>
      <w:r>
        <w:rPr>
          <w:spacing w:val="-18"/>
        </w:rPr>
        <w:t> </w:t>
      </w:r>
      <w:r>
        <w:rPr/>
        <w:t>报告期内，公司无重大非募集资金项目情况。</w:t>
      </w:r>
      <w:r>
        <w:rPr>
          <w:b w:val="0"/>
          <w:bCs w:val="0"/>
        </w:rPr>
      </w:r>
    </w:p>
    <w:p>
      <w:pPr>
        <w:spacing w:line="240" w:lineRule="auto" w:before="12"/>
        <w:rPr>
          <w:rFonts w:ascii="宋体" w:hAnsi="宋体" w:cs="宋体" w:eastAsia="宋体" w:hint="default"/>
          <w:b/>
          <w:bCs/>
          <w:sz w:val="17"/>
          <w:szCs w:val="17"/>
        </w:rPr>
      </w:pPr>
    </w:p>
    <w:p>
      <w:pPr>
        <w:pStyle w:val="Heading3"/>
        <w:spacing w:line="408" w:lineRule="auto"/>
        <w:ind w:left="1598" w:right="855" w:hanging="720"/>
        <w:jc w:val="left"/>
        <w:rPr>
          <w:b w:val="0"/>
          <w:bCs w:val="0"/>
        </w:rPr>
      </w:pPr>
      <w:r>
        <w:rPr/>
        <w:t>（五）</w:t>
      </w:r>
      <w:r>
        <w:rPr>
          <w:spacing w:val="-15"/>
        </w:rPr>
        <w:t> </w:t>
      </w:r>
      <w:r>
        <w:rPr/>
        <w:t>报告期内，公司未持有其他上市公司股权、参股商业银行、证券公司、保险公司、</w:t>
      </w:r>
      <w:r>
        <w:rPr>
          <w:w w:val="100"/>
        </w:rPr>
        <w:t> </w:t>
      </w:r>
      <w:r>
        <w:rPr/>
        <w:t>信托公司和期货公司等金融企业股权。</w:t>
      </w:r>
      <w:r>
        <w:rPr>
          <w:b w:val="0"/>
          <w:bCs w:val="0"/>
        </w:rPr>
      </w:r>
    </w:p>
    <w:p>
      <w:pPr>
        <w:pStyle w:val="Heading3"/>
        <w:spacing w:line="408" w:lineRule="auto" w:before="87"/>
        <w:ind w:left="1598" w:right="758" w:hanging="720"/>
        <w:jc w:val="left"/>
        <w:rPr>
          <w:b w:val="0"/>
          <w:bCs w:val="0"/>
        </w:rPr>
      </w:pPr>
      <w:r>
        <w:rPr/>
        <w:t>（六）</w:t>
      </w:r>
      <w:r>
        <w:rPr>
          <w:spacing w:val="19"/>
        </w:rPr>
        <w:t> </w:t>
      </w:r>
      <w:r>
        <w:rPr>
          <w:spacing w:val="-4"/>
        </w:rPr>
        <w:t>报告期内，公司没有持有的以公允价值计量的境内外基金、债券、信托产品、期货、</w:t>
      </w:r>
      <w:r>
        <w:rPr>
          <w:spacing w:val="-101"/>
        </w:rPr>
        <w:t> </w:t>
      </w:r>
      <w:r>
        <w:rPr>
          <w:spacing w:val="-101"/>
        </w:rPr>
      </w:r>
      <w:r>
        <w:rPr/>
        <w:t>金融衍生工具等金融资产。</w:t>
      </w:r>
      <w:r>
        <w:rPr>
          <w:b w:val="0"/>
          <w:bCs w:val="0"/>
        </w:rPr>
      </w:r>
    </w:p>
    <w:p>
      <w:pPr>
        <w:pStyle w:val="Heading3"/>
        <w:spacing w:line="240" w:lineRule="auto" w:before="85"/>
        <w:ind w:left="878" w:right="3671"/>
        <w:jc w:val="left"/>
        <w:rPr>
          <w:b w:val="0"/>
          <w:bCs w:val="0"/>
        </w:rPr>
      </w:pPr>
      <w:r>
        <w:rPr/>
        <w:t>（七） 报告期内无采用公允价值计量的项目</w:t>
      </w:r>
      <w:r>
        <w:rPr>
          <w:spacing w:val="-19"/>
        </w:rPr>
        <w:t> </w:t>
      </w:r>
      <w:r>
        <w:rPr/>
        <w:t>。</w:t>
      </w:r>
      <w:r>
        <w:rPr>
          <w:b w:val="0"/>
          <w:bCs w:val="0"/>
        </w:rPr>
      </w:r>
    </w:p>
    <w:p>
      <w:pPr>
        <w:spacing w:line="240" w:lineRule="auto" w:before="12"/>
        <w:rPr>
          <w:rFonts w:ascii="宋体" w:hAnsi="宋体" w:cs="宋体" w:eastAsia="宋体" w:hint="default"/>
          <w:b/>
          <w:bCs/>
          <w:sz w:val="17"/>
          <w:szCs w:val="17"/>
        </w:rPr>
      </w:pPr>
    </w:p>
    <w:p>
      <w:pPr>
        <w:pStyle w:val="Heading3"/>
        <w:spacing w:line="408" w:lineRule="auto"/>
        <w:ind w:left="1598" w:right="855" w:hanging="720"/>
        <w:jc w:val="left"/>
        <w:rPr>
          <w:b w:val="0"/>
          <w:bCs w:val="0"/>
        </w:rPr>
      </w:pPr>
      <w:r>
        <w:rPr/>
        <w:t>（八）</w:t>
      </w:r>
      <w:r>
        <w:rPr>
          <w:spacing w:val="-15"/>
        </w:rPr>
        <w:t> </w:t>
      </w:r>
      <w:r>
        <w:rPr/>
        <w:t>报告期内，公司没有发行在外的可转换为股份的各种金融工具、以公允价值计量的</w:t>
      </w:r>
      <w:r>
        <w:rPr>
          <w:w w:val="100"/>
        </w:rPr>
        <w:t> </w:t>
      </w:r>
      <w:r>
        <w:rPr/>
        <w:t>负债。</w:t>
      </w:r>
      <w:r>
        <w:rPr>
          <w:b w:val="0"/>
          <w:bCs w:val="0"/>
        </w:rPr>
      </w:r>
    </w:p>
    <w:p>
      <w:pPr>
        <w:pStyle w:val="Heading3"/>
        <w:spacing w:line="240" w:lineRule="auto" w:before="87"/>
        <w:ind w:left="878" w:right="855"/>
        <w:jc w:val="left"/>
        <w:rPr>
          <w:b w:val="0"/>
          <w:bCs w:val="0"/>
        </w:rPr>
      </w:pPr>
      <w:r>
        <w:rPr/>
        <w:t>（九）</w:t>
      </w:r>
      <w:r>
        <w:rPr>
          <w:spacing w:val="-21"/>
        </w:rPr>
        <w:t> </w:t>
      </w:r>
      <w:r>
        <w:rPr/>
        <w:t>报告期内，公司无会计政策、会计估计变更或重大会计差错</w:t>
      </w:r>
      <w:r>
        <w:rPr>
          <w:b w:val="0"/>
          <w:bCs w:val="0"/>
        </w:rPr>
      </w:r>
    </w:p>
    <w:p>
      <w:pPr>
        <w:spacing w:after="0" w:line="240" w:lineRule="auto"/>
        <w:jc w:val="left"/>
        <w:sectPr>
          <w:pgSz w:w="11910" w:h="16840"/>
          <w:pgMar w:header="893" w:footer="1040" w:top="1560" w:bottom="1220" w:left="920" w:right="92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2"/>
          <w:szCs w:val="22"/>
        </w:rPr>
      </w:pPr>
    </w:p>
    <w:p>
      <w:pPr>
        <w:spacing w:before="26"/>
        <w:ind w:left="138" w:right="0" w:firstLine="0"/>
        <w:jc w:val="left"/>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81"/>
          <w:sz w:val="24"/>
          <w:szCs w:val="24"/>
        </w:rPr>
        <w:t> </w:t>
      </w:r>
      <w:r>
        <w:rPr>
          <w:rFonts w:ascii="宋体" w:hAnsi="宋体" w:cs="宋体" w:eastAsia="宋体" w:hint="default"/>
          <w:b/>
          <w:bCs/>
          <w:sz w:val="24"/>
          <w:szCs w:val="24"/>
        </w:rPr>
        <w:t>公司董事会日常工作情况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441" w:lineRule="auto" w:before="165"/>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20"/>
          <w:sz w:val="21"/>
          <w:szCs w:val="21"/>
        </w:rPr>
        <w:t> </w:t>
      </w:r>
      <w:r>
        <w:rPr>
          <w:rFonts w:ascii="宋体" w:hAnsi="宋体" w:cs="宋体" w:eastAsia="宋体" w:hint="default"/>
          <w:b/>
          <w:bCs/>
          <w:sz w:val="21"/>
          <w:szCs w:val="21"/>
        </w:rPr>
        <w:t>董事会会议召开情况</w:t>
      </w:r>
      <w:r>
        <w:rPr>
          <w:rFonts w:ascii="宋体" w:hAnsi="宋体" w:cs="宋体" w:eastAsia="宋体" w:hint="default"/>
          <w:b/>
          <w:bCs/>
          <w:spacing w:val="-102"/>
          <w:sz w:val="21"/>
          <w:szCs w:val="21"/>
        </w:rPr>
        <w:t> </w:t>
      </w:r>
      <w:r>
        <w:rPr>
          <w:rFonts w:ascii="宋体" w:hAnsi="宋体" w:cs="宋体" w:eastAsia="宋体" w:hint="default"/>
          <w:b/>
          <w:bCs/>
          <w:spacing w:val="-102"/>
          <w:sz w:val="21"/>
          <w:szCs w:val="21"/>
        </w:rPr>
      </w:r>
      <w:r>
        <w:rPr>
          <w:rFonts w:ascii="宋体" w:hAnsi="宋体" w:cs="宋体" w:eastAsia="宋体" w:hint="default"/>
          <w:spacing w:val="-2"/>
          <w:sz w:val="21"/>
          <w:szCs w:val="21"/>
        </w:rPr>
        <w:t>报告期内，公司第一届董事会共召开了</w:t>
      </w:r>
      <w:r>
        <w:rPr>
          <w:rFonts w:ascii="宋体" w:hAnsi="宋体" w:cs="宋体" w:eastAsia="宋体" w:hint="default"/>
          <w:spacing w:val="-2"/>
          <w:sz w:val="21"/>
          <w:szCs w:val="21"/>
        </w:rPr>
        <w:t>7</w:t>
      </w:r>
      <w:r>
        <w:rPr>
          <w:rFonts w:ascii="宋体" w:hAnsi="宋体" w:cs="宋体" w:eastAsia="宋体" w:hint="default"/>
          <w:spacing w:val="-2"/>
          <w:sz w:val="21"/>
          <w:szCs w:val="21"/>
        </w:rPr>
        <w:t>次会议，会议的召集召开程序、出席会议人员</w:t>
      </w:r>
    </w:p>
    <w:p>
      <w:pPr>
        <w:pStyle w:val="BodyText"/>
        <w:spacing w:line="408" w:lineRule="auto" w:before="16"/>
        <w:ind w:right="109"/>
        <w:jc w:val="both"/>
      </w:pPr>
      <w:r>
        <w:rPr>
          <w:spacing w:val="-4"/>
        </w:rPr>
        <w:t>资格及表决程序均符合《公司法》、《深圳证券交易所创业板上市公司规范运作指引》等法</w:t>
      </w:r>
      <w:r>
        <w:rPr>
          <w:spacing w:val="-41"/>
        </w:rPr>
        <w:t> </w:t>
      </w:r>
      <w:r>
        <w:rPr>
          <w:spacing w:val="-41"/>
        </w:rPr>
      </w:r>
      <w:r>
        <w:rPr/>
        <w:t>律法规、规范性文件和《公司章程》的规定。具体如下：</w:t>
      </w:r>
    </w:p>
    <w:p>
      <w:pPr>
        <w:spacing w:line="444" w:lineRule="auto" w:before="87"/>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第一届董事会第十五次会议</w:t>
      </w:r>
      <w:r>
        <w:rPr>
          <w:rFonts w:ascii="宋体" w:hAnsi="宋体" w:cs="宋体" w:eastAsia="宋体" w:hint="default"/>
          <w:b/>
          <w:bCs/>
          <w:w w:val="100"/>
          <w:sz w:val="21"/>
          <w:szCs w:val="21"/>
        </w:rPr>
        <w:t> </w:t>
      </w:r>
      <w:r>
        <w:rPr>
          <w:rFonts w:ascii="宋体" w:hAnsi="宋体" w:cs="宋体" w:eastAsia="宋体" w:hint="default"/>
          <w:spacing w:val="-2"/>
          <w:sz w:val="21"/>
          <w:szCs w:val="21"/>
        </w:rPr>
        <w:t>本次会议于</w:t>
      </w:r>
      <w:r>
        <w:rPr>
          <w:rFonts w:ascii="宋体" w:hAnsi="宋体" w:cs="宋体" w:eastAsia="宋体" w:hint="default"/>
          <w:spacing w:val="-2"/>
          <w:sz w:val="21"/>
          <w:szCs w:val="21"/>
        </w:rPr>
        <w:t>2011</w:t>
      </w:r>
      <w:r>
        <w:rPr>
          <w:rFonts w:ascii="宋体" w:hAnsi="宋体" w:cs="宋体" w:eastAsia="宋体" w:hint="default"/>
          <w:spacing w:val="-2"/>
          <w:sz w:val="21"/>
          <w:szCs w:val="21"/>
        </w:rPr>
        <w:t>年</w:t>
      </w:r>
      <w:r>
        <w:rPr>
          <w:rFonts w:ascii="宋体" w:hAnsi="宋体" w:cs="宋体" w:eastAsia="宋体" w:hint="default"/>
          <w:spacing w:val="-2"/>
          <w:sz w:val="21"/>
          <w:szCs w:val="21"/>
        </w:rPr>
        <w:t>1</w:t>
      </w:r>
      <w:r>
        <w:rPr>
          <w:rFonts w:ascii="宋体" w:hAnsi="宋体" w:cs="宋体" w:eastAsia="宋体" w:hint="default"/>
          <w:spacing w:val="-2"/>
          <w:sz w:val="21"/>
          <w:szCs w:val="21"/>
        </w:rPr>
        <w:t>月</w:t>
      </w:r>
      <w:r>
        <w:rPr>
          <w:rFonts w:ascii="宋体" w:hAnsi="宋体" w:cs="宋体" w:eastAsia="宋体" w:hint="default"/>
          <w:spacing w:val="-2"/>
          <w:sz w:val="21"/>
          <w:szCs w:val="21"/>
        </w:rPr>
        <w:t>21</w:t>
      </w:r>
      <w:r>
        <w:rPr>
          <w:rFonts w:ascii="宋体" w:hAnsi="宋体" w:cs="宋体" w:eastAsia="宋体" w:hint="default"/>
          <w:spacing w:val="-2"/>
          <w:sz w:val="21"/>
          <w:szCs w:val="21"/>
        </w:rPr>
        <w:t>日在公司会议室召开，会议以记名表决方式，审议通过了《公</w:t>
      </w:r>
    </w:p>
    <w:p>
      <w:pPr>
        <w:pStyle w:val="BodyText"/>
        <w:spacing w:line="408" w:lineRule="auto" w:before="14"/>
        <w:ind w:right="111"/>
        <w:jc w:val="both"/>
      </w:pPr>
      <w:r>
        <w:rPr>
          <w:spacing w:val="-8"/>
          <w:w w:val="100"/>
        </w:rPr>
        <w:t>司提取</w:t>
      </w:r>
      <w:r>
        <w:rPr>
          <w:rFonts w:ascii="宋体" w:hAnsi="宋体" w:cs="宋体" w:eastAsia="宋体" w:hint="default"/>
          <w:spacing w:val="-8"/>
          <w:w w:val="100"/>
        </w:rPr>
        <w:t>2010</w:t>
      </w:r>
      <w:r>
        <w:rPr>
          <w:spacing w:val="-8"/>
          <w:w w:val="100"/>
        </w:rPr>
        <w:t>年法定盈余公积金的议案》、《公司</w:t>
      </w:r>
      <w:r>
        <w:rPr>
          <w:rFonts w:ascii="宋体" w:hAnsi="宋体" w:cs="宋体" w:eastAsia="宋体" w:hint="default"/>
          <w:spacing w:val="-8"/>
          <w:w w:val="100"/>
        </w:rPr>
        <w:t>2010</w:t>
      </w:r>
      <w:r>
        <w:rPr>
          <w:spacing w:val="-8"/>
          <w:w w:val="100"/>
        </w:rPr>
        <w:t>年度审计报告》及其专项审核报告、《公</w:t>
      </w:r>
      <w:r>
        <w:rPr>
          <w:spacing w:val="-104"/>
          <w:w w:val="100"/>
        </w:rPr>
        <w:t> </w:t>
      </w:r>
      <w:r>
        <w:rPr>
          <w:spacing w:val="-104"/>
          <w:w w:val="100"/>
        </w:rPr>
      </w:r>
      <w:r>
        <w:rPr/>
        <w:t>司</w:t>
      </w:r>
      <w:r>
        <w:rPr>
          <w:rFonts w:ascii="宋体" w:hAnsi="宋体" w:cs="宋体" w:eastAsia="宋体" w:hint="default"/>
        </w:rPr>
        <w:t>2010</w:t>
      </w:r>
      <w:r>
        <w:rPr/>
        <w:t>年度内部控制自我评价报告》。</w:t>
      </w:r>
    </w:p>
    <w:p>
      <w:pPr>
        <w:spacing w:line="444" w:lineRule="auto" w:before="84"/>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第一届董事会第十六次会议</w:t>
      </w:r>
      <w:r>
        <w:rPr>
          <w:rFonts w:ascii="宋体" w:hAnsi="宋体" w:cs="宋体" w:eastAsia="宋体" w:hint="default"/>
          <w:b/>
          <w:bCs/>
          <w:w w:val="100"/>
          <w:sz w:val="21"/>
          <w:szCs w:val="21"/>
        </w:rPr>
        <w:t> </w:t>
      </w:r>
      <w:r>
        <w:rPr>
          <w:rFonts w:ascii="宋体" w:hAnsi="宋体" w:cs="宋体" w:eastAsia="宋体" w:hint="default"/>
          <w:spacing w:val="-4"/>
          <w:sz w:val="21"/>
          <w:szCs w:val="21"/>
        </w:rPr>
        <w:t>本次会议于</w:t>
      </w:r>
      <w:r>
        <w:rPr>
          <w:rFonts w:ascii="宋体" w:hAnsi="宋体" w:cs="宋体" w:eastAsia="宋体" w:hint="default"/>
          <w:spacing w:val="-4"/>
          <w:sz w:val="21"/>
          <w:szCs w:val="21"/>
        </w:rPr>
        <w:t>2011</w:t>
      </w:r>
      <w:r>
        <w:rPr>
          <w:rFonts w:ascii="宋体" w:hAnsi="宋体" w:cs="宋体" w:eastAsia="宋体" w:hint="default"/>
          <w:spacing w:val="-4"/>
          <w:sz w:val="21"/>
          <w:szCs w:val="21"/>
        </w:rPr>
        <w:t>年</w:t>
      </w:r>
      <w:r>
        <w:rPr>
          <w:rFonts w:ascii="宋体" w:hAnsi="宋体" w:cs="宋体" w:eastAsia="宋体" w:hint="default"/>
          <w:spacing w:val="-4"/>
          <w:sz w:val="21"/>
          <w:szCs w:val="21"/>
        </w:rPr>
        <w:t>4</w:t>
      </w:r>
      <w:r>
        <w:rPr>
          <w:rFonts w:ascii="宋体" w:hAnsi="宋体" w:cs="宋体" w:eastAsia="宋体" w:hint="default"/>
          <w:spacing w:val="-4"/>
          <w:sz w:val="21"/>
          <w:szCs w:val="21"/>
        </w:rPr>
        <w:t>月</w:t>
      </w:r>
      <w:r>
        <w:rPr>
          <w:rFonts w:ascii="宋体" w:hAnsi="宋体" w:cs="宋体" w:eastAsia="宋体" w:hint="default"/>
          <w:spacing w:val="-4"/>
          <w:sz w:val="21"/>
          <w:szCs w:val="21"/>
        </w:rPr>
        <w:t>8</w:t>
      </w:r>
      <w:r>
        <w:rPr>
          <w:rFonts w:ascii="宋体" w:hAnsi="宋体" w:cs="宋体" w:eastAsia="宋体" w:hint="default"/>
          <w:spacing w:val="-4"/>
          <w:sz w:val="21"/>
          <w:szCs w:val="21"/>
        </w:rPr>
        <w:t>日在公司会议室召开，会议以记名表决方式，审议通过了《关于</w:t>
      </w:r>
    </w:p>
    <w:p>
      <w:pPr>
        <w:spacing w:line="444" w:lineRule="auto" w:before="14"/>
        <w:ind w:left="138" w:right="3878" w:firstLine="0"/>
        <w:jc w:val="left"/>
        <w:rPr>
          <w:rFonts w:ascii="宋体" w:hAnsi="宋体" w:cs="宋体" w:eastAsia="宋体" w:hint="default"/>
          <w:sz w:val="21"/>
          <w:szCs w:val="21"/>
        </w:rPr>
      </w:pPr>
      <w:r>
        <w:rPr>
          <w:rFonts w:ascii="宋体" w:hAnsi="宋体" w:cs="宋体" w:eastAsia="宋体" w:hint="default"/>
          <w:spacing w:val="-2"/>
          <w:sz w:val="21"/>
          <w:szCs w:val="21"/>
        </w:rPr>
        <w:t>修订</w:t>
      </w:r>
      <w:r>
        <w:rPr>
          <w:rFonts w:ascii="宋体" w:hAnsi="宋体" w:cs="宋体" w:eastAsia="宋体" w:hint="default"/>
          <w:spacing w:val="-2"/>
          <w:sz w:val="21"/>
          <w:szCs w:val="21"/>
        </w:rPr>
        <w:t>&lt;</w:t>
      </w:r>
      <w:r>
        <w:rPr>
          <w:rFonts w:ascii="宋体" w:hAnsi="宋体" w:cs="宋体" w:eastAsia="宋体" w:hint="default"/>
          <w:spacing w:val="-2"/>
          <w:sz w:val="21"/>
          <w:szCs w:val="21"/>
        </w:rPr>
        <w:t>公司</w:t>
      </w:r>
      <w:r>
        <w:rPr>
          <w:rFonts w:ascii="宋体" w:hAnsi="宋体" w:cs="宋体" w:eastAsia="宋体" w:hint="default"/>
          <w:spacing w:val="-2"/>
          <w:sz w:val="21"/>
          <w:szCs w:val="21"/>
        </w:rPr>
        <w:t>2009-2010</w:t>
      </w:r>
      <w:r>
        <w:rPr>
          <w:rFonts w:ascii="宋体" w:hAnsi="宋体" w:cs="宋体" w:eastAsia="宋体" w:hint="default"/>
          <w:spacing w:val="-2"/>
          <w:sz w:val="21"/>
          <w:szCs w:val="21"/>
        </w:rPr>
        <w:t>年度财务报告</w:t>
      </w:r>
      <w:r>
        <w:rPr>
          <w:rFonts w:ascii="宋体" w:hAnsi="宋体" w:cs="宋体" w:eastAsia="宋体" w:hint="default"/>
          <w:spacing w:val="-2"/>
          <w:sz w:val="21"/>
          <w:szCs w:val="21"/>
        </w:rPr>
        <w:t>&gt;</w:t>
      </w:r>
      <w:r>
        <w:rPr>
          <w:rFonts w:ascii="宋体" w:hAnsi="宋体" w:cs="宋体" w:eastAsia="宋体" w:hint="default"/>
          <w:spacing w:val="-2"/>
          <w:sz w:val="21"/>
          <w:szCs w:val="21"/>
        </w:rPr>
        <w:t>的议案》。</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5"/>
          <w:sz w:val="21"/>
          <w:szCs w:val="21"/>
        </w:rPr>
        <w:t> </w:t>
      </w:r>
      <w:r>
        <w:rPr>
          <w:rFonts w:ascii="宋体" w:hAnsi="宋体" w:cs="宋体" w:eastAsia="宋体" w:hint="default"/>
          <w:b/>
          <w:bCs/>
          <w:sz w:val="21"/>
          <w:szCs w:val="21"/>
        </w:rPr>
        <w:t>第一届董事会第十七次会议</w:t>
      </w:r>
      <w:r>
        <w:rPr>
          <w:rFonts w:ascii="宋体" w:hAnsi="宋体" w:cs="宋体" w:eastAsia="宋体" w:hint="default"/>
          <w:sz w:val="21"/>
          <w:szCs w:val="21"/>
        </w:rPr>
      </w:r>
    </w:p>
    <w:p>
      <w:pPr>
        <w:pStyle w:val="BodyText"/>
        <w:spacing w:line="408" w:lineRule="auto" w:before="53"/>
        <w:ind w:right="111" w:firstLine="419"/>
        <w:jc w:val="left"/>
      </w:pPr>
      <w:r>
        <w:rPr>
          <w:spacing w:val="-4"/>
        </w:rPr>
        <w:t>本次会议于</w:t>
      </w:r>
      <w:r>
        <w:rPr>
          <w:rFonts w:ascii="宋体" w:hAnsi="宋体" w:cs="宋体" w:eastAsia="宋体" w:hint="default"/>
          <w:spacing w:val="-4"/>
        </w:rPr>
        <w:t>2011</w:t>
      </w:r>
      <w:r>
        <w:rPr>
          <w:spacing w:val="-4"/>
        </w:rPr>
        <w:t>年</w:t>
      </w:r>
      <w:r>
        <w:rPr>
          <w:rFonts w:ascii="宋体" w:hAnsi="宋体" w:cs="宋体" w:eastAsia="宋体" w:hint="default"/>
          <w:spacing w:val="-4"/>
        </w:rPr>
        <w:t>6</w:t>
      </w:r>
      <w:r>
        <w:rPr>
          <w:spacing w:val="-4"/>
        </w:rPr>
        <w:t>月</w:t>
      </w:r>
      <w:r>
        <w:rPr>
          <w:rFonts w:ascii="宋体" w:hAnsi="宋体" w:cs="宋体" w:eastAsia="宋体" w:hint="default"/>
          <w:spacing w:val="-4"/>
        </w:rPr>
        <w:t>3</w:t>
      </w:r>
      <w:r>
        <w:rPr>
          <w:spacing w:val="-4"/>
        </w:rPr>
        <w:t>日在公司会议室召开，会议以记名表决方式，审议通过了《关于</w:t>
      </w:r>
      <w:r>
        <w:rPr>
          <w:w w:val="100"/>
        </w:rPr>
        <w:t> </w:t>
      </w:r>
      <w:r>
        <w:rPr/>
        <w:t>修订及补充</w:t>
      </w:r>
      <w:r>
        <w:rPr>
          <w:rFonts w:ascii="宋体" w:hAnsi="宋体" w:cs="宋体" w:eastAsia="宋体" w:hint="default"/>
        </w:rPr>
        <w:t>&lt;</w:t>
      </w:r>
      <w:r>
        <w:rPr/>
        <w:t>公司</w:t>
      </w:r>
      <w:r>
        <w:rPr>
          <w:rFonts w:ascii="宋体" w:hAnsi="宋体" w:cs="宋体" w:eastAsia="宋体" w:hint="default"/>
        </w:rPr>
        <w:t>2008-2010</w:t>
      </w:r>
      <w:r>
        <w:rPr/>
        <w:t>年度财务报告</w:t>
      </w:r>
      <w:r>
        <w:rPr>
          <w:rFonts w:ascii="宋体" w:hAnsi="宋体" w:cs="宋体" w:eastAsia="宋体" w:hint="default"/>
        </w:rPr>
        <w:t>&gt;</w:t>
      </w:r>
      <w:r>
        <w:rPr/>
        <w:t>的议案》。</w:t>
      </w:r>
    </w:p>
    <w:p>
      <w:pPr>
        <w:spacing w:line="444" w:lineRule="auto" w:before="87"/>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第一届董事会第十八次会议</w:t>
      </w:r>
      <w:r>
        <w:rPr>
          <w:rFonts w:ascii="宋体" w:hAnsi="宋体" w:cs="宋体" w:eastAsia="宋体" w:hint="default"/>
          <w:b/>
          <w:bCs/>
          <w:w w:val="100"/>
          <w:sz w:val="21"/>
          <w:szCs w:val="21"/>
        </w:rPr>
        <w:t> </w:t>
      </w:r>
      <w:r>
        <w:rPr>
          <w:rFonts w:ascii="宋体" w:hAnsi="宋体" w:cs="宋体" w:eastAsia="宋体" w:hint="default"/>
          <w:spacing w:val="-2"/>
          <w:sz w:val="21"/>
          <w:szCs w:val="21"/>
        </w:rPr>
        <w:t>本次会议于</w:t>
      </w:r>
      <w:r>
        <w:rPr>
          <w:rFonts w:ascii="宋体" w:hAnsi="宋体" w:cs="宋体" w:eastAsia="宋体" w:hint="default"/>
          <w:spacing w:val="-2"/>
          <w:sz w:val="21"/>
          <w:szCs w:val="21"/>
        </w:rPr>
        <w:t>2011</w:t>
      </w:r>
      <w:r>
        <w:rPr>
          <w:rFonts w:ascii="宋体" w:hAnsi="宋体" w:cs="宋体" w:eastAsia="宋体" w:hint="default"/>
          <w:spacing w:val="-2"/>
          <w:sz w:val="21"/>
          <w:szCs w:val="21"/>
        </w:rPr>
        <w:t>年</w:t>
      </w:r>
      <w:r>
        <w:rPr>
          <w:rFonts w:ascii="宋体" w:hAnsi="宋体" w:cs="宋体" w:eastAsia="宋体" w:hint="default"/>
          <w:spacing w:val="-2"/>
          <w:sz w:val="21"/>
          <w:szCs w:val="21"/>
        </w:rPr>
        <w:t>6</w:t>
      </w:r>
      <w:r>
        <w:rPr>
          <w:rFonts w:ascii="宋体" w:hAnsi="宋体" w:cs="宋体" w:eastAsia="宋体" w:hint="default"/>
          <w:spacing w:val="-2"/>
          <w:sz w:val="21"/>
          <w:szCs w:val="21"/>
        </w:rPr>
        <w:t>月</w:t>
      </w:r>
      <w:r>
        <w:rPr>
          <w:rFonts w:ascii="宋体" w:hAnsi="宋体" w:cs="宋体" w:eastAsia="宋体" w:hint="default"/>
          <w:spacing w:val="-2"/>
          <w:sz w:val="21"/>
          <w:szCs w:val="21"/>
        </w:rPr>
        <w:t>12</w:t>
      </w:r>
      <w:r>
        <w:rPr>
          <w:rFonts w:ascii="宋体" w:hAnsi="宋体" w:cs="宋体" w:eastAsia="宋体" w:hint="default"/>
          <w:spacing w:val="-2"/>
          <w:sz w:val="21"/>
          <w:szCs w:val="21"/>
        </w:rPr>
        <w:t>日在公司会议室召开，会议以记名表决方式，审议通过了《公</w:t>
      </w:r>
      <w:r>
        <w:rPr>
          <w:rFonts w:ascii="宋体" w:hAnsi="宋体" w:cs="宋体" w:eastAsia="宋体" w:hint="default"/>
          <w:sz w:val="21"/>
          <w:szCs w:val="21"/>
        </w:rPr>
      </w:r>
    </w:p>
    <w:p>
      <w:pPr>
        <w:pStyle w:val="BodyText"/>
        <w:spacing w:line="408" w:lineRule="auto" w:before="14"/>
        <w:ind w:right="109"/>
        <w:jc w:val="both"/>
      </w:pPr>
      <w:r>
        <w:rPr>
          <w:spacing w:val="-4"/>
        </w:rPr>
        <w:t>司</w:t>
      </w:r>
      <w:r>
        <w:rPr>
          <w:rFonts w:ascii="宋体" w:hAnsi="宋体" w:cs="宋体" w:eastAsia="宋体" w:hint="default"/>
          <w:spacing w:val="-4"/>
        </w:rPr>
        <w:t>2010</w:t>
      </w:r>
      <w:r>
        <w:rPr>
          <w:spacing w:val="-4"/>
        </w:rPr>
        <w:t>年度总经理工作报告》、《公司</w:t>
      </w:r>
      <w:r>
        <w:rPr>
          <w:rFonts w:ascii="宋体" w:hAnsi="宋体" w:cs="宋体" w:eastAsia="宋体" w:hint="default"/>
          <w:spacing w:val="-4"/>
        </w:rPr>
        <w:t>2010</w:t>
      </w:r>
      <w:r>
        <w:rPr>
          <w:spacing w:val="-4"/>
        </w:rPr>
        <w:t>年度董事会工作报告》、《公司</w:t>
      </w:r>
      <w:r>
        <w:rPr>
          <w:rFonts w:ascii="宋体" w:hAnsi="宋体" w:cs="宋体" w:eastAsia="宋体" w:hint="default"/>
          <w:spacing w:val="-4"/>
        </w:rPr>
        <w:t>2010</w:t>
      </w:r>
      <w:r>
        <w:rPr>
          <w:spacing w:val="-4"/>
        </w:rPr>
        <w:t>年度财务决</w:t>
      </w:r>
      <w:r>
        <w:rPr>
          <w:spacing w:val="-20"/>
        </w:rPr>
        <w:t> </w:t>
      </w:r>
      <w:r>
        <w:rPr>
          <w:spacing w:val="-20"/>
        </w:rPr>
      </w:r>
      <w:r>
        <w:rPr>
          <w:spacing w:val="-4"/>
        </w:rPr>
        <w:t>算报告》、《公司</w:t>
      </w:r>
      <w:r>
        <w:rPr>
          <w:rFonts w:ascii="宋体" w:hAnsi="宋体" w:cs="宋体" w:eastAsia="宋体" w:hint="default"/>
          <w:spacing w:val="-4"/>
        </w:rPr>
        <w:t>2011</w:t>
      </w:r>
      <w:r>
        <w:rPr>
          <w:spacing w:val="-4"/>
        </w:rPr>
        <w:t>年度财务预算报告》、《公司</w:t>
      </w:r>
      <w:r>
        <w:rPr>
          <w:rFonts w:ascii="宋体" w:hAnsi="宋体" w:cs="宋体" w:eastAsia="宋体" w:hint="default"/>
          <w:spacing w:val="-4"/>
        </w:rPr>
        <w:t>2010</w:t>
      </w:r>
      <w:r>
        <w:rPr>
          <w:spacing w:val="-4"/>
        </w:rPr>
        <w:t>年度利润分配方案》、《关于续聘</w:t>
      </w:r>
      <w:r>
        <w:rPr>
          <w:spacing w:val="-30"/>
        </w:rPr>
        <w:t> </w:t>
      </w:r>
      <w:r>
        <w:rPr>
          <w:spacing w:val="-30"/>
        </w:rPr>
      </w:r>
      <w:r>
        <w:rPr>
          <w:rFonts w:ascii="宋体" w:hAnsi="宋体" w:cs="宋体" w:eastAsia="宋体" w:hint="default"/>
          <w:spacing w:val="-4"/>
        </w:rPr>
        <w:t>2010</w:t>
      </w:r>
      <w:r>
        <w:rPr>
          <w:spacing w:val="-4"/>
        </w:rPr>
        <w:t>年度审计机构及支付报酬的议案》、《关于关于召开</w:t>
      </w:r>
      <w:r>
        <w:rPr>
          <w:rFonts w:ascii="宋体" w:hAnsi="宋体" w:cs="宋体" w:eastAsia="宋体" w:hint="default"/>
          <w:spacing w:val="-4"/>
        </w:rPr>
        <w:t>2010</w:t>
      </w:r>
      <w:r>
        <w:rPr>
          <w:spacing w:val="-4"/>
        </w:rPr>
        <w:t>年度股东大会议案》、《关于</w:t>
      </w:r>
      <w:r>
        <w:rPr>
          <w:spacing w:val="-26"/>
        </w:rPr>
        <w:t> </w:t>
      </w:r>
      <w:r>
        <w:rPr>
          <w:spacing w:val="-26"/>
        </w:rPr>
      </w:r>
      <w:r>
        <w:rPr/>
        <w:t>聘任余美伊担任公司证券事务代表的议案》。</w:t>
      </w:r>
    </w:p>
    <w:p>
      <w:pPr>
        <w:spacing w:line="444" w:lineRule="auto" w:before="84"/>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第一届董事会第十九次会议</w:t>
      </w:r>
      <w:r>
        <w:rPr>
          <w:rFonts w:ascii="宋体" w:hAnsi="宋体" w:cs="宋体" w:eastAsia="宋体" w:hint="default"/>
          <w:b/>
          <w:bCs/>
          <w:w w:val="100"/>
          <w:sz w:val="21"/>
          <w:szCs w:val="21"/>
        </w:rPr>
        <w:t> </w:t>
      </w:r>
      <w:r>
        <w:rPr>
          <w:rFonts w:ascii="宋体" w:hAnsi="宋体" w:cs="宋体" w:eastAsia="宋体" w:hint="default"/>
          <w:spacing w:val="-2"/>
          <w:sz w:val="21"/>
          <w:szCs w:val="21"/>
        </w:rPr>
        <w:t>本次会议于</w:t>
      </w:r>
      <w:r>
        <w:rPr>
          <w:rFonts w:ascii="宋体" w:hAnsi="宋体" w:cs="宋体" w:eastAsia="宋体" w:hint="default"/>
          <w:spacing w:val="-2"/>
          <w:sz w:val="21"/>
          <w:szCs w:val="21"/>
        </w:rPr>
        <w:t>2011</w:t>
      </w:r>
      <w:r>
        <w:rPr>
          <w:rFonts w:ascii="宋体" w:hAnsi="宋体" w:cs="宋体" w:eastAsia="宋体" w:hint="default"/>
          <w:spacing w:val="-2"/>
          <w:sz w:val="21"/>
          <w:szCs w:val="21"/>
        </w:rPr>
        <w:t>年</w:t>
      </w:r>
      <w:r>
        <w:rPr>
          <w:rFonts w:ascii="宋体" w:hAnsi="宋体" w:cs="宋体" w:eastAsia="宋体" w:hint="default"/>
          <w:spacing w:val="-2"/>
          <w:sz w:val="21"/>
          <w:szCs w:val="21"/>
        </w:rPr>
        <w:t>8</w:t>
      </w:r>
      <w:r>
        <w:rPr>
          <w:rFonts w:ascii="宋体" w:hAnsi="宋体" w:cs="宋体" w:eastAsia="宋体" w:hint="default"/>
          <w:spacing w:val="-2"/>
          <w:sz w:val="21"/>
          <w:szCs w:val="21"/>
        </w:rPr>
        <w:t>月</w:t>
      </w:r>
      <w:r>
        <w:rPr>
          <w:rFonts w:ascii="宋体" w:hAnsi="宋体" w:cs="宋体" w:eastAsia="宋体" w:hint="default"/>
          <w:spacing w:val="-2"/>
          <w:sz w:val="21"/>
          <w:szCs w:val="21"/>
        </w:rPr>
        <w:t>19</w:t>
      </w:r>
      <w:r>
        <w:rPr>
          <w:rFonts w:ascii="宋体" w:hAnsi="宋体" w:cs="宋体" w:eastAsia="宋体" w:hint="default"/>
          <w:spacing w:val="-2"/>
          <w:sz w:val="21"/>
          <w:szCs w:val="21"/>
        </w:rPr>
        <w:t>日在公司会议室召开，会议以记名表决方式，审议通过了《关</w:t>
      </w:r>
      <w:r>
        <w:rPr>
          <w:rFonts w:ascii="宋体" w:hAnsi="宋体" w:cs="宋体" w:eastAsia="宋体" w:hint="default"/>
          <w:sz w:val="21"/>
          <w:szCs w:val="21"/>
        </w:rPr>
      </w:r>
    </w:p>
    <w:p>
      <w:pPr>
        <w:pStyle w:val="BodyText"/>
        <w:spacing w:line="408" w:lineRule="auto" w:before="14"/>
        <w:ind w:right="109"/>
        <w:jc w:val="both"/>
      </w:pPr>
      <w:r>
        <w:rPr>
          <w:spacing w:val="-4"/>
        </w:rPr>
        <w:t>于公司</w:t>
      </w:r>
      <w:r>
        <w:rPr>
          <w:rFonts w:ascii="宋体" w:hAnsi="宋体" w:cs="宋体" w:eastAsia="宋体" w:hint="default"/>
          <w:spacing w:val="-4"/>
        </w:rPr>
        <w:t>2011</w:t>
      </w:r>
      <w:r>
        <w:rPr>
          <w:spacing w:val="-4"/>
        </w:rPr>
        <w:t>年半年度报告及半年度报告摘要》的议案、《关于设立募集资金存储专户》的议</w:t>
      </w:r>
      <w:r>
        <w:rPr>
          <w:spacing w:val="-36"/>
        </w:rPr>
        <w:t> </w:t>
      </w:r>
      <w:r>
        <w:rPr>
          <w:spacing w:val="-36"/>
        </w:rPr>
      </w:r>
      <w:r>
        <w:rPr>
          <w:spacing w:val="-4"/>
        </w:rPr>
        <w:t>案、《内幕信息知情人管理制度》、《董事、监事及高管人员所持公司股份及其变动管理制</w:t>
      </w:r>
      <w:r>
        <w:rPr>
          <w:spacing w:val="-41"/>
        </w:rPr>
        <w:t> </w:t>
      </w:r>
      <w:r>
        <w:rPr>
          <w:spacing w:val="-41"/>
        </w:rPr>
      </w:r>
      <w:r>
        <w:rPr/>
        <w:t>度》。</w:t>
      </w:r>
    </w:p>
    <w:p>
      <w:pPr>
        <w:spacing w:after="0" w:line="408" w:lineRule="auto"/>
        <w:jc w:val="both"/>
        <w:sectPr>
          <w:pgSz w:w="11910" w:h="16840"/>
          <w:pgMar w:header="893" w:footer="1040" w:top="1520" w:bottom="1220" w:left="1660" w:right="1680"/>
        </w:sectPr>
      </w:pPr>
    </w:p>
    <w:p>
      <w:pPr>
        <w:spacing w:line="441" w:lineRule="auto" w:before="105"/>
        <w:ind w:left="138" w:right="1069" w:firstLine="419"/>
        <w:jc w:val="left"/>
        <w:rPr>
          <w:rFonts w:ascii="宋体" w:hAnsi="宋体" w:cs="宋体" w:eastAsia="宋体" w:hint="default"/>
          <w:sz w:val="21"/>
          <w:szCs w:val="21"/>
        </w:rPr>
      </w:pPr>
      <w:r>
        <w:rPr>
          <w:rFonts w:ascii="宋体" w:hAnsi="宋体" w:cs="宋体" w:eastAsia="宋体" w:hint="default"/>
          <w:spacing w:val="-2"/>
          <w:sz w:val="21"/>
          <w:szCs w:val="21"/>
        </w:rPr>
        <w:t>该会议决议已于</w:t>
      </w:r>
      <w:r>
        <w:rPr>
          <w:rFonts w:ascii="宋体" w:hAnsi="宋体" w:cs="宋体" w:eastAsia="宋体" w:hint="default"/>
          <w:spacing w:val="-2"/>
          <w:sz w:val="21"/>
          <w:szCs w:val="21"/>
        </w:rPr>
        <w:t>2011</w:t>
      </w:r>
      <w:r>
        <w:rPr>
          <w:rFonts w:ascii="宋体" w:hAnsi="宋体" w:cs="宋体" w:eastAsia="宋体" w:hint="default"/>
          <w:spacing w:val="-2"/>
          <w:sz w:val="21"/>
          <w:szCs w:val="21"/>
        </w:rPr>
        <w:t>年</w:t>
      </w:r>
      <w:r>
        <w:rPr>
          <w:rFonts w:ascii="宋体" w:hAnsi="宋体" w:cs="宋体" w:eastAsia="宋体" w:hint="default"/>
          <w:spacing w:val="-2"/>
          <w:sz w:val="21"/>
          <w:szCs w:val="21"/>
        </w:rPr>
        <w:t>8</w:t>
      </w:r>
      <w:r>
        <w:rPr>
          <w:rFonts w:ascii="宋体" w:hAnsi="宋体" w:cs="宋体" w:eastAsia="宋体" w:hint="default"/>
          <w:spacing w:val="-2"/>
          <w:sz w:val="21"/>
          <w:szCs w:val="21"/>
        </w:rPr>
        <w:t>月</w:t>
      </w:r>
      <w:r>
        <w:rPr>
          <w:rFonts w:ascii="宋体" w:hAnsi="宋体" w:cs="宋体" w:eastAsia="宋体" w:hint="default"/>
          <w:spacing w:val="-2"/>
          <w:sz w:val="21"/>
          <w:szCs w:val="21"/>
        </w:rPr>
        <w:t>23</w:t>
      </w:r>
      <w:r>
        <w:rPr>
          <w:rFonts w:ascii="宋体" w:hAnsi="宋体" w:cs="宋体" w:eastAsia="宋体" w:hint="default"/>
          <w:spacing w:val="-2"/>
          <w:sz w:val="21"/>
          <w:szCs w:val="21"/>
        </w:rPr>
        <w:t>日在证监会指定的创业板信息披露媒体公告。</w:t>
      </w:r>
      <w:r>
        <w:rPr>
          <w:rFonts w:ascii="宋体" w:hAnsi="宋体" w:cs="宋体" w:eastAsia="宋体" w:hint="default"/>
          <w:w w:val="100"/>
          <w:sz w:val="21"/>
          <w:szCs w:val="21"/>
        </w:rPr>
        <w:t> </w:t>
      </w:r>
      <w:r>
        <w:rPr>
          <w:rFonts w:ascii="宋体" w:hAnsi="宋体" w:cs="宋体" w:eastAsia="宋体" w:hint="default"/>
          <w:b/>
          <w:bCs/>
          <w:sz w:val="21"/>
          <w:szCs w:val="21"/>
        </w:rPr>
        <w:t>6</w:t>
      </w:r>
      <w:r>
        <w:rPr>
          <w:rFonts w:ascii="宋体" w:hAnsi="宋体" w:cs="宋体" w:eastAsia="宋体" w:hint="default"/>
          <w:b/>
          <w:bCs/>
          <w:sz w:val="21"/>
          <w:szCs w:val="21"/>
        </w:rPr>
        <w:t>、</w:t>
      </w:r>
      <w:r>
        <w:rPr>
          <w:rFonts w:ascii="宋体" w:hAnsi="宋体" w:cs="宋体" w:eastAsia="宋体" w:hint="default"/>
          <w:b/>
          <w:bCs/>
          <w:spacing w:val="-5"/>
          <w:sz w:val="21"/>
          <w:szCs w:val="21"/>
        </w:rPr>
        <w:t> </w:t>
      </w:r>
      <w:r>
        <w:rPr>
          <w:rFonts w:ascii="宋体" w:hAnsi="宋体" w:cs="宋体" w:eastAsia="宋体" w:hint="default"/>
          <w:b/>
          <w:bCs/>
          <w:sz w:val="21"/>
          <w:szCs w:val="21"/>
        </w:rPr>
        <w:t>第一届董事会第二十次会议</w:t>
      </w:r>
      <w:r>
        <w:rPr>
          <w:rFonts w:ascii="宋体" w:hAnsi="宋体" w:cs="宋体" w:eastAsia="宋体" w:hint="default"/>
          <w:sz w:val="21"/>
          <w:szCs w:val="21"/>
        </w:rPr>
      </w:r>
    </w:p>
    <w:p>
      <w:pPr>
        <w:pStyle w:val="BodyText"/>
        <w:spacing w:line="408" w:lineRule="auto" w:before="57"/>
        <w:ind w:right="0" w:firstLine="419"/>
        <w:jc w:val="left"/>
      </w:pPr>
      <w:r>
        <w:rPr>
          <w:spacing w:val="-4"/>
        </w:rPr>
        <w:t>本次会议于</w:t>
      </w:r>
      <w:r>
        <w:rPr>
          <w:rFonts w:ascii="宋体" w:hAnsi="宋体" w:cs="宋体" w:eastAsia="宋体" w:hint="default"/>
          <w:spacing w:val="-4"/>
        </w:rPr>
        <w:t>2011</w:t>
      </w:r>
      <w:r>
        <w:rPr>
          <w:spacing w:val="-4"/>
        </w:rPr>
        <w:t>年</w:t>
      </w:r>
      <w:r>
        <w:rPr>
          <w:rFonts w:ascii="宋体" w:hAnsi="宋体" w:cs="宋体" w:eastAsia="宋体" w:hint="default"/>
          <w:spacing w:val="-4"/>
        </w:rPr>
        <w:t>10</w:t>
      </w:r>
      <w:r>
        <w:rPr>
          <w:spacing w:val="-4"/>
        </w:rPr>
        <w:t>月</w:t>
      </w:r>
      <w:r>
        <w:rPr>
          <w:rFonts w:ascii="宋体" w:hAnsi="宋体" w:cs="宋体" w:eastAsia="宋体" w:hint="default"/>
          <w:spacing w:val="-4"/>
        </w:rPr>
        <w:t>25</w:t>
      </w:r>
      <w:r>
        <w:rPr>
          <w:spacing w:val="-4"/>
        </w:rPr>
        <w:t>日在公司会议室召开，会议以记名表决方式，审议通过了《关</w:t>
      </w:r>
      <w:r>
        <w:rPr>
          <w:spacing w:val="-3"/>
          <w:w w:val="100"/>
        </w:rPr>
        <w:t> </w:t>
      </w:r>
      <w:r>
        <w:rPr/>
        <w:t>于公司</w:t>
      </w:r>
      <w:r>
        <w:rPr>
          <w:rFonts w:ascii="宋体" w:hAnsi="宋体" w:cs="宋体" w:eastAsia="宋体" w:hint="default"/>
        </w:rPr>
        <w:t>2011</w:t>
      </w:r>
      <w:r>
        <w:rPr/>
        <w:t>年第三季度报告正文及全文》。</w:t>
      </w:r>
    </w:p>
    <w:p>
      <w:pPr>
        <w:spacing w:line="441" w:lineRule="auto" w:before="87"/>
        <w:ind w:left="138" w:right="1280" w:firstLine="419"/>
        <w:jc w:val="left"/>
        <w:rPr>
          <w:rFonts w:ascii="宋体" w:hAnsi="宋体" w:cs="宋体" w:eastAsia="宋体" w:hint="default"/>
          <w:sz w:val="21"/>
          <w:szCs w:val="21"/>
        </w:rPr>
      </w:pPr>
      <w:r>
        <w:rPr>
          <w:rFonts w:ascii="宋体" w:hAnsi="宋体" w:cs="宋体" w:eastAsia="宋体" w:hint="default"/>
          <w:spacing w:val="-2"/>
          <w:sz w:val="21"/>
          <w:szCs w:val="21"/>
        </w:rPr>
        <w:t>该报告已于</w:t>
      </w:r>
      <w:r>
        <w:rPr>
          <w:rFonts w:ascii="宋体" w:hAnsi="宋体" w:cs="宋体" w:eastAsia="宋体" w:hint="default"/>
          <w:spacing w:val="-2"/>
          <w:sz w:val="21"/>
          <w:szCs w:val="21"/>
        </w:rPr>
        <w:t>2011</w:t>
      </w:r>
      <w:r>
        <w:rPr>
          <w:rFonts w:ascii="宋体" w:hAnsi="宋体" w:cs="宋体" w:eastAsia="宋体" w:hint="default"/>
          <w:spacing w:val="-2"/>
          <w:sz w:val="21"/>
          <w:szCs w:val="21"/>
        </w:rPr>
        <w:t>年</w:t>
      </w:r>
      <w:r>
        <w:rPr>
          <w:rFonts w:ascii="宋体" w:hAnsi="宋体" w:cs="宋体" w:eastAsia="宋体" w:hint="default"/>
          <w:spacing w:val="-2"/>
          <w:sz w:val="21"/>
          <w:szCs w:val="21"/>
        </w:rPr>
        <w:t>10</w:t>
      </w:r>
      <w:r>
        <w:rPr>
          <w:rFonts w:ascii="宋体" w:hAnsi="宋体" w:cs="宋体" w:eastAsia="宋体" w:hint="default"/>
          <w:spacing w:val="-2"/>
          <w:sz w:val="21"/>
          <w:szCs w:val="21"/>
        </w:rPr>
        <w:t>月</w:t>
      </w:r>
      <w:r>
        <w:rPr>
          <w:rFonts w:ascii="宋体" w:hAnsi="宋体" w:cs="宋体" w:eastAsia="宋体" w:hint="default"/>
          <w:spacing w:val="-2"/>
          <w:sz w:val="21"/>
          <w:szCs w:val="21"/>
        </w:rPr>
        <w:t>26</w:t>
      </w:r>
      <w:r>
        <w:rPr>
          <w:rFonts w:ascii="宋体" w:hAnsi="宋体" w:cs="宋体" w:eastAsia="宋体" w:hint="default"/>
          <w:spacing w:val="-2"/>
          <w:sz w:val="21"/>
          <w:szCs w:val="21"/>
        </w:rPr>
        <w:t>日在证监会指定的创业板信息披露媒体公告。</w:t>
      </w:r>
      <w:r>
        <w:rPr>
          <w:rFonts w:ascii="宋体" w:hAnsi="宋体" w:cs="宋体" w:eastAsia="宋体" w:hint="default"/>
          <w:w w:val="100"/>
          <w:sz w:val="21"/>
          <w:szCs w:val="21"/>
        </w:rPr>
        <w:t> </w:t>
      </w:r>
      <w:r>
        <w:rPr>
          <w:rFonts w:ascii="宋体" w:hAnsi="宋体" w:cs="宋体" w:eastAsia="宋体" w:hint="default"/>
          <w:b/>
          <w:bCs/>
          <w:sz w:val="21"/>
          <w:szCs w:val="21"/>
        </w:rPr>
        <w:t>7</w:t>
      </w:r>
      <w:r>
        <w:rPr>
          <w:rFonts w:ascii="宋体" w:hAnsi="宋体" w:cs="宋体" w:eastAsia="宋体" w:hint="default"/>
          <w:b/>
          <w:bCs/>
          <w:sz w:val="21"/>
          <w:szCs w:val="21"/>
        </w:rPr>
        <w:t>、</w:t>
      </w:r>
      <w:r>
        <w:rPr>
          <w:rFonts w:ascii="宋体" w:hAnsi="宋体" w:cs="宋体" w:eastAsia="宋体" w:hint="default"/>
          <w:b/>
          <w:bCs/>
          <w:spacing w:val="-4"/>
          <w:sz w:val="21"/>
          <w:szCs w:val="21"/>
        </w:rPr>
        <w:t> </w:t>
      </w:r>
      <w:r>
        <w:rPr>
          <w:rFonts w:ascii="宋体" w:hAnsi="宋体" w:cs="宋体" w:eastAsia="宋体" w:hint="default"/>
          <w:b/>
          <w:bCs/>
          <w:sz w:val="21"/>
          <w:szCs w:val="21"/>
        </w:rPr>
        <w:t>第一届董事会第二十一次会议</w:t>
      </w:r>
      <w:r>
        <w:rPr>
          <w:rFonts w:ascii="宋体" w:hAnsi="宋体" w:cs="宋体" w:eastAsia="宋体" w:hint="default"/>
          <w:sz w:val="21"/>
          <w:szCs w:val="21"/>
        </w:rPr>
      </w:r>
    </w:p>
    <w:p>
      <w:pPr>
        <w:pStyle w:val="BodyText"/>
        <w:spacing w:line="408" w:lineRule="auto" w:before="57"/>
        <w:ind w:right="109" w:firstLine="419"/>
        <w:jc w:val="both"/>
      </w:pPr>
      <w:r>
        <w:rPr>
          <w:spacing w:val="-4"/>
        </w:rPr>
        <w:t>本次会议于</w:t>
      </w:r>
      <w:r>
        <w:rPr>
          <w:rFonts w:ascii="宋体" w:hAnsi="宋体" w:cs="宋体" w:eastAsia="宋体" w:hint="default"/>
          <w:spacing w:val="-4"/>
        </w:rPr>
        <w:t>2011</w:t>
      </w:r>
      <w:r>
        <w:rPr>
          <w:spacing w:val="-4"/>
        </w:rPr>
        <w:t>年</w:t>
      </w:r>
      <w:r>
        <w:rPr>
          <w:rFonts w:ascii="宋体" w:hAnsi="宋体" w:cs="宋体" w:eastAsia="宋体" w:hint="default"/>
          <w:spacing w:val="-4"/>
        </w:rPr>
        <w:t>11</w:t>
      </w:r>
      <w:r>
        <w:rPr>
          <w:spacing w:val="-4"/>
        </w:rPr>
        <w:t>月</w:t>
      </w:r>
      <w:r>
        <w:rPr>
          <w:rFonts w:ascii="宋体" w:hAnsi="宋体" w:cs="宋体" w:eastAsia="宋体" w:hint="default"/>
          <w:spacing w:val="-4"/>
        </w:rPr>
        <w:t>11</w:t>
      </w:r>
      <w:r>
        <w:rPr>
          <w:spacing w:val="-4"/>
        </w:rPr>
        <w:t>日在公司会议室召开，会议以记名表决方式，审议通过了《关</w:t>
      </w:r>
      <w:r>
        <w:rPr>
          <w:spacing w:val="-3"/>
          <w:w w:val="100"/>
        </w:rPr>
        <w:t> </w:t>
      </w:r>
      <w:r>
        <w:rPr>
          <w:spacing w:val="-4"/>
        </w:rPr>
        <w:t>于增加上海天玑信息技术服务有限公司营业范围》的议案、《关于增加上海力克数码科技有</w:t>
      </w:r>
      <w:r>
        <w:rPr>
          <w:spacing w:val="-40"/>
        </w:rPr>
        <w:t> </w:t>
      </w:r>
      <w:r>
        <w:rPr>
          <w:spacing w:val="-40"/>
        </w:rPr>
      </w:r>
      <w:r>
        <w:rPr>
          <w:spacing w:val="-4"/>
        </w:rPr>
        <w:t>限公司营业范围及注册资本》的议案、《关于增加上海天玑科技股份有限公司营业范围及修</w:t>
      </w:r>
      <w:r>
        <w:rPr>
          <w:spacing w:val="-40"/>
        </w:rPr>
        <w:t> </w:t>
      </w:r>
      <w:r>
        <w:rPr>
          <w:spacing w:val="-40"/>
        </w:rPr>
      </w:r>
      <w:r>
        <w:rPr/>
        <w:t>改公司章程》的议案。</w:t>
      </w:r>
    </w:p>
    <w:p>
      <w:pPr>
        <w:pStyle w:val="BodyText"/>
        <w:spacing w:line="240" w:lineRule="auto" w:before="87"/>
        <w:ind w:left="558" w:right="0"/>
        <w:jc w:val="left"/>
      </w:pPr>
      <w:r>
        <w:rPr/>
        <w:t>该会议决议已于</w:t>
      </w:r>
      <w:r>
        <w:rPr>
          <w:rFonts w:ascii="宋体" w:hAnsi="宋体" w:cs="宋体" w:eastAsia="宋体" w:hint="default"/>
        </w:rPr>
        <w:t>2011</w:t>
      </w:r>
      <w:r>
        <w:rPr/>
        <w:t>年</w:t>
      </w:r>
      <w:r>
        <w:rPr>
          <w:rFonts w:ascii="宋体" w:hAnsi="宋体" w:cs="宋体" w:eastAsia="宋体" w:hint="default"/>
        </w:rPr>
        <w:t>11</w:t>
      </w:r>
      <w:r>
        <w:rPr/>
        <w:t>月</w:t>
      </w:r>
      <w:r>
        <w:rPr>
          <w:rFonts w:ascii="宋体" w:hAnsi="宋体" w:cs="宋体" w:eastAsia="宋体" w:hint="default"/>
        </w:rPr>
        <w:t>12</w:t>
      </w:r>
      <w:r>
        <w:rPr/>
        <w:t>日在证监会指定的创业板信息披露媒体公告。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line="444" w:lineRule="auto" w:before="0"/>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20"/>
          <w:sz w:val="21"/>
          <w:szCs w:val="21"/>
        </w:rPr>
        <w:t> </w:t>
      </w:r>
      <w:r>
        <w:rPr>
          <w:rFonts w:ascii="宋体" w:hAnsi="宋体" w:cs="宋体" w:eastAsia="宋体" w:hint="default"/>
          <w:b/>
          <w:bCs/>
          <w:sz w:val="21"/>
          <w:szCs w:val="21"/>
        </w:rPr>
        <w:t>董事会对股东大会决议事项的执行情况</w:t>
      </w:r>
      <w:r>
        <w:rPr>
          <w:rFonts w:ascii="宋体" w:hAnsi="宋体" w:cs="宋体" w:eastAsia="宋体" w:hint="default"/>
          <w:b/>
          <w:bCs/>
          <w:w w:val="100"/>
          <w:sz w:val="21"/>
          <w:szCs w:val="21"/>
        </w:rPr>
        <w:t> </w:t>
      </w:r>
      <w:r>
        <w:rPr>
          <w:rFonts w:ascii="宋体" w:hAnsi="宋体" w:cs="宋体" w:eastAsia="宋体" w:hint="default"/>
          <w:spacing w:val="-4"/>
          <w:sz w:val="21"/>
          <w:szCs w:val="21"/>
        </w:rPr>
        <w:t>报告期内，公司董事会按照有关法律法规和公司章程，认真履行职责，执行股东大会通</w:t>
      </w:r>
    </w:p>
    <w:p>
      <w:pPr>
        <w:pStyle w:val="BodyText"/>
        <w:spacing w:line="240" w:lineRule="auto" w:before="14"/>
        <w:ind w:right="0"/>
        <w:jc w:val="left"/>
      </w:pPr>
      <w:r>
        <w:rPr/>
        <w:t>过的各项决议，具体如下：</w:t>
      </w:r>
    </w:p>
    <w:p>
      <w:pPr>
        <w:spacing w:line="240" w:lineRule="auto" w:before="9"/>
        <w:rPr>
          <w:rFonts w:ascii="宋体" w:hAnsi="宋体" w:cs="宋体" w:eastAsia="宋体" w:hint="default"/>
          <w:sz w:val="17"/>
          <w:szCs w:val="17"/>
        </w:rPr>
      </w:pPr>
    </w:p>
    <w:p>
      <w:pPr>
        <w:pStyle w:val="BodyText"/>
        <w:spacing w:line="408" w:lineRule="auto"/>
        <w:ind w:right="0"/>
        <w:jc w:val="left"/>
      </w:pPr>
      <w:r>
        <w:rPr>
          <w:rFonts w:ascii="宋体" w:hAnsi="宋体" w:cs="宋体" w:eastAsia="宋体" w:hint="default"/>
        </w:rPr>
        <w:t>1</w:t>
      </w:r>
      <w:r>
        <w:rPr/>
        <w:t>、</w:t>
      </w:r>
      <w:r>
        <w:rPr>
          <w:spacing w:val="-1"/>
        </w:rPr>
        <w:t> </w:t>
      </w:r>
      <w:r>
        <w:rPr>
          <w:rFonts w:ascii="宋体" w:hAnsi="宋体" w:cs="宋体" w:eastAsia="宋体" w:hint="default"/>
        </w:rPr>
        <w:t>2011</w:t>
      </w:r>
      <w:r>
        <w:rPr>
          <w:rFonts w:ascii="宋体" w:hAnsi="宋体" w:cs="宋体" w:eastAsia="宋体" w:hint="default"/>
          <w:spacing w:val="-55"/>
        </w:rPr>
        <w:t> </w:t>
      </w:r>
      <w:r>
        <w:rPr/>
        <w:t>年第一次临时股东大会于</w:t>
      </w:r>
      <w:r>
        <w:rPr>
          <w:spacing w:val="-53"/>
        </w:rPr>
        <w:t> </w:t>
      </w:r>
      <w:r>
        <w:rPr>
          <w:rFonts w:ascii="宋体" w:hAnsi="宋体" w:cs="宋体" w:eastAsia="宋体" w:hint="default"/>
        </w:rPr>
        <w:t>2011</w:t>
      </w:r>
      <w:r>
        <w:rPr>
          <w:rFonts w:ascii="宋体" w:hAnsi="宋体" w:cs="宋体" w:eastAsia="宋体" w:hint="default"/>
          <w:spacing w:val="-55"/>
        </w:rPr>
        <w:t> </w:t>
      </w: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11</w:t>
      </w:r>
      <w:r>
        <w:rPr>
          <w:rFonts w:ascii="宋体" w:hAnsi="宋体" w:cs="宋体" w:eastAsia="宋体" w:hint="default"/>
          <w:spacing w:val="-55"/>
        </w:rPr>
        <w:t> </w:t>
      </w:r>
      <w:r>
        <w:rPr/>
        <w:t>日在上海锦江之星新虹桥店</w:t>
      </w:r>
      <w:r>
        <w:rPr>
          <w:spacing w:val="-53"/>
        </w:rPr>
        <w:t> </w:t>
      </w:r>
      <w:r>
        <w:rPr>
          <w:rFonts w:ascii="宋体" w:hAnsi="宋体" w:cs="宋体" w:eastAsia="宋体" w:hint="default"/>
        </w:rPr>
        <w:t>3</w:t>
      </w:r>
      <w:r>
        <w:rPr>
          <w:rFonts w:ascii="宋体" w:hAnsi="宋体" w:cs="宋体" w:eastAsia="宋体" w:hint="default"/>
          <w:spacing w:val="-55"/>
        </w:rPr>
        <w:t> </w:t>
      </w:r>
      <w:r>
        <w:rPr/>
        <w:t>号会议室</w:t>
      </w:r>
      <w:r>
        <w:rPr>
          <w:w w:val="100"/>
        </w:rPr>
        <w:t> </w:t>
      </w:r>
      <w:r>
        <w:rPr>
          <w:spacing w:val="-4"/>
        </w:rPr>
        <w:t>召开，大会以记名表决方式，审议通过了《关于公司申请公开发行股票并在创业板上市的议</w:t>
      </w:r>
      <w:r>
        <w:rPr>
          <w:spacing w:val="-41"/>
        </w:rPr>
        <w:t> </w:t>
      </w:r>
      <w:r>
        <w:rPr>
          <w:spacing w:val="-41"/>
        </w:rPr>
      </w:r>
      <w:r>
        <w:rPr>
          <w:spacing w:val="-14"/>
          <w:w w:val="100"/>
        </w:rPr>
        <w:t>案》、《关于首次公开发行股票募集资金投资项目可行性分析的议案》、《关于公司在首次公开</w:t>
      </w:r>
      <w:r>
        <w:rPr>
          <w:spacing w:val="-85"/>
          <w:w w:val="100"/>
        </w:rPr>
        <w:t> </w:t>
      </w:r>
      <w:r>
        <w:rPr>
          <w:spacing w:val="-85"/>
          <w:w w:val="100"/>
        </w:rPr>
      </w:r>
      <w:r>
        <w:rPr>
          <w:spacing w:val="-9"/>
          <w:w w:val="100"/>
        </w:rPr>
        <w:t>发行股票前滚存利润由新老股东共享的议案》、《授权董事会办理首次公开发行股票并在创业</w:t>
      </w:r>
      <w:r>
        <w:rPr>
          <w:spacing w:val="-91"/>
          <w:w w:val="100"/>
        </w:rPr>
        <w:t> </w:t>
      </w:r>
      <w:r>
        <w:rPr>
          <w:spacing w:val="-91"/>
          <w:w w:val="100"/>
        </w:rPr>
      </w:r>
      <w:r>
        <w:rPr>
          <w:spacing w:val="-10"/>
          <w:w w:val="100"/>
        </w:rPr>
        <w:t>板上市的相关事宜的议案》、《上海天玑科技股份有限公司章程（草案）》和《独立董事工作</w:t>
      </w:r>
      <w:r>
        <w:rPr>
          <w:spacing w:val="-70"/>
          <w:w w:val="100"/>
        </w:rPr>
        <w:t> </w:t>
      </w:r>
      <w:r>
        <w:rPr>
          <w:spacing w:val="-70"/>
          <w:w w:val="100"/>
        </w:rPr>
      </w:r>
      <w:r>
        <w:rPr/>
        <w:t>制度》的修订案六项议案。</w:t>
      </w:r>
    </w:p>
    <w:p>
      <w:pPr>
        <w:pStyle w:val="BodyText"/>
        <w:spacing w:line="240" w:lineRule="auto" w:before="87"/>
        <w:ind w:right="0"/>
        <w:jc w:val="left"/>
      </w:pPr>
      <w:r>
        <w:rPr>
          <w:rFonts w:ascii="宋体" w:hAnsi="宋体" w:cs="宋体" w:eastAsia="宋体" w:hint="default"/>
        </w:rPr>
        <w:t>2</w:t>
      </w:r>
      <w:r>
        <w:rPr/>
        <w:t>、</w:t>
      </w:r>
      <w:r>
        <w:rPr>
          <w:spacing w:val="-3"/>
        </w:rPr>
        <w:t> </w:t>
      </w:r>
      <w:r>
        <w:rPr>
          <w:rFonts w:ascii="宋体" w:hAnsi="宋体" w:cs="宋体" w:eastAsia="宋体" w:hint="default"/>
        </w:rPr>
        <w:t>2010</w:t>
      </w:r>
      <w:r>
        <w:rPr>
          <w:rFonts w:ascii="宋体" w:hAnsi="宋体" w:cs="宋体" w:eastAsia="宋体" w:hint="default"/>
          <w:spacing w:val="-56"/>
        </w:rPr>
        <w:t> </w:t>
      </w:r>
      <w:r>
        <w:rPr/>
        <w:t>年年度股东大会于</w:t>
      </w:r>
      <w:r>
        <w:rPr>
          <w:spacing w:val="-54"/>
        </w:rPr>
        <w:t> </w:t>
      </w:r>
      <w:r>
        <w:rPr>
          <w:rFonts w:ascii="宋体" w:hAnsi="宋体" w:cs="宋体" w:eastAsia="宋体" w:hint="default"/>
        </w:rPr>
        <w:t>2011</w:t>
      </w:r>
      <w:r>
        <w:rPr>
          <w:rFonts w:ascii="宋体" w:hAnsi="宋体" w:cs="宋体" w:eastAsia="宋体" w:hint="default"/>
          <w:spacing w:val="-54"/>
        </w:rPr>
        <w:t> </w:t>
      </w:r>
      <w:r>
        <w:rPr/>
        <w:t>年</w:t>
      </w:r>
      <w:r>
        <w:rPr>
          <w:spacing w:val="-56"/>
        </w:rPr>
        <w:t> </w:t>
      </w:r>
      <w:r>
        <w:rPr>
          <w:rFonts w:ascii="宋体" w:hAnsi="宋体" w:cs="宋体" w:eastAsia="宋体" w:hint="default"/>
        </w:rPr>
        <w:t>6</w:t>
      </w:r>
      <w:r>
        <w:rPr>
          <w:rFonts w:ascii="宋体" w:hAnsi="宋体" w:cs="宋体" w:eastAsia="宋体" w:hint="default"/>
          <w:spacing w:val="-54"/>
        </w:rPr>
        <w:t> </w:t>
      </w:r>
      <w:r>
        <w:rPr/>
        <w:t>月</w:t>
      </w:r>
      <w:r>
        <w:rPr>
          <w:spacing w:val="-54"/>
        </w:rPr>
        <w:t> </w:t>
      </w:r>
      <w:r>
        <w:rPr>
          <w:rFonts w:ascii="宋体" w:hAnsi="宋体" w:cs="宋体" w:eastAsia="宋体" w:hint="default"/>
        </w:rPr>
        <w:t>28</w:t>
      </w:r>
      <w:r>
        <w:rPr>
          <w:rFonts w:ascii="宋体" w:hAnsi="宋体" w:cs="宋体" w:eastAsia="宋体" w:hint="default"/>
          <w:spacing w:val="-54"/>
        </w:rPr>
        <w:t> </w:t>
      </w:r>
      <w:r>
        <w:rPr/>
        <w:t>日在延安西路</w:t>
      </w:r>
      <w:r>
        <w:rPr>
          <w:spacing w:val="-53"/>
        </w:rPr>
        <w:t> </w:t>
      </w:r>
      <w:r>
        <w:rPr>
          <w:rFonts w:ascii="宋体" w:hAnsi="宋体" w:cs="宋体" w:eastAsia="宋体" w:hint="default"/>
        </w:rPr>
        <w:t>3162</w:t>
      </w:r>
      <w:r>
        <w:rPr>
          <w:rFonts w:ascii="宋体" w:hAnsi="宋体" w:cs="宋体" w:eastAsia="宋体" w:hint="default"/>
          <w:spacing w:val="-54"/>
        </w:rPr>
        <w:t> </w:t>
      </w:r>
      <w:r>
        <w:rPr/>
        <w:t>号上海金钱豹大酒店</w:t>
      </w:r>
      <w:r>
        <w:rPr>
          <w:spacing w:val="-53"/>
        </w:rPr>
        <w:t> </w:t>
      </w:r>
      <w:r>
        <w:rPr>
          <w:rFonts w:ascii="宋体" w:hAnsi="宋体" w:cs="宋体" w:eastAsia="宋体" w:hint="default"/>
        </w:rPr>
        <w:t>3F</w:t>
      </w:r>
      <w:r>
        <w:rPr>
          <w:rFonts w:ascii="宋体" w:hAnsi="宋体" w:cs="宋体" w:eastAsia="宋体" w:hint="default"/>
          <w:spacing w:val="-56"/>
        </w:rPr>
        <w:t> </w:t>
      </w:r>
      <w:r>
        <w:rPr/>
        <w:t>莫</w:t>
      </w:r>
    </w:p>
    <w:p>
      <w:pPr>
        <w:spacing w:line="240" w:lineRule="auto" w:before="10"/>
        <w:rPr>
          <w:rFonts w:ascii="宋体" w:hAnsi="宋体" w:cs="宋体" w:eastAsia="宋体" w:hint="default"/>
          <w:sz w:val="14"/>
          <w:szCs w:val="14"/>
        </w:rPr>
      </w:pPr>
    </w:p>
    <w:p>
      <w:pPr>
        <w:pStyle w:val="BodyText"/>
        <w:spacing w:line="240" w:lineRule="auto"/>
        <w:ind w:right="0"/>
        <w:jc w:val="left"/>
      </w:pPr>
      <w:r>
        <w:rPr>
          <w:w w:val="100"/>
        </w:rPr>
        <w:t>斯科</w:t>
      </w:r>
      <w:r>
        <w:rPr>
          <w:spacing w:val="-3"/>
          <w:w w:val="100"/>
        </w:rPr>
        <w:t>厅</w:t>
      </w:r>
      <w:r>
        <w:rPr>
          <w:w w:val="100"/>
        </w:rPr>
        <w:t>召</w:t>
      </w:r>
      <w:r>
        <w:rPr>
          <w:spacing w:val="-3"/>
          <w:w w:val="100"/>
        </w:rPr>
        <w:t>开</w:t>
      </w:r>
      <w:r>
        <w:rPr>
          <w:w w:val="100"/>
        </w:rPr>
        <w:t>，</w:t>
      </w:r>
      <w:r>
        <w:rPr>
          <w:spacing w:val="-3"/>
          <w:w w:val="100"/>
        </w:rPr>
        <w:t>大</w:t>
      </w:r>
      <w:r>
        <w:rPr>
          <w:w w:val="100"/>
        </w:rPr>
        <w:t>会</w:t>
      </w:r>
      <w:r>
        <w:rPr>
          <w:spacing w:val="-3"/>
          <w:w w:val="100"/>
        </w:rPr>
        <w:t>以</w:t>
      </w:r>
      <w:r>
        <w:rPr>
          <w:w w:val="100"/>
        </w:rPr>
        <w:t>记</w:t>
      </w:r>
      <w:r>
        <w:rPr>
          <w:spacing w:val="-3"/>
          <w:w w:val="100"/>
        </w:rPr>
        <w:t>名</w:t>
      </w:r>
      <w:r>
        <w:rPr>
          <w:w w:val="100"/>
        </w:rPr>
        <w:t>表决</w:t>
      </w:r>
      <w:r>
        <w:rPr>
          <w:spacing w:val="-3"/>
          <w:w w:val="100"/>
        </w:rPr>
        <w:t>方</w:t>
      </w:r>
      <w:r>
        <w:rPr>
          <w:w w:val="100"/>
        </w:rPr>
        <w:t>式</w:t>
      </w:r>
      <w:r>
        <w:rPr>
          <w:spacing w:val="-3"/>
          <w:w w:val="100"/>
        </w:rPr>
        <w:t>，</w:t>
      </w:r>
      <w:r>
        <w:rPr>
          <w:w w:val="100"/>
        </w:rPr>
        <w:t>审</w:t>
      </w:r>
      <w:r>
        <w:rPr>
          <w:spacing w:val="-3"/>
          <w:w w:val="100"/>
        </w:rPr>
        <w:t>议</w:t>
      </w:r>
      <w:r>
        <w:rPr>
          <w:w w:val="100"/>
        </w:rPr>
        <w:t>通</w:t>
      </w:r>
      <w:r>
        <w:rPr>
          <w:spacing w:val="-3"/>
          <w:w w:val="100"/>
        </w:rPr>
        <w:t>过</w:t>
      </w:r>
      <w:r>
        <w:rPr>
          <w:spacing w:val="-1"/>
          <w:w w:val="100"/>
        </w:rPr>
        <w:t>了</w:t>
      </w:r>
      <w:r>
        <w:rPr>
          <w:spacing w:val="-3"/>
          <w:w w:val="100"/>
        </w:rPr>
        <w:t>《</w:t>
      </w:r>
      <w:r>
        <w:rPr>
          <w:w w:val="100"/>
        </w:rPr>
        <w:t>公司</w:t>
      </w:r>
      <w:r>
        <w:rPr>
          <w:spacing w:val="-52"/>
        </w:rPr>
        <w:t> </w:t>
      </w:r>
      <w:r>
        <w:rPr>
          <w:rFonts w:ascii="宋体" w:hAnsi="宋体" w:cs="宋体" w:eastAsia="宋体" w:hint="default"/>
          <w:spacing w:val="-3"/>
          <w:w w:val="100"/>
        </w:rPr>
        <w:t>2</w:t>
      </w:r>
      <w:r>
        <w:rPr>
          <w:rFonts w:ascii="宋体" w:hAnsi="宋体" w:cs="宋体" w:eastAsia="宋体" w:hint="default"/>
          <w:w w:val="100"/>
        </w:rPr>
        <w:t>010</w:t>
      </w:r>
      <w:r>
        <w:rPr>
          <w:rFonts w:ascii="宋体" w:hAnsi="宋体" w:cs="宋体" w:eastAsia="宋体" w:hint="default"/>
          <w:spacing w:val="-55"/>
        </w:rPr>
        <w:t> </w:t>
      </w:r>
      <w:r>
        <w:rPr>
          <w:w w:val="100"/>
        </w:rPr>
        <w:t>年</w:t>
      </w:r>
      <w:r>
        <w:rPr>
          <w:spacing w:val="-3"/>
          <w:w w:val="100"/>
        </w:rPr>
        <w:t>度</w:t>
      </w:r>
      <w:r>
        <w:rPr>
          <w:w w:val="100"/>
        </w:rPr>
        <w:t>董</w:t>
      </w:r>
      <w:r>
        <w:rPr>
          <w:spacing w:val="-3"/>
          <w:w w:val="100"/>
        </w:rPr>
        <w:t>事</w:t>
      </w:r>
      <w:r>
        <w:rPr>
          <w:w w:val="100"/>
        </w:rPr>
        <w:t>会</w:t>
      </w:r>
      <w:r>
        <w:rPr>
          <w:spacing w:val="-3"/>
          <w:w w:val="100"/>
        </w:rPr>
        <w:t>工作</w:t>
      </w:r>
      <w:r>
        <w:rPr>
          <w:w w:val="100"/>
        </w:rPr>
        <w:t>报告</w:t>
      </w:r>
      <w:r>
        <w:rPr>
          <w:spacing w:val="-106"/>
          <w:w w:val="100"/>
        </w:rPr>
        <w:t>》</w:t>
      </w:r>
      <w:r>
        <w:rPr>
          <w:spacing w:val="-108"/>
          <w:w w:val="100"/>
        </w:rPr>
        <w:t>、</w:t>
      </w:r>
      <w:r>
        <w:rPr>
          <w:w w:val="100"/>
        </w:rPr>
        <w:t>《</w:t>
      </w:r>
      <w:r>
        <w:rPr>
          <w:spacing w:val="-3"/>
          <w:w w:val="100"/>
        </w:rPr>
        <w:t>公</w:t>
      </w:r>
      <w:r>
        <w:rPr>
          <w:w w:val="100"/>
        </w:rPr>
        <w:t>司</w:t>
      </w:r>
    </w:p>
    <w:p>
      <w:pPr>
        <w:spacing w:line="240" w:lineRule="auto" w:before="10"/>
        <w:rPr>
          <w:rFonts w:ascii="宋体" w:hAnsi="宋体" w:cs="宋体" w:eastAsia="宋体" w:hint="default"/>
          <w:sz w:val="14"/>
          <w:szCs w:val="14"/>
        </w:rPr>
      </w:pPr>
    </w:p>
    <w:p>
      <w:pPr>
        <w:pStyle w:val="BodyText"/>
        <w:spacing w:line="240" w:lineRule="auto"/>
        <w:ind w:right="0"/>
        <w:jc w:val="left"/>
      </w:pPr>
      <w:r>
        <w:rPr>
          <w:rFonts w:ascii="宋体" w:hAnsi="宋体" w:cs="宋体" w:eastAsia="宋体" w:hint="default"/>
          <w:w w:val="100"/>
        </w:rPr>
        <w:t>20</w:t>
      </w:r>
      <w:r>
        <w:rPr>
          <w:rFonts w:ascii="宋体" w:hAnsi="宋体" w:cs="宋体" w:eastAsia="宋体" w:hint="default"/>
          <w:spacing w:val="-1"/>
          <w:w w:val="100"/>
        </w:rPr>
        <w:t>1</w:t>
      </w:r>
      <w:r>
        <w:rPr>
          <w:rFonts w:ascii="宋体" w:hAnsi="宋体" w:cs="宋体" w:eastAsia="宋体" w:hint="default"/>
          <w:w w:val="100"/>
        </w:rPr>
        <w:t>0</w:t>
      </w:r>
      <w:r>
        <w:rPr>
          <w:rFonts w:ascii="宋体" w:hAnsi="宋体" w:cs="宋体" w:eastAsia="宋体" w:hint="default"/>
          <w:spacing w:val="-55"/>
        </w:rPr>
        <w:t> </w:t>
      </w:r>
      <w:r>
        <w:rPr>
          <w:w w:val="100"/>
        </w:rPr>
        <w:t>年</w:t>
      </w:r>
      <w:r>
        <w:rPr>
          <w:spacing w:val="-3"/>
          <w:w w:val="100"/>
        </w:rPr>
        <w:t>度</w:t>
      </w:r>
      <w:r>
        <w:rPr>
          <w:w w:val="100"/>
        </w:rPr>
        <w:t>监</w:t>
      </w:r>
      <w:r>
        <w:rPr>
          <w:spacing w:val="-3"/>
          <w:w w:val="100"/>
        </w:rPr>
        <w:t>事</w:t>
      </w:r>
      <w:r>
        <w:rPr>
          <w:w w:val="100"/>
        </w:rPr>
        <w:t>会</w:t>
      </w:r>
      <w:r>
        <w:rPr>
          <w:spacing w:val="-3"/>
          <w:w w:val="100"/>
        </w:rPr>
        <w:t>工</w:t>
      </w:r>
      <w:r>
        <w:rPr>
          <w:w w:val="100"/>
        </w:rPr>
        <w:t>作</w:t>
      </w:r>
      <w:r>
        <w:rPr>
          <w:spacing w:val="-3"/>
          <w:w w:val="100"/>
        </w:rPr>
        <w:t>报告</w:t>
      </w:r>
      <w:r>
        <w:rPr>
          <w:spacing w:val="-106"/>
          <w:w w:val="100"/>
        </w:rPr>
        <w:t>》、</w:t>
      </w:r>
      <w:r>
        <w:rPr>
          <w:w w:val="100"/>
        </w:rPr>
        <w:t>《</w:t>
      </w:r>
      <w:r>
        <w:rPr>
          <w:spacing w:val="-3"/>
          <w:w w:val="100"/>
        </w:rPr>
        <w:t>公</w:t>
      </w:r>
      <w:r>
        <w:rPr>
          <w:w w:val="100"/>
        </w:rPr>
        <w:t>司</w:t>
      </w:r>
      <w:r>
        <w:rPr>
          <w:spacing w:val="-53"/>
        </w:rPr>
        <w:t> </w:t>
      </w:r>
      <w:r>
        <w:rPr>
          <w:rFonts w:ascii="宋体" w:hAnsi="宋体" w:cs="宋体" w:eastAsia="宋体" w:hint="default"/>
          <w:spacing w:val="-3"/>
          <w:w w:val="100"/>
        </w:rPr>
        <w:t>2</w:t>
      </w:r>
      <w:r>
        <w:rPr>
          <w:rFonts w:ascii="宋体" w:hAnsi="宋体" w:cs="宋体" w:eastAsia="宋体" w:hint="default"/>
          <w:w w:val="100"/>
        </w:rPr>
        <w:t>010</w:t>
      </w:r>
      <w:r>
        <w:rPr>
          <w:rFonts w:ascii="宋体" w:hAnsi="宋体" w:cs="宋体" w:eastAsia="宋体" w:hint="default"/>
          <w:spacing w:val="-55"/>
        </w:rPr>
        <w:t> </w:t>
      </w:r>
      <w:r>
        <w:rPr>
          <w:w w:val="100"/>
        </w:rPr>
        <w:t>年</w:t>
      </w:r>
      <w:r>
        <w:rPr>
          <w:spacing w:val="-3"/>
          <w:w w:val="100"/>
        </w:rPr>
        <w:t>度</w:t>
      </w:r>
      <w:r>
        <w:rPr>
          <w:w w:val="100"/>
        </w:rPr>
        <w:t>财</w:t>
      </w:r>
      <w:r>
        <w:rPr>
          <w:spacing w:val="-3"/>
          <w:w w:val="100"/>
        </w:rPr>
        <w:t>务决</w:t>
      </w:r>
      <w:r>
        <w:rPr>
          <w:w w:val="100"/>
        </w:rPr>
        <w:t>算报</w:t>
      </w:r>
      <w:r>
        <w:rPr>
          <w:spacing w:val="-3"/>
          <w:w w:val="100"/>
        </w:rPr>
        <w:t>告</w:t>
      </w:r>
      <w:r>
        <w:rPr>
          <w:spacing w:val="-106"/>
          <w:w w:val="100"/>
        </w:rPr>
        <w:t>》、</w:t>
      </w:r>
      <w:r>
        <w:rPr>
          <w:spacing w:val="-3"/>
          <w:w w:val="100"/>
        </w:rPr>
        <w:t>《公</w:t>
      </w:r>
      <w:r>
        <w:rPr>
          <w:w w:val="100"/>
        </w:rPr>
        <w:t>司</w:t>
      </w:r>
      <w:r>
        <w:rPr>
          <w:spacing w:val="-53"/>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1</w:t>
      </w:r>
      <w:r>
        <w:rPr>
          <w:rFonts w:ascii="宋体" w:hAnsi="宋体" w:cs="宋体" w:eastAsia="宋体" w:hint="default"/>
          <w:spacing w:val="-53"/>
        </w:rPr>
        <w:t> </w:t>
      </w:r>
      <w:r>
        <w:rPr>
          <w:spacing w:val="-3"/>
          <w:w w:val="100"/>
        </w:rPr>
        <w:t>年度</w:t>
      </w:r>
      <w:r>
        <w:rPr>
          <w:w w:val="100"/>
        </w:rPr>
        <w:t>财务</w:t>
      </w:r>
      <w:r>
        <w:rPr>
          <w:spacing w:val="-2"/>
          <w:w w:val="100"/>
        </w:rPr>
        <w:t>预</w:t>
      </w:r>
      <w:r>
        <w:rPr>
          <w:w w:val="100"/>
        </w:rPr>
        <w:t>算报</w:t>
      </w:r>
    </w:p>
    <w:p>
      <w:pPr>
        <w:spacing w:line="240" w:lineRule="auto" w:before="11"/>
        <w:rPr>
          <w:rFonts w:ascii="宋体" w:hAnsi="宋体" w:cs="宋体" w:eastAsia="宋体" w:hint="default"/>
          <w:sz w:val="14"/>
          <w:szCs w:val="14"/>
        </w:rPr>
      </w:pPr>
    </w:p>
    <w:p>
      <w:pPr>
        <w:pStyle w:val="BodyText"/>
        <w:spacing w:line="240" w:lineRule="auto"/>
        <w:ind w:right="0"/>
        <w:jc w:val="left"/>
      </w:pPr>
      <w:r>
        <w:rPr>
          <w:w w:val="100"/>
        </w:rPr>
        <w:t>告</w:t>
      </w:r>
      <w:r>
        <w:rPr>
          <w:spacing w:val="-106"/>
          <w:w w:val="100"/>
        </w:rPr>
        <w:t>》</w:t>
      </w:r>
      <w:r>
        <w:rPr>
          <w:spacing w:val="-137"/>
          <w:w w:val="100"/>
        </w:rPr>
        <w:t>、</w:t>
      </w:r>
      <w:r>
        <w:rPr>
          <w:w w:val="100"/>
        </w:rPr>
        <w:t>《</w:t>
      </w:r>
      <w:r>
        <w:rPr>
          <w:spacing w:val="-3"/>
          <w:w w:val="100"/>
        </w:rPr>
        <w:t>公</w:t>
      </w:r>
      <w:r>
        <w:rPr>
          <w:w w:val="100"/>
        </w:rPr>
        <w:t>司</w:t>
      </w:r>
      <w:r>
        <w:rPr>
          <w:spacing w:val="-53"/>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10</w:t>
      </w:r>
      <w:r>
        <w:rPr>
          <w:rFonts w:ascii="宋体" w:hAnsi="宋体" w:cs="宋体" w:eastAsia="宋体" w:hint="default"/>
          <w:spacing w:val="-53"/>
        </w:rPr>
        <w:t> </w:t>
      </w:r>
      <w:r>
        <w:rPr>
          <w:spacing w:val="-3"/>
          <w:w w:val="100"/>
        </w:rPr>
        <w:t>年</w:t>
      </w:r>
      <w:r>
        <w:rPr>
          <w:w w:val="100"/>
        </w:rPr>
        <w:t>度</w:t>
      </w:r>
      <w:r>
        <w:rPr>
          <w:spacing w:val="-3"/>
          <w:w w:val="100"/>
        </w:rPr>
        <w:t>利润</w:t>
      </w:r>
      <w:r>
        <w:rPr>
          <w:w w:val="100"/>
        </w:rPr>
        <w:t>分配</w:t>
      </w:r>
      <w:r>
        <w:rPr>
          <w:spacing w:val="-3"/>
          <w:w w:val="100"/>
        </w:rPr>
        <w:t>方</w:t>
      </w:r>
      <w:r>
        <w:rPr>
          <w:w w:val="100"/>
        </w:rPr>
        <w:t>案</w:t>
      </w:r>
      <w:r>
        <w:rPr>
          <w:spacing w:val="-106"/>
          <w:w w:val="100"/>
        </w:rPr>
        <w:t>》</w:t>
      </w:r>
      <w:r>
        <w:rPr>
          <w:spacing w:val="-137"/>
          <w:w w:val="100"/>
        </w:rPr>
        <w:t>、</w:t>
      </w:r>
      <w:r>
        <w:rPr>
          <w:spacing w:val="-3"/>
          <w:w w:val="100"/>
        </w:rPr>
        <w:t>《</w:t>
      </w:r>
      <w:r>
        <w:rPr>
          <w:w w:val="100"/>
        </w:rPr>
        <w:t>关</w:t>
      </w:r>
      <w:r>
        <w:rPr>
          <w:spacing w:val="-3"/>
          <w:w w:val="100"/>
        </w:rPr>
        <w:t>于</w:t>
      </w:r>
      <w:r>
        <w:rPr>
          <w:w w:val="100"/>
        </w:rPr>
        <w:t>续聘</w:t>
      </w:r>
      <w:r>
        <w:rPr>
          <w:spacing w:val="-55"/>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0</w:t>
      </w:r>
      <w:r>
        <w:rPr>
          <w:rFonts w:ascii="宋体" w:hAnsi="宋体" w:cs="宋体" w:eastAsia="宋体" w:hint="default"/>
          <w:spacing w:val="-52"/>
        </w:rPr>
        <w:t> </w:t>
      </w:r>
      <w:r>
        <w:rPr>
          <w:w w:val="100"/>
        </w:rPr>
        <w:t>年</w:t>
      </w:r>
      <w:r>
        <w:rPr>
          <w:spacing w:val="-3"/>
          <w:w w:val="100"/>
        </w:rPr>
        <w:t>度</w:t>
      </w:r>
      <w:r>
        <w:rPr>
          <w:w w:val="100"/>
        </w:rPr>
        <w:t>审</w:t>
      </w:r>
      <w:r>
        <w:rPr>
          <w:spacing w:val="-3"/>
          <w:w w:val="100"/>
        </w:rPr>
        <w:t>计</w:t>
      </w:r>
      <w:r>
        <w:rPr>
          <w:w w:val="100"/>
        </w:rPr>
        <w:t>机</w:t>
      </w:r>
      <w:r>
        <w:rPr>
          <w:spacing w:val="-3"/>
          <w:w w:val="100"/>
        </w:rPr>
        <w:t>构</w:t>
      </w:r>
      <w:r>
        <w:rPr>
          <w:w w:val="100"/>
        </w:rPr>
        <w:t>及</w:t>
      </w:r>
      <w:r>
        <w:rPr>
          <w:spacing w:val="-3"/>
          <w:w w:val="100"/>
        </w:rPr>
        <w:t>支</w:t>
      </w:r>
      <w:r>
        <w:rPr>
          <w:w w:val="100"/>
        </w:rPr>
        <w:t>付</w:t>
      </w:r>
      <w:r>
        <w:rPr>
          <w:spacing w:val="-3"/>
          <w:w w:val="100"/>
        </w:rPr>
        <w:t>报</w:t>
      </w:r>
      <w:r>
        <w:rPr>
          <w:w w:val="100"/>
        </w:rPr>
        <w:t>酬的</w:t>
      </w:r>
      <w:r>
        <w:rPr>
          <w:spacing w:val="-3"/>
          <w:w w:val="100"/>
        </w:rPr>
        <w:t>议案</w:t>
      </w:r>
      <w:r>
        <w:rPr>
          <w:spacing w:val="-29"/>
          <w:w w:val="100"/>
        </w:rPr>
        <w:t>》</w:t>
      </w:r>
      <w:r>
        <w:rPr>
          <w:w w:val="100"/>
        </w:rPr>
        <w:t>等</w:t>
      </w:r>
    </w:p>
    <w:p>
      <w:pPr>
        <w:spacing w:line="240" w:lineRule="auto" w:before="10"/>
        <w:rPr>
          <w:rFonts w:ascii="宋体" w:hAnsi="宋体" w:cs="宋体" w:eastAsia="宋体" w:hint="default"/>
          <w:sz w:val="14"/>
          <w:szCs w:val="14"/>
        </w:rPr>
      </w:pPr>
    </w:p>
    <w:p>
      <w:pPr>
        <w:pStyle w:val="BodyText"/>
        <w:spacing w:line="444" w:lineRule="auto"/>
        <w:ind w:left="558" w:right="0" w:hanging="420"/>
        <w:jc w:val="left"/>
      </w:pPr>
      <w:r>
        <w:rPr/>
        <w:t>六项议案。本次会议还听取了</w:t>
      </w:r>
      <w:r>
        <w:rPr>
          <w:spacing w:val="-53"/>
        </w:rPr>
        <w:t> </w:t>
      </w:r>
      <w:r>
        <w:rPr>
          <w:rFonts w:ascii="宋体" w:hAnsi="宋体" w:cs="宋体" w:eastAsia="宋体" w:hint="default"/>
        </w:rPr>
        <w:t>2010</w:t>
      </w:r>
      <w:r>
        <w:rPr>
          <w:rFonts w:ascii="宋体" w:hAnsi="宋体" w:cs="宋体" w:eastAsia="宋体" w:hint="default"/>
          <w:spacing w:val="-56"/>
        </w:rPr>
        <w:t> </w:t>
      </w:r>
      <w:r>
        <w:rPr/>
        <w:t>年度独立董事述职报告。</w:t>
      </w:r>
      <w:r>
        <w:rPr>
          <w:w w:val="100"/>
        </w:rPr>
        <w:t> </w:t>
      </w:r>
      <w:r>
        <w:rPr>
          <w:spacing w:val="-4"/>
        </w:rPr>
        <w:t>报告期内，公司董事会严格按照股东大会决议的要求，认真落实和实施股东大会决议的</w:t>
      </w:r>
    </w:p>
    <w:p>
      <w:pPr>
        <w:pStyle w:val="BodyText"/>
        <w:spacing w:line="240" w:lineRule="auto" w:before="14"/>
        <w:ind w:right="0"/>
        <w:jc w:val="left"/>
      </w:pPr>
      <w:r>
        <w:rPr/>
        <w:t>各项议案。完成股东大会决议的各项内容。</w:t>
      </w:r>
    </w:p>
    <w:p>
      <w:pPr>
        <w:spacing w:after="0" w:line="240" w:lineRule="auto"/>
        <w:jc w:val="left"/>
        <w:sectPr>
          <w:pgSz w:w="11910" w:h="16840"/>
          <w:pgMar w:header="893" w:footer="1040" w:top="1520" w:bottom="1220" w:left="1660" w:right="1680"/>
        </w:sectPr>
      </w:pPr>
    </w:p>
    <w:p>
      <w:pPr>
        <w:spacing w:line="441" w:lineRule="auto" w:before="105"/>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20"/>
          <w:sz w:val="21"/>
          <w:szCs w:val="21"/>
        </w:rPr>
        <w:t> </w:t>
      </w:r>
      <w:r>
        <w:rPr>
          <w:rFonts w:ascii="宋体" w:hAnsi="宋体" w:cs="宋体" w:eastAsia="宋体" w:hint="default"/>
          <w:b/>
          <w:bCs/>
          <w:sz w:val="21"/>
          <w:szCs w:val="21"/>
        </w:rPr>
        <w:t>董事会下设专门委员会履职情况</w:t>
      </w:r>
      <w:r>
        <w:rPr>
          <w:rFonts w:ascii="宋体" w:hAnsi="宋体" w:cs="宋体" w:eastAsia="宋体" w:hint="default"/>
          <w:b/>
          <w:bCs/>
          <w:w w:val="100"/>
          <w:sz w:val="21"/>
          <w:szCs w:val="21"/>
        </w:rPr>
        <w:t> </w:t>
      </w:r>
      <w:r>
        <w:rPr>
          <w:rFonts w:ascii="宋体" w:hAnsi="宋体" w:cs="宋体" w:eastAsia="宋体" w:hint="default"/>
          <w:spacing w:val="-4"/>
          <w:sz w:val="21"/>
          <w:szCs w:val="21"/>
        </w:rPr>
        <w:t>公司按照《深圳证券交易所创业板上市公司规范运作指引》的要求，下设战略与投资委</w:t>
      </w:r>
    </w:p>
    <w:p>
      <w:pPr>
        <w:pStyle w:val="BodyText"/>
        <w:spacing w:line="408" w:lineRule="auto" w:before="16"/>
        <w:ind w:right="102"/>
        <w:jc w:val="left"/>
      </w:pPr>
      <w:r>
        <w:rPr>
          <w:spacing w:val="-4"/>
        </w:rPr>
        <w:t>员会、薪酬与考核委员会、审计委员会和提名委员会四个专门委员会。各专业委员会依据公</w:t>
      </w:r>
      <w:r>
        <w:rPr>
          <w:spacing w:val="-45"/>
        </w:rPr>
        <w:t> </w:t>
      </w:r>
      <w:r>
        <w:rPr>
          <w:spacing w:val="-45"/>
        </w:rPr>
      </w:r>
      <w:r>
        <w:rPr>
          <w:spacing w:val="-7"/>
        </w:rPr>
        <w:t>司董事会所制定的《董事会专门委员会工作细则》的职权范围运作，就专业性事项进行研究，</w:t>
      </w:r>
      <w:r>
        <w:rPr>
          <w:spacing w:val="-21"/>
        </w:rPr>
        <w:t> </w:t>
      </w:r>
      <w:r>
        <w:rPr>
          <w:spacing w:val="-21"/>
        </w:rPr>
      </w:r>
      <w:r>
        <w:rPr>
          <w:spacing w:val="-4"/>
        </w:rPr>
        <w:t>提出意见及建议，供董事会决策参考。各专门委员会全部由董事组成，其中审计委员会、薪</w:t>
      </w:r>
      <w:r>
        <w:rPr>
          <w:spacing w:val="-48"/>
        </w:rPr>
        <w:t> </w:t>
      </w:r>
      <w:r>
        <w:rPr>
          <w:spacing w:val="-48"/>
        </w:rPr>
      </w:r>
      <w:r>
        <w:rPr>
          <w:spacing w:val="-4"/>
        </w:rPr>
        <w:t>酬与考核委员、提名委员会中独立董事占多数并担任召集人（主任委员），审计委员会召集</w:t>
      </w:r>
      <w:r>
        <w:rPr>
          <w:spacing w:val="-42"/>
        </w:rPr>
        <w:t> </w:t>
      </w:r>
      <w:r>
        <w:rPr>
          <w:spacing w:val="-42"/>
        </w:rPr>
      </w:r>
      <w:r>
        <w:rPr/>
        <w:t>人是会计专业人士。</w:t>
      </w:r>
    </w:p>
    <w:p>
      <w:pPr>
        <w:spacing w:line="444" w:lineRule="auto" w:before="87"/>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审计委员会履职情况</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sz w:val="21"/>
          <w:szCs w:val="21"/>
        </w:rPr>
        <w:t>公司设有董事会审计委员会，由董事楼晔、独立董事陈杰平、独立董事朱范予组成，其</w:t>
      </w:r>
    </w:p>
    <w:p>
      <w:pPr>
        <w:pStyle w:val="BodyText"/>
        <w:spacing w:line="408" w:lineRule="auto" w:before="14"/>
        <w:ind w:right="102"/>
        <w:jc w:val="left"/>
      </w:pPr>
      <w:r>
        <w:rPr>
          <w:spacing w:val="-4"/>
        </w:rPr>
        <w:t>中独立董事陈杰平为主任（召集人）。主要负责内部审计与外部审计之间进行沟通，并监督</w:t>
      </w:r>
      <w:r>
        <w:rPr>
          <w:spacing w:val="-42"/>
        </w:rPr>
        <w:t> </w:t>
      </w:r>
      <w:r>
        <w:rPr>
          <w:spacing w:val="-42"/>
        </w:rPr>
      </w:r>
      <w:r>
        <w:rPr>
          <w:spacing w:val="-2"/>
        </w:rPr>
        <w:t>公司内部审计制度的实施，审查公司内部控制制度的执行情况，对重大关联交易进行审计，</w:t>
      </w:r>
      <w:r>
        <w:rPr>
          <w:spacing w:val="-31"/>
        </w:rPr>
        <w:t> </w:t>
      </w:r>
      <w:r>
        <w:rPr>
          <w:spacing w:val="-31"/>
        </w:rPr>
      </w:r>
      <w:r>
        <w:rPr/>
        <w:t>审核公司的财务信息及其披露政策。</w:t>
      </w:r>
    </w:p>
    <w:p>
      <w:pPr>
        <w:pStyle w:val="BodyText"/>
        <w:spacing w:line="240" w:lineRule="auto" w:before="84"/>
        <w:ind w:left="558" w:right="102"/>
        <w:jc w:val="left"/>
      </w:pPr>
      <w:r>
        <w:rPr/>
        <w:t>报告期内，审计委员会召开了四次会议：</w:t>
      </w:r>
    </w:p>
    <w:p>
      <w:pPr>
        <w:spacing w:line="240" w:lineRule="auto" w:before="12"/>
        <w:rPr>
          <w:rFonts w:ascii="宋体" w:hAnsi="宋体" w:cs="宋体" w:eastAsia="宋体" w:hint="default"/>
          <w:sz w:val="17"/>
          <w:szCs w:val="17"/>
        </w:rPr>
      </w:pPr>
    </w:p>
    <w:p>
      <w:pPr>
        <w:pStyle w:val="BodyText"/>
        <w:tabs>
          <w:tab w:pos="557" w:val="left" w:leader="none"/>
        </w:tabs>
        <w:spacing w:line="240" w:lineRule="auto"/>
        <w:ind w:right="102"/>
        <w:jc w:val="left"/>
        <w:rPr>
          <w:rFonts w:ascii="宋体" w:hAnsi="宋体" w:cs="宋体" w:eastAsia="宋体" w:hint="default"/>
        </w:rPr>
      </w:pPr>
      <w:r>
        <w:rPr>
          <w:rFonts w:ascii="宋体" w:hAnsi="宋体" w:cs="宋体" w:eastAsia="宋体" w:hint="default"/>
        </w:rPr>
        <w:t>1)</w:t>
        <w:tab/>
      </w:r>
      <w:r>
        <w:rPr/>
        <w:t>审计委员会于</w:t>
      </w:r>
      <w:r>
        <w:rPr>
          <w:spacing w:val="-47"/>
        </w:rPr>
        <w:t> </w:t>
      </w:r>
      <w:r>
        <w:rPr>
          <w:rFonts w:ascii="宋体" w:hAnsi="宋体" w:cs="宋体" w:eastAsia="宋体" w:hint="default"/>
        </w:rPr>
        <w:t>2011</w:t>
      </w:r>
      <w:r>
        <w:rPr>
          <w:rFonts w:ascii="宋体" w:hAnsi="宋体" w:cs="宋体" w:eastAsia="宋体" w:hint="default"/>
          <w:spacing w:val="-49"/>
        </w:rPr>
        <w:t> </w:t>
      </w:r>
      <w:r>
        <w:rPr/>
        <w:t>年</w:t>
      </w:r>
      <w:r>
        <w:rPr>
          <w:spacing w:val="-47"/>
        </w:rPr>
        <w:t> </w:t>
      </w:r>
      <w:r>
        <w:rPr>
          <w:rFonts w:ascii="宋体" w:hAnsi="宋体" w:cs="宋体" w:eastAsia="宋体" w:hint="default"/>
        </w:rPr>
        <w:t>1</w:t>
      </w:r>
      <w:r>
        <w:rPr>
          <w:rFonts w:ascii="宋体" w:hAnsi="宋体" w:cs="宋体" w:eastAsia="宋体" w:hint="default"/>
          <w:spacing w:val="-49"/>
        </w:rPr>
        <w:t> </w:t>
      </w:r>
      <w:r>
        <w:rPr/>
        <w:t>月</w:t>
      </w:r>
      <w:r>
        <w:rPr>
          <w:spacing w:val="-47"/>
        </w:rPr>
        <w:t> </w:t>
      </w:r>
      <w:r>
        <w:rPr>
          <w:rFonts w:ascii="宋体" w:hAnsi="宋体" w:cs="宋体" w:eastAsia="宋体" w:hint="default"/>
        </w:rPr>
        <w:t>22</w:t>
      </w:r>
      <w:r>
        <w:rPr>
          <w:rFonts w:ascii="宋体" w:hAnsi="宋体" w:cs="宋体" w:eastAsia="宋体" w:hint="default"/>
          <w:spacing w:val="-49"/>
        </w:rPr>
        <w:t> </w:t>
      </w:r>
      <w:r>
        <w:rPr>
          <w:spacing w:val="-8"/>
        </w:rPr>
        <w:t>日召开了第一次审计委员会，审议通过了《关于公司</w:t>
      </w:r>
      <w:r>
        <w:rPr>
          <w:spacing w:val="-46"/>
        </w:rPr>
        <w:t> </w:t>
      </w:r>
      <w:r>
        <w:rPr>
          <w:rFonts w:ascii="宋体" w:hAnsi="宋体" w:cs="宋体" w:eastAsia="宋体" w:hint="default"/>
        </w:rPr>
        <w:t>2010</w:t>
      </w:r>
    </w:p>
    <w:p>
      <w:pPr>
        <w:spacing w:line="240" w:lineRule="auto" w:before="10"/>
        <w:rPr>
          <w:rFonts w:ascii="宋体" w:hAnsi="宋体" w:cs="宋体" w:eastAsia="宋体" w:hint="default"/>
          <w:sz w:val="14"/>
          <w:szCs w:val="14"/>
        </w:rPr>
      </w:pPr>
    </w:p>
    <w:p>
      <w:pPr>
        <w:pStyle w:val="BodyText"/>
        <w:spacing w:line="240" w:lineRule="auto"/>
        <w:ind w:left="565" w:right="102"/>
        <w:jc w:val="left"/>
      </w:pPr>
      <w:r>
        <w:rPr/>
        <w:t>年审计工作报告议案》、《关于公司</w:t>
      </w:r>
      <w:r>
        <w:rPr>
          <w:spacing w:val="-51"/>
        </w:rPr>
        <w:t> </w:t>
      </w:r>
      <w:r>
        <w:rPr>
          <w:rFonts w:ascii="宋体" w:hAnsi="宋体" w:cs="宋体" w:eastAsia="宋体" w:hint="default"/>
        </w:rPr>
        <w:t>2010</w:t>
      </w:r>
      <w:r>
        <w:rPr>
          <w:rFonts w:ascii="宋体" w:hAnsi="宋体" w:cs="宋体" w:eastAsia="宋体" w:hint="default"/>
          <w:spacing w:val="-51"/>
        </w:rPr>
        <w:t> </w:t>
      </w:r>
      <w:r>
        <w:rPr/>
        <w:t>年内部控制自我评估报告的议案》、《关于</w:t>
      </w:r>
    </w:p>
    <w:p>
      <w:pPr>
        <w:spacing w:line="240" w:lineRule="auto" w:before="10"/>
        <w:rPr>
          <w:rFonts w:ascii="宋体" w:hAnsi="宋体" w:cs="宋体" w:eastAsia="宋体" w:hint="default"/>
          <w:sz w:val="14"/>
          <w:szCs w:val="14"/>
        </w:rPr>
      </w:pPr>
    </w:p>
    <w:p>
      <w:pPr>
        <w:pStyle w:val="BodyText"/>
        <w:spacing w:line="240" w:lineRule="auto"/>
        <w:ind w:left="565" w:right="102"/>
        <w:jc w:val="left"/>
      </w:pPr>
      <w:r>
        <w:rPr/>
        <w:t>公司</w:t>
      </w:r>
      <w:r>
        <w:rPr>
          <w:spacing w:val="-53"/>
        </w:rPr>
        <w:t> </w:t>
      </w:r>
      <w:r>
        <w:rPr>
          <w:rFonts w:ascii="宋体" w:hAnsi="宋体" w:cs="宋体" w:eastAsia="宋体" w:hint="default"/>
        </w:rPr>
        <w:t>2011</w:t>
      </w:r>
      <w:r>
        <w:rPr>
          <w:rFonts w:ascii="宋体" w:hAnsi="宋体" w:cs="宋体" w:eastAsia="宋体" w:hint="default"/>
          <w:spacing w:val="-55"/>
        </w:rPr>
        <w:t> </w:t>
      </w:r>
      <w:r>
        <w:rPr/>
        <w:t>年审计工作计划的议案》。</w:t>
      </w:r>
    </w:p>
    <w:p>
      <w:pPr>
        <w:spacing w:line="240" w:lineRule="auto" w:before="12"/>
        <w:rPr>
          <w:rFonts w:ascii="宋体" w:hAnsi="宋体" w:cs="宋体" w:eastAsia="宋体" w:hint="default"/>
          <w:sz w:val="17"/>
          <w:szCs w:val="17"/>
        </w:rPr>
      </w:pPr>
    </w:p>
    <w:p>
      <w:pPr>
        <w:pStyle w:val="BodyText"/>
        <w:tabs>
          <w:tab w:pos="557" w:val="left" w:leader="none"/>
        </w:tabs>
        <w:spacing w:line="408" w:lineRule="auto"/>
        <w:ind w:left="565" w:right="208" w:hanging="428"/>
        <w:jc w:val="left"/>
      </w:pPr>
      <w:r>
        <w:rPr>
          <w:rFonts w:ascii="宋体" w:hAnsi="宋体" w:cs="宋体" w:eastAsia="宋体" w:hint="default"/>
        </w:rPr>
        <w:t>2)</w:t>
        <w:tab/>
      </w:r>
      <w:r>
        <w:rPr/>
        <w:t>审计委员会于</w:t>
      </w:r>
      <w:r>
        <w:rPr>
          <w:spacing w:val="-50"/>
        </w:rPr>
        <w:t> </w:t>
      </w:r>
      <w:r>
        <w:rPr>
          <w:rFonts w:ascii="宋体" w:hAnsi="宋体" w:cs="宋体" w:eastAsia="宋体" w:hint="default"/>
        </w:rPr>
        <w:t>2011</w:t>
      </w:r>
      <w:r>
        <w:rPr>
          <w:rFonts w:ascii="宋体" w:hAnsi="宋体" w:cs="宋体" w:eastAsia="宋体" w:hint="default"/>
          <w:spacing w:val="-52"/>
        </w:rPr>
        <w:t> </w:t>
      </w:r>
      <w:r>
        <w:rPr/>
        <w:t>年</w:t>
      </w:r>
      <w:r>
        <w:rPr>
          <w:spacing w:val="-53"/>
        </w:rPr>
        <w:t> </w:t>
      </w:r>
      <w:r>
        <w:rPr>
          <w:rFonts w:ascii="宋体" w:hAnsi="宋体" w:cs="宋体" w:eastAsia="宋体" w:hint="default"/>
        </w:rPr>
        <w:t>4</w:t>
      </w:r>
      <w:r>
        <w:rPr>
          <w:rFonts w:ascii="宋体" w:hAnsi="宋体" w:cs="宋体" w:eastAsia="宋体" w:hint="default"/>
          <w:spacing w:val="-53"/>
        </w:rPr>
        <w:t> </w:t>
      </w:r>
      <w:r>
        <w:rPr/>
        <w:t>月</w:t>
      </w:r>
      <w:r>
        <w:rPr>
          <w:spacing w:val="-50"/>
        </w:rPr>
        <w:t> </w:t>
      </w:r>
      <w:r>
        <w:rPr>
          <w:rFonts w:ascii="宋体" w:hAnsi="宋体" w:cs="宋体" w:eastAsia="宋体" w:hint="default"/>
        </w:rPr>
        <w:t>28</w:t>
      </w:r>
      <w:r>
        <w:rPr>
          <w:rFonts w:ascii="宋体" w:hAnsi="宋体" w:cs="宋体" w:eastAsia="宋体" w:hint="default"/>
          <w:spacing w:val="-53"/>
        </w:rPr>
        <w:t> </w:t>
      </w:r>
      <w:r>
        <w:rPr/>
        <w:t>日召开了第二次审计委员会，审议通过了《关于</w:t>
      </w:r>
      <w:r>
        <w:rPr>
          <w:spacing w:val="-50"/>
        </w:rPr>
        <w:t> </w:t>
      </w:r>
      <w:r>
        <w:rPr>
          <w:rFonts w:ascii="宋体" w:hAnsi="宋体" w:cs="宋体" w:eastAsia="宋体" w:hint="default"/>
        </w:rPr>
        <w:t>2011</w:t>
      </w:r>
      <w:r>
        <w:rPr>
          <w:rFonts w:ascii="宋体" w:hAnsi="宋体" w:cs="宋体" w:eastAsia="宋体" w:hint="default"/>
          <w:spacing w:val="-50"/>
        </w:rPr>
        <w:t> </w:t>
      </w:r>
      <w:r>
        <w:rPr/>
        <w:t>年</w:t>
      </w:r>
      <w:r>
        <w:rPr>
          <w:w w:val="100"/>
        </w:rPr>
        <w:t> </w:t>
      </w:r>
      <w:r>
        <w:rPr/>
        <w:t>一季度的工作报告的议案》。</w:t>
      </w:r>
    </w:p>
    <w:p>
      <w:pPr>
        <w:pStyle w:val="BodyText"/>
        <w:tabs>
          <w:tab w:pos="557" w:val="left" w:leader="none"/>
        </w:tabs>
        <w:spacing w:line="408" w:lineRule="auto" w:before="84"/>
        <w:ind w:left="565" w:right="208" w:hanging="428"/>
        <w:jc w:val="left"/>
      </w:pPr>
      <w:r>
        <w:rPr>
          <w:rFonts w:ascii="宋体" w:hAnsi="宋体" w:cs="宋体" w:eastAsia="宋体" w:hint="default"/>
        </w:rPr>
        <w:t>3)</w:t>
        <w:tab/>
      </w:r>
      <w:r>
        <w:rPr/>
        <w:t>审计委员会于</w:t>
      </w:r>
      <w:r>
        <w:rPr>
          <w:spacing w:val="-29"/>
        </w:rPr>
        <w:t> </w:t>
      </w:r>
      <w:r>
        <w:rPr>
          <w:rFonts w:ascii="宋体" w:hAnsi="宋体" w:cs="宋体" w:eastAsia="宋体" w:hint="default"/>
        </w:rPr>
        <w:t>2011</w:t>
      </w:r>
      <w:r>
        <w:rPr>
          <w:rFonts w:ascii="宋体" w:hAnsi="宋体" w:cs="宋体" w:eastAsia="宋体" w:hint="default"/>
          <w:spacing w:val="-30"/>
        </w:rPr>
        <w:t> </w:t>
      </w:r>
      <w:r>
        <w:rPr/>
        <w:t>年</w:t>
      </w:r>
      <w:r>
        <w:rPr>
          <w:spacing w:val="-29"/>
        </w:rPr>
        <w:t> </w:t>
      </w:r>
      <w:r>
        <w:rPr>
          <w:rFonts w:ascii="宋体" w:hAnsi="宋体" w:cs="宋体" w:eastAsia="宋体" w:hint="default"/>
        </w:rPr>
        <w:t>11</w:t>
      </w:r>
      <w:r>
        <w:rPr>
          <w:rFonts w:ascii="宋体" w:hAnsi="宋体" w:cs="宋体" w:eastAsia="宋体" w:hint="default"/>
          <w:spacing w:val="-31"/>
        </w:rPr>
        <w:t> </w:t>
      </w:r>
      <w:r>
        <w:rPr/>
        <w:t>月</w:t>
      </w:r>
      <w:r>
        <w:rPr>
          <w:spacing w:val="-29"/>
        </w:rPr>
        <w:t> </w:t>
      </w:r>
      <w:r>
        <w:rPr>
          <w:rFonts w:ascii="宋体" w:hAnsi="宋体" w:cs="宋体" w:eastAsia="宋体" w:hint="default"/>
        </w:rPr>
        <w:t>22</w:t>
      </w:r>
      <w:r>
        <w:rPr>
          <w:rFonts w:ascii="宋体" w:hAnsi="宋体" w:cs="宋体" w:eastAsia="宋体" w:hint="default"/>
          <w:spacing w:val="-29"/>
        </w:rPr>
        <w:t> </w:t>
      </w:r>
      <w:r>
        <w:rPr/>
        <w:t>日召开了第三次审计委员会，审议通过了《关于</w:t>
      </w:r>
      <w:r>
        <w:rPr>
          <w:spacing w:val="-28"/>
        </w:rPr>
        <w:t> </w:t>
      </w:r>
      <w:r>
        <w:rPr>
          <w:rFonts w:ascii="宋体" w:hAnsi="宋体" w:cs="宋体" w:eastAsia="宋体" w:hint="default"/>
        </w:rPr>
        <w:t>2011</w:t>
      </w:r>
      <w:r>
        <w:rPr>
          <w:rFonts w:ascii="宋体" w:hAnsi="宋体" w:cs="宋体" w:eastAsia="宋体" w:hint="default"/>
          <w:w w:val="100"/>
        </w:rPr>
        <w:t> </w:t>
      </w:r>
      <w:r>
        <w:rPr/>
        <w:t>年度分支机构审计情况的工作报告的议案》。</w:t>
      </w:r>
    </w:p>
    <w:p>
      <w:pPr>
        <w:pStyle w:val="BodyText"/>
        <w:tabs>
          <w:tab w:pos="557" w:val="left" w:leader="none"/>
        </w:tabs>
        <w:spacing w:line="240" w:lineRule="auto" w:before="87"/>
        <w:ind w:right="102"/>
        <w:jc w:val="left"/>
        <w:rPr>
          <w:rFonts w:ascii="宋体" w:hAnsi="宋体" w:cs="宋体" w:eastAsia="宋体" w:hint="default"/>
        </w:rPr>
      </w:pPr>
      <w:r>
        <w:rPr>
          <w:rFonts w:ascii="宋体" w:hAnsi="宋体" w:cs="宋体" w:eastAsia="宋体" w:hint="default"/>
        </w:rPr>
        <w:t>4)</w:t>
        <w:tab/>
      </w:r>
      <w:r>
        <w:rPr/>
        <w:t>审计委员会于</w:t>
      </w:r>
      <w:r>
        <w:rPr>
          <w:spacing w:val="-29"/>
        </w:rPr>
        <w:t> </w:t>
      </w:r>
      <w:r>
        <w:rPr>
          <w:rFonts w:ascii="宋体" w:hAnsi="宋体" w:cs="宋体" w:eastAsia="宋体" w:hint="default"/>
        </w:rPr>
        <w:t>2011</w:t>
      </w:r>
      <w:r>
        <w:rPr>
          <w:rFonts w:ascii="宋体" w:hAnsi="宋体" w:cs="宋体" w:eastAsia="宋体" w:hint="default"/>
          <w:spacing w:val="-30"/>
        </w:rPr>
        <w:t> </w:t>
      </w:r>
      <w:r>
        <w:rPr/>
        <w:t>年</w:t>
      </w:r>
      <w:r>
        <w:rPr>
          <w:spacing w:val="-29"/>
        </w:rPr>
        <w:t> </w:t>
      </w:r>
      <w:r>
        <w:rPr>
          <w:rFonts w:ascii="宋体" w:hAnsi="宋体" w:cs="宋体" w:eastAsia="宋体" w:hint="default"/>
        </w:rPr>
        <w:t>12</w:t>
      </w:r>
      <w:r>
        <w:rPr>
          <w:rFonts w:ascii="宋体" w:hAnsi="宋体" w:cs="宋体" w:eastAsia="宋体" w:hint="default"/>
          <w:spacing w:val="-31"/>
        </w:rPr>
        <w:t> </w:t>
      </w:r>
      <w:r>
        <w:rPr/>
        <w:t>月</w:t>
      </w:r>
      <w:r>
        <w:rPr>
          <w:spacing w:val="-29"/>
        </w:rPr>
        <w:t> </w:t>
      </w:r>
      <w:r>
        <w:rPr>
          <w:rFonts w:ascii="宋体" w:hAnsi="宋体" w:cs="宋体" w:eastAsia="宋体" w:hint="default"/>
        </w:rPr>
        <w:t>28</w:t>
      </w:r>
      <w:r>
        <w:rPr>
          <w:rFonts w:ascii="宋体" w:hAnsi="宋体" w:cs="宋体" w:eastAsia="宋体" w:hint="default"/>
          <w:spacing w:val="-29"/>
        </w:rPr>
        <w:t> </w:t>
      </w:r>
      <w:r>
        <w:rPr/>
        <w:t>日召开了第四次审计委员会，审议通过了《关于</w:t>
      </w:r>
      <w:r>
        <w:rPr>
          <w:spacing w:val="-28"/>
        </w:rPr>
        <w:t> </w:t>
      </w:r>
      <w:r>
        <w:rPr>
          <w:rFonts w:ascii="宋体" w:hAnsi="宋体" w:cs="宋体" w:eastAsia="宋体" w:hint="default"/>
        </w:rPr>
        <w:t>2011</w:t>
      </w:r>
    </w:p>
    <w:p>
      <w:pPr>
        <w:spacing w:line="240" w:lineRule="auto" w:before="10"/>
        <w:rPr>
          <w:rFonts w:ascii="宋体" w:hAnsi="宋体" w:cs="宋体" w:eastAsia="宋体" w:hint="default"/>
          <w:sz w:val="14"/>
          <w:szCs w:val="14"/>
        </w:rPr>
      </w:pPr>
    </w:p>
    <w:p>
      <w:pPr>
        <w:pStyle w:val="BodyText"/>
        <w:spacing w:line="444" w:lineRule="auto"/>
        <w:ind w:left="558" w:right="102" w:firstLine="7"/>
        <w:jc w:val="left"/>
      </w:pPr>
      <w:r>
        <w:rPr/>
        <w:t>年度审计工作总结的议案》、《关于</w:t>
      </w:r>
      <w:r>
        <w:rPr>
          <w:spacing w:val="-54"/>
        </w:rPr>
        <w:t> </w:t>
      </w:r>
      <w:r>
        <w:rPr>
          <w:rFonts w:ascii="宋体" w:hAnsi="宋体" w:cs="宋体" w:eastAsia="宋体" w:hint="default"/>
        </w:rPr>
        <w:t>2012</w:t>
      </w:r>
      <w:r>
        <w:rPr>
          <w:rFonts w:ascii="宋体" w:hAnsi="宋体" w:cs="宋体" w:eastAsia="宋体" w:hint="default"/>
          <w:spacing w:val="-54"/>
        </w:rPr>
        <w:t> </w:t>
      </w:r>
      <w:r>
        <w:rPr/>
        <w:t>年度审计工作计划的议案》。</w:t>
      </w:r>
      <w:r>
        <w:rPr>
          <w:w w:val="100"/>
        </w:rPr>
        <w:t> </w:t>
      </w:r>
      <w:r>
        <w:rPr>
          <w:spacing w:val="-2"/>
        </w:rPr>
        <w:t>报告期内，审计委员会对公司内部控制制度执行情况进行监督，审议了公司定期报告、</w:t>
      </w:r>
    </w:p>
    <w:p>
      <w:pPr>
        <w:pStyle w:val="BodyText"/>
        <w:spacing w:line="408" w:lineRule="auto" w:before="14"/>
        <w:ind w:right="102"/>
        <w:jc w:val="left"/>
      </w:pPr>
      <w:r>
        <w:rPr>
          <w:spacing w:val="-2"/>
        </w:rPr>
        <w:t>募集资金使用及管理、续聘财务审计机构等事项，并与立信会计师事务所（特殊普通合伙）</w:t>
      </w:r>
      <w:r>
        <w:rPr>
          <w:spacing w:val="-31"/>
        </w:rPr>
        <w:t> </w:t>
      </w:r>
      <w:r>
        <w:rPr>
          <w:spacing w:val="-31"/>
        </w:rPr>
      </w:r>
      <w:r>
        <w:rPr/>
        <w:t>就</w:t>
      </w:r>
      <w:r>
        <w:rPr>
          <w:rFonts w:ascii="宋体" w:hAnsi="宋体" w:cs="宋体" w:eastAsia="宋体" w:hint="default"/>
        </w:rPr>
        <w:t>2011</w:t>
      </w:r>
      <w:r>
        <w:rPr/>
        <w:t>年年度审计报告的编制进行了沟通与交流，协商确定定期财务报告审计工作时间安</w:t>
      </w:r>
      <w:r>
        <w:rPr>
          <w:w w:val="100"/>
        </w:rPr>
        <w:t> </w:t>
      </w:r>
      <w:r>
        <w:rPr/>
        <w:t>排。</w:t>
      </w:r>
    </w:p>
    <w:p>
      <w:pPr>
        <w:pStyle w:val="BodyText"/>
        <w:spacing w:line="408" w:lineRule="auto" w:before="84"/>
        <w:ind w:right="102" w:firstLine="419"/>
        <w:jc w:val="left"/>
      </w:pPr>
      <w:r>
        <w:rPr/>
        <w:t>在</w:t>
      </w:r>
      <w:r>
        <w:rPr>
          <w:rFonts w:ascii="宋体" w:hAnsi="宋体" w:cs="宋体" w:eastAsia="宋体" w:hint="default"/>
        </w:rPr>
        <w:t>2011</w:t>
      </w:r>
      <w:r>
        <w:rPr/>
        <w:t>年年度报告审计工作当中，审计委员会通过与公司财务部门及外部审计机构沟</w:t>
      </w:r>
      <w:r>
        <w:rPr>
          <w:w w:val="100"/>
        </w:rPr>
        <w:t> </w:t>
      </w:r>
      <w:r>
        <w:rPr/>
        <w:t>通、交流，确定</w:t>
      </w:r>
      <w:r>
        <w:rPr>
          <w:rFonts w:ascii="宋体" w:hAnsi="宋体" w:cs="宋体" w:eastAsia="宋体" w:hint="default"/>
        </w:rPr>
        <w:t>2011</w:t>
      </w:r>
      <w:r>
        <w:rPr>
          <w:rFonts w:ascii="宋体" w:hAnsi="宋体" w:cs="宋体" w:eastAsia="宋体" w:hint="default"/>
          <w:spacing w:val="-6"/>
        </w:rPr>
        <w:t> </w:t>
      </w:r>
      <w:r>
        <w:rPr/>
        <w:t>年年度财务报告审计工作计划，并对审计中需要关注的事项提出明确</w:t>
      </w:r>
      <w:r>
        <w:rPr>
          <w:w w:val="100"/>
        </w:rPr>
        <w:t> </w:t>
      </w:r>
      <w:r>
        <w:rPr>
          <w:spacing w:val="-4"/>
        </w:rPr>
        <w:t>要求；委托公司内部审计部门跟进外部审计工作，发现问题及时向审计委员会报告；审阅了</w:t>
      </w:r>
    </w:p>
    <w:p>
      <w:pPr>
        <w:spacing w:after="0" w:line="408" w:lineRule="auto"/>
        <w:jc w:val="left"/>
        <w:sectPr>
          <w:pgSz w:w="11910" w:h="16840"/>
          <w:pgMar w:header="893" w:footer="1040" w:top="1520" w:bottom="1220" w:left="1660" w:right="1580"/>
        </w:sectPr>
      </w:pPr>
    </w:p>
    <w:p>
      <w:pPr>
        <w:pStyle w:val="BodyText"/>
        <w:spacing w:line="408" w:lineRule="auto" w:before="105"/>
        <w:ind w:right="101"/>
        <w:jc w:val="left"/>
      </w:pPr>
      <w:r>
        <w:rPr>
          <w:spacing w:val="-4"/>
          <w:w w:val="100"/>
        </w:rPr>
        <w:t>拟出具初步审计意见的财务会计报表后与会计师事务进行审计情况沟通，就相关调整事项进</w:t>
      </w:r>
      <w:r>
        <w:rPr>
          <w:spacing w:val="-89"/>
          <w:w w:val="100"/>
        </w:rPr>
        <w:t> </w:t>
      </w:r>
      <w:r>
        <w:rPr>
          <w:spacing w:val="-89"/>
          <w:w w:val="100"/>
        </w:rPr>
      </w:r>
      <w:r>
        <w:rPr>
          <w:spacing w:val="-4"/>
        </w:rPr>
        <w:t>了讨论并对调整结果予以确认；同意立信会计师事务所（特殊普通合伙）拟发表的标准无保</w:t>
      </w:r>
      <w:r>
        <w:rPr>
          <w:spacing w:val="-41"/>
        </w:rPr>
        <w:t> </w:t>
      </w:r>
      <w:r>
        <w:rPr>
          <w:spacing w:val="-41"/>
        </w:rPr>
      </w:r>
      <w:r>
        <w:rPr>
          <w:spacing w:val="-4"/>
        </w:rPr>
        <w:t>留意见的</w:t>
      </w:r>
      <w:r>
        <w:rPr>
          <w:rFonts w:ascii="宋体" w:hAnsi="宋体" w:cs="宋体" w:eastAsia="宋体" w:hint="default"/>
          <w:spacing w:val="-4"/>
        </w:rPr>
        <w:t>2011</w:t>
      </w:r>
      <w:r>
        <w:rPr>
          <w:spacing w:val="-4"/>
        </w:rPr>
        <w:t>年度财务报告，并提请董事会审议。审计委员会对立信会计师事务所（特殊普</w:t>
      </w:r>
      <w:r>
        <w:rPr>
          <w:spacing w:val="-35"/>
        </w:rPr>
        <w:t> </w:t>
      </w:r>
      <w:r>
        <w:rPr>
          <w:spacing w:val="-35"/>
        </w:rPr>
      </w:r>
      <w:r>
        <w:rPr/>
        <w:t>通合伙）在</w:t>
      </w:r>
      <w:r>
        <w:rPr>
          <w:rFonts w:ascii="宋体" w:hAnsi="宋体" w:cs="宋体" w:eastAsia="宋体" w:hint="default"/>
        </w:rPr>
        <w:t>2011</w:t>
      </w:r>
      <w:r>
        <w:rPr>
          <w:rFonts w:ascii="宋体" w:hAnsi="宋体" w:cs="宋体" w:eastAsia="宋体" w:hint="default"/>
          <w:spacing w:val="-4"/>
        </w:rPr>
        <w:t> </w:t>
      </w:r>
      <w:r>
        <w:rPr/>
        <w:t>年度对公司提供的审计服务进行评估，认为：立信会计师事务所（特殊普</w:t>
      </w:r>
      <w:r>
        <w:rPr>
          <w:w w:val="100"/>
        </w:rPr>
        <w:t> </w:t>
      </w:r>
      <w:r>
        <w:rPr>
          <w:spacing w:val="-2"/>
        </w:rPr>
        <w:t>通合伙）在对公司</w:t>
      </w:r>
      <w:r>
        <w:rPr>
          <w:rFonts w:ascii="宋体" w:hAnsi="宋体" w:cs="宋体" w:eastAsia="宋体" w:hint="default"/>
          <w:spacing w:val="-2"/>
        </w:rPr>
        <w:t>2011</w:t>
      </w:r>
      <w:r>
        <w:rPr>
          <w:spacing w:val="-2"/>
        </w:rPr>
        <w:t>年度会计报表审计过程在对公司</w:t>
      </w:r>
      <w:r>
        <w:rPr>
          <w:rFonts w:ascii="宋体" w:hAnsi="宋体" w:cs="宋体" w:eastAsia="宋体" w:hint="default"/>
          <w:spacing w:val="-2"/>
        </w:rPr>
        <w:t>2011</w:t>
      </w:r>
      <w:r>
        <w:rPr>
          <w:spacing w:val="-2"/>
        </w:rPr>
        <w:t>年度会计报表审计过程中尽职、</w:t>
      </w:r>
      <w:r>
        <w:rPr>
          <w:spacing w:val="-26"/>
        </w:rPr>
        <w:t> </w:t>
      </w:r>
      <w:r>
        <w:rPr>
          <w:spacing w:val="-26"/>
        </w:rPr>
      </w:r>
      <w:r>
        <w:rPr>
          <w:spacing w:val="-4"/>
        </w:rPr>
        <w:t>尽责，按照中国注册会计师审计准则要求，按时完成了公司</w:t>
      </w:r>
      <w:r>
        <w:rPr>
          <w:rFonts w:ascii="宋体" w:hAnsi="宋体" w:cs="宋体" w:eastAsia="宋体" w:hint="default"/>
          <w:spacing w:val="-4"/>
        </w:rPr>
        <w:t>2011</w:t>
      </w:r>
      <w:r>
        <w:rPr>
          <w:spacing w:val="-4"/>
        </w:rPr>
        <w:t>年年报审计工作，表现了良</w:t>
      </w:r>
      <w:r>
        <w:rPr>
          <w:spacing w:val="-38"/>
        </w:rPr>
        <w:t> </w:t>
      </w:r>
      <w:r>
        <w:rPr>
          <w:spacing w:val="-38"/>
        </w:rPr>
      </w:r>
      <w:r>
        <w:rPr>
          <w:spacing w:val="-4"/>
        </w:rPr>
        <w:t>好的职业规范和精神，客观、公正的对公司会计报表发表了意见。根据其职业操守与履职能</w:t>
      </w:r>
      <w:r>
        <w:rPr>
          <w:spacing w:val="-44"/>
        </w:rPr>
        <w:t> </w:t>
      </w:r>
      <w:r>
        <w:rPr>
          <w:spacing w:val="-44"/>
        </w:rPr>
      </w:r>
      <w:r>
        <w:rPr/>
        <w:t>力，审计委员会提请董事会续聘其为公司</w:t>
      </w:r>
      <w:r>
        <w:rPr>
          <w:rFonts w:ascii="宋体" w:hAnsi="宋体" w:cs="宋体" w:eastAsia="宋体" w:hint="default"/>
        </w:rPr>
        <w:t>2012</w:t>
      </w:r>
      <w:r>
        <w:rPr>
          <w:rFonts w:ascii="宋体" w:hAnsi="宋体" w:cs="宋体" w:eastAsia="宋体" w:hint="default"/>
          <w:spacing w:val="-4"/>
        </w:rPr>
        <w:t> </w:t>
      </w:r>
      <w:r>
        <w:rPr/>
        <w:t>年度审计服务机构。</w:t>
      </w:r>
    </w:p>
    <w:p>
      <w:pPr>
        <w:spacing w:line="444" w:lineRule="auto" w:before="85"/>
        <w:ind w:left="558" w:right="183" w:hanging="42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薪酬与考核委员会履职情况</w:t>
      </w:r>
      <w:r>
        <w:rPr>
          <w:rFonts w:ascii="宋体" w:hAnsi="宋体" w:cs="宋体" w:eastAsia="宋体" w:hint="default"/>
          <w:b/>
          <w:bCs/>
          <w:w w:val="100"/>
          <w:sz w:val="21"/>
          <w:szCs w:val="21"/>
        </w:rPr>
        <w:t> </w:t>
      </w:r>
      <w:r>
        <w:rPr>
          <w:rFonts w:ascii="宋体" w:hAnsi="宋体" w:cs="宋体" w:eastAsia="宋体" w:hint="default"/>
          <w:spacing w:val="-4"/>
          <w:w w:val="100"/>
          <w:sz w:val="21"/>
          <w:szCs w:val="21"/>
        </w:rPr>
        <w:t>薪酬与考核委员会主要负责制订公司董事及高级管理人员的薪酬计划或方案、审查公司</w:t>
      </w:r>
    </w:p>
    <w:p>
      <w:pPr>
        <w:pStyle w:val="BodyText"/>
        <w:spacing w:line="408" w:lineRule="auto" w:before="14"/>
        <w:ind w:right="188"/>
        <w:jc w:val="both"/>
      </w:pPr>
      <w:r>
        <w:rPr>
          <w:spacing w:val="-4"/>
          <w:w w:val="100"/>
        </w:rPr>
        <w:t>董事及高级管理人员的履行职责情况并对其进行年度绩效考评、制订对董事及高级管理人员</w:t>
      </w:r>
      <w:r>
        <w:rPr>
          <w:spacing w:val="-89"/>
          <w:w w:val="100"/>
        </w:rPr>
        <w:t> </w:t>
      </w:r>
      <w:r>
        <w:rPr>
          <w:spacing w:val="-89"/>
          <w:w w:val="100"/>
        </w:rPr>
      </w:r>
      <w:r>
        <w:rPr>
          <w:spacing w:val="-4"/>
        </w:rPr>
        <w:t>及公司认为应当激励的其他员工的公司股权激励计划。由董事杜力耘、独立董事严义埙、独</w:t>
      </w:r>
      <w:r>
        <w:rPr>
          <w:spacing w:val="-41"/>
        </w:rPr>
        <w:t> </w:t>
      </w:r>
      <w:r>
        <w:rPr>
          <w:spacing w:val="-41"/>
        </w:rPr>
      </w:r>
      <w:r>
        <w:rPr>
          <w:spacing w:val="-4"/>
        </w:rPr>
        <w:t>立董事朱范予组成，其中独立董事朱范予为主任（召集人）。报告期内，薪酬与考核委员对</w:t>
      </w:r>
      <w:r>
        <w:rPr>
          <w:spacing w:val="-42"/>
        </w:rPr>
        <w:t> </w:t>
      </w:r>
      <w:r>
        <w:rPr>
          <w:spacing w:val="-42"/>
        </w:rPr>
      </w:r>
      <w:r>
        <w:rPr>
          <w:spacing w:val="-4"/>
        </w:rPr>
        <w:t>公司董事及高级管理人员</w:t>
      </w:r>
      <w:r>
        <w:rPr>
          <w:rFonts w:ascii="宋体" w:hAnsi="宋体" w:cs="宋体" w:eastAsia="宋体" w:hint="default"/>
          <w:spacing w:val="-4"/>
        </w:rPr>
        <w:t>2010</w:t>
      </w:r>
      <w:r>
        <w:rPr>
          <w:spacing w:val="-4"/>
        </w:rPr>
        <w:t>年的履职情况进行了绩效考评，认为：各董事及高级管理人员</w:t>
      </w:r>
      <w:r>
        <w:rPr>
          <w:spacing w:val="-36"/>
        </w:rPr>
        <w:t> </w:t>
      </w:r>
      <w:r>
        <w:rPr>
          <w:spacing w:val="-36"/>
        </w:rPr>
      </w:r>
      <w:r>
        <w:rPr/>
        <w:t>均较好的履行了各自的职责，未出现重大差错。</w:t>
      </w:r>
    </w:p>
    <w:p>
      <w:pPr>
        <w:spacing w:line="441" w:lineRule="auto" w:before="87"/>
        <w:ind w:left="138" w:right="4294" w:firstLine="419"/>
        <w:jc w:val="left"/>
        <w:rPr>
          <w:rFonts w:ascii="宋体" w:hAnsi="宋体" w:cs="宋体" w:eastAsia="宋体" w:hint="default"/>
          <w:sz w:val="21"/>
          <w:szCs w:val="21"/>
        </w:rPr>
      </w:pPr>
      <w:r>
        <w:rPr>
          <w:rFonts w:ascii="宋体" w:hAnsi="宋体" w:cs="宋体" w:eastAsia="宋体" w:hint="default"/>
          <w:spacing w:val="-2"/>
          <w:sz w:val="21"/>
          <w:szCs w:val="21"/>
        </w:rPr>
        <w:t>报告期内，公司未实施股权激励计划。</w:t>
      </w:r>
      <w:r>
        <w:rPr>
          <w:rFonts w:ascii="宋体" w:hAnsi="宋体" w:cs="宋体" w:eastAsia="宋体" w:hint="default"/>
          <w:w w:val="100"/>
          <w:sz w:val="21"/>
          <w:szCs w:val="21"/>
        </w:rPr>
        <w:t> </w:t>
      </w: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5"/>
          <w:sz w:val="21"/>
          <w:szCs w:val="21"/>
        </w:rPr>
        <w:t> </w:t>
      </w:r>
      <w:r>
        <w:rPr>
          <w:rFonts w:ascii="宋体" w:hAnsi="宋体" w:cs="宋体" w:eastAsia="宋体" w:hint="default"/>
          <w:b/>
          <w:bCs/>
          <w:sz w:val="21"/>
          <w:szCs w:val="21"/>
        </w:rPr>
        <w:t>战略与投资委员会履职情况</w:t>
      </w:r>
      <w:r>
        <w:rPr>
          <w:rFonts w:ascii="宋体" w:hAnsi="宋体" w:cs="宋体" w:eastAsia="宋体" w:hint="default"/>
          <w:sz w:val="21"/>
          <w:szCs w:val="21"/>
        </w:rPr>
      </w:r>
    </w:p>
    <w:p>
      <w:pPr>
        <w:pStyle w:val="BodyText"/>
        <w:spacing w:line="408" w:lineRule="auto" w:before="57"/>
        <w:ind w:right="191" w:firstLine="419"/>
        <w:jc w:val="both"/>
      </w:pPr>
      <w:r>
        <w:rPr>
          <w:spacing w:val="-4"/>
        </w:rPr>
        <w:t>战略委员会由董事长陆文雄、独立董事严义埙、独立董事朱范予、独立董事陈杰平、董</w:t>
      </w:r>
      <w:r>
        <w:rPr>
          <w:w w:val="100"/>
        </w:rPr>
        <w:t> </w:t>
      </w:r>
      <w:r>
        <w:rPr>
          <w:spacing w:val="-4"/>
        </w:rPr>
        <w:t>事刘万昌组成，其中独立董事严义埙为主任（召集人）。主要负责公司长期发展战略和重大</w:t>
      </w:r>
      <w:r>
        <w:rPr>
          <w:spacing w:val="-45"/>
        </w:rPr>
        <w:t> </w:t>
      </w:r>
      <w:r>
        <w:rPr>
          <w:spacing w:val="-45"/>
        </w:rPr>
      </w:r>
      <w:r>
        <w:rPr/>
        <w:t>投资决策研究并提出建议。报告期内，战略委员会召开了二次会议：</w:t>
      </w:r>
    </w:p>
    <w:p>
      <w:pPr>
        <w:pStyle w:val="BodyText"/>
        <w:tabs>
          <w:tab w:pos="557" w:val="left" w:leader="none"/>
        </w:tabs>
        <w:spacing w:line="408" w:lineRule="auto" w:before="87"/>
        <w:ind w:left="565" w:right="188" w:hanging="428"/>
        <w:jc w:val="left"/>
      </w:pPr>
      <w:r>
        <w:rPr>
          <w:rFonts w:ascii="宋体" w:hAnsi="宋体" w:cs="宋体" w:eastAsia="宋体" w:hint="default"/>
        </w:rPr>
        <w:t>1)</w:t>
        <w:tab/>
      </w:r>
      <w:r>
        <w:rPr/>
        <w:t>战略委员会于</w:t>
      </w:r>
      <w:r>
        <w:rPr>
          <w:spacing w:val="-50"/>
        </w:rPr>
        <w:t> </w:t>
      </w:r>
      <w:r>
        <w:rPr>
          <w:rFonts w:ascii="宋体" w:hAnsi="宋体" w:cs="宋体" w:eastAsia="宋体" w:hint="default"/>
        </w:rPr>
        <w:t>2011</w:t>
      </w:r>
      <w:r>
        <w:rPr>
          <w:rFonts w:ascii="宋体" w:hAnsi="宋体" w:cs="宋体" w:eastAsia="宋体" w:hint="default"/>
          <w:spacing w:val="-50"/>
        </w:rPr>
        <w:t> </w:t>
      </w:r>
      <w:r>
        <w:rPr/>
        <w:t>年</w:t>
      </w:r>
      <w:r>
        <w:rPr>
          <w:spacing w:val="-53"/>
        </w:rPr>
        <w:t> </w:t>
      </w:r>
      <w:r>
        <w:rPr>
          <w:rFonts w:ascii="宋体" w:hAnsi="宋体" w:cs="宋体" w:eastAsia="宋体" w:hint="default"/>
        </w:rPr>
        <w:t>10</w:t>
      </w:r>
      <w:r>
        <w:rPr>
          <w:rFonts w:ascii="宋体" w:hAnsi="宋体" w:cs="宋体" w:eastAsia="宋体" w:hint="default"/>
          <w:spacing w:val="-53"/>
        </w:rPr>
        <w:t> </w:t>
      </w:r>
      <w:r>
        <w:rPr/>
        <w:t>月</w:t>
      </w:r>
      <w:r>
        <w:rPr>
          <w:spacing w:val="-50"/>
        </w:rPr>
        <w:t> </w:t>
      </w:r>
      <w:r>
        <w:rPr>
          <w:rFonts w:ascii="宋体" w:hAnsi="宋体" w:cs="宋体" w:eastAsia="宋体" w:hint="default"/>
        </w:rPr>
        <w:t>25</w:t>
      </w:r>
      <w:r>
        <w:rPr>
          <w:rFonts w:ascii="宋体" w:hAnsi="宋体" w:cs="宋体" w:eastAsia="宋体" w:hint="default"/>
          <w:spacing w:val="-50"/>
        </w:rPr>
        <w:t> </w:t>
      </w:r>
      <w:r>
        <w:rPr/>
        <w:t>日召开了第一次战略委员会，审议通过了《关于公司募</w:t>
      </w:r>
      <w:r>
        <w:rPr>
          <w:w w:val="100"/>
        </w:rPr>
        <w:t> </w:t>
      </w:r>
      <w:r>
        <w:rPr/>
        <w:t>投项目实施计划的议案》。</w:t>
      </w:r>
    </w:p>
    <w:p>
      <w:pPr>
        <w:pStyle w:val="BodyText"/>
        <w:tabs>
          <w:tab w:pos="557" w:val="left" w:leader="none"/>
        </w:tabs>
        <w:spacing w:line="408" w:lineRule="auto" w:before="84"/>
        <w:ind w:left="565" w:right="188" w:hanging="428"/>
        <w:jc w:val="left"/>
      </w:pPr>
      <w:r>
        <w:rPr>
          <w:rFonts w:ascii="宋体" w:hAnsi="宋体" w:cs="宋体" w:eastAsia="宋体" w:hint="default"/>
        </w:rPr>
        <w:t>2)</w:t>
        <w:tab/>
      </w:r>
      <w:r>
        <w:rPr/>
        <w:t>战略委员会于</w:t>
      </w:r>
      <w:r>
        <w:rPr>
          <w:spacing w:val="-50"/>
        </w:rPr>
        <w:t> </w:t>
      </w:r>
      <w:r>
        <w:rPr>
          <w:rFonts w:ascii="宋体" w:hAnsi="宋体" w:cs="宋体" w:eastAsia="宋体" w:hint="default"/>
        </w:rPr>
        <w:t>2011</w:t>
      </w:r>
      <w:r>
        <w:rPr>
          <w:rFonts w:ascii="宋体" w:hAnsi="宋体" w:cs="宋体" w:eastAsia="宋体" w:hint="default"/>
          <w:spacing w:val="-50"/>
        </w:rPr>
        <w:t> </w:t>
      </w:r>
      <w:r>
        <w:rPr/>
        <w:t>年</w:t>
      </w:r>
      <w:r>
        <w:rPr>
          <w:spacing w:val="-53"/>
        </w:rPr>
        <w:t> </w:t>
      </w:r>
      <w:r>
        <w:rPr>
          <w:rFonts w:ascii="宋体" w:hAnsi="宋体" w:cs="宋体" w:eastAsia="宋体" w:hint="default"/>
        </w:rPr>
        <w:t>11</w:t>
      </w:r>
      <w:r>
        <w:rPr>
          <w:rFonts w:ascii="宋体" w:hAnsi="宋体" w:cs="宋体" w:eastAsia="宋体" w:hint="default"/>
          <w:spacing w:val="-53"/>
        </w:rPr>
        <w:t> </w:t>
      </w:r>
      <w:r>
        <w:rPr/>
        <w:t>月</w:t>
      </w:r>
      <w:r>
        <w:rPr>
          <w:spacing w:val="-50"/>
        </w:rPr>
        <w:t> </w:t>
      </w:r>
      <w:r>
        <w:rPr>
          <w:rFonts w:ascii="宋体" w:hAnsi="宋体" w:cs="宋体" w:eastAsia="宋体" w:hint="default"/>
        </w:rPr>
        <w:t>28</w:t>
      </w:r>
      <w:r>
        <w:rPr>
          <w:rFonts w:ascii="宋体" w:hAnsi="宋体" w:cs="宋体" w:eastAsia="宋体" w:hint="default"/>
          <w:spacing w:val="-50"/>
        </w:rPr>
        <w:t> </w:t>
      </w:r>
      <w:r>
        <w:rPr/>
        <w:t>日召开了第二次战略委员会，审议通过了《关于公司募</w:t>
      </w:r>
      <w:r>
        <w:rPr>
          <w:w w:val="100"/>
        </w:rPr>
        <w:t> </w:t>
      </w:r>
      <w:r>
        <w:rPr/>
        <w:t>集资金使用计划的议案》。</w:t>
      </w:r>
    </w:p>
    <w:p>
      <w:pPr>
        <w:spacing w:line="444" w:lineRule="auto" w:before="87"/>
        <w:ind w:left="558" w:right="183" w:hanging="42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提名委员会履职情况</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sz w:val="21"/>
          <w:szCs w:val="21"/>
        </w:rPr>
        <w:t>提名委员会由董事姜蓓蓓、独立董事严义埙、独立董事陈杰平组成，其中独立董事严义</w:t>
      </w:r>
    </w:p>
    <w:p>
      <w:pPr>
        <w:pStyle w:val="BodyText"/>
        <w:spacing w:line="408" w:lineRule="auto" w:before="14"/>
        <w:ind w:right="188"/>
        <w:jc w:val="both"/>
      </w:pPr>
      <w:r>
        <w:rPr>
          <w:spacing w:val="-4"/>
        </w:rPr>
        <w:t>埙为主任（召集人）。主要负责对公司董事、高级管理人员上一年度的工作表现及是否存在</w:t>
      </w:r>
      <w:r>
        <w:rPr>
          <w:spacing w:val="-42"/>
        </w:rPr>
        <w:t> </w:t>
      </w:r>
      <w:r>
        <w:rPr>
          <w:spacing w:val="-42"/>
        </w:rPr>
      </w:r>
      <w:r>
        <w:rPr>
          <w:spacing w:val="-4"/>
        </w:rPr>
        <w:t>需要更换董事、高级管理人员的情形进行讨论和审议、对公司董事、经理人员的人选、选择</w:t>
      </w:r>
      <w:r>
        <w:rPr>
          <w:spacing w:val="-45"/>
        </w:rPr>
        <w:t> </w:t>
      </w:r>
      <w:r>
        <w:rPr>
          <w:spacing w:val="-45"/>
        </w:rPr>
      </w:r>
      <w:r>
        <w:rPr>
          <w:spacing w:val="-4"/>
        </w:rPr>
        <w:t>标准和程序审核并提出建议。提名委员会积极关注和参与研究公司的发展，对公司高级管理</w:t>
      </w:r>
    </w:p>
    <w:p>
      <w:pPr>
        <w:spacing w:after="0" w:line="408" w:lineRule="auto"/>
        <w:jc w:val="both"/>
        <w:sectPr>
          <w:footerReference w:type="default" r:id="rId26"/>
          <w:pgSz w:w="11910" w:h="16840"/>
          <w:pgMar w:footer="1040" w:header="893" w:top="1520" w:bottom="1220" w:left="1660" w:right="1600"/>
        </w:sectPr>
      </w:pPr>
    </w:p>
    <w:p>
      <w:pPr>
        <w:pStyle w:val="BodyText"/>
        <w:spacing w:line="408" w:lineRule="auto" w:before="105"/>
        <w:ind w:right="211"/>
        <w:jc w:val="both"/>
      </w:pPr>
      <w:r>
        <w:rPr>
          <w:spacing w:val="-4"/>
        </w:rPr>
        <w:t>人员的选择标准和程序提出建议，并对相关人员进行审查，发挥了提名委员会的作用。报告</w:t>
      </w:r>
      <w:r>
        <w:rPr>
          <w:spacing w:val="-44"/>
        </w:rPr>
        <w:t> </w:t>
      </w:r>
      <w:r>
        <w:rPr>
          <w:spacing w:val="-44"/>
        </w:rPr>
      </w:r>
      <w:r>
        <w:rPr/>
        <w:t>期内，提名委员会召开了二次会议：</w:t>
      </w:r>
    </w:p>
    <w:p>
      <w:pPr>
        <w:pStyle w:val="BodyText"/>
        <w:tabs>
          <w:tab w:pos="557" w:val="left" w:leader="none"/>
        </w:tabs>
        <w:spacing w:line="408" w:lineRule="auto" w:before="84"/>
        <w:ind w:left="565" w:right="208" w:hanging="428"/>
        <w:jc w:val="left"/>
      </w:pPr>
      <w:r>
        <w:rPr>
          <w:rFonts w:ascii="宋体" w:hAnsi="宋体" w:cs="宋体" w:eastAsia="宋体" w:hint="default"/>
        </w:rPr>
        <w:t>1)</w:t>
        <w:tab/>
      </w:r>
      <w:r>
        <w:rPr/>
        <w:t>提名委员会于</w:t>
      </w:r>
      <w:r>
        <w:rPr>
          <w:spacing w:val="-46"/>
        </w:rPr>
        <w:t> </w:t>
      </w:r>
      <w:r>
        <w:rPr>
          <w:rFonts w:ascii="宋体" w:hAnsi="宋体" w:cs="宋体" w:eastAsia="宋体" w:hint="default"/>
        </w:rPr>
        <w:t>2011</w:t>
      </w:r>
      <w:r>
        <w:rPr>
          <w:rFonts w:ascii="宋体" w:hAnsi="宋体" w:cs="宋体" w:eastAsia="宋体" w:hint="default"/>
          <w:spacing w:val="-48"/>
        </w:rPr>
        <w:t> </w:t>
      </w:r>
      <w:r>
        <w:rPr/>
        <w:t>年</w:t>
      </w:r>
      <w:r>
        <w:rPr>
          <w:spacing w:val="-46"/>
        </w:rPr>
        <w:t> </w:t>
      </w:r>
      <w:r>
        <w:rPr>
          <w:rFonts w:ascii="宋体" w:hAnsi="宋体" w:cs="宋体" w:eastAsia="宋体" w:hint="default"/>
        </w:rPr>
        <w:t>4</w:t>
      </w:r>
      <w:r>
        <w:rPr>
          <w:rFonts w:ascii="宋体" w:hAnsi="宋体" w:cs="宋体" w:eastAsia="宋体" w:hint="default"/>
          <w:spacing w:val="-48"/>
        </w:rPr>
        <w:t> </w:t>
      </w:r>
      <w:r>
        <w:rPr/>
        <w:t>月</w:t>
      </w:r>
      <w:r>
        <w:rPr>
          <w:spacing w:val="-46"/>
        </w:rPr>
        <w:t> </w:t>
      </w:r>
      <w:r>
        <w:rPr>
          <w:rFonts w:ascii="宋体" w:hAnsi="宋体" w:cs="宋体" w:eastAsia="宋体" w:hint="default"/>
        </w:rPr>
        <w:t>8</w:t>
      </w:r>
      <w:r>
        <w:rPr>
          <w:rFonts w:ascii="宋体" w:hAnsi="宋体" w:cs="宋体" w:eastAsia="宋体" w:hint="default"/>
          <w:spacing w:val="-46"/>
        </w:rPr>
        <w:t> </w:t>
      </w:r>
      <w:r>
        <w:rPr>
          <w:spacing w:val="-4"/>
        </w:rPr>
        <w:t>日召开了第一次提名委员会，审议通过了《关于公司</w:t>
      </w:r>
      <w:r>
        <w:rPr>
          <w:spacing w:val="-45"/>
        </w:rPr>
        <w:t> </w:t>
      </w:r>
      <w:r>
        <w:rPr>
          <w:rFonts w:ascii="宋体" w:hAnsi="宋体" w:cs="宋体" w:eastAsia="宋体" w:hint="default"/>
        </w:rPr>
        <w:t>2010</w:t>
      </w:r>
      <w:r>
        <w:rPr>
          <w:rFonts w:ascii="宋体" w:hAnsi="宋体" w:cs="宋体" w:eastAsia="宋体" w:hint="default"/>
          <w:w w:val="100"/>
        </w:rPr>
        <w:t> </w:t>
      </w:r>
      <w:r>
        <w:rPr/>
        <w:t>年董事会架构及人员履职情况》的议案。</w:t>
      </w:r>
    </w:p>
    <w:p>
      <w:pPr>
        <w:pStyle w:val="BodyText"/>
        <w:tabs>
          <w:tab w:pos="557" w:val="left" w:leader="none"/>
        </w:tabs>
        <w:spacing w:line="408" w:lineRule="auto" w:before="87"/>
        <w:ind w:left="565" w:right="211" w:hanging="428"/>
        <w:jc w:val="left"/>
      </w:pPr>
      <w:r>
        <w:rPr>
          <w:rFonts w:ascii="宋体" w:hAnsi="宋体" w:cs="宋体" w:eastAsia="宋体" w:hint="default"/>
        </w:rPr>
        <w:t>2)</w:t>
        <w:tab/>
      </w:r>
      <w:r>
        <w:rPr/>
        <w:t>提名委员会于</w:t>
      </w:r>
      <w:r>
        <w:rPr>
          <w:spacing w:val="-44"/>
        </w:rPr>
        <w:t> </w:t>
      </w:r>
      <w:r>
        <w:rPr>
          <w:rFonts w:ascii="宋体" w:hAnsi="宋体" w:cs="宋体" w:eastAsia="宋体" w:hint="default"/>
        </w:rPr>
        <w:t>2011</w:t>
      </w:r>
      <w:r>
        <w:rPr>
          <w:rFonts w:ascii="宋体" w:hAnsi="宋体" w:cs="宋体" w:eastAsia="宋体" w:hint="default"/>
          <w:spacing w:val="-47"/>
        </w:rPr>
        <w:t> </w:t>
      </w:r>
      <w:r>
        <w:rPr/>
        <w:t>年</w:t>
      </w:r>
      <w:r>
        <w:rPr>
          <w:spacing w:val="-44"/>
        </w:rPr>
        <w:t> </w:t>
      </w:r>
      <w:r>
        <w:rPr>
          <w:rFonts w:ascii="宋体" w:hAnsi="宋体" w:cs="宋体" w:eastAsia="宋体" w:hint="default"/>
        </w:rPr>
        <w:t>124</w:t>
      </w:r>
      <w:r>
        <w:rPr>
          <w:rFonts w:ascii="宋体" w:hAnsi="宋体" w:cs="宋体" w:eastAsia="宋体" w:hint="default"/>
          <w:spacing w:val="-47"/>
        </w:rPr>
        <w:t> </w:t>
      </w:r>
      <w:r>
        <w:rPr/>
        <w:t>月</w:t>
      </w:r>
      <w:r>
        <w:rPr>
          <w:spacing w:val="-44"/>
        </w:rPr>
        <w:t> </w:t>
      </w:r>
      <w:r>
        <w:rPr>
          <w:rFonts w:ascii="宋体" w:hAnsi="宋体" w:cs="宋体" w:eastAsia="宋体" w:hint="default"/>
        </w:rPr>
        <w:t>20</w:t>
      </w:r>
      <w:r>
        <w:rPr>
          <w:rFonts w:ascii="宋体" w:hAnsi="宋体" w:cs="宋体" w:eastAsia="宋体" w:hint="default"/>
          <w:spacing w:val="-47"/>
        </w:rPr>
        <w:t> </w:t>
      </w:r>
      <w:r>
        <w:rPr>
          <w:spacing w:val="-6"/>
        </w:rPr>
        <w:t>日召开了第二次提名委员会，审议通过了《提名姜蓓蓓</w:t>
      </w:r>
      <w:r>
        <w:rPr>
          <w:w w:val="100"/>
        </w:rPr>
        <w:t> </w:t>
      </w:r>
      <w:r>
        <w:rPr/>
        <w:t>女士担任公司副总经理》的议案</w:t>
      </w:r>
    </w:p>
    <w:p>
      <w:pPr>
        <w:spacing w:line="240" w:lineRule="auto" w:before="9"/>
        <w:rPr>
          <w:rFonts w:ascii="宋体" w:hAnsi="宋体" w:cs="宋体" w:eastAsia="宋体" w:hint="default"/>
          <w:sz w:val="24"/>
          <w:szCs w:val="24"/>
        </w:rPr>
      </w:pPr>
    </w:p>
    <w:p>
      <w:pPr>
        <w:spacing w:before="0"/>
        <w:ind w:left="138" w:right="102" w:firstLine="0"/>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80"/>
          <w:sz w:val="24"/>
          <w:szCs w:val="24"/>
        </w:rPr>
        <w:t> </w:t>
      </w:r>
      <w:r>
        <w:rPr>
          <w:rFonts w:ascii="宋体" w:hAnsi="宋体" w:cs="宋体" w:eastAsia="宋体" w:hint="default"/>
          <w:b/>
          <w:bCs/>
          <w:sz w:val="24"/>
          <w:szCs w:val="24"/>
        </w:rPr>
        <w:t>内幕知情人管理制度的建立与执行情况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444" w:lineRule="auto" w:before="163"/>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20"/>
          <w:sz w:val="21"/>
          <w:szCs w:val="21"/>
        </w:rPr>
        <w:t> </w:t>
      </w:r>
      <w:r>
        <w:rPr>
          <w:rFonts w:ascii="宋体" w:hAnsi="宋体" w:cs="宋体" w:eastAsia="宋体" w:hint="default"/>
          <w:b/>
          <w:bCs/>
          <w:sz w:val="21"/>
          <w:szCs w:val="21"/>
        </w:rPr>
        <w:t>内幕信息知情人管理制度的制定</w:t>
      </w:r>
      <w:r>
        <w:rPr>
          <w:rFonts w:ascii="宋体" w:hAnsi="宋体" w:cs="宋体" w:eastAsia="宋体" w:hint="default"/>
          <w:b/>
          <w:bCs/>
          <w:w w:val="100"/>
          <w:sz w:val="21"/>
          <w:szCs w:val="21"/>
        </w:rPr>
        <w:t> </w:t>
      </w:r>
      <w:r>
        <w:rPr>
          <w:rFonts w:ascii="宋体" w:hAnsi="宋体" w:cs="宋体" w:eastAsia="宋体" w:hint="default"/>
          <w:spacing w:val="-4"/>
          <w:sz w:val="21"/>
          <w:szCs w:val="21"/>
        </w:rPr>
        <w:t>为了规范公司的内幕信息管理，加强内幕信息保密工作，维护信息披露公平原则，根据</w:t>
      </w:r>
    </w:p>
    <w:p>
      <w:pPr>
        <w:pStyle w:val="BodyText"/>
        <w:spacing w:line="408" w:lineRule="auto" w:before="14"/>
        <w:ind w:right="209"/>
        <w:jc w:val="both"/>
      </w:pPr>
      <w:r>
        <w:rPr>
          <w:spacing w:val="-4"/>
        </w:rPr>
        <w:t>《中华人民共和国公司法》、《中华人民共和国证券法》、《深圳证券交易所创业板股票上</w:t>
      </w:r>
      <w:r>
        <w:rPr>
          <w:spacing w:val="-42"/>
        </w:rPr>
        <w:t> </w:t>
      </w:r>
      <w:r>
        <w:rPr>
          <w:spacing w:val="-42"/>
        </w:rPr>
      </w:r>
      <w:r>
        <w:rPr>
          <w:spacing w:val="-4"/>
        </w:rPr>
        <w:t>市规则》、《上市公司信息披露管理办法》、《关于上市公司建立内幕信息知情人登记管理</w:t>
      </w:r>
      <w:r>
        <w:rPr>
          <w:spacing w:val="-40"/>
        </w:rPr>
        <w:t> </w:t>
      </w:r>
      <w:r>
        <w:rPr>
          <w:spacing w:val="-40"/>
        </w:rPr>
      </w:r>
      <w:r>
        <w:rPr>
          <w:spacing w:val="-4"/>
        </w:rPr>
        <w:t>制度的规定》等有关法律、法规、规范性文件及《公司章程》的有关规定，报告期内公司专</w:t>
      </w:r>
      <w:r>
        <w:rPr>
          <w:spacing w:val="-43"/>
        </w:rPr>
        <w:t> </w:t>
      </w:r>
      <w:r>
        <w:rPr>
          <w:spacing w:val="-43"/>
        </w:rPr>
      </w:r>
      <w:r>
        <w:rPr>
          <w:spacing w:val="-4"/>
        </w:rPr>
        <w:t>门制定了《内幕信息及知情人登记管理制度》、《董事、监事和高级管理人员持有和买卖本</w:t>
      </w:r>
      <w:r>
        <w:rPr>
          <w:spacing w:val="-42"/>
        </w:rPr>
        <w:t> </w:t>
      </w:r>
      <w:r>
        <w:rPr>
          <w:spacing w:val="-42"/>
        </w:rPr>
      </w:r>
      <w:r>
        <w:rPr/>
        <w:t>公司股票管理制度》，并于</w:t>
      </w:r>
      <w:r>
        <w:rPr>
          <w:rFonts w:ascii="宋体" w:hAnsi="宋体" w:cs="宋体" w:eastAsia="宋体" w:hint="default"/>
        </w:rPr>
        <w:t>2011</w:t>
      </w:r>
      <w:r>
        <w:rPr/>
        <w:t>年</w:t>
      </w:r>
      <w:r>
        <w:rPr>
          <w:rFonts w:ascii="宋体" w:hAnsi="宋体" w:cs="宋体" w:eastAsia="宋体" w:hint="default"/>
        </w:rPr>
        <w:t>8</w:t>
      </w:r>
      <w:r>
        <w:rPr/>
        <w:t>月</w:t>
      </w:r>
      <w:r>
        <w:rPr>
          <w:rFonts w:ascii="宋体" w:hAnsi="宋体" w:cs="宋体" w:eastAsia="宋体" w:hint="default"/>
        </w:rPr>
        <w:t>19</w:t>
      </w:r>
      <w:r>
        <w:rPr/>
        <w:t>日公司第一届董事会第十九次审议通过。</w:t>
      </w:r>
    </w:p>
    <w:p>
      <w:pPr>
        <w:pStyle w:val="Heading3"/>
        <w:spacing w:line="240" w:lineRule="auto" w:before="84"/>
        <w:ind w:left="138" w:right="102"/>
        <w:jc w:val="left"/>
        <w:rPr>
          <w:b w:val="0"/>
          <w:bCs w:val="0"/>
        </w:rPr>
      </w:pPr>
      <w:r>
        <w:rPr/>
        <w:t>（二）</w:t>
      </w:r>
      <w:r>
        <w:rPr>
          <w:spacing w:val="-19"/>
        </w:rPr>
        <w:t> </w:t>
      </w:r>
      <w:r>
        <w:rPr/>
        <w:t>内幕信息知情人管理制度的执行情况</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right="209"/>
        <w:jc w:val="both"/>
      </w:pPr>
      <w:r>
        <w:rPr>
          <w:rFonts w:ascii="宋体" w:hAnsi="宋体" w:cs="宋体" w:eastAsia="宋体" w:hint="default"/>
        </w:rPr>
        <w:t>1</w:t>
      </w:r>
      <w:r>
        <w:rPr/>
        <w:t>、</w:t>
      </w:r>
      <w:r>
        <w:rPr>
          <w:spacing w:val="44"/>
        </w:rPr>
        <w:t> </w:t>
      </w:r>
      <w:r>
        <w:rPr>
          <w:spacing w:val="-4"/>
        </w:rPr>
        <w:t>报告期内，公司严格执行内幕信息保密制度，严格规范信息传递流程，在定期报告披露</w:t>
      </w:r>
      <w:r>
        <w:rPr>
          <w:spacing w:val="-96"/>
        </w:rPr>
        <w:t> </w:t>
      </w:r>
      <w:r>
        <w:rPr>
          <w:spacing w:val="-96"/>
        </w:rPr>
      </w:r>
      <w:r>
        <w:rPr>
          <w:spacing w:val="-4"/>
        </w:rPr>
        <w:t>期间，对于未公开信息，公司董事会办公室都会严格控制知情人范围并组织相关内幕信息知</w:t>
      </w:r>
      <w:r>
        <w:rPr>
          <w:spacing w:val="-41"/>
        </w:rPr>
        <w:t> </w:t>
      </w:r>
      <w:r>
        <w:rPr>
          <w:spacing w:val="-41"/>
        </w:rPr>
      </w:r>
      <w:r>
        <w:rPr>
          <w:spacing w:val="-4"/>
        </w:rPr>
        <w:t>情人填写《内幕信息知情人登记表》，如实、完整记录上述信息在公开前的所有内幕信息知</w:t>
      </w:r>
      <w:r>
        <w:rPr>
          <w:spacing w:val="-42"/>
        </w:rPr>
        <w:t> </w:t>
      </w:r>
      <w:r>
        <w:rPr>
          <w:spacing w:val="-42"/>
        </w:rPr>
      </w:r>
      <w:r>
        <w:rPr>
          <w:spacing w:val="-4"/>
        </w:rPr>
        <w:t>情人名单，以及知情人知悉内幕信息的时间。经公司董事会办公室核实无误后，按照相关法</w:t>
      </w:r>
      <w:r>
        <w:rPr>
          <w:spacing w:val="-44"/>
        </w:rPr>
        <w:t> </w:t>
      </w:r>
      <w:r>
        <w:rPr>
          <w:spacing w:val="-44"/>
        </w:rPr>
      </w:r>
      <w:r>
        <w:rPr/>
        <w:t>规规定在向深交所和证监局报送定期报告相关资料的同时报备内幕信息知情人登记情况。</w:t>
      </w:r>
    </w:p>
    <w:p>
      <w:pPr>
        <w:pStyle w:val="BodyText"/>
        <w:spacing w:line="408" w:lineRule="auto" w:before="87"/>
        <w:ind w:right="102" w:firstLine="419"/>
        <w:jc w:val="left"/>
      </w:pPr>
      <w:r>
        <w:rPr>
          <w:spacing w:val="-4"/>
          <w:w w:val="100"/>
        </w:rPr>
        <w:t>经过自查，</w:t>
      </w:r>
      <w:r>
        <w:rPr>
          <w:rFonts w:ascii="宋体" w:hAnsi="宋体" w:cs="宋体" w:eastAsia="宋体" w:hint="default"/>
          <w:spacing w:val="-4"/>
          <w:w w:val="100"/>
        </w:rPr>
        <w:t>2011</w:t>
      </w:r>
      <w:r>
        <w:rPr>
          <w:spacing w:val="-4"/>
          <w:w w:val="100"/>
        </w:rPr>
        <w:t>年度公司不存在内幕信息知情人在影响公司股价的重大敏感信息披露前</w:t>
      </w:r>
      <w:r>
        <w:rPr>
          <w:w w:val="100"/>
        </w:rPr>
        <w:t> </w:t>
      </w:r>
      <w:r>
        <w:rPr/>
        <w:t>利用内幕消息买卖公司股份的情况。</w:t>
      </w:r>
    </w:p>
    <w:p>
      <w:pPr>
        <w:pStyle w:val="BodyText"/>
        <w:spacing w:line="408" w:lineRule="auto" w:before="84"/>
        <w:ind w:right="102"/>
        <w:jc w:val="left"/>
      </w:pPr>
      <w:r>
        <w:rPr>
          <w:rFonts w:ascii="宋体" w:hAnsi="宋体" w:cs="宋体" w:eastAsia="宋体" w:hint="default"/>
        </w:rPr>
        <w:t>2</w:t>
      </w:r>
      <w:r>
        <w:rPr/>
        <w:t>、 </w:t>
      </w:r>
      <w:r>
        <w:rPr>
          <w:spacing w:val="-4"/>
        </w:rPr>
        <w:t>在定期报告及重大事项披露期间，公司尽量避免接待投资者的调研，努力做好定期报告</w:t>
      </w:r>
      <w:r>
        <w:rPr>
          <w:spacing w:val="-48"/>
        </w:rPr>
        <w:t> </w:t>
      </w:r>
      <w:r>
        <w:rPr>
          <w:spacing w:val="-48"/>
        </w:rPr>
      </w:r>
      <w:r>
        <w:rPr>
          <w:spacing w:val="-4"/>
        </w:rPr>
        <w:t>及重大事项披露期间的信息保密工作。在日常接待投资者调研时，公司董事会办公室负责履</w:t>
      </w:r>
      <w:r>
        <w:rPr>
          <w:spacing w:val="-41"/>
        </w:rPr>
        <w:t> </w:t>
      </w:r>
      <w:r>
        <w:rPr>
          <w:spacing w:val="-41"/>
        </w:rPr>
      </w:r>
      <w:r>
        <w:rPr>
          <w:spacing w:val="-4"/>
        </w:rPr>
        <w:t>行相关的信息保密工作程序。在进行调研前，先对调研人员的个人信息进行备案，同时要求</w:t>
      </w:r>
      <w:r>
        <w:rPr>
          <w:spacing w:val="-41"/>
        </w:rPr>
        <w:t> </w:t>
      </w:r>
      <w:r>
        <w:rPr>
          <w:spacing w:val="-41"/>
        </w:rPr>
      </w:r>
      <w:r>
        <w:rPr>
          <w:spacing w:val="-7"/>
        </w:rPr>
        <w:t>签署投资者（机构）调研登记表，并承诺在对外出具报告前需经上市公司董事会办公室认可。</w:t>
      </w:r>
      <w:r>
        <w:rPr>
          <w:spacing w:val="-21"/>
        </w:rPr>
        <w:t> </w:t>
      </w:r>
      <w:r>
        <w:rPr>
          <w:spacing w:val="-21"/>
        </w:rPr>
      </w:r>
      <w:r>
        <w:rPr>
          <w:spacing w:val="-4"/>
        </w:rPr>
        <w:t>在调研过程中，董事会办公室人员认真做好相关会议记录，并按照相关法规规定向深交所报</w:t>
      </w:r>
      <w:r>
        <w:rPr>
          <w:spacing w:val="-41"/>
        </w:rPr>
        <w:t> </w:t>
      </w:r>
      <w:r>
        <w:rPr>
          <w:spacing w:val="-41"/>
        </w:rPr>
      </w:r>
      <w:r>
        <w:rPr/>
        <w:t>备。</w:t>
      </w:r>
    </w:p>
    <w:p>
      <w:pPr>
        <w:spacing w:after="0" w:line="408" w:lineRule="auto"/>
        <w:jc w:val="left"/>
        <w:sectPr>
          <w:footerReference w:type="default" r:id="rId27"/>
          <w:pgSz w:w="11910" w:h="16840"/>
          <w:pgMar w:footer="1040" w:header="893" w:top="1520" w:bottom="1220" w:left="1660" w:right="1580"/>
          <w:pgNumType w:start="39"/>
        </w:sectPr>
      </w:pPr>
    </w:p>
    <w:p>
      <w:pPr>
        <w:pStyle w:val="BodyText"/>
        <w:spacing w:line="408" w:lineRule="auto" w:before="105"/>
        <w:ind w:right="102"/>
        <w:jc w:val="left"/>
      </w:pPr>
      <w:r>
        <w:rPr>
          <w:rFonts w:ascii="宋体" w:hAnsi="宋体" w:cs="宋体" w:eastAsia="宋体" w:hint="default"/>
        </w:rPr>
        <w:t>3</w:t>
      </w:r>
      <w:r>
        <w:rPr/>
        <w:t>、</w:t>
      </w:r>
      <w:r>
        <w:rPr>
          <w:spacing w:val="59"/>
        </w:rPr>
        <w:t> </w:t>
      </w:r>
      <w:r>
        <w:rPr>
          <w:spacing w:val="-7"/>
        </w:rPr>
        <w:t>在其他重大事项（如对外投资等）未披露前，公司及相关信息披露义务人采取保密措施，</w:t>
      </w:r>
      <w:r>
        <w:rPr>
          <w:spacing w:val="-94"/>
        </w:rPr>
        <w:t> </w:t>
      </w:r>
      <w:r>
        <w:rPr>
          <w:spacing w:val="-94"/>
        </w:rPr>
      </w:r>
      <w:r>
        <w:rPr>
          <w:spacing w:val="-4"/>
        </w:rPr>
        <w:t>签订相关保密协议，以保证信息处于可控范围。报告期内，公司报备内幕信息知情人登记表</w:t>
      </w:r>
      <w:r>
        <w:rPr>
          <w:spacing w:val="-44"/>
        </w:rPr>
        <w:t> </w:t>
      </w:r>
      <w:r>
        <w:rPr>
          <w:spacing w:val="-44"/>
        </w:rPr>
      </w:r>
      <w:r>
        <w:rPr/>
        <w:t>共</w:t>
      </w:r>
      <w:r>
        <w:rPr>
          <w:rFonts w:ascii="宋体" w:hAnsi="宋体" w:cs="宋体" w:eastAsia="宋体" w:hint="default"/>
        </w:rPr>
        <w:t>2</w:t>
      </w:r>
      <w:r>
        <w:rPr/>
        <w:t>份，即</w:t>
      </w:r>
      <w:r>
        <w:rPr>
          <w:rFonts w:ascii="宋体" w:hAnsi="宋体" w:cs="宋体" w:eastAsia="宋体" w:hint="default"/>
        </w:rPr>
        <w:t>2011</w:t>
      </w:r>
      <w:r>
        <w:rPr/>
        <w:t>年半年报资料内幕信息知情人登记表、</w:t>
      </w:r>
      <w:r>
        <w:rPr>
          <w:rFonts w:ascii="宋体" w:hAnsi="宋体" w:cs="宋体" w:eastAsia="宋体" w:hint="default"/>
        </w:rPr>
        <w:t>2011</w:t>
      </w:r>
      <w:r>
        <w:rPr/>
        <w:t>年三季报资料内幕信息知情人登</w:t>
      </w:r>
      <w:r>
        <w:rPr>
          <w:w w:val="100"/>
        </w:rPr>
        <w:t> </w:t>
      </w:r>
      <w:r>
        <w:rPr/>
        <w:t>记表。</w:t>
      </w:r>
    </w:p>
    <w:p>
      <w:pPr>
        <w:spacing w:line="240" w:lineRule="auto" w:before="7"/>
        <w:rPr>
          <w:rFonts w:ascii="宋体" w:hAnsi="宋体" w:cs="宋体" w:eastAsia="宋体" w:hint="default"/>
          <w:sz w:val="24"/>
          <w:szCs w:val="24"/>
        </w:rPr>
      </w:pPr>
    </w:p>
    <w:p>
      <w:pPr>
        <w:spacing w:before="0"/>
        <w:ind w:left="138" w:right="102" w:firstLine="0"/>
        <w:jc w:val="left"/>
        <w:rPr>
          <w:rFonts w:ascii="宋体" w:hAnsi="宋体" w:cs="宋体" w:eastAsia="宋体" w:hint="default"/>
          <w:sz w:val="24"/>
          <w:szCs w:val="24"/>
        </w:rPr>
      </w:pPr>
      <w:r>
        <w:rPr>
          <w:rFonts w:ascii="宋体" w:hAnsi="宋体" w:cs="宋体" w:eastAsia="宋体" w:hint="default"/>
          <w:b/>
          <w:bCs/>
          <w:sz w:val="24"/>
          <w:szCs w:val="24"/>
        </w:rPr>
        <w:t>六、</w:t>
      </w:r>
      <w:r>
        <w:rPr>
          <w:rFonts w:ascii="宋体" w:hAnsi="宋体" w:cs="宋体" w:eastAsia="宋体" w:hint="default"/>
          <w:b/>
          <w:bCs/>
          <w:spacing w:val="-81"/>
          <w:sz w:val="24"/>
          <w:szCs w:val="24"/>
        </w:rPr>
        <w:t> </w:t>
      </w:r>
      <w:r>
        <w:rPr>
          <w:rFonts w:ascii="宋体" w:hAnsi="宋体" w:cs="宋体" w:eastAsia="宋体" w:hint="default"/>
          <w:b/>
          <w:bCs/>
          <w:sz w:val="24"/>
          <w:szCs w:val="24"/>
        </w:rPr>
        <w:t>会计政策、会计估计变更以及会计差错更正的说明</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441" w:lineRule="auto" w:before="165"/>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20"/>
          <w:sz w:val="21"/>
          <w:szCs w:val="21"/>
        </w:rPr>
        <w:t> </w:t>
      </w:r>
      <w:r>
        <w:rPr>
          <w:rFonts w:ascii="宋体" w:hAnsi="宋体" w:cs="宋体" w:eastAsia="宋体" w:hint="default"/>
          <w:b/>
          <w:bCs/>
          <w:sz w:val="21"/>
          <w:szCs w:val="21"/>
        </w:rPr>
        <w:t>报告期财务会计报告审计情况</w:t>
      </w:r>
      <w:r>
        <w:rPr>
          <w:rFonts w:ascii="宋体" w:hAnsi="宋体" w:cs="宋体" w:eastAsia="宋体" w:hint="default"/>
          <w:b/>
          <w:bCs/>
          <w:w w:val="100"/>
          <w:sz w:val="21"/>
          <w:szCs w:val="21"/>
        </w:rPr>
        <w:t> </w:t>
      </w:r>
      <w:r>
        <w:rPr>
          <w:rFonts w:ascii="宋体" w:hAnsi="宋体" w:cs="宋体" w:eastAsia="宋体" w:hint="default"/>
          <w:spacing w:val="-4"/>
          <w:sz w:val="21"/>
          <w:szCs w:val="21"/>
        </w:rPr>
        <w:t>经立信会计师事务所（特殊普通合伙）审计，对本公司</w:t>
      </w:r>
      <w:r>
        <w:rPr>
          <w:rFonts w:ascii="宋体" w:hAnsi="宋体" w:cs="宋体" w:eastAsia="宋体" w:hint="default"/>
          <w:spacing w:val="-4"/>
          <w:sz w:val="21"/>
          <w:szCs w:val="21"/>
        </w:rPr>
        <w:t>2011</w:t>
      </w:r>
      <w:r>
        <w:rPr>
          <w:rFonts w:ascii="宋体" w:hAnsi="宋体" w:cs="宋体" w:eastAsia="宋体" w:hint="default"/>
          <w:spacing w:val="-4"/>
          <w:sz w:val="21"/>
          <w:szCs w:val="21"/>
        </w:rPr>
        <w:t>年度财务报告出具了标准无</w:t>
      </w:r>
    </w:p>
    <w:p>
      <w:pPr>
        <w:pStyle w:val="BodyText"/>
        <w:spacing w:line="240" w:lineRule="auto" w:before="17"/>
        <w:ind w:right="102"/>
        <w:jc w:val="left"/>
      </w:pPr>
      <w:r>
        <w:rPr/>
        <w:t>保留意见的审计报告。</w:t>
      </w:r>
    </w:p>
    <w:p>
      <w:pPr>
        <w:spacing w:line="240" w:lineRule="auto" w:before="12"/>
        <w:rPr>
          <w:rFonts w:ascii="宋体" w:hAnsi="宋体" w:cs="宋体" w:eastAsia="宋体" w:hint="default"/>
          <w:sz w:val="17"/>
          <w:szCs w:val="17"/>
        </w:rPr>
      </w:pPr>
    </w:p>
    <w:p>
      <w:pPr>
        <w:spacing w:line="444" w:lineRule="auto" w:before="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21"/>
          <w:sz w:val="21"/>
          <w:szCs w:val="21"/>
        </w:rPr>
        <w:t> </w:t>
      </w:r>
      <w:r>
        <w:rPr>
          <w:rFonts w:ascii="宋体" w:hAnsi="宋体" w:cs="宋体" w:eastAsia="宋体" w:hint="default"/>
          <w:b/>
          <w:bCs/>
          <w:sz w:val="21"/>
          <w:szCs w:val="21"/>
        </w:rPr>
        <w:t>公司会计政策、会计估计变更情况及对公司的影响说明和分析</w:t>
      </w:r>
      <w:r>
        <w:rPr>
          <w:rFonts w:ascii="宋体" w:hAnsi="宋体" w:cs="宋体" w:eastAsia="宋体" w:hint="default"/>
          <w:b/>
          <w:bCs/>
          <w:w w:val="100"/>
          <w:sz w:val="21"/>
          <w:szCs w:val="21"/>
        </w:rPr>
        <w:t> </w:t>
      </w:r>
      <w:r>
        <w:rPr>
          <w:rFonts w:ascii="宋体" w:hAnsi="宋体" w:cs="宋体" w:eastAsia="宋体" w:hint="default"/>
          <w:spacing w:val="-2"/>
          <w:sz w:val="21"/>
          <w:szCs w:val="21"/>
        </w:rPr>
        <w:t>报告期内，公司无重大会计政策变化、会计估计变更情况，未发生重大会计差错。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spacing w:before="0"/>
        <w:ind w:left="138" w:right="102" w:firstLine="0"/>
        <w:jc w:val="left"/>
        <w:rPr>
          <w:rFonts w:ascii="宋体" w:hAnsi="宋体" w:cs="宋体" w:eastAsia="宋体" w:hint="default"/>
          <w:sz w:val="24"/>
          <w:szCs w:val="24"/>
        </w:rPr>
      </w:pPr>
      <w:r>
        <w:rPr>
          <w:rFonts w:ascii="宋体" w:hAnsi="宋体" w:cs="宋体" w:eastAsia="宋体" w:hint="default"/>
          <w:b/>
          <w:bCs/>
          <w:sz w:val="24"/>
          <w:szCs w:val="24"/>
        </w:rPr>
        <w:t>七、</w:t>
      </w:r>
      <w:r>
        <w:rPr>
          <w:rFonts w:ascii="宋体" w:hAnsi="宋体" w:cs="宋体" w:eastAsia="宋体" w:hint="default"/>
          <w:b/>
          <w:bCs/>
          <w:spacing w:val="-79"/>
          <w:sz w:val="24"/>
          <w:szCs w:val="24"/>
        </w:rPr>
        <w:t> </w:t>
      </w:r>
      <w:r>
        <w:rPr>
          <w:rFonts w:ascii="宋体" w:hAnsi="宋体" w:cs="宋体" w:eastAsia="宋体" w:hint="default"/>
          <w:b/>
          <w:bCs/>
          <w:sz w:val="24"/>
          <w:szCs w:val="24"/>
        </w:rPr>
        <w:t>公司</w:t>
      </w:r>
      <w:r>
        <w:rPr>
          <w:rFonts w:ascii="宋体" w:hAnsi="宋体" w:cs="宋体" w:eastAsia="宋体" w:hint="default"/>
          <w:b/>
          <w:bCs/>
          <w:spacing w:val="-62"/>
          <w:sz w:val="24"/>
          <w:szCs w:val="24"/>
        </w:rPr>
        <w:t> </w:t>
      </w:r>
      <w:r>
        <w:rPr>
          <w:rFonts w:ascii="宋体" w:hAnsi="宋体" w:cs="宋体" w:eastAsia="宋体" w:hint="default"/>
          <w:b/>
          <w:bCs/>
          <w:sz w:val="24"/>
          <w:szCs w:val="24"/>
        </w:rPr>
        <w:t>2011</w:t>
      </w:r>
      <w:r>
        <w:rPr>
          <w:rFonts w:ascii="宋体" w:hAnsi="宋体" w:cs="宋体" w:eastAsia="宋体" w:hint="default"/>
          <w:b/>
          <w:bCs/>
          <w:spacing w:val="-62"/>
          <w:sz w:val="24"/>
          <w:szCs w:val="24"/>
        </w:rPr>
        <w:t> </w:t>
      </w:r>
      <w:r>
        <w:rPr>
          <w:rFonts w:ascii="宋体" w:hAnsi="宋体" w:cs="宋体" w:eastAsia="宋体" w:hint="default"/>
          <w:b/>
          <w:bCs/>
          <w:sz w:val="24"/>
          <w:szCs w:val="24"/>
        </w:rPr>
        <w:t>年利润分配及资本公积金转增股本预案</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Heading3"/>
        <w:spacing w:line="240" w:lineRule="auto" w:before="163"/>
        <w:ind w:left="138" w:right="102"/>
        <w:jc w:val="left"/>
        <w:rPr>
          <w:b w:val="0"/>
          <w:bCs w:val="0"/>
        </w:rPr>
      </w:pPr>
      <w:r>
        <w:rPr/>
        <w:t>（一） </w:t>
      </w:r>
      <w:r>
        <w:rPr>
          <w:rFonts w:ascii="宋体" w:hAnsi="宋体" w:cs="宋体" w:eastAsia="宋体" w:hint="default"/>
        </w:rPr>
        <w:t>2011</w:t>
      </w:r>
      <w:r>
        <w:rPr>
          <w:rFonts w:ascii="宋体" w:hAnsi="宋体" w:cs="宋体" w:eastAsia="宋体" w:hint="default"/>
          <w:spacing w:val="-71"/>
        </w:rPr>
        <w:t> </w:t>
      </w:r>
      <w:r>
        <w:rPr/>
        <w:t>年利润分配及资本公积金转增股本预案</w:t>
      </w:r>
      <w:r>
        <w:rPr>
          <w:b w:val="0"/>
          <w:bCs w:val="0"/>
        </w:rPr>
      </w:r>
    </w:p>
    <w:p>
      <w:pPr>
        <w:spacing w:line="240" w:lineRule="auto" w:before="12"/>
        <w:rPr>
          <w:rFonts w:ascii="宋体" w:hAnsi="宋体" w:cs="宋体" w:eastAsia="宋体" w:hint="default"/>
          <w:b/>
          <w:bCs/>
          <w:sz w:val="17"/>
          <w:szCs w:val="17"/>
        </w:rPr>
      </w:pPr>
    </w:p>
    <w:p>
      <w:pPr>
        <w:pStyle w:val="BodyText"/>
        <w:spacing w:line="240" w:lineRule="auto"/>
        <w:ind w:left="558" w:right="102"/>
        <w:jc w:val="left"/>
      </w:pPr>
      <w:r>
        <w:rPr/>
        <w:t>公司于</w:t>
      </w:r>
      <w:r>
        <w:rPr>
          <w:spacing w:val="-53"/>
        </w:rPr>
        <w:t> </w:t>
      </w:r>
      <w:r>
        <w:rPr>
          <w:rFonts w:ascii="宋体" w:hAnsi="宋体" w:cs="宋体" w:eastAsia="宋体" w:hint="default"/>
        </w:rPr>
        <w:t>2012</w:t>
      </w:r>
      <w:r>
        <w:rPr>
          <w:rFonts w:ascii="宋体" w:hAnsi="宋体" w:cs="宋体" w:eastAsia="宋体" w:hint="default"/>
          <w:spacing w:val="-53"/>
        </w:rPr>
        <w:t> </w:t>
      </w:r>
      <w:r>
        <w:rPr/>
        <w:t>年</w:t>
      </w:r>
      <w:r>
        <w:rPr>
          <w:spacing w:val="-50"/>
        </w:rPr>
        <w:t> </w:t>
      </w:r>
      <w:r>
        <w:rPr>
          <w:rFonts w:ascii="宋体" w:hAnsi="宋体" w:cs="宋体" w:eastAsia="宋体" w:hint="default"/>
        </w:rPr>
        <w:t>4</w:t>
      </w:r>
      <w:r>
        <w:rPr>
          <w:rFonts w:ascii="宋体" w:hAnsi="宋体" w:cs="宋体" w:eastAsia="宋体" w:hint="default"/>
          <w:spacing w:val="-50"/>
        </w:rPr>
        <w:t> </w:t>
      </w:r>
      <w:r>
        <w:rPr/>
        <w:t>月</w:t>
      </w:r>
      <w:r>
        <w:rPr>
          <w:spacing w:val="-52"/>
        </w:rPr>
        <w:t> </w:t>
      </w:r>
      <w:r>
        <w:rPr>
          <w:rFonts w:ascii="宋体" w:hAnsi="宋体" w:cs="宋体" w:eastAsia="宋体" w:hint="default"/>
        </w:rPr>
        <w:t>9</w:t>
      </w:r>
      <w:r>
        <w:rPr>
          <w:rFonts w:ascii="宋体" w:hAnsi="宋体" w:cs="宋体" w:eastAsia="宋体" w:hint="default"/>
          <w:spacing w:val="-50"/>
        </w:rPr>
        <w:t> </w:t>
      </w:r>
      <w:r>
        <w:rPr/>
        <w:t>日召开的第一届董事会第二十三次会议和第一届监事会第十次会</w:t>
      </w:r>
    </w:p>
    <w:p>
      <w:pPr>
        <w:spacing w:line="240" w:lineRule="auto" w:before="10"/>
        <w:rPr>
          <w:rFonts w:ascii="宋体" w:hAnsi="宋体" w:cs="宋体" w:eastAsia="宋体" w:hint="default"/>
          <w:sz w:val="14"/>
          <w:szCs w:val="14"/>
        </w:rPr>
      </w:pPr>
    </w:p>
    <w:p>
      <w:pPr>
        <w:pStyle w:val="BodyText"/>
        <w:spacing w:line="408" w:lineRule="auto"/>
        <w:ind w:right="103"/>
        <w:jc w:val="left"/>
      </w:pPr>
      <w:r>
        <w:rPr/>
        <w:t>议分别审议通过了《关于</w:t>
      </w:r>
      <w:r>
        <w:rPr>
          <w:spacing w:val="-49"/>
        </w:rPr>
        <w:t> </w:t>
      </w:r>
      <w:r>
        <w:rPr>
          <w:rFonts w:ascii="宋体" w:hAnsi="宋体" w:cs="宋体" w:eastAsia="宋体" w:hint="default"/>
        </w:rPr>
        <w:t>2011</w:t>
      </w:r>
      <w:r>
        <w:rPr>
          <w:rFonts w:ascii="宋体" w:hAnsi="宋体" w:cs="宋体" w:eastAsia="宋体" w:hint="default"/>
          <w:spacing w:val="-46"/>
        </w:rPr>
        <w:t> </w:t>
      </w:r>
      <w:r>
        <w:rPr/>
        <w:t>年度利润分配及公积金转增股本预案的议案》。经立信会计</w:t>
      </w:r>
      <w:r>
        <w:rPr>
          <w:w w:val="100"/>
        </w:rPr>
        <w:t> </w:t>
      </w:r>
      <w:r>
        <w:rPr/>
        <w:t>师事务所（特殊普通合伙）信会师报字【</w:t>
      </w:r>
      <w:r>
        <w:rPr>
          <w:rFonts w:ascii="宋体" w:hAnsi="宋体" w:cs="宋体" w:eastAsia="宋体" w:hint="default"/>
        </w:rPr>
        <w:t>2012</w:t>
      </w:r>
      <w:r>
        <w:rPr/>
        <w:t>】第 </w:t>
      </w:r>
      <w:r>
        <w:rPr>
          <w:rFonts w:ascii="宋体" w:hAnsi="宋体" w:cs="宋体" w:eastAsia="宋体" w:hint="default"/>
        </w:rPr>
        <w:t>111645 </w:t>
      </w:r>
      <w:r>
        <w:rPr/>
        <w:t>号《审计报告》确认， 母公司</w:t>
      </w:r>
      <w:r>
        <w:rPr>
          <w:spacing w:val="-97"/>
        </w:rPr>
        <w:t> </w:t>
      </w:r>
      <w:r>
        <w:rPr>
          <w:spacing w:val="-97"/>
        </w:rPr>
      </w:r>
      <w:r>
        <w:rPr>
          <w:rFonts w:ascii="宋体" w:hAnsi="宋体" w:cs="宋体" w:eastAsia="宋体" w:hint="default"/>
        </w:rPr>
        <w:t>2011</w:t>
      </w:r>
      <w:r>
        <w:rPr>
          <w:rFonts w:ascii="宋体" w:hAnsi="宋体" w:cs="宋体" w:eastAsia="宋体" w:hint="default"/>
          <w:spacing w:val="-52"/>
        </w:rPr>
        <w:t> </w:t>
      </w:r>
      <w:r>
        <w:rPr/>
        <w:t>年度实现净利润为人民币</w:t>
      </w:r>
      <w:r>
        <w:rPr>
          <w:spacing w:val="-49"/>
        </w:rPr>
        <w:t> </w:t>
      </w:r>
      <w:r>
        <w:rPr>
          <w:rFonts w:ascii="宋体" w:hAnsi="宋体" w:cs="宋体" w:eastAsia="宋体" w:hint="default"/>
        </w:rPr>
        <w:t>56,345,983.25</w:t>
      </w:r>
      <w:r>
        <w:rPr>
          <w:rFonts w:ascii="宋体" w:hAnsi="宋体" w:cs="宋体" w:eastAsia="宋体" w:hint="default"/>
          <w:spacing w:val="-52"/>
        </w:rPr>
        <w:t> </w:t>
      </w:r>
      <w:r>
        <w:rPr>
          <w:spacing w:val="-5"/>
        </w:rPr>
        <w:t>元，累加年初未分配利润</w:t>
      </w:r>
      <w:r>
        <w:rPr>
          <w:spacing w:val="-50"/>
        </w:rPr>
        <w:t> </w:t>
      </w:r>
      <w:r>
        <w:rPr>
          <w:rFonts w:ascii="宋体" w:hAnsi="宋体" w:cs="宋体" w:eastAsia="宋体" w:hint="default"/>
        </w:rPr>
        <w:t>55,246,430.23</w:t>
      </w:r>
      <w:r>
        <w:rPr>
          <w:rFonts w:ascii="宋体" w:hAnsi="宋体" w:cs="宋体" w:eastAsia="宋体" w:hint="default"/>
          <w:spacing w:val="-52"/>
        </w:rPr>
        <w:t> </w:t>
      </w:r>
      <w:r>
        <w:rPr/>
        <w:t>元，</w:t>
      </w:r>
      <w:r>
        <w:rPr>
          <w:w w:val="100"/>
        </w:rPr>
        <w:t> </w:t>
      </w:r>
      <w:r>
        <w:rPr/>
        <w:t>并扣除根据本公司章程规定按</w:t>
      </w:r>
      <w:r>
        <w:rPr>
          <w:spacing w:val="-46"/>
        </w:rPr>
        <w:t> </w:t>
      </w:r>
      <w:r>
        <w:rPr>
          <w:rFonts w:ascii="宋体" w:hAnsi="宋体" w:cs="宋体" w:eastAsia="宋体" w:hint="default"/>
        </w:rPr>
        <w:t>10%</w:t>
      </w:r>
      <w:r>
        <w:rPr/>
        <w:t>提取的法定盈余公积</w:t>
      </w:r>
      <w:r>
        <w:rPr>
          <w:spacing w:val="-2"/>
        </w:rPr>
        <w:t> </w:t>
      </w:r>
      <w:r>
        <w:rPr>
          <w:rFonts w:ascii="宋体" w:hAnsi="宋体" w:cs="宋体" w:eastAsia="宋体" w:hint="default"/>
        </w:rPr>
        <w:t>5,634,598.33</w:t>
      </w:r>
      <w:r>
        <w:rPr>
          <w:rFonts w:ascii="宋体" w:hAnsi="宋体" w:cs="宋体" w:eastAsia="宋体" w:hint="default"/>
          <w:spacing w:val="-47"/>
        </w:rPr>
        <w:t> </w:t>
      </w:r>
      <w:r>
        <w:rPr/>
        <w:t>元，则本年度实际可</w:t>
      </w:r>
      <w:r>
        <w:rPr>
          <w:w w:val="100"/>
        </w:rPr>
        <w:t> </w:t>
      </w:r>
      <w:r>
        <w:rPr/>
        <w:t>供股东分配的利润为</w:t>
      </w:r>
      <w:r>
        <w:rPr>
          <w:spacing w:val="-2"/>
        </w:rPr>
        <w:t> </w:t>
      </w:r>
      <w:r>
        <w:rPr>
          <w:rFonts w:ascii="宋体" w:hAnsi="宋体" w:cs="宋体" w:eastAsia="宋体" w:hint="default"/>
        </w:rPr>
        <w:t>105,957,815.15</w:t>
      </w:r>
      <w:r>
        <w:rPr>
          <w:rFonts w:ascii="宋体" w:hAnsi="宋体" w:cs="宋体" w:eastAsia="宋体" w:hint="default"/>
          <w:spacing w:val="-2"/>
        </w:rPr>
        <w:t> </w:t>
      </w:r>
      <w:r>
        <w:rPr/>
        <w:t>元，公司年末资本公积余额为</w:t>
      </w:r>
      <w:r>
        <w:rPr>
          <w:spacing w:val="-46"/>
        </w:rPr>
        <w:t> </w:t>
      </w:r>
      <w:r>
        <w:rPr>
          <w:rFonts w:ascii="宋体" w:hAnsi="宋体" w:cs="宋体" w:eastAsia="宋体" w:hint="default"/>
        </w:rPr>
        <w:t>299,775,347.05</w:t>
      </w:r>
      <w:r>
        <w:rPr>
          <w:rFonts w:ascii="宋体" w:hAnsi="宋体" w:cs="宋体" w:eastAsia="宋体" w:hint="default"/>
          <w:spacing w:val="-48"/>
        </w:rPr>
        <w:t> </w:t>
      </w:r>
      <w:r>
        <w:rPr/>
        <w:t>元。</w:t>
      </w:r>
      <w:r>
        <w:rPr>
          <w:w w:val="100"/>
        </w:rPr>
        <w:t> </w:t>
      </w:r>
      <w:r>
        <w:rPr>
          <w:spacing w:val="-4"/>
        </w:rPr>
        <w:t>根据证监会鼓励企业现金分红，给予投资者稳定、合理回报的指导意见，考虑到公司处于高</w:t>
      </w:r>
      <w:r>
        <w:rPr>
          <w:spacing w:val="-41"/>
        </w:rPr>
        <w:t> </w:t>
      </w:r>
      <w:r>
        <w:rPr>
          <w:spacing w:val="-41"/>
        </w:rPr>
      </w:r>
      <w:r>
        <w:rPr>
          <w:spacing w:val="-4"/>
        </w:rPr>
        <w:t>速发展期，营业规模保持大幅增长，为了更好的兼顾股东的即期利益和长远利益，在符合利</w:t>
      </w:r>
      <w:r>
        <w:rPr>
          <w:spacing w:val="-44"/>
        </w:rPr>
        <w:t> </w:t>
      </w:r>
      <w:r>
        <w:rPr>
          <w:spacing w:val="-44"/>
        </w:rPr>
      </w:r>
      <w:r>
        <w:rPr>
          <w:spacing w:val="-4"/>
        </w:rPr>
        <w:t>润分配原则、保证公司正常经营和长远发展的前提下，根据《公司法》及《公司章程》的相</w:t>
      </w:r>
      <w:r>
        <w:rPr>
          <w:spacing w:val="-43"/>
        </w:rPr>
        <w:t> </w:t>
      </w:r>
      <w:r>
        <w:rPr>
          <w:spacing w:val="-43"/>
        </w:rPr>
      </w:r>
      <w:r>
        <w:rPr>
          <w:spacing w:val="-5"/>
        </w:rPr>
        <w:t>关规定，现拟定如下分配预案：以截止</w:t>
      </w:r>
      <w:r>
        <w:rPr>
          <w:spacing w:val="-50"/>
        </w:rPr>
        <w:t> </w:t>
      </w:r>
      <w:r>
        <w:rPr>
          <w:rFonts w:ascii="宋体" w:hAnsi="宋体" w:cs="宋体" w:eastAsia="宋体" w:hint="default"/>
        </w:rPr>
        <w:t>2011</w:t>
      </w:r>
      <w:r>
        <w:rPr>
          <w:rFonts w:ascii="宋体" w:hAnsi="宋体" w:cs="宋体" w:eastAsia="宋体" w:hint="default"/>
          <w:spacing w:val="-50"/>
        </w:rPr>
        <w:t> </w:t>
      </w:r>
      <w:r>
        <w:rPr/>
        <w:t>年</w:t>
      </w:r>
      <w:r>
        <w:rPr>
          <w:spacing w:val="-48"/>
        </w:rPr>
        <w:t> </w:t>
      </w:r>
      <w:r>
        <w:rPr>
          <w:rFonts w:ascii="宋体" w:hAnsi="宋体" w:cs="宋体" w:eastAsia="宋体" w:hint="default"/>
        </w:rPr>
        <w:t>12</w:t>
      </w:r>
      <w:r>
        <w:rPr>
          <w:rFonts w:ascii="宋体" w:hAnsi="宋体" w:cs="宋体" w:eastAsia="宋体" w:hint="default"/>
          <w:spacing w:val="-50"/>
        </w:rPr>
        <w:t> </w:t>
      </w:r>
      <w:r>
        <w:rPr/>
        <w:t>月</w:t>
      </w:r>
      <w:r>
        <w:rPr>
          <w:spacing w:val="-48"/>
        </w:rPr>
        <w:t> </w:t>
      </w:r>
      <w:r>
        <w:rPr>
          <w:rFonts w:ascii="宋体" w:hAnsi="宋体" w:cs="宋体" w:eastAsia="宋体" w:hint="default"/>
        </w:rPr>
        <w:t>31</w:t>
      </w:r>
      <w:r>
        <w:rPr>
          <w:rFonts w:ascii="宋体" w:hAnsi="宋体" w:cs="宋体" w:eastAsia="宋体" w:hint="default"/>
          <w:spacing w:val="-50"/>
        </w:rPr>
        <w:t> </w:t>
      </w:r>
      <w:r>
        <w:rPr/>
        <w:t>日公司总股本</w:t>
      </w:r>
      <w:r>
        <w:rPr>
          <w:spacing w:val="-50"/>
        </w:rPr>
        <w:t> </w:t>
      </w:r>
      <w:r>
        <w:rPr>
          <w:rFonts w:ascii="宋体" w:hAnsi="宋体" w:cs="宋体" w:eastAsia="宋体" w:hint="default"/>
        </w:rPr>
        <w:t>6700</w:t>
      </w:r>
      <w:r>
        <w:rPr>
          <w:rFonts w:ascii="宋体" w:hAnsi="宋体" w:cs="宋体" w:eastAsia="宋体" w:hint="default"/>
          <w:spacing w:val="-50"/>
        </w:rPr>
        <w:t> </w:t>
      </w:r>
      <w:r>
        <w:rPr>
          <w:spacing w:val="-6"/>
        </w:rPr>
        <w:t>万股为基数，向</w:t>
      </w:r>
    </w:p>
    <w:p>
      <w:pPr>
        <w:pStyle w:val="BodyText"/>
        <w:spacing w:line="240" w:lineRule="auto" w:before="46"/>
        <w:ind w:right="102"/>
        <w:jc w:val="left"/>
      </w:pPr>
      <w:r>
        <w:rPr/>
        <w:t>全体股东每 </w:t>
      </w:r>
      <w:r>
        <w:rPr>
          <w:rFonts w:ascii="宋体" w:hAnsi="宋体" w:cs="宋体" w:eastAsia="宋体" w:hint="default"/>
        </w:rPr>
        <w:t>10 </w:t>
      </w:r>
      <w:r>
        <w:rPr/>
        <w:t>股派发现金股利 </w:t>
      </w:r>
      <w:r>
        <w:rPr>
          <w:rFonts w:ascii="宋体" w:hAnsi="宋体" w:cs="宋体" w:eastAsia="宋体" w:hint="default"/>
        </w:rPr>
        <w:t>2</w:t>
      </w:r>
      <w:r>
        <w:rPr>
          <w:rFonts w:ascii="宋体" w:hAnsi="宋体" w:cs="宋体" w:eastAsia="宋体" w:hint="default"/>
          <w:spacing w:val="15"/>
        </w:rPr>
        <w:t> </w:t>
      </w:r>
      <w:r>
        <w:rPr/>
        <w:t>元人民币（含税），同时进行资本公积金转增股本，以</w:t>
      </w:r>
    </w:p>
    <w:p>
      <w:pPr>
        <w:spacing w:line="240" w:lineRule="auto" w:before="10"/>
        <w:rPr>
          <w:rFonts w:ascii="宋体" w:hAnsi="宋体" w:cs="宋体" w:eastAsia="宋体" w:hint="default"/>
          <w:sz w:val="14"/>
          <w:szCs w:val="14"/>
        </w:rPr>
      </w:pPr>
    </w:p>
    <w:p>
      <w:pPr>
        <w:pStyle w:val="BodyText"/>
        <w:spacing w:line="240" w:lineRule="auto"/>
        <w:ind w:right="102"/>
        <w:jc w:val="left"/>
      </w:pPr>
      <w:r>
        <w:rPr>
          <w:rFonts w:ascii="宋体" w:hAnsi="宋体" w:cs="宋体" w:eastAsia="宋体" w:hint="default"/>
        </w:rPr>
        <w:t>6700</w:t>
      </w:r>
      <w:r>
        <w:rPr>
          <w:rFonts w:ascii="宋体" w:hAnsi="宋体" w:cs="宋体" w:eastAsia="宋体" w:hint="default"/>
          <w:spacing w:val="-52"/>
        </w:rPr>
        <w:t> </w:t>
      </w:r>
      <w:r>
        <w:rPr/>
        <w:t>万股为基数向全体股东每</w:t>
      </w:r>
      <w:r>
        <w:rPr>
          <w:spacing w:val="-49"/>
        </w:rPr>
        <w:t> </w:t>
      </w:r>
      <w:r>
        <w:rPr>
          <w:rFonts w:ascii="宋体" w:hAnsi="宋体" w:cs="宋体" w:eastAsia="宋体" w:hint="default"/>
        </w:rPr>
        <w:t>10</w:t>
      </w:r>
      <w:r>
        <w:rPr>
          <w:rFonts w:ascii="宋体" w:hAnsi="宋体" w:cs="宋体" w:eastAsia="宋体" w:hint="default"/>
          <w:spacing w:val="-50"/>
        </w:rPr>
        <w:t> </w:t>
      </w:r>
      <w:r>
        <w:rPr/>
        <w:t>股转增</w:t>
      </w:r>
      <w:r>
        <w:rPr>
          <w:spacing w:val="-52"/>
        </w:rPr>
        <w:t> </w:t>
      </w:r>
      <w:r>
        <w:rPr>
          <w:rFonts w:ascii="宋体" w:hAnsi="宋体" w:cs="宋体" w:eastAsia="宋体" w:hint="default"/>
        </w:rPr>
        <w:t>10</w:t>
      </w:r>
      <w:r>
        <w:rPr>
          <w:rFonts w:ascii="宋体" w:hAnsi="宋体" w:cs="宋体" w:eastAsia="宋体" w:hint="default"/>
          <w:spacing w:val="-50"/>
        </w:rPr>
        <w:t> </w:t>
      </w:r>
      <w:r>
        <w:rPr>
          <w:spacing w:val="-5"/>
        </w:rPr>
        <w:t>股，共计转增</w:t>
      </w:r>
      <w:r>
        <w:rPr>
          <w:spacing w:val="-49"/>
        </w:rPr>
        <w:t> </w:t>
      </w:r>
      <w:r>
        <w:rPr>
          <w:rFonts w:ascii="宋体" w:hAnsi="宋体" w:cs="宋体" w:eastAsia="宋体" w:hint="default"/>
        </w:rPr>
        <w:t>6700</w:t>
      </w:r>
      <w:r>
        <w:rPr>
          <w:rFonts w:ascii="宋体" w:hAnsi="宋体" w:cs="宋体" w:eastAsia="宋体" w:hint="default"/>
          <w:spacing w:val="-50"/>
        </w:rPr>
        <w:t> </w:t>
      </w:r>
      <w:r>
        <w:rPr>
          <w:spacing w:val="-3"/>
        </w:rPr>
        <w:t>万股，转增后公司总股本将</w:t>
      </w:r>
    </w:p>
    <w:p>
      <w:pPr>
        <w:spacing w:line="240" w:lineRule="auto" w:before="10"/>
        <w:rPr>
          <w:rFonts w:ascii="宋体" w:hAnsi="宋体" w:cs="宋体" w:eastAsia="宋体" w:hint="default"/>
          <w:sz w:val="14"/>
          <w:szCs w:val="14"/>
        </w:rPr>
      </w:pPr>
    </w:p>
    <w:p>
      <w:pPr>
        <w:pStyle w:val="BodyText"/>
        <w:spacing w:line="240" w:lineRule="auto"/>
        <w:ind w:right="102"/>
        <w:jc w:val="left"/>
      </w:pPr>
      <w:r>
        <w:rPr/>
        <w:t>增加至</w:t>
      </w:r>
      <w:r>
        <w:rPr>
          <w:spacing w:val="-53"/>
        </w:rPr>
        <w:t> </w:t>
      </w:r>
      <w:r>
        <w:rPr>
          <w:rFonts w:ascii="宋体" w:hAnsi="宋体" w:cs="宋体" w:eastAsia="宋体" w:hint="default"/>
        </w:rPr>
        <w:t>13,400</w:t>
      </w:r>
      <w:r>
        <w:rPr>
          <w:rFonts w:ascii="宋体" w:hAnsi="宋体" w:cs="宋体" w:eastAsia="宋体" w:hint="default"/>
          <w:spacing w:val="-55"/>
        </w:rPr>
        <w:t> </w:t>
      </w:r>
      <w:r>
        <w:rPr/>
        <w:t>万股。</w:t>
      </w:r>
    </w:p>
    <w:p>
      <w:pPr>
        <w:spacing w:after="0" w:line="240" w:lineRule="auto"/>
        <w:jc w:val="left"/>
        <w:sectPr>
          <w:pgSz w:w="11910" w:h="16840"/>
          <w:pgMar w:header="893" w:footer="1040" w:top="1520" w:bottom="1220" w:left="1660" w:right="1580"/>
        </w:sectPr>
      </w:pPr>
    </w:p>
    <w:p>
      <w:pPr>
        <w:pStyle w:val="BodyText"/>
        <w:spacing w:line="240" w:lineRule="auto" w:before="105"/>
        <w:ind w:left="558" w:right="102"/>
        <w:jc w:val="left"/>
      </w:pPr>
      <w:r>
        <w:rPr/>
        <w:t>此预案尚需提交公司</w:t>
      </w:r>
      <w:r>
        <w:rPr>
          <w:spacing w:val="-52"/>
        </w:rPr>
        <w:t> </w:t>
      </w:r>
      <w:r>
        <w:rPr>
          <w:rFonts w:ascii="宋体" w:hAnsi="宋体" w:cs="宋体" w:eastAsia="宋体" w:hint="default"/>
        </w:rPr>
        <w:t>2011</w:t>
      </w:r>
      <w:r>
        <w:rPr>
          <w:rFonts w:ascii="宋体" w:hAnsi="宋体" w:cs="宋体" w:eastAsia="宋体" w:hint="default"/>
          <w:spacing w:val="-55"/>
        </w:rPr>
        <w:t> </w:t>
      </w:r>
      <w:r>
        <w:rPr/>
        <w:t>年度股东大会审议。</w:t>
      </w:r>
    </w:p>
    <w:p>
      <w:pPr>
        <w:spacing w:line="240" w:lineRule="auto" w:before="10"/>
        <w:rPr>
          <w:rFonts w:ascii="宋体" w:hAnsi="宋体" w:cs="宋体" w:eastAsia="宋体" w:hint="default"/>
          <w:sz w:val="17"/>
          <w:szCs w:val="17"/>
        </w:rPr>
      </w:pPr>
    </w:p>
    <w:p>
      <w:pPr>
        <w:pStyle w:val="Heading3"/>
        <w:spacing w:line="444" w:lineRule="auto"/>
        <w:ind w:left="138" w:right="5888"/>
        <w:jc w:val="left"/>
        <w:rPr>
          <w:b w:val="0"/>
          <w:bCs w:val="0"/>
        </w:rPr>
      </w:pPr>
      <w:r>
        <w:rPr/>
        <w:t>（二）</w:t>
      </w:r>
      <w:r>
        <w:rPr>
          <w:spacing w:val="-16"/>
        </w:rPr>
        <w:t> </w:t>
      </w:r>
      <w:r>
        <w:rPr/>
        <w:t>近三年股利分配情况</w:t>
      </w:r>
      <w:r>
        <w:rPr>
          <w:w w:val="100"/>
        </w:rPr>
        <w:t> </w:t>
      </w:r>
      <w:r>
        <w:rPr>
          <w:rFonts w:ascii="宋体" w:hAnsi="宋体" w:cs="宋体" w:eastAsia="宋体" w:hint="default"/>
        </w:rPr>
        <w:t>1</w:t>
      </w:r>
      <w:r>
        <w:rPr/>
        <w:t>、 </w:t>
      </w:r>
      <w:r>
        <w:rPr>
          <w:rFonts w:ascii="宋体" w:hAnsi="宋体" w:cs="宋体" w:eastAsia="宋体" w:hint="default"/>
        </w:rPr>
        <w:t>2008</w:t>
      </w:r>
      <w:r>
        <w:rPr>
          <w:rFonts w:ascii="宋体" w:hAnsi="宋体" w:cs="宋体" w:eastAsia="宋体" w:hint="default"/>
          <w:spacing w:val="-55"/>
        </w:rPr>
        <w:t> </w:t>
      </w:r>
      <w:r>
        <w:rPr/>
        <w:t>年度利润分配情况</w:t>
      </w:r>
      <w:r>
        <w:rPr>
          <w:b w:val="0"/>
          <w:bCs w:val="0"/>
        </w:rPr>
      </w:r>
    </w:p>
    <w:p>
      <w:pPr>
        <w:pStyle w:val="BodyText"/>
        <w:spacing w:line="408" w:lineRule="auto" w:before="55"/>
        <w:ind w:right="209" w:firstLine="419"/>
        <w:jc w:val="both"/>
      </w:pPr>
      <w:r>
        <w:rPr>
          <w:rFonts w:ascii="宋体" w:hAnsi="宋体" w:cs="宋体" w:eastAsia="宋体" w:hint="default"/>
          <w:spacing w:val="-1"/>
        </w:rPr>
        <w:t>2009</w:t>
      </w:r>
      <w:r>
        <w:rPr>
          <w:spacing w:val="-1"/>
        </w:rPr>
        <w:t>年</w:t>
      </w:r>
      <w:r>
        <w:rPr>
          <w:rFonts w:ascii="宋体" w:hAnsi="宋体" w:cs="宋体" w:eastAsia="宋体" w:hint="default"/>
          <w:spacing w:val="-1"/>
        </w:rPr>
        <w:t>3</w:t>
      </w:r>
      <w:r>
        <w:rPr>
          <w:spacing w:val="-1"/>
        </w:rPr>
        <w:t>月</w:t>
      </w:r>
      <w:r>
        <w:rPr>
          <w:rFonts w:ascii="宋体" w:hAnsi="宋体" w:cs="宋体" w:eastAsia="宋体" w:hint="default"/>
          <w:spacing w:val="-1"/>
        </w:rPr>
        <w:t>30</w:t>
      </w:r>
      <w:r>
        <w:rPr>
          <w:spacing w:val="-1"/>
        </w:rPr>
        <w:t>日，天玑有限召开</w:t>
      </w:r>
      <w:r>
        <w:rPr>
          <w:rFonts w:ascii="宋体" w:hAnsi="宋体" w:cs="宋体" w:eastAsia="宋体" w:hint="default"/>
          <w:spacing w:val="-1"/>
        </w:rPr>
        <w:t>2009</w:t>
      </w:r>
      <w:r>
        <w:rPr>
          <w:spacing w:val="-1"/>
        </w:rPr>
        <w:t>年第五次临时股东会，会议决议将</w:t>
      </w:r>
      <w:r>
        <w:rPr>
          <w:rFonts w:ascii="宋体" w:hAnsi="宋体" w:cs="宋体" w:eastAsia="宋体" w:hint="default"/>
          <w:spacing w:val="-1"/>
        </w:rPr>
        <w:t>2008</w:t>
      </w:r>
      <w:r>
        <w:rPr>
          <w:spacing w:val="-1"/>
        </w:rPr>
        <w:t>年可供股东</w:t>
      </w:r>
      <w:r>
        <w:rPr>
          <w:w w:val="100"/>
        </w:rPr>
        <w:t> </w:t>
      </w:r>
      <w:r>
        <w:rPr>
          <w:spacing w:val="2"/>
        </w:rPr>
        <w:t>分配的利润</w:t>
      </w:r>
      <w:r>
        <w:rPr>
          <w:rFonts w:ascii="宋体" w:hAnsi="宋体" w:cs="宋体" w:eastAsia="宋体" w:hint="default"/>
          <w:spacing w:val="2"/>
        </w:rPr>
        <w:t>37,072,252.50</w:t>
      </w:r>
      <w:r>
        <w:rPr>
          <w:spacing w:val="2"/>
        </w:rPr>
        <w:t>元中提取</w:t>
      </w:r>
      <w:r>
        <w:rPr>
          <w:rFonts w:ascii="宋体" w:hAnsi="宋体" w:cs="宋体" w:eastAsia="宋体" w:hint="default"/>
          <w:spacing w:val="2"/>
        </w:rPr>
        <w:t>7,693,700.00</w:t>
      </w:r>
      <w:r>
        <w:rPr>
          <w:spacing w:val="2"/>
        </w:rPr>
        <w:t>元分配给全体自然人股东，所需扣缴的</w:t>
      </w:r>
      <w:r>
        <w:rPr>
          <w:spacing w:val="6"/>
        </w:rPr>
        <w:t> </w:t>
      </w:r>
      <w:r>
        <w:rPr>
          <w:spacing w:val="6"/>
        </w:rPr>
      </w:r>
      <w:r>
        <w:rPr>
          <w:rFonts w:ascii="宋体" w:hAnsi="宋体" w:cs="宋体" w:eastAsia="宋体" w:hint="default"/>
        </w:rPr>
        <w:t>1,538,739.99</w:t>
      </w:r>
      <w:r>
        <w:rPr/>
        <w:t>元个人所得税已于</w:t>
      </w:r>
      <w:r>
        <w:rPr>
          <w:rFonts w:ascii="宋体" w:hAnsi="宋体" w:cs="宋体" w:eastAsia="宋体" w:hint="default"/>
        </w:rPr>
        <w:t>2009</w:t>
      </w:r>
      <w:r>
        <w:rPr/>
        <w:t>年</w:t>
      </w:r>
      <w:r>
        <w:rPr>
          <w:rFonts w:ascii="宋体" w:hAnsi="宋体" w:cs="宋体" w:eastAsia="宋体" w:hint="default"/>
        </w:rPr>
        <w:t>5</w:t>
      </w:r>
      <w:r>
        <w:rPr/>
        <w:t>月缴纳完毕。</w:t>
      </w:r>
    </w:p>
    <w:p>
      <w:pPr>
        <w:pStyle w:val="Heading3"/>
        <w:spacing w:line="240" w:lineRule="auto" w:before="84"/>
        <w:ind w:left="138" w:right="0"/>
        <w:jc w:val="both"/>
        <w:rPr>
          <w:b w:val="0"/>
          <w:bCs w:val="0"/>
        </w:rPr>
      </w:pPr>
      <w:r>
        <w:rPr>
          <w:rFonts w:ascii="宋体" w:hAnsi="宋体" w:cs="宋体" w:eastAsia="宋体" w:hint="default"/>
        </w:rPr>
        <w:t>2</w:t>
      </w:r>
      <w:r>
        <w:rPr/>
        <w:t>、</w:t>
      </w:r>
      <w:r>
        <w:rPr>
          <w:spacing w:val="-2"/>
        </w:rPr>
        <w:t> </w:t>
      </w:r>
      <w:r>
        <w:rPr>
          <w:rFonts w:ascii="宋体" w:hAnsi="宋体" w:cs="宋体" w:eastAsia="宋体" w:hint="default"/>
        </w:rPr>
        <w:t>2009</w:t>
      </w:r>
      <w:r>
        <w:rPr>
          <w:rFonts w:ascii="宋体" w:hAnsi="宋体" w:cs="宋体" w:eastAsia="宋体" w:hint="default"/>
          <w:spacing w:val="-54"/>
        </w:rPr>
        <w:t> </w:t>
      </w:r>
      <w:r>
        <w:rPr/>
        <w:t>年</w:t>
      </w:r>
      <w:r>
        <w:rPr>
          <w:spacing w:val="-54"/>
        </w:rPr>
        <w:t> </w:t>
      </w:r>
      <w:r>
        <w:rPr>
          <w:rFonts w:ascii="宋体" w:hAnsi="宋体" w:cs="宋体" w:eastAsia="宋体" w:hint="default"/>
        </w:rPr>
        <w:t>3</w:t>
      </w:r>
      <w:r>
        <w:rPr>
          <w:rFonts w:ascii="宋体" w:hAnsi="宋体" w:cs="宋体" w:eastAsia="宋体" w:hint="default"/>
          <w:spacing w:val="-54"/>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日股份制改制时利润分配情况</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right="107" w:firstLine="419"/>
        <w:jc w:val="both"/>
      </w:pPr>
      <w:r>
        <w:rPr>
          <w:rFonts w:ascii="宋体" w:hAnsi="宋体" w:cs="宋体" w:eastAsia="宋体" w:hint="default"/>
          <w:spacing w:val="-4"/>
        </w:rPr>
        <w:t>2009</w:t>
      </w:r>
      <w:r>
        <w:rPr>
          <w:spacing w:val="-4"/>
        </w:rPr>
        <w:t>年</w:t>
      </w:r>
      <w:r>
        <w:rPr>
          <w:rFonts w:ascii="宋体" w:hAnsi="宋体" w:cs="宋体" w:eastAsia="宋体" w:hint="default"/>
          <w:spacing w:val="-4"/>
        </w:rPr>
        <w:t>6</w:t>
      </w:r>
      <w:r>
        <w:rPr>
          <w:spacing w:val="-4"/>
        </w:rPr>
        <w:t>月</w:t>
      </w:r>
      <w:r>
        <w:rPr>
          <w:rFonts w:ascii="宋体" w:hAnsi="宋体" w:cs="宋体" w:eastAsia="宋体" w:hint="default"/>
          <w:spacing w:val="-4"/>
        </w:rPr>
        <w:t>17</w:t>
      </w:r>
      <w:r>
        <w:rPr>
          <w:spacing w:val="-4"/>
        </w:rPr>
        <w:t>日，发行人召开公司创立大会，一致同意将天玑有限截至</w:t>
      </w:r>
      <w:r>
        <w:rPr>
          <w:rFonts w:ascii="宋体" w:hAnsi="宋体" w:cs="宋体" w:eastAsia="宋体" w:hint="default"/>
          <w:spacing w:val="-4"/>
        </w:rPr>
        <w:t>2009</w:t>
      </w:r>
      <w:r>
        <w:rPr>
          <w:spacing w:val="-4"/>
        </w:rPr>
        <w:t>年</w:t>
      </w:r>
      <w:r>
        <w:rPr>
          <w:rFonts w:ascii="宋体" w:hAnsi="宋体" w:cs="宋体" w:eastAsia="宋体" w:hint="default"/>
          <w:spacing w:val="-4"/>
        </w:rPr>
        <w:t>3</w:t>
      </w:r>
      <w:r>
        <w:rPr>
          <w:spacing w:val="-4"/>
        </w:rPr>
        <w:t>月</w:t>
      </w:r>
      <w:r>
        <w:rPr>
          <w:rFonts w:ascii="宋体" w:hAnsi="宋体" w:cs="宋体" w:eastAsia="宋体" w:hint="default"/>
          <w:spacing w:val="-4"/>
        </w:rPr>
        <w:t>31</w:t>
      </w:r>
      <w:r>
        <w:rPr>
          <w:spacing w:val="-4"/>
        </w:rPr>
        <w:t>日经</w:t>
      </w:r>
      <w:r>
        <w:rPr>
          <w:spacing w:val="-3"/>
          <w:w w:val="100"/>
        </w:rPr>
        <w:t> </w:t>
      </w:r>
      <w:r>
        <w:rPr>
          <w:spacing w:val="34"/>
        </w:rPr>
        <w:t>审计的净资产人民币</w:t>
      </w:r>
      <w:r>
        <w:rPr>
          <w:spacing w:val="-62"/>
        </w:rPr>
        <w:t> </w:t>
      </w:r>
      <w:r>
        <w:rPr>
          <w:rFonts w:ascii="宋体" w:hAnsi="宋体" w:cs="宋体" w:eastAsia="宋体" w:hint="default"/>
        </w:rPr>
        <w:t>59,695,433.81</w:t>
      </w:r>
      <w:r>
        <w:rPr>
          <w:rFonts w:ascii="宋体" w:hAnsi="宋体" w:cs="宋体" w:eastAsia="宋体" w:hint="default"/>
          <w:spacing w:val="-63"/>
        </w:rPr>
        <w:t> </w:t>
      </w:r>
      <w:r>
        <w:rPr/>
        <w:t>元</w:t>
      </w:r>
      <w:r>
        <w:rPr>
          <w:spacing w:val="-63"/>
        </w:rPr>
        <w:t> </w:t>
      </w:r>
      <w:r>
        <w:rPr/>
        <w:t>，</w:t>
      </w:r>
      <w:r>
        <w:rPr>
          <w:spacing w:val="-63"/>
        </w:rPr>
        <w:t> </w:t>
      </w:r>
      <w:r>
        <w:rPr/>
        <w:t>折</w:t>
      </w:r>
      <w:r>
        <w:rPr>
          <w:spacing w:val="-63"/>
        </w:rPr>
        <w:t> </w:t>
      </w:r>
      <w:r>
        <w:rPr/>
        <w:t>为</w:t>
      </w:r>
      <w:r>
        <w:rPr>
          <w:spacing w:val="-65"/>
        </w:rPr>
        <w:t> </w:t>
      </w:r>
      <w:r>
        <w:rPr/>
        <w:t>股</w:t>
      </w:r>
      <w:r>
        <w:rPr>
          <w:spacing w:val="-63"/>
        </w:rPr>
        <w:t> </w:t>
      </w:r>
      <w:r>
        <w:rPr/>
        <w:t>本</w:t>
      </w:r>
      <w:r>
        <w:rPr>
          <w:spacing w:val="-61"/>
        </w:rPr>
        <w:t> </w:t>
      </w:r>
      <w:r>
        <w:rPr>
          <w:rFonts w:ascii="宋体" w:hAnsi="宋体" w:cs="宋体" w:eastAsia="宋体" w:hint="default"/>
        </w:rPr>
        <w:t>50,000,000.00</w:t>
      </w:r>
      <w:r>
        <w:rPr>
          <w:rFonts w:ascii="宋体" w:hAnsi="宋体" w:cs="宋体" w:eastAsia="宋体" w:hint="default"/>
          <w:spacing w:val="-63"/>
        </w:rPr>
        <w:t> </w:t>
      </w:r>
      <w:r>
        <w:rPr/>
        <w:t>万</w:t>
      </w:r>
      <w:r>
        <w:rPr>
          <w:spacing w:val="-63"/>
        </w:rPr>
        <w:t> </w:t>
      </w:r>
      <w:r>
        <w:rPr/>
        <w:t>元</w:t>
      </w:r>
      <w:r>
        <w:rPr>
          <w:spacing w:val="-65"/>
        </w:rPr>
        <w:t> </w:t>
      </w:r>
      <w:r>
        <w:rPr/>
        <w:t>后</w:t>
      </w:r>
      <w:r>
        <w:rPr>
          <w:spacing w:val="-63"/>
        </w:rPr>
        <w:t> </w:t>
      </w:r>
      <w:r>
        <w:rPr/>
        <w:t>，</w:t>
      </w:r>
      <w:r>
        <w:rPr>
          <w:spacing w:val="-63"/>
        </w:rPr>
        <w:t> </w:t>
      </w:r>
      <w:r>
        <w:rPr/>
        <w:t>需</w:t>
      </w:r>
      <w:r>
        <w:rPr>
          <w:spacing w:val="-63"/>
        </w:rPr>
        <w:t> </w:t>
      </w:r>
      <w:r>
        <w:rPr/>
        <w:t>扣</w:t>
      </w:r>
      <w:r>
        <w:rPr>
          <w:spacing w:val="-63"/>
        </w:rPr>
        <w:t> </w:t>
      </w:r>
      <w:r>
        <w:rPr/>
        <w:t>缴</w:t>
      </w:r>
      <w:r>
        <w:rPr>
          <w:spacing w:val="-98"/>
        </w:rPr>
        <w:t> </w:t>
      </w:r>
      <w:r>
        <w:rPr>
          <w:spacing w:val="-98"/>
        </w:rPr>
      </w:r>
      <w:r>
        <w:rPr>
          <w:rFonts w:ascii="宋体" w:hAnsi="宋体" w:cs="宋体" w:eastAsia="宋体" w:hint="default"/>
        </w:rPr>
        <w:t>8,939,086.76</w:t>
      </w:r>
      <w:r>
        <w:rPr/>
        <w:t>元的自然人股东个人所得税。上海市青浦区国家税务局于</w:t>
      </w:r>
      <w:r>
        <w:rPr>
          <w:rFonts w:ascii="宋体" w:hAnsi="宋体" w:cs="宋体" w:eastAsia="宋体" w:hint="default"/>
        </w:rPr>
        <w:t>2010</w:t>
      </w:r>
      <w:r>
        <w:rPr/>
        <w:t>年</w:t>
      </w:r>
      <w:r>
        <w:rPr>
          <w:rFonts w:ascii="宋体" w:hAnsi="宋体" w:cs="宋体" w:eastAsia="宋体" w:hint="default"/>
        </w:rPr>
        <w:t>3</w:t>
      </w:r>
      <w:r>
        <w:rPr/>
        <w:t>月</w:t>
      </w:r>
      <w:r>
        <w:rPr>
          <w:rFonts w:ascii="宋体" w:hAnsi="宋体" w:cs="宋体" w:eastAsia="宋体" w:hint="default"/>
        </w:rPr>
        <w:t>10</w:t>
      </w:r>
      <w:r>
        <w:rPr/>
        <w:t>日出具</w:t>
      </w:r>
      <w:r>
        <w:rPr>
          <w:spacing w:val="-92"/>
        </w:rPr>
        <w:t> </w:t>
      </w:r>
      <w:r>
        <w:rPr>
          <w:spacing w:val="-92"/>
        </w:rPr>
      </w:r>
      <w:r>
        <w:rPr>
          <w:spacing w:val="-4"/>
        </w:rPr>
        <w:t>了《拟上市中小企业转增股本有关情况备案表》，同意公司暂缓缴纳因整体变更而扣缴上述</w:t>
      </w:r>
      <w:r>
        <w:rPr>
          <w:spacing w:val="-41"/>
        </w:rPr>
        <w:t> </w:t>
      </w:r>
      <w:r>
        <w:rPr>
          <w:spacing w:val="-41"/>
        </w:rPr>
      </w:r>
      <w:r>
        <w:rPr>
          <w:spacing w:val="-4"/>
        </w:rPr>
        <w:t>自然人股东个人所得税。（注：上述自然人股东个人所得税已于</w:t>
      </w:r>
      <w:r>
        <w:rPr>
          <w:rFonts w:ascii="宋体" w:hAnsi="宋体" w:cs="宋体" w:eastAsia="宋体" w:hint="default"/>
          <w:spacing w:val="-4"/>
        </w:rPr>
        <w:t>2012</w:t>
      </w:r>
      <w:r>
        <w:rPr>
          <w:spacing w:val="-4"/>
        </w:rPr>
        <w:t>年</w:t>
      </w:r>
      <w:r>
        <w:rPr>
          <w:rFonts w:ascii="宋体" w:hAnsi="宋体" w:cs="宋体" w:eastAsia="宋体" w:hint="default"/>
          <w:spacing w:val="-4"/>
        </w:rPr>
        <w:t>3</w:t>
      </w:r>
      <w:r>
        <w:rPr>
          <w:spacing w:val="-4"/>
        </w:rPr>
        <w:t>月</w:t>
      </w:r>
      <w:r>
        <w:rPr>
          <w:rFonts w:ascii="宋体" w:hAnsi="宋体" w:cs="宋体" w:eastAsia="宋体" w:hint="default"/>
          <w:spacing w:val="-4"/>
        </w:rPr>
        <w:t>22</w:t>
      </w:r>
      <w:r>
        <w:rPr>
          <w:spacing w:val="-4"/>
        </w:rPr>
        <w:t>日缴纳完毕。）</w:t>
      </w:r>
    </w:p>
    <w:p>
      <w:pPr>
        <w:pStyle w:val="Heading3"/>
        <w:spacing w:line="240" w:lineRule="auto" w:before="87"/>
        <w:ind w:left="138" w:right="0"/>
        <w:jc w:val="both"/>
        <w:rPr>
          <w:b w:val="0"/>
          <w:bCs w:val="0"/>
        </w:rPr>
      </w:pPr>
      <w:r>
        <w:rPr>
          <w:rFonts w:ascii="宋体" w:hAnsi="宋体" w:cs="宋体" w:eastAsia="宋体" w:hint="default"/>
        </w:rPr>
        <w:t>3</w:t>
      </w:r>
      <w:r>
        <w:rPr/>
        <w:t>、 </w:t>
      </w:r>
      <w:r>
        <w:rPr>
          <w:rFonts w:ascii="宋体" w:hAnsi="宋体" w:cs="宋体" w:eastAsia="宋体" w:hint="default"/>
        </w:rPr>
        <w:t>2010</w:t>
      </w:r>
      <w:r>
        <w:rPr>
          <w:rFonts w:ascii="宋体" w:hAnsi="宋体" w:cs="宋体" w:eastAsia="宋体" w:hint="default"/>
          <w:spacing w:val="-57"/>
        </w:rPr>
        <w:t> </w:t>
      </w:r>
      <w:r>
        <w:rPr/>
        <w:t>年公司未进行利润分配</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p>
      <w:pPr>
        <w:spacing w:line="444" w:lineRule="auto" w:before="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20"/>
          <w:sz w:val="21"/>
          <w:szCs w:val="21"/>
        </w:rPr>
        <w:t> </w:t>
      </w:r>
      <w:r>
        <w:rPr>
          <w:rFonts w:ascii="宋体" w:hAnsi="宋体" w:cs="宋体" w:eastAsia="宋体" w:hint="default"/>
          <w:b/>
          <w:bCs/>
          <w:sz w:val="21"/>
          <w:szCs w:val="21"/>
        </w:rPr>
        <w:t>发行后的股利分配政策</w:t>
      </w:r>
      <w:r>
        <w:rPr>
          <w:rFonts w:ascii="宋体" w:hAnsi="宋体" w:cs="宋体" w:eastAsia="宋体" w:hint="default"/>
          <w:b/>
          <w:bCs/>
          <w:w w:val="100"/>
          <w:sz w:val="21"/>
          <w:szCs w:val="21"/>
        </w:rPr>
        <w:t> </w:t>
      </w:r>
      <w:r>
        <w:rPr>
          <w:rFonts w:ascii="宋体" w:hAnsi="宋体" w:cs="宋体" w:eastAsia="宋体" w:hint="default"/>
          <w:spacing w:val="-4"/>
          <w:sz w:val="21"/>
          <w:szCs w:val="21"/>
        </w:rPr>
        <w:t>根据《公司章程》规定：公司当年实现盈利符合利润分配条件时，公司董事会应当根据</w:t>
      </w:r>
    </w:p>
    <w:p>
      <w:pPr>
        <w:pStyle w:val="BodyText"/>
        <w:spacing w:line="408" w:lineRule="auto" w:before="15"/>
        <w:ind w:right="209"/>
        <w:jc w:val="both"/>
      </w:pPr>
      <w:r>
        <w:rPr>
          <w:spacing w:val="-4"/>
        </w:rPr>
        <w:t>公司的具体经营情况和市场环境，制定利润分配预案报股东大会批准。公司利润分配应当重</w:t>
      </w:r>
      <w:r>
        <w:rPr>
          <w:spacing w:val="-41"/>
        </w:rPr>
        <w:t> </w:t>
      </w:r>
      <w:r>
        <w:rPr>
          <w:spacing w:val="-41"/>
        </w:rPr>
      </w:r>
      <w:r>
        <w:rPr>
          <w:spacing w:val="-4"/>
        </w:rPr>
        <w:t>视对投资者的合理投资回报。在公司现金流满足公司正常经营和长期发展的前提下，公司最</w:t>
      </w:r>
      <w:r>
        <w:rPr>
          <w:spacing w:val="-40"/>
        </w:rPr>
        <w:t> </w:t>
      </w:r>
      <w:r>
        <w:rPr>
          <w:spacing w:val="-40"/>
        </w:rPr>
      </w:r>
      <w:r>
        <w:rPr>
          <w:spacing w:val="-4"/>
          <w:w w:val="100"/>
        </w:rPr>
        <w:t>近三年以现金方式累计分配的利润不少于最近三年实现的年均可分配利润的百分之三十。确</w:t>
      </w:r>
      <w:r>
        <w:rPr>
          <w:spacing w:val="-89"/>
          <w:w w:val="100"/>
        </w:rPr>
        <w:t> </w:t>
      </w:r>
      <w:r>
        <w:rPr>
          <w:spacing w:val="-89"/>
          <w:w w:val="100"/>
        </w:rPr>
      </w:r>
      <w:r>
        <w:rPr>
          <w:spacing w:val="-4"/>
        </w:rPr>
        <w:t>因特殊原因不能达到上述比例的，公司董事会应当向股东大会和全体股东做出特别说明。若</w:t>
      </w:r>
      <w:r>
        <w:rPr>
          <w:spacing w:val="-40"/>
        </w:rPr>
        <w:t> </w:t>
      </w:r>
      <w:r>
        <w:rPr>
          <w:spacing w:val="-40"/>
        </w:rPr>
      </w:r>
      <w:r>
        <w:rPr>
          <w:spacing w:val="-4"/>
        </w:rPr>
        <w:t>公司股东存在违规占用公司资金的，公司应当扣减股东应得分配的现金股利，以偿还其占用</w:t>
      </w:r>
      <w:r>
        <w:rPr>
          <w:spacing w:val="-43"/>
        </w:rPr>
        <w:t> </w:t>
      </w:r>
      <w:r>
        <w:rPr>
          <w:spacing w:val="-43"/>
        </w:rPr>
      </w:r>
      <w:r>
        <w:rPr/>
        <w:t>的资金。</w:t>
      </w:r>
    </w:p>
    <w:p>
      <w:pPr>
        <w:spacing w:after="0" w:line="408" w:lineRule="auto"/>
        <w:jc w:val="both"/>
        <w:sectPr>
          <w:pgSz w:w="11910" w:h="16840"/>
          <w:pgMar w:header="893" w:footer="1040" w:top="1520" w:bottom="1220" w:left="1660" w:right="1580"/>
        </w:sectPr>
      </w:pPr>
    </w:p>
    <w:p>
      <w:pPr>
        <w:pStyle w:val="Heading1"/>
        <w:spacing w:line="240" w:lineRule="auto"/>
        <w:ind w:left="878" w:right="3671"/>
        <w:jc w:val="left"/>
        <w:rPr>
          <w:b w:val="0"/>
          <w:bCs w:val="0"/>
        </w:rPr>
      </w:pPr>
      <w:bookmarkStart w:name="_TOC_250004" w:id="5"/>
      <w:r>
        <w:rPr/>
        <w:t>第五节</w:t>
      </w:r>
      <w:r>
        <w:rPr>
          <w:spacing w:val="-2"/>
        </w:rPr>
        <w:t> </w:t>
      </w:r>
      <w:r>
        <w:rPr/>
        <w:t>重要事项</w:t>
      </w:r>
      <w:bookmarkEnd w:id="5"/>
      <w:r>
        <w:rPr>
          <w:b w:val="0"/>
          <w:bCs w:val="0"/>
        </w:rPr>
      </w:r>
    </w:p>
    <w:p>
      <w:pPr>
        <w:spacing w:line="240" w:lineRule="auto" w:before="11"/>
        <w:rPr>
          <w:rFonts w:ascii="宋体" w:hAnsi="宋体" w:cs="宋体" w:eastAsia="宋体" w:hint="default"/>
          <w:b/>
          <w:bCs/>
          <w:sz w:val="28"/>
          <w:szCs w:val="28"/>
        </w:rPr>
      </w:pPr>
    </w:p>
    <w:p>
      <w:pPr>
        <w:spacing w:line="357" w:lineRule="auto" w:before="0"/>
        <w:ind w:left="1403" w:right="873" w:hanging="526"/>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81"/>
          <w:sz w:val="24"/>
          <w:szCs w:val="24"/>
        </w:rPr>
        <w:t> </w:t>
      </w:r>
      <w:r>
        <w:rPr>
          <w:rFonts w:ascii="宋体" w:hAnsi="宋体" w:cs="宋体" w:eastAsia="宋体" w:hint="default"/>
          <w:b/>
          <w:bCs/>
          <w:spacing w:val="2"/>
          <w:sz w:val="24"/>
          <w:szCs w:val="24"/>
        </w:rPr>
        <w:t>报告期内，公司无重大诉讼、仲裁事项，也无以前期间发生但持续到报告</w:t>
      </w:r>
      <w:r>
        <w:rPr>
          <w:rFonts w:ascii="宋体" w:hAnsi="宋体" w:cs="宋体" w:eastAsia="宋体" w:hint="default"/>
          <w:b/>
          <w:bCs/>
          <w:w w:val="99"/>
          <w:sz w:val="24"/>
          <w:szCs w:val="24"/>
        </w:rPr>
        <w:t> </w:t>
      </w:r>
      <w:r>
        <w:rPr>
          <w:rFonts w:ascii="宋体" w:hAnsi="宋体" w:cs="宋体" w:eastAsia="宋体" w:hint="default"/>
          <w:b/>
          <w:bCs/>
          <w:sz w:val="24"/>
          <w:szCs w:val="24"/>
        </w:rPr>
        <w:t>期的重大诉讼、仲裁事项。</w:t>
      </w:r>
      <w:r>
        <w:rPr>
          <w:rFonts w:ascii="宋体" w:hAnsi="宋体" w:cs="宋体" w:eastAsia="宋体" w:hint="default"/>
          <w:sz w:val="24"/>
          <w:szCs w:val="24"/>
        </w:rPr>
      </w:r>
    </w:p>
    <w:p>
      <w:pPr>
        <w:spacing w:line="240" w:lineRule="auto" w:before="9"/>
        <w:rPr>
          <w:rFonts w:ascii="宋体" w:hAnsi="宋体" w:cs="宋体" w:eastAsia="宋体" w:hint="default"/>
          <w:b/>
          <w:bCs/>
          <w:sz w:val="25"/>
          <w:szCs w:val="25"/>
        </w:rPr>
      </w:pPr>
    </w:p>
    <w:p>
      <w:pPr>
        <w:spacing w:before="0"/>
        <w:ind w:left="878" w:right="3671"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81"/>
          <w:sz w:val="24"/>
          <w:szCs w:val="24"/>
        </w:rPr>
        <w:t> </w:t>
      </w:r>
      <w:r>
        <w:rPr>
          <w:rFonts w:ascii="宋体" w:hAnsi="宋体" w:cs="宋体" w:eastAsia="宋体" w:hint="default"/>
          <w:b/>
          <w:bCs/>
          <w:sz w:val="24"/>
          <w:szCs w:val="24"/>
        </w:rPr>
        <w:t>报告期内，公司未发生破产重组等相关事项。</w:t>
      </w:r>
      <w:r>
        <w:rPr>
          <w:rFonts w:ascii="宋体" w:hAnsi="宋体" w:cs="宋体" w:eastAsia="宋体" w:hint="default"/>
          <w:sz w:val="24"/>
          <w:szCs w:val="24"/>
        </w:rPr>
      </w:r>
    </w:p>
    <w:p>
      <w:pPr>
        <w:spacing w:line="240" w:lineRule="auto" w:before="9"/>
        <w:rPr>
          <w:rFonts w:ascii="宋体" w:hAnsi="宋体" w:cs="宋体" w:eastAsia="宋体" w:hint="default"/>
          <w:b/>
          <w:bCs/>
          <w:sz w:val="34"/>
          <w:szCs w:val="34"/>
        </w:rPr>
      </w:pPr>
    </w:p>
    <w:p>
      <w:pPr>
        <w:spacing w:line="588" w:lineRule="auto" w:before="0"/>
        <w:ind w:left="878" w:right="2141" w:firstLine="0"/>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81"/>
          <w:sz w:val="24"/>
          <w:szCs w:val="24"/>
        </w:rPr>
        <w:t> </w:t>
      </w:r>
      <w:r>
        <w:rPr>
          <w:rFonts w:ascii="宋体" w:hAnsi="宋体" w:cs="宋体" w:eastAsia="宋体" w:hint="default"/>
          <w:b/>
          <w:bCs/>
          <w:sz w:val="24"/>
          <w:szCs w:val="24"/>
        </w:rPr>
        <w:t>报告期内，公司未发生重大资产收购、出售及企业合并事项。</w:t>
      </w:r>
      <w:r>
        <w:rPr>
          <w:rFonts w:ascii="宋体" w:hAnsi="宋体" w:cs="宋体" w:eastAsia="宋体" w:hint="default"/>
          <w:b/>
          <w:bCs/>
          <w:w w:val="99"/>
          <w:sz w:val="24"/>
          <w:szCs w:val="24"/>
        </w:rPr>
        <w:t> </w:t>
      </w:r>
      <w:r>
        <w:rPr>
          <w:rFonts w:ascii="宋体" w:hAnsi="宋体" w:cs="宋体" w:eastAsia="宋体" w:hint="default"/>
          <w:b/>
          <w:bCs/>
          <w:sz w:val="24"/>
          <w:szCs w:val="24"/>
        </w:rPr>
        <w:t>四、</w:t>
      </w:r>
      <w:r>
        <w:rPr>
          <w:rFonts w:ascii="宋体" w:hAnsi="宋体" w:cs="宋体" w:eastAsia="宋体" w:hint="default"/>
          <w:b/>
          <w:bCs/>
          <w:spacing w:val="-81"/>
          <w:sz w:val="24"/>
          <w:szCs w:val="24"/>
        </w:rPr>
        <w:t> </w:t>
      </w:r>
      <w:r>
        <w:rPr>
          <w:rFonts w:ascii="宋体" w:hAnsi="宋体" w:cs="宋体" w:eastAsia="宋体" w:hint="default"/>
          <w:b/>
          <w:bCs/>
          <w:sz w:val="24"/>
          <w:szCs w:val="24"/>
        </w:rPr>
        <w:t>报告期内，公司未发生股权激励计划的实施情况。</w:t>
      </w:r>
      <w:r>
        <w:rPr>
          <w:rFonts w:ascii="宋体" w:hAnsi="宋体" w:cs="宋体" w:eastAsia="宋体" w:hint="default"/>
          <w:sz w:val="24"/>
          <w:szCs w:val="24"/>
        </w:rPr>
      </w:r>
    </w:p>
    <w:p>
      <w:pPr>
        <w:spacing w:line="357" w:lineRule="auto" w:before="106"/>
        <w:ind w:left="1403" w:right="875" w:hanging="526"/>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83"/>
          <w:sz w:val="24"/>
          <w:szCs w:val="24"/>
        </w:rPr>
        <w:t> </w:t>
      </w:r>
      <w:r>
        <w:rPr>
          <w:rFonts w:ascii="宋体" w:hAnsi="宋体" w:cs="宋体" w:eastAsia="宋体" w:hint="default"/>
          <w:b/>
          <w:bCs/>
          <w:spacing w:val="2"/>
          <w:sz w:val="24"/>
          <w:szCs w:val="24"/>
        </w:rPr>
        <w:t>报告期内，公司、子公司、公司董事会、监事会、董事、监事及高级管理</w:t>
      </w:r>
      <w:r>
        <w:rPr>
          <w:rFonts w:ascii="宋体" w:hAnsi="宋体" w:cs="宋体" w:eastAsia="宋体" w:hint="default"/>
          <w:b/>
          <w:bCs/>
          <w:w w:val="99"/>
          <w:sz w:val="24"/>
          <w:szCs w:val="24"/>
        </w:rPr>
        <w:t> </w:t>
      </w:r>
      <w:r>
        <w:rPr>
          <w:rFonts w:ascii="宋体" w:hAnsi="宋体" w:cs="宋体" w:eastAsia="宋体" w:hint="default"/>
          <w:b/>
          <w:bCs/>
          <w:sz w:val="24"/>
          <w:szCs w:val="24"/>
        </w:rPr>
        <w:t>人员未发生收到监管部门重大处罚的事项。</w:t>
      </w:r>
      <w:r>
        <w:rPr>
          <w:rFonts w:ascii="宋体" w:hAnsi="宋体" w:cs="宋体" w:eastAsia="宋体" w:hint="default"/>
          <w:sz w:val="24"/>
          <w:szCs w:val="24"/>
        </w:rPr>
      </w:r>
    </w:p>
    <w:p>
      <w:pPr>
        <w:spacing w:line="240" w:lineRule="auto" w:before="9"/>
        <w:rPr>
          <w:rFonts w:ascii="宋体" w:hAnsi="宋体" w:cs="宋体" w:eastAsia="宋体" w:hint="default"/>
          <w:b/>
          <w:bCs/>
          <w:sz w:val="25"/>
          <w:szCs w:val="25"/>
        </w:rPr>
      </w:pPr>
    </w:p>
    <w:p>
      <w:pPr>
        <w:spacing w:line="357" w:lineRule="auto" w:before="0"/>
        <w:ind w:left="1403" w:right="875" w:hanging="526"/>
        <w:jc w:val="left"/>
        <w:rPr>
          <w:rFonts w:ascii="宋体" w:hAnsi="宋体" w:cs="宋体" w:eastAsia="宋体" w:hint="default"/>
          <w:sz w:val="24"/>
          <w:szCs w:val="24"/>
        </w:rPr>
      </w:pPr>
      <w:r>
        <w:rPr>
          <w:rFonts w:ascii="宋体" w:hAnsi="宋体" w:cs="宋体" w:eastAsia="宋体" w:hint="default"/>
          <w:b/>
          <w:bCs/>
          <w:sz w:val="24"/>
          <w:szCs w:val="24"/>
        </w:rPr>
        <w:t>六、</w:t>
      </w:r>
      <w:r>
        <w:rPr>
          <w:rFonts w:ascii="宋体" w:hAnsi="宋体" w:cs="宋体" w:eastAsia="宋体" w:hint="default"/>
          <w:b/>
          <w:bCs/>
          <w:spacing w:val="-83"/>
          <w:sz w:val="24"/>
          <w:szCs w:val="24"/>
        </w:rPr>
        <w:t> </w:t>
      </w:r>
      <w:r>
        <w:rPr>
          <w:rFonts w:ascii="宋体" w:hAnsi="宋体" w:cs="宋体" w:eastAsia="宋体" w:hint="default"/>
          <w:b/>
          <w:bCs/>
          <w:spacing w:val="2"/>
          <w:sz w:val="24"/>
          <w:szCs w:val="24"/>
        </w:rPr>
        <w:t>报告期内，公司没有持有其他上市公司、非上市金融企业和拟上市公司股</w:t>
      </w:r>
      <w:r>
        <w:rPr>
          <w:rFonts w:ascii="宋体" w:hAnsi="宋体" w:cs="宋体" w:eastAsia="宋体" w:hint="default"/>
          <w:b/>
          <w:bCs/>
          <w:w w:val="99"/>
          <w:sz w:val="24"/>
          <w:szCs w:val="24"/>
        </w:rPr>
        <w:t> </w:t>
      </w:r>
      <w:r>
        <w:rPr>
          <w:rFonts w:ascii="宋体" w:hAnsi="宋体" w:cs="宋体" w:eastAsia="宋体" w:hint="default"/>
          <w:b/>
          <w:bCs/>
          <w:sz w:val="24"/>
          <w:szCs w:val="24"/>
        </w:rPr>
        <w:t>权的情况。</w:t>
      </w:r>
      <w:r>
        <w:rPr>
          <w:rFonts w:ascii="宋体" w:hAnsi="宋体" w:cs="宋体" w:eastAsia="宋体" w:hint="default"/>
          <w:sz w:val="24"/>
          <w:szCs w:val="24"/>
        </w:rPr>
      </w:r>
    </w:p>
    <w:p>
      <w:pPr>
        <w:spacing w:line="240" w:lineRule="auto" w:before="9"/>
        <w:rPr>
          <w:rFonts w:ascii="宋体" w:hAnsi="宋体" w:cs="宋体" w:eastAsia="宋体" w:hint="default"/>
          <w:b/>
          <w:bCs/>
          <w:sz w:val="25"/>
          <w:szCs w:val="25"/>
        </w:rPr>
      </w:pPr>
    </w:p>
    <w:p>
      <w:pPr>
        <w:spacing w:line="588" w:lineRule="auto" w:before="0"/>
        <w:ind w:left="878" w:right="4559" w:firstLine="0"/>
        <w:jc w:val="left"/>
        <w:rPr>
          <w:rFonts w:ascii="宋体" w:hAnsi="宋体" w:cs="宋体" w:eastAsia="宋体" w:hint="default"/>
          <w:sz w:val="24"/>
          <w:szCs w:val="24"/>
        </w:rPr>
      </w:pPr>
      <w:r>
        <w:rPr>
          <w:rFonts w:ascii="宋体" w:hAnsi="宋体" w:cs="宋体" w:eastAsia="宋体" w:hint="default"/>
          <w:b/>
          <w:bCs/>
          <w:sz w:val="24"/>
          <w:szCs w:val="24"/>
        </w:rPr>
        <w:t>七、</w:t>
      </w:r>
      <w:r>
        <w:rPr>
          <w:rFonts w:ascii="宋体" w:hAnsi="宋体" w:cs="宋体" w:eastAsia="宋体" w:hint="default"/>
          <w:b/>
          <w:bCs/>
          <w:spacing w:val="-70"/>
          <w:sz w:val="24"/>
          <w:szCs w:val="24"/>
        </w:rPr>
        <w:t> </w:t>
      </w:r>
      <w:r>
        <w:rPr>
          <w:rFonts w:ascii="宋体" w:hAnsi="宋体" w:cs="宋体" w:eastAsia="宋体" w:hint="default"/>
          <w:b/>
          <w:bCs/>
          <w:sz w:val="24"/>
          <w:szCs w:val="24"/>
        </w:rPr>
        <w:t>报告期内，公司无证券投资情况。</w:t>
      </w:r>
      <w:r>
        <w:rPr>
          <w:rFonts w:ascii="宋体" w:hAnsi="宋体" w:cs="宋体" w:eastAsia="宋体" w:hint="default"/>
          <w:b/>
          <w:bCs/>
          <w:w w:val="99"/>
          <w:sz w:val="24"/>
          <w:szCs w:val="24"/>
        </w:rPr>
        <w:t> </w:t>
      </w:r>
      <w:r>
        <w:rPr>
          <w:rFonts w:ascii="宋体" w:hAnsi="宋体" w:cs="宋体" w:eastAsia="宋体" w:hint="default"/>
          <w:b/>
          <w:bCs/>
          <w:sz w:val="24"/>
          <w:szCs w:val="24"/>
        </w:rPr>
        <w:t>八、</w:t>
      </w:r>
      <w:r>
        <w:rPr>
          <w:rFonts w:ascii="宋体" w:hAnsi="宋体" w:cs="宋体" w:eastAsia="宋体" w:hint="default"/>
          <w:b/>
          <w:bCs/>
          <w:spacing w:val="-80"/>
          <w:sz w:val="24"/>
          <w:szCs w:val="24"/>
        </w:rPr>
        <w:t> </w:t>
      </w:r>
      <w:r>
        <w:rPr>
          <w:rFonts w:ascii="宋体" w:hAnsi="宋体" w:cs="宋体" w:eastAsia="宋体" w:hint="default"/>
          <w:b/>
          <w:bCs/>
          <w:sz w:val="24"/>
          <w:szCs w:val="24"/>
        </w:rPr>
        <w:t>报告期内，公司不存在对外担保事项。</w:t>
      </w:r>
      <w:r>
        <w:rPr>
          <w:rFonts w:ascii="宋体" w:hAnsi="宋体" w:cs="宋体" w:eastAsia="宋体" w:hint="default"/>
          <w:sz w:val="24"/>
          <w:szCs w:val="24"/>
        </w:rPr>
      </w:r>
    </w:p>
    <w:p>
      <w:pPr>
        <w:spacing w:before="106"/>
        <w:ind w:left="878" w:right="855" w:firstLine="0"/>
        <w:jc w:val="left"/>
        <w:rPr>
          <w:rFonts w:ascii="宋体" w:hAnsi="宋体" w:cs="宋体" w:eastAsia="宋体" w:hint="default"/>
          <w:sz w:val="24"/>
          <w:szCs w:val="24"/>
        </w:rPr>
      </w:pPr>
      <w:r>
        <w:rPr>
          <w:rFonts w:ascii="宋体" w:hAnsi="宋体" w:cs="宋体" w:eastAsia="宋体" w:hint="default"/>
          <w:b/>
          <w:bCs/>
          <w:sz w:val="24"/>
          <w:szCs w:val="24"/>
        </w:rPr>
        <w:t>九、</w:t>
      </w:r>
      <w:r>
        <w:rPr>
          <w:rFonts w:ascii="宋体" w:hAnsi="宋体" w:cs="宋体" w:eastAsia="宋体" w:hint="default"/>
          <w:b/>
          <w:bCs/>
          <w:spacing w:val="-80"/>
          <w:sz w:val="24"/>
          <w:szCs w:val="24"/>
        </w:rPr>
        <w:t> </w:t>
      </w:r>
      <w:r>
        <w:rPr>
          <w:rFonts w:ascii="宋体" w:hAnsi="宋体" w:cs="宋体" w:eastAsia="宋体" w:hint="default"/>
          <w:b/>
          <w:bCs/>
          <w:sz w:val="24"/>
          <w:szCs w:val="24"/>
        </w:rPr>
        <w:t>报告期内，公司未委托他人进行现金资产管理。</w:t>
      </w:r>
      <w:r>
        <w:rPr>
          <w:rFonts w:ascii="宋体" w:hAnsi="宋体" w:cs="宋体" w:eastAsia="宋体" w:hint="default"/>
          <w:sz w:val="24"/>
          <w:szCs w:val="24"/>
        </w:rPr>
      </w:r>
    </w:p>
    <w:p>
      <w:pPr>
        <w:spacing w:line="240" w:lineRule="auto" w:before="9"/>
        <w:rPr>
          <w:rFonts w:ascii="宋体" w:hAnsi="宋体" w:cs="宋体" w:eastAsia="宋体" w:hint="default"/>
          <w:b/>
          <w:bCs/>
          <w:sz w:val="34"/>
          <w:szCs w:val="34"/>
        </w:rPr>
      </w:pPr>
    </w:p>
    <w:p>
      <w:pPr>
        <w:spacing w:line="588" w:lineRule="auto" w:before="0"/>
        <w:ind w:left="878" w:right="2383" w:firstLine="0"/>
        <w:jc w:val="left"/>
        <w:rPr>
          <w:rFonts w:ascii="宋体" w:hAnsi="宋体" w:cs="宋体" w:eastAsia="宋体" w:hint="default"/>
          <w:sz w:val="24"/>
          <w:szCs w:val="24"/>
        </w:rPr>
      </w:pPr>
      <w:r>
        <w:rPr>
          <w:rFonts w:ascii="宋体" w:hAnsi="宋体" w:cs="宋体" w:eastAsia="宋体" w:hint="default"/>
          <w:b/>
          <w:bCs/>
          <w:sz w:val="24"/>
          <w:szCs w:val="24"/>
        </w:rPr>
        <w:t>十、</w:t>
      </w:r>
      <w:r>
        <w:rPr>
          <w:rFonts w:ascii="宋体" w:hAnsi="宋体" w:cs="宋体" w:eastAsia="宋体" w:hint="default"/>
          <w:b/>
          <w:bCs/>
          <w:spacing w:val="-82"/>
          <w:sz w:val="24"/>
          <w:szCs w:val="24"/>
        </w:rPr>
        <w:t> </w:t>
      </w:r>
      <w:r>
        <w:rPr>
          <w:rFonts w:ascii="宋体" w:hAnsi="宋体" w:cs="宋体" w:eastAsia="宋体" w:hint="default"/>
          <w:b/>
          <w:bCs/>
          <w:sz w:val="24"/>
          <w:szCs w:val="24"/>
        </w:rPr>
        <w:t>报告期内，公司与子公司之间不存在往来的非经营性资金。</w:t>
      </w:r>
      <w:r>
        <w:rPr>
          <w:rFonts w:ascii="宋体" w:hAnsi="宋体" w:cs="宋体" w:eastAsia="宋体" w:hint="default"/>
          <w:b/>
          <w:bCs/>
          <w:w w:val="99"/>
          <w:sz w:val="24"/>
          <w:szCs w:val="24"/>
        </w:rPr>
        <w:t> </w:t>
      </w:r>
      <w:r>
        <w:rPr>
          <w:rFonts w:ascii="宋体" w:hAnsi="宋体" w:cs="宋体" w:eastAsia="宋体" w:hint="default"/>
          <w:b/>
          <w:bCs/>
          <w:sz w:val="24"/>
          <w:szCs w:val="24"/>
        </w:rPr>
        <w:t>十一、</w:t>
      </w:r>
      <w:r>
        <w:rPr>
          <w:rFonts w:ascii="宋体" w:hAnsi="宋体" w:cs="宋体" w:eastAsia="宋体" w:hint="default"/>
          <w:b/>
          <w:bCs/>
          <w:spacing w:val="-7"/>
          <w:sz w:val="24"/>
          <w:szCs w:val="24"/>
        </w:rPr>
        <w:t> </w:t>
      </w:r>
      <w:r>
        <w:rPr>
          <w:rFonts w:ascii="宋体" w:hAnsi="宋体" w:cs="宋体" w:eastAsia="宋体" w:hint="default"/>
          <w:b/>
          <w:bCs/>
          <w:sz w:val="24"/>
          <w:szCs w:val="24"/>
        </w:rPr>
        <w:t>公司重大关联交易事项</w:t>
      </w:r>
      <w:r>
        <w:rPr>
          <w:rFonts w:ascii="宋体" w:hAnsi="宋体" w:cs="宋体" w:eastAsia="宋体" w:hint="default"/>
          <w:sz w:val="24"/>
          <w:szCs w:val="24"/>
        </w:rPr>
      </w:r>
    </w:p>
    <w:p>
      <w:pPr>
        <w:pStyle w:val="Heading3"/>
        <w:spacing w:line="240" w:lineRule="auto" w:before="131"/>
        <w:ind w:left="878" w:right="855"/>
        <w:jc w:val="left"/>
        <w:rPr>
          <w:b w:val="0"/>
          <w:bCs w:val="0"/>
        </w:rPr>
      </w:pPr>
      <w:r>
        <w:rPr/>
        <w:t>（六）</w:t>
      </w:r>
      <w:r>
        <w:rPr>
          <w:spacing w:val="-23"/>
        </w:rPr>
        <w:t> </w:t>
      </w:r>
      <w:r>
        <w:rPr/>
        <w:t>报告期内，公司未发生与日常经营相关的关联交易。</w:t>
      </w:r>
      <w:r>
        <w:rPr>
          <w:b w:val="0"/>
          <w:bCs w:val="0"/>
        </w:rPr>
      </w:r>
    </w:p>
    <w:p>
      <w:pPr>
        <w:spacing w:line="240" w:lineRule="auto" w:before="9"/>
        <w:rPr>
          <w:rFonts w:ascii="宋体" w:hAnsi="宋体" w:cs="宋体" w:eastAsia="宋体" w:hint="default"/>
          <w:b/>
          <w:bCs/>
          <w:sz w:val="17"/>
          <w:szCs w:val="17"/>
        </w:rPr>
      </w:pPr>
    </w:p>
    <w:p>
      <w:pPr>
        <w:pStyle w:val="Heading3"/>
        <w:spacing w:line="240" w:lineRule="auto"/>
        <w:ind w:left="878" w:right="855"/>
        <w:jc w:val="left"/>
        <w:rPr>
          <w:b w:val="0"/>
          <w:bCs w:val="0"/>
        </w:rPr>
      </w:pPr>
      <w:r>
        <w:rPr/>
        <w:t>（七）</w:t>
      </w:r>
      <w:r>
        <w:rPr>
          <w:spacing w:val="-22"/>
        </w:rPr>
        <w:t> </w:t>
      </w:r>
      <w:r>
        <w:rPr/>
        <w:t>报告期内，公司未发生资产收购、出售方面的关联交易。</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left="878" w:right="3671"/>
        <w:jc w:val="left"/>
        <w:rPr>
          <w:b w:val="0"/>
          <w:bCs w:val="0"/>
        </w:rPr>
      </w:pPr>
      <w:r>
        <w:rPr/>
        <w:t>（八）</w:t>
      </w:r>
      <w:r>
        <w:rPr>
          <w:spacing w:val="-19"/>
        </w:rPr>
        <w:t> </w:t>
      </w:r>
      <w:r>
        <w:rPr/>
        <w:t>报告期内，公司关联债权债务情况。</w:t>
      </w:r>
      <w:r>
        <w:rPr>
          <w:b w:val="0"/>
          <w:bCs w:val="0"/>
        </w:rPr>
      </w:r>
    </w:p>
    <w:p>
      <w:pPr>
        <w:spacing w:before="178"/>
        <w:ind w:left="0" w:right="874"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2"/>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2861"/>
        <w:gridCol w:w="1743"/>
        <w:gridCol w:w="1743"/>
        <w:gridCol w:w="1740"/>
        <w:gridCol w:w="1743"/>
      </w:tblGrid>
      <w:tr>
        <w:trPr>
          <w:trHeight w:val="403" w:hRule="exact"/>
        </w:trPr>
        <w:tc>
          <w:tcPr>
            <w:tcW w:w="286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3486"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895" w:right="0"/>
              <w:jc w:val="left"/>
              <w:rPr>
                <w:rFonts w:ascii="宋体" w:hAnsi="宋体" w:cs="宋体" w:eastAsia="宋体" w:hint="default"/>
                <w:sz w:val="21"/>
                <w:szCs w:val="21"/>
              </w:rPr>
            </w:pPr>
            <w:r>
              <w:rPr>
                <w:rFonts w:ascii="宋体" w:hAnsi="宋体" w:cs="宋体" w:eastAsia="宋体" w:hint="default"/>
                <w:sz w:val="21"/>
                <w:szCs w:val="21"/>
              </w:rPr>
              <w:t>向关联方提供资金</w:t>
            </w:r>
          </w:p>
        </w:tc>
        <w:tc>
          <w:tcPr>
            <w:tcW w:w="3483"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683" w:right="0"/>
              <w:jc w:val="left"/>
              <w:rPr>
                <w:rFonts w:ascii="宋体" w:hAnsi="宋体" w:cs="宋体" w:eastAsia="宋体" w:hint="default"/>
                <w:sz w:val="21"/>
                <w:szCs w:val="21"/>
              </w:rPr>
            </w:pPr>
            <w:r>
              <w:rPr>
                <w:rFonts w:ascii="宋体" w:hAnsi="宋体" w:cs="宋体" w:eastAsia="宋体" w:hint="default"/>
                <w:sz w:val="21"/>
                <w:szCs w:val="21"/>
              </w:rPr>
              <w:t>关联方向公司提供资金</w:t>
            </w:r>
          </w:p>
        </w:tc>
      </w:tr>
      <w:tr>
        <w:trPr>
          <w:trHeight w:val="401" w:hRule="exact"/>
        </w:trPr>
        <w:tc>
          <w:tcPr>
            <w:tcW w:w="2861" w:type="dxa"/>
            <w:vMerge/>
            <w:tcBorders>
              <w:left w:val="single" w:sz="4" w:space="0" w:color="000000"/>
              <w:bottom w:val="single" w:sz="4" w:space="0" w:color="000000"/>
              <w:right w:val="single" w:sz="4" w:space="0" w:color="000000"/>
            </w:tcBorders>
            <w:shd w:val="clear" w:color="auto" w:fill="DCDCDC"/>
          </w:tcPr>
          <w:p>
            <w:pPr/>
          </w:p>
        </w:tc>
        <w:tc>
          <w:tcPr>
            <w:tcW w:w="17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550"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7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17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549"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7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5" w:right="0"/>
              <w:jc w:val="center"/>
              <w:rPr>
                <w:rFonts w:ascii="宋体" w:hAnsi="宋体" w:cs="宋体" w:eastAsia="宋体" w:hint="default"/>
                <w:sz w:val="21"/>
                <w:szCs w:val="21"/>
              </w:rPr>
            </w:pPr>
            <w:r>
              <w:rPr>
                <w:rFonts w:ascii="宋体" w:hAnsi="宋体" w:cs="宋体" w:eastAsia="宋体" w:hint="default"/>
                <w:sz w:val="21"/>
                <w:szCs w:val="21"/>
              </w:rPr>
              <w:t>余额</w:t>
            </w:r>
          </w:p>
        </w:tc>
      </w:tr>
      <w:tr>
        <w:trPr>
          <w:trHeight w:val="403" w:hRule="exact"/>
        </w:trPr>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上海力克数码科技有限公司</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222.32</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32.30</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0.00</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0.00</w:t>
            </w:r>
          </w:p>
        </w:tc>
      </w:tr>
      <w:tr>
        <w:trPr>
          <w:trHeight w:val="401" w:hRule="exact"/>
        </w:trPr>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上海力克数码科技有限公司</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20.70</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20.70</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0.00</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0.00</w:t>
            </w:r>
          </w:p>
        </w:tc>
      </w:tr>
    </w:tbl>
    <w:p>
      <w:pPr>
        <w:spacing w:after="0" w:line="240" w:lineRule="auto"/>
        <w:jc w:val="right"/>
        <w:rPr>
          <w:rFonts w:ascii="宋体" w:hAnsi="宋体" w:cs="宋体" w:eastAsia="宋体" w:hint="default"/>
          <w:sz w:val="21"/>
          <w:szCs w:val="21"/>
        </w:rPr>
        <w:sectPr>
          <w:pgSz w:w="11910" w:h="16840"/>
          <w:pgMar w:header="893" w:footer="1040" w:top="1520" w:bottom="1220" w:left="920" w:right="920"/>
        </w:sectPr>
      </w:pPr>
    </w:p>
    <w:p>
      <w:pPr>
        <w:spacing w:line="240" w:lineRule="auto" w:before="2"/>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2861"/>
        <w:gridCol w:w="1743"/>
        <w:gridCol w:w="1743"/>
        <w:gridCol w:w="1740"/>
        <w:gridCol w:w="1745"/>
      </w:tblGrid>
      <w:tr>
        <w:trPr>
          <w:trHeight w:val="401" w:hRule="exact"/>
        </w:trPr>
        <w:tc>
          <w:tcPr>
            <w:tcW w:w="28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78" w:right="0"/>
              <w:jc w:val="left"/>
              <w:rPr>
                <w:rFonts w:ascii="宋体" w:hAnsi="宋体" w:cs="宋体" w:eastAsia="宋体" w:hint="default"/>
                <w:sz w:val="21"/>
                <w:szCs w:val="21"/>
              </w:rPr>
            </w:pPr>
            <w:r>
              <w:rPr>
                <w:rFonts w:ascii="宋体"/>
                <w:sz w:val="21"/>
              </w:rPr>
              <w:t>243.02</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53.00</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0.00</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0.00</w:t>
            </w:r>
          </w:p>
        </w:tc>
      </w:tr>
    </w:tbl>
    <w:p>
      <w:pPr>
        <w:tabs>
          <w:tab w:pos="6677" w:val="left" w:leader="none"/>
        </w:tabs>
        <w:spacing w:line="285" w:lineRule="auto" w:before="33"/>
        <w:ind w:left="878" w:right="873" w:firstLine="201"/>
        <w:jc w:val="left"/>
        <w:rPr>
          <w:rFonts w:ascii="宋体" w:hAnsi="宋体" w:cs="宋体" w:eastAsia="宋体" w:hint="default"/>
          <w:sz w:val="20"/>
          <w:szCs w:val="20"/>
        </w:rPr>
      </w:pPr>
      <w:r>
        <w:rPr>
          <w:rFonts w:ascii="宋体" w:hAnsi="宋体" w:cs="宋体" w:eastAsia="宋体" w:hint="default"/>
          <w:w w:val="95"/>
          <w:sz w:val="20"/>
          <w:szCs w:val="20"/>
        </w:rPr>
        <w:t>其中：报告期内公司向控股股东及其子公司提供资金的发生额</w:t>
        <w:tab/>
      </w:r>
      <w:r>
        <w:rPr>
          <w:rFonts w:ascii="宋体" w:hAnsi="宋体" w:cs="宋体" w:eastAsia="宋体" w:hint="default"/>
          <w:sz w:val="20"/>
          <w:szCs w:val="20"/>
        </w:rPr>
        <w:t>243.02</w:t>
      </w:r>
      <w:r>
        <w:rPr>
          <w:rFonts w:ascii="宋体" w:hAnsi="宋体" w:cs="宋体" w:eastAsia="宋体" w:hint="default"/>
          <w:spacing w:val="-31"/>
          <w:sz w:val="20"/>
          <w:szCs w:val="20"/>
        </w:rPr>
        <w:t> </w:t>
      </w:r>
      <w:r>
        <w:rPr>
          <w:rFonts w:ascii="宋体" w:hAnsi="宋体" w:cs="宋体" w:eastAsia="宋体" w:hint="default"/>
          <w:sz w:val="20"/>
          <w:szCs w:val="20"/>
        </w:rPr>
        <w:t>万元，余额</w:t>
      </w:r>
      <w:r>
        <w:rPr>
          <w:rFonts w:ascii="宋体" w:hAnsi="宋体" w:cs="宋体" w:eastAsia="宋体" w:hint="default"/>
          <w:spacing w:val="-31"/>
          <w:sz w:val="20"/>
          <w:szCs w:val="20"/>
        </w:rPr>
        <w:t> </w:t>
      </w:r>
      <w:r>
        <w:rPr>
          <w:rFonts w:ascii="宋体" w:hAnsi="宋体" w:cs="宋体" w:eastAsia="宋体" w:hint="default"/>
          <w:sz w:val="20"/>
          <w:szCs w:val="20"/>
        </w:rPr>
        <w:t>53.00</w:t>
      </w:r>
      <w:r>
        <w:rPr>
          <w:rFonts w:ascii="宋体" w:hAnsi="宋体" w:cs="宋体" w:eastAsia="宋体" w:hint="default"/>
          <w:spacing w:val="-31"/>
          <w:sz w:val="20"/>
          <w:szCs w:val="20"/>
        </w:rPr>
        <w:t> </w:t>
      </w:r>
      <w:r>
        <w:rPr>
          <w:rFonts w:ascii="宋体" w:hAnsi="宋体" w:cs="宋体" w:eastAsia="宋体" w:hint="default"/>
          <w:sz w:val="20"/>
          <w:szCs w:val="20"/>
        </w:rPr>
        <w:t>万</w:t>
      </w:r>
      <w:r>
        <w:rPr>
          <w:rFonts w:ascii="宋体" w:hAnsi="宋体" w:cs="宋体" w:eastAsia="宋体" w:hint="default"/>
          <w:w w:val="99"/>
          <w:sz w:val="20"/>
          <w:szCs w:val="20"/>
        </w:rPr>
        <w:t> </w:t>
      </w:r>
      <w:r>
        <w:rPr>
          <w:rFonts w:ascii="宋体" w:hAnsi="宋体" w:cs="宋体" w:eastAsia="宋体" w:hint="default"/>
          <w:sz w:val="20"/>
          <w:szCs w:val="20"/>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p>
      <w:pPr>
        <w:spacing w:before="0"/>
        <w:ind w:left="878" w:right="3671" w:firstLine="0"/>
        <w:jc w:val="left"/>
        <w:rPr>
          <w:rFonts w:ascii="宋体" w:hAnsi="宋体" w:cs="宋体" w:eastAsia="宋体" w:hint="default"/>
          <w:sz w:val="24"/>
          <w:szCs w:val="24"/>
        </w:rPr>
      </w:pPr>
      <w:r>
        <w:rPr>
          <w:rFonts w:ascii="宋体" w:hAnsi="宋体" w:cs="宋体" w:eastAsia="宋体" w:hint="default"/>
          <w:b/>
          <w:bCs/>
          <w:sz w:val="24"/>
          <w:szCs w:val="24"/>
        </w:rPr>
        <w:t>十二、</w:t>
      </w:r>
      <w:r>
        <w:rPr>
          <w:rFonts w:ascii="宋体" w:hAnsi="宋体" w:cs="宋体" w:eastAsia="宋体" w:hint="default"/>
          <w:b/>
          <w:bCs/>
          <w:spacing w:val="-7"/>
          <w:sz w:val="24"/>
          <w:szCs w:val="24"/>
        </w:rPr>
        <w:t> </w:t>
      </w:r>
      <w:r>
        <w:rPr>
          <w:rFonts w:ascii="宋体" w:hAnsi="宋体" w:cs="宋体" w:eastAsia="宋体" w:hint="default"/>
          <w:b/>
          <w:bCs/>
          <w:sz w:val="24"/>
          <w:szCs w:val="24"/>
        </w:rPr>
        <w:t>重大合同及其履行情况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Heading3"/>
        <w:spacing w:line="408" w:lineRule="auto" w:before="165"/>
        <w:ind w:left="1598" w:right="855" w:hanging="720"/>
        <w:jc w:val="left"/>
        <w:rPr>
          <w:b w:val="0"/>
          <w:bCs w:val="0"/>
        </w:rPr>
      </w:pPr>
      <w:r>
        <w:rPr/>
        <w:t>（一）</w:t>
      </w:r>
      <w:r>
        <w:rPr>
          <w:spacing w:val="-15"/>
        </w:rPr>
        <w:t> </w:t>
      </w:r>
      <w:r>
        <w:rPr/>
        <w:t>报告期内，公司未发生或以前期间发生但延续到报告期的托管、承包、租赁其他公</w:t>
      </w:r>
      <w:r>
        <w:rPr>
          <w:w w:val="100"/>
        </w:rPr>
        <w:t> </w:t>
      </w:r>
      <w:r>
        <w:rPr/>
        <w:t>司资产或其他公司托管、承包、租赁公司资产的重大事项。</w:t>
      </w:r>
      <w:r>
        <w:rPr>
          <w:b w:val="0"/>
          <w:bCs w:val="0"/>
        </w:rPr>
      </w:r>
    </w:p>
    <w:p>
      <w:pPr>
        <w:pStyle w:val="Heading3"/>
        <w:spacing w:line="240" w:lineRule="auto" w:before="85"/>
        <w:ind w:left="878" w:right="855"/>
        <w:jc w:val="left"/>
        <w:rPr>
          <w:b w:val="0"/>
          <w:bCs w:val="0"/>
        </w:rPr>
      </w:pPr>
      <w:r>
        <w:rPr/>
        <w:t>（二）</w:t>
      </w:r>
      <w:r>
        <w:rPr>
          <w:spacing w:val="-22"/>
        </w:rPr>
        <w:t> </w:t>
      </w:r>
      <w:r>
        <w:rPr/>
        <w:t>报告期内，公司未发生或以前期间发生但延续到报告期的重大担保合同。</w:t>
      </w:r>
      <w:r>
        <w:rPr>
          <w:b w:val="0"/>
          <w:bCs w:val="0"/>
        </w:rPr>
      </w:r>
    </w:p>
    <w:p>
      <w:pPr>
        <w:spacing w:line="240" w:lineRule="auto" w:before="12"/>
        <w:rPr>
          <w:rFonts w:ascii="宋体" w:hAnsi="宋体" w:cs="宋体" w:eastAsia="宋体" w:hint="default"/>
          <w:b/>
          <w:bCs/>
          <w:sz w:val="17"/>
          <w:szCs w:val="17"/>
        </w:rPr>
      </w:pPr>
    </w:p>
    <w:p>
      <w:pPr>
        <w:pStyle w:val="Heading3"/>
        <w:spacing w:line="408" w:lineRule="auto"/>
        <w:ind w:left="1598" w:right="855" w:hanging="720"/>
        <w:jc w:val="left"/>
        <w:rPr>
          <w:b w:val="0"/>
          <w:bCs w:val="0"/>
        </w:rPr>
      </w:pPr>
      <w:r>
        <w:rPr/>
        <w:t>（三）</w:t>
      </w:r>
      <w:r>
        <w:rPr>
          <w:spacing w:val="-15"/>
        </w:rPr>
        <w:t> </w:t>
      </w:r>
      <w:r>
        <w:rPr/>
        <w:t>报告期内，公司未发生或以前期间发生但延续到报告期的重大委托他人进行现金资</w:t>
      </w:r>
      <w:r>
        <w:rPr>
          <w:w w:val="100"/>
        </w:rPr>
        <w:t> </w:t>
      </w:r>
      <w:r>
        <w:rPr/>
        <w:t>产管理事项。</w:t>
      </w:r>
      <w:r>
        <w:rPr>
          <w:b w:val="0"/>
          <w:bCs w:val="0"/>
        </w:rPr>
      </w:r>
    </w:p>
    <w:p>
      <w:pPr>
        <w:spacing w:line="441" w:lineRule="auto" w:before="87"/>
        <w:ind w:left="1598" w:right="3671" w:hanging="72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20"/>
          <w:sz w:val="21"/>
          <w:szCs w:val="21"/>
        </w:rPr>
        <w:t> </w:t>
      </w:r>
      <w:r>
        <w:rPr>
          <w:rFonts w:ascii="宋体" w:hAnsi="宋体" w:cs="宋体" w:eastAsia="宋体" w:hint="default"/>
          <w:b/>
          <w:bCs/>
          <w:sz w:val="21"/>
          <w:szCs w:val="21"/>
        </w:rPr>
        <w:t>其他日常经营重大合同及履行情况</w:t>
      </w:r>
      <w:r>
        <w:rPr>
          <w:rFonts w:ascii="宋体" w:hAnsi="宋体" w:cs="宋体" w:eastAsia="宋体" w:hint="default"/>
          <w:b/>
          <w:bCs/>
          <w:w w:val="100"/>
          <w:sz w:val="21"/>
          <w:szCs w:val="21"/>
        </w:rPr>
        <w:t> </w:t>
      </w:r>
      <w:r>
        <w:rPr>
          <w:rFonts w:ascii="宋体" w:hAnsi="宋体" w:cs="宋体" w:eastAsia="宋体" w:hint="default"/>
          <w:spacing w:val="-2"/>
          <w:sz w:val="21"/>
          <w:szCs w:val="21"/>
        </w:rPr>
        <w:t>报告期内未发生应披露的日常经营重大合同。</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8"/>
          <w:szCs w:val="18"/>
        </w:rPr>
      </w:pPr>
    </w:p>
    <w:p>
      <w:pPr>
        <w:spacing w:before="0"/>
        <w:ind w:left="878" w:right="3671" w:firstLine="0"/>
        <w:jc w:val="left"/>
        <w:rPr>
          <w:rFonts w:ascii="宋体" w:hAnsi="宋体" w:cs="宋体" w:eastAsia="宋体" w:hint="default"/>
          <w:sz w:val="24"/>
          <w:szCs w:val="24"/>
        </w:rPr>
      </w:pPr>
      <w:r>
        <w:rPr>
          <w:rFonts w:ascii="宋体" w:hAnsi="宋体" w:cs="宋体" w:eastAsia="宋体" w:hint="default"/>
          <w:b/>
          <w:bCs/>
          <w:sz w:val="24"/>
          <w:szCs w:val="24"/>
        </w:rPr>
        <w:t>十三、</w:t>
      </w:r>
      <w:r>
        <w:rPr>
          <w:rFonts w:ascii="宋体" w:hAnsi="宋体" w:cs="宋体" w:eastAsia="宋体" w:hint="default"/>
          <w:b/>
          <w:bCs/>
          <w:spacing w:val="-8"/>
          <w:sz w:val="24"/>
          <w:szCs w:val="24"/>
        </w:rPr>
        <w:t> </w:t>
      </w:r>
      <w:r>
        <w:rPr>
          <w:rFonts w:ascii="宋体" w:hAnsi="宋体" w:cs="宋体" w:eastAsia="宋体" w:hint="default"/>
          <w:b/>
          <w:bCs/>
          <w:sz w:val="24"/>
          <w:szCs w:val="24"/>
        </w:rPr>
        <w:t>在报告期内或持续到报告期内的承诺事项</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Heading3"/>
        <w:spacing w:line="240" w:lineRule="auto" w:before="165"/>
        <w:ind w:left="878" w:right="3671"/>
        <w:jc w:val="left"/>
        <w:rPr>
          <w:b w:val="0"/>
          <w:bCs w:val="0"/>
        </w:rPr>
      </w:pPr>
      <w:r>
        <w:rPr/>
        <w:t>（一）</w:t>
      </w:r>
      <w:r>
        <w:rPr>
          <w:spacing w:val="-19"/>
        </w:rPr>
        <w:t> </w:t>
      </w:r>
      <w:r>
        <w:rPr/>
        <w:t>首次公开发行股票前股东股份锁定的承诺</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left="878" w:right="885"/>
        <w:jc w:val="left"/>
      </w:pPr>
      <w:r>
        <w:rPr>
          <w:rFonts w:ascii="宋体" w:hAnsi="宋体" w:cs="宋体" w:eastAsia="宋体" w:hint="default"/>
        </w:rPr>
        <w:t>1</w:t>
      </w:r>
      <w:r>
        <w:rPr/>
        <w:t>、</w:t>
      </w:r>
      <w:r>
        <w:rPr>
          <w:spacing w:val="-5"/>
        </w:rPr>
        <w:t> </w:t>
      </w:r>
      <w:r>
        <w:rPr/>
        <w:t>公司控股股东陆文雄承诺：自公司股票上市之日起</w:t>
      </w:r>
      <w:r>
        <w:rPr>
          <w:spacing w:val="-57"/>
        </w:rPr>
        <w:t> </w:t>
      </w:r>
      <w:r>
        <w:rPr>
          <w:rFonts w:ascii="宋体" w:hAnsi="宋体" w:cs="宋体" w:eastAsia="宋体" w:hint="default"/>
        </w:rPr>
        <w:t>36</w:t>
      </w:r>
      <w:r>
        <w:rPr>
          <w:rFonts w:ascii="宋体" w:hAnsi="宋体" w:cs="宋体" w:eastAsia="宋体" w:hint="default"/>
          <w:spacing w:val="-55"/>
        </w:rPr>
        <w:t> </w:t>
      </w:r>
      <w:r>
        <w:rPr/>
        <w:t>个月内，不转让或者委托他人管</w:t>
      </w:r>
      <w:r>
        <w:rPr>
          <w:w w:val="100"/>
        </w:rPr>
        <w:t> </w:t>
      </w:r>
      <w:r>
        <w:rPr/>
        <w:t>理其现持有的公司股份，也不由公司回购该部分股份。报告期内未发生违约现象。</w:t>
      </w:r>
    </w:p>
    <w:p>
      <w:pPr>
        <w:pStyle w:val="BodyText"/>
        <w:spacing w:line="408" w:lineRule="auto" w:before="87"/>
        <w:ind w:left="878" w:right="882"/>
        <w:jc w:val="left"/>
      </w:pPr>
      <w:r>
        <w:rPr>
          <w:rFonts w:ascii="宋体" w:hAnsi="宋体" w:cs="宋体" w:eastAsia="宋体" w:hint="default"/>
        </w:rPr>
        <w:t>2</w:t>
      </w:r>
      <w:r>
        <w:rPr/>
        <w:t>、</w:t>
      </w:r>
      <w:r>
        <w:rPr>
          <w:spacing w:val="-5"/>
        </w:rPr>
        <w:t> </w:t>
      </w:r>
      <w:r>
        <w:rPr/>
        <w:t>公司股东陈宏科、杜力耘承诺：自公司股票上市之日起</w:t>
      </w:r>
      <w:r>
        <w:rPr>
          <w:spacing w:val="-54"/>
        </w:rPr>
        <w:t> </w:t>
      </w:r>
      <w:r>
        <w:rPr>
          <w:rFonts w:ascii="宋体" w:hAnsi="宋体" w:cs="宋体" w:eastAsia="宋体" w:hint="default"/>
        </w:rPr>
        <w:t>24</w:t>
      </w:r>
      <w:r>
        <w:rPr>
          <w:rFonts w:ascii="宋体" w:hAnsi="宋体" w:cs="宋体" w:eastAsia="宋体" w:hint="default"/>
          <w:spacing w:val="-55"/>
        </w:rPr>
        <w:t> </w:t>
      </w:r>
      <w:r>
        <w:rPr/>
        <w:t>个月内，不转让或者委托他</w:t>
      </w:r>
      <w:r>
        <w:rPr>
          <w:w w:val="100"/>
        </w:rPr>
        <w:t> </w:t>
      </w:r>
      <w:r>
        <w:rPr/>
        <w:t>人管理其现持有的公司股份，也不由公司回购该部分股份。报告期内未发生违约现象。</w:t>
      </w:r>
    </w:p>
    <w:p>
      <w:pPr>
        <w:pStyle w:val="BodyText"/>
        <w:spacing w:line="408" w:lineRule="auto" w:before="84"/>
        <w:ind w:left="878" w:right="855"/>
        <w:jc w:val="left"/>
      </w:pPr>
      <w:r>
        <w:rPr>
          <w:rFonts w:ascii="宋体" w:hAnsi="宋体" w:cs="宋体" w:eastAsia="宋体" w:hint="default"/>
        </w:rPr>
        <w:t>3</w:t>
      </w:r>
      <w:r>
        <w:rPr/>
        <w:t>、</w:t>
      </w:r>
      <w:r>
        <w:rPr>
          <w:spacing w:val="17"/>
        </w:rPr>
        <w:t> </w:t>
      </w:r>
      <w:r>
        <w:rPr/>
        <w:t>公司其余</w:t>
      </w:r>
      <w:r>
        <w:rPr>
          <w:spacing w:val="-44"/>
        </w:rPr>
        <w:t> </w:t>
      </w:r>
      <w:r>
        <w:rPr>
          <w:rFonts w:ascii="宋体" w:hAnsi="宋体" w:cs="宋体" w:eastAsia="宋体" w:hint="default"/>
        </w:rPr>
        <w:t>27</w:t>
      </w:r>
      <w:r>
        <w:rPr>
          <w:rFonts w:ascii="宋体" w:hAnsi="宋体" w:cs="宋体" w:eastAsia="宋体" w:hint="default"/>
          <w:spacing w:val="-44"/>
        </w:rPr>
        <w:t> </w:t>
      </w:r>
      <w:r>
        <w:rPr>
          <w:spacing w:val="-5"/>
        </w:rPr>
        <w:t>名股东承诺：自公司股票上市之日起</w:t>
      </w:r>
      <w:r>
        <w:rPr>
          <w:spacing w:val="-43"/>
        </w:rPr>
        <w:t> </w:t>
      </w:r>
      <w:r>
        <w:rPr>
          <w:rFonts w:ascii="宋体" w:hAnsi="宋体" w:cs="宋体" w:eastAsia="宋体" w:hint="default"/>
        </w:rPr>
        <w:t>12</w:t>
      </w:r>
      <w:r>
        <w:rPr>
          <w:rFonts w:ascii="宋体" w:hAnsi="宋体" w:cs="宋体" w:eastAsia="宋体" w:hint="default"/>
          <w:spacing w:val="-46"/>
        </w:rPr>
        <w:t> </w:t>
      </w:r>
      <w:r>
        <w:rPr>
          <w:spacing w:val="-5"/>
        </w:rPr>
        <w:t>个月内，不转让或者委托他人管理</w:t>
      </w:r>
      <w:r>
        <w:rPr>
          <w:spacing w:val="-102"/>
        </w:rPr>
        <w:t> </w:t>
      </w:r>
      <w:r>
        <w:rPr>
          <w:spacing w:val="-102"/>
        </w:rPr>
      </w:r>
      <w:r>
        <w:rPr/>
        <w:t>其现持有的公司股份，也不由公司回购该部分股份。报告期内未发生违约现象。</w:t>
      </w:r>
    </w:p>
    <w:p>
      <w:pPr>
        <w:pStyle w:val="BodyText"/>
        <w:spacing w:line="408" w:lineRule="auto" w:before="87"/>
        <w:ind w:left="878" w:right="758"/>
        <w:jc w:val="left"/>
      </w:pPr>
      <w:r>
        <w:rPr>
          <w:rFonts w:ascii="宋体" w:hAnsi="宋体" w:cs="宋体" w:eastAsia="宋体" w:hint="default"/>
        </w:rPr>
        <w:t>4</w:t>
      </w:r>
      <w:r>
        <w:rPr/>
        <w:t>、</w:t>
      </w:r>
      <w:r>
        <w:rPr>
          <w:spacing w:val="56"/>
        </w:rPr>
        <w:t> </w:t>
      </w:r>
      <w:r>
        <w:rPr>
          <w:spacing w:val="-7"/>
        </w:rPr>
        <w:t>作为公司董事、监事或高级管理人员的陆文雄、陈宏科、杜力耘、楼晔、姜蓓蓓、丁毅、</w:t>
      </w:r>
      <w:r>
        <w:rPr>
          <w:spacing w:val="-93"/>
        </w:rPr>
        <w:t> </w:t>
      </w:r>
      <w:r>
        <w:rPr>
          <w:spacing w:val="-93"/>
        </w:rPr>
      </w:r>
      <w:r>
        <w:rPr>
          <w:spacing w:val="-4"/>
        </w:rPr>
        <w:t>周全、陆廷洁还承诺：在前述承诺期限届满后的任职期内每年转让的公司股份不超过各自能</w:t>
      </w:r>
      <w:r>
        <w:rPr>
          <w:spacing w:val="-42"/>
        </w:rPr>
        <w:t> </w:t>
      </w:r>
      <w:r>
        <w:rPr>
          <w:spacing w:val="-42"/>
        </w:rPr>
      </w:r>
      <w:r>
        <w:rPr/>
        <w:t>够转让部分的</w:t>
      </w:r>
      <w:r>
        <w:rPr>
          <w:spacing w:val="-35"/>
        </w:rPr>
        <w:t> </w:t>
      </w:r>
      <w:r>
        <w:rPr>
          <w:rFonts w:ascii="宋体" w:hAnsi="宋体" w:cs="宋体" w:eastAsia="宋体" w:hint="default"/>
          <w:spacing w:val="-3"/>
        </w:rPr>
        <w:t>25%</w:t>
      </w:r>
      <w:r>
        <w:rPr>
          <w:spacing w:val="-3"/>
        </w:rPr>
        <w:t>，且在离职后的半年内不转让各自所持的公司股份。在首次公开发行股票</w:t>
      </w:r>
      <w:r>
        <w:rPr>
          <w:spacing w:val="-62"/>
        </w:rPr>
        <w:t> </w:t>
      </w:r>
      <w:r>
        <w:rPr>
          <w:spacing w:val="-62"/>
        </w:rPr>
      </w:r>
      <w:r>
        <w:rPr>
          <w:spacing w:val="-4"/>
          <w:w w:val="100"/>
        </w:rPr>
        <w:t>上市之日起六个月内申报离职的，自申报离职之日起十八个月内不得转让其直接持有的本公</w:t>
      </w:r>
      <w:r>
        <w:rPr>
          <w:spacing w:val="-89"/>
          <w:w w:val="100"/>
        </w:rPr>
        <w:t> </w:t>
      </w:r>
      <w:r>
        <w:rPr>
          <w:spacing w:val="-89"/>
          <w:w w:val="100"/>
        </w:rPr>
      </w:r>
      <w:r>
        <w:rPr>
          <w:spacing w:val="-4"/>
        </w:rPr>
        <w:t>司股份；在首次公开发行股票上市之日起第七个月至第十二个月之间申报离职的，自申报离</w:t>
      </w:r>
    </w:p>
    <w:p>
      <w:pPr>
        <w:pStyle w:val="BodyText"/>
        <w:spacing w:line="240" w:lineRule="auto" w:before="46"/>
        <w:ind w:left="878" w:right="855"/>
        <w:jc w:val="left"/>
      </w:pPr>
      <w:r>
        <w:rPr/>
        <w:t>职之日起十二个月内不得转让其直接持有的本公司股份。报告期内未发生违约现象。</w:t>
      </w:r>
    </w:p>
    <w:p>
      <w:pPr>
        <w:spacing w:after="0" w:line="240" w:lineRule="auto"/>
        <w:jc w:val="left"/>
        <w:sectPr>
          <w:pgSz w:w="11910" w:h="16840"/>
          <w:pgMar w:header="893" w:footer="1040" w:top="1520" w:bottom="1220" w:left="920" w:right="920"/>
        </w:sectPr>
      </w:pPr>
    </w:p>
    <w:p>
      <w:pPr>
        <w:spacing w:line="441" w:lineRule="auto" w:before="105"/>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20"/>
          <w:sz w:val="21"/>
          <w:szCs w:val="21"/>
        </w:rPr>
        <w:t> </w:t>
      </w:r>
      <w:r>
        <w:rPr>
          <w:rFonts w:ascii="宋体" w:hAnsi="宋体" w:cs="宋体" w:eastAsia="宋体" w:hint="default"/>
          <w:b/>
          <w:bCs/>
          <w:sz w:val="21"/>
          <w:szCs w:val="21"/>
        </w:rPr>
        <w:t>关于避免同业竞争的承诺</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sz w:val="21"/>
          <w:szCs w:val="21"/>
        </w:rPr>
        <w:t>为避免同业竞争损害公司及其他股东的利益，公司实际控制人、控股股东陆文雄、持有</w:t>
      </w:r>
    </w:p>
    <w:p>
      <w:pPr>
        <w:pStyle w:val="BodyText"/>
        <w:spacing w:line="408" w:lineRule="auto" w:before="16"/>
        <w:ind w:right="209"/>
        <w:jc w:val="both"/>
      </w:pPr>
      <w:r>
        <w:rPr>
          <w:rFonts w:ascii="宋体" w:hAnsi="宋体" w:cs="宋体" w:eastAsia="宋体" w:hint="default"/>
          <w:spacing w:val="-4"/>
        </w:rPr>
        <w:t>5%</w:t>
      </w:r>
      <w:r>
        <w:rPr>
          <w:spacing w:val="-4"/>
        </w:rPr>
        <w:t>以上股份的股东陈宏科、杜力耘、楼晔、姜蓓蓓以及全体董事、监事、高级管理人员、核</w:t>
      </w:r>
      <w:r>
        <w:rPr>
          <w:spacing w:val="-41"/>
        </w:rPr>
        <w:t> </w:t>
      </w:r>
      <w:r>
        <w:rPr>
          <w:spacing w:val="-41"/>
        </w:rPr>
      </w:r>
      <w:r>
        <w:rPr>
          <w:spacing w:val="-2"/>
        </w:rPr>
        <w:t>心人员均于</w:t>
      </w:r>
      <w:r>
        <w:rPr>
          <w:rFonts w:ascii="宋体" w:hAnsi="宋体" w:cs="宋体" w:eastAsia="宋体" w:hint="default"/>
          <w:spacing w:val="-2"/>
        </w:rPr>
        <w:t>2011</w:t>
      </w:r>
      <w:r>
        <w:rPr>
          <w:spacing w:val="-2"/>
        </w:rPr>
        <w:t>年</w:t>
      </w:r>
      <w:r>
        <w:rPr>
          <w:rFonts w:ascii="宋体" w:hAnsi="宋体" w:cs="宋体" w:eastAsia="宋体" w:hint="default"/>
          <w:spacing w:val="-2"/>
        </w:rPr>
        <w:t>1</w:t>
      </w:r>
      <w:r>
        <w:rPr>
          <w:spacing w:val="-2"/>
        </w:rPr>
        <w:t>月出具了《避免同业竞争承诺函》，承诺：“本人和本人的近亲属目前</w:t>
      </w:r>
      <w:r>
        <w:rPr>
          <w:spacing w:val="-27"/>
        </w:rPr>
        <w:t> </w:t>
      </w:r>
      <w:r>
        <w:rPr>
          <w:spacing w:val="-27"/>
        </w:rPr>
      </w:r>
      <w:r>
        <w:rPr>
          <w:spacing w:val="-4"/>
        </w:rPr>
        <w:t>没有、并且今后也不会在与天玑科技及其控股子公司从事相同或相近似业务的企业、单位进</w:t>
      </w:r>
      <w:r>
        <w:rPr>
          <w:spacing w:val="-41"/>
        </w:rPr>
        <w:t> </w:t>
      </w:r>
      <w:r>
        <w:rPr>
          <w:spacing w:val="-41"/>
        </w:rPr>
      </w:r>
      <w:r>
        <w:rPr>
          <w:spacing w:val="-4"/>
        </w:rPr>
        <w:t>行投资或任职；本人和本人的近亲属目前没有、并且今后也不会直接或通过其他任何方式间</w:t>
      </w:r>
      <w:r>
        <w:rPr>
          <w:spacing w:val="-41"/>
        </w:rPr>
        <w:t> </w:t>
      </w:r>
      <w:r>
        <w:rPr>
          <w:spacing w:val="-41"/>
        </w:rPr>
      </w:r>
      <w:r>
        <w:rPr>
          <w:spacing w:val="-4"/>
        </w:rPr>
        <w:t>接从事与天玑科技及其控股子公司业务相同或相近似的经营活动。若违背上述承诺，本人愿</w:t>
      </w:r>
      <w:r>
        <w:rPr>
          <w:spacing w:val="-41"/>
        </w:rPr>
        <w:t> </w:t>
      </w:r>
      <w:r>
        <w:rPr>
          <w:spacing w:val="-41"/>
        </w:rPr>
      </w:r>
      <w:r>
        <w:rPr/>
        <w:t>承担相应的法律责任。</w:t>
      </w:r>
    </w:p>
    <w:p>
      <w:pPr>
        <w:pStyle w:val="BodyText"/>
        <w:spacing w:line="240" w:lineRule="auto" w:before="87"/>
        <w:ind w:left="663" w:right="102"/>
        <w:jc w:val="left"/>
      </w:pPr>
      <w:r>
        <w:rPr/>
        <w:t>报告期内未发生违约现象。</w:t>
      </w:r>
    </w:p>
    <w:p>
      <w:pPr>
        <w:spacing w:line="240" w:lineRule="auto" w:before="12"/>
        <w:rPr>
          <w:rFonts w:ascii="宋体" w:hAnsi="宋体" w:cs="宋体" w:eastAsia="宋体" w:hint="default"/>
          <w:sz w:val="17"/>
          <w:szCs w:val="17"/>
        </w:rPr>
      </w:pPr>
    </w:p>
    <w:p>
      <w:pPr>
        <w:pStyle w:val="Heading3"/>
        <w:spacing w:line="240" w:lineRule="auto"/>
        <w:ind w:left="138" w:right="102"/>
        <w:jc w:val="left"/>
        <w:rPr>
          <w:b w:val="0"/>
          <w:bCs w:val="0"/>
        </w:rPr>
      </w:pPr>
      <w:r>
        <w:rPr/>
        <w:t>（三）</w:t>
      </w:r>
      <w:r>
        <w:rPr>
          <w:spacing w:val="-21"/>
        </w:rPr>
        <w:t> </w:t>
      </w:r>
      <w:r>
        <w:rPr/>
        <w:t>关于关联交易问题的承诺函</w:t>
      </w:r>
      <w:r>
        <w:rPr>
          <w:b w:val="0"/>
          <w:bCs w:val="0"/>
        </w:rPr>
      </w:r>
    </w:p>
    <w:p>
      <w:pPr>
        <w:spacing w:line="240" w:lineRule="auto" w:before="9"/>
        <w:rPr>
          <w:rFonts w:ascii="宋体" w:hAnsi="宋体" w:cs="宋体" w:eastAsia="宋体" w:hint="default"/>
          <w:b/>
          <w:bCs/>
          <w:sz w:val="17"/>
          <w:szCs w:val="17"/>
        </w:rPr>
      </w:pPr>
    </w:p>
    <w:p>
      <w:pPr>
        <w:pStyle w:val="BodyText"/>
        <w:spacing w:line="408" w:lineRule="auto"/>
        <w:ind w:right="202" w:firstLine="479"/>
        <w:jc w:val="left"/>
      </w:pPr>
      <w:r>
        <w:rPr/>
        <w:t>公司实际控制人、控股股东陆文雄、持有</w:t>
      </w:r>
      <w:r>
        <w:rPr>
          <w:spacing w:val="-48"/>
        </w:rPr>
        <w:t> </w:t>
      </w:r>
      <w:r>
        <w:rPr>
          <w:rFonts w:ascii="宋体" w:hAnsi="宋体" w:cs="宋体" w:eastAsia="宋体" w:hint="default"/>
        </w:rPr>
        <w:t>5%</w:t>
      </w:r>
      <w:r>
        <w:rPr/>
        <w:t>以上股份的股东以及全体董事、监事、高</w:t>
      </w:r>
      <w:r>
        <w:rPr>
          <w:w w:val="100"/>
        </w:rPr>
        <w:t> </w:t>
      </w:r>
      <w:r>
        <w:rPr/>
        <w:t>级管理人员于</w:t>
      </w:r>
      <w:r>
        <w:rPr>
          <w:spacing w:val="-54"/>
        </w:rPr>
        <w:t> </w:t>
      </w:r>
      <w:r>
        <w:rPr>
          <w:rFonts w:ascii="宋体" w:hAnsi="宋体" w:cs="宋体" w:eastAsia="宋体" w:hint="default"/>
        </w:rPr>
        <w:t>2011</w:t>
      </w:r>
      <w:r>
        <w:rPr>
          <w:rFonts w:ascii="宋体" w:hAnsi="宋体" w:cs="宋体" w:eastAsia="宋体" w:hint="default"/>
          <w:spacing w:val="-56"/>
        </w:rPr>
        <w:t> </w:t>
      </w:r>
      <w:r>
        <w:rPr/>
        <w:t>年</w:t>
      </w:r>
      <w:r>
        <w:rPr>
          <w:spacing w:val="-54"/>
        </w:rPr>
        <w:t> </w:t>
      </w:r>
      <w:r>
        <w:rPr>
          <w:rFonts w:ascii="宋体" w:hAnsi="宋体" w:cs="宋体" w:eastAsia="宋体" w:hint="default"/>
        </w:rPr>
        <w:t>1</w:t>
      </w:r>
      <w:r>
        <w:rPr>
          <w:rFonts w:ascii="宋体" w:hAnsi="宋体" w:cs="宋体" w:eastAsia="宋体" w:hint="default"/>
          <w:spacing w:val="-55"/>
        </w:rPr>
        <w:t> </w:t>
      </w:r>
      <w:r>
        <w:rPr/>
        <w:t>月签署了关于关联交易问题的承诺函，承诺：</w:t>
      </w:r>
    </w:p>
    <w:p>
      <w:pPr>
        <w:pStyle w:val="BodyText"/>
        <w:spacing w:line="408" w:lineRule="auto" w:before="87"/>
        <w:ind w:right="209" w:firstLine="7"/>
        <w:jc w:val="both"/>
      </w:pPr>
      <w:r>
        <w:rPr>
          <w:rFonts w:ascii="宋体" w:hAnsi="宋体" w:cs="宋体" w:eastAsia="宋体" w:hint="default"/>
          <w:w w:val="100"/>
        </w:rPr>
        <w:t>1</w:t>
      </w:r>
      <w:r>
        <w:rPr>
          <w:w w:val="100"/>
        </w:rPr>
        <w:t>、</w:t>
      </w:r>
      <w:r>
        <w:rPr>
          <w:spacing w:val="-1"/>
          <w:w w:val="100"/>
        </w:rPr>
        <w:t> </w:t>
      </w:r>
      <w:r>
        <w:rPr>
          <w:spacing w:val="-4"/>
          <w:w w:val="100"/>
        </w:rPr>
        <w:t>本人及本人近亲属将尽量避免和减少与天玑科技之间的关联交易，对于天玑科技能够通</w:t>
      </w:r>
      <w:r>
        <w:rPr>
          <w:w w:val="100"/>
        </w:rPr>
        <w:t> </w:t>
      </w:r>
      <w:r>
        <w:rPr>
          <w:spacing w:val="-4"/>
        </w:rPr>
        <w:t>过市场与独立第三方之间发生的交易，将由天玑科技与独立第三方进行。本人及本人近亲属</w:t>
      </w:r>
      <w:r>
        <w:rPr>
          <w:spacing w:val="-40"/>
        </w:rPr>
        <w:t> </w:t>
      </w:r>
      <w:r>
        <w:rPr>
          <w:spacing w:val="-40"/>
        </w:rPr>
      </w:r>
      <w:r>
        <w:rPr>
          <w:spacing w:val="-4"/>
        </w:rPr>
        <w:t>将严格避免向天玑科技拆借、占用天玑科技资金或采取由天玑科技代垫款、代偿债务等方式</w:t>
      </w:r>
      <w:r>
        <w:rPr>
          <w:spacing w:val="-40"/>
        </w:rPr>
        <w:t> </w:t>
      </w:r>
      <w:r>
        <w:rPr>
          <w:spacing w:val="-40"/>
        </w:rPr>
      </w:r>
      <w:r>
        <w:rPr/>
        <w:t>侵占天玑科技资金。</w:t>
      </w:r>
    </w:p>
    <w:p>
      <w:pPr>
        <w:pStyle w:val="BodyText"/>
        <w:spacing w:line="408" w:lineRule="auto" w:before="87"/>
        <w:ind w:right="102" w:firstLine="7"/>
        <w:jc w:val="left"/>
      </w:pPr>
      <w:r>
        <w:rPr>
          <w:rFonts w:ascii="宋体" w:hAnsi="宋体" w:cs="宋体" w:eastAsia="宋体" w:hint="default"/>
          <w:w w:val="100"/>
        </w:rPr>
        <w:t>2</w:t>
      </w:r>
      <w:r>
        <w:rPr>
          <w:w w:val="100"/>
        </w:rPr>
        <w:t>、</w:t>
      </w:r>
      <w:r>
        <w:rPr>
          <w:spacing w:val="-6"/>
          <w:w w:val="100"/>
        </w:rPr>
        <w:t> </w:t>
      </w:r>
      <w:r>
        <w:rPr>
          <w:spacing w:val="-4"/>
          <w:w w:val="100"/>
        </w:rPr>
        <w:t>对于本人及本人近亲属与天玑科技及其子公司之间必需的一切交易行为，均将严格遵守</w:t>
      </w:r>
      <w:r>
        <w:rPr>
          <w:w w:val="100"/>
        </w:rPr>
        <w:t> </w:t>
      </w:r>
      <w:r>
        <w:rPr>
          <w:spacing w:val="-7"/>
        </w:rPr>
        <w:t>市场原则，本着平等互利、等价有偿的一般原则，公平合理地进行。交易定价有政府定价的，</w:t>
      </w:r>
      <w:r>
        <w:rPr>
          <w:spacing w:val="-21"/>
        </w:rPr>
        <w:t> </w:t>
      </w:r>
      <w:r>
        <w:rPr>
          <w:spacing w:val="-21"/>
        </w:rPr>
      </w:r>
      <w:r>
        <w:rPr>
          <w:spacing w:val="-7"/>
        </w:rPr>
        <w:t>执行政府定价；没有政府定价的，执行市场公允价格；没有政府定价且无可参考市场价格的，</w:t>
      </w:r>
      <w:r>
        <w:rPr>
          <w:spacing w:val="-21"/>
        </w:rPr>
        <w:t> </w:t>
      </w:r>
      <w:r>
        <w:rPr>
          <w:spacing w:val="-21"/>
        </w:rPr>
      </w:r>
      <w:r>
        <w:rPr/>
        <w:t>按照成本加可比较的合理利润水平确定成本价执行。</w:t>
      </w:r>
    </w:p>
    <w:p>
      <w:pPr>
        <w:pStyle w:val="BodyText"/>
        <w:spacing w:line="408" w:lineRule="auto" w:before="84"/>
        <w:ind w:right="102" w:firstLine="7"/>
        <w:jc w:val="left"/>
      </w:pPr>
      <w:r>
        <w:rPr>
          <w:rFonts w:ascii="宋体" w:hAnsi="宋体" w:cs="宋体" w:eastAsia="宋体" w:hint="default"/>
          <w:w w:val="100"/>
        </w:rPr>
        <w:t>3</w:t>
      </w:r>
      <w:r>
        <w:rPr>
          <w:w w:val="100"/>
        </w:rPr>
        <w:t>、</w:t>
      </w:r>
      <w:r>
        <w:rPr>
          <w:spacing w:val="-5"/>
          <w:w w:val="100"/>
        </w:rPr>
        <w:t> </w:t>
      </w:r>
      <w:r>
        <w:rPr>
          <w:spacing w:val="-4"/>
          <w:w w:val="100"/>
        </w:rPr>
        <w:t>与天玑科技及其子公司之间的关联交易均以签订书面合同或协议形式明确规定，并将严</w:t>
      </w:r>
      <w:r>
        <w:rPr>
          <w:w w:val="100"/>
        </w:rPr>
        <w:t> </w:t>
      </w:r>
      <w:r>
        <w:rPr>
          <w:spacing w:val="-4"/>
        </w:rPr>
        <w:t>格遵守天玑科技公司章程、关联交易管理制度等规定履行必要的法定程序，在公司权力机构</w:t>
      </w:r>
      <w:r>
        <w:rPr>
          <w:spacing w:val="-41"/>
        </w:rPr>
        <w:t> </w:t>
      </w:r>
      <w:r>
        <w:rPr>
          <w:spacing w:val="-41"/>
        </w:rPr>
      </w:r>
      <w:r>
        <w:rPr>
          <w:spacing w:val="-2"/>
        </w:rPr>
        <w:t>审议有关关联交易事项时主动依法履行回避义务；对须报经有权机构审议的关联交易事项，</w:t>
      </w:r>
      <w:r>
        <w:rPr>
          <w:spacing w:val="-31"/>
        </w:rPr>
        <w:t> </w:t>
      </w:r>
      <w:r>
        <w:rPr>
          <w:spacing w:val="-31"/>
        </w:rPr>
      </w:r>
      <w:r>
        <w:rPr/>
        <w:t>在有权机构审议通过后方可执行。</w:t>
      </w:r>
    </w:p>
    <w:p>
      <w:pPr>
        <w:pStyle w:val="BodyText"/>
        <w:spacing w:line="408" w:lineRule="auto" w:before="87"/>
        <w:ind w:right="102" w:firstLine="7"/>
        <w:jc w:val="left"/>
      </w:pPr>
      <w:r>
        <w:rPr>
          <w:rFonts w:ascii="宋体" w:hAnsi="宋体" w:cs="宋体" w:eastAsia="宋体" w:hint="default"/>
        </w:rPr>
        <w:t>4</w:t>
      </w:r>
      <w:r>
        <w:rPr/>
        <w:t>、</w:t>
      </w:r>
      <w:r>
        <w:rPr>
          <w:spacing w:val="-11"/>
        </w:rPr>
        <w:t> </w:t>
      </w:r>
      <w:r>
        <w:rPr/>
        <w:t>保证不通过关联交易取得任何不正当的利益或使天玑科技及其子公司承担任何不正当</w:t>
      </w:r>
      <w:r>
        <w:rPr>
          <w:w w:val="100"/>
        </w:rPr>
        <w:t> </w:t>
      </w:r>
      <w:r>
        <w:rPr>
          <w:spacing w:val="-4"/>
        </w:rPr>
        <w:t>的义务。如果因违反上述承诺导致天玑科技损失或利用关联交易侵占天玑科技利益的，天玑</w:t>
      </w:r>
      <w:r>
        <w:rPr>
          <w:spacing w:val="-41"/>
        </w:rPr>
        <w:t> </w:t>
      </w:r>
      <w:r>
        <w:rPr>
          <w:spacing w:val="-41"/>
        </w:rPr>
      </w:r>
      <w:r>
        <w:rPr/>
        <w:t>科技的损失由本人承担。</w:t>
      </w:r>
    </w:p>
    <w:p>
      <w:pPr>
        <w:pStyle w:val="BodyText"/>
        <w:spacing w:line="240" w:lineRule="auto" w:before="87"/>
        <w:ind w:left="540" w:right="5565"/>
        <w:jc w:val="center"/>
      </w:pPr>
      <w:r>
        <w:rPr/>
        <w:t>报告期内未发生违约现象。</w:t>
      </w:r>
    </w:p>
    <w:p>
      <w:pPr>
        <w:spacing w:line="240" w:lineRule="auto" w:before="9"/>
        <w:rPr>
          <w:rFonts w:ascii="宋体" w:hAnsi="宋体" w:cs="宋体" w:eastAsia="宋体" w:hint="default"/>
          <w:sz w:val="17"/>
          <w:szCs w:val="17"/>
        </w:rPr>
      </w:pPr>
    </w:p>
    <w:p>
      <w:pPr>
        <w:pStyle w:val="Heading3"/>
        <w:spacing w:line="240" w:lineRule="auto"/>
        <w:ind w:left="138" w:right="102"/>
        <w:jc w:val="left"/>
        <w:rPr>
          <w:b w:val="0"/>
          <w:bCs w:val="0"/>
        </w:rPr>
      </w:pPr>
      <w:r>
        <w:rPr/>
        <w:t>（四）</w:t>
      </w:r>
      <w:r>
        <w:rPr>
          <w:spacing w:val="-21"/>
        </w:rPr>
        <w:t> </w:t>
      </w:r>
      <w:r>
        <w:rPr/>
        <w:t>资金占用情况的说明及承诺</w:t>
      </w:r>
      <w:r>
        <w:rPr>
          <w:b w:val="0"/>
          <w:bCs w:val="0"/>
        </w:rPr>
      </w:r>
    </w:p>
    <w:p>
      <w:pPr>
        <w:spacing w:after="0" w:line="240" w:lineRule="auto"/>
        <w:jc w:val="left"/>
        <w:sectPr>
          <w:footerReference w:type="default" r:id="rId28"/>
          <w:pgSz w:w="11910" w:h="16840"/>
          <w:pgMar w:footer="1040" w:header="893" w:top="1520" w:bottom="1220" w:left="1660" w:right="1580"/>
          <w:pgNumType w:start="44"/>
        </w:sectPr>
      </w:pPr>
    </w:p>
    <w:p>
      <w:pPr>
        <w:pStyle w:val="BodyText"/>
        <w:spacing w:line="408" w:lineRule="auto" w:before="105"/>
        <w:ind w:left="278" w:right="0" w:firstLine="525"/>
        <w:jc w:val="left"/>
      </w:pPr>
      <w:r>
        <w:rPr>
          <w:rFonts w:ascii="宋体" w:hAnsi="宋体" w:cs="宋体" w:eastAsia="宋体" w:hint="default"/>
        </w:rPr>
        <w:t>2011</w:t>
      </w:r>
      <w:r>
        <w:rPr/>
        <w:t>年</w:t>
      </w:r>
      <w:r>
        <w:rPr>
          <w:rFonts w:ascii="宋体" w:hAnsi="宋体" w:cs="宋体" w:eastAsia="宋体" w:hint="default"/>
        </w:rPr>
        <w:t>1</w:t>
      </w:r>
      <w:r>
        <w:rPr/>
        <w:t>月，实际控制人、控股股东陆文雄以及陈宏科、杜力耘、滕长春等</w:t>
      </w:r>
      <w:r>
        <w:rPr>
          <w:rFonts w:ascii="宋体" w:hAnsi="宋体" w:cs="宋体" w:eastAsia="宋体" w:hint="default"/>
        </w:rPr>
        <w:t>4</w:t>
      </w:r>
      <w:r>
        <w:rPr/>
        <w:t>人分别签</w:t>
      </w:r>
      <w:r>
        <w:rPr>
          <w:w w:val="100"/>
        </w:rPr>
        <w:t> </w:t>
      </w:r>
      <w:r>
        <w:rPr>
          <w:spacing w:val="-4"/>
        </w:rPr>
        <w:t>署了《关于资金占用情况的说明及承诺》，承诺：“自</w:t>
      </w:r>
      <w:r>
        <w:rPr>
          <w:rFonts w:ascii="宋体" w:hAnsi="宋体" w:cs="宋体" w:eastAsia="宋体" w:hint="default"/>
          <w:spacing w:val="-4"/>
        </w:rPr>
        <w:t>2008</w:t>
      </w:r>
      <w:r>
        <w:rPr>
          <w:spacing w:val="-4"/>
        </w:rPr>
        <w:t>年</w:t>
      </w:r>
      <w:r>
        <w:rPr>
          <w:rFonts w:ascii="宋体" w:hAnsi="宋体" w:cs="宋体" w:eastAsia="宋体" w:hint="default"/>
          <w:spacing w:val="-4"/>
        </w:rPr>
        <w:t>7</w:t>
      </w:r>
      <w:r>
        <w:rPr>
          <w:spacing w:val="-4"/>
        </w:rPr>
        <w:t>月起，本人已不存在以借款、</w:t>
      </w:r>
      <w:r>
        <w:rPr>
          <w:spacing w:val="-31"/>
        </w:rPr>
        <w:t> </w:t>
      </w:r>
      <w:r>
        <w:rPr>
          <w:spacing w:val="-31"/>
        </w:rPr>
      </w:r>
      <w:r>
        <w:rPr>
          <w:spacing w:val="-4"/>
        </w:rPr>
        <w:t>代偿债务、代垫款项或者其他方式违规占用天玑科技、天玑有限资金的情形。并且，本人承</w:t>
      </w:r>
      <w:r>
        <w:rPr>
          <w:spacing w:val="-45"/>
        </w:rPr>
        <w:t> </w:t>
      </w:r>
      <w:r>
        <w:rPr>
          <w:spacing w:val="-45"/>
        </w:rPr>
      </w:r>
      <w:r>
        <w:rPr>
          <w:spacing w:val="-4"/>
        </w:rPr>
        <w:t>诺将加强相关法律法规学习，未来不再发生类似违规资金占用行为，若违背承诺，本人将承</w:t>
      </w:r>
      <w:r>
        <w:rPr>
          <w:spacing w:val="-44"/>
        </w:rPr>
        <w:t> </w:t>
      </w:r>
      <w:r>
        <w:rPr>
          <w:spacing w:val="-44"/>
        </w:rPr>
      </w:r>
      <w:r>
        <w:rPr/>
        <w:t>担由此导致的一切法律后果及相应责任。”</w:t>
      </w:r>
    </w:p>
    <w:p>
      <w:pPr>
        <w:pStyle w:val="BodyText"/>
        <w:spacing w:line="240" w:lineRule="auto" w:before="84"/>
        <w:ind w:left="803" w:right="0"/>
        <w:jc w:val="left"/>
      </w:pPr>
      <w:r>
        <w:rPr/>
        <w:t>报告期内未发生违约现象。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spacing w:before="0"/>
        <w:ind w:left="278" w:right="0" w:firstLine="0"/>
        <w:jc w:val="left"/>
        <w:rPr>
          <w:rFonts w:ascii="宋体" w:hAnsi="宋体" w:cs="宋体" w:eastAsia="宋体" w:hint="default"/>
          <w:sz w:val="24"/>
          <w:szCs w:val="24"/>
        </w:rPr>
      </w:pPr>
      <w:r>
        <w:rPr>
          <w:rFonts w:ascii="宋体" w:hAnsi="宋体" w:cs="宋体" w:eastAsia="宋体" w:hint="default"/>
          <w:b/>
          <w:bCs/>
          <w:sz w:val="24"/>
          <w:szCs w:val="24"/>
        </w:rPr>
        <w:t>十四、</w:t>
      </w:r>
      <w:r>
        <w:rPr>
          <w:rFonts w:ascii="宋体" w:hAnsi="宋体" w:cs="宋体" w:eastAsia="宋体" w:hint="default"/>
          <w:b/>
          <w:bCs/>
          <w:spacing w:val="-7"/>
          <w:sz w:val="24"/>
          <w:szCs w:val="24"/>
        </w:rPr>
        <w:t> </w:t>
      </w:r>
      <w:r>
        <w:rPr>
          <w:rFonts w:ascii="宋体" w:hAnsi="宋体" w:cs="宋体" w:eastAsia="宋体" w:hint="default"/>
          <w:b/>
          <w:bCs/>
          <w:sz w:val="24"/>
          <w:szCs w:val="24"/>
        </w:rPr>
        <w:t>聘任会计师事务所情况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pStyle w:val="BodyText"/>
        <w:spacing w:line="408" w:lineRule="auto" w:before="164"/>
        <w:ind w:left="278" w:right="0" w:firstLine="419"/>
        <w:jc w:val="left"/>
      </w:pPr>
      <w:r>
        <w:rPr>
          <w:spacing w:val="-4"/>
        </w:rPr>
        <w:t>立信会计师事务所（特殊普通合伙）（以下简称“立信会计”）自</w:t>
      </w:r>
      <w:r>
        <w:rPr>
          <w:rFonts w:ascii="宋体" w:hAnsi="宋体" w:cs="宋体" w:eastAsia="宋体" w:hint="default"/>
          <w:spacing w:val="-4"/>
        </w:rPr>
        <w:t>2007</w:t>
      </w:r>
      <w:r>
        <w:rPr>
          <w:spacing w:val="-4"/>
        </w:rPr>
        <w:t>年开始为公司提</w:t>
      </w:r>
      <w:r>
        <w:rPr>
          <w:w w:val="100"/>
        </w:rPr>
        <w:t> </w:t>
      </w:r>
      <w:r>
        <w:rPr>
          <w:spacing w:val="-4"/>
        </w:rPr>
        <w:t>供审计服务。由于立信会计在公司财务审计工作中遵照独立执业准则，履行职责，客观、公</w:t>
      </w:r>
      <w:r>
        <w:rPr>
          <w:spacing w:val="-45"/>
        </w:rPr>
        <w:t> </w:t>
      </w:r>
      <w:r>
        <w:rPr>
          <w:spacing w:val="-45"/>
        </w:rPr>
      </w:r>
      <w:r>
        <w:rPr>
          <w:spacing w:val="-4"/>
        </w:rPr>
        <w:t>正的完成了公司审计工作，为维持审计工作的连续性、高效性，经公司</w:t>
      </w:r>
      <w:r>
        <w:rPr>
          <w:rFonts w:ascii="宋体" w:hAnsi="宋体" w:cs="宋体" w:eastAsia="宋体" w:hint="default"/>
          <w:spacing w:val="-4"/>
        </w:rPr>
        <w:t>2011</w:t>
      </w:r>
      <w:r>
        <w:rPr>
          <w:spacing w:val="-4"/>
        </w:rPr>
        <w:t>年</w:t>
      </w:r>
      <w:r>
        <w:rPr>
          <w:rFonts w:ascii="宋体" w:hAnsi="宋体" w:cs="宋体" w:eastAsia="宋体" w:hint="default"/>
          <w:spacing w:val="-4"/>
        </w:rPr>
        <w:t>06</w:t>
      </w:r>
      <w:r>
        <w:rPr>
          <w:spacing w:val="-4"/>
        </w:rPr>
        <w:t>月</w:t>
      </w:r>
      <w:r>
        <w:rPr>
          <w:rFonts w:ascii="宋体" w:hAnsi="宋体" w:cs="宋体" w:eastAsia="宋体" w:hint="default"/>
          <w:spacing w:val="-4"/>
        </w:rPr>
        <w:t>28</w:t>
      </w:r>
      <w:r>
        <w:rPr>
          <w:spacing w:val="-4"/>
        </w:rPr>
        <w:t>日召开</w:t>
      </w:r>
      <w:r>
        <w:rPr>
          <w:spacing w:val="-26"/>
        </w:rPr>
        <w:t> </w:t>
      </w:r>
      <w:r>
        <w:rPr>
          <w:spacing w:val="-26"/>
        </w:rPr>
      </w:r>
      <w:r>
        <w:rPr>
          <w:spacing w:val="-6"/>
          <w:w w:val="100"/>
        </w:rPr>
        <w:t>的</w:t>
      </w:r>
      <w:r>
        <w:rPr>
          <w:rFonts w:ascii="宋体" w:hAnsi="宋体" w:cs="宋体" w:eastAsia="宋体" w:hint="default"/>
          <w:spacing w:val="-6"/>
          <w:w w:val="100"/>
        </w:rPr>
        <w:t>2010</w:t>
      </w:r>
      <w:r>
        <w:rPr>
          <w:spacing w:val="-6"/>
          <w:w w:val="100"/>
        </w:rPr>
        <w:t>年度股东大会审议通过，继续聘任立信会计为公司</w:t>
      </w:r>
      <w:r>
        <w:rPr>
          <w:rFonts w:ascii="宋体" w:hAnsi="宋体" w:cs="宋体" w:eastAsia="宋体" w:hint="default"/>
          <w:spacing w:val="-6"/>
          <w:w w:val="100"/>
        </w:rPr>
        <w:t>2011</w:t>
      </w:r>
      <w:r>
        <w:rPr>
          <w:spacing w:val="-6"/>
          <w:w w:val="100"/>
        </w:rPr>
        <w:t>年度财务审计机构，聘期一年。</w:t>
      </w:r>
      <w:r>
        <w:rPr>
          <w:spacing w:val="-88"/>
          <w:w w:val="100"/>
        </w:rPr>
        <w:t> </w:t>
      </w:r>
      <w:r>
        <w:rPr>
          <w:spacing w:val="-88"/>
          <w:w w:val="100"/>
        </w:rPr>
      </w:r>
      <w:r>
        <w:rPr/>
        <w:t>截止</w:t>
      </w:r>
      <w:r>
        <w:rPr>
          <w:rFonts w:ascii="宋体" w:hAnsi="宋体" w:cs="宋体" w:eastAsia="宋体" w:hint="default"/>
        </w:rPr>
        <w:t>2011</w:t>
      </w:r>
      <w:r>
        <w:rPr/>
        <w:t>年</w:t>
      </w:r>
      <w:r>
        <w:rPr>
          <w:rFonts w:ascii="宋体" w:hAnsi="宋体" w:cs="宋体" w:eastAsia="宋体" w:hint="default"/>
        </w:rPr>
        <w:t>12</w:t>
      </w:r>
      <w:r>
        <w:rPr/>
        <w:t>月</w:t>
      </w:r>
      <w:r>
        <w:rPr>
          <w:rFonts w:ascii="宋体" w:hAnsi="宋体" w:cs="宋体" w:eastAsia="宋体" w:hint="default"/>
        </w:rPr>
        <w:t>31</w:t>
      </w:r>
      <w:r>
        <w:rPr/>
        <w:t>日，立信会计师事务所（特殊普通合伙）已为我司连续提供了</w:t>
      </w:r>
      <w:r>
        <w:rPr>
          <w:rFonts w:ascii="宋体" w:hAnsi="宋体" w:cs="宋体" w:eastAsia="宋体" w:hint="default"/>
        </w:rPr>
        <w:t>5</w:t>
      </w:r>
      <w:r>
        <w:rPr/>
        <w:t>年的审计</w:t>
      </w:r>
      <w:r>
        <w:rPr>
          <w:w w:val="100"/>
        </w:rPr>
        <w:t> </w:t>
      </w:r>
      <w:r>
        <w:rPr/>
        <w:t>服务。</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spacing w:before="0"/>
        <w:ind w:left="278" w:right="0" w:firstLine="0"/>
        <w:jc w:val="left"/>
        <w:rPr>
          <w:rFonts w:ascii="宋体" w:hAnsi="宋体" w:cs="宋体" w:eastAsia="宋体" w:hint="default"/>
          <w:sz w:val="24"/>
          <w:szCs w:val="24"/>
        </w:rPr>
      </w:pPr>
      <w:r>
        <w:rPr>
          <w:rFonts w:ascii="宋体" w:hAnsi="宋体" w:cs="宋体" w:eastAsia="宋体" w:hint="default"/>
          <w:b/>
          <w:bCs/>
          <w:sz w:val="24"/>
          <w:szCs w:val="24"/>
        </w:rPr>
        <w:t>十五、</w:t>
      </w:r>
      <w:r>
        <w:rPr>
          <w:rFonts w:ascii="宋体" w:hAnsi="宋体" w:cs="宋体" w:eastAsia="宋体" w:hint="default"/>
          <w:b/>
          <w:bCs/>
          <w:spacing w:val="-8"/>
          <w:sz w:val="24"/>
          <w:szCs w:val="24"/>
        </w:rPr>
        <w:t> </w:t>
      </w:r>
      <w:r>
        <w:rPr>
          <w:rFonts w:ascii="宋体" w:hAnsi="宋体" w:cs="宋体" w:eastAsia="宋体" w:hint="default"/>
          <w:b/>
          <w:bCs/>
          <w:sz w:val="24"/>
          <w:szCs w:val="24"/>
        </w:rPr>
        <w:t>受监管部门处罚、通报批评、公开谴责等情况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5"/>
        <w:rPr>
          <w:rFonts w:ascii="宋体" w:hAnsi="宋体" w:cs="宋体" w:eastAsia="宋体" w:hint="default"/>
          <w:b/>
          <w:bCs/>
          <w:sz w:val="24"/>
          <w:szCs w:val="24"/>
        </w:rPr>
      </w:pPr>
    </w:p>
    <w:p>
      <w:pPr>
        <w:pStyle w:val="BodyText"/>
        <w:spacing w:line="408" w:lineRule="auto"/>
        <w:ind w:left="278" w:right="311" w:firstLine="419"/>
        <w:jc w:val="both"/>
      </w:pPr>
      <w:r>
        <w:rPr>
          <w:spacing w:val="-4"/>
        </w:rPr>
        <w:t>报告期内，公司及董事、监事、高级管理人员、公司控股股东、实际控制人、收购人均</w:t>
      </w:r>
      <w:r>
        <w:rPr>
          <w:w w:val="100"/>
        </w:rPr>
        <w:t> </w:t>
      </w:r>
      <w:r>
        <w:rPr>
          <w:spacing w:val="-4"/>
        </w:rPr>
        <w:t>不存在受有权机关调查、司法纪检部门采取强制措施、被移送司法机关或追究刑事责任、中</w:t>
      </w:r>
      <w:r>
        <w:rPr>
          <w:spacing w:val="-44"/>
        </w:rPr>
        <w:t> </w:t>
      </w:r>
      <w:r>
        <w:rPr>
          <w:spacing w:val="-44"/>
        </w:rPr>
      </w:r>
      <w:r>
        <w:rPr>
          <w:spacing w:val="-4"/>
        </w:rPr>
        <w:t>国证监会稽查、中国证监会行政处罚、证券市场禁入、认定为不适当人选被其他行政管理部</w:t>
      </w:r>
      <w:r>
        <w:rPr>
          <w:spacing w:val="-44"/>
        </w:rPr>
        <w:t> </w:t>
      </w:r>
      <w:r>
        <w:rPr>
          <w:spacing w:val="-44"/>
        </w:rPr>
      </w:r>
      <w:r>
        <w:rPr/>
        <w:t>门处罚及证券交易所公开谴责的情形。</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spacing w:before="0"/>
        <w:ind w:left="278" w:right="0" w:firstLine="0"/>
        <w:jc w:val="left"/>
        <w:rPr>
          <w:rFonts w:ascii="宋体" w:hAnsi="宋体" w:cs="宋体" w:eastAsia="宋体" w:hint="default"/>
          <w:sz w:val="24"/>
          <w:szCs w:val="24"/>
        </w:rPr>
      </w:pPr>
      <w:r>
        <w:rPr>
          <w:rFonts w:ascii="宋体" w:hAnsi="宋体" w:cs="宋体" w:eastAsia="宋体" w:hint="default"/>
          <w:b/>
          <w:bCs/>
          <w:sz w:val="24"/>
          <w:szCs w:val="24"/>
        </w:rPr>
        <w:t>十六、</w:t>
      </w:r>
      <w:r>
        <w:rPr>
          <w:rFonts w:ascii="宋体" w:hAnsi="宋体" w:cs="宋体" w:eastAsia="宋体" w:hint="default"/>
          <w:b/>
          <w:bCs/>
          <w:spacing w:val="-7"/>
          <w:sz w:val="24"/>
          <w:szCs w:val="24"/>
        </w:rPr>
        <w:t> </w:t>
      </w:r>
      <w:r>
        <w:rPr>
          <w:rFonts w:ascii="宋体" w:hAnsi="宋体" w:cs="宋体" w:eastAsia="宋体" w:hint="default"/>
          <w:b/>
          <w:bCs/>
          <w:sz w:val="24"/>
          <w:szCs w:val="24"/>
        </w:rPr>
        <w:t>报告期内，公司信息披露情况索引</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1"/>
          <w:szCs w:val="11"/>
        </w:rPr>
      </w:pPr>
    </w:p>
    <w:tbl>
      <w:tblPr>
        <w:tblW w:w="0" w:type="auto"/>
        <w:jc w:val="left"/>
        <w:tblInd w:w="100" w:type="dxa"/>
        <w:tblLayout w:type="fixed"/>
        <w:tblCellMar>
          <w:top w:w="0" w:type="dxa"/>
          <w:left w:w="0" w:type="dxa"/>
          <w:bottom w:w="0" w:type="dxa"/>
          <w:right w:w="0" w:type="dxa"/>
        </w:tblCellMar>
        <w:tblLook w:val="01E0"/>
      </w:tblPr>
      <w:tblGrid>
        <w:gridCol w:w="1294"/>
        <w:gridCol w:w="2127"/>
        <w:gridCol w:w="3404"/>
        <w:gridCol w:w="1801"/>
      </w:tblGrid>
      <w:tr>
        <w:trPr>
          <w:trHeight w:val="809" w:hRule="exact"/>
        </w:trPr>
        <w:tc>
          <w:tcPr>
            <w:tcW w:w="1294" w:type="dxa"/>
            <w:tcBorders>
              <w:top w:val="single" w:sz="17" w:space="0" w:color="000000"/>
              <w:left w:val="single" w:sz="17" w:space="0" w:color="000000"/>
              <w:bottom w:val="single" w:sz="17"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204" w:right="0"/>
              <w:jc w:val="left"/>
              <w:rPr>
                <w:rFonts w:ascii="宋体" w:hAnsi="宋体" w:cs="宋体" w:eastAsia="宋体" w:hint="default"/>
                <w:sz w:val="21"/>
                <w:szCs w:val="21"/>
              </w:rPr>
            </w:pPr>
            <w:r>
              <w:rPr>
                <w:rFonts w:ascii="宋体" w:hAnsi="宋体" w:cs="宋体" w:eastAsia="宋体" w:hint="default"/>
                <w:b/>
                <w:bCs/>
                <w:sz w:val="21"/>
                <w:szCs w:val="21"/>
              </w:rPr>
              <w:t>公告编号</w:t>
            </w:r>
            <w:r>
              <w:rPr>
                <w:rFonts w:ascii="宋体" w:hAnsi="宋体" w:cs="宋体" w:eastAsia="宋体" w:hint="default"/>
                <w:sz w:val="21"/>
                <w:szCs w:val="21"/>
              </w:rPr>
            </w:r>
          </w:p>
        </w:tc>
        <w:tc>
          <w:tcPr>
            <w:tcW w:w="2127" w:type="dxa"/>
            <w:tcBorders>
              <w:top w:val="single" w:sz="17" w:space="0" w:color="000000"/>
              <w:left w:val="single" w:sz="4" w:space="0" w:color="000000"/>
              <w:bottom w:val="single" w:sz="17"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636" w:right="0"/>
              <w:jc w:val="left"/>
              <w:rPr>
                <w:rFonts w:ascii="宋体" w:hAnsi="宋体" w:cs="宋体" w:eastAsia="宋体" w:hint="default"/>
                <w:sz w:val="21"/>
                <w:szCs w:val="21"/>
              </w:rPr>
            </w:pPr>
            <w:r>
              <w:rPr>
                <w:rFonts w:ascii="宋体" w:hAnsi="宋体" w:cs="宋体" w:eastAsia="宋体" w:hint="default"/>
                <w:b/>
                <w:bCs/>
                <w:sz w:val="21"/>
                <w:szCs w:val="21"/>
              </w:rPr>
              <w:t>披露日期</w:t>
            </w:r>
            <w:r>
              <w:rPr>
                <w:rFonts w:ascii="宋体" w:hAnsi="宋体" w:cs="宋体" w:eastAsia="宋体" w:hint="default"/>
                <w:sz w:val="21"/>
                <w:szCs w:val="21"/>
              </w:rPr>
            </w:r>
          </w:p>
        </w:tc>
        <w:tc>
          <w:tcPr>
            <w:tcW w:w="3404" w:type="dxa"/>
            <w:tcBorders>
              <w:top w:val="single" w:sz="17" w:space="0" w:color="000000"/>
              <w:left w:val="single" w:sz="4" w:space="0" w:color="000000"/>
              <w:bottom w:val="single" w:sz="17"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公告内容</w:t>
            </w:r>
            <w:r>
              <w:rPr>
                <w:rFonts w:ascii="宋体" w:hAnsi="宋体" w:cs="宋体" w:eastAsia="宋体" w:hint="default"/>
                <w:sz w:val="21"/>
                <w:szCs w:val="21"/>
              </w:rPr>
            </w:r>
          </w:p>
        </w:tc>
        <w:tc>
          <w:tcPr>
            <w:tcW w:w="1801" w:type="dxa"/>
            <w:tcBorders>
              <w:top w:val="single" w:sz="17" w:space="0" w:color="000000"/>
              <w:left w:val="single" w:sz="4" w:space="0" w:color="000000"/>
              <w:bottom w:val="single" w:sz="17" w:space="0" w:color="000000"/>
              <w:right w:val="single" w:sz="17" w:space="0" w:color="000000"/>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261" w:right="0"/>
              <w:jc w:val="left"/>
              <w:rPr>
                <w:rFonts w:ascii="宋体" w:hAnsi="宋体" w:cs="宋体" w:eastAsia="宋体" w:hint="default"/>
                <w:sz w:val="21"/>
                <w:szCs w:val="21"/>
              </w:rPr>
            </w:pPr>
            <w:r>
              <w:rPr>
                <w:rFonts w:ascii="宋体" w:hAnsi="宋体" w:cs="宋体" w:eastAsia="宋体" w:hint="default"/>
                <w:b/>
                <w:bCs/>
                <w:sz w:val="21"/>
                <w:szCs w:val="21"/>
              </w:rPr>
              <w:t>信息披露媒体</w:t>
            </w:r>
            <w:r>
              <w:rPr>
                <w:rFonts w:ascii="宋体" w:hAnsi="宋体" w:cs="宋体" w:eastAsia="宋体" w:hint="default"/>
                <w:sz w:val="21"/>
                <w:szCs w:val="21"/>
              </w:rPr>
            </w:r>
          </w:p>
        </w:tc>
      </w:tr>
    </w:tbl>
    <w:p>
      <w:pPr>
        <w:spacing w:after="0" w:line="240" w:lineRule="auto"/>
        <w:jc w:val="left"/>
        <w:rPr>
          <w:rFonts w:ascii="宋体" w:hAnsi="宋体" w:cs="宋体" w:eastAsia="宋体" w:hint="default"/>
          <w:sz w:val="21"/>
          <w:szCs w:val="21"/>
        </w:rPr>
        <w:sectPr>
          <w:pgSz w:w="11910" w:h="16840"/>
          <w:pgMar w:header="893" w:footer="1040" w:top="1520" w:bottom="1220" w:left="1520" w:right="1480"/>
        </w:sectPr>
      </w:pPr>
    </w:p>
    <w:tbl>
      <w:tblPr>
        <w:tblW w:w="0" w:type="auto"/>
        <w:jc w:val="left"/>
        <w:tblInd w:w="100" w:type="dxa"/>
        <w:tblLayout w:type="fixed"/>
        <w:tblCellMar>
          <w:top w:w="0" w:type="dxa"/>
          <w:left w:w="0" w:type="dxa"/>
          <w:bottom w:w="0" w:type="dxa"/>
          <w:right w:w="0" w:type="dxa"/>
        </w:tblCellMar>
        <w:tblLook w:val="01E0"/>
      </w:tblPr>
      <w:tblGrid>
        <w:gridCol w:w="1294"/>
        <w:gridCol w:w="2127"/>
        <w:gridCol w:w="3404"/>
        <w:gridCol w:w="1801"/>
      </w:tblGrid>
      <w:tr>
        <w:trPr>
          <w:trHeight w:val="790" w:hRule="exact"/>
        </w:trPr>
        <w:tc>
          <w:tcPr>
            <w:tcW w:w="1294"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204" w:right="0"/>
              <w:jc w:val="left"/>
              <w:rPr>
                <w:rFonts w:ascii="宋体" w:hAnsi="宋体" w:cs="宋体" w:eastAsia="宋体" w:hint="default"/>
                <w:sz w:val="21"/>
                <w:szCs w:val="21"/>
              </w:rPr>
            </w:pPr>
            <w:r>
              <w:rPr>
                <w:rFonts w:ascii="宋体" w:hAnsi="宋体" w:cs="宋体" w:eastAsia="宋体" w:hint="default"/>
                <w:b/>
                <w:bCs/>
                <w:sz w:val="21"/>
                <w:szCs w:val="21"/>
              </w:rPr>
              <w:t>公告编号</w:t>
            </w:r>
            <w:r>
              <w:rPr>
                <w:rFonts w:ascii="宋体" w:hAnsi="宋体" w:cs="宋体" w:eastAsia="宋体" w:hint="default"/>
                <w:sz w:val="21"/>
                <w:szCs w:val="21"/>
              </w:rPr>
            </w:r>
          </w:p>
        </w:tc>
        <w:tc>
          <w:tcPr>
            <w:tcW w:w="2127"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636" w:right="0"/>
              <w:jc w:val="left"/>
              <w:rPr>
                <w:rFonts w:ascii="宋体" w:hAnsi="宋体" w:cs="宋体" w:eastAsia="宋体" w:hint="default"/>
                <w:sz w:val="21"/>
                <w:szCs w:val="21"/>
              </w:rPr>
            </w:pPr>
            <w:r>
              <w:rPr>
                <w:rFonts w:ascii="宋体" w:hAnsi="宋体" w:cs="宋体" w:eastAsia="宋体" w:hint="default"/>
                <w:b/>
                <w:bCs/>
                <w:sz w:val="21"/>
                <w:szCs w:val="21"/>
              </w:rPr>
              <w:t>披露日期</w:t>
            </w:r>
            <w:r>
              <w:rPr>
                <w:rFonts w:ascii="宋体" w:hAnsi="宋体" w:cs="宋体" w:eastAsia="宋体" w:hint="default"/>
                <w:sz w:val="21"/>
                <w:szCs w:val="21"/>
              </w:rPr>
            </w:r>
          </w:p>
        </w:tc>
        <w:tc>
          <w:tcPr>
            <w:tcW w:w="3404"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公告内容</w:t>
            </w:r>
            <w:r>
              <w:rPr>
                <w:rFonts w:ascii="宋体" w:hAnsi="宋体" w:cs="宋体" w:eastAsia="宋体" w:hint="default"/>
                <w:sz w:val="21"/>
                <w:szCs w:val="21"/>
              </w:rPr>
            </w:r>
          </w:p>
        </w:tc>
        <w:tc>
          <w:tcPr>
            <w:tcW w:w="1801"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b/>
                <w:bCs/>
                <w:sz w:val="21"/>
                <w:szCs w:val="21"/>
              </w:rPr>
              <w:t>信息披露媒体</w:t>
            </w:r>
            <w:r>
              <w:rPr>
                <w:rFonts w:ascii="宋体" w:hAnsi="宋体" w:cs="宋体" w:eastAsia="宋体" w:hint="default"/>
                <w:sz w:val="21"/>
                <w:szCs w:val="21"/>
              </w:rPr>
            </w:r>
          </w:p>
        </w:tc>
      </w:tr>
      <w:tr>
        <w:trPr>
          <w:trHeight w:val="703" w:hRule="exact"/>
        </w:trPr>
        <w:tc>
          <w:tcPr>
            <w:tcW w:w="12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79"/>
              <w:ind w:left="204" w:right="0"/>
              <w:jc w:val="left"/>
              <w:rPr>
                <w:rFonts w:ascii="宋体" w:hAnsi="宋体" w:cs="宋体" w:eastAsia="宋体" w:hint="default"/>
                <w:sz w:val="21"/>
                <w:szCs w:val="21"/>
              </w:rPr>
            </w:pPr>
            <w:r>
              <w:rPr>
                <w:rFonts w:ascii="宋体"/>
                <w:sz w:val="21"/>
              </w:rPr>
              <w:t>2011-001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22</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0"/>
              <w:jc w:val="center"/>
              <w:rPr>
                <w:rFonts w:ascii="宋体" w:hAnsi="宋体" w:cs="宋体" w:eastAsia="宋体" w:hint="default"/>
                <w:sz w:val="21"/>
                <w:szCs w:val="21"/>
              </w:rPr>
            </w:pPr>
            <w:r>
              <w:rPr>
                <w:rFonts w:ascii="宋体" w:hAnsi="宋体" w:cs="宋体" w:eastAsia="宋体" w:hint="default"/>
                <w:sz w:val="21"/>
                <w:szCs w:val="21"/>
              </w:rPr>
              <w:t>媒体澄清公告</w:t>
            </w:r>
          </w:p>
        </w:tc>
        <w:tc>
          <w:tcPr>
            <w:tcW w:w="1801"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79"/>
              <w:ind w:left="16" w:right="0"/>
              <w:jc w:val="center"/>
              <w:rPr>
                <w:rFonts w:ascii="宋体" w:hAnsi="宋体" w:cs="宋体" w:eastAsia="宋体" w:hint="default"/>
                <w:sz w:val="21"/>
                <w:szCs w:val="21"/>
              </w:rPr>
            </w:pPr>
            <w:r>
              <w:rPr>
                <w:rFonts w:ascii="宋体" w:hAnsi="宋体" w:cs="宋体" w:eastAsia="宋体" w:hint="default"/>
                <w:sz w:val="21"/>
                <w:szCs w:val="21"/>
              </w:rPr>
              <w:t>巨潮网</w:t>
            </w:r>
          </w:p>
        </w:tc>
      </w:tr>
      <w:tr>
        <w:trPr>
          <w:trHeight w:val="706" w:hRule="exact"/>
        </w:trPr>
        <w:tc>
          <w:tcPr>
            <w:tcW w:w="12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204" w:right="0"/>
              <w:jc w:val="left"/>
              <w:rPr>
                <w:rFonts w:ascii="宋体" w:hAnsi="宋体" w:cs="宋体" w:eastAsia="宋体" w:hint="default"/>
                <w:sz w:val="21"/>
                <w:szCs w:val="21"/>
              </w:rPr>
            </w:pPr>
            <w:r>
              <w:rPr>
                <w:rFonts w:ascii="宋体"/>
                <w:sz w:val="21"/>
              </w:rPr>
              <w:t>2011-002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23</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第一届董事会第十九次会议公告</w:t>
            </w:r>
          </w:p>
        </w:tc>
        <w:tc>
          <w:tcPr>
            <w:tcW w:w="1801"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巨潮网</w:t>
            </w:r>
          </w:p>
        </w:tc>
      </w:tr>
      <w:tr>
        <w:trPr>
          <w:trHeight w:val="706" w:hRule="exact"/>
        </w:trPr>
        <w:tc>
          <w:tcPr>
            <w:tcW w:w="12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79"/>
              <w:ind w:left="204" w:right="0"/>
              <w:jc w:val="left"/>
              <w:rPr>
                <w:rFonts w:ascii="宋体" w:hAnsi="宋体" w:cs="宋体" w:eastAsia="宋体" w:hint="default"/>
                <w:sz w:val="21"/>
                <w:szCs w:val="21"/>
              </w:rPr>
            </w:pPr>
            <w:r>
              <w:rPr>
                <w:rFonts w:ascii="宋体"/>
                <w:sz w:val="21"/>
              </w:rPr>
              <w:t>2011-003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23</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2" w:right="0"/>
              <w:jc w:val="center"/>
              <w:rPr>
                <w:rFonts w:ascii="宋体" w:hAnsi="宋体" w:cs="宋体" w:eastAsia="宋体" w:hint="default"/>
                <w:sz w:val="21"/>
                <w:szCs w:val="21"/>
              </w:rPr>
            </w:pPr>
            <w:r>
              <w:rPr>
                <w:rFonts w:ascii="宋体" w:hAnsi="宋体" w:cs="宋体" w:eastAsia="宋体" w:hint="default"/>
                <w:sz w:val="21"/>
                <w:szCs w:val="21"/>
              </w:rPr>
              <w:t>第一届监事会第六次会议公告</w:t>
            </w:r>
          </w:p>
        </w:tc>
        <w:tc>
          <w:tcPr>
            <w:tcW w:w="1801"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79"/>
              <w:ind w:left="16" w:right="0"/>
              <w:jc w:val="center"/>
              <w:rPr>
                <w:rFonts w:ascii="宋体" w:hAnsi="宋体" w:cs="宋体" w:eastAsia="宋体" w:hint="default"/>
                <w:sz w:val="21"/>
                <w:szCs w:val="21"/>
              </w:rPr>
            </w:pPr>
            <w:r>
              <w:rPr>
                <w:rFonts w:ascii="宋体" w:hAnsi="宋体" w:cs="宋体" w:eastAsia="宋体" w:hint="default"/>
                <w:sz w:val="21"/>
                <w:szCs w:val="21"/>
              </w:rPr>
              <w:t>巨潮网</w:t>
            </w:r>
          </w:p>
        </w:tc>
      </w:tr>
      <w:tr>
        <w:trPr>
          <w:trHeight w:val="1378" w:hRule="exact"/>
        </w:trPr>
        <w:tc>
          <w:tcPr>
            <w:tcW w:w="12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204" w:right="0"/>
              <w:jc w:val="left"/>
              <w:rPr>
                <w:rFonts w:ascii="宋体" w:hAnsi="宋体" w:cs="宋体" w:eastAsia="宋体" w:hint="default"/>
                <w:sz w:val="21"/>
                <w:szCs w:val="21"/>
              </w:rPr>
            </w:pPr>
            <w:r>
              <w:rPr>
                <w:rFonts w:ascii="宋体"/>
                <w:sz w:val="21"/>
              </w:rPr>
              <w:t>2011-004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23</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年度半年度报告及摘要</w:t>
            </w:r>
          </w:p>
        </w:tc>
        <w:tc>
          <w:tcPr>
            <w:tcW w:w="1801" w:type="dxa"/>
            <w:tcBorders>
              <w:top w:val="single" w:sz="4" w:space="0" w:color="000000"/>
              <w:left w:val="single" w:sz="4" w:space="0" w:color="000000"/>
              <w:bottom w:val="single" w:sz="4" w:space="0" w:color="000000"/>
              <w:right w:val="single" w:sz="17" w:space="0" w:color="000000"/>
            </w:tcBorders>
          </w:tcPr>
          <w:p>
            <w:pPr>
              <w:pStyle w:val="TableParagraph"/>
              <w:spacing w:line="273" w:lineRule="auto" w:before="28"/>
              <w:ind w:left="100" w:right="-22"/>
              <w:jc w:val="left"/>
              <w:rPr>
                <w:rFonts w:ascii="宋体" w:hAnsi="宋体" w:cs="宋体" w:eastAsia="宋体" w:hint="default"/>
                <w:sz w:val="21"/>
                <w:szCs w:val="21"/>
              </w:rPr>
            </w:pPr>
            <w:r>
              <w:rPr>
                <w:rFonts w:ascii="宋体" w:hAnsi="宋体" w:cs="宋体" w:eastAsia="宋体" w:hint="default"/>
                <w:w w:val="100"/>
                <w:sz w:val="21"/>
                <w:szCs w:val="21"/>
              </w:rPr>
              <w:t>巨潮</w:t>
            </w:r>
            <w:r>
              <w:rPr>
                <w:rFonts w:ascii="宋体" w:hAnsi="宋体" w:cs="宋体" w:eastAsia="宋体" w:hint="default"/>
                <w:spacing w:val="-3"/>
                <w:w w:val="100"/>
                <w:sz w:val="21"/>
                <w:szCs w:val="21"/>
              </w:rPr>
              <w:t>网</w:t>
            </w:r>
            <w:r>
              <w:rPr>
                <w:rFonts w:ascii="宋体" w:hAnsi="宋体" w:cs="宋体" w:eastAsia="宋体" w:hint="default"/>
                <w:spacing w:val="-96"/>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中</w:t>
            </w:r>
            <w:r>
              <w:rPr>
                <w:rFonts w:ascii="宋体" w:hAnsi="宋体" w:cs="宋体" w:eastAsia="宋体" w:hint="default"/>
                <w:w w:val="100"/>
                <w:sz w:val="21"/>
                <w:szCs w:val="21"/>
              </w:rPr>
              <w:t>国证</w:t>
            </w:r>
            <w:r>
              <w:rPr>
                <w:rFonts w:ascii="宋体" w:hAnsi="宋体" w:cs="宋体" w:eastAsia="宋体" w:hint="default"/>
                <w:w w:val="100"/>
                <w:sz w:val="21"/>
                <w:szCs w:val="21"/>
              </w:rPr>
              <w:t> 券</w:t>
            </w:r>
            <w:r>
              <w:rPr>
                <w:rFonts w:ascii="宋体" w:hAnsi="宋体" w:cs="宋体" w:eastAsia="宋体" w:hint="default"/>
                <w:spacing w:val="-3"/>
                <w:w w:val="100"/>
                <w:sz w:val="21"/>
                <w:szCs w:val="21"/>
              </w:rPr>
              <w:t>报</w:t>
            </w:r>
            <w:r>
              <w:rPr>
                <w:rFonts w:ascii="宋体" w:hAnsi="宋体" w:cs="宋体" w:eastAsia="宋体" w:hint="default"/>
                <w:spacing w:val="-200"/>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证</w:t>
            </w:r>
            <w:r>
              <w:rPr>
                <w:rFonts w:ascii="宋体" w:hAnsi="宋体" w:cs="宋体" w:eastAsia="宋体" w:hint="default"/>
                <w:w w:val="100"/>
                <w:sz w:val="21"/>
                <w:szCs w:val="21"/>
              </w:rPr>
              <w:t>券</w:t>
            </w:r>
            <w:r>
              <w:rPr>
                <w:rFonts w:ascii="宋体" w:hAnsi="宋体" w:cs="宋体" w:eastAsia="宋体" w:hint="default"/>
                <w:spacing w:val="-3"/>
                <w:w w:val="100"/>
                <w:sz w:val="21"/>
                <w:szCs w:val="21"/>
              </w:rPr>
              <w:t>时</w:t>
            </w:r>
            <w:r>
              <w:rPr>
                <w:rFonts w:ascii="宋体" w:hAnsi="宋体" w:cs="宋体" w:eastAsia="宋体" w:hint="default"/>
                <w:w w:val="100"/>
                <w:sz w:val="21"/>
                <w:szCs w:val="21"/>
              </w:rPr>
              <w:t>报》</w:t>
            </w:r>
          </w:p>
          <w:p>
            <w:pPr>
              <w:pStyle w:val="TableParagraph"/>
              <w:spacing w:line="307" w:lineRule="auto" w:before="7"/>
              <w:ind w:left="100" w:right="82"/>
              <w:jc w:val="left"/>
              <w:rPr>
                <w:rFonts w:ascii="宋体" w:hAnsi="宋体" w:cs="宋体" w:eastAsia="宋体" w:hint="default"/>
                <w:sz w:val="21"/>
                <w:szCs w:val="21"/>
              </w:rPr>
            </w:pPr>
            <w:r>
              <w:rPr>
                <w:rFonts w:ascii="宋体" w:hAnsi="宋体" w:cs="宋体" w:eastAsia="宋体" w:hint="default"/>
                <w:spacing w:val="-13"/>
                <w:w w:val="100"/>
                <w:sz w:val="21"/>
                <w:szCs w:val="21"/>
              </w:rPr>
              <w:t>《证券日报》《上</w:t>
            </w:r>
            <w:r>
              <w:rPr>
                <w:rFonts w:ascii="宋体" w:hAnsi="宋体" w:cs="宋体" w:eastAsia="宋体" w:hint="default"/>
                <w:w w:val="100"/>
                <w:sz w:val="21"/>
                <w:szCs w:val="21"/>
              </w:rPr>
              <w:t> </w:t>
            </w:r>
            <w:r>
              <w:rPr>
                <w:rFonts w:ascii="宋体" w:hAnsi="宋体" w:cs="宋体" w:eastAsia="宋体" w:hint="default"/>
                <w:sz w:val="21"/>
                <w:szCs w:val="21"/>
              </w:rPr>
              <w:t>海证券报》</w:t>
            </w:r>
          </w:p>
        </w:tc>
      </w:tr>
      <w:tr>
        <w:trPr>
          <w:trHeight w:val="706" w:hRule="exact"/>
        </w:trPr>
        <w:tc>
          <w:tcPr>
            <w:tcW w:w="12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79"/>
              <w:ind w:left="204" w:right="0"/>
              <w:jc w:val="left"/>
              <w:rPr>
                <w:rFonts w:ascii="宋体" w:hAnsi="宋体" w:cs="宋体" w:eastAsia="宋体" w:hint="default"/>
                <w:sz w:val="21"/>
                <w:szCs w:val="21"/>
              </w:rPr>
            </w:pPr>
            <w:r>
              <w:rPr>
                <w:rFonts w:ascii="宋体"/>
                <w:sz w:val="21"/>
              </w:rPr>
              <w:t>2011-005</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29</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2" w:right="0"/>
              <w:jc w:val="center"/>
              <w:rPr>
                <w:rFonts w:ascii="宋体" w:hAnsi="宋体" w:cs="宋体" w:eastAsia="宋体" w:hint="default"/>
                <w:sz w:val="21"/>
                <w:szCs w:val="21"/>
              </w:rPr>
            </w:pPr>
            <w:r>
              <w:rPr>
                <w:rFonts w:ascii="宋体" w:hAnsi="宋体" w:cs="宋体" w:eastAsia="宋体" w:hint="default"/>
                <w:sz w:val="21"/>
                <w:szCs w:val="21"/>
              </w:rPr>
              <w:t>完成工商登记变更</w:t>
            </w:r>
          </w:p>
        </w:tc>
        <w:tc>
          <w:tcPr>
            <w:tcW w:w="1801"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79"/>
              <w:ind w:left="16" w:right="0"/>
              <w:jc w:val="center"/>
              <w:rPr>
                <w:rFonts w:ascii="宋体" w:hAnsi="宋体" w:cs="宋体" w:eastAsia="宋体" w:hint="default"/>
                <w:sz w:val="21"/>
                <w:szCs w:val="21"/>
              </w:rPr>
            </w:pPr>
            <w:r>
              <w:rPr>
                <w:rFonts w:ascii="宋体" w:hAnsi="宋体" w:cs="宋体" w:eastAsia="宋体" w:hint="default"/>
                <w:sz w:val="21"/>
                <w:szCs w:val="21"/>
              </w:rPr>
              <w:t>巨潮网</w:t>
            </w:r>
          </w:p>
        </w:tc>
      </w:tr>
      <w:tr>
        <w:trPr>
          <w:trHeight w:val="703" w:hRule="exact"/>
        </w:trPr>
        <w:tc>
          <w:tcPr>
            <w:tcW w:w="12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79"/>
              <w:ind w:left="204" w:right="0"/>
              <w:jc w:val="left"/>
              <w:rPr>
                <w:rFonts w:ascii="宋体" w:hAnsi="宋体" w:cs="宋体" w:eastAsia="宋体" w:hint="default"/>
                <w:sz w:val="21"/>
                <w:szCs w:val="21"/>
              </w:rPr>
            </w:pPr>
            <w:r>
              <w:rPr>
                <w:rFonts w:ascii="宋体"/>
                <w:sz w:val="21"/>
              </w:rPr>
              <w:t>2011-006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0"/>
              <w:jc w:val="center"/>
              <w:rPr>
                <w:rFonts w:ascii="宋体" w:hAnsi="宋体" w:cs="宋体" w:eastAsia="宋体" w:hint="default"/>
                <w:sz w:val="21"/>
                <w:szCs w:val="21"/>
              </w:rPr>
            </w:pPr>
            <w:r>
              <w:rPr>
                <w:rFonts w:ascii="宋体" w:hAnsi="宋体" w:cs="宋体" w:eastAsia="宋体" w:hint="default"/>
                <w:sz w:val="21"/>
                <w:szCs w:val="21"/>
              </w:rPr>
              <w:t>募集资金三方监管协议</w:t>
            </w:r>
          </w:p>
        </w:tc>
        <w:tc>
          <w:tcPr>
            <w:tcW w:w="1801"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79"/>
              <w:ind w:left="16" w:right="0"/>
              <w:jc w:val="center"/>
              <w:rPr>
                <w:rFonts w:ascii="宋体" w:hAnsi="宋体" w:cs="宋体" w:eastAsia="宋体" w:hint="default"/>
                <w:sz w:val="21"/>
                <w:szCs w:val="21"/>
              </w:rPr>
            </w:pPr>
            <w:r>
              <w:rPr>
                <w:rFonts w:ascii="宋体" w:hAnsi="宋体" w:cs="宋体" w:eastAsia="宋体" w:hint="default"/>
                <w:sz w:val="21"/>
                <w:szCs w:val="21"/>
              </w:rPr>
              <w:t>巨潮网</w:t>
            </w:r>
          </w:p>
        </w:tc>
      </w:tr>
      <w:tr>
        <w:trPr>
          <w:trHeight w:val="706" w:hRule="exact"/>
        </w:trPr>
        <w:tc>
          <w:tcPr>
            <w:tcW w:w="12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204" w:right="0"/>
              <w:jc w:val="left"/>
              <w:rPr>
                <w:rFonts w:ascii="宋体" w:hAnsi="宋体" w:cs="宋体" w:eastAsia="宋体" w:hint="default"/>
                <w:sz w:val="21"/>
                <w:szCs w:val="21"/>
              </w:rPr>
            </w:pPr>
            <w:r>
              <w:rPr>
                <w:rFonts w:ascii="宋体"/>
                <w:sz w:val="21"/>
              </w:rPr>
              <w:t>2011-007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15</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网下配售股份流通提示性公告</w:t>
            </w:r>
          </w:p>
        </w:tc>
        <w:tc>
          <w:tcPr>
            <w:tcW w:w="1801"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巨潮网</w:t>
            </w:r>
          </w:p>
        </w:tc>
      </w:tr>
      <w:tr>
        <w:trPr>
          <w:trHeight w:val="706" w:hRule="exact"/>
        </w:trPr>
        <w:tc>
          <w:tcPr>
            <w:tcW w:w="12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79"/>
              <w:ind w:left="204" w:right="0"/>
              <w:jc w:val="left"/>
              <w:rPr>
                <w:rFonts w:ascii="宋体" w:hAnsi="宋体" w:cs="宋体" w:eastAsia="宋体" w:hint="default"/>
                <w:sz w:val="21"/>
                <w:szCs w:val="21"/>
              </w:rPr>
            </w:pPr>
            <w:r>
              <w:rPr>
                <w:rFonts w:ascii="宋体"/>
                <w:sz w:val="21"/>
              </w:rPr>
              <w:t>2011-008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26</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年第三季度报告正文及摘要</w:t>
            </w:r>
          </w:p>
        </w:tc>
        <w:tc>
          <w:tcPr>
            <w:tcW w:w="1801"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79"/>
              <w:ind w:left="16" w:right="0"/>
              <w:jc w:val="center"/>
              <w:rPr>
                <w:rFonts w:ascii="宋体" w:hAnsi="宋体" w:cs="宋体" w:eastAsia="宋体" w:hint="default"/>
                <w:sz w:val="21"/>
                <w:szCs w:val="21"/>
              </w:rPr>
            </w:pPr>
            <w:r>
              <w:rPr>
                <w:rFonts w:ascii="宋体" w:hAnsi="宋体" w:cs="宋体" w:eastAsia="宋体" w:hint="default"/>
                <w:sz w:val="21"/>
                <w:szCs w:val="21"/>
              </w:rPr>
              <w:t>巨潮网</w:t>
            </w:r>
          </w:p>
        </w:tc>
      </w:tr>
      <w:tr>
        <w:trPr>
          <w:trHeight w:val="706" w:hRule="exact"/>
        </w:trPr>
        <w:tc>
          <w:tcPr>
            <w:tcW w:w="1294"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79"/>
              <w:ind w:left="204" w:right="0"/>
              <w:jc w:val="left"/>
              <w:rPr>
                <w:rFonts w:ascii="宋体" w:hAnsi="宋体" w:cs="宋体" w:eastAsia="宋体" w:hint="default"/>
                <w:sz w:val="21"/>
                <w:szCs w:val="21"/>
              </w:rPr>
            </w:pPr>
            <w:r>
              <w:rPr>
                <w:rFonts w:ascii="宋体"/>
                <w:sz w:val="21"/>
              </w:rPr>
              <w:t>2011-009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0"/>
              <w:jc w:val="center"/>
              <w:rPr>
                <w:rFonts w:ascii="宋体" w:hAnsi="宋体" w:cs="宋体" w:eastAsia="宋体" w:hint="default"/>
                <w:sz w:val="21"/>
                <w:szCs w:val="21"/>
              </w:rPr>
            </w:pPr>
            <w:r>
              <w:rPr>
                <w:rFonts w:ascii="宋体" w:hAnsi="宋体" w:cs="宋体" w:eastAsia="宋体" w:hint="default"/>
                <w:sz w:val="21"/>
                <w:szCs w:val="21"/>
              </w:rPr>
              <w:t>第一届董事会第二十一董事会决议</w:t>
            </w:r>
          </w:p>
        </w:tc>
        <w:tc>
          <w:tcPr>
            <w:tcW w:w="1801"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79"/>
              <w:ind w:left="16" w:right="0"/>
              <w:jc w:val="center"/>
              <w:rPr>
                <w:rFonts w:ascii="宋体" w:hAnsi="宋体" w:cs="宋体" w:eastAsia="宋体" w:hint="default"/>
                <w:sz w:val="21"/>
                <w:szCs w:val="21"/>
              </w:rPr>
            </w:pPr>
            <w:r>
              <w:rPr>
                <w:rFonts w:ascii="宋体" w:hAnsi="宋体" w:cs="宋体" w:eastAsia="宋体" w:hint="default"/>
                <w:sz w:val="21"/>
                <w:szCs w:val="21"/>
              </w:rPr>
              <w:t>巨潮网</w:t>
            </w:r>
          </w:p>
        </w:tc>
      </w:tr>
      <w:tr>
        <w:trPr>
          <w:trHeight w:val="723" w:hRule="exact"/>
        </w:trPr>
        <w:tc>
          <w:tcPr>
            <w:tcW w:w="1294"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before="180"/>
              <w:ind w:left="204" w:right="0"/>
              <w:jc w:val="left"/>
              <w:rPr>
                <w:rFonts w:ascii="宋体" w:hAnsi="宋体" w:cs="宋体" w:eastAsia="宋体" w:hint="default"/>
                <w:sz w:val="21"/>
                <w:szCs w:val="21"/>
              </w:rPr>
            </w:pPr>
            <w:r>
              <w:rPr>
                <w:rFonts w:ascii="宋体"/>
                <w:sz w:val="21"/>
              </w:rPr>
              <w:t>2011-010</w:t>
            </w:r>
          </w:p>
        </w:tc>
        <w:tc>
          <w:tcPr>
            <w:tcW w:w="2127"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80"/>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3404"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80"/>
              <w:ind w:left="2" w:right="0"/>
              <w:jc w:val="center"/>
              <w:rPr>
                <w:rFonts w:ascii="宋体" w:hAnsi="宋体" w:cs="宋体" w:eastAsia="宋体" w:hint="default"/>
                <w:sz w:val="21"/>
                <w:szCs w:val="21"/>
              </w:rPr>
            </w:pPr>
            <w:r>
              <w:rPr>
                <w:rFonts w:ascii="宋体" w:hAnsi="宋体" w:cs="宋体" w:eastAsia="宋体" w:hint="default"/>
                <w:sz w:val="21"/>
                <w:szCs w:val="21"/>
              </w:rPr>
              <w:t>第一届监事会第八次监事会决议</w:t>
            </w:r>
          </w:p>
        </w:tc>
        <w:tc>
          <w:tcPr>
            <w:tcW w:w="1801"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before="180"/>
              <w:ind w:left="16" w:right="0"/>
              <w:jc w:val="center"/>
              <w:rPr>
                <w:rFonts w:ascii="宋体" w:hAnsi="宋体" w:cs="宋体" w:eastAsia="宋体" w:hint="default"/>
                <w:sz w:val="21"/>
                <w:szCs w:val="21"/>
              </w:rPr>
            </w:pPr>
            <w:r>
              <w:rPr>
                <w:rFonts w:ascii="宋体" w:hAnsi="宋体" w:cs="宋体" w:eastAsia="宋体" w:hint="default"/>
                <w:sz w:val="21"/>
                <w:szCs w:val="21"/>
              </w:rPr>
              <w:t>巨潮网</w:t>
            </w:r>
          </w:p>
        </w:tc>
      </w:tr>
    </w:tbl>
    <w:p>
      <w:pPr>
        <w:spacing w:after="0" w:line="240" w:lineRule="auto"/>
        <w:jc w:val="center"/>
        <w:rPr>
          <w:rFonts w:ascii="宋体" w:hAnsi="宋体" w:cs="宋体" w:eastAsia="宋体" w:hint="default"/>
          <w:sz w:val="21"/>
          <w:szCs w:val="21"/>
        </w:rPr>
        <w:sectPr>
          <w:pgSz w:w="11910" w:h="16840"/>
          <w:pgMar w:header="893" w:footer="1040" w:top="1560" w:bottom="1220" w:left="1520" w:right="1480"/>
        </w:sectPr>
      </w:pPr>
    </w:p>
    <w:p>
      <w:pPr>
        <w:spacing w:line="240" w:lineRule="auto" w:before="0"/>
        <w:rPr>
          <w:rFonts w:ascii="宋体" w:hAnsi="宋体" w:cs="宋体" w:eastAsia="宋体" w:hint="default"/>
          <w:b/>
          <w:bCs/>
          <w:sz w:val="21"/>
          <w:szCs w:val="21"/>
        </w:rPr>
      </w:pPr>
    </w:p>
    <w:p>
      <w:pPr>
        <w:pStyle w:val="Heading1"/>
        <w:spacing w:line="240" w:lineRule="auto" w:before="26"/>
        <w:ind w:left="3570" w:right="3586"/>
        <w:jc w:val="center"/>
        <w:rPr>
          <w:b w:val="0"/>
          <w:bCs w:val="0"/>
        </w:rPr>
      </w:pPr>
      <w:bookmarkStart w:name="_TOC_250003" w:id="6"/>
      <w:r>
        <w:rPr/>
        <w:t>第六节</w:t>
      </w:r>
      <w:r>
        <w:rPr>
          <w:spacing w:val="-3"/>
        </w:rPr>
        <w:t> </w:t>
      </w:r>
      <w:r>
        <w:rPr/>
        <w:t>股本变动及股东情况</w:t>
      </w:r>
      <w:bookmarkEnd w:id="6"/>
      <w:r>
        <w:rPr>
          <w:b w:val="0"/>
          <w:bCs w:val="0"/>
        </w:rPr>
      </w:r>
    </w:p>
    <w:p>
      <w:pPr>
        <w:spacing w:line="240" w:lineRule="auto" w:before="11"/>
        <w:rPr>
          <w:rFonts w:ascii="宋体" w:hAnsi="宋体" w:cs="宋体" w:eastAsia="宋体" w:hint="default"/>
          <w:b/>
          <w:bCs/>
          <w:sz w:val="26"/>
          <w:szCs w:val="26"/>
        </w:rPr>
      </w:pPr>
    </w:p>
    <w:p>
      <w:pPr>
        <w:spacing w:before="26"/>
        <w:ind w:left="938" w:right="642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80"/>
          <w:sz w:val="24"/>
          <w:szCs w:val="24"/>
        </w:rPr>
        <w:t> </w:t>
      </w:r>
      <w:r>
        <w:rPr>
          <w:rFonts w:ascii="宋体" w:hAnsi="宋体" w:cs="宋体" w:eastAsia="宋体" w:hint="default"/>
          <w:b/>
          <w:bCs/>
          <w:sz w:val="24"/>
          <w:szCs w:val="24"/>
        </w:rPr>
        <w:t>股份变动情况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Heading3"/>
        <w:spacing w:line="240" w:lineRule="auto" w:before="165"/>
        <w:ind w:left="938" w:right="6420"/>
        <w:jc w:val="left"/>
        <w:rPr>
          <w:b w:val="0"/>
          <w:bCs w:val="0"/>
        </w:rPr>
      </w:pPr>
      <w:r>
        <w:rPr/>
        <w:t>（一）</w:t>
      </w:r>
      <w:r>
        <w:rPr>
          <w:spacing w:val="-17"/>
        </w:rPr>
        <w:t> </w:t>
      </w:r>
      <w:r>
        <w:rPr/>
        <w:t>股本变动情况表</w:t>
      </w:r>
      <w:r>
        <w:rPr>
          <w:b w:val="0"/>
          <w:bCs w:val="0"/>
        </w:rPr>
      </w:r>
    </w:p>
    <w:p>
      <w:pPr>
        <w:spacing w:line="240" w:lineRule="auto" w:before="0"/>
        <w:rPr>
          <w:rFonts w:ascii="宋体" w:hAnsi="宋体" w:cs="宋体" w:eastAsia="宋体" w:hint="default"/>
          <w:b/>
          <w:bCs/>
          <w:sz w:val="10"/>
          <w:szCs w:val="10"/>
        </w:rPr>
      </w:pPr>
    </w:p>
    <w:p>
      <w:pPr>
        <w:spacing w:before="44"/>
        <w:ind w:left="0" w:right="953"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4"/>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1444"/>
        <w:gridCol w:w="1288"/>
        <w:gridCol w:w="850"/>
        <w:gridCol w:w="1135"/>
        <w:gridCol w:w="550"/>
        <w:gridCol w:w="725"/>
        <w:gridCol w:w="710"/>
        <w:gridCol w:w="1133"/>
        <w:gridCol w:w="1277"/>
        <w:gridCol w:w="850"/>
      </w:tblGrid>
      <w:tr>
        <w:trPr>
          <w:trHeight w:val="403" w:hRule="exact"/>
        </w:trPr>
        <w:tc>
          <w:tcPr>
            <w:tcW w:w="1444" w:type="dxa"/>
            <w:tcBorders>
              <w:top w:val="single" w:sz="4" w:space="0" w:color="000000"/>
              <w:left w:val="single" w:sz="4" w:space="0" w:color="000000"/>
              <w:bottom w:val="nil" w:sz="6" w:space="0" w:color="auto"/>
              <w:right w:val="single" w:sz="4" w:space="0" w:color="000000"/>
            </w:tcBorders>
            <w:shd w:val="clear" w:color="auto" w:fill="DCDCDC"/>
          </w:tcPr>
          <w:p>
            <w:pPr/>
          </w:p>
        </w:tc>
        <w:tc>
          <w:tcPr>
            <w:tcW w:w="213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543"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4253"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1072"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212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533"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61" w:hRule="exact"/>
        </w:trPr>
        <w:tc>
          <w:tcPr>
            <w:tcW w:w="1444" w:type="dxa"/>
            <w:vMerge w:val="restart"/>
            <w:tcBorders>
              <w:top w:val="nil" w:sz="6" w:space="0" w:color="auto"/>
              <w:left w:val="single" w:sz="4" w:space="0" w:color="000000"/>
              <w:right w:val="single" w:sz="4" w:space="0" w:color="000000"/>
            </w:tcBorders>
            <w:shd w:val="clear" w:color="auto" w:fill="DCDCDC"/>
          </w:tcPr>
          <w:p>
            <w:pPr/>
          </w:p>
        </w:tc>
        <w:tc>
          <w:tcPr>
            <w:tcW w:w="1288" w:type="dxa"/>
            <w:tcBorders>
              <w:top w:val="single" w:sz="4" w:space="0" w:color="000000"/>
              <w:left w:val="single" w:sz="4" w:space="0" w:color="000000"/>
              <w:bottom w:val="nil" w:sz="6" w:space="0" w:color="auto"/>
              <w:right w:val="single" w:sz="4" w:space="0" w:color="000000"/>
            </w:tcBorders>
            <w:shd w:val="clear" w:color="auto" w:fill="DCDCDC"/>
          </w:tcPr>
          <w:p>
            <w:pPr/>
          </w:p>
        </w:tc>
        <w:tc>
          <w:tcPr>
            <w:tcW w:w="850" w:type="dxa"/>
            <w:tcBorders>
              <w:top w:val="single" w:sz="4" w:space="0" w:color="000000"/>
              <w:left w:val="single" w:sz="4" w:space="0" w:color="000000"/>
              <w:bottom w:val="nil" w:sz="6" w:space="0" w:color="auto"/>
              <w:right w:val="single" w:sz="4" w:space="0" w:color="000000"/>
            </w:tcBorders>
            <w:shd w:val="clear" w:color="auto" w:fill="DCDCDC"/>
          </w:tcPr>
          <w:p>
            <w:pPr/>
          </w:p>
        </w:tc>
        <w:tc>
          <w:tcPr>
            <w:tcW w:w="1135" w:type="dxa"/>
            <w:tcBorders>
              <w:top w:val="single" w:sz="4" w:space="0" w:color="000000"/>
              <w:left w:val="single" w:sz="4" w:space="0" w:color="000000"/>
              <w:bottom w:val="nil" w:sz="6" w:space="0" w:color="auto"/>
              <w:right w:val="single" w:sz="4" w:space="0" w:color="000000"/>
            </w:tcBorders>
            <w:shd w:val="clear" w:color="auto" w:fill="DCDCDC"/>
          </w:tcPr>
          <w:p>
            <w:pPr/>
          </w:p>
        </w:tc>
        <w:tc>
          <w:tcPr>
            <w:tcW w:w="550" w:type="dxa"/>
            <w:tcBorders>
              <w:top w:val="single" w:sz="4" w:space="0" w:color="000000"/>
              <w:left w:val="single" w:sz="4" w:space="0" w:color="000000"/>
              <w:bottom w:val="nil" w:sz="6" w:space="0" w:color="auto"/>
              <w:right w:val="single" w:sz="4" w:space="0" w:color="000000"/>
            </w:tcBorders>
            <w:shd w:val="clear" w:color="auto" w:fill="DCDCDC"/>
          </w:tcPr>
          <w:p>
            <w:pPr/>
          </w:p>
        </w:tc>
        <w:tc>
          <w:tcPr>
            <w:tcW w:w="725" w:type="dxa"/>
            <w:vMerge w:val="restart"/>
            <w:tcBorders>
              <w:top w:val="single" w:sz="4" w:space="0" w:color="000000"/>
              <w:left w:val="single" w:sz="4" w:space="0" w:color="000000"/>
              <w:right w:val="single" w:sz="4" w:space="0" w:color="000000"/>
            </w:tcBorders>
            <w:shd w:val="clear" w:color="auto" w:fill="DCDCDC"/>
          </w:tcPr>
          <w:p>
            <w:pPr>
              <w:pStyle w:val="TableParagraph"/>
              <w:spacing w:line="271" w:lineRule="auto" w:before="28"/>
              <w:ind w:left="148" w:right="36" w:hanging="106"/>
              <w:jc w:val="left"/>
              <w:rPr>
                <w:rFonts w:ascii="宋体" w:hAnsi="宋体" w:cs="宋体" w:eastAsia="宋体" w:hint="default"/>
                <w:sz w:val="21"/>
                <w:szCs w:val="21"/>
              </w:rPr>
            </w:pPr>
            <w:r>
              <w:rPr>
                <w:rFonts w:ascii="宋体" w:hAnsi="宋体" w:cs="宋体" w:eastAsia="宋体" w:hint="default"/>
                <w:sz w:val="21"/>
                <w:szCs w:val="21"/>
              </w:rPr>
              <w:t>公积金</w:t>
            </w:r>
            <w:r>
              <w:rPr>
                <w:rFonts w:ascii="宋体" w:hAnsi="宋体" w:cs="宋体" w:eastAsia="宋体" w:hint="default"/>
                <w:spacing w:val="-102"/>
                <w:sz w:val="21"/>
                <w:szCs w:val="21"/>
              </w:rPr>
              <w:t> </w:t>
            </w:r>
            <w:r>
              <w:rPr>
                <w:rFonts w:ascii="宋体" w:hAnsi="宋体" w:cs="宋体" w:eastAsia="宋体" w:hint="default"/>
                <w:sz w:val="21"/>
                <w:szCs w:val="21"/>
              </w:rPr>
              <w:t>转股</w:t>
            </w:r>
          </w:p>
        </w:tc>
        <w:tc>
          <w:tcPr>
            <w:tcW w:w="710" w:type="dxa"/>
            <w:tcBorders>
              <w:top w:val="single" w:sz="4" w:space="0" w:color="000000"/>
              <w:left w:val="single" w:sz="4" w:space="0" w:color="000000"/>
              <w:bottom w:val="nil" w:sz="6" w:space="0" w:color="auto"/>
              <w:right w:val="single" w:sz="4" w:space="0" w:color="000000"/>
            </w:tcBorders>
            <w:shd w:val="clear" w:color="auto" w:fill="DCDCDC"/>
          </w:tcPr>
          <w:p>
            <w:pPr/>
          </w:p>
        </w:tc>
        <w:tc>
          <w:tcPr>
            <w:tcW w:w="1133" w:type="dxa"/>
            <w:tcBorders>
              <w:top w:val="single" w:sz="4" w:space="0" w:color="000000"/>
              <w:left w:val="single" w:sz="4" w:space="0" w:color="000000"/>
              <w:bottom w:val="nil" w:sz="6" w:space="0" w:color="auto"/>
              <w:right w:val="single" w:sz="4" w:space="0" w:color="000000"/>
            </w:tcBorders>
            <w:shd w:val="clear" w:color="auto" w:fill="DCDCDC"/>
          </w:tcPr>
          <w:p>
            <w:pPr/>
          </w:p>
        </w:tc>
        <w:tc>
          <w:tcPr>
            <w:tcW w:w="1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85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90" w:hRule="exact"/>
        </w:trPr>
        <w:tc>
          <w:tcPr>
            <w:tcW w:w="1444" w:type="dxa"/>
            <w:vMerge/>
            <w:tcBorders>
              <w:left w:val="single" w:sz="4" w:space="0" w:color="000000"/>
              <w:bottom w:val="nil" w:sz="6" w:space="0" w:color="auto"/>
              <w:right w:val="single" w:sz="4" w:space="0" w:color="000000"/>
            </w:tcBorders>
            <w:shd w:val="clear" w:color="auto" w:fill="DCDCDC"/>
          </w:tcPr>
          <w:p>
            <w:pPr/>
          </w:p>
        </w:tc>
        <w:tc>
          <w:tcPr>
            <w:tcW w:w="1288"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8"/>
              <w:ind w:left="433"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5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13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8"/>
              <w:ind w:left="141"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55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8"/>
              <w:ind w:left="57"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725" w:type="dxa"/>
            <w:vMerge/>
            <w:tcBorders>
              <w:left w:val="single" w:sz="4" w:space="0" w:color="000000"/>
              <w:right w:val="single" w:sz="4" w:space="0" w:color="000000"/>
            </w:tcBorders>
            <w:shd w:val="clear" w:color="auto" w:fill="DCDCDC"/>
          </w:tcPr>
          <w:p>
            <w:pPr/>
          </w:p>
        </w:tc>
        <w:tc>
          <w:tcPr>
            <w:tcW w:w="7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8"/>
              <w:ind w:left="139"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133"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8"/>
              <w:ind w:left="35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277"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8"/>
              <w:ind w:left="422"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5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202" w:hRule="exact"/>
        </w:trPr>
        <w:tc>
          <w:tcPr>
            <w:tcW w:w="1444" w:type="dxa"/>
            <w:vMerge w:val="restart"/>
            <w:tcBorders>
              <w:top w:val="nil" w:sz="6" w:space="0" w:color="auto"/>
              <w:left w:val="single" w:sz="4" w:space="0" w:color="000000"/>
              <w:right w:val="single" w:sz="4" w:space="0" w:color="000000"/>
            </w:tcBorders>
            <w:shd w:val="clear" w:color="auto" w:fill="DCDCDC"/>
          </w:tcPr>
          <w:p>
            <w:pPr/>
          </w:p>
        </w:tc>
        <w:tc>
          <w:tcPr>
            <w:tcW w:w="1288" w:type="dxa"/>
            <w:vMerge/>
            <w:tcBorders>
              <w:left w:val="single" w:sz="4" w:space="0" w:color="000000"/>
              <w:bottom w:val="nil" w:sz="6" w:space="0" w:color="auto"/>
              <w:right w:val="single" w:sz="4" w:space="0" w:color="000000"/>
            </w:tcBorders>
            <w:shd w:val="clear" w:color="auto" w:fill="DCDCDC"/>
          </w:tcPr>
          <w:p>
            <w:pPr/>
          </w:p>
        </w:tc>
        <w:tc>
          <w:tcPr>
            <w:tcW w:w="850" w:type="dxa"/>
            <w:vMerge/>
            <w:tcBorders>
              <w:left w:val="single" w:sz="4" w:space="0" w:color="000000"/>
              <w:bottom w:val="nil" w:sz="6" w:space="0" w:color="auto"/>
              <w:right w:val="single" w:sz="4" w:space="0" w:color="000000"/>
            </w:tcBorders>
            <w:shd w:val="clear" w:color="auto" w:fill="DCDCDC"/>
          </w:tcPr>
          <w:p>
            <w:pPr/>
          </w:p>
        </w:tc>
        <w:tc>
          <w:tcPr>
            <w:tcW w:w="1135" w:type="dxa"/>
            <w:vMerge/>
            <w:tcBorders>
              <w:left w:val="single" w:sz="4" w:space="0" w:color="000000"/>
              <w:bottom w:val="nil" w:sz="6" w:space="0" w:color="auto"/>
              <w:right w:val="single" w:sz="4" w:space="0" w:color="000000"/>
            </w:tcBorders>
            <w:shd w:val="clear" w:color="auto" w:fill="DCDCDC"/>
          </w:tcPr>
          <w:p>
            <w:pPr/>
          </w:p>
        </w:tc>
        <w:tc>
          <w:tcPr>
            <w:tcW w:w="550" w:type="dxa"/>
            <w:vMerge/>
            <w:tcBorders>
              <w:left w:val="single" w:sz="4" w:space="0" w:color="000000"/>
              <w:bottom w:val="nil" w:sz="6" w:space="0" w:color="auto"/>
              <w:right w:val="single" w:sz="4" w:space="0" w:color="000000"/>
            </w:tcBorders>
            <w:shd w:val="clear" w:color="auto" w:fill="DCDCDC"/>
          </w:tcPr>
          <w:p>
            <w:pPr/>
          </w:p>
        </w:tc>
        <w:tc>
          <w:tcPr>
            <w:tcW w:w="725" w:type="dxa"/>
            <w:vMerge/>
            <w:tcBorders>
              <w:left w:val="single" w:sz="4" w:space="0" w:color="000000"/>
              <w:right w:val="single" w:sz="4" w:space="0" w:color="000000"/>
            </w:tcBorders>
            <w:shd w:val="clear" w:color="auto" w:fill="DCDCDC"/>
          </w:tcPr>
          <w:p>
            <w:pPr/>
          </w:p>
        </w:tc>
        <w:tc>
          <w:tcPr>
            <w:tcW w:w="710" w:type="dxa"/>
            <w:vMerge/>
            <w:tcBorders>
              <w:left w:val="single" w:sz="4" w:space="0" w:color="000000"/>
              <w:bottom w:val="nil" w:sz="6" w:space="0" w:color="auto"/>
              <w:right w:val="single" w:sz="4" w:space="0" w:color="000000"/>
            </w:tcBorders>
            <w:shd w:val="clear" w:color="auto" w:fill="DCDCDC"/>
          </w:tcPr>
          <w:p>
            <w:pPr/>
          </w:p>
        </w:tc>
        <w:tc>
          <w:tcPr>
            <w:tcW w:w="1133" w:type="dxa"/>
            <w:vMerge/>
            <w:tcBorders>
              <w:left w:val="single" w:sz="4" w:space="0" w:color="000000"/>
              <w:bottom w:val="nil" w:sz="6" w:space="0" w:color="auto"/>
              <w:right w:val="single" w:sz="4" w:space="0" w:color="000000"/>
            </w:tcBorders>
            <w:shd w:val="clear" w:color="auto" w:fill="DCDCDC"/>
          </w:tcPr>
          <w:p>
            <w:pPr/>
          </w:p>
        </w:tc>
        <w:tc>
          <w:tcPr>
            <w:tcW w:w="1277" w:type="dxa"/>
            <w:vMerge/>
            <w:tcBorders>
              <w:left w:val="single" w:sz="4" w:space="0" w:color="000000"/>
              <w:bottom w:val="nil" w:sz="6" w:space="0" w:color="auto"/>
              <w:right w:val="single" w:sz="4" w:space="0" w:color="000000"/>
            </w:tcBorders>
            <w:shd w:val="clear" w:color="auto" w:fill="DCDCDC"/>
          </w:tcPr>
          <w:p>
            <w:pPr/>
          </w:p>
        </w:tc>
        <w:tc>
          <w:tcPr>
            <w:tcW w:w="850" w:type="dxa"/>
            <w:vMerge/>
            <w:tcBorders>
              <w:left w:val="single" w:sz="4" w:space="0" w:color="000000"/>
              <w:bottom w:val="nil" w:sz="6" w:space="0" w:color="auto"/>
              <w:right w:val="single" w:sz="4" w:space="0" w:color="000000"/>
            </w:tcBorders>
            <w:shd w:val="clear" w:color="auto" w:fill="DCDCDC"/>
          </w:tcPr>
          <w:p>
            <w:pPr/>
          </w:p>
        </w:tc>
      </w:tr>
      <w:tr>
        <w:trPr>
          <w:trHeight w:val="161" w:hRule="exact"/>
        </w:trPr>
        <w:tc>
          <w:tcPr>
            <w:tcW w:w="1444" w:type="dxa"/>
            <w:vMerge/>
            <w:tcBorders>
              <w:left w:val="single" w:sz="4" w:space="0" w:color="000000"/>
              <w:bottom w:val="single" w:sz="4" w:space="0" w:color="000000"/>
              <w:right w:val="single" w:sz="4" w:space="0" w:color="000000"/>
            </w:tcBorders>
            <w:shd w:val="clear" w:color="auto" w:fill="DCDCDC"/>
          </w:tcPr>
          <w:p>
            <w:pPr/>
          </w:p>
        </w:tc>
        <w:tc>
          <w:tcPr>
            <w:tcW w:w="1288" w:type="dxa"/>
            <w:tcBorders>
              <w:top w:val="nil" w:sz="6" w:space="0" w:color="auto"/>
              <w:left w:val="single" w:sz="4" w:space="0" w:color="000000"/>
              <w:bottom w:val="single" w:sz="4" w:space="0" w:color="000000"/>
              <w:right w:val="single" w:sz="4" w:space="0" w:color="000000"/>
            </w:tcBorders>
            <w:shd w:val="clear" w:color="auto" w:fill="DCDCDC"/>
          </w:tcPr>
          <w:p>
            <w:pPr/>
          </w:p>
        </w:tc>
        <w:tc>
          <w:tcPr>
            <w:tcW w:w="850" w:type="dxa"/>
            <w:tcBorders>
              <w:top w:val="nil" w:sz="6" w:space="0" w:color="auto"/>
              <w:left w:val="single" w:sz="4" w:space="0" w:color="000000"/>
              <w:bottom w:val="single" w:sz="4" w:space="0" w:color="000000"/>
              <w:right w:val="single" w:sz="4" w:space="0" w:color="000000"/>
            </w:tcBorders>
            <w:shd w:val="clear" w:color="auto" w:fill="DCDCDC"/>
          </w:tcPr>
          <w:p>
            <w:pPr/>
          </w:p>
        </w:tc>
        <w:tc>
          <w:tcPr>
            <w:tcW w:w="1135" w:type="dxa"/>
            <w:tcBorders>
              <w:top w:val="nil" w:sz="6" w:space="0" w:color="auto"/>
              <w:left w:val="single" w:sz="4" w:space="0" w:color="000000"/>
              <w:bottom w:val="single" w:sz="4" w:space="0" w:color="000000"/>
              <w:right w:val="single" w:sz="4" w:space="0" w:color="000000"/>
            </w:tcBorders>
            <w:shd w:val="clear" w:color="auto" w:fill="DCDCDC"/>
          </w:tcPr>
          <w:p>
            <w:pPr/>
          </w:p>
        </w:tc>
        <w:tc>
          <w:tcPr>
            <w:tcW w:w="550" w:type="dxa"/>
            <w:tcBorders>
              <w:top w:val="nil" w:sz="6" w:space="0" w:color="auto"/>
              <w:left w:val="single" w:sz="4" w:space="0" w:color="000000"/>
              <w:bottom w:val="single" w:sz="4" w:space="0" w:color="000000"/>
              <w:right w:val="single" w:sz="4" w:space="0" w:color="000000"/>
            </w:tcBorders>
            <w:shd w:val="clear" w:color="auto" w:fill="DCDCDC"/>
          </w:tcPr>
          <w:p>
            <w:pPr/>
          </w:p>
        </w:tc>
        <w:tc>
          <w:tcPr>
            <w:tcW w:w="725" w:type="dxa"/>
            <w:vMerge/>
            <w:tcBorders>
              <w:left w:val="single" w:sz="4" w:space="0" w:color="000000"/>
              <w:bottom w:val="single" w:sz="4" w:space="0" w:color="000000"/>
              <w:right w:val="single" w:sz="4" w:space="0" w:color="000000"/>
            </w:tcBorders>
            <w:shd w:val="clear" w:color="auto" w:fill="DCDCDC"/>
          </w:tcPr>
          <w:p>
            <w:pPr/>
          </w:p>
        </w:tc>
        <w:tc>
          <w:tcPr>
            <w:tcW w:w="710" w:type="dxa"/>
            <w:tcBorders>
              <w:top w:val="nil" w:sz="6" w:space="0" w:color="auto"/>
              <w:left w:val="single" w:sz="4" w:space="0" w:color="000000"/>
              <w:bottom w:val="single" w:sz="4" w:space="0" w:color="000000"/>
              <w:right w:val="single" w:sz="4" w:space="0" w:color="000000"/>
            </w:tcBorders>
            <w:shd w:val="clear" w:color="auto" w:fill="DCDCDC"/>
          </w:tcPr>
          <w:p>
            <w:pPr/>
          </w:p>
        </w:tc>
        <w:tc>
          <w:tcPr>
            <w:tcW w:w="1133" w:type="dxa"/>
            <w:tcBorders>
              <w:top w:val="nil" w:sz="6" w:space="0" w:color="auto"/>
              <w:left w:val="single" w:sz="4" w:space="0" w:color="000000"/>
              <w:bottom w:val="single" w:sz="4" w:space="0" w:color="000000"/>
              <w:right w:val="single" w:sz="4" w:space="0" w:color="000000"/>
            </w:tcBorders>
            <w:shd w:val="clear" w:color="auto" w:fill="DCDCDC"/>
          </w:tcPr>
          <w:p>
            <w:pPr/>
          </w:p>
        </w:tc>
        <w:tc>
          <w:tcPr>
            <w:tcW w:w="1277" w:type="dxa"/>
            <w:tcBorders>
              <w:top w:val="nil" w:sz="6" w:space="0" w:color="auto"/>
              <w:left w:val="single" w:sz="4" w:space="0" w:color="000000"/>
              <w:bottom w:val="single" w:sz="4" w:space="0" w:color="000000"/>
              <w:right w:val="single" w:sz="4" w:space="0" w:color="000000"/>
            </w:tcBorders>
            <w:shd w:val="clear" w:color="auto" w:fill="DCDCDC"/>
          </w:tcPr>
          <w:p>
            <w:pPr/>
          </w:p>
        </w:tc>
        <w:tc>
          <w:tcPr>
            <w:tcW w:w="85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716"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11" w:right="6"/>
              <w:jc w:val="left"/>
              <w:rPr>
                <w:rFonts w:ascii="宋体" w:hAnsi="宋体" w:cs="宋体" w:eastAsia="宋体" w:hint="default"/>
                <w:sz w:val="21"/>
                <w:szCs w:val="21"/>
              </w:rPr>
            </w:pPr>
            <w:r>
              <w:rPr>
                <w:rFonts w:ascii="宋体" w:hAnsi="宋体" w:cs="宋体" w:eastAsia="宋体" w:hint="default"/>
                <w:spacing w:val="-10"/>
                <w:sz w:val="21"/>
                <w:szCs w:val="21"/>
              </w:rPr>
              <w:t>一、有限售条件</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股份</w:t>
            </w:r>
          </w:p>
        </w:tc>
        <w:tc>
          <w:tcPr>
            <w:tcW w:w="1288"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50,000,000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100.00%</w:t>
            </w: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50,000,000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63" w:right="0"/>
              <w:jc w:val="center"/>
              <w:rPr>
                <w:rFonts w:ascii="宋体" w:hAnsi="宋体" w:cs="宋体" w:eastAsia="宋体" w:hint="default"/>
                <w:sz w:val="21"/>
                <w:szCs w:val="21"/>
              </w:rPr>
            </w:pPr>
            <w:r>
              <w:rPr>
                <w:rFonts w:ascii="宋体"/>
                <w:sz w:val="21"/>
              </w:rPr>
              <w:t>74.63%</w:t>
            </w:r>
          </w:p>
        </w:tc>
      </w:tr>
      <w:tr>
        <w:trPr>
          <w:trHeight w:val="401"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11"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、国家持股</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11" w:right="52"/>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、国有法人持</w:t>
            </w:r>
            <w:r>
              <w:rPr>
                <w:rFonts w:ascii="宋体" w:hAnsi="宋体" w:cs="宋体" w:eastAsia="宋体" w:hint="default"/>
                <w:w w:val="100"/>
                <w:sz w:val="21"/>
                <w:szCs w:val="21"/>
              </w:rPr>
              <w:t> </w:t>
            </w:r>
            <w:r>
              <w:rPr>
                <w:rFonts w:ascii="宋体" w:hAnsi="宋体" w:cs="宋体" w:eastAsia="宋体" w:hint="default"/>
                <w:sz w:val="21"/>
                <w:szCs w:val="21"/>
              </w:rPr>
              <w:t>股</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30"/>
              <w:ind w:left="11" w:right="52"/>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、其他内资持</w:t>
            </w:r>
            <w:r>
              <w:rPr>
                <w:rFonts w:ascii="宋体" w:hAnsi="宋体" w:cs="宋体" w:eastAsia="宋体" w:hint="default"/>
                <w:w w:val="100"/>
                <w:sz w:val="21"/>
                <w:szCs w:val="21"/>
              </w:rPr>
              <w:t> </w:t>
            </w:r>
            <w:r>
              <w:rPr>
                <w:rFonts w:ascii="宋体" w:hAnsi="宋体" w:cs="宋体" w:eastAsia="宋体" w:hint="default"/>
                <w:sz w:val="21"/>
                <w:szCs w:val="21"/>
              </w:rPr>
              <w:t>股</w:t>
            </w:r>
          </w:p>
        </w:tc>
        <w:tc>
          <w:tcPr>
            <w:tcW w:w="1288"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50,000,000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100.00%</w:t>
            </w: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50,000,000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63" w:right="0"/>
              <w:jc w:val="center"/>
              <w:rPr>
                <w:rFonts w:ascii="宋体" w:hAnsi="宋体" w:cs="宋体" w:eastAsia="宋体" w:hint="default"/>
                <w:sz w:val="21"/>
                <w:szCs w:val="21"/>
              </w:rPr>
            </w:pPr>
            <w:r>
              <w:rPr>
                <w:rFonts w:ascii="宋体"/>
                <w:sz w:val="21"/>
              </w:rPr>
              <w:t>74.63%</w:t>
            </w:r>
          </w:p>
        </w:tc>
      </w:tr>
      <w:tr>
        <w:trPr>
          <w:trHeight w:val="713"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11" w:right="52" w:firstLine="105"/>
              <w:jc w:val="left"/>
              <w:rPr>
                <w:rFonts w:ascii="宋体" w:hAnsi="宋体" w:cs="宋体" w:eastAsia="宋体" w:hint="default"/>
                <w:sz w:val="21"/>
                <w:szCs w:val="21"/>
              </w:rPr>
            </w:pPr>
            <w:r>
              <w:rPr>
                <w:rFonts w:ascii="宋体" w:hAnsi="宋体" w:cs="宋体" w:eastAsia="宋体" w:hint="default"/>
                <w:sz w:val="21"/>
                <w:szCs w:val="21"/>
              </w:rPr>
              <w:t>其中：境内非</w:t>
            </w:r>
            <w:r>
              <w:rPr>
                <w:rFonts w:ascii="宋体" w:hAnsi="宋体" w:cs="宋体" w:eastAsia="宋体" w:hint="default"/>
                <w:w w:val="100"/>
                <w:sz w:val="21"/>
                <w:szCs w:val="21"/>
              </w:rPr>
              <w:t> </w:t>
            </w:r>
            <w:r>
              <w:rPr>
                <w:rFonts w:ascii="宋体" w:hAnsi="宋体" w:cs="宋体" w:eastAsia="宋体" w:hint="default"/>
                <w:sz w:val="21"/>
                <w:szCs w:val="21"/>
              </w:rPr>
              <w:t>国有法人持股</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30"/>
              <w:ind w:left="11" w:right="51" w:firstLine="526"/>
              <w:jc w:val="left"/>
              <w:rPr>
                <w:rFonts w:ascii="宋体" w:hAnsi="宋体" w:cs="宋体" w:eastAsia="宋体" w:hint="default"/>
                <w:sz w:val="21"/>
                <w:szCs w:val="21"/>
              </w:rPr>
            </w:pPr>
            <w:r>
              <w:rPr>
                <w:rFonts w:ascii="宋体" w:hAnsi="宋体" w:cs="宋体" w:eastAsia="宋体" w:hint="default"/>
                <w:sz w:val="21"/>
                <w:szCs w:val="21"/>
              </w:rPr>
              <w:t>境内自然</w:t>
            </w:r>
            <w:r>
              <w:rPr>
                <w:rFonts w:ascii="宋体" w:hAnsi="宋体" w:cs="宋体" w:eastAsia="宋体" w:hint="default"/>
                <w:w w:val="100"/>
                <w:sz w:val="21"/>
                <w:szCs w:val="21"/>
              </w:rPr>
              <w:t> </w:t>
            </w:r>
            <w:r>
              <w:rPr>
                <w:rFonts w:ascii="宋体" w:hAnsi="宋体" w:cs="宋体" w:eastAsia="宋体" w:hint="default"/>
                <w:sz w:val="21"/>
                <w:szCs w:val="21"/>
              </w:rPr>
              <w:t>人持股</w:t>
            </w:r>
          </w:p>
        </w:tc>
        <w:tc>
          <w:tcPr>
            <w:tcW w:w="1288"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50,000,000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100.00%</w:t>
            </w: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50,000,000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63" w:right="0"/>
              <w:jc w:val="center"/>
              <w:rPr>
                <w:rFonts w:ascii="宋体" w:hAnsi="宋体" w:cs="宋体" w:eastAsia="宋体" w:hint="default"/>
                <w:sz w:val="21"/>
                <w:szCs w:val="21"/>
              </w:rPr>
            </w:pPr>
            <w:r>
              <w:rPr>
                <w:rFonts w:ascii="宋体"/>
                <w:sz w:val="21"/>
              </w:rPr>
              <w:t>74.63%</w:t>
            </w:r>
          </w:p>
        </w:tc>
      </w:tr>
      <w:tr>
        <w:trPr>
          <w:trHeight w:val="401"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11"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、外资持股</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30"/>
              <w:ind w:left="11" w:right="52" w:firstLine="105"/>
              <w:jc w:val="left"/>
              <w:rPr>
                <w:rFonts w:ascii="宋体" w:hAnsi="宋体" w:cs="宋体" w:eastAsia="宋体" w:hint="default"/>
                <w:sz w:val="21"/>
                <w:szCs w:val="21"/>
              </w:rPr>
            </w:pPr>
            <w:r>
              <w:rPr>
                <w:rFonts w:ascii="宋体" w:hAnsi="宋体" w:cs="宋体" w:eastAsia="宋体" w:hint="default"/>
                <w:sz w:val="21"/>
                <w:szCs w:val="21"/>
              </w:rPr>
              <w:t>其中：境外法</w:t>
            </w:r>
            <w:r>
              <w:rPr>
                <w:rFonts w:ascii="宋体" w:hAnsi="宋体" w:cs="宋体" w:eastAsia="宋体" w:hint="default"/>
                <w:w w:val="100"/>
                <w:sz w:val="21"/>
                <w:szCs w:val="21"/>
              </w:rPr>
              <w:t> </w:t>
            </w:r>
            <w:r>
              <w:rPr>
                <w:rFonts w:ascii="宋体" w:hAnsi="宋体" w:cs="宋体" w:eastAsia="宋体" w:hint="default"/>
                <w:sz w:val="21"/>
                <w:szCs w:val="21"/>
              </w:rPr>
              <w:t>人持股</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11" w:right="51" w:firstLine="526"/>
              <w:jc w:val="left"/>
              <w:rPr>
                <w:rFonts w:ascii="宋体" w:hAnsi="宋体" w:cs="宋体" w:eastAsia="宋体" w:hint="default"/>
                <w:sz w:val="21"/>
                <w:szCs w:val="21"/>
              </w:rPr>
            </w:pPr>
            <w:r>
              <w:rPr>
                <w:rFonts w:ascii="宋体" w:hAnsi="宋体" w:cs="宋体" w:eastAsia="宋体" w:hint="default"/>
                <w:sz w:val="21"/>
                <w:szCs w:val="21"/>
              </w:rPr>
              <w:t>境外自然</w:t>
            </w:r>
            <w:r>
              <w:rPr>
                <w:rFonts w:ascii="宋体" w:hAnsi="宋体" w:cs="宋体" w:eastAsia="宋体" w:hint="default"/>
                <w:w w:val="100"/>
                <w:sz w:val="21"/>
                <w:szCs w:val="21"/>
              </w:rPr>
              <w:t> </w:t>
            </w:r>
            <w:r>
              <w:rPr>
                <w:rFonts w:ascii="宋体" w:hAnsi="宋体" w:cs="宋体" w:eastAsia="宋体" w:hint="default"/>
                <w:sz w:val="21"/>
                <w:szCs w:val="21"/>
              </w:rPr>
              <w:t>人持股</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11"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、高管股份</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11" w:right="6"/>
              <w:jc w:val="left"/>
              <w:rPr>
                <w:rFonts w:ascii="宋体" w:hAnsi="宋体" w:cs="宋体" w:eastAsia="宋体" w:hint="default"/>
                <w:sz w:val="21"/>
                <w:szCs w:val="21"/>
              </w:rPr>
            </w:pPr>
            <w:r>
              <w:rPr>
                <w:rFonts w:ascii="宋体" w:hAnsi="宋体" w:cs="宋体" w:eastAsia="宋体" w:hint="default"/>
                <w:spacing w:val="-10"/>
                <w:sz w:val="21"/>
                <w:szCs w:val="21"/>
              </w:rPr>
              <w:t>二、无限售条件</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股份</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17,000,000</w:t>
            </w: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17,000,000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17,000,000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63" w:right="0"/>
              <w:jc w:val="center"/>
              <w:rPr>
                <w:rFonts w:ascii="宋体" w:hAnsi="宋体" w:cs="宋体" w:eastAsia="宋体" w:hint="default"/>
                <w:sz w:val="21"/>
                <w:szCs w:val="21"/>
              </w:rPr>
            </w:pPr>
            <w:r>
              <w:rPr>
                <w:rFonts w:ascii="宋体"/>
                <w:sz w:val="21"/>
              </w:rPr>
              <w:t>25.37%</w:t>
            </w:r>
          </w:p>
        </w:tc>
      </w:tr>
      <w:tr>
        <w:trPr>
          <w:trHeight w:val="715"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30"/>
              <w:ind w:left="11" w:right="52"/>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、人民币普通</w:t>
            </w:r>
            <w:r>
              <w:rPr>
                <w:rFonts w:ascii="宋体" w:hAnsi="宋体" w:cs="宋体" w:eastAsia="宋体" w:hint="default"/>
                <w:w w:val="100"/>
                <w:sz w:val="21"/>
                <w:szCs w:val="21"/>
              </w:rPr>
              <w:t> </w:t>
            </w:r>
            <w:r>
              <w:rPr>
                <w:rFonts w:ascii="宋体" w:hAnsi="宋体" w:cs="宋体" w:eastAsia="宋体" w:hint="default"/>
                <w:sz w:val="21"/>
                <w:szCs w:val="21"/>
              </w:rPr>
              <w:t>股</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17,000,000</w:t>
            </w: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17,000,000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17,000,000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63" w:right="0"/>
              <w:jc w:val="center"/>
              <w:rPr>
                <w:rFonts w:ascii="宋体" w:hAnsi="宋体" w:cs="宋体" w:eastAsia="宋体" w:hint="default"/>
                <w:sz w:val="21"/>
                <w:szCs w:val="21"/>
              </w:rPr>
            </w:pPr>
            <w:r>
              <w:rPr>
                <w:rFonts w:ascii="宋体"/>
                <w:sz w:val="21"/>
              </w:rPr>
              <w:t>25.37%</w:t>
            </w:r>
          </w:p>
        </w:tc>
      </w:tr>
      <w:tr>
        <w:trPr>
          <w:trHeight w:val="713"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11" w:right="52"/>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、境内上市的</w:t>
            </w:r>
            <w:r>
              <w:rPr>
                <w:rFonts w:ascii="宋体" w:hAnsi="宋体" w:cs="宋体" w:eastAsia="宋体" w:hint="default"/>
                <w:w w:val="100"/>
                <w:sz w:val="21"/>
                <w:szCs w:val="21"/>
              </w:rPr>
              <w:t> </w:t>
            </w:r>
            <w:r>
              <w:rPr>
                <w:rFonts w:ascii="宋体" w:hAnsi="宋体" w:cs="宋体" w:eastAsia="宋体" w:hint="default"/>
                <w:sz w:val="21"/>
                <w:szCs w:val="21"/>
              </w:rPr>
              <w:t>外资股</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30"/>
              <w:ind w:left="11" w:right="52"/>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、境外上市的</w:t>
            </w:r>
            <w:r>
              <w:rPr>
                <w:rFonts w:ascii="宋体" w:hAnsi="宋体" w:cs="宋体" w:eastAsia="宋体" w:hint="default"/>
                <w:w w:val="100"/>
                <w:sz w:val="21"/>
                <w:szCs w:val="21"/>
              </w:rPr>
              <w:t> </w:t>
            </w:r>
            <w:r>
              <w:rPr>
                <w:rFonts w:ascii="宋体" w:hAnsi="宋体" w:cs="宋体" w:eastAsia="宋体" w:hint="default"/>
                <w:sz w:val="21"/>
                <w:szCs w:val="21"/>
              </w:rPr>
              <w:t>外资股</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11"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288" w:type="dxa"/>
            <w:tcBorders>
              <w:top w:val="single" w:sz="4" w:space="0" w:color="000000"/>
              <w:left w:val="single" w:sz="12"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11"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288"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50,000,000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pacing w:val="-1"/>
                <w:sz w:val="21"/>
              </w:rPr>
              <w:t>100.00%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17,000,000</w:t>
            </w:r>
          </w:p>
        </w:tc>
        <w:tc>
          <w:tcPr>
            <w:tcW w:w="5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17,000,000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pacing w:val="-1"/>
                <w:sz w:val="21"/>
              </w:rPr>
              <w:t>67,000,000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0" w:right="0"/>
              <w:jc w:val="center"/>
              <w:rPr>
                <w:rFonts w:ascii="宋体" w:hAnsi="宋体" w:cs="宋体" w:eastAsia="宋体" w:hint="default"/>
                <w:sz w:val="21"/>
                <w:szCs w:val="21"/>
              </w:rPr>
            </w:pPr>
            <w:r>
              <w:rPr>
                <w:rFonts w:ascii="宋体"/>
                <w:sz w:val="21"/>
              </w:rPr>
              <w:t>100.00%</w:t>
            </w:r>
          </w:p>
        </w:tc>
      </w:tr>
    </w:tbl>
    <w:p>
      <w:pPr>
        <w:pStyle w:val="BodyText"/>
        <w:spacing w:line="240" w:lineRule="auto" w:before="28"/>
        <w:ind w:left="938" w:right="6420"/>
        <w:jc w:val="left"/>
      </w:pPr>
      <w:r>
        <w:rPr/>
        <w:t>限售股份变动情况表</w:t>
      </w:r>
    </w:p>
    <w:p>
      <w:pPr>
        <w:spacing w:after="0" w:line="240" w:lineRule="auto"/>
        <w:jc w:val="left"/>
        <w:sectPr>
          <w:pgSz w:w="11910" w:h="16840"/>
          <w:pgMar w:header="893" w:footer="1040" w:top="1520" w:bottom="1220" w:left="860" w:right="840"/>
        </w:sectPr>
      </w:pPr>
    </w:p>
    <w:p>
      <w:pPr>
        <w:spacing w:before="49"/>
        <w:ind w:left="0" w:right="953"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4"/>
        <w:rPr>
          <w:rFonts w:ascii="宋体" w:hAnsi="宋体" w:cs="宋体" w:eastAsia="宋体" w:hint="default"/>
          <w:sz w:val="8"/>
          <w:szCs w:val="8"/>
        </w:rPr>
      </w:pPr>
    </w:p>
    <w:tbl>
      <w:tblPr>
        <w:tblW w:w="0" w:type="auto"/>
        <w:jc w:val="left"/>
        <w:tblInd w:w="102" w:type="dxa"/>
        <w:tblLayout w:type="fixed"/>
        <w:tblCellMar>
          <w:top w:w="0" w:type="dxa"/>
          <w:left w:w="0" w:type="dxa"/>
          <w:bottom w:w="0" w:type="dxa"/>
          <w:right w:w="0" w:type="dxa"/>
        </w:tblCellMar>
        <w:tblLook w:val="01E0"/>
      </w:tblPr>
      <w:tblGrid>
        <w:gridCol w:w="1404"/>
        <w:gridCol w:w="1404"/>
        <w:gridCol w:w="1405"/>
        <w:gridCol w:w="1404"/>
        <w:gridCol w:w="1169"/>
        <w:gridCol w:w="1416"/>
        <w:gridCol w:w="1772"/>
      </w:tblGrid>
      <w:tr>
        <w:trPr>
          <w:trHeight w:val="714" w:hRule="exact"/>
        </w:trPr>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78"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62"/>
              <w:jc w:val="right"/>
              <w:rPr>
                <w:rFonts w:ascii="宋体" w:hAnsi="宋体" w:cs="宋体" w:eastAsia="宋体" w:hint="default"/>
                <w:sz w:val="21"/>
                <w:szCs w:val="21"/>
              </w:rPr>
            </w:pPr>
            <w:r>
              <w:rPr>
                <w:rFonts w:ascii="宋体" w:hAnsi="宋体" w:cs="宋体" w:eastAsia="宋体" w:hint="default"/>
                <w:spacing w:val="-1"/>
                <w:sz w:val="21"/>
                <w:szCs w:val="21"/>
              </w:rPr>
              <w:t>年初限售股数</w:t>
            </w:r>
          </w:p>
        </w:tc>
        <w:tc>
          <w:tcPr>
            <w:tcW w:w="14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29"/>
              <w:ind w:left="487" w:right="63" w:hanging="421"/>
              <w:jc w:val="left"/>
              <w:rPr>
                <w:rFonts w:ascii="宋体" w:hAnsi="宋体" w:cs="宋体" w:eastAsia="宋体" w:hint="default"/>
                <w:sz w:val="21"/>
                <w:szCs w:val="21"/>
              </w:rPr>
            </w:pPr>
            <w:r>
              <w:rPr>
                <w:rFonts w:ascii="宋体" w:hAnsi="宋体" w:cs="宋体" w:eastAsia="宋体" w:hint="default"/>
                <w:sz w:val="21"/>
                <w:szCs w:val="21"/>
              </w:rPr>
              <w:t>本年解除限售</w:t>
            </w:r>
            <w:r>
              <w:rPr>
                <w:rFonts w:ascii="宋体" w:hAnsi="宋体" w:cs="宋体" w:eastAsia="宋体" w:hint="default"/>
                <w:w w:val="100"/>
                <w:sz w:val="21"/>
                <w:szCs w:val="21"/>
              </w:rPr>
              <w:t> </w:t>
            </w:r>
            <w:r>
              <w:rPr>
                <w:rFonts w:ascii="宋体" w:hAnsi="宋体" w:cs="宋体" w:eastAsia="宋体" w:hint="default"/>
                <w:sz w:val="21"/>
                <w:szCs w:val="21"/>
              </w:rPr>
              <w:t>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29"/>
              <w:ind w:left="487" w:right="62" w:hanging="420"/>
              <w:jc w:val="left"/>
              <w:rPr>
                <w:rFonts w:ascii="宋体" w:hAnsi="宋体" w:cs="宋体" w:eastAsia="宋体" w:hint="default"/>
                <w:sz w:val="21"/>
                <w:szCs w:val="21"/>
              </w:rPr>
            </w:pPr>
            <w:r>
              <w:rPr>
                <w:rFonts w:ascii="宋体" w:hAnsi="宋体" w:cs="宋体" w:eastAsia="宋体" w:hint="default"/>
                <w:sz w:val="21"/>
                <w:szCs w:val="21"/>
              </w:rPr>
              <w:t>本年增加限售</w:t>
            </w:r>
            <w:r>
              <w:rPr>
                <w:rFonts w:ascii="宋体" w:hAnsi="宋体" w:cs="宋体" w:eastAsia="宋体" w:hint="default"/>
                <w:w w:val="100"/>
                <w:sz w:val="21"/>
                <w:szCs w:val="21"/>
              </w:rPr>
              <w:t> </w:t>
            </w:r>
            <w:r>
              <w:rPr>
                <w:rFonts w:ascii="宋体" w:hAnsi="宋体" w:cs="宋体" w:eastAsia="宋体" w:hint="default"/>
                <w:sz w:val="21"/>
                <w:szCs w:val="21"/>
              </w:rPr>
              <w:t>股数</w:t>
            </w:r>
          </w:p>
        </w:tc>
        <w:tc>
          <w:tcPr>
            <w:tcW w:w="11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1" w:lineRule="auto" w:before="29"/>
              <w:ind w:left="473" w:right="50" w:hanging="420"/>
              <w:jc w:val="left"/>
              <w:rPr>
                <w:rFonts w:ascii="宋体" w:hAnsi="宋体" w:cs="宋体" w:eastAsia="宋体" w:hint="default"/>
                <w:sz w:val="21"/>
                <w:szCs w:val="21"/>
              </w:rPr>
            </w:pPr>
            <w:r>
              <w:rPr>
                <w:rFonts w:ascii="宋体" w:hAnsi="宋体" w:cs="宋体" w:eastAsia="宋体" w:hint="default"/>
                <w:sz w:val="21"/>
                <w:szCs w:val="21"/>
              </w:rPr>
              <w:t>年末限售股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数</w:t>
            </w:r>
          </w:p>
        </w:tc>
        <w:tc>
          <w:tcPr>
            <w:tcW w:w="14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80" w:right="0"/>
              <w:jc w:val="left"/>
              <w:rPr>
                <w:rFonts w:ascii="宋体" w:hAnsi="宋体" w:cs="宋体" w:eastAsia="宋体" w:hint="default"/>
                <w:sz w:val="21"/>
                <w:szCs w:val="21"/>
              </w:rPr>
            </w:pPr>
            <w:r>
              <w:rPr>
                <w:rFonts w:ascii="宋体" w:hAnsi="宋体" w:cs="宋体" w:eastAsia="宋体" w:hint="default"/>
                <w:sz w:val="21"/>
                <w:szCs w:val="21"/>
              </w:rPr>
              <w:t>限售原因</w:t>
            </w:r>
          </w:p>
        </w:tc>
        <w:tc>
          <w:tcPr>
            <w:tcW w:w="17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52" w:right="0"/>
              <w:jc w:val="left"/>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1337"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中国工商银行</w:t>
            </w:r>
          </w:p>
          <w:p>
            <w:pPr>
              <w:pStyle w:val="TableParagraph"/>
              <w:spacing w:line="273" w:lineRule="auto" w:before="37"/>
              <w:ind w:left="24" w:right="106"/>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建信稳定增</w:t>
            </w:r>
            <w:r>
              <w:rPr>
                <w:rFonts w:ascii="宋体" w:hAnsi="宋体" w:cs="宋体" w:eastAsia="宋体" w:hint="default"/>
                <w:w w:val="100"/>
                <w:sz w:val="21"/>
                <w:szCs w:val="21"/>
              </w:rPr>
              <w:t> </w:t>
            </w:r>
            <w:r>
              <w:rPr>
                <w:rFonts w:ascii="宋体" w:hAnsi="宋体" w:cs="宋体" w:eastAsia="宋体" w:hint="default"/>
                <w:sz w:val="21"/>
                <w:szCs w:val="21"/>
              </w:rPr>
              <w:t>利债券型证券</w:t>
            </w:r>
            <w:r>
              <w:rPr>
                <w:rFonts w:ascii="宋体" w:hAnsi="宋体" w:cs="宋体" w:eastAsia="宋体" w:hint="default"/>
                <w:w w:val="100"/>
                <w:sz w:val="21"/>
                <w:szCs w:val="21"/>
              </w:rPr>
              <w:t> </w:t>
            </w:r>
            <w:r>
              <w:rPr>
                <w:rFonts w:ascii="宋体" w:hAnsi="宋体" w:cs="宋体" w:eastAsia="宋体" w:hint="default"/>
                <w:sz w:val="21"/>
                <w:szCs w:val="21"/>
              </w:rPr>
              <w:t>投资基金</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680,000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680,000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3"/>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定向发行限售</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19</w:t>
            </w:r>
            <w:r>
              <w:rPr>
                <w:rFonts w:ascii="宋体" w:hAnsi="宋体" w:cs="宋体" w:eastAsia="宋体" w:hint="default"/>
                <w:spacing w:val="-56"/>
                <w:sz w:val="21"/>
                <w:szCs w:val="21"/>
              </w:rPr>
              <w:t> </w:t>
            </w:r>
            <w:r>
              <w:rPr>
                <w:rFonts w:ascii="宋体" w:hAnsi="宋体" w:cs="宋体" w:eastAsia="宋体" w:hint="default"/>
                <w:sz w:val="21"/>
                <w:szCs w:val="21"/>
              </w:rPr>
              <w:t>日</w:t>
            </w:r>
          </w:p>
        </w:tc>
      </w:tr>
      <w:tr>
        <w:trPr>
          <w:trHeight w:val="165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0"/>
              <w:ind w:left="24" w:right="106"/>
              <w:jc w:val="left"/>
              <w:rPr>
                <w:rFonts w:ascii="宋体" w:hAnsi="宋体" w:cs="宋体" w:eastAsia="宋体" w:hint="default"/>
                <w:sz w:val="21"/>
                <w:szCs w:val="21"/>
              </w:rPr>
            </w:pPr>
            <w:r>
              <w:rPr>
                <w:rFonts w:ascii="宋体" w:hAnsi="宋体" w:cs="宋体" w:eastAsia="宋体" w:hint="default"/>
                <w:sz w:val="21"/>
                <w:szCs w:val="21"/>
              </w:rPr>
              <w:t>兴业银行股份</w:t>
            </w:r>
            <w:r>
              <w:rPr>
                <w:rFonts w:ascii="宋体" w:hAnsi="宋体" w:cs="宋体" w:eastAsia="宋体" w:hint="default"/>
                <w:w w:val="100"/>
                <w:sz w:val="21"/>
                <w:szCs w:val="21"/>
              </w:rPr>
              <w:t> </w:t>
            </w:r>
            <w:r>
              <w:rPr>
                <w:rFonts w:ascii="宋体" w:hAnsi="宋体" w:cs="宋体" w:eastAsia="宋体" w:hint="default"/>
                <w:sz w:val="21"/>
                <w:szCs w:val="21"/>
              </w:rPr>
              <w:t>有限公司</w:t>
            </w:r>
            <w:r>
              <w:rPr>
                <w:rFonts w:ascii="宋体" w:hAnsi="宋体" w:cs="宋体" w:eastAsia="宋体" w:hint="default"/>
                <w:sz w:val="21"/>
                <w:szCs w:val="21"/>
              </w:rPr>
              <w:t>-</w:t>
            </w:r>
            <w:r>
              <w:rPr>
                <w:rFonts w:ascii="宋体" w:hAnsi="宋体" w:cs="宋体" w:eastAsia="宋体" w:hint="default"/>
                <w:sz w:val="21"/>
                <w:szCs w:val="21"/>
              </w:rPr>
              <w:t>兴</w:t>
            </w:r>
            <w:r>
              <w:rPr>
                <w:rFonts w:ascii="宋体" w:hAnsi="宋体" w:cs="宋体" w:eastAsia="宋体" w:hint="default"/>
                <w:w w:val="100"/>
                <w:sz w:val="21"/>
                <w:szCs w:val="21"/>
              </w:rPr>
              <w:t> </w:t>
            </w:r>
            <w:r>
              <w:rPr>
                <w:rFonts w:ascii="宋体" w:hAnsi="宋体" w:cs="宋体" w:eastAsia="宋体" w:hint="default"/>
                <w:sz w:val="21"/>
                <w:szCs w:val="21"/>
              </w:rPr>
              <w:t>业有机增长灵</w:t>
            </w:r>
            <w:r>
              <w:rPr>
                <w:rFonts w:ascii="宋体" w:hAnsi="宋体" w:cs="宋体" w:eastAsia="宋体" w:hint="default"/>
                <w:w w:val="100"/>
                <w:sz w:val="21"/>
                <w:szCs w:val="21"/>
              </w:rPr>
              <w:t> </w:t>
            </w:r>
            <w:r>
              <w:rPr>
                <w:rFonts w:ascii="宋体" w:hAnsi="宋体" w:cs="宋体" w:eastAsia="宋体" w:hint="default"/>
                <w:sz w:val="21"/>
                <w:szCs w:val="21"/>
              </w:rPr>
              <w:t>活配置混合型</w:t>
            </w:r>
            <w:r>
              <w:rPr>
                <w:rFonts w:ascii="宋体" w:hAnsi="宋体" w:cs="宋体" w:eastAsia="宋体" w:hint="default"/>
                <w:w w:val="100"/>
                <w:sz w:val="21"/>
                <w:szCs w:val="21"/>
              </w:rPr>
              <w:t> </w:t>
            </w:r>
            <w:r>
              <w:rPr>
                <w:rFonts w:ascii="宋体" w:hAnsi="宋体" w:cs="宋体" w:eastAsia="宋体" w:hint="default"/>
                <w:sz w:val="21"/>
                <w:szCs w:val="21"/>
              </w:rPr>
              <w:t>证券投资基金</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right="17"/>
              <w:jc w:val="right"/>
              <w:rPr>
                <w:rFonts w:ascii="宋体" w:hAnsi="宋体" w:cs="宋体" w:eastAsia="宋体" w:hint="default"/>
                <w:sz w:val="21"/>
                <w:szCs w:val="21"/>
              </w:rPr>
            </w:pPr>
            <w:r>
              <w:rPr>
                <w:rFonts w:ascii="宋体"/>
                <w:spacing w:val="-1"/>
                <w:sz w:val="21"/>
              </w:rPr>
              <w:t>1,360,000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right="17"/>
              <w:jc w:val="right"/>
              <w:rPr>
                <w:rFonts w:ascii="宋体" w:hAnsi="宋体" w:cs="宋体" w:eastAsia="宋体" w:hint="default"/>
                <w:sz w:val="21"/>
                <w:szCs w:val="21"/>
              </w:rPr>
            </w:pPr>
            <w:r>
              <w:rPr>
                <w:rFonts w:ascii="宋体"/>
                <w:spacing w:val="-1"/>
                <w:sz w:val="21"/>
              </w:rPr>
              <w:t>1,360,000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right="23"/>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left="21" w:right="0"/>
              <w:jc w:val="left"/>
              <w:rPr>
                <w:rFonts w:ascii="宋体" w:hAnsi="宋体" w:cs="宋体" w:eastAsia="宋体" w:hint="default"/>
                <w:sz w:val="21"/>
                <w:szCs w:val="21"/>
              </w:rPr>
            </w:pPr>
            <w:r>
              <w:rPr>
                <w:rFonts w:ascii="宋体" w:hAnsi="宋体" w:cs="宋体" w:eastAsia="宋体" w:hint="default"/>
                <w:sz w:val="21"/>
                <w:szCs w:val="21"/>
              </w:rPr>
              <w:t>定向发行限售</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19</w:t>
            </w:r>
            <w:r>
              <w:rPr>
                <w:rFonts w:ascii="宋体" w:hAnsi="宋体" w:cs="宋体" w:eastAsia="宋体" w:hint="default"/>
                <w:spacing w:val="-56"/>
                <w:sz w:val="21"/>
                <w:szCs w:val="21"/>
              </w:rPr>
              <w:t> </w:t>
            </w:r>
            <w:r>
              <w:rPr>
                <w:rFonts w:ascii="宋体" w:hAnsi="宋体" w:cs="宋体" w:eastAsia="宋体" w:hint="default"/>
                <w:sz w:val="21"/>
                <w:szCs w:val="21"/>
              </w:rPr>
              <w:t>日</w:t>
            </w:r>
          </w:p>
        </w:tc>
      </w:tr>
      <w:tr>
        <w:trPr>
          <w:trHeight w:val="1337"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9"/>
              <w:ind w:left="24" w:right="17"/>
              <w:jc w:val="left"/>
              <w:rPr>
                <w:rFonts w:ascii="宋体" w:hAnsi="宋体" w:cs="宋体" w:eastAsia="宋体" w:hint="default"/>
                <w:sz w:val="21"/>
                <w:szCs w:val="21"/>
              </w:rPr>
            </w:pPr>
            <w:r>
              <w:rPr>
                <w:rFonts w:ascii="宋体" w:hAnsi="宋体" w:cs="宋体" w:eastAsia="宋体" w:hint="default"/>
                <w:sz w:val="21"/>
                <w:szCs w:val="21"/>
              </w:rPr>
              <w:t>华润深国投信</w:t>
            </w:r>
            <w:r>
              <w:rPr>
                <w:rFonts w:ascii="宋体" w:hAnsi="宋体" w:cs="宋体" w:eastAsia="宋体" w:hint="default"/>
                <w:w w:val="100"/>
                <w:sz w:val="21"/>
                <w:szCs w:val="21"/>
              </w:rPr>
              <w:t> </w:t>
            </w:r>
            <w:r>
              <w:rPr>
                <w:rFonts w:ascii="宋体" w:hAnsi="宋体" w:cs="宋体" w:eastAsia="宋体" w:hint="default"/>
                <w:sz w:val="21"/>
                <w:szCs w:val="21"/>
              </w:rPr>
              <w:t>托有限公司</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星石</w:t>
            </w:r>
            <w:r>
              <w:rPr>
                <w:rFonts w:ascii="宋体" w:hAnsi="宋体" w:cs="宋体" w:eastAsia="宋体" w:hint="default"/>
                <w:spacing w:val="-61"/>
                <w:sz w:val="21"/>
                <w:szCs w:val="21"/>
              </w:rPr>
              <w:t> </w:t>
            </w:r>
            <w:r>
              <w:rPr>
                <w:rFonts w:ascii="宋体" w:hAnsi="宋体" w:cs="宋体" w:eastAsia="宋体" w:hint="default"/>
                <w:sz w:val="21"/>
                <w:szCs w:val="21"/>
              </w:rPr>
              <w:t>22</w:t>
            </w:r>
            <w:r>
              <w:rPr>
                <w:rFonts w:ascii="宋体" w:hAnsi="宋体" w:cs="宋体" w:eastAsia="宋体" w:hint="default"/>
                <w:spacing w:val="-61"/>
                <w:sz w:val="21"/>
                <w:szCs w:val="21"/>
              </w:rPr>
              <w:t> </w:t>
            </w:r>
            <w:r>
              <w:rPr>
                <w:rFonts w:ascii="宋体" w:hAnsi="宋体" w:cs="宋体" w:eastAsia="宋体" w:hint="default"/>
                <w:sz w:val="21"/>
                <w:szCs w:val="21"/>
              </w:rPr>
              <w:t>期季节</w:t>
            </w:r>
            <w:r>
              <w:rPr>
                <w:rFonts w:ascii="宋体" w:hAnsi="宋体" w:cs="宋体" w:eastAsia="宋体" w:hint="default"/>
                <w:w w:val="100"/>
                <w:sz w:val="21"/>
                <w:szCs w:val="21"/>
              </w:rPr>
              <w:t> </w:t>
            </w:r>
            <w:r>
              <w:rPr>
                <w:rFonts w:ascii="宋体" w:hAnsi="宋体" w:cs="宋体" w:eastAsia="宋体" w:hint="default"/>
                <w:sz w:val="21"/>
                <w:szCs w:val="21"/>
              </w:rPr>
              <w:t>资金信托计划</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680,000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680,000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3"/>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定向发行限售</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19</w:t>
            </w:r>
            <w:r>
              <w:rPr>
                <w:rFonts w:ascii="宋体" w:hAnsi="宋体" w:cs="宋体" w:eastAsia="宋体" w:hint="default"/>
                <w:spacing w:val="-56"/>
                <w:sz w:val="21"/>
                <w:szCs w:val="21"/>
              </w:rPr>
              <w:t> </w:t>
            </w:r>
            <w:r>
              <w:rPr>
                <w:rFonts w:ascii="宋体" w:hAnsi="宋体" w:cs="宋体" w:eastAsia="宋体" w:hint="default"/>
                <w:sz w:val="21"/>
                <w:szCs w:val="21"/>
              </w:rPr>
              <w:t>日</w:t>
            </w:r>
          </w:p>
        </w:tc>
      </w:tr>
      <w:tr>
        <w:trPr>
          <w:trHeight w:val="715"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24" w:right="106"/>
              <w:jc w:val="left"/>
              <w:rPr>
                <w:rFonts w:ascii="宋体" w:hAnsi="宋体" w:cs="宋体" w:eastAsia="宋体" w:hint="default"/>
                <w:sz w:val="21"/>
                <w:szCs w:val="21"/>
              </w:rPr>
            </w:pPr>
            <w:r>
              <w:rPr>
                <w:rFonts w:ascii="宋体" w:hAnsi="宋体" w:cs="宋体" w:eastAsia="宋体" w:hint="default"/>
                <w:sz w:val="21"/>
                <w:szCs w:val="21"/>
              </w:rPr>
              <w:t>中航证券有限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680,000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680,000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定向发行限售</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19</w:t>
            </w:r>
            <w:r>
              <w:rPr>
                <w:rFonts w:ascii="宋体" w:hAnsi="宋体" w:cs="宋体" w:eastAsia="宋体" w:hint="default"/>
                <w:spacing w:val="-56"/>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陆文雄</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15,502,200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15,502,200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陈宏科</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8,355,350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8,355,350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杜力耘</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7,740,400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7,740,400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楼晔</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6,952,000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6,952,000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姜蓓蓓</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3,125,250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3,125,250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滕长春</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1,762,200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1,762,200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丁毅</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1,391,150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1,391,150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周全</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974,300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974,300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章峰</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565,000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565,000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邱国塔</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483,050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483,050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樊翊中</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401,650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401,650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何国桥</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401,650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401,650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邓伟</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375,000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375,000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彭玉龙</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375,000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375,000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程硕</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325,050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325,050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马彦龙</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300,000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300,000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许焕明</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208,250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208,250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谢崇泽</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125,000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125,000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陆廷洁</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120,000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120,000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bl>
    <w:p>
      <w:pPr>
        <w:spacing w:after="0" w:line="240" w:lineRule="auto"/>
        <w:jc w:val="left"/>
        <w:rPr>
          <w:rFonts w:ascii="宋体" w:hAnsi="宋体" w:cs="宋体" w:eastAsia="宋体" w:hint="default"/>
          <w:sz w:val="21"/>
          <w:szCs w:val="21"/>
        </w:rPr>
        <w:sectPr>
          <w:pgSz w:w="11910" w:h="16840"/>
          <w:pgMar w:header="893" w:footer="1040" w:top="1520" w:bottom="1220" w:left="860" w:right="840"/>
        </w:sectPr>
      </w:pPr>
    </w:p>
    <w:p>
      <w:pPr>
        <w:spacing w:line="240" w:lineRule="auto" w:before="2"/>
        <w:rPr>
          <w:rFonts w:ascii="宋体" w:hAnsi="宋体" w:cs="宋体" w:eastAsia="宋体" w:hint="default"/>
          <w:sz w:val="3"/>
          <w:szCs w:val="3"/>
        </w:rPr>
      </w:pPr>
    </w:p>
    <w:tbl>
      <w:tblPr>
        <w:tblW w:w="0" w:type="auto"/>
        <w:jc w:val="left"/>
        <w:tblInd w:w="102" w:type="dxa"/>
        <w:tblLayout w:type="fixed"/>
        <w:tblCellMar>
          <w:top w:w="0" w:type="dxa"/>
          <w:left w:w="0" w:type="dxa"/>
          <w:bottom w:w="0" w:type="dxa"/>
          <w:right w:w="0" w:type="dxa"/>
        </w:tblCellMar>
        <w:tblLook w:val="01E0"/>
      </w:tblPr>
      <w:tblGrid>
        <w:gridCol w:w="1404"/>
        <w:gridCol w:w="1404"/>
        <w:gridCol w:w="1405"/>
        <w:gridCol w:w="1404"/>
        <w:gridCol w:w="1169"/>
        <w:gridCol w:w="1416"/>
        <w:gridCol w:w="1772"/>
      </w:tblGrid>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杨亦多</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97,500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97,500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40"/>
              <w:jc w:val="right"/>
              <w:rPr>
                <w:rFonts w:ascii="宋体" w:hAnsi="宋体" w:cs="宋体" w:eastAsia="宋体" w:hint="default"/>
                <w:sz w:val="21"/>
                <w:szCs w:val="21"/>
              </w:rPr>
            </w:pPr>
            <w:r>
              <w:rPr>
                <w:rFonts w:ascii="宋体" w:hAnsi="宋体" w:cs="宋体" w:eastAsia="宋体" w:hint="default"/>
                <w:spacing w:val="-1"/>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82"/>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高褘</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75,000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75,000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40"/>
              <w:jc w:val="right"/>
              <w:rPr>
                <w:rFonts w:ascii="宋体" w:hAnsi="宋体" w:cs="宋体" w:eastAsia="宋体" w:hint="default"/>
                <w:sz w:val="21"/>
                <w:szCs w:val="21"/>
              </w:rPr>
            </w:pPr>
            <w:r>
              <w:rPr>
                <w:rFonts w:ascii="宋体" w:hAnsi="宋体" w:cs="宋体" w:eastAsia="宋体" w:hint="default"/>
                <w:spacing w:val="-1"/>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82"/>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滕健</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75,000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75,000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40"/>
              <w:jc w:val="right"/>
              <w:rPr>
                <w:rFonts w:ascii="宋体" w:hAnsi="宋体" w:cs="宋体" w:eastAsia="宋体" w:hint="default"/>
                <w:sz w:val="21"/>
                <w:szCs w:val="21"/>
              </w:rPr>
            </w:pPr>
            <w:r>
              <w:rPr>
                <w:rFonts w:ascii="宋体" w:hAnsi="宋体" w:cs="宋体" w:eastAsia="宋体" w:hint="default"/>
                <w:spacing w:val="-1"/>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82"/>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胡沪娥</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60,000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60,000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40"/>
              <w:jc w:val="right"/>
              <w:rPr>
                <w:rFonts w:ascii="宋体" w:hAnsi="宋体" w:cs="宋体" w:eastAsia="宋体" w:hint="default"/>
                <w:sz w:val="21"/>
                <w:szCs w:val="21"/>
              </w:rPr>
            </w:pPr>
            <w:r>
              <w:rPr>
                <w:rFonts w:ascii="宋体" w:hAnsi="宋体" w:cs="宋体" w:eastAsia="宋体" w:hint="default"/>
                <w:spacing w:val="-1"/>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82"/>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李思琪</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30,000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30,000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40"/>
              <w:jc w:val="right"/>
              <w:rPr>
                <w:rFonts w:ascii="宋体" w:hAnsi="宋体" w:cs="宋体" w:eastAsia="宋体" w:hint="default"/>
                <w:sz w:val="21"/>
                <w:szCs w:val="21"/>
              </w:rPr>
            </w:pPr>
            <w:r>
              <w:rPr>
                <w:rFonts w:ascii="宋体" w:hAnsi="宋体" w:cs="宋体" w:eastAsia="宋体" w:hint="default"/>
                <w:spacing w:val="-1"/>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82"/>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曹杰</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30,000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30,000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40"/>
              <w:jc w:val="right"/>
              <w:rPr>
                <w:rFonts w:ascii="宋体" w:hAnsi="宋体" w:cs="宋体" w:eastAsia="宋体" w:hint="default"/>
                <w:sz w:val="21"/>
                <w:szCs w:val="21"/>
              </w:rPr>
            </w:pPr>
            <w:r>
              <w:rPr>
                <w:rFonts w:ascii="宋体" w:hAnsi="宋体" w:cs="宋体" w:eastAsia="宋体" w:hint="default"/>
                <w:spacing w:val="-1"/>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82"/>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傅孝治</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30,000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30,000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40"/>
              <w:jc w:val="right"/>
              <w:rPr>
                <w:rFonts w:ascii="宋体" w:hAnsi="宋体" w:cs="宋体" w:eastAsia="宋体" w:hint="default"/>
                <w:sz w:val="21"/>
                <w:szCs w:val="21"/>
              </w:rPr>
            </w:pPr>
            <w:r>
              <w:rPr>
                <w:rFonts w:ascii="宋体" w:hAnsi="宋体" w:cs="宋体" w:eastAsia="宋体" w:hint="default"/>
                <w:spacing w:val="-1"/>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82"/>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张峰</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30,000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30,000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40"/>
              <w:jc w:val="right"/>
              <w:rPr>
                <w:rFonts w:ascii="宋体" w:hAnsi="宋体" w:cs="宋体" w:eastAsia="宋体" w:hint="default"/>
                <w:sz w:val="21"/>
                <w:szCs w:val="21"/>
              </w:rPr>
            </w:pPr>
            <w:r>
              <w:rPr>
                <w:rFonts w:ascii="宋体" w:hAnsi="宋体" w:cs="宋体" w:eastAsia="宋体" w:hint="default"/>
                <w:spacing w:val="-1"/>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82"/>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宣治</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30,000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30,000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40"/>
              <w:jc w:val="right"/>
              <w:rPr>
                <w:rFonts w:ascii="宋体" w:hAnsi="宋体" w:cs="宋体" w:eastAsia="宋体" w:hint="default"/>
                <w:sz w:val="21"/>
                <w:szCs w:val="21"/>
              </w:rPr>
            </w:pPr>
            <w:r>
              <w:rPr>
                <w:rFonts w:ascii="宋体" w:hAnsi="宋体" w:cs="宋体" w:eastAsia="宋体" w:hint="default"/>
                <w:spacing w:val="-1"/>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82"/>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纪鹏</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z w:val="21"/>
              </w:rPr>
              <w:t>30,000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z w:val="21"/>
              </w:rPr>
              <w:t>30,000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40"/>
              <w:jc w:val="right"/>
              <w:rPr>
                <w:rFonts w:ascii="宋体" w:hAnsi="宋体" w:cs="宋体" w:eastAsia="宋体" w:hint="default"/>
                <w:sz w:val="21"/>
                <w:szCs w:val="21"/>
              </w:rPr>
            </w:pPr>
            <w:r>
              <w:rPr>
                <w:rFonts w:ascii="宋体" w:hAnsi="宋体" w:cs="宋体" w:eastAsia="宋体" w:hint="default"/>
                <w:spacing w:val="-1"/>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82"/>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4" w:right="0"/>
              <w:jc w:val="left"/>
              <w:rPr>
                <w:rFonts w:ascii="宋体" w:hAnsi="宋体" w:cs="宋体" w:eastAsia="宋体" w:hint="default"/>
                <w:sz w:val="21"/>
                <w:szCs w:val="21"/>
              </w:rPr>
            </w:pPr>
            <w:r>
              <w:rPr>
                <w:rFonts w:ascii="宋体" w:hAnsi="宋体" w:cs="宋体" w:eastAsia="宋体" w:hint="default"/>
                <w:sz w:val="21"/>
                <w:szCs w:val="21"/>
              </w:rPr>
              <w:t>赵永齐</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9"/>
              <w:jc w:val="right"/>
              <w:rPr>
                <w:rFonts w:ascii="宋体" w:hAnsi="宋体" w:cs="宋体" w:eastAsia="宋体" w:hint="default"/>
                <w:sz w:val="21"/>
                <w:szCs w:val="21"/>
              </w:rPr>
            </w:pPr>
            <w:r>
              <w:rPr>
                <w:rFonts w:ascii="宋体"/>
                <w:w w:val="100"/>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7"/>
              <w:jc w:val="right"/>
              <w:rPr>
                <w:rFonts w:ascii="宋体" w:hAnsi="宋体" w:cs="宋体" w:eastAsia="宋体" w:hint="default"/>
                <w:sz w:val="21"/>
                <w:szCs w:val="21"/>
              </w:rPr>
            </w:pPr>
            <w:r>
              <w:rPr>
                <w:rFonts w:ascii="宋体"/>
                <w:sz w:val="21"/>
              </w:rPr>
              <w:t>30,000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9"/>
              <w:jc w:val="right"/>
              <w:rPr>
                <w:rFonts w:ascii="宋体" w:hAnsi="宋体" w:cs="宋体" w:eastAsia="宋体" w:hint="default"/>
                <w:sz w:val="21"/>
                <w:szCs w:val="21"/>
              </w:rPr>
            </w:pPr>
            <w:r>
              <w:rPr>
                <w:rFonts w:ascii="宋体"/>
                <w:sz w:val="21"/>
              </w:rPr>
              <w:t>30,000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540"/>
              <w:jc w:val="right"/>
              <w:rPr>
                <w:rFonts w:ascii="宋体" w:hAnsi="宋体" w:cs="宋体" w:eastAsia="宋体" w:hint="default"/>
                <w:sz w:val="21"/>
                <w:szCs w:val="21"/>
              </w:rPr>
            </w:pPr>
            <w:r>
              <w:rPr>
                <w:rFonts w:ascii="宋体" w:hAnsi="宋体" w:cs="宋体" w:eastAsia="宋体" w:hint="default"/>
                <w:spacing w:val="-1"/>
                <w:sz w:val="21"/>
                <w:szCs w:val="21"/>
              </w:rPr>
              <w:t>首发承诺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82"/>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w w:val="100"/>
                <w:sz w:val="21"/>
              </w:rPr>
              <w:t>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3,400,000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宋体" w:hAnsi="宋体" w:cs="宋体" w:eastAsia="宋体" w:hint="default"/>
                <w:sz w:val="21"/>
                <w:szCs w:val="21"/>
              </w:rPr>
            </w:pPr>
            <w:r>
              <w:rPr>
                <w:rFonts w:ascii="宋体"/>
                <w:spacing w:val="-1"/>
                <w:sz w:val="21"/>
              </w:rPr>
              <w:t>53,400,000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宋体" w:hAnsi="宋体" w:cs="宋体" w:eastAsia="宋体" w:hint="default"/>
                <w:sz w:val="21"/>
                <w:szCs w:val="21"/>
              </w:rPr>
            </w:pPr>
            <w:r>
              <w:rPr>
                <w:rFonts w:ascii="宋体"/>
                <w:spacing w:val="-1"/>
                <w:sz w:val="21"/>
              </w:rPr>
              <w:t>50,000,000</w:t>
            </w:r>
          </w:p>
        </w:tc>
        <w:tc>
          <w:tcPr>
            <w:tcW w:w="14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right="599"/>
              <w:jc w:val="right"/>
              <w:rPr>
                <w:rFonts w:ascii="宋体" w:hAnsi="宋体" w:cs="宋体" w:eastAsia="宋体" w:hint="default"/>
                <w:sz w:val="21"/>
                <w:szCs w:val="21"/>
              </w:rPr>
            </w:pPr>
            <w:r>
              <w:rPr>
                <w:rFonts w:ascii="宋体" w:hAnsi="宋体" w:cs="宋体" w:eastAsia="宋体" w:hint="default"/>
                <w:w w:val="100"/>
                <w:sz w:val="21"/>
                <w:szCs w:val="21"/>
              </w:rPr>
              <w:t>－</w:t>
            </w:r>
          </w:p>
        </w:tc>
        <w:tc>
          <w:tcPr>
            <w:tcW w:w="17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w w:val="100"/>
                <w:sz w:val="21"/>
                <w:szCs w:val="21"/>
              </w:rPr>
              <w:t>－</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pStyle w:val="Heading3"/>
        <w:spacing w:line="240" w:lineRule="auto" w:before="36"/>
        <w:ind w:left="938" w:right="0"/>
        <w:jc w:val="both"/>
        <w:rPr>
          <w:b w:val="0"/>
          <w:bCs w:val="0"/>
        </w:rPr>
      </w:pPr>
      <w:r>
        <w:rPr/>
        <w:t>（二）</w:t>
      </w:r>
      <w:r>
        <w:rPr>
          <w:spacing w:val="-16"/>
        </w:rPr>
        <w:t> </w:t>
      </w:r>
      <w:r>
        <w:rPr/>
        <w:t>证券发行与上市情况</w:t>
      </w:r>
      <w:r>
        <w:rPr>
          <w:b w:val="0"/>
          <w:bCs w:val="0"/>
        </w:rPr>
      </w:r>
    </w:p>
    <w:p>
      <w:pPr>
        <w:spacing w:line="240" w:lineRule="auto" w:before="12"/>
        <w:rPr>
          <w:rFonts w:ascii="宋体" w:hAnsi="宋体" w:cs="宋体" w:eastAsia="宋体" w:hint="default"/>
          <w:b/>
          <w:bCs/>
          <w:sz w:val="17"/>
          <w:szCs w:val="17"/>
        </w:rPr>
      </w:pPr>
    </w:p>
    <w:p>
      <w:pPr>
        <w:spacing w:line="441" w:lineRule="auto" w:before="0"/>
        <w:ind w:left="1358" w:right="949" w:hanging="420"/>
        <w:jc w:val="both"/>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报告期内，公司证券发行情况</w:t>
      </w:r>
      <w:r>
        <w:rPr>
          <w:rFonts w:ascii="宋体" w:hAnsi="宋体" w:cs="宋体" w:eastAsia="宋体" w:hint="default"/>
          <w:b/>
          <w:bCs/>
          <w:w w:val="100"/>
          <w:sz w:val="21"/>
          <w:szCs w:val="21"/>
        </w:rPr>
        <w:t> </w:t>
      </w:r>
      <w:r>
        <w:rPr>
          <w:rFonts w:ascii="宋体" w:hAnsi="宋体" w:cs="宋体" w:eastAsia="宋体" w:hint="default"/>
          <w:spacing w:val="-3"/>
          <w:sz w:val="21"/>
          <w:szCs w:val="21"/>
        </w:rPr>
        <w:t>报告期内，经中国证券监督管理委员会证监许可【</w:t>
      </w:r>
      <w:r>
        <w:rPr>
          <w:rFonts w:ascii="宋体" w:hAnsi="宋体" w:cs="宋体" w:eastAsia="宋体" w:hint="default"/>
          <w:spacing w:val="-3"/>
          <w:sz w:val="21"/>
          <w:szCs w:val="21"/>
        </w:rPr>
        <w:t>2011</w:t>
      </w:r>
      <w:r>
        <w:rPr>
          <w:rFonts w:ascii="宋体" w:hAnsi="宋体" w:cs="宋体" w:eastAsia="宋体" w:hint="default"/>
          <w:spacing w:val="-3"/>
          <w:sz w:val="21"/>
          <w:szCs w:val="21"/>
        </w:rPr>
        <w:t>】</w:t>
      </w:r>
      <w:r>
        <w:rPr>
          <w:rFonts w:ascii="宋体" w:hAnsi="宋体" w:cs="宋体" w:eastAsia="宋体" w:hint="default"/>
          <w:spacing w:val="-3"/>
          <w:sz w:val="21"/>
          <w:szCs w:val="21"/>
        </w:rPr>
        <w:t>1035 </w:t>
      </w:r>
      <w:r>
        <w:rPr>
          <w:rFonts w:ascii="宋体" w:hAnsi="宋体" w:cs="宋体" w:eastAsia="宋体" w:hint="default"/>
          <w:sz w:val="21"/>
          <w:szCs w:val="21"/>
        </w:rPr>
        <w:t>号 《关于核准上海天玑</w:t>
      </w:r>
    </w:p>
    <w:p>
      <w:pPr>
        <w:pStyle w:val="BodyText"/>
        <w:spacing w:line="408" w:lineRule="auto" w:before="16"/>
        <w:ind w:left="938" w:right="948"/>
        <w:jc w:val="both"/>
      </w:pPr>
      <w:r>
        <w:rPr>
          <w:spacing w:val="-1"/>
        </w:rPr>
        <w:t>科技股份有限公司首次公开发行股票并在创业板上市的批复》核准，发行人民币普通股（</w:t>
      </w:r>
      <w:r>
        <w:rPr>
          <w:rFonts w:ascii="宋体" w:hAnsi="宋体" w:cs="宋体" w:eastAsia="宋体" w:hint="default"/>
          <w:spacing w:val="-1"/>
        </w:rPr>
        <w:t>A</w:t>
      </w:r>
      <w:r>
        <w:rPr>
          <w:rFonts w:ascii="宋体" w:hAnsi="宋体" w:cs="宋体" w:eastAsia="宋体" w:hint="default"/>
          <w:spacing w:val="-50"/>
        </w:rPr>
        <w:t> </w:t>
      </w:r>
      <w:r>
        <w:rPr>
          <w:spacing w:val="-7"/>
        </w:rPr>
        <w:t>股）股票</w:t>
      </w:r>
      <w:r>
        <w:rPr>
          <w:spacing w:val="-47"/>
        </w:rPr>
        <w:t> </w:t>
      </w:r>
      <w:r>
        <w:rPr>
          <w:rFonts w:ascii="宋体" w:hAnsi="宋体" w:cs="宋体" w:eastAsia="宋体" w:hint="default"/>
        </w:rPr>
        <w:t>1,700</w:t>
      </w:r>
      <w:r>
        <w:rPr>
          <w:rFonts w:ascii="宋体" w:hAnsi="宋体" w:cs="宋体" w:eastAsia="宋体" w:hint="default"/>
          <w:spacing w:val="-45"/>
        </w:rPr>
        <w:t> </w:t>
      </w:r>
      <w:r>
        <w:rPr>
          <w:spacing w:val="-5"/>
        </w:rPr>
        <w:t>万股，每股面值</w:t>
      </w:r>
      <w:r>
        <w:rPr>
          <w:spacing w:val="-44"/>
        </w:rPr>
        <w:t> </w:t>
      </w:r>
      <w:r>
        <w:rPr>
          <w:rFonts w:ascii="宋体" w:hAnsi="宋体" w:cs="宋体" w:eastAsia="宋体" w:hint="default"/>
        </w:rPr>
        <w:t>1</w:t>
      </w:r>
      <w:r>
        <w:rPr>
          <w:rFonts w:ascii="宋体" w:hAnsi="宋体" w:cs="宋体" w:eastAsia="宋体" w:hint="default"/>
          <w:spacing w:val="-45"/>
        </w:rPr>
        <w:t> </w:t>
      </w:r>
      <w:r>
        <w:rPr>
          <w:spacing w:val="-4"/>
        </w:rPr>
        <w:t>元，发行价格为人民币</w:t>
      </w:r>
      <w:r>
        <w:rPr>
          <w:spacing w:val="-45"/>
        </w:rPr>
        <w:t> </w:t>
      </w:r>
      <w:r>
        <w:rPr>
          <w:rFonts w:ascii="宋体" w:hAnsi="宋体" w:cs="宋体" w:eastAsia="宋体" w:hint="default"/>
        </w:rPr>
        <w:t>20.00</w:t>
      </w:r>
      <w:r>
        <w:rPr>
          <w:rFonts w:ascii="宋体" w:hAnsi="宋体" w:cs="宋体" w:eastAsia="宋体" w:hint="default"/>
          <w:spacing w:val="-45"/>
        </w:rPr>
        <w:t> </w:t>
      </w:r>
      <w:r>
        <w:rPr>
          <w:spacing w:val="-4"/>
        </w:rPr>
        <w:t>元，募集资金总额为人民币</w:t>
      </w:r>
    </w:p>
    <w:p>
      <w:pPr>
        <w:pStyle w:val="BodyText"/>
        <w:spacing w:line="408" w:lineRule="auto" w:before="46"/>
        <w:ind w:left="938" w:right="948"/>
        <w:jc w:val="both"/>
      </w:pPr>
      <w:r>
        <w:rPr>
          <w:rFonts w:ascii="宋体" w:hAnsi="宋体" w:cs="宋体" w:eastAsia="宋体" w:hint="default"/>
        </w:rPr>
        <w:t>340,000,000.00</w:t>
      </w:r>
      <w:r>
        <w:rPr>
          <w:rFonts w:ascii="宋体" w:hAnsi="宋体" w:cs="宋体" w:eastAsia="宋体" w:hint="default"/>
          <w:spacing w:val="-34"/>
        </w:rPr>
        <w:t> </w:t>
      </w:r>
      <w:r>
        <w:rPr/>
        <w:t>元。扣除发行费用合计人民币</w:t>
      </w:r>
      <w:r>
        <w:rPr>
          <w:spacing w:val="-34"/>
        </w:rPr>
        <w:t> </w:t>
      </w:r>
      <w:r>
        <w:rPr>
          <w:rFonts w:ascii="宋体" w:hAnsi="宋体" w:cs="宋体" w:eastAsia="宋体" w:hint="default"/>
        </w:rPr>
        <w:t>23,981,000.00</w:t>
      </w:r>
      <w:r>
        <w:rPr>
          <w:rFonts w:ascii="宋体" w:hAnsi="宋体" w:cs="宋体" w:eastAsia="宋体" w:hint="default"/>
          <w:spacing w:val="-34"/>
        </w:rPr>
        <w:t> </w:t>
      </w:r>
      <w:r>
        <w:rPr/>
        <w:t>元，实际募集资金净额为人</w:t>
      </w:r>
      <w:r>
        <w:rPr>
          <w:w w:val="100"/>
        </w:rPr>
        <w:t> </w:t>
      </w:r>
      <w:r>
        <w:rPr/>
        <w:t>民币</w:t>
      </w:r>
      <w:r>
        <w:rPr>
          <w:spacing w:val="-52"/>
        </w:rPr>
        <w:t> </w:t>
      </w:r>
      <w:r>
        <w:rPr>
          <w:rFonts w:ascii="宋体" w:hAnsi="宋体" w:cs="宋体" w:eastAsia="宋体" w:hint="default"/>
        </w:rPr>
        <w:t>316,019,000.00</w:t>
      </w:r>
      <w:r>
        <w:rPr>
          <w:rFonts w:ascii="宋体" w:hAnsi="宋体" w:cs="宋体" w:eastAsia="宋体" w:hint="default"/>
          <w:spacing w:val="-52"/>
        </w:rPr>
        <w:t> </w:t>
      </w:r>
      <w:r>
        <w:rPr/>
        <w:t>元。经深圳交易所深证上</w:t>
      </w:r>
      <w:r>
        <w:rPr>
          <w:spacing w:val="-9"/>
        </w:rPr>
        <w:t> </w:t>
      </w:r>
      <w:r>
        <w:rPr/>
        <w:t>【</w:t>
      </w:r>
      <w:r>
        <w:rPr>
          <w:rFonts w:ascii="宋体" w:hAnsi="宋体" w:cs="宋体" w:eastAsia="宋体" w:hint="default"/>
        </w:rPr>
        <w:t>2011</w:t>
      </w:r>
      <w:r>
        <w:rPr/>
        <w:t>】</w:t>
      </w:r>
      <w:r>
        <w:rPr>
          <w:rFonts w:ascii="宋体" w:hAnsi="宋体" w:cs="宋体" w:eastAsia="宋体" w:hint="default"/>
        </w:rPr>
        <w:t>218</w:t>
      </w:r>
      <w:r>
        <w:rPr>
          <w:rFonts w:ascii="宋体" w:hAnsi="宋体" w:cs="宋体" w:eastAsia="宋体" w:hint="default"/>
          <w:spacing w:val="-52"/>
        </w:rPr>
        <w:t> </w:t>
      </w:r>
      <w:r>
        <w:rPr>
          <w:spacing w:val="-3"/>
        </w:rPr>
        <w:t>号文同意，公司发行的人民币</w:t>
      </w:r>
      <w:r>
        <w:rPr>
          <w:w w:val="100"/>
        </w:rPr>
        <w:t> </w:t>
      </w:r>
      <w:r>
        <w:rPr/>
        <w:t>普通股股票于</w:t>
      </w:r>
      <w:r>
        <w:rPr>
          <w:spacing w:val="-53"/>
        </w:rPr>
        <w:t> </w:t>
      </w:r>
      <w:r>
        <w:rPr>
          <w:rFonts w:ascii="宋体" w:hAnsi="宋体" w:cs="宋体" w:eastAsia="宋体" w:hint="default"/>
        </w:rPr>
        <w:t>2011</w:t>
      </w:r>
      <w:r>
        <w:rPr>
          <w:rFonts w:ascii="宋体" w:hAnsi="宋体" w:cs="宋体" w:eastAsia="宋体" w:hint="default"/>
          <w:spacing w:val="-55"/>
        </w:rPr>
        <w:t> </w:t>
      </w:r>
      <w:r>
        <w:rPr/>
        <w:t>年</w:t>
      </w:r>
      <w:r>
        <w:rPr>
          <w:spacing w:val="-53"/>
        </w:rPr>
        <w:t> </w:t>
      </w:r>
      <w:r>
        <w:rPr>
          <w:rFonts w:ascii="宋体" w:hAnsi="宋体" w:cs="宋体" w:eastAsia="宋体" w:hint="default"/>
        </w:rPr>
        <w:t>7</w:t>
      </w:r>
      <w:r>
        <w:rPr>
          <w:rFonts w:ascii="宋体" w:hAnsi="宋体" w:cs="宋体" w:eastAsia="宋体" w:hint="default"/>
          <w:spacing w:val="-54"/>
        </w:rPr>
        <w:t> </w:t>
      </w:r>
      <w:r>
        <w:rPr/>
        <w:t>月</w:t>
      </w:r>
      <w:r>
        <w:rPr>
          <w:spacing w:val="-53"/>
        </w:rPr>
        <w:t> </w:t>
      </w:r>
      <w:r>
        <w:rPr>
          <w:rFonts w:ascii="宋体" w:hAnsi="宋体" w:cs="宋体" w:eastAsia="宋体" w:hint="default"/>
        </w:rPr>
        <w:t>19</w:t>
      </w:r>
      <w:r>
        <w:rPr>
          <w:rFonts w:ascii="宋体" w:hAnsi="宋体" w:cs="宋体" w:eastAsia="宋体" w:hint="default"/>
          <w:spacing w:val="-55"/>
        </w:rPr>
        <w:t> </w:t>
      </w:r>
      <w:r>
        <w:rPr/>
        <w:t>日在深圳交易所创业板上市。</w:t>
      </w:r>
    </w:p>
    <w:p>
      <w:pPr>
        <w:pStyle w:val="Heading3"/>
        <w:spacing w:line="408" w:lineRule="auto" w:before="87"/>
        <w:ind w:left="1358" w:right="1045" w:hanging="420"/>
        <w:jc w:val="both"/>
        <w:rPr>
          <w:b w:val="0"/>
          <w:bCs w:val="0"/>
        </w:rPr>
      </w:pPr>
      <w:r>
        <w:rPr>
          <w:rFonts w:ascii="宋体" w:hAnsi="宋体" w:cs="宋体" w:eastAsia="宋体" w:hint="default"/>
        </w:rPr>
        <w:t>2</w:t>
      </w:r>
      <w:r>
        <w:rPr/>
        <w:t>、</w:t>
      </w:r>
      <w:r>
        <w:rPr>
          <w:spacing w:val="-7"/>
        </w:rPr>
        <w:t> </w:t>
      </w:r>
      <w:r>
        <w:rPr/>
        <w:t>报告期内，公司未发生因送股、转增股本、配股、增发新股、非公开发行股票、权证</w:t>
      </w:r>
      <w:r>
        <w:rPr>
          <w:w w:val="100"/>
        </w:rPr>
        <w:t> </w:t>
      </w:r>
      <w:r>
        <w:rPr>
          <w:spacing w:val="-1"/>
        </w:rPr>
        <w:t>行权、实施股权激励计划、企业合并、可转换公司债券转股、减资、债券发行或其他</w:t>
      </w:r>
      <w:r>
        <w:rPr>
          <w:w w:val="100"/>
        </w:rPr>
        <w:t> </w:t>
      </w:r>
      <w:r>
        <w:rPr/>
        <w:t>原因引起公司股份总数及结构变动、公司资产负债结构变动的情况。</w:t>
      </w:r>
      <w:r>
        <w:rPr>
          <w:b w:val="0"/>
          <w:bCs w:val="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5"/>
          <w:szCs w:val="25"/>
        </w:rPr>
      </w:pPr>
    </w:p>
    <w:p>
      <w:pPr>
        <w:pStyle w:val="Heading3"/>
        <w:spacing w:line="444" w:lineRule="auto"/>
        <w:ind w:left="938" w:right="6420"/>
        <w:jc w:val="left"/>
        <w:rPr>
          <w:b w:val="0"/>
          <w:bCs w:val="0"/>
        </w:rPr>
      </w:pPr>
      <w:r>
        <w:rPr/>
        <w:t>（三）</w:t>
      </w:r>
      <w:r>
        <w:rPr>
          <w:spacing w:val="-19"/>
        </w:rPr>
        <w:t> </w:t>
      </w:r>
      <w:r>
        <w:rPr/>
        <w:t>股东和实际控制人情况</w:t>
      </w:r>
      <w:r>
        <w:rPr>
          <w:w w:val="100"/>
        </w:rPr>
        <w:t> </w:t>
      </w:r>
      <w:r>
        <w:rPr>
          <w:rFonts w:ascii="宋体" w:hAnsi="宋体" w:cs="宋体" w:eastAsia="宋体" w:hint="default"/>
        </w:rPr>
        <w:t>1</w:t>
      </w:r>
      <w:r>
        <w:rPr/>
        <w:t>、 股东数量和持股情况</w:t>
      </w:r>
      <w:r>
        <w:rPr>
          <w:b w:val="0"/>
          <w:bCs w:val="0"/>
        </w:rPr>
      </w:r>
    </w:p>
    <w:p>
      <w:pPr>
        <w:spacing w:line="235" w:lineRule="exact" w:before="0"/>
        <w:ind w:left="0" w:right="953"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2"/>
        <w:rPr>
          <w:rFonts w:ascii="宋体" w:hAnsi="宋体" w:cs="宋体" w:eastAsia="宋体" w:hint="default"/>
          <w:sz w:val="8"/>
          <w:szCs w:val="8"/>
        </w:rPr>
      </w:pPr>
    </w:p>
    <w:tbl>
      <w:tblPr>
        <w:tblW w:w="0" w:type="auto"/>
        <w:jc w:val="left"/>
        <w:tblInd w:w="186" w:type="dxa"/>
        <w:tblLayout w:type="fixed"/>
        <w:tblCellMar>
          <w:top w:w="0" w:type="dxa"/>
          <w:left w:w="0" w:type="dxa"/>
          <w:bottom w:w="0" w:type="dxa"/>
          <w:right w:w="0" w:type="dxa"/>
        </w:tblCellMar>
        <w:tblLook w:val="01E0"/>
      </w:tblPr>
      <w:tblGrid>
        <w:gridCol w:w="2328"/>
        <w:gridCol w:w="2353"/>
        <w:gridCol w:w="2955"/>
        <w:gridCol w:w="2182"/>
      </w:tblGrid>
      <w:tr>
        <w:trPr>
          <w:trHeight w:val="163" w:hRule="exact"/>
        </w:trPr>
        <w:tc>
          <w:tcPr>
            <w:tcW w:w="2328" w:type="dxa"/>
            <w:tcBorders>
              <w:top w:val="single" w:sz="4" w:space="0" w:color="000000"/>
              <w:left w:val="single" w:sz="4" w:space="0" w:color="000000"/>
              <w:bottom w:val="nil" w:sz="6" w:space="0" w:color="auto"/>
              <w:right w:val="single" w:sz="4" w:space="0" w:color="000000"/>
            </w:tcBorders>
            <w:shd w:val="clear" w:color="auto" w:fill="DCDCDC"/>
          </w:tcPr>
          <w:p>
            <w:pPr/>
          </w:p>
        </w:tc>
        <w:tc>
          <w:tcPr>
            <w:tcW w:w="2353" w:type="dxa"/>
            <w:vMerge w:val="restart"/>
            <w:tcBorders>
              <w:top w:val="single" w:sz="4" w:space="0" w:color="000000"/>
              <w:left w:val="single" w:sz="10" w:space="0" w:color="DCDCDC"/>
              <w:right w:val="single" w:sz="10" w:space="0" w:color="DCDCDC"/>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z w:val="21"/>
              </w:rPr>
              <w:t>3,667</w:t>
            </w:r>
          </w:p>
        </w:tc>
        <w:tc>
          <w:tcPr>
            <w:tcW w:w="2955" w:type="dxa"/>
            <w:vMerge w:val="restart"/>
            <w:tcBorders>
              <w:top w:val="single" w:sz="4" w:space="0" w:color="000000"/>
              <w:left w:val="single" w:sz="4" w:space="0" w:color="000000"/>
              <w:right w:val="single" w:sz="4" w:space="0" w:color="000000"/>
            </w:tcBorders>
            <w:shd w:val="clear" w:color="auto" w:fill="DCDCDC"/>
          </w:tcPr>
          <w:p>
            <w:pPr>
              <w:pStyle w:val="TableParagraph"/>
              <w:spacing w:line="271" w:lineRule="auto" w:before="30"/>
              <w:ind w:left="1051" w:right="103" w:hanging="946"/>
              <w:jc w:val="left"/>
              <w:rPr>
                <w:rFonts w:ascii="宋体" w:hAnsi="宋体" w:cs="宋体" w:eastAsia="宋体" w:hint="default"/>
                <w:sz w:val="21"/>
                <w:szCs w:val="21"/>
              </w:rPr>
            </w:pPr>
            <w:r>
              <w:rPr>
                <w:rFonts w:ascii="宋体" w:hAnsi="宋体" w:cs="宋体" w:eastAsia="宋体" w:hint="default"/>
                <w:spacing w:val="-2"/>
                <w:sz w:val="21"/>
                <w:szCs w:val="21"/>
              </w:rPr>
              <w:t>本年度报告公布日前一个月末</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股东总数</w:t>
            </w:r>
          </w:p>
        </w:tc>
        <w:tc>
          <w:tcPr>
            <w:tcW w:w="2182" w:type="dxa"/>
            <w:vMerge w:val="restart"/>
            <w:tcBorders>
              <w:top w:val="single" w:sz="4" w:space="0" w:color="000000"/>
              <w:left w:val="single" w:sz="13" w:space="0" w:color="DCDCDC"/>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5388</w:t>
            </w:r>
          </w:p>
        </w:tc>
      </w:tr>
      <w:tr>
        <w:trPr>
          <w:trHeight w:val="391" w:hRule="exact"/>
        </w:trPr>
        <w:tc>
          <w:tcPr>
            <w:tcW w:w="232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28"/>
              <w:ind w:left="286"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年末股东总数</w:t>
            </w:r>
          </w:p>
        </w:tc>
        <w:tc>
          <w:tcPr>
            <w:tcW w:w="2353" w:type="dxa"/>
            <w:vMerge/>
            <w:tcBorders>
              <w:left w:val="single" w:sz="10" w:space="0" w:color="DCDCDC"/>
              <w:right w:val="single" w:sz="10" w:space="0" w:color="DCDCDC"/>
            </w:tcBorders>
          </w:tcPr>
          <w:p>
            <w:pPr/>
          </w:p>
        </w:tc>
        <w:tc>
          <w:tcPr>
            <w:tcW w:w="2955" w:type="dxa"/>
            <w:vMerge/>
            <w:tcBorders>
              <w:left w:val="single" w:sz="4" w:space="0" w:color="000000"/>
              <w:right w:val="single" w:sz="4" w:space="0" w:color="000000"/>
            </w:tcBorders>
            <w:shd w:val="clear" w:color="auto" w:fill="DCDCDC"/>
          </w:tcPr>
          <w:p>
            <w:pPr/>
          </w:p>
        </w:tc>
        <w:tc>
          <w:tcPr>
            <w:tcW w:w="2182" w:type="dxa"/>
            <w:vMerge/>
            <w:tcBorders>
              <w:left w:val="single" w:sz="13" w:space="0" w:color="DCDCDC"/>
              <w:right w:val="single" w:sz="4" w:space="0" w:color="000000"/>
            </w:tcBorders>
          </w:tcPr>
          <w:p>
            <w:pPr/>
          </w:p>
        </w:tc>
      </w:tr>
      <w:tr>
        <w:trPr>
          <w:trHeight w:val="166" w:hRule="exact"/>
        </w:trPr>
        <w:tc>
          <w:tcPr>
            <w:tcW w:w="2328" w:type="dxa"/>
            <w:tcBorders>
              <w:top w:val="nil" w:sz="6" w:space="0" w:color="auto"/>
              <w:left w:val="single" w:sz="4" w:space="0" w:color="000000"/>
              <w:bottom w:val="single" w:sz="4" w:space="0" w:color="000000"/>
              <w:right w:val="single" w:sz="4" w:space="0" w:color="000000"/>
            </w:tcBorders>
            <w:shd w:val="clear" w:color="auto" w:fill="DCDCDC"/>
          </w:tcPr>
          <w:p>
            <w:pPr/>
          </w:p>
        </w:tc>
        <w:tc>
          <w:tcPr>
            <w:tcW w:w="2353" w:type="dxa"/>
            <w:vMerge/>
            <w:tcBorders>
              <w:left w:val="single" w:sz="10" w:space="0" w:color="DCDCDC"/>
              <w:bottom w:val="single" w:sz="4" w:space="0" w:color="000000"/>
              <w:right w:val="single" w:sz="10" w:space="0" w:color="DCDCDC"/>
            </w:tcBorders>
          </w:tcPr>
          <w:p>
            <w:pPr/>
          </w:p>
        </w:tc>
        <w:tc>
          <w:tcPr>
            <w:tcW w:w="2955" w:type="dxa"/>
            <w:vMerge/>
            <w:tcBorders>
              <w:left w:val="single" w:sz="4" w:space="0" w:color="000000"/>
              <w:bottom w:val="single" w:sz="4" w:space="0" w:color="000000"/>
              <w:right w:val="single" w:sz="4" w:space="0" w:color="000000"/>
            </w:tcBorders>
            <w:shd w:val="clear" w:color="auto" w:fill="DCDCDC"/>
          </w:tcPr>
          <w:p>
            <w:pPr/>
          </w:p>
        </w:tc>
        <w:tc>
          <w:tcPr>
            <w:tcW w:w="2182" w:type="dxa"/>
            <w:vMerge/>
            <w:tcBorders>
              <w:left w:val="single" w:sz="13" w:space="0" w:color="DCDCDC"/>
              <w:bottom w:val="single" w:sz="4" w:space="0" w:color="000000"/>
              <w:right w:val="single" w:sz="4" w:space="0" w:color="000000"/>
            </w:tcBorders>
          </w:tcPr>
          <w:p>
            <w:pPr/>
          </w:p>
        </w:tc>
      </w:tr>
      <w:tr>
        <w:trPr>
          <w:trHeight w:val="397" w:hRule="exact"/>
        </w:trPr>
        <w:tc>
          <w:tcPr>
            <w:tcW w:w="9818"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3"/>
              <w:ind w:left="1063"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名股东持股情况</w:t>
            </w:r>
          </w:p>
        </w:tc>
      </w:tr>
    </w:tbl>
    <w:p>
      <w:pPr>
        <w:spacing w:after="0" w:line="240" w:lineRule="auto"/>
        <w:jc w:val="left"/>
        <w:rPr>
          <w:rFonts w:ascii="宋体" w:hAnsi="宋体" w:cs="宋体" w:eastAsia="宋体" w:hint="default"/>
          <w:sz w:val="21"/>
          <w:szCs w:val="21"/>
        </w:rPr>
        <w:sectPr>
          <w:pgSz w:w="11910" w:h="16840"/>
          <w:pgMar w:header="893" w:footer="1040" w:top="1520" w:bottom="1220" w:left="860" w:right="840"/>
        </w:sectPr>
      </w:pPr>
    </w:p>
    <w:tbl>
      <w:tblPr>
        <w:tblW w:w="0" w:type="auto"/>
        <w:jc w:val="left"/>
        <w:tblInd w:w="114" w:type="dxa"/>
        <w:tblLayout w:type="fixed"/>
        <w:tblCellMar>
          <w:top w:w="0" w:type="dxa"/>
          <w:left w:w="0" w:type="dxa"/>
          <w:bottom w:w="0" w:type="dxa"/>
          <w:right w:w="0" w:type="dxa"/>
        </w:tblCellMar>
        <w:tblLook w:val="01E0"/>
      </w:tblPr>
      <w:tblGrid>
        <w:gridCol w:w="2340"/>
        <w:gridCol w:w="1301"/>
        <w:gridCol w:w="1301"/>
        <w:gridCol w:w="152"/>
        <w:gridCol w:w="1146"/>
        <w:gridCol w:w="521"/>
        <w:gridCol w:w="1301"/>
        <w:gridCol w:w="1767"/>
      </w:tblGrid>
      <w:tr>
        <w:trPr>
          <w:trHeight w:val="713" w:hRule="exact"/>
        </w:trPr>
        <w:tc>
          <w:tcPr>
            <w:tcW w:w="23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5"/>
              <w:ind w:left="746"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5"/>
              <w:ind w:right="221"/>
              <w:jc w:val="right"/>
              <w:rPr>
                <w:rFonts w:ascii="宋体" w:hAnsi="宋体" w:cs="宋体" w:eastAsia="宋体" w:hint="default"/>
                <w:sz w:val="21"/>
                <w:szCs w:val="21"/>
              </w:rPr>
            </w:pPr>
            <w:r>
              <w:rPr>
                <w:rFonts w:ascii="宋体" w:hAnsi="宋体" w:cs="宋体" w:eastAsia="宋体" w:hint="default"/>
                <w:spacing w:val="-1"/>
                <w:sz w:val="21"/>
                <w:szCs w:val="21"/>
              </w:rPr>
              <w:t>股东性质</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5"/>
              <w:ind w:left="21" w:right="0"/>
              <w:jc w:val="left"/>
              <w:rPr>
                <w:rFonts w:ascii="宋体" w:hAnsi="宋体" w:cs="宋体" w:eastAsia="宋体" w:hint="default"/>
                <w:sz w:val="21"/>
                <w:szCs w:val="21"/>
              </w:rPr>
            </w:pPr>
            <w:r>
              <w:rPr>
                <w:rFonts w:ascii="宋体" w:hAnsi="宋体" w:cs="宋体" w:eastAsia="宋体" w:hint="default"/>
                <w:spacing w:val="-4"/>
                <w:sz w:val="21"/>
                <w:szCs w:val="21"/>
              </w:rPr>
              <w:t>持股比例（</w:t>
            </w:r>
            <w:r>
              <w:rPr>
                <w:rFonts w:ascii="宋体" w:hAnsi="宋体" w:cs="宋体" w:eastAsia="宋体" w:hint="default"/>
                <w:spacing w:val="-4"/>
                <w:sz w:val="21"/>
                <w:szCs w:val="21"/>
              </w:rPr>
              <w:t>%</w:t>
            </w:r>
          </w:p>
        </w:tc>
        <w:tc>
          <w:tcPr>
            <w:tcW w:w="152" w:type="dxa"/>
            <w:tcBorders>
              <w:top w:val="single" w:sz="4" w:space="0" w:color="000000"/>
              <w:left w:val="single" w:sz="4" w:space="0" w:color="000000"/>
              <w:bottom w:val="single" w:sz="4" w:space="0" w:color="000000"/>
              <w:right w:val="nil" w:sz="6" w:space="0" w:color="auto"/>
            </w:tcBorders>
            <w:shd w:val="clear" w:color="auto" w:fill="DCDCDC"/>
          </w:tcPr>
          <w:p>
            <w:pPr>
              <w:pStyle w:val="TableParagraph"/>
              <w:spacing w:line="240" w:lineRule="auto" w:before="175"/>
              <w:ind w:left="-140"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146"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40" w:lineRule="auto" w:before="175"/>
              <w:ind w:left="75"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82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9"/>
              <w:ind w:left="590" w:right="62" w:hanging="526"/>
              <w:jc w:val="left"/>
              <w:rPr>
                <w:rFonts w:ascii="宋体" w:hAnsi="宋体" w:cs="宋体" w:eastAsia="宋体" w:hint="default"/>
                <w:sz w:val="21"/>
                <w:szCs w:val="21"/>
              </w:rPr>
            </w:pPr>
            <w:r>
              <w:rPr>
                <w:rFonts w:ascii="宋体" w:hAnsi="宋体" w:cs="宋体" w:eastAsia="宋体" w:hint="default"/>
                <w:sz w:val="21"/>
                <w:szCs w:val="21"/>
              </w:rPr>
              <w:t>持有有限售条件股</w:t>
            </w:r>
            <w:r>
              <w:rPr>
                <w:rFonts w:ascii="宋体" w:hAnsi="宋体" w:cs="宋体" w:eastAsia="宋体" w:hint="default"/>
                <w:w w:val="100"/>
                <w:sz w:val="21"/>
                <w:szCs w:val="21"/>
              </w:rPr>
              <w:t> </w:t>
            </w:r>
            <w:r>
              <w:rPr>
                <w:rFonts w:ascii="宋体" w:hAnsi="宋体" w:cs="宋体" w:eastAsia="宋体" w:hint="default"/>
                <w:sz w:val="21"/>
                <w:szCs w:val="21"/>
              </w:rPr>
              <w:t>份数量</w:t>
            </w:r>
          </w:p>
        </w:tc>
        <w:tc>
          <w:tcPr>
            <w:tcW w:w="17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9"/>
              <w:ind w:left="667" w:right="36" w:hanging="632"/>
              <w:jc w:val="left"/>
              <w:rPr>
                <w:rFonts w:ascii="宋体" w:hAnsi="宋体" w:cs="宋体" w:eastAsia="宋体" w:hint="default"/>
                <w:sz w:val="21"/>
                <w:szCs w:val="21"/>
              </w:rPr>
            </w:pPr>
            <w:r>
              <w:rPr>
                <w:rFonts w:ascii="宋体" w:hAnsi="宋体" w:cs="宋体" w:eastAsia="宋体" w:hint="default"/>
                <w:sz w:val="21"/>
                <w:szCs w:val="21"/>
              </w:rPr>
              <w:t>质押或冻结的股份</w:t>
            </w:r>
            <w:r>
              <w:rPr>
                <w:rFonts w:ascii="宋体" w:hAnsi="宋体" w:cs="宋体" w:eastAsia="宋体" w:hint="default"/>
                <w:w w:val="100"/>
                <w:sz w:val="21"/>
                <w:szCs w:val="21"/>
              </w:rPr>
              <w:t> </w:t>
            </w:r>
            <w:r>
              <w:rPr>
                <w:rFonts w:ascii="宋体" w:hAnsi="宋体" w:cs="宋体" w:eastAsia="宋体" w:hint="default"/>
                <w:sz w:val="21"/>
                <w:szCs w:val="21"/>
              </w:rPr>
              <w:t>数量</w:t>
            </w:r>
          </w:p>
        </w:tc>
      </w:tr>
      <w:tr>
        <w:trPr>
          <w:trHeight w:val="40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4" w:right="0"/>
              <w:jc w:val="left"/>
              <w:rPr>
                <w:rFonts w:ascii="宋体" w:hAnsi="宋体" w:cs="宋体" w:eastAsia="宋体" w:hint="default"/>
                <w:sz w:val="21"/>
                <w:szCs w:val="21"/>
              </w:rPr>
            </w:pPr>
            <w:r>
              <w:rPr>
                <w:rFonts w:ascii="宋体" w:hAnsi="宋体" w:cs="宋体" w:eastAsia="宋体" w:hint="default"/>
                <w:sz w:val="21"/>
                <w:szCs w:val="21"/>
              </w:rPr>
              <w:t>陆文雄</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2"/>
              <w:jc w:val="right"/>
              <w:rPr>
                <w:rFonts w:ascii="宋体" w:hAnsi="宋体" w:cs="宋体" w:eastAsia="宋体" w:hint="default"/>
                <w:sz w:val="21"/>
                <w:szCs w:val="21"/>
              </w:rPr>
            </w:pPr>
            <w:r>
              <w:rPr>
                <w:rFonts w:ascii="宋体" w:hAnsi="宋体" w:cs="宋体" w:eastAsia="宋体" w:hint="default"/>
                <w:spacing w:val="-1"/>
                <w:sz w:val="21"/>
                <w:szCs w:val="21"/>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sz w:val="21"/>
              </w:rPr>
              <w:t>23.14%</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13" w:right="0"/>
              <w:jc w:val="left"/>
              <w:rPr>
                <w:rFonts w:ascii="宋体" w:hAnsi="宋体" w:cs="宋体" w:eastAsia="宋体" w:hint="default"/>
                <w:sz w:val="21"/>
                <w:szCs w:val="21"/>
              </w:rPr>
            </w:pPr>
            <w:r>
              <w:rPr>
                <w:rFonts w:ascii="宋体"/>
                <w:sz w:val="21"/>
              </w:rPr>
              <w:t>15,502,200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736" w:right="0"/>
              <w:jc w:val="left"/>
              <w:rPr>
                <w:rFonts w:ascii="宋体" w:hAnsi="宋体" w:cs="宋体" w:eastAsia="宋体" w:hint="default"/>
                <w:sz w:val="21"/>
                <w:szCs w:val="21"/>
              </w:rPr>
            </w:pPr>
            <w:r>
              <w:rPr>
                <w:rFonts w:ascii="宋体"/>
                <w:sz w:val="21"/>
              </w:rPr>
              <w:t>15,502,200</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w w:val="100"/>
                <w:sz w:val="21"/>
              </w:rPr>
              <w:t>0</w:t>
            </w:r>
          </w:p>
        </w:tc>
      </w:tr>
      <w:tr>
        <w:trPr>
          <w:trHeight w:val="401"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4" w:right="0"/>
              <w:jc w:val="left"/>
              <w:rPr>
                <w:rFonts w:ascii="宋体" w:hAnsi="宋体" w:cs="宋体" w:eastAsia="宋体" w:hint="default"/>
                <w:sz w:val="21"/>
                <w:szCs w:val="21"/>
              </w:rPr>
            </w:pPr>
            <w:r>
              <w:rPr>
                <w:rFonts w:ascii="宋体" w:hAnsi="宋体" w:cs="宋体" w:eastAsia="宋体" w:hint="default"/>
                <w:sz w:val="21"/>
                <w:szCs w:val="21"/>
              </w:rPr>
              <w:t>陈宏科</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2"/>
              <w:jc w:val="right"/>
              <w:rPr>
                <w:rFonts w:ascii="宋体" w:hAnsi="宋体" w:cs="宋体" w:eastAsia="宋体" w:hint="default"/>
                <w:sz w:val="21"/>
                <w:szCs w:val="21"/>
              </w:rPr>
            </w:pPr>
            <w:r>
              <w:rPr>
                <w:rFonts w:ascii="宋体" w:hAnsi="宋体" w:cs="宋体" w:eastAsia="宋体" w:hint="default"/>
                <w:spacing w:val="-1"/>
                <w:sz w:val="21"/>
                <w:szCs w:val="21"/>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sz w:val="21"/>
              </w:rPr>
              <w:t>12.47%</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19" w:right="0"/>
              <w:jc w:val="left"/>
              <w:rPr>
                <w:rFonts w:ascii="宋体" w:hAnsi="宋体" w:cs="宋体" w:eastAsia="宋体" w:hint="default"/>
                <w:sz w:val="21"/>
                <w:szCs w:val="21"/>
              </w:rPr>
            </w:pPr>
            <w:r>
              <w:rPr>
                <w:rFonts w:ascii="宋体"/>
                <w:sz w:val="21"/>
              </w:rPr>
              <w:t>8,355,350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842" w:right="0"/>
              <w:jc w:val="left"/>
              <w:rPr>
                <w:rFonts w:ascii="宋体" w:hAnsi="宋体" w:cs="宋体" w:eastAsia="宋体" w:hint="default"/>
                <w:sz w:val="21"/>
                <w:szCs w:val="21"/>
              </w:rPr>
            </w:pPr>
            <w:r>
              <w:rPr>
                <w:rFonts w:ascii="宋体"/>
                <w:sz w:val="21"/>
              </w:rPr>
              <w:t>8,355,350</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w w:val="100"/>
                <w:sz w:val="21"/>
              </w:rPr>
              <w:t>0</w:t>
            </w:r>
          </w:p>
        </w:tc>
      </w:tr>
      <w:tr>
        <w:trPr>
          <w:trHeight w:val="40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4" w:right="0"/>
              <w:jc w:val="left"/>
              <w:rPr>
                <w:rFonts w:ascii="宋体" w:hAnsi="宋体" w:cs="宋体" w:eastAsia="宋体" w:hint="default"/>
                <w:sz w:val="21"/>
                <w:szCs w:val="21"/>
              </w:rPr>
            </w:pPr>
            <w:r>
              <w:rPr>
                <w:rFonts w:ascii="宋体" w:hAnsi="宋体" w:cs="宋体" w:eastAsia="宋体" w:hint="default"/>
                <w:sz w:val="21"/>
                <w:szCs w:val="21"/>
              </w:rPr>
              <w:t>杜力耘</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2"/>
              <w:jc w:val="right"/>
              <w:rPr>
                <w:rFonts w:ascii="宋体" w:hAnsi="宋体" w:cs="宋体" w:eastAsia="宋体" w:hint="default"/>
                <w:sz w:val="21"/>
                <w:szCs w:val="21"/>
              </w:rPr>
            </w:pPr>
            <w:r>
              <w:rPr>
                <w:rFonts w:ascii="宋体" w:hAnsi="宋体" w:cs="宋体" w:eastAsia="宋体" w:hint="default"/>
                <w:spacing w:val="-1"/>
                <w:sz w:val="21"/>
                <w:szCs w:val="21"/>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sz w:val="21"/>
              </w:rPr>
              <w:t>11.55%</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19" w:right="0"/>
              <w:jc w:val="left"/>
              <w:rPr>
                <w:rFonts w:ascii="宋体" w:hAnsi="宋体" w:cs="宋体" w:eastAsia="宋体" w:hint="default"/>
                <w:sz w:val="21"/>
                <w:szCs w:val="21"/>
              </w:rPr>
            </w:pPr>
            <w:r>
              <w:rPr>
                <w:rFonts w:ascii="宋体"/>
                <w:sz w:val="21"/>
              </w:rPr>
              <w:t>7,740,400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842" w:right="0"/>
              <w:jc w:val="left"/>
              <w:rPr>
                <w:rFonts w:ascii="宋体" w:hAnsi="宋体" w:cs="宋体" w:eastAsia="宋体" w:hint="default"/>
                <w:sz w:val="21"/>
                <w:szCs w:val="21"/>
              </w:rPr>
            </w:pPr>
            <w:r>
              <w:rPr>
                <w:rFonts w:ascii="宋体"/>
                <w:sz w:val="21"/>
              </w:rPr>
              <w:t>7,740,400</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w w:val="100"/>
                <w:sz w:val="21"/>
              </w:rPr>
              <w:t>0</w:t>
            </w:r>
          </w:p>
        </w:tc>
      </w:tr>
      <w:tr>
        <w:trPr>
          <w:trHeight w:val="401"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4" w:right="0"/>
              <w:jc w:val="left"/>
              <w:rPr>
                <w:rFonts w:ascii="宋体" w:hAnsi="宋体" w:cs="宋体" w:eastAsia="宋体" w:hint="default"/>
                <w:sz w:val="21"/>
                <w:szCs w:val="21"/>
              </w:rPr>
            </w:pPr>
            <w:r>
              <w:rPr>
                <w:rFonts w:ascii="宋体" w:hAnsi="宋体" w:cs="宋体" w:eastAsia="宋体" w:hint="default"/>
                <w:sz w:val="21"/>
                <w:szCs w:val="21"/>
              </w:rPr>
              <w:t>楼晔</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2"/>
              <w:jc w:val="right"/>
              <w:rPr>
                <w:rFonts w:ascii="宋体" w:hAnsi="宋体" w:cs="宋体" w:eastAsia="宋体" w:hint="default"/>
                <w:sz w:val="21"/>
                <w:szCs w:val="21"/>
              </w:rPr>
            </w:pPr>
            <w:r>
              <w:rPr>
                <w:rFonts w:ascii="宋体" w:hAnsi="宋体" w:cs="宋体" w:eastAsia="宋体" w:hint="default"/>
                <w:spacing w:val="-1"/>
                <w:sz w:val="21"/>
                <w:szCs w:val="21"/>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sz w:val="21"/>
              </w:rPr>
              <w:t>10.38%</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19" w:right="0"/>
              <w:jc w:val="left"/>
              <w:rPr>
                <w:rFonts w:ascii="宋体" w:hAnsi="宋体" w:cs="宋体" w:eastAsia="宋体" w:hint="default"/>
                <w:sz w:val="21"/>
                <w:szCs w:val="21"/>
              </w:rPr>
            </w:pPr>
            <w:r>
              <w:rPr>
                <w:rFonts w:ascii="宋体"/>
                <w:sz w:val="21"/>
              </w:rPr>
              <w:t>6,952,000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842" w:right="0"/>
              <w:jc w:val="left"/>
              <w:rPr>
                <w:rFonts w:ascii="宋体" w:hAnsi="宋体" w:cs="宋体" w:eastAsia="宋体" w:hint="default"/>
                <w:sz w:val="21"/>
                <w:szCs w:val="21"/>
              </w:rPr>
            </w:pPr>
            <w:r>
              <w:rPr>
                <w:rFonts w:ascii="宋体"/>
                <w:sz w:val="21"/>
              </w:rPr>
              <w:t>6,952,000</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w w:val="100"/>
                <w:sz w:val="21"/>
              </w:rPr>
              <w:t>0</w:t>
            </w:r>
          </w:p>
        </w:tc>
      </w:tr>
      <w:tr>
        <w:trPr>
          <w:trHeight w:val="40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4" w:right="0"/>
              <w:jc w:val="left"/>
              <w:rPr>
                <w:rFonts w:ascii="宋体" w:hAnsi="宋体" w:cs="宋体" w:eastAsia="宋体" w:hint="default"/>
                <w:sz w:val="21"/>
                <w:szCs w:val="21"/>
              </w:rPr>
            </w:pPr>
            <w:r>
              <w:rPr>
                <w:rFonts w:ascii="宋体" w:hAnsi="宋体" w:cs="宋体" w:eastAsia="宋体" w:hint="default"/>
                <w:sz w:val="21"/>
                <w:szCs w:val="21"/>
              </w:rPr>
              <w:t>姜蓓蓓</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2"/>
              <w:jc w:val="right"/>
              <w:rPr>
                <w:rFonts w:ascii="宋体" w:hAnsi="宋体" w:cs="宋体" w:eastAsia="宋体" w:hint="default"/>
                <w:sz w:val="21"/>
                <w:szCs w:val="21"/>
              </w:rPr>
            </w:pPr>
            <w:r>
              <w:rPr>
                <w:rFonts w:ascii="宋体" w:hAnsi="宋体" w:cs="宋体" w:eastAsia="宋体" w:hint="default"/>
                <w:spacing w:val="-1"/>
                <w:sz w:val="21"/>
                <w:szCs w:val="21"/>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sz w:val="21"/>
              </w:rPr>
              <w:t>4.66%</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19" w:right="0"/>
              <w:jc w:val="left"/>
              <w:rPr>
                <w:rFonts w:ascii="宋体" w:hAnsi="宋体" w:cs="宋体" w:eastAsia="宋体" w:hint="default"/>
                <w:sz w:val="21"/>
                <w:szCs w:val="21"/>
              </w:rPr>
            </w:pPr>
            <w:r>
              <w:rPr>
                <w:rFonts w:ascii="宋体"/>
                <w:sz w:val="21"/>
              </w:rPr>
              <w:t>3,125,250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842" w:right="0"/>
              <w:jc w:val="left"/>
              <w:rPr>
                <w:rFonts w:ascii="宋体" w:hAnsi="宋体" w:cs="宋体" w:eastAsia="宋体" w:hint="default"/>
                <w:sz w:val="21"/>
                <w:szCs w:val="21"/>
              </w:rPr>
            </w:pPr>
            <w:r>
              <w:rPr>
                <w:rFonts w:ascii="宋体"/>
                <w:sz w:val="21"/>
              </w:rPr>
              <w:t>3,125,250</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w w:val="100"/>
                <w:sz w:val="21"/>
              </w:rPr>
              <w:t>0</w:t>
            </w:r>
          </w:p>
        </w:tc>
      </w:tr>
      <w:tr>
        <w:trPr>
          <w:trHeight w:val="1025"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9"/>
              <w:ind w:left="24" w:right="201"/>
              <w:jc w:val="both"/>
              <w:rPr>
                <w:rFonts w:ascii="宋体" w:hAnsi="宋体" w:cs="宋体" w:eastAsia="宋体" w:hint="default"/>
                <w:sz w:val="21"/>
                <w:szCs w:val="21"/>
              </w:rPr>
            </w:pPr>
            <w:r>
              <w:rPr>
                <w:rFonts w:ascii="宋体" w:hAnsi="宋体" w:cs="宋体" w:eastAsia="宋体" w:hint="default"/>
                <w:spacing w:val="-2"/>
                <w:sz w:val="21"/>
                <w:szCs w:val="21"/>
              </w:rPr>
              <w:t>交通银行－光大保德信</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2"/>
                <w:sz w:val="21"/>
                <w:szCs w:val="21"/>
              </w:rPr>
              <w:t>中小盘股票型证券投资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基金</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75"/>
              <w:ind w:left="23" w:right="21"/>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z w:val="21"/>
                <w:szCs w:val="21"/>
              </w:rPr>
              <w:t>非</w:t>
            </w:r>
            <w:r>
              <w:rPr>
                <w:rFonts w:ascii="宋体" w:hAnsi="宋体" w:cs="宋体" w:eastAsia="宋体" w:hint="default"/>
                <w:spacing w:val="-57"/>
                <w:sz w:val="21"/>
                <w:szCs w:val="21"/>
              </w:rPr>
              <w:t> </w:t>
            </w:r>
            <w:r>
              <w:rPr>
                <w:rFonts w:ascii="宋体" w:hAnsi="宋体" w:cs="宋体" w:eastAsia="宋体" w:hint="default"/>
                <w:sz w:val="21"/>
                <w:szCs w:val="21"/>
              </w:rPr>
              <w:t>国</w:t>
            </w:r>
            <w:r>
              <w:rPr>
                <w:rFonts w:ascii="宋体" w:hAnsi="宋体" w:cs="宋体" w:eastAsia="宋体" w:hint="default"/>
                <w:spacing w:val="-59"/>
                <w:sz w:val="21"/>
                <w:szCs w:val="21"/>
              </w:rPr>
              <w:t> </w:t>
            </w:r>
            <w:r>
              <w:rPr>
                <w:rFonts w:ascii="宋体" w:hAnsi="宋体" w:cs="宋体" w:eastAsia="宋体" w:hint="default"/>
                <w:sz w:val="21"/>
                <w:szCs w:val="21"/>
              </w:rPr>
              <w:t>有</w:t>
            </w:r>
            <w:r>
              <w:rPr>
                <w:rFonts w:ascii="宋体" w:hAnsi="宋体" w:cs="宋体" w:eastAsia="宋体" w:hint="default"/>
                <w:w w:val="100"/>
                <w:sz w:val="21"/>
                <w:szCs w:val="21"/>
              </w:rPr>
              <w:t> </w:t>
            </w: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23"/>
              <w:jc w:val="right"/>
              <w:rPr>
                <w:rFonts w:ascii="宋体" w:hAnsi="宋体" w:cs="宋体" w:eastAsia="宋体" w:hint="default"/>
                <w:sz w:val="21"/>
                <w:szCs w:val="21"/>
              </w:rPr>
            </w:pPr>
            <w:r>
              <w:rPr>
                <w:rFonts w:ascii="宋体"/>
                <w:sz w:val="21"/>
              </w:rPr>
              <w:t>3.03%</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319" w:right="0"/>
              <w:jc w:val="left"/>
              <w:rPr>
                <w:rFonts w:ascii="宋体" w:hAnsi="宋体" w:cs="宋体" w:eastAsia="宋体" w:hint="default"/>
                <w:sz w:val="21"/>
                <w:szCs w:val="21"/>
              </w:rPr>
            </w:pPr>
            <w:r>
              <w:rPr>
                <w:rFonts w:ascii="宋体"/>
                <w:sz w:val="21"/>
              </w:rPr>
              <w:t>2,028,570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842" w:right="0"/>
              <w:jc w:val="left"/>
              <w:rPr>
                <w:rFonts w:ascii="宋体" w:hAnsi="宋体" w:cs="宋体" w:eastAsia="宋体" w:hint="default"/>
                <w:sz w:val="21"/>
                <w:szCs w:val="21"/>
              </w:rPr>
            </w:pPr>
            <w:r>
              <w:rPr>
                <w:rFonts w:ascii="宋体"/>
                <w:sz w:val="21"/>
              </w:rPr>
              <w:t>2,028,570</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23"/>
              <w:jc w:val="right"/>
              <w:rPr>
                <w:rFonts w:ascii="宋体" w:hAnsi="宋体" w:cs="宋体" w:eastAsia="宋体" w:hint="default"/>
                <w:sz w:val="21"/>
                <w:szCs w:val="21"/>
              </w:rPr>
            </w:pPr>
            <w:r>
              <w:rPr>
                <w:rFonts w:ascii="宋体"/>
                <w:w w:val="100"/>
                <w:sz w:val="21"/>
              </w:rPr>
              <w:t>0</w:t>
            </w:r>
          </w:p>
        </w:tc>
      </w:tr>
      <w:tr>
        <w:trPr>
          <w:trHeight w:val="40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4" w:right="0"/>
              <w:jc w:val="left"/>
              <w:rPr>
                <w:rFonts w:ascii="宋体" w:hAnsi="宋体" w:cs="宋体" w:eastAsia="宋体" w:hint="default"/>
                <w:sz w:val="21"/>
                <w:szCs w:val="21"/>
              </w:rPr>
            </w:pPr>
            <w:r>
              <w:rPr>
                <w:rFonts w:ascii="宋体" w:hAnsi="宋体" w:cs="宋体" w:eastAsia="宋体" w:hint="default"/>
                <w:sz w:val="21"/>
                <w:szCs w:val="21"/>
              </w:rPr>
              <w:t>滕长春</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2"/>
              <w:jc w:val="right"/>
              <w:rPr>
                <w:rFonts w:ascii="宋体" w:hAnsi="宋体" w:cs="宋体" w:eastAsia="宋体" w:hint="default"/>
                <w:sz w:val="21"/>
                <w:szCs w:val="21"/>
              </w:rPr>
            </w:pPr>
            <w:r>
              <w:rPr>
                <w:rFonts w:ascii="宋体" w:hAnsi="宋体" w:cs="宋体" w:eastAsia="宋体" w:hint="default"/>
                <w:spacing w:val="-1"/>
                <w:sz w:val="21"/>
                <w:szCs w:val="21"/>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sz w:val="21"/>
              </w:rPr>
              <w:t>2.63%</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19" w:right="0"/>
              <w:jc w:val="left"/>
              <w:rPr>
                <w:rFonts w:ascii="宋体" w:hAnsi="宋体" w:cs="宋体" w:eastAsia="宋体" w:hint="default"/>
                <w:sz w:val="21"/>
                <w:szCs w:val="21"/>
              </w:rPr>
            </w:pPr>
            <w:r>
              <w:rPr>
                <w:rFonts w:ascii="宋体"/>
                <w:sz w:val="21"/>
              </w:rPr>
              <w:t>1,762,200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842" w:right="0"/>
              <w:jc w:val="left"/>
              <w:rPr>
                <w:rFonts w:ascii="宋体" w:hAnsi="宋体" w:cs="宋体" w:eastAsia="宋体" w:hint="default"/>
                <w:sz w:val="21"/>
                <w:szCs w:val="21"/>
              </w:rPr>
            </w:pPr>
            <w:r>
              <w:rPr>
                <w:rFonts w:ascii="宋体"/>
                <w:sz w:val="21"/>
              </w:rPr>
              <w:t>1,762,200</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w w:val="100"/>
                <w:sz w:val="21"/>
              </w:rPr>
              <w:t>0</w:t>
            </w:r>
          </w:p>
        </w:tc>
      </w:tr>
      <w:tr>
        <w:trPr>
          <w:trHeight w:val="1025"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19"/>
              <w:ind w:left="24" w:right="202"/>
              <w:jc w:val="both"/>
              <w:rPr>
                <w:rFonts w:ascii="宋体" w:hAnsi="宋体" w:cs="宋体" w:eastAsia="宋体" w:hint="default"/>
                <w:sz w:val="21"/>
                <w:szCs w:val="21"/>
              </w:rPr>
            </w:pPr>
            <w:r>
              <w:rPr>
                <w:rFonts w:ascii="宋体" w:hAnsi="宋体" w:cs="宋体" w:eastAsia="宋体" w:hint="default"/>
                <w:spacing w:val="-2"/>
                <w:sz w:val="21"/>
                <w:szCs w:val="21"/>
              </w:rPr>
              <w:t>交通银行－泰达宏利价</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值优化型成长类行业证</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券投资基金</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175"/>
              <w:ind w:left="23" w:right="21"/>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z w:val="21"/>
                <w:szCs w:val="21"/>
              </w:rPr>
              <w:t>非</w:t>
            </w:r>
            <w:r>
              <w:rPr>
                <w:rFonts w:ascii="宋体" w:hAnsi="宋体" w:cs="宋体" w:eastAsia="宋体" w:hint="default"/>
                <w:spacing w:val="-57"/>
                <w:sz w:val="21"/>
                <w:szCs w:val="21"/>
              </w:rPr>
              <w:t> </w:t>
            </w:r>
            <w:r>
              <w:rPr>
                <w:rFonts w:ascii="宋体" w:hAnsi="宋体" w:cs="宋体" w:eastAsia="宋体" w:hint="default"/>
                <w:sz w:val="21"/>
                <w:szCs w:val="21"/>
              </w:rPr>
              <w:t>国</w:t>
            </w:r>
            <w:r>
              <w:rPr>
                <w:rFonts w:ascii="宋体" w:hAnsi="宋体" w:cs="宋体" w:eastAsia="宋体" w:hint="default"/>
                <w:spacing w:val="-59"/>
                <w:sz w:val="21"/>
                <w:szCs w:val="21"/>
              </w:rPr>
              <w:t> </w:t>
            </w:r>
            <w:r>
              <w:rPr>
                <w:rFonts w:ascii="宋体" w:hAnsi="宋体" w:cs="宋体" w:eastAsia="宋体" w:hint="default"/>
                <w:sz w:val="21"/>
                <w:szCs w:val="21"/>
              </w:rPr>
              <w:t>有</w:t>
            </w:r>
            <w:r>
              <w:rPr>
                <w:rFonts w:ascii="宋体" w:hAnsi="宋体" w:cs="宋体" w:eastAsia="宋体" w:hint="default"/>
                <w:w w:val="100"/>
                <w:sz w:val="21"/>
                <w:szCs w:val="21"/>
              </w:rPr>
              <w:t> </w:t>
            </w: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23"/>
              <w:jc w:val="right"/>
              <w:rPr>
                <w:rFonts w:ascii="宋体" w:hAnsi="宋体" w:cs="宋体" w:eastAsia="宋体" w:hint="default"/>
                <w:sz w:val="21"/>
                <w:szCs w:val="21"/>
              </w:rPr>
            </w:pPr>
            <w:r>
              <w:rPr>
                <w:rFonts w:ascii="宋体"/>
                <w:sz w:val="21"/>
              </w:rPr>
              <w:t>2.30%</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319" w:right="0"/>
              <w:jc w:val="left"/>
              <w:rPr>
                <w:rFonts w:ascii="宋体" w:hAnsi="宋体" w:cs="宋体" w:eastAsia="宋体" w:hint="default"/>
                <w:sz w:val="21"/>
                <w:szCs w:val="21"/>
              </w:rPr>
            </w:pPr>
            <w:r>
              <w:rPr>
                <w:rFonts w:ascii="宋体"/>
                <w:sz w:val="21"/>
              </w:rPr>
              <w:t>1,543,758</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842" w:right="0"/>
              <w:jc w:val="left"/>
              <w:rPr>
                <w:rFonts w:ascii="宋体" w:hAnsi="宋体" w:cs="宋体" w:eastAsia="宋体" w:hint="default"/>
                <w:sz w:val="21"/>
                <w:szCs w:val="21"/>
              </w:rPr>
            </w:pPr>
            <w:r>
              <w:rPr>
                <w:rFonts w:ascii="宋体"/>
                <w:sz w:val="21"/>
              </w:rPr>
              <w:t>1,543,758</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23"/>
              <w:jc w:val="right"/>
              <w:rPr>
                <w:rFonts w:ascii="宋体" w:hAnsi="宋体" w:cs="宋体" w:eastAsia="宋体" w:hint="default"/>
                <w:sz w:val="21"/>
                <w:szCs w:val="21"/>
              </w:rPr>
            </w:pPr>
            <w:r>
              <w:rPr>
                <w:rFonts w:ascii="宋体"/>
                <w:w w:val="100"/>
                <w:sz w:val="21"/>
              </w:rPr>
              <w:t>0</w:t>
            </w:r>
          </w:p>
        </w:tc>
      </w:tr>
      <w:tr>
        <w:trPr>
          <w:trHeight w:val="40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4" w:right="0"/>
              <w:jc w:val="left"/>
              <w:rPr>
                <w:rFonts w:ascii="宋体" w:hAnsi="宋体" w:cs="宋体" w:eastAsia="宋体" w:hint="default"/>
                <w:sz w:val="21"/>
                <w:szCs w:val="21"/>
              </w:rPr>
            </w:pPr>
            <w:r>
              <w:rPr>
                <w:rFonts w:ascii="宋体" w:hAnsi="宋体" w:cs="宋体" w:eastAsia="宋体" w:hint="default"/>
                <w:sz w:val="21"/>
                <w:szCs w:val="21"/>
              </w:rPr>
              <w:t>丁毅</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2"/>
              <w:jc w:val="right"/>
              <w:rPr>
                <w:rFonts w:ascii="宋体" w:hAnsi="宋体" w:cs="宋体" w:eastAsia="宋体" w:hint="default"/>
                <w:sz w:val="21"/>
                <w:szCs w:val="21"/>
              </w:rPr>
            </w:pPr>
            <w:r>
              <w:rPr>
                <w:rFonts w:ascii="宋体" w:hAnsi="宋体" w:cs="宋体" w:eastAsia="宋体" w:hint="default"/>
                <w:spacing w:val="-1"/>
                <w:sz w:val="21"/>
                <w:szCs w:val="21"/>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sz w:val="21"/>
              </w:rPr>
              <w:t>2.08%</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19" w:right="0"/>
              <w:jc w:val="left"/>
              <w:rPr>
                <w:rFonts w:ascii="宋体" w:hAnsi="宋体" w:cs="宋体" w:eastAsia="宋体" w:hint="default"/>
                <w:sz w:val="21"/>
                <w:szCs w:val="21"/>
              </w:rPr>
            </w:pPr>
            <w:r>
              <w:rPr>
                <w:rFonts w:ascii="宋体"/>
                <w:sz w:val="21"/>
              </w:rPr>
              <w:t>1,391,150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842" w:right="0"/>
              <w:jc w:val="left"/>
              <w:rPr>
                <w:rFonts w:ascii="宋体" w:hAnsi="宋体" w:cs="宋体" w:eastAsia="宋体" w:hint="default"/>
                <w:sz w:val="21"/>
                <w:szCs w:val="21"/>
              </w:rPr>
            </w:pPr>
            <w:r>
              <w:rPr>
                <w:rFonts w:ascii="宋体"/>
                <w:sz w:val="21"/>
              </w:rPr>
              <w:t>1,391,150</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w w:val="100"/>
                <w:sz w:val="21"/>
              </w:rPr>
              <w:t>0</w:t>
            </w:r>
          </w:p>
        </w:tc>
      </w:tr>
      <w:tr>
        <w:trPr>
          <w:trHeight w:val="401"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4" w:right="0"/>
              <w:jc w:val="left"/>
              <w:rPr>
                <w:rFonts w:ascii="宋体" w:hAnsi="宋体" w:cs="宋体" w:eastAsia="宋体" w:hint="default"/>
                <w:sz w:val="21"/>
                <w:szCs w:val="21"/>
              </w:rPr>
            </w:pPr>
            <w:r>
              <w:rPr>
                <w:rFonts w:ascii="宋体" w:hAnsi="宋体" w:cs="宋体" w:eastAsia="宋体" w:hint="default"/>
                <w:sz w:val="21"/>
                <w:szCs w:val="21"/>
              </w:rPr>
              <w:t>周全</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2"/>
              <w:jc w:val="right"/>
              <w:rPr>
                <w:rFonts w:ascii="宋体" w:hAnsi="宋体" w:cs="宋体" w:eastAsia="宋体" w:hint="default"/>
                <w:sz w:val="21"/>
                <w:szCs w:val="21"/>
              </w:rPr>
            </w:pPr>
            <w:r>
              <w:rPr>
                <w:rFonts w:ascii="宋体" w:hAnsi="宋体" w:cs="宋体" w:eastAsia="宋体" w:hint="default"/>
                <w:spacing w:val="-1"/>
                <w:sz w:val="21"/>
                <w:szCs w:val="21"/>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sz w:val="21"/>
              </w:rPr>
              <w:t>1.45%</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530" w:right="0"/>
              <w:jc w:val="left"/>
              <w:rPr>
                <w:rFonts w:ascii="宋体" w:hAnsi="宋体" w:cs="宋体" w:eastAsia="宋体" w:hint="default"/>
                <w:sz w:val="21"/>
                <w:szCs w:val="21"/>
              </w:rPr>
            </w:pPr>
            <w:r>
              <w:rPr>
                <w:rFonts w:ascii="宋体"/>
                <w:sz w:val="21"/>
              </w:rPr>
              <w:t>974,300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53" w:right="0"/>
              <w:jc w:val="left"/>
              <w:rPr>
                <w:rFonts w:ascii="宋体" w:hAnsi="宋体" w:cs="宋体" w:eastAsia="宋体" w:hint="default"/>
                <w:sz w:val="21"/>
                <w:szCs w:val="21"/>
              </w:rPr>
            </w:pPr>
            <w:r>
              <w:rPr>
                <w:rFonts w:ascii="宋体"/>
                <w:sz w:val="21"/>
              </w:rPr>
              <w:t>974,300</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3"/>
              <w:jc w:val="right"/>
              <w:rPr>
                <w:rFonts w:ascii="宋体" w:hAnsi="宋体" w:cs="宋体" w:eastAsia="宋体" w:hint="default"/>
                <w:sz w:val="21"/>
                <w:szCs w:val="21"/>
              </w:rPr>
            </w:pPr>
            <w:r>
              <w:rPr>
                <w:rFonts w:ascii="宋体"/>
                <w:w w:val="100"/>
                <w:sz w:val="21"/>
              </w:rPr>
              <w:t>0</w:t>
            </w:r>
          </w:p>
        </w:tc>
      </w:tr>
      <w:tr>
        <w:trPr>
          <w:trHeight w:val="403" w:hRule="exact"/>
        </w:trPr>
        <w:tc>
          <w:tcPr>
            <w:tcW w:w="9830"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1075"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名无限售条件股东持股情况</w:t>
            </w:r>
          </w:p>
        </w:tc>
      </w:tr>
      <w:tr>
        <w:trPr>
          <w:trHeight w:val="401" w:hRule="exact"/>
        </w:trPr>
        <w:tc>
          <w:tcPr>
            <w:tcW w:w="364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3120"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398" w:right="0"/>
              <w:jc w:val="left"/>
              <w:rPr>
                <w:rFonts w:ascii="宋体" w:hAnsi="宋体" w:cs="宋体" w:eastAsia="宋体" w:hint="default"/>
                <w:sz w:val="21"/>
                <w:szCs w:val="21"/>
              </w:rPr>
            </w:pPr>
            <w:r>
              <w:rPr>
                <w:rFonts w:ascii="宋体" w:hAnsi="宋体" w:cs="宋体" w:eastAsia="宋体" w:hint="default"/>
                <w:sz w:val="21"/>
                <w:szCs w:val="21"/>
              </w:rPr>
              <w:t>持有无限售条件股份数量</w:t>
            </w:r>
          </w:p>
        </w:tc>
        <w:tc>
          <w:tcPr>
            <w:tcW w:w="306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right="0"/>
              <w:jc w:val="center"/>
              <w:rPr>
                <w:rFonts w:ascii="宋体" w:hAnsi="宋体" w:cs="宋体" w:eastAsia="宋体" w:hint="default"/>
                <w:sz w:val="21"/>
                <w:szCs w:val="21"/>
              </w:rPr>
            </w:pPr>
            <w:r>
              <w:rPr>
                <w:rFonts w:ascii="宋体" w:hAnsi="宋体" w:cs="宋体" w:eastAsia="宋体" w:hint="default"/>
                <w:sz w:val="21"/>
                <w:szCs w:val="21"/>
              </w:rPr>
              <w:t>股份种类</w:t>
            </w:r>
          </w:p>
        </w:tc>
      </w:tr>
      <w:tr>
        <w:trPr>
          <w:trHeight w:val="715" w:hRule="exact"/>
        </w:trPr>
        <w:tc>
          <w:tcPr>
            <w:tcW w:w="36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before="19"/>
              <w:ind w:left="24" w:right="32"/>
              <w:jc w:val="left"/>
              <w:rPr>
                <w:rFonts w:ascii="宋体" w:hAnsi="宋体" w:cs="宋体" w:eastAsia="宋体" w:hint="default"/>
                <w:sz w:val="21"/>
                <w:szCs w:val="21"/>
              </w:rPr>
            </w:pPr>
            <w:r>
              <w:rPr>
                <w:rFonts w:ascii="宋体" w:hAnsi="宋体" w:cs="宋体" w:eastAsia="宋体" w:hint="default"/>
                <w:spacing w:val="-2"/>
                <w:sz w:val="21"/>
                <w:szCs w:val="21"/>
              </w:rPr>
              <w:t>交通银行－光大保德信中小盘股票型证</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right="19"/>
              <w:jc w:val="right"/>
              <w:rPr>
                <w:rFonts w:ascii="宋体" w:hAnsi="宋体" w:cs="宋体" w:eastAsia="宋体" w:hint="default"/>
                <w:sz w:val="21"/>
                <w:szCs w:val="21"/>
              </w:rPr>
            </w:pPr>
            <w:r>
              <w:rPr>
                <w:rFonts w:ascii="宋体"/>
                <w:spacing w:val="-1"/>
                <w:sz w:val="21"/>
              </w:rPr>
              <w:t>2,028,570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713" w:hRule="exact"/>
        </w:trPr>
        <w:tc>
          <w:tcPr>
            <w:tcW w:w="36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1" w:lineRule="auto" w:before="19"/>
              <w:ind w:left="24" w:right="32"/>
              <w:jc w:val="left"/>
              <w:rPr>
                <w:rFonts w:ascii="宋体" w:hAnsi="宋体" w:cs="宋体" w:eastAsia="宋体" w:hint="default"/>
                <w:sz w:val="21"/>
                <w:szCs w:val="21"/>
              </w:rPr>
            </w:pPr>
            <w:r>
              <w:rPr>
                <w:rFonts w:ascii="宋体" w:hAnsi="宋体" w:cs="宋体" w:eastAsia="宋体" w:hint="default"/>
                <w:spacing w:val="-2"/>
                <w:sz w:val="21"/>
                <w:szCs w:val="21"/>
              </w:rPr>
              <w:t>交通银行－泰达宏利价值优化型成长类</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行业证券投资基金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right="19"/>
              <w:jc w:val="right"/>
              <w:rPr>
                <w:rFonts w:ascii="宋体" w:hAnsi="宋体" w:cs="宋体" w:eastAsia="宋体" w:hint="default"/>
                <w:sz w:val="21"/>
                <w:szCs w:val="21"/>
              </w:rPr>
            </w:pPr>
            <w:r>
              <w:rPr>
                <w:rFonts w:ascii="宋体"/>
                <w:spacing w:val="-1"/>
                <w:sz w:val="21"/>
              </w:rPr>
              <w:t>1,543,758</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715" w:hRule="exact"/>
        </w:trPr>
        <w:tc>
          <w:tcPr>
            <w:tcW w:w="36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before="19"/>
              <w:ind w:left="24" w:right="32"/>
              <w:jc w:val="left"/>
              <w:rPr>
                <w:rFonts w:ascii="宋体" w:hAnsi="宋体" w:cs="宋体" w:eastAsia="宋体" w:hint="default"/>
                <w:sz w:val="21"/>
                <w:szCs w:val="21"/>
              </w:rPr>
            </w:pPr>
            <w:r>
              <w:rPr>
                <w:rFonts w:ascii="宋体" w:hAnsi="宋体" w:cs="宋体" w:eastAsia="宋体" w:hint="default"/>
                <w:spacing w:val="-2"/>
                <w:sz w:val="21"/>
                <w:szCs w:val="21"/>
              </w:rPr>
              <w:t>中国工商银行－华安动态灵活配置混合</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型证券投资基金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right="19"/>
              <w:jc w:val="right"/>
              <w:rPr>
                <w:rFonts w:ascii="宋体" w:hAnsi="宋体" w:cs="宋体" w:eastAsia="宋体" w:hint="default"/>
                <w:sz w:val="21"/>
                <w:szCs w:val="21"/>
              </w:rPr>
            </w:pPr>
            <w:r>
              <w:rPr>
                <w:rFonts w:ascii="宋体"/>
                <w:spacing w:val="-1"/>
                <w:sz w:val="21"/>
              </w:rPr>
              <w:t>930,000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713" w:hRule="exact"/>
        </w:trPr>
        <w:tc>
          <w:tcPr>
            <w:tcW w:w="36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1" w:lineRule="auto" w:before="19"/>
              <w:ind w:left="24" w:right="137"/>
              <w:jc w:val="left"/>
              <w:rPr>
                <w:rFonts w:ascii="宋体" w:hAnsi="宋体" w:cs="宋体" w:eastAsia="宋体" w:hint="default"/>
                <w:sz w:val="21"/>
                <w:szCs w:val="21"/>
              </w:rPr>
            </w:pPr>
            <w:r>
              <w:rPr>
                <w:rFonts w:ascii="宋体" w:hAnsi="宋体" w:cs="宋体" w:eastAsia="宋体" w:hint="default"/>
                <w:spacing w:val="-2"/>
                <w:sz w:val="21"/>
                <w:szCs w:val="21"/>
              </w:rPr>
              <w:t>中国建设银行</w:t>
            </w:r>
            <w:r>
              <w:rPr>
                <w:rFonts w:ascii="宋体" w:hAnsi="宋体" w:cs="宋体" w:eastAsia="宋体" w:hint="default"/>
                <w:spacing w:val="-2"/>
                <w:sz w:val="21"/>
                <w:szCs w:val="21"/>
              </w:rPr>
              <w:t>-</w:t>
            </w:r>
            <w:r>
              <w:rPr>
                <w:rFonts w:ascii="宋体" w:hAnsi="宋体" w:cs="宋体" w:eastAsia="宋体" w:hint="default"/>
                <w:spacing w:val="-2"/>
                <w:sz w:val="21"/>
                <w:szCs w:val="21"/>
              </w:rPr>
              <w:t>银河行业优选股票型证</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right="19"/>
              <w:jc w:val="right"/>
              <w:rPr>
                <w:rFonts w:ascii="宋体" w:hAnsi="宋体" w:cs="宋体" w:eastAsia="宋体" w:hint="default"/>
                <w:sz w:val="21"/>
                <w:szCs w:val="21"/>
              </w:rPr>
            </w:pPr>
            <w:r>
              <w:rPr>
                <w:rFonts w:ascii="宋体"/>
                <w:spacing w:val="-1"/>
                <w:sz w:val="21"/>
              </w:rPr>
              <w:t>760,001</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715" w:hRule="exact"/>
        </w:trPr>
        <w:tc>
          <w:tcPr>
            <w:tcW w:w="36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before="19"/>
              <w:ind w:left="24" w:right="32"/>
              <w:jc w:val="left"/>
              <w:rPr>
                <w:rFonts w:ascii="宋体" w:hAnsi="宋体" w:cs="宋体" w:eastAsia="宋体" w:hint="default"/>
                <w:sz w:val="21"/>
                <w:szCs w:val="21"/>
              </w:rPr>
            </w:pPr>
            <w:r>
              <w:rPr>
                <w:rFonts w:ascii="宋体" w:hAnsi="宋体" w:cs="宋体" w:eastAsia="宋体" w:hint="default"/>
                <w:spacing w:val="-2"/>
                <w:sz w:val="21"/>
                <w:szCs w:val="21"/>
              </w:rPr>
              <w:t>中国农业银行－新华优选成长股票型证</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right="19"/>
              <w:jc w:val="right"/>
              <w:rPr>
                <w:rFonts w:ascii="宋体" w:hAnsi="宋体" w:cs="宋体" w:eastAsia="宋体" w:hint="default"/>
                <w:sz w:val="21"/>
                <w:szCs w:val="21"/>
              </w:rPr>
            </w:pPr>
            <w:r>
              <w:rPr>
                <w:rFonts w:ascii="宋体"/>
                <w:spacing w:val="-1"/>
                <w:sz w:val="21"/>
              </w:rPr>
              <w:t>740,080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01" w:hRule="exact"/>
        </w:trPr>
        <w:tc>
          <w:tcPr>
            <w:tcW w:w="36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4" w:right="0"/>
              <w:jc w:val="left"/>
              <w:rPr>
                <w:rFonts w:ascii="宋体" w:hAnsi="宋体" w:cs="宋体" w:eastAsia="宋体" w:hint="default"/>
                <w:sz w:val="21"/>
                <w:szCs w:val="21"/>
              </w:rPr>
            </w:pPr>
            <w:r>
              <w:rPr>
                <w:rFonts w:ascii="宋体" w:hAnsi="宋体" w:cs="宋体" w:eastAsia="宋体" w:hint="default"/>
                <w:sz w:val="21"/>
                <w:szCs w:val="21"/>
              </w:rPr>
              <w:t>交通银行－华安宝利配置证券投资基金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9"/>
              <w:jc w:val="right"/>
              <w:rPr>
                <w:rFonts w:ascii="宋体" w:hAnsi="宋体" w:cs="宋体" w:eastAsia="宋体" w:hint="default"/>
                <w:sz w:val="21"/>
                <w:szCs w:val="21"/>
              </w:rPr>
            </w:pPr>
            <w:r>
              <w:rPr>
                <w:rFonts w:ascii="宋体"/>
                <w:spacing w:val="-1"/>
                <w:sz w:val="21"/>
              </w:rPr>
              <w:t>532,200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715" w:hRule="exact"/>
        </w:trPr>
        <w:tc>
          <w:tcPr>
            <w:tcW w:w="36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before="19"/>
              <w:ind w:left="24" w:right="32"/>
              <w:jc w:val="left"/>
              <w:rPr>
                <w:rFonts w:ascii="宋体" w:hAnsi="宋体" w:cs="宋体" w:eastAsia="宋体" w:hint="default"/>
                <w:sz w:val="21"/>
                <w:szCs w:val="21"/>
              </w:rPr>
            </w:pPr>
            <w:r>
              <w:rPr>
                <w:rFonts w:ascii="宋体" w:hAnsi="宋体" w:cs="宋体" w:eastAsia="宋体" w:hint="default"/>
                <w:spacing w:val="-2"/>
                <w:sz w:val="21"/>
                <w:szCs w:val="21"/>
              </w:rPr>
              <w:t>兴业银行股份有限公司－万家和谐增长</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混合型证券投资基金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right="19"/>
              <w:jc w:val="right"/>
              <w:rPr>
                <w:rFonts w:ascii="宋体" w:hAnsi="宋体" w:cs="宋体" w:eastAsia="宋体" w:hint="default"/>
                <w:sz w:val="21"/>
                <w:szCs w:val="21"/>
              </w:rPr>
            </w:pPr>
            <w:r>
              <w:rPr>
                <w:rFonts w:ascii="宋体"/>
                <w:spacing w:val="-1"/>
                <w:sz w:val="21"/>
              </w:rPr>
              <w:t>399,911</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713" w:hRule="exact"/>
        </w:trPr>
        <w:tc>
          <w:tcPr>
            <w:tcW w:w="36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1" w:lineRule="auto" w:before="19"/>
              <w:ind w:left="24" w:right="32"/>
              <w:jc w:val="left"/>
              <w:rPr>
                <w:rFonts w:ascii="宋体" w:hAnsi="宋体" w:cs="宋体" w:eastAsia="宋体" w:hint="default"/>
                <w:sz w:val="21"/>
                <w:szCs w:val="21"/>
              </w:rPr>
            </w:pPr>
            <w:r>
              <w:rPr>
                <w:rFonts w:ascii="宋体" w:hAnsi="宋体" w:cs="宋体" w:eastAsia="宋体" w:hint="default"/>
                <w:spacing w:val="-2"/>
                <w:sz w:val="21"/>
                <w:szCs w:val="21"/>
              </w:rPr>
              <w:t>广发证券－工行－广发金管家新型高成</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长集合资产管理计划</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right="19"/>
              <w:jc w:val="right"/>
              <w:rPr>
                <w:rFonts w:ascii="宋体" w:hAnsi="宋体" w:cs="宋体" w:eastAsia="宋体" w:hint="default"/>
                <w:sz w:val="21"/>
                <w:szCs w:val="21"/>
              </w:rPr>
            </w:pPr>
            <w:r>
              <w:rPr>
                <w:rFonts w:ascii="宋体"/>
                <w:spacing w:val="-1"/>
                <w:sz w:val="21"/>
              </w:rPr>
              <w:t>399,905</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715" w:hRule="exact"/>
        </w:trPr>
        <w:tc>
          <w:tcPr>
            <w:tcW w:w="36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before="19"/>
              <w:ind w:left="24" w:right="32"/>
              <w:jc w:val="left"/>
              <w:rPr>
                <w:rFonts w:ascii="宋体" w:hAnsi="宋体" w:cs="宋体" w:eastAsia="宋体" w:hint="default"/>
                <w:sz w:val="21"/>
                <w:szCs w:val="21"/>
              </w:rPr>
            </w:pPr>
            <w:r>
              <w:rPr>
                <w:rFonts w:ascii="宋体" w:hAnsi="宋体" w:cs="宋体" w:eastAsia="宋体" w:hint="default"/>
                <w:spacing w:val="-2"/>
                <w:sz w:val="21"/>
                <w:szCs w:val="21"/>
              </w:rPr>
              <w:t>招商银行－兴全合润分级股票型证券投</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right="19"/>
              <w:jc w:val="right"/>
              <w:rPr>
                <w:rFonts w:ascii="宋体" w:hAnsi="宋体" w:cs="宋体" w:eastAsia="宋体" w:hint="default"/>
                <w:sz w:val="21"/>
                <w:szCs w:val="21"/>
              </w:rPr>
            </w:pPr>
            <w:r>
              <w:rPr>
                <w:rFonts w:ascii="宋体"/>
                <w:spacing w:val="-1"/>
                <w:sz w:val="21"/>
              </w:rPr>
              <w:t>320,861</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713" w:hRule="exact"/>
        </w:trPr>
        <w:tc>
          <w:tcPr>
            <w:tcW w:w="36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1" w:lineRule="auto" w:before="19"/>
              <w:ind w:left="24" w:right="32"/>
              <w:jc w:val="left"/>
              <w:rPr>
                <w:rFonts w:ascii="宋体" w:hAnsi="宋体" w:cs="宋体" w:eastAsia="宋体" w:hint="default"/>
                <w:sz w:val="21"/>
                <w:szCs w:val="21"/>
              </w:rPr>
            </w:pPr>
            <w:r>
              <w:rPr>
                <w:rFonts w:ascii="宋体" w:hAnsi="宋体" w:cs="宋体" w:eastAsia="宋体" w:hint="default"/>
                <w:spacing w:val="-2"/>
                <w:sz w:val="21"/>
                <w:szCs w:val="21"/>
              </w:rPr>
              <w:t>中国建设银行－新华中小市值优选股票</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型证券投资基金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right="19"/>
              <w:jc w:val="right"/>
              <w:rPr>
                <w:rFonts w:ascii="宋体" w:hAnsi="宋体" w:cs="宋体" w:eastAsia="宋体" w:hint="default"/>
                <w:sz w:val="21"/>
                <w:szCs w:val="21"/>
              </w:rPr>
            </w:pPr>
            <w:r>
              <w:rPr>
                <w:rFonts w:ascii="宋体"/>
                <w:spacing w:val="-1"/>
                <w:sz w:val="21"/>
              </w:rPr>
              <w:t>274,100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bl>
    <w:p>
      <w:pPr>
        <w:spacing w:after="0" w:line="240" w:lineRule="auto"/>
        <w:jc w:val="left"/>
        <w:rPr>
          <w:rFonts w:ascii="宋体" w:hAnsi="宋体" w:cs="宋体" w:eastAsia="宋体" w:hint="default"/>
          <w:sz w:val="21"/>
          <w:szCs w:val="21"/>
        </w:rPr>
        <w:sectPr>
          <w:pgSz w:w="11910" w:h="16840"/>
          <w:pgMar w:header="893" w:footer="1040" w:top="1580" w:bottom="1220" w:left="920" w:right="920"/>
        </w:sectPr>
      </w:pPr>
    </w:p>
    <w:p>
      <w:pPr>
        <w:pStyle w:val="BodyText"/>
        <w:spacing w:line="240" w:lineRule="auto" w:before="78"/>
        <w:ind w:left="0" w:right="114"/>
        <w:jc w:val="right"/>
      </w:pPr>
      <w:r>
        <w:rPr/>
        <w:pict>
          <v:shape style="position:absolute;margin-left:51.720001pt;margin-top:2.00365pt;width:492.25pt;height:53.8pt;mso-position-horizontal-relative:page;mso-position-vertical-relative:paragraph;z-index:1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40"/>
                    <w:gridCol w:w="7490"/>
                  </w:tblGrid>
                  <w:tr>
                    <w:trPr>
                      <w:trHeight w:val="1066" w:hRule="exact"/>
                    </w:trPr>
                    <w:tc>
                      <w:tcPr>
                        <w:tcW w:w="23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73" w:lineRule="auto"/>
                          <w:ind w:left="535" w:right="110" w:hanging="421"/>
                          <w:jc w:val="left"/>
                          <w:rPr>
                            <w:rFonts w:ascii="宋体" w:hAnsi="宋体" w:cs="宋体" w:eastAsia="宋体" w:hint="default"/>
                            <w:sz w:val="21"/>
                            <w:szCs w:val="21"/>
                          </w:rPr>
                        </w:pPr>
                        <w:r>
                          <w:rPr>
                            <w:rFonts w:ascii="宋体" w:hAnsi="宋体" w:cs="宋体" w:eastAsia="宋体" w:hint="default"/>
                            <w:spacing w:val="-2"/>
                            <w:sz w:val="21"/>
                            <w:szCs w:val="21"/>
                          </w:rPr>
                          <w:t>上述股东关联关系或一</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致行动的说明</w:t>
                        </w:r>
                      </w:p>
                    </w:tc>
                    <w:tc>
                      <w:tcPr>
                        <w:tcW w:w="749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23" w:right="123"/>
                          <w:jc w:val="left"/>
                          <w:rPr>
                            <w:rFonts w:ascii="宋体" w:hAnsi="宋体" w:cs="宋体" w:eastAsia="宋体" w:hint="default"/>
                            <w:sz w:val="21"/>
                            <w:szCs w:val="21"/>
                          </w:rPr>
                        </w:pPr>
                        <w:r>
                          <w:rPr>
                            <w:rFonts w:ascii="宋体" w:hAnsi="宋体" w:cs="宋体" w:eastAsia="宋体" w:hint="default"/>
                            <w:spacing w:val="-5"/>
                            <w:sz w:val="21"/>
                            <w:szCs w:val="21"/>
                          </w:rPr>
                          <w:t>（</w:t>
                        </w:r>
                        <w:r>
                          <w:rPr>
                            <w:rFonts w:ascii="宋体" w:hAnsi="宋体" w:cs="宋体" w:eastAsia="宋体" w:hint="default"/>
                            <w:spacing w:val="-5"/>
                            <w:sz w:val="21"/>
                            <w:szCs w:val="21"/>
                          </w:rPr>
                          <w:t>1</w:t>
                        </w:r>
                        <w:r>
                          <w:rPr>
                            <w:rFonts w:ascii="宋体" w:hAnsi="宋体" w:cs="宋体" w:eastAsia="宋体" w:hint="default"/>
                            <w:spacing w:val="-5"/>
                            <w:sz w:val="21"/>
                            <w:szCs w:val="21"/>
                          </w:rPr>
                          <w:t>）股东之间不存在关联关系或属于《上市公司股东持股变动信息披露关联办法</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宋体" w:hAnsi="宋体" w:cs="宋体" w:eastAsia="宋体" w:hint="default"/>
                            <w:sz w:val="21"/>
                            <w:szCs w:val="21"/>
                          </w:rPr>
                          <w:t>规定的一致行动人。</w:t>
                        </w:r>
                      </w:p>
                      <w:p>
                        <w:pPr>
                          <w:pStyle w:val="TableParagraph"/>
                          <w:spacing w:line="240" w:lineRule="auto" w:before="46"/>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）前十名无限售条件股东之间关系未获悉。</w:t>
                        </w:r>
                      </w:p>
                    </w:tc>
                  </w:tr>
                </w:tbl>
                <w:p>
                  <w:pPr/>
                </w:p>
              </w:txbxContent>
            </v:textbox>
            <w10:wrap type="none"/>
          </v:shape>
        </w:pict>
      </w:r>
      <w:r>
        <w:rPr>
          <w:w w:val="100"/>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30" w:lineRule="atLeast" w:before="16"/>
        <w:ind w:left="1298" w:right="1015" w:hanging="42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控股股东及实际控制人具体情况介绍</w:t>
      </w:r>
      <w:r>
        <w:rPr>
          <w:rFonts w:ascii="宋体" w:hAnsi="宋体" w:cs="宋体" w:eastAsia="宋体" w:hint="default"/>
          <w:b/>
          <w:bCs/>
          <w:w w:val="100"/>
          <w:sz w:val="21"/>
          <w:szCs w:val="21"/>
        </w:rPr>
        <w:t> </w:t>
      </w:r>
      <w:r>
        <w:rPr>
          <w:rFonts w:ascii="宋体" w:hAnsi="宋体" w:cs="宋体" w:eastAsia="宋体" w:hint="default"/>
          <w:spacing w:val="-2"/>
          <w:sz w:val="21"/>
          <w:szCs w:val="21"/>
        </w:rPr>
        <w:t>公司控股股东及实际控制人为主要创始人陆文雄先生，陆文雄先生持有公司</w:t>
      </w:r>
    </w:p>
    <w:p>
      <w:pPr>
        <w:pStyle w:val="BodyText"/>
        <w:spacing w:line="307" w:lineRule="auto" w:before="37"/>
        <w:ind w:left="1300" w:right="1015" w:hanging="423"/>
        <w:jc w:val="left"/>
      </w:pPr>
      <w:r>
        <w:rPr>
          <w:rFonts w:ascii="宋体" w:hAnsi="宋体" w:cs="宋体" w:eastAsia="宋体" w:hint="default"/>
        </w:rPr>
        <w:t>15,502,200</w:t>
      </w:r>
      <w:r>
        <w:rPr>
          <w:rFonts w:ascii="宋体" w:hAnsi="宋体" w:cs="宋体" w:eastAsia="宋体" w:hint="default"/>
          <w:spacing w:val="-54"/>
        </w:rPr>
        <w:t> </w:t>
      </w:r>
      <w:r>
        <w:rPr/>
        <w:t>股股份，占公司总股本的</w:t>
      </w:r>
      <w:r>
        <w:rPr>
          <w:spacing w:val="-54"/>
        </w:rPr>
        <w:t> </w:t>
      </w:r>
      <w:r>
        <w:rPr>
          <w:rFonts w:ascii="宋体" w:hAnsi="宋体" w:cs="宋体" w:eastAsia="宋体" w:hint="default"/>
        </w:rPr>
        <w:t>23.14%</w:t>
      </w:r>
      <w:r>
        <w:rPr/>
        <w:t>。</w:t>
      </w:r>
      <w:r>
        <w:rPr>
          <w:w w:val="100"/>
        </w:rPr>
        <w:t> </w:t>
      </w:r>
      <w:r>
        <w:rPr/>
        <w:t>陆文雄先生，中国国籍，拥有新西兰无限期永久居民签证，</w:t>
      </w:r>
      <w:r>
        <w:rPr>
          <w:rFonts w:ascii="宋体" w:hAnsi="宋体" w:cs="宋体" w:eastAsia="宋体" w:hint="default"/>
        </w:rPr>
        <w:t>1967</w:t>
      </w:r>
      <w:r>
        <w:rPr>
          <w:rFonts w:ascii="宋体" w:hAnsi="宋体" w:cs="宋体" w:eastAsia="宋体" w:hint="default"/>
          <w:spacing w:val="-57"/>
        </w:rPr>
        <w:t> </w:t>
      </w:r>
      <w:r>
        <w:rPr/>
        <w:t>年</w:t>
      </w:r>
      <w:r>
        <w:rPr>
          <w:spacing w:val="-55"/>
        </w:rPr>
        <w:t> </w:t>
      </w:r>
      <w:r>
        <w:rPr>
          <w:rFonts w:ascii="宋体" w:hAnsi="宋体" w:cs="宋体" w:eastAsia="宋体" w:hint="default"/>
        </w:rPr>
        <w:t>6</w:t>
      </w:r>
      <w:r>
        <w:rPr>
          <w:rFonts w:ascii="宋体" w:hAnsi="宋体" w:cs="宋体" w:eastAsia="宋体" w:hint="default"/>
          <w:spacing w:val="-57"/>
        </w:rPr>
        <w:t> </w:t>
      </w:r>
      <w:r>
        <w:rPr/>
        <w:t>月出生，大学本</w:t>
      </w:r>
    </w:p>
    <w:p>
      <w:pPr>
        <w:pStyle w:val="BodyText"/>
        <w:spacing w:line="253" w:lineRule="exact"/>
        <w:ind w:left="878" w:right="0"/>
        <w:jc w:val="left"/>
      </w:pPr>
      <w:r>
        <w:rPr>
          <w:spacing w:val="-3"/>
        </w:rPr>
        <w:t>科学历。公司董事长。</w:t>
      </w:r>
      <w:r>
        <w:rPr>
          <w:rFonts w:ascii="宋体" w:hAnsi="宋体" w:cs="宋体" w:eastAsia="宋体" w:hint="default"/>
          <w:spacing w:val="-3"/>
        </w:rPr>
        <w:t>1989</w:t>
      </w:r>
      <w:r>
        <w:rPr>
          <w:rFonts w:ascii="宋体" w:hAnsi="宋体" w:cs="宋体" w:eastAsia="宋体" w:hint="default"/>
          <w:spacing w:val="-46"/>
        </w:rPr>
        <w:t> </w:t>
      </w:r>
      <w:r>
        <w:rPr/>
        <w:t>年上海交通大学无线电技术专业毕业；</w:t>
      </w:r>
      <w:r>
        <w:rPr>
          <w:rFonts w:ascii="宋体" w:hAnsi="宋体" w:cs="宋体" w:eastAsia="宋体" w:hint="default"/>
        </w:rPr>
        <w:t>1989</w:t>
      </w:r>
      <w:r>
        <w:rPr>
          <w:rFonts w:ascii="宋体" w:hAnsi="宋体" w:cs="宋体" w:eastAsia="宋体" w:hint="default"/>
          <w:spacing w:val="-49"/>
        </w:rPr>
        <w:t> </w:t>
      </w:r>
      <w:r>
        <w:rPr/>
        <w:t>年－</w:t>
      </w:r>
      <w:r>
        <w:rPr>
          <w:rFonts w:ascii="宋体" w:hAnsi="宋体" w:cs="宋体" w:eastAsia="宋体" w:hint="default"/>
        </w:rPr>
        <w:t>1996</w:t>
      </w:r>
      <w:r>
        <w:rPr>
          <w:rFonts w:ascii="宋体" w:hAnsi="宋体" w:cs="宋体" w:eastAsia="宋体" w:hint="default"/>
          <w:spacing w:val="-49"/>
        </w:rPr>
        <w:t> </w:t>
      </w:r>
      <w:r>
        <w:rPr>
          <w:spacing w:val="-4"/>
        </w:rPr>
        <w:t>年，上海</w:t>
      </w:r>
    </w:p>
    <w:p>
      <w:pPr>
        <w:pStyle w:val="BodyText"/>
        <w:spacing w:line="273" w:lineRule="auto" w:before="37"/>
        <w:ind w:left="878" w:right="965"/>
        <w:jc w:val="both"/>
      </w:pPr>
      <w:r>
        <w:rPr/>
        <w:t>贝尔电话设备制造有限公司移动部全国营销总监；</w:t>
      </w:r>
      <w:r>
        <w:rPr>
          <w:rFonts w:ascii="宋体" w:hAnsi="宋体" w:cs="宋体" w:eastAsia="宋体" w:hint="default"/>
        </w:rPr>
        <w:t>1997</w:t>
      </w:r>
      <w:r>
        <w:rPr>
          <w:rFonts w:ascii="宋体" w:hAnsi="宋体" w:cs="宋体" w:eastAsia="宋体" w:hint="default"/>
          <w:spacing w:val="-55"/>
        </w:rPr>
        <w:t> </w:t>
      </w:r>
      <w:r>
        <w:rPr/>
        <w:t>年－</w:t>
      </w:r>
      <w:r>
        <w:rPr>
          <w:rFonts w:ascii="宋体" w:hAnsi="宋体" w:cs="宋体" w:eastAsia="宋体" w:hint="default"/>
        </w:rPr>
        <w:t>2001</w:t>
      </w:r>
      <w:r>
        <w:rPr>
          <w:rFonts w:ascii="宋体" w:hAnsi="宋体" w:cs="宋体" w:eastAsia="宋体" w:hint="default"/>
          <w:spacing w:val="-56"/>
        </w:rPr>
        <w:t> </w:t>
      </w:r>
      <w:r>
        <w:rPr/>
        <w:t>年，中国惠普有限公司电</w:t>
      </w:r>
      <w:r>
        <w:rPr>
          <w:w w:val="100"/>
        </w:rPr>
        <w:t> </w:t>
      </w:r>
      <w:r>
        <w:rPr/>
        <w:t>信行业销售副总经理；</w:t>
      </w:r>
      <w:r>
        <w:rPr>
          <w:rFonts w:ascii="宋体" w:hAnsi="宋体" w:cs="宋体" w:eastAsia="宋体" w:hint="default"/>
        </w:rPr>
        <w:t>2001</w:t>
      </w:r>
      <w:r>
        <w:rPr>
          <w:rFonts w:ascii="宋体" w:hAnsi="宋体" w:cs="宋体" w:eastAsia="宋体" w:hint="default"/>
          <w:spacing w:val="-57"/>
        </w:rPr>
        <w:t> </w:t>
      </w:r>
      <w:r>
        <w:rPr/>
        <w:t>年，天玑有限设立时为其创始人之一，</w:t>
      </w:r>
      <w:r>
        <w:rPr>
          <w:rFonts w:ascii="宋体" w:hAnsi="宋体" w:cs="宋体" w:eastAsia="宋体" w:hint="default"/>
        </w:rPr>
        <w:t>2003</w:t>
      </w:r>
      <w:r>
        <w:rPr>
          <w:rFonts w:ascii="宋体" w:hAnsi="宋体" w:cs="宋体" w:eastAsia="宋体" w:hint="default"/>
          <w:spacing w:val="-58"/>
        </w:rPr>
        <w:t> </w:t>
      </w:r>
      <w:r>
        <w:rPr/>
        <w:t>年成为天玑有限控</w:t>
      </w:r>
      <w:r>
        <w:rPr>
          <w:w w:val="100"/>
        </w:rPr>
        <w:t> </w:t>
      </w:r>
      <w:r>
        <w:rPr/>
        <w:t>股股东、实际控制人，并担任法定代表人至今。</w:t>
      </w:r>
    </w:p>
    <w:p>
      <w:pPr>
        <w:spacing w:line="240" w:lineRule="auto" w:before="7"/>
        <w:rPr>
          <w:rFonts w:ascii="宋体" w:hAnsi="宋体" w:cs="宋体" w:eastAsia="宋体" w:hint="default"/>
          <w:sz w:val="23"/>
          <w:szCs w:val="23"/>
        </w:rPr>
      </w:pPr>
    </w:p>
    <w:p>
      <w:pPr>
        <w:pStyle w:val="BodyText"/>
        <w:spacing w:line="273" w:lineRule="auto"/>
        <w:ind w:left="878" w:right="0" w:firstLine="419"/>
        <w:jc w:val="left"/>
      </w:pPr>
      <w:r>
        <w:rPr>
          <w:spacing w:val="-4"/>
          <w:w w:val="100"/>
        </w:rPr>
        <w:t>公司的控股股东及实际控制人报告期内未发生变化。控股股东陆文雄先生最近三年内不</w:t>
      </w:r>
      <w:r>
        <w:rPr>
          <w:w w:val="100"/>
        </w:rPr>
        <w:t> </w:t>
      </w:r>
      <w:r>
        <w:rPr/>
        <w:t>存在损害投资者合法权益和社会公共利益的重大违法行为。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6"/>
          <w:szCs w:val="26"/>
        </w:rPr>
      </w:pPr>
    </w:p>
    <w:p>
      <w:pPr>
        <w:pStyle w:val="Heading3"/>
        <w:spacing w:line="240" w:lineRule="auto"/>
        <w:ind w:left="878" w:right="1015"/>
        <w:jc w:val="left"/>
        <w:rPr>
          <w:b w:val="0"/>
          <w:bCs w:val="0"/>
        </w:rPr>
      </w:pPr>
      <w:r>
        <w:rPr>
          <w:rFonts w:ascii="宋体" w:hAnsi="宋体" w:cs="宋体" w:eastAsia="宋体" w:hint="default"/>
        </w:rPr>
        <w:t>3</w:t>
      </w:r>
      <w:r>
        <w:rPr/>
        <w:t>、</w:t>
      </w:r>
      <w:r>
        <w:rPr>
          <w:spacing w:val="-4"/>
        </w:rPr>
        <w:t> </w:t>
      </w:r>
      <w:r>
        <w:rPr/>
        <w:t>公司与实际控制人之间的产权及控制关系的方框图</w:t>
      </w:r>
      <w:r>
        <w:rPr>
          <w:b w:val="0"/>
          <w:bCs w:val="0"/>
        </w:rPr>
      </w:r>
    </w:p>
    <w:p>
      <w:pPr>
        <w:spacing w:line="240" w:lineRule="auto" w:before="8"/>
        <w:rPr>
          <w:rFonts w:ascii="宋体" w:hAnsi="宋体" w:cs="宋体" w:eastAsia="宋体" w:hint="default"/>
          <w:b/>
          <w:bCs/>
          <w:sz w:val="15"/>
          <w:szCs w:val="15"/>
        </w:rPr>
      </w:pPr>
    </w:p>
    <w:p>
      <w:pPr>
        <w:spacing w:line="2736" w:lineRule="exact"/>
        <w:ind w:left="2987" w:right="0" w:firstLine="0"/>
        <w:rPr>
          <w:rFonts w:ascii="宋体" w:hAnsi="宋体" w:cs="宋体" w:eastAsia="宋体" w:hint="default"/>
          <w:sz w:val="20"/>
          <w:szCs w:val="20"/>
        </w:rPr>
      </w:pPr>
      <w:r>
        <w:rPr>
          <w:rFonts w:ascii="宋体" w:hAnsi="宋体" w:cs="宋体" w:eastAsia="宋体" w:hint="default"/>
          <w:position w:val="-54"/>
          <w:sz w:val="20"/>
          <w:szCs w:val="20"/>
        </w:rPr>
        <w:drawing>
          <wp:inline distT="0" distB="0" distL="0" distR="0">
            <wp:extent cx="2827020" cy="1737360"/>
            <wp:effectExtent l="0" t="0" r="0" b="0"/>
            <wp:docPr id="27" name="image7.jpeg" descr=""/>
            <wp:cNvGraphicFramePr>
              <a:graphicFrameLocks noChangeAspect="1"/>
            </wp:cNvGraphicFramePr>
            <a:graphic>
              <a:graphicData uri="http://schemas.openxmlformats.org/drawingml/2006/picture">
                <pic:pic>
                  <pic:nvPicPr>
                    <pic:cNvPr id="28" name="image7.jpeg"/>
                    <pic:cNvPicPr/>
                  </pic:nvPicPr>
                  <pic:blipFill>
                    <a:blip r:embed="rId29" cstate="print"/>
                    <a:stretch>
                      <a:fillRect/>
                    </a:stretch>
                  </pic:blipFill>
                  <pic:spPr>
                    <a:xfrm>
                      <a:off x="0" y="0"/>
                      <a:ext cx="2827020" cy="1737360"/>
                    </a:xfrm>
                    <a:prstGeom prst="rect">
                      <a:avLst/>
                    </a:prstGeom>
                  </pic:spPr>
                </pic:pic>
              </a:graphicData>
            </a:graphic>
          </wp:inline>
        </w:drawing>
      </w:r>
      <w:r>
        <w:rPr>
          <w:rFonts w:ascii="宋体" w:hAnsi="宋体" w:cs="宋体" w:eastAsia="宋体" w:hint="default"/>
          <w:position w:val="-54"/>
          <w:sz w:val="20"/>
          <w:szCs w:val="20"/>
        </w:rPr>
      </w:r>
    </w:p>
    <w:p>
      <w:pPr>
        <w:spacing w:after="0" w:line="2736" w:lineRule="exact"/>
        <w:rPr>
          <w:rFonts w:ascii="宋体" w:hAnsi="宋体" w:cs="宋体" w:eastAsia="宋体" w:hint="default"/>
          <w:sz w:val="20"/>
          <w:szCs w:val="20"/>
        </w:rPr>
        <w:sectPr>
          <w:pgSz w:w="11910" w:h="16840"/>
          <w:pgMar w:header="893" w:footer="1040" w:top="1520" w:bottom="1220" w:left="920" w:right="840"/>
        </w:sectPr>
      </w:pPr>
    </w:p>
    <w:p>
      <w:pPr>
        <w:spacing w:line="240" w:lineRule="auto" w:before="1"/>
        <w:rPr>
          <w:rFonts w:ascii="宋体" w:hAnsi="宋体" w:cs="宋体" w:eastAsia="宋体" w:hint="default"/>
          <w:b/>
          <w:bCs/>
          <w:sz w:val="18"/>
          <w:szCs w:val="18"/>
        </w:rPr>
      </w:pPr>
    </w:p>
    <w:p>
      <w:pPr>
        <w:spacing w:line="525" w:lineRule="auto" w:before="26"/>
        <w:ind w:left="878" w:right="2547" w:firstLine="1684"/>
        <w:jc w:val="left"/>
        <w:rPr>
          <w:rFonts w:ascii="宋体" w:hAnsi="宋体" w:cs="宋体" w:eastAsia="宋体" w:hint="default"/>
          <w:sz w:val="24"/>
          <w:szCs w:val="24"/>
        </w:rPr>
      </w:pPr>
      <w:r>
        <w:rPr>
          <w:rFonts w:ascii="宋体" w:hAnsi="宋体" w:cs="宋体" w:eastAsia="宋体" w:hint="default"/>
          <w:b/>
          <w:bCs/>
          <w:sz w:val="24"/>
          <w:szCs w:val="24"/>
        </w:rPr>
        <w:t>第七节</w:t>
      </w:r>
      <w:r>
        <w:rPr>
          <w:rFonts w:ascii="宋体" w:hAnsi="宋体" w:cs="宋体" w:eastAsia="宋体" w:hint="default"/>
          <w:b/>
          <w:bCs/>
          <w:spacing w:val="-3"/>
          <w:sz w:val="24"/>
          <w:szCs w:val="24"/>
        </w:rPr>
        <w:t> </w:t>
      </w:r>
      <w:r>
        <w:rPr>
          <w:rFonts w:ascii="宋体" w:hAnsi="宋体" w:cs="宋体" w:eastAsia="宋体" w:hint="default"/>
          <w:b/>
          <w:bCs/>
          <w:sz w:val="24"/>
          <w:szCs w:val="24"/>
        </w:rPr>
        <w:t>董事、监事、高级管理人员和员工情况</w:t>
      </w:r>
      <w:r>
        <w:rPr>
          <w:rFonts w:ascii="宋体" w:hAnsi="宋体" w:cs="宋体" w:eastAsia="宋体" w:hint="default"/>
          <w:b/>
          <w:bCs/>
          <w:w w:val="99"/>
          <w:sz w:val="24"/>
          <w:szCs w:val="24"/>
        </w:rPr>
        <w:t> </w:t>
      </w:r>
      <w:r>
        <w:rPr>
          <w:rFonts w:ascii="宋体" w:hAnsi="宋体" w:cs="宋体" w:eastAsia="宋体" w:hint="default"/>
          <w:b/>
          <w:bCs/>
          <w:sz w:val="24"/>
          <w:szCs w:val="24"/>
        </w:rPr>
        <w:t>一、</w:t>
      </w:r>
      <w:r>
        <w:rPr>
          <w:rFonts w:ascii="宋体" w:hAnsi="宋体" w:cs="宋体" w:eastAsia="宋体" w:hint="default"/>
          <w:b/>
          <w:bCs/>
          <w:spacing w:val="-80"/>
          <w:sz w:val="24"/>
          <w:szCs w:val="24"/>
        </w:rPr>
        <w:t> </w:t>
      </w:r>
      <w:r>
        <w:rPr>
          <w:rFonts w:ascii="宋体" w:hAnsi="宋体" w:cs="宋体" w:eastAsia="宋体" w:hint="default"/>
          <w:b/>
          <w:bCs/>
          <w:sz w:val="24"/>
          <w:szCs w:val="24"/>
        </w:rPr>
        <w:t>董事、监事和高级管理人员情况</w:t>
      </w:r>
      <w:r>
        <w:rPr>
          <w:rFonts w:ascii="宋体" w:hAnsi="宋体" w:cs="宋体" w:eastAsia="宋体" w:hint="default"/>
          <w:sz w:val="24"/>
          <w:szCs w:val="24"/>
        </w:rPr>
      </w:r>
    </w:p>
    <w:p>
      <w:pPr>
        <w:pStyle w:val="Heading3"/>
        <w:spacing w:line="240" w:lineRule="auto" w:before="193"/>
        <w:ind w:left="878" w:right="3671"/>
        <w:jc w:val="left"/>
        <w:rPr>
          <w:b w:val="0"/>
          <w:bCs w:val="0"/>
        </w:rPr>
      </w:pPr>
      <w:r>
        <w:rPr/>
        <w:t>（一）</w:t>
      </w:r>
      <w:r>
        <w:rPr>
          <w:spacing w:val="-20"/>
        </w:rPr>
        <w:t> </w:t>
      </w:r>
      <w:r>
        <w:rPr/>
        <w:t>董事、监事和高级管理人员持股变动及报酬情况</w:t>
      </w:r>
      <w:r>
        <w:rPr>
          <w:b w:val="0"/>
          <w:bCs w:val="0"/>
        </w:rPr>
      </w:r>
    </w:p>
    <w:p>
      <w:pPr>
        <w:spacing w:line="240" w:lineRule="auto" w:before="13"/>
        <w:rPr>
          <w:rFonts w:ascii="宋体" w:hAnsi="宋体" w:cs="宋体" w:eastAsia="宋体" w:hint="default"/>
          <w:b/>
          <w:bCs/>
          <w:sz w:val="12"/>
          <w:szCs w:val="12"/>
        </w:rPr>
      </w:pPr>
    </w:p>
    <w:tbl>
      <w:tblPr>
        <w:tblW w:w="0" w:type="auto"/>
        <w:jc w:val="left"/>
        <w:tblInd w:w="114" w:type="dxa"/>
        <w:tblLayout w:type="fixed"/>
        <w:tblCellMar>
          <w:top w:w="0" w:type="dxa"/>
          <w:left w:w="0" w:type="dxa"/>
          <w:bottom w:w="0" w:type="dxa"/>
          <w:right w:w="0" w:type="dxa"/>
        </w:tblCellMar>
        <w:tblLook w:val="01E0"/>
      </w:tblPr>
      <w:tblGrid>
        <w:gridCol w:w="780"/>
        <w:gridCol w:w="1042"/>
        <w:gridCol w:w="518"/>
        <w:gridCol w:w="521"/>
        <w:gridCol w:w="1169"/>
        <w:gridCol w:w="1171"/>
        <w:gridCol w:w="1229"/>
        <w:gridCol w:w="1133"/>
        <w:gridCol w:w="576"/>
        <w:gridCol w:w="884"/>
        <w:gridCol w:w="806"/>
      </w:tblGrid>
      <w:tr>
        <w:trPr>
          <w:trHeight w:val="2273"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9"/>
              <w:ind w:left="1"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10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9"/>
              <w:ind w:left="304" w:right="0"/>
              <w:jc w:val="left"/>
              <w:rPr>
                <w:rFonts w:ascii="宋体" w:hAnsi="宋体" w:cs="宋体" w:eastAsia="宋体" w:hint="default"/>
                <w:sz w:val="21"/>
                <w:szCs w:val="21"/>
              </w:rPr>
            </w:pPr>
            <w:r>
              <w:rPr>
                <w:rFonts w:ascii="宋体" w:hAnsi="宋体" w:cs="宋体" w:eastAsia="宋体" w:hint="default"/>
                <w:sz w:val="21"/>
                <w:szCs w:val="21"/>
              </w:rPr>
              <w:t>职务</w:t>
            </w:r>
          </w:p>
        </w:tc>
        <w:tc>
          <w:tcPr>
            <w:tcW w:w="5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9"/>
              <w:ind w:right="0"/>
              <w:jc w:val="center"/>
              <w:rPr>
                <w:rFonts w:ascii="宋体" w:hAnsi="宋体" w:cs="宋体" w:eastAsia="宋体" w:hint="default"/>
                <w:sz w:val="21"/>
                <w:szCs w:val="21"/>
              </w:rPr>
            </w:pPr>
            <w:r>
              <w:rPr>
                <w:rFonts w:ascii="宋体" w:hAnsi="宋体" w:cs="宋体" w:eastAsia="宋体" w:hint="default"/>
                <w:sz w:val="21"/>
                <w:szCs w:val="21"/>
              </w:rPr>
              <w:t>性别</w:t>
            </w:r>
          </w:p>
        </w:tc>
        <w:tc>
          <w:tcPr>
            <w:tcW w:w="5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9"/>
              <w:ind w:left="2" w:right="0"/>
              <w:jc w:val="center"/>
              <w:rPr>
                <w:rFonts w:ascii="宋体" w:hAnsi="宋体" w:cs="宋体" w:eastAsia="宋体" w:hint="default"/>
                <w:sz w:val="21"/>
                <w:szCs w:val="21"/>
              </w:rPr>
            </w:pPr>
            <w:r>
              <w:rPr>
                <w:rFonts w:ascii="宋体" w:hAnsi="宋体" w:cs="宋体" w:eastAsia="宋体" w:hint="default"/>
                <w:sz w:val="21"/>
                <w:szCs w:val="21"/>
              </w:rPr>
              <w:t>年龄</w:t>
            </w:r>
          </w:p>
        </w:tc>
        <w:tc>
          <w:tcPr>
            <w:tcW w:w="11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73" w:lineRule="auto"/>
              <w:ind w:left="473" w:right="51" w:hanging="421"/>
              <w:jc w:val="left"/>
              <w:rPr>
                <w:rFonts w:ascii="宋体" w:hAnsi="宋体" w:cs="宋体" w:eastAsia="宋体" w:hint="default"/>
                <w:sz w:val="21"/>
                <w:szCs w:val="21"/>
              </w:rPr>
            </w:pPr>
            <w:r>
              <w:rPr>
                <w:rFonts w:ascii="宋体" w:hAnsi="宋体" w:cs="宋体" w:eastAsia="宋体" w:hint="default"/>
                <w:sz w:val="21"/>
                <w:szCs w:val="21"/>
              </w:rPr>
              <w:t>任期起始日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期</w:t>
            </w:r>
          </w:p>
        </w:tc>
        <w:tc>
          <w:tcPr>
            <w:tcW w:w="11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73" w:lineRule="auto"/>
              <w:ind w:left="475" w:right="50" w:hanging="420"/>
              <w:jc w:val="left"/>
              <w:rPr>
                <w:rFonts w:ascii="宋体" w:hAnsi="宋体" w:cs="宋体" w:eastAsia="宋体" w:hint="default"/>
                <w:sz w:val="21"/>
                <w:szCs w:val="21"/>
              </w:rPr>
            </w:pPr>
            <w:r>
              <w:rPr>
                <w:rFonts w:ascii="宋体" w:hAnsi="宋体" w:cs="宋体" w:eastAsia="宋体" w:hint="default"/>
                <w:sz w:val="21"/>
                <w:szCs w:val="21"/>
              </w:rPr>
              <w:t>任期终止日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期</w:t>
            </w:r>
          </w:p>
        </w:tc>
        <w:tc>
          <w:tcPr>
            <w:tcW w:w="122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9"/>
              <w:ind w:right="0"/>
              <w:jc w:val="center"/>
              <w:rPr>
                <w:rFonts w:ascii="宋体" w:hAnsi="宋体" w:cs="宋体" w:eastAsia="宋体" w:hint="default"/>
                <w:sz w:val="21"/>
                <w:szCs w:val="21"/>
              </w:rPr>
            </w:pPr>
            <w:r>
              <w:rPr>
                <w:rFonts w:ascii="宋体" w:hAnsi="宋体" w:cs="宋体" w:eastAsia="宋体" w:hint="default"/>
                <w:sz w:val="21"/>
                <w:szCs w:val="21"/>
              </w:rPr>
              <w:t>年初持股数</w:t>
            </w:r>
          </w:p>
        </w:tc>
        <w:tc>
          <w:tcPr>
            <w:tcW w:w="11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9"/>
              <w:ind w:right="0"/>
              <w:jc w:val="center"/>
              <w:rPr>
                <w:rFonts w:ascii="宋体" w:hAnsi="宋体" w:cs="宋体" w:eastAsia="宋体" w:hint="default"/>
                <w:sz w:val="21"/>
                <w:szCs w:val="21"/>
              </w:rPr>
            </w:pPr>
            <w:r>
              <w:rPr>
                <w:rFonts w:ascii="宋体" w:hAnsi="宋体" w:cs="宋体" w:eastAsia="宋体" w:hint="default"/>
                <w:sz w:val="21"/>
                <w:szCs w:val="21"/>
              </w:rPr>
              <w:t>年末持股数</w:t>
            </w:r>
          </w:p>
        </w:tc>
        <w:tc>
          <w:tcPr>
            <w:tcW w:w="5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73" w:lineRule="auto"/>
              <w:ind w:left="72" w:right="71"/>
              <w:jc w:val="left"/>
              <w:rPr>
                <w:rFonts w:ascii="宋体" w:hAnsi="宋体" w:cs="宋体" w:eastAsia="宋体" w:hint="default"/>
                <w:sz w:val="21"/>
                <w:szCs w:val="21"/>
              </w:rPr>
            </w:pPr>
            <w:r>
              <w:rPr>
                <w:rFonts w:ascii="宋体" w:hAnsi="宋体" w:cs="宋体" w:eastAsia="宋体" w:hint="default"/>
                <w:sz w:val="21"/>
                <w:szCs w:val="21"/>
              </w:rPr>
              <w:t>变动</w:t>
            </w:r>
            <w:r>
              <w:rPr>
                <w:rFonts w:ascii="宋体" w:hAnsi="宋体" w:cs="宋体" w:eastAsia="宋体" w:hint="default"/>
                <w:spacing w:val="-103"/>
                <w:sz w:val="21"/>
                <w:szCs w:val="21"/>
              </w:rPr>
              <w:t> </w:t>
            </w:r>
            <w:r>
              <w:rPr>
                <w:rFonts w:ascii="宋体" w:hAnsi="宋体" w:cs="宋体" w:eastAsia="宋体" w:hint="default"/>
                <w:sz w:val="21"/>
                <w:szCs w:val="21"/>
              </w:rPr>
              <w:t>原因</w:t>
            </w:r>
          </w:p>
        </w:tc>
        <w:tc>
          <w:tcPr>
            <w:tcW w:w="8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28"/>
              <w:ind w:left="21" w:right="20" w:firstLine="1"/>
              <w:jc w:val="center"/>
              <w:rPr>
                <w:rFonts w:ascii="宋体" w:hAnsi="宋体" w:cs="宋体" w:eastAsia="宋体" w:hint="default"/>
                <w:sz w:val="21"/>
                <w:szCs w:val="21"/>
              </w:rPr>
            </w:pPr>
            <w:r>
              <w:rPr>
                <w:rFonts w:ascii="宋体" w:hAnsi="宋体" w:cs="宋体" w:eastAsia="宋体" w:hint="default"/>
                <w:sz w:val="21"/>
                <w:szCs w:val="21"/>
              </w:rPr>
              <w:t>报告期</w:t>
            </w:r>
            <w:r>
              <w:rPr>
                <w:rFonts w:ascii="宋体" w:hAnsi="宋体" w:cs="宋体" w:eastAsia="宋体" w:hint="default"/>
                <w:w w:val="100"/>
                <w:sz w:val="21"/>
                <w:szCs w:val="21"/>
              </w:rPr>
              <w:t> </w:t>
            </w:r>
            <w:r>
              <w:rPr>
                <w:rFonts w:ascii="宋体" w:hAnsi="宋体" w:cs="宋体" w:eastAsia="宋体" w:hint="default"/>
                <w:sz w:val="21"/>
                <w:szCs w:val="21"/>
              </w:rPr>
              <w:t>内从公</w:t>
            </w:r>
            <w:r>
              <w:rPr>
                <w:rFonts w:ascii="宋体" w:hAnsi="宋体" w:cs="宋体" w:eastAsia="宋体" w:hint="default"/>
                <w:w w:val="100"/>
                <w:sz w:val="21"/>
                <w:szCs w:val="21"/>
              </w:rPr>
              <w:t> </w:t>
            </w:r>
            <w:r>
              <w:rPr>
                <w:rFonts w:ascii="宋体" w:hAnsi="宋体" w:cs="宋体" w:eastAsia="宋体" w:hint="default"/>
                <w:sz w:val="21"/>
                <w:szCs w:val="21"/>
              </w:rPr>
              <w:t>司领取</w:t>
            </w:r>
            <w:r>
              <w:rPr>
                <w:rFonts w:ascii="宋体" w:hAnsi="宋体" w:cs="宋体" w:eastAsia="宋体" w:hint="default"/>
                <w:w w:val="100"/>
                <w:sz w:val="21"/>
                <w:szCs w:val="21"/>
              </w:rPr>
              <w:t> </w:t>
            </w:r>
            <w:r>
              <w:rPr>
                <w:rFonts w:ascii="宋体" w:hAnsi="宋体" w:cs="宋体" w:eastAsia="宋体" w:hint="default"/>
                <w:sz w:val="21"/>
                <w:szCs w:val="21"/>
              </w:rPr>
              <w:t>的报酬</w:t>
            </w:r>
            <w:r>
              <w:rPr>
                <w:rFonts w:ascii="宋体" w:hAnsi="宋体" w:cs="宋体" w:eastAsia="宋体" w:hint="default"/>
                <w:w w:val="100"/>
                <w:sz w:val="21"/>
                <w:szCs w:val="21"/>
              </w:rPr>
              <w:t> </w:t>
            </w:r>
            <w:r>
              <w:rPr>
                <w:rFonts w:ascii="宋体" w:hAnsi="宋体" w:cs="宋体" w:eastAsia="宋体" w:hint="default"/>
                <w:spacing w:val="-4"/>
                <w:sz w:val="21"/>
                <w:szCs w:val="21"/>
              </w:rPr>
              <w:t>总额（万</w:t>
            </w:r>
            <w:r>
              <w:rPr>
                <w:rFonts w:ascii="宋体" w:hAnsi="宋体" w:cs="宋体" w:eastAsia="宋体" w:hint="default"/>
                <w:w w:val="100"/>
                <w:sz w:val="21"/>
                <w:szCs w:val="21"/>
              </w:rPr>
              <w:t> </w:t>
            </w:r>
            <w:r>
              <w:rPr>
                <w:rFonts w:ascii="宋体" w:hAnsi="宋体" w:cs="宋体" w:eastAsia="宋体" w:hint="default"/>
                <w:spacing w:val="-28"/>
                <w:w w:val="100"/>
                <w:sz w:val="21"/>
                <w:szCs w:val="21"/>
              </w:rPr>
              <w:t>元）（税</w:t>
            </w:r>
            <w:r>
              <w:rPr>
                <w:rFonts w:ascii="宋体" w:hAnsi="宋体" w:cs="宋体" w:eastAsia="宋体" w:hint="default"/>
                <w:w w:val="100"/>
                <w:sz w:val="21"/>
                <w:szCs w:val="21"/>
              </w:rPr>
              <w:t> </w:t>
            </w:r>
            <w:r>
              <w:rPr>
                <w:rFonts w:ascii="宋体" w:hAnsi="宋体" w:cs="宋体" w:eastAsia="宋体" w:hint="default"/>
                <w:sz w:val="21"/>
                <w:szCs w:val="21"/>
              </w:rPr>
              <w:t>前）</w:t>
            </w:r>
          </w:p>
        </w:tc>
        <w:tc>
          <w:tcPr>
            <w:tcW w:w="8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73" w:lineRule="auto"/>
              <w:ind w:left="83" w:right="77"/>
              <w:jc w:val="both"/>
              <w:rPr>
                <w:rFonts w:ascii="宋体" w:hAnsi="宋体" w:cs="宋体" w:eastAsia="宋体" w:hint="default"/>
                <w:sz w:val="21"/>
                <w:szCs w:val="21"/>
              </w:rPr>
            </w:pPr>
            <w:r>
              <w:rPr>
                <w:rFonts w:ascii="宋体" w:hAnsi="宋体" w:cs="宋体" w:eastAsia="宋体" w:hint="default"/>
                <w:sz w:val="21"/>
                <w:szCs w:val="21"/>
              </w:rPr>
              <w:t>是否在</w:t>
            </w:r>
            <w:r>
              <w:rPr>
                <w:rFonts w:ascii="宋体" w:hAnsi="宋体" w:cs="宋体" w:eastAsia="宋体" w:hint="default"/>
                <w:spacing w:val="-102"/>
                <w:sz w:val="21"/>
                <w:szCs w:val="21"/>
              </w:rPr>
              <w:t> </w:t>
            </w:r>
            <w:r>
              <w:rPr>
                <w:rFonts w:ascii="宋体" w:hAnsi="宋体" w:cs="宋体" w:eastAsia="宋体" w:hint="default"/>
                <w:sz w:val="21"/>
                <w:szCs w:val="21"/>
              </w:rPr>
              <w:t>股东单</w:t>
            </w:r>
            <w:r>
              <w:rPr>
                <w:rFonts w:ascii="宋体" w:hAnsi="宋体" w:cs="宋体" w:eastAsia="宋体" w:hint="default"/>
                <w:spacing w:val="-102"/>
                <w:sz w:val="21"/>
                <w:szCs w:val="21"/>
              </w:rPr>
              <w:t> </w:t>
            </w:r>
            <w:r>
              <w:rPr>
                <w:rFonts w:ascii="宋体" w:hAnsi="宋体" w:cs="宋体" w:eastAsia="宋体" w:hint="default"/>
                <w:sz w:val="21"/>
                <w:szCs w:val="21"/>
              </w:rPr>
              <w:t>位或其</w:t>
            </w:r>
            <w:r>
              <w:rPr>
                <w:rFonts w:ascii="宋体" w:hAnsi="宋体" w:cs="宋体" w:eastAsia="宋体" w:hint="default"/>
                <w:spacing w:val="-102"/>
                <w:sz w:val="21"/>
                <w:szCs w:val="21"/>
              </w:rPr>
              <w:t> </w:t>
            </w:r>
            <w:r>
              <w:rPr>
                <w:rFonts w:ascii="宋体" w:hAnsi="宋体" w:cs="宋体" w:eastAsia="宋体" w:hint="default"/>
                <w:sz w:val="21"/>
                <w:szCs w:val="21"/>
              </w:rPr>
              <w:t>他关联</w:t>
            </w:r>
            <w:r>
              <w:rPr>
                <w:rFonts w:ascii="宋体" w:hAnsi="宋体" w:cs="宋体" w:eastAsia="宋体" w:hint="default"/>
                <w:spacing w:val="-102"/>
                <w:sz w:val="21"/>
                <w:szCs w:val="21"/>
              </w:rPr>
              <w:t> </w:t>
            </w:r>
            <w:r>
              <w:rPr>
                <w:rFonts w:ascii="宋体" w:hAnsi="宋体" w:cs="宋体" w:eastAsia="宋体" w:hint="default"/>
                <w:sz w:val="21"/>
                <w:szCs w:val="21"/>
              </w:rPr>
              <w:t>单位领</w:t>
            </w:r>
            <w:r>
              <w:rPr>
                <w:rFonts w:ascii="宋体" w:hAnsi="宋体" w:cs="宋体" w:eastAsia="宋体" w:hint="default"/>
                <w:spacing w:val="-102"/>
                <w:sz w:val="21"/>
                <w:szCs w:val="21"/>
              </w:rPr>
              <w:t> </w:t>
            </w:r>
            <w:r>
              <w:rPr>
                <w:rFonts w:ascii="宋体" w:hAnsi="宋体" w:cs="宋体" w:eastAsia="宋体" w:hint="default"/>
                <w:sz w:val="21"/>
                <w:szCs w:val="21"/>
              </w:rPr>
              <w:t>取薪酬</w:t>
            </w:r>
          </w:p>
        </w:tc>
      </w:tr>
      <w:tr>
        <w:trPr>
          <w:trHeight w:val="715"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陆文雄</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45</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15,502,200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15,502,200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17.54</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3"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陈宏科</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28"/>
              <w:ind w:left="23" w:right="19"/>
              <w:jc w:val="left"/>
              <w:rPr>
                <w:rFonts w:ascii="宋体" w:hAnsi="宋体" w:cs="宋体" w:eastAsia="宋体" w:hint="default"/>
                <w:sz w:val="21"/>
                <w:szCs w:val="21"/>
              </w:rPr>
            </w:pPr>
            <w:r>
              <w:rPr>
                <w:rFonts w:ascii="宋体" w:hAnsi="宋体" w:cs="宋体" w:eastAsia="宋体" w:hint="default"/>
                <w:spacing w:val="-15"/>
                <w:sz w:val="21"/>
                <w:szCs w:val="21"/>
              </w:rPr>
              <w:t>董事、副总</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经理</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43</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4"/>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4"/>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8,355,350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8,355,350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47.85</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02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杜力耘</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23" w:right="19"/>
              <w:jc w:val="both"/>
              <w:rPr>
                <w:rFonts w:ascii="宋体" w:hAnsi="宋体" w:cs="宋体" w:eastAsia="宋体" w:hint="default"/>
                <w:sz w:val="21"/>
                <w:szCs w:val="21"/>
              </w:rPr>
            </w:pPr>
            <w:r>
              <w:rPr>
                <w:rFonts w:ascii="宋体" w:hAnsi="宋体" w:cs="宋体" w:eastAsia="宋体" w:hint="default"/>
                <w:spacing w:val="-15"/>
                <w:sz w:val="21"/>
                <w:szCs w:val="21"/>
              </w:rPr>
              <w:t>董事、副总</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5"/>
                <w:sz w:val="21"/>
                <w:szCs w:val="21"/>
              </w:rPr>
              <w:t>经理、财务</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总监</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21"/>
                <w:szCs w:val="21"/>
              </w:rPr>
            </w:pPr>
            <w:r>
              <w:rPr>
                <w:rFonts w:ascii="宋体"/>
                <w:sz w:val="21"/>
              </w:rPr>
              <w:t>41</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21"/>
                <w:szCs w:val="21"/>
              </w:rPr>
            </w:pPr>
            <w:r>
              <w:rPr>
                <w:rFonts w:ascii="宋体"/>
                <w:sz w:val="21"/>
              </w:rPr>
              <w:t>7,740,400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21"/>
                <w:szCs w:val="21"/>
              </w:rPr>
            </w:pPr>
            <w:r>
              <w:rPr>
                <w:rFonts w:ascii="宋体"/>
                <w:sz w:val="21"/>
              </w:rPr>
              <w:t>7,740,400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21"/>
                <w:szCs w:val="21"/>
              </w:rPr>
            </w:pPr>
            <w:r>
              <w:rPr>
                <w:rFonts w:ascii="宋体"/>
                <w:sz w:val="21"/>
              </w:rPr>
              <w:t>48.35</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3"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楼晔</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38</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4"/>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4"/>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6,952,000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6,952,000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45.81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姜蓓蓓</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41</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3,125,250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3,125,250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51.26</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3"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刘万昌</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28"/>
              <w:ind w:left="23" w:right="19"/>
              <w:jc w:val="left"/>
              <w:rPr>
                <w:rFonts w:ascii="宋体" w:hAnsi="宋体" w:cs="宋体" w:eastAsia="宋体" w:hint="default"/>
                <w:sz w:val="21"/>
                <w:szCs w:val="21"/>
              </w:rPr>
            </w:pPr>
            <w:r>
              <w:rPr>
                <w:rFonts w:ascii="宋体" w:hAnsi="宋体" w:cs="宋体" w:eastAsia="宋体" w:hint="default"/>
                <w:spacing w:val="-15"/>
                <w:sz w:val="21"/>
                <w:szCs w:val="21"/>
              </w:rPr>
              <w:t>董事、总经</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理</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60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4"/>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4"/>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50.43</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5"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严义埙</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73</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6.00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3"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朱范予</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65</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4"/>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4"/>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6.00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5"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陈杰平</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59</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6.00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3"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丁毅</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57</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5"/>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5"/>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1,391,150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1,391,150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45.70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5"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周全</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40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974,300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974,300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37.98</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13"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刘洁琼</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32</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4"/>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p>
            <w:pPr>
              <w:pStyle w:val="TableParagraph"/>
              <w:spacing w:line="240" w:lineRule="auto" w:before="34"/>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11.71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03"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宋体" w:hAnsi="宋体" w:cs="宋体" w:eastAsia="宋体" w:hint="default"/>
                <w:sz w:val="21"/>
                <w:szCs w:val="21"/>
              </w:rPr>
              <w:t>陆廷洁</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57"/>
                <w:sz w:val="21"/>
                <w:szCs w:val="21"/>
              </w:rPr>
              <w:t> </w:t>
            </w:r>
            <w:r>
              <w:rPr>
                <w:rFonts w:ascii="宋体" w:hAnsi="宋体" w:cs="宋体" w:eastAsia="宋体" w:hint="default"/>
                <w:sz w:val="21"/>
                <w:szCs w:val="21"/>
              </w:rPr>
              <w:t>事</w:t>
            </w:r>
            <w:r>
              <w:rPr>
                <w:rFonts w:ascii="宋体" w:hAnsi="宋体" w:cs="宋体" w:eastAsia="宋体" w:hint="default"/>
                <w:spacing w:val="-57"/>
                <w:sz w:val="21"/>
                <w:szCs w:val="21"/>
              </w:rPr>
              <w:t> </w:t>
            </w:r>
            <w:r>
              <w:rPr>
                <w:rFonts w:ascii="宋体" w:hAnsi="宋体" w:cs="宋体" w:eastAsia="宋体" w:hint="default"/>
                <w:sz w:val="21"/>
                <w:szCs w:val="21"/>
              </w:rPr>
              <w:t>会</w:t>
            </w:r>
            <w:r>
              <w:rPr>
                <w:rFonts w:ascii="宋体" w:hAnsi="宋体" w:cs="宋体" w:eastAsia="宋体" w:hint="default"/>
                <w:spacing w:val="-59"/>
                <w:sz w:val="21"/>
                <w:szCs w:val="21"/>
              </w:rPr>
              <w:t> </w:t>
            </w:r>
            <w:r>
              <w:rPr>
                <w:rFonts w:ascii="宋体" w:hAnsi="宋体" w:cs="宋体" w:eastAsia="宋体" w:hint="default"/>
                <w:sz w:val="21"/>
                <w:szCs w:val="21"/>
              </w:rPr>
              <w:t>秘</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35</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6"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7"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06</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120,000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120,000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75"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26.86</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40" w:lineRule="auto"/>
        <w:jc w:val="center"/>
        <w:rPr>
          <w:rFonts w:ascii="宋体" w:hAnsi="宋体" w:cs="宋体" w:eastAsia="宋体" w:hint="default"/>
          <w:sz w:val="21"/>
          <w:szCs w:val="21"/>
        </w:rPr>
        <w:sectPr>
          <w:pgSz w:w="11910" w:h="16840"/>
          <w:pgMar w:header="893" w:footer="1040" w:top="1520" w:bottom="1220" w:left="920" w:right="920"/>
        </w:sectPr>
      </w:pPr>
    </w:p>
    <w:p>
      <w:pPr>
        <w:spacing w:line="240" w:lineRule="auto" w:before="2"/>
        <w:rPr>
          <w:rFonts w:ascii="宋体" w:hAnsi="宋体" w:cs="宋体" w:eastAsia="宋体" w:hint="default"/>
          <w:b/>
          <w:bCs/>
          <w:sz w:val="3"/>
          <w:szCs w:val="3"/>
        </w:rPr>
      </w:pPr>
    </w:p>
    <w:tbl>
      <w:tblPr>
        <w:tblW w:w="0" w:type="auto"/>
        <w:jc w:val="left"/>
        <w:tblInd w:w="114" w:type="dxa"/>
        <w:tblLayout w:type="fixed"/>
        <w:tblCellMar>
          <w:top w:w="0" w:type="dxa"/>
          <w:left w:w="0" w:type="dxa"/>
          <w:bottom w:w="0" w:type="dxa"/>
          <w:right w:w="0" w:type="dxa"/>
        </w:tblCellMar>
        <w:tblLook w:val="01E0"/>
      </w:tblPr>
      <w:tblGrid>
        <w:gridCol w:w="780"/>
        <w:gridCol w:w="1042"/>
        <w:gridCol w:w="518"/>
        <w:gridCol w:w="521"/>
        <w:gridCol w:w="1169"/>
        <w:gridCol w:w="1171"/>
        <w:gridCol w:w="1229"/>
        <w:gridCol w:w="1133"/>
        <w:gridCol w:w="576"/>
        <w:gridCol w:w="884"/>
        <w:gridCol w:w="806"/>
      </w:tblGrid>
      <w:tr>
        <w:trPr>
          <w:trHeight w:val="675" w:hRule="exact"/>
        </w:trPr>
        <w:tc>
          <w:tcPr>
            <w:tcW w:w="780"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19"/>
              <w:jc w:val="left"/>
              <w:rPr>
                <w:rFonts w:ascii="宋体" w:hAnsi="宋体" w:cs="宋体" w:eastAsia="宋体" w:hint="default"/>
                <w:sz w:val="21"/>
                <w:szCs w:val="21"/>
              </w:rPr>
            </w:pPr>
            <w:r>
              <w:rPr>
                <w:rFonts w:ascii="宋体" w:hAnsi="宋体" w:cs="宋体" w:eastAsia="宋体" w:hint="default"/>
                <w:spacing w:val="-15"/>
                <w:sz w:val="21"/>
                <w:szCs w:val="21"/>
              </w:rPr>
              <w:t>书、副总经</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理</w:t>
            </w:r>
          </w:p>
        </w:tc>
        <w:tc>
          <w:tcPr>
            <w:tcW w:w="518" w:type="dxa"/>
            <w:tcBorders>
              <w:top w:val="single" w:sz="4" w:space="0" w:color="000000"/>
              <w:left w:val="single" w:sz="4" w:space="0" w:color="000000"/>
              <w:bottom w:val="single" w:sz="4" w:space="0" w:color="000000"/>
              <w:right w:val="single" w:sz="4" w:space="0" w:color="000000"/>
            </w:tcBorders>
          </w:tcPr>
          <w:p>
            <w:pPr/>
          </w:p>
        </w:tc>
        <w:tc>
          <w:tcPr>
            <w:tcW w:w="521"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229"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8"/>
              <w:ind w:left="17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4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8"/>
              <w:ind w:right="10"/>
              <w:jc w:val="center"/>
              <w:rPr>
                <w:rFonts w:ascii="宋体" w:hAnsi="宋体" w:cs="宋体" w:eastAsia="宋体" w:hint="default"/>
                <w:sz w:val="21"/>
                <w:szCs w:val="21"/>
              </w:rPr>
            </w:pPr>
            <w:r>
              <w:rPr>
                <w:rFonts w:ascii="宋体"/>
                <w:w w:val="100"/>
                <w:sz w:val="21"/>
              </w:rPr>
              <w:t>-</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
              <w:jc w:val="center"/>
              <w:rPr>
                <w:rFonts w:ascii="宋体" w:hAnsi="宋体" w:cs="宋体" w:eastAsia="宋体" w:hint="default"/>
                <w:sz w:val="21"/>
                <w:szCs w:val="21"/>
              </w:rPr>
            </w:pPr>
            <w:r>
              <w:rPr>
                <w:rFonts w:ascii="宋体"/>
                <w:w w:val="100"/>
                <w:sz w:val="21"/>
              </w:rPr>
              <w:t>-</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w w:val="100"/>
                <w:sz w:val="21"/>
              </w:rPr>
              <w:t>-</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w w:val="100"/>
                <w:sz w:val="21"/>
              </w:rPr>
              <w:t>-</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w w:val="100"/>
                <w:sz w:val="21"/>
              </w:rPr>
              <w:t>-</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81" w:right="0"/>
              <w:jc w:val="left"/>
              <w:rPr>
                <w:rFonts w:ascii="宋体" w:hAnsi="宋体" w:cs="宋体" w:eastAsia="宋体" w:hint="default"/>
                <w:sz w:val="21"/>
                <w:szCs w:val="21"/>
              </w:rPr>
            </w:pPr>
            <w:r>
              <w:rPr>
                <w:rFonts w:ascii="宋体"/>
                <w:sz w:val="21"/>
              </w:rPr>
              <w:t>44,160,650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3" w:right="0"/>
              <w:jc w:val="left"/>
              <w:rPr>
                <w:rFonts w:ascii="宋体" w:hAnsi="宋体" w:cs="宋体" w:eastAsia="宋体" w:hint="default"/>
                <w:sz w:val="21"/>
                <w:szCs w:val="21"/>
              </w:rPr>
            </w:pPr>
            <w:r>
              <w:rPr>
                <w:rFonts w:ascii="宋体"/>
                <w:sz w:val="21"/>
              </w:rPr>
              <w:t>44,160,650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
              <w:jc w:val="center"/>
              <w:rPr>
                <w:rFonts w:ascii="宋体" w:hAnsi="宋体" w:cs="宋体" w:eastAsia="宋体" w:hint="default"/>
                <w:sz w:val="21"/>
                <w:szCs w:val="21"/>
              </w:rPr>
            </w:pPr>
            <w:r>
              <w:rPr>
                <w:rFonts w:ascii="宋体"/>
                <w:w w:val="100"/>
                <w:sz w:val="21"/>
              </w:rPr>
              <w:t>-</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20" w:right="0"/>
              <w:jc w:val="left"/>
              <w:rPr>
                <w:rFonts w:ascii="宋体" w:hAnsi="宋体" w:cs="宋体" w:eastAsia="宋体" w:hint="default"/>
                <w:sz w:val="21"/>
                <w:szCs w:val="21"/>
              </w:rPr>
            </w:pPr>
            <w:r>
              <w:rPr>
                <w:rFonts w:ascii="宋体"/>
                <w:sz w:val="21"/>
              </w:rPr>
              <w:t>401.49</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w w:val="100"/>
                <w:sz w:val="21"/>
              </w:rPr>
              <w:t>-</w:t>
            </w:r>
          </w:p>
        </w:tc>
      </w:tr>
    </w:tbl>
    <w:p>
      <w:pPr>
        <w:spacing w:line="240" w:lineRule="auto" w:before="3"/>
        <w:rPr>
          <w:rFonts w:ascii="宋体" w:hAnsi="宋体" w:cs="宋体" w:eastAsia="宋体" w:hint="default"/>
          <w:b/>
          <w:bCs/>
          <w:sz w:val="5"/>
          <w:szCs w:val="5"/>
        </w:rPr>
      </w:pPr>
    </w:p>
    <w:p>
      <w:pPr>
        <w:pStyle w:val="BodyText"/>
        <w:spacing w:line="240" w:lineRule="auto" w:before="36"/>
        <w:ind w:left="878" w:right="3671"/>
        <w:jc w:val="left"/>
      </w:pPr>
      <w:r>
        <w:rPr/>
        <w:t>注：上表中的报酬金额均为含税金额</w:t>
      </w:r>
    </w:p>
    <w:p>
      <w:pPr>
        <w:spacing w:line="240" w:lineRule="auto" w:before="12"/>
        <w:rPr>
          <w:rFonts w:ascii="宋体" w:hAnsi="宋体" w:cs="宋体" w:eastAsia="宋体" w:hint="default"/>
          <w:sz w:val="17"/>
          <w:szCs w:val="17"/>
        </w:rPr>
      </w:pPr>
    </w:p>
    <w:p>
      <w:pPr>
        <w:pStyle w:val="Heading3"/>
        <w:spacing w:line="441" w:lineRule="auto"/>
        <w:ind w:left="878" w:right="4022"/>
        <w:jc w:val="left"/>
        <w:rPr>
          <w:b w:val="0"/>
          <w:bCs w:val="0"/>
        </w:rPr>
      </w:pPr>
      <w:r>
        <w:rPr/>
        <w:t>（二）</w:t>
      </w:r>
      <w:r>
        <w:rPr>
          <w:spacing w:val="-19"/>
        </w:rPr>
        <w:t> </w:t>
      </w:r>
      <w:r>
        <w:rPr/>
        <w:t>董事、监事和高级管理人员近</w:t>
      </w:r>
      <w:r>
        <w:rPr>
          <w:spacing w:val="-53"/>
        </w:rPr>
        <w:t> </w:t>
      </w:r>
      <w:r>
        <w:rPr>
          <w:rFonts w:ascii="宋体" w:hAnsi="宋体" w:cs="宋体" w:eastAsia="宋体" w:hint="default"/>
        </w:rPr>
        <w:t>5</w:t>
      </w:r>
      <w:r>
        <w:rPr>
          <w:rFonts w:ascii="宋体" w:hAnsi="宋体" w:cs="宋体" w:eastAsia="宋体" w:hint="default"/>
          <w:spacing w:val="-54"/>
        </w:rPr>
        <w:t> </w:t>
      </w:r>
      <w:r>
        <w:rPr/>
        <w:t>年主要工作经历</w:t>
      </w:r>
      <w:r>
        <w:rPr>
          <w:w w:val="100"/>
        </w:rPr>
        <w:t> </w:t>
      </w:r>
      <w:r>
        <w:rPr>
          <w:rFonts w:ascii="宋体" w:hAnsi="宋体" w:cs="宋体" w:eastAsia="宋体" w:hint="default"/>
        </w:rPr>
        <w:t>1</w:t>
      </w:r>
      <w:r>
        <w:rPr/>
        <w:t>、</w:t>
      </w:r>
      <w:r>
        <w:rPr>
          <w:spacing w:val="-1"/>
        </w:rPr>
        <w:t> </w:t>
      </w:r>
      <w:r>
        <w:rPr/>
        <w:t>董事会成员</w:t>
      </w:r>
      <w:r>
        <w:rPr>
          <w:b w:val="0"/>
          <w:bCs w:val="0"/>
        </w:rPr>
      </w:r>
    </w:p>
    <w:p>
      <w:pPr>
        <w:pStyle w:val="BodyText"/>
        <w:spacing w:line="256" w:lineRule="exact"/>
        <w:ind w:left="1298" w:right="758"/>
        <w:jc w:val="left"/>
      </w:pPr>
      <w:r>
        <w:rPr/>
        <w:t>本公司第一届董事会共有 </w:t>
      </w:r>
      <w:r>
        <w:rPr>
          <w:rFonts w:ascii="宋体" w:hAnsi="宋体" w:cs="宋体" w:eastAsia="宋体" w:hint="default"/>
        </w:rPr>
        <w:t>9</w:t>
      </w:r>
      <w:r>
        <w:rPr>
          <w:rFonts w:ascii="宋体" w:hAnsi="宋体" w:cs="宋体" w:eastAsia="宋体" w:hint="default"/>
          <w:spacing w:val="-74"/>
        </w:rPr>
        <w:t> </w:t>
      </w:r>
      <w:r>
        <w:rPr>
          <w:spacing w:val="-5"/>
        </w:rPr>
        <w:t>名董事组成，其中三名为独立董事，任期为三年。各董事基</w:t>
      </w:r>
    </w:p>
    <w:p>
      <w:pPr>
        <w:pStyle w:val="BodyText"/>
        <w:spacing w:line="240" w:lineRule="auto" w:before="37"/>
        <w:ind w:left="878" w:right="3671"/>
        <w:jc w:val="left"/>
      </w:pPr>
      <w:r>
        <w:rPr/>
        <w:t>本情况如下：</w:t>
      </w:r>
    </w:p>
    <w:p>
      <w:pPr>
        <w:spacing w:line="240" w:lineRule="auto" w:before="12"/>
        <w:rPr>
          <w:rFonts w:ascii="宋体" w:hAnsi="宋体" w:cs="宋体" w:eastAsia="宋体" w:hint="default"/>
          <w:sz w:val="6"/>
          <w:szCs w:val="6"/>
        </w:rPr>
      </w:pPr>
    </w:p>
    <w:tbl>
      <w:tblPr>
        <w:tblW w:w="0" w:type="auto"/>
        <w:jc w:val="left"/>
        <w:tblInd w:w="743" w:type="dxa"/>
        <w:tblLayout w:type="fixed"/>
        <w:tblCellMar>
          <w:top w:w="0" w:type="dxa"/>
          <w:left w:w="0" w:type="dxa"/>
          <w:bottom w:w="0" w:type="dxa"/>
          <w:right w:w="0" w:type="dxa"/>
        </w:tblCellMar>
        <w:tblLook w:val="01E0"/>
      </w:tblPr>
      <w:tblGrid>
        <w:gridCol w:w="1270"/>
        <w:gridCol w:w="1273"/>
        <w:gridCol w:w="1843"/>
        <w:gridCol w:w="4153"/>
      </w:tblGrid>
      <w:tr>
        <w:trPr>
          <w:trHeight w:val="987" w:hRule="exact"/>
        </w:trPr>
        <w:tc>
          <w:tcPr>
            <w:tcW w:w="1270"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17"/>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273"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419" w:right="0"/>
              <w:jc w:val="left"/>
              <w:rPr>
                <w:rFonts w:ascii="宋体" w:hAnsi="宋体" w:cs="宋体" w:eastAsia="宋体" w:hint="default"/>
                <w:sz w:val="21"/>
                <w:szCs w:val="21"/>
              </w:rPr>
            </w:pPr>
            <w:r>
              <w:rPr>
                <w:rFonts w:ascii="宋体" w:hAnsi="宋体" w:cs="宋体" w:eastAsia="宋体" w:hint="default"/>
                <w:b/>
                <w:bCs/>
                <w:sz w:val="21"/>
                <w:szCs w:val="21"/>
              </w:rPr>
              <w:t>姓名</w:t>
            </w:r>
            <w:r>
              <w:rPr>
                <w:rFonts w:ascii="宋体" w:hAnsi="宋体" w:cs="宋体" w:eastAsia="宋体" w:hint="default"/>
                <w:sz w:val="21"/>
                <w:szCs w:val="21"/>
              </w:rPr>
            </w:r>
          </w:p>
        </w:tc>
        <w:tc>
          <w:tcPr>
            <w:tcW w:w="1843"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b/>
                <w:bCs/>
                <w:sz w:val="21"/>
                <w:szCs w:val="21"/>
              </w:rPr>
              <w:t>职务</w:t>
            </w:r>
            <w:r>
              <w:rPr>
                <w:rFonts w:ascii="宋体" w:hAnsi="宋体" w:cs="宋体" w:eastAsia="宋体" w:hint="default"/>
                <w:sz w:val="21"/>
                <w:szCs w:val="21"/>
              </w:rPr>
            </w:r>
          </w:p>
        </w:tc>
        <w:tc>
          <w:tcPr>
            <w:tcW w:w="4153"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b/>
                <w:bCs/>
                <w:sz w:val="21"/>
                <w:szCs w:val="21"/>
              </w:rPr>
              <w:t>任职期间</w:t>
            </w:r>
            <w:r>
              <w:rPr>
                <w:rFonts w:ascii="宋体" w:hAnsi="宋体" w:cs="宋体" w:eastAsia="宋体" w:hint="default"/>
                <w:sz w:val="21"/>
                <w:szCs w:val="21"/>
              </w:rPr>
            </w:r>
          </w:p>
        </w:tc>
      </w:tr>
      <w:tr>
        <w:trPr>
          <w:trHeight w:val="403" w:hRule="exact"/>
        </w:trPr>
        <w:tc>
          <w:tcPr>
            <w:tcW w:w="1270"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28"/>
              <w:ind w:right="17"/>
              <w:jc w:val="center"/>
              <w:rPr>
                <w:rFonts w:ascii="宋体" w:hAnsi="宋体" w:cs="宋体" w:eastAsia="宋体" w:hint="default"/>
                <w:sz w:val="21"/>
                <w:szCs w:val="21"/>
              </w:rPr>
            </w:pPr>
            <w:r>
              <w:rPr>
                <w:rFonts w:ascii="宋体"/>
                <w:w w:val="100"/>
                <w:sz w:val="21"/>
              </w:rPr>
              <w:t>1</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陆文雄</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
              <w:jc w:val="center"/>
              <w:rPr>
                <w:rFonts w:ascii="宋体" w:hAnsi="宋体" w:cs="宋体" w:eastAsia="宋体" w:hint="default"/>
                <w:sz w:val="21"/>
                <w:szCs w:val="21"/>
              </w:rPr>
            </w:pPr>
            <w:r>
              <w:rPr>
                <w:rFonts w:ascii="宋体" w:hAnsi="宋体" w:cs="宋体" w:eastAsia="宋体" w:hint="default"/>
                <w:sz w:val="21"/>
                <w:szCs w:val="21"/>
              </w:rPr>
              <w:t>董事长</w:t>
            </w:r>
          </w:p>
        </w:tc>
        <w:tc>
          <w:tcPr>
            <w:tcW w:w="415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28"/>
              <w:ind w:left="14"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270"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28"/>
              <w:ind w:right="17"/>
              <w:jc w:val="center"/>
              <w:rPr>
                <w:rFonts w:ascii="宋体" w:hAnsi="宋体" w:cs="宋体" w:eastAsia="宋体" w:hint="default"/>
                <w:sz w:val="21"/>
                <w:szCs w:val="21"/>
              </w:rPr>
            </w:pPr>
            <w:r>
              <w:rPr>
                <w:rFonts w:ascii="宋体"/>
                <w:w w:val="100"/>
                <w:sz w:val="21"/>
              </w:rPr>
              <w:t>2</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刘万昌</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
              <w:jc w:val="center"/>
              <w:rPr>
                <w:rFonts w:ascii="宋体" w:hAnsi="宋体" w:cs="宋体" w:eastAsia="宋体" w:hint="default"/>
                <w:sz w:val="21"/>
                <w:szCs w:val="21"/>
              </w:rPr>
            </w:pPr>
            <w:r>
              <w:rPr>
                <w:rFonts w:ascii="宋体" w:hAnsi="宋体" w:cs="宋体" w:eastAsia="宋体" w:hint="default"/>
                <w:sz w:val="21"/>
                <w:szCs w:val="21"/>
              </w:rPr>
              <w:t>董事、总经理</w:t>
            </w:r>
          </w:p>
        </w:tc>
        <w:tc>
          <w:tcPr>
            <w:tcW w:w="415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28"/>
              <w:ind w:left="14"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270"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28"/>
              <w:ind w:right="17"/>
              <w:jc w:val="center"/>
              <w:rPr>
                <w:rFonts w:ascii="宋体" w:hAnsi="宋体" w:cs="宋体" w:eastAsia="宋体" w:hint="default"/>
                <w:sz w:val="21"/>
                <w:szCs w:val="21"/>
              </w:rPr>
            </w:pPr>
            <w:r>
              <w:rPr>
                <w:rFonts w:ascii="宋体"/>
                <w:w w:val="100"/>
                <w:sz w:val="21"/>
              </w:rPr>
              <w:t>3</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陈宏科</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
              <w:jc w:val="center"/>
              <w:rPr>
                <w:rFonts w:ascii="宋体" w:hAnsi="宋体" w:cs="宋体" w:eastAsia="宋体" w:hint="default"/>
                <w:sz w:val="21"/>
                <w:szCs w:val="21"/>
              </w:rPr>
            </w:pPr>
            <w:r>
              <w:rPr>
                <w:rFonts w:ascii="宋体" w:hAnsi="宋体" w:cs="宋体" w:eastAsia="宋体" w:hint="default"/>
                <w:sz w:val="21"/>
                <w:szCs w:val="21"/>
              </w:rPr>
              <w:t>董事、副总经理</w:t>
            </w:r>
          </w:p>
        </w:tc>
        <w:tc>
          <w:tcPr>
            <w:tcW w:w="415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28"/>
              <w:ind w:left="14"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270"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28"/>
              <w:ind w:right="17"/>
              <w:jc w:val="center"/>
              <w:rPr>
                <w:rFonts w:ascii="宋体" w:hAnsi="宋体" w:cs="宋体" w:eastAsia="宋体" w:hint="default"/>
                <w:sz w:val="21"/>
                <w:szCs w:val="21"/>
              </w:rPr>
            </w:pPr>
            <w:r>
              <w:rPr>
                <w:rFonts w:ascii="宋体"/>
                <w:w w:val="100"/>
                <w:sz w:val="21"/>
              </w:rPr>
              <w:t>4</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杜力耘</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
              <w:jc w:val="center"/>
              <w:rPr>
                <w:rFonts w:ascii="宋体" w:hAnsi="宋体" w:cs="宋体" w:eastAsia="宋体" w:hint="default"/>
                <w:sz w:val="21"/>
                <w:szCs w:val="21"/>
              </w:rPr>
            </w:pPr>
            <w:r>
              <w:rPr>
                <w:rFonts w:ascii="宋体" w:hAnsi="宋体" w:cs="宋体" w:eastAsia="宋体" w:hint="default"/>
                <w:sz w:val="21"/>
                <w:szCs w:val="21"/>
              </w:rPr>
              <w:t>董事、财务总监</w:t>
            </w:r>
          </w:p>
        </w:tc>
        <w:tc>
          <w:tcPr>
            <w:tcW w:w="415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28"/>
              <w:ind w:left="14"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270"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28"/>
              <w:ind w:right="17"/>
              <w:jc w:val="center"/>
              <w:rPr>
                <w:rFonts w:ascii="宋体" w:hAnsi="宋体" w:cs="宋体" w:eastAsia="宋体" w:hint="default"/>
                <w:sz w:val="21"/>
                <w:szCs w:val="21"/>
              </w:rPr>
            </w:pPr>
            <w:r>
              <w:rPr>
                <w:rFonts w:ascii="宋体"/>
                <w:w w:val="100"/>
                <w:sz w:val="21"/>
              </w:rPr>
              <w:t>5</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楼晔</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
              <w:jc w:val="center"/>
              <w:rPr>
                <w:rFonts w:ascii="宋体" w:hAnsi="宋体" w:cs="宋体" w:eastAsia="宋体" w:hint="default"/>
                <w:sz w:val="21"/>
                <w:szCs w:val="21"/>
              </w:rPr>
            </w:pPr>
            <w:r>
              <w:rPr>
                <w:rFonts w:ascii="宋体" w:hAnsi="宋体" w:cs="宋体" w:eastAsia="宋体" w:hint="default"/>
                <w:sz w:val="21"/>
                <w:szCs w:val="21"/>
              </w:rPr>
              <w:t>董事</w:t>
            </w:r>
          </w:p>
        </w:tc>
        <w:tc>
          <w:tcPr>
            <w:tcW w:w="415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28"/>
              <w:ind w:left="14"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270"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28"/>
              <w:ind w:right="17"/>
              <w:jc w:val="center"/>
              <w:rPr>
                <w:rFonts w:ascii="宋体" w:hAnsi="宋体" w:cs="宋体" w:eastAsia="宋体" w:hint="default"/>
                <w:sz w:val="21"/>
                <w:szCs w:val="21"/>
              </w:rPr>
            </w:pPr>
            <w:r>
              <w:rPr>
                <w:rFonts w:ascii="宋体"/>
                <w:w w:val="100"/>
                <w:sz w:val="21"/>
              </w:rPr>
              <w:t>6</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姜蓓蓓</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
              <w:jc w:val="center"/>
              <w:rPr>
                <w:rFonts w:ascii="宋体" w:hAnsi="宋体" w:cs="宋体" w:eastAsia="宋体" w:hint="default"/>
                <w:sz w:val="21"/>
                <w:szCs w:val="21"/>
              </w:rPr>
            </w:pPr>
            <w:r>
              <w:rPr>
                <w:rFonts w:ascii="宋体" w:hAnsi="宋体" w:cs="宋体" w:eastAsia="宋体" w:hint="default"/>
                <w:sz w:val="21"/>
                <w:szCs w:val="21"/>
              </w:rPr>
              <w:t>董事</w:t>
            </w:r>
          </w:p>
        </w:tc>
        <w:tc>
          <w:tcPr>
            <w:tcW w:w="415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28"/>
              <w:ind w:left="14"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3" w:hRule="exact"/>
        </w:trPr>
        <w:tc>
          <w:tcPr>
            <w:tcW w:w="1270"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28"/>
              <w:ind w:right="17"/>
              <w:jc w:val="center"/>
              <w:rPr>
                <w:rFonts w:ascii="宋体" w:hAnsi="宋体" w:cs="宋体" w:eastAsia="宋体" w:hint="default"/>
                <w:sz w:val="21"/>
                <w:szCs w:val="21"/>
              </w:rPr>
            </w:pPr>
            <w:r>
              <w:rPr>
                <w:rFonts w:ascii="宋体"/>
                <w:w w:val="100"/>
                <w:sz w:val="21"/>
              </w:rPr>
              <w:t>7</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严义埙</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415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28"/>
              <w:ind w:left="14"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1" w:hRule="exact"/>
        </w:trPr>
        <w:tc>
          <w:tcPr>
            <w:tcW w:w="1270"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28"/>
              <w:ind w:right="17"/>
              <w:jc w:val="center"/>
              <w:rPr>
                <w:rFonts w:ascii="宋体" w:hAnsi="宋体" w:cs="宋体" w:eastAsia="宋体" w:hint="default"/>
                <w:sz w:val="21"/>
                <w:szCs w:val="21"/>
              </w:rPr>
            </w:pPr>
            <w:r>
              <w:rPr>
                <w:rFonts w:ascii="宋体"/>
                <w:w w:val="100"/>
                <w:sz w:val="21"/>
              </w:rPr>
              <w:t>8</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陈杰平</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4153"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28"/>
              <w:ind w:left="14"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514" w:hRule="exact"/>
        </w:trPr>
        <w:tc>
          <w:tcPr>
            <w:tcW w:w="1270"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before="76"/>
              <w:ind w:right="17"/>
              <w:jc w:val="center"/>
              <w:rPr>
                <w:rFonts w:ascii="宋体" w:hAnsi="宋体" w:cs="宋体" w:eastAsia="宋体" w:hint="default"/>
                <w:sz w:val="21"/>
                <w:szCs w:val="21"/>
              </w:rPr>
            </w:pPr>
            <w:r>
              <w:rPr>
                <w:rFonts w:ascii="宋体"/>
                <w:w w:val="100"/>
                <w:sz w:val="21"/>
              </w:rPr>
              <w:t>9</w:t>
            </w:r>
          </w:p>
        </w:tc>
        <w:tc>
          <w:tcPr>
            <w:tcW w:w="1273"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76"/>
              <w:ind w:left="103" w:right="0"/>
              <w:jc w:val="left"/>
              <w:rPr>
                <w:rFonts w:ascii="宋体" w:hAnsi="宋体" w:cs="宋体" w:eastAsia="宋体" w:hint="default"/>
                <w:sz w:val="21"/>
                <w:szCs w:val="21"/>
              </w:rPr>
            </w:pPr>
            <w:r>
              <w:rPr>
                <w:rFonts w:ascii="宋体" w:hAnsi="宋体" w:cs="宋体" w:eastAsia="宋体" w:hint="default"/>
                <w:sz w:val="21"/>
                <w:szCs w:val="21"/>
              </w:rPr>
              <w:t>朱范予</w:t>
            </w:r>
          </w:p>
        </w:tc>
        <w:tc>
          <w:tcPr>
            <w:tcW w:w="1843"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76"/>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4153"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before="76"/>
              <w:ind w:left="14"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bl>
    <w:p>
      <w:pPr>
        <w:spacing w:line="240" w:lineRule="auto" w:before="3"/>
        <w:rPr>
          <w:rFonts w:ascii="宋体" w:hAnsi="宋体" w:cs="宋体" w:eastAsia="宋体" w:hint="default"/>
          <w:sz w:val="5"/>
          <w:szCs w:val="5"/>
        </w:rPr>
      </w:pPr>
    </w:p>
    <w:p>
      <w:pPr>
        <w:spacing w:before="36"/>
        <w:ind w:left="1300" w:right="855" w:firstLine="0"/>
        <w:jc w:val="left"/>
        <w:rPr>
          <w:rFonts w:ascii="宋体" w:hAnsi="宋体" w:cs="宋体" w:eastAsia="宋体" w:hint="default"/>
          <w:sz w:val="21"/>
          <w:szCs w:val="21"/>
        </w:rPr>
      </w:pPr>
      <w:r>
        <w:rPr>
          <w:rFonts w:ascii="宋体" w:hAnsi="宋体" w:cs="宋体" w:eastAsia="宋体" w:hint="default"/>
          <w:b/>
          <w:bCs/>
          <w:w w:val="100"/>
          <w:sz w:val="21"/>
          <w:szCs w:val="21"/>
        </w:rPr>
        <w:t>陆文雄先生：</w:t>
      </w:r>
      <w:r>
        <w:rPr>
          <w:rFonts w:ascii="宋体" w:hAnsi="宋体" w:cs="宋体" w:eastAsia="宋体" w:hint="default"/>
          <w:spacing w:val="-3"/>
          <w:w w:val="100"/>
          <w:sz w:val="21"/>
          <w:szCs w:val="21"/>
        </w:rPr>
        <w:t>简</w:t>
      </w:r>
      <w:r>
        <w:rPr>
          <w:rFonts w:ascii="宋体" w:hAnsi="宋体" w:cs="宋体" w:eastAsia="宋体" w:hint="default"/>
          <w:w w:val="100"/>
          <w:sz w:val="21"/>
          <w:szCs w:val="21"/>
        </w:rPr>
        <w:t>历</w:t>
      </w:r>
      <w:r>
        <w:rPr>
          <w:rFonts w:ascii="宋体" w:hAnsi="宋体" w:cs="宋体" w:eastAsia="宋体" w:hint="default"/>
          <w:spacing w:val="-3"/>
          <w:w w:val="100"/>
          <w:sz w:val="21"/>
          <w:szCs w:val="21"/>
        </w:rPr>
        <w:t>详</w:t>
      </w:r>
      <w:r>
        <w:rPr>
          <w:rFonts w:ascii="宋体" w:hAnsi="宋体" w:cs="宋体" w:eastAsia="宋体" w:hint="default"/>
          <w:w w:val="100"/>
          <w:sz w:val="21"/>
          <w:szCs w:val="21"/>
        </w:rPr>
        <w:t>见</w:t>
      </w:r>
      <w:r>
        <w:rPr>
          <w:rFonts w:ascii="宋体" w:hAnsi="宋体" w:cs="宋体" w:eastAsia="宋体" w:hint="default"/>
          <w:spacing w:val="-3"/>
          <w:w w:val="100"/>
          <w:sz w:val="21"/>
          <w:szCs w:val="21"/>
        </w:rPr>
        <w:t>上</w:t>
      </w:r>
      <w:r>
        <w:rPr>
          <w:rFonts w:ascii="宋体" w:hAnsi="宋体" w:cs="宋体" w:eastAsia="宋体" w:hint="default"/>
          <w:w w:val="100"/>
          <w:sz w:val="21"/>
          <w:szCs w:val="21"/>
        </w:rPr>
        <w:t>节“</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3"/>
          <w:w w:val="100"/>
          <w:sz w:val="21"/>
          <w:szCs w:val="21"/>
        </w:rPr>
        <w:t>控</w:t>
      </w:r>
      <w:r>
        <w:rPr>
          <w:rFonts w:ascii="宋体" w:hAnsi="宋体" w:cs="宋体" w:eastAsia="宋体" w:hint="default"/>
          <w:w w:val="100"/>
          <w:sz w:val="21"/>
          <w:szCs w:val="21"/>
        </w:rPr>
        <w:t>股</w:t>
      </w:r>
      <w:r>
        <w:rPr>
          <w:rFonts w:ascii="宋体" w:hAnsi="宋体" w:cs="宋体" w:eastAsia="宋体" w:hint="default"/>
          <w:spacing w:val="-3"/>
          <w:w w:val="100"/>
          <w:sz w:val="21"/>
          <w:szCs w:val="21"/>
        </w:rPr>
        <w:t>股</w:t>
      </w:r>
      <w:r>
        <w:rPr>
          <w:rFonts w:ascii="宋体" w:hAnsi="宋体" w:cs="宋体" w:eastAsia="宋体" w:hint="default"/>
          <w:w w:val="100"/>
          <w:sz w:val="21"/>
          <w:szCs w:val="21"/>
        </w:rPr>
        <w:t>东</w:t>
      </w:r>
      <w:r>
        <w:rPr>
          <w:rFonts w:ascii="宋体" w:hAnsi="宋体" w:cs="宋体" w:eastAsia="宋体" w:hint="default"/>
          <w:spacing w:val="-3"/>
          <w:w w:val="100"/>
          <w:sz w:val="21"/>
          <w:szCs w:val="21"/>
        </w:rPr>
        <w:t>及</w:t>
      </w:r>
      <w:r>
        <w:rPr>
          <w:rFonts w:ascii="宋体" w:hAnsi="宋体" w:cs="宋体" w:eastAsia="宋体" w:hint="default"/>
          <w:w w:val="100"/>
          <w:sz w:val="21"/>
          <w:szCs w:val="21"/>
        </w:rPr>
        <w:t>实</w:t>
      </w:r>
      <w:r>
        <w:rPr>
          <w:rFonts w:ascii="宋体" w:hAnsi="宋体" w:cs="宋体" w:eastAsia="宋体" w:hint="default"/>
          <w:spacing w:val="-3"/>
          <w:w w:val="100"/>
          <w:sz w:val="21"/>
          <w:szCs w:val="21"/>
        </w:rPr>
        <w:t>际</w:t>
      </w:r>
      <w:r>
        <w:rPr>
          <w:rFonts w:ascii="宋体" w:hAnsi="宋体" w:cs="宋体" w:eastAsia="宋体" w:hint="default"/>
          <w:w w:val="100"/>
          <w:sz w:val="21"/>
          <w:szCs w:val="21"/>
        </w:rPr>
        <w:t>控制</w:t>
      </w:r>
      <w:r>
        <w:rPr>
          <w:rFonts w:ascii="宋体" w:hAnsi="宋体" w:cs="宋体" w:eastAsia="宋体" w:hint="default"/>
          <w:spacing w:val="-3"/>
          <w:w w:val="100"/>
          <w:sz w:val="21"/>
          <w:szCs w:val="21"/>
        </w:rPr>
        <w:t>人</w:t>
      </w:r>
      <w:r>
        <w:rPr>
          <w:rFonts w:ascii="宋体" w:hAnsi="宋体" w:cs="宋体" w:eastAsia="宋体" w:hint="default"/>
          <w:w w:val="100"/>
          <w:sz w:val="21"/>
          <w:szCs w:val="21"/>
        </w:rPr>
        <w:t>简</w:t>
      </w:r>
      <w:r>
        <w:rPr>
          <w:rFonts w:ascii="宋体" w:hAnsi="宋体" w:cs="宋体" w:eastAsia="宋体" w:hint="default"/>
          <w:spacing w:val="-3"/>
          <w:w w:val="100"/>
          <w:sz w:val="21"/>
          <w:szCs w:val="21"/>
        </w:rPr>
        <w:t>介</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p>
    <w:p>
      <w:pPr>
        <w:spacing w:line="240" w:lineRule="auto" w:before="12"/>
        <w:rPr>
          <w:rFonts w:ascii="宋体" w:hAnsi="宋体" w:cs="宋体" w:eastAsia="宋体" w:hint="default"/>
          <w:sz w:val="17"/>
          <w:szCs w:val="17"/>
        </w:rPr>
      </w:pPr>
    </w:p>
    <w:p>
      <w:pPr>
        <w:pStyle w:val="BodyText"/>
        <w:spacing w:line="408" w:lineRule="auto"/>
        <w:ind w:left="878" w:right="868" w:firstLine="422"/>
        <w:jc w:val="both"/>
      </w:pPr>
      <w:r>
        <w:rPr>
          <w:rFonts w:ascii="宋体" w:hAnsi="宋体" w:cs="宋体" w:eastAsia="宋体" w:hint="default"/>
          <w:b/>
          <w:bCs/>
        </w:rPr>
        <w:t>刘万昌先生： </w:t>
      </w:r>
      <w:r>
        <w:rPr>
          <w:spacing w:val="-3"/>
        </w:rPr>
        <w:t>美国国籍，</w:t>
      </w:r>
      <w:r>
        <w:rPr>
          <w:rFonts w:ascii="宋体" w:hAnsi="宋体" w:cs="宋体" w:eastAsia="宋体" w:hint="default"/>
          <w:spacing w:val="-3"/>
        </w:rPr>
        <w:t>1952 </w:t>
      </w:r>
      <w:r>
        <w:rPr/>
        <w:t>年 </w:t>
      </w:r>
      <w:r>
        <w:rPr>
          <w:rFonts w:ascii="宋体" w:hAnsi="宋体" w:cs="宋体" w:eastAsia="宋体" w:hint="default"/>
        </w:rPr>
        <w:t>10</w:t>
      </w:r>
      <w:r>
        <w:rPr>
          <w:rFonts w:ascii="宋体" w:hAnsi="宋体" w:cs="宋体" w:eastAsia="宋体" w:hint="default"/>
          <w:spacing w:val="-75"/>
        </w:rPr>
        <w:t> </w:t>
      </w:r>
      <w:r>
        <w:rPr/>
        <w:t>月出生，美国加利福尼亚州立大学（</w:t>
      </w:r>
      <w:r>
        <w:rPr>
          <w:rFonts w:ascii="宋体" w:hAnsi="宋体" w:cs="宋体" w:eastAsia="宋体" w:hint="default"/>
        </w:rPr>
        <w:t>California</w:t>
      </w:r>
      <w:r>
        <w:rPr>
          <w:rFonts w:ascii="宋体" w:hAnsi="宋体" w:cs="宋体" w:eastAsia="宋体" w:hint="default"/>
          <w:w w:val="100"/>
        </w:rPr>
        <w:t> </w:t>
      </w:r>
      <w:r>
        <w:rPr>
          <w:rFonts w:ascii="宋体" w:hAnsi="宋体" w:cs="宋体" w:eastAsia="宋体" w:hint="default"/>
        </w:rPr>
        <w:t>State</w:t>
      </w:r>
      <w:r>
        <w:rPr>
          <w:rFonts w:ascii="宋体" w:hAnsi="宋体" w:cs="宋体" w:eastAsia="宋体" w:hint="default"/>
          <w:spacing w:val="-39"/>
        </w:rPr>
        <w:t> </w:t>
      </w:r>
      <w:r>
        <w:rPr>
          <w:rFonts w:ascii="宋体" w:hAnsi="宋体" w:cs="宋体" w:eastAsia="宋体" w:hint="default"/>
        </w:rPr>
        <w:t>University</w:t>
      </w:r>
      <w:r>
        <w:rPr/>
        <w:t>）计算机科学硕士学位。公司董事、总经理。</w:t>
      </w:r>
      <w:r>
        <w:rPr>
          <w:rFonts w:ascii="宋体" w:hAnsi="宋体" w:cs="宋体" w:eastAsia="宋体" w:hint="default"/>
        </w:rPr>
        <w:t>1980</w:t>
      </w:r>
      <w:r>
        <w:rPr>
          <w:rFonts w:ascii="宋体" w:hAnsi="宋体" w:cs="宋体" w:eastAsia="宋体" w:hint="default"/>
          <w:spacing w:val="-56"/>
        </w:rPr>
        <w:t> </w:t>
      </w:r>
      <w:r>
        <w:rPr/>
        <w:t>年－</w:t>
      </w:r>
      <w:r>
        <w:rPr>
          <w:rFonts w:ascii="宋体" w:hAnsi="宋体" w:cs="宋体" w:eastAsia="宋体" w:hint="default"/>
        </w:rPr>
        <w:t>1990</w:t>
      </w:r>
      <w:r>
        <w:rPr>
          <w:rFonts w:ascii="宋体" w:hAnsi="宋体" w:cs="宋体" w:eastAsia="宋体" w:hint="default"/>
          <w:spacing w:val="-2"/>
        </w:rPr>
        <w:t> </w:t>
      </w:r>
      <w:r>
        <w:rPr/>
        <w:t>年，惠普有</w:t>
      </w:r>
      <w:r>
        <w:rPr>
          <w:w w:val="100"/>
        </w:rPr>
        <w:t> </w:t>
      </w:r>
      <w:r>
        <w:rPr/>
        <w:t>限公司美国总部，</w:t>
      </w:r>
      <w:r>
        <w:rPr>
          <w:rFonts w:ascii="宋体" w:hAnsi="宋体" w:cs="宋体" w:eastAsia="宋体" w:hint="default"/>
        </w:rPr>
        <w:t>R&amp;D</w:t>
      </w:r>
      <w:r>
        <w:rPr>
          <w:rFonts w:ascii="宋体" w:hAnsi="宋体" w:cs="宋体" w:eastAsia="宋体" w:hint="default"/>
          <w:spacing w:val="-34"/>
        </w:rPr>
        <w:t> </w:t>
      </w:r>
      <w:r>
        <w:rPr/>
        <w:t>工程师及项目经理；</w:t>
      </w:r>
      <w:r>
        <w:rPr>
          <w:rFonts w:ascii="宋体" w:hAnsi="宋体" w:cs="宋体" w:eastAsia="宋体" w:hint="default"/>
        </w:rPr>
        <w:t>1990</w:t>
      </w:r>
      <w:r>
        <w:rPr>
          <w:rFonts w:ascii="宋体" w:hAnsi="宋体" w:cs="宋体" w:eastAsia="宋体" w:hint="default"/>
          <w:spacing w:val="-34"/>
        </w:rPr>
        <w:t> </w:t>
      </w:r>
      <w:r>
        <w:rPr/>
        <w:t>年－</w:t>
      </w:r>
      <w:r>
        <w:rPr>
          <w:rFonts w:ascii="宋体" w:hAnsi="宋体" w:cs="宋体" w:eastAsia="宋体" w:hint="default"/>
        </w:rPr>
        <w:t>1995</w:t>
      </w:r>
      <w:r>
        <w:rPr>
          <w:rFonts w:ascii="宋体" w:hAnsi="宋体" w:cs="宋体" w:eastAsia="宋体" w:hint="default"/>
          <w:spacing w:val="-32"/>
        </w:rPr>
        <w:t> </w:t>
      </w:r>
      <w:r>
        <w:rPr/>
        <w:t>年，惠普（新加坡）有限公司亚</w:t>
      </w:r>
      <w:r>
        <w:rPr>
          <w:w w:val="100"/>
        </w:rPr>
        <w:t> </w:t>
      </w:r>
      <w:r>
        <w:rPr>
          <w:spacing w:val="-3"/>
        </w:rPr>
        <w:t>太区业务拓展经理、惠普（日本）有限公司电信及咨询事业部主管；</w:t>
      </w:r>
      <w:r>
        <w:rPr>
          <w:rFonts w:ascii="宋体" w:hAnsi="宋体" w:cs="宋体" w:eastAsia="宋体" w:hint="default"/>
          <w:spacing w:val="-3"/>
        </w:rPr>
        <w:t>1996 </w:t>
      </w:r>
      <w:r>
        <w:rPr/>
        <w:t>年－</w:t>
      </w:r>
      <w:r>
        <w:rPr>
          <w:rFonts w:ascii="宋体" w:hAnsi="宋体" w:cs="宋体" w:eastAsia="宋体" w:hint="default"/>
        </w:rPr>
        <w:t>2005 </w:t>
      </w:r>
      <w:r>
        <w:rPr>
          <w:spacing w:val="-4"/>
        </w:rPr>
        <w:t>年，中</w:t>
      </w:r>
      <w:r>
        <w:rPr>
          <w:spacing w:val="-84"/>
        </w:rPr>
        <w:t> </w:t>
      </w:r>
      <w:r>
        <w:rPr>
          <w:spacing w:val="-84"/>
        </w:rPr>
      </w:r>
      <w:r>
        <w:rPr>
          <w:spacing w:val="-4"/>
        </w:rPr>
        <w:t>国惠普有限公司，先后曾任电信行业咨询实施及业务主管，电信事业部总裁，解决方案及技</w:t>
      </w:r>
      <w:r>
        <w:rPr>
          <w:spacing w:val="-44"/>
        </w:rPr>
        <w:t> </w:t>
      </w:r>
      <w:r>
        <w:rPr>
          <w:spacing w:val="-44"/>
        </w:rPr>
      </w:r>
      <w:r>
        <w:rPr>
          <w:spacing w:val="-2"/>
        </w:rPr>
        <w:t>术咨询事业部总裁，战略发展及规划事业部总裁；</w:t>
      </w:r>
      <w:r>
        <w:rPr>
          <w:rFonts w:ascii="宋体" w:hAnsi="宋体" w:cs="宋体" w:eastAsia="宋体" w:hint="default"/>
          <w:spacing w:val="-2"/>
        </w:rPr>
        <w:t>2008</w:t>
      </w:r>
      <w:r>
        <w:rPr>
          <w:rFonts w:ascii="宋体" w:hAnsi="宋体" w:cs="宋体" w:eastAsia="宋体" w:hint="default"/>
          <w:spacing w:val="8"/>
        </w:rPr>
        <w:t> </w:t>
      </w:r>
      <w:r>
        <w:rPr>
          <w:spacing w:val="-2"/>
        </w:rPr>
        <w:t>年加入天玑有限。</w:t>
      </w:r>
    </w:p>
    <w:p>
      <w:pPr>
        <w:pStyle w:val="BodyText"/>
        <w:spacing w:line="408" w:lineRule="auto" w:before="85"/>
        <w:ind w:left="878" w:right="868" w:firstLine="422"/>
        <w:jc w:val="both"/>
      </w:pPr>
      <w:r>
        <w:rPr>
          <w:rFonts w:ascii="宋体" w:hAnsi="宋体" w:cs="宋体" w:eastAsia="宋体" w:hint="default"/>
          <w:b/>
          <w:bCs/>
        </w:rPr>
        <w:t>陈宏科先生：</w:t>
      </w:r>
      <w:r>
        <w:rPr/>
        <w:t>中国国籍，无境外永久居留权，</w:t>
      </w:r>
      <w:r>
        <w:rPr>
          <w:rFonts w:ascii="宋体" w:hAnsi="宋体" w:cs="宋体" w:eastAsia="宋体" w:hint="default"/>
        </w:rPr>
        <w:t>1969</w:t>
      </w:r>
      <w:r>
        <w:rPr>
          <w:rFonts w:ascii="宋体" w:hAnsi="宋体" w:cs="宋体" w:eastAsia="宋体" w:hint="default"/>
          <w:spacing w:val="-34"/>
        </w:rPr>
        <w:t> </w:t>
      </w:r>
      <w:r>
        <w:rPr/>
        <w:t>年</w:t>
      </w:r>
      <w:r>
        <w:rPr>
          <w:spacing w:val="-34"/>
        </w:rPr>
        <w:t> </w:t>
      </w:r>
      <w:r>
        <w:rPr>
          <w:rFonts w:ascii="宋体" w:hAnsi="宋体" w:cs="宋体" w:eastAsia="宋体" w:hint="default"/>
        </w:rPr>
        <w:t>8</w:t>
      </w:r>
      <w:r>
        <w:rPr>
          <w:rFonts w:ascii="宋体" w:hAnsi="宋体" w:cs="宋体" w:eastAsia="宋体" w:hint="default"/>
          <w:spacing w:val="-32"/>
        </w:rPr>
        <w:t> </w:t>
      </w:r>
      <w:r>
        <w:rPr/>
        <w:t>月出生，大学本科学历。公司</w:t>
      </w:r>
      <w:r>
        <w:rPr>
          <w:w w:val="100"/>
        </w:rPr>
        <w:t> </w:t>
      </w:r>
      <w:r>
        <w:rPr/>
        <w:t>董事、副总经理。董事任期</w:t>
      </w:r>
      <w:r>
        <w:rPr>
          <w:spacing w:val="-47"/>
        </w:rPr>
        <w:t> </w:t>
      </w:r>
      <w:r>
        <w:rPr>
          <w:rFonts w:ascii="宋体" w:hAnsi="宋体" w:cs="宋体" w:eastAsia="宋体" w:hint="default"/>
        </w:rPr>
        <w:t>2009</w:t>
      </w:r>
      <w:r>
        <w:rPr>
          <w:rFonts w:ascii="宋体" w:hAnsi="宋体" w:cs="宋体" w:eastAsia="宋体" w:hint="default"/>
          <w:spacing w:val="-50"/>
        </w:rPr>
        <w:t> </w:t>
      </w:r>
      <w:r>
        <w:rPr/>
        <w:t>年</w:t>
      </w:r>
      <w:r>
        <w:rPr>
          <w:spacing w:val="-47"/>
        </w:rPr>
        <w:t> </w:t>
      </w:r>
      <w:r>
        <w:rPr>
          <w:rFonts w:ascii="宋体" w:hAnsi="宋体" w:cs="宋体" w:eastAsia="宋体" w:hint="default"/>
        </w:rPr>
        <w:t>6</w:t>
      </w:r>
      <w:r>
        <w:rPr>
          <w:rFonts w:ascii="宋体" w:hAnsi="宋体" w:cs="宋体" w:eastAsia="宋体" w:hint="default"/>
          <w:spacing w:val="-47"/>
        </w:rPr>
        <w:t> </w:t>
      </w:r>
      <w:r>
        <w:rPr/>
        <w:t>月</w:t>
      </w:r>
      <w:r>
        <w:rPr>
          <w:spacing w:val="-47"/>
        </w:rPr>
        <w:t> </w:t>
      </w:r>
      <w:r>
        <w:rPr>
          <w:rFonts w:ascii="宋体" w:hAnsi="宋体" w:cs="宋体" w:eastAsia="宋体" w:hint="default"/>
        </w:rPr>
        <w:t>17</w:t>
      </w:r>
      <w:r>
        <w:rPr>
          <w:rFonts w:ascii="宋体" w:hAnsi="宋体" w:cs="宋体" w:eastAsia="宋体" w:hint="default"/>
          <w:spacing w:val="-47"/>
        </w:rPr>
        <w:t> </w:t>
      </w:r>
      <w:r>
        <w:rPr/>
        <w:t>日－</w:t>
      </w:r>
      <w:r>
        <w:rPr>
          <w:rFonts w:ascii="宋体" w:hAnsi="宋体" w:cs="宋体" w:eastAsia="宋体" w:hint="default"/>
        </w:rPr>
        <w:t>2012</w:t>
      </w:r>
      <w:r>
        <w:rPr>
          <w:rFonts w:ascii="宋体" w:hAnsi="宋体" w:cs="宋体" w:eastAsia="宋体" w:hint="default"/>
          <w:spacing w:val="-47"/>
        </w:rPr>
        <w:t> </w:t>
      </w:r>
      <w:r>
        <w:rPr/>
        <w:t>年</w:t>
      </w:r>
      <w:r>
        <w:rPr>
          <w:spacing w:val="-47"/>
        </w:rPr>
        <w:t> </w:t>
      </w:r>
      <w:r>
        <w:rPr>
          <w:rFonts w:ascii="宋体" w:hAnsi="宋体" w:cs="宋体" w:eastAsia="宋体" w:hint="default"/>
        </w:rPr>
        <w:t>6</w:t>
      </w:r>
      <w:r>
        <w:rPr>
          <w:rFonts w:ascii="宋体" w:hAnsi="宋体" w:cs="宋体" w:eastAsia="宋体" w:hint="default"/>
          <w:spacing w:val="-47"/>
        </w:rPr>
        <w:t> </w:t>
      </w:r>
      <w:r>
        <w:rPr/>
        <w:t>月</w:t>
      </w:r>
      <w:r>
        <w:rPr>
          <w:spacing w:val="-47"/>
        </w:rPr>
        <w:t> </w:t>
      </w:r>
      <w:r>
        <w:rPr>
          <w:rFonts w:ascii="宋体" w:hAnsi="宋体" w:cs="宋体" w:eastAsia="宋体" w:hint="default"/>
        </w:rPr>
        <w:t>16</w:t>
      </w:r>
      <w:r>
        <w:rPr>
          <w:rFonts w:ascii="宋体" w:hAnsi="宋体" w:cs="宋体" w:eastAsia="宋体" w:hint="default"/>
          <w:spacing w:val="-50"/>
        </w:rPr>
        <w:t> </w:t>
      </w:r>
      <w:r>
        <w:rPr/>
        <w:t>日。</w:t>
      </w:r>
      <w:r>
        <w:rPr>
          <w:rFonts w:ascii="宋体" w:hAnsi="宋体" w:cs="宋体" w:eastAsia="宋体" w:hint="default"/>
        </w:rPr>
        <w:t>1991</w:t>
      </w:r>
      <w:r>
        <w:rPr>
          <w:rFonts w:ascii="宋体" w:hAnsi="宋体" w:cs="宋体" w:eastAsia="宋体" w:hint="default"/>
          <w:spacing w:val="-50"/>
        </w:rPr>
        <w:t> </w:t>
      </w:r>
      <w:r>
        <w:rPr/>
        <w:t>年－</w:t>
      </w:r>
      <w:r>
        <w:rPr>
          <w:rFonts w:ascii="宋体" w:hAnsi="宋体" w:cs="宋体" w:eastAsia="宋体" w:hint="default"/>
        </w:rPr>
        <w:t>1995</w:t>
      </w:r>
      <w:r>
        <w:rPr>
          <w:rFonts w:ascii="宋体" w:hAnsi="宋体" w:cs="宋体" w:eastAsia="宋体" w:hint="default"/>
          <w:spacing w:val="-46"/>
        </w:rPr>
        <w:t> </w:t>
      </w:r>
      <w:r>
        <w:rPr>
          <w:spacing w:val="-3"/>
        </w:rPr>
        <w:t>年，上</w:t>
      </w:r>
      <w:r>
        <w:rPr>
          <w:spacing w:val="-3"/>
          <w:w w:val="100"/>
        </w:rPr>
        <w:t> </w:t>
      </w:r>
      <w:r>
        <w:rPr/>
        <w:t>海宝钢软件有限公司，技术主管；</w:t>
      </w:r>
      <w:r>
        <w:rPr>
          <w:rFonts w:ascii="宋体" w:hAnsi="宋体" w:cs="宋体" w:eastAsia="宋体" w:hint="default"/>
        </w:rPr>
        <w:t>1995</w:t>
      </w:r>
      <w:r>
        <w:rPr>
          <w:rFonts w:ascii="宋体" w:hAnsi="宋体" w:cs="宋体" w:eastAsia="宋体" w:hint="default"/>
          <w:spacing w:val="-47"/>
        </w:rPr>
        <w:t> </w:t>
      </w:r>
      <w:r>
        <w:rPr/>
        <w:t>年－</w:t>
      </w:r>
      <w:r>
        <w:rPr>
          <w:rFonts w:ascii="宋体" w:hAnsi="宋体" w:cs="宋体" w:eastAsia="宋体" w:hint="default"/>
        </w:rPr>
        <w:t>2001</w:t>
      </w:r>
      <w:r>
        <w:rPr>
          <w:rFonts w:ascii="宋体" w:hAnsi="宋体" w:cs="宋体" w:eastAsia="宋体" w:hint="default"/>
          <w:spacing w:val="-49"/>
        </w:rPr>
        <w:t> </w:t>
      </w:r>
      <w:r>
        <w:rPr/>
        <w:t>年，中国惠普有限公司上海分公司顾问经</w:t>
      </w:r>
      <w:r>
        <w:rPr>
          <w:w w:val="100"/>
        </w:rPr>
        <w:t> </w:t>
      </w:r>
      <w:r>
        <w:rPr/>
        <w:t>理；</w:t>
      </w:r>
      <w:r>
        <w:rPr>
          <w:rFonts w:ascii="宋体" w:hAnsi="宋体" w:cs="宋体" w:eastAsia="宋体" w:hint="default"/>
        </w:rPr>
        <w:t>2001</w:t>
      </w:r>
      <w:r>
        <w:rPr>
          <w:rFonts w:ascii="宋体" w:hAnsi="宋体" w:cs="宋体" w:eastAsia="宋体" w:hint="default"/>
          <w:spacing w:val="11"/>
        </w:rPr>
        <w:t> </w:t>
      </w:r>
      <w:r>
        <w:rPr/>
        <w:t>年，天玑有限设立时为其创始人之一。曾获得“宝钢总厂操作能手”称号，主要</w:t>
      </w:r>
      <w:r>
        <w:rPr>
          <w:w w:val="100"/>
        </w:rPr>
        <w:t> </w:t>
      </w:r>
      <w:r>
        <w:rPr>
          <w:spacing w:val="-4"/>
          <w:w w:val="100"/>
        </w:rPr>
        <w:t>参与的《高炉“三电”控制设备研制系统软件开发》项目荣获国家科技进步三等奖、《宝钢</w:t>
      </w:r>
    </w:p>
    <w:p>
      <w:pPr>
        <w:spacing w:after="0" w:line="408" w:lineRule="auto"/>
        <w:jc w:val="both"/>
        <w:sectPr>
          <w:pgSz w:w="11910" w:h="16840"/>
          <w:pgMar w:header="893" w:footer="1040" w:top="1520" w:bottom="1220" w:left="920" w:right="920"/>
        </w:sectPr>
      </w:pPr>
    </w:p>
    <w:p>
      <w:pPr>
        <w:pStyle w:val="BodyText"/>
        <w:spacing w:line="441" w:lineRule="auto" w:before="105"/>
        <w:ind w:left="800" w:right="386" w:hanging="423"/>
        <w:jc w:val="left"/>
      </w:pPr>
      <w:r>
        <w:rPr/>
        <w:t>三号高炉计算机应用软件系统的移植与创新》荣获宝钢重大科技进步成果一等奖。</w:t>
      </w:r>
      <w:r>
        <w:rPr>
          <w:w w:val="100"/>
        </w:rPr>
        <w:t> </w:t>
      </w:r>
      <w:r>
        <w:rPr>
          <w:rFonts w:ascii="宋体" w:hAnsi="宋体" w:cs="宋体" w:eastAsia="宋体" w:hint="default"/>
          <w:b/>
          <w:bCs/>
          <w:spacing w:val="-3"/>
        </w:rPr>
        <w:t>杜力耘先生：</w:t>
      </w:r>
      <w:r>
        <w:rPr>
          <w:spacing w:val="-3"/>
        </w:rPr>
        <w:t>中国国籍，无境外永久居留权，</w:t>
      </w:r>
      <w:r>
        <w:rPr>
          <w:rFonts w:ascii="宋体" w:hAnsi="宋体" w:cs="宋体" w:eastAsia="宋体" w:hint="default"/>
          <w:spacing w:val="-3"/>
        </w:rPr>
        <w:t>1971</w:t>
      </w:r>
      <w:r>
        <w:rPr>
          <w:rFonts w:ascii="宋体" w:hAnsi="宋体" w:cs="宋体" w:eastAsia="宋体" w:hint="default"/>
          <w:spacing w:val="-34"/>
        </w:rPr>
        <w:t> </w:t>
      </w:r>
      <w:r>
        <w:rPr/>
        <w:t>年</w:t>
      </w:r>
      <w:r>
        <w:rPr>
          <w:spacing w:val="-31"/>
        </w:rPr>
        <w:t> </w:t>
      </w:r>
      <w:r>
        <w:rPr>
          <w:rFonts w:ascii="宋体" w:hAnsi="宋体" w:cs="宋体" w:eastAsia="宋体" w:hint="default"/>
        </w:rPr>
        <w:t>11</w:t>
      </w:r>
      <w:r>
        <w:rPr>
          <w:rFonts w:ascii="宋体" w:hAnsi="宋体" w:cs="宋体" w:eastAsia="宋体" w:hint="default"/>
          <w:spacing w:val="-34"/>
        </w:rPr>
        <w:t> </w:t>
      </w:r>
      <w:r>
        <w:rPr>
          <w:spacing w:val="-3"/>
        </w:rPr>
        <w:t>月出生，研究生学历。公司董</w:t>
      </w:r>
    </w:p>
    <w:p>
      <w:pPr>
        <w:pStyle w:val="BodyText"/>
        <w:spacing w:line="408" w:lineRule="auto" w:before="16"/>
        <w:ind w:left="378" w:right="388"/>
        <w:jc w:val="both"/>
      </w:pPr>
      <w:r>
        <w:rPr>
          <w:spacing w:val="-6"/>
        </w:rPr>
        <w:t>事、副总经理、财务总监，董事任期</w:t>
      </w:r>
      <w:r>
        <w:rPr>
          <w:spacing w:val="-49"/>
        </w:rPr>
        <w:t> </w:t>
      </w:r>
      <w:r>
        <w:rPr>
          <w:rFonts w:ascii="宋体" w:hAnsi="宋体" w:cs="宋体" w:eastAsia="宋体" w:hint="default"/>
        </w:rPr>
        <w:t>2009</w:t>
      </w:r>
      <w:r>
        <w:rPr>
          <w:rFonts w:ascii="宋体" w:hAnsi="宋体" w:cs="宋体" w:eastAsia="宋体" w:hint="default"/>
          <w:spacing w:val="-52"/>
        </w:rPr>
        <w:t> </w:t>
      </w:r>
      <w:r>
        <w:rPr/>
        <w:t>年</w:t>
      </w:r>
      <w:r>
        <w:rPr>
          <w:spacing w:val="-50"/>
        </w:rPr>
        <w:t> </w:t>
      </w:r>
      <w:r>
        <w:rPr>
          <w:rFonts w:ascii="宋体" w:hAnsi="宋体" w:cs="宋体" w:eastAsia="宋体" w:hint="default"/>
        </w:rPr>
        <w:t>6</w:t>
      </w:r>
      <w:r>
        <w:rPr>
          <w:rFonts w:ascii="宋体" w:hAnsi="宋体" w:cs="宋体" w:eastAsia="宋体" w:hint="default"/>
          <w:spacing w:val="-52"/>
        </w:rPr>
        <w:t> </w:t>
      </w:r>
      <w:r>
        <w:rPr/>
        <w:t>月</w:t>
      </w:r>
      <w:r>
        <w:rPr>
          <w:spacing w:val="-50"/>
        </w:rPr>
        <w:t> </w:t>
      </w:r>
      <w:r>
        <w:rPr>
          <w:rFonts w:ascii="宋体" w:hAnsi="宋体" w:cs="宋体" w:eastAsia="宋体" w:hint="default"/>
        </w:rPr>
        <w:t>17</w:t>
      </w:r>
      <w:r>
        <w:rPr>
          <w:rFonts w:ascii="宋体" w:hAnsi="宋体" w:cs="宋体" w:eastAsia="宋体" w:hint="default"/>
          <w:spacing w:val="-52"/>
        </w:rPr>
        <w:t> </w:t>
      </w:r>
      <w:r>
        <w:rPr/>
        <w:t>日－</w:t>
      </w:r>
      <w:r>
        <w:rPr>
          <w:rFonts w:ascii="宋体" w:hAnsi="宋体" w:cs="宋体" w:eastAsia="宋体" w:hint="default"/>
        </w:rPr>
        <w:t>2012</w:t>
      </w:r>
      <w:r>
        <w:rPr>
          <w:rFonts w:ascii="宋体" w:hAnsi="宋体" w:cs="宋体" w:eastAsia="宋体" w:hint="default"/>
          <w:spacing w:val="-52"/>
        </w:rPr>
        <w:t> </w:t>
      </w:r>
      <w:r>
        <w:rPr/>
        <w:t>年</w:t>
      </w:r>
      <w:r>
        <w:rPr>
          <w:spacing w:val="-50"/>
        </w:rPr>
        <w:t> </w:t>
      </w:r>
      <w:r>
        <w:rPr>
          <w:rFonts w:ascii="宋体" w:hAnsi="宋体" w:cs="宋体" w:eastAsia="宋体" w:hint="default"/>
        </w:rPr>
        <w:t>6</w:t>
      </w:r>
      <w:r>
        <w:rPr>
          <w:rFonts w:ascii="宋体" w:hAnsi="宋体" w:cs="宋体" w:eastAsia="宋体" w:hint="default"/>
          <w:spacing w:val="-52"/>
        </w:rPr>
        <w:t> </w:t>
      </w:r>
      <w:r>
        <w:rPr/>
        <w:t>月</w:t>
      </w:r>
      <w:r>
        <w:rPr>
          <w:spacing w:val="-50"/>
        </w:rPr>
        <w:t> </w:t>
      </w:r>
      <w:r>
        <w:rPr>
          <w:rFonts w:ascii="宋体" w:hAnsi="宋体" w:cs="宋体" w:eastAsia="宋体" w:hint="default"/>
        </w:rPr>
        <w:t>16</w:t>
      </w:r>
      <w:r>
        <w:rPr>
          <w:rFonts w:ascii="宋体" w:hAnsi="宋体" w:cs="宋体" w:eastAsia="宋体" w:hint="default"/>
          <w:spacing w:val="-52"/>
        </w:rPr>
        <w:t> </w:t>
      </w:r>
      <w:r>
        <w:rPr>
          <w:spacing w:val="-5"/>
        </w:rPr>
        <w:t>日。</w:t>
      </w:r>
      <w:r>
        <w:rPr>
          <w:rFonts w:ascii="宋体" w:hAnsi="宋体" w:cs="宋体" w:eastAsia="宋体" w:hint="default"/>
          <w:spacing w:val="-5"/>
        </w:rPr>
        <w:t>1996</w:t>
      </w:r>
      <w:r>
        <w:rPr>
          <w:rFonts w:ascii="宋体" w:hAnsi="宋体" w:cs="宋体" w:eastAsia="宋体" w:hint="default"/>
          <w:spacing w:val="-50"/>
        </w:rPr>
        <w:t> </w:t>
      </w:r>
      <w:r>
        <w:rPr/>
        <w:t>年－</w:t>
      </w:r>
      <w:r>
        <w:rPr>
          <w:rFonts w:ascii="宋体" w:hAnsi="宋体" w:cs="宋体" w:eastAsia="宋体" w:hint="default"/>
        </w:rPr>
        <w:t>2001</w:t>
      </w:r>
      <w:r>
        <w:rPr>
          <w:rFonts w:ascii="宋体" w:hAnsi="宋体" w:cs="宋体" w:eastAsia="宋体" w:hint="default"/>
          <w:w w:val="100"/>
        </w:rPr>
        <w:t> </w:t>
      </w:r>
      <w:r>
        <w:rPr/>
        <w:t>年，中国惠普有限公司，先后担任工程师、主管、咨询顾问经理等职务；</w:t>
      </w:r>
      <w:r>
        <w:rPr>
          <w:rFonts w:ascii="宋体" w:hAnsi="宋体" w:cs="宋体" w:eastAsia="宋体" w:hint="default"/>
        </w:rPr>
        <w:t>2001</w:t>
      </w:r>
      <w:r>
        <w:rPr>
          <w:rFonts w:ascii="宋体" w:hAnsi="宋体" w:cs="宋体" w:eastAsia="宋体" w:hint="default"/>
          <w:spacing w:val="12"/>
        </w:rPr>
        <w:t> </w:t>
      </w:r>
      <w:r>
        <w:rPr/>
        <w:t>年，天玑有</w:t>
      </w:r>
      <w:r>
        <w:rPr>
          <w:w w:val="100"/>
        </w:rPr>
        <w:t> </w:t>
      </w:r>
      <w:r>
        <w:rPr/>
        <w:t>限设立时为其创始人之一。</w:t>
      </w:r>
    </w:p>
    <w:p>
      <w:pPr>
        <w:pStyle w:val="BodyText"/>
        <w:spacing w:line="408" w:lineRule="auto" w:before="87"/>
        <w:ind w:left="378" w:right="388" w:firstLine="422"/>
        <w:jc w:val="both"/>
      </w:pPr>
      <w:r>
        <w:rPr>
          <w:rFonts w:ascii="宋体" w:hAnsi="宋体" w:cs="宋体" w:eastAsia="宋体" w:hint="default"/>
          <w:b/>
          <w:bCs/>
        </w:rPr>
        <w:t>楼晔先生：</w:t>
      </w:r>
      <w:r>
        <w:rPr/>
        <w:t>中国国籍，无境外永久居留权，</w:t>
      </w:r>
      <w:r>
        <w:rPr>
          <w:rFonts w:ascii="宋体" w:hAnsi="宋体" w:cs="宋体" w:eastAsia="宋体" w:hint="default"/>
        </w:rPr>
        <w:t>1974</w:t>
      </w:r>
      <w:r>
        <w:rPr>
          <w:rFonts w:ascii="宋体" w:hAnsi="宋体" w:cs="宋体" w:eastAsia="宋体" w:hint="default"/>
          <w:spacing w:val="-34"/>
        </w:rPr>
        <w:t> </w:t>
      </w:r>
      <w:r>
        <w:rPr/>
        <w:t>年</w:t>
      </w:r>
      <w:r>
        <w:rPr>
          <w:spacing w:val="-32"/>
        </w:rPr>
        <w:t> </w:t>
      </w:r>
      <w:r>
        <w:rPr>
          <w:rFonts w:ascii="宋体" w:hAnsi="宋体" w:cs="宋体" w:eastAsia="宋体" w:hint="default"/>
        </w:rPr>
        <w:t>6</w:t>
      </w:r>
      <w:r>
        <w:rPr>
          <w:rFonts w:ascii="宋体" w:hAnsi="宋体" w:cs="宋体" w:eastAsia="宋体" w:hint="default"/>
          <w:spacing w:val="-34"/>
        </w:rPr>
        <w:t> </w:t>
      </w:r>
      <w:r>
        <w:rPr/>
        <w:t>月出生，大学本科学历。公司董</w:t>
      </w:r>
      <w:r>
        <w:rPr>
          <w:w w:val="100"/>
        </w:rPr>
        <w:t> </w:t>
      </w:r>
      <w:r>
        <w:rPr/>
        <w:t>事，任期</w:t>
      </w:r>
      <w:r>
        <w:rPr>
          <w:spacing w:val="-48"/>
        </w:rPr>
        <w:t> </w:t>
      </w:r>
      <w:r>
        <w:rPr>
          <w:rFonts w:ascii="宋体" w:hAnsi="宋体" w:cs="宋体" w:eastAsia="宋体" w:hint="default"/>
        </w:rPr>
        <w:t>2009</w:t>
      </w:r>
      <w:r>
        <w:rPr>
          <w:rFonts w:ascii="宋体" w:hAnsi="宋体" w:cs="宋体" w:eastAsia="宋体" w:hint="default"/>
          <w:spacing w:val="-48"/>
        </w:rPr>
        <w:t> </w:t>
      </w:r>
      <w:r>
        <w:rPr/>
        <w:t>年</w:t>
      </w:r>
      <w:r>
        <w:rPr>
          <w:spacing w:val="-48"/>
        </w:rPr>
        <w:t> </w:t>
      </w:r>
      <w:r>
        <w:rPr>
          <w:rFonts w:ascii="宋体" w:hAnsi="宋体" w:cs="宋体" w:eastAsia="宋体" w:hint="default"/>
        </w:rPr>
        <w:t>6</w:t>
      </w:r>
      <w:r>
        <w:rPr>
          <w:rFonts w:ascii="宋体" w:hAnsi="宋体" w:cs="宋体" w:eastAsia="宋体" w:hint="default"/>
          <w:spacing w:val="-50"/>
        </w:rPr>
        <w:t> </w:t>
      </w:r>
      <w:r>
        <w:rPr/>
        <w:t>月</w:t>
      </w:r>
      <w:r>
        <w:rPr>
          <w:spacing w:val="-48"/>
        </w:rPr>
        <w:t> </w:t>
      </w:r>
      <w:r>
        <w:rPr>
          <w:rFonts w:ascii="宋体" w:hAnsi="宋体" w:cs="宋体" w:eastAsia="宋体" w:hint="default"/>
        </w:rPr>
        <w:t>17</w:t>
      </w:r>
      <w:r>
        <w:rPr>
          <w:rFonts w:ascii="宋体" w:hAnsi="宋体" w:cs="宋体" w:eastAsia="宋体" w:hint="default"/>
          <w:spacing w:val="-50"/>
        </w:rPr>
        <w:t> </w:t>
      </w:r>
      <w:r>
        <w:rPr/>
        <w:t>日－</w:t>
      </w:r>
      <w:r>
        <w:rPr>
          <w:rFonts w:ascii="宋体" w:hAnsi="宋体" w:cs="宋体" w:eastAsia="宋体" w:hint="default"/>
        </w:rPr>
        <w:t>2012</w:t>
      </w:r>
      <w:r>
        <w:rPr>
          <w:rFonts w:ascii="宋体" w:hAnsi="宋体" w:cs="宋体" w:eastAsia="宋体" w:hint="default"/>
          <w:spacing w:val="-48"/>
        </w:rPr>
        <w:t> </w:t>
      </w:r>
      <w:r>
        <w:rPr/>
        <w:t>年</w:t>
      </w:r>
      <w:r>
        <w:rPr>
          <w:spacing w:val="-48"/>
        </w:rPr>
        <w:t> </w:t>
      </w:r>
      <w:r>
        <w:rPr>
          <w:rFonts w:ascii="宋体" w:hAnsi="宋体" w:cs="宋体" w:eastAsia="宋体" w:hint="default"/>
        </w:rPr>
        <w:t>6</w:t>
      </w:r>
      <w:r>
        <w:rPr>
          <w:rFonts w:ascii="宋体" w:hAnsi="宋体" w:cs="宋体" w:eastAsia="宋体" w:hint="default"/>
          <w:spacing w:val="-50"/>
        </w:rPr>
        <w:t> </w:t>
      </w:r>
      <w:r>
        <w:rPr/>
        <w:t>月</w:t>
      </w:r>
      <w:r>
        <w:rPr>
          <w:spacing w:val="-48"/>
        </w:rPr>
        <w:t> </w:t>
      </w:r>
      <w:r>
        <w:rPr>
          <w:rFonts w:ascii="宋体" w:hAnsi="宋体" w:cs="宋体" w:eastAsia="宋体" w:hint="default"/>
        </w:rPr>
        <w:t>16</w:t>
      </w:r>
      <w:r>
        <w:rPr>
          <w:rFonts w:ascii="宋体" w:hAnsi="宋体" w:cs="宋体" w:eastAsia="宋体" w:hint="default"/>
          <w:spacing w:val="-50"/>
        </w:rPr>
        <w:t> </w:t>
      </w:r>
      <w:r>
        <w:rPr/>
        <w:t>日。</w:t>
      </w:r>
      <w:r>
        <w:rPr>
          <w:rFonts w:ascii="宋体" w:hAnsi="宋体" w:cs="宋体" w:eastAsia="宋体" w:hint="default"/>
        </w:rPr>
        <w:t>1998</w:t>
      </w:r>
      <w:r>
        <w:rPr>
          <w:rFonts w:ascii="宋体" w:hAnsi="宋体" w:cs="宋体" w:eastAsia="宋体" w:hint="default"/>
          <w:spacing w:val="-48"/>
        </w:rPr>
        <w:t> </w:t>
      </w:r>
      <w:r>
        <w:rPr/>
        <w:t>年－</w:t>
      </w:r>
      <w:r>
        <w:rPr>
          <w:rFonts w:ascii="宋体" w:hAnsi="宋体" w:cs="宋体" w:eastAsia="宋体" w:hint="default"/>
        </w:rPr>
        <w:t>2004</w:t>
      </w:r>
      <w:r>
        <w:rPr>
          <w:rFonts w:ascii="宋体" w:hAnsi="宋体" w:cs="宋体" w:eastAsia="宋体" w:hint="default"/>
          <w:spacing w:val="-48"/>
        </w:rPr>
        <w:t> </w:t>
      </w:r>
      <w:r>
        <w:rPr/>
        <w:t>年，国际商业机器有限公</w:t>
      </w:r>
      <w:r>
        <w:rPr>
          <w:w w:val="100"/>
        </w:rPr>
        <w:t> </w:t>
      </w:r>
      <w:r>
        <w:rPr/>
        <w:t>司（</w:t>
      </w:r>
      <w:r>
        <w:rPr>
          <w:rFonts w:ascii="宋体" w:hAnsi="宋体" w:cs="宋体" w:eastAsia="宋体" w:hint="default"/>
        </w:rPr>
        <w:t>IBM</w:t>
      </w:r>
      <w:r>
        <w:rPr/>
        <w:t>）中国上海分公司客户服务主管；</w:t>
      </w:r>
      <w:r>
        <w:rPr>
          <w:rFonts w:ascii="宋体" w:hAnsi="宋体" w:cs="宋体" w:eastAsia="宋体" w:hint="default"/>
        </w:rPr>
        <w:t>2004</w:t>
      </w:r>
      <w:r>
        <w:rPr>
          <w:rFonts w:ascii="宋体" w:hAnsi="宋体" w:cs="宋体" w:eastAsia="宋体" w:hint="default"/>
          <w:spacing w:val="-32"/>
        </w:rPr>
        <w:t> </w:t>
      </w:r>
      <w:r>
        <w:rPr/>
        <w:t>年－</w:t>
      </w:r>
      <w:r>
        <w:rPr>
          <w:rFonts w:ascii="宋体" w:hAnsi="宋体" w:cs="宋体" w:eastAsia="宋体" w:hint="default"/>
        </w:rPr>
        <w:t>2010</w:t>
      </w:r>
      <w:r>
        <w:rPr>
          <w:rFonts w:ascii="宋体" w:hAnsi="宋体" w:cs="宋体" w:eastAsia="宋体" w:hint="default"/>
          <w:spacing w:val="-34"/>
        </w:rPr>
        <w:t> </w:t>
      </w:r>
      <w:r>
        <w:rPr/>
        <w:t>年，杭州天玑总经理；</w:t>
      </w:r>
      <w:r>
        <w:rPr>
          <w:rFonts w:ascii="宋体" w:hAnsi="宋体" w:cs="宋体" w:eastAsia="宋体" w:hint="default"/>
        </w:rPr>
        <w:t>2010</w:t>
      </w:r>
      <w:r>
        <w:rPr>
          <w:rFonts w:ascii="宋体" w:hAnsi="宋体" w:cs="宋体" w:eastAsia="宋体" w:hint="default"/>
          <w:spacing w:val="-31"/>
        </w:rPr>
        <w:t> </w:t>
      </w:r>
      <w:r>
        <w:rPr>
          <w:spacing w:val="-3"/>
        </w:rPr>
        <w:t>年至</w:t>
      </w:r>
      <w:r>
        <w:rPr>
          <w:spacing w:val="-3"/>
          <w:w w:val="100"/>
        </w:rPr>
        <w:t> </w:t>
      </w:r>
      <w:r>
        <w:rPr/>
        <w:t>今，杭州分公司总经理。</w:t>
      </w:r>
    </w:p>
    <w:p>
      <w:pPr>
        <w:pStyle w:val="BodyText"/>
        <w:spacing w:line="408" w:lineRule="auto" w:before="87"/>
        <w:ind w:left="378" w:right="388" w:firstLine="422"/>
        <w:jc w:val="both"/>
      </w:pPr>
      <w:r>
        <w:rPr>
          <w:rFonts w:ascii="宋体" w:hAnsi="宋体" w:cs="宋体" w:eastAsia="宋体" w:hint="default"/>
          <w:b/>
          <w:bCs/>
          <w:spacing w:val="-3"/>
        </w:rPr>
        <w:t>姜蓓蓓女士：</w:t>
      </w:r>
      <w:r>
        <w:rPr>
          <w:spacing w:val="-3"/>
        </w:rPr>
        <w:t>中国国籍，无境外永久居留权，</w:t>
      </w:r>
      <w:r>
        <w:rPr>
          <w:rFonts w:ascii="宋体" w:hAnsi="宋体" w:cs="宋体" w:eastAsia="宋体" w:hint="default"/>
          <w:spacing w:val="-3"/>
        </w:rPr>
        <w:t>1971</w:t>
      </w:r>
      <w:r>
        <w:rPr>
          <w:rFonts w:ascii="宋体" w:hAnsi="宋体" w:cs="宋体" w:eastAsia="宋体" w:hint="default"/>
          <w:spacing w:val="-36"/>
        </w:rPr>
        <w:t> </w:t>
      </w:r>
      <w:r>
        <w:rPr/>
        <w:t>年</w:t>
      </w:r>
      <w:r>
        <w:rPr>
          <w:spacing w:val="-33"/>
        </w:rPr>
        <w:t> </w:t>
      </w:r>
      <w:r>
        <w:rPr>
          <w:rFonts w:ascii="宋体" w:hAnsi="宋体" w:cs="宋体" w:eastAsia="宋体" w:hint="default"/>
        </w:rPr>
        <w:t>11</w:t>
      </w:r>
      <w:r>
        <w:rPr>
          <w:rFonts w:ascii="宋体" w:hAnsi="宋体" w:cs="宋体" w:eastAsia="宋体" w:hint="default"/>
          <w:spacing w:val="-36"/>
        </w:rPr>
        <w:t> </w:t>
      </w:r>
      <w:r>
        <w:rPr>
          <w:spacing w:val="-3"/>
        </w:rPr>
        <w:t>月出生，大学本科学历。公司</w:t>
      </w:r>
      <w:r>
        <w:rPr>
          <w:w w:val="100"/>
        </w:rPr>
        <w:t> </w:t>
      </w:r>
      <w:r>
        <w:rPr/>
        <w:t>董事，任期</w:t>
      </w:r>
      <w:r>
        <w:rPr>
          <w:spacing w:val="-50"/>
        </w:rPr>
        <w:t> </w:t>
      </w:r>
      <w:r>
        <w:rPr>
          <w:rFonts w:ascii="宋体" w:hAnsi="宋体" w:cs="宋体" w:eastAsia="宋体" w:hint="default"/>
        </w:rPr>
        <w:t>2009</w:t>
      </w:r>
      <w:r>
        <w:rPr>
          <w:rFonts w:ascii="宋体" w:hAnsi="宋体" w:cs="宋体" w:eastAsia="宋体" w:hint="default"/>
          <w:spacing w:val="-50"/>
        </w:rPr>
        <w:t> </w:t>
      </w:r>
      <w:r>
        <w:rPr/>
        <w:t>年</w:t>
      </w:r>
      <w:r>
        <w:rPr>
          <w:spacing w:val="-48"/>
        </w:rPr>
        <w:t> </w:t>
      </w:r>
      <w:r>
        <w:rPr>
          <w:rFonts w:ascii="宋体" w:hAnsi="宋体" w:cs="宋体" w:eastAsia="宋体" w:hint="default"/>
        </w:rPr>
        <w:t>6</w:t>
      </w:r>
      <w:r>
        <w:rPr>
          <w:rFonts w:ascii="宋体" w:hAnsi="宋体" w:cs="宋体" w:eastAsia="宋体" w:hint="default"/>
          <w:spacing w:val="-48"/>
        </w:rPr>
        <w:t> </w:t>
      </w:r>
      <w:r>
        <w:rPr/>
        <w:t>月</w:t>
      </w:r>
      <w:r>
        <w:rPr>
          <w:spacing w:val="-47"/>
        </w:rPr>
        <w:t> </w:t>
      </w:r>
      <w:r>
        <w:rPr>
          <w:rFonts w:ascii="宋体" w:hAnsi="宋体" w:cs="宋体" w:eastAsia="宋体" w:hint="default"/>
        </w:rPr>
        <w:t>17</w:t>
      </w:r>
      <w:r>
        <w:rPr>
          <w:rFonts w:ascii="宋体" w:hAnsi="宋体" w:cs="宋体" w:eastAsia="宋体" w:hint="default"/>
          <w:spacing w:val="-48"/>
        </w:rPr>
        <w:t> </w:t>
      </w:r>
      <w:r>
        <w:rPr/>
        <w:t>日－</w:t>
      </w:r>
      <w:r>
        <w:rPr>
          <w:rFonts w:ascii="宋体" w:hAnsi="宋体" w:cs="宋体" w:eastAsia="宋体" w:hint="default"/>
        </w:rPr>
        <w:t>2012</w:t>
      </w:r>
      <w:r>
        <w:rPr>
          <w:rFonts w:ascii="宋体" w:hAnsi="宋体" w:cs="宋体" w:eastAsia="宋体" w:hint="default"/>
          <w:spacing w:val="-48"/>
        </w:rPr>
        <w:t> </w:t>
      </w:r>
      <w:r>
        <w:rPr/>
        <w:t>年</w:t>
      </w:r>
      <w:r>
        <w:rPr>
          <w:spacing w:val="-50"/>
        </w:rPr>
        <w:t> </w:t>
      </w:r>
      <w:r>
        <w:rPr>
          <w:rFonts w:ascii="宋体" w:hAnsi="宋体" w:cs="宋体" w:eastAsia="宋体" w:hint="default"/>
        </w:rPr>
        <w:t>6</w:t>
      </w:r>
      <w:r>
        <w:rPr>
          <w:rFonts w:ascii="宋体" w:hAnsi="宋体" w:cs="宋体" w:eastAsia="宋体" w:hint="default"/>
          <w:spacing w:val="-48"/>
        </w:rPr>
        <w:t> </w:t>
      </w:r>
      <w:r>
        <w:rPr/>
        <w:t>月</w:t>
      </w:r>
      <w:r>
        <w:rPr>
          <w:spacing w:val="-48"/>
        </w:rPr>
        <w:t> </w:t>
      </w:r>
      <w:r>
        <w:rPr>
          <w:rFonts w:ascii="宋体" w:hAnsi="宋体" w:cs="宋体" w:eastAsia="宋体" w:hint="default"/>
        </w:rPr>
        <w:t>16</w:t>
      </w:r>
      <w:r>
        <w:rPr>
          <w:rFonts w:ascii="宋体" w:hAnsi="宋体" w:cs="宋体" w:eastAsia="宋体" w:hint="default"/>
          <w:spacing w:val="-50"/>
        </w:rPr>
        <w:t> </w:t>
      </w:r>
      <w:r>
        <w:rPr/>
        <w:t>日。</w:t>
      </w:r>
      <w:r>
        <w:rPr>
          <w:rFonts w:ascii="宋体" w:hAnsi="宋体" w:cs="宋体" w:eastAsia="宋体" w:hint="default"/>
        </w:rPr>
        <w:t>1994</w:t>
      </w:r>
      <w:r>
        <w:rPr>
          <w:rFonts w:ascii="宋体" w:hAnsi="宋体" w:cs="宋体" w:eastAsia="宋体" w:hint="default"/>
          <w:spacing w:val="-48"/>
        </w:rPr>
        <w:t> </w:t>
      </w:r>
      <w:r>
        <w:rPr/>
        <w:t>年－</w:t>
      </w:r>
      <w:r>
        <w:rPr>
          <w:rFonts w:ascii="宋体" w:hAnsi="宋体" w:cs="宋体" w:eastAsia="宋体" w:hint="default"/>
        </w:rPr>
        <w:t>2007</w:t>
      </w:r>
      <w:r>
        <w:rPr>
          <w:rFonts w:ascii="宋体" w:hAnsi="宋体" w:cs="宋体" w:eastAsia="宋体" w:hint="default"/>
          <w:spacing w:val="-48"/>
        </w:rPr>
        <w:t> </w:t>
      </w:r>
      <w:r>
        <w:rPr/>
        <w:t>年，中国惠普有限公司</w:t>
      </w:r>
      <w:r>
        <w:rPr>
          <w:w w:val="100"/>
        </w:rPr>
        <w:t> </w:t>
      </w:r>
      <w:r>
        <w:rPr>
          <w:spacing w:val="-2"/>
        </w:rPr>
        <w:t>区域业务部</w:t>
      </w:r>
      <w:r>
        <w:rPr>
          <w:rFonts w:ascii="宋体" w:hAnsi="宋体" w:cs="宋体" w:eastAsia="宋体" w:hint="default"/>
          <w:spacing w:val="-2"/>
        </w:rPr>
        <w:t>/</w:t>
      </w:r>
      <w:r>
        <w:rPr>
          <w:spacing w:val="-2"/>
        </w:rPr>
        <w:t>华东地区销售部总经理；</w:t>
      </w:r>
      <w:r>
        <w:rPr>
          <w:rFonts w:ascii="宋体" w:hAnsi="宋体" w:cs="宋体" w:eastAsia="宋体" w:hint="default"/>
          <w:spacing w:val="-2"/>
        </w:rPr>
        <w:t>2007</w:t>
      </w:r>
      <w:r>
        <w:rPr>
          <w:rFonts w:ascii="宋体" w:hAnsi="宋体" w:cs="宋体" w:eastAsia="宋体" w:hint="default"/>
          <w:spacing w:val="4"/>
        </w:rPr>
        <w:t> </w:t>
      </w:r>
      <w:r>
        <w:rPr>
          <w:spacing w:val="-2"/>
        </w:rPr>
        <w:t>年至今，上海天玑总经理。</w:t>
      </w:r>
    </w:p>
    <w:p>
      <w:pPr>
        <w:pStyle w:val="BodyText"/>
        <w:spacing w:line="444" w:lineRule="auto" w:before="84"/>
        <w:ind w:left="800" w:right="386" w:hanging="423"/>
        <w:jc w:val="left"/>
      </w:pPr>
      <w:r>
        <w:rPr>
          <w:rFonts w:ascii="宋体" w:hAnsi="宋体" w:cs="宋体" w:eastAsia="宋体" w:hint="default"/>
          <w:b/>
          <w:bCs/>
        </w:rPr>
        <w:t>2</w:t>
      </w:r>
      <w:r>
        <w:rPr>
          <w:rFonts w:ascii="宋体" w:hAnsi="宋体" w:cs="宋体" w:eastAsia="宋体" w:hint="default"/>
          <w:b/>
          <w:bCs/>
        </w:rPr>
        <w:t>、</w:t>
      </w:r>
      <w:r>
        <w:rPr>
          <w:rFonts w:ascii="宋体" w:hAnsi="宋体" w:cs="宋体" w:eastAsia="宋体" w:hint="default"/>
          <w:b/>
          <w:bCs/>
          <w:spacing w:val="-3"/>
        </w:rPr>
        <w:t> </w:t>
      </w:r>
      <w:r>
        <w:rPr>
          <w:rFonts w:ascii="宋体" w:hAnsi="宋体" w:cs="宋体" w:eastAsia="宋体" w:hint="default"/>
          <w:b/>
          <w:bCs/>
        </w:rPr>
        <w:t>监事会成员</w:t>
      </w:r>
      <w:r>
        <w:rPr>
          <w:rFonts w:ascii="宋体" w:hAnsi="宋体" w:cs="宋体" w:eastAsia="宋体" w:hint="default"/>
          <w:b/>
          <w:bCs/>
          <w:spacing w:val="-104"/>
        </w:rPr>
        <w:t> </w:t>
      </w:r>
      <w:r>
        <w:rPr>
          <w:rFonts w:ascii="宋体" w:hAnsi="宋体" w:cs="宋体" w:eastAsia="宋体" w:hint="default"/>
          <w:b/>
          <w:bCs/>
          <w:spacing w:val="-104"/>
        </w:rPr>
      </w:r>
      <w:r>
        <w:rPr>
          <w:spacing w:val="-4"/>
        </w:rPr>
        <w:t>本公司第一届监事会共有三名监事组成，其中刘洁琼为职工监事，任期三年。各监事基</w:t>
      </w:r>
    </w:p>
    <w:p>
      <w:pPr>
        <w:pStyle w:val="BodyText"/>
        <w:spacing w:line="240" w:lineRule="auto" w:before="14"/>
        <w:ind w:left="378" w:right="386"/>
        <w:jc w:val="left"/>
      </w:pPr>
      <w:r>
        <w:rPr/>
        <w:t>本情况如下：</w:t>
      </w:r>
    </w:p>
    <w:p>
      <w:pPr>
        <w:spacing w:line="240" w:lineRule="auto" w:before="13"/>
        <w:rPr>
          <w:rFonts w:ascii="宋体" w:hAnsi="宋体" w:cs="宋体" w:eastAsia="宋体" w:hint="default"/>
          <w:sz w:val="12"/>
          <w:szCs w:val="12"/>
        </w:rPr>
      </w:pPr>
    </w:p>
    <w:tbl>
      <w:tblPr>
        <w:tblW w:w="0" w:type="auto"/>
        <w:jc w:val="left"/>
        <w:tblInd w:w="260" w:type="dxa"/>
        <w:tblLayout w:type="fixed"/>
        <w:tblCellMar>
          <w:top w:w="0" w:type="dxa"/>
          <w:left w:w="0" w:type="dxa"/>
          <w:bottom w:w="0" w:type="dxa"/>
          <w:right w:w="0" w:type="dxa"/>
        </w:tblCellMar>
        <w:tblLook w:val="01E0"/>
      </w:tblPr>
      <w:tblGrid>
        <w:gridCol w:w="1663"/>
        <w:gridCol w:w="1553"/>
        <w:gridCol w:w="1560"/>
        <w:gridCol w:w="3728"/>
      </w:tblGrid>
      <w:tr>
        <w:trPr>
          <w:trHeight w:val="653" w:hRule="exact"/>
        </w:trPr>
        <w:tc>
          <w:tcPr>
            <w:tcW w:w="1663"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146"/>
              <w:ind w:right="17"/>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553"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46"/>
              <w:ind w:right="2"/>
              <w:jc w:val="center"/>
              <w:rPr>
                <w:rFonts w:ascii="宋体" w:hAnsi="宋体" w:cs="宋体" w:eastAsia="宋体" w:hint="default"/>
                <w:sz w:val="21"/>
                <w:szCs w:val="21"/>
              </w:rPr>
            </w:pPr>
            <w:r>
              <w:rPr>
                <w:rFonts w:ascii="宋体" w:hAnsi="宋体" w:cs="宋体" w:eastAsia="宋体" w:hint="default"/>
                <w:b/>
                <w:bCs/>
                <w:sz w:val="21"/>
                <w:szCs w:val="21"/>
              </w:rPr>
              <w:t>姓名</w:t>
            </w:r>
            <w:r>
              <w:rPr>
                <w:rFonts w:ascii="宋体" w:hAnsi="宋体" w:cs="宋体" w:eastAsia="宋体" w:hint="default"/>
                <w:sz w:val="21"/>
                <w:szCs w:val="21"/>
              </w:rPr>
            </w:r>
          </w:p>
        </w:tc>
        <w:tc>
          <w:tcPr>
            <w:tcW w:w="1560"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46"/>
              <w:ind w:right="2"/>
              <w:jc w:val="center"/>
              <w:rPr>
                <w:rFonts w:ascii="宋体" w:hAnsi="宋体" w:cs="宋体" w:eastAsia="宋体" w:hint="default"/>
                <w:sz w:val="21"/>
                <w:szCs w:val="21"/>
              </w:rPr>
            </w:pPr>
            <w:r>
              <w:rPr>
                <w:rFonts w:ascii="宋体" w:hAnsi="宋体" w:cs="宋体" w:eastAsia="宋体" w:hint="default"/>
                <w:b/>
                <w:bCs/>
                <w:sz w:val="21"/>
                <w:szCs w:val="21"/>
              </w:rPr>
              <w:t>职务</w:t>
            </w:r>
            <w:r>
              <w:rPr>
                <w:rFonts w:ascii="宋体" w:hAnsi="宋体" w:cs="宋体" w:eastAsia="宋体" w:hint="default"/>
                <w:sz w:val="21"/>
                <w:szCs w:val="21"/>
              </w:rPr>
            </w:r>
          </w:p>
        </w:tc>
        <w:tc>
          <w:tcPr>
            <w:tcW w:w="3728"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146"/>
              <w:ind w:left="18" w:right="0"/>
              <w:jc w:val="center"/>
              <w:rPr>
                <w:rFonts w:ascii="宋体" w:hAnsi="宋体" w:cs="宋体" w:eastAsia="宋体" w:hint="default"/>
                <w:sz w:val="21"/>
                <w:szCs w:val="21"/>
              </w:rPr>
            </w:pPr>
            <w:r>
              <w:rPr>
                <w:rFonts w:ascii="宋体" w:hAnsi="宋体" w:cs="宋体" w:eastAsia="宋体" w:hint="default"/>
                <w:b/>
                <w:bCs/>
                <w:sz w:val="21"/>
                <w:szCs w:val="21"/>
              </w:rPr>
              <w:t>任职期间</w:t>
            </w:r>
            <w:r>
              <w:rPr>
                <w:rFonts w:ascii="宋体" w:hAnsi="宋体" w:cs="宋体" w:eastAsia="宋体" w:hint="default"/>
                <w:sz w:val="21"/>
                <w:szCs w:val="21"/>
              </w:rPr>
            </w:r>
          </w:p>
        </w:tc>
      </w:tr>
      <w:tr>
        <w:trPr>
          <w:trHeight w:val="655" w:hRule="exact"/>
        </w:trPr>
        <w:tc>
          <w:tcPr>
            <w:tcW w:w="1663"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55"/>
              <w:ind w:right="17"/>
              <w:jc w:val="center"/>
              <w:rPr>
                <w:rFonts w:ascii="宋体" w:hAnsi="宋体" w:cs="宋体" w:eastAsia="宋体" w:hint="default"/>
                <w:sz w:val="21"/>
                <w:szCs w:val="21"/>
              </w:rPr>
            </w:pPr>
            <w:r>
              <w:rPr>
                <w:rFonts w:ascii="宋体"/>
                <w:sz w:val="21"/>
              </w:rPr>
              <w:t>1.</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 w:right="0"/>
              <w:jc w:val="center"/>
              <w:rPr>
                <w:rFonts w:ascii="宋体" w:hAnsi="宋体" w:cs="宋体" w:eastAsia="宋体" w:hint="default"/>
                <w:sz w:val="21"/>
                <w:szCs w:val="21"/>
              </w:rPr>
            </w:pPr>
            <w:r>
              <w:rPr>
                <w:rFonts w:ascii="宋体" w:hAnsi="宋体" w:cs="宋体" w:eastAsia="宋体" w:hint="default"/>
                <w:sz w:val="21"/>
                <w:szCs w:val="21"/>
              </w:rPr>
              <w:t>丁毅</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宋体" w:hAnsi="宋体" w:cs="宋体" w:eastAsia="宋体" w:hint="default"/>
                <w:sz w:val="21"/>
                <w:szCs w:val="21"/>
              </w:rPr>
            </w:pPr>
            <w:r>
              <w:rPr>
                <w:rFonts w:ascii="宋体" w:hAnsi="宋体" w:cs="宋体" w:eastAsia="宋体" w:hint="default"/>
                <w:sz w:val="21"/>
                <w:szCs w:val="21"/>
              </w:rPr>
              <w:t>监事会主席</w:t>
            </w:r>
          </w:p>
        </w:tc>
        <w:tc>
          <w:tcPr>
            <w:tcW w:w="372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55"/>
              <w:ind w:left="17"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581" w:hRule="exact"/>
        </w:trPr>
        <w:tc>
          <w:tcPr>
            <w:tcW w:w="1663"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17"/>
              <w:ind w:right="17"/>
              <w:jc w:val="center"/>
              <w:rPr>
                <w:rFonts w:ascii="宋体" w:hAnsi="宋体" w:cs="宋体" w:eastAsia="宋体" w:hint="default"/>
                <w:sz w:val="21"/>
                <w:szCs w:val="21"/>
              </w:rPr>
            </w:pPr>
            <w:r>
              <w:rPr>
                <w:rFonts w:ascii="宋体"/>
                <w:w w:val="100"/>
                <w:sz w:val="21"/>
              </w:rPr>
              <w:t>2</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 w:right="0"/>
              <w:jc w:val="center"/>
              <w:rPr>
                <w:rFonts w:ascii="宋体" w:hAnsi="宋体" w:cs="宋体" w:eastAsia="宋体" w:hint="default"/>
                <w:sz w:val="21"/>
                <w:szCs w:val="21"/>
              </w:rPr>
            </w:pPr>
            <w:r>
              <w:rPr>
                <w:rFonts w:ascii="宋体" w:hAnsi="宋体" w:cs="宋体" w:eastAsia="宋体" w:hint="default"/>
                <w:sz w:val="21"/>
                <w:szCs w:val="21"/>
              </w:rPr>
              <w:t>周全</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372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17"/>
              <w:ind w:left="17"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862" w:hRule="exact"/>
        </w:trPr>
        <w:tc>
          <w:tcPr>
            <w:tcW w:w="1663"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17"/>
              <w:jc w:val="center"/>
              <w:rPr>
                <w:rFonts w:ascii="宋体" w:hAnsi="宋体" w:cs="宋体" w:eastAsia="宋体" w:hint="default"/>
                <w:sz w:val="21"/>
                <w:szCs w:val="21"/>
              </w:rPr>
            </w:pPr>
            <w:r>
              <w:rPr>
                <w:rFonts w:ascii="宋体"/>
                <w:w w:val="100"/>
                <w:sz w:val="21"/>
              </w:rPr>
              <w:t>3</w:t>
            </w:r>
          </w:p>
        </w:tc>
        <w:tc>
          <w:tcPr>
            <w:tcW w:w="1553"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刘洁琼</w:t>
            </w:r>
          </w:p>
        </w:tc>
        <w:tc>
          <w:tcPr>
            <w:tcW w:w="1560"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3728"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7"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r>
    </w:tbl>
    <w:p>
      <w:pPr>
        <w:spacing w:line="240" w:lineRule="auto" w:before="3"/>
        <w:rPr>
          <w:rFonts w:ascii="宋体" w:hAnsi="宋体" w:cs="宋体" w:eastAsia="宋体" w:hint="default"/>
          <w:sz w:val="5"/>
          <w:szCs w:val="5"/>
        </w:rPr>
      </w:pPr>
    </w:p>
    <w:p>
      <w:pPr>
        <w:spacing w:line="444" w:lineRule="auto" w:before="36"/>
        <w:ind w:left="800" w:right="3509" w:hanging="423"/>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高级管理人员</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公司高级管理人员的名单及简历如下：</w:t>
      </w:r>
    </w:p>
    <w:tbl>
      <w:tblPr>
        <w:tblW w:w="0" w:type="auto"/>
        <w:jc w:val="left"/>
        <w:tblInd w:w="118" w:type="dxa"/>
        <w:tblLayout w:type="fixed"/>
        <w:tblCellMar>
          <w:top w:w="0" w:type="dxa"/>
          <w:left w:w="0" w:type="dxa"/>
          <w:bottom w:w="0" w:type="dxa"/>
          <w:right w:w="0" w:type="dxa"/>
        </w:tblCellMar>
        <w:tblLook w:val="01E0"/>
      </w:tblPr>
      <w:tblGrid>
        <w:gridCol w:w="1985"/>
        <w:gridCol w:w="2977"/>
        <w:gridCol w:w="3827"/>
      </w:tblGrid>
      <w:tr>
        <w:trPr>
          <w:trHeight w:val="694" w:hRule="exact"/>
        </w:trPr>
        <w:tc>
          <w:tcPr>
            <w:tcW w:w="1985"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156"/>
              <w:ind w:right="17"/>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977"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56"/>
              <w:ind w:right="0"/>
              <w:jc w:val="center"/>
              <w:rPr>
                <w:rFonts w:ascii="宋体" w:hAnsi="宋体" w:cs="宋体" w:eastAsia="宋体" w:hint="default"/>
                <w:sz w:val="21"/>
                <w:szCs w:val="21"/>
              </w:rPr>
            </w:pPr>
            <w:r>
              <w:rPr>
                <w:rFonts w:ascii="宋体" w:hAnsi="宋体" w:cs="宋体" w:eastAsia="宋体" w:hint="default"/>
                <w:b/>
                <w:bCs/>
                <w:sz w:val="21"/>
                <w:szCs w:val="21"/>
              </w:rPr>
              <w:t>姓名</w:t>
            </w:r>
            <w:r>
              <w:rPr>
                <w:rFonts w:ascii="宋体" w:hAnsi="宋体" w:cs="宋体" w:eastAsia="宋体" w:hint="default"/>
                <w:sz w:val="21"/>
                <w:szCs w:val="21"/>
              </w:rPr>
            </w:r>
          </w:p>
        </w:tc>
        <w:tc>
          <w:tcPr>
            <w:tcW w:w="3827"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156"/>
              <w:ind w:left="16" w:right="0"/>
              <w:jc w:val="center"/>
              <w:rPr>
                <w:rFonts w:ascii="宋体" w:hAnsi="宋体" w:cs="宋体" w:eastAsia="宋体" w:hint="default"/>
                <w:sz w:val="21"/>
                <w:szCs w:val="21"/>
              </w:rPr>
            </w:pPr>
            <w:r>
              <w:rPr>
                <w:rFonts w:ascii="宋体" w:hAnsi="宋体" w:cs="宋体" w:eastAsia="宋体" w:hint="default"/>
                <w:b/>
                <w:bCs/>
                <w:sz w:val="21"/>
                <w:szCs w:val="21"/>
              </w:rPr>
              <w:t>职务</w:t>
            </w:r>
            <w:r>
              <w:rPr>
                <w:rFonts w:ascii="宋体" w:hAnsi="宋体" w:cs="宋体" w:eastAsia="宋体" w:hint="default"/>
                <w:sz w:val="21"/>
                <w:szCs w:val="21"/>
              </w:rPr>
            </w:r>
          </w:p>
        </w:tc>
      </w:tr>
      <w:tr>
        <w:trPr>
          <w:trHeight w:val="439" w:hRule="exact"/>
        </w:trPr>
        <w:tc>
          <w:tcPr>
            <w:tcW w:w="1985"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36"/>
              <w:ind w:right="17"/>
              <w:jc w:val="center"/>
              <w:rPr>
                <w:rFonts w:ascii="宋体" w:hAnsi="宋体" w:cs="宋体" w:eastAsia="宋体" w:hint="default"/>
                <w:sz w:val="21"/>
                <w:szCs w:val="21"/>
              </w:rPr>
            </w:pPr>
            <w:r>
              <w:rPr>
                <w:rFonts w:ascii="宋体"/>
                <w:sz w:val="21"/>
              </w:rPr>
              <w:t>1.</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1"/>
                <w:szCs w:val="21"/>
              </w:rPr>
            </w:pPr>
            <w:r>
              <w:rPr>
                <w:rFonts w:ascii="宋体" w:hAnsi="宋体" w:cs="宋体" w:eastAsia="宋体" w:hint="default"/>
                <w:sz w:val="21"/>
                <w:szCs w:val="21"/>
              </w:rPr>
              <w:t>刘万昌</w:t>
            </w:r>
          </w:p>
        </w:tc>
        <w:tc>
          <w:tcPr>
            <w:tcW w:w="3827"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36"/>
              <w:ind w:left="16" w:right="0"/>
              <w:jc w:val="center"/>
              <w:rPr>
                <w:rFonts w:ascii="宋体" w:hAnsi="宋体" w:cs="宋体" w:eastAsia="宋体" w:hint="default"/>
                <w:sz w:val="21"/>
                <w:szCs w:val="21"/>
              </w:rPr>
            </w:pPr>
            <w:r>
              <w:rPr>
                <w:rFonts w:ascii="宋体" w:hAnsi="宋体" w:cs="宋体" w:eastAsia="宋体" w:hint="default"/>
                <w:sz w:val="21"/>
                <w:szCs w:val="21"/>
              </w:rPr>
              <w:t>总经理</w:t>
            </w:r>
          </w:p>
        </w:tc>
      </w:tr>
      <w:tr>
        <w:trPr>
          <w:trHeight w:val="437" w:hRule="exact"/>
        </w:trPr>
        <w:tc>
          <w:tcPr>
            <w:tcW w:w="1985"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34"/>
              <w:ind w:right="17"/>
              <w:jc w:val="center"/>
              <w:rPr>
                <w:rFonts w:ascii="宋体" w:hAnsi="宋体" w:cs="宋体" w:eastAsia="宋体" w:hint="default"/>
                <w:sz w:val="21"/>
                <w:szCs w:val="21"/>
              </w:rPr>
            </w:pPr>
            <w:r>
              <w:rPr>
                <w:rFonts w:ascii="宋体"/>
                <w:w w:val="100"/>
                <w:sz w:val="21"/>
              </w:rPr>
              <w:t>2</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hAnsi="宋体" w:cs="宋体" w:eastAsia="宋体" w:hint="default"/>
                <w:sz w:val="21"/>
                <w:szCs w:val="21"/>
              </w:rPr>
              <w:t>陈宏科</w:t>
            </w:r>
          </w:p>
        </w:tc>
        <w:tc>
          <w:tcPr>
            <w:tcW w:w="3827"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34"/>
              <w:ind w:left="19" w:right="0"/>
              <w:jc w:val="center"/>
              <w:rPr>
                <w:rFonts w:ascii="宋体" w:hAnsi="宋体" w:cs="宋体" w:eastAsia="宋体" w:hint="default"/>
                <w:sz w:val="21"/>
                <w:szCs w:val="21"/>
              </w:rPr>
            </w:pPr>
            <w:r>
              <w:rPr>
                <w:rFonts w:ascii="宋体" w:hAnsi="宋体" w:cs="宋体" w:eastAsia="宋体" w:hint="default"/>
                <w:sz w:val="21"/>
                <w:szCs w:val="21"/>
              </w:rPr>
              <w:t>副总经理</w:t>
            </w:r>
          </w:p>
        </w:tc>
      </w:tr>
      <w:tr>
        <w:trPr>
          <w:trHeight w:val="427" w:hRule="exact"/>
        </w:trPr>
        <w:tc>
          <w:tcPr>
            <w:tcW w:w="1985"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29"/>
              <w:ind w:right="17"/>
              <w:jc w:val="center"/>
              <w:rPr>
                <w:rFonts w:ascii="宋体" w:hAnsi="宋体" w:cs="宋体" w:eastAsia="宋体" w:hint="default"/>
                <w:sz w:val="21"/>
                <w:szCs w:val="21"/>
              </w:rPr>
            </w:pPr>
            <w:r>
              <w:rPr>
                <w:rFonts w:ascii="宋体"/>
                <w:w w:val="100"/>
                <w:sz w:val="21"/>
              </w:rPr>
              <w:t>3</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21"/>
                <w:szCs w:val="21"/>
              </w:rPr>
            </w:pPr>
            <w:r>
              <w:rPr>
                <w:rFonts w:ascii="宋体" w:hAnsi="宋体" w:cs="宋体" w:eastAsia="宋体" w:hint="default"/>
                <w:sz w:val="21"/>
                <w:szCs w:val="21"/>
              </w:rPr>
              <w:t>杜力耘</w:t>
            </w:r>
          </w:p>
        </w:tc>
        <w:tc>
          <w:tcPr>
            <w:tcW w:w="3827"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29"/>
              <w:ind w:left="19" w:right="0"/>
              <w:jc w:val="center"/>
              <w:rPr>
                <w:rFonts w:ascii="宋体" w:hAnsi="宋体" w:cs="宋体" w:eastAsia="宋体" w:hint="default"/>
                <w:sz w:val="21"/>
                <w:szCs w:val="21"/>
              </w:rPr>
            </w:pPr>
            <w:r>
              <w:rPr>
                <w:rFonts w:ascii="宋体" w:hAnsi="宋体" w:cs="宋体" w:eastAsia="宋体" w:hint="default"/>
                <w:sz w:val="21"/>
                <w:szCs w:val="21"/>
              </w:rPr>
              <w:t>副总经理、财务总监</w:t>
            </w:r>
          </w:p>
        </w:tc>
      </w:tr>
      <w:tr>
        <w:trPr>
          <w:trHeight w:val="583" w:hRule="exact"/>
        </w:trPr>
        <w:tc>
          <w:tcPr>
            <w:tcW w:w="1985"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before="98"/>
              <w:ind w:right="17"/>
              <w:jc w:val="center"/>
              <w:rPr>
                <w:rFonts w:ascii="宋体" w:hAnsi="宋体" w:cs="宋体" w:eastAsia="宋体" w:hint="default"/>
                <w:sz w:val="21"/>
                <w:szCs w:val="21"/>
              </w:rPr>
            </w:pPr>
            <w:r>
              <w:rPr>
                <w:rFonts w:ascii="宋体"/>
                <w:w w:val="100"/>
                <w:sz w:val="21"/>
              </w:rPr>
              <w:t>4</w:t>
            </w:r>
          </w:p>
        </w:tc>
        <w:tc>
          <w:tcPr>
            <w:tcW w:w="2977"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sz w:val="21"/>
                <w:szCs w:val="21"/>
              </w:rPr>
              <w:t>陆廷洁</w:t>
            </w:r>
          </w:p>
        </w:tc>
        <w:tc>
          <w:tcPr>
            <w:tcW w:w="3827"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before="98"/>
              <w:ind w:left="16" w:right="0"/>
              <w:jc w:val="center"/>
              <w:rPr>
                <w:rFonts w:ascii="宋体" w:hAnsi="宋体" w:cs="宋体" w:eastAsia="宋体" w:hint="default"/>
                <w:sz w:val="21"/>
                <w:szCs w:val="21"/>
              </w:rPr>
            </w:pPr>
            <w:r>
              <w:rPr>
                <w:rFonts w:ascii="宋体" w:hAnsi="宋体" w:cs="宋体" w:eastAsia="宋体" w:hint="default"/>
                <w:sz w:val="21"/>
                <w:szCs w:val="21"/>
              </w:rPr>
              <w:t>副总经理、董事会秘书</w:t>
            </w:r>
          </w:p>
        </w:tc>
      </w:tr>
    </w:tbl>
    <w:p>
      <w:pPr>
        <w:spacing w:after="0" w:line="240" w:lineRule="auto"/>
        <w:jc w:val="center"/>
        <w:rPr>
          <w:rFonts w:ascii="宋体" w:hAnsi="宋体" w:cs="宋体" w:eastAsia="宋体" w:hint="default"/>
          <w:sz w:val="21"/>
          <w:szCs w:val="21"/>
        </w:rPr>
        <w:sectPr>
          <w:pgSz w:w="11910" w:h="16840"/>
          <w:pgMar w:header="893" w:footer="1040" w:top="1520" w:bottom="1220" w:left="1420" w:right="1400"/>
        </w:sectPr>
      </w:pPr>
    </w:p>
    <w:p>
      <w:pPr>
        <w:spacing w:line="444" w:lineRule="auto" w:before="105"/>
        <w:ind w:left="818" w:right="425" w:firstLine="0"/>
        <w:jc w:val="left"/>
        <w:rPr>
          <w:rFonts w:ascii="宋体" w:hAnsi="宋体" w:cs="宋体" w:eastAsia="宋体" w:hint="default"/>
          <w:sz w:val="21"/>
          <w:szCs w:val="21"/>
        </w:rPr>
      </w:pPr>
      <w:r>
        <w:rPr>
          <w:rFonts w:ascii="宋体" w:hAnsi="宋体" w:cs="宋体" w:eastAsia="宋体" w:hint="default"/>
          <w:b/>
          <w:bCs/>
          <w:sz w:val="21"/>
          <w:szCs w:val="21"/>
        </w:rPr>
        <w:t>刘万昌先生：</w:t>
      </w:r>
      <w:r>
        <w:rPr>
          <w:rFonts w:ascii="宋体" w:hAnsi="宋体" w:cs="宋体" w:eastAsia="宋体" w:hint="default"/>
          <w:sz w:val="21"/>
          <w:szCs w:val="21"/>
        </w:rPr>
        <w:t>简历详见上节“公司董事会成员”简介。</w:t>
      </w:r>
      <w:r>
        <w:rPr>
          <w:rFonts w:ascii="宋体" w:hAnsi="宋体" w:cs="宋体" w:eastAsia="宋体" w:hint="default"/>
          <w:w w:val="100"/>
          <w:sz w:val="21"/>
          <w:szCs w:val="21"/>
        </w:rPr>
        <w:t> </w:t>
      </w:r>
      <w:r>
        <w:rPr>
          <w:rFonts w:ascii="宋体" w:hAnsi="宋体" w:cs="宋体" w:eastAsia="宋体" w:hint="default"/>
          <w:b/>
          <w:bCs/>
          <w:sz w:val="21"/>
          <w:szCs w:val="21"/>
        </w:rPr>
        <w:t>陈宏科先生：</w:t>
      </w:r>
      <w:r>
        <w:rPr>
          <w:rFonts w:ascii="宋体" w:hAnsi="宋体" w:cs="宋体" w:eastAsia="宋体" w:hint="default"/>
          <w:sz w:val="21"/>
          <w:szCs w:val="21"/>
        </w:rPr>
        <w:t>简历详见上节“公司董事会成员”简介。</w:t>
      </w:r>
      <w:r>
        <w:rPr>
          <w:rFonts w:ascii="宋体" w:hAnsi="宋体" w:cs="宋体" w:eastAsia="宋体" w:hint="default"/>
          <w:w w:val="100"/>
          <w:sz w:val="21"/>
          <w:szCs w:val="21"/>
        </w:rPr>
        <w:t> </w:t>
      </w:r>
      <w:r>
        <w:rPr>
          <w:rFonts w:ascii="宋体" w:hAnsi="宋体" w:cs="宋体" w:eastAsia="宋体" w:hint="default"/>
          <w:b/>
          <w:bCs/>
          <w:spacing w:val="-6"/>
          <w:w w:val="100"/>
          <w:sz w:val="21"/>
          <w:szCs w:val="21"/>
        </w:rPr>
        <w:t>杜力耘先生：</w:t>
      </w:r>
      <w:r>
        <w:rPr>
          <w:rFonts w:ascii="宋体" w:hAnsi="宋体" w:cs="宋体" w:eastAsia="宋体" w:hint="default"/>
          <w:spacing w:val="-6"/>
          <w:w w:val="100"/>
          <w:sz w:val="21"/>
          <w:szCs w:val="21"/>
        </w:rPr>
        <w:t>简历详见上节““公司董事会成员”简介。</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b/>
          <w:bCs/>
          <w:spacing w:val="-3"/>
          <w:sz w:val="21"/>
          <w:szCs w:val="21"/>
        </w:rPr>
        <w:t>陆廷洁女士：</w:t>
      </w:r>
      <w:r>
        <w:rPr>
          <w:rFonts w:ascii="宋体" w:hAnsi="宋体" w:cs="宋体" w:eastAsia="宋体" w:hint="default"/>
          <w:spacing w:val="-3"/>
          <w:sz w:val="21"/>
          <w:szCs w:val="21"/>
        </w:rPr>
        <w:t>中国国籍，无境外永久居留权，</w:t>
      </w:r>
      <w:r>
        <w:rPr>
          <w:rFonts w:ascii="宋体" w:hAnsi="宋体" w:cs="宋体" w:eastAsia="宋体" w:hint="default"/>
          <w:spacing w:val="-3"/>
          <w:sz w:val="21"/>
          <w:szCs w:val="21"/>
        </w:rPr>
        <w:t>1976</w:t>
      </w:r>
      <w:r>
        <w:rPr>
          <w:rFonts w:ascii="宋体" w:hAnsi="宋体" w:cs="宋体" w:eastAsia="宋体" w:hint="default"/>
          <w:spacing w:val="-33"/>
          <w:sz w:val="21"/>
          <w:szCs w:val="21"/>
        </w:rPr>
        <w:t> </w:t>
      </w:r>
      <w:r>
        <w:rPr>
          <w:rFonts w:ascii="宋体" w:hAnsi="宋体" w:cs="宋体" w:eastAsia="宋体" w:hint="default"/>
          <w:sz w:val="21"/>
          <w:szCs w:val="21"/>
        </w:rPr>
        <w:t>年</w:t>
      </w:r>
      <w:r>
        <w:rPr>
          <w:rFonts w:ascii="宋体" w:hAnsi="宋体" w:cs="宋体" w:eastAsia="宋体" w:hint="default"/>
          <w:spacing w:val="-30"/>
          <w:sz w:val="21"/>
          <w:szCs w:val="21"/>
        </w:rPr>
        <w:t> </w:t>
      </w:r>
      <w:r>
        <w:rPr>
          <w:rFonts w:ascii="宋体" w:hAnsi="宋体" w:cs="宋体" w:eastAsia="宋体" w:hint="default"/>
          <w:sz w:val="21"/>
          <w:szCs w:val="21"/>
        </w:rPr>
        <w:t>12</w:t>
      </w:r>
      <w:r>
        <w:rPr>
          <w:rFonts w:ascii="宋体" w:hAnsi="宋体" w:cs="宋体" w:eastAsia="宋体" w:hint="default"/>
          <w:spacing w:val="-33"/>
          <w:sz w:val="21"/>
          <w:szCs w:val="21"/>
        </w:rPr>
        <w:t> </w:t>
      </w:r>
      <w:r>
        <w:rPr>
          <w:rFonts w:ascii="宋体" w:hAnsi="宋体" w:cs="宋体" w:eastAsia="宋体" w:hint="default"/>
          <w:spacing w:val="-3"/>
          <w:sz w:val="21"/>
          <w:szCs w:val="21"/>
        </w:rPr>
        <w:t>月出生，大学本科学历。公司</w:t>
      </w:r>
    </w:p>
    <w:p>
      <w:pPr>
        <w:pStyle w:val="BodyText"/>
        <w:spacing w:line="240" w:lineRule="auto" w:before="14"/>
        <w:ind w:left="398" w:right="0"/>
        <w:jc w:val="left"/>
      </w:pPr>
      <w:r>
        <w:rPr>
          <w:spacing w:val="-2"/>
        </w:rPr>
        <w:t>董事会秘书、副总经理。</w:t>
      </w:r>
      <w:r>
        <w:rPr>
          <w:rFonts w:ascii="宋体" w:hAnsi="宋体" w:cs="宋体" w:eastAsia="宋体" w:hint="default"/>
          <w:spacing w:val="-2"/>
        </w:rPr>
        <w:t>2002</w:t>
      </w:r>
      <w:r>
        <w:rPr>
          <w:rFonts w:ascii="宋体" w:hAnsi="宋体" w:cs="宋体" w:eastAsia="宋体" w:hint="default"/>
          <w:spacing w:val="8"/>
        </w:rPr>
        <w:t> </w:t>
      </w:r>
      <w:r>
        <w:rPr>
          <w:spacing w:val="-2"/>
        </w:rPr>
        <w:t>年加入天玑有限，历任商务经理等职务。</w:t>
      </w:r>
    </w:p>
    <w:p>
      <w:pPr>
        <w:spacing w:line="240" w:lineRule="auto" w:before="9"/>
        <w:rPr>
          <w:rFonts w:ascii="宋体" w:hAnsi="宋体" w:cs="宋体" w:eastAsia="宋体" w:hint="default"/>
          <w:sz w:val="17"/>
          <w:szCs w:val="17"/>
        </w:rPr>
      </w:pPr>
    </w:p>
    <w:p>
      <w:pPr>
        <w:pStyle w:val="Heading3"/>
        <w:spacing w:line="240" w:lineRule="auto"/>
        <w:ind w:left="398" w:right="0"/>
        <w:jc w:val="left"/>
        <w:rPr>
          <w:b w:val="0"/>
          <w:bCs w:val="0"/>
        </w:rPr>
      </w:pPr>
      <w:r>
        <w:rPr/>
        <w:t>（三）</w:t>
      </w:r>
      <w:r>
        <w:rPr>
          <w:spacing w:val="-20"/>
        </w:rPr>
        <w:t> </w:t>
      </w:r>
      <w:r>
        <w:rPr/>
        <w:t>报告期内，董事和监事被选举或离任、高级管理人员聘任或解聘情况</w:t>
      </w:r>
      <w:r>
        <w:rPr>
          <w:b w:val="0"/>
          <w:bCs w:val="0"/>
        </w:rPr>
      </w:r>
    </w:p>
    <w:p>
      <w:pPr>
        <w:spacing w:line="240" w:lineRule="auto" w:before="12"/>
        <w:rPr>
          <w:rFonts w:ascii="宋体" w:hAnsi="宋体" w:cs="宋体" w:eastAsia="宋体" w:hint="default"/>
          <w:b/>
          <w:bCs/>
          <w:sz w:val="17"/>
          <w:szCs w:val="17"/>
        </w:rPr>
      </w:pPr>
    </w:p>
    <w:p>
      <w:pPr>
        <w:pStyle w:val="BodyText"/>
        <w:spacing w:line="240" w:lineRule="auto"/>
        <w:ind w:left="1240" w:right="0"/>
        <w:jc w:val="left"/>
      </w:pPr>
      <w:r>
        <w:rPr>
          <w:rFonts w:ascii="宋体" w:hAnsi="宋体" w:cs="宋体" w:eastAsia="宋体" w:hint="default"/>
          <w:spacing w:val="-1"/>
        </w:rPr>
        <w:t>2011</w:t>
      </w:r>
      <w:r>
        <w:rPr>
          <w:rFonts w:ascii="宋体" w:hAnsi="宋体" w:cs="宋体" w:eastAsia="宋体" w:hint="default"/>
          <w:spacing w:val="8"/>
        </w:rPr>
        <w:t> </w:t>
      </w:r>
      <w:r>
        <w:rPr>
          <w:spacing w:val="-2"/>
        </w:rPr>
        <w:t>年报告期内无董事和监事被选举或离任、高级管理人员聘任或解聘情况。</w:t>
      </w:r>
    </w:p>
    <w:p>
      <w:pPr>
        <w:spacing w:line="240" w:lineRule="auto" w:before="12"/>
        <w:rPr>
          <w:rFonts w:ascii="宋体" w:hAnsi="宋体" w:cs="宋体" w:eastAsia="宋体" w:hint="default"/>
          <w:sz w:val="17"/>
          <w:szCs w:val="17"/>
        </w:rPr>
      </w:pPr>
    </w:p>
    <w:p>
      <w:pPr>
        <w:pStyle w:val="Heading3"/>
        <w:spacing w:line="240" w:lineRule="auto"/>
        <w:ind w:left="398" w:right="0"/>
        <w:jc w:val="left"/>
        <w:rPr>
          <w:b w:val="0"/>
          <w:bCs w:val="0"/>
        </w:rPr>
      </w:pPr>
      <w:r>
        <w:rPr/>
        <w:t>（四）</w:t>
      </w:r>
      <w:r>
        <w:rPr>
          <w:spacing w:val="-24"/>
        </w:rPr>
        <w:t> </w:t>
      </w:r>
      <w:r>
        <w:rPr/>
        <w:t>董事、监事、高级管理人员在报告期内除股东单位外的其他单位的任职或兼职情况</w:t>
      </w:r>
      <w:r>
        <w:rPr>
          <w:b w:val="0"/>
          <w:bCs w:val="0"/>
        </w:rPr>
      </w:r>
    </w:p>
    <w:p>
      <w:pPr>
        <w:spacing w:line="240" w:lineRule="auto" w:before="10"/>
        <w:rPr>
          <w:rFonts w:ascii="宋体" w:hAnsi="宋体" w:cs="宋体" w:eastAsia="宋体" w:hint="default"/>
          <w:b/>
          <w:bCs/>
          <w:sz w:val="12"/>
          <w:szCs w:val="12"/>
        </w:rPr>
      </w:pPr>
    </w:p>
    <w:tbl>
      <w:tblPr>
        <w:tblW w:w="0" w:type="auto"/>
        <w:jc w:val="left"/>
        <w:tblInd w:w="100" w:type="dxa"/>
        <w:tblLayout w:type="fixed"/>
        <w:tblCellMar>
          <w:top w:w="0" w:type="dxa"/>
          <w:left w:w="0" w:type="dxa"/>
          <w:bottom w:w="0" w:type="dxa"/>
          <w:right w:w="0" w:type="dxa"/>
        </w:tblCellMar>
        <w:tblLook w:val="01E0"/>
      </w:tblPr>
      <w:tblGrid>
        <w:gridCol w:w="1092"/>
        <w:gridCol w:w="1310"/>
        <w:gridCol w:w="3486"/>
        <w:gridCol w:w="1418"/>
        <w:gridCol w:w="1558"/>
      </w:tblGrid>
      <w:tr>
        <w:trPr>
          <w:trHeight w:val="989" w:hRule="exact"/>
        </w:trPr>
        <w:tc>
          <w:tcPr>
            <w:tcW w:w="1092"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right="17"/>
              <w:jc w:val="center"/>
              <w:rPr>
                <w:rFonts w:ascii="宋体" w:hAnsi="宋体" w:cs="宋体" w:eastAsia="宋体" w:hint="default"/>
                <w:sz w:val="21"/>
                <w:szCs w:val="21"/>
              </w:rPr>
            </w:pPr>
            <w:r>
              <w:rPr>
                <w:rFonts w:ascii="宋体" w:hAnsi="宋体" w:cs="宋体" w:eastAsia="宋体" w:hint="default"/>
                <w:b/>
                <w:bCs/>
                <w:sz w:val="21"/>
                <w:szCs w:val="21"/>
              </w:rPr>
              <w:t>姓名</w:t>
            </w:r>
            <w:r>
              <w:rPr>
                <w:rFonts w:ascii="宋体" w:hAnsi="宋体" w:cs="宋体" w:eastAsia="宋体" w:hint="default"/>
                <w:sz w:val="21"/>
                <w:szCs w:val="21"/>
              </w:rPr>
            </w:r>
          </w:p>
        </w:tc>
        <w:tc>
          <w:tcPr>
            <w:tcW w:w="1310"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228" w:right="0"/>
              <w:jc w:val="left"/>
              <w:rPr>
                <w:rFonts w:ascii="宋体" w:hAnsi="宋体" w:cs="宋体" w:eastAsia="宋体" w:hint="default"/>
                <w:sz w:val="21"/>
                <w:szCs w:val="21"/>
              </w:rPr>
            </w:pPr>
            <w:r>
              <w:rPr>
                <w:rFonts w:ascii="宋体" w:hAnsi="宋体" w:cs="宋体" w:eastAsia="宋体" w:hint="default"/>
                <w:b/>
                <w:bCs/>
                <w:sz w:val="21"/>
                <w:szCs w:val="21"/>
              </w:rPr>
              <w:t>公司职务</w:t>
            </w:r>
            <w:r>
              <w:rPr>
                <w:rFonts w:ascii="宋体" w:hAnsi="宋体" w:cs="宋体" w:eastAsia="宋体" w:hint="default"/>
                <w:sz w:val="21"/>
                <w:szCs w:val="21"/>
              </w:rPr>
            </w:r>
          </w:p>
        </w:tc>
        <w:tc>
          <w:tcPr>
            <w:tcW w:w="3486"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兼职单位</w:t>
            </w:r>
            <w:r>
              <w:rPr>
                <w:rFonts w:ascii="宋体" w:hAnsi="宋体" w:cs="宋体" w:eastAsia="宋体" w:hint="default"/>
                <w:sz w:val="21"/>
                <w:szCs w:val="21"/>
              </w:rPr>
            </w:r>
          </w:p>
        </w:tc>
        <w:tc>
          <w:tcPr>
            <w:tcW w:w="1418" w:type="dxa"/>
            <w:tcBorders>
              <w:top w:val="single" w:sz="17" w:space="0" w:color="000000"/>
              <w:left w:val="single" w:sz="4" w:space="0" w:color="000000"/>
              <w:bottom w:val="single" w:sz="4" w:space="0" w:color="000000"/>
              <w:right w:val="single" w:sz="4" w:space="0" w:color="000000"/>
            </w:tcBorders>
          </w:tcPr>
          <w:p>
            <w:pPr>
              <w:pStyle w:val="TableParagraph"/>
              <w:spacing w:line="273" w:lineRule="auto" w:before="158"/>
              <w:ind w:left="597" w:right="173" w:hanging="420"/>
              <w:jc w:val="left"/>
              <w:rPr>
                <w:rFonts w:ascii="宋体" w:hAnsi="宋体" w:cs="宋体" w:eastAsia="宋体" w:hint="default"/>
                <w:sz w:val="21"/>
                <w:szCs w:val="21"/>
              </w:rPr>
            </w:pPr>
            <w:r>
              <w:rPr>
                <w:rFonts w:ascii="宋体" w:hAnsi="宋体" w:cs="宋体" w:eastAsia="宋体" w:hint="default"/>
                <w:b/>
                <w:bCs/>
                <w:sz w:val="21"/>
                <w:szCs w:val="21"/>
              </w:rPr>
              <w:t>与本公司关</w:t>
            </w:r>
            <w:r>
              <w:rPr>
                <w:rFonts w:ascii="宋体" w:hAnsi="宋体" w:cs="宋体" w:eastAsia="宋体" w:hint="default"/>
                <w:b/>
                <w:bCs/>
                <w:w w:val="100"/>
                <w:sz w:val="21"/>
                <w:szCs w:val="21"/>
              </w:rPr>
              <w:t> </w:t>
            </w:r>
            <w:r>
              <w:rPr>
                <w:rFonts w:ascii="宋体" w:hAnsi="宋体" w:cs="宋体" w:eastAsia="宋体" w:hint="default"/>
                <w:b/>
                <w:bCs/>
                <w:sz w:val="21"/>
                <w:szCs w:val="21"/>
              </w:rPr>
              <w:t>系</w:t>
            </w:r>
            <w:r>
              <w:rPr>
                <w:rFonts w:ascii="宋体" w:hAnsi="宋体" w:cs="宋体" w:eastAsia="宋体" w:hint="default"/>
                <w:sz w:val="21"/>
                <w:szCs w:val="21"/>
              </w:rPr>
            </w:r>
          </w:p>
        </w:tc>
        <w:tc>
          <w:tcPr>
            <w:tcW w:w="1558"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13" w:right="0"/>
              <w:jc w:val="center"/>
              <w:rPr>
                <w:rFonts w:ascii="宋体" w:hAnsi="宋体" w:cs="宋体" w:eastAsia="宋体" w:hint="default"/>
                <w:sz w:val="21"/>
                <w:szCs w:val="21"/>
              </w:rPr>
            </w:pPr>
            <w:r>
              <w:rPr>
                <w:rFonts w:ascii="宋体" w:hAnsi="宋体" w:cs="宋体" w:eastAsia="宋体" w:hint="default"/>
                <w:b/>
                <w:bCs/>
                <w:sz w:val="21"/>
                <w:szCs w:val="21"/>
              </w:rPr>
              <w:t>兼职任务</w:t>
            </w:r>
            <w:r>
              <w:rPr>
                <w:rFonts w:ascii="宋体" w:hAnsi="宋体" w:cs="宋体" w:eastAsia="宋体" w:hint="default"/>
                <w:sz w:val="21"/>
                <w:szCs w:val="21"/>
              </w:rPr>
            </w:r>
          </w:p>
        </w:tc>
      </w:tr>
      <w:tr>
        <w:trPr>
          <w:trHeight w:val="470" w:hRule="exact"/>
        </w:trPr>
        <w:tc>
          <w:tcPr>
            <w:tcW w:w="1092" w:type="dxa"/>
            <w:vMerge w:val="restart"/>
            <w:tcBorders>
              <w:top w:val="single" w:sz="4" w:space="0" w:color="000000"/>
              <w:left w:val="single" w:sz="17"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28"/>
                <w:szCs w:val="28"/>
              </w:rPr>
            </w:pPr>
          </w:p>
          <w:p>
            <w:pPr>
              <w:pStyle w:val="TableParagraph"/>
              <w:spacing w:line="240" w:lineRule="auto"/>
              <w:ind w:left="206" w:right="0"/>
              <w:jc w:val="left"/>
              <w:rPr>
                <w:rFonts w:ascii="宋体" w:hAnsi="宋体" w:cs="宋体" w:eastAsia="宋体" w:hint="default"/>
                <w:sz w:val="21"/>
                <w:szCs w:val="21"/>
              </w:rPr>
            </w:pPr>
            <w:r>
              <w:rPr>
                <w:rFonts w:ascii="宋体" w:hAnsi="宋体" w:cs="宋体" w:eastAsia="宋体" w:hint="default"/>
                <w:sz w:val="21"/>
                <w:szCs w:val="21"/>
              </w:rPr>
              <w:t>陈宏科</w:t>
            </w:r>
          </w:p>
        </w:tc>
        <w:tc>
          <w:tcPr>
            <w:tcW w:w="131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4"/>
                <w:szCs w:val="14"/>
              </w:rPr>
            </w:pPr>
          </w:p>
          <w:p>
            <w:pPr>
              <w:pStyle w:val="TableParagraph"/>
              <w:spacing w:line="307" w:lineRule="auto"/>
              <w:ind w:left="103" w:right="353"/>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pacing w:val="-102"/>
                <w:sz w:val="21"/>
                <w:szCs w:val="21"/>
              </w:rPr>
              <w:t> </w:t>
            </w:r>
            <w:r>
              <w:rPr>
                <w:rFonts w:ascii="宋体" w:hAnsi="宋体" w:cs="宋体" w:eastAsia="宋体" w:hint="default"/>
                <w:sz w:val="21"/>
                <w:szCs w:val="21"/>
              </w:rPr>
              <w:t>副总经理</w:t>
            </w: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宋体" w:hAnsi="宋体" w:cs="宋体" w:eastAsia="宋体" w:hint="default"/>
                <w:sz w:val="21"/>
                <w:szCs w:val="21"/>
              </w:rPr>
            </w:pPr>
            <w:r>
              <w:rPr>
                <w:rFonts w:ascii="宋体" w:hAnsi="宋体" w:cs="宋体" w:eastAsia="宋体" w:hint="default"/>
                <w:sz w:val="21"/>
                <w:szCs w:val="21"/>
              </w:rPr>
              <w:t>极品数据系统公司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62"/>
              <w:ind w:left="16" w:right="0"/>
              <w:jc w:val="center"/>
              <w:rPr>
                <w:rFonts w:ascii="宋体" w:hAnsi="宋体" w:cs="宋体" w:eastAsia="宋体" w:hint="default"/>
                <w:sz w:val="21"/>
                <w:szCs w:val="21"/>
              </w:rPr>
            </w:pPr>
            <w:r>
              <w:rPr>
                <w:rFonts w:ascii="宋体" w:hAnsi="宋体" w:cs="宋体" w:eastAsia="宋体" w:hint="default"/>
                <w:sz w:val="21"/>
                <w:szCs w:val="21"/>
              </w:rPr>
              <w:t>执行董事</w:t>
            </w:r>
          </w:p>
        </w:tc>
      </w:tr>
      <w:tr>
        <w:trPr>
          <w:trHeight w:val="576" w:hRule="exact"/>
        </w:trPr>
        <w:tc>
          <w:tcPr>
            <w:tcW w:w="1092" w:type="dxa"/>
            <w:vMerge/>
            <w:tcBorders>
              <w:left w:val="single" w:sz="17" w:space="0" w:color="000000"/>
              <w:right w:val="single" w:sz="4" w:space="0" w:color="000000"/>
            </w:tcBorders>
          </w:tcPr>
          <w:p>
            <w:pPr/>
          </w:p>
        </w:tc>
        <w:tc>
          <w:tcPr>
            <w:tcW w:w="1310" w:type="dxa"/>
            <w:vMerge/>
            <w:tcBorders>
              <w:left w:val="single" w:sz="4" w:space="0" w:color="000000"/>
              <w:right w:val="single" w:sz="4" w:space="0" w:color="000000"/>
            </w:tcBorders>
          </w:tcPr>
          <w:p>
            <w:pP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
              <w:jc w:val="center"/>
              <w:rPr>
                <w:rFonts w:ascii="宋体" w:hAnsi="宋体" w:cs="宋体" w:eastAsia="宋体" w:hint="default"/>
                <w:sz w:val="21"/>
                <w:szCs w:val="21"/>
              </w:rPr>
            </w:pPr>
            <w:r>
              <w:rPr>
                <w:rFonts w:ascii="宋体" w:hAnsi="宋体" w:cs="宋体" w:eastAsia="宋体" w:hint="default"/>
                <w:sz w:val="21"/>
                <w:szCs w:val="21"/>
              </w:rPr>
              <w:t>极品数据（香港）有限公司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14"/>
              <w:ind w:left="15" w:right="0"/>
              <w:jc w:val="center"/>
              <w:rPr>
                <w:rFonts w:ascii="宋体" w:hAnsi="宋体" w:cs="宋体" w:eastAsia="宋体" w:hint="default"/>
                <w:sz w:val="21"/>
                <w:szCs w:val="21"/>
              </w:rPr>
            </w:pPr>
            <w:r>
              <w:rPr>
                <w:rFonts w:ascii="宋体" w:hAnsi="宋体" w:cs="宋体" w:eastAsia="宋体" w:hint="default"/>
                <w:sz w:val="21"/>
                <w:szCs w:val="21"/>
              </w:rPr>
              <w:t>董事</w:t>
            </w:r>
          </w:p>
        </w:tc>
      </w:tr>
      <w:tr>
        <w:trPr>
          <w:trHeight w:val="557" w:hRule="exact"/>
        </w:trPr>
        <w:tc>
          <w:tcPr>
            <w:tcW w:w="1092" w:type="dxa"/>
            <w:vMerge/>
            <w:tcBorders>
              <w:left w:val="single" w:sz="17" w:space="0" w:color="000000"/>
              <w:bottom w:val="single" w:sz="4" w:space="0" w:color="000000"/>
              <w:right w:val="single" w:sz="4" w:space="0" w:color="000000"/>
            </w:tcBorders>
          </w:tcPr>
          <w:p>
            <w:pPr/>
          </w:p>
        </w:tc>
        <w:tc>
          <w:tcPr>
            <w:tcW w:w="1310" w:type="dxa"/>
            <w:vMerge/>
            <w:tcBorders>
              <w:left w:val="single" w:sz="4" w:space="0" w:color="000000"/>
              <w:bottom w:val="single" w:sz="4" w:space="0" w:color="000000"/>
              <w:right w:val="single" w:sz="4" w:space="0" w:color="000000"/>
            </w:tcBorders>
          </w:tcPr>
          <w:p>
            <w:pP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宋体" w:hAnsi="宋体" w:cs="宋体" w:eastAsia="宋体" w:hint="default"/>
                <w:sz w:val="21"/>
                <w:szCs w:val="21"/>
              </w:rPr>
            </w:pPr>
            <w:r>
              <w:rPr>
                <w:rFonts w:ascii="宋体" w:hAnsi="宋体" w:cs="宋体" w:eastAsia="宋体" w:hint="default"/>
                <w:sz w:val="21"/>
                <w:szCs w:val="21"/>
              </w:rPr>
              <w:t>上海天玑信息技术服务有限公司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05"/>
              <w:ind w:left="15" w:right="0"/>
              <w:jc w:val="center"/>
              <w:rPr>
                <w:rFonts w:ascii="宋体" w:hAnsi="宋体" w:cs="宋体" w:eastAsia="宋体" w:hint="default"/>
                <w:sz w:val="21"/>
                <w:szCs w:val="21"/>
              </w:rPr>
            </w:pPr>
            <w:r>
              <w:rPr>
                <w:rFonts w:ascii="宋体" w:hAnsi="宋体" w:cs="宋体" w:eastAsia="宋体" w:hint="default"/>
                <w:sz w:val="21"/>
                <w:szCs w:val="21"/>
              </w:rPr>
              <w:t>监事</w:t>
            </w:r>
          </w:p>
        </w:tc>
      </w:tr>
      <w:tr>
        <w:trPr>
          <w:trHeight w:val="1104" w:hRule="exact"/>
        </w:trPr>
        <w:tc>
          <w:tcPr>
            <w:tcW w:w="1092"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8"/>
                <w:szCs w:val="28"/>
              </w:rPr>
            </w:pPr>
          </w:p>
          <w:p>
            <w:pPr>
              <w:pStyle w:val="TableParagraph"/>
              <w:spacing w:line="240" w:lineRule="auto"/>
              <w:ind w:right="17"/>
              <w:jc w:val="center"/>
              <w:rPr>
                <w:rFonts w:ascii="宋体" w:hAnsi="宋体" w:cs="宋体" w:eastAsia="宋体" w:hint="default"/>
                <w:sz w:val="21"/>
                <w:szCs w:val="21"/>
              </w:rPr>
            </w:pPr>
            <w:r>
              <w:rPr>
                <w:rFonts w:ascii="宋体" w:hAnsi="宋体" w:cs="宋体" w:eastAsia="宋体" w:hint="default"/>
                <w:sz w:val="21"/>
                <w:szCs w:val="21"/>
              </w:rPr>
              <w:t>杜力耘</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28"/>
              <w:ind w:left="103" w:right="141"/>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pacing w:val="-102"/>
                <w:sz w:val="21"/>
                <w:szCs w:val="21"/>
              </w:rPr>
              <w:t> </w:t>
            </w:r>
            <w:r>
              <w:rPr>
                <w:rFonts w:ascii="宋体" w:hAnsi="宋体" w:cs="宋体" w:eastAsia="宋体" w:hint="default"/>
                <w:sz w:val="21"/>
                <w:szCs w:val="21"/>
              </w:rPr>
              <w:t>副总经理、</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财务总监</w:t>
            </w: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8"/>
                <w:szCs w:val="2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极品数据（香港）有限公司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2"/>
              <w:ind w:right="0"/>
              <w:jc w:val="left"/>
              <w:rPr>
                <w:rFonts w:ascii="宋体" w:hAnsi="宋体" w:cs="宋体" w:eastAsia="宋体" w:hint="default"/>
                <w:b/>
                <w:bCs/>
                <w:sz w:val="28"/>
                <w:szCs w:val="28"/>
              </w:rPr>
            </w:pPr>
          </w:p>
          <w:p>
            <w:pPr>
              <w:pStyle w:val="TableParagraph"/>
              <w:spacing w:line="240" w:lineRule="auto"/>
              <w:ind w:left="15" w:right="0"/>
              <w:jc w:val="center"/>
              <w:rPr>
                <w:rFonts w:ascii="宋体" w:hAnsi="宋体" w:cs="宋体" w:eastAsia="宋体" w:hint="default"/>
                <w:sz w:val="21"/>
                <w:szCs w:val="21"/>
              </w:rPr>
            </w:pPr>
            <w:r>
              <w:rPr>
                <w:rFonts w:ascii="宋体" w:hAnsi="宋体" w:cs="宋体" w:eastAsia="宋体" w:hint="default"/>
                <w:sz w:val="21"/>
                <w:szCs w:val="21"/>
              </w:rPr>
              <w:t>董事</w:t>
            </w:r>
          </w:p>
        </w:tc>
      </w:tr>
      <w:tr>
        <w:trPr>
          <w:trHeight w:val="716" w:hRule="exact"/>
        </w:trPr>
        <w:tc>
          <w:tcPr>
            <w:tcW w:w="1092"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7"/>
              <w:jc w:val="center"/>
              <w:rPr>
                <w:rFonts w:ascii="宋体" w:hAnsi="宋体" w:cs="宋体" w:eastAsia="宋体" w:hint="default"/>
                <w:sz w:val="21"/>
                <w:szCs w:val="21"/>
              </w:rPr>
            </w:pPr>
            <w:r>
              <w:rPr>
                <w:rFonts w:ascii="宋体" w:hAnsi="宋体" w:cs="宋体" w:eastAsia="宋体" w:hint="default"/>
                <w:sz w:val="21"/>
                <w:szCs w:val="21"/>
              </w:rPr>
              <w:t>姜蓓蓓</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上海天玑信息技术服务有限公司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71" w:lineRule="auto" w:before="31"/>
              <w:ind w:left="352" w:right="125" w:hanging="212"/>
              <w:jc w:val="left"/>
              <w:rPr>
                <w:rFonts w:ascii="宋体" w:hAnsi="宋体" w:cs="宋体" w:eastAsia="宋体" w:hint="default"/>
                <w:sz w:val="21"/>
                <w:szCs w:val="21"/>
              </w:rPr>
            </w:pPr>
            <w:r>
              <w:rPr>
                <w:rFonts w:ascii="宋体" w:hAnsi="宋体" w:cs="宋体" w:eastAsia="宋体" w:hint="default"/>
                <w:sz w:val="21"/>
                <w:szCs w:val="21"/>
              </w:rPr>
              <w:t>法定代表人、</w:t>
            </w:r>
            <w:r>
              <w:rPr>
                <w:rFonts w:ascii="宋体" w:hAnsi="宋体" w:cs="宋体" w:eastAsia="宋体" w:hint="default"/>
                <w:w w:val="100"/>
                <w:sz w:val="21"/>
                <w:szCs w:val="21"/>
              </w:rPr>
              <w:t> </w:t>
            </w:r>
            <w:r>
              <w:rPr>
                <w:rFonts w:ascii="宋体" w:hAnsi="宋体" w:cs="宋体" w:eastAsia="宋体" w:hint="default"/>
                <w:sz w:val="21"/>
                <w:szCs w:val="21"/>
              </w:rPr>
              <w:t>执行董事</w:t>
            </w:r>
          </w:p>
        </w:tc>
      </w:tr>
      <w:tr>
        <w:trPr>
          <w:trHeight w:val="713" w:hRule="exact"/>
        </w:trPr>
        <w:tc>
          <w:tcPr>
            <w:tcW w:w="1092"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7"/>
              <w:jc w:val="center"/>
              <w:rPr>
                <w:rFonts w:ascii="宋体" w:hAnsi="宋体" w:cs="宋体" w:eastAsia="宋体" w:hint="default"/>
                <w:sz w:val="21"/>
                <w:szCs w:val="21"/>
              </w:rPr>
            </w:pPr>
            <w:r>
              <w:rPr>
                <w:rFonts w:ascii="宋体" w:hAnsi="宋体" w:cs="宋体" w:eastAsia="宋体" w:hint="default"/>
                <w:sz w:val="21"/>
                <w:szCs w:val="21"/>
              </w:rPr>
              <w:t>陆廷洁</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141"/>
              <w:jc w:val="left"/>
              <w:rPr>
                <w:rFonts w:ascii="宋体" w:hAnsi="宋体" w:cs="宋体" w:eastAsia="宋体" w:hint="default"/>
                <w:sz w:val="21"/>
                <w:szCs w:val="21"/>
              </w:rPr>
            </w:pPr>
            <w:r>
              <w:rPr>
                <w:rFonts w:ascii="宋体" w:hAnsi="宋体" w:cs="宋体" w:eastAsia="宋体" w:hint="default"/>
                <w:sz w:val="21"/>
                <w:szCs w:val="21"/>
              </w:rPr>
              <w:t>副总经理、</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董事会秘书</w:t>
            </w: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上海领卓企业管理咨询有限公司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5" w:right="0"/>
              <w:jc w:val="center"/>
              <w:rPr>
                <w:rFonts w:ascii="宋体" w:hAnsi="宋体" w:cs="宋体" w:eastAsia="宋体" w:hint="default"/>
                <w:sz w:val="21"/>
                <w:szCs w:val="21"/>
              </w:rPr>
            </w:pPr>
            <w:r>
              <w:rPr>
                <w:rFonts w:ascii="宋体" w:hAnsi="宋体" w:cs="宋体" w:eastAsia="宋体" w:hint="default"/>
                <w:sz w:val="21"/>
                <w:szCs w:val="21"/>
              </w:rPr>
              <w:t>监事</w:t>
            </w:r>
          </w:p>
        </w:tc>
      </w:tr>
      <w:tr>
        <w:trPr>
          <w:trHeight w:val="403" w:hRule="exact"/>
        </w:trPr>
        <w:tc>
          <w:tcPr>
            <w:tcW w:w="1092"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30"/>
              <w:ind w:right="17"/>
              <w:jc w:val="center"/>
              <w:rPr>
                <w:rFonts w:ascii="宋体" w:hAnsi="宋体" w:cs="宋体" w:eastAsia="宋体" w:hint="default"/>
                <w:sz w:val="21"/>
                <w:szCs w:val="21"/>
              </w:rPr>
            </w:pPr>
            <w:r>
              <w:rPr>
                <w:rFonts w:ascii="宋体" w:hAnsi="宋体" w:cs="宋体" w:eastAsia="宋体" w:hint="default"/>
                <w:sz w:val="21"/>
                <w:szCs w:val="21"/>
              </w:rPr>
              <w:t>刘洁琼</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上海力克数码有限公司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30"/>
              <w:ind w:left="15" w:right="0"/>
              <w:jc w:val="center"/>
              <w:rPr>
                <w:rFonts w:ascii="宋体" w:hAnsi="宋体" w:cs="宋体" w:eastAsia="宋体" w:hint="default"/>
                <w:sz w:val="21"/>
                <w:szCs w:val="21"/>
              </w:rPr>
            </w:pPr>
            <w:r>
              <w:rPr>
                <w:rFonts w:ascii="宋体" w:hAnsi="宋体" w:cs="宋体" w:eastAsia="宋体" w:hint="default"/>
                <w:sz w:val="21"/>
                <w:szCs w:val="21"/>
              </w:rPr>
              <w:t>监事</w:t>
            </w:r>
          </w:p>
        </w:tc>
      </w:tr>
      <w:tr>
        <w:trPr>
          <w:trHeight w:val="713" w:hRule="exact"/>
        </w:trPr>
        <w:tc>
          <w:tcPr>
            <w:tcW w:w="1092" w:type="dxa"/>
            <w:vMerge w:val="restart"/>
            <w:tcBorders>
              <w:top w:val="single" w:sz="4" w:space="0" w:color="000000"/>
              <w:left w:val="single" w:sz="17"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06" w:right="0"/>
              <w:jc w:val="left"/>
              <w:rPr>
                <w:rFonts w:ascii="宋体" w:hAnsi="宋体" w:cs="宋体" w:eastAsia="宋体" w:hint="default"/>
                <w:sz w:val="21"/>
                <w:szCs w:val="21"/>
              </w:rPr>
            </w:pPr>
            <w:r>
              <w:rPr>
                <w:rFonts w:ascii="宋体" w:hAnsi="宋体" w:cs="宋体" w:eastAsia="宋体" w:hint="default"/>
                <w:sz w:val="21"/>
                <w:szCs w:val="21"/>
              </w:rPr>
              <w:t>严义埙</w:t>
            </w:r>
          </w:p>
        </w:tc>
        <w:tc>
          <w:tcPr>
            <w:tcW w:w="131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107" w:right="158" w:hanging="946"/>
              <w:jc w:val="left"/>
              <w:rPr>
                <w:rFonts w:ascii="宋体" w:hAnsi="宋体" w:cs="宋体" w:eastAsia="宋体" w:hint="default"/>
                <w:sz w:val="21"/>
                <w:szCs w:val="21"/>
              </w:rPr>
            </w:pPr>
            <w:r>
              <w:rPr>
                <w:rFonts w:ascii="宋体" w:hAnsi="宋体" w:cs="宋体" w:eastAsia="宋体" w:hint="default"/>
                <w:spacing w:val="-2"/>
                <w:sz w:val="21"/>
                <w:szCs w:val="21"/>
              </w:rPr>
              <w:t>上海永宣创业投资管理有限公司联</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合管理委员会</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73" w:lineRule="auto" w:before="28"/>
              <w:ind w:left="562" w:right="125" w:hanging="421"/>
              <w:jc w:val="left"/>
              <w:rPr>
                <w:rFonts w:ascii="宋体" w:hAnsi="宋体" w:cs="宋体" w:eastAsia="宋体" w:hint="default"/>
                <w:sz w:val="21"/>
                <w:szCs w:val="21"/>
              </w:rPr>
            </w:pPr>
            <w:r>
              <w:rPr>
                <w:rFonts w:ascii="宋体" w:hAnsi="宋体" w:cs="宋体" w:eastAsia="宋体" w:hint="default"/>
                <w:sz w:val="21"/>
                <w:szCs w:val="21"/>
              </w:rPr>
              <w:t>主席、法定代</w:t>
            </w:r>
            <w:r>
              <w:rPr>
                <w:rFonts w:ascii="宋体" w:hAnsi="宋体" w:cs="宋体" w:eastAsia="宋体" w:hint="default"/>
                <w:w w:val="100"/>
                <w:sz w:val="21"/>
                <w:szCs w:val="21"/>
              </w:rPr>
              <w:t> </w:t>
            </w:r>
            <w:r>
              <w:rPr>
                <w:rFonts w:ascii="宋体" w:hAnsi="宋体" w:cs="宋体" w:eastAsia="宋体" w:hint="default"/>
                <w:sz w:val="21"/>
                <w:szCs w:val="21"/>
              </w:rPr>
              <w:t>表人</w:t>
            </w:r>
          </w:p>
        </w:tc>
      </w:tr>
      <w:tr>
        <w:trPr>
          <w:trHeight w:val="725" w:hRule="exact"/>
        </w:trPr>
        <w:tc>
          <w:tcPr>
            <w:tcW w:w="1092" w:type="dxa"/>
            <w:vMerge/>
            <w:tcBorders>
              <w:left w:val="single" w:sz="17" w:space="0" w:color="000000"/>
              <w:bottom w:val="single" w:sz="4" w:space="0" w:color="000000"/>
              <w:right w:val="single" w:sz="4" w:space="0" w:color="000000"/>
            </w:tcBorders>
          </w:tcPr>
          <w:p>
            <w:pPr/>
          </w:p>
        </w:tc>
        <w:tc>
          <w:tcPr>
            <w:tcW w:w="1310" w:type="dxa"/>
            <w:vMerge/>
            <w:tcBorders>
              <w:left w:val="single" w:sz="4" w:space="0" w:color="000000"/>
              <w:bottom w:val="single" w:sz="4" w:space="0" w:color="000000"/>
              <w:right w:val="single" w:sz="4" w:space="0" w:color="000000"/>
            </w:tcBorders>
          </w:tcPr>
          <w:p>
            <w:pP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汉王科技</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5" w:right="0"/>
              <w:jc w:val="center"/>
              <w:rPr>
                <w:rFonts w:ascii="宋体" w:hAnsi="宋体" w:cs="宋体" w:eastAsia="宋体" w:hint="default"/>
                <w:sz w:val="21"/>
                <w:szCs w:val="21"/>
              </w:rPr>
            </w:pPr>
            <w:r>
              <w:rPr>
                <w:rFonts w:ascii="宋体" w:hAnsi="宋体" w:cs="宋体" w:eastAsia="宋体" w:hint="default"/>
                <w:sz w:val="21"/>
                <w:szCs w:val="21"/>
              </w:rPr>
              <w:t>董事</w:t>
            </w:r>
          </w:p>
        </w:tc>
      </w:tr>
      <w:tr>
        <w:trPr>
          <w:trHeight w:val="725" w:hRule="exact"/>
        </w:trPr>
        <w:tc>
          <w:tcPr>
            <w:tcW w:w="1092" w:type="dxa"/>
            <w:vMerge w:val="restart"/>
            <w:tcBorders>
              <w:top w:val="single" w:sz="4" w:space="0" w:color="000000"/>
              <w:left w:val="single" w:sz="17"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206" w:right="0"/>
              <w:jc w:val="left"/>
              <w:rPr>
                <w:rFonts w:ascii="宋体" w:hAnsi="宋体" w:cs="宋体" w:eastAsia="宋体" w:hint="default"/>
                <w:sz w:val="21"/>
                <w:szCs w:val="21"/>
              </w:rPr>
            </w:pPr>
            <w:r>
              <w:rPr>
                <w:rFonts w:ascii="宋体" w:hAnsi="宋体" w:cs="宋体" w:eastAsia="宋体" w:hint="default"/>
                <w:sz w:val="21"/>
                <w:szCs w:val="21"/>
              </w:rPr>
              <w:t>陈杰平</w:t>
            </w:r>
          </w:p>
        </w:tc>
        <w:tc>
          <w:tcPr>
            <w:tcW w:w="131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中欧国际工商学院</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5" w:right="0"/>
              <w:jc w:val="center"/>
              <w:rPr>
                <w:rFonts w:ascii="宋体" w:hAnsi="宋体" w:cs="宋体" w:eastAsia="宋体" w:hint="default"/>
                <w:sz w:val="21"/>
                <w:szCs w:val="21"/>
              </w:rPr>
            </w:pPr>
            <w:r>
              <w:rPr>
                <w:rFonts w:ascii="宋体" w:hAnsi="宋体" w:cs="宋体" w:eastAsia="宋体" w:hint="default"/>
                <w:sz w:val="21"/>
                <w:szCs w:val="21"/>
              </w:rPr>
              <w:t>教授</w:t>
            </w:r>
          </w:p>
        </w:tc>
      </w:tr>
      <w:tr>
        <w:trPr>
          <w:trHeight w:val="722" w:hRule="exact"/>
        </w:trPr>
        <w:tc>
          <w:tcPr>
            <w:tcW w:w="1092" w:type="dxa"/>
            <w:vMerge/>
            <w:tcBorders>
              <w:left w:val="single" w:sz="17" w:space="0" w:color="000000"/>
              <w:right w:val="single" w:sz="4" w:space="0" w:color="000000"/>
            </w:tcBorders>
          </w:tcPr>
          <w:p>
            <w:pPr/>
          </w:p>
        </w:tc>
        <w:tc>
          <w:tcPr>
            <w:tcW w:w="1310" w:type="dxa"/>
            <w:vMerge/>
            <w:tcBorders>
              <w:left w:val="single" w:sz="4" w:space="0" w:color="000000"/>
              <w:right w:val="single" w:sz="4" w:space="0" w:color="000000"/>
            </w:tcBorders>
          </w:tcPr>
          <w:p>
            <w:pP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华发股份</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独立董事</w:t>
            </w:r>
          </w:p>
        </w:tc>
      </w:tr>
      <w:tr>
        <w:trPr>
          <w:trHeight w:val="725" w:hRule="exact"/>
        </w:trPr>
        <w:tc>
          <w:tcPr>
            <w:tcW w:w="1092" w:type="dxa"/>
            <w:vMerge/>
            <w:tcBorders>
              <w:left w:val="single" w:sz="17" w:space="0" w:color="000000"/>
              <w:right w:val="single" w:sz="4" w:space="0" w:color="000000"/>
            </w:tcBorders>
          </w:tcPr>
          <w:p>
            <w:pPr/>
          </w:p>
        </w:tc>
        <w:tc>
          <w:tcPr>
            <w:tcW w:w="1310" w:type="dxa"/>
            <w:vMerge/>
            <w:tcBorders>
              <w:left w:val="single" w:sz="4" w:space="0" w:color="000000"/>
              <w:right w:val="single" w:sz="4" w:space="0" w:color="000000"/>
            </w:tcBorders>
          </w:tcPr>
          <w:p>
            <w:pP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中银国际证券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独立董事</w:t>
            </w:r>
          </w:p>
        </w:tc>
      </w:tr>
      <w:tr>
        <w:trPr>
          <w:trHeight w:val="742" w:hRule="exact"/>
        </w:trPr>
        <w:tc>
          <w:tcPr>
            <w:tcW w:w="1092" w:type="dxa"/>
            <w:vMerge/>
            <w:tcBorders>
              <w:left w:val="single" w:sz="17" w:space="0" w:color="000000"/>
              <w:bottom w:val="single" w:sz="17" w:space="0" w:color="000000"/>
              <w:right w:val="single" w:sz="4" w:space="0" w:color="000000"/>
            </w:tcBorders>
          </w:tcPr>
          <w:p>
            <w:pPr/>
          </w:p>
        </w:tc>
        <w:tc>
          <w:tcPr>
            <w:tcW w:w="1310" w:type="dxa"/>
            <w:vMerge/>
            <w:tcBorders>
              <w:left w:val="single" w:sz="4" w:space="0" w:color="000000"/>
              <w:bottom w:val="single" w:sz="17" w:space="0" w:color="000000"/>
              <w:right w:val="single" w:sz="4" w:space="0" w:color="000000"/>
            </w:tcBorders>
          </w:tcPr>
          <w:p>
            <w:pPr/>
          </w:p>
        </w:tc>
        <w:tc>
          <w:tcPr>
            <w:tcW w:w="3486"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兴业证券股份有限公司</w:t>
            </w:r>
          </w:p>
        </w:tc>
        <w:tc>
          <w:tcPr>
            <w:tcW w:w="1418"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558"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独立董事</w:t>
            </w:r>
          </w:p>
        </w:tc>
      </w:tr>
    </w:tbl>
    <w:p>
      <w:pPr>
        <w:spacing w:after="0" w:line="240" w:lineRule="auto"/>
        <w:jc w:val="center"/>
        <w:rPr>
          <w:rFonts w:ascii="宋体" w:hAnsi="宋体" w:cs="宋体" w:eastAsia="宋体" w:hint="default"/>
          <w:sz w:val="21"/>
          <w:szCs w:val="21"/>
        </w:rPr>
        <w:sectPr>
          <w:pgSz w:w="11910" w:h="16840"/>
          <w:pgMar w:header="893" w:footer="1040" w:top="1520" w:bottom="1220" w:left="1400" w:right="1360"/>
        </w:sectPr>
      </w:pPr>
    </w:p>
    <w:p>
      <w:pPr>
        <w:spacing w:line="240" w:lineRule="auto" w:before="2"/>
        <w:rPr>
          <w:rFonts w:ascii="宋体" w:hAnsi="宋体" w:cs="宋体" w:eastAsia="宋体" w:hint="default"/>
          <w:b/>
          <w:bCs/>
          <w:sz w:val="3"/>
          <w:szCs w:val="3"/>
        </w:rPr>
      </w:pPr>
    </w:p>
    <w:tbl>
      <w:tblPr>
        <w:tblW w:w="0" w:type="auto"/>
        <w:jc w:val="left"/>
        <w:tblInd w:w="100" w:type="dxa"/>
        <w:tblLayout w:type="fixed"/>
        <w:tblCellMar>
          <w:top w:w="0" w:type="dxa"/>
          <w:left w:w="0" w:type="dxa"/>
          <w:bottom w:w="0" w:type="dxa"/>
          <w:right w:w="0" w:type="dxa"/>
        </w:tblCellMar>
        <w:tblLook w:val="01E0"/>
      </w:tblPr>
      <w:tblGrid>
        <w:gridCol w:w="1092"/>
        <w:gridCol w:w="1310"/>
        <w:gridCol w:w="3486"/>
        <w:gridCol w:w="1418"/>
        <w:gridCol w:w="1558"/>
      </w:tblGrid>
      <w:tr>
        <w:trPr>
          <w:trHeight w:val="987" w:hRule="exact"/>
        </w:trPr>
        <w:tc>
          <w:tcPr>
            <w:tcW w:w="1092"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312" w:right="0"/>
              <w:jc w:val="left"/>
              <w:rPr>
                <w:rFonts w:ascii="宋体" w:hAnsi="宋体" w:cs="宋体" w:eastAsia="宋体" w:hint="default"/>
                <w:sz w:val="21"/>
                <w:szCs w:val="21"/>
              </w:rPr>
            </w:pPr>
            <w:r>
              <w:rPr>
                <w:rFonts w:ascii="宋体" w:hAnsi="宋体" w:cs="宋体" w:eastAsia="宋体" w:hint="default"/>
                <w:b/>
                <w:bCs/>
                <w:sz w:val="21"/>
                <w:szCs w:val="21"/>
              </w:rPr>
              <w:t>姓名</w:t>
            </w:r>
            <w:r>
              <w:rPr>
                <w:rFonts w:ascii="宋体" w:hAnsi="宋体" w:cs="宋体" w:eastAsia="宋体" w:hint="default"/>
                <w:sz w:val="21"/>
                <w:szCs w:val="21"/>
              </w:rPr>
            </w:r>
          </w:p>
        </w:tc>
        <w:tc>
          <w:tcPr>
            <w:tcW w:w="1310"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228" w:right="0"/>
              <w:jc w:val="left"/>
              <w:rPr>
                <w:rFonts w:ascii="宋体" w:hAnsi="宋体" w:cs="宋体" w:eastAsia="宋体" w:hint="default"/>
                <w:sz w:val="21"/>
                <w:szCs w:val="21"/>
              </w:rPr>
            </w:pPr>
            <w:r>
              <w:rPr>
                <w:rFonts w:ascii="宋体" w:hAnsi="宋体" w:cs="宋体" w:eastAsia="宋体" w:hint="default"/>
                <w:b/>
                <w:bCs/>
                <w:sz w:val="21"/>
                <w:szCs w:val="21"/>
              </w:rPr>
              <w:t>公司职务</w:t>
            </w:r>
            <w:r>
              <w:rPr>
                <w:rFonts w:ascii="宋体" w:hAnsi="宋体" w:cs="宋体" w:eastAsia="宋体" w:hint="default"/>
                <w:sz w:val="21"/>
                <w:szCs w:val="21"/>
              </w:rPr>
            </w:r>
          </w:p>
        </w:tc>
        <w:tc>
          <w:tcPr>
            <w:tcW w:w="3486"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兼职单位</w:t>
            </w:r>
            <w:r>
              <w:rPr>
                <w:rFonts w:ascii="宋体" w:hAnsi="宋体" w:cs="宋体" w:eastAsia="宋体" w:hint="default"/>
                <w:sz w:val="21"/>
                <w:szCs w:val="21"/>
              </w:rPr>
            </w:r>
          </w:p>
        </w:tc>
        <w:tc>
          <w:tcPr>
            <w:tcW w:w="1418" w:type="dxa"/>
            <w:tcBorders>
              <w:top w:val="single" w:sz="17" w:space="0" w:color="000000"/>
              <w:left w:val="single" w:sz="4" w:space="0" w:color="000000"/>
              <w:bottom w:val="single" w:sz="4" w:space="0" w:color="000000"/>
              <w:right w:val="single" w:sz="4" w:space="0" w:color="000000"/>
            </w:tcBorders>
          </w:tcPr>
          <w:p>
            <w:pPr>
              <w:pStyle w:val="TableParagraph"/>
              <w:spacing w:line="271" w:lineRule="auto" w:before="158"/>
              <w:ind w:left="597" w:right="173" w:hanging="420"/>
              <w:jc w:val="left"/>
              <w:rPr>
                <w:rFonts w:ascii="宋体" w:hAnsi="宋体" w:cs="宋体" w:eastAsia="宋体" w:hint="default"/>
                <w:sz w:val="21"/>
                <w:szCs w:val="21"/>
              </w:rPr>
            </w:pPr>
            <w:r>
              <w:rPr>
                <w:rFonts w:ascii="宋体" w:hAnsi="宋体" w:cs="宋体" w:eastAsia="宋体" w:hint="default"/>
                <w:b/>
                <w:bCs/>
                <w:sz w:val="21"/>
                <w:szCs w:val="21"/>
              </w:rPr>
              <w:t>与本公司关</w:t>
            </w:r>
            <w:r>
              <w:rPr>
                <w:rFonts w:ascii="宋体" w:hAnsi="宋体" w:cs="宋体" w:eastAsia="宋体" w:hint="default"/>
                <w:b/>
                <w:bCs/>
                <w:w w:val="100"/>
                <w:sz w:val="21"/>
                <w:szCs w:val="21"/>
              </w:rPr>
              <w:t> </w:t>
            </w:r>
            <w:r>
              <w:rPr>
                <w:rFonts w:ascii="宋体" w:hAnsi="宋体" w:cs="宋体" w:eastAsia="宋体" w:hint="default"/>
                <w:b/>
                <w:bCs/>
                <w:sz w:val="21"/>
                <w:szCs w:val="21"/>
              </w:rPr>
              <w:t>系</w:t>
            </w:r>
            <w:r>
              <w:rPr>
                <w:rFonts w:ascii="宋体" w:hAnsi="宋体" w:cs="宋体" w:eastAsia="宋体" w:hint="default"/>
                <w:sz w:val="21"/>
                <w:szCs w:val="21"/>
              </w:rPr>
            </w:r>
          </w:p>
        </w:tc>
        <w:tc>
          <w:tcPr>
            <w:tcW w:w="1558"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13" w:right="0"/>
              <w:jc w:val="center"/>
              <w:rPr>
                <w:rFonts w:ascii="宋体" w:hAnsi="宋体" w:cs="宋体" w:eastAsia="宋体" w:hint="default"/>
                <w:sz w:val="21"/>
                <w:szCs w:val="21"/>
              </w:rPr>
            </w:pPr>
            <w:r>
              <w:rPr>
                <w:rFonts w:ascii="宋体" w:hAnsi="宋体" w:cs="宋体" w:eastAsia="宋体" w:hint="default"/>
                <w:b/>
                <w:bCs/>
                <w:sz w:val="21"/>
                <w:szCs w:val="21"/>
              </w:rPr>
              <w:t>兼职任务</w:t>
            </w:r>
            <w:r>
              <w:rPr>
                <w:rFonts w:ascii="宋体" w:hAnsi="宋体" w:cs="宋体" w:eastAsia="宋体" w:hint="default"/>
                <w:sz w:val="21"/>
                <w:szCs w:val="21"/>
              </w:rPr>
            </w:r>
          </w:p>
        </w:tc>
      </w:tr>
      <w:tr>
        <w:trPr>
          <w:trHeight w:val="725" w:hRule="exact"/>
        </w:trPr>
        <w:tc>
          <w:tcPr>
            <w:tcW w:w="1092" w:type="dxa"/>
            <w:tcBorders>
              <w:top w:val="single" w:sz="4" w:space="0" w:color="000000"/>
              <w:left w:val="single" w:sz="17"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深圳市淑女屋时装股份有限公司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独立董事</w:t>
            </w:r>
          </w:p>
        </w:tc>
      </w:tr>
      <w:tr>
        <w:trPr>
          <w:trHeight w:val="725" w:hRule="exact"/>
        </w:trPr>
        <w:tc>
          <w:tcPr>
            <w:tcW w:w="1092" w:type="dxa"/>
            <w:vMerge w:val="restart"/>
            <w:tcBorders>
              <w:top w:val="single" w:sz="4" w:space="0" w:color="000000"/>
              <w:left w:val="single" w:sz="17"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left="206" w:right="0"/>
              <w:jc w:val="left"/>
              <w:rPr>
                <w:rFonts w:ascii="宋体" w:hAnsi="宋体" w:cs="宋体" w:eastAsia="宋体" w:hint="default"/>
                <w:sz w:val="21"/>
                <w:szCs w:val="21"/>
              </w:rPr>
            </w:pPr>
            <w:r>
              <w:rPr>
                <w:rFonts w:ascii="宋体" w:hAnsi="宋体" w:cs="宋体" w:eastAsia="宋体" w:hint="default"/>
                <w:sz w:val="21"/>
                <w:szCs w:val="21"/>
              </w:rPr>
              <w:t>朱范予</w:t>
            </w:r>
          </w:p>
        </w:tc>
        <w:tc>
          <w:tcPr>
            <w:tcW w:w="131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浙江省政协农业和农村工作委员会</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558"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常务副主任</w:t>
            </w:r>
          </w:p>
        </w:tc>
      </w:tr>
      <w:tr>
        <w:trPr>
          <w:trHeight w:val="742" w:hRule="exact"/>
        </w:trPr>
        <w:tc>
          <w:tcPr>
            <w:tcW w:w="1092" w:type="dxa"/>
            <w:vMerge/>
            <w:tcBorders>
              <w:left w:val="single" w:sz="17" w:space="0" w:color="000000"/>
              <w:bottom w:val="single" w:sz="17" w:space="0" w:color="000000"/>
              <w:right w:val="single" w:sz="4" w:space="0" w:color="000000"/>
            </w:tcBorders>
          </w:tcPr>
          <w:p>
            <w:pPr/>
          </w:p>
        </w:tc>
        <w:tc>
          <w:tcPr>
            <w:tcW w:w="1310" w:type="dxa"/>
            <w:vMerge/>
            <w:tcBorders>
              <w:left w:val="single" w:sz="4" w:space="0" w:color="000000"/>
              <w:bottom w:val="single" w:sz="17" w:space="0" w:color="000000"/>
              <w:right w:val="single" w:sz="4" w:space="0" w:color="000000"/>
            </w:tcBorders>
          </w:tcPr>
          <w:p>
            <w:pPr/>
          </w:p>
        </w:tc>
        <w:tc>
          <w:tcPr>
            <w:tcW w:w="3486"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农夫山泉股份有限公司</w:t>
            </w:r>
          </w:p>
        </w:tc>
        <w:tc>
          <w:tcPr>
            <w:tcW w:w="1418"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558"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独立董事</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585" w:lineRule="auto" w:before="171"/>
        <w:ind w:left="398" w:right="3303"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81"/>
          <w:sz w:val="24"/>
          <w:szCs w:val="24"/>
        </w:rPr>
        <w:t> </w:t>
      </w:r>
      <w:r>
        <w:rPr>
          <w:rFonts w:ascii="宋体" w:hAnsi="宋体" w:cs="宋体" w:eastAsia="宋体" w:hint="default"/>
          <w:b/>
          <w:bCs/>
          <w:sz w:val="24"/>
          <w:szCs w:val="24"/>
        </w:rPr>
        <w:t>报告期内，公司核心技术团队或关键技术人员未发生变动</w:t>
      </w:r>
      <w:r>
        <w:rPr>
          <w:rFonts w:ascii="宋体" w:hAnsi="宋体" w:cs="宋体" w:eastAsia="宋体" w:hint="default"/>
          <w:b/>
          <w:bCs/>
          <w:w w:val="99"/>
          <w:sz w:val="24"/>
          <w:szCs w:val="24"/>
        </w:rPr>
        <w:t> </w:t>
      </w:r>
      <w:r>
        <w:rPr>
          <w:rFonts w:ascii="宋体" w:hAnsi="宋体" w:cs="宋体" w:eastAsia="宋体" w:hint="default"/>
          <w:b/>
          <w:bCs/>
          <w:sz w:val="24"/>
          <w:szCs w:val="24"/>
        </w:rPr>
        <w:t>三、</w:t>
      </w:r>
      <w:r>
        <w:rPr>
          <w:rFonts w:ascii="宋体" w:hAnsi="宋体" w:cs="宋体" w:eastAsia="宋体" w:hint="default"/>
          <w:b/>
          <w:bCs/>
          <w:spacing w:val="-78"/>
          <w:sz w:val="24"/>
          <w:szCs w:val="24"/>
        </w:rPr>
        <w:t> </w:t>
      </w:r>
      <w:r>
        <w:rPr>
          <w:rFonts w:ascii="宋体" w:hAnsi="宋体" w:cs="宋体" w:eastAsia="宋体" w:hint="default"/>
          <w:b/>
          <w:bCs/>
          <w:sz w:val="24"/>
          <w:szCs w:val="24"/>
        </w:rPr>
        <w:t>员工情况</w:t>
      </w:r>
      <w:r>
        <w:rPr>
          <w:rFonts w:ascii="宋体" w:hAnsi="宋体" w:cs="宋体" w:eastAsia="宋体" w:hint="default"/>
          <w:sz w:val="24"/>
          <w:szCs w:val="24"/>
        </w:rPr>
      </w:r>
    </w:p>
    <w:p>
      <w:pPr>
        <w:pStyle w:val="BodyText"/>
        <w:spacing w:line="273" w:lineRule="auto" w:before="57"/>
        <w:ind w:left="398" w:right="0" w:firstLine="419"/>
        <w:jc w:val="left"/>
      </w:pPr>
      <w:r>
        <w:rPr>
          <w:w w:val="100"/>
        </w:rPr>
        <w:t>截止</w:t>
      </w:r>
      <w:r>
        <w:rPr>
          <w:spacing w:val="-53"/>
          <w:w w:val="100"/>
        </w:rPr>
        <w:t> </w:t>
      </w:r>
      <w:r>
        <w:rPr>
          <w:rFonts w:ascii="宋体" w:hAnsi="宋体" w:cs="宋体" w:eastAsia="宋体" w:hint="default"/>
          <w:spacing w:val="-1"/>
          <w:w w:val="100"/>
        </w:rPr>
        <w:t>2011</w:t>
      </w:r>
      <w:r>
        <w:rPr>
          <w:rFonts w:ascii="宋体" w:hAnsi="宋体" w:cs="宋体" w:eastAsia="宋体" w:hint="default"/>
          <w:spacing w:val="-55"/>
          <w:w w:val="100"/>
        </w:rPr>
        <w:t> </w:t>
      </w:r>
      <w:r>
        <w:rPr>
          <w:w w:val="100"/>
        </w:rPr>
        <w:t>年</w:t>
      </w:r>
      <w:r>
        <w:rPr>
          <w:spacing w:val="-53"/>
          <w:w w:val="100"/>
        </w:rPr>
        <w:t> </w:t>
      </w:r>
      <w:r>
        <w:rPr>
          <w:rFonts w:ascii="宋体" w:hAnsi="宋体" w:cs="宋体" w:eastAsia="宋体" w:hint="default"/>
          <w:w w:val="100"/>
        </w:rPr>
        <w:t>12</w:t>
      </w:r>
      <w:r>
        <w:rPr>
          <w:rFonts w:ascii="宋体" w:hAnsi="宋体" w:cs="宋体" w:eastAsia="宋体" w:hint="default"/>
          <w:spacing w:val="-55"/>
          <w:w w:val="100"/>
        </w:rPr>
        <w:t> </w:t>
      </w:r>
      <w:r>
        <w:rPr>
          <w:w w:val="100"/>
        </w:rPr>
        <w:t>月</w:t>
      </w:r>
      <w:r>
        <w:rPr>
          <w:spacing w:val="-53"/>
          <w:w w:val="100"/>
        </w:rPr>
        <w:t> </w:t>
      </w:r>
      <w:r>
        <w:rPr>
          <w:rFonts w:ascii="宋体" w:hAnsi="宋体" w:cs="宋体" w:eastAsia="宋体" w:hint="default"/>
          <w:spacing w:val="-2"/>
          <w:w w:val="100"/>
        </w:rPr>
        <w:t>31</w:t>
      </w:r>
      <w:r>
        <w:rPr>
          <w:rFonts w:ascii="宋体" w:hAnsi="宋体" w:cs="宋体" w:eastAsia="宋体" w:hint="default"/>
          <w:spacing w:val="-52"/>
          <w:w w:val="100"/>
        </w:rPr>
        <w:t> </w:t>
      </w:r>
      <w:r>
        <w:rPr>
          <w:spacing w:val="-5"/>
          <w:w w:val="100"/>
        </w:rPr>
        <w:t>日，公司员工总人数为</w:t>
      </w:r>
      <w:r>
        <w:rPr>
          <w:spacing w:val="-53"/>
          <w:w w:val="100"/>
        </w:rPr>
        <w:t> </w:t>
      </w:r>
      <w:r>
        <w:rPr>
          <w:rFonts w:ascii="宋体" w:hAnsi="宋体" w:cs="宋体" w:eastAsia="宋体" w:hint="default"/>
          <w:spacing w:val="-1"/>
          <w:w w:val="100"/>
        </w:rPr>
        <w:t>559</w:t>
      </w:r>
      <w:r>
        <w:rPr>
          <w:rFonts w:ascii="宋体" w:hAnsi="宋体" w:cs="宋体" w:eastAsia="宋体" w:hint="default"/>
          <w:spacing w:val="-52"/>
          <w:w w:val="100"/>
        </w:rPr>
        <w:t> </w:t>
      </w:r>
      <w:r>
        <w:rPr>
          <w:spacing w:val="-11"/>
          <w:w w:val="100"/>
        </w:rPr>
        <w:t>人（包括分公司和子公司人员）。公司</w:t>
      </w:r>
      <w:r>
        <w:rPr>
          <w:w w:val="100"/>
        </w:rPr>
        <w:t> </w:t>
      </w:r>
      <w:r>
        <w:rPr/>
        <w:t>员工按年龄、学历、岗位划分情况如下：</w:t>
      </w:r>
    </w:p>
    <w:p>
      <w:pPr>
        <w:spacing w:line="240" w:lineRule="auto" w:before="9"/>
        <w:rPr>
          <w:rFonts w:ascii="宋体" w:hAnsi="宋体" w:cs="宋体" w:eastAsia="宋体" w:hint="default"/>
          <w:sz w:val="4"/>
          <w:szCs w:val="4"/>
        </w:rPr>
      </w:pPr>
    </w:p>
    <w:tbl>
      <w:tblPr>
        <w:tblW w:w="0" w:type="auto"/>
        <w:jc w:val="left"/>
        <w:tblInd w:w="285" w:type="dxa"/>
        <w:tblLayout w:type="fixed"/>
        <w:tblCellMar>
          <w:top w:w="0" w:type="dxa"/>
          <w:left w:w="0" w:type="dxa"/>
          <w:bottom w:w="0" w:type="dxa"/>
          <w:right w:w="0" w:type="dxa"/>
        </w:tblCellMar>
        <w:tblLook w:val="01E0"/>
      </w:tblPr>
      <w:tblGrid>
        <w:gridCol w:w="2362"/>
        <w:gridCol w:w="2566"/>
        <w:gridCol w:w="2156"/>
        <w:gridCol w:w="2773"/>
      </w:tblGrid>
      <w:tr>
        <w:trPr>
          <w:trHeight w:val="413" w:hRule="exact"/>
        </w:trPr>
        <w:tc>
          <w:tcPr>
            <w:tcW w:w="49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21"/>
                <w:szCs w:val="21"/>
              </w:rPr>
            </w:pPr>
            <w:r>
              <w:rPr>
                <w:rFonts w:ascii="宋体" w:hAnsi="宋体" w:cs="宋体" w:eastAsia="宋体" w:hint="default"/>
                <w:b/>
                <w:bCs/>
                <w:sz w:val="21"/>
                <w:szCs w:val="21"/>
              </w:rPr>
              <w:t>分类结构</w:t>
            </w:r>
            <w:r>
              <w:rPr>
                <w:rFonts w:ascii="宋体" w:hAnsi="宋体" w:cs="宋体" w:eastAsia="宋体" w:hint="default"/>
                <w:sz w:val="21"/>
                <w:szCs w:val="21"/>
              </w:rPr>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b/>
                <w:bCs/>
                <w:sz w:val="21"/>
                <w:szCs w:val="21"/>
              </w:rPr>
              <w:t>人数（个）</w:t>
            </w:r>
            <w:r>
              <w:rPr>
                <w:rFonts w:ascii="宋体" w:hAnsi="宋体" w:cs="宋体" w:eastAsia="宋体" w:hint="default"/>
                <w:sz w:val="21"/>
                <w:szCs w:val="21"/>
              </w:rPr>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b/>
                <w:bCs/>
                <w:sz w:val="21"/>
                <w:szCs w:val="21"/>
              </w:rPr>
              <w:t>所占比例（</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24" w:hRule="exact"/>
        </w:trPr>
        <w:tc>
          <w:tcPr>
            <w:tcW w:w="23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年龄构成</w:t>
            </w: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0" w:right="0"/>
              <w:jc w:val="left"/>
              <w:rPr>
                <w:rFonts w:ascii="宋体" w:hAnsi="宋体" w:cs="宋体" w:eastAsia="宋体" w:hint="default"/>
                <w:sz w:val="21"/>
                <w:szCs w:val="21"/>
              </w:rPr>
            </w:pPr>
            <w:r>
              <w:rPr>
                <w:rFonts w:ascii="宋体" w:hAnsi="宋体" w:cs="宋体" w:eastAsia="宋体" w:hint="default"/>
                <w:sz w:val="21"/>
                <w:szCs w:val="21"/>
              </w:rPr>
              <w:t>25</w:t>
            </w:r>
            <w:r>
              <w:rPr>
                <w:rFonts w:ascii="宋体" w:hAnsi="宋体" w:cs="宋体" w:eastAsia="宋体" w:hint="default"/>
                <w:spacing w:val="-53"/>
                <w:sz w:val="21"/>
                <w:szCs w:val="21"/>
              </w:rPr>
              <w:t> </w:t>
            </w:r>
            <w:r>
              <w:rPr>
                <w:rFonts w:ascii="宋体" w:hAnsi="宋体" w:cs="宋体" w:eastAsia="宋体" w:hint="default"/>
                <w:sz w:val="21"/>
                <w:szCs w:val="21"/>
              </w:rPr>
              <w:t>岁及以下</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sz w:val="21"/>
              </w:rPr>
              <w:t>196</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 w:right="0"/>
              <w:jc w:val="center"/>
              <w:rPr>
                <w:rFonts w:ascii="宋体" w:hAnsi="宋体" w:cs="宋体" w:eastAsia="宋体" w:hint="default"/>
                <w:sz w:val="21"/>
                <w:szCs w:val="21"/>
              </w:rPr>
            </w:pPr>
            <w:r>
              <w:rPr>
                <w:rFonts w:ascii="宋体"/>
                <w:sz w:val="21"/>
              </w:rPr>
              <w:t>35.06%</w:t>
            </w:r>
          </w:p>
        </w:tc>
      </w:tr>
      <w:tr>
        <w:trPr>
          <w:trHeight w:val="322"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26-35</w:t>
            </w:r>
            <w:r>
              <w:rPr>
                <w:rFonts w:ascii="宋体" w:hAnsi="宋体" w:cs="宋体" w:eastAsia="宋体" w:hint="default"/>
                <w:spacing w:val="-51"/>
                <w:sz w:val="21"/>
                <w:szCs w:val="21"/>
              </w:rPr>
              <w:t> </w:t>
            </w:r>
            <w:r>
              <w:rPr>
                <w:rFonts w:ascii="宋体" w:hAnsi="宋体" w:cs="宋体" w:eastAsia="宋体" w:hint="default"/>
                <w:sz w:val="21"/>
                <w:szCs w:val="21"/>
              </w:rPr>
              <w:t>岁</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303</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54.20%</w:t>
            </w:r>
          </w:p>
        </w:tc>
      </w:tr>
      <w:tr>
        <w:trPr>
          <w:trHeight w:val="322"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36-50</w:t>
            </w:r>
            <w:r>
              <w:rPr>
                <w:rFonts w:ascii="宋体" w:hAnsi="宋体" w:cs="宋体" w:eastAsia="宋体" w:hint="default"/>
                <w:spacing w:val="-51"/>
                <w:sz w:val="21"/>
                <w:szCs w:val="21"/>
              </w:rPr>
              <w:t> </w:t>
            </w:r>
            <w:r>
              <w:rPr>
                <w:rFonts w:ascii="宋体" w:hAnsi="宋体" w:cs="宋体" w:eastAsia="宋体" w:hint="default"/>
                <w:sz w:val="21"/>
                <w:szCs w:val="21"/>
              </w:rPr>
              <w:t>岁</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57</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10.20%</w:t>
            </w:r>
          </w:p>
        </w:tc>
      </w:tr>
      <w:tr>
        <w:trPr>
          <w:trHeight w:val="322"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51</w:t>
            </w:r>
            <w:r>
              <w:rPr>
                <w:rFonts w:ascii="宋体" w:hAnsi="宋体" w:cs="宋体" w:eastAsia="宋体" w:hint="default"/>
                <w:spacing w:val="-52"/>
                <w:sz w:val="21"/>
                <w:szCs w:val="21"/>
              </w:rPr>
              <w:t> </w:t>
            </w:r>
            <w:r>
              <w:rPr>
                <w:rFonts w:ascii="宋体" w:hAnsi="宋体" w:cs="宋体" w:eastAsia="宋体" w:hint="default"/>
                <w:sz w:val="21"/>
                <w:szCs w:val="21"/>
              </w:rPr>
              <w:t>岁以上</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3</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0.54%</w:t>
            </w:r>
          </w:p>
        </w:tc>
      </w:tr>
      <w:tr>
        <w:trPr>
          <w:trHeight w:val="322" w:hRule="exact"/>
        </w:trPr>
        <w:tc>
          <w:tcPr>
            <w:tcW w:w="2362" w:type="dxa"/>
            <w:vMerge/>
            <w:tcBorders>
              <w:left w:val="single" w:sz="4" w:space="0" w:color="000000"/>
              <w:bottom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tabs>
                <w:tab w:pos="626" w:val="left" w:leader="none"/>
              </w:tabs>
              <w:spacing w:line="263" w:lineRule="exact"/>
              <w:ind w:left="10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sz w:val="21"/>
              </w:rPr>
              <w:t>559</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sz w:val="21"/>
              </w:rPr>
              <w:t>100.00%</w:t>
            </w:r>
          </w:p>
        </w:tc>
      </w:tr>
      <w:tr>
        <w:trPr>
          <w:trHeight w:val="322" w:hRule="exact"/>
        </w:trPr>
        <w:tc>
          <w:tcPr>
            <w:tcW w:w="23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学历构成</w:t>
            </w: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硕士、博士</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16</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2.86%</w:t>
            </w:r>
          </w:p>
        </w:tc>
      </w:tr>
      <w:tr>
        <w:trPr>
          <w:trHeight w:val="324"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0" w:right="0"/>
              <w:jc w:val="left"/>
              <w:rPr>
                <w:rFonts w:ascii="宋体" w:hAnsi="宋体" w:cs="宋体" w:eastAsia="宋体" w:hint="default"/>
                <w:sz w:val="21"/>
                <w:szCs w:val="21"/>
              </w:rPr>
            </w:pPr>
            <w:r>
              <w:rPr>
                <w:rFonts w:ascii="宋体" w:hAnsi="宋体" w:cs="宋体" w:eastAsia="宋体" w:hint="default"/>
                <w:sz w:val="21"/>
                <w:szCs w:val="21"/>
              </w:rPr>
              <w:t>本科</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sz w:val="21"/>
              </w:rPr>
              <w:t>293</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 w:right="0"/>
              <w:jc w:val="center"/>
              <w:rPr>
                <w:rFonts w:ascii="宋体" w:hAnsi="宋体" w:cs="宋体" w:eastAsia="宋体" w:hint="default"/>
                <w:sz w:val="21"/>
                <w:szCs w:val="21"/>
              </w:rPr>
            </w:pPr>
            <w:r>
              <w:rPr>
                <w:rFonts w:ascii="宋体"/>
                <w:sz w:val="21"/>
              </w:rPr>
              <w:t>52.42%</w:t>
            </w:r>
          </w:p>
        </w:tc>
      </w:tr>
      <w:tr>
        <w:trPr>
          <w:trHeight w:val="322"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204</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36.49%</w:t>
            </w:r>
          </w:p>
        </w:tc>
      </w:tr>
      <w:tr>
        <w:trPr>
          <w:trHeight w:val="322"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中专</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20</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3.58%</w:t>
            </w:r>
          </w:p>
        </w:tc>
      </w:tr>
      <w:tr>
        <w:trPr>
          <w:trHeight w:val="322"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高中及以下</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26</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4.65%</w:t>
            </w:r>
          </w:p>
        </w:tc>
      </w:tr>
      <w:tr>
        <w:trPr>
          <w:trHeight w:val="322" w:hRule="exact"/>
        </w:trPr>
        <w:tc>
          <w:tcPr>
            <w:tcW w:w="2362" w:type="dxa"/>
            <w:vMerge/>
            <w:tcBorders>
              <w:left w:val="single" w:sz="4" w:space="0" w:color="000000"/>
              <w:bottom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tabs>
                <w:tab w:pos="626" w:val="left" w:leader="none"/>
              </w:tabs>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559</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100.00%</w:t>
            </w:r>
          </w:p>
        </w:tc>
      </w:tr>
      <w:tr>
        <w:trPr>
          <w:trHeight w:val="322" w:hRule="exact"/>
        </w:trPr>
        <w:tc>
          <w:tcPr>
            <w:tcW w:w="23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9"/>
              <w:ind w:left="103" w:right="0"/>
              <w:jc w:val="left"/>
              <w:rPr>
                <w:rFonts w:ascii="宋体" w:hAnsi="宋体" w:cs="宋体" w:eastAsia="宋体" w:hint="default"/>
                <w:sz w:val="21"/>
                <w:szCs w:val="21"/>
              </w:rPr>
            </w:pPr>
            <w:r>
              <w:rPr>
                <w:rFonts w:ascii="宋体" w:hAnsi="宋体" w:cs="宋体" w:eastAsia="宋体" w:hint="default"/>
                <w:sz w:val="21"/>
                <w:szCs w:val="21"/>
              </w:rPr>
              <w:t>岗位构成</w:t>
            </w: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行政管理人员</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42</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7.51%</w:t>
            </w:r>
          </w:p>
        </w:tc>
      </w:tr>
      <w:tr>
        <w:trPr>
          <w:trHeight w:val="324"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财务管理人员</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sz w:val="21"/>
              </w:rPr>
              <w:t>19</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 w:right="0"/>
              <w:jc w:val="center"/>
              <w:rPr>
                <w:rFonts w:ascii="宋体" w:hAnsi="宋体" w:cs="宋体" w:eastAsia="宋体" w:hint="default"/>
                <w:sz w:val="21"/>
                <w:szCs w:val="21"/>
              </w:rPr>
            </w:pPr>
            <w:r>
              <w:rPr>
                <w:rFonts w:ascii="宋体"/>
                <w:sz w:val="21"/>
              </w:rPr>
              <w:t>3.40%</w:t>
            </w:r>
          </w:p>
        </w:tc>
      </w:tr>
      <w:tr>
        <w:trPr>
          <w:trHeight w:val="322"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市场营销人员</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63</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11.27%</w:t>
            </w:r>
          </w:p>
        </w:tc>
      </w:tr>
      <w:tr>
        <w:trPr>
          <w:trHeight w:val="322"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技术开发人员</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59</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10.55%</w:t>
            </w:r>
          </w:p>
        </w:tc>
      </w:tr>
      <w:tr>
        <w:trPr>
          <w:trHeight w:val="322"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技术实施人员</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363</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64.94%</w:t>
            </w:r>
          </w:p>
        </w:tc>
      </w:tr>
      <w:tr>
        <w:trPr>
          <w:trHeight w:val="322" w:hRule="exact"/>
        </w:trPr>
        <w:tc>
          <w:tcPr>
            <w:tcW w:w="2362" w:type="dxa"/>
            <w:vMerge/>
            <w:tcBorders>
              <w:left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其他管理人员</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13</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2.33%</w:t>
            </w:r>
          </w:p>
        </w:tc>
      </w:tr>
      <w:tr>
        <w:trPr>
          <w:trHeight w:val="324" w:hRule="exact"/>
        </w:trPr>
        <w:tc>
          <w:tcPr>
            <w:tcW w:w="2362" w:type="dxa"/>
            <w:vMerge/>
            <w:tcBorders>
              <w:left w:val="single" w:sz="4" w:space="0" w:color="000000"/>
              <w:bottom w:val="single" w:sz="4" w:space="0" w:color="000000"/>
              <w:right w:val="single" w:sz="4" w:space="0" w:color="000000"/>
            </w:tcBorders>
          </w:tcPr>
          <w:p>
            <w:pPr/>
          </w:p>
        </w:tc>
        <w:tc>
          <w:tcPr>
            <w:tcW w:w="2566" w:type="dxa"/>
            <w:tcBorders>
              <w:top w:val="single" w:sz="4" w:space="0" w:color="000000"/>
              <w:left w:val="single" w:sz="4" w:space="0" w:color="000000"/>
              <w:bottom w:val="single" w:sz="4" w:space="0" w:color="000000"/>
              <w:right w:val="single" w:sz="4" w:space="0" w:color="000000"/>
            </w:tcBorders>
          </w:tcPr>
          <w:p>
            <w:pPr>
              <w:pStyle w:val="TableParagraph"/>
              <w:tabs>
                <w:tab w:pos="626" w:val="left" w:leader="none"/>
              </w:tabs>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15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559</w:t>
            </w:r>
          </w:p>
        </w:tc>
        <w:tc>
          <w:tcPr>
            <w:tcW w:w="277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100.00%</w:t>
            </w:r>
          </w:p>
        </w:tc>
      </w:tr>
    </w:tbl>
    <w:p>
      <w:pPr>
        <w:spacing w:after="0" w:line="262" w:lineRule="exact"/>
        <w:jc w:val="center"/>
        <w:rPr>
          <w:rFonts w:ascii="宋体" w:hAnsi="宋体" w:cs="宋体" w:eastAsia="宋体" w:hint="default"/>
          <w:sz w:val="21"/>
          <w:szCs w:val="21"/>
        </w:rPr>
        <w:sectPr>
          <w:pgSz w:w="11910" w:h="16840"/>
          <w:pgMar w:header="893" w:footer="1040" w:top="1520" w:bottom="1220" w:left="1400" w:right="240"/>
        </w:sectPr>
      </w:pPr>
    </w:p>
    <w:p>
      <w:pPr>
        <w:spacing w:line="240" w:lineRule="auto" w:before="1"/>
        <w:rPr>
          <w:rFonts w:ascii="宋体" w:hAnsi="宋体" w:cs="宋体" w:eastAsia="宋体" w:hint="default"/>
          <w:sz w:val="18"/>
          <w:szCs w:val="18"/>
        </w:rPr>
      </w:pPr>
    </w:p>
    <w:p>
      <w:pPr>
        <w:pStyle w:val="Heading1"/>
        <w:spacing w:line="240" w:lineRule="auto" w:before="26"/>
        <w:ind w:left="540" w:right="618"/>
        <w:jc w:val="center"/>
        <w:rPr>
          <w:b w:val="0"/>
          <w:bCs w:val="0"/>
        </w:rPr>
      </w:pPr>
      <w:bookmarkStart w:name="_TOC_250002" w:id="7"/>
      <w:r>
        <w:rPr/>
        <w:t>第八节</w:t>
      </w:r>
      <w:r>
        <w:rPr>
          <w:spacing w:val="-2"/>
        </w:rPr>
        <w:t> </w:t>
      </w:r>
      <w:r>
        <w:rPr/>
        <w:t>公司治理结构</w:t>
      </w:r>
      <w:bookmarkEnd w:id="7"/>
      <w:r>
        <w:rPr>
          <w:b w:val="0"/>
          <w:bCs w:val="0"/>
        </w:rPr>
      </w:r>
    </w:p>
    <w:p>
      <w:pPr>
        <w:spacing w:line="240" w:lineRule="auto" w:before="9"/>
        <w:rPr>
          <w:rFonts w:ascii="宋体" w:hAnsi="宋体" w:cs="宋体" w:eastAsia="宋体" w:hint="default"/>
          <w:b/>
          <w:bCs/>
          <w:sz w:val="26"/>
          <w:szCs w:val="26"/>
        </w:rPr>
      </w:pPr>
    </w:p>
    <w:p>
      <w:pPr>
        <w:spacing w:before="26"/>
        <w:ind w:left="138" w:right="102"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80"/>
          <w:sz w:val="24"/>
          <w:szCs w:val="24"/>
        </w:rPr>
        <w:t> </w:t>
      </w:r>
      <w:r>
        <w:rPr>
          <w:rFonts w:ascii="宋体" w:hAnsi="宋体" w:cs="宋体" w:eastAsia="宋体" w:hint="default"/>
          <w:b/>
          <w:bCs/>
          <w:sz w:val="24"/>
          <w:szCs w:val="24"/>
        </w:rPr>
        <w:t>公司治理情况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408" w:lineRule="auto" w:before="165"/>
        <w:ind w:right="102" w:firstLine="419"/>
        <w:jc w:val="left"/>
      </w:pPr>
      <w:r>
        <w:rPr>
          <w:spacing w:val="-4"/>
        </w:rPr>
        <w:t>报告期内，公司严格按照《公司法》、《证券法》、《上市公司治理准则》、《深圳证</w:t>
      </w:r>
      <w:r>
        <w:rPr>
          <w:w w:val="100"/>
        </w:rPr>
        <w:t> </w:t>
      </w:r>
      <w:r>
        <w:rPr/>
        <w:t>券交易所</w:t>
      </w:r>
      <w:r>
        <w:rPr>
          <w:w w:val="100"/>
        </w:rPr>
        <w:t> </w:t>
      </w:r>
      <w:r>
        <w:rPr>
          <w:spacing w:val="-4"/>
        </w:rPr>
        <w:t>创业板股票上市规则》、《深圳证券交易所创业板上市公司规范运作指引》等法律、法规和</w:t>
      </w:r>
      <w:r>
        <w:rPr>
          <w:spacing w:val="-44"/>
        </w:rPr>
        <w:t> </w:t>
      </w:r>
      <w:r>
        <w:rPr>
          <w:spacing w:val="-44"/>
        </w:rPr>
      </w:r>
      <w:r>
        <w:rPr>
          <w:spacing w:val="-4"/>
        </w:rPr>
        <w:t>中国证监会有关法律法规等的要求，确立了由股东大会、董事会、监事会和经营管理层组成</w:t>
      </w:r>
      <w:r>
        <w:rPr>
          <w:spacing w:val="-41"/>
        </w:rPr>
        <w:t> </w:t>
      </w:r>
      <w:r>
        <w:rPr>
          <w:spacing w:val="-41"/>
        </w:rPr>
      </w:r>
      <w:r>
        <w:rPr>
          <w:spacing w:val="-4"/>
        </w:rPr>
        <w:t>的公司治理结构，不断完善公司的法人治理结构，建立健全公司内部管理和控制制度，持续</w:t>
      </w:r>
      <w:r>
        <w:rPr>
          <w:spacing w:val="-44"/>
        </w:rPr>
        <w:t> </w:t>
      </w:r>
      <w:r>
        <w:rPr>
          <w:spacing w:val="-44"/>
        </w:rPr>
      </w:r>
      <w:r>
        <w:rPr/>
        <w:t>深入开展公司治理活动，促进公司规范运作，提高公司治理水平。</w:t>
      </w:r>
    </w:p>
    <w:p>
      <w:pPr>
        <w:pStyle w:val="BodyText"/>
        <w:spacing w:line="408" w:lineRule="auto" w:before="46"/>
        <w:ind w:right="102" w:firstLine="419"/>
        <w:jc w:val="left"/>
      </w:pPr>
      <w:r>
        <w:rPr>
          <w:spacing w:val="-4"/>
        </w:rPr>
        <w:t>截至报告期末，公司治理的实际状况符合《上市公司治理准则》和《深圳证券交易所创</w:t>
      </w:r>
      <w:r>
        <w:rPr>
          <w:w w:val="100"/>
        </w:rPr>
        <w:t> </w:t>
      </w:r>
      <w:r>
        <w:rPr/>
        <w:t>业板上市</w:t>
      </w:r>
    </w:p>
    <w:p>
      <w:pPr>
        <w:pStyle w:val="BodyText"/>
        <w:spacing w:line="240" w:lineRule="auto" w:before="46"/>
        <w:ind w:right="102"/>
        <w:jc w:val="left"/>
      </w:pPr>
      <w:r>
        <w:rPr/>
        <w:t>公司规范运作指引》的要求。</w:t>
      </w:r>
    </w:p>
    <w:p>
      <w:pPr>
        <w:spacing w:line="240" w:lineRule="auto" w:before="12"/>
        <w:rPr>
          <w:rFonts w:ascii="宋体" w:hAnsi="宋体" w:cs="宋体" w:eastAsia="宋体" w:hint="default"/>
          <w:sz w:val="17"/>
          <w:szCs w:val="17"/>
        </w:rPr>
      </w:pPr>
    </w:p>
    <w:p>
      <w:pPr>
        <w:spacing w:line="441" w:lineRule="auto" w:before="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20"/>
          <w:sz w:val="21"/>
          <w:szCs w:val="21"/>
        </w:rPr>
        <w:t> </w:t>
      </w:r>
      <w:r>
        <w:rPr>
          <w:rFonts w:ascii="宋体" w:hAnsi="宋体" w:cs="宋体" w:eastAsia="宋体" w:hint="default"/>
          <w:b/>
          <w:bCs/>
          <w:sz w:val="21"/>
          <w:szCs w:val="21"/>
        </w:rPr>
        <w:t>关于股东和股东大会</w:t>
      </w:r>
      <w:r>
        <w:rPr>
          <w:rFonts w:ascii="宋体" w:hAnsi="宋体" w:cs="宋体" w:eastAsia="宋体" w:hint="default"/>
          <w:b/>
          <w:bCs/>
          <w:spacing w:val="-102"/>
          <w:sz w:val="21"/>
          <w:szCs w:val="21"/>
        </w:rPr>
        <w:t> </w:t>
      </w:r>
      <w:r>
        <w:rPr>
          <w:rFonts w:ascii="宋体" w:hAnsi="宋体" w:cs="宋体" w:eastAsia="宋体" w:hint="default"/>
          <w:b/>
          <w:bCs/>
          <w:spacing w:val="-102"/>
          <w:sz w:val="21"/>
          <w:szCs w:val="21"/>
        </w:rPr>
      </w:r>
      <w:r>
        <w:rPr>
          <w:rFonts w:ascii="宋体" w:hAnsi="宋体" w:cs="宋体" w:eastAsia="宋体" w:hint="default"/>
          <w:spacing w:val="-4"/>
          <w:sz w:val="21"/>
          <w:szCs w:val="21"/>
        </w:rPr>
        <w:t>公司股东按照《公司章程》的规定按其所持股份享有平等地位，并承担相应义务；公司</w:t>
      </w:r>
    </w:p>
    <w:p>
      <w:pPr>
        <w:pStyle w:val="BodyText"/>
        <w:spacing w:line="408" w:lineRule="auto" w:before="16"/>
        <w:ind w:right="120"/>
        <w:jc w:val="both"/>
        <w:rPr>
          <w:rFonts w:ascii="宋体" w:hAnsi="宋体" w:cs="宋体" w:eastAsia="宋体" w:hint="default"/>
        </w:rPr>
      </w:pPr>
      <w:r>
        <w:rPr>
          <w:spacing w:val="-2"/>
        </w:rPr>
        <w:t>严格按照《上市公司股东大会规则》和《公司股东大会议事规则》等的规定和要求，召集、</w:t>
      </w:r>
      <w:r>
        <w:rPr>
          <w:spacing w:val="-31"/>
        </w:rPr>
        <w:t> </w:t>
      </w:r>
      <w:r>
        <w:rPr>
          <w:spacing w:val="-31"/>
        </w:rPr>
      </w:r>
      <w:r>
        <w:rPr/>
        <w:t>召开股东大会，确保股东合法行使权益，平等对待所有股东。报告期内，公司共召开了 </w:t>
      </w:r>
      <w:r>
        <w:rPr>
          <w:spacing w:val="6"/>
        </w:rPr>
        <w:t> </w:t>
      </w:r>
      <w:r>
        <w:rPr>
          <w:rFonts w:ascii="宋体" w:hAnsi="宋体" w:cs="宋体" w:eastAsia="宋体" w:hint="default"/>
        </w:rPr>
        <w:t>1</w:t>
      </w:r>
    </w:p>
    <w:p>
      <w:pPr>
        <w:pStyle w:val="BodyText"/>
        <w:spacing w:line="240" w:lineRule="auto" w:before="46"/>
        <w:ind w:right="102"/>
        <w:jc w:val="left"/>
      </w:pPr>
      <w:r>
        <w:rPr/>
        <w:t>次年度股东大会和</w:t>
      </w:r>
      <w:r>
        <w:rPr>
          <w:spacing w:val="-52"/>
        </w:rPr>
        <w:t> </w:t>
      </w:r>
      <w:r>
        <w:rPr>
          <w:rFonts w:ascii="宋体" w:hAnsi="宋体" w:cs="宋体" w:eastAsia="宋体" w:hint="default"/>
        </w:rPr>
        <w:t>1</w:t>
      </w:r>
      <w:r>
        <w:rPr>
          <w:rFonts w:ascii="宋体" w:hAnsi="宋体" w:cs="宋体" w:eastAsia="宋体" w:hint="default"/>
          <w:spacing w:val="-54"/>
        </w:rPr>
        <w:t> </w:t>
      </w:r>
      <w:r>
        <w:rPr/>
        <w:t>次临时股东大会，会议均由董事会召集召开。</w:t>
      </w:r>
    </w:p>
    <w:p>
      <w:pPr>
        <w:spacing w:line="240" w:lineRule="auto" w:before="12"/>
        <w:rPr>
          <w:rFonts w:ascii="宋体" w:hAnsi="宋体" w:cs="宋体" w:eastAsia="宋体" w:hint="default"/>
          <w:sz w:val="17"/>
          <w:szCs w:val="17"/>
        </w:rPr>
      </w:pPr>
    </w:p>
    <w:p>
      <w:pPr>
        <w:spacing w:line="444" w:lineRule="auto" w:before="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20"/>
          <w:sz w:val="21"/>
          <w:szCs w:val="21"/>
        </w:rPr>
        <w:t> </w:t>
      </w:r>
      <w:r>
        <w:rPr>
          <w:rFonts w:ascii="宋体" w:hAnsi="宋体" w:cs="宋体" w:eastAsia="宋体" w:hint="default"/>
          <w:b/>
          <w:bCs/>
          <w:sz w:val="21"/>
          <w:szCs w:val="21"/>
        </w:rPr>
        <w:t>关于公司和控股股东</w:t>
      </w:r>
      <w:r>
        <w:rPr>
          <w:rFonts w:ascii="宋体" w:hAnsi="宋体" w:cs="宋体" w:eastAsia="宋体" w:hint="default"/>
          <w:b/>
          <w:bCs/>
          <w:spacing w:val="-102"/>
          <w:sz w:val="21"/>
          <w:szCs w:val="21"/>
        </w:rPr>
        <w:t> </w:t>
      </w:r>
      <w:r>
        <w:rPr>
          <w:rFonts w:ascii="宋体" w:hAnsi="宋体" w:cs="宋体" w:eastAsia="宋体" w:hint="default"/>
          <w:b/>
          <w:bCs/>
          <w:spacing w:val="-102"/>
          <w:sz w:val="21"/>
          <w:szCs w:val="21"/>
        </w:rPr>
      </w:r>
      <w:r>
        <w:rPr>
          <w:rFonts w:ascii="宋体" w:hAnsi="宋体" w:cs="宋体" w:eastAsia="宋体" w:hint="default"/>
          <w:spacing w:val="-12"/>
          <w:w w:val="100"/>
          <w:sz w:val="21"/>
          <w:szCs w:val="21"/>
        </w:rPr>
        <w:t>公司控股股东严格按照《上市公司治理准则》、《深圳证券交易所创业板股票上市规则》、</w:t>
      </w:r>
    </w:p>
    <w:p>
      <w:pPr>
        <w:pStyle w:val="BodyText"/>
        <w:spacing w:line="408" w:lineRule="auto" w:before="14"/>
        <w:ind w:right="209"/>
        <w:jc w:val="both"/>
      </w:pPr>
      <w:r>
        <w:rPr>
          <w:spacing w:val="-4"/>
        </w:rPr>
        <w:t>《深圳证券交易所创业板上市公司规范运作指引》、《公司章程》等规定和要求，规范自己</w:t>
      </w:r>
      <w:r>
        <w:rPr>
          <w:spacing w:val="-41"/>
        </w:rPr>
        <w:t> </w:t>
      </w:r>
      <w:r>
        <w:rPr>
          <w:spacing w:val="-41"/>
        </w:rPr>
      </w:r>
      <w:r>
        <w:rPr>
          <w:spacing w:val="-4"/>
        </w:rPr>
        <w:t>的行为，没有超越股东大会直接或间接干预公司的决策和经营活动。公司拥有独立完整的业</w:t>
      </w:r>
      <w:r>
        <w:rPr>
          <w:spacing w:val="-40"/>
        </w:rPr>
        <w:t> </w:t>
      </w:r>
      <w:r>
        <w:rPr>
          <w:spacing w:val="-40"/>
        </w:rPr>
      </w:r>
      <w:r>
        <w:rPr>
          <w:spacing w:val="-4"/>
        </w:rPr>
        <w:t>务和自主经营能力，在业务、资产、人员、机构、财务上独立于控股股东，公司董事会、监</w:t>
      </w:r>
      <w:r>
        <w:rPr>
          <w:spacing w:val="-47"/>
        </w:rPr>
        <w:t> </w:t>
      </w:r>
      <w:r>
        <w:rPr>
          <w:spacing w:val="-47"/>
        </w:rPr>
      </w:r>
      <w:r>
        <w:rPr/>
        <w:t>事会和内部机构独立运作。</w:t>
      </w:r>
    </w:p>
    <w:p>
      <w:pPr>
        <w:pStyle w:val="Heading3"/>
        <w:spacing w:line="240" w:lineRule="auto" w:before="84"/>
        <w:ind w:left="138" w:right="102"/>
        <w:jc w:val="left"/>
        <w:rPr>
          <w:b w:val="0"/>
          <w:bCs w:val="0"/>
        </w:rPr>
      </w:pPr>
      <w:r>
        <w:rPr/>
        <w:t>（三）</w:t>
      </w:r>
      <w:r>
        <w:rPr>
          <w:spacing w:val="-16"/>
        </w:rPr>
        <w:t> </w:t>
      </w:r>
      <w:r>
        <w:rPr/>
        <w:t>关于董事和董事会</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right="100" w:firstLine="419"/>
        <w:jc w:val="left"/>
      </w:pPr>
      <w:r>
        <w:rPr/>
        <w:t>公司董事会设董事</w:t>
      </w:r>
      <w:r>
        <w:rPr>
          <w:spacing w:val="-45"/>
        </w:rPr>
        <w:t> </w:t>
      </w:r>
      <w:r>
        <w:rPr>
          <w:rFonts w:ascii="宋体" w:hAnsi="宋体" w:cs="宋体" w:eastAsia="宋体" w:hint="default"/>
        </w:rPr>
        <w:t>9</w:t>
      </w:r>
      <w:r>
        <w:rPr>
          <w:rFonts w:ascii="宋体" w:hAnsi="宋体" w:cs="宋体" w:eastAsia="宋体" w:hint="default"/>
          <w:spacing w:val="-46"/>
        </w:rPr>
        <w:t> </w:t>
      </w:r>
      <w:r>
        <w:rPr>
          <w:spacing w:val="-6"/>
        </w:rPr>
        <w:t>名、其中独立董事</w:t>
      </w:r>
      <w:r>
        <w:rPr>
          <w:spacing w:val="-45"/>
        </w:rPr>
        <w:t> </w:t>
      </w:r>
      <w:r>
        <w:rPr>
          <w:rFonts w:ascii="宋体" w:hAnsi="宋体" w:cs="宋体" w:eastAsia="宋体" w:hint="default"/>
        </w:rPr>
        <w:t>3</w:t>
      </w:r>
      <w:r>
        <w:rPr>
          <w:rFonts w:ascii="宋体" w:hAnsi="宋体" w:cs="宋体" w:eastAsia="宋体" w:hint="default"/>
          <w:spacing w:val="-47"/>
        </w:rPr>
        <w:t> </w:t>
      </w:r>
      <w:r>
        <w:rPr>
          <w:spacing w:val="-5"/>
        </w:rPr>
        <w:t>名，董事会的人数和人员构成符合法律、法规</w:t>
      </w:r>
      <w:r>
        <w:rPr>
          <w:w w:val="100"/>
        </w:rPr>
        <w:t> </w:t>
      </w:r>
      <w:r>
        <w:rPr>
          <w:spacing w:val="-11"/>
          <w:w w:val="100"/>
        </w:rPr>
        <w:t>和《公司章程》的要求。各位董事能够依据《深圳证券交易所创业板上市公司规范运作指引》、</w:t>
      </w:r>
    </w:p>
    <w:p>
      <w:pPr>
        <w:pStyle w:val="BodyText"/>
        <w:spacing w:line="408" w:lineRule="auto" w:before="46"/>
        <w:ind w:right="102"/>
        <w:jc w:val="left"/>
      </w:pPr>
      <w:r>
        <w:rPr>
          <w:spacing w:val="-4"/>
        </w:rPr>
        <w:t>《董事会工作细则》、《独立董事工作制度》、《独立董事年报工作制度》等有关规定开展</w:t>
      </w:r>
      <w:r>
        <w:rPr>
          <w:spacing w:val="-43"/>
        </w:rPr>
        <w:t> </w:t>
      </w:r>
      <w:r>
        <w:rPr>
          <w:spacing w:val="-43"/>
        </w:rPr>
      </w:r>
      <w:r>
        <w:rPr>
          <w:spacing w:val="-7"/>
        </w:rPr>
        <w:t>工作，出席董事会和股东大会，忠实、勤勉尽责地履行职责和义务，同时积极参加相关培训，</w:t>
      </w:r>
    </w:p>
    <w:p>
      <w:pPr>
        <w:pStyle w:val="BodyText"/>
        <w:spacing w:line="240" w:lineRule="auto" w:before="46"/>
        <w:ind w:right="102"/>
        <w:jc w:val="left"/>
      </w:pPr>
      <w:r>
        <w:rPr>
          <w:spacing w:val="-4"/>
        </w:rPr>
        <w:t>熟悉相关法律法规。董事会会议严格按照《董事会议事规则》召开，报告期内董事会共召开</w:t>
      </w:r>
    </w:p>
    <w:p>
      <w:pPr>
        <w:spacing w:after="0" w:line="240" w:lineRule="auto"/>
        <w:jc w:val="left"/>
        <w:sectPr>
          <w:pgSz w:w="11910" w:h="16840"/>
          <w:pgMar w:header="893" w:footer="1040" w:top="1520" w:bottom="1220" w:left="1660" w:right="1580"/>
        </w:sectPr>
      </w:pPr>
    </w:p>
    <w:p>
      <w:pPr>
        <w:pStyle w:val="BodyText"/>
        <w:spacing w:line="240" w:lineRule="auto" w:before="105"/>
        <w:ind w:right="102"/>
        <w:jc w:val="left"/>
      </w:pPr>
      <w:r>
        <w:rPr>
          <w:rFonts w:ascii="宋体" w:hAnsi="宋体" w:cs="宋体" w:eastAsia="宋体" w:hint="default"/>
        </w:rPr>
        <w:t>7</w:t>
      </w:r>
      <w:r>
        <w:rPr>
          <w:rFonts w:ascii="宋体" w:hAnsi="宋体" w:cs="宋体" w:eastAsia="宋体" w:hint="default"/>
          <w:spacing w:val="-51"/>
        </w:rPr>
        <w:t> </w:t>
      </w:r>
      <w:r>
        <w:rPr/>
        <w:t>次会议。</w:t>
      </w:r>
    </w:p>
    <w:p>
      <w:pPr>
        <w:spacing w:line="240" w:lineRule="auto" w:before="10"/>
        <w:rPr>
          <w:rFonts w:ascii="宋体" w:hAnsi="宋体" w:cs="宋体" w:eastAsia="宋体" w:hint="default"/>
          <w:sz w:val="17"/>
          <w:szCs w:val="17"/>
        </w:rPr>
      </w:pPr>
    </w:p>
    <w:p>
      <w:pPr>
        <w:pStyle w:val="Heading3"/>
        <w:spacing w:line="240" w:lineRule="auto"/>
        <w:ind w:left="138" w:right="102"/>
        <w:jc w:val="left"/>
        <w:rPr>
          <w:b w:val="0"/>
          <w:bCs w:val="0"/>
        </w:rPr>
      </w:pPr>
      <w:r>
        <w:rPr/>
        <w:t>（四）</w:t>
      </w:r>
      <w:r>
        <w:rPr>
          <w:spacing w:val="-16"/>
        </w:rPr>
        <w:t> </w:t>
      </w:r>
      <w:r>
        <w:rPr/>
        <w:t>关于监事和监事会</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right="209" w:firstLine="419"/>
        <w:jc w:val="both"/>
      </w:pPr>
      <w:r>
        <w:rPr/>
        <w:t>公司监事会设监事</w:t>
      </w:r>
      <w:r>
        <w:rPr>
          <w:spacing w:val="-41"/>
        </w:rPr>
        <w:t> </w:t>
      </w:r>
      <w:r>
        <w:rPr>
          <w:rFonts w:ascii="宋体" w:hAnsi="宋体" w:cs="宋体" w:eastAsia="宋体" w:hint="default"/>
        </w:rPr>
        <w:t>3</w:t>
      </w:r>
      <w:r>
        <w:rPr>
          <w:rFonts w:ascii="宋体" w:hAnsi="宋体" w:cs="宋体" w:eastAsia="宋体" w:hint="default"/>
          <w:spacing w:val="-42"/>
        </w:rPr>
        <w:t> </w:t>
      </w:r>
      <w:r>
        <w:rPr>
          <w:spacing w:val="-6"/>
        </w:rPr>
        <w:t>名，其中职工监事</w:t>
      </w:r>
      <w:r>
        <w:rPr>
          <w:spacing w:val="-41"/>
        </w:rPr>
        <w:t> </w:t>
      </w:r>
      <w:r>
        <w:rPr>
          <w:rFonts w:ascii="宋体" w:hAnsi="宋体" w:cs="宋体" w:eastAsia="宋体" w:hint="default"/>
        </w:rPr>
        <w:t>1</w:t>
      </w:r>
      <w:r>
        <w:rPr>
          <w:rFonts w:ascii="宋体" w:hAnsi="宋体" w:cs="宋体" w:eastAsia="宋体" w:hint="default"/>
          <w:spacing w:val="-43"/>
        </w:rPr>
        <w:t> </w:t>
      </w:r>
      <w:r>
        <w:rPr>
          <w:spacing w:val="-5"/>
        </w:rPr>
        <w:t>名，监事会的人数和构成符合法律、法规的要</w:t>
      </w:r>
      <w:r>
        <w:rPr>
          <w:w w:val="100"/>
        </w:rPr>
        <w:t> </w:t>
      </w:r>
      <w:r>
        <w:rPr>
          <w:spacing w:val="-4"/>
        </w:rPr>
        <w:t>求。各位监事能够按照《公司章程》、《监事会工作细则》等规定的要求，认真履行自己的</w:t>
      </w:r>
      <w:r>
        <w:rPr>
          <w:spacing w:val="-42"/>
        </w:rPr>
        <w:t> </w:t>
      </w:r>
      <w:r>
        <w:rPr>
          <w:spacing w:val="-42"/>
        </w:rPr>
      </w:r>
      <w:r>
        <w:rPr>
          <w:spacing w:val="-4"/>
        </w:rPr>
        <w:t>职责，对公司重大事项、关联交易、财务状况以及董事、高级管理人员履行职责的合法合规</w:t>
      </w:r>
      <w:r>
        <w:rPr>
          <w:spacing w:val="-45"/>
        </w:rPr>
        <w:t> </w:t>
      </w:r>
      <w:r>
        <w:rPr>
          <w:spacing w:val="-45"/>
        </w:rPr>
      </w:r>
      <w:r>
        <w:rPr>
          <w:spacing w:val="-5"/>
        </w:rPr>
        <w:t>性进行监督。报告期内监事会共召开</w:t>
      </w:r>
      <w:r>
        <w:rPr>
          <w:spacing w:val="-21"/>
        </w:rPr>
        <w:t> </w:t>
      </w:r>
      <w:r>
        <w:rPr>
          <w:rFonts w:ascii="宋体" w:hAnsi="宋体" w:cs="宋体" w:eastAsia="宋体" w:hint="default"/>
        </w:rPr>
        <w:t>4</w:t>
      </w:r>
      <w:r>
        <w:rPr>
          <w:rFonts w:ascii="宋体" w:hAnsi="宋体" w:cs="宋体" w:eastAsia="宋体" w:hint="default"/>
          <w:spacing w:val="-21"/>
        </w:rPr>
        <w:t> </w:t>
      </w:r>
      <w:r>
        <w:rPr>
          <w:spacing w:val="-4"/>
        </w:rPr>
        <w:t>次会议，列席了报告期内召开的所有董事会和股东大</w:t>
      </w:r>
      <w:r>
        <w:rPr>
          <w:spacing w:val="-93"/>
        </w:rPr>
        <w:t> </w:t>
      </w:r>
      <w:r>
        <w:rPr>
          <w:spacing w:val="-93"/>
        </w:rPr>
      </w:r>
      <w:r>
        <w:rPr/>
        <w:t>会会议。</w:t>
      </w:r>
    </w:p>
    <w:p>
      <w:pPr>
        <w:spacing w:line="441" w:lineRule="auto" w:before="87"/>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20"/>
          <w:sz w:val="21"/>
          <w:szCs w:val="21"/>
        </w:rPr>
        <w:t> </w:t>
      </w:r>
      <w:r>
        <w:rPr>
          <w:rFonts w:ascii="宋体" w:hAnsi="宋体" w:cs="宋体" w:eastAsia="宋体" w:hint="default"/>
          <w:b/>
          <w:bCs/>
          <w:sz w:val="21"/>
          <w:szCs w:val="21"/>
        </w:rPr>
        <w:t>关于绩效评价与激励约束机制</w:t>
      </w:r>
      <w:r>
        <w:rPr>
          <w:rFonts w:ascii="宋体" w:hAnsi="宋体" w:cs="宋体" w:eastAsia="宋体" w:hint="default"/>
          <w:b/>
          <w:bCs/>
          <w:w w:val="100"/>
          <w:sz w:val="21"/>
          <w:szCs w:val="21"/>
        </w:rPr>
        <w:t> </w:t>
      </w:r>
      <w:r>
        <w:rPr>
          <w:rFonts w:ascii="宋体" w:hAnsi="宋体" w:cs="宋体" w:eastAsia="宋体" w:hint="default"/>
          <w:spacing w:val="-4"/>
          <w:w w:val="100"/>
          <w:sz w:val="21"/>
          <w:szCs w:val="21"/>
        </w:rPr>
        <w:t>公司董事会下设的薪酬和考核委员会负责对公司的董事、监事和高级管理人员进行绩效</w:t>
      </w:r>
    </w:p>
    <w:p>
      <w:pPr>
        <w:pStyle w:val="BodyText"/>
        <w:spacing w:line="408" w:lineRule="auto" w:before="16"/>
        <w:ind w:right="102"/>
        <w:jc w:val="left"/>
      </w:pPr>
      <w:r>
        <w:rPr>
          <w:spacing w:val="-4"/>
        </w:rPr>
        <w:t>考核。公司正逐步建立和完善公正、透明的董事、监事和高级管理人员的绩效考核标准和激</w:t>
      </w:r>
      <w:r>
        <w:rPr>
          <w:spacing w:val="-41"/>
        </w:rPr>
        <w:t> </w:t>
      </w:r>
      <w:r>
        <w:rPr>
          <w:spacing w:val="-41"/>
        </w:rPr>
      </w:r>
      <w:r>
        <w:rPr/>
        <w:t>励约束机制，高级管理人员的聘任公开、透明，符合法律法规的规定。</w:t>
      </w:r>
    </w:p>
    <w:p>
      <w:pPr>
        <w:spacing w:line="444" w:lineRule="auto" w:before="87"/>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（六）</w:t>
      </w:r>
      <w:r>
        <w:rPr>
          <w:rFonts w:ascii="宋体" w:hAnsi="宋体" w:cs="宋体" w:eastAsia="宋体" w:hint="default"/>
          <w:b/>
          <w:bCs/>
          <w:spacing w:val="-20"/>
          <w:sz w:val="21"/>
          <w:szCs w:val="21"/>
        </w:rPr>
        <w:t> </w:t>
      </w:r>
      <w:r>
        <w:rPr>
          <w:rFonts w:ascii="宋体" w:hAnsi="宋体" w:cs="宋体" w:eastAsia="宋体" w:hint="default"/>
          <w:b/>
          <w:bCs/>
          <w:sz w:val="21"/>
          <w:szCs w:val="21"/>
        </w:rPr>
        <w:t>关于信息披露和透明度</w:t>
      </w:r>
      <w:r>
        <w:rPr>
          <w:rFonts w:ascii="宋体" w:hAnsi="宋体" w:cs="宋体" w:eastAsia="宋体" w:hint="default"/>
          <w:b/>
          <w:bCs/>
          <w:w w:val="100"/>
          <w:sz w:val="21"/>
          <w:szCs w:val="21"/>
        </w:rPr>
        <w:t> </w:t>
      </w:r>
      <w:r>
        <w:rPr>
          <w:rFonts w:ascii="宋体" w:hAnsi="宋体" w:cs="宋体" w:eastAsia="宋体" w:hint="default"/>
          <w:spacing w:val="-4"/>
          <w:sz w:val="21"/>
          <w:szCs w:val="21"/>
        </w:rPr>
        <w:t>公司依据《深圳证券交易所创业板股票上市规则》、《上市公司信息披露管理办法》等</w:t>
      </w:r>
    </w:p>
    <w:p>
      <w:pPr>
        <w:pStyle w:val="BodyText"/>
        <w:spacing w:line="408" w:lineRule="auto" w:before="14"/>
        <w:ind w:right="102"/>
        <w:jc w:val="left"/>
      </w:pPr>
      <w:r>
        <w:rPr>
          <w:spacing w:val="-4"/>
        </w:rPr>
        <w:t>相关法规的要求，修订了《信息披露管理制度》、《重大信息内部报告制度》、《内幕信息</w:t>
      </w:r>
      <w:r>
        <w:rPr>
          <w:spacing w:val="-42"/>
        </w:rPr>
        <w:t> </w:t>
      </w:r>
      <w:r>
        <w:rPr>
          <w:spacing w:val="-42"/>
        </w:rPr>
      </w:r>
      <w:r>
        <w:rPr>
          <w:spacing w:val="-7"/>
        </w:rPr>
        <w:t>知情人登记管理制度》，制定了《年报信息重大差错责任追究制度》，并严格执行上述规定，</w:t>
      </w:r>
      <w:r>
        <w:rPr>
          <w:spacing w:val="-22"/>
        </w:rPr>
        <w:t> </w:t>
      </w:r>
      <w:r>
        <w:rPr>
          <w:spacing w:val="-22"/>
        </w:rPr>
      </w:r>
      <w:r>
        <w:rPr>
          <w:spacing w:val="-4"/>
        </w:rPr>
        <w:t>保证公司信息披露的真实、准确、及时、公平、完整。公司指定董事会秘书负责信息披露工</w:t>
      </w:r>
      <w:r>
        <w:rPr>
          <w:spacing w:val="-42"/>
        </w:rPr>
        <w:t> </w:t>
      </w:r>
      <w:r>
        <w:rPr>
          <w:spacing w:val="-42"/>
        </w:rPr>
      </w:r>
      <w:r>
        <w:rPr>
          <w:spacing w:val="-4"/>
        </w:rPr>
        <w:t>作，协调公司与投资者的关系，接待投资者来访，回答投资者咨询，向投资者提供公司已披</w:t>
      </w:r>
      <w:r>
        <w:rPr>
          <w:spacing w:val="-45"/>
        </w:rPr>
        <w:t> </w:t>
      </w:r>
      <w:r>
        <w:rPr>
          <w:spacing w:val="-45"/>
        </w:rPr>
      </w:r>
      <w:r>
        <w:rPr>
          <w:spacing w:val="-4"/>
        </w:rPr>
        <w:t>露的资料；并指定《中国证券报》、《证券时报》、《上海证券报》、《证券日报》和巨潮</w:t>
      </w:r>
      <w:r>
        <w:rPr>
          <w:spacing w:val="-48"/>
        </w:rPr>
        <w:t> </w:t>
      </w:r>
      <w:r>
        <w:rPr>
          <w:spacing w:val="-48"/>
        </w:rPr>
      </w:r>
      <w:r>
        <w:rPr/>
        <w:t>资讯网</w:t>
      </w:r>
      <w:r>
        <w:rPr>
          <w:rFonts w:ascii="宋体" w:hAnsi="宋体" w:cs="宋体" w:eastAsia="宋体" w:hint="default"/>
        </w:rPr>
        <w:t>(www.cninfo.com.cn)</w:t>
      </w:r>
      <w:r>
        <w:rPr/>
        <w:t>为公司信息披露的指定报纸和网站，确保公司所有股东能够有</w:t>
      </w:r>
      <w:r>
        <w:rPr>
          <w:w w:val="100"/>
        </w:rPr>
        <w:t> </w:t>
      </w:r>
      <w:r>
        <w:rPr/>
        <w:t>平等的机会获得信息。</w:t>
      </w:r>
    </w:p>
    <w:p>
      <w:pPr>
        <w:spacing w:line="444" w:lineRule="auto" w:before="84"/>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（七）</w:t>
      </w:r>
      <w:r>
        <w:rPr>
          <w:rFonts w:ascii="宋体" w:hAnsi="宋体" w:cs="宋体" w:eastAsia="宋体" w:hint="default"/>
          <w:b/>
          <w:bCs/>
          <w:spacing w:val="-20"/>
          <w:sz w:val="21"/>
          <w:szCs w:val="21"/>
        </w:rPr>
        <w:t> </w:t>
      </w:r>
      <w:r>
        <w:rPr>
          <w:rFonts w:ascii="宋体" w:hAnsi="宋体" w:cs="宋体" w:eastAsia="宋体" w:hint="default"/>
          <w:b/>
          <w:bCs/>
          <w:sz w:val="21"/>
          <w:szCs w:val="21"/>
        </w:rPr>
        <w:t>关于相关利益者</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sz w:val="21"/>
          <w:szCs w:val="21"/>
        </w:rPr>
        <w:t>公司能够充分尊重和维护相关利益者的合法权益，实现股东、员工、社会等各方利益的</w:t>
      </w:r>
    </w:p>
    <w:p>
      <w:pPr>
        <w:pStyle w:val="BodyText"/>
        <w:spacing w:line="240" w:lineRule="auto" w:before="14"/>
        <w:ind w:right="102"/>
        <w:jc w:val="left"/>
      </w:pPr>
      <w:r>
        <w:rPr/>
        <w:t>协调平衡，坚持与相关利益者互利共赢的原则，共同推动公司持续、健康的发展。</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spacing w:before="0"/>
        <w:ind w:left="138" w:right="102"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80"/>
          <w:sz w:val="24"/>
          <w:szCs w:val="24"/>
        </w:rPr>
        <w:t> </w:t>
      </w:r>
      <w:r>
        <w:rPr>
          <w:rFonts w:ascii="宋体" w:hAnsi="宋体" w:cs="宋体" w:eastAsia="宋体" w:hint="default"/>
          <w:b/>
          <w:bCs/>
          <w:sz w:val="24"/>
          <w:szCs w:val="24"/>
        </w:rPr>
        <w:t>股东大会召开情况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408" w:lineRule="auto" w:before="165"/>
        <w:ind w:right="208" w:firstLine="419"/>
        <w:jc w:val="both"/>
      </w:pPr>
      <w:r>
        <w:rPr>
          <w:spacing w:val="-7"/>
        </w:rPr>
        <w:t>报告期内，共召开了</w:t>
      </w:r>
      <w:r>
        <w:rPr>
          <w:rFonts w:ascii="宋体" w:hAnsi="宋体" w:cs="宋体" w:eastAsia="宋体" w:hint="default"/>
          <w:spacing w:val="-7"/>
        </w:rPr>
        <w:t>2</w:t>
      </w:r>
      <w:r>
        <w:rPr>
          <w:spacing w:val="-7"/>
        </w:rPr>
        <w:t>次股东大会。会议的召集、召开与表决程序符合《公司法》、《公</w:t>
      </w:r>
      <w:r>
        <w:rPr>
          <w:w w:val="100"/>
        </w:rPr>
        <w:t> </w:t>
      </w:r>
      <w:r>
        <w:rPr/>
        <w:t>司章程》等法律、法规及规范性文件的规定。股东大会召开情况如下：</w:t>
      </w:r>
    </w:p>
    <w:p>
      <w:pPr>
        <w:spacing w:after="0" w:line="408" w:lineRule="auto"/>
        <w:jc w:val="both"/>
        <w:sectPr>
          <w:pgSz w:w="11910" w:h="16840"/>
          <w:pgMar w:header="893" w:footer="1040" w:top="1520" w:bottom="1220" w:left="1660" w:right="1580"/>
        </w:sectPr>
      </w:pPr>
    </w:p>
    <w:p>
      <w:pPr>
        <w:spacing w:line="441" w:lineRule="auto" w:before="105"/>
        <w:ind w:left="558" w:right="183" w:hanging="42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20"/>
          <w:sz w:val="21"/>
          <w:szCs w:val="21"/>
        </w:rPr>
        <w:t> </w:t>
      </w:r>
      <w:r>
        <w:rPr>
          <w:rFonts w:ascii="宋体" w:hAnsi="宋体" w:cs="宋体" w:eastAsia="宋体" w:hint="default"/>
          <w:b/>
          <w:bCs/>
          <w:sz w:val="21"/>
          <w:szCs w:val="21"/>
        </w:rPr>
        <w:t>2011</w:t>
      </w:r>
      <w:r>
        <w:rPr>
          <w:rFonts w:ascii="宋体" w:hAnsi="宋体" w:cs="宋体" w:eastAsia="宋体" w:hint="default"/>
          <w:b/>
          <w:bCs/>
          <w:spacing w:val="-54"/>
          <w:sz w:val="21"/>
          <w:szCs w:val="21"/>
        </w:rPr>
        <w:t> </w:t>
      </w:r>
      <w:r>
        <w:rPr>
          <w:rFonts w:ascii="宋体" w:hAnsi="宋体" w:cs="宋体" w:eastAsia="宋体" w:hint="default"/>
          <w:b/>
          <w:bCs/>
          <w:sz w:val="21"/>
          <w:szCs w:val="21"/>
        </w:rPr>
        <w:t>第一次临时股东大会</w:t>
      </w:r>
      <w:r>
        <w:rPr>
          <w:rFonts w:ascii="宋体" w:hAnsi="宋体" w:cs="宋体" w:eastAsia="宋体" w:hint="default"/>
          <w:b/>
          <w:bCs/>
          <w:spacing w:val="-103"/>
          <w:sz w:val="21"/>
          <w:szCs w:val="21"/>
        </w:rPr>
        <w:t> </w:t>
      </w:r>
      <w:r>
        <w:rPr>
          <w:rFonts w:ascii="宋体" w:hAnsi="宋体" w:cs="宋体" w:eastAsia="宋体" w:hint="default"/>
          <w:spacing w:val="-4"/>
          <w:w w:val="100"/>
          <w:sz w:val="21"/>
          <w:szCs w:val="21"/>
        </w:rPr>
        <w:t>本次会议于</w:t>
      </w:r>
      <w:r>
        <w:rPr>
          <w:rFonts w:ascii="宋体" w:hAnsi="宋体" w:cs="宋体" w:eastAsia="宋体" w:hint="default"/>
          <w:spacing w:val="-4"/>
          <w:w w:val="100"/>
          <w:sz w:val="21"/>
          <w:szCs w:val="21"/>
        </w:rPr>
        <w:t>2011</w:t>
      </w:r>
      <w:r>
        <w:rPr>
          <w:rFonts w:ascii="宋体" w:hAnsi="宋体" w:cs="宋体" w:eastAsia="宋体" w:hint="default"/>
          <w:spacing w:val="-4"/>
          <w:w w:val="100"/>
          <w:sz w:val="21"/>
          <w:szCs w:val="21"/>
        </w:rPr>
        <w:t>年</w:t>
      </w:r>
      <w:r>
        <w:rPr>
          <w:rFonts w:ascii="宋体" w:hAnsi="宋体" w:cs="宋体" w:eastAsia="宋体" w:hint="default"/>
          <w:spacing w:val="-4"/>
          <w:w w:val="100"/>
          <w:sz w:val="21"/>
          <w:szCs w:val="21"/>
        </w:rPr>
        <w:t>1</w:t>
      </w:r>
      <w:r>
        <w:rPr>
          <w:rFonts w:ascii="宋体" w:hAnsi="宋体" w:cs="宋体" w:eastAsia="宋体" w:hint="default"/>
          <w:spacing w:val="-4"/>
          <w:w w:val="100"/>
          <w:sz w:val="21"/>
          <w:szCs w:val="21"/>
        </w:rPr>
        <w:t>月</w:t>
      </w:r>
      <w:r>
        <w:rPr>
          <w:rFonts w:ascii="宋体" w:hAnsi="宋体" w:cs="宋体" w:eastAsia="宋体" w:hint="default"/>
          <w:spacing w:val="-4"/>
          <w:w w:val="100"/>
          <w:sz w:val="21"/>
          <w:szCs w:val="21"/>
        </w:rPr>
        <w:t>11</w:t>
      </w:r>
      <w:r>
        <w:rPr>
          <w:rFonts w:ascii="宋体" w:hAnsi="宋体" w:cs="宋体" w:eastAsia="宋体" w:hint="default"/>
          <w:spacing w:val="-4"/>
          <w:w w:val="100"/>
          <w:sz w:val="21"/>
          <w:szCs w:val="21"/>
        </w:rPr>
        <w:t>日在上海锦江之星新虹桥店</w:t>
      </w:r>
      <w:r>
        <w:rPr>
          <w:rFonts w:ascii="宋体" w:hAnsi="宋体" w:cs="宋体" w:eastAsia="宋体" w:hint="default"/>
          <w:spacing w:val="-4"/>
          <w:w w:val="100"/>
          <w:sz w:val="21"/>
          <w:szCs w:val="21"/>
        </w:rPr>
        <w:t>3</w:t>
      </w:r>
      <w:r>
        <w:rPr>
          <w:rFonts w:ascii="宋体" w:hAnsi="宋体" w:cs="宋体" w:eastAsia="宋体" w:hint="default"/>
          <w:spacing w:val="-4"/>
          <w:w w:val="100"/>
          <w:sz w:val="21"/>
          <w:szCs w:val="21"/>
        </w:rPr>
        <w:t>号会议室召开，大会以记名表决方</w:t>
      </w:r>
    </w:p>
    <w:p>
      <w:pPr>
        <w:pStyle w:val="BodyText"/>
        <w:spacing w:line="408" w:lineRule="auto" w:before="16"/>
        <w:ind w:right="188"/>
        <w:jc w:val="both"/>
      </w:pPr>
      <w:r>
        <w:rPr>
          <w:spacing w:val="-4"/>
        </w:rPr>
        <w:t>式，审议通过了《关于公司申请公开发行股票并在创业板上市的议案》、《关于首次公开发</w:t>
      </w:r>
      <w:r>
        <w:rPr>
          <w:spacing w:val="-42"/>
        </w:rPr>
        <w:t> </w:t>
      </w:r>
      <w:r>
        <w:rPr>
          <w:spacing w:val="-42"/>
        </w:rPr>
      </w:r>
      <w:r>
        <w:rPr>
          <w:spacing w:val="-4"/>
        </w:rPr>
        <w:t>行股票募集资金投资项目可行性分析的议案》、《关于公司在首次公开发行股票前滚存利润</w:t>
      </w:r>
      <w:r>
        <w:rPr>
          <w:spacing w:val="-40"/>
        </w:rPr>
        <w:t> </w:t>
      </w:r>
      <w:r>
        <w:rPr>
          <w:spacing w:val="-40"/>
        </w:rPr>
      </w:r>
      <w:r>
        <w:rPr>
          <w:spacing w:val="-4"/>
        </w:rPr>
        <w:t>由新老股东共享的议案》、《授权董事会办理首次公开发行股票并在创业板上市的相关事宜</w:t>
      </w:r>
      <w:r>
        <w:rPr>
          <w:spacing w:val="-41"/>
        </w:rPr>
        <w:t> </w:t>
      </w:r>
      <w:r>
        <w:rPr>
          <w:spacing w:val="-41"/>
        </w:rPr>
      </w:r>
      <w:r>
        <w:rPr>
          <w:spacing w:val="-4"/>
          <w:w w:val="100"/>
        </w:rPr>
        <w:t>的议案》、《上海天玑科技股份有限公司章程（草案）》和《独立董事工作制度》的修订案</w:t>
      </w:r>
      <w:r>
        <w:rPr>
          <w:w w:val="100"/>
        </w:rPr>
        <w:t> </w:t>
      </w:r>
      <w:r>
        <w:rPr/>
        <w:t>六项议案</w:t>
      </w:r>
    </w:p>
    <w:p>
      <w:pPr>
        <w:spacing w:line="444" w:lineRule="auto" w:before="87"/>
        <w:ind w:left="558" w:right="183" w:hanging="42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20"/>
          <w:sz w:val="21"/>
          <w:szCs w:val="21"/>
        </w:rPr>
        <w:t> </w:t>
      </w:r>
      <w:r>
        <w:rPr>
          <w:rFonts w:ascii="宋体" w:hAnsi="宋体" w:cs="宋体" w:eastAsia="宋体" w:hint="default"/>
          <w:b/>
          <w:bCs/>
          <w:sz w:val="21"/>
          <w:szCs w:val="21"/>
        </w:rPr>
        <w:t>2010</w:t>
      </w:r>
      <w:r>
        <w:rPr>
          <w:rFonts w:ascii="宋体" w:hAnsi="宋体" w:cs="宋体" w:eastAsia="宋体" w:hint="default"/>
          <w:b/>
          <w:bCs/>
          <w:spacing w:val="-54"/>
          <w:sz w:val="21"/>
          <w:szCs w:val="21"/>
        </w:rPr>
        <w:t> </w:t>
      </w:r>
      <w:r>
        <w:rPr>
          <w:rFonts w:ascii="宋体" w:hAnsi="宋体" w:cs="宋体" w:eastAsia="宋体" w:hint="default"/>
          <w:b/>
          <w:bCs/>
          <w:sz w:val="21"/>
          <w:szCs w:val="21"/>
        </w:rPr>
        <w:t>年度股东大会</w:t>
      </w:r>
      <w:r>
        <w:rPr>
          <w:rFonts w:ascii="宋体" w:hAnsi="宋体" w:cs="宋体" w:eastAsia="宋体" w:hint="default"/>
          <w:b/>
          <w:bCs/>
          <w:spacing w:val="-104"/>
          <w:sz w:val="21"/>
          <w:szCs w:val="21"/>
        </w:rPr>
        <w:t> </w:t>
      </w:r>
      <w:r>
        <w:rPr>
          <w:rFonts w:ascii="宋体" w:hAnsi="宋体" w:cs="宋体" w:eastAsia="宋体" w:hint="default"/>
          <w:spacing w:val="-2"/>
          <w:sz w:val="21"/>
          <w:szCs w:val="21"/>
        </w:rPr>
        <w:t>本次会议于</w:t>
      </w:r>
      <w:r>
        <w:rPr>
          <w:rFonts w:ascii="宋体" w:hAnsi="宋体" w:cs="宋体" w:eastAsia="宋体" w:hint="default"/>
          <w:spacing w:val="-2"/>
          <w:sz w:val="21"/>
          <w:szCs w:val="21"/>
        </w:rPr>
        <w:t>2011</w:t>
      </w:r>
      <w:r>
        <w:rPr>
          <w:rFonts w:ascii="宋体" w:hAnsi="宋体" w:cs="宋体" w:eastAsia="宋体" w:hint="default"/>
          <w:spacing w:val="-2"/>
          <w:sz w:val="21"/>
          <w:szCs w:val="21"/>
        </w:rPr>
        <w:t>年</w:t>
      </w:r>
      <w:r>
        <w:rPr>
          <w:rFonts w:ascii="宋体" w:hAnsi="宋体" w:cs="宋体" w:eastAsia="宋体" w:hint="default"/>
          <w:spacing w:val="-2"/>
          <w:sz w:val="21"/>
          <w:szCs w:val="21"/>
        </w:rPr>
        <w:t>6</w:t>
      </w:r>
      <w:r>
        <w:rPr>
          <w:rFonts w:ascii="宋体" w:hAnsi="宋体" w:cs="宋体" w:eastAsia="宋体" w:hint="default"/>
          <w:spacing w:val="-2"/>
          <w:sz w:val="21"/>
          <w:szCs w:val="21"/>
        </w:rPr>
        <w:t>月</w:t>
      </w:r>
      <w:r>
        <w:rPr>
          <w:rFonts w:ascii="宋体" w:hAnsi="宋体" w:cs="宋体" w:eastAsia="宋体" w:hint="default"/>
          <w:spacing w:val="-2"/>
          <w:sz w:val="21"/>
          <w:szCs w:val="21"/>
        </w:rPr>
        <w:t>28</w:t>
      </w:r>
      <w:r>
        <w:rPr>
          <w:rFonts w:ascii="宋体" w:hAnsi="宋体" w:cs="宋体" w:eastAsia="宋体" w:hint="default"/>
          <w:spacing w:val="-2"/>
          <w:sz w:val="21"/>
          <w:szCs w:val="21"/>
        </w:rPr>
        <w:t>日在延安西路</w:t>
      </w:r>
      <w:r>
        <w:rPr>
          <w:rFonts w:ascii="宋体" w:hAnsi="宋体" w:cs="宋体" w:eastAsia="宋体" w:hint="default"/>
          <w:spacing w:val="-2"/>
          <w:sz w:val="21"/>
          <w:szCs w:val="21"/>
        </w:rPr>
        <w:t>3162</w:t>
      </w:r>
      <w:r>
        <w:rPr>
          <w:rFonts w:ascii="宋体" w:hAnsi="宋体" w:cs="宋体" w:eastAsia="宋体" w:hint="default"/>
          <w:spacing w:val="-2"/>
          <w:sz w:val="21"/>
          <w:szCs w:val="21"/>
        </w:rPr>
        <w:t>号上海金钱豹大酒店</w:t>
      </w:r>
      <w:r>
        <w:rPr>
          <w:rFonts w:ascii="宋体" w:hAnsi="宋体" w:cs="宋体" w:eastAsia="宋体" w:hint="default"/>
          <w:spacing w:val="-2"/>
          <w:sz w:val="21"/>
          <w:szCs w:val="21"/>
        </w:rPr>
        <w:t>3F</w:t>
      </w:r>
      <w:r>
        <w:rPr>
          <w:rFonts w:ascii="宋体" w:hAnsi="宋体" w:cs="宋体" w:eastAsia="宋体" w:hint="default"/>
          <w:spacing w:val="-2"/>
          <w:sz w:val="21"/>
          <w:szCs w:val="21"/>
        </w:rPr>
        <w:t>莫斯科厅召开，大会</w:t>
      </w:r>
    </w:p>
    <w:p>
      <w:pPr>
        <w:pStyle w:val="BodyText"/>
        <w:spacing w:line="408" w:lineRule="auto" w:before="14"/>
        <w:ind w:right="191"/>
        <w:jc w:val="both"/>
      </w:pPr>
      <w:r>
        <w:rPr>
          <w:spacing w:val="-4"/>
        </w:rPr>
        <w:t>以记名表决方式，审议通过了《公司</w:t>
      </w:r>
      <w:r>
        <w:rPr>
          <w:rFonts w:ascii="宋体" w:hAnsi="宋体" w:cs="宋体" w:eastAsia="宋体" w:hint="default"/>
          <w:spacing w:val="-4"/>
        </w:rPr>
        <w:t>2010</w:t>
      </w:r>
      <w:r>
        <w:rPr>
          <w:spacing w:val="-4"/>
        </w:rPr>
        <w:t>年度董事会工作报告》、《公司</w:t>
      </w:r>
      <w:r>
        <w:rPr>
          <w:rFonts w:ascii="宋体" w:hAnsi="宋体" w:cs="宋体" w:eastAsia="宋体" w:hint="default"/>
          <w:spacing w:val="-4"/>
        </w:rPr>
        <w:t>2010</w:t>
      </w:r>
      <w:r>
        <w:rPr>
          <w:spacing w:val="-4"/>
        </w:rPr>
        <w:t>年度监事会工</w:t>
      </w:r>
      <w:r>
        <w:rPr>
          <w:spacing w:val="-32"/>
        </w:rPr>
        <w:t> </w:t>
      </w:r>
      <w:r>
        <w:rPr>
          <w:spacing w:val="-32"/>
        </w:rPr>
      </w:r>
      <w:r>
        <w:rPr>
          <w:spacing w:val="-4"/>
        </w:rPr>
        <w:t>作报告》、《公司</w:t>
      </w:r>
      <w:r>
        <w:rPr>
          <w:rFonts w:ascii="宋体" w:hAnsi="宋体" w:cs="宋体" w:eastAsia="宋体" w:hint="default"/>
          <w:spacing w:val="-4"/>
        </w:rPr>
        <w:t>2010</w:t>
      </w:r>
      <w:r>
        <w:rPr>
          <w:spacing w:val="-4"/>
        </w:rPr>
        <w:t>年度财务决算报告》、《公司</w:t>
      </w:r>
      <w:r>
        <w:rPr>
          <w:rFonts w:ascii="宋体" w:hAnsi="宋体" w:cs="宋体" w:eastAsia="宋体" w:hint="default"/>
          <w:spacing w:val="-4"/>
        </w:rPr>
        <w:t>2011</w:t>
      </w:r>
      <w:r>
        <w:rPr>
          <w:spacing w:val="-4"/>
        </w:rPr>
        <w:t>年度财务预算报告》、《公司</w:t>
      </w:r>
      <w:r>
        <w:rPr>
          <w:rFonts w:ascii="宋体" w:hAnsi="宋体" w:cs="宋体" w:eastAsia="宋体" w:hint="default"/>
          <w:spacing w:val="-4"/>
        </w:rPr>
        <w:t>2010</w:t>
      </w:r>
      <w:r>
        <w:rPr>
          <w:rFonts w:ascii="宋体" w:hAnsi="宋体" w:cs="宋体" w:eastAsia="宋体" w:hint="default"/>
          <w:spacing w:val="-21"/>
        </w:rPr>
        <w:t> </w:t>
      </w:r>
      <w:r>
        <w:rPr>
          <w:rFonts w:ascii="宋体" w:hAnsi="宋体" w:cs="宋体" w:eastAsia="宋体" w:hint="default"/>
          <w:spacing w:val="-21"/>
        </w:rPr>
      </w:r>
      <w:r>
        <w:rPr>
          <w:spacing w:val="-9"/>
          <w:w w:val="100"/>
        </w:rPr>
        <w:t>年度利润分配方案》、《关于续聘</w:t>
      </w:r>
      <w:r>
        <w:rPr>
          <w:rFonts w:ascii="宋体" w:hAnsi="宋体" w:cs="宋体" w:eastAsia="宋体" w:hint="default"/>
          <w:spacing w:val="-9"/>
          <w:w w:val="100"/>
        </w:rPr>
        <w:t>2010</w:t>
      </w:r>
      <w:r>
        <w:rPr>
          <w:spacing w:val="-9"/>
          <w:w w:val="100"/>
        </w:rPr>
        <w:t>年度审计机构及支付报酬的议案》等六项议案。本次会</w:t>
      </w:r>
      <w:r>
        <w:rPr>
          <w:spacing w:val="-77"/>
          <w:w w:val="100"/>
        </w:rPr>
        <w:t> </w:t>
      </w:r>
      <w:r>
        <w:rPr>
          <w:spacing w:val="-77"/>
          <w:w w:val="100"/>
        </w:rPr>
      </w:r>
      <w:r>
        <w:rPr/>
        <w:t>议还听取了</w:t>
      </w:r>
      <w:r>
        <w:rPr>
          <w:rFonts w:ascii="宋体" w:hAnsi="宋体" w:cs="宋体" w:eastAsia="宋体" w:hint="default"/>
        </w:rPr>
        <w:t>2010</w:t>
      </w:r>
      <w:r>
        <w:rPr/>
        <w:t>年度独立董事述职报告。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before="0"/>
        <w:ind w:left="138" w:right="0" w:firstLine="0"/>
        <w:jc w:val="both"/>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79"/>
          <w:sz w:val="24"/>
          <w:szCs w:val="24"/>
        </w:rPr>
        <w:t> </w:t>
      </w:r>
      <w:r>
        <w:rPr>
          <w:rFonts w:ascii="宋体" w:hAnsi="宋体" w:cs="宋体" w:eastAsia="宋体" w:hint="default"/>
          <w:b/>
          <w:bCs/>
          <w:sz w:val="24"/>
          <w:szCs w:val="24"/>
        </w:rPr>
        <w:t>董事会会议情况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420" w:lineRule="auto" w:before="163"/>
        <w:ind w:right="101" w:firstLine="419"/>
        <w:jc w:val="left"/>
      </w:pPr>
      <w:r>
        <w:rPr>
          <w:spacing w:val="-9"/>
        </w:rPr>
        <w:t>报告期内，公司董事会会议的有关情况请参阅本年度报告“第四节董事会报告”之四“公</w:t>
      </w:r>
      <w:r>
        <w:rPr>
          <w:w w:val="100"/>
        </w:rPr>
        <w:t> </w:t>
      </w:r>
      <w:r>
        <w:rPr/>
        <w:t>司董事会日常工作情况”的相关内容。</w:t>
      </w:r>
      <w:r>
        <w:rPr>
          <w:w w:val="100"/>
        </w:rPr>
        <w:t> </w:t>
      </w:r>
      <w:r>
        <w:rPr>
          <w:spacing w:val="-2"/>
        </w:rPr>
        <w:t>报告期内公司历次董事会有关情况的官方披露网站为中国证监会创业板指定信息披露网站：</w:t>
      </w:r>
      <w:r>
        <w:rPr>
          <w:spacing w:val="-31"/>
        </w:rPr>
        <w:t> </w:t>
      </w:r>
      <w:r>
        <w:rPr>
          <w:spacing w:val="-31"/>
        </w:rPr>
      </w:r>
      <w:r>
        <w:rPr/>
        <w:t>巨潮资讯网（</w:t>
      </w:r>
      <w:r>
        <w:rPr>
          <w:rFonts w:ascii="宋体" w:hAnsi="宋体" w:cs="宋体" w:eastAsia="宋体" w:hint="default"/>
          <w:color w:val="0000FF"/>
          <w:sz w:val="18"/>
          <w:szCs w:val="18"/>
        </w:rPr>
      </w:r>
      <w:hyperlink r:id="rId10">
        <w:r>
          <w:rPr>
            <w:rFonts w:ascii="宋体" w:hAnsi="宋体" w:cs="宋体" w:eastAsia="宋体" w:hint="default"/>
            <w:color w:val="0000FF"/>
            <w:sz w:val="18"/>
            <w:szCs w:val="18"/>
            <w:u w:val="single" w:color="0000FF"/>
          </w:rPr>
          <w:t>http://www.cninfo.com.cn</w:t>
        </w:r>
        <w:r>
          <w:rPr>
            <w:rFonts w:ascii="宋体" w:hAnsi="宋体" w:cs="宋体" w:eastAsia="宋体" w:hint="default"/>
            <w:color w:val="0000FF"/>
            <w:sz w:val="18"/>
            <w:szCs w:val="18"/>
          </w:rPr>
        </w:r>
      </w:hyperlink>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spacing w:before="0"/>
        <w:ind w:left="138" w:right="0" w:firstLine="0"/>
        <w:jc w:val="both"/>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80"/>
          <w:sz w:val="24"/>
          <w:szCs w:val="24"/>
        </w:rPr>
        <w:t> </w:t>
      </w:r>
      <w:r>
        <w:rPr>
          <w:rFonts w:ascii="宋体" w:hAnsi="宋体" w:cs="宋体" w:eastAsia="宋体" w:hint="default"/>
          <w:b/>
          <w:bCs/>
          <w:sz w:val="24"/>
          <w:szCs w:val="24"/>
        </w:rPr>
        <w:t>董事会下设委员会履职情况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410" w:lineRule="auto" w:before="165"/>
        <w:ind w:right="199" w:firstLine="419"/>
        <w:jc w:val="left"/>
      </w:pPr>
      <w:r>
        <w:rPr/>
        <w:t>报告期内，公司董事会下设委员会履职情况请参阅本年度报告“第四节</w:t>
      </w:r>
      <w:r>
        <w:rPr>
          <w:spacing w:val="-5"/>
        </w:rPr>
        <w:t> </w:t>
      </w:r>
      <w:r>
        <w:rPr/>
        <w:t>董事会报告”</w:t>
      </w:r>
      <w:r>
        <w:rPr>
          <w:w w:val="100"/>
        </w:rPr>
        <w:t> </w:t>
      </w:r>
      <w:r>
        <w:rPr/>
        <w:t>之四“公司董事会日常工作情况”的相关内容</w:t>
      </w:r>
      <w:r>
        <w:rPr>
          <w:spacing w:val="-2"/>
        </w:rPr>
        <w:t> </w:t>
      </w:r>
      <w:r>
        <w:rPr/>
        <w:t>。</w:t>
      </w:r>
    </w:p>
    <w:p>
      <w:pPr>
        <w:spacing w:after="0" w:line="410" w:lineRule="auto"/>
        <w:jc w:val="left"/>
        <w:sectPr>
          <w:pgSz w:w="11910" w:h="16840"/>
          <w:pgMar w:header="893" w:footer="1040" w:top="1520" w:bottom="1220" w:left="1660" w:right="1600"/>
        </w:sectPr>
      </w:pPr>
    </w:p>
    <w:p>
      <w:pPr>
        <w:spacing w:before="80"/>
        <w:ind w:left="1038" w:right="0" w:firstLine="0"/>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81"/>
          <w:sz w:val="24"/>
          <w:szCs w:val="24"/>
        </w:rPr>
        <w:t> </w:t>
      </w:r>
      <w:r>
        <w:rPr>
          <w:rFonts w:ascii="宋体" w:hAnsi="宋体" w:cs="宋体" w:eastAsia="宋体" w:hint="default"/>
          <w:b/>
          <w:bCs/>
          <w:sz w:val="24"/>
          <w:szCs w:val="24"/>
        </w:rPr>
        <w:t>公司董事长、独立董事及其他董事履行职责的情况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408" w:lineRule="auto" w:before="165"/>
        <w:ind w:left="1038" w:right="1048" w:firstLine="7"/>
        <w:jc w:val="both"/>
      </w:pPr>
      <w:r>
        <w:rPr>
          <w:rFonts w:ascii="宋体" w:hAnsi="宋体" w:cs="宋体" w:eastAsia="宋体" w:hint="default"/>
        </w:rPr>
        <w:t>1</w:t>
      </w:r>
      <w:r>
        <w:rPr/>
        <w:t>、</w:t>
      </w:r>
      <w:r>
        <w:rPr>
          <w:spacing w:val="35"/>
        </w:rPr>
        <w:t> </w:t>
      </w:r>
      <w:r>
        <w:rPr>
          <w:spacing w:val="-4"/>
        </w:rPr>
        <w:t>报告期内，公司全体董事严格按照《公司法》、《证券法》、《深圳证券交易所创业板</w:t>
      </w:r>
      <w:r>
        <w:rPr>
          <w:spacing w:val="-102"/>
        </w:rPr>
        <w:t> </w:t>
      </w:r>
      <w:r>
        <w:rPr>
          <w:spacing w:val="-102"/>
        </w:rPr>
      </w:r>
      <w:r>
        <w:rPr>
          <w:spacing w:val="-4"/>
        </w:rPr>
        <w:t>上市公司规范运作指引》、《上市公司治理准则》以及《公司章程》等法律、法规及规章制</w:t>
      </w:r>
      <w:r>
        <w:rPr>
          <w:spacing w:val="-46"/>
        </w:rPr>
        <w:t> </w:t>
      </w:r>
      <w:r>
        <w:rPr>
          <w:spacing w:val="-46"/>
        </w:rPr>
      </w:r>
      <w:r>
        <w:rPr>
          <w:spacing w:val="-4"/>
        </w:rPr>
        <w:t>度的规定和要求，履行董事职责，遵守董事行业规范，积极参加相关培训，提高规范运作水</w:t>
      </w:r>
      <w:r>
        <w:rPr>
          <w:spacing w:val="-45"/>
        </w:rPr>
        <w:t> </w:t>
      </w:r>
      <w:r>
        <w:rPr>
          <w:spacing w:val="-45"/>
        </w:rPr>
      </w:r>
      <w:r>
        <w:rPr>
          <w:spacing w:val="-4"/>
        </w:rPr>
        <w:t>平，发挥各自的专业特长，积极的履行职责。董事在董事会会议表决重大事项或其他对公司</w:t>
      </w:r>
      <w:r>
        <w:rPr>
          <w:spacing w:val="-41"/>
        </w:rPr>
        <w:t> </w:t>
      </w:r>
      <w:r>
        <w:rPr>
          <w:spacing w:val="-41"/>
        </w:rPr>
      </w:r>
      <w:r>
        <w:rPr>
          <w:spacing w:val="-4"/>
        </w:rPr>
        <w:t>有重大影响的事项时，严格遵循公司董事会议事规则的有关审议事项，审慎决策，切实保护</w:t>
      </w:r>
      <w:r>
        <w:rPr>
          <w:spacing w:val="-44"/>
        </w:rPr>
        <w:t> </w:t>
      </w:r>
      <w:r>
        <w:rPr>
          <w:spacing w:val="-44"/>
        </w:rPr>
      </w:r>
      <w:r>
        <w:rPr/>
        <w:t>公司和股东，特别是社会公众股东的利益。</w:t>
      </w:r>
    </w:p>
    <w:p>
      <w:pPr>
        <w:pStyle w:val="BodyText"/>
        <w:spacing w:line="408" w:lineRule="auto" w:before="84"/>
        <w:ind w:left="1038" w:right="0" w:firstLine="7"/>
        <w:jc w:val="left"/>
      </w:pPr>
      <w:r>
        <w:rPr>
          <w:rFonts w:ascii="宋体" w:hAnsi="宋体" w:cs="宋体" w:eastAsia="宋体" w:hint="default"/>
        </w:rPr>
        <w:t>2</w:t>
      </w:r>
      <w:r>
        <w:rPr/>
        <w:t>、 </w:t>
      </w:r>
      <w:r>
        <w:rPr>
          <w:spacing w:val="-4"/>
        </w:rPr>
        <w:t>公司董事长在履行职责时，严格按照《公司法》、《证券法》、《深圳证券交易所创业</w:t>
      </w:r>
      <w:r>
        <w:rPr>
          <w:spacing w:val="-66"/>
        </w:rPr>
        <w:t> </w:t>
      </w:r>
      <w:r>
        <w:rPr>
          <w:spacing w:val="-66"/>
        </w:rPr>
      </w:r>
      <w:r>
        <w:rPr>
          <w:spacing w:val="-2"/>
        </w:rPr>
        <w:t>板上市公司规范运作指引》以及《公司章程》规定，行使董事长职权，履行职责。在召集、</w:t>
      </w:r>
      <w:r>
        <w:rPr>
          <w:spacing w:val="-31"/>
        </w:rPr>
        <w:t> </w:t>
      </w:r>
      <w:r>
        <w:rPr>
          <w:spacing w:val="-31"/>
        </w:rPr>
      </w:r>
      <w:r>
        <w:rPr>
          <w:spacing w:val="-2"/>
        </w:rPr>
        <w:t>主持董事会会议时，带头执行董事集体决策机制，积极推动公司治理工作和内部控制建设、</w:t>
      </w:r>
      <w:r>
        <w:rPr>
          <w:spacing w:val="-31"/>
        </w:rPr>
        <w:t> </w:t>
      </w:r>
      <w:r>
        <w:rPr>
          <w:spacing w:val="-31"/>
        </w:rPr>
      </w:r>
      <w:r>
        <w:rPr>
          <w:spacing w:val="-4"/>
        </w:rPr>
        <w:t>督促执行股东大会和董事会的各项决议，确保董事会依法正常运作。保证独立董事和董事会</w:t>
      </w:r>
      <w:r>
        <w:rPr>
          <w:spacing w:val="-41"/>
        </w:rPr>
        <w:t> </w:t>
      </w:r>
      <w:r>
        <w:rPr>
          <w:spacing w:val="-41"/>
        </w:rPr>
      </w:r>
      <w:r>
        <w:rPr/>
        <w:t>秘书知情权，及时将董事会工作运行情况通报其他董事。</w:t>
      </w:r>
    </w:p>
    <w:p>
      <w:pPr>
        <w:pStyle w:val="BodyText"/>
        <w:spacing w:line="408" w:lineRule="auto" w:before="87"/>
        <w:ind w:left="1038" w:right="0" w:firstLine="7"/>
        <w:jc w:val="left"/>
      </w:pPr>
      <w:r>
        <w:rPr>
          <w:rFonts w:ascii="宋体" w:hAnsi="宋体" w:cs="宋体" w:eastAsia="宋体" w:hint="default"/>
        </w:rPr>
        <w:t>3</w:t>
      </w:r>
      <w:r>
        <w:rPr/>
        <w:t>、 </w:t>
      </w:r>
      <w:r>
        <w:rPr>
          <w:spacing w:val="-4"/>
        </w:rPr>
        <w:t>报告期内，公司独立董事严义埙先生、陈杰平先生、朱范予先生，能够严格按照《公司</w:t>
      </w:r>
      <w:r>
        <w:rPr>
          <w:spacing w:val="-67"/>
        </w:rPr>
        <w:t> </w:t>
      </w:r>
      <w:r>
        <w:rPr>
          <w:spacing w:val="-67"/>
        </w:rPr>
      </w:r>
      <w:r>
        <w:rPr>
          <w:spacing w:val="-4"/>
        </w:rPr>
        <w:t>章程》、《独立董事工作制度》等的规定，本着对公司、股东负责的态度，勤勉尽责，忠实</w:t>
      </w:r>
      <w:r>
        <w:rPr>
          <w:spacing w:val="-43"/>
        </w:rPr>
        <w:t> </w:t>
      </w:r>
      <w:r>
        <w:rPr>
          <w:spacing w:val="-43"/>
        </w:rPr>
      </w:r>
      <w:r>
        <w:rPr>
          <w:spacing w:val="-7"/>
          <w:w w:val="100"/>
        </w:rPr>
        <w:t>履行职责，积极出席和列席了报告期内历次董事会会议和股东大会会议，认真审阅各项议案，</w:t>
      </w:r>
      <w:r>
        <w:rPr>
          <w:spacing w:val="-70"/>
          <w:w w:val="100"/>
        </w:rPr>
        <w:t> </w:t>
      </w:r>
      <w:r>
        <w:rPr>
          <w:spacing w:val="-70"/>
          <w:w w:val="100"/>
        </w:rPr>
      </w:r>
      <w:r>
        <w:rPr>
          <w:spacing w:val="-7"/>
        </w:rPr>
        <w:t>客观地发表自己的看法和观点，积极深入公司进行现场调研，了解公司运营、研发经营状况、</w:t>
      </w:r>
      <w:r>
        <w:rPr>
          <w:spacing w:val="-21"/>
        </w:rPr>
        <w:t> </w:t>
      </w:r>
      <w:r>
        <w:rPr>
          <w:spacing w:val="-21"/>
        </w:rPr>
      </w:r>
      <w:r>
        <w:rPr>
          <w:spacing w:val="-4"/>
        </w:rPr>
        <w:t>内部控制建设、董事会决议以及股东会决议的执行情况，并利用自己的专业知识为公司经营</w:t>
      </w:r>
      <w:r>
        <w:rPr>
          <w:spacing w:val="-42"/>
        </w:rPr>
        <w:t> </w:t>
      </w:r>
      <w:r>
        <w:rPr>
          <w:spacing w:val="-42"/>
        </w:rPr>
      </w:r>
      <w:r>
        <w:rPr>
          <w:spacing w:val="-4"/>
        </w:rPr>
        <w:t>和发展提出合理化的意见和建议，做出独立、公正的判断。报告期内，公司独立董事未对公</w:t>
      </w:r>
      <w:r>
        <w:rPr>
          <w:spacing w:val="-42"/>
        </w:rPr>
        <w:t> </w:t>
      </w:r>
      <w:r>
        <w:rPr>
          <w:spacing w:val="-42"/>
        </w:rPr>
      </w:r>
      <w:r>
        <w:rPr/>
        <w:t>司董事会审议的各项议案及其他相关事项提出异议。</w:t>
      </w:r>
    </w:p>
    <w:p>
      <w:pPr>
        <w:pStyle w:val="BodyText"/>
        <w:spacing w:line="240" w:lineRule="auto" w:before="87"/>
        <w:ind w:left="1460" w:right="0"/>
        <w:jc w:val="left"/>
      </w:pPr>
      <w:r>
        <w:rPr/>
        <w:t>报告期内，董事会召开情况和现任董事出席董事会会议的情况如下：</w:t>
      </w:r>
    </w:p>
    <w:p>
      <w:pPr>
        <w:spacing w:line="240" w:lineRule="auto" w:before="10"/>
        <w:rPr>
          <w:rFonts w:ascii="宋体" w:hAnsi="宋体" w:cs="宋体" w:eastAsia="宋体" w:hint="default"/>
          <w:sz w:val="12"/>
          <w:szCs w:val="12"/>
        </w:rPr>
      </w:pPr>
    </w:p>
    <w:tbl>
      <w:tblPr>
        <w:tblW w:w="0" w:type="auto"/>
        <w:jc w:val="left"/>
        <w:tblInd w:w="103" w:type="dxa"/>
        <w:tblLayout w:type="fixed"/>
        <w:tblCellMar>
          <w:top w:w="0" w:type="dxa"/>
          <w:left w:w="0" w:type="dxa"/>
          <w:bottom w:w="0" w:type="dxa"/>
          <w:right w:w="0" w:type="dxa"/>
        </w:tblCellMar>
        <w:tblLook w:val="01E0"/>
      </w:tblPr>
      <w:tblGrid>
        <w:gridCol w:w="1640"/>
        <w:gridCol w:w="1274"/>
        <w:gridCol w:w="1136"/>
        <w:gridCol w:w="991"/>
        <w:gridCol w:w="1277"/>
        <w:gridCol w:w="1416"/>
        <w:gridCol w:w="1419"/>
        <w:gridCol w:w="1013"/>
      </w:tblGrid>
      <w:tr>
        <w:trPr>
          <w:trHeight w:val="734" w:hRule="exact"/>
        </w:trPr>
        <w:tc>
          <w:tcPr>
            <w:tcW w:w="5041"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报告期内董事会会议召开次数</w:t>
            </w:r>
          </w:p>
        </w:tc>
        <w:tc>
          <w:tcPr>
            <w:tcW w:w="5125"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次</w:t>
            </w:r>
          </w:p>
        </w:tc>
      </w:tr>
      <w:tr>
        <w:trPr>
          <w:trHeight w:val="1032" w:hRule="exact"/>
        </w:trPr>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董事姓名</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73" w:lineRule="auto"/>
              <w:ind w:left="454" w:right="137" w:hanging="315"/>
              <w:jc w:val="left"/>
              <w:rPr>
                <w:rFonts w:ascii="宋体" w:hAnsi="宋体" w:cs="宋体" w:eastAsia="宋体" w:hint="default"/>
                <w:sz w:val="21"/>
                <w:szCs w:val="21"/>
              </w:rPr>
            </w:pPr>
            <w:r>
              <w:rPr>
                <w:rFonts w:ascii="宋体" w:hAnsi="宋体" w:cs="宋体" w:eastAsia="宋体" w:hint="default"/>
                <w:sz w:val="21"/>
                <w:szCs w:val="21"/>
              </w:rPr>
              <w:t>应出席次</w:t>
            </w:r>
            <w:r>
              <w:rPr>
                <w:rFonts w:ascii="宋体" w:hAnsi="宋体" w:cs="宋体" w:eastAsia="宋体" w:hint="default"/>
                <w:w w:val="100"/>
                <w:sz w:val="21"/>
                <w:szCs w:val="21"/>
              </w:rPr>
              <w:t> </w:t>
            </w:r>
            <w:r>
              <w:rPr>
                <w:rFonts w:ascii="宋体" w:hAnsi="宋体" w:cs="宋体" w:eastAsia="宋体" w:hint="default"/>
                <w:sz w:val="21"/>
                <w:szCs w:val="21"/>
              </w:rPr>
              <w:t>数</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73" w:lineRule="auto"/>
              <w:ind w:left="172" w:right="168"/>
              <w:jc w:val="left"/>
              <w:rPr>
                <w:rFonts w:ascii="宋体" w:hAnsi="宋体" w:cs="宋体" w:eastAsia="宋体" w:hint="default"/>
                <w:sz w:val="21"/>
                <w:szCs w:val="21"/>
              </w:rPr>
            </w:pPr>
            <w:r>
              <w:rPr>
                <w:rFonts w:ascii="宋体" w:hAnsi="宋体" w:cs="宋体" w:eastAsia="宋体" w:hint="default"/>
                <w:sz w:val="21"/>
                <w:szCs w:val="21"/>
              </w:rPr>
              <w:t>现场出</w:t>
            </w:r>
            <w:r>
              <w:rPr>
                <w:rFonts w:ascii="宋体" w:hAnsi="宋体" w:cs="宋体" w:eastAsia="宋体" w:hint="default"/>
                <w:spacing w:val="-102"/>
                <w:sz w:val="21"/>
                <w:szCs w:val="21"/>
              </w:rPr>
              <w:t> </w:t>
            </w:r>
            <w:r>
              <w:rPr>
                <w:rFonts w:ascii="宋体" w:hAnsi="宋体" w:cs="宋体" w:eastAsia="宋体" w:hint="default"/>
                <w:sz w:val="21"/>
                <w:szCs w:val="21"/>
              </w:rPr>
              <w:t>席次数</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73" w:lineRule="auto"/>
              <w:ind w:left="211" w:right="101" w:hanging="106"/>
              <w:jc w:val="left"/>
              <w:rPr>
                <w:rFonts w:ascii="宋体" w:hAnsi="宋体" w:cs="宋体" w:eastAsia="宋体" w:hint="default"/>
                <w:sz w:val="21"/>
                <w:szCs w:val="21"/>
              </w:rPr>
            </w:pPr>
            <w:r>
              <w:rPr>
                <w:rFonts w:ascii="宋体" w:hAnsi="宋体" w:cs="宋体" w:eastAsia="宋体" w:hint="default"/>
                <w:sz w:val="21"/>
                <w:szCs w:val="21"/>
              </w:rPr>
              <w:t>以通讯方式</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参加次数</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595" w:right="170" w:hanging="420"/>
              <w:jc w:val="left"/>
              <w:rPr>
                <w:rFonts w:ascii="宋体" w:hAnsi="宋体" w:cs="宋体" w:eastAsia="宋体" w:hint="default"/>
                <w:sz w:val="21"/>
                <w:szCs w:val="21"/>
              </w:rPr>
            </w:pPr>
            <w:r>
              <w:rPr>
                <w:rFonts w:ascii="宋体" w:hAnsi="宋体" w:cs="宋体" w:eastAsia="宋体" w:hint="default"/>
                <w:sz w:val="21"/>
                <w:szCs w:val="21"/>
              </w:rPr>
              <w:t>委托出席次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数</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缺席次数</w:t>
            </w:r>
          </w:p>
        </w:tc>
        <w:tc>
          <w:tcPr>
            <w:tcW w:w="1013"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179" w:right="182"/>
              <w:jc w:val="both"/>
              <w:rPr>
                <w:rFonts w:ascii="宋体" w:hAnsi="宋体" w:cs="宋体" w:eastAsia="宋体" w:hint="default"/>
                <w:sz w:val="21"/>
                <w:szCs w:val="21"/>
              </w:rPr>
            </w:pPr>
            <w:r>
              <w:rPr>
                <w:rFonts w:ascii="宋体" w:hAnsi="宋体" w:cs="宋体" w:eastAsia="宋体" w:hint="default"/>
                <w:sz w:val="21"/>
                <w:szCs w:val="21"/>
              </w:rPr>
              <w:t>是否连</w:t>
            </w:r>
            <w:r>
              <w:rPr>
                <w:rFonts w:ascii="宋体" w:hAnsi="宋体" w:cs="宋体" w:eastAsia="宋体" w:hint="default"/>
                <w:spacing w:val="-102"/>
                <w:sz w:val="21"/>
                <w:szCs w:val="21"/>
              </w:rPr>
              <w:t> </w:t>
            </w:r>
            <w:r>
              <w:rPr>
                <w:rFonts w:ascii="宋体" w:hAnsi="宋体" w:cs="宋体" w:eastAsia="宋体" w:hint="default"/>
                <w:sz w:val="21"/>
                <w:szCs w:val="21"/>
              </w:rPr>
              <w:t>续两次</w:t>
            </w:r>
            <w:r>
              <w:rPr>
                <w:rFonts w:ascii="宋体" w:hAnsi="宋体" w:cs="宋体" w:eastAsia="宋体" w:hint="default"/>
                <w:spacing w:val="-102"/>
                <w:sz w:val="21"/>
                <w:szCs w:val="21"/>
              </w:rPr>
              <w:t> </w:t>
            </w:r>
            <w:r>
              <w:rPr>
                <w:rFonts w:ascii="宋体" w:hAnsi="宋体" w:cs="宋体" w:eastAsia="宋体" w:hint="default"/>
                <w:sz w:val="21"/>
                <w:szCs w:val="21"/>
              </w:rPr>
              <w:t>缺席</w:t>
            </w:r>
          </w:p>
        </w:tc>
      </w:tr>
      <w:tr>
        <w:trPr>
          <w:trHeight w:val="440" w:hRule="exact"/>
        </w:trPr>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hAnsi="宋体" w:cs="宋体" w:eastAsia="宋体" w:hint="default"/>
                <w:sz w:val="21"/>
                <w:szCs w:val="21"/>
              </w:rPr>
              <w:t>陆文雄</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w w:val="100"/>
                <w:sz w:val="21"/>
              </w:rPr>
              <w:t>7</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434" w:right="0"/>
              <w:jc w:val="left"/>
              <w:rPr>
                <w:rFonts w:ascii="宋体" w:hAnsi="宋体" w:cs="宋体" w:eastAsia="宋体" w:hint="default"/>
                <w:sz w:val="21"/>
                <w:szCs w:val="21"/>
              </w:rPr>
            </w:pPr>
            <w:r>
              <w:rPr>
                <w:rFonts w:ascii="宋体"/>
                <w:w w:val="100"/>
                <w:sz w:val="21"/>
              </w:rPr>
              <w:t>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w w:val="100"/>
                <w:sz w:val="21"/>
              </w:rPr>
              <w:t>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left="647" w:right="0"/>
              <w:jc w:val="left"/>
              <w:rPr>
                <w:rFonts w:ascii="宋体" w:hAnsi="宋体" w:cs="宋体" w:eastAsia="宋体" w:hint="default"/>
                <w:sz w:val="21"/>
                <w:szCs w:val="21"/>
              </w:rPr>
            </w:pPr>
            <w:r>
              <w:rPr>
                <w:rFonts w:ascii="宋体"/>
                <w:w w:val="100"/>
                <w:sz w:val="21"/>
              </w:rPr>
              <w:t>0</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w w:val="100"/>
                <w:sz w:val="21"/>
              </w:rPr>
              <w:t>0</w:t>
            </w:r>
          </w:p>
        </w:tc>
        <w:tc>
          <w:tcPr>
            <w:tcW w:w="1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39" w:hRule="exact"/>
        </w:trPr>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hAnsi="宋体" w:cs="宋体" w:eastAsia="宋体" w:hint="default"/>
                <w:sz w:val="21"/>
                <w:szCs w:val="21"/>
              </w:rPr>
              <w:t>刘万昌</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w w:val="100"/>
                <w:sz w:val="21"/>
              </w:rPr>
              <w:t>7</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434" w:right="0"/>
              <w:jc w:val="left"/>
              <w:rPr>
                <w:rFonts w:ascii="宋体" w:hAnsi="宋体" w:cs="宋体" w:eastAsia="宋体" w:hint="default"/>
                <w:sz w:val="21"/>
                <w:szCs w:val="21"/>
              </w:rPr>
            </w:pPr>
            <w:r>
              <w:rPr>
                <w:rFonts w:ascii="宋体"/>
                <w:w w:val="100"/>
                <w:sz w:val="21"/>
              </w:rPr>
              <w:t>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w w:val="100"/>
                <w:sz w:val="21"/>
              </w:rPr>
              <w:t>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647" w:right="0"/>
              <w:jc w:val="left"/>
              <w:rPr>
                <w:rFonts w:ascii="宋体" w:hAnsi="宋体" w:cs="宋体" w:eastAsia="宋体" w:hint="default"/>
                <w:sz w:val="21"/>
                <w:szCs w:val="21"/>
              </w:rPr>
            </w:pPr>
            <w:r>
              <w:rPr>
                <w:rFonts w:ascii="宋体"/>
                <w:w w:val="100"/>
                <w:sz w:val="21"/>
              </w:rPr>
              <w:t>0</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w w:val="100"/>
                <w:sz w:val="21"/>
              </w:rPr>
              <w:t>0</w:t>
            </w:r>
          </w:p>
        </w:tc>
        <w:tc>
          <w:tcPr>
            <w:tcW w:w="1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42" w:hRule="exact"/>
        </w:trPr>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hAnsi="宋体" w:cs="宋体" w:eastAsia="宋体" w:hint="default"/>
                <w:sz w:val="21"/>
                <w:szCs w:val="21"/>
              </w:rPr>
              <w:t>陈宏科</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w w:val="100"/>
                <w:sz w:val="21"/>
              </w:rPr>
              <w:t>7</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434" w:right="0"/>
              <w:jc w:val="left"/>
              <w:rPr>
                <w:rFonts w:ascii="宋体" w:hAnsi="宋体" w:cs="宋体" w:eastAsia="宋体" w:hint="default"/>
                <w:sz w:val="21"/>
                <w:szCs w:val="21"/>
              </w:rPr>
            </w:pPr>
            <w:r>
              <w:rPr>
                <w:rFonts w:ascii="宋体"/>
                <w:w w:val="100"/>
                <w:sz w:val="21"/>
              </w:rPr>
              <w:t>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w w:val="100"/>
                <w:sz w:val="21"/>
              </w:rPr>
              <w:t>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647" w:right="0"/>
              <w:jc w:val="left"/>
              <w:rPr>
                <w:rFonts w:ascii="宋体" w:hAnsi="宋体" w:cs="宋体" w:eastAsia="宋体" w:hint="default"/>
                <w:sz w:val="21"/>
                <w:szCs w:val="21"/>
              </w:rPr>
            </w:pPr>
            <w:r>
              <w:rPr>
                <w:rFonts w:ascii="宋体"/>
                <w:w w:val="100"/>
                <w:sz w:val="21"/>
              </w:rPr>
              <w:t>0</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w w:val="100"/>
                <w:sz w:val="21"/>
              </w:rPr>
              <w:t>0</w:t>
            </w:r>
          </w:p>
        </w:tc>
        <w:tc>
          <w:tcPr>
            <w:tcW w:w="1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39" w:hRule="exact"/>
        </w:trPr>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hAnsi="宋体" w:cs="宋体" w:eastAsia="宋体" w:hint="default"/>
                <w:sz w:val="21"/>
                <w:szCs w:val="21"/>
              </w:rPr>
              <w:t>杜力耘</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w w:val="100"/>
                <w:sz w:val="21"/>
              </w:rPr>
              <w:t>7</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434" w:right="0"/>
              <w:jc w:val="left"/>
              <w:rPr>
                <w:rFonts w:ascii="宋体" w:hAnsi="宋体" w:cs="宋体" w:eastAsia="宋体" w:hint="default"/>
                <w:sz w:val="21"/>
                <w:szCs w:val="21"/>
              </w:rPr>
            </w:pPr>
            <w:r>
              <w:rPr>
                <w:rFonts w:ascii="宋体"/>
                <w:w w:val="100"/>
                <w:sz w:val="21"/>
              </w:rPr>
              <w:t>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w w:val="100"/>
                <w:sz w:val="21"/>
              </w:rPr>
              <w:t>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647" w:right="0"/>
              <w:jc w:val="left"/>
              <w:rPr>
                <w:rFonts w:ascii="宋体" w:hAnsi="宋体" w:cs="宋体" w:eastAsia="宋体" w:hint="default"/>
                <w:sz w:val="21"/>
                <w:szCs w:val="21"/>
              </w:rPr>
            </w:pPr>
            <w:r>
              <w:rPr>
                <w:rFonts w:ascii="宋体"/>
                <w:w w:val="100"/>
                <w:sz w:val="21"/>
              </w:rPr>
              <w:t>0</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w w:val="100"/>
                <w:sz w:val="21"/>
              </w:rPr>
              <w:t>0</w:t>
            </w:r>
          </w:p>
        </w:tc>
        <w:tc>
          <w:tcPr>
            <w:tcW w:w="1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42" w:hRule="exact"/>
        </w:trPr>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hAnsi="宋体" w:cs="宋体" w:eastAsia="宋体" w:hint="default"/>
                <w:sz w:val="21"/>
                <w:szCs w:val="21"/>
              </w:rPr>
              <w:t>楼晔</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w w:val="100"/>
                <w:sz w:val="21"/>
              </w:rPr>
              <w:t>7</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434" w:right="0"/>
              <w:jc w:val="left"/>
              <w:rPr>
                <w:rFonts w:ascii="宋体" w:hAnsi="宋体" w:cs="宋体" w:eastAsia="宋体" w:hint="default"/>
                <w:sz w:val="21"/>
                <w:szCs w:val="21"/>
              </w:rPr>
            </w:pPr>
            <w:r>
              <w:rPr>
                <w:rFonts w:ascii="宋体"/>
                <w:w w:val="100"/>
                <w:sz w:val="21"/>
              </w:rPr>
              <w:t>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w w:val="100"/>
                <w:sz w:val="21"/>
              </w:rPr>
              <w:t>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647" w:right="0"/>
              <w:jc w:val="left"/>
              <w:rPr>
                <w:rFonts w:ascii="宋体" w:hAnsi="宋体" w:cs="宋体" w:eastAsia="宋体" w:hint="default"/>
                <w:sz w:val="21"/>
                <w:szCs w:val="21"/>
              </w:rPr>
            </w:pPr>
            <w:r>
              <w:rPr>
                <w:rFonts w:ascii="宋体"/>
                <w:w w:val="100"/>
                <w:sz w:val="21"/>
              </w:rPr>
              <w:t>0</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w w:val="100"/>
                <w:sz w:val="21"/>
              </w:rPr>
              <w:t>0</w:t>
            </w:r>
          </w:p>
        </w:tc>
        <w:tc>
          <w:tcPr>
            <w:tcW w:w="1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40" w:lineRule="auto"/>
        <w:jc w:val="center"/>
        <w:rPr>
          <w:rFonts w:ascii="宋体" w:hAnsi="宋体" w:cs="宋体" w:eastAsia="宋体" w:hint="default"/>
          <w:sz w:val="21"/>
          <w:szCs w:val="21"/>
        </w:rPr>
        <w:sectPr>
          <w:pgSz w:w="11910" w:h="16840"/>
          <w:pgMar w:header="893" w:footer="1040" w:top="1520" w:bottom="1220" w:left="760" w:right="740"/>
        </w:sectPr>
      </w:pPr>
    </w:p>
    <w:p>
      <w:pPr>
        <w:spacing w:line="240" w:lineRule="auto" w:before="2"/>
        <w:rPr>
          <w:rFonts w:ascii="宋体" w:hAnsi="宋体" w:cs="宋体" w:eastAsia="宋体" w:hint="default"/>
          <w:sz w:val="3"/>
          <w:szCs w:val="3"/>
        </w:rPr>
      </w:pPr>
    </w:p>
    <w:tbl>
      <w:tblPr>
        <w:tblW w:w="0" w:type="auto"/>
        <w:jc w:val="left"/>
        <w:tblInd w:w="103" w:type="dxa"/>
        <w:tblLayout w:type="fixed"/>
        <w:tblCellMar>
          <w:top w:w="0" w:type="dxa"/>
          <w:left w:w="0" w:type="dxa"/>
          <w:bottom w:w="0" w:type="dxa"/>
          <w:right w:w="0" w:type="dxa"/>
        </w:tblCellMar>
        <w:tblLook w:val="01E0"/>
      </w:tblPr>
      <w:tblGrid>
        <w:gridCol w:w="1640"/>
        <w:gridCol w:w="1274"/>
        <w:gridCol w:w="1136"/>
        <w:gridCol w:w="991"/>
        <w:gridCol w:w="1277"/>
        <w:gridCol w:w="1416"/>
        <w:gridCol w:w="1419"/>
        <w:gridCol w:w="1013"/>
      </w:tblGrid>
      <w:tr>
        <w:trPr>
          <w:trHeight w:val="440" w:hRule="exact"/>
        </w:trPr>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hAnsi="宋体" w:cs="宋体" w:eastAsia="宋体" w:hint="default"/>
                <w:sz w:val="21"/>
                <w:szCs w:val="21"/>
              </w:rPr>
              <w:t>姜蓓蓓</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w w:val="100"/>
                <w:sz w:val="21"/>
              </w:rPr>
              <w:t>7</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434" w:right="0"/>
              <w:jc w:val="left"/>
              <w:rPr>
                <w:rFonts w:ascii="宋体" w:hAnsi="宋体" w:cs="宋体" w:eastAsia="宋体" w:hint="default"/>
                <w:sz w:val="21"/>
                <w:szCs w:val="21"/>
              </w:rPr>
            </w:pPr>
            <w:r>
              <w:rPr>
                <w:rFonts w:ascii="宋体"/>
                <w:w w:val="100"/>
                <w:sz w:val="21"/>
              </w:rPr>
              <w:t>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w w:val="100"/>
                <w:sz w:val="21"/>
              </w:rPr>
              <w:t>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647" w:right="0"/>
              <w:jc w:val="left"/>
              <w:rPr>
                <w:rFonts w:ascii="宋体" w:hAnsi="宋体" w:cs="宋体" w:eastAsia="宋体" w:hint="default"/>
                <w:sz w:val="21"/>
                <w:szCs w:val="21"/>
              </w:rPr>
            </w:pPr>
            <w:r>
              <w:rPr>
                <w:rFonts w:ascii="宋体"/>
                <w:w w:val="100"/>
                <w:sz w:val="21"/>
              </w:rPr>
              <w:t>0</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w w:val="100"/>
                <w:sz w:val="21"/>
              </w:rPr>
              <w:t>0</w:t>
            </w:r>
          </w:p>
        </w:tc>
        <w:tc>
          <w:tcPr>
            <w:tcW w:w="1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39" w:hRule="exact"/>
        </w:trPr>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hAnsi="宋体" w:cs="宋体" w:eastAsia="宋体" w:hint="default"/>
                <w:sz w:val="21"/>
                <w:szCs w:val="21"/>
              </w:rPr>
              <w:t>严义埙</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w w:val="100"/>
                <w:sz w:val="21"/>
              </w:rPr>
              <w:t>7</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434" w:right="0"/>
              <w:jc w:val="left"/>
              <w:rPr>
                <w:rFonts w:ascii="宋体" w:hAnsi="宋体" w:cs="宋体" w:eastAsia="宋体" w:hint="default"/>
                <w:sz w:val="21"/>
                <w:szCs w:val="21"/>
              </w:rPr>
            </w:pPr>
            <w:r>
              <w:rPr>
                <w:rFonts w:ascii="宋体"/>
                <w:w w:val="100"/>
                <w:sz w:val="21"/>
              </w:rPr>
              <w:t>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w w:val="100"/>
                <w:sz w:val="21"/>
              </w:rPr>
              <w:t>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647" w:right="0"/>
              <w:jc w:val="left"/>
              <w:rPr>
                <w:rFonts w:ascii="宋体" w:hAnsi="宋体" w:cs="宋体" w:eastAsia="宋体" w:hint="default"/>
                <w:sz w:val="21"/>
                <w:szCs w:val="21"/>
              </w:rPr>
            </w:pPr>
            <w:r>
              <w:rPr>
                <w:rFonts w:ascii="宋体"/>
                <w:w w:val="100"/>
                <w:sz w:val="21"/>
              </w:rPr>
              <w:t>0</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w w:val="100"/>
                <w:sz w:val="21"/>
              </w:rPr>
              <w:t>0</w:t>
            </w:r>
          </w:p>
        </w:tc>
        <w:tc>
          <w:tcPr>
            <w:tcW w:w="1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42" w:hRule="exact"/>
        </w:trPr>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hAnsi="宋体" w:cs="宋体" w:eastAsia="宋体" w:hint="default"/>
                <w:sz w:val="21"/>
                <w:szCs w:val="21"/>
              </w:rPr>
              <w:t>陈杰平</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w w:val="100"/>
                <w:sz w:val="21"/>
              </w:rPr>
              <w:t>7</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434" w:right="0"/>
              <w:jc w:val="left"/>
              <w:rPr>
                <w:rFonts w:ascii="宋体" w:hAnsi="宋体" w:cs="宋体" w:eastAsia="宋体" w:hint="default"/>
                <w:sz w:val="21"/>
                <w:szCs w:val="21"/>
              </w:rPr>
            </w:pPr>
            <w:r>
              <w:rPr>
                <w:rFonts w:ascii="宋体"/>
                <w:w w:val="100"/>
                <w:sz w:val="21"/>
              </w:rPr>
              <w:t>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w w:val="100"/>
                <w:sz w:val="21"/>
              </w:rPr>
              <w:t>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647" w:right="0"/>
              <w:jc w:val="left"/>
              <w:rPr>
                <w:rFonts w:ascii="宋体" w:hAnsi="宋体" w:cs="宋体" w:eastAsia="宋体" w:hint="default"/>
                <w:sz w:val="21"/>
                <w:szCs w:val="21"/>
              </w:rPr>
            </w:pPr>
            <w:r>
              <w:rPr>
                <w:rFonts w:ascii="宋体"/>
                <w:w w:val="100"/>
                <w:sz w:val="21"/>
              </w:rPr>
              <w:t>0</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w w:val="100"/>
                <w:sz w:val="21"/>
              </w:rPr>
              <w:t>0</w:t>
            </w:r>
          </w:p>
        </w:tc>
        <w:tc>
          <w:tcPr>
            <w:tcW w:w="1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39" w:hRule="exact"/>
        </w:trPr>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hAnsi="宋体" w:cs="宋体" w:eastAsia="宋体" w:hint="default"/>
                <w:sz w:val="21"/>
                <w:szCs w:val="21"/>
              </w:rPr>
              <w:t>朱范予</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w w:val="100"/>
                <w:sz w:val="21"/>
              </w:rPr>
              <w:t>7</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434" w:right="0"/>
              <w:jc w:val="left"/>
              <w:rPr>
                <w:rFonts w:ascii="宋体" w:hAnsi="宋体" w:cs="宋体" w:eastAsia="宋体" w:hint="default"/>
                <w:sz w:val="21"/>
                <w:szCs w:val="21"/>
              </w:rPr>
            </w:pPr>
            <w:r>
              <w:rPr>
                <w:rFonts w:ascii="宋体"/>
                <w:w w:val="100"/>
                <w:sz w:val="21"/>
              </w:rPr>
              <w:t>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w w:val="100"/>
                <w:sz w:val="21"/>
              </w:rPr>
              <w:t>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647" w:right="0"/>
              <w:jc w:val="left"/>
              <w:rPr>
                <w:rFonts w:ascii="宋体" w:hAnsi="宋体" w:cs="宋体" w:eastAsia="宋体" w:hint="default"/>
                <w:sz w:val="21"/>
                <w:szCs w:val="21"/>
              </w:rPr>
            </w:pPr>
            <w:r>
              <w:rPr>
                <w:rFonts w:ascii="宋体"/>
                <w:w w:val="100"/>
                <w:sz w:val="21"/>
              </w:rPr>
              <w:t>0</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w w:val="100"/>
                <w:sz w:val="21"/>
              </w:rPr>
              <w:t>0</w:t>
            </w:r>
          </w:p>
        </w:tc>
        <w:tc>
          <w:tcPr>
            <w:tcW w:w="1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42" w:hRule="exact"/>
        </w:trPr>
        <w:tc>
          <w:tcPr>
            <w:tcW w:w="10166" w:type="dxa"/>
            <w:gridSpan w:val="8"/>
            <w:tcBorders>
              <w:top w:val="single" w:sz="6" w:space="0" w:color="000000"/>
              <w:left w:val="single" w:sz="6" w:space="0" w:color="000000"/>
              <w:bottom w:val="single" w:sz="6" w:space="0" w:color="000000"/>
              <w:right w:val="single" w:sz="6"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p>
      <w:pPr>
        <w:spacing w:before="26"/>
        <w:ind w:left="1038" w:right="0" w:firstLine="0"/>
        <w:jc w:val="left"/>
        <w:rPr>
          <w:rFonts w:ascii="宋体" w:hAnsi="宋体" w:cs="宋体" w:eastAsia="宋体" w:hint="default"/>
          <w:sz w:val="24"/>
          <w:szCs w:val="24"/>
        </w:rPr>
      </w:pPr>
      <w:r>
        <w:rPr>
          <w:rFonts w:ascii="宋体" w:hAnsi="宋体" w:cs="宋体" w:eastAsia="宋体" w:hint="default"/>
          <w:b/>
          <w:bCs/>
          <w:sz w:val="24"/>
          <w:szCs w:val="24"/>
        </w:rPr>
        <w:t>六、</w:t>
      </w:r>
      <w:r>
        <w:rPr>
          <w:rFonts w:ascii="宋体" w:hAnsi="宋体" w:cs="宋体" w:eastAsia="宋体" w:hint="default"/>
          <w:b/>
          <w:bCs/>
          <w:spacing w:val="-82"/>
          <w:sz w:val="24"/>
          <w:szCs w:val="24"/>
        </w:rPr>
        <w:t> </w:t>
      </w:r>
      <w:r>
        <w:rPr>
          <w:rFonts w:ascii="宋体" w:hAnsi="宋体" w:cs="宋体" w:eastAsia="宋体" w:hint="default"/>
          <w:b/>
          <w:bCs/>
          <w:sz w:val="24"/>
          <w:szCs w:val="24"/>
        </w:rPr>
        <w:t>业务、人员、资产、机构、财务等方面独立情况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408" w:lineRule="auto" w:before="163"/>
        <w:ind w:left="1038" w:right="0" w:firstLine="422"/>
        <w:jc w:val="left"/>
      </w:pPr>
      <w:r>
        <w:rPr>
          <w:spacing w:val="-4"/>
        </w:rPr>
        <w:t>公司在业务、人员、资产、机构、财务等方面与公司股东完全分开，具有独立、完整的</w:t>
      </w:r>
      <w:r>
        <w:rPr>
          <w:w w:val="100"/>
        </w:rPr>
        <w:t> </w:t>
      </w:r>
      <w:r>
        <w:rPr/>
        <w:t>资产和业务，具备面向市场的自主经营能力。</w:t>
      </w:r>
    </w:p>
    <w:p>
      <w:pPr>
        <w:spacing w:line="444" w:lineRule="auto" w:before="87"/>
        <w:ind w:left="1458" w:right="0" w:hanging="42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20"/>
          <w:sz w:val="21"/>
          <w:szCs w:val="21"/>
        </w:rPr>
        <w:t> </w:t>
      </w:r>
      <w:r>
        <w:rPr>
          <w:rFonts w:ascii="宋体" w:hAnsi="宋体" w:cs="宋体" w:eastAsia="宋体" w:hint="default"/>
          <w:b/>
          <w:bCs/>
          <w:sz w:val="21"/>
          <w:szCs w:val="21"/>
        </w:rPr>
        <w:t>业务独立情况</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sz w:val="21"/>
          <w:szCs w:val="21"/>
        </w:rPr>
        <w:t>公司所从事的是数据中心</w:t>
      </w:r>
      <w:r>
        <w:rPr>
          <w:rFonts w:ascii="宋体" w:hAnsi="宋体" w:cs="宋体" w:eastAsia="宋体" w:hint="default"/>
          <w:spacing w:val="-4"/>
          <w:sz w:val="21"/>
          <w:szCs w:val="21"/>
        </w:rPr>
        <w:t>IT</w:t>
      </w:r>
      <w:r>
        <w:rPr>
          <w:rFonts w:ascii="宋体" w:hAnsi="宋体" w:cs="宋体" w:eastAsia="宋体" w:hint="default"/>
          <w:spacing w:val="-4"/>
          <w:sz w:val="21"/>
          <w:szCs w:val="21"/>
        </w:rPr>
        <w:t>基础设施第三方服务。在业务上，公司拥有独立的业务经营</w:t>
      </w:r>
    </w:p>
    <w:p>
      <w:pPr>
        <w:pStyle w:val="BodyText"/>
        <w:spacing w:line="408" w:lineRule="auto" w:before="14"/>
        <w:ind w:left="1038" w:right="0"/>
        <w:jc w:val="left"/>
      </w:pPr>
      <w:r>
        <w:rPr>
          <w:spacing w:val="-4"/>
        </w:rPr>
        <w:t>体系和直接面向市场独立经营的能力，包括拥有独立的技术研发支持体系、客户服务体系与</w:t>
      </w:r>
      <w:r>
        <w:rPr>
          <w:spacing w:val="-40"/>
        </w:rPr>
        <w:t> </w:t>
      </w:r>
      <w:r>
        <w:rPr>
          <w:spacing w:val="-40"/>
        </w:rPr>
      </w:r>
      <w:r>
        <w:rPr/>
        <w:t>市场营销体系，与股东之间不存在竞争关系或业务上依赖股东的情况。</w:t>
      </w:r>
    </w:p>
    <w:p>
      <w:pPr>
        <w:spacing w:line="444" w:lineRule="auto" w:before="84"/>
        <w:ind w:left="1458" w:right="0" w:hanging="42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20"/>
          <w:sz w:val="21"/>
          <w:szCs w:val="21"/>
        </w:rPr>
        <w:t> </w:t>
      </w:r>
      <w:r>
        <w:rPr>
          <w:rFonts w:ascii="宋体" w:hAnsi="宋体" w:cs="宋体" w:eastAsia="宋体" w:hint="default"/>
          <w:b/>
          <w:bCs/>
          <w:sz w:val="21"/>
          <w:szCs w:val="21"/>
        </w:rPr>
        <w:t>人员独立情况</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7"/>
          <w:sz w:val="21"/>
          <w:szCs w:val="21"/>
        </w:rPr>
        <w:t>公司总经理、副总经理、财务总监、董事会秘书等高级管理人员的产生符合法律、法规、</w:t>
      </w:r>
    </w:p>
    <w:p>
      <w:pPr>
        <w:pStyle w:val="BodyText"/>
        <w:spacing w:line="408" w:lineRule="auto" w:before="15"/>
        <w:ind w:left="1038" w:right="0"/>
        <w:jc w:val="left"/>
      </w:pPr>
      <w:r>
        <w:rPr>
          <w:spacing w:val="-4"/>
        </w:rPr>
        <w:t>规范性文件以及《公司章程》的有关规定，未在控股股东、实际控制人及其控制的其他企业</w:t>
      </w:r>
      <w:r>
        <w:rPr>
          <w:spacing w:val="-45"/>
        </w:rPr>
        <w:t> </w:t>
      </w:r>
      <w:r>
        <w:rPr>
          <w:spacing w:val="-45"/>
        </w:rPr>
      </w:r>
      <w:r>
        <w:rPr>
          <w:spacing w:val="-2"/>
        </w:rPr>
        <w:t>担任除董事、监事以外的任何职务，未在控股股东、实际控制人及其控制的其他企业领薪。</w:t>
      </w:r>
      <w:r>
        <w:rPr>
          <w:spacing w:val="-31"/>
        </w:rPr>
        <w:t> </w:t>
      </w:r>
      <w:r>
        <w:rPr>
          <w:spacing w:val="-31"/>
        </w:rPr>
      </w:r>
      <w:r>
        <w:rPr/>
        <w:t>公司财务人员也不存在在控股股东、实际控制人及其控制的其他企业兼职的情况。</w:t>
      </w:r>
    </w:p>
    <w:p>
      <w:pPr>
        <w:spacing w:line="441" w:lineRule="auto" w:before="87"/>
        <w:ind w:left="1460" w:right="0" w:hanging="423"/>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20"/>
          <w:sz w:val="21"/>
          <w:szCs w:val="21"/>
        </w:rPr>
        <w:t> </w:t>
      </w:r>
      <w:r>
        <w:rPr>
          <w:rFonts w:ascii="宋体" w:hAnsi="宋体" w:cs="宋体" w:eastAsia="宋体" w:hint="default"/>
          <w:b/>
          <w:bCs/>
          <w:sz w:val="21"/>
          <w:szCs w:val="21"/>
        </w:rPr>
        <w:t>资产独立情况</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sz w:val="21"/>
          <w:szCs w:val="21"/>
        </w:rPr>
        <w:t>公司合法拥有与经营有关的资产，拥有独立完整的资产结构。公司没有以自身资产、权</w:t>
      </w:r>
    </w:p>
    <w:p>
      <w:pPr>
        <w:pStyle w:val="BodyText"/>
        <w:spacing w:line="408" w:lineRule="auto" w:before="16"/>
        <w:ind w:left="1038" w:right="0"/>
        <w:jc w:val="left"/>
      </w:pPr>
      <w:r>
        <w:rPr>
          <w:spacing w:val="-4"/>
        </w:rPr>
        <w:t>益或信誉为股东提供担保，也未将以公司名义获得的借款、授信额度转借给各股东。公司对</w:t>
      </w:r>
      <w:r>
        <w:rPr>
          <w:spacing w:val="-44"/>
        </w:rPr>
        <w:t> </w:t>
      </w:r>
      <w:r>
        <w:rPr>
          <w:spacing w:val="-44"/>
        </w:rPr>
      </w:r>
      <w:r>
        <w:rPr>
          <w:spacing w:val="-2"/>
        </w:rPr>
        <w:t>所有资产有完全的控制支配权，不存在资产、资金被控股股东占用而损害公司利益的情况。</w:t>
      </w:r>
      <w:r>
        <w:rPr/>
      </w:r>
    </w:p>
    <w:p>
      <w:pPr>
        <w:spacing w:line="444" w:lineRule="auto" w:before="87"/>
        <w:ind w:left="1458" w:right="0" w:hanging="42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20"/>
          <w:sz w:val="21"/>
          <w:szCs w:val="21"/>
        </w:rPr>
        <w:t> </w:t>
      </w:r>
      <w:r>
        <w:rPr>
          <w:rFonts w:ascii="宋体" w:hAnsi="宋体" w:cs="宋体" w:eastAsia="宋体" w:hint="default"/>
          <w:b/>
          <w:bCs/>
          <w:sz w:val="21"/>
          <w:szCs w:val="21"/>
        </w:rPr>
        <w:t>机构独立情况</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公司依法设置了股东大会、董事会、监事会等决策及监督机构，完善了各项规章制度，</w:t>
      </w:r>
    </w:p>
    <w:p>
      <w:pPr>
        <w:pStyle w:val="BodyText"/>
        <w:spacing w:line="408" w:lineRule="auto" w:before="14"/>
        <w:ind w:left="1038" w:right="1049"/>
        <w:jc w:val="both"/>
      </w:pPr>
      <w:r>
        <w:rPr>
          <w:spacing w:val="-4"/>
        </w:rPr>
        <w:t>法人治理结构规范有效。本公司具有独立的生产经营和办公机构，完全独立于控股股东及实</w:t>
      </w:r>
      <w:r>
        <w:rPr>
          <w:spacing w:val="-41"/>
        </w:rPr>
        <w:t> </w:t>
      </w:r>
      <w:r>
        <w:rPr>
          <w:spacing w:val="-41"/>
        </w:rPr>
      </w:r>
      <w:r>
        <w:rPr>
          <w:spacing w:val="-4"/>
        </w:rPr>
        <w:t>际控制人，不存在混合经营、合署办公的情况。本公司及下属各职能部门与股东、其他关联</w:t>
      </w:r>
      <w:r>
        <w:rPr>
          <w:spacing w:val="-45"/>
        </w:rPr>
        <w:t> </w:t>
      </w:r>
      <w:r>
        <w:rPr>
          <w:spacing w:val="-45"/>
        </w:rPr>
      </w:r>
      <w:r>
        <w:rPr>
          <w:spacing w:val="-4"/>
        </w:rPr>
        <w:t>方及其职能部门之间不存在上下级关系，不存在股东及其他关联方干预本公司机构设置、经</w:t>
      </w:r>
      <w:r>
        <w:rPr>
          <w:spacing w:val="-41"/>
        </w:rPr>
        <w:t> </w:t>
      </w:r>
      <w:r>
        <w:rPr>
          <w:spacing w:val="-41"/>
        </w:rPr>
      </w:r>
      <w:r>
        <w:rPr/>
        <w:t>营活动的情况。</w:t>
      </w:r>
    </w:p>
    <w:p>
      <w:pPr>
        <w:spacing w:after="0" w:line="408" w:lineRule="auto"/>
        <w:jc w:val="both"/>
        <w:sectPr>
          <w:pgSz w:w="11910" w:h="16840"/>
          <w:pgMar w:header="893" w:footer="1040" w:top="1520" w:bottom="1220" w:left="760" w:right="740"/>
        </w:sectPr>
      </w:pPr>
    </w:p>
    <w:p>
      <w:pPr>
        <w:spacing w:line="441" w:lineRule="auto" w:before="105"/>
        <w:ind w:left="883" w:right="0" w:hanging="526"/>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20"/>
          <w:sz w:val="21"/>
          <w:szCs w:val="21"/>
        </w:rPr>
        <w:t> </w:t>
      </w:r>
      <w:r>
        <w:rPr>
          <w:rFonts w:ascii="宋体" w:hAnsi="宋体" w:cs="宋体" w:eastAsia="宋体" w:hint="default"/>
          <w:b/>
          <w:bCs/>
          <w:sz w:val="21"/>
          <w:szCs w:val="21"/>
        </w:rPr>
        <w:t>财务独立情况</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公司设立了独立的财务部门，设财务总监一名，并配备了专职的财务工作人员，能独</w:t>
      </w:r>
    </w:p>
    <w:p>
      <w:pPr>
        <w:pStyle w:val="BodyText"/>
        <w:spacing w:line="408" w:lineRule="auto" w:before="16"/>
        <w:ind w:left="358" w:right="371"/>
        <w:jc w:val="both"/>
      </w:pPr>
      <w:r>
        <w:rPr>
          <w:spacing w:val="-4"/>
        </w:rPr>
        <w:t>立行使职权和履行职责。公司根据现行会计制度及相关法律、法规的要求，制定了《财务管</w:t>
      </w:r>
      <w:r>
        <w:rPr>
          <w:spacing w:val="-45"/>
        </w:rPr>
        <w:t> </w:t>
      </w:r>
      <w:r>
        <w:rPr>
          <w:spacing w:val="-45"/>
        </w:rPr>
      </w:r>
      <w:r>
        <w:rPr>
          <w:spacing w:val="-4"/>
        </w:rPr>
        <w:t>理制度》等内部财务制度。建立了独立的财务核算体系，具有独立、规范的财务会计制度和</w:t>
      </w:r>
      <w:r>
        <w:rPr>
          <w:spacing w:val="-45"/>
        </w:rPr>
        <w:t> </w:t>
      </w:r>
      <w:r>
        <w:rPr>
          <w:spacing w:val="-45"/>
        </w:rPr>
      </w:r>
      <w:r>
        <w:rPr>
          <w:spacing w:val="-4"/>
        </w:rPr>
        <w:t>对分公司、子公司的财务管理制度。公司独立开设银行账号，不与控股股东、关联企业或其</w:t>
      </w:r>
      <w:r>
        <w:rPr>
          <w:spacing w:val="-48"/>
        </w:rPr>
        <w:t> </w:t>
      </w:r>
      <w:r>
        <w:rPr>
          <w:spacing w:val="-48"/>
        </w:rPr>
      </w:r>
      <w:r>
        <w:rPr/>
        <w:t>他任何单位或个人共用银行账号，依法独立进行纳税申报，履行纳税义务。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0"/>
        <w:ind w:left="358" w:right="0" w:firstLine="0"/>
        <w:jc w:val="both"/>
        <w:rPr>
          <w:rFonts w:ascii="宋体" w:hAnsi="宋体" w:cs="宋体" w:eastAsia="宋体" w:hint="default"/>
          <w:sz w:val="24"/>
          <w:szCs w:val="24"/>
        </w:rPr>
      </w:pPr>
      <w:r>
        <w:rPr>
          <w:rFonts w:ascii="宋体" w:hAnsi="宋体" w:cs="宋体" w:eastAsia="宋体" w:hint="default"/>
          <w:b/>
          <w:bCs/>
          <w:sz w:val="24"/>
          <w:szCs w:val="24"/>
        </w:rPr>
        <w:t>七、</w:t>
      </w:r>
      <w:r>
        <w:rPr>
          <w:rFonts w:ascii="宋体" w:hAnsi="宋体" w:cs="宋体" w:eastAsia="宋体" w:hint="default"/>
          <w:b/>
          <w:bCs/>
          <w:spacing w:val="-80"/>
          <w:sz w:val="24"/>
          <w:szCs w:val="24"/>
        </w:rPr>
        <w:t> </w:t>
      </w:r>
      <w:r>
        <w:rPr>
          <w:rFonts w:ascii="宋体" w:hAnsi="宋体" w:cs="宋体" w:eastAsia="宋体" w:hint="default"/>
          <w:b/>
          <w:bCs/>
          <w:sz w:val="24"/>
          <w:szCs w:val="24"/>
        </w:rPr>
        <w:t>公司开展投资者关系管理的情况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408" w:lineRule="auto" w:before="163"/>
        <w:ind w:left="358" w:right="0" w:firstLine="525"/>
        <w:jc w:val="left"/>
      </w:pPr>
      <w:r>
        <w:rPr>
          <w:spacing w:val="-4"/>
        </w:rPr>
        <w:t>公司一直重视投资者关系管理工作。公司董事会审议通过了《投资者关系管理制度》，</w:t>
      </w:r>
      <w:r>
        <w:rPr>
          <w:w w:val="100"/>
        </w:rPr>
        <w:t> </w:t>
      </w:r>
      <w:r>
        <w:rPr>
          <w:spacing w:val="-4"/>
          <w:w w:val="100"/>
        </w:rPr>
        <w:t>指定董事会秘书办公室为投资者关系管理的职能部门，董事会秘书为投资者关系管理工作的</w:t>
      </w:r>
      <w:r>
        <w:rPr>
          <w:spacing w:val="-89"/>
          <w:w w:val="100"/>
        </w:rPr>
        <w:t> </w:t>
      </w:r>
      <w:r>
        <w:rPr>
          <w:spacing w:val="-89"/>
          <w:w w:val="100"/>
        </w:rPr>
      </w:r>
      <w:r>
        <w:rPr>
          <w:spacing w:val="-4"/>
        </w:rPr>
        <w:t>负责人，组织实施投资者关系的日常管理工作，建立投资者关系管理档案，详细地做好各次</w:t>
      </w:r>
      <w:r>
        <w:rPr>
          <w:spacing w:val="-44"/>
        </w:rPr>
        <w:t> </w:t>
      </w:r>
      <w:r>
        <w:rPr>
          <w:spacing w:val="-44"/>
        </w:rPr>
      </w:r>
      <w:r>
        <w:rPr>
          <w:spacing w:val="-2"/>
        </w:rPr>
        <w:t>接待的资料存档工作。通过设立投资者热线电话、邮箱、接待投资者实地调研等多种方式，</w:t>
      </w:r>
      <w:r>
        <w:rPr>
          <w:spacing w:val="-31"/>
        </w:rPr>
        <w:t> </w:t>
      </w:r>
      <w:r>
        <w:rPr>
          <w:spacing w:val="-31"/>
        </w:rPr>
      </w:r>
      <w:r>
        <w:rPr>
          <w:spacing w:val="-4"/>
        </w:rPr>
        <w:t>保证与投资者的沟通工作。同时，公司通过指定信息披露报纸，准确及时地披露公司应披露</w:t>
      </w:r>
      <w:r>
        <w:rPr>
          <w:spacing w:val="-41"/>
        </w:rPr>
        <w:t> </w:t>
      </w:r>
      <w:r>
        <w:rPr>
          <w:spacing w:val="-41"/>
        </w:rPr>
      </w:r>
      <w:r>
        <w:rPr>
          <w:spacing w:val="-4"/>
        </w:rPr>
        <w:t>的信息，并在公司网站中开设了专门的“投资者关系”栏目，保证与投资者之间沟通渠道的</w:t>
      </w:r>
      <w:r>
        <w:rPr>
          <w:spacing w:val="-42"/>
        </w:rPr>
        <w:t> </w:t>
      </w:r>
      <w:r>
        <w:rPr>
          <w:spacing w:val="-42"/>
        </w:rPr>
      </w:r>
      <w:r>
        <w:rPr>
          <w:spacing w:val="-4"/>
        </w:rPr>
        <w:t>多样性与通畅性。在遵守公平信息披露的相关规定的前提下，耐心细致的解答投资者所关心</w:t>
      </w:r>
      <w:r>
        <w:rPr>
          <w:spacing w:val="-41"/>
        </w:rPr>
        <w:t> </w:t>
      </w:r>
      <w:r>
        <w:rPr>
          <w:spacing w:val="-41"/>
        </w:rPr>
      </w:r>
      <w:r>
        <w:rPr/>
        <w:t>的各类问题。</w:t>
      </w:r>
    </w:p>
    <w:p>
      <w:pPr>
        <w:pStyle w:val="BodyText"/>
        <w:spacing w:line="240" w:lineRule="auto" w:before="87"/>
        <w:ind w:left="883" w:right="0"/>
        <w:jc w:val="left"/>
      </w:pPr>
      <w:r>
        <w:rPr>
          <w:rFonts w:ascii="宋体" w:hAnsi="宋体" w:cs="宋体" w:eastAsia="宋体" w:hint="default"/>
        </w:rPr>
        <w:t>2011</w:t>
      </w:r>
      <w:r>
        <w:rPr/>
        <w:t>年公司接待机构调研及投资者的具体情况如下：</w:t>
      </w:r>
    </w:p>
    <w:p>
      <w:pPr>
        <w:spacing w:line="240" w:lineRule="auto" w:before="10"/>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922"/>
        <w:gridCol w:w="1321"/>
        <w:gridCol w:w="1274"/>
        <w:gridCol w:w="2268"/>
        <w:gridCol w:w="1964"/>
      </w:tblGrid>
      <w:tr>
        <w:trPr>
          <w:trHeight w:val="989" w:hRule="exact"/>
        </w:trPr>
        <w:tc>
          <w:tcPr>
            <w:tcW w:w="1922"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14"/>
              <w:jc w:val="center"/>
              <w:rPr>
                <w:rFonts w:ascii="宋体" w:hAnsi="宋体" w:cs="宋体" w:eastAsia="宋体" w:hint="default"/>
                <w:sz w:val="21"/>
                <w:szCs w:val="21"/>
              </w:rPr>
            </w:pPr>
            <w:r>
              <w:rPr>
                <w:rFonts w:ascii="宋体" w:hAnsi="宋体" w:cs="宋体" w:eastAsia="宋体" w:hint="default"/>
                <w:sz w:val="21"/>
                <w:szCs w:val="21"/>
              </w:rPr>
              <w:t>接待时间</w:t>
            </w:r>
          </w:p>
        </w:tc>
        <w:tc>
          <w:tcPr>
            <w:tcW w:w="1321"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接待地点</w:t>
            </w:r>
          </w:p>
        </w:tc>
        <w:tc>
          <w:tcPr>
            <w:tcW w:w="1274"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209"/>
              <w:jc w:val="right"/>
              <w:rPr>
                <w:rFonts w:ascii="宋体" w:hAnsi="宋体" w:cs="宋体" w:eastAsia="宋体" w:hint="default"/>
                <w:sz w:val="21"/>
                <w:szCs w:val="21"/>
              </w:rPr>
            </w:pPr>
            <w:r>
              <w:rPr>
                <w:rFonts w:ascii="宋体" w:hAnsi="宋体" w:cs="宋体" w:eastAsia="宋体" w:hint="default"/>
                <w:spacing w:val="-1"/>
                <w:sz w:val="21"/>
                <w:szCs w:val="21"/>
              </w:rPr>
              <w:t>调研方式</w:t>
            </w:r>
          </w:p>
        </w:tc>
        <w:tc>
          <w:tcPr>
            <w:tcW w:w="2268"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调研人</w:t>
            </w:r>
          </w:p>
        </w:tc>
        <w:tc>
          <w:tcPr>
            <w:tcW w:w="1964" w:type="dxa"/>
            <w:tcBorders>
              <w:top w:val="single" w:sz="17" w:space="0" w:color="000000"/>
              <w:left w:val="single" w:sz="4" w:space="0" w:color="000000"/>
              <w:bottom w:val="single" w:sz="4" w:space="0" w:color="000000"/>
              <w:right w:val="single" w:sz="17"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556" w:right="0"/>
              <w:jc w:val="left"/>
              <w:rPr>
                <w:rFonts w:ascii="宋体" w:hAnsi="宋体" w:cs="宋体" w:eastAsia="宋体" w:hint="default"/>
                <w:sz w:val="21"/>
                <w:szCs w:val="21"/>
              </w:rPr>
            </w:pPr>
            <w:r>
              <w:rPr>
                <w:rFonts w:ascii="宋体" w:hAnsi="宋体" w:cs="宋体" w:eastAsia="宋体" w:hint="default"/>
                <w:sz w:val="21"/>
                <w:szCs w:val="21"/>
              </w:rPr>
              <w:t>主要内容</w:t>
            </w:r>
          </w:p>
        </w:tc>
      </w:tr>
      <w:tr>
        <w:trPr>
          <w:trHeight w:val="1981" w:hRule="exact"/>
        </w:trPr>
        <w:tc>
          <w:tcPr>
            <w:tcW w:w="1922"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2"/>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09</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08</w:t>
            </w:r>
            <w:r>
              <w:rPr>
                <w:rFonts w:ascii="宋体" w:hAnsi="宋体" w:cs="宋体" w:eastAsia="宋体" w:hint="default"/>
                <w:spacing w:val="-57"/>
                <w:sz w:val="21"/>
                <w:szCs w:val="21"/>
              </w:rPr>
              <w:t> </w:t>
            </w:r>
            <w:r>
              <w:rPr>
                <w:rFonts w:ascii="宋体" w:hAnsi="宋体" w:cs="宋体" w:eastAsia="宋体" w:hint="default"/>
                <w:sz w:val="21"/>
                <w:szCs w:val="21"/>
              </w:rPr>
              <w:t>日</w:t>
            </w:r>
          </w:p>
        </w:tc>
        <w:tc>
          <w:tcPr>
            <w:tcW w:w="1321"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公司会议室</w:t>
            </w:r>
          </w:p>
        </w:tc>
        <w:tc>
          <w:tcPr>
            <w:tcW w:w="1274"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9"/>
              <w:jc w:val="right"/>
              <w:rPr>
                <w:rFonts w:ascii="宋体" w:hAnsi="宋体" w:cs="宋体" w:eastAsia="宋体" w:hint="default"/>
                <w:sz w:val="21"/>
                <w:szCs w:val="21"/>
              </w:rPr>
            </w:pPr>
            <w:r>
              <w:rPr>
                <w:rFonts w:ascii="宋体" w:hAnsi="宋体" w:cs="宋体" w:eastAsia="宋体" w:hint="default"/>
                <w:spacing w:val="-1"/>
                <w:sz w:val="21"/>
                <w:szCs w:val="21"/>
              </w:rPr>
              <w:t>实地调研</w:t>
            </w:r>
          </w:p>
        </w:tc>
        <w:tc>
          <w:tcPr>
            <w:tcW w:w="2268" w:type="dxa"/>
            <w:tcBorders>
              <w:top w:val="single" w:sz="4" w:space="0" w:color="000000"/>
              <w:left w:val="single" w:sz="4" w:space="0" w:color="000000"/>
              <w:bottom w:val="single" w:sz="17" w:space="0" w:color="000000"/>
              <w:right w:val="single" w:sz="4" w:space="0" w:color="000000"/>
            </w:tcBorders>
          </w:tcPr>
          <w:p>
            <w:pPr>
              <w:pStyle w:val="TableParagraph"/>
              <w:spacing w:line="273" w:lineRule="auto" w:before="28"/>
              <w:ind w:left="103" w:right="98" w:hanging="3"/>
              <w:jc w:val="center"/>
              <w:rPr>
                <w:rFonts w:ascii="宋体" w:hAnsi="宋体" w:cs="宋体" w:eastAsia="宋体" w:hint="default"/>
                <w:sz w:val="21"/>
                <w:szCs w:val="21"/>
              </w:rPr>
            </w:pPr>
            <w:r>
              <w:rPr>
                <w:rFonts w:ascii="宋体" w:hAnsi="宋体" w:cs="宋体" w:eastAsia="宋体" w:hint="default"/>
                <w:sz w:val="21"/>
                <w:szCs w:val="21"/>
              </w:rPr>
              <w:t>天相投资顾问有限公</w:t>
            </w:r>
            <w:r>
              <w:rPr>
                <w:rFonts w:ascii="宋体" w:hAnsi="宋体" w:cs="宋体" w:eastAsia="宋体" w:hint="default"/>
                <w:w w:val="100"/>
                <w:sz w:val="21"/>
                <w:szCs w:val="21"/>
              </w:rPr>
              <w:t> </w:t>
            </w:r>
            <w:r>
              <w:rPr>
                <w:rFonts w:ascii="宋体" w:hAnsi="宋体" w:cs="宋体" w:eastAsia="宋体" w:hint="default"/>
                <w:spacing w:val="-6"/>
                <w:sz w:val="21"/>
                <w:szCs w:val="21"/>
              </w:rPr>
              <w:t>司、中国国际金融有限</w:t>
            </w:r>
            <w:r>
              <w:rPr>
                <w:rFonts w:ascii="宋体" w:hAnsi="宋体" w:cs="宋体" w:eastAsia="宋体" w:hint="default"/>
                <w:w w:val="100"/>
                <w:sz w:val="21"/>
                <w:szCs w:val="21"/>
              </w:rPr>
              <w:t> </w:t>
            </w:r>
            <w:r>
              <w:rPr>
                <w:rFonts w:ascii="宋体" w:hAnsi="宋体" w:cs="宋体" w:eastAsia="宋体" w:hint="default"/>
                <w:spacing w:val="-6"/>
                <w:sz w:val="21"/>
                <w:szCs w:val="21"/>
              </w:rPr>
              <w:t>公司、第一创业证券有</w:t>
            </w:r>
            <w:r>
              <w:rPr>
                <w:rFonts w:ascii="宋体" w:hAnsi="宋体" w:cs="宋体" w:eastAsia="宋体" w:hint="default"/>
                <w:w w:val="100"/>
                <w:sz w:val="21"/>
                <w:szCs w:val="21"/>
              </w:rPr>
              <w:t> </w:t>
            </w:r>
            <w:r>
              <w:rPr>
                <w:rFonts w:ascii="宋体" w:hAnsi="宋体" w:cs="宋体" w:eastAsia="宋体" w:hint="default"/>
                <w:sz w:val="21"/>
                <w:szCs w:val="21"/>
              </w:rPr>
              <w:t>限责任公司、江海证</w:t>
            </w:r>
            <w:r>
              <w:rPr>
                <w:rFonts w:ascii="宋体" w:hAnsi="宋体" w:cs="宋体" w:eastAsia="宋体" w:hint="default"/>
                <w:w w:val="100"/>
                <w:sz w:val="21"/>
                <w:szCs w:val="21"/>
              </w:rPr>
              <w:t> </w:t>
            </w:r>
            <w:r>
              <w:rPr>
                <w:rFonts w:ascii="宋体" w:hAnsi="宋体" w:cs="宋体" w:eastAsia="宋体" w:hint="default"/>
                <w:spacing w:val="-6"/>
                <w:sz w:val="21"/>
                <w:szCs w:val="21"/>
              </w:rPr>
              <w:t>券、盛信资产管理有限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964"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73" w:lineRule="auto"/>
              <w:ind w:left="103" w:right="-22" w:hanging="106"/>
              <w:jc w:val="center"/>
              <w:rPr>
                <w:rFonts w:ascii="宋体" w:hAnsi="宋体" w:cs="宋体" w:eastAsia="宋体" w:hint="default"/>
                <w:sz w:val="21"/>
                <w:szCs w:val="21"/>
              </w:rPr>
            </w:pPr>
            <w:r>
              <w:rPr>
                <w:rFonts w:ascii="宋体" w:hAnsi="宋体" w:cs="宋体" w:eastAsia="宋体" w:hint="default"/>
                <w:sz w:val="21"/>
                <w:szCs w:val="21"/>
              </w:rPr>
              <w:t>公司提供的服务类</w:t>
            </w:r>
            <w:r>
              <w:rPr>
                <w:rFonts w:ascii="宋体" w:hAnsi="宋体" w:cs="宋体" w:eastAsia="宋体" w:hint="default"/>
                <w:w w:val="100"/>
                <w:sz w:val="21"/>
                <w:szCs w:val="21"/>
              </w:rPr>
              <w:t> </w:t>
            </w:r>
            <w:r>
              <w:rPr>
                <w:rFonts w:ascii="宋体" w:hAnsi="宋体" w:cs="宋体" w:eastAsia="宋体" w:hint="default"/>
                <w:spacing w:val="-6"/>
                <w:sz w:val="21"/>
                <w:szCs w:val="21"/>
              </w:rPr>
              <w:t>型、人员增长情况、</w:t>
            </w:r>
            <w:r>
              <w:rPr>
                <w:rFonts w:ascii="宋体" w:hAnsi="宋体" w:cs="宋体" w:eastAsia="宋体" w:hint="default"/>
                <w:w w:val="100"/>
                <w:sz w:val="21"/>
                <w:szCs w:val="21"/>
              </w:rPr>
              <w:t> </w:t>
            </w:r>
            <w:r>
              <w:rPr>
                <w:rFonts w:ascii="宋体" w:hAnsi="宋体" w:cs="宋体" w:eastAsia="宋体" w:hint="default"/>
                <w:sz w:val="21"/>
                <w:szCs w:val="21"/>
              </w:rPr>
              <w:t>国内外第三方的情</w:t>
            </w:r>
            <w:r>
              <w:rPr>
                <w:rFonts w:ascii="宋体" w:hAnsi="宋体" w:cs="宋体" w:eastAsia="宋体" w:hint="default"/>
                <w:w w:val="100"/>
                <w:sz w:val="21"/>
                <w:szCs w:val="21"/>
              </w:rPr>
              <w:t> </w:t>
            </w:r>
            <w:r>
              <w:rPr>
                <w:rFonts w:ascii="宋体" w:hAnsi="宋体" w:cs="宋体" w:eastAsia="宋体" w:hint="default"/>
                <w:sz w:val="21"/>
                <w:szCs w:val="21"/>
              </w:rPr>
              <w:t>况、与第三方、原</w:t>
            </w:r>
            <w:r>
              <w:rPr>
                <w:rFonts w:ascii="宋体" w:hAnsi="宋体" w:cs="宋体" w:eastAsia="宋体" w:hint="default"/>
                <w:w w:val="100"/>
                <w:sz w:val="21"/>
                <w:szCs w:val="21"/>
              </w:rPr>
              <w:t> </w:t>
            </w:r>
            <w:r>
              <w:rPr>
                <w:rFonts w:ascii="宋体" w:hAnsi="宋体" w:cs="宋体" w:eastAsia="宋体" w:hint="default"/>
                <w:sz w:val="21"/>
                <w:szCs w:val="21"/>
              </w:rPr>
              <w:t>厂的竞争情况等</w:t>
            </w:r>
          </w:p>
        </w:tc>
      </w:tr>
    </w:tbl>
    <w:p>
      <w:pPr>
        <w:spacing w:after="0" w:line="273" w:lineRule="auto"/>
        <w:jc w:val="center"/>
        <w:rPr>
          <w:rFonts w:ascii="宋体" w:hAnsi="宋体" w:cs="宋体" w:eastAsia="宋体" w:hint="default"/>
          <w:sz w:val="21"/>
          <w:szCs w:val="21"/>
        </w:rPr>
        <w:sectPr>
          <w:pgSz w:w="11910" w:h="16840"/>
          <w:pgMar w:header="893" w:footer="1040" w:top="1520" w:bottom="1220" w:left="1440" w:right="1420"/>
        </w:sectPr>
      </w:pPr>
    </w:p>
    <w:tbl>
      <w:tblPr>
        <w:tblW w:w="0" w:type="auto"/>
        <w:jc w:val="left"/>
        <w:tblInd w:w="118" w:type="dxa"/>
        <w:tblLayout w:type="fixed"/>
        <w:tblCellMar>
          <w:top w:w="0" w:type="dxa"/>
          <w:left w:w="0" w:type="dxa"/>
          <w:bottom w:w="0" w:type="dxa"/>
          <w:right w:w="0" w:type="dxa"/>
        </w:tblCellMar>
        <w:tblLook w:val="01E0"/>
      </w:tblPr>
      <w:tblGrid>
        <w:gridCol w:w="1922"/>
        <w:gridCol w:w="1321"/>
        <w:gridCol w:w="1274"/>
        <w:gridCol w:w="2268"/>
        <w:gridCol w:w="1964"/>
      </w:tblGrid>
      <w:tr>
        <w:trPr>
          <w:trHeight w:val="2292" w:hRule="exact"/>
        </w:trPr>
        <w:tc>
          <w:tcPr>
            <w:tcW w:w="1922"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09</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7"/>
                <w:sz w:val="21"/>
                <w:szCs w:val="21"/>
              </w:rPr>
              <w:t> </w:t>
            </w:r>
            <w:r>
              <w:rPr>
                <w:rFonts w:ascii="宋体" w:hAnsi="宋体" w:cs="宋体" w:eastAsia="宋体" w:hint="default"/>
                <w:sz w:val="21"/>
                <w:szCs w:val="21"/>
              </w:rPr>
              <w:t>日</w:t>
            </w:r>
          </w:p>
        </w:tc>
        <w:tc>
          <w:tcPr>
            <w:tcW w:w="1321"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9"/>
              <w:ind w:left="1" w:right="0"/>
              <w:jc w:val="center"/>
              <w:rPr>
                <w:rFonts w:ascii="宋体" w:hAnsi="宋体" w:cs="宋体" w:eastAsia="宋体" w:hint="default"/>
                <w:sz w:val="21"/>
                <w:szCs w:val="21"/>
              </w:rPr>
            </w:pPr>
            <w:r>
              <w:rPr>
                <w:rFonts w:ascii="宋体" w:hAnsi="宋体" w:cs="宋体" w:eastAsia="宋体" w:hint="default"/>
                <w:sz w:val="21"/>
                <w:szCs w:val="21"/>
              </w:rPr>
              <w:t>公司会议室</w:t>
            </w:r>
          </w:p>
        </w:tc>
        <w:tc>
          <w:tcPr>
            <w:tcW w:w="1274"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9"/>
              <w:ind w:right="209"/>
              <w:jc w:val="right"/>
              <w:rPr>
                <w:rFonts w:ascii="宋体" w:hAnsi="宋体" w:cs="宋体" w:eastAsia="宋体" w:hint="default"/>
                <w:sz w:val="21"/>
                <w:szCs w:val="21"/>
              </w:rPr>
            </w:pPr>
            <w:r>
              <w:rPr>
                <w:rFonts w:ascii="宋体" w:hAnsi="宋体" w:cs="宋体" w:eastAsia="宋体" w:hint="default"/>
                <w:spacing w:val="-1"/>
                <w:sz w:val="21"/>
                <w:szCs w:val="21"/>
              </w:rPr>
              <w:t>实地调研</w:t>
            </w:r>
          </w:p>
        </w:tc>
        <w:tc>
          <w:tcPr>
            <w:tcW w:w="2268"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73" w:lineRule="auto"/>
              <w:ind w:left="1022" w:right="180" w:hanging="841"/>
              <w:jc w:val="left"/>
              <w:rPr>
                <w:rFonts w:ascii="宋体" w:hAnsi="宋体" w:cs="宋体" w:eastAsia="宋体" w:hint="default"/>
                <w:sz w:val="21"/>
                <w:szCs w:val="21"/>
              </w:rPr>
            </w:pPr>
            <w:r>
              <w:rPr>
                <w:rFonts w:ascii="宋体" w:hAnsi="宋体" w:cs="宋体" w:eastAsia="宋体" w:hint="default"/>
                <w:sz w:val="21"/>
                <w:szCs w:val="21"/>
              </w:rPr>
              <w:t>兴业证券股份有限公</w:t>
            </w:r>
            <w:r>
              <w:rPr>
                <w:rFonts w:ascii="宋体" w:hAnsi="宋体" w:cs="宋体" w:eastAsia="宋体" w:hint="default"/>
                <w:w w:val="100"/>
                <w:sz w:val="21"/>
                <w:szCs w:val="21"/>
              </w:rPr>
              <w:t> </w:t>
            </w:r>
            <w:r>
              <w:rPr>
                <w:rFonts w:ascii="宋体" w:hAnsi="宋体" w:cs="宋体" w:eastAsia="宋体" w:hint="default"/>
                <w:sz w:val="21"/>
                <w:szCs w:val="21"/>
              </w:rPr>
              <w:t>司</w:t>
            </w:r>
          </w:p>
        </w:tc>
        <w:tc>
          <w:tcPr>
            <w:tcW w:w="1964" w:type="dxa"/>
            <w:tcBorders>
              <w:top w:val="single" w:sz="17" w:space="0" w:color="000000"/>
              <w:left w:val="single" w:sz="4" w:space="0" w:color="000000"/>
              <w:bottom w:val="single" w:sz="4" w:space="0" w:color="000000"/>
              <w:right w:val="single" w:sz="17" w:space="0" w:color="000000"/>
            </w:tcBorders>
          </w:tcPr>
          <w:p>
            <w:pPr>
              <w:pStyle w:val="TableParagraph"/>
              <w:spacing w:line="273" w:lineRule="auto" w:before="28"/>
              <w:ind w:left="136" w:right="115"/>
              <w:jc w:val="center"/>
              <w:rPr>
                <w:rFonts w:ascii="宋体" w:hAnsi="宋体" w:cs="宋体" w:eastAsia="宋体" w:hint="default"/>
                <w:sz w:val="21"/>
                <w:szCs w:val="21"/>
              </w:rPr>
            </w:pPr>
            <w:r>
              <w:rPr>
                <w:rFonts w:ascii="宋体" w:hAnsi="宋体" w:cs="宋体" w:eastAsia="宋体" w:hint="default"/>
                <w:sz w:val="21"/>
                <w:szCs w:val="21"/>
              </w:rPr>
              <w:t>公司所处行业规模</w:t>
            </w:r>
            <w:r>
              <w:rPr>
                <w:rFonts w:ascii="宋体" w:hAnsi="宋体" w:cs="宋体" w:eastAsia="宋体" w:hint="default"/>
                <w:w w:val="100"/>
                <w:sz w:val="21"/>
                <w:szCs w:val="21"/>
              </w:rPr>
              <w:t> </w:t>
            </w:r>
            <w:r>
              <w:rPr>
                <w:rFonts w:ascii="宋体" w:hAnsi="宋体" w:cs="宋体" w:eastAsia="宋体" w:hint="default"/>
                <w:sz w:val="21"/>
                <w:szCs w:val="21"/>
              </w:rPr>
              <w:t>和增长速度情况、</w:t>
            </w:r>
            <w:r>
              <w:rPr>
                <w:rFonts w:ascii="宋体" w:hAnsi="宋体" w:cs="宋体" w:eastAsia="宋体" w:hint="default"/>
                <w:w w:val="100"/>
                <w:sz w:val="21"/>
                <w:szCs w:val="21"/>
              </w:rPr>
              <w:t> </w:t>
            </w:r>
            <w:r>
              <w:rPr>
                <w:rFonts w:ascii="宋体" w:hAnsi="宋体" w:cs="宋体" w:eastAsia="宋体" w:hint="default"/>
                <w:sz w:val="21"/>
                <w:szCs w:val="21"/>
              </w:rPr>
              <w:t>公司备件中心情</w:t>
            </w:r>
            <w:r>
              <w:rPr>
                <w:rFonts w:ascii="宋体" w:hAnsi="宋体" w:cs="宋体" w:eastAsia="宋体" w:hint="default"/>
                <w:w w:val="100"/>
                <w:sz w:val="21"/>
                <w:szCs w:val="21"/>
              </w:rPr>
              <w:t> </w:t>
            </w:r>
            <w:r>
              <w:rPr>
                <w:rFonts w:ascii="宋体" w:hAnsi="宋体" w:cs="宋体" w:eastAsia="宋体" w:hint="default"/>
                <w:sz w:val="21"/>
                <w:szCs w:val="21"/>
              </w:rPr>
              <w:t>况、各服务类型的</w:t>
            </w:r>
            <w:r>
              <w:rPr>
                <w:rFonts w:ascii="宋体" w:hAnsi="宋体" w:cs="宋体" w:eastAsia="宋体" w:hint="default"/>
                <w:w w:val="100"/>
                <w:sz w:val="21"/>
                <w:szCs w:val="21"/>
              </w:rPr>
              <w:t> </w:t>
            </w:r>
            <w:r>
              <w:rPr>
                <w:rFonts w:ascii="宋体" w:hAnsi="宋体" w:cs="宋体" w:eastAsia="宋体" w:hint="default"/>
                <w:sz w:val="21"/>
                <w:szCs w:val="21"/>
              </w:rPr>
              <w:t>毛利率情况、收入</w:t>
            </w:r>
            <w:r>
              <w:rPr>
                <w:rFonts w:ascii="宋体" w:hAnsi="宋体" w:cs="宋体" w:eastAsia="宋体" w:hint="default"/>
                <w:w w:val="100"/>
                <w:sz w:val="21"/>
                <w:szCs w:val="21"/>
              </w:rPr>
              <w:t> </w:t>
            </w:r>
            <w:r>
              <w:rPr>
                <w:rFonts w:ascii="宋体" w:hAnsi="宋体" w:cs="宋体" w:eastAsia="宋体" w:hint="default"/>
                <w:sz w:val="21"/>
                <w:szCs w:val="21"/>
              </w:rPr>
              <w:t>结构、区域扩展情</w:t>
            </w:r>
            <w:r>
              <w:rPr>
                <w:rFonts w:ascii="宋体" w:hAnsi="宋体" w:cs="宋体" w:eastAsia="宋体" w:hint="default"/>
                <w:w w:val="100"/>
                <w:sz w:val="21"/>
                <w:szCs w:val="21"/>
              </w:rPr>
              <w:t> </w:t>
            </w:r>
            <w:r>
              <w:rPr>
                <w:rFonts w:ascii="宋体" w:hAnsi="宋体" w:cs="宋体" w:eastAsia="宋体" w:hint="default"/>
                <w:sz w:val="21"/>
                <w:szCs w:val="21"/>
              </w:rPr>
              <w:t>况等。</w:t>
            </w:r>
          </w:p>
        </w:tc>
      </w:tr>
      <w:tr>
        <w:trPr>
          <w:trHeight w:val="1337" w:hRule="exact"/>
        </w:trPr>
        <w:tc>
          <w:tcPr>
            <w:tcW w:w="1922"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09</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14</w:t>
            </w:r>
            <w:r>
              <w:rPr>
                <w:rFonts w:ascii="宋体" w:hAnsi="宋体" w:cs="宋体" w:eastAsia="宋体" w:hint="default"/>
                <w:spacing w:val="-57"/>
                <w:sz w:val="21"/>
                <w:szCs w:val="21"/>
              </w:rPr>
              <w:t> </w:t>
            </w:r>
            <w:r>
              <w:rPr>
                <w:rFonts w:ascii="宋体" w:hAnsi="宋体" w:cs="宋体" w:eastAsia="宋体" w:hint="default"/>
                <w:sz w:val="21"/>
                <w:szCs w:val="21"/>
              </w:rPr>
              <w:t>日</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公司会议室</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09"/>
              <w:jc w:val="right"/>
              <w:rPr>
                <w:rFonts w:ascii="宋体" w:hAnsi="宋体" w:cs="宋体" w:eastAsia="宋体" w:hint="default"/>
                <w:sz w:val="21"/>
                <w:szCs w:val="21"/>
              </w:rPr>
            </w:pPr>
            <w:r>
              <w:rPr>
                <w:rFonts w:ascii="宋体" w:hAnsi="宋体" w:cs="宋体" w:eastAsia="宋体" w:hint="default"/>
                <w:spacing w:val="-1"/>
                <w:sz w:val="21"/>
                <w:szCs w:val="21"/>
              </w:rPr>
              <w:t>实地调研</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73" w:lineRule="auto"/>
              <w:ind w:left="1022" w:right="180" w:hanging="841"/>
              <w:jc w:val="left"/>
              <w:rPr>
                <w:rFonts w:ascii="宋体" w:hAnsi="宋体" w:cs="宋体" w:eastAsia="宋体" w:hint="default"/>
                <w:sz w:val="21"/>
                <w:szCs w:val="21"/>
              </w:rPr>
            </w:pPr>
            <w:r>
              <w:rPr>
                <w:rFonts w:ascii="宋体" w:hAnsi="宋体" w:cs="宋体" w:eastAsia="宋体" w:hint="default"/>
                <w:sz w:val="21"/>
                <w:szCs w:val="21"/>
              </w:rPr>
              <w:t>光大证券股份有限公</w:t>
            </w:r>
            <w:r>
              <w:rPr>
                <w:rFonts w:ascii="宋体" w:hAnsi="宋体" w:cs="宋体" w:eastAsia="宋体" w:hint="default"/>
                <w:w w:val="100"/>
                <w:sz w:val="21"/>
                <w:szCs w:val="21"/>
              </w:rPr>
              <w:t> </w:t>
            </w:r>
            <w:r>
              <w:rPr>
                <w:rFonts w:ascii="宋体" w:hAnsi="宋体" w:cs="宋体" w:eastAsia="宋体" w:hint="default"/>
                <w:sz w:val="21"/>
                <w:szCs w:val="21"/>
              </w:rPr>
              <w:t>司</w:t>
            </w:r>
          </w:p>
        </w:tc>
        <w:tc>
          <w:tcPr>
            <w:tcW w:w="1964" w:type="dxa"/>
            <w:tcBorders>
              <w:top w:val="single" w:sz="4" w:space="0" w:color="000000"/>
              <w:left w:val="single" w:sz="4" w:space="0" w:color="000000"/>
              <w:bottom w:val="single" w:sz="4" w:space="0" w:color="000000"/>
              <w:right w:val="single" w:sz="17" w:space="0" w:color="000000"/>
            </w:tcBorders>
          </w:tcPr>
          <w:p>
            <w:pPr>
              <w:pStyle w:val="TableParagraph"/>
              <w:spacing w:line="273" w:lineRule="auto" w:before="28"/>
              <w:ind w:left="136" w:right="115"/>
              <w:jc w:val="center"/>
              <w:rPr>
                <w:rFonts w:ascii="宋体" w:hAnsi="宋体" w:cs="宋体" w:eastAsia="宋体" w:hint="default"/>
                <w:sz w:val="21"/>
                <w:szCs w:val="21"/>
              </w:rPr>
            </w:pPr>
            <w:r>
              <w:rPr>
                <w:rFonts w:ascii="宋体" w:hAnsi="宋体" w:cs="宋体" w:eastAsia="宋体" w:hint="default"/>
                <w:sz w:val="21"/>
                <w:szCs w:val="21"/>
              </w:rPr>
              <w:t>毛利率问题、定价</w:t>
            </w:r>
            <w:r>
              <w:rPr>
                <w:rFonts w:ascii="宋体" w:hAnsi="宋体" w:cs="宋体" w:eastAsia="宋体" w:hint="default"/>
                <w:w w:val="100"/>
                <w:sz w:val="21"/>
                <w:szCs w:val="21"/>
              </w:rPr>
              <w:t> </w:t>
            </w:r>
            <w:r>
              <w:rPr>
                <w:rFonts w:ascii="宋体" w:hAnsi="宋体" w:cs="宋体" w:eastAsia="宋体" w:hint="default"/>
                <w:sz w:val="21"/>
                <w:szCs w:val="21"/>
              </w:rPr>
              <w:t>情况、打单情况、</w:t>
            </w:r>
            <w:r>
              <w:rPr>
                <w:rFonts w:ascii="宋体" w:hAnsi="宋体" w:cs="宋体" w:eastAsia="宋体" w:hint="default"/>
                <w:w w:val="100"/>
                <w:sz w:val="21"/>
                <w:szCs w:val="21"/>
              </w:rPr>
              <w:t> </w:t>
            </w:r>
            <w:r>
              <w:rPr>
                <w:rFonts w:ascii="宋体" w:hAnsi="宋体" w:cs="宋体" w:eastAsia="宋体" w:hint="default"/>
                <w:sz w:val="21"/>
                <w:szCs w:val="21"/>
              </w:rPr>
              <w:t>主要竞争厂商情</w:t>
            </w:r>
            <w:r>
              <w:rPr>
                <w:rFonts w:ascii="宋体" w:hAnsi="宋体" w:cs="宋体" w:eastAsia="宋体" w:hint="default"/>
                <w:w w:val="100"/>
                <w:sz w:val="21"/>
                <w:szCs w:val="21"/>
              </w:rPr>
              <w:t> </w:t>
            </w:r>
            <w:r>
              <w:rPr>
                <w:rFonts w:ascii="宋体" w:hAnsi="宋体" w:cs="宋体" w:eastAsia="宋体" w:hint="default"/>
                <w:sz w:val="21"/>
                <w:szCs w:val="21"/>
              </w:rPr>
              <w:t>况、人员情况等</w:t>
            </w:r>
          </w:p>
        </w:tc>
      </w:tr>
      <w:tr>
        <w:trPr>
          <w:trHeight w:val="2276" w:hRule="exact"/>
        </w:trPr>
        <w:tc>
          <w:tcPr>
            <w:tcW w:w="1922"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9"/>
              <w:ind w:left="86"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09</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20</w:t>
            </w:r>
            <w:r>
              <w:rPr>
                <w:rFonts w:ascii="宋体" w:hAnsi="宋体" w:cs="宋体" w:eastAsia="宋体" w:hint="default"/>
                <w:spacing w:val="-57"/>
                <w:sz w:val="21"/>
                <w:szCs w:val="21"/>
              </w:rPr>
              <w:t> </w:t>
            </w:r>
            <w:r>
              <w:rPr>
                <w:rFonts w:ascii="宋体" w:hAnsi="宋体" w:cs="宋体" w:eastAsia="宋体" w:hint="default"/>
                <w:sz w:val="21"/>
                <w:szCs w:val="21"/>
              </w:rPr>
              <w:t>日</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9"/>
              <w:ind w:left="1" w:right="0"/>
              <w:jc w:val="center"/>
              <w:rPr>
                <w:rFonts w:ascii="宋体" w:hAnsi="宋体" w:cs="宋体" w:eastAsia="宋体" w:hint="default"/>
                <w:sz w:val="21"/>
                <w:szCs w:val="21"/>
              </w:rPr>
            </w:pPr>
            <w:r>
              <w:rPr>
                <w:rFonts w:ascii="宋体" w:hAnsi="宋体" w:cs="宋体" w:eastAsia="宋体" w:hint="default"/>
                <w:sz w:val="21"/>
                <w:szCs w:val="21"/>
              </w:rPr>
              <w:t>公司会议室</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9"/>
              <w:ind w:right="209"/>
              <w:jc w:val="right"/>
              <w:rPr>
                <w:rFonts w:ascii="宋体" w:hAnsi="宋体" w:cs="宋体" w:eastAsia="宋体" w:hint="default"/>
                <w:sz w:val="21"/>
                <w:szCs w:val="21"/>
              </w:rPr>
            </w:pPr>
            <w:r>
              <w:rPr>
                <w:rFonts w:ascii="宋体" w:hAnsi="宋体" w:cs="宋体" w:eastAsia="宋体" w:hint="default"/>
                <w:spacing w:val="-1"/>
                <w:sz w:val="21"/>
                <w:szCs w:val="21"/>
              </w:rPr>
              <w:t>实地调研</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73" w:lineRule="auto"/>
              <w:ind w:left="103" w:right="98" w:firstLine="79"/>
              <w:jc w:val="left"/>
              <w:rPr>
                <w:rFonts w:ascii="宋体" w:hAnsi="宋体" w:cs="宋体" w:eastAsia="宋体" w:hint="default"/>
                <w:sz w:val="21"/>
                <w:szCs w:val="21"/>
              </w:rPr>
            </w:pPr>
            <w:r>
              <w:rPr>
                <w:rFonts w:ascii="宋体" w:hAnsi="宋体" w:cs="宋体" w:eastAsia="宋体" w:hint="default"/>
                <w:sz w:val="21"/>
                <w:szCs w:val="21"/>
              </w:rPr>
              <w:t>华泰证券股份有限公</w:t>
            </w:r>
            <w:r>
              <w:rPr>
                <w:rFonts w:ascii="宋体" w:hAnsi="宋体" w:cs="宋体" w:eastAsia="宋体" w:hint="default"/>
                <w:w w:val="100"/>
                <w:sz w:val="21"/>
                <w:szCs w:val="21"/>
              </w:rPr>
              <w:t> </w:t>
            </w:r>
            <w:r>
              <w:rPr>
                <w:rFonts w:ascii="宋体" w:hAnsi="宋体" w:cs="宋体" w:eastAsia="宋体" w:hint="default"/>
                <w:spacing w:val="-6"/>
                <w:sz w:val="21"/>
                <w:szCs w:val="21"/>
              </w:rPr>
              <w:t>司、齐鲁证券有限公司</w:t>
            </w:r>
          </w:p>
        </w:tc>
        <w:tc>
          <w:tcPr>
            <w:tcW w:w="1964" w:type="dxa"/>
            <w:tcBorders>
              <w:top w:val="single" w:sz="4" w:space="0" w:color="000000"/>
              <w:left w:val="single" w:sz="4" w:space="0" w:color="000000"/>
              <w:bottom w:val="single" w:sz="4" w:space="0" w:color="000000"/>
              <w:right w:val="single" w:sz="17" w:space="0" w:color="000000"/>
            </w:tcBorders>
          </w:tcPr>
          <w:p>
            <w:pPr>
              <w:pStyle w:val="TableParagraph"/>
              <w:spacing w:line="273" w:lineRule="auto" w:before="28"/>
              <w:ind w:left="136" w:right="115"/>
              <w:jc w:val="center"/>
              <w:rPr>
                <w:rFonts w:ascii="宋体" w:hAnsi="宋体" w:cs="宋体" w:eastAsia="宋体" w:hint="default"/>
                <w:sz w:val="21"/>
                <w:szCs w:val="21"/>
              </w:rPr>
            </w:pPr>
            <w:r>
              <w:rPr>
                <w:rFonts w:ascii="宋体" w:hAnsi="宋体" w:cs="宋体" w:eastAsia="宋体" w:hint="default"/>
                <w:sz w:val="21"/>
                <w:szCs w:val="21"/>
              </w:rPr>
              <w:t>新建分支机构的投</w:t>
            </w:r>
            <w:r>
              <w:rPr>
                <w:rFonts w:ascii="宋体" w:hAnsi="宋体" w:cs="宋体" w:eastAsia="宋体" w:hint="default"/>
                <w:w w:val="100"/>
                <w:sz w:val="21"/>
                <w:szCs w:val="21"/>
              </w:rPr>
              <w:t> </w:t>
            </w:r>
            <w:r>
              <w:rPr>
                <w:rFonts w:ascii="宋体" w:hAnsi="宋体" w:cs="宋体" w:eastAsia="宋体" w:hint="default"/>
                <w:sz w:val="21"/>
                <w:szCs w:val="21"/>
              </w:rPr>
              <w:t>入产出情况、公司</w:t>
            </w:r>
            <w:r>
              <w:rPr>
                <w:rFonts w:ascii="宋体" w:hAnsi="宋体" w:cs="宋体" w:eastAsia="宋体" w:hint="default"/>
                <w:w w:val="100"/>
                <w:sz w:val="21"/>
                <w:szCs w:val="21"/>
              </w:rPr>
              <w:t> </w:t>
            </w:r>
            <w:r>
              <w:rPr>
                <w:rFonts w:ascii="宋体" w:hAnsi="宋体" w:cs="宋体" w:eastAsia="宋体" w:hint="default"/>
                <w:sz w:val="21"/>
                <w:szCs w:val="21"/>
              </w:rPr>
              <w:t>组织机构设置情</w:t>
            </w:r>
            <w:r>
              <w:rPr>
                <w:rFonts w:ascii="宋体" w:hAnsi="宋体" w:cs="宋体" w:eastAsia="宋体" w:hint="default"/>
                <w:w w:val="100"/>
                <w:sz w:val="21"/>
                <w:szCs w:val="21"/>
              </w:rPr>
              <w:t> </w:t>
            </w:r>
            <w:r>
              <w:rPr>
                <w:rFonts w:ascii="宋体" w:hAnsi="宋体" w:cs="宋体" w:eastAsia="宋体" w:hint="default"/>
                <w:sz w:val="21"/>
                <w:szCs w:val="21"/>
              </w:rPr>
              <w:t>况、新老客户贡献</w:t>
            </w:r>
            <w:r>
              <w:rPr>
                <w:rFonts w:ascii="宋体" w:hAnsi="宋体" w:cs="宋体" w:eastAsia="宋体" w:hint="default"/>
                <w:w w:val="100"/>
                <w:sz w:val="21"/>
                <w:szCs w:val="21"/>
              </w:rPr>
              <w:t> </w:t>
            </w:r>
            <w:r>
              <w:rPr>
                <w:rFonts w:ascii="宋体" w:hAnsi="宋体" w:cs="宋体" w:eastAsia="宋体" w:hint="default"/>
                <w:sz w:val="21"/>
                <w:szCs w:val="21"/>
              </w:rPr>
              <w:t>度情况、人员的培</w:t>
            </w:r>
            <w:r>
              <w:rPr>
                <w:rFonts w:ascii="宋体" w:hAnsi="宋体" w:cs="宋体" w:eastAsia="宋体" w:hint="default"/>
                <w:w w:val="100"/>
                <w:sz w:val="21"/>
                <w:szCs w:val="21"/>
              </w:rPr>
              <w:t> </w:t>
            </w:r>
            <w:r>
              <w:rPr>
                <w:rFonts w:ascii="宋体" w:hAnsi="宋体" w:cs="宋体" w:eastAsia="宋体" w:hint="default"/>
                <w:sz w:val="21"/>
                <w:szCs w:val="21"/>
              </w:rPr>
              <w:t>养情况、公司未来</w:t>
            </w:r>
            <w:r>
              <w:rPr>
                <w:rFonts w:ascii="宋体" w:hAnsi="宋体" w:cs="宋体" w:eastAsia="宋体" w:hint="default"/>
                <w:w w:val="100"/>
                <w:sz w:val="21"/>
                <w:szCs w:val="21"/>
              </w:rPr>
              <w:t> </w:t>
            </w:r>
            <w:r>
              <w:rPr>
                <w:rFonts w:ascii="宋体" w:hAnsi="宋体" w:cs="宋体" w:eastAsia="宋体" w:hint="default"/>
                <w:sz w:val="21"/>
                <w:szCs w:val="21"/>
              </w:rPr>
              <w:t>发展情况等</w:t>
            </w:r>
          </w:p>
        </w:tc>
      </w:tr>
      <w:tr>
        <w:trPr>
          <w:trHeight w:val="1649" w:hRule="exact"/>
        </w:trPr>
        <w:tc>
          <w:tcPr>
            <w:tcW w:w="1922"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11</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05</w:t>
            </w:r>
            <w:r>
              <w:rPr>
                <w:rFonts w:ascii="宋体" w:hAnsi="宋体" w:cs="宋体" w:eastAsia="宋体" w:hint="default"/>
                <w:spacing w:val="-57"/>
                <w:sz w:val="21"/>
                <w:szCs w:val="21"/>
              </w:rPr>
              <w:t> </w:t>
            </w:r>
            <w:r>
              <w:rPr>
                <w:rFonts w:ascii="宋体" w:hAnsi="宋体" w:cs="宋体" w:eastAsia="宋体" w:hint="default"/>
                <w:sz w:val="21"/>
                <w:szCs w:val="21"/>
              </w:rPr>
              <w:t>日</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公司会议室</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right="209"/>
              <w:jc w:val="right"/>
              <w:rPr>
                <w:rFonts w:ascii="宋体" w:hAnsi="宋体" w:cs="宋体" w:eastAsia="宋体" w:hint="default"/>
                <w:sz w:val="21"/>
                <w:szCs w:val="21"/>
              </w:rPr>
            </w:pPr>
            <w:r>
              <w:rPr>
                <w:rFonts w:ascii="宋体" w:hAnsi="宋体" w:cs="宋体" w:eastAsia="宋体" w:hint="default"/>
                <w:spacing w:val="-1"/>
                <w:sz w:val="21"/>
                <w:szCs w:val="21"/>
              </w:rPr>
              <w:t>实地调研</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73" w:lineRule="auto"/>
              <w:ind w:left="103" w:right="98" w:hanging="3"/>
              <w:jc w:val="center"/>
              <w:rPr>
                <w:rFonts w:ascii="宋体" w:hAnsi="宋体" w:cs="宋体" w:eastAsia="宋体" w:hint="default"/>
                <w:sz w:val="21"/>
                <w:szCs w:val="21"/>
              </w:rPr>
            </w:pPr>
            <w:r>
              <w:rPr>
                <w:rFonts w:ascii="宋体" w:hAnsi="宋体" w:cs="宋体" w:eastAsia="宋体" w:hint="default"/>
                <w:sz w:val="21"/>
                <w:szCs w:val="21"/>
              </w:rPr>
              <w:t>海通证券股份有限公</w:t>
            </w:r>
            <w:r>
              <w:rPr>
                <w:rFonts w:ascii="宋体" w:hAnsi="宋体" w:cs="宋体" w:eastAsia="宋体" w:hint="default"/>
                <w:w w:val="100"/>
                <w:sz w:val="21"/>
                <w:szCs w:val="21"/>
              </w:rPr>
              <w:t> </w:t>
            </w:r>
            <w:r>
              <w:rPr>
                <w:rFonts w:ascii="宋体" w:hAnsi="宋体" w:cs="宋体" w:eastAsia="宋体" w:hint="default"/>
                <w:spacing w:val="-6"/>
                <w:sz w:val="21"/>
                <w:szCs w:val="21"/>
              </w:rPr>
              <w:t>司、泰达宏利基金管理</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1964" w:type="dxa"/>
            <w:tcBorders>
              <w:top w:val="single" w:sz="4" w:space="0" w:color="000000"/>
              <w:left w:val="single" w:sz="4" w:space="0" w:color="000000"/>
              <w:bottom w:val="single" w:sz="4" w:space="0" w:color="000000"/>
              <w:right w:val="single" w:sz="17" w:space="0" w:color="000000"/>
            </w:tcBorders>
          </w:tcPr>
          <w:p>
            <w:pPr>
              <w:pStyle w:val="TableParagraph"/>
              <w:spacing w:line="273" w:lineRule="auto" w:before="28"/>
              <w:ind w:left="136" w:right="115" w:hanging="3"/>
              <w:jc w:val="center"/>
              <w:rPr>
                <w:rFonts w:ascii="宋体" w:hAnsi="宋体" w:cs="宋体" w:eastAsia="宋体" w:hint="default"/>
                <w:sz w:val="21"/>
                <w:szCs w:val="21"/>
              </w:rPr>
            </w:pPr>
            <w:r>
              <w:rPr>
                <w:rFonts w:ascii="宋体" w:hAnsi="宋体" w:cs="宋体" w:eastAsia="宋体" w:hint="default"/>
                <w:sz w:val="21"/>
                <w:szCs w:val="21"/>
              </w:rPr>
              <w:t>公司未来发展情</w:t>
            </w:r>
            <w:r>
              <w:rPr>
                <w:rFonts w:ascii="宋体" w:hAnsi="宋体" w:cs="宋体" w:eastAsia="宋体" w:hint="default"/>
                <w:w w:val="100"/>
                <w:sz w:val="21"/>
                <w:szCs w:val="21"/>
              </w:rPr>
              <w:t> </w:t>
            </w:r>
            <w:r>
              <w:rPr>
                <w:rFonts w:ascii="宋体" w:hAnsi="宋体" w:cs="宋体" w:eastAsia="宋体" w:hint="default"/>
                <w:sz w:val="21"/>
                <w:szCs w:val="21"/>
              </w:rPr>
              <w:t>况、工程师情况、</w:t>
            </w:r>
            <w:r>
              <w:rPr>
                <w:rFonts w:ascii="宋体" w:hAnsi="宋体" w:cs="宋体" w:eastAsia="宋体" w:hint="default"/>
                <w:w w:val="100"/>
                <w:sz w:val="21"/>
                <w:szCs w:val="21"/>
              </w:rPr>
              <w:t> </w:t>
            </w:r>
            <w:r>
              <w:rPr>
                <w:rFonts w:ascii="宋体" w:hAnsi="宋体" w:cs="宋体" w:eastAsia="宋体" w:hint="default"/>
                <w:sz w:val="21"/>
                <w:szCs w:val="21"/>
              </w:rPr>
              <w:t>第三方电子支付发</w:t>
            </w:r>
            <w:r>
              <w:rPr>
                <w:rFonts w:ascii="宋体" w:hAnsi="宋体" w:cs="宋体" w:eastAsia="宋体" w:hint="default"/>
                <w:w w:val="100"/>
                <w:sz w:val="21"/>
                <w:szCs w:val="21"/>
              </w:rPr>
              <w:t> </w:t>
            </w:r>
            <w:r>
              <w:rPr>
                <w:rFonts w:ascii="宋体" w:hAnsi="宋体" w:cs="宋体" w:eastAsia="宋体" w:hint="default"/>
                <w:sz w:val="21"/>
                <w:szCs w:val="21"/>
              </w:rPr>
              <w:t>展情况、云计算发</w:t>
            </w:r>
            <w:r>
              <w:rPr>
                <w:rFonts w:ascii="宋体" w:hAnsi="宋体" w:cs="宋体" w:eastAsia="宋体" w:hint="default"/>
                <w:w w:val="100"/>
                <w:sz w:val="21"/>
                <w:szCs w:val="21"/>
              </w:rPr>
              <w:t> </w:t>
            </w:r>
            <w:r>
              <w:rPr>
                <w:rFonts w:ascii="宋体" w:hAnsi="宋体" w:cs="宋体" w:eastAsia="宋体" w:hint="default"/>
                <w:sz w:val="21"/>
                <w:szCs w:val="21"/>
              </w:rPr>
              <w:t>展情况等</w:t>
            </w:r>
          </w:p>
        </w:tc>
      </w:tr>
      <w:tr>
        <w:trPr>
          <w:trHeight w:val="4148" w:hRule="exact"/>
        </w:trPr>
        <w:tc>
          <w:tcPr>
            <w:tcW w:w="1922"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11</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08</w:t>
            </w:r>
            <w:r>
              <w:rPr>
                <w:rFonts w:ascii="宋体" w:hAnsi="宋体" w:cs="宋体" w:eastAsia="宋体" w:hint="default"/>
                <w:spacing w:val="-57"/>
                <w:sz w:val="21"/>
                <w:szCs w:val="21"/>
              </w:rPr>
              <w:t> </w:t>
            </w:r>
            <w:r>
              <w:rPr>
                <w:rFonts w:ascii="宋体" w:hAnsi="宋体" w:cs="宋体" w:eastAsia="宋体" w:hint="default"/>
                <w:sz w:val="21"/>
                <w:szCs w:val="21"/>
              </w:rPr>
              <w:t>日</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公司会议室</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209"/>
              <w:jc w:val="right"/>
              <w:rPr>
                <w:rFonts w:ascii="宋体" w:hAnsi="宋体" w:cs="宋体" w:eastAsia="宋体" w:hint="default"/>
                <w:sz w:val="21"/>
                <w:szCs w:val="21"/>
              </w:rPr>
            </w:pPr>
            <w:r>
              <w:rPr>
                <w:rFonts w:ascii="宋体" w:hAnsi="宋体" w:cs="宋体" w:eastAsia="宋体" w:hint="default"/>
                <w:spacing w:val="-1"/>
                <w:sz w:val="21"/>
                <w:szCs w:val="21"/>
              </w:rPr>
              <w:t>实地调研</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50" w:hanging="51"/>
              <w:jc w:val="center"/>
              <w:rPr>
                <w:rFonts w:ascii="宋体" w:hAnsi="宋体" w:cs="宋体" w:eastAsia="宋体" w:hint="default"/>
                <w:sz w:val="21"/>
                <w:szCs w:val="21"/>
              </w:rPr>
            </w:pPr>
            <w:r>
              <w:rPr>
                <w:rFonts w:ascii="宋体" w:hAnsi="宋体" w:cs="宋体" w:eastAsia="宋体" w:hint="default"/>
                <w:sz w:val="21"/>
                <w:szCs w:val="21"/>
              </w:rPr>
              <w:t>太平洋资产管理有限</w:t>
            </w:r>
            <w:r>
              <w:rPr>
                <w:rFonts w:ascii="宋体" w:hAnsi="宋体" w:cs="宋体" w:eastAsia="宋体" w:hint="default"/>
                <w:w w:val="100"/>
                <w:sz w:val="21"/>
                <w:szCs w:val="21"/>
              </w:rPr>
              <w:t> </w:t>
            </w:r>
            <w:r>
              <w:rPr>
                <w:rFonts w:ascii="宋体" w:hAnsi="宋体" w:cs="宋体" w:eastAsia="宋体" w:hint="default"/>
                <w:spacing w:val="-2"/>
                <w:sz w:val="21"/>
                <w:szCs w:val="21"/>
              </w:rPr>
              <w:t>公司、华泰联合证券、</w:t>
            </w:r>
            <w:r>
              <w:rPr>
                <w:rFonts w:ascii="宋体" w:hAnsi="宋体" w:cs="宋体" w:eastAsia="宋体" w:hint="default"/>
                <w:w w:val="100"/>
                <w:sz w:val="21"/>
                <w:szCs w:val="21"/>
              </w:rPr>
              <w:t> </w:t>
            </w:r>
            <w:r>
              <w:rPr>
                <w:rFonts w:ascii="宋体" w:hAnsi="宋体" w:cs="宋体" w:eastAsia="宋体" w:hint="default"/>
                <w:spacing w:val="-6"/>
                <w:sz w:val="21"/>
                <w:szCs w:val="21"/>
              </w:rPr>
              <w:t>天隼投资管理咨询（上</w:t>
            </w:r>
            <w:r>
              <w:rPr>
                <w:rFonts w:ascii="宋体" w:hAnsi="宋体" w:cs="宋体" w:eastAsia="宋体" w:hint="default"/>
                <w:w w:val="100"/>
                <w:sz w:val="21"/>
                <w:szCs w:val="21"/>
              </w:rPr>
              <w:t> </w:t>
            </w:r>
            <w:r>
              <w:rPr>
                <w:rFonts w:ascii="宋体" w:hAnsi="宋体" w:cs="宋体" w:eastAsia="宋体" w:hint="default"/>
                <w:spacing w:val="-7"/>
                <w:sz w:val="21"/>
                <w:szCs w:val="21"/>
              </w:rPr>
              <w:t>海）有限公司、上海尚</w:t>
            </w:r>
            <w:r>
              <w:rPr>
                <w:rFonts w:ascii="宋体" w:hAnsi="宋体" w:cs="宋体" w:eastAsia="宋体" w:hint="default"/>
                <w:w w:val="100"/>
                <w:sz w:val="21"/>
                <w:szCs w:val="21"/>
              </w:rPr>
              <w:t> </w:t>
            </w:r>
            <w:r>
              <w:rPr>
                <w:rFonts w:ascii="宋体" w:hAnsi="宋体" w:cs="宋体" w:eastAsia="宋体" w:hint="default"/>
                <w:spacing w:val="-2"/>
                <w:sz w:val="21"/>
                <w:szCs w:val="21"/>
              </w:rPr>
              <w:t>雅投资管理有限公司、</w:t>
            </w:r>
            <w:r>
              <w:rPr>
                <w:rFonts w:ascii="宋体" w:hAnsi="宋体" w:cs="宋体" w:eastAsia="宋体" w:hint="default"/>
                <w:w w:val="100"/>
                <w:sz w:val="21"/>
                <w:szCs w:val="21"/>
              </w:rPr>
              <w:t> </w:t>
            </w:r>
            <w:r>
              <w:rPr>
                <w:rFonts w:ascii="宋体" w:hAnsi="宋体" w:cs="宋体" w:eastAsia="宋体" w:hint="default"/>
                <w:sz w:val="21"/>
                <w:szCs w:val="21"/>
              </w:rPr>
              <w:t>上海汇利资产管理有</w:t>
            </w:r>
            <w:r>
              <w:rPr>
                <w:rFonts w:ascii="宋体" w:hAnsi="宋体" w:cs="宋体" w:eastAsia="宋体" w:hint="default"/>
                <w:w w:val="100"/>
                <w:sz w:val="21"/>
                <w:szCs w:val="21"/>
              </w:rPr>
              <w:t> </w:t>
            </w:r>
            <w:r>
              <w:rPr>
                <w:rFonts w:ascii="宋体" w:hAnsi="宋体" w:cs="宋体" w:eastAsia="宋体" w:hint="default"/>
                <w:spacing w:val="-6"/>
                <w:sz w:val="21"/>
                <w:szCs w:val="21"/>
              </w:rPr>
              <w:t>限公司、上海尚雅投资</w:t>
            </w:r>
            <w:r>
              <w:rPr>
                <w:rFonts w:ascii="宋体" w:hAnsi="宋体" w:cs="宋体" w:eastAsia="宋体" w:hint="default"/>
                <w:w w:val="100"/>
                <w:sz w:val="21"/>
                <w:szCs w:val="21"/>
              </w:rPr>
              <w:t> </w:t>
            </w:r>
            <w:r>
              <w:rPr>
                <w:rFonts w:ascii="宋体" w:hAnsi="宋体" w:cs="宋体" w:eastAsia="宋体" w:hint="default"/>
                <w:spacing w:val="-6"/>
                <w:sz w:val="21"/>
                <w:szCs w:val="21"/>
              </w:rPr>
              <w:t>管理有限公司、景泰利</w:t>
            </w:r>
            <w:r>
              <w:rPr>
                <w:rFonts w:ascii="宋体" w:hAnsi="宋体" w:cs="宋体" w:eastAsia="宋体" w:hint="default"/>
                <w:w w:val="100"/>
                <w:sz w:val="21"/>
                <w:szCs w:val="21"/>
              </w:rPr>
              <w:t> </w:t>
            </w:r>
            <w:r>
              <w:rPr>
                <w:rFonts w:ascii="宋体" w:hAnsi="宋体" w:cs="宋体" w:eastAsia="宋体" w:hint="default"/>
                <w:spacing w:val="-2"/>
                <w:sz w:val="21"/>
                <w:szCs w:val="21"/>
              </w:rPr>
              <w:t>丰资产管理有限公司、</w:t>
            </w:r>
            <w:r>
              <w:rPr>
                <w:rFonts w:ascii="宋体" w:hAnsi="宋体" w:cs="宋体" w:eastAsia="宋体" w:hint="default"/>
                <w:w w:val="100"/>
                <w:sz w:val="21"/>
                <w:szCs w:val="21"/>
              </w:rPr>
              <w:t> </w:t>
            </w:r>
            <w:r>
              <w:rPr>
                <w:rFonts w:ascii="宋体" w:hAnsi="宋体" w:cs="宋体" w:eastAsia="宋体" w:hint="default"/>
                <w:sz w:val="21"/>
                <w:szCs w:val="21"/>
              </w:rPr>
              <w:t>国联安基金管理有限</w:t>
            </w:r>
            <w:r>
              <w:rPr>
                <w:rFonts w:ascii="宋体" w:hAnsi="宋体" w:cs="宋体" w:eastAsia="宋体" w:hint="default"/>
                <w:w w:val="100"/>
                <w:sz w:val="21"/>
                <w:szCs w:val="21"/>
              </w:rPr>
              <w:t> </w:t>
            </w:r>
            <w:r>
              <w:rPr>
                <w:rFonts w:ascii="宋体" w:hAnsi="宋体" w:cs="宋体" w:eastAsia="宋体" w:hint="default"/>
                <w:spacing w:val="-6"/>
                <w:sz w:val="21"/>
                <w:szCs w:val="21"/>
              </w:rPr>
              <w:t>公司、西部证券股份有</w:t>
            </w:r>
            <w:r>
              <w:rPr>
                <w:rFonts w:ascii="宋体" w:hAnsi="宋体" w:cs="宋体" w:eastAsia="宋体" w:hint="default"/>
                <w:w w:val="100"/>
                <w:sz w:val="21"/>
                <w:szCs w:val="21"/>
              </w:rPr>
              <w:t> </w:t>
            </w:r>
            <w:r>
              <w:rPr>
                <w:rFonts w:ascii="宋体" w:hAnsi="宋体" w:cs="宋体" w:eastAsia="宋体" w:hint="default"/>
                <w:spacing w:val="-6"/>
                <w:sz w:val="21"/>
                <w:szCs w:val="21"/>
              </w:rPr>
              <w:t>限公司、东方证券资产</w:t>
            </w:r>
            <w:r>
              <w:rPr>
                <w:rFonts w:ascii="宋体" w:hAnsi="宋体" w:cs="宋体" w:eastAsia="宋体" w:hint="default"/>
                <w:w w:val="100"/>
                <w:sz w:val="21"/>
                <w:szCs w:val="21"/>
              </w:rPr>
              <w:t> </w:t>
            </w:r>
            <w:r>
              <w:rPr>
                <w:rFonts w:ascii="宋体" w:hAnsi="宋体" w:cs="宋体" w:eastAsia="宋体" w:hint="default"/>
                <w:sz w:val="21"/>
                <w:szCs w:val="21"/>
              </w:rPr>
              <w:t>管理有限公司</w:t>
            </w:r>
          </w:p>
        </w:tc>
        <w:tc>
          <w:tcPr>
            <w:tcW w:w="1964"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73" w:lineRule="auto"/>
              <w:ind w:left="136" w:right="115"/>
              <w:jc w:val="center"/>
              <w:rPr>
                <w:rFonts w:ascii="宋体" w:hAnsi="宋体" w:cs="宋体" w:eastAsia="宋体" w:hint="default"/>
                <w:sz w:val="21"/>
                <w:szCs w:val="21"/>
              </w:rPr>
            </w:pPr>
            <w:r>
              <w:rPr>
                <w:rFonts w:ascii="宋体" w:hAnsi="宋体" w:cs="宋体" w:eastAsia="宋体" w:hint="default"/>
                <w:sz w:val="21"/>
                <w:szCs w:val="21"/>
              </w:rPr>
              <w:t>公司的报价定价机</w:t>
            </w:r>
            <w:r>
              <w:rPr>
                <w:rFonts w:ascii="宋体" w:hAnsi="宋体" w:cs="宋体" w:eastAsia="宋体" w:hint="default"/>
                <w:w w:val="100"/>
                <w:sz w:val="21"/>
                <w:szCs w:val="21"/>
              </w:rPr>
              <w:t> </w:t>
            </w:r>
            <w:r>
              <w:rPr>
                <w:rFonts w:ascii="宋体" w:hAnsi="宋体" w:cs="宋体" w:eastAsia="宋体" w:hint="default"/>
                <w:sz w:val="21"/>
                <w:szCs w:val="21"/>
              </w:rPr>
              <w:t>制情况、与竞争厂</w:t>
            </w:r>
            <w:r>
              <w:rPr>
                <w:rFonts w:ascii="宋体" w:hAnsi="宋体" w:cs="宋体" w:eastAsia="宋体" w:hint="default"/>
                <w:w w:val="100"/>
                <w:sz w:val="21"/>
                <w:szCs w:val="21"/>
              </w:rPr>
              <w:t> </w:t>
            </w:r>
            <w:r>
              <w:rPr>
                <w:rFonts w:ascii="宋体" w:hAnsi="宋体" w:cs="宋体" w:eastAsia="宋体" w:hint="default"/>
                <w:sz w:val="21"/>
                <w:szCs w:val="21"/>
              </w:rPr>
              <w:t>商的优势、第三方</w:t>
            </w:r>
            <w:r>
              <w:rPr>
                <w:rFonts w:ascii="宋体" w:hAnsi="宋体" w:cs="宋体" w:eastAsia="宋体" w:hint="default"/>
                <w:w w:val="100"/>
                <w:sz w:val="21"/>
                <w:szCs w:val="21"/>
              </w:rPr>
              <w:t> </w:t>
            </w:r>
            <w:r>
              <w:rPr>
                <w:rFonts w:ascii="宋体" w:hAnsi="宋体" w:cs="宋体" w:eastAsia="宋体" w:hint="default"/>
                <w:sz w:val="21"/>
                <w:szCs w:val="21"/>
              </w:rPr>
              <w:t>市场情况、新客户</w:t>
            </w:r>
            <w:r>
              <w:rPr>
                <w:rFonts w:ascii="宋体" w:hAnsi="宋体" w:cs="宋体" w:eastAsia="宋体" w:hint="default"/>
                <w:w w:val="100"/>
                <w:sz w:val="21"/>
                <w:szCs w:val="21"/>
              </w:rPr>
              <w:t> </w:t>
            </w:r>
            <w:r>
              <w:rPr>
                <w:rFonts w:ascii="宋体" w:hAnsi="宋体" w:cs="宋体" w:eastAsia="宋体" w:hint="default"/>
                <w:sz w:val="21"/>
                <w:szCs w:val="21"/>
              </w:rPr>
              <w:t>拓展情况等</w:t>
            </w:r>
          </w:p>
        </w:tc>
      </w:tr>
      <w:tr>
        <w:trPr>
          <w:trHeight w:val="1668" w:hRule="exact"/>
        </w:trPr>
        <w:tc>
          <w:tcPr>
            <w:tcW w:w="1922"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11</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23</w:t>
            </w:r>
            <w:r>
              <w:rPr>
                <w:rFonts w:ascii="宋体" w:hAnsi="宋体" w:cs="宋体" w:eastAsia="宋体" w:hint="default"/>
                <w:spacing w:val="-57"/>
                <w:sz w:val="21"/>
                <w:szCs w:val="21"/>
              </w:rPr>
              <w:t> </w:t>
            </w:r>
            <w:r>
              <w:rPr>
                <w:rFonts w:ascii="宋体" w:hAnsi="宋体" w:cs="宋体" w:eastAsia="宋体" w:hint="default"/>
                <w:sz w:val="21"/>
                <w:szCs w:val="21"/>
              </w:rPr>
              <w:t>日</w:t>
            </w:r>
          </w:p>
        </w:tc>
        <w:tc>
          <w:tcPr>
            <w:tcW w:w="1321"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公司会议室</w:t>
            </w:r>
          </w:p>
        </w:tc>
        <w:tc>
          <w:tcPr>
            <w:tcW w:w="1274"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right="209"/>
              <w:jc w:val="right"/>
              <w:rPr>
                <w:rFonts w:ascii="宋体" w:hAnsi="宋体" w:cs="宋体" w:eastAsia="宋体" w:hint="default"/>
                <w:sz w:val="21"/>
                <w:szCs w:val="21"/>
              </w:rPr>
            </w:pPr>
            <w:r>
              <w:rPr>
                <w:rFonts w:ascii="宋体" w:hAnsi="宋体" w:cs="宋体" w:eastAsia="宋体" w:hint="default"/>
                <w:spacing w:val="-1"/>
                <w:sz w:val="21"/>
                <w:szCs w:val="21"/>
              </w:rPr>
              <w:t>实地调研</w:t>
            </w:r>
          </w:p>
        </w:tc>
        <w:tc>
          <w:tcPr>
            <w:tcW w:w="2268" w:type="dxa"/>
            <w:tcBorders>
              <w:top w:val="single" w:sz="4" w:space="0" w:color="000000"/>
              <w:left w:val="single" w:sz="4" w:space="0" w:color="000000"/>
              <w:bottom w:val="single" w:sz="17" w:space="0" w:color="000000"/>
              <w:right w:val="single" w:sz="4" w:space="0" w:color="000000"/>
            </w:tcBorders>
          </w:tcPr>
          <w:p>
            <w:pPr>
              <w:pStyle w:val="TableParagraph"/>
              <w:spacing w:line="273" w:lineRule="auto" w:before="28"/>
              <w:ind w:left="103" w:right="98" w:hanging="1"/>
              <w:jc w:val="center"/>
              <w:rPr>
                <w:rFonts w:ascii="宋体" w:hAnsi="宋体" w:cs="宋体" w:eastAsia="宋体" w:hint="default"/>
                <w:sz w:val="21"/>
                <w:szCs w:val="21"/>
              </w:rPr>
            </w:pPr>
            <w:r>
              <w:rPr>
                <w:rFonts w:ascii="宋体" w:hAnsi="宋体" w:cs="宋体" w:eastAsia="宋体" w:hint="default"/>
                <w:spacing w:val="-6"/>
                <w:sz w:val="21"/>
                <w:szCs w:val="21"/>
              </w:rPr>
              <w:t>长江证券、建信基金管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6"/>
                <w:sz w:val="21"/>
                <w:szCs w:val="21"/>
              </w:rPr>
              <w:t>理有限公司、兴业全球</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6"/>
                <w:sz w:val="21"/>
                <w:szCs w:val="21"/>
              </w:rPr>
              <w:t>基金管理有限公司、中</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6"/>
                <w:sz w:val="21"/>
                <w:szCs w:val="21"/>
              </w:rPr>
              <w:t>投证券、易方达基金管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理有限公司</w:t>
            </w:r>
          </w:p>
        </w:tc>
        <w:tc>
          <w:tcPr>
            <w:tcW w:w="1964" w:type="dxa"/>
            <w:tcBorders>
              <w:top w:val="single" w:sz="4" w:space="0" w:color="000000"/>
              <w:left w:val="single" w:sz="4" w:space="0" w:color="000000"/>
              <w:bottom w:val="single" w:sz="17" w:space="0" w:color="000000"/>
              <w:right w:val="single" w:sz="17" w:space="0" w:color="000000"/>
            </w:tcBorders>
          </w:tcPr>
          <w:p>
            <w:pPr>
              <w:pStyle w:val="TableParagraph"/>
              <w:spacing w:line="273" w:lineRule="auto" w:before="28"/>
              <w:ind w:left="136" w:right="115"/>
              <w:jc w:val="center"/>
              <w:rPr>
                <w:rFonts w:ascii="宋体" w:hAnsi="宋体" w:cs="宋体" w:eastAsia="宋体" w:hint="default"/>
                <w:sz w:val="21"/>
                <w:szCs w:val="21"/>
              </w:rPr>
            </w:pPr>
            <w:r>
              <w:rPr>
                <w:rFonts w:ascii="宋体" w:hAnsi="宋体" w:cs="宋体" w:eastAsia="宋体" w:hint="default"/>
                <w:sz w:val="21"/>
                <w:szCs w:val="21"/>
              </w:rPr>
              <w:t>新客户开发情况、</w:t>
            </w:r>
            <w:r>
              <w:rPr>
                <w:rFonts w:ascii="宋体" w:hAnsi="宋体" w:cs="宋体" w:eastAsia="宋体" w:hint="default"/>
                <w:w w:val="100"/>
                <w:sz w:val="21"/>
                <w:szCs w:val="21"/>
              </w:rPr>
              <w:t> </w:t>
            </w:r>
            <w:r>
              <w:rPr>
                <w:rFonts w:ascii="宋体" w:hAnsi="宋体" w:cs="宋体" w:eastAsia="宋体" w:hint="default"/>
                <w:sz w:val="21"/>
                <w:szCs w:val="21"/>
              </w:rPr>
              <w:t>营改增对公司的影</w:t>
            </w:r>
            <w:r>
              <w:rPr>
                <w:rFonts w:ascii="宋体" w:hAnsi="宋体" w:cs="宋体" w:eastAsia="宋体" w:hint="default"/>
                <w:w w:val="100"/>
                <w:sz w:val="21"/>
                <w:szCs w:val="21"/>
              </w:rPr>
              <w:t> </w:t>
            </w:r>
            <w:r>
              <w:rPr>
                <w:rFonts w:ascii="宋体" w:hAnsi="宋体" w:cs="宋体" w:eastAsia="宋体" w:hint="default"/>
                <w:sz w:val="21"/>
                <w:szCs w:val="21"/>
              </w:rPr>
              <w:t>响、云计算对公司</w:t>
            </w:r>
            <w:r>
              <w:rPr>
                <w:rFonts w:ascii="宋体" w:hAnsi="宋体" w:cs="宋体" w:eastAsia="宋体" w:hint="default"/>
                <w:w w:val="100"/>
                <w:sz w:val="21"/>
                <w:szCs w:val="21"/>
              </w:rPr>
              <w:t> </w:t>
            </w:r>
            <w:r>
              <w:rPr>
                <w:rFonts w:ascii="宋体" w:hAnsi="宋体" w:cs="宋体" w:eastAsia="宋体" w:hint="default"/>
                <w:sz w:val="21"/>
                <w:szCs w:val="21"/>
              </w:rPr>
              <w:t>的影响、金融行业</w:t>
            </w:r>
            <w:r>
              <w:rPr>
                <w:rFonts w:ascii="宋体" w:hAnsi="宋体" w:cs="宋体" w:eastAsia="宋体" w:hint="default"/>
                <w:w w:val="100"/>
                <w:sz w:val="21"/>
                <w:szCs w:val="21"/>
              </w:rPr>
              <w:t> </w:t>
            </w:r>
            <w:r>
              <w:rPr>
                <w:rFonts w:ascii="宋体" w:hAnsi="宋体" w:cs="宋体" w:eastAsia="宋体" w:hint="default"/>
                <w:sz w:val="21"/>
                <w:szCs w:val="21"/>
              </w:rPr>
              <w:t>的增长情况等</w:t>
            </w:r>
          </w:p>
        </w:tc>
      </w:tr>
    </w:tbl>
    <w:p>
      <w:pPr>
        <w:spacing w:after="0" w:line="273" w:lineRule="auto"/>
        <w:jc w:val="center"/>
        <w:rPr>
          <w:rFonts w:ascii="宋体" w:hAnsi="宋体" w:cs="宋体" w:eastAsia="宋体" w:hint="default"/>
          <w:sz w:val="21"/>
          <w:szCs w:val="21"/>
        </w:rPr>
        <w:sectPr>
          <w:pgSz w:w="11910" w:h="16840"/>
          <w:pgMar w:header="893" w:footer="1040" w:top="1560" w:bottom="1220" w:left="1440" w:right="1420"/>
        </w:sectPr>
      </w:pPr>
    </w:p>
    <w:p>
      <w:pPr>
        <w:spacing w:line="240" w:lineRule="auto" w:before="2"/>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1922"/>
        <w:gridCol w:w="1321"/>
        <w:gridCol w:w="1274"/>
        <w:gridCol w:w="2268"/>
        <w:gridCol w:w="1964"/>
      </w:tblGrid>
      <w:tr>
        <w:trPr>
          <w:trHeight w:val="1688" w:hRule="exact"/>
        </w:trPr>
        <w:tc>
          <w:tcPr>
            <w:tcW w:w="1922" w:type="dxa"/>
            <w:tcBorders>
              <w:top w:val="single" w:sz="17" w:space="0" w:color="000000"/>
              <w:left w:val="single" w:sz="17"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12</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27</w:t>
            </w:r>
            <w:r>
              <w:rPr>
                <w:rFonts w:ascii="宋体" w:hAnsi="宋体" w:cs="宋体" w:eastAsia="宋体" w:hint="default"/>
                <w:spacing w:val="-57"/>
                <w:sz w:val="21"/>
                <w:szCs w:val="21"/>
              </w:rPr>
              <w:t> </w:t>
            </w:r>
            <w:r>
              <w:rPr>
                <w:rFonts w:ascii="宋体" w:hAnsi="宋体" w:cs="宋体" w:eastAsia="宋体" w:hint="default"/>
                <w:sz w:val="21"/>
                <w:szCs w:val="21"/>
              </w:rPr>
              <w:t>日</w:t>
            </w:r>
          </w:p>
        </w:tc>
        <w:tc>
          <w:tcPr>
            <w:tcW w:w="1321" w:type="dxa"/>
            <w:tcBorders>
              <w:top w:val="single" w:sz="17"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left="129" w:right="0"/>
              <w:jc w:val="left"/>
              <w:rPr>
                <w:rFonts w:ascii="宋体" w:hAnsi="宋体" w:cs="宋体" w:eastAsia="宋体" w:hint="default"/>
                <w:sz w:val="21"/>
                <w:szCs w:val="21"/>
              </w:rPr>
            </w:pPr>
            <w:r>
              <w:rPr>
                <w:rFonts w:ascii="宋体" w:hAnsi="宋体" w:cs="宋体" w:eastAsia="宋体" w:hint="default"/>
                <w:sz w:val="21"/>
                <w:szCs w:val="21"/>
              </w:rPr>
              <w:t>公司会议室</w:t>
            </w:r>
          </w:p>
        </w:tc>
        <w:tc>
          <w:tcPr>
            <w:tcW w:w="1274" w:type="dxa"/>
            <w:tcBorders>
              <w:top w:val="single" w:sz="17"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left="211"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2268" w:type="dxa"/>
            <w:tcBorders>
              <w:top w:val="single" w:sz="17" w:space="0" w:color="000000"/>
              <w:left w:val="single" w:sz="4" w:space="0" w:color="000000"/>
              <w:bottom w:val="single" w:sz="17"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73" w:lineRule="auto"/>
              <w:ind w:left="103" w:right="98" w:hanging="3"/>
              <w:jc w:val="center"/>
              <w:rPr>
                <w:rFonts w:ascii="宋体" w:hAnsi="宋体" w:cs="宋体" w:eastAsia="宋体" w:hint="default"/>
                <w:sz w:val="21"/>
                <w:szCs w:val="21"/>
              </w:rPr>
            </w:pPr>
            <w:r>
              <w:rPr>
                <w:rFonts w:ascii="宋体" w:hAnsi="宋体" w:cs="宋体" w:eastAsia="宋体" w:hint="default"/>
                <w:sz w:val="21"/>
                <w:szCs w:val="21"/>
              </w:rPr>
              <w:t>华宝证券有限责任公</w:t>
            </w:r>
            <w:r>
              <w:rPr>
                <w:rFonts w:ascii="宋体" w:hAnsi="宋体" w:cs="宋体" w:eastAsia="宋体" w:hint="default"/>
                <w:w w:val="100"/>
                <w:sz w:val="21"/>
                <w:szCs w:val="21"/>
              </w:rPr>
              <w:t> </w:t>
            </w:r>
            <w:r>
              <w:rPr>
                <w:rFonts w:ascii="宋体" w:hAnsi="宋体" w:cs="宋体" w:eastAsia="宋体" w:hint="default"/>
                <w:spacing w:val="-6"/>
                <w:sz w:val="21"/>
                <w:szCs w:val="21"/>
              </w:rPr>
              <w:t>司、新华基金管理有限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964" w:type="dxa"/>
            <w:tcBorders>
              <w:top w:val="single" w:sz="17" w:space="0" w:color="000000"/>
              <w:left w:val="single" w:sz="4" w:space="0" w:color="000000"/>
              <w:bottom w:val="single" w:sz="17" w:space="0" w:color="000000"/>
              <w:right w:val="single" w:sz="17" w:space="0" w:color="000000"/>
            </w:tcBorders>
          </w:tcPr>
          <w:p>
            <w:pPr>
              <w:pStyle w:val="TableParagraph"/>
              <w:spacing w:line="273" w:lineRule="auto" w:before="28"/>
              <w:ind w:left="136" w:right="115"/>
              <w:jc w:val="center"/>
              <w:rPr>
                <w:rFonts w:ascii="宋体" w:hAnsi="宋体" w:cs="宋体" w:eastAsia="宋体" w:hint="default"/>
                <w:sz w:val="21"/>
                <w:szCs w:val="21"/>
              </w:rPr>
            </w:pPr>
            <w:r>
              <w:rPr>
                <w:rFonts w:ascii="宋体" w:hAnsi="宋体" w:cs="宋体" w:eastAsia="宋体" w:hint="default"/>
                <w:sz w:val="21"/>
                <w:szCs w:val="21"/>
              </w:rPr>
              <w:t>第三方运维未来的</w:t>
            </w:r>
            <w:r>
              <w:rPr>
                <w:rFonts w:ascii="宋体" w:hAnsi="宋体" w:cs="宋体" w:eastAsia="宋体" w:hint="default"/>
                <w:w w:val="100"/>
                <w:sz w:val="21"/>
                <w:szCs w:val="21"/>
              </w:rPr>
              <w:t> </w:t>
            </w:r>
            <w:r>
              <w:rPr>
                <w:rFonts w:ascii="宋体" w:hAnsi="宋体" w:cs="宋体" w:eastAsia="宋体" w:hint="default"/>
                <w:sz w:val="21"/>
                <w:szCs w:val="21"/>
              </w:rPr>
              <w:t>发展情况、新客户</w:t>
            </w:r>
            <w:r>
              <w:rPr>
                <w:rFonts w:ascii="宋体" w:hAnsi="宋体" w:cs="宋体" w:eastAsia="宋体" w:hint="default"/>
                <w:w w:val="100"/>
                <w:sz w:val="21"/>
                <w:szCs w:val="21"/>
              </w:rPr>
              <w:t> </w:t>
            </w:r>
            <w:r>
              <w:rPr>
                <w:rFonts w:ascii="宋体" w:hAnsi="宋体" w:cs="宋体" w:eastAsia="宋体" w:hint="default"/>
                <w:sz w:val="21"/>
                <w:szCs w:val="21"/>
              </w:rPr>
              <w:t>情况、公司人员规</w:t>
            </w:r>
            <w:r>
              <w:rPr>
                <w:rFonts w:ascii="宋体" w:hAnsi="宋体" w:cs="宋体" w:eastAsia="宋体" w:hint="default"/>
                <w:w w:val="100"/>
                <w:sz w:val="21"/>
                <w:szCs w:val="21"/>
              </w:rPr>
              <w:t> </w:t>
            </w:r>
            <w:r>
              <w:rPr>
                <w:rFonts w:ascii="宋体" w:hAnsi="宋体" w:cs="宋体" w:eastAsia="宋体" w:hint="default"/>
                <w:sz w:val="21"/>
                <w:szCs w:val="21"/>
              </w:rPr>
              <w:t>模情况、募投项目</w:t>
            </w:r>
            <w:r>
              <w:rPr>
                <w:rFonts w:ascii="宋体" w:hAnsi="宋体" w:cs="宋体" w:eastAsia="宋体" w:hint="default"/>
                <w:w w:val="100"/>
                <w:sz w:val="21"/>
                <w:szCs w:val="21"/>
              </w:rPr>
              <w:t> </w:t>
            </w:r>
            <w:r>
              <w:rPr>
                <w:rFonts w:ascii="宋体" w:hAnsi="宋体" w:cs="宋体" w:eastAsia="宋体" w:hint="default"/>
                <w:sz w:val="21"/>
                <w:szCs w:val="21"/>
              </w:rPr>
              <w:t>实施情况等</w:t>
            </w:r>
          </w:p>
        </w:tc>
      </w:tr>
    </w:tbl>
    <w:p>
      <w:pPr>
        <w:spacing w:line="240" w:lineRule="auto" w:before="12"/>
        <w:rPr>
          <w:rFonts w:ascii="宋体" w:hAnsi="宋体" w:cs="宋体" w:eastAsia="宋体" w:hint="default"/>
          <w:sz w:val="23"/>
          <w:szCs w:val="23"/>
        </w:rPr>
      </w:pPr>
    </w:p>
    <w:p>
      <w:pPr>
        <w:spacing w:before="26"/>
        <w:ind w:left="358" w:right="0" w:firstLine="0"/>
        <w:jc w:val="left"/>
        <w:rPr>
          <w:rFonts w:ascii="宋体" w:hAnsi="宋体" w:cs="宋体" w:eastAsia="宋体" w:hint="default"/>
          <w:sz w:val="24"/>
          <w:szCs w:val="24"/>
        </w:rPr>
      </w:pPr>
      <w:r>
        <w:rPr>
          <w:rFonts w:ascii="宋体" w:hAnsi="宋体" w:cs="宋体" w:eastAsia="宋体" w:hint="default"/>
          <w:b/>
          <w:bCs/>
          <w:sz w:val="24"/>
          <w:szCs w:val="24"/>
        </w:rPr>
        <w:t>八、</w:t>
      </w:r>
      <w:r>
        <w:rPr>
          <w:rFonts w:ascii="宋体" w:hAnsi="宋体" w:cs="宋体" w:eastAsia="宋体" w:hint="default"/>
          <w:b/>
          <w:bCs/>
          <w:spacing w:val="-81"/>
          <w:sz w:val="24"/>
          <w:szCs w:val="24"/>
        </w:rPr>
        <w:t> </w:t>
      </w:r>
      <w:r>
        <w:rPr>
          <w:rFonts w:ascii="宋体" w:hAnsi="宋体" w:cs="宋体" w:eastAsia="宋体" w:hint="default"/>
          <w:b/>
          <w:bCs/>
          <w:sz w:val="24"/>
          <w:szCs w:val="24"/>
        </w:rPr>
        <w:t>公司内部控制的建立健全情况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240" w:lineRule="auto" w:before="165"/>
        <w:ind w:left="778" w:right="0"/>
        <w:jc w:val="left"/>
      </w:pPr>
      <w:r>
        <w:rPr>
          <w:spacing w:val="-7"/>
        </w:rPr>
        <w:t>公司根据《公司法》、《证券法》、《深圳证券交易所创业板上市公司规范运作指引》、</w:t>
      </w:r>
    </w:p>
    <w:p>
      <w:pPr>
        <w:spacing w:line="240" w:lineRule="auto" w:before="10"/>
        <w:rPr>
          <w:rFonts w:ascii="宋体" w:hAnsi="宋体" w:cs="宋体" w:eastAsia="宋体" w:hint="default"/>
          <w:sz w:val="14"/>
          <w:szCs w:val="14"/>
        </w:rPr>
      </w:pPr>
    </w:p>
    <w:p>
      <w:pPr>
        <w:pStyle w:val="BodyText"/>
        <w:spacing w:line="408" w:lineRule="auto"/>
        <w:ind w:left="358" w:right="0"/>
        <w:jc w:val="left"/>
      </w:pPr>
      <w:r>
        <w:rPr>
          <w:spacing w:val="-7"/>
          <w:w w:val="100"/>
        </w:rPr>
        <w:t>《深圳证券交易所创业板股票上市规则》以及中国证监会有关法律、法规和规章制度的要求，</w:t>
      </w:r>
      <w:r>
        <w:rPr>
          <w:spacing w:val="-70"/>
          <w:w w:val="100"/>
        </w:rPr>
        <w:t> </w:t>
      </w:r>
      <w:r>
        <w:rPr>
          <w:spacing w:val="-70"/>
          <w:w w:val="100"/>
        </w:rPr>
      </w:r>
      <w:r>
        <w:rPr>
          <w:spacing w:val="-4"/>
        </w:rPr>
        <w:t>结合公司的实际情况、自身特点和管理需要，规范运作，不断完善公司法人治理结构。通过</w:t>
      </w:r>
      <w:r>
        <w:rPr>
          <w:spacing w:val="-48"/>
        </w:rPr>
        <w:t> </w:t>
      </w:r>
      <w:r>
        <w:rPr>
          <w:spacing w:val="-48"/>
        </w:rPr>
      </w:r>
      <w:r>
        <w:rPr>
          <w:spacing w:val="-4"/>
        </w:rPr>
        <w:t>对公司各项治理制度的规范和落实，公司的治理水平不断提高。有效的保证了公司经营效益</w:t>
      </w:r>
      <w:r>
        <w:rPr>
          <w:spacing w:val="-41"/>
        </w:rPr>
        <w:t> </w:t>
      </w:r>
      <w:r>
        <w:rPr>
          <w:spacing w:val="-41"/>
        </w:rPr>
      </w:r>
      <w:r>
        <w:rPr/>
        <w:t>水平的不断提升和战略目标的实现。</w:t>
      </w:r>
    </w:p>
    <w:p>
      <w:pPr>
        <w:pStyle w:val="Heading3"/>
        <w:spacing w:line="444" w:lineRule="auto" w:before="87"/>
        <w:ind w:left="358" w:right="5840"/>
        <w:jc w:val="left"/>
        <w:rPr>
          <w:b w:val="0"/>
          <w:bCs w:val="0"/>
        </w:rPr>
      </w:pPr>
      <w:r>
        <w:rPr/>
        <w:t>（一）</w:t>
      </w:r>
      <w:r>
        <w:rPr>
          <w:spacing w:val="-19"/>
        </w:rPr>
        <w:t> </w:t>
      </w:r>
      <w:r>
        <w:rPr/>
        <w:t>公司内控制度建立情况</w:t>
      </w:r>
      <w:r>
        <w:rPr>
          <w:w w:val="100"/>
        </w:rPr>
        <w:t> </w:t>
      </w:r>
      <w:r>
        <w:rPr>
          <w:rFonts w:ascii="宋体" w:hAnsi="宋体" w:cs="宋体" w:eastAsia="宋体" w:hint="default"/>
        </w:rPr>
        <w:t>1</w:t>
      </w:r>
      <w:r>
        <w:rPr/>
        <w:t>、 公司治理结构方面</w:t>
      </w:r>
      <w:r>
        <w:rPr>
          <w:b w:val="0"/>
          <w:bCs w:val="0"/>
        </w:rPr>
      </w:r>
    </w:p>
    <w:p>
      <w:pPr>
        <w:pStyle w:val="BodyText"/>
        <w:spacing w:line="240" w:lineRule="auto" w:before="53"/>
        <w:ind w:left="780" w:right="0"/>
        <w:jc w:val="left"/>
      </w:pPr>
      <w:r>
        <w:rPr>
          <w:spacing w:val="-4"/>
        </w:rPr>
        <w:t>公司根据法律、法规和规章制度的要求，结合公司的实际情况，已经建立或修订了包括</w:t>
      </w:r>
    </w:p>
    <w:p>
      <w:pPr>
        <w:spacing w:line="240" w:lineRule="auto" w:before="10"/>
        <w:rPr>
          <w:rFonts w:ascii="宋体" w:hAnsi="宋体" w:cs="宋体" w:eastAsia="宋体" w:hint="default"/>
          <w:sz w:val="14"/>
          <w:szCs w:val="14"/>
        </w:rPr>
      </w:pPr>
    </w:p>
    <w:p>
      <w:pPr>
        <w:pStyle w:val="BodyText"/>
        <w:spacing w:line="408" w:lineRule="auto"/>
        <w:ind w:left="358" w:right="268"/>
        <w:jc w:val="both"/>
      </w:pPr>
      <w:r>
        <w:rPr>
          <w:spacing w:val="-4"/>
        </w:rPr>
        <w:t>《公司章程》、《董事会工作细则》、《监事会工作细则》、《股东大会议事规则》、《董</w:t>
      </w:r>
      <w:r>
        <w:rPr>
          <w:spacing w:val="-48"/>
        </w:rPr>
        <w:t> </w:t>
      </w:r>
      <w:r>
        <w:rPr>
          <w:spacing w:val="-48"/>
        </w:rPr>
      </w:r>
      <w:r>
        <w:rPr>
          <w:spacing w:val="-4"/>
        </w:rPr>
        <w:t>事会专门委员会工作细则》、《独立董事工作制度》、《内部审计制度》、《关联交易内部</w:t>
      </w:r>
      <w:r>
        <w:rPr>
          <w:spacing w:val="-44"/>
        </w:rPr>
        <w:t> </w:t>
      </w:r>
      <w:r>
        <w:rPr>
          <w:spacing w:val="-44"/>
        </w:rPr>
      </w:r>
      <w:r>
        <w:rPr>
          <w:spacing w:val="-7"/>
        </w:rPr>
        <w:t>决策管理制度》、《对外担保管理制度》、《对外投资管理制度》、《募集资金管理制度》、</w:t>
      </w:r>
    </w:p>
    <w:p>
      <w:pPr>
        <w:pStyle w:val="BodyText"/>
        <w:spacing w:line="408" w:lineRule="auto" w:before="46"/>
        <w:ind w:left="358" w:right="369"/>
        <w:jc w:val="both"/>
      </w:pPr>
      <w:r>
        <w:rPr>
          <w:spacing w:val="-4"/>
        </w:rPr>
        <w:t>《投资者关系管理制度》、《信息披露管理制度》、《总经理工作细则》、《董事会秘书工</w:t>
      </w:r>
      <w:r>
        <w:rPr>
          <w:spacing w:val="-49"/>
        </w:rPr>
        <w:t> </w:t>
      </w:r>
      <w:r>
        <w:rPr>
          <w:spacing w:val="-49"/>
        </w:rPr>
      </w:r>
      <w:r>
        <w:rPr>
          <w:spacing w:val="-4"/>
        </w:rPr>
        <w:t>作细则》、《内幕信息知情人管理制度》、《董事、监事及高管人员所持公司股份及其变动</w:t>
      </w:r>
      <w:r>
        <w:rPr>
          <w:spacing w:val="-43"/>
        </w:rPr>
        <w:t> </w:t>
      </w:r>
      <w:r>
        <w:rPr>
          <w:spacing w:val="-43"/>
        </w:rPr>
      </w:r>
      <w:r>
        <w:rPr>
          <w:spacing w:val="-4"/>
        </w:rPr>
        <w:t>管理制度》等重要的内部控制制度，并严格遵照相关制度执行。公司各项管理制度建立之后</w:t>
      </w:r>
      <w:r>
        <w:rPr>
          <w:spacing w:val="-45"/>
        </w:rPr>
        <w:t> </w:t>
      </w:r>
      <w:r>
        <w:rPr>
          <w:spacing w:val="-45"/>
        </w:rPr>
      </w:r>
      <w:r>
        <w:rPr>
          <w:spacing w:val="-4"/>
        </w:rPr>
        <w:t>均能得到有效地贯彻执行。这些制度对完善公司治理结构，规范公司决策和运作发挥着重要</w:t>
      </w:r>
      <w:r>
        <w:rPr>
          <w:spacing w:val="-41"/>
        </w:rPr>
        <w:t> </w:t>
      </w:r>
      <w:r>
        <w:rPr>
          <w:spacing w:val="-41"/>
        </w:rPr>
      </w:r>
      <w:r>
        <w:rPr/>
        <w:t>的作用。</w:t>
      </w:r>
    </w:p>
    <w:p>
      <w:pPr>
        <w:spacing w:line="444" w:lineRule="auto" w:before="87"/>
        <w:ind w:left="778" w:right="0" w:hanging="42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公司经营管理方面</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sz w:val="21"/>
          <w:szCs w:val="21"/>
        </w:rPr>
        <w:t>公司根据自身经营特点，制定了较为科学、切实可行的覆盖公司销售、采购、研发、人</w:t>
      </w:r>
    </w:p>
    <w:p>
      <w:pPr>
        <w:pStyle w:val="BodyText"/>
        <w:spacing w:line="408" w:lineRule="auto" w:before="15"/>
        <w:ind w:left="358" w:right="0"/>
        <w:jc w:val="left"/>
      </w:pPr>
      <w:r>
        <w:rPr>
          <w:spacing w:val="-4"/>
        </w:rPr>
        <w:t>力资源、商务流程等各部门的规章制度及相关流程，并认真落实和严格执行，以保障经营管</w:t>
      </w:r>
      <w:r>
        <w:rPr>
          <w:spacing w:val="-44"/>
        </w:rPr>
        <w:t> </w:t>
      </w:r>
      <w:r>
        <w:rPr>
          <w:spacing w:val="-44"/>
        </w:rPr>
      </w:r>
      <w:r>
        <w:rPr/>
        <w:t>理的规范和高效。</w:t>
      </w:r>
    </w:p>
    <w:p>
      <w:pPr>
        <w:spacing w:line="444" w:lineRule="auto" w:before="84"/>
        <w:ind w:left="778" w:right="0" w:hanging="42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公司财务管理方面</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sz w:val="21"/>
          <w:szCs w:val="21"/>
        </w:rPr>
        <w:t>公司已建立了一套与公司财务信息相关的、符合公司实际情况的、较为合理的内部控制</w:t>
      </w:r>
    </w:p>
    <w:p>
      <w:pPr>
        <w:pStyle w:val="BodyText"/>
        <w:spacing w:line="240" w:lineRule="auto" w:before="14"/>
        <w:ind w:left="358" w:right="0"/>
        <w:jc w:val="left"/>
      </w:pPr>
      <w:r>
        <w:rPr>
          <w:spacing w:val="-4"/>
        </w:rPr>
        <w:t>制度，并且得到了有效的执行。在财务管理和会计审核方面均设置了较为合理的岗位职责权</w:t>
      </w:r>
    </w:p>
    <w:p>
      <w:pPr>
        <w:spacing w:after="0" w:line="240" w:lineRule="auto"/>
        <w:jc w:val="left"/>
        <w:sectPr>
          <w:pgSz w:w="11910" w:h="16840"/>
          <w:pgMar w:header="893" w:footer="1040" w:top="1520" w:bottom="1220" w:left="1440" w:right="1420"/>
        </w:sectPr>
      </w:pPr>
    </w:p>
    <w:p>
      <w:pPr>
        <w:pStyle w:val="BodyText"/>
        <w:spacing w:line="408" w:lineRule="auto" w:before="105"/>
        <w:ind w:right="189"/>
        <w:jc w:val="both"/>
      </w:pPr>
      <w:r>
        <w:rPr>
          <w:spacing w:val="-4"/>
        </w:rPr>
        <w:t>限，并配备了相应的人员以保证财会工作的顺利开展，财务会计机构人员分工明确，实行岗</w:t>
      </w:r>
      <w:r>
        <w:rPr>
          <w:spacing w:val="-45"/>
        </w:rPr>
        <w:t> </w:t>
      </w:r>
      <w:r>
        <w:rPr>
          <w:spacing w:val="-45"/>
        </w:rPr>
      </w:r>
      <w:r>
        <w:rPr>
          <w:spacing w:val="-4"/>
        </w:rPr>
        <w:t>位责任制，各岗位都能相互牵制相互制衡。公司的会计管理内部控制完整、合理、有效，公</w:t>
      </w:r>
      <w:r>
        <w:rPr>
          <w:spacing w:val="-45"/>
        </w:rPr>
        <w:t> </w:t>
      </w:r>
      <w:r>
        <w:rPr>
          <w:spacing w:val="-45"/>
        </w:rPr>
      </w:r>
      <w:r>
        <w:rPr>
          <w:spacing w:val="-4"/>
        </w:rPr>
        <w:t>司各级会计人员具备了相应的专业素质，不定期的参加相关业务培训，对重要会计业务和电</w:t>
      </w:r>
      <w:r>
        <w:rPr>
          <w:spacing w:val="-42"/>
        </w:rPr>
        <w:t> </w:t>
      </w:r>
      <w:r>
        <w:rPr>
          <w:spacing w:val="-42"/>
        </w:rPr>
      </w:r>
      <w:r>
        <w:rPr>
          <w:spacing w:val="-4"/>
        </w:rPr>
        <w:t>算化操作制定和执行了明确的授权规定。公司的内部控制机制较为完善，能够得到切实有效</w:t>
      </w:r>
      <w:r>
        <w:rPr>
          <w:spacing w:val="-41"/>
        </w:rPr>
        <w:t> </w:t>
      </w:r>
      <w:r>
        <w:rPr>
          <w:spacing w:val="-41"/>
        </w:rPr>
      </w:r>
      <w:r>
        <w:rPr/>
        <w:t>地实施。</w:t>
      </w:r>
    </w:p>
    <w:p>
      <w:pPr>
        <w:spacing w:line="444" w:lineRule="auto" w:before="84"/>
        <w:ind w:left="558" w:right="183" w:hanging="42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公司信息披露方面</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sz w:val="21"/>
          <w:szCs w:val="21"/>
        </w:rPr>
        <w:t>公司制订了《信息披露管理制度》、《重大信息内部报告制度》、《投资者关系管理制</w:t>
      </w:r>
    </w:p>
    <w:p>
      <w:pPr>
        <w:pStyle w:val="BodyText"/>
        <w:spacing w:line="408" w:lineRule="auto" w:before="14"/>
        <w:ind w:right="191"/>
        <w:jc w:val="both"/>
      </w:pPr>
      <w:r>
        <w:rPr>
          <w:spacing w:val="-4"/>
        </w:rPr>
        <w:t>度》等信息披露制度。公司严格按照相关规定，主动披露对公司经营可能产生重大影响，对</w:t>
      </w:r>
      <w:r>
        <w:rPr>
          <w:spacing w:val="-45"/>
        </w:rPr>
        <w:t> </w:t>
      </w:r>
      <w:r>
        <w:rPr>
          <w:spacing w:val="-45"/>
        </w:rPr>
      </w:r>
      <w:r>
        <w:rPr>
          <w:spacing w:val="-4"/>
        </w:rPr>
        <w:t>公司股价有重大影响的信息，确保投资者平等获得信息的权利，提高公司透明度；不断加强</w:t>
      </w:r>
      <w:r>
        <w:rPr>
          <w:spacing w:val="-44"/>
        </w:rPr>
        <w:t> </w:t>
      </w:r>
      <w:r>
        <w:rPr>
          <w:spacing w:val="-44"/>
        </w:rPr>
      </w:r>
      <w:r>
        <w:rPr>
          <w:spacing w:val="-4"/>
        </w:rPr>
        <w:t>公司与投资者之间的信息交流，使投资者能够全面、完整、真实、准确、及时、公平地了解</w:t>
      </w:r>
      <w:r>
        <w:rPr>
          <w:spacing w:val="-44"/>
        </w:rPr>
        <w:t> </w:t>
      </w:r>
      <w:r>
        <w:rPr>
          <w:spacing w:val="-44"/>
        </w:rPr>
      </w:r>
      <w:r>
        <w:rPr/>
        <w:t>和掌握公司的经营状况。</w:t>
      </w:r>
    </w:p>
    <w:p>
      <w:pPr>
        <w:spacing w:line="441" w:lineRule="auto" w:before="87"/>
        <w:ind w:left="558" w:right="182" w:hanging="42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公司对外担保方面</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9"/>
          <w:w w:val="100"/>
          <w:sz w:val="21"/>
          <w:szCs w:val="21"/>
        </w:rPr>
        <w:t>公司已根据《中华人民共和国担保法》、《深圳证券交易所创业板股票上市规则》、《关</w:t>
      </w:r>
    </w:p>
    <w:p>
      <w:pPr>
        <w:pStyle w:val="BodyText"/>
        <w:spacing w:line="408" w:lineRule="auto" w:before="16"/>
        <w:ind w:right="189"/>
        <w:jc w:val="both"/>
      </w:pPr>
      <w:r>
        <w:rPr>
          <w:spacing w:val="-11"/>
          <w:w w:val="100"/>
        </w:rPr>
        <w:t>于规范上市公司对外担保行为的通知》和《公司章程》等有关规定制定《对外担保管理制度》</w:t>
      </w:r>
      <w:r>
        <w:rPr>
          <w:rFonts w:ascii="宋体" w:hAnsi="宋体" w:cs="宋体" w:eastAsia="宋体" w:hint="default"/>
          <w:spacing w:val="-11"/>
          <w:w w:val="100"/>
        </w:rPr>
        <w:t>,</w:t>
      </w:r>
      <w:r>
        <w:rPr>
          <w:rFonts w:ascii="宋体" w:hAnsi="宋体" w:cs="宋体" w:eastAsia="宋体" w:hint="default"/>
          <w:w w:val="100"/>
        </w:rPr>
        <w:t> </w:t>
      </w:r>
      <w:r>
        <w:rPr>
          <w:spacing w:val="-4"/>
        </w:rPr>
        <w:t>以规范公司的对外担保行为，控制公司资产运营风险。报告期内，该项控制制度执行情况良</w:t>
      </w:r>
      <w:r>
        <w:rPr>
          <w:spacing w:val="-41"/>
        </w:rPr>
        <w:t> </w:t>
      </w:r>
      <w:r>
        <w:rPr>
          <w:spacing w:val="-41"/>
        </w:rPr>
      </w:r>
      <w:r>
        <w:rPr/>
        <w:t>好，公司没有发生对外担保的情形。</w:t>
      </w:r>
    </w:p>
    <w:p>
      <w:pPr>
        <w:spacing w:line="444" w:lineRule="auto" w:before="87"/>
        <w:ind w:left="558" w:right="183" w:hanging="420"/>
        <w:jc w:val="left"/>
        <w:rPr>
          <w:rFonts w:ascii="宋体" w:hAnsi="宋体" w:cs="宋体" w:eastAsia="宋体" w:hint="default"/>
          <w:sz w:val="21"/>
          <w:szCs w:val="21"/>
        </w:rPr>
      </w:pPr>
      <w:r>
        <w:rPr>
          <w:rFonts w:ascii="宋体" w:hAnsi="宋体" w:cs="宋体" w:eastAsia="宋体" w:hint="default"/>
          <w:b/>
          <w:bCs/>
          <w:sz w:val="21"/>
          <w:szCs w:val="21"/>
        </w:rPr>
        <w:t>6</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公司募集资金管理方面</w:t>
      </w:r>
      <w:r>
        <w:rPr>
          <w:rFonts w:ascii="宋体" w:hAnsi="宋体" w:cs="宋体" w:eastAsia="宋体" w:hint="default"/>
          <w:b/>
          <w:bCs/>
          <w:w w:val="100"/>
          <w:sz w:val="21"/>
          <w:szCs w:val="21"/>
        </w:rPr>
        <w:t> </w:t>
      </w:r>
      <w:r>
        <w:rPr>
          <w:rFonts w:ascii="宋体" w:hAnsi="宋体" w:cs="宋体" w:eastAsia="宋体" w:hint="default"/>
          <w:spacing w:val="-4"/>
          <w:sz w:val="21"/>
          <w:szCs w:val="21"/>
        </w:rPr>
        <w:t>为规范公司的募集资金管理，提高其使用效率，维护全体股东的合法利益，公司修定了</w:t>
      </w:r>
    </w:p>
    <w:p>
      <w:pPr>
        <w:pStyle w:val="BodyText"/>
        <w:spacing w:line="408" w:lineRule="auto" w:before="14"/>
        <w:ind w:right="189"/>
        <w:jc w:val="both"/>
      </w:pPr>
      <w:r>
        <w:rPr>
          <w:spacing w:val="-4"/>
        </w:rPr>
        <w:t>《募集资金管理制度》，建立了完整的募集资金专用账户使用、管理、监督程序，对募集资</w:t>
      </w:r>
      <w:r>
        <w:rPr>
          <w:spacing w:val="-42"/>
        </w:rPr>
        <w:t> </w:t>
      </w:r>
      <w:r>
        <w:rPr>
          <w:spacing w:val="-42"/>
        </w:rPr>
      </w:r>
      <w:r>
        <w:rPr>
          <w:spacing w:val="-4"/>
        </w:rPr>
        <w:t>金专户存储、使用、管理监督和责任追究等方面进行明确规定。公司严格按照制度规定，对</w:t>
      </w:r>
      <w:r>
        <w:rPr>
          <w:spacing w:val="-45"/>
        </w:rPr>
        <w:t> </w:t>
      </w:r>
      <w:r>
        <w:rPr>
          <w:spacing w:val="-45"/>
        </w:rPr>
      </w:r>
      <w:r>
        <w:rPr>
          <w:spacing w:val="-4"/>
        </w:rPr>
        <w:t>募集资金进行专户存储，并与银行、保荐机构签署《三方监管协议》，发生募集资金置换预</w:t>
      </w:r>
      <w:r>
        <w:rPr>
          <w:spacing w:val="-42"/>
        </w:rPr>
        <w:t> </w:t>
      </w:r>
      <w:r>
        <w:rPr>
          <w:spacing w:val="-42"/>
        </w:rPr>
      </w:r>
      <w:r>
        <w:rPr/>
        <w:t>先已投入募投项目的自筹资金，均按规定履行审批、公告程序。</w:t>
      </w:r>
    </w:p>
    <w:p>
      <w:pPr>
        <w:spacing w:line="444" w:lineRule="auto" w:before="84"/>
        <w:ind w:left="558" w:right="183" w:hanging="420"/>
        <w:jc w:val="left"/>
        <w:rPr>
          <w:rFonts w:ascii="宋体" w:hAnsi="宋体" w:cs="宋体" w:eastAsia="宋体" w:hint="default"/>
          <w:sz w:val="21"/>
          <w:szCs w:val="21"/>
        </w:rPr>
      </w:pPr>
      <w:r>
        <w:rPr>
          <w:rFonts w:ascii="宋体" w:hAnsi="宋体" w:cs="宋体" w:eastAsia="宋体" w:hint="default"/>
          <w:b/>
          <w:bCs/>
          <w:sz w:val="21"/>
          <w:szCs w:val="21"/>
        </w:rPr>
        <w:t>7</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关联交易控制方面</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sz w:val="21"/>
          <w:szCs w:val="21"/>
        </w:rPr>
        <w:t>公司制定了《《关联交易内部决策管理制度》，对关联方、关联交易和关联交易的决策</w:t>
      </w:r>
    </w:p>
    <w:p>
      <w:pPr>
        <w:pStyle w:val="BodyText"/>
        <w:spacing w:line="408" w:lineRule="auto" w:before="15"/>
        <w:ind w:right="189"/>
        <w:jc w:val="both"/>
      </w:pPr>
      <w:r>
        <w:rPr>
          <w:spacing w:val="-4"/>
        </w:rPr>
        <w:t>权限和程序等作了明确的规定，规范与关联方的交易行为，遵循诚实信用、公正、公平、公</w:t>
      </w:r>
      <w:r>
        <w:rPr>
          <w:spacing w:val="-42"/>
        </w:rPr>
        <w:t> </w:t>
      </w:r>
      <w:r>
        <w:rPr>
          <w:spacing w:val="-42"/>
        </w:rPr>
      </w:r>
      <w:r>
        <w:rPr>
          <w:spacing w:val="-4"/>
        </w:rPr>
        <w:t>开的原则，保护公司及中小股东的合法利益。报告期内，该项控制制度执行情况良好，公司</w:t>
      </w:r>
      <w:r>
        <w:rPr>
          <w:spacing w:val="-48"/>
        </w:rPr>
        <w:t> </w:t>
      </w:r>
      <w:r>
        <w:rPr>
          <w:spacing w:val="-48"/>
        </w:rPr>
      </w:r>
      <w:r>
        <w:rPr/>
        <w:t>没有发生关联交易情形。</w:t>
      </w:r>
    </w:p>
    <w:p>
      <w:pPr>
        <w:pStyle w:val="Heading3"/>
        <w:spacing w:line="240" w:lineRule="auto" w:before="87"/>
        <w:ind w:left="138" w:right="0"/>
        <w:jc w:val="both"/>
        <w:rPr>
          <w:b w:val="0"/>
          <w:bCs w:val="0"/>
        </w:rPr>
      </w:pPr>
      <w:r>
        <w:rPr>
          <w:rFonts w:ascii="宋体" w:hAnsi="宋体" w:cs="宋体" w:eastAsia="宋体" w:hint="default"/>
        </w:rPr>
        <w:t>8</w:t>
      </w:r>
      <w:r>
        <w:rPr/>
        <w:t>、</w:t>
      </w:r>
      <w:r>
        <w:rPr>
          <w:spacing w:val="-4"/>
        </w:rPr>
        <w:t> </w:t>
      </w:r>
      <w:r>
        <w:rPr/>
        <w:t>公司对分公司、子公司的管理方面</w:t>
      </w:r>
      <w:r>
        <w:rPr>
          <w:b w:val="0"/>
          <w:bCs w:val="0"/>
        </w:rPr>
      </w:r>
    </w:p>
    <w:p>
      <w:pPr>
        <w:spacing w:line="240" w:lineRule="auto" w:before="9"/>
        <w:rPr>
          <w:rFonts w:ascii="宋体" w:hAnsi="宋体" w:cs="宋体" w:eastAsia="宋体" w:hint="default"/>
          <w:b/>
          <w:bCs/>
          <w:sz w:val="17"/>
          <w:szCs w:val="17"/>
        </w:rPr>
      </w:pPr>
    </w:p>
    <w:p>
      <w:pPr>
        <w:pStyle w:val="BodyText"/>
        <w:spacing w:line="240" w:lineRule="auto"/>
        <w:ind w:left="558" w:right="0"/>
        <w:jc w:val="left"/>
      </w:pPr>
      <w:r>
        <w:rPr/>
        <w:t>公司制定了《天玑科技分公司、子公司管理制度》对分公司、子公司进行管理和控制。</w:t>
      </w:r>
    </w:p>
    <w:p>
      <w:pPr>
        <w:spacing w:after="0" w:line="240" w:lineRule="auto"/>
        <w:jc w:val="left"/>
        <w:sectPr>
          <w:footerReference w:type="default" r:id="rId30"/>
          <w:pgSz w:w="11910" w:h="16840"/>
          <w:pgMar w:footer="1040" w:header="893" w:top="1520" w:bottom="1220" w:left="1660" w:right="1600"/>
          <w:pgNumType w:start="65"/>
        </w:sectPr>
      </w:pPr>
    </w:p>
    <w:p>
      <w:pPr>
        <w:pStyle w:val="BodyText"/>
        <w:spacing w:line="408" w:lineRule="auto" w:before="105"/>
        <w:ind w:right="188"/>
        <w:jc w:val="both"/>
      </w:pPr>
      <w:r>
        <w:rPr>
          <w:spacing w:val="-4"/>
          <w:w w:val="100"/>
        </w:rPr>
        <w:t>公司按出资比例向控股子公司委派或推荐董事、监事和高级管理人员来实现对控股子公司的</w:t>
      </w:r>
      <w:r>
        <w:rPr>
          <w:spacing w:val="-89"/>
          <w:w w:val="100"/>
        </w:rPr>
        <w:t> </w:t>
      </w:r>
      <w:r>
        <w:rPr>
          <w:spacing w:val="-89"/>
          <w:w w:val="100"/>
        </w:rPr>
      </w:r>
      <w:r>
        <w:rPr>
          <w:spacing w:val="-4"/>
        </w:rPr>
        <w:t>治理监控。对分公司、子公司的规范运作、人事管理、财务管理、信息管理、内部审计监督</w:t>
      </w:r>
      <w:r>
        <w:rPr>
          <w:spacing w:val="-47"/>
        </w:rPr>
        <w:t> </w:t>
      </w:r>
      <w:r>
        <w:rPr>
          <w:spacing w:val="-47"/>
        </w:rPr>
      </w:r>
      <w:r>
        <w:rPr/>
        <w:t>等都作了明确的规定。报告期内，该项控制制度执行情况良好。</w:t>
      </w:r>
    </w:p>
    <w:p>
      <w:pPr>
        <w:spacing w:line="444" w:lineRule="auto" w:before="84"/>
        <w:ind w:left="558" w:right="183" w:hanging="42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20"/>
          <w:sz w:val="21"/>
          <w:szCs w:val="21"/>
        </w:rPr>
        <w:t> </w:t>
      </w:r>
      <w:r>
        <w:rPr>
          <w:rFonts w:ascii="宋体" w:hAnsi="宋体" w:cs="宋体" w:eastAsia="宋体" w:hint="default"/>
          <w:b/>
          <w:bCs/>
          <w:sz w:val="21"/>
          <w:szCs w:val="21"/>
        </w:rPr>
        <w:t>内部监督部门设置及检查监督情况</w:t>
      </w:r>
      <w:r>
        <w:rPr>
          <w:rFonts w:ascii="宋体" w:hAnsi="宋体" w:cs="宋体" w:eastAsia="宋体" w:hint="default"/>
          <w:b/>
          <w:bCs/>
          <w:w w:val="100"/>
          <w:sz w:val="21"/>
          <w:szCs w:val="21"/>
        </w:rPr>
        <w:t> </w:t>
      </w:r>
      <w:r>
        <w:rPr>
          <w:rFonts w:ascii="宋体" w:hAnsi="宋体" w:cs="宋体" w:eastAsia="宋体" w:hint="default"/>
          <w:spacing w:val="-2"/>
          <w:sz w:val="21"/>
          <w:szCs w:val="21"/>
        </w:rPr>
        <w:t>公司董事会下设审计委员会是公司内部控制监督机构，审计委员会由</w:t>
      </w:r>
      <w:r>
        <w:rPr>
          <w:rFonts w:ascii="宋体" w:hAnsi="宋体" w:cs="宋体" w:eastAsia="宋体" w:hint="default"/>
          <w:spacing w:val="-2"/>
          <w:sz w:val="21"/>
          <w:szCs w:val="21"/>
        </w:rPr>
        <w:t>3</w:t>
      </w:r>
      <w:r>
        <w:rPr>
          <w:rFonts w:ascii="宋体" w:hAnsi="宋体" w:cs="宋体" w:eastAsia="宋体" w:hint="default"/>
          <w:spacing w:val="-2"/>
          <w:sz w:val="21"/>
          <w:szCs w:val="21"/>
        </w:rPr>
        <w:t>名董事组成，其</w:t>
      </w:r>
    </w:p>
    <w:p>
      <w:pPr>
        <w:pStyle w:val="BodyText"/>
        <w:spacing w:line="408" w:lineRule="auto" w:before="14"/>
        <w:ind w:right="101"/>
        <w:jc w:val="left"/>
      </w:pPr>
      <w:r>
        <w:rPr>
          <w:spacing w:val="-4"/>
        </w:rPr>
        <w:t>中</w:t>
      </w:r>
      <w:r>
        <w:rPr>
          <w:rFonts w:ascii="宋体" w:hAnsi="宋体" w:cs="宋体" w:eastAsia="宋体" w:hint="default"/>
          <w:spacing w:val="-4"/>
        </w:rPr>
        <w:t>2</w:t>
      </w:r>
      <w:r>
        <w:rPr>
          <w:spacing w:val="-4"/>
        </w:rPr>
        <w:t>名为独立董事，其中</w:t>
      </w:r>
      <w:r>
        <w:rPr>
          <w:rFonts w:ascii="宋体" w:hAnsi="宋体" w:cs="宋体" w:eastAsia="宋体" w:hint="default"/>
          <w:spacing w:val="-4"/>
        </w:rPr>
        <w:t>1</w:t>
      </w:r>
      <w:r>
        <w:rPr>
          <w:spacing w:val="-4"/>
        </w:rPr>
        <w:t>名会计专业的独立董事担任主任委员。审计委员会下设审计部，对</w:t>
      </w:r>
      <w:r>
        <w:rPr>
          <w:spacing w:val="-40"/>
        </w:rPr>
        <w:t> </w:t>
      </w:r>
      <w:r>
        <w:rPr>
          <w:spacing w:val="-40"/>
        </w:rPr>
      </w:r>
      <w:r>
        <w:rPr>
          <w:spacing w:val="-4"/>
        </w:rPr>
        <w:t>董事会审计委员会负责，在审计委员会指导下独立行使审计职权，不受其他部门和个人的干</w:t>
      </w:r>
      <w:r>
        <w:rPr>
          <w:spacing w:val="-41"/>
        </w:rPr>
        <w:t> </w:t>
      </w:r>
      <w:r>
        <w:rPr>
          <w:spacing w:val="-41"/>
        </w:rPr>
      </w:r>
      <w:r>
        <w:rPr>
          <w:spacing w:val="-4"/>
        </w:rPr>
        <w:t>涉。审计部负责人由审计委员会提名、董事会聘任。审计部配备了专职人员，依据《内部审</w:t>
      </w:r>
      <w:r>
        <w:rPr>
          <w:spacing w:val="-45"/>
        </w:rPr>
        <w:t> </w:t>
      </w:r>
      <w:r>
        <w:rPr>
          <w:spacing w:val="-45"/>
        </w:rPr>
      </w:r>
      <w:r>
        <w:rPr>
          <w:spacing w:val="-2"/>
        </w:rPr>
        <w:t>计制度》及有关规定对公司及子公司经营管理、财务状况、内部控制等情况进行内部审计，</w:t>
      </w:r>
      <w:r>
        <w:rPr>
          <w:spacing w:val="-31"/>
        </w:rPr>
        <w:t> </w:t>
      </w:r>
      <w:r>
        <w:rPr>
          <w:spacing w:val="-31"/>
        </w:rPr>
      </w:r>
      <w:r>
        <w:rPr/>
        <w:t>对经济效益的真实性、合理性、合法性做出评价，取得了较好的检查、监督效果。</w:t>
      </w:r>
    </w:p>
    <w:p>
      <w:pPr>
        <w:pStyle w:val="Heading3"/>
        <w:spacing w:line="441" w:lineRule="auto" w:before="87"/>
        <w:ind w:left="138" w:right="4607"/>
        <w:jc w:val="left"/>
        <w:rPr>
          <w:b w:val="0"/>
          <w:bCs w:val="0"/>
        </w:rPr>
      </w:pPr>
      <w:r>
        <w:rPr/>
        <w:t>（三）</w:t>
      </w:r>
      <w:r>
        <w:rPr>
          <w:spacing w:val="-20"/>
        </w:rPr>
        <w:t> </w:t>
      </w:r>
      <w:r>
        <w:rPr/>
        <w:t>内部控制自我评价及相关审核意见</w:t>
      </w:r>
      <w:r>
        <w:rPr>
          <w:w w:val="100"/>
        </w:rPr>
        <w:t> </w:t>
      </w:r>
      <w:r>
        <w:rPr>
          <w:rFonts w:ascii="宋体" w:hAnsi="宋体" w:cs="宋体" w:eastAsia="宋体" w:hint="default"/>
        </w:rPr>
        <w:t>1</w:t>
      </w:r>
      <w:r>
        <w:rPr/>
        <w:t>、</w:t>
      </w:r>
      <w:r>
        <w:rPr>
          <w:spacing w:val="-4"/>
        </w:rPr>
        <w:t> </w:t>
      </w:r>
      <w:r>
        <w:rPr/>
        <w:t>董事会对内部控制的自我评价</w:t>
      </w:r>
      <w:r>
        <w:rPr>
          <w:b w:val="0"/>
          <w:bCs w:val="0"/>
        </w:rPr>
      </w:r>
    </w:p>
    <w:p>
      <w:pPr>
        <w:pStyle w:val="BodyText"/>
        <w:spacing w:line="408" w:lineRule="auto" w:before="57"/>
        <w:ind w:right="183" w:firstLine="419"/>
        <w:jc w:val="left"/>
      </w:pPr>
      <w:r>
        <w:rPr>
          <w:spacing w:val="-4"/>
          <w:w w:val="100"/>
        </w:rPr>
        <w:t>董事会对公司内部控制制度的建设和运行情况进行了审核，认为公司结合自身的经营特</w:t>
      </w:r>
      <w:r>
        <w:rPr>
          <w:w w:val="100"/>
        </w:rPr>
        <w:t> </w:t>
      </w:r>
      <w:r>
        <w:rPr>
          <w:spacing w:val="-4"/>
        </w:rPr>
        <w:t>点和风险因素，建立了较为完善的法人治理结构和内部控制制度，符合国家有关法律、法规</w:t>
      </w:r>
      <w:r>
        <w:rPr>
          <w:spacing w:val="-44"/>
        </w:rPr>
        <w:t> </w:t>
      </w:r>
      <w:r>
        <w:rPr>
          <w:spacing w:val="-44"/>
        </w:rPr>
      </w:r>
      <w:r>
        <w:rPr/>
        <w:t>和证券监管部门的要求。公司内部控制制度具有针对性、合理性和有效性，自本年度</w:t>
      </w:r>
      <w:r>
        <w:rPr>
          <w:rFonts w:ascii="宋体" w:hAnsi="宋体" w:cs="宋体" w:eastAsia="宋体" w:hint="default"/>
        </w:rPr>
        <w:t>1</w:t>
      </w:r>
      <w:r>
        <w:rPr/>
        <w:t>月</w:t>
      </w:r>
      <w:r>
        <w:rPr>
          <w:rFonts w:ascii="宋体" w:hAnsi="宋体" w:cs="宋体" w:eastAsia="宋体" w:hint="default"/>
        </w:rPr>
        <w:t>1</w:t>
      </w:r>
      <w:r>
        <w:rPr>
          <w:rFonts w:ascii="宋体" w:hAnsi="宋体" w:cs="宋体" w:eastAsia="宋体" w:hint="default"/>
          <w:w w:val="100"/>
        </w:rPr>
        <w:t> </w:t>
      </w:r>
      <w:r>
        <w:rPr>
          <w:spacing w:val="-4"/>
        </w:rPr>
        <w:t>日起至本报告期末止，本公司内部控制制度不断完善并已得到有效运行。内部控制制度有力</w:t>
      </w:r>
      <w:r>
        <w:rPr>
          <w:spacing w:val="-40"/>
        </w:rPr>
        <w:t> </w:t>
      </w:r>
      <w:r>
        <w:rPr>
          <w:spacing w:val="-40"/>
        </w:rPr>
      </w:r>
      <w:r>
        <w:rPr>
          <w:spacing w:val="-4"/>
        </w:rPr>
        <w:t>地保证了公司经营业务的有效进行，保护了资产的安全和完整，能够防止并及时发现、纠正</w:t>
      </w:r>
      <w:r>
        <w:rPr>
          <w:spacing w:val="-44"/>
        </w:rPr>
        <w:t> </w:t>
      </w:r>
      <w:r>
        <w:rPr>
          <w:spacing w:val="-44"/>
        </w:rPr>
      </w:r>
      <w:r>
        <w:rPr>
          <w:spacing w:val="-4"/>
        </w:rPr>
        <w:t>错误，保证了公司财务资料的真实、合法、完整，促进了公司经营效率的提高和经营目标的</w:t>
      </w:r>
      <w:r>
        <w:rPr>
          <w:spacing w:val="-42"/>
        </w:rPr>
        <w:t> </w:t>
      </w:r>
      <w:r>
        <w:rPr>
          <w:spacing w:val="-42"/>
        </w:rPr>
      </w:r>
      <w:r>
        <w:rPr>
          <w:spacing w:val="-4"/>
        </w:rPr>
        <w:t>实现，符合公司发展的要求，能够保证内部控制目标的达成。在公司未来经营发展中，公司</w:t>
      </w:r>
      <w:r>
        <w:rPr>
          <w:spacing w:val="-48"/>
        </w:rPr>
        <w:t> </w:t>
      </w:r>
      <w:r>
        <w:rPr>
          <w:spacing w:val="-48"/>
        </w:rPr>
      </w:r>
      <w:r>
        <w:rPr>
          <w:spacing w:val="-4"/>
        </w:rPr>
        <w:t>将结合自身发展实际需要，进一步修订和完善内部控制制度，增强内部控制的执行力，使之</w:t>
      </w:r>
      <w:r>
        <w:rPr>
          <w:spacing w:val="-44"/>
        </w:rPr>
        <w:t> </w:t>
      </w:r>
      <w:r>
        <w:rPr>
          <w:spacing w:val="-44"/>
        </w:rPr>
      </w:r>
      <w:r>
        <w:rPr/>
        <w:t>适应公司发展的需要和国家有关法律法规的要求。</w:t>
      </w:r>
    </w:p>
    <w:p>
      <w:pPr>
        <w:spacing w:line="441" w:lineRule="auto" w:before="87"/>
        <w:ind w:left="452" w:right="183" w:hanging="315"/>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独立董事对内部控制的独立意见</w:t>
      </w:r>
      <w:r>
        <w:rPr>
          <w:rFonts w:ascii="宋体" w:hAnsi="宋体" w:cs="宋体" w:eastAsia="宋体" w:hint="default"/>
          <w:b/>
          <w:bCs/>
          <w:w w:val="100"/>
          <w:sz w:val="21"/>
          <w:szCs w:val="21"/>
        </w:rPr>
        <w:t> </w:t>
      </w:r>
      <w:r>
        <w:rPr>
          <w:rFonts w:ascii="宋体" w:hAnsi="宋体" w:cs="宋体" w:eastAsia="宋体" w:hint="default"/>
          <w:spacing w:val="-1"/>
          <w:sz w:val="21"/>
          <w:szCs w:val="21"/>
        </w:rPr>
        <w:t>公司独立董事认为：公司现行内部控制体系和控制制度己基本建立健全，能够适应公司</w:t>
      </w:r>
    </w:p>
    <w:p>
      <w:pPr>
        <w:pStyle w:val="BodyText"/>
        <w:spacing w:line="408" w:lineRule="auto" w:before="16"/>
        <w:ind w:right="101"/>
        <w:jc w:val="left"/>
      </w:pPr>
      <w:r>
        <w:rPr>
          <w:spacing w:val="-4"/>
        </w:rPr>
        <w:t>管理的要求和公司发展的需要，能够对编制真实、公允的财务报表提供合理的保证，能够对</w:t>
      </w:r>
      <w:r>
        <w:rPr>
          <w:spacing w:val="-41"/>
        </w:rPr>
        <w:t> </w:t>
      </w:r>
      <w:r>
        <w:rPr>
          <w:spacing w:val="-41"/>
        </w:rPr>
      </w:r>
      <w:r>
        <w:rPr/>
        <w:t>公司各项业务活动的健康运行及国家有关法律法规和单位内部规章制度的贯彻执行提供保</w:t>
      </w:r>
      <w:r>
        <w:rPr>
          <w:spacing w:val="7"/>
        </w:rPr>
        <w:t> </w:t>
      </w:r>
      <w:r>
        <w:rPr>
          <w:spacing w:val="7"/>
        </w:rPr>
      </w:r>
      <w:r>
        <w:rPr>
          <w:spacing w:val="-2"/>
        </w:rPr>
        <w:t>证。公司内部控制制度制订以来，公司对关联交易、对外担保、募集资金使用、重大投资、</w:t>
      </w:r>
      <w:r>
        <w:rPr>
          <w:spacing w:val="-31"/>
        </w:rPr>
        <w:t> </w:t>
      </w:r>
      <w:r>
        <w:rPr>
          <w:spacing w:val="-31"/>
        </w:rPr>
      </w:r>
      <w:r>
        <w:rPr>
          <w:spacing w:val="-4"/>
        </w:rPr>
        <w:t>信息披露的内部控制严格、充分、有效，保证了公司经营管理的正常进行，符合公司的实际</w:t>
      </w:r>
      <w:r>
        <w:rPr>
          <w:spacing w:val="-42"/>
        </w:rPr>
        <w:t> </w:t>
      </w:r>
      <w:r>
        <w:rPr>
          <w:spacing w:val="-42"/>
        </w:rPr>
      </w:r>
      <w:r>
        <w:rPr/>
        <w:t>情况，具有合理性和有效性。</w:t>
      </w:r>
    </w:p>
    <w:p>
      <w:pPr>
        <w:pStyle w:val="Heading3"/>
        <w:spacing w:line="240" w:lineRule="auto" w:before="87"/>
        <w:ind w:left="138" w:right="183"/>
        <w:jc w:val="left"/>
        <w:rPr>
          <w:b w:val="0"/>
          <w:bCs w:val="0"/>
        </w:rPr>
      </w:pPr>
      <w:r>
        <w:rPr>
          <w:rFonts w:ascii="宋体" w:hAnsi="宋体" w:cs="宋体" w:eastAsia="宋体" w:hint="default"/>
        </w:rPr>
        <w:t>3</w:t>
      </w:r>
      <w:r>
        <w:rPr/>
        <w:t>、监事会对内部控制的审核意见</w:t>
      </w:r>
      <w:r>
        <w:rPr>
          <w:b w:val="0"/>
          <w:bCs w:val="0"/>
        </w:rPr>
      </w:r>
    </w:p>
    <w:p>
      <w:pPr>
        <w:spacing w:after="0" w:line="240" w:lineRule="auto"/>
        <w:jc w:val="left"/>
        <w:sectPr>
          <w:pgSz w:w="11910" w:h="16840"/>
          <w:pgMar w:header="893" w:footer="1040" w:top="1520" w:bottom="1220" w:left="1660" w:right="1600"/>
        </w:sectPr>
      </w:pPr>
    </w:p>
    <w:p>
      <w:pPr>
        <w:pStyle w:val="BodyText"/>
        <w:spacing w:line="408" w:lineRule="auto" w:before="105"/>
        <w:ind w:right="109" w:firstLine="419"/>
        <w:jc w:val="both"/>
      </w:pPr>
      <w:r>
        <w:rPr>
          <w:spacing w:val="-4"/>
          <w:w w:val="100"/>
        </w:rPr>
        <w:t>监事会对公司</w:t>
      </w:r>
      <w:r>
        <w:rPr>
          <w:rFonts w:ascii="宋体" w:hAnsi="宋体" w:cs="宋体" w:eastAsia="宋体" w:hint="default"/>
          <w:spacing w:val="-4"/>
          <w:w w:val="100"/>
        </w:rPr>
        <w:t>2011</w:t>
      </w:r>
      <w:r>
        <w:rPr>
          <w:spacing w:val="-4"/>
          <w:w w:val="100"/>
        </w:rPr>
        <w:t>年度内部控制的自我评价报告、公司内部控制制度的建设和运行情况</w:t>
      </w:r>
      <w:r>
        <w:rPr>
          <w:w w:val="100"/>
        </w:rPr>
        <w:t> </w:t>
      </w:r>
      <w:r>
        <w:rPr>
          <w:spacing w:val="-4"/>
        </w:rPr>
        <w:t>进行了审核，认为：公司已经建立了较为完善的内部控制体系，符合国家相关法律法规要求</w:t>
      </w:r>
      <w:r>
        <w:rPr>
          <w:spacing w:val="-41"/>
        </w:rPr>
        <w:t> </w:t>
      </w:r>
      <w:r>
        <w:rPr>
          <w:spacing w:val="-41"/>
        </w:rPr>
      </w:r>
      <w:r>
        <w:rPr>
          <w:spacing w:val="-4"/>
        </w:rPr>
        <w:t>以及公司生产经营管理实际需要，并能够得到有效的执行；公司内部控制体系的建立和有效</w:t>
      </w:r>
      <w:r>
        <w:rPr>
          <w:spacing w:val="-40"/>
        </w:rPr>
        <w:t> </w:t>
      </w:r>
      <w:r>
        <w:rPr>
          <w:spacing w:val="-40"/>
        </w:rPr>
      </w:r>
      <w:r>
        <w:rPr>
          <w:spacing w:val="-4"/>
          <w:w w:val="100"/>
        </w:rPr>
        <w:t>的贯彻执行对公司经营管理的各个环节起到了较好的风险防范和控制作用，保证了公司经营</w:t>
      </w:r>
      <w:r>
        <w:rPr>
          <w:spacing w:val="-89"/>
          <w:w w:val="100"/>
        </w:rPr>
        <w:t> </w:t>
      </w:r>
      <w:r>
        <w:rPr>
          <w:spacing w:val="-89"/>
          <w:w w:val="100"/>
        </w:rPr>
      </w:r>
      <w:r>
        <w:rPr>
          <w:spacing w:val="-4"/>
        </w:rPr>
        <w:t>管理的合法性、安全性和真实性，保障了公司发展战略的实现；公司内部控制的自我评价报</w:t>
      </w:r>
      <w:r>
        <w:rPr>
          <w:spacing w:val="-44"/>
        </w:rPr>
        <w:t> </w:t>
      </w:r>
      <w:r>
        <w:rPr>
          <w:spacing w:val="-44"/>
        </w:rPr>
      </w:r>
      <w:r>
        <w:rPr>
          <w:spacing w:val="-4"/>
        </w:rPr>
        <w:t>告真实、客观地反映了公司内部控制制度的建立、健全和实施状况，内部控制是有效的。对</w:t>
      </w:r>
      <w:r>
        <w:rPr>
          <w:spacing w:val="-48"/>
        </w:rPr>
        <w:t> </w:t>
      </w:r>
      <w:r>
        <w:rPr>
          <w:spacing w:val="-48"/>
        </w:rPr>
      </w:r>
      <w:r>
        <w:rPr/>
        <w:t>该评价报告没有异议。</w:t>
      </w:r>
    </w:p>
    <w:p>
      <w:pPr>
        <w:spacing w:after="0" w:line="408" w:lineRule="auto"/>
        <w:jc w:val="both"/>
        <w:sectPr>
          <w:pgSz w:w="11910" w:h="16840"/>
          <w:pgMar w:header="893" w:footer="1040" w:top="1520" w:bottom="1220" w:left="1660" w:right="1680"/>
        </w:sectPr>
      </w:pPr>
    </w:p>
    <w:p>
      <w:pPr>
        <w:spacing w:line="240" w:lineRule="auto" w:before="1"/>
        <w:rPr>
          <w:rFonts w:ascii="宋体" w:hAnsi="宋体" w:cs="宋体" w:eastAsia="宋体" w:hint="default"/>
          <w:sz w:val="18"/>
          <w:szCs w:val="18"/>
        </w:rPr>
      </w:pPr>
    </w:p>
    <w:p>
      <w:pPr>
        <w:pStyle w:val="Heading1"/>
        <w:spacing w:line="240" w:lineRule="auto" w:before="26"/>
        <w:ind w:left="3772" w:right="3788"/>
        <w:jc w:val="center"/>
        <w:rPr>
          <w:b w:val="0"/>
          <w:bCs w:val="0"/>
        </w:rPr>
      </w:pPr>
      <w:bookmarkStart w:name="_TOC_250001" w:id="8"/>
      <w:r>
        <w:rPr/>
        <w:t>第九节</w:t>
      </w:r>
      <w:r>
        <w:rPr>
          <w:spacing w:val="-3"/>
        </w:rPr>
        <w:t> </w:t>
      </w:r>
      <w:r>
        <w:rPr/>
        <w:t>监事会报告</w:t>
      </w:r>
      <w:bookmarkEnd w:id="8"/>
      <w:r>
        <w:rPr>
          <w:b w:val="0"/>
          <w:bCs w:val="0"/>
        </w:rPr>
      </w:r>
    </w:p>
    <w:p>
      <w:pPr>
        <w:spacing w:line="240" w:lineRule="auto" w:before="9"/>
        <w:rPr>
          <w:rFonts w:ascii="宋体" w:hAnsi="宋体" w:cs="宋体" w:eastAsia="宋体" w:hint="default"/>
          <w:b/>
          <w:bCs/>
          <w:sz w:val="26"/>
          <w:szCs w:val="26"/>
        </w:rPr>
      </w:pPr>
    </w:p>
    <w:p>
      <w:pPr>
        <w:spacing w:before="26"/>
        <w:ind w:left="658" w:right="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79"/>
          <w:sz w:val="24"/>
          <w:szCs w:val="24"/>
        </w:rPr>
        <w:t> </w:t>
      </w:r>
      <w:r>
        <w:rPr>
          <w:rFonts w:ascii="宋体" w:hAnsi="宋体" w:cs="宋体" w:eastAsia="宋体" w:hint="default"/>
          <w:b/>
          <w:bCs/>
          <w:sz w:val="24"/>
          <w:szCs w:val="24"/>
        </w:rPr>
        <w:t>监事会工作情况</w:t>
      </w:r>
      <w:r>
        <w:rPr>
          <w:rFonts w:ascii="宋体" w:hAnsi="宋体" w:cs="宋体" w:eastAsia="宋体" w:hint="default"/>
          <w:sz w:val="24"/>
          <w:szCs w:val="24"/>
        </w:rPr>
      </w:r>
    </w:p>
    <w:p>
      <w:pPr>
        <w:spacing w:line="240" w:lineRule="auto" w:before="10"/>
        <w:rPr>
          <w:rFonts w:ascii="宋体" w:hAnsi="宋体" w:cs="宋体" w:eastAsia="宋体" w:hint="default"/>
          <w:b/>
          <w:bCs/>
          <w:sz w:val="30"/>
          <w:szCs w:val="30"/>
        </w:rPr>
      </w:pPr>
    </w:p>
    <w:p>
      <w:pPr>
        <w:pStyle w:val="BodyText"/>
        <w:spacing w:line="240" w:lineRule="auto"/>
        <w:ind w:left="1080" w:right="0"/>
        <w:jc w:val="left"/>
      </w:pPr>
      <w:r>
        <w:rPr/>
        <w:t>报告期内，监事会共召开</w:t>
      </w:r>
      <w:r>
        <w:rPr>
          <w:rFonts w:ascii="宋体" w:hAnsi="宋体" w:cs="宋体" w:eastAsia="宋体" w:hint="default"/>
        </w:rPr>
        <w:t>4</w:t>
      </w:r>
      <w:r>
        <w:rPr/>
        <w:t>次会议，会议情况如下：</w:t>
      </w:r>
    </w:p>
    <w:p>
      <w:pPr>
        <w:spacing w:line="240" w:lineRule="auto" w:before="12"/>
        <w:rPr>
          <w:rFonts w:ascii="宋体" w:hAnsi="宋体" w:cs="宋体" w:eastAsia="宋体"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639"/>
        <w:gridCol w:w="1908"/>
        <w:gridCol w:w="1573"/>
        <w:gridCol w:w="2964"/>
        <w:gridCol w:w="1285"/>
        <w:gridCol w:w="994"/>
      </w:tblGrid>
      <w:tr>
        <w:trPr>
          <w:trHeight w:val="986" w:hRule="exact"/>
        </w:trPr>
        <w:tc>
          <w:tcPr>
            <w:tcW w:w="639" w:type="dxa"/>
            <w:tcBorders>
              <w:top w:val="single" w:sz="17" w:space="0" w:color="000000"/>
              <w:left w:val="single" w:sz="17"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19"/>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908"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召开时间</w:t>
            </w:r>
            <w:r>
              <w:rPr>
                <w:rFonts w:ascii="宋体" w:hAnsi="宋体" w:cs="宋体" w:eastAsia="宋体" w:hint="default"/>
                <w:sz w:val="21"/>
                <w:szCs w:val="21"/>
              </w:rPr>
            </w:r>
          </w:p>
        </w:tc>
        <w:tc>
          <w:tcPr>
            <w:tcW w:w="1573"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b/>
                <w:bCs/>
                <w:sz w:val="21"/>
                <w:szCs w:val="21"/>
              </w:rPr>
              <w:t>届次</w:t>
            </w:r>
            <w:r>
              <w:rPr>
                <w:rFonts w:ascii="宋体" w:hAnsi="宋体" w:cs="宋体" w:eastAsia="宋体" w:hint="default"/>
                <w:sz w:val="21"/>
                <w:szCs w:val="21"/>
              </w:rPr>
            </w:r>
          </w:p>
        </w:tc>
        <w:tc>
          <w:tcPr>
            <w:tcW w:w="2964"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736" w:right="0"/>
              <w:jc w:val="left"/>
              <w:rPr>
                <w:rFonts w:ascii="宋体" w:hAnsi="宋体" w:cs="宋体" w:eastAsia="宋体" w:hint="default"/>
                <w:sz w:val="21"/>
                <w:szCs w:val="21"/>
              </w:rPr>
            </w:pPr>
            <w:r>
              <w:rPr>
                <w:rFonts w:ascii="宋体" w:hAnsi="宋体" w:cs="宋体" w:eastAsia="宋体" w:hint="default"/>
                <w:b/>
                <w:bCs/>
                <w:sz w:val="21"/>
                <w:szCs w:val="21"/>
              </w:rPr>
              <w:t>审议通过的议案</w:t>
            </w:r>
            <w:r>
              <w:rPr>
                <w:rFonts w:ascii="宋体" w:hAnsi="宋体" w:cs="宋体" w:eastAsia="宋体" w:hint="default"/>
                <w:sz w:val="21"/>
                <w:szCs w:val="21"/>
              </w:rPr>
            </w:r>
          </w:p>
        </w:tc>
        <w:tc>
          <w:tcPr>
            <w:tcW w:w="1285" w:type="dxa"/>
            <w:tcBorders>
              <w:top w:val="single" w:sz="17" w:space="0" w:color="000000"/>
              <w:left w:val="single" w:sz="4" w:space="0" w:color="000000"/>
              <w:bottom w:val="single" w:sz="4" w:space="0" w:color="000000"/>
              <w:right w:val="single" w:sz="4" w:space="0" w:color="000000"/>
            </w:tcBorders>
          </w:tcPr>
          <w:p>
            <w:pPr>
              <w:pStyle w:val="TableParagraph"/>
              <w:spacing w:line="271" w:lineRule="auto" w:before="158"/>
              <w:ind w:left="530" w:right="110" w:hanging="423"/>
              <w:jc w:val="left"/>
              <w:rPr>
                <w:rFonts w:ascii="宋体" w:hAnsi="宋体" w:cs="宋体" w:eastAsia="宋体" w:hint="default"/>
                <w:sz w:val="21"/>
                <w:szCs w:val="21"/>
              </w:rPr>
            </w:pPr>
            <w:r>
              <w:rPr>
                <w:rFonts w:ascii="宋体" w:hAnsi="宋体" w:cs="宋体" w:eastAsia="宋体" w:hint="default"/>
                <w:b/>
                <w:bCs/>
                <w:sz w:val="21"/>
                <w:szCs w:val="21"/>
              </w:rPr>
              <w:t>信息披露媒</w:t>
            </w:r>
            <w:r>
              <w:rPr>
                <w:rFonts w:ascii="宋体" w:hAnsi="宋体" w:cs="宋体" w:eastAsia="宋体" w:hint="default"/>
                <w:b/>
                <w:bCs/>
                <w:w w:val="100"/>
                <w:sz w:val="21"/>
                <w:szCs w:val="21"/>
              </w:rPr>
              <w:t> </w:t>
            </w:r>
            <w:r>
              <w:rPr>
                <w:rFonts w:ascii="宋体" w:hAnsi="宋体" w:cs="宋体" w:eastAsia="宋体" w:hint="default"/>
                <w:b/>
                <w:bCs/>
                <w:sz w:val="21"/>
                <w:szCs w:val="21"/>
              </w:rPr>
              <w:t>体</w:t>
            </w:r>
            <w:r>
              <w:rPr>
                <w:rFonts w:ascii="宋体" w:hAnsi="宋体" w:cs="宋体" w:eastAsia="宋体" w:hint="default"/>
                <w:sz w:val="21"/>
                <w:szCs w:val="21"/>
              </w:rPr>
            </w:r>
          </w:p>
        </w:tc>
        <w:tc>
          <w:tcPr>
            <w:tcW w:w="994" w:type="dxa"/>
            <w:tcBorders>
              <w:top w:val="single" w:sz="17" w:space="0" w:color="000000"/>
              <w:left w:val="single" w:sz="4" w:space="0" w:color="000000"/>
              <w:bottom w:val="single" w:sz="4" w:space="0" w:color="000000"/>
              <w:right w:val="single" w:sz="17" w:space="0" w:color="000000"/>
            </w:tcBorders>
          </w:tcPr>
          <w:p>
            <w:pPr>
              <w:pStyle w:val="TableParagraph"/>
              <w:spacing w:line="307" w:lineRule="auto" w:before="136"/>
              <w:ind w:left="278" w:right="264"/>
              <w:jc w:val="left"/>
              <w:rPr>
                <w:rFonts w:ascii="宋体" w:hAnsi="宋体" w:cs="宋体" w:eastAsia="宋体" w:hint="default"/>
                <w:sz w:val="21"/>
                <w:szCs w:val="21"/>
              </w:rPr>
            </w:pPr>
            <w:r>
              <w:rPr>
                <w:rFonts w:ascii="宋体" w:hAnsi="宋体" w:cs="宋体" w:eastAsia="宋体" w:hint="default"/>
                <w:b/>
                <w:bCs/>
                <w:sz w:val="21"/>
                <w:szCs w:val="21"/>
              </w:rPr>
              <w:t>召开</w:t>
            </w:r>
            <w:r>
              <w:rPr>
                <w:rFonts w:ascii="宋体" w:hAnsi="宋体" w:cs="宋体" w:eastAsia="宋体" w:hint="default"/>
                <w:b/>
                <w:bCs/>
                <w:w w:val="100"/>
                <w:sz w:val="21"/>
                <w:szCs w:val="21"/>
              </w:rPr>
              <w:t> </w:t>
            </w:r>
            <w:r>
              <w:rPr>
                <w:rFonts w:ascii="宋体" w:hAnsi="宋体" w:cs="宋体" w:eastAsia="宋体" w:hint="default"/>
                <w:b/>
                <w:bCs/>
                <w:sz w:val="21"/>
                <w:szCs w:val="21"/>
              </w:rPr>
              <w:t>方式</w:t>
            </w:r>
            <w:r>
              <w:rPr>
                <w:rFonts w:ascii="宋体" w:hAnsi="宋体" w:cs="宋体" w:eastAsia="宋体" w:hint="default"/>
                <w:sz w:val="21"/>
                <w:szCs w:val="21"/>
              </w:rPr>
            </w:r>
          </w:p>
        </w:tc>
      </w:tr>
      <w:tr>
        <w:trPr>
          <w:trHeight w:val="1693" w:hRule="exact"/>
        </w:trPr>
        <w:tc>
          <w:tcPr>
            <w:tcW w:w="639"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0"/>
              <w:ind w:right="19"/>
              <w:jc w:val="center"/>
              <w:rPr>
                <w:rFonts w:ascii="宋体" w:hAnsi="宋体" w:cs="宋体" w:eastAsia="宋体" w:hint="default"/>
                <w:sz w:val="21"/>
                <w:szCs w:val="21"/>
              </w:rPr>
            </w:pPr>
            <w:r>
              <w:rPr>
                <w:rFonts w:ascii="宋体"/>
                <w:sz w:val="21"/>
              </w:rPr>
              <w:t>1.</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0"/>
              <w:ind w:right="65"/>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73" w:lineRule="auto"/>
              <w:ind w:left="252" w:right="149" w:hanging="104"/>
              <w:jc w:val="left"/>
              <w:rPr>
                <w:rFonts w:ascii="宋体" w:hAnsi="宋体" w:cs="宋体" w:eastAsia="宋体" w:hint="default"/>
                <w:sz w:val="21"/>
                <w:szCs w:val="21"/>
              </w:rPr>
            </w:pPr>
            <w:r>
              <w:rPr>
                <w:rFonts w:ascii="宋体" w:hAnsi="宋体" w:cs="宋体" w:eastAsia="宋体" w:hint="default"/>
                <w:sz w:val="21"/>
                <w:szCs w:val="21"/>
              </w:rPr>
              <w:t>第一次监事会</w:t>
            </w:r>
            <w:r>
              <w:rPr>
                <w:rFonts w:ascii="宋体" w:hAnsi="宋体" w:cs="宋体" w:eastAsia="宋体" w:hint="default"/>
                <w:w w:val="100"/>
                <w:sz w:val="21"/>
                <w:szCs w:val="21"/>
              </w:rPr>
              <w:t> </w:t>
            </w:r>
            <w:r>
              <w:rPr>
                <w:rFonts w:ascii="宋体" w:hAnsi="宋体" w:cs="宋体" w:eastAsia="宋体" w:hint="default"/>
                <w:sz w:val="21"/>
                <w:szCs w:val="21"/>
              </w:rPr>
              <w:t>第五次会议</w:t>
            </w:r>
          </w:p>
        </w:tc>
        <w:tc>
          <w:tcPr>
            <w:tcW w:w="2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60"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5"/>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年度监事会工作</w:t>
            </w:r>
          </w:p>
          <w:p>
            <w:pPr>
              <w:pStyle w:val="TableParagraph"/>
              <w:spacing w:line="240" w:lineRule="auto" w:before="34"/>
              <w:ind w:left="100" w:right="0"/>
              <w:jc w:val="left"/>
              <w:rPr>
                <w:rFonts w:ascii="宋体" w:hAnsi="宋体" w:cs="宋体" w:eastAsia="宋体" w:hint="default"/>
                <w:sz w:val="21"/>
                <w:szCs w:val="21"/>
              </w:rPr>
            </w:pPr>
            <w:r>
              <w:rPr>
                <w:rFonts w:ascii="宋体" w:hAnsi="宋体" w:cs="宋体" w:eastAsia="宋体" w:hint="default"/>
                <w:w w:val="100"/>
                <w:sz w:val="21"/>
                <w:szCs w:val="21"/>
              </w:rPr>
              <w:t>报告</w:t>
            </w:r>
            <w:r>
              <w:rPr>
                <w:rFonts w:ascii="宋体" w:hAnsi="宋体" w:cs="宋体" w:eastAsia="宋体" w:hint="default"/>
                <w:spacing w:val="-106"/>
                <w:w w:val="100"/>
                <w:sz w:val="21"/>
                <w:szCs w:val="21"/>
              </w:rPr>
              <w:t>》</w:t>
            </w:r>
            <w:r>
              <w:rPr>
                <w:rFonts w:ascii="宋体" w:hAnsi="宋体" w:cs="宋体" w:eastAsia="宋体" w:hint="default"/>
                <w:spacing w:val="-195"/>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公司</w:t>
            </w:r>
            <w:r>
              <w:rPr>
                <w:rFonts w:ascii="宋体" w:hAnsi="宋体" w:cs="宋体" w:eastAsia="宋体" w:hint="default"/>
                <w:spacing w:val="-55"/>
                <w:sz w:val="21"/>
                <w:szCs w:val="21"/>
              </w:rPr>
              <w:t> </w:t>
            </w:r>
            <w:r>
              <w:rPr>
                <w:rFonts w:ascii="宋体" w:hAnsi="宋体" w:cs="宋体" w:eastAsia="宋体" w:hint="default"/>
                <w:w w:val="100"/>
                <w:sz w:val="21"/>
                <w:szCs w:val="21"/>
              </w:rPr>
              <w:t>2010</w:t>
            </w:r>
            <w:r>
              <w:rPr>
                <w:rFonts w:ascii="宋体" w:hAnsi="宋体" w:cs="宋体" w:eastAsia="宋体" w:hint="default"/>
                <w:spacing w:val="-55"/>
                <w:sz w:val="21"/>
                <w:szCs w:val="21"/>
              </w:rPr>
              <w:t> </w:t>
            </w:r>
            <w:r>
              <w:rPr>
                <w:rFonts w:ascii="宋体" w:hAnsi="宋体" w:cs="宋体" w:eastAsia="宋体" w:hint="default"/>
                <w:w w:val="100"/>
                <w:sz w:val="21"/>
                <w:szCs w:val="21"/>
              </w:rPr>
              <w:t>年</w:t>
            </w:r>
            <w:r>
              <w:rPr>
                <w:rFonts w:ascii="宋体" w:hAnsi="宋体" w:cs="宋体" w:eastAsia="宋体" w:hint="default"/>
                <w:spacing w:val="-3"/>
                <w:w w:val="100"/>
                <w:sz w:val="21"/>
                <w:szCs w:val="21"/>
              </w:rPr>
              <w:t>度财</w:t>
            </w:r>
            <w:r>
              <w:rPr>
                <w:rFonts w:ascii="宋体" w:hAnsi="宋体" w:cs="宋体" w:eastAsia="宋体" w:hint="default"/>
                <w:w w:val="100"/>
                <w:sz w:val="21"/>
                <w:szCs w:val="21"/>
              </w:rPr>
              <w:t>务决</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w w:val="100"/>
                <w:sz w:val="21"/>
                <w:szCs w:val="21"/>
              </w:rPr>
              <w:t>算报</w:t>
            </w:r>
            <w:r>
              <w:rPr>
                <w:rFonts w:ascii="宋体" w:hAnsi="宋体" w:cs="宋体" w:eastAsia="宋体" w:hint="default"/>
                <w:spacing w:val="-3"/>
                <w:w w:val="100"/>
                <w:sz w:val="21"/>
                <w:szCs w:val="21"/>
              </w:rPr>
              <w:t>告</w:t>
            </w:r>
            <w:r>
              <w:rPr>
                <w:rFonts w:ascii="宋体" w:hAnsi="宋体" w:cs="宋体" w:eastAsia="宋体" w:hint="default"/>
                <w:spacing w:val="-106"/>
                <w:w w:val="100"/>
                <w:sz w:val="21"/>
                <w:szCs w:val="21"/>
              </w:rPr>
              <w:t>》</w:t>
            </w:r>
            <w:r>
              <w:rPr>
                <w:rFonts w:ascii="宋体" w:hAnsi="宋体" w:cs="宋体" w:eastAsia="宋体" w:hint="default"/>
                <w:spacing w:val="-195"/>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52"/>
                <w:sz w:val="21"/>
                <w:szCs w:val="21"/>
              </w:rPr>
              <w:t> </w:t>
            </w:r>
            <w:r>
              <w:rPr>
                <w:rFonts w:ascii="宋体" w:hAnsi="宋体" w:cs="宋体" w:eastAsia="宋体" w:hint="default"/>
                <w:w w:val="100"/>
                <w:sz w:val="21"/>
                <w:szCs w:val="21"/>
              </w:rPr>
              <w:t>2</w:t>
            </w:r>
            <w:r>
              <w:rPr>
                <w:rFonts w:ascii="宋体" w:hAnsi="宋体" w:cs="宋体" w:eastAsia="宋体" w:hint="default"/>
                <w:spacing w:val="-3"/>
                <w:w w:val="100"/>
                <w:sz w:val="21"/>
                <w:szCs w:val="21"/>
              </w:rPr>
              <w:t>0</w:t>
            </w:r>
            <w:r>
              <w:rPr>
                <w:rFonts w:ascii="宋体" w:hAnsi="宋体" w:cs="宋体" w:eastAsia="宋体" w:hint="default"/>
                <w:w w:val="100"/>
                <w:sz w:val="21"/>
                <w:szCs w:val="21"/>
              </w:rPr>
              <w:t>11</w:t>
            </w:r>
            <w:r>
              <w:rPr>
                <w:rFonts w:ascii="宋体" w:hAnsi="宋体" w:cs="宋体" w:eastAsia="宋体" w:hint="default"/>
                <w:spacing w:val="-53"/>
                <w:sz w:val="21"/>
                <w:szCs w:val="21"/>
              </w:rPr>
              <w:t> </w:t>
            </w:r>
            <w:r>
              <w:rPr>
                <w:rFonts w:ascii="宋体" w:hAnsi="宋体" w:cs="宋体" w:eastAsia="宋体" w:hint="default"/>
                <w:spacing w:val="-3"/>
                <w:w w:val="100"/>
                <w:sz w:val="21"/>
                <w:szCs w:val="21"/>
              </w:rPr>
              <w:t>年度</w:t>
            </w:r>
            <w:r>
              <w:rPr>
                <w:rFonts w:ascii="宋体" w:hAnsi="宋体" w:cs="宋体" w:eastAsia="宋体" w:hint="default"/>
                <w:w w:val="100"/>
                <w:sz w:val="21"/>
                <w:szCs w:val="21"/>
              </w:rPr>
              <w:t>财务</w:t>
            </w:r>
          </w:p>
          <w:p>
            <w:pPr>
              <w:pStyle w:val="TableParagraph"/>
              <w:spacing w:line="307" w:lineRule="auto" w:before="37"/>
              <w:ind w:left="100" w:right="101"/>
              <w:jc w:val="left"/>
              <w:rPr>
                <w:rFonts w:ascii="宋体" w:hAnsi="宋体" w:cs="宋体" w:eastAsia="宋体" w:hint="default"/>
                <w:sz w:val="21"/>
                <w:szCs w:val="21"/>
              </w:rPr>
            </w:pPr>
            <w:r>
              <w:rPr>
                <w:rFonts w:ascii="宋体" w:hAnsi="宋体" w:cs="宋体" w:eastAsia="宋体" w:hint="default"/>
                <w:spacing w:val="-34"/>
                <w:w w:val="100"/>
                <w:sz w:val="21"/>
                <w:szCs w:val="21"/>
              </w:rPr>
              <w:t>预算报告》、《公司</w:t>
            </w:r>
            <w:r>
              <w:rPr>
                <w:rFonts w:ascii="宋体" w:hAnsi="宋体" w:cs="宋体" w:eastAsia="宋体" w:hint="default"/>
                <w:spacing w:val="-56"/>
                <w:w w:val="100"/>
                <w:sz w:val="21"/>
                <w:szCs w:val="21"/>
              </w:rPr>
              <w:t> </w:t>
            </w:r>
            <w:r>
              <w:rPr>
                <w:rFonts w:ascii="宋体" w:hAnsi="宋体" w:cs="宋体" w:eastAsia="宋体" w:hint="default"/>
                <w:w w:val="100"/>
                <w:sz w:val="21"/>
                <w:szCs w:val="21"/>
              </w:rPr>
              <w:t>2010</w:t>
            </w:r>
            <w:r>
              <w:rPr>
                <w:rFonts w:ascii="宋体" w:hAnsi="宋体" w:cs="宋体" w:eastAsia="宋体" w:hint="default"/>
                <w:spacing w:val="-56"/>
                <w:w w:val="100"/>
                <w:sz w:val="21"/>
                <w:szCs w:val="21"/>
              </w:rPr>
              <w:t> </w:t>
            </w:r>
            <w:r>
              <w:rPr>
                <w:rFonts w:ascii="宋体" w:hAnsi="宋体" w:cs="宋体" w:eastAsia="宋体" w:hint="default"/>
                <w:spacing w:val="-1"/>
                <w:w w:val="100"/>
                <w:sz w:val="21"/>
                <w:szCs w:val="21"/>
              </w:rPr>
              <w:t>年度利</w:t>
            </w:r>
            <w:r>
              <w:rPr>
                <w:rFonts w:ascii="宋体" w:hAnsi="宋体" w:cs="宋体" w:eastAsia="宋体" w:hint="default"/>
                <w:w w:val="100"/>
                <w:sz w:val="21"/>
                <w:szCs w:val="21"/>
              </w:rPr>
              <w:t> </w:t>
            </w:r>
            <w:r>
              <w:rPr>
                <w:rFonts w:ascii="宋体" w:hAnsi="宋体" w:cs="宋体" w:eastAsia="宋体" w:hint="default"/>
                <w:sz w:val="21"/>
                <w:szCs w:val="21"/>
              </w:rPr>
              <w:t>润分配预案》</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71" w:lineRule="auto"/>
              <w:ind w:left="100" w:right="108" w:firstLine="9"/>
              <w:jc w:val="both"/>
              <w:rPr>
                <w:rFonts w:ascii="宋体" w:hAnsi="宋体" w:cs="宋体" w:eastAsia="宋体" w:hint="default"/>
                <w:sz w:val="21"/>
                <w:szCs w:val="21"/>
              </w:rPr>
            </w:pPr>
            <w:r>
              <w:rPr>
                <w:rFonts w:ascii="宋体" w:hAnsi="宋体" w:cs="宋体" w:eastAsia="宋体" w:hint="default"/>
                <w:sz w:val="21"/>
                <w:szCs w:val="21"/>
              </w:rPr>
              <w:t>该会议召开</w:t>
            </w:r>
            <w:r>
              <w:rPr>
                <w:rFonts w:ascii="宋体" w:hAnsi="宋体" w:cs="宋体" w:eastAsia="宋体" w:hint="default"/>
                <w:w w:val="100"/>
                <w:sz w:val="21"/>
                <w:szCs w:val="21"/>
              </w:rPr>
              <w:t> </w:t>
            </w:r>
            <w:r>
              <w:rPr>
                <w:rFonts w:ascii="宋体" w:hAnsi="宋体" w:cs="宋体" w:eastAsia="宋体" w:hint="default"/>
                <w:sz w:val="21"/>
                <w:szCs w:val="21"/>
              </w:rPr>
              <w:t>时未上市故</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未在相关媒</w:t>
            </w:r>
          </w:p>
          <w:p>
            <w:pPr>
              <w:pStyle w:val="TableParagraph"/>
              <w:spacing w:line="240" w:lineRule="auto" w:before="51"/>
              <w:ind w:left="100" w:right="0"/>
              <w:jc w:val="both"/>
              <w:rPr>
                <w:rFonts w:ascii="宋体" w:hAnsi="宋体" w:cs="宋体" w:eastAsia="宋体" w:hint="default"/>
                <w:sz w:val="21"/>
                <w:szCs w:val="21"/>
              </w:rPr>
            </w:pPr>
            <w:r>
              <w:rPr>
                <w:rFonts w:ascii="宋体" w:hAnsi="宋体" w:cs="宋体" w:eastAsia="宋体" w:hint="default"/>
                <w:sz w:val="21"/>
                <w:szCs w:val="21"/>
              </w:rPr>
              <w:t>体披露</w:t>
            </w:r>
          </w:p>
        </w:tc>
        <w:tc>
          <w:tcPr>
            <w:tcW w:w="994"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0"/>
              <w:ind w:left="280" w:right="0"/>
              <w:jc w:val="left"/>
              <w:rPr>
                <w:rFonts w:ascii="宋体" w:hAnsi="宋体" w:cs="宋体" w:eastAsia="宋体" w:hint="default"/>
                <w:sz w:val="21"/>
                <w:szCs w:val="21"/>
              </w:rPr>
            </w:pPr>
            <w:r>
              <w:rPr>
                <w:rFonts w:ascii="宋体" w:hAnsi="宋体" w:cs="宋体" w:eastAsia="宋体" w:hint="default"/>
                <w:sz w:val="21"/>
                <w:szCs w:val="21"/>
              </w:rPr>
              <w:t>现场</w:t>
            </w:r>
          </w:p>
        </w:tc>
      </w:tr>
      <w:tr>
        <w:trPr>
          <w:trHeight w:val="1044" w:hRule="exact"/>
        </w:trPr>
        <w:tc>
          <w:tcPr>
            <w:tcW w:w="639"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9"/>
              <w:jc w:val="center"/>
              <w:rPr>
                <w:rFonts w:ascii="宋体" w:hAnsi="宋体" w:cs="宋体" w:eastAsia="宋体" w:hint="default"/>
                <w:sz w:val="21"/>
                <w:szCs w:val="21"/>
              </w:rPr>
            </w:pPr>
            <w:r>
              <w:rPr>
                <w:rFonts w:ascii="宋体"/>
                <w:w w:val="100"/>
                <w:sz w:val="21"/>
              </w:rPr>
              <w:t>2</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65"/>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1" w:lineRule="auto"/>
              <w:ind w:left="252" w:right="149" w:hanging="104"/>
              <w:jc w:val="left"/>
              <w:rPr>
                <w:rFonts w:ascii="宋体" w:hAnsi="宋体" w:cs="宋体" w:eastAsia="宋体" w:hint="default"/>
                <w:sz w:val="21"/>
                <w:szCs w:val="21"/>
              </w:rPr>
            </w:pPr>
            <w:r>
              <w:rPr>
                <w:rFonts w:ascii="宋体" w:hAnsi="宋体" w:cs="宋体" w:eastAsia="宋体" w:hint="default"/>
                <w:sz w:val="21"/>
                <w:szCs w:val="21"/>
              </w:rPr>
              <w:t>第一次监事会</w:t>
            </w:r>
            <w:r>
              <w:rPr>
                <w:rFonts w:ascii="宋体" w:hAnsi="宋体" w:cs="宋体" w:eastAsia="宋体" w:hint="default"/>
                <w:w w:val="100"/>
                <w:sz w:val="21"/>
                <w:szCs w:val="21"/>
              </w:rPr>
              <w:t> </w:t>
            </w:r>
            <w:r>
              <w:rPr>
                <w:rFonts w:ascii="宋体" w:hAnsi="宋体" w:cs="宋体" w:eastAsia="宋体" w:hint="default"/>
                <w:sz w:val="21"/>
                <w:szCs w:val="21"/>
              </w:rPr>
              <w:t>第六次会议</w:t>
            </w:r>
          </w:p>
        </w:tc>
        <w:tc>
          <w:tcPr>
            <w:tcW w:w="2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1" w:lineRule="auto"/>
              <w:ind w:left="424" w:right="165" w:hanging="264"/>
              <w:jc w:val="left"/>
              <w:rPr>
                <w:rFonts w:ascii="宋体" w:hAnsi="宋体" w:cs="宋体" w:eastAsia="宋体" w:hint="default"/>
                <w:sz w:val="21"/>
                <w:szCs w:val="21"/>
              </w:rPr>
            </w:pPr>
            <w:r>
              <w:rPr>
                <w:rFonts w:ascii="宋体" w:hAnsi="宋体" w:cs="宋体" w:eastAsia="宋体" w:hint="default"/>
                <w:sz w:val="21"/>
                <w:szCs w:val="21"/>
              </w:rPr>
              <w:t>《关于公司</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5"/>
                <w:sz w:val="21"/>
                <w:szCs w:val="21"/>
              </w:rPr>
              <w:t> </w:t>
            </w:r>
            <w:r>
              <w:rPr>
                <w:rFonts w:ascii="宋体" w:hAnsi="宋体" w:cs="宋体" w:eastAsia="宋体" w:hint="default"/>
                <w:sz w:val="21"/>
                <w:szCs w:val="21"/>
              </w:rPr>
              <w:t>年半年度报</w:t>
            </w:r>
            <w:r>
              <w:rPr>
                <w:rFonts w:ascii="宋体" w:hAnsi="宋体" w:cs="宋体" w:eastAsia="宋体" w:hint="default"/>
                <w:w w:val="100"/>
                <w:sz w:val="21"/>
                <w:szCs w:val="21"/>
              </w:rPr>
              <w:t> </w:t>
            </w:r>
            <w:r>
              <w:rPr>
                <w:rFonts w:ascii="宋体" w:hAnsi="宋体" w:cs="宋体" w:eastAsia="宋体" w:hint="default"/>
                <w:sz w:val="21"/>
                <w:szCs w:val="21"/>
              </w:rPr>
              <w:t>告及半年度报告摘要》</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巨潮资讯网</w:t>
            </w:r>
          </w:p>
        </w:tc>
        <w:tc>
          <w:tcPr>
            <w:tcW w:w="994"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1" w:lineRule="auto"/>
              <w:ind w:left="280" w:right="156" w:hanging="106"/>
              <w:jc w:val="left"/>
              <w:rPr>
                <w:rFonts w:ascii="宋体" w:hAnsi="宋体" w:cs="宋体" w:eastAsia="宋体" w:hint="default"/>
                <w:sz w:val="21"/>
                <w:szCs w:val="21"/>
              </w:rPr>
            </w:pPr>
            <w:r>
              <w:rPr>
                <w:rFonts w:ascii="宋体" w:hAnsi="宋体" w:cs="宋体" w:eastAsia="宋体" w:hint="default"/>
                <w:sz w:val="21"/>
                <w:szCs w:val="21"/>
              </w:rPr>
              <w:t>现场及</w:t>
            </w:r>
            <w:r>
              <w:rPr>
                <w:rFonts w:ascii="宋体" w:hAnsi="宋体" w:cs="宋体" w:eastAsia="宋体" w:hint="default"/>
                <w:spacing w:val="-102"/>
                <w:sz w:val="21"/>
                <w:szCs w:val="21"/>
              </w:rPr>
              <w:t> </w:t>
            </w:r>
            <w:r>
              <w:rPr>
                <w:rFonts w:ascii="宋体" w:hAnsi="宋体" w:cs="宋体" w:eastAsia="宋体" w:hint="default"/>
                <w:sz w:val="21"/>
                <w:szCs w:val="21"/>
              </w:rPr>
              <w:t>通讯</w:t>
            </w:r>
          </w:p>
        </w:tc>
      </w:tr>
      <w:tr>
        <w:trPr>
          <w:trHeight w:val="1044" w:hRule="exact"/>
        </w:trPr>
        <w:tc>
          <w:tcPr>
            <w:tcW w:w="639" w:type="dxa"/>
            <w:tcBorders>
              <w:top w:val="single" w:sz="4" w:space="0" w:color="000000"/>
              <w:left w:val="single" w:sz="17"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9"/>
              <w:jc w:val="center"/>
              <w:rPr>
                <w:rFonts w:ascii="宋体" w:hAnsi="宋体" w:cs="宋体" w:eastAsia="宋体" w:hint="default"/>
                <w:sz w:val="21"/>
                <w:szCs w:val="21"/>
              </w:rPr>
            </w:pPr>
            <w:r>
              <w:rPr>
                <w:rFonts w:ascii="宋体"/>
                <w:w w:val="100"/>
                <w:sz w:val="21"/>
              </w:rPr>
              <w:t>3</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宋体" w:hAnsi="宋体" w:cs="宋体" w:eastAsia="宋体" w:hint="default"/>
                <w:sz w:val="21"/>
                <w:szCs w:val="21"/>
              </w:rPr>
              <w:t>10</w:t>
            </w:r>
            <w:r>
              <w:rPr>
                <w:rFonts w:ascii="宋体" w:hAnsi="宋体" w:cs="宋体" w:eastAsia="宋体" w:hint="default"/>
                <w:spacing w:val="-61"/>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宋体" w:hAnsi="宋体" w:cs="宋体" w:eastAsia="宋体" w:hint="default"/>
                <w:sz w:val="21"/>
                <w:szCs w:val="21"/>
              </w:rPr>
              <w:t>25</w:t>
            </w:r>
            <w:r>
              <w:rPr>
                <w:rFonts w:ascii="宋体" w:hAnsi="宋体" w:cs="宋体" w:eastAsia="宋体" w:hint="default"/>
                <w:spacing w:val="-61"/>
                <w:sz w:val="21"/>
                <w:szCs w:val="21"/>
              </w:rPr>
              <w:t> </w:t>
            </w:r>
            <w:r>
              <w:rPr>
                <w:rFonts w:ascii="宋体" w:hAnsi="宋体" w:cs="宋体" w:eastAsia="宋体" w:hint="default"/>
                <w:sz w:val="21"/>
                <w:szCs w:val="21"/>
              </w:rPr>
              <w:t>日</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auto"/>
              <w:ind w:left="252" w:right="149" w:hanging="104"/>
              <w:jc w:val="left"/>
              <w:rPr>
                <w:rFonts w:ascii="宋体" w:hAnsi="宋体" w:cs="宋体" w:eastAsia="宋体" w:hint="default"/>
                <w:sz w:val="21"/>
                <w:szCs w:val="21"/>
              </w:rPr>
            </w:pPr>
            <w:r>
              <w:rPr>
                <w:rFonts w:ascii="宋体" w:hAnsi="宋体" w:cs="宋体" w:eastAsia="宋体" w:hint="default"/>
                <w:sz w:val="21"/>
                <w:szCs w:val="21"/>
              </w:rPr>
              <w:t>第一次监事会</w:t>
            </w:r>
            <w:r>
              <w:rPr>
                <w:rFonts w:ascii="宋体" w:hAnsi="宋体" w:cs="宋体" w:eastAsia="宋体" w:hint="default"/>
                <w:w w:val="100"/>
                <w:sz w:val="21"/>
                <w:szCs w:val="21"/>
              </w:rPr>
              <w:t> </w:t>
            </w:r>
            <w:r>
              <w:rPr>
                <w:rFonts w:ascii="宋体" w:hAnsi="宋体" w:cs="宋体" w:eastAsia="宋体" w:hint="default"/>
                <w:sz w:val="21"/>
                <w:szCs w:val="21"/>
              </w:rPr>
              <w:t>第七次会议</w:t>
            </w:r>
          </w:p>
        </w:tc>
        <w:tc>
          <w:tcPr>
            <w:tcW w:w="2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auto"/>
              <w:ind w:left="633" w:right="165" w:hanging="473"/>
              <w:jc w:val="left"/>
              <w:rPr>
                <w:rFonts w:ascii="宋体" w:hAnsi="宋体" w:cs="宋体" w:eastAsia="宋体" w:hint="default"/>
                <w:sz w:val="21"/>
                <w:szCs w:val="21"/>
              </w:rPr>
            </w:pPr>
            <w:r>
              <w:rPr>
                <w:rFonts w:ascii="宋体" w:hAnsi="宋体" w:cs="宋体" w:eastAsia="宋体" w:hint="default"/>
                <w:sz w:val="21"/>
                <w:szCs w:val="21"/>
              </w:rPr>
              <w:t>《关于公司</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5"/>
                <w:sz w:val="21"/>
                <w:szCs w:val="21"/>
              </w:rPr>
              <w:t> </w:t>
            </w:r>
            <w:r>
              <w:rPr>
                <w:rFonts w:ascii="宋体" w:hAnsi="宋体" w:cs="宋体" w:eastAsia="宋体" w:hint="default"/>
                <w:sz w:val="21"/>
                <w:szCs w:val="21"/>
              </w:rPr>
              <w:t>年第三季度</w:t>
            </w:r>
            <w:r>
              <w:rPr>
                <w:rFonts w:ascii="宋体" w:hAnsi="宋体" w:cs="宋体" w:eastAsia="宋体" w:hint="default"/>
                <w:w w:val="100"/>
                <w:sz w:val="21"/>
                <w:szCs w:val="21"/>
              </w:rPr>
              <w:t> </w:t>
            </w:r>
            <w:r>
              <w:rPr>
                <w:rFonts w:ascii="宋体" w:hAnsi="宋体" w:cs="宋体" w:eastAsia="宋体" w:hint="default"/>
                <w:sz w:val="21"/>
                <w:szCs w:val="21"/>
              </w:rPr>
              <w:t>报告正文及全文》</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巨潮资讯网</w:t>
            </w:r>
          </w:p>
        </w:tc>
        <w:tc>
          <w:tcPr>
            <w:tcW w:w="994" w:type="dxa"/>
            <w:tcBorders>
              <w:top w:val="single" w:sz="4" w:space="0" w:color="000000"/>
              <w:left w:val="single" w:sz="4" w:space="0" w:color="000000"/>
              <w:bottom w:val="single" w:sz="4" w:space="0" w:color="000000"/>
              <w:right w:val="single" w:sz="17"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auto"/>
              <w:ind w:left="280" w:right="156" w:hanging="106"/>
              <w:jc w:val="left"/>
              <w:rPr>
                <w:rFonts w:ascii="宋体" w:hAnsi="宋体" w:cs="宋体" w:eastAsia="宋体" w:hint="default"/>
                <w:sz w:val="21"/>
                <w:szCs w:val="21"/>
              </w:rPr>
            </w:pPr>
            <w:r>
              <w:rPr>
                <w:rFonts w:ascii="宋体" w:hAnsi="宋体" w:cs="宋体" w:eastAsia="宋体" w:hint="default"/>
                <w:sz w:val="21"/>
                <w:szCs w:val="21"/>
              </w:rPr>
              <w:t>现场及</w:t>
            </w:r>
            <w:r>
              <w:rPr>
                <w:rFonts w:ascii="宋体" w:hAnsi="宋体" w:cs="宋体" w:eastAsia="宋体" w:hint="default"/>
                <w:spacing w:val="-102"/>
                <w:sz w:val="21"/>
                <w:szCs w:val="21"/>
              </w:rPr>
              <w:t> </w:t>
            </w:r>
            <w:r>
              <w:rPr>
                <w:rFonts w:ascii="宋体" w:hAnsi="宋体" w:cs="宋体" w:eastAsia="宋体" w:hint="default"/>
                <w:sz w:val="21"/>
                <w:szCs w:val="21"/>
              </w:rPr>
              <w:t>通讯</w:t>
            </w:r>
          </w:p>
        </w:tc>
      </w:tr>
      <w:tr>
        <w:trPr>
          <w:trHeight w:val="2333" w:hRule="exact"/>
        </w:trPr>
        <w:tc>
          <w:tcPr>
            <w:tcW w:w="639" w:type="dxa"/>
            <w:tcBorders>
              <w:top w:val="single" w:sz="4" w:space="0" w:color="000000"/>
              <w:left w:val="single" w:sz="17"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9"/>
              <w:jc w:val="center"/>
              <w:rPr>
                <w:rFonts w:ascii="宋体" w:hAnsi="宋体" w:cs="宋体" w:eastAsia="宋体" w:hint="default"/>
                <w:sz w:val="21"/>
                <w:szCs w:val="21"/>
              </w:rPr>
            </w:pPr>
            <w:r>
              <w:rPr>
                <w:rFonts w:ascii="宋体"/>
                <w:w w:val="100"/>
                <w:sz w:val="21"/>
              </w:rPr>
              <w:t>4</w:t>
            </w:r>
          </w:p>
        </w:tc>
        <w:tc>
          <w:tcPr>
            <w:tcW w:w="1908"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宋体" w:hAnsi="宋体" w:cs="宋体" w:eastAsia="宋体" w:hint="default"/>
                <w:sz w:val="21"/>
                <w:szCs w:val="21"/>
              </w:rPr>
              <w:t>11</w:t>
            </w:r>
            <w:r>
              <w:rPr>
                <w:rFonts w:ascii="宋体" w:hAnsi="宋体" w:cs="宋体" w:eastAsia="宋体" w:hint="default"/>
                <w:spacing w:val="-61"/>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宋体" w:hAnsi="宋体" w:cs="宋体" w:eastAsia="宋体" w:hint="default"/>
                <w:sz w:val="21"/>
                <w:szCs w:val="21"/>
              </w:rPr>
              <w:t>11</w:t>
            </w:r>
            <w:r>
              <w:rPr>
                <w:rFonts w:ascii="宋体" w:hAnsi="宋体" w:cs="宋体" w:eastAsia="宋体" w:hint="default"/>
                <w:spacing w:val="-61"/>
                <w:sz w:val="21"/>
                <w:szCs w:val="21"/>
              </w:rPr>
              <w:t> </w:t>
            </w:r>
            <w:r>
              <w:rPr>
                <w:rFonts w:ascii="宋体" w:hAnsi="宋体" w:cs="宋体" w:eastAsia="宋体" w:hint="default"/>
                <w:sz w:val="21"/>
                <w:szCs w:val="21"/>
              </w:rPr>
              <w:t>日</w:t>
            </w:r>
          </w:p>
        </w:tc>
        <w:tc>
          <w:tcPr>
            <w:tcW w:w="1573"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3"/>
                <w:szCs w:val="23"/>
              </w:rPr>
            </w:pPr>
          </w:p>
          <w:p>
            <w:pPr>
              <w:pStyle w:val="TableParagraph"/>
              <w:spacing w:line="273" w:lineRule="auto"/>
              <w:ind w:left="252" w:right="149" w:hanging="104"/>
              <w:jc w:val="left"/>
              <w:rPr>
                <w:rFonts w:ascii="宋体" w:hAnsi="宋体" w:cs="宋体" w:eastAsia="宋体" w:hint="default"/>
                <w:sz w:val="21"/>
                <w:szCs w:val="21"/>
              </w:rPr>
            </w:pPr>
            <w:r>
              <w:rPr>
                <w:rFonts w:ascii="宋体" w:hAnsi="宋体" w:cs="宋体" w:eastAsia="宋体" w:hint="default"/>
                <w:sz w:val="21"/>
                <w:szCs w:val="21"/>
              </w:rPr>
              <w:t>第一次监事会</w:t>
            </w:r>
            <w:r>
              <w:rPr>
                <w:rFonts w:ascii="宋体" w:hAnsi="宋体" w:cs="宋体" w:eastAsia="宋体" w:hint="default"/>
                <w:w w:val="100"/>
                <w:sz w:val="21"/>
                <w:szCs w:val="21"/>
              </w:rPr>
              <w:t> </w:t>
            </w:r>
            <w:r>
              <w:rPr>
                <w:rFonts w:ascii="宋体" w:hAnsi="宋体" w:cs="宋体" w:eastAsia="宋体" w:hint="default"/>
                <w:sz w:val="21"/>
                <w:szCs w:val="21"/>
              </w:rPr>
              <w:t>第八次会议</w:t>
            </w:r>
          </w:p>
        </w:tc>
        <w:tc>
          <w:tcPr>
            <w:tcW w:w="2964" w:type="dxa"/>
            <w:tcBorders>
              <w:top w:val="single" w:sz="4" w:space="0" w:color="000000"/>
              <w:left w:val="single" w:sz="4" w:space="0" w:color="000000"/>
              <w:bottom w:val="single" w:sz="17" w:space="0" w:color="000000"/>
              <w:right w:val="single" w:sz="4" w:space="0" w:color="000000"/>
            </w:tcBorders>
          </w:tcPr>
          <w:p>
            <w:pPr>
              <w:pStyle w:val="TableParagraph"/>
              <w:spacing w:line="271" w:lineRule="auto" w:before="30"/>
              <w:ind w:left="100" w:right="101" w:firstLine="7"/>
              <w:jc w:val="both"/>
              <w:rPr>
                <w:rFonts w:ascii="宋体" w:hAnsi="宋体" w:cs="宋体" w:eastAsia="宋体" w:hint="default"/>
                <w:sz w:val="21"/>
                <w:szCs w:val="21"/>
              </w:rPr>
            </w:pPr>
            <w:r>
              <w:rPr>
                <w:rFonts w:ascii="宋体" w:hAnsi="宋体" w:cs="宋体" w:eastAsia="宋体" w:hint="default"/>
                <w:sz w:val="21"/>
                <w:szCs w:val="21"/>
              </w:rPr>
              <w:t>《关于增加上海天玑信息技术</w:t>
            </w:r>
            <w:r>
              <w:rPr>
                <w:rFonts w:ascii="宋体" w:hAnsi="宋体" w:cs="宋体" w:eastAsia="宋体" w:hint="default"/>
                <w:w w:val="100"/>
                <w:sz w:val="21"/>
                <w:szCs w:val="21"/>
              </w:rPr>
              <w:t> </w:t>
            </w:r>
            <w:r>
              <w:rPr>
                <w:rFonts w:ascii="宋体" w:hAnsi="宋体" w:cs="宋体" w:eastAsia="宋体" w:hint="default"/>
                <w:sz w:val="21"/>
                <w:szCs w:val="21"/>
              </w:rPr>
              <w:t>服务有限公司营业范围》的议</w:t>
            </w:r>
            <w:r>
              <w:rPr>
                <w:rFonts w:ascii="宋体" w:hAnsi="宋体" w:cs="宋体" w:eastAsia="宋体" w:hint="default"/>
                <w:w w:val="100"/>
                <w:sz w:val="21"/>
                <w:szCs w:val="21"/>
              </w:rPr>
              <w:t> </w:t>
            </w:r>
            <w:r>
              <w:rPr>
                <w:rFonts w:ascii="宋体" w:hAnsi="宋体" w:cs="宋体" w:eastAsia="宋体" w:hint="default"/>
                <w:spacing w:val="-15"/>
                <w:w w:val="100"/>
                <w:sz w:val="21"/>
                <w:szCs w:val="21"/>
              </w:rPr>
              <w:t>案、《关于增加上海力克数码科</w:t>
            </w:r>
            <w:r>
              <w:rPr>
                <w:rFonts w:ascii="宋体" w:hAnsi="宋体" w:cs="宋体" w:eastAsia="宋体" w:hint="default"/>
                <w:w w:val="100"/>
                <w:sz w:val="21"/>
                <w:szCs w:val="21"/>
              </w:rPr>
              <w:t> </w:t>
            </w:r>
            <w:r>
              <w:rPr>
                <w:rFonts w:ascii="宋体" w:hAnsi="宋体" w:cs="宋体" w:eastAsia="宋体" w:hint="default"/>
                <w:sz w:val="21"/>
                <w:szCs w:val="21"/>
              </w:rPr>
              <w:t>技有限公司营业范围及注册资</w:t>
            </w:r>
            <w:r>
              <w:rPr>
                <w:rFonts w:ascii="宋体" w:hAnsi="宋体" w:cs="宋体" w:eastAsia="宋体" w:hint="default"/>
                <w:w w:val="100"/>
                <w:sz w:val="21"/>
                <w:szCs w:val="21"/>
              </w:rPr>
              <w:t> </w:t>
            </w:r>
            <w:r>
              <w:rPr>
                <w:rFonts w:ascii="宋体" w:hAnsi="宋体" w:cs="宋体" w:eastAsia="宋体" w:hint="default"/>
                <w:spacing w:val="-15"/>
                <w:w w:val="100"/>
                <w:sz w:val="21"/>
                <w:szCs w:val="21"/>
              </w:rPr>
              <w:t>本》的议案、《关于增加上海天</w:t>
            </w:r>
            <w:r>
              <w:rPr>
                <w:rFonts w:ascii="宋体" w:hAnsi="宋体" w:cs="宋体" w:eastAsia="宋体" w:hint="default"/>
                <w:w w:val="100"/>
                <w:sz w:val="21"/>
                <w:szCs w:val="21"/>
              </w:rPr>
              <w:t> </w:t>
            </w:r>
            <w:r>
              <w:rPr>
                <w:rFonts w:ascii="宋体" w:hAnsi="宋体" w:cs="宋体" w:eastAsia="宋体" w:hint="default"/>
                <w:sz w:val="21"/>
                <w:szCs w:val="21"/>
              </w:rPr>
              <w:t>玑科技股份有限公司营业范围</w:t>
            </w:r>
          </w:p>
          <w:p>
            <w:pPr>
              <w:pStyle w:val="TableParagraph"/>
              <w:spacing w:line="240" w:lineRule="auto" w:before="50"/>
              <w:ind w:left="100" w:right="0"/>
              <w:jc w:val="both"/>
              <w:rPr>
                <w:rFonts w:ascii="宋体" w:hAnsi="宋体" w:cs="宋体" w:eastAsia="宋体" w:hint="default"/>
                <w:sz w:val="21"/>
                <w:szCs w:val="21"/>
              </w:rPr>
            </w:pPr>
            <w:r>
              <w:rPr>
                <w:rFonts w:ascii="宋体" w:hAnsi="宋体" w:cs="宋体" w:eastAsia="宋体" w:hint="default"/>
                <w:sz w:val="21"/>
                <w:szCs w:val="21"/>
              </w:rPr>
              <w:t>及修改公司章程》的议案</w:t>
            </w:r>
          </w:p>
        </w:tc>
        <w:tc>
          <w:tcPr>
            <w:tcW w:w="1285"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巨潮资讯网</w:t>
            </w:r>
          </w:p>
        </w:tc>
        <w:tc>
          <w:tcPr>
            <w:tcW w:w="994" w:type="dxa"/>
            <w:tcBorders>
              <w:top w:val="single" w:sz="4" w:space="0" w:color="000000"/>
              <w:left w:val="single" w:sz="4" w:space="0" w:color="000000"/>
              <w:bottom w:val="single" w:sz="17" w:space="0" w:color="000000"/>
              <w:right w:val="single" w:sz="17"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3"/>
                <w:szCs w:val="23"/>
              </w:rPr>
            </w:pPr>
          </w:p>
          <w:p>
            <w:pPr>
              <w:pStyle w:val="TableParagraph"/>
              <w:spacing w:line="273" w:lineRule="auto"/>
              <w:ind w:left="280" w:right="156" w:hanging="106"/>
              <w:jc w:val="left"/>
              <w:rPr>
                <w:rFonts w:ascii="宋体" w:hAnsi="宋体" w:cs="宋体" w:eastAsia="宋体" w:hint="default"/>
                <w:sz w:val="21"/>
                <w:szCs w:val="21"/>
              </w:rPr>
            </w:pPr>
            <w:r>
              <w:rPr>
                <w:rFonts w:ascii="宋体" w:hAnsi="宋体" w:cs="宋体" w:eastAsia="宋体" w:hint="default"/>
                <w:sz w:val="21"/>
                <w:szCs w:val="21"/>
              </w:rPr>
              <w:t>现场及</w:t>
            </w:r>
            <w:r>
              <w:rPr>
                <w:rFonts w:ascii="宋体" w:hAnsi="宋体" w:cs="宋体" w:eastAsia="宋体" w:hint="default"/>
                <w:spacing w:val="-102"/>
                <w:sz w:val="21"/>
                <w:szCs w:val="21"/>
              </w:rPr>
              <w:t> </w:t>
            </w:r>
            <w:r>
              <w:rPr>
                <w:rFonts w:ascii="宋体" w:hAnsi="宋体" w:cs="宋体" w:eastAsia="宋体" w:hint="default"/>
                <w:sz w:val="21"/>
                <w:szCs w:val="21"/>
              </w:rPr>
              <w:t>通讯</w:t>
            </w:r>
          </w:p>
        </w:tc>
      </w:tr>
    </w:tbl>
    <w:p>
      <w:pPr>
        <w:spacing w:line="240" w:lineRule="auto" w:before="3"/>
        <w:rPr>
          <w:rFonts w:ascii="宋体" w:hAnsi="宋体" w:cs="宋体" w:eastAsia="宋体" w:hint="default"/>
          <w:sz w:val="5"/>
          <w:szCs w:val="5"/>
        </w:rPr>
      </w:pPr>
    </w:p>
    <w:p>
      <w:pPr>
        <w:pStyle w:val="Heading3"/>
        <w:spacing w:line="240" w:lineRule="auto" w:before="36"/>
        <w:ind w:left="658" w:right="0"/>
        <w:jc w:val="both"/>
        <w:rPr>
          <w:b w:val="0"/>
          <w:bCs w:val="0"/>
        </w:rPr>
      </w:pPr>
      <w:r>
        <w:rPr/>
        <w:t>二、监事会履行职责情况</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left="658" w:right="0" w:firstLine="419"/>
        <w:jc w:val="left"/>
      </w:pPr>
      <w:r>
        <w:rPr>
          <w:rFonts w:ascii="宋体" w:hAnsi="宋体" w:cs="宋体" w:eastAsia="宋体" w:hint="default"/>
        </w:rPr>
        <w:t>2011</w:t>
      </w:r>
      <w:r>
        <w:rPr>
          <w:rFonts w:ascii="宋体" w:hAnsi="宋体" w:cs="宋体" w:eastAsia="宋体" w:hint="default"/>
          <w:spacing w:val="-6"/>
        </w:rPr>
        <w:t> </w:t>
      </w:r>
      <w:r>
        <w:rPr>
          <w:spacing w:val="-3"/>
        </w:rPr>
        <w:t>年度，为规范公司的运作，保证公司经营决策的科学合理并取得良好的经济效益，</w:t>
      </w:r>
      <w:r>
        <w:rPr>
          <w:w w:val="100"/>
        </w:rPr>
        <w:t> </w:t>
      </w:r>
      <w:r>
        <w:rPr/>
        <w:t>公司监事会着重从以下几个方面加强监督，忠实地履行监督职能。</w:t>
      </w:r>
    </w:p>
    <w:p>
      <w:pPr>
        <w:spacing w:line="444" w:lineRule="auto" w:before="84"/>
        <w:ind w:left="1078" w:right="0" w:hanging="420"/>
        <w:jc w:val="left"/>
        <w:rPr>
          <w:rFonts w:ascii="宋体" w:hAnsi="宋体" w:cs="宋体" w:eastAsia="宋体" w:hint="default"/>
          <w:sz w:val="21"/>
          <w:szCs w:val="21"/>
        </w:rPr>
      </w:pPr>
      <w:r>
        <w:rPr>
          <w:rFonts w:ascii="宋体" w:hAnsi="宋体" w:cs="宋体" w:eastAsia="宋体" w:hint="default"/>
          <w:b/>
          <w:bCs/>
          <w:sz w:val="21"/>
          <w:szCs w:val="21"/>
        </w:rPr>
        <w:t>（一）、经营情况监督</w:t>
      </w:r>
      <w:r>
        <w:rPr>
          <w:rFonts w:ascii="宋体" w:hAnsi="宋体" w:cs="宋体" w:eastAsia="宋体" w:hint="default"/>
          <w:b/>
          <w:bCs/>
          <w:w w:val="100"/>
          <w:sz w:val="21"/>
          <w:szCs w:val="21"/>
        </w:rPr>
        <w:t> </w:t>
      </w:r>
      <w:r>
        <w:rPr>
          <w:rFonts w:ascii="宋体" w:hAnsi="宋体" w:cs="宋体" w:eastAsia="宋体" w:hint="default"/>
          <w:spacing w:val="-4"/>
          <w:w w:val="100"/>
          <w:sz w:val="21"/>
          <w:szCs w:val="21"/>
        </w:rPr>
        <w:t>监事会成员列席了公司所有的董事会和股东大会，对公司的经营管理中的重大决策实施</w:t>
      </w:r>
    </w:p>
    <w:p>
      <w:pPr>
        <w:pStyle w:val="BodyText"/>
        <w:spacing w:line="408" w:lineRule="auto" w:before="15"/>
        <w:ind w:left="658" w:right="669"/>
        <w:jc w:val="both"/>
      </w:pPr>
      <w:r>
        <w:rPr>
          <w:spacing w:val="-4"/>
        </w:rPr>
        <w:t>监督：包括对公司经营管理层执行股东大会决议、董事会决议以及公司发展计划、财务预决</w:t>
      </w:r>
      <w:r>
        <w:rPr>
          <w:spacing w:val="-44"/>
        </w:rPr>
        <w:t> </w:t>
      </w:r>
      <w:r>
        <w:rPr>
          <w:spacing w:val="-44"/>
        </w:rPr>
      </w:r>
      <w:r>
        <w:rPr>
          <w:spacing w:val="-4"/>
        </w:rPr>
        <w:t>算方案等方面，适时审议有关报告了解公司经营管理活动的具体情况，并对此提出相应的意</w:t>
      </w:r>
      <w:r>
        <w:rPr>
          <w:spacing w:val="-42"/>
        </w:rPr>
        <w:t> </w:t>
      </w:r>
      <w:r>
        <w:rPr>
          <w:spacing w:val="-42"/>
        </w:rPr>
      </w:r>
      <w:r>
        <w:rPr/>
        <w:t>见和建议。</w:t>
      </w:r>
    </w:p>
    <w:p>
      <w:pPr>
        <w:pStyle w:val="Heading3"/>
        <w:spacing w:line="240" w:lineRule="auto" w:before="87"/>
        <w:ind w:left="658" w:right="0"/>
        <w:jc w:val="both"/>
        <w:rPr>
          <w:b w:val="0"/>
          <w:bCs w:val="0"/>
        </w:rPr>
      </w:pPr>
      <w:r>
        <w:rPr/>
        <w:t>（二）、财务情况监督</w:t>
      </w:r>
      <w:r>
        <w:rPr>
          <w:b w:val="0"/>
          <w:bCs w:val="0"/>
        </w:rPr>
      </w:r>
    </w:p>
    <w:p>
      <w:pPr>
        <w:spacing w:line="240" w:lineRule="auto" w:before="9"/>
        <w:rPr>
          <w:rFonts w:ascii="宋体" w:hAnsi="宋体" w:cs="宋体" w:eastAsia="宋体" w:hint="default"/>
          <w:b/>
          <w:bCs/>
          <w:sz w:val="17"/>
          <w:szCs w:val="17"/>
        </w:rPr>
      </w:pPr>
    </w:p>
    <w:p>
      <w:pPr>
        <w:pStyle w:val="BodyText"/>
        <w:spacing w:line="240" w:lineRule="auto"/>
        <w:ind w:left="1078" w:right="0"/>
        <w:jc w:val="left"/>
      </w:pPr>
      <w:r>
        <w:rPr>
          <w:w w:val="100"/>
        </w:rPr>
        <w:t>检查</w:t>
      </w:r>
      <w:r>
        <w:rPr>
          <w:spacing w:val="-3"/>
          <w:w w:val="100"/>
        </w:rPr>
        <w:t>公</w:t>
      </w:r>
      <w:r>
        <w:rPr>
          <w:w w:val="100"/>
        </w:rPr>
        <w:t>司</w:t>
      </w:r>
      <w:r>
        <w:rPr>
          <w:spacing w:val="-3"/>
          <w:w w:val="100"/>
        </w:rPr>
        <w:t>经</w:t>
      </w:r>
      <w:r>
        <w:rPr>
          <w:w w:val="100"/>
        </w:rPr>
        <w:t>营</w:t>
      </w:r>
      <w:r>
        <w:rPr>
          <w:spacing w:val="-3"/>
          <w:w w:val="100"/>
        </w:rPr>
        <w:t>和</w:t>
      </w:r>
      <w:r>
        <w:rPr>
          <w:w w:val="100"/>
        </w:rPr>
        <w:t>财</w:t>
      </w:r>
      <w:r>
        <w:rPr>
          <w:spacing w:val="-3"/>
          <w:w w:val="100"/>
        </w:rPr>
        <w:t>务</w:t>
      </w:r>
      <w:r>
        <w:rPr>
          <w:w w:val="100"/>
        </w:rPr>
        <w:t>状</w:t>
      </w:r>
      <w:r>
        <w:rPr>
          <w:spacing w:val="-3"/>
          <w:w w:val="100"/>
        </w:rPr>
        <w:t>况</w:t>
      </w:r>
      <w:r>
        <w:rPr>
          <w:w w:val="100"/>
        </w:rPr>
        <w:t>是监</w:t>
      </w:r>
      <w:r>
        <w:rPr>
          <w:spacing w:val="-3"/>
          <w:w w:val="100"/>
        </w:rPr>
        <w:t>事</w:t>
      </w:r>
      <w:r>
        <w:rPr>
          <w:w w:val="100"/>
        </w:rPr>
        <w:t>会</w:t>
      </w:r>
      <w:r>
        <w:rPr>
          <w:spacing w:val="-3"/>
          <w:w w:val="100"/>
        </w:rPr>
        <w:t>的</w:t>
      </w:r>
      <w:r>
        <w:rPr>
          <w:w w:val="100"/>
        </w:rPr>
        <w:t>工</w:t>
      </w:r>
      <w:r>
        <w:rPr>
          <w:spacing w:val="-3"/>
          <w:w w:val="100"/>
        </w:rPr>
        <w:t>作</w:t>
      </w:r>
      <w:r>
        <w:rPr>
          <w:w w:val="100"/>
        </w:rPr>
        <w:t>重</w:t>
      </w:r>
      <w:r>
        <w:rPr>
          <w:spacing w:val="-3"/>
          <w:w w:val="100"/>
        </w:rPr>
        <w:t>点</w:t>
      </w:r>
      <w:r>
        <w:rPr>
          <w:spacing w:val="-89"/>
          <w:w w:val="100"/>
        </w:rPr>
        <w:t>，</w:t>
      </w:r>
      <w:r>
        <w:rPr>
          <w:spacing w:val="-3"/>
          <w:w w:val="100"/>
        </w:rPr>
        <w:t>首先</w:t>
      </w:r>
      <w:r>
        <w:rPr>
          <w:w w:val="100"/>
        </w:rPr>
        <w:t>督促</w:t>
      </w:r>
      <w:r>
        <w:rPr>
          <w:spacing w:val="-3"/>
          <w:w w:val="100"/>
        </w:rPr>
        <w:t>公</w:t>
      </w:r>
      <w:r>
        <w:rPr>
          <w:w w:val="100"/>
        </w:rPr>
        <w:t>司</w:t>
      </w:r>
      <w:r>
        <w:rPr>
          <w:spacing w:val="-3"/>
          <w:w w:val="100"/>
        </w:rPr>
        <w:t>进</w:t>
      </w:r>
      <w:r>
        <w:rPr>
          <w:w w:val="100"/>
        </w:rPr>
        <w:t>一</w:t>
      </w:r>
      <w:r>
        <w:rPr>
          <w:spacing w:val="-3"/>
          <w:w w:val="100"/>
        </w:rPr>
        <w:t>步</w:t>
      </w:r>
      <w:r>
        <w:rPr>
          <w:w w:val="100"/>
        </w:rPr>
        <w:t>完</w:t>
      </w:r>
      <w:r>
        <w:rPr>
          <w:spacing w:val="-3"/>
          <w:w w:val="100"/>
        </w:rPr>
        <w:t>善</w:t>
      </w:r>
      <w:r>
        <w:rPr>
          <w:w w:val="100"/>
        </w:rPr>
        <w:t>财</w:t>
      </w:r>
      <w:r>
        <w:rPr>
          <w:spacing w:val="-3"/>
          <w:w w:val="100"/>
        </w:rPr>
        <w:t>务</w:t>
      </w:r>
      <w:r>
        <w:rPr>
          <w:w w:val="100"/>
        </w:rPr>
        <w:t>管理</w:t>
      </w:r>
      <w:r>
        <w:rPr>
          <w:spacing w:val="-3"/>
          <w:w w:val="100"/>
        </w:rPr>
        <w:t>制</w:t>
      </w:r>
      <w:r>
        <w:rPr>
          <w:w w:val="100"/>
        </w:rPr>
        <w:t>度</w:t>
      </w:r>
    </w:p>
    <w:p>
      <w:pPr>
        <w:spacing w:after="0" w:line="240" w:lineRule="auto"/>
        <w:jc w:val="left"/>
        <w:sectPr>
          <w:pgSz w:w="11910" w:h="16840"/>
          <w:pgMar w:header="893" w:footer="1040" w:top="1520" w:bottom="1220" w:left="1140" w:right="1120"/>
        </w:sectPr>
      </w:pPr>
    </w:p>
    <w:p>
      <w:pPr>
        <w:pStyle w:val="BodyText"/>
        <w:spacing w:line="408" w:lineRule="auto" w:before="105"/>
        <w:ind w:right="102"/>
        <w:jc w:val="left"/>
      </w:pPr>
      <w:r>
        <w:rPr>
          <w:spacing w:val="-4"/>
        </w:rPr>
        <w:t>和内控制度；其次要求公司财务部门定期提供报告和相关财物资料，及时掌握公司财务活动</w:t>
      </w:r>
      <w:r>
        <w:rPr>
          <w:spacing w:val="-40"/>
        </w:rPr>
        <w:t> </w:t>
      </w:r>
      <w:r>
        <w:rPr>
          <w:spacing w:val="-40"/>
        </w:rPr>
      </w:r>
      <w:r>
        <w:rPr>
          <w:spacing w:val="-2"/>
        </w:rPr>
        <w:t>现状；再者就是实施财务监查，不定期对公司财务活动状况进行监查，根据国家相关法律、</w:t>
      </w:r>
      <w:r>
        <w:rPr>
          <w:spacing w:val="-31"/>
        </w:rPr>
        <w:t> </w:t>
      </w:r>
      <w:r>
        <w:rPr>
          <w:spacing w:val="-31"/>
        </w:rPr>
      </w:r>
      <w:r>
        <w:rPr/>
        <w:t>法规和政策，并结合公司特点提出部分意见，促进公司财务管理水平的提高。</w:t>
      </w:r>
    </w:p>
    <w:p>
      <w:pPr>
        <w:spacing w:line="444" w:lineRule="auto" w:before="84"/>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（三）、管理人员监督</w:t>
      </w:r>
      <w:r>
        <w:rPr>
          <w:rFonts w:ascii="宋体" w:hAnsi="宋体" w:cs="宋体" w:eastAsia="宋体" w:hint="default"/>
          <w:b/>
          <w:bCs/>
          <w:w w:val="100"/>
          <w:sz w:val="21"/>
          <w:szCs w:val="21"/>
        </w:rPr>
        <w:t> </w:t>
      </w:r>
      <w:r>
        <w:rPr>
          <w:rFonts w:ascii="宋体" w:hAnsi="宋体" w:cs="宋体" w:eastAsia="宋体" w:hint="default"/>
          <w:spacing w:val="-2"/>
          <w:sz w:val="21"/>
          <w:szCs w:val="21"/>
        </w:rPr>
        <w:t>监事会对公司董事、高级管理人员的职务行为进行监督，履行了日常监督职能，同时，</w:t>
      </w:r>
    </w:p>
    <w:p>
      <w:pPr>
        <w:spacing w:line="444" w:lineRule="auto" w:before="14"/>
        <w:ind w:left="138" w:right="102" w:firstLine="0"/>
        <w:jc w:val="left"/>
        <w:rPr>
          <w:rFonts w:ascii="宋体" w:hAnsi="宋体" w:cs="宋体" w:eastAsia="宋体" w:hint="default"/>
          <w:sz w:val="21"/>
          <w:szCs w:val="21"/>
        </w:rPr>
      </w:pPr>
      <w:r>
        <w:rPr>
          <w:rFonts w:ascii="宋体" w:hAnsi="宋体" w:cs="宋体" w:eastAsia="宋体" w:hint="default"/>
          <w:spacing w:val="-2"/>
          <w:sz w:val="21"/>
          <w:szCs w:val="21"/>
        </w:rPr>
        <w:t>督促公司管理层人员依法办事，不断提高遵纪守法的自觉性，保证公司经营活动依法进行。</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b/>
          <w:bCs/>
          <w:sz w:val="21"/>
          <w:szCs w:val="21"/>
        </w:rPr>
        <w:t>三、监事会对报告期内有关事项的独立意见</w:t>
      </w:r>
      <w:r>
        <w:rPr>
          <w:rFonts w:ascii="宋体" w:hAnsi="宋体" w:cs="宋体" w:eastAsia="宋体" w:hint="default"/>
          <w:sz w:val="21"/>
          <w:szCs w:val="21"/>
        </w:rPr>
      </w:r>
    </w:p>
    <w:p>
      <w:pPr>
        <w:pStyle w:val="BodyText"/>
        <w:spacing w:line="408" w:lineRule="auto" w:before="53"/>
        <w:ind w:right="209" w:firstLine="419"/>
        <w:jc w:val="both"/>
      </w:pPr>
      <w:r>
        <w:rPr>
          <w:spacing w:val="-4"/>
        </w:rPr>
        <w:t>报告期内，公司监事会严格按照有关法律、法规及公司章程的规定，对公司依法运作情</w:t>
      </w:r>
      <w:r>
        <w:rPr>
          <w:w w:val="100"/>
        </w:rPr>
        <w:t> </w:t>
      </w:r>
      <w:r>
        <w:rPr>
          <w:spacing w:val="-4"/>
        </w:rPr>
        <w:t>况、公司财务情况、关联交易等事项进行了认真监督检查，根据检查结果，对报告期内公司</w:t>
      </w:r>
      <w:r>
        <w:rPr>
          <w:spacing w:val="-42"/>
        </w:rPr>
        <w:t> </w:t>
      </w:r>
      <w:r>
        <w:rPr>
          <w:spacing w:val="-42"/>
        </w:rPr>
      </w:r>
      <w:r>
        <w:rPr/>
        <w:t>有关情况发表如下独立意见：</w:t>
      </w:r>
    </w:p>
    <w:p>
      <w:pPr>
        <w:spacing w:line="444" w:lineRule="auto" w:before="87"/>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（一）、公司依法运作情况</w:t>
      </w:r>
      <w:r>
        <w:rPr>
          <w:rFonts w:ascii="宋体" w:hAnsi="宋体" w:cs="宋体" w:eastAsia="宋体" w:hint="default"/>
          <w:b/>
          <w:bCs/>
          <w:w w:val="100"/>
          <w:sz w:val="21"/>
          <w:szCs w:val="21"/>
        </w:rPr>
        <w:t> </w:t>
      </w:r>
      <w:r>
        <w:rPr>
          <w:rFonts w:ascii="宋体" w:hAnsi="宋体" w:cs="宋体" w:eastAsia="宋体" w:hint="default"/>
          <w:spacing w:val="-4"/>
          <w:sz w:val="21"/>
          <w:szCs w:val="21"/>
        </w:rPr>
        <w:t>报告期内，监事会对公司股东大会、董事会的召开程序、决议事项，董事会对股东大会</w:t>
      </w:r>
    </w:p>
    <w:p>
      <w:pPr>
        <w:pStyle w:val="BodyText"/>
        <w:spacing w:line="408" w:lineRule="auto" w:before="14"/>
        <w:ind w:right="208"/>
        <w:jc w:val="both"/>
      </w:pPr>
      <w:r>
        <w:rPr>
          <w:spacing w:val="-4"/>
        </w:rPr>
        <w:t>决议的执行情况，公司高级管理人员的执行情况及公司管理制度等进行了监督，认为：公司</w:t>
      </w:r>
      <w:r>
        <w:rPr>
          <w:spacing w:val="-41"/>
        </w:rPr>
        <w:t> </w:t>
      </w:r>
      <w:r>
        <w:rPr>
          <w:spacing w:val="-41"/>
        </w:rPr>
      </w:r>
      <w:r>
        <w:rPr>
          <w:spacing w:val="-4"/>
        </w:rPr>
        <w:t>所有重大决策科学、合理，决策程序合法、合规，能够依照有关法律法规、《公司章程》等</w:t>
      </w:r>
      <w:r>
        <w:rPr>
          <w:spacing w:val="-46"/>
        </w:rPr>
        <w:t> </w:t>
      </w:r>
      <w:r>
        <w:rPr>
          <w:spacing w:val="-46"/>
        </w:rPr>
      </w:r>
      <w:r>
        <w:rPr>
          <w:spacing w:val="-4"/>
        </w:rPr>
        <w:t>相关规定规范运作，法人治理结构和内控制度较为合理、健全；公司董事、高级管理人员执</w:t>
      </w:r>
      <w:r>
        <w:rPr>
          <w:spacing w:val="-42"/>
        </w:rPr>
        <w:t> </w:t>
      </w:r>
      <w:r>
        <w:rPr>
          <w:spacing w:val="-42"/>
        </w:rPr>
      </w:r>
      <w:r>
        <w:rPr>
          <w:spacing w:val="-4"/>
        </w:rPr>
        <w:t>行职务时能够勤勉尽责，没有发现违反法律法规、《公司章程》或损害公司利益及股东合法</w:t>
      </w:r>
      <w:r>
        <w:rPr>
          <w:spacing w:val="-44"/>
        </w:rPr>
        <w:t> </w:t>
      </w:r>
      <w:r>
        <w:rPr>
          <w:spacing w:val="-44"/>
        </w:rPr>
      </w:r>
      <w:r>
        <w:rPr/>
        <w:t>权益的行为。</w:t>
      </w:r>
    </w:p>
    <w:p>
      <w:pPr>
        <w:pStyle w:val="Heading3"/>
        <w:spacing w:line="240" w:lineRule="auto" w:before="84"/>
        <w:ind w:left="138" w:right="102"/>
        <w:jc w:val="left"/>
        <w:rPr>
          <w:b w:val="0"/>
          <w:bCs w:val="0"/>
        </w:rPr>
      </w:pPr>
      <w:r>
        <w:rPr/>
        <w:t>（二）、公司财务活动情况</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right="102" w:firstLine="419"/>
        <w:jc w:val="left"/>
      </w:pPr>
      <w:r>
        <w:rPr/>
        <w:t>监事会对</w:t>
      </w:r>
      <w:r>
        <w:rPr>
          <w:rFonts w:ascii="宋体" w:hAnsi="宋体" w:cs="宋体" w:eastAsia="宋体" w:hint="default"/>
        </w:rPr>
        <w:t>2011</w:t>
      </w:r>
      <w:r>
        <w:rPr>
          <w:rFonts w:ascii="宋体" w:hAnsi="宋体" w:cs="宋体" w:eastAsia="宋体" w:hint="default"/>
          <w:spacing w:val="-4"/>
        </w:rPr>
        <w:t> </w:t>
      </w:r>
      <w:r>
        <w:rPr/>
        <w:t>年度公司的财务状况、财务管理、财务成果等进行了认真细致的监督、</w:t>
      </w:r>
      <w:r>
        <w:rPr>
          <w:w w:val="100"/>
        </w:rPr>
        <w:t> </w:t>
      </w:r>
      <w:r>
        <w:rPr>
          <w:spacing w:val="-4"/>
        </w:rPr>
        <w:t>检查和审核，认为：公司财务内控制度健全、执行有效，财务结构合理、财务状况良好。公</w:t>
      </w:r>
      <w:r>
        <w:rPr>
          <w:spacing w:val="-47"/>
        </w:rPr>
        <w:t> </w:t>
      </w:r>
      <w:r>
        <w:rPr>
          <w:spacing w:val="-47"/>
        </w:rPr>
      </w:r>
      <w:r>
        <w:rPr/>
        <w:t>司财务报告真实、客观和公正地反映了公司</w:t>
      </w:r>
      <w:r>
        <w:rPr>
          <w:rFonts w:ascii="宋体" w:hAnsi="宋体" w:cs="宋体" w:eastAsia="宋体" w:hint="default"/>
        </w:rPr>
        <w:t>2011</w:t>
      </w:r>
      <w:r>
        <w:rPr>
          <w:rFonts w:ascii="宋体" w:hAnsi="宋体" w:cs="宋体" w:eastAsia="宋体" w:hint="default"/>
          <w:spacing w:val="-5"/>
        </w:rPr>
        <w:t> </w:t>
      </w:r>
      <w:r>
        <w:rPr/>
        <w:t>年度的财务状况和经营成果。立信会计师</w:t>
      </w:r>
      <w:r>
        <w:rPr>
          <w:w w:val="100"/>
        </w:rPr>
        <w:t> </w:t>
      </w:r>
      <w:r>
        <w:rPr>
          <w:spacing w:val="-10"/>
        </w:rPr>
        <w:t>事务所（特殊普通合伙）对公司</w:t>
      </w:r>
      <w:r>
        <w:rPr>
          <w:rFonts w:ascii="宋体" w:hAnsi="宋体" w:cs="宋体" w:eastAsia="宋体" w:hint="default"/>
          <w:spacing w:val="-10"/>
        </w:rPr>
        <w:t>2011</w:t>
      </w:r>
      <w:r>
        <w:rPr>
          <w:rFonts w:ascii="宋体" w:hAnsi="宋体" w:cs="宋体" w:eastAsia="宋体" w:hint="default"/>
          <w:spacing w:val="60"/>
        </w:rPr>
        <w:t> </w:t>
      </w:r>
      <w:r>
        <w:rPr>
          <w:spacing w:val="-8"/>
        </w:rPr>
        <w:t>年度的财务报告出具了标准无保留意见的《审计报告》，</w:t>
      </w:r>
      <w:r>
        <w:rPr>
          <w:spacing w:val="-94"/>
        </w:rPr>
        <w:t> </w:t>
      </w:r>
      <w:r>
        <w:rPr>
          <w:spacing w:val="-94"/>
        </w:rPr>
      </w:r>
      <w:r>
        <w:rPr/>
        <w:t>其审计意见是客观、公允的。</w:t>
      </w:r>
    </w:p>
    <w:p>
      <w:pPr>
        <w:spacing w:line="441" w:lineRule="auto" w:before="87"/>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（三）、募集资金使用情况</w:t>
      </w:r>
      <w:r>
        <w:rPr>
          <w:rFonts w:ascii="宋体" w:hAnsi="宋体" w:cs="宋体" w:eastAsia="宋体" w:hint="default"/>
          <w:b/>
          <w:bCs/>
          <w:w w:val="100"/>
          <w:sz w:val="21"/>
          <w:szCs w:val="21"/>
        </w:rPr>
        <w:t> </w:t>
      </w:r>
      <w:r>
        <w:rPr>
          <w:rFonts w:ascii="宋体" w:hAnsi="宋体" w:cs="宋体" w:eastAsia="宋体" w:hint="default"/>
          <w:spacing w:val="-7"/>
          <w:w w:val="100"/>
          <w:sz w:val="21"/>
          <w:szCs w:val="21"/>
        </w:rPr>
        <w:t>监事会对公司募集资金的使用情况进行监督审核，认为：</w:t>
      </w:r>
      <w:r>
        <w:rPr>
          <w:rFonts w:ascii="宋体" w:hAnsi="宋体" w:cs="宋体" w:eastAsia="宋体" w:hint="default"/>
          <w:spacing w:val="-7"/>
          <w:w w:val="100"/>
          <w:sz w:val="21"/>
          <w:szCs w:val="21"/>
        </w:rPr>
        <w:t>2011</w:t>
      </w:r>
      <w:r>
        <w:rPr>
          <w:rFonts w:ascii="宋体" w:hAnsi="宋体" w:cs="宋体" w:eastAsia="宋体" w:hint="default"/>
          <w:spacing w:val="-7"/>
          <w:w w:val="100"/>
          <w:sz w:val="21"/>
          <w:szCs w:val="21"/>
        </w:rPr>
        <w:t>年度公司按照《公司法》、</w:t>
      </w:r>
    </w:p>
    <w:p>
      <w:pPr>
        <w:pStyle w:val="BodyText"/>
        <w:spacing w:line="408" w:lineRule="auto" w:before="16"/>
        <w:ind w:right="102"/>
        <w:jc w:val="left"/>
      </w:pPr>
      <w:r>
        <w:rPr>
          <w:spacing w:val="-9"/>
          <w:w w:val="100"/>
        </w:rPr>
        <w:t>《证券法》、《深圳证券交易所创业板上市公司规范运作指引》等规则以及公司《募集资金管</w:t>
      </w:r>
      <w:r>
        <w:rPr>
          <w:spacing w:val="-95"/>
          <w:w w:val="100"/>
        </w:rPr>
        <w:t> </w:t>
      </w:r>
      <w:r>
        <w:rPr>
          <w:spacing w:val="-95"/>
          <w:w w:val="100"/>
        </w:rPr>
      </w:r>
      <w:r>
        <w:rPr>
          <w:spacing w:val="-2"/>
        </w:rPr>
        <w:t>理办法》等相关规定使用募集资金，并及时、准确、完整履行相关信息披露工作。本年度，</w:t>
      </w:r>
      <w:r>
        <w:rPr>
          <w:spacing w:val="-31"/>
        </w:rPr>
        <w:t> </w:t>
      </w:r>
      <w:r>
        <w:rPr>
          <w:spacing w:val="-31"/>
        </w:rPr>
      </w:r>
      <w:r>
        <w:rPr>
          <w:spacing w:val="-4"/>
        </w:rPr>
        <w:t>因财务人员变动、工作人员误操作，导致发生数笔零星经营性资金划款业务，公司均在当日</w:t>
      </w:r>
      <w:r>
        <w:rPr>
          <w:spacing w:val="-44"/>
        </w:rPr>
        <w:t> </w:t>
      </w:r>
      <w:r>
        <w:rPr>
          <w:spacing w:val="-44"/>
        </w:rPr>
      </w:r>
      <w:r>
        <w:rPr>
          <w:spacing w:val="-2"/>
        </w:rPr>
        <w:t>或短期内归还并采取了整改措施。除上述情况外公司已按相关法律法规及时、真实、准确、</w:t>
      </w:r>
    </w:p>
    <w:p>
      <w:pPr>
        <w:spacing w:after="0" w:line="408" w:lineRule="auto"/>
        <w:jc w:val="left"/>
        <w:sectPr>
          <w:footerReference w:type="default" r:id="rId31"/>
          <w:pgSz w:w="11910" w:h="16840"/>
          <w:pgMar w:footer="1040" w:header="893" w:top="1520" w:bottom="1220" w:left="1660" w:right="1580"/>
          <w:pgNumType w:start="69"/>
        </w:sectPr>
      </w:pPr>
    </w:p>
    <w:p>
      <w:pPr>
        <w:pStyle w:val="BodyText"/>
        <w:spacing w:line="408" w:lineRule="auto" w:before="105"/>
        <w:ind w:right="102"/>
        <w:jc w:val="left"/>
      </w:pPr>
      <w:r>
        <w:rPr/>
        <w:t>完整的披露了募集资金存放及使用情况外</w:t>
      </w:r>
      <w:r>
        <w:rPr>
          <w:rFonts w:ascii="宋体" w:hAnsi="宋体" w:cs="宋体" w:eastAsia="宋体" w:hint="default"/>
        </w:rPr>
        <w:t>,</w:t>
      </w:r>
      <w:r>
        <w:rPr/>
        <w:t>不存在其他募集资金管理违规的情形。募集资金</w:t>
      </w:r>
      <w:r>
        <w:rPr>
          <w:w w:val="100"/>
        </w:rPr>
        <w:t> </w:t>
      </w:r>
      <w:r>
        <w:rPr>
          <w:spacing w:val="-7"/>
          <w:w w:val="100"/>
        </w:rPr>
        <w:t>实际投入项目与承诺投入项目一致，不存在违规使用募集资金的行为，没有变更投向和用途。</w:t>
      </w:r>
    </w:p>
    <w:p>
      <w:pPr>
        <w:spacing w:line="444" w:lineRule="auto" w:before="84"/>
        <w:ind w:left="558" w:right="2215" w:hanging="420"/>
        <w:jc w:val="left"/>
        <w:rPr>
          <w:rFonts w:ascii="宋体" w:hAnsi="宋体" w:cs="宋体" w:eastAsia="宋体" w:hint="default"/>
          <w:sz w:val="21"/>
          <w:szCs w:val="21"/>
        </w:rPr>
      </w:pPr>
      <w:r>
        <w:rPr>
          <w:rFonts w:ascii="宋体" w:hAnsi="宋体" w:cs="宋体" w:eastAsia="宋体" w:hint="default"/>
          <w:b/>
          <w:bCs/>
          <w:sz w:val="21"/>
          <w:szCs w:val="21"/>
        </w:rPr>
        <w:t>（四）、收购、出售资产和并购重组情况</w:t>
      </w:r>
      <w:r>
        <w:rPr>
          <w:rFonts w:ascii="宋体" w:hAnsi="宋体" w:cs="宋体" w:eastAsia="宋体" w:hint="default"/>
          <w:b/>
          <w:bCs/>
          <w:w w:val="100"/>
          <w:sz w:val="21"/>
          <w:szCs w:val="21"/>
        </w:rPr>
        <w:t> </w:t>
      </w:r>
      <w:r>
        <w:rPr>
          <w:rFonts w:ascii="宋体" w:hAnsi="宋体" w:cs="宋体" w:eastAsia="宋体" w:hint="default"/>
          <w:spacing w:val="-2"/>
          <w:sz w:val="21"/>
          <w:szCs w:val="21"/>
        </w:rPr>
        <w:t>报告期内，公司没有出售资产和并购重组情形。</w:t>
      </w:r>
    </w:p>
    <w:p>
      <w:pPr>
        <w:spacing w:line="441" w:lineRule="auto" w:before="55"/>
        <w:ind w:left="558" w:right="4205" w:hanging="420"/>
        <w:jc w:val="left"/>
        <w:rPr>
          <w:rFonts w:ascii="宋体" w:hAnsi="宋体" w:cs="宋体" w:eastAsia="宋体" w:hint="default"/>
          <w:sz w:val="21"/>
          <w:szCs w:val="21"/>
        </w:rPr>
      </w:pPr>
      <w:r>
        <w:rPr>
          <w:rFonts w:ascii="宋体" w:hAnsi="宋体" w:cs="宋体" w:eastAsia="宋体" w:hint="default"/>
          <w:b/>
          <w:bCs/>
          <w:sz w:val="21"/>
          <w:szCs w:val="21"/>
        </w:rPr>
        <w:t>（五）、公司关联交易情况</w:t>
      </w:r>
      <w:r>
        <w:rPr>
          <w:rFonts w:ascii="宋体" w:hAnsi="宋体" w:cs="宋体" w:eastAsia="宋体" w:hint="default"/>
          <w:b/>
          <w:bCs/>
          <w:w w:val="100"/>
          <w:sz w:val="21"/>
          <w:szCs w:val="21"/>
        </w:rPr>
        <w:t> </w:t>
      </w:r>
      <w:r>
        <w:rPr>
          <w:rFonts w:ascii="宋体" w:hAnsi="宋体" w:cs="宋体" w:eastAsia="宋体" w:hint="default"/>
          <w:sz w:val="21"/>
          <w:szCs w:val="21"/>
        </w:rPr>
        <w:t>报告期内，公司没有发生重大关联交易</w:t>
      </w:r>
      <w:r>
        <w:rPr>
          <w:rFonts w:ascii="宋体" w:hAnsi="宋体" w:cs="宋体" w:eastAsia="宋体" w:hint="default"/>
          <w:spacing w:val="-2"/>
          <w:sz w:val="21"/>
          <w:szCs w:val="21"/>
        </w:rPr>
        <w:t> </w:t>
      </w:r>
      <w:r>
        <w:rPr>
          <w:rFonts w:ascii="宋体" w:hAnsi="宋体" w:cs="宋体" w:eastAsia="宋体" w:hint="default"/>
          <w:sz w:val="21"/>
          <w:szCs w:val="21"/>
        </w:rPr>
        <w:t>。</w:t>
      </w:r>
    </w:p>
    <w:p>
      <w:pPr>
        <w:pStyle w:val="Heading3"/>
        <w:spacing w:line="240" w:lineRule="auto" w:before="57"/>
        <w:ind w:left="138" w:right="102"/>
        <w:jc w:val="left"/>
        <w:rPr>
          <w:b w:val="0"/>
          <w:bCs w:val="0"/>
        </w:rPr>
      </w:pPr>
      <w:r>
        <w:rPr/>
        <w:t>（六）、对外担保及股权、资产置换情况</w:t>
      </w:r>
      <w:r>
        <w:rPr>
          <w:b w:val="0"/>
          <w:bCs w:val="0"/>
        </w:rPr>
      </w:r>
    </w:p>
    <w:p>
      <w:pPr>
        <w:spacing w:line="240" w:lineRule="auto" w:before="12"/>
        <w:rPr>
          <w:rFonts w:ascii="宋体" w:hAnsi="宋体" w:cs="宋体" w:eastAsia="宋体" w:hint="default"/>
          <w:b/>
          <w:bCs/>
          <w:sz w:val="17"/>
          <w:szCs w:val="17"/>
        </w:rPr>
      </w:pPr>
    </w:p>
    <w:p>
      <w:pPr>
        <w:pStyle w:val="BodyText"/>
        <w:spacing w:line="410" w:lineRule="auto"/>
        <w:ind w:right="209" w:firstLine="419"/>
        <w:jc w:val="both"/>
      </w:pPr>
      <w:r>
        <w:rPr>
          <w:rFonts w:ascii="宋体" w:hAnsi="宋体" w:cs="宋体" w:eastAsia="宋体" w:hint="default"/>
        </w:rPr>
        <w:t>2011</w:t>
      </w:r>
      <w:r>
        <w:rPr>
          <w:rFonts w:ascii="宋体" w:hAnsi="宋体" w:cs="宋体" w:eastAsia="宋体" w:hint="default"/>
          <w:spacing w:val="12"/>
        </w:rPr>
        <w:t> </w:t>
      </w:r>
      <w:r>
        <w:rPr/>
        <w:t>年度公司未发生对外担保，未发生债务重组、非货币性交易事项及资产置换，也</w:t>
      </w:r>
      <w:r>
        <w:rPr>
          <w:w w:val="100"/>
        </w:rPr>
        <w:t> </w:t>
      </w:r>
      <w:r>
        <w:rPr/>
        <w:t>未发生其他损害公司股东利益或造成公司资产流失的情况。</w:t>
      </w:r>
    </w:p>
    <w:p>
      <w:pPr>
        <w:spacing w:line="444" w:lineRule="auto" w:before="82"/>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（七）、股东大会决议执行情况</w:t>
      </w:r>
      <w:r>
        <w:rPr>
          <w:rFonts w:ascii="宋体" w:hAnsi="宋体" w:cs="宋体" w:eastAsia="宋体" w:hint="default"/>
          <w:b/>
          <w:bCs/>
          <w:w w:val="100"/>
          <w:sz w:val="21"/>
          <w:szCs w:val="21"/>
        </w:rPr>
        <w:t> </w:t>
      </w:r>
      <w:r>
        <w:rPr>
          <w:rFonts w:ascii="宋体" w:hAnsi="宋体" w:cs="宋体" w:eastAsia="宋体" w:hint="default"/>
          <w:spacing w:val="-4"/>
          <w:sz w:val="21"/>
          <w:szCs w:val="21"/>
        </w:rPr>
        <w:t>报告期内，监事会对股东大会决议执行情况进行了监督，认为公司董事会能够认真执行</w:t>
      </w:r>
    </w:p>
    <w:p>
      <w:pPr>
        <w:pStyle w:val="BodyText"/>
        <w:spacing w:line="240" w:lineRule="auto" w:before="14"/>
        <w:ind w:right="102"/>
        <w:jc w:val="left"/>
      </w:pPr>
      <w:r>
        <w:rPr/>
        <w:t>股东大会有关决议。</w:t>
      </w:r>
    </w:p>
    <w:p>
      <w:pPr>
        <w:spacing w:line="240" w:lineRule="auto" w:before="12"/>
        <w:rPr>
          <w:rFonts w:ascii="宋体" w:hAnsi="宋体" w:cs="宋体" w:eastAsia="宋体" w:hint="default"/>
          <w:sz w:val="17"/>
          <w:szCs w:val="17"/>
        </w:rPr>
      </w:pPr>
    </w:p>
    <w:p>
      <w:pPr>
        <w:pStyle w:val="Heading3"/>
        <w:spacing w:line="240" w:lineRule="auto"/>
        <w:ind w:left="138" w:right="102"/>
        <w:jc w:val="left"/>
        <w:rPr>
          <w:b w:val="0"/>
          <w:bCs w:val="0"/>
        </w:rPr>
      </w:pPr>
      <w:r>
        <w:rPr/>
        <w:t>（八）、内部控制自我评价报告</w:t>
      </w:r>
      <w:r>
        <w:rPr>
          <w:b w:val="0"/>
          <w:bCs w:val="0"/>
        </w:rPr>
      </w:r>
    </w:p>
    <w:p>
      <w:pPr>
        <w:spacing w:line="240" w:lineRule="auto" w:before="9"/>
        <w:rPr>
          <w:rFonts w:ascii="宋体" w:hAnsi="宋体" w:cs="宋体" w:eastAsia="宋体" w:hint="default"/>
          <w:b/>
          <w:bCs/>
          <w:sz w:val="17"/>
          <w:szCs w:val="17"/>
        </w:rPr>
      </w:pPr>
    </w:p>
    <w:p>
      <w:pPr>
        <w:pStyle w:val="BodyText"/>
        <w:spacing w:line="408" w:lineRule="auto"/>
        <w:ind w:right="209" w:firstLine="419"/>
        <w:jc w:val="both"/>
      </w:pPr>
      <w:r>
        <w:rPr/>
        <w:t>监事会通过实地调查，并对董事会关于</w:t>
      </w:r>
      <w:r>
        <w:rPr>
          <w:spacing w:val="-46"/>
        </w:rPr>
        <w:t> </w:t>
      </w:r>
      <w:r>
        <w:rPr>
          <w:rFonts w:ascii="宋体" w:hAnsi="宋体" w:cs="宋体" w:eastAsia="宋体" w:hint="default"/>
        </w:rPr>
        <w:t>2011</w:t>
      </w:r>
      <w:r>
        <w:rPr>
          <w:rFonts w:ascii="宋体" w:hAnsi="宋体" w:cs="宋体" w:eastAsia="宋体" w:hint="default"/>
          <w:spacing w:val="-49"/>
        </w:rPr>
        <w:t> </w:t>
      </w:r>
      <w:r>
        <w:rPr/>
        <w:t>年度内部控制的自我评价报告审议后发表</w:t>
      </w:r>
      <w:r>
        <w:rPr>
          <w:w w:val="100"/>
        </w:rPr>
        <w:t> </w:t>
      </w:r>
      <w:r>
        <w:rPr>
          <w:spacing w:val="-4"/>
        </w:rPr>
        <w:t>如下审核意见：公司已经建立了较为完善的内部控制体系，符合国家相关法律法规要求以及</w:t>
      </w:r>
      <w:r>
        <w:rPr>
          <w:spacing w:val="-41"/>
        </w:rPr>
        <w:t> </w:t>
      </w:r>
      <w:r>
        <w:rPr>
          <w:spacing w:val="-41"/>
        </w:rPr>
      </w:r>
      <w:r>
        <w:rPr>
          <w:spacing w:val="-4"/>
        </w:rPr>
        <w:t>公司生产经营管理实际需要，并能够得到有效的执行；公司内部控制体系的建立和有效的贯</w:t>
      </w:r>
      <w:r>
        <w:rPr>
          <w:spacing w:val="-40"/>
        </w:rPr>
        <w:t> </w:t>
      </w:r>
      <w:r>
        <w:rPr>
          <w:spacing w:val="-40"/>
        </w:rPr>
      </w:r>
      <w:r>
        <w:rPr>
          <w:spacing w:val="-4"/>
          <w:w w:val="100"/>
        </w:rPr>
        <w:t>彻执行对公司经营管理的各个环节起到了较好的风险防范和控制作用，保证了公司经营管理</w:t>
      </w:r>
      <w:r>
        <w:rPr>
          <w:spacing w:val="-89"/>
          <w:w w:val="100"/>
        </w:rPr>
        <w:t> </w:t>
      </w:r>
      <w:r>
        <w:rPr>
          <w:spacing w:val="-89"/>
          <w:w w:val="100"/>
        </w:rPr>
      </w:r>
      <w:r>
        <w:rPr>
          <w:spacing w:val="-4"/>
        </w:rPr>
        <w:t>的合法性、安全性和真实性，保障了公司发展战略的实现；公司内部控制的自我评价报告真</w:t>
      </w:r>
      <w:r>
        <w:rPr>
          <w:spacing w:val="-44"/>
        </w:rPr>
        <w:t> </w:t>
      </w:r>
      <w:r>
        <w:rPr>
          <w:spacing w:val="-44"/>
        </w:rPr>
      </w:r>
      <w:r>
        <w:rPr>
          <w:spacing w:val="-4"/>
        </w:rPr>
        <w:t>实、客观地反映了公司内部控制制度的建立、健全和实施状况，内部控制是有效的。监事会</w:t>
      </w:r>
      <w:r>
        <w:rPr>
          <w:spacing w:val="-48"/>
        </w:rPr>
        <w:t> </w:t>
      </w:r>
      <w:r>
        <w:rPr>
          <w:spacing w:val="-48"/>
        </w:rPr>
      </w:r>
      <w:r>
        <w:rPr/>
        <w:t>对该评价报告没有异议。</w:t>
      </w:r>
    </w:p>
    <w:p>
      <w:pPr>
        <w:spacing w:after="0" w:line="408" w:lineRule="auto"/>
        <w:jc w:val="both"/>
        <w:sectPr>
          <w:pgSz w:w="11910" w:h="16840"/>
          <w:pgMar w:header="893" w:footer="1040" w:top="1520" w:bottom="1220" w:left="1660" w:right="1580"/>
        </w:sectPr>
      </w:pPr>
    </w:p>
    <w:p>
      <w:pPr>
        <w:spacing w:line="240" w:lineRule="auto" w:before="1"/>
        <w:rPr>
          <w:rFonts w:ascii="宋体" w:hAnsi="宋体" w:cs="宋体" w:eastAsia="宋体" w:hint="default"/>
          <w:sz w:val="18"/>
          <w:szCs w:val="18"/>
        </w:rPr>
      </w:pPr>
    </w:p>
    <w:p>
      <w:pPr>
        <w:tabs>
          <w:tab w:pos="4295" w:val="left" w:leader="none"/>
        </w:tabs>
        <w:spacing w:line="465" w:lineRule="auto" w:before="26"/>
        <w:ind w:left="3330" w:right="3386" w:firstLine="0"/>
        <w:jc w:val="center"/>
        <w:rPr>
          <w:rFonts w:ascii="宋体" w:hAnsi="宋体" w:cs="宋体" w:eastAsia="宋体" w:hint="default"/>
          <w:sz w:val="24"/>
          <w:szCs w:val="24"/>
        </w:rPr>
      </w:pPr>
      <w:r>
        <w:rPr>
          <w:rFonts w:ascii="宋体" w:hAnsi="宋体" w:cs="宋体" w:eastAsia="宋体" w:hint="default"/>
          <w:b/>
          <w:bCs/>
          <w:w w:val="95"/>
          <w:sz w:val="24"/>
          <w:szCs w:val="24"/>
        </w:rPr>
        <w:t>第十节</w:t>
        <w:tab/>
      </w:r>
      <w:r>
        <w:rPr>
          <w:rFonts w:ascii="宋体" w:hAnsi="宋体" w:cs="宋体" w:eastAsia="宋体" w:hint="default"/>
          <w:b/>
          <w:bCs/>
          <w:sz w:val="24"/>
          <w:szCs w:val="24"/>
        </w:rPr>
        <w:t>财务报告</w:t>
      </w:r>
      <w:r>
        <w:rPr>
          <w:rFonts w:ascii="宋体" w:hAnsi="宋体" w:cs="宋体" w:eastAsia="宋体" w:hint="default"/>
          <w:b/>
          <w:bCs/>
          <w:w w:val="99"/>
          <w:sz w:val="24"/>
          <w:szCs w:val="24"/>
        </w:rPr>
        <w:t> </w:t>
      </w:r>
      <w:r>
        <w:rPr>
          <w:rFonts w:ascii="宋体" w:hAnsi="宋体" w:cs="宋体" w:eastAsia="宋体" w:hint="default"/>
          <w:b/>
          <w:bCs/>
          <w:sz w:val="24"/>
          <w:szCs w:val="24"/>
        </w:rPr>
        <w:t>审 计 报</w:t>
      </w:r>
      <w:r>
        <w:rPr>
          <w:rFonts w:ascii="宋体" w:hAnsi="宋体" w:cs="宋体" w:eastAsia="宋体" w:hint="default"/>
          <w:b/>
          <w:bCs/>
          <w:spacing w:val="-3"/>
          <w:sz w:val="24"/>
          <w:szCs w:val="24"/>
        </w:rPr>
        <w:t> </w:t>
      </w:r>
      <w:r>
        <w:rPr>
          <w:rFonts w:ascii="宋体" w:hAnsi="宋体" w:cs="宋体" w:eastAsia="宋体" w:hint="default"/>
          <w:b/>
          <w:bCs/>
          <w:sz w:val="24"/>
          <w:szCs w:val="24"/>
        </w:rPr>
        <w:t>告</w:t>
      </w:r>
      <w:r>
        <w:rPr>
          <w:rFonts w:ascii="宋体" w:hAnsi="宋体" w:cs="宋体" w:eastAsia="宋体" w:hint="default"/>
          <w:sz w:val="24"/>
          <w:szCs w:val="24"/>
        </w:rPr>
      </w:r>
    </w:p>
    <w:p>
      <w:pPr>
        <w:spacing w:line="240" w:lineRule="auto" w:before="1"/>
        <w:rPr>
          <w:rFonts w:ascii="宋体" w:hAnsi="宋体" w:cs="宋体" w:eastAsia="宋体" w:hint="default"/>
          <w:b/>
          <w:bCs/>
          <w:sz w:val="12"/>
          <w:szCs w:val="12"/>
        </w:rPr>
      </w:pPr>
    </w:p>
    <w:p>
      <w:pPr>
        <w:spacing w:before="37"/>
        <w:ind w:left="5750" w:right="101" w:firstLine="0"/>
        <w:jc w:val="left"/>
        <w:rPr>
          <w:rFonts w:ascii="宋体" w:hAnsi="宋体" w:cs="宋体" w:eastAsia="宋体" w:hint="default"/>
          <w:sz w:val="20"/>
          <w:szCs w:val="20"/>
        </w:rPr>
      </w:pPr>
      <w:r>
        <w:rPr>
          <w:rFonts w:ascii="宋体" w:hAnsi="宋体" w:cs="宋体" w:eastAsia="宋体" w:hint="default"/>
          <w:sz w:val="20"/>
          <w:szCs w:val="20"/>
        </w:rPr>
        <w:t>信会师报字</w:t>
      </w:r>
      <w:r>
        <w:rPr>
          <w:rFonts w:ascii="宋体" w:hAnsi="宋体" w:cs="宋体" w:eastAsia="宋体" w:hint="default"/>
          <w:sz w:val="20"/>
          <w:szCs w:val="20"/>
        </w:rPr>
        <w:t>[2012]</w:t>
      </w:r>
      <w:r>
        <w:rPr>
          <w:rFonts w:ascii="宋体" w:hAnsi="宋体" w:cs="宋体" w:eastAsia="宋体" w:hint="default"/>
          <w:sz w:val="20"/>
          <w:szCs w:val="20"/>
        </w:rPr>
        <w:t>第</w:t>
      </w:r>
      <w:r>
        <w:rPr>
          <w:rFonts w:ascii="宋体" w:hAnsi="宋体" w:cs="宋体" w:eastAsia="宋体" w:hint="default"/>
          <w:spacing w:val="-54"/>
          <w:sz w:val="20"/>
          <w:szCs w:val="20"/>
        </w:rPr>
        <w:t> </w:t>
      </w:r>
      <w:r>
        <w:rPr>
          <w:rFonts w:ascii="宋体" w:hAnsi="宋体" w:cs="宋体" w:eastAsia="宋体" w:hint="default"/>
          <w:sz w:val="20"/>
          <w:szCs w:val="20"/>
        </w:rPr>
        <w:t>111645</w:t>
      </w:r>
      <w:r>
        <w:rPr>
          <w:rFonts w:ascii="宋体" w:hAnsi="宋体" w:cs="宋体" w:eastAsia="宋体" w:hint="default"/>
          <w:spacing w:val="-52"/>
          <w:sz w:val="20"/>
          <w:szCs w:val="20"/>
        </w:rPr>
        <w:t> </w:t>
      </w:r>
      <w:r>
        <w:rPr>
          <w:rFonts w:ascii="宋体" w:hAnsi="宋体" w:cs="宋体" w:eastAsia="宋体" w:hint="default"/>
          <w:sz w:val="20"/>
          <w:szCs w:val="20"/>
        </w:rPr>
        <w:t>号</w:t>
      </w:r>
    </w:p>
    <w:p>
      <w:pPr>
        <w:spacing w:line="240" w:lineRule="auto" w:before="0"/>
        <w:rPr>
          <w:rFonts w:ascii="宋体" w:hAnsi="宋体" w:cs="宋体" w:eastAsia="宋体" w:hint="default"/>
          <w:sz w:val="20"/>
          <w:szCs w:val="20"/>
        </w:rPr>
      </w:pPr>
    </w:p>
    <w:p>
      <w:pPr>
        <w:spacing w:before="150"/>
        <w:ind w:left="2245" w:right="183" w:firstLine="0"/>
        <w:jc w:val="left"/>
        <w:rPr>
          <w:rFonts w:ascii="宋体" w:hAnsi="宋体" w:cs="宋体" w:eastAsia="宋体" w:hint="default"/>
          <w:sz w:val="24"/>
          <w:szCs w:val="24"/>
        </w:rPr>
      </w:pPr>
      <w:r>
        <w:rPr>
          <w:rFonts w:ascii="宋体" w:hAnsi="宋体" w:cs="宋体" w:eastAsia="宋体" w:hint="default"/>
          <w:b/>
          <w:bCs/>
          <w:sz w:val="24"/>
          <w:szCs w:val="24"/>
        </w:rPr>
        <w:t>上海天玑科技股份有限公司全体股东：</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9"/>
        <w:rPr>
          <w:rFonts w:ascii="宋体" w:hAnsi="宋体" w:cs="宋体" w:eastAsia="宋体" w:hint="default"/>
          <w:b/>
          <w:bCs/>
          <w:sz w:val="23"/>
          <w:szCs w:val="23"/>
        </w:rPr>
      </w:pPr>
    </w:p>
    <w:p>
      <w:pPr>
        <w:pStyle w:val="Heading2"/>
        <w:spacing w:line="357" w:lineRule="auto"/>
        <w:ind w:right="191"/>
        <w:jc w:val="both"/>
      </w:pPr>
      <w:r>
        <w:rPr>
          <w:spacing w:val="-3"/>
        </w:rPr>
        <w:t>我们审计了后附的上海天玑科技股份有限公司（以下简称贵公司）的财务报</w:t>
      </w:r>
      <w:r>
        <w:rPr/>
        <w:t> </w:t>
      </w:r>
      <w:r>
        <w:rPr>
          <w:spacing w:val="-4"/>
        </w:rPr>
        <w:t>表，包括</w:t>
      </w:r>
      <w:r>
        <w:rPr>
          <w:spacing w:val="-63"/>
        </w:rPr>
        <w:t> </w:t>
      </w:r>
      <w:r>
        <w:rPr>
          <w:rFonts w:ascii="宋体" w:hAnsi="宋体" w:cs="宋体" w:eastAsia="宋体" w:hint="default"/>
        </w:rPr>
        <w:t>2011</w:t>
      </w:r>
      <w:r>
        <w:rPr>
          <w:rFonts w:ascii="宋体" w:hAnsi="宋体" w:cs="宋体" w:eastAsia="宋体" w:hint="default"/>
          <w:spacing w:val="-62"/>
        </w:rPr>
        <w:t> </w:t>
      </w:r>
      <w:r>
        <w:rPr/>
        <w:t>年</w:t>
      </w:r>
      <w:r>
        <w:rPr>
          <w:spacing w:val="-62"/>
        </w:rPr>
        <w:t> </w:t>
      </w:r>
      <w:r>
        <w:rPr>
          <w:rFonts w:ascii="宋体" w:hAnsi="宋体" w:cs="宋体" w:eastAsia="宋体" w:hint="default"/>
        </w:rPr>
        <w:t>12</w:t>
      </w:r>
      <w:r>
        <w:rPr>
          <w:rFonts w:ascii="宋体" w:hAnsi="宋体" w:cs="宋体" w:eastAsia="宋体" w:hint="default"/>
          <w:spacing w:val="-62"/>
        </w:rPr>
        <w:t> </w:t>
      </w:r>
      <w:r>
        <w:rPr/>
        <w:t>月</w:t>
      </w:r>
      <w:r>
        <w:rPr>
          <w:spacing w:val="-62"/>
        </w:rPr>
        <w:t> </w:t>
      </w:r>
      <w:r>
        <w:rPr>
          <w:rFonts w:ascii="宋体" w:hAnsi="宋体" w:cs="宋体" w:eastAsia="宋体" w:hint="default"/>
        </w:rPr>
        <w:t>31</w:t>
      </w:r>
      <w:r>
        <w:rPr>
          <w:rFonts w:ascii="宋体" w:hAnsi="宋体" w:cs="宋体" w:eastAsia="宋体" w:hint="default"/>
          <w:spacing w:val="-62"/>
        </w:rPr>
        <w:t> </w:t>
      </w:r>
      <w:r>
        <w:rPr/>
        <w:t>日的合并资产负债表和资产负债表、</w:t>
      </w:r>
      <w:r>
        <w:rPr>
          <w:rFonts w:ascii="宋体" w:hAnsi="宋体" w:cs="宋体" w:eastAsia="宋体" w:hint="default"/>
        </w:rPr>
        <w:t>2011</w:t>
      </w:r>
      <w:r>
        <w:rPr>
          <w:rFonts w:ascii="宋体" w:hAnsi="宋体" w:cs="宋体" w:eastAsia="宋体" w:hint="default"/>
          <w:spacing w:val="-62"/>
        </w:rPr>
        <w:t> </w:t>
      </w:r>
      <w:r>
        <w:rPr/>
        <w:t>年度的合并 利润表和利润表、</w:t>
      </w:r>
      <w:r>
        <w:rPr>
          <w:rFonts w:ascii="宋体" w:hAnsi="宋体" w:cs="宋体" w:eastAsia="宋体" w:hint="default"/>
        </w:rPr>
        <w:t>2011 </w:t>
      </w:r>
      <w:r>
        <w:rPr/>
        <w:t>年度的合并现金流量表和现金流量表、</w:t>
      </w:r>
      <w:r>
        <w:rPr>
          <w:rFonts w:ascii="宋体" w:hAnsi="宋体" w:cs="宋体" w:eastAsia="宋体" w:hint="default"/>
        </w:rPr>
        <w:t>2011</w:t>
      </w:r>
      <w:r>
        <w:rPr>
          <w:rFonts w:ascii="宋体" w:hAnsi="宋体" w:cs="宋体" w:eastAsia="宋体" w:hint="default"/>
          <w:spacing w:val="-88"/>
        </w:rPr>
        <w:t> </w:t>
      </w:r>
      <w:r>
        <w:rPr/>
        <w:t>年度的合并 所有者权益变动表和所有者权益变动表以及财务报表附注。</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0"/>
          <w:szCs w:val="20"/>
        </w:rPr>
      </w:pPr>
    </w:p>
    <w:p>
      <w:pPr>
        <w:spacing w:before="0"/>
        <w:ind w:left="138" w:right="183" w:firstLine="0"/>
        <w:jc w:val="left"/>
        <w:rPr>
          <w:rFonts w:ascii="宋体" w:hAnsi="宋体" w:cs="宋体" w:eastAsia="宋体" w:hint="default"/>
          <w:sz w:val="24"/>
          <w:szCs w:val="24"/>
        </w:rPr>
      </w:pPr>
      <w:r>
        <w:rPr>
          <w:rFonts w:ascii="宋体" w:hAnsi="宋体" w:cs="宋体" w:eastAsia="宋体" w:hint="default"/>
          <w:b/>
          <w:bCs/>
          <w:sz w:val="24"/>
          <w:szCs w:val="24"/>
        </w:rPr>
        <w:t>一、管理层对财务报表的责任</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10"/>
        <w:rPr>
          <w:rFonts w:ascii="宋体" w:hAnsi="宋体" w:cs="宋体" w:eastAsia="宋体" w:hint="default"/>
          <w:b/>
          <w:bCs/>
          <w:sz w:val="29"/>
          <w:szCs w:val="29"/>
        </w:rPr>
      </w:pPr>
    </w:p>
    <w:p>
      <w:pPr>
        <w:pStyle w:val="Heading2"/>
        <w:spacing w:line="357" w:lineRule="auto"/>
        <w:ind w:right="191"/>
        <w:jc w:val="both"/>
      </w:pPr>
      <w:r>
        <w:rPr>
          <w:spacing w:val="-7"/>
        </w:rPr>
        <w:t>编制和公允列报财务报表是贵公司管理层的责任。这种责任包括：（</w:t>
      </w:r>
      <w:r>
        <w:rPr>
          <w:rFonts w:ascii="宋体" w:hAnsi="宋体" w:cs="宋体" w:eastAsia="宋体" w:hint="default"/>
          <w:spacing w:val="-7"/>
        </w:rPr>
        <w:t>1</w:t>
      </w:r>
      <w:r>
        <w:rPr>
          <w:spacing w:val="-7"/>
        </w:rPr>
        <w:t>）按照</w:t>
      </w:r>
      <w:r>
        <w:rPr/>
        <w:t> </w:t>
      </w:r>
      <w:r>
        <w:rPr>
          <w:spacing w:val="-6"/>
        </w:rPr>
        <w:t>企业会计准则的规定编制财务报表，并使其实现公允反映；（</w:t>
      </w:r>
      <w:r>
        <w:rPr>
          <w:rFonts w:ascii="宋体" w:hAnsi="宋体" w:cs="宋体" w:eastAsia="宋体" w:hint="default"/>
          <w:spacing w:val="-6"/>
        </w:rPr>
        <w:t>2</w:t>
      </w:r>
      <w:r>
        <w:rPr>
          <w:spacing w:val="-6"/>
        </w:rPr>
        <w:t>）设计、执行和维</w:t>
      </w:r>
      <w:r>
        <w:rPr>
          <w:spacing w:val="-112"/>
        </w:rPr>
        <w:t> </w:t>
      </w:r>
      <w:r>
        <w:rPr>
          <w:spacing w:val="-112"/>
        </w:rPr>
      </w:r>
      <w:r>
        <w:rPr/>
        <w:t>护必要的内部控制，以使财务报表不存在由于舞弊或错误导致的重大错报。</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0"/>
          <w:szCs w:val="20"/>
        </w:rPr>
      </w:pPr>
    </w:p>
    <w:p>
      <w:pPr>
        <w:spacing w:before="0"/>
        <w:ind w:left="138" w:right="183" w:firstLine="0"/>
        <w:jc w:val="left"/>
        <w:rPr>
          <w:rFonts w:ascii="宋体" w:hAnsi="宋体" w:cs="宋体" w:eastAsia="宋体" w:hint="default"/>
          <w:sz w:val="24"/>
          <w:szCs w:val="24"/>
        </w:rPr>
      </w:pPr>
      <w:r>
        <w:rPr>
          <w:rFonts w:ascii="宋体" w:hAnsi="宋体" w:cs="宋体" w:eastAsia="宋体" w:hint="default"/>
          <w:b/>
          <w:bCs/>
          <w:sz w:val="24"/>
          <w:szCs w:val="24"/>
        </w:rPr>
        <w:t>二、注册会计师的责任</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8"/>
        <w:rPr>
          <w:rFonts w:ascii="宋体" w:hAnsi="宋体" w:cs="宋体" w:eastAsia="宋体" w:hint="default"/>
          <w:b/>
          <w:bCs/>
          <w:sz w:val="29"/>
          <w:szCs w:val="29"/>
        </w:rPr>
      </w:pPr>
    </w:p>
    <w:p>
      <w:pPr>
        <w:pStyle w:val="Heading2"/>
        <w:spacing w:line="357" w:lineRule="auto"/>
        <w:ind w:right="195"/>
        <w:jc w:val="both"/>
      </w:pPr>
      <w:r>
        <w:rPr>
          <w:spacing w:val="-3"/>
        </w:rPr>
        <w:t>我们的责任是在执行审计工作的基础上对财务报表发表审计意见。我们按照</w:t>
      </w:r>
      <w:r>
        <w:rPr/>
        <w:t> </w:t>
      </w:r>
      <w:r>
        <w:rPr>
          <w:spacing w:val="-3"/>
        </w:rPr>
        <w:t>中国注册会计师审计准则的规定执行了审计工作。中国注册会计师审计准则要求</w:t>
      </w:r>
      <w:r>
        <w:rPr>
          <w:spacing w:val="-104"/>
        </w:rPr>
        <w:t> </w:t>
      </w:r>
      <w:r>
        <w:rPr>
          <w:spacing w:val="-104"/>
        </w:rPr>
      </w:r>
      <w:r>
        <w:rPr>
          <w:spacing w:val="-3"/>
        </w:rPr>
        <w:t>我们遵守中国注册会计师职业道德守则，计划和执行审计工作以对财务报表是否</w:t>
      </w:r>
      <w:r>
        <w:rPr>
          <w:spacing w:val="-104"/>
        </w:rPr>
        <w:t> </w:t>
      </w:r>
      <w:r>
        <w:rPr>
          <w:spacing w:val="-104"/>
        </w:rPr>
      </w:r>
      <w:r>
        <w:rPr/>
        <w:t>不存在重大错报获取合理保证。</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0"/>
          <w:szCs w:val="20"/>
        </w:rPr>
      </w:pPr>
    </w:p>
    <w:p>
      <w:pPr>
        <w:pStyle w:val="Heading2"/>
        <w:spacing w:line="357" w:lineRule="auto"/>
        <w:ind w:right="89"/>
        <w:jc w:val="left"/>
      </w:pPr>
      <w:r>
        <w:rPr/>
        <w:t>审计工作涉及实施审计程序，以获取有关财务报表金额和披露的审计证据。 </w:t>
      </w:r>
      <w:r>
        <w:rPr>
          <w:spacing w:val="-3"/>
        </w:rPr>
        <w:t>选择的审计程序取决于注册会计师的判断，包括对由于舞弊或错误导致的财务报</w:t>
      </w:r>
      <w:r>
        <w:rPr>
          <w:spacing w:val="-104"/>
        </w:rPr>
        <w:t> </w:t>
      </w:r>
      <w:r>
        <w:rPr>
          <w:spacing w:val="-104"/>
        </w:rPr>
      </w:r>
      <w:r>
        <w:rPr>
          <w:spacing w:val="-3"/>
        </w:rPr>
        <w:t>表重大错报风险的评估。在进行风险评估时，注册会计师考虑与财务报表编制和</w:t>
      </w:r>
      <w:r>
        <w:rPr>
          <w:spacing w:val="-105"/>
        </w:rPr>
        <w:t> </w:t>
      </w:r>
      <w:r>
        <w:rPr>
          <w:spacing w:val="-105"/>
        </w:rPr>
      </w:r>
      <w:r>
        <w:rPr>
          <w:spacing w:val="-3"/>
        </w:rPr>
        <w:t>公允列报相关的内部控制，以设计恰当的审计程序，但目的并非对内部控制的有</w:t>
      </w:r>
    </w:p>
    <w:p>
      <w:pPr>
        <w:spacing w:after="0" w:line="357" w:lineRule="auto"/>
        <w:jc w:val="left"/>
        <w:sectPr>
          <w:pgSz w:w="11910" w:h="16840"/>
          <w:pgMar w:header="893" w:footer="1040" w:top="1520" w:bottom="1220" w:left="1660" w:right="1600"/>
        </w:sectPr>
      </w:pPr>
    </w:p>
    <w:p>
      <w:pPr>
        <w:pStyle w:val="Heading2"/>
        <w:spacing w:line="357" w:lineRule="auto" w:before="80"/>
        <w:ind w:right="193" w:firstLine="0"/>
        <w:jc w:val="left"/>
      </w:pPr>
      <w:r>
        <w:rPr>
          <w:spacing w:val="-3"/>
        </w:rPr>
        <w:t>效性发表意见。审计工作还包括评价管理层选用会计政策的恰当性和作出会计估</w:t>
      </w:r>
      <w:r>
        <w:rPr>
          <w:spacing w:val="-104"/>
        </w:rPr>
        <w:t> </w:t>
      </w:r>
      <w:r>
        <w:rPr>
          <w:spacing w:val="-104"/>
        </w:rPr>
      </w:r>
      <w:r>
        <w:rPr/>
        <w:t>计的合理性，以及评价财务报表的总体列报。</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0"/>
          <w:szCs w:val="20"/>
        </w:rPr>
      </w:pPr>
    </w:p>
    <w:p>
      <w:pPr>
        <w:pStyle w:val="Heading2"/>
        <w:spacing w:line="357" w:lineRule="auto"/>
        <w:ind w:right="188"/>
        <w:jc w:val="left"/>
      </w:pPr>
      <w:r>
        <w:rPr>
          <w:spacing w:val="-3"/>
        </w:rPr>
        <w:t>我们相信，我们获取的审计证据是充分、适当的，为发表审计意见提供了基</w:t>
      </w:r>
      <w:r>
        <w:rPr/>
        <w:t> 础。</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0"/>
          <w:szCs w:val="20"/>
        </w:rPr>
      </w:pPr>
    </w:p>
    <w:p>
      <w:pPr>
        <w:spacing w:before="0"/>
        <w:ind w:left="625" w:right="183" w:firstLine="0"/>
        <w:jc w:val="left"/>
        <w:rPr>
          <w:rFonts w:ascii="宋体" w:hAnsi="宋体" w:cs="宋体" w:eastAsia="宋体" w:hint="default"/>
          <w:sz w:val="24"/>
          <w:szCs w:val="24"/>
        </w:rPr>
      </w:pPr>
      <w:r>
        <w:rPr>
          <w:rFonts w:ascii="宋体" w:hAnsi="宋体" w:cs="宋体" w:eastAsia="宋体" w:hint="default"/>
          <w:b/>
          <w:bCs/>
          <w:sz w:val="24"/>
          <w:szCs w:val="24"/>
        </w:rPr>
        <w:t>三、审计意见</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11"/>
        <w:rPr>
          <w:rFonts w:ascii="宋体" w:hAnsi="宋体" w:cs="宋体" w:eastAsia="宋体" w:hint="default"/>
          <w:b/>
          <w:bCs/>
          <w:sz w:val="29"/>
          <w:szCs w:val="29"/>
        </w:rPr>
      </w:pPr>
    </w:p>
    <w:p>
      <w:pPr>
        <w:pStyle w:val="Heading2"/>
        <w:spacing w:line="357" w:lineRule="auto"/>
        <w:ind w:right="89"/>
        <w:jc w:val="left"/>
      </w:pPr>
      <w:r>
        <w:rPr/>
        <w:t>我们认为，贵公司财务报表在所有重大方面按照企业会计准则的规定编制， 公允反映了贵公司</w:t>
      </w:r>
      <w:r>
        <w:rPr>
          <w:spacing w:val="-72"/>
        </w:rPr>
        <w:t> </w:t>
      </w:r>
      <w:r>
        <w:rPr>
          <w:rFonts w:ascii="宋体" w:hAnsi="宋体" w:cs="宋体" w:eastAsia="宋体" w:hint="default"/>
        </w:rPr>
        <w:t>2011</w:t>
      </w:r>
      <w:r>
        <w:rPr>
          <w:rFonts w:ascii="宋体" w:hAnsi="宋体" w:cs="宋体" w:eastAsia="宋体" w:hint="default"/>
          <w:spacing w:val="-72"/>
        </w:rPr>
        <w:t> </w:t>
      </w:r>
      <w:r>
        <w:rPr/>
        <w:t>年</w:t>
      </w:r>
      <w:r>
        <w:rPr>
          <w:spacing w:val="-72"/>
        </w:rPr>
        <w:t> </w:t>
      </w:r>
      <w:r>
        <w:rPr>
          <w:rFonts w:ascii="宋体" w:hAnsi="宋体" w:cs="宋体" w:eastAsia="宋体" w:hint="default"/>
        </w:rPr>
        <w:t>12</w:t>
      </w:r>
      <w:r>
        <w:rPr>
          <w:rFonts w:ascii="宋体" w:hAnsi="宋体" w:cs="宋体" w:eastAsia="宋体" w:hint="default"/>
          <w:spacing w:val="-70"/>
        </w:rPr>
        <w:t> </w:t>
      </w:r>
      <w:r>
        <w:rPr/>
        <w:t>月</w:t>
      </w:r>
      <w:r>
        <w:rPr>
          <w:spacing w:val="-72"/>
        </w:rPr>
        <w:t> </w:t>
      </w:r>
      <w:r>
        <w:rPr>
          <w:rFonts w:ascii="宋体" w:hAnsi="宋体" w:cs="宋体" w:eastAsia="宋体" w:hint="default"/>
        </w:rPr>
        <w:t>31</w:t>
      </w:r>
      <w:r>
        <w:rPr>
          <w:rFonts w:ascii="宋体" w:hAnsi="宋体" w:cs="宋体" w:eastAsia="宋体" w:hint="default"/>
          <w:spacing w:val="-72"/>
        </w:rPr>
        <w:t> </w:t>
      </w:r>
      <w:r>
        <w:rPr/>
        <w:t>日的财务状况以及</w:t>
      </w:r>
      <w:r>
        <w:rPr>
          <w:spacing w:val="-72"/>
        </w:rPr>
        <w:t> </w:t>
      </w:r>
      <w:r>
        <w:rPr>
          <w:rFonts w:ascii="宋体" w:hAnsi="宋体" w:cs="宋体" w:eastAsia="宋体" w:hint="default"/>
        </w:rPr>
        <w:t>2011</w:t>
      </w:r>
      <w:r>
        <w:rPr>
          <w:rFonts w:ascii="宋体" w:hAnsi="宋体" w:cs="宋体" w:eastAsia="宋体" w:hint="default"/>
          <w:spacing w:val="-72"/>
        </w:rPr>
        <w:t> </w:t>
      </w:r>
      <w:r>
        <w:rPr/>
        <w:t>年度的经营成果和现 金流量。</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9"/>
          <w:szCs w:val="19"/>
        </w:rPr>
      </w:pPr>
    </w:p>
    <w:p>
      <w:pPr>
        <w:tabs>
          <w:tab w:pos="4998" w:val="left" w:leader="none"/>
        </w:tabs>
        <w:spacing w:before="0"/>
        <w:ind w:left="620" w:right="183" w:firstLine="0"/>
        <w:jc w:val="left"/>
        <w:rPr>
          <w:rFonts w:ascii="宋体" w:hAnsi="宋体" w:cs="宋体" w:eastAsia="宋体" w:hint="default"/>
          <w:sz w:val="24"/>
          <w:szCs w:val="24"/>
        </w:rPr>
      </w:pPr>
      <w:r>
        <w:rPr>
          <w:rFonts w:ascii="宋体" w:hAnsi="宋体" w:cs="宋体" w:eastAsia="宋体" w:hint="default"/>
          <w:b/>
          <w:bCs/>
          <w:w w:val="95"/>
          <w:sz w:val="24"/>
          <w:szCs w:val="24"/>
        </w:rPr>
        <w:t>立信会计师事务所</w:t>
        <w:tab/>
      </w:r>
      <w:r>
        <w:rPr>
          <w:rFonts w:ascii="宋体" w:hAnsi="宋体" w:cs="宋体" w:eastAsia="宋体" w:hint="default"/>
          <w:b/>
          <w:bCs/>
          <w:sz w:val="24"/>
          <w:szCs w:val="24"/>
        </w:rPr>
        <w:t>中国注册会计师：</w:t>
      </w:r>
      <w:r>
        <w:rPr>
          <w:rFonts w:ascii="宋体" w:hAnsi="宋体" w:cs="宋体" w:eastAsia="宋体" w:hint="default"/>
          <w:sz w:val="24"/>
          <w:szCs w:val="24"/>
        </w:rPr>
      </w:r>
    </w:p>
    <w:p>
      <w:pPr>
        <w:spacing w:before="194"/>
        <w:ind w:left="620" w:right="183" w:firstLine="0"/>
        <w:jc w:val="left"/>
        <w:rPr>
          <w:rFonts w:ascii="宋体" w:hAnsi="宋体" w:cs="宋体" w:eastAsia="宋体" w:hint="default"/>
          <w:sz w:val="24"/>
          <w:szCs w:val="24"/>
        </w:rPr>
      </w:pPr>
      <w:r>
        <w:rPr>
          <w:rFonts w:ascii="宋体" w:hAnsi="宋体" w:cs="宋体" w:eastAsia="宋体" w:hint="default"/>
          <w:b/>
          <w:bCs/>
          <w:sz w:val="24"/>
          <w:szCs w:val="24"/>
        </w:rPr>
        <w:t>（特殊普通合伙）</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11"/>
        <w:rPr>
          <w:rFonts w:ascii="宋体" w:hAnsi="宋体" w:cs="宋体" w:eastAsia="宋体" w:hint="default"/>
          <w:b/>
          <w:bCs/>
          <w:sz w:val="34"/>
          <w:szCs w:val="34"/>
        </w:rPr>
      </w:pPr>
    </w:p>
    <w:p>
      <w:pPr>
        <w:spacing w:before="0"/>
        <w:ind w:left="4999" w:right="183" w:firstLine="0"/>
        <w:jc w:val="left"/>
        <w:rPr>
          <w:rFonts w:ascii="宋体" w:hAnsi="宋体" w:cs="宋体" w:eastAsia="宋体" w:hint="default"/>
          <w:sz w:val="24"/>
          <w:szCs w:val="24"/>
        </w:rPr>
      </w:pPr>
      <w:r>
        <w:rPr>
          <w:rFonts w:ascii="宋体" w:hAnsi="宋体" w:cs="宋体" w:eastAsia="宋体" w:hint="default"/>
          <w:b/>
          <w:bCs/>
          <w:sz w:val="24"/>
          <w:szCs w:val="24"/>
        </w:rPr>
        <w:t>中国注册会计师：</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9"/>
        <w:rPr>
          <w:rFonts w:ascii="宋体" w:hAnsi="宋体" w:cs="宋体" w:eastAsia="宋体" w:hint="default"/>
          <w:b/>
          <w:bCs/>
          <w:sz w:val="25"/>
          <w:szCs w:val="25"/>
        </w:rPr>
      </w:pPr>
    </w:p>
    <w:p>
      <w:pPr>
        <w:tabs>
          <w:tab w:pos="4957" w:val="left" w:leader="none"/>
        </w:tabs>
        <w:spacing w:before="0"/>
        <w:ind w:left="1342" w:right="183" w:firstLine="0"/>
        <w:jc w:val="left"/>
        <w:rPr>
          <w:rFonts w:ascii="宋体" w:hAnsi="宋体" w:cs="宋体" w:eastAsia="宋体" w:hint="default"/>
          <w:sz w:val="24"/>
          <w:szCs w:val="24"/>
        </w:rPr>
      </w:pPr>
      <w:r>
        <w:rPr>
          <w:rFonts w:ascii="宋体" w:hAnsi="宋体" w:cs="宋体" w:eastAsia="宋体" w:hint="default"/>
          <w:b/>
          <w:bCs/>
          <w:w w:val="95"/>
          <w:sz w:val="24"/>
          <w:szCs w:val="24"/>
        </w:rPr>
        <w:t>中国·上海</w:t>
        <w:tab/>
      </w:r>
      <w:r>
        <w:rPr>
          <w:rFonts w:ascii="宋体" w:hAnsi="宋体" w:cs="宋体" w:eastAsia="宋体" w:hint="default"/>
          <w:b/>
          <w:bCs/>
          <w:sz w:val="24"/>
          <w:szCs w:val="24"/>
        </w:rPr>
        <w:t>二</w:t>
      </w:r>
      <w:r>
        <w:rPr>
          <w:rFonts w:ascii="宋体" w:hAnsi="宋体" w:cs="宋体" w:eastAsia="宋体" w:hint="default"/>
          <w:b/>
          <w:bCs/>
          <w:spacing w:val="-61"/>
          <w:sz w:val="24"/>
          <w:szCs w:val="24"/>
        </w:rPr>
        <w:t> </w:t>
      </w:r>
      <w:r>
        <w:rPr>
          <w:rFonts w:ascii="宋体" w:hAnsi="宋体" w:cs="宋体" w:eastAsia="宋体" w:hint="default"/>
          <w:b/>
          <w:bCs/>
          <w:sz w:val="24"/>
          <w:szCs w:val="24"/>
        </w:rPr>
        <w:t>O</w:t>
      </w:r>
      <w:r>
        <w:rPr>
          <w:rFonts w:ascii="宋体" w:hAnsi="宋体" w:cs="宋体" w:eastAsia="宋体" w:hint="default"/>
          <w:b/>
          <w:bCs/>
          <w:spacing w:val="-63"/>
          <w:sz w:val="24"/>
          <w:szCs w:val="24"/>
        </w:rPr>
        <w:t> </w:t>
      </w:r>
      <w:r>
        <w:rPr>
          <w:rFonts w:ascii="宋体" w:hAnsi="宋体" w:cs="宋体" w:eastAsia="宋体" w:hint="default"/>
          <w:b/>
          <w:bCs/>
          <w:sz w:val="24"/>
          <w:szCs w:val="24"/>
        </w:rPr>
        <w:t>一二年四月九日</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893" w:footer="1040" w:top="1520" w:bottom="1220" w:left="1660" w:right="1600"/>
        </w:sectPr>
      </w:pPr>
    </w:p>
    <w:p>
      <w:pPr>
        <w:pStyle w:val="Heading3"/>
        <w:spacing w:line="292" w:lineRule="auto" w:before="4"/>
        <w:ind w:left="3028" w:right="3226"/>
        <w:jc w:val="center"/>
        <w:rPr>
          <w:b w:val="0"/>
          <w:bCs w:val="0"/>
        </w:rPr>
      </w:pPr>
      <w:r>
        <w:rPr>
          <w:spacing w:val="-1"/>
        </w:rPr>
        <w:t>上海天玑科技股份有限公司</w:t>
      </w:r>
      <w:r>
        <w:rPr>
          <w:spacing w:val="-100"/>
        </w:rPr>
        <w:t> </w:t>
      </w:r>
      <w:r>
        <w:rPr>
          <w:spacing w:val="-100"/>
        </w:rPr>
      </w:r>
      <w:r>
        <w:rPr/>
        <w:t>合并资产负债表</w:t>
      </w:r>
      <w:r>
        <w:rPr>
          <w:b w:val="0"/>
          <w:bCs w:val="0"/>
        </w:rPr>
      </w:r>
    </w:p>
    <w:p>
      <w:pPr>
        <w:pStyle w:val="Heading3"/>
        <w:spacing w:line="240" w:lineRule="auto" w:before="29"/>
        <w:ind w:left="3028" w:right="3226"/>
        <w:jc w:val="center"/>
        <w:rPr>
          <w:b w:val="0"/>
          <w:bCs w:val="0"/>
        </w:rPr>
      </w:pPr>
      <w:r>
        <w:rPr>
          <w:rFonts w:ascii="宋体" w:hAnsi="宋体" w:cs="宋体" w:eastAsia="宋体" w:hint="default"/>
        </w:rPr>
        <w:t>2011</w:t>
      </w:r>
      <w:r>
        <w:rPr>
          <w:rFonts w:ascii="宋体" w:hAnsi="宋体" w:cs="宋体" w:eastAsia="宋体" w:hint="default"/>
          <w:spacing w:val="-55"/>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5"/>
        </w:rPr>
        <w:t> </w:t>
      </w:r>
      <w:r>
        <w:rPr>
          <w:rFonts w:ascii="宋体" w:hAnsi="宋体" w:cs="宋体" w:eastAsia="宋体" w:hint="default"/>
        </w:rPr>
        <w:t>31</w:t>
      </w:r>
      <w:r>
        <w:rPr>
          <w:rFonts w:ascii="宋体" w:hAnsi="宋体" w:cs="宋体" w:eastAsia="宋体" w:hint="default"/>
          <w:spacing w:val="-55"/>
        </w:rPr>
        <w:t> </w:t>
      </w:r>
      <w:r>
        <w:rPr/>
        <w:t>日</w:t>
      </w:r>
      <w:r>
        <w:rPr>
          <w:b w:val="0"/>
          <w:bCs w:val="0"/>
        </w:rPr>
      </w:r>
    </w:p>
    <w:p>
      <w:pPr>
        <w:pStyle w:val="Heading3"/>
        <w:spacing w:line="240" w:lineRule="auto" w:before="78"/>
        <w:ind w:left="2272" w:right="2466"/>
        <w:jc w:val="center"/>
        <w:rPr>
          <w:b w:val="0"/>
          <w:bCs w:val="0"/>
        </w:rPr>
      </w:pPr>
      <w:r>
        <w:rPr/>
        <w:t>（除特别注明外，金额单位均为人民币元）</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3"/>
          <w:szCs w:val="13"/>
        </w:rPr>
      </w:pPr>
    </w:p>
    <w:tbl>
      <w:tblPr>
        <w:tblW w:w="0" w:type="auto"/>
        <w:jc w:val="left"/>
        <w:tblInd w:w="133" w:type="dxa"/>
        <w:tblLayout w:type="fixed"/>
        <w:tblCellMar>
          <w:top w:w="0" w:type="dxa"/>
          <w:left w:w="0" w:type="dxa"/>
          <w:bottom w:w="0" w:type="dxa"/>
          <w:right w:w="0" w:type="dxa"/>
        </w:tblCellMar>
        <w:tblLook w:val="01E0"/>
      </w:tblPr>
      <w:tblGrid>
        <w:gridCol w:w="3543"/>
        <w:gridCol w:w="1063"/>
        <w:gridCol w:w="1961"/>
        <w:gridCol w:w="1961"/>
      </w:tblGrid>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tabs>
                <w:tab w:pos="734" w:val="left" w:leader="none"/>
              </w:tabs>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资</w:t>
              <w:tab/>
              <w:t>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附注五</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一</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388,862,020.66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68,135,673.77</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结算备付金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拆出资金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二</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3,586,715.00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658,684.00</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四</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54,293,533.78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32,830,920.87</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五</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12,531,665.53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18,788,171.22</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应收保费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应收分保账款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应收分保合同准备金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三</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3,511,594.60</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六</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8,024,608.66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2,195,740.65</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买入返售金融资产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七</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28,946,180.38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17,244,651.69</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499,756,318.61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139,853,842.20</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发放委托贷款及垫款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314"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八</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59,352,293.70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44,143,012.86</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93" w:footer="1040" w:top="1520" w:bottom="1220" w:left="1660" w:right="1460"/>
        </w:sectPr>
      </w:pPr>
    </w:p>
    <w:p>
      <w:pPr>
        <w:spacing w:line="240" w:lineRule="auto" w:before="2"/>
        <w:rPr>
          <w:rFonts w:ascii="宋体" w:hAnsi="宋体" w:cs="宋体" w:eastAsia="宋体" w:hint="default"/>
          <w:b/>
          <w:bCs/>
          <w:sz w:val="3"/>
          <w:szCs w:val="3"/>
        </w:rPr>
      </w:pPr>
    </w:p>
    <w:tbl>
      <w:tblPr>
        <w:tblW w:w="0" w:type="auto"/>
        <w:jc w:val="left"/>
        <w:tblInd w:w="133" w:type="dxa"/>
        <w:tblLayout w:type="fixed"/>
        <w:tblCellMar>
          <w:top w:w="0" w:type="dxa"/>
          <w:left w:w="0" w:type="dxa"/>
          <w:bottom w:w="0" w:type="dxa"/>
          <w:right w:w="0" w:type="dxa"/>
        </w:tblCellMar>
        <w:tblLook w:val="01E0"/>
      </w:tblPr>
      <w:tblGrid>
        <w:gridCol w:w="3543"/>
        <w:gridCol w:w="1063"/>
        <w:gridCol w:w="1961"/>
        <w:gridCol w:w="1961"/>
      </w:tblGrid>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45"/>
              <w:jc w:val="right"/>
              <w:rPr>
                <w:rFonts w:ascii="宋体" w:hAnsi="宋体" w:cs="宋体" w:eastAsia="宋体" w:hint="default"/>
                <w:sz w:val="21"/>
                <w:szCs w:val="21"/>
              </w:rPr>
            </w:pPr>
            <w:r>
              <w:rPr>
                <w:rFonts w:ascii="宋体" w:hAnsi="宋体" w:cs="宋体" w:eastAsia="宋体" w:hint="default"/>
                <w:spacing w:val="-2"/>
                <w:sz w:val="21"/>
                <w:szCs w:val="21"/>
              </w:rPr>
              <w:t>生产性生物资产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九</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216,030.80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216,030.80</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45"/>
              <w:jc w:val="right"/>
              <w:rPr>
                <w:rFonts w:ascii="宋体" w:hAnsi="宋体" w:cs="宋体" w:eastAsia="宋体" w:hint="default"/>
                <w:sz w:val="21"/>
                <w:szCs w:val="21"/>
              </w:rPr>
            </w:pPr>
            <w:r>
              <w:rPr>
                <w:rFonts w:ascii="宋体" w:hAnsi="宋体" w:cs="宋体" w:eastAsia="宋体" w:hint="default"/>
                <w:spacing w:val="-2"/>
                <w:sz w:val="21"/>
                <w:szCs w:val="21"/>
              </w:rPr>
              <w:t>递延所得税资产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十</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524,772.97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322,104.38</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45"/>
              <w:jc w:val="right"/>
              <w:rPr>
                <w:rFonts w:ascii="宋体" w:hAnsi="宋体" w:cs="宋体" w:eastAsia="宋体" w:hint="default"/>
                <w:sz w:val="21"/>
                <w:szCs w:val="21"/>
              </w:rPr>
            </w:pPr>
            <w:r>
              <w:rPr>
                <w:rFonts w:ascii="宋体" w:hAnsi="宋体" w:cs="宋体" w:eastAsia="宋体" w:hint="default"/>
                <w:spacing w:val="-2"/>
                <w:sz w:val="21"/>
                <w:szCs w:val="21"/>
              </w:rPr>
              <w:t>其他非流动资产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60,093,097.47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44,681,148.04</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559,849,416.08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184,534,990.24</w:t>
            </w:r>
          </w:p>
        </w:tc>
      </w:tr>
    </w:tbl>
    <w:p>
      <w:pPr>
        <w:spacing w:line="240" w:lineRule="auto" w:before="5"/>
        <w:rPr>
          <w:rFonts w:ascii="宋体" w:hAnsi="宋体" w:cs="宋体" w:eastAsia="宋体" w:hint="default"/>
          <w:b/>
          <w:bCs/>
          <w:sz w:val="26"/>
          <w:szCs w:val="26"/>
        </w:rPr>
      </w:pPr>
    </w:p>
    <w:p>
      <w:pPr>
        <w:pStyle w:val="BodyText"/>
        <w:spacing w:line="240" w:lineRule="auto" w:before="36"/>
        <w:ind w:right="329"/>
        <w:jc w:val="left"/>
      </w:pPr>
      <w:r>
        <w:rPr/>
        <w:t>后附财务报表附注为财务报表的组成部分。</w:t>
      </w:r>
    </w:p>
    <w:p>
      <w:pPr>
        <w:spacing w:line="240" w:lineRule="auto" w:before="0"/>
        <w:rPr>
          <w:rFonts w:ascii="宋体" w:hAnsi="宋体" w:cs="宋体" w:eastAsia="宋体" w:hint="default"/>
          <w:sz w:val="20"/>
          <w:szCs w:val="20"/>
        </w:rPr>
      </w:pPr>
    </w:p>
    <w:p>
      <w:pPr>
        <w:pStyle w:val="BodyText"/>
        <w:tabs>
          <w:tab w:pos="3716" w:val="left" w:leader="none"/>
          <w:tab w:pos="7401" w:val="left" w:leader="none"/>
        </w:tabs>
        <w:spacing w:line="273" w:lineRule="auto" w:before="166"/>
        <w:ind w:right="329"/>
        <w:jc w:val="left"/>
      </w:pPr>
      <w:r>
        <w:rPr>
          <w:spacing w:val="-1"/>
        </w:rPr>
        <w:t>企业法定代表人：</w:t>
        <w:tab/>
        <w:t>主管会计工作负责人：</w:t>
        <w:tab/>
        <w:t>会计机构负</w:t>
      </w:r>
      <w:r>
        <w:rPr>
          <w:spacing w:val="-97"/>
        </w:rPr>
        <w:t> </w:t>
      </w:r>
      <w:r>
        <w:rPr>
          <w:spacing w:val="-97"/>
        </w:rPr>
      </w:r>
      <w:r>
        <w:rPr/>
        <w:t>责人：</w:t>
      </w:r>
    </w:p>
    <w:p>
      <w:pPr>
        <w:spacing w:after="0" w:line="273" w:lineRule="auto"/>
        <w:jc w:val="left"/>
        <w:sectPr>
          <w:pgSz w:w="11910" w:h="16840"/>
          <w:pgMar w:header="893" w:footer="1040" w:top="1520" w:bottom="1220" w:left="1660" w:right="1460"/>
        </w:sectPr>
      </w:pPr>
    </w:p>
    <w:p>
      <w:pPr>
        <w:pStyle w:val="Heading3"/>
        <w:spacing w:line="307" w:lineRule="auto" w:before="28"/>
        <w:ind w:left="3028" w:right="3226"/>
        <w:jc w:val="center"/>
        <w:rPr>
          <w:b w:val="0"/>
          <w:bCs w:val="0"/>
        </w:rPr>
      </w:pPr>
      <w:r>
        <w:rPr>
          <w:spacing w:val="-1"/>
        </w:rPr>
        <w:t>上海天玑科技股份有限公司</w:t>
      </w:r>
      <w:r>
        <w:rPr>
          <w:spacing w:val="-100"/>
        </w:rPr>
        <w:t> </w:t>
      </w:r>
      <w:r>
        <w:rPr>
          <w:spacing w:val="-100"/>
        </w:rPr>
      </w:r>
      <w:r>
        <w:rPr/>
        <w:t>合并资产负债表（续）</w:t>
      </w:r>
      <w:r>
        <w:rPr>
          <w:w w:val="100"/>
        </w:rPr>
        <w:t> </w:t>
      </w:r>
      <w:r>
        <w:rPr>
          <w:rFonts w:ascii="宋体" w:hAnsi="宋体" w:cs="宋体" w:eastAsia="宋体" w:hint="default"/>
        </w:rPr>
        <w:t>2011</w:t>
      </w:r>
      <w:r>
        <w:rPr>
          <w:rFonts w:ascii="宋体" w:hAnsi="宋体" w:cs="宋体" w:eastAsia="宋体" w:hint="default"/>
          <w:spacing w:val="-55"/>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5"/>
        </w:rPr>
        <w:t> </w:t>
      </w:r>
      <w:r>
        <w:rPr>
          <w:rFonts w:ascii="宋体" w:hAnsi="宋体" w:cs="宋体" w:eastAsia="宋体" w:hint="default"/>
        </w:rPr>
        <w:t>31</w:t>
      </w:r>
      <w:r>
        <w:rPr>
          <w:rFonts w:ascii="宋体" w:hAnsi="宋体" w:cs="宋体" w:eastAsia="宋体" w:hint="default"/>
          <w:spacing w:val="-55"/>
        </w:rPr>
        <w:t> </w:t>
      </w:r>
      <w:r>
        <w:rPr/>
        <w:t>日</w:t>
      </w:r>
      <w:r>
        <w:rPr>
          <w:b w:val="0"/>
          <w:bCs w:val="0"/>
        </w:rPr>
      </w:r>
    </w:p>
    <w:p>
      <w:pPr>
        <w:pStyle w:val="Heading3"/>
        <w:spacing w:line="240" w:lineRule="auto" w:before="19"/>
        <w:ind w:left="2273" w:right="2466"/>
        <w:jc w:val="center"/>
        <w:rPr>
          <w:b w:val="0"/>
          <w:bCs w:val="0"/>
        </w:rPr>
      </w:pPr>
      <w:r>
        <w:rPr/>
        <w:t>（除特别注明外，金额单位均为人民币元）</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3"/>
          <w:szCs w:val="13"/>
        </w:rPr>
      </w:pPr>
    </w:p>
    <w:tbl>
      <w:tblPr>
        <w:tblW w:w="0" w:type="auto"/>
        <w:jc w:val="left"/>
        <w:tblInd w:w="133" w:type="dxa"/>
        <w:tblLayout w:type="fixed"/>
        <w:tblCellMar>
          <w:top w:w="0" w:type="dxa"/>
          <w:left w:w="0" w:type="dxa"/>
          <w:bottom w:w="0" w:type="dxa"/>
          <w:right w:w="0" w:type="dxa"/>
        </w:tblCellMar>
        <w:tblLook w:val="01E0"/>
      </w:tblPr>
      <w:tblGrid>
        <w:gridCol w:w="3543"/>
        <w:gridCol w:w="1063"/>
        <w:gridCol w:w="1961"/>
        <w:gridCol w:w="1961"/>
      </w:tblGrid>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负债和所有者权益（或股东权益）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附注五</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十二</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10,000,000.00</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向中央银行借款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吸收存款及同业存放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拆入资金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十三</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1,855,400.00</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十四</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14,532,195.98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2,388,555.42</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十五</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28,804,744.20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26,507,666.04</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卖出回购金融资产款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应付手续费及佣金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十六</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8,633,681.17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13,234,966.67</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十七</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19,297,155.64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12,959,223.82</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314"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十八</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3,699,085.01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2,094,960.20</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应付分保账款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保险合同准备金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代理买卖证券款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代理承销证券款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74,966,862.00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69,040,772.15</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93" w:footer="1040" w:top="1520" w:bottom="1220" w:left="1660" w:right="1460"/>
        </w:sectPr>
      </w:pPr>
    </w:p>
    <w:p>
      <w:pPr>
        <w:spacing w:line="240" w:lineRule="auto" w:before="2"/>
        <w:rPr>
          <w:rFonts w:ascii="宋体" w:hAnsi="宋体" w:cs="宋体" w:eastAsia="宋体" w:hint="default"/>
          <w:b/>
          <w:bCs/>
          <w:sz w:val="3"/>
          <w:szCs w:val="3"/>
        </w:rPr>
      </w:pPr>
    </w:p>
    <w:tbl>
      <w:tblPr>
        <w:tblW w:w="0" w:type="auto"/>
        <w:jc w:val="left"/>
        <w:tblInd w:w="133" w:type="dxa"/>
        <w:tblLayout w:type="fixed"/>
        <w:tblCellMar>
          <w:top w:w="0" w:type="dxa"/>
          <w:left w:w="0" w:type="dxa"/>
          <w:bottom w:w="0" w:type="dxa"/>
          <w:right w:w="0" w:type="dxa"/>
        </w:tblCellMar>
        <w:tblLook w:val="01E0"/>
      </w:tblPr>
      <w:tblGrid>
        <w:gridCol w:w="3543"/>
        <w:gridCol w:w="1063"/>
        <w:gridCol w:w="1961"/>
        <w:gridCol w:w="1961"/>
      </w:tblGrid>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74,966,862.00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69,040,772.15</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w w:val="100"/>
                <w:sz w:val="21"/>
                <w:szCs w:val="21"/>
              </w:rPr>
              <w:t>所有</w:t>
            </w:r>
            <w:r>
              <w:rPr>
                <w:rFonts w:ascii="宋体" w:hAnsi="宋体" w:cs="宋体" w:eastAsia="宋体" w:hint="default"/>
                <w:spacing w:val="-3"/>
                <w:w w:val="100"/>
                <w:sz w:val="21"/>
                <w:szCs w:val="21"/>
              </w:rPr>
              <w:t>者</w:t>
            </w:r>
            <w:r>
              <w:rPr>
                <w:rFonts w:ascii="宋体" w:hAnsi="宋体" w:cs="宋体" w:eastAsia="宋体" w:hint="default"/>
                <w:w w:val="100"/>
                <w:sz w:val="21"/>
                <w:szCs w:val="21"/>
              </w:rPr>
              <w:t>权</w:t>
            </w:r>
            <w:r>
              <w:rPr>
                <w:rFonts w:ascii="宋体" w:hAnsi="宋体" w:cs="宋体" w:eastAsia="宋体" w:hint="default"/>
                <w:spacing w:val="-3"/>
                <w:w w:val="100"/>
                <w:sz w:val="21"/>
                <w:szCs w:val="21"/>
              </w:rPr>
              <w:t>益</w:t>
            </w:r>
            <w:r>
              <w:rPr>
                <w:rFonts w:ascii="宋体" w:hAnsi="宋体" w:cs="宋体" w:eastAsia="宋体" w:hint="default"/>
                <w:w w:val="100"/>
                <w:sz w:val="21"/>
                <w:szCs w:val="21"/>
              </w:rPr>
              <w:t>（</w:t>
            </w:r>
            <w:r>
              <w:rPr>
                <w:rFonts w:ascii="宋体" w:hAnsi="宋体" w:cs="宋体" w:eastAsia="宋体" w:hint="default"/>
                <w:spacing w:val="-3"/>
                <w:w w:val="100"/>
                <w:sz w:val="21"/>
                <w:szCs w:val="21"/>
              </w:rPr>
              <w:t>或</w:t>
            </w:r>
            <w:r>
              <w:rPr>
                <w:rFonts w:ascii="宋体" w:hAnsi="宋体" w:cs="宋体" w:eastAsia="宋体" w:hint="default"/>
                <w:w w:val="100"/>
                <w:sz w:val="21"/>
                <w:szCs w:val="21"/>
              </w:rPr>
              <w:t>股</w:t>
            </w:r>
            <w:r>
              <w:rPr>
                <w:rFonts w:ascii="宋体" w:hAnsi="宋体" w:cs="宋体" w:eastAsia="宋体" w:hint="default"/>
                <w:spacing w:val="-3"/>
                <w:w w:val="100"/>
                <w:sz w:val="21"/>
                <w:szCs w:val="21"/>
              </w:rPr>
              <w:t>东</w:t>
            </w:r>
            <w:r>
              <w:rPr>
                <w:rFonts w:ascii="宋体" w:hAnsi="宋体" w:cs="宋体" w:eastAsia="宋体" w:hint="default"/>
                <w:w w:val="100"/>
                <w:sz w:val="21"/>
                <w:szCs w:val="21"/>
              </w:rPr>
              <w:t>权</w:t>
            </w:r>
            <w:r>
              <w:rPr>
                <w:rFonts w:ascii="宋体" w:hAnsi="宋体" w:cs="宋体" w:eastAsia="宋体" w:hint="default"/>
                <w:spacing w:val="-3"/>
                <w:w w:val="100"/>
                <w:sz w:val="21"/>
                <w:szCs w:val="21"/>
              </w:rPr>
              <w:t>益</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十九</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67,000,000.00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50,000,000.00</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二十</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299,775,347.05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756,347.05</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二十一</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12,513,774.60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6,879,176.27</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14"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二十二</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105,743,509.37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57,913,329.88</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-150,076.94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-54,635.11</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归属于母公司所有者权益合计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484,882,554.08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115,494,218.09</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所有者权益（或股东权益）合计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484,882,554.08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115,494,218.09</w:t>
            </w:r>
          </w:p>
        </w:tc>
      </w:tr>
      <w:tr>
        <w:trPr>
          <w:trHeight w:val="71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28"/>
              <w:ind w:left="103" w:right="99"/>
              <w:jc w:val="left"/>
              <w:rPr>
                <w:rFonts w:ascii="宋体" w:hAnsi="宋体" w:cs="宋体" w:eastAsia="宋体" w:hint="default"/>
                <w:sz w:val="21"/>
                <w:szCs w:val="21"/>
              </w:rPr>
            </w:pPr>
            <w:r>
              <w:rPr>
                <w:rFonts w:ascii="宋体" w:hAnsi="宋体" w:cs="宋体" w:eastAsia="宋体" w:hint="default"/>
                <w:b/>
                <w:bCs/>
                <w:spacing w:val="-4"/>
                <w:sz w:val="21"/>
                <w:szCs w:val="21"/>
              </w:rPr>
              <w:t>负债和所有者权益（或股东权益）总</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b/>
                <w:bCs/>
                <w:sz w:val="21"/>
                <w:szCs w:val="21"/>
              </w:rPr>
              <w:t>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559,849,416.08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184,534,990.24</w:t>
            </w:r>
          </w:p>
        </w:tc>
      </w:tr>
    </w:tbl>
    <w:p>
      <w:pPr>
        <w:spacing w:line="240" w:lineRule="auto" w:before="5"/>
        <w:rPr>
          <w:rFonts w:ascii="宋体" w:hAnsi="宋体" w:cs="宋体" w:eastAsia="宋体" w:hint="default"/>
          <w:b/>
          <w:bCs/>
          <w:sz w:val="26"/>
          <w:szCs w:val="26"/>
        </w:rPr>
      </w:pPr>
    </w:p>
    <w:p>
      <w:pPr>
        <w:pStyle w:val="BodyText"/>
        <w:spacing w:line="240" w:lineRule="auto" w:before="36"/>
        <w:ind w:right="329"/>
        <w:jc w:val="left"/>
      </w:pPr>
      <w:r>
        <w:rPr/>
        <w:t>后附财务报表附注为财务报表的组成部分。</w:t>
      </w:r>
    </w:p>
    <w:p>
      <w:pPr>
        <w:pStyle w:val="BodyText"/>
        <w:tabs>
          <w:tab w:pos="3716" w:val="left" w:leader="none"/>
          <w:tab w:pos="7401" w:val="left" w:leader="none"/>
        </w:tabs>
        <w:spacing w:line="273" w:lineRule="auto" w:before="76"/>
        <w:ind w:right="329"/>
        <w:jc w:val="left"/>
      </w:pPr>
      <w:r>
        <w:rPr>
          <w:spacing w:val="-1"/>
        </w:rPr>
        <w:t>企业法定代表人：</w:t>
        <w:tab/>
        <w:t>主管会计工作负责人：</w:t>
        <w:tab/>
        <w:t>会计机构负</w:t>
      </w:r>
      <w:r>
        <w:rPr>
          <w:spacing w:val="-97"/>
        </w:rPr>
        <w:t> </w:t>
      </w:r>
      <w:r>
        <w:rPr>
          <w:spacing w:val="-97"/>
        </w:rPr>
      </w:r>
      <w:r>
        <w:rPr/>
        <w:t>责人：</w:t>
      </w:r>
    </w:p>
    <w:p>
      <w:pPr>
        <w:spacing w:after="0" w:line="273" w:lineRule="auto"/>
        <w:jc w:val="left"/>
        <w:sectPr>
          <w:pgSz w:w="11910" w:h="16840"/>
          <w:pgMar w:header="893" w:footer="1040" w:top="1520" w:bottom="1220" w:left="1660" w:right="1460"/>
        </w:sectPr>
      </w:pPr>
    </w:p>
    <w:p>
      <w:pPr>
        <w:pStyle w:val="Heading3"/>
        <w:spacing w:line="307" w:lineRule="auto" w:before="28"/>
        <w:ind w:left="3028" w:right="3226"/>
        <w:jc w:val="center"/>
        <w:rPr>
          <w:b w:val="0"/>
          <w:bCs w:val="0"/>
        </w:rPr>
      </w:pPr>
      <w:r>
        <w:rPr>
          <w:spacing w:val="-1"/>
        </w:rPr>
        <w:t>上海天玑科技股份有限公司</w:t>
      </w:r>
      <w:r>
        <w:rPr>
          <w:spacing w:val="-100"/>
        </w:rPr>
        <w:t> </w:t>
      </w:r>
      <w:r>
        <w:rPr>
          <w:spacing w:val="-100"/>
        </w:rPr>
      </w:r>
      <w:r>
        <w:rPr/>
        <w:t>资产负债表</w:t>
      </w:r>
      <w:r>
        <w:rPr>
          <w:b w:val="0"/>
          <w:bCs w:val="0"/>
        </w:rPr>
      </w:r>
    </w:p>
    <w:p>
      <w:pPr>
        <w:pStyle w:val="Heading3"/>
        <w:spacing w:line="240" w:lineRule="auto" w:before="19"/>
        <w:ind w:left="3028" w:right="3226"/>
        <w:jc w:val="center"/>
        <w:rPr>
          <w:b w:val="0"/>
          <w:bCs w:val="0"/>
        </w:rPr>
      </w:pPr>
      <w:r>
        <w:rPr>
          <w:rFonts w:ascii="宋体" w:hAnsi="宋体" w:cs="宋体" w:eastAsia="宋体" w:hint="default"/>
        </w:rPr>
        <w:t>2011</w:t>
      </w:r>
      <w:r>
        <w:rPr>
          <w:rFonts w:ascii="宋体" w:hAnsi="宋体" w:cs="宋体" w:eastAsia="宋体" w:hint="default"/>
          <w:spacing w:val="-55"/>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5"/>
        </w:rPr>
        <w:t> </w:t>
      </w:r>
      <w:r>
        <w:rPr>
          <w:rFonts w:ascii="宋体" w:hAnsi="宋体" w:cs="宋体" w:eastAsia="宋体" w:hint="default"/>
        </w:rPr>
        <w:t>31</w:t>
      </w:r>
      <w:r>
        <w:rPr>
          <w:rFonts w:ascii="宋体" w:hAnsi="宋体" w:cs="宋体" w:eastAsia="宋体" w:hint="default"/>
          <w:spacing w:val="-55"/>
        </w:rPr>
        <w:t> </w:t>
      </w:r>
      <w:r>
        <w:rPr/>
        <w:t>日</w:t>
      </w:r>
      <w:r>
        <w:rPr>
          <w:b w:val="0"/>
          <w:bCs w:val="0"/>
        </w:rPr>
      </w:r>
    </w:p>
    <w:p>
      <w:pPr>
        <w:pStyle w:val="Heading3"/>
        <w:spacing w:line="240" w:lineRule="auto" w:before="78"/>
        <w:ind w:left="2273" w:right="2466"/>
        <w:jc w:val="center"/>
        <w:rPr>
          <w:b w:val="0"/>
          <w:bCs w:val="0"/>
        </w:rPr>
      </w:pPr>
      <w:r>
        <w:rPr/>
        <w:t>（除特别注明外，金额单位均为人民币元）</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3"/>
          <w:szCs w:val="13"/>
        </w:rPr>
      </w:pPr>
    </w:p>
    <w:tbl>
      <w:tblPr>
        <w:tblW w:w="0" w:type="auto"/>
        <w:jc w:val="left"/>
        <w:tblInd w:w="133" w:type="dxa"/>
        <w:tblLayout w:type="fixed"/>
        <w:tblCellMar>
          <w:top w:w="0" w:type="dxa"/>
          <w:left w:w="0" w:type="dxa"/>
          <w:bottom w:w="0" w:type="dxa"/>
          <w:right w:w="0" w:type="dxa"/>
        </w:tblCellMar>
        <w:tblLook w:val="01E0"/>
      </w:tblPr>
      <w:tblGrid>
        <w:gridCol w:w="3543"/>
        <w:gridCol w:w="1063"/>
        <w:gridCol w:w="1961"/>
        <w:gridCol w:w="1961"/>
      </w:tblGrid>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tabs>
                <w:tab w:pos="734" w:val="left" w:leader="none"/>
              </w:tabs>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资</w:t>
              <w:tab/>
              <w:t>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附注十二</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380,923,041.39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56,158,512.55</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3,586,715.00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658,684.00</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一</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47,013,571.18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31,414,885.25</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11,448,257.40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17,754,169.59</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3,511,594.60</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二</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8,070,577.89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4,637,454.62</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15,130,821.15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16,544,145.27</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469,684,578.61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127,167,851.28</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314"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三</w:t>
            </w:r>
            <w:r>
              <w:rPr>
                <w:rFonts w:ascii="宋体" w:hAnsi="宋体" w:cs="宋体" w:eastAsia="宋体" w:hint="default"/>
                <w:sz w:val="21"/>
                <w:szCs w:val="21"/>
              </w:rPr>
              <w:t>)</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24,042,220.00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14,042,220.00</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60,599,391.24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44,402,601.12</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14"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93" w:footer="1040" w:top="1520" w:bottom="1220" w:left="1660" w:right="1460"/>
        </w:sectPr>
      </w:pPr>
    </w:p>
    <w:p>
      <w:pPr>
        <w:spacing w:line="240" w:lineRule="auto" w:before="2"/>
        <w:rPr>
          <w:rFonts w:ascii="宋体" w:hAnsi="宋体" w:cs="宋体" w:eastAsia="宋体" w:hint="default"/>
          <w:b/>
          <w:bCs/>
          <w:sz w:val="3"/>
          <w:szCs w:val="3"/>
        </w:rPr>
      </w:pPr>
    </w:p>
    <w:tbl>
      <w:tblPr>
        <w:tblW w:w="0" w:type="auto"/>
        <w:jc w:val="left"/>
        <w:tblInd w:w="133" w:type="dxa"/>
        <w:tblLayout w:type="fixed"/>
        <w:tblCellMar>
          <w:top w:w="0" w:type="dxa"/>
          <w:left w:w="0" w:type="dxa"/>
          <w:bottom w:w="0" w:type="dxa"/>
          <w:right w:w="0" w:type="dxa"/>
        </w:tblCellMar>
        <w:tblLook w:val="01E0"/>
      </w:tblPr>
      <w:tblGrid>
        <w:gridCol w:w="3543"/>
        <w:gridCol w:w="1063"/>
        <w:gridCol w:w="1961"/>
        <w:gridCol w:w="1961"/>
      </w:tblGrid>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45"/>
              <w:jc w:val="right"/>
              <w:rPr>
                <w:rFonts w:ascii="宋体" w:hAnsi="宋体" w:cs="宋体" w:eastAsia="宋体" w:hint="default"/>
                <w:sz w:val="21"/>
                <w:szCs w:val="21"/>
              </w:rPr>
            </w:pPr>
            <w:r>
              <w:rPr>
                <w:rFonts w:ascii="宋体" w:hAnsi="宋体" w:cs="宋体" w:eastAsia="宋体" w:hint="default"/>
                <w:spacing w:val="-2"/>
                <w:sz w:val="21"/>
                <w:szCs w:val="21"/>
              </w:rPr>
              <w:t>递延所得税资产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537,675.53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329,638.22</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45"/>
              <w:jc w:val="right"/>
              <w:rPr>
                <w:rFonts w:ascii="宋体" w:hAnsi="宋体" w:cs="宋体" w:eastAsia="宋体" w:hint="default"/>
                <w:sz w:val="21"/>
                <w:szCs w:val="21"/>
              </w:rPr>
            </w:pPr>
            <w:r>
              <w:rPr>
                <w:rFonts w:ascii="宋体" w:hAnsi="宋体" w:cs="宋体" w:eastAsia="宋体" w:hint="default"/>
                <w:spacing w:val="-2"/>
                <w:sz w:val="21"/>
                <w:szCs w:val="21"/>
              </w:rPr>
              <w:t>其他非流动资产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85,179,286.77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58,774,459.34</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554,863,865.38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185,942,310.62</w:t>
            </w:r>
          </w:p>
        </w:tc>
      </w:tr>
    </w:tbl>
    <w:p>
      <w:pPr>
        <w:spacing w:line="240" w:lineRule="auto" w:before="2"/>
        <w:rPr>
          <w:rFonts w:ascii="宋体" w:hAnsi="宋体" w:cs="宋体" w:eastAsia="宋体" w:hint="default"/>
          <w:b/>
          <w:bCs/>
          <w:sz w:val="26"/>
          <w:szCs w:val="26"/>
        </w:rPr>
      </w:pPr>
    </w:p>
    <w:p>
      <w:pPr>
        <w:pStyle w:val="BodyText"/>
        <w:spacing w:line="240" w:lineRule="auto" w:before="36"/>
        <w:ind w:right="329"/>
        <w:jc w:val="left"/>
      </w:pPr>
      <w:r>
        <w:rPr/>
        <w:t>后附财务报表附注为财务报表的组成部分。</w:t>
      </w:r>
    </w:p>
    <w:p>
      <w:pPr>
        <w:spacing w:line="240" w:lineRule="auto" w:before="0"/>
        <w:rPr>
          <w:rFonts w:ascii="宋体" w:hAnsi="宋体" w:cs="宋体" w:eastAsia="宋体" w:hint="default"/>
          <w:sz w:val="20"/>
          <w:szCs w:val="20"/>
        </w:rPr>
      </w:pPr>
    </w:p>
    <w:p>
      <w:pPr>
        <w:pStyle w:val="BodyText"/>
        <w:tabs>
          <w:tab w:pos="3611" w:val="left" w:leader="none"/>
          <w:tab w:pos="7190" w:val="left" w:leader="none"/>
        </w:tabs>
        <w:spacing w:line="273" w:lineRule="auto" w:before="169"/>
        <w:ind w:right="329"/>
        <w:jc w:val="left"/>
      </w:pPr>
      <w:r>
        <w:rPr>
          <w:spacing w:val="-1"/>
        </w:rPr>
        <w:t>企业法定代表人：</w:t>
        <w:tab/>
        <w:t>主管会计工作负责人：</w:t>
        <w:tab/>
        <w:t>会计机构负责</w:t>
      </w:r>
      <w:r>
        <w:rPr>
          <w:spacing w:val="-95"/>
        </w:rPr>
        <w:t> </w:t>
      </w:r>
      <w:r>
        <w:rPr>
          <w:spacing w:val="-95"/>
        </w:rPr>
      </w:r>
      <w:r>
        <w:rPr/>
        <w:t>人：</w:t>
      </w:r>
    </w:p>
    <w:p>
      <w:pPr>
        <w:spacing w:after="0" w:line="273" w:lineRule="auto"/>
        <w:jc w:val="left"/>
        <w:sectPr>
          <w:pgSz w:w="11910" w:h="16840"/>
          <w:pgMar w:header="893" w:footer="1040" w:top="1520" w:bottom="1220" w:left="1660" w:right="1460"/>
        </w:sectPr>
      </w:pPr>
    </w:p>
    <w:p>
      <w:pPr>
        <w:pStyle w:val="Heading3"/>
        <w:spacing w:line="307" w:lineRule="auto" w:before="28"/>
        <w:ind w:left="3028" w:right="3226"/>
        <w:jc w:val="center"/>
        <w:rPr>
          <w:b w:val="0"/>
          <w:bCs w:val="0"/>
        </w:rPr>
      </w:pPr>
      <w:r>
        <w:rPr>
          <w:spacing w:val="-1"/>
        </w:rPr>
        <w:t>上海天玑科技股份有限公司</w:t>
      </w:r>
      <w:r>
        <w:rPr>
          <w:spacing w:val="-100"/>
        </w:rPr>
        <w:t> </w:t>
      </w:r>
      <w:r>
        <w:rPr>
          <w:spacing w:val="-100"/>
        </w:rPr>
      </w:r>
      <w:r>
        <w:rPr/>
        <w:t>资产负债表（续）</w:t>
      </w:r>
      <w:r>
        <w:rPr>
          <w:b w:val="0"/>
          <w:bCs w:val="0"/>
        </w:rPr>
      </w:r>
    </w:p>
    <w:p>
      <w:pPr>
        <w:pStyle w:val="Heading3"/>
        <w:spacing w:line="240" w:lineRule="auto" w:before="19"/>
        <w:ind w:left="3028" w:right="3226"/>
        <w:jc w:val="center"/>
        <w:rPr>
          <w:b w:val="0"/>
          <w:bCs w:val="0"/>
        </w:rPr>
      </w:pPr>
      <w:r>
        <w:rPr>
          <w:rFonts w:ascii="宋体" w:hAnsi="宋体" w:cs="宋体" w:eastAsia="宋体" w:hint="default"/>
        </w:rPr>
        <w:t>2011</w:t>
      </w:r>
      <w:r>
        <w:rPr>
          <w:rFonts w:ascii="宋体" w:hAnsi="宋体" w:cs="宋体" w:eastAsia="宋体" w:hint="default"/>
          <w:spacing w:val="-55"/>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5"/>
        </w:rPr>
        <w:t> </w:t>
      </w:r>
      <w:r>
        <w:rPr>
          <w:rFonts w:ascii="宋体" w:hAnsi="宋体" w:cs="宋体" w:eastAsia="宋体" w:hint="default"/>
        </w:rPr>
        <w:t>31</w:t>
      </w:r>
      <w:r>
        <w:rPr>
          <w:rFonts w:ascii="宋体" w:hAnsi="宋体" w:cs="宋体" w:eastAsia="宋体" w:hint="default"/>
          <w:spacing w:val="-55"/>
        </w:rPr>
        <w:t> </w:t>
      </w:r>
      <w:r>
        <w:rPr/>
        <w:t>日</w:t>
      </w:r>
      <w:r>
        <w:rPr>
          <w:b w:val="0"/>
          <w:bCs w:val="0"/>
        </w:rPr>
      </w:r>
    </w:p>
    <w:p>
      <w:pPr>
        <w:pStyle w:val="Heading3"/>
        <w:spacing w:line="240" w:lineRule="auto" w:before="78"/>
        <w:ind w:left="2272" w:right="2466"/>
        <w:jc w:val="center"/>
        <w:rPr>
          <w:b w:val="0"/>
          <w:bCs w:val="0"/>
        </w:rPr>
      </w:pPr>
      <w:r>
        <w:rPr/>
        <w:t>（除特别注明外，金额单位均为人民币元）</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3"/>
          <w:szCs w:val="13"/>
        </w:rPr>
      </w:pPr>
    </w:p>
    <w:tbl>
      <w:tblPr>
        <w:tblW w:w="0" w:type="auto"/>
        <w:jc w:val="left"/>
        <w:tblInd w:w="133" w:type="dxa"/>
        <w:tblLayout w:type="fixed"/>
        <w:tblCellMar>
          <w:top w:w="0" w:type="dxa"/>
          <w:left w:w="0" w:type="dxa"/>
          <w:bottom w:w="0" w:type="dxa"/>
          <w:right w:w="0" w:type="dxa"/>
        </w:tblCellMar>
        <w:tblLook w:val="01E0"/>
      </w:tblPr>
      <w:tblGrid>
        <w:gridCol w:w="3543"/>
        <w:gridCol w:w="1063"/>
        <w:gridCol w:w="1961"/>
        <w:gridCol w:w="1961"/>
      </w:tblGrid>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负债和所有者权益（或股东权益）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附注十二</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10,000,000.00</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1,855,400.00</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8,940,220.25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4,883,107.37</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28,013,692.68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25,836,846.14</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6,535,519.73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11,644,624.30</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18,834,298.60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12,834,410.50</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7,293,197.32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6,005,968.76</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69,616,928.58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73,060,357.07</w:t>
            </w:r>
          </w:p>
        </w:tc>
      </w:tr>
      <w:tr>
        <w:trPr>
          <w:trHeight w:val="404"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69,616,928.58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73,060,357.07</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w w:val="100"/>
                <w:sz w:val="21"/>
                <w:szCs w:val="21"/>
              </w:rPr>
              <w:t>所有</w:t>
            </w:r>
            <w:r>
              <w:rPr>
                <w:rFonts w:ascii="宋体" w:hAnsi="宋体" w:cs="宋体" w:eastAsia="宋体" w:hint="default"/>
                <w:spacing w:val="-3"/>
                <w:w w:val="100"/>
                <w:sz w:val="21"/>
                <w:szCs w:val="21"/>
              </w:rPr>
              <w:t>者</w:t>
            </w:r>
            <w:r>
              <w:rPr>
                <w:rFonts w:ascii="宋体" w:hAnsi="宋体" w:cs="宋体" w:eastAsia="宋体" w:hint="default"/>
                <w:w w:val="100"/>
                <w:sz w:val="21"/>
                <w:szCs w:val="21"/>
              </w:rPr>
              <w:t>权</w:t>
            </w:r>
            <w:r>
              <w:rPr>
                <w:rFonts w:ascii="宋体" w:hAnsi="宋体" w:cs="宋体" w:eastAsia="宋体" w:hint="default"/>
                <w:spacing w:val="-3"/>
                <w:w w:val="100"/>
                <w:sz w:val="21"/>
                <w:szCs w:val="21"/>
              </w:rPr>
              <w:t>益</w:t>
            </w:r>
            <w:r>
              <w:rPr>
                <w:rFonts w:ascii="宋体" w:hAnsi="宋体" w:cs="宋体" w:eastAsia="宋体" w:hint="default"/>
                <w:w w:val="100"/>
                <w:sz w:val="21"/>
                <w:szCs w:val="21"/>
              </w:rPr>
              <w:t>（</w:t>
            </w:r>
            <w:r>
              <w:rPr>
                <w:rFonts w:ascii="宋体" w:hAnsi="宋体" w:cs="宋体" w:eastAsia="宋体" w:hint="default"/>
                <w:spacing w:val="-3"/>
                <w:w w:val="100"/>
                <w:sz w:val="21"/>
                <w:szCs w:val="21"/>
              </w:rPr>
              <w:t>或</w:t>
            </w:r>
            <w:r>
              <w:rPr>
                <w:rFonts w:ascii="宋体" w:hAnsi="宋体" w:cs="宋体" w:eastAsia="宋体" w:hint="default"/>
                <w:w w:val="100"/>
                <w:sz w:val="21"/>
                <w:szCs w:val="21"/>
              </w:rPr>
              <w:t>股</w:t>
            </w:r>
            <w:r>
              <w:rPr>
                <w:rFonts w:ascii="宋体" w:hAnsi="宋体" w:cs="宋体" w:eastAsia="宋体" w:hint="default"/>
                <w:spacing w:val="-3"/>
                <w:w w:val="100"/>
                <w:sz w:val="21"/>
                <w:szCs w:val="21"/>
              </w:rPr>
              <w:t>东</w:t>
            </w:r>
            <w:r>
              <w:rPr>
                <w:rFonts w:ascii="宋体" w:hAnsi="宋体" w:cs="宋体" w:eastAsia="宋体" w:hint="default"/>
                <w:w w:val="100"/>
                <w:sz w:val="21"/>
                <w:szCs w:val="21"/>
              </w:rPr>
              <w:t>权</w:t>
            </w:r>
            <w:r>
              <w:rPr>
                <w:rFonts w:ascii="宋体" w:hAnsi="宋体" w:cs="宋体" w:eastAsia="宋体" w:hint="default"/>
                <w:spacing w:val="-3"/>
                <w:w w:val="100"/>
                <w:sz w:val="21"/>
                <w:szCs w:val="21"/>
              </w:rPr>
              <w:t>益</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67,000,000.00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50,000,000.00</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299,775,347.05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756,347.05</w:t>
            </w: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93" w:footer="1040" w:top="1520" w:bottom="1220" w:left="1660" w:right="1460"/>
        </w:sectPr>
      </w:pPr>
    </w:p>
    <w:p>
      <w:pPr>
        <w:spacing w:line="240" w:lineRule="auto" w:before="2"/>
        <w:rPr>
          <w:rFonts w:ascii="宋体" w:hAnsi="宋体" w:cs="宋体" w:eastAsia="宋体" w:hint="default"/>
          <w:b/>
          <w:bCs/>
          <w:sz w:val="3"/>
          <w:szCs w:val="3"/>
        </w:rPr>
      </w:pPr>
    </w:p>
    <w:tbl>
      <w:tblPr>
        <w:tblW w:w="0" w:type="auto"/>
        <w:jc w:val="left"/>
        <w:tblInd w:w="133" w:type="dxa"/>
        <w:tblLayout w:type="fixed"/>
        <w:tblCellMar>
          <w:top w:w="0" w:type="dxa"/>
          <w:left w:w="0" w:type="dxa"/>
          <w:bottom w:w="0" w:type="dxa"/>
          <w:right w:w="0" w:type="dxa"/>
        </w:tblCellMar>
        <w:tblLook w:val="01E0"/>
      </w:tblPr>
      <w:tblGrid>
        <w:gridCol w:w="3543"/>
        <w:gridCol w:w="1063"/>
        <w:gridCol w:w="1961"/>
        <w:gridCol w:w="1961"/>
      </w:tblGrid>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12,513,774.60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6,879,176.27</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105,957,815.15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55,246,430.23</w:t>
            </w:r>
          </w:p>
        </w:tc>
      </w:tr>
      <w:tr>
        <w:trPr>
          <w:trHeight w:val="40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所有者权益（或股东权益）合计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485,246,936.80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112,881,953.55</w:t>
            </w:r>
          </w:p>
        </w:tc>
      </w:tr>
      <w:tr>
        <w:trPr>
          <w:trHeight w:val="713" w:hRule="exact"/>
        </w:trPr>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99"/>
              <w:jc w:val="left"/>
              <w:rPr>
                <w:rFonts w:ascii="宋体" w:hAnsi="宋体" w:cs="宋体" w:eastAsia="宋体" w:hint="default"/>
                <w:sz w:val="21"/>
                <w:szCs w:val="21"/>
              </w:rPr>
            </w:pPr>
            <w:r>
              <w:rPr>
                <w:rFonts w:ascii="宋体" w:hAnsi="宋体" w:cs="宋体" w:eastAsia="宋体" w:hint="default"/>
                <w:b/>
                <w:bCs/>
                <w:spacing w:val="-4"/>
                <w:sz w:val="21"/>
                <w:szCs w:val="21"/>
              </w:rPr>
              <w:t>负债和所有者权益（或股东权益）总</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b/>
                <w:bCs/>
                <w:sz w:val="21"/>
                <w:szCs w:val="21"/>
              </w:rPr>
              <w:t>计</w:t>
            </w:r>
            <w:r>
              <w:rPr>
                <w:rFonts w:ascii="宋体" w:hAnsi="宋体" w:cs="宋体" w:eastAsia="宋体" w:hint="default"/>
                <w:sz w:val="21"/>
                <w:szCs w:val="21"/>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554,863,865.38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185,942,310.62</w:t>
            </w:r>
          </w:p>
        </w:tc>
      </w:tr>
    </w:tbl>
    <w:p>
      <w:pPr>
        <w:spacing w:line="240" w:lineRule="auto" w:before="5"/>
        <w:rPr>
          <w:rFonts w:ascii="宋体" w:hAnsi="宋体" w:cs="宋体" w:eastAsia="宋体" w:hint="default"/>
          <w:b/>
          <w:bCs/>
          <w:sz w:val="26"/>
          <w:szCs w:val="26"/>
        </w:rPr>
      </w:pPr>
    </w:p>
    <w:p>
      <w:pPr>
        <w:pStyle w:val="BodyText"/>
        <w:spacing w:line="240" w:lineRule="auto" w:before="36"/>
        <w:ind w:right="329"/>
        <w:jc w:val="left"/>
      </w:pPr>
      <w:r>
        <w:rPr/>
        <w:t>后附财务报表附注为财务报表的组成部分。</w:t>
      </w:r>
    </w:p>
    <w:p>
      <w:pPr>
        <w:spacing w:line="240" w:lineRule="auto" w:before="0"/>
        <w:rPr>
          <w:rFonts w:ascii="宋体" w:hAnsi="宋体" w:cs="宋体" w:eastAsia="宋体" w:hint="default"/>
          <w:sz w:val="20"/>
          <w:szCs w:val="20"/>
        </w:rPr>
      </w:pPr>
    </w:p>
    <w:p>
      <w:pPr>
        <w:pStyle w:val="BodyText"/>
        <w:tabs>
          <w:tab w:pos="3666" w:val="left" w:leader="none"/>
          <w:tab w:pos="7190" w:val="left" w:leader="none"/>
        </w:tabs>
        <w:spacing w:line="273" w:lineRule="auto" w:before="166"/>
        <w:ind w:right="331"/>
        <w:jc w:val="left"/>
      </w:pPr>
      <w:r>
        <w:rPr>
          <w:spacing w:val="-2"/>
        </w:rPr>
        <w:t>企业法定代表人：</w:t>
        <w:tab/>
        <w:t>主管会计工作负责人：</w:t>
        <w:tab/>
      </w:r>
      <w:r>
        <w:rPr>
          <w:spacing w:val="-1"/>
        </w:rPr>
        <w:t>会计机构负责</w:t>
      </w:r>
      <w:r>
        <w:rPr>
          <w:spacing w:val="-98"/>
        </w:rPr>
        <w:t> </w:t>
      </w:r>
      <w:r>
        <w:rPr>
          <w:spacing w:val="-98"/>
        </w:rPr>
      </w:r>
      <w:r>
        <w:rPr/>
        <w:t>人：</w:t>
      </w:r>
    </w:p>
    <w:p>
      <w:pPr>
        <w:spacing w:after="0" w:line="273" w:lineRule="auto"/>
        <w:jc w:val="left"/>
        <w:sectPr>
          <w:pgSz w:w="11910" w:h="16840"/>
          <w:pgMar w:header="893" w:footer="1040" w:top="1520" w:bottom="1220" w:left="1660" w:right="1460"/>
        </w:sectPr>
      </w:pPr>
    </w:p>
    <w:p>
      <w:pPr>
        <w:spacing w:line="240" w:lineRule="auto" w:before="3"/>
        <w:rPr>
          <w:rFonts w:ascii="宋体" w:hAnsi="宋体" w:cs="宋体" w:eastAsia="宋体" w:hint="default"/>
          <w:sz w:val="26"/>
          <w:szCs w:val="26"/>
        </w:rPr>
      </w:pPr>
    </w:p>
    <w:p>
      <w:pPr>
        <w:pStyle w:val="Heading3"/>
        <w:spacing w:line="307" w:lineRule="auto" w:before="36"/>
        <w:ind w:left="3028" w:right="3226"/>
        <w:jc w:val="center"/>
        <w:rPr>
          <w:b w:val="0"/>
          <w:bCs w:val="0"/>
        </w:rPr>
      </w:pPr>
      <w:r>
        <w:rPr>
          <w:spacing w:val="-1"/>
        </w:rPr>
        <w:t>上海天玑科技股份有限公司</w:t>
      </w:r>
      <w:r>
        <w:rPr>
          <w:spacing w:val="-100"/>
        </w:rPr>
        <w:t> </w:t>
      </w:r>
      <w:r>
        <w:rPr>
          <w:spacing w:val="-100"/>
        </w:rPr>
      </w:r>
      <w:r>
        <w:rPr/>
        <w:t>合并利润表</w:t>
      </w:r>
      <w:r>
        <w:rPr>
          <w:b w:val="0"/>
          <w:bCs w:val="0"/>
        </w:rPr>
      </w:r>
    </w:p>
    <w:p>
      <w:pPr>
        <w:pStyle w:val="Heading3"/>
        <w:spacing w:line="240" w:lineRule="auto" w:before="19"/>
        <w:ind w:left="3028" w:right="3226"/>
        <w:jc w:val="center"/>
        <w:rPr>
          <w:b w:val="0"/>
          <w:bCs w:val="0"/>
        </w:rPr>
      </w:pPr>
      <w:r>
        <w:rPr>
          <w:rFonts w:ascii="宋体" w:hAnsi="宋体" w:cs="宋体" w:eastAsia="宋体" w:hint="default"/>
        </w:rPr>
        <w:t>2011</w:t>
      </w:r>
      <w:r>
        <w:rPr>
          <w:rFonts w:ascii="宋体" w:hAnsi="宋体" w:cs="宋体" w:eastAsia="宋体" w:hint="default"/>
          <w:spacing w:val="-55"/>
        </w:rPr>
        <w:t> </w:t>
      </w:r>
      <w:r>
        <w:rPr/>
        <w:t>年度</w:t>
      </w:r>
      <w:r>
        <w:rPr>
          <w:b w:val="0"/>
          <w:bCs w:val="0"/>
        </w:rPr>
      </w:r>
    </w:p>
    <w:p>
      <w:pPr>
        <w:pStyle w:val="Heading3"/>
        <w:spacing w:line="240" w:lineRule="auto" w:before="75"/>
        <w:ind w:left="2272" w:right="2466"/>
        <w:jc w:val="center"/>
        <w:rPr>
          <w:b w:val="0"/>
          <w:bCs w:val="0"/>
        </w:rPr>
      </w:pPr>
      <w:r>
        <w:rPr/>
        <w:t>（除特别注明外，金额单位均为人民币元）</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tbl>
      <w:tblPr>
        <w:tblW w:w="0" w:type="auto"/>
        <w:jc w:val="left"/>
        <w:tblInd w:w="133" w:type="dxa"/>
        <w:tblLayout w:type="fixed"/>
        <w:tblCellMar>
          <w:top w:w="0" w:type="dxa"/>
          <w:left w:w="0" w:type="dxa"/>
          <w:bottom w:w="0" w:type="dxa"/>
          <w:right w:w="0" w:type="dxa"/>
        </w:tblCellMar>
        <w:tblLook w:val="01E0"/>
      </w:tblPr>
      <w:tblGrid>
        <w:gridCol w:w="4186"/>
        <w:gridCol w:w="968"/>
        <w:gridCol w:w="1685"/>
        <w:gridCol w:w="1688"/>
      </w:tblGrid>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tabs>
                <w:tab w:pos="525" w:val="left" w:leader="none"/>
              </w:tabs>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附注五</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一、营业总收入</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224,453,830.60</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169,286,493.20</w:t>
            </w:r>
          </w:p>
        </w:tc>
      </w:tr>
      <w:tr>
        <w:trPr>
          <w:trHeight w:val="71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二</w:t>
            </w:r>
            <w:r>
              <w:rPr>
                <w:rFonts w:ascii="宋体" w:hAnsi="宋体" w:cs="宋体" w:eastAsia="宋体" w:hint="default"/>
                <w:spacing w:val="17"/>
                <w:sz w:val="21"/>
                <w:szCs w:val="21"/>
              </w:rPr>
              <w:t> </w:t>
            </w:r>
            <w:r>
              <w:rPr>
                <w:rFonts w:ascii="宋体" w:hAnsi="宋体" w:cs="宋体" w:eastAsia="宋体" w:hint="default"/>
                <w:sz w:val="21"/>
                <w:szCs w:val="21"/>
              </w:rPr>
              <w:t>十</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224,453,830.60</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169,286,493.20</w:t>
            </w: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4"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154" w:right="0"/>
              <w:jc w:val="left"/>
              <w:rPr>
                <w:rFonts w:ascii="宋体" w:hAnsi="宋体" w:cs="宋体" w:eastAsia="宋体" w:hint="default"/>
                <w:sz w:val="21"/>
                <w:szCs w:val="21"/>
              </w:rPr>
            </w:pPr>
            <w:r>
              <w:rPr>
                <w:rFonts w:ascii="宋体" w:hAnsi="宋体" w:cs="宋体" w:eastAsia="宋体" w:hint="default"/>
                <w:sz w:val="21"/>
                <w:szCs w:val="21"/>
              </w:rPr>
              <w:t>已赚保费</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4"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二、营业总成本</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164,959,319.03</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123,919,781.47</w:t>
            </w:r>
          </w:p>
        </w:tc>
      </w:tr>
      <w:tr>
        <w:trPr>
          <w:trHeight w:val="715"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二</w:t>
            </w:r>
            <w:r>
              <w:rPr>
                <w:rFonts w:ascii="宋体" w:hAnsi="宋体" w:cs="宋体" w:eastAsia="宋体" w:hint="default"/>
                <w:spacing w:val="17"/>
                <w:sz w:val="21"/>
                <w:szCs w:val="21"/>
              </w:rPr>
              <w:t> </w:t>
            </w:r>
            <w:r>
              <w:rPr>
                <w:rFonts w:ascii="宋体" w:hAnsi="宋体" w:cs="宋体" w:eastAsia="宋体" w:hint="default"/>
                <w:sz w:val="21"/>
                <w:szCs w:val="21"/>
              </w:rPr>
              <w:t>十</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105,151,346.63</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68,816,285.89</w:t>
            </w: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4"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4" w:right="0"/>
              <w:jc w:val="left"/>
              <w:rPr>
                <w:rFonts w:ascii="宋体" w:hAnsi="宋体" w:cs="宋体" w:eastAsia="宋体" w:hint="default"/>
                <w:sz w:val="21"/>
                <w:szCs w:val="21"/>
              </w:rPr>
            </w:pPr>
            <w:r>
              <w:rPr>
                <w:rFonts w:ascii="宋体" w:hAnsi="宋体" w:cs="宋体" w:eastAsia="宋体" w:hint="default"/>
                <w:sz w:val="21"/>
                <w:szCs w:val="21"/>
              </w:rPr>
              <w:t>手续费及佣金支出</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4" w:right="0"/>
              <w:jc w:val="left"/>
              <w:rPr>
                <w:rFonts w:ascii="宋体" w:hAnsi="宋体" w:cs="宋体" w:eastAsia="宋体" w:hint="default"/>
                <w:sz w:val="21"/>
                <w:szCs w:val="21"/>
              </w:rPr>
            </w:pPr>
            <w:r>
              <w:rPr>
                <w:rFonts w:ascii="宋体" w:hAnsi="宋体" w:cs="宋体" w:eastAsia="宋体" w:hint="default"/>
                <w:sz w:val="21"/>
                <w:szCs w:val="21"/>
              </w:rPr>
              <w:t>退保金</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4" w:right="0"/>
              <w:jc w:val="left"/>
              <w:rPr>
                <w:rFonts w:ascii="宋体" w:hAnsi="宋体" w:cs="宋体" w:eastAsia="宋体" w:hint="default"/>
                <w:sz w:val="21"/>
                <w:szCs w:val="21"/>
              </w:rPr>
            </w:pPr>
            <w:r>
              <w:rPr>
                <w:rFonts w:ascii="宋体" w:hAnsi="宋体" w:cs="宋体" w:eastAsia="宋体" w:hint="default"/>
                <w:sz w:val="21"/>
                <w:szCs w:val="21"/>
              </w:rPr>
              <w:t>赔付支出净额</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4" w:right="0"/>
              <w:jc w:val="left"/>
              <w:rPr>
                <w:rFonts w:ascii="宋体" w:hAnsi="宋体" w:cs="宋体" w:eastAsia="宋体" w:hint="default"/>
                <w:sz w:val="21"/>
                <w:szCs w:val="21"/>
              </w:rPr>
            </w:pPr>
            <w:r>
              <w:rPr>
                <w:rFonts w:ascii="宋体" w:hAnsi="宋体" w:cs="宋体" w:eastAsia="宋体" w:hint="default"/>
                <w:sz w:val="21"/>
                <w:szCs w:val="21"/>
              </w:rPr>
              <w:t>提取保险合同准备金净额</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4" w:right="0"/>
              <w:jc w:val="left"/>
              <w:rPr>
                <w:rFonts w:ascii="宋体" w:hAnsi="宋体" w:cs="宋体" w:eastAsia="宋体" w:hint="default"/>
                <w:sz w:val="21"/>
                <w:szCs w:val="21"/>
              </w:rPr>
            </w:pPr>
            <w:r>
              <w:rPr>
                <w:rFonts w:ascii="宋体" w:hAnsi="宋体" w:cs="宋体" w:eastAsia="宋体" w:hint="default"/>
                <w:sz w:val="21"/>
                <w:szCs w:val="21"/>
              </w:rPr>
              <w:t>保单红利支出</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4" w:right="0"/>
              <w:jc w:val="left"/>
              <w:rPr>
                <w:rFonts w:ascii="宋体" w:hAnsi="宋体" w:cs="宋体" w:eastAsia="宋体" w:hint="default"/>
                <w:sz w:val="21"/>
                <w:szCs w:val="21"/>
              </w:rPr>
            </w:pPr>
            <w:r>
              <w:rPr>
                <w:rFonts w:ascii="宋体" w:hAnsi="宋体" w:cs="宋体" w:eastAsia="宋体" w:hint="default"/>
                <w:sz w:val="21"/>
                <w:szCs w:val="21"/>
              </w:rPr>
              <w:t>分保费用</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154"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二</w:t>
            </w:r>
            <w:r>
              <w:rPr>
                <w:rFonts w:ascii="宋体" w:hAnsi="宋体" w:cs="宋体" w:eastAsia="宋体" w:hint="default"/>
                <w:spacing w:val="17"/>
                <w:sz w:val="21"/>
                <w:szCs w:val="21"/>
              </w:rPr>
              <w:t> </w:t>
            </w:r>
            <w:r>
              <w:rPr>
                <w:rFonts w:ascii="宋体" w:hAnsi="宋体" w:cs="宋体" w:eastAsia="宋体" w:hint="default"/>
                <w:sz w:val="21"/>
                <w:szCs w:val="21"/>
              </w:rPr>
              <w:t>十</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8,022,190.55</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7,063,987.88</w:t>
            </w:r>
          </w:p>
        </w:tc>
      </w:tr>
      <w:tr>
        <w:trPr>
          <w:trHeight w:val="71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154"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二</w:t>
            </w:r>
            <w:r>
              <w:rPr>
                <w:rFonts w:ascii="宋体" w:hAnsi="宋体" w:cs="宋体" w:eastAsia="宋体" w:hint="default"/>
                <w:spacing w:val="17"/>
                <w:sz w:val="21"/>
                <w:szCs w:val="21"/>
              </w:rPr>
              <w:t> </w:t>
            </w:r>
            <w:r>
              <w:rPr>
                <w:rFonts w:ascii="宋体" w:hAnsi="宋体" w:cs="宋体" w:eastAsia="宋体" w:hint="default"/>
                <w:sz w:val="21"/>
                <w:szCs w:val="21"/>
              </w:rPr>
              <w:t>十</w:t>
            </w:r>
          </w:p>
          <w:p>
            <w:pPr>
              <w:pStyle w:val="TableParagraph"/>
              <w:spacing w:line="240" w:lineRule="auto" w:before="34"/>
              <w:ind w:left="103" w:right="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19,240,782.98</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16,389,773.78</w:t>
            </w:r>
          </w:p>
        </w:tc>
      </w:tr>
      <w:tr>
        <w:trPr>
          <w:trHeight w:val="715"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154"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二</w:t>
            </w:r>
            <w:r>
              <w:rPr>
                <w:rFonts w:ascii="宋体" w:hAnsi="宋体" w:cs="宋体" w:eastAsia="宋体" w:hint="default"/>
                <w:spacing w:val="17"/>
                <w:sz w:val="21"/>
                <w:szCs w:val="21"/>
              </w:rPr>
              <w:t> </w:t>
            </w:r>
            <w:r>
              <w:rPr>
                <w:rFonts w:ascii="宋体" w:hAnsi="宋体" w:cs="宋体" w:eastAsia="宋体" w:hint="default"/>
                <w:sz w:val="21"/>
                <w:szCs w:val="21"/>
              </w:rPr>
              <w:t>十</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34,965,543.94</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31,041,319.56</w:t>
            </w:r>
          </w:p>
        </w:tc>
      </w:tr>
      <w:tr>
        <w:trPr>
          <w:trHeight w:val="71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154"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二</w:t>
            </w:r>
            <w:r>
              <w:rPr>
                <w:rFonts w:ascii="宋体" w:hAnsi="宋体" w:cs="宋体" w:eastAsia="宋体" w:hint="default"/>
                <w:spacing w:val="17"/>
                <w:sz w:val="21"/>
                <w:szCs w:val="21"/>
              </w:rPr>
              <w:t> </w:t>
            </w:r>
            <w:r>
              <w:rPr>
                <w:rFonts w:ascii="宋体" w:hAnsi="宋体" w:cs="宋体" w:eastAsia="宋体" w:hint="default"/>
                <w:sz w:val="21"/>
                <w:szCs w:val="21"/>
              </w:rPr>
              <w:t>十</w:t>
            </w:r>
          </w:p>
          <w:p>
            <w:pPr>
              <w:pStyle w:val="TableParagraph"/>
              <w:spacing w:line="240" w:lineRule="auto" w:before="34"/>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-3,971,877.81</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78,147.53</w:t>
            </w:r>
          </w:p>
        </w:tc>
      </w:tr>
      <w:tr>
        <w:trPr>
          <w:trHeight w:val="716"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154"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二</w:t>
            </w:r>
            <w:r>
              <w:rPr>
                <w:rFonts w:ascii="宋体" w:hAnsi="宋体" w:cs="宋体" w:eastAsia="宋体" w:hint="default"/>
                <w:spacing w:val="17"/>
                <w:sz w:val="21"/>
                <w:szCs w:val="21"/>
              </w:rPr>
              <w:t> </w:t>
            </w:r>
            <w:r>
              <w:rPr>
                <w:rFonts w:ascii="宋体" w:hAnsi="宋体" w:cs="宋体" w:eastAsia="宋体" w:hint="default"/>
                <w:sz w:val="21"/>
                <w:szCs w:val="21"/>
              </w:rPr>
              <w:t>十</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八</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1,551,332.74</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530,266.83</w:t>
            </w:r>
          </w:p>
        </w:tc>
      </w:tr>
      <w:tr>
        <w:trPr>
          <w:trHeight w:val="71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28"/>
              <w:ind w:left="103" w:right="98" w:firstLine="419"/>
              <w:jc w:val="left"/>
              <w:rPr>
                <w:rFonts w:ascii="宋体" w:hAnsi="宋体" w:cs="宋体" w:eastAsia="宋体" w:hint="default"/>
                <w:sz w:val="21"/>
                <w:szCs w:val="21"/>
              </w:rPr>
            </w:pPr>
            <w:r>
              <w:rPr>
                <w:rFonts w:ascii="宋体" w:hAnsi="宋体" w:cs="宋体" w:eastAsia="宋体" w:hint="default"/>
                <w:spacing w:val="2"/>
                <w:sz w:val="21"/>
                <w:szCs w:val="21"/>
              </w:rPr>
              <w:t>加：公允价值变动收益（损失以“</w:t>
            </w:r>
            <w:r>
              <w:rPr>
                <w:rFonts w:ascii="宋体" w:hAnsi="宋体" w:cs="宋体" w:eastAsia="宋体" w:hint="default"/>
                <w:spacing w:val="2"/>
                <w:sz w:val="21"/>
                <w:szCs w:val="21"/>
              </w:rPr>
              <w:t>-</w:t>
            </w:r>
            <w:r>
              <w:rPr>
                <w:rFonts w:ascii="宋体" w:hAnsi="宋体" w:cs="宋体" w:eastAsia="宋体" w:hint="default"/>
                <w:spacing w:val="2"/>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号填列）</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2"/>
              <w:jc w:val="right"/>
              <w:rPr>
                <w:rFonts w:ascii="宋体" w:hAnsi="宋体" w:cs="宋体" w:eastAsia="宋体" w:hint="default"/>
                <w:sz w:val="21"/>
                <w:szCs w:val="21"/>
              </w:rPr>
            </w:pPr>
            <w:r>
              <w:rPr>
                <w:rFonts w:ascii="宋体" w:hAnsi="宋体" w:cs="宋体" w:eastAsia="宋体" w:hint="default"/>
                <w:spacing w:val="-2"/>
                <w:sz w:val="21"/>
                <w:szCs w:val="21"/>
              </w:rPr>
              <w:t>投资收益（损失以“</w:t>
            </w:r>
            <w:r>
              <w:rPr>
                <w:rFonts w:ascii="宋体" w:hAnsi="宋体" w:cs="宋体" w:eastAsia="宋体" w:hint="default"/>
                <w:spacing w:val="-2"/>
                <w:sz w:val="21"/>
                <w:szCs w:val="21"/>
              </w:rPr>
              <w:t>-</w:t>
            </w:r>
            <w:r>
              <w:rPr>
                <w:rFonts w:ascii="宋体" w:hAnsi="宋体" w:cs="宋体" w:eastAsia="宋体" w:hint="default"/>
                <w:spacing w:val="-2"/>
                <w:sz w:val="21"/>
                <w:szCs w:val="21"/>
              </w:rPr>
              <w:t>”号填列）</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宋体" w:hAnsi="宋体" w:cs="宋体" w:eastAsia="宋体" w:hint="default"/>
                <w:sz w:val="21"/>
                <w:szCs w:val="21"/>
              </w:rPr>
            </w:pPr>
            <w:r>
              <w:rPr>
                <w:rFonts w:ascii="宋体" w:hAnsi="宋体" w:cs="宋体" w:eastAsia="宋体" w:hint="default"/>
                <w:spacing w:val="-3"/>
                <w:sz w:val="21"/>
                <w:szCs w:val="21"/>
              </w:rPr>
              <w:t>其中：对联营企业和合营企业的投</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93" w:footer="1040" w:top="1520" w:bottom="1220" w:left="1660" w:right="1460"/>
        </w:sectPr>
      </w:pPr>
    </w:p>
    <w:tbl>
      <w:tblPr>
        <w:tblW w:w="0" w:type="auto"/>
        <w:jc w:val="left"/>
        <w:tblInd w:w="133" w:type="dxa"/>
        <w:tblLayout w:type="fixed"/>
        <w:tblCellMar>
          <w:top w:w="0" w:type="dxa"/>
          <w:left w:w="0" w:type="dxa"/>
          <w:bottom w:w="0" w:type="dxa"/>
          <w:right w:w="0" w:type="dxa"/>
        </w:tblCellMar>
        <w:tblLook w:val="01E0"/>
      </w:tblPr>
      <w:tblGrid>
        <w:gridCol w:w="4186"/>
        <w:gridCol w:w="968"/>
        <w:gridCol w:w="1685"/>
        <w:gridCol w:w="1688"/>
      </w:tblGrid>
      <w:tr>
        <w:trPr>
          <w:trHeight w:val="3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资收益</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4" w:right="-5"/>
              <w:jc w:val="left"/>
              <w:rPr>
                <w:rFonts w:ascii="宋体" w:hAnsi="宋体" w:cs="宋体" w:eastAsia="宋体" w:hint="default"/>
                <w:sz w:val="21"/>
                <w:szCs w:val="21"/>
              </w:rPr>
            </w:pPr>
            <w:r>
              <w:rPr>
                <w:rFonts w:ascii="宋体" w:hAnsi="宋体" w:cs="宋体" w:eastAsia="宋体" w:hint="default"/>
                <w:spacing w:val="-3"/>
                <w:sz w:val="21"/>
                <w:szCs w:val="21"/>
              </w:rPr>
              <w:t>汇兑收益（损失以“</w:t>
            </w:r>
            <w:r>
              <w:rPr>
                <w:rFonts w:ascii="宋体" w:hAnsi="宋体" w:cs="宋体" w:eastAsia="宋体" w:hint="default"/>
                <w:spacing w:val="-3"/>
                <w:sz w:val="21"/>
                <w:szCs w:val="21"/>
              </w:rPr>
              <w:t>-</w:t>
            </w:r>
            <w:r>
              <w:rPr>
                <w:rFonts w:ascii="宋体" w:hAnsi="宋体" w:cs="宋体" w:eastAsia="宋体" w:hint="default"/>
                <w:spacing w:val="-3"/>
                <w:sz w:val="21"/>
                <w:szCs w:val="21"/>
              </w:rPr>
              <w:t>”号填列）</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三、营业利润（亏损以“</w:t>
            </w:r>
            <w:r>
              <w:rPr>
                <w:rFonts w:ascii="宋体" w:hAnsi="宋体" w:cs="宋体" w:eastAsia="宋体" w:hint="default"/>
                <w:sz w:val="21"/>
                <w:szCs w:val="21"/>
              </w:rPr>
              <w:t>-</w:t>
            </w:r>
            <w:r>
              <w:rPr>
                <w:rFonts w:ascii="宋体" w:hAnsi="宋体" w:cs="宋体" w:eastAsia="宋体" w:hint="default"/>
                <w:sz w:val="21"/>
                <w:szCs w:val="21"/>
              </w:rPr>
              <w:t>”号填列）</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59,494,511.57</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45,366,711.73</w:t>
            </w:r>
          </w:p>
        </w:tc>
      </w:tr>
      <w:tr>
        <w:trPr>
          <w:trHeight w:val="71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二</w:t>
            </w:r>
            <w:r>
              <w:rPr>
                <w:rFonts w:ascii="宋体" w:hAnsi="宋体" w:cs="宋体" w:eastAsia="宋体" w:hint="default"/>
                <w:spacing w:val="17"/>
                <w:sz w:val="21"/>
                <w:szCs w:val="21"/>
              </w:rPr>
              <w:t> </w:t>
            </w:r>
            <w:r>
              <w:rPr>
                <w:rFonts w:ascii="宋体" w:hAnsi="宋体" w:cs="宋体" w:eastAsia="宋体" w:hint="default"/>
                <w:sz w:val="21"/>
                <w:szCs w:val="21"/>
              </w:rPr>
              <w:t>十</w:t>
            </w:r>
          </w:p>
          <w:p>
            <w:pPr>
              <w:pStyle w:val="TableParagraph"/>
              <w:spacing w:line="240" w:lineRule="auto" w:before="34"/>
              <w:ind w:left="103" w:right="0"/>
              <w:jc w:val="left"/>
              <w:rPr>
                <w:rFonts w:ascii="宋体" w:hAnsi="宋体" w:cs="宋体" w:eastAsia="宋体" w:hint="default"/>
                <w:sz w:val="21"/>
                <w:szCs w:val="21"/>
              </w:rPr>
            </w:pPr>
            <w:r>
              <w:rPr>
                <w:rFonts w:ascii="宋体" w:hAnsi="宋体" w:cs="宋体" w:eastAsia="宋体" w:hint="default"/>
                <w:sz w:val="21"/>
                <w:szCs w:val="21"/>
              </w:rPr>
              <w:t>九</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6,945,732.37</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5,405,637.02</w:t>
            </w: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三十</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57,125.76</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278,502.74</w:t>
            </w: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45"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4,434.22</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110,183.70</w:t>
            </w: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四、利润总额（亏损总额以“</w:t>
            </w:r>
            <w:r>
              <w:rPr>
                <w:rFonts w:ascii="宋体" w:hAnsi="宋体" w:cs="宋体" w:eastAsia="宋体" w:hint="default"/>
                <w:sz w:val="21"/>
                <w:szCs w:val="21"/>
              </w:rPr>
              <w:t>-</w:t>
            </w:r>
            <w:r>
              <w:rPr>
                <w:rFonts w:ascii="宋体" w:hAnsi="宋体" w:cs="宋体" w:eastAsia="宋体" w:hint="default"/>
                <w:sz w:val="21"/>
                <w:szCs w:val="21"/>
              </w:rPr>
              <w:t>”号填列）</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66,383,118.18</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50,493,846.01</w:t>
            </w:r>
          </w:p>
        </w:tc>
      </w:tr>
      <w:tr>
        <w:trPr>
          <w:trHeight w:val="71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三</w:t>
            </w:r>
            <w:r>
              <w:rPr>
                <w:rFonts w:ascii="宋体" w:hAnsi="宋体" w:cs="宋体" w:eastAsia="宋体" w:hint="default"/>
                <w:spacing w:val="17"/>
                <w:sz w:val="21"/>
                <w:szCs w:val="21"/>
              </w:rPr>
              <w:t> </w:t>
            </w:r>
            <w:r>
              <w:rPr>
                <w:rFonts w:ascii="宋体" w:hAnsi="宋体" w:cs="宋体" w:eastAsia="宋体" w:hint="default"/>
                <w:sz w:val="21"/>
                <w:szCs w:val="21"/>
              </w:rPr>
              <w:t>十</w:t>
            </w:r>
          </w:p>
          <w:p>
            <w:pPr>
              <w:pStyle w:val="TableParagraph"/>
              <w:spacing w:line="240" w:lineRule="auto" w:before="34"/>
              <w:ind w:left="103"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12,918,340.36</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6,832,625.03</w:t>
            </w:r>
          </w:p>
        </w:tc>
      </w:tr>
      <w:tr>
        <w:trPr>
          <w:trHeight w:val="40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五、净利润（净亏损以“</w:t>
            </w:r>
            <w:r>
              <w:rPr>
                <w:rFonts w:ascii="宋体" w:hAnsi="宋体" w:cs="宋体" w:eastAsia="宋体" w:hint="default"/>
                <w:sz w:val="21"/>
                <w:szCs w:val="21"/>
              </w:rPr>
              <w:t>-</w:t>
            </w:r>
            <w:r>
              <w:rPr>
                <w:rFonts w:ascii="宋体" w:hAnsi="宋体" w:cs="宋体" w:eastAsia="宋体" w:hint="default"/>
                <w:sz w:val="21"/>
                <w:szCs w:val="21"/>
              </w:rPr>
              <w:t>”号填列）</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53,464,777.82</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43,661,220.98</w:t>
            </w: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pacing w:val="-3"/>
                <w:sz w:val="21"/>
                <w:szCs w:val="21"/>
              </w:rPr>
              <w:t>其中：被合并方在合并前实现的净利润</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53,464,777.82</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43,661,220.98</w:t>
            </w: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25"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六、每股收益：</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三</w:t>
            </w:r>
            <w:r>
              <w:rPr>
                <w:rFonts w:ascii="宋体" w:hAnsi="宋体" w:cs="宋体" w:eastAsia="宋体" w:hint="default"/>
                <w:spacing w:val="17"/>
                <w:sz w:val="21"/>
                <w:szCs w:val="21"/>
              </w:rPr>
              <w:t> </w:t>
            </w:r>
            <w:r>
              <w:rPr>
                <w:rFonts w:ascii="宋体" w:hAnsi="宋体" w:cs="宋体" w:eastAsia="宋体" w:hint="default"/>
                <w:sz w:val="21"/>
                <w:szCs w:val="21"/>
              </w:rPr>
              <w:t>十</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25"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0" w:right="0"/>
              <w:jc w:val="left"/>
              <w:rPr>
                <w:rFonts w:ascii="宋体" w:hAnsi="宋体" w:cs="宋体" w:eastAsia="宋体" w:hint="default"/>
                <w:sz w:val="21"/>
                <w:szCs w:val="21"/>
              </w:rPr>
            </w:pPr>
            <w:r>
              <w:rPr>
                <w:rFonts w:ascii="宋体"/>
                <w:sz w:val="21"/>
              </w:rPr>
              <w:t>0.94</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0.87</w:t>
            </w: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0.94</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0.87</w:t>
            </w:r>
          </w:p>
        </w:tc>
      </w:tr>
      <w:tr>
        <w:trPr>
          <w:trHeight w:val="715"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七、其他综合收益</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三</w:t>
            </w:r>
            <w:r>
              <w:rPr>
                <w:rFonts w:ascii="宋体" w:hAnsi="宋体" w:cs="宋体" w:eastAsia="宋体" w:hint="default"/>
                <w:spacing w:val="17"/>
                <w:sz w:val="21"/>
                <w:szCs w:val="21"/>
              </w:rPr>
              <w:t> </w:t>
            </w:r>
            <w:r>
              <w:rPr>
                <w:rFonts w:ascii="宋体" w:hAnsi="宋体" w:cs="宋体" w:eastAsia="宋体" w:hint="default"/>
                <w:sz w:val="21"/>
                <w:szCs w:val="21"/>
              </w:rPr>
              <w:t>十</w:t>
            </w:r>
          </w:p>
          <w:p>
            <w:pPr>
              <w:pStyle w:val="TableParagraph"/>
              <w:spacing w:line="240" w:lineRule="auto" w:before="34"/>
              <w:ind w:left="103" w:right="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z w:val="21"/>
                <w:szCs w:val="21"/>
              </w:rPr>
              <w:t>)</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-95,441.83</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-53,083.90</w:t>
            </w:r>
          </w:p>
        </w:tc>
      </w:tr>
      <w:tr>
        <w:trPr>
          <w:trHeight w:val="401"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八、综合收益总额</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53,369,335.99</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43,608,137.08</w:t>
            </w: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25" w:right="0"/>
              <w:jc w:val="left"/>
              <w:rPr>
                <w:rFonts w:ascii="宋体" w:hAnsi="宋体" w:cs="宋体" w:eastAsia="宋体" w:hint="default"/>
                <w:sz w:val="21"/>
                <w:szCs w:val="21"/>
              </w:rPr>
            </w:pPr>
            <w:r>
              <w:rPr>
                <w:rFonts w:ascii="宋体" w:hAnsi="宋体" w:cs="宋体" w:eastAsia="宋体" w:hint="default"/>
                <w:sz w:val="21"/>
                <w:szCs w:val="21"/>
              </w:rPr>
              <w:t>归属于母公司所有者的综合收益总额</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0" w:right="0"/>
              <w:jc w:val="left"/>
              <w:rPr>
                <w:rFonts w:ascii="宋体" w:hAnsi="宋体" w:cs="宋体" w:eastAsia="宋体" w:hint="default"/>
                <w:sz w:val="21"/>
                <w:szCs w:val="21"/>
              </w:rPr>
            </w:pPr>
            <w:r>
              <w:rPr>
                <w:rFonts w:ascii="宋体"/>
                <w:sz w:val="21"/>
              </w:rPr>
              <w:t>53,369,335.99</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43,608,137.08</w:t>
            </w: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归属于少数股东的综合收益总额</w:t>
            </w:r>
          </w:p>
        </w:tc>
        <w:tc>
          <w:tcPr>
            <w:tcW w:w="968" w:type="dxa"/>
            <w:tcBorders>
              <w:top w:val="single" w:sz="4" w:space="0" w:color="000000"/>
              <w:left w:val="single" w:sz="4" w:space="0" w:color="000000"/>
              <w:bottom w:val="single" w:sz="4" w:space="0" w:color="000000"/>
              <w:right w:val="single" w:sz="4" w:space="0" w:color="000000"/>
            </w:tcBorders>
          </w:tcPr>
          <w:p>
            <w:pPr/>
          </w:p>
        </w:tc>
        <w:tc>
          <w:tcPr>
            <w:tcW w:w="1685"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b/>
          <w:bCs/>
          <w:sz w:val="26"/>
          <w:szCs w:val="26"/>
        </w:rPr>
      </w:pPr>
    </w:p>
    <w:p>
      <w:pPr>
        <w:pStyle w:val="BodyText"/>
        <w:spacing w:line="240" w:lineRule="auto" w:before="36"/>
        <w:ind w:right="329"/>
        <w:jc w:val="left"/>
      </w:pPr>
      <w:r>
        <w:rPr/>
        <w:t>后附财务报表附注为财务报表的组成部分。</w:t>
      </w:r>
    </w:p>
    <w:p>
      <w:pPr>
        <w:spacing w:line="240" w:lineRule="auto" w:before="0"/>
        <w:rPr>
          <w:rFonts w:ascii="宋体" w:hAnsi="宋体" w:cs="宋体" w:eastAsia="宋体" w:hint="default"/>
          <w:sz w:val="20"/>
          <w:szCs w:val="20"/>
        </w:rPr>
      </w:pPr>
    </w:p>
    <w:p>
      <w:pPr>
        <w:pStyle w:val="BodyText"/>
        <w:tabs>
          <w:tab w:pos="3928" w:val="left" w:leader="none"/>
          <w:tab w:pos="7612" w:val="left" w:leader="none"/>
        </w:tabs>
        <w:spacing w:line="273" w:lineRule="auto" w:before="166"/>
        <w:ind w:right="329"/>
        <w:jc w:val="left"/>
      </w:pPr>
      <w:r>
        <w:rPr>
          <w:spacing w:val="-1"/>
        </w:rPr>
        <w:t>企业法定代表人：</w:t>
        <w:tab/>
        <w:t>主管会计工作负责人：</w:t>
        <w:tab/>
        <w:t>会计机构</w:t>
      </w:r>
      <w:r>
        <w:rPr>
          <w:spacing w:val="-100"/>
        </w:rPr>
        <w:t> </w:t>
      </w:r>
      <w:r>
        <w:rPr>
          <w:spacing w:val="-100"/>
        </w:rPr>
      </w:r>
      <w:r>
        <w:rPr/>
        <w:t>负责人：</w:t>
      </w:r>
    </w:p>
    <w:p>
      <w:pPr>
        <w:spacing w:after="0" w:line="273" w:lineRule="auto"/>
        <w:jc w:val="left"/>
        <w:sectPr>
          <w:pgSz w:w="11910" w:h="16840"/>
          <w:pgMar w:header="893" w:footer="1040" w:top="1560" w:bottom="1220" w:left="1660" w:right="1460"/>
        </w:sectPr>
      </w:pPr>
    </w:p>
    <w:p>
      <w:pPr>
        <w:spacing w:line="240" w:lineRule="auto" w:before="3"/>
        <w:rPr>
          <w:rFonts w:ascii="宋体" w:hAnsi="宋体" w:cs="宋体" w:eastAsia="宋体" w:hint="default"/>
          <w:sz w:val="26"/>
          <w:szCs w:val="26"/>
        </w:rPr>
      </w:pPr>
    </w:p>
    <w:p>
      <w:pPr>
        <w:pStyle w:val="Heading3"/>
        <w:spacing w:line="307" w:lineRule="auto" w:before="36"/>
        <w:ind w:left="3028" w:right="3226"/>
        <w:jc w:val="center"/>
        <w:rPr>
          <w:b w:val="0"/>
          <w:bCs w:val="0"/>
        </w:rPr>
      </w:pPr>
      <w:r>
        <w:rPr>
          <w:spacing w:val="-1"/>
        </w:rPr>
        <w:t>上海天玑科技股份有限公司</w:t>
      </w:r>
      <w:r>
        <w:rPr>
          <w:spacing w:val="-100"/>
        </w:rPr>
        <w:t> </w:t>
      </w:r>
      <w:r>
        <w:rPr>
          <w:spacing w:val="-100"/>
        </w:rPr>
      </w:r>
      <w:r>
        <w:rPr/>
        <w:t>利润表</w:t>
      </w:r>
      <w:r>
        <w:rPr>
          <w:b w:val="0"/>
          <w:bCs w:val="0"/>
        </w:rPr>
      </w:r>
    </w:p>
    <w:p>
      <w:pPr>
        <w:pStyle w:val="Heading3"/>
        <w:spacing w:line="240" w:lineRule="auto" w:before="19"/>
        <w:ind w:left="3028" w:right="3226"/>
        <w:jc w:val="center"/>
        <w:rPr>
          <w:b w:val="0"/>
          <w:bCs w:val="0"/>
        </w:rPr>
      </w:pPr>
      <w:r>
        <w:rPr>
          <w:rFonts w:ascii="宋体" w:hAnsi="宋体" w:cs="宋体" w:eastAsia="宋体" w:hint="default"/>
        </w:rPr>
        <w:t>2011</w:t>
      </w:r>
      <w:r>
        <w:rPr>
          <w:rFonts w:ascii="宋体" w:hAnsi="宋体" w:cs="宋体" w:eastAsia="宋体" w:hint="default"/>
          <w:spacing w:val="-55"/>
        </w:rPr>
        <w:t> </w:t>
      </w:r>
      <w:r>
        <w:rPr/>
        <w:t>年度</w:t>
      </w:r>
      <w:r>
        <w:rPr>
          <w:b w:val="0"/>
          <w:bCs w:val="0"/>
        </w:rPr>
      </w:r>
    </w:p>
    <w:p>
      <w:pPr>
        <w:pStyle w:val="Heading3"/>
        <w:spacing w:line="240" w:lineRule="auto" w:before="75"/>
        <w:ind w:left="2272" w:right="2466"/>
        <w:jc w:val="center"/>
        <w:rPr>
          <w:b w:val="0"/>
          <w:bCs w:val="0"/>
        </w:rPr>
      </w:pPr>
      <w:r>
        <w:rPr/>
        <w:t>（除特别注明外，金额单位均为人民币元）</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tbl>
      <w:tblPr>
        <w:tblW w:w="0" w:type="auto"/>
        <w:jc w:val="left"/>
        <w:tblInd w:w="133" w:type="dxa"/>
        <w:tblLayout w:type="fixed"/>
        <w:tblCellMar>
          <w:top w:w="0" w:type="dxa"/>
          <w:left w:w="0" w:type="dxa"/>
          <w:bottom w:w="0" w:type="dxa"/>
          <w:right w:w="0" w:type="dxa"/>
        </w:tblCellMar>
        <w:tblLook w:val="01E0"/>
      </w:tblPr>
      <w:tblGrid>
        <w:gridCol w:w="4186"/>
        <w:gridCol w:w="982"/>
        <w:gridCol w:w="1678"/>
        <w:gridCol w:w="1681"/>
      </w:tblGrid>
      <w:tr>
        <w:trPr>
          <w:trHeight w:val="71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tabs>
                <w:tab w:pos="525" w:val="left" w:leader="none"/>
              </w:tabs>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102"/>
              <w:jc w:val="left"/>
              <w:rPr>
                <w:rFonts w:ascii="宋体" w:hAnsi="宋体" w:cs="宋体" w:eastAsia="宋体" w:hint="default"/>
                <w:sz w:val="21"/>
                <w:szCs w:val="21"/>
              </w:rPr>
            </w:pPr>
            <w:r>
              <w:rPr>
                <w:rFonts w:ascii="宋体" w:hAnsi="宋体" w:cs="宋体" w:eastAsia="宋体" w:hint="default"/>
                <w:sz w:val="21"/>
                <w:szCs w:val="21"/>
              </w:rPr>
              <w:t>附 注</w:t>
            </w:r>
            <w:r>
              <w:rPr>
                <w:rFonts w:ascii="宋体" w:hAnsi="宋体" w:cs="宋体" w:eastAsia="宋体" w:hint="default"/>
                <w:spacing w:val="-77"/>
                <w:sz w:val="21"/>
                <w:szCs w:val="21"/>
              </w:rPr>
              <w:t> </w:t>
            </w:r>
            <w:r>
              <w:rPr>
                <w:rFonts w:ascii="宋体" w:hAnsi="宋体" w:cs="宋体" w:eastAsia="宋体" w:hint="default"/>
                <w:sz w:val="21"/>
                <w:szCs w:val="21"/>
              </w:rPr>
              <w:t>十</w:t>
            </w:r>
            <w:r>
              <w:rPr>
                <w:rFonts w:ascii="宋体" w:hAnsi="宋体" w:cs="宋体" w:eastAsia="宋体" w:hint="default"/>
                <w:w w:val="100"/>
                <w:sz w:val="21"/>
                <w:szCs w:val="21"/>
              </w:rPr>
              <w:t> </w:t>
            </w:r>
            <w:r>
              <w:rPr>
                <w:rFonts w:ascii="宋体" w:hAnsi="宋体" w:cs="宋体" w:eastAsia="宋体" w:hint="default"/>
                <w:sz w:val="21"/>
                <w:szCs w:val="21"/>
              </w:rPr>
              <w:t>二</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715"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一、营业收入</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四</w:t>
            </w:r>
            <w:r>
              <w:rPr>
                <w:rFonts w:ascii="宋体" w:hAnsi="宋体" w:cs="宋体" w:eastAsia="宋体" w:hint="default"/>
                <w:sz w:val="21"/>
                <w:szCs w:val="21"/>
              </w:rPr>
              <w:t>)</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203,178,851.7</w:t>
            </w:r>
          </w:p>
          <w:p>
            <w:pPr>
              <w:pStyle w:val="TableParagraph"/>
              <w:spacing w:line="240" w:lineRule="auto" w:before="37"/>
              <w:ind w:left="100" w:right="0"/>
              <w:jc w:val="left"/>
              <w:rPr>
                <w:rFonts w:ascii="宋体" w:hAnsi="宋体" w:cs="宋体" w:eastAsia="宋体" w:hint="default"/>
                <w:sz w:val="21"/>
                <w:szCs w:val="21"/>
              </w:rPr>
            </w:pPr>
            <w:r>
              <w:rPr>
                <w:rFonts w:ascii="宋体"/>
                <w:w w:val="100"/>
                <w:sz w:val="21"/>
              </w:rPr>
              <w:t>0</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154,644,174.0</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8</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525"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四</w:t>
            </w:r>
            <w:r>
              <w:rPr>
                <w:rFonts w:ascii="宋体" w:hAnsi="宋体" w:cs="宋体" w:eastAsia="宋体" w:hint="default"/>
                <w:sz w:val="21"/>
                <w:szCs w:val="21"/>
              </w:rPr>
              <w:t>)</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93,008,285.40</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63,419,847.20</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945"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0" w:right="0"/>
              <w:jc w:val="left"/>
              <w:rPr>
                <w:rFonts w:ascii="宋体" w:hAnsi="宋体" w:cs="宋体" w:eastAsia="宋体" w:hint="default"/>
                <w:sz w:val="21"/>
                <w:szCs w:val="21"/>
              </w:rPr>
            </w:pPr>
            <w:r>
              <w:rPr>
                <w:rFonts w:ascii="宋体"/>
                <w:sz w:val="21"/>
              </w:rPr>
              <w:t>7,379,733.10</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3" w:right="0"/>
              <w:jc w:val="left"/>
              <w:rPr>
                <w:rFonts w:ascii="宋体" w:hAnsi="宋体" w:cs="宋体" w:eastAsia="宋体" w:hint="default"/>
                <w:sz w:val="21"/>
                <w:szCs w:val="21"/>
              </w:rPr>
            </w:pPr>
            <w:r>
              <w:rPr>
                <w:rFonts w:ascii="宋体"/>
                <w:sz w:val="21"/>
              </w:rPr>
              <w:t>6,337,581.33</w:t>
            </w:r>
          </w:p>
        </w:tc>
      </w:tr>
      <w:tr>
        <w:trPr>
          <w:trHeight w:val="466"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945"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13,956,516.10</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13,725,549.31</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945"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28,777,688.27</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27,216,146.38</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945"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-3,912,875.82</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197,729.81</w:t>
            </w:r>
          </w:p>
        </w:tc>
      </w:tr>
      <w:tr>
        <w:trPr>
          <w:trHeight w:val="466"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945"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1,386,915.41</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774,011.85</w:t>
            </w:r>
          </w:p>
        </w:tc>
      </w:tr>
      <w:tr>
        <w:trPr>
          <w:trHeight w:val="71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28"/>
              <w:ind w:left="103" w:right="98" w:firstLine="422"/>
              <w:jc w:val="left"/>
              <w:rPr>
                <w:rFonts w:ascii="宋体" w:hAnsi="宋体" w:cs="宋体" w:eastAsia="宋体" w:hint="default"/>
                <w:sz w:val="21"/>
                <w:szCs w:val="21"/>
              </w:rPr>
            </w:pPr>
            <w:r>
              <w:rPr>
                <w:rFonts w:ascii="宋体" w:hAnsi="宋体" w:cs="宋体" w:eastAsia="宋体" w:hint="default"/>
                <w:spacing w:val="-3"/>
                <w:sz w:val="21"/>
                <w:szCs w:val="21"/>
              </w:rPr>
              <w:t>加：公允价值变动收益（损失以“－”</w:t>
            </w:r>
            <w:r>
              <w:rPr>
                <w:rFonts w:ascii="宋体" w:hAnsi="宋体" w:cs="宋体" w:eastAsia="宋体" w:hint="default"/>
                <w:w w:val="100"/>
                <w:sz w:val="21"/>
                <w:szCs w:val="21"/>
              </w:rPr>
              <w:t> </w:t>
            </w:r>
            <w:r>
              <w:rPr>
                <w:rFonts w:ascii="宋体" w:hAnsi="宋体" w:cs="宋体" w:eastAsia="宋体" w:hint="default"/>
                <w:sz w:val="21"/>
                <w:szCs w:val="21"/>
              </w:rPr>
              <w:t>号填列）</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945" w:right="0"/>
              <w:jc w:val="left"/>
              <w:rPr>
                <w:rFonts w:ascii="宋体" w:hAnsi="宋体" w:cs="宋体" w:eastAsia="宋体" w:hint="default"/>
                <w:sz w:val="21"/>
                <w:szCs w:val="21"/>
              </w:rPr>
            </w:pPr>
            <w:r>
              <w:rPr>
                <w:rFonts w:ascii="宋体" w:hAnsi="宋体" w:cs="宋体" w:eastAsia="宋体" w:hint="default"/>
                <w:sz w:val="21"/>
                <w:szCs w:val="21"/>
              </w:rPr>
              <w:t>投资收益（损失以“</w:t>
            </w:r>
            <w:r>
              <w:rPr>
                <w:rFonts w:ascii="宋体" w:hAnsi="宋体" w:cs="宋体" w:eastAsia="宋体" w:hint="default"/>
                <w:sz w:val="21"/>
                <w:szCs w:val="21"/>
              </w:rPr>
              <w:t>-</w:t>
            </w:r>
            <w:r>
              <w:rPr>
                <w:rFonts w:ascii="宋体" w:hAnsi="宋体" w:cs="宋体" w:eastAsia="宋体" w:hint="default"/>
                <w:sz w:val="21"/>
                <w:szCs w:val="21"/>
              </w:rPr>
              <w:t>”号填列）</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五</w:t>
            </w:r>
            <w:r>
              <w:rPr>
                <w:rFonts w:ascii="宋体" w:hAnsi="宋体" w:cs="宋体" w:eastAsia="宋体" w:hint="default"/>
                <w:sz w:val="21"/>
                <w:szCs w:val="21"/>
              </w:rPr>
              <w:t>)</w:t>
            </w:r>
          </w:p>
        </w:tc>
        <w:tc>
          <w:tcPr>
            <w:tcW w:w="1678"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-680,877.63</w:t>
            </w:r>
          </w:p>
        </w:tc>
      </w:tr>
      <w:tr>
        <w:trPr>
          <w:trHeight w:val="716"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945" w:right="0"/>
              <w:jc w:val="left"/>
              <w:rPr>
                <w:rFonts w:ascii="宋体" w:hAnsi="宋体" w:cs="宋体" w:eastAsia="宋体" w:hint="default"/>
                <w:sz w:val="21"/>
                <w:szCs w:val="21"/>
              </w:rPr>
            </w:pPr>
            <w:r>
              <w:rPr>
                <w:rFonts w:ascii="宋体" w:hAnsi="宋体" w:cs="宋体" w:eastAsia="宋体" w:hint="default"/>
                <w:spacing w:val="-3"/>
                <w:sz w:val="21"/>
                <w:szCs w:val="21"/>
              </w:rPr>
              <w:t>其中：对联营企业和合营企业的投</w:t>
            </w:r>
          </w:p>
          <w:p>
            <w:pPr>
              <w:pStyle w:val="TableParagraph"/>
              <w:spacing w:line="240" w:lineRule="auto" w:before="35"/>
              <w:ind w:left="103" w:right="0"/>
              <w:jc w:val="left"/>
              <w:rPr>
                <w:rFonts w:ascii="宋体" w:hAnsi="宋体" w:cs="宋体" w:eastAsia="宋体" w:hint="default"/>
                <w:sz w:val="21"/>
                <w:szCs w:val="21"/>
              </w:rPr>
            </w:pPr>
            <w:r>
              <w:rPr>
                <w:rFonts w:ascii="宋体" w:hAnsi="宋体" w:cs="宋体" w:eastAsia="宋体" w:hint="default"/>
                <w:sz w:val="21"/>
                <w:szCs w:val="21"/>
              </w:rPr>
              <w:t>资收益</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二、营业利润（亏损以“</w:t>
            </w:r>
            <w:r>
              <w:rPr>
                <w:rFonts w:ascii="宋体" w:hAnsi="宋体" w:cs="宋体" w:eastAsia="宋体" w:hint="default"/>
                <w:sz w:val="21"/>
                <w:szCs w:val="21"/>
              </w:rPr>
              <w:t>-</w:t>
            </w:r>
            <w:r>
              <w:rPr>
                <w:rFonts w:ascii="宋体" w:hAnsi="宋体" w:cs="宋体" w:eastAsia="宋体" w:hint="default"/>
                <w:sz w:val="21"/>
                <w:szCs w:val="21"/>
              </w:rPr>
              <w:t>”填列）</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62,582,589.24</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42,292,430.57</w:t>
            </w:r>
          </w:p>
        </w:tc>
      </w:tr>
      <w:tr>
        <w:trPr>
          <w:trHeight w:val="466"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525"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6,688,910.74</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5,122,878.95</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525"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52,598.38</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143,519.51</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945"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2,483.84</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39,990.97</w:t>
            </w:r>
          </w:p>
        </w:tc>
      </w:tr>
      <w:tr>
        <w:trPr>
          <w:trHeight w:val="466"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三、利润总额（亏损总额以“</w:t>
            </w:r>
            <w:r>
              <w:rPr>
                <w:rFonts w:ascii="宋体" w:hAnsi="宋体" w:cs="宋体" w:eastAsia="宋体" w:hint="default"/>
                <w:sz w:val="21"/>
                <w:szCs w:val="21"/>
              </w:rPr>
              <w:t>-</w:t>
            </w:r>
            <w:r>
              <w:rPr>
                <w:rFonts w:ascii="宋体" w:hAnsi="宋体" w:cs="宋体" w:eastAsia="宋体" w:hint="default"/>
                <w:sz w:val="21"/>
                <w:szCs w:val="21"/>
              </w:rPr>
              <w:t>”号填列）</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69,218,901.60</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47,271,790.01</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525"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12,872,918.35</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6,706,329.25</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四、净利润（净亏损以“</w:t>
            </w:r>
            <w:r>
              <w:rPr>
                <w:rFonts w:ascii="宋体" w:hAnsi="宋体" w:cs="宋体" w:eastAsia="宋体" w:hint="default"/>
                <w:sz w:val="21"/>
                <w:szCs w:val="21"/>
              </w:rPr>
              <w:t>-</w:t>
            </w:r>
            <w:r>
              <w:rPr>
                <w:rFonts w:ascii="宋体" w:hAnsi="宋体" w:cs="宋体" w:eastAsia="宋体" w:hint="default"/>
                <w:sz w:val="21"/>
                <w:szCs w:val="21"/>
              </w:rPr>
              <w:t>”号填列）</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56,345,983.25</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40,565,460.76</w:t>
            </w:r>
          </w:p>
        </w:tc>
      </w:tr>
      <w:tr>
        <w:trPr>
          <w:trHeight w:val="466"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3" w:right="0"/>
              <w:jc w:val="left"/>
              <w:rPr>
                <w:rFonts w:ascii="宋体" w:hAnsi="宋体" w:cs="宋体" w:eastAsia="宋体" w:hint="default"/>
                <w:sz w:val="21"/>
                <w:szCs w:val="21"/>
              </w:rPr>
            </w:pPr>
            <w:r>
              <w:rPr>
                <w:rFonts w:ascii="宋体" w:hAnsi="宋体" w:cs="宋体" w:eastAsia="宋体" w:hint="default"/>
                <w:sz w:val="21"/>
                <w:szCs w:val="21"/>
              </w:rPr>
              <w:t>五、每股收益：</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525"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525"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
        </w:tc>
      </w:tr>
      <w:tr>
        <w:trPr>
          <w:trHeight w:val="466"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六、其他综合收益</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七、综合收益总额</w:t>
            </w:r>
          </w:p>
        </w:tc>
        <w:tc>
          <w:tcPr>
            <w:tcW w:w="982"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sz w:val="21"/>
              </w:rPr>
              <w:t>56,345,983.25</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40,565,460.76</w:t>
            </w:r>
          </w:p>
        </w:tc>
      </w:tr>
    </w:tbl>
    <w:p>
      <w:pPr>
        <w:spacing w:after="0" w:line="240" w:lineRule="auto"/>
        <w:jc w:val="left"/>
        <w:rPr>
          <w:rFonts w:ascii="宋体" w:hAnsi="宋体" w:cs="宋体" w:eastAsia="宋体" w:hint="default"/>
          <w:sz w:val="21"/>
          <w:szCs w:val="21"/>
        </w:rPr>
        <w:sectPr>
          <w:pgSz w:w="11910" w:h="16840"/>
          <w:pgMar w:header="893" w:footer="1040" w:top="1520" w:bottom="1220" w:left="1660" w:right="1460"/>
        </w:sectPr>
      </w:pPr>
    </w:p>
    <w:p>
      <w:pPr>
        <w:spacing w:line="240" w:lineRule="auto" w:before="3"/>
        <w:rPr>
          <w:rFonts w:ascii="宋体" w:hAnsi="宋体" w:cs="宋体" w:eastAsia="宋体" w:hint="default"/>
          <w:b/>
          <w:bCs/>
          <w:sz w:val="26"/>
          <w:szCs w:val="26"/>
        </w:rPr>
      </w:pPr>
    </w:p>
    <w:p>
      <w:pPr>
        <w:pStyle w:val="BodyText"/>
        <w:spacing w:line="240" w:lineRule="auto" w:before="36"/>
        <w:ind w:right="0"/>
        <w:jc w:val="left"/>
      </w:pPr>
      <w:r>
        <w:rPr/>
        <w:t>后附财务报表附注为财务报表的组成部分。</w:t>
      </w:r>
    </w:p>
    <w:p>
      <w:pPr>
        <w:spacing w:line="240" w:lineRule="auto" w:before="0"/>
        <w:rPr>
          <w:rFonts w:ascii="宋体" w:hAnsi="宋体" w:cs="宋体" w:eastAsia="宋体" w:hint="default"/>
          <w:sz w:val="20"/>
          <w:szCs w:val="20"/>
        </w:rPr>
      </w:pPr>
    </w:p>
    <w:p>
      <w:pPr>
        <w:pStyle w:val="BodyText"/>
        <w:tabs>
          <w:tab w:pos="3928" w:val="left" w:leader="none"/>
          <w:tab w:pos="7612" w:val="left" w:leader="none"/>
        </w:tabs>
        <w:spacing w:line="273" w:lineRule="auto" w:before="169"/>
        <w:ind w:right="109"/>
        <w:jc w:val="left"/>
      </w:pPr>
      <w:r>
        <w:rPr>
          <w:spacing w:val="-1"/>
        </w:rPr>
        <w:t>企业法定代表人：</w:t>
        <w:tab/>
        <w:t>主管会计工作负责人：</w:t>
        <w:tab/>
        <w:t>会计机构</w:t>
      </w:r>
      <w:r>
        <w:rPr>
          <w:spacing w:val="-100"/>
        </w:rPr>
        <w:t> </w:t>
      </w:r>
      <w:r>
        <w:rPr>
          <w:spacing w:val="-100"/>
        </w:rPr>
      </w:r>
      <w:r>
        <w:rPr/>
        <w:t>负责人：</w:t>
      </w:r>
    </w:p>
    <w:p>
      <w:pPr>
        <w:spacing w:after="0" w:line="273" w:lineRule="auto"/>
        <w:jc w:val="left"/>
        <w:sectPr>
          <w:pgSz w:w="11910" w:h="16840"/>
          <w:pgMar w:header="893" w:footer="1040" w:top="1520" w:bottom="1220" w:left="1660" w:right="1680"/>
        </w:sectPr>
      </w:pPr>
    </w:p>
    <w:p>
      <w:pPr>
        <w:pStyle w:val="Heading3"/>
        <w:spacing w:line="307" w:lineRule="auto" w:before="28"/>
        <w:ind w:left="3108" w:right="3126"/>
        <w:jc w:val="center"/>
        <w:rPr>
          <w:b w:val="0"/>
          <w:bCs w:val="0"/>
        </w:rPr>
      </w:pPr>
      <w:r>
        <w:rPr>
          <w:spacing w:val="-1"/>
        </w:rPr>
        <w:t>上海天玑科技股份有限公司</w:t>
      </w:r>
      <w:r>
        <w:rPr>
          <w:spacing w:val="-100"/>
        </w:rPr>
        <w:t> </w:t>
      </w:r>
      <w:r>
        <w:rPr>
          <w:spacing w:val="-100"/>
        </w:rPr>
      </w:r>
      <w:r>
        <w:rPr/>
        <w:t>合并现金流量表</w:t>
      </w:r>
      <w:r>
        <w:rPr>
          <w:b w:val="0"/>
          <w:bCs w:val="0"/>
        </w:rPr>
      </w:r>
    </w:p>
    <w:p>
      <w:pPr>
        <w:pStyle w:val="Heading3"/>
        <w:spacing w:line="240" w:lineRule="auto" w:before="19"/>
        <w:ind w:left="3108" w:right="3126"/>
        <w:jc w:val="center"/>
        <w:rPr>
          <w:b w:val="0"/>
          <w:bCs w:val="0"/>
        </w:rPr>
      </w:pPr>
      <w:r>
        <w:rPr>
          <w:rFonts w:ascii="宋体" w:hAnsi="宋体" w:cs="宋体" w:eastAsia="宋体" w:hint="default"/>
        </w:rPr>
        <w:t>2011</w:t>
      </w:r>
      <w:r>
        <w:rPr>
          <w:rFonts w:ascii="宋体" w:hAnsi="宋体" w:cs="宋体" w:eastAsia="宋体" w:hint="default"/>
          <w:spacing w:val="-55"/>
        </w:rPr>
        <w:t> </w:t>
      </w:r>
      <w:r>
        <w:rPr/>
        <w:t>年度</w:t>
      </w:r>
      <w:r>
        <w:rPr>
          <w:b w:val="0"/>
          <w:bCs w:val="0"/>
        </w:rPr>
      </w:r>
    </w:p>
    <w:p>
      <w:pPr>
        <w:pStyle w:val="Heading3"/>
        <w:spacing w:line="240" w:lineRule="auto" w:before="78"/>
        <w:ind w:left="2353" w:right="2367"/>
        <w:jc w:val="center"/>
        <w:rPr>
          <w:b w:val="0"/>
          <w:bCs w:val="0"/>
        </w:rPr>
      </w:pPr>
      <w:r>
        <w:rPr/>
        <w:t>（除特别注明外，金额单位均为人民币元）</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tbl>
      <w:tblPr>
        <w:tblW w:w="0" w:type="auto"/>
        <w:jc w:val="left"/>
        <w:tblInd w:w="105" w:type="dxa"/>
        <w:tblLayout w:type="fixed"/>
        <w:tblCellMar>
          <w:top w:w="0" w:type="dxa"/>
          <w:left w:w="0" w:type="dxa"/>
          <w:bottom w:w="0" w:type="dxa"/>
          <w:right w:w="0" w:type="dxa"/>
        </w:tblCellMar>
        <w:tblLook w:val="01E0"/>
      </w:tblPr>
      <w:tblGrid>
        <w:gridCol w:w="4220"/>
        <w:gridCol w:w="994"/>
        <w:gridCol w:w="1646"/>
        <w:gridCol w:w="1669"/>
      </w:tblGrid>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tabs>
                <w:tab w:pos="525" w:val="left" w:leader="none"/>
              </w:tabs>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附注五</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213,450,776.6</w:t>
            </w:r>
          </w:p>
          <w:p>
            <w:pPr>
              <w:pStyle w:val="TableParagraph"/>
              <w:spacing w:line="240" w:lineRule="auto" w:before="34"/>
              <w:ind w:left="100" w:right="0"/>
              <w:jc w:val="left"/>
              <w:rPr>
                <w:rFonts w:ascii="宋体" w:hAnsi="宋体" w:cs="宋体" w:eastAsia="宋体" w:hint="default"/>
                <w:sz w:val="21"/>
                <w:szCs w:val="21"/>
              </w:rPr>
            </w:pPr>
            <w:r>
              <w:rPr>
                <w:rFonts w:ascii="宋体"/>
                <w:w w:val="100"/>
                <w:sz w:val="21"/>
              </w:rPr>
              <w:t>4</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175,892,865.7</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3</w:t>
            </w: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30"/>
              <w:jc w:val="right"/>
              <w:rPr>
                <w:rFonts w:ascii="宋体" w:hAnsi="宋体" w:cs="宋体" w:eastAsia="宋体" w:hint="default"/>
                <w:sz w:val="21"/>
                <w:szCs w:val="21"/>
              </w:rPr>
            </w:pPr>
            <w:r>
              <w:rPr>
                <w:rFonts w:ascii="宋体" w:hAnsi="宋体" w:cs="宋体" w:eastAsia="宋体" w:hint="default"/>
                <w:spacing w:val="-2"/>
                <w:sz w:val="21"/>
                <w:szCs w:val="21"/>
              </w:rPr>
              <w:t>客户存款和同业存放款项净增加额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向中央银行借款净增加额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30"/>
              <w:jc w:val="right"/>
              <w:rPr>
                <w:rFonts w:ascii="宋体" w:hAnsi="宋体" w:cs="宋体" w:eastAsia="宋体" w:hint="default"/>
                <w:sz w:val="21"/>
                <w:szCs w:val="21"/>
              </w:rPr>
            </w:pPr>
            <w:r>
              <w:rPr>
                <w:rFonts w:ascii="宋体" w:hAnsi="宋体" w:cs="宋体" w:eastAsia="宋体" w:hint="default"/>
                <w:spacing w:val="-2"/>
                <w:sz w:val="21"/>
                <w:szCs w:val="21"/>
              </w:rPr>
              <w:t>向其他金融机构拆入资金净增加额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收到原保险合同保费取得的现金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收到再保险业务现金净额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保户储金及投资款净增加额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处置交易性金融资产净增加额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收取利息、手续费及佣金的现金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拆入资金净增加额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回购业务资金净增加额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106,250.00</w:t>
            </w:r>
          </w:p>
        </w:tc>
      </w:tr>
      <w:tr>
        <w:trPr>
          <w:trHeight w:val="71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收到其他与经营活动有关的现金</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28"/>
              <w:ind w:left="103" w:right="99"/>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三</w:t>
            </w:r>
            <w:r>
              <w:rPr>
                <w:rFonts w:ascii="宋体" w:hAnsi="宋体" w:cs="宋体" w:eastAsia="宋体" w:hint="default"/>
                <w:spacing w:val="43"/>
                <w:sz w:val="21"/>
                <w:szCs w:val="21"/>
              </w:rPr>
              <w:t> </w:t>
            </w:r>
            <w:r>
              <w:rPr>
                <w:rFonts w:ascii="宋体" w:hAnsi="宋体" w:cs="宋体" w:eastAsia="宋体" w:hint="default"/>
                <w:sz w:val="21"/>
                <w:szCs w:val="21"/>
              </w:rPr>
              <w:t>十</w:t>
            </w:r>
            <w:r>
              <w:rPr>
                <w:rFonts w:ascii="宋体" w:hAnsi="宋体" w:cs="宋体" w:eastAsia="宋体" w:hint="default"/>
                <w:w w:val="100"/>
                <w:sz w:val="21"/>
                <w:szCs w:val="21"/>
              </w:rPr>
              <w:t> </w:t>
            </w:r>
            <w:r>
              <w:rPr>
                <w:rFonts w:ascii="宋体" w:hAnsi="宋体" w:cs="宋体" w:eastAsia="宋体" w:hint="default"/>
                <w:sz w:val="21"/>
                <w:szCs w:val="21"/>
              </w:rPr>
              <w:t>四</w:t>
            </w:r>
            <w:r>
              <w:rPr>
                <w:rFonts w:ascii="宋体" w:hAnsi="宋体" w:cs="宋体" w:eastAsia="宋体" w:hint="default"/>
                <w:sz w:val="21"/>
                <w:szCs w:val="21"/>
              </w:rPr>
              <w:t>)-1</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6,293,623.53</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8,067,365.99</w:t>
            </w:r>
          </w:p>
        </w:tc>
      </w:tr>
      <w:tr>
        <w:trPr>
          <w:trHeight w:val="71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219,744,400.1</w:t>
            </w:r>
          </w:p>
          <w:p>
            <w:pPr>
              <w:pStyle w:val="TableParagraph"/>
              <w:spacing w:line="240" w:lineRule="auto" w:before="37"/>
              <w:ind w:left="100" w:right="0"/>
              <w:jc w:val="left"/>
              <w:rPr>
                <w:rFonts w:ascii="宋体" w:hAnsi="宋体" w:cs="宋体" w:eastAsia="宋体" w:hint="default"/>
                <w:sz w:val="21"/>
                <w:szCs w:val="21"/>
              </w:rPr>
            </w:pPr>
            <w:r>
              <w:rPr>
                <w:rFonts w:ascii="宋体"/>
                <w:w w:val="100"/>
                <w:sz w:val="21"/>
              </w:rPr>
              <w:t>7</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184,066,481.7</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2</w:t>
            </w: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92,381,189.37</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66,935,867.88</w:t>
            </w: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客户贷款及垫款净增加额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30"/>
              <w:jc w:val="right"/>
              <w:rPr>
                <w:rFonts w:ascii="宋体" w:hAnsi="宋体" w:cs="宋体" w:eastAsia="宋体" w:hint="default"/>
                <w:sz w:val="21"/>
                <w:szCs w:val="21"/>
              </w:rPr>
            </w:pPr>
            <w:r>
              <w:rPr>
                <w:rFonts w:ascii="宋体" w:hAnsi="宋体" w:cs="宋体" w:eastAsia="宋体" w:hint="default"/>
                <w:spacing w:val="-2"/>
                <w:sz w:val="21"/>
                <w:szCs w:val="21"/>
              </w:rPr>
              <w:t>存放中央银行和同业款项净增加额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支付原保险合同赔付款项的现金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支付利息、手续费及佣金的现金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支付保单红利的现金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530"/>
              <w:jc w:val="right"/>
              <w:rPr>
                <w:rFonts w:ascii="宋体" w:hAnsi="宋体" w:cs="宋体" w:eastAsia="宋体" w:hint="default"/>
                <w:sz w:val="21"/>
                <w:szCs w:val="21"/>
              </w:rPr>
            </w:pPr>
            <w:r>
              <w:rPr>
                <w:rFonts w:ascii="宋体" w:hAnsi="宋体" w:cs="宋体" w:eastAsia="宋体" w:hint="default"/>
                <w:spacing w:val="-2"/>
                <w:sz w:val="21"/>
                <w:szCs w:val="21"/>
              </w:rPr>
              <w:t>支付给职工以及为职工支付的现金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0" w:right="0"/>
              <w:jc w:val="left"/>
              <w:rPr>
                <w:rFonts w:ascii="宋体" w:hAnsi="宋体" w:cs="宋体" w:eastAsia="宋体" w:hint="default"/>
                <w:sz w:val="21"/>
                <w:szCs w:val="21"/>
              </w:rPr>
            </w:pPr>
            <w:r>
              <w:rPr>
                <w:rFonts w:ascii="宋体"/>
                <w:sz w:val="21"/>
              </w:rPr>
              <w:t>56,925,702.59</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41,033,157.25</w:t>
            </w: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16,773,488.46</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20,443,753.08</w:t>
            </w:r>
          </w:p>
        </w:tc>
      </w:tr>
      <w:tr>
        <w:trPr>
          <w:trHeight w:val="71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支付其他与经营活动有关的现金</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28"/>
              <w:ind w:left="103" w:right="99"/>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三</w:t>
            </w:r>
            <w:r>
              <w:rPr>
                <w:rFonts w:ascii="宋体" w:hAnsi="宋体" w:cs="宋体" w:eastAsia="宋体" w:hint="default"/>
                <w:spacing w:val="43"/>
                <w:sz w:val="21"/>
                <w:szCs w:val="21"/>
              </w:rPr>
              <w:t> </w:t>
            </w:r>
            <w:r>
              <w:rPr>
                <w:rFonts w:ascii="宋体" w:hAnsi="宋体" w:cs="宋体" w:eastAsia="宋体" w:hint="default"/>
                <w:sz w:val="21"/>
                <w:szCs w:val="21"/>
              </w:rPr>
              <w:t>十</w:t>
            </w:r>
            <w:r>
              <w:rPr>
                <w:rFonts w:ascii="宋体" w:hAnsi="宋体" w:cs="宋体" w:eastAsia="宋体" w:hint="default"/>
                <w:w w:val="100"/>
                <w:sz w:val="21"/>
                <w:szCs w:val="21"/>
              </w:rPr>
              <w:t> </w:t>
            </w:r>
            <w:r>
              <w:rPr>
                <w:rFonts w:ascii="宋体" w:hAnsi="宋体" w:cs="宋体" w:eastAsia="宋体" w:hint="default"/>
                <w:sz w:val="21"/>
                <w:szCs w:val="21"/>
              </w:rPr>
              <w:t>四</w:t>
            </w:r>
            <w:r>
              <w:rPr>
                <w:rFonts w:ascii="宋体" w:hAnsi="宋体" w:cs="宋体" w:eastAsia="宋体" w:hint="default"/>
                <w:sz w:val="21"/>
                <w:szCs w:val="21"/>
              </w:rPr>
              <w:t>)-2</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24,028,134.66</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22,190,057.00</w:t>
            </w:r>
          </w:p>
        </w:tc>
      </w:tr>
      <w:tr>
        <w:trPr>
          <w:trHeight w:val="71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190,108,515.0</w:t>
            </w:r>
          </w:p>
          <w:p>
            <w:pPr>
              <w:pStyle w:val="TableParagraph"/>
              <w:spacing w:line="240" w:lineRule="auto" w:before="37"/>
              <w:ind w:left="100" w:right="0"/>
              <w:jc w:val="left"/>
              <w:rPr>
                <w:rFonts w:ascii="宋体" w:hAnsi="宋体" w:cs="宋体" w:eastAsia="宋体" w:hint="default"/>
                <w:sz w:val="21"/>
                <w:szCs w:val="21"/>
              </w:rPr>
            </w:pPr>
            <w:r>
              <w:rPr>
                <w:rFonts w:ascii="宋体"/>
                <w:w w:val="100"/>
                <w:sz w:val="21"/>
              </w:rPr>
              <w:t>8</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150,602,835.2</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1</w:t>
            </w:r>
          </w:p>
        </w:tc>
      </w:tr>
    </w:tbl>
    <w:p>
      <w:pPr>
        <w:spacing w:after="0" w:line="240" w:lineRule="auto"/>
        <w:jc w:val="left"/>
        <w:rPr>
          <w:rFonts w:ascii="宋体" w:hAnsi="宋体" w:cs="宋体" w:eastAsia="宋体" w:hint="default"/>
          <w:sz w:val="21"/>
          <w:szCs w:val="21"/>
        </w:rPr>
        <w:sectPr>
          <w:headerReference w:type="default" r:id="rId32"/>
          <w:pgSz w:w="11910" w:h="16840"/>
          <w:pgMar w:header="893" w:footer="1040" w:top="1520" w:bottom="1220" w:left="1580" w:right="1560"/>
        </w:sectPr>
      </w:pPr>
    </w:p>
    <w:tbl>
      <w:tblPr>
        <w:tblW w:w="0" w:type="auto"/>
        <w:jc w:val="left"/>
        <w:tblInd w:w="105" w:type="dxa"/>
        <w:tblLayout w:type="fixed"/>
        <w:tblCellMar>
          <w:top w:w="0" w:type="dxa"/>
          <w:left w:w="0" w:type="dxa"/>
          <w:bottom w:w="0" w:type="dxa"/>
          <w:right w:w="0" w:type="dxa"/>
        </w:tblCellMar>
        <w:tblLook w:val="01E0"/>
      </w:tblPr>
      <w:tblGrid>
        <w:gridCol w:w="4220"/>
        <w:gridCol w:w="994"/>
        <w:gridCol w:w="1646"/>
        <w:gridCol w:w="1669"/>
      </w:tblGrid>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29,635,885.09</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33,463,646.51</w:t>
            </w: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取得投资收益所收到的现金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99" w:firstLine="422"/>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w:t>
            </w:r>
            <w:r>
              <w:rPr>
                <w:rFonts w:ascii="宋体" w:hAnsi="宋体" w:cs="宋体" w:eastAsia="宋体" w:hint="default"/>
                <w:w w:val="100"/>
                <w:sz w:val="21"/>
                <w:szCs w:val="21"/>
              </w:rPr>
              <w:t> </w:t>
            </w:r>
            <w:r>
              <w:rPr>
                <w:rFonts w:ascii="宋体" w:hAnsi="宋体" w:cs="宋体" w:eastAsia="宋体" w:hint="default"/>
                <w:sz w:val="21"/>
                <w:szCs w:val="21"/>
              </w:rPr>
              <w:t>产收回的现金净额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702,545.95</w:t>
            </w:r>
          </w:p>
        </w:tc>
      </w:tr>
      <w:tr>
        <w:trPr>
          <w:trHeight w:val="71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99" w:firstLine="422"/>
              <w:jc w:val="left"/>
              <w:rPr>
                <w:rFonts w:ascii="宋体" w:hAnsi="宋体" w:cs="宋体" w:eastAsia="宋体" w:hint="default"/>
                <w:sz w:val="21"/>
                <w:szCs w:val="21"/>
              </w:rPr>
            </w:pPr>
            <w:r>
              <w:rPr>
                <w:rFonts w:ascii="宋体" w:hAnsi="宋体" w:cs="宋体" w:eastAsia="宋体" w:hint="default"/>
                <w:sz w:val="21"/>
                <w:szCs w:val="21"/>
              </w:rPr>
              <w:t>处置子公司及其他营业单位收到的现金</w:t>
            </w:r>
            <w:r>
              <w:rPr>
                <w:rFonts w:ascii="宋体" w:hAnsi="宋体" w:cs="宋体" w:eastAsia="宋体" w:hint="default"/>
                <w:w w:val="100"/>
                <w:sz w:val="21"/>
                <w:szCs w:val="21"/>
              </w:rPr>
              <w:t> </w:t>
            </w:r>
            <w:r>
              <w:rPr>
                <w:rFonts w:ascii="宋体" w:hAnsi="宋体" w:cs="宋体" w:eastAsia="宋体" w:hint="default"/>
                <w:sz w:val="21"/>
                <w:szCs w:val="21"/>
              </w:rPr>
              <w:t>净额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702,545.95</w:t>
            </w:r>
          </w:p>
        </w:tc>
      </w:tr>
      <w:tr>
        <w:trPr>
          <w:trHeight w:val="102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9"/>
              <w:ind w:left="103" w:right="99" w:firstLine="422"/>
              <w:jc w:val="left"/>
              <w:rPr>
                <w:rFonts w:ascii="宋体" w:hAnsi="宋体" w:cs="宋体" w:eastAsia="宋体" w:hint="default"/>
                <w:sz w:val="21"/>
                <w:szCs w:val="21"/>
              </w:rPr>
            </w:pPr>
            <w:r>
              <w:rPr>
                <w:rFonts w:ascii="宋体" w:hAnsi="宋体" w:cs="宋体" w:eastAsia="宋体" w:hint="default"/>
                <w:sz w:val="21"/>
                <w:szCs w:val="21"/>
              </w:rPr>
              <w:t>购建固定资产、无形资产和其他长期资</w:t>
            </w:r>
            <w:r>
              <w:rPr>
                <w:rFonts w:ascii="宋体" w:hAnsi="宋体" w:cs="宋体" w:eastAsia="宋体" w:hint="default"/>
                <w:w w:val="100"/>
                <w:sz w:val="21"/>
                <w:szCs w:val="21"/>
              </w:rPr>
              <w:t> </w:t>
            </w:r>
            <w:r>
              <w:rPr>
                <w:rFonts w:ascii="宋体" w:hAnsi="宋体" w:cs="宋体" w:eastAsia="宋体" w:hint="default"/>
                <w:sz w:val="21"/>
                <w:szCs w:val="21"/>
              </w:rPr>
              <w:t>产支付</w:t>
            </w:r>
          </w:p>
          <w:p>
            <w:pPr>
              <w:pStyle w:val="TableParagraph"/>
              <w:spacing w:line="240" w:lineRule="auto" w:before="7"/>
              <w:ind w:left="734" w:right="0"/>
              <w:jc w:val="left"/>
              <w:rPr>
                <w:rFonts w:ascii="宋体" w:hAnsi="宋体" w:cs="宋体" w:eastAsia="宋体" w:hint="default"/>
                <w:sz w:val="21"/>
                <w:szCs w:val="21"/>
              </w:rPr>
            </w:pPr>
            <w:r>
              <w:rPr>
                <w:rFonts w:ascii="宋体" w:hAnsi="宋体" w:cs="宋体" w:eastAsia="宋体" w:hint="default"/>
                <w:sz w:val="21"/>
                <w:szCs w:val="21"/>
              </w:rPr>
              <w:t>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0" w:right="0"/>
              <w:jc w:val="left"/>
              <w:rPr>
                <w:rFonts w:ascii="宋体" w:hAnsi="宋体" w:cs="宋体" w:eastAsia="宋体" w:hint="default"/>
                <w:sz w:val="21"/>
                <w:szCs w:val="21"/>
              </w:rPr>
            </w:pPr>
            <w:r>
              <w:rPr>
                <w:rFonts w:ascii="宋体"/>
                <w:sz w:val="21"/>
              </w:rPr>
              <w:t>14,397,355.60</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24,687,994.45</w:t>
            </w: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质押贷款净增加额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99" w:firstLine="422"/>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w:t>
            </w:r>
            <w:r>
              <w:rPr>
                <w:rFonts w:ascii="宋体" w:hAnsi="宋体" w:cs="宋体" w:eastAsia="宋体" w:hint="default"/>
                <w:w w:val="100"/>
                <w:sz w:val="21"/>
                <w:szCs w:val="21"/>
              </w:rPr>
              <w:t> </w:t>
            </w:r>
            <w:r>
              <w:rPr>
                <w:rFonts w:ascii="宋体" w:hAnsi="宋体" w:cs="宋体" w:eastAsia="宋体" w:hint="default"/>
                <w:sz w:val="21"/>
                <w:szCs w:val="21"/>
              </w:rPr>
              <w:t>净额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14,397,355.60</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24,687,994.45</w:t>
            </w:r>
          </w:p>
        </w:tc>
      </w:tr>
      <w:tr>
        <w:trPr>
          <w:trHeight w:val="71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-14,397,355.6</w:t>
            </w:r>
          </w:p>
          <w:p>
            <w:pPr>
              <w:pStyle w:val="TableParagraph"/>
              <w:spacing w:line="240" w:lineRule="auto" w:before="37"/>
              <w:ind w:left="100" w:right="0"/>
              <w:jc w:val="left"/>
              <w:rPr>
                <w:rFonts w:ascii="宋体" w:hAnsi="宋体" w:cs="宋体" w:eastAsia="宋体" w:hint="default"/>
                <w:sz w:val="21"/>
                <w:szCs w:val="21"/>
              </w:rPr>
            </w:pPr>
            <w:r>
              <w:rPr>
                <w:rFonts w:ascii="宋体"/>
                <w:w w:val="100"/>
                <w:sz w:val="21"/>
              </w:rPr>
              <w:t>0</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-23,985,448.5</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0</w:t>
            </w: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323,000,000.0</w:t>
            </w:r>
          </w:p>
          <w:p>
            <w:pPr>
              <w:pStyle w:val="TableParagraph"/>
              <w:spacing w:line="240" w:lineRule="auto" w:before="37"/>
              <w:ind w:left="100" w:right="0"/>
              <w:jc w:val="left"/>
              <w:rPr>
                <w:rFonts w:ascii="宋体" w:hAnsi="宋体" w:cs="宋体" w:eastAsia="宋体" w:hint="default"/>
                <w:sz w:val="21"/>
                <w:szCs w:val="21"/>
              </w:rPr>
            </w:pPr>
            <w:r>
              <w:rPr>
                <w:rFonts w:ascii="宋体"/>
                <w:w w:val="100"/>
                <w:sz w:val="21"/>
              </w:rPr>
              <w:t>0</w:t>
            </w: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99" w:firstLine="422"/>
              <w:jc w:val="left"/>
              <w:rPr>
                <w:rFonts w:ascii="宋体" w:hAnsi="宋体" w:cs="宋体" w:eastAsia="宋体" w:hint="default"/>
                <w:sz w:val="21"/>
                <w:szCs w:val="21"/>
              </w:rPr>
            </w:pPr>
            <w:r>
              <w:rPr>
                <w:rFonts w:ascii="宋体" w:hAnsi="宋体" w:cs="宋体" w:eastAsia="宋体" w:hint="default"/>
                <w:sz w:val="21"/>
                <w:szCs w:val="21"/>
              </w:rPr>
              <w:t>其中：子公司吸收少数股东投资收到的</w:t>
            </w:r>
            <w:r>
              <w:rPr>
                <w:rFonts w:ascii="宋体" w:hAnsi="宋体" w:cs="宋体" w:eastAsia="宋体" w:hint="default"/>
                <w:w w:val="100"/>
                <w:sz w:val="21"/>
                <w:szCs w:val="21"/>
              </w:rPr>
              <w:t> </w:t>
            </w:r>
            <w:r>
              <w:rPr>
                <w:rFonts w:ascii="宋体" w:hAnsi="宋体" w:cs="宋体" w:eastAsia="宋体" w:hint="default"/>
                <w:sz w:val="21"/>
                <w:szCs w:val="21"/>
              </w:rPr>
              <w:t>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10,000,000.00</w:t>
            </w: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7,408,459.20</w:t>
            </w:r>
          </w:p>
        </w:tc>
      </w:tr>
      <w:tr>
        <w:trPr>
          <w:trHeight w:val="716"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323,000,000.0</w:t>
            </w:r>
          </w:p>
          <w:p>
            <w:pPr>
              <w:pStyle w:val="TableParagraph"/>
              <w:spacing w:line="240" w:lineRule="auto" w:before="37"/>
              <w:ind w:left="100" w:right="0"/>
              <w:jc w:val="left"/>
              <w:rPr>
                <w:rFonts w:ascii="宋体" w:hAnsi="宋体" w:cs="宋体" w:eastAsia="宋体" w:hint="default"/>
                <w:sz w:val="21"/>
                <w:szCs w:val="21"/>
              </w:rPr>
            </w:pPr>
            <w:r>
              <w:rPr>
                <w:rFonts w:ascii="宋体"/>
                <w:w w:val="100"/>
                <w:sz w:val="21"/>
              </w:rPr>
              <w:t>0</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17,408,459.20</w:t>
            </w: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10,000,000.00</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9,900,000.00</w:t>
            </w:r>
          </w:p>
        </w:tc>
      </w:tr>
      <w:tr>
        <w:trPr>
          <w:trHeight w:val="40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分配股利、利润或偿付利息支付的现金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275,334.54</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536,700.83</w:t>
            </w:r>
          </w:p>
        </w:tc>
      </w:tr>
      <w:tr>
        <w:trPr>
          <w:trHeight w:val="71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99" w:firstLine="422"/>
              <w:jc w:val="left"/>
              <w:rPr>
                <w:rFonts w:ascii="宋体" w:hAnsi="宋体" w:cs="宋体" w:eastAsia="宋体" w:hint="default"/>
                <w:sz w:val="21"/>
                <w:szCs w:val="21"/>
              </w:rPr>
            </w:pPr>
            <w:r>
              <w:rPr>
                <w:rFonts w:ascii="宋体" w:hAnsi="宋体" w:cs="宋体" w:eastAsia="宋体" w:hint="default"/>
                <w:sz w:val="21"/>
                <w:szCs w:val="21"/>
              </w:rPr>
              <w:t>其中：子公司支付给少数股东的股利、</w:t>
            </w:r>
            <w:r>
              <w:rPr>
                <w:rFonts w:ascii="宋体" w:hAnsi="宋体" w:cs="宋体" w:eastAsia="宋体" w:hint="default"/>
                <w:w w:val="100"/>
                <w:sz w:val="21"/>
                <w:szCs w:val="21"/>
              </w:rPr>
              <w:t> </w:t>
            </w:r>
            <w:r>
              <w:rPr>
                <w:rFonts w:ascii="宋体" w:hAnsi="宋体" w:cs="宋体" w:eastAsia="宋体" w:hint="default"/>
                <w:sz w:val="21"/>
                <w:szCs w:val="21"/>
              </w:rPr>
              <w:t>利润</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6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支付其他与筹资活动有关的现金</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99"/>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z w:val="21"/>
                <w:szCs w:val="21"/>
              </w:rPr>
              <w:t>三</w:t>
            </w:r>
            <w:r>
              <w:rPr>
                <w:rFonts w:ascii="宋体" w:hAnsi="宋体" w:cs="宋体" w:eastAsia="宋体" w:hint="default"/>
                <w:spacing w:val="43"/>
                <w:sz w:val="21"/>
                <w:szCs w:val="21"/>
              </w:rPr>
              <w:t> </w:t>
            </w:r>
            <w:r>
              <w:rPr>
                <w:rFonts w:ascii="宋体" w:hAnsi="宋体" w:cs="宋体" w:eastAsia="宋体" w:hint="default"/>
                <w:sz w:val="21"/>
                <w:szCs w:val="21"/>
              </w:rPr>
              <w:t>十</w:t>
            </w:r>
            <w:r>
              <w:rPr>
                <w:rFonts w:ascii="宋体" w:hAnsi="宋体" w:cs="宋体" w:eastAsia="宋体" w:hint="default"/>
                <w:w w:val="100"/>
                <w:sz w:val="21"/>
                <w:szCs w:val="21"/>
              </w:rPr>
              <w:t> </w:t>
            </w:r>
            <w:r>
              <w:rPr>
                <w:rFonts w:ascii="宋体" w:hAnsi="宋体" w:cs="宋体" w:eastAsia="宋体" w:hint="default"/>
                <w:sz w:val="21"/>
                <w:szCs w:val="21"/>
              </w:rPr>
              <w:t>四</w:t>
            </w:r>
            <w:r>
              <w:rPr>
                <w:rFonts w:ascii="宋体" w:hAnsi="宋体" w:cs="宋体" w:eastAsia="宋体" w:hint="default"/>
                <w:sz w:val="21"/>
                <w:szCs w:val="21"/>
              </w:rPr>
              <w:t>)-3</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6,981,000.00</w:t>
            </w:r>
          </w:p>
        </w:tc>
        <w:tc>
          <w:tcPr>
            <w:tcW w:w="166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93" w:footer="1040" w:top="1560" w:bottom="1220" w:left="1580" w:right="1560"/>
        </w:sectPr>
      </w:pPr>
    </w:p>
    <w:p>
      <w:pPr>
        <w:spacing w:line="240" w:lineRule="auto" w:before="2"/>
        <w:rPr>
          <w:rFonts w:ascii="宋体" w:hAnsi="宋体" w:cs="宋体" w:eastAsia="宋体" w:hint="default"/>
          <w:b/>
          <w:bCs/>
          <w:sz w:val="3"/>
          <w:szCs w:val="3"/>
        </w:rPr>
      </w:pPr>
    </w:p>
    <w:tbl>
      <w:tblPr>
        <w:tblW w:w="0" w:type="auto"/>
        <w:jc w:val="left"/>
        <w:tblInd w:w="105" w:type="dxa"/>
        <w:tblLayout w:type="fixed"/>
        <w:tblCellMar>
          <w:top w:w="0" w:type="dxa"/>
          <w:left w:w="0" w:type="dxa"/>
          <w:bottom w:w="0" w:type="dxa"/>
          <w:right w:w="0" w:type="dxa"/>
        </w:tblCellMar>
        <w:tblLook w:val="01E0"/>
      </w:tblPr>
      <w:tblGrid>
        <w:gridCol w:w="4220"/>
        <w:gridCol w:w="994"/>
        <w:gridCol w:w="1646"/>
        <w:gridCol w:w="1669"/>
      </w:tblGrid>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17,256,334.54</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10,436,700.83</w:t>
            </w:r>
          </w:p>
        </w:tc>
      </w:tr>
      <w:tr>
        <w:trPr>
          <w:trHeight w:val="71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b/>
                <w:bCs/>
                <w:sz w:val="21"/>
                <w:szCs w:val="21"/>
              </w:rPr>
              <w:t>筹资活动产生的现金流量净额</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305,743,665.4</w:t>
            </w:r>
          </w:p>
          <w:p>
            <w:pPr>
              <w:pStyle w:val="TableParagraph"/>
              <w:spacing w:line="240" w:lineRule="auto" w:before="37"/>
              <w:ind w:left="100" w:right="0"/>
              <w:jc w:val="left"/>
              <w:rPr>
                <w:rFonts w:ascii="宋体" w:hAnsi="宋体" w:cs="宋体" w:eastAsia="宋体" w:hint="default"/>
                <w:sz w:val="21"/>
                <w:szCs w:val="21"/>
              </w:rPr>
            </w:pPr>
            <w:r>
              <w:rPr>
                <w:rFonts w:ascii="宋体"/>
                <w:w w:val="100"/>
                <w:sz w:val="21"/>
              </w:rPr>
              <w:t>6</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6,971,758.37</w:t>
            </w: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四、汇率变动对现金及现金等价物的影响</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-90,214.04</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-48,091.97</w:t>
            </w:r>
          </w:p>
        </w:tc>
      </w:tr>
      <w:tr>
        <w:trPr>
          <w:trHeight w:val="71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320,891,980.9</w:t>
            </w:r>
          </w:p>
          <w:p>
            <w:pPr>
              <w:pStyle w:val="TableParagraph"/>
              <w:spacing w:line="240" w:lineRule="auto" w:before="37"/>
              <w:ind w:left="100" w:right="0"/>
              <w:jc w:val="left"/>
              <w:rPr>
                <w:rFonts w:ascii="宋体" w:hAnsi="宋体" w:cs="宋体" w:eastAsia="宋体" w:hint="default"/>
                <w:sz w:val="21"/>
                <w:szCs w:val="21"/>
              </w:rPr>
            </w:pPr>
            <w:r>
              <w:rPr>
                <w:rFonts w:ascii="宋体"/>
                <w:w w:val="100"/>
                <w:sz w:val="21"/>
              </w:rPr>
              <w:t>1</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16,401,864.41</w:t>
            </w:r>
          </w:p>
        </w:tc>
      </w:tr>
      <w:tr>
        <w:trPr>
          <w:trHeight w:val="401"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加：年初现金及现金等价物余额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67,223,101.75</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50,821,237.34</w:t>
            </w:r>
          </w:p>
        </w:tc>
      </w:tr>
      <w:tr>
        <w:trPr>
          <w:trHeight w:val="71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b/>
                <w:bCs/>
                <w:sz w:val="21"/>
                <w:szCs w:val="21"/>
              </w:rPr>
              <w:t>六、年末现金及现金等价物余额</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388,115,082.6</w:t>
            </w:r>
          </w:p>
          <w:p>
            <w:pPr>
              <w:pStyle w:val="TableParagraph"/>
              <w:spacing w:line="240" w:lineRule="auto" w:before="37"/>
              <w:ind w:left="100" w:right="0"/>
              <w:jc w:val="left"/>
              <w:rPr>
                <w:rFonts w:ascii="宋体" w:hAnsi="宋体" w:cs="宋体" w:eastAsia="宋体" w:hint="default"/>
                <w:sz w:val="21"/>
                <w:szCs w:val="21"/>
              </w:rPr>
            </w:pPr>
            <w:r>
              <w:rPr>
                <w:rFonts w:ascii="宋体"/>
                <w:w w:val="100"/>
                <w:sz w:val="21"/>
              </w:rPr>
              <w:t>6</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67,223,101.75</w:t>
            </w:r>
          </w:p>
        </w:tc>
      </w:tr>
    </w:tbl>
    <w:p>
      <w:pPr>
        <w:pStyle w:val="BodyText"/>
        <w:spacing w:line="240" w:lineRule="auto" w:before="28"/>
        <w:ind w:left="218" w:right="228"/>
        <w:jc w:val="left"/>
      </w:pPr>
      <w:r>
        <w:rPr/>
        <w:t>后附财务报表附注为财务报表的组成部分。</w:t>
      </w:r>
    </w:p>
    <w:p>
      <w:pPr>
        <w:spacing w:line="240" w:lineRule="auto" w:before="0"/>
        <w:rPr>
          <w:rFonts w:ascii="宋体" w:hAnsi="宋体" w:cs="宋体" w:eastAsia="宋体" w:hint="default"/>
          <w:sz w:val="20"/>
          <w:szCs w:val="20"/>
        </w:rPr>
      </w:pPr>
    </w:p>
    <w:p>
      <w:pPr>
        <w:pStyle w:val="BodyText"/>
        <w:tabs>
          <w:tab w:pos="4113" w:val="left" w:leader="none"/>
          <w:tab w:pos="7904" w:val="left" w:leader="none"/>
        </w:tabs>
        <w:spacing w:line="273" w:lineRule="auto" w:before="167"/>
        <w:ind w:left="218" w:right="228"/>
        <w:jc w:val="left"/>
      </w:pPr>
      <w:r>
        <w:rPr>
          <w:spacing w:val="-1"/>
        </w:rPr>
        <w:t>企业法定代表人：</w:t>
        <w:tab/>
        <w:t>主管会计工作负责人：</w:t>
        <w:tab/>
        <w:t>会计机</w:t>
      </w:r>
      <w:r>
        <w:rPr>
          <w:spacing w:val="-102"/>
        </w:rPr>
        <w:t> </w:t>
      </w:r>
      <w:r>
        <w:rPr>
          <w:spacing w:val="-102"/>
        </w:rPr>
      </w:r>
      <w:r>
        <w:rPr/>
        <w:t>构负责人：</w:t>
      </w:r>
    </w:p>
    <w:p>
      <w:pPr>
        <w:spacing w:after="0" w:line="273" w:lineRule="auto"/>
        <w:jc w:val="left"/>
        <w:sectPr>
          <w:pgSz w:w="11910" w:h="16840"/>
          <w:pgMar w:header="893" w:footer="1040" w:top="1520" w:bottom="1220" w:left="1580" w:right="1560"/>
        </w:sectPr>
      </w:pPr>
    </w:p>
    <w:p>
      <w:pPr>
        <w:pStyle w:val="Heading3"/>
        <w:spacing w:line="307" w:lineRule="auto" w:before="28"/>
        <w:ind w:left="3108" w:right="3126"/>
        <w:jc w:val="center"/>
        <w:rPr>
          <w:b w:val="0"/>
          <w:bCs w:val="0"/>
        </w:rPr>
      </w:pPr>
      <w:r>
        <w:rPr>
          <w:spacing w:val="-1"/>
        </w:rPr>
        <w:t>上海天玑科技股份有限公司</w:t>
      </w:r>
      <w:r>
        <w:rPr>
          <w:spacing w:val="-100"/>
        </w:rPr>
        <w:t> </w:t>
      </w:r>
      <w:r>
        <w:rPr>
          <w:spacing w:val="-100"/>
        </w:rPr>
      </w:r>
      <w:r>
        <w:rPr/>
        <w:t>现金流量表</w:t>
      </w:r>
      <w:r>
        <w:rPr>
          <w:b w:val="0"/>
          <w:bCs w:val="0"/>
        </w:rPr>
      </w:r>
    </w:p>
    <w:p>
      <w:pPr>
        <w:pStyle w:val="Heading3"/>
        <w:spacing w:line="240" w:lineRule="auto" w:before="19"/>
        <w:ind w:left="3108" w:right="3126"/>
        <w:jc w:val="center"/>
        <w:rPr>
          <w:b w:val="0"/>
          <w:bCs w:val="0"/>
        </w:rPr>
      </w:pPr>
      <w:r>
        <w:rPr>
          <w:rFonts w:ascii="宋体" w:hAnsi="宋体" w:cs="宋体" w:eastAsia="宋体" w:hint="default"/>
        </w:rPr>
        <w:t>2011</w:t>
      </w:r>
      <w:r>
        <w:rPr>
          <w:rFonts w:ascii="宋体" w:hAnsi="宋体" w:cs="宋体" w:eastAsia="宋体" w:hint="default"/>
          <w:spacing w:val="-55"/>
        </w:rPr>
        <w:t> </w:t>
      </w:r>
      <w:r>
        <w:rPr/>
        <w:t>年度</w:t>
      </w:r>
      <w:r>
        <w:rPr>
          <w:b w:val="0"/>
          <w:bCs w:val="0"/>
        </w:rPr>
      </w:r>
    </w:p>
    <w:p>
      <w:pPr>
        <w:pStyle w:val="Heading3"/>
        <w:spacing w:line="240" w:lineRule="auto" w:before="78"/>
        <w:ind w:left="2353" w:right="2367"/>
        <w:jc w:val="center"/>
        <w:rPr>
          <w:b w:val="0"/>
          <w:bCs w:val="0"/>
        </w:rPr>
      </w:pPr>
      <w:r>
        <w:rPr/>
        <w:t>（除特别注明外，金额单位均为人民币元）</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3"/>
          <w:szCs w:val="13"/>
        </w:rPr>
      </w:pPr>
    </w:p>
    <w:tbl>
      <w:tblPr>
        <w:tblW w:w="0" w:type="auto"/>
        <w:jc w:val="left"/>
        <w:tblInd w:w="105" w:type="dxa"/>
        <w:tblLayout w:type="fixed"/>
        <w:tblCellMar>
          <w:top w:w="0" w:type="dxa"/>
          <w:left w:w="0" w:type="dxa"/>
          <w:bottom w:w="0" w:type="dxa"/>
          <w:right w:w="0" w:type="dxa"/>
        </w:tblCellMar>
        <w:tblLook w:val="01E0"/>
      </w:tblPr>
      <w:tblGrid>
        <w:gridCol w:w="5187"/>
        <w:gridCol w:w="1670"/>
        <w:gridCol w:w="1671"/>
      </w:tblGrid>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tabs>
                <w:tab w:pos="525" w:val="left" w:leader="none"/>
              </w:tabs>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196,227,874.2</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3</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162,669,331.3</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6</w:t>
            </w: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106,250.00</w:t>
            </w:r>
          </w:p>
        </w:tc>
      </w:tr>
      <w:tr>
        <w:trPr>
          <w:trHeight w:val="404"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5,844,171.66</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7,975,921.32</w:t>
            </w:r>
          </w:p>
        </w:tc>
      </w:tr>
      <w:tr>
        <w:trPr>
          <w:trHeight w:val="71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202,072,045.8</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9</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170,751,502.6</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8</w:t>
            </w: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66,212,641.86</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61,332,576.50</w:t>
            </w: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25" w:right="0"/>
              <w:jc w:val="left"/>
              <w:rPr>
                <w:rFonts w:ascii="宋体" w:hAnsi="宋体" w:cs="宋体" w:eastAsia="宋体" w:hint="default"/>
                <w:sz w:val="21"/>
                <w:szCs w:val="21"/>
              </w:rPr>
            </w:pPr>
            <w:r>
              <w:rPr>
                <w:rFonts w:ascii="宋体" w:hAnsi="宋体" w:cs="宋体" w:eastAsia="宋体" w:hint="default"/>
                <w:sz w:val="21"/>
                <w:szCs w:val="21"/>
              </w:rPr>
              <w:t>支付给职工以及为职工支付的现金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47,987,521.30</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33,376,012.90</w:t>
            </w: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16,087,614.34</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19,411,331.48</w:t>
            </w: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25"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26,634,265.20</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23,335,427.49</w:t>
            </w:r>
          </w:p>
        </w:tc>
      </w:tr>
      <w:tr>
        <w:trPr>
          <w:trHeight w:val="71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156,922,042.7</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0</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137,455,348.3</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7</w:t>
            </w: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45,150,003.19</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33,296,154.31</w:t>
            </w: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25"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4,693,522.37</w:t>
            </w: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取得投资收益所收到的现金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0"/>
              <w:ind w:left="103" w:right="99" w:firstLine="422"/>
              <w:jc w:val="left"/>
              <w:rPr>
                <w:rFonts w:ascii="宋体" w:hAnsi="宋体" w:cs="宋体" w:eastAsia="宋体" w:hint="default"/>
                <w:sz w:val="21"/>
                <w:szCs w:val="21"/>
              </w:rPr>
            </w:pPr>
            <w:r>
              <w:rPr>
                <w:rFonts w:ascii="宋体" w:hAnsi="宋体" w:cs="宋体" w:eastAsia="宋体" w:hint="default"/>
                <w:spacing w:val="-5"/>
                <w:sz w:val="21"/>
                <w:szCs w:val="21"/>
              </w:rPr>
              <w:t>处置固定资产、无形资产和其他长期资产收回的现</w:t>
            </w:r>
            <w:r>
              <w:rPr>
                <w:rFonts w:ascii="宋体" w:hAnsi="宋体" w:cs="宋体" w:eastAsia="宋体" w:hint="default"/>
                <w:w w:val="100"/>
                <w:sz w:val="21"/>
                <w:szCs w:val="21"/>
              </w:rPr>
              <w:t> </w:t>
            </w:r>
            <w:r>
              <w:rPr>
                <w:rFonts w:ascii="宋体" w:hAnsi="宋体" w:cs="宋体" w:eastAsia="宋体" w:hint="default"/>
                <w:sz w:val="21"/>
                <w:szCs w:val="21"/>
              </w:rPr>
              <w:t>金净额</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31,304.07</w:t>
            </w: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58"/>
              <w:jc w:val="right"/>
              <w:rPr>
                <w:rFonts w:ascii="宋体" w:hAnsi="宋体" w:cs="宋体" w:eastAsia="宋体" w:hint="default"/>
                <w:sz w:val="21"/>
                <w:szCs w:val="21"/>
              </w:rPr>
            </w:pPr>
            <w:r>
              <w:rPr>
                <w:rFonts w:ascii="宋体" w:hAnsi="宋体" w:cs="宋体" w:eastAsia="宋体" w:hint="default"/>
                <w:spacing w:val="-2"/>
                <w:sz w:val="21"/>
                <w:szCs w:val="21"/>
              </w:rPr>
              <w:t>处置子公司及其他营业单位收到的现金净额</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25"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4,724,826.44</w:t>
            </w:r>
          </w:p>
        </w:tc>
      </w:tr>
      <w:tr>
        <w:trPr>
          <w:trHeight w:val="715"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25" w:right="0"/>
              <w:jc w:val="left"/>
              <w:rPr>
                <w:rFonts w:ascii="宋体" w:hAnsi="宋体" w:cs="宋体" w:eastAsia="宋体" w:hint="default"/>
                <w:sz w:val="21"/>
                <w:szCs w:val="21"/>
              </w:rPr>
            </w:pPr>
            <w:r>
              <w:rPr>
                <w:rFonts w:ascii="宋体" w:hAnsi="宋体" w:cs="宋体" w:eastAsia="宋体" w:hint="default"/>
                <w:spacing w:val="-5"/>
                <w:sz w:val="21"/>
                <w:szCs w:val="21"/>
              </w:rPr>
              <w:t>购建固定资产、无形资产和其他长期资产支付的现</w:t>
            </w:r>
          </w:p>
          <w:p>
            <w:pPr>
              <w:pStyle w:val="TableParagraph"/>
              <w:spacing w:line="240" w:lineRule="auto" w:before="34"/>
              <w:ind w:left="103" w:right="0"/>
              <w:jc w:val="left"/>
              <w:rPr>
                <w:rFonts w:ascii="宋体" w:hAnsi="宋体" w:cs="宋体" w:eastAsia="宋体" w:hint="default"/>
                <w:sz w:val="21"/>
                <w:szCs w:val="21"/>
              </w:rPr>
            </w:pPr>
            <w:r>
              <w:rPr>
                <w:rFonts w:ascii="宋体" w:hAnsi="宋体" w:cs="宋体" w:eastAsia="宋体" w:hint="default"/>
                <w:w w:val="100"/>
                <w:sz w:val="21"/>
                <w:szCs w:val="21"/>
              </w:rPr>
              <w:t>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15,963,505.79</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24,943,085.55</w:t>
            </w: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525"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10,000,000.00</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7,357,800.00</w:t>
            </w: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58"/>
              <w:jc w:val="right"/>
              <w:rPr>
                <w:rFonts w:ascii="宋体" w:hAnsi="宋体" w:cs="宋体" w:eastAsia="宋体" w:hint="default"/>
                <w:sz w:val="21"/>
                <w:szCs w:val="21"/>
              </w:rPr>
            </w:pPr>
            <w:r>
              <w:rPr>
                <w:rFonts w:ascii="宋体" w:hAnsi="宋体" w:cs="宋体" w:eastAsia="宋体" w:hint="default"/>
                <w:spacing w:val="-2"/>
                <w:sz w:val="21"/>
                <w:szCs w:val="21"/>
              </w:rPr>
              <w:t>取得子公司及其他营业单位支付的现金净额</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25,963,505.79</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32,300,885.55</w:t>
            </w:r>
          </w:p>
        </w:tc>
      </w:tr>
      <w:tr>
        <w:trPr>
          <w:trHeight w:val="715"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-25,963,505.7</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9</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-27,576,059.1</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1</w:t>
            </w:r>
          </w:p>
        </w:tc>
      </w:tr>
    </w:tbl>
    <w:p>
      <w:pPr>
        <w:spacing w:after="0" w:line="240" w:lineRule="auto"/>
        <w:jc w:val="left"/>
        <w:rPr>
          <w:rFonts w:ascii="宋体" w:hAnsi="宋体" w:cs="宋体" w:eastAsia="宋体" w:hint="default"/>
          <w:sz w:val="21"/>
          <w:szCs w:val="21"/>
        </w:rPr>
        <w:sectPr>
          <w:pgSz w:w="11910" w:h="16840"/>
          <w:pgMar w:header="893" w:footer="1040" w:top="1520" w:bottom="1220" w:left="1580" w:right="1560"/>
        </w:sectPr>
      </w:pPr>
    </w:p>
    <w:p>
      <w:pPr>
        <w:spacing w:line="240" w:lineRule="auto" w:before="2"/>
        <w:rPr>
          <w:rFonts w:ascii="宋体" w:hAnsi="宋体" w:cs="宋体" w:eastAsia="宋体" w:hint="default"/>
          <w:b/>
          <w:bCs/>
          <w:sz w:val="3"/>
          <w:szCs w:val="3"/>
        </w:rPr>
      </w:pPr>
    </w:p>
    <w:tbl>
      <w:tblPr>
        <w:tblW w:w="0" w:type="auto"/>
        <w:jc w:val="left"/>
        <w:tblInd w:w="105" w:type="dxa"/>
        <w:tblLayout w:type="fixed"/>
        <w:tblCellMar>
          <w:top w:w="0" w:type="dxa"/>
          <w:left w:w="0" w:type="dxa"/>
          <w:bottom w:w="0" w:type="dxa"/>
          <w:right w:w="0" w:type="dxa"/>
        </w:tblCellMar>
        <w:tblLook w:val="01E0"/>
      </w:tblPr>
      <w:tblGrid>
        <w:gridCol w:w="5187"/>
        <w:gridCol w:w="1670"/>
        <w:gridCol w:w="1671"/>
      </w:tblGrid>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323,000,000.0</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0</w:t>
            </w: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10,000,000.00</w:t>
            </w: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7,408,459.20</w:t>
            </w:r>
          </w:p>
        </w:tc>
      </w:tr>
      <w:tr>
        <w:trPr>
          <w:trHeight w:val="715"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323,000,000.0</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0</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17,408,459.20</w:t>
            </w: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10,000,000.00</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9,900,000.00</w:t>
            </w: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275,334.54</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617,438.33</w:t>
            </w:r>
          </w:p>
        </w:tc>
      </w:tr>
      <w:tr>
        <w:trPr>
          <w:trHeight w:val="401"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525"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6,981,000.00</w:t>
            </w: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17,256,334.54</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10,517,438.33</w:t>
            </w:r>
          </w:p>
        </w:tc>
      </w:tr>
      <w:tr>
        <w:trPr>
          <w:trHeight w:val="71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b/>
                <w:bCs/>
                <w:sz w:val="21"/>
                <w:szCs w:val="21"/>
              </w:rPr>
              <w:t>筹资活动产生的现金流量净额</w:t>
            </w:r>
            <w:r>
              <w:rPr>
                <w:rFonts w:ascii="宋体" w:hAnsi="宋体" w:cs="宋体" w:eastAsia="宋体" w:hint="default"/>
                <w:sz w:val="21"/>
                <w:szCs w:val="21"/>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305,743,665.4</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6</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6,891,020.87</w:t>
            </w: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四、汇率变动对现金及现金等价物的影响</w:t>
            </w:r>
            <w:r>
              <w:rPr>
                <w:rFonts w:ascii="宋体" w:hAnsi="宋体" w:cs="宋体" w:eastAsia="宋体" w:hint="default"/>
                <w:sz w:val="21"/>
                <w:szCs w:val="21"/>
              </w:rPr>
            </w:r>
          </w:p>
        </w:tc>
        <w:tc>
          <w:tcPr>
            <w:tcW w:w="1670" w:type="dxa"/>
            <w:tcBorders>
              <w:top w:val="single" w:sz="4" w:space="0" w:color="000000"/>
              <w:left w:val="single" w:sz="4" w:space="0" w:color="000000"/>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324,930,162.8</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6</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12,611,116.07</w:t>
            </w:r>
          </w:p>
        </w:tc>
      </w:tr>
      <w:tr>
        <w:trPr>
          <w:trHeight w:val="40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5" w:right="0"/>
              <w:jc w:val="left"/>
              <w:rPr>
                <w:rFonts w:ascii="宋体" w:hAnsi="宋体" w:cs="宋体" w:eastAsia="宋体" w:hint="default"/>
                <w:sz w:val="21"/>
                <w:szCs w:val="21"/>
              </w:rPr>
            </w:pPr>
            <w:r>
              <w:rPr>
                <w:rFonts w:ascii="宋体" w:hAnsi="宋体" w:cs="宋体" w:eastAsia="宋体" w:hint="default"/>
                <w:sz w:val="21"/>
                <w:szCs w:val="21"/>
              </w:rPr>
              <w:t>加：年初现金及现金等价物余额</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55,245,940.53</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42,634,824.46</w:t>
            </w:r>
          </w:p>
        </w:tc>
      </w:tr>
      <w:tr>
        <w:trPr>
          <w:trHeight w:val="713" w:hRule="exact"/>
        </w:trPr>
        <w:tc>
          <w:tcPr>
            <w:tcW w:w="5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b/>
                <w:bCs/>
                <w:sz w:val="21"/>
                <w:szCs w:val="21"/>
              </w:rPr>
              <w:t>六、年末现金及现金等价物余额</w:t>
            </w:r>
            <w:r>
              <w:rPr>
                <w:rFonts w:ascii="宋体" w:hAnsi="宋体" w:cs="宋体" w:eastAsia="宋体" w:hint="default"/>
                <w:sz w:val="21"/>
                <w:szCs w:val="21"/>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380,176,103.3</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9</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55,245,940.53</w:t>
            </w:r>
          </w:p>
        </w:tc>
      </w:tr>
    </w:tbl>
    <w:p>
      <w:pPr>
        <w:spacing w:line="240" w:lineRule="auto" w:before="5"/>
        <w:rPr>
          <w:rFonts w:ascii="宋体" w:hAnsi="宋体" w:cs="宋体" w:eastAsia="宋体" w:hint="default"/>
          <w:b/>
          <w:bCs/>
          <w:sz w:val="26"/>
          <w:szCs w:val="26"/>
        </w:rPr>
      </w:pPr>
    </w:p>
    <w:p>
      <w:pPr>
        <w:pStyle w:val="BodyText"/>
        <w:spacing w:line="240" w:lineRule="auto" w:before="36"/>
        <w:ind w:left="218" w:right="228"/>
        <w:jc w:val="left"/>
      </w:pPr>
      <w:r>
        <w:rPr/>
        <w:t>后附财务报表附注为财务报表的组成部分。</w:t>
      </w:r>
    </w:p>
    <w:p>
      <w:pPr>
        <w:spacing w:line="240" w:lineRule="auto" w:before="0"/>
        <w:rPr>
          <w:rFonts w:ascii="宋体" w:hAnsi="宋体" w:cs="宋体" w:eastAsia="宋体" w:hint="default"/>
          <w:sz w:val="20"/>
          <w:szCs w:val="20"/>
        </w:rPr>
      </w:pPr>
    </w:p>
    <w:p>
      <w:pPr>
        <w:pStyle w:val="BodyText"/>
        <w:tabs>
          <w:tab w:pos="4008" w:val="left" w:leader="none"/>
          <w:tab w:pos="7692" w:val="left" w:leader="none"/>
        </w:tabs>
        <w:spacing w:line="273" w:lineRule="auto" w:before="166"/>
        <w:ind w:left="218" w:right="229"/>
        <w:jc w:val="left"/>
      </w:pPr>
      <w:r>
        <w:rPr>
          <w:spacing w:val="-1"/>
        </w:rPr>
        <w:t>企业法定代表人：</w:t>
        <w:tab/>
        <w:t>主管会计工作负责人：</w:t>
        <w:tab/>
        <w:t>会计机构</w:t>
      </w:r>
      <w:r>
        <w:rPr>
          <w:spacing w:val="-100"/>
        </w:rPr>
        <w:t> </w:t>
      </w:r>
      <w:r>
        <w:rPr>
          <w:spacing w:val="-100"/>
        </w:rPr>
      </w:r>
      <w:r>
        <w:rPr/>
        <w:t>负责人：</w:t>
      </w:r>
    </w:p>
    <w:p>
      <w:pPr>
        <w:spacing w:after="0" w:line="273" w:lineRule="auto"/>
        <w:jc w:val="left"/>
        <w:sectPr>
          <w:pgSz w:w="11910" w:h="16840"/>
          <w:pgMar w:header="893" w:footer="1040" w:top="1520" w:bottom="1220" w:left="1580" w:right="1560"/>
        </w:sectPr>
      </w:pPr>
    </w:p>
    <w:p>
      <w:pPr>
        <w:spacing w:line="240" w:lineRule="auto" w:before="12"/>
        <w:rPr>
          <w:rFonts w:ascii="宋体" w:hAnsi="宋体" w:cs="宋体" w:eastAsia="宋体" w:hint="default"/>
          <w:sz w:val="2"/>
          <w:szCs w:val="2"/>
        </w:rPr>
      </w:pPr>
    </w:p>
    <w:p>
      <w:pPr>
        <w:spacing w:line="20" w:lineRule="exact"/>
        <w:ind w:left="524" w:right="0" w:firstLine="0"/>
        <w:rPr>
          <w:rFonts w:ascii="宋体" w:hAnsi="宋体" w:cs="宋体" w:eastAsia="宋体" w:hint="default"/>
          <w:sz w:val="2"/>
          <w:szCs w:val="2"/>
        </w:rPr>
      </w:pPr>
      <w:r>
        <w:rPr>
          <w:rFonts w:ascii="宋体" w:hAnsi="宋体" w:cs="宋体" w:eastAsia="宋体" w:hint="default"/>
          <w:sz w:val="2"/>
          <w:szCs w:val="2"/>
        </w:rPr>
        <w:pict>
          <v:group style="width:683.65pt;height:.75pt;mso-position-horizontal-relative:char;mso-position-vertical-relative:line" coordorigin="0,0" coordsize="13673,15">
            <v:group style="position:absolute;left:7;top:7;width:13658;height:2" coordorigin="7,7" coordsize="13658,2">
              <v:shape style="position:absolute;left:7;top:7;width:13658;height:2" coordorigin="7,7" coordsize="13658,0" path="m7,7l13665,7e" filled="false" stroked="true" strokeweight=".72pt" strokecolor="#000000">
                <v:path arrowok="t"/>
              </v:shape>
            </v:group>
          </v:group>
        </w:pict>
      </w:r>
      <w:r>
        <w:rPr>
          <w:rFonts w:ascii="宋体" w:hAnsi="宋体" w:cs="宋体" w:eastAsia="宋体" w:hint="default"/>
          <w:sz w:val="2"/>
          <w:szCs w:val="2"/>
        </w:rPr>
      </w:r>
    </w:p>
    <w:p>
      <w:pPr>
        <w:pStyle w:val="Heading3"/>
        <w:spacing w:line="307" w:lineRule="auto" w:before="22"/>
        <w:ind w:left="6275" w:right="6631"/>
        <w:jc w:val="center"/>
        <w:rPr>
          <w:b w:val="0"/>
          <w:bCs w:val="0"/>
        </w:rPr>
      </w:pPr>
      <w:r>
        <w:rPr>
          <w:spacing w:val="-1"/>
        </w:rPr>
        <w:t>上海天玑科技股份有限公司</w:t>
      </w:r>
      <w:r>
        <w:rPr>
          <w:spacing w:val="-99"/>
        </w:rPr>
        <w:t> </w:t>
      </w:r>
      <w:r>
        <w:rPr>
          <w:spacing w:val="-99"/>
        </w:rPr>
      </w:r>
      <w:r>
        <w:rPr/>
        <w:t>合并所有者权益变动表</w:t>
      </w:r>
      <w:r>
        <w:rPr>
          <w:w w:val="100"/>
        </w:rPr>
        <w:t> </w:t>
      </w:r>
      <w:r>
        <w:rPr>
          <w:rFonts w:ascii="宋体" w:hAnsi="宋体" w:cs="宋体" w:eastAsia="宋体" w:hint="default"/>
        </w:rPr>
        <w:t>2011</w:t>
      </w:r>
      <w:r>
        <w:rPr>
          <w:rFonts w:ascii="宋体" w:hAnsi="宋体" w:cs="宋体" w:eastAsia="宋体" w:hint="default"/>
          <w:spacing w:val="-55"/>
        </w:rPr>
        <w:t> </w:t>
      </w:r>
      <w:r>
        <w:rPr/>
        <w:t>年度</w:t>
      </w:r>
      <w:r>
        <w:rPr>
          <w:b w:val="0"/>
          <w:bCs w:val="0"/>
        </w:rPr>
      </w:r>
    </w:p>
    <w:p>
      <w:pPr>
        <w:pStyle w:val="Heading3"/>
        <w:spacing w:line="240" w:lineRule="auto" w:before="19"/>
        <w:ind w:left="5518" w:right="5873"/>
        <w:jc w:val="center"/>
        <w:rPr>
          <w:b w:val="0"/>
          <w:bCs w:val="0"/>
        </w:rPr>
      </w:pPr>
      <w:r>
        <w:rPr/>
        <w:t>（除特别注明外，金额单位均为人民币元）</w:t>
      </w:r>
      <w:r>
        <w:rPr>
          <w:b w:val="0"/>
          <w:bCs w:val="0"/>
        </w:rPr>
      </w:r>
    </w:p>
    <w:p>
      <w:pPr>
        <w:spacing w:line="240" w:lineRule="auto" w:before="10"/>
        <w:rPr>
          <w:rFonts w:ascii="宋体" w:hAnsi="宋体" w:cs="宋体" w:eastAsia="宋体" w:hint="default"/>
          <w:b/>
          <w:bCs/>
          <w:sz w:val="6"/>
          <w:szCs w:val="6"/>
        </w:rPr>
      </w:pPr>
    </w:p>
    <w:tbl>
      <w:tblPr>
        <w:tblW w:w="0" w:type="auto"/>
        <w:jc w:val="left"/>
        <w:tblInd w:w="118" w:type="dxa"/>
        <w:tblLayout w:type="fixed"/>
        <w:tblCellMar>
          <w:top w:w="0" w:type="dxa"/>
          <w:left w:w="0" w:type="dxa"/>
          <w:bottom w:w="0" w:type="dxa"/>
          <w:right w:w="0" w:type="dxa"/>
        </w:tblCellMar>
        <w:tblLook w:val="01E0"/>
      </w:tblPr>
      <w:tblGrid>
        <w:gridCol w:w="3060"/>
        <w:gridCol w:w="1260"/>
        <w:gridCol w:w="1261"/>
        <w:gridCol w:w="900"/>
        <w:gridCol w:w="1080"/>
        <w:gridCol w:w="1260"/>
        <w:gridCol w:w="1080"/>
        <w:gridCol w:w="1440"/>
        <w:gridCol w:w="1081"/>
        <w:gridCol w:w="1296"/>
        <w:gridCol w:w="1476"/>
      </w:tblGrid>
      <w:tr>
        <w:trPr>
          <w:trHeight w:val="403" w:hRule="exact"/>
        </w:trPr>
        <w:tc>
          <w:tcPr>
            <w:tcW w:w="30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7"/>
                <w:szCs w:val="27"/>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2"/>
                <w:sz w:val="21"/>
                <w:szCs w:val="21"/>
              </w:rPr>
              <w:t> </w:t>
            </w:r>
            <w:r>
              <w:rPr>
                <w:rFonts w:ascii="宋体" w:hAnsi="宋体" w:cs="宋体" w:eastAsia="宋体" w:hint="default"/>
                <w:sz w:val="21"/>
                <w:szCs w:val="21"/>
              </w:rPr>
              <w:t>目</w:t>
            </w:r>
          </w:p>
        </w:tc>
        <w:tc>
          <w:tcPr>
            <w:tcW w:w="12134"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 w:right="0"/>
              <w:jc w:val="left"/>
              <w:rPr>
                <w:rFonts w:ascii="宋体" w:hAnsi="宋体" w:cs="宋体" w:eastAsia="宋体" w:hint="default"/>
                <w:sz w:val="21"/>
                <w:szCs w:val="21"/>
              </w:rPr>
            </w:pPr>
            <w:r>
              <w:rPr>
                <w:rFonts w:ascii="宋体" w:hAnsi="宋体" w:cs="宋体" w:eastAsia="宋体" w:hint="default"/>
                <w:sz w:val="21"/>
                <w:szCs w:val="21"/>
              </w:rPr>
              <w:t>本年金额</w:t>
            </w:r>
          </w:p>
        </w:tc>
      </w:tr>
      <w:tr>
        <w:trPr>
          <w:trHeight w:val="401" w:hRule="exact"/>
        </w:trPr>
        <w:tc>
          <w:tcPr>
            <w:tcW w:w="3060" w:type="dxa"/>
            <w:vMerge/>
            <w:tcBorders>
              <w:left w:val="single" w:sz="4" w:space="0" w:color="000000"/>
              <w:right w:val="single" w:sz="4" w:space="0" w:color="000000"/>
            </w:tcBorders>
          </w:tcPr>
          <w:p>
            <w:pPr/>
          </w:p>
        </w:tc>
        <w:tc>
          <w:tcPr>
            <w:tcW w:w="9362"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12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1"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4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71" w:lineRule="auto" w:before="170"/>
              <w:ind w:left="-1" w:right="-2"/>
              <w:jc w:val="left"/>
              <w:rPr>
                <w:rFonts w:ascii="宋体" w:hAnsi="宋体" w:cs="宋体" w:eastAsia="宋体" w:hint="default"/>
                <w:sz w:val="21"/>
                <w:szCs w:val="21"/>
              </w:rPr>
            </w:pPr>
            <w:r>
              <w:rPr>
                <w:rFonts w:ascii="宋体" w:hAnsi="宋体" w:cs="宋体" w:eastAsia="宋体" w:hint="default"/>
                <w:sz w:val="21"/>
                <w:szCs w:val="21"/>
              </w:rPr>
              <w:t>所</w:t>
            </w:r>
            <w:r>
              <w:rPr>
                <w:rFonts w:ascii="宋体" w:hAnsi="宋体" w:cs="宋体" w:eastAsia="宋体" w:hint="default"/>
                <w:spacing w:val="-64"/>
                <w:sz w:val="21"/>
                <w:szCs w:val="21"/>
              </w:rPr>
              <w:t> </w:t>
            </w:r>
            <w:r>
              <w:rPr>
                <w:rFonts w:ascii="宋体" w:hAnsi="宋体" w:cs="宋体" w:eastAsia="宋体" w:hint="default"/>
                <w:sz w:val="21"/>
                <w:szCs w:val="21"/>
              </w:rPr>
              <w:t>有</w:t>
            </w:r>
            <w:r>
              <w:rPr>
                <w:rFonts w:ascii="宋体" w:hAnsi="宋体" w:cs="宋体" w:eastAsia="宋体" w:hint="default"/>
                <w:spacing w:val="-64"/>
                <w:sz w:val="21"/>
                <w:szCs w:val="21"/>
              </w:rPr>
              <w:t> </w:t>
            </w:r>
            <w:r>
              <w:rPr>
                <w:rFonts w:ascii="宋体" w:hAnsi="宋体" w:cs="宋体" w:eastAsia="宋体" w:hint="default"/>
                <w:sz w:val="21"/>
                <w:szCs w:val="21"/>
              </w:rPr>
              <w:t>者</w:t>
            </w:r>
            <w:r>
              <w:rPr>
                <w:rFonts w:ascii="宋体" w:hAnsi="宋体" w:cs="宋体" w:eastAsia="宋体" w:hint="default"/>
                <w:spacing w:val="-64"/>
                <w:sz w:val="21"/>
                <w:szCs w:val="21"/>
              </w:rPr>
              <w:t> </w:t>
            </w:r>
            <w:r>
              <w:rPr>
                <w:rFonts w:ascii="宋体" w:hAnsi="宋体" w:cs="宋体" w:eastAsia="宋体" w:hint="default"/>
                <w:sz w:val="21"/>
                <w:szCs w:val="21"/>
              </w:rPr>
              <w:t>权</w:t>
            </w:r>
            <w:r>
              <w:rPr>
                <w:rFonts w:ascii="宋体" w:hAnsi="宋体" w:cs="宋体" w:eastAsia="宋体" w:hint="default"/>
                <w:spacing w:val="-66"/>
                <w:sz w:val="21"/>
                <w:szCs w:val="21"/>
              </w:rPr>
              <w:t> </w:t>
            </w:r>
            <w:r>
              <w:rPr>
                <w:rFonts w:ascii="宋体" w:hAnsi="宋体" w:cs="宋体" w:eastAsia="宋体" w:hint="default"/>
                <w:sz w:val="21"/>
                <w:szCs w:val="21"/>
              </w:rPr>
              <w:t>益</w:t>
            </w:r>
            <w:r>
              <w:rPr>
                <w:rFonts w:ascii="宋体" w:hAnsi="宋体" w:cs="宋体" w:eastAsia="宋体" w:hint="default"/>
                <w:spacing w:val="-64"/>
                <w:sz w:val="21"/>
                <w:szCs w:val="21"/>
              </w:rPr>
              <w:t> </w:t>
            </w:r>
            <w:r>
              <w:rPr>
                <w:rFonts w:ascii="宋体" w:hAnsi="宋体" w:cs="宋体" w:eastAsia="宋体" w:hint="default"/>
                <w:sz w:val="21"/>
                <w:szCs w:val="21"/>
              </w:rPr>
              <w:t>合</w:t>
            </w:r>
            <w:r>
              <w:rPr>
                <w:rFonts w:ascii="宋体" w:hAnsi="宋体" w:cs="宋体" w:eastAsia="宋体" w:hint="default"/>
                <w:w w:val="100"/>
                <w:sz w:val="21"/>
                <w:szCs w:val="21"/>
              </w:rPr>
              <w:t> </w:t>
            </w:r>
            <w:r>
              <w:rPr>
                <w:rFonts w:ascii="宋体" w:hAnsi="宋体" w:cs="宋体" w:eastAsia="宋体" w:hint="default"/>
                <w:sz w:val="21"/>
                <w:szCs w:val="21"/>
              </w:rPr>
              <w:t>计</w:t>
            </w:r>
          </w:p>
        </w:tc>
      </w:tr>
      <w:tr>
        <w:trPr>
          <w:trHeight w:val="716" w:hRule="exact"/>
        </w:trPr>
        <w:tc>
          <w:tcPr>
            <w:tcW w:w="3060"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1"/>
              <w:ind w:left="-1" w:right="-3"/>
              <w:jc w:val="left"/>
              <w:rPr>
                <w:rFonts w:ascii="宋体" w:hAnsi="宋体" w:cs="宋体" w:eastAsia="宋体" w:hint="default"/>
                <w:sz w:val="21"/>
                <w:szCs w:val="21"/>
              </w:rPr>
            </w:pPr>
            <w:r>
              <w:rPr>
                <w:rFonts w:ascii="宋体" w:hAnsi="宋体" w:cs="宋体" w:eastAsia="宋体" w:hint="default"/>
                <w:spacing w:val="13"/>
                <w:sz w:val="21"/>
                <w:szCs w:val="21"/>
              </w:rPr>
              <w:t>实收资本</w:t>
            </w:r>
            <w:r>
              <w:rPr>
                <w:rFonts w:ascii="宋体" w:hAnsi="宋体" w:cs="宋体" w:eastAsia="宋体" w:hint="default"/>
                <w:spacing w:val="13"/>
                <w:sz w:val="21"/>
                <w:szCs w:val="21"/>
              </w:rPr>
              <w:t>(</w:t>
            </w:r>
            <w:r>
              <w:rPr>
                <w:rFonts w:ascii="宋体" w:hAnsi="宋体" w:cs="宋体" w:eastAsia="宋体" w:hint="default"/>
                <w:spacing w:val="-79"/>
                <w:sz w:val="21"/>
                <w:szCs w:val="21"/>
              </w:rPr>
              <w:t> </w:t>
            </w:r>
            <w:r>
              <w:rPr>
                <w:rFonts w:ascii="宋体" w:hAnsi="宋体" w:cs="宋体" w:eastAsia="宋体" w:hint="default"/>
                <w:sz w:val="21"/>
                <w:szCs w:val="21"/>
              </w:rPr>
              <w:t>或</w:t>
            </w:r>
            <w:r>
              <w:rPr>
                <w:rFonts w:ascii="宋体" w:hAnsi="宋体" w:cs="宋体" w:eastAsia="宋体" w:hint="default"/>
                <w:spacing w:val="-101"/>
                <w:sz w:val="21"/>
                <w:szCs w:val="21"/>
              </w:rPr>
              <w:t> </w:t>
            </w:r>
            <w:r>
              <w:rPr>
                <w:rFonts w:ascii="宋体" w:hAnsi="宋体" w:cs="宋体" w:eastAsia="宋体" w:hint="default"/>
                <w:sz w:val="21"/>
                <w:szCs w:val="21"/>
              </w:rPr>
              <w:t>股本</w:t>
            </w:r>
            <w:r>
              <w:rPr>
                <w:rFonts w:ascii="宋体" w:hAnsi="宋体" w:cs="宋体" w:eastAsia="宋体" w:hint="default"/>
                <w:sz w:val="21"/>
                <w:szCs w:val="21"/>
              </w:rPr>
              <w:t>)</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1"/>
              <w:ind w:right="-2"/>
              <w:jc w:val="left"/>
              <w:rPr>
                <w:rFonts w:ascii="宋体" w:hAnsi="宋体" w:cs="宋体" w:eastAsia="宋体" w:hint="default"/>
                <w:sz w:val="21"/>
                <w:szCs w:val="21"/>
              </w:rPr>
            </w:pPr>
            <w:r>
              <w:rPr>
                <w:rFonts w:ascii="宋体" w:hAnsi="宋体" w:cs="宋体" w:eastAsia="宋体" w:hint="default"/>
                <w:spacing w:val="10"/>
                <w:sz w:val="21"/>
                <w:szCs w:val="21"/>
              </w:rPr>
              <w:t>减：库存</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1"/>
              <w:ind w:left="-1" w:right="-2"/>
              <w:jc w:val="left"/>
              <w:rPr>
                <w:rFonts w:ascii="宋体" w:hAnsi="宋体" w:cs="宋体" w:eastAsia="宋体" w:hint="default"/>
                <w:sz w:val="21"/>
                <w:szCs w:val="21"/>
              </w:rPr>
            </w:pPr>
            <w:r>
              <w:rPr>
                <w:rFonts w:ascii="宋体" w:hAnsi="宋体" w:cs="宋体" w:eastAsia="宋体" w:hint="default"/>
                <w:spacing w:val="2"/>
                <w:sz w:val="21"/>
                <w:szCs w:val="21"/>
              </w:rPr>
              <w:t>一般风险准</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296" w:type="dxa"/>
            <w:vMerge/>
            <w:tcBorders>
              <w:left w:val="single" w:sz="4" w:space="0" w:color="000000"/>
              <w:bottom w:val="single" w:sz="4" w:space="0" w:color="000000"/>
              <w:right w:val="single" w:sz="4" w:space="0" w:color="000000"/>
            </w:tcBorders>
          </w:tcPr>
          <w:p>
            <w:pPr/>
          </w:p>
        </w:tc>
        <w:tc>
          <w:tcPr>
            <w:tcW w:w="1476" w:type="dxa"/>
            <w:vMerge/>
            <w:tcBorders>
              <w:left w:val="single" w:sz="4" w:space="0" w:color="000000"/>
              <w:bottom w:val="single" w:sz="4" w:space="0" w:color="000000"/>
              <w:right w:val="single" w:sz="4" w:space="0" w:color="000000"/>
            </w:tcBorders>
          </w:tcPr>
          <w:p>
            <w:pPr/>
          </w:p>
        </w:tc>
      </w:tr>
      <w:tr>
        <w:trPr>
          <w:trHeight w:val="71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50,000,000.</w:t>
            </w:r>
          </w:p>
          <w:p>
            <w:pPr>
              <w:pStyle w:val="TableParagraph"/>
              <w:spacing w:line="240" w:lineRule="auto" w:before="37"/>
              <w:ind w:left="-1" w:right="0"/>
              <w:jc w:val="left"/>
              <w:rPr>
                <w:rFonts w:ascii="宋体" w:hAnsi="宋体" w:cs="宋体" w:eastAsia="宋体" w:hint="default"/>
                <w:sz w:val="21"/>
                <w:szCs w:val="21"/>
              </w:rPr>
            </w:pPr>
            <w:r>
              <w:rPr>
                <w:rFonts w:ascii="宋体"/>
                <w:sz w:val="21"/>
              </w:rPr>
              <w:t>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left"/>
              <w:rPr>
                <w:rFonts w:ascii="宋体" w:hAnsi="宋体" w:cs="宋体" w:eastAsia="宋体" w:hint="default"/>
                <w:sz w:val="21"/>
                <w:szCs w:val="21"/>
              </w:rPr>
            </w:pPr>
            <w:r>
              <w:rPr>
                <w:rFonts w:ascii="宋体"/>
                <w:sz w:val="21"/>
              </w:rPr>
              <w:t>756,347.05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6,879,176.2</w:t>
            </w:r>
          </w:p>
          <w:p>
            <w:pPr>
              <w:pStyle w:val="TableParagraph"/>
              <w:spacing w:line="240" w:lineRule="auto" w:before="37"/>
              <w:ind w:right="0"/>
              <w:jc w:val="left"/>
              <w:rPr>
                <w:rFonts w:ascii="宋体" w:hAnsi="宋体" w:cs="宋体" w:eastAsia="宋体" w:hint="default"/>
                <w:sz w:val="21"/>
                <w:szCs w:val="21"/>
              </w:rPr>
            </w:pPr>
            <w:r>
              <w:rPr>
                <w:rFonts w:ascii="宋体"/>
                <w:w w:val="100"/>
                <w:sz w:val="21"/>
              </w:rPr>
              <w:t>7</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57,913,329.88</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-54,635.11</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115,494,218.0</w:t>
            </w:r>
          </w:p>
          <w:p>
            <w:pPr>
              <w:pStyle w:val="TableParagraph"/>
              <w:spacing w:line="240" w:lineRule="auto" w:before="37"/>
              <w:ind w:left="-1" w:right="0"/>
              <w:jc w:val="left"/>
              <w:rPr>
                <w:rFonts w:ascii="宋体" w:hAnsi="宋体" w:cs="宋体" w:eastAsia="宋体" w:hint="default"/>
                <w:sz w:val="21"/>
                <w:szCs w:val="21"/>
              </w:rPr>
            </w:pPr>
            <w:r>
              <w:rPr>
                <w:rFonts w:ascii="宋体"/>
                <w:w w:val="100"/>
                <w:sz w:val="21"/>
              </w:rPr>
              <w:t>9</w:t>
            </w: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1" w:right="0"/>
              <w:jc w:val="left"/>
              <w:rPr>
                <w:rFonts w:ascii="宋体" w:hAnsi="宋体" w:cs="宋体" w:eastAsia="宋体" w:hint="default"/>
                <w:sz w:val="21"/>
                <w:szCs w:val="21"/>
              </w:rPr>
            </w:pPr>
            <w:r>
              <w:rPr>
                <w:rFonts w:ascii="宋体" w:hAnsi="宋体" w:cs="宋体" w:eastAsia="宋体" w:hint="default"/>
                <w:sz w:val="21"/>
                <w:szCs w:val="21"/>
              </w:rPr>
              <w:t>加：会计政策变更</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31" w:right="0"/>
              <w:jc w:val="left"/>
              <w:rPr>
                <w:rFonts w:ascii="宋体" w:hAnsi="宋体" w:cs="宋体" w:eastAsia="宋体" w:hint="default"/>
                <w:sz w:val="21"/>
                <w:szCs w:val="21"/>
              </w:rPr>
            </w:pPr>
            <w:r>
              <w:rPr>
                <w:rFonts w:ascii="宋体" w:hAnsi="宋体" w:cs="宋体" w:eastAsia="宋体" w:hint="default"/>
                <w:sz w:val="21"/>
                <w:szCs w:val="21"/>
              </w:rPr>
              <w:t>前期差错更正</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3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50,000,000.</w:t>
            </w:r>
          </w:p>
          <w:p>
            <w:pPr>
              <w:pStyle w:val="TableParagraph"/>
              <w:spacing w:line="240" w:lineRule="auto" w:before="37"/>
              <w:ind w:left="-1" w:right="0"/>
              <w:jc w:val="left"/>
              <w:rPr>
                <w:rFonts w:ascii="宋体" w:hAnsi="宋体" w:cs="宋体" w:eastAsia="宋体" w:hint="default"/>
                <w:sz w:val="21"/>
                <w:szCs w:val="21"/>
              </w:rPr>
            </w:pPr>
            <w:r>
              <w:rPr>
                <w:rFonts w:ascii="宋体"/>
                <w:sz w:val="21"/>
              </w:rPr>
              <w:t>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left"/>
              <w:rPr>
                <w:rFonts w:ascii="宋体" w:hAnsi="宋体" w:cs="宋体" w:eastAsia="宋体" w:hint="default"/>
                <w:sz w:val="21"/>
                <w:szCs w:val="21"/>
              </w:rPr>
            </w:pPr>
            <w:r>
              <w:rPr>
                <w:rFonts w:ascii="宋体"/>
                <w:sz w:val="21"/>
              </w:rPr>
              <w:t>756,347.05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6,879,176.2</w:t>
            </w:r>
          </w:p>
          <w:p>
            <w:pPr>
              <w:pStyle w:val="TableParagraph"/>
              <w:spacing w:line="240" w:lineRule="auto" w:before="37"/>
              <w:ind w:right="0"/>
              <w:jc w:val="left"/>
              <w:rPr>
                <w:rFonts w:ascii="宋体" w:hAnsi="宋体" w:cs="宋体" w:eastAsia="宋体" w:hint="default"/>
                <w:sz w:val="21"/>
                <w:szCs w:val="21"/>
              </w:rPr>
            </w:pPr>
            <w:r>
              <w:rPr>
                <w:rFonts w:ascii="宋体"/>
                <w:w w:val="100"/>
                <w:sz w:val="21"/>
              </w:rPr>
              <w:t>7</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57,913,329.88</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-54,635.11</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115,494,218.0</w:t>
            </w:r>
          </w:p>
          <w:p>
            <w:pPr>
              <w:pStyle w:val="TableParagraph"/>
              <w:spacing w:line="240" w:lineRule="auto" w:before="37"/>
              <w:ind w:left="-1" w:right="0"/>
              <w:jc w:val="left"/>
              <w:rPr>
                <w:rFonts w:ascii="宋体" w:hAnsi="宋体" w:cs="宋体" w:eastAsia="宋体" w:hint="default"/>
                <w:sz w:val="21"/>
                <w:szCs w:val="21"/>
              </w:rPr>
            </w:pPr>
            <w:r>
              <w:rPr>
                <w:rFonts w:ascii="宋体"/>
                <w:w w:val="100"/>
                <w:sz w:val="21"/>
              </w:rPr>
              <w:t>9</w:t>
            </w:r>
          </w:p>
        </w:tc>
      </w:tr>
      <w:tr>
        <w:trPr>
          <w:trHeight w:val="71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right="-2"/>
              <w:jc w:val="left"/>
              <w:rPr>
                <w:rFonts w:ascii="宋体" w:hAnsi="宋体" w:cs="宋体" w:eastAsia="宋体" w:hint="default"/>
                <w:sz w:val="21"/>
                <w:szCs w:val="21"/>
              </w:rPr>
            </w:pPr>
            <w:r>
              <w:rPr>
                <w:rFonts w:ascii="宋体" w:hAnsi="宋体" w:cs="宋体" w:eastAsia="宋体" w:hint="default"/>
                <w:spacing w:val="5"/>
                <w:sz w:val="21"/>
                <w:szCs w:val="21"/>
              </w:rPr>
              <w:t>三、本年增减变动金额（减少以</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”号填列）</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17,000,000.</w:t>
            </w:r>
          </w:p>
          <w:p>
            <w:pPr>
              <w:pStyle w:val="TableParagraph"/>
              <w:spacing w:line="240" w:lineRule="auto" w:before="37"/>
              <w:ind w:left="-1" w:right="0"/>
              <w:jc w:val="left"/>
              <w:rPr>
                <w:rFonts w:ascii="宋体" w:hAnsi="宋体" w:cs="宋体" w:eastAsia="宋体" w:hint="default"/>
                <w:sz w:val="21"/>
                <w:szCs w:val="21"/>
              </w:rPr>
            </w:pPr>
            <w:r>
              <w:rPr>
                <w:rFonts w:ascii="宋体"/>
                <w:sz w:val="21"/>
              </w:rPr>
              <w:t>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299,019,000</w:t>
            </w:r>
          </w:p>
          <w:p>
            <w:pPr>
              <w:pStyle w:val="TableParagraph"/>
              <w:spacing w:line="240" w:lineRule="auto" w:before="37"/>
              <w:ind w:left="-1" w:right="0"/>
              <w:jc w:val="left"/>
              <w:rPr>
                <w:rFonts w:ascii="宋体" w:hAnsi="宋体" w:cs="宋体" w:eastAsia="宋体" w:hint="default"/>
                <w:sz w:val="21"/>
                <w:szCs w:val="21"/>
              </w:rPr>
            </w:pPr>
            <w:r>
              <w:rPr>
                <w:rFonts w:ascii="宋体"/>
                <w:sz w:val="21"/>
              </w:rPr>
              <w:t>.00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5,634,598.3</w:t>
            </w:r>
          </w:p>
          <w:p>
            <w:pPr>
              <w:pStyle w:val="TableParagraph"/>
              <w:spacing w:line="240" w:lineRule="auto" w:before="37"/>
              <w:ind w:right="0"/>
              <w:jc w:val="left"/>
              <w:rPr>
                <w:rFonts w:ascii="宋体" w:hAnsi="宋体" w:cs="宋体" w:eastAsia="宋体" w:hint="default"/>
                <w:sz w:val="21"/>
                <w:szCs w:val="21"/>
              </w:rPr>
            </w:pPr>
            <w:r>
              <w:rPr>
                <w:rFonts w:ascii="宋体"/>
                <w:w w:val="100"/>
                <w:sz w:val="21"/>
              </w:rPr>
              <w:t>3</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47,830,179.49</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-95,441.83</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369,388,335.9</w:t>
            </w:r>
          </w:p>
          <w:p>
            <w:pPr>
              <w:pStyle w:val="TableParagraph"/>
              <w:spacing w:line="240" w:lineRule="auto" w:before="37"/>
              <w:ind w:left="-1" w:right="0"/>
              <w:jc w:val="left"/>
              <w:rPr>
                <w:rFonts w:ascii="宋体" w:hAnsi="宋体" w:cs="宋体" w:eastAsia="宋体" w:hint="default"/>
                <w:sz w:val="21"/>
                <w:szCs w:val="21"/>
              </w:rPr>
            </w:pPr>
            <w:r>
              <w:rPr>
                <w:rFonts w:ascii="宋体"/>
                <w:w w:val="100"/>
                <w:sz w:val="21"/>
              </w:rPr>
              <w:t>9</w:t>
            </w: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53,464,777.82</w:t>
            </w: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53,464,777.82</w:t>
            </w: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（二）其他综合收益</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-95,441.83</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-95,441.83</w:t>
            </w: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5" w:right="0"/>
              <w:jc w:val="left"/>
              <w:rPr>
                <w:rFonts w:ascii="宋体" w:hAnsi="宋体" w:cs="宋体" w:eastAsia="宋体" w:hint="default"/>
                <w:sz w:val="21"/>
                <w:szCs w:val="21"/>
              </w:rPr>
            </w:pPr>
            <w:r>
              <w:rPr>
                <w:rFonts w:ascii="宋体" w:hAnsi="宋体" w:cs="宋体" w:eastAsia="宋体" w:hint="default"/>
                <w:sz w:val="21"/>
                <w:szCs w:val="21"/>
              </w:rPr>
              <w:t>上述（一）和（二）小计</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left"/>
              <w:rPr>
                <w:rFonts w:ascii="宋体" w:hAnsi="宋体" w:cs="宋体" w:eastAsia="宋体" w:hint="default"/>
                <w:sz w:val="21"/>
                <w:szCs w:val="21"/>
              </w:rPr>
            </w:pPr>
            <w:r>
              <w:rPr>
                <w:rFonts w:ascii="宋体"/>
                <w:sz w:val="21"/>
              </w:rPr>
              <w:t>53,464,777.82</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left"/>
              <w:rPr>
                <w:rFonts w:ascii="宋体" w:hAnsi="宋体" w:cs="宋体" w:eastAsia="宋体" w:hint="default"/>
                <w:sz w:val="21"/>
                <w:szCs w:val="21"/>
              </w:rPr>
            </w:pPr>
            <w:r>
              <w:rPr>
                <w:rFonts w:ascii="宋体"/>
                <w:sz w:val="21"/>
              </w:rPr>
              <w:t>-95,441.83</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 w:right="0"/>
              <w:jc w:val="left"/>
              <w:rPr>
                <w:rFonts w:ascii="宋体" w:hAnsi="宋体" w:cs="宋体" w:eastAsia="宋体" w:hint="default"/>
                <w:sz w:val="21"/>
                <w:szCs w:val="21"/>
              </w:rPr>
            </w:pPr>
            <w:r>
              <w:rPr>
                <w:rFonts w:ascii="宋体"/>
                <w:sz w:val="21"/>
              </w:rPr>
              <w:t>53,369,335.99</w:t>
            </w:r>
          </w:p>
        </w:tc>
      </w:tr>
      <w:tr>
        <w:trPr>
          <w:trHeight w:val="71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（三）所有者投入和减少资本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17,000,000.</w:t>
            </w:r>
          </w:p>
          <w:p>
            <w:pPr>
              <w:pStyle w:val="TableParagraph"/>
              <w:spacing w:line="240" w:lineRule="auto" w:before="37"/>
              <w:ind w:left="-1" w:right="0"/>
              <w:jc w:val="left"/>
              <w:rPr>
                <w:rFonts w:ascii="宋体" w:hAnsi="宋体" w:cs="宋体" w:eastAsia="宋体" w:hint="default"/>
                <w:sz w:val="21"/>
                <w:szCs w:val="21"/>
              </w:rPr>
            </w:pPr>
            <w:r>
              <w:rPr>
                <w:rFonts w:ascii="宋体"/>
                <w:sz w:val="21"/>
              </w:rPr>
              <w:t>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299,019,000</w:t>
            </w:r>
          </w:p>
          <w:p>
            <w:pPr>
              <w:pStyle w:val="TableParagraph"/>
              <w:spacing w:line="240" w:lineRule="auto" w:before="37"/>
              <w:ind w:left="-1" w:right="0"/>
              <w:jc w:val="left"/>
              <w:rPr>
                <w:rFonts w:ascii="宋体" w:hAnsi="宋体" w:cs="宋体" w:eastAsia="宋体" w:hint="default"/>
                <w:sz w:val="21"/>
                <w:szCs w:val="21"/>
              </w:rPr>
            </w:pPr>
            <w:r>
              <w:rPr>
                <w:rFonts w:ascii="宋体"/>
                <w:sz w:val="21"/>
              </w:rPr>
              <w:t>.00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316,019,000.0</w:t>
            </w:r>
          </w:p>
          <w:p>
            <w:pPr>
              <w:pStyle w:val="TableParagraph"/>
              <w:spacing w:line="240" w:lineRule="auto" w:before="37"/>
              <w:ind w:left="-1" w:right="0"/>
              <w:jc w:val="left"/>
              <w:rPr>
                <w:rFonts w:ascii="宋体" w:hAnsi="宋体" w:cs="宋体" w:eastAsia="宋体" w:hint="default"/>
                <w:sz w:val="21"/>
                <w:szCs w:val="21"/>
              </w:rPr>
            </w:pPr>
            <w:r>
              <w:rPr>
                <w:rFonts w:ascii="宋体"/>
                <w:w w:val="100"/>
                <w:sz w:val="21"/>
              </w:rPr>
              <w:t>0</w:t>
            </w:r>
          </w:p>
        </w:tc>
      </w:tr>
      <w:tr>
        <w:trPr>
          <w:trHeight w:val="71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．所有者投入资本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17,000,000.</w:t>
            </w:r>
          </w:p>
          <w:p>
            <w:pPr>
              <w:pStyle w:val="TableParagraph"/>
              <w:spacing w:line="240" w:lineRule="auto" w:before="37"/>
              <w:ind w:left="-1" w:right="0"/>
              <w:jc w:val="left"/>
              <w:rPr>
                <w:rFonts w:ascii="宋体" w:hAnsi="宋体" w:cs="宋体" w:eastAsia="宋体" w:hint="default"/>
                <w:sz w:val="21"/>
                <w:szCs w:val="21"/>
              </w:rPr>
            </w:pPr>
            <w:r>
              <w:rPr>
                <w:rFonts w:ascii="宋体"/>
                <w:sz w:val="21"/>
              </w:rPr>
              <w:t>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299,019,000</w:t>
            </w:r>
          </w:p>
          <w:p>
            <w:pPr>
              <w:pStyle w:val="TableParagraph"/>
              <w:spacing w:line="240" w:lineRule="auto" w:before="37"/>
              <w:ind w:left="-1" w:right="0"/>
              <w:jc w:val="left"/>
              <w:rPr>
                <w:rFonts w:ascii="宋体" w:hAnsi="宋体" w:cs="宋体" w:eastAsia="宋体" w:hint="default"/>
                <w:sz w:val="21"/>
                <w:szCs w:val="21"/>
              </w:rPr>
            </w:pPr>
            <w:r>
              <w:rPr>
                <w:rFonts w:ascii="宋体"/>
                <w:sz w:val="21"/>
              </w:rPr>
              <w:t>.00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316,019,000.0</w:t>
            </w:r>
          </w:p>
          <w:p>
            <w:pPr>
              <w:pStyle w:val="TableParagraph"/>
              <w:spacing w:line="240" w:lineRule="auto" w:before="37"/>
              <w:ind w:left="-1" w:right="0"/>
              <w:jc w:val="left"/>
              <w:rPr>
                <w:rFonts w:ascii="宋体" w:hAnsi="宋体" w:cs="宋体" w:eastAsia="宋体" w:hint="default"/>
                <w:sz w:val="21"/>
                <w:szCs w:val="21"/>
              </w:rPr>
            </w:pPr>
            <w:r>
              <w:rPr>
                <w:rFonts w:ascii="宋体"/>
                <w:w w:val="100"/>
                <w:sz w:val="21"/>
              </w:rPr>
              <w:t>0</w:t>
            </w: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05" w:right="-3"/>
              <w:jc w:val="left"/>
              <w:rPr>
                <w:rFonts w:ascii="宋体" w:hAnsi="宋体" w:cs="宋体" w:eastAsia="宋体" w:hint="default"/>
                <w:sz w:val="21"/>
                <w:szCs w:val="21"/>
              </w:rPr>
            </w:pPr>
            <w:r>
              <w:rPr>
                <w:rFonts w:ascii="宋体" w:hAnsi="宋体" w:cs="宋体" w:eastAsia="宋体" w:hint="default"/>
                <w:w w:val="100"/>
                <w:sz w:val="21"/>
                <w:szCs w:val="21"/>
              </w:rPr>
              <w:t>2</w:t>
            </w:r>
            <w:r>
              <w:rPr>
                <w:rFonts w:ascii="宋体" w:hAnsi="宋体" w:cs="宋体" w:eastAsia="宋体" w:hint="default"/>
                <w:spacing w:val="-101"/>
                <w:w w:val="100"/>
                <w:sz w:val="21"/>
                <w:szCs w:val="21"/>
              </w:rPr>
              <w:t>．</w:t>
            </w:r>
            <w:r>
              <w:rPr>
                <w:rFonts w:ascii="宋体" w:hAnsi="宋体" w:cs="宋体" w:eastAsia="宋体" w:hint="default"/>
                <w:spacing w:val="-3"/>
                <w:w w:val="100"/>
                <w:sz w:val="21"/>
                <w:szCs w:val="21"/>
              </w:rPr>
              <w:t>股</w:t>
            </w:r>
            <w:r>
              <w:rPr>
                <w:rFonts w:ascii="宋体" w:hAnsi="宋体" w:cs="宋体" w:eastAsia="宋体" w:hint="default"/>
                <w:w w:val="100"/>
                <w:sz w:val="21"/>
                <w:szCs w:val="21"/>
              </w:rPr>
              <w:t>份</w:t>
            </w:r>
            <w:r>
              <w:rPr>
                <w:rFonts w:ascii="宋体" w:hAnsi="宋体" w:cs="宋体" w:eastAsia="宋体" w:hint="default"/>
                <w:spacing w:val="-3"/>
                <w:w w:val="100"/>
                <w:sz w:val="21"/>
                <w:szCs w:val="21"/>
              </w:rPr>
              <w:t>支</w:t>
            </w:r>
            <w:r>
              <w:rPr>
                <w:rFonts w:ascii="宋体" w:hAnsi="宋体" w:cs="宋体" w:eastAsia="宋体" w:hint="default"/>
                <w:w w:val="100"/>
                <w:sz w:val="21"/>
                <w:szCs w:val="21"/>
              </w:rPr>
              <w:t>付</w:t>
            </w:r>
            <w:r>
              <w:rPr>
                <w:rFonts w:ascii="宋体" w:hAnsi="宋体" w:cs="宋体" w:eastAsia="宋体" w:hint="default"/>
                <w:spacing w:val="-3"/>
                <w:w w:val="100"/>
                <w:sz w:val="21"/>
                <w:szCs w:val="21"/>
              </w:rPr>
              <w:t>计</w:t>
            </w:r>
            <w:r>
              <w:rPr>
                <w:rFonts w:ascii="宋体" w:hAnsi="宋体" w:cs="宋体" w:eastAsia="宋体" w:hint="default"/>
                <w:w w:val="100"/>
                <w:sz w:val="21"/>
                <w:szCs w:val="21"/>
              </w:rPr>
              <w:t>入</w:t>
            </w:r>
            <w:r>
              <w:rPr>
                <w:rFonts w:ascii="宋体" w:hAnsi="宋体" w:cs="宋体" w:eastAsia="宋体" w:hint="default"/>
                <w:spacing w:val="-3"/>
                <w:w w:val="100"/>
                <w:sz w:val="21"/>
                <w:szCs w:val="21"/>
              </w:rPr>
              <w:t>所</w:t>
            </w:r>
            <w:r>
              <w:rPr>
                <w:rFonts w:ascii="宋体" w:hAnsi="宋体" w:cs="宋体" w:eastAsia="宋体" w:hint="default"/>
                <w:w w:val="100"/>
                <w:sz w:val="21"/>
                <w:szCs w:val="21"/>
              </w:rPr>
              <w:t>有</w:t>
            </w:r>
            <w:r>
              <w:rPr>
                <w:rFonts w:ascii="宋体" w:hAnsi="宋体" w:cs="宋体" w:eastAsia="宋体" w:hint="default"/>
                <w:spacing w:val="-3"/>
                <w:w w:val="100"/>
                <w:sz w:val="21"/>
                <w:szCs w:val="21"/>
              </w:rPr>
              <w:t>者权</w:t>
            </w:r>
            <w:r>
              <w:rPr>
                <w:rFonts w:ascii="宋体" w:hAnsi="宋体" w:cs="宋体" w:eastAsia="宋体" w:hint="default"/>
                <w:w w:val="100"/>
                <w:sz w:val="21"/>
                <w:szCs w:val="21"/>
              </w:rPr>
              <w:t>益的金</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33"/>
          <w:footerReference w:type="default" r:id="rId34"/>
          <w:pgSz w:w="16840" w:h="11910" w:orient="landscape"/>
          <w:pgMar w:header="893" w:footer="615" w:top="1480" w:bottom="800" w:left="880" w:right="520"/>
          <w:pgNumType w:start="90"/>
        </w:sectPr>
      </w:pPr>
    </w:p>
    <w:tbl>
      <w:tblPr>
        <w:tblW w:w="0" w:type="auto"/>
        <w:jc w:val="left"/>
        <w:tblInd w:w="118" w:type="dxa"/>
        <w:tblLayout w:type="fixed"/>
        <w:tblCellMar>
          <w:top w:w="0" w:type="dxa"/>
          <w:left w:w="0" w:type="dxa"/>
          <w:bottom w:w="0" w:type="dxa"/>
          <w:right w:w="0" w:type="dxa"/>
        </w:tblCellMar>
        <w:tblLook w:val="01E0"/>
      </w:tblPr>
      <w:tblGrid>
        <w:gridCol w:w="3060"/>
        <w:gridCol w:w="1260"/>
        <w:gridCol w:w="1261"/>
        <w:gridCol w:w="900"/>
        <w:gridCol w:w="1080"/>
        <w:gridCol w:w="1260"/>
        <w:gridCol w:w="1080"/>
        <w:gridCol w:w="1440"/>
        <w:gridCol w:w="1081"/>
        <w:gridCol w:w="1296"/>
        <w:gridCol w:w="1476"/>
      </w:tblGrid>
      <w:tr>
        <w:trPr>
          <w:trHeight w:val="362"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left"/>
              <w:rPr>
                <w:rFonts w:ascii="宋体" w:hAnsi="宋体" w:cs="宋体" w:eastAsia="宋体" w:hint="default"/>
                <w:sz w:val="21"/>
                <w:szCs w:val="21"/>
              </w:rPr>
            </w:pPr>
            <w:r>
              <w:rPr>
                <w:rFonts w:ascii="宋体" w:hAnsi="宋体" w:cs="宋体" w:eastAsia="宋体" w:hint="default"/>
                <w:w w:val="100"/>
                <w:sz w:val="21"/>
                <w:szCs w:val="21"/>
              </w:rPr>
              <w:t>额</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5,634,598.3</w:t>
            </w:r>
          </w:p>
          <w:p>
            <w:pPr>
              <w:pStyle w:val="TableParagraph"/>
              <w:spacing w:line="240" w:lineRule="auto" w:before="37"/>
              <w:ind w:right="0"/>
              <w:jc w:val="left"/>
              <w:rPr>
                <w:rFonts w:ascii="宋体" w:hAnsi="宋体" w:cs="宋体" w:eastAsia="宋体" w:hint="default"/>
                <w:sz w:val="21"/>
                <w:szCs w:val="21"/>
              </w:rPr>
            </w:pPr>
            <w:r>
              <w:rPr>
                <w:rFonts w:ascii="宋体"/>
                <w:w w:val="100"/>
                <w:sz w:val="21"/>
              </w:rPr>
              <w:t>3</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-5,634,598.33</w:t>
            </w: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．提取盈余公积</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5,634,598.3</w:t>
            </w:r>
          </w:p>
          <w:p>
            <w:pPr>
              <w:pStyle w:val="TableParagraph"/>
              <w:spacing w:line="240" w:lineRule="auto" w:before="34"/>
              <w:ind w:right="0"/>
              <w:jc w:val="left"/>
              <w:rPr>
                <w:rFonts w:ascii="宋体" w:hAnsi="宋体" w:cs="宋体" w:eastAsia="宋体" w:hint="default"/>
                <w:sz w:val="21"/>
                <w:szCs w:val="21"/>
              </w:rPr>
            </w:pPr>
            <w:r>
              <w:rPr>
                <w:rFonts w:ascii="宋体"/>
                <w:w w:val="100"/>
                <w:sz w:val="21"/>
              </w:rPr>
              <w:t>3</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-5,634,598.33</w:t>
            </w: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．提取一般风险准备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3"/>
              <w:jc w:val="right"/>
              <w:rPr>
                <w:rFonts w:ascii="宋体" w:hAnsi="宋体" w:cs="宋体" w:eastAsia="宋体" w:hint="default"/>
                <w:sz w:val="21"/>
                <w:szCs w:val="21"/>
              </w:rPr>
            </w:pPr>
            <w:r>
              <w:rPr>
                <w:rFonts w:ascii="宋体" w:hAnsi="宋体" w:cs="宋体" w:eastAsia="宋体" w:hint="default"/>
                <w:spacing w:val="-2"/>
                <w:sz w:val="21"/>
                <w:szCs w:val="21"/>
              </w:rPr>
              <w:t>3</w:t>
            </w:r>
            <w:r>
              <w:rPr>
                <w:rFonts w:ascii="宋体" w:hAnsi="宋体" w:cs="宋体" w:eastAsia="宋体" w:hint="default"/>
                <w:spacing w:val="-2"/>
                <w:sz w:val="21"/>
                <w:szCs w:val="21"/>
              </w:rPr>
              <w:t>．对所有者（或股东）的分配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5"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（五）所有者权益内部结转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3"/>
              <w:jc w:val="right"/>
              <w:rPr>
                <w:rFonts w:ascii="宋体" w:hAnsi="宋体" w:cs="宋体" w:eastAsia="宋体" w:hint="default"/>
                <w:sz w:val="21"/>
                <w:szCs w:val="21"/>
              </w:rPr>
            </w:pPr>
            <w:r>
              <w:rPr>
                <w:rFonts w:ascii="宋体" w:hAnsi="宋体" w:cs="宋体" w:eastAsia="宋体" w:hint="default"/>
                <w:spacing w:val="-2"/>
                <w:sz w:val="21"/>
                <w:szCs w:val="21"/>
              </w:rPr>
              <w:t>1</w:t>
            </w:r>
            <w:r>
              <w:rPr>
                <w:rFonts w:ascii="宋体" w:hAnsi="宋体" w:cs="宋体" w:eastAsia="宋体" w:hint="default"/>
                <w:spacing w:val="-2"/>
                <w:sz w:val="21"/>
                <w:szCs w:val="21"/>
              </w:rPr>
              <w:t>．资本公积转增资本（或股本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3"/>
              <w:jc w:val="right"/>
              <w:rPr>
                <w:rFonts w:ascii="宋体" w:hAnsi="宋体" w:cs="宋体" w:eastAsia="宋体" w:hint="default"/>
                <w:sz w:val="21"/>
                <w:szCs w:val="21"/>
              </w:rPr>
            </w:pPr>
            <w:r>
              <w:rPr>
                <w:rFonts w:ascii="宋体" w:hAnsi="宋体" w:cs="宋体" w:eastAsia="宋体" w:hint="default"/>
                <w:spacing w:val="-2"/>
                <w:sz w:val="21"/>
                <w:szCs w:val="21"/>
              </w:rPr>
              <w:t>2</w:t>
            </w:r>
            <w:r>
              <w:rPr>
                <w:rFonts w:ascii="宋体" w:hAnsi="宋体" w:cs="宋体" w:eastAsia="宋体" w:hint="default"/>
                <w:spacing w:val="-2"/>
                <w:sz w:val="21"/>
                <w:szCs w:val="21"/>
              </w:rPr>
              <w:t>．盈余公积转增资本（或股本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．盈余公积弥补亏损</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5"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．本年提取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．本年使用</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四、本年年末余额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67,000,000.</w:t>
            </w:r>
          </w:p>
          <w:p>
            <w:pPr>
              <w:pStyle w:val="TableParagraph"/>
              <w:spacing w:line="240" w:lineRule="auto" w:before="37"/>
              <w:ind w:left="-1" w:right="0"/>
              <w:jc w:val="left"/>
              <w:rPr>
                <w:rFonts w:ascii="宋体" w:hAnsi="宋体" w:cs="宋体" w:eastAsia="宋体" w:hint="default"/>
                <w:sz w:val="21"/>
                <w:szCs w:val="21"/>
              </w:rPr>
            </w:pPr>
            <w:r>
              <w:rPr>
                <w:rFonts w:ascii="宋体"/>
                <w:sz w:val="21"/>
              </w:rPr>
              <w:t>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299,775,347</w:t>
            </w:r>
          </w:p>
          <w:p>
            <w:pPr>
              <w:pStyle w:val="TableParagraph"/>
              <w:spacing w:line="240" w:lineRule="auto" w:before="37"/>
              <w:ind w:left="-1" w:right="0"/>
              <w:jc w:val="left"/>
              <w:rPr>
                <w:rFonts w:ascii="宋体" w:hAnsi="宋体" w:cs="宋体" w:eastAsia="宋体" w:hint="default"/>
                <w:sz w:val="21"/>
                <w:szCs w:val="21"/>
              </w:rPr>
            </w:pPr>
            <w:r>
              <w:rPr>
                <w:rFonts w:ascii="宋体"/>
                <w:sz w:val="21"/>
              </w:rPr>
              <w:t>.05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12,513,774.</w:t>
            </w:r>
          </w:p>
          <w:p>
            <w:pPr>
              <w:pStyle w:val="TableParagraph"/>
              <w:spacing w:line="240" w:lineRule="auto" w:before="37"/>
              <w:ind w:right="0"/>
              <w:jc w:val="left"/>
              <w:rPr>
                <w:rFonts w:ascii="宋体" w:hAnsi="宋体" w:cs="宋体" w:eastAsia="宋体" w:hint="default"/>
                <w:sz w:val="21"/>
                <w:szCs w:val="21"/>
              </w:rPr>
            </w:pPr>
            <w:r>
              <w:rPr>
                <w:rFonts w:ascii="宋体"/>
                <w:sz w:val="21"/>
              </w:rPr>
              <w:t>60</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105,743,509.3</w:t>
            </w:r>
          </w:p>
          <w:p>
            <w:pPr>
              <w:pStyle w:val="TableParagraph"/>
              <w:spacing w:line="240" w:lineRule="auto" w:before="37"/>
              <w:ind w:right="0"/>
              <w:jc w:val="left"/>
              <w:rPr>
                <w:rFonts w:ascii="宋体" w:hAnsi="宋体" w:cs="宋体" w:eastAsia="宋体" w:hint="default"/>
                <w:sz w:val="21"/>
                <w:szCs w:val="21"/>
              </w:rPr>
            </w:pPr>
            <w:r>
              <w:rPr>
                <w:rFonts w:ascii="宋体"/>
                <w:w w:val="100"/>
                <w:sz w:val="21"/>
              </w:rPr>
              <w:t>7</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-150,076.9</w:t>
            </w:r>
          </w:p>
          <w:p>
            <w:pPr>
              <w:pStyle w:val="TableParagraph"/>
              <w:spacing w:line="240" w:lineRule="auto" w:before="37"/>
              <w:ind w:right="0"/>
              <w:jc w:val="left"/>
              <w:rPr>
                <w:rFonts w:ascii="宋体" w:hAnsi="宋体" w:cs="宋体" w:eastAsia="宋体" w:hint="default"/>
                <w:sz w:val="21"/>
                <w:szCs w:val="21"/>
              </w:rPr>
            </w:pPr>
            <w:r>
              <w:rPr>
                <w:rFonts w:ascii="宋体"/>
                <w:w w:val="100"/>
                <w:sz w:val="21"/>
              </w:rPr>
              <w:t>4</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484,882,554.0</w:t>
            </w:r>
          </w:p>
          <w:p>
            <w:pPr>
              <w:pStyle w:val="TableParagraph"/>
              <w:spacing w:line="240" w:lineRule="auto" w:before="37"/>
              <w:ind w:left="-1" w:right="0"/>
              <w:jc w:val="left"/>
              <w:rPr>
                <w:rFonts w:ascii="宋体" w:hAnsi="宋体" w:cs="宋体" w:eastAsia="宋体" w:hint="default"/>
                <w:sz w:val="21"/>
                <w:szCs w:val="21"/>
              </w:rPr>
            </w:pPr>
            <w:r>
              <w:rPr>
                <w:rFonts w:ascii="宋体"/>
                <w:w w:val="100"/>
                <w:sz w:val="21"/>
              </w:rPr>
              <w:t>8</w:t>
            </w:r>
          </w:p>
        </w:tc>
      </w:tr>
    </w:tbl>
    <w:p>
      <w:pPr>
        <w:spacing w:line="240" w:lineRule="auto" w:before="2"/>
        <w:rPr>
          <w:rFonts w:ascii="宋体" w:hAnsi="宋体" w:cs="宋体" w:eastAsia="宋体" w:hint="default"/>
          <w:b/>
          <w:bCs/>
          <w:sz w:val="26"/>
          <w:szCs w:val="26"/>
        </w:rPr>
      </w:pPr>
      <w:r>
        <w:rPr/>
        <w:pict>
          <v:shape style="position:absolute;margin-left:197.543045pt;margin-top:269.210022pt;width:68.4pt;height:19.7pt;mso-position-horizontal-relative:page;mso-position-vertical-relative:page;z-index:-1346656" type="#_x0000_t202" filled="false" stroked="false">
            <v:textbox inset="0,0,0,0">
              <w:txbxContent>
                <w:p>
                  <w:pPr>
                    <w:pStyle w:val="BodyText"/>
                    <w:spacing w:line="240" w:lineRule="auto" w:before="28"/>
                    <w:ind w:left="0" w:right="0"/>
                    <w:jc w:val="left"/>
                  </w:pPr>
                  <w:r>
                    <w:rPr>
                      <w:w w:val="100"/>
                    </w:rPr>
                    <w:t>）</w:t>
                  </w:r>
                </w:p>
              </w:txbxContent>
            </v:textbox>
            <w10:wrap type="none"/>
          </v:shape>
        </w:pict>
      </w:r>
      <w:r>
        <w:rPr/>
        <w:pict>
          <v:shape style="position:absolute;margin-left:197.543045pt;margin-top:289.369995pt;width:68.4pt;height:19.6pt;mso-position-horizontal-relative:page;mso-position-vertical-relative:page;z-index:-1346632" type="#_x0000_t202" filled="false" stroked="false">
            <v:textbox inset="0,0,0,0">
              <w:txbxContent>
                <w:p>
                  <w:pPr>
                    <w:pStyle w:val="BodyText"/>
                    <w:spacing w:line="240" w:lineRule="auto" w:before="28"/>
                    <w:ind w:left="0" w:right="0"/>
                    <w:jc w:val="left"/>
                  </w:pPr>
                  <w:r>
                    <w:rPr>
                      <w:w w:val="100"/>
                    </w:rPr>
                    <w:t>）</w:t>
                  </w:r>
                </w:p>
              </w:txbxContent>
            </v:textbox>
            <w10:wrap type="none"/>
          </v:shape>
        </w:pict>
      </w:r>
      <w:r>
        <w:rPr/>
        <w:pict>
          <v:group style="position:absolute;margin-left:70.559998pt;margin-top:76.340004pt;width:682.9pt;height:.1pt;mso-position-horizontal-relative:page;mso-position-vertical-relative:page;z-index:1168" coordorigin="1411,1527" coordsize="13658,2">
            <v:shape style="position:absolute;left:1411;top:1527;width:13658;height:2" coordorigin="1411,1527" coordsize="13658,0" path="m1411,1527l15069,1527e" filled="false" stroked="true" strokeweight=".72pt" strokecolor="#000000">
              <v:path arrowok="t"/>
            </v:shape>
            <w10:wrap type="none"/>
          </v:group>
        </w:pict>
      </w:r>
      <w:r>
        <w:rPr/>
        <w:pict>
          <v:group style="position:absolute;margin-left:203.419998pt;margin-top:269.210022pt;width:62.55pt;height:39.75pt;mso-position-horizontal-relative:page;mso-position-vertical-relative:page;z-index:-1346584" coordorigin="4068,5384" coordsize="1251,795">
            <v:group style="position:absolute;left:4068;top:5384;width:1251;height:394" coordorigin="4068,5384" coordsize="1251,394">
              <v:shape style="position:absolute;left:4068;top:5384;width:1251;height:394" coordorigin="4068,5384" coordsize="1251,394" path="m4068,5778l5319,5778,5319,5384,4068,5384,4068,5778xe" filled="true" fillcolor="#ffffff" stroked="false">
                <v:path arrowok="t"/>
                <v:fill type="solid"/>
              </v:shape>
            </v:group>
            <v:group style="position:absolute;left:4068;top:5787;width:1251;height:392" coordorigin="4068,5787" coordsize="1251,392">
              <v:shape style="position:absolute;left:4068;top:5787;width:1251;height:392" coordorigin="4068,5787" coordsize="1251,392" path="m4068,6179l5319,6179,5319,5787,4068,5787,4068,6179xe" filled="true" fillcolor="#ffffff" stroked="false">
                <v:path arrowok="t"/>
                <v:fill type="solid"/>
              </v:shape>
            </v:group>
            <w10:wrap type="none"/>
          </v:group>
        </w:pict>
      </w:r>
    </w:p>
    <w:p>
      <w:pPr>
        <w:pStyle w:val="BodyText"/>
        <w:spacing w:line="240" w:lineRule="auto" w:before="36"/>
        <w:ind w:left="560" w:right="0"/>
        <w:jc w:val="left"/>
      </w:pPr>
      <w:r>
        <w:rPr/>
        <w:t>后附财务报表附注为财务报表的组成部分。</w:t>
      </w:r>
    </w:p>
    <w:p>
      <w:pPr>
        <w:pStyle w:val="BodyText"/>
        <w:tabs>
          <w:tab w:pos="6863" w:val="left" w:leader="none"/>
          <w:tab w:pos="12744" w:val="left" w:leader="none"/>
        </w:tabs>
        <w:spacing w:line="240" w:lineRule="auto" w:before="78"/>
        <w:ind w:left="560" w:right="0"/>
        <w:jc w:val="left"/>
      </w:pPr>
      <w:r>
        <w:rPr>
          <w:spacing w:val="-2"/>
        </w:rPr>
        <w:t>企业法定代表人：</w:t>
        <w:tab/>
        <w:t>主管会计工作负责人：</w:t>
        <w:tab/>
        <w:t>会计机构负责人：</w:t>
      </w:r>
    </w:p>
    <w:p>
      <w:pPr>
        <w:spacing w:after="0" w:line="240" w:lineRule="auto"/>
        <w:jc w:val="left"/>
        <w:sectPr>
          <w:pgSz w:w="16840" w:h="11910" w:orient="landscape"/>
          <w:pgMar w:header="893" w:footer="615" w:top="1560" w:bottom="800" w:left="880" w:right="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Heading3"/>
        <w:spacing w:line="240" w:lineRule="auto"/>
        <w:ind w:left="560" w:right="0"/>
        <w:jc w:val="left"/>
        <w:rPr>
          <w:b w:val="0"/>
          <w:bCs w:val="0"/>
        </w:rPr>
      </w:pPr>
      <w:r>
        <w:rPr>
          <w:spacing w:val="-1"/>
        </w:rPr>
        <w:t>（除特别注明外，金额单位均为人民币元）</w:t>
      </w:r>
      <w:r>
        <w:rPr>
          <w:b w:val="0"/>
          <w:bCs w:val="0"/>
          <w:spacing w:val="-1"/>
        </w:rPr>
      </w:r>
    </w:p>
    <w:p>
      <w:pPr>
        <w:pStyle w:val="Heading3"/>
        <w:spacing w:line="307" w:lineRule="auto" w:before="80"/>
        <w:ind w:left="560" w:right="6525"/>
        <w:jc w:val="center"/>
        <w:rPr>
          <w:b w:val="0"/>
          <w:bCs w:val="0"/>
        </w:rPr>
      </w:pPr>
      <w:r>
        <w:rPr>
          <w:b w:val="0"/>
          <w:bCs w:val="0"/>
        </w:rPr>
        <w:br w:type="column"/>
      </w:r>
      <w:r>
        <w:rPr/>
        <w:t>上海天玑科技股份有限公司</w:t>
      </w:r>
      <w:r>
        <w:rPr>
          <w:w w:val="100"/>
        </w:rPr>
        <w:t> </w:t>
      </w:r>
      <w:r>
        <w:rPr>
          <w:spacing w:val="-1"/>
        </w:rPr>
        <w:t>合并所有者权益变动表（续）</w:t>
      </w:r>
      <w:r>
        <w:rPr>
          <w:spacing w:val="-97"/>
        </w:rPr>
        <w:t> </w:t>
      </w:r>
      <w:r>
        <w:rPr>
          <w:spacing w:val="-97"/>
        </w:rPr>
      </w:r>
      <w:r>
        <w:rPr>
          <w:rFonts w:ascii="宋体" w:hAnsi="宋体" w:cs="宋体" w:eastAsia="宋体" w:hint="default"/>
        </w:rPr>
        <w:t>2011</w:t>
      </w:r>
      <w:r>
        <w:rPr>
          <w:rFonts w:ascii="宋体" w:hAnsi="宋体" w:cs="宋体" w:eastAsia="宋体" w:hint="default"/>
          <w:spacing w:val="-55"/>
        </w:rPr>
        <w:t> </w:t>
      </w:r>
      <w:r>
        <w:rPr/>
        <w:t>年度</w:t>
      </w:r>
      <w:r>
        <w:rPr>
          <w:b w:val="0"/>
          <w:bCs w:val="0"/>
        </w:rPr>
      </w:r>
    </w:p>
    <w:p>
      <w:pPr>
        <w:spacing w:after="0" w:line="307" w:lineRule="auto"/>
        <w:jc w:val="center"/>
        <w:sectPr>
          <w:pgSz w:w="16840" w:h="11910" w:orient="landscape"/>
          <w:pgMar w:header="893" w:footer="615" w:top="1480" w:bottom="800" w:left="880" w:right="520"/>
          <w:cols w:num="2" w:equalWidth="0">
            <w:col w:w="4569" w:space="1041"/>
            <w:col w:w="9830"/>
          </w:cols>
        </w:sectPr>
      </w:pPr>
    </w:p>
    <w:p>
      <w:pPr>
        <w:spacing w:line="240" w:lineRule="auto" w:before="10"/>
        <w:rPr>
          <w:rFonts w:ascii="宋体" w:hAnsi="宋体" w:cs="宋体" w:eastAsia="宋体" w:hint="default"/>
          <w:b/>
          <w:bCs/>
          <w:sz w:val="6"/>
          <w:szCs w:val="6"/>
        </w:rPr>
      </w:pPr>
      <w:r>
        <w:rPr/>
        <w:pict>
          <v:group style="position:absolute;margin-left:70.559998pt;margin-top:76.340004pt;width:682.9pt;height:.1pt;mso-position-horizontal-relative:page;mso-position-vertical-relative:page;z-index:1216" coordorigin="1411,1527" coordsize="13658,2">
            <v:shape style="position:absolute;left:1411;top:1527;width:13658;height:2" coordorigin="1411,1527" coordsize="13658,0" path="m1411,1527l15069,1527e" filled="false" stroked="true" strokeweight=".72pt" strokecolor="#000000">
              <v:path arrowok="t"/>
            </v:shape>
            <w10:wrap type="none"/>
          </v:group>
        </w:pict>
      </w:r>
    </w:p>
    <w:tbl>
      <w:tblPr>
        <w:tblW w:w="0" w:type="auto"/>
        <w:jc w:val="left"/>
        <w:tblInd w:w="118" w:type="dxa"/>
        <w:tblLayout w:type="fixed"/>
        <w:tblCellMar>
          <w:top w:w="0" w:type="dxa"/>
          <w:left w:w="0" w:type="dxa"/>
          <w:bottom w:w="0" w:type="dxa"/>
          <w:right w:w="0" w:type="dxa"/>
        </w:tblCellMar>
        <w:tblLook w:val="01E0"/>
      </w:tblPr>
      <w:tblGrid>
        <w:gridCol w:w="3060"/>
        <w:gridCol w:w="1260"/>
        <w:gridCol w:w="1261"/>
        <w:gridCol w:w="900"/>
        <w:gridCol w:w="1080"/>
        <w:gridCol w:w="1260"/>
        <w:gridCol w:w="1080"/>
        <w:gridCol w:w="1440"/>
        <w:gridCol w:w="1081"/>
        <w:gridCol w:w="1296"/>
        <w:gridCol w:w="1476"/>
      </w:tblGrid>
      <w:tr>
        <w:trPr>
          <w:trHeight w:val="403" w:hRule="exact"/>
        </w:trPr>
        <w:tc>
          <w:tcPr>
            <w:tcW w:w="30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7"/>
                <w:szCs w:val="27"/>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2"/>
                <w:sz w:val="21"/>
                <w:szCs w:val="21"/>
              </w:rPr>
              <w:t> </w:t>
            </w:r>
            <w:r>
              <w:rPr>
                <w:rFonts w:ascii="宋体" w:hAnsi="宋体" w:cs="宋体" w:eastAsia="宋体" w:hint="default"/>
                <w:sz w:val="21"/>
                <w:szCs w:val="21"/>
              </w:rPr>
              <w:t>目</w:t>
            </w:r>
          </w:p>
        </w:tc>
        <w:tc>
          <w:tcPr>
            <w:tcW w:w="12134"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1" w:hRule="exact"/>
        </w:trPr>
        <w:tc>
          <w:tcPr>
            <w:tcW w:w="3060" w:type="dxa"/>
            <w:vMerge/>
            <w:tcBorders>
              <w:left w:val="single" w:sz="4" w:space="0" w:color="000000"/>
              <w:right w:val="single" w:sz="4" w:space="0" w:color="000000"/>
            </w:tcBorders>
          </w:tcPr>
          <w:p>
            <w:pPr/>
          </w:p>
        </w:tc>
        <w:tc>
          <w:tcPr>
            <w:tcW w:w="9362"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12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1"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4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71" w:lineRule="auto" w:before="170"/>
              <w:ind w:left="-1" w:right="-2"/>
              <w:jc w:val="left"/>
              <w:rPr>
                <w:rFonts w:ascii="宋体" w:hAnsi="宋体" w:cs="宋体" w:eastAsia="宋体" w:hint="default"/>
                <w:sz w:val="21"/>
                <w:szCs w:val="21"/>
              </w:rPr>
            </w:pPr>
            <w:r>
              <w:rPr>
                <w:rFonts w:ascii="宋体" w:hAnsi="宋体" w:cs="宋体" w:eastAsia="宋体" w:hint="default"/>
                <w:sz w:val="21"/>
                <w:szCs w:val="21"/>
              </w:rPr>
              <w:t>所</w:t>
            </w:r>
            <w:r>
              <w:rPr>
                <w:rFonts w:ascii="宋体" w:hAnsi="宋体" w:cs="宋体" w:eastAsia="宋体" w:hint="default"/>
                <w:spacing w:val="-64"/>
                <w:sz w:val="21"/>
                <w:szCs w:val="21"/>
              </w:rPr>
              <w:t> </w:t>
            </w:r>
            <w:r>
              <w:rPr>
                <w:rFonts w:ascii="宋体" w:hAnsi="宋体" w:cs="宋体" w:eastAsia="宋体" w:hint="default"/>
                <w:sz w:val="21"/>
                <w:szCs w:val="21"/>
              </w:rPr>
              <w:t>有</w:t>
            </w:r>
            <w:r>
              <w:rPr>
                <w:rFonts w:ascii="宋体" w:hAnsi="宋体" w:cs="宋体" w:eastAsia="宋体" w:hint="default"/>
                <w:spacing w:val="-64"/>
                <w:sz w:val="21"/>
                <w:szCs w:val="21"/>
              </w:rPr>
              <w:t> </w:t>
            </w:r>
            <w:r>
              <w:rPr>
                <w:rFonts w:ascii="宋体" w:hAnsi="宋体" w:cs="宋体" w:eastAsia="宋体" w:hint="default"/>
                <w:sz w:val="21"/>
                <w:szCs w:val="21"/>
              </w:rPr>
              <w:t>者</w:t>
            </w:r>
            <w:r>
              <w:rPr>
                <w:rFonts w:ascii="宋体" w:hAnsi="宋体" w:cs="宋体" w:eastAsia="宋体" w:hint="default"/>
                <w:spacing w:val="-64"/>
                <w:sz w:val="21"/>
                <w:szCs w:val="21"/>
              </w:rPr>
              <w:t> </w:t>
            </w:r>
            <w:r>
              <w:rPr>
                <w:rFonts w:ascii="宋体" w:hAnsi="宋体" w:cs="宋体" w:eastAsia="宋体" w:hint="default"/>
                <w:sz w:val="21"/>
                <w:szCs w:val="21"/>
              </w:rPr>
              <w:t>权</w:t>
            </w:r>
            <w:r>
              <w:rPr>
                <w:rFonts w:ascii="宋体" w:hAnsi="宋体" w:cs="宋体" w:eastAsia="宋体" w:hint="default"/>
                <w:spacing w:val="-66"/>
                <w:sz w:val="21"/>
                <w:szCs w:val="21"/>
              </w:rPr>
              <w:t> </w:t>
            </w:r>
            <w:r>
              <w:rPr>
                <w:rFonts w:ascii="宋体" w:hAnsi="宋体" w:cs="宋体" w:eastAsia="宋体" w:hint="default"/>
                <w:sz w:val="21"/>
                <w:szCs w:val="21"/>
              </w:rPr>
              <w:t>益</w:t>
            </w:r>
            <w:r>
              <w:rPr>
                <w:rFonts w:ascii="宋体" w:hAnsi="宋体" w:cs="宋体" w:eastAsia="宋体" w:hint="default"/>
                <w:spacing w:val="-64"/>
                <w:sz w:val="21"/>
                <w:szCs w:val="21"/>
              </w:rPr>
              <w:t> </w:t>
            </w:r>
            <w:r>
              <w:rPr>
                <w:rFonts w:ascii="宋体" w:hAnsi="宋体" w:cs="宋体" w:eastAsia="宋体" w:hint="default"/>
                <w:sz w:val="21"/>
                <w:szCs w:val="21"/>
              </w:rPr>
              <w:t>合</w:t>
            </w:r>
            <w:r>
              <w:rPr>
                <w:rFonts w:ascii="宋体" w:hAnsi="宋体" w:cs="宋体" w:eastAsia="宋体" w:hint="default"/>
                <w:w w:val="100"/>
                <w:sz w:val="21"/>
                <w:szCs w:val="21"/>
              </w:rPr>
              <w:t> </w:t>
            </w:r>
            <w:r>
              <w:rPr>
                <w:rFonts w:ascii="宋体" w:hAnsi="宋体" w:cs="宋体" w:eastAsia="宋体" w:hint="default"/>
                <w:sz w:val="21"/>
                <w:szCs w:val="21"/>
              </w:rPr>
              <w:t>计</w:t>
            </w:r>
          </w:p>
        </w:tc>
      </w:tr>
      <w:tr>
        <w:trPr>
          <w:trHeight w:val="716" w:hRule="exact"/>
        </w:trPr>
        <w:tc>
          <w:tcPr>
            <w:tcW w:w="3060"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1"/>
              <w:ind w:left="-1" w:right="-3"/>
              <w:jc w:val="left"/>
              <w:rPr>
                <w:rFonts w:ascii="宋体" w:hAnsi="宋体" w:cs="宋体" w:eastAsia="宋体" w:hint="default"/>
                <w:sz w:val="21"/>
                <w:szCs w:val="21"/>
              </w:rPr>
            </w:pPr>
            <w:r>
              <w:rPr>
                <w:rFonts w:ascii="宋体" w:hAnsi="宋体" w:cs="宋体" w:eastAsia="宋体" w:hint="default"/>
                <w:spacing w:val="13"/>
                <w:sz w:val="21"/>
                <w:szCs w:val="21"/>
              </w:rPr>
              <w:t>实收资本</w:t>
            </w:r>
            <w:r>
              <w:rPr>
                <w:rFonts w:ascii="宋体" w:hAnsi="宋体" w:cs="宋体" w:eastAsia="宋体" w:hint="default"/>
                <w:spacing w:val="13"/>
                <w:sz w:val="21"/>
                <w:szCs w:val="21"/>
              </w:rPr>
              <w:t>(</w:t>
            </w:r>
            <w:r>
              <w:rPr>
                <w:rFonts w:ascii="宋体" w:hAnsi="宋体" w:cs="宋体" w:eastAsia="宋体" w:hint="default"/>
                <w:spacing w:val="-79"/>
                <w:sz w:val="21"/>
                <w:szCs w:val="21"/>
              </w:rPr>
              <w:t> </w:t>
            </w:r>
            <w:r>
              <w:rPr>
                <w:rFonts w:ascii="宋体" w:hAnsi="宋体" w:cs="宋体" w:eastAsia="宋体" w:hint="default"/>
                <w:sz w:val="21"/>
                <w:szCs w:val="21"/>
              </w:rPr>
              <w:t>或</w:t>
            </w:r>
            <w:r>
              <w:rPr>
                <w:rFonts w:ascii="宋体" w:hAnsi="宋体" w:cs="宋体" w:eastAsia="宋体" w:hint="default"/>
                <w:spacing w:val="-101"/>
                <w:sz w:val="21"/>
                <w:szCs w:val="21"/>
              </w:rPr>
              <w:t> </w:t>
            </w:r>
            <w:r>
              <w:rPr>
                <w:rFonts w:ascii="宋体" w:hAnsi="宋体" w:cs="宋体" w:eastAsia="宋体" w:hint="default"/>
                <w:sz w:val="21"/>
                <w:szCs w:val="21"/>
              </w:rPr>
              <w:t>股本</w:t>
            </w:r>
            <w:r>
              <w:rPr>
                <w:rFonts w:ascii="宋体" w:hAnsi="宋体" w:cs="宋体" w:eastAsia="宋体" w:hint="default"/>
                <w:sz w:val="21"/>
                <w:szCs w:val="21"/>
              </w:rPr>
              <w:t>)</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1"/>
              <w:ind w:right="-2"/>
              <w:jc w:val="left"/>
              <w:rPr>
                <w:rFonts w:ascii="宋体" w:hAnsi="宋体" w:cs="宋体" w:eastAsia="宋体" w:hint="default"/>
                <w:sz w:val="21"/>
                <w:szCs w:val="21"/>
              </w:rPr>
            </w:pPr>
            <w:r>
              <w:rPr>
                <w:rFonts w:ascii="宋体" w:hAnsi="宋体" w:cs="宋体" w:eastAsia="宋体" w:hint="default"/>
                <w:spacing w:val="10"/>
                <w:sz w:val="21"/>
                <w:szCs w:val="21"/>
              </w:rPr>
              <w:t>减：库存</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31"/>
              <w:ind w:left="-1" w:right="-2"/>
              <w:jc w:val="left"/>
              <w:rPr>
                <w:rFonts w:ascii="宋体" w:hAnsi="宋体" w:cs="宋体" w:eastAsia="宋体" w:hint="default"/>
                <w:sz w:val="21"/>
                <w:szCs w:val="21"/>
              </w:rPr>
            </w:pPr>
            <w:r>
              <w:rPr>
                <w:rFonts w:ascii="宋体" w:hAnsi="宋体" w:cs="宋体" w:eastAsia="宋体" w:hint="default"/>
                <w:spacing w:val="2"/>
                <w:sz w:val="21"/>
                <w:szCs w:val="21"/>
              </w:rPr>
              <w:t>一般风险准</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296" w:type="dxa"/>
            <w:vMerge/>
            <w:tcBorders>
              <w:left w:val="single" w:sz="4" w:space="0" w:color="000000"/>
              <w:bottom w:val="single" w:sz="4" w:space="0" w:color="000000"/>
              <w:right w:val="single" w:sz="4" w:space="0" w:color="000000"/>
            </w:tcBorders>
          </w:tcPr>
          <w:p>
            <w:pPr/>
          </w:p>
        </w:tc>
        <w:tc>
          <w:tcPr>
            <w:tcW w:w="1476" w:type="dxa"/>
            <w:vMerge/>
            <w:tcBorders>
              <w:left w:val="single" w:sz="4" w:space="0" w:color="000000"/>
              <w:bottom w:val="single" w:sz="4" w:space="0" w:color="000000"/>
              <w:right w:val="single" w:sz="4" w:space="0" w:color="000000"/>
            </w:tcBorders>
          </w:tcPr>
          <w:p>
            <w:pPr/>
          </w:p>
        </w:tc>
      </w:tr>
      <w:tr>
        <w:trPr>
          <w:trHeight w:val="71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50,000,000.</w:t>
            </w:r>
          </w:p>
          <w:p>
            <w:pPr>
              <w:pStyle w:val="TableParagraph"/>
              <w:spacing w:line="240" w:lineRule="auto" w:before="37"/>
              <w:ind w:left="-1" w:right="0"/>
              <w:jc w:val="left"/>
              <w:rPr>
                <w:rFonts w:ascii="宋体" w:hAnsi="宋体" w:cs="宋体" w:eastAsia="宋体" w:hint="default"/>
                <w:sz w:val="21"/>
                <w:szCs w:val="21"/>
              </w:rPr>
            </w:pPr>
            <w:r>
              <w:rPr>
                <w:rFonts w:ascii="宋体"/>
                <w:sz w:val="21"/>
              </w:rPr>
              <w:t>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left"/>
              <w:rPr>
                <w:rFonts w:ascii="宋体" w:hAnsi="宋体" w:cs="宋体" w:eastAsia="宋体" w:hint="default"/>
                <w:sz w:val="21"/>
                <w:szCs w:val="21"/>
              </w:rPr>
            </w:pPr>
            <w:r>
              <w:rPr>
                <w:rFonts w:ascii="宋体"/>
                <w:sz w:val="21"/>
              </w:rPr>
              <w:t>756,347.05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2,852,951.3</w:t>
            </w:r>
          </w:p>
          <w:p>
            <w:pPr>
              <w:pStyle w:val="TableParagraph"/>
              <w:spacing w:line="240" w:lineRule="auto" w:before="37"/>
              <w:ind w:right="0"/>
              <w:jc w:val="left"/>
              <w:rPr>
                <w:rFonts w:ascii="宋体" w:hAnsi="宋体" w:cs="宋体" w:eastAsia="宋体" w:hint="default"/>
                <w:sz w:val="21"/>
                <w:szCs w:val="21"/>
              </w:rPr>
            </w:pPr>
            <w:r>
              <w:rPr>
                <w:rFonts w:ascii="宋体"/>
                <w:w w:val="100"/>
                <w:sz w:val="21"/>
              </w:rPr>
              <w:t>8</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18,581,545.78</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-1,551.21</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left"/>
              <w:rPr>
                <w:rFonts w:ascii="宋体" w:hAnsi="宋体" w:cs="宋体" w:eastAsia="宋体" w:hint="default"/>
                <w:sz w:val="21"/>
                <w:szCs w:val="21"/>
              </w:rPr>
            </w:pPr>
            <w:r>
              <w:rPr>
                <w:rFonts w:ascii="宋体"/>
                <w:sz w:val="21"/>
              </w:rPr>
              <w:t>72,189,293.00</w:t>
            </w: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1" w:right="0"/>
              <w:jc w:val="left"/>
              <w:rPr>
                <w:rFonts w:ascii="宋体" w:hAnsi="宋体" w:cs="宋体" w:eastAsia="宋体" w:hint="default"/>
                <w:sz w:val="21"/>
                <w:szCs w:val="21"/>
              </w:rPr>
            </w:pPr>
            <w:r>
              <w:rPr>
                <w:rFonts w:ascii="宋体" w:hAnsi="宋体" w:cs="宋体" w:eastAsia="宋体" w:hint="default"/>
                <w:sz w:val="21"/>
                <w:szCs w:val="21"/>
              </w:rPr>
              <w:t>加：会计政策变更</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31" w:right="0"/>
              <w:jc w:val="left"/>
              <w:rPr>
                <w:rFonts w:ascii="宋体" w:hAnsi="宋体" w:cs="宋体" w:eastAsia="宋体" w:hint="default"/>
                <w:sz w:val="21"/>
                <w:szCs w:val="21"/>
              </w:rPr>
            </w:pPr>
            <w:r>
              <w:rPr>
                <w:rFonts w:ascii="宋体" w:hAnsi="宋体" w:cs="宋体" w:eastAsia="宋体" w:hint="default"/>
                <w:sz w:val="21"/>
                <w:szCs w:val="21"/>
              </w:rPr>
              <w:t>前期差错更正</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-30,321.19</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-272,890.80</w:t>
            </w: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-303,211.99</w:t>
            </w:r>
          </w:p>
        </w:tc>
      </w:tr>
      <w:tr>
        <w:trPr>
          <w:trHeight w:val="404"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3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50,000,000.</w:t>
            </w:r>
          </w:p>
          <w:p>
            <w:pPr>
              <w:pStyle w:val="TableParagraph"/>
              <w:spacing w:line="240" w:lineRule="auto" w:before="37"/>
              <w:ind w:left="-1" w:right="0"/>
              <w:jc w:val="left"/>
              <w:rPr>
                <w:rFonts w:ascii="宋体" w:hAnsi="宋体" w:cs="宋体" w:eastAsia="宋体" w:hint="default"/>
                <w:sz w:val="21"/>
                <w:szCs w:val="21"/>
              </w:rPr>
            </w:pPr>
            <w:r>
              <w:rPr>
                <w:rFonts w:ascii="宋体"/>
                <w:sz w:val="21"/>
              </w:rPr>
              <w:t>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left"/>
              <w:rPr>
                <w:rFonts w:ascii="宋体" w:hAnsi="宋体" w:cs="宋体" w:eastAsia="宋体" w:hint="default"/>
                <w:sz w:val="21"/>
                <w:szCs w:val="21"/>
              </w:rPr>
            </w:pPr>
            <w:r>
              <w:rPr>
                <w:rFonts w:ascii="宋体"/>
                <w:sz w:val="21"/>
              </w:rPr>
              <w:t>756,347.05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2,822,630.1</w:t>
            </w:r>
          </w:p>
          <w:p>
            <w:pPr>
              <w:pStyle w:val="TableParagraph"/>
              <w:spacing w:line="240" w:lineRule="auto" w:before="37"/>
              <w:ind w:right="0"/>
              <w:jc w:val="left"/>
              <w:rPr>
                <w:rFonts w:ascii="宋体" w:hAnsi="宋体" w:cs="宋体" w:eastAsia="宋体" w:hint="default"/>
                <w:sz w:val="21"/>
                <w:szCs w:val="21"/>
              </w:rPr>
            </w:pPr>
            <w:r>
              <w:rPr>
                <w:rFonts w:ascii="宋体"/>
                <w:w w:val="100"/>
                <w:sz w:val="21"/>
              </w:rPr>
              <w:t>9</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18,308,654.98</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-1,551.21</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left"/>
              <w:rPr>
                <w:rFonts w:ascii="宋体" w:hAnsi="宋体" w:cs="宋体" w:eastAsia="宋体" w:hint="default"/>
                <w:sz w:val="21"/>
                <w:szCs w:val="21"/>
              </w:rPr>
            </w:pPr>
            <w:r>
              <w:rPr>
                <w:rFonts w:ascii="宋体"/>
                <w:sz w:val="21"/>
              </w:rPr>
              <w:t>71,886,081.01</w:t>
            </w:r>
          </w:p>
        </w:tc>
      </w:tr>
      <w:tr>
        <w:trPr>
          <w:trHeight w:val="71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right="-2"/>
              <w:jc w:val="left"/>
              <w:rPr>
                <w:rFonts w:ascii="宋体" w:hAnsi="宋体" w:cs="宋体" w:eastAsia="宋体" w:hint="default"/>
                <w:sz w:val="21"/>
                <w:szCs w:val="21"/>
              </w:rPr>
            </w:pPr>
            <w:r>
              <w:rPr>
                <w:rFonts w:ascii="宋体" w:hAnsi="宋体" w:cs="宋体" w:eastAsia="宋体" w:hint="default"/>
                <w:spacing w:val="5"/>
                <w:sz w:val="21"/>
                <w:szCs w:val="21"/>
              </w:rPr>
              <w:t>三、本年增减变动金额（减少以</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”号填列）</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4,056,546.0</w:t>
            </w:r>
          </w:p>
          <w:p>
            <w:pPr>
              <w:pStyle w:val="TableParagraph"/>
              <w:spacing w:line="240" w:lineRule="auto" w:before="37"/>
              <w:ind w:right="0"/>
              <w:jc w:val="left"/>
              <w:rPr>
                <w:rFonts w:ascii="宋体" w:hAnsi="宋体" w:cs="宋体" w:eastAsia="宋体" w:hint="default"/>
                <w:sz w:val="21"/>
                <w:szCs w:val="21"/>
              </w:rPr>
            </w:pPr>
            <w:r>
              <w:rPr>
                <w:rFonts w:ascii="宋体"/>
                <w:w w:val="100"/>
                <w:sz w:val="21"/>
              </w:rPr>
              <w:t>8</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39,604,674.90</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-53,083.90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left"/>
              <w:rPr>
                <w:rFonts w:ascii="宋体" w:hAnsi="宋体" w:cs="宋体" w:eastAsia="宋体" w:hint="default"/>
                <w:sz w:val="21"/>
                <w:szCs w:val="21"/>
              </w:rPr>
            </w:pPr>
            <w:r>
              <w:rPr>
                <w:rFonts w:ascii="宋体"/>
                <w:sz w:val="21"/>
              </w:rPr>
              <w:t>43,608,137.08</w:t>
            </w: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43,661,220.98</w:t>
            </w: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43,661,220.98</w:t>
            </w: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（二）其他综合收益</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-53,083.90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-53,083.90</w:t>
            </w: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5" w:right="0"/>
              <w:jc w:val="left"/>
              <w:rPr>
                <w:rFonts w:ascii="宋体" w:hAnsi="宋体" w:cs="宋体" w:eastAsia="宋体" w:hint="default"/>
                <w:sz w:val="21"/>
                <w:szCs w:val="21"/>
              </w:rPr>
            </w:pPr>
            <w:r>
              <w:rPr>
                <w:rFonts w:ascii="宋体" w:hAnsi="宋体" w:cs="宋体" w:eastAsia="宋体" w:hint="default"/>
                <w:sz w:val="21"/>
                <w:szCs w:val="21"/>
              </w:rPr>
              <w:t>上述（一）和（二）小计</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left"/>
              <w:rPr>
                <w:rFonts w:ascii="宋体" w:hAnsi="宋体" w:cs="宋体" w:eastAsia="宋体" w:hint="default"/>
                <w:sz w:val="21"/>
                <w:szCs w:val="21"/>
              </w:rPr>
            </w:pPr>
            <w:r>
              <w:rPr>
                <w:rFonts w:ascii="宋体"/>
                <w:sz w:val="21"/>
              </w:rPr>
              <w:t>43,661,220.98</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left"/>
              <w:rPr>
                <w:rFonts w:ascii="宋体" w:hAnsi="宋体" w:cs="宋体" w:eastAsia="宋体" w:hint="default"/>
                <w:sz w:val="21"/>
                <w:szCs w:val="21"/>
              </w:rPr>
            </w:pPr>
            <w:r>
              <w:rPr>
                <w:rFonts w:ascii="宋体"/>
                <w:sz w:val="21"/>
              </w:rPr>
              <w:t>-53,083.90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 w:right="0"/>
              <w:jc w:val="left"/>
              <w:rPr>
                <w:rFonts w:ascii="宋体" w:hAnsi="宋体" w:cs="宋体" w:eastAsia="宋体" w:hint="default"/>
                <w:sz w:val="21"/>
                <w:szCs w:val="21"/>
              </w:rPr>
            </w:pPr>
            <w:r>
              <w:rPr>
                <w:rFonts w:ascii="宋体"/>
                <w:sz w:val="21"/>
              </w:rPr>
              <w:t>43,608,137.08</w:t>
            </w: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（三）所有者投入和减少资本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．所有者投入资本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right="-3" w:firstLine="105"/>
              <w:jc w:val="left"/>
              <w:rPr>
                <w:rFonts w:ascii="宋体" w:hAnsi="宋体" w:cs="宋体" w:eastAsia="宋体" w:hint="default"/>
                <w:sz w:val="21"/>
                <w:szCs w:val="21"/>
              </w:rPr>
            </w:pPr>
            <w:r>
              <w:rPr>
                <w:rFonts w:ascii="宋体" w:hAnsi="宋体" w:cs="宋体" w:eastAsia="宋体" w:hint="default"/>
                <w:spacing w:val="-8"/>
                <w:w w:val="100"/>
                <w:sz w:val="21"/>
                <w:szCs w:val="21"/>
              </w:rPr>
              <w:t>2</w:t>
            </w:r>
            <w:r>
              <w:rPr>
                <w:rFonts w:ascii="宋体" w:hAnsi="宋体" w:cs="宋体" w:eastAsia="宋体" w:hint="default"/>
                <w:spacing w:val="-8"/>
                <w:w w:val="100"/>
                <w:sz w:val="21"/>
                <w:szCs w:val="21"/>
              </w:rPr>
              <w:t>．股份支付计入所有者权益的金</w:t>
            </w:r>
            <w:r>
              <w:rPr>
                <w:rFonts w:ascii="宋体" w:hAnsi="宋体" w:cs="宋体" w:eastAsia="宋体" w:hint="default"/>
                <w:w w:val="100"/>
                <w:sz w:val="21"/>
                <w:szCs w:val="21"/>
              </w:rPr>
              <w:t> </w:t>
            </w:r>
            <w:r>
              <w:rPr>
                <w:rFonts w:ascii="宋体" w:hAnsi="宋体" w:cs="宋体" w:eastAsia="宋体" w:hint="default"/>
                <w:sz w:val="21"/>
                <w:szCs w:val="21"/>
              </w:rPr>
              <w:t>额</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6840" w:h="11910" w:orient="landscape"/>
          <w:pgMar w:top="1580" w:bottom="280" w:left="880" w:right="520"/>
        </w:sectPr>
      </w:pPr>
    </w:p>
    <w:tbl>
      <w:tblPr>
        <w:tblW w:w="0" w:type="auto"/>
        <w:jc w:val="left"/>
        <w:tblInd w:w="118" w:type="dxa"/>
        <w:tblLayout w:type="fixed"/>
        <w:tblCellMar>
          <w:top w:w="0" w:type="dxa"/>
          <w:left w:w="0" w:type="dxa"/>
          <w:bottom w:w="0" w:type="dxa"/>
          <w:right w:w="0" w:type="dxa"/>
        </w:tblCellMar>
        <w:tblLook w:val="01E0"/>
      </w:tblPr>
      <w:tblGrid>
        <w:gridCol w:w="3060"/>
        <w:gridCol w:w="1260"/>
        <w:gridCol w:w="1261"/>
        <w:gridCol w:w="900"/>
        <w:gridCol w:w="1080"/>
        <w:gridCol w:w="1260"/>
        <w:gridCol w:w="1080"/>
        <w:gridCol w:w="1440"/>
        <w:gridCol w:w="1081"/>
        <w:gridCol w:w="1296"/>
        <w:gridCol w:w="1476"/>
      </w:tblGrid>
      <w:tr>
        <w:trPr>
          <w:trHeight w:val="71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4,056,546.0</w:t>
            </w:r>
          </w:p>
          <w:p>
            <w:pPr>
              <w:pStyle w:val="TableParagraph"/>
              <w:spacing w:line="240" w:lineRule="auto" w:before="37"/>
              <w:ind w:right="0"/>
              <w:jc w:val="left"/>
              <w:rPr>
                <w:rFonts w:ascii="宋体" w:hAnsi="宋体" w:cs="宋体" w:eastAsia="宋体" w:hint="default"/>
                <w:sz w:val="21"/>
                <w:szCs w:val="21"/>
              </w:rPr>
            </w:pPr>
            <w:r>
              <w:rPr>
                <w:rFonts w:ascii="宋体"/>
                <w:w w:val="100"/>
                <w:sz w:val="21"/>
              </w:rPr>
              <w:t>8</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-4,056,546.08</w:t>
            </w: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．提取盈余公积</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4,056,546.0</w:t>
            </w:r>
          </w:p>
          <w:p>
            <w:pPr>
              <w:pStyle w:val="TableParagraph"/>
              <w:spacing w:line="240" w:lineRule="auto" w:before="37"/>
              <w:ind w:right="0"/>
              <w:jc w:val="left"/>
              <w:rPr>
                <w:rFonts w:ascii="宋体" w:hAnsi="宋体" w:cs="宋体" w:eastAsia="宋体" w:hint="default"/>
                <w:sz w:val="21"/>
                <w:szCs w:val="21"/>
              </w:rPr>
            </w:pPr>
            <w:r>
              <w:rPr>
                <w:rFonts w:ascii="宋体"/>
                <w:w w:val="100"/>
                <w:sz w:val="21"/>
              </w:rPr>
              <w:t>8</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-4,056,546.08</w:t>
            </w: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．提取一般风险准备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3"/>
              <w:jc w:val="right"/>
              <w:rPr>
                <w:rFonts w:ascii="宋体" w:hAnsi="宋体" w:cs="宋体" w:eastAsia="宋体" w:hint="default"/>
                <w:sz w:val="21"/>
                <w:szCs w:val="21"/>
              </w:rPr>
            </w:pPr>
            <w:r>
              <w:rPr>
                <w:rFonts w:ascii="宋体" w:hAnsi="宋体" w:cs="宋体" w:eastAsia="宋体" w:hint="default"/>
                <w:spacing w:val="-2"/>
                <w:sz w:val="21"/>
                <w:szCs w:val="21"/>
              </w:rPr>
              <w:t>3</w:t>
            </w:r>
            <w:r>
              <w:rPr>
                <w:rFonts w:ascii="宋体" w:hAnsi="宋体" w:cs="宋体" w:eastAsia="宋体" w:hint="default"/>
                <w:spacing w:val="-2"/>
                <w:sz w:val="21"/>
                <w:szCs w:val="21"/>
              </w:rPr>
              <w:t>．对所有者（或股东）的分配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5"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（五）所有者权益内部结转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3"/>
              <w:jc w:val="right"/>
              <w:rPr>
                <w:rFonts w:ascii="宋体" w:hAnsi="宋体" w:cs="宋体" w:eastAsia="宋体" w:hint="default"/>
                <w:sz w:val="21"/>
                <w:szCs w:val="21"/>
              </w:rPr>
            </w:pPr>
            <w:r>
              <w:rPr>
                <w:rFonts w:ascii="宋体" w:hAnsi="宋体" w:cs="宋体" w:eastAsia="宋体" w:hint="default"/>
                <w:spacing w:val="-2"/>
                <w:sz w:val="21"/>
                <w:szCs w:val="21"/>
              </w:rPr>
              <w:t>1</w:t>
            </w:r>
            <w:r>
              <w:rPr>
                <w:rFonts w:ascii="宋体" w:hAnsi="宋体" w:cs="宋体" w:eastAsia="宋体" w:hint="default"/>
                <w:spacing w:val="-2"/>
                <w:sz w:val="21"/>
                <w:szCs w:val="21"/>
              </w:rPr>
              <w:t>．资本公积转增资本（或股本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3"/>
              <w:jc w:val="right"/>
              <w:rPr>
                <w:rFonts w:ascii="宋体" w:hAnsi="宋体" w:cs="宋体" w:eastAsia="宋体" w:hint="default"/>
                <w:sz w:val="21"/>
                <w:szCs w:val="21"/>
              </w:rPr>
            </w:pPr>
            <w:r>
              <w:rPr>
                <w:rFonts w:ascii="宋体" w:hAnsi="宋体" w:cs="宋体" w:eastAsia="宋体" w:hint="default"/>
                <w:spacing w:val="-2"/>
                <w:sz w:val="21"/>
                <w:szCs w:val="21"/>
              </w:rPr>
              <w:t>2</w:t>
            </w:r>
            <w:r>
              <w:rPr>
                <w:rFonts w:ascii="宋体" w:hAnsi="宋体" w:cs="宋体" w:eastAsia="宋体" w:hint="default"/>
                <w:spacing w:val="-2"/>
                <w:sz w:val="21"/>
                <w:szCs w:val="21"/>
              </w:rPr>
              <w:t>．盈余公积转增资本（或股本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．盈余公积弥补亏损</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5"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．本年提取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．本年使用</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四、本年年末余额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50,000,000.</w:t>
            </w:r>
          </w:p>
          <w:p>
            <w:pPr>
              <w:pStyle w:val="TableParagraph"/>
              <w:spacing w:line="240" w:lineRule="auto" w:before="34"/>
              <w:ind w:left="-1" w:right="0"/>
              <w:jc w:val="left"/>
              <w:rPr>
                <w:rFonts w:ascii="宋体" w:hAnsi="宋体" w:cs="宋体" w:eastAsia="宋体" w:hint="default"/>
                <w:sz w:val="21"/>
                <w:szCs w:val="21"/>
              </w:rPr>
            </w:pPr>
            <w:r>
              <w:rPr>
                <w:rFonts w:ascii="宋体"/>
                <w:sz w:val="21"/>
              </w:rPr>
              <w:t>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 w:right="0"/>
              <w:jc w:val="left"/>
              <w:rPr>
                <w:rFonts w:ascii="宋体" w:hAnsi="宋体" w:cs="宋体" w:eastAsia="宋体" w:hint="default"/>
                <w:sz w:val="21"/>
                <w:szCs w:val="21"/>
              </w:rPr>
            </w:pPr>
            <w:r>
              <w:rPr>
                <w:rFonts w:ascii="宋体"/>
                <w:sz w:val="21"/>
              </w:rPr>
              <w:t>756,347.05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left"/>
              <w:rPr>
                <w:rFonts w:ascii="宋体" w:hAnsi="宋体" w:cs="宋体" w:eastAsia="宋体" w:hint="default"/>
                <w:sz w:val="21"/>
                <w:szCs w:val="21"/>
              </w:rPr>
            </w:pPr>
            <w:r>
              <w:rPr>
                <w:rFonts w:ascii="宋体"/>
                <w:sz w:val="21"/>
              </w:rPr>
              <w:t>6,879,176.2</w:t>
            </w:r>
          </w:p>
          <w:p>
            <w:pPr>
              <w:pStyle w:val="TableParagraph"/>
              <w:spacing w:line="240" w:lineRule="auto" w:before="34"/>
              <w:ind w:right="0"/>
              <w:jc w:val="left"/>
              <w:rPr>
                <w:rFonts w:ascii="宋体" w:hAnsi="宋体" w:cs="宋体" w:eastAsia="宋体" w:hint="default"/>
                <w:sz w:val="21"/>
                <w:szCs w:val="21"/>
              </w:rPr>
            </w:pPr>
            <w:r>
              <w:rPr>
                <w:rFonts w:ascii="宋体"/>
                <w:w w:val="100"/>
                <w:sz w:val="21"/>
              </w:rPr>
              <w:t>7</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57,913,329.88</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sz w:val="21"/>
                <w:szCs w:val="21"/>
              </w:rPr>
            </w:pPr>
            <w:r>
              <w:rPr>
                <w:rFonts w:ascii="宋体"/>
                <w:sz w:val="21"/>
              </w:rPr>
              <w:t>-54,635.11</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left"/>
              <w:rPr>
                <w:rFonts w:ascii="宋体" w:hAnsi="宋体" w:cs="宋体" w:eastAsia="宋体" w:hint="default"/>
                <w:sz w:val="21"/>
                <w:szCs w:val="21"/>
              </w:rPr>
            </w:pPr>
            <w:r>
              <w:rPr>
                <w:rFonts w:ascii="宋体"/>
                <w:sz w:val="21"/>
              </w:rPr>
              <w:t>115,494,218.0</w:t>
            </w:r>
          </w:p>
          <w:p>
            <w:pPr>
              <w:pStyle w:val="TableParagraph"/>
              <w:spacing w:line="240" w:lineRule="auto" w:before="34"/>
              <w:ind w:left="-1" w:right="0"/>
              <w:jc w:val="left"/>
              <w:rPr>
                <w:rFonts w:ascii="宋体" w:hAnsi="宋体" w:cs="宋体" w:eastAsia="宋体" w:hint="default"/>
                <w:sz w:val="21"/>
                <w:szCs w:val="21"/>
              </w:rPr>
            </w:pPr>
            <w:r>
              <w:rPr>
                <w:rFonts w:ascii="宋体"/>
                <w:w w:val="100"/>
                <w:sz w:val="21"/>
              </w:rPr>
              <w:t>9</w:t>
            </w:r>
          </w:p>
        </w:tc>
      </w:tr>
    </w:tbl>
    <w:p>
      <w:pPr>
        <w:pStyle w:val="BodyText"/>
        <w:spacing w:line="240" w:lineRule="auto" w:before="28"/>
        <w:ind w:left="560" w:right="0"/>
        <w:jc w:val="left"/>
      </w:pPr>
      <w:r>
        <w:rPr/>
        <w:pict>
          <v:shape style="position:absolute;margin-left:197.543045pt;margin-top:231.050003pt;width:68.4pt;height:19.6pt;mso-position-horizontal-relative:page;mso-position-vertical-relative:page;z-index:-1346536" type="#_x0000_t202" filled="false" stroked="false">
            <v:textbox inset="0,0,0,0">
              <w:txbxContent>
                <w:p>
                  <w:pPr>
                    <w:pStyle w:val="BodyText"/>
                    <w:spacing w:line="240" w:lineRule="auto" w:before="28"/>
                    <w:ind w:left="0" w:right="0"/>
                    <w:jc w:val="left"/>
                  </w:pPr>
                  <w:r>
                    <w:rPr>
                      <w:w w:val="100"/>
                    </w:rPr>
                    <w:t>）</w:t>
                  </w:r>
                </w:p>
              </w:txbxContent>
            </v:textbox>
            <w10:wrap type="none"/>
          </v:shape>
        </w:pict>
      </w:r>
      <w:r>
        <w:rPr/>
        <w:pict>
          <v:shape style="position:absolute;margin-left:197.543045pt;margin-top:251.090012pt;width:68.4pt;height:19.7pt;mso-position-horizontal-relative:page;mso-position-vertical-relative:page;z-index:-1346512" type="#_x0000_t202" filled="false" stroked="false">
            <v:textbox inset="0,0,0,0">
              <w:txbxContent>
                <w:p>
                  <w:pPr>
                    <w:pStyle w:val="BodyText"/>
                    <w:spacing w:line="240" w:lineRule="auto" w:before="28"/>
                    <w:ind w:left="0" w:right="0"/>
                    <w:jc w:val="left"/>
                  </w:pPr>
                  <w:r>
                    <w:rPr>
                      <w:w w:val="100"/>
                    </w:rPr>
                    <w:t>）</w:t>
                  </w:r>
                </w:p>
              </w:txbxContent>
            </v:textbox>
            <w10:wrap type="none"/>
          </v:shape>
        </w:pict>
      </w:r>
      <w:r>
        <w:rPr/>
        <w:pict>
          <v:group style="position:absolute;margin-left:70.559998pt;margin-top:76.340004pt;width:682.9pt;height:.1pt;mso-position-horizontal-relative:page;mso-position-vertical-relative:page;z-index:1288" coordorigin="1411,1527" coordsize="13658,2">
            <v:shape style="position:absolute;left:1411;top:1527;width:13658;height:2" coordorigin="1411,1527" coordsize="13658,0" path="m1411,1527l15069,1527e" filled="false" stroked="true" strokeweight=".72pt" strokecolor="#000000">
              <v:path arrowok="t"/>
            </v:shape>
            <w10:wrap type="none"/>
          </v:group>
        </w:pict>
      </w:r>
      <w:r>
        <w:rPr/>
        <w:pict>
          <v:group style="position:absolute;margin-left:203.419998pt;margin-top:231.050003pt;width:62.55pt;height:39.75pt;mso-position-horizontal-relative:page;mso-position-vertical-relative:page;z-index:-1346464" coordorigin="4068,4621" coordsize="1251,795">
            <v:group style="position:absolute;left:4068;top:4621;width:1251;height:392" coordorigin="4068,4621" coordsize="1251,392">
              <v:shape style="position:absolute;left:4068;top:4621;width:1251;height:392" coordorigin="4068,4621" coordsize="1251,392" path="m4068,5012l5319,5012,5319,4621,4068,4621,4068,5012xe" filled="true" fillcolor="#ffffff" stroked="false">
                <v:path arrowok="t"/>
                <v:fill type="solid"/>
              </v:shape>
            </v:group>
            <v:group style="position:absolute;left:4068;top:5022;width:1251;height:394" coordorigin="4068,5022" coordsize="1251,394">
              <v:shape style="position:absolute;left:4068;top:5022;width:1251;height:394" coordorigin="4068,5022" coordsize="1251,394" path="m4068,5415l5319,5415,5319,5022,4068,5022,4068,5415xe" filled="true" fillcolor="#ffffff" stroked="false">
                <v:path arrowok="t"/>
                <v:fill type="solid"/>
              </v:shape>
            </v:group>
            <w10:wrap type="none"/>
          </v:group>
        </w:pict>
      </w:r>
      <w:r>
        <w:rPr/>
        <w:t>后附财务报表附注为财务报表的组成部分。</w:t>
      </w:r>
    </w:p>
    <w:p>
      <w:pPr>
        <w:pStyle w:val="BodyText"/>
        <w:tabs>
          <w:tab w:pos="6968" w:val="left" w:leader="none"/>
          <w:tab w:pos="12641" w:val="left" w:leader="none"/>
        </w:tabs>
        <w:spacing w:line="240" w:lineRule="auto" w:before="78"/>
        <w:ind w:left="560" w:right="0"/>
        <w:jc w:val="left"/>
      </w:pPr>
      <w:r>
        <w:rPr>
          <w:spacing w:val="-2"/>
        </w:rPr>
        <w:t>企业法定代表人：</w:t>
        <w:tab/>
        <w:t>主管会计工作负责人：</w:t>
        <w:tab/>
        <w:t>会计机构负责人：</w:t>
      </w:r>
    </w:p>
    <w:p>
      <w:pPr>
        <w:spacing w:after="0" w:line="240" w:lineRule="auto"/>
        <w:jc w:val="left"/>
        <w:sectPr>
          <w:pgSz w:w="16840" w:h="11910" w:orient="landscape"/>
          <w:pgMar w:header="893" w:footer="615" w:top="1560" w:bottom="800" w:left="880" w:right="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Heading3"/>
        <w:spacing w:line="240" w:lineRule="auto"/>
        <w:ind w:left="220" w:right="0"/>
        <w:jc w:val="left"/>
        <w:rPr>
          <w:b w:val="0"/>
          <w:bCs w:val="0"/>
        </w:rPr>
      </w:pPr>
      <w:r>
        <w:rPr>
          <w:spacing w:val="-1"/>
        </w:rPr>
        <w:t>（除特别注明外，金额单位均为人民币元）</w:t>
      </w:r>
      <w:r>
        <w:rPr>
          <w:b w:val="0"/>
          <w:bCs w:val="0"/>
          <w:spacing w:val="-1"/>
        </w:rPr>
      </w:r>
    </w:p>
    <w:p>
      <w:pPr>
        <w:pStyle w:val="Heading3"/>
        <w:spacing w:line="307" w:lineRule="auto" w:before="80"/>
        <w:ind w:left="220" w:right="5911"/>
        <w:jc w:val="center"/>
        <w:rPr>
          <w:b w:val="0"/>
          <w:bCs w:val="0"/>
        </w:rPr>
      </w:pPr>
      <w:r>
        <w:rPr>
          <w:b w:val="0"/>
          <w:bCs w:val="0"/>
          <w:spacing w:val="-1"/>
        </w:rPr>
        <w:br w:type="column"/>
      </w:r>
      <w:r>
        <w:rPr>
          <w:spacing w:val="-1"/>
        </w:rPr>
        <w:t>上海天玑科技股份有限公司</w:t>
      </w:r>
      <w:r>
        <w:rPr>
          <w:spacing w:val="-99"/>
        </w:rPr>
        <w:t> </w:t>
      </w:r>
      <w:r>
        <w:rPr>
          <w:spacing w:val="-99"/>
        </w:rPr>
      </w:r>
      <w:r>
        <w:rPr/>
        <w:t>所有者权益变动表</w:t>
      </w:r>
      <w:r>
        <w:rPr>
          <w:b w:val="0"/>
          <w:bCs w:val="0"/>
        </w:rPr>
      </w:r>
    </w:p>
    <w:p>
      <w:pPr>
        <w:pStyle w:val="Heading3"/>
        <w:spacing w:line="240" w:lineRule="auto" w:before="19"/>
        <w:ind w:left="220" w:right="5911"/>
        <w:jc w:val="center"/>
        <w:rPr>
          <w:b w:val="0"/>
          <w:bCs w:val="0"/>
        </w:rPr>
      </w:pPr>
      <w:r>
        <w:rPr/>
        <w:pict>
          <v:group style="position:absolute;margin-left:70.559998pt;margin-top:-35.986328pt;width:682.9pt;height:.1pt;mso-position-horizontal-relative:page;mso-position-vertical-relative:paragraph;z-index:1336" coordorigin="1411,-720" coordsize="13658,2">
            <v:shape style="position:absolute;left:1411;top:-720;width:13658;height:2" coordorigin="1411,-720" coordsize="13658,0" path="m1411,-720l15069,-720e" filled="false" stroked="true" strokeweight=".72pt" strokecolor="#000000">
              <v:path arrowok="t"/>
            </v:shape>
            <w10:wrap type="none"/>
          </v:group>
        </w:pict>
      </w:r>
      <w:r>
        <w:rPr>
          <w:rFonts w:ascii="宋体" w:hAnsi="宋体" w:cs="宋体" w:eastAsia="宋体" w:hint="default"/>
        </w:rPr>
        <w:t>2011</w:t>
      </w:r>
      <w:r>
        <w:rPr>
          <w:rFonts w:ascii="宋体" w:hAnsi="宋体" w:cs="宋体" w:eastAsia="宋体" w:hint="default"/>
          <w:spacing w:val="-55"/>
        </w:rPr>
        <w:t> </w:t>
      </w:r>
      <w:r>
        <w:rPr/>
        <w:t>年度</w:t>
      </w:r>
      <w:r>
        <w:rPr>
          <w:b w:val="0"/>
          <w:bCs w:val="0"/>
        </w:rPr>
      </w:r>
    </w:p>
    <w:p>
      <w:pPr>
        <w:spacing w:after="0" w:line="240" w:lineRule="auto"/>
        <w:jc w:val="center"/>
        <w:sectPr>
          <w:pgSz w:w="16840" w:h="11910" w:orient="landscape"/>
          <w:pgMar w:header="893" w:footer="615" w:top="1480" w:bottom="800" w:left="1220" w:right="1240"/>
          <w:cols w:num="2" w:equalWidth="0">
            <w:col w:w="4229" w:space="1486"/>
            <w:col w:w="8665"/>
          </w:cols>
        </w:sectPr>
      </w:pPr>
    </w:p>
    <w:p>
      <w:pPr>
        <w:spacing w:line="240" w:lineRule="auto" w:before="10"/>
        <w:rPr>
          <w:rFonts w:ascii="宋体" w:hAnsi="宋体" w:cs="宋体" w:eastAsia="宋体" w:hint="default"/>
          <w:b/>
          <w:bCs/>
          <w:sz w:val="6"/>
          <w:szCs w:val="6"/>
        </w:rPr>
      </w:pPr>
    </w:p>
    <w:tbl>
      <w:tblPr>
        <w:tblW w:w="0" w:type="auto"/>
        <w:jc w:val="left"/>
        <w:tblInd w:w="107" w:type="dxa"/>
        <w:tblLayout w:type="fixed"/>
        <w:tblCellMar>
          <w:top w:w="0" w:type="dxa"/>
          <w:left w:w="0" w:type="dxa"/>
          <w:bottom w:w="0" w:type="dxa"/>
          <w:right w:w="0" w:type="dxa"/>
        </w:tblCellMar>
        <w:tblLook w:val="01E0"/>
      </w:tblPr>
      <w:tblGrid>
        <w:gridCol w:w="3528"/>
        <w:gridCol w:w="1453"/>
        <w:gridCol w:w="1428"/>
        <w:gridCol w:w="900"/>
        <w:gridCol w:w="1260"/>
        <w:gridCol w:w="1260"/>
        <w:gridCol w:w="1260"/>
        <w:gridCol w:w="1441"/>
        <w:gridCol w:w="1620"/>
      </w:tblGrid>
      <w:tr>
        <w:trPr>
          <w:trHeight w:val="403" w:hRule="exact"/>
        </w:trPr>
        <w:tc>
          <w:tcPr>
            <w:tcW w:w="352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2"/>
                <w:sz w:val="21"/>
                <w:szCs w:val="21"/>
              </w:rPr>
              <w:t> </w:t>
            </w:r>
            <w:r>
              <w:rPr>
                <w:rFonts w:ascii="宋体" w:hAnsi="宋体" w:cs="宋体" w:eastAsia="宋体" w:hint="default"/>
                <w:sz w:val="21"/>
                <w:szCs w:val="21"/>
              </w:rPr>
              <w:t>目</w:t>
            </w:r>
          </w:p>
        </w:tc>
        <w:tc>
          <w:tcPr>
            <w:tcW w:w="10622"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r>
      <w:tr>
        <w:trPr>
          <w:trHeight w:val="713" w:hRule="exact"/>
        </w:trPr>
        <w:tc>
          <w:tcPr>
            <w:tcW w:w="3528" w:type="dxa"/>
            <w:vMerge/>
            <w:tcBorders>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98"/>
              <w:jc w:val="left"/>
              <w:rPr>
                <w:rFonts w:ascii="宋体" w:hAnsi="宋体" w:cs="宋体" w:eastAsia="宋体" w:hint="default"/>
                <w:sz w:val="21"/>
                <w:szCs w:val="21"/>
              </w:rPr>
            </w:pPr>
            <w:r>
              <w:rPr>
                <w:rFonts w:ascii="宋体" w:hAnsi="宋体" w:cs="宋体" w:eastAsia="宋体" w:hint="default"/>
                <w:spacing w:val="11"/>
                <w:sz w:val="21"/>
                <w:szCs w:val="21"/>
              </w:rPr>
              <w:t>实收资本</w:t>
            </w:r>
            <w:r>
              <w:rPr>
                <w:rFonts w:ascii="宋体" w:hAnsi="宋体" w:cs="宋体" w:eastAsia="宋体" w:hint="default"/>
                <w:spacing w:val="11"/>
                <w:sz w:val="21"/>
                <w:szCs w:val="21"/>
              </w:rPr>
              <w:t>(</w:t>
            </w:r>
            <w:r>
              <w:rPr>
                <w:rFonts w:ascii="宋体" w:hAnsi="宋体" w:cs="宋体" w:eastAsia="宋体" w:hint="default"/>
                <w:spacing w:val="11"/>
                <w:sz w:val="21"/>
                <w:szCs w:val="21"/>
              </w:rPr>
              <w:t>或</w:t>
            </w:r>
            <w:r>
              <w:rPr>
                <w:rFonts w:ascii="宋体" w:hAnsi="宋体" w:cs="宋体" w:eastAsia="宋体" w:hint="default"/>
                <w:spacing w:val="-89"/>
                <w:sz w:val="21"/>
                <w:szCs w:val="21"/>
              </w:rPr>
              <w:t> </w:t>
            </w:r>
            <w:r>
              <w:rPr>
                <w:rFonts w:ascii="宋体" w:hAnsi="宋体" w:cs="宋体" w:eastAsia="宋体" w:hint="default"/>
                <w:sz w:val="21"/>
                <w:szCs w:val="21"/>
              </w:rPr>
              <w:t>股本</w:t>
            </w:r>
            <w:r>
              <w:rPr>
                <w:rFonts w:ascii="宋体" w:hAnsi="宋体" w:cs="宋体" w:eastAsia="宋体" w:hint="default"/>
                <w:sz w:val="21"/>
                <w:szCs w:val="21"/>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72"/>
              <w:jc w:val="left"/>
              <w:rPr>
                <w:rFonts w:ascii="宋体" w:hAnsi="宋体" w:cs="宋体" w:eastAsia="宋体" w:hint="default"/>
                <w:sz w:val="21"/>
                <w:szCs w:val="21"/>
              </w:rPr>
            </w:pPr>
            <w:r>
              <w:rPr>
                <w:rFonts w:ascii="宋体" w:hAnsi="宋体" w:cs="宋体" w:eastAsia="宋体" w:hint="default"/>
                <w:spacing w:val="16"/>
                <w:sz w:val="21"/>
                <w:szCs w:val="21"/>
              </w:rPr>
              <w:t>减：库</w:t>
            </w:r>
            <w:r>
              <w:rPr>
                <w:rFonts w:ascii="宋体" w:hAnsi="宋体" w:cs="宋体" w:eastAsia="宋体" w:hint="default"/>
                <w:spacing w:val="-98"/>
                <w:sz w:val="21"/>
                <w:szCs w:val="21"/>
              </w:rPr>
              <w:t> </w:t>
            </w:r>
            <w:r>
              <w:rPr>
                <w:rFonts w:ascii="宋体" w:hAnsi="宋体" w:cs="宋体" w:eastAsia="宋体" w:hint="default"/>
                <w:sz w:val="21"/>
                <w:szCs w:val="21"/>
              </w:rPr>
              <w:t>存股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31"/>
              <w:jc w:val="left"/>
              <w:rPr>
                <w:rFonts w:ascii="宋体" w:hAnsi="宋体" w:cs="宋体" w:eastAsia="宋体" w:hint="default"/>
                <w:sz w:val="21"/>
                <w:szCs w:val="21"/>
              </w:rPr>
            </w:pPr>
            <w:r>
              <w:rPr>
                <w:rFonts w:ascii="宋体" w:hAnsi="宋体" w:cs="宋体" w:eastAsia="宋体" w:hint="default"/>
                <w:spacing w:val="49"/>
                <w:sz w:val="21"/>
                <w:szCs w:val="21"/>
              </w:rPr>
              <w:t>一般风险</w:t>
            </w:r>
            <w:r>
              <w:rPr>
                <w:rFonts w:ascii="宋体" w:hAnsi="宋体" w:cs="宋体" w:eastAsia="宋体" w:hint="default"/>
                <w:spacing w:val="-96"/>
                <w:sz w:val="21"/>
                <w:szCs w:val="21"/>
              </w:rPr>
              <w:t> </w:t>
            </w:r>
            <w:r>
              <w:rPr>
                <w:rFonts w:ascii="宋体" w:hAnsi="宋体" w:cs="宋体" w:eastAsia="宋体" w:hint="default"/>
                <w:sz w:val="21"/>
                <w:szCs w:val="21"/>
              </w:rPr>
              <w:t>准备</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100"/>
              <w:jc w:val="left"/>
              <w:rPr>
                <w:rFonts w:ascii="宋体" w:hAnsi="宋体" w:cs="宋体" w:eastAsia="宋体" w:hint="default"/>
                <w:sz w:val="21"/>
                <w:szCs w:val="21"/>
              </w:rPr>
            </w:pPr>
            <w:r>
              <w:rPr>
                <w:rFonts w:ascii="宋体" w:hAnsi="宋体" w:cs="宋体" w:eastAsia="宋体" w:hint="default"/>
                <w:sz w:val="21"/>
                <w:szCs w:val="21"/>
              </w:rPr>
              <w:t>所</w:t>
            </w:r>
            <w:r>
              <w:rPr>
                <w:rFonts w:ascii="宋体" w:hAnsi="宋体" w:cs="宋体" w:eastAsia="宋体" w:hint="default"/>
                <w:spacing w:val="-76"/>
                <w:sz w:val="21"/>
                <w:szCs w:val="21"/>
              </w:rPr>
              <w:t> </w:t>
            </w:r>
            <w:r>
              <w:rPr>
                <w:rFonts w:ascii="宋体" w:hAnsi="宋体" w:cs="宋体" w:eastAsia="宋体" w:hint="default"/>
                <w:sz w:val="21"/>
                <w:szCs w:val="21"/>
              </w:rPr>
              <w:t>有</w:t>
            </w:r>
            <w:r>
              <w:rPr>
                <w:rFonts w:ascii="宋体" w:hAnsi="宋体" w:cs="宋体" w:eastAsia="宋体" w:hint="default"/>
                <w:spacing w:val="-76"/>
                <w:sz w:val="21"/>
                <w:szCs w:val="21"/>
              </w:rPr>
              <w:t> </w:t>
            </w:r>
            <w:r>
              <w:rPr>
                <w:rFonts w:ascii="宋体" w:hAnsi="宋体" w:cs="宋体" w:eastAsia="宋体" w:hint="default"/>
                <w:sz w:val="21"/>
                <w:szCs w:val="21"/>
              </w:rPr>
              <w:t>者</w:t>
            </w:r>
            <w:r>
              <w:rPr>
                <w:rFonts w:ascii="宋体" w:hAnsi="宋体" w:cs="宋体" w:eastAsia="宋体" w:hint="default"/>
                <w:spacing w:val="-78"/>
                <w:sz w:val="21"/>
                <w:szCs w:val="21"/>
              </w:rPr>
              <w:t> </w:t>
            </w:r>
            <w:r>
              <w:rPr>
                <w:rFonts w:ascii="宋体" w:hAnsi="宋体" w:cs="宋体" w:eastAsia="宋体" w:hint="default"/>
                <w:sz w:val="21"/>
                <w:szCs w:val="21"/>
              </w:rPr>
              <w:t>权</w:t>
            </w:r>
            <w:r>
              <w:rPr>
                <w:rFonts w:ascii="宋体" w:hAnsi="宋体" w:cs="宋体" w:eastAsia="宋体" w:hint="default"/>
                <w:spacing w:val="-76"/>
                <w:sz w:val="21"/>
                <w:szCs w:val="21"/>
              </w:rPr>
              <w:t> </w:t>
            </w:r>
            <w:r>
              <w:rPr>
                <w:rFonts w:ascii="宋体" w:hAnsi="宋体" w:cs="宋体" w:eastAsia="宋体" w:hint="default"/>
                <w:sz w:val="21"/>
                <w:szCs w:val="21"/>
              </w:rPr>
              <w:t>益</w:t>
            </w:r>
            <w:r>
              <w:rPr>
                <w:rFonts w:ascii="宋体" w:hAnsi="宋体" w:cs="宋体" w:eastAsia="宋体" w:hint="default"/>
                <w:spacing w:val="-78"/>
                <w:sz w:val="21"/>
                <w:szCs w:val="21"/>
              </w:rPr>
              <w:t> </w:t>
            </w:r>
            <w:r>
              <w:rPr>
                <w:rFonts w:ascii="宋体" w:hAnsi="宋体" w:cs="宋体" w:eastAsia="宋体" w:hint="default"/>
                <w:sz w:val="21"/>
                <w:szCs w:val="21"/>
              </w:rPr>
              <w:t>合</w:t>
            </w:r>
            <w:r>
              <w:rPr>
                <w:rFonts w:ascii="宋体" w:hAnsi="宋体" w:cs="宋体" w:eastAsia="宋体" w:hint="default"/>
                <w:w w:val="100"/>
                <w:sz w:val="21"/>
                <w:szCs w:val="21"/>
              </w:rPr>
              <w:t> </w:t>
            </w:r>
            <w:r>
              <w:rPr>
                <w:rFonts w:ascii="宋体" w:hAnsi="宋体" w:cs="宋体" w:eastAsia="宋体" w:hint="default"/>
                <w:sz w:val="21"/>
                <w:szCs w:val="21"/>
              </w:rPr>
              <w:t>计</w:t>
            </w:r>
          </w:p>
        </w:tc>
      </w:tr>
      <w:tr>
        <w:trPr>
          <w:trHeight w:val="71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50,000,000.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756,347.05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6,879,176</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.27</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55,246,430.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23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112,881,953.5</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5</w:t>
            </w: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加：会计政策变更</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734" w:right="0"/>
              <w:jc w:val="left"/>
              <w:rPr>
                <w:rFonts w:ascii="宋体" w:hAnsi="宋体" w:cs="宋体" w:eastAsia="宋体" w:hint="default"/>
                <w:sz w:val="21"/>
                <w:szCs w:val="21"/>
              </w:rPr>
            </w:pPr>
            <w:r>
              <w:rPr>
                <w:rFonts w:ascii="宋体" w:hAnsi="宋体" w:cs="宋体" w:eastAsia="宋体" w:hint="default"/>
                <w:sz w:val="21"/>
                <w:szCs w:val="21"/>
              </w:rPr>
              <w:t>前期差错更正</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3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50,000,000.</w:t>
            </w:r>
          </w:p>
          <w:p>
            <w:pPr>
              <w:pStyle w:val="TableParagraph"/>
              <w:spacing w:line="240" w:lineRule="auto" w:before="35"/>
              <w:ind w:left="103" w:right="0"/>
              <w:jc w:val="left"/>
              <w:rPr>
                <w:rFonts w:ascii="宋体" w:hAnsi="宋体" w:cs="宋体" w:eastAsia="宋体" w:hint="default"/>
                <w:sz w:val="21"/>
                <w:szCs w:val="21"/>
              </w:rPr>
            </w:pPr>
            <w:r>
              <w:rPr>
                <w:rFonts w:ascii="宋体"/>
                <w:sz w:val="21"/>
              </w:rPr>
              <w:t>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756,347.05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6,879,176</w:t>
            </w:r>
          </w:p>
          <w:p>
            <w:pPr>
              <w:pStyle w:val="TableParagraph"/>
              <w:spacing w:line="240" w:lineRule="auto" w:before="35"/>
              <w:ind w:left="103" w:right="0"/>
              <w:jc w:val="left"/>
              <w:rPr>
                <w:rFonts w:ascii="宋体" w:hAnsi="宋体" w:cs="宋体" w:eastAsia="宋体" w:hint="default"/>
                <w:sz w:val="21"/>
                <w:szCs w:val="21"/>
              </w:rPr>
            </w:pPr>
            <w:r>
              <w:rPr>
                <w:rFonts w:ascii="宋体"/>
                <w:sz w:val="21"/>
              </w:rPr>
              <w:t>.27</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55,246,430.</w:t>
            </w:r>
          </w:p>
          <w:p>
            <w:pPr>
              <w:pStyle w:val="TableParagraph"/>
              <w:spacing w:line="240" w:lineRule="auto" w:before="35"/>
              <w:ind w:left="103" w:right="0"/>
              <w:jc w:val="left"/>
              <w:rPr>
                <w:rFonts w:ascii="宋体" w:hAnsi="宋体" w:cs="宋体" w:eastAsia="宋体" w:hint="default"/>
                <w:sz w:val="21"/>
                <w:szCs w:val="21"/>
              </w:rPr>
            </w:pPr>
            <w:r>
              <w:rPr>
                <w:rFonts w:ascii="宋体"/>
                <w:sz w:val="21"/>
              </w:rPr>
              <w:t>23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112,881,953.5</w:t>
            </w:r>
          </w:p>
          <w:p>
            <w:pPr>
              <w:pStyle w:val="TableParagraph"/>
              <w:spacing w:line="240" w:lineRule="auto" w:before="35"/>
              <w:ind w:left="103" w:right="0"/>
              <w:jc w:val="left"/>
              <w:rPr>
                <w:rFonts w:ascii="宋体" w:hAnsi="宋体" w:cs="宋体" w:eastAsia="宋体" w:hint="default"/>
                <w:sz w:val="21"/>
                <w:szCs w:val="21"/>
              </w:rPr>
            </w:pPr>
            <w:r>
              <w:rPr>
                <w:rFonts w:ascii="宋体"/>
                <w:w w:val="100"/>
                <w:sz w:val="21"/>
              </w:rPr>
              <w:t>5</w:t>
            </w:r>
          </w:p>
        </w:tc>
      </w:tr>
      <w:tr>
        <w:trPr>
          <w:trHeight w:val="71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98"/>
              <w:jc w:val="left"/>
              <w:rPr>
                <w:rFonts w:ascii="宋体" w:hAnsi="宋体" w:cs="宋体" w:eastAsia="宋体" w:hint="default"/>
                <w:sz w:val="21"/>
                <w:szCs w:val="21"/>
              </w:rPr>
            </w:pPr>
            <w:r>
              <w:rPr>
                <w:rFonts w:ascii="宋体" w:hAnsi="宋体" w:cs="宋体" w:eastAsia="宋体" w:hint="default"/>
                <w:spacing w:val="-11"/>
                <w:sz w:val="21"/>
                <w:szCs w:val="21"/>
              </w:rPr>
              <w:t>三、本年增减变动金额（减少以“</w:t>
            </w:r>
            <w:r>
              <w:rPr>
                <w:rFonts w:ascii="宋体" w:hAnsi="宋体" w:cs="宋体" w:eastAsia="宋体" w:hint="default"/>
                <w:spacing w:val="-11"/>
                <w:sz w:val="21"/>
                <w:szCs w:val="21"/>
              </w:rPr>
              <w:t>-</w:t>
            </w:r>
            <w:r>
              <w:rPr>
                <w:rFonts w:ascii="宋体" w:hAnsi="宋体" w:cs="宋体" w:eastAsia="宋体" w:hint="default"/>
                <w:spacing w:val="-11"/>
                <w:sz w:val="21"/>
                <w:szCs w:val="21"/>
              </w:rPr>
              <w:t>”</w:t>
            </w:r>
            <w:r>
              <w:rPr>
                <w:rFonts w:ascii="宋体" w:hAnsi="宋体" w:cs="宋体" w:eastAsia="宋体" w:hint="default"/>
                <w:spacing w:val="-74"/>
                <w:sz w:val="21"/>
                <w:szCs w:val="21"/>
              </w:rPr>
              <w:t> </w:t>
            </w:r>
            <w:r>
              <w:rPr>
                <w:rFonts w:ascii="宋体" w:hAnsi="宋体" w:cs="宋体" w:eastAsia="宋体" w:hint="default"/>
                <w:sz w:val="21"/>
                <w:szCs w:val="21"/>
              </w:rPr>
              <w:t>号填列）</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17,000,000.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299,019,000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5,634,598</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.33</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50,711,384.</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92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372,364,983.2</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5</w:t>
            </w:r>
          </w:p>
        </w:tc>
      </w:tr>
      <w:tr>
        <w:trPr>
          <w:trHeight w:val="71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56,345,983.</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33"/>
              <w:jc w:val="center"/>
              <w:rPr>
                <w:rFonts w:ascii="宋体" w:hAnsi="宋体" w:cs="宋体" w:eastAsia="宋体" w:hint="default"/>
                <w:sz w:val="21"/>
                <w:szCs w:val="21"/>
              </w:rPr>
            </w:pPr>
            <w:r>
              <w:rPr>
                <w:rFonts w:ascii="宋体"/>
                <w:sz w:val="21"/>
              </w:rPr>
              <w:t>56,345,983.25</w:t>
            </w: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（二）其他综合收益</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208" w:right="0"/>
              <w:jc w:val="left"/>
              <w:rPr>
                <w:rFonts w:ascii="宋体" w:hAnsi="宋体" w:cs="宋体" w:eastAsia="宋体" w:hint="default"/>
                <w:sz w:val="21"/>
                <w:szCs w:val="21"/>
              </w:rPr>
            </w:pPr>
            <w:r>
              <w:rPr>
                <w:rFonts w:ascii="宋体" w:hAnsi="宋体" w:cs="宋体" w:eastAsia="宋体" w:hint="default"/>
                <w:sz w:val="21"/>
                <w:szCs w:val="21"/>
              </w:rPr>
              <w:t>上述（一）和（二）小计</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56,345,983.</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33"/>
              <w:jc w:val="center"/>
              <w:rPr>
                <w:rFonts w:ascii="宋体" w:hAnsi="宋体" w:cs="宋体" w:eastAsia="宋体" w:hint="default"/>
                <w:sz w:val="21"/>
                <w:szCs w:val="21"/>
              </w:rPr>
            </w:pPr>
            <w:r>
              <w:rPr>
                <w:rFonts w:ascii="宋体"/>
                <w:sz w:val="21"/>
              </w:rPr>
              <w:t>56,345,983.25</w:t>
            </w:r>
          </w:p>
        </w:tc>
      </w:tr>
      <w:tr>
        <w:trPr>
          <w:trHeight w:val="71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（三）所有者投入和减少资本</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17,000,000.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299,019,000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316,019,000.0</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0</w:t>
            </w:r>
          </w:p>
        </w:tc>
      </w:tr>
      <w:tr>
        <w:trPr>
          <w:trHeight w:val="71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2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．所有者投入资本</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17,000,000.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299,019,000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316,019,000.0</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0</w:t>
            </w:r>
          </w:p>
        </w:tc>
      </w:tr>
    </w:tbl>
    <w:p>
      <w:pPr>
        <w:spacing w:after="0" w:line="240" w:lineRule="auto"/>
        <w:jc w:val="left"/>
        <w:rPr>
          <w:rFonts w:ascii="宋体" w:hAnsi="宋体" w:cs="宋体" w:eastAsia="宋体" w:hint="default"/>
          <w:sz w:val="21"/>
          <w:szCs w:val="21"/>
        </w:rPr>
        <w:sectPr>
          <w:type w:val="continuous"/>
          <w:pgSz w:w="16840" w:h="11910" w:orient="landscape"/>
          <w:pgMar w:top="1580" w:bottom="280" w:left="1220" w:right="1240"/>
        </w:sectPr>
      </w:pPr>
    </w:p>
    <w:tbl>
      <w:tblPr>
        <w:tblW w:w="0" w:type="auto"/>
        <w:jc w:val="left"/>
        <w:tblInd w:w="107" w:type="dxa"/>
        <w:tblLayout w:type="fixed"/>
        <w:tblCellMar>
          <w:top w:w="0" w:type="dxa"/>
          <w:left w:w="0" w:type="dxa"/>
          <w:bottom w:w="0" w:type="dxa"/>
          <w:right w:w="0" w:type="dxa"/>
        </w:tblCellMar>
        <w:tblLook w:val="01E0"/>
      </w:tblPr>
      <w:tblGrid>
        <w:gridCol w:w="3528"/>
        <w:gridCol w:w="1453"/>
        <w:gridCol w:w="1428"/>
        <w:gridCol w:w="900"/>
        <w:gridCol w:w="1260"/>
        <w:gridCol w:w="1260"/>
        <w:gridCol w:w="1260"/>
        <w:gridCol w:w="1441"/>
        <w:gridCol w:w="1620"/>
      </w:tblGrid>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pacing w:val="-5"/>
                <w:sz w:val="21"/>
                <w:szCs w:val="21"/>
              </w:rPr>
              <w:t>2</w:t>
            </w:r>
            <w:r>
              <w:rPr>
                <w:rFonts w:ascii="宋体" w:hAnsi="宋体" w:cs="宋体" w:eastAsia="宋体" w:hint="default"/>
                <w:spacing w:val="-5"/>
                <w:sz w:val="21"/>
                <w:szCs w:val="21"/>
              </w:rPr>
              <w:t>．股份支付计入所有者权益的金额</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5,634,598</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.33</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-5,634,598.</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33</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2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．提取盈余公积</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5,634,598</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.33</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-5,634,598.</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33</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．提取一般风险准备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．对所有者（或股东）的分配</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（五）所有者权益内部结转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．资本公积转增资本（或股本）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．盈余公积转增资本（或股本）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．盈余公积弥补亏损</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．本年提取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．本年使用</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四、本年年末余额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67,000,000.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299,775,347</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12,513,77</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4.60</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105,957,815</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.15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485,246,936.8</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0</w:t>
            </w:r>
          </w:p>
        </w:tc>
      </w:tr>
    </w:tbl>
    <w:p>
      <w:pPr>
        <w:pStyle w:val="BodyText"/>
        <w:spacing w:line="240" w:lineRule="auto" w:before="28"/>
        <w:ind w:left="220" w:right="0"/>
        <w:jc w:val="left"/>
      </w:pPr>
      <w:r>
        <w:rPr/>
        <w:pict>
          <v:group style="position:absolute;margin-left:70.559998pt;margin-top:76.340004pt;width:682.9pt;height:.1pt;mso-position-horizontal-relative:page;mso-position-vertical-relative:page;z-index:1360" coordorigin="1411,1527" coordsize="13658,2">
            <v:shape style="position:absolute;left:1411;top:1527;width:13658;height:2" coordorigin="1411,1527" coordsize="13658,0" path="m1411,1527l15069,1527e" filled="false" stroked="true" strokeweight=".72pt" strokecolor="#000000">
              <v:path arrowok="t"/>
            </v:shape>
            <w10:wrap type="none"/>
          </v:group>
        </w:pict>
      </w:r>
      <w:r>
        <w:rPr/>
        <w:t>后附财务报表附注为财务报表的组成部分。</w:t>
      </w:r>
    </w:p>
    <w:p>
      <w:pPr>
        <w:pStyle w:val="BodyText"/>
        <w:tabs>
          <w:tab w:pos="6103" w:val="left" w:leader="none"/>
          <w:tab w:pos="11354" w:val="left" w:leader="none"/>
        </w:tabs>
        <w:spacing w:line="240" w:lineRule="auto" w:before="78"/>
        <w:ind w:left="220" w:right="0"/>
        <w:jc w:val="left"/>
      </w:pPr>
      <w:r>
        <w:rPr>
          <w:spacing w:val="-2"/>
        </w:rPr>
        <w:t>企业法定代表人：</w:t>
        <w:tab/>
        <w:t>主管会计工作负责人：</w:t>
        <w:tab/>
        <w:t>会计机构负责人：</w:t>
      </w:r>
    </w:p>
    <w:p>
      <w:pPr>
        <w:spacing w:after="0" w:line="240" w:lineRule="auto"/>
        <w:jc w:val="left"/>
        <w:sectPr>
          <w:pgSz w:w="16840" w:h="11910" w:orient="landscape"/>
          <w:pgMar w:header="893" w:footer="615" w:top="1560" w:bottom="800" w:left="1220" w:right="12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Heading3"/>
        <w:spacing w:line="240" w:lineRule="auto"/>
        <w:ind w:left="220" w:right="0"/>
        <w:jc w:val="left"/>
        <w:rPr>
          <w:b w:val="0"/>
          <w:bCs w:val="0"/>
        </w:rPr>
      </w:pPr>
      <w:r>
        <w:rPr>
          <w:spacing w:val="-1"/>
        </w:rPr>
        <w:t>（除特别注明外，金额单位均为人民币元）</w:t>
      </w:r>
      <w:r>
        <w:rPr>
          <w:b w:val="0"/>
          <w:bCs w:val="0"/>
          <w:spacing w:val="-1"/>
        </w:rPr>
      </w:r>
    </w:p>
    <w:p>
      <w:pPr>
        <w:pStyle w:val="Heading3"/>
        <w:spacing w:line="307" w:lineRule="auto" w:before="80"/>
        <w:ind w:left="220" w:right="5911"/>
        <w:jc w:val="center"/>
        <w:rPr>
          <w:b w:val="0"/>
          <w:bCs w:val="0"/>
        </w:rPr>
      </w:pPr>
      <w:r>
        <w:rPr>
          <w:b w:val="0"/>
          <w:bCs w:val="0"/>
          <w:spacing w:val="-1"/>
        </w:rPr>
        <w:br w:type="column"/>
      </w:r>
      <w:r>
        <w:rPr>
          <w:spacing w:val="-1"/>
        </w:rPr>
        <w:t>上海天玑科技股份有限公司</w:t>
      </w:r>
      <w:r>
        <w:rPr>
          <w:spacing w:val="-98"/>
        </w:rPr>
        <w:t> </w:t>
      </w:r>
      <w:r>
        <w:rPr>
          <w:spacing w:val="-98"/>
        </w:rPr>
      </w:r>
      <w:r>
        <w:rPr/>
        <w:t>所有者权益变动表（续）</w:t>
      </w:r>
      <w:r>
        <w:rPr>
          <w:w w:val="100"/>
        </w:rPr>
        <w:t> </w:t>
      </w:r>
      <w:r>
        <w:rPr>
          <w:rFonts w:ascii="宋体" w:hAnsi="宋体" w:cs="宋体" w:eastAsia="宋体" w:hint="default"/>
        </w:rPr>
        <w:t>2011</w:t>
      </w:r>
      <w:r>
        <w:rPr>
          <w:rFonts w:ascii="宋体" w:hAnsi="宋体" w:cs="宋体" w:eastAsia="宋体" w:hint="default"/>
          <w:spacing w:val="-55"/>
        </w:rPr>
        <w:t> </w:t>
      </w:r>
      <w:r>
        <w:rPr/>
        <w:t>年度</w:t>
      </w:r>
      <w:r>
        <w:rPr>
          <w:b w:val="0"/>
          <w:bCs w:val="0"/>
        </w:rPr>
      </w:r>
    </w:p>
    <w:p>
      <w:pPr>
        <w:spacing w:after="0" w:line="307" w:lineRule="auto"/>
        <w:jc w:val="center"/>
        <w:sectPr>
          <w:pgSz w:w="16840" w:h="11910" w:orient="landscape"/>
          <w:pgMar w:header="893" w:footer="615" w:top="1480" w:bottom="800" w:left="1220" w:right="1240"/>
          <w:cols w:num="2" w:equalWidth="0">
            <w:col w:w="4229" w:space="1487"/>
            <w:col w:w="8664"/>
          </w:cols>
        </w:sectPr>
      </w:pPr>
    </w:p>
    <w:p>
      <w:pPr>
        <w:spacing w:line="240" w:lineRule="auto" w:before="10"/>
        <w:rPr>
          <w:rFonts w:ascii="宋体" w:hAnsi="宋体" w:cs="宋体" w:eastAsia="宋体" w:hint="default"/>
          <w:b/>
          <w:bCs/>
          <w:sz w:val="6"/>
          <w:szCs w:val="6"/>
        </w:rPr>
      </w:pPr>
      <w:r>
        <w:rPr/>
        <w:pict>
          <v:group style="position:absolute;margin-left:70.559998pt;margin-top:76.340004pt;width:682.9pt;height:.1pt;mso-position-horizontal-relative:page;mso-position-vertical-relative:page;z-index:1384" coordorigin="1411,1527" coordsize="13658,2">
            <v:shape style="position:absolute;left:1411;top:1527;width:13658;height:2" coordorigin="1411,1527" coordsize="13658,0" path="m1411,1527l15069,1527e" filled="false" stroked="true" strokeweight=".72pt" strokecolor="#000000">
              <v:path arrowok="t"/>
            </v:shape>
            <w10:wrap type="none"/>
          </v:group>
        </w:pict>
      </w:r>
    </w:p>
    <w:tbl>
      <w:tblPr>
        <w:tblW w:w="0" w:type="auto"/>
        <w:jc w:val="left"/>
        <w:tblInd w:w="107" w:type="dxa"/>
        <w:tblLayout w:type="fixed"/>
        <w:tblCellMar>
          <w:top w:w="0" w:type="dxa"/>
          <w:left w:w="0" w:type="dxa"/>
          <w:bottom w:w="0" w:type="dxa"/>
          <w:right w:w="0" w:type="dxa"/>
        </w:tblCellMar>
        <w:tblLook w:val="01E0"/>
      </w:tblPr>
      <w:tblGrid>
        <w:gridCol w:w="3528"/>
        <w:gridCol w:w="1453"/>
        <w:gridCol w:w="1428"/>
        <w:gridCol w:w="900"/>
        <w:gridCol w:w="1260"/>
        <w:gridCol w:w="1260"/>
        <w:gridCol w:w="1260"/>
        <w:gridCol w:w="1441"/>
        <w:gridCol w:w="1620"/>
      </w:tblGrid>
      <w:tr>
        <w:trPr>
          <w:trHeight w:val="403" w:hRule="exact"/>
        </w:trPr>
        <w:tc>
          <w:tcPr>
            <w:tcW w:w="352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2"/>
                <w:sz w:val="21"/>
                <w:szCs w:val="21"/>
              </w:rPr>
              <w:t> </w:t>
            </w:r>
            <w:r>
              <w:rPr>
                <w:rFonts w:ascii="宋体" w:hAnsi="宋体" w:cs="宋体" w:eastAsia="宋体" w:hint="default"/>
                <w:sz w:val="21"/>
                <w:szCs w:val="21"/>
              </w:rPr>
              <w:t>目</w:t>
            </w:r>
          </w:p>
        </w:tc>
        <w:tc>
          <w:tcPr>
            <w:tcW w:w="10622"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713" w:hRule="exact"/>
        </w:trPr>
        <w:tc>
          <w:tcPr>
            <w:tcW w:w="3528" w:type="dxa"/>
            <w:vMerge/>
            <w:tcBorders>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98"/>
              <w:jc w:val="left"/>
              <w:rPr>
                <w:rFonts w:ascii="宋体" w:hAnsi="宋体" w:cs="宋体" w:eastAsia="宋体" w:hint="default"/>
                <w:sz w:val="21"/>
                <w:szCs w:val="21"/>
              </w:rPr>
            </w:pPr>
            <w:r>
              <w:rPr>
                <w:rFonts w:ascii="宋体" w:hAnsi="宋体" w:cs="宋体" w:eastAsia="宋体" w:hint="default"/>
                <w:spacing w:val="11"/>
                <w:sz w:val="21"/>
                <w:szCs w:val="21"/>
              </w:rPr>
              <w:t>实收资本</w:t>
            </w:r>
            <w:r>
              <w:rPr>
                <w:rFonts w:ascii="宋体" w:hAnsi="宋体" w:cs="宋体" w:eastAsia="宋体" w:hint="default"/>
                <w:spacing w:val="11"/>
                <w:sz w:val="21"/>
                <w:szCs w:val="21"/>
              </w:rPr>
              <w:t>(</w:t>
            </w:r>
            <w:r>
              <w:rPr>
                <w:rFonts w:ascii="宋体" w:hAnsi="宋体" w:cs="宋体" w:eastAsia="宋体" w:hint="default"/>
                <w:spacing w:val="11"/>
                <w:sz w:val="21"/>
                <w:szCs w:val="21"/>
              </w:rPr>
              <w:t>或</w:t>
            </w:r>
            <w:r>
              <w:rPr>
                <w:rFonts w:ascii="宋体" w:hAnsi="宋体" w:cs="宋体" w:eastAsia="宋体" w:hint="default"/>
                <w:spacing w:val="-89"/>
                <w:sz w:val="21"/>
                <w:szCs w:val="21"/>
              </w:rPr>
              <w:t> </w:t>
            </w:r>
            <w:r>
              <w:rPr>
                <w:rFonts w:ascii="宋体" w:hAnsi="宋体" w:cs="宋体" w:eastAsia="宋体" w:hint="default"/>
                <w:sz w:val="21"/>
                <w:szCs w:val="21"/>
              </w:rPr>
              <w:t>股本</w:t>
            </w:r>
            <w:r>
              <w:rPr>
                <w:rFonts w:ascii="宋体" w:hAnsi="宋体" w:cs="宋体" w:eastAsia="宋体" w:hint="default"/>
                <w:sz w:val="21"/>
                <w:szCs w:val="21"/>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72"/>
              <w:jc w:val="left"/>
              <w:rPr>
                <w:rFonts w:ascii="宋体" w:hAnsi="宋体" w:cs="宋体" w:eastAsia="宋体" w:hint="default"/>
                <w:sz w:val="21"/>
                <w:szCs w:val="21"/>
              </w:rPr>
            </w:pPr>
            <w:r>
              <w:rPr>
                <w:rFonts w:ascii="宋体" w:hAnsi="宋体" w:cs="宋体" w:eastAsia="宋体" w:hint="default"/>
                <w:spacing w:val="16"/>
                <w:sz w:val="21"/>
                <w:szCs w:val="21"/>
              </w:rPr>
              <w:t>减：库</w:t>
            </w:r>
            <w:r>
              <w:rPr>
                <w:rFonts w:ascii="宋体" w:hAnsi="宋体" w:cs="宋体" w:eastAsia="宋体" w:hint="default"/>
                <w:spacing w:val="-98"/>
                <w:sz w:val="21"/>
                <w:szCs w:val="21"/>
              </w:rPr>
              <w:t> </w:t>
            </w:r>
            <w:r>
              <w:rPr>
                <w:rFonts w:ascii="宋体" w:hAnsi="宋体" w:cs="宋体" w:eastAsia="宋体" w:hint="default"/>
                <w:sz w:val="21"/>
                <w:szCs w:val="21"/>
              </w:rPr>
              <w:t>存股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31"/>
              <w:jc w:val="left"/>
              <w:rPr>
                <w:rFonts w:ascii="宋体" w:hAnsi="宋体" w:cs="宋体" w:eastAsia="宋体" w:hint="default"/>
                <w:sz w:val="21"/>
                <w:szCs w:val="21"/>
              </w:rPr>
            </w:pPr>
            <w:r>
              <w:rPr>
                <w:rFonts w:ascii="宋体" w:hAnsi="宋体" w:cs="宋体" w:eastAsia="宋体" w:hint="default"/>
                <w:spacing w:val="49"/>
                <w:sz w:val="21"/>
                <w:szCs w:val="21"/>
              </w:rPr>
              <w:t>一般风险</w:t>
            </w:r>
            <w:r>
              <w:rPr>
                <w:rFonts w:ascii="宋体" w:hAnsi="宋体" w:cs="宋体" w:eastAsia="宋体" w:hint="default"/>
                <w:spacing w:val="-96"/>
                <w:sz w:val="21"/>
                <w:szCs w:val="21"/>
              </w:rPr>
              <w:t> </w:t>
            </w:r>
            <w:r>
              <w:rPr>
                <w:rFonts w:ascii="宋体" w:hAnsi="宋体" w:cs="宋体" w:eastAsia="宋体" w:hint="default"/>
                <w:sz w:val="21"/>
                <w:szCs w:val="21"/>
              </w:rPr>
              <w:t>准备</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right="168"/>
              <w:jc w:val="center"/>
              <w:rPr>
                <w:rFonts w:ascii="宋体" w:hAnsi="宋体" w:cs="宋体" w:eastAsia="宋体" w:hint="default"/>
                <w:sz w:val="21"/>
                <w:szCs w:val="21"/>
              </w:rPr>
            </w:pPr>
            <w:r>
              <w:rPr>
                <w:rFonts w:ascii="宋体" w:hAnsi="宋体" w:cs="宋体" w:eastAsia="宋体" w:hint="default"/>
                <w:sz w:val="21"/>
                <w:szCs w:val="21"/>
              </w:rPr>
              <w:t>未分配利润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100"/>
              <w:jc w:val="left"/>
              <w:rPr>
                <w:rFonts w:ascii="宋体" w:hAnsi="宋体" w:cs="宋体" w:eastAsia="宋体" w:hint="default"/>
                <w:sz w:val="21"/>
                <w:szCs w:val="21"/>
              </w:rPr>
            </w:pPr>
            <w:r>
              <w:rPr>
                <w:rFonts w:ascii="宋体" w:hAnsi="宋体" w:cs="宋体" w:eastAsia="宋体" w:hint="default"/>
                <w:sz w:val="21"/>
                <w:szCs w:val="21"/>
              </w:rPr>
              <w:t>所</w:t>
            </w:r>
            <w:r>
              <w:rPr>
                <w:rFonts w:ascii="宋体" w:hAnsi="宋体" w:cs="宋体" w:eastAsia="宋体" w:hint="default"/>
                <w:spacing w:val="-76"/>
                <w:sz w:val="21"/>
                <w:szCs w:val="21"/>
              </w:rPr>
              <w:t> </w:t>
            </w:r>
            <w:r>
              <w:rPr>
                <w:rFonts w:ascii="宋体" w:hAnsi="宋体" w:cs="宋体" w:eastAsia="宋体" w:hint="default"/>
                <w:sz w:val="21"/>
                <w:szCs w:val="21"/>
              </w:rPr>
              <w:t>有</w:t>
            </w:r>
            <w:r>
              <w:rPr>
                <w:rFonts w:ascii="宋体" w:hAnsi="宋体" w:cs="宋体" w:eastAsia="宋体" w:hint="default"/>
                <w:spacing w:val="-76"/>
                <w:sz w:val="21"/>
                <w:szCs w:val="21"/>
              </w:rPr>
              <w:t> </w:t>
            </w:r>
            <w:r>
              <w:rPr>
                <w:rFonts w:ascii="宋体" w:hAnsi="宋体" w:cs="宋体" w:eastAsia="宋体" w:hint="default"/>
                <w:sz w:val="21"/>
                <w:szCs w:val="21"/>
              </w:rPr>
              <w:t>者</w:t>
            </w:r>
            <w:r>
              <w:rPr>
                <w:rFonts w:ascii="宋体" w:hAnsi="宋体" w:cs="宋体" w:eastAsia="宋体" w:hint="default"/>
                <w:spacing w:val="-78"/>
                <w:sz w:val="21"/>
                <w:szCs w:val="21"/>
              </w:rPr>
              <w:t> </w:t>
            </w:r>
            <w:r>
              <w:rPr>
                <w:rFonts w:ascii="宋体" w:hAnsi="宋体" w:cs="宋体" w:eastAsia="宋体" w:hint="default"/>
                <w:sz w:val="21"/>
                <w:szCs w:val="21"/>
              </w:rPr>
              <w:t>权</w:t>
            </w:r>
            <w:r>
              <w:rPr>
                <w:rFonts w:ascii="宋体" w:hAnsi="宋体" w:cs="宋体" w:eastAsia="宋体" w:hint="default"/>
                <w:spacing w:val="-76"/>
                <w:sz w:val="21"/>
                <w:szCs w:val="21"/>
              </w:rPr>
              <w:t> </w:t>
            </w:r>
            <w:r>
              <w:rPr>
                <w:rFonts w:ascii="宋体" w:hAnsi="宋体" w:cs="宋体" w:eastAsia="宋体" w:hint="default"/>
                <w:sz w:val="21"/>
                <w:szCs w:val="21"/>
              </w:rPr>
              <w:t>益</w:t>
            </w:r>
            <w:r>
              <w:rPr>
                <w:rFonts w:ascii="宋体" w:hAnsi="宋体" w:cs="宋体" w:eastAsia="宋体" w:hint="default"/>
                <w:spacing w:val="-78"/>
                <w:sz w:val="21"/>
                <w:szCs w:val="21"/>
              </w:rPr>
              <w:t> </w:t>
            </w:r>
            <w:r>
              <w:rPr>
                <w:rFonts w:ascii="宋体" w:hAnsi="宋体" w:cs="宋体" w:eastAsia="宋体" w:hint="default"/>
                <w:sz w:val="21"/>
                <w:szCs w:val="21"/>
              </w:rPr>
              <w:t>合</w:t>
            </w:r>
            <w:r>
              <w:rPr>
                <w:rFonts w:ascii="宋体" w:hAnsi="宋体" w:cs="宋体" w:eastAsia="宋体" w:hint="default"/>
                <w:w w:val="100"/>
                <w:sz w:val="21"/>
                <w:szCs w:val="21"/>
              </w:rPr>
              <w:t> </w:t>
            </w:r>
            <w:r>
              <w:rPr>
                <w:rFonts w:ascii="宋体" w:hAnsi="宋体" w:cs="宋体" w:eastAsia="宋体" w:hint="default"/>
                <w:sz w:val="21"/>
                <w:szCs w:val="21"/>
              </w:rPr>
              <w:t>计</w:t>
            </w:r>
          </w:p>
        </w:tc>
      </w:tr>
      <w:tr>
        <w:trPr>
          <w:trHeight w:val="71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50,000,000.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756,347.05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2,852,951</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.38</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19,010,406.</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35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72,619,704.78</w:t>
            </w: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加：会计政策变更</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734" w:right="0"/>
              <w:jc w:val="left"/>
              <w:rPr>
                <w:rFonts w:ascii="宋体" w:hAnsi="宋体" w:cs="宋体" w:eastAsia="宋体" w:hint="default"/>
                <w:sz w:val="21"/>
                <w:szCs w:val="21"/>
              </w:rPr>
            </w:pPr>
            <w:r>
              <w:rPr>
                <w:rFonts w:ascii="宋体" w:hAnsi="宋体" w:cs="宋体" w:eastAsia="宋体" w:hint="default"/>
                <w:sz w:val="21"/>
                <w:szCs w:val="21"/>
              </w:rPr>
              <w:t>前期差错更正</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-30,321.1</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9</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65"/>
              <w:jc w:val="center"/>
              <w:rPr>
                <w:rFonts w:ascii="宋体" w:hAnsi="宋体" w:cs="宋体" w:eastAsia="宋体" w:hint="default"/>
                <w:sz w:val="21"/>
                <w:szCs w:val="21"/>
              </w:rPr>
            </w:pPr>
            <w:r>
              <w:rPr>
                <w:rFonts w:ascii="宋体"/>
                <w:sz w:val="21"/>
              </w:rPr>
              <w:t>-272,890.80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-303,211.99</w:t>
            </w: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3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50,000,000.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756,347.05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2,822,630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.19</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18,737,515.</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55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72,316,492.79</w:t>
            </w:r>
          </w:p>
        </w:tc>
      </w:tr>
      <w:tr>
        <w:trPr>
          <w:trHeight w:val="71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8"/>
              <w:ind w:left="103" w:right="98"/>
              <w:jc w:val="left"/>
              <w:rPr>
                <w:rFonts w:ascii="宋体" w:hAnsi="宋体" w:cs="宋体" w:eastAsia="宋体" w:hint="default"/>
                <w:sz w:val="21"/>
                <w:szCs w:val="21"/>
              </w:rPr>
            </w:pPr>
            <w:r>
              <w:rPr>
                <w:rFonts w:ascii="宋体" w:hAnsi="宋体" w:cs="宋体" w:eastAsia="宋体" w:hint="default"/>
                <w:spacing w:val="-11"/>
                <w:sz w:val="21"/>
                <w:szCs w:val="21"/>
              </w:rPr>
              <w:t>三、本年增减变动金额（减少以“</w:t>
            </w:r>
            <w:r>
              <w:rPr>
                <w:rFonts w:ascii="宋体" w:hAnsi="宋体" w:cs="宋体" w:eastAsia="宋体" w:hint="default"/>
                <w:spacing w:val="-11"/>
                <w:sz w:val="21"/>
                <w:szCs w:val="21"/>
              </w:rPr>
              <w:t>-</w:t>
            </w:r>
            <w:r>
              <w:rPr>
                <w:rFonts w:ascii="宋体" w:hAnsi="宋体" w:cs="宋体" w:eastAsia="宋体" w:hint="default"/>
                <w:spacing w:val="-11"/>
                <w:sz w:val="21"/>
                <w:szCs w:val="21"/>
              </w:rPr>
              <w:t>”</w:t>
            </w:r>
            <w:r>
              <w:rPr>
                <w:rFonts w:ascii="宋体" w:hAnsi="宋体" w:cs="宋体" w:eastAsia="宋体" w:hint="default"/>
                <w:spacing w:val="-74"/>
                <w:sz w:val="21"/>
                <w:szCs w:val="21"/>
              </w:rPr>
              <w:t> </w:t>
            </w:r>
            <w:r>
              <w:rPr>
                <w:rFonts w:ascii="宋体" w:hAnsi="宋体" w:cs="宋体" w:eastAsia="宋体" w:hint="default"/>
                <w:sz w:val="21"/>
                <w:szCs w:val="21"/>
              </w:rPr>
              <w:t>号填列）</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4,056,546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.08</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36,508,914.</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68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40,565,460.76</w:t>
            </w:r>
          </w:p>
        </w:tc>
      </w:tr>
      <w:tr>
        <w:trPr>
          <w:trHeight w:val="71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40,565,460.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76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40,565,460.76</w:t>
            </w: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（二）其他综合收益</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208" w:right="0"/>
              <w:jc w:val="left"/>
              <w:rPr>
                <w:rFonts w:ascii="宋体" w:hAnsi="宋体" w:cs="宋体" w:eastAsia="宋体" w:hint="default"/>
                <w:sz w:val="21"/>
                <w:szCs w:val="21"/>
              </w:rPr>
            </w:pPr>
            <w:r>
              <w:rPr>
                <w:rFonts w:ascii="宋体" w:hAnsi="宋体" w:cs="宋体" w:eastAsia="宋体" w:hint="default"/>
                <w:sz w:val="21"/>
                <w:szCs w:val="21"/>
              </w:rPr>
              <w:t>上述（一）和（二）小计</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40,565,460.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76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40,565,460.76</w:t>
            </w: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（三）所有者投入和减少资本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．所有者投入资本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pacing w:val="-5"/>
                <w:sz w:val="21"/>
                <w:szCs w:val="21"/>
              </w:rPr>
              <w:t>2</w:t>
            </w:r>
            <w:r>
              <w:rPr>
                <w:rFonts w:ascii="宋体" w:hAnsi="宋体" w:cs="宋体" w:eastAsia="宋体" w:hint="default"/>
                <w:spacing w:val="-5"/>
                <w:sz w:val="21"/>
                <w:szCs w:val="21"/>
              </w:rPr>
              <w:t>．股份支付计入所有者权益的金额</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6840" w:h="11910" w:orient="landscape"/>
          <w:pgMar w:top="1580" w:bottom="280" w:left="1220" w:right="1240"/>
        </w:sectPr>
      </w:pPr>
    </w:p>
    <w:tbl>
      <w:tblPr>
        <w:tblW w:w="0" w:type="auto"/>
        <w:jc w:val="left"/>
        <w:tblInd w:w="107" w:type="dxa"/>
        <w:tblLayout w:type="fixed"/>
        <w:tblCellMar>
          <w:top w:w="0" w:type="dxa"/>
          <w:left w:w="0" w:type="dxa"/>
          <w:bottom w:w="0" w:type="dxa"/>
          <w:right w:w="0" w:type="dxa"/>
        </w:tblCellMar>
        <w:tblLook w:val="01E0"/>
      </w:tblPr>
      <w:tblGrid>
        <w:gridCol w:w="3528"/>
        <w:gridCol w:w="1453"/>
        <w:gridCol w:w="1428"/>
        <w:gridCol w:w="900"/>
        <w:gridCol w:w="1260"/>
        <w:gridCol w:w="1260"/>
        <w:gridCol w:w="1260"/>
        <w:gridCol w:w="1441"/>
        <w:gridCol w:w="1620"/>
      </w:tblGrid>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4,056,546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.08</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-4,056,546.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08</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2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．提取盈余公积</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4,056,546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.08</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-4,056,546.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08</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．提取一般风险准备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．对所有者（或股东）的分配</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（五）所有者权益内部结转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59"/>
              <w:jc w:val="right"/>
              <w:rPr>
                <w:rFonts w:ascii="宋体" w:hAnsi="宋体" w:cs="宋体" w:eastAsia="宋体" w:hint="default"/>
                <w:sz w:val="21"/>
                <w:szCs w:val="21"/>
              </w:rPr>
            </w:pPr>
            <w:r>
              <w:rPr>
                <w:rFonts w:ascii="宋体" w:hAnsi="宋体" w:cs="宋体" w:eastAsia="宋体" w:hint="default"/>
                <w:spacing w:val="-2"/>
                <w:sz w:val="21"/>
                <w:szCs w:val="21"/>
              </w:rPr>
              <w:t>1</w:t>
            </w:r>
            <w:r>
              <w:rPr>
                <w:rFonts w:ascii="宋体" w:hAnsi="宋体" w:cs="宋体" w:eastAsia="宋体" w:hint="default"/>
                <w:spacing w:val="-2"/>
                <w:sz w:val="21"/>
                <w:szCs w:val="21"/>
              </w:rPr>
              <w:t>．资本公积转增资本（或股本）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59"/>
              <w:jc w:val="right"/>
              <w:rPr>
                <w:rFonts w:ascii="宋体" w:hAnsi="宋体" w:cs="宋体" w:eastAsia="宋体" w:hint="default"/>
                <w:sz w:val="21"/>
                <w:szCs w:val="21"/>
              </w:rPr>
            </w:pPr>
            <w:r>
              <w:rPr>
                <w:rFonts w:ascii="宋体" w:hAnsi="宋体" w:cs="宋体" w:eastAsia="宋体" w:hint="default"/>
                <w:spacing w:val="-2"/>
                <w:sz w:val="21"/>
                <w:szCs w:val="21"/>
              </w:rPr>
              <w:t>2</w:t>
            </w:r>
            <w:r>
              <w:rPr>
                <w:rFonts w:ascii="宋体" w:hAnsi="宋体" w:cs="宋体" w:eastAsia="宋体" w:hint="default"/>
                <w:spacing w:val="-2"/>
                <w:sz w:val="21"/>
                <w:szCs w:val="21"/>
              </w:rPr>
              <w:t>．盈余公积转增资本（或股本）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．盈余公积弥补亏损</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0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．本年提取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．本年使用</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四、本年年末余额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50,000,000.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756,347.05</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6,879,176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.27</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55,246,430.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23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112,881,953.5</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5</w:t>
            </w:r>
          </w:p>
        </w:tc>
      </w:tr>
    </w:tbl>
    <w:p>
      <w:pPr>
        <w:pStyle w:val="BodyText"/>
        <w:spacing w:line="240" w:lineRule="auto" w:before="28"/>
        <w:ind w:left="220" w:right="0"/>
        <w:jc w:val="left"/>
      </w:pPr>
      <w:r>
        <w:rPr/>
        <w:pict>
          <v:group style="position:absolute;margin-left:70.559998pt;margin-top:76.340004pt;width:682.9pt;height:.1pt;mso-position-horizontal-relative:page;mso-position-vertical-relative:page;z-index:1408" coordorigin="1411,1527" coordsize="13658,2">
            <v:shape style="position:absolute;left:1411;top:1527;width:13658;height:2" coordorigin="1411,1527" coordsize="13658,0" path="m1411,1527l15069,1527e" filled="false" stroked="true" strokeweight=".72pt" strokecolor="#000000">
              <v:path arrowok="t"/>
            </v:shape>
            <w10:wrap type="none"/>
          </v:group>
        </w:pict>
      </w:r>
      <w:r>
        <w:rPr/>
        <w:t>后附财务报表附注为财务报表的组成部分。</w:t>
      </w:r>
    </w:p>
    <w:p>
      <w:pPr>
        <w:spacing w:line="240" w:lineRule="auto" w:before="0"/>
        <w:rPr>
          <w:rFonts w:ascii="宋体" w:hAnsi="宋体" w:cs="宋体" w:eastAsia="宋体" w:hint="default"/>
          <w:sz w:val="20"/>
          <w:szCs w:val="20"/>
        </w:rPr>
      </w:pPr>
    </w:p>
    <w:p>
      <w:pPr>
        <w:pStyle w:val="BodyText"/>
        <w:tabs>
          <w:tab w:pos="6208" w:val="left" w:leader="none"/>
          <w:tab w:pos="11251" w:val="left" w:leader="none"/>
        </w:tabs>
        <w:spacing w:line="240" w:lineRule="auto" w:before="166"/>
        <w:ind w:left="220" w:right="0"/>
        <w:jc w:val="left"/>
      </w:pPr>
      <w:r>
        <w:rPr>
          <w:spacing w:val="-2"/>
        </w:rPr>
        <w:t>企业法定代表人：</w:t>
        <w:tab/>
        <w:t>主管会计工作负责人：</w:t>
        <w:tab/>
        <w:t>会计机构负责人：</w:t>
      </w:r>
    </w:p>
    <w:p>
      <w:pPr>
        <w:spacing w:after="0" w:line="240" w:lineRule="auto"/>
        <w:jc w:val="left"/>
        <w:sectPr>
          <w:pgSz w:w="16840" w:h="11910" w:orient="landscape"/>
          <w:pgMar w:header="893" w:footer="615" w:top="1560" w:bottom="800" w:left="1220" w:right="1240"/>
        </w:sectPr>
      </w:pPr>
    </w:p>
    <w:p>
      <w:pPr>
        <w:spacing w:line="240" w:lineRule="auto" w:before="8"/>
        <w:rPr>
          <w:rFonts w:ascii="宋体" w:hAnsi="宋体" w:cs="宋体" w:eastAsia="宋体" w:hint="default"/>
          <w:sz w:val="8"/>
          <w:szCs w:val="8"/>
        </w:rPr>
      </w:pPr>
    </w:p>
    <w:p>
      <w:pPr>
        <w:spacing w:line="434" w:lineRule="auto" w:before="14"/>
        <w:ind w:left="2605" w:right="2648" w:firstLine="0"/>
        <w:jc w:val="left"/>
        <w:rPr>
          <w:rFonts w:ascii="宋体" w:hAnsi="宋体" w:cs="宋体" w:eastAsia="宋体" w:hint="default"/>
          <w:sz w:val="28"/>
          <w:szCs w:val="28"/>
        </w:rPr>
      </w:pPr>
      <w:r>
        <w:rPr>
          <w:rFonts w:ascii="宋体" w:hAnsi="宋体" w:cs="宋体" w:eastAsia="宋体" w:hint="default"/>
          <w:b/>
          <w:bCs/>
          <w:sz w:val="28"/>
          <w:szCs w:val="28"/>
        </w:rPr>
        <w:t>上海天玑科技股份有限公司</w:t>
      </w:r>
      <w:r>
        <w:rPr>
          <w:rFonts w:ascii="宋体" w:hAnsi="宋体" w:cs="宋体" w:eastAsia="宋体" w:hint="default"/>
          <w:b/>
          <w:bCs/>
          <w:w w:val="99"/>
          <w:sz w:val="28"/>
          <w:szCs w:val="28"/>
        </w:rPr>
        <w:t> </w:t>
      </w:r>
      <w:r>
        <w:rPr>
          <w:rFonts w:ascii="宋体" w:hAnsi="宋体" w:cs="宋体" w:eastAsia="宋体" w:hint="default"/>
          <w:b/>
          <w:bCs/>
          <w:sz w:val="28"/>
          <w:szCs w:val="28"/>
        </w:rPr>
        <w:t>二〇一一年度财务报表附注</w:t>
      </w:r>
      <w:r>
        <w:rPr>
          <w:rFonts w:ascii="宋体" w:hAnsi="宋体" w:cs="宋体" w:eastAsia="宋体" w:hint="default"/>
          <w:sz w:val="28"/>
          <w:szCs w:val="28"/>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66"/>
        <w:ind w:left="138" w:right="183"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80"/>
          <w:sz w:val="24"/>
          <w:szCs w:val="24"/>
        </w:rPr>
        <w:t> </w:t>
      </w:r>
      <w:r>
        <w:rPr>
          <w:rFonts w:ascii="宋体" w:hAnsi="宋体" w:cs="宋体" w:eastAsia="宋体" w:hint="default"/>
          <w:b/>
          <w:bCs/>
          <w:sz w:val="24"/>
          <w:szCs w:val="24"/>
        </w:rPr>
        <w:t>公司基本情况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408" w:lineRule="auto" w:before="163"/>
        <w:ind w:right="188" w:firstLine="419"/>
        <w:jc w:val="both"/>
      </w:pPr>
      <w:r>
        <w:rPr>
          <w:spacing w:val="-4"/>
        </w:rPr>
        <w:t>上海天玑科技股份有限公司（以下简称“公司”或“本公司”）前身系上海天玑科技有</w:t>
      </w:r>
      <w:r>
        <w:rPr>
          <w:w w:val="100"/>
        </w:rPr>
        <w:t> </w:t>
      </w:r>
      <w:r>
        <w:rPr/>
        <w:t>限责任公司，由陆文雄等</w:t>
      </w:r>
      <w:r>
        <w:rPr>
          <w:spacing w:val="-48"/>
        </w:rPr>
        <w:t> </w:t>
      </w:r>
      <w:r>
        <w:rPr>
          <w:rFonts w:ascii="宋体" w:hAnsi="宋体" w:cs="宋体" w:eastAsia="宋体" w:hint="default"/>
        </w:rPr>
        <w:t>7</w:t>
      </w:r>
      <w:r>
        <w:rPr>
          <w:rFonts w:ascii="宋体" w:hAnsi="宋体" w:cs="宋体" w:eastAsia="宋体" w:hint="default"/>
          <w:spacing w:val="-45"/>
        </w:rPr>
        <w:t> </w:t>
      </w:r>
      <w:r>
        <w:rPr/>
        <w:t>个自然人于</w:t>
      </w:r>
      <w:r>
        <w:rPr>
          <w:spacing w:val="-46"/>
        </w:rPr>
        <w:t> </w:t>
      </w:r>
      <w:r>
        <w:rPr>
          <w:rFonts w:ascii="宋体" w:hAnsi="宋体" w:cs="宋体" w:eastAsia="宋体" w:hint="default"/>
        </w:rPr>
        <w:t>2001</w:t>
      </w:r>
      <w:r>
        <w:rPr>
          <w:rFonts w:ascii="宋体" w:hAnsi="宋体" w:cs="宋体" w:eastAsia="宋体" w:hint="default"/>
          <w:spacing w:val="-48"/>
        </w:rPr>
        <w:t> </w:t>
      </w:r>
      <w:r>
        <w:rPr/>
        <w:t>年</w:t>
      </w:r>
      <w:r>
        <w:rPr>
          <w:spacing w:val="-45"/>
        </w:rPr>
        <w:t> </w:t>
      </w:r>
      <w:r>
        <w:rPr>
          <w:rFonts w:ascii="宋体" w:hAnsi="宋体" w:cs="宋体" w:eastAsia="宋体" w:hint="default"/>
        </w:rPr>
        <w:t>10</w:t>
      </w:r>
      <w:r>
        <w:rPr>
          <w:rFonts w:ascii="宋体" w:hAnsi="宋体" w:cs="宋体" w:eastAsia="宋体" w:hint="default"/>
          <w:spacing w:val="-48"/>
        </w:rPr>
        <w:t> </w:t>
      </w:r>
      <w:r>
        <w:rPr/>
        <w:t>月共同出资设立。</w:t>
      </w:r>
      <w:r>
        <w:rPr>
          <w:rFonts w:ascii="宋体" w:hAnsi="宋体" w:cs="宋体" w:eastAsia="宋体" w:hint="default"/>
        </w:rPr>
        <w:t>2009</w:t>
      </w:r>
      <w:r>
        <w:rPr>
          <w:rFonts w:ascii="宋体" w:hAnsi="宋体" w:cs="宋体" w:eastAsia="宋体" w:hint="default"/>
          <w:spacing w:val="-46"/>
        </w:rPr>
        <w:t> </w:t>
      </w:r>
      <w:r>
        <w:rPr/>
        <w:t>年</w:t>
      </w:r>
      <w:r>
        <w:rPr>
          <w:spacing w:val="-48"/>
        </w:rPr>
        <w:t> </w:t>
      </w:r>
      <w:r>
        <w:rPr>
          <w:rFonts w:ascii="宋体" w:hAnsi="宋体" w:cs="宋体" w:eastAsia="宋体" w:hint="default"/>
        </w:rPr>
        <w:t>6</w:t>
      </w:r>
      <w:r>
        <w:rPr>
          <w:rFonts w:ascii="宋体" w:hAnsi="宋体" w:cs="宋体" w:eastAsia="宋体" w:hint="default"/>
          <w:spacing w:val="-45"/>
        </w:rPr>
        <w:t> </w:t>
      </w:r>
      <w:r>
        <w:rPr/>
        <w:t>月，根据公</w:t>
      </w:r>
      <w:r>
        <w:rPr>
          <w:w w:val="100"/>
        </w:rPr>
        <w:t> </w:t>
      </w:r>
      <w:r>
        <w:rPr>
          <w:spacing w:val="-4"/>
          <w:w w:val="100"/>
        </w:rPr>
        <w:t>司发起人协议及章程的规定，原上海天玑科技有限责任公司以其净资产折股整体变更为上海</w:t>
      </w:r>
      <w:r>
        <w:rPr>
          <w:spacing w:val="-89"/>
          <w:w w:val="100"/>
        </w:rPr>
        <w:t> </w:t>
      </w:r>
      <w:r>
        <w:rPr>
          <w:spacing w:val="-89"/>
          <w:w w:val="100"/>
        </w:rPr>
      </w:r>
      <w:r>
        <w:rPr/>
        <w:t>天玑科技股份有限公司。</w:t>
      </w:r>
      <w:r>
        <w:rPr>
          <w:rFonts w:ascii="宋体" w:hAnsi="宋体" w:cs="宋体" w:eastAsia="宋体" w:hint="default"/>
        </w:rPr>
        <w:t>2011</w:t>
      </w:r>
      <w:r>
        <w:rPr>
          <w:rFonts w:ascii="宋体" w:hAnsi="宋体" w:cs="宋体" w:eastAsia="宋体" w:hint="default"/>
          <w:spacing w:val="27"/>
        </w:rPr>
        <w:t> </w:t>
      </w:r>
      <w:r>
        <w:rPr/>
        <w:t>年</w:t>
      </w:r>
      <w:r>
        <w:rPr>
          <w:spacing w:val="28"/>
        </w:rPr>
        <w:t> </w:t>
      </w:r>
      <w:r>
        <w:rPr>
          <w:rFonts w:ascii="宋体" w:hAnsi="宋体" w:cs="宋体" w:eastAsia="宋体" w:hint="default"/>
        </w:rPr>
        <w:t>5</w:t>
      </w:r>
      <w:r>
        <w:rPr>
          <w:rFonts w:ascii="宋体" w:hAnsi="宋体" w:cs="宋体" w:eastAsia="宋体" w:hint="default"/>
          <w:spacing w:val="28"/>
        </w:rPr>
        <w:t> </w:t>
      </w:r>
      <w:r>
        <w:rPr/>
        <w:t>月，公司首次向社会公开发行人民币普通股（</w:t>
      </w:r>
      <w:r>
        <w:rPr>
          <w:rFonts w:ascii="宋体" w:hAnsi="宋体" w:cs="宋体" w:eastAsia="宋体" w:hint="default"/>
        </w:rPr>
        <w:t>A</w:t>
      </w:r>
      <w:r>
        <w:rPr>
          <w:rFonts w:ascii="宋体" w:hAnsi="宋体" w:cs="宋体" w:eastAsia="宋体" w:hint="default"/>
          <w:spacing w:val="28"/>
        </w:rPr>
        <w:t> </w:t>
      </w:r>
      <w:r>
        <w:rPr/>
        <w:t>股）</w:t>
      </w:r>
      <w:r>
        <w:rPr>
          <w:spacing w:val="-101"/>
        </w:rPr>
        <w:t> </w:t>
      </w:r>
      <w:r>
        <w:rPr>
          <w:rFonts w:ascii="宋体" w:hAnsi="宋体" w:cs="宋体" w:eastAsia="宋体" w:hint="default"/>
        </w:rPr>
        <w:t>17,000,000</w:t>
      </w:r>
      <w:r>
        <w:rPr>
          <w:rFonts w:ascii="宋体" w:hAnsi="宋体" w:cs="宋体" w:eastAsia="宋体" w:hint="default"/>
          <w:spacing w:val="-47"/>
        </w:rPr>
        <w:t> </w:t>
      </w:r>
      <w:r>
        <w:rPr/>
        <w:t>股，经中国证券监督管理委员会以证监许可</w:t>
      </w:r>
      <w:r>
        <w:rPr>
          <w:rFonts w:ascii="宋体" w:hAnsi="宋体" w:cs="宋体" w:eastAsia="宋体" w:hint="default"/>
        </w:rPr>
        <w:t>[2011]1035</w:t>
      </w:r>
      <w:r>
        <w:rPr>
          <w:rFonts w:ascii="宋体" w:hAnsi="宋体" w:cs="宋体" w:eastAsia="宋体" w:hint="default"/>
          <w:spacing w:val="-47"/>
        </w:rPr>
        <w:t> </w:t>
      </w:r>
      <w:r>
        <w:rPr/>
        <w:t>号《关于核准上海天玑</w:t>
      </w:r>
    </w:p>
    <w:p>
      <w:pPr>
        <w:pStyle w:val="BodyText"/>
        <w:spacing w:line="408" w:lineRule="auto" w:before="46"/>
        <w:ind w:right="183"/>
        <w:jc w:val="left"/>
      </w:pPr>
      <w:r>
        <w:rPr>
          <w:spacing w:val="-5"/>
        </w:rPr>
        <w:t>科技股份有限公司首次公开发行股票并在创业板上市的批复》核准，于</w:t>
      </w:r>
      <w:r>
        <w:rPr>
          <w:spacing w:val="-43"/>
        </w:rPr>
        <w:t> </w:t>
      </w:r>
      <w:r>
        <w:rPr>
          <w:rFonts w:ascii="宋体" w:hAnsi="宋体" w:cs="宋体" w:eastAsia="宋体" w:hint="default"/>
        </w:rPr>
        <w:t>2011</w:t>
      </w:r>
      <w:r>
        <w:rPr>
          <w:rFonts w:ascii="宋体" w:hAnsi="宋体" w:cs="宋体" w:eastAsia="宋体" w:hint="default"/>
          <w:spacing w:val="-45"/>
        </w:rPr>
        <w:t> </w:t>
      </w:r>
      <w:r>
        <w:rPr/>
        <w:t>年</w:t>
      </w:r>
      <w:r>
        <w:rPr>
          <w:spacing w:val="-43"/>
        </w:rPr>
        <w:t> </w:t>
      </w:r>
      <w:r>
        <w:rPr>
          <w:rFonts w:ascii="宋体" w:hAnsi="宋体" w:cs="宋体" w:eastAsia="宋体" w:hint="default"/>
        </w:rPr>
        <w:t>7</w:t>
      </w:r>
      <w:r>
        <w:rPr>
          <w:rFonts w:ascii="宋体" w:hAnsi="宋体" w:cs="宋体" w:eastAsia="宋体" w:hint="default"/>
          <w:spacing w:val="-45"/>
        </w:rPr>
        <w:t> </w:t>
      </w:r>
      <w:r>
        <w:rPr/>
        <w:t>月</w:t>
      </w:r>
      <w:r>
        <w:rPr>
          <w:spacing w:val="-41"/>
        </w:rPr>
        <w:t> </w:t>
      </w:r>
      <w:r>
        <w:rPr>
          <w:rFonts w:ascii="宋体" w:hAnsi="宋体" w:cs="宋体" w:eastAsia="宋体" w:hint="default"/>
        </w:rPr>
        <w:t>19</w:t>
      </w:r>
      <w:r>
        <w:rPr>
          <w:rFonts w:ascii="宋体" w:hAnsi="宋体" w:cs="宋体" w:eastAsia="宋体" w:hint="default"/>
          <w:spacing w:val="-45"/>
        </w:rPr>
        <w:t> </w:t>
      </w:r>
      <w:r>
        <w:rPr>
          <w:spacing w:val="-3"/>
        </w:rPr>
        <w:t>日在</w:t>
      </w:r>
      <w:r>
        <w:rPr>
          <w:spacing w:val="-101"/>
        </w:rPr>
        <w:t> </w:t>
      </w:r>
      <w:r>
        <w:rPr/>
        <w:t>深圳证券交易所上市交易。</w:t>
      </w:r>
    </w:p>
    <w:p>
      <w:pPr>
        <w:pStyle w:val="BodyText"/>
        <w:spacing w:line="444" w:lineRule="auto" w:before="87"/>
        <w:ind w:right="2937"/>
        <w:jc w:val="left"/>
      </w:pPr>
      <w:r>
        <w:rPr/>
        <w:t>公司注册资本为</w:t>
      </w:r>
      <w:r>
        <w:rPr>
          <w:spacing w:val="-53"/>
        </w:rPr>
        <w:t> </w:t>
      </w:r>
      <w:r>
        <w:rPr>
          <w:rFonts w:ascii="宋体" w:hAnsi="宋体" w:cs="宋体" w:eastAsia="宋体" w:hint="default"/>
        </w:rPr>
        <w:t>67,000,000.00</w:t>
      </w:r>
      <w:r>
        <w:rPr>
          <w:rFonts w:ascii="宋体" w:hAnsi="宋体" w:cs="宋体" w:eastAsia="宋体" w:hint="default"/>
          <w:spacing w:val="-55"/>
        </w:rPr>
        <w:t> </w:t>
      </w:r>
      <w:r>
        <w:rPr/>
        <w:t>元。</w:t>
      </w:r>
      <w:r>
        <w:rPr>
          <w:w w:val="100"/>
        </w:rPr>
        <w:t> </w:t>
      </w:r>
      <w:r>
        <w:rPr/>
        <w:t>本公司的实际控制人为陆文雄。</w:t>
      </w:r>
      <w:r>
        <w:rPr>
          <w:w w:val="100"/>
        </w:rPr>
        <w:t> </w:t>
      </w:r>
      <w:r>
        <w:rPr>
          <w:spacing w:val="-2"/>
        </w:rPr>
        <w:t>公司的企业法人营业执照注册号：</w:t>
      </w:r>
      <w:r>
        <w:rPr>
          <w:rFonts w:ascii="宋体" w:hAnsi="宋体" w:cs="宋体" w:eastAsia="宋体" w:hint="default"/>
          <w:spacing w:val="-2"/>
        </w:rPr>
        <w:t>310229000614545</w:t>
      </w:r>
      <w:r>
        <w:rPr>
          <w:spacing w:val="-2"/>
        </w:rPr>
        <w:t>。</w:t>
      </w:r>
      <w:r>
        <w:rPr>
          <w:spacing w:val="-48"/>
        </w:rPr>
        <w:t> </w:t>
      </w:r>
      <w:r>
        <w:rPr/>
        <w:t>公司所属行业：计算机服务业。</w:t>
      </w:r>
    </w:p>
    <w:p>
      <w:pPr>
        <w:pStyle w:val="BodyText"/>
        <w:spacing w:line="432" w:lineRule="auto" w:before="53"/>
        <w:ind w:right="101"/>
        <w:jc w:val="left"/>
        <w:rPr>
          <w:rFonts w:ascii="宋体" w:hAnsi="宋体" w:cs="宋体" w:eastAsia="宋体" w:hint="default"/>
        </w:rPr>
      </w:pPr>
      <w:r>
        <w:rPr>
          <w:spacing w:val="-4"/>
        </w:rPr>
        <w:t>公司经营范围：计算机软硬件开发、销售、维修，系统集成，通讯设备的销售及维修，提供</w:t>
      </w:r>
      <w:r>
        <w:rPr>
          <w:spacing w:val="-48"/>
        </w:rPr>
        <w:t> </w:t>
      </w:r>
      <w:r>
        <w:rPr>
          <w:spacing w:val="-48"/>
        </w:rPr>
      </w:r>
      <w:r>
        <w:rPr>
          <w:spacing w:val="-7"/>
          <w:w w:val="100"/>
        </w:rPr>
        <w:t>相关的技术咨询、服务，从事货物及技术进出口业务。（涉及行政许可的，凭许可证经营）。</w:t>
      </w:r>
      <w:r>
        <w:rPr>
          <w:spacing w:val="-87"/>
          <w:w w:val="100"/>
        </w:rPr>
        <w:t> </w:t>
      </w:r>
      <w:r>
        <w:rPr>
          <w:spacing w:val="-87"/>
          <w:w w:val="100"/>
        </w:rPr>
      </w:r>
      <w:r>
        <w:rPr/>
        <w:t>公司提供的主要服务包括</w:t>
      </w:r>
      <w:r>
        <w:rPr>
          <w:spacing w:val="-56"/>
        </w:rPr>
        <w:t> </w:t>
      </w:r>
      <w:r>
        <w:rPr>
          <w:rFonts w:ascii="宋体" w:hAnsi="宋体" w:cs="宋体" w:eastAsia="宋体" w:hint="default"/>
        </w:rPr>
        <w:t>IT</w:t>
      </w:r>
      <w:r>
        <w:rPr>
          <w:rFonts w:ascii="宋体" w:hAnsi="宋体" w:cs="宋体" w:eastAsia="宋体" w:hint="default"/>
          <w:spacing w:val="-54"/>
        </w:rPr>
        <w:t> </w:t>
      </w:r>
      <w:r>
        <w:rPr/>
        <w:t>支持与维护服务、</w:t>
      </w:r>
      <w:r>
        <w:rPr>
          <w:rFonts w:ascii="宋体" w:hAnsi="宋体" w:cs="宋体" w:eastAsia="宋体" w:hint="default"/>
        </w:rPr>
        <w:t>IT</w:t>
      </w:r>
      <w:r>
        <w:rPr>
          <w:rFonts w:ascii="宋体" w:hAnsi="宋体" w:cs="宋体" w:eastAsia="宋体" w:hint="default"/>
          <w:spacing w:val="-56"/>
        </w:rPr>
        <w:t> </w:t>
      </w:r>
      <w:r>
        <w:rPr/>
        <w:t>外包服务、</w:t>
      </w:r>
      <w:r>
        <w:rPr>
          <w:rFonts w:ascii="宋体" w:hAnsi="宋体" w:cs="宋体" w:eastAsia="宋体" w:hint="default"/>
        </w:rPr>
        <w:t>IT</w:t>
      </w:r>
      <w:r>
        <w:rPr>
          <w:rFonts w:ascii="宋体" w:hAnsi="宋体" w:cs="宋体" w:eastAsia="宋体" w:hint="default"/>
          <w:spacing w:val="-54"/>
        </w:rPr>
        <w:t> </w:t>
      </w:r>
      <w:r>
        <w:rPr/>
        <w:t>专业服务等技术服务。</w:t>
      </w:r>
      <w:r>
        <w:rPr>
          <w:w w:val="100"/>
        </w:rPr>
        <w:t> </w:t>
      </w:r>
      <w:r>
        <w:rPr>
          <w:spacing w:val="-4"/>
        </w:rPr>
        <w:t>公司注册地址：上海市青浦区金泽镇练西路</w:t>
      </w:r>
      <w:r>
        <w:rPr>
          <w:spacing w:val="-37"/>
        </w:rPr>
        <w:t> </w:t>
      </w:r>
      <w:r>
        <w:rPr>
          <w:rFonts w:ascii="宋体" w:hAnsi="宋体" w:cs="宋体" w:eastAsia="宋体" w:hint="default"/>
        </w:rPr>
        <w:t>2725</w:t>
      </w:r>
      <w:r>
        <w:rPr>
          <w:rFonts w:ascii="宋体" w:hAnsi="宋体" w:cs="宋体" w:eastAsia="宋体" w:hint="default"/>
          <w:spacing w:val="-40"/>
        </w:rPr>
        <w:t> </w:t>
      </w:r>
      <w:r>
        <w:rPr>
          <w:spacing w:val="-7"/>
        </w:rPr>
        <w:t>号；总部办公地：上海市徐汇区桂平路</w:t>
      </w:r>
      <w:r>
        <w:rPr>
          <w:spacing w:val="-36"/>
        </w:rPr>
        <w:t> </w:t>
      </w:r>
      <w:r>
        <w:rPr>
          <w:rFonts w:ascii="宋体" w:hAnsi="宋体" w:cs="宋体" w:eastAsia="宋体" w:hint="default"/>
        </w:rPr>
        <w:t>481</w:t>
      </w:r>
    </w:p>
    <w:p>
      <w:pPr>
        <w:pStyle w:val="BodyText"/>
        <w:spacing w:line="240" w:lineRule="auto" w:before="25"/>
        <w:ind w:right="183"/>
        <w:jc w:val="left"/>
      </w:pPr>
      <w:r>
        <w:rPr/>
        <w:t>号</w:t>
      </w:r>
      <w:r>
        <w:rPr>
          <w:spacing w:val="-51"/>
        </w:rPr>
        <w:t> </w:t>
      </w:r>
      <w:r>
        <w:rPr>
          <w:rFonts w:ascii="宋体" w:hAnsi="宋体" w:cs="宋体" w:eastAsia="宋体" w:hint="default"/>
        </w:rPr>
        <w:t>18</w:t>
      </w:r>
      <w:r>
        <w:rPr>
          <w:rFonts w:ascii="宋体" w:hAnsi="宋体" w:cs="宋体" w:eastAsia="宋体" w:hint="default"/>
          <w:spacing w:val="-54"/>
        </w:rPr>
        <w:t> </w:t>
      </w:r>
      <w:r>
        <w:rPr/>
        <w:t>号楼</w:t>
      </w:r>
      <w:r>
        <w:rPr>
          <w:spacing w:val="-54"/>
        </w:rPr>
        <w:t> </w:t>
      </w:r>
      <w:r>
        <w:rPr>
          <w:rFonts w:ascii="宋体" w:hAnsi="宋体" w:cs="宋体" w:eastAsia="宋体" w:hint="default"/>
        </w:rPr>
        <w:t>4</w:t>
      </w:r>
      <w:r>
        <w:rPr>
          <w:rFonts w:ascii="宋体" w:hAnsi="宋体" w:cs="宋体" w:eastAsia="宋体" w:hint="default"/>
          <w:spacing w:val="-51"/>
        </w:rPr>
        <w:t> </w:t>
      </w:r>
      <w:r>
        <w:rPr>
          <w:spacing w:val="-3"/>
        </w:rPr>
        <w:t>楼。</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Heading3"/>
        <w:spacing w:line="240" w:lineRule="auto"/>
        <w:ind w:left="138" w:right="183"/>
        <w:jc w:val="left"/>
        <w:rPr>
          <w:b w:val="0"/>
          <w:bCs w:val="0"/>
        </w:rPr>
      </w:pPr>
      <w:r>
        <w:rPr/>
        <w:t>二、</w:t>
      </w:r>
      <w:r>
        <w:rPr>
          <w:spacing w:val="-3"/>
        </w:rPr>
        <w:t> </w:t>
      </w:r>
      <w:r>
        <w:rPr/>
        <w:t>主要会计政策、会计估计和前期差错</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spacing w:line="444" w:lineRule="auto" w:before="0"/>
        <w:ind w:left="558" w:right="190" w:hanging="42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20"/>
          <w:sz w:val="21"/>
          <w:szCs w:val="21"/>
        </w:rPr>
        <w:t> </w:t>
      </w:r>
      <w:r>
        <w:rPr>
          <w:rFonts w:ascii="宋体" w:hAnsi="宋体" w:cs="宋体" w:eastAsia="宋体" w:hint="default"/>
          <w:b/>
          <w:bCs/>
          <w:sz w:val="21"/>
          <w:szCs w:val="21"/>
        </w:rPr>
        <w:t>财务报表的编制基础</w:t>
      </w:r>
      <w:r>
        <w:rPr>
          <w:rFonts w:ascii="宋体" w:hAnsi="宋体" w:cs="宋体" w:eastAsia="宋体" w:hint="default"/>
          <w:b/>
          <w:bCs/>
          <w:spacing w:val="-102"/>
          <w:sz w:val="21"/>
          <w:szCs w:val="21"/>
        </w:rPr>
        <w:t> </w:t>
      </w:r>
      <w:r>
        <w:rPr>
          <w:rFonts w:ascii="宋体" w:hAnsi="宋体" w:cs="宋体" w:eastAsia="宋体" w:hint="default"/>
          <w:b/>
          <w:bCs/>
          <w:spacing w:val="-102"/>
          <w:sz w:val="21"/>
          <w:szCs w:val="21"/>
        </w:rPr>
      </w:r>
      <w:r>
        <w:rPr>
          <w:rFonts w:ascii="宋体" w:hAnsi="宋体" w:cs="宋体" w:eastAsia="宋体" w:hint="default"/>
          <w:sz w:val="21"/>
          <w:szCs w:val="21"/>
        </w:rPr>
        <w:t>公司以持续经营为基础，根据实际发生的交易和事项，按照财政部于</w:t>
      </w:r>
      <w:r>
        <w:rPr>
          <w:rFonts w:ascii="宋体" w:hAnsi="宋体" w:cs="宋体" w:eastAsia="宋体" w:hint="default"/>
          <w:spacing w:val="-19"/>
          <w:sz w:val="21"/>
          <w:szCs w:val="21"/>
        </w:rPr>
        <w:t> </w:t>
      </w:r>
      <w:r>
        <w:rPr>
          <w:rFonts w:ascii="宋体" w:hAnsi="宋体" w:cs="宋体" w:eastAsia="宋体" w:hint="default"/>
          <w:sz w:val="21"/>
          <w:szCs w:val="21"/>
        </w:rPr>
        <w:t>2006</w:t>
      </w:r>
      <w:r>
        <w:rPr>
          <w:rFonts w:ascii="宋体" w:hAnsi="宋体" w:cs="宋体" w:eastAsia="宋体" w:hint="default"/>
          <w:spacing w:val="-21"/>
          <w:sz w:val="21"/>
          <w:szCs w:val="21"/>
        </w:rPr>
        <w:t> </w:t>
      </w:r>
      <w:r>
        <w:rPr>
          <w:rFonts w:ascii="宋体" w:hAnsi="宋体" w:cs="宋体" w:eastAsia="宋体" w:hint="default"/>
          <w:sz w:val="21"/>
          <w:szCs w:val="21"/>
        </w:rPr>
        <w:t>年</w:t>
      </w:r>
      <w:r>
        <w:rPr>
          <w:rFonts w:ascii="宋体" w:hAnsi="宋体" w:cs="宋体" w:eastAsia="宋体" w:hint="default"/>
          <w:spacing w:val="-18"/>
          <w:sz w:val="21"/>
          <w:szCs w:val="21"/>
        </w:rPr>
        <w:t> </w:t>
      </w:r>
      <w:r>
        <w:rPr>
          <w:rFonts w:ascii="宋体" w:hAnsi="宋体" w:cs="宋体" w:eastAsia="宋体" w:hint="default"/>
          <w:sz w:val="21"/>
          <w:szCs w:val="21"/>
        </w:rPr>
        <w:t>2</w:t>
      </w:r>
      <w:r>
        <w:rPr>
          <w:rFonts w:ascii="宋体" w:hAnsi="宋体" w:cs="宋体" w:eastAsia="宋体" w:hint="default"/>
          <w:spacing w:val="-19"/>
          <w:sz w:val="21"/>
          <w:szCs w:val="21"/>
        </w:rPr>
        <w:t> </w:t>
      </w:r>
      <w:r>
        <w:rPr>
          <w:rFonts w:ascii="宋体" w:hAnsi="宋体" w:cs="宋体" w:eastAsia="宋体" w:hint="default"/>
          <w:sz w:val="21"/>
          <w:szCs w:val="21"/>
        </w:rPr>
        <w:t>月</w:t>
      </w:r>
      <w:r>
        <w:rPr>
          <w:rFonts w:ascii="宋体" w:hAnsi="宋体" w:cs="宋体" w:eastAsia="宋体" w:hint="default"/>
          <w:spacing w:val="-19"/>
          <w:sz w:val="21"/>
          <w:szCs w:val="21"/>
        </w:rPr>
        <w:t> </w:t>
      </w:r>
      <w:r>
        <w:rPr>
          <w:rFonts w:ascii="宋体" w:hAnsi="宋体" w:cs="宋体" w:eastAsia="宋体" w:hint="default"/>
          <w:spacing w:val="-3"/>
          <w:sz w:val="21"/>
          <w:szCs w:val="21"/>
        </w:rPr>
        <w:t>15</w:t>
      </w:r>
      <w:r>
        <w:rPr>
          <w:rFonts w:ascii="宋体" w:hAnsi="宋体" w:cs="宋体" w:eastAsia="宋体" w:hint="default"/>
          <w:sz w:val="21"/>
          <w:szCs w:val="21"/>
        </w:rPr>
      </w:r>
    </w:p>
    <w:p>
      <w:pPr>
        <w:pStyle w:val="BodyText"/>
        <w:spacing w:line="240" w:lineRule="auto" w:before="14"/>
        <w:ind w:right="101"/>
        <w:jc w:val="left"/>
      </w:pPr>
      <w:r>
        <w:rPr/>
        <w:t>日颁布的《企业会计准则——基本准则》和</w:t>
      </w:r>
      <w:r>
        <w:rPr>
          <w:spacing w:val="-48"/>
        </w:rPr>
        <w:t> </w:t>
      </w:r>
      <w:r>
        <w:rPr>
          <w:rFonts w:ascii="宋体" w:hAnsi="宋体" w:cs="宋体" w:eastAsia="宋体" w:hint="default"/>
        </w:rPr>
        <w:t>38</w:t>
      </w:r>
      <w:r>
        <w:rPr>
          <w:rFonts w:ascii="宋体" w:hAnsi="宋体" w:cs="宋体" w:eastAsia="宋体" w:hint="default"/>
          <w:spacing w:val="-48"/>
        </w:rPr>
        <w:t> </w:t>
      </w:r>
      <w:r>
        <w:rPr/>
        <w:t>项具体会计准则、企业会计准则应用指南、</w:t>
      </w:r>
    </w:p>
    <w:p>
      <w:pPr>
        <w:spacing w:after="0" w:line="240" w:lineRule="auto"/>
        <w:jc w:val="left"/>
        <w:sectPr>
          <w:headerReference w:type="default" r:id="rId35"/>
          <w:footerReference w:type="default" r:id="rId36"/>
          <w:pgSz w:w="11910" w:h="16840"/>
          <w:pgMar w:header="893" w:footer="1040" w:top="1520" w:bottom="1220" w:left="1660" w:right="1600"/>
          <w:pgNumType w:start="98"/>
        </w:sectPr>
      </w:pPr>
    </w:p>
    <w:p>
      <w:pPr>
        <w:pStyle w:val="BodyText"/>
        <w:spacing w:line="240" w:lineRule="auto" w:before="105"/>
        <w:ind w:right="102"/>
        <w:jc w:val="left"/>
      </w:pPr>
      <w:r>
        <w:rPr/>
        <w:t>企业会计准则解释及其他相关规定</w:t>
      </w:r>
      <w:r>
        <w:rPr>
          <w:rFonts w:ascii="宋体" w:hAnsi="宋体" w:cs="宋体" w:eastAsia="宋体" w:hint="default"/>
        </w:rPr>
        <w:t>(</w:t>
      </w:r>
      <w:r>
        <w:rPr/>
        <w:t>以下合称“企业会计准则”)编制财务报表。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line="444" w:lineRule="auto" w:before="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20"/>
          <w:sz w:val="21"/>
          <w:szCs w:val="21"/>
        </w:rPr>
        <w:t> </w:t>
      </w:r>
      <w:r>
        <w:rPr>
          <w:rFonts w:ascii="宋体" w:hAnsi="宋体" w:cs="宋体" w:eastAsia="宋体" w:hint="default"/>
          <w:b/>
          <w:bCs/>
          <w:sz w:val="21"/>
          <w:szCs w:val="21"/>
        </w:rPr>
        <w:t>遵循企业会计准则的声明</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4"/>
          <w:sz w:val="21"/>
          <w:szCs w:val="21"/>
        </w:rPr>
        <w:t>公司所编制的财务报表符合企业会计准则的要求，真实、完整地反映了报告期公司的财</w:t>
      </w:r>
    </w:p>
    <w:p>
      <w:pPr>
        <w:pStyle w:val="BodyText"/>
        <w:spacing w:line="240" w:lineRule="auto" w:before="14"/>
        <w:ind w:right="102"/>
        <w:jc w:val="left"/>
      </w:pPr>
      <w:r>
        <w:rPr/>
        <w:t>务状况、经营成果、现金流量等有关信息。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Heading3"/>
        <w:spacing w:line="240" w:lineRule="auto"/>
        <w:ind w:left="138" w:right="102"/>
        <w:jc w:val="left"/>
        <w:rPr>
          <w:b w:val="0"/>
          <w:bCs w:val="0"/>
        </w:rPr>
      </w:pPr>
      <w:r>
        <w:rPr/>
        <w:t>（三）</w:t>
      </w:r>
      <w:r>
        <w:rPr>
          <w:spacing w:val="-18"/>
        </w:rPr>
        <w:t> </w:t>
      </w:r>
      <w:r>
        <w:rPr/>
        <w:t>会计期间</w:t>
      </w:r>
      <w:r>
        <w:rPr>
          <w:b w:val="0"/>
          <w:bCs w:val="0"/>
        </w:rPr>
      </w:r>
    </w:p>
    <w:p>
      <w:pPr>
        <w:spacing w:line="240" w:lineRule="auto" w:before="12"/>
        <w:rPr>
          <w:rFonts w:ascii="宋体" w:hAnsi="宋体" w:cs="宋体" w:eastAsia="宋体" w:hint="default"/>
          <w:b/>
          <w:bCs/>
          <w:sz w:val="17"/>
          <w:szCs w:val="17"/>
        </w:rPr>
      </w:pPr>
    </w:p>
    <w:p>
      <w:pPr>
        <w:pStyle w:val="BodyText"/>
        <w:spacing w:line="240" w:lineRule="auto"/>
        <w:ind w:left="558" w:right="102"/>
        <w:jc w:val="left"/>
      </w:pPr>
      <w:r>
        <w:rPr/>
        <w:t>自公历</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3"/>
        </w:rPr>
        <w:t> </w:t>
      </w:r>
      <w:r>
        <w:rPr/>
        <w:t>日至</w:t>
      </w:r>
      <w:r>
        <w:rPr>
          <w:spacing w:val="-53"/>
        </w:rPr>
        <w:t> </w:t>
      </w:r>
      <w:r>
        <w:rPr>
          <w:rFonts w:ascii="宋体" w:hAnsi="宋体" w:cs="宋体" w:eastAsia="宋体" w:hint="default"/>
        </w:rPr>
        <w:t>12</w:t>
      </w:r>
      <w:r>
        <w:rPr>
          <w:rFonts w:ascii="宋体" w:hAnsi="宋体" w:cs="宋体" w:eastAsia="宋体" w:hint="default"/>
          <w:spacing w:val="-52"/>
        </w:rPr>
        <w:t> </w:t>
      </w:r>
      <w:r>
        <w:rPr/>
        <w:t>月</w:t>
      </w:r>
      <w:r>
        <w:rPr>
          <w:spacing w:val="-55"/>
        </w:rPr>
        <w:t> </w:t>
      </w:r>
      <w:r>
        <w:rPr>
          <w:rFonts w:ascii="宋体" w:hAnsi="宋体" w:cs="宋体" w:eastAsia="宋体" w:hint="default"/>
        </w:rPr>
        <w:t>31</w:t>
      </w:r>
      <w:r>
        <w:rPr>
          <w:rFonts w:ascii="宋体" w:hAnsi="宋体" w:cs="宋体" w:eastAsia="宋体" w:hint="default"/>
          <w:spacing w:val="-53"/>
        </w:rPr>
        <w:t> </w:t>
      </w:r>
      <w:r>
        <w:rPr/>
        <w:t>日止为一个会计年度。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line="444" w:lineRule="auto" w:before="0"/>
        <w:ind w:left="558" w:right="5410" w:hanging="42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20"/>
          <w:sz w:val="21"/>
          <w:szCs w:val="21"/>
        </w:rPr>
        <w:t> </w:t>
      </w:r>
      <w:r>
        <w:rPr>
          <w:rFonts w:ascii="宋体" w:hAnsi="宋体" w:cs="宋体" w:eastAsia="宋体" w:hint="default"/>
          <w:b/>
          <w:bCs/>
          <w:sz w:val="21"/>
          <w:szCs w:val="21"/>
        </w:rPr>
        <w:t>记账本位币</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采用人民币为记账本位币。</w:t>
      </w:r>
    </w:p>
    <w:p>
      <w:pPr>
        <w:pStyle w:val="BodyText"/>
        <w:spacing w:line="240" w:lineRule="auto" w:before="53"/>
        <w:ind w:left="558" w:right="102"/>
        <w:jc w:val="left"/>
      </w:pPr>
      <w:r>
        <w:rPr/>
        <w:t>境外子公司以其经营所处的主要经济环境中的货币为记账本位币。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Heading3"/>
        <w:spacing w:line="441" w:lineRule="auto"/>
        <w:ind w:left="138" w:right="4416"/>
        <w:jc w:val="left"/>
        <w:rPr>
          <w:b w:val="0"/>
          <w:bCs w:val="0"/>
        </w:rPr>
      </w:pPr>
      <w:r>
        <w:rPr/>
        <w:t>（五）</w:t>
      </w:r>
      <w:r>
        <w:rPr>
          <w:spacing w:val="-19"/>
        </w:rPr>
        <w:t> </w:t>
      </w:r>
      <w:r>
        <w:rPr/>
        <w:t>同一控制下和非同一控制下企业合并</w:t>
      </w:r>
      <w:r>
        <w:rPr>
          <w:w w:val="100"/>
        </w:rPr>
        <w:t> </w:t>
      </w:r>
      <w:r>
        <w:rPr>
          <w:rFonts w:ascii="宋体" w:hAnsi="宋体" w:cs="宋体" w:eastAsia="宋体" w:hint="default"/>
        </w:rPr>
        <w:t>1</w:t>
      </w:r>
      <w:r>
        <w:rPr/>
        <w:t>、 同一控制下企业合并</w:t>
      </w:r>
      <w:r>
        <w:rPr>
          <w:b w:val="0"/>
          <w:bCs w:val="0"/>
        </w:rPr>
      </w:r>
    </w:p>
    <w:p>
      <w:pPr>
        <w:pStyle w:val="BodyText"/>
        <w:spacing w:line="427" w:lineRule="auto" w:before="58"/>
        <w:ind w:right="102" w:firstLine="419"/>
        <w:jc w:val="left"/>
      </w:pPr>
      <w:r>
        <w:rPr/>
        <w:t>本公司在企业合并中取得的资产和负债，按照合并日在被合并方的账面价值计量。</w:t>
      </w:r>
      <w:r>
        <w:rPr>
          <w:w w:val="100"/>
        </w:rPr>
        <w:t> </w:t>
      </w:r>
      <w:r>
        <w:rPr>
          <w:spacing w:val="-7"/>
          <w:w w:val="100"/>
        </w:rPr>
        <w:t>在合并中取得的净资产账面价值与支付的合并对价账面价值（或发行股份面值总额）的差额，</w:t>
      </w:r>
      <w:r>
        <w:rPr>
          <w:spacing w:val="-69"/>
          <w:w w:val="100"/>
        </w:rPr>
        <w:t> </w:t>
      </w:r>
      <w:r>
        <w:rPr>
          <w:spacing w:val="-69"/>
          <w:w w:val="100"/>
        </w:rPr>
      </w:r>
      <w:r>
        <w:rPr/>
        <w:t>调整资本公积，资本公积不足冲减的，调整留存收益。</w:t>
      </w:r>
      <w:r>
        <w:rPr>
          <w:w w:val="100"/>
        </w:rPr>
        <w:t> </w:t>
      </w:r>
      <w:r>
        <w:rPr/>
        <w:t>本公司为进行企业合并而发生的各项直接相关费用，包括为进行企业合并而支付的审计费</w:t>
      </w:r>
      <w:r>
        <w:rPr>
          <w:spacing w:val="7"/>
        </w:rPr>
        <w:t> </w:t>
      </w:r>
      <w:r>
        <w:rPr>
          <w:spacing w:val="7"/>
        </w:rPr>
      </w:r>
      <w:r>
        <w:rPr/>
        <w:t>用、评估费用、法律服务费等，于发生时计入当期损益。</w:t>
      </w:r>
      <w:r>
        <w:rPr>
          <w:w w:val="100"/>
        </w:rPr>
        <w:t> </w:t>
      </w:r>
      <w:r>
        <w:rPr>
          <w:spacing w:val="-4"/>
        </w:rPr>
        <w:t>企业合并中发行权益性证券发生的手续费、佣金等，抵减权益性证券溢价收入，溢价收入不</w:t>
      </w:r>
      <w:r>
        <w:rPr>
          <w:spacing w:val="-44"/>
        </w:rPr>
        <w:t> </w:t>
      </w:r>
      <w:r>
        <w:rPr>
          <w:spacing w:val="-44"/>
        </w:rPr>
      </w:r>
      <w:r>
        <w:rPr/>
        <w:t>足冲减的，冲减留存收益。</w:t>
      </w:r>
      <w:r>
        <w:rPr>
          <w:w w:val="100"/>
        </w:rPr>
        <w:t> </w:t>
      </w:r>
      <w:r>
        <w:rPr>
          <w:spacing w:val="-4"/>
          <w:w w:val="100"/>
        </w:rPr>
        <w:t>被合并方采用的会计政策与本公司不一致的，在合并日按照本公司会计政策对被合并方的财</w:t>
      </w:r>
      <w:r>
        <w:rPr>
          <w:spacing w:val="-89"/>
          <w:w w:val="100"/>
        </w:rPr>
        <w:t> </w:t>
      </w:r>
      <w:r>
        <w:rPr>
          <w:spacing w:val="-89"/>
          <w:w w:val="100"/>
        </w:rPr>
      </w:r>
      <w:r>
        <w:rPr/>
        <w:t>务报表相关项目进行调整，在此基础上按照企业会计准则规定确认。</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spacing w:line="444" w:lineRule="auto" w:before="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非同一控制下的企业合并</w:t>
      </w:r>
      <w:r>
        <w:rPr>
          <w:rFonts w:ascii="宋体" w:hAnsi="宋体" w:cs="宋体" w:eastAsia="宋体" w:hint="default"/>
          <w:b/>
          <w:bCs/>
          <w:w w:val="100"/>
          <w:sz w:val="21"/>
          <w:szCs w:val="21"/>
        </w:rPr>
        <w:t> </w:t>
      </w:r>
      <w:r>
        <w:rPr>
          <w:rFonts w:ascii="宋体" w:hAnsi="宋体" w:cs="宋体" w:eastAsia="宋体" w:hint="default"/>
          <w:sz w:val="21"/>
          <w:szCs w:val="21"/>
        </w:rPr>
        <w:t>本公司在购买日对作为企业合并对价付出的资产、发生或承担的负债按照公允价值计</w:t>
      </w:r>
    </w:p>
    <w:p>
      <w:pPr>
        <w:spacing w:after="0" w:line="444" w:lineRule="auto"/>
        <w:jc w:val="left"/>
        <w:rPr>
          <w:rFonts w:ascii="宋体" w:hAnsi="宋体" w:cs="宋体" w:eastAsia="宋体" w:hint="default"/>
          <w:sz w:val="21"/>
          <w:szCs w:val="21"/>
        </w:rPr>
        <w:sectPr>
          <w:pgSz w:w="11910" w:h="16840"/>
          <w:pgMar w:header="893" w:footer="1040" w:top="1520" w:bottom="1220" w:left="1660" w:right="1580"/>
        </w:sectPr>
      </w:pPr>
    </w:p>
    <w:p>
      <w:pPr>
        <w:pStyle w:val="BodyText"/>
        <w:spacing w:line="444" w:lineRule="auto" w:before="105"/>
        <w:ind w:right="201"/>
        <w:jc w:val="left"/>
      </w:pPr>
      <w:r>
        <w:rPr/>
        <w:t>量。公允价值与其账面价值的差额，计入当期损益。</w:t>
      </w:r>
      <w:r>
        <w:rPr>
          <w:w w:val="100"/>
        </w:rPr>
        <w:t> </w:t>
      </w:r>
      <w:r>
        <w:rPr/>
        <w:t>本公司在购买日对合并成本进行分配。</w:t>
      </w:r>
      <w:r>
        <w:rPr>
          <w:w w:val="100"/>
        </w:rPr>
        <w:t> </w:t>
      </w:r>
      <w:r>
        <w:rPr>
          <w:spacing w:val="-4"/>
          <w:w w:val="100"/>
        </w:rPr>
        <w:t>本公司对合并成本大于合并中取得的被购买方可辨认净资产公允价值份额的差额，确认为商</w:t>
      </w:r>
    </w:p>
    <w:p>
      <w:pPr>
        <w:pStyle w:val="BodyText"/>
        <w:spacing w:line="420" w:lineRule="auto" w:before="14"/>
        <w:ind w:right="102"/>
        <w:jc w:val="left"/>
      </w:pPr>
      <w:r>
        <w:rPr>
          <w:spacing w:val="-7"/>
          <w:w w:val="100"/>
        </w:rPr>
        <w:t>誉；合并成本小于合并中取得的被购买方可辨认净资产公允价值份额的差额，计入当期损益。</w:t>
      </w:r>
      <w:r>
        <w:rPr>
          <w:spacing w:val="-72"/>
          <w:w w:val="100"/>
        </w:rPr>
        <w:t> </w:t>
      </w:r>
      <w:r>
        <w:rPr>
          <w:spacing w:val="-72"/>
          <w:w w:val="100"/>
        </w:rPr>
      </w:r>
      <w:r>
        <w:rPr>
          <w:spacing w:val="-4"/>
        </w:rPr>
        <w:t>公司为企业合并发生的审计、法律服务、评估咨询等中介费用以及其他相关管理费用，应当</w:t>
      </w:r>
      <w:r>
        <w:rPr>
          <w:spacing w:val="-41"/>
        </w:rPr>
        <w:t> </w:t>
      </w:r>
      <w:r>
        <w:rPr>
          <w:spacing w:val="-41"/>
        </w:rPr>
      </w:r>
      <w:r>
        <w:rPr>
          <w:spacing w:val="-4"/>
        </w:rPr>
        <w:t>于发生时计入当期损益；作为合并对价发行的权益性证券或债务性证券的交易费用，计入权</w:t>
      </w:r>
      <w:r>
        <w:rPr>
          <w:spacing w:val="-41"/>
        </w:rPr>
        <w:t> </w:t>
      </w:r>
      <w:r>
        <w:rPr>
          <w:spacing w:val="-41"/>
        </w:rPr>
      </w:r>
      <w:r>
        <w:rPr/>
        <w:t>益性证券或债务性证券的初始确认金额。</w:t>
      </w:r>
    </w:p>
    <w:p>
      <w:pPr>
        <w:spacing w:after="0" w:line="420" w:lineRule="auto"/>
        <w:jc w:val="left"/>
        <w:sectPr>
          <w:pgSz w:w="11910" w:h="16840"/>
          <w:pgMar w:header="893" w:footer="1040" w:top="1520" w:bottom="1220" w:left="1660" w:right="1580"/>
        </w:sectPr>
      </w:pPr>
    </w:p>
    <w:p>
      <w:pPr>
        <w:spacing w:line="441" w:lineRule="auto" w:before="105"/>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（六）</w:t>
      </w:r>
      <w:r>
        <w:rPr>
          <w:rFonts w:ascii="宋体" w:hAnsi="宋体" w:cs="宋体" w:eastAsia="宋体" w:hint="default"/>
          <w:b/>
          <w:bCs/>
          <w:spacing w:val="-20"/>
          <w:sz w:val="21"/>
          <w:szCs w:val="21"/>
        </w:rPr>
        <w:t> </w:t>
      </w:r>
      <w:r>
        <w:rPr>
          <w:rFonts w:ascii="宋体" w:hAnsi="宋体" w:cs="宋体" w:eastAsia="宋体" w:hint="default"/>
          <w:b/>
          <w:bCs/>
          <w:sz w:val="21"/>
          <w:szCs w:val="21"/>
        </w:rPr>
        <w:t>合并财务报表的编制方法</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本公司合并财务报表的合并范围以控制为基础确定，所有子公司均纳入合并财务报表。</w:t>
      </w:r>
    </w:p>
    <w:p>
      <w:pPr>
        <w:pStyle w:val="BodyText"/>
        <w:spacing w:line="408" w:lineRule="auto" w:before="57"/>
        <w:ind w:right="209"/>
        <w:jc w:val="both"/>
      </w:pPr>
      <w:r>
        <w:rPr>
          <w:spacing w:val="-4"/>
        </w:rPr>
        <w:t>所有纳入合并财务报表合并范围的子公司所采用的会计政策、会计期间与本公司一致，如子</w:t>
      </w:r>
      <w:r>
        <w:rPr>
          <w:spacing w:val="-42"/>
        </w:rPr>
        <w:t> </w:t>
      </w:r>
      <w:r>
        <w:rPr>
          <w:spacing w:val="-42"/>
        </w:rPr>
      </w:r>
      <w:r>
        <w:rPr>
          <w:spacing w:val="-4"/>
        </w:rPr>
        <w:t>公司采用的会计政策、会计期间与本公司不一致的，在编制合并财务报表时，按照本公司的</w:t>
      </w:r>
      <w:r>
        <w:rPr>
          <w:spacing w:val="-44"/>
        </w:rPr>
        <w:t> </w:t>
      </w:r>
      <w:r>
        <w:rPr>
          <w:spacing w:val="-44"/>
        </w:rPr>
      </w:r>
      <w:r>
        <w:rPr/>
        <w:t>会计政策、会计期间进行必要的调整。</w:t>
      </w:r>
    </w:p>
    <w:p>
      <w:pPr>
        <w:pStyle w:val="BodyText"/>
        <w:spacing w:line="408" w:lineRule="auto" w:before="87"/>
        <w:ind w:right="102" w:firstLine="419"/>
        <w:jc w:val="left"/>
      </w:pPr>
      <w:r>
        <w:rPr>
          <w:spacing w:val="-4"/>
        </w:rPr>
        <w:t>合并财务报表以本公司及子公司的财务报表为基础，根据其他有关资料，按照权益法调</w:t>
      </w:r>
      <w:r>
        <w:rPr>
          <w:w w:val="100"/>
        </w:rPr>
        <w:t> </w:t>
      </w:r>
      <w:r>
        <w:rPr/>
        <w:t>整对子公司的长期股权投资后，由本公司编制。</w:t>
      </w:r>
    </w:p>
    <w:p>
      <w:pPr>
        <w:pStyle w:val="BodyText"/>
        <w:spacing w:line="410" w:lineRule="auto" w:before="84"/>
        <w:ind w:right="102" w:firstLine="419"/>
        <w:jc w:val="left"/>
      </w:pPr>
      <w:r>
        <w:rPr>
          <w:spacing w:val="-4"/>
          <w:w w:val="100"/>
        </w:rPr>
        <w:t>合并财务报表时抵销本公司与各子公司、各子公司相互之间发生的内部交易对合并资产</w:t>
      </w:r>
      <w:r>
        <w:rPr>
          <w:w w:val="100"/>
        </w:rPr>
        <w:t> </w:t>
      </w:r>
      <w:r>
        <w:rPr/>
        <w:t>负债表、合并利润表、合并现金流量表、合并所有者权益变动表的影响。</w:t>
      </w:r>
    </w:p>
    <w:p>
      <w:pPr>
        <w:pStyle w:val="BodyText"/>
        <w:spacing w:line="408" w:lineRule="auto" w:before="85"/>
        <w:ind w:right="102" w:firstLine="419"/>
        <w:jc w:val="left"/>
      </w:pPr>
      <w:r>
        <w:rPr/>
        <w:t>子公司少数股东分担的当期亏损超过了少数股东在该子公司年初所有者权益中所享有</w:t>
      </w:r>
      <w:r>
        <w:rPr>
          <w:spacing w:val="2"/>
          <w:w w:val="100"/>
        </w:rPr>
        <w:t> </w:t>
      </w:r>
      <w:r>
        <w:rPr/>
        <w:t>份额，继续冲减少数股东权益。</w:t>
      </w:r>
    </w:p>
    <w:p>
      <w:pPr>
        <w:pStyle w:val="BodyText"/>
        <w:spacing w:line="408" w:lineRule="auto" w:before="87"/>
        <w:ind w:right="102" w:firstLine="419"/>
        <w:jc w:val="left"/>
      </w:pPr>
      <w:r>
        <w:rPr>
          <w:spacing w:val="-2"/>
        </w:rPr>
        <w:t>报告期内，若因同一控制下企业合并增加子公司的，则调整合并资产负债表的期初数；</w:t>
      </w:r>
      <w:r>
        <w:rPr>
          <w:w w:val="100"/>
        </w:rPr>
        <w:t> </w:t>
      </w:r>
      <w:r>
        <w:rPr>
          <w:spacing w:val="-4"/>
        </w:rPr>
        <w:t>将子公司合并当期期初至报告期末的收入、费用、利润纳入合并利润表；将子公司合并当期</w:t>
      </w:r>
      <w:r>
        <w:rPr>
          <w:spacing w:val="-41"/>
        </w:rPr>
        <w:t> </w:t>
      </w:r>
      <w:r>
        <w:rPr>
          <w:spacing w:val="-41"/>
        </w:rPr>
      </w:r>
      <w:r>
        <w:rPr/>
        <w:t>期初至报告期末的现金流量纳入合并现金流量表。</w:t>
      </w:r>
    </w:p>
    <w:p>
      <w:pPr>
        <w:pStyle w:val="BodyText"/>
        <w:spacing w:line="408" w:lineRule="auto" w:before="84"/>
        <w:ind w:right="102" w:firstLine="419"/>
        <w:jc w:val="left"/>
      </w:pPr>
      <w:r>
        <w:rPr>
          <w:spacing w:val="-7"/>
          <w:w w:val="100"/>
        </w:rPr>
        <w:t>报告期内，若因非同一控制下企业合并增加子公司的，则不调整合并资产负债表期初数；</w:t>
      </w:r>
      <w:r>
        <w:rPr>
          <w:w w:val="100"/>
        </w:rPr>
        <w:t> </w:t>
      </w:r>
      <w:r>
        <w:rPr>
          <w:spacing w:val="-4"/>
        </w:rPr>
        <w:t>将子公司自购买日至报告期末的收入、费用、利润及现金流量分别纳入合并利润表和合并现</w:t>
      </w:r>
      <w:r>
        <w:rPr>
          <w:spacing w:val="-40"/>
        </w:rPr>
        <w:t> </w:t>
      </w:r>
      <w:r>
        <w:rPr>
          <w:spacing w:val="-40"/>
        </w:rPr>
      </w:r>
      <w:r>
        <w:rPr/>
        <w:t>金流量表。</w:t>
      </w:r>
    </w:p>
    <w:p>
      <w:pPr>
        <w:pStyle w:val="BodyText"/>
        <w:spacing w:line="408" w:lineRule="auto" w:before="87"/>
        <w:ind w:right="102" w:firstLine="419"/>
        <w:jc w:val="left"/>
      </w:pPr>
      <w:r>
        <w:rPr>
          <w:spacing w:val="-4"/>
        </w:rPr>
        <w:t>报告期内，本公司处置子公司，则该子公司期初至处置日的收入、费用、利润及现金流</w:t>
      </w:r>
      <w:r>
        <w:rPr>
          <w:w w:val="100"/>
        </w:rPr>
        <w:t> </w:t>
      </w:r>
      <w:r>
        <w:rPr/>
        <w:t>量分别纳入合并利润表和合并现金流量表。</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BodyText"/>
        <w:spacing w:line="420" w:lineRule="auto"/>
        <w:ind w:right="102"/>
        <w:jc w:val="left"/>
      </w:pPr>
      <w:r>
        <w:rPr>
          <w:rFonts w:ascii="宋体" w:hAnsi="宋体" w:cs="宋体" w:eastAsia="宋体" w:hint="default"/>
          <w:b/>
          <w:bCs/>
        </w:rPr>
        <w:t>（七）</w:t>
      </w:r>
      <w:r>
        <w:rPr>
          <w:rFonts w:ascii="宋体" w:hAnsi="宋体" w:cs="宋体" w:eastAsia="宋体" w:hint="default"/>
          <w:b/>
          <w:bCs/>
          <w:spacing w:val="-20"/>
        </w:rPr>
        <w:t> </w:t>
      </w:r>
      <w:r>
        <w:rPr>
          <w:rFonts w:ascii="宋体" w:hAnsi="宋体" w:cs="宋体" w:eastAsia="宋体" w:hint="default"/>
          <w:b/>
          <w:bCs/>
        </w:rPr>
        <w:t>现金及现金等价物的确定标准</w:t>
      </w:r>
      <w:r>
        <w:rPr>
          <w:rFonts w:ascii="宋体" w:hAnsi="宋体" w:cs="宋体" w:eastAsia="宋体" w:hint="default"/>
          <w:b/>
          <w:bCs/>
          <w:w w:val="100"/>
        </w:rPr>
        <w:t> </w:t>
      </w:r>
      <w:r>
        <w:rPr>
          <w:spacing w:val="-4"/>
        </w:rPr>
        <w:t>在编制现金流量表时，将本公司库存现金以及可以随时用于支付的存款确认为现金。将同时</w:t>
      </w:r>
      <w:r>
        <w:rPr>
          <w:spacing w:val="-40"/>
        </w:rPr>
        <w:t> </w:t>
      </w:r>
      <w:r>
        <w:rPr>
          <w:spacing w:val="-40"/>
        </w:rPr>
      </w:r>
      <w:r>
        <w:rPr>
          <w:spacing w:val="-4"/>
          <w:w w:val="100"/>
        </w:rPr>
        <w:t>具备期限短（从购买日起三个月内到期）、流动性强、易于转换为已知现金、价值变动风险</w:t>
      </w:r>
      <w:r>
        <w:rPr>
          <w:spacing w:val="-85"/>
          <w:w w:val="100"/>
        </w:rPr>
        <w:t> </w:t>
      </w:r>
      <w:r>
        <w:rPr>
          <w:spacing w:val="-85"/>
          <w:w w:val="100"/>
        </w:rPr>
      </w:r>
      <w:r>
        <w:rPr/>
        <w:t>很小四个条件的投资，确定为现金等价物。</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pStyle w:val="Heading3"/>
        <w:spacing w:line="444" w:lineRule="auto"/>
        <w:ind w:left="138" w:right="5469"/>
        <w:jc w:val="left"/>
        <w:rPr>
          <w:b w:val="0"/>
          <w:bCs w:val="0"/>
        </w:rPr>
      </w:pPr>
      <w:r>
        <w:rPr/>
        <w:t>（八）</w:t>
      </w:r>
      <w:r>
        <w:rPr>
          <w:spacing w:val="-18"/>
        </w:rPr>
        <w:t> </w:t>
      </w:r>
      <w:r>
        <w:rPr/>
        <w:t>外币业务和外币报表折算</w:t>
      </w:r>
      <w:r>
        <w:rPr>
          <w:w w:val="100"/>
        </w:rPr>
        <w:t> </w:t>
      </w:r>
      <w:r>
        <w:rPr>
          <w:rFonts w:ascii="宋体" w:hAnsi="宋体" w:cs="宋体" w:eastAsia="宋体" w:hint="default"/>
        </w:rPr>
        <w:t>1</w:t>
      </w:r>
      <w:r>
        <w:rPr/>
        <w:t>、</w:t>
      </w:r>
      <w:r>
        <w:rPr>
          <w:spacing w:val="-2"/>
        </w:rPr>
        <w:t> </w:t>
      </w:r>
      <w:r>
        <w:rPr/>
        <w:t>外币业务</w:t>
      </w:r>
      <w:r>
        <w:rPr>
          <w:b w:val="0"/>
          <w:bCs w:val="0"/>
        </w:rPr>
      </w:r>
    </w:p>
    <w:p>
      <w:pPr>
        <w:pStyle w:val="BodyText"/>
        <w:spacing w:line="240" w:lineRule="auto" w:before="55"/>
        <w:ind w:left="558" w:right="102"/>
        <w:jc w:val="left"/>
      </w:pPr>
      <w:r>
        <w:rPr/>
        <w:t>外币业务采用交易发生当月的月初汇率作为折算汇率，折合成人民币记账。</w:t>
      </w:r>
    </w:p>
    <w:p>
      <w:pPr>
        <w:spacing w:after="0" w:line="240" w:lineRule="auto"/>
        <w:jc w:val="left"/>
        <w:sectPr>
          <w:pgSz w:w="11910" w:h="16840"/>
          <w:pgMar w:header="893" w:footer="1040" w:top="1520" w:bottom="1220" w:left="1660" w:right="1580"/>
        </w:sectPr>
      </w:pPr>
    </w:p>
    <w:p>
      <w:pPr>
        <w:pStyle w:val="BodyText"/>
        <w:spacing w:line="408" w:lineRule="auto" w:before="105"/>
        <w:ind w:right="209"/>
        <w:jc w:val="both"/>
      </w:pPr>
      <w:r>
        <w:rPr>
          <w:spacing w:val="-4"/>
        </w:rPr>
        <w:t>外币货币性项目余额按资产负债表日即期汇率折算，由此产生的汇兑差额，除属于与购建符</w:t>
      </w:r>
      <w:r>
        <w:rPr>
          <w:spacing w:val="-41"/>
        </w:rPr>
        <w:t> </w:t>
      </w:r>
      <w:r>
        <w:rPr>
          <w:spacing w:val="-41"/>
        </w:rPr>
      </w:r>
      <w:r>
        <w:rPr/>
        <w:t>合资本化条件的资产相关的外币专门借款产生的汇兑差额按照借款费用资本化的原则处理</w:t>
      </w:r>
      <w:r>
        <w:rPr>
          <w:spacing w:val="7"/>
        </w:rPr>
        <w:t> </w:t>
      </w:r>
      <w:r>
        <w:rPr>
          <w:spacing w:val="7"/>
        </w:rPr>
      </w:r>
      <w:r>
        <w:rPr>
          <w:spacing w:val="-4"/>
        </w:rPr>
        <w:t>外，均计入当期损益。以历史成本计量的外币非货币性项目，仍采用交易发生日的即期汇率</w:t>
      </w:r>
      <w:r>
        <w:rPr>
          <w:spacing w:val="-41"/>
        </w:rPr>
        <w:t> </w:t>
      </w:r>
      <w:r>
        <w:rPr>
          <w:spacing w:val="-41"/>
        </w:rPr>
      </w:r>
      <w:r>
        <w:rPr>
          <w:spacing w:val="-4"/>
        </w:rPr>
        <w:t>折算，不改变其记账本位币金额。以公允价值计量的外币非货币性项目，采用公允价值确定</w:t>
      </w:r>
      <w:r>
        <w:rPr>
          <w:spacing w:val="-44"/>
        </w:rPr>
        <w:t> </w:t>
      </w:r>
      <w:r>
        <w:rPr>
          <w:spacing w:val="-44"/>
        </w:rPr>
      </w:r>
      <w:r>
        <w:rPr/>
        <w:t>日的即期汇率折算，由此产生的汇兑差额计入当期损益或资本公积。</w:t>
      </w:r>
    </w:p>
    <w:p>
      <w:pPr>
        <w:spacing w:line="444" w:lineRule="auto" w:before="84"/>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外币财务报表的折算</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sz w:val="21"/>
          <w:szCs w:val="21"/>
        </w:rPr>
        <w:t>资产负债表中的资产和负债项目，采用资产负债表日的即期汇率折算；所有者权益项目</w:t>
      </w:r>
    </w:p>
    <w:p>
      <w:pPr>
        <w:pStyle w:val="BodyText"/>
        <w:spacing w:line="408" w:lineRule="auto" w:before="14"/>
        <w:ind w:right="208"/>
        <w:jc w:val="both"/>
      </w:pPr>
      <w:r>
        <w:rPr>
          <w:spacing w:val="-4"/>
        </w:rPr>
        <w:t>除“未分配利润”项目外，其他项目采用发生时的即期汇率折算。利润表中的收入和费用项</w:t>
      </w:r>
      <w:r>
        <w:rPr>
          <w:spacing w:val="-43"/>
        </w:rPr>
        <w:t> </w:t>
      </w:r>
      <w:r>
        <w:rPr>
          <w:spacing w:val="-43"/>
        </w:rPr>
      </w:r>
      <w:r>
        <w:rPr>
          <w:spacing w:val="-4"/>
        </w:rPr>
        <w:t>目，采用交易年度的平均汇率折算。按照上述折算产生的外币财务报表折算差额，在资产负</w:t>
      </w:r>
      <w:r>
        <w:rPr>
          <w:spacing w:val="-44"/>
        </w:rPr>
        <w:t> </w:t>
      </w:r>
      <w:r>
        <w:rPr>
          <w:spacing w:val="-44"/>
        </w:rPr>
      </w:r>
      <w:r>
        <w:rPr/>
        <w:t>债表所有者权益项目下单独列示。</w:t>
      </w:r>
    </w:p>
    <w:p>
      <w:pPr>
        <w:pStyle w:val="BodyText"/>
        <w:spacing w:line="408" w:lineRule="auto" w:before="87"/>
        <w:ind w:right="209"/>
        <w:jc w:val="both"/>
      </w:pPr>
      <w:r>
        <w:rPr>
          <w:spacing w:val="-4"/>
        </w:rPr>
        <w:t>处置境外经营时，将资产负债表中所有者权益项目下列示的、与该境外经营相关的外币财务</w:t>
      </w:r>
      <w:r>
        <w:rPr>
          <w:spacing w:val="-41"/>
        </w:rPr>
        <w:t> </w:t>
      </w:r>
      <w:r>
        <w:rPr>
          <w:spacing w:val="-41"/>
        </w:rPr>
      </w:r>
      <w:r>
        <w:rPr>
          <w:spacing w:val="-4"/>
        </w:rPr>
        <w:t>报表折算差额，自所有者权益项目转入处置当期损益；部分处置境外经营的，按处置的比例</w:t>
      </w:r>
      <w:r>
        <w:rPr>
          <w:spacing w:val="-44"/>
        </w:rPr>
        <w:t> </w:t>
      </w:r>
      <w:r>
        <w:rPr>
          <w:spacing w:val="-44"/>
        </w:rPr>
      </w:r>
      <w:r>
        <w:rPr/>
        <w:t>计算处置部分的外币财务报表折算差额，转入处置当期损益。</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spacing w:line="444" w:lineRule="auto" w:before="0"/>
        <w:ind w:left="558" w:right="2618" w:hanging="420"/>
        <w:jc w:val="left"/>
        <w:rPr>
          <w:rFonts w:ascii="宋体" w:hAnsi="宋体" w:cs="宋体" w:eastAsia="宋体" w:hint="default"/>
          <w:sz w:val="21"/>
          <w:szCs w:val="21"/>
        </w:rPr>
      </w:pPr>
      <w:r>
        <w:rPr>
          <w:rFonts w:ascii="宋体" w:hAnsi="宋体" w:cs="宋体" w:eastAsia="宋体" w:hint="default"/>
          <w:b/>
          <w:bCs/>
          <w:sz w:val="21"/>
          <w:szCs w:val="21"/>
        </w:rPr>
        <w:t>（九）</w:t>
      </w:r>
      <w:r>
        <w:rPr>
          <w:rFonts w:ascii="宋体" w:hAnsi="宋体" w:cs="宋体" w:eastAsia="宋体" w:hint="default"/>
          <w:b/>
          <w:bCs/>
          <w:spacing w:val="-20"/>
          <w:sz w:val="21"/>
          <w:szCs w:val="21"/>
        </w:rPr>
        <w:t> </w:t>
      </w:r>
      <w:r>
        <w:rPr>
          <w:rFonts w:ascii="宋体" w:hAnsi="宋体" w:cs="宋体" w:eastAsia="宋体" w:hint="default"/>
          <w:b/>
          <w:bCs/>
          <w:sz w:val="21"/>
          <w:szCs w:val="21"/>
        </w:rPr>
        <w:t>金融工具</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金融工具包括金融资产、金融负债和权益工具。</w:t>
      </w:r>
    </w:p>
    <w:p>
      <w:pPr>
        <w:spacing w:line="444" w:lineRule="auto" w:before="53"/>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金融工具的分类</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4"/>
          <w:sz w:val="21"/>
          <w:szCs w:val="21"/>
        </w:rPr>
        <w:t>管理层按照取得持有金融资产和承担金融负债的目的，将其划分为：以公允价值计量且</w:t>
      </w:r>
    </w:p>
    <w:p>
      <w:pPr>
        <w:pStyle w:val="BodyText"/>
        <w:spacing w:line="408" w:lineRule="auto" w:before="14"/>
        <w:ind w:right="102"/>
        <w:jc w:val="left"/>
      </w:pPr>
      <w:r>
        <w:rPr>
          <w:w w:val="100"/>
        </w:rPr>
        <w:t>其变</w:t>
      </w:r>
      <w:r>
        <w:rPr>
          <w:spacing w:val="-3"/>
          <w:w w:val="100"/>
        </w:rPr>
        <w:t>动</w:t>
      </w:r>
      <w:r>
        <w:rPr>
          <w:w w:val="100"/>
        </w:rPr>
        <w:t>计</w:t>
      </w:r>
      <w:r>
        <w:rPr>
          <w:spacing w:val="-3"/>
          <w:w w:val="100"/>
        </w:rPr>
        <w:t>入</w:t>
      </w:r>
      <w:r>
        <w:rPr>
          <w:w w:val="100"/>
        </w:rPr>
        <w:t>当</w:t>
      </w:r>
      <w:r>
        <w:rPr>
          <w:spacing w:val="-3"/>
          <w:w w:val="100"/>
        </w:rPr>
        <w:t>期</w:t>
      </w:r>
      <w:r>
        <w:rPr>
          <w:w w:val="100"/>
        </w:rPr>
        <w:t>损</w:t>
      </w:r>
      <w:r>
        <w:rPr>
          <w:spacing w:val="-3"/>
          <w:w w:val="100"/>
        </w:rPr>
        <w:t>益</w:t>
      </w:r>
      <w:r>
        <w:rPr>
          <w:w w:val="100"/>
        </w:rPr>
        <w:t>的</w:t>
      </w:r>
      <w:r>
        <w:rPr>
          <w:spacing w:val="-3"/>
          <w:w w:val="100"/>
        </w:rPr>
        <w:t>金</w:t>
      </w:r>
      <w:r>
        <w:rPr>
          <w:w w:val="100"/>
        </w:rPr>
        <w:t>融资</w:t>
      </w:r>
      <w:r>
        <w:rPr>
          <w:spacing w:val="-3"/>
          <w:w w:val="100"/>
        </w:rPr>
        <w:t>产</w:t>
      </w:r>
      <w:r>
        <w:rPr>
          <w:w w:val="100"/>
        </w:rPr>
        <w:t>或</w:t>
      </w:r>
      <w:r>
        <w:rPr>
          <w:spacing w:val="-3"/>
          <w:w w:val="100"/>
        </w:rPr>
        <w:t>金</w:t>
      </w:r>
      <w:r>
        <w:rPr>
          <w:w w:val="100"/>
        </w:rPr>
        <w:t>融</w:t>
      </w:r>
      <w:r>
        <w:rPr>
          <w:spacing w:val="-3"/>
          <w:w w:val="100"/>
        </w:rPr>
        <w:t>负</w:t>
      </w:r>
      <w:r>
        <w:rPr>
          <w:w w:val="100"/>
        </w:rPr>
        <w:t>债</w:t>
      </w:r>
      <w:r>
        <w:rPr>
          <w:spacing w:val="-92"/>
          <w:w w:val="100"/>
        </w:rPr>
        <w:t>，</w:t>
      </w:r>
      <w:r>
        <w:rPr>
          <w:w w:val="100"/>
        </w:rPr>
        <w:t>包</w:t>
      </w:r>
      <w:r>
        <w:rPr>
          <w:spacing w:val="-3"/>
          <w:w w:val="100"/>
        </w:rPr>
        <w:t>括交</w:t>
      </w:r>
      <w:r>
        <w:rPr>
          <w:w w:val="100"/>
        </w:rPr>
        <w:t>易性</w:t>
      </w:r>
      <w:r>
        <w:rPr>
          <w:spacing w:val="-3"/>
          <w:w w:val="100"/>
        </w:rPr>
        <w:t>金</w:t>
      </w:r>
      <w:r>
        <w:rPr>
          <w:w w:val="100"/>
        </w:rPr>
        <w:t>融</w:t>
      </w:r>
      <w:r>
        <w:rPr>
          <w:spacing w:val="-3"/>
          <w:w w:val="100"/>
        </w:rPr>
        <w:t>资</w:t>
      </w:r>
      <w:r>
        <w:rPr>
          <w:w w:val="100"/>
        </w:rPr>
        <w:t>产</w:t>
      </w:r>
      <w:r>
        <w:rPr>
          <w:spacing w:val="-3"/>
          <w:w w:val="100"/>
        </w:rPr>
        <w:t>或</w:t>
      </w:r>
      <w:r>
        <w:rPr>
          <w:w w:val="100"/>
        </w:rPr>
        <w:t>金</w:t>
      </w:r>
      <w:r>
        <w:rPr>
          <w:spacing w:val="-3"/>
          <w:w w:val="100"/>
        </w:rPr>
        <w:t>融</w:t>
      </w:r>
      <w:r>
        <w:rPr>
          <w:w w:val="100"/>
        </w:rPr>
        <w:t>负</w:t>
      </w:r>
      <w:r>
        <w:rPr>
          <w:spacing w:val="-3"/>
          <w:w w:val="100"/>
        </w:rPr>
        <w:t>债</w:t>
      </w:r>
      <w:r>
        <w:rPr>
          <w:w w:val="100"/>
        </w:rPr>
        <w:t>和直</w:t>
      </w:r>
      <w:r>
        <w:rPr>
          <w:spacing w:val="-3"/>
          <w:w w:val="100"/>
        </w:rPr>
        <w:t>接</w:t>
      </w:r>
      <w:r>
        <w:rPr>
          <w:w w:val="100"/>
        </w:rPr>
        <w:t>指</w:t>
      </w:r>
      <w:r>
        <w:rPr>
          <w:spacing w:val="-3"/>
          <w:w w:val="100"/>
        </w:rPr>
        <w:t>定</w:t>
      </w:r>
      <w:r>
        <w:rPr>
          <w:w w:val="100"/>
        </w:rPr>
        <w:t>为</w:t>
      </w:r>
      <w:r>
        <w:rPr>
          <w:w w:val="100"/>
        </w:rPr>
        <w:t> 以公</w:t>
      </w:r>
      <w:r>
        <w:rPr>
          <w:spacing w:val="-3"/>
          <w:w w:val="100"/>
        </w:rPr>
        <w:t>允</w:t>
      </w:r>
      <w:r>
        <w:rPr>
          <w:w w:val="100"/>
        </w:rPr>
        <w:t>价</w:t>
      </w:r>
      <w:r>
        <w:rPr>
          <w:spacing w:val="-3"/>
          <w:w w:val="100"/>
        </w:rPr>
        <w:t>值</w:t>
      </w:r>
      <w:r>
        <w:rPr>
          <w:w w:val="100"/>
        </w:rPr>
        <w:t>计</w:t>
      </w:r>
      <w:r>
        <w:rPr>
          <w:spacing w:val="-3"/>
          <w:w w:val="100"/>
        </w:rPr>
        <w:t>量</w:t>
      </w:r>
      <w:r>
        <w:rPr>
          <w:w w:val="100"/>
        </w:rPr>
        <w:t>且</w:t>
      </w:r>
      <w:r>
        <w:rPr>
          <w:spacing w:val="-3"/>
          <w:w w:val="100"/>
        </w:rPr>
        <w:t>其</w:t>
      </w:r>
      <w:r>
        <w:rPr>
          <w:w w:val="100"/>
        </w:rPr>
        <w:t>变</w:t>
      </w:r>
      <w:r>
        <w:rPr>
          <w:spacing w:val="-3"/>
          <w:w w:val="100"/>
        </w:rPr>
        <w:t>动</w:t>
      </w:r>
      <w:r>
        <w:rPr>
          <w:w w:val="100"/>
        </w:rPr>
        <w:t>计入</w:t>
      </w:r>
      <w:r>
        <w:rPr>
          <w:spacing w:val="-3"/>
          <w:w w:val="100"/>
        </w:rPr>
        <w:t>当</w:t>
      </w:r>
      <w:r>
        <w:rPr>
          <w:w w:val="100"/>
        </w:rPr>
        <w:t>期</w:t>
      </w:r>
      <w:r>
        <w:rPr>
          <w:spacing w:val="-3"/>
          <w:w w:val="100"/>
        </w:rPr>
        <w:t>损</w:t>
      </w:r>
      <w:r>
        <w:rPr>
          <w:w w:val="100"/>
        </w:rPr>
        <w:t>益</w:t>
      </w:r>
      <w:r>
        <w:rPr>
          <w:spacing w:val="-3"/>
          <w:w w:val="100"/>
        </w:rPr>
        <w:t>的</w:t>
      </w:r>
      <w:r>
        <w:rPr>
          <w:w w:val="100"/>
        </w:rPr>
        <w:t>金</w:t>
      </w:r>
      <w:r>
        <w:rPr>
          <w:spacing w:val="-3"/>
          <w:w w:val="100"/>
        </w:rPr>
        <w:t>融</w:t>
      </w:r>
      <w:r>
        <w:rPr>
          <w:w w:val="100"/>
        </w:rPr>
        <w:t>资</w:t>
      </w:r>
      <w:r>
        <w:rPr>
          <w:spacing w:val="-3"/>
          <w:w w:val="100"/>
        </w:rPr>
        <w:t>产</w:t>
      </w:r>
      <w:r>
        <w:rPr>
          <w:w w:val="100"/>
        </w:rPr>
        <w:t>或金</w:t>
      </w:r>
      <w:r>
        <w:rPr>
          <w:spacing w:val="-3"/>
          <w:w w:val="100"/>
        </w:rPr>
        <w:t>融</w:t>
      </w:r>
      <w:r>
        <w:rPr>
          <w:w w:val="100"/>
        </w:rPr>
        <w:t>负</w:t>
      </w:r>
      <w:r>
        <w:rPr>
          <w:spacing w:val="-3"/>
          <w:w w:val="100"/>
        </w:rPr>
        <w:t>债</w:t>
      </w:r>
      <w:r>
        <w:rPr>
          <w:spacing w:val="-99"/>
          <w:w w:val="100"/>
        </w:rPr>
        <w:t>；</w:t>
      </w:r>
      <w:r>
        <w:rPr>
          <w:w w:val="100"/>
        </w:rPr>
        <w:t>应</w:t>
      </w:r>
      <w:r>
        <w:rPr>
          <w:spacing w:val="-3"/>
          <w:w w:val="100"/>
        </w:rPr>
        <w:t>收</w:t>
      </w:r>
      <w:r>
        <w:rPr>
          <w:w w:val="100"/>
        </w:rPr>
        <w:t>款</w:t>
      </w:r>
      <w:r>
        <w:rPr>
          <w:spacing w:val="-3"/>
          <w:w w:val="100"/>
        </w:rPr>
        <w:t>项</w:t>
      </w:r>
      <w:r>
        <w:rPr>
          <w:spacing w:val="-97"/>
          <w:w w:val="100"/>
        </w:rPr>
        <w:t>；</w:t>
      </w:r>
      <w:r>
        <w:rPr>
          <w:spacing w:val="-3"/>
          <w:w w:val="100"/>
        </w:rPr>
        <w:t>其</w:t>
      </w:r>
      <w:r>
        <w:rPr>
          <w:w w:val="100"/>
        </w:rPr>
        <w:t>他金</w:t>
      </w:r>
      <w:r>
        <w:rPr>
          <w:spacing w:val="-3"/>
          <w:w w:val="100"/>
        </w:rPr>
        <w:t>融负债等</w:t>
      </w:r>
      <w:r>
        <w:rPr>
          <w:w w:val="100"/>
        </w:rPr>
        <w:t>。</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Heading3"/>
        <w:spacing w:line="240" w:lineRule="auto"/>
        <w:ind w:left="138" w:right="102"/>
        <w:jc w:val="left"/>
        <w:rPr>
          <w:b w:val="0"/>
          <w:bCs w:val="0"/>
        </w:rPr>
      </w:pPr>
      <w:r>
        <w:rPr>
          <w:rFonts w:ascii="宋体" w:hAnsi="宋体" w:cs="宋体" w:eastAsia="宋体" w:hint="default"/>
        </w:rPr>
        <w:t>2</w:t>
      </w:r>
      <w:r>
        <w:rPr/>
        <w:t>、</w:t>
      </w:r>
      <w:r>
        <w:rPr>
          <w:spacing w:val="-4"/>
        </w:rPr>
        <w:t> </w:t>
      </w:r>
      <w:r>
        <w:rPr/>
        <w:t>金融工具的确认依据和计量方法</w:t>
      </w:r>
      <w:r>
        <w:rPr>
          <w:b w:val="0"/>
          <w:bCs w:val="0"/>
        </w:rPr>
      </w:r>
    </w:p>
    <w:p>
      <w:pPr>
        <w:spacing w:line="240" w:lineRule="auto" w:before="12"/>
        <w:rPr>
          <w:rFonts w:ascii="宋体" w:hAnsi="宋体" w:cs="宋体" w:eastAsia="宋体" w:hint="default"/>
          <w:b/>
          <w:bCs/>
          <w:sz w:val="17"/>
          <w:szCs w:val="17"/>
        </w:rPr>
      </w:pPr>
    </w:p>
    <w:p>
      <w:pPr>
        <w:pStyle w:val="BodyText"/>
        <w:tabs>
          <w:tab w:pos="557" w:val="left" w:leader="none"/>
        </w:tabs>
        <w:spacing w:line="444" w:lineRule="auto"/>
        <w:ind w:left="558" w:right="210" w:hanging="420"/>
        <w:jc w:val="left"/>
      </w:pPr>
      <w:r>
        <w:rPr>
          <w:rFonts w:ascii="宋体" w:hAnsi="宋体" w:cs="宋体" w:eastAsia="宋体" w:hint="default"/>
        </w:rPr>
        <w:t>1)</w:t>
        <w:tab/>
      </w:r>
      <w:r>
        <w:rPr/>
        <w:t>以公允价值计量且其变动计入当期损益的金融资产（金融负债）</w:t>
      </w:r>
      <w:r>
        <w:rPr>
          <w:w w:val="100"/>
        </w:rPr>
        <w:t> </w:t>
      </w:r>
      <w:r>
        <w:rPr>
          <w:spacing w:val="-4"/>
          <w:w w:val="100"/>
        </w:rPr>
        <w:t>取得时以公允价值（扣除已宣告但尚未发放的现金股利或已到付息期但尚未领取的债券</w:t>
      </w:r>
    </w:p>
    <w:p>
      <w:pPr>
        <w:pStyle w:val="BodyText"/>
        <w:spacing w:line="432" w:lineRule="auto" w:before="15"/>
        <w:ind w:right="102"/>
        <w:jc w:val="left"/>
      </w:pPr>
      <w:r>
        <w:rPr/>
        <w:t>利息）作为初始确认金额，相关的交易费用计入当期损益。</w:t>
      </w:r>
      <w:r>
        <w:rPr>
          <w:w w:val="100"/>
        </w:rPr>
        <w:t> </w:t>
      </w:r>
      <w:r>
        <w:rPr/>
        <w:t>持有期间将取得的利息或现金股利确认为投资收益，期末将公允价值变动计入当期损益。</w:t>
      </w:r>
      <w:r>
        <w:rPr>
          <w:w w:val="100"/>
        </w:rPr>
        <w:t> </w:t>
      </w:r>
      <w:r>
        <w:rPr>
          <w:spacing w:val="-4"/>
        </w:rPr>
        <w:t>处置时，其公允价值与初始入账金额之间的差额确认为投资收益，同时调整公允价值变动损</w:t>
      </w:r>
      <w:r>
        <w:rPr>
          <w:spacing w:val="-41"/>
        </w:rPr>
        <w:t> </w:t>
      </w:r>
      <w:r>
        <w:rPr>
          <w:spacing w:val="-41"/>
        </w:rPr>
      </w:r>
      <w:r>
        <w:rPr/>
        <w:t>益。</w:t>
      </w:r>
    </w:p>
    <w:p>
      <w:pPr>
        <w:spacing w:after="0" w:line="432" w:lineRule="auto"/>
        <w:jc w:val="left"/>
        <w:sectPr>
          <w:pgSz w:w="11910" w:h="16840"/>
          <w:pgMar w:header="893" w:footer="1040" w:top="1520" w:bottom="1220" w:left="1660" w:right="158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pStyle w:val="BodyText"/>
        <w:tabs>
          <w:tab w:pos="557" w:val="left" w:leader="none"/>
        </w:tabs>
        <w:spacing w:line="240" w:lineRule="auto" w:before="36"/>
        <w:ind w:right="0"/>
        <w:jc w:val="left"/>
      </w:pPr>
      <w:r>
        <w:rPr>
          <w:rFonts w:ascii="宋体" w:hAnsi="宋体" w:cs="宋体" w:eastAsia="宋体" w:hint="default"/>
        </w:rPr>
        <w:t>2)</w:t>
        <w:tab/>
      </w:r>
      <w:r>
        <w:rPr/>
        <w:t>应收款项</w:t>
      </w:r>
    </w:p>
    <w:p>
      <w:pPr>
        <w:spacing w:line="240" w:lineRule="auto" w:before="12"/>
        <w:rPr>
          <w:rFonts w:ascii="宋体" w:hAnsi="宋体" w:cs="宋体" w:eastAsia="宋体" w:hint="default"/>
          <w:sz w:val="17"/>
          <w:szCs w:val="17"/>
        </w:rPr>
      </w:pPr>
    </w:p>
    <w:p>
      <w:pPr>
        <w:pStyle w:val="BodyText"/>
        <w:spacing w:line="420" w:lineRule="auto"/>
        <w:ind w:right="0" w:firstLine="419"/>
        <w:jc w:val="left"/>
      </w:pPr>
      <w:r>
        <w:rPr>
          <w:spacing w:val="-4"/>
          <w:w w:val="100"/>
        </w:rPr>
        <w:t>公司对外销售商品或提供劳务形成的应收债权，以及公司持有的其他企业的不包括在活</w:t>
      </w:r>
      <w:r>
        <w:rPr>
          <w:w w:val="100"/>
        </w:rPr>
        <w:t> </w:t>
      </w:r>
      <w:r>
        <w:rPr>
          <w:spacing w:val="-4"/>
        </w:rPr>
        <w:t>跃市场上有报价的债务工具的债权，包括应收账款、应收票据、预付账款、其他应收款、长</w:t>
      </w:r>
      <w:r>
        <w:rPr>
          <w:spacing w:val="-42"/>
        </w:rPr>
        <w:t> </w:t>
      </w:r>
      <w:r>
        <w:rPr>
          <w:spacing w:val="-42"/>
        </w:rPr>
      </w:r>
      <w:r>
        <w:rPr/>
        <w:t>期应收款等，以向购货方应收的合同或协议价款作为初始确认金额。</w:t>
      </w:r>
      <w:r>
        <w:rPr>
          <w:w w:val="100"/>
        </w:rPr>
        <w:t> </w:t>
      </w:r>
      <w:r>
        <w:rPr/>
        <w:t>收回或处置时，将取得的价款与该应收款项账面价值之间的差额计入当期损益。</w:t>
      </w:r>
    </w:p>
    <w:p>
      <w:pPr>
        <w:pStyle w:val="BodyText"/>
        <w:tabs>
          <w:tab w:pos="557" w:val="left" w:leader="none"/>
        </w:tabs>
        <w:spacing w:line="444" w:lineRule="auto" w:before="74"/>
        <w:ind w:left="558" w:right="228" w:hanging="420"/>
        <w:jc w:val="left"/>
      </w:pPr>
      <w:r>
        <w:rPr>
          <w:rFonts w:ascii="宋体" w:hAnsi="宋体" w:cs="宋体" w:eastAsia="宋体" w:hint="default"/>
        </w:rPr>
        <w:t>3)</w:t>
        <w:tab/>
      </w:r>
      <w:r>
        <w:rPr/>
        <w:t>其他金融负债</w:t>
      </w:r>
      <w:r>
        <w:rPr>
          <w:w w:val="100"/>
        </w:rPr>
        <w:t> </w:t>
      </w:r>
      <w:r>
        <w:rPr>
          <w:spacing w:val="-2"/>
        </w:rPr>
        <w:t>按其公允价值和相关交易费用之和作为初始确认金额。采用摊余成本进行后续计量。</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spacing w:line="444" w:lineRule="auto" w:before="0"/>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金融负债终止确认条件</w:t>
      </w:r>
      <w:r>
        <w:rPr>
          <w:rFonts w:ascii="宋体" w:hAnsi="宋体" w:cs="宋体" w:eastAsia="宋体" w:hint="default"/>
          <w:b/>
          <w:bCs/>
          <w:w w:val="100"/>
          <w:sz w:val="21"/>
          <w:szCs w:val="21"/>
        </w:rPr>
        <w:t> </w:t>
      </w:r>
      <w:r>
        <w:rPr>
          <w:rFonts w:ascii="宋体" w:hAnsi="宋体" w:cs="宋体" w:eastAsia="宋体" w:hint="default"/>
          <w:spacing w:val="-4"/>
          <w:sz w:val="21"/>
          <w:szCs w:val="21"/>
        </w:rPr>
        <w:t>金融负债的现时义务全部或部分已经解除的，则终止确认该金融负债或其一部分；本公</w:t>
      </w:r>
    </w:p>
    <w:p>
      <w:pPr>
        <w:pStyle w:val="BodyText"/>
        <w:spacing w:line="408" w:lineRule="auto" w:before="14"/>
        <w:ind w:right="0"/>
        <w:jc w:val="left"/>
      </w:pPr>
      <w:r>
        <w:rPr>
          <w:spacing w:val="-4"/>
        </w:rPr>
        <w:t>司若与债权人签定协议，以承担新金融负债方式替换现存金融负债，且新金融负债与现存金</w:t>
      </w:r>
      <w:r>
        <w:rPr>
          <w:spacing w:val="-40"/>
        </w:rPr>
        <w:t> </w:t>
      </w:r>
      <w:r>
        <w:rPr>
          <w:spacing w:val="-40"/>
        </w:rPr>
      </w:r>
      <w:r>
        <w:rPr/>
        <w:t>融负债的合同条款实质上不同的，则终止确认现存金融负债，并同时确认新金融负债。</w:t>
      </w:r>
    </w:p>
    <w:p>
      <w:pPr>
        <w:pStyle w:val="BodyText"/>
        <w:spacing w:line="408" w:lineRule="auto" w:before="87"/>
        <w:ind w:right="0" w:firstLine="419"/>
        <w:jc w:val="left"/>
      </w:pPr>
      <w:r>
        <w:rPr>
          <w:spacing w:val="-4"/>
          <w:w w:val="100"/>
        </w:rPr>
        <w:t>对现存金融负债全部或部分合同条款作出实质性修改的，则终止确认现存金融负债或其</w:t>
      </w:r>
      <w:r>
        <w:rPr>
          <w:w w:val="100"/>
        </w:rPr>
        <w:t> </w:t>
      </w:r>
      <w:r>
        <w:rPr/>
        <w:t>一部分，同时将修改条款后的金融负债确认为一项新金融负债。</w:t>
      </w:r>
    </w:p>
    <w:p>
      <w:pPr>
        <w:pStyle w:val="BodyText"/>
        <w:spacing w:line="408" w:lineRule="auto" w:before="84"/>
        <w:ind w:right="0" w:firstLine="419"/>
        <w:jc w:val="left"/>
      </w:pPr>
      <w:r>
        <w:rPr>
          <w:spacing w:val="-4"/>
        </w:rPr>
        <w:t>金融负债全部或部分终止确认时，终止确认的金融负债账面价值与支付对价（包括转出</w:t>
      </w:r>
      <w:r>
        <w:rPr>
          <w:w w:val="100"/>
        </w:rPr>
        <w:t> </w:t>
      </w:r>
      <w:r>
        <w:rPr/>
        <w:t>的非现金资产或承担的新金融负债）之间的差额，计入当期损益。</w:t>
      </w:r>
    </w:p>
    <w:p>
      <w:pPr>
        <w:pStyle w:val="BodyText"/>
        <w:spacing w:line="408" w:lineRule="auto" w:before="87"/>
        <w:ind w:right="108" w:firstLine="419"/>
        <w:jc w:val="both"/>
      </w:pPr>
      <w:r>
        <w:rPr>
          <w:spacing w:val="-4"/>
          <w:w w:val="100"/>
        </w:rPr>
        <w:t>本公司若回购部分金融负债的，在回购日按照继续确认部分与终止确认部分的相对公允</w:t>
      </w:r>
      <w:r>
        <w:rPr>
          <w:w w:val="100"/>
        </w:rPr>
        <w:t> </w:t>
      </w:r>
      <w:r>
        <w:rPr>
          <w:spacing w:val="-4"/>
        </w:rPr>
        <w:t>价值，将该金融负债整体的账面价值进行分配。分配给终止确认部分的账面价值与支付的对</w:t>
      </w:r>
      <w:r>
        <w:rPr>
          <w:spacing w:val="-41"/>
        </w:rPr>
        <w:t> </w:t>
      </w:r>
      <w:r>
        <w:rPr>
          <w:spacing w:val="-41"/>
        </w:rPr>
      </w:r>
      <w:r>
        <w:rPr/>
        <w:t>价（包括转出的非现金资产或承担的新金融负债）之间的差额，计入当期损益。</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spacing w:line="444" w:lineRule="auto" w:before="0"/>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金融资产和金融负债公允价值的确定方法</w:t>
      </w:r>
      <w:r>
        <w:rPr>
          <w:rFonts w:ascii="宋体" w:hAnsi="宋体" w:cs="宋体" w:eastAsia="宋体" w:hint="default"/>
          <w:b/>
          <w:bCs/>
          <w:w w:val="100"/>
          <w:sz w:val="21"/>
          <w:szCs w:val="21"/>
        </w:rPr>
        <w:t> </w:t>
      </w:r>
      <w:r>
        <w:rPr>
          <w:rFonts w:ascii="宋体" w:hAnsi="宋体" w:cs="宋体" w:eastAsia="宋体" w:hint="default"/>
          <w:spacing w:val="-2"/>
          <w:sz w:val="21"/>
          <w:szCs w:val="21"/>
        </w:rPr>
        <w:t>金融资产和金融负债的公允价值按期末活跃市场报价确定。</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pStyle w:val="Heading3"/>
        <w:spacing w:line="240" w:lineRule="auto"/>
        <w:ind w:left="138" w:right="0"/>
        <w:jc w:val="left"/>
        <w:rPr>
          <w:b w:val="0"/>
          <w:bCs w:val="0"/>
        </w:rPr>
      </w:pPr>
      <w:r>
        <w:rPr/>
        <w:t>（十）</w:t>
      </w:r>
      <w:r>
        <w:rPr>
          <w:spacing w:val="-18"/>
        </w:rPr>
        <w:t> </w:t>
      </w:r>
      <w:r>
        <w:rPr/>
        <w:t>应收款项</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left="138" w:right="0"/>
        <w:jc w:val="left"/>
        <w:rPr>
          <w:b w:val="0"/>
          <w:bCs w:val="0"/>
        </w:rPr>
      </w:pPr>
      <w:r>
        <w:rPr>
          <w:rFonts w:ascii="宋体" w:hAnsi="宋体" w:cs="宋体" w:eastAsia="宋体" w:hint="default"/>
        </w:rPr>
        <w:t>1</w:t>
      </w:r>
      <w:r>
        <w:rPr/>
        <w:t>、</w:t>
      </w:r>
      <w:r>
        <w:rPr>
          <w:spacing w:val="-2"/>
        </w:rPr>
        <w:t> </w:t>
      </w:r>
      <w:r>
        <w:rPr/>
        <w:t>单项金额重大并单项计提坏账准备的应收款项</w:t>
      </w:r>
      <w:r>
        <w:rPr>
          <w:b w:val="0"/>
          <w:bCs w:val="0"/>
        </w:rPr>
      </w:r>
    </w:p>
    <w:p>
      <w:pPr>
        <w:spacing w:line="240" w:lineRule="auto" w:before="12"/>
        <w:rPr>
          <w:rFonts w:ascii="宋体" w:hAnsi="宋体" w:cs="宋体" w:eastAsia="宋体" w:hint="default"/>
          <w:b/>
          <w:bCs/>
          <w:sz w:val="17"/>
          <w:szCs w:val="17"/>
        </w:rPr>
      </w:pPr>
    </w:p>
    <w:p>
      <w:pPr>
        <w:pStyle w:val="BodyText"/>
        <w:tabs>
          <w:tab w:pos="557" w:val="left" w:leader="none"/>
        </w:tabs>
        <w:spacing w:line="441" w:lineRule="auto"/>
        <w:ind w:left="558" w:right="2069" w:hanging="420"/>
        <w:jc w:val="left"/>
      </w:pPr>
      <w:r>
        <w:rPr>
          <w:rFonts w:ascii="宋体" w:hAnsi="宋体" w:cs="宋体" w:eastAsia="宋体" w:hint="default"/>
        </w:rPr>
        <w:t>1)</w:t>
        <w:tab/>
      </w:r>
      <w:r>
        <w:rPr/>
        <w:t>单项金额重大的判断依据</w:t>
      </w:r>
      <w:r>
        <w:rPr>
          <w:w w:val="100"/>
        </w:rPr>
        <w:t> </w:t>
      </w:r>
      <w:r>
        <w:rPr>
          <w:spacing w:val="-2"/>
        </w:rPr>
        <w:t>单项金额重大的具体标准为：占应收账款余额</w:t>
      </w:r>
      <w:r>
        <w:rPr/>
        <w:t> </w:t>
      </w:r>
      <w:r>
        <w:rPr>
          <w:rFonts w:ascii="宋体" w:hAnsi="宋体" w:cs="宋体" w:eastAsia="宋体" w:hint="default"/>
          <w:spacing w:val="-2"/>
        </w:rPr>
        <w:t>10</w:t>
      </w:r>
      <w:r>
        <w:rPr>
          <w:spacing w:val="-2"/>
        </w:rPr>
        <w:t>％以上的款项。</w:t>
      </w:r>
    </w:p>
    <w:p>
      <w:pPr>
        <w:spacing w:after="0" w:line="441" w:lineRule="auto"/>
        <w:jc w:val="left"/>
        <w:sectPr>
          <w:pgSz w:w="11910" w:h="16840"/>
          <w:pgMar w:header="893" w:footer="1040" w:top="1520" w:bottom="1220" w:left="1660" w:right="168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pStyle w:val="BodyText"/>
        <w:tabs>
          <w:tab w:pos="557" w:val="left" w:leader="none"/>
        </w:tabs>
        <w:spacing w:line="444" w:lineRule="auto" w:before="36"/>
        <w:ind w:left="558" w:right="111" w:hanging="420"/>
        <w:jc w:val="left"/>
      </w:pPr>
      <w:r>
        <w:rPr>
          <w:rFonts w:ascii="宋体" w:hAnsi="宋体" w:cs="宋体" w:eastAsia="宋体" w:hint="default"/>
        </w:rPr>
        <w:t>2)</w:t>
        <w:tab/>
      </w:r>
      <w:r>
        <w:rPr/>
        <w:t>单项金额重大并单项计提坏账准备的计提方法</w:t>
      </w:r>
      <w:r>
        <w:rPr>
          <w:w w:val="100"/>
        </w:rPr>
        <w:t> </w:t>
      </w:r>
      <w:r>
        <w:rPr>
          <w:spacing w:val="-4"/>
        </w:rPr>
        <w:t>单独进行减值测试，如有客观证据表明其发生了减值的，根据其未来现金流量现值低于</w:t>
      </w:r>
    </w:p>
    <w:p>
      <w:pPr>
        <w:pStyle w:val="BodyText"/>
        <w:spacing w:line="408" w:lineRule="auto" w:before="14"/>
        <w:ind w:right="0"/>
        <w:jc w:val="left"/>
      </w:pPr>
      <w:r>
        <w:rPr>
          <w:spacing w:val="-4"/>
        </w:rPr>
        <w:t>其账面价值的差额，确认减值损失，计提坏账准备。单独测试未发生减值的应收款项，包括</w:t>
      </w:r>
      <w:r>
        <w:rPr>
          <w:spacing w:val="-48"/>
        </w:rPr>
        <w:t> </w:t>
      </w:r>
      <w:r>
        <w:rPr>
          <w:spacing w:val="-48"/>
        </w:rPr>
      </w:r>
      <w:r>
        <w:rPr/>
        <w:t>在具有类似信用风险特征的应收款项组合中再进行减值测试。</w:t>
      </w:r>
    </w:p>
    <w:p>
      <w:pPr>
        <w:spacing w:after="0" w:line="408" w:lineRule="auto"/>
        <w:jc w:val="left"/>
        <w:sectPr>
          <w:pgSz w:w="11910" w:h="16840"/>
          <w:pgMar w:header="893" w:footer="1040" w:top="1520" w:bottom="1220" w:left="1660" w:right="1680"/>
        </w:sectPr>
      </w:pPr>
    </w:p>
    <w:p>
      <w:pPr>
        <w:spacing w:line="441" w:lineRule="auto" w:before="105"/>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4"/>
          <w:sz w:val="21"/>
          <w:szCs w:val="21"/>
        </w:rPr>
        <w:t> </w:t>
      </w:r>
      <w:r>
        <w:rPr>
          <w:rFonts w:ascii="宋体" w:hAnsi="宋体" w:cs="宋体" w:eastAsia="宋体" w:hint="default"/>
          <w:b/>
          <w:bCs/>
          <w:sz w:val="21"/>
          <w:szCs w:val="21"/>
        </w:rPr>
        <w:t>对单项金额虽不重大但单项计提减值准备的应收账款</w:t>
      </w:r>
      <w:r>
        <w:rPr>
          <w:rFonts w:ascii="宋体" w:hAnsi="宋体" w:cs="宋体" w:eastAsia="宋体" w:hint="default"/>
          <w:b/>
          <w:bCs/>
          <w:w w:val="100"/>
          <w:sz w:val="21"/>
          <w:szCs w:val="21"/>
        </w:rPr>
        <w:t> </w:t>
      </w:r>
      <w:r>
        <w:rPr>
          <w:rFonts w:ascii="宋体" w:hAnsi="宋体" w:cs="宋体" w:eastAsia="宋体" w:hint="default"/>
          <w:spacing w:val="-4"/>
          <w:sz w:val="21"/>
          <w:szCs w:val="21"/>
        </w:rPr>
        <w:t>对于期末单项金额非重大的应收款项（包括应收账款、应收票据、预付账款、其他应收</w:t>
      </w:r>
    </w:p>
    <w:p>
      <w:pPr>
        <w:pStyle w:val="BodyText"/>
        <w:spacing w:line="408" w:lineRule="auto" w:before="16"/>
        <w:ind w:right="0"/>
        <w:jc w:val="left"/>
      </w:pPr>
      <w:r>
        <w:rPr>
          <w:spacing w:val="-4"/>
        </w:rPr>
        <w:t>款、长期应收款等）单独进行减值测试。如有客观证据表明其发生了减值的，根据其未来现</w:t>
      </w:r>
      <w:r>
        <w:rPr>
          <w:spacing w:val="-45"/>
        </w:rPr>
        <w:t> </w:t>
      </w:r>
      <w:r>
        <w:rPr>
          <w:spacing w:val="-45"/>
        </w:rPr>
      </w:r>
      <w:r>
        <w:rPr/>
        <w:t>金流量现值低于其账面价值的差额，确认减值损失，计提坏账准备。</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3</w:t>
      </w:r>
      <w:r>
        <w:rPr/>
        <w:t>、</w:t>
      </w:r>
      <w:r>
        <w:rPr>
          <w:spacing w:val="-4"/>
        </w:rPr>
        <w:t> </w:t>
      </w:r>
      <w:r>
        <w:rPr/>
        <w:t>按组合计提坏账准备应收款项</w:t>
      </w:r>
      <w:r>
        <w:rPr>
          <w:b w:val="0"/>
          <w:bCs w:val="0"/>
        </w:rPr>
      </w:r>
    </w:p>
    <w:p>
      <w:pPr>
        <w:spacing w:line="240" w:lineRule="auto" w:before="10"/>
        <w:rPr>
          <w:rFonts w:ascii="宋体" w:hAnsi="宋体" w:cs="宋体" w:eastAsia="宋体" w:hint="default"/>
          <w:b/>
          <w:bCs/>
          <w:sz w:val="12"/>
          <w:szCs w:val="12"/>
        </w:rPr>
      </w:pPr>
    </w:p>
    <w:tbl>
      <w:tblPr>
        <w:tblW w:w="0" w:type="auto"/>
        <w:jc w:val="left"/>
        <w:tblInd w:w="646" w:type="dxa"/>
        <w:tblLayout w:type="fixed"/>
        <w:tblCellMar>
          <w:top w:w="0" w:type="dxa"/>
          <w:left w:w="0" w:type="dxa"/>
          <w:bottom w:w="0" w:type="dxa"/>
          <w:right w:w="0" w:type="dxa"/>
        </w:tblCellMar>
        <w:tblLook w:val="01E0"/>
      </w:tblPr>
      <w:tblGrid>
        <w:gridCol w:w="2669"/>
        <w:gridCol w:w="4611"/>
      </w:tblGrid>
      <w:tr>
        <w:trPr>
          <w:trHeight w:val="413" w:hRule="exact"/>
        </w:trPr>
        <w:tc>
          <w:tcPr>
            <w:tcW w:w="2669" w:type="dxa"/>
            <w:tcBorders>
              <w:top w:val="single" w:sz="12" w:space="0" w:color="000000"/>
              <w:left w:val="nil" w:sz="6" w:space="0" w:color="auto"/>
              <w:bottom w:val="single" w:sz="4" w:space="0" w:color="000000"/>
              <w:right w:val="nil" w:sz="6" w:space="0" w:color="auto"/>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c>
          <w:tcPr>
            <w:tcW w:w="4611" w:type="dxa"/>
            <w:tcBorders>
              <w:top w:val="single" w:sz="12" w:space="0" w:color="000000"/>
              <w:left w:val="nil" w:sz="6" w:space="0" w:color="auto"/>
              <w:bottom w:val="single" w:sz="4" w:space="0" w:color="000000"/>
              <w:right w:val="nil" w:sz="6" w:space="0" w:color="auto"/>
            </w:tcBorders>
          </w:tcPr>
          <w:p>
            <w:pPr/>
          </w:p>
        </w:tc>
      </w:tr>
      <w:tr>
        <w:trPr>
          <w:trHeight w:val="1037" w:hRule="exact"/>
        </w:trPr>
        <w:tc>
          <w:tcPr>
            <w:tcW w:w="2669"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4611" w:type="dxa"/>
            <w:tcBorders>
              <w:top w:val="single" w:sz="4" w:space="0" w:color="000000"/>
              <w:left w:val="single" w:sz="4" w:space="0" w:color="000000"/>
              <w:bottom w:val="single" w:sz="12" w:space="0" w:color="000000"/>
              <w:right w:val="nil" w:sz="6" w:space="0" w:color="auto"/>
            </w:tcBorders>
          </w:tcPr>
          <w:p>
            <w:pPr>
              <w:pStyle w:val="TableParagraph"/>
              <w:spacing w:line="273" w:lineRule="auto" w:before="28"/>
              <w:ind w:left="103" w:right="102"/>
              <w:jc w:val="both"/>
              <w:rPr>
                <w:rFonts w:ascii="宋体" w:hAnsi="宋体" w:cs="宋体" w:eastAsia="宋体" w:hint="default"/>
                <w:sz w:val="21"/>
                <w:szCs w:val="21"/>
              </w:rPr>
            </w:pPr>
            <w:r>
              <w:rPr>
                <w:rFonts w:ascii="宋体" w:hAnsi="宋体" w:cs="宋体" w:eastAsia="宋体" w:hint="default"/>
                <w:spacing w:val="7"/>
                <w:sz w:val="21"/>
                <w:szCs w:val="21"/>
              </w:rPr>
              <w:t>除单项金额重大并已单项计提坏账准备及单项</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7"/>
                <w:sz w:val="21"/>
                <w:szCs w:val="21"/>
              </w:rPr>
              <w:t>金额不重大并已单项计提坏账准备的应收款项</w:t>
            </w:r>
            <w:r>
              <w:rPr>
                <w:rFonts w:ascii="宋体" w:hAnsi="宋体" w:cs="宋体" w:eastAsia="宋体" w:hint="default"/>
                <w:spacing w:val="-60"/>
                <w:sz w:val="21"/>
                <w:szCs w:val="21"/>
              </w:rPr>
              <w:t> </w:t>
            </w:r>
            <w:r>
              <w:rPr>
                <w:rFonts w:ascii="宋体" w:hAnsi="宋体" w:cs="宋体" w:eastAsia="宋体" w:hint="default"/>
                <w:spacing w:val="-60"/>
                <w:sz w:val="21"/>
                <w:szCs w:val="21"/>
              </w:rPr>
            </w:r>
            <w:r>
              <w:rPr>
                <w:rFonts w:ascii="宋体" w:hAnsi="宋体" w:cs="宋体" w:eastAsia="宋体" w:hint="default"/>
                <w:sz w:val="21"/>
                <w:szCs w:val="21"/>
              </w:rPr>
              <w:t>之外，其余应收款项按账龄划分组合</w:t>
            </w:r>
          </w:p>
        </w:tc>
      </w:tr>
    </w:tbl>
    <w:p>
      <w:pPr>
        <w:spacing w:line="240" w:lineRule="auto" w:before="12"/>
        <w:rPr>
          <w:rFonts w:ascii="宋体" w:hAnsi="宋体" w:cs="宋体" w:eastAsia="宋体" w:hint="default"/>
          <w:b/>
          <w:bCs/>
          <w:sz w:val="29"/>
          <w:szCs w:val="29"/>
        </w:rPr>
      </w:pPr>
    </w:p>
    <w:tbl>
      <w:tblPr>
        <w:tblW w:w="0" w:type="auto"/>
        <w:jc w:val="left"/>
        <w:tblInd w:w="646" w:type="dxa"/>
        <w:tblLayout w:type="fixed"/>
        <w:tblCellMar>
          <w:top w:w="0" w:type="dxa"/>
          <w:left w:w="0" w:type="dxa"/>
          <w:bottom w:w="0" w:type="dxa"/>
          <w:right w:w="0" w:type="dxa"/>
        </w:tblCellMar>
        <w:tblLook w:val="01E0"/>
      </w:tblPr>
      <w:tblGrid>
        <w:gridCol w:w="1871"/>
        <w:gridCol w:w="5410"/>
      </w:tblGrid>
      <w:tr>
        <w:trPr>
          <w:trHeight w:val="413" w:hRule="exact"/>
        </w:trPr>
        <w:tc>
          <w:tcPr>
            <w:tcW w:w="7281"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w:t>
            </w:r>
          </w:p>
        </w:tc>
      </w:tr>
      <w:tr>
        <w:trPr>
          <w:trHeight w:val="403" w:hRule="exact"/>
        </w:trPr>
        <w:tc>
          <w:tcPr>
            <w:tcW w:w="1871"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组合名称</w:t>
            </w:r>
          </w:p>
        </w:tc>
        <w:tc>
          <w:tcPr>
            <w:tcW w:w="5410" w:type="dxa"/>
            <w:tcBorders>
              <w:top w:val="single" w:sz="8" w:space="0" w:color="000000"/>
              <w:left w:val="nil" w:sz="6" w:space="0" w:color="auto"/>
              <w:bottom w:val="single" w:sz="8" w:space="0" w:color="000000"/>
              <w:right w:val="nil" w:sz="6" w:space="0" w:color="auto"/>
            </w:tcBorders>
          </w:tcPr>
          <w:p>
            <w:pPr>
              <w:pStyle w:val="TableParagraph"/>
              <w:spacing w:line="240" w:lineRule="auto" w:before="23"/>
              <w:ind w:left="906" w:right="0"/>
              <w:jc w:val="left"/>
              <w:rPr>
                <w:rFonts w:ascii="宋体" w:hAnsi="宋体" w:cs="宋体" w:eastAsia="宋体" w:hint="default"/>
                <w:sz w:val="21"/>
                <w:szCs w:val="21"/>
              </w:rPr>
            </w:pPr>
            <w:r>
              <w:rPr>
                <w:rFonts w:ascii="宋体" w:hAnsi="宋体" w:cs="宋体" w:eastAsia="宋体" w:hint="default"/>
                <w:sz w:val="21"/>
                <w:szCs w:val="21"/>
              </w:rPr>
              <w:t>计提方法</w:t>
            </w:r>
          </w:p>
        </w:tc>
      </w:tr>
      <w:tr>
        <w:trPr>
          <w:trHeight w:val="413" w:hRule="exact"/>
        </w:trPr>
        <w:tc>
          <w:tcPr>
            <w:tcW w:w="1871" w:type="dxa"/>
            <w:tcBorders>
              <w:top w:val="single" w:sz="4" w:space="0" w:color="000000"/>
              <w:left w:val="nil" w:sz="6" w:space="0" w:color="auto"/>
              <w:bottom w:val="single" w:sz="12" w:space="0" w:color="000000"/>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5410" w:type="dxa"/>
            <w:tcBorders>
              <w:top w:val="single" w:sz="8" w:space="0" w:color="000000"/>
              <w:left w:val="nil" w:sz="6" w:space="0" w:color="auto"/>
              <w:bottom w:val="single" w:sz="12" w:space="0" w:color="000000"/>
              <w:right w:val="nil" w:sz="6" w:space="0" w:color="auto"/>
            </w:tcBorders>
          </w:tcPr>
          <w:p>
            <w:pPr>
              <w:pStyle w:val="TableParagraph"/>
              <w:spacing w:line="240" w:lineRule="auto" w:before="23"/>
              <w:ind w:left="906" w:right="0"/>
              <w:jc w:val="left"/>
              <w:rPr>
                <w:rFonts w:ascii="宋体" w:hAnsi="宋体" w:cs="宋体" w:eastAsia="宋体" w:hint="default"/>
                <w:sz w:val="21"/>
                <w:szCs w:val="21"/>
              </w:rPr>
            </w:pPr>
            <w:r>
              <w:rPr>
                <w:rFonts w:ascii="宋体" w:hAnsi="宋体" w:cs="宋体" w:eastAsia="宋体" w:hint="default"/>
                <w:sz w:val="21"/>
                <w:szCs w:val="21"/>
              </w:rPr>
              <w:t>按账龄分析法</w:t>
            </w:r>
          </w:p>
        </w:tc>
      </w:tr>
    </w:tbl>
    <w:p>
      <w:pPr>
        <w:spacing w:line="240" w:lineRule="auto" w:before="2"/>
        <w:rPr>
          <w:rFonts w:ascii="宋体" w:hAnsi="宋体" w:cs="宋体" w:eastAsia="宋体" w:hint="default"/>
          <w:b/>
          <w:bCs/>
          <w:sz w:val="26"/>
          <w:szCs w:val="26"/>
        </w:rPr>
      </w:pPr>
    </w:p>
    <w:p>
      <w:pPr>
        <w:pStyle w:val="BodyText"/>
        <w:spacing w:line="240" w:lineRule="auto" w:before="36"/>
        <w:ind w:left="558" w:right="0"/>
        <w:jc w:val="left"/>
      </w:pPr>
      <w:r>
        <w:rPr/>
        <w:pict>
          <v:group style="position:absolute;margin-left:248.570007pt;margin-top:-57.45636pt;width:.5pt;height:38.4pt;mso-position-horizontal-relative:page;mso-position-vertical-relative:paragraph;z-index:-1346344" coordorigin="4971,-1149" coordsize="10,768">
            <v:group style="position:absolute;left:4971;top:-1149;width:10;height:20" coordorigin="4971,-1149" coordsize="10,20">
              <v:shape style="position:absolute;left:4971;top:-1149;width:10;height:20" coordorigin="4971,-1149" coordsize="10,20" path="m4971,-1130l4981,-1130,4981,-1149,4971,-1149,4971,-1130xe" filled="true" fillcolor="#000000" stroked="false">
                <v:path arrowok="t"/>
                <v:fill type="solid"/>
              </v:shape>
            </v:group>
            <v:group style="position:absolute;left:4971;top:-1130;width:10;height:20" coordorigin="4971,-1130" coordsize="10,20">
              <v:shape style="position:absolute;left:4971;top:-1130;width:10;height:20" coordorigin="4971,-1130" coordsize="10,20" path="m4971,-1111l4981,-1111,4981,-1130,4971,-1130,4971,-1111xe" filled="true" fillcolor="#000000" stroked="false">
                <v:path arrowok="t"/>
                <v:fill type="solid"/>
              </v:shape>
            </v:group>
            <v:group style="position:absolute;left:4971;top:-1111;width:10;height:20" coordorigin="4971,-1111" coordsize="10,20">
              <v:shape style="position:absolute;left:4971;top:-1111;width:10;height:20" coordorigin="4971,-1111" coordsize="10,20" path="m4971,-1092l4981,-1092,4981,-1111,4971,-1111,4971,-1092xe" filled="true" fillcolor="#000000" stroked="false">
                <v:path arrowok="t"/>
                <v:fill type="solid"/>
              </v:shape>
            </v:group>
            <v:group style="position:absolute;left:4971;top:-1092;width:10;height:20" coordorigin="4971,-1092" coordsize="10,20">
              <v:shape style="position:absolute;left:4971;top:-1092;width:10;height:20" coordorigin="4971,-1092" coordsize="10,20" path="m4971,-1072l4981,-1072,4981,-1092,4971,-1092,4971,-1072xe" filled="true" fillcolor="#000000" stroked="false">
                <v:path arrowok="t"/>
                <v:fill type="solid"/>
              </v:shape>
            </v:group>
            <v:group style="position:absolute;left:4971;top:-1072;width:10;height:20" coordorigin="4971,-1072" coordsize="10,20">
              <v:shape style="position:absolute;left:4971;top:-1072;width:10;height:20" coordorigin="4971,-1072" coordsize="10,20" path="m4971,-1053l4981,-1053,4981,-1072,4971,-1072,4971,-1053xe" filled="true" fillcolor="#000000" stroked="false">
                <v:path arrowok="t"/>
                <v:fill type="solid"/>
              </v:shape>
            </v:group>
            <v:group style="position:absolute;left:4971;top:-1053;width:10;height:20" coordorigin="4971,-1053" coordsize="10,20">
              <v:shape style="position:absolute;left:4971;top:-1053;width:10;height:20" coordorigin="4971,-1053" coordsize="10,20" path="m4971,-1034l4981,-1034,4981,-1053,4971,-1053,4971,-1034xe" filled="true" fillcolor="#000000" stroked="false">
                <v:path arrowok="t"/>
                <v:fill type="solid"/>
              </v:shape>
            </v:group>
            <v:group style="position:absolute;left:4971;top:-1034;width:10;height:20" coordorigin="4971,-1034" coordsize="10,20">
              <v:shape style="position:absolute;left:4971;top:-1034;width:10;height:20" coordorigin="4971,-1034" coordsize="10,20" path="m4971,-1015l4981,-1015,4981,-1034,4971,-1034,4971,-1015xe" filled="true" fillcolor="#000000" stroked="false">
                <v:path arrowok="t"/>
                <v:fill type="solid"/>
              </v:shape>
            </v:group>
            <v:group style="position:absolute;left:4971;top:-1015;width:10;height:20" coordorigin="4971,-1015" coordsize="10,20">
              <v:shape style="position:absolute;left:4971;top:-1015;width:10;height:20" coordorigin="4971,-1015" coordsize="10,20" path="m4971,-996l4981,-996,4981,-1015,4971,-1015,4971,-996xe" filled="true" fillcolor="#000000" stroked="false">
                <v:path arrowok="t"/>
                <v:fill type="solid"/>
              </v:shape>
            </v:group>
            <v:group style="position:absolute;left:4971;top:-996;width:10;height:20" coordorigin="4971,-996" coordsize="10,20">
              <v:shape style="position:absolute;left:4971;top:-996;width:10;height:20" coordorigin="4971,-996" coordsize="10,20" path="m4971,-976l4981,-976,4981,-996,4971,-996,4971,-976xe" filled="true" fillcolor="#000000" stroked="false">
                <v:path arrowok="t"/>
                <v:fill type="solid"/>
              </v:shape>
            </v:group>
            <v:group style="position:absolute;left:4971;top:-976;width:10;height:20" coordorigin="4971,-976" coordsize="10,20">
              <v:shape style="position:absolute;left:4971;top:-976;width:10;height:20" coordorigin="4971,-976" coordsize="10,20" path="m4971,-957l4981,-957,4981,-976,4971,-976,4971,-957xe" filled="true" fillcolor="#000000" stroked="false">
                <v:path arrowok="t"/>
                <v:fill type="solid"/>
              </v:shape>
            </v:group>
            <v:group style="position:absolute;left:4971;top:-957;width:10;height:20" coordorigin="4971,-957" coordsize="10,20">
              <v:shape style="position:absolute;left:4971;top:-957;width:10;height:20" coordorigin="4971,-957" coordsize="10,20" path="m4971,-938l4981,-938,4981,-957,4971,-957,4971,-938xe" filled="true" fillcolor="#000000" stroked="false">
                <v:path arrowok="t"/>
                <v:fill type="solid"/>
              </v:shape>
            </v:group>
            <v:group style="position:absolute;left:4971;top:-938;width:10;height:20" coordorigin="4971,-938" coordsize="10,20">
              <v:shape style="position:absolute;left:4971;top:-938;width:10;height:20" coordorigin="4971,-938" coordsize="10,20" path="m4971,-919l4981,-919,4981,-938,4971,-938,4971,-919xe" filled="true" fillcolor="#000000" stroked="false">
                <v:path arrowok="t"/>
                <v:fill type="solid"/>
              </v:shape>
            </v:group>
            <v:group style="position:absolute;left:4971;top:-919;width:10;height:20" coordorigin="4971,-919" coordsize="10,20">
              <v:shape style="position:absolute;left:4971;top:-919;width:10;height:20" coordorigin="4971,-919" coordsize="10,20" path="m4971,-900l4981,-900,4981,-919,4971,-919,4971,-900xe" filled="true" fillcolor="#000000" stroked="false">
                <v:path arrowok="t"/>
                <v:fill type="solid"/>
              </v:shape>
            </v:group>
            <v:group style="position:absolute;left:4971;top:-900;width:10;height:20" coordorigin="4971,-900" coordsize="10,20">
              <v:shape style="position:absolute;left:4971;top:-900;width:10;height:20" coordorigin="4971,-900" coordsize="10,20" path="m4971,-880l4981,-880,4981,-900,4971,-900,4971,-880xe" filled="true" fillcolor="#000000" stroked="false">
                <v:path arrowok="t"/>
                <v:fill type="solid"/>
              </v:shape>
            </v:group>
            <v:group style="position:absolute;left:4971;top:-880;width:10;height:20" coordorigin="4971,-880" coordsize="10,20">
              <v:shape style="position:absolute;left:4971;top:-880;width:10;height:20" coordorigin="4971,-880" coordsize="10,20" path="m4971,-861l4981,-861,4981,-880,4971,-880,4971,-861xe" filled="true" fillcolor="#000000" stroked="false">
                <v:path arrowok="t"/>
                <v:fill type="solid"/>
              </v:shape>
            </v:group>
            <v:group style="position:absolute;left:4971;top:-861;width:10;height:20" coordorigin="4971,-861" coordsize="10,20">
              <v:shape style="position:absolute;left:4971;top:-861;width:10;height:20" coordorigin="4971,-861" coordsize="10,20" path="m4971,-842l4981,-842,4981,-861,4971,-861,4971,-842xe" filled="true" fillcolor="#000000" stroked="false">
                <v:path arrowok="t"/>
                <v:fill type="solid"/>
              </v:shape>
            </v:group>
            <v:group style="position:absolute;left:4971;top:-842;width:10;height:20" coordorigin="4971,-842" coordsize="10,20">
              <v:shape style="position:absolute;left:4971;top:-842;width:10;height:20" coordorigin="4971,-842" coordsize="10,20" path="m4971,-823l4981,-823,4981,-842,4971,-842,4971,-823xe" filled="true" fillcolor="#000000" stroked="false">
                <v:path arrowok="t"/>
                <v:fill type="solid"/>
              </v:shape>
            </v:group>
            <v:group style="position:absolute;left:4971;top:-823;width:10;height:20" coordorigin="4971,-823" coordsize="10,20">
              <v:shape style="position:absolute;left:4971;top:-823;width:10;height:20" coordorigin="4971,-823" coordsize="10,20" path="m4971,-804l4981,-804,4981,-823,4971,-823,4971,-804xe" filled="true" fillcolor="#000000" stroked="false">
                <v:path arrowok="t"/>
                <v:fill type="solid"/>
              </v:shape>
            </v:group>
            <v:group style="position:absolute;left:4971;top:-746;width:10;height:20" coordorigin="4971,-746" coordsize="10,20">
              <v:shape style="position:absolute;left:4971;top:-746;width:10;height:20" coordorigin="4971,-746" coordsize="10,20" path="m4971,-727l4981,-727,4981,-746,4971,-746,4971,-727xe" filled="true" fillcolor="#000000" stroked="false">
                <v:path arrowok="t"/>
                <v:fill type="solid"/>
              </v:shape>
            </v:group>
            <v:group style="position:absolute;left:4971;top:-727;width:10;height:20" coordorigin="4971,-727" coordsize="10,20">
              <v:shape style="position:absolute;left:4971;top:-727;width:10;height:20" coordorigin="4971,-727" coordsize="10,20" path="m4971,-708l4981,-708,4981,-727,4971,-727,4971,-708xe" filled="true" fillcolor="#000000" stroked="false">
                <v:path arrowok="t"/>
                <v:fill type="solid"/>
              </v:shape>
            </v:group>
            <v:group style="position:absolute;left:4971;top:-708;width:10;height:20" coordorigin="4971,-708" coordsize="10,20">
              <v:shape style="position:absolute;left:4971;top:-708;width:10;height:20" coordorigin="4971,-708" coordsize="10,20" path="m4971,-688l4981,-688,4981,-708,4971,-708,4971,-688xe" filled="true" fillcolor="#000000" stroked="false">
                <v:path arrowok="t"/>
                <v:fill type="solid"/>
              </v:shape>
            </v:group>
            <v:group style="position:absolute;left:4971;top:-688;width:10;height:20" coordorigin="4971,-688" coordsize="10,20">
              <v:shape style="position:absolute;left:4971;top:-688;width:10;height:20" coordorigin="4971,-688" coordsize="10,20" path="m4971,-669l4981,-669,4981,-688,4971,-688,4971,-669xe" filled="true" fillcolor="#000000" stroked="false">
                <v:path arrowok="t"/>
                <v:fill type="solid"/>
              </v:shape>
            </v:group>
            <v:group style="position:absolute;left:4971;top:-669;width:10;height:20" coordorigin="4971,-669" coordsize="10,20">
              <v:shape style="position:absolute;left:4971;top:-669;width:10;height:20" coordorigin="4971,-669" coordsize="10,20" path="m4971,-650l4981,-650,4981,-669,4971,-669,4971,-650xe" filled="true" fillcolor="#000000" stroked="false">
                <v:path arrowok="t"/>
                <v:fill type="solid"/>
              </v:shape>
            </v:group>
            <v:group style="position:absolute;left:4971;top:-650;width:10;height:20" coordorigin="4971,-650" coordsize="10,20">
              <v:shape style="position:absolute;left:4971;top:-650;width:10;height:20" coordorigin="4971,-650" coordsize="10,20" path="m4971,-631l4981,-631,4981,-650,4971,-650,4971,-631xe" filled="true" fillcolor="#000000" stroked="false">
                <v:path arrowok="t"/>
                <v:fill type="solid"/>
              </v:shape>
            </v:group>
            <v:group style="position:absolute;left:4971;top:-631;width:10;height:20" coordorigin="4971,-631" coordsize="10,20">
              <v:shape style="position:absolute;left:4971;top:-631;width:10;height:20" coordorigin="4971,-631" coordsize="10,20" path="m4971,-612l4981,-612,4981,-631,4971,-631,4971,-612xe" filled="true" fillcolor="#000000" stroked="false">
                <v:path arrowok="t"/>
                <v:fill type="solid"/>
              </v:shape>
            </v:group>
            <v:group style="position:absolute;left:4971;top:-612;width:10;height:20" coordorigin="4971,-612" coordsize="10,20">
              <v:shape style="position:absolute;left:4971;top:-612;width:10;height:20" coordorigin="4971,-612" coordsize="10,20" path="m4971,-592l4981,-592,4981,-612,4971,-612,4971,-592xe" filled="true" fillcolor="#000000" stroked="false">
                <v:path arrowok="t"/>
                <v:fill type="solid"/>
              </v:shape>
            </v:group>
            <v:group style="position:absolute;left:4971;top:-592;width:10;height:20" coordorigin="4971,-592" coordsize="10,20">
              <v:shape style="position:absolute;left:4971;top:-592;width:10;height:20" coordorigin="4971,-592" coordsize="10,20" path="m4971,-573l4981,-573,4981,-592,4971,-592,4971,-573xe" filled="true" fillcolor="#000000" stroked="false">
                <v:path arrowok="t"/>
                <v:fill type="solid"/>
              </v:shape>
            </v:group>
            <v:group style="position:absolute;left:4971;top:-573;width:10;height:20" coordorigin="4971,-573" coordsize="10,20">
              <v:shape style="position:absolute;left:4971;top:-573;width:10;height:20" coordorigin="4971,-573" coordsize="10,20" path="m4971,-554l4981,-554,4981,-573,4971,-573,4971,-554xe" filled="true" fillcolor="#000000" stroked="false">
                <v:path arrowok="t"/>
                <v:fill type="solid"/>
              </v:shape>
            </v:group>
            <v:group style="position:absolute;left:4971;top:-554;width:10;height:20" coordorigin="4971,-554" coordsize="10,20">
              <v:shape style="position:absolute;left:4971;top:-554;width:10;height:20" coordorigin="4971,-554" coordsize="10,20" path="m4971,-535l4981,-535,4981,-554,4971,-554,4971,-535xe" filled="true" fillcolor="#000000" stroked="false">
                <v:path arrowok="t"/>
                <v:fill type="solid"/>
              </v:shape>
            </v:group>
            <v:group style="position:absolute;left:4971;top:-535;width:10;height:20" coordorigin="4971,-535" coordsize="10,20">
              <v:shape style="position:absolute;left:4971;top:-535;width:10;height:20" coordorigin="4971,-535" coordsize="10,20" path="m4971,-516l4981,-516,4981,-535,4971,-535,4971,-516xe" filled="true" fillcolor="#000000" stroked="false">
                <v:path arrowok="t"/>
                <v:fill type="solid"/>
              </v:shape>
            </v:group>
            <v:group style="position:absolute;left:4971;top:-516;width:10;height:20" coordorigin="4971,-516" coordsize="10,20">
              <v:shape style="position:absolute;left:4971;top:-516;width:10;height:20" coordorigin="4971,-516" coordsize="10,20" path="m4971,-496l4981,-496,4981,-516,4971,-516,4971,-496xe" filled="true" fillcolor="#000000" stroked="false">
                <v:path arrowok="t"/>
                <v:fill type="solid"/>
              </v:shape>
            </v:group>
            <v:group style="position:absolute;left:4971;top:-496;width:10;height:20" coordorigin="4971,-496" coordsize="10,20">
              <v:shape style="position:absolute;left:4971;top:-496;width:10;height:20" coordorigin="4971,-496" coordsize="10,20" path="m4971,-477l4981,-477,4981,-496,4971,-496,4971,-477xe" filled="true" fillcolor="#000000" stroked="false">
                <v:path arrowok="t"/>
                <v:fill type="solid"/>
              </v:shape>
            </v:group>
            <v:group style="position:absolute;left:4971;top:-477;width:10;height:20" coordorigin="4971,-477" coordsize="10,20">
              <v:shape style="position:absolute;left:4971;top:-477;width:10;height:20" coordorigin="4971,-477" coordsize="10,20" path="m4971,-458l4981,-458,4981,-477,4971,-477,4971,-458xe" filled="true" fillcolor="#000000" stroked="false">
                <v:path arrowok="t"/>
                <v:fill type="solid"/>
              </v:shape>
            </v:group>
            <v:group style="position:absolute;left:4971;top:-458;width:10;height:20" coordorigin="4971,-458" coordsize="10,20">
              <v:shape style="position:absolute;left:4971;top:-458;width:10;height:20" coordorigin="4971,-458" coordsize="10,20" path="m4971,-439l4981,-439,4981,-458,4971,-458,4971,-439xe" filled="true" fillcolor="#000000" stroked="false">
                <v:path arrowok="t"/>
                <v:fill type="solid"/>
              </v:shape>
            </v:group>
            <v:group style="position:absolute;left:4971;top:-439;width:10;height:20" coordorigin="4971,-439" coordsize="10,20">
              <v:shape style="position:absolute;left:4971;top:-439;width:10;height:20" coordorigin="4971,-439" coordsize="10,20" path="m4971,-420l4981,-420,4981,-439,4971,-439,4971,-420xe" filled="true" fillcolor="#000000" stroked="false">
                <v:path arrowok="t"/>
                <v:fill type="solid"/>
              </v:shape>
            </v:group>
            <v:group style="position:absolute;left:4971;top:-420;width:10;height:20" coordorigin="4971,-420" coordsize="10,20">
              <v:shape style="position:absolute;left:4971;top:-420;width:10;height:20" coordorigin="4971,-420" coordsize="10,20" path="m4971,-400l4981,-400,4981,-420,4971,-420,4971,-400xe" filled="true" fillcolor="#000000" stroked="false">
                <v:path arrowok="t"/>
                <v:fill type="solid"/>
              </v:shape>
            </v:group>
            <v:group style="position:absolute;left:4971;top:-400;width:10;height:20" coordorigin="4971,-400" coordsize="10,20">
              <v:shape style="position:absolute;left:4971;top:-400;width:10;height:20" coordorigin="4971,-400" coordsize="10,20" path="m4971,-381l4981,-381,4981,-400,4971,-400,4971,-381xe" filled="true" fillcolor="#000000" stroked="false">
                <v:path arrowok="t"/>
                <v:fill type="solid"/>
              </v:shape>
            </v:group>
            <w10:wrap type="none"/>
          </v:group>
        </w:pict>
      </w:r>
      <w:r>
        <w:rPr/>
        <w:pict>
          <v:shape style="position:absolute;margin-left:245.570007pt;margin-top:21.50366pt;width:.48001pt;height:.12pt;mso-position-horizontal-relative:page;mso-position-vertical-relative:paragraph;z-index:-1346320" type="#_x0000_t75" stroked="false">
            <v:imagedata r:id="rId37" o:title=""/>
          </v:shape>
        </w:pict>
      </w:r>
      <w:r>
        <w:rPr/>
        <w:pict>
          <v:shape style="position:absolute;margin-left:357.910004pt;margin-top:21.50366pt;width:.48001pt;height:.12pt;mso-position-horizontal-relative:page;mso-position-vertical-relative:paragraph;z-index:-1346296" type="#_x0000_t75" stroked="false">
            <v:imagedata r:id="rId37" o:title=""/>
          </v:shape>
        </w:pict>
      </w:r>
      <w:r>
        <w:rPr/>
        <w:pict>
          <v:group style="position:absolute;margin-left:110.059998pt;margin-top:41.183681pt;width:375.35pt;height:.5pt;mso-position-horizontal-relative:page;mso-position-vertical-relative:paragraph;z-index:-1346272" coordorigin="2201,824" coordsize="7507,10">
            <v:shape style="position:absolute;left:2201;top:824;width:2710;height:10" type="#_x0000_t75" stroked="false">
              <v:imagedata r:id="rId38" o:title=""/>
            </v:shape>
            <v:shape style="position:absolute;left:4907;top:824;width:4801;height:10" type="#_x0000_t75" stroked="false">
              <v:imagedata r:id="rId39" o:title=""/>
            </v:shape>
            <w10:wrap type="none"/>
          </v:group>
        </w:pict>
      </w:r>
      <w:r>
        <w:rPr/>
        <w:pict>
          <v:group style="position:absolute;margin-left:110.059998pt;margin-top:61.223682pt;width:375.35pt;height:.5pt;mso-position-horizontal-relative:page;mso-position-vertical-relative:paragraph;z-index:-1346248" coordorigin="2201,1224" coordsize="7507,10">
            <v:shape style="position:absolute;left:2201;top:1224;width:2710;height:10" type="#_x0000_t75" stroked="false">
              <v:imagedata r:id="rId38" o:title=""/>
            </v:shape>
            <v:shape style="position:absolute;left:4907;top:1224;width:4801;height:10" type="#_x0000_t75" stroked="false">
              <v:imagedata r:id="rId40" o:title=""/>
            </v:shape>
            <w10:wrap type="none"/>
          </v:group>
        </w:pict>
      </w:r>
      <w:r>
        <w:rPr/>
        <w:pict>
          <v:group style="position:absolute;margin-left:110.059998pt;margin-top:81.403679pt;width:375.35pt;height:.5pt;mso-position-horizontal-relative:page;mso-position-vertical-relative:paragraph;z-index:-1346224" coordorigin="2201,1628" coordsize="7507,10">
            <v:shape style="position:absolute;left:2201;top:1628;width:2710;height:10" type="#_x0000_t75" stroked="false">
              <v:imagedata r:id="rId38" o:title=""/>
            </v:shape>
            <v:shape style="position:absolute;left:4907;top:1628;width:4801;height:10" type="#_x0000_t75" stroked="false">
              <v:imagedata r:id="rId39" o:title=""/>
            </v:shape>
            <w10:wrap type="none"/>
          </v:group>
        </w:pict>
      </w:r>
      <w:r>
        <w:rPr/>
        <w:t>组合中，采用账龄分析法计提坏账准备的</w:t>
      </w:r>
    </w:p>
    <w:p>
      <w:pPr>
        <w:spacing w:line="240" w:lineRule="auto" w:before="12"/>
        <w:rPr>
          <w:rFonts w:ascii="宋体" w:hAnsi="宋体" w:cs="宋体" w:eastAsia="宋体" w:hint="default"/>
          <w:sz w:val="6"/>
          <w:szCs w:val="6"/>
        </w:rPr>
      </w:pPr>
    </w:p>
    <w:tbl>
      <w:tblPr>
        <w:tblW w:w="0" w:type="auto"/>
        <w:jc w:val="left"/>
        <w:tblInd w:w="526" w:type="dxa"/>
        <w:tblLayout w:type="fixed"/>
        <w:tblCellMar>
          <w:top w:w="0" w:type="dxa"/>
          <w:left w:w="0" w:type="dxa"/>
          <w:bottom w:w="0" w:type="dxa"/>
          <w:right w:w="0" w:type="dxa"/>
        </w:tblCellMar>
        <w:tblLook w:val="01E0"/>
      </w:tblPr>
      <w:tblGrid>
        <w:gridCol w:w="2729"/>
        <w:gridCol w:w="2247"/>
        <w:gridCol w:w="2544"/>
      </w:tblGrid>
      <w:tr>
        <w:trPr>
          <w:trHeight w:val="414" w:hRule="exact"/>
        </w:trPr>
        <w:tc>
          <w:tcPr>
            <w:tcW w:w="2729"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224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应收账款计提比例</w:t>
            </w:r>
            <w:r>
              <w:rPr>
                <w:rFonts w:ascii="宋体" w:hAnsi="宋体" w:cs="宋体" w:eastAsia="宋体" w:hint="default"/>
                <w:sz w:val="21"/>
                <w:szCs w:val="21"/>
              </w:rPr>
              <w:t>(%)</w:t>
            </w:r>
          </w:p>
        </w:tc>
        <w:tc>
          <w:tcPr>
            <w:tcW w:w="2544"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其他应收款计提比例</w:t>
            </w:r>
            <w:r>
              <w:rPr>
                <w:rFonts w:ascii="宋体" w:hAnsi="宋体" w:cs="宋体" w:eastAsia="宋体" w:hint="default"/>
                <w:sz w:val="21"/>
                <w:szCs w:val="21"/>
              </w:rPr>
              <w:t>(%)</w:t>
            </w:r>
          </w:p>
        </w:tc>
      </w:tr>
      <w:tr>
        <w:trPr>
          <w:trHeight w:val="402"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0"/>
                <w:sz w:val="21"/>
                <w:szCs w:val="21"/>
              </w:rPr>
              <w:t> </w:t>
            </w:r>
            <w:r>
              <w:rPr>
                <w:rFonts w:ascii="宋体" w:hAnsi="宋体" w:cs="宋体" w:eastAsia="宋体" w:hint="default"/>
                <w:spacing w:val="-3"/>
                <w:sz w:val="21"/>
                <w:szCs w:val="21"/>
              </w:rPr>
              <w:t>天内</w:t>
            </w:r>
            <w:r>
              <w:rPr>
                <w:rFonts w:ascii="宋体" w:hAnsi="宋体" w:cs="宋体" w:eastAsia="宋体" w:hint="default"/>
                <w:sz w:val="21"/>
                <w:szCs w:val="21"/>
              </w:rPr>
            </w:r>
          </w:p>
        </w:tc>
        <w:tc>
          <w:tcPr>
            <w:tcW w:w="224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w w:val="100"/>
                <w:sz w:val="21"/>
              </w:rPr>
              <w:t>0</w:t>
            </w:r>
          </w:p>
        </w:tc>
        <w:tc>
          <w:tcPr>
            <w:tcW w:w="254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w w:val="100"/>
                <w:sz w:val="21"/>
              </w:rPr>
              <w:t>5</w:t>
            </w:r>
          </w:p>
        </w:tc>
      </w:tr>
      <w:tr>
        <w:trPr>
          <w:trHeight w:val="402"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3"/>
                <w:sz w:val="21"/>
                <w:szCs w:val="21"/>
              </w:rPr>
              <w:t> </w:t>
            </w:r>
            <w:r>
              <w:rPr>
                <w:rFonts w:ascii="宋体" w:hAnsi="宋体" w:cs="宋体" w:eastAsia="宋体" w:hint="default"/>
                <w:sz w:val="21"/>
                <w:szCs w:val="21"/>
              </w:rPr>
              <w:t>天至</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年以内（含</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r>
          </w:p>
        </w:tc>
        <w:tc>
          <w:tcPr>
            <w:tcW w:w="2247"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w w:val="100"/>
                <w:sz w:val="21"/>
              </w:rPr>
              <w:t>5</w:t>
            </w:r>
          </w:p>
        </w:tc>
        <w:tc>
          <w:tcPr>
            <w:tcW w:w="254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w w:val="100"/>
                <w:sz w:val="21"/>
              </w:rPr>
              <w:t>5</w:t>
            </w:r>
          </w:p>
        </w:tc>
      </w:tr>
      <w:tr>
        <w:trPr>
          <w:trHeight w:val="402"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年（含</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24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w:t>
            </w:r>
          </w:p>
        </w:tc>
        <w:tc>
          <w:tcPr>
            <w:tcW w:w="254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w:t>
            </w:r>
          </w:p>
        </w:tc>
      </w:tr>
      <w:tr>
        <w:trPr>
          <w:trHeight w:val="402"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年（含</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247"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20</w:t>
            </w:r>
          </w:p>
        </w:tc>
        <w:tc>
          <w:tcPr>
            <w:tcW w:w="254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20</w:t>
            </w:r>
          </w:p>
        </w:tc>
      </w:tr>
      <w:tr>
        <w:trPr>
          <w:trHeight w:val="402"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年（含</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24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50</w:t>
            </w:r>
          </w:p>
        </w:tc>
        <w:tc>
          <w:tcPr>
            <w:tcW w:w="254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50</w:t>
            </w:r>
          </w:p>
        </w:tc>
      </w:tr>
      <w:tr>
        <w:trPr>
          <w:trHeight w:val="411" w:hRule="exact"/>
        </w:trPr>
        <w:tc>
          <w:tcPr>
            <w:tcW w:w="2729"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24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100</w:t>
            </w:r>
          </w:p>
        </w:tc>
        <w:tc>
          <w:tcPr>
            <w:tcW w:w="2544"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Heading3"/>
        <w:tabs>
          <w:tab w:pos="1397" w:val="left" w:leader="none"/>
        </w:tabs>
        <w:spacing w:line="444" w:lineRule="auto"/>
        <w:ind w:left="138" w:right="6744"/>
        <w:jc w:val="left"/>
        <w:rPr>
          <w:b w:val="0"/>
          <w:bCs w:val="0"/>
        </w:rPr>
      </w:pPr>
      <w:r>
        <w:rPr/>
        <w:pict>
          <v:group style="position:absolute;margin-left:110.059998pt;margin-top:-84.576302pt;width:375.35pt;height:.5pt;mso-position-horizontal-relative:page;mso-position-vertical-relative:paragraph;z-index:-1346200" coordorigin="2201,-1692" coordsize="7507,10">
            <v:shape style="position:absolute;left:2201;top:-1692;width:2710;height:10" type="#_x0000_t75" stroked="false">
              <v:imagedata r:id="rId38" o:title=""/>
            </v:shape>
            <v:shape style="position:absolute;left:4907;top:-1692;width:4801;height:10" type="#_x0000_t75" stroked="false">
              <v:imagedata r:id="rId39" o:title=""/>
            </v:shape>
            <w10:wrap type="none"/>
          </v:group>
        </w:pict>
      </w:r>
      <w:r>
        <w:rPr/>
        <w:pict>
          <v:group style="position:absolute;margin-left:110.059998pt;margin-top:-64.416306pt;width:375.35pt;height:.5pt;mso-position-horizontal-relative:page;mso-position-vertical-relative:paragraph;z-index:-1346176" coordorigin="2201,-1288" coordsize="7507,10">
            <v:shape style="position:absolute;left:2201;top:-1288;width:2710;height:10" type="#_x0000_t75" stroked="false">
              <v:imagedata r:id="rId38" o:title=""/>
            </v:shape>
            <v:shape style="position:absolute;left:4907;top:-1288;width:4801;height:10" type="#_x0000_t75" stroked="false">
              <v:imagedata r:id="rId40" o:title=""/>
            </v:shape>
            <w10:wrap type="none"/>
          </v:group>
        </w:pict>
      </w:r>
      <w:r>
        <w:rPr/>
        <w:pict>
          <v:group style="position:absolute;margin-left:110.059998pt;margin-top:-44.376305pt;width:375.35pt;height:.5pt;mso-position-horizontal-relative:page;mso-position-vertical-relative:paragraph;z-index:-1346152" coordorigin="2201,-888" coordsize="7507,10">
            <v:shape style="position:absolute;left:2201;top:-888;width:2710;height:10" type="#_x0000_t75" stroked="false">
              <v:imagedata r:id="rId38" o:title=""/>
            </v:shape>
            <v:shape style="position:absolute;left:4907;top:-888;width:4801;height:10" type="#_x0000_t75" stroked="false">
              <v:imagedata r:id="rId39" o:title=""/>
            </v:shape>
            <w10:wrap type="none"/>
          </v:group>
        </w:pict>
      </w:r>
      <w:r>
        <w:rPr/>
        <w:t>（十一）</w:t>
        <w:tab/>
        <w:t>存货</w:t>
      </w:r>
      <w:r>
        <w:rPr>
          <w:w w:val="100"/>
        </w:rPr>
        <w:t> </w:t>
      </w:r>
      <w:r>
        <w:rPr>
          <w:rFonts w:ascii="宋体" w:hAnsi="宋体" w:cs="宋体" w:eastAsia="宋体" w:hint="default"/>
        </w:rPr>
        <w:t>1</w:t>
      </w:r>
      <w:r>
        <w:rPr/>
        <w:t>、</w:t>
      </w:r>
      <w:r>
        <w:rPr>
          <w:spacing w:val="-1"/>
        </w:rPr>
        <w:t> </w:t>
      </w:r>
      <w:r>
        <w:rPr/>
        <w:t>存货的分类</w:t>
      </w:r>
      <w:r>
        <w:rPr>
          <w:b w:val="0"/>
          <w:bCs w:val="0"/>
        </w:rPr>
      </w:r>
    </w:p>
    <w:p>
      <w:pPr>
        <w:pStyle w:val="BodyText"/>
        <w:spacing w:line="240" w:lineRule="auto" w:before="55"/>
        <w:ind w:left="558" w:right="0"/>
        <w:jc w:val="left"/>
      </w:pPr>
      <w:r>
        <w:rPr/>
        <w:t>存货分类为：低值易耗品、库存商品、劳务成本等。</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line="444" w:lineRule="auto" w:before="0"/>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取得和发出存货的计价方法</w:t>
      </w:r>
      <w:r>
        <w:rPr>
          <w:rFonts w:ascii="宋体" w:hAnsi="宋体" w:cs="宋体" w:eastAsia="宋体" w:hint="default"/>
          <w:b/>
          <w:bCs/>
          <w:w w:val="100"/>
          <w:sz w:val="21"/>
          <w:szCs w:val="21"/>
        </w:rPr>
        <w:t> </w:t>
      </w:r>
      <w:r>
        <w:rPr>
          <w:rFonts w:ascii="宋体" w:hAnsi="宋体" w:cs="宋体" w:eastAsia="宋体" w:hint="default"/>
          <w:spacing w:val="-4"/>
          <w:sz w:val="21"/>
          <w:szCs w:val="21"/>
        </w:rPr>
        <w:t>日常核算取得时按实际成本计价；发出时按先进先出法计价。对于不能替代使用的存货</w:t>
      </w:r>
    </w:p>
    <w:p>
      <w:pPr>
        <w:pStyle w:val="BodyText"/>
        <w:spacing w:line="240" w:lineRule="auto" w:before="14"/>
        <w:ind w:right="0"/>
        <w:jc w:val="left"/>
      </w:pPr>
      <w:r>
        <w:rPr/>
        <w:t>以及为特定项目专门购入或制造的存货，公司采用个别计价法确定发出存货的成本。</w:t>
      </w:r>
    </w:p>
    <w:p>
      <w:pPr>
        <w:spacing w:after="0" w:line="240" w:lineRule="auto"/>
        <w:jc w:val="left"/>
        <w:sectPr>
          <w:pgSz w:w="11910" w:h="16840"/>
          <w:pgMar w:header="893" w:footer="1040" w:top="1520" w:bottom="1220" w:left="1660" w:right="1680"/>
        </w:sectPr>
      </w:pPr>
    </w:p>
    <w:p>
      <w:pPr>
        <w:spacing w:line="441" w:lineRule="auto" w:before="105"/>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存货跌价准备的计提方法</w:t>
      </w:r>
      <w:r>
        <w:rPr>
          <w:rFonts w:ascii="宋体" w:hAnsi="宋体" w:cs="宋体" w:eastAsia="宋体" w:hint="default"/>
          <w:b/>
          <w:bCs/>
          <w:w w:val="100"/>
          <w:sz w:val="21"/>
          <w:szCs w:val="21"/>
        </w:rPr>
        <w:t> </w:t>
      </w:r>
      <w:r>
        <w:rPr>
          <w:rFonts w:ascii="宋体" w:hAnsi="宋体" w:cs="宋体" w:eastAsia="宋体" w:hint="default"/>
          <w:sz w:val="21"/>
          <w:szCs w:val="21"/>
        </w:rPr>
        <w:t>期末对存货进行全面清查后，按存货的成本与可变现净值孰低提取或调整存货跌价准</w:t>
      </w:r>
    </w:p>
    <w:p>
      <w:pPr>
        <w:pStyle w:val="BodyText"/>
        <w:spacing w:line="240" w:lineRule="auto" w:before="16"/>
        <w:ind w:right="102"/>
        <w:jc w:val="left"/>
      </w:pPr>
      <w:r>
        <w:rPr/>
        <w:t>备。</w:t>
      </w:r>
    </w:p>
    <w:p>
      <w:pPr>
        <w:spacing w:line="240" w:lineRule="auto" w:before="12"/>
        <w:rPr>
          <w:rFonts w:ascii="宋体" w:hAnsi="宋体" w:cs="宋体" w:eastAsia="宋体" w:hint="default"/>
          <w:sz w:val="17"/>
          <w:szCs w:val="17"/>
        </w:rPr>
      </w:pPr>
    </w:p>
    <w:p>
      <w:pPr>
        <w:pStyle w:val="BodyText"/>
        <w:spacing w:line="408" w:lineRule="auto"/>
        <w:ind w:right="209" w:firstLine="419"/>
        <w:jc w:val="both"/>
      </w:pPr>
      <w:r>
        <w:rPr>
          <w:spacing w:val="-4"/>
        </w:rPr>
        <w:t>期末按照单个存货项目计提存货跌价准备；但对于数量繁多、单价较低的存货，按照存</w:t>
      </w:r>
      <w:r>
        <w:rPr>
          <w:w w:val="100"/>
        </w:rPr>
        <w:t> </w:t>
      </w:r>
      <w:r>
        <w:rPr>
          <w:spacing w:val="-4"/>
        </w:rPr>
        <w:t>货类别计提存货跌价准备；与在同一地区生产和销售的产品系列相关、具有相同或类似最终</w:t>
      </w:r>
      <w:r>
        <w:rPr>
          <w:spacing w:val="-42"/>
        </w:rPr>
        <w:t> </w:t>
      </w:r>
      <w:r>
        <w:rPr>
          <w:spacing w:val="-42"/>
        </w:rPr>
      </w:r>
      <w:r>
        <w:rPr/>
        <w:t>用途或目的，且难以与其他项目分开计量的存货，则合并计提存货跌价准备。</w:t>
      </w:r>
    </w:p>
    <w:p>
      <w:pPr>
        <w:pStyle w:val="BodyText"/>
        <w:spacing w:line="408" w:lineRule="auto" w:before="87"/>
        <w:ind w:right="209" w:firstLine="419"/>
        <w:jc w:val="both"/>
      </w:pPr>
      <w:r>
        <w:rPr>
          <w:spacing w:val="-4"/>
        </w:rPr>
        <w:t>以前减记存货价值的影响因素已经消失的，减记的金额予以恢复，并在原已计提的存货</w:t>
      </w:r>
      <w:r>
        <w:rPr>
          <w:w w:val="100"/>
        </w:rPr>
        <w:t> </w:t>
      </w:r>
      <w:r>
        <w:rPr/>
        <w:t>跌价准备金额内转回，转回的金额计入当期损益。</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spacing w:line="444" w:lineRule="auto" w:before="0"/>
        <w:ind w:left="558" w:right="5410" w:hanging="42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存货的盘存制度</w:t>
      </w:r>
      <w:r>
        <w:rPr>
          <w:rFonts w:ascii="宋体" w:hAnsi="宋体" w:cs="宋体" w:eastAsia="宋体" w:hint="default"/>
          <w:b/>
          <w:bCs/>
          <w:w w:val="100"/>
          <w:sz w:val="21"/>
          <w:szCs w:val="21"/>
        </w:rPr>
        <w:t> </w:t>
      </w:r>
      <w:r>
        <w:rPr>
          <w:rFonts w:ascii="宋体" w:hAnsi="宋体" w:cs="宋体" w:eastAsia="宋体" w:hint="default"/>
          <w:spacing w:val="-2"/>
          <w:sz w:val="21"/>
          <w:szCs w:val="21"/>
        </w:rPr>
        <w:t>采用永续盘存制。</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spacing w:line="444" w:lineRule="auto" w:before="0"/>
        <w:ind w:left="558" w:right="5139" w:hanging="42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低值易耗品的摊销方法</w:t>
      </w:r>
      <w:r>
        <w:rPr>
          <w:rFonts w:ascii="宋体" w:hAnsi="宋体" w:cs="宋体" w:eastAsia="宋体" w:hint="default"/>
          <w:b/>
          <w:bCs/>
          <w:w w:val="100"/>
          <w:sz w:val="21"/>
          <w:szCs w:val="21"/>
        </w:rPr>
        <w:t> </w:t>
      </w:r>
      <w:r>
        <w:rPr>
          <w:rFonts w:ascii="宋体" w:hAnsi="宋体" w:cs="宋体" w:eastAsia="宋体" w:hint="default"/>
          <w:spacing w:val="-2"/>
          <w:sz w:val="21"/>
          <w:szCs w:val="21"/>
        </w:rPr>
        <w:t>低值易耗品采用一次摊销法。</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pStyle w:val="Heading3"/>
        <w:tabs>
          <w:tab w:pos="1397" w:val="left" w:leader="none"/>
        </w:tabs>
        <w:spacing w:line="444" w:lineRule="auto"/>
        <w:ind w:left="138" w:right="5999"/>
        <w:jc w:val="left"/>
        <w:rPr>
          <w:b w:val="0"/>
          <w:bCs w:val="0"/>
        </w:rPr>
      </w:pPr>
      <w:r>
        <w:rPr/>
        <w:t>（十二）</w:t>
        <w:tab/>
        <w:t>长期股权投资</w:t>
      </w:r>
      <w:r>
        <w:rPr>
          <w:spacing w:val="-104"/>
        </w:rPr>
        <w:t> </w:t>
      </w:r>
      <w:r>
        <w:rPr>
          <w:spacing w:val="-104"/>
        </w:rPr>
      </w:r>
      <w:r>
        <w:rPr>
          <w:rFonts w:ascii="宋体" w:hAnsi="宋体" w:cs="宋体" w:eastAsia="宋体" w:hint="default"/>
        </w:rPr>
        <w:t>1</w:t>
      </w:r>
      <w:r>
        <w:rPr/>
        <w:t>、</w:t>
      </w:r>
      <w:r>
        <w:rPr>
          <w:spacing w:val="-1"/>
        </w:rPr>
        <w:t> </w:t>
      </w:r>
      <w:r>
        <w:rPr/>
        <w:t>投资成本确定</w:t>
      </w:r>
      <w:r>
        <w:rPr>
          <w:b w:val="0"/>
          <w:bCs w:val="0"/>
        </w:rPr>
      </w:r>
    </w:p>
    <w:p>
      <w:pPr>
        <w:pStyle w:val="BodyText"/>
        <w:tabs>
          <w:tab w:pos="557" w:val="left" w:leader="none"/>
        </w:tabs>
        <w:spacing w:line="444" w:lineRule="auto" w:before="53"/>
        <w:ind w:left="558" w:right="210" w:hanging="420"/>
        <w:jc w:val="left"/>
      </w:pPr>
      <w:r>
        <w:rPr>
          <w:rFonts w:ascii="宋体" w:hAnsi="宋体" w:cs="宋体" w:eastAsia="宋体" w:hint="default"/>
        </w:rPr>
        <w:t>1)</w:t>
        <w:tab/>
      </w:r>
      <w:r>
        <w:rPr/>
        <w:t>企业合并形成的长期股权投资</w:t>
      </w:r>
      <w:r>
        <w:rPr>
          <w:w w:val="100"/>
        </w:rPr>
        <w:t> </w:t>
      </w:r>
      <w:r>
        <w:rPr>
          <w:spacing w:val="-4"/>
        </w:rPr>
        <w:t>同一控制下的企业合并，以支付现金、转让非现金资产或承担债务方式以及以发行权益</w:t>
      </w:r>
    </w:p>
    <w:p>
      <w:pPr>
        <w:pStyle w:val="BodyText"/>
        <w:spacing w:line="408" w:lineRule="auto" w:before="14"/>
        <w:ind w:right="102"/>
        <w:jc w:val="left"/>
      </w:pPr>
      <w:r>
        <w:rPr>
          <w:spacing w:val="-4"/>
          <w:w w:val="100"/>
        </w:rPr>
        <w:t>性证券作为合并对价的，在合并日按照取得被合并方所有者权益账面价值的份额作为长期股</w:t>
      </w:r>
      <w:r>
        <w:rPr>
          <w:spacing w:val="-89"/>
          <w:w w:val="100"/>
        </w:rPr>
        <w:t> </w:t>
      </w:r>
      <w:r>
        <w:rPr>
          <w:spacing w:val="-89"/>
          <w:w w:val="100"/>
        </w:rPr>
      </w:r>
      <w:r>
        <w:rPr>
          <w:spacing w:val="-7"/>
          <w:w w:val="100"/>
        </w:rPr>
        <w:t>权投资的投资成本。长期股权投资初始投资成本与支付合并对价之间的差额，调整资本公积；</w:t>
      </w:r>
      <w:r>
        <w:rPr>
          <w:spacing w:val="-73"/>
          <w:w w:val="100"/>
        </w:rPr>
        <w:t> </w:t>
      </w:r>
      <w:r>
        <w:rPr>
          <w:spacing w:val="-73"/>
          <w:w w:val="100"/>
        </w:rPr>
      </w:r>
      <w:r>
        <w:rPr/>
        <w:t>资本公积不足冲减的，调整留存收益。</w:t>
      </w:r>
    </w:p>
    <w:p>
      <w:pPr>
        <w:pStyle w:val="BodyText"/>
        <w:spacing w:line="410" w:lineRule="auto" w:before="87"/>
        <w:ind w:right="209" w:firstLine="419"/>
        <w:jc w:val="both"/>
      </w:pPr>
      <w:r>
        <w:rPr>
          <w:spacing w:val="-4"/>
          <w:w w:val="100"/>
        </w:rPr>
        <w:t>非同一控制下的企业合并，合并成本为购买日购买方为取得对被购买方的控制权而付出</w:t>
      </w:r>
      <w:r>
        <w:rPr>
          <w:w w:val="100"/>
        </w:rPr>
        <w:t> </w:t>
      </w:r>
      <w:r>
        <w:rPr/>
        <w:t>的资产、发生或承担的负债以及发行的权益性证券的公允价值。</w:t>
      </w:r>
    </w:p>
    <w:p>
      <w:pPr>
        <w:pStyle w:val="BodyText"/>
        <w:spacing w:line="444" w:lineRule="auto" w:before="82"/>
        <w:ind w:left="558" w:right="102"/>
        <w:jc w:val="left"/>
      </w:pPr>
      <w:r>
        <w:rPr/>
        <w:t>通过多次交换交易分步实现的企业合并，合并成本为每一单项交易成本之和。</w:t>
      </w:r>
      <w:r>
        <w:rPr>
          <w:w w:val="100"/>
        </w:rPr>
        <w:t> </w:t>
      </w:r>
      <w:r>
        <w:rPr>
          <w:spacing w:val="-4"/>
          <w:w w:val="100"/>
        </w:rPr>
        <w:t>在合并合同中对可能影响合并成本的未来事项作出约定的，购买日如果估计未来事项很</w:t>
      </w:r>
    </w:p>
    <w:p>
      <w:pPr>
        <w:pStyle w:val="BodyText"/>
        <w:spacing w:line="240" w:lineRule="auto" w:before="14"/>
        <w:ind w:right="102"/>
        <w:jc w:val="left"/>
      </w:pPr>
      <w:r>
        <w:rPr/>
        <w:t>可能发生并且对合并成本的影响金额能够可靠计量的，也计入合并成本。</w:t>
      </w:r>
    </w:p>
    <w:p>
      <w:pPr>
        <w:spacing w:line="240" w:lineRule="auto" w:before="11"/>
        <w:rPr>
          <w:rFonts w:ascii="宋体" w:hAnsi="宋体" w:cs="宋体" w:eastAsia="宋体" w:hint="default"/>
          <w:sz w:val="17"/>
          <w:szCs w:val="17"/>
        </w:rPr>
      </w:pPr>
    </w:p>
    <w:p>
      <w:pPr>
        <w:pStyle w:val="BodyText"/>
        <w:tabs>
          <w:tab w:pos="557" w:val="left" w:leader="none"/>
        </w:tabs>
        <w:spacing w:line="240" w:lineRule="auto"/>
        <w:ind w:right="102"/>
        <w:jc w:val="left"/>
      </w:pPr>
      <w:r>
        <w:rPr>
          <w:rFonts w:ascii="宋体" w:hAnsi="宋体" w:cs="宋体" w:eastAsia="宋体" w:hint="default"/>
        </w:rPr>
        <w:t>2)</w:t>
        <w:tab/>
      </w:r>
      <w:r>
        <w:rPr/>
        <w:t>以支付现金方式取得的长期股权投资，按照实际支付的购买价款作为初始投资成本。</w:t>
      </w:r>
    </w:p>
    <w:p>
      <w:pPr>
        <w:spacing w:after="0" w:line="240" w:lineRule="auto"/>
        <w:jc w:val="left"/>
        <w:sectPr>
          <w:pgSz w:w="11910" w:h="16840"/>
          <w:pgMar w:header="893" w:footer="1040" w:top="1520" w:bottom="1220" w:left="1660" w:right="1580"/>
        </w:sectPr>
      </w:pPr>
    </w:p>
    <w:p>
      <w:pPr>
        <w:pStyle w:val="BodyText"/>
        <w:tabs>
          <w:tab w:pos="557" w:val="left" w:leader="none"/>
        </w:tabs>
        <w:spacing w:line="408" w:lineRule="auto" w:before="105"/>
        <w:ind w:left="565" w:right="208" w:hanging="428"/>
        <w:jc w:val="left"/>
      </w:pPr>
      <w:r>
        <w:rPr>
          <w:rFonts w:ascii="宋体" w:hAnsi="宋体" w:cs="宋体" w:eastAsia="宋体" w:hint="default"/>
          <w:w w:val="100"/>
        </w:rPr>
        <w:t>3)</w:t>
        <w:tab/>
      </w:r>
      <w:r>
        <w:rPr>
          <w:spacing w:val="-4"/>
          <w:w w:val="100"/>
        </w:rPr>
        <w:t>以发行权益性证券取得的长期股权投资，按照发行权益性证券的公允价值作为初始投资</w:t>
      </w:r>
      <w:r>
        <w:rPr>
          <w:spacing w:val="-94"/>
          <w:w w:val="100"/>
        </w:rPr>
        <w:t> </w:t>
      </w:r>
      <w:r>
        <w:rPr>
          <w:spacing w:val="-94"/>
          <w:w w:val="100"/>
        </w:rPr>
      </w:r>
      <w:r>
        <w:rPr/>
        <w:t>成本。</w:t>
      </w:r>
    </w:p>
    <w:p>
      <w:pPr>
        <w:pStyle w:val="BodyText"/>
        <w:tabs>
          <w:tab w:pos="557" w:val="left" w:leader="none"/>
        </w:tabs>
        <w:spacing w:line="408" w:lineRule="auto" w:before="84"/>
        <w:ind w:left="565" w:right="210" w:hanging="428"/>
        <w:jc w:val="left"/>
      </w:pPr>
      <w:r>
        <w:rPr>
          <w:rFonts w:ascii="宋体" w:hAnsi="宋体" w:cs="宋体" w:eastAsia="宋体" w:hint="default"/>
        </w:rPr>
        <w:t>4)</w:t>
        <w:tab/>
      </w:r>
      <w:r>
        <w:rPr>
          <w:spacing w:val="-4"/>
        </w:rPr>
        <w:t>投资者投入的长期股权投资，按照投资合同或协议约定的价值（扣除已宣告但尚未发放</w:t>
      </w:r>
      <w:r>
        <w:rPr>
          <w:spacing w:val="-48"/>
        </w:rPr>
        <w:t> </w:t>
      </w:r>
      <w:r>
        <w:rPr>
          <w:spacing w:val="-48"/>
        </w:rPr>
      </w:r>
      <w:r>
        <w:rPr/>
        <w:t>的现金股利或利润）作为初始投资成本，但合同或协议约定价值不公允的除外。</w:t>
      </w:r>
    </w:p>
    <w:p>
      <w:pPr>
        <w:pStyle w:val="BodyText"/>
        <w:spacing w:line="408" w:lineRule="auto" w:before="87"/>
        <w:ind w:left="565" w:right="209" w:hanging="428"/>
        <w:jc w:val="both"/>
      </w:pPr>
      <w:r>
        <w:rPr>
          <w:rFonts w:ascii="宋体" w:hAnsi="宋体" w:cs="宋体" w:eastAsia="宋体" w:hint="default"/>
        </w:rPr>
        <w:t>5) </w:t>
      </w:r>
      <w:r>
        <w:rPr/>
        <w:t>在非货币性资产交换具备商业实质和换入资产或换出资产的公允价值能够可靠计量的</w:t>
      </w:r>
      <w:r>
        <w:rPr>
          <w:spacing w:val="-99"/>
        </w:rPr>
        <w:t> </w:t>
      </w:r>
      <w:r>
        <w:rPr>
          <w:spacing w:val="-99"/>
        </w:rPr>
      </w:r>
      <w:r>
        <w:rPr>
          <w:spacing w:val="-4"/>
          <w:w w:val="100"/>
        </w:rPr>
        <w:t>前提下，非货币性资产交换换入的长期股权投资以换出资产的公允价值为基础确定其初</w:t>
      </w:r>
      <w:r>
        <w:rPr>
          <w:w w:val="100"/>
        </w:rPr>
        <w:t> </w:t>
      </w:r>
      <w:r>
        <w:rPr>
          <w:spacing w:val="-4"/>
        </w:rPr>
        <w:t>始投资成本，除非有确凿证据表明换入资产的公允价值更加可靠；不满足上述前提的非</w:t>
      </w:r>
      <w:r>
        <w:rPr>
          <w:w w:val="100"/>
        </w:rPr>
        <w:t> </w:t>
      </w:r>
      <w:r>
        <w:rPr>
          <w:spacing w:val="-4"/>
          <w:w w:val="100"/>
        </w:rPr>
        <w:t>货币性资产交换，以换出资产的账面价值和应支付的相关税费作为换入长期股权投资的</w:t>
      </w:r>
      <w:r>
        <w:rPr>
          <w:w w:val="100"/>
        </w:rPr>
        <w:t> </w:t>
      </w:r>
      <w:r>
        <w:rPr/>
        <w:t>初始投资成本。</w:t>
      </w:r>
    </w:p>
    <w:p>
      <w:pPr>
        <w:pStyle w:val="BodyText"/>
        <w:tabs>
          <w:tab w:pos="557" w:val="left" w:leader="none"/>
        </w:tabs>
        <w:spacing w:line="240" w:lineRule="auto" w:before="87"/>
        <w:ind w:right="102"/>
        <w:jc w:val="left"/>
      </w:pPr>
      <w:r>
        <w:rPr>
          <w:rFonts w:ascii="宋体" w:hAnsi="宋体" w:cs="宋体" w:eastAsia="宋体" w:hint="default"/>
        </w:rPr>
        <w:t>6)</w:t>
        <w:tab/>
      </w:r>
      <w:r>
        <w:rPr/>
        <w:t>通过债务重组取得的长期股权投资，其初始投资成本按照公允价值为基础确定。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Heading3"/>
        <w:spacing w:line="240" w:lineRule="auto"/>
        <w:ind w:left="138" w:right="102"/>
        <w:jc w:val="left"/>
        <w:rPr>
          <w:b w:val="0"/>
          <w:bCs w:val="0"/>
        </w:rPr>
      </w:pPr>
      <w:r>
        <w:rPr>
          <w:rFonts w:ascii="宋体" w:hAnsi="宋体" w:cs="宋体" w:eastAsia="宋体" w:hint="default"/>
        </w:rPr>
        <w:t>2</w:t>
      </w:r>
      <w:r>
        <w:rPr/>
        <w:t>、 后续计量及损益确认</w:t>
      </w:r>
      <w:r>
        <w:rPr>
          <w:b w:val="0"/>
          <w:bCs w:val="0"/>
        </w:rPr>
      </w:r>
    </w:p>
    <w:p>
      <w:pPr>
        <w:spacing w:line="240" w:lineRule="auto" w:before="12"/>
        <w:rPr>
          <w:rFonts w:ascii="宋体" w:hAnsi="宋体" w:cs="宋体" w:eastAsia="宋体" w:hint="default"/>
          <w:b/>
          <w:bCs/>
          <w:sz w:val="17"/>
          <w:szCs w:val="17"/>
        </w:rPr>
      </w:pPr>
    </w:p>
    <w:p>
      <w:pPr>
        <w:pStyle w:val="BodyText"/>
        <w:tabs>
          <w:tab w:pos="557" w:val="left" w:leader="none"/>
        </w:tabs>
        <w:spacing w:line="240" w:lineRule="auto"/>
        <w:ind w:right="102"/>
        <w:jc w:val="left"/>
      </w:pPr>
      <w:r>
        <w:rPr>
          <w:rFonts w:ascii="宋体" w:hAnsi="宋体" w:cs="宋体" w:eastAsia="宋体" w:hint="default"/>
        </w:rPr>
        <w:t>1)</w:t>
        <w:tab/>
      </w:r>
      <w:r>
        <w:rPr/>
        <w:t>后续计量</w:t>
      </w:r>
    </w:p>
    <w:p>
      <w:pPr>
        <w:spacing w:line="240" w:lineRule="auto" w:before="9"/>
        <w:rPr>
          <w:rFonts w:ascii="宋体" w:hAnsi="宋体" w:cs="宋体" w:eastAsia="宋体" w:hint="default"/>
          <w:sz w:val="17"/>
          <w:szCs w:val="17"/>
        </w:rPr>
      </w:pPr>
    </w:p>
    <w:p>
      <w:pPr>
        <w:pStyle w:val="BodyText"/>
        <w:spacing w:line="444" w:lineRule="auto"/>
        <w:ind w:left="558" w:right="102"/>
        <w:jc w:val="left"/>
      </w:pPr>
      <w:r>
        <w:rPr/>
        <w:t>公司对子公司的长期股权投资，采用成本法核算。</w:t>
      </w:r>
      <w:r>
        <w:rPr>
          <w:w w:val="100"/>
        </w:rPr>
        <w:t> </w:t>
      </w:r>
      <w:r>
        <w:rPr>
          <w:spacing w:val="-4"/>
        </w:rPr>
        <w:t>对被投资单位不具有共同控制或重大影响，并且在活跃市场中没有报价、公允价值不能</w:t>
      </w:r>
    </w:p>
    <w:p>
      <w:pPr>
        <w:pStyle w:val="BodyText"/>
        <w:spacing w:line="444" w:lineRule="auto" w:before="14"/>
        <w:ind w:left="558" w:right="102" w:hanging="420"/>
        <w:jc w:val="left"/>
      </w:pPr>
      <w:r>
        <w:rPr/>
        <w:t>可靠计量的长期股权投资，采用成本法核算。</w:t>
      </w:r>
      <w:r>
        <w:rPr>
          <w:w w:val="100"/>
        </w:rPr>
        <w:t> </w:t>
      </w:r>
      <w:r>
        <w:rPr>
          <w:spacing w:val="-2"/>
        </w:rPr>
        <w:t>对被投资单位具有共同控制或重大影响的长期股权投资，采用权益法核算。</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pStyle w:val="BodyText"/>
        <w:tabs>
          <w:tab w:pos="557" w:val="left" w:leader="none"/>
        </w:tabs>
        <w:spacing w:line="240" w:lineRule="auto"/>
        <w:ind w:right="102"/>
        <w:jc w:val="left"/>
      </w:pPr>
      <w:r>
        <w:rPr>
          <w:rFonts w:ascii="宋体" w:hAnsi="宋体" w:cs="宋体" w:eastAsia="宋体" w:hint="default"/>
        </w:rPr>
        <w:t>2)</w:t>
        <w:tab/>
      </w:r>
      <w:r>
        <w:rPr/>
        <w:t>损益确认</w:t>
      </w:r>
    </w:p>
    <w:p>
      <w:pPr>
        <w:spacing w:line="240" w:lineRule="auto" w:before="12"/>
        <w:rPr>
          <w:rFonts w:ascii="宋体" w:hAnsi="宋体" w:cs="宋体" w:eastAsia="宋体" w:hint="default"/>
          <w:sz w:val="17"/>
          <w:szCs w:val="17"/>
        </w:rPr>
      </w:pPr>
    </w:p>
    <w:p>
      <w:pPr>
        <w:pStyle w:val="BodyText"/>
        <w:spacing w:line="408" w:lineRule="auto"/>
        <w:ind w:right="102" w:firstLine="419"/>
        <w:jc w:val="left"/>
      </w:pPr>
      <w:r>
        <w:rPr>
          <w:spacing w:val="-4"/>
          <w:w w:val="100"/>
        </w:rPr>
        <w:t>成本法下，除取得投资时实际支付的价款或对价中包含的已宣告但尚未发放的现金股利</w:t>
      </w:r>
      <w:r>
        <w:rPr>
          <w:w w:val="100"/>
        </w:rPr>
        <w:t> </w:t>
      </w:r>
      <w:r>
        <w:rPr/>
        <w:t>或利润外，公司按照享有被投资单位宣告发放的现金股利或利润确认投资收益。</w:t>
      </w:r>
    </w:p>
    <w:p>
      <w:pPr>
        <w:pStyle w:val="BodyText"/>
        <w:spacing w:line="408" w:lineRule="auto" w:before="84"/>
        <w:ind w:right="102" w:firstLine="419"/>
        <w:jc w:val="left"/>
      </w:pPr>
      <w:r>
        <w:rPr>
          <w:spacing w:val="-7"/>
        </w:rPr>
        <w:t>权益法下，在公司确认应分担被投资单位发生的亏损时，按照以下顺序进行处理：首先，</w:t>
      </w:r>
      <w:r>
        <w:rPr>
          <w:w w:val="100"/>
        </w:rPr>
        <w:t> </w:t>
      </w:r>
      <w:r>
        <w:rPr>
          <w:spacing w:val="-4"/>
        </w:rPr>
        <w:t>冲减长期股权投资的账面价值。其次，长期股权投资的账面价值不足以冲减的，以其他实质</w:t>
      </w:r>
      <w:r>
        <w:rPr>
          <w:spacing w:val="-41"/>
        </w:rPr>
        <w:t> </w:t>
      </w:r>
      <w:r>
        <w:rPr>
          <w:spacing w:val="-41"/>
        </w:rPr>
      </w:r>
      <w:r>
        <w:rPr>
          <w:spacing w:val="-4"/>
          <w:w w:val="100"/>
        </w:rPr>
        <w:t>上构成对被投资单位净投资的长期权益账面价值为限继续确认投资损失，冲减长期应收项目</w:t>
      </w:r>
      <w:r>
        <w:rPr>
          <w:spacing w:val="-89"/>
          <w:w w:val="100"/>
        </w:rPr>
        <w:t> </w:t>
      </w:r>
      <w:r>
        <w:rPr>
          <w:spacing w:val="-89"/>
          <w:w w:val="100"/>
        </w:rPr>
      </w:r>
      <w:r>
        <w:rPr>
          <w:spacing w:val="-4"/>
        </w:rPr>
        <w:t>等的账面价值。最后，经过上述处理，按照投资合同或协议约定企业仍承担额外义务的，按</w:t>
      </w:r>
      <w:r>
        <w:rPr>
          <w:spacing w:val="-45"/>
        </w:rPr>
        <w:t> </w:t>
      </w:r>
      <w:r>
        <w:rPr>
          <w:spacing w:val="-45"/>
        </w:rPr>
      </w:r>
      <w:r>
        <w:rPr>
          <w:spacing w:val="-4"/>
        </w:rPr>
        <w:t>预计承担的义务确认预计负债，计入当期投资损失。被投资单位以后期间实现盈利的，公司</w:t>
      </w:r>
      <w:r>
        <w:rPr>
          <w:spacing w:val="-44"/>
        </w:rPr>
        <w:t> </w:t>
      </w:r>
      <w:r>
        <w:rPr>
          <w:spacing w:val="-44"/>
        </w:rPr>
      </w:r>
      <w:r>
        <w:rPr>
          <w:spacing w:val="-7"/>
          <w:w w:val="100"/>
        </w:rPr>
        <w:t>在扣除未确认的亏损分担额后，按与上述相反的顺序处理，减记已确认预计负债的账面余额、</w:t>
      </w:r>
      <w:r>
        <w:rPr>
          <w:spacing w:val="-70"/>
          <w:w w:val="100"/>
        </w:rPr>
        <w:t> </w:t>
      </w:r>
      <w:r>
        <w:rPr>
          <w:spacing w:val="-70"/>
          <w:w w:val="100"/>
        </w:rPr>
      </w:r>
      <w:r>
        <w:rPr>
          <w:spacing w:val="-4"/>
          <w:w w:val="100"/>
        </w:rPr>
        <w:t>恢复其他实质上构成对被投资单位净投资的长期权益及长期股权投资的账面价值，同时确认</w:t>
      </w:r>
    </w:p>
    <w:p>
      <w:pPr>
        <w:spacing w:after="0" w:line="408" w:lineRule="auto"/>
        <w:jc w:val="left"/>
        <w:sectPr>
          <w:pgSz w:w="11910" w:h="16840"/>
          <w:pgMar w:header="893" w:footer="1040" w:top="1520" w:bottom="1220" w:left="1660" w:right="1580"/>
        </w:sectPr>
      </w:pPr>
    </w:p>
    <w:p>
      <w:pPr>
        <w:pStyle w:val="BodyText"/>
        <w:spacing w:line="240" w:lineRule="auto" w:before="105"/>
        <w:ind w:right="183"/>
        <w:jc w:val="left"/>
      </w:pPr>
      <w:r>
        <w:rPr/>
        <w:t>投资收益。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line="444" w:lineRule="auto" w:before="0"/>
        <w:ind w:left="558" w:right="183" w:hanging="42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被投资单位具有共同控制、重大影响的依据</w:t>
      </w:r>
      <w:r>
        <w:rPr>
          <w:rFonts w:ascii="宋体" w:hAnsi="宋体" w:cs="宋体" w:eastAsia="宋体" w:hint="default"/>
          <w:b/>
          <w:bCs/>
          <w:w w:val="100"/>
          <w:sz w:val="21"/>
          <w:szCs w:val="21"/>
        </w:rPr>
        <w:t> </w:t>
      </w:r>
      <w:r>
        <w:rPr>
          <w:rFonts w:ascii="宋体" w:hAnsi="宋体" w:cs="宋体" w:eastAsia="宋体" w:hint="default"/>
          <w:spacing w:val="-4"/>
          <w:w w:val="100"/>
          <w:sz w:val="21"/>
          <w:szCs w:val="21"/>
        </w:rPr>
        <w:t>按照合同约定对某项经济活动所共有的控制，仅在与该项经济活动相关的重要财务和经</w:t>
      </w:r>
    </w:p>
    <w:p>
      <w:pPr>
        <w:pStyle w:val="BodyText"/>
        <w:spacing w:line="408" w:lineRule="auto" w:before="14"/>
        <w:ind w:right="189"/>
        <w:jc w:val="both"/>
      </w:pPr>
      <w:r>
        <w:rPr>
          <w:spacing w:val="-4"/>
          <w:w w:val="100"/>
        </w:rPr>
        <w:t>营决策需要分享控制权的投资方一致同意时存在，则视为与其他方对被投资单位实施共同控</w:t>
      </w:r>
      <w:r>
        <w:rPr>
          <w:spacing w:val="-89"/>
          <w:w w:val="100"/>
        </w:rPr>
        <w:t> </w:t>
      </w:r>
      <w:r>
        <w:rPr>
          <w:spacing w:val="-89"/>
          <w:w w:val="100"/>
        </w:rPr>
      </w:r>
      <w:r>
        <w:rPr>
          <w:spacing w:val="-4"/>
        </w:rPr>
        <w:t>制；对一个企业的财务和经营决策有参与决策的权力，但并不能够控制或者与其他方一起共</w:t>
      </w:r>
      <w:r>
        <w:rPr>
          <w:spacing w:val="-40"/>
        </w:rPr>
        <w:t> </w:t>
      </w:r>
      <w:r>
        <w:rPr>
          <w:spacing w:val="-40"/>
        </w:rPr>
      </w:r>
      <w:r>
        <w:rPr/>
        <w:t>同控制这些政策的制定，则视为投资企业能够对被投资单位施加重大影响。</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spacing w:line="444" w:lineRule="auto" w:before="0"/>
        <w:ind w:left="558" w:right="183" w:hanging="42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长期股权投资减值测试方法及减值准备计提方法</w:t>
      </w:r>
      <w:r>
        <w:rPr>
          <w:rFonts w:ascii="宋体" w:hAnsi="宋体" w:cs="宋体" w:eastAsia="宋体" w:hint="default"/>
          <w:b/>
          <w:bCs/>
          <w:w w:val="100"/>
          <w:sz w:val="21"/>
          <w:szCs w:val="21"/>
        </w:rPr>
        <w:t> </w:t>
      </w:r>
      <w:r>
        <w:rPr>
          <w:rFonts w:ascii="宋体" w:hAnsi="宋体" w:cs="宋体" w:eastAsia="宋体" w:hint="default"/>
          <w:spacing w:val="-4"/>
          <w:sz w:val="21"/>
          <w:szCs w:val="21"/>
        </w:rPr>
        <w:t>重大影响以下的、在活跃市场中没有报价、公允价值不能可靠计量的长期股权投资，其</w:t>
      </w:r>
    </w:p>
    <w:p>
      <w:pPr>
        <w:pStyle w:val="BodyText"/>
        <w:spacing w:line="408" w:lineRule="auto" w:before="14"/>
        <w:ind w:right="183"/>
        <w:jc w:val="left"/>
      </w:pPr>
      <w:r>
        <w:rPr/>
        <w:t>减值损失是根据其账面价值与按类似金融资产当时市场收益率对未来现金流量折现确定的</w:t>
      </w:r>
      <w:r>
        <w:rPr>
          <w:spacing w:val="5"/>
        </w:rPr>
        <w:t> </w:t>
      </w:r>
      <w:r>
        <w:rPr>
          <w:spacing w:val="5"/>
        </w:rPr>
      </w:r>
      <w:r>
        <w:rPr/>
        <w:t>现值之间的差额进行确定。</w:t>
      </w:r>
    </w:p>
    <w:p>
      <w:pPr>
        <w:pStyle w:val="BodyText"/>
        <w:spacing w:line="432" w:lineRule="auto" w:before="84"/>
        <w:ind w:right="101" w:firstLine="419"/>
        <w:jc w:val="left"/>
      </w:pPr>
      <w:r>
        <w:rPr>
          <w:spacing w:val="-4"/>
          <w:w w:val="100"/>
        </w:rPr>
        <w:t>除因企业合并形成的商誉以外的存在减值迹象的其他长期股权投资，如果可收回金额的</w:t>
      </w:r>
      <w:r>
        <w:rPr>
          <w:w w:val="100"/>
        </w:rPr>
        <w:t> </w:t>
      </w:r>
      <w:r>
        <w:rPr>
          <w:spacing w:val="-2"/>
        </w:rPr>
        <w:t>计量结果表明，该长期股权投资的可收回金额低于其账面价值的，将差额确认为减值损失。</w:t>
      </w:r>
      <w:r>
        <w:rPr>
          <w:spacing w:val="-34"/>
        </w:rPr>
        <w:t> </w:t>
      </w:r>
      <w:r>
        <w:rPr>
          <w:spacing w:val="-34"/>
        </w:rPr>
      </w:r>
      <w:r>
        <w:rPr/>
        <w:t>因企业合并形成的商誉，无论是否存在减值迹象，每年都进行减值测试。</w:t>
      </w:r>
      <w:r>
        <w:rPr>
          <w:w w:val="100"/>
        </w:rPr>
        <w:t> </w:t>
      </w:r>
      <w:r>
        <w:rPr/>
        <w:t>长期股权投资减值损失一经确认，不再转回。</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3"/>
        <w:tabs>
          <w:tab w:pos="1397" w:val="left" w:leader="none"/>
        </w:tabs>
        <w:spacing w:line="444" w:lineRule="auto"/>
        <w:ind w:left="138" w:right="6396"/>
        <w:jc w:val="left"/>
        <w:rPr>
          <w:b w:val="0"/>
          <w:bCs w:val="0"/>
        </w:rPr>
      </w:pPr>
      <w:r>
        <w:rPr/>
        <w:t>（十三）</w:t>
        <w:tab/>
        <w:t>固定资产</w:t>
      </w:r>
      <w:r>
        <w:rPr>
          <w:w w:val="100"/>
        </w:rPr>
        <w:t> </w:t>
      </w:r>
      <w:r>
        <w:rPr>
          <w:rFonts w:ascii="宋体" w:hAnsi="宋体" w:cs="宋体" w:eastAsia="宋体" w:hint="default"/>
        </w:rPr>
        <w:t>1</w:t>
      </w:r>
      <w:r>
        <w:rPr/>
        <w:t>、 固定资产确认条件</w:t>
      </w:r>
      <w:r>
        <w:rPr>
          <w:b w:val="0"/>
          <w:bCs w:val="0"/>
        </w:rPr>
      </w:r>
    </w:p>
    <w:p>
      <w:pPr>
        <w:pStyle w:val="BodyText"/>
        <w:spacing w:line="408" w:lineRule="auto" w:before="53"/>
        <w:ind w:right="183" w:firstLine="419"/>
        <w:jc w:val="left"/>
      </w:pPr>
      <w:r>
        <w:rPr>
          <w:spacing w:val="-4"/>
        </w:rPr>
        <w:t>固定资产指为生产商品、提供劳务、出租或经营管理而持有，并且使用寿命超过一个会</w:t>
      </w:r>
      <w:r>
        <w:rPr>
          <w:w w:val="100"/>
        </w:rPr>
        <w:t> </w:t>
      </w:r>
      <w:r>
        <w:rPr/>
        <w:t>计年度的有形资产。固定资产在同时满足下列条件时予以确认：</w:t>
      </w:r>
    </w:p>
    <w:p>
      <w:pPr>
        <w:pStyle w:val="BodyText"/>
        <w:tabs>
          <w:tab w:pos="557" w:val="left" w:leader="none"/>
        </w:tabs>
        <w:spacing w:line="240" w:lineRule="auto" w:before="87"/>
        <w:ind w:right="183"/>
        <w:jc w:val="left"/>
      </w:pPr>
      <w:r>
        <w:rPr>
          <w:rFonts w:ascii="宋体" w:hAnsi="宋体" w:cs="宋体" w:eastAsia="宋体" w:hint="default"/>
        </w:rPr>
        <w:t>1)</w:t>
        <w:tab/>
      </w:r>
      <w:r>
        <w:rPr/>
        <w:t>与该固定资产有关的经济利益很可能流入企业；</w:t>
      </w:r>
    </w:p>
    <w:p>
      <w:pPr>
        <w:spacing w:line="240" w:lineRule="auto" w:before="12"/>
        <w:rPr>
          <w:rFonts w:ascii="宋体" w:hAnsi="宋体" w:cs="宋体" w:eastAsia="宋体" w:hint="default"/>
          <w:sz w:val="17"/>
          <w:szCs w:val="17"/>
        </w:rPr>
      </w:pPr>
    </w:p>
    <w:p>
      <w:pPr>
        <w:pStyle w:val="BodyText"/>
        <w:tabs>
          <w:tab w:pos="557" w:val="left" w:leader="none"/>
        </w:tabs>
        <w:spacing w:line="240" w:lineRule="auto"/>
        <w:ind w:right="183"/>
        <w:jc w:val="left"/>
      </w:pPr>
      <w:r>
        <w:rPr>
          <w:rFonts w:ascii="宋体" w:hAnsi="宋体" w:cs="宋体" w:eastAsia="宋体" w:hint="default"/>
        </w:rPr>
        <w:t>2)</w:t>
        <w:tab/>
      </w:r>
      <w:r>
        <w:rPr/>
        <w:t>该固定资产的成本能够可靠地计量。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1292" w:val="left" w:leader="none"/>
        </w:tabs>
        <w:spacing w:line="444" w:lineRule="auto" w:before="0"/>
        <w:ind w:left="138" w:right="1989" w:firstLine="616"/>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固定资产的分类</w:t>
      </w:r>
      <w:r>
        <w:rPr>
          <w:rFonts w:ascii="宋体" w:hAnsi="宋体" w:cs="宋体" w:eastAsia="宋体" w:hint="default"/>
          <w:b/>
          <w:bCs/>
          <w:w w:val="100"/>
          <w:sz w:val="21"/>
          <w:szCs w:val="21"/>
        </w:rPr>
        <w:t> </w:t>
      </w:r>
      <w:r>
        <w:rPr>
          <w:rFonts w:ascii="宋体" w:hAnsi="宋体" w:cs="宋体" w:eastAsia="宋体" w:hint="default"/>
          <w:spacing w:val="-2"/>
          <w:sz w:val="21"/>
          <w:szCs w:val="21"/>
        </w:rPr>
        <w:t>房屋及建筑物、机器设备、电子设备、运输设备、办公及其他设备等。</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pStyle w:val="Heading3"/>
        <w:spacing w:line="240" w:lineRule="auto"/>
        <w:ind w:left="138" w:right="183"/>
        <w:jc w:val="left"/>
        <w:rPr>
          <w:b w:val="0"/>
          <w:bCs w:val="0"/>
        </w:rPr>
      </w:pPr>
      <w:r>
        <w:rPr>
          <w:rFonts w:ascii="宋体" w:hAnsi="宋体" w:cs="宋体" w:eastAsia="宋体" w:hint="default"/>
        </w:rPr>
        <w:t>3</w:t>
      </w:r>
      <w:r>
        <w:rPr/>
        <w:t>、 固定资产的初始计量</w:t>
      </w:r>
      <w:r>
        <w:rPr>
          <w:b w:val="0"/>
          <w:bCs w:val="0"/>
        </w:rPr>
      </w:r>
    </w:p>
    <w:p>
      <w:pPr>
        <w:spacing w:after="0" w:line="240" w:lineRule="auto"/>
        <w:jc w:val="left"/>
        <w:sectPr>
          <w:pgSz w:w="11910" w:h="16840"/>
          <w:pgMar w:header="893" w:footer="1040" w:top="1520" w:bottom="1220" w:left="1660" w:right="1600"/>
        </w:sectPr>
      </w:pPr>
    </w:p>
    <w:p>
      <w:pPr>
        <w:pStyle w:val="BodyText"/>
        <w:spacing w:line="240" w:lineRule="auto" w:before="105"/>
        <w:ind w:right="0"/>
        <w:jc w:val="left"/>
      </w:pPr>
      <w:r>
        <w:rPr/>
        <w:pict>
          <v:group style="position:absolute;margin-left:120.980003pt;margin-top:715.059998pt;width:353.5pt;height:.5pt;mso-position-horizontal-relative:page;mso-position-vertical-relative:page;z-index:-1345960" coordorigin="2420,14301" coordsize="7070,10">
            <v:shape style="position:absolute;left:2420;top:14301;width:1983;height:10" type="#_x0000_t75" stroked="false">
              <v:imagedata r:id="rId41" o:title=""/>
            </v:shape>
            <v:shape style="position:absolute;left:4398;top:14301;width:1699;height:10" type="#_x0000_t75" stroked="false">
              <v:imagedata r:id="rId42" o:title=""/>
            </v:shape>
            <v:shape style="position:absolute;left:6092;top:14301;width:1700;height:10" type="#_x0000_t75" stroked="false">
              <v:imagedata r:id="rId42" o:title=""/>
            </v:shape>
            <v:shape style="position:absolute;left:7787;top:14301;width:1702;height:10" type="#_x0000_t75" stroked="false">
              <v:imagedata r:id="rId42" o:title=""/>
            </v:shape>
            <w10:wrap type="none"/>
          </v:group>
        </w:pict>
      </w:r>
      <w:r>
        <w:rPr/>
        <w:t>固定资产取得时一般采用实际成本计价。</w:t>
      </w:r>
    </w:p>
    <w:p>
      <w:pPr>
        <w:spacing w:line="240" w:lineRule="auto" w:before="10"/>
        <w:rPr>
          <w:rFonts w:ascii="宋体" w:hAnsi="宋体" w:cs="宋体" w:eastAsia="宋体" w:hint="default"/>
          <w:sz w:val="17"/>
          <w:szCs w:val="17"/>
        </w:rPr>
      </w:pPr>
    </w:p>
    <w:p>
      <w:pPr>
        <w:pStyle w:val="BodyText"/>
        <w:spacing w:line="408" w:lineRule="auto"/>
        <w:ind w:left="565" w:right="109" w:hanging="428"/>
        <w:jc w:val="both"/>
      </w:pPr>
      <w:r>
        <w:rPr>
          <w:rFonts w:ascii="宋体" w:hAnsi="宋体" w:cs="宋体" w:eastAsia="宋体" w:hint="default"/>
        </w:rPr>
        <w:t>1)</w:t>
      </w:r>
      <w:r>
        <w:rPr>
          <w:rFonts w:ascii="宋体" w:hAnsi="宋体" w:cs="宋体" w:eastAsia="宋体" w:hint="default"/>
          <w:spacing w:val="50"/>
        </w:rPr>
        <w:t> </w:t>
      </w:r>
      <w:r>
        <w:rPr>
          <w:spacing w:val="-4"/>
        </w:rPr>
        <w:t>外购固定资产的成本，以购买价款、相关税费、使固定资产达到预定可使用状态前所发</w:t>
      </w:r>
      <w:r>
        <w:rPr>
          <w:spacing w:val="-100"/>
        </w:rPr>
        <w:t> </w:t>
      </w:r>
      <w:r>
        <w:rPr>
          <w:spacing w:val="-100"/>
        </w:rPr>
      </w:r>
      <w:r>
        <w:rPr>
          <w:spacing w:val="-4"/>
        </w:rPr>
        <w:t>生的可归属于该项资产的运输费、装卸费、安装费和专业人员服务费等确定。购买固定</w:t>
      </w:r>
      <w:r>
        <w:rPr>
          <w:w w:val="100"/>
        </w:rPr>
        <w:t> </w:t>
      </w:r>
      <w:r>
        <w:rPr>
          <w:spacing w:val="-4"/>
        </w:rPr>
        <w:t>资产的价款超过正常信用条件延期支付，实质上具有融资性质的，固定资产的成本以购</w:t>
      </w:r>
      <w:r>
        <w:rPr>
          <w:w w:val="100"/>
        </w:rPr>
        <w:t> </w:t>
      </w:r>
      <w:r>
        <w:rPr/>
        <w:t>买价款的现值为基础确定。</w:t>
      </w:r>
    </w:p>
    <w:p>
      <w:pPr>
        <w:pStyle w:val="BodyText"/>
        <w:spacing w:line="408" w:lineRule="auto" w:before="87"/>
        <w:ind w:left="565" w:right="108" w:hanging="428"/>
        <w:jc w:val="both"/>
      </w:pPr>
      <w:r>
        <w:rPr>
          <w:rFonts w:ascii="宋体" w:hAnsi="宋体" w:cs="宋体" w:eastAsia="宋体" w:hint="default"/>
          <w:w w:val="100"/>
        </w:rPr>
        <w:t>2)</w:t>
      </w:r>
      <w:r>
        <w:rPr>
          <w:rFonts w:ascii="宋体" w:hAnsi="宋体" w:cs="宋体" w:eastAsia="宋体" w:hint="default"/>
          <w:spacing w:val="7"/>
          <w:w w:val="100"/>
        </w:rPr>
        <w:t> </w:t>
      </w:r>
      <w:r>
        <w:rPr>
          <w:spacing w:val="-4"/>
          <w:w w:val="100"/>
        </w:rPr>
        <w:t>自行建造固定资产的成本，由建造该项资产达到预定可使用状态前所发生的必要支出构</w:t>
      </w:r>
      <w:r>
        <w:rPr>
          <w:w w:val="100"/>
        </w:rPr>
        <w:t> </w:t>
      </w:r>
      <w:r>
        <w:rPr/>
        <w:t>成。</w:t>
      </w:r>
    </w:p>
    <w:p>
      <w:pPr>
        <w:pStyle w:val="BodyText"/>
        <w:spacing w:line="408" w:lineRule="auto" w:before="87"/>
        <w:ind w:left="565" w:right="110" w:hanging="428"/>
        <w:jc w:val="both"/>
      </w:pPr>
      <w:r>
        <w:rPr>
          <w:rFonts w:ascii="宋体" w:hAnsi="宋体" w:cs="宋体" w:eastAsia="宋体" w:hint="default"/>
          <w:w w:val="100"/>
        </w:rPr>
        <w:t>3)</w:t>
      </w:r>
      <w:r>
        <w:rPr>
          <w:rFonts w:ascii="宋体" w:hAnsi="宋体" w:cs="宋体" w:eastAsia="宋体" w:hint="default"/>
          <w:spacing w:val="8"/>
          <w:w w:val="100"/>
        </w:rPr>
        <w:t> </w:t>
      </w:r>
      <w:r>
        <w:rPr>
          <w:spacing w:val="-4"/>
          <w:w w:val="100"/>
        </w:rPr>
        <w:t>债务重组取得债务人用以抵债的固定资产，以该固定资产的公允价值为基础确定其入账</w:t>
      </w:r>
      <w:r>
        <w:rPr>
          <w:w w:val="100"/>
        </w:rPr>
        <w:t> </w:t>
      </w:r>
      <w:r>
        <w:rPr>
          <w:spacing w:val="-4"/>
        </w:rPr>
        <w:t>价值，并将重组债务的账面价值与该用以抵债的固定资产公允价值之间的差额，计入当</w:t>
      </w:r>
      <w:r>
        <w:rPr>
          <w:w w:val="100"/>
        </w:rPr>
        <w:t> </w:t>
      </w:r>
      <w:r>
        <w:rPr/>
        <w:t>期损益；</w:t>
      </w:r>
    </w:p>
    <w:p>
      <w:pPr>
        <w:pStyle w:val="BodyText"/>
        <w:spacing w:line="408" w:lineRule="auto" w:before="84"/>
        <w:ind w:left="565" w:right="108" w:hanging="428"/>
        <w:jc w:val="both"/>
      </w:pPr>
      <w:r>
        <w:rPr>
          <w:rFonts w:ascii="宋体" w:hAnsi="宋体" w:cs="宋体" w:eastAsia="宋体" w:hint="default"/>
        </w:rPr>
        <w:t>4) </w:t>
      </w:r>
      <w:r>
        <w:rPr/>
        <w:t>在非货币性资产交换具备商业实质和换入资产或换出资产的公允价值能够可靠计量的</w:t>
      </w:r>
      <w:r>
        <w:rPr>
          <w:spacing w:val="-99"/>
        </w:rPr>
        <w:t> </w:t>
      </w:r>
      <w:r>
        <w:rPr>
          <w:spacing w:val="-99"/>
        </w:rPr>
      </w:r>
      <w:r>
        <w:rPr>
          <w:spacing w:val="-4"/>
        </w:rPr>
        <w:t>前提下，换入的固定资产以换出资产的公允价值为基础确定其入账价值，除非有确凿证</w:t>
      </w:r>
      <w:r>
        <w:rPr>
          <w:w w:val="100"/>
        </w:rPr>
        <w:t> </w:t>
      </w:r>
      <w:r>
        <w:rPr>
          <w:spacing w:val="-4"/>
        </w:rPr>
        <w:t>据表明换入资产的公允价值更加可靠；不满足上述前提的非货币性资产交换，以换出资</w:t>
      </w:r>
      <w:r>
        <w:rPr>
          <w:w w:val="100"/>
        </w:rPr>
        <w:t> </w:t>
      </w:r>
      <w:r>
        <w:rPr/>
        <w:t>产的账面价值和应支付的相关税费作为换入固定资产的成本，不确认损益。</w:t>
      </w:r>
    </w:p>
    <w:p>
      <w:pPr>
        <w:pStyle w:val="BodyText"/>
        <w:spacing w:line="408" w:lineRule="auto" w:before="87"/>
        <w:ind w:left="565" w:right="109" w:hanging="428"/>
        <w:jc w:val="both"/>
      </w:pPr>
      <w:r>
        <w:rPr>
          <w:rFonts w:ascii="宋体" w:hAnsi="宋体" w:cs="宋体" w:eastAsia="宋体" w:hint="default"/>
        </w:rPr>
        <w:t>5) </w:t>
      </w:r>
      <w:r>
        <w:rPr/>
        <w:t>以同一控制下的企业吸收合并方式取得的固定资产按被合并方的账面价值确定其入账</w:t>
      </w:r>
      <w:r>
        <w:rPr>
          <w:spacing w:val="-99"/>
        </w:rPr>
        <w:t> </w:t>
      </w:r>
      <w:r>
        <w:rPr>
          <w:spacing w:val="-99"/>
        </w:rPr>
      </w:r>
      <w:r>
        <w:rPr/>
        <w:t>价值；以非同一控制下的企业吸收合并方式取得的固定资产按公允价值确定其入账价</w:t>
      </w:r>
      <w:r>
        <w:rPr>
          <w:spacing w:val="2"/>
          <w:w w:val="100"/>
        </w:rPr>
        <w:t> </w:t>
      </w:r>
      <w:r>
        <w:rPr/>
        <w:t>值。</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spacing w:line="444" w:lineRule="auto" w:before="0"/>
        <w:ind w:left="558" w:right="109" w:hanging="420"/>
        <w:jc w:val="both"/>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固定资产折旧计提方法</w:t>
      </w:r>
      <w:r>
        <w:rPr>
          <w:rFonts w:ascii="宋体" w:hAnsi="宋体" w:cs="宋体" w:eastAsia="宋体" w:hint="default"/>
          <w:b/>
          <w:bCs/>
          <w:w w:val="100"/>
          <w:sz w:val="21"/>
          <w:szCs w:val="21"/>
        </w:rPr>
        <w:t> </w:t>
      </w:r>
      <w:r>
        <w:rPr>
          <w:rFonts w:ascii="宋体" w:hAnsi="宋体" w:cs="宋体" w:eastAsia="宋体" w:hint="default"/>
          <w:spacing w:val="-4"/>
          <w:sz w:val="21"/>
          <w:szCs w:val="21"/>
        </w:rPr>
        <w:t>固定资产折旧采用年限平均法计提，根据固定资产类别、预计使用寿命和预计净残值率</w:t>
      </w:r>
    </w:p>
    <w:p>
      <w:pPr>
        <w:pStyle w:val="BodyText"/>
        <w:spacing w:line="240" w:lineRule="auto" w:before="14"/>
        <w:ind w:right="0"/>
        <w:jc w:val="left"/>
      </w:pPr>
      <w:r>
        <w:rPr/>
        <w:t>确定折旧率。</w:t>
      </w:r>
    </w:p>
    <w:p>
      <w:pPr>
        <w:spacing w:line="240" w:lineRule="auto" w:before="12"/>
        <w:rPr>
          <w:rFonts w:ascii="宋体" w:hAnsi="宋体" w:cs="宋体" w:eastAsia="宋体" w:hint="default"/>
          <w:sz w:val="17"/>
          <w:szCs w:val="17"/>
        </w:rPr>
      </w:pPr>
    </w:p>
    <w:p>
      <w:pPr>
        <w:pStyle w:val="BodyText"/>
        <w:spacing w:line="240" w:lineRule="auto"/>
        <w:ind w:left="558" w:right="0"/>
        <w:jc w:val="left"/>
      </w:pPr>
      <w:r>
        <w:rPr/>
        <w:pict>
          <v:shape style="position:absolute;margin-left:220.130005pt;margin-top:23.543673pt;width:.48pt;height:.12pt;mso-position-horizontal-relative:page;mso-position-vertical-relative:paragraph;z-index:-1346128" type="#_x0000_t75" stroked="false">
            <v:imagedata r:id="rId43" o:title=""/>
          </v:shape>
        </w:pict>
      </w:r>
      <w:r>
        <w:rPr/>
        <w:pict>
          <v:shape style="position:absolute;margin-left:304.850006pt;margin-top:23.543673pt;width:.48001pt;height:.12pt;mso-position-horizontal-relative:page;mso-position-vertical-relative:paragraph;z-index:-1346104" type="#_x0000_t75" stroked="false">
            <v:imagedata r:id="rId43" o:title=""/>
          </v:shape>
        </w:pict>
      </w:r>
      <w:r>
        <w:rPr/>
        <w:pict>
          <v:shape style="position:absolute;margin-left:389.589996pt;margin-top:23.543673pt;width:.47998pt;height:.12pt;mso-position-horizontal-relative:page;mso-position-vertical-relative:paragraph;z-index:-1346080" type="#_x0000_t75" stroked="false">
            <v:imagedata r:id="rId43" o:title=""/>
          </v:shape>
        </w:pict>
      </w:r>
      <w:r>
        <w:rPr/>
        <w:pict>
          <v:group style="position:absolute;margin-left:120.980003pt;margin-top:43.22369pt;width:353.5pt;height:.5pt;mso-position-horizontal-relative:page;mso-position-vertical-relative:paragraph;z-index:-1346056" coordorigin="2420,864" coordsize="7070,10">
            <v:shape style="position:absolute;left:2420;top:864;width:1983;height:10" type="#_x0000_t75" stroked="false">
              <v:imagedata r:id="rId41" o:title=""/>
            </v:shape>
            <v:shape style="position:absolute;left:4398;top:864;width:1699;height:10" type="#_x0000_t75" stroked="false">
              <v:imagedata r:id="rId44" o:title=""/>
            </v:shape>
            <v:shape style="position:absolute;left:6092;top:864;width:1700;height:10" type="#_x0000_t75" stroked="false">
              <v:imagedata r:id="rId44" o:title=""/>
            </v:shape>
            <v:shape style="position:absolute;left:7787;top:864;width:1702;height:10" type="#_x0000_t75" stroked="false">
              <v:imagedata r:id="rId44" o:title=""/>
            </v:shape>
            <w10:wrap type="none"/>
          </v:group>
        </w:pict>
      </w:r>
      <w:r>
        <w:rPr/>
        <w:pict>
          <v:group style="position:absolute;margin-left:120.980003pt;margin-top:63.383694pt;width:353.5pt;height:.5pt;mso-position-horizontal-relative:page;mso-position-vertical-relative:paragraph;z-index:-1346032" coordorigin="2420,1268" coordsize="7070,10">
            <v:shape style="position:absolute;left:2420;top:1268;width:1983;height:10" type="#_x0000_t75" stroked="false">
              <v:imagedata r:id="rId41" o:title=""/>
            </v:shape>
            <v:shape style="position:absolute;left:4398;top:1268;width:1699;height:10" type="#_x0000_t75" stroked="false">
              <v:imagedata r:id="rId42" o:title=""/>
            </v:shape>
            <v:shape style="position:absolute;left:6092;top:1268;width:1700;height:10" type="#_x0000_t75" stroked="false">
              <v:imagedata r:id="rId42" o:title=""/>
            </v:shape>
            <v:shape style="position:absolute;left:7787;top:1268;width:1702;height:10" type="#_x0000_t75" stroked="false">
              <v:imagedata r:id="rId42" o:title=""/>
            </v:shape>
            <w10:wrap type="none"/>
          </v:group>
        </w:pict>
      </w:r>
      <w:r>
        <w:rPr/>
        <w:pict>
          <v:group style="position:absolute;margin-left:120.980003pt;margin-top:83.453690pt;width:353.5pt;height:.5pt;mso-position-horizontal-relative:page;mso-position-vertical-relative:paragraph;z-index:-1346008" coordorigin="2420,1669" coordsize="7070,10">
            <v:shape style="position:absolute;left:2420;top:1669;width:1983;height:10" type="#_x0000_t75" stroked="false">
              <v:imagedata r:id="rId41" o:title=""/>
            </v:shape>
            <v:shape style="position:absolute;left:4398;top:1669;width:1699;height:10" type="#_x0000_t75" stroked="false">
              <v:imagedata r:id="rId42" o:title=""/>
            </v:shape>
            <v:shape style="position:absolute;left:6092;top:1669;width:1700;height:10" type="#_x0000_t75" stroked="false">
              <v:imagedata r:id="rId42" o:title=""/>
            </v:shape>
            <v:shape style="position:absolute;left:7787;top:1669;width:1702;height:10" type="#_x0000_t75" stroked="false">
              <v:imagedata r:id="rId42" o:title=""/>
            </v:shape>
            <w10:wrap type="none"/>
          </v:group>
        </w:pict>
      </w:r>
      <w:r>
        <w:rPr/>
        <w:pict>
          <v:group style="position:absolute;margin-left:120.980003pt;margin-top:103.613693pt;width:353.5pt;height:.5pt;mso-position-horizontal-relative:page;mso-position-vertical-relative:paragraph;z-index:-1345984" coordorigin="2420,2072" coordsize="7070,10">
            <v:shape style="position:absolute;left:2420;top:2072;width:1983;height:10" type="#_x0000_t75" stroked="false">
              <v:imagedata r:id="rId41" o:title=""/>
            </v:shape>
            <v:shape style="position:absolute;left:4398;top:2072;width:1699;height:10" type="#_x0000_t75" stroked="false">
              <v:imagedata r:id="rId44" o:title=""/>
            </v:shape>
            <v:shape style="position:absolute;left:6092;top:2072;width:1700;height:10" type="#_x0000_t75" stroked="false">
              <v:imagedata r:id="rId44" o:title=""/>
            </v:shape>
            <v:shape style="position:absolute;left:7787;top:2072;width:1702;height:10" type="#_x0000_t75" stroked="false">
              <v:imagedata r:id="rId44" o:title=""/>
            </v:shape>
            <w10:wrap type="none"/>
          </v:group>
        </w:pict>
      </w:r>
      <w:r>
        <w:rPr/>
        <w:t>各类固定资产预计使用寿命、预计净残值率、年折旧率：</w:t>
      </w:r>
    </w:p>
    <w:p>
      <w:pPr>
        <w:spacing w:line="240" w:lineRule="auto" w:before="10"/>
        <w:rPr>
          <w:rFonts w:ascii="宋体" w:hAnsi="宋体" w:cs="宋体" w:eastAsia="宋体" w:hint="default"/>
          <w:sz w:val="12"/>
          <w:szCs w:val="12"/>
        </w:rPr>
      </w:pPr>
    </w:p>
    <w:tbl>
      <w:tblPr>
        <w:tblW w:w="0" w:type="auto"/>
        <w:jc w:val="left"/>
        <w:tblInd w:w="745" w:type="dxa"/>
        <w:tblLayout w:type="fixed"/>
        <w:tblCellMar>
          <w:top w:w="0" w:type="dxa"/>
          <w:left w:w="0" w:type="dxa"/>
          <w:bottom w:w="0" w:type="dxa"/>
          <w:right w:w="0" w:type="dxa"/>
        </w:tblCellMar>
        <w:tblLook w:val="01E0"/>
      </w:tblPr>
      <w:tblGrid>
        <w:gridCol w:w="2002"/>
        <w:gridCol w:w="1694"/>
        <w:gridCol w:w="1695"/>
        <w:gridCol w:w="1692"/>
      </w:tblGrid>
      <w:tr>
        <w:trPr>
          <w:trHeight w:val="415" w:hRule="exact"/>
        </w:trPr>
        <w:tc>
          <w:tcPr>
            <w:tcW w:w="2002" w:type="dxa"/>
            <w:tcBorders>
              <w:top w:val="single" w:sz="12" w:space="0" w:color="000000"/>
              <w:left w:val="nil" w:sz="6" w:space="0" w:color="auto"/>
              <w:bottom w:val="nil" w:sz="6" w:space="0" w:color="auto"/>
              <w:right w:val="single" w:sz="4" w:space="0" w:color="000000"/>
            </w:tcBorders>
          </w:tcPr>
          <w:p>
            <w:pPr>
              <w:pStyle w:val="TableParagraph"/>
              <w:tabs>
                <w:tab w:pos="436" w:val="left" w:leader="none"/>
              </w:tabs>
              <w:spacing w:line="240" w:lineRule="auto" w:before="30"/>
              <w:ind w:left="14" w:right="0"/>
              <w:jc w:val="left"/>
              <w:rPr>
                <w:rFonts w:ascii="宋体" w:hAnsi="宋体" w:cs="宋体" w:eastAsia="宋体" w:hint="default"/>
                <w:sz w:val="21"/>
                <w:szCs w:val="21"/>
              </w:rPr>
            </w:pPr>
            <w:r>
              <w:rPr>
                <w:rFonts w:ascii="宋体" w:hAnsi="宋体" w:cs="宋体" w:eastAsia="宋体" w:hint="default"/>
                <w:sz w:val="21"/>
                <w:szCs w:val="21"/>
              </w:rPr>
              <w:t>类</w:t>
              <w:tab/>
              <w:t>别</w:t>
            </w:r>
          </w:p>
        </w:tc>
        <w:tc>
          <w:tcPr>
            <w:tcW w:w="16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right="0"/>
              <w:jc w:val="left"/>
              <w:rPr>
                <w:rFonts w:ascii="宋体" w:hAnsi="宋体" w:cs="宋体" w:eastAsia="宋体" w:hint="default"/>
                <w:sz w:val="21"/>
                <w:szCs w:val="21"/>
              </w:rPr>
            </w:pPr>
            <w:r>
              <w:rPr>
                <w:rFonts w:ascii="宋体" w:hAnsi="宋体" w:cs="宋体" w:eastAsia="宋体" w:hint="default"/>
                <w:sz w:val="21"/>
                <w:szCs w:val="21"/>
              </w:rPr>
              <w:t>折旧年限（年）</w:t>
            </w:r>
          </w:p>
        </w:tc>
        <w:tc>
          <w:tcPr>
            <w:tcW w:w="169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 w:right="0"/>
              <w:jc w:val="left"/>
              <w:rPr>
                <w:rFonts w:ascii="宋体" w:hAnsi="宋体" w:cs="宋体" w:eastAsia="宋体" w:hint="default"/>
                <w:sz w:val="21"/>
                <w:szCs w:val="21"/>
              </w:rPr>
            </w:pPr>
            <w:r>
              <w:rPr>
                <w:rFonts w:ascii="宋体" w:hAnsi="宋体" w:cs="宋体" w:eastAsia="宋体" w:hint="default"/>
                <w:sz w:val="21"/>
                <w:szCs w:val="21"/>
              </w:rPr>
              <w:t>残值率（</w:t>
            </w:r>
            <w:r>
              <w:rPr>
                <w:rFonts w:ascii="宋体" w:hAnsi="宋体" w:cs="宋体" w:eastAsia="宋体" w:hint="default"/>
                <w:sz w:val="21"/>
                <w:szCs w:val="21"/>
              </w:rPr>
              <w:t>%</w:t>
            </w:r>
            <w:r>
              <w:rPr>
                <w:rFonts w:ascii="宋体" w:hAnsi="宋体" w:cs="宋体" w:eastAsia="宋体" w:hint="default"/>
                <w:sz w:val="21"/>
                <w:szCs w:val="21"/>
              </w:rPr>
              <w:t>）</w:t>
            </w:r>
          </w:p>
        </w:tc>
        <w:tc>
          <w:tcPr>
            <w:tcW w:w="1692"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right="0"/>
              <w:jc w:val="left"/>
              <w:rPr>
                <w:rFonts w:ascii="宋体" w:hAnsi="宋体" w:cs="宋体" w:eastAsia="宋体" w:hint="default"/>
                <w:sz w:val="21"/>
                <w:szCs w:val="21"/>
              </w:rPr>
            </w:pPr>
            <w:r>
              <w:rPr>
                <w:rFonts w:ascii="宋体" w:hAnsi="宋体" w:cs="宋体" w:eastAsia="宋体" w:hint="default"/>
                <w:sz w:val="21"/>
                <w:szCs w:val="21"/>
              </w:rPr>
              <w:t>年折旧率（</w:t>
            </w:r>
            <w:r>
              <w:rPr>
                <w:rFonts w:ascii="宋体" w:hAnsi="宋体" w:cs="宋体" w:eastAsia="宋体" w:hint="default"/>
                <w:sz w:val="21"/>
                <w:szCs w:val="21"/>
              </w:rPr>
              <w:t>%</w:t>
            </w:r>
            <w:r>
              <w:rPr>
                <w:rFonts w:ascii="宋体" w:hAnsi="宋体" w:cs="宋体" w:eastAsia="宋体" w:hint="default"/>
                <w:sz w:val="21"/>
                <w:szCs w:val="21"/>
              </w:rPr>
              <w:t>）</w:t>
            </w:r>
          </w:p>
        </w:tc>
      </w:tr>
      <w:tr>
        <w:trPr>
          <w:trHeight w:val="402" w:hRule="exact"/>
        </w:trPr>
        <w:tc>
          <w:tcPr>
            <w:tcW w:w="200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4"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0"/>
              <w:jc w:val="left"/>
              <w:rPr>
                <w:rFonts w:ascii="宋体" w:hAnsi="宋体" w:cs="宋体" w:eastAsia="宋体" w:hint="default"/>
                <w:sz w:val="21"/>
                <w:szCs w:val="21"/>
              </w:rPr>
            </w:pPr>
            <w:r>
              <w:rPr>
                <w:rFonts w:ascii="宋体"/>
                <w:sz w:val="21"/>
              </w:rPr>
              <w:t>20</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 w:right="0"/>
              <w:jc w:val="left"/>
              <w:rPr>
                <w:rFonts w:ascii="宋体" w:hAnsi="宋体" w:cs="宋体" w:eastAsia="宋体" w:hint="default"/>
                <w:sz w:val="21"/>
                <w:szCs w:val="21"/>
              </w:rPr>
            </w:pPr>
            <w:r>
              <w:rPr>
                <w:rFonts w:ascii="宋体"/>
                <w:w w:val="100"/>
                <w:sz w:val="21"/>
              </w:rPr>
              <w:t>5</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0"/>
              <w:jc w:val="left"/>
              <w:rPr>
                <w:rFonts w:ascii="宋体" w:hAnsi="宋体" w:cs="宋体" w:eastAsia="宋体" w:hint="default"/>
                <w:sz w:val="21"/>
                <w:szCs w:val="21"/>
              </w:rPr>
            </w:pPr>
            <w:r>
              <w:rPr>
                <w:rFonts w:ascii="宋体"/>
                <w:sz w:val="21"/>
              </w:rPr>
              <w:t>4.75</w:t>
            </w:r>
          </w:p>
        </w:tc>
      </w:tr>
      <w:tr>
        <w:trPr>
          <w:trHeight w:val="402" w:hRule="exact"/>
        </w:trPr>
        <w:tc>
          <w:tcPr>
            <w:tcW w:w="200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4"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0"/>
              <w:jc w:val="left"/>
              <w:rPr>
                <w:rFonts w:ascii="宋体" w:hAnsi="宋体" w:cs="宋体" w:eastAsia="宋体" w:hint="default"/>
                <w:sz w:val="21"/>
                <w:szCs w:val="21"/>
              </w:rPr>
            </w:pPr>
            <w:r>
              <w:rPr>
                <w:rFonts w:ascii="宋体"/>
                <w:sz w:val="21"/>
              </w:rPr>
              <w:t>12</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 w:right="0"/>
              <w:jc w:val="left"/>
              <w:rPr>
                <w:rFonts w:ascii="宋体" w:hAnsi="宋体" w:cs="宋体" w:eastAsia="宋体" w:hint="default"/>
                <w:sz w:val="21"/>
                <w:szCs w:val="21"/>
              </w:rPr>
            </w:pPr>
            <w:r>
              <w:rPr>
                <w:rFonts w:ascii="宋体"/>
                <w:w w:val="100"/>
                <w:sz w:val="21"/>
              </w:rPr>
              <w:t>5</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0"/>
              <w:jc w:val="left"/>
              <w:rPr>
                <w:rFonts w:ascii="宋体" w:hAnsi="宋体" w:cs="宋体" w:eastAsia="宋体" w:hint="default"/>
                <w:sz w:val="21"/>
                <w:szCs w:val="21"/>
              </w:rPr>
            </w:pPr>
            <w:r>
              <w:rPr>
                <w:rFonts w:ascii="宋体"/>
                <w:sz w:val="21"/>
              </w:rPr>
              <w:t>7.92</w:t>
            </w:r>
          </w:p>
        </w:tc>
      </w:tr>
      <w:tr>
        <w:trPr>
          <w:trHeight w:val="402" w:hRule="exact"/>
        </w:trPr>
        <w:tc>
          <w:tcPr>
            <w:tcW w:w="200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4"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0"/>
              <w:jc w:val="left"/>
              <w:rPr>
                <w:rFonts w:ascii="宋体" w:hAnsi="宋体" w:cs="宋体" w:eastAsia="宋体" w:hint="default"/>
                <w:sz w:val="21"/>
                <w:szCs w:val="21"/>
              </w:rPr>
            </w:pPr>
            <w:r>
              <w:rPr>
                <w:rFonts w:ascii="宋体"/>
                <w:w w:val="100"/>
                <w:sz w:val="21"/>
              </w:rPr>
              <w:t>3</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 w:right="0"/>
              <w:jc w:val="left"/>
              <w:rPr>
                <w:rFonts w:ascii="宋体" w:hAnsi="宋体" w:cs="宋体" w:eastAsia="宋体" w:hint="default"/>
                <w:sz w:val="21"/>
                <w:szCs w:val="21"/>
              </w:rPr>
            </w:pPr>
            <w:r>
              <w:rPr>
                <w:rFonts w:ascii="宋体"/>
                <w:w w:val="100"/>
                <w:sz w:val="21"/>
              </w:rPr>
              <w:t>5</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0"/>
              <w:jc w:val="left"/>
              <w:rPr>
                <w:rFonts w:ascii="宋体" w:hAnsi="宋体" w:cs="宋体" w:eastAsia="宋体" w:hint="default"/>
                <w:sz w:val="21"/>
                <w:szCs w:val="21"/>
              </w:rPr>
            </w:pPr>
            <w:r>
              <w:rPr>
                <w:rFonts w:ascii="宋体"/>
                <w:sz w:val="21"/>
              </w:rPr>
              <w:t>31.67</w:t>
            </w:r>
          </w:p>
        </w:tc>
      </w:tr>
      <w:tr>
        <w:trPr>
          <w:trHeight w:val="402" w:hRule="exact"/>
        </w:trPr>
        <w:tc>
          <w:tcPr>
            <w:tcW w:w="200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0"/>
              <w:jc w:val="left"/>
              <w:rPr>
                <w:rFonts w:ascii="宋体" w:hAnsi="宋体" w:cs="宋体" w:eastAsia="宋体" w:hint="default"/>
                <w:sz w:val="21"/>
                <w:szCs w:val="21"/>
              </w:rPr>
            </w:pPr>
            <w:r>
              <w:rPr>
                <w:rFonts w:ascii="宋体"/>
                <w:w w:val="100"/>
                <w:sz w:val="21"/>
              </w:rPr>
              <w:t>5</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 w:right="0"/>
              <w:jc w:val="left"/>
              <w:rPr>
                <w:rFonts w:ascii="宋体" w:hAnsi="宋体" w:cs="宋体" w:eastAsia="宋体" w:hint="default"/>
                <w:sz w:val="21"/>
                <w:szCs w:val="21"/>
              </w:rPr>
            </w:pPr>
            <w:r>
              <w:rPr>
                <w:rFonts w:ascii="宋体"/>
                <w:w w:val="100"/>
                <w:sz w:val="21"/>
              </w:rPr>
              <w:t>5</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0"/>
              <w:jc w:val="left"/>
              <w:rPr>
                <w:rFonts w:ascii="宋体" w:hAnsi="宋体" w:cs="宋体" w:eastAsia="宋体" w:hint="default"/>
                <w:sz w:val="21"/>
                <w:szCs w:val="21"/>
              </w:rPr>
            </w:pPr>
            <w:r>
              <w:rPr>
                <w:rFonts w:ascii="宋体"/>
                <w:sz w:val="21"/>
              </w:rPr>
              <w:t>19.00</w:t>
            </w:r>
          </w:p>
        </w:tc>
      </w:tr>
      <w:tr>
        <w:trPr>
          <w:trHeight w:val="411" w:hRule="exact"/>
        </w:trPr>
        <w:tc>
          <w:tcPr>
            <w:tcW w:w="2002"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4" w:right="0"/>
              <w:jc w:val="left"/>
              <w:rPr>
                <w:rFonts w:ascii="宋体" w:hAnsi="宋体" w:cs="宋体" w:eastAsia="宋体" w:hint="default"/>
                <w:sz w:val="21"/>
                <w:szCs w:val="21"/>
              </w:rPr>
            </w:pPr>
            <w:r>
              <w:rPr>
                <w:rFonts w:ascii="宋体" w:hAnsi="宋体" w:cs="宋体" w:eastAsia="宋体" w:hint="default"/>
                <w:sz w:val="21"/>
                <w:szCs w:val="21"/>
              </w:rPr>
              <w:t>办公及其他设备</w:t>
            </w:r>
          </w:p>
        </w:tc>
        <w:tc>
          <w:tcPr>
            <w:tcW w:w="16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right="0"/>
              <w:jc w:val="left"/>
              <w:rPr>
                <w:rFonts w:ascii="宋体" w:hAnsi="宋体" w:cs="宋体" w:eastAsia="宋体" w:hint="default"/>
                <w:sz w:val="21"/>
                <w:szCs w:val="21"/>
              </w:rPr>
            </w:pPr>
            <w:r>
              <w:rPr>
                <w:rFonts w:ascii="宋体"/>
                <w:w w:val="100"/>
                <w:sz w:val="21"/>
              </w:rPr>
              <w:t>5</w:t>
            </w:r>
          </w:p>
        </w:tc>
        <w:tc>
          <w:tcPr>
            <w:tcW w:w="16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 w:right="0"/>
              <w:jc w:val="left"/>
              <w:rPr>
                <w:rFonts w:ascii="宋体" w:hAnsi="宋体" w:cs="宋体" w:eastAsia="宋体" w:hint="default"/>
                <w:sz w:val="21"/>
                <w:szCs w:val="21"/>
              </w:rPr>
            </w:pPr>
            <w:r>
              <w:rPr>
                <w:rFonts w:ascii="宋体"/>
                <w:w w:val="100"/>
                <w:sz w:val="21"/>
              </w:rPr>
              <w:t>5</w:t>
            </w:r>
          </w:p>
        </w:tc>
        <w:tc>
          <w:tcPr>
            <w:tcW w:w="1692"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right="0"/>
              <w:jc w:val="left"/>
              <w:rPr>
                <w:rFonts w:ascii="宋体" w:hAnsi="宋体" w:cs="宋体" w:eastAsia="宋体" w:hint="default"/>
                <w:sz w:val="21"/>
                <w:szCs w:val="21"/>
              </w:rPr>
            </w:pPr>
            <w:r>
              <w:rPr>
                <w:rFonts w:ascii="宋体"/>
                <w:sz w:val="21"/>
              </w:rPr>
              <w:t>19.00</w:t>
            </w:r>
          </w:p>
        </w:tc>
      </w:tr>
    </w:tbl>
    <w:p>
      <w:pPr>
        <w:spacing w:after="0" w:line="240" w:lineRule="auto"/>
        <w:jc w:val="left"/>
        <w:rPr>
          <w:rFonts w:ascii="宋体" w:hAnsi="宋体" w:cs="宋体" w:eastAsia="宋体" w:hint="default"/>
          <w:sz w:val="21"/>
          <w:szCs w:val="21"/>
        </w:rPr>
        <w:sectPr>
          <w:pgSz w:w="11910" w:h="16840"/>
          <w:pgMar w:header="893" w:footer="1040" w:top="1520" w:bottom="1220" w:left="1660" w:right="1680"/>
        </w:sectPr>
      </w:pPr>
    </w:p>
    <w:p>
      <w:pPr>
        <w:tabs>
          <w:tab w:pos="1292" w:val="left" w:leader="none"/>
        </w:tabs>
        <w:spacing w:line="444" w:lineRule="auto" w:before="105"/>
        <w:ind w:left="558" w:right="189" w:firstLine="196"/>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固定资产减值测试及减值准备计提方法</w:t>
      </w:r>
      <w:r>
        <w:rPr>
          <w:rFonts w:ascii="宋体" w:hAnsi="宋体" w:cs="宋体" w:eastAsia="宋体" w:hint="default"/>
          <w:b/>
          <w:bCs/>
          <w:w w:val="100"/>
          <w:sz w:val="21"/>
          <w:szCs w:val="21"/>
        </w:rPr>
        <w:t> </w:t>
      </w:r>
      <w:r>
        <w:rPr>
          <w:rFonts w:ascii="宋体" w:hAnsi="宋体" w:cs="宋体" w:eastAsia="宋体" w:hint="default"/>
          <w:sz w:val="21"/>
          <w:szCs w:val="21"/>
        </w:rPr>
        <w:t>期末判断固定资产是否存在可能发生减值的迹象。</w:t>
      </w:r>
      <w:r>
        <w:rPr>
          <w:rFonts w:ascii="宋体" w:hAnsi="宋体" w:cs="宋体" w:eastAsia="宋体" w:hint="default"/>
          <w:w w:val="100"/>
          <w:sz w:val="21"/>
          <w:szCs w:val="21"/>
        </w:rPr>
        <w:t> </w:t>
      </w:r>
      <w:r>
        <w:rPr>
          <w:rFonts w:ascii="宋体" w:hAnsi="宋体" w:cs="宋体" w:eastAsia="宋体" w:hint="default"/>
          <w:spacing w:val="-4"/>
          <w:sz w:val="21"/>
          <w:szCs w:val="21"/>
        </w:rPr>
        <w:t>对存在减值迹象的，估计其可收回金额。可收回金额根据固定资产的公允价值减去处置</w:t>
      </w:r>
    </w:p>
    <w:p>
      <w:pPr>
        <w:pStyle w:val="BodyText"/>
        <w:spacing w:line="444" w:lineRule="auto" w:before="14"/>
        <w:ind w:left="558" w:right="183" w:hanging="420"/>
        <w:jc w:val="left"/>
      </w:pPr>
      <w:r>
        <w:rPr/>
        <w:t>费用后的净额与固定资产预计未来现金流量的现值两者之间较高者确定。</w:t>
      </w:r>
      <w:r>
        <w:rPr>
          <w:w w:val="100"/>
        </w:rPr>
        <w:t> </w:t>
      </w:r>
      <w:r>
        <w:rPr/>
        <w:t>当固定资产的可收回金额低于其账面价值的，将固定资产的账面价值减记至可收回金</w:t>
      </w:r>
    </w:p>
    <w:p>
      <w:pPr>
        <w:pStyle w:val="BodyText"/>
        <w:spacing w:line="408" w:lineRule="auto" w:before="14"/>
        <w:ind w:right="191"/>
        <w:jc w:val="both"/>
      </w:pPr>
      <w:r>
        <w:rPr>
          <w:spacing w:val="-4"/>
        </w:rPr>
        <w:t>额，减记的金额确认为固定资产减值损失，计入当期损益，同时计提相应的固定资产减值准</w:t>
      </w:r>
      <w:r>
        <w:rPr>
          <w:spacing w:val="-44"/>
        </w:rPr>
        <w:t> </w:t>
      </w:r>
      <w:r>
        <w:rPr>
          <w:spacing w:val="-44"/>
        </w:rPr>
      </w:r>
      <w:r>
        <w:rPr/>
        <w:t>备。</w:t>
      </w:r>
    </w:p>
    <w:p>
      <w:pPr>
        <w:pStyle w:val="BodyText"/>
        <w:spacing w:line="410" w:lineRule="auto" w:before="84"/>
        <w:ind w:right="183" w:firstLine="419"/>
        <w:jc w:val="left"/>
      </w:pPr>
      <w:r>
        <w:rPr>
          <w:spacing w:val="-4"/>
        </w:rPr>
        <w:t>固定资产减值损失确认后，减值固定资产的折旧在未来期间作相应调整，以使该固定资</w:t>
      </w:r>
      <w:r>
        <w:rPr>
          <w:w w:val="100"/>
        </w:rPr>
        <w:t> </w:t>
      </w:r>
      <w:r>
        <w:rPr/>
        <w:t>产在剩余使用寿命内，系统地分摊调整后的固定资产账面价值。</w:t>
      </w:r>
    </w:p>
    <w:p>
      <w:pPr>
        <w:pStyle w:val="BodyText"/>
        <w:spacing w:line="408" w:lineRule="auto" w:before="85"/>
        <w:ind w:right="190" w:firstLine="419"/>
        <w:jc w:val="both"/>
      </w:pPr>
      <w:r>
        <w:rPr>
          <w:spacing w:val="-4"/>
          <w:w w:val="100"/>
        </w:rPr>
        <w:t>有迹象表明一项固定资产可能发生减值的，企业以单项固定资产为基础估计其可收回金</w:t>
      </w:r>
      <w:r>
        <w:rPr>
          <w:w w:val="100"/>
        </w:rPr>
        <w:t> </w:t>
      </w:r>
      <w:r>
        <w:rPr>
          <w:spacing w:val="-4"/>
        </w:rPr>
        <w:t>额。企业难以对单项固定资产的可收回金额进行估计的，以该固定资产所属的资产组为基础</w:t>
      </w:r>
      <w:r>
        <w:rPr>
          <w:spacing w:val="-41"/>
        </w:rPr>
        <w:t> </w:t>
      </w:r>
      <w:r>
        <w:rPr>
          <w:spacing w:val="-41"/>
        </w:rPr>
      </w:r>
      <w:r>
        <w:rPr/>
        <w:t>确定资产组的可收回金额。</w:t>
      </w:r>
    </w:p>
    <w:p>
      <w:pPr>
        <w:pStyle w:val="BodyText"/>
        <w:spacing w:line="240" w:lineRule="auto" w:before="87"/>
        <w:ind w:left="558" w:right="183"/>
        <w:jc w:val="left"/>
      </w:pPr>
      <w:r>
        <w:rPr/>
        <w:t>固定资产的减值损失一经确认，在以后会计期间不再转回。</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BodyText"/>
        <w:tabs>
          <w:tab w:pos="1397" w:val="left" w:leader="none"/>
        </w:tabs>
        <w:spacing w:line="444" w:lineRule="auto"/>
        <w:ind w:left="558" w:right="190" w:hanging="420"/>
        <w:jc w:val="left"/>
      </w:pPr>
      <w:r>
        <w:rPr>
          <w:rFonts w:ascii="宋体" w:hAnsi="宋体" w:cs="宋体" w:eastAsia="宋体" w:hint="default"/>
          <w:b/>
          <w:bCs/>
        </w:rPr>
        <w:t>（十四）</w:t>
        <w:tab/>
        <w:t>商誉</w:t>
      </w:r>
      <w:r>
        <w:rPr>
          <w:rFonts w:ascii="宋体" w:hAnsi="宋体" w:cs="宋体" w:eastAsia="宋体" w:hint="default"/>
          <w:b/>
          <w:bCs/>
          <w:w w:val="100"/>
        </w:rPr>
        <w:t> </w:t>
      </w:r>
      <w:r>
        <w:rPr>
          <w:spacing w:val="-4"/>
          <w:w w:val="100"/>
        </w:rPr>
        <w:t>因非同一控制下企业合并形成的商誉，其初始成本是合并成本大于合并中取得的被购买</w:t>
      </w:r>
    </w:p>
    <w:p>
      <w:pPr>
        <w:pStyle w:val="BodyText"/>
        <w:spacing w:line="444" w:lineRule="auto" w:before="15"/>
        <w:ind w:left="558" w:right="183" w:hanging="420"/>
        <w:jc w:val="left"/>
      </w:pPr>
      <w:r>
        <w:rPr/>
        <w:t>方可辨认净资产公允价值份额的差额。</w:t>
      </w:r>
      <w:r>
        <w:rPr>
          <w:w w:val="100"/>
        </w:rPr>
        <w:t> </w:t>
      </w:r>
      <w:r>
        <w:rPr/>
        <w:t>商誉在其相关资产组或资产组组合处置时予以转出，计入当期损益。</w:t>
      </w:r>
      <w:r>
        <w:rPr>
          <w:w w:val="100"/>
        </w:rPr>
        <w:t> </w:t>
      </w:r>
      <w:r>
        <w:rPr/>
        <w:t>本公司对商誉不摊销，在每年年度终了进行减值测试。</w:t>
      </w:r>
      <w:r>
        <w:rPr>
          <w:w w:val="100"/>
        </w:rPr>
        <w:t> </w:t>
      </w:r>
      <w:r>
        <w:rPr>
          <w:spacing w:val="-4"/>
        </w:rPr>
        <w:t>本公司进行商誉减值测试，对于因企业合并形成的商誉的账面价值，自购买日起按照合</w:t>
      </w:r>
    </w:p>
    <w:p>
      <w:pPr>
        <w:pStyle w:val="BodyText"/>
        <w:spacing w:line="408" w:lineRule="auto" w:before="14"/>
        <w:ind w:right="189"/>
        <w:jc w:val="both"/>
      </w:pPr>
      <w:r>
        <w:rPr>
          <w:spacing w:val="-4"/>
          <w:w w:val="100"/>
        </w:rPr>
        <w:t>理的方法分摊至相关的资产组，按照各资产组的公允价值占相关资产组公允价值总额的比例</w:t>
      </w:r>
      <w:r>
        <w:rPr>
          <w:spacing w:val="-89"/>
          <w:w w:val="100"/>
        </w:rPr>
        <w:t> </w:t>
      </w:r>
      <w:r>
        <w:rPr>
          <w:spacing w:val="-89"/>
          <w:w w:val="100"/>
        </w:rPr>
      </w:r>
      <w:r>
        <w:rPr>
          <w:spacing w:val="-4"/>
        </w:rPr>
        <w:t>进行分摊。公允价值难以可靠计量的，按照各资产组的账面价值占相关资产组的比例进行分</w:t>
      </w:r>
      <w:r>
        <w:rPr>
          <w:spacing w:val="-41"/>
        </w:rPr>
        <w:t> </w:t>
      </w:r>
      <w:r>
        <w:rPr>
          <w:spacing w:val="-41"/>
        </w:rPr>
      </w:r>
      <w:r>
        <w:rPr/>
        <w:t>摊。</w:t>
      </w:r>
    </w:p>
    <w:p>
      <w:pPr>
        <w:pStyle w:val="BodyText"/>
        <w:spacing w:line="408" w:lineRule="auto" w:before="84"/>
        <w:ind w:right="101" w:firstLine="419"/>
        <w:jc w:val="left"/>
      </w:pPr>
      <w:r>
        <w:rPr>
          <w:spacing w:val="-2"/>
        </w:rPr>
        <w:t>在对包含商誉的相关资产组进行减值测试时，如与商誉相关的资产组存在减值迹象的，</w:t>
      </w:r>
      <w:r>
        <w:rPr>
          <w:w w:val="100"/>
        </w:rPr>
        <w:t> </w:t>
      </w:r>
      <w:r>
        <w:rPr>
          <w:spacing w:val="-4"/>
        </w:rPr>
        <w:t>先对不包含商誉的资产组进行减值测试，计算可收回金额，并与相关账面价值相比较，确认</w:t>
      </w:r>
      <w:r>
        <w:rPr>
          <w:spacing w:val="-44"/>
        </w:rPr>
        <w:t> </w:t>
      </w:r>
      <w:r>
        <w:rPr>
          <w:spacing w:val="-44"/>
        </w:rPr>
      </w:r>
      <w:r>
        <w:rPr>
          <w:spacing w:val="-9"/>
          <w:w w:val="100"/>
        </w:rPr>
        <w:t>相应的减值损失。再对包含商誉的资产组进行减值测试，比较这些相关资产组的账面价值（包</w:t>
      </w:r>
      <w:r>
        <w:rPr>
          <w:spacing w:val="-91"/>
          <w:w w:val="100"/>
        </w:rPr>
        <w:t> </w:t>
      </w:r>
      <w:r>
        <w:rPr>
          <w:spacing w:val="-91"/>
          <w:w w:val="100"/>
        </w:rPr>
      </w:r>
      <w:r>
        <w:rPr>
          <w:spacing w:val="-4"/>
        </w:rPr>
        <w:t>括所分摊的商誉的账面价值部分）与其可收回金额，如相关资产组可收回金额低于其账面价</w:t>
      </w:r>
      <w:r>
        <w:rPr>
          <w:spacing w:val="-40"/>
        </w:rPr>
        <w:t> </w:t>
      </w:r>
      <w:r>
        <w:rPr>
          <w:spacing w:val="-40"/>
        </w:rPr>
      </w:r>
      <w:r>
        <w:rPr/>
        <w:t>值的，确认商誉的减值损失。</w:t>
      </w:r>
    </w:p>
    <w:p>
      <w:pPr>
        <w:spacing w:after="0" w:line="408" w:lineRule="auto"/>
        <w:jc w:val="left"/>
        <w:sectPr>
          <w:footerReference w:type="default" r:id="rId45"/>
          <w:pgSz w:w="11910" w:h="16840"/>
          <w:pgMar w:footer="1040" w:header="893" w:top="1520" w:bottom="1220" w:left="1660" w:right="1600"/>
          <w:pgNumType w:start="110"/>
        </w:sectPr>
      </w:pPr>
    </w:p>
    <w:p>
      <w:pPr>
        <w:pStyle w:val="BodyText"/>
        <w:spacing w:line="240" w:lineRule="auto" w:before="105"/>
        <w:ind w:left="349" w:right="0"/>
        <w:jc w:val="left"/>
      </w:pPr>
      <w:r>
        <w:rPr/>
        <w:t>商誉减值损失在发生时计入当期损益，且在以后会计期间不予转回。</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1397" w:val="left" w:leader="none"/>
        </w:tabs>
        <w:spacing w:line="444" w:lineRule="auto" w:before="0"/>
        <w:ind w:left="558" w:right="111" w:hanging="420"/>
        <w:jc w:val="left"/>
        <w:rPr>
          <w:rFonts w:ascii="宋体" w:hAnsi="宋体" w:cs="宋体" w:eastAsia="宋体" w:hint="default"/>
          <w:sz w:val="21"/>
          <w:szCs w:val="21"/>
        </w:rPr>
      </w:pPr>
      <w:r>
        <w:rPr>
          <w:rFonts w:ascii="宋体" w:hAnsi="宋体" w:cs="宋体" w:eastAsia="宋体" w:hint="default"/>
          <w:b/>
          <w:bCs/>
          <w:sz w:val="21"/>
          <w:szCs w:val="21"/>
        </w:rPr>
        <w:t>（十五）</w:t>
        <w:tab/>
        <w:t>长期待摊费用</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z w:val="21"/>
          <w:szCs w:val="21"/>
        </w:rPr>
        <w:t>长期待摊费用为已经发生但应由本期和以后各期负担的分摊期限在一年以上的各项费</w:t>
      </w:r>
    </w:p>
    <w:p>
      <w:pPr>
        <w:pStyle w:val="BodyText"/>
        <w:spacing w:line="240" w:lineRule="auto" w:before="14"/>
        <w:ind w:right="0"/>
        <w:jc w:val="left"/>
      </w:pPr>
      <w:r>
        <w:rPr/>
        <w:t>用。</w:t>
      </w:r>
    </w:p>
    <w:p>
      <w:pPr>
        <w:spacing w:line="240" w:lineRule="auto" w:before="9"/>
        <w:rPr>
          <w:rFonts w:ascii="宋体" w:hAnsi="宋体" w:cs="宋体" w:eastAsia="宋体" w:hint="default"/>
          <w:sz w:val="17"/>
          <w:szCs w:val="17"/>
        </w:rPr>
      </w:pPr>
    </w:p>
    <w:p>
      <w:pPr>
        <w:tabs>
          <w:tab w:pos="1292" w:val="left" w:leader="none"/>
        </w:tabs>
        <w:spacing w:line="444" w:lineRule="auto" w:before="0"/>
        <w:ind w:left="558" w:right="5162" w:firstLine="196"/>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长期待摊费用摊销方法</w:t>
      </w:r>
      <w:r>
        <w:rPr>
          <w:rFonts w:ascii="宋体" w:hAnsi="宋体" w:cs="宋体" w:eastAsia="宋体" w:hint="default"/>
          <w:b/>
          <w:bCs/>
          <w:w w:val="100"/>
          <w:sz w:val="21"/>
          <w:szCs w:val="21"/>
        </w:rPr>
        <w:t> </w:t>
      </w:r>
      <w:r>
        <w:rPr>
          <w:rFonts w:ascii="宋体" w:hAnsi="宋体" w:cs="宋体" w:eastAsia="宋体" w:hint="default"/>
          <w:sz w:val="21"/>
          <w:szCs w:val="21"/>
        </w:rPr>
        <w:t>在受益期内平均摊销。</w:t>
      </w:r>
    </w:p>
    <w:p>
      <w:pPr>
        <w:pStyle w:val="Heading3"/>
        <w:tabs>
          <w:tab w:pos="1292" w:val="left" w:leader="none"/>
        </w:tabs>
        <w:spacing w:line="240" w:lineRule="auto" w:before="55"/>
        <w:ind w:left="754" w:right="0"/>
        <w:jc w:val="left"/>
        <w:rPr>
          <w:b w:val="0"/>
          <w:bCs w:val="0"/>
        </w:rPr>
      </w:pPr>
      <w:r>
        <w:rPr/>
        <w:pict>
          <v:group style="position:absolute;margin-left:320.929993pt;margin-top:26.293695pt;width:.5pt;height:39.4pt;mso-position-horizontal-relative:page;mso-position-vertical-relative:paragraph;z-index:-1345936" coordorigin="6419,526" coordsize="10,788">
            <v:shape style="position:absolute;left:6419;top:526;width:10;height:2" type="#_x0000_t75" stroked="false">
              <v:imagedata r:id="rId43" o:title=""/>
            </v:shape>
            <v:group style="position:absolute;left:6419;top:548;width:10;height:20" coordorigin="6419,548" coordsize="10,20">
              <v:shape style="position:absolute;left:6419;top:548;width:10;height:20" coordorigin="6419,548" coordsize="10,20" path="m6419,567l6428,567,6428,548,6419,548,6419,567xe" filled="true" fillcolor="#000000" stroked="false">
                <v:path arrowok="t"/>
                <v:fill type="solid"/>
              </v:shape>
            </v:group>
            <v:group style="position:absolute;left:6419;top:567;width:10;height:20" coordorigin="6419,567" coordsize="10,20">
              <v:shape style="position:absolute;left:6419;top:567;width:10;height:20" coordorigin="6419,567" coordsize="10,20" path="m6419,586l6428,586,6428,567,6419,567,6419,586xe" filled="true" fillcolor="#000000" stroked="false">
                <v:path arrowok="t"/>
                <v:fill type="solid"/>
              </v:shape>
            </v:group>
            <v:group style="position:absolute;left:6419;top:586;width:10;height:20" coordorigin="6419,586" coordsize="10,20">
              <v:shape style="position:absolute;left:6419;top:586;width:10;height:20" coordorigin="6419,586" coordsize="10,20" path="m6419,606l6428,606,6428,586,6419,586,6419,606xe" filled="true" fillcolor="#000000" stroked="false">
                <v:path arrowok="t"/>
                <v:fill type="solid"/>
              </v:shape>
            </v:group>
            <v:group style="position:absolute;left:6419;top:606;width:10;height:20" coordorigin="6419,606" coordsize="10,20">
              <v:shape style="position:absolute;left:6419;top:606;width:10;height:20" coordorigin="6419,606" coordsize="10,20" path="m6419,625l6428,625,6428,606,6419,606,6419,625xe" filled="true" fillcolor="#000000" stroked="false">
                <v:path arrowok="t"/>
                <v:fill type="solid"/>
              </v:shape>
            </v:group>
            <v:group style="position:absolute;left:6419;top:625;width:10;height:20" coordorigin="6419,625" coordsize="10,20">
              <v:shape style="position:absolute;left:6419;top:625;width:10;height:20" coordorigin="6419,625" coordsize="10,20" path="m6419,644l6428,644,6428,625,6419,625,6419,644xe" filled="true" fillcolor="#000000" stroked="false">
                <v:path arrowok="t"/>
                <v:fill type="solid"/>
              </v:shape>
            </v:group>
            <v:group style="position:absolute;left:6419;top:644;width:10;height:20" coordorigin="6419,644" coordsize="10,20">
              <v:shape style="position:absolute;left:6419;top:644;width:10;height:20" coordorigin="6419,644" coordsize="10,20" path="m6419,663l6428,663,6428,644,6419,644,6419,663xe" filled="true" fillcolor="#000000" stroked="false">
                <v:path arrowok="t"/>
                <v:fill type="solid"/>
              </v:shape>
            </v:group>
            <v:group style="position:absolute;left:6419;top:663;width:10;height:20" coordorigin="6419,663" coordsize="10,20">
              <v:shape style="position:absolute;left:6419;top:663;width:10;height:20" coordorigin="6419,663" coordsize="10,20" path="m6419,682l6428,682,6428,663,6419,663,6419,682xe" filled="true" fillcolor="#000000" stroked="false">
                <v:path arrowok="t"/>
                <v:fill type="solid"/>
              </v:shape>
            </v:group>
            <v:group style="position:absolute;left:6419;top:682;width:10;height:20" coordorigin="6419,682" coordsize="10,20">
              <v:shape style="position:absolute;left:6419;top:682;width:10;height:20" coordorigin="6419,682" coordsize="10,20" path="m6419,702l6428,702,6428,682,6419,682,6419,702xe" filled="true" fillcolor="#000000" stroked="false">
                <v:path arrowok="t"/>
                <v:fill type="solid"/>
              </v:shape>
            </v:group>
            <v:group style="position:absolute;left:6419;top:702;width:10;height:20" coordorigin="6419,702" coordsize="10,20">
              <v:shape style="position:absolute;left:6419;top:702;width:10;height:20" coordorigin="6419,702" coordsize="10,20" path="m6419,721l6428,721,6428,702,6419,702,6419,721xe" filled="true" fillcolor="#000000" stroked="false">
                <v:path arrowok="t"/>
                <v:fill type="solid"/>
              </v:shape>
            </v:group>
            <v:group style="position:absolute;left:6419;top:721;width:10;height:20" coordorigin="6419,721" coordsize="10,20">
              <v:shape style="position:absolute;left:6419;top:721;width:10;height:20" coordorigin="6419,721" coordsize="10,20" path="m6419,740l6428,740,6428,721,6419,721,6419,740xe" filled="true" fillcolor="#000000" stroked="false">
                <v:path arrowok="t"/>
                <v:fill type="solid"/>
              </v:shape>
            </v:group>
            <v:group style="position:absolute;left:6419;top:740;width:10;height:20" coordorigin="6419,740" coordsize="10,20">
              <v:shape style="position:absolute;left:6419;top:740;width:10;height:20" coordorigin="6419,740" coordsize="10,20" path="m6419,759l6428,759,6428,740,6419,740,6419,759xe" filled="true" fillcolor="#000000" stroked="false">
                <v:path arrowok="t"/>
                <v:fill type="solid"/>
              </v:shape>
            </v:group>
            <v:group style="position:absolute;left:6419;top:759;width:10;height:20" coordorigin="6419,759" coordsize="10,20">
              <v:shape style="position:absolute;left:6419;top:759;width:10;height:20" coordorigin="6419,759" coordsize="10,20" path="m6419,778l6428,778,6428,759,6419,759,6419,778xe" filled="true" fillcolor="#000000" stroked="false">
                <v:path arrowok="t"/>
                <v:fill type="solid"/>
              </v:shape>
            </v:group>
            <v:group style="position:absolute;left:6419;top:778;width:10;height:20" coordorigin="6419,778" coordsize="10,20">
              <v:shape style="position:absolute;left:6419;top:778;width:10;height:20" coordorigin="6419,778" coordsize="10,20" path="m6419,798l6428,798,6428,778,6419,778,6419,798xe" filled="true" fillcolor="#000000" stroked="false">
                <v:path arrowok="t"/>
                <v:fill type="solid"/>
              </v:shape>
            </v:group>
            <v:group style="position:absolute;left:6419;top:798;width:10;height:20" coordorigin="6419,798" coordsize="10,20">
              <v:shape style="position:absolute;left:6419;top:798;width:10;height:20" coordorigin="6419,798" coordsize="10,20" path="m6419,817l6428,817,6428,798,6419,798,6419,817xe" filled="true" fillcolor="#000000" stroked="false">
                <v:path arrowok="t"/>
                <v:fill type="solid"/>
              </v:shape>
            </v:group>
            <v:group style="position:absolute;left:6419;top:817;width:10;height:20" coordorigin="6419,817" coordsize="10,20">
              <v:shape style="position:absolute;left:6419;top:817;width:10;height:20" coordorigin="6419,817" coordsize="10,20" path="m6419,836l6428,836,6428,817,6419,817,6419,836xe" filled="true" fillcolor="#000000" stroked="false">
                <v:path arrowok="t"/>
                <v:fill type="solid"/>
              </v:shape>
            </v:group>
            <v:group style="position:absolute;left:6419;top:836;width:10;height:20" coordorigin="6419,836" coordsize="10,20">
              <v:shape style="position:absolute;left:6419;top:836;width:10;height:20" coordorigin="6419,836" coordsize="10,20" path="m6419,855l6428,855,6428,836,6419,836,6419,855xe" filled="true" fillcolor="#000000" stroked="false">
                <v:path arrowok="t"/>
                <v:fill type="solid"/>
              </v:shape>
            </v:group>
            <v:group style="position:absolute;left:6419;top:855;width:10;height:20" coordorigin="6419,855" coordsize="10,20">
              <v:shape style="position:absolute;left:6419;top:855;width:10;height:20" coordorigin="6419,855" coordsize="10,20" path="m6419,874l6428,874,6428,855,6419,855,6419,874xe" filled="true" fillcolor="#000000" stroked="false">
                <v:path arrowok="t"/>
                <v:fill type="solid"/>
              </v:shape>
            </v:group>
            <v:group style="position:absolute;left:6419;top:874;width:10;height:20" coordorigin="6419,874" coordsize="10,20">
              <v:shape style="position:absolute;left:6419;top:874;width:10;height:20" coordorigin="6419,874" coordsize="10,20" path="m6419,894l6428,894,6428,874,6419,874,6419,894xe" filled="true" fillcolor="#000000" stroked="false">
                <v:path arrowok="t"/>
                <v:fill type="solid"/>
              </v:shape>
            </v:group>
            <v:group style="position:absolute;left:6419;top:949;width:10;height:20" coordorigin="6419,949" coordsize="10,20">
              <v:shape style="position:absolute;left:6419;top:949;width:10;height:20" coordorigin="6419,949" coordsize="10,20" path="m6419,968l6428,968,6428,949,6419,949,6419,968xe" filled="true" fillcolor="#000000" stroked="false">
                <v:path arrowok="t"/>
                <v:fill type="solid"/>
              </v:shape>
            </v:group>
            <v:group style="position:absolute;left:6419;top:968;width:10;height:20" coordorigin="6419,968" coordsize="10,20">
              <v:shape style="position:absolute;left:6419;top:968;width:10;height:20" coordorigin="6419,968" coordsize="10,20" path="m6419,987l6428,987,6428,968,6419,968,6419,987xe" filled="true" fillcolor="#000000" stroked="false">
                <v:path arrowok="t"/>
                <v:fill type="solid"/>
              </v:shape>
            </v:group>
            <v:group style="position:absolute;left:6419;top:987;width:10;height:20" coordorigin="6419,987" coordsize="10,20">
              <v:shape style="position:absolute;left:6419;top:987;width:10;height:20" coordorigin="6419,987" coordsize="10,20" path="m6419,1006l6428,1006,6428,987,6419,987,6419,1006xe" filled="true" fillcolor="#000000" stroked="false">
                <v:path arrowok="t"/>
                <v:fill type="solid"/>
              </v:shape>
            </v:group>
            <v:group style="position:absolute;left:6419;top:1006;width:10;height:20" coordorigin="6419,1006" coordsize="10,20">
              <v:shape style="position:absolute;left:6419;top:1006;width:10;height:20" coordorigin="6419,1006" coordsize="10,20" path="m6419,1026l6428,1026,6428,1006,6419,1006,6419,1026xe" filled="true" fillcolor="#000000" stroked="false">
                <v:path arrowok="t"/>
                <v:fill type="solid"/>
              </v:shape>
            </v:group>
            <v:group style="position:absolute;left:6419;top:1026;width:10;height:20" coordorigin="6419,1026" coordsize="10,20">
              <v:shape style="position:absolute;left:6419;top:1026;width:10;height:20" coordorigin="6419,1026" coordsize="10,20" path="m6419,1045l6428,1045,6428,1026,6419,1026,6419,1045xe" filled="true" fillcolor="#000000" stroked="false">
                <v:path arrowok="t"/>
                <v:fill type="solid"/>
              </v:shape>
            </v:group>
            <v:group style="position:absolute;left:6419;top:1045;width:10;height:20" coordorigin="6419,1045" coordsize="10,20">
              <v:shape style="position:absolute;left:6419;top:1045;width:10;height:20" coordorigin="6419,1045" coordsize="10,20" path="m6419,1064l6428,1064,6428,1045,6419,1045,6419,1064xe" filled="true" fillcolor="#000000" stroked="false">
                <v:path arrowok="t"/>
                <v:fill type="solid"/>
              </v:shape>
            </v:group>
            <v:group style="position:absolute;left:6419;top:1064;width:10;height:20" coordorigin="6419,1064" coordsize="10,20">
              <v:shape style="position:absolute;left:6419;top:1064;width:10;height:20" coordorigin="6419,1064" coordsize="10,20" path="m6419,1083l6428,1083,6428,1064,6419,1064,6419,1083xe" filled="true" fillcolor="#000000" stroked="false">
                <v:path arrowok="t"/>
                <v:fill type="solid"/>
              </v:shape>
            </v:group>
            <v:group style="position:absolute;left:6419;top:1083;width:10;height:20" coordorigin="6419,1083" coordsize="10,20">
              <v:shape style="position:absolute;left:6419;top:1083;width:10;height:20" coordorigin="6419,1083" coordsize="10,20" path="m6419,1102l6428,1102,6428,1083,6419,1083,6419,1102xe" filled="true" fillcolor="#000000" stroked="false">
                <v:path arrowok="t"/>
                <v:fill type="solid"/>
              </v:shape>
            </v:group>
            <v:group style="position:absolute;left:6419;top:1102;width:10;height:20" coordorigin="6419,1102" coordsize="10,20">
              <v:shape style="position:absolute;left:6419;top:1102;width:10;height:20" coordorigin="6419,1102" coordsize="10,20" path="m6419,1122l6428,1122,6428,1102,6419,1102,6419,1122xe" filled="true" fillcolor="#000000" stroked="false">
                <v:path arrowok="t"/>
                <v:fill type="solid"/>
              </v:shape>
            </v:group>
            <v:group style="position:absolute;left:6419;top:1122;width:10;height:20" coordorigin="6419,1122" coordsize="10,20">
              <v:shape style="position:absolute;left:6419;top:1122;width:10;height:20" coordorigin="6419,1122" coordsize="10,20" path="m6419,1141l6428,1141,6428,1122,6419,1122,6419,1141xe" filled="true" fillcolor="#000000" stroked="false">
                <v:path arrowok="t"/>
                <v:fill type="solid"/>
              </v:shape>
            </v:group>
            <v:group style="position:absolute;left:6419;top:1141;width:10;height:20" coordorigin="6419,1141" coordsize="10,20">
              <v:shape style="position:absolute;left:6419;top:1141;width:10;height:20" coordorigin="6419,1141" coordsize="10,20" path="m6419,1160l6428,1160,6428,1141,6419,1141,6419,1160xe" filled="true" fillcolor="#000000" stroked="false">
                <v:path arrowok="t"/>
                <v:fill type="solid"/>
              </v:shape>
            </v:group>
            <v:group style="position:absolute;left:6419;top:1160;width:10;height:20" coordorigin="6419,1160" coordsize="10,20">
              <v:shape style="position:absolute;left:6419;top:1160;width:10;height:20" coordorigin="6419,1160" coordsize="10,20" path="m6419,1179l6428,1179,6428,1160,6419,1160,6419,1179xe" filled="true" fillcolor="#000000" stroked="false">
                <v:path arrowok="t"/>
                <v:fill type="solid"/>
              </v:shape>
            </v:group>
            <v:group style="position:absolute;left:6419;top:1179;width:10;height:20" coordorigin="6419,1179" coordsize="10,20">
              <v:shape style="position:absolute;left:6419;top:1179;width:10;height:20" coordorigin="6419,1179" coordsize="10,20" path="m6419,1198l6428,1198,6428,1179,6419,1179,6419,1198xe" filled="true" fillcolor="#000000" stroked="false">
                <v:path arrowok="t"/>
                <v:fill type="solid"/>
              </v:shape>
            </v:group>
            <v:group style="position:absolute;left:6419;top:1198;width:10;height:20" coordorigin="6419,1198" coordsize="10,20">
              <v:shape style="position:absolute;left:6419;top:1198;width:10;height:20" coordorigin="6419,1198" coordsize="10,20" path="m6419,1218l6428,1218,6428,1198,6419,1198,6419,1218xe" filled="true" fillcolor="#000000" stroked="false">
                <v:path arrowok="t"/>
                <v:fill type="solid"/>
              </v:shape>
            </v:group>
            <v:group style="position:absolute;left:6419;top:1218;width:10;height:20" coordorigin="6419,1218" coordsize="10,20">
              <v:shape style="position:absolute;left:6419;top:1218;width:10;height:20" coordorigin="6419,1218" coordsize="10,20" path="m6419,1237l6428,1237,6428,1218,6419,1218,6419,1237xe" filled="true" fillcolor="#000000" stroked="false">
                <v:path arrowok="t"/>
                <v:fill type="solid"/>
              </v:shape>
            </v:group>
            <v:group style="position:absolute;left:6419;top:1237;width:10;height:20" coordorigin="6419,1237" coordsize="10,20">
              <v:shape style="position:absolute;left:6419;top:1237;width:10;height:20" coordorigin="6419,1237" coordsize="10,20" path="m6419,1256l6428,1256,6428,1237,6419,1237,6419,1256xe" filled="true" fillcolor="#000000" stroked="false">
                <v:path arrowok="t"/>
                <v:fill type="solid"/>
              </v:shape>
            </v:group>
            <v:group style="position:absolute;left:6419;top:1256;width:10;height:20" coordorigin="6419,1256" coordsize="10,20">
              <v:shape style="position:absolute;left:6419;top:1256;width:10;height:20" coordorigin="6419,1256" coordsize="10,20" path="m6419,1275l6428,1275,6428,1256,6419,1256,6419,1275xe" filled="true" fillcolor="#000000" stroked="false">
                <v:path arrowok="t"/>
                <v:fill type="solid"/>
              </v:shape>
            </v:group>
            <v:group style="position:absolute;left:6419;top:1275;width:10;height:20" coordorigin="6419,1275" coordsize="10,20">
              <v:shape style="position:absolute;left:6419;top:1275;width:10;height:20" coordorigin="6419,1275" coordsize="10,20" path="m6419,1294l6428,1294,6428,1275,6419,1275,6419,1294xe" filled="true" fillcolor="#000000" stroked="false">
                <v:path arrowok="t"/>
                <v:fill type="solid"/>
              </v:shape>
            </v:group>
            <v:group style="position:absolute;left:6419;top:1294;width:10;height:20" coordorigin="6419,1294" coordsize="10,20">
              <v:shape style="position:absolute;left:6419;top:1294;width:10;height:20" coordorigin="6419,1294" coordsize="10,20" path="m6419,1314l6428,1314,6428,1294,6419,1294,6419,1314xe" filled="true" fillcolor="#000000" stroked="false">
                <v:path arrowok="t"/>
                <v:fill type="solid"/>
              </v:shape>
            </v:group>
            <w10:wrap type="none"/>
          </v:group>
        </w:pict>
      </w:r>
      <w:r>
        <w:rPr>
          <w:rFonts w:ascii="宋体" w:hAnsi="宋体" w:cs="宋体" w:eastAsia="宋体" w:hint="default"/>
        </w:rPr>
        <w:t>2</w:t>
      </w:r>
      <w:r>
        <w:rPr/>
        <w:t>、</w:t>
        <w:tab/>
        <w:t>长期待摊费用受益期限的确定</w:t>
      </w:r>
      <w:r>
        <w:rPr>
          <w:b w:val="0"/>
          <w:bCs w:val="0"/>
        </w:rPr>
      </w:r>
    </w:p>
    <w:p>
      <w:pPr>
        <w:spacing w:line="240" w:lineRule="auto" w:before="10"/>
        <w:rPr>
          <w:rFonts w:ascii="宋体" w:hAnsi="宋体" w:cs="宋体" w:eastAsia="宋体" w:hint="default"/>
          <w:b/>
          <w:bCs/>
          <w:sz w:val="12"/>
          <w:szCs w:val="12"/>
        </w:rPr>
      </w:pPr>
    </w:p>
    <w:tbl>
      <w:tblPr>
        <w:tblW w:w="0" w:type="auto"/>
        <w:jc w:val="left"/>
        <w:tblInd w:w="725" w:type="dxa"/>
        <w:tblLayout w:type="fixed"/>
        <w:tblCellMar>
          <w:top w:w="0" w:type="dxa"/>
          <w:left w:w="0" w:type="dxa"/>
          <w:bottom w:w="0" w:type="dxa"/>
          <w:right w:w="0" w:type="dxa"/>
        </w:tblCellMar>
        <w:tblLook w:val="01E0"/>
      </w:tblPr>
      <w:tblGrid>
        <w:gridCol w:w="3185"/>
        <w:gridCol w:w="3937"/>
      </w:tblGrid>
      <w:tr>
        <w:trPr>
          <w:trHeight w:val="413" w:hRule="exact"/>
        </w:trPr>
        <w:tc>
          <w:tcPr>
            <w:tcW w:w="3185" w:type="dxa"/>
            <w:tcBorders>
              <w:top w:val="single" w:sz="12" w:space="0" w:color="000000"/>
              <w:left w:val="nil" w:sz="6" w:space="0" w:color="auto"/>
              <w:bottom w:val="single" w:sz="4" w:space="0" w:color="000000"/>
              <w:right w:val="nil" w:sz="6" w:space="0" w:color="auto"/>
            </w:tcBorders>
          </w:tcPr>
          <w:p>
            <w:pPr>
              <w:pStyle w:val="TableParagraph"/>
              <w:tabs>
                <w:tab w:pos="645" w:val="left" w:leader="none"/>
              </w:tabs>
              <w:spacing w:line="240" w:lineRule="auto" w:before="31"/>
              <w:ind w:left="14"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937" w:type="dxa"/>
            <w:tcBorders>
              <w:top w:val="single" w:sz="12" w:space="0" w:color="000000"/>
              <w:left w:val="nil" w:sz="6" w:space="0" w:color="auto"/>
              <w:bottom w:val="single" w:sz="8" w:space="0" w:color="000000"/>
              <w:right w:val="nil" w:sz="6" w:space="0" w:color="auto"/>
            </w:tcBorders>
          </w:tcPr>
          <w:p>
            <w:pPr>
              <w:pStyle w:val="TableParagraph"/>
              <w:spacing w:line="240" w:lineRule="auto" w:before="31"/>
              <w:ind w:left="856" w:right="0"/>
              <w:jc w:val="left"/>
              <w:rPr>
                <w:rFonts w:ascii="宋体" w:hAnsi="宋体" w:cs="宋体" w:eastAsia="宋体" w:hint="default"/>
                <w:sz w:val="21"/>
                <w:szCs w:val="21"/>
              </w:rPr>
            </w:pPr>
            <w:r>
              <w:rPr>
                <w:rFonts w:ascii="宋体" w:hAnsi="宋体" w:cs="宋体" w:eastAsia="宋体" w:hint="default"/>
                <w:sz w:val="21"/>
                <w:szCs w:val="21"/>
              </w:rPr>
              <w:t>受益期限</w:t>
            </w:r>
          </w:p>
        </w:tc>
      </w:tr>
      <w:tr>
        <w:trPr>
          <w:trHeight w:val="413" w:hRule="exact"/>
        </w:trPr>
        <w:tc>
          <w:tcPr>
            <w:tcW w:w="3185" w:type="dxa"/>
            <w:tcBorders>
              <w:top w:val="single" w:sz="4" w:space="0" w:color="000000"/>
              <w:left w:val="nil" w:sz="6" w:space="0" w:color="auto"/>
              <w:bottom w:val="single" w:sz="12" w:space="0" w:color="000000"/>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租入固定资产的改良支出</w:t>
            </w:r>
          </w:p>
        </w:tc>
        <w:tc>
          <w:tcPr>
            <w:tcW w:w="3937" w:type="dxa"/>
            <w:tcBorders>
              <w:top w:val="single" w:sz="8" w:space="0" w:color="000000"/>
              <w:left w:val="nil" w:sz="6" w:space="0" w:color="auto"/>
              <w:bottom w:val="single" w:sz="12" w:space="0" w:color="000000"/>
              <w:right w:val="nil" w:sz="6" w:space="0" w:color="auto"/>
            </w:tcBorders>
          </w:tcPr>
          <w:p>
            <w:pPr>
              <w:pStyle w:val="TableParagraph"/>
              <w:spacing w:line="240" w:lineRule="auto" w:before="23"/>
              <w:ind w:left="856" w:right="0"/>
              <w:jc w:val="left"/>
              <w:rPr>
                <w:rFonts w:ascii="宋体" w:hAnsi="宋体" w:cs="宋体" w:eastAsia="宋体" w:hint="default"/>
                <w:sz w:val="21"/>
                <w:szCs w:val="21"/>
              </w:rPr>
            </w:pPr>
            <w:r>
              <w:rPr>
                <w:rFonts w:ascii="宋体" w:hAnsi="宋体" w:cs="宋体" w:eastAsia="宋体" w:hint="default"/>
                <w:sz w:val="21"/>
                <w:szCs w:val="21"/>
              </w:rPr>
              <w:t>剩余租赁期</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tabs>
          <w:tab w:pos="1397" w:val="left" w:leader="none"/>
        </w:tabs>
        <w:spacing w:line="444" w:lineRule="auto"/>
        <w:ind w:left="138" w:right="6739"/>
        <w:jc w:val="left"/>
        <w:rPr>
          <w:b w:val="0"/>
          <w:bCs w:val="0"/>
        </w:rPr>
      </w:pPr>
      <w:r>
        <w:rPr/>
        <w:t>（十六）</w:t>
        <w:tab/>
        <w:t>收入</w:t>
      </w:r>
      <w:r>
        <w:rPr>
          <w:w w:val="100"/>
        </w:rPr>
        <w:t> </w:t>
      </w:r>
      <w:r>
        <w:rPr>
          <w:rFonts w:ascii="宋体" w:hAnsi="宋体" w:cs="宋体" w:eastAsia="宋体" w:hint="default"/>
        </w:rPr>
        <w:t>1</w:t>
      </w:r>
      <w:r>
        <w:rPr/>
        <w:t>、</w:t>
      </w:r>
      <w:r>
        <w:rPr>
          <w:spacing w:val="-1"/>
        </w:rPr>
        <w:t> </w:t>
      </w:r>
      <w:r>
        <w:rPr/>
        <w:t>主营业务类型</w:t>
      </w:r>
      <w:r>
        <w:rPr>
          <w:b w:val="0"/>
          <w:bCs w:val="0"/>
        </w:rPr>
      </w:r>
    </w:p>
    <w:p>
      <w:pPr>
        <w:pStyle w:val="BodyText"/>
        <w:spacing w:line="240" w:lineRule="auto" w:before="55"/>
        <w:ind w:left="558" w:right="0"/>
        <w:jc w:val="left"/>
      </w:pPr>
      <w:r>
        <w:rPr/>
        <w:t>公司业务主要包括数据中心</w:t>
      </w:r>
      <w:r>
        <w:rPr>
          <w:spacing w:val="-53"/>
        </w:rPr>
        <w:t> </w:t>
      </w:r>
      <w:r>
        <w:rPr>
          <w:rFonts w:ascii="宋体" w:hAnsi="宋体" w:cs="宋体" w:eastAsia="宋体" w:hint="default"/>
        </w:rPr>
        <w:t>IT</w:t>
      </w:r>
      <w:r>
        <w:rPr>
          <w:rFonts w:ascii="宋体" w:hAnsi="宋体" w:cs="宋体" w:eastAsia="宋体" w:hint="default"/>
          <w:spacing w:val="-56"/>
        </w:rPr>
        <w:t> </w:t>
      </w:r>
      <w:r>
        <w:rPr/>
        <w:t>基础设施服务、软硬件销售。</w:t>
      </w:r>
    </w:p>
    <w:p>
      <w:pPr>
        <w:spacing w:line="240" w:lineRule="auto" w:before="9"/>
        <w:rPr>
          <w:rFonts w:ascii="宋体" w:hAnsi="宋体" w:cs="宋体" w:eastAsia="宋体" w:hint="default"/>
          <w:sz w:val="17"/>
          <w:szCs w:val="17"/>
        </w:rPr>
      </w:pPr>
    </w:p>
    <w:p>
      <w:pPr>
        <w:pStyle w:val="BodyText"/>
        <w:spacing w:line="408" w:lineRule="auto"/>
        <w:ind w:left="1290" w:right="107" w:firstLine="420"/>
        <w:jc w:val="left"/>
      </w:pPr>
      <w:r>
        <w:rPr/>
        <w:t>数据中心</w:t>
      </w:r>
      <w:r>
        <w:rPr>
          <w:spacing w:val="-48"/>
        </w:rPr>
        <w:t> </w:t>
      </w:r>
      <w:r>
        <w:rPr>
          <w:rFonts w:ascii="宋体" w:hAnsi="宋体" w:cs="宋体" w:eastAsia="宋体" w:hint="default"/>
        </w:rPr>
        <w:t>IT</w:t>
      </w:r>
      <w:r>
        <w:rPr>
          <w:rFonts w:ascii="宋体" w:hAnsi="宋体" w:cs="宋体" w:eastAsia="宋体" w:hint="default"/>
          <w:spacing w:val="-49"/>
        </w:rPr>
        <w:t> </w:t>
      </w:r>
      <w:r>
        <w:rPr/>
        <w:t>基础设施服务包括</w:t>
      </w:r>
      <w:r>
        <w:rPr>
          <w:spacing w:val="-49"/>
        </w:rPr>
        <w:t> </w:t>
      </w:r>
      <w:r>
        <w:rPr>
          <w:rFonts w:ascii="宋体" w:hAnsi="宋体" w:cs="宋体" w:eastAsia="宋体" w:hint="default"/>
        </w:rPr>
        <w:t>IT</w:t>
      </w:r>
      <w:r>
        <w:rPr>
          <w:rFonts w:ascii="宋体" w:hAnsi="宋体" w:cs="宋体" w:eastAsia="宋体" w:hint="default"/>
          <w:spacing w:val="-49"/>
        </w:rPr>
        <w:t> </w:t>
      </w:r>
      <w:r>
        <w:rPr>
          <w:spacing w:val="-6"/>
        </w:rPr>
        <w:t>支持与维护服务、</w:t>
      </w:r>
      <w:r>
        <w:rPr>
          <w:rFonts w:ascii="宋体" w:hAnsi="宋体" w:cs="宋体" w:eastAsia="宋体" w:hint="default"/>
          <w:spacing w:val="-6"/>
        </w:rPr>
        <w:t>IT</w:t>
      </w:r>
      <w:r>
        <w:rPr>
          <w:rFonts w:ascii="宋体" w:hAnsi="宋体" w:cs="宋体" w:eastAsia="宋体" w:hint="default"/>
          <w:spacing w:val="-49"/>
        </w:rPr>
        <w:t> </w:t>
      </w:r>
      <w:r>
        <w:rPr>
          <w:spacing w:val="-8"/>
        </w:rPr>
        <w:t>外包服务、</w:t>
      </w:r>
      <w:r>
        <w:rPr>
          <w:rFonts w:ascii="宋体" w:hAnsi="宋体" w:cs="宋体" w:eastAsia="宋体" w:hint="default"/>
          <w:spacing w:val="-8"/>
        </w:rPr>
        <w:t>IT</w:t>
      </w:r>
      <w:r>
        <w:rPr>
          <w:rFonts w:ascii="宋体" w:hAnsi="宋体" w:cs="宋体" w:eastAsia="宋体" w:hint="default"/>
          <w:spacing w:val="-51"/>
        </w:rPr>
        <w:t> </w:t>
      </w:r>
      <w:r>
        <w:rPr/>
        <w:t>专业</w:t>
      </w:r>
      <w:r>
        <w:rPr>
          <w:w w:val="100"/>
        </w:rPr>
        <w:t> </w:t>
      </w:r>
      <w:r>
        <w:rPr/>
        <w:t>服务三大类技术服务。</w:t>
      </w:r>
    </w:p>
    <w:p>
      <w:pPr>
        <w:pStyle w:val="Heading3"/>
        <w:spacing w:line="240" w:lineRule="auto" w:before="87"/>
        <w:ind w:left="138" w:right="0"/>
        <w:jc w:val="left"/>
        <w:rPr>
          <w:b w:val="0"/>
          <w:bCs w:val="0"/>
        </w:rPr>
      </w:pPr>
      <w:r>
        <w:rPr>
          <w:rFonts w:ascii="宋体" w:hAnsi="宋体" w:cs="宋体" w:eastAsia="宋体" w:hint="default"/>
        </w:rPr>
        <w:t>2</w:t>
      </w:r>
      <w:r>
        <w:rPr/>
        <w:t>、</w:t>
      </w:r>
      <w:r>
        <w:rPr>
          <w:spacing w:val="-3"/>
        </w:rPr>
        <w:t> </w:t>
      </w:r>
      <w:r>
        <w:rPr/>
        <w:t>主营收入确认的一般原则和具体方法</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right="109" w:firstLine="419"/>
        <w:jc w:val="both"/>
      </w:pPr>
      <w:r>
        <w:rPr/>
        <w:t>数据中心</w:t>
      </w:r>
      <w:r>
        <w:rPr>
          <w:spacing w:val="-48"/>
        </w:rPr>
        <w:t> </w:t>
      </w:r>
      <w:r>
        <w:rPr>
          <w:rFonts w:ascii="宋体" w:hAnsi="宋体" w:cs="宋体" w:eastAsia="宋体" w:hint="default"/>
        </w:rPr>
        <w:t>IT</w:t>
      </w:r>
      <w:r>
        <w:rPr>
          <w:rFonts w:ascii="宋体" w:hAnsi="宋体" w:cs="宋体" w:eastAsia="宋体" w:hint="default"/>
          <w:spacing w:val="-47"/>
        </w:rPr>
        <w:t> </w:t>
      </w:r>
      <w:r>
        <w:rPr/>
        <w:t>基础设施服务收入确认的一般原则是：根据合同约定提供了相应服务，在</w:t>
      </w:r>
      <w:r>
        <w:rPr>
          <w:w w:val="100"/>
        </w:rPr>
        <w:t> </w:t>
      </w:r>
      <w:r>
        <w:rPr>
          <w:spacing w:val="-4"/>
        </w:rPr>
        <w:t>相关的经济利益能够流入公司，收入的金额能够可靠地计量时，相关成本能够可靠计量时确</w:t>
      </w:r>
      <w:r>
        <w:rPr>
          <w:spacing w:val="-41"/>
        </w:rPr>
        <w:t> </w:t>
      </w:r>
      <w:r>
        <w:rPr>
          <w:spacing w:val="-41"/>
        </w:rPr>
      </w:r>
      <w:r>
        <w:rPr/>
        <w:t>认收入。</w:t>
      </w:r>
    </w:p>
    <w:p>
      <w:pPr>
        <w:pStyle w:val="BodyText"/>
        <w:spacing w:line="408" w:lineRule="auto" w:before="84"/>
        <w:ind w:right="109" w:firstLine="419"/>
        <w:jc w:val="both"/>
      </w:pPr>
      <w:r>
        <w:rPr>
          <w:spacing w:val="-4"/>
        </w:rPr>
        <w:t>软硬件销售收入确认的一般原则是：在销售产品时的主要风险和报酬已转移给买方，不</w:t>
      </w:r>
      <w:r>
        <w:rPr>
          <w:w w:val="100"/>
        </w:rPr>
        <w:t> </w:t>
      </w:r>
      <w:r>
        <w:rPr>
          <w:spacing w:val="-4"/>
        </w:rPr>
        <w:t>再保留与之相联系的管理权和控制权，在相关的经济利益能够流入公司，收入的金额能够可</w:t>
      </w:r>
      <w:r>
        <w:rPr>
          <w:spacing w:val="-40"/>
        </w:rPr>
        <w:t> </w:t>
      </w:r>
      <w:r>
        <w:rPr>
          <w:spacing w:val="-40"/>
        </w:rPr>
      </w:r>
      <w:r>
        <w:rPr/>
        <w:t>靠地计量时，相关成本能够可靠地计量时确认收入。</w:t>
      </w:r>
    </w:p>
    <w:p>
      <w:pPr>
        <w:pStyle w:val="BodyText"/>
        <w:spacing w:line="240" w:lineRule="auto" w:before="87"/>
        <w:ind w:left="558" w:right="0"/>
        <w:jc w:val="left"/>
      </w:pPr>
      <w:r>
        <w:rPr/>
        <w:t>根据合同约定条款的不同，分别按以下原则确认收入：</w:t>
      </w:r>
    </w:p>
    <w:p>
      <w:pPr>
        <w:spacing w:line="240" w:lineRule="auto" w:before="12"/>
        <w:rPr>
          <w:rFonts w:ascii="宋体" w:hAnsi="宋体" w:cs="宋体" w:eastAsia="宋体" w:hint="default"/>
          <w:sz w:val="17"/>
          <w:szCs w:val="17"/>
        </w:rPr>
      </w:pPr>
    </w:p>
    <w:p>
      <w:pPr>
        <w:pStyle w:val="BodyText"/>
        <w:tabs>
          <w:tab w:pos="557" w:val="left" w:leader="none"/>
        </w:tabs>
        <w:spacing w:line="240" w:lineRule="auto"/>
        <w:ind w:right="0"/>
        <w:jc w:val="left"/>
      </w:pPr>
      <w:r>
        <w:rPr>
          <w:rFonts w:ascii="宋体" w:hAnsi="宋体" w:cs="宋体" w:eastAsia="宋体" w:hint="default"/>
        </w:rPr>
        <w:t>1)</w:t>
        <w:tab/>
      </w:r>
      <w:r>
        <w:rPr/>
        <w:t>合同明确约定服务期限的，在合同约定的服务期限内按时间进度确认收入。</w:t>
      </w:r>
    </w:p>
    <w:p>
      <w:pPr>
        <w:spacing w:line="240" w:lineRule="auto" w:before="9"/>
        <w:rPr>
          <w:rFonts w:ascii="宋体" w:hAnsi="宋体" w:cs="宋体" w:eastAsia="宋体" w:hint="default"/>
          <w:sz w:val="17"/>
          <w:szCs w:val="17"/>
        </w:rPr>
      </w:pPr>
    </w:p>
    <w:p>
      <w:pPr>
        <w:pStyle w:val="BodyText"/>
        <w:tabs>
          <w:tab w:pos="557" w:val="left" w:leader="none"/>
        </w:tabs>
        <w:spacing w:line="240" w:lineRule="auto"/>
        <w:ind w:right="0"/>
        <w:jc w:val="left"/>
      </w:pPr>
      <w:r>
        <w:rPr>
          <w:rFonts w:ascii="宋体" w:hAnsi="宋体" w:cs="宋体" w:eastAsia="宋体" w:hint="default"/>
        </w:rPr>
        <w:t>2)</w:t>
        <w:tab/>
      </w:r>
      <w:r>
        <w:rPr/>
        <w:t>合同明确约定验收条款的，按约定条款验收并确认收入。</w:t>
      </w:r>
    </w:p>
    <w:p>
      <w:pPr>
        <w:spacing w:line="240" w:lineRule="auto" w:before="12"/>
        <w:rPr>
          <w:rFonts w:ascii="宋体" w:hAnsi="宋体" w:cs="宋体" w:eastAsia="宋体" w:hint="default"/>
          <w:sz w:val="17"/>
          <w:szCs w:val="17"/>
        </w:rPr>
      </w:pPr>
    </w:p>
    <w:p>
      <w:pPr>
        <w:pStyle w:val="BodyText"/>
        <w:tabs>
          <w:tab w:pos="557" w:val="left" w:leader="none"/>
        </w:tabs>
        <w:spacing w:line="408" w:lineRule="auto"/>
        <w:ind w:left="565" w:right="108" w:hanging="428"/>
        <w:jc w:val="left"/>
      </w:pPr>
      <w:r>
        <w:rPr>
          <w:rFonts w:ascii="宋体" w:hAnsi="宋体" w:cs="宋体" w:eastAsia="宋体" w:hint="default"/>
          <w:w w:val="100"/>
        </w:rPr>
        <w:t>3)</w:t>
        <w:tab/>
      </w:r>
      <w:r>
        <w:rPr>
          <w:spacing w:val="-4"/>
          <w:w w:val="100"/>
        </w:rPr>
        <w:t>如合同条款约定向客户提供特定设备经营租赁的，在租赁设备时的主要风险和报酬已转</w:t>
      </w:r>
      <w:r>
        <w:rPr>
          <w:spacing w:val="-94"/>
          <w:w w:val="100"/>
        </w:rPr>
        <w:t> </w:t>
      </w:r>
      <w:r>
        <w:rPr>
          <w:spacing w:val="-94"/>
          <w:w w:val="100"/>
        </w:rPr>
      </w:r>
      <w:r>
        <w:rPr>
          <w:spacing w:val="-4"/>
        </w:rPr>
        <w:t>移给承租方，不再保留与之相联系的管理权和控制权，在租赁期各个期间内按照直线法</w:t>
      </w:r>
    </w:p>
    <w:p>
      <w:pPr>
        <w:spacing w:after="0" w:line="408" w:lineRule="auto"/>
        <w:jc w:val="left"/>
        <w:sectPr>
          <w:pgSz w:w="11910" w:h="16840"/>
          <w:pgMar w:header="893" w:footer="1040" w:top="1520" w:bottom="1220" w:left="1660" w:right="1680"/>
        </w:sectPr>
      </w:pPr>
    </w:p>
    <w:p>
      <w:pPr>
        <w:pStyle w:val="BodyText"/>
        <w:spacing w:line="240" w:lineRule="auto" w:before="105"/>
        <w:ind w:left="565" w:right="0"/>
        <w:jc w:val="left"/>
      </w:pPr>
      <w:r>
        <w:rPr/>
        <w:t>确认收入实现。</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line="444" w:lineRule="auto" w:before="0"/>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确认让渡资产使用权收入的依据</w:t>
      </w:r>
      <w:r>
        <w:rPr>
          <w:rFonts w:ascii="宋体" w:hAnsi="宋体" w:cs="宋体" w:eastAsia="宋体" w:hint="default"/>
          <w:b/>
          <w:bCs/>
          <w:w w:val="100"/>
          <w:sz w:val="21"/>
          <w:szCs w:val="21"/>
        </w:rPr>
        <w:t> </w:t>
      </w:r>
      <w:r>
        <w:rPr>
          <w:rFonts w:ascii="宋体" w:hAnsi="宋体" w:cs="宋体" w:eastAsia="宋体" w:hint="default"/>
          <w:spacing w:val="-4"/>
          <w:sz w:val="21"/>
          <w:szCs w:val="21"/>
        </w:rPr>
        <w:t>与交易相关的经济利益很可能流入企业，收入的金额能够可靠地计量时。分别下列情况</w:t>
      </w:r>
    </w:p>
    <w:p>
      <w:pPr>
        <w:pStyle w:val="BodyText"/>
        <w:spacing w:line="240" w:lineRule="auto" w:before="14"/>
        <w:ind w:right="0"/>
        <w:jc w:val="left"/>
      </w:pPr>
      <w:r>
        <w:rPr/>
        <w:t>确定让渡资产使用权收入金额：</w:t>
      </w:r>
    </w:p>
    <w:p>
      <w:pPr>
        <w:spacing w:line="240" w:lineRule="auto" w:before="9"/>
        <w:rPr>
          <w:rFonts w:ascii="宋体" w:hAnsi="宋体" w:cs="宋体" w:eastAsia="宋体" w:hint="default"/>
          <w:sz w:val="17"/>
          <w:szCs w:val="17"/>
        </w:rPr>
      </w:pPr>
    </w:p>
    <w:p>
      <w:pPr>
        <w:pStyle w:val="BodyText"/>
        <w:tabs>
          <w:tab w:pos="557" w:val="left" w:leader="none"/>
        </w:tabs>
        <w:spacing w:line="240" w:lineRule="auto"/>
        <w:ind w:right="0"/>
        <w:jc w:val="left"/>
      </w:pPr>
      <w:r>
        <w:rPr>
          <w:rFonts w:ascii="宋体" w:hAnsi="宋体" w:cs="宋体" w:eastAsia="宋体" w:hint="default"/>
        </w:rPr>
        <w:t>1)</w:t>
        <w:tab/>
      </w:r>
      <w:r>
        <w:rPr/>
        <w:t>利息收入金额，按照他人使用本企业货币资金的时间和实际利率计算确定。</w:t>
      </w:r>
    </w:p>
    <w:p>
      <w:pPr>
        <w:spacing w:line="240" w:lineRule="auto" w:before="12"/>
        <w:rPr>
          <w:rFonts w:ascii="宋体" w:hAnsi="宋体" w:cs="宋体" w:eastAsia="宋体" w:hint="default"/>
          <w:sz w:val="17"/>
          <w:szCs w:val="17"/>
        </w:rPr>
      </w:pPr>
    </w:p>
    <w:p>
      <w:pPr>
        <w:pStyle w:val="BodyText"/>
        <w:tabs>
          <w:tab w:pos="557" w:val="left" w:leader="none"/>
        </w:tabs>
        <w:spacing w:line="444" w:lineRule="auto"/>
        <w:ind w:left="558" w:right="1280" w:hanging="420"/>
        <w:jc w:val="left"/>
      </w:pPr>
      <w:r>
        <w:rPr>
          <w:rFonts w:ascii="宋体" w:hAnsi="宋体" w:cs="宋体" w:eastAsia="宋体" w:hint="default"/>
        </w:rPr>
        <w:t>2)</w:t>
        <w:tab/>
      </w:r>
      <w:r>
        <w:rPr>
          <w:spacing w:val="-2"/>
        </w:rPr>
        <w:t>使用费收入金额，按照有关合同或协议约定的收费时间和方法计算确定。</w:t>
      </w:r>
      <w:r>
        <w:rPr>
          <w:spacing w:val="-45"/>
        </w:rPr>
        <w:t> </w:t>
      </w:r>
      <w:r>
        <w:rPr>
          <w:spacing w:val="-45"/>
        </w:rPr>
      </w:r>
      <w:r>
        <w:rPr/>
        <w:t>其中出租物业收入按以下标准确认：</w:t>
      </w:r>
    </w:p>
    <w:p>
      <w:pPr>
        <w:pStyle w:val="BodyText"/>
        <w:spacing w:line="240" w:lineRule="auto" w:before="53"/>
        <w:ind w:right="0"/>
        <w:jc w:val="left"/>
      </w:pPr>
      <w:r>
        <w:rPr>
          <w:rFonts w:ascii="宋体" w:hAnsi="宋体" w:cs="宋体" w:eastAsia="宋体" w:hint="default"/>
        </w:rPr>
        <w:t>(1)</w:t>
      </w:r>
      <w:r>
        <w:rPr>
          <w:rFonts w:ascii="宋体" w:hAnsi="宋体" w:cs="宋体" w:eastAsia="宋体" w:hint="default"/>
          <w:spacing w:val="-3"/>
        </w:rPr>
        <w:t> </w:t>
      </w:r>
      <w:r>
        <w:rPr/>
        <w:t>具有承租人认可的租赁合同、协议或其他结算通知书</w:t>
      </w:r>
    </w:p>
    <w:p>
      <w:pPr>
        <w:spacing w:line="240" w:lineRule="auto" w:before="12"/>
        <w:rPr>
          <w:rFonts w:ascii="宋体" w:hAnsi="宋体" w:cs="宋体" w:eastAsia="宋体" w:hint="default"/>
          <w:sz w:val="17"/>
          <w:szCs w:val="17"/>
        </w:rPr>
      </w:pPr>
    </w:p>
    <w:p>
      <w:pPr>
        <w:pStyle w:val="BodyText"/>
        <w:spacing w:line="240" w:lineRule="auto"/>
        <w:ind w:right="0"/>
        <w:jc w:val="left"/>
      </w:pPr>
      <w:r>
        <w:rPr>
          <w:rFonts w:ascii="宋体" w:hAnsi="宋体" w:cs="宋体" w:eastAsia="宋体" w:hint="default"/>
        </w:rPr>
        <w:t>(2)</w:t>
      </w:r>
      <w:r>
        <w:rPr>
          <w:rFonts w:ascii="宋体" w:hAnsi="宋体" w:cs="宋体" w:eastAsia="宋体" w:hint="default"/>
          <w:spacing w:val="-2"/>
        </w:rPr>
        <w:t> </w:t>
      </w:r>
      <w:r>
        <w:rPr/>
        <w:t>履行了合同规定的义务，开具租赁发票且价款已经取得或确信可以取得</w:t>
      </w:r>
    </w:p>
    <w:p>
      <w:pPr>
        <w:spacing w:line="240" w:lineRule="auto" w:before="12"/>
        <w:rPr>
          <w:rFonts w:ascii="宋体" w:hAnsi="宋体" w:cs="宋体" w:eastAsia="宋体" w:hint="default"/>
          <w:sz w:val="17"/>
          <w:szCs w:val="17"/>
        </w:rPr>
      </w:pPr>
    </w:p>
    <w:p>
      <w:pPr>
        <w:pStyle w:val="BodyText"/>
        <w:spacing w:line="240" w:lineRule="auto"/>
        <w:ind w:right="0"/>
        <w:jc w:val="left"/>
      </w:pPr>
      <w:r>
        <w:rPr>
          <w:rFonts w:ascii="宋体" w:hAnsi="宋体" w:cs="宋体" w:eastAsia="宋体" w:hint="default"/>
        </w:rPr>
        <w:t>(3)</w:t>
      </w:r>
      <w:r>
        <w:rPr>
          <w:rFonts w:ascii="宋体" w:hAnsi="宋体" w:cs="宋体" w:eastAsia="宋体" w:hint="default"/>
          <w:spacing w:val="1"/>
        </w:rPr>
        <w:t> </w:t>
      </w:r>
      <w:r>
        <w:rPr/>
        <w:t>出租特定设备成本能够可靠地计量。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1397" w:val="left" w:leader="none"/>
        </w:tabs>
        <w:spacing w:line="444" w:lineRule="auto" w:before="0"/>
        <w:ind w:left="558" w:right="1069" w:hanging="420"/>
        <w:jc w:val="left"/>
        <w:rPr>
          <w:rFonts w:ascii="宋体" w:hAnsi="宋体" w:cs="宋体" w:eastAsia="宋体" w:hint="default"/>
          <w:sz w:val="21"/>
          <w:szCs w:val="21"/>
        </w:rPr>
      </w:pPr>
      <w:r>
        <w:rPr>
          <w:rFonts w:ascii="宋体" w:hAnsi="宋体" w:cs="宋体" w:eastAsia="宋体" w:hint="default"/>
          <w:b/>
          <w:bCs/>
          <w:sz w:val="21"/>
          <w:szCs w:val="21"/>
        </w:rPr>
        <w:t>（十七）</w:t>
        <w:tab/>
        <w:t>内部研究开发项目支出的核算方法</w:t>
      </w:r>
      <w:r>
        <w:rPr>
          <w:rFonts w:ascii="宋体" w:hAnsi="宋体" w:cs="宋体" w:eastAsia="宋体" w:hint="default"/>
          <w:b/>
          <w:bCs/>
          <w:w w:val="100"/>
          <w:sz w:val="21"/>
          <w:szCs w:val="21"/>
        </w:rPr>
        <w:t> </w:t>
      </w:r>
      <w:r>
        <w:rPr>
          <w:rFonts w:ascii="宋体" w:hAnsi="宋体" w:cs="宋体" w:eastAsia="宋体" w:hint="default"/>
          <w:sz w:val="21"/>
          <w:szCs w:val="21"/>
        </w:rPr>
        <w:t>内部研究开发项目研究阶段的支出，在发生时计入当期损益。</w:t>
      </w:r>
      <w:r>
        <w:rPr>
          <w:rFonts w:ascii="宋体" w:hAnsi="宋体" w:cs="宋体" w:eastAsia="宋体" w:hint="default"/>
          <w:w w:val="100"/>
          <w:sz w:val="21"/>
          <w:szCs w:val="21"/>
        </w:rPr>
        <w:t> </w:t>
      </w:r>
      <w:r>
        <w:rPr>
          <w:rFonts w:ascii="宋体" w:hAnsi="宋体" w:cs="宋体" w:eastAsia="宋体" w:hint="default"/>
          <w:spacing w:val="-2"/>
          <w:sz w:val="21"/>
          <w:szCs w:val="21"/>
        </w:rPr>
        <w:t>内部研究开发项目开发阶段的支出，同时满足下列条件时确认为无形资产：</w:t>
      </w:r>
    </w:p>
    <w:p>
      <w:pPr>
        <w:pStyle w:val="BodyText"/>
        <w:tabs>
          <w:tab w:pos="557" w:val="left" w:leader="none"/>
        </w:tabs>
        <w:spacing w:line="240" w:lineRule="auto" w:before="56"/>
        <w:ind w:right="0"/>
        <w:jc w:val="left"/>
      </w:pPr>
      <w:r>
        <w:rPr>
          <w:rFonts w:ascii="宋体" w:hAnsi="宋体" w:cs="宋体" w:eastAsia="宋体" w:hint="default"/>
        </w:rPr>
        <w:t>1)</w:t>
        <w:tab/>
      </w:r>
      <w:r>
        <w:rPr/>
        <w:t>完成该无形资产以使其能够使用或出售在技术上具有可行性；</w:t>
      </w:r>
    </w:p>
    <w:p>
      <w:pPr>
        <w:spacing w:line="240" w:lineRule="auto" w:before="12"/>
        <w:rPr>
          <w:rFonts w:ascii="宋体" w:hAnsi="宋体" w:cs="宋体" w:eastAsia="宋体" w:hint="default"/>
          <w:sz w:val="17"/>
          <w:szCs w:val="17"/>
        </w:rPr>
      </w:pPr>
    </w:p>
    <w:p>
      <w:pPr>
        <w:pStyle w:val="BodyText"/>
        <w:tabs>
          <w:tab w:pos="557" w:val="left" w:leader="none"/>
        </w:tabs>
        <w:spacing w:line="240" w:lineRule="auto"/>
        <w:ind w:right="0"/>
        <w:jc w:val="left"/>
      </w:pPr>
      <w:r>
        <w:rPr>
          <w:rFonts w:ascii="宋体" w:hAnsi="宋体" w:cs="宋体" w:eastAsia="宋体" w:hint="default"/>
        </w:rPr>
        <w:t>2)</w:t>
        <w:tab/>
      </w:r>
      <w:r>
        <w:rPr/>
        <w:t>具有完成该无形资产并使用或出售的意图；</w:t>
      </w:r>
    </w:p>
    <w:p>
      <w:pPr>
        <w:spacing w:line="240" w:lineRule="auto" w:before="9"/>
        <w:rPr>
          <w:rFonts w:ascii="宋体" w:hAnsi="宋体" w:cs="宋体" w:eastAsia="宋体" w:hint="default"/>
          <w:sz w:val="17"/>
          <w:szCs w:val="17"/>
        </w:rPr>
      </w:pPr>
    </w:p>
    <w:p>
      <w:pPr>
        <w:pStyle w:val="BodyText"/>
        <w:tabs>
          <w:tab w:pos="557" w:val="left" w:leader="none"/>
        </w:tabs>
        <w:spacing w:line="408" w:lineRule="auto"/>
        <w:ind w:left="565" w:right="109" w:hanging="428"/>
        <w:jc w:val="left"/>
      </w:pPr>
      <w:r>
        <w:rPr>
          <w:rFonts w:ascii="宋体" w:hAnsi="宋体" w:cs="宋体" w:eastAsia="宋体" w:hint="default"/>
          <w:w w:val="100"/>
        </w:rPr>
        <w:t>3)</w:t>
        <w:tab/>
      </w:r>
      <w:r>
        <w:rPr>
          <w:spacing w:val="-4"/>
          <w:w w:val="100"/>
        </w:rPr>
        <w:t>无形资产产生经济利益的方式，包括能够证明运用该无形资产生产的产品存在市场或无</w:t>
      </w:r>
      <w:r>
        <w:rPr>
          <w:spacing w:val="-94"/>
          <w:w w:val="100"/>
        </w:rPr>
        <w:t> </w:t>
      </w:r>
      <w:r>
        <w:rPr>
          <w:spacing w:val="-94"/>
          <w:w w:val="100"/>
        </w:rPr>
      </w:r>
      <w:r>
        <w:rPr/>
        <w:t>形资产自身存在市场，无形资产将在内部使用的，能够证明其有用性；</w:t>
      </w:r>
    </w:p>
    <w:p>
      <w:pPr>
        <w:pStyle w:val="BodyText"/>
        <w:tabs>
          <w:tab w:pos="557" w:val="left" w:leader="none"/>
        </w:tabs>
        <w:spacing w:line="408" w:lineRule="auto" w:before="87"/>
        <w:ind w:left="565" w:right="109" w:hanging="428"/>
        <w:jc w:val="left"/>
      </w:pPr>
      <w:r>
        <w:rPr>
          <w:rFonts w:ascii="宋体" w:hAnsi="宋体" w:cs="宋体" w:eastAsia="宋体" w:hint="default"/>
        </w:rPr>
        <w:t>4)</w:t>
        <w:tab/>
      </w:r>
      <w:r>
        <w:rPr/>
        <w:t>有足够的技术、财务资源和其他资源支持，以完成该无形资产的开发，</w:t>
      </w:r>
      <w:r>
        <w:rPr>
          <w:spacing w:val="15"/>
        </w:rPr>
        <w:t> </w:t>
      </w:r>
      <w:r>
        <w:rPr/>
        <w:t>并有能力使用</w:t>
      </w:r>
      <w:r>
        <w:rPr>
          <w:w w:val="100"/>
        </w:rPr>
        <w:t> </w:t>
      </w:r>
      <w:r>
        <w:rPr/>
        <w:t>或出售该无形资产；</w:t>
      </w:r>
    </w:p>
    <w:p>
      <w:pPr>
        <w:pStyle w:val="BodyText"/>
        <w:tabs>
          <w:tab w:pos="557" w:val="left" w:leader="none"/>
        </w:tabs>
        <w:spacing w:line="441" w:lineRule="auto" w:before="87"/>
        <w:ind w:left="558" w:right="111" w:hanging="420"/>
        <w:jc w:val="left"/>
      </w:pPr>
      <w:r>
        <w:rPr>
          <w:rFonts w:ascii="宋体" w:hAnsi="宋体" w:cs="宋体" w:eastAsia="宋体" w:hint="default"/>
        </w:rPr>
        <w:t>5)</w:t>
        <w:tab/>
      </w:r>
      <w:r>
        <w:rPr/>
        <w:t>归属于该无形资产开发阶段的支出能够可靠地计量。</w:t>
      </w:r>
      <w:r>
        <w:rPr>
          <w:w w:val="100"/>
        </w:rPr>
        <w:t> </w:t>
      </w:r>
      <w:r>
        <w:rPr>
          <w:spacing w:val="-4"/>
        </w:rPr>
        <w:t>报告期内，公司未区分研究支出与开发支出，内部研究开发项目支出全计入当期“管理</w:t>
      </w:r>
    </w:p>
    <w:p>
      <w:pPr>
        <w:pStyle w:val="BodyText"/>
        <w:spacing w:line="240" w:lineRule="auto" w:before="17"/>
        <w:ind w:right="0"/>
        <w:jc w:val="left"/>
      </w:pPr>
      <w:r>
        <w:rPr/>
        <w:t>费用”。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Heading3"/>
        <w:tabs>
          <w:tab w:pos="1397" w:val="left" w:leader="none"/>
        </w:tabs>
        <w:spacing w:line="240" w:lineRule="auto"/>
        <w:ind w:left="138" w:right="0"/>
        <w:jc w:val="left"/>
        <w:rPr>
          <w:b w:val="0"/>
          <w:bCs w:val="0"/>
        </w:rPr>
      </w:pPr>
      <w:r>
        <w:rPr/>
        <w:t>（十八）</w:t>
        <w:tab/>
        <w:t>政府补助</w:t>
      </w:r>
      <w:r>
        <w:rPr>
          <w:b w:val="0"/>
          <w:bCs w:val="0"/>
        </w:rPr>
      </w:r>
    </w:p>
    <w:p>
      <w:pPr>
        <w:spacing w:line="240" w:lineRule="auto" w:before="9"/>
        <w:rPr>
          <w:rFonts w:ascii="宋体" w:hAnsi="宋体" w:cs="宋体" w:eastAsia="宋体" w:hint="default"/>
          <w:b/>
          <w:bCs/>
          <w:sz w:val="17"/>
          <w:szCs w:val="17"/>
        </w:rPr>
      </w:pPr>
    </w:p>
    <w:p>
      <w:pPr>
        <w:pStyle w:val="Heading3"/>
        <w:tabs>
          <w:tab w:pos="1292" w:val="left" w:leader="none"/>
        </w:tabs>
        <w:spacing w:line="240" w:lineRule="auto"/>
        <w:ind w:left="754" w:right="0"/>
        <w:jc w:val="left"/>
        <w:rPr>
          <w:b w:val="0"/>
          <w:bCs w:val="0"/>
        </w:rPr>
      </w:pPr>
      <w:r>
        <w:rPr>
          <w:rFonts w:ascii="宋体" w:hAnsi="宋体" w:cs="宋体" w:eastAsia="宋体" w:hint="default"/>
        </w:rPr>
        <w:t>1</w:t>
      </w:r>
      <w:r>
        <w:rPr/>
        <w:t>、</w:t>
        <w:tab/>
        <w:t>政府补助的类型</w:t>
      </w:r>
      <w:r>
        <w:rPr>
          <w:b w:val="0"/>
          <w:bCs w:val="0"/>
        </w:rPr>
      </w:r>
    </w:p>
    <w:p>
      <w:pPr>
        <w:spacing w:after="0" w:line="240" w:lineRule="auto"/>
        <w:jc w:val="left"/>
        <w:sectPr>
          <w:pgSz w:w="11910" w:h="16840"/>
          <w:pgMar w:header="893" w:footer="1040" w:top="1520" w:bottom="1220" w:left="1660" w:right="1680"/>
        </w:sectPr>
      </w:pPr>
    </w:p>
    <w:p>
      <w:pPr>
        <w:pStyle w:val="BodyText"/>
        <w:spacing w:line="408" w:lineRule="auto" w:before="105"/>
        <w:ind w:right="102"/>
        <w:jc w:val="left"/>
      </w:pPr>
      <w:r>
        <w:rPr>
          <w:spacing w:val="-4"/>
        </w:rPr>
        <w:t>政府补助，是本公司从政府无偿取得的货币性资产与非货币性资产。分为与资产相关的政府</w:t>
      </w:r>
      <w:r>
        <w:rPr>
          <w:spacing w:val="-41"/>
        </w:rPr>
        <w:t> </w:t>
      </w:r>
      <w:r>
        <w:rPr>
          <w:spacing w:val="-41"/>
        </w:rPr>
      </w:r>
      <w:r>
        <w:rPr/>
        <w:t>补助和与收益相关的政府补助。</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BodyText"/>
        <w:spacing w:line="422" w:lineRule="auto"/>
        <w:ind w:right="102"/>
        <w:jc w:val="left"/>
      </w:pPr>
      <w:r>
        <w:rPr>
          <w:rFonts w:ascii="宋体" w:hAnsi="宋体" w:cs="宋体" w:eastAsia="宋体" w:hint="default"/>
          <w:b/>
          <w:bCs/>
        </w:rPr>
        <w:t>2</w:t>
      </w:r>
      <w:r>
        <w:rPr>
          <w:rFonts w:ascii="宋体" w:hAnsi="宋体" w:cs="宋体" w:eastAsia="宋体" w:hint="default"/>
          <w:b/>
          <w:bCs/>
        </w:rPr>
        <w:t>、</w:t>
      </w:r>
      <w:r>
        <w:rPr>
          <w:rFonts w:ascii="宋体" w:hAnsi="宋体" w:cs="宋体" w:eastAsia="宋体" w:hint="default"/>
          <w:b/>
          <w:bCs/>
          <w:spacing w:val="-3"/>
        </w:rPr>
        <w:t> </w:t>
      </w:r>
      <w:r>
        <w:rPr>
          <w:rFonts w:ascii="宋体" w:hAnsi="宋体" w:cs="宋体" w:eastAsia="宋体" w:hint="default"/>
          <w:b/>
          <w:bCs/>
        </w:rPr>
        <w:t>政府补助的会计处理方法</w:t>
      </w:r>
      <w:r>
        <w:rPr>
          <w:rFonts w:ascii="宋体" w:hAnsi="宋体" w:cs="宋体" w:eastAsia="宋体" w:hint="default"/>
          <w:b/>
          <w:bCs/>
          <w:w w:val="100"/>
        </w:rPr>
        <w:t> </w:t>
      </w:r>
      <w:r>
        <w:rPr>
          <w:spacing w:val="-4"/>
        </w:rPr>
        <w:t>与购建固定资产、无形资产等长期资产相关的政府补助，确认为递延收益，按照所建造或购</w:t>
      </w:r>
      <w:r>
        <w:rPr>
          <w:spacing w:val="-41"/>
        </w:rPr>
        <w:t> </w:t>
      </w:r>
      <w:r>
        <w:rPr>
          <w:spacing w:val="-41"/>
        </w:rPr>
      </w:r>
      <w:r>
        <w:rPr/>
        <w:t>买的资产使用年限分期计入营业外收入；</w:t>
      </w:r>
      <w:r>
        <w:rPr>
          <w:w w:val="100"/>
        </w:rPr>
        <w:t> </w:t>
      </w:r>
      <w:r>
        <w:rPr>
          <w:spacing w:val="-4"/>
        </w:rPr>
        <w:t>与收益相关的政府补助，用于补偿企业以后期间的相关费用或损失的，取得时确认为递延收</w:t>
      </w:r>
      <w:r>
        <w:rPr>
          <w:spacing w:val="-41"/>
        </w:rPr>
        <w:t> </w:t>
      </w:r>
      <w:r>
        <w:rPr>
          <w:spacing w:val="-41"/>
        </w:rPr>
      </w:r>
      <w:r>
        <w:rPr>
          <w:spacing w:val="-7"/>
          <w:w w:val="100"/>
        </w:rPr>
        <w:t>益，在确认相关费用的期间计入当期营业外收入；用于补偿企业已发生的相关费用或损失的，</w:t>
      </w:r>
      <w:r>
        <w:rPr>
          <w:spacing w:val="-68"/>
          <w:w w:val="100"/>
        </w:rPr>
        <w:t> </w:t>
      </w:r>
      <w:r>
        <w:rPr>
          <w:spacing w:val="-68"/>
          <w:w w:val="100"/>
        </w:rPr>
      </w:r>
      <w:r>
        <w:rPr/>
        <w:t>取得时直接计入当期营业外收入。</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pStyle w:val="Heading3"/>
        <w:tabs>
          <w:tab w:pos="1397" w:val="left" w:leader="none"/>
        </w:tabs>
        <w:spacing w:line="441" w:lineRule="auto"/>
        <w:ind w:left="138" w:right="4103"/>
        <w:jc w:val="left"/>
        <w:rPr>
          <w:b w:val="0"/>
          <w:bCs w:val="0"/>
        </w:rPr>
      </w:pPr>
      <w:r>
        <w:rPr/>
        <w:t>（十九）</w:t>
        <w:tab/>
      </w:r>
      <w:r>
        <w:rPr>
          <w:spacing w:val="-1"/>
        </w:rPr>
        <w:t>递延所得税资产和递延所得税负债</w:t>
      </w:r>
      <w:r>
        <w:rPr>
          <w:spacing w:val="-92"/>
        </w:rPr>
        <w:t> </w:t>
      </w:r>
      <w:r>
        <w:rPr>
          <w:spacing w:val="-92"/>
        </w:rPr>
      </w:r>
      <w:r>
        <w:rPr>
          <w:rFonts w:ascii="宋体" w:hAnsi="宋体" w:cs="宋体" w:eastAsia="宋体" w:hint="default"/>
        </w:rPr>
        <w:t>1</w:t>
      </w:r>
      <w:r>
        <w:rPr/>
        <w:t>、</w:t>
      </w:r>
      <w:r>
        <w:rPr>
          <w:spacing w:val="-5"/>
        </w:rPr>
        <w:t> </w:t>
      </w:r>
      <w:r>
        <w:rPr/>
        <w:t>确认递延所得税资产的依据</w:t>
      </w:r>
      <w:r>
        <w:rPr>
          <w:b w:val="0"/>
          <w:bCs w:val="0"/>
        </w:rPr>
      </w:r>
    </w:p>
    <w:p>
      <w:pPr>
        <w:pStyle w:val="BodyText"/>
        <w:spacing w:line="408" w:lineRule="auto" w:before="57"/>
        <w:ind w:right="102"/>
        <w:jc w:val="left"/>
      </w:pPr>
      <w:r>
        <w:rPr>
          <w:spacing w:val="-4"/>
          <w:w w:val="100"/>
        </w:rPr>
        <w:t>公司以很可能取得用来抵扣可抵扣暂时性差异的应纳税所得额为限，确认由可抵扣暂时性差</w:t>
      </w:r>
      <w:r>
        <w:rPr>
          <w:spacing w:val="-89"/>
          <w:w w:val="100"/>
        </w:rPr>
        <w:t> </w:t>
      </w:r>
      <w:r>
        <w:rPr>
          <w:spacing w:val="-89"/>
          <w:w w:val="100"/>
        </w:rPr>
      </w:r>
      <w:r>
        <w:rPr/>
        <w:t>异产生的递延所得税资产。</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BodyText"/>
        <w:spacing w:line="420" w:lineRule="auto"/>
        <w:ind w:right="102"/>
        <w:jc w:val="left"/>
      </w:pPr>
      <w:r>
        <w:rPr>
          <w:rFonts w:ascii="宋体" w:hAnsi="宋体" w:cs="宋体" w:eastAsia="宋体" w:hint="default"/>
          <w:b/>
          <w:bCs/>
        </w:rPr>
        <w:t>2</w:t>
      </w:r>
      <w:r>
        <w:rPr>
          <w:rFonts w:ascii="宋体" w:hAnsi="宋体" w:cs="宋体" w:eastAsia="宋体" w:hint="default"/>
          <w:b/>
          <w:bCs/>
        </w:rPr>
        <w:t>、</w:t>
      </w:r>
      <w:r>
        <w:rPr>
          <w:rFonts w:ascii="宋体" w:hAnsi="宋体" w:cs="宋体" w:eastAsia="宋体" w:hint="default"/>
          <w:b/>
          <w:bCs/>
          <w:spacing w:val="-3"/>
        </w:rPr>
        <w:t> </w:t>
      </w:r>
      <w:r>
        <w:rPr>
          <w:rFonts w:ascii="宋体" w:hAnsi="宋体" w:cs="宋体" w:eastAsia="宋体" w:hint="default"/>
          <w:b/>
          <w:bCs/>
        </w:rPr>
        <w:t>确认递延所得税负债的依据</w:t>
      </w:r>
      <w:r>
        <w:rPr>
          <w:rFonts w:ascii="宋体" w:hAnsi="宋体" w:cs="宋体" w:eastAsia="宋体" w:hint="default"/>
          <w:b/>
          <w:bCs/>
          <w:w w:val="100"/>
        </w:rPr>
        <w:t> </w:t>
      </w:r>
      <w:r>
        <w:rPr/>
        <w:t>公司将当期与以前期间应交未交的应纳税暂时性差异确认为递延所得税负债。但不包括商</w:t>
      </w:r>
      <w:r>
        <w:rPr>
          <w:spacing w:val="5"/>
        </w:rPr>
        <w:t> </w:t>
      </w:r>
      <w:r>
        <w:rPr>
          <w:spacing w:val="5"/>
        </w:rPr>
      </w:r>
      <w:r>
        <w:rPr>
          <w:spacing w:val="-4"/>
          <w:w w:val="100"/>
        </w:rPr>
        <w:t>誉、非企业合并形成的交易且该交易发生时既不影响会计利润也不影响应纳税所得额所形成</w:t>
      </w:r>
      <w:r>
        <w:rPr>
          <w:spacing w:val="-89"/>
          <w:w w:val="100"/>
        </w:rPr>
        <w:t> </w:t>
      </w:r>
      <w:r>
        <w:rPr>
          <w:spacing w:val="-89"/>
          <w:w w:val="100"/>
        </w:rPr>
      </w:r>
      <w:r>
        <w:rPr/>
        <w:t>的暂时性差异。</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pStyle w:val="Heading3"/>
        <w:tabs>
          <w:tab w:pos="1292" w:val="left" w:leader="none"/>
        </w:tabs>
        <w:spacing w:line="444" w:lineRule="auto"/>
        <w:ind w:left="754" w:right="4945" w:hanging="617"/>
        <w:jc w:val="left"/>
        <w:rPr>
          <w:b w:val="0"/>
          <w:bCs w:val="0"/>
        </w:rPr>
      </w:pPr>
      <w:r>
        <w:rPr/>
        <w:t>（二十）</w:t>
        <w:tab/>
        <w:t>经营租赁的会计处理方法</w:t>
      </w:r>
      <w:r>
        <w:rPr>
          <w:w w:val="100"/>
        </w:rPr>
        <w:t> </w:t>
      </w:r>
      <w:r>
        <w:rPr>
          <w:rFonts w:ascii="宋体" w:hAnsi="宋体" w:cs="宋体" w:eastAsia="宋体" w:hint="default"/>
        </w:rPr>
        <w:t>1</w:t>
      </w:r>
      <w:r>
        <w:rPr/>
        <w:t>、</w:t>
        <w:tab/>
        <w:t>经营性租入</w:t>
      </w:r>
      <w:r>
        <w:rPr>
          <w:b w:val="0"/>
          <w:bCs w:val="0"/>
        </w:rPr>
      </w:r>
    </w:p>
    <w:p>
      <w:pPr>
        <w:pStyle w:val="BodyText"/>
        <w:spacing w:line="420" w:lineRule="auto" w:before="55"/>
        <w:ind w:right="102"/>
        <w:jc w:val="left"/>
      </w:pPr>
      <w:r>
        <w:rPr>
          <w:spacing w:val="-4"/>
        </w:rPr>
        <w:t>公司租入资产所支付的租赁费，在不扣除免租期的整个租赁期内，按直线法进行分摊，计入</w:t>
      </w:r>
      <w:r>
        <w:rPr>
          <w:spacing w:val="-44"/>
        </w:rPr>
        <w:t> </w:t>
      </w:r>
      <w:r>
        <w:rPr>
          <w:spacing w:val="-44"/>
        </w:rPr>
      </w:r>
      <w:r>
        <w:rPr/>
        <w:t>当期费用。公司支付的与租赁交易相关的初始直接费用，计入当期费用。</w:t>
      </w:r>
      <w:r>
        <w:rPr>
          <w:w w:val="100"/>
        </w:rPr>
        <w:t> </w:t>
      </w:r>
      <w:r>
        <w:rPr>
          <w:spacing w:val="-4"/>
          <w:w w:val="100"/>
        </w:rPr>
        <w:t>资产出租方承担了应由公司承担的与租赁相关的费用时，公司将该部分费用从租赁总额中扣</w:t>
      </w:r>
      <w:r>
        <w:rPr>
          <w:spacing w:val="-89"/>
          <w:w w:val="100"/>
        </w:rPr>
        <w:t> </w:t>
      </w:r>
      <w:r>
        <w:rPr>
          <w:spacing w:val="-89"/>
          <w:w w:val="100"/>
        </w:rPr>
      </w:r>
      <w:r>
        <w:rPr/>
        <w:t>除，按扣除后的租租赁费在租赁期内分摊，计入当期费用。</w:t>
      </w:r>
    </w:p>
    <w:p>
      <w:pPr>
        <w:pStyle w:val="BodyText"/>
        <w:tabs>
          <w:tab w:pos="1292" w:val="left" w:leader="none"/>
        </w:tabs>
        <w:spacing w:line="444" w:lineRule="auto" w:before="76"/>
        <w:ind w:right="210" w:firstLine="616"/>
        <w:jc w:val="left"/>
      </w:pPr>
      <w:r>
        <w:rPr>
          <w:rFonts w:ascii="宋体" w:hAnsi="宋体" w:cs="宋体" w:eastAsia="宋体" w:hint="default"/>
          <w:b/>
          <w:bCs/>
        </w:rPr>
        <w:t>2</w:t>
      </w:r>
      <w:r>
        <w:rPr>
          <w:rFonts w:ascii="宋体" w:hAnsi="宋体" w:cs="宋体" w:eastAsia="宋体" w:hint="default"/>
          <w:b/>
          <w:bCs/>
        </w:rPr>
        <w:t>、</w:t>
        <w:tab/>
        <w:t>经营性租出</w:t>
      </w:r>
      <w:r>
        <w:rPr>
          <w:rFonts w:ascii="宋体" w:hAnsi="宋体" w:cs="宋体" w:eastAsia="宋体" w:hint="default"/>
          <w:b/>
          <w:bCs/>
          <w:w w:val="100"/>
        </w:rPr>
        <w:t> </w:t>
      </w:r>
      <w:r>
        <w:rPr>
          <w:spacing w:val="-4"/>
        </w:rPr>
        <w:t>公司出租资产所收取的租赁费，在不扣除免租期的整个租赁期内，按直线法进行分摊，确认</w:t>
      </w:r>
    </w:p>
    <w:p>
      <w:pPr>
        <w:spacing w:after="0" w:line="444" w:lineRule="auto"/>
        <w:jc w:val="left"/>
        <w:sectPr>
          <w:pgSz w:w="11910" w:h="16840"/>
          <w:pgMar w:header="893" w:footer="1040" w:top="1520" w:bottom="1220" w:left="1660" w:right="1580"/>
        </w:sectPr>
      </w:pPr>
    </w:p>
    <w:p>
      <w:pPr>
        <w:pStyle w:val="BodyText"/>
        <w:spacing w:line="420" w:lineRule="auto" w:before="105"/>
        <w:ind w:right="101"/>
        <w:jc w:val="left"/>
      </w:pPr>
      <w:r>
        <w:rPr>
          <w:spacing w:val="-2"/>
        </w:rPr>
        <w:t>为租赁收入。公司支付的与租赁交易相关的初始直接费用，计入当期费用；如金额较大的，</w:t>
      </w:r>
      <w:r>
        <w:rPr>
          <w:spacing w:val="-31"/>
        </w:rPr>
        <w:t> </w:t>
      </w:r>
      <w:r>
        <w:rPr>
          <w:spacing w:val="-31"/>
        </w:rPr>
      </w:r>
      <w:r>
        <w:rPr/>
        <w:t>则予以资本化，在整个租赁期间内按照与租赁收入确认相同的基础分期计入当期收益。</w:t>
      </w:r>
      <w:r>
        <w:rPr>
          <w:w w:val="100"/>
        </w:rPr>
        <w:t> </w:t>
      </w:r>
      <w:r>
        <w:rPr>
          <w:spacing w:val="-4"/>
          <w:w w:val="100"/>
        </w:rPr>
        <w:t>公司承担了应由承租方承担的与租赁相关的费用时，公司将该部分费用从租赁收入总额中扣</w:t>
      </w:r>
      <w:r>
        <w:rPr>
          <w:spacing w:val="-89"/>
          <w:w w:val="100"/>
        </w:rPr>
        <w:t> </w:t>
      </w:r>
      <w:r>
        <w:rPr>
          <w:spacing w:val="-89"/>
          <w:w w:val="100"/>
        </w:rPr>
      </w:r>
      <w:r>
        <w:rPr/>
        <w:t>除，按扣除后的租赁收入在租赁期内分配。</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p>
      <w:pPr>
        <w:tabs>
          <w:tab w:pos="1397" w:val="left" w:leader="none"/>
        </w:tabs>
        <w:spacing w:line="441" w:lineRule="auto" w:before="0"/>
        <w:ind w:left="558" w:right="189" w:hanging="420"/>
        <w:jc w:val="left"/>
        <w:rPr>
          <w:rFonts w:ascii="宋体" w:hAnsi="宋体" w:cs="宋体" w:eastAsia="宋体" w:hint="default"/>
          <w:sz w:val="21"/>
          <w:szCs w:val="21"/>
        </w:rPr>
      </w:pPr>
      <w:r>
        <w:rPr>
          <w:rFonts w:ascii="宋体" w:hAnsi="宋体" w:cs="宋体" w:eastAsia="宋体" w:hint="default"/>
          <w:b/>
          <w:bCs/>
          <w:sz w:val="21"/>
          <w:szCs w:val="21"/>
        </w:rPr>
        <w:t>（二十一）</w:t>
        <w:tab/>
        <w:t>关联方</w:t>
      </w:r>
      <w:r>
        <w:rPr>
          <w:rFonts w:ascii="宋体" w:hAnsi="宋体" w:cs="宋体" w:eastAsia="宋体" w:hint="default"/>
          <w:b/>
          <w:bCs/>
          <w:w w:val="100"/>
          <w:sz w:val="21"/>
          <w:szCs w:val="21"/>
        </w:rPr>
        <w:t> </w:t>
      </w:r>
      <w:r>
        <w:rPr>
          <w:rFonts w:ascii="宋体" w:hAnsi="宋体" w:cs="宋体" w:eastAsia="宋体" w:hint="default"/>
          <w:spacing w:val="-4"/>
          <w:sz w:val="21"/>
          <w:szCs w:val="21"/>
        </w:rPr>
        <w:t>一方控制、共同控制另一方或对另一方施加重大影响，以及两方或两方以上同受一方控</w:t>
      </w:r>
    </w:p>
    <w:p>
      <w:pPr>
        <w:pStyle w:val="BodyText"/>
        <w:spacing w:line="410" w:lineRule="auto" w:before="16"/>
        <w:ind w:right="183"/>
        <w:jc w:val="left"/>
      </w:pPr>
      <w:r>
        <w:rPr>
          <w:spacing w:val="-4"/>
        </w:rPr>
        <w:t>制、共同控制的，构成关联方。关联方可为个人或企业。仅仅同受国家控制而不存在其他关</w:t>
      </w:r>
      <w:r>
        <w:rPr>
          <w:spacing w:val="-45"/>
        </w:rPr>
        <w:t> </w:t>
      </w:r>
      <w:r>
        <w:rPr>
          <w:spacing w:val="-45"/>
        </w:rPr>
      </w:r>
      <w:r>
        <w:rPr/>
        <w:t>联方关系的企业，不构成本公司的关联方。</w:t>
      </w:r>
    </w:p>
    <w:p>
      <w:pPr>
        <w:pStyle w:val="BodyText"/>
        <w:tabs>
          <w:tab w:pos="557" w:val="left" w:leader="none"/>
        </w:tabs>
        <w:spacing w:line="444" w:lineRule="auto" w:before="85"/>
        <w:ind w:right="5561"/>
        <w:jc w:val="left"/>
      </w:pPr>
      <w:r>
        <w:rPr>
          <w:spacing w:val="-2"/>
        </w:rPr>
        <w:t>本公司的关联方包括但不限于：</w:t>
      </w:r>
      <w:r>
        <w:rPr>
          <w:spacing w:val="-76"/>
        </w:rPr>
        <w:t> </w:t>
      </w:r>
      <w:r>
        <w:rPr>
          <w:spacing w:val="-76"/>
        </w:rPr>
      </w:r>
      <w:r>
        <w:rPr>
          <w:rFonts w:ascii="宋体" w:hAnsi="宋体" w:cs="宋体" w:eastAsia="宋体" w:hint="default"/>
        </w:rPr>
        <w:t>1)</w:t>
        <w:tab/>
      </w:r>
      <w:r>
        <w:rPr/>
        <w:t>本公司的母公司；</w:t>
      </w:r>
    </w:p>
    <w:p>
      <w:pPr>
        <w:pStyle w:val="BodyText"/>
        <w:tabs>
          <w:tab w:pos="557" w:val="left" w:leader="none"/>
        </w:tabs>
        <w:spacing w:line="240" w:lineRule="auto" w:before="53"/>
        <w:ind w:right="183"/>
        <w:jc w:val="left"/>
      </w:pPr>
      <w:r>
        <w:rPr>
          <w:rFonts w:ascii="宋体" w:hAnsi="宋体" w:cs="宋体" w:eastAsia="宋体" w:hint="default"/>
        </w:rPr>
        <w:t>2)</w:t>
        <w:tab/>
      </w:r>
      <w:r>
        <w:rPr/>
        <w:t>本公司的子公司；</w:t>
      </w:r>
    </w:p>
    <w:p>
      <w:pPr>
        <w:spacing w:line="240" w:lineRule="auto" w:before="12"/>
        <w:rPr>
          <w:rFonts w:ascii="宋体" w:hAnsi="宋体" w:cs="宋体" w:eastAsia="宋体" w:hint="default"/>
          <w:sz w:val="17"/>
          <w:szCs w:val="17"/>
        </w:rPr>
      </w:pPr>
    </w:p>
    <w:p>
      <w:pPr>
        <w:pStyle w:val="BodyText"/>
        <w:tabs>
          <w:tab w:pos="557" w:val="left" w:leader="none"/>
        </w:tabs>
        <w:spacing w:line="240" w:lineRule="auto"/>
        <w:ind w:right="183"/>
        <w:jc w:val="left"/>
      </w:pPr>
      <w:r>
        <w:rPr>
          <w:rFonts w:ascii="宋体" w:hAnsi="宋体" w:cs="宋体" w:eastAsia="宋体" w:hint="default"/>
        </w:rPr>
        <w:t>3)</w:t>
        <w:tab/>
      </w:r>
      <w:r>
        <w:rPr/>
        <w:t>与本公司受同一母公司控制的其他企业；</w:t>
      </w:r>
    </w:p>
    <w:p>
      <w:pPr>
        <w:spacing w:line="240" w:lineRule="auto" w:before="12"/>
        <w:rPr>
          <w:rFonts w:ascii="宋体" w:hAnsi="宋体" w:cs="宋体" w:eastAsia="宋体" w:hint="default"/>
          <w:sz w:val="17"/>
          <w:szCs w:val="17"/>
        </w:rPr>
      </w:pPr>
    </w:p>
    <w:p>
      <w:pPr>
        <w:pStyle w:val="BodyText"/>
        <w:tabs>
          <w:tab w:pos="557" w:val="left" w:leader="none"/>
        </w:tabs>
        <w:spacing w:line="240" w:lineRule="auto"/>
        <w:ind w:right="183"/>
        <w:jc w:val="left"/>
      </w:pPr>
      <w:r>
        <w:rPr>
          <w:rFonts w:ascii="宋体" w:hAnsi="宋体" w:cs="宋体" w:eastAsia="宋体" w:hint="default"/>
        </w:rPr>
        <w:t>4)</w:t>
        <w:tab/>
      </w:r>
      <w:r>
        <w:rPr/>
        <w:t>对本公司实施共同控制的投资方；</w:t>
      </w:r>
    </w:p>
    <w:p>
      <w:pPr>
        <w:spacing w:line="240" w:lineRule="auto" w:before="9"/>
        <w:rPr>
          <w:rFonts w:ascii="宋体" w:hAnsi="宋体" w:cs="宋体" w:eastAsia="宋体" w:hint="default"/>
          <w:sz w:val="17"/>
          <w:szCs w:val="17"/>
        </w:rPr>
      </w:pPr>
    </w:p>
    <w:p>
      <w:pPr>
        <w:pStyle w:val="BodyText"/>
        <w:tabs>
          <w:tab w:pos="557" w:val="left" w:leader="none"/>
        </w:tabs>
        <w:spacing w:line="240" w:lineRule="auto"/>
        <w:ind w:right="183"/>
        <w:jc w:val="left"/>
      </w:pPr>
      <w:r>
        <w:rPr>
          <w:rFonts w:ascii="宋体" w:hAnsi="宋体" w:cs="宋体" w:eastAsia="宋体" w:hint="default"/>
        </w:rPr>
        <w:t>5)</w:t>
        <w:tab/>
      </w:r>
      <w:r>
        <w:rPr/>
        <w:t>对本公司施加重大影响的投资方；</w:t>
      </w:r>
    </w:p>
    <w:p>
      <w:pPr>
        <w:spacing w:line="240" w:lineRule="auto" w:before="12"/>
        <w:rPr>
          <w:rFonts w:ascii="宋体" w:hAnsi="宋体" w:cs="宋体" w:eastAsia="宋体" w:hint="default"/>
          <w:sz w:val="17"/>
          <w:szCs w:val="17"/>
        </w:rPr>
      </w:pPr>
    </w:p>
    <w:p>
      <w:pPr>
        <w:pStyle w:val="BodyText"/>
        <w:tabs>
          <w:tab w:pos="557" w:val="left" w:leader="none"/>
        </w:tabs>
        <w:spacing w:line="240" w:lineRule="auto"/>
        <w:ind w:right="183"/>
        <w:jc w:val="left"/>
      </w:pPr>
      <w:r>
        <w:rPr>
          <w:rFonts w:ascii="宋体" w:hAnsi="宋体" w:cs="宋体" w:eastAsia="宋体" w:hint="default"/>
        </w:rPr>
        <w:t>6)</w:t>
        <w:tab/>
      </w:r>
      <w:r>
        <w:rPr/>
        <w:t>本公司的合营企业，包括合营企业的子公司；</w:t>
      </w:r>
    </w:p>
    <w:p>
      <w:pPr>
        <w:spacing w:line="240" w:lineRule="auto" w:before="12"/>
        <w:rPr>
          <w:rFonts w:ascii="宋体" w:hAnsi="宋体" w:cs="宋体" w:eastAsia="宋体" w:hint="default"/>
          <w:sz w:val="17"/>
          <w:szCs w:val="17"/>
        </w:rPr>
      </w:pPr>
    </w:p>
    <w:p>
      <w:pPr>
        <w:pStyle w:val="BodyText"/>
        <w:tabs>
          <w:tab w:pos="557" w:val="left" w:leader="none"/>
        </w:tabs>
        <w:spacing w:line="240" w:lineRule="auto"/>
        <w:ind w:right="183"/>
        <w:jc w:val="left"/>
      </w:pPr>
      <w:r>
        <w:rPr>
          <w:rFonts w:ascii="宋体" w:hAnsi="宋体" w:cs="宋体" w:eastAsia="宋体" w:hint="default"/>
        </w:rPr>
        <w:t>7)</w:t>
        <w:tab/>
      </w:r>
      <w:r>
        <w:rPr/>
        <w:t>本公司的联营企业，包括联营企业的子公司；</w:t>
      </w:r>
    </w:p>
    <w:p>
      <w:pPr>
        <w:spacing w:line="240" w:lineRule="auto" w:before="9"/>
        <w:rPr>
          <w:rFonts w:ascii="宋体" w:hAnsi="宋体" w:cs="宋体" w:eastAsia="宋体" w:hint="default"/>
          <w:sz w:val="17"/>
          <w:szCs w:val="17"/>
        </w:rPr>
      </w:pPr>
    </w:p>
    <w:p>
      <w:pPr>
        <w:pStyle w:val="BodyText"/>
        <w:tabs>
          <w:tab w:pos="557" w:val="left" w:leader="none"/>
        </w:tabs>
        <w:spacing w:line="240" w:lineRule="auto"/>
        <w:ind w:right="183"/>
        <w:jc w:val="left"/>
      </w:pPr>
      <w:r>
        <w:rPr>
          <w:rFonts w:ascii="宋体" w:hAnsi="宋体" w:cs="宋体" w:eastAsia="宋体" w:hint="default"/>
        </w:rPr>
        <w:t>8)</w:t>
        <w:tab/>
      </w:r>
      <w:r>
        <w:rPr/>
        <w:t>本公司的主要投资者个人及与其关系密切的家庭成员；</w:t>
      </w:r>
    </w:p>
    <w:p>
      <w:pPr>
        <w:spacing w:line="240" w:lineRule="auto" w:before="12"/>
        <w:rPr>
          <w:rFonts w:ascii="宋体" w:hAnsi="宋体" w:cs="宋体" w:eastAsia="宋体" w:hint="default"/>
          <w:sz w:val="17"/>
          <w:szCs w:val="17"/>
        </w:rPr>
      </w:pPr>
    </w:p>
    <w:p>
      <w:pPr>
        <w:pStyle w:val="BodyText"/>
        <w:tabs>
          <w:tab w:pos="557" w:val="left" w:leader="none"/>
        </w:tabs>
        <w:spacing w:line="240" w:lineRule="auto"/>
        <w:ind w:right="183"/>
        <w:jc w:val="left"/>
      </w:pPr>
      <w:r>
        <w:rPr>
          <w:rFonts w:ascii="宋体" w:hAnsi="宋体" w:cs="宋体" w:eastAsia="宋体" w:hint="default"/>
        </w:rPr>
        <w:t>9)</w:t>
        <w:tab/>
      </w:r>
      <w:r>
        <w:rPr/>
        <w:t>本公司或其母公司的关键管理人员及与其关系密切的家庭成员；</w:t>
      </w:r>
    </w:p>
    <w:p>
      <w:pPr>
        <w:spacing w:line="240" w:lineRule="auto" w:before="12"/>
        <w:rPr>
          <w:rFonts w:ascii="宋体" w:hAnsi="宋体" w:cs="宋体" w:eastAsia="宋体" w:hint="default"/>
          <w:sz w:val="17"/>
          <w:szCs w:val="17"/>
        </w:rPr>
      </w:pPr>
    </w:p>
    <w:p>
      <w:pPr>
        <w:pStyle w:val="BodyText"/>
        <w:spacing w:line="408" w:lineRule="auto"/>
        <w:ind w:left="565" w:right="183" w:hanging="428"/>
        <w:jc w:val="left"/>
      </w:pPr>
      <w:r>
        <w:rPr>
          <w:rFonts w:ascii="宋体" w:hAnsi="宋体" w:cs="宋体" w:eastAsia="宋体" w:hint="default"/>
        </w:rPr>
        <w:t>10)</w:t>
      </w:r>
      <w:r>
        <w:rPr>
          <w:rFonts w:ascii="宋体" w:hAnsi="宋体" w:cs="宋体" w:eastAsia="宋体" w:hint="default"/>
          <w:spacing w:val="47"/>
        </w:rPr>
        <w:t> </w:t>
      </w:r>
      <w:r>
        <w:rPr>
          <w:spacing w:val="-4"/>
        </w:rPr>
        <w:t>本公司的主要投资者个人、关键管理人员或与其关系密切的家庭成员控制、共同控制的</w:t>
      </w:r>
      <w:r>
        <w:rPr>
          <w:spacing w:val="-96"/>
        </w:rPr>
        <w:t> </w:t>
      </w:r>
      <w:r>
        <w:rPr>
          <w:spacing w:val="-96"/>
        </w:rPr>
      </w:r>
      <w:r>
        <w:rPr/>
        <w:t>其他企业。</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Heading3"/>
        <w:tabs>
          <w:tab w:pos="1397" w:val="left" w:leader="none"/>
        </w:tabs>
        <w:spacing w:line="444" w:lineRule="auto"/>
        <w:ind w:left="138" w:right="4294"/>
        <w:jc w:val="left"/>
        <w:rPr>
          <w:b w:val="0"/>
          <w:bCs w:val="0"/>
        </w:rPr>
      </w:pPr>
      <w:r>
        <w:rPr/>
        <w:t>（二十二）</w:t>
        <w:tab/>
      </w:r>
      <w:r>
        <w:rPr>
          <w:spacing w:val="-1"/>
        </w:rPr>
        <w:t>主要会计政策、会计估计的变更</w:t>
      </w:r>
      <w:r>
        <w:rPr>
          <w:spacing w:val="-93"/>
        </w:rPr>
        <w:t> </w:t>
      </w:r>
      <w:r>
        <w:rPr>
          <w:spacing w:val="-93"/>
        </w:rPr>
      </w:r>
      <w:r>
        <w:rPr>
          <w:rFonts w:ascii="宋体" w:hAnsi="宋体" w:cs="宋体" w:eastAsia="宋体" w:hint="default"/>
        </w:rPr>
        <w:t>1</w:t>
      </w:r>
      <w:r>
        <w:rPr/>
        <w:t>、</w:t>
      </w:r>
      <w:r>
        <w:rPr>
          <w:spacing w:val="-1"/>
        </w:rPr>
        <w:t> </w:t>
      </w:r>
      <w:r>
        <w:rPr/>
        <w:t>会计政策变更</w:t>
      </w:r>
      <w:r>
        <w:rPr>
          <w:b w:val="0"/>
          <w:bCs w:val="0"/>
        </w:rPr>
      </w:r>
    </w:p>
    <w:p>
      <w:pPr>
        <w:spacing w:line="444" w:lineRule="auto" w:before="53"/>
        <w:ind w:left="138" w:right="4672" w:firstLine="419"/>
        <w:jc w:val="left"/>
        <w:rPr>
          <w:rFonts w:ascii="宋体" w:hAnsi="宋体" w:cs="宋体" w:eastAsia="宋体" w:hint="default"/>
          <w:sz w:val="21"/>
          <w:szCs w:val="21"/>
        </w:rPr>
      </w:pPr>
      <w:r>
        <w:rPr>
          <w:rFonts w:ascii="宋体" w:hAnsi="宋体" w:cs="宋体" w:eastAsia="宋体" w:hint="default"/>
          <w:spacing w:val="-2"/>
          <w:sz w:val="21"/>
          <w:szCs w:val="21"/>
        </w:rPr>
        <w:t>本年度主要会计政策未发生变更。</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1"/>
          <w:sz w:val="21"/>
          <w:szCs w:val="21"/>
        </w:rPr>
        <w:t> </w:t>
      </w:r>
      <w:r>
        <w:rPr>
          <w:rFonts w:ascii="宋体" w:hAnsi="宋体" w:cs="宋体" w:eastAsia="宋体" w:hint="default"/>
          <w:b/>
          <w:bCs/>
          <w:sz w:val="21"/>
          <w:szCs w:val="21"/>
        </w:rPr>
        <w:t>会计估计变更</w:t>
      </w:r>
      <w:r>
        <w:rPr>
          <w:rFonts w:ascii="宋体" w:hAnsi="宋体" w:cs="宋体" w:eastAsia="宋体" w:hint="default"/>
          <w:sz w:val="21"/>
          <w:szCs w:val="21"/>
        </w:rPr>
      </w:r>
    </w:p>
    <w:p>
      <w:pPr>
        <w:pStyle w:val="BodyText"/>
        <w:spacing w:line="240" w:lineRule="auto" w:before="55"/>
        <w:ind w:left="558" w:right="183"/>
        <w:jc w:val="left"/>
      </w:pPr>
      <w:r>
        <w:rPr/>
        <w:t>本年度主要会计估计未发生变更。</w:t>
      </w:r>
    </w:p>
    <w:p>
      <w:pPr>
        <w:spacing w:after="0" w:line="240" w:lineRule="auto"/>
        <w:jc w:val="left"/>
        <w:sectPr>
          <w:pgSz w:w="11910" w:h="16840"/>
          <w:pgMar w:header="893" w:footer="1040" w:top="1520" w:bottom="1220" w:left="1660" w:right="160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pStyle w:val="Heading3"/>
        <w:tabs>
          <w:tab w:pos="1397" w:val="left" w:leader="none"/>
        </w:tabs>
        <w:spacing w:line="444" w:lineRule="auto" w:before="36"/>
        <w:ind w:left="138" w:right="5476"/>
        <w:jc w:val="left"/>
        <w:rPr>
          <w:b w:val="0"/>
          <w:bCs w:val="0"/>
        </w:rPr>
      </w:pPr>
      <w:r>
        <w:rPr/>
        <w:t>（二十三）</w:t>
        <w:tab/>
        <w:t>前期会计差错更正</w:t>
      </w:r>
      <w:r>
        <w:rPr>
          <w:spacing w:val="-103"/>
        </w:rPr>
        <w:t> </w:t>
      </w:r>
      <w:r>
        <w:rPr>
          <w:spacing w:val="-103"/>
        </w:rPr>
      </w:r>
      <w:r>
        <w:rPr>
          <w:rFonts w:ascii="宋体" w:hAnsi="宋体" w:cs="宋体" w:eastAsia="宋体" w:hint="default"/>
        </w:rPr>
        <w:t>1</w:t>
      </w:r>
      <w:r>
        <w:rPr/>
        <w:t>、</w:t>
      </w:r>
      <w:r>
        <w:rPr>
          <w:spacing w:val="-1"/>
        </w:rPr>
        <w:t> </w:t>
      </w:r>
      <w:r>
        <w:rPr/>
        <w:t>追溯重述法</w:t>
      </w:r>
      <w:r>
        <w:rPr>
          <w:b w:val="0"/>
          <w:bCs w:val="0"/>
        </w:rPr>
      </w:r>
    </w:p>
    <w:p>
      <w:pPr>
        <w:spacing w:line="441" w:lineRule="auto" w:before="55"/>
        <w:ind w:left="138" w:right="2512" w:firstLine="419"/>
        <w:jc w:val="left"/>
        <w:rPr>
          <w:rFonts w:ascii="宋体" w:hAnsi="宋体" w:cs="宋体" w:eastAsia="宋体" w:hint="default"/>
          <w:sz w:val="21"/>
          <w:szCs w:val="21"/>
        </w:rPr>
      </w:pPr>
      <w:r>
        <w:rPr>
          <w:rFonts w:ascii="宋体" w:hAnsi="宋体" w:cs="宋体" w:eastAsia="宋体" w:hint="default"/>
          <w:spacing w:val="-2"/>
          <w:sz w:val="21"/>
          <w:szCs w:val="21"/>
        </w:rPr>
        <w:t>本年度未发生采用追溯重述法的前期会计差错更正事项。</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1"/>
          <w:sz w:val="21"/>
          <w:szCs w:val="21"/>
        </w:rPr>
        <w:t> </w:t>
      </w:r>
      <w:r>
        <w:rPr>
          <w:rFonts w:ascii="宋体" w:hAnsi="宋体" w:cs="宋体" w:eastAsia="宋体" w:hint="default"/>
          <w:b/>
          <w:bCs/>
          <w:sz w:val="21"/>
          <w:szCs w:val="21"/>
        </w:rPr>
        <w:t>未来适用法</w:t>
      </w:r>
      <w:r>
        <w:rPr>
          <w:rFonts w:ascii="宋体" w:hAnsi="宋体" w:cs="宋体" w:eastAsia="宋体" w:hint="default"/>
          <w:sz w:val="21"/>
          <w:szCs w:val="21"/>
        </w:rPr>
      </w:r>
    </w:p>
    <w:p>
      <w:pPr>
        <w:pStyle w:val="BodyText"/>
        <w:spacing w:line="240" w:lineRule="auto" w:before="57"/>
        <w:ind w:left="558" w:right="0"/>
        <w:jc w:val="left"/>
      </w:pPr>
      <w:r>
        <w:rPr/>
        <w:t>本年度未发生采用未来适用法的前期会计差错更正事项。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Heading3"/>
        <w:spacing w:line="240" w:lineRule="auto"/>
        <w:ind w:left="138" w:right="0"/>
        <w:jc w:val="left"/>
        <w:rPr>
          <w:b w:val="0"/>
          <w:bCs w:val="0"/>
        </w:rPr>
      </w:pPr>
      <w:r>
        <w:rPr/>
        <w:t>三、</w:t>
      </w:r>
      <w:r>
        <w:rPr>
          <w:spacing w:val="-2"/>
        </w:rPr>
        <w:t> </w:t>
      </w:r>
      <w:r>
        <w:rPr/>
        <w:t>税项</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7"/>
          <w:szCs w:val="17"/>
        </w:rPr>
      </w:pPr>
    </w:p>
    <w:p>
      <w:pPr>
        <w:pStyle w:val="Heading3"/>
        <w:spacing w:line="240" w:lineRule="auto"/>
        <w:ind w:left="138" w:right="0"/>
        <w:jc w:val="left"/>
        <w:rPr>
          <w:b w:val="0"/>
          <w:bCs w:val="0"/>
        </w:rPr>
      </w:pPr>
      <w:r>
        <w:rPr/>
        <w:pict>
          <v:shape style="position:absolute;margin-left:190.699997pt;margin-top:23.543642pt;width:.48001pt;height:.12pt;mso-position-horizontal-relative:page;mso-position-vertical-relative:paragraph;z-index:-1345912" type="#_x0000_t75" stroked="false">
            <v:imagedata r:id="rId46" o:title=""/>
          </v:shape>
        </w:pict>
      </w:r>
      <w:r>
        <w:rPr/>
        <w:pict>
          <v:shape style="position:absolute;margin-left:361.149994pt;margin-top:23.543642pt;width:.47998pt;height:.12pt;mso-position-horizontal-relative:page;mso-position-vertical-relative:paragraph;z-index:-1345888" type="#_x0000_t75" stroked="false">
            <v:imagedata r:id="rId46" o:title=""/>
          </v:shape>
        </w:pict>
      </w:r>
      <w:r>
        <w:rPr/>
        <w:pict>
          <v:group style="position:absolute;margin-left:106.580002pt;margin-top:43.223633pt;width:382.3pt;height:.5pt;mso-position-horizontal-relative:page;mso-position-vertical-relative:paragraph;z-index:-1345864" coordorigin="2132,864" coordsize="7646,10">
            <v:shape style="position:absolute;left:2132;top:864;width:5091;height:10" type="#_x0000_t75" stroked="false">
              <v:imagedata r:id="rId47" o:title=""/>
            </v:shape>
            <v:shape style="position:absolute;left:7218;top:864;width:2559;height:10" type="#_x0000_t75" stroked="false">
              <v:imagedata r:id="rId48" o:title=""/>
            </v:shape>
            <w10:wrap type="none"/>
          </v:group>
        </w:pict>
      </w:r>
      <w:r>
        <w:rPr/>
        <w:t>（一）</w:t>
      </w:r>
      <w:r>
        <w:rPr>
          <w:spacing w:val="-16"/>
        </w:rPr>
        <w:t> </w:t>
      </w:r>
      <w:r>
        <w:rPr/>
        <w:t>公司主要税种和税率</w:t>
      </w:r>
      <w:r>
        <w:rPr>
          <w:b w:val="0"/>
          <w:bCs w:val="0"/>
        </w:rPr>
      </w:r>
    </w:p>
    <w:p>
      <w:pPr>
        <w:spacing w:line="240" w:lineRule="auto" w:before="10"/>
        <w:rPr>
          <w:rFonts w:ascii="宋体" w:hAnsi="宋体" w:cs="宋体" w:eastAsia="宋体" w:hint="default"/>
          <w:b/>
          <w:bCs/>
          <w:sz w:val="12"/>
          <w:szCs w:val="12"/>
        </w:rPr>
      </w:pPr>
    </w:p>
    <w:tbl>
      <w:tblPr>
        <w:tblW w:w="0" w:type="auto"/>
        <w:jc w:val="left"/>
        <w:tblInd w:w="457" w:type="dxa"/>
        <w:tblLayout w:type="fixed"/>
        <w:tblCellMar>
          <w:top w:w="0" w:type="dxa"/>
          <w:left w:w="0" w:type="dxa"/>
          <w:bottom w:w="0" w:type="dxa"/>
          <w:right w:w="0" w:type="dxa"/>
        </w:tblCellMar>
        <w:tblLook w:val="01E0"/>
      </w:tblPr>
      <w:tblGrid>
        <w:gridCol w:w="1702"/>
        <w:gridCol w:w="3409"/>
        <w:gridCol w:w="2549"/>
      </w:tblGrid>
      <w:tr>
        <w:trPr>
          <w:trHeight w:val="415" w:hRule="exact"/>
        </w:trPr>
        <w:tc>
          <w:tcPr>
            <w:tcW w:w="1702"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税</w:t>
              <w:tab/>
              <w:t>种</w:t>
            </w:r>
          </w:p>
        </w:tc>
        <w:tc>
          <w:tcPr>
            <w:tcW w:w="34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0" w:right="0"/>
              <w:jc w:val="left"/>
              <w:rPr>
                <w:rFonts w:ascii="宋体" w:hAnsi="宋体" w:cs="宋体" w:eastAsia="宋体" w:hint="default"/>
                <w:sz w:val="21"/>
                <w:szCs w:val="21"/>
              </w:rPr>
            </w:pPr>
            <w:r>
              <w:rPr>
                <w:rFonts w:ascii="宋体" w:hAnsi="宋体" w:cs="宋体" w:eastAsia="宋体" w:hint="default"/>
                <w:sz w:val="21"/>
                <w:szCs w:val="21"/>
              </w:rPr>
              <w:t>计税依据</w:t>
            </w:r>
          </w:p>
        </w:tc>
        <w:tc>
          <w:tcPr>
            <w:tcW w:w="2549"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0" w:right="0"/>
              <w:jc w:val="left"/>
              <w:rPr>
                <w:rFonts w:ascii="宋体" w:hAnsi="宋体" w:cs="宋体" w:eastAsia="宋体" w:hint="default"/>
                <w:sz w:val="21"/>
                <w:szCs w:val="21"/>
              </w:rPr>
            </w:pPr>
            <w:r>
              <w:rPr>
                <w:rFonts w:ascii="宋体" w:hAnsi="宋体" w:cs="宋体" w:eastAsia="宋体" w:hint="default"/>
                <w:sz w:val="21"/>
                <w:szCs w:val="21"/>
              </w:rPr>
              <w:t>税率</w:t>
            </w:r>
          </w:p>
        </w:tc>
      </w:tr>
      <w:tr>
        <w:trPr>
          <w:trHeight w:val="402" w:hRule="exact"/>
        </w:trPr>
        <w:tc>
          <w:tcPr>
            <w:tcW w:w="170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409"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0" w:right="0"/>
              <w:jc w:val="left"/>
              <w:rPr>
                <w:rFonts w:ascii="宋体" w:hAnsi="宋体" w:cs="宋体" w:eastAsia="宋体" w:hint="default"/>
                <w:sz w:val="21"/>
                <w:szCs w:val="21"/>
              </w:rPr>
            </w:pPr>
            <w:r>
              <w:rPr>
                <w:rFonts w:ascii="宋体" w:hAnsi="宋体" w:cs="宋体" w:eastAsia="宋体" w:hint="default"/>
                <w:sz w:val="21"/>
                <w:szCs w:val="21"/>
              </w:rPr>
              <w:t>数据中心</w:t>
            </w:r>
            <w:r>
              <w:rPr>
                <w:rFonts w:ascii="宋体" w:hAnsi="宋体" w:cs="宋体" w:eastAsia="宋体" w:hint="default"/>
                <w:spacing w:val="-54"/>
                <w:sz w:val="21"/>
                <w:szCs w:val="21"/>
              </w:rPr>
              <w:t> </w:t>
            </w:r>
            <w:r>
              <w:rPr>
                <w:rFonts w:ascii="宋体" w:hAnsi="宋体" w:cs="宋体" w:eastAsia="宋体" w:hint="default"/>
                <w:sz w:val="21"/>
                <w:szCs w:val="21"/>
              </w:rPr>
              <w:t>IT</w:t>
            </w:r>
            <w:r>
              <w:rPr>
                <w:rFonts w:ascii="宋体" w:hAnsi="宋体" w:cs="宋体" w:eastAsia="宋体" w:hint="default"/>
                <w:spacing w:val="-55"/>
                <w:sz w:val="21"/>
                <w:szCs w:val="21"/>
              </w:rPr>
              <w:t> </w:t>
            </w:r>
            <w:r>
              <w:rPr>
                <w:rFonts w:ascii="宋体" w:hAnsi="宋体" w:cs="宋体" w:eastAsia="宋体" w:hint="default"/>
                <w:sz w:val="21"/>
                <w:szCs w:val="21"/>
              </w:rPr>
              <w:t>基础设施服务等</w:t>
            </w:r>
          </w:p>
        </w:tc>
        <w:tc>
          <w:tcPr>
            <w:tcW w:w="2549"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0" w:right="0"/>
              <w:jc w:val="left"/>
              <w:rPr>
                <w:rFonts w:ascii="宋体" w:hAnsi="宋体" w:cs="宋体" w:eastAsia="宋体" w:hint="default"/>
                <w:sz w:val="21"/>
                <w:szCs w:val="21"/>
              </w:rPr>
            </w:pPr>
            <w:r>
              <w:rPr>
                <w:rFonts w:ascii="宋体"/>
                <w:sz w:val="21"/>
              </w:rPr>
              <w:t>5%</w:t>
            </w:r>
          </w:p>
        </w:tc>
      </w:tr>
      <w:tr>
        <w:trPr>
          <w:trHeight w:val="402" w:hRule="exact"/>
        </w:trPr>
        <w:tc>
          <w:tcPr>
            <w:tcW w:w="170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409"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0" w:right="0"/>
              <w:jc w:val="left"/>
              <w:rPr>
                <w:rFonts w:ascii="宋体" w:hAnsi="宋体" w:cs="宋体" w:eastAsia="宋体" w:hint="default"/>
                <w:sz w:val="21"/>
                <w:szCs w:val="21"/>
              </w:rPr>
            </w:pPr>
            <w:r>
              <w:rPr>
                <w:rFonts w:ascii="宋体" w:hAnsi="宋体" w:cs="宋体" w:eastAsia="宋体" w:hint="default"/>
                <w:sz w:val="21"/>
                <w:szCs w:val="21"/>
              </w:rPr>
              <w:t>软硬件销售及配套安装服务等</w:t>
            </w:r>
          </w:p>
        </w:tc>
        <w:tc>
          <w:tcPr>
            <w:tcW w:w="2549"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0" w:right="0"/>
              <w:jc w:val="left"/>
              <w:rPr>
                <w:rFonts w:ascii="宋体" w:hAnsi="宋体" w:cs="宋体" w:eastAsia="宋体" w:hint="default"/>
                <w:sz w:val="21"/>
                <w:szCs w:val="21"/>
              </w:rPr>
            </w:pPr>
            <w:r>
              <w:rPr>
                <w:rFonts w:ascii="宋体"/>
                <w:sz w:val="21"/>
              </w:rPr>
              <w:t>17%</w:t>
            </w:r>
          </w:p>
        </w:tc>
      </w:tr>
      <w:tr>
        <w:trPr>
          <w:trHeight w:val="411" w:hRule="exact"/>
        </w:trPr>
        <w:tc>
          <w:tcPr>
            <w:tcW w:w="1702"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4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0"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2549"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0" w:right="0"/>
              <w:jc w:val="left"/>
              <w:rPr>
                <w:rFonts w:ascii="宋体" w:hAnsi="宋体" w:cs="宋体" w:eastAsia="宋体" w:hint="default"/>
                <w:sz w:val="21"/>
                <w:szCs w:val="21"/>
              </w:rPr>
            </w:pPr>
            <w:r>
              <w:rPr>
                <w:rFonts w:ascii="宋体" w:hAnsi="宋体" w:cs="宋体" w:eastAsia="宋体" w:hint="default"/>
                <w:sz w:val="21"/>
                <w:szCs w:val="21"/>
              </w:rPr>
              <w:t>12.5</w:t>
            </w:r>
            <w:r>
              <w:rPr>
                <w:rFonts w:ascii="宋体" w:hAnsi="宋体" w:cs="宋体" w:eastAsia="宋体" w:hint="default"/>
                <w:sz w:val="21"/>
                <w:szCs w:val="21"/>
              </w:rPr>
              <w:t>％、</w:t>
            </w:r>
            <w:r>
              <w:rPr>
                <w:rFonts w:ascii="宋体" w:hAnsi="宋体" w:cs="宋体" w:eastAsia="宋体" w:hint="default"/>
                <w:sz w:val="21"/>
                <w:szCs w:val="21"/>
              </w:rPr>
              <w:t>15</w:t>
            </w:r>
            <w:r>
              <w:rPr>
                <w:rFonts w:ascii="宋体" w:hAnsi="宋体" w:cs="宋体" w:eastAsia="宋体" w:hint="default"/>
                <w:sz w:val="21"/>
                <w:szCs w:val="21"/>
              </w:rPr>
              <w:t>％、</w:t>
            </w:r>
            <w:r>
              <w:rPr>
                <w:rFonts w:ascii="宋体" w:hAnsi="宋体" w:cs="宋体" w:eastAsia="宋体" w:hint="default"/>
                <w:sz w:val="21"/>
                <w:szCs w:val="21"/>
              </w:rPr>
              <w:t>25</w:t>
            </w:r>
            <w:r>
              <w:rPr>
                <w:rFonts w:ascii="宋体" w:hAnsi="宋体" w:cs="宋体" w:eastAsia="宋体" w:hint="default"/>
                <w:sz w:val="21"/>
                <w:szCs w:val="21"/>
              </w:rPr>
              <w:t>％</w:t>
            </w:r>
          </w:p>
        </w:tc>
      </w:tr>
    </w:tbl>
    <w:p>
      <w:pPr>
        <w:pStyle w:val="BodyText"/>
        <w:spacing w:line="408" w:lineRule="auto" w:before="105"/>
        <w:ind w:right="0" w:firstLine="419"/>
        <w:jc w:val="left"/>
      </w:pPr>
      <w:r>
        <w:rPr/>
        <w:pict>
          <v:group style="position:absolute;margin-left:106.580002pt;margin-top:-41.646336pt;width:382.3pt;height:.5pt;mso-position-horizontal-relative:page;mso-position-vertical-relative:paragraph;z-index:-1345840" coordorigin="2132,-833" coordsize="7646,10">
            <v:shape style="position:absolute;left:2132;top:-833;width:5091;height:10" type="#_x0000_t75" stroked="false">
              <v:imagedata r:id="rId47" o:title=""/>
            </v:shape>
            <v:shape style="position:absolute;left:7218;top:-833;width:2559;height:10" type="#_x0000_t75" stroked="false">
              <v:imagedata r:id="rId48" o:title=""/>
            </v:shape>
            <w10:wrap type="none"/>
          </v:group>
        </w:pict>
      </w:r>
      <w:r>
        <w:rPr/>
        <w:pict>
          <v:group style="position:absolute;margin-left:106.580002pt;margin-top:-21.606337pt;width:382.3pt;height:.5pt;mso-position-horizontal-relative:page;mso-position-vertical-relative:paragraph;z-index:-1345816" coordorigin="2132,-432" coordsize="7646,10">
            <v:shape style="position:absolute;left:2132;top:-432;width:5091;height:10" type="#_x0000_t75" stroked="false">
              <v:imagedata r:id="rId47" o:title=""/>
            </v:shape>
            <v:shape style="position:absolute;left:7218;top:-432;width:2559;height:10" type="#_x0000_t75" stroked="false">
              <v:imagedata r:id="rId48" o:title=""/>
            </v:shape>
            <w10:wrap type="none"/>
          </v:group>
        </w:pict>
      </w:r>
      <w:r>
        <w:rPr>
          <w:spacing w:val="-4"/>
        </w:rPr>
        <w:t>本年度，公司子公司极品数据系统公司注册于美国华盛顿州，缴纳的销售税是根据年度</w:t>
      </w:r>
      <w:r>
        <w:rPr>
          <w:w w:val="100"/>
        </w:rPr>
        <w:t> </w:t>
      </w:r>
      <w:r>
        <w:rPr>
          <w:spacing w:val="-2"/>
        </w:rPr>
        <w:t>销售总额扣除海外及外州出口交易的销售额后乘以</w:t>
      </w:r>
      <w:r>
        <w:rPr/>
        <w:t> </w:t>
      </w:r>
      <w:r>
        <w:rPr>
          <w:rFonts w:ascii="宋体" w:hAnsi="宋体" w:cs="宋体" w:eastAsia="宋体" w:hint="default"/>
          <w:spacing w:val="-1"/>
        </w:rPr>
        <w:t>0.484%</w:t>
      </w:r>
      <w:r>
        <w:rPr>
          <w:spacing w:val="-1"/>
        </w:rPr>
        <w:t>销售税率计算征收。</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Heading3"/>
        <w:spacing w:line="240" w:lineRule="auto"/>
        <w:ind w:left="138" w:right="0"/>
        <w:jc w:val="left"/>
        <w:rPr>
          <w:b w:val="0"/>
          <w:bCs w:val="0"/>
        </w:rPr>
      </w:pPr>
      <w:r>
        <w:rPr/>
        <w:t>（二）</w:t>
      </w:r>
      <w:r>
        <w:rPr>
          <w:spacing w:val="-17"/>
        </w:rPr>
        <w:t> </w:t>
      </w:r>
      <w:r>
        <w:rPr/>
        <w:t>税收优惠及批文</w:t>
      </w:r>
      <w:r>
        <w:rPr>
          <w:b w:val="0"/>
          <w:bCs w:val="0"/>
        </w:rPr>
      </w:r>
    </w:p>
    <w:p>
      <w:pPr>
        <w:spacing w:line="240" w:lineRule="auto" w:before="12"/>
        <w:rPr>
          <w:rFonts w:ascii="宋体" w:hAnsi="宋体" w:cs="宋体" w:eastAsia="宋体" w:hint="default"/>
          <w:b/>
          <w:bCs/>
          <w:sz w:val="17"/>
          <w:szCs w:val="17"/>
        </w:rPr>
      </w:pPr>
    </w:p>
    <w:p>
      <w:pPr>
        <w:pStyle w:val="BodyText"/>
        <w:spacing w:line="240" w:lineRule="auto"/>
        <w:ind w:right="0"/>
        <w:jc w:val="left"/>
        <w:rPr>
          <w:rFonts w:ascii="宋体" w:hAnsi="宋体" w:cs="宋体" w:eastAsia="宋体" w:hint="default"/>
        </w:rPr>
      </w:pPr>
      <w:r>
        <w:rPr>
          <w:rFonts w:ascii="宋体" w:hAnsi="宋体" w:cs="宋体" w:eastAsia="宋体" w:hint="default"/>
          <w:spacing w:val="-9"/>
        </w:rPr>
        <w:t>1</w:t>
      </w:r>
      <w:r>
        <w:rPr>
          <w:spacing w:val="-9"/>
        </w:rPr>
        <w:t>、公司于</w:t>
      </w:r>
      <w:r>
        <w:rPr>
          <w:spacing w:val="-39"/>
        </w:rPr>
        <w:t> </w:t>
      </w:r>
      <w:r>
        <w:rPr>
          <w:rFonts w:ascii="宋体" w:hAnsi="宋体" w:cs="宋体" w:eastAsia="宋体" w:hint="default"/>
        </w:rPr>
        <w:t>2008</w:t>
      </w:r>
      <w:r>
        <w:rPr>
          <w:rFonts w:ascii="宋体" w:hAnsi="宋体" w:cs="宋体" w:eastAsia="宋体" w:hint="default"/>
          <w:spacing w:val="-36"/>
        </w:rPr>
        <w:t> </w:t>
      </w:r>
      <w:r>
        <w:rPr>
          <w:spacing w:val="-6"/>
        </w:rPr>
        <w:t>年认定为高新技术企业，有效期为三年。</w:t>
      </w:r>
      <w:r>
        <w:rPr>
          <w:rFonts w:ascii="宋体" w:hAnsi="宋体" w:cs="宋体" w:eastAsia="宋体" w:hint="default"/>
          <w:spacing w:val="-6"/>
        </w:rPr>
        <w:t>2011</w:t>
      </w:r>
      <w:r>
        <w:rPr>
          <w:rFonts w:ascii="宋体" w:hAnsi="宋体" w:cs="宋体" w:eastAsia="宋体" w:hint="default"/>
          <w:spacing w:val="-36"/>
        </w:rPr>
        <w:t> </w:t>
      </w:r>
      <w:r>
        <w:rPr>
          <w:spacing w:val="-9"/>
        </w:rPr>
        <w:t>年，经公司继续申请，于</w:t>
      </w:r>
      <w:r>
        <w:rPr>
          <w:spacing w:val="-35"/>
        </w:rPr>
        <w:t> </w:t>
      </w:r>
      <w:r>
        <w:rPr>
          <w:rFonts w:ascii="宋体" w:hAnsi="宋体" w:cs="宋体" w:eastAsia="宋体" w:hint="default"/>
        </w:rPr>
        <w:t>2011</w:t>
      </w:r>
    </w:p>
    <w:p>
      <w:pPr>
        <w:spacing w:line="240" w:lineRule="auto" w:before="10"/>
        <w:rPr>
          <w:rFonts w:ascii="宋体" w:hAnsi="宋体" w:cs="宋体" w:eastAsia="宋体" w:hint="default"/>
          <w:sz w:val="14"/>
          <w:szCs w:val="14"/>
        </w:rPr>
      </w:pPr>
    </w:p>
    <w:p>
      <w:pPr>
        <w:pStyle w:val="BodyText"/>
        <w:spacing w:line="240" w:lineRule="auto"/>
        <w:ind w:right="0"/>
        <w:jc w:val="left"/>
      </w:pPr>
      <w:r>
        <w:rPr/>
        <w:t>年</w:t>
      </w:r>
      <w:r>
        <w:rPr>
          <w:spacing w:val="-34"/>
        </w:rPr>
        <w:t> </w:t>
      </w:r>
      <w:r>
        <w:rPr>
          <w:rFonts w:ascii="宋体" w:hAnsi="宋体" w:cs="宋体" w:eastAsia="宋体" w:hint="default"/>
        </w:rPr>
        <w:t>10</w:t>
      </w:r>
      <w:r>
        <w:rPr>
          <w:rFonts w:ascii="宋体" w:hAnsi="宋体" w:cs="宋体" w:eastAsia="宋体" w:hint="default"/>
          <w:spacing w:val="-37"/>
        </w:rPr>
        <w:t> </w:t>
      </w:r>
      <w:r>
        <w:rPr/>
        <w:t>月</w:t>
      </w:r>
      <w:r>
        <w:rPr>
          <w:spacing w:val="-34"/>
        </w:rPr>
        <w:t> </w:t>
      </w:r>
      <w:r>
        <w:rPr>
          <w:rFonts w:ascii="宋体" w:hAnsi="宋体" w:cs="宋体" w:eastAsia="宋体" w:hint="default"/>
        </w:rPr>
        <w:t>20</w:t>
      </w:r>
      <w:r>
        <w:rPr>
          <w:rFonts w:ascii="宋体" w:hAnsi="宋体" w:cs="宋体" w:eastAsia="宋体" w:hint="default"/>
          <w:spacing w:val="-37"/>
        </w:rPr>
        <w:t> </w:t>
      </w:r>
      <w:r>
        <w:rPr>
          <w:spacing w:val="-5"/>
        </w:rPr>
        <w:t>日，取得上海市科学技术委员会、上海市财政局、上海市国家税务局、上海市地</w:t>
      </w:r>
    </w:p>
    <w:p>
      <w:pPr>
        <w:spacing w:line="240" w:lineRule="auto" w:before="10"/>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w w:val="100"/>
        </w:rPr>
        <w:t>方税务局</w:t>
      </w:r>
      <w:r>
        <w:rPr>
          <w:spacing w:val="-3"/>
          <w:w w:val="100"/>
        </w:rPr>
        <w:t>联</w:t>
      </w:r>
      <w:r>
        <w:rPr>
          <w:w w:val="100"/>
        </w:rPr>
        <w:t>合颁发</w:t>
      </w:r>
      <w:r>
        <w:rPr>
          <w:spacing w:val="-3"/>
          <w:w w:val="100"/>
        </w:rPr>
        <w:t>的</w:t>
      </w:r>
      <w:r>
        <w:rPr>
          <w:w w:val="100"/>
        </w:rPr>
        <w:t>《</w:t>
      </w:r>
      <w:r>
        <w:rPr>
          <w:spacing w:val="-3"/>
          <w:w w:val="100"/>
        </w:rPr>
        <w:t>高</w:t>
      </w:r>
      <w:r>
        <w:rPr>
          <w:w w:val="100"/>
        </w:rPr>
        <w:t>新技术企</w:t>
      </w:r>
      <w:r>
        <w:rPr>
          <w:spacing w:val="-3"/>
          <w:w w:val="100"/>
        </w:rPr>
        <w:t>业</w:t>
      </w:r>
      <w:r>
        <w:rPr>
          <w:w w:val="100"/>
        </w:rPr>
        <w:t>证书</w:t>
      </w:r>
      <w:r>
        <w:rPr>
          <w:spacing w:val="-106"/>
          <w:w w:val="100"/>
        </w:rPr>
        <w:t>》</w:t>
      </w:r>
      <w:r>
        <w:rPr>
          <w:w w:val="100"/>
        </w:rPr>
        <w:t>（</w:t>
      </w:r>
      <w:r>
        <w:rPr>
          <w:spacing w:val="-3"/>
          <w:w w:val="100"/>
        </w:rPr>
        <w:t>证</w:t>
      </w:r>
      <w:r>
        <w:rPr>
          <w:w w:val="100"/>
        </w:rPr>
        <w:t>书</w:t>
      </w:r>
      <w:r>
        <w:rPr>
          <w:spacing w:val="-3"/>
          <w:w w:val="100"/>
        </w:rPr>
        <w:t>编</w:t>
      </w:r>
      <w:r>
        <w:rPr>
          <w:w w:val="100"/>
        </w:rPr>
        <w:t>号：</w:t>
      </w:r>
      <w:r>
        <w:rPr>
          <w:rFonts w:ascii="宋体" w:hAnsi="宋体" w:cs="宋体" w:eastAsia="宋体" w:hint="default"/>
          <w:w w:val="100"/>
        </w:rPr>
        <w:t>GF</w:t>
      </w:r>
      <w:r>
        <w:rPr>
          <w:rFonts w:ascii="宋体" w:hAnsi="宋体" w:cs="宋体" w:eastAsia="宋体" w:hint="default"/>
          <w:spacing w:val="-3"/>
          <w:w w:val="100"/>
        </w:rPr>
        <w:t>2</w:t>
      </w:r>
      <w:r>
        <w:rPr>
          <w:rFonts w:ascii="宋体" w:hAnsi="宋体" w:cs="宋体" w:eastAsia="宋体" w:hint="default"/>
          <w:w w:val="100"/>
        </w:rPr>
        <w:t>011</w:t>
      </w:r>
      <w:r>
        <w:rPr>
          <w:rFonts w:ascii="宋体" w:hAnsi="宋体" w:cs="宋体" w:eastAsia="宋体" w:hint="default"/>
          <w:spacing w:val="-3"/>
          <w:w w:val="100"/>
        </w:rPr>
        <w:t>3</w:t>
      </w:r>
      <w:r>
        <w:rPr>
          <w:rFonts w:ascii="宋体" w:hAnsi="宋体" w:cs="宋体" w:eastAsia="宋体" w:hint="default"/>
          <w:w w:val="100"/>
        </w:rPr>
        <w:t>100</w:t>
      </w:r>
      <w:r>
        <w:rPr>
          <w:rFonts w:ascii="宋体" w:hAnsi="宋体" w:cs="宋体" w:eastAsia="宋体" w:hint="default"/>
          <w:spacing w:val="-3"/>
          <w:w w:val="100"/>
        </w:rPr>
        <w:t>1</w:t>
      </w:r>
      <w:r>
        <w:rPr>
          <w:rFonts w:ascii="宋体" w:hAnsi="宋体" w:cs="宋体" w:eastAsia="宋体" w:hint="default"/>
          <w:w w:val="100"/>
        </w:rPr>
        <w:t>37</w:t>
      </w:r>
      <w:r>
        <w:rPr>
          <w:rFonts w:ascii="宋体" w:hAnsi="宋体" w:cs="宋体" w:eastAsia="宋体" w:hint="default"/>
          <w:spacing w:val="-1"/>
          <w:w w:val="100"/>
        </w:rPr>
        <w:t>1</w:t>
      </w:r>
      <w:r>
        <w:rPr>
          <w:spacing w:val="-106"/>
          <w:w w:val="100"/>
        </w:rPr>
        <w:t>）</w:t>
      </w:r>
      <w:r>
        <w:rPr>
          <w:w w:val="100"/>
        </w:rPr>
        <w:t>，</w:t>
      </w:r>
      <w:r>
        <w:rPr>
          <w:spacing w:val="-3"/>
          <w:w w:val="100"/>
        </w:rPr>
        <w:t>有</w:t>
      </w:r>
      <w:r>
        <w:rPr>
          <w:w w:val="100"/>
        </w:rPr>
        <w:t>效期为</w:t>
      </w:r>
      <w:r>
        <w:rPr>
          <w:spacing w:val="1"/>
        </w:rPr>
        <w:t> </w:t>
      </w:r>
      <w:r>
        <w:rPr>
          <w:rFonts w:ascii="宋体" w:hAnsi="宋体" w:cs="宋体" w:eastAsia="宋体" w:hint="default"/>
          <w:spacing w:val="-3"/>
          <w:w w:val="100"/>
        </w:rPr>
        <w:t>2</w:t>
      </w:r>
      <w:r>
        <w:rPr>
          <w:rFonts w:ascii="宋体" w:hAnsi="宋体" w:cs="宋体" w:eastAsia="宋体" w:hint="default"/>
          <w:w w:val="100"/>
        </w:rPr>
        <w:t>011</w:t>
      </w:r>
    </w:p>
    <w:p>
      <w:pPr>
        <w:spacing w:line="240" w:lineRule="auto" w:before="10"/>
        <w:rPr>
          <w:rFonts w:ascii="宋体" w:hAnsi="宋体" w:cs="宋体" w:eastAsia="宋体" w:hint="default"/>
          <w:sz w:val="14"/>
          <w:szCs w:val="14"/>
        </w:rPr>
      </w:pPr>
    </w:p>
    <w:p>
      <w:pPr>
        <w:pStyle w:val="BodyText"/>
        <w:spacing w:line="240" w:lineRule="auto"/>
        <w:ind w:right="0"/>
        <w:jc w:val="left"/>
      </w:pPr>
      <w:r>
        <w:rPr/>
        <w:t>年</w:t>
      </w:r>
      <w:r>
        <w:rPr>
          <w:spacing w:val="-54"/>
        </w:rPr>
        <w:t> </w:t>
      </w:r>
      <w:r>
        <w:rPr>
          <w:rFonts w:ascii="宋体" w:hAnsi="宋体" w:cs="宋体" w:eastAsia="宋体" w:hint="default"/>
        </w:rPr>
        <w:t>1</w:t>
      </w:r>
      <w:r>
        <w:rPr>
          <w:rFonts w:ascii="宋体" w:hAnsi="宋体" w:cs="宋体" w:eastAsia="宋体" w:hint="default"/>
          <w:spacing w:val="-51"/>
        </w:rPr>
        <w:t> </w:t>
      </w:r>
      <w:r>
        <w:rPr/>
        <w:t>月</w:t>
      </w:r>
      <w:r>
        <w:rPr>
          <w:spacing w:val="-54"/>
        </w:rPr>
        <w:t> </w:t>
      </w:r>
      <w:r>
        <w:rPr>
          <w:rFonts w:ascii="宋体" w:hAnsi="宋体" w:cs="宋体" w:eastAsia="宋体" w:hint="default"/>
        </w:rPr>
        <w:t>1</w:t>
      </w:r>
      <w:r>
        <w:rPr>
          <w:rFonts w:ascii="宋体" w:hAnsi="宋体" w:cs="宋体" w:eastAsia="宋体" w:hint="default"/>
          <w:spacing w:val="-54"/>
        </w:rPr>
        <w:t> </w:t>
      </w:r>
      <w:r>
        <w:rPr/>
        <w:t>日至</w:t>
      </w:r>
      <w:r>
        <w:rPr>
          <w:spacing w:val="-51"/>
        </w:rPr>
        <w:t> </w:t>
      </w:r>
      <w:r>
        <w:rPr>
          <w:rFonts w:ascii="宋体" w:hAnsi="宋体" w:cs="宋体" w:eastAsia="宋体" w:hint="default"/>
        </w:rPr>
        <w:t>2013</w:t>
      </w:r>
      <w:r>
        <w:rPr>
          <w:rFonts w:ascii="宋体" w:hAnsi="宋体" w:cs="宋体" w:eastAsia="宋体" w:hint="default"/>
          <w:spacing w:val="-54"/>
        </w:rPr>
        <w:t> </w:t>
      </w:r>
      <w:r>
        <w:rPr/>
        <w:t>年</w:t>
      </w:r>
      <w:r>
        <w:rPr>
          <w:spacing w:val="-51"/>
        </w:rPr>
        <w:t> </w:t>
      </w:r>
      <w:r>
        <w:rPr>
          <w:rFonts w:ascii="宋体" w:hAnsi="宋体" w:cs="宋体" w:eastAsia="宋体" w:hint="default"/>
        </w:rPr>
        <w:t>12</w:t>
      </w:r>
      <w:r>
        <w:rPr>
          <w:rFonts w:ascii="宋体" w:hAnsi="宋体" w:cs="宋体" w:eastAsia="宋体" w:hint="default"/>
          <w:spacing w:val="-53"/>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t>日。根据《中华人民共和国企业所得税法》和《中华人民共</w:t>
      </w:r>
    </w:p>
    <w:p>
      <w:pPr>
        <w:spacing w:line="240" w:lineRule="auto" w:before="10"/>
        <w:rPr>
          <w:rFonts w:ascii="宋体" w:hAnsi="宋体" w:cs="宋体" w:eastAsia="宋体" w:hint="default"/>
          <w:sz w:val="14"/>
          <w:szCs w:val="14"/>
        </w:rPr>
      </w:pPr>
    </w:p>
    <w:p>
      <w:pPr>
        <w:pStyle w:val="BodyText"/>
        <w:spacing w:line="420" w:lineRule="auto"/>
        <w:ind w:right="104"/>
        <w:jc w:val="left"/>
      </w:pPr>
      <w:r>
        <w:rPr/>
        <w:t>和国企业所得税法实施条例》的相关规定，公司已于</w:t>
      </w:r>
      <w:r>
        <w:rPr>
          <w:spacing w:val="-50"/>
        </w:rPr>
        <w:t> </w:t>
      </w:r>
      <w:r>
        <w:rPr>
          <w:rFonts w:ascii="宋体" w:hAnsi="宋体" w:cs="宋体" w:eastAsia="宋体" w:hint="default"/>
        </w:rPr>
        <w:t>2012</w:t>
      </w:r>
      <w:r>
        <w:rPr>
          <w:rFonts w:ascii="宋体" w:hAnsi="宋体" w:cs="宋体" w:eastAsia="宋体" w:hint="default"/>
          <w:spacing w:val="-53"/>
        </w:rPr>
        <w:t> </w:t>
      </w:r>
      <w:r>
        <w:rPr/>
        <w:t>年</w:t>
      </w:r>
      <w:r>
        <w:rPr>
          <w:spacing w:val="-50"/>
        </w:rPr>
        <w:t> </w:t>
      </w:r>
      <w:r>
        <w:rPr>
          <w:rFonts w:ascii="宋体" w:hAnsi="宋体" w:cs="宋体" w:eastAsia="宋体" w:hint="default"/>
        </w:rPr>
        <w:t>3</w:t>
      </w:r>
      <w:r>
        <w:rPr>
          <w:rFonts w:ascii="宋体" w:hAnsi="宋体" w:cs="宋体" w:eastAsia="宋体" w:hint="default"/>
          <w:spacing w:val="-50"/>
        </w:rPr>
        <w:t> </w:t>
      </w:r>
      <w:r>
        <w:rPr/>
        <w:t>月</w:t>
      </w:r>
      <w:r>
        <w:rPr>
          <w:spacing w:val="-53"/>
        </w:rPr>
        <w:t> </w:t>
      </w:r>
      <w:r>
        <w:rPr>
          <w:rFonts w:ascii="宋体" w:hAnsi="宋体" w:cs="宋体" w:eastAsia="宋体" w:hint="default"/>
        </w:rPr>
        <w:t>7</w:t>
      </w:r>
      <w:r>
        <w:rPr>
          <w:rFonts w:ascii="宋体" w:hAnsi="宋体" w:cs="宋体" w:eastAsia="宋体" w:hint="default"/>
          <w:spacing w:val="-50"/>
        </w:rPr>
        <w:t> </w:t>
      </w:r>
      <w:r>
        <w:rPr/>
        <w:t>日取得了上海市青浦区</w:t>
      </w:r>
      <w:r>
        <w:rPr>
          <w:w w:val="100"/>
        </w:rPr>
        <w:t> </w:t>
      </w:r>
      <w:r>
        <w:rPr>
          <w:spacing w:val="-4"/>
          <w:w w:val="100"/>
        </w:rPr>
        <w:t>税务局第一税务所的《国家重点扶持高新技术企业享受优惠税率申请受理回执》，批复文件</w:t>
      </w:r>
      <w:r>
        <w:rPr>
          <w:spacing w:val="-86"/>
          <w:w w:val="100"/>
        </w:rPr>
        <w:t> </w:t>
      </w:r>
      <w:r>
        <w:rPr>
          <w:spacing w:val="-86"/>
          <w:w w:val="100"/>
        </w:rPr>
      </w:r>
      <w:r>
        <w:rPr/>
        <w:t>尚在办理中。</w:t>
      </w:r>
      <w:r>
        <w:rPr>
          <w:rFonts w:ascii="宋体" w:hAnsi="宋体" w:cs="宋体" w:eastAsia="宋体" w:hint="default"/>
        </w:rPr>
        <w:t>2011</w:t>
      </w:r>
      <w:r>
        <w:rPr>
          <w:rFonts w:ascii="宋体" w:hAnsi="宋体" w:cs="宋体" w:eastAsia="宋体" w:hint="default"/>
          <w:spacing w:val="-56"/>
        </w:rPr>
        <w:t> </w:t>
      </w:r>
      <w:r>
        <w:rPr/>
        <w:t>年度，公司执行的企业所得税税率为</w:t>
      </w:r>
      <w:r>
        <w:rPr>
          <w:spacing w:val="-53"/>
        </w:rPr>
        <w:t> </w:t>
      </w:r>
      <w:r>
        <w:rPr>
          <w:rFonts w:ascii="宋体" w:hAnsi="宋体" w:cs="宋体" w:eastAsia="宋体" w:hint="default"/>
        </w:rPr>
        <w:t>15%</w:t>
      </w:r>
      <w:r>
        <w:rPr/>
        <w:t>。</w:t>
      </w:r>
      <w:r>
        <w:rPr>
          <w:w w:val="100"/>
        </w:rPr>
        <w:t> </w:t>
      </w:r>
      <w:r>
        <w:rPr>
          <w:rFonts w:ascii="宋体" w:hAnsi="宋体" w:cs="宋体" w:eastAsia="宋体" w:hint="default"/>
          <w:spacing w:val="-5"/>
        </w:rPr>
        <w:t>2</w:t>
      </w:r>
      <w:r>
        <w:rPr>
          <w:spacing w:val="-5"/>
        </w:rPr>
        <w:t>、公司子公司上海天玑信息技术服务有限公司，根据《财政部</w:t>
      </w:r>
      <w:r>
        <w:rPr>
          <w:spacing w:val="40"/>
        </w:rPr>
        <w:t> </w:t>
      </w:r>
      <w:r>
        <w:rPr/>
        <w:t>国家税务总局关于企业所得</w:t>
      </w:r>
    </w:p>
    <w:p>
      <w:pPr>
        <w:pStyle w:val="BodyText"/>
        <w:spacing w:line="408" w:lineRule="auto" w:before="35"/>
        <w:ind w:right="101"/>
        <w:jc w:val="left"/>
      </w:pPr>
      <w:r>
        <w:rPr>
          <w:spacing w:val="-6"/>
          <w:w w:val="100"/>
        </w:rPr>
        <w:t>税若干优惠政策的通知》（财税</w:t>
      </w:r>
      <w:r>
        <w:rPr>
          <w:rFonts w:ascii="宋体" w:hAnsi="宋体" w:cs="宋体" w:eastAsia="宋体" w:hint="default"/>
          <w:spacing w:val="-6"/>
          <w:w w:val="100"/>
        </w:rPr>
        <w:t>[2008]1</w:t>
      </w:r>
      <w:r>
        <w:rPr>
          <w:rFonts w:ascii="宋体" w:hAnsi="宋体" w:cs="宋体" w:eastAsia="宋体" w:hint="default"/>
          <w:spacing w:val="4"/>
          <w:w w:val="100"/>
        </w:rPr>
        <w:t> </w:t>
      </w:r>
      <w:r>
        <w:rPr>
          <w:spacing w:val="-10"/>
          <w:w w:val="100"/>
        </w:rPr>
        <w:t>号）、《国家发改委、工信部、海关总署、国家税务</w:t>
      </w:r>
      <w:r>
        <w:rPr>
          <w:w w:val="100"/>
        </w:rPr>
        <w:t> </w:t>
      </w:r>
      <w:r>
        <w:rPr/>
        <w:t>总局关于发布</w:t>
      </w:r>
      <w:r>
        <w:rPr>
          <w:spacing w:val="-47"/>
        </w:rPr>
        <w:t> </w:t>
      </w:r>
      <w:r>
        <w:rPr>
          <w:rFonts w:ascii="宋体" w:hAnsi="宋体" w:cs="宋体" w:eastAsia="宋体" w:hint="default"/>
        </w:rPr>
        <w:t>2008</w:t>
      </w:r>
      <w:r>
        <w:rPr>
          <w:rFonts w:ascii="宋体" w:hAnsi="宋体" w:cs="宋体" w:eastAsia="宋体" w:hint="default"/>
          <w:spacing w:val="-49"/>
        </w:rPr>
        <w:t> </w:t>
      </w:r>
      <w:r>
        <w:rPr/>
        <w:t>年国家鼓励的集成电路企业名单的通知》的相关规定，经青浦区国家税</w:t>
      </w:r>
    </w:p>
    <w:p>
      <w:pPr>
        <w:spacing w:after="0" w:line="408" w:lineRule="auto"/>
        <w:jc w:val="left"/>
        <w:sectPr>
          <w:pgSz w:w="11910" w:h="16840"/>
          <w:pgMar w:header="893" w:footer="1040" w:top="1520" w:bottom="1220" w:left="1660" w:right="1680"/>
        </w:sectPr>
      </w:pPr>
    </w:p>
    <w:p>
      <w:pPr>
        <w:pStyle w:val="BodyText"/>
        <w:spacing w:line="240" w:lineRule="auto" w:before="105"/>
        <w:ind w:right="102"/>
        <w:jc w:val="left"/>
        <w:rPr>
          <w:rFonts w:ascii="宋体" w:hAnsi="宋体" w:cs="宋体" w:eastAsia="宋体" w:hint="default"/>
        </w:rPr>
      </w:pPr>
      <w:r>
        <w:rPr>
          <w:w w:val="100"/>
        </w:rPr>
        <w:t>务局</w:t>
      </w:r>
      <w:r>
        <w:rPr>
          <w:spacing w:val="-3"/>
          <w:w w:val="100"/>
        </w:rPr>
        <w:t>审</w:t>
      </w:r>
      <w:r>
        <w:rPr>
          <w:w w:val="100"/>
        </w:rPr>
        <w:t>批</w:t>
      </w:r>
      <w:r>
        <w:rPr>
          <w:spacing w:val="-3"/>
          <w:w w:val="100"/>
        </w:rPr>
        <w:t>同</w:t>
      </w:r>
      <w:r>
        <w:rPr>
          <w:w w:val="100"/>
        </w:rPr>
        <w:t>意</w:t>
      </w:r>
      <w:r>
        <w:rPr>
          <w:spacing w:val="-3"/>
          <w:w w:val="100"/>
        </w:rPr>
        <w:t>免</w:t>
      </w:r>
      <w:r>
        <w:rPr>
          <w:w w:val="100"/>
        </w:rPr>
        <w:t>征</w:t>
      </w:r>
      <w:r>
        <w:rPr>
          <w:spacing w:val="-3"/>
          <w:w w:val="100"/>
        </w:rPr>
        <w:t>所</w:t>
      </w:r>
      <w:r>
        <w:rPr>
          <w:w w:val="100"/>
        </w:rPr>
        <w:t>述</w:t>
      </w:r>
      <w:r>
        <w:rPr>
          <w:spacing w:val="-3"/>
          <w:w w:val="100"/>
        </w:rPr>
        <w:t>公</w:t>
      </w:r>
      <w:r>
        <w:rPr>
          <w:w w:val="100"/>
        </w:rPr>
        <w:t>司</w:t>
      </w:r>
      <w:r>
        <w:rPr>
          <w:spacing w:val="-53"/>
        </w:rPr>
        <w:t> </w:t>
      </w:r>
      <w:r>
        <w:rPr>
          <w:rFonts w:ascii="宋体" w:hAnsi="宋体" w:cs="宋体" w:eastAsia="宋体" w:hint="default"/>
          <w:w w:val="100"/>
        </w:rPr>
        <w:t>20</w:t>
      </w:r>
      <w:r>
        <w:rPr>
          <w:rFonts w:ascii="宋体" w:hAnsi="宋体" w:cs="宋体" w:eastAsia="宋体" w:hint="default"/>
          <w:spacing w:val="-3"/>
          <w:w w:val="100"/>
        </w:rPr>
        <w:t>0</w:t>
      </w:r>
      <w:r>
        <w:rPr>
          <w:rFonts w:ascii="宋体" w:hAnsi="宋体" w:cs="宋体" w:eastAsia="宋体" w:hint="default"/>
          <w:w w:val="100"/>
        </w:rPr>
        <w:t>9</w:t>
      </w:r>
      <w:r>
        <w:rPr>
          <w:rFonts w:ascii="宋体" w:hAnsi="宋体" w:cs="宋体" w:eastAsia="宋体" w:hint="default"/>
          <w:spacing w:val="-53"/>
        </w:rPr>
        <w:t> </w:t>
      </w:r>
      <w:r>
        <w:rPr>
          <w:w w:val="100"/>
        </w:rPr>
        <w:t>年</w:t>
      </w:r>
      <w:r>
        <w:rPr>
          <w:spacing w:val="-55"/>
        </w:rPr>
        <w:t> </w:t>
      </w:r>
      <w:r>
        <w:rPr>
          <w:rFonts w:ascii="宋体" w:hAnsi="宋体" w:cs="宋体" w:eastAsia="宋体" w:hint="default"/>
          <w:w w:val="100"/>
        </w:rPr>
        <w:t>1</w:t>
      </w:r>
      <w:r>
        <w:rPr>
          <w:rFonts w:ascii="宋体" w:hAnsi="宋体" w:cs="宋体" w:eastAsia="宋体" w:hint="default"/>
          <w:spacing w:val="-53"/>
        </w:rPr>
        <w:t> </w:t>
      </w:r>
      <w:r>
        <w:rPr>
          <w:w w:val="100"/>
        </w:rPr>
        <w:t>月</w:t>
      </w:r>
      <w:r>
        <w:rPr>
          <w:spacing w:val="-55"/>
        </w:rPr>
        <w:t> </w:t>
      </w:r>
      <w:r>
        <w:rPr>
          <w:rFonts w:ascii="宋体" w:hAnsi="宋体" w:cs="宋体" w:eastAsia="宋体" w:hint="default"/>
          <w:w w:val="100"/>
        </w:rPr>
        <w:t>1</w:t>
      </w:r>
      <w:r>
        <w:rPr>
          <w:rFonts w:ascii="宋体" w:hAnsi="宋体" w:cs="宋体" w:eastAsia="宋体" w:hint="default"/>
          <w:spacing w:val="-53"/>
        </w:rPr>
        <w:t> </w:t>
      </w:r>
      <w:r>
        <w:rPr>
          <w:spacing w:val="-3"/>
          <w:w w:val="100"/>
        </w:rPr>
        <w:t>日</w:t>
      </w:r>
      <w:r>
        <w:rPr>
          <w:w w:val="100"/>
        </w:rPr>
        <w:t>至</w:t>
      </w:r>
      <w:r>
        <w:rPr>
          <w:spacing w:val="-53"/>
        </w:rPr>
        <w:t> </w:t>
      </w:r>
      <w:r>
        <w:rPr>
          <w:rFonts w:ascii="宋体" w:hAnsi="宋体" w:cs="宋体" w:eastAsia="宋体" w:hint="default"/>
          <w:w w:val="100"/>
        </w:rPr>
        <w:t>2</w:t>
      </w:r>
      <w:r>
        <w:rPr>
          <w:rFonts w:ascii="宋体" w:hAnsi="宋体" w:cs="宋体" w:eastAsia="宋体" w:hint="default"/>
          <w:spacing w:val="-3"/>
          <w:w w:val="100"/>
        </w:rPr>
        <w:t>01</w:t>
      </w:r>
      <w:r>
        <w:rPr>
          <w:rFonts w:ascii="宋体" w:hAnsi="宋体" w:cs="宋体" w:eastAsia="宋体" w:hint="default"/>
          <w:w w:val="100"/>
        </w:rPr>
        <w:t>0</w:t>
      </w:r>
      <w:r>
        <w:rPr>
          <w:rFonts w:ascii="宋体" w:hAnsi="宋体" w:cs="宋体" w:eastAsia="宋体" w:hint="default"/>
          <w:spacing w:val="-53"/>
        </w:rPr>
        <w:t> </w:t>
      </w:r>
      <w:r>
        <w:rPr>
          <w:w w:val="100"/>
        </w:rPr>
        <w:t>年</w:t>
      </w:r>
      <w:r>
        <w:rPr>
          <w:spacing w:val="-52"/>
        </w:rPr>
        <w:t> </w:t>
      </w:r>
      <w:r>
        <w:rPr>
          <w:rFonts w:ascii="宋体" w:hAnsi="宋体" w:cs="宋体" w:eastAsia="宋体" w:hint="default"/>
          <w:spacing w:val="-3"/>
          <w:w w:val="100"/>
        </w:rPr>
        <w:t>1</w:t>
      </w:r>
      <w:r>
        <w:rPr>
          <w:rFonts w:ascii="宋体" w:hAnsi="宋体" w:cs="宋体" w:eastAsia="宋体" w:hint="default"/>
          <w:w w:val="100"/>
        </w:rPr>
        <w:t>2</w:t>
      </w:r>
      <w:r>
        <w:rPr>
          <w:rFonts w:ascii="宋体" w:hAnsi="宋体" w:cs="宋体" w:eastAsia="宋体" w:hint="default"/>
          <w:spacing w:val="-53"/>
        </w:rPr>
        <w:t> </w:t>
      </w:r>
      <w:r>
        <w:rPr>
          <w:w w:val="100"/>
        </w:rPr>
        <w:t>月</w:t>
      </w:r>
      <w:r>
        <w:rPr>
          <w:spacing w:val="-53"/>
        </w:rPr>
        <w:t> </w:t>
      </w:r>
      <w:r>
        <w:rPr>
          <w:rFonts w:ascii="宋体" w:hAnsi="宋体" w:cs="宋体" w:eastAsia="宋体" w:hint="default"/>
          <w:spacing w:val="-3"/>
          <w:w w:val="100"/>
        </w:rPr>
        <w:t>3</w:t>
      </w:r>
      <w:r>
        <w:rPr>
          <w:rFonts w:ascii="宋体" w:hAnsi="宋体" w:cs="宋体" w:eastAsia="宋体" w:hint="default"/>
          <w:w w:val="100"/>
        </w:rPr>
        <w:t>1</w:t>
      </w:r>
      <w:r>
        <w:rPr>
          <w:rFonts w:ascii="宋体" w:hAnsi="宋体" w:cs="宋体" w:eastAsia="宋体" w:hint="default"/>
          <w:spacing w:val="-53"/>
        </w:rPr>
        <w:t> </w:t>
      </w:r>
      <w:r>
        <w:rPr>
          <w:spacing w:val="-3"/>
          <w:w w:val="100"/>
        </w:rPr>
        <w:t>日</w:t>
      </w:r>
      <w:r>
        <w:rPr>
          <w:w w:val="100"/>
        </w:rPr>
        <w:t>期</w:t>
      </w:r>
      <w:r>
        <w:rPr>
          <w:spacing w:val="-3"/>
          <w:w w:val="100"/>
        </w:rPr>
        <w:t>间</w:t>
      </w:r>
      <w:r>
        <w:rPr>
          <w:w w:val="100"/>
        </w:rPr>
        <w:t>的</w:t>
      </w:r>
      <w:r>
        <w:rPr>
          <w:spacing w:val="-3"/>
          <w:w w:val="100"/>
        </w:rPr>
        <w:t>企</w:t>
      </w:r>
      <w:r>
        <w:rPr>
          <w:w w:val="100"/>
        </w:rPr>
        <w:t>业所</w:t>
      </w:r>
      <w:r>
        <w:rPr>
          <w:spacing w:val="-3"/>
          <w:w w:val="100"/>
        </w:rPr>
        <w:t>得</w:t>
      </w:r>
      <w:r>
        <w:rPr>
          <w:w w:val="100"/>
        </w:rPr>
        <w:t>税</w:t>
      </w:r>
      <w:r>
        <w:rPr>
          <w:spacing w:val="-89"/>
          <w:w w:val="100"/>
        </w:rPr>
        <w:t>，</w:t>
      </w:r>
      <w:r>
        <w:rPr>
          <w:rFonts w:ascii="宋体" w:hAnsi="宋体" w:cs="宋体" w:eastAsia="宋体" w:hint="default"/>
          <w:spacing w:val="-3"/>
          <w:w w:val="100"/>
        </w:rPr>
        <w:t>2</w:t>
      </w:r>
      <w:r>
        <w:rPr>
          <w:rFonts w:ascii="宋体" w:hAnsi="宋体" w:cs="宋体" w:eastAsia="宋体" w:hint="default"/>
          <w:w w:val="100"/>
        </w:rPr>
        <w:t>011</w:t>
      </w:r>
    </w:p>
    <w:p>
      <w:pPr>
        <w:spacing w:line="240" w:lineRule="auto" w:before="10"/>
        <w:rPr>
          <w:rFonts w:ascii="宋体" w:hAnsi="宋体" w:cs="宋体" w:eastAsia="宋体" w:hint="default"/>
          <w:sz w:val="14"/>
          <w:szCs w:val="14"/>
        </w:rPr>
      </w:pPr>
    </w:p>
    <w:p>
      <w:pPr>
        <w:pStyle w:val="BodyText"/>
        <w:spacing w:line="427" w:lineRule="auto"/>
        <w:ind w:right="100"/>
        <w:jc w:val="left"/>
      </w:pP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3"/>
        </w:rPr>
        <w:t> </w:t>
      </w:r>
      <w:r>
        <w:rPr/>
        <w:t>日至</w:t>
      </w:r>
      <w:r>
        <w:rPr>
          <w:spacing w:val="-53"/>
        </w:rPr>
        <w:t> </w:t>
      </w:r>
      <w:r>
        <w:rPr>
          <w:rFonts w:ascii="宋体" w:hAnsi="宋体" w:cs="宋体" w:eastAsia="宋体" w:hint="default"/>
        </w:rPr>
        <w:t>2013</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4"/>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日期间企业所得税减半按</w:t>
      </w:r>
      <w:r>
        <w:rPr>
          <w:spacing w:val="-53"/>
        </w:rPr>
        <w:t> </w:t>
      </w:r>
      <w:r>
        <w:rPr>
          <w:rFonts w:ascii="宋体" w:hAnsi="宋体" w:cs="宋体" w:eastAsia="宋体" w:hint="default"/>
        </w:rPr>
        <w:t>12.5%</w:t>
      </w:r>
      <w:r>
        <w:rPr/>
        <w:t>税率征收。</w:t>
      </w:r>
      <w:r>
        <w:rPr>
          <w:w w:val="100"/>
        </w:rPr>
        <w:t> </w:t>
      </w:r>
      <w:r>
        <w:rPr>
          <w:rFonts w:ascii="宋体" w:hAnsi="宋体" w:cs="宋体" w:eastAsia="宋体" w:hint="default"/>
        </w:rPr>
        <w:t>3</w:t>
      </w:r>
      <w:r>
        <w:rPr/>
        <w:t>、公司子公司极品数据系统公司注册于美国华盛顿州，缴纳的联邦所得税税率为 </w:t>
      </w:r>
      <w:r>
        <w:rPr>
          <w:rFonts w:ascii="宋体" w:hAnsi="宋体" w:cs="宋体" w:eastAsia="宋体" w:hint="default"/>
        </w:rPr>
        <w:t>15%</w:t>
      </w:r>
      <w:r>
        <w:rPr/>
        <w:t>，缴</w:t>
      </w:r>
      <w:r>
        <w:rPr>
          <w:spacing w:val="-94"/>
        </w:rPr>
        <w:t> </w:t>
      </w:r>
      <w:r>
        <w:rPr/>
        <w:t>纳的联邦所得税是根据全年度总收入减去可扣除的支出后的应纳税年度的净所得额以及规</w:t>
      </w:r>
      <w:r>
        <w:rPr>
          <w:spacing w:val="7"/>
        </w:rPr>
        <w:t> </w:t>
      </w:r>
      <w:r>
        <w:rPr>
          <w:spacing w:val="7"/>
        </w:rPr>
      </w:r>
      <w:r>
        <w:rPr/>
        <w:t>定税率计算征收。</w:t>
      </w:r>
      <w:r>
        <w:rPr>
          <w:w w:val="100"/>
        </w:rPr>
        <w:t> </w:t>
      </w:r>
      <w:r>
        <w:rPr>
          <w:rFonts w:ascii="宋体" w:hAnsi="宋体" w:cs="宋体" w:eastAsia="宋体" w:hint="default"/>
          <w:spacing w:val="-8"/>
        </w:rPr>
        <w:t>4</w:t>
      </w:r>
      <w:r>
        <w:rPr>
          <w:spacing w:val="-8"/>
        </w:rPr>
        <w:t>、公司子公司极品数据系统（香港）有限公司注册于中国香港，缴纳的利得税税率为</w:t>
      </w:r>
      <w:r>
        <w:rPr>
          <w:spacing w:val="-3"/>
        </w:rPr>
        <w:t> </w:t>
      </w:r>
      <w:r>
        <w:rPr>
          <w:rFonts w:ascii="宋体" w:hAnsi="宋体" w:cs="宋体" w:eastAsia="宋体" w:hint="default"/>
        </w:rPr>
        <w:t>16.5%</w:t>
      </w:r>
      <w:r>
        <w:rPr/>
        <w:t>，</w:t>
      </w:r>
    </w:p>
    <w:p>
      <w:pPr>
        <w:pStyle w:val="BodyText"/>
        <w:spacing w:line="408" w:lineRule="auto" w:before="29"/>
        <w:ind w:right="102"/>
        <w:jc w:val="left"/>
      </w:pPr>
      <w:r>
        <w:rPr/>
        <w:t>缴纳的利得税是根据全年度企业在香港境内经营活动中产生的收入减去可扣减的支出所得</w:t>
      </w:r>
      <w:r>
        <w:rPr>
          <w:spacing w:val="7"/>
        </w:rPr>
        <w:t> </w:t>
      </w:r>
      <w:r>
        <w:rPr>
          <w:spacing w:val="7"/>
        </w:rPr>
      </w:r>
      <w:r>
        <w:rPr/>
        <w:t>的净额以及规定税率计算征收。</w:t>
      </w:r>
    </w:p>
    <w:p>
      <w:pPr>
        <w:pStyle w:val="BodyText"/>
        <w:spacing w:line="240" w:lineRule="auto" w:before="87"/>
        <w:ind w:right="102"/>
        <w:jc w:val="left"/>
      </w:pPr>
      <w:r>
        <w:rPr>
          <w:rFonts w:ascii="宋体" w:hAnsi="宋体" w:cs="宋体" w:eastAsia="宋体" w:hint="default"/>
        </w:rPr>
        <w:t>5</w:t>
      </w:r>
      <w:r>
        <w:rPr/>
        <w:t>、合并范围内除上述公司以外其他控股子公司</w:t>
      </w:r>
      <w:r>
        <w:rPr>
          <w:spacing w:val="-55"/>
        </w:rPr>
        <w:t> </w:t>
      </w:r>
      <w:r>
        <w:rPr>
          <w:rFonts w:ascii="宋体" w:hAnsi="宋体" w:cs="宋体" w:eastAsia="宋体" w:hint="default"/>
        </w:rPr>
        <w:t>2011</w:t>
      </w:r>
      <w:r>
        <w:rPr>
          <w:rFonts w:ascii="宋体" w:hAnsi="宋体" w:cs="宋体" w:eastAsia="宋体" w:hint="default"/>
          <w:spacing w:val="-57"/>
        </w:rPr>
        <w:t> </w:t>
      </w:r>
      <w:r>
        <w:rPr/>
        <w:t>年度执行的企业所得税率为</w:t>
      </w:r>
      <w:r>
        <w:rPr>
          <w:spacing w:val="-55"/>
        </w:rPr>
        <w:t> </w:t>
      </w:r>
      <w:r>
        <w:rPr>
          <w:rFonts w:ascii="宋体" w:hAnsi="宋体" w:cs="宋体" w:eastAsia="宋体" w:hint="default"/>
        </w:rPr>
        <w:t>25%</w:t>
      </w:r>
      <w:r>
        <w:rPr/>
        <w:t>。</w:t>
      </w:r>
    </w:p>
    <w:p>
      <w:pPr>
        <w:spacing w:after="0" w:line="240" w:lineRule="auto"/>
        <w:jc w:val="left"/>
        <w:sectPr>
          <w:pgSz w:w="11910" w:h="16840"/>
          <w:pgMar w:header="893" w:footer="1040" w:top="1520" w:bottom="1220" w:left="1660" w:right="1580"/>
        </w:sectPr>
      </w:pPr>
    </w:p>
    <w:p>
      <w:pPr>
        <w:spacing w:line="240" w:lineRule="auto" w:before="0"/>
        <w:rPr>
          <w:rFonts w:ascii="宋体" w:hAnsi="宋体" w:cs="宋体" w:eastAsia="宋体" w:hint="default"/>
          <w:sz w:val="20"/>
          <w:szCs w:val="20"/>
        </w:rPr>
      </w:pPr>
      <w:r>
        <w:rPr/>
        <w:pict>
          <v:group style="position:absolute;margin-left:86.519997pt;margin-top:371.710022pt;width:668.9pt;height:5.05pt;mso-position-horizontal-relative:page;mso-position-vertical-relative:page;z-index:-1345480" coordorigin="1730,7434" coordsize="13378,101">
            <v:shape style="position:absolute;left:1730;top:7434;width:2852;height:101" type="#_x0000_t75" stroked="false">
              <v:imagedata r:id="rId51" o:title=""/>
            </v:shape>
            <v:shape style="position:absolute;left:4558;top:7525;width:859;height:10" type="#_x0000_t75" stroked="false">
              <v:imagedata r:id="rId52" o:title=""/>
            </v:shape>
            <v:shape style="position:absolute;left:5412;top:7525;width:1153;height:10" type="#_x0000_t75" stroked="false">
              <v:imagedata r:id="rId53" o:title=""/>
            </v:shape>
            <v:shape style="position:absolute;left:6560;top:7525;width:742;height:10" type="#_x0000_t75" stroked="false">
              <v:imagedata r:id="rId54" o:title=""/>
            </v:shape>
            <v:shape style="position:absolute;left:7297;top:7525;width:7811;height:10" type="#_x0000_t75" stroked="false">
              <v:imagedata r:id="rId55" o:title=""/>
            </v:shape>
            <w10:wrap type="none"/>
          </v:group>
        </w:pict>
      </w:r>
      <w:r>
        <w:rPr/>
        <w:pict>
          <v:group style="position:absolute;margin-left:86.519997pt;margin-top:417.069977pt;width:668.9pt;height:5.05pt;mso-position-horizontal-relative:page;mso-position-vertical-relative:page;z-index:-1345456" coordorigin="1730,8341" coordsize="13378,101">
            <v:shape style="position:absolute;left:1730;top:8341;width:2852;height:101" type="#_x0000_t75" stroked="false">
              <v:imagedata r:id="rId51" o:title=""/>
            </v:shape>
            <v:shape style="position:absolute;left:4558;top:8433;width:859;height:10" type="#_x0000_t75" stroked="false">
              <v:imagedata r:id="rId52" o:title=""/>
            </v:shape>
            <v:shape style="position:absolute;left:5412;top:8433;width:1153;height:10" type="#_x0000_t75" stroked="false">
              <v:imagedata r:id="rId53" o:title=""/>
            </v:shape>
            <v:shape style="position:absolute;left:6560;top:8433;width:742;height:10" type="#_x0000_t75" stroked="false">
              <v:imagedata r:id="rId54" o:title=""/>
            </v:shape>
            <v:shape style="position:absolute;left:7297;top:8433;width:7811;height:10" type="#_x0000_t75" stroked="false">
              <v:imagedata r:id="rId55" o:title=""/>
            </v:shape>
            <w10:wrap type="none"/>
          </v:group>
        </w:pict>
      </w:r>
      <w:r>
        <w:rPr/>
        <w:pict>
          <v:group style="position:absolute;margin-left:86.519997pt;margin-top:466.899994pt;width:668.9pt;height:.5pt;mso-position-horizontal-relative:page;mso-position-vertical-relative:page;z-index:-1345432" coordorigin="1730,9338" coordsize="13378,10">
            <v:shape style="position:absolute;left:1730;top:9338;width:2832;height:10" type="#_x0000_t75" stroked="false">
              <v:imagedata r:id="rId56" o:title=""/>
            </v:shape>
            <v:shape style="position:absolute;left:4558;top:9338;width:859;height:10" type="#_x0000_t75" stroked="false">
              <v:imagedata r:id="rId52" o:title=""/>
            </v:shape>
            <v:shape style="position:absolute;left:5412;top:9338;width:1153;height:10" type="#_x0000_t75" stroked="false">
              <v:imagedata r:id="rId53" o:title=""/>
            </v:shape>
            <v:shape style="position:absolute;left:6560;top:9338;width:742;height:10" type="#_x0000_t75" stroked="false">
              <v:imagedata r:id="rId54" o:title=""/>
            </v:shape>
            <v:shape style="position:absolute;left:7297;top:9338;width:7811;height:10" type="#_x0000_t75" stroked="false">
              <v:imagedata r:id="rId55" o:title=""/>
            </v:shape>
            <w10:wrap type="none"/>
          </v:group>
        </w:pic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Heading3"/>
        <w:spacing w:line="240" w:lineRule="auto" w:before="36"/>
        <w:ind w:right="0"/>
        <w:jc w:val="left"/>
        <w:rPr>
          <w:b w:val="0"/>
          <w:bCs w:val="0"/>
        </w:rPr>
      </w:pPr>
      <w:r>
        <w:rPr/>
        <w:t>四、</w:t>
      </w:r>
      <w:r>
        <w:rPr>
          <w:spacing w:val="-2"/>
        </w:rPr>
        <w:t> </w:t>
      </w:r>
      <w:r>
        <w:rPr/>
        <w:t>企业合并及合并财务报表</w:t>
      </w:r>
      <w:r>
        <w:rPr>
          <w:b w:val="0"/>
          <w:bCs w:val="0"/>
        </w:rPr>
      </w:r>
    </w:p>
    <w:p>
      <w:pPr>
        <w:spacing w:line="240" w:lineRule="auto" w:before="0"/>
        <w:rPr>
          <w:rFonts w:ascii="宋体" w:hAnsi="宋体" w:cs="宋体" w:eastAsia="宋体" w:hint="default"/>
          <w:b/>
          <w:bCs/>
          <w:sz w:val="20"/>
          <w:szCs w:val="20"/>
        </w:rPr>
      </w:pPr>
    </w:p>
    <w:p>
      <w:pPr>
        <w:pStyle w:val="BodyText"/>
        <w:spacing w:line="240" w:lineRule="auto" w:before="169"/>
        <w:ind w:left="140" w:right="0"/>
        <w:jc w:val="left"/>
      </w:pPr>
      <w:r>
        <w:rPr>
          <w:w w:val="100"/>
        </w:rPr>
        <w:t>（本</w:t>
      </w:r>
      <w:r>
        <w:rPr>
          <w:spacing w:val="-3"/>
          <w:w w:val="100"/>
        </w:rPr>
        <w:t>节</w:t>
      </w:r>
      <w:r>
        <w:rPr>
          <w:w w:val="100"/>
        </w:rPr>
        <w:t>下</w:t>
      </w:r>
      <w:r>
        <w:rPr>
          <w:spacing w:val="-3"/>
          <w:w w:val="100"/>
        </w:rPr>
        <w:t>列</w:t>
      </w:r>
      <w:r>
        <w:rPr>
          <w:w w:val="100"/>
        </w:rPr>
        <w:t>表</w:t>
      </w:r>
      <w:r>
        <w:rPr>
          <w:spacing w:val="-3"/>
          <w:w w:val="100"/>
        </w:rPr>
        <w:t>式</w:t>
      </w:r>
      <w:r>
        <w:rPr>
          <w:w w:val="100"/>
        </w:rPr>
        <w:t>数</w:t>
      </w:r>
      <w:r>
        <w:rPr>
          <w:spacing w:val="-3"/>
          <w:w w:val="100"/>
        </w:rPr>
        <w:t>据</w:t>
      </w:r>
      <w:r>
        <w:rPr>
          <w:w w:val="100"/>
        </w:rPr>
        <w:t>中</w:t>
      </w:r>
      <w:r>
        <w:rPr>
          <w:spacing w:val="-3"/>
          <w:w w:val="100"/>
        </w:rPr>
        <w:t>的</w:t>
      </w:r>
      <w:r>
        <w:rPr>
          <w:w w:val="100"/>
        </w:rPr>
        <w:t>金额</w:t>
      </w:r>
      <w:r>
        <w:rPr>
          <w:spacing w:val="-3"/>
          <w:w w:val="100"/>
        </w:rPr>
        <w:t>单</w:t>
      </w:r>
      <w:r>
        <w:rPr>
          <w:w w:val="100"/>
        </w:rPr>
        <w:t>位</w:t>
      </w:r>
      <w:r>
        <w:rPr>
          <w:spacing w:val="-3"/>
          <w:w w:val="100"/>
        </w:rPr>
        <w:t>，</w:t>
      </w:r>
      <w:r>
        <w:rPr>
          <w:w w:val="100"/>
        </w:rPr>
        <w:t>除</w:t>
      </w:r>
      <w:r>
        <w:rPr>
          <w:spacing w:val="-3"/>
          <w:w w:val="100"/>
        </w:rPr>
        <w:t>非</w:t>
      </w:r>
      <w:r>
        <w:rPr>
          <w:w w:val="100"/>
        </w:rPr>
        <w:t>特</w:t>
      </w:r>
      <w:r>
        <w:rPr>
          <w:spacing w:val="-3"/>
          <w:w w:val="100"/>
        </w:rPr>
        <w:t>别</w:t>
      </w:r>
      <w:r>
        <w:rPr>
          <w:w w:val="100"/>
        </w:rPr>
        <w:t>注</w:t>
      </w:r>
      <w:r>
        <w:rPr>
          <w:spacing w:val="-3"/>
          <w:w w:val="100"/>
        </w:rPr>
        <w:t>明</w:t>
      </w:r>
      <w:r>
        <w:rPr>
          <w:w w:val="100"/>
        </w:rPr>
        <w:t>外均</w:t>
      </w:r>
      <w:r>
        <w:rPr>
          <w:spacing w:val="-3"/>
          <w:w w:val="100"/>
        </w:rPr>
        <w:t>为</w:t>
      </w:r>
      <w:r>
        <w:rPr>
          <w:w w:val="100"/>
        </w:rPr>
        <w:t>人</w:t>
      </w:r>
      <w:r>
        <w:rPr>
          <w:spacing w:val="-3"/>
          <w:w w:val="100"/>
        </w:rPr>
        <w:t>民</w:t>
      </w:r>
      <w:r>
        <w:rPr>
          <w:w w:val="100"/>
        </w:rPr>
        <w:t>币</w:t>
      </w:r>
      <w:r>
        <w:rPr>
          <w:spacing w:val="-3"/>
          <w:w w:val="100"/>
        </w:rPr>
        <w:t>万</w:t>
      </w:r>
      <w:r>
        <w:rPr>
          <w:w w:val="100"/>
        </w:rPr>
        <w:t>元</w:t>
      </w:r>
      <w:r>
        <w:rPr>
          <w:spacing w:val="-108"/>
          <w:w w:val="100"/>
        </w:rPr>
        <w:t>。</w:t>
      </w:r>
      <w:r>
        <w:rPr>
          <w:w w:val="100"/>
        </w:rPr>
        <w:t>）</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7"/>
          <w:szCs w:val="27"/>
        </w:rPr>
      </w:pPr>
    </w:p>
    <w:p>
      <w:pPr>
        <w:spacing w:line="391" w:lineRule="auto" w:before="0"/>
        <w:ind w:left="560" w:right="8906" w:hanging="420"/>
        <w:jc w:val="left"/>
        <w:rPr>
          <w:rFonts w:ascii="宋体" w:hAnsi="宋体" w:cs="宋体" w:eastAsia="宋体" w:hint="default"/>
          <w:sz w:val="21"/>
          <w:szCs w:val="21"/>
        </w:rPr>
      </w:pPr>
      <w:r>
        <w:rPr/>
        <w:pict>
          <v:shape style="position:absolute;margin-left:228.139999pt;margin-top:48.143658pt;width:.48pt;height:.12pt;mso-position-horizontal-relative:page;mso-position-vertical-relative:paragraph;z-index:-1345792" type="#_x0000_t75" stroked="false">
            <v:imagedata r:id="rId57" o:title=""/>
          </v:shape>
        </w:pict>
      </w:r>
      <w:r>
        <w:rPr/>
        <w:pict>
          <v:shape style="position:absolute;margin-left:270.859985pt;margin-top:48.143658pt;width:.47998pt;height:.12pt;mso-position-horizontal-relative:page;mso-position-vertical-relative:paragraph;z-index:-1345768" type="#_x0000_t75" stroked="false">
            <v:imagedata r:id="rId57" o:title=""/>
          </v:shape>
        </w:pict>
      </w:r>
      <w:r>
        <w:rPr/>
        <w:pict>
          <v:shape style="position:absolute;margin-left:297.170013pt;margin-top:48.143658pt;width:.48001pt;height:.12pt;mso-position-horizontal-relative:page;mso-position-vertical-relative:paragraph;z-index:-1345744" type="#_x0000_t75" stroked="false">
            <v:imagedata r:id="rId57" o:title=""/>
          </v:shape>
        </w:pict>
      </w:r>
      <w:r>
        <w:rPr/>
        <w:pict>
          <v:shape style="position:absolute;margin-left:328.25pt;margin-top:48.143658pt;width:.48001pt;height:.12pt;mso-position-horizontal-relative:page;mso-position-vertical-relative:paragraph;z-index:-1345720" type="#_x0000_t75" stroked="false">
            <v:imagedata r:id="rId57" o:title=""/>
          </v:shape>
        </w:pict>
      </w:r>
      <w:r>
        <w:rPr/>
        <w:pict>
          <v:shape style="position:absolute;margin-left:365.089996pt;margin-top:48.143658pt;width:.47998pt;height:.12pt;mso-position-horizontal-relative:page;mso-position-vertical-relative:paragraph;z-index:-1345696" type="#_x0000_t75" stroked="false">
            <v:imagedata r:id="rId57" o:title=""/>
          </v:shape>
        </w:pict>
      </w:r>
      <w:r>
        <w:rPr/>
        <w:pict>
          <v:shape style="position:absolute;margin-left:401.929993pt;margin-top:48.143658pt;width:.47998pt;height:.12pt;mso-position-horizontal-relative:page;mso-position-vertical-relative:paragraph;z-index:-1345672" type="#_x0000_t75" stroked="false">
            <v:imagedata r:id="rId57" o:title=""/>
          </v:shape>
        </w:pict>
      </w:r>
      <w:r>
        <w:rPr/>
        <w:pict>
          <v:shape style="position:absolute;margin-left:456.049988pt;margin-top:48.143658pt;width:.48001pt;height:.12pt;mso-position-horizontal-relative:page;mso-position-vertical-relative:paragraph;z-index:-1345648" type="#_x0000_t75" stroked="false">
            <v:imagedata r:id="rId57" o:title=""/>
          </v:shape>
        </w:pict>
      </w:r>
      <w:r>
        <w:rPr/>
        <w:pict>
          <v:shape style="position:absolute;margin-left:490.630005pt;margin-top:48.143658pt;width:.48001pt;height:.12pt;mso-position-horizontal-relative:page;mso-position-vertical-relative:paragraph;z-index:-1345624" type="#_x0000_t75" stroked="false">
            <v:imagedata r:id="rId57" o:title=""/>
          </v:shape>
        </w:pict>
      </w:r>
      <w:r>
        <w:rPr/>
        <w:pict>
          <v:shape style="position:absolute;margin-left:526.030029pt;margin-top:48.143658pt;width:.48004pt;height:.12pt;mso-position-horizontal-relative:page;mso-position-vertical-relative:paragraph;z-index:-1345600" type="#_x0000_t75" stroked="false">
            <v:imagedata r:id="rId57" o:title=""/>
          </v:shape>
        </w:pict>
      </w:r>
      <w:r>
        <w:rPr/>
        <w:pict>
          <v:shape style="position:absolute;margin-left:554.109985pt;margin-top:48.143658pt;width:.47998pt;height:.12pt;mso-position-horizontal-relative:page;mso-position-vertical-relative:paragraph;z-index:-1345576" type="#_x0000_t75" stroked="false">
            <v:imagedata r:id="rId57" o:title=""/>
          </v:shape>
        </w:pict>
      </w:r>
      <w:r>
        <w:rPr/>
        <w:pict>
          <v:shape style="position:absolute;margin-left:585.909973pt;margin-top:48.143658pt;width:.48004pt;height:.12pt;mso-position-horizontal-relative:page;mso-position-vertical-relative:paragraph;z-index:-1345552" type="#_x0000_t75" stroked="false">
            <v:imagedata r:id="rId57" o:title=""/>
          </v:shape>
        </w:pict>
      </w:r>
      <w:r>
        <w:rPr/>
        <w:pict>
          <v:shape style="position:absolute;margin-left:641.590027pt;margin-top:48.143658pt;width:.48004pt;height:.12pt;mso-position-horizontal-relative:page;mso-position-vertical-relative:paragraph;z-index:-1345528" type="#_x0000_t75" stroked="false">
            <v:imagedata r:id="rId57" o:title=""/>
          </v:shape>
        </w:pict>
      </w:r>
      <w:r>
        <w:rPr/>
        <w:pict>
          <v:group style="position:absolute;margin-left:86.519997pt;margin-top:128.923660pt;width:668.9pt;height:5.55pt;mso-position-horizontal-relative:page;mso-position-vertical-relative:paragraph;z-index:-1345504" coordorigin="1730,2578" coordsize="13378,111">
            <v:shape style="position:absolute;left:1730;top:2578;width:2852;height:110" type="#_x0000_t75" stroked="false">
              <v:imagedata r:id="rId58" o:title=""/>
            </v:shape>
            <v:shape style="position:absolute;left:4558;top:2674;width:869;height:14" type="#_x0000_t75" stroked="false">
              <v:imagedata r:id="rId59" o:title=""/>
            </v:shape>
            <v:shape style="position:absolute;left:5412;top:2674;width:541;height:14" type="#_x0000_t75" stroked="false">
              <v:imagedata r:id="rId60" o:title=""/>
            </v:shape>
            <v:shape style="position:absolute;left:5939;top:2674;width:636;height:14" type="#_x0000_t75" stroked="false">
              <v:imagedata r:id="rId61" o:title=""/>
            </v:shape>
            <v:shape style="position:absolute;left:6560;top:2674;width:751;height:14" type="#_x0000_t75" stroked="false">
              <v:imagedata r:id="rId62" o:title=""/>
            </v:shape>
            <v:shape style="position:absolute;left:7297;top:2674;width:751;height:14" type="#_x0000_t75" stroked="false">
              <v:imagedata r:id="rId62" o:title=""/>
            </v:shape>
            <v:shape style="position:absolute;left:8034;top:2674;width:1097;height:14" type="#_x0000_t75" stroked="false">
              <v:imagedata r:id="rId63" o:title=""/>
            </v:shape>
            <v:shape style="position:absolute;left:9116;top:2674;width:706;height:14" type="#_x0000_t75" stroked="false">
              <v:imagedata r:id="rId64" o:title=""/>
            </v:shape>
            <v:shape style="position:absolute;left:9808;top:2674;width:722;height:14" type="#_x0000_t75" stroked="false">
              <v:imagedata r:id="rId65" o:title=""/>
            </v:shape>
            <v:shape style="position:absolute;left:10516;top:2674;width:1212;height:14" type="#_x0000_t75" stroked="false">
              <v:imagedata r:id="rId66" o:title=""/>
            </v:shape>
            <v:shape style="position:absolute;left:11713;top:2674;width:1128;height:14" type="#_x0000_t75" stroked="false">
              <v:imagedata r:id="rId67" o:title=""/>
            </v:shape>
            <v:shape style="position:absolute;left:12827;top:2679;width:2281;height:10" type="#_x0000_t75" stroked="false">
              <v:imagedata r:id="rId68" o:title=""/>
            </v:shape>
            <w10:wrap type="none"/>
          </v:group>
        </w:pict>
      </w:r>
      <w:r>
        <w:rPr>
          <w:rFonts w:ascii="宋体" w:hAnsi="宋体" w:cs="宋体" w:eastAsia="宋体" w:hint="default"/>
          <w:b/>
          <w:bCs/>
          <w:sz w:val="21"/>
          <w:szCs w:val="21"/>
        </w:rPr>
        <w:t>（一）</w:t>
      </w:r>
      <w:r>
        <w:rPr>
          <w:rFonts w:ascii="宋体" w:hAnsi="宋体" w:cs="宋体" w:eastAsia="宋体" w:hint="default"/>
          <w:b/>
          <w:bCs/>
          <w:spacing w:val="-20"/>
          <w:sz w:val="21"/>
          <w:szCs w:val="21"/>
        </w:rPr>
        <w:t> </w:t>
      </w:r>
      <w:r>
        <w:rPr>
          <w:rFonts w:ascii="宋体" w:hAnsi="宋体" w:cs="宋体" w:eastAsia="宋体" w:hint="default"/>
          <w:b/>
          <w:bCs/>
          <w:sz w:val="21"/>
          <w:szCs w:val="21"/>
        </w:rPr>
        <w:t>子公司情况</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通过设立等投资方式取得的子公司</w:t>
      </w:r>
    </w:p>
    <w:p>
      <w:pPr>
        <w:spacing w:line="240" w:lineRule="auto" w:before="13"/>
        <w:rPr>
          <w:rFonts w:ascii="宋体" w:hAnsi="宋体" w:cs="宋体" w:eastAsia="宋体" w:hint="default"/>
          <w:sz w:val="5"/>
          <w:szCs w:val="5"/>
        </w:rPr>
      </w:pPr>
    </w:p>
    <w:tbl>
      <w:tblPr>
        <w:tblW w:w="0" w:type="auto"/>
        <w:jc w:val="left"/>
        <w:tblInd w:w="415" w:type="dxa"/>
        <w:tblLayout w:type="fixed"/>
        <w:tblCellMar>
          <w:top w:w="0" w:type="dxa"/>
          <w:left w:w="0" w:type="dxa"/>
          <w:bottom w:w="0" w:type="dxa"/>
          <w:right w:w="0" w:type="dxa"/>
        </w:tblCellMar>
        <w:tblLook w:val="01E0"/>
      </w:tblPr>
      <w:tblGrid>
        <w:gridCol w:w="2852"/>
        <w:gridCol w:w="854"/>
        <w:gridCol w:w="526"/>
        <w:gridCol w:w="622"/>
        <w:gridCol w:w="737"/>
        <w:gridCol w:w="737"/>
        <w:gridCol w:w="1082"/>
        <w:gridCol w:w="692"/>
        <w:gridCol w:w="708"/>
        <w:gridCol w:w="562"/>
        <w:gridCol w:w="636"/>
        <w:gridCol w:w="1114"/>
        <w:gridCol w:w="2271"/>
      </w:tblGrid>
      <w:tr>
        <w:trPr>
          <w:trHeight w:val="1660" w:hRule="exact"/>
        </w:trPr>
        <w:tc>
          <w:tcPr>
            <w:tcW w:w="2852"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2"/>
              <w:ind w:left="122"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85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103" w:right="98"/>
              <w:jc w:val="left"/>
              <w:rPr>
                <w:rFonts w:ascii="宋体" w:hAnsi="宋体" w:cs="宋体" w:eastAsia="宋体" w:hint="default"/>
                <w:sz w:val="21"/>
                <w:szCs w:val="21"/>
              </w:rPr>
            </w:pPr>
            <w:r>
              <w:rPr>
                <w:rFonts w:ascii="宋体" w:hAnsi="宋体" w:cs="宋体" w:eastAsia="宋体" w:hint="default"/>
                <w:spacing w:val="2"/>
                <w:sz w:val="21"/>
                <w:szCs w:val="21"/>
              </w:rPr>
              <w:t>子公司</w:t>
            </w:r>
            <w:r>
              <w:rPr>
                <w:rFonts w:ascii="宋体" w:hAnsi="宋体" w:cs="宋体" w:eastAsia="宋体" w:hint="default"/>
                <w:spacing w:val="-102"/>
                <w:sz w:val="21"/>
                <w:szCs w:val="21"/>
              </w:rPr>
              <w:t> </w:t>
            </w:r>
            <w:r>
              <w:rPr>
                <w:rFonts w:ascii="宋体" w:hAnsi="宋体" w:cs="宋体" w:eastAsia="宋体" w:hint="default"/>
                <w:sz w:val="21"/>
                <w:szCs w:val="21"/>
              </w:rPr>
              <w:t>类型</w:t>
            </w:r>
          </w:p>
        </w:tc>
        <w:tc>
          <w:tcPr>
            <w:tcW w:w="52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72" w:lineRule="exact"/>
              <w:ind w:left="103" w:right="20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w w:val="100"/>
                <w:sz w:val="21"/>
                <w:szCs w:val="21"/>
              </w:rPr>
              <w:t> </w:t>
            </w:r>
            <w:r>
              <w:rPr>
                <w:rFonts w:ascii="宋体" w:hAnsi="宋体" w:cs="宋体" w:eastAsia="宋体" w:hint="default"/>
                <w:sz w:val="21"/>
                <w:szCs w:val="21"/>
              </w:rPr>
              <w:t>册</w:t>
            </w:r>
            <w:r>
              <w:rPr>
                <w:rFonts w:ascii="宋体" w:hAnsi="宋体" w:cs="宋体" w:eastAsia="宋体" w:hint="default"/>
                <w:w w:val="100"/>
                <w:sz w:val="21"/>
                <w:szCs w:val="21"/>
              </w:rPr>
              <w:t> </w:t>
            </w:r>
            <w:r>
              <w:rPr>
                <w:rFonts w:ascii="宋体" w:hAnsi="宋体" w:cs="宋体" w:eastAsia="宋体" w:hint="default"/>
                <w:sz w:val="21"/>
                <w:szCs w:val="21"/>
              </w:rPr>
              <w:t>地</w:t>
            </w:r>
          </w:p>
        </w:tc>
        <w:tc>
          <w:tcPr>
            <w:tcW w:w="62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72" w:lineRule="exact"/>
              <w:ind w:left="107" w:right="23" w:hanging="96"/>
              <w:jc w:val="left"/>
              <w:rPr>
                <w:rFonts w:ascii="宋体" w:hAnsi="宋体" w:cs="宋体" w:eastAsia="宋体" w:hint="default"/>
                <w:sz w:val="21"/>
                <w:szCs w:val="21"/>
              </w:rPr>
            </w:pPr>
            <w:r>
              <w:rPr>
                <w:rFonts w:ascii="宋体" w:hAnsi="宋体" w:cs="宋体" w:eastAsia="宋体" w:hint="default"/>
                <w:spacing w:val="37"/>
                <w:sz w:val="21"/>
                <w:szCs w:val="21"/>
              </w:rPr>
              <w:t>业务</w:t>
            </w:r>
            <w:r>
              <w:rPr>
                <w:rFonts w:ascii="宋体" w:hAnsi="宋体" w:cs="宋体" w:eastAsia="宋体" w:hint="default"/>
                <w:spacing w:val="-101"/>
                <w:sz w:val="21"/>
                <w:szCs w:val="21"/>
              </w:rPr>
              <w:t> </w:t>
            </w:r>
            <w:r>
              <w:rPr>
                <w:rFonts w:ascii="宋体" w:hAnsi="宋体" w:cs="宋体" w:eastAsia="宋体" w:hint="default"/>
                <w:sz w:val="21"/>
                <w:szCs w:val="21"/>
              </w:rPr>
              <w:t>性</w:t>
            </w:r>
          </w:p>
          <w:p>
            <w:pPr>
              <w:pStyle w:val="TableParagraph"/>
              <w:spacing w:line="246" w:lineRule="exact"/>
              <w:ind w:left="107" w:right="0"/>
              <w:jc w:val="left"/>
              <w:rPr>
                <w:rFonts w:ascii="宋体" w:hAnsi="宋体" w:cs="宋体" w:eastAsia="宋体" w:hint="default"/>
                <w:sz w:val="21"/>
                <w:szCs w:val="21"/>
              </w:rPr>
            </w:pPr>
            <w:r>
              <w:rPr>
                <w:rFonts w:ascii="宋体" w:hAnsi="宋体" w:cs="宋体" w:eastAsia="宋体" w:hint="default"/>
                <w:w w:val="100"/>
                <w:sz w:val="21"/>
                <w:szCs w:val="21"/>
              </w:rPr>
              <w:t>质</w:t>
            </w:r>
          </w:p>
        </w:tc>
        <w:tc>
          <w:tcPr>
            <w:tcW w:w="73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31" w:right="98" w:hanging="2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89"/>
                <w:sz w:val="21"/>
                <w:szCs w:val="21"/>
              </w:rPr>
              <w:t> </w:t>
            </w:r>
            <w:r>
              <w:rPr>
                <w:rFonts w:ascii="宋体" w:hAnsi="宋体" w:cs="宋体" w:eastAsia="宋体" w:hint="default"/>
                <w:sz w:val="21"/>
                <w:szCs w:val="21"/>
              </w:rPr>
              <w:t>册</w:t>
            </w:r>
            <w:r>
              <w:rPr>
                <w:rFonts w:ascii="宋体" w:hAnsi="宋体" w:cs="宋体" w:eastAsia="宋体" w:hint="default"/>
                <w:w w:val="100"/>
                <w:sz w:val="21"/>
                <w:szCs w:val="21"/>
              </w:rPr>
              <w:t> </w:t>
            </w:r>
            <w:r>
              <w:rPr>
                <w:rFonts w:ascii="宋体" w:hAnsi="宋体" w:cs="宋体" w:eastAsia="宋体" w:hint="default"/>
                <w:sz w:val="21"/>
                <w:szCs w:val="21"/>
              </w:rPr>
              <w:t>资本</w:t>
            </w:r>
          </w:p>
        </w:tc>
        <w:tc>
          <w:tcPr>
            <w:tcW w:w="73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37" w:lineRule="auto"/>
              <w:ind w:left="103" w:right="96"/>
              <w:jc w:val="left"/>
              <w:rPr>
                <w:rFonts w:ascii="宋体" w:hAnsi="宋体" w:cs="宋体" w:eastAsia="宋体" w:hint="default"/>
                <w:sz w:val="21"/>
                <w:szCs w:val="21"/>
              </w:rPr>
            </w:pPr>
            <w:r>
              <w:rPr>
                <w:rFonts w:ascii="宋体" w:hAnsi="宋体" w:cs="宋体" w:eastAsia="宋体" w:hint="default"/>
                <w:sz w:val="21"/>
                <w:szCs w:val="21"/>
              </w:rPr>
              <w:t>年 末</w:t>
            </w:r>
            <w:r>
              <w:rPr>
                <w:rFonts w:ascii="宋体" w:hAnsi="宋体" w:cs="宋体" w:eastAsia="宋体" w:hint="default"/>
                <w:w w:val="100"/>
                <w:sz w:val="21"/>
                <w:szCs w:val="21"/>
              </w:rPr>
              <w:t> </w:t>
            </w:r>
            <w:r>
              <w:rPr>
                <w:rFonts w:ascii="宋体" w:hAnsi="宋体" w:cs="宋体" w:eastAsia="宋体" w:hint="default"/>
                <w:sz w:val="21"/>
                <w:szCs w:val="21"/>
              </w:rPr>
              <w:t>实际</w:t>
            </w:r>
            <w:r>
              <w:rPr>
                <w:rFonts w:ascii="宋体" w:hAnsi="宋体" w:cs="宋体" w:eastAsia="宋体" w:hint="default"/>
                <w:spacing w:val="-103"/>
                <w:sz w:val="21"/>
                <w:szCs w:val="21"/>
              </w:rPr>
              <w:t> </w:t>
            </w:r>
            <w:r>
              <w:rPr>
                <w:rFonts w:ascii="宋体" w:hAnsi="宋体" w:cs="宋体" w:eastAsia="宋体" w:hint="default"/>
                <w:sz w:val="21"/>
                <w:szCs w:val="21"/>
              </w:rPr>
              <w:t>投 资</w:t>
            </w:r>
            <w:r>
              <w:rPr>
                <w:rFonts w:ascii="宋体" w:hAnsi="宋体" w:cs="宋体" w:eastAsia="宋体" w:hint="default"/>
                <w:w w:val="100"/>
                <w:sz w:val="21"/>
                <w:szCs w:val="21"/>
              </w:rPr>
              <w:t> </w:t>
            </w:r>
            <w:r>
              <w:rPr>
                <w:rFonts w:ascii="宋体" w:hAnsi="宋体" w:cs="宋体" w:eastAsia="宋体" w:hint="default"/>
                <w:sz w:val="21"/>
                <w:szCs w:val="21"/>
              </w:rPr>
              <w:t>额</w:t>
            </w:r>
          </w:p>
        </w:tc>
        <w:tc>
          <w:tcPr>
            <w:tcW w:w="1082" w:type="dxa"/>
            <w:vMerge w:val="restart"/>
            <w:tcBorders>
              <w:top w:val="single" w:sz="12" w:space="0" w:color="000000"/>
              <w:left w:val="single" w:sz="4" w:space="0" w:color="000000"/>
              <w:right w:val="single" w:sz="4" w:space="0" w:color="000000"/>
            </w:tcBorders>
          </w:tcPr>
          <w:p>
            <w:pPr>
              <w:pStyle w:val="TableParagraph"/>
              <w:spacing w:line="237" w:lineRule="auto" w:before="146"/>
              <w:ind w:left="103" w:right="95"/>
              <w:jc w:val="both"/>
              <w:rPr>
                <w:rFonts w:ascii="宋体" w:hAnsi="宋体" w:cs="宋体" w:eastAsia="宋体" w:hint="default"/>
                <w:sz w:val="21"/>
                <w:szCs w:val="21"/>
              </w:rPr>
            </w:pPr>
            <w:r>
              <w:rPr>
                <w:rFonts w:ascii="宋体" w:hAnsi="宋体" w:cs="宋体" w:eastAsia="宋体" w:hint="default"/>
                <w:spacing w:val="6"/>
                <w:sz w:val="21"/>
                <w:szCs w:val="21"/>
              </w:rPr>
              <w:t>实质上构</w:t>
            </w:r>
            <w:r>
              <w:rPr>
                <w:rFonts w:ascii="宋体" w:hAnsi="宋体" w:cs="宋体" w:eastAsia="宋体" w:hint="default"/>
                <w:spacing w:val="-97"/>
                <w:sz w:val="21"/>
                <w:szCs w:val="21"/>
              </w:rPr>
              <w:t> </w:t>
            </w:r>
            <w:r>
              <w:rPr>
                <w:rFonts w:ascii="宋体" w:hAnsi="宋体" w:cs="宋体" w:eastAsia="宋体" w:hint="default"/>
                <w:spacing w:val="6"/>
                <w:sz w:val="21"/>
                <w:szCs w:val="21"/>
              </w:rPr>
              <w:t>成对子公</w:t>
            </w:r>
            <w:r>
              <w:rPr>
                <w:rFonts w:ascii="宋体" w:hAnsi="宋体" w:cs="宋体" w:eastAsia="宋体" w:hint="default"/>
                <w:spacing w:val="-97"/>
                <w:sz w:val="21"/>
                <w:szCs w:val="21"/>
              </w:rPr>
              <w:t> </w:t>
            </w:r>
            <w:r>
              <w:rPr>
                <w:rFonts w:ascii="宋体" w:hAnsi="宋体" w:cs="宋体" w:eastAsia="宋体" w:hint="default"/>
                <w:spacing w:val="6"/>
                <w:sz w:val="21"/>
                <w:szCs w:val="21"/>
              </w:rPr>
              <w:t>司净投资</w:t>
            </w:r>
            <w:r>
              <w:rPr>
                <w:rFonts w:ascii="宋体" w:hAnsi="宋体" w:cs="宋体" w:eastAsia="宋体" w:hint="default"/>
                <w:spacing w:val="-97"/>
                <w:sz w:val="21"/>
                <w:szCs w:val="21"/>
              </w:rPr>
              <w:t> </w:t>
            </w:r>
            <w:r>
              <w:rPr>
                <w:rFonts w:ascii="宋体" w:hAnsi="宋体" w:cs="宋体" w:eastAsia="宋体" w:hint="default"/>
                <w:spacing w:val="6"/>
                <w:sz w:val="21"/>
                <w:szCs w:val="21"/>
              </w:rPr>
              <w:t>的其他项</w:t>
            </w:r>
            <w:r>
              <w:rPr>
                <w:rFonts w:ascii="宋体" w:hAnsi="宋体" w:cs="宋体" w:eastAsia="宋体" w:hint="default"/>
                <w:spacing w:val="-97"/>
                <w:sz w:val="21"/>
                <w:szCs w:val="21"/>
              </w:rPr>
              <w:t> </w:t>
            </w:r>
            <w:r>
              <w:rPr>
                <w:rFonts w:ascii="宋体" w:hAnsi="宋体" w:cs="宋体" w:eastAsia="宋体" w:hint="default"/>
                <w:sz w:val="21"/>
                <w:szCs w:val="21"/>
              </w:rPr>
              <w:t>目余额</w:t>
            </w:r>
          </w:p>
        </w:tc>
        <w:tc>
          <w:tcPr>
            <w:tcW w:w="69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72" w:lineRule="exact"/>
              <w:ind w:left="103" w:right="39"/>
              <w:jc w:val="both"/>
              <w:rPr>
                <w:rFonts w:ascii="宋体" w:hAnsi="宋体" w:cs="宋体" w:eastAsia="宋体" w:hint="default"/>
                <w:sz w:val="21"/>
                <w:szCs w:val="21"/>
              </w:rPr>
            </w:pPr>
            <w:r>
              <w:rPr>
                <w:rFonts w:ascii="宋体" w:hAnsi="宋体" w:cs="宋体" w:eastAsia="宋体" w:hint="default"/>
                <w:spacing w:val="28"/>
                <w:sz w:val="21"/>
                <w:szCs w:val="21"/>
              </w:rPr>
              <w:t>持股</w:t>
            </w:r>
            <w:r>
              <w:rPr>
                <w:rFonts w:ascii="宋体" w:hAnsi="宋体" w:cs="宋体" w:eastAsia="宋体" w:hint="default"/>
                <w:spacing w:val="-102"/>
                <w:sz w:val="21"/>
                <w:szCs w:val="21"/>
              </w:rPr>
              <w:t> </w:t>
            </w:r>
            <w:r>
              <w:rPr>
                <w:rFonts w:ascii="宋体" w:hAnsi="宋体" w:cs="宋体" w:eastAsia="宋体" w:hint="default"/>
                <w:spacing w:val="28"/>
                <w:sz w:val="21"/>
                <w:szCs w:val="21"/>
              </w:rPr>
              <w:t>比例</w:t>
            </w:r>
            <w:r>
              <w:rPr>
                <w:rFonts w:ascii="宋体" w:hAnsi="宋体" w:cs="宋体" w:eastAsia="宋体" w:hint="default"/>
                <w:spacing w:val="-102"/>
                <w:sz w:val="21"/>
                <w:szCs w:val="21"/>
              </w:rPr>
              <w:t> </w:t>
            </w:r>
            <w:r>
              <w:rPr>
                <w:rFonts w:ascii="宋体" w:hAnsi="宋体" w:cs="宋体" w:eastAsia="宋体" w:hint="default"/>
                <w:sz w:val="21"/>
                <w:szCs w:val="21"/>
              </w:rPr>
              <w:t>(%)</w:t>
            </w:r>
          </w:p>
        </w:tc>
        <w:tc>
          <w:tcPr>
            <w:tcW w:w="7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37" w:lineRule="auto"/>
              <w:ind w:left="103" w:right="31"/>
              <w:jc w:val="both"/>
              <w:rPr>
                <w:rFonts w:ascii="宋体" w:hAnsi="宋体" w:cs="宋体" w:eastAsia="宋体" w:hint="default"/>
                <w:sz w:val="21"/>
                <w:szCs w:val="21"/>
              </w:rPr>
            </w:pPr>
            <w:r>
              <w:rPr>
                <w:rFonts w:ascii="宋体" w:hAnsi="宋体" w:cs="宋体" w:eastAsia="宋体" w:hint="default"/>
                <w:spacing w:val="34"/>
                <w:sz w:val="21"/>
                <w:szCs w:val="21"/>
              </w:rPr>
              <w:t>表决</w:t>
            </w:r>
            <w:r>
              <w:rPr>
                <w:rFonts w:ascii="宋体" w:hAnsi="宋体" w:cs="宋体" w:eastAsia="宋体" w:hint="default"/>
                <w:spacing w:val="-102"/>
                <w:sz w:val="21"/>
                <w:szCs w:val="21"/>
              </w:rPr>
              <w:t> </w:t>
            </w:r>
            <w:r>
              <w:rPr>
                <w:rFonts w:ascii="宋体" w:hAnsi="宋体" w:cs="宋体" w:eastAsia="宋体" w:hint="default"/>
                <w:spacing w:val="34"/>
                <w:sz w:val="21"/>
                <w:szCs w:val="21"/>
              </w:rPr>
              <w:t>权比</w:t>
            </w:r>
            <w:r>
              <w:rPr>
                <w:rFonts w:ascii="宋体" w:hAnsi="宋体" w:cs="宋体" w:eastAsia="宋体" w:hint="default"/>
                <w:spacing w:val="-102"/>
                <w:sz w:val="21"/>
                <w:szCs w:val="21"/>
              </w:rPr>
              <w:t> </w:t>
            </w:r>
            <w:r>
              <w:rPr>
                <w:rFonts w:ascii="宋体" w:hAnsi="宋体" w:cs="宋体" w:eastAsia="宋体" w:hint="default"/>
                <w:sz w:val="21"/>
                <w:szCs w:val="21"/>
              </w:rPr>
              <w:t>例</w:t>
            </w:r>
          </w:p>
          <w:p>
            <w:pPr>
              <w:pStyle w:val="TableParagraph"/>
              <w:spacing w:line="271" w:lineRule="exact"/>
              <w:ind w:left="103" w:right="0"/>
              <w:jc w:val="both"/>
              <w:rPr>
                <w:rFonts w:ascii="宋体" w:hAnsi="宋体" w:cs="宋体" w:eastAsia="宋体" w:hint="default"/>
                <w:sz w:val="21"/>
                <w:szCs w:val="21"/>
              </w:rPr>
            </w:pPr>
            <w:r>
              <w:rPr>
                <w:rFonts w:ascii="宋体"/>
                <w:sz w:val="21"/>
              </w:rPr>
              <w:t>(%)</w:t>
            </w:r>
          </w:p>
        </w:tc>
        <w:tc>
          <w:tcPr>
            <w:tcW w:w="562" w:type="dxa"/>
            <w:tcBorders>
              <w:top w:val="single" w:sz="12" w:space="0" w:color="000000"/>
              <w:left w:val="single" w:sz="4" w:space="0" w:color="000000"/>
              <w:bottom w:val="nil" w:sz="6" w:space="0" w:color="auto"/>
              <w:right w:val="single" w:sz="4" w:space="0" w:color="000000"/>
            </w:tcBorders>
          </w:tcPr>
          <w:p>
            <w:pPr>
              <w:pStyle w:val="TableParagraph"/>
              <w:spacing w:line="237" w:lineRule="auto" w:before="9"/>
              <w:ind w:left="103" w:right="235"/>
              <w:jc w:val="both"/>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w w:val="100"/>
                <w:sz w:val="21"/>
                <w:szCs w:val="21"/>
              </w:rPr>
              <w:t> </w:t>
            </w:r>
            <w:r>
              <w:rPr>
                <w:rFonts w:ascii="宋体" w:hAnsi="宋体" w:cs="宋体" w:eastAsia="宋体" w:hint="default"/>
                <w:sz w:val="21"/>
                <w:szCs w:val="21"/>
              </w:rPr>
              <w:t>否</w:t>
            </w:r>
            <w:r>
              <w:rPr>
                <w:rFonts w:ascii="宋体" w:hAnsi="宋体" w:cs="宋体" w:eastAsia="宋体" w:hint="default"/>
                <w:w w:val="100"/>
                <w:sz w:val="21"/>
                <w:szCs w:val="21"/>
              </w:rPr>
              <w:t> </w:t>
            </w:r>
            <w:r>
              <w:rPr>
                <w:rFonts w:ascii="宋体" w:hAnsi="宋体" w:cs="宋体" w:eastAsia="宋体" w:hint="default"/>
                <w:sz w:val="21"/>
                <w:szCs w:val="21"/>
              </w:rPr>
              <w:t>合</w:t>
            </w:r>
            <w:r>
              <w:rPr>
                <w:rFonts w:ascii="宋体" w:hAnsi="宋体" w:cs="宋体" w:eastAsia="宋体" w:hint="default"/>
                <w:w w:val="100"/>
                <w:sz w:val="21"/>
                <w:szCs w:val="21"/>
              </w:rPr>
              <w:t> </w:t>
            </w:r>
            <w:r>
              <w:rPr>
                <w:rFonts w:ascii="宋体" w:hAnsi="宋体" w:cs="宋体" w:eastAsia="宋体" w:hint="default"/>
                <w:sz w:val="21"/>
                <w:szCs w:val="21"/>
              </w:rPr>
              <w:t>并</w:t>
            </w:r>
            <w:r>
              <w:rPr>
                <w:rFonts w:ascii="宋体" w:hAnsi="宋体" w:cs="宋体" w:eastAsia="宋体" w:hint="default"/>
                <w:w w:val="100"/>
                <w:sz w:val="21"/>
                <w:szCs w:val="21"/>
              </w:rPr>
              <w:t> </w:t>
            </w:r>
            <w:r>
              <w:rPr>
                <w:rFonts w:ascii="宋体" w:hAnsi="宋体" w:cs="宋体" w:eastAsia="宋体" w:hint="default"/>
                <w:sz w:val="21"/>
                <w:szCs w:val="21"/>
              </w:rPr>
              <w:t>报</w:t>
            </w:r>
            <w:r>
              <w:rPr>
                <w:rFonts w:ascii="宋体" w:hAnsi="宋体" w:cs="宋体" w:eastAsia="宋体" w:hint="default"/>
                <w:w w:val="100"/>
                <w:sz w:val="21"/>
                <w:szCs w:val="21"/>
              </w:rPr>
              <w:t> </w:t>
            </w:r>
            <w:r>
              <w:rPr>
                <w:rFonts w:ascii="宋体" w:hAnsi="宋体" w:cs="宋体" w:eastAsia="宋体" w:hint="default"/>
                <w:sz w:val="21"/>
                <w:szCs w:val="21"/>
              </w:rPr>
              <w:t>表</w:t>
            </w:r>
          </w:p>
        </w:tc>
        <w:tc>
          <w:tcPr>
            <w:tcW w:w="636" w:type="dxa"/>
            <w:vMerge w:val="restart"/>
            <w:tcBorders>
              <w:top w:val="single" w:sz="12"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37" w:lineRule="auto"/>
              <w:ind w:left="103" w:right="98"/>
              <w:jc w:val="left"/>
              <w:rPr>
                <w:rFonts w:ascii="宋体" w:hAnsi="宋体" w:cs="宋体" w:eastAsia="宋体" w:hint="default"/>
                <w:sz w:val="21"/>
                <w:szCs w:val="21"/>
              </w:rPr>
            </w:pPr>
            <w:r>
              <w:rPr>
                <w:rFonts w:ascii="宋体" w:hAnsi="宋体" w:cs="宋体" w:eastAsia="宋体" w:hint="default"/>
                <w:sz w:val="21"/>
                <w:szCs w:val="21"/>
              </w:rPr>
              <w:t>少数</w:t>
            </w:r>
            <w:r>
              <w:rPr>
                <w:rFonts w:ascii="宋体" w:hAnsi="宋体" w:cs="宋体" w:eastAsia="宋体" w:hint="default"/>
                <w:spacing w:val="-103"/>
                <w:sz w:val="21"/>
                <w:szCs w:val="21"/>
              </w:rPr>
              <w:t> </w:t>
            </w:r>
            <w:r>
              <w:rPr>
                <w:rFonts w:ascii="宋体" w:hAnsi="宋体" w:cs="宋体" w:eastAsia="宋体" w:hint="default"/>
                <w:sz w:val="21"/>
                <w:szCs w:val="21"/>
              </w:rPr>
              <w:t>股</w:t>
            </w:r>
            <w:r>
              <w:rPr>
                <w:rFonts w:ascii="宋体" w:hAnsi="宋体" w:cs="宋体" w:eastAsia="宋体" w:hint="default"/>
                <w:w w:val="100"/>
                <w:sz w:val="21"/>
                <w:szCs w:val="21"/>
              </w:rPr>
              <w:t> </w:t>
            </w:r>
            <w:r>
              <w:rPr>
                <w:rFonts w:ascii="宋体" w:hAnsi="宋体" w:cs="宋体" w:eastAsia="宋体" w:hint="default"/>
                <w:sz w:val="21"/>
                <w:szCs w:val="21"/>
              </w:rPr>
              <w:t>东权</w:t>
            </w:r>
            <w:r>
              <w:rPr>
                <w:rFonts w:ascii="宋体" w:hAnsi="宋体" w:cs="宋体" w:eastAsia="宋体" w:hint="default"/>
                <w:spacing w:val="-103"/>
                <w:sz w:val="21"/>
                <w:szCs w:val="21"/>
              </w:rPr>
              <w:t> </w:t>
            </w:r>
            <w:r>
              <w:rPr>
                <w:rFonts w:ascii="宋体" w:hAnsi="宋体" w:cs="宋体" w:eastAsia="宋体" w:hint="default"/>
                <w:sz w:val="21"/>
                <w:szCs w:val="21"/>
              </w:rPr>
              <w:t>益</w:t>
            </w:r>
          </w:p>
        </w:tc>
        <w:tc>
          <w:tcPr>
            <w:tcW w:w="1114" w:type="dxa"/>
            <w:vMerge w:val="restart"/>
            <w:tcBorders>
              <w:top w:val="single" w:sz="12" w:space="0" w:color="000000"/>
              <w:left w:val="single" w:sz="4" w:space="0" w:color="000000"/>
              <w:right w:val="single" w:sz="4" w:space="0" w:color="000000"/>
            </w:tcBorders>
          </w:tcPr>
          <w:p>
            <w:pPr>
              <w:pStyle w:val="TableParagraph"/>
              <w:spacing w:line="237" w:lineRule="auto" w:before="146"/>
              <w:ind w:left="103" w:right="99"/>
              <w:jc w:val="both"/>
              <w:rPr>
                <w:rFonts w:ascii="宋体" w:hAnsi="宋体" w:cs="宋体" w:eastAsia="宋体" w:hint="default"/>
                <w:sz w:val="21"/>
                <w:szCs w:val="21"/>
              </w:rPr>
            </w:pPr>
            <w:r>
              <w:rPr>
                <w:rFonts w:ascii="宋体" w:hAnsi="宋体" w:cs="宋体" w:eastAsia="宋体" w:hint="default"/>
                <w:spacing w:val="12"/>
                <w:sz w:val="21"/>
                <w:szCs w:val="21"/>
              </w:rPr>
              <w:t>少数股东</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2"/>
                <w:sz w:val="21"/>
                <w:szCs w:val="21"/>
              </w:rPr>
              <w:t>权益中用</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2"/>
                <w:sz w:val="21"/>
                <w:szCs w:val="21"/>
              </w:rPr>
              <w:t>于冲减少</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2"/>
                <w:sz w:val="21"/>
                <w:szCs w:val="21"/>
              </w:rPr>
              <w:t>数股东损</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益的金额</w:t>
            </w:r>
          </w:p>
        </w:tc>
        <w:tc>
          <w:tcPr>
            <w:tcW w:w="2271" w:type="dxa"/>
            <w:vMerge w:val="restart"/>
            <w:tcBorders>
              <w:top w:val="single" w:sz="12" w:space="0" w:color="000000"/>
              <w:left w:val="single" w:sz="4" w:space="0" w:color="000000"/>
              <w:right w:val="nil" w:sz="6" w:space="0" w:color="auto"/>
            </w:tcBorders>
          </w:tcPr>
          <w:p>
            <w:pPr>
              <w:pStyle w:val="TableParagraph"/>
              <w:spacing w:line="237" w:lineRule="auto" w:before="9"/>
              <w:ind w:left="103" w:right="105"/>
              <w:jc w:val="both"/>
              <w:rPr>
                <w:rFonts w:ascii="宋体" w:hAnsi="宋体" w:cs="宋体" w:eastAsia="宋体" w:hint="default"/>
                <w:sz w:val="21"/>
                <w:szCs w:val="21"/>
              </w:rPr>
            </w:pPr>
            <w:r>
              <w:rPr>
                <w:rFonts w:ascii="宋体" w:hAnsi="宋体" w:cs="宋体" w:eastAsia="宋体" w:hint="default"/>
                <w:spacing w:val="16"/>
                <w:sz w:val="21"/>
                <w:szCs w:val="21"/>
              </w:rPr>
              <w:t>从母公司所有者权益</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16"/>
                <w:sz w:val="21"/>
                <w:szCs w:val="21"/>
              </w:rPr>
              <w:t>冲减子公司少数股东</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16"/>
                <w:sz w:val="21"/>
                <w:szCs w:val="21"/>
              </w:rPr>
              <w:t>分担的本期亏损超过</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16"/>
                <w:sz w:val="21"/>
                <w:szCs w:val="21"/>
              </w:rPr>
              <w:t>少数股东在该子公司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16"/>
                <w:sz w:val="21"/>
                <w:szCs w:val="21"/>
              </w:rPr>
              <w:t>期初所有者权益中所</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享有份额后的余额</w:t>
            </w:r>
          </w:p>
        </w:tc>
      </w:tr>
      <w:tr>
        <w:trPr>
          <w:trHeight w:val="81" w:hRule="exact"/>
        </w:trPr>
        <w:tc>
          <w:tcPr>
            <w:tcW w:w="2852"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526"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082" w:type="dxa"/>
            <w:vMerge/>
            <w:tcBorders>
              <w:left w:val="single" w:sz="4" w:space="0" w:color="000000"/>
              <w:right w:val="single" w:sz="4" w:space="0" w:color="000000"/>
            </w:tcBorders>
          </w:tcPr>
          <w:p>
            <w:pPr/>
          </w:p>
        </w:tc>
        <w:tc>
          <w:tcPr>
            <w:tcW w:w="69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62" w:type="dxa"/>
            <w:tcBorders>
              <w:top w:val="nil" w:sz="6" w:space="0" w:color="auto"/>
              <w:left w:val="single" w:sz="4" w:space="0" w:color="000000"/>
              <w:bottom w:val="nil" w:sz="6" w:space="0" w:color="auto"/>
              <w:right w:val="single" w:sz="4" w:space="0" w:color="000000"/>
            </w:tcBorders>
          </w:tcPr>
          <w:p>
            <w:pPr/>
          </w:p>
        </w:tc>
        <w:tc>
          <w:tcPr>
            <w:tcW w:w="636" w:type="dxa"/>
            <w:vMerge/>
            <w:tcBorders>
              <w:left w:val="single" w:sz="4" w:space="0" w:color="000000"/>
              <w:right w:val="single" w:sz="4" w:space="0" w:color="000000"/>
            </w:tcBorders>
          </w:tcPr>
          <w:p>
            <w:pPr/>
          </w:p>
        </w:tc>
        <w:tc>
          <w:tcPr>
            <w:tcW w:w="1114" w:type="dxa"/>
            <w:vMerge/>
            <w:tcBorders>
              <w:left w:val="single" w:sz="4" w:space="0" w:color="000000"/>
              <w:right w:val="single" w:sz="4" w:space="0" w:color="000000"/>
            </w:tcBorders>
          </w:tcPr>
          <w:p>
            <w:pPr/>
          </w:p>
        </w:tc>
        <w:tc>
          <w:tcPr>
            <w:tcW w:w="2271" w:type="dxa"/>
            <w:vMerge/>
            <w:tcBorders>
              <w:left w:val="single" w:sz="4" w:space="0" w:color="000000"/>
              <w:right w:val="nil" w:sz="6" w:space="0" w:color="auto"/>
            </w:tcBorders>
          </w:tcPr>
          <w:p>
            <w:pPr/>
          </w:p>
        </w:tc>
      </w:tr>
      <w:tr>
        <w:trPr>
          <w:trHeight w:val="824" w:hRule="exact"/>
        </w:trPr>
        <w:tc>
          <w:tcPr>
            <w:tcW w:w="2852" w:type="dxa"/>
            <w:tcBorders>
              <w:top w:val="nil" w:sz="6" w:space="0" w:color="auto"/>
              <w:left w:val="nil" w:sz="6" w:space="0" w:color="auto"/>
              <w:bottom w:val="nil" w:sz="6" w:space="0" w:color="auto"/>
              <w:right w:val="single" w:sz="4" w:space="0" w:color="000000"/>
            </w:tcBorders>
          </w:tcPr>
          <w:p>
            <w:pPr>
              <w:pStyle w:val="TableParagraph"/>
              <w:spacing w:line="272" w:lineRule="exact" w:before="171"/>
              <w:ind w:left="122" w:right="102"/>
              <w:jc w:val="left"/>
              <w:rPr>
                <w:rFonts w:ascii="宋体" w:hAnsi="宋体" w:cs="宋体" w:eastAsia="宋体" w:hint="default"/>
                <w:sz w:val="21"/>
                <w:szCs w:val="21"/>
              </w:rPr>
            </w:pPr>
            <w:r>
              <w:rPr>
                <w:rFonts w:ascii="宋体" w:hAnsi="宋体" w:cs="宋体" w:eastAsia="宋体" w:hint="default"/>
                <w:spacing w:val="5"/>
                <w:sz w:val="21"/>
                <w:szCs w:val="21"/>
              </w:rPr>
              <w:t>上海天玑信息技术服务有限</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公司</w:t>
            </w:r>
          </w:p>
        </w:tc>
        <w:tc>
          <w:tcPr>
            <w:tcW w:w="854" w:type="dxa"/>
            <w:tcBorders>
              <w:top w:val="nil" w:sz="6" w:space="0" w:color="auto"/>
              <w:left w:val="single" w:sz="4" w:space="0" w:color="000000"/>
              <w:bottom w:val="nil" w:sz="6" w:space="0" w:color="auto"/>
              <w:right w:val="single" w:sz="4" w:space="0" w:color="000000"/>
            </w:tcBorders>
          </w:tcPr>
          <w:p>
            <w:pPr>
              <w:pStyle w:val="TableParagraph"/>
              <w:spacing w:line="272" w:lineRule="exact" w:before="171"/>
              <w:ind w:left="103" w:right="98"/>
              <w:jc w:val="left"/>
              <w:rPr>
                <w:rFonts w:ascii="宋体" w:hAnsi="宋体" w:cs="宋体" w:eastAsia="宋体" w:hint="default"/>
                <w:sz w:val="21"/>
                <w:szCs w:val="21"/>
              </w:rPr>
            </w:pPr>
            <w:r>
              <w:rPr>
                <w:rFonts w:ascii="宋体" w:hAnsi="宋体" w:cs="宋体" w:eastAsia="宋体" w:hint="default"/>
                <w:spacing w:val="2"/>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26" w:type="dxa"/>
            <w:tcBorders>
              <w:top w:val="nil" w:sz="6" w:space="0" w:color="auto"/>
              <w:left w:val="single" w:sz="4" w:space="0" w:color="000000"/>
              <w:bottom w:val="nil" w:sz="6" w:space="0" w:color="auto"/>
              <w:right w:val="single" w:sz="4" w:space="0" w:color="000000"/>
            </w:tcBorders>
          </w:tcPr>
          <w:p>
            <w:pPr>
              <w:pStyle w:val="TableParagraph"/>
              <w:spacing w:line="272" w:lineRule="exact" w:before="171"/>
              <w:ind w:left="103" w:right="200"/>
              <w:jc w:val="left"/>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w w:val="100"/>
                <w:sz w:val="21"/>
                <w:szCs w:val="21"/>
              </w:rPr>
              <w:t> </w:t>
            </w:r>
            <w:r>
              <w:rPr>
                <w:rFonts w:ascii="宋体" w:hAnsi="宋体" w:cs="宋体" w:eastAsia="宋体" w:hint="default"/>
                <w:sz w:val="21"/>
                <w:szCs w:val="21"/>
              </w:rPr>
              <w:t>海</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73" w:lineRule="exact" w:before="6"/>
              <w:ind w:left="103" w:right="0"/>
              <w:jc w:val="left"/>
              <w:rPr>
                <w:rFonts w:ascii="宋体" w:hAnsi="宋体" w:cs="宋体" w:eastAsia="宋体" w:hint="default"/>
                <w:sz w:val="21"/>
                <w:szCs w:val="21"/>
              </w:rPr>
            </w:pPr>
            <w:r>
              <w:rPr>
                <w:rFonts w:ascii="宋体"/>
                <w:sz w:val="21"/>
              </w:rPr>
              <w:t>IT</w:t>
            </w:r>
          </w:p>
          <w:p>
            <w:pPr>
              <w:pStyle w:val="TableParagraph"/>
              <w:spacing w:line="272" w:lineRule="exact" w:before="26"/>
              <w:ind w:left="103" w:right="295"/>
              <w:jc w:val="left"/>
              <w:rPr>
                <w:rFonts w:ascii="宋体" w:hAnsi="宋体" w:cs="宋体" w:eastAsia="宋体" w:hint="default"/>
                <w:sz w:val="21"/>
                <w:szCs w:val="21"/>
              </w:rPr>
            </w:pP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73" w:lineRule="exact" w:before="143"/>
              <w:ind w:left="103" w:right="0"/>
              <w:jc w:val="left"/>
              <w:rPr>
                <w:rFonts w:ascii="宋体" w:hAnsi="宋体" w:cs="宋体" w:eastAsia="宋体" w:hint="default"/>
                <w:sz w:val="21"/>
                <w:szCs w:val="21"/>
              </w:rPr>
            </w:pPr>
            <w:r>
              <w:rPr>
                <w:rFonts w:ascii="宋体"/>
                <w:sz w:val="21"/>
              </w:rPr>
              <w:t>500.</w:t>
            </w:r>
          </w:p>
          <w:p>
            <w:pPr>
              <w:pStyle w:val="TableParagraph"/>
              <w:spacing w:line="273" w:lineRule="exact"/>
              <w:ind w:left="103" w:right="0"/>
              <w:jc w:val="left"/>
              <w:rPr>
                <w:rFonts w:ascii="宋体" w:hAnsi="宋体" w:cs="宋体" w:eastAsia="宋体" w:hint="default"/>
                <w:sz w:val="21"/>
                <w:szCs w:val="21"/>
              </w:rPr>
            </w:pPr>
            <w:r>
              <w:rPr>
                <w:rFonts w:ascii="宋体"/>
                <w:sz w:val="21"/>
              </w:rPr>
              <w:t>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73" w:lineRule="exact" w:before="143"/>
              <w:ind w:left="103" w:right="0"/>
              <w:jc w:val="left"/>
              <w:rPr>
                <w:rFonts w:ascii="宋体" w:hAnsi="宋体" w:cs="宋体" w:eastAsia="宋体" w:hint="default"/>
                <w:sz w:val="21"/>
                <w:szCs w:val="21"/>
              </w:rPr>
            </w:pPr>
            <w:r>
              <w:rPr>
                <w:rFonts w:ascii="宋体"/>
                <w:sz w:val="21"/>
              </w:rPr>
              <w:t>500.</w:t>
            </w:r>
          </w:p>
          <w:p>
            <w:pPr>
              <w:pStyle w:val="TableParagraph"/>
              <w:spacing w:line="273" w:lineRule="exact"/>
              <w:ind w:left="103" w:right="0"/>
              <w:jc w:val="left"/>
              <w:rPr>
                <w:rFonts w:ascii="宋体" w:hAnsi="宋体" w:cs="宋体" w:eastAsia="宋体" w:hint="default"/>
                <w:sz w:val="21"/>
                <w:szCs w:val="21"/>
              </w:rPr>
            </w:pPr>
            <w:r>
              <w:rPr>
                <w:rFonts w:ascii="宋体"/>
                <w:sz w:val="21"/>
              </w:rPr>
              <w:t>00</w:t>
            </w:r>
          </w:p>
        </w:tc>
        <w:tc>
          <w:tcPr>
            <w:tcW w:w="1082" w:type="dxa"/>
            <w:vMerge/>
            <w:tcBorders>
              <w:left w:val="single" w:sz="4" w:space="0" w:color="000000"/>
              <w:right w:val="single" w:sz="4" w:space="0" w:color="000000"/>
            </w:tcBorders>
          </w:tcPr>
          <w:p>
            <w:pPr/>
          </w:p>
        </w:tc>
        <w:tc>
          <w:tcPr>
            <w:tcW w:w="692" w:type="dxa"/>
            <w:tcBorders>
              <w:top w:val="nil" w:sz="6" w:space="0" w:color="auto"/>
              <w:left w:val="single" w:sz="4" w:space="0" w:color="000000"/>
              <w:bottom w:val="nil" w:sz="6" w:space="0" w:color="auto"/>
              <w:right w:val="single" w:sz="4" w:space="0" w:color="000000"/>
            </w:tcBorders>
          </w:tcPr>
          <w:p>
            <w:pPr>
              <w:pStyle w:val="TableParagraph"/>
              <w:spacing w:line="273" w:lineRule="exact" w:before="143"/>
              <w:ind w:left="103" w:right="0"/>
              <w:jc w:val="left"/>
              <w:rPr>
                <w:rFonts w:ascii="宋体" w:hAnsi="宋体" w:cs="宋体" w:eastAsia="宋体" w:hint="default"/>
                <w:sz w:val="21"/>
                <w:szCs w:val="21"/>
              </w:rPr>
            </w:pPr>
            <w:r>
              <w:rPr>
                <w:rFonts w:ascii="宋体"/>
                <w:sz w:val="21"/>
              </w:rPr>
              <w:t>100.</w:t>
            </w:r>
          </w:p>
          <w:p>
            <w:pPr>
              <w:pStyle w:val="TableParagraph"/>
              <w:spacing w:line="273" w:lineRule="exact"/>
              <w:ind w:left="103" w:right="0"/>
              <w:jc w:val="left"/>
              <w:rPr>
                <w:rFonts w:ascii="宋体" w:hAnsi="宋体" w:cs="宋体" w:eastAsia="宋体" w:hint="default"/>
                <w:sz w:val="21"/>
                <w:szCs w:val="21"/>
              </w:rPr>
            </w:pPr>
            <w:r>
              <w:rPr>
                <w:rFonts w:ascii="宋体"/>
                <w:sz w:val="21"/>
              </w:rPr>
              <w:t>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73" w:lineRule="exact" w:before="143"/>
              <w:ind w:left="103" w:right="0"/>
              <w:jc w:val="left"/>
              <w:rPr>
                <w:rFonts w:ascii="宋体" w:hAnsi="宋体" w:cs="宋体" w:eastAsia="宋体" w:hint="default"/>
                <w:sz w:val="21"/>
                <w:szCs w:val="21"/>
              </w:rPr>
            </w:pPr>
            <w:r>
              <w:rPr>
                <w:rFonts w:ascii="宋体"/>
                <w:sz w:val="21"/>
              </w:rPr>
              <w:t>100.</w:t>
            </w:r>
          </w:p>
          <w:p>
            <w:pPr>
              <w:pStyle w:val="TableParagraph"/>
              <w:spacing w:line="273" w:lineRule="exact"/>
              <w:ind w:left="103" w:right="0"/>
              <w:jc w:val="left"/>
              <w:rPr>
                <w:rFonts w:ascii="宋体" w:hAnsi="宋体" w:cs="宋体" w:eastAsia="宋体" w:hint="default"/>
                <w:sz w:val="21"/>
                <w:szCs w:val="21"/>
              </w:rPr>
            </w:pPr>
            <w:r>
              <w:rPr>
                <w:rFonts w:ascii="宋体"/>
                <w:sz w:val="21"/>
              </w:rPr>
              <w:t>00</w:t>
            </w:r>
          </w:p>
        </w:tc>
        <w:tc>
          <w:tcPr>
            <w:tcW w:w="56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636" w:type="dxa"/>
            <w:vMerge/>
            <w:tcBorders>
              <w:left w:val="single" w:sz="4" w:space="0" w:color="000000"/>
              <w:right w:val="single" w:sz="4" w:space="0" w:color="000000"/>
            </w:tcBorders>
          </w:tcPr>
          <w:p>
            <w:pPr/>
          </w:p>
        </w:tc>
        <w:tc>
          <w:tcPr>
            <w:tcW w:w="1114" w:type="dxa"/>
            <w:vMerge/>
            <w:tcBorders>
              <w:left w:val="single" w:sz="4" w:space="0" w:color="000000"/>
              <w:right w:val="single" w:sz="4" w:space="0" w:color="000000"/>
            </w:tcBorders>
          </w:tcPr>
          <w:p>
            <w:pPr/>
          </w:p>
        </w:tc>
        <w:tc>
          <w:tcPr>
            <w:tcW w:w="2271" w:type="dxa"/>
            <w:vMerge/>
            <w:tcBorders>
              <w:left w:val="single" w:sz="4" w:space="0" w:color="000000"/>
              <w:right w:val="nil" w:sz="6" w:space="0" w:color="auto"/>
            </w:tcBorders>
          </w:tcPr>
          <w:p>
            <w:pPr/>
          </w:p>
        </w:tc>
      </w:tr>
      <w:tr>
        <w:trPr>
          <w:trHeight w:val="83" w:hRule="exact"/>
        </w:trPr>
        <w:tc>
          <w:tcPr>
            <w:tcW w:w="2852"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526"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082" w:type="dxa"/>
            <w:vMerge/>
            <w:tcBorders>
              <w:left w:val="single" w:sz="4" w:space="0" w:color="000000"/>
              <w:right w:val="single" w:sz="4" w:space="0" w:color="000000"/>
            </w:tcBorders>
          </w:tcPr>
          <w:p>
            <w:pPr/>
          </w:p>
        </w:tc>
        <w:tc>
          <w:tcPr>
            <w:tcW w:w="69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62" w:type="dxa"/>
            <w:tcBorders>
              <w:top w:val="nil" w:sz="6" w:space="0" w:color="auto"/>
              <w:left w:val="single" w:sz="4" w:space="0" w:color="000000"/>
              <w:bottom w:val="nil" w:sz="6" w:space="0" w:color="auto"/>
              <w:right w:val="single" w:sz="4" w:space="0" w:color="000000"/>
            </w:tcBorders>
          </w:tcPr>
          <w:p>
            <w:pPr/>
          </w:p>
        </w:tc>
        <w:tc>
          <w:tcPr>
            <w:tcW w:w="636" w:type="dxa"/>
            <w:vMerge/>
            <w:tcBorders>
              <w:left w:val="single" w:sz="4" w:space="0" w:color="000000"/>
              <w:right w:val="single" w:sz="4" w:space="0" w:color="000000"/>
            </w:tcBorders>
          </w:tcPr>
          <w:p>
            <w:pPr/>
          </w:p>
        </w:tc>
        <w:tc>
          <w:tcPr>
            <w:tcW w:w="1114" w:type="dxa"/>
            <w:vMerge/>
            <w:tcBorders>
              <w:left w:val="single" w:sz="4" w:space="0" w:color="000000"/>
              <w:right w:val="single" w:sz="4" w:space="0" w:color="000000"/>
            </w:tcBorders>
          </w:tcPr>
          <w:p>
            <w:pPr/>
          </w:p>
        </w:tc>
        <w:tc>
          <w:tcPr>
            <w:tcW w:w="2271" w:type="dxa"/>
            <w:vMerge/>
            <w:tcBorders>
              <w:left w:val="single" w:sz="4" w:space="0" w:color="000000"/>
              <w:right w:val="nil" w:sz="6" w:space="0" w:color="auto"/>
            </w:tcBorders>
          </w:tcPr>
          <w:p>
            <w:pPr/>
          </w:p>
        </w:tc>
      </w:tr>
      <w:tr>
        <w:trPr>
          <w:trHeight w:val="907" w:hRule="exact"/>
        </w:trPr>
        <w:tc>
          <w:tcPr>
            <w:tcW w:w="2852" w:type="dxa"/>
            <w:tcBorders>
              <w:top w:val="nil" w:sz="6" w:space="0" w:color="auto"/>
              <w:left w:val="nil" w:sz="6" w:space="0" w:color="auto"/>
              <w:bottom w:val="nil" w:sz="6" w:space="0" w:color="auto"/>
              <w:right w:val="single" w:sz="4" w:space="0" w:color="000000"/>
            </w:tcBorders>
          </w:tcPr>
          <w:p>
            <w:pPr>
              <w:pStyle w:val="TableParagraph"/>
              <w:spacing w:line="274" w:lineRule="exact" w:before="141"/>
              <w:ind w:left="122" w:right="0"/>
              <w:jc w:val="left"/>
              <w:rPr>
                <w:rFonts w:ascii="宋体" w:hAnsi="宋体" w:cs="宋体" w:eastAsia="宋体" w:hint="default"/>
                <w:sz w:val="21"/>
                <w:szCs w:val="21"/>
              </w:rPr>
            </w:pPr>
            <w:r>
              <w:rPr>
                <w:rFonts w:ascii="宋体" w:hAnsi="宋体" w:cs="宋体" w:eastAsia="宋体" w:hint="default"/>
                <w:sz w:val="21"/>
                <w:szCs w:val="21"/>
              </w:rPr>
              <w:t>极 品 数 据 系 统 公 </w:t>
            </w:r>
            <w:r>
              <w:rPr>
                <w:rFonts w:ascii="宋体" w:hAnsi="宋体" w:cs="宋体" w:eastAsia="宋体" w:hint="default"/>
                <w:spacing w:val="98"/>
                <w:sz w:val="21"/>
                <w:szCs w:val="21"/>
              </w:rPr>
              <w:t> </w:t>
            </w:r>
            <w:r>
              <w:rPr>
                <w:rFonts w:ascii="宋体" w:hAnsi="宋体" w:cs="宋体" w:eastAsia="宋体" w:hint="default"/>
                <w:sz w:val="21"/>
                <w:szCs w:val="21"/>
              </w:rPr>
              <w:t>司</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TopDataSystemsInc.)</w:t>
            </w:r>
          </w:p>
        </w:tc>
        <w:tc>
          <w:tcPr>
            <w:tcW w:w="85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98"/>
              <w:jc w:val="left"/>
              <w:rPr>
                <w:rFonts w:ascii="宋体" w:hAnsi="宋体" w:cs="宋体" w:eastAsia="宋体" w:hint="default"/>
                <w:sz w:val="21"/>
                <w:szCs w:val="21"/>
              </w:rPr>
            </w:pPr>
            <w:r>
              <w:rPr>
                <w:rFonts w:ascii="宋体" w:hAnsi="宋体" w:cs="宋体" w:eastAsia="宋体" w:hint="default"/>
                <w:spacing w:val="2"/>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200"/>
              <w:jc w:val="left"/>
              <w:rPr>
                <w:rFonts w:ascii="宋体" w:hAnsi="宋体" w:cs="宋体" w:eastAsia="宋体" w:hint="default"/>
                <w:sz w:val="21"/>
                <w:szCs w:val="21"/>
              </w:rPr>
            </w:pPr>
            <w:r>
              <w:rPr>
                <w:rFonts w:ascii="宋体" w:hAnsi="宋体" w:cs="宋体" w:eastAsia="宋体" w:hint="default"/>
                <w:sz w:val="21"/>
                <w:szCs w:val="21"/>
              </w:rPr>
              <w:t>美</w:t>
            </w:r>
            <w:r>
              <w:rPr>
                <w:rFonts w:ascii="宋体" w:hAnsi="宋体" w:cs="宋体" w:eastAsia="宋体" w:hint="default"/>
                <w:w w:val="100"/>
                <w:sz w:val="21"/>
                <w:szCs w:val="21"/>
              </w:rPr>
              <w:t> </w:t>
            </w:r>
            <w:r>
              <w:rPr>
                <w:rFonts w:ascii="宋体" w:hAnsi="宋体" w:cs="宋体" w:eastAsia="宋体" w:hint="default"/>
                <w:sz w:val="21"/>
                <w:szCs w:val="21"/>
              </w:rPr>
              <w:t>国</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73" w:lineRule="exact" w:before="6"/>
              <w:ind w:left="103" w:right="0"/>
              <w:jc w:val="left"/>
              <w:rPr>
                <w:rFonts w:ascii="宋体" w:hAnsi="宋体" w:cs="宋体" w:eastAsia="宋体" w:hint="default"/>
                <w:sz w:val="21"/>
                <w:szCs w:val="21"/>
              </w:rPr>
            </w:pPr>
            <w:r>
              <w:rPr>
                <w:rFonts w:ascii="宋体"/>
                <w:sz w:val="21"/>
              </w:rPr>
              <w:t>IT</w:t>
            </w:r>
          </w:p>
          <w:p>
            <w:pPr>
              <w:pStyle w:val="TableParagraph"/>
              <w:spacing w:line="272" w:lineRule="exact" w:before="26"/>
              <w:ind w:left="103" w:right="295"/>
              <w:jc w:val="left"/>
              <w:rPr>
                <w:rFonts w:ascii="宋体" w:hAnsi="宋体" w:cs="宋体" w:eastAsia="宋体" w:hint="default"/>
                <w:sz w:val="21"/>
                <w:szCs w:val="21"/>
              </w:rPr>
            </w:pP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199"/>
              <w:jc w:val="left"/>
              <w:rPr>
                <w:rFonts w:ascii="宋体" w:hAnsi="宋体" w:cs="宋体" w:eastAsia="宋体" w:hint="default"/>
                <w:sz w:val="21"/>
                <w:szCs w:val="21"/>
              </w:rPr>
            </w:pPr>
            <w:r>
              <w:rPr>
                <w:rFonts w:ascii="宋体"/>
                <w:sz w:val="21"/>
              </w:rPr>
              <w:t>US$5</w:t>
            </w:r>
            <w:r>
              <w:rPr>
                <w:rFonts w:ascii="宋体"/>
                <w:spacing w:val="-103"/>
                <w:sz w:val="21"/>
              </w:rPr>
              <w:t> </w:t>
            </w:r>
            <w:r>
              <w:rPr>
                <w:rFonts w:ascii="宋体"/>
                <w:sz w:val="21"/>
              </w:rPr>
              <w:t>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199"/>
              <w:jc w:val="left"/>
              <w:rPr>
                <w:rFonts w:ascii="宋体" w:hAnsi="宋体" w:cs="宋体" w:eastAsia="宋体" w:hint="default"/>
                <w:sz w:val="21"/>
                <w:szCs w:val="21"/>
              </w:rPr>
            </w:pPr>
            <w:r>
              <w:rPr>
                <w:rFonts w:ascii="宋体"/>
                <w:sz w:val="21"/>
              </w:rPr>
              <w:t>US$1</w:t>
            </w:r>
            <w:r>
              <w:rPr>
                <w:rFonts w:ascii="宋体"/>
                <w:spacing w:val="-103"/>
                <w:sz w:val="21"/>
              </w:rPr>
              <w:t> </w:t>
            </w:r>
            <w:r>
              <w:rPr>
                <w:rFonts w:ascii="宋体"/>
                <w:sz w:val="21"/>
              </w:rPr>
              <w:t>0.00</w:t>
            </w:r>
          </w:p>
        </w:tc>
        <w:tc>
          <w:tcPr>
            <w:tcW w:w="1082" w:type="dxa"/>
            <w:vMerge/>
            <w:tcBorders>
              <w:left w:val="single" w:sz="4" w:space="0" w:color="000000"/>
              <w:right w:val="single" w:sz="4" w:space="0" w:color="000000"/>
            </w:tcBorders>
          </w:tcPr>
          <w:p>
            <w:pPr/>
          </w:p>
        </w:tc>
        <w:tc>
          <w:tcPr>
            <w:tcW w:w="692" w:type="dxa"/>
            <w:tcBorders>
              <w:top w:val="nil" w:sz="6" w:space="0" w:color="auto"/>
              <w:left w:val="single" w:sz="4" w:space="0" w:color="000000"/>
              <w:bottom w:val="nil" w:sz="6" w:space="0" w:color="auto"/>
              <w:right w:val="single" w:sz="4" w:space="0" w:color="000000"/>
            </w:tcBorders>
          </w:tcPr>
          <w:p>
            <w:pPr>
              <w:pStyle w:val="TableParagraph"/>
              <w:spacing w:line="274" w:lineRule="exact" w:before="141"/>
              <w:ind w:left="103" w:right="0"/>
              <w:jc w:val="left"/>
              <w:rPr>
                <w:rFonts w:ascii="宋体" w:hAnsi="宋体" w:cs="宋体" w:eastAsia="宋体" w:hint="default"/>
                <w:sz w:val="21"/>
                <w:szCs w:val="21"/>
              </w:rPr>
            </w:pPr>
            <w:r>
              <w:rPr>
                <w:rFonts w:ascii="宋体"/>
                <w:sz w:val="21"/>
              </w:rPr>
              <w:t>100.</w:t>
            </w:r>
          </w:p>
          <w:p>
            <w:pPr>
              <w:pStyle w:val="TableParagraph"/>
              <w:spacing w:line="274" w:lineRule="exact"/>
              <w:ind w:left="103" w:right="0"/>
              <w:jc w:val="left"/>
              <w:rPr>
                <w:rFonts w:ascii="宋体" w:hAnsi="宋体" w:cs="宋体" w:eastAsia="宋体" w:hint="default"/>
                <w:sz w:val="21"/>
                <w:szCs w:val="21"/>
              </w:rPr>
            </w:pPr>
            <w:r>
              <w:rPr>
                <w:rFonts w:ascii="宋体"/>
                <w:sz w:val="21"/>
              </w:rPr>
              <w:t>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74" w:lineRule="exact" w:before="141"/>
              <w:ind w:left="103" w:right="0"/>
              <w:jc w:val="left"/>
              <w:rPr>
                <w:rFonts w:ascii="宋体" w:hAnsi="宋体" w:cs="宋体" w:eastAsia="宋体" w:hint="default"/>
                <w:sz w:val="21"/>
                <w:szCs w:val="21"/>
              </w:rPr>
            </w:pPr>
            <w:r>
              <w:rPr>
                <w:rFonts w:ascii="宋体"/>
                <w:sz w:val="21"/>
              </w:rPr>
              <w:t>100.</w:t>
            </w:r>
          </w:p>
          <w:p>
            <w:pPr>
              <w:pStyle w:val="TableParagraph"/>
              <w:spacing w:line="274" w:lineRule="exact"/>
              <w:ind w:left="103" w:right="0"/>
              <w:jc w:val="left"/>
              <w:rPr>
                <w:rFonts w:ascii="宋体" w:hAnsi="宋体" w:cs="宋体" w:eastAsia="宋体" w:hint="default"/>
                <w:sz w:val="21"/>
                <w:szCs w:val="21"/>
              </w:rPr>
            </w:pPr>
            <w:r>
              <w:rPr>
                <w:rFonts w:ascii="宋体"/>
                <w:sz w:val="21"/>
              </w:rPr>
              <w:t>00</w:t>
            </w:r>
          </w:p>
        </w:tc>
        <w:tc>
          <w:tcPr>
            <w:tcW w:w="56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636" w:type="dxa"/>
            <w:vMerge/>
            <w:tcBorders>
              <w:left w:val="single" w:sz="4" w:space="0" w:color="000000"/>
              <w:right w:val="single" w:sz="4" w:space="0" w:color="000000"/>
            </w:tcBorders>
          </w:tcPr>
          <w:p>
            <w:pPr/>
          </w:p>
        </w:tc>
        <w:tc>
          <w:tcPr>
            <w:tcW w:w="1114" w:type="dxa"/>
            <w:vMerge/>
            <w:tcBorders>
              <w:left w:val="single" w:sz="4" w:space="0" w:color="000000"/>
              <w:right w:val="single" w:sz="4" w:space="0" w:color="000000"/>
            </w:tcBorders>
          </w:tcPr>
          <w:p>
            <w:pPr/>
          </w:p>
        </w:tc>
        <w:tc>
          <w:tcPr>
            <w:tcW w:w="2271" w:type="dxa"/>
            <w:vMerge/>
            <w:tcBorders>
              <w:left w:val="single" w:sz="4" w:space="0" w:color="000000"/>
              <w:right w:val="nil" w:sz="6" w:space="0" w:color="auto"/>
            </w:tcBorders>
          </w:tcPr>
          <w:p>
            <w:pPr/>
          </w:p>
        </w:tc>
      </w:tr>
      <w:tr>
        <w:trPr>
          <w:trHeight w:val="901" w:hRule="exact"/>
        </w:trPr>
        <w:tc>
          <w:tcPr>
            <w:tcW w:w="2852"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上海力克数码科技有限公司</w:t>
            </w:r>
          </w:p>
        </w:tc>
        <w:tc>
          <w:tcPr>
            <w:tcW w:w="85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98"/>
              <w:jc w:val="left"/>
              <w:rPr>
                <w:rFonts w:ascii="宋体" w:hAnsi="宋体" w:cs="宋体" w:eastAsia="宋体" w:hint="default"/>
                <w:sz w:val="21"/>
                <w:szCs w:val="21"/>
              </w:rPr>
            </w:pPr>
            <w:r>
              <w:rPr>
                <w:rFonts w:ascii="宋体" w:hAnsi="宋体" w:cs="宋体" w:eastAsia="宋体" w:hint="default"/>
                <w:spacing w:val="2"/>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200"/>
              <w:jc w:val="left"/>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w w:val="100"/>
                <w:sz w:val="21"/>
                <w:szCs w:val="21"/>
              </w:rPr>
              <w:t> </w:t>
            </w:r>
            <w:r>
              <w:rPr>
                <w:rFonts w:ascii="宋体" w:hAnsi="宋体" w:cs="宋体" w:eastAsia="宋体" w:hint="default"/>
                <w:sz w:val="21"/>
                <w:szCs w:val="21"/>
              </w:rPr>
              <w:t>海</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73" w:lineRule="exact" w:before="6"/>
              <w:ind w:left="103" w:right="0"/>
              <w:jc w:val="left"/>
              <w:rPr>
                <w:rFonts w:ascii="宋体" w:hAnsi="宋体" w:cs="宋体" w:eastAsia="宋体" w:hint="default"/>
                <w:sz w:val="21"/>
                <w:szCs w:val="21"/>
              </w:rPr>
            </w:pPr>
            <w:r>
              <w:rPr>
                <w:rFonts w:ascii="宋体"/>
                <w:sz w:val="21"/>
              </w:rPr>
              <w:t>IT</w:t>
            </w:r>
          </w:p>
          <w:p>
            <w:pPr>
              <w:pStyle w:val="TableParagraph"/>
              <w:spacing w:line="272" w:lineRule="exact" w:before="26"/>
              <w:ind w:left="103" w:right="295"/>
              <w:jc w:val="left"/>
              <w:rPr>
                <w:rFonts w:ascii="宋体" w:hAnsi="宋体" w:cs="宋体" w:eastAsia="宋体" w:hint="default"/>
                <w:sz w:val="21"/>
                <w:szCs w:val="21"/>
              </w:rPr>
            </w:pP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75" w:lineRule="exact" w:before="141"/>
              <w:ind w:left="103" w:right="0"/>
              <w:jc w:val="left"/>
              <w:rPr>
                <w:rFonts w:ascii="宋体" w:hAnsi="宋体" w:cs="宋体" w:eastAsia="宋体" w:hint="default"/>
                <w:sz w:val="21"/>
                <w:szCs w:val="21"/>
              </w:rPr>
            </w:pPr>
            <w:r>
              <w:rPr>
                <w:rFonts w:ascii="宋体"/>
                <w:sz w:val="21"/>
              </w:rPr>
              <w:t>1,50</w:t>
            </w:r>
          </w:p>
          <w:p>
            <w:pPr>
              <w:pStyle w:val="TableParagraph"/>
              <w:spacing w:line="275" w:lineRule="exact"/>
              <w:ind w:left="103" w:right="0"/>
              <w:jc w:val="left"/>
              <w:rPr>
                <w:rFonts w:ascii="宋体" w:hAnsi="宋体" w:cs="宋体" w:eastAsia="宋体" w:hint="default"/>
                <w:sz w:val="21"/>
                <w:szCs w:val="21"/>
              </w:rPr>
            </w:pPr>
            <w:r>
              <w:rPr>
                <w:rFonts w:ascii="宋体"/>
                <w:sz w:val="21"/>
              </w:rPr>
              <w:t>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75" w:lineRule="exact" w:before="141"/>
              <w:ind w:left="103" w:right="0"/>
              <w:jc w:val="left"/>
              <w:rPr>
                <w:rFonts w:ascii="宋体" w:hAnsi="宋体" w:cs="宋体" w:eastAsia="宋体" w:hint="default"/>
                <w:sz w:val="21"/>
                <w:szCs w:val="21"/>
              </w:rPr>
            </w:pPr>
            <w:r>
              <w:rPr>
                <w:rFonts w:ascii="宋体"/>
                <w:sz w:val="21"/>
              </w:rPr>
              <w:t>1,50</w:t>
            </w:r>
          </w:p>
          <w:p>
            <w:pPr>
              <w:pStyle w:val="TableParagraph"/>
              <w:spacing w:line="275" w:lineRule="exact"/>
              <w:ind w:left="103" w:right="0"/>
              <w:jc w:val="left"/>
              <w:rPr>
                <w:rFonts w:ascii="宋体" w:hAnsi="宋体" w:cs="宋体" w:eastAsia="宋体" w:hint="default"/>
                <w:sz w:val="21"/>
                <w:szCs w:val="21"/>
              </w:rPr>
            </w:pPr>
            <w:r>
              <w:rPr>
                <w:rFonts w:ascii="宋体"/>
                <w:sz w:val="21"/>
              </w:rPr>
              <w:t>0.00</w:t>
            </w:r>
          </w:p>
        </w:tc>
        <w:tc>
          <w:tcPr>
            <w:tcW w:w="1082" w:type="dxa"/>
            <w:vMerge/>
            <w:tcBorders>
              <w:left w:val="single" w:sz="4" w:space="0" w:color="000000"/>
              <w:right w:val="single" w:sz="4" w:space="0" w:color="000000"/>
            </w:tcBorders>
          </w:tcPr>
          <w:p>
            <w:pPr/>
          </w:p>
        </w:tc>
        <w:tc>
          <w:tcPr>
            <w:tcW w:w="692" w:type="dxa"/>
            <w:tcBorders>
              <w:top w:val="nil" w:sz="6" w:space="0" w:color="auto"/>
              <w:left w:val="single" w:sz="4" w:space="0" w:color="000000"/>
              <w:bottom w:val="nil" w:sz="6" w:space="0" w:color="auto"/>
              <w:right w:val="single" w:sz="4" w:space="0" w:color="000000"/>
            </w:tcBorders>
          </w:tcPr>
          <w:p>
            <w:pPr>
              <w:pStyle w:val="TableParagraph"/>
              <w:spacing w:line="275" w:lineRule="exact" w:before="141"/>
              <w:ind w:left="103" w:right="0"/>
              <w:jc w:val="left"/>
              <w:rPr>
                <w:rFonts w:ascii="宋体" w:hAnsi="宋体" w:cs="宋体" w:eastAsia="宋体" w:hint="default"/>
                <w:sz w:val="21"/>
                <w:szCs w:val="21"/>
              </w:rPr>
            </w:pPr>
            <w:r>
              <w:rPr>
                <w:rFonts w:ascii="宋体"/>
                <w:sz w:val="21"/>
              </w:rPr>
              <w:t>100.</w:t>
            </w:r>
          </w:p>
          <w:p>
            <w:pPr>
              <w:pStyle w:val="TableParagraph"/>
              <w:spacing w:line="275" w:lineRule="exact"/>
              <w:ind w:left="103" w:right="0"/>
              <w:jc w:val="left"/>
              <w:rPr>
                <w:rFonts w:ascii="宋体" w:hAnsi="宋体" w:cs="宋体" w:eastAsia="宋体" w:hint="default"/>
                <w:sz w:val="21"/>
                <w:szCs w:val="21"/>
              </w:rPr>
            </w:pPr>
            <w:r>
              <w:rPr>
                <w:rFonts w:ascii="宋体"/>
                <w:sz w:val="21"/>
              </w:rPr>
              <w:t>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75" w:lineRule="exact" w:before="141"/>
              <w:ind w:left="103" w:right="0"/>
              <w:jc w:val="left"/>
              <w:rPr>
                <w:rFonts w:ascii="宋体" w:hAnsi="宋体" w:cs="宋体" w:eastAsia="宋体" w:hint="default"/>
                <w:sz w:val="21"/>
                <w:szCs w:val="21"/>
              </w:rPr>
            </w:pPr>
            <w:r>
              <w:rPr>
                <w:rFonts w:ascii="宋体"/>
                <w:sz w:val="21"/>
              </w:rPr>
              <w:t>100.</w:t>
            </w:r>
          </w:p>
          <w:p>
            <w:pPr>
              <w:pStyle w:val="TableParagraph"/>
              <w:spacing w:line="275" w:lineRule="exact"/>
              <w:ind w:left="103" w:right="0"/>
              <w:jc w:val="left"/>
              <w:rPr>
                <w:rFonts w:ascii="宋体" w:hAnsi="宋体" w:cs="宋体" w:eastAsia="宋体" w:hint="default"/>
                <w:sz w:val="21"/>
                <w:szCs w:val="21"/>
              </w:rPr>
            </w:pPr>
            <w:r>
              <w:rPr>
                <w:rFonts w:ascii="宋体"/>
                <w:sz w:val="21"/>
              </w:rPr>
              <w:t>00</w:t>
            </w:r>
          </w:p>
        </w:tc>
        <w:tc>
          <w:tcPr>
            <w:tcW w:w="56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636" w:type="dxa"/>
            <w:vMerge/>
            <w:tcBorders>
              <w:left w:val="single" w:sz="4" w:space="0" w:color="000000"/>
              <w:right w:val="single" w:sz="4" w:space="0" w:color="000000"/>
            </w:tcBorders>
          </w:tcPr>
          <w:p>
            <w:pPr/>
          </w:p>
        </w:tc>
        <w:tc>
          <w:tcPr>
            <w:tcW w:w="1114" w:type="dxa"/>
            <w:vMerge/>
            <w:tcBorders>
              <w:left w:val="single" w:sz="4" w:space="0" w:color="000000"/>
              <w:right w:val="single" w:sz="4" w:space="0" w:color="000000"/>
            </w:tcBorders>
          </w:tcPr>
          <w:p>
            <w:pPr/>
          </w:p>
        </w:tc>
        <w:tc>
          <w:tcPr>
            <w:tcW w:w="2271" w:type="dxa"/>
            <w:vMerge/>
            <w:tcBorders>
              <w:left w:val="single" w:sz="4" w:space="0" w:color="000000"/>
              <w:right w:val="nil" w:sz="6" w:space="0" w:color="auto"/>
            </w:tcBorders>
          </w:tcPr>
          <w:p>
            <w:pPr/>
          </w:p>
        </w:tc>
      </w:tr>
      <w:tr>
        <w:trPr>
          <w:trHeight w:val="645" w:hRule="exact"/>
        </w:trPr>
        <w:tc>
          <w:tcPr>
            <w:tcW w:w="2852" w:type="dxa"/>
            <w:tcBorders>
              <w:top w:val="nil" w:sz="6" w:space="0" w:color="auto"/>
              <w:left w:val="nil" w:sz="6" w:space="0" w:color="auto"/>
              <w:bottom w:val="single" w:sz="12" w:space="0" w:color="000000"/>
              <w:right w:val="single" w:sz="4" w:space="0" w:color="000000"/>
            </w:tcBorders>
          </w:tcPr>
          <w:p>
            <w:pPr>
              <w:pStyle w:val="TableParagraph"/>
              <w:spacing w:line="272" w:lineRule="exact" w:before="40"/>
              <w:ind w:left="122" w:right="102"/>
              <w:jc w:val="left"/>
              <w:rPr>
                <w:rFonts w:ascii="宋体" w:hAnsi="宋体" w:cs="宋体" w:eastAsia="宋体" w:hint="default"/>
                <w:sz w:val="21"/>
                <w:szCs w:val="21"/>
              </w:rPr>
            </w:pPr>
            <w:r>
              <w:rPr>
                <w:rFonts w:ascii="宋体" w:hAnsi="宋体" w:cs="宋体" w:eastAsia="宋体" w:hint="default"/>
                <w:spacing w:val="5"/>
                <w:sz w:val="21"/>
                <w:szCs w:val="21"/>
              </w:rPr>
              <w:t>极品数据系统（香港）有限</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公司</w:t>
            </w:r>
          </w:p>
        </w:tc>
        <w:tc>
          <w:tcPr>
            <w:tcW w:w="854" w:type="dxa"/>
            <w:tcBorders>
              <w:top w:val="nil" w:sz="6" w:space="0" w:color="auto"/>
              <w:left w:val="single" w:sz="4" w:space="0" w:color="000000"/>
              <w:bottom w:val="single" w:sz="12" w:space="0" w:color="000000"/>
              <w:right w:val="single" w:sz="4" w:space="0" w:color="000000"/>
            </w:tcBorders>
          </w:tcPr>
          <w:p>
            <w:pPr>
              <w:pStyle w:val="TableParagraph"/>
              <w:spacing w:line="272" w:lineRule="exact" w:before="40"/>
              <w:ind w:left="103" w:right="98"/>
              <w:jc w:val="left"/>
              <w:rPr>
                <w:rFonts w:ascii="宋体" w:hAnsi="宋体" w:cs="宋体" w:eastAsia="宋体" w:hint="default"/>
                <w:sz w:val="21"/>
                <w:szCs w:val="21"/>
              </w:rPr>
            </w:pPr>
            <w:r>
              <w:rPr>
                <w:rFonts w:ascii="宋体" w:hAnsi="宋体" w:cs="宋体" w:eastAsia="宋体" w:hint="default"/>
                <w:spacing w:val="2"/>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26" w:type="dxa"/>
            <w:tcBorders>
              <w:top w:val="nil" w:sz="6" w:space="0" w:color="auto"/>
              <w:left w:val="single" w:sz="4" w:space="0" w:color="000000"/>
              <w:bottom w:val="single" w:sz="12" w:space="0" w:color="000000"/>
              <w:right w:val="single" w:sz="4" w:space="0" w:color="000000"/>
            </w:tcBorders>
          </w:tcPr>
          <w:p>
            <w:pPr>
              <w:pStyle w:val="TableParagraph"/>
              <w:spacing w:line="272" w:lineRule="exact" w:before="40"/>
              <w:ind w:left="103" w:right="200"/>
              <w:jc w:val="left"/>
              <w:rPr>
                <w:rFonts w:ascii="宋体" w:hAnsi="宋体" w:cs="宋体" w:eastAsia="宋体" w:hint="default"/>
                <w:sz w:val="21"/>
                <w:szCs w:val="21"/>
              </w:rPr>
            </w:pPr>
            <w:r>
              <w:rPr>
                <w:rFonts w:ascii="宋体" w:hAnsi="宋体" w:cs="宋体" w:eastAsia="宋体" w:hint="default"/>
                <w:sz w:val="21"/>
                <w:szCs w:val="21"/>
              </w:rPr>
              <w:t>香</w:t>
            </w:r>
            <w:r>
              <w:rPr>
                <w:rFonts w:ascii="宋体" w:hAnsi="宋体" w:cs="宋体" w:eastAsia="宋体" w:hint="default"/>
                <w:w w:val="100"/>
                <w:sz w:val="21"/>
                <w:szCs w:val="21"/>
              </w:rPr>
              <w:t> </w:t>
            </w:r>
            <w:r>
              <w:rPr>
                <w:rFonts w:ascii="宋体" w:hAnsi="宋体" w:cs="宋体" w:eastAsia="宋体" w:hint="default"/>
                <w:sz w:val="21"/>
                <w:szCs w:val="21"/>
              </w:rPr>
              <w:t>港</w:t>
            </w:r>
          </w:p>
        </w:tc>
        <w:tc>
          <w:tcPr>
            <w:tcW w:w="622" w:type="dxa"/>
            <w:tcBorders>
              <w:top w:val="nil" w:sz="6" w:space="0" w:color="auto"/>
              <w:left w:val="single" w:sz="4" w:space="0" w:color="000000"/>
              <w:bottom w:val="single" w:sz="12" w:space="0" w:color="000000"/>
              <w:right w:val="single" w:sz="4" w:space="0" w:color="000000"/>
            </w:tcBorders>
          </w:tcPr>
          <w:p>
            <w:pPr>
              <w:pStyle w:val="TableParagraph"/>
              <w:spacing w:line="273" w:lineRule="exact" w:before="32"/>
              <w:ind w:left="103" w:right="0"/>
              <w:jc w:val="left"/>
              <w:rPr>
                <w:rFonts w:ascii="宋体" w:hAnsi="宋体" w:cs="宋体" w:eastAsia="宋体" w:hint="default"/>
                <w:sz w:val="21"/>
                <w:szCs w:val="21"/>
              </w:rPr>
            </w:pPr>
            <w:r>
              <w:rPr>
                <w:rFonts w:ascii="宋体"/>
                <w:sz w:val="21"/>
              </w:rPr>
              <w:t>IT</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行</w:t>
            </w:r>
          </w:p>
        </w:tc>
        <w:tc>
          <w:tcPr>
            <w:tcW w:w="737" w:type="dxa"/>
            <w:tcBorders>
              <w:top w:val="nil" w:sz="6" w:space="0" w:color="auto"/>
              <w:left w:val="single" w:sz="4" w:space="0" w:color="000000"/>
              <w:bottom w:val="single" w:sz="12" w:space="0" w:color="000000"/>
              <w:right w:val="single" w:sz="4" w:space="0" w:color="000000"/>
            </w:tcBorders>
          </w:tcPr>
          <w:p>
            <w:pPr>
              <w:pStyle w:val="TableParagraph"/>
              <w:spacing w:line="272" w:lineRule="exact" w:before="40"/>
              <w:ind w:left="103" w:right="199"/>
              <w:jc w:val="left"/>
              <w:rPr>
                <w:rFonts w:ascii="宋体" w:hAnsi="宋体" w:cs="宋体" w:eastAsia="宋体" w:hint="default"/>
                <w:sz w:val="21"/>
                <w:szCs w:val="21"/>
              </w:rPr>
            </w:pPr>
            <w:r>
              <w:rPr>
                <w:rFonts w:ascii="宋体"/>
                <w:sz w:val="21"/>
              </w:rPr>
              <w:t>US$2</w:t>
            </w:r>
            <w:r>
              <w:rPr>
                <w:rFonts w:ascii="宋体"/>
                <w:spacing w:val="-103"/>
                <w:sz w:val="21"/>
              </w:rPr>
              <w:t> </w:t>
            </w:r>
            <w:r>
              <w:rPr>
                <w:rFonts w:ascii="宋体"/>
                <w:sz w:val="21"/>
              </w:rPr>
              <w:t>0.00</w:t>
            </w:r>
          </w:p>
        </w:tc>
        <w:tc>
          <w:tcPr>
            <w:tcW w:w="737" w:type="dxa"/>
            <w:tcBorders>
              <w:top w:val="nil" w:sz="6" w:space="0" w:color="auto"/>
              <w:left w:val="single" w:sz="4" w:space="0" w:color="000000"/>
              <w:bottom w:val="single" w:sz="12" w:space="0" w:color="000000"/>
              <w:right w:val="single" w:sz="4" w:space="0" w:color="000000"/>
            </w:tcBorders>
          </w:tcPr>
          <w:p>
            <w:pPr>
              <w:pStyle w:val="TableParagraph"/>
              <w:spacing w:line="272" w:lineRule="exact" w:before="40"/>
              <w:ind w:left="103" w:right="199"/>
              <w:jc w:val="left"/>
              <w:rPr>
                <w:rFonts w:ascii="宋体" w:hAnsi="宋体" w:cs="宋体" w:eastAsia="宋体" w:hint="default"/>
                <w:sz w:val="21"/>
                <w:szCs w:val="21"/>
              </w:rPr>
            </w:pPr>
            <w:r>
              <w:rPr>
                <w:rFonts w:ascii="宋体"/>
                <w:sz w:val="21"/>
              </w:rPr>
              <w:t>US$2</w:t>
            </w:r>
            <w:r>
              <w:rPr>
                <w:rFonts w:ascii="宋体"/>
                <w:spacing w:val="-103"/>
                <w:sz w:val="21"/>
              </w:rPr>
              <w:t> </w:t>
            </w:r>
            <w:r>
              <w:rPr>
                <w:rFonts w:ascii="宋体"/>
                <w:sz w:val="21"/>
              </w:rPr>
              <w:t>0.00</w:t>
            </w:r>
          </w:p>
        </w:tc>
        <w:tc>
          <w:tcPr>
            <w:tcW w:w="1082" w:type="dxa"/>
            <w:vMerge/>
            <w:tcBorders>
              <w:left w:val="single" w:sz="4" w:space="0" w:color="000000"/>
              <w:bottom w:val="single" w:sz="12" w:space="0" w:color="000000"/>
              <w:right w:val="single" w:sz="4" w:space="0" w:color="000000"/>
            </w:tcBorders>
          </w:tcPr>
          <w:p>
            <w:pPr/>
          </w:p>
        </w:tc>
        <w:tc>
          <w:tcPr>
            <w:tcW w:w="692" w:type="dxa"/>
            <w:tcBorders>
              <w:top w:val="nil" w:sz="6" w:space="0" w:color="auto"/>
              <w:left w:val="single" w:sz="4" w:space="0" w:color="000000"/>
              <w:bottom w:val="single" w:sz="12" w:space="0" w:color="000000"/>
              <w:right w:val="single" w:sz="4" w:space="0" w:color="000000"/>
            </w:tcBorders>
          </w:tcPr>
          <w:p>
            <w:pPr>
              <w:pStyle w:val="TableParagraph"/>
              <w:spacing w:line="273" w:lineRule="exact" w:before="13"/>
              <w:ind w:left="103" w:right="0"/>
              <w:jc w:val="left"/>
              <w:rPr>
                <w:rFonts w:ascii="宋体" w:hAnsi="宋体" w:cs="宋体" w:eastAsia="宋体" w:hint="default"/>
                <w:sz w:val="21"/>
                <w:szCs w:val="21"/>
              </w:rPr>
            </w:pPr>
            <w:r>
              <w:rPr>
                <w:rFonts w:ascii="宋体"/>
                <w:sz w:val="21"/>
              </w:rPr>
              <w:t>100.</w:t>
            </w:r>
          </w:p>
          <w:p>
            <w:pPr>
              <w:pStyle w:val="TableParagraph"/>
              <w:spacing w:line="273" w:lineRule="exact"/>
              <w:ind w:left="103" w:right="0"/>
              <w:jc w:val="left"/>
              <w:rPr>
                <w:rFonts w:ascii="宋体" w:hAnsi="宋体" w:cs="宋体" w:eastAsia="宋体" w:hint="default"/>
                <w:sz w:val="21"/>
                <w:szCs w:val="21"/>
              </w:rPr>
            </w:pPr>
            <w:r>
              <w:rPr>
                <w:rFonts w:ascii="宋体"/>
                <w:sz w:val="21"/>
              </w:rPr>
              <w:t>00</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73" w:lineRule="exact" w:before="13"/>
              <w:ind w:left="103" w:right="0"/>
              <w:jc w:val="left"/>
              <w:rPr>
                <w:rFonts w:ascii="宋体" w:hAnsi="宋体" w:cs="宋体" w:eastAsia="宋体" w:hint="default"/>
                <w:sz w:val="21"/>
                <w:szCs w:val="21"/>
              </w:rPr>
            </w:pPr>
            <w:r>
              <w:rPr>
                <w:rFonts w:ascii="宋体"/>
                <w:sz w:val="21"/>
              </w:rPr>
              <w:t>100.</w:t>
            </w:r>
          </w:p>
          <w:p>
            <w:pPr>
              <w:pStyle w:val="TableParagraph"/>
              <w:spacing w:line="273" w:lineRule="exact"/>
              <w:ind w:left="103" w:right="0"/>
              <w:jc w:val="left"/>
              <w:rPr>
                <w:rFonts w:ascii="宋体" w:hAnsi="宋体" w:cs="宋体" w:eastAsia="宋体" w:hint="default"/>
                <w:sz w:val="21"/>
                <w:szCs w:val="21"/>
              </w:rPr>
            </w:pPr>
            <w:r>
              <w:rPr>
                <w:rFonts w:ascii="宋体"/>
                <w:sz w:val="21"/>
              </w:rPr>
              <w:t>00</w:t>
            </w:r>
          </w:p>
        </w:tc>
        <w:tc>
          <w:tcPr>
            <w:tcW w:w="5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5"/>
              <w:ind w:left="10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636" w:type="dxa"/>
            <w:vMerge/>
            <w:tcBorders>
              <w:left w:val="single" w:sz="4" w:space="0" w:color="000000"/>
              <w:bottom w:val="single" w:sz="12" w:space="0" w:color="000000"/>
              <w:right w:val="single" w:sz="4" w:space="0" w:color="000000"/>
            </w:tcBorders>
          </w:tcPr>
          <w:p>
            <w:pPr/>
          </w:p>
        </w:tc>
        <w:tc>
          <w:tcPr>
            <w:tcW w:w="1114" w:type="dxa"/>
            <w:vMerge/>
            <w:tcBorders>
              <w:left w:val="single" w:sz="4" w:space="0" w:color="000000"/>
              <w:bottom w:val="single" w:sz="12" w:space="0" w:color="000000"/>
              <w:right w:val="single" w:sz="4" w:space="0" w:color="000000"/>
            </w:tcBorders>
          </w:tcPr>
          <w:p>
            <w:pPr/>
          </w:p>
        </w:tc>
        <w:tc>
          <w:tcPr>
            <w:tcW w:w="2271" w:type="dxa"/>
            <w:vMerge/>
            <w:tcBorders>
              <w:left w:val="single" w:sz="4" w:space="0" w:color="000000"/>
              <w:bottom w:val="single" w:sz="12" w:space="0" w:color="000000"/>
              <w:right w:val="nil" w:sz="6" w:space="0" w:color="auto"/>
            </w:tcBorders>
          </w:tcPr>
          <w:p>
            <w:pPr/>
          </w:p>
        </w:tc>
      </w:tr>
    </w:tbl>
    <w:p>
      <w:pPr>
        <w:spacing w:after="0"/>
        <w:sectPr>
          <w:headerReference w:type="default" r:id="rId49"/>
          <w:footerReference w:type="default" r:id="rId50"/>
          <w:pgSz w:w="16840" w:h="11910" w:orient="landscape"/>
          <w:pgMar w:header="893" w:footer="1040" w:top="1520" w:bottom="1220" w:left="1300" w:right="1620"/>
          <w:pgNumType w:start="117"/>
        </w:sectPr>
      </w:pPr>
    </w:p>
    <w:p>
      <w:pPr>
        <w:spacing w:line="240" w:lineRule="auto" w:before="2"/>
        <w:rPr>
          <w:rFonts w:ascii="宋体" w:hAnsi="宋体" w:cs="宋体" w:eastAsia="宋体" w:hint="default"/>
          <w:sz w:val="20"/>
          <w:szCs w:val="20"/>
        </w:rPr>
      </w:pPr>
      <w:r>
        <w:rPr/>
        <w:pict>
          <v:shape style="position:absolute;margin-left:228.139999pt;margin-top:91.340004pt;width:.48pt;height:.12pt;mso-position-horizontal-relative:page;mso-position-vertical-relative:page;z-index:-1345408" type="#_x0000_t75" stroked="false">
            <v:imagedata r:id="rId57" o:title=""/>
          </v:shape>
        </w:pict>
      </w:r>
      <w:r>
        <w:rPr/>
        <w:pict>
          <v:shape style="position:absolute;margin-left:270.859985pt;margin-top:91.340004pt;width:.47998pt;height:.12pt;mso-position-horizontal-relative:page;mso-position-vertical-relative:page;z-index:-1345384" type="#_x0000_t75" stroked="false">
            <v:imagedata r:id="rId57" o:title=""/>
          </v:shape>
        </w:pict>
      </w:r>
      <w:r>
        <w:rPr/>
        <w:pict>
          <v:shape style="position:absolute;margin-left:297.170013pt;margin-top:91.340004pt;width:.48001pt;height:.12pt;mso-position-horizontal-relative:page;mso-position-vertical-relative:page;z-index:-1345360" type="#_x0000_t75" stroked="false">
            <v:imagedata r:id="rId57" o:title=""/>
          </v:shape>
        </w:pict>
      </w:r>
      <w:r>
        <w:rPr/>
        <w:pict>
          <v:shape style="position:absolute;margin-left:328.25pt;margin-top:91.340004pt;width:.48001pt;height:.12pt;mso-position-horizontal-relative:page;mso-position-vertical-relative:page;z-index:-1345336" type="#_x0000_t75" stroked="false">
            <v:imagedata r:id="rId57" o:title=""/>
          </v:shape>
        </w:pict>
      </w:r>
      <w:r>
        <w:rPr/>
        <w:pict>
          <v:shape style="position:absolute;margin-left:365.089996pt;margin-top:91.340004pt;width:.47998pt;height:.12pt;mso-position-horizontal-relative:page;mso-position-vertical-relative:page;z-index:-1345312" type="#_x0000_t75" stroked="false">
            <v:imagedata r:id="rId57" o:title=""/>
          </v:shape>
        </w:pict>
      </w:r>
      <w:r>
        <w:rPr/>
        <w:pict>
          <v:shape style="position:absolute;margin-left:401.929993pt;margin-top:91.340004pt;width:.47998pt;height:.12pt;mso-position-horizontal-relative:page;mso-position-vertical-relative:page;z-index:-1345288" type="#_x0000_t75" stroked="false">
            <v:imagedata r:id="rId57" o:title=""/>
          </v:shape>
        </w:pict>
      </w:r>
      <w:r>
        <w:rPr/>
        <w:pict>
          <v:shape style="position:absolute;margin-left:456.049988pt;margin-top:91.340004pt;width:.48001pt;height:.12pt;mso-position-horizontal-relative:page;mso-position-vertical-relative:page;z-index:-1345264" type="#_x0000_t75" stroked="false">
            <v:imagedata r:id="rId57" o:title=""/>
          </v:shape>
        </w:pict>
      </w:r>
      <w:r>
        <w:rPr/>
        <w:pict>
          <v:shape style="position:absolute;margin-left:490.630005pt;margin-top:91.340004pt;width:.48001pt;height:.12pt;mso-position-horizontal-relative:page;mso-position-vertical-relative:page;z-index:-1345240" type="#_x0000_t75" stroked="false">
            <v:imagedata r:id="rId57" o:title=""/>
          </v:shape>
        </w:pict>
      </w:r>
      <w:r>
        <w:rPr/>
        <w:pict>
          <v:shape style="position:absolute;margin-left:526.030029pt;margin-top:91.340004pt;width:.48004pt;height:.12pt;mso-position-horizontal-relative:page;mso-position-vertical-relative:page;z-index:-1345216" type="#_x0000_t75" stroked="false">
            <v:imagedata r:id="rId57" o:title=""/>
          </v:shape>
        </w:pict>
      </w:r>
      <w:r>
        <w:rPr/>
        <w:pict>
          <v:shape style="position:absolute;margin-left:554.109985pt;margin-top:91.340004pt;width:.47998pt;height:.12pt;mso-position-horizontal-relative:page;mso-position-vertical-relative:page;z-index:-1345192" type="#_x0000_t75" stroked="false">
            <v:imagedata r:id="rId57" o:title=""/>
          </v:shape>
        </w:pict>
      </w:r>
      <w:r>
        <w:rPr/>
        <w:pict>
          <v:shape style="position:absolute;margin-left:585.909973pt;margin-top:91.340004pt;width:.48004pt;height:.12pt;mso-position-horizontal-relative:page;mso-position-vertical-relative:page;z-index:-1345168" type="#_x0000_t75" stroked="false">
            <v:imagedata r:id="rId57" o:title=""/>
          </v:shape>
        </w:pict>
      </w:r>
      <w:r>
        <w:rPr/>
        <w:pict>
          <v:shape style="position:absolute;margin-left:641.590027pt;margin-top:91.340004pt;width:.48004pt;height:.12pt;mso-position-horizontal-relative:page;mso-position-vertical-relative:page;z-index:-1345144" type="#_x0000_t75" stroked="false">
            <v:imagedata r:id="rId57" o:title=""/>
          </v:shape>
        </w:pict>
      </w:r>
    </w:p>
    <w:tbl>
      <w:tblPr>
        <w:tblW w:w="0" w:type="auto"/>
        <w:jc w:val="left"/>
        <w:tblInd w:w="415" w:type="dxa"/>
        <w:tblLayout w:type="fixed"/>
        <w:tblCellMar>
          <w:top w:w="0" w:type="dxa"/>
          <w:left w:w="0" w:type="dxa"/>
          <w:bottom w:w="0" w:type="dxa"/>
          <w:right w:w="0" w:type="dxa"/>
        </w:tblCellMar>
        <w:tblLook w:val="01E0"/>
      </w:tblPr>
      <w:tblGrid>
        <w:gridCol w:w="2852"/>
        <w:gridCol w:w="854"/>
        <w:gridCol w:w="526"/>
        <w:gridCol w:w="622"/>
        <w:gridCol w:w="737"/>
        <w:gridCol w:w="737"/>
        <w:gridCol w:w="1082"/>
        <w:gridCol w:w="692"/>
        <w:gridCol w:w="708"/>
        <w:gridCol w:w="562"/>
        <w:gridCol w:w="636"/>
        <w:gridCol w:w="1114"/>
        <w:gridCol w:w="2271"/>
      </w:tblGrid>
      <w:tr>
        <w:trPr>
          <w:trHeight w:val="1738" w:hRule="exact"/>
        </w:trPr>
        <w:tc>
          <w:tcPr>
            <w:tcW w:w="2852"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2"/>
              <w:ind w:left="122"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85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72" w:lineRule="exact"/>
              <w:ind w:left="103" w:right="98"/>
              <w:jc w:val="left"/>
              <w:rPr>
                <w:rFonts w:ascii="宋体" w:hAnsi="宋体" w:cs="宋体" w:eastAsia="宋体" w:hint="default"/>
                <w:sz w:val="21"/>
                <w:szCs w:val="21"/>
              </w:rPr>
            </w:pPr>
            <w:r>
              <w:rPr>
                <w:rFonts w:ascii="宋体" w:hAnsi="宋体" w:cs="宋体" w:eastAsia="宋体" w:hint="default"/>
                <w:spacing w:val="2"/>
                <w:sz w:val="21"/>
                <w:szCs w:val="21"/>
              </w:rPr>
              <w:t>子公司</w:t>
            </w:r>
            <w:r>
              <w:rPr>
                <w:rFonts w:ascii="宋体" w:hAnsi="宋体" w:cs="宋体" w:eastAsia="宋体" w:hint="default"/>
                <w:spacing w:val="-102"/>
                <w:sz w:val="21"/>
                <w:szCs w:val="21"/>
              </w:rPr>
              <w:t> </w:t>
            </w:r>
            <w:r>
              <w:rPr>
                <w:rFonts w:ascii="宋体" w:hAnsi="宋体" w:cs="宋体" w:eastAsia="宋体" w:hint="default"/>
                <w:sz w:val="21"/>
                <w:szCs w:val="21"/>
              </w:rPr>
              <w:t>类型</w:t>
            </w:r>
          </w:p>
        </w:tc>
        <w:tc>
          <w:tcPr>
            <w:tcW w:w="52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37" w:lineRule="auto" w:before="155"/>
              <w:ind w:left="103" w:right="20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w w:val="100"/>
                <w:sz w:val="21"/>
                <w:szCs w:val="21"/>
              </w:rPr>
              <w:t> </w:t>
            </w:r>
            <w:r>
              <w:rPr>
                <w:rFonts w:ascii="宋体" w:hAnsi="宋体" w:cs="宋体" w:eastAsia="宋体" w:hint="default"/>
                <w:sz w:val="21"/>
                <w:szCs w:val="21"/>
              </w:rPr>
              <w:t>册</w:t>
            </w:r>
            <w:r>
              <w:rPr>
                <w:rFonts w:ascii="宋体" w:hAnsi="宋体" w:cs="宋体" w:eastAsia="宋体" w:hint="default"/>
                <w:w w:val="100"/>
                <w:sz w:val="21"/>
                <w:szCs w:val="21"/>
              </w:rPr>
              <w:t> </w:t>
            </w:r>
            <w:r>
              <w:rPr>
                <w:rFonts w:ascii="宋体" w:hAnsi="宋体" w:cs="宋体" w:eastAsia="宋体" w:hint="default"/>
                <w:sz w:val="21"/>
                <w:szCs w:val="21"/>
              </w:rPr>
              <w:t>地</w:t>
            </w:r>
          </w:p>
        </w:tc>
        <w:tc>
          <w:tcPr>
            <w:tcW w:w="62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3"/>
              <w:ind w:left="107" w:right="23" w:hanging="96"/>
              <w:jc w:val="left"/>
              <w:rPr>
                <w:rFonts w:ascii="宋体" w:hAnsi="宋体" w:cs="宋体" w:eastAsia="宋体" w:hint="default"/>
                <w:sz w:val="21"/>
                <w:szCs w:val="21"/>
              </w:rPr>
            </w:pPr>
            <w:r>
              <w:rPr>
                <w:rFonts w:ascii="宋体" w:hAnsi="宋体" w:cs="宋体" w:eastAsia="宋体" w:hint="default"/>
                <w:spacing w:val="37"/>
                <w:sz w:val="21"/>
                <w:szCs w:val="21"/>
              </w:rPr>
              <w:t>业务</w:t>
            </w:r>
            <w:r>
              <w:rPr>
                <w:rFonts w:ascii="宋体" w:hAnsi="宋体" w:cs="宋体" w:eastAsia="宋体" w:hint="default"/>
                <w:spacing w:val="-101"/>
                <w:sz w:val="21"/>
                <w:szCs w:val="21"/>
              </w:rPr>
              <w:t> </w:t>
            </w:r>
            <w:r>
              <w:rPr>
                <w:rFonts w:ascii="宋体" w:hAnsi="宋体" w:cs="宋体" w:eastAsia="宋体" w:hint="default"/>
                <w:sz w:val="21"/>
                <w:szCs w:val="21"/>
              </w:rPr>
              <w:t>性</w:t>
            </w:r>
          </w:p>
          <w:p>
            <w:pPr>
              <w:pStyle w:val="TableParagraph"/>
              <w:spacing w:line="271" w:lineRule="exact"/>
              <w:ind w:left="107" w:right="0"/>
              <w:jc w:val="left"/>
              <w:rPr>
                <w:rFonts w:ascii="宋体" w:hAnsi="宋体" w:cs="宋体" w:eastAsia="宋体" w:hint="default"/>
                <w:sz w:val="21"/>
                <w:szCs w:val="21"/>
              </w:rPr>
            </w:pPr>
            <w:r>
              <w:rPr>
                <w:rFonts w:ascii="宋体" w:hAnsi="宋体" w:cs="宋体" w:eastAsia="宋体" w:hint="default"/>
                <w:w w:val="100"/>
                <w:sz w:val="21"/>
                <w:szCs w:val="21"/>
              </w:rPr>
              <w:t>质</w:t>
            </w:r>
          </w:p>
        </w:tc>
        <w:tc>
          <w:tcPr>
            <w:tcW w:w="73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72" w:lineRule="exact"/>
              <w:ind w:left="31" w:right="98" w:hanging="2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89"/>
                <w:sz w:val="21"/>
                <w:szCs w:val="21"/>
              </w:rPr>
              <w:t> </w:t>
            </w:r>
            <w:r>
              <w:rPr>
                <w:rFonts w:ascii="宋体" w:hAnsi="宋体" w:cs="宋体" w:eastAsia="宋体" w:hint="default"/>
                <w:sz w:val="21"/>
                <w:szCs w:val="21"/>
              </w:rPr>
              <w:t>册</w:t>
            </w:r>
            <w:r>
              <w:rPr>
                <w:rFonts w:ascii="宋体" w:hAnsi="宋体" w:cs="宋体" w:eastAsia="宋体" w:hint="default"/>
                <w:w w:val="100"/>
                <w:sz w:val="21"/>
                <w:szCs w:val="21"/>
              </w:rPr>
              <w:t> </w:t>
            </w:r>
            <w:r>
              <w:rPr>
                <w:rFonts w:ascii="宋体" w:hAnsi="宋体" w:cs="宋体" w:eastAsia="宋体" w:hint="default"/>
                <w:sz w:val="21"/>
                <w:szCs w:val="21"/>
              </w:rPr>
              <w:t>资本</w:t>
            </w:r>
          </w:p>
        </w:tc>
        <w:tc>
          <w:tcPr>
            <w:tcW w:w="73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37" w:lineRule="auto"/>
              <w:ind w:left="103" w:right="96"/>
              <w:jc w:val="left"/>
              <w:rPr>
                <w:rFonts w:ascii="宋体" w:hAnsi="宋体" w:cs="宋体" w:eastAsia="宋体" w:hint="default"/>
                <w:sz w:val="21"/>
                <w:szCs w:val="21"/>
              </w:rPr>
            </w:pPr>
            <w:r>
              <w:rPr>
                <w:rFonts w:ascii="宋体" w:hAnsi="宋体" w:cs="宋体" w:eastAsia="宋体" w:hint="default"/>
                <w:sz w:val="21"/>
                <w:szCs w:val="21"/>
              </w:rPr>
              <w:t>年 末</w:t>
            </w:r>
            <w:r>
              <w:rPr>
                <w:rFonts w:ascii="宋体" w:hAnsi="宋体" w:cs="宋体" w:eastAsia="宋体" w:hint="default"/>
                <w:w w:val="100"/>
                <w:sz w:val="21"/>
                <w:szCs w:val="21"/>
              </w:rPr>
              <w:t> </w:t>
            </w:r>
            <w:r>
              <w:rPr>
                <w:rFonts w:ascii="宋体" w:hAnsi="宋体" w:cs="宋体" w:eastAsia="宋体" w:hint="default"/>
                <w:sz w:val="21"/>
                <w:szCs w:val="21"/>
              </w:rPr>
              <w:t>实际</w:t>
            </w:r>
            <w:r>
              <w:rPr>
                <w:rFonts w:ascii="宋体" w:hAnsi="宋体" w:cs="宋体" w:eastAsia="宋体" w:hint="default"/>
                <w:spacing w:val="-103"/>
                <w:sz w:val="21"/>
                <w:szCs w:val="21"/>
              </w:rPr>
              <w:t> </w:t>
            </w:r>
            <w:r>
              <w:rPr>
                <w:rFonts w:ascii="宋体" w:hAnsi="宋体" w:cs="宋体" w:eastAsia="宋体" w:hint="default"/>
                <w:sz w:val="21"/>
                <w:szCs w:val="21"/>
              </w:rPr>
              <w:t>投 资</w:t>
            </w:r>
            <w:r>
              <w:rPr>
                <w:rFonts w:ascii="宋体" w:hAnsi="宋体" w:cs="宋体" w:eastAsia="宋体" w:hint="default"/>
                <w:w w:val="100"/>
                <w:sz w:val="21"/>
                <w:szCs w:val="21"/>
              </w:rPr>
              <w:t> </w:t>
            </w:r>
            <w:r>
              <w:rPr>
                <w:rFonts w:ascii="宋体" w:hAnsi="宋体" w:cs="宋体" w:eastAsia="宋体" w:hint="default"/>
                <w:sz w:val="21"/>
                <w:szCs w:val="21"/>
              </w:rPr>
              <w:t>额</w:t>
            </w:r>
          </w:p>
        </w:tc>
        <w:tc>
          <w:tcPr>
            <w:tcW w:w="1082" w:type="dxa"/>
            <w:vMerge w:val="restart"/>
            <w:tcBorders>
              <w:top w:val="single" w:sz="12" w:space="0" w:color="000000"/>
              <w:left w:val="single" w:sz="4" w:space="0" w:color="000000"/>
              <w:right w:val="single" w:sz="4" w:space="0" w:color="000000"/>
            </w:tcBorders>
          </w:tcPr>
          <w:p>
            <w:pPr>
              <w:pStyle w:val="TableParagraph"/>
              <w:spacing w:line="237" w:lineRule="auto" w:before="146"/>
              <w:ind w:left="103" w:right="95"/>
              <w:jc w:val="both"/>
              <w:rPr>
                <w:rFonts w:ascii="宋体" w:hAnsi="宋体" w:cs="宋体" w:eastAsia="宋体" w:hint="default"/>
                <w:sz w:val="21"/>
                <w:szCs w:val="21"/>
              </w:rPr>
            </w:pPr>
            <w:r>
              <w:rPr>
                <w:rFonts w:ascii="宋体" w:hAnsi="宋体" w:cs="宋体" w:eastAsia="宋体" w:hint="default"/>
                <w:spacing w:val="6"/>
                <w:sz w:val="21"/>
                <w:szCs w:val="21"/>
              </w:rPr>
              <w:t>实质上构</w:t>
            </w:r>
            <w:r>
              <w:rPr>
                <w:rFonts w:ascii="宋体" w:hAnsi="宋体" w:cs="宋体" w:eastAsia="宋体" w:hint="default"/>
                <w:spacing w:val="-97"/>
                <w:sz w:val="21"/>
                <w:szCs w:val="21"/>
              </w:rPr>
              <w:t> </w:t>
            </w:r>
            <w:r>
              <w:rPr>
                <w:rFonts w:ascii="宋体" w:hAnsi="宋体" w:cs="宋体" w:eastAsia="宋体" w:hint="default"/>
                <w:spacing w:val="6"/>
                <w:sz w:val="21"/>
                <w:szCs w:val="21"/>
              </w:rPr>
              <w:t>成对子公</w:t>
            </w:r>
            <w:r>
              <w:rPr>
                <w:rFonts w:ascii="宋体" w:hAnsi="宋体" w:cs="宋体" w:eastAsia="宋体" w:hint="default"/>
                <w:spacing w:val="-97"/>
                <w:sz w:val="21"/>
                <w:szCs w:val="21"/>
              </w:rPr>
              <w:t> </w:t>
            </w:r>
            <w:r>
              <w:rPr>
                <w:rFonts w:ascii="宋体" w:hAnsi="宋体" w:cs="宋体" w:eastAsia="宋体" w:hint="default"/>
                <w:spacing w:val="6"/>
                <w:sz w:val="21"/>
                <w:szCs w:val="21"/>
              </w:rPr>
              <w:t>司净投资</w:t>
            </w:r>
            <w:r>
              <w:rPr>
                <w:rFonts w:ascii="宋体" w:hAnsi="宋体" w:cs="宋体" w:eastAsia="宋体" w:hint="default"/>
                <w:spacing w:val="-97"/>
                <w:sz w:val="21"/>
                <w:szCs w:val="21"/>
              </w:rPr>
              <w:t> </w:t>
            </w:r>
            <w:r>
              <w:rPr>
                <w:rFonts w:ascii="宋体" w:hAnsi="宋体" w:cs="宋体" w:eastAsia="宋体" w:hint="default"/>
                <w:spacing w:val="6"/>
                <w:sz w:val="21"/>
                <w:szCs w:val="21"/>
              </w:rPr>
              <w:t>的其他项</w:t>
            </w:r>
            <w:r>
              <w:rPr>
                <w:rFonts w:ascii="宋体" w:hAnsi="宋体" w:cs="宋体" w:eastAsia="宋体" w:hint="default"/>
                <w:spacing w:val="-97"/>
                <w:sz w:val="21"/>
                <w:szCs w:val="21"/>
              </w:rPr>
              <w:t> </w:t>
            </w:r>
            <w:r>
              <w:rPr>
                <w:rFonts w:ascii="宋体" w:hAnsi="宋体" w:cs="宋体" w:eastAsia="宋体" w:hint="default"/>
                <w:sz w:val="21"/>
                <w:szCs w:val="21"/>
              </w:rPr>
              <w:t>目余额</w:t>
            </w:r>
          </w:p>
        </w:tc>
        <w:tc>
          <w:tcPr>
            <w:tcW w:w="69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37" w:lineRule="auto" w:before="155"/>
              <w:ind w:left="103" w:right="39"/>
              <w:jc w:val="both"/>
              <w:rPr>
                <w:rFonts w:ascii="宋体" w:hAnsi="宋体" w:cs="宋体" w:eastAsia="宋体" w:hint="default"/>
                <w:sz w:val="21"/>
                <w:szCs w:val="21"/>
              </w:rPr>
            </w:pPr>
            <w:r>
              <w:rPr>
                <w:rFonts w:ascii="宋体" w:hAnsi="宋体" w:cs="宋体" w:eastAsia="宋体" w:hint="default"/>
                <w:spacing w:val="28"/>
                <w:sz w:val="21"/>
                <w:szCs w:val="21"/>
              </w:rPr>
              <w:t>持股</w:t>
            </w:r>
            <w:r>
              <w:rPr>
                <w:rFonts w:ascii="宋体" w:hAnsi="宋体" w:cs="宋体" w:eastAsia="宋体" w:hint="default"/>
                <w:spacing w:val="-102"/>
                <w:sz w:val="21"/>
                <w:szCs w:val="21"/>
              </w:rPr>
              <w:t> </w:t>
            </w:r>
            <w:r>
              <w:rPr>
                <w:rFonts w:ascii="宋体" w:hAnsi="宋体" w:cs="宋体" w:eastAsia="宋体" w:hint="default"/>
                <w:spacing w:val="28"/>
                <w:sz w:val="21"/>
                <w:szCs w:val="21"/>
              </w:rPr>
              <w:t>比例</w:t>
            </w:r>
            <w:r>
              <w:rPr>
                <w:rFonts w:ascii="宋体" w:hAnsi="宋体" w:cs="宋体" w:eastAsia="宋体" w:hint="default"/>
                <w:spacing w:val="-102"/>
                <w:sz w:val="21"/>
                <w:szCs w:val="21"/>
              </w:rPr>
              <w:t> </w:t>
            </w:r>
            <w:r>
              <w:rPr>
                <w:rFonts w:ascii="宋体" w:hAnsi="宋体" w:cs="宋体" w:eastAsia="宋体" w:hint="default"/>
                <w:sz w:val="21"/>
                <w:szCs w:val="21"/>
              </w:rPr>
              <w:t>(%)</w:t>
            </w:r>
          </w:p>
        </w:tc>
        <w:tc>
          <w:tcPr>
            <w:tcW w:w="7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72" w:lineRule="exact"/>
              <w:ind w:left="103" w:right="31"/>
              <w:jc w:val="both"/>
              <w:rPr>
                <w:rFonts w:ascii="宋体" w:hAnsi="宋体" w:cs="宋体" w:eastAsia="宋体" w:hint="default"/>
                <w:sz w:val="21"/>
                <w:szCs w:val="21"/>
              </w:rPr>
            </w:pPr>
            <w:r>
              <w:rPr>
                <w:rFonts w:ascii="宋体" w:hAnsi="宋体" w:cs="宋体" w:eastAsia="宋体" w:hint="default"/>
                <w:spacing w:val="34"/>
                <w:sz w:val="21"/>
                <w:szCs w:val="21"/>
              </w:rPr>
              <w:t>表决</w:t>
            </w:r>
            <w:r>
              <w:rPr>
                <w:rFonts w:ascii="宋体" w:hAnsi="宋体" w:cs="宋体" w:eastAsia="宋体" w:hint="default"/>
                <w:spacing w:val="-102"/>
                <w:sz w:val="21"/>
                <w:szCs w:val="21"/>
              </w:rPr>
              <w:t> </w:t>
            </w:r>
            <w:r>
              <w:rPr>
                <w:rFonts w:ascii="宋体" w:hAnsi="宋体" w:cs="宋体" w:eastAsia="宋体" w:hint="default"/>
                <w:spacing w:val="34"/>
                <w:sz w:val="21"/>
                <w:szCs w:val="21"/>
              </w:rPr>
              <w:t>权比</w:t>
            </w:r>
            <w:r>
              <w:rPr>
                <w:rFonts w:ascii="宋体" w:hAnsi="宋体" w:cs="宋体" w:eastAsia="宋体" w:hint="default"/>
                <w:spacing w:val="-102"/>
                <w:sz w:val="21"/>
                <w:szCs w:val="21"/>
              </w:rPr>
              <w:t> </w:t>
            </w:r>
            <w:r>
              <w:rPr>
                <w:rFonts w:ascii="宋体" w:hAnsi="宋体" w:cs="宋体" w:eastAsia="宋体" w:hint="default"/>
                <w:sz w:val="21"/>
                <w:szCs w:val="21"/>
              </w:rPr>
              <w:t>例</w:t>
            </w:r>
          </w:p>
          <w:p>
            <w:pPr>
              <w:pStyle w:val="TableParagraph"/>
              <w:spacing w:line="249" w:lineRule="exact"/>
              <w:ind w:left="103" w:right="0"/>
              <w:jc w:val="both"/>
              <w:rPr>
                <w:rFonts w:ascii="宋体" w:hAnsi="宋体" w:cs="宋体" w:eastAsia="宋体" w:hint="default"/>
                <w:sz w:val="21"/>
                <w:szCs w:val="21"/>
              </w:rPr>
            </w:pPr>
            <w:r>
              <w:rPr>
                <w:rFonts w:ascii="宋体"/>
                <w:sz w:val="21"/>
              </w:rPr>
              <w:t>(%)</w:t>
            </w:r>
          </w:p>
        </w:tc>
        <w:tc>
          <w:tcPr>
            <w:tcW w:w="562" w:type="dxa"/>
            <w:tcBorders>
              <w:top w:val="single" w:sz="12" w:space="0" w:color="000000"/>
              <w:left w:val="single" w:sz="4" w:space="0" w:color="000000"/>
              <w:bottom w:val="nil" w:sz="6" w:space="0" w:color="auto"/>
              <w:right w:val="single" w:sz="4" w:space="0" w:color="000000"/>
            </w:tcBorders>
          </w:tcPr>
          <w:p>
            <w:pPr>
              <w:pStyle w:val="TableParagraph"/>
              <w:spacing w:line="237" w:lineRule="auto" w:before="9"/>
              <w:ind w:left="103" w:right="235"/>
              <w:jc w:val="both"/>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w w:val="100"/>
                <w:sz w:val="21"/>
                <w:szCs w:val="21"/>
              </w:rPr>
              <w:t> </w:t>
            </w:r>
            <w:r>
              <w:rPr>
                <w:rFonts w:ascii="宋体" w:hAnsi="宋体" w:cs="宋体" w:eastAsia="宋体" w:hint="default"/>
                <w:sz w:val="21"/>
                <w:szCs w:val="21"/>
              </w:rPr>
              <w:t>否</w:t>
            </w:r>
            <w:r>
              <w:rPr>
                <w:rFonts w:ascii="宋体" w:hAnsi="宋体" w:cs="宋体" w:eastAsia="宋体" w:hint="default"/>
                <w:w w:val="100"/>
                <w:sz w:val="21"/>
                <w:szCs w:val="21"/>
              </w:rPr>
              <w:t> </w:t>
            </w:r>
            <w:r>
              <w:rPr>
                <w:rFonts w:ascii="宋体" w:hAnsi="宋体" w:cs="宋体" w:eastAsia="宋体" w:hint="default"/>
                <w:sz w:val="21"/>
                <w:szCs w:val="21"/>
              </w:rPr>
              <w:t>合</w:t>
            </w:r>
            <w:r>
              <w:rPr>
                <w:rFonts w:ascii="宋体" w:hAnsi="宋体" w:cs="宋体" w:eastAsia="宋体" w:hint="default"/>
                <w:w w:val="100"/>
                <w:sz w:val="21"/>
                <w:szCs w:val="21"/>
              </w:rPr>
              <w:t> </w:t>
            </w:r>
            <w:r>
              <w:rPr>
                <w:rFonts w:ascii="宋体" w:hAnsi="宋体" w:cs="宋体" w:eastAsia="宋体" w:hint="default"/>
                <w:sz w:val="21"/>
                <w:szCs w:val="21"/>
              </w:rPr>
              <w:t>并</w:t>
            </w:r>
            <w:r>
              <w:rPr>
                <w:rFonts w:ascii="宋体" w:hAnsi="宋体" w:cs="宋体" w:eastAsia="宋体" w:hint="default"/>
                <w:w w:val="100"/>
                <w:sz w:val="21"/>
                <w:szCs w:val="21"/>
              </w:rPr>
              <w:t> </w:t>
            </w:r>
            <w:r>
              <w:rPr>
                <w:rFonts w:ascii="宋体" w:hAnsi="宋体" w:cs="宋体" w:eastAsia="宋体" w:hint="default"/>
                <w:sz w:val="21"/>
                <w:szCs w:val="21"/>
              </w:rPr>
              <w:t>报</w:t>
            </w:r>
            <w:r>
              <w:rPr>
                <w:rFonts w:ascii="宋体" w:hAnsi="宋体" w:cs="宋体" w:eastAsia="宋体" w:hint="default"/>
                <w:w w:val="100"/>
                <w:sz w:val="21"/>
                <w:szCs w:val="21"/>
              </w:rPr>
              <w:t> </w:t>
            </w:r>
            <w:r>
              <w:rPr>
                <w:rFonts w:ascii="宋体" w:hAnsi="宋体" w:cs="宋体" w:eastAsia="宋体" w:hint="default"/>
                <w:sz w:val="21"/>
                <w:szCs w:val="21"/>
              </w:rPr>
              <w:t>表</w:t>
            </w:r>
          </w:p>
        </w:tc>
        <w:tc>
          <w:tcPr>
            <w:tcW w:w="636" w:type="dxa"/>
            <w:vMerge w:val="restart"/>
            <w:tcBorders>
              <w:top w:val="single" w:sz="12"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37" w:lineRule="auto"/>
              <w:ind w:left="103" w:right="98"/>
              <w:jc w:val="left"/>
              <w:rPr>
                <w:rFonts w:ascii="宋体" w:hAnsi="宋体" w:cs="宋体" w:eastAsia="宋体" w:hint="default"/>
                <w:sz w:val="21"/>
                <w:szCs w:val="21"/>
              </w:rPr>
            </w:pPr>
            <w:r>
              <w:rPr>
                <w:rFonts w:ascii="宋体" w:hAnsi="宋体" w:cs="宋体" w:eastAsia="宋体" w:hint="default"/>
                <w:sz w:val="21"/>
                <w:szCs w:val="21"/>
              </w:rPr>
              <w:t>少数</w:t>
            </w:r>
            <w:r>
              <w:rPr>
                <w:rFonts w:ascii="宋体" w:hAnsi="宋体" w:cs="宋体" w:eastAsia="宋体" w:hint="default"/>
                <w:spacing w:val="-103"/>
                <w:sz w:val="21"/>
                <w:szCs w:val="21"/>
              </w:rPr>
              <w:t> </w:t>
            </w:r>
            <w:r>
              <w:rPr>
                <w:rFonts w:ascii="宋体" w:hAnsi="宋体" w:cs="宋体" w:eastAsia="宋体" w:hint="default"/>
                <w:sz w:val="21"/>
                <w:szCs w:val="21"/>
              </w:rPr>
              <w:t>股</w:t>
            </w:r>
            <w:r>
              <w:rPr>
                <w:rFonts w:ascii="宋体" w:hAnsi="宋体" w:cs="宋体" w:eastAsia="宋体" w:hint="default"/>
                <w:w w:val="100"/>
                <w:sz w:val="21"/>
                <w:szCs w:val="21"/>
              </w:rPr>
              <w:t> </w:t>
            </w:r>
            <w:r>
              <w:rPr>
                <w:rFonts w:ascii="宋体" w:hAnsi="宋体" w:cs="宋体" w:eastAsia="宋体" w:hint="default"/>
                <w:sz w:val="21"/>
                <w:szCs w:val="21"/>
              </w:rPr>
              <w:t>东权</w:t>
            </w:r>
            <w:r>
              <w:rPr>
                <w:rFonts w:ascii="宋体" w:hAnsi="宋体" w:cs="宋体" w:eastAsia="宋体" w:hint="default"/>
                <w:spacing w:val="-103"/>
                <w:sz w:val="21"/>
                <w:szCs w:val="21"/>
              </w:rPr>
              <w:t> </w:t>
            </w:r>
            <w:r>
              <w:rPr>
                <w:rFonts w:ascii="宋体" w:hAnsi="宋体" w:cs="宋体" w:eastAsia="宋体" w:hint="default"/>
                <w:sz w:val="21"/>
                <w:szCs w:val="21"/>
              </w:rPr>
              <w:t>益</w:t>
            </w:r>
          </w:p>
        </w:tc>
        <w:tc>
          <w:tcPr>
            <w:tcW w:w="1114" w:type="dxa"/>
            <w:vMerge w:val="restart"/>
            <w:tcBorders>
              <w:top w:val="single" w:sz="12" w:space="0" w:color="000000"/>
              <w:left w:val="single" w:sz="4" w:space="0" w:color="000000"/>
              <w:right w:val="single" w:sz="4" w:space="0" w:color="000000"/>
            </w:tcBorders>
          </w:tcPr>
          <w:p>
            <w:pPr>
              <w:pStyle w:val="TableParagraph"/>
              <w:spacing w:line="237" w:lineRule="auto" w:before="146"/>
              <w:ind w:left="103" w:right="99"/>
              <w:jc w:val="both"/>
              <w:rPr>
                <w:rFonts w:ascii="宋体" w:hAnsi="宋体" w:cs="宋体" w:eastAsia="宋体" w:hint="default"/>
                <w:sz w:val="21"/>
                <w:szCs w:val="21"/>
              </w:rPr>
            </w:pPr>
            <w:r>
              <w:rPr>
                <w:rFonts w:ascii="宋体" w:hAnsi="宋体" w:cs="宋体" w:eastAsia="宋体" w:hint="default"/>
                <w:spacing w:val="12"/>
                <w:sz w:val="21"/>
                <w:szCs w:val="21"/>
              </w:rPr>
              <w:t>少数股东</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2"/>
                <w:sz w:val="21"/>
                <w:szCs w:val="21"/>
              </w:rPr>
              <w:t>权益中用</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2"/>
                <w:sz w:val="21"/>
                <w:szCs w:val="21"/>
              </w:rPr>
              <w:t>于冲减少</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2"/>
                <w:sz w:val="21"/>
                <w:szCs w:val="21"/>
              </w:rPr>
              <w:t>数股东损</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益的金额</w:t>
            </w:r>
          </w:p>
        </w:tc>
        <w:tc>
          <w:tcPr>
            <w:tcW w:w="2271" w:type="dxa"/>
            <w:vMerge w:val="restart"/>
            <w:tcBorders>
              <w:top w:val="single" w:sz="12" w:space="0" w:color="000000"/>
              <w:left w:val="single" w:sz="4" w:space="0" w:color="000000"/>
              <w:right w:val="nil" w:sz="6" w:space="0" w:color="auto"/>
            </w:tcBorders>
          </w:tcPr>
          <w:p>
            <w:pPr>
              <w:pStyle w:val="TableParagraph"/>
              <w:spacing w:line="237" w:lineRule="auto" w:before="9"/>
              <w:ind w:left="103" w:right="105"/>
              <w:jc w:val="both"/>
              <w:rPr>
                <w:rFonts w:ascii="宋体" w:hAnsi="宋体" w:cs="宋体" w:eastAsia="宋体" w:hint="default"/>
                <w:sz w:val="21"/>
                <w:szCs w:val="21"/>
              </w:rPr>
            </w:pPr>
            <w:r>
              <w:rPr>
                <w:rFonts w:ascii="宋体" w:hAnsi="宋体" w:cs="宋体" w:eastAsia="宋体" w:hint="default"/>
                <w:spacing w:val="16"/>
                <w:sz w:val="21"/>
                <w:szCs w:val="21"/>
              </w:rPr>
              <w:t>从母公司所有者权益</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16"/>
                <w:sz w:val="21"/>
                <w:szCs w:val="21"/>
              </w:rPr>
              <w:t>冲减子公司少数股东</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16"/>
                <w:sz w:val="21"/>
                <w:szCs w:val="21"/>
              </w:rPr>
              <w:t>分担的本期亏损超过</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16"/>
                <w:sz w:val="21"/>
                <w:szCs w:val="21"/>
              </w:rPr>
              <w:t>少数股东在该子公司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16"/>
                <w:sz w:val="21"/>
                <w:szCs w:val="21"/>
              </w:rPr>
              <w:t>期初所有者权益中所</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享有份额后的余额</w:t>
            </w:r>
          </w:p>
        </w:tc>
      </w:tr>
      <w:tr>
        <w:trPr>
          <w:trHeight w:val="319" w:hRule="exact"/>
        </w:trPr>
        <w:tc>
          <w:tcPr>
            <w:tcW w:w="2852" w:type="dxa"/>
            <w:vMerge w:val="restart"/>
            <w:tcBorders>
              <w:top w:val="nil" w:sz="6" w:space="0" w:color="auto"/>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72" w:lineRule="exact"/>
              <w:ind w:left="122" w:right="102"/>
              <w:jc w:val="left"/>
              <w:rPr>
                <w:rFonts w:ascii="宋体" w:hAnsi="宋体" w:cs="宋体" w:eastAsia="宋体" w:hint="default"/>
                <w:sz w:val="21"/>
                <w:szCs w:val="21"/>
              </w:rPr>
            </w:pPr>
            <w:r>
              <w:rPr>
                <w:rFonts w:ascii="宋体" w:hAnsi="宋体" w:cs="宋体" w:eastAsia="宋体" w:hint="default"/>
                <w:spacing w:val="5"/>
                <w:sz w:val="21"/>
                <w:szCs w:val="21"/>
              </w:rPr>
              <w:t>上海领卓企业管理咨询有限</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公司</w:t>
            </w:r>
          </w:p>
        </w:tc>
        <w:tc>
          <w:tcPr>
            <w:tcW w:w="854"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72" w:lineRule="exact"/>
              <w:ind w:left="103" w:right="98"/>
              <w:jc w:val="left"/>
              <w:rPr>
                <w:rFonts w:ascii="宋体" w:hAnsi="宋体" w:cs="宋体" w:eastAsia="宋体" w:hint="default"/>
                <w:sz w:val="21"/>
                <w:szCs w:val="21"/>
              </w:rPr>
            </w:pPr>
            <w:r>
              <w:rPr>
                <w:rFonts w:ascii="宋体" w:hAnsi="宋体" w:cs="宋体" w:eastAsia="宋体" w:hint="default"/>
                <w:spacing w:val="2"/>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526"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业</w:t>
            </w:r>
          </w:p>
        </w:tc>
        <w:tc>
          <w:tcPr>
            <w:tcW w:w="73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082" w:type="dxa"/>
            <w:vMerge/>
            <w:tcBorders>
              <w:left w:val="single" w:sz="4" w:space="0" w:color="000000"/>
              <w:right w:val="single" w:sz="4" w:space="0" w:color="000000"/>
            </w:tcBorders>
          </w:tcPr>
          <w:p>
            <w:pPr/>
          </w:p>
        </w:tc>
        <w:tc>
          <w:tcPr>
            <w:tcW w:w="69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62" w:type="dxa"/>
            <w:tcBorders>
              <w:top w:val="nil" w:sz="6" w:space="0" w:color="auto"/>
              <w:left w:val="single" w:sz="4" w:space="0" w:color="000000"/>
              <w:bottom w:val="nil" w:sz="6" w:space="0" w:color="auto"/>
              <w:right w:val="single" w:sz="4" w:space="0" w:color="000000"/>
            </w:tcBorders>
          </w:tcPr>
          <w:p>
            <w:pPr/>
          </w:p>
        </w:tc>
        <w:tc>
          <w:tcPr>
            <w:tcW w:w="636" w:type="dxa"/>
            <w:vMerge/>
            <w:tcBorders>
              <w:left w:val="single" w:sz="4" w:space="0" w:color="000000"/>
              <w:right w:val="single" w:sz="4" w:space="0" w:color="000000"/>
            </w:tcBorders>
          </w:tcPr>
          <w:p>
            <w:pPr/>
          </w:p>
        </w:tc>
        <w:tc>
          <w:tcPr>
            <w:tcW w:w="1114" w:type="dxa"/>
            <w:vMerge/>
            <w:tcBorders>
              <w:left w:val="single" w:sz="4" w:space="0" w:color="000000"/>
              <w:right w:val="single" w:sz="4" w:space="0" w:color="000000"/>
            </w:tcBorders>
          </w:tcPr>
          <w:p>
            <w:pPr/>
          </w:p>
        </w:tc>
        <w:tc>
          <w:tcPr>
            <w:tcW w:w="2271" w:type="dxa"/>
            <w:vMerge/>
            <w:tcBorders>
              <w:left w:val="single" w:sz="4" w:space="0" w:color="000000"/>
              <w:right w:val="nil" w:sz="6" w:space="0" w:color="auto"/>
            </w:tcBorders>
          </w:tcPr>
          <w:p>
            <w:pPr/>
          </w:p>
        </w:tc>
      </w:tr>
      <w:tr>
        <w:trPr>
          <w:trHeight w:val="917" w:hRule="exact"/>
        </w:trPr>
        <w:tc>
          <w:tcPr>
            <w:tcW w:w="2852" w:type="dxa"/>
            <w:vMerge/>
            <w:tcBorders>
              <w:left w:val="nil" w:sz="6" w:space="0" w:color="auto"/>
              <w:bottom w:val="single" w:sz="12" w:space="0" w:color="000000"/>
              <w:right w:val="single" w:sz="4" w:space="0" w:color="000000"/>
            </w:tcBorders>
          </w:tcPr>
          <w:p>
            <w:pPr/>
          </w:p>
        </w:tc>
        <w:tc>
          <w:tcPr>
            <w:tcW w:w="854" w:type="dxa"/>
            <w:vMerge/>
            <w:tcBorders>
              <w:left w:val="single" w:sz="4" w:space="0" w:color="000000"/>
              <w:bottom w:val="single" w:sz="12" w:space="0" w:color="000000"/>
              <w:right w:val="single" w:sz="4" w:space="0" w:color="000000"/>
            </w:tcBorders>
          </w:tcPr>
          <w:p>
            <w:pPr/>
          </w:p>
        </w:tc>
        <w:tc>
          <w:tcPr>
            <w:tcW w:w="526" w:type="dxa"/>
            <w:tcBorders>
              <w:top w:val="nil" w:sz="6" w:space="0" w:color="auto"/>
              <w:left w:val="single" w:sz="4" w:space="0" w:color="000000"/>
              <w:bottom w:val="single" w:sz="12" w:space="0" w:color="000000"/>
              <w:right w:val="single" w:sz="4" w:space="0" w:color="000000"/>
            </w:tcBorders>
          </w:tcPr>
          <w:p>
            <w:pPr>
              <w:pStyle w:val="TableParagraph"/>
              <w:spacing w:line="272" w:lineRule="exact" w:before="176"/>
              <w:ind w:left="103" w:right="200"/>
              <w:jc w:val="left"/>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w w:val="100"/>
                <w:sz w:val="21"/>
                <w:szCs w:val="21"/>
              </w:rPr>
              <w:t> </w:t>
            </w:r>
            <w:r>
              <w:rPr>
                <w:rFonts w:ascii="宋体" w:hAnsi="宋体" w:cs="宋体" w:eastAsia="宋体" w:hint="default"/>
                <w:sz w:val="21"/>
                <w:szCs w:val="21"/>
              </w:rPr>
              <w:t>海</w:t>
            </w:r>
          </w:p>
        </w:tc>
        <w:tc>
          <w:tcPr>
            <w:tcW w:w="622" w:type="dxa"/>
            <w:tcBorders>
              <w:top w:val="nil" w:sz="6" w:space="0" w:color="auto"/>
              <w:left w:val="single" w:sz="4" w:space="0" w:color="000000"/>
              <w:bottom w:val="single" w:sz="12" w:space="0" w:color="000000"/>
              <w:right w:val="single" w:sz="4" w:space="0" w:color="000000"/>
            </w:tcBorders>
          </w:tcPr>
          <w:p>
            <w:pPr>
              <w:pStyle w:val="TableParagraph"/>
              <w:spacing w:line="273" w:lineRule="exact" w:before="12"/>
              <w:ind w:left="103" w:right="0"/>
              <w:jc w:val="left"/>
              <w:rPr>
                <w:rFonts w:ascii="宋体" w:hAnsi="宋体" w:cs="宋体" w:eastAsia="宋体" w:hint="default"/>
                <w:sz w:val="21"/>
                <w:szCs w:val="21"/>
              </w:rPr>
            </w:pPr>
            <w:r>
              <w:rPr>
                <w:rFonts w:ascii="宋体"/>
                <w:sz w:val="21"/>
              </w:rPr>
              <w:t>IT</w:t>
            </w:r>
          </w:p>
          <w:p>
            <w:pPr>
              <w:pStyle w:val="TableParagraph"/>
              <w:spacing w:line="240" w:lineRule="auto"/>
              <w:ind w:left="103" w:right="295"/>
              <w:jc w:val="left"/>
              <w:rPr>
                <w:rFonts w:ascii="宋体" w:hAnsi="宋体" w:cs="宋体" w:eastAsia="宋体" w:hint="default"/>
                <w:sz w:val="21"/>
                <w:szCs w:val="21"/>
              </w:rPr>
            </w:pP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737" w:type="dxa"/>
            <w:tcBorders>
              <w:top w:val="nil" w:sz="6" w:space="0" w:color="auto"/>
              <w:left w:val="single" w:sz="4" w:space="0" w:color="000000"/>
              <w:bottom w:val="single" w:sz="12" w:space="0" w:color="000000"/>
              <w:right w:val="single" w:sz="4" w:space="0" w:color="000000"/>
            </w:tcBorders>
          </w:tcPr>
          <w:p>
            <w:pPr>
              <w:pStyle w:val="TableParagraph"/>
              <w:spacing w:line="273" w:lineRule="exact" w:before="149"/>
              <w:ind w:left="103" w:right="0"/>
              <w:jc w:val="left"/>
              <w:rPr>
                <w:rFonts w:ascii="宋体" w:hAnsi="宋体" w:cs="宋体" w:eastAsia="宋体" w:hint="default"/>
                <w:sz w:val="21"/>
                <w:szCs w:val="21"/>
              </w:rPr>
            </w:pPr>
            <w:r>
              <w:rPr>
                <w:rFonts w:ascii="宋体"/>
                <w:sz w:val="21"/>
              </w:rPr>
              <w:t>200.</w:t>
            </w:r>
          </w:p>
          <w:p>
            <w:pPr>
              <w:pStyle w:val="TableParagraph"/>
              <w:spacing w:line="273" w:lineRule="exact"/>
              <w:ind w:left="103" w:right="0"/>
              <w:jc w:val="left"/>
              <w:rPr>
                <w:rFonts w:ascii="宋体" w:hAnsi="宋体" w:cs="宋体" w:eastAsia="宋体" w:hint="default"/>
                <w:sz w:val="21"/>
                <w:szCs w:val="21"/>
              </w:rPr>
            </w:pPr>
            <w:r>
              <w:rPr>
                <w:rFonts w:ascii="宋体"/>
                <w:sz w:val="21"/>
              </w:rPr>
              <w:t>00</w:t>
            </w:r>
          </w:p>
        </w:tc>
        <w:tc>
          <w:tcPr>
            <w:tcW w:w="737" w:type="dxa"/>
            <w:tcBorders>
              <w:top w:val="nil" w:sz="6" w:space="0" w:color="auto"/>
              <w:left w:val="single" w:sz="4" w:space="0" w:color="000000"/>
              <w:bottom w:val="single" w:sz="12" w:space="0" w:color="000000"/>
              <w:right w:val="single" w:sz="4" w:space="0" w:color="000000"/>
            </w:tcBorders>
          </w:tcPr>
          <w:p>
            <w:pPr>
              <w:pStyle w:val="TableParagraph"/>
              <w:spacing w:line="273" w:lineRule="exact" w:before="149"/>
              <w:ind w:left="103" w:right="0"/>
              <w:jc w:val="left"/>
              <w:rPr>
                <w:rFonts w:ascii="宋体" w:hAnsi="宋体" w:cs="宋体" w:eastAsia="宋体" w:hint="default"/>
                <w:sz w:val="21"/>
                <w:szCs w:val="21"/>
              </w:rPr>
            </w:pPr>
            <w:r>
              <w:rPr>
                <w:rFonts w:ascii="宋体"/>
                <w:sz w:val="21"/>
              </w:rPr>
              <w:t>200.</w:t>
            </w:r>
          </w:p>
          <w:p>
            <w:pPr>
              <w:pStyle w:val="TableParagraph"/>
              <w:spacing w:line="273" w:lineRule="exact"/>
              <w:ind w:left="103" w:right="0"/>
              <w:jc w:val="left"/>
              <w:rPr>
                <w:rFonts w:ascii="宋体" w:hAnsi="宋体" w:cs="宋体" w:eastAsia="宋体" w:hint="default"/>
                <w:sz w:val="21"/>
                <w:szCs w:val="21"/>
              </w:rPr>
            </w:pPr>
            <w:r>
              <w:rPr>
                <w:rFonts w:ascii="宋体"/>
                <w:sz w:val="21"/>
              </w:rPr>
              <w:t>00</w:t>
            </w:r>
          </w:p>
        </w:tc>
        <w:tc>
          <w:tcPr>
            <w:tcW w:w="1082" w:type="dxa"/>
            <w:vMerge/>
            <w:tcBorders>
              <w:left w:val="single" w:sz="4" w:space="0" w:color="000000"/>
              <w:bottom w:val="single" w:sz="12" w:space="0" w:color="000000"/>
              <w:right w:val="single" w:sz="4" w:space="0" w:color="000000"/>
            </w:tcBorders>
          </w:tcPr>
          <w:p>
            <w:pPr/>
          </w:p>
        </w:tc>
        <w:tc>
          <w:tcPr>
            <w:tcW w:w="692" w:type="dxa"/>
            <w:tcBorders>
              <w:top w:val="nil" w:sz="6" w:space="0" w:color="auto"/>
              <w:left w:val="single" w:sz="4" w:space="0" w:color="000000"/>
              <w:bottom w:val="single" w:sz="12" w:space="0" w:color="000000"/>
              <w:right w:val="single" w:sz="4" w:space="0" w:color="000000"/>
            </w:tcBorders>
          </w:tcPr>
          <w:p>
            <w:pPr>
              <w:pStyle w:val="TableParagraph"/>
              <w:spacing w:line="273" w:lineRule="exact" w:before="149"/>
              <w:ind w:left="103" w:right="0"/>
              <w:jc w:val="left"/>
              <w:rPr>
                <w:rFonts w:ascii="宋体" w:hAnsi="宋体" w:cs="宋体" w:eastAsia="宋体" w:hint="default"/>
                <w:sz w:val="21"/>
                <w:szCs w:val="21"/>
              </w:rPr>
            </w:pPr>
            <w:r>
              <w:rPr>
                <w:rFonts w:ascii="宋体"/>
                <w:sz w:val="21"/>
              </w:rPr>
              <w:t>100.</w:t>
            </w:r>
          </w:p>
          <w:p>
            <w:pPr>
              <w:pStyle w:val="TableParagraph"/>
              <w:spacing w:line="273" w:lineRule="exact"/>
              <w:ind w:left="103" w:right="0"/>
              <w:jc w:val="left"/>
              <w:rPr>
                <w:rFonts w:ascii="宋体" w:hAnsi="宋体" w:cs="宋体" w:eastAsia="宋体" w:hint="default"/>
                <w:sz w:val="21"/>
                <w:szCs w:val="21"/>
              </w:rPr>
            </w:pPr>
            <w:r>
              <w:rPr>
                <w:rFonts w:ascii="宋体"/>
                <w:sz w:val="21"/>
              </w:rPr>
              <w:t>00</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73" w:lineRule="exact" w:before="149"/>
              <w:ind w:left="103" w:right="0"/>
              <w:jc w:val="left"/>
              <w:rPr>
                <w:rFonts w:ascii="宋体" w:hAnsi="宋体" w:cs="宋体" w:eastAsia="宋体" w:hint="default"/>
                <w:sz w:val="21"/>
                <w:szCs w:val="21"/>
              </w:rPr>
            </w:pPr>
            <w:r>
              <w:rPr>
                <w:rFonts w:ascii="宋体"/>
                <w:sz w:val="21"/>
              </w:rPr>
              <w:t>100.</w:t>
            </w:r>
          </w:p>
          <w:p>
            <w:pPr>
              <w:pStyle w:val="TableParagraph"/>
              <w:spacing w:line="273" w:lineRule="exact"/>
              <w:ind w:left="103" w:right="0"/>
              <w:jc w:val="left"/>
              <w:rPr>
                <w:rFonts w:ascii="宋体" w:hAnsi="宋体" w:cs="宋体" w:eastAsia="宋体" w:hint="default"/>
                <w:sz w:val="21"/>
                <w:szCs w:val="21"/>
              </w:rPr>
            </w:pPr>
            <w:r>
              <w:rPr>
                <w:rFonts w:ascii="宋体"/>
                <w:sz w:val="21"/>
              </w:rPr>
              <w:t>00</w:t>
            </w:r>
          </w:p>
        </w:tc>
        <w:tc>
          <w:tcPr>
            <w:tcW w:w="5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636" w:type="dxa"/>
            <w:vMerge/>
            <w:tcBorders>
              <w:left w:val="single" w:sz="4" w:space="0" w:color="000000"/>
              <w:bottom w:val="single" w:sz="12" w:space="0" w:color="000000"/>
              <w:right w:val="single" w:sz="4" w:space="0" w:color="000000"/>
            </w:tcBorders>
          </w:tcPr>
          <w:p>
            <w:pPr/>
          </w:p>
        </w:tc>
        <w:tc>
          <w:tcPr>
            <w:tcW w:w="1114" w:type="dxa"/>
            <w:vMerge/>
            <w:tcBorders>
              <w:left w:val="single" w:sz="4" w:space="0" w:color="000000"/>
              <w:bottom w:val="single" w:sz="12" w:space="0" w:color="000000"/>
              <w:right w:val="single" w:sz="4" w:space="0" w:color="000000"/>
            </w:tcBorders>
          </w:tcPr>
          <w:p>
            <w:pPr/>
          </w:p>
        </w:tc>
        <w:tc>
          <w:tcPr>
            <w:tcW w:w="2271" w:type="dxa"/>
            <w:vMerge/>
            <w:tcBorders>
              <w:left w:val="single" w:sz="4" w:space="0" w:color="000000"/>
              <w:bottom w:val="single" w:sz="12" w:space="0" w:color="000000"/>
              <w:right w:val="nil" w:sz="6" w:space="0" w:color="auto"/>
            </w:tcBorders>
          </w:tcPr>
          <w:p>
            <w:pPr/>
          </w:p>
        </w:tc>
      </w:tr>
    </w:tbl>
    <w:p>
      <w:pPr>
        <w:spacing w:line="240" w:lineRule="auto" w:before="5"/>
        <w:rPr>
          <w:rFonts w:ascii="宋体" w:hAnsi="宋体" w:cs="宋体" w:eastAsia="宋体" w:hint="default"/>
          <w:sz w:val="21"/>
          <w:szCs w:val="21"/>
        </w:rPr>
      </w:pPr>
    </w:p>
    <w:p>
      <w:pPr>
        <w:pStyle w:val="Heading3"/>
        <w:spacing w:line="240" w:lineRule="auto" w:before="36"/>
        <w:ind w:right="0"/>
        <w:jc w:val="left"/>
        <w:rPr>
          <w:b w:val="0"/>
          <w:bCs w:val="0"/>
        </w:rPr>
      </w:pPr>
      <w:r>
        <w:rPr/>
        <w:pict>
          <v:group style="position:absolute;margin-left:86.519997pt;margin-top:-81.966316pt;width:668.9pt;height:5.4pt;mso-position-horizontal-relative:page;mso-position-vertical-relative:paragraph;z-index:-1345120" coordorigin="1730,-1639" coordsize="13378,108">
            <v:shape style="position:absolute;left:1730;top:-1639;width:2852;height:108" type="#_x0000_t75" stroked="false">
              <v:imagedata r:id="rId69" o:title=""/>
            </v:shape>
            <v:shape style="position:absolute;left:4558;top:-1543;width:869;height:12" type="#_x0000_t75" stroked="false">
              <v:imagedata r:id="rId70" o:title=""/>
            </v:shape>
            <v:shape style="position:absolute;left:5412;top:-1543;width:541;height:12" type="#_x0000_t75" stroked="false">
              <v:imagedata r:id="rId71" o:title=""/>
            </v:shape>
            <v:shape style="position:absolute;left:5939;top:-1543;width:636;height:12" type="#_x0000_t75" stroked="false">
              <v:imagedata r:id="rId72" o:title=""/>
            </v:shape>
            <v:shape style="position:absolute;left:6560;top:-1543;width:751;height:12" type="#_x0000_t75" stroked="false">
              <v:imagedata r:id="rId73" o:title=""/>
            </v:shape>
            <v:shape style="position:absolute;left:7297;top:-1543;width:751;height:12" type="#_x0000_t75" stroked="false">
              <v:imagedata r:id="rId74" o:title=""/>
            </v:shape>
            <v:shape style="position:absolute;left:8034;top:-1543;width:1097;height:12" type="#_x0000_t75" stroked="false">
              <v:imagedata r:id="rId75" o:title=""/>
            </v:shape>
            <v:shape style="position:absolute;left:9116;top:-1543;width:706;height:12" type="#_x0000_t75" stroked="false">
              <v:imagedata r:id="rId76" o:title=""/>
            </v:shape>
            <v:shape style="position:absolute;left:9808;top:-1543;width:722;height:12" type="#_x0000_t75" stroked="false">
              <v:imagedata r:id="rId77" o:title=""/>
            </v:shape>
            <v:shape style="position:absolute;left:10516;top:-1543;width:576;height:12" type="#_x0000_t75" stroked="false">
              <v:imagedata r:id="rId78" o:title=""/>
            </v:shape>
            <v:shape style="position:absolute;left:11077;top:-1543;width:650;height:12" type="#_x0000_t75" stroked="false">
              <v:imagedata r:id="rId79" o:title=""/>
            </v:shape>
            <v:shape style="position:absolute;left:11713;top:-1543;width:1128;height:12" type="#_x0000_t75" stroked="false">
              <v:imagedata r:id="rId80" o:title=""/>
            </v:shape>
            <v:shape style="position:absolute;left:12827;top:-1541;width:2281;height:10" type="#_x0000_t75" stroked="false">
              <v:imagedata r:id="rId68" o:title=""/>
            </v:shape>
            <w10:wrap type="none"/>
          </v:group>
        </w:pict>
      </w:r>
      <w:r>
        <w:rPr/>
        <w:pict>
          <v:group style="position:absolute;margin-left:86.519997pt;margin-top:-60.816338pt;width:668.9pt;height:.5pt;mso-position-horizontal-relative:page;mso-position-vertical-relative:paragraph;z-index:-1345096" coordorigin="1730,-1216" coordsize="13378,10">
            <v:shape style="position:absolute;left:1730;top:-1216;width:2832;height:10" type="#_x0000_t75" stroked="false">
              <v:imagedata r:id="rId56" o:title=""/>
            </v:shape>
            <v:shape style="position:absolute;left:4558;top:-1216;width:859;height:10" type="#_x0000_t75" stroked="false">
              <v:imagedata r:id="rId52" o:title=""/>
            </v:shape>
            <v:shape style="position:absolute;left:5412;top:-1216;width:1153;height:10" type="#_x0000_t75" stroked="false">
              <v:imagedata r:id="rId53" o:title=""/>
            </v:shape>
            <v:shape style="position:absolute;left:6560;top:-1216;width:742;height:10" type="#_x0000_t75" stroked="false">
              <v:imagedata r:id="rId54" o:title=""/>
            </v:shape>
            <v:shape style="position:absolute;left:7297;top:-1216;width:7811;height:10" type="#_x0000_t75" stroked="false">
              <v:imagedata r:id="rId55" o:title=""/>
            </v:shape>
            <w10:wrap type="none"/>
          </v:group>
        </w:pict>
      </w:r>
      <w:r>
        <w:rPr/>
        <w:t>（二）</w:t>
      </w:r>
      <w:r>
        <w:rPr>
          <w:spacing w:val="-18"/>
        </w:rPr>
        <w:t> </w:t>
      </w:r>
      <w:r>
        <w:rPr/>
        <w:t>合并范围发生变更的说明</w:t>
      </w:r>
      <w:r>
        <w:rPr>
          <w:b w:val="0"/>
          <w:bCs w:val="0"/>
        </w:rPr>
      </w:r>
    </w:p>
    <w:p>
      <w:pPr>
        <w:spacing w:line="240" w:lineRule="auto" w:before="7"/>
        <w:rPr>
          <w:rFonts w:ascii="宋体" w:hAnsi="宋体" w:cs="宋体" w:eastAsia="宋体" w:hint="default"/>
          <w:b/>
          <w:bCs/>
          <w:sz w:val="10"/>
          <w:szCs w:val="10"/>
        </w:rPr>
      </w:pPr>
    </w:p>
    <w:p>
      <w:pPr>
        <w:pStyle w:val="BodyText"/>
        <w:spacing w:line="240" w:lineRule="auto" w:before="36"/>
        <w:ind w:left="560" w:right="0"/>
        <w:jc w:val="left"/>
      </w:pPr>
      <w:r>
        <w:rPr/>
        <w:t>本年度合并范围未发生变化。</w:t>
      </w:r>
    </w:p>
    <w:p>
      <w:pPr>
        <w:spacing w:after="0" w:line="240" w:lineRule="auto"/>
        <w:jc w:val="left"/>
        <w:sectPr>
          <w:pgSz w:w="16840" w:h="11910" w:orient="landscape"/>
          <w:pgMar w:header="893" w:footer="1040" w:top="1520" w:bottom="1220" w:left="1300" w:right="1620"/>
        </w:sectPr>
      </w:pPr>
    </w:p>
    <w:p>
      <w:pPr>
        <w:spacing w:line="240" w:lineRule="auto" w:before="4"/>
        <w:rPr>
          <w:rFonts w:ascii="宋体" w:hAnsi="宋体" w:cs="宋体" w:eastAsia="宋体" w:hint="default"/>
          <w:sz w:val="25"/>
          <w:szCs w:val="25"/>
        </w:rPr>
      </w:pPr>
    </w:p>
    <w:p>
      <w:pPr>
        <w:pStyle w:val="Heading3"/>
        <w:spacing w:line="240" w:lineRule="auto" w:before="36"/>
        <w:ind w:left="280" w:right="0"/>
        <w:jc w:val="left"/>
        <w:rPr>
          <w:b w:val="0"/>
          <w:bCs w:val="0"/>
        </w:rPr>
      </w:pPr>
      <w:r>
        <w:rPr/>
        <w:t>五、</w:t>
      </w:r>
      <w:r>
        <w:rPr>
          <w:spacing w:val="-4"/>
        </w:rPr>
        <w:t> </w:t>
      </w:r>
      <w:r>
        <w:rPr/>
        <w:t>合并财务报表主要项目注释</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pStyle w:val="BodyText"/>
        <w:spacing w:line="240" w:lineRule="auto"/>
        <w:ind w:left="280" w:right="0"/>
        <w:jc w:val="left"/>
      </w:pPr>
      <w:r>
        <w:rPr/>
        <w:t>（以下金额单位若未特别注明者均为人民币元）</w:t>
      </w:r>
    </w:p>
    <w:p>
      <w:pPr>
        <w:spacing w:line="240" w:lineRule="auto" w:before="12"/>
        <w:rPr>
          <w:rFonts w:ascii="宋体" w:hAnsi="宋体" w:cs="宋体" w:eastAsia="宋体" w:hint="default"/>
          <w:sz w:val="17"/>
          <w:szCs w:val="17"/>
        </w:rPr>
      </w:pPr>
    </w:p>
    <w:p>
      <w:pPr>
        <w:pStyle w:val="Heading3"/>
        <w:spacing w:line="240" w:lineRule="auto"/>
        <w:ind w:left="280" w:right="0"/>
        <w:jc w:val="left"/>
        <w:rPr>
          <w:b w:val="0"/>
          <w:bCs w:val="0"/>
        </w:rPr>
      </w:pPr>
      <w:r>
        <w:rPr/>
        <w:pict>
          <v:group style="position:absolute;margin-left:81.024002pt;margin-top:22.103697pt;width:432.6pt;height:377.6pt;mso-position-horizontal-relative:page;mso-position-vertical-relative:paragraph;z-index:-1344808" coordorigin="1620,442" coordsize="8652,7552">
            <v:group style="position:absolute;left:1649;top:456;width:1090;height:2" coordorigin="1649,456" coordsize="1090,2">
              <v:shape style="position:absolute;left:1649;top:456;width:1090;height:2" coordorigin="1649,456" coordsize="1090,0" path="m1649,456l2739,456e" filled="false" stroked="true" strokeweight="1.44pt" strokecolor="#000000">
                <v:path arrowok="t"/>
              </v:shape>
              <v:shape style="position:absolute;left:2739;top:471;width:10;height:2" type="#_x0000_t75" stroked="false">
                <v:imagedata r:id="rId83" o:title=""/>
              </v:shape>
            </v:group>
            <v:group style="position:absolute;left:2739;top:456;width:29;height:2" coordorigin="2739,456" coordsize="29,2">
              <v:shape style="position:absolute;left:2739;top:456;width:29;height:2" coordorigin="2739,456" coordsize="29,0" path="m2739,456l2768,456e" filled="false" stroked="true" strokeweight="1.44pt" strokecolor="#000000">
                <v:path arrowok="t"/>
              </v:shape>
            </v:group>
            <v:group style="position:absolute;left:2768;top:456;width:3565;height:2" coordorigin="2768,456" coordsize="3565,2">
              <v:shape style="position:absolute;left:2768;top:456;width:3565;height:2" coordorigin="2768,456" coordsize="3565,0" path="m2768,456l6332,456e" filled="false" stroked="true" strokeweight="1.44pt" strokecolor="#000000">
                <v:path arrowok="t"/>
              </v:shape>
              <v:shape style="position:absolute;left:6332;top:471;width:10;height:2" type="#_x0000_t75" stroked="false">
                <v:imagedata r:id="rId83" o:title=""/>
              </v:shape>
            </v:group>
            <v:group style="position:absolute;left:6332;top:456;width:29;height:2" coordorigin="6332,456" coordsize="29,2">
              <v:shape style="position:absolute;left:6332;top:456;width:29;height:2" coordorigin="6332,456" coordsize="29,0" path="m6332,456l6361,456e" filled="false" stroked="true" strokeweight="1.44pt" strokecolor="#000000">
                <v:path arrowok="t"/>
              </v:shape>
            </v:group>
            <v:group style="position:absolute;left:6361;top:456;width:3897;height:2" coordorigin="6361,456" coordsize="3897,2">
              <v:shape style="position:absolute;left:6361;top:456;width:3897;height:2" coordorigin="6361,456" coordsize="3897,0" path="m6361,456l10257,456e" filled="false" stroked="true" strokeweight="1.44pt" strokecolor="#000000">
                <v:path arrowok="t"/>
              </v:shape>
            </v:group>
            <v:group style="position:absolute;left:2739;top:473;width:10;height:20" coordorigin="2739,473" coordsize="10,20">
              <v:shape style="position:absolute;left:2739;top:473;width:10;height:20" coordorigin="2739,473" coordsize="10,20" path="m2739,492l2748,492,2748,473,2739,473,2739,492xe" filled="true" fillcolor="#000000" stroked="false">
                <v:path arrowok="t"/>
                <v:fill type="solid"/>
              </v:shape>
            </v:group>
            <v:group style="position:absolute;left:2739;top:492;width:10;height:20" coordorigin="2739,492" coordsize="10,20">
              <v:shape style="position:absolute;left:2739;top:492;width:10;height:20" coordorigin="2739,492" coordsize="10,20" path="m2739,512l2748,512,2748,492,2739,492,2739,512xe" filled="true" fillcolor="#000000" stroked="false">
                <v:path arrowok="t"/>
                <v:fill type="solid"/>
              </v:shape>
            </v:group>
            <v:group style="position:absolute;left:2739;top:512;width:10;height:20" coordorigin="2739,512" coordsize="10,20">
              <v:shape style="position:absolute;left:2739;top:512;width:10;height:20" coordorigin="2739,512" coordsize="10,20" path="m2739,531l2748,531,2748,512,2739,512,2739,531xe" filled="true" fillcolor="#000000" stroked="false">
                <v:path arrowok="t"/>
                <v:fill type="solid"/>
              </v:shape>
            </v:group>
            <v:group style="position:absolute;left:2739;top:531;width:10;height:20" coordorigin="2739,531" coordsize="10,20">
              <v:shape style="position:absolute;left:2739;top:531;width:10;height:20" coordorigin="2739,531" coordsize="10,20" path="m2739,550l2748,550,2748,531,2739,531,2739,550xe" filled="true" fillcolor="#000000" stroked="false">
                <v:path arrowok="t"/>
                <v:fill type="solid"/>
              </v:shape>
            </v:group>
            <v:group style="position:absolute;left:2739;top:550;width:10;height:20" coordorigin="2739,550" coordsize="10,20">
              <v:shape style="position:absolute;left:2739;top:550;width:10;height:20" coordorigin="2739,550" coordsize="10,20" path="m2739,569l2748,569,2748,550,2739,550,2739,569xe" filled="true" fillcolor="#000000" stroked="false">
                <v:path arrowok="t"/>
                <v:fill type="solid"/>
              </v:shape>
            </v:group>
            <v:group style="position:absolute;left:2739;top:569;width:10;height:20" coordorigin="2739,569" coordsize="10,20">
              <v:shape style="position:absolute;left:2739;top:569;width:10;height:20" coordorigin="2739,569" coordsize="10,20" path="m2739,588l2748,588,2748,569,2739,569,2739,588xe" filled="true" fillcolor="#000000" stroked="false">
                <v:path arrowok="t"/>
                <v:fill type="solid"/>
              </v:shape>
            </v:group>
            <v:group style="position:absolute;left:2739;top:588;width:10;height:20" coordorigin="2739,588" coordsize="10,20">
              <v:shape style="position:absolute;left:2739;top:588;width:10;height:20" coordorigin="2739,588" coordsize="10,20" path="m2739,608l2748,608,2748,588,2739,588,2739,608xe" filled="true" fillcolor="#000000" stroked="false">
                <v:path arrowok="t"/>
                <v:fill type="solid"/>
              </v:shape>
            </v:group>
            <v:group style="position:absolute;left:2739;top:608;width:10;height:20" coordorigin="2739,608" coordsize="10,20">
              <v:shape style="position:absolute;left:2739;top:608;width:10;height:20" coordorigin="2739,608" coordsize="10,20" path="m2739,627l2748,627,2748,608,2739,608,2739,627xe" filled="true" fillcolor="#000000" stroked="false">
                <v:path arrowok="t"/>
                <v:fill type="solid"/>
              </v:shape>
            </v:group>
            <v:group style="position:absolute;left:2739;top:627;width:10;height:20" coordorigin="2739,627" coordsize="10,20">
              <v:shape style="position:absolute;left:2739;top:627;width:10;height:20" coordorigin="2739,627" coordsize="10,20" path="m2739,646l2748,646,2748,627,2739,627,2739,646xe" filled="true" fillcolor="#000000" stroked="false">
                <v:path arrowok="t"/>
                <v:fill type="solid"/>
              </v:shape>
            </v:group>
            <v:group style="position:absolute;left:2739;top:646;width:10;height:20" coordorigin="2739,646" coordsize="10,20">
              <v:shape style="position:absolute;left:2739;top:646;width:10;height:20" coordorigin="2739,646" coordsize="10,20" path="m2739,665l2748,665,2748,646,2739,646,2739,665xe" filled="true" fillcolor="#000000" stroked="false">
                <v:path arrowok="t"/>
                <v:fill type="solid"/>
              </v:shape>
            </v:group>
            <v:group style="position:absolute;left:2739;top:665;width:10;height:20" coordorigin="2739,665" coordsize="10,20">
              <v:shape style="position:absolute;left:2739;top:665;width:10;height:20" coordorigin="2739,665" coordsize="10,20" path="m2739,684l2748,684,2748,665,2739,665,2739,684xe" filled="true" fillcolor="#000000" stroked="false">
                <v:path arrowok="t"/>
                <v:fill type="solid"/>
              </v:shape>
            </v:group>
            <v:group style="position:absolute;left:2739;top:684;width:10;height:20" coordorigin="2739,684" coordsize="10,20">
              <v:shape style="position:absolute;left:2739;top:684;width:10;height:20" coordorigin="2739,684" coordsize="10,20" path="m2739,704l2748,704,2748,684,2739,684,2739,704xe" filled="true" fillcolor="#000000" stroked="false">
                <v:path arrowok="t"/>
                <v:fill type="solid"/>
              </v:shape>
            </v:group>
            <v:group style="position:absolute;left:2739;top:704;width:10;height:20" coordorigin="2739,704" coordsize="10,20">
              <v:shape style="position:absolute;left:2739;top:704;width:10;height:20" coordorigin="2739,704" coordsize="10,20" path="m2739,723l2748,723,2748,704,2739,704,2739,723xe" filled="true" fillcolor="#000000" stroked="false">
                <v:path arrowok="t"/>
                <v:fill type="solid"/>
              </v:shape>
            </v:group>
            <v:group style="position:absolute;left:2739;top:723;width:10;height:20" coordorigin="2739,723" coordsize="10,20">
              <v:shape style="position:absolute;left:2739;top:723;width:10;height:20" coordorigin="2739,723" coordsize="10,20" path="m2739,742l2748,742,2748,723,2739,723,2739,742xe" filled="true" fillcolor="#000000" stroked="false">
                <v:path arrowok="t"/>
                <v:fill type="solid"/>
              </v:shape>
            </v:group>
            <v:group style="position:absolute;left:2739;top:742;width:10;height:20" coordorigin="2739,742" coordsize="10,20">
              <v:shape style="position:absolute;left:2739;top:742;width:10;height:20" coordorigin="2739,742" coordsize="10,20" path="m2739,761l2748,761,2748,742,2739,742,2739,761xe" filled="true" fillcolor="#000000" stroked="false">
                <v:path arrowok="t"/>
                <v:fill type="solid"/>
              </v:shape>
            </v:group>
            <v:group style="position:absolute;left:2739;top:761;width:10;height:20" coordorigin="2739,761" coordsize="10,20">
              <v:shape style="position:absolute;left:2739;top:761;width:10;height:20" coordorigin="2739,761" coordsize="10,20" path="m2739,780l2748,780,2748,761,2739,761,2739,780xe" filled="true" fillcolor="#000000" stroked="false">
                <v:path arrowok="t"/>
                <v:fill type="solid"/>
              </v:shape>
            </v:group>
            <v:group style="position:absolute;left:2739;top:780;width:10;height:20" coordorigin="2739,780" coordsize="10,20">
              <v:shape style="position:absolute;left:2739;top:780;width:10;height:20" coordorigin="2739,780" coordsize="10,20" path="m2739,800l2748,800,2748,780,2739,780,2739,800xe" filled="true" fillcolor="#000000" stroked="false">
                <v:path arrowok="t"/>
                <v:fill type="solid"/>
              </v:shape>
            </v:group>
            <v:group style="position:absolute;left:2739;top:800;width:10;height:20" coordorigin="2739,800" coordsize="10,20">
              <v:shape style="position:absolute;left:2739;top:800;width:10;height:20" coordorigin="2739,800" coordsize="10,20" path="m2739,819l2748,819,2748,800,2739,800,2739,819xe" filled="true" fillcolor="#000000" stroked="false">
                <v:path arrowok="t"/>
                <v:fill type="solid"/>
              </v:shape>
            </v:group>
            <v:group style="position:absolute;left:2739;top:819;width:10;height:20" coordorigin="2739,819" coordsize="10,20">
              <v:shape style="position:absolute;left:2739;top:819;width:10;height:20" coordorigin="2739,819" coordsize="10,20" path="m2739,838l2748,838,2748,819,2739,819,2739,838xe" filled="true" fillcolor="#000000" stroked="false">
                <v:path arrowok="t"/>
                <v:fill type="solid"/>
              </v:shape>
            </v:group>
            <v:group style="position:absolute;left:2739;top:838;width:10;height:20" coordorigin="2739,838" coordsize="10,20">
              <v:shape style="position:absolute;left:2739;top:838;width:10;height:20" coordorigin="2739,838" coordsize="10,20" path="m2739,857l2748,857,2748,838,2739,838,2739,857xe" filled="true" fillcolor="#000000" stroked="false">
                <v:path arrowok="t"/>
                <v:fill type="solid"/>
              </v:shape>
            </v:group>
            <v:group style="position:absolute;left:2739;top:861;width:10;height:2" coordorigin="2739,861" coordsize="10,2">
              <v:shape style="position:absolute;left:2739;top:861;width:10;height:2" coordorigin="2739,861" coordsize="10,0" path="m2739,861l2748,861e" filled="false" stroked="true" strokeweight=".36005pt" strokecolor="#000000">
                <v:path arrowok="t"/>
              </v:shape>
            </v:group>
            <v:group style="position:absolute;left:6332;top:473;width:10;height:20" coordorigin="6332,473" coordsize="10,20">
              <v:shape style="position:absolute;left:6332;top:473;width:10;height:20" coordorigin="6332,473" coordsize="10,20" path="m6332,492l6342,492,6342,473,6332,473,6332,492xe" filled="true" fillcolor="#000000" stroked="false">
                <v:path arrowok="t"/>
                <v:fill type="solid"/>
              </v:shape>
            </v:group>
            <v:group style="position:absolute;left:6332;top:492;width:10;height:20" coordorigin="6332,492" coordsize="10,20">
              <v:shape style="position:absolute;left:6332;top:492;width:10;height:20" coordorigin="6332,492" coordsize="10,20" path="m6332,512l6342,512,6342,492,6332,492,6332,512xe" filled="true" fillcolor="#000000" stroked="false">
                <v:path arrowok="t"/>
                <v:fill type="solid"/>
              </v:shape>
            </v:group>
            <v:group style="position:absolute;left:6332;top:512;width:10;height:20" coordorigin="6332,512" coordsize="10,20">
              <v:shape style="position:absolute;left:6332;top:512;width:10;height:20" coordorigin="6332,512" coordsize="10,20" path="m6332,531l6342,531,6342,512,6332,512,6332,531xe" filled="true" fillcolor="#000000" stroked="false">
                <v:path arrowok="t"/>
                <v:fill type="solid"/>
              </v:shape>
            </v:group>
            <v:group style="position:absolute;left:6332;top:531;width:10;height:20" coordorigin="6332,531" coordsize="10,20">
              <v:shape style="position:absolute;left:6332;top:531;width:10;height:20" coordorigin="6332,531" coordsize="10,20" path="m6332,550l6342,550,6342,531,6332,531,6332,550xe" filled="true" fillcolor="#000000" stroked="false">
                <v:path arrowok="t"/>
                <v:fill type="solid"/>
              </v:shape>
            </v:group>
            <v:group style="position:absolute;left:6332;top:550;width:10;height:20" coordorigin="6332,550" coordsize="10,20">
              <v:shape style="position:absolute;left:6332;top:550;width:10;height:20" coordorigin="6332,550" coordsize="10,20" path="m6332,569l6342,569,6342,550,6332,550,6332,569xe" filled="true" fillcolor="#000000" stroked="false">
                <v:path arrowok="t"/>
                <v:fill type="solid"/>
              </v:shape>
            </v:group>
            <v:group style="position:absolute;left:6332;top:569;width:10;height:20" coordorigin="6332,569" coordsize="10,20">
              <v:shape style="position:absolute;left:6332;top:569;width:10;height:20" coordorigin="6332,569" coordsize="10,20" path="m6332,588l6342,588,6342,569,6332,569,6332,588xe" filled="true" fillcolor="#000000" stroked="false">
                <v:path arrowok="t"/>
                <v:fill type="solid"/>
              </v:shape>
            </v:group>
            <v:group style="position:absolute;left:6332;top:588;width:10;height:20" coordorigin="6332,588" coordsize="10,20">
              <v:shape style="position:absolute;left:6332;top:588;width:10;height:20" coordorigin="6332,588" coordsize="10,20" path="m6332,608l6342,608,6342,588,6332,588,6332,608xe" filled="true" fillcolor="#000000" stroked="false">
                <v:path arrowok="t"/>
                <v:fill type="solid"/>
              </v:shape>
            </v:group>
            <v:group style="position:absolute;left:6332;top:608;width:10;height:20" coordorigin="6332,608" coordsize="10,20">
              <v:shape style="position:absolute;left:6332;top:608;width:10;height:20" coordorigin="6332,608" coordsize="10,20" path="m6332,627l6342,627,6342,608,6332,608,6332,627xe" filled="true" fillcolor="#000000" stroked="false">
                <v:path arrowok="t"/>
                <v:fill type="solid"/>
              </v:shape>
            </v:group>
            <v:group style="position:absolute;left:6332;top:627;width:10;height:20" coordorigin="6332,627" coordsize="10,20">
              <v:shape style="position:absolute;left:6332;top:627;width:10;height:20" coordorigin="6332,627" coordsize="10,20" path="m6332,646l6342,646,6342,627,6332,627,6332,646xe" filled="true" fillcolor="#000000" stroked="false">
                <v:path arrowok="t"/>
                <v:fill type="solid"/>
              </v:shape>
            </v:group>
            <v:group style="position:absolute;left:6332;top:646;width:10;height:20" coordorigin="6332,646" coordsize="10,20">
              <v:shape style="position:absolute;left:6332;top:646;width:10;height:20" coordorigin="6332,646" coordsize="10,20" path="m6332,665l6342,665,6342,646,6332,646,6332,665xe" filled="true" fillcolor="#000000" stroked="false">
                <v:path arrowok="t"/>
                <v:fill type="solid"/>
              </v:shape>
            </v:group>
            <v:group style="position:absolute;left:6332;top:665;width:10;height:20" coordorigin="6332,665" coordsize="10,20">
              <v:shape style="position:absolute;left:6332;top:665;width:10;height:20" coordorigin="6332,665" coordsize="10,20" path="m6332,684l6342,684,6342,665,6332,665,6332,684xe" filled="true" fillcolor="#000000" stroked="false">
                <v:path arrowok="t"/>
                <v:fill type="solid"/>
              </v:shape>
            </v:group>
            <v:group style="position:absolute;left:6332;top:684;width:10;height:20" coordorigin="6332,684" coordsize="10,20">
              <v:shape style="position:absolute;left:6332;top:684;width:10;height:20" coordorigin="6332,684" coordsize="10,20" path="m6332,704l6342,704,6342,684,6332,684,6332,704xe" filled="true" fillcolor="#000000" stroked="false">
                <v:path arrowok="t"/>
                <v:fill type="solid"/>
              </v:shape>
            </v:group>
            <v:group style="position:absolute;left:6332;top:704;width:10;height:20" coordorigin="6332,704" coordsize="10,20">
              <v:shape style="position:absolute;left:6332;top:704;width:10;height:20" coordorigin="6332,704" coordsize="10,20" path="m6332,723l6342,723,6342,704,6332,704,6332,723xe" filled="true" fillcolor="#000000" stroked="false">
                <v:path arrowok="t"/>
                <v:fill type="solid"/>
              </v:shape>
            </v:group>
            <v:group style="position:absolute;left:6332;top:723;width:10;height:20" coordorigin="6332,723" coordsize="10,20">
              <v:shape style="position:absolute;left:6332;top:723;width:10;height:20" coordorigin="6332,723" coordsize="10,20" path="m6332,742l6342,742,6342,723,6332,723,6332,742xe" filled="true" fillcolor="#000000" stroked="false">
                <v:path arrowok="t"/>
                <v:fill type="solid"/>
              </v:shape>
            </v:group>
            <v:group style="position:absolute;left:6332;top:742;width:10;height:20" coordorigin="6332,742" coordsize="10,20">
              <v:shape style="position:absolute;left:6332;top:742;width:10;height:20" coordorigin="6332,742" coordsize="10,20" path="m6332,761l6342,761,6342,742,6332,742,6332,761xe" filled="true" fillcolor="#000000" stroked="false">
                <v:path arrowok="t"/>
                <v:fill type="solid"/>
              </v:shape>
            </v:group>
            <v:group style="position:absolute;left:6332;top:761;width:10;height:20" coordorigin="6332,761" coordsize="10,20">
              <v:shape style="position:absolute;left:6332;top:761;width:10;height:20" coordorigin="6332,761" coordsize="10,20" path="m6332,780l6342,780,6342,761,6332,761,6332,780xe" filled="true" fillcolor="#000000" stroked="false">
                <v:path arrowok="t"/>
                <v:fill type="solid"/>
              </v:shape>
            </v:group>
            <v:group style="position:absolute;left:6332;top:780;width:10;height:20" coordorigin="6332,780" coordsize="10,20">
              <v:shape style="position:absolute;left:6332;top:780;width:10;height:20" coordorigin="6332,780" coordsize="10,20" path="m6332,800l6342,800,6342,780,6332,780,6332,800xe" filled="true" fillcolor="#000000" stroked="false">
                <v:path arrowok="t"/>
                <v:fill type="solid"/>
              </v:shape>
            </v:group>
            <v:group style="position:absolute;left:6332;top:800;width:10;height:20" coordorigin="6332,800" coordsize="10,20">
              <v:shape style="position:absolute;left:6332;top:800;width:10;height:20" coordorigin="6332,800" coordsize="10,20" path="m6332,819l6342,819,6342,800,6332,800,6332,819xe" filled="true" fillcolor="#000000" stroked="false">
                <v:path arrowok="t"/>
                <v:fill type="solid"/>
              </v:shape>
            </v:group>
            <v:group style="position:absolute;left:6332;top:819;width:10;height:20" coordorigin="6332,819" coordsize="10,20">
              <v:shape style="position:absolute;left:6332;top:819;width:10;height:20" coordorigin="6332,819" coordsize="10,20" path="m6332,838l6342,838,6342,819,6332,819,6332,838xe" filled="true" fillcolor="#000000" stroked="false">
                <v:path arrowok="t"/>
                <v:fill type="solid"/>
              </v:shape>
            </v:group>
            <v:group style="position:absolute;left:6332;top:838;width:10;height:20" coordorigin="6332,838" coordsize="10,20">
              <v:shape style="position:absolute;left:6332;top:838;width:10;height:20" coordorigin="6332,838" coordsize="10,20" path="m6332,857l6342,857,6342,838,6332,838,6332,857xe" filled="true" fillcolor="#000000" stroked="false">
                <v:path arrowok="t"/>
                <v:fill type="solid"/>
              </v:shape>
            </v:group>
            <v:group style="position:absolute;left:6332;top:861;width:10;height:2" coordorigin="6332,861" coordsize="10,2">
              <v:shape style="position:absolute;left:6332;top:861;width:10;height:2" coordorigin="6332,861" coordsize="10,0" path="m6332,861l6342,861e" filled="false" stroked="true" strokeweight=".36005pt" strokecolor="#000000">
                <v:path arrowok="t"/>
              </v:shape>
            </v:group>
            <v:group style="position:absolute;left:2739;top:869;width:10;height:2" coordorigin="2739,869" coordsize="10,2">
              <v:shape style="position:absolute;left:2739;top:869;width:10;height:2" coordorigin="2739,869" coordsize="10,0" path="m2739,869l2748,869e" filled="false" stroked="true" strokeweight=".47998pt" strokecolor="#000000">
                <v:path arrowok="t"/>
              </v:shape>
            </v:group>
            <v:group style="position:absolute;left:4064;top:869;width:10;height:2" coordorigin="4064,869" coordsize="10,2">
              <v:shape style="position:absolute;left:4064;top:869;width:10;height:2" coordorigin="4064,869" coordsize="10,0" path="m4064,869l4074,869e" filled="false" stroked="true" strokeweight=".47998pt" strokecolor="#000000">
                <v:path arrowok="t"/>
              </v:shape>
              <v:shape style="position:absolute;left:2748;top:864;width:2309;height:10" type="#_x0000_t75" stroked="false">
                <v:imagedata r:id="rId84" o:title=""/>
              </v:shape>
              <v:shape style="position:absolute;left:5053;top:864;width:2698;height:10" type="#_x0000_t75" stroked="false">
                <v:imagedata r:id="rId85" o:title=""/>
              </v:shape>
              <v:shape style="position:absolute;left:7746;top:864;width:854;height:10" type="#_x0000_t75" stroked="false">
                <v:imagedata r:id="rId86" o:title=""/>
              </v:shape>
              <v:shape style="position:absolute;left:8596;top:864;width:1661;height:10" type="#_x0000_t75" stroked="false">
                <v:imagedata r:id="rId87" o:title=""/>
              </v:shape>
            </v:group>
            <v:group style="position:absolute;left:2739;top:874;width:10;height:20" coordorigin="2739,874" coordsize="10,20">
              <v:shape style="position:absolute;left:2739;top:874;width:10;height:20" coordorigin="2739,874" coordsize="10,20" path="m2739,893l2748,893,2748,874,2739,874,2739,893xe" filled="true" fillcolor="#000000" stroked="false">
                <v:path arrowok="t"/>
                <v:fill type="solid"/>
              </v:shape>
            </v:group>
            <v:group style="position:absolute;left:2739;top:893;width:10;height:20" coordorigin="2739,893" coordsize="10,20">
              <v:shape style="position:absolute;left:2739;top:893;width:10;height:20" coordorigin="2739,893" coordsize="10,20" path="m2739,912l2748,912,2748,893,2739,893,2739,912xe" filled="true" fillcolor="#000000" stroked="false">
                <v:path arrowok="t"/>
                <v:fill type="solid"/>
              </v:shape>
            </v:group>
            <v:group style="position:absolute;left:2739;top:912;width:10;height:20" coordorigin="2739,912" coordsize="10,20">
              <v:shape style="position:absolute;left:2739;top:912;width:10;height:20" coordorigin="2739,912" coordsize="10,20" path="m2739,932l2748,932,2748,912,2739,912,2739,932xe" filled="true" fillcolor="#000000" stroked="false">
                <v:path arrowok="t"/>
                <v:fill type="solid"/>
              </v:shape>
            </v:group>
            <v:group style="position:absolute;left:2739;top:932;width:10;height:20" coordorigin="2739,932" coordsize="10,20">
              <v:shape style="position:absolute;left:2739;top:932;width:10;height:20" coordorigin="2739,932" coordsize="10,20" path="m2739,951l2748,951,2748,932,2739,932,2739,951xe" filled="true" fillcolor="#000000" stroked="false">
                <v:path arrowok="t"/>
                <v:fill type="solid"/>
              </v:shape>
            </v:group>
            <v:group style="position:absolute;left:2739;top:951;width:10;height:20" coordorigin="2739,951" coordsize="10,20">
              <v:shape style="position:absolute;left:2739;top:951;width:10;height:20" coordorigin="2739,951" coordsize="10,20" path="m2739,970l2748,970,2748,951,2739,951,2739,970xe" filled="true" fillcolor="#000000" stroked="false">
                <v:path arrowok="t"/>
                <v:fill type="solid"/>
              </v:shape>
            </v:group>
            <v:group style="position:absolute;left:2739;top:970;width:10;height:20" coordorigin="2739,970" coordsize="10,20">
              <v:shape style="position:absolute;left:2739;top:970;width:10;height:20" coordorigin="2739,970" coordsize="10,20" path="m2739,989l2748,989,2748,970,2739,970,2739,989xe" filled="true" fillcolor="#000000" stroked="false">
                <v:path arrowok="t"/>
                <v:fill type="solid"/>
              </v:shape>
            </v:group>
            <v:group style="position:absolute;left:2739;top:989;width:10;height:20" coordorigin="2739,989" coordsize="10,20">
              <v:shape style="position:absolute;left:2739;top:989;width:10;height:20" coordorigin="2739,989" coordsize="10,20" path="m2739,1008l2748,1008,2748,989,2739,989,2739,1008xe" filled="true" fillcolor="#000000" stroked="false">
                <v:path arrowok="t"/>
                <v:fill type="solid"/>
              </v:shape>
            </v:group>
            <v:group style="position:absolute;left:2739;top:1008;width:10;height:20" coordorigin="2739,1008" coordsize="10,20">
              <v:shape style="position:absolute;left:2739;top:1008;width:10;height:20" coordorigin="2739,1008" coordsize="10,20" path="m2739,1028l2748,1028,2748,1008,2739,1008,2739,1028xe" filled="true" fillcolor="#000000" stroked="false">
                <v:path arrowok="t"/>
                <v:fill type="solid"/>
              </v:shape>
            </v:group>
            <v:group style="position:absolute;left:2739;top:1028;width:10;height:20" coordorigin="2739,1028" coordsize="10,20">
              <v:shape style="position:absolute;left:2739;top:1028;width:10;height:20" coordorigin="2739,1028" coordsize="10,20" path="m2739,1047l2748,1047,2748,1028,2739,1028,2739,1047xe" filled="true" fillcolor="#000000" stroked="false">
                <v:path arrowok="t"/>
                <v:fill type="solid"/>
              </v:shape>
            </v:group>
            <v:group style="position:absolute;left:2739;top:1047;width:10;height:20" coordorigin="2739,1047" coordsize="10,20">
              <v:shape style="position:absolute;left:2739;top:1047;width:10;height:20" coordorigin="2739,1047" coordsize="10,20" path="m2739,1066l2748,1066,2748,1047,2739,1047,2739,1066xe" filled="true" fillcolor="#000000" stroked="false">
                <v:path arrowok="t"/>
                <v:fill type="solid"/>
              </v:shape>
            </v:group>
            <v:group style="position:absolute;left:2739;top:1066;width:10;height:20" coordorigin="2739,1066" coordsize="10,20">
              <v:shape style="position:absolute;left:2739;top:1066;width:10;height:20" coordorigin="2739,1066" coordsize="10,20" path="m2739,1085l2748,1085,2748,1066,2739,1066,2739,1085xe" filled="true" fillcolor="#000000" stroked="false">
                <v:path arrowok="t"/>
                <v:fill type="solid"/>
              </v:shape>
            </v:group>
            <v:group style="position:absolute;left:2739;top:1085;width:10;height:20" coordorigin="2739,1085" coordsize="10,20">
              <v:shape style="position:absolute;left:2739;top:1085;width:10;height:20" coordorigin="2739,1085" coordsize="10,20" path="m2739,1104l2748,1104,2748,1085,2739,1085,2739,1104xe" filled="true" fillcolor="#000000" stroked="false">
                <v:path arrowok="t"/>
                <v:fill type="solid"/>
              </v:shape>
            </v:group>
            <v:group style="position:absolute;left:2739;top:1104;width:10;height:20" coordorigin="2739,1104" coordsize="10,20">
              <v:shape style="position:absolute;left:2739;top:1104;width:10;height:20" coordorigin="2739,1104" coordsize="10,20" path="m2739,1124l2748,1124,2748,1104,2739,1104,2739,1124xe" filled="true" fillcolor="#000000" stroked="false">
                <v:path arrowok="t"/>
                <v:fill type="solid"/>
              </v:shape>
            </v:group>
            <v:group style="position:absolute;left:2739;top:1124;width:10;height:20" coordorigin="2739,1124" coordsize="10,20">
              <v:shape style="position:absolute;left:2739;top:1124;width:10;height:20" coordorigin="2739,1124" coordsize="10,20" path="m2739,1143l2748,1143,2748,1124,2739,1124,2739,1143xe" filled="true" fillcolor="#000000" stroked="false">
                <v:path arrowok="t"/>
                <v:fill type="solid"/>
              </v:shape>
            </v:group>
            <v:group style="position:absolute;left:2739;top:1143;width:10;height:20" coordorigin="2739,1143" coordsize="10,20">
              <v:shape style="position:absolute;left:2739;top:1143;width:10;height:20" coordorigin="2739,1143" coordsize="10,20" path="m2739,1162l2748,1162,2748,1143,2739,1143,2739,1162xe" filled="true" fillcolor="#000000" stroked="false">
                <v:path arrowok="t"/>
                <v:fill type="solid"/>
              </v:shape>
            </v:group>
            <v:group style="position:absolute;left:2739;top:1162;width:10;height:20" coordorigin="2739,1162" coordsize="10,20">
              <v:shape style="position:absolute;left:2739;top:1162;width:10;height:20" coordorigin="2739,1162" coordsize="10,20" path="m2739,1181l2748,1181,2748,1162,2739,1162,2739,1181xe" filled="true" fillcolor="#000000" stroked="false">
                <v:path arrowok="t"/>
                <v:fill type="solid"/>
              </v:shape>
            </v:group>
            <v:group style="position:absolute;left:2739;top:1181;width:10;height:20" coordorigin="2739,1181" coordsize="10,20">
              <v:shape style="position:absolute;left:2739;top:1181;width:10;height:20" coordorigin="2739,1181" coordsize="10,20" path="m2739,1200l2748,1200,2748,1181,2739,1181,2739,1200xe" filled="true" fillcolor="#000000" stroked="false">
                <v:path arrowok="t"/>
                <v:fill type="solid"/>
              </v:shape>
            </v:group>
            <v:group style="position:absolute;left:2739;top:1200;width:10;height:20" coordorigin="2739,1200" coordsize="10,20">
              <v:shape style="position:absolute;left:2739;top:1200;width:10;height:20" coordorigin="2739,1200" coordsize="10,20" path="m2739,1220l2748,1220,2748,1200,2739,1200,2739,1220xe" filled="true" fillcolor="#000000" stroked="false">
                <v:path arrowok="t"/>
                <v:fill type="solid"/>
              </v:shape>
            </v:group>
            <v:group style="position:absolute;left:2739;top:1220;width:10;height:20" coordorigin="2739,1220" coordsize="10,20">
              <v:shape style="position:absolute;left:2739;top:1220;width:10;height:20" coordorigin="2739,1220" coordsize="10,20" path="m2739,1239l2748,1239,2748,1220,2739,1220,2739,1239xe" filled="true" fillcolor="#000000" stroked="false">
                <v:path arrowok="t"/>
                <v:fill type="solid"/>
              </v:shape>
            </v:group>
            <v:group style="position:absolute;left:2739;top:1239;width:10;height:20" coordorigin="2739,1239" coordsize="10,20">
              <v:shape style="position:absolute;left:2739;top:1239;width:10;height:20" coordorigin="2739,1239" coordsize="10,20" path="m2739,1258l2748,1258,2748,1239,2739,1239,2739,1258xe" filled="true" fillcolor="#000000" stroked="false">
                <v:path arrowok="t"/>
                <v:fill type="solid"/>
              </v:shape>
            </v:group>
            <v:group style="position:absolute;left:2739;top:1263;width:10;height:2" coordorigin="2739,1263" coordsize="10,2">
              <v:shape style="position:absolute;left:2739;top:1263;width:10;height:2" coordorigin="2739,1263" coordsize="10,0" path="m2739,1263l2748,1263e" filled="false" stroked="true" strokeweight=".47998pt" strokecolor="#000000">
                <v:path arrowok="t"/>
              </v:shape>
            </v:group>
            <v:group style="position:absolute;left:4064;top:874;width:10;height:20" coordorigin="4064,874" coordsize="10,20">
              <v:shape style="position:absolute;left:4064;top:874;width:10;height:20" coordorigin="4064,874" coordsize="10,20" path="m4064,893l4074,893,4074,874,4064,874,4064,893xe" filled="true" fillcolor="#000000" stroked="false">
                <v:path arrowok="t"/>
                <v:fill type="solid"/>
              </v:shape>
            </v:group>
            <v:group style="position:absolute;left:4064;top:893;width:10;height:20" coordorigin="4064,893" coordsize="10,20">
              <v:shape style="position:absolute;left:4064;top:893;width:10;height:20" coordorigin="4064,893" coordsize="10,20" path="m4064,912l4074,912,4074,893,4064,893,4064,912xe" filled="true" fillcolor="#000000" stroked="false">
                <v:path arrowok="t"/>
                <v:fill type="solid"/>
              </v:shape>
            </v:group>
            <v:group style="position:absolute;left:4064;top:912;width:10;height:20" coordorigin="4064,912" coordsize="10,20">
              <v:shape style="position:absolute;left:4064;top:912;width:10;height:20" coordorigin="4064,912" coordsize="10,20" path="m4064,932l4074,932,4074,912,4064,912,4064,932xe" filled="true" fillcolor="#000000" stroked="false">
                <v:path arrowok="t"/>
                <v:fill type="solid"/>
              </v:shape>
            </v:group>
            <v:group style="position:absolute;left:4064;top:932;width:10;height:20" coordorigin="4064,932" coordsize="10,20">
              <v:shape style="position:absolute;left:4064;top:932;width:10;height:20" coordorigin="4064,932" coordsize="10,20" path="m4064,951l4074,951,4074,932,4064,932,4064,951xe" filled="true" fillcolor="#000000" stroked="false">
                <v:path arrowok="t"/>
                <v:fill type="solid"/>
              </v:shape>
            </v:group>
            <v:group style="position:absolute;left:4064;top:951;width:10;height:20" coordorigin="4064,951" coordsize="10,20">
              <v:shape style="position:absolute;left:4064;top:951;width:10;height:20" coordorigin="4064,951" coordsize="10,20" path="m4064,970l4074,970,4074,951,4064,951,4064,970xe" filled="true" fillcolor="#000000" stroked="false">
                <v:path arrowok="t"/>
                <v:fill type="solid"/>
              </v:shape>
            </v:group>
            <v:group style="position:absolute;left:4064;top:970;width:10;height:20" coordorigin="4064,970" coordsize="10,20">
              <v:shape style="position:absolute;left:4064;top:970;width:10;height:20" coordorigin="4064,970" coordsize="10,20" path="m4064,989l4074,989,4074,970,4064,970,4064,989xe" filled="true" fillcolor="#000000" stroked="false">
                <v:path arrowok="t"/>
                <v:fill type="solid"/>
              </v:shape>
            </v:group>
            <v:group style="position:absolute;left:4064;top:989;width:10;height:20" coordorigin="4064,989" coordsize="10,20">
              <v:shape style="position:absolute;left:4064;top:989;width:10;height:20" coordorigin="4064,989" coordsize="10,20" path="m4064,1008l4074,1008,4074,989,4064,989,4064,1008xe" filled="true" fillcolor="#000000" stroked="false">
                <v:path arrowok="t"/>
                <v:fill type="solid"/>
              </v:shape>
            </v:group>
            <v:group style="position:absolute;left:4064;top:1008;width:10;height:20" coordorigin="4064,1008" coordsize="10,20">
              <v:shape style="position:absolute;left:4064;top:1008;width:10;height:20" coordorigin="4064,1008" coordsize="10,20" path="m4064,1028l4074,1028,4074,1008,4064,1008,4064,1028xe" filled="true" fillcolor="#000000" stroked="false">
                <v:path arrowok="t"/>
                <v:fill type="solid"/>
              </v:shape>
            </v:group>
            <v:group style="position:absolute;left:4064;top:1028;width:10;height:20" coordorigin="4064,1028" coordsize="10,20">
              <v:shape style="position:absolute;left:4064;top:1028;width:10;height:20" coordorigin="4064,1028" coordsize="10,20" path="m4064,1047l4074,1047,4074,1028,4064,1028,4064,1047xe" filled="true" fillcolor="#000000" stroked="false">
                <v:path arrowok="t"/>
                <v:fill type="solid"/>
              </v:shape>
            </v:group>
            <v:group style="position:absolute;left:4064;top:1047;width:10;height:20" coordorigin="4064,1047" coordsize="10,20">
              <v:shape style="position:absolute;left:4064;top:1047;width:10;height:20" coordorigin="4064,1047" coordsize="10,20" path="m4064,1066l4074,1066,4074,1047,4064,1047,4064,1066xe" filled="true" fillcolor="#000000" stroked="false">
                <v:path arrowok="t"/>
                <v:fill type="solid"/>
              </v:shape>
            </v:group>
            <v:group style="position:absolute;left:4064;top:1066;width:10;height:20" coordorigin="4064,1066" coordsize="10,20">
              <v:shape style="position:absolute;left:4064;top:1066;width:10;height:20" coordorigin="4064,1066" coordsize="10,20" path="m4064,1085l4074,1085,4074,1066,4064,1066,4064,1085xe" filled="true" fillcolor="#000000" stroked="false">
                <v:path arrowok="t"/>
                <v:fill type="solid"/>
              </v:shape>
            </v:group>
            <v:group style="position:absolute;left:4064;top:1085;width:10;height:20" coordorigin="4064,1085" coordsize="10,20">
              <v:shape style="position:absolute;left:4064;top:1085;width:10;height:20" coordorigin="4064,1085" coordsize="10,20" path="m4064,1104l4074,1104,4074,1085,4064,1085,4064,1104xe" filled="true" fillcolor="#000000" stroked="false">
                <v:path arrowok="t"/>
                <v:fill type="solid"/>
              </v:shape>
            </v:group>
            <v:group style="position:absolute;left:4064;top:1104;width:10;height:20" coordorigin="4064,1104" coordsize="10,20">
              <v:shape style="position:absolute;left:4064;top:1104;width:10;height:20" coordorigin="4064,1104" coordsize="10,20" path="m4064,1124l4074,1124,4074,1104,4064,1104,4064,1124xe" filled="true" fillcolor="#000000" stroked="false">
                <v:path arrowok="t"/>
                <v:fill type="solid"/>
              </v:shape>
            </v:group>
            <v:group style="position:absolute;left:4064;top:1124;width:10;height:20" coordorigin="4064,1124" coordsize="10,20">
              <v:shape style="position:absolute;left:4064;top:1124;width:10;height:20" coordorigin="4064,1124" coordsize="10,20" path="m4064,1143l4074,1143,4074,1124,4064,1124,4064,1143xe" filled="true" fillcolor="#000000" stroked="false">
                <v:path arrowok="t"/>
                <v:fill type="solid"/>
              </v:shape>
            </v:group>
            <v:group style="position:absolute;left:4064;top:1143;width:10;height:20" coordorigin="4064,1143" coordsize="10,20">
              <v:shape style="position:absolute;left:4064;top:1143;width:10;height:20" coordorigin="4064,1143" coordsize="10,20" path="m4064,1162l4074,1162,4074,1143,4064,1143,4064,1162xe" filled="true" fillcolor="#000000" stroked="false">
                <v:path arrowok="t"/>
                <v:fill type="solid"/>
              </v:shape>
            </v:group>
            <v:group style="position:absolute;left:4064;top:1162;width:10;height:20" coordorigin="4064,1162" coordsize="10,20">
              <v:shape style="position:absolute;left:4064;top:1162;width:10;height:20" coordorigin="4064,1162" coordsize="10,20" path="m4064,1181l4074,1181,4074,1162,4064,1162,4064,1181xe" filled="true" fillcolor="#000000" stroked="false">
                <v:path arrowok="t"/>
                <v:fill type="solid"/>
              </v:shape>
            </v:group>
            <v:group style="position:absolute;left:4064;top:1181;width:10;height:20" coordorigin="4064,1181" coordsize="10,20">
              <v:shape style="position:absolute;left:4064;top:1181;width:10;height:20" coordorigin="4064,1181" coordsize="10,20" path="m4064,1200l4074,1200,4074,1181,4064,1181,4064,1200xe" filled="true" fillcolor="#000000" stroked="false">
                <v:path arrowok="t"/>
                <v:fill type="solid"/>
              </v:shape>
            </v:group>
            <v:group style="position:absolute;left:4064;top:1200;width:10;height:20" coordorigin="4064,1200" coordsize="10,20">
              <v:shape style="position:absolute;left:4064;top:1200;width:10;height:20" coordorigin="4064,1200" coordsize="10,20" path="m4064,1220l4074,1220,4074,1200,4064,1200,4064,1220xe" filled="true" fillcolor="#000000" stroked="false">
                <v:path arrowok="t"/>
                <v:fill type="solid"/>
              </v:shape>
            </v:group>
            <v:group style="position:absolute;left:4064;top:1220;width:10;height:20" coordorigin="4064,1220" coordsize="10,20">
              <v:shape style="position:absolute;left:4064;top:1220;width:10;height:20" coordorigin="4064,1220" coordsize="10,20" path="m4064,1239l4074,1239,4074,1220,4064,1220,4064,1239xe" filled="true" fillcolor="#000000" stroked="false">
                <v:path arrowok="t"/>
                <v:fill type="solid"/>
              </v:shape>
            </v:group>
            <v:group style="position:absolute;left:4064;top:1239;width:10;height:20" coordorigin="4064,1239" coordsize="10,20">
              <v:shape style="position:absolute;left:4064;top:1239;width:10;height:20" coordorigin="4064,1239" coordsize="10,20" path="m4064,1258l4074,1258,4074,1239,4064,1239,4064,1258xe" filled="true" fillcolor="#000000" stroked="false">
                <v:path arrowok="t"/>
                <v:fill type="solid"/>
              </v:shape>
            </v:group>
            <v:group style="position:absolute;left:4064;top:1263;width:10;height:2" coordorigin="4064,1263" coordsize="10,2">
              <v:shape style="position:absolute;left:4064;top:1263;width:10;height:2" coordorigin="4064,1263" coordsize="10,0" path="m4064,1263l4074,1263e" filled="false" stroked="true" strokeweight=".47998pt" strokecolor="#000000">
                <v:path arrowok="t"/>
              </v:shape>
            </v:group>
            <v:group style="position:absolute;left:5058;top:874;width:10;height:20" coordorigin="5058,874" coordsize="10,20">
              <v:shape style="position:absolute;left:5058;top:874;width:10;height:20" coordorigin="5058,874" coordsize="10,20" path="m5058,893l5067,893,5067,874,5058,874,5058,893xe" filled="true" fillcolor="#000000" stroked="false">
                <v:path arrowok="t"/>
                <v:fill type="solid"/>
              </v:shape>
            </v:group>
            <v:group style="position:absolute;left:5058;top:893;width:10;height:20" coordorigin="5058,893" coordsize="10,20">
              <v:shape style="position:absolute;left:5058;top:893;width:10;height:20" coordorigin="5058,893" coordsize="10,20" path="m5058,912l5067,912,5067,893,5058,893,5058,912xe" filled="true" fillcolor="#000000" stroked="false">
                <v:path arrowok="t"/>
                <v:fill type="solid"/>
              </v:shape>
            </v:group>
            <v:group style="position:absolute;left:5058;top:912;width:10;height:20" coordorigin="5058,912" coordsize="10,20">
              <v:shape style="position:absolute;left:5058;top:912;width:10;height:20" coordorigin="5058,912" coordsize="10,20" path="m5058,932l5067,932,5067,912,5058,912,5058,932xe" filled="true" fillcolor="#000000" stroked="false">
                <v:path arrowok="t"/>
                <v:fill type="solid"/>
              </v:shape>
            </v:group>
            <v:group style="position:absolute;left:5058;top:932;width:10;height:20" coordorigin="5058,932" coordsize="10,20">
              <v:shape style="position:absolute;left:5058;top:932;width:10;height:20" coordorigin="5058,932" coordsize="10,20" path="m5058,951l5067,951,5067,932,5058,932,5058,951xe" filled="true" fillcolor="#000000" stroked="false">
                <v:path arrowok="t"/>
                <v:fill type="solid"/>
              </v:shape>
            </v:group>
            <v:group style="position:absolute;left:5058;top:951;width:10;height:20" coordorigin="5058,951" coordsize="10,20">
              <v:shape style="position:absolute;left:5058;top:951;width:10;height:20" coordorigin="5058,951" coordsize="10,20" path="m5058,970l5067,970,5067,951,5058,951,5058,970xe" filled="true" fillcolor="#000000" stroked="false">
                <v:path arrowok="t"/>
                <v:fill type="solid"/>
              </v:shape>
            </v:group>
            <v:group style="position:absolute;left:5058;top:970;width:10;height:20" coordorigin="5058,970" coordsize="10,20">
              <v:shape style="position:absolute;left:5058;top:970;width:10;height:20" coordorigin="5058,970" coordsize="10,20" path="m5058,989l5067,989,5067,970,5058,970,5058,989xe" filled="true" fillcolor="#000000" stroked="false">
                <v:path arrowok="t"/>
                <v:fill type="solid"/>
              </v:shape>
            </v:group>
            <v:group style="position:absolute;left:5058;top:989;width:10;height:20" coordorigin="5058,989" coordsize="10,20">
              <v:shape style="position:absolute;left:5058;top:989;width:10;height:20" coordorigin="5058,989" coordsize="10,20" path="m5058,1008l5067,1008,5067,989,5058,989,5058,1008xe" filled="true" fillcolor="#000000" stroked="false">
                <v:path arrowok="t"/>
                <v:fill type="solid"/>
              </v:shape>
            </v:group>
            <v:group style="position:absolute;left:5058;top:1008;width:10;height:20" coordorigin="5058,1008" coordsize="10,20">
              <v:shape style="position:absolute;left:5058;top:1008;width:10;height:20" coordorigin="5058,1008" coordsize="10,20" path="m5058,1028l5067,1028,5067,1008,5058,1008,5058,1028xe" filled="true" fillcolor="#000000" stroked="false">
                <v:path arrowok="t"/>
                <v:fill type="solid"/>
              </v:shape>
            </v:group>
            <v:group style="position:absolute;left:5058;top:1028;width:10;height:20" coordorigin="5058,1028" coordsize="10,20">
              <v:shape style="position:absolute;left:5058;top:1028;width:10;height:20" coordorigin="5058,1028" coordsize="10,20" path="m5058,1047l5067,1047,5067,1028,5058,1028,5058,1047xe" filled="true" fillcolor="#000000" stroked="false">
                <v:path arrowok="t"/>
                <v:fill type="solid"/>
              </v:shape>
            </v:group>
            <v:group style="position:absolute;left:5058;top:1047;width:10;height:20" coordorigin="5058,1047" coordsize="10,20">
              <v:shape style="position:absolute;left:5058;top:1047;width:10;height:20" coordorigin="5058,1047" coordsize="10,20" path="m5058,1066l5067,1066,5067,1047,5058,1047,5058,1066xe" filled="true" fillcolor="#000000" stroked="false">
                <v:path arrowok="t"/>
                <v:fill type="solid"/>
              </v:shape>
            </v:group>
            <v:group style="position:absolute;left:5058;top:1066;width:10;height:20" coordorigin="5058,1066" coordsize="10,20">
              <v:shape style="position:absolute;left:5058;top:1066;width:10;height:20" coordorigin="5058,1066" coordsize="10,20" path="m5058,1085l5067,1085,5067,1066,5058,1066,5058,1085xe" filled="true" fillcolor="#000000" stroked="false">
                <v:path arrowok="t"/>
                <v:fill type="solid"/>
              </v:shape>
            </v:group>
            <v:group style="position:absolute;left:5058;top:1085;width:10;height:20" coordorigin="5058,1085" coordsize="10,20">
              <v:shape style="position:absolute;left:5058;top:1085;width:10;height:20" coordorigin="5058,1085" coordsize="10,20" path="m5058,1104l5067,1104,5067,1085,5058,1085,5058,1104xe" filled="true" fillcolor="#000000" stroked="false">
                <v:path arrowok="t"/>
                <v:fill type="solid"/>
              </v:shape>
            </v:group>
            <v:group style="position:absolute;left:5058;top:1104;width:10;height:20" coordorigin="5058,1104" coordsize="10,20">
              <v:shape style="position:absolute;left:5058;top:1104;width:10;height:20" coordorigin="5058,1104" coordsize="10,20" path="m5058,1124l5067,1124,5067,1104,5058,1104,5058,1124xe" filled="true" fillcolor="#000000" stroked="false">
                <v:path arrowok="t"/>
                <v:fill type="solid"/>
              </v:shape>
            </v:group>
            <v:group style="position:absolute;left:5058;top:1124;width:10;height:20" coordorigin="5058,1124" coordsize="10,20">
              <v:shape style="position:absolute;left:5058;top:1124;width:10;height:20" coordorigin="5058,1124" coordsize="10,20" path="m5058,1143l5067,1143,5067,1124,5058,1124,5058,1143xe" filled="true" fillcolor="#000000" stroked="false">
                <v:path arrowok="t"/>
                <v:fill type="solid"/>
              </v:shape>
            </v:group>
            <v:group style="position:absolute;left:5058;top:1143;width:10;height:20" coordorigin="5058,1143" coordsize="10,20">
              <v:shape style="position:absolute;left:5058;top:1143;width:10;height:20" coordorigin="5058,1143" coordsize="10,20" path="m5058,1162l5067,1162,5067,1143,5058,1143,5058,1162xe" filled="true" fillcolor="#000000" stroked="false">
                <v:path arrowok="t"/>
                <v:fill type="solid"/>
              </v:shape>
            </v:group>
            <v:group style="position:absolute;left:5058;top:1162;width:10;height:20" coordorigin="5058,1162" coordsize="10,20">
              <v:shape style="position:absolute;left:5058;top:1162;width:10;height:20" coordorigin="5058,1162" coordsize="10,20" path="m5058,1181l5067,1181,5067,1162,5058,1162,5058,1181xe" filled="true" fillcolor="#000000" stroked="false">
                <v:path arrowok="t"/>
                <v:fill type="solid"/>
              </v:shape>
            </v:group>
            <v:group style="position:absolute;left:5058;top:1181;width:10;height:20" coordorigin="5058,1181" coordsize="10,20">
              <v:shape style="position:absolute;left:5058;top:1181;width:10;height:20" coordorigin="5058,1181" coordsize="10,20" path="m5058,1200l5067,1200,5067,1181,5058,1181,5058,1200xe" filled="true" fillcolor="#000000" stroked="false">
                <v:path arrowok="t"/>
                <v:fill type="solid"/>
              </v:shape>
            </v:group>
            <v:group style="position:absolute;left:5058;top:1200;width:10;height:20" coordorigin="5058,1200" coordsize="10,20">
              <v:shape style="position:absolute;left:5058;top:1200;width:10;height:20" coordorigin="5058,1200" coordsize="10,20" path="m5058,1220l5067,1220,5067,1200,5058,1200,5058,1220xe" filled="true" fillcolor="#000000" stroked="false">
                <v:path arrowok="t"/>
                <v:fill type="solid"/>
              </v:shape>
            </v:group>
            <v:group style="position:absolute;left:5058;top:1220;width:10;height:20" coordorigin="5058,1220" coordsize="10,20">
              <v:shape style="position:absolute;left:5058;top:1220;width:10;height:20" coordorigin="5058,1220" coordsize="10,20" path="m5058,1239l5067,1239,5067,1220,5058,1220,5058,1239xe" filled="true" fillcolor="#000000" stroked="false">
                <v:path arrowok="t"/>
                <v:fill type="solid"/>
              </v:shape>
            </v:group>
            <v:group style="position:absolute;left:5058;top:1239;width:10;height:20" coordorigin="5058,1239" coordsize="10,20">
              <v:shape style="position:absolute;left:5058;top:1239;width:10;height:20" coordorigin="5058,1239" coordsize="10,20" path="m5058,1258l5067,1258,5067,1239,5058,1239,5058,1258xe" filled="true" fillcolor="#000000" stroked="false">
                <v:path arrowok="t"/>
                <v:fill type="solid"/>
              </v:shape>
            </v:group>
            <v:group style="position:absolute;left:5058;top:1263;width:10;height:2" coordorigin="5058,1263" coordsize="10,2">
              <v:shape style="position:absolute;left:5058;top:1263;width:10;height:2" coordorigin="5058,1263" coordsize="10,0" path="m5058,1263l5067,1263e" filled="false" stroked="true" strokeweight=".47998pt" strokecolor="#000000">
                <v:path arrowok="t"/>
              </v:shape>
            </v:group>
            <v:group style="position:absolute;left:6332;top:874;width:10;height:20" coordorigin="6332,874" coordsize="10,20">
              <v:shape style="position:absolute;left:6332;top:874;width:10;height:20" coordorigin="6332,874" coordsize="10,20" path="m6332,893l6342,893,6342,874,6332,874,6332,893xe" filled="true" fillcolor="#000000" stroked="false">
                <v:path arrowok="t"/>
                <v:fill type="solid"/>
              </v:shape>
            </v:group>
            <v:group style="position:absolute;left:6332;top:893;width:10;height:20" coordorigin="6332,893" coordsize="10,20">
              <v:shape style="position:absolute;left:6332;top:893;width:10;height:20" coordorigin="6332,893" coordsize="10,20" path="m6332,912l6342,912,6342,893,6332,893,6332,912xe" filled="true" fillcolor="#000000" stroked="false">
                <v:path arrowok="t"/>
                <v:fill type="solid"/>
              </v:shape>
            </v:group>
            <v:group style="position:absolute;left:6332;top:912;width:10;height:20" coordorigin="6332,912" coordsize="10,20">
              <v:shape style="position:absolute;left:6332;top:912;width:10;height:20" coordorigin="6332,912" coordsize="10,20" path="m6332,932l6342,932,6342,912,6332,912,6332,932xe" filled="true" fillcolor="#000000" stroked="false">
                <v:path arrowok="t"/>
                <v:fill type="solid"/>
              </v:shape>
            </v:group>
            <v:group style="position:absolute;left:6332;top:932;width:10;height:20" coordorigin="6332,932" coordsize="10,20">
              <v:shape style="position:absolute;left:6332;top:932;width:10;height:20" coordorigin="6332,932" coordsize="10,20" path="m6332,951l6342,951,6342,932,6332,932,6332,951xe" filled="true" fillcolor="#000000" stroked="false">
                <v:path arrowok="t"/>
                <v:fill type="solid"/>
              </v:shape>
            </v:group>
            <v:group style="position:absolute;left:6332;top:951;width:10;height:20" coordorigin="6332,951" coordsize="10,20">
              <v:shape style="position:absolute;left:6332;top:951;width:10;height:20" coordorigin="6332,951" coordsize="10,20" path="m6332,970l6342,970,6342,951,6332,951,6332,970xe" filled="true" fillcolor="#000000" stroked="false">
                <v:path arrowok="t"/>
                <v:fill type="solid"/>
              </v:shape>
            </v:group>
            <v:group style="position:absolute;left:6332;top:970;width:10;height:20" coordorigin="6332,970" coordsize="10,20">
              <v:shape style="position:absolute;left:6332;top:970;width:10;height:20" coordorigin="6332,970" coordsize="10,20" path="m6332,989l6342,989,6342,970,6332,970,6332,989xe" filled="true" fillcolor="#000000" stroked="false">
                <v:path arrowok="t"/>
                <v:fill type="solid"/>
              </v:shape>
            </v:group>
            <v:group style="position:absolute;left:6332;top:989;width:10;height:20" coordorigin="6332,989" coordsize="10,20">
              <v:shape style="position:absolute;left:6332;top:989;width:10;height:20" coordorigin="6332,989" coordsize="10,20" path="m6332,1008l6342,1008,6342,989,6332,989,6332,1008xe" filled="true" fillcolor="#000000" stroked="false">
                <v:path arrowok="t"/>
                <v:fill type="solid"/>
              </v:shape>
            </v:group>
            <v:group style="position:absolute;left:6332;top:1008;width:10;height:20" coordorigin="6332,1008" coordsize="10,20">
              <v:shape style="position:absolute;left:6332;top:1008;width:10;height:20" coordorigin="6332,1008" coordsize="10,20" path="m6332,1028l6342,1028,6342,1008,6332,1008,6332,1028xe" filled="true" fillcolor="#000000" stroked="false">
                <v:path arrowok="t"/>
                <v:fill type="solid"/>
              </v:shape>
            </v:group>
            <v:group style="position:absolute;left:6332;top:1028;width:10;height:20" coordorigin="6332,1028" coordsize="10,20">
              <v:shape style="position:absolute;left:6332;top:1028;width:10;height:20" coordorigin="6332,1028" coordsize="10,20" path="m6332,1047l6342,1047,6342,1028,6332,1028,6332,1047xe" filled="true" fillcolor="#000000" stroked="false">
                <v:path arrowok="t"/>
                <v:fill type="solid"/>
              </v:shape>
            </v:group>
            <v:group style="position:absolute;left:6332;top:1047;width:10;height:20" coordorigin="6332,1047" coordsize="10,20">
              <v:shape style="position:absolute;left:6332;top:1047;width:10;height:20" coordorigin="6332,1047" coordsize="10,20" path="m6332,1066l6342,1066,6342,1047,6332,1047,6332,1066xe" filled="true" fillcolor="#000000" stroked="false">
                <v:path arrowok="t"/>
                <v:fill type="solid"/>
              </v:shape>
            </v:group>
            <v:group style="position:absolute;left:6332;top:1066;width:10;height:20" coordorigin="6332,1066" coordsize="10,20">
              <v:shape style="position:absolute;left:6332;top:1066;width:10;height:20" coordorigin="6332,1066" coordsize="10,20" path="m6332,1085l6342,1085,6342,1066,6332,1066,6332,1085xe" filled="true" fillcolor="#000000" stroked="false">
                <v:path arrowok="t"/>
                <v:fill type="solid"/>
              </v:shape>
            </v:group>
            <v:group style="position:absolute;left:6332;top:1085;width:10;height:20" coordorigin="6332,1085" coordsize="10,20">
              <v:shape style="position:absolute;left:6332;top:1085;width:10;height:20" coordorigin="6332,1085" coordsize="10,20" path="m6332,1104l6342,1104,6342,1085,6332,1085,6332,1104xe" filled="true" fillcolor="#000000" stroked="false">
                <v:path arrowok="t"/>
                <v:fill type="solid"/>
              </v:shape>
            </v:group>
            <v:group style="position:absolute;left:6332;top:1104;width:10;height:20" coordorigin="6332,1104" coordsize="10,20">
              <v:shape style="position:absolute;left:6332;top:1104;width:10;height:20" coordorigin="6332,1104" coordsize="10,20" path="m6332,1124l6342,1124,6342,1104,6332,1104,6332,1124xe" filled="true" fillcolor="#000000" stroked="false">
                <v:path arrowok="t"/>
                <v:fill type="solid"/>
              </v:shape>
            </v:group>
            <v:group style="position:absolute;left:6332;top:1124;width:10;height:20" coordorigin="6332,1124" coordsize="10,20">
              <v:shape style="position:absolute;left:6332;top:1124;width:10;height:20" coordorigin="6332,1124" coordsize="10,20" path="m6332,1143l6342,1143,6342,1124,6332,1124,6332,1143xe" filled="true" fillcolor="#000000" stroked="false">
                <v:path arrowok="t"/>
                <v:fill type="solid"/>
              </v:shape>
            </v:group>
            <v:group style="position:absolute;left:6332;top:1143;width:10;height:20" coordorigin="6332,1143" coordsize="10,20">
              <v:shape style="position:absolute;left:6332;top:1143;width:10;height:20" coordorigin="6332,1143" coordsize="10,20" path="m6332,1162l6342,1162,6342,1143,6332,1143,6332,1162xe" filled="true" fillcolor="#000000" stroked="false">
                <v:path arrowok="t"/>
                <v:fill type="solid"/>
              </v:shape>
            </v:group>
            <v:group style="position:absolute;left:6332;top:1162;width:10;height:20" coordorigin="6332,1162" coordsize="10,20">
              <v:shape style="position:absolute;left:6332;top:1162;width:10;height:20" coordorigin="6332,1162" coordsize="10,20" path="m6332,1181l6342,1181,6342,1162,6332,1162,6332,1181xe" filled="true" fillcolor="#000000" stroked="false">
                <v:path arrowok="t"/>
                <v:fill type="solid"/>
              </v:shape>
            </v:group>
            <v:group style="position:absolute;left:6332;top:1181;width:10;height:20" coordorigin="6332,1181" coordsize="10,20">
              <v:shape style="position:absolute;left:6332;top:1181;width:10;height:20" coordorigin="6332,1181" coordsize="10,20" path="m6332,1200l6342,1200,6342,1181,6332,1181,6332,1200xe" filled="true" fillcolor="#000000" stroked="false">
                <v:path arrowok="t"/>
                <v:fill type="solid"/>
              </v:shape>
            </v:group>
            <v:group style="position:absolute;left:6332;top:1200;width:10;height:20" coordorigin="6332,1200" coordsize="10,20">
              <v:shape style="position:absolute;left:6332;top:1200;width:10;height:20" coordorigin="6332,1200" coordsize="10,20" path="m6332,1220l6342,1220,6342,1200,6332,1200,6332,1220xe" filled="true" fillcolor="#000000" stroked="false">
                <v:path arrowok="t"/>
                <v:fill type="solid"/>
              </v:shape>
            </v:group>
            <v:group style="position:absolute;left:6332;top:1220;width:10;height:20" coordorigin="6332,1220" coordsize="10,20">
              <v:shape style="position:absolute;left:6332;top:1220;width:10;height:20" coordorigin="6332,1220" coordsize="10,20" path="m6332,1239l6342,1239,6342,1220,6332,1220,6332,1239xe" filled="true" fillcolor="#000000" stroked="false">
                <v:path arrowok="t"/>
                <v:fill type="solid"/>
              </v:shape>
            </v:group>
            <v:group style="position:absolute;left:6332;top:1239;width:10;height:20" coordorigin="6332,1239" coordsize="10,20">
              <v:shape style="position:absolute;left:6332;top:1239;width:10;height:20" coordorigin="6332,1239" coordsize="10,20" path="m6332,1258l6342,1258,6342,1239,6332,1239,6332,1258xe" filled="true" fillcolor="#000000" stroked="false">
                <v:path arrowok="t"/>
                <v:fill type="solid"/>
              </v:shape>
            </v:group>
            <v:group style="position:absolute;left:6332;top:1263;width:10;height:2" coordorigin="6332,1263" coordsize="10,2">
              <v:shape style="position:absolute;left:6332;top:1263;width:10;height:2" coordorigin="6332,1263" coordsize="10,0" path="m6332,1263l6342,1263e" filled="false" stroked="true" strokeweight=".47998pt" strokecolor="#000000">
                <v:path arrowok="t"/>
              </v:shape>
            </v:group>
            <v:group style="position:absolute;left:7751;top:874;width:10;height:20" coordorigin="7751,874" coordsize="10,20">
              <v:shape style="position:absolute;left:7751;top:874;width:10;height:20" coordorigin="7751,874" coordsize="10,20" path="m7751,893l7761,893,7761,874,7751,874,7751,893xe" filled="true" fillcolor="#000000" stroked="false">
                <v:path arrowok="t"/>
                <v:fill type="solid"/>
              </v:shape>
            </v:group>
            <v:group style="position:absolute;left:7751;top:893;width:10;height:20" coordorigin="7751,893" coordsize="10,20">
              <v:shape style="position:absolute;left:7751;top:893;width:10;height:20" coordorigin="7751,893" coordsize="10,20" path="m7751,912l7761,912,7761,893,7751,893,7751,912xe" filled="true" fillcolor="#000000" stroked="false">
                <v:path arrowok="t"/>
                <v:fill type="solid"/>
              </v:shape>
            </v:group>
            <v:group style="position:absolute;left:7751;top:912;width:10;height:20" coordorigin="7751,912" coordsize="10,20">
              <v:shape style="position:absolute;left:7751;top:912;width:10;height:20" coordorigin="7751,912" coordsize="10,20" path="m7751,932l7761,932,7761,912,7751,912,7751,932xe" filled="true" fillcolor="#000000" stroked="false">
                <v:path arrowok="t"/>
                <v:fill type="solid"/>
              </v:shape>
            </v:group>
            <v:group style="position:absolute;left:7751;top:932;width:10;height:20" coordorigin="7751,932" coordsize="10,20">
              <v:shape style="position:absolute;left:7751;top:932;width:10;height:20" coordorigin="7751,932" coordsize="10,20" path="m7751,951l7761,951,7761,932,7751,932,7751,951xe" filled="true" fillcolor="#000000" stroked="false">
                <v:path arrowok="t"/>
                <v:fill type="solid"/>
              </v:shape>
            </v:group>
            <v:group style="position:absolute;left:7751;top:951;width:10;height:20" coordorigin="7751,951" coordsize="10,20">
              <v:shape style="position:absolute;left:7751;top:951;width:10;height:20" coordorigin="7751,951" coordsize="10,20" path="m7751,970l7761,970,7761,951,7751,951,7751,970xe" filled="true" fillcolor="#000000" stroked="false">
                <v:path arrowok="t"/>
                <v:fill type="solid"/>
              </v:shape>
            </v:group>
            <v:group style="position:absolute;left:7751;top:970;width:10;height:20" coordorigin="7751,970" coordsize="10,20">
              <v:shape style="position:absolute;left:7751;top:970;width:10;height:20" coordorigin="7751,970" coordsize="10,20" path="m7751,989l7761,989,7761,970,7751,970,7751,989xe" filled="true" fillcolor="#000000" stroked="false">
                <v:path arrowok="t"/>
                <v:fill type="solid"/>
              </v:shape>
            </v:group>
            <v:group style="position:absolute;left:7751;top:989;width:10;height:20" coordorigin="7751,989" coordsize="10,20">
              <v:shape style="position:absolute;left:7751;top:989;width:10;height:20" coordorigin="7751,989" coordsize="10,20" path="m7751,1008l7761,1008,7761,989,7751,989,7751,1008xe" filled="true" fillcolor="#000000" stroked="false">
                <v:path arrowok="t"/>
                <v:fill type="solid"/>
              </v:shape>
            </v:group>
            <v:group style="position:absolute;left:7751;top:1008;width:10;height:20" coordorigin="7751,1008" coordsize="10,20">
              <v:shape style="position:absolute;left:7751;top:1008;width:10;height:20" coordorigin="7751,1008" coordsize="10,20" path="m7751,1028l7761,1028,7761,1008,7751,1008,7751,1028xe" filled="true" fillcolor="#000000" stroked="false">
                <v:path arrowok="t"/>
                <v:fill type="solid"/>
              </v:shape>
            </v:group>
            <v:group style="position:absolute;left:7751;top:1028;width:10;height:20" coordorigin="7751,1028" coordsize="10,20">
              <v:shape style="position:absolute;left:7751;top:1028;width:10;height:20" coordorigin="7751,1028" coordsize="10,20" path="m7751,1047l7761,1047,7761,1028,7751,1028,7751,1047xe" filled="true" fillcolor="#000000" stroked="false">
                <v:path arrowok="t"/>
                <v:fill type="solid"/>
              </v:shape>
            </v:group>
            <v:group style="position:absolute;left:7751;top:1047;width:10;height:20" coordorigin="7751,1047" coordsize="10,20">
              <v:shape style="position:absolute;left:7751;top:1047;width:10;height:20" coordorigin="7751,1047" coordsize="10,20" path="m7751,1066l7761,1066,7761,1047,7751,1047,7751,1066xe" filled="true" fillcolor="#000000" stroked="false">
                <v:path arrowok="t"/>
                <v:fill type="solid"/>
              </v:shape>
            </v:group>
            <v:group style="position:absolute;left:7751;top:1066;width:10;height:20" coordorigin="7751,1066" coordsize="10,20">
              <v:shape style="position:absolute;left:7751;top:1066;width:10;height:20" coordorigin="7751,1066" coordsize="10,20" path="m7751,1085l7761,1085,7761,1066,7751,1066,7751,1085xe" filled="true" fillcolor="#000000" stroked="false">
                <v:path arrowok="t"/>
                <v:fill type="solid"/>
              </v:shape>
            </v:group>
            <v:group style="position:absolute;left:7751;top:1085;width:10;height:20" coordorigin="7751,1085" coordsize="10,20">
              <v:shape style="position:absolute;left:7751;top:1085;width:10;height:20" coordorigin="7751,1085" coordsize="10,20" path="m7751,1104l7761,1104,7761,1085,7751,1085,7751,1104xe" filled="true" fillcolor="#000000" stroked="false">
                <v:path arrowok="t"/>
                <v:fill type="solid"/>
              </v:shape>
            </v:group>
            <v:group style="position:absolute;left:7751;top:1104;width:10;height:20" coordorigin="7751,1104" coordsize="10,20">
              <v:shape style="position:absolute;left:7751;top:1104;width:10;height:20" coordorigin="7751,1104" coordsize="10,20" path="m7751,1124l7761,1124,7761,1104,7751,1104,7751,1124xe" filled="true" fillcolor="#000000" stroked="false">
                <v:path arrowok="t"/>
                <v:fill type="solid"/>
              </v:shape>
            </v:group>
            <v:group style="position:absolute;left:7751;top:1124;width:10;height:20" coordorigin="7751,1124" coordsize="10,20">
              <v:shape style="position:absolute;left:7751;top:1124;width:10;height:20" coordorigin="7751,1124" coordsize="10,20" path="m7751,1143l7761,1143,7761,1124,7751,1124,7751,1143xe" filled="true" fillcolor="#000000" stroked="false">
                <v:path arrowok="t"/>
                <v:fill type="solid"/>
              </v:shape>
            </v:group>
            <v:group style="position:absolute;left:7751;top:1143;width:10;height:20" coordorigin="7751,1143" coordsize="10,20">
              <v:shape style="position:absolute;left:7751;top:1143;width:10;height:20" coordorigin="7751,1143" coordsize="10,20" path="m7751,1162l7761,1162,7761,1143,7751,1143,7751,1162xe" filled="true" fillcolor="#000000" stroked="false">
                <v:path arrowok="t"/>
                <v:fill type="solid"/>
              </v:shape>
            </v:group>
            <v:group style="position:absolute;left:7751;top:1162;width:10;height:20" coordorigin="7751,1162" coordsize="10,20">
              <v:shape style="position:absolute;left:7751;top:1162;width:10;height:20" coordorigin="7751,1162" coordsize="10,20" path="m7751,1181l7761,1181,7761,1162,7751,1162,7751,1181xe" filled="true" fillcolor="#000000" stroked="false">
                <v:path arrowok="t"/>
                <v:fill type="solid"/>
              </v:shape>
            </v:group>
            <v:group style="position:absolute;left:7751;top:1181;width:10;height:20" coordorigin="7751,1181" coordsize="10,20">
              <v:shape style="position:absolute;left:7751;top:1181;width:10;height:20" coordorigin="7751,1181" coordsize="10,20" path="m7751,1200l7761,1200,7761,1181,7751,1181,7751,1200xe" filled="true" fillcolor="#000000" stroked="false">
                <v:path arrowok="t"/>
                <v:fill type="solid"/>
              </v:shape>
            </v:group>
            <v:group style="position:absolute;left:7751;top:1200;width:10;height:20" coordorigin="7751,1200" coordsize="10,20">
              <v:shape style="position:absolute;left:7751;top:1200;width:10;height:20" coordorigin="7751,1200" coordsize="10,20" path="m7751,1220l7761,1220,7761,1200,7751,1200,7751,1220xe" filled="true" fillcolor="#000000" stroked="false">
                <v:path arrowok="t"/>
                <v:fill type="solid"/>
              </v:shape>
            </v:group>
            <v:group style="position:absolute;left:7751;top:1220;width:10;height:20" coordorigin="7751,1220" coordsize="10,20">
              <v:shape style="position:absolute;left:7751;top:1220;width:10;height:20" coordorigin="7751,1220" coordsize="10,20" path="m7751,1239l7761,1239,7761,1220,7751,1220,7751,1239xe" filled="true" fillcolor="#000000" stroked="false">
                <v:path arrowok="t"/>
                <v:fill type="solid"/>
              </v:shape>
            </v:group>
            <v:group style="position:absolute;left:7751;top:1239;width:10;height:20" coordorigin="7751,1239" coordsize="10,20">
              <v:shape style="position:absolute;left:7751;top:1239;width:10;height:20" coordorigin="7751,1239" coordsize="10,20" path="m7751,1258l7761,1258,7761,1239,7751,1239,7751,1258xe" filled="true" fillcolor="#000000" stroked="false">
                <v:path arrowok="t"/>
                <v:fill type="solid"/>
              </v:shape>
            </v:group>
            <v:group style="position:absolute;left:7751;top:1263;width:10;height:2" coordorigin="7751,1263" coordsize="10,2">
              <v:shape style="position:absolute;left:7751;top:1263;width:10;height:2" coordorigin="7751,1263" coordsize="10,0" path="m7751,1263l7761,1263e" filled="false" stroked="true" strokeweight=".47998pt" strokecolor="#000000">
                <v:path arrowok="t"/>
              </v:shape>
            </v:group>
            <v:group style="position:absolute;left:8601;top:874;width:10;height:20" coordorigin="8601,874" coordsize="10,20">
              <v:shape style="position:absolute;left:8601;top:874;width:10;height:20" coordorigin="8601,874" coordsize="10,20" path="m8601,893l8610,893,8610,874,8601,874,8601,893xe" filled="true" fillcolor="#000000" stroked="false">
                <v:path arrowok="t"/>
                <v:fill type="solid"/>
              </v:shape>
            </v:group>
            <v:group style="position:absolute;left:8601;top:893;width:10;height:20" coordorigin="8601,893" coordsize="10,20">
              <v:shape style="position:absolute;left:8601;top:893;width:10;height:20" coordorigin="8601,893" coordsize="10,20" path="m8601,912l8610,912,8610,893,8601,893,8601,912xe" filled="true" fillcolor="#000000" stroked="false">
                <v:path arrowok="t"/>
                <v:fill type="solid"/>
              </v:shape>
            </v:group>
            <v:group style="position:absolute;left:8601;top:912;width:10;height:20" coordorigin="8601,912" coordsize="10,20">
              <v:shape style="position:absolute;left:8601;top:912;width:10;height:20" coordorigin="8601,912" coordsize="10,20" path="m8601,932l8610,932,8610,912,8601,912,8601,932xe" filled="true" fillcolor="#000000" stroked="false">
                <v:path arrowok="t"/>
                <v:fill type="solid"/>
              </v:shape>
            </v:group>
            <v:group style="position:absolute;left:8601;top:932;width:10;height:20" coordorigin="8601,932" coordsize="10,20">
              <v:shape style="position:absolute;left:8601;top:932;width:10;height:20" coordorigin="8601,932" coordsize="10,20" path="m8601,951l8610,951,8610,932,8601,932,8601,951xe" filled="true" fillcolor="#000000" stroked="false">
                <v:path arrowok="t"/>
                <v:fill type="solid"/>
              </v:shape>
            </v:group>
            <v:group style="position:absolute;left:8601;top:951;width:10;height:20" coordorigin="8601,951" coordsize="10,20">
              <v:shape style="position:absolute;left:8601;top:951;width:10;height:20" coordorigin="8601,951" coordsize="10,20" path="m8601,970l8610,970,8610,951,8601,951,8601,970xe" filled="true" fillcolor="#000000" stroked="false">
                <v:path arrowok="t"/>
                <v:fill type="solid"/>
              </v:shape>
            </v:group>
            <v:group style="position:absolute;left:8601;top:970;width:10;height:20" coordorigin="8601,970" coordsize="10,20">
              <v:shape style="position:absolute;left:8601;top:970;width:10;height:20" coordorigin="8601,970" coordsize="10,20" path="m8601,989l8610,989,8610,970,8601,970,8601,989xe" filled="true" fillcolor="#000000" stroked="false">
                <v:path arrowok="t"/>
                <v:fill type="solid"/>
              </v:shape>
            </v:group>
            <v:group style="position:absolute;left:8601;top:989;width:10;height:20" coordorigin="8601,989" coordsize="10,20">
              <v:shape style="position:absolute;left:8601;top:989;width:10;height:20" coordorigin="8601,989" coordsize="10,20" path="m8601,1008l8610,1008,8610,989,8601,989,8601,1008xe" filled="true" fillcolor="#000000" stroked="false">
                <v:path arrowok="t"/>
                <v:fill type="solid"/>
              </v:shape>
            </v:group>
            <v:group style="position:absolute;left:8601;top:1008;width:10;height:20" coordorigin="8601,1008" coordsize="10,20">
              <v:shape style="position:absolute;left:8601;top:1008;width:10;height:20" coordorigin="8601,1008" coordsize="10,20" path="m8601,1028l8610,1028,8610,1008,8601,1008,8601,1028xe" filled="true" fillcolor="#000000" stroked="false">
                <v:path arrowok="t"/>
                <v:fill type="solid"/>
              </v:shape>
            </v:group>
            <v:group style="position:absolute;left:8601;top:1028;width:10;height:20" coordorigin="8601,1028" coordsize="10,20">
              <v:shape style="position:absolute;left:8601;top:1028;width:10;height:20" coordorigin="8601,1028" coordsize="10,20" path="m8601,1047l8610,1047,8610,1028,8601,1028,8601,1047xe" filled="true" fillcolor="#000000" stroked="false">
                <v:path arrowok="t"/>
                <v:fill type="solid"/>
              </v:shape>
            </v:group>
            <v:group style="position:absolute;left:8601;top:1047;width:10;height:20" coordorigin="8601,1047" coordsize="10,20">
              <v:shape style="position:absolute;left:8601;top:1047;width:10;height:20" coordorigin="8601,1047" coordsize="10,20" path="m8601,1066l8610,1066,8610,1047,8601,1047,8601,1066xe" filled="true" fillcolor="#000000" stroked="false">
                <v:path arrowok="t"/>
                <v:fill type="solid"/>
              </v:shape>
            </v:group>
            <v:group style="position:absolute;left:8601;top:1066;width:10;height:20" coordorigin="8601,1066" coordsize="10,20">
              <v:shape style="position:absolute;left:8601;top:1066;width:10;height:20" coordorigin="8601,1066" coordsize="10,20" path="m8601,1085l8610,1085,8610,1066,8601,1066,8601,1085xe" filled="true" fillcolor="#000000" stroked="false">
                <v:path arrowok="t"/>
                <v:fill type="solid"/>
              </v:shape>
            </v:group>
            <v:group style="position:absolute;left:8601;top:1085;width:10;height:20" coordorigin="8601,1085" coordsize="10,20">
              <v:shape style="position:absolute;left:8601;top:1085;width:10;height:20" coordorigin="8601,1085" coordsize="10,20" path="m8601,1104l8610,1104,8610,1085,8601,1085,8601,1104xe" filled="true" fillcolor="#000000" stroked="false">
                <v:path arrowok="t"/>
                <v:fill type="solid"/>
              </v:shape>
            </v:group>
            <v:group style="position:absolute;left:8601;top:1104;width:10;height:20" coordorigin="8601,1104" coordsize="10,20">
              <v:shape style="position:absolute;left:8601;top:1104;width:10;height:20" coordorigin="8601,1104" coordsize="10,20" path="m8601,1124l8610,1124,8610,1104,8601,1104,8601,1124xe" filled="true" fillcolor="#000000" stroked="false">
                <v:path arrowok="t"/>
                <v:fill type="solid"/>
              </v:shape>
            </v:group>
            <v:group style="position:absolute;left:8601;top:1124;width:10;height:20" coordorigin="8601,1124" coordsize="10,20">
              <v:shape style="position:absolute;left:8601;top:1124;width:10;height:20" coordorigin="8601,1124" coordsize="10,20" path="m8601,1143l8610,1143,8610,1124,8601,1124,8601,1143xe" filled="true" fillcolor="#000000" stroked="false">
                <v:path arrowok="t"/>
                <v:fill type="solid"/>
              </v:shape>
            </v:group>
            <v:group style="position:absolute;left:8601;top:1143;width:10;height:20" coordorigin="8601,1143" coordsize="10,20">
              <v:shape style="position:absolute;left:8601;top:1143;width:10;height:20" coordorigin="8601,1143" coordsize="10,20" path="m8601,1162l8610,1162,8610,1143,8601,1143,8601,1162xe" filled="true" fillcolor="#000000" stroked="false">
                <v:path arrowok="t"/>
                <v:fill type="solid"/>
              </v:shape>
            </v:group>
            <v:group style="position:absolute;left:8601;top:1162;width:10;height:20" coordorigin="8601,1162" coordsize="10,20">
              <v:shape style="position:absolute;left:8601;top:1162;width:10;height:20" coordorigin="8601,1162" coordsize="10,20" path="m8601,1181l8610,1181,8610,1162,8601,1162,8601,1181xe" filled="true" fillcolor="#000000" stroked="false">
                <v:path arrowok="t"/>
                <v:fill type="solid"/>
              </v:shape>
            </v:group>
            <v:group style="position:absolute;left:8601;top:1181;width:10;height:20" coordorigin="8601,1181" coordsize="10,20">
              <v:shape style="position:absolute;left:8601;top:1181;width:10;height:20" coordorigin="8601,1181" coordsize="10,20" path="m8601,1200l8610,1200,8610,1181,8601,1181,8601,1200xe" filled="true" fillcolor="#000000" stroked="false">
                <v:path arrowok="t"/>
                <v:fill type="solid"/>
              </v:shape>
            </v:group>
            <v:group style="position:absolute;left:8601;top:1200;width:10;height:20" coordorigin="8601,1200" coordsize="10,20">
              <v:shape style="position:absolute;left:8601;top:1200;width:10;height:20" coordorigin="8601,1200" coordsize="10,20" path="m8601,1220l8610,1220,8610,1200,8601,1200,8601,1220xe" filled="true" fillcolor="#000000" stroked="false">
                <v:path arrowok="t"/>
                <v:fill type="solid"/>
              </v:shape>
            </v:group>
            <v:group style="position:absolute;left:8601;top:1220;width:10;height:20" coordorigin="8601,1220" coordsize="10,20">
              <v:shape style="position:absolute;left:8601;top:1220;width:10;height:20" coordorigin="8601,1220" coordsize="10,20" path="m8601,1239l8610,1239,8610,1220,8601,1220,8601,1239xe" filled="true" fillcolor="#000000" stroked="false">
                <v:path arrowok="t"/>
                <v:fill type="solid"/>
              </v:shape>
            </v:group>
            <v:group style="position:absolute;left:8601;top:1239;width:10;height:20" coordorigin="8601,1239" coordsize="10,20">
              <v:shape style="position:absolute;left:8601;top:1239;width:10;height:20" coordorigin="8601,1239" coordsize="10,20" path="m8601,1258l8610,1258,8610,1239,8601,1239,8601,1258xe" filled="true" fillcolor="#000000" stroked="false">
                <v:path arrowok="t"/>
                <v:fill type="solid"/>
              </v:shape>
            </v:group>
            <v:group style="position:absolute;left:8601;top:1263;width:10;height:2" coordorigin="8601,1263" coordsize="10,2">
              <v:shape style="position:absolute;left:8601;top:1263;width:10;height:2" coordorigin="8601,1263" coordsize="10,0" path="m8601,1263l8610,1263e" filled="false" stroked="true" strokeweight=".47998pt" strokecolor="#000000">
                <v:path arrowok="t"/>
              </v:shape>
              <v:shape style="position:absolute;left:1649;top:1268;width:1090;height:10" type="#_x0000_t75" stroked="false">
                <v:imagedata r:id="rId88" o:title=""/>
              </v:shape>
              <v:shape style="position:absolute;left:2734;top:1268;width:2324;height:10" type="#_x0000_t75" stroked="false">
                <v:imagedata r:id="rId89" o:title=""/>
              </v:shape>
              <v:shape style="position:absolute;left:5053;top:1268;width:2698;height:10" type="#_x0000_t75" stroked="false">
                <v:imagedata r:id="rId85" o:title=""/>
              </v:shape>
              <v:shape style="position:absolute;left:7746;top:1268;width:854;height:10" type="#_x0000_t75" stroked="false">
                <v:imagedata r:id="rId86" o:title=""/>
              </v:shape>
              <v:shape style="position:absolute;left:8596;top:1268;width:1661;height:10" type="#_x0000_t75" stroked="false">
                <v:imagedata r:id="rId87" o:title=""/>
              </v:shape>
            </v:group>
            <v:group style="position:absolute;left:2739;top:1277;width:10;height:20" coordorigin="2739,1277" coordsize="10,20">
              <v:shape style="position:absolute;left:2739;top:1277;width:10;height:20" coordorigin="2739,1277" coordsize="10,20" path="m2739,1296l2748,1296,2748,1277,2739,1277,2739,1296xe" filled="true" fillcolor="#000000" stroked="false">
                <v:path arrowok="t"/>
                <v:fill type="solid"/>
              </v:shape>
            </v:group>
            <v:group style="position:absolute;left:2739;top:1296;width:10;height:20" coordorigin="2739,1296" coordsize="10,20">
              <v:shape style="position:absolute;left:2739;top:1296;width:10;height:20" coordorigin="2739,1296" coordsize="10,20" path="m2739,1316l2748,1316,2748,1296,2739,1296,2739,1316xe" filled="true" fillcolor="#000000" stroked="false">
                <v:path arrowok="t"/>
                <v:fill type="solid"/>
              </v:shape>
            </v:group>
            <v:group style="position:absolute;left:2739;top:1316;width:10;height:20" coordorigin="2739,1316" coordsize="10,20">
              <v:shape style="position:absolute;left:2739;top:1316;width:10;height:20" coordorigin="2739,1316" coordsize="10,20" path="m2739,1335l2748,1335,2748,1316,2739,1316,2739,1335xe" filled="true" fillcolor="#000000" stroked="false">
                <v:path arrowok="t"/>
                <v:fill type="solid"/>
              </v:shape>
            </v:group>
            <v:group style="position:absolute;left:2739;top:1335;width:10;height:20" coordorigin="2739,1335" coordsize="10,20">
              <v:shape style="position:absolute;left:2739;top:1335;width:10;height:20" coordorigin="2739,1335" coordsize="10,20" path="m2739,1354l2748,1354,2748,1335,2739,1335,2739,1354xe" filled="true" fillcolor="#000000" stroked="false">
                <v:path arrowok="t"/>
                <v:fill type="solid"/>
              </v:shape>
            </v:group>
            <v:group style="position:absolute;left:2739;top:1354;width:10;height:20" coordorigin="2739,1354" coordsize="10,20">
              <v:shape style="position:absolute;left:2739;top:1354;width:10;height:20" coordorigin="2739,1354" coordsize="10,20" path="m2739,1373l2748,1373,2748,1354,2739,1354,2739,1373xe" filled="true" fillcolor="#000000" stroked="false">
                <v:path arrowok="t"/>
                <v:fill type="solid"/>
              </v:shape>
            </v:group>
            <v:group style="position:absolute;left:2739;top:1373;width:10;height:20" coordorigin="2739,1373" coordsize="10,20">
              <v:shape style="position:absolute;left:2739;top:1373;width:10;height:20" coordorigin="2739,1373" coordsize="10,20" path="m2739,1392l2748,1392,2748,1373,2739,1373,2739,1392xe" filled="true" fillcolor="#000000" stroked="false">
                <v:path arrowok="t"/>
                <v:fill type="solid"/>
              </v:shape>
            </v:group>
            <v:group style="position:absolute;left:2739;top:1392;width:10;height:20" coordorigin="2739,1392" coordsize="10,20">
              <v:shape style="position:absolute;left:2739;top:1392;width:10;height:20" coordorigin="2739,1392" coordsize="10,20" path="m2739,1412l2748,1412,2748,1392,2739,1392,2739,1412xe" filled="true" fillcolor="#000000" stroked="false">
                <v:path arrowok="t"/>
                <v:fill type="solid"/>
              </v:shape>
            </v:group>
            <v:group style="position:absolute;left:2739;top:1412;width:10;height:20" coordorigin="2739,1412" coordsize="10,20">
              <v:shape style="position:absolute;left:2739;top:1412;width:10;height:20" coordorigin="2739,1412" coordsize="10,20" path="m2739,1431l2748,1431,2748,1412,2739,1412,2739,1431xe" filled="true" fillcolor="#000000" stroked="false">
                <v:path arrowok="t"/>
                <v:fill type="solid"/>
              </v:shape>
            </v:group>
            <v:group style="position:absolute;left:2739;top:1431;width:10;height:20" coordorigin="2739,1431" coordsize="10,20">
              <v:shape style="position:absolute;left:2739;top:1431;width:10;height:20" coordorigin="2739,1431" coordsize="10,20" path="m2739,1450l2748,1450,2748,1431,2739,1431,2739,1450xe" filled="true" fillcolor="#000000" stroked="false">
                <v:path arrowok="t"/>
                <v:fill type="solid"/>
              </v:shape>
            </v:group>
            <v:group style="position:absolute;left:2739;top:1450;width:10;height:20" coordorigin="2739,1450" coordsize="10,20">
              <v:shape style="position:absolute;left:2739;top:1450;width:10;height:20" coordorigin="2739,1450" coordsize="10,20" path="m2739,1469l2748,1469,2748,1450,2739,1450,2739,1469xe" filled="true" fillcolor="#000000" stroked="false">
                <v:path arrowok="t"/>
                <v:fill type="solid"/>
              </v:shape>
            </v:group>
            <v:group style="position:absolute;left:2739;top:1469;width:10;height:20" coordorigin="2739,1469" coordsize="10,20">
              <v:shape style="position:absolute;left:2739;top:1469;width:10;height:20" coordorigin="2739,1469" coordsize="10,20" path="m2739,1488l2748,1488,2748,1469,2739,1469,2739,1488xe" filled="true" fillcolor="#000000" stroked="false">
                <v:path arrowok="t"/>
                <v:fill type="solid"/>
              </v:shape>
            </v:group>
            <v:group style="position:absolute;left:2739;top:1488;width:10;height:20" coordorigin="2739,1488" coordsize="10,20">
              <v:shape style="position:absolute;left:2739;top:1488;width:10;height:20" coordorigin="2739,1488" coordsize="10,20" path="m2739,1508l2748,1508,2748,1488,2739,1488,2739,1508xe" filled="true" fillcolor="#000000" stroked="false">
                <v:path arrowok="t"/>
                <v:fill type="solid"/>
              </v:shape>
            </v:group>
            <v:group style="position:absolute;left:2739;top:1508;width:10;height:20" coordorigin="2739,1508" coordsize="10,20">
              <v:shape style="position:absolute;left:2739;top:1508;width:10;height:20" coordorigin="2739,1508" coordsize="10,20" path="m2739,1527l2748,1527,2748,1508,2739,1508,2739,1527xe" filled="true" fillcolor="#000000" stroked="false">
                <v:path arrowok="t"/>
                <v:fill type="solid"/>
              </v:shape>
            </v:group>
            <v:group style="position:absolute;left:2739;top:1527;width:10;height:20" coordorigin="2739,1527" coordsize="10,20">
              <v:shape style="position:absolute;left:2739;top:1527;width:10;height:20" coordorigin="2739,1527" coordsize="10,20" path="m2739,1546l2748,1546,2748,1527,2739,1527,2739,1546xe" filled="true" fillcolor="#000000" stroked="false">
                <v:path arrowok="t"/>
                <v:fill type="solid"/>
              </v:shape>
            </v:group>
            <v:group style="position:absolute;left:2739;top:1546;width:10;height:20" coordorigin="2739,1546" coordsize="10,20">
              <v:shape style="position:absolute;left:2739;top:1546;width:10;height:20" coordorigin="2739,1546" coordsize="10,20" path="m2739,1565l2748,1565,2748,1546,2739,1546,2739,1565xe" filled="true" fillcolor="#000000" stroked="false">
                <v:path arrowok="t"/>
                <v:fill type="solid"/>
              </v:shape>
            </v:group>
            <v:group style="position:absolute;left:2739;top:1565;width:10;height:20" coordorigin="2739,1565" coordsize="10,20">
              <v:shape style="position:absolute;left:2739;top:1565;width:10;height:20" coordorigin="2739,1565" coordsize="10,20" path="m2739,1584l2748,1584,2748,1565,2739,1565,2739,1584xe" filled="true" fillcolor="#000000" stroked="false">
                <v:path arrowok="t"/>
                <v:fill type="solid"/>
              </v:shape>
            </v:group>
            <v:group style="position:absolute;left:2739;top:1584;width:10;height:20" coordorigin="2739,1584" coordsize="10,20">
              <v:shape style="position:absolute;left:2739;top:1584;width:10;height:20" coordorigin="2739,1584" coordsize="10,20" path="m2739,1604l2748,1604,2748,1584,2739,1584,2739,1604xe" filled="true" fillcolor="#000000" stroked="false">
                <v:path arrowok="t"/>
                <v:fill type="solid"/>
              </v:shape>
            </v:group>
            <v:group style="position:absolute;left:2739;top:1604;width:10;height:20" coordorigin="2739,1604" coordsize="10,20">
              <v:shape style="position:absolute;left:2739;top:1604;width:10;height:20" coordorigin="2739,1604" coordsize="10,20" path="m2739,1623l2748,1623,2748,1604,2739,1604,2739,1623xe" filled="true" fillcolor="#000000" stroked="false">
                <v:path arrowok="t"/>
                <v:fill type="solid"/>
              </v:shape>
            </v:group>
            <v:group style="position:absolute;left:2739;top:1623;width:10;height:20" coordorigin="2739,1623" coordsize="10,20">
              <v:shape style="position:absolute;left:2739;top:1623;width:10;height:20" coordorigin="2739,1623" coordsize="10,20" path="m2739,1642l2748,1642,2748,1623,2739,1623,2739,1642xe" filled="true" fillcolor="#000000" stroked="false">
                <v:path arrowok="t"/>
                <v:fill type="solid"/>
              </v:shape>
            </v:group>
            <v:group style="position:absolute;left:2739;top:1642;width:10;height:20" coordorigin="2739,1642" coordsize="10,20">
              <v:shape style="position:absolute;left:2739;top:1642;width:10;height:20" coordorigin="2739,1642" coordsize="10,20" path="m2739,1661l2748,1661,2748,1642,2739,1642,2739,1661xe" filled="true" fillcolor="#000000" stroked="false">
                <v:path arrowok="t"/>
                <v:fill type="solid"/>
              </v:shape>
            </v:group>
            <v:group style="position:absolute;left:2739;top:1665;width:10;height:2" coordorigin="2739,1665" coordsize="10,2">
              <v:shape style="position:absolute;left:2739;top:1665;width:10;height:2" coordorigin="2739,1665" coordsize="10,0" path="m2739,1665l2748,1665e" filled="false" stroked="true" strokeweight=".35999pt" strokecolor="#000000">
                <v:path arrowok="t"/>
              </v:shape>
            </v:group>
            <v:group style="position:absolute;left:4064;top:1277;width:10;height:20" coordorigin="4064,1277" coordsize="10,20">
              <v:shape style="position:absolute;left:4064;top:1277;width:10;height:20" coordorigin="4064,1277" coordsize="10,20" path="m4064,1296l4074,1296,4074,1277,4064,1277,4064,1296xe" filled="true" fillcolor="#000000" stroked="false">
                <v:path arrowok="t"/>
                <v:fill type="solid"/>
              </v:shape>
            </v:group>
            <v:group style="position:absolute;left:4064;top:1296;width:10;height:20" coordorigin="4064,1296" coordsize="10,20">
              <v:shape style="position:absolute;left:4064;top:1296;width:10;height:20" coordorigin="4064,1296" coordsize="10,20" path="m4064,1316l4074,1316,4074,1296,4064,1296,4064,1316xe" filled="true" fillcolor="#000000" stroked="false">
                <v:path arrowok="t"/>
                <v:fill type="solid"/>
              </v:shape>
            </v:group>
            <v:group style="position:absolute;left:4064;top:1316;width:10;height:20" coordorigin="4064,1316" coordsize="10,20">
              <v:shape style="position:absolute;left:4064;top:1316;width:10;height:20" coordorigin="4064,1316" coordsize="10,20" path="m4064,1335l4074,1335,4074,1316,4064,1316,4064,1335xe" filled="true" fillcolor="#000000" stroked="false">
                <v:path arrowok="t"/>
                <v:fill type="solid"/>
              </v:shape>
            </v:group>
            <v:group style="position:absolute;left:4064;top:1335;width:10;height:20" coordorigin="4064,1335" coordsize="10,20">
              <v:shape style="position:absolute;left:4064;top:1335;width:10;height:20" coordorigin="4064,1335" coordsize="10,20" path="m4064,1354l4074,1354,4074,1335,4064,1335,4064,1354xe" filled="true" fillcolor="#000000" stroked="false">
                <v:path arrowok="t"/>
                <v:fill type="solid"/>
              </v:shape>
            </v:group>
            <v:group style="position:absolute;left:4064;top:1354;width:10;height:20" coordorigin="4064,1354" coordsize="10,20">
              <v:shape style="position:absolute;left:4064;top:1354;width:10;height:20" coordorigin="4064,1354" coordsize="10,20" path="m4064,1373l4074,1373,4074,1354,4064,1354,4064,1373xe" filled="true" fillcolor="#000000" stroked="false">
                <v:path arrowok="t"/>
                <v:fill type="solid"/>
              </v:shape>
            </v:group>
            <v:group style="position:absolute;left:4064;top:1373;width:10;height:20" coordorigin="4064,1373" coordsize="10,20">
              <v:shape style="position:absolute;left:4064;top:1373;width:10;height:20" coordorigin="4064,1373" coordsize="10,20" path="m4064,1392l4074,1392,4074,1373,4064,1373,4064,1392xe" filled="true" fillcolor="#000000" stroked="false">
                <v:path arrowok="t"/>
                <v:fill type="solid"/>
              </v:shape>
            </v:group>
            <v:group style="position:absolute;left:4064;top:1392;width:10;height:20" coordorigin="4064,1392" coordsize="10,20">
              <v:shape style="position:absolute;left:4064;top:1392;width:10;height:20" coordorigin="4064,1392" coordsize="10,20" path="m4064,1412l4074,1412,4074,1392,4064,1392,4064,1412xe" filled="true" fillcolor="#000000" stroked="false">
                <v:path arrowok="t"/>
                <v:fill type="solid"/>
              </v:shape>
            </v:group>
            <v:group style="position:absolute;left:4064;top:1412;width:10;height:20" coordorigin="4064,1412" coordsize="10,20">
              <v:shape style="position:absolute;left:4064;top:1412;width:10;height:20" coordorigin="4064,1412" coordsize="10,20" path="m4064,1431l4074,1431,4074,1412,4064,1412,4064,1431xe" filled="true" fillcolor="#000000" stroked="false">
                <v:path arrowok="t"/>
                <v:fill type="solid"/>
              </v:shape>
            </v:group>
            <v:group style="position:absolute;left:4064;top:1431;width:10;height:20" coordorigin="4064,1431" coordsize="10,20">
              <v:shape style="position:absolute;left:4064;top:1431;width:10;height:20" coordorigin="4064,1431" coordsize="10,20" path="m4064,1450l4074,1450,4074,1431,4064,1431,4064,1450xe" filled="true" fillcolor="#000000" stroked="false">
                <v:path arrowok="t"/>
                <v:fill type="solid"/>
              </v:shape>
            </v:group>
            <v:group style="position:absolute;left:4064;top:1450;width:10;height:20" coordorigin="4064,1450" coordsize="10,20">
              <v:shape style="position:absolute;left:4064;top:1450;width:10;height:20" coordorigin="4064,1450" coordsize="10,20" path="m4064,1469l4074,1469,4074,1450,4064,1450,4064,1469xe" filled="true" fillcolor="#000000" stroked="false">
                <v:path arrowok="t"/>
                <v:fill type="solid"/>
              </v:shape>
            </v:group>
            <v:group style="position:absolute;left:4064;top:1469;width:10;height:20" coordorigin="4064,1469" coordsize="10,20">
              <v:shape style="position:absolute;left:4064;top:1469;width:10;height:20" coordorigin="4064,1469" coordsize="10,20" path="m4064,1488l4074,1488,4074,1469,4064,1469,4064,1488xe" filled="true" fillcolor="#000000" stroked="false">
                <v:path arrowok="t"/>
                <v:fill type="solid"/>
              </v:shape>
            </v:group>
            <v:group style="position:absolute;left:4064;top:1488;width:10;height:20" coordorigin="4064,1488" coordsize="10,20">
              <v:shape style="position:absolute;left:4064;top:1488;width:10;height:20" coordorigin="4064,1488" coordsize="10,20" path="m4064,1508l4074,1508,4074,1488,4064,1488,4064,1508xe" filled="true" fillcolor="#000000" stroked="false">
                <v:path arrowok="t"/>
                <v:fill type="solid"/>
              </v:shape>
            </v:group>
            <v:group style="position:absolute;left:4064;top:1508;width:10;height:20" coordorigin="4064,1508" coordsize="10,20">
              <v:shape style="position:absolute;left:4064;top:1508;width:10;height:20" coordorigin="4064,1508" coordsize="10,20" path="m4064,1527l4074,1527,4074,1508,4064,1508,4064,1527xe" filled="true" fillcolor="#000000" stroked="false">
                <v:path arrowok="t"/>
                <v:fill type="solid"/>
              </v:shape>
            </v:group>
            <v:group style="position:absolute;left:4064;top:1527;width:10;height:20" coordorigin="4064,1527" coordsize="10,20">
              <v:shape style="position:absolute;left:4064;top:1527;width:10;height:20" coordorigin="4064,1527" coordsize="10,20" path="m4064,1546l4074,1546,4074,1527,4064,1527,4064,1546xe" filled="true" fillcolor="#000000" stroked="false">
                <v:path arrowok="t"/>
                <v:fill type="solid"/>
              </v:shape>
            </v:group>
            <v:group style="position:absolute;left:4064;top:1546;width:10;height:20" coordorigin="4064,1546" coordsize="10,20">
              <v:shape style="position:absolute;left:4064;top:1546;width:10;height:20" coordorigin="4064,1546" coordsize="10,20" path="m4064,1565l4074,1565,4074,1546,4064,1546,4064,1565xe" filled="true" fillcolor="#000000" stroked="false">
                <v:path arrowok="t"/>
                <v:fill type="solid"/>
              </v:shape>
            </v:group>
            <v:group style="position:absolute;left:4064;top:1565;width:10;height:20" coordorigin="4064,1565" coordsize="10,20">
              <v:shape style="position:absolute;left:4064;top:1565;width:10;height:20" coordorigin="4064,1565" coordsize="10,20" path="m4064,1584l4074,1584,4074,1565,4064,1565,4064,1584xe" filled="true" fillcolor="#000000" stroked="false">
                <v:path arrowok="t"/>
                <v:fill type="solid"/>
              </v:shape>
            </v:group>
            <v:group style="position:absolute;left:4064;top:1584;width:10;height:20" coordorigin="4064,1584" coordsize="10,20">
              <v:shape style="position:absolute;left:4064;top:1584;width:10;height:20" coordorigin="4064,1584" coordsize="10,20" path="m4064,1604l4074,1604,4074,1584,4064,1584,4064,1604xe" filled="true" fillcolor="#000000" stroked="false">
                <v:path arrowok="t"/>
                <v:fill type="solid"/>
              </v:shape>
            </v:group>
            <v:group style="position:absolute;left:4064;top:1604;width:10;height:20" coordorigin="4064,1604" coordsize="10,20">
              <v:shape style="position:absolute;left:4064;top:1604;width:10;height:20" coordorigin="4064,1604" coordsize="10,20" path="m4064,1623l4074,1623,4074,1604,4064,1604,4064,1623xe" filled="true" fillcolor="#000000" stroked="false">
                <v:path arrowok="t"/>
                <v:fill type="solid"/>
              </v:shape>
            </v:group>
            <v:group style="position:absolute;left:4064;top:1623;width:10;height:20" coordorigin="4064,1623" coordsize="10,20">
              <v:shape style="position:absolute;left:4064;top:1623;width:10;height:20" coordorigin="4064,1623" coordsize="10,20" path="m4064,1642l4074,1642,4074,1623,4064,1623,4064,1642xe" filled="true" fillcolor="#000000" stroked="false">
                <v:path arrowok="t"/>
                <v:fill type="solid"/>
              </v:shape>
            </v:group>
            <v:group style="position:absolute;left:4064;top:1642;width:10;height:20" coordorigin="4064,1642" coordsize="10,20">
              <v:shape style="position:absolute;left:4064;top:1642;width:10;height:20" coordorigin="4064,1642" coordsize="10,20" path="m4064,1661l4074,1661,4074,1642,4064,1642,4064,1661xe" filled="true" fillcolor="#000000" stroked="false">
                <v:path arrowok="t"/>
                <v:fill type="solid"/>
              </v:shape>
            </v:group>
            <v:group style="position:absolute;left:4064;top:1665;width:10;height:2" coordorigin="4064,1665" coordsize="10,2">
              <v:shape style="position:absolute;left:4064;top:1665;width:10;height:2" coordorigin="4064,1665" coordsize="10,0" path="m4064,1665l4074,1665e" filled="false" stroked="true" strokeweight=".35999pt" strokecolor="#000000">
                <v:path arrowok="t"/>
              </v:shape>
            </v:group>
            <v:group style="position:absolute;left:5058;top:1277;width:10;height:20" coordorigin="5058,1277" coordsize="10,20">
              <v:shape style="position:absolute;left:5058;top:1277;width:10;height:20" coordorigin="5058,1277" coordsize="10,20" path="m5058,1296l5067,1296,5067,1277,5058,1277,5058,1296xe" filled="true" fillcolor="#000000" stroked="false">
                <v:path arrowok="t"/>
                <v:fill type="solid"/>
              </v:shape>
            </v:group>
            <v:group style="position:absolute;left:5058;top:1296;width:10;height:20" coordorigin="5058,1296" coordsize="10,20">
              <v:shape style="position:absolute;left:5058;top:1296;width:10;height:20" coordorigin="5058,1296" coordsize="10,20" path="m5058,1316l5067,1316,5067,1296,5058,1296,5058,1316xe" filled="true" fillcolor="#000000" stroked="false">
                <v:path arrowok="t"/>
                <v:fill type="solid"/>
              </v:shape>
            </v:group>
            <v:group style="position:absolute;left:5058;top:1316;width:10;height:20" coordorigin="5058,1316" coordsize="10,20">
              <v:shape style="position:absolute;left:5058;top:1316;width:10;height:20" coordorigin="5058,1316" coordsize="10,20" path="m5058,1335l5067,1335,5067,1316,5058,1316,5058,1335xe" filled="true" fillcolor="#000000" stroked="false">
                <v:path arrowok="t"/>
                <v:fill type="solid"/>
              </v:shape>
            </v:group>
            <v:group style="position:absolute;left:5058;top:1335;width:10;height:20" coordorigin="5058,1335" coordsize="10,20">
              <v:shape style="position:absolute;left:5058;top:1335;width:10;height:20" coordorigin="5058,1335" coordsize="10,20" path="m5058,1354l5067,1354,5067,1335,5058,1335,5058,1354xe" filled="true" fillcolor="#000000" stroked="false">
                <v:path arrowok="t"/>
                <v:fill type="solid"/>
              </v:shape>
            </v:group>
            <v:group style="position:absolute;left:5058;top:1354;width:10;height:20" coordorigin="5058,1354" coordsize="10,20">
              <v:shape style="position:absolute;left:5058;top:1354;width:10;height:20" coordorigin="5058,1354" coordsize="10,20" path="m5058,1373l5067,1373,5067,1354,5058,1354,5058,1373xe" filled="true" fillcolor="#000000" stroked="false">
                <v:path arrowok="t"/>
                <v:fill type="solid"/>
              </v:shape>
            </v:group>
            <v:group style="position:absolute;left:5058;top:1373;width:10;height:20" coordorigin="5058,1373" coordsize="10,20">
              <v:shape style="position:absolute;left:5058;top:1373;width:10;height:20" coordorigin="5058,1373" coordsize="10,20" path="m5058,1392l5067,1392,5067,1373,5058,1373,5058,1392xe" filled="true" fillcolor="#000000" stroked="false">
                <v:path arrowok="t"/>
                <v:fill type="solid"/>
              </v:shape>
            </v:group>
            <v:group style="position:absolute;left:5058;top:1392;width:10;height:20" coordorigin="5058,1392" coordsize="10,20">
              <v:shape style="position:absolute;left:5058;top:1392;width:10;height:20" coordorigin="5058,1392" coordsize="10,20" path="m5058,1412l5067,1412,5067,1392,5058,1392,5058,1412xe" filled="true" fillcolor="#000000" stroked="false">
                <v:path arrowok="t"/>
                <v:fill type="solid"/>
              </v:shape>
            </v:group>
            <v:group style="position:absolute;left:5058;top:1412;width:10;height:20" coordorigin="5058,1412" coordsize="10,20">
              <v:shape style="position:absolute;left:5058;top:1412;width:10;height:20" coordorigin="5058,1412" coordsize="10,20" path="m5058,1431l5067,1431,5067,1412,5058,1412,5058,1431xe" filled="true" fillcolor="#000000" stroked="false">
                <v:path arrowok="t"/>
                <v:fill type="solid"/>
              </v:shape>
            </v:group>
            <v:group style="position:absolute;left:5058;top:1431;width:10;height:20" coordorigin="5058,1431" coordsize="10,20">
              <v:shape style="position:absolute;left:5058;top:1431;width:10;height:20" coordorigin="5058,1431" coordsize="10,20" path="m5058,1450l5067,1450,5067,1431,5058,1431,5058,1450xe" filled="true" fillcolor="#000000" stroked="false">
                <v:path arrowok="t"/>
                <v:fill type="solid"/>
              </v:shape>
            </v:group>
            <v:group style="position:absolute;left:5058;top:1450;width:10;height:20" coordorigin="5058,1450" coordsize="10,20">
              <v:shape style="position:absolute;left:5058;top:1450;width:10;height:20" coordorigin="5058,1450" coordsize="10,20" path="m5058,1469l5067,1469,5067,1450,5058,1450,5058,1469xe" filled="true" fillcolor="#000000" stroked="false">
                <v:path arrowok="t"/>
                <v:fill type="solid"/>
              </v:shape>
            </v:group>
            <v:group style="position:absolute;left:5058;top:1469;width:10;height:20" coordorigin="5058,1469" coordsize="10,20">
              <v:shape style="position:absolute;left:5058;top:1469;width:10;height:20" coordorigin="5058,1469" coordsize="10,20" path="m5058,1488l5067,1488,5067,1469,5058,1469,5058,1488xe" filled="true" fillcolor="#000000" stroked="false">
                <v:path arrowok="t"/>
                <v:fill type="solid"/>
              </v:shape>
            </v:group>
            <v:group style="position:absolute;left:5058;top:1488;width:10;height:20" coordorigin="5058,1488" coordsize="10,20">
              <v:shape style="position:absolute;left:5058;top:1488;width:10;height:20" coordorigin="5058,1488" coordsize="10,20" path="m5058,1508l5067,1508,5067,1488,5058,1488,5058,1508xe" filled="true" fillcolor="#000000" stroked="false">
                <v:path arrowok="t"/>
                <v:fill type="solid"/>
              </v:shape>
            </v:group>
            <v:group style="position:absolute;left:5058;top:1508;width:10;height:20" coordorigin="5058,1508" coordsize="10,20">
              <v:shape style="position:absolute;left:5058;top:1508;width:10;height:20" coordorigin="5058,1508" coordsize="10,20" path="m5058,1527l5067,1527,5067,1508,5058,1508,5058,1527xe" filled="true" fillcolor="#000000" stroked="false">
                <v:path arrowok="t"/>
                <v:fill type="solid"/>
              </v:shape>
            </v:group>
            <v:group style="position:absolute;left:5058;top:1527;width:10;height:20" coordorigin="5058,1527" coordsize="10,20">
              <v:shape style="position:absolute;left:5058;top:1527;width:10;height:20" coordorigin="5058,1527" coordsize="10,20" path="m5058,1546l5067,1546,5067,1527,5058,1527,5058,1546xe" filled="true" fillcolor="#000000" stroked="false">
                <v:path arrowok="t"/>
                <v:fill type="solid"/>
              </v:shape>
            </v:group>
            <v:group style="position:absolute;left:5058;top:1546;width:10;height:20" coordorigin="5058,1546" coordsize="10,20">
              <v:shape style="position:absolute;left:5058;top:1546;width:10;height:20" coordorigin="5058,1546" coordsize="10,20" path="m5058,1565l5067,1565,5067,1546,5058,1546,5058,1565xe" filled="true" fillcolor="#000000" stroked="false">
                <v:path arrowok="t"/>
                <v:fill type="solid"/>
              </v:shape>
            </v:group>
            <v:group style="position:absolute;left:5058;top:1565;width:10;height:20" coordorigin="5058,1565" coordsize="10,20">
              <v:shape style="position:absolute;left:5058;top:1565;width:10;height:20" coordorigin="5058,1565" coordsize="10,20" path="m5058,1584l5067,1584,5067,1565,5058,1565,5058,1584xe" filled="true" fillcolor="#000000" stroked="false">
                <v:path arrowok="t"/>
                <v:fill type="solid"/>
              </v:shape>
            </v:group>
            <v:group style="position:absolute;left:5058;top:1584;width:10;height:20" coordorigin="5058,1584" coordsize="10,20">
              <v:shape style="position:absolute;left:5058;top:1584;width:10;height:20" coordorigin="5058,1584" coordsize="10,20" path="m5058,1604l5067,1604,5067,1584,5058,1584,5058,1604xe" filled="true" fillcolor="#000000" stroked="false">
                <v:path arrowok="t"/>
                <v:fill type="solid"/>
              </v:shape>
            </v:group>
            <v:group style="position:absolute;left:5058;top:1604;width:10;height:20" coordorigin="5058,1604" coordsize="10,20">
              <v:shape style="position:absolute;left:5058;top:1604;width:10;height:20" coordorigin="5058,1604" coordsize="10,20" path="m5058,1623l5067,1623,5067,1604,5058,1604,5058,1623xe" filled="true" fillcolor="#000000" stroked="false">
                <v:path arrowok="t"/>
                <v:fill type="solid"/>
              </v:shape>
            </v:group>
            <v:group style="position:absolute;left:5058;top:1623;width:10;height:20" coordorigin="5058,1623" coordsize="10,20">
              <v:shape style="position:absolute;left:5058;top:1623;width:10;height:20" coordorigin="5058,1623" coordsize="10,20" path="m5058,1642l5067,1642,5067,1623,5058,1623,5058,1642xe" filled="true" fillcolor="#000000" stroked="false">
                <v:path arrowok="t"/>
                <v:fill type="solid"/>
              </v:shape>
            </v:group>
            <v:group style="position:absolute;left:5058;top:1642;width:10;height:20" coordorigin="5058,1642" coordsize="10,20">
              <v:shape style="position:absolute;left:5058;top:1642;width:10;height:20" coordorigin="5058,1642" coordsize="10,20" path="m5058,1661l5067,1661,5067,1642,5058,1642,5058,1661xe" filled="true" fillcolor="#000000" stroked="false">
                <v:path arrowok="t"/>
                <v:fill type="solid"/>
              </v:shape>
            </v:group>
            <v:group style="position:absolute;left:5058;top:1665;width:10;height:2" coordorigin="5058,1665" coordsize="10,2">
              <v:shape style="position:absolute;left:5058;top:1665;width:10;height:2" coordorigin="5058,1665" coordsize="10,0" path="m5058,1665l5067,1665e" filled="false" stroked="true" strokeweight=".35999pt" strokecolor="#000000">
                <v:path arrowok="t"/>
              </v:shape>
            </v:group>
            <v:group style="position:absolute;left:6332;top:1277;width:10;height:20" coordorigin="6332,1277" coordsize="10,20">
              <v:shape style="position:absolute;left:6332;top:1277;width:10;height:20" coordorigin="6332,1277" coordsize="10,20" path="m6332,1296l6342,1296,6342,1277,6332,1277,6332,1296xe" filled="true" fillcolor="#000000" stroked="false">
                <v:path arrowok="t"/>
                <v:fill type="solid"/>
              </v:shape>
            </v:group>
            <v:group style="position:absolute;left:6332;top:1296;width:10;height:20" coordorigin="6332,1296" coordsize="10,20">
              <v:shape style="position:absolute;left:6332;top:1296;width:10;height:20" coordorigin="6332,1296" coordsize="10,20" path="m6332,1316l6342,1316,6342,1296,6332,1296,6332,1316xe" filled="true" fillcolor="#000000" stroked="false">
                <v:path arrowok="t"/>
                <v:fill type="solid"/>
              </v:shape>
            </v:group>
            <v:group style="position:absolute;left:6332;top:1316;width:10;height:20" coordorigin="6332,1316" coordsize="10,20">
              <v:shape style="position:absolute;left:6332;top:1316;width:10;height:20" coordorigin="6332,1316" coordsize="10,20" path="m6332,1335l6342,1335,6342,1316,6332,1316,6332,1335xe" filled="true" fillcolor="#000000" stroked="false">
                <v:path arrowok="t"/>
                <v:fill type="solid"/>
              </v:shape>
            </v:group>
            <v:group style="position:absolute;left:6332;top:1335;width:10;height:20" coordorigin="6332,1335" coordsize="10,20">
              <v:shape style="position:absolute;left:6332;top:1335;width:10;height:20" coordorigin="6332,1335" coordsize="10,20" path="m6332,1354l6342,1354,6342,1335,6332,1335,6332,1354xe" filled="true" fillcolor="#000000" stroked="false">
                <v:path arrowok="t"/>
                <v:fill type="solid"/>
              </v:shape>
            </v:group>
            <v:group style="position:absolute;left:6332;top:1354;width:10;height:20" coordorigin="6332,1354" coordsize="10,20">
              <v:shape style="position:absolute;left:6332;top:1354;width:10;height:20" coordorigin="6332,1354" coordsize="10,20" path="m6332,1373l6342,1373,6342,1354,6332,1354,6332,1373xe" filled="true" fillcolor="#000000" stroked="false">
                <v:path arrowok="t"/>
                <v:fill type="solid"/>
              </v:shape>
            </v:group>
            <v:group style="position:absolute;left:6332;top:1373;width:10;height:20" coordorigin="6332,1373" coordsize="10,20">
              <v:shape style="position:absolute;left:6332;top:1373;width:10;height:20" coordorigin="6332,1373" coordsize="10,20" path="m6332,1392l6342,1392,6342,1373,6332,1373,6332,1392xe" filled="true" fillcolor="#000000" stroked="false">
                <v:path arrowok="t"/>
                <v:fill type="solid"/>
              </v:shape>
            </v:group>
            <v:group style="position:absolute;left:6332;top:1392;width:10;height:20" coordorigin="6332,1392" coordsize="10,20">
              <v:shape style="position:absolute;left:6332;top:1392;width:10;height:20" coordorigin="6332,1392" coordsize="10,20" path="m6332,1412l6342,1412,6342,1392,6332,1392,6332,1412xe" filled="true" fillcolor="#000000" stroked="false">
                <v:path arrowok="t"/>
                <v:fill type="solid"/>
              </v:shape>
            </v:group>
            <v:group style="position:absolute;left:6332;top:1412;width:10;height:20" coordorigin="6332,1412" coordsize="10,20">
              <v:shape style="position:absolute;left:6332;top:1412;width:10;height:20" coordorigin="6332,1412" coordsize="10,20" path="m6332,1431l6342,1431,6342,1412,6332,1412,6332,1431xe" filled="true" fillcolor="#000000" stroked="false">
                <v:path arrowok="t"/>
                <v:fill type="solid"/>
              </v:shape>
            </v:group>
            <v:group style="position:absolute;left:6332;top:1431;width:10;height:20" coordorigin="6332,1431" coordsize="10,20">
              <v:shape style="position:absolute;left:6332;top:1431;width:10;height:20" coordorigin="6332,1431" coordsize="10,20" path="m6332,1450l6342,1450,6342,1431,6332,1431,6332,1450xe" filled="true" fillcolor="#000000" stroked="false">
                <v:path arrowok="t"/>
                <v:fill type="solid"/>
              </v:shape>
            </v:group>
            <v:group style="position:absolute;left:6332;top:1450;width:10;height:20" coordorigin="6332,1450" coordsize="10,20">
              <v:shape style="position:absolute;left:6332;top:1450;width:10;height:20" coordorigin="6332,1450" coordsize="10,20" path="m6332,1469l6342,1469,6342,1450,6332,1450,6332,1469xe" filled="true" fillcolor="#000000" stroked="false">
                <v:path arrowok="t"/>
                <v:fill type="solid"/>
              </v:shape>
            </v:group>
            <v:group style="position:absolute;left:6332;top:1469;width:10;height:20" coordorigin="6332,1469" coordsize="10,20">
              <v:shape style="position:absolute;left:6332;top:1469;width:10;height:20" coordorigin="6332,1469" coordsize="10,20" path="m6332,1488l6342,1488,6342,1469,6332,1469,6332,1488xe" filled="true" fillcolor="#000000" stroked="false">
                <v:path arrowok="t"/>
                <v:fill type="solid"/>
              </v:shape>
            </v:group>
            <v:group style="position:absolute;left:6332;top:1488;width:10;height:20" coordorigin="6332,1488" coordsize="10,20">
              <v:shape style="position:absolute;left:6332;top:1488;width:10;height:20" coordorigin="6332,1488" coordsize="10,20" path="m6332,1508l6342,1508,6342,1488,6332,1488,6332,1508xe" filled="true" fillcolor="#000000" stroked="false">
                <v:path arrowok="t"/>
                <v:fill type="solid"/>
              </v:shape>
            </v:group>
            <v:group style="position:absolute;left:6332;top:1508;width:10;height:20" coordorigin="6332,1508" coordsize="10,20">
              <v:shape style="position:absolute;left:6332;top:1508;width:10;height:20" coordorigin="6332,1508" coordsize="10,20" path="m6332,1527l6342,1527,6342,1508,6332,1508,6332,1527xe" filled="true" fillcolor="#000000" stroked="false">
                <v:path arrowok="t"/>
                <v:fill type="solid"/>
              </v:shape>
            </v:group>
            <v:group style="position:absolute;left:6332;top:1527;width:10;height:20" coordorigin="6332,1527" coordsize="10,20">
              <v:shape style="position:absolute;left:6332;top:1527;width:10;height:20" coordorigin="6332,1527" coordsize="10,20" path="m6332,1546l6342,1546,6342,1527,6332,1527,6332,1546xe" filled="true" fillcolor="#000000" stroked="false">
                <v:path arrowok="t"/>
                <v:fill type="solid"/>
              </v:shape>
            </v:group>
            <v:group style="position:absolute;left:6332;top:1546;width:10;height:20" coordorigin="6332,1546" coordsize="10,20">
              <v:shape style="position:absolute;left:6332;top:1546;width:10;height:20" coordorigin="6332,1546" coordsize="10,20" path="m6332,1565l6342,1565,6342,1546,6332,1546,6332,1565xe" filled="true" fillcolor="#000000" stroked="false">
                <v:path arrowok="t"/>
                <v:fill type="solid"/>
              </v:shape>
            </v:group>
            <v:group style="position:absolute;left:6332;top:1565;width:10;height:20" coordorigin="6332,1565" coordsize="10,20">
              <v:shape style="position:absolute;left:6332;top:1565;width:10;height:20" coordorigin="6332,1565" coordsize="10,20" path="m6332,1584l6342,1584,6342,1565,6332,1565,6332,1584xe" filled="true" fillcolor="#000000" stroked="false">
                <v:path arrowok="t"/>
                <v:fill type="solid"/>
              </v:shape>
            </v:group>
            <v:group style="position:absolute;left:6332;top:1584;width:10;height:20" coordorigin="6332,1584" coordsize="10,20">
              <v:shape style="position:absolute;left:6332;top:1584;width:10;height:20" coordorigin="6332,1584" coordsize="10,20" path="m6332,1604l6342,1604,6342,1584,6332,1584,6332,1604xe" filled="true" fillcolor="#000000" stroked="false">
                <v:path arrowok="t"/>
                <v:fill type="solid"/>
              </v:shape>
            </v:group>
            <v:group style="position:absolute;left:6332;top:1604;width:10;height:20" coordorigin="6332,1604" coordsize="10,20">
              <v:shape style="position:absolute;left:6332;top:1604;width:10;height:20" coordorigin="6332,1604" coordsize="10,20" path="m6332,1623l6342,1623,6342,1604,6332,1604,6332,1623xe" filled="true" fillcolor="#000000" stroked="false">
                <v:path arrowok="t"/>
                <v:fill type="solid"/>
              </v:shape>
            </v:group>
            <v:group style="position:absolute;left:6332;top:1623;width:10;height:20" coordorigin="6332,1623" coordsize="10,20">
              <v:shape style="position:absolute;left:6332;top:1623;width:10;height:20" coordorigin="6332,1623" coordsize="10,20" path="m6332,1642l6342,1642,6342,1623,6332,1623,6332,1642xe" filled="true" fillcolor="#000000" stroked="false">
                <v:path arrowok="t"/>
                <v:fill type="solid"/>
              </v:shape>
            </v:group>
            <v:group style="position:absolute;left:6332;top:1642;width:10;height:20" coordorigin="6332,1642" coordsize="10,20">
              <v:shape style="position:absolute;left:6332;top:1642;width:10;height:20" coordorigin="6332,1642" coordsize="10,20" path="m6332,1661l6342,1661,6342,1642,6332,1642,6332,1661xe" filled="true" fillcolor="#000000" stroked="false">
                <v:path arrowok="t"/>
                <v:fill type="solid"/>
              </v:shape>
            </v:group>
            <v:group style="position:absolute;left:6332;top:1665;width:10;height:2" coordorigin="6332,1665" coordsize="10,2">
              <v:shape style="position:absolute;left:6332;top:1665;width:10;height:2" coordorigin="6332,1665" coordsize="10,0" path="m6332,1665l6342,1665e" filled="false" stroked="true" strokeweight=".35999pt" strokecolor="#000000">
                <v:path arrowok="t"/>
              </v:shape>
            </v:group>
            <v:group style="position:absolute;left:7751;top:1277;width:10;height:20" coordorigin="7751,1277" coordsize="10,20">
              <v:shape style="position:absolute;left:7751;top:1277;width:10;height:20" coordorigin="7751,1277" coordsize="10,20" path="m7751,1296l7761,1296,7761,1277,7751,1277,7751,1296xe" filled="true" fillcolor="#000000" stroked="false">
                <v:path arrowok="t"/>
                <v:fill type="solid"/>
              </v:shape>
            </v:group>
            <v:group style="position:absolute;left:7751;top:1296;width:10;height:20" coordorigin="7751,1296" coordsize="10,20">
              <v:shape style="position:absolute;left:7751;top:1296;width:10;height:20" coordorigin="7751,1296" coordsize="10,20" path="m7751,1316l7761,1316,7761,1296,7751,1296,7751,1316xe" filled="true" fillcolor="#000000" stroked="false">
                <v:path arrowok="t"/>
                <v:fill type="solid"/>
              </v:shape>
            </v:group>
            <v:group style="position:absolute;left:7751;top:1316;width:10;height:20" coordorigin="7751,1316" coordsize="10,20">
              <v:shape style="position:absolute;left:7751;top:1316;width:10;height:20" coordorigin="7751,1316" coordsize="10,20" path="m7751,1335l7761,1335,7761,1316,7751,1316,7751,1335xe" filled="true" fillcolor="#000000" stroked="false">
                <v:path arrowok="t"/>
                <v:fill type="solid"/>
              </v:shape>
            </v:group>
            <v:group style="position:absolute;left:7751;top:1335;width:10;height:20" coordorigin="7751,1335" coordsize="10,20">
              <v:shape style="position:absolute;left:7751;top:1335;width:10;height:20" coordorigin="7751,1335" coordsize="10,20" path="m7751,1354l7761,1354,7761,1335,7751,1335,7751,1354xe" filled="true" fillcolor="#000000" stroked="false">
                <v:path arrowok="t"/>
                <v:fill type="solid"/>
              </v:shape>
            </v:group>
            <v:group style="position:absolute;left:7751;top:1354;width:10;height:20" coordorigin="7751,1354" coordsize="10,20">
              <v:shape style="position:absolute;left:7751;top:1354;width:10;height:20" coordorigin="7751,1354" coordsize="10,20" path="m7751,1373l7761,1373,7761,1354,7751,1354,7751,1373xe" filled="true" fillcolor="#000000" stroked="false">
                <v:path arrowok="t"/>
                <v:fill type="solid"/>
              </v:shape>
            </v:group>
            <v:group style="position:absolute;left:7751;top:1373;width:10;height:20" coordorigin="7751,1373" coordsize="10,20">
              <v:shape style="position:absolute;left:7751;top:1373;width:10;height:20" coordorigin="7751,1373" coordsize="10,20" path="m7751,1392l7761,1392,7761,1373,7751,1373,7751,1392xe" filled="true" fillcolor="#000000" stroked="false">
                <v:path arrowok="t"/>
                <v:fill type="solid"/>
              </v:shape>
            </v:group>
            <v:group style="position:absolute;left:7751;top:1392;width:10;height:20" coordorigin="7751,1392" coordsize="10,20">
              <v:shape style="position:absolute;left:7751;top:1392;width:10;height:20" coordorigin="7751,1392" coordsize="10,20" path="m7751,1412l7761,1412,7761,1392,7751,1392,7751,1412xe" filled="true" fillcolor="#000000" stroked="false">
                <v:path arrowok="t"/>
                <v:fill type="solid"/>
              </v:shape>
            </v:group>
            <v:group style="position:absolute;left:7751;top:1412;width:10;height:20" coordorigin="7751,1412" coordsize="10,20">
              <v:shape style="position:absolute;left:7751;top:1412;width:10;height:20" coordorigin="7751,1412" coordsize="10,20" path="m7751,1431l7761,1431,7761,1412,7751,1412,7751,1431xe" filled="true" fillcolor="#000000" stroked="false">
                <v:path arrowok="t"/>
                <v:fill type="solid"/>
              </v:shape>
            </v:group>
            <v:group style="position:absolute;left:7751;top:1431;width:10;height:20" coordorigin="7751,1431" coordsize="10,20">
              <v:shape style="position:absolute;left:7751;top:1431;width:10;height:20" coordorigin="7751,1431" coordsize="10,20" path="m7751,1450l7761,1450,7761,1431,7751,1431,7751,1450xe" filled="true" fillcolor="#000000" stroked="false">
                <v:path arrowok="t"/>
                <v:fill type="solid"/>
              </v:shape>
            </v:group>
            <v:group style="position:absolute;left:7751;top:1450;width:10;height:20" coordorigin="7751,1450" coordsize="10,20">
              <v:shape style="position:absolute;left:7751;top:1450;width:10;height:20" coordorigin="7751,1450" coordsize="10,20" path="m7751,1469l7761,1469,7761,1450,7751,1450,7751,1469xe" filled="true" fillcolor="#000000" stroked="false">
                <v:path arrowok="t"/>
                <v:fill type="solid"/>
              </v:shape>
            </v:group>
            <v:group style="position:absolute;left:7751;top:1469;width:10;height:20" coordorigin="7751,1469" coordsize="10,20">
              <v:shape style="position:absolute;left:7751;top:1469;width:10;height:20" coordorigin="7751,1469" coordsize="10,20" path="m7751,1488l7761,1488,7761,1469,7751,1469,7751,1488xe" filled="true" fillcolor="#000000" stroked="false">
                <v:path arrowok="t"/>
                <v:fill type="solid"/>
              </v:shape>
            </v:group>
            <v:group style="position:absolute;left:7751;top:1488;width:10;height:20" coordorigin="7751,1488" coordsize="10,20">
              <v:shape style="position:absolute;left:7751;top:1488;width:10;height:20" coordorigin="7751,1488" coordsize="10,20" path="m7751,1508l7761,1508,7761,1488,7751,1488,7751,1508xe" filled="true" fillcolor="#000000" stroked="false">
                <v:path arrowok="t"/>
                <v:fill type="solid"/>
              </v:shape>
            </v:group>
            <v:group style="position:absolute;left:7751;top:1508;width:10;height:20" coordorigin="7751,1508" coordsize="10,20">
              <v:shape style="position:absolute;left:7751;top:1508;width:10;height:20" coordorigin="7751,1508" coordsize="10,20" path="m7751,1527l7761,1527,7761,1508,7751,1508,7751,1527xe" filled="true" fillcolor="#000000" stroked="false">
                <v:path arrowok="t"/>
                <v:fill type="solid"/>
              </v:shape>
            </v:group>
            <v:group style="position:absolute;left:7751;top:1527;width:10;height:20" coordorigin="7751,1527" coordsize="10,20">
              <v:shape style="position:absolute;left:7751;top:1527;width:10;height:20" coordorigin="7751,1527" coordsize="10,20" path="m7751,1546l7761,1546,7761,1527,7751,1527,7751,1546xe" filled="true" fillcolor="#000000" stroked="false">
                <v:path arrowok="t"/>
                <v:fill type="solid"/>
              </v:shape>
            </v:group>
            <v:group style="position:absolute;left:7751;top:1546;width:10;height:20" coordorigin="7751,1546" coordsize="10,20">
              <v:shape style="position:absolute;left:7751;top:1546;width:10;height:20" coordorigin="7751,1546" coordsize="10,20" path="m7751,1565l7761,1565,7761,1546,7751,1546,7751,1565xe" filled="true" fillcolor="#000000" stroked="false">
                <v:path arrowok="t"/>
                <v:fill type="solid"/>
              </v:shape>
            </v:group>
            <v:group style="position:absolute;left:7751;top:1565;width:10;height:20" coordorigin="7751,1565" coordsize="10,20">
              <v:shape style="position:absolute;left:7751;top:1565;width:10;height:20" coordorigin="7751,1565" coordsize="10,20" path="m7751,1584l7761,1584,7761,1565,7751,1565,7751,1584xe" filled="true" fillcolor="#000000" stroked="false">
                <v:path arrowok="t"/>
                <v:fill type="solid"/>
              </v:shape>
            </v:group>
            <v:group style="position:absolute;left:7751;top:1584;width:10;height:20" coordorigin="7751,1584" coordsize="10,20">
              <v:shape style="position:absolute;left:7751;top:1584;width:10;height:20" coordorigin="7751,1584" coordsize="10,20" path="m7751,1604l7761,1604,7761,1584,7751,1584,7751,1604xe" filled="true" fillcolor="#000000" stroked="false">
                <v:path arrowok="t"/>
                <v:fill type="solid"/>
              </v:shape>
            </v:group>
            <v:group style="position:absolute;left:7751;top:1604;width:10;height:20" coordorigin="7751,1604" coordsize="10,20">
              <v:shape style="position:absolute;left:7751;top:1604;width:10;height:20" coordorigin="7751,1604" coordsize="10,20" path="m7751,1623l7761,1623,7761,1604,7751,1604,7751,1623xe" filled="true" fillcolor="#000000" stroked="false">
                <v:path arrowok="t"/>
                <v:fill type="solid"/>
              </v:shape>
            </v:group>
            <v:group style="position:absolute;left:7751;top:1623;width:10;height:20" coordorigin="7751,1623" coordsize="10,20">
              <v:shape style="position:absolute;left:7751;top:1623;width:10;height:20" coordorigin="7751,1623" coordsize="10,20" path="m7751,1642l7761,1642,7761,1623,7751,1623,7751,1642xe" filled="true" fillcolor="#000000" stroked="false">
                <v:path arrowok="t"/>
                <v:fill type="solid"/>
              </v:shape>
            </v:group>
            <v:group style="position:absolute;left:7751;top:1642;width:10;height:20" coordorigin="7751,1642" coordsize="10,20">
              <v:shape style="position:absolute;left:7751;top:1642;width:10;height:20" coordorigin="7751,1642" coordsize="10,20" path="m7751,1661l7761,1661,7761,1642,7751,1642,7751,1661xe" filled="true" fillcolor="#000000" stroked="false">
                <v:path arrowok="t"/>
                <v:fill type="solid"/>
              </v:shape>
            </v:group>
            <v:group style="position:absolute;left:7751;top:1665;width:10;height:2" coordorigin="7751,1665" coordsize="10,2">
              <v:shape style="position:absolute;left:7751;top:1665;width:10;height:2" coordorigin="7751,1665" coordsize="10,0" path="m7751,1665l7761,1665e" filled="false" stroked="true" strokeweight=".35999pt" strokecolor="#000000">
                <v:path arrowok="t"/>
              </v:shape>
            </v:group>
            <v:group style="position:absolute;left:8601;top:1277;width:10;height:20" coordorigin="8601,1277" coordsize="10,20">
              <v:shape style="position:absolute;left:8601;top:1277;width:10;height:20" coordorigin="8601,1277" coordsize="10,20" path="m8601,1296l8610,1296,8610,1277,8601,1277,8601,1296xe" filled="true" fillcolor="#000000" stroked="false">
                <v:path arrowok="t"/>
                <v:fill type="solid"/>
              </v:shape>
            </v:group>
            <v:group style="position:absolute;left:8601;top:1296;width:10;height:20" coordorigin="8601,1296" coordsize="10,20">
              <v:shape style="position:absolute;left:8601;top:1296;width:10;height:20" coordorigin="8601,1296" coordsize="10,20" path="m8601,1316l8610,1316,8610,1296,8601,1296,8601,1316xe" filled="true" fillcolor="#000000" stroked="false">
                <v:path arrowok="t"/>
                <v:fill type="solid"/>
              </v:shape>
            </v:group>
            <v:group style="position:absolute;left:8601;top:1316;width:10;height:20" coordorigin="8601,1316" coordsize="10,20">
              <v:shape style="position:absolute;left:8601;top:1316;width:10;height:20" coordorigin="8601,1316" coordsize="10,20" path="m8601,1335l8610,1335,8610,1316,8601,1316,8601,1335xe" filled="true" fillcolor="#000000" stroked="false">
                <v:path arrowok="t"/>
                <v:fill type="solid"/>
              </v:shape>
            </v:group>
            <v:group style="position:absolute;left:8601;top:1335;width:10;height:20" coordorigin="8601,1335" coordsize="10,20">
              <v:shape style="position:absolute;left:8601;top:1335;width:10;height:20" coordorigin="8601,1335" coordsize="10,20" path="m8601,1354l8610,1354,8610,1335,8601,1335,8601,1354xe" filled="true" fillcolor="#000000" stroked="false">
                <v:path arrowok="t"/>
                <v:fill type="solid"/>
              </v:shape>
            </v:group>
            <v:group style="position:absolute;left:8601;top:1354;width:10;height:20" coordorigin="8601,1354" coordsize="10,20">
              <v:shape style="position:absolute;left:8601;top:1354;width:10;height:20" coordorigin="8601,1354" coordsize="10,20" path="m8601,1373l8610,1373,8610,1354,8601,1354,8601,1373xe" filled="true" fillcolor="#000000" stroked="false">
                <v:path arrowok="t"/>
                <v:fill type="solid"/>
              </v:shape>
            </v:group>
            <v:group style="position:absolute;left:8601;top:1373;width:10;height:20" coordorigin="8601,1373" coordsize="10,20">
              <v:shape style="position:absolute;left:8601;top:1373;width:10;height:20" coordorigin="8601,1373" coordsize="10,20" path="m8601,1392l8610,1392,8610,1373,8601,1373,8601,1392xe" filled="true" fillcolor="#000000" stroked="false">
                <v:path arrowok="t"/>
                <v:fill type="solid"/>
              </v:shape>
            </v:group>
            <v:group style="position:absolute;left:8601;top:1392;width:10;height:20" coordorigin="8601,1392" coordsize="10,20">
              <v:shape style="position:absolute;left:8601;top:1392;width:10;height:20" coordorigin="8601,1392" coordsize="10,20" path="m8601,1412l8610,1412,8610,1392,8601,1392,8601,1412xe" filled="true" fillcolor="#000000" stroked="false">
                <v:path arrowok="t"/>
                <v:fill type="solid"/>
              </v:shape>
            </v:group>
            <v:group style="position:absolute;left:8601;top:1412;width:10;height:20" coordorigin="8601,1412" coordsize="10,20">
              <v:shape style="position:absolute;left:8601;top:1412;width:10;height:20" coordorigin="8601,1412" coordsize="10,20" path="m8601,1431l8610,1431,8610,1412,8601,1412,8601,1431xe" filled="true" fillcolor="#000000" stroked="false">
                <v:path arrowok="t"/>
                <v:fill type="solid"/>
              </v:shape>
            </v:group>
            <v:group style="position:absolute;left:8601;top:1431;width:10;height:20" coordorigin="8601,1431" coordsize="10,20">
              <v:shape style="position:absolute;left:8601;top:1431;width:10;height:20" coordorigin="8601,1431" coordsize="10,20" path="m8601,1450l8610,1450,8610,1431,8601,1431,8601,1450xe" filled="true" fillcolor="#000000" stroked="false">
                <v:path arrowok="t"/>
                <v:fill type="solid"/>
              </v:shape>
            </v:group>
            <v:group style="position:absolute;left:8601;top:1450;width:10;height:20" coordorigin="8601,1450" coordsize="10,20">
              <v:shape style="position:absolute;left:8601;top:1450;width:10;height:20" coordorigin="8601,1450" coordsize="10,20" path="m8601,1469l8610,1469,8610,1450,8601,1450,8601,1469xe" filled="true" fillcolor="#000000" stroked="false">
                <v:path arrowok="t"/>
                <v:fill type="solid"/>
              </v:shape>
            </v:group>
            <v:group style="position:absolute;left:8601;top:1469;width:10;height:20" coordorigin="8601,1469" coordsize="10,20">
              <v:shape style="position:absolute;left:8601;top:1469;width:10;height:20" coordorigin="8601,1469" coordsize="10,20" path="m8601,1488l8610,1488,8610,1469,8601,1469,8601,1488xe" filled="true" fillcolor="#000000" stroked="false">
                <v:path arrowok="t"/>
                <v:fill type="solid"/>
              </v:shape>
            </v:group>
            <v:group style="position:absolute;left:8601;top:1488;width:10;height:20" coordorigin="8601,1488" coordsize="10,20">
              <v:shape style="position:absolute;left:8601;top:1488;width:10;height:20" coordorigin="8601,1488" coordsize="10,20" path="m8601,1508l8610,1508,8610,1488,8601,1488,8601,1508xe" filled="true" fillcolor="#000000" stroked="false">
                <v:path arrowok="t"/>
                <v:fill type="solid"/>
              </v:shape>
            </v:group>
            <v:group style="position:absolute;left:8601;top:1508;width:10;height:20" coordorigin="8601,1508" coordsize="10,20">
              <v:shape style="position:absolute;left:8601;top:1508;width:10;height:20" coordorigin="8601,1508" coordsize="10,20" path="m8601,1527l8610,1527,8610,1508,8601,1508,8601,1527xe" filled="true" fillcolor="#000000" stroked="false">
                <v:path arrowok="t"/>
                <v:fill type="solid"/>
              </v:shape>
            </v:group>
            <v:group style="position:absolute;left:8601;top:1527;width:10;height:20" coordorigin="8601,1527" coordsize="10,20">
              <v:shape style="position:absolute;left:8601;top:1527;width:10;height:20" coordorigin="8601,1527" coordsize="10,20" path="m8601,1546l8610,1546,8610,1527,8601,1527,8601,1546xe" filled="true" fillcolor="#000000" stroked="false">
                <v:path arrowok="t"/>
                <v:fill type="solid"/>
              </v:shape>
            </v:group>
            <v:group style="position:absolute;left:8601;top:1546;width:10;height:20" coordorigin="8601,1546" coordsize="10,20">
              <v:shape style="position:absolute;left:8601;top:1546;width:10;height:20" coordorigin="8601,1546" coordsize="10,20" path="m8601,1565l8610,1565,8610,1546,8601,1546,8601,1565xe" filled="true" fillcolor="#000000" stroked="false">
                <v:path arrowok="t"/>
                <v:fill type="solid"/>
              </v:shape>
            </v:group>
            <v:group style="position:absolute;left:8601;top:1565;width:10;height:20" coordorigin="8601,1565" coordsize="10,20">
              <v:shape style="position:absolute;left:8601;top:1565;width:10;height:20" coordorigin="8601,1565" coordsize="10,20" path="m8601,1584l8610,1584,8610,1565,8601,1565,8601,1584xe" filled="true" fillcolor="#000000" stroked="false">
                <v:path arrowok="t"/>
                <v:fill type="solid"/>
              </v:shape>
            </v:group>
            <v:group style="position:absolute;left:8601;top:1584;width:10;height:20" coordorigin="8601,1584" coordsize="10,20">
              <v:shape style="position:absolute;left:8601;top:1584;width:10;height:20" coordorigin="8601,1584" coordsize="10,20" path="m8601,1604l8610,1604,8610,1584,8601,1584,8601,1604xe" filled="true" fillcolor="#000000" stroked="false">
                <v:path arrowok="t"/>
                <v:fill type="solid"/>
              </v:shape>
            </v:group>
            <v:group style="position:absolute;left:8601;top:1604;width:10;height:20" coordorigin="8601,1604" coordsize="10,20">
              <v:shape style="position:absolute;left:8601;top:1604;width:10;height:20" coordorigin="8601,1604" coordsize="10,20" path="m8601,1623l8610,1623,8610,1604,8601,1604,8601,1623xe" filled="true" fillcolor="#000000" stroked="false">
                <v:path arrowok="t"/>
                <v:fill type="solid"/>
              </v:shape>
            </v:group>
            <v:group style="position:absolute;left:8601;top:1623;width:10;height:20" coordorigin="8601,1623" coordsize="10,20">
              <v:shape style="position:absolute;left:8601;top:1623;width:10;height:20" coordorigin="8601,1623" coordsize="10,20" path="m8601,1642l8610,1642,8610,1623,8601,1623,8601,1642xe" filled="true" fillcolor="#000000" stroked="false">
                <v:path arrowok="t"/>
                <v:fill type="solid"/>
              </v:shape>
            </v:group>
            <v:group style="position:absolute;left:8601;top:1642;width:10;height:20" coordorigin="8601,1642" coordsize="10,20">
              <v:shape style="position:absolute;left:8601;top:1642;width:10;height:20" coordorigin="8601,1642" coordsize="10,20" path="m8601,1661l8610,1661,8610,1642,8601,1642,8601,1661xe" filled="true" fillcolor="#000000" stroked="false">
                <v:path arrowok="t"/>
                <v:fill type="solid"/>
              </v:shape>
            </v:group>
            <v:group style="position:absolute;left:8601;top:1665;width:10;height:2" coordorigin="8601,1665" coordsize="10,2">
              <v:shape style="position:absolute;left:8601;top:1665;width:10;height:2" coordorigin="8601,1665" coordsize="10,0" path="m8601,1665l8610,1665e" filled="false" stroked="true" strokeweight=".35999pt" strokecolor="#000000">
                <v:path arrowok="t"/>
              </v:shape>
              <v:shape style="position:absolute;left:1649;top:1668;width:1090;height:10" type="#_x0000_t75" stroked="false">
                <v:imagedata r:id="rId88" o:title=""/>
              </v:shape>
              <v:shape style="position:absolute;left:2734;top:1668;width:2324;height:10" type="#_x0000_t75" stroked="false">
                <v:imagedata r:id="rId90" o:title=""/>
              </v:shape>
              <v:shape style="position:absolute;left:5053;top:1668;width:2698;height:10" type="#_x0000_t75" stroked="false">
                <v:imagedata r:id="rId91" o:title=""/>
              </v:shape>
              <v:shape style="position:absolute;left:7746;top:1668;width:854;height:10" type="#_x0000_t75" stroked="false">
                <v:imagedata r:id="rId92" o:title=""/>
              </v:shape>
              <v:shape style="position:absolute;left:8596;top:1668;width:1661;height:10" type="#_x0000_t75" stroked="false">
                <v:imagedata r:id="rId93" o:title=""/>
              </v:shape>
            </v:group>
            <v:group style="position:absolute;left:2739;top:1678;width:10;height:20" coordorigin="2739,1678" coordsize="10,20">
              <v:shape style="position:absolute;left:2739;top:1678;width:10;height:20" coordorigin="2739,1678" coordsize="10,20" path="m2739,1697l2748,1697,2748,1678,2739,1678,2739,1697xe" filled="true" fillcolor="#000000" stroked="false">
                <v:path arrowok="t"/>
                <v:fill type="solid"/>
              </v:shape>
            </v:group>
            <v:group style="position:absolute;left:2739;top:1697;width:10;height:20" coordorigin="2739,1697" coordsize="10,20">
              <v:shape style="position:absolute;left:2739;top:1697;width:10;height:20" coordorigin="2739,1697" coordsize="10,20" path="m2739,1716l2748,1716,2748,1697,2739,1697,2739,1716xe" filled="true" fillcolor="#000000" stroked="false">
                <v:path arrowok="t"/>
                <v:fill type="solid"/>
              </v:shape>
            </v:group>
            <v:group style="position:absolute;left:2739;top:1716;width:10;height:20" coordorigin="2739,1716" coordsize="10,20">
              <v:shape style="position:absolute;left:2739;top:1716;width:10;height:20" coordorigin="2739,1716" coordsize="10,20" path="m2739,1736l2748,1736,2748,1716,2739,1716,2739,1736xe" filled="true" fillcolor="#000000" stroked="false">
                <v:path arrowok="t"/>
                <v:fill type="solid"/>
              </v:shape>
            </v:group>
            <v:group style="position:absolute;left:2739;top:1736;width:10;height:20" coordorigin="2739,1736" coordsize="10,20">
              <v:shape style="position:absolute;left:2739;top:1736;width:10;height:20" coordorigin="2739,1736" coordsize="10,20" path="m2739,1755l2748,1755,2748,1736,2739,1736,2739,1755xe" filled="true" fillcolor="#000000" stroked="false">
                <v:path arrowok="t"/>
                <v:fill type="solid"/>
              </v:shape>
            </v:group>
            <v:group style="position:absolute;left:2739;top:1755;width:10;height:20" coordorigin="2739,1755" coordsize="10,20">
              <v:shape style="position:absolute;left:2739;top:1755;width:10;height:20" coordorigin="2739,1755" coordsize="10,20" path="m2739,1774l2748,1774,2748,1755,2739,1755,2739,1774xe" filled="true" fillcolor="#000000" stroked="false">
                <v:path arrowok="t"/>
                <v:fill type="solid"/>
              </v:shape>
            </v:group>
            <v:group style="position:absolute;left:2739;top:1774;width:10;height:20" coordorigin="2739,1774" coordsize="10,20">
              <v:shape style="position:absolute;left:2739;top:1774;width:10;height:20" coordorigin="2739,1774" coordsize="10,20" path="m2739,1793l2748,1793,2748,1774,2739,1774,2739,1793xe" filled="true" fillcolor="#000000" stroked="false">
                <v:path arrowok="t"/>
                <v:fill type="solid"/>
              </v:shape>
            </v:group>
            <v:group style="position:absolute;left:2739;top:1793;width:10;height:20" coordorigin="2739,1793" coordsize="10,20">
              <v:shape style="position:absolute;left:2739;top:1793;width:10;height:20" coordorigin="2739,1793" coordsize="10,20" path="m2739,1812l2748,1812,2748,1793,2739,1793,2739,1812xe" filled="true" fillcolor="#000000" stroked="false">
                <v:path arrowok="t"/>
                <v:fill type="solid"/>
              </v:shape>
            </v:group>
            <v:group style="position:absolute;left:2739;top:1812;width:10;height:20" coordorigin="2739,1812" coordsize="10,20">
              <v:shape style="position:absolute;left:2739;top:1812;width:10;height:20" coordorigin="2739,1812" coordsize="10,20" path="m2739,1832l2748,1832,2748,1812,2739,1812,2739,1832xe" filled="true" fillcolor="#000000" stroked="false">
                <v:path arrowok="t"/>
                <v:fill type="solid"/>
              </v:shape>
            </v:group>
            <v:group style="position:absolute;left:2739;top:1832;width:10;height:20" coordorigin="2739,1832" coordsize="10,20">
              <v:shape style="position:absolute;left:2739;top:1832;width:10;height:20" coordorigin="2739,1832" coordsize="10,20" path="m2739,1851l2748,1851,2748,1832,2739,1832,2739,1851xe" filled="true" fillcolor="#000000" stroked="false">
                <v:path arrowok="t"/>
                <v:fill type="solid"/>
              </v:shape>
            </v:group>
            <v:group style="position:absolute;left:2739;top:1851;width:10;height:20" coordorigin="2739,1851" coordsize="10,20">
              <v:shape style="position:absolute;left:2739;top:1851;width:10;height:20" coordorigin="2739,1851" coordsize="10,20" path="m2739,1870l2748,1870,2748,1851,2739,1851,2739,1870xe" filled="true" fillcolor="#000000" stroked="false">
                <v:path arrowok="t"/>
                <v:fill type="solid"/>
              </v:shape>
            </v:group>
            <v:group style="position:absolute;left:2739;top:1870;width:10;height:20" coordorigin="2739,1870" coordsize="10,20">
              <v:shape style="position:absolute;left:2739;top:1870;width:10;height:20" coordorigin="2739,1870" coordsize="10,20" path="m2739,1889l2748,1889,2748,1870,2739,1870,2739,1889xe" filled="true" fillcolor="#000000" stroked="false">
                <v:path arrowok="t"/>
                <v:fill type="solid"/>
              </v:shape>
            </v:group>
            <v:group style="position:absolute;left:2739;top:1889;width:10;height:20" coordorigin="2739,1889" coordsize="10,20">
              <v:shape style="position:absolute;left:2739;top:1889;width:10;height:20" coordorigin="2739,1889" coordsize="10,20" path="m2739,1908l2748,1908,2748,1889,2739,1889,2739,1908xe" filled="true" fillcolor="#000000" stroked="false">
                <v:path arrowok="t"/>
                <v:fill type="solid"/>
              </v:shape>
            </v:group>
            <v:group style="position:absolute;left:2739;top:1908;width:10;height:20" coordorigin="2739,1908" coordsize="10,20">
              <v:shape style="position:absolute;left:2739;top:1908;width:10;height:20" coordorigin="2739,1908" coordsize="10,20" path="m2739,1928l2748,1928,2748,1908,2739,1908,2739,1928xe" filled="true" fillcolor="#000000" stroked="false">
                <v:path arrowok="t"/>
                <v:fill type="solid"/>
              </v:shape>
            </v:group>
            <v:group style="position:absolute;left:2739;top:1928;width:10;height:20" coordorigin="2739,1928" coordsize="10,20">
              <v:shape style="position:absolute;left:2739;top:1928;width:10;height:20" coordorigin="2739,1928" coordsize="10,20" path="m2739,1947l2748,1947,2748,1928,2739,1928,2739,1947xe" filled="true" fillcolor="#000000" stroked="false">
                <v:path arrowok="t"/>
                <v:fill type="solid"/>
              </v:shape>
            </v:group>
            <v:group style="position:absolute;left:2739;top:1947;width:10;height:20" coordorigin="2739,1947" coordsize="10,20">
              <v:shape style="position:absolute;left:2739;top:1947;width:10;height:20" coordorigin="2739,1947" coordsize="10,20" path="m2739,1966l2748,1966,2748,1947,2739,1947,2739,1966xe" filled="true" fillcolor="#000000" stroked="false">
                <v:path arrowok="t"/>
                <v:fill type="solid"/>
              </v:shape>
            </v:group>
            <v:group style="position:absolute;left:2739;top:1966;width:10;height:20" coordorigin="2739,1966" coordsize="10,20">
              <v:shape style="position:absolute;left:2739;top:1966;width:10;height:20" coordorigin="2739,1966" coordsize="10,20" path="m2739,1985l2748,1985,2748,1966,2739,1966,2739,1985xe" filled="true" fillcolor="#000000" stroked="false">
                <v:path arrowok="t"/>
                <v:fill type="solid"/>
              </v:shape>
            </v:group>
            <v:group style="position:absolute;left:2739;top:1985;width:10;height:20" coordorigin="2739,1985" coordsize="10,20">
              <v:shape style="position:absolute;left:2739;top:1985;width:10;height:20" coordorigin="2739,1985" coordsize="10,20" path="m2739,2004l2748,2004,2748,1985,2739,1985,2739,2004xe" filled="true" fillcolor="#000000" stroked="false">
                <v:path arrowok="t"/>
                <v:fill type="solid"/>
              </v:shape>
            </v:group>
            <v:group style="position:absolute;left:2739;top:2004;width:10;height:20" coordorigin="2739,2004" coordsize="10,20">
              <v:shape style="position:absolute;left:2739;top:2004;width:10;height:20" coordorigin="2739,2004" coordsize="10,20" path="m2739,2024l2748,2024,2748,2004,2739,2004,2739,2024xe" filled="true" fillcolor="#000000" stroked="false">
                <v:path arrowok="t"/>
                <v:fill type="solid"/>
              </v:shape>
            </v:group>
            <v:group style="position:absolute;left:2739;top:2024;width:10;height:20" coordorigin="2739,2024" coordsize="10,20">
              <v:shape style="position:absolute;left:2739;top:2024;width:10;height:20" coordorigin="2739,2024" coordsize="10,20" path="m2739,2043l2748,2043,2748,2024,2739,2024,2739,2043xe" filled="true" fillcolor="#000000" stroked="false">
                <v:path arrowok="t"/>
                <v:fill type="solid"/>
              </v:shape>
            </v:group>
            <v:group style="position:absolute;left:2739;top:2043;width:10;height:20" coordorigin="2739,2043" coordsize="10,20">
              <v:shape style="position:absolute;left:2739;top:2043;width:10;height:20" coordorigin="2739,2043" coordsize="10,20" path="m2739,2062l2748,2062,2748,2043,2739,2043,2739,2062xe" filled="true" fillcolor="#000000" stroked="false">
                <v:path arrowok="t"/>
                <v:fill type="solid"/>
              </v:shape>
            </v:group>
            <v:group style="position:absolute;left:2739;top:2067;width:10;height:2" coordorigin="2739,2067" coordsize="10,2">
              <v:shape style="position:absolute;left:2739;top:2067;width:10;height:2" coordorigin="2739,2067" coordsize="10,0" path="m2739,2067l2748,2067e" filled="false" stroked="true" strokeweight=".47998pt" strokecolor="#000000">
                <v:path arrowok="t"/>
              </v:shape>
            </v:group>
            <v:group style="position:absolute;left:4064;top:1678;width:10;height:20" coordorigin="4064,1678" coordsize="10,20">
              <v:shape style="position:absolute;left:4064;top:1678;width:10;height:20" coordorigin="4064,1678" coordsize="10,20" path="m4064,1697l4074,1697,4074,1678,4064,1678,4064,1697xe" filled="true" fillcolor="#000000" stroked="false">
                <v:path arrowok="t"/>
                <v:fill type="solid"/>
              </v:shape>
            </v:group>
            <v:group style="position:absolute;left:4064;top:1697;width:10;height:20" coordorigin="4064,1697" coordsize="10,20">
              <v:shape style="position:absolute;left:4064;top:1697;width:10;height:20" coordorigin="4064,1697" coordsize="10,20" path="m4064,1716l4074,1716,4074,1697,4064,1697,4064,1716xe" filled="true" fillcolor="#000000" stroked="false">
                <v:path arrowok="t"/>
                <v:fill type="solid"/>
              </v:shape>
            </v:group>
            <v:group style="position:absolute;left:4064;top:1716;width:10;height:20" coordorigin="4064,1716" coordsize="10,20">
              <v:shape style="position:absolute;left:4064;top:1716;width:10;height:20" coordorigin="4064,1716" coordsize="10,20" path="m4064,1736l4074,1736,4074,1716,4064,1716,4064,1736xe" filled="true" fillcolor="#000000" stroked="false">
                <v:path arrowok="t"/>
                <v:fill type="solid"/>
              </v:shape>
            </v:group>
            <v:group style="position:absolute;left:4064;top:1736;width:10;height:20" coordorigin="4064,1736" coordsize="10,20">
              <v:shape style="position:absolute;left:4064;top:1736;width:10;height:20" coordorigin="4064,1736" coordsize="10,20" path="m4064,1755l4074,1755,4074,1736,4064,1736,4064,1755xe" filled="true" fillcolor="#000000" stroked="false">
                <v:path arrowok="t"/>
                <v:fill type="solid"/>
              </v:shape>
            </v:group>
            <v:group style="position:absolute;left:4064;top:1755;width:10;height:20" coordorigin="4064,1755" coordsize="10,20">
              <v:shape style="position:absolute;left:4064;top:1755;width:10;height:20" coordorigin="4064,1755" coordsize="10,20" path="m4064,1774l4074,1774,4074,1755,4064,1755,4064,1774xe" filled="true" fillcolor="#000000" stroked="false">
                <v:path arrowok="t"/>
                <v:fill type="solid"/>
              </v:shape>
            </v:group>
            <v:group style="position:absolute;left:4064;top:1774;width:10;height:20" coordorigin="4064,1774" coordsize="10,20">
              <v:shape style="position:absolute;left:4064;top:1774;width:10;height:20" coordorigin="4064,1774" coordsize="10,20" path="m4064,1793l4074,1793,4074,1774,4064,1774,4064,1793xe" filled="true" fillcolor="#000000" stroked="false">
                <v:path arrowok="t"/>
                <v:fill type="solid"/>
              </v:shape>
            </v:group>
            <v:group style="position:absolute;left:4064;top:1793;width:10;height:20" coordorigin="4064,1793" coordsize="10,20">
              <v:shape style="position:absolute;left:4064;top:1793;width:10;height:20" coordorigin="4064,1793" coordsize="10,20" path="m4064,1812l4074,1812,4074,1793,4064,1793,4064,1812xe" filled="true" fillcolor="#000000" stroked="false">
                <v:path arrowok="t"/>
                <v:fill type="solid"/>
              </v:shape>
            </v:group>
            <v:group style="position:absolute;left:4064;top:1812;width:10;height:20" coordorigin="4064,1812" coordsize="10,20">
              <v:shape style="position:absolute;left:4064;top:1812;width:10;height:20" coordorigin="4064,1812" coordsize="10,20" path="m4064,1832l4074,1832,4074,1812,4064,1812,4064,1832xe" filled="true" fillcolor="#000000" stroked="false">
                <v:path arrowok="t"/>
                <v:fill type="solid"/>
              </v:shape>
            </v:group>
            <v:group style="position:absolute;left:4064;top:1832;width:10;height:20" coordorigin="4064,1832" coordsize="10,20">
              <v:shape style="position:absolute;left:4064;top:1832;width:10;height:20" coordorigin="4064,1832" coordsize="10,20" path="m4064,1851l4074,1851,4074,1832,4064,1832,4064,1851xe" filled="true" fillcolor="#000000" stroked="false">
                <v:path arrowok="t"/>
                <v:fill type="solid"/>
              </v:shape>
            </v:group>
            <v:group style="position:absolute;left:4064;top:1851;width:10;height:20" coordorigin="4064,1851" coordsize="10,20">
              <v:shape style="position:absolute;left:4064;top:1851;width:10;height:20" coordorigin="4064,1851" coordsize="10,20" path="m4064,1870l4074,1870,4074,1851,4064,1851,4064,1870xe" filled="true" fillcolor="#000000" stroked="false">
                <v:path arrowok="t"/>
                <v:fill type="solid"/>
              </v:shape>
            </v:group>
            <v:group style="position:absolute;left:4064;top:1870;width:10;height:20" coordorigin="4064,1870" coordsize="10,20">
              <v:shape style="position:absolute;left:4064;top:1870;width:10;height:20" coordorigin="4064,1870" coordsize="10,20" path="m4064,1889l4074,1889,4074,1870,4064,1870,4064,1889xe" filled="true" fillcolor="#000000" stroked="false">
                <v:path arrowok="t"/>
                <v:fill type="solid"/>
              </v:shape>
            </v:group>
            <v:group style="position:absolute;left:4064;top:1889;width:10;height:20" coordorigin="4064,1889" coordsize="10,20">
              <v:shape style="position:absolute;left:4064;top:1889;width:10;height:20" coordorigin="4064,1889" coordsize="10,20" path="m4064,1908l4074,1908,4074,1889,4064,1889,4064,1908xe" filled="true" fillcolor="#000000" stroked="false">
                <v:path arrowok="t"/>
                <v:fill type="solid"/>
              </v:shape>
            </v:group>
            <v:group style="position:absolute;left:4064;top:1908;width:10;height:20" coordorigin="4064,1908" coordsize="10,20">
              <v:shape style="position:absolute;left:4064;top:1908;width:10;height:20" coordorigin="4064,1908" coordsize="10,20" path="m4064,1928l4074,1928,4074,1908,4064,1908,4064,1928xe" filled="true" fillcolor="#000000" stroked="false">
                <v:path arrowok="t"/>
                <v:fill type="solid"/>
              </v:shape>
            </v:group>
            <v:group style="position:absolute;left:4064;top:1928;width:10;height:20" coordorigin="4064,1928" coordsize="10,20">
              <v:shape style="position:absolute;left:4064;top:1928;width:10;height:20" coordorigin="4064,1928" coordsize="10,20" path="m4064,1947l4074,1947,4074,1928,4064,1928,4064,1947xe" filled="true" fillcolor="#000000" stroked="false">
                <v:path arrowok="t"/>
                <v:fill type="solid"/>
              </v:shape>
            </v:group>
            <v:group style="position:absolute;left:4064;top:1947;width:10;height:20" coordorigin="4064,1947" coordsize="10,20">
              <v:shape style="position:absolute;left:4064;top:1947;width:10;height:20" coordorigin="4064,1947" coordsize="10,20" path="m4064,1966l4074,1966,4074,1947,4064,1947,4064,1966xe" filled="true" fillcolor="#000000" stroked="false">
                <v:path arrowok="t"/>
                <v:fill type="solid"/>
              </v:shape>
            </v:group>
            <v:group style="position:absolute;left:4064;top:1966;width:10;height:20" coordorigin="4064,1966" coordsize="10,20">
              <v:shape style="position:absolute;left:4064;top:1966;width:10;height:20" coordorigin="4064,1966" coordsize="10,20" path="m4064,1985l4074,1985,4074,1966,4064,1966,4064,1985xe" filled="true" fillcolor="#000000" stroked="false">
                <v:path arrowok="t"/>
                <v:fill type="solid"/>
              </v:shape>
            </v:group>
            <v:group style="position:absolute;left:4064;top:1985;width:10;height:20" coordorigin="4064,1985" coordsize="10,20">
              <v:shape style="position:absolute;left:4064;top:1985;width:10;height:20" coordorigin="4064,1985" coordsize="10,20" path="m4064,2004l4074,2004,4074,1985,4064,1985,4064,2004xe" filled="true" fillcolor="#000000" stroked="false">
                <v:path arrowok="t"/>
                <v:fill type="solid"/>
              </v:shape>
            </v:group>
            <v:group style="position:absolute;left:4064;top:2004;width:10;height:20" coordorigin="4064,2004" coordsize="10,20">
              <v:shape style="position:absolute;left:4064;top:2004;width:10;height:20" coordorigin="4064,2004" coordsize="10,20" path="m4064,2024l4074,2024,4074,2004,4064,2004,4064,2024xe" filled="true" fillcolor="#000000" stroked="false">
                <v:path arrowok="t"/>
                <v:fill type="solid"/>
              </v:shape>
            </v:group>
            <v:group style="position:absolute;left:4064;top:2024;width:10;height:20" coordorigin="4064,2024" coordsize="10,20">
              <v:shape style="position:absolute;left:4064;top:2024;width:10;height:20" coordorigin="4064,2024" coordsize="10,20" path="m4064,2043l4074,2043,4074,2024,4064,2024,4064,2043xe" filled="true" fillcolor="#000000" stroked="false">
                <v:path arrowok="t"/>
                <v:fill type="solid"/>
              </v:shape>
            </v:group>
            <v:group style="position:absolute;left:4064;top:2043;width:10;height:20" coordorigin="4064,2043" coordsize="10,20">
              <v:shape style="position:absolute;left:4064;top:2043;width:10;height:20" coordorigin="4064,2043" coordsize="10,20" path="m4064,2062l4074,2062,4074,2043,4064,2043,4064,2062xe" filled="true" fillcolor="#000000" stroked="false">
                <v:path arrowok="t"/>
                <v:fill type="solid"/>
              </v:shape>
            </v:group>
            <v:group style="position:absolute;left:4064;top:2067;width:10;height:2" coordorigin="4064,2067" coordsize="10,2">
              <v:shape style="position:absolute;left:4064;top:2067;width:10;height:2" coordorigin="4064,2067" coordsize="10,0" path="m4064,2067l4074,2067e" filled="false" stroked="true" strokeweight=".47998pt" strokecolor="#000000">
                <v:path arrowok="t"/>
              </v:shape>
            </v:group>
            <v:group style="position:absolute;left:5058;top:1678;width:10;height:20" coordorigin="5058,1678" coordsize="10,20">
              <v:shape style="position:absolute;left:5058;top:1678;width:10;height:20" coordorigin="5058,1678" coordsize="10,20" path="m5058,1697l5067,1697,5067,1678,5058,1678,5058,1697xe" filled="true" fillcolor="#000000" stroked="false">
                <v:path arrowok="t"/>
                <v:fill type="solid"/>
              </v:shape>
            </v:group>
            <v:group style="position:absolute;left:5058;top:1697;width:10;height:20" coordorigin="5058,1697" coordsize="10,20">
              <v:shape style="position:absolute;left:5058;top:1697;width:10;height:20" coordorigin="5058,1697" coordsize="10,20" path="m5058,1716l5067,1716,5067,1697,5058,1697,5058,1716xe" filled="true" fillcolor="#000000" stroked="false">
                <v:path arrowok="t"/>
                <v:fill type="solid"/>
              </v:shape>
            </v:group>
            <v:group style="position:absolute;left:5058;top:1716;width:10;height:20" coordorigin="5058,1716" coordsize="10,20">
              <v:shape style="position:absolute;left:5058;top:1716;width:10;height:20" coordorigin="5058,1716" coordsize="10,20" path="m5058,1736l5067,1736,5067,1716,5058,1716,5058,1736xe" filled="true" fillcolor="#000000" stroked="false">
                <v:path arrowok="t"/>
                <v:fill type="solid"/>
              </v:shape>
            </v:group>
            <v:group style="position:absolute;left:5058;top:1736;width:10;height:20" coordorigin="5058,1736" coordsize="10,20">
              <v:shape style="position:absolute;left:5058;top:1736;width:10;height:20" coordorigin="5058,1736" coordsize="10,20" path="m5058,1755l5067,1755,5067,1736,5058,1736,5058,1755xe" filled="true" fillcolor="#000000" stroked="false">
                <v:path arrowok="t"/>
                <v:fill type="solid"/>
              </v:shape>
            </v:group>
            <v:group style="position:absolute;left:5058;top:1755;width:10;height:20" coordorigin="5058,1755" coordsize="10,20">
              <v:shape style="position:absolute;left:5058;top:1755;width:10;height:20" coordorigin="5058,1755" coordsize="10,20" path="m5058,1774l5067,1774,5067,1755,5058,1755,5058,1774xe" filled="true" fillcolor="#000000" stroked="false">
                <v:path arrowok="t"/>
                <v:fill type="solid"/>
              </v:shape>
            </v:group>
            <v:group style="position:absolute;left:5058;top:1774;width:10;height:20" coordorigin="5058,1774" coordsize="10,20">
              <v:shape style="position:absolute;left:5058;top:1774;width:10;height:20" coordorigin="5058,1774" coordsize="10,20" path="m5058,1793l5067,1793,5067,1774,5058,1774,5058,1793xe" filled="true" fillcolor="#000000" stroked="false">
                <v:path arrowok="t"/>
                <v:fill type="solid"/>
              </v:shape>
            </v:group>
            <v:group style="position:absolute;left:5058;top:1793;width:10;height:20" coordorigin="5058,1793" coordsize="10,20">
              <v:shape style="position:absolute;left:5058;top:1793;width:10;height:20" coordorigin="5058,1793" coordsize="10,20" path="m5058,1812l5067,1812,5067,1793,5058,1793,5058,1812xe" filled="true" fillcolor="#000000" stroked="false">
                <v:path arrowok="t"/>
                <v:fill type="solid"/>
              </v:shape>
            </v:group>
            <v:group style="position:absolute;left:5058;top:1812;width:10;height:20" coordorigin="5058,1812" coordsize="10,20">
              <v:shape style="position:absolute;left:5058;top:1812;width:10;height:20" coordorigin="5058,1812" coordsize="10,20" path="m5058,1832l5067,1832,5067,1812,5058,1812,5058,1832xe" filled="true" fillcolor="#000000" stroked="false">
                <v:path arrowok="t"/>
                <v:fill type="solid"/>
              </v:shape>
            </v:group>
            <v:group style="position:absolute;left:5058;top:1832;width:10;height:20" coordorigin="5058,1832" coordsize="10,20">
              <v:shape style="position:absolute;left:5058;top:1832;width:10;height:20" coordorigin="5058,1832" coordsize="10,20" path="m5058,1851l5067,1851,5067,1832,5058,1832,5058,1851xe" filled="true" fillcolor="#000000" stroked="false">
                <v:path arrowok="t"/>
                <v:fill type="solid"/>
              </v:shape>
            </v:group>
            <v:group style="position:absolute;left:5058;top:1851;width:10;height:20" coordorigin="5058,1851" coordsize="10,20">
              <v:shape style="position:absolute;left:5058;top:1851;width:10;height:20" coordorigin="5058,1851" coordsize="10,20" path="m5058,1870l5067,1870,5067,1851,5058,1851,5058,1870xe" filled="true" fillcolor="#000000" stroked="false">
                <v:path arrowok="t"/>
                <v:fill type="solid"/>
              </v:shape>
            </v:group>
            <v:group style="position:absolute;left:5058;top:1870;width:10;height:20" coordorigin="5058,1870" coordsize="10,20">
              <v:shape style="position:absolute;left:5058;top:1870;width:10;height:20" coordorigin="5058,1870" coordsize="10,20" path="m5058,1889l5067,1889,5067,1870,5058,1870,5058,1889xe" filled="true" fillcolor="#000000" stroked="false">
                <v:path arrowok="t"/>
                <v:fill type="solid"/>
              </v:shape>
            </v:group>
            <v:group style="position:absolute;left:5058;top:1889;width:10;height:20" coordorigin="5058,1889" coordsize="10,20">
              <v:shape style="position:absolute;left:5058;top:1889;width:10;height:20" coordorigin="5058,1889" coordsize="10,20" path="m5058,1908l5067,1908,5067,1889,5058,1889,5058,1908xe" filled="true" fillcolor="#000000" stroked="false">
                <v:path arrowok="t"/>
                <v:fill type="solid"/>
              </v:shape>
            </v:group>
            <v:group style="position:absolute;left:5058;top:1908;width:10;height:20" coordorigin="5058,1908" coordsize="10,20">
              <v:shape style="position:absolute;left:5058;top:1908;width:10;height:20" coordorigin="5058,1908" coordsize="10,20" path="m5058,1928l5067,1928,5067,1908,5058,1908,5058,1928xe" filled="true" fillcolor="#000000" stroked="false">
                <v:path arrowok="t"/>
                <v:fill type="solid"/>
              </v:shape>
            </v:group>
            <v:group style="position:absolute;left:5058;top:1928;width:10;height:20" coordorigin="5058,1928" coordsize="10,20">
              <v:shape style="position:absolute;left:5058;top:1928;width:10;height:20" coordorigin="5058,1928" coordsize="10,20" path="m5058,1947l5067,1947,5067,1928,5058,1928,5058,1947xe" filled="true" fillcolor="#000000" stroked="false">
                <v:path arrowok="t"/>
                <v:fill type="solid"/>
              </v:shape>
            </v:group>
            <v:group style="position:absolute;left:5058;top:1947;width:10;height:20" coordorigin="5058,1947" coordsize="10,20">
              <v:shape style="position:absolute;left:5058;top:1947;width:10;height:20" coordorigin="5058,1947" coordsize="10,20" path="m5058,1966l5067,1966,5067,1947,5058,1947,5058,1966xe" filled="true" fillcolor="#000000" stroked="false">
                <v:path arrowok="t"/>
                <v:fill type="solid"/>
              </v:shape>
            </v:group>
            <v:group style="position:absolute;left:5058;top:1966;width:10;height:20" coordorigin="5058,1966" coordsize="10,20">
              <v:shape style="position:absolute;left:5058;top:1966;width:10;height:20" coordorigin="5058,1966" coordsize="10,20" path="m5058,1985l5067,1985,5067,1966,5058,1966,5058,1985xe" filled="true" fillcolor="#000000" stroked="false">
                <v:path arrowok="t"/>
                <v:fill type="solid"/>
              </v:shape>
            </v:group>
            <v:group style="position:absolute;left:5058;top:1985;width:10;height:20" coordorigin="5058,1985" coordsize="10,20">
              <v:shape style="position:absolute;left:5058;top:1985;width:10;height:20" coordorigin="5058,1985" coordsize="10,20" path="m5058,2004l5067,2004,5067,1985,5058,1985,5058,2004xe" filled="true" fillcolor="#000000" stroked="false">
                <v:path arrowok="t"/>
                <v:fill type="solid"/>
              </v:shape>
            </v:group>
            <v:group style="position:absolute;left:5058;top:2004;width:10;height:20" coordorigin="5058,2004" coordsize="10,20">
              <v:shape style="position:absolute;left:5058;top:2004;width:10;height:20" coordorigin="5058,2004" coordsize="10,20" path="m5058,2024l5067,2024,5067,2004,5058,2004,5058,2024xe" filled="true" fillcolor="#000000" stroked="false">
                <v:path arrowok="t"/>
                <v:fill type="solid"/>
              </v:shape>
            </v:group>
            <v:group style="position:absolute;left:5058;top:2024;width:10;height:20" coordorigin="5058,2024" coordsize="10,20">
              <v:shape style="position:absolute;left:5058;top:2024;width:10;height:20" coordorigin="5058,2024" coordsize="10,20" path="m5058,2043l5067,2043,5067,2024,5058,2024,5058,2043xe" filled="true" fillcolor="#000000" stroked="false">
                <v:path arrowok="t"/>
                <v:fill type="solid"/>
              </v:shape>
            </v:group>
            <v:group style="position:absolute;left:5058;top:2043;width:10;height:20" coordorigin="5058,2043" coordsize="10,20">
              <v:shape style="position:absolute;left:5058;top:2043;width:10;height:20" coordorigin="5058,2043" coordsize="10,20" path="m5058,2062l5067,2062,5067,2043,5058,2043,5058,2062xe" filled="true" fillcolor="#000000" stroked="false">
                <v:path arrowok="t"/>
                <v:fill type="solid"/>
              </v:shape>
            </v:group>
            <v:group style="position:absolute;left:5058;top:2067;width:10;height:2" coordorigin="5058,2067" coordsize="10,2">
              <v:shape style="position:absolute;left:5058;top:2067;width:10;height:2" coordorigin="5058,2067" coordsize="10,0" path="m5058,2067l5067,2067e" filled="false" stroked="true" strokeweight=".47998pt" strokecolor="#000000">
                <v:path arrowok="t"/>
              </v:shape>
            </v:group>
            <v:group style="position:absolute;left:6332;top:1678;width:10;height:20" coordorigin="6332,1678" coordsize="10,20">
              <v:shape style="position:absolute;left:6332;top:1678;width:10;height:20" coordorigin="6332,1678" coordsize="10,20" path="m6332,1697l6342,1697,6342,1678,6332,1678,6332,1697xe" filled="true" fillcolor="#000000" stroked="false">
                <v:path arrowok="t"/>
                <v:fill type="solid"/>
              </v:shape>
            </v:group>
            <v:group style="position:absolute;left:6332;top:1697;width:10;height:20" coordorigin="6332,1697" coordsize="10,20">
              <v:shape style="position:absolute;left:6332;top:1697;width:10;height:20" coordorigin="6332,1697" coordsize="10,20" path="m6332,1716l6342,1716,6342,1697,6332,1697,6332,1716xe" filled="true" fillcolor="#000000" stroked="false">
                <v:path arrowok="t"/>
                <v:fill type="solid"/>
              </v:shape>
            </v:group>
            <v:group style="position:absolute;left:6332;top:1716;width:10;height:20" coordorigin="6332,1716" coordsize="10,20">
              <v:shape style="position:absolute;left:6332;top:1716;width:10;height:20" coordorigin="6332,1716" coordsize="10,20" path="m6332,1736l6342,1736,6342,1716,6332,1716,6332,1736xe" filled="true" fillcolor="#000000" stroked="false">
                <v:path arrowok="t"/>
                <v:fill type="solid"/>
              </v:shape>
            </v:group>
            <v:group style="position:absolute;left:6332;top:1736;width:10;height:20" coordorigin="6332,1736" coordsize="10,20">
              <v:shape style="position:absolute;left:6332;top:1736;width:10;height:20" coordorigin="6332,1736" coordsize="10,20" path="m6332,1755l6342,1755,6342,1736,6332,1736,6332,1755xe" filled="true" fillcolor="#000000" stroked="false">
                <v:path arrowok="t"/>
                <v:fill type="solid"/>
              </v:shape>
            </v:group>
            <v:group style="position:absolute;left:6332;top:1755;width:10;height:20" coordorigin="6332,1755" coordsize="10,20">
              <v:shape style="position:absolute;left:6332;top:1755;width:10;height:20" coordorigin="6332,1755" coordsize="10,20" path="m6332,1774l6342,1774,6342,1755,6332,1755,6332,1774xe" filled="true" fillcolor="#000000" stroked="false">
                <v:path arrowok="t"/>
                <v:fill type="solid"/>
              </v:shape>
            </v:group>
            <v:group style="position:absolute;left:6332;top:1774;width:10;height:20" coordorigin="6332,1774" coordsize="10,20">
              <v:shape style="position:absolute;left:6332;top:1774;width:10;height:20" coordorigin="6332,1774" coordsize="10,20" path="m6332,1793l6342,1793,6342,1774,6332,1774,6332,1793xe" filled="true" fillcolor="#000000" stroked="false">
                <v:path arrowok="t"/>
                <v:fill type="solid"/>
              </v:shape>
            </v:group>
            <v:group style="position:absolute;left:6332;top:1793;width:10;height:20" coordorigin="6332,1793" coordsize="10,20">
              <v:shape style="position:absolute;left:6332;top:1793;width:10;height:20" coordorigin="6332,1793" coordsize="10,20" path="m6332,1812l6342,1812,6342,1793,6332,1793,6332,1812xe" filled="true" fillcolor="#000000" stroked="false">
                <v:path arrowok="t"/>
                <v:fill type="solid"/>
              </v:shape>
            </v:group>
            <v:group style="position:absolute;left:6332;top:1812;width:10;height:20" coordorigin="6332,1812" coordsize="10,20">
              <v:shape style="position:absolute;left:6332;top:1812;width:10;height:20" coordorigin="6332,1812" coordsize="10,20" path="m6332,1832l6342,1832,6342,1812,6332,1812,6332,1832xe" filled="true" fillcolor="#000000" stroked="false">
                <v:path arrowok="t"/>
                <v:fill type="solid"/>
              </v:shape>
            </v:group>
            <v:group style="position:absolute;left:6332;top:1832;width:10;height:20" coordorigin="6332,1832" coordsize="10,20">
              <v:shape style="position:absolute;left:6332;top:1832;width:10;height:20" coordorigin="6332,1832" coordsize="10,20" path="m6332,1851l6342,1851,6342,1832,6332,1832,6332,1851xe" filled="true" fillcolor="#000000" stroked="false">
                <v:path arrowok="t"/>
                <v:fill type="solid"/>
              </v:shape>
            </v:group>
            <v:group style="position:absolute;left:6332;top:1851;width:10;height:20" coordorigin="6332,1851" coordsize="10,20">
              <v:shape style="position:absolute;left:6332;top:1851;width:10;height:20" coordorigin="6332,1851" coordsize="10,20" path="m6332,1870l6342,1870,6342,1851,6332,1851,6332,1870xe" filled="true" fillcolor="#000000" stroked="false">
                <v:path arrowok="t"/>
                <v:fill type="solid"/>
              </v:shape>
            </v:group>
            <v:group style="position:absolute;left:6332;top:1870;width:10;height:20" coordorigin="6332,1870" coordsize="10,20">
              <v:shape style="position:absolute;left:6332;top:1870;width:10;height:20" coordorigin="6332,1870" coordsize="10,20" path="m6332,1889l6342,1889,6342,1870,6332,1870,6332,1889xe" filled="true" fillcolor="#000000" stroked="false">
                <v:path arrowok="t"/>
                <v:fill type="solid"/>
              </v:shape>
            </v:group>
            <v:group style="position:absolute;left:6332;top:1889;width:10;height:20" coordorigin="6332,1889" coordsize="10,20">
              <v:shape style="position:absolute;left:6332;top:1889;width:10;height:20" coordorigin="6332,1889" coordsize="10,20" path="m6332,1908l6342,1908,6342,1889,6332,1889,6332,1908xe" filled="true" fillcolor="#000000" stroked="false">
                <v:path arrowok="t"/>
                <v:fill type="solid"/>
              </v:shape>
            </v:group>
            <v:group style="position:absolute;left:6332;top:1908;width:10;height:20" coordorigin="6332,1908" coordsize="10,20">
              <v:shape style="position:absolute;left:6332;top:1908;width:10;height:20" coordorigin="6332,1908" coordsize="10,20" path="m6332,1928l6342,1928,6342,1908,6332,1908,6332,1928xe" filled="true" fillcolor="#000000" stroked="false">
                <v:path arrowok="t"/>
                <v:fill type="solid"/>
              </v:shape>
            </v:group>
            <v:group style="position:absolute;left:6332;top:1928;width:10;height:20" coordorigin="6332,1928" coordsize="10,20">
              <v:shape style="position:absolute;left:6332;top:1928;width:10;height:20" coordorigin="6332,1928" coordsize="10,20" path="m6332,1947l6342,1947,6342,1928,6332,1928,6332,1947xe" filled="true" fillcolor="#000000" stroked="false">
                <v:path arrowok="t"/>
                <v:fill type="solid"/>
              </v:shape>
            </v:group>
            <v:group style="position:absolute;left:6332;top:1947;width:10;height:20" coordorigin="6332,1947" coordsize="10,20">
              <v:shape style="position:absolute;left:6332;top:1947;width:10;height:20" coordorigin="6332,1947" coordsize="10,20" path="m6332,1966l6342,1966,6342,1947,6332,1947,6332,1966xe" filled="true" fillcolor="#000000" stroked="false">
                <v:path arrowok="t"/>
                <v:fill type="solid"/>
              </v:shape>
            </v:group>
            <v:group style="position:absolute;left:6332;top:1966;width:10;height:20" coordorigin="6332,1966" coordsize="10,20">
              <v:shape style="position:absolute;left:6332;top:1966;width:10;height:20" coordorigin="6332,1966" coordsize="10,20" path="m6332,1985l6342,1985,6342,1966,6332,1966,6332,1985xe" filled="true" fillcolor="#000000" stroked="false">
                <v:path arrowok="t"/>
                <v:fill type="solid"/>
              </v:shape>
            </v:group>
            <v:group style="position:absolute;left:6332;top:1985;width:10;height:20" coordorigin="6332,1985" coordsize="10,20">
              <v:shape style="position:absolute;left:6332;top:1985;width:10;height:20" coordorigin="6332,1985" coordsize="10,20" path="m6332,2004l6342,2004,6342,1985,6332,1985,6332,2004xe" filled="true" fillcolor="#000000" stroked="false">
                <v:path arrowok="t"/>
                <v:fill type="solid"/>
              </v:shape>
            </v:group>
            <v:group style="position:absolute;left:6332;top:2004;width:10;height:20" coordorigin="6332,2004" coordsize="10,20">
              <v:shape style="position:absolute;left:6332;top:2004;width:10;height:20" coordorigin="6332,2004" coordsize="10,20" path="m6332,2024l6342,2024,6342,2004,6332,2004,6332,2024xe" filled="true" fillcolor="#000000" stroked="false">
                <v:path arrowok="t"/>
                <v:fill type="solid"/>
              </v:shape>
            </v:group>
            <v:group style="position:absolute;left:6332;top:2024;width:10;height:20" coordorigin="6332,2024" coordsize="10,20">
              <v:shape style="position:absolute;left:6332;top:2024;width:10;height:20" coordorigin="6332,2024" coordsize="10,20" path="m6332,2043l6342,2043,6342,2024,6332,2024,6332,2043xe" filled="true" fillcolor="#000000" stroked="false">
                <v:path arrowok="t"/>
                <v:fill type="solid"/>
              </v:shape>
            </v:group>
            <v:group style="position:absolute;left:6332;top:2043;width:10;height:20" coordorigin="6332,2043" coordsize="10,20">
              <v:shape style="position:absolute;left:6332;top:2043;width:10;height:20" coordorigin="6332,2043" coordsize="10,20" path="m6332,2062l6342,2062,6342,2043,6332,2043,6332,2062xe" filled="true" fillcolor="#000000" stroked="false">
                <v:path arrowok="t"/>
                <v:fill type="solid"/>
              </v:shape>
            </v:group>
            <v:group style="position:absolute;left:6332;top:2067;width:10;height:2" coordorigin="6332,2067" coordsize="10,2">
              <v:shape style="position:absolute;left:6332;top:2067;width:10;height:2" coordorigin="6332,2067" coordsize="10,0" path="m6332,2067l6342,2067e" filled="false" stroked="true" strokeweight=".47998pt" strokecolor="#000000">
                <v:path arrowok="t"/>
              </v:shape>
            </v:group>
            <v:group style="position:absolute;left:7751;top:1678;width:10;height:20" coordorigin="7751,1678" coordsize="10,20">
              <v:shape style="position:absolute;left:7751;top:1678;width:10;height:20" coordorigin="7751,1678" coordsize="10,20" path="m7751,1697l7761,1697,7761,1678,7751,1678,7751,1697xe" filled="true" fillcolor="#000000" stroked="false">
                <v:path arrowok="t"/>
                <v:fill type="solid"/>
              </v:shape>
            </v:group>
            <v:group style="position:absolute;left:7751;top:1697;width:10;height:20" coordorigin="7751,1697" coordsize="10,20">
              <v:shape style="position:absolute;left:7751;top:1697;width:10;height:20" coordorigin="7751,1697" coordsize="10,20" path="m7751,1716l7761,1716,7761,1697,7751,1697,7751,1716xe" filled="true" fillcolor="#000000" stroked="false">
                <v:path arrowok="t"/>
                <v:fill type="solid"/>
              </v:shape>
            </v:group>
            <v:group style="position:absolute;left:7751;top:1716;width:10;height:20" coordorigin="7751,1716" coordsize="10,20">
              <v:shape style="position:absolute;left:7751;top:1716;width:10;height:20" coordorigin="7751,1716" coordsize="10,20" path="m7751,1736l7761,1736,7761,1716,7751,1716,7751,1736xe" filled="true" fillcolor="#000000" stroked="false">
                <v:path arrowok="t"/>
                <v:fill type="solid"/>
              </v:shape>
            </v:group>
            <v:group style="position:absolute;left:7751;top:1736;width:10;height:20" coordorigin="7751,1736" coordsize="10,20">
              <v:shape style="position:absolute;left:7751;top:1736;width:10;height:20" coordorigin="7751,1736" coordsize="10,20" path="m7751,1755l7761,1755,7761,1736,7751,1736,7751,1755xe" filled="true" fillcolor="#000000" stroked="false">
                <v:path arrowok="t"/>
                <v:fill type="solid"/>
              </v:shape>
            </v:group>
            <v:group style="position:absolute;left:7751;top:1755;width:10;height:20" coordorigin="7751,1755" coordsize="10,20">
              <v:shape style="position:absolute;left:7751;top:1755;width:10;height:20" coordorigin="7751,1755" coordsize="10,20" path="m7751,1774l7761,1774,7761,1755,7751,1755,7751,1774xe" filled="true" fillcolor="#000000" stroked="false">
                <v:path arrowok="t"/>
                <v:fill type="solid"/>
              </v:shape>
            </v:group>
            <v:group style="position:absolute;left:7751;top:1774;width:10;height:20" coordorigin="7751,1774" coordsize="10,20">
              <v:shape style="position:absolute;left:7751;top:1774;width:10;height:20" coordorigin="7751,1774" coordsize="10,20" path="m7751,1793l7761,1793,7761,1774,7751,1774,7751,1793xe" filled="true" fillcolor="#000000" stroked="false">
                <v:path arrowok="t"/>
                <v:fill type="solid"/>
              </v:shape>
            </v:group>
            <v:group style="position:absolute;left:7751;top:1793;width:10;height:20" coordorigin="7751,1793" coordsize="10,20">
              <v:shape style="position:absolute;left:7751;top:1793;width:10;height:20" coordorigin="7751,1793" coordsize="10,20" path="m7751,1812l7761,1812,7761,1793,7751,1793,7751,1812xe" filled="true" fillcolor="#000000" stroked="false">
                <v:path arrowok="t"/>
                <v:fill type="solid"/>
              </v:shape>
            </v:group>
            <v:group style="position:absolute;left:7751;top:1812;width:10;height:20" coordorigin="7751,1812" coordsize="10,20">
              <v:shape style="position:absolute;left:7751;top:1812;width:10;height:20" coordorigin="7751,1812" coordsize="10,20" path="m7751,1832l7761,1832,7761,1812,7751,1812,7751,1832xe" filled="true" fillcolor="#000000" stroked="false">
                <v:path arrowok="t"/>
                <v:fill type="solid"/>
              </v:shape>
            </v:group>
            <v:group style="position:absolute;left:7751;top:1832;width:10;height:20" coordorigin="7751,1832" coordsize="10,20">
              <v:shape style="position:absolute;left:7751;top:1832;width:10;height:20" coordorigin="7751,1832" coordsize="10,20" path="m7751,1851l7761,1851,7761,1832,7751,1832,7751,1851xe" filled="true" fillcolor="#000000" stroked="false">
                <v:path arrowok="t"/>
                <v:fill type="solid"/>
              </v:shape>
            </v:group>
            <v:group style="position:absolute;left:7751;top:1851;width:10;height:20" coordorigin="7751,1851" coordsize="10,20">
              <v:shape style="position:absolute;left:7751;top:1851;width:10;height:20" coordorigin="7751,1851" coordsize="10,20" path="m7751,1870l7761,1870,7761,1851,7751,1851,7751,1870xe" filled="true" fillcolor="#000000" stroked="false">
                <v:path arrowok="t"/>
                <v:fill type="solid"/>
              </v:shape>
            </v:group>
            <v:group style="position:absolute;left:7751;top:1870;width:10;height:20" coordorigin="7751,1870" coordsize="10,20">
              <v:shape style="position:absolute;left:7751;top:1870;width:10;height:20" coordorigin="7751,1870" coordsize="10,20" path="m7751,1889l7761,1889,7761,1870,7751,1870,7751,1889xe" filled="true" fillcolor="#000000" stroked="false">
                <v:path arrowok="t"/>
                <v:fill type="solid"/>
              </v:shape>
            </v:group>
            <v:group style="position:absolute;left:7751;top:1889;width:10;height:20" coordorigin="7751,1889" coordsize="10,20">
              <v:shape style="position:absolute;left:7751;top:1889;width:10;height:20" coordorigin="7751,1889" coordsize="10,20" path="m7751,1908l7761,1908,7761,1889,7751,1889,7751,1908xe" filled="true" fillcolor="#000000" stroked="false">
                <v:path arrowok="t"/>
                <v:fill type="solid"/>
              </v:shape>
            </v:group>
            <v:group style="position:absolute;left:7751;top:1908;width:10;height:20" coordorigin="7751,1908" coordsize="10,20">
              <v:shape style="position:absolute;left:7751;top:1908;width:10;height:20" coordorigin="7751,1908" coordsize="10,20" path="m7751,1928l7761,1928,7761,1908,7751,1908,7751,1928xe" filled="true" fillcolor="#000000" stroked="false">
                <v:path arrowok="t"/>
                <v:fill type="solid"/>
              </v:shape>
            </v:group>
            <v:group style="position:absolute;left:7751;top:1928;width:10;height:20" coordorigin="7751,1928" coordsize="10,20">
              <v:shape style="position:absolute;left:7751;top:1928;width:10;height:20" coordorigin="7751,1928" coordsize="10,20" path="m7751,1947l7761,1947,7761,1928,7751,1928,7751,1947xe" filled="true" fillcolor="#000000" stroked="false">
                <v:path arrowok="t"/>
                <v:fill type="solid"/>
              </v:shape>
            </v:group>
            <v:group style="position:absolute;left:7751;top:1947;width:10;height:20" coordorigin="7751,1947" coordsize="10,20">
              <v:shape style="position:absolute;left:7751;top:1947;width:10;height:20" coordorigin="7751,1947" coordsize="10,20" path="m7751,1966l7761,1966,7761,1947,7751,1947,7751,1966xe" filled="true" fillcolor="#000000" stroked="false">
                <v:path arrowok="t"/>
                <v:fill type="solid"/>
              </v:shape>
            </v:group>
            <v:group style="position:absolute;left:7751;top:1966;width:10;height:20" coordorigin="7751,1966" coordsize="10,20">
              <v:shape style="position:absolute;left:7751;top:1966;width:10;height:20" coordorigin="7751,1966" coordsize="10,20" path="m7751,1985l7761,1985,7761,1966,7751,1966,7751,1985xe" filled="true" fillcolor="#000000" stroked="false">
                <v:path arrowok="t"/>
                <v:fill type="solid"/>
              </v:shape>
            </v:group>
            <v:group style="position:absolute;left:7751;top:1985;width:10;height:20" coordorigin="7751,1985" coordsize="10,20">
              <v:shape style="position:absolute;left:7751;top:1985;width:10;height:20" coordorigin="7751,1985" coordsize="10,20" path="m7751,2004l7761,2004,7761,1985,7751,1985,7751,2004xe" filled="true" fillcolor="#000000" stroked="false">
                <v:path arrowok="t"/>
                <v:fill type="solid"/>
              </v:shape>
            </v:group>
            <v:group style="position:absolute;left:7751;top:2004;width:10;height:20" coordorigin="7751,2004" coordsize="10,20">
              <v:shape style="position:absolute;left:7751;top:2004;width:10;height:20" coordorigin="7751,2004" coordsize="10,20" path="m7751,2024l7761,2024,7761,2004,7751,2004,7751,2024xe" filled="true" fillcolor="#000000" stroked="false">
                <v:path arrowok="t"/>
                <v:fill type="solid"/>
              </v:shape>
            </v:group>
            <v:group style="position:absolute;left:7751;top:2024;width:10;height:20" coordorigin="7751,2024" coordsize="10,20">
              <v:shape style="position:absolute;left:7751;top:2024;width:10;height:20" coordorigin="7751,2024" coordsize="10,20" path="m7751,2043l7761,2043,7761,2024,7751,2024,7751,2043xe" filled="true" fillcolor="#000000" stroked="false">
                <v:path arrowok="t"/>
                <v:fill type="solid"/>
              </v:shape>
            </v:group>
            <v:group style="position:absolute;left:7751;top:2043;width:10;height:20" coordorigin="7751,2043" coordsize="10,20">
              <v:shape style="position:absolute;left:7751;top:2043;width:10;height:20" coordorigin="7751,2043" coordsize="10,20" path="m7751,2062l7761,2062,7761,2043,7751,2043,7751,2062xe" filled="true" fillcolor="#000000" stroked="false">
                <v:path arrowok="t"/>
                <v:fill type="solid"/>
              </v:shape>
            </v:group>
            <v:group style="position:absolute;left:7751;top:2067;width:10;height:2" coordorigin="7751,2067" coordsize="10,2">
              <v:shape style="position:absolute;left:7751;top:2067;width:10;height:2" coordorigin="7751,2067" coordsize="10,0" path="m7751,2067l7761,2067e" filled="false" stroked="true" strokeweight=".47998pt" strokecolor="#000000">
                <v:path arrowok="t"/>
              </v:shape>
            </v:group>
            <v:group style="position:absolute;left:8601;top:1678;width:10;height:20" coordorigin="8601,1678" coordsize="10,20">
              <v:shape style="position:absolute;left:8601;top:1678;width:10;height:20" coordorigin="8601,1678" coordsize="10,20" path="m8601,1697l8610,1697,8610,1678,8601,1678,8601,1697xe" filled="true" fillcolor="#000000" stroked="false">
                <v:path arrowok="t"/>
                <v:fill type="solid"/>
              </v:shape>
            </v:group>
            <v:group style="position:absolute;left:8601;top:1697;width:10;height:20" coordorigin="8601,1697" coordsize="10,20">
              <v:shape style="position:absolute;left:8601;top:1697;width:10;height:20" coordorigin="8601,1697" coordsize="10,20" path="m8601,1716l8610,1716,8610,1697,8601,1697,8601,1716xe" filled="true" fillcolor="#000000" stroked="false">
                <v:path arrowok="t"/>
                <v:fill type="solid"/>
              </v:shape>
            </v:group>
            <v:group style="position:absolute;left:8601;top:1716;width:10;height:20" coordorigin="8601,1716" coordsize="10,20">
              <v:shape style="position:absolute;left:8601;top:1716;width:10;height:20" coordorigin="8601,1716" coordsize="10,20" path="m8601,1736l8610,1736,8610,1716,8601,1716,8601,1736xe" filled="true" fillcolor="#000000" stroked="false">
                <v:path arrowok="t"/>
                <v:fill type="solid"/>
              </v:shape>
            </v:group>
            <v:group style="position:absolute;left:8601;top:1736;width:10;height:20" coordorigin="8601,1736" coordsize="10,20">
              <v:shape style="position:absolute;left:8601;top:1736;width:10;height:20" coordorigin="8601,1736" coordsize="10,20" path="m8601,1755l8610,1755,8610,1736,8601,1736,8601,1755xe" filled="true" fillcolor="#000000" stroked="false">
                <v:path arrowok="t"/>
                <v:fill type="solid"/>
              </v:shape>
            </v:group>
            <v:group style="position:absolute;left:8601;top:1755;width:10;height:20" coordorigin="8601,1755" coordsize="10,20">
              <v:shape style="position:absolute;left:8601;top:1755;width:10;height:20" coordorigin="8601,1755" coordsize="10,20" path="m8601,1774l8610,1774,8610,1755,8601,1755,8601,1774xe" filled="true" fillcolor="#000000" stroked="false">
                <v:path arrowok="t"/>
                <v:fill type="solid"/>
              </v:shape>
            </v:group>
            <v:group style="position:absolute;left:8601;top:1774;width:10;height:20" coordorigin="8601,1774" coordsize="10,20">
              <v:shape style="position:absolute;left:8601;top:1774;width:10;height:20" coordorigin="8601,1774" coordsize="10,20" path="m8601,1793l8610,1793,8610,1774,8601,1774,8601,1793xe" filled="true" fillcolor="#000000" stroked="false">
                <v:path arrowok="t"/>
                <v:fill type="solid"/>
              </v:shape>
            </v:group>
            <v:group style="position:absolute;left:8601;top:1793;width:10;height:20" coordorigin="8601,1793" coordsize="10,20">
              <v:shape style="position:absolute;left:8601;top:1793;width:10;height:20" coordorigin="8601,1793" coordsize="10,20" path="m8601,1812l8610,1812,8610,1793,8601,1793,8601,1812xe" filled="true" fillcolor="#000000" stroked="false">
                <v:path arrowok="t"/>
                <v:fill type="solid"/>
              </v:shape>
            </v:group>
            <v:group style="position:absolute;left:8601;top:1812;width:10;height:20" coordorigin="8601,1812" coordsize="10,20">
              <v:shape style="position:absolute;left:8601;top:1812;width:10;height:20" coordorigin="8601,1812" coordsize="10,20" path="m8601,1832l8610,1832,8610,1812,8601,1812,8601,1832xe" filled="true" fillcolor="#000000" stroked="false">
                <v:path arrowok="t"/>
                <v:fill type="solid"/>
              </v:shape>
            </v:group>
            <v:group style="position:absolute;left:8601;top:1832;width:10;height:20" coordorigin="8601,1832" coordsize="10,20">
              <v:shape style="position:absolute;left:8601;top:1832;width:10;height:20" coordorigin="8601,1832" coordsize="10,20" path="m8601,1851l8610,1851,8610,1832,8601,1832,8601,1851xe" filled="true" fillcolor="#000000" stroked="false">
                <v:path arrowok="t"/>
                <v:fill type="solid"/>
              </v:shape>
            </v:group>
            <v:group style="position:absolute;left:8601;top:1851;width:10;height:20" coordorigin="8601,1851" coordsize="10,20">
              <v:shape style="position:absolute;left:8601;top:1851;width:10;height:20" coordorigin="8601,1851" coordsize="10,20" path="m8601,1870l8610,1870,8610,1851,8601,1851,8601,1870xe" filled="true" fillcolor="#000000" stroked="false">
                <v:path arrowok="t"/>
                <v:fill type="solid"/>
              </v:shape>
            </v:group>
            <v:group style="position:absolute;left:8601;top:1870;width:10;height:20" coordorigin="8601,1870" coordsize="10,20">
              <v:shape style="position:absolute;left:8601;top:1870;width:10;height:20" coordorigin="8601,1870" coordsize="10,20" path="m8601,1889l8610,1889,8610,1870,8601,1870,8601,1889xe" filled="true" fillcolor="#000000" stroked="false">
                <v:path arrowok="t"/>
                <v:fill type="solid"/>
              </v:shape>
            </v:group>
            <v:group style="position:absolute;left:8601;top:1889;width:10;height:20" coordorigin="8601,1889" coordsize="10,20">
              <v:shape style="position:absolute;left:8601;top:1889;width:10;height:20" coordorigin="8601,1889" coordsize="10,20" path="m8601,1908l8610,1908,8610,1889,8601,1889,8601,1908xe" filled="true" fillcolor="#000000" stroked="false">
                <v:path arrowok="t"/>
                <v:fill type="solid"/>
              </v:shape>
            </v:group>
            <v:group style="position:absolute;left:8601;top:1908;width:10;height:20" coordorigin="8601,1908" coordsize="10,20">
              <v:shape style="position:absolute;left:8601;top:1908;width:10;height:20" coordorigin="8601,1908" coordsize="10,20" path="m8601,1928l8610,1928,8610,1908,8601,1908,8601,1928xe" filled="true" fillcolor="#000000" stroked="false">
                <v:path arrowok="t"/>
                <v:fill type="solid"/>
              </v:shape>
            </v:group>
            <v:group style="position:absolute;left:8601;top:1928;width:10;height:20" coordorigin="8601,1928" coordsize="10,20">
              <v:shape style="position:absolute;left:8601;top:1928;width:10;height:20" coordorigin="8601,1928" coordsize="10,20" path="m8601,1947l8610,1947,8610,1928,8601,1928,8601,1947xe" filled="true" fillcolor="#000000" stroked="false">
                <v:path arrowok="t"/>
                <v:fill type="solid"/>
              </v:shape>
            </v:group>
            <v:group style="position:absolute;left:8601;top:1947;width:10;height:20" coordorigin="8601,1947" coordsize="10,20">
              <v:shape style="position:absolute;left:8601;top:1947;width:10;height:20" coordorigin="8601,1947" coordsize="10,20" path="m8601,1966l8610,1966,8610,1947,8601,1947,8601,1966xe" filled="true" fillcolor="#000000" stroked="false">
                <v:path arrowok="t"/>
                <v:fill type="solid"/>
              </v:shape>
            </v:group>
            <v:group style="position:absolute;left:8601;top:1966;width:10;height:20" coordorigin="8601,1966" coordsize="10,20">
              <v:shape style="position:absolute;left:8601;top:1966;width:10;height:20" coordorigin="8601,1966" coordsize="10,20" path="m8601,1985l8610,1985,8610,1966,8601,1966,8601,1985xe" filled="true" fillcolor="#000000" stroked="false">
                <v:path arrowok="t"/>
                <v:fill type="solid"/>
              </v:shape>
            </v:group>
            <v:group style="position:absolute;left:8601;top:1985;width:10;height:20" coordorigin="8601,1985" coordsize="10,20">
              <v:shape style="position:absolute;left:8601;top:1985;width:10;height:20" coordorigin="8601,1985" coordsize="10,20" path="m8601,2004l8610,2004,8610,1985,8601,1985,8601,2004xe" filled="true" fillcolor="#000000" stroked="false">
                <v:path arrowok="t"/>
                <v:fill type="solid"/>
              </v:shape>
            </v:group>
            <v:group style="position:absolute;left:8601;top:2004;width:10;height:20" coordorigin="8601,2004" coordsize="10,20">
              <v:shape style="position:absolute;left:8601;top:2004;width:10;height:20" coordorigin="8601,2004" coordsize="10,20" path="m8601,2024l8610,2024,8610,2004,8601,2004,8601,2024xe" filled="true" fillcolor="#000000" stroked="false">
                <v:path arrowok="t"/>
                <v:fill type="solid"/>
              </v:shape>
            </v:group>
            <v:group style="position:absolute;left:8601;top:2024;width:10;height:20" coordorigin="8601,2024" coordsize="10,20">
              <v:shape style="position:absolute;left:8601;top:2024;width:10;height:20" coordorigin="8601,2024" coordsize="10,20" path="m8601,2043l8610,2043,8610,2024,8601,2024,8601,2043xe" filled="true" fillcolor="#000000" stroked="false">
                <v:path arrowok="t"/>
                <v:fill type="solid"/>
              </v:shape>
            </v:group>
            <v:group style="position:absolute;left:8601;top:2043;width:10;height:20" coordorigin="8601,2043" coordsize="10,20">
              <v:shape style="position:absolute;left:8601;top:2043;width:10;height:20" coordorigin="8601,2043" coordsize="10,20" path="m8601,2062l8610,2062,8610,2043,8601,2043,8601,2062xe" filled="true" fillcolor="#000000" stroked="false">
                <v:path arrowok="t"/>
                <v:fill type="solid"/>
              </v:shape>
            </v:group>
            <v:group style="position:absolute;left:8601;top:2067;width:10;height:2" coordorigin="8601,2067" coordsize="10,2">
              <v:shape style="position:absolute;left:8601;top:2067;width:10;height:2" coordorigin="8601,2067" coordsize="10,0" path="m8601,2067l8610,2067e" filled="false" stroked="true" strokeweight=".47998pt" strokecolor="#000000">
                <v:path arrowok="t"/>
              </v:shape>
              <v:shape style="position:absolute;left:1649;top:2072;width:1090;height:10" type="#_x0000_t75" stroked="false">
                <v:imagedata r:id="rId88" o:title=""/>
              </v:shape>
              <v:shape style="position:absolute;left:2734;top:2072;width:2324;height:10" type="#_x0000_t75" stroked="false">
                <v:imagedata r:id="rId89" o:title=""/>
              </v:shape>
              <v:shape style="position:absolute;left:5053;top:2072;width:2698;height:10" type="#_x0000_t75" stroked="false">
                <v:imagedata r:id="rId94" o:title=""/>
              </v:shape>
              <v:shape style="position:absolute;left:7746;top:2072;width:854;height:10" type="#_x0000_t75" stroked="false">
                <v:imagedata r:id="rId86" o:title=""/>
              </v:shape>
              <v:shape style="position:absolute;left:8596;top:2072;width:1661;height:10" type="#_x0000_t75" stroked="false">
                <v:imagedata r:id="rId87" o:title=""/>
              </v:shape>
            </v:group>
            <v:group style="position:absolute;left:2739;top:2081;width:10;height:20" coordorigin="2739,2081" coordsize="10,20">
              <v:shape style="position:absolute;left:2739;top:2081;width:10;height:20" coordorigin="2739,2081" coordsize="10,20" path="m2739,2100l2748,2100,2748,2081,2739,2081,2739,2100xe" filled="true" fillcolor="#000000" stroked="false">
                <v:path arrowok="t"/>
                <v:fill type="solid"/>
              </v:shape>
            </v:group>
            <v:group style="position:absolute;left:2739;top:2100;width:10;height:20" coordorigin="2739,2100" coordsize="10,20">
              <v:shape style="position:absolute;left:2739;top:2100;width:10;height:20" coordorigin="2739,2100" coordsize="10,20" path="m2739,2120l2748,2120,2748,2100,2739,2100,2739,2120xe" filled="true" fillcolor="#000000" stroked="false">
                <v:path arrowok="t"/>
                <v:fill type="solid"/>
              </v:shape>
            </v:group>
            <v:group style="position:absolute;left:2739;top:2120;width:10;height:20" coordorigin="2739,2120" coordsize="10,20">
              <v:shape style="position:absolute;left:2739;top:2120;width:10;height:20" coordorigin="2739,2120" coordsize="10,20" path="m2739,2139l2748,2139,2748,2120,2739,2120,2739,2139xe" filled="true" fillcolor="#000000" stroked="false">
                <v:path arrowok="t"/>
                <v:fill type="solid"/>
              </v:shape>
            </v:group>
            <v:group style="position:absolute;left:2739;top:2139;width:10;height:20" coordorigin="2739,2139" coordsize="10,20">
              <v:shape style="position:absolute;left:2739;top:2139;width:10;height:20" coordorigin="2739,2139" coordsize="10,20" path="m2739,2158l2748,2158,2748,2139,2739,2139,2739,2158xe" filled="true" fillcolor="#000000" stroked="false">
                <v:path arrowok="t"/>
                <v:fill type="solid"/>
              </v:shape>
            </v:group>
            <v:group style="position:absolute;left:2739;top:2158;width:10;height:20" coordorigin="2739,2158" coordsize="10,20">
              <v:shape style="position:absolute;left:2739;top:2158;width:10;height:20" coordorigin="2739,2158" coordsize="10,20" path="m2739,2177l2748,2177,2748,2158,2739,2158,2739,2177xe" filled="true" fillcolor="#000000" stroked="false">
                <v:path arrowok="t"/>
                <v:fill type="solid"/>
              </v:shape>
            </v:group>
            <v:group style="position:absolute;left:2739;top:2177;width:10;height:20" coordorigin="2739,2177" coordsize="10,20">
              <v:shape style="position:absolute;left:2739;top:2177;width:10;height:20" coordorigin="2739,2177" coordsize="10,20" path="m2739,2196l2748,2196,2748,2177,2739,2177,2739,2196xe" filled="true" fillcolor="#000000" stroked="false">
                <v:path arrowok="t"/>
                <v:fill type="solid"/>
              </v:shape>
            </v:group>
            <v:group style="position:absolute;left:2739;top:2196;width:10;height:20" coordorigin="2739,2196" coordsize="10,20">
              <v:shape style="position:absolute;left:2739;top:2196;width:10;height:20" coordorigin="2739,2196" coordsize="10,20" path="m2739,2216l2748,2216,2748,2196,2739,2196,2739,2216xe" filled="true" fillcolor="#000000" stroked="false">
                <v:path arrowok="t"/>
                <v:fill type="solid"/>
              </v:shape>
            </v:group>
            <v:group style="position:absolute;left:2739;top:2216;width:10;height:20" coordorigin="2739,2216" coordsize="10,20">
              <v:shape style="position:absolute;left:2739;top:2216;width:10;height:20" coordorigin="2739,2216" coordsize="10,20" path="m2739,2235l2748,2235,2748,2216,2739,2216,2739,2235xe" filled="true" fillcolor="#000000" stroked="false">
                <v:path arrowok="t"/>
                <v:fill type="solid"/>
              </v:shape>
            </v:group>
            <v:group style="position:absolute;left:2739;top:2235;width:10;height:20" coordorigin="2739,2235" coordsize="10,20">
              <v:shape style="position:absolute;left:2739;top:2235;width:10;height:20" coordorigin="2739,2235" coordsize="10,20" path="m2739,2254l2748,2254,2748,2235,2739,2235,2739,2254xe" filled="true" fillcolor="#000000" stroked="false">
                <v:path arrowok="t"/>
                <v:fill type="solid"/>
              </v:shape>
            </v:group>
            <v:group style="position:absolute;left:2739;top:2254;width:10;height:20" coordorigin="2739,2254" coordsize="10,20">
              <v:shape style="position:absolute;left:2739;top:2254;width:10;height:20" coordorigin="2739,2254" coordsize="10,20" path="m2739,2273l2748,2273,2748,2254,2739,2254,2739,2273xe" filled="true" fillcolor="#000000" stroked="false">
                <v:path arrowok="t"/>
                <v:fill type="solid"/>
              </v:shape>
            </v:group>
            <v:group style="position:absolute;left:2739;top:2273;width:10;height:20" coordorigin="2739,2273" coordsize="10,20">
              <v:shape style="position:absolute;left:2739;top:2273;width:10;height:20" coordorigin="2739,2273" coordsize="10,20" path="m2739,2292l2748,2292,2748,2273,2739,2273,2739,2292xe" filled="true" fillcolor="#000000" stroked="false">
                <v:path arrowok="t"/>
                <v:fill type="solid"/>
              </v:shape>
            </v:group>
            <v:group style="position:absolute;left:2739;top:2292;width:10;height:20" coordorigin="2739,2292" coordsize="10,20">
              <v:shape style="position:absolute;left:2739;top:2292;width:10;height:20" coordorigin="2739,2292" coordsize="10,20" path="m2739,2312l2748,2312,2748,2292,2739,2292,2739,2312xe" filled="true" fillcolor="#000000" stroked="false">
                <v:path arrowok="t"/>
                <v:fill type="solid"/>
              </v:shape>
            </v:group>
            <v:group style="position:absolute;left:2739;top:2312;width:10;height:20" coordorigin="2739,2312" coordsize="10,20">
              <v:shape style="position:absolute;left:2739;top:2312;width:10;height:20" coordorigin="2739,2312" coordsize="10,20" path="m2739,2331l2748,2331,2748,2312,2739,2312,2739,2331xe" filled="true" fillcolor="#000000" stroked="false">
                <v:path arrowok="t"/>
                <v:fill type="solid"/>
              </v:shape>
            </v:group>
            <v:group style="position:absolute;left:2739;top:2331;width:10;height:20" coordorigin="2739,2331" coordsize="10,20">
              <v:shape style="position:absolute;left:2739;top:2331;width:10;height:20" coordorigin="2739,2331" coordsize="10,20" path="m2739,2350l2748,2350,2748,2331,2739,2331,2739,2350xe" filled="true" fillcolor="#000000" stroked="false">
                <v:path arrowok="t"/>
                <v:fill type="solid"/>
              </v:shape>
            </v:group>
            <v:group style="position:absolute;left:2739;top:2350;width:10;height:20" coordorigin="2739,2350" coordsize="10,20">
              <v:shape style="position:absolute;left:2739;top:2350;width:10;height:20" coordorigin="2739,2350" coordsize="10,20" path="m2739,2369l2748,2369,2748,2350,2739,2350,2739,2369xe" filled="true" fillcolor="#000000" stroked="false">
                <v:path arrowok="t"/>
                <v:fill type="solid"/>
              </v:shape>
            </v:group>
            <v:group style="position:absolute;left:2739;top:2369;width:10;height:20" coordorigin="2739,2369" coordsize="10,20">
              <v:shape style="position:absolute;left:2739;top:2369;width:10;height:20" coordorigin="2739,2369" coordsize="10,20" path="m2739,2388l2748,2388,2748,2369,2739,2369,2739,2388xe" filled="true" fillcolor="#000000" stroked="false">
                <v:path arrowok="t"/>
                <v:fill type="solid"/>
              </v:shape>
            </v:group>
            <v:group style="position:absolute;left:2739;top:2388;width:10;height:20" coordorigin="2739,2388" coordsize="10,20">
              <v:shape style="position:absolute;left:2739;top:2388;width:10;height:20" coordorigin="2739,2388" coordsize="10,20" path="m2739,2408l2748,2408,2748,2388,2739,2388,2739,2408xe" filled="true" fillcolor="#000000" stroked="false">
                <v:path arrowok="t"/>
                <v:fill type="solid"/>
              </v:shape>
            </v:group>
            <v:group style="position:absolute;left:2739;top:2408;width:10;height:20" coordorigin="2739,2408" coordsize="10,20">
              <v:shape style="position:absolute;left:2739;top:2408;width:10;height:20" coordorigin="2739,2408" coordsize="10,20" path="m2739,2427l2748,2427,2748,2408,2739,2408,2739,2427xe" filled="true" fillcolor="#000000" stroked="false">
                <v:path arrowok="t"/>
                <v:fill type="solid"/>
              </v:shape>
            </v:group>
            <v:group style="position:absolute;left:2739;top:2427;width:10;height:20" coordorigin="2739,2427" coordsize="10,20">
              <v:shape style="position:absolute;left:2739;top:2427;width:10;height:20" coordorigin="2739,2427" coordsize="10,20" path="m2739,2446l2748,2446,2748,2427,2739,2427,2739,2446xe" filled="true" fillcolor="#000000" stroked="false">
                <v:path arrowok="t"/>
                <v:fill type="solid"/>
              </v:shape>
            </v:group>
            <v:group style="position:absolute;left:2739;top:2446;width:10;height:20" coordorigin="2739,2446" coordsize="10,20">
              <v:shape style="position:absolute;left:2739;top:2446;width:10;height:20" coordorigin="2739,2446" coordsize="10,20" path="m2739,2465l2748,2465,2748,2446,2739,2446,2739,2465xe" filled="true" fillcolor="#000000" stroked="false">
                <v:path arrowok="t"/>
                <v:fill type="solid"/>
              </v:shape>
            </v:group>
            <v:group style="position:absolute;left:2739;top:2469;width:10;height:2" coordorigin="2739,2469" coordsize="10,2">
              <v:shape style="position:absolute;left:2739;top:2469;width:10;height:2" coordorigin="2739,2469" coordsize="10,0" path="m2739,2469l2748,2469e" filled="false" stroked="true" strokeweight=".35999pt" strokecolor="#000000">
                <v:path arrowok="t"/>
              </v:shape>
            </v:group>
            <v:group style="position:absolute;left:4064;top:2081;width:10;height:20" coordorigin="4064,2081" coordsize="10,20">
              <v:shape style="position:absolute;left:4064;top:2081;width:10;height:20" coordorigin="4064,2081" coordsize="10,20" path="m4064,2100l4074,2100,4074,2081,4064,2081,4064,2100xe" filled="true" fillcolor="#000000" stroked="false">
                <v:path arrowok="t"/>
                <v:fill type="solid"/>
              </v:shape>
            </v:group>
            <v:group style="position:absolute;left:4064;top:2100;width:10;height:20" coordorigin="4064,2100" coordsize="10,20">
              <v:shape style="position:absolute;left:4064;top:2100;width:10;height:20" coordorigin="4064,2100" coordsize="10,20" path="m4064,2120l4074,2120,4074,2100,4064,2100,4064,2120xe" filled="true" fillcolor="#000000" stroked="false">
                <v:path arrowok="t"/>
                <v:fill type="solid"/>
              </v:shape>
            </v:group>
            <v:group style="position:absolute;left:4064;top:2120;width:10;height:20" coordorigin="4064,2120" coordsize="10,20">
              <v:shape style="position:absolute;left:4064;top:2120;width:10;height:20" coordorigin="4064,2120" coordsize="10,20" path="m4064,2139l4074,2139,4074,2120,4064,2120,4064,2139xe" filled="true" fillcolor="#000000" stroked="false">
                <v:path arrowok="t"/>
                <v:fill type="solid"/>
              </v:shape>
            </v:group>
            <v:group style="position:absolute;left:4064;top:2139;width:10;height:20" coordorigin="4064,2139" coordsize="10,20">
              <v:shape style="position:absolute;left:4064;top:2139;width:10;height:20" coordorigin="4064,2139" coordsize="10,20" path="m4064,2158l4074,2158,4074,2139,4064,2139,4064,2158xe" filled="true" fillcolor="#000000" stroked="false">
                <v:path arrowok="t"/>
                <v:fill type="solid"/>
              </v:shape>
            </v:group>
            <v:group style="position:absolute;left:4064;top:2158;width:10;height:20" coordorigin="4064,2158" coordsize="10,20">
              <v:shape style="position:absolute;left:4064;top:2158;width:10;height:20" coordorigin="4064,2158" coordsize="10,20" path="m4064,2177l4074,2177,4074,2158,4064,2158,4064,2177xe" filled="true" fillcolor="#000000" stroked="false">
                <v:path arrowok="t"/>
                <v:fill type="solid"/>
              </v:shape>
            </v:group>
            <v:group style="position:absolute;left:4064;top:2177;width:10;height:20" coordorigin="4064,2177" coordsize="10,20">
              <v:shape style="position:absolute;left:4064;top:2177;width:10;height:20" coordorigin="4064,2177" coordsize="10,20" path="m4064,2196l4074,2196,4074,2177,4064,2177,4064,2196xe" filled="true" fillcolor="#000000" stroked="false">
                <v:path arrowok="t"/>
                <v:fill type="solid"/>
              </v:shape>
            </v:group>
            <v:group style="position:absolute;left:4064;top:2196;width:10;height:20" coordorigin="4064,2196" coordsize="10,20">
              <v:shape style="position:absolute;left:4064;top:2196;width:10;height:20" coordorigin="4064,2196" coordsize="10,20" path="m4064,2216l4074,2216,4074,2196,4064,2196,4064,2216xe" filled="true" fillcolor="#000000" stroked="false">
                <v:path arrowok="t"/>
                <v:fill type="solid"/>
              </v:shape>
            </v:group>
            <v:group style="position:absolute;left:4064;top:2216;width:10;height:20" coordorigin="4064,2216" coordsize="10,20">
              <v:shape style="position:absolute;left:4064;top:2216;width:10;height:20" coordorigin="4064,2216" coordsize="10,20" path="m4064,2235l4074,2235,4074,2216,4064,2216,4064,2235xe" filled="true" fillcolor="#000000" stroked="false">
                <v:path arrowok="t"/>
                <v:fill type="solid"/>
              </v:shape>
            </v:group>
            <v:group style="position:absolute;left:4064;top:2235;width:10;height:20" coordorigin="4064,2235" coordsize="10,20">
              <v:shape style="position:absolute;left:4064;top:2235;width:10;height:20" coordorigin="4064,2235" coordsize="10,20" path="m4064,2254l4074,2254,4074,2235,4064,2235,4064,2254xe" filled="true" fillcolor="#000000" stroked="false">
                <v:path arrowok="t"/>
                <v:fill type="solid"/>
              </v:shape>
            </v:group>
            <v:group style="position:absolute;left:4064;top:2254;width:10;height:20" coordorigin="4064,2254" coordsize="10,20">
              <v:shape style="position:absolute;left:4064;top:2254;width:10;height:20" coordorigin="4064,2254" coordsize="10,20" path="m4064,2273l4074,2273,4074,2254,4064,2254,4064,2273xe" filled="true" fillcolor="#000000" stroked="false">
                <v:path arrowok="t"/>
                <v:fill type="solid"/>
              </v:shape>
            </v:group>
            <v:group style="position:absolute;left:4064;top:2273;width:10;height:20" coordorigin="4064,2273" coordsize="10,20">
              <v:shape style="position:absolute;left:4064;top:2273;width:10;height:20" coordorigin="4064,2273" coordsize="10,20" path="m4064,2292l4074,2292,4074,2273,4064,2273,4064,2292xe" filled="true" fillcolor="#000000" stroked="false">
                <v:path arrowok="t"/>
                <v:fill type="solid"/>
              </v:shape>
            </v:group>
            <v:group style="position:absolute;left:4064;top:2292;width:10;height:20" coordorigin="4064,2292" coordsize="10,20">
              <v:shape style="position:absolute;left:4064;top:2292;width:10;height:20" coordorigin="4064,2292" coordsize="10,20" path="m4064,2312l4074,2312,4074,2292,4064,2292,4064,2312xe" filled="true" fillcolor="#000000" stroked="false">
                <v:path arrowok="t"/>
                <v:fill type="solid"/>
              </v:shape>
            </v:group>
            <v:group style="position:absolute;left:4064;top:2312;width:10;height:20" coordorigin="4064,2312" coordsize="10,20">
              <v:shape style="position:absolute;left:4064;top:2312;width:10;height:20" coordorigin="4064,2312" coordsize="10,20" path="m4064,2331l4074,2331,4074,2312,4064,2312,4064,2331xe" filled="true" fillcolor="#000000" stroked="false">
                <v:path arrowok="t"/>
                <v:fill type="solid"/>
              </v:shape>
            </v:group>
            <v:group style="position:absolute;left:4064;top:2331;width:10;height:20" coordorigin="4064,2331" coordsize="10,20">
              <v:shape style="position:absolute;left:4064;top:2331;width:10;height:20" coordorigin="4064,2331" coordsize="10,20" path="m4064,2350l4074,2350,4074,2331,4064,2331,4064,2350xe" filled="true" fillcolor="#000000" stroked="false">
                <v:path arrowok="t"/>
                <v:fill type="solid"/>
              </v:shape>
            </v:group>
            <v:group style="position:absolute;left:4064;top:2350;width:10;height:20" coordorigin="4064,2350" coordsize="10,20">
              <v:shape style="position:absolute;left:4064;top:2350;width:10;height:20" coordorigin="4064,2350" coordsize="10,20" path="m4064,2369l4074,2369,4074,2350,4064,2350,4064,2369xe" filled="true" fillcolor="#000000" stroked="false">
                <v:path arrowok="t"/>
                <v:fill type="solid"/>
              </v:shape>
            </v:group>
            <v:group style="position:absolute;left:4064;top:2369;width:10;height:20" coordorigin="4064,2369" coordsize="10,20">
              <v:shape style="position:absolute;left:4064;top:2369;width:10;height:20" coordorigin="4064,2369" coordsize="10,20" path="m4064,2388l4074,2388,4074,2369,4064,2369,4064,2388xe" filled="true" fillcolor="#000000" stroked="false">
                <v:path arrowok="t"/>
                <v:fill type="solid"/>
              </v:shape>
            </v:group>
            <v:group style="position:absolute;left:4064;top:2388;width:10;height:20" coordorigin="4064,2388" coordsize="10,20">
              <v:shape style="position:absolute;left:4064;top:2388;width:10;height:20" coordorigin="4064,2388" coordsize="10,20" path="m4064,2408l4074,2408,4074,2388,4064,2388,4064,2408xe" filled="true" fillcolor="#000000" stroked="false">
                <v:path arrowok="t"/>
                <v:fill type="solid"/>
              </v:shape>
            </v:group>
            <v:group style="position:absolute;left:4064;top:2408;width:10;height:20" coordorigin="4064,2408" coordsize="10,20">
              <v:shape style="position:absolute;left:4064;top:2408;width:10;height:20" coordorigin="4064,2408" coordsize="10,20" path="m4064,2427l4074,2427,4074,2408,4064,2408,4064,2427xe" filled="true" fillcolor="#000000" stroked="false">
                <v:path arrowok="t"/>
                <v:fill type="solid"/>
              </v:shape>
            </v:group>
            <v:group style="position:absolute;left:4064;top:2427;width:10;height:20" coordorigin="4064,2427" coordsize="10,20">
              <v:shape style="position:absolute;left:4064;top:2427;width:10;height:20" coordorigin="4064,2427" coordsize="10,20" path="m4064,2446l4074,2446,4074,2427,4064,2427,4064,2446xe" filled="true" fillcolor="#000000" stroked="false">
                <v:path arrowok="t"/>
                <v:fill type="solid"/>
              </v:shape>
            </v:group>
            <v:group style="position:absolute;left:4064;top:2446;width:10;height:20" coordorigin="4064,2446" coordsize="10,20">
              <v:shape style="position:absolute;left:4064;top:2446;width:10;height:20" coordorigin="4064,2446" coordsize="10,20" path="m4064,2465l4074,2465,4074,2446,4064,2446,4064,2465xe" filled="true" fillcolor="#000000" stroked="false">
                <v:path arrowok="t"/>
                <v:fill type="solid"/>
              </v:shape>
            </v:group>
            <v:group style="position:absolute;left:4064;top:2469;width:10;height:2" coordorigin="4064,2469" coordsize="10,2">
              <v:shape style="position:absolute;left:4064;top:2469;width:10;height:2" coordorigin="4064,2469" coordsize="10,0" path="m4064,2469l4074,2469e" filled="false" stroked="true" strokeweight=".35999pt" strokecolor="#000000">
                <v:path arrowok="t"/>
              </v:shape>
            </v:group>
            <v:group style="position:absolute;left:5058;top:2081;width:10;height:20" coordorigin="5058,2081" coordsize="10,20">
              <v:shape style="position:absolute;left:5058;top:2081;width:10;height:20" coordorigin="5058,2081" coordsize="10,20" path="m5058,2100l5067,2100,5067,2081,5058,2081,5058,2100xe" filled="true" fillcolor="#000000" stroked="false">
                <v:path arrowok="t"/>
                <v:fill type="solid"/>
              </v:shape>
            </v:group>
            <v:group style="position:absolute;left:5058;top:2100;width:10;height:20" coordorigin="5058,2100" coordsize="10,20">
              <v:shape style="position:absolute;left:5058;top:2100;width:10;height:20" coordorigin="5058,2100" coordsize="10,20" path="m5058,2120l5067,2120,5067,2100,5058,2100,5058,2120xe" filled="true" fillcolor="#000000" stroked="false">
                <v:path arrowok="t"/>
                <v:fill type="solid"/>
              </v:shape>
            </v:group>
            <v:group style="position:absolute;left:5058;top:2120;width:10;height:20" coordorigin="5058,2120" coordsize="10,20">
              <v:shape style="position:absolute;left:5058;top:2120;width:10;height:20" coordorigin="5058,2120" coordsize="10,20" path="m5058,2139l5067,2139,5067,2120,5058,2120,5058,2139xe" filled="true" fillcolor="#000000" stroked="false">
                <v:path arrowok="t"/>
                <v:fill type="solid"/>
              </v:shape>
            </v:group>
            <v:group style="position:absolute;left:5058;top:2139;width:10;height:20" coordorigin="5058,2139" coordsize="10,20">
              <v:shape style="position:absolute;left:5058;top:2139;width:10;height:20" coordorigin="5058,2139" coordsize="10,20" path="m5058,2158l5067,2158,5067,2139,5058,2139,5058,2158xe" filled="true" fillcolor="#000000" stroked="false">
                <v:path arrowok="t"/>
                <v:fill type="solid"/>
              </v:shape>
            </v:group>
            <v:group style="position:absolute;left:5058;top:2158;width:10;height:20" coordorigin="5058,2158" coordsize="10,20">
              <v:shape style="position:absolute;left:5058;top:2158;width:10;height:20" coordorigin="5058,2158" coordsize="10,20" path="m5058,2177l5067,2177,5067,2158,5058,2158,5058,2177xe" filled="true" fillcolor="#000000" stroked="false">
                <v:path arrowok="t"/>
                <v:fill type="solid"/>
              </v:shape>
            </v:group>
            <v:group style="position:absolute;left:5058;top:2177;width:10;height:20" coordorigin="5058,2177" coordsize="10,20">
              <v:shape style="position:absolute;left:5058;top:2177;width:10;height:20" coordorigin="5058,2177" coordsize="10,20" path="m5058,2196l5067,2196,5067,2177,5058,2177,5058,2196xe" filled="true" fillcolor="#000000" stroked="false">
                <v:path arrowok="t"/>
                <v:fill type="solid"/>
              </v:shape>
            </v:group>
            <v:group style="position:absolute;left:5058;top:2196;width:10;height:20" coordorigin="5058,2196" coordsize="10,20">
              <v:shape style="position:absolute;left:5058;top:2196;width:10;height:20" coordorigin="5058,2196" coordsize="10,20" path="m5058,2216l5067,2216,5067,2196,5058,2196,5058,2216xe" filled="true" fillcolor="#000000" stroked="false">
                <v:path arrowok="t"/>
                <v:fill type="solid"/>
              </v:shape>
            </v:group>
            <v:group style="position:absolute;left:5058;top:2216;width:10;height:20" coordorigin="5058,2216" coordsize="10,20">
              <v:shape style="position:absolute;left:5058;top:2216;width:10;height:20" coordorigin="5058,2216" coordsize="10,20" path="m5058,2235l5067,2235,5067,2216,5058,2216,5058,2235xe" filled="true" fillcolor="#000000" stroked="false">
                <v:path arrowok="t"/>
                <v:fill type="solid"/>
              </v:shape>
            </v:group>
            <v:group style="position:absolute;left:5058;top:2235;width:10;height:20" coordorigin="5058,2235" coordsize="10,20">
              <v:shape style="position:absolute;left:5058;top:2235;width:10;height:20" coordorigin="5058,2235" coordsize="10,20" path="m5058,2254l5067,2254,5067,2235,5058,2235,5058,2254xe" filled="true" fillcolor="#000000" stroked="false">
                <v:path arrowok="t"/>
                <v:fill type="solid"/>
              </v:shape>
            </v:group>
            <v:group style="position:absolute;left:5058;top:2254;width:10;height:20" coordorigin="5058,2254" coordsize="10,20">
              <v:shape style="position:absolute;left:5058;top:2254;width:10;height:20" coordorigin="5058,2254" coordsize="10,20" path="m5058,2273l5067,2273,5067,2254,5058,2254,5058,2273xe" filled="true" fillcolor="#000000" stroked="false">
                <v:path arrowok="t"/>
                <v:fill type="solid"/>
              </v:shape>
            </v:group>
            <v:group style="position:absolute;left:5058;top:2273;width:10;height:20" coordorigin="5058,2273" coordsize="10,20">
              <v:shape style="position:absolute;left:5058;top:2273;width:10;height:20" coordorigin="5058,2273" coordsize="10,20" path="m5058,2292l5067,2292,5067,2273,5058,2273,5058,2292xe" filled="true" fillcolor="#000000" stroked="false">
                <v:path arrowok="t"/>
                <v:fill type="solid"/>
              </v:shape>
            </v:group>
            <v:group style="position:absolute;left:5058;top:2292;width:10;height:20" coordorigin="5058,2292" coordsize="10,20">
              <v:shape style="position:absolute;left:5058;top:2292;width:10;height:20" coordorigin="5058,2292" coordsize="10,20" path="m5058,2312l5067,2312,5067,2292,5058,2292,5058,2312xe" filled="true" fillcolor="#000000" stroked="false">
                <v:path arrowok="t"/>
                <v:fill type="solid"/>
              </v:shape>
            </v:group>
            <v:group style="position:absolute;left:5058;top:2312;width:10;height:20" coordorigin="5058,2312" coordsize="10,20">
              <v:shape style="position:absolute;left:5058;top:2312;width:10;height:20" coordorigin="5058,2312" coordsize="10,20" path="m5058,2331l5067,2331,5067,2312,5058,2312,5058,2331xe" filled="true" fillcolor="#000000" stroked="false">
                <v:path arrowok="t"/>
                <v:fill type="solid"/>
              </v:shape>
            </v:group>
            <v:group style="position:absolute;left:5058;top:2331;width:10;height:20" coordorigin="5058,2331" coordsize="10,20">
              <v:shape style="position:absolute;left:5058;top:2331;width:10;height:20" coordorigin="5058,2331" coordsize="10,20" path="m5058,2350l5067,2350,5067,2331,5058,2331,5058,2350xe" filled="true" fillcolor="#000000" stroked="false">
                <v:path arrowok="t"/>
                <v:fill type="solid"/>
              </v:shape>
            </v:group>
            <v:group style="position:absolute;left:5058;top:2350;width:10;height:20" coordorigin="5058,2350" coordsize="10,20">
              <v:shape style="position:absolute;left:5058;top:2350;width:10;height:20" coordorigin="5058,2350" coordsize="10,20" path="m5058,2369l5067,2369,5067,2350,5058,2350,5058,2369xe" filled="true" fillcolor="#000000" stroked="false">
                <v:path arrowok="t"/>
                <v:fill type="solid"/>
              </v:shape>
            </v:group>
            <v:group style="position:absolute;left:5058;top:2369;width:10;height:20" coordorigin="5058,2369" coordsize="10,20">
              <v:shape style="position:absolute;left:5058;top:2369;width:10;height:20" coordorigin="5058,2369" coordsize="10,20" path="m5058,2388l5067,2388,5067,2369,5058,2369,5058,2388xe" filled="true" fillcolor="#000000" stroked="false">
                <v:path arrowok="t"/>
                <v:fill type="solid"/>
              </v:shape>
            </v:group>
            <v:group style="position:absolute;left:5058;top:2388;width:10;height:20" coordorigin="5058,2388" coordsize="10,20">
              <v:shape style="position:absolute;left:5058;top:2388;width:10;height:20" coordorigin="5058,2388" coordsize="10,20" path="m5058,2408l5067,2408,5067,2388,5058,2388,5058,2408xe" filled="true" fillcolor="#000000" stroked="false">
                <v:path arrowok="t"/>
                <v:fill type="solid"/>
              </v:shape>
            </v:group>
            <v:group style="position:absolute;left:5058;top:2408;width:10;height:20" coordorigin="5058,2408" coordsize="10,20">
              <v:shape style="position:absolute;left:5058;top:2408;width:10;height:20" coordorigin="5058,2408" coordsize="10,20" path="m5058,2427l5067,2427,5067,2408,5058,2408,5058,2427xe" filled="true" fillcolor="#000000" stroked="false">
                <v:path arrowok="t"/>
                <v:fill type="solid"/>
              </v:shape>
            </v:group>
            <v:group style="position:absolute;left:5058;top:2427;width:10;height:20" coordorigin="5058,2427" coordsize="10,20">
              <v:shape style="position:absolute;left:5058;top:2427;width:10;height:20" coordorigin="5058,2427" coordsize="10,20" path="m5058,2446l5067,2446,5067,2427,5058,2427,5058,2446xe" filled="true" fillcolor="#000000" stroked="false">
                <v:path arrowok="t"/>
                <v:fill type="solid"/>
              </v:shape>
            </v:group>
            <v:group style="position:absolute;left:5058;top:2446;width:10;height:20" coordorigin="5058,2446" coordsize="10,20">
              <v:shape style="position:absolute;left:5058;top:2446;width:10;height:20" coordorigin="5058,2446" coordsize="10,20" path="m5058,2465l5067,2465,5067,2446,5058,2446,5058,2465xe" filled="true" fillcolor="#000000" stroked="false">
                <v:path arrowok="t"/>
                <v:fill type="solid"/>
              </v:shape>
            </v:group>
            <v:group style="position:absolute;left:5058;top:2469;width:10;height:2" coordorigin="5058,2469" coordsize="10,2">
              <v:shape style="position:absolute;left:5058;top:2469;width:10;height:2" coordorigin="5058,2469" coordsize="10,0" path="m5058,2469l5067,2469e" filled="false" stroked="true" strokeweight=".35999pt" strokecolor="#000000">
                <v:path arrowok="t"/>
              </v:shape>
            </v:group>
            <v:group style="position:absolute;left:6332;top:2081;width:10;height:20" coordorigin="6332,2081" coordsize="10,20">
              <v:shape style="position:absolute;left:6332;top:2081;width:10;height:20" coordorigin="6332,2081" coordsize="10,20" path="m6332,2100l6342,2100,6342,2081,6332,2081,6332,2100xe" filled="true" fillcolor="#000000" stroked="false">
                <v:path arrowok="t"/>
                <v:fill type="solid"/>
              </v:shape>
            </v:group>
            <v:group style="position:absolute;left:6332;top:2100;width:10;height:20" coordorigin="6332,2100" coordsize="10,20">
              <v:shape style="position:absolute;left:6332;top:2100;width:10;height:20" coordorigin="6332,2100" coordsize="10,20" path="m6332,2120l6342,2120,6342,2100,6332,2100,6332,2120xe" filled="true" fillcolor="#000000" stroked="false">
                <v:path arrowok="t"/>
                <v:fill type="solid"/>
              </v:shape>
            </v:group>
            <v:group style="position:absolute;left:6332;top:2120;width:10;height:20" coordorigin="6332,2120" coordsize="10,20">
              <v:shape style="position:absolute;left:6332;top:2120;width:10;height:20" coordorigin="6332,2120" coordsize="10,20" path="m6332,2139l6342,2139,6342,2120,6332,2120,6332,2139xe" filled="true" fillcolor="#000000" stroked="false">
                <v:path arrowok="t"/>
                <v:fill type="solid"/>
              </v:shape>
            </v:group>
            <v:group style="position:absolute;left:6332;top:2139;width:10;height:20" coordorigin="6332,2139" coordsize="10,20">
              <v:shape style="position:absolute;left:6332;top:2139;width:10;height:20" coordorigin="6332,2139" coordsize="10,20" path="m6332,2158l6342,2158,6342,2139,6332,2139,6332,2158xe" filled="true" fillcolor="#000000" stroked="false">
                <v:path arrowok="t"/>
                <v:fill type="solid"/>
              </v:shape>
            </v:group>
            <v:group style="position:absolute;left:6332;top:2158;width:10;height:20" coordorigin="6332,2158" coordsize="10,20">
              <v:shape style="position:absolute;left:6332;top:2158;width:10;height:20" coordorigin="6332,2158" coordsize="10,20" path="m6332,2177l6342,2177,6342,2158,6332,2158,6332,2177xe" filled="true" fillcolor="#000000" stroked="false">
                <v:path arrowok="t"/>
                <v:fill type="solid"/>
              </v:shape>
            </v:group>
            <v:group style="position:absolute;left:6332;top:2177;width:10;height:20" coordorigin="6332,2177" coordsize="10,20">
              <v:shape style="position:absolute;left:6332;top:2177;width:10;height:20" coordorigin="6332,2177" coordsize="10,20" path="m6332,2196l6342,2196,6342,2177,6332,2177,6332,2196xe" filled="true" fillcolor="#000000" stroked="false">
                <v:path arrowok="t"/>
                <v:fill type="solid"/>
              </v:shape>
            </v:group>
            <v:group style="position:absolute;left:6332;top:2196;width:10;height:20" coordorigin="6332,2196" coordsize="10,20">
              <v:shape style="position:absolute;left:6332;top:2196;width:10;height:20" coordorigin="6332,2196" coordsize="10,20" path="m6332,2216l6342,2216,6342,2196,6332,2196,6332,2216xe" filled="true" fillcolor="#000000" stroked="false">
                <v:path arrowok="t"/>
                <v:fill type="solid"/>
              </v:shape>
            </v:group>
            <v:group style="position:absolute;left:6332;top:2216;width:10;height:20" coordorigin="6332,2216" coordsize="10,20">
              <v:shape style="position:absolute;left:6332;top:2216;width:10;height:20" coordorigin="6332,2216" coordsize="10,20" path="m6332,2235l6342,2235,6342,2216,6332,2216,6332,2235xe" filled="true" fillcolor="#000000" stroked="false">
                <v:path arrowok="t"/>
                <v:fill type="solid"/>
              </v:shape>
            </v:group>
            <v:group style="position:absolute;left:6332;top:2235;width:10;height:20" coordorigin="6332,2235" coordsize="10,20">
              <v:shape style="position:absolute;left:6332;top:2235;width:10;height:20" coordorigin="6332,2235" coordsize="10,20" path="m6332,2254l6342,2254,6342,2235,6332,2235,6332,2254xe" filled="true" fillcolor="#000000" stroked="false">
                <v:path arrowok="t"/>
                <v:fill type="solid"/>
              </v:shape>
            </v:group>
            <v:group style="position:absolute;left:6332;top:2254;width:10;height:20" coordorigin="6332,2254" coordsize="10,20">
              <v:shape style="position:absolute;left:6332;top:2254;width:10;height:20" coordorigin="6332,2254" coordsize="10,20" path="m6332,2273l6342,2273,6342,2254,6332,2254,6332,2273xe" filled="true" fillcolor="#000000" stroked="false">
                <v:path arrowok="t"/>
                <v:fill type="solid"/>
              </v:shape>
            </v:group>
            <v:group style="position:absolute;left:6332;top:2273;width:10;height:20" coordorigin="6332,2273" coordsize="10,20">
              <v:shape style="position:absolute;left:6332;top:2273;width:10;height:20" coordorigin="6332,2273" coordsize="10,20" path="m6332,2292l6342,2292,6342,2273,6332,2273,6332,2292xe" filled="true" fillcolor="#000000" stroked="false">
                <v:path arrowok="t"/>
                <v:fill type="solid"/>
              </v:shape>
            </v:group>
            <v:group style="position:absolute;left:6332;top:2292;width:10;height:20" coordorigin="6332,2292" coordsize="10,20">
              <v:shape style="position:absolute;left:6332;top:2292;width:10;height:20" coordorigin="6332,2292" coordsize="10,20" path="m6332,2312l6342,2312,6342,2292,6332,2292,6332,2312xe" filled="true" fillcolor="#000000" stroked="false">
                <v:path arrowok="t"/>
                <v:fill type="solid"/>
              </v:shape>
            </v:group>
            <v:group style="position:absolute;left:6332;top:2312;width:10;height:20" coordorigin="6332,2312" coordsize="10,20">
              <v:shape style="position:absolute;left:6332;top:2312;width:10;height:20" coordorigin="6332,2312" coordsize="10,20" path="m6332,2331l6342,2331,6342,2312,6332,2312,6332,2331xe" filled="true" fillcolor="#000000" stroked="false">
                <v:path arrowok="t"/>
                <v:fill type="solid"/>
              </v:shape>
            </v:group>
            <v:group style="position:absolute;left:6332;top:2331;width:10;height:20" coordorigin="6332,2331" coordsize="10,20">
              <v:shape style="position:absolute;left:6332;top:2331;width:10;height:20" coordorigin="6332,2331" coordsize="10,20" path="m6332,2350l6342,2350,6342,2331,6332,2331,6332,2350xe" filled="true" fillcolor="#000000" stroked="false">
                <v:path arrowok="t"/>
                <v:fill type="solid"/>
              </v:shape>
            </v:group>
            <v:group style="position:absolute;left:6332;top:2350;width:10;height:20" coordorigin="6332,2350" coordsize="10,20">
              <v:shape style="position:absolute;left:6332;top:2350;width:10;height:20" coordorigin="6332,2350" coordsize="10,20" path="m6332,2369l6342,2369,6342,2350,6332,2350,6332,2369xe" filled="true" fillcolor="#000000" stroked="false">
                <v:path arrowok="t"/>
                <v:fill type="solid"/>
              </v:shape>
            </v:group>
            <v:group style="position:absolute;left:6332;top:2369;width:10;height:20" coordorigin="6332,2369" coordsize="10,20">
              <v:shape style="position:absolute;left:6332;top:2369;width:10;height:20" coordorigin="6332,2369" coordsize="10,20" path="m6332,2388l6342,2388,6342,2369,6332,2369,6332,2388xe" filled="true" fillcolor="#000000" stroked="false">
                <v:path arrowok="t"/>
                <v:fill type="solid"/>
              </v:shape>
            </v:group>
            <v:group style="position:absolute;left:6332;top:2388;width:10;height:20" coordorigin="6332,2388" coordsize="10,20">
              <v:shape style="position:absolute;left:6332;top:2388;width:10;height:20" coordorigin="6332,2388" coordsize="10,20" path="m6332,2408l6342,2408,6342,2388,6332,2388,6332,2408xe" filled="true" fillcolor="#000000" stroked="false">
                <v:path arrowok="t"/>
                <v:fill type="solid"/>
              </v:shape>
            </v:group>
            <v:group style="position:absolute;left:6332;top:2408;width:10;height:20" coordorigin="6332,2408" coordsize="10,20">
              <v:shape style="position:absolute;left:6332;top:2408;width:10;height:20" coordorigin="6332,2408" coordsize="10,20" path="m6332,2427l6342,2427,6342,2408,6332,2408,6332,2427xe" filled="true" fillcolor="#000000" stroked="false">
                <v:path arrowok="t"/>
                <v:fill type="solid"/>
              </v:shape>
            </v:group>
            <v:group style="position:absolute;left:6332;top:2427;width:10;height:20" coordorigin="6332,2427" coordsize="10,20">
              <v:shape style="position:absolute;left:6332;top:2427;width:10;height:20" coordorigin="6332,2427" coordsize="10,20" path="m6332,2446l6342,2446,6342,2427,6332,2427,6332,2446xe" filled="true" fillcolor="#000000" stroked="false">
                <v:path arrowok="t"/>
                <v:fill type="solid"/>
              </v:shape>
            </v:group>
            <v:group style="position:absolute;left:6332;top:2446;width:10;height:20" coordorigin="6332,2446" coordsize="10,20">
              <v:shape style="position:absolute;left:6332;top:2446;width:10;height:20" coordorigin="6332,2446" coordsize="10,20" path="m6332,2465l6342,2465,6342,2446,6332,2446,6332,2465xe" filled="true" fillcolor="#000000" stroked="false">
                <v:path arrowok="t"/>
                <v:fill type="solid"/>
              </v:shape>
            </v:group>
            <v:group style="position:absolute;left:6332;top:2469;width:10;height:2" coordorigin="6332,2469" coordsize="10,2">
              <v:shape style="position:absolute;left:6332;top:2469;width:10;height:2" coordorigin="6332,2469" coordsize="10,0" path="m6332,2469l6342,2469e" filled="false" stroked="true" strokeweight=".35999pt" strokecolor="#000000">
                <v:path arrowok="t"/>
              </v:shape>
            </v:group>
            <v:group style="position:absolute;left:7751;top:2081;width:10;height:20" coordorigin="7751,2081" coordsize="10,20">
              <v:shape style="position:absolute;left:7751;top:2081;width:10;height:20" coordorigin="7751,2081" coordsize="10,20" path="m7751,2100l7761,2100,7761,2081,7751,2081,7751,2100xe" filled="true" fillcolor="#000000" stroked="false">
                <v:path arrowok="t"/>
                <v:fill type="solid"/>
              </v:shape>
            </v:group>
            <v:group style="position:absolute;left:7751;top:2100;width:10;height:20" coordorigin="7751,2100" coordsize="10,20">
              <v:shape style="position:absolute;left:7751;top:2100;width:10;height:20" coordorigin="7751,2100" coordsize="10,20" path="m7751,2120l7761,2120,7761,2100,7751,2100,7751,2120xe" filled="true" fillcolor="#000000" stroked="false">
                <v:path arrowok="t"/>
                <v:fill type="solid"/>
              </v:shape>
            </v:group>
            <v:group style="position:absolute;left:7751;top:2120;width:10;height:20" coordorigin="7751,2120" coordsize="10,20">
              <v:shape style="position:absolute;left:7751;top:2120;width:10;height:20" coordorigin="7751,2120" coordsize="10,20" path="m7751,2139l7761,2139,7761,2120,7751,2120,7751,2139xe" filled="true" fillcolor="#000000" stroked="false">
                <v:path arrowok="t"/>
                <v:fill type="solid"/>
              </v:shape>
            </v:group>
            <v:group style="position:absolute;left:7751;top:2139;width:10;height:20" coordorigin="7751,2139" coordsize="10,20">
              <v:shape style="position:absolute;left:7751;top:2139;width:10;height:20" coordorigin="7751,2139" coordsize="10,20" path="m7751,2158l7761,2158,7761,2139,7751,2139,7751,2158xe" filled="true" fillcolor="#000000" stroked="false">
                <v:path arrowok="t"/>
                <v:fill type="solid"/>
              </v:shape>
            </v:group>
            <v:group style="position:absolute;left:7751;top:2158;width:10;height:20" coordorigin="7751,2158" coordsize="10,20">
              <v:shape style="position:absolute;left:7751;top:2158;width:10;height:20" coordorigin="7751,2158" coordsize="10,20" path="m7751,2177l7761,2177,7761,2158,7751,2158,7751,2177xe" filled="true" fillcolor="#000000" stroked="false">
                <v:path arrowok="t"/>
                <v:fill type="solid"/>
              </v:shape>
            </v:group>
            <v:group style="position:absolute;left:7751;top:2177;width:10;height:20" coordorigin="7751,2177" coordsize="10,20">
              <v:shape style="position:absolute;left:7751;top:2177;width:10;height:20" coordorigin="7751,2177" coordsize="10,20" path="m7751,2196l7761,2196,7761,2177,7751,2177,7751,2196xe" filled="true" fillcolor="#000000" stroked="false">
                <v:path arrowok="t"/>
                <v:fill type="solid"/>
              </v:shape>
            </v:group>
            <v:group style="position:absolute;left:7751;top:2196;width:10;height:20" coordorigin="7751,2196" coordsize="10,20">
              <v:shape style="position:absolute;left:7751;top:2196;width:10;height:20" coordorigin="7751,2196" coordsize="10,20" path="m7751,2216l7761,2216,7761,2196,7751,2196,7751,2216xe" filled="true" fillcolor="#000000" stroked="false">
                <v:path arrowok="t"/>
                <v:fill type="solid"/>
              </v:shape>
            </v:group>
            <v:group style="position:absolute;left:7751;top:2216;width:10;height:20" coordorigin="7751,2216" coordsize="10,20">
              <v:shape style="position:absolute;left:7751;top:2216;width:10;height:20" coordorigin="7751,2216" coordsize="10,20" path="m7751,2235l7761,2235,7761,2216,7751,2216,7751,2235xe" filled="true" fillcolor="#000000" stroked="false">
                <v:path arrowok="t"/>
                <v:fill type="solid"/>
              </v:shape>
            </v:group>
            <v:group style="position:absolute;left:7751;top:2235;width:10;height:20" coordorigin="7751,2235" coordsize="10,20">
              <v:shape style="position:absolute;left:7751;top:2235;width:10;height:20" coordorigin="7751,2235" coordsize="10,20" path="m7751,2254l7761,2254,7761,2235,7751,2235,7751,2254xe" filled="true" fillcolor="#000000" stroked="false">
                <v:path arrowok="t"/>
                <v:fill type="solid"/>
              </v:shape>
            </v:group>
            <v:group style="position:absolute;left:7751;top:2254;width:10;height:20" coordorigin="7751,2254" coordsize="10,20">
              <v:shape style="position:absolute;left:7751;top:2254;width:10;height:20" coordorigin="7751,2254" coordsize="10,20" path="m7751,2273l7761,2273,7761,2254,7751,2254,7751,2273xe" filled="true" fillcolor="#000000" stroked="false">
                <v:path arrowok="t"/>
                <v:fill type="solid"/>
              </v:shape>
            </v:group>
            <v:group style="position:absolute;left:7751;top:2273;width:10;height:20" coordorigin="7751,2273" coordsize="10,20">
              <v:shape style="position:absolute;left:7751;top:2273;width:10;height:20" coordorigin="7751,2273" coordsize="10,20" path="m7751,2292l7761,2292,7761,2273,7751,2273,7751,2292xe" filled="true" fillcolor="#000000" stroked="false">
                <v:path arrowok="t"/>
                <v:fill type="solid"/>
              </v:shape>
            </v:group>
            <v:group style="position:absolute;left:7751;top:2292;width:10;height:20" coordorigin="7751,2292" coordsize="10,20">
              <v:shape style="position:absolute;left:7751;top:2292;width:10;height:20" coordorigin="7751,2292" coordsize="10,20" path="m7751,2312l7761,2312,7761,2292,7751,2292,7751,2312xe" filled="true" fillcolor="#000000" stroked="false">
                <v:path arrowok="t"/>
                <v:fill type="solid"/>
              </v:shape>
            </v:group>
            <v:group style="position:absolute;left:7751;top:2312;width:10;height:20" coordorigin="7751,2312" coordsize="10,20">
              <v:shape style="position:absolute;left:7751;top:2312;width:10;height:20" coordorigin="7751,2312" coordsize="10,20" path="m7751,2331l7761,2331,7761,2312,7751,2312,7751,2331xe" filled="true" fillcolor="#000000" stroked="false">
                <v:path arrowok="t"/>
                <v:fill type="solid"/>
              </v:shape>
            </v:group>
            <v:group style="position:absolute;left:7751;top:2331;width:10;height:20" coordorigin="7751,2331" coordsize="10,20">
              <v:shape style="position:absolute;left:7751;top:2331;width:10;height:20" coordorigin="7751,2331" coordsize="10,20" path="m7751,2350l7761,2350,7761,2331,7751,2331,7751,2350xe" filled="true" fillcolor="#000000" stroked="false">
                <v:path arrowok="t"/>
                <v:fill type="solid"/>
              </v:shape>
            </v:group>
            <v:group style="position:absolute;left:7751;top:2350;width:10;height:20" coordorigin="7751,2350" coordsize="10,20">
              <v:shape style="position:absolute;left:7751;top:2350;width:10;height:20" coordorigin="7751,2350" coordsize="10,20" path="m7751,2369l7761,2369,7761,2350,7751,2350,7751,2369xe" filled="true" fillcolor="#000000" stroked="false">
                <v:path arrowok="t"/>
                <v:fill type="solid"/>
              </v:shape>
            </v:group>
            <v:group style="position:absolute;left:7751;top:2369;width:10;height:20" coordorigin="7751,2369" coordsize="10,20">
              <v:shape style="position:absolute;left:7751;top:2369;width:10;height:20" coordorigin="7751,2369" coordsize="10,20" path="m7751,2388l7761,2388,7761,2369,7751,2369,7751,2388xe" filled="true" fillcolor="#000000" stroked="false">
                <v:path arrowok="t"/>
                <v:fill type="solid"/>
              </v:shape>
            </v:group>
            <v:group style="position:absolute;left:7751;top:2388;width:10;height:20" coordorigin="7751,2388" coordsize="10,20">
              <v:shape style="position:absolute;left:7751;top:2388;width:10;height:20" coordorigin="7751,2388" coordsize="10,20" path="m7751,2408l7761,2408,7761,2388,7751,2388,7751,2408xe" filled="true" fillcolor="#000000" stroked="false">
                <v:path arrowok="t"/>
                <v:fill type="solid"/>
              </v:shape>
            </v:group>
            <v:group style="position:absolute;left:7751;top:2408;width:10;height:20" coordorigin="7751,2408" coordsize="10,20">
              <v:shape style="position:absolute;left:7751;top:2408;width:10;height:20" coordorigin="7751,2408" coordsize="10,20" path="m7751,2427l7761,2427,7761,2408,7751,2408,7751,2427xe" filled="true" fillcolor="#000000" stroked="false">
                <v:path arrowok="t"/>
                <v:fill type="solid"/>
              </v:shape>
            </v:group>
            <v:group style="position:absolute;left:7751;top:2427;width:10;height:20" coordorigin="7751,2427" coordsize="10,20">
              <v:shape style="position:absolute;left:7751;top:2427;width:10;height:20" coordorigin="7751,2427" coordsize="10,20" path="m7751,2446l7761,2446,7761,2427,7751,2427,7751,2446xe" filled="true" fillcolor="#000000" stroked="false">
                <v:path arrowok="t"/>
                <v:fill type="solid"/>
              </v:shape>
            </v:group>
            <v:group style="position:absolute;left:7751;top:2446;width:10;height:20" coordorigin="7751,2446" coordsize="10,20">
              <v:shape style="position:absolute;left:7751;top:2446;width:10;height:20" coordorigin="7751,2446" coordsize="10,20" path="m7751,2465l7761,2465,7761,2446,7751,2446,7751,2465xe" filled="true" fillcolor="#000000" stroked="false">
                <v:path arrowok="t"/>
                <v:fill type="solid"/>
              </v:shape>
            </v:group>
            <v:group style="position:absolute;left:7751;top:2469;width:10;height:2" coordorigin="7751,2469" coordsize="10,2">
              <v:shape style="position:absolute;left:7751;top:2469;width:10;height:2" coordorigin="7751,2469" coordsize="10,0" path="m7751,2469l7761,2469e" filled="false" stroked="true" strokeweight=".35999pt" strokecolor="#000000">
                <v:path arrowok="t"/>
              </v:shape>
            </v:group>
            <v:group style="position:absolute;left:8601;top:2081;width:10;height:20" coordorigin="8601,2081" coordsize="10,20">
              <v:shape style="position:absolute;left:8601;top:2081;width:10;height:20" coordorigin="8601,2081" coordsize="10,20" path="m8601,2100l8610,2100,8610,2081,8601,2081,8601,2100xe" filled="true" fillcolor="#000000" stroked="false">
                <v:path arrowok="t"/>
                <v:fill type="solid"/>
              </v:shape>
            </v:group>
            <v:group style="position:absolute;left:8601;top:2100;width:10;height:20" coordorigin="8601,2100" coordsize="10,20">
              <v:shape style="position:absolute;left:8601;top:2100;width:10;height:20" coordorigin="8601,2100" coordsize="10,20" path="m8601,2120l8610,2120,8610,2100,8601,2100,8601,2120xe" filled="true" fillcolor="#000000" stroked="false">
                <v:path arrowok="t"/>
                <v:fill type="solid"/>
              </v:shape>
            </v:group>
            <v:group style="position:absolute;left:8601;top:2120;width:10;height:20" coordorigin="8601,2120" coordsize="10,20">
              <v:shape style="position:absolute;left:8601;top:2120;width:10;height:20" coordorigin="8601,2120" coordsize="10,20" path="m8601,2139l8610,2139,8610,2120,8601,2120,8601,2139xe" filled="true" fillcolor="#000000" stroked="false">
                <v:path arrowok="t"/>
                <v:fill type="solid"/>
              </v:shape>
            </v:group>
            <v:group style="position:absolute;left:8601;top:2139;width:10;height:20" coordorigin="8601,2139" coordsize="10,20">
              <v:shape style="position:absolute;left:8601;top:2139;width:10;height:20" coordorigin="8601,2139" coordsize="10,20" path="m8601,2158l8610,2158,8610,2139,8601,2139,8601,2158xe" filled="true" fillcolor="#000000" stroked="false">
                <v:path arrowok="t"/>
                <v:fill type="solid"/>
              </v:shape>
            </v:group>
            <v:group style="position:absolute;left:8601;top:2158;width:10;height:20" coordorigin="8601,2158" coordsize="10,20">
              <v:shape style="position:absolute;left:8601;top:2158;width:10;height:20" coordorigin="8601,2158" coordsize="10,20" path="m8601,2177l8610,2177,8610,2158,8601,2158,8601,2177xe" filled="true" fillcolor="#000000" stroked="false">
                <v:path arrowok="t"/>
                <v:fill type="solid"/>
              </v:shape>
            </v:group>
            <v:group style="position:absolute;left:8601;top:2177;width:10;height:20" coordorigin="8601,2177" coordsize="10,20">
              <v:shape style="position:absolute;left:8601;top:2177;width:10;height:20" coordorigin="8601,2177" coordsize="10,20" path="m8601,2196l8610,2196,8610,2177,8601,2177,8601,2196xe" filled="true" fillcolor="#000000" stroked="false">
                <v:path arrowok="t"/>
                <v:fill type="solid"/>
              </v:shape>
            </v:group>
            <v:group style="position:absolute;left:8601;top:2196;width:10;height:20" coordorigin="8601,2196" coordsize="10,20">
              <v:shape style="position:absolute;left:8601;top:2196;width:10;height:20" coordorigin="8601,2196" coordsize="10,20" path="m8601,2216l8610,2216,8610,2196,8601,2196,8601,2216xe" filled="true" fillcolor="#000000" stroked="false">
                <v:path arrowok="t"/>
                <v:fill type="solid"/>
              </v:shape>
            </v:group>
            <v:group style="position:absolute;left:8601;top:2216;width:10;height:20" coordorigin="8601,2216" coordsize="10,20">
              <v:shape style="position:absolute;left:8601;top:2216;width:10;height:20" coordorigin="8601,2216" coordsize="10,20" path="m8601,2235l8610,2235,8610,2216,8601,2216,8601,2235xe" filled="true" fillcolor="#000000" stroked="false">
                <v:path arrowok="t"/>
                <v:fill type="solid"/>
              </v:shape>
            </v:group>
            <v:group style="position:absolute;left:8601;top:2235;width:10;height:20" coordorigin="8601,2235" coordsize="10,20">
              <v:shape style="position:absolute;left:8601;top:2235;width:10;height:20" coordorigin="8601,2235" coordsize="10,20" path="m8601,2254l8610,2254,8610,2235,8601,2235,8601,2254xe" filled="true" fillcolor="#000000" stroked="false">
                <v:path arrowok="t"/>
                <v:fill type="solid"/>
              </v:shape>
            </v:group>
            <v:group style="position:absolute;left:8601;top:2254;width:10;height:20" coordorigin="8601,2254" coordsize="10,20">
              <v:shape style="position:absolute;left:8601;top:2254;width:10;height:20" coordorigin="8601,2254" coordsize="10,20" path="m8601,2273l8610,2273,8610,2254,8601,2254,8601,2273xe" filled="true" fillcolor="#000000" stroked="false">
                <v:path arrowok="t"/>
                <v:fill type="solid"/>
              </v:shape>
            </v:group>
            <v:group style="position:absolute;left:8601;top:2273;width:10;height:20" coordorigin="8601,2273" coordsize="10,20">
              <v:shape style="position:absolute;left:8601;top:2273;width:10;height:20" coordorigin="8601,2273" coordsize="10,20" path="m8601,2292l8610,2292,8610,2273,8601,2273,8601,2292xe" filled="true" fillcolor="#000000" stroked="false">
                <v:path arrowok="t"/>
                <v:fill type="solid"/>
              </v:shape>
            </v:group>
            <v:group style="position:absolute;left:8601;top:2292;width:10;height:20" coordorigin="8601,2292" coordsize="10,20">
              <v:shape style="position:absolute;left:8601;top:2292;width:10;height:20" coordorigin="8601,2292" coordsize="10,20" path="m8601,2312l8610,2312,8610,2292,8601,2292,8601,2312xe" filled="true" fillcolor="#000000" stroked="false">
                <v:path arrowok="t"/>
                <v:fill type="solid"/>
              </v:shape>
            </v:group>
            <v:group style="position:absolute;left:8601;top:2312;width:10;height:20" coordorigin="8601,2312" coordsize="10,20">
              <v:shape style="position:absolute;left:8601;top:2312;width:10;height:20" coordorigin="8601,2312" coordsize="10,20" path="m8601,2331l8610,2331,8610,2312,8601,2312,8601,2331xe" filled="true" fillcolor="#000000" stroked="false">
                <v:path arrowok="t"/>
                <v:fill type="solid"/>
              </v:shape>
            </v:group>
            <v:group style="position:absolute;left:8601;top:2331;width:10;height:20" coordorigin="8601,2331" coordsize="10,20">
              <v:shape style="position:absolute;left:8601;top:2331;width:10;height:20" coordorigin="8601,2331" coordsize="10,20" path="m8601,2350l8610,2350,8610,2331,8601,2331,8601,2350xe" filled="true" fillcolor="#000000" stroked="false">
                <v:path arrowok="t"/>
                <v:fill type="solid"/>
              </v:shape>
            </v:group>
            <v:group style="position:absolute;left:8601;top:2350;width:10;height:20" coordorigin="8601,2350" coordsize="10,20">
              <v:shape style="position:absolute;left:8601;top:2350;width:10;height:20" coordorigin="8601,2350" coordsize="10,20" path="m8601,2369l8610,2369,8610,2350,8601,2350,8601,2369xe" filled="true" fillcolor="#000000" stroked="false">
                <v:path arrowok="t"/>
                <v:fill type="solid"/>
              </v:shape>
            </v:group>
            <v:group style="position:absolute;left:8601;top:2369;width:10;height:20" coordorigin="8601,2369" coordsize="10,20">
              <v:shape style="position:absolute;left:8601;top:2369;width:10;height:20" coordorigin="8601,2369" coordsize="10,20" path="m8601,2388l8610,2388,8610,2369,8601,2369,8601,2388xe" filled="true" fillcolor="#000000" stroked="false">
                <v:path arrowok="t"/>
                <v:fill type="solid"/>
              </v:shape>
            </v:group>
            <v:group style="position:absolute;left:8601;top:2388;width:10;height:20" coordorigin="8601,2388" coordsize="10,20">
              <v:shape style="position:absolute;left:8601;top:2388;width:10;height:20" coordorigin="8601,2388" coordsize="10,20" path="m8601,2408l8610,2408,8610,2388,8601,2388,8601,2408xe" filled="true" fillcolor="#000000" stroked="false">
                <v:path arrowok="t"/>
                <v:fill type="solid"/>
              </v:shape>
            </v:group>
            <v:group style="position:absolute;left:8601;top:2408;width:10;height:20" coordorigin="8601,2408" coordsize="10,20">
              <v:shape style="position:absolute;left:8601;top:2408;width:10;height:20" coordorigin="8601,2408" coordsize="10,20" path="m8601,2427l8610,2427,8610,2408,8601,2408,8601,2427xe" filled="true" fillcolor="#000000" stroked="false">
                <v:path arrowok="t"/>
                <v:fill type="solid"/>
              </v:shape>
            </v:group>
            <v:group style="position:absolute;left:8601;top:2427;width:10;height:20" coordorigin="8601,2427" coordsize="10,20">
              <v:shape style="position:absolute;left:8601;top:2427;width:10;height:20" coordorigin="8601,2427" coordsize="10,20" path="m8601,2446l8610,2446,8610,2427,8601,2427,8601,2446xe" filled="true" fillcolor="#000000" stroked="false">
                <v:path arrowok="t"/>
                <v:fill type="solid"/>
              </v:shape>
            </v:group>
            <v:group style="position:absolute;left:8601;top:2446;width:10;height:20" coordorigin="8601,2446" coordsize="10,20">
              <v:shape style="position:absolute;left:8601;top:2446;width:10;height:20" coordorigin="8601,2446" coordsize="10,20" path="m8601,2465l8610,2465,8610,2446,8601,2446,8601,2465xe" filled="true" fillcolor="#000000" stroked="false">
                <v:path arrowok="t"/>
                <v:fill type="solid"/>
              </v:shape>
            </v:group>
            <v:group style="position:absolute;left:8601;top:2469;width:10;height:2" coordorigin="8601,2469" coordsize="10,2">
              <v:shape style="position:absolute;left:8601;top:2469;width:10;height:2" coordorigin="8601,2469" coordsize="10,0" path="m8601,2469l8610,2469e" filled="false" stroked="true" strokeweight=".35999pt" strokecolor="#000000">
                <v:path arrowok="t"/>
              </v:shape>
              <v:shape style="position:absolute;left:1649;top:2472;width:1090;height:10" type="#_x0000_t75" stroked="false">
                <v:imagedata r:id="rId88" o:title=""/>
              </v:shape>
              <v:shape style="position:absolute;left:2734;top:2472;width:2324;height:10" type="#_x0000_t75" stroked="false">
                <v:imagedata r:id="rId90" o:title=""/>
              </v:shape>
              <v:shape style="position:absolute;left:5053;top:2472;width:2698;height:10" type="#_x0000_t75" stroked="false">
                <v:imagedata r:id="rId95" o:title=""/>
              </v:shape>
              <v:shape style="position:absolute;left:7746;top:2472;width:854;height:10" type="#_x0000_t75" stroked="false">
                <v:imagedata r:id="rId92" o:title=""/>
              </v:shape>
              <v:shape style="position:absolute;left:8596;top:2472;width:1661;height:10" type="#_x0000_t75" stroked="false">
                <v:imagedata r:id="rId93" o:title=""/>
              </v:shape>
            </v:group>
            <v:group style="position:absolute;left:2739;top:2482;width:10;height:20" coordorigin="2739,2482" coordsize="10,20">
              <v:shape style="position:absolute;left:2739;top:2482;width:10;height:20" coordorigin="2739,2482" coordsize="10,20" path="m2739,2502l2748,2502,2748,2482,2739,2482,2739,2502xe" filled="true" fillcolor="#000000" stroked="false">
                <v:path arrowok="t"/>
                <v:fill type="solid"/>
              </v:shape>
            </v:group>
            <v:group style="position:absolute;left:2739;top:2502;width:10;height:20" coordorigin="2739,2502" coordsize="10,20">
              <v:shape style="position:absolute;left:2739;top:2502;width:10;height:20" coordorigin="2739,2502" coordsize="10,20" path="m2739,2521l2748,2521,2748,2502,2739,2502,2739,2521xe" filled="true" fillcolor="#000000" stroked="false">
                <v:path arrowok="t"/>
                <v:fill type="solid"/>
              </v:shape>
            </v:group>
            <v:group style="position:absolute;left:2739;top:2521;width:10;height:20" coordorigin="2739,2521" coordsize="10,20">
              <v:shape style="position:absolute;left:2739;top:2521;width:10;height:20" coordorigin="2739,2521" coordsize="10,20" path="m2739,2540l2748,2540,2748,2521,2739,2521,2739,2540xe" filled="true" fillcolor="#000000" stroked="false">
                <v:path arrowok="t"/>
                <v:fill type="solid"/>
              </v:shape>
            </v:group>
            <v:group style="position:absolute;left:2739;top:2540;width:10;height:20" coordorigin="2739,2540" coordsize="10,20">
              <v:shape style="position:absolute;left:2739;top:2540;width:10;height:20" coordorigin="2739,2540" coordsize="10,20" path="m2739,2559l2748,2559,2748,2540,2739,2540,2739,2559xe" filled="true" fillcolor="#000000" stroked="false">
                <v:path arrowok="t"/>
                <v:fill type="solid"/>
              </v:shape>
            </v:group>
            <v:group style="position:absolute;left:2739;top:2559;width:10;height:20" coordorigin="2739,2559" coordsize="10,20">
              <v:shape style="position:absolute;left:2739;top:2559;width:10;height:20" coordorigin="2739,2559" coordsize="10,20" path="m2739,2579l2748,2579,2748,2559,2739,2559,2739,2579xe" filled="true" fillcolor="#000000" stroked="false">
                <v:path arrowok="t"/>
                <v:fill type="solid"/>
              </v:shape>
            </v:group>
            <v:group style="position:absolute;left:2739;top:2579;width:10;height:20" coordorigin="2739,2579" coordsize="10,20">
              <v:shape style="position:absolute;left:2739;top:2579;width:10;height:20" coordorigin="2739,2579" coordsize="10,20" path="m2739,2598l2748,2598,2748,2579,2739,2579,2739,2598xe" filled="true" fillcolor="#000000" stroked="false">
                <v:path arrowok="t"/>
                <v:fill type="solid"/>
              </v:shape>
            </v:group>
            <v:group style="position:absolute;left:2739;top:2598;width:10;height:20" coordorigin="2739,2598" coordsize="10,20">
              <v:shape style="position:absolute;left:2739;top:2598;width:10;height:20" coordorigin="2739,2598" coordsize="10,20" path="m2739,2617l2748,2617,2748,2598,2739,2598,2739,2617xe" filled="true" fillcolor="#000000" stroked="false">
                <v:path arrowok="t"/>
                <v:fill type="solid"/>
              </v:shape>
            </v:group>
            <v:group style="position:absolute;left:2739;top:2617;width:10;height:20" coordorigin="2739,2617" coordsize="10,20">
              <v:shape style="position:absolute;left:2739;top:2617;width:10;height:20" coordorigin="2739,2617" coordsize="10,20" path="m2739,2636l2748,2636,2748,2617,2739,2617,2739,2636xe" filled="true" fillcolor="#000000" stroked="false">
                <v:path arrowok="t"/>
                <v:fill type="solid"/>
              </v:shape>
            </v:group>
            <v:group style="position:absolute;left:2739;top:2636;width:10;height:20" coordorigin="2739,2636" coordsize="10,20">
              <v:shape style="position:absolute;left:2739;top:2636;width:10;height:20" coordorigin="2739,2636" coordsize="10,20" path="m2739,2655l2748,2655,2748,2636,2739,2636,2739,2655xe" filled="true" fillcolor="#000000" stroked="false">
                <v:path arrowok="t"/>
                <v:fill type="solid"/>
              </v:shape>
            </v:group>
            <v:group style="position:absolute;left:2739;top:2655;width:10;height:20" coordorigin="2739,2655" coordsize="10,20">
              <v:shape style="position:absolute;left:2739;top:2655;width:10;height:20" coordorigin="2739,2655" coordsize="10,20" path="m2739,2675l2748,2675,2748,2655,2739,2655,2739,2675xe" filled="true" fillcolor="#000000" stroked="false">
                <v:path arrowok="t"/>
                <v:fill type="solid"/>
              </v:shape>
            </v:group>
            <v:group style="position:absolute;left:2739;top:2675;width:10;height:20" coordorigin="2739,2675" coordsize="10,20">
              <v:shape style="position:absolute;left:2739;top:2675;width:10;height:20" coordorigin="2739,2675" coordsize="10,20" path="m2739,2694l2748,2694,2748,2675,2739,2675,2739,2694xe" filled="true" fillcolor="#000000" stroked="false">
                <v:path arrowok="t"/>
                <v:fill type="solid"/>
              </v:shape>
            </v:group>
            <v:group style="position:absolute;left:2739;top:2694;width:10;height:20" coordorigin="2739,2694" coordsize="10,20">
              <v:shape style="position:absolute;left:2739;top:2694;width:10;height:20" coordorigin="2739,2694" coordsize="10,20" path="m2739,2713l2748,2713,2748,2694,2739,2694,2739,2713xe" filled="true" fillcolor="#000000" stroked="false">
                <v:path arrowok="t"/>
                <v:fill type="solid"/>
              </v:shape>
            </v:group>
            <v:group style="position:absolute;left:2739;top:2713;width:10;height:20" coordorigin="2739,2713" coordsize="10,20">
              <v:shape style="position:absolute;left:2739;top:2713;width:10;height:20" coordorigin="2739,2713" coordsize="10,20" path="m2739,2732l2748,2732,2748,2713,2739,2713,2739,2732xe" filled="true" fillcolor="#000000" stroked="false">
                <v:path arrowok="t"/>
                <v:fill type="solid"/>
              </v:shape>
            </v:group>
            <v:group style="position:absolute;left:2739;top:2732;width:10;height:20" coordorigin="2739,2732" coordsize="10,20">
              <v:shape style="position:absolute;left:2739;top:2732;width:10;height:20" coordorigin="2739,2732" coordsize="10,20" path="m2739,2751l2748,2751,2748,2732,2739,2732,2739,2751xe" filled="true" fillcolor="#000000" stroked="false">
                <v:path arrowok="t"/>
                <v:fill type="solid"/>
              </v:shape>
            </v:group>
            <v:group style="position:absolute;left:2739;top:2751;width:10;height:20" coordorigin="2739,2751" coordsize="10,20">
              <v:shape style="position:absolute;left:2739;top:2751;width:10;height:20" coordorigin="2739,2751" coordsize="10,20" path="m2739,2771l2748,2771,2748,2751,2739,2751,2739,2771xe" filled="true" fillcolor="#000000" stroked="false">
                <v:path arrowok="t"/>
                <v:fill type="solid"/>
              </v:shape>
            </v:group>
            <v:group style="position:absolute;left:2739;top:2771;width:10;height:20" coordorigin="2739,2771" coordsize="10,20">
              <v:shape style="position:absolute;left:2739;top:2771;width:10;height:20" coordorigin="2739,2771" coordsize="10,20" path="m2739,2790l2748,2790,2748,2771,2739,2771,2739,2790xe" filled="true" fillcolor="#000000" stroked="false">
                <v:path arrowok="t"/>
                <v:fill type="solid"/>
              </v:shape>
            </v:group>
            <v:group style="position:absolute;left:2739;top:2790;width:10;height:20" coordorigin="2739,2790" coordsize="10,20">
              <v:shape style="position:absolute;left:2739;top:2790;width:10;height:20" coordorigin="2739,2790" coordsize="10,20" path="m2739,2809l2748,2809,2748,2790,2739,2790,2739,2809xe" filled="true" fillcolor="#000000" stroked="false">
                <v:path arrowok="t"/>
                <v:fill type="solid"/>
              </v:shape>
            </v:group>
            <v:group style="position:absolute;left:2739;top:2809;width:10;height:20" coordorigin="2739,2809" coordsize="10,20">
              <v:shape style="position:absolute;left:2739;top:2809;width:10;height:20" coordorigin="2739,2809" coordsize="10,20" path="m2739,2828l2748,2828,2748,2809,2739,2809,2739,2828xe" filled="true" fillcolor="#000000" stroked="false">
                <v:path arrowok="t"/>
                <v:fill type="solid"/>
              </v:shape>
            </v:group>
            <v:group style="position:absolute;left:2739;top:2828;width:10;height:20" coordorigin="2739,2828" coordsize="10,20">
              <v:shape style="position:absolute;left:2739;top:2828;width:10;height:20" coordorigin="2739,2828" coordsize="10,20" path="m2739,2847l2748,2847,2748,2828,2739,2828,2739,2847xe" filled="true" fillcolor="#000000" stroked="false">
                <v:path arrowok="t"/>
                <v:fill type="solid"/>
              </v:shape>
            </v:group>
            <v:group style="position:absolute;left:2739;top:2847;width:10;height:20" coordorigin="2739,2847" coordsize="10,20">
              <v:shape style="position:absolute;left:2739;top:2847;width:10;height:20" coordorigin="2739,2847" coordsize="10,20" path="m2739,2867l2748,2867,2748,2847,2739,2847,2739,2867xe" filled="true" fillcolor="#000000" stroked="false">
                <v:path arrowok="t"/>
                <v:fill type="solid"/>
              </v:shape>
            </v:group>
            <v:group style="position:absolute;left:2739;top:2871;width:10;height:2" coordorigin="2739,2871" coordsize="10,2">
              <v:shape style="position:absolute;left:2739;top:2871;width:10;height:2" coordorigin="2739,2871" coordsize="10,0" path="m2739,2871l2748,2871e" filled="false" stroked="true" strokeweight=".47998pt" strokecolor="#000000">
                <v:path arrowok="t"/>
              </v:shape>
            </v:group>
            <v:group style="position:absolute;left:4064;top:2482;width:10;height:20" coordorigin="4064,2482" coordsize="10,20">
              <v:shape style="position:absolute;left:4064;top:2482;width:10;height:20" coordorigin="4064,2482" coordsize="10,20" path="m4064,2502l4074,2502,4074,2482,4064,2482,4064,2502xe" filled="true" fillcolor="#000000" stroked="false">
                <v:path arrowok="t"/>
                <v:fill type="solid"/>
              </v:shape>
            </v:group>
            <v:group style="position:absolute;left:4064;top:2502;width:10;height:20" coordorigin="4064,2502" coordsize="10,20">
              <v:shape style="position:absolute;left:4064;top:2502;width:10;height:20" coordorigin="4064,2502" coordsize="10,20" path="m4064,2521l4074,2521,4074,2502,4064,2502,4064,2521xe" filled="true" fillcolor="#000000" stroked="false">
                <v:path arrowok="t"/>
                <v:fill type="solid"/>
              </v:shape>
            </v:group>
            <v:group style="position:absolute;left:4064;top:2521;width:10;height:20" coordorigin="4064,2521" coordsize="10,20">
              <v:shape style="position:absolute;left:4064;top:2521;width:10;height:20" coordorigin="4064,2521" coordsize="10,20" path="m4064,2540l4074,2540,4074,2521,4064,2521,4064,2540xe" filled="true" fillcolor="#000000" stroked="false">
                <v:path arrowok="t"/>
                <v:fill type="solid"/>
              </v:shape>
            </v:group>
            <v:group style="position:absolute;left:4064;top:2540;width:10;height:20" coordorigin="4064,2540" coordsize="10,20">
              <v:shape style="position:absolute;left:4064;top:2540;width:10;height:20" coordorigin="4064,2540" coordsize="10,20" path="m4064,2559l4074,2559,4074,2540,4064,2540,4064,2559xe" filled="true" fillcolor="#000000" stroked="false">
                <v:path arrowok="t"/>
                <v:fill type="solid"/>
              </v:shape>
            </v:group>
            <v:group style="position:absolute;left:4064;top:2559;width:10;height:20" coordorigin="4064,2559" coordsize="10,20">
              <v:shape style="position:absolute;left:4064;top:2559;width:10;height:20" coordorigin="4064,2559" coordsize="10,20" path="m4064,2579l4074,2579,4074,2559,4064,2559,4064,2579xe" filled="true" fillcolor="#000000" stroked="false">
                <v:path arrowok="t"/>
                <v:fill type="solid"/>
              </v:shape>
            </v:group>
            <v:group style="position:absolute;left:4064;top:2579;width:10;height:20" coordorigin="4064,2579" coordsize="10,20">
              <v:shape style="position:absolute;left:4064;top:2579;width:10;height:20" coordorigin="4064,2579" coordsize="10,20" path="m4064,2598l4074,2598,4074,2579,4064,2579,4064,2598xe" filled="true" fillcolor="#000000" stroked="false">
                <v:path arrowok="t"/>
                <v:fill type="solid"/>
              </v:shape>
            </v:group>
            <v:group style="position:absolute;left:4064;top:2598;width:10;height:20" coordorigin="4064,2598" coordsize="10,20">
              <v:shape style="position:absolute;left:4064;top:2598;width:10;height:20" coordorigin="4064,2598" coordsize="10,20" path="m4064,2617l4074,2617,4074,2598,4064,2598,4064,2617xe" filled="true" fillcolor="#000000" stroked="false">
                <v:path arrowok="t"/>
                <v:fill type="solid"/>
              </v:shape>
            </v:group>
            <v:group style="position:absolute;left:4064;top:2617;width:10;height:20" coordorigin="4064,2617" coordsize="10,20">
              <v:shape style="position:absolute;left:4064;top:2617;width:10;height:20" coordorigin="4064,2617" coordsize="10,20" path="m4064,2636l4074,2636,4074,2617,4064,2617,4064,2636xe" filled="true" fillcolor="#000000" stroked="false">
                <v:path arrowok="t"/>
                <v:fill type="solid"/>
              </v:shape>
            </v:group>
            <v:group style="position:absolute;left:4064;top:2636;width:10;height:20" coordorigin="4064,2636" coordsize="10,20">
              <v:shape style="position:absolute;left:4064;top:2636;width:10;height:20" coordorigin="4064,2636" coordsize="10,20" path="m4064,2655l4074,2655,4074,2636,4064,2636,4064,2655xe" filled="true" fillcolor="#000000" stroked="false">
                <v:path arrowok="t"/>
                <v:fill type="solid"/>
              </v:shape>
            </v:group>
            <v:group style="position:absolute;left:4064;top:2655;width:10;height:20" coordorigin="4064,2655" coordsize="10,20">
              <v:shape style="position:absolute;left:4064;top:2655;width:10;height:20" coordorigin="4064,2655" coordsize="10,20" path="m4064,2675l4074,2675,4074,2655,4064,2655,4064,2675xe" filled="true" fillcolor="#000000" stroked="false">
                <v:path arrowok="t"/>
                <v:fill type="solid"/>
              </v:shape>
            </v:group>
            <v:group style="position:absolute;left:4064;top:2675;width:10;height:20" coordorigin="4064,2675" coordsize="10,20">
              <v:shape style="position:absolute;left:4064;top:2675;width:10;height:20" coordorigin="4064,2675" coordsize="10,20" path="m4064,2694l4074,2694,4074,2675,4064,2675,4064,2694xe" filled="true" fillcolor="#000000" stroked="false">
                <v:path arrowok="t"/>
                <v:fill type="solid"/>
              </v:shape>
            </v:group>
            <v:group style="position:absolute;left:4064;top:2694;width:10;height:20" coordorigin="4064,2694" coordsize="10,20">
              <v:shape style="position:absolute;left:4064;top:2694;width:10;height:20" coordorigin="4064,2694" coordsize="10,20" path="m4064,2713l4074,2713,4074,2694,4064,2694,4064,2713xe" filled="true" fillcolor="#000000" stroked="false">
                <v:path arrowok="t"/>
                <v:fill type="solid"/>
              </v:shape>
            </v:group>
            <v:group style="position:absolute;left:4064;top:2713;width:10;height:20" coordorigin="4064,2713" coordsize="10,20">
              <v:shape style="position:absolute;left:4064;top:2713;width:10;height:20" coordorigin="4064,2713" coordsize="10,20" path="m4064,2732l4074,2732,4074,2713,4064,2713,4064,2732xe" filled="true" fillcolor="#000000" stroked="false">
                <v:path arrowok="t"/>
                <v:fill type="solid"/>
              </v:shape>
            </v:group>
            <v:group style="position:absolute;left:4064;top:2732;width:10;height:20" coordorigin="4064,2732" coordsize="10,20">
              <v:shape style="position:absolute;left:4064;top:2732;width:10;height:20" coordorigin="4064,2732" coordsize="10,20" path="m4064,2751l4074,2751,4074,2732,4064,2732,4064,2751xe" filled="true" fillcolor="#000000" stroked="false">
                <v:path arrowok="t"/>
                <v:fill type="solid"/>
              </v:shape>
            </v:group>
            <v:group style="position:absolute;left:4064;top:2751;width:10;height:20" coordorigin="4064,2751" coordsize="10,20">
              <v:shape style="position:absolute;left:4064;top:2751;width:10;height:20" coordorigin="4064,2751" coordsize="10,20" path="m4064,2771l4074,2771,4074,2751,4064,2751,4064,2771xe" filled="true" fillcolor="#000000" stroked="false">
                <v:path arrowok="t"/>
                <v:fill type="solid"/>
              </v:shape>
            </v:group>
            <v:group style="position:absolute;left:4064;top:2771;width:10;height:20" coordorigin="4064,2771" coordsize="10,20">
              <v:shape style="position:absolute;left:4064;top:2771;width:10;height:20" coordorigin="4064,2771" coordsize="10,20" path="m4064,2790l4074,2790,4074,2771,4064,2771,4064,2790xe" filled="true" fillcolor="#000000" stroked="false">
                <v:path arrowok="t"/>
                <v:fill type="solid"/>
              </v:shape>
            </v:group>
            <v:group style="position:absolute;left:4064;top:2790;width:10;height:20" coordorigin="4064,2790" coordsize="10,20">
              <v:shape style="position:absolute;left:4064;top:2790;width:10;height:20" coordorigin="4064,2790" coordsize="10,20" path="m4064,2809l4074,2809,4074,2790,4064,2790,4064,2809xe" filled="true" fillcolor="#000000" stroked="false">
                <v:path arrowok="t"/>
                <v:fill type="solid"/>
              </v:shape>
            </v:group>
            <v:group style="position:absolute;left:4064;top:2809;width:10;height:20" coordorigin="4064,2809" coordsize="10,20">
              <v:shape style="position:absolute;left:4064;top:2809;width:10;height:20" coordorigin="4064,2809" coordsize="10,20" path="m4064,2828l4074,2828,4074,2809,4064,2809,4064,2828xe" filled="true" fillcolor="#000000" stroked="false">
                <v:path arrowok="t"/>
                <v:fill type="solid"/>
              </v:shape>
            </v:group>
            <v:group style="position:absolute;left:4064;top:2828;width:10;height:20" coordorigin="4064,2828" coordsize="10,20">
              <v:shape style="position:absolute;left:4064;top:2828;width:10;height:20" coordorigin="4064,2828" coordsize="10,20" path="m4064,2847l4074,2847,4074,2828,4064,2828,4064,2847xe" filled="true" fillcolor="#000000" stroked="false">
                <v:path arrowok="t"/>
                <v:fill type="solid"/>
              </v:shape>
            </v:group>
            <v:group style="position:absolute;left:4064;top:2847;width:10;height:20" coordorigin="4064,2847" coordsize="10,20">
              <v:shape style="position:absolute;left:4064;top:2847;width:10;height:20" coordorigin="4064,2847" coordsize="10,20" path="m4064,2867l4074,2867,4074,2847,4064,2847,4064,2867xe" filled="true" fillcolor="#000000" stroked="false">
                <v:path arrowok="t"/>
                <v:fill type="solid"/>
              </v:shape>
            </v:group>
            <v:group style="position:absolute;left:4064;top:2871;width:10;height:2" coordorigin="4064,2871" coordsize="10,2">
              <v:shape style="position:absolute;left:4064;top:2871;width:10;height:2" coordorigin="4064,2871" coordsize="10,0" path="m4064,2871l4074,2871e" filled="false" stroked="true" strokeweight=".47998pt" strokecolor="#000000">
                <v:path arrowok="t"/>
              </v:shape>
            </v:group>
            <v:group style="position:absolute;left:5058;top:2482;width:10;height:20" coordorigin="5058,2482" coordsize="10,20">
              <v:shape style="position:absolute;left:5058;top:2482;width:10;height:20" coordorigin="5058,2482" coordsize="10,20" path="m5058,2502l5067,2502,5067,2482,5058,2482,5058,2502xe" filled="true" fillcolor="#000000" stroked="false">
                <v:path arrowok="t"/>
                <v:fill type="solid"/>
              </v:shape>
            </v:group>
            <v:group style="position:absolute;left:5058;top:2502;width:10;height:20" coordorigin="5058,2502" coordsize="10,20">
              <v:shape style="position:absolute;left:5058;top:2502;width:10;height:20" coordorigin="5058,2502" coordsize="10,20" path="m5058,2521l5067,2521,5067,2502,5058,2502,5058,2521xe" filled="true" fillcolor="#000000" stroked="false">
                <v:path arrowok="t"/>
                <v:fill type="solid"/>
              </v:shape>
            </v:group>
            <v:group style="position:absolute;left:5058;top:2521;width:10;height:20" coordorigin="5058,2521" coordsize="10,20">
              <v:shape style="position:absolute;left:5058;top:2521;width:10;height:20" coordorigin="5058,2521" coordsize="10,20" path="m5058,2540l5067,2540,5067,2521,5058,2521,5058,2540xe" filled="true" fillcolor="#000000" stroked="false">
                <v:path arrowok="t"/>
                <v:fill type="solid"/>
              </v:shape>
            </v:group>
            <v:group style="position:absolute;left:5058;top:2540;width:10;height:20" coordorigin="5058,2540" coordsize="10,20">
              <v:shape style="position:absolute;left:5058;top:2540;width:10;height:20" coordorigin="5058,2540" coordsize="10,20" path="m5058,2559l5067,2559,5067,2540,5058,2540,5058,2559xe" filled="true" fillcolor="#000000" stroked="false">
                <v:path arrowok="t"/>
                <v:fill type="solid"/>
              </v:shape>
            </v:group>
            <v:group style="position:absolute;left:5058;top:2559;width:10;height:20" coordorigin="5058,2559" coordsize="10,20">
              <v:shape style="position:absolute;left:5058;top:2559;width:10;height:20" coordorigin="5058,2559" coordsize="10,20" path="m5058,2579l5067,2579,5067,2559,5058,2559,5058,2579xe" filled="true" fillcolor="#000000" stroked="false">
                <v:path arrowok="t"/>
                <v:fill type="solid"/>
              </v:shape>
            </v:group>
            <v:group style="position:absolute;left:5058;top:2579;width:10;height:20" coordorigin="5058,2579" coordsize="10,20">
              <v:shape style="position:absolute;left:5058;top:2579;width:10;height:20" coordorigin="5058,2579" coordsize="10,20" path="m5058,2598l5067,2598,5067,2579,5058,2579,5058,2598xe" filled="true" fillcolor="#000000" stroked="false">
                <v:path arrowok="t"/>
                <v:fill type="solid"/>
              </v:shape>
            </v:group>
            <v:group style="position:absolute;left:5058;top:2598;width:10;height:20" coordorigin="5058,2598" coordsize="10,20">
              <v:shape style="position:absolute;left:5058;top:2598;width:10;height:20" coordorigin="5058,2598" coordsize="10,20" path="m5058,2617l5067,2617,5067,2598,5058,2598,5058,2617xe" filled="true" fillcolor="#000000" stroked="false">
                <v:path arrowok="t"/>
                <v:fill type="solid"/>
              </v:shape>
            </v:group>
            <v:group style="position:absolute;left:5058;top:2617;width:10;height:20" coordorigin="5058,2617" coordsize="10,20">
              <v:shape style="position:absolute;left:5058;top:2617;width:10;height:20" coordorigin="5058,2617" coordsize="10,20" path="m5058,2636l5067,2636,5067,2617,5058,2617,5058,2636xe" filled="true" fillcolor="#000000" stroked="false">
                <v:path arrowok="t"/>
                <v:fill type="solid"/>
              </v:shape>
            </v:group>
            <v:group style="position:absolute;left:5058;top:2636;width:10;height:20" coordorigin="5058,2636" coordsize="10,20">
              <v:shape style="position:absolute;left:5058;top:2636;width:10;height:20" coordorigin="5058,2636" coordsize="10,20" path="m5058,2655l5067,2655,5067,2636,5058,2636,5058,2655xe" filled="true" fillcolor="#000000" stroked="false">
                <v:path arrowok="t"/>
                <v:fill type="solid"/>
              </v:shape>
            </v:group>
            <v:group style="position:absolute;left:5058;top:2655;width:10;height:20" coordorigin="5058,2655" coordsize="10,20">
              <v:shape style="position:absolute;left:5058;top:2655;width:10;height:20" coordorigin="5058,2655" coordsize="10,20" path="m5058,2675l5067,2675,5067,2655,5058,2655,5058,2675xe" filled="true" fillcolor="#000000" stroked="false">
                <v:path arrowok="t"/>
                <v:fill type="solid"/>
              </v:shape>
            </v:group>
            <v:group style="position:absolute;left:5058;top:2675;width:10;height:20" coordorigin="5058,2675" coordsize="10,20">
              <v:shape style="position:absolute;left:5058;top:2675;width:10;height:20" coordorigin="5058,2675" coordsize="10,20" path="m5058,2694l5067,2694,5067,2675,5058,2675,5058,2694xe" filled="true" fillcolor="#000000" stroked="false">
                <v:path arrowok="t"/>
                <v:fill type="solid"/>
              </v:shape>
            </v:group>
            <v:group style="position:absolute;left:5058;top:2694;width:10;height:20" coordorigin="5058,2694" coordsize="10,20">
              <v:shape style="position:absolute;left:5058;top:2694;width:10;height:20" coordorigin="5058,2694" coordsize="10,20" path="m5058,2713l5067,2713,5067,2694,5058,2694,5058,2713xe" filled="true" fillcolor="#000000" stroked="false">
                <v:path arrowok="t"/>
                <v:fill type="solid"/>
              </v:shape>
            </v:group>
            <v:group style="position:absolute;left:5058;top:2713;width:10;height:20" coordorigin="5058,2713" coordsize="10,20">
              <v:shape style="position:absolute;left:5058;top:2713;width:10;height:20" coordorigin="5058,2713" coordsize="10,20" path="m5058,2732l5067,2732,5067,2713,5058,2713,5058,2732xe" filled="true" fillcolor="#000000" stroked="false">
                <v:path arrowok="t"/>
                <v:fill type="solid"/>
              </v:shape>
            </v:group>
            <v:group style="position:absolute;left:5058;top:2732;width:10;height:20" coordorigin="5058,2732" coordsize="10,20">
              <v:shape style="position:absolute;left:5058;top:2732;width:10;height:20" coordorigin="5058,2732" coordsize="10,20" path="m5058,2751l5067,2751,5067,2732,5058,2732,5058,2751xe" filled="true" fillcolor="#000000" stroked="false">
                <v:path arrowok="t"/>
                <v:fill type="solid"/>
              </v:shape>
            </v:group>
            <v:group style="position:absolute;left:5058;top:2751;width:10;height:20" coordorigin="5058,2751" coordsize="10,20">
              <v:shape style="position:absolute;left:5058;top:2751;width:10;height:20" coordorigin="5058,2751" coordsize="10,20" path="m5058,2771l5067,2771,5067,2751,5058,2751,5058,2771xe" filled="true" fillcolor="#000000" stroked="false">
                <v:path arrowok="t"/>
                <v:fill type="solid"/>
              </v:shape>
            </v:group>
            <v:group style="position:absolute;left:5058;top:2771;width:10;height:20" coordorigin="5058,2771" coordsize="10,20">
              <v:shape style="position:absolute;left:5058;top:2771;width:10;height:20" coordorigin="5058,2771" coordsize="10,20" path="m5058,2790l5067,2790,5067,2771,5058,2771,5058,2790xe" filled="true" fillcolor="#000000" stroked="false">
                <v:path arrowok="t"/>
                <v:fill type="solid"/>
              </v:shape>
            </v:group>
            <v:group style="position:absolute;left:5058;top:2790;width:10;height:20" coordorigin="5058,2790" coordsize="10,20">
              <v:shape style="position:absolute;left:5058;top:2790;width:10;height:20" coordorigin="5058,2790" coordsize="10,20" path="m5058,2809l5067,2809,5067,2790,5058,2790,5058,2809xe" filled="true" fillcolor="#000000" stroked="false">
                <v:path arrowok="t"/>
                <v:fill type="solid"/>
              </v:shape>
            </v:group>
            <v:group style="position:absolute;left:5058;top:2809;width:10;height:20" coordorigin="5058,2809" coordsize="10,20">
              <v:shape style="position:absolute;left:5058;top:2809;width:10;height:20" coordorigin="5058,2809" coordsize="10,20" path="m5058,2828l5067,2828,5067,2809,5058,2809,5058,2828xe" filled="true" fillcolor="#000000" stroked="false">
                <v:path arrowok="t"/>
                <v:fill type="solid"/>
              </v:shape>
            </v:group>
            <v:group style="position:absolute;left:5058;top:2828;width:10;height:20" coordorigin="5058,2828" coordsize="10,20">
              <v:shape style="position:absolute;left:5058;top:2828;width:10;height:20" coordorigin="5058,2828" coordsize="10,20" path="m5058,2847l5067,2847,5067,2828,5058,2828,5058,2847xe" filled="true" fillcolor="#000000" stroked="false">
                <v:path arrowok="t"/>
                <v:fill type="solid"/>
              </v:shape>
            </v:group>
            <v:group style="position:absolute;left:5058;top:2847;width:10;height:20" coordorigin="5058,2847" coordsize="10,20">
              <v:shape style="position:absolute;left:5058;top:2847;width:10;height:20" coordorigin="5058,2847" coordsize="10,20" path="m5058,2867l5067,2867,5067,2847,5058,2847,5058,2867xe" filled="true" fillcolor="#000000" stroked="false">
                <v:path arrowok="t"/>
                <v:fill type="solid"/>
              </v:shape>
            </v:group>
            <v:group style="position:absolute;left:5058;top:2871;width:10;height:2" coordorigin="5058,2871" coordsize="10,2">
              <v:shape style="position:absolute;left:5058;top:2871;width:10;height:2" coordorigin="5058,2871" coordsize="10,0" path="m5058,2871l5067,2871e" filled="false" stroked="true" strokeweight=".47998pt" strokecolor="#000000">
                <v:path arrowok="t"/>
              </v:shape>
            </v:group>
            <v:group style="position:absolute;left:6332;top:2482;width:10;height:20" coordorigin="6332,2482" coordsize="10,20">
              <v:shape style="position:absolute;left:6332;top:2482;width:10;height:20" coordorigin="6332,2482" coordsize="10,20" path="m6332,2502l6342,2502,6342,2482,6332,2482,6332,2502xe" filled="true" fillcolor="#000000" stroked="false">
                <v:path arrowok="t"/>
                <v:fill type="solid"/>
              </v:shape>
            </v:group>
            <v:group style="position:absolute;left:6332;top:2502;width:10;height:20" coordorigin="6332,2502" coordsize="10,20">
              <v:shape style="position:absolute;left:6332;top:2502;width:10;height:20" coordorigin="6332,2502" coordsize="10,20" path="m6332,2521l6342,2521,6342,2502,6332,2502,6332,2521xe" filled="true" fillcolor="#000000" stroked="false">
                <v:path arrowok="t"/>
                <v:fill type="solid"/>
              </v:shape>
            </v:group>
            <v:group style="position:absolute;left:6332;top:2521;width:10;height:20" coordorigin="6332,2521" coordsize="10,20">
              <v:shape style="position:absolute;left:6332;top:2521;width:10;height:20" coordorigin="6332,2521" coordsize="10,20" path="m6332,2540l6342,2540,6342,2521,6332,2521,6332,2540xe" filled="true" fillcolor="#000000" stroked="false">
                <v:path arrowok="t"/>
                <v:fill type="solid"/>
              </v:shape>
            </v:group>
            <v:group style="position:absolute;left:6332;top:2540;width:10;height:20" coordorigin="6332,2540" coordsize="10,20">
              <v:shape style="position:absolute;left:6332;top:2540;width:10;height:20" coordorigin="6332,2540" coordsize="10,20" path="m6332,2559l6342,2559,6342,2540,6332,2540,6332,2559xe" filled="true" fillcolor="#000000" stroked="false">
                <v:path arrowok="t"/>
                <v:fill type="solid"/>
              </v:shape>
            </v:group>
            <v:group style="position:absolute;left:6332;top:2559;width:10;height:20" coordorigin="6332,2559" coordsize="10,20">
              <v:shape style="position:absolute;left:6332;top:2559;width:10;height:20" coordorigin="6332,2559" coordsize="10,20" path="m6332,2579l6342,2579,6342,2559,6332,2559,6332,2579xe" filled="true" fillcolor="#000000" stroked="false">
                <v:path arrowok="t"/>
                <v:fill type="solid"/>
              </v:shape>
            </v:group>
            <v:group style="position:absolute;left:6332;top:2579;width:10;height:20" coordorigin="6332,2579" coordsize="10,20">
              <v:shape style="position:absolute;left:6332;top:2579;width:10;height:20" coordorigin="6332,2579" coordsize="10,20" path="m6332,2598l6342,2598,6342,2579,6332,2579,6332,2598xe" filled="true" fillcolor="#000000" stroked="false">
                <v:path arrowok="t"/>
                <v:fill type="solid"/>
              </v:shape>
            </v:group>
            <v:group style="position:absolute;left:6332;top:2598;width:10;height:20" coordorigin="6332,2598" coordsize="10,20">
              <v:shape style="position:absolute;left:6332;top:2598;width:10;height:20" coordorigin="6332,2598" coordsize="10,20" path="m6332,2617l6342,2617,6342,2598,6332,2598,6332,2617xe" filled="true" fillcolor="#000000" stroked="false">
                <v:path arrowok="t"/>
                <v:fill type="solid"/>
              </v:shape>
            </v:group>
            <v:group style="position:absolute;left:6332;top:2617;width:10;height:20" coordorigin="6332,2617" coordsize="10,20">
              <v:shape style="position:absolute;left:6332;top:2617;width:10;height:20" coordorigin="6332,2617" coordsize="10,20" path="m6332,2636l6342,2636,6342,2617,6332,2617,6332,2636xe" filled="true" fillcolor="#000000" stroked="false">
                <v:path arrowok="t"/>
                <v:fill type="solid"/>
              </v:shape>
            </v:group>
            <v:group style="position:absolute;left:6332;top:2636;width:10;height:20" coordorigin="6332,2636" coordsize="10,20">
              <v:shape style="position:absolute;left:6332;top:2636;width:10;height:20" coordorigin="6332,2636" coordsize="10,20" path="m6332,2655l6342,2655,6342,2636,6332,2636,6332,2655xe" filled="true" fillcolor="#000000" stroked="false">
                <v:path arrowok="t"/>
                <v:fill type="solid"/>
              </v:shape>
            </v:group>
            <v:group style="position:absolute;left:6332;top:2655;width:10;height:20" coordorigin="6332,2655" coordsize="10,20">
              <v:shape style="position:absolute;left:6332;top:2655;width:10;height:20" coordorigin="6332,2655" coordsize="10,20" path="m6332,2675l6342,2675,6342,2655,6332,2655,6332,2675xe" filled="true" fillcolor="#000000" stroked="false">
                <v:path arrowok="t"/>
                <v:fill type="solid"/>
              </v:shape>
            </v:group>
            <v:group style="position:absolute;left:6332;top:2675;width:10;height:20" coordorigin="6332,2675" coordsize="10,20">
              <v:shape style="position:absolute;left:6332;top:2675;width:10;height:20" coordorigin="6332,2675" coordsize="10,20" path="m6332,2694l6342,2694,6342,2675,6332,2675,6332,2694xe" filled="true" fillcolor="#000000" stroked="false">
                <v:path arrowok="t"/>
                <v:fill type="solid"/>
              </v:shape>
            </v:group>
            <v:group style="position:absolute;left:6332;top:2694;width:10;height:20" coordorigin="6332,2694" coordsize="10,20">
              <v:shape style="position:absolute;left:6332;top:2694;width:10;height:20" coordorigin="6332,2694" coordsize="10,20" path="m6332,2713l6342,2713,6342,2694,6332,2694,6332,2713xe" filled="true" fillcolor="#000000" stroked="false">
                <v:path arrowok="t"/>
                <v:fill type="solid"/>
              </v:shape>
            </v:group>
            <v:group style="position:absolute;left:6332;top:2713;width:10;height:20" coordorigin="6332,2713" coordsize="10,20">
              <v:shape style="position:absolute;left:6332;top:2713;width:10;height:20" coordorigin="6332,2713" coordsize="10,20" path="m6332,2732l6342,2732,6342,2713,6332,2713,6332,2732xe" filled="true" fillcolor="#000000" stroked="false">
                <v:path arrowok="t"/>
                <v:fill type="solid"/>
              </v:shape>
            </v:group>
            <v:group style="position:absolute;left:6332;top:2732;width:10;height:20" coordorigin="6332,2732" coordsize="10,20">
              <v:shape style="position:absolute;left:6332;top:2732;width:10;height:20" coordorigin="6332,2732" coordsize="10,20" path="m6332,2751l6342,2751,6342,2732,6332,2732,6332,2751xe" filled="true" fillcolor="#000000" stroked="false">
                <v:path arrowok="t"/>
                <v:fill type="solid"/>
              </v:shape>
            </v:group>
            <v:group style="position:absolute;left:6332;top:2751;width:10;height:20" coordorigin="6332,2751" coordsize="10,20">
              <v:shape style="position:absolute;left:6332;top:2751;width:10;height:20" coordorigin="6332,2751" coordsize="10,20" path="m6332,2771l6342,2771,6342,2751,6332,2751,6332,2771xe" filled="true" fillcolor="#000000" stroked="false">
                <v:path arrowok="t"/>
                <v:fill type="solid"/>
              </v:shape>
            </v:group>
            <v:group style="position:absolute;left:6332;top:2771;width:10;height:20" coordorigin="6332,2771" coordsize="10,20">
              <v:shape style="position:absolute;left:6332;top:2771;width:10;height:20" coordorigin="6332,2771" coordsize="10,20" path="m6332,2790l6342,2790,6342,2771,6332,2771,6332,2790xe" filled="true" fillcolor="#000000" stroked="false">
                <v:path arrowok="t"/>
                <v:fill type="solid"/>
              </v:shape>
            </v:group>
            <v:group style="position:absolute;left:6332;top:2790;width:10;height:20" coordorigin="6332,2790" coordsize="10,20">
              <v:shape style="position:absolute;left:6332;top:2790;width:10;height:20" coordorigin="6332,2790" coordsize="10,20" path="m6332,2809l6342,2809,6342,2790,6332,2790,6332,2809xe" filled="true" fillcolor="#000000" stroked="false">
                <v:path arrowok="t"/>
                <v:fill type="solid"/>
              </v:shape>
            </v:group>
            <v:group style="position:absolute;left:6332;top:2809;width:10;height:20" coordorigin="6332,2809" coordsize="10,20">
              <v:shape style="position:absolute;left:6332;top:2809;width:10;height:20" coordorigin="6332,2809" coordsize="10,20" path="m6332,2828l6342,2828,6342,2809,6332,2809,6332,2828xe" filled="true" fillcolor="#000000" stroked="false">
                <v:path arrowok="t"/>
                <v:fill type="solid"/>
              </v:shape>
            </v:group>
            <v:group style="position:absolute;left:6332;top:2828;width:10;height:20" coordorigin="6332,2828" coordsize="10,20">
              <v:shape style="position:absolute;left:6332;top:2828;width:10;height:20" coordorigin="6332,2828" coordsize="10,20" path="m6332,2847l6342,2847,6342,2828,6332,2828,6332,2847xe" filled="true" fillcolor="#000000" stroked="false">
                <v:path arrowok="t"/>
                <v:fill type="solid"/>
              </v:shape>
            </v:group>
            <v:group style="position:absolute;left:6332;top:2847;width:10;height:20" coordorigin="6332,2847" coordsize="10,20">
              <v:shape style="position:absolute;left:6332;top:2847;width:10;height:20" coordorigin="6332,2847" coordsize="10,20" path="m6332,2867l6342,2867,6342,2847,6332,2847,6332,2867xe" filled="true" fillcolor="#000000" stroked="false">
                <v:path arrowok="t"/>
                <v:fill type="solid"/>
              </v:shape>
            </v:group>
            <v:group style="position:absolute;left:6332;top:2871;width:10;height:2" coordorigin="6332,2871" coordsize="10,2">
              <v:shape style="position:absolute;left:6332;top:2871;width:10;height:2" coordorigin="6332,2871" coordsize="10,0" path="m6332,2871l6342,2871e" filled="false" stroked="true" strokeweight=".47998pt" strokecolor="#000000">
                <v:path arrowok="t"/>
              </v:shape>
            </v:group>
            <v:group style="position:absolute;left:7751;top:2482;width:10;height:20" coordorigin="7751,2482" coordsize="10,20">
              <v:shape style="position:absolute;left:7751;top:2482;width:10;height:20" coordorigin="7751,2482" coordsize="10,20" path="m7751,2502l7761,2502,7761,2482,7751,2482,7751,2502xe" filled="true" fillcolor="#000000" stroked="false">
                <v:path arrowok="t"/>
                <v:fill type="solid"/>
              </v:shape>
            </v:group>
            <v:group style="position:absolute;left:7751;top:2502;width:10;height:20" coordorigin="7751,2502" coordsize="10,20">
              <v:shape style="position:absolute;left:7751;top:2502;width:10;height:20" coordorigin="7751,2502" coordsize="10,20" path="m7751,2521l7761,2521,7761,2502,7751,2502,7751,2521xe" filled="true" fillcolor="#000000" stroked="false">
                <v:path arrowok="t"/>
                <v:fill type="solid"/>
              </v:shape>
            </v:group>
            <v:group style="position:absolute;left:7751;top:2521;width:10;height:20" coordorigin="7751,2521" coordsize="10,20">
              <v:shape style="position:absolute;left:7751;top:2521;width:10;height:20" coordorigin="7751,2521" coordsize="10,20" path="m7751,2540l7761,2540,7761,2521,7751,2521,7751,2540xe" filled="true" fillcolor="#000000" stroked="false">
                <v:path arrowok="t"/>
                <v:fill type="solid"/>
              </v:shape>
            </v:group>
            <v:group style="position:absolute;left:7751;top:2540;width:10;height:20" coordorigin="7751,2540" coordsize="10,20">
              <v:shape style="position:absolute;left:7751;top:2540;width:10;height:20" coordorigin="7751,2540" coordsize="10,20" path="m7751,2559l7761,2559,7761,2540,7751,2540,7751,2559xe" filled="true" fillcolor="#000000" stroked="false">
                <v:path arrowok="t"/>
                <v:fill type="solid"/>
              </v:shape>
            </v:group>
            <v:group style="position:absolute;left:7751;top:2559;width:10;height:20" coordorigin="7751,2559" coordsize="10,20">
              <v:shape style="position:absolute;left:7751;top:2559;width:10;height:20" coordorigin="7751,2559" coordsize="10,20" path="m7751,2579l7761,2579,7761,2559,7751,2559,7751,2579xe" filled="true" fillcolor="#000000" stroked="false">
                <v:path arrowok="t"/>
                <v:fill type="solid"/>
              </v:shape>
            </v:group>
            <v:group style="position:absolute;left:7751;top:2579;width:10;height:20" coordorigin="7751,2579" coordsize="10,20">
              <v:shape style="position:absolute;left:7751;top:2579;width:10;height:20" coordorigin="7751,2579" coordsize="10,20" path="m7751,2598l7761,2598,7761,2579,7751,2579,7751,2598xe" filled="true" fillcolor="#000000" stroked="false">
                <v:path arrowok="t"/>
                <v:fill type="solid"/>
              </v:shape>
            </v:group>
            <v:group style="position:absolute;left:7751;top:2598;width:10;height:20" coordorigin="7751,2598" coordsize="10,20">
              <v:shape style="position:absolute;left:7751;top:2598;width:10;height:20" coordorigin="7751,2598" coordsize="10,20" path="m7751,2617l7761,2617,7761,2598,7751,2598,7751,2617xe" filled="true" fillcolor="#000000" stroked="false">
                <v:path arrowok="t"/>
                <v:fill type="solid"/>
              </v:shape>
            </v:group>
            <v:group style="position:absolute;left:7751;top:2617;width:10;height:20" coordorigin="7751,2617" coordsize="10,20">
              <v:shape style="position:absolute;left:7751;top:2617;width:10;height:20" coordorigin="7751,2617" coordsize="10,20" path="m7751,2636l7761,2636,7761,2617,7751,2617,7751,2636xe" filled="true" fillcolor="#000000" stroked="false">
                <v:path arrowok="t"/>
                <v:fill type="solid"/>
              </v:shape>
            </v:group>
            <v:group style="position:absolute;left:7751;top:2636;width:10;height:20" coordorigin="7751,2636" coordsize="10,20">
              <v:shape style="position:absolute;left:7751;top:2636;width:10;height:20" coordorigin="7751,2636" coordsize="10,20" path="m7751,2655l7761,2655,7761,2636,7751,2636,7751,2655xe" filled="true" fillcolor="#000000" stroked="false">
                <v:path arrowok="t"/>
                <v:fill type="solid"/>
              </v:shape>
            </v:group>
            <v:group style="position:absolute;left:7751;top:2655;width:10;height:20" coordorigin="7751,2655" coordsize="10,20">
              <v:shape style="position:absolute;left:7751;top:2655;width:10;height:20" coordorigin="7751,2655" coordsize="10,20" path="m7751,2675l7761,2675,7761,2655,7751,2655,7751,2675xe" filled="true" fillcolor="#000000" stroked="false">
                <v:path arrowok="t"/>
                <v:fill type="solid"/>
              </v:shape>
            </v:group>
            <v:group style="position:absolute;left:7751;top:2675;width:10;height:20" coordorigin="7751,2675" coordsize="10,20">
              <v:shape style="position:absolute;left:7751;top:2675;width:10;height:20" coordorigin="7751,2675" coordsize="10,20" path="m7751,2694l7761,2694,7761,2675,7751,2675,7751,2694xe" filled="true" fillcolor="#000000" stroked="false">
                <v:path arrowok="t"/>
                <v:fill type="solid"/>
              </v:shape>
            </v:group>
            <v:group style="position:absolute;left:7751;top:2694;width:10;height:20" coordorigin="7751,2694" coordsize="10,20">
              <v:shape style="position:absolute;left:7751;top:2694;width:10;height:20" coordorigin="7751,2694" coordsize="10,20" path="m7751,2713l7761,2713,7761,2694,7751,2694,7751,2713xe" filled="true" fillcolor="#000000" stroked="false">
                <v:path arrowok="t"/>
                <v:fill type="solid"/>
              </v:shape>
            </v:group>
            <v:group style="position:absolute;left:7751;top:2713;width:10;height:20" coordorigin="7751,2713" coordsize="10,20">
              <v:shape style="position:absolute;left:7751;top:2713;width:10;height:20" coordorigin="7751,2713" coordsize="10,20" path="m7751,2732l7761,2732,7761,2713,7751,2713,7751,2732xe" filled="true" fillcolor="#000000" stroked="false">
                <v:path arrowok="t"/>
                <v:fill type="solid"/>
              </v:shape>
            </v:group>
            <v:group style="position:absolute;left:7751;top:2732;width:10;height:20" coordorigin="7751,2732" coordsize="10,20">
              <v:shape style="position:absolute;left:7751;top:2732;width:10;height:20" coordorigin="7751,2732" coordsize="10,20" path="m7751,2751l7761,2751,7761,2732,7751,2732,7751,2751xe" filled="true" fillcolor="#000000" stroked="false">
                <v:path arrowok="t"/>
                <v:fill type="solid"/>
              </v:shape>
            </v:group>
            <v:group style="position:absolute;left:7751;top:2751;width:10;height:20" coordorigin="7751,2751" coordsize="10,20">
              <v:shape style="position:absolute;left:7751;top:2751;width:10;height:20" coordorigin="7751,2751" coordsize="10,20" path="m7751,2771l7761,2771,7761,2751,7751,2751,7751,2771xe" filled="true" fillcolor="#000000" stroked="false">
                <v:path arrowok="t"/>
                <v:fill type="solid"/>
              </v:shape>
            </v:group>
            <v:group style="position:absolute;left:7751;top:2771;width:10;height:20" coordorigin="7751,2771" coordsize="10,20">
              <v:shape style="position:absolute;left:7751;top:2771;width:10;height:20" coordorigin="7751,2771" coordsize="10,20" path="m7751,2790l7761,2790,7761,2771,7751,2771,7751,2790xe" filled="true" fillcolor="#000000" stroked="false">
                <v:path arrowok="t"/>
                <v:fill type="solid"/>
              </v:shape>
            </v:group>
            <v:group style="position:absolute;left:7751;top:2790;width:10;height:20" coordorigin="7751,2790" coordsize="10,20">
              <v:shape style="position:absolute;left:7751;top:2790;width:10;height:20" coordorigin="7751,2790" coordsize="10,20" path="m7751,2809l7761,2809,7761,2790,7751,2790,7751,2809xe" filled="true" fillcolor="#000000" stroked="false">
                <v:path arrowok="t"/>
                <v:fill type="solid"/>
              </v:shape>
            </v:group>
            <v:group style="position:absolute;left:7751;top:2809;width:10;height:20" coordorigin="7751,2809" coordsize="10,20">
              <v:shape style="position:absolute;left:7751;top:2809;width:10;height:20" coordorigin="7751,2809" coordsize="10,20" path="m7751,2828l7761,2828,7761,2809,7751,2809,7751,2828xe" filled="true" fillcolor="#000000" stroked="false">
                <v:path arrowok="t"/>
                <v:fill type="solid"/>
              </v:shape>
            </v:group>
            <v:group style="position:absolute;left:7751;top:2828;width:10;height:20" coordorigin="7751,2828" coordsize="10,20">
              <v:shape style="position:absolute;left:7751;top:2828;width:10;height:20" coordorigin="7751,2828" coordsize="10,20" path="m7751,2847l7761,2847,7761,2828,7751,2828,7751,2847xe" filled="true" fillcolor="#000000" stroked="false">
                <v:path arrowok="t"/>
                <v:fill type="solid"/>
              </v:shape>
            </v:group>
            <v:group style="position:absolute;left:7751;top:2847;width:10;height:20" coordorigin="7751,2847" coordsize="10,20">
              <v:shape style="position:absolute;left:7751;top:2847;width:10;height:20" coordorigin="7751,2847" coordsize="10,20" path="m7751,2867l7761,2867,7761,2847,7751,2847,7751,2867xe" filled="true" fillcolor="#000000" stroked="false">
                <v:path arrowok="t"/>
                <v:fill type="solid"/>
              </v:shape>
            </v:group>
            <v:group style="position:absolute;left:7751;top:2871;width:10;height:2" coordorigin="7751,2871" coordsize="10,2">
              <v:shape style="position:absolute;left:7751;top:2871;width:10;height:2" coordorigin="7751,2871" coordsize="10,0" path="m7751,2871l7761,2871e" filled="false" stroked="true" strokeweight=".47998pt" strokecolor="#000000">
                <v:path arrowok="t"/>
              </v:shape>
            </v:group>
            <v:group style="position:absolute;left:8601;top:2482;width:10;height:20" coordorigin="8601,2482" coordsize="10,20">
              <v:shape style="position:absolute;left:8601;top:2482;width:10;height:20" coordorigin="8601,2482" coordsize="10,20" path="m8601,2502l8610,2502,8610,2482,8601,2482,8601,2502xe" filled="true" fillcolor="#000000" stroked="false">
                <v:path arrowok="t"/>
                <v:fill type="solid"/>
              </v:shape>
            </v:group>
            <v:group style="position:absolute;left:8601;top:2502;width:10;height:20" coordorigin="8601,2502" coordsize="10,20">
              <v:shape style="position:absolute;left:8601;top:2502;width:10;height:20" coordorigin="8601,2502" coordsize="10,20" path="m8601,2521l8610,2521,8610,2502,8601,2502,8601,2521xe" filled="true" fillcolor="#000000" stroked="false">
                <v:path arrowok="t"/>
                <v:fill type="solid"/>
              </v:shape>
            </v:group>
            <v:group style="position:absolute;left:8601;top:2521;width:10;height:20" coordorigin="8601,2521" coordsize="10,20">
              <v:shape style="position:absolute;left:8601;top:2521;width:10;height:20" coordorigin="8601,2521" coordsize="10,20" path="m8601,2540l8610,2540,8610,2521,8601,2521,8601,2540xe" filled="true" fillcolor="#000000" stroked="false">
                <v:path arrowok="t"/>
                <v:fill type="solid"/>
              </v:shape>
            </v:group>
            <v:group style="position:absolute;left:8601;top:2540;width:10;height:20" coordorigin="8601,2540" coordsize="10,20">
              <v:shape style="position:absolute;left:8601;top:2540;width:10;height:20" coordorigin="8601,2540" coordsize="10,20" path="m8601,2559l8610,2559,8610,2540,8601,2540,8601,2559xe" filled="true" fillcolor="#000000" stroked="false">
                <v:path arrowok="t"/>
                <v:fill type="solid"/>
              </v:shape>
            </v:group>
            <v:group style="position:absolute;left:8601;top:2559;width:10;height:20" coordorigin="8601,2559" coordsize="10,20">
              <v:shape style="position:absolute;left:8601;top:2559;width:10;height:20" coordorigin="8601,2559" coordsize="10,20" path="m8601,2579l8610,2579,8610,2559,8601,2559,8601,2579xe" filled="true" fillcolor="#000000" stroked="false">
                <v:path arrowok="t"/>
                <v:fill type="solid"/>
              </v:shape>
            </v:group>
            <v:group style="position:absolute;left:8601;top:2579;width:10;height:20" coordorigin="8601,2579" coordsize="10,20">
              <v:shape style="position:absolute;left:8601;top:2579;width:10;height:20" coordorigin="8601,2579" coordsize="10,20" path="m8601,2598l8610,2598,8610,2579,8601,2579,8601,2598xe" filled="true" fillcolor="#000000" stroked="false">
                <v:path arrowok="t"/>
                <v:fill type="solid"/>
              </v:shape>
            </v:group>
            <v:group style="position:absolute;left:8601;top:2598;width:10;height:20" coordorigin="8601,2598" coordsize="10,20">
              <v:shape style="position:absolute;left:8601;top:2598;width:10;height:20" coordorigin="8601,2598" coordsize="10,20" path="m8601,2617l8610,2617,8610,2598,8601,2598,8601,2617xe" filled="true" fillcolor="#000000" stroked="false">
                <v:path arrowok="t"/>
                <v:fill type="solid"/>
              </v:shape>
            </v:group>
            <v:group style="position:absolute;left:8601;top:2617;width:10;height:20" coordorigin="8601,2617" coordsize="10,20">
              <v:shape style="position:absolute;left:8601;top:2617;width:10;height:20" coordorigin="8601,2617" coordsize="10,20" path="m8601,2636l8610,2636,8610,2617,8601,2617,8601,2636xe" filled="true" fillcolor="#000000" stroked="false">
                <v:path arrowok="t"/>
                <v:fill type="solid"/>
              </v:shape>
            </v:group>
            <v:group style="position:absolute;left:8601;top:2636;width:10;height:20" coordorigin="8601,2636" coordsize="10,20">
              <v:shape style="position:absolute;left:8601;top:2636;width:10;height:20" coordorigin="8601,2636" coordsize="10,20" path="m8601,2655l8610,2655,8610,2636,8601,2636,8601,2655xe" filled="true" fillcolor="#000000" stroked="false">
                <v:path arrowok="t"/>
                <v:fill type="solid"/>
              </v:shape>
            </v:group>
            <v:group style="position:absolute;left:8601;top:2655;width:10;height:20" coordorigin="8601,2655" coordsize="10,20">
              <v:shape style="position:absolute;left:8601;top:2655;width:10;height:20" coordorigin="8601,2655" coordsize="10,20" path="m8601,2675l8610,2675,8610,2655,8601,2655,8601,2675xe" filled="true" fillcolor="#000000" stroked="false">
                <v:path arrowok="t"/>
                <v:fill type="solid"/>
              </v:shape>
            </v:group>
            <v:group style="position:absolute;left:8601;top:2675;width:10;height:20" coordorigin="8601,2675" coordsize="10,20">
              <v:shape style="position:absolute;left:8601;top:2675;width:10;height:20" coordorigin="8601,2675" coordsize="10,20" path="m8601,2694l8610,2694,8610,2675,8601,2675,8601,2694xe" filled="true" fillcolor="#000000" stroked="false">
                <v:path arrowok="t"/>
                <v:fill type="solid"/>
              </v:shape>
            </v:group>
            <v:group style="position:absolute;left:8601;top:2694;width:10;height:20" coordorigin="8601,2694" coordsize="10,20">
              <v:shape style="position:absolute;left:8601;top:2694;width:10;height:20" coordorigin="8601,2694" coordsize="10,20" path="m8601,2713l8610,2713,8610,2694,8601,2694,8601,2713xe" filled="true" fillcolor="#000000" stroked="false">
                <v:path arrowok="t"/>
                <v:fill type="solid"/>
              </v:shape>
            </v:group>
            <v:group style="position:absolute;left:8601;top:2713;width:10;height:20" coordorigin="8601,2713" coordsize="10,20">
              <v:shape style="position:absolute;left:8601;top:2713;width:10;height:20" coordorigin="8601,2713" coordsize="10,20" path="m8601,2732l8610,2732,8610,2713,8601,2713,8601,2732xe" filled="true" fillcolor="#000000" stroked="false">
                <v:path arrowok="t"/>
                <v:fill type="solid"/>
              </v:shape>
            </v:group>
            <v:group style="position:absolute;left:8601;top:2732;width:10;height:20" coordorigin="8601,2732" coordsize="10,20">
              <v:shape style="position:absolute;left:8601;top:2732;width:10;height:20" coordorigin="8601,2732" coordsize="10,20" path="m8601,2751l8610,2751,8610,2732,8601,2732,8601,2751xe" filled="true" fillcolor="#000000" stroked="false">
                <v:path arrowok="t"/>
                <v:fill type="solid"/>
              </v:shape>
            </v:group>
            <v:group style="position:absolute;left:8601;top:2751;width:10;height:20" coordorigin="8601,2751" coordsize="10,20">
              <v:shape style="position:absolute;left:8601;top:2751;width:10;height:20" coordorigin="8601,2751" coordsize="10,20" path="m8601,2771l8610,2771,8610,2751,8601,2751,8601,2771xe" filled="true" fillcolor="#000000" stroked="false">
                <v:path arrowok="t"/>
                <v:fill type="solid"/>
              </v:shape>
            </v:group>
            <v:group style="position:absolute;left:8601;top:2771;width:10;height:20" coordorigin="8601,2771" coordsize="10,20">
              <v:shape style="position:absolute;left:8601;top:2771;width:10;height:20" coordorigin="8601,2771" coordsize="10,20" path="m8601,2790l8610,2790,8610,2771,8601,2771,8601,2790xe" filled="true" fillcolor="#000000" stroked="false">
                <v:path arrowok="t"/>
                <v:fill type="solid"/>
              </v:shape>
            </v:group>
            <v:group style="position:absolute;left:8601;top:2790;width:10;height:20" coordorigin="8601,2790" coordsize="10,20">
              <v:shape style="position:absolute;left:8601;top:2790;width:10;height:20" coordorigin="8601,2790" coordsize="10,20" path="m8601,2809l8610,2809,8610,2790,8601,2790,8601,2809xe" filled="true" fillcolor="#000000" stroked="false">
                <v:path arrowok="t"/>
                <v:fill type="solid"/>
              </v:shape>
            </v:group>
            <v:group style="position:absolute;left:8601;top:2809;width:10;height:20" coordorigin="8601,2809" coordsize="10,20">
              <v:shape style="position:absolute;left:8601;top:2809;width:10;height:20" coordorigin="8601,2809" coordsize="10,20" path="m8601,2828l8610,2828,8610,2809,8601,2809,8601,2828xe" filled="true" fillcolor="#000000" stroked="false">
                <v:path arrowok="t"/>
                <v:fill type="solid"/>
              </v:shape>
            </v:group>
            <v:group style="position:absolute;left:8601;top:2828;width:10;height:20" coordorigin="8601,2828" coordsize="10,20">
              <v:shape style="position:absolute;left:8601;top:2828;width:10;height:20" coordorigin="8601,2828" coordsize="10,20" path="m8601,2847l8610,2847,8610,2828,8601,2828,8601,2847xe" filled="true" fillcolor="#000000" stroked="false">
                <v:path arrowok="t"/>
                <v:fill type="solid"/>
              </v:shape>
            </v:group>
            <v:group style="position:absolute;left:8601;top:2847;width:10;height:20" coordorigin="8601,2847" coordsize="10,20">
              <v:shape style="position:absolute;left:8601;top:2847;width:10;height:20" coordorigin="8601,2847" coordsize="10,20" path="m8601,2867l8610,2867,8610,2847,8601,2847,8601,2867xe" filled="true" fillcolor="#000000" stroked="false">
                <v:path arrowok="t"/>
                <v:fill type="solid"/>
              </v:shape>
            </v:group>
            <v:group style="position:absolute;left:8601;top:2871;width:10;height:2" coordorigin="8601,2871" coordsize="10,2">
              <v:shape style="position:absolute;left:8601;top:2871;width:10;height:2" coordorigin="8601,2871" coordsize="10,0" path="m8601,2871l8610,2871e" filled="false" stroked="true" strokeweight=".47998pt" strokecolor="#000000">
                <v:path arrowok="t"/>
              </v:shape>
              <v:shape style="position:absolute;left:1649;top:2876;width:1090;height:10" type="#_x0000_t75" stroked="false">
                <v:imagedata r:id="rId88" o:title=""/>
              </v:shape>
              <v:shape style="position:absolute;left:2734;top:2876;width:2324;height:10" type="#_x0000_t75" stroked="false">
                <v:imagedata r:id="rId90" o:title=""/>
              </v:shape>
              <v:shape style="position:absolute;left:5053;top:2876;width:2698;height:10" type="#_x0000_t75" stroked="false">
                <v:imagedata r:id="rId95" o:title=""/>
              </v:shape>
              <v:shape style="position:absolute;left:7746;top:2876;width:854;height:10" type="#_x0000_t75" stroked="false">
                <v:imagedata r:id="rId92" o:title=""/>
              </v:shape>
              <v:shape style="position:absolute;left:8596;top:2876;width:1661;height:10" type="#_x0000_t75" stroked="false">
                <v:imagedata r:id="rId93" o:title=""/>
              </v:shape>
            </v:group>
            <v:group style="position:absolute;left:2739;top:2886;width:10;height:20" coordorigin="2739,2886" coordsize="10,20">
              <v:shape style="position:absolute;left:2739;top:2886;width:10;height:20" coordorigin="2739,2886" coordsize="10,20" path="m2739,2905l2748,2905,2748,2886,2739,2886,2739,2905xe" filled="true" fillcolor="#000000" stroked="false">
                <v:path arrowok="t"/>
                <v:fill type="solid"/>
              </v:shape>
            </v:group>
            <v:group style="position:absolute;left:2739;top:2905;width:10;height:20" coordorigin="2739,2905" coordsize="10,20">
              <v:shape style="position:absolute;left:2739;top:2905;width:10;height:20" coordorigin="2739,2905" coordsize="10,20" path="m2739,2924l2748,2924,2748,2905,2739,2905,2739,2924xe" filled="true" fillcolor="#000000" stroked="false">
                <v:path arrowok="t"/>
                <v:fill type="solid"/>
              </v:shape>
            </v:group>
            <v:group style="position:absolute;left:2739;top:2924;width:10;height:20" coordorigin="2739,2924" coordsize="10,20">
              <v:shape style="position:absolute;left:2739;top:2924;width:10;height:20" coordorigin="2739,2924" coordsize="10,20" path="m2739,2943l2748,2943,2748,2924,2739,2924,2739,2943xe" filled="true" fillcolor="#000000" stroked="false">
                <v:path arrowok="t"/>
                <v:fill type="solid"/>
              </v:shape>
            </v:group>
            <v:group style="position:absolute;left:2739;top:2943;width:10;height:20" coordorigin="2739,2943" coordsize="10,20">
              <v:shape style="position:absolute;left:2739;top:2943;width:10;height:20" coordorigin="2739,2943" coordsize="10,20" path="m2739,2963l2748,2963,2748,2943,2739,2943,2739,2963xe" filled="true" fillcolor="#000000" stroked="false">
                <v:path arrowok="t"/>
                <v:fill type="solid"/>
              </v:shape>
            </v:group>
            <v:group style="position:absolute;left:2739;top:2963;width:10;height:20" coordorigin="2739,2963" coordsize="10,20">
              <v:shape style="position:absolute;left:2739;top:2963;width:10;height:20" coordorigin="2739,2963" coordsize="10,20" path="m2739,2982l2748,2982,2748,2963,2739,2963,2739,2982xe" filled="true" fillcolor="#000000" stroked="false">
                <v:path arrowok="t"/>
                <v:fill type="solid"/>
              </v:shape>
            </v:group>
            <v:group style="position:absolute;left:2739;top:2982;width:10;height:20" coordorigin="2739,2982" coordsize="10,20">
              <v:shape style="position:absolute;left:2739;top:2982;width:10;height:20" coordorigin="2739,2982" coordsize="10,20" path="m2739,3001l2748,3001,2748,2982,2739,2982,2739,3001xe" filled="true" fillcolor="#000000" stroked="false">
                <v:path arrowok="t"/>
                <v:fill type="solid"/>
              </v:shape>
            </v:group>
            <v:group style="position:absolute;left:2739;top:3001;width:10;height:20" coordorigin="2739,3001" coordsize="10,20">
              <v:shape style="position:absolute;left:2739;top:3001;width:10;height:20" coordorigin="2739,3001" coordsize="10,20" path="m2739,3020l2748,3020,2748,3001,2739,3001,2739,3020xe" filled="true" fillcolor="#000000" stroked="false">
                <v:path arrowok="t"/>
                <v:fill type="solid"/>
              </v:shape>
            </v:group>
            <v:group style="position:absolute;left:2739;top:3020;width:10;height:20" coordorigin="2739,3020" coordsize="10,20">
              <v:shape style="position:absolute;left:2739;top:3020;width:10;height:20" coordorigin="2739,3020" coordsize="10,20" path="m2739,3039l2748,3039,2748,3020,2739,3020,2739,3039xe" filled="true" fillcolor="#000000" stroked="false">
                <v:path arrowok="t"/>
                <v:fill type="solid"/>
              </v:shape>
            </v:group>
            <v:group style="position:absolute;left:2739;top:3039;width:10;height:20" coordorigin="2739,3039" coordsize="10,20">
              <v:shape style="position:absolute;left:2739;top:3039;width:10;height:20" coordorigin="2739,3039" coordsize="10,20" path="m2739,3059l2748,3059,2748,3039,2739,3039,2739,3059xe" filled="true" fillcolor="#000000" stroked="false">
                <v:path arrowok="t"/>
                <v:fill type="solid"/>
              </v:shape>
            </v:group>
            <v:group style="position:absolute;left:2739;top:3059;width:10;height:20" coordorigin="2739,3059" coordsize="10,20">
              <v:shape style="position:absolute;left:2739;top:3059;width:10;height:20" coordorigin="2739,3059" coordsize="10,20" path="m2739,3078l2748,3078,2748,3059,2739,3059,2739,3078xe" filled="true" fillcolor="#000000" stroked="false">
                <v:path arrowok="t"/>
                <v:fill type="solid"/>
              </v:shape>
            </v:group>
            <v:group style="position:absolute;left:2739;top:3078;width:10;height:20" coordorigin="2739,3078" coordsize="10,20">
              <v:shape style="position:absolute;left:2739;top:3078;width:10;height:20" coordorigin="2739,3078" coordsize="10,20" path="m2739,3097l2748,3097,2748,3078,2739,3078,2739,3097xe" filled="true" fillcolor="#000000" stroked="false">
                <v:path arrowok="t"/>
                <v:fill type="solid"/>
              </v:shape>
            </v:group>
            <v:group style="position:absolute;left:2739;top:3097;width:10;height:20" coordorigin="2739,3097" coordsize="10,20">
              <v:shape style="position:absolute;left:2739;top:3097;width:10;height:20" coordorigin="2739,3097" coordsize="10,20" path="m2739,3116l2748,3116,2748,3097,2739,3097,2739,3116xe" filled="true" fillcolor="#000000" stroked="false">
                <v:path arrowok="t"/>
                <v:fill type="solid"/>
              </v:shape>
            </v:group>
            <v:group style="position:absolute;left:2739;top:3116;width:10;height:20" coordorigin="2739,3116" coordsize="10,20">
              <v:shape style="position:absolute;left:2739;top:3116;width:10;height:20" coordorigin="2739,3116" coordsize="10,20" path="m2739,3135l2748,3135,2748,3116,2739,3116,2739,3135xe" filled="true" fillcolor="#000000" stroked="false">
                <v:path arrowok="t"/>
                <v:fill type="solid"/>
              </v:shape>
            </v:group>
            <v:group style="position:absolute;left:2739;top:3135;width:10;height:20" coordorigin="2739,3135" coordsize="10,20">
              <v:shape style="position:absolute;left:2739;top:3135;width:10;height:20" coordorigin="2739,3135" coordsize="10,20" path="m2739,3155l2748,3155,2748,3135,2739,3135,2739,3155xe" filled="true" fillcolor="#000000" stroked="false">
                <v:path arrowok="t"/>
                <v:fill type="solid"/>
              </v:shape>
            </v:group>
            <v:group style="position:absolute;left:2739;top:3155;width:10;height:20" coordorigin="2739,3155" coordsize="10,20">
              <v:shape style="position:absolute;left:2739;top:3155;width:10;height:20" coordorigin="2739,3155" coordsize="10,20" path="m2739,3174l2748,3174,2748,3155,2739,3155,2739,3174xe" filled="true" fillcolor="#000000" stroked="false">
                <v:path arrowok="t"/>
                <v:fill type="solid"/>
              </v:shape>
            </v:group>
            <v:group style="position:absolute;left:2739;top:3174;width:10;height:20" coordorigin="2739,3174" coordsize="10,20">
              <v:shape style="position:absolute;left:2739;top:3174;width:10;height:20" coordorigin="2739,3174" coordsize="10,20" path="m2739,3193l2748,3193,2748,3174,2739,3174,2739,3193xe" filled="true" fillcolor="#000000" stroked="false">
                <v:path arrowok="t"/>
                <v:fill type="solid"/>
              </v:shape>
            </v:group>
            <v:group style="position:absolute;left:2739;top:3193;width:10;height:20" coordorigin="2739,3193" coordsize="10,20">
              <v:shape style="position:absolute;left:2739;top:3193;width:10;height:20" coordorigin="2739,3193" coordsize="10,20" path="m2739,3212l2748,3212,2748,3193,2739,3193,2739,3212xe" filled="true" fillcolor="#000000" stroked="false">
                <v:path arrowok="t"/>
                <v:fill type="solid"/>
              </v:shape>
            </v:group>
            <v:group style="position:absolute;left:2739;top:3212;width:10;height:20" coordorigin="2739,3212" coordsize="10,20">
              <v:shape style="position:absolute;left:2739;top:3212;width:10;height:20" coordorigin="2739,3212" coordsize="10,20" path="m2739,3231l2748,3231,2748,3212,2739,3212,2739,3231xe" filled="true" fillcolor="#000000" stroked="false">
                <v:path arrowok="t"/>
                <v:fill type="solid"/>
              </v:shape>
            </v:group>
            <v:group style="position:absolute;left:2739;top:3231;width:10;height:20" coordorigin="2739,3231" coordsize="10,20">
              <v:shape style="position:absolute;left:2739;top:3231;width:10;height:20" coordorigin="2739,3231" coordsize="10,20" path="m2739,3251l2748,3251,2748,3231,2739,3231,2739,3251xe" filled="true" fillcolor="#000000" stroked="false">
                <v:path arrowok="t"/>
                <v:fill type="solid"/>
              </v:shape>
            </v:group>
            <v:group style="position:absolute;left:2739;top:3251;width:10;height:20" coordorigin="2739,3251" coordsize="10,20">
              <v:shape style="position:absolute;left:2739;top:3251;width:10;height:20" coordorigin="2739,3251" coordsize="10,20" path="m2739,3270l2748,3270,2748,3251,2739,3251,2739,3270xe" filled="true" fillcolor="#000000" stroked="false">
                <v:path arrowok="t"/>
                <v:fill type="solid"/>
              </v:shape>
            </v:group>
            <v:group style="position:absolute;left:2739;top:3270;width:10;height:20" coordorigin="2739,3270" coordsize="10,20">
              <v:shape style="position:absolute;left:2739;top:3270;width:10;height:20" coordorigin="2739,3270" coordsize="10,20" path="m2739,3289l2748,3289,2748,3270,2739,3270,2739,3289xe" filled="true" fillcolor="#000000" stroked="false">
                <v:path arrowok="t"/>
                <v:fill type="solid"/>
              </v:shape>
            </v:group>
            <v:group style="position:absolute;left:2739;top:3289;width:10;height:20" coordorigin="2739,3289" coordsize="10,20">
              <v:shape style="position:absolute;left:2739;top:3289;width:10;height:20" coordorigin="2739,3289" coordsize="10,20" path="m2739,3308l2748,3308,2748,3289,2739,3289,2739,3308xe" filled="true" fillcolor="#000000" stroked="false">
                <v:path arrowok="t"/>
                <v:fill type="solid"/>
              </v:shape>
            </v:group>
            <v:group style="position:absolute;left:2739;top:3308;width:10;height:20" coordorigin="2739,3308" coordsize="10,20">
              <v:shape style="position:absolute;left:2739;top:3308;width:10;height:20" coordorigin="2739,3308" coordsize="10,20" path="m2739,3327l2748,3327,2748,3308,2739,3308,2739,3327xe" filled="true" fillcolor="#000000" stroked="false">
                <v:path arrowok="t"/>
                <v:fill type="solid"/>
              </v:shape>
            </v:group>
            <v:group style="position:absolute;left:2739;top:3327;width:10;height:20" coordorigin="2739,3327" coordsize="10,20">
              <v:shape style="position:absolute;left:2739;top:3327;width:10;height:20" coordorigin="2739,3327" coordsize="10,20" path="m2739,3347l2748,3347,2748,3327,2739,3327,2739,3347xe" filled="true" fillcolor="#000000" stroked="false">
                <v:path arrowok="t"/>
                <v:fill type="solid"/>
              </v:shape>
            </v:group>
            <v:group style="position:absolute;left:2739;top:3347;width:10;height:20" coordorigin="2739,3347" coordsize="10,20">
              <v:shape style="position:absolute;left:2739;top:3347;width:10;height:20" coordorigin="2739,3347" coordsize="10,20" path="m2739,3366l2748,3366,2748,3347,2739,3347,2739,3366xe" filled="true" fillcolor="#000000" stroked="false">
                <v:path arrowok="t"/>
                <v:fill type="solid"/>
              </v:shape>
            </v:group>
            <v:group style="position:absolute;left:2739;top:3366;width:10;height:20" coordorigin="2739,3366" coordsize="10,20">
              <v:shape style="position:absolute;left:2739;top:3366;width:10;height:20" coordorigin="2739,3366" coordsize="10,20" path="m2739,3385l2748,3385,2748,3366,2739,3366,2739,3385xe" filled="true" fillcolor="#000000" stroked="false">
                <v:path arrowok="t"/>
                <v:fill type="solid"/>
              </v:shape>
            </v:group>
            <v:group style="position:absolute;left:2739;top:3385;width:10;height:20" coordorigin="2739,3385" coordsize="10,20">
              <v:shape style="position:absolute;left:2739;top:3385;width:10;height:20" coordorigin="2739,3385" coordsize="10,20" path="m2739,3404l2748,3404,2748,3385,2739,3385,2739,3404xe" filled="true" fillcolor="#000000" stroked="false">
                <v:path arrowok="t"/>
                <v:fill type="solid"/>
              </v:shape>
            </v:group>
            <v:group style="position:absolute;left:2739;top:3404;width:10;height:20" coordorigin="2739,3404" coordsize="10,20">
              <v:shape style="position:absolute;left:2739;top:3404;width:10;height:20" coordorigin="2739,3404" coordsize="10,20" path="m2739,3423l2748,3423,2748,3404,2739,3404,2739,3423xe" filled="true" fillcolor="#000000" stroked="false">
                <v:path arrowok="t"/>
                <v:fill type="solid"/>
              </v:shape>
            </v:group>
            <v:group style="position:absolute;left:2739;top:3423;width:10;height:20" coordorigin="2739,3423" coordsize="10,20">
              <v:shape style="position:absolute;left:2739;top:3423;width:10;height:20" coordorigin="2739,3423" coordsize="10,20" path="m2739,3443l2748,3443,2748,3423,2739,3423,2739,3443xe" filled="true" fillcolor="#000000" stroked="false">
                <v:path arrowok="t"/>
                <v:fill type="solid"/>
              </v:shape>
            </v:group>
            <v:group style="position:absolute;left:2739;top:3443;width:10;height:20" coordorigin="2739,3443" coordsize="10,20">
              <v:shape style="position:absolute;left:2739;top:3443;width:10;height:20" coordorigin="2739,3443" coordsize="10,20" path="m2739,3462l2748,3462,2748,3443,2739,3443,2739,3462xe" filled="true" fillcolor="#000000" stroked="false">
                <v:path arrowok="t"/>
                <v:fill type="solid"/>
              </v:shape>
            </v:group>
            <v:group style="position:absolute;left:2739;top:3462;width:10;height:20" coordorigin="2739,3462" coordsize="10,20">
              <v:shape style="position:absolute;left:2739;top:3462;width:10;height:20" coordorigin="2739,3462" coordsize="10,20" path="m2739,3481l2748,3481,2748,3462,2739,3462,2739,3481xe" filled="true" fillcolor="#000000" stroked="false">
                <v:path arrowok="t"/>
                <v:fill type="solid"/>
              </v:shape>
            </v:group>
            <v:group style="position:absolute;left:2739;top:3481;width:10;height:20" coordorigin="2739,3481" coordsize="10,20">
              <v:shape style="position:absolute;left:2739;top:3481;width:10;height:20" coordorigin="2739,3481" coordsize="10,20" path="m2739,3500l2748,3500,2748,3481,2739,3481,2739,3500xe" filled="true" fillcolor="#000000" stroked="false">
                <v:path arrowok="t"/>
                <v:fill type="solid"/>
              </v:shape>
            </v:group>
            <v:group style="position:absolute;left:2739;top:3500;width:10;height:20" coordorigin="2739,3500" coordsize="10,20">
              <v:shape style="position:absolute;left:2739;top:3500;width:10;height:20" coordorigin="2739,3500" coordsize="10,20" path="m2739,3519l2748,3519,2748,3500,2739,3500,2739,3519xe" filled="true" fillcolor="#000000" stroked="false">
                <v:path arrowok="t"/>
                <v:fill type="solid"/>
              </v:shape>
            </v:group>
            <v:group style="position:absolute;left:2739;top:3519;width:10;height:20" coordorigin="2739,3519" coordsize="10,20">
              <v:shape style="position:absolute;left:2739;top:3519;width:10;height:20" coordorigin="2739,3519" coordsize="10,20" path="m2739,3539l2748,3539,2748,3519,2739,3519,2739,3539xe" filled="true" fillcolor="#000000" stroked="false">
                <v:path arrowok="t"/>
                <v:fill type="solid"/>
              </v:shape>
            </v:group>
            <v:group style="position:absolute;left:2739;top:3539;width:10;height:20" coordorigin="2739,3539" coordsize="10,20">
              <v:shape style="position:absolute;left:2739;top:3539;width:10;height:20" coordorigin="2739,3539" coordsize="10,20" path="m2739,3558l2748,3558,2748,3539,2739,3539,2739,3558xe" filled="true" fillcolor="#000000" stroked="false">
                <v:path arrowok="t"/>
                <v:fill type="solid"/>
              </v:shape>
            </v:group>
            <v:group style="position:absolute;left:2739;top:3558;width:10;height:20" coordorigin="2739,3558" coordsize="10,20">
              <v:shape style="position:absolute;left:2739;top:3558;width:10;height:20" coordorigin="2739,3558" coordsize="10,20" path="m2739,3577l2748,3577,2748,3558,2739,3558,2739,3577xe" filled="true" fillcolor="#000000" stroked="false">
                <v:path arrowok="t"/>
                <v:fill type="solid"/>
              </v:shape>
            </v:group>
            <v:group style="position:absolute;left:2739;top:3583;width:10;height:2" coordorigin="2739,3583" coordsize="10,2">
              <v:shape style="position:absolute;left:2739;top:3583;width:10;height:2" coordorigin="2739,3583" coordsize="10,0" path="m2739,3583l2748,3583e" filled="false" stroked="true" strokeweight=".600010pt" strokecolor="#000000">
                <v:path arrowok="t"/>
              </v:shape>
            </v:group>
            <v:group style="position:absolute;left:4064;top:2886;width:10;height:20" coordorigin="4064,2886" coordsize="10,20">
              <v:shape style="position:absolute;left:4064;top:2886;width:10;height:20" coordorigin="4064,2886" coordsize="10,20" path="m4064,2905l4074,2905,4074,2886,4064,2886,4064,2905xe" filled="true" fillcolor="#000000" stroked="false">
                <v:path arrowok="t"/>
                <v:fill type="solid"/>
              </v:shape>
            </v:group>
            <v:group style="position:absolute;left:4064;top:2905;width:10;height:20" coordorigin="4064,2905" coordsize="10,20">
              <v:shape style="position:absolute;left:4064;top:2905;width:10;height:20" coordorigin="4064,2905" coordsize="10,20" path="m4064,2924l4074,2924,4074,2905,4064,2905,4064,2924xe" filled="true" fillcolor="#000000" stroked="false">
                <v:path arrowok="t"/>
                <v:fill type="solid"/>
              </v:shape>
            </v:group>
            <v:group style="position:absolute;left:4064;top:2924;width:10;height:20" coordorigin="4064,2924" coordsize="10,20">
              <v:shape style="position:absolute;left:4064;top:2924;width:10;height:20" coordorigin="4064,2924" coordsize="10,20" path="m4064,2943l4074,2943,4074,2924,4064,2924,4064,2943xe" filled="true" fillcolor="#000000" stroked="false">
                <v:path arrowok="t"/>
                <v:fill type="solid"/>
              </v:shape>
            </v:group>
            <v:group style="position:absolute;left:4064;top:2943;width:10;height:20" coordorigin="4064,2943" coordsize="10,20">
              <v:shape style="position:absolute;left:4064;top:2943;width:10;height:20" coordorigin="4064,2943" coordsize="10,20" path="m4064,2963l4074,2963,4074,2943,4064,2943,4064,2963xe" filled="true" fillcolor="#000000" stroked="false">
                <v:path arrowok="t"/>
                <v:fill type="solid"/>
              </v:shape>
            </v:group>
            <v:group style="position:absolute;left:4064;top:2963;width:10;height:20" coordorigin="4064,2963" coordsize="10,20">
              <v:shape style="position:absolute;left:4064;top:2963;width:10;height:20" coordorigin="4064,2963" coordsize="10,20" path="m4064,2982l4074,2982,4074,2963,4064,2963,4064,2982xe" filled="true" fillcolor="#000000" stroked="false">
                <v:path arrowok="t"/>
                <v:fill type="solid"/>
              </v:shape>
            </v:group>
            <v:group style="position:absolute;left:4064;top:2982;width:10;height:20" coordorigin="4064,2982" coordsize="10,20">
              <v:shape style="position:absolute;left:4064;top:2982;width:10;height:20" coordorigin="4064,2982" coordsize="10,20" path="m4064,3001l4074,3001,4074,2982,4064,2982,4064,3001xe" filled="true" fillcolor="#000000" stroked="false">
                <v:path arrowok="t"/>
                <v:fill type="solid"/>
              </v:shape>
            </v:group>
            <v:group style="position:absolute;left:4064;top:3001;width:10;height:20" coordorigin="4064,3001" coordsize="10,20">
              <v:shape style="position:absolute;left:4064;top:3001;width:10;height:20" coordorigin="4064,3001" coordsize="10,20" path="m4064,3020l4074,3020,4074,3001,4064,3001,4064,3020xe" filled="true" fillcolor="#000000" stroked="false">
                <v:path arrowok="t"/>
                <v:fill type="solid"/>
              </v:shape>
            </v:group>
            <v:group style="position:absolute;left:4064;top:3020;width:10;height:20" coordorigin="4064,3020" coordsize="10,20">
              <v:shape style="position:absolute;left:4064;top:3020;width:10;height:20" coordorigin="4064,3020" coordsize="10,20" path="m4064,3039l4074,3039,4074,3020,4064,3020,4064,3039xe" filled="true" fillcolor="#000000" stroked="false">
                <v:path arrowok="t"/>
                <v:fill type="solid"/>
              </v:shape>
            </v:group>
            <v:group style="position:absolute;left:4064;top:3039;width:10;height:20" coordorigin="4064,3039" coordsize="10,20">
              <v:shape style="position:absolute;left:4064;top:3039;width:10;height:20" coordorigin="4064,3039" coordsize="10,20" path="m4064,3059l4074,3059,4074,3039,4064,3039,4064,3059xe" filled="true" fillcolor="#000000" stroked="false">
                <v:path arrowok="t"/>
                <v:fill type="solid"/>
              </v:shape>
            </v:group>
            <v:group style="position:absolute;left:4064;top:3059;width:10;height:20" coordorigin="4064,3059" coordsize="10,20">
              <v:shape style="position:absolute;left:4064;top:3059;width:10;height:20" coordorigin="4064,3059" coordsize="10,20" path="m4064,3078l4074,3078,4074,3059,4064,3059,4064,3078xe" filled="true" fillcolor="#000000" stroked="false">
                <v:path arrowok="t"/>
                <v:fill type="solid"/>
              </v:shape>
            </v:group>
            <v:group style="position:absolute;left:4064;top:3078;width:10;height:20" coordorigin="4064,3078" coordsize="10,20">
              <v:shape style="position:absolute;left:4064;top:3078;width:10;height:20" coordorigin="4064,3078" coordsize="10,20" path="m4064,3097l4074,3097,4074,3078,4064,3078,4064,3097xe" filled="true" fillcolor="#000000" stroked="false">
                <v:path arrowok="t"/>
                <v:fill type="solid"/>
              </v:shape>
            </v:group>
            <v:group style="position:absolute;left:4064;top:3097;width:10;height:20" coordorigin="4064,3097" coordsize="10,20">
              <v:shape style="position:absolute;left:4064;top:3097;width:10;height:20" coordorigin="4064,3097" coordsize="10,20" path="m4064,3116l4074,3116,4074,3097,4064,3097,4064,3116xe" filled="true" fillcolor="#000000" stroked="false">
                <v:path arrowok="t"/>
                <v:fill type="solid"/>
              </v:shape>
            </v:group>
            <v:group style="position:absolute;left:4064;top:3116;width:10;height:20" coordorigin="4064,3116" coordsize="10,20">
              <v:shape style="position:absolute;left:4064;top:3116;width:10;height:20" coordorigin="4064,3116" coordsize="10,20" path="m4064,3135l4074,3135,4074,3116,4064,3116,4064,3135xe" filled="true" fillcolor="#000000" stroked="false">
                <v:path arrowok="t"/>
                <v:fill type="solid"/>
              </v:shape>
            </v:group>
            <v:group style="position:absolute;left:4064;top:3135;width:10;height:20" coordorigin="4064,3135" coordsize="10,20">
              <v:shape style="position:absolute;left:4064;top:3135;width:10;height:20" coordorigin="4064,3135" coordsize="10,20" path="m4064,3155l4074,3155,4074,3135,4064,3135,4064,3155xe" filled="true" fillcolor="#000000" stroked="false">
                <v:path arrowok="t"/>
                <v:fill type="solid"/>
              </v:shape>
            </v:group>
            <v:group style="position:absolute;left:4064;top:3155;width:10;height:20" coordorigin="4064,3155" coordsize="10,20">
              <v:shape style="position:absolute;left:4064;top:3155;width:10;height:20" coordorigin="4064,3155" coordsize="10,20" path="m4064,3174l4074,3174,4074,3155,4064,3155,4064,3174xe" filled="true" fillcolor="#000000" stroked="false">
                <v:path arrowok="t"/>
                <v:fill type="solid"/>
              </v:shape>
            </v:group>
            <v:group style="position:absolute;left:4064;top:3174;width:10;height:20" coordorigin="4064,3174" coordsize="10,20">
              <v:shape style="position:absolute;left:4064;top:3174;width:10;height:20" coordorigin="4064,3174" coordsize="10,20" path="m4064,3193l4074,3193,4074,3174,4064,3174,4064,3193xe" filled="true" fillcolor="#000000" stroked="false">
                <v:path arrowok="t"/>
                <v:fill type="solid"/>
              </v:shape>
            </v:group>
            <v:group style="position:absolute;left:4064;top:3193;width:10;height:20" coordorigin="4064,3193" coordsize="10,20">
              <v:shape style="position:absolute;left:4064;top:3193;width:10;height:20" coordorigin="4064,3193" coordsize="10,20" path="m4064,3212l4074,3212,4074,3193,4064,3193,4064,3212xe" filled="true" fillcolor="#000000" stroked="false">
                <v:path arrowok="t"/>
                <v:fill type="solid"/>
              </v:shape>
            </v:group>
            <v:group style="position:absolute;left:4064;top:3212;width:10;height:20" coordorigin="4064,3212" coordsize="10,20">
              <v:shape style="position:absolute;left:4064;top:3212;width:10;height:20" coordorigin="4064,3212" coordsize="10,20" path="m4064,3231l4074,3231,4074,3212,4064,3212,4064,3231xe" filled="true" fillcolor="#000000" stroked="false">
                <v:path arrowok="t"/>
                <v:fill type="solid"/>
              </v:shape>
            </v:group>
            <v:group style="position:absolute;left:4064;top:3231;width:10;height:20" coordorigin="4064,3231" coordsize="10,20">
              <v:shape style="position:absolute;left:4064;top:3231;width:10;height:20" coordorigin="4064,3231" coordsize="10,20" path="m4064,3251l4074,3251,4074,3231,4064,3231,4064,3251xe" filled="true" fillcolor="#000000" stroked="false">
                <v:path arrowok="t"/>
                <v:fill type="solid"/>
              </v:shape>
            </v:group>
            <v:group style="position:absolute;left:4064;top:3251;width:10;height:20" coordorigin="4064,3251" coordsize="10,20">
              <v:shape style="position:absolute;left:4064;top:3251;width:10;height:20" coordorigin="4064,3251" coordsize="10,20" path="m4064,3270l4074,3270,4074,3251,4064,3251,4064,3270xe" filled="true" fillcolor="#000000" stroked="false">
                <v:path arrowok="t"/>
                <v:fill type="solid"/>
              </v:shape>
            </v:group>
            <v:group style="position:absolute;left:4064;top:3270;width:10;height:20" coordorigin="4064,3270" coordsize="10,20">
              <v:shape style="position:absolute;left:4064;top:3270;width:10;height:20" coordorigin="4064,3270" coordsize="10,20" path="m4064,3289l4074,3289,4074,3270,4064,3270,4064,3289xe" filled="true" fillcolor="#000000" stroked="false">
                <v:path arrowok="t"/>
                <v:fill type="solid"/>
              </v:shape>
            </v:group>
            <v:group style="position:absolute;left:4064;top:3289;width:10;height:20" coordorigin="4064,3289" coordsize="10,20">
              <v:shape style="position:absolute;left:4064;top:3289;width:10;height:20" coordorigin="4064,3289" coordsize="10,20" path="m4064,3308l4074,3308,4074,3289,4064,3289,4064,3308xe" filled="true" fillcolor="#000000" stroked="false">
                <v:path arrowok="t"/>
                <v:fill type="solid"/>
              </v:shape>
            </v:group>
            <v:group style="position:absolute;left:4064;top:3308;width:10;height:20" coordorigin="4064,3308" coordsize="10,20">
              <v:shape style="position:absolute;left:4064;top:3308;width:10;height:20" coordorigin="4064,3308" coordsize="10,20" path="m4064,3327l4074,3327,4074,3308,4064,3308,4064,3327xe" filled="true" fillcolor="#000000" stroked="false">
                <v:path arrowok="t"/>
                <v:fill type="solid"/>
              </v:shape>
            </v:group>
            <v:group style="position:absolute;left:4064;top:3327;width:10;height:20" coordorigin="4064,3327" coordsize="10,20">
              <v:shape style="position:absolute;left:4064;top:3327;width:10;height:20" coordorigin="4064,3327" coordsize="10,20" path="m4064,3347l4074,3347,4074,3327,4064,3327,4064,3347xe" filled="true" fillcolor="#000000" stroked="false">
                <v:path arrowok="t"/>
                <v:fill type="solid"/>
              </v:shape>
            </v:group>
            <v:group style="position:absolute;left:4064;top:3347;width:10;height:20" coordorigin="4064,3347" coordsize="10,20">
              <v:shape style="position:absolute;left:4064;top:3347;width:10;height:20" coordorigin="4064,3347" coordsize="10,20" path="m4064,3366l4074,3366,4074,3347,4064,3347,4064,3366xe" filled="true" fillcolor="#000000" stroked="false">
                <v:path arrowok="t"/>
                <v:fill type="solid"/>
              </v:shape>
            </v:group>
            <v:group style="position:absolute;left:4064;top:3366;width:10;height:20" coordorigin="4064,3366" coordsize="10,20">
              <v:shape style="position:absolute;left:4064;top:3366;width:10;height:20" coordorigin="4064,3366" coordsize="10,20" path="m4064,3385l4074,3385,4074,3366,4064,3366,4064,3385xe" filled="true" fillcolor="#000000" stroked="false">
                <v:path arrowok="t"/>
                <v:fill type="solid"/>
              </v:shape>
            </v:group>
            <v:group style="position:absolute;left:4064;top:3385;width:10;height:20" coordorigin="4064,3385" coordsize="10,20">
              <v:shape style="position:absolute;left:4064;top:3385;width:10;height:20" coordorigin="4064,3385" coordsize="10,20" path="m4064,3404l4074,3404,4074,3385,4064,3385,4064,3404xe" filled="true" fillcolor="#000000" stroked="false">
                <v:path arrowok="t"/>
                <v:fill type="solid"/>
              </v:shape>
            </v:group>
            <v:group style="position:absolute;left:4064;top:3404;width:10;height:20" coordorigin="4064,3404" coordsize="10,20">
              <v:shape style="position:absolute;left:4064;top:3404;width:10;height:20" coordorigin="4064,3404" coordsize="10,20" path="m4064,3423l4074,3423,4074,3404,4064,3404,4064,3423xe" filled="true" fillcolor="#000000" stroked="false">
                <v:path arrowok="t"/>
                <v:fill type="solid"/>
              </v:shape>
            </v:group>
            <v:group style="position:absolute;left:4064;top:3423;width:10;height:20" coordorigin="4064,3423" coordsize="10,20">
              <v:shape style="position:absolute;left:4064;top:3423;width:10;height:20" coordorigin="4064,3423" coordsize="10,20" path="m4064,3443l4074,3443,4074,3423,4064,3423,4064,3443xe" filled="true" fillcolor="#000000" stroked="false">
                <v:path arrowok="t"/>
                <v:fill type="solid"/>
              </v:shape>
            </v:group>
            <v:group style="position:absolute;left:4064;top:3443;width:10;height:20" coordorigin="4064,3443" coordsize="10,20">
              <v:shape style="position:absolute;left:4064;top:3443;width:10;height:20" coordorigin="4064,3443" coordsize="10,20" path="m4064,3462l4074,3462,4074,3443,4064,3443,4064,3462xe" filled="true" fillcolor="#000000" stroked="false">
                <v:path arrowok="t"/>
                <v:fill type="solid"/>
              </v:shape>
            </v:group>
            <v:group style="position:absolute;left:4064;top:3462;width:10;height:20" coordorigin="4064,3462" coordsize="10,20">
              <v:shape style="position:absolute;left:4064;top:3462;width:10;height:20" coordorigin="4064,3462" coordsize="10,20" path="m4064,3481l4074,3481,4074,3462,4064,3462,4064,3481xe" filled="true" fillcolor="#000000" stroked="false">
                <v:path arrowok="t"/>
                <v:fill type="solid"/>
              </v:shape>
            </v:group>
            <v:group style="position:absolute;left:4064;top:3481;width:10;height:20" coordorigin="4064,3481" coordsize="10,20">
              <v:shape style="position:absolute;left:4064;top:3481;width:10;height:20" coordorigin="4064,3481" coordsize="10,20" path="m4064,3500l4074,3500,4074,3481,4064,3481,4064,3500xe" filled="true" fillcolor="#000000" stroked="false">
                <v:path arrowok="t"/>
                <v:fill type="solid"/>
              </v:shape>
            </v:group>
            <v:group style="position:absolute;left:4064;top:3500;width:10;height:20" coordorigin="4064,3500" coordsize="10,20">
              <v:shape style="position:absolute;left:4064;top:3500;width:10;height:20" coordorigin="4064,3500" coordsize="10,20" path="m4064,3519l4074,3519,4074,3500,4064,3500,4064,3519xe" filled="true" fillcolor="#000000" stroked="false">
                <v:path arrowok="t"/>
                <v:fill type="solid"/>
              </v:shape>
            </v:group>
            <v:group style="position:absolute;left:4064;top:3519;width:10;height:20" coordorigin="4064,3519" coordsize="10,20">
              <v:shape style="position:absolute;left:4064;top:3519;width:10;height:20" coordorigin="4064,3519" coordsize="10,20" path="m4064,3539l4074,3539,4074,3519,4064,3519,4064,3539xe" filled="true" fillcolor="#000000" stroked="false">
                <v:path arrowok="t"/>
                <v:fill type="solid"/>
              </v:shape>
            </v:group>
            <v:group style="position:absolute;left:4064;top:3539;width:10;height:20" coordorigin="4064,3539" coordsize="10,20">
              <v:shape style="position:absolute;left:4064;top:3539;width:10;height:20" coordorigin="4064,3539" coordsize="10,20" path="m4064,3558l4074,3558,4074,3539,4064,3539,4064,3558xe" filled="true" fillcolor="#000000" stroked="false">
                <v:path arrowok="t"/>
                <v:fill type="solid"/>
              </v:shape>
            </v:group>
            <v:group style="position:absolute;left:4064;top:3558;width:10;height:20" coordorigin="4064,3558" coordsize="10,20">
              <v:shape style="position:absolute;left:4064;top:3558;width:10;height:20" coordorigin="4064,3558" coordsize="10,20" path="m4064,3577l4074,3577,4074,3558,4064,3558,4064,3577xe" filled="true" fillcolor="#000000" stroked="false">
                <v:path arrowok="t"/>
                <v:fill type="solid"/>
              </v:shape>
            </v:group>
            <v:group style="position:absolute;left:4064;top:3583;width:10;height:2" coordorigin="4064,3583" coordsize="10,2">
              <v:shape style="position:absolute;left:4064;top:3583;width:10;height:2" coordorigin="4064,3583" coordsize="10,0" path="m4064,3583l4074,3583e" filled="false" stroked="true" strokeweight=".600010pt" strokecolor="#000000">
                <v:path arrowok="t"/>
              </v:shape>
            </v:group>
            <v:group style="position:absolute;left:5058;top:2886;width:10;height:20" coordorigin="5058,2886" coordsize="10,20">
              <v:shape style="position:absolute;left:5058;top:2886;width:10;height:20" coordorigin="5058,2886" coordsize="10,20" path="m5058,2905l5067,2905,5067,2886,5058,2886,5058,2905xe" filled="true" fillcolor="#000000" stroked="false">
                <v:path arrowok="t"/>
                <v:fill type="solid"/>
              </v:shape>
            </v:group>
            <v:group style="position:absolute;left:5058;top:2905;width:10;height:20" coordorigin="5058,2905" coordsize="10,20">
              <v:shape style="position:absolute;left:5058;top:2905;width:10;height:20" coordorigin="5058,2905" coordsize="10,20" path="m5058,2924l5067,2924,5067,2905,5058,2905,5058,2924xe" filled="true" fillcolor="#000000" stroked="false">
                <v:path arrowok="t"/>
                <v:fill type="solid"/>
              </v:shape>
            </v:group>
            <v:group style="position:absolute;left:5058;top:2924;width:10;height:20" coordorigin="5058,2924" coordsize="10,20">
              <v:shape style="position:absolute;left:5058;top:2924;width:10;height:20" coordorigin="5058,2924" coordsize="10,20" path="m5058,2943l5067,2943,5067,2924,5058,2924,5058,2943xe" filled="true" fillcolor="#000000" stroked="false">
                <v:path arrowok="t"/>
                <v:fill type="solid"/>
              </v:shape>
            </v:group>
            <v:group style="position:absolute;left:5058;top:2943;width:10;height:20" coordorigin="5058,2943" coordsize="10,20">
              <v:shape style="position:absolute;left:5058;top:2943;width:10;height:20" coordorigin="5058,2943" coordsize="10,20" path="m5058,2963l5067,2963,5067,2943,5058,2943,5058,2963xe" filled="true" fillcolor="#000000" stroked="false">
                <v:path arrowok="t"/>
                <v:fill type="solid"/>
              </v:shape>
            </v:group>
            <v:group style="position:absolute;left:5058;top:2963;width:10;height:20" coordorigin="5058,2963" coordsize="10,20">
              <v:shape style="position:absolute;left:5058;top:2963;width:10;height:20" coordorigin="5058,2963" coordsize="10,20" path="m5058,2982l5067,2982,5067,2963,5058,2963,5058,2982xe" filled="true" fillcolor="#000000" stroked="false">
                <v:path arrowok="t"/>
                <v:fill type="solid"/>
              </v:shape>
            </v:group>
            <v:group style="position:absolute;left:5058;top:2982;width:10;height:20" coordorigin="5058,2982" coordsize="10,20">
              <v:shape style="position:absolute;left:5058;top:2982;width:10;height:20" coordorigin="5058,2982" coordsize="10,20" path="m5058,3001l5067,3001,5067,2982,5058,2982,5058,3001xe" filled="true" fillcolor="#000000" stroked="false">
                <v:path arrowok="t"/>
                <v:fill type="solid"/>
              </v:shape>
            </v:group>
            <v:group style="position:absolute;left:5058;top:3001;width:10;height:20" coordorigin="5058,3001" coordsize="10,20">
              <v:shape style="position:absolute;left:5058;top:3001;width:10;height:20" coordorigin="5058,3001" coordsize="10,20" path="m5058,3020l5067,3020,5067,3001,5058,3001,5058,3020xe" filled="true" fillcolor="#000000" stroked="false">
                <v:path arrowok="t"/>
                <v:fill type="solid"/>
              </v:shape>
            </v:group>
            <v:group style="position:absolute;left:5058;top:3020;width:10;height:20" coordorigin="5058,3020" coordsize="10,20">
              <v:shape style="position:absolute;left:5058;top:3020;width:10;height:20" coordorigin="5058,3020" coordsize="10,20" path="m5058,3039l5067,3039,5067,3020,5058,3020,5058,3039xe" filled="true" fillcolor="#000000" stroked="false">
                <v:path arrowok="t"/>
                <v:fill type="solid"/>
              </v:shape>
            </v:group>
            <v:group style="position:absolute;left:5058;top:3039;width:10;height:20" coordorigin="5058,3039" coordsize="10,20">
              <v:shape style="position:absolute;left:5058;top:3039;width:10;height:20" coordorigin="5058,3039" coordsize="10,20" path="m5058,3059l5067,3059,5067,3039,5058,3039,5058,3059xe" filled="true" fillcolor="#000000" stroked="false">
                <v:path arrowok="t"/>
                <v:fill type="solid"/>
              </v:shape>
            </v:group>
            <v:group style="position:absolute;left:5058;top:3059;width:10;height:20" coordorigin="5058,3059" coordsize="10,20">
              <v:shape style="position:absolute;left:5058;top:3059;width:10;height:20" coordorigin="5058,3059" coordsize="10,20" path="m5058,3078l5067,3078,5067,3059,5058,3059,5058,3078xe" filled="true" fillcolor="#000000" stroked="false">
                <v:path arrowok="t"/>
                <v:fill type="solid"/>
              </v:shape>
            </v:group>
            <v:group style="position:absolute;left:5058;top:3078;width:10;height:20" coordorigin="5058,3078" coordsize="10,20">
              <v:shape style="position:absolute;left:5058;top:3078;width:10;height:20" coordorigin="5058,3078" coordsize="10,20" path="m5058,3097l5067,3097,5067,3078,5058,3078,5058,3097xe" filled="true" fillcolor="#000000" stroked="false">
                <v:path arrowok="t"/>
                <v:fill type="solid"/>
              </v:shape>
            </v:group>
            <v:group style="position:absolute;left:5058;top:3097;width:10;height:20" coordorigin="5058,3097" coordsize="10,20">
              <v:shape style="position:absolute;left:5058;top:3097;width:10;height:20" coordorigin="5058,3097" coordsize="10,20" path="m5058,3116l5067,3116,5067,3097,5058,3097,5058,3116xe" filled="true" fillcolor="#000000" stroked="false">
                <v:path arrowok="t"/>
                <v:fill type="solid"/>
              </v:shape>
            </v:group>
            <v:group style="position:absolute;left:5058;top:3116;width:10;height:20" coordorigin="5058,3116" coordsize="10,20">
              <v:shape style="position:absolute;left:5058;top:3116;width:10;height:20" coordorigin="5058,3116" coordsize="10,20" path="m5058,3135l5067,3135,5067,3116,5058,3116,5058,3135xe" filled="true" fillcolor="#000000" stroked="false">
                <v:path arrowok="t"/>
                <v:fill type="solid"/>
              </v:shape>
            </v:group>
            <v:group style="position:absolute;left:5058;top:3135;width:10;height:20" coordorigin="5058,3135" coordsize="10,20">
              <v:shape style="position:absolute;left:5058;top:3135;width:10;height:20" coordorigin="5058,3135" coordsize="10,20" path="m5058,3155l5067,3155,5067,3135,5058,3135,5058,3155xe" filled="true" fillcolor="#000000" stroked="false">
                <v:path arrowok="t"/>
                <v:fill type="solid"/>
              </v:shape>
            </v:group>
            <v:group style="position:absolute;left:5058;top:3155;width:10;height:20" coordorigin="5058,3155" coordsize="10,20">
              <v:shape style="position:absolute;left:5058;top:3155;width:10;height:20" coordorigin="5058,3155" coordsize="10,20" path="m5058,3174l5067,3174,5067,3155,5058,3155,5058,3174xe" filled="true" fillcolor="#000000" stroked="false">
                <v:path arrowok="t"/>
                <v:fill type="solid"/>
              </v:shape>
            </v:group>
            <v:group style="position:absolute;left:5058;top:3174;width:10;height:20" coordorigin="5058,3174" coordsize="10,20">
              <v:shape style="position:absolute;left:5058;top:3174;width:10;height:20" coordorigin="5058,3174" coordsize="10,20" path="m5058,3193l5067,3193,5067,3174,5058,3174,5058,3193xe" filled="true" fillcolor="#000000" stroked="false">
                <v:path arrowok="t"/>
                <v:fill type="solid"/>
              </v:shape>
            </v:group>
            <v:group style="position:absolute;left:5058;top:3193;width:10;height:20" coordorigin="5058,3193" coordsize="10,20">
              <v:shape style="position:absolute;left:5058;top:3193;width:10;height:20" coordorigin="5058,3193" coordsize="10,20" path="m5058,3212l5067,3212,5067,3193,5058,3193,5058,3212xe" filled="true" fillcolor="#000000" stroked="false">
                <v:path arrowok="t"/>
                <v:fill type="solid"/>
              </v:shape>
            </v:group>
            <v:group style="position:absolute;left:5058;top:3212;width:10;height:20" coordorigin="5058,3212" coordsize="10,20">
              <v:shape style="position:absolute;left:5058;top:3212;width:10;height:20" coordorigin="5058,3212" coordsize="10,20" path="m5058,3231l5067,3231,5067,3212,5058,3212,5058,3231xe" filled="true" fillcolor="#000000" stroked="false">
                <v:path arrowok="t"/>
                <v:fill type="solid"/>
              </v:shape>
            </v:group>
            <v:group style="position:absolute;left:5058;top:3231;width:10;height:20" coordorigin="5058,3231" coordsize="10,20">
              <v:shape style="position:absolute;left:5058;top:3231;width:10;height:20" coordorigin="5058,3231" coordsize="10,20" path="m5058,3251l5067,3251,5067,3231,5058,3231,5058,3251xe" filled="true" fillcolor="#000000" stroked="false">
                <v:path arrowok="t"/>
                <v:fill type="solid"/>
              </v:shape>
            </v:group>
            <v:group style="position:absolute;left:5058;top:3251;width:10;height:20" coordorigin="5058,3251" coordsize="10,20">
              <v:shape style="position:absolute;left:5058;top:3251;width:10;height:20" coordorigin="5058,3251" coordsize="10,20" path="m5058,3270l5067,3270,5067,3251,5058,3251,5058,3270xe" filled="true" fillcolor="#000000" stroked="false">
                <v:path arrowok="t"/>
                <v:fill type="solid"/>
              </v:shape>
            </v:group>
            <v:group style="position:absolute;left:5058;top:3270;width:10;height:20" coordorigin="5058,3270" coordsize="10,20">
              <v:shape style="position:absolute;left:5058;top:3270;width:10;height:20" coordorigin="5058,3270" coordsize="10,20" path="m5058,3289l5067,3289,5067,3270,5058,3270,5058,3289xe" filled="true" fillcolor="#000000" stroked="false">
                <v:path arrowok="t"/>
                <v:fill type="solid"/>
              </v:shape>
            </v:group>
            <v:group style="position:absolute;left:5058;top:3289;width:10;height:20" coordorigin="5058,3289" coordsize="10,20">
              <v:shape style="position:absolute;left:5058;top:3289;width:10;height:20" coordorigin="5058,3289" coordsize="10,20" path="m5058,3308l5067,3308,5067,3289,5058,3289,5058,3308xe" filled="true" fillcolor="#000000" stroked="false">
                <v:path arrowok="t"/>
                <v:fill type="solid"/>
              </v:shape>
            </v:group>
            <v:group style="position:absolute;left:5058;top:3308;width:10;height:20" coordorigin="5058,3308" coordsize="10,20">
              <v:shape style="position:absolute;left:5058;top:3308;width:10;height:20" coordorigin="5058,3308" coordsize="10,20" path="m5058,3327l5067,3327,5067,3308,5058,3308,5058,3327xe" filled="true" fillcolor="#000000" stroked="false">
                <v:path arrowok="t"/>
                <v:fill type="solid"/>
              </v:shape>
            </v:group>
            <v:group style="position:absolute;left:5058;top:3327;width:10;height:20" coordorigin="5058,3327" coordsize="10,20">
              <v:shape style="position:absolute;left:5058;top:3327;width:10;height:20" coordorigin="5058,3327" coordsize="10,20" path="m5058,3347l5067,3347,5067,3327,5058,3327,5058,3347xe" filled="true" fillcolor="#000000" stroked="false">
                <v:path arrowok="t"/>
                <v:fill type="solid"/>
              </v:shape>
            </v:group>
            <v:group style="position:absolute;left:5058;top:3347;width:10;height:20" coordorigin="5058,3347" coordsize="10,20">
              <v:shape style="position:absolute;left:5058;top:3347;width:10;height:20" coordorigin="5058,3347" coordsize="10,20" path="m5058,3366l5067,3366,5067,3347,5058,3347,5058,3366xe" filled="true" fillcolor="#000000" stroked="false">
                <v:path arrowok="t"/>
                <v:fill type="solid"/>
              </v:shape>
            </v:group>
            <v:group style="position:absolute;left:5058;top:3366;width:10;height:20" coordorigin="5058,3366" coordsize="10,20">
              <v:shape style="position:absolute;left:5058;top:3366;width:10;height:20" coordorigin="5058,3366" coordsize="10,20" path="m5058,3385l5067,3385,5067,3366,5058,3366,5058,3385xe" filled="true" fillcolor="#000000" stroked="false">
                <v:path arrowok="t"/>
                <v:fill type="solid"/>
              </v:shape>
            </v:group>
            <v:group style="position:absolute;left:5058;top:3385;width:10;height:20" coordorigin="5058,3385" coordsize="10,20">
              <v:shape style="position:absolute;left:5058;top:3385;width:10;height:20" coordorigin="5058,3385" coordsize="10,20" path="m5058,3404l5067,3404,5067,3385,5058,3385,5058,3404xe" filled="true" fillcolor="#000000" stroked="false">
                <v:path arrowok="t"/>
                <v:fill type="solid"/>
              </v:shape>
            </v:group>
            <v:group style="position:absolute;left:5058;top:3404;width:10;height:20" coordorigin="5058,3404" coordsize="10,20">
              <v:shape style="position:absolute;left:5058;top:3404;width:10;height:20" coordorigin="5058,3404" coordsize="10,20" path="m5058,3423l5067,3423,5067,3404,5058,3404,5058,3423xe" filled="true" fillcolor="#000000" stroked="false">
                <v:path arrowok="t"/>
                <v:fill type="solid"/>
              </v:shape>
            </v:group>
            <v:group style="position:absolute;left:5058;top:3423;width:10;height:20" coordorigin="5058,3423" coordsize="10,20">
              <v:shape style="position:absolute;left:5058;top:3423;width:10;height:20" coordorigin="5058,3423" coordsize="10,20" path="m5058,3443l5067,3443,5067,3423,5058,3423,5058,3443xe" filled="true" fillcolor="#000000" stroked="false">
                <v:path arrowok="t"/>
                <v:fill type="solid"/>
              </v:shape>
            </v:group>
            <v:group style="position:absolute;left:5058;top:3443;width:10;height:20" coordorigin="5058,3443" coordsize="10,20">
              <v:shape style="position:absolute;left:5058;top:3443;width:10;height:20" coordorigin="5058,3443" coordsize="10,20" path="m5058,3462l5067,3462,5067,3443,5058,3443,5058,3462xe" filled="true" fillcolor="#000000" stroked="false">
                <v:path arrowok="t"/>
                <v:fill type="solid"/>
              </v:shape>
            </v:group>
            <v:group style="position:absolute;left:5058;top:3462;width:10;height:20" coordorigin="5058,3462" coordsize="10,20">
              <v:shape style="position:absolute;left:5058;top:3462;width:10;height:20" coordorigin="5058,3462" coordsize="10,20" path="m5058,3481l5067,3481,5067,3462,5058,3462,5058,3481xe" filled="true" fillcolor="#000000" stroked="false">
                <v:path arrowok="t"/>
                <v:fill type="solid"/>
              </v:shape>
            </v:group>
            <v:group style="position:absolute;left:5058;top:3481;width:10;height:20" coordorigin="5058,3481" coordsize="10,20">
              <v:shape style="position:absolute;left:5058;top:3481;width:10;height:20" coordorigin="5058,3481" coordsize="10,20" path="m5058,3500l5067,3500,5067,3481,5058,3481,5058,3500xe" filled="true" fillcolor="#000000" stroked="false">
                <v:path arrowok="t"/>
                <v:fill type="solid"/>
              </v:shape>
            </v:group>
            <v:group style="position:absolute;left:5058;top:3500;width:10;height:20" coordorigin="5058,3500" coordsize="10,20">
              <v:shape style="position:absolute;left:5058;top:3500;width:10;height:20" coordorigin="5058,3500" coordsize="10,20" path="m5058,3519l5067,3519,5067,3500,5058,3500,5058,3519xe" filled="true" fillcolor="#000000" stroked="false">
                <v:path arrowok="t"/>
                <v:fill type="solid"/>
              </v:shape>
            </v:group>
            <v:group style="position:absolute;left:5058;top:3519;width:10;height:20" coordorigin="5058,3519" coordsize="10,20">
              <v:shape style="position:absolute;left:5058;top:3519;width:10;height:20" coordorigin="5058,3519" coordsize="10,20" path="m5058,3539l5067,3539,5067,3519,5058,3519,5058,3539xe" filled="true" fillcolor="#000000" stroked="false">
                <v:path arrowok="t"/>
                <v:fill type="solid"/>
              </v:shape>
            </v:group>
            <v:group style="position:absolute;left:5058;top:3539;width:10;height:20" coordorigin="5058,3539" coordsize="10,20">
              <v:shape style="position:absolute;left:5058;top:3539;width:10;height:20" coordorigin="5058,3539" coordsize="10,20" path="m5058,3558l5067,3558,5067,3539,5058,3539,5058,3558xe" filled="true" fillcolor="#000000" stroked="false">
                <v:path arrowok="t"/>
                <v:fill type="solid"/>
              </v:shape>
            </v:group>
            <v:group style="position:absolute;left:5058;top:3558;width:10;height:20" coordorigin="5058,3558" coordsize="10,20">
              <v:shape style="position:absolute;left:5058;top:3558;width:10;height:20" coordorigin="5058,3558" coordsize="10,20" path="m5058,3577l5067,3577,5067,3558,5058,3558,5058,3577xe" filled="true" fillcolor="#000000" stroked="false">
                <v:path arrowok="t"/>
                <v:fill type="solid"/>
              </v:shape>
            </v:group>
            <v:group style="position:absolute;left:5058;top:3583;width:10;height:2" coordorigin="5058,3583" coordsize="10,2">
              <v:shape style="position:absolute;left:5058;top:3583;width:10;height:2" coordorigin="5058,3583" coordsize="10,0" path="m5058,3583l5067,3583e" filled="false" stroked="true" strokeweight=".600010pt" strokecolor="#000000">
                <v:path arrowok="t"/>
              </v:shape>
            </v:group>
            <v:group style="position:absolute;left:6332;top:2886;width:10;height:20" coordorigin="6332,2886" coordsize="10,20">
              <v:shape style="position:absolute;left:6332;top:2886;width:10;height:20" coordorigin="6332,2886" coordsize="10,20" path="m6332,2905l6342,2905,6342,2886,6332,2886,6332,2905xe" filled="true" fillcolor="#000000" stroked="false">
                <v:path arrowok="t"/>
                <v:fill type="solid"/>
              </v:shape>
            </v:group>
            <v:group style="position:absolute;left:6332;top:2905;width:10;height:20" coordorigin="6332,2905" coordsize="10,20">
              <v:shape style="position:absolute;left:6332;top:2905;width:10;height:20" coordorigin="6332,2905" coordsize="10,20" path="m6332,2924l6342,2924,6342,2905,6332,2905,6332,2924xe" filled="true" fillcolor="#000000" stroked="false">
                <v:path arrowok="t"/>
                <v:fill type="solid"/>
              </v:shape>
            </v:group>
            <v:group style="position:absolute;left:6332;top:2924;width:10;height:20" coordorigin="6332,2924" coordsize="10,20">
              <v:shape style="position:absolute;left:6332;top:2924;width:10;height:20" coordorigin="6332,2924" coordsize="10,20" path="m6332,2943l6342,2943,6342,2924,6332,2924,6332,2943xe" filled="true" fillcolor="#000000" stroked="false">
                <v:path arrowok="t"/>
                <v:fill type="solid"/>
              </v:shape>
            </v:group>
            <v:group style="position:absolute;left:6332;top:2943;width:10;height:20" coordorigin="6332,2943" coordsize="10,20">
              <v:shape style="position:absolute;left:6332;top:2943;width:10;height:20" coordorigin="6332,2943" coordsize="10,20" path="m6332,2963l6342,2963,6342,2943,6332,2943,6332,2963xe" filled="true" fillcolor="#000000" stroked="false">
                <v:path arrowok="t"/>
                <v:fill type="solid"/>
              </v:shape>
            </v:group>
            <v:group style="position:absolute;left:6332;top:2963;width:10;height:20" coordorigin="6332,2963" coordsize="10,20">
              <v:shape style="position:absolute;left:6332;top:2963;width:10;height:20" coordorigin="6332,2963" coordsize="10,20" path="m6332,2982l6342,2982,6342,2963,6332,2963,6332,2982xe" filled="true" fillcolor="#000000" stroked="false">
                <v:path arrowok="t"/>
                <v:fill type="solid"/>
              </v:shape>
            </v:group>
            <v:group style="position:absolute;left:6332;top:2982;width:10;height:20" coordorigin="6332,2982" coordsize="10,20">
              <v:shape style="position:absolute;left:6332;top:2982;width:10;height:20" coordorigin="6332,2982" coordsize="10,20" path="m6332,3001l6342,3001,6342,2982,6332,2982,6332,3001xe" filled="true" fillcolor="#000000" stroked="false">
                <v:path arrowok="t"/>
                <v:fill type="solid"/>
              </v:shape>
            </v:group>
            <v:group style="position:absolute;left:6332;top:3001;width:10;height:20" coordorigin="6332,3001" coordsize="10,20">
              <v:shape style="position:absolute;left:6332;top:3001;width:10;height:20" coordorigin="6332,3001" coordsize="10,20" path="m6332,3020l6342,3020,6342,3001,6332,3001,6332,3020xe" filled="true" fillcolor="#000000" stroked="false">
                <v:path arrowok="t"/>
                <v:fill type="solid"/>
              </v:shape>
            </v:group>
            <v:group style="position:absolute;left:6332;top:3020;width:10;height:20" coordorigin="6332,3020" coordsize="10,20">
              <v:shape style="position:absolute;left:6332;top:3020;width:10;height:20" coordorigin="6332,3020" coordsize="10,20" path="m6332,3039l6342,3039,6342,3020,6332,3020,6332,3039xe" filled="true" fillcolor="#000000" stroked="false">
                <v:path arrowok="t"/>
                <v:fill type="solid"/>
              </v:shape>
            </v:group>
            <v:group style="position:absolute;left:6332;top:3039;width:10;height:20" coordorigin="6332,3039" coordsize="10,20">
              <v:shape style="position:absolute;left:6332;top:3039;width:10;height:20" coordorigin="6332,3039" coordsize="10,20" path="m6332,3059l6342,3059,6342,3039,6332,3039,6332,3059xe" filled="true" fillcolor="#000000" stroked="false">
                <v:path arrowok="t"/>
                <v:fill type="solid"/>
              </v:shape>
            </v:group>
            <v:group style="position:absolute;left:6332;top:3059;width:10;height:20" coordorigin="6332,3059" coordsize="10,20">
              <v:shape style="position:absolute;left:6332;top:3059;width:10;height:20" coordorigin="6332,3059" coordsize="10,20" path="m6332,3078l6342,3078,6342,3059,6332,3059,6332,3078xe" filled="true" fillcolor="#000000" stroked="false">
                <v:path arrowok="t"/>
                <v:fill type="solid"/>
              </v:shape>
            </v:group>
            <v:group style="position:absolute;left:6332;top:3078;width:10;height:20" coordorigin="6332,3078" coordsize="10,20">
              <v:shape style="position:absolute;left:6332;top:3078;width:10;height:20" coordorigin="6332,3078" coordsize="10,20" path="m6332,3097l6342,3097,6342,3078,6332,3078,6332,3097xe" filled="true" fillcolor="#000000" stroked="false">
                <v:path arrowok="t"/>
                <v:fill type="solid"/>
              </v:shape>
            </v:group>
            <v:group style="position:absolute;left:6332;top:3097;width:10;height:20" coordorigin="6332,3097" coordsize="10,20">
              <v:shape style="position:absolute;left:6332;top:3097;width:10;height:20" coordorigin="6332,3097" coordsize="10,20" path="m6332,3116l6342,3116,6342,3097,6332,3097,6332,3116xe" filled="true" fillcolor="#000000" stroked="false">
                <v:path arrowok="t"/>
                <v:fill type="solid"/>
              </v:shape>
            </v:group>
            <v:group style="position:absolute;left:6332;top:3116;width:10;height:20" coordorigin="6332,3116" coordsize="10,20">
              <v:shape style="position:absolute;left:6332;top:3116;width:10;height:20" coordorigin="6332,3116" coordsize="10,20" path="m6332,3135l6342,3135,6342,3116,6332,3116,6332,3135xe" filled="true" fillcolor="#000000" stroked="false">
                <v:path arrowok="t"/>
                <v:fill type="solid"/>
              </v:shape>
            </v:group>
            <v:group style="position:absolute;left:6332;top:3135;width:10;height:20" coordorigin="6332,3135" coordsize="10,20">
              <v:shape style="position:absolute;left:6332;top:3135;width:10;height:20" coordorigin="6332,3135" coordsize="10,20" path="m6332,3155l6342,3155,6342,3135,6332,3135,6332,3155xe" filled="true" fillcolor="#000000" stroked="false">
                <v:path arrowok="t"/>
                <v:fill type="solid"/>
              </v:shape>
            </v:group>
            <v:group style="position:absolute;left:6332;top:3155;width:10;height:20" coordorigin="6332,3155" coordsize="10,20">
              <v:shape style="position:absolute;left:6332;top:3155;width:10;height:20" coordorigin="6332,3155" coordsize="10,20" path="m6332,3174l6342,3174,6342,3155,6332,3155,6332,3174xe" filled="true" fillcolor="#000000" stroked="false">
                <v:path arrowok="t"/>
                <v:fill type="solid"/>
              </v:shape>
            </v:group>
            <v:group style="position:absolute;left:6332;top:3174;width:10;height:20" coordorigin="6332,3174" coordsize="10,20">
              <v:shape style="position:absolute;left:6332;top:3174;width:10;height:20" coordorigin="6332,3174" coordsize="10,20" path="m6332,3193l6342,3193,6342,3174,6332,3174,6332,3193xe" filled="true" fillcolor="#000000" stroked="false">
                <v:path arrowok="t"/>
                <v:fill type="solid"/>
              </v:shape>
            </v:group>
            <v:group style="position:absolute;left:6332;top:3193;width:10;height:20" coordorigin="6332,3193" coordsize="10,20">
              <v:shape style="position:absolute;left:6332;top:3193;width:10;height:20" coordorigin="6332,3193" coordsize="10,20" path="m6332,3212l6342,3212,6342,3193,6332,3193,6332,3212xe" filled="true" fillcolor="#000000" stroked="false">
                <v:path arrowok="t"/>
                <v:fill type="solid"/>
              </v:shape>
            </v:group>
            <v:group style="position:absolute;left:6332;top:3212;width:10;height:20" coordorigin="6332,3212" coordsize="10,20">
              <v:shape style="position:absolute;left:6332;top:3212;width:10;height:20" coordorigin="6332,3212" coordsize="10,20" path="m6332,3231l6342,3231,6342,3212,6332,3212,6332,3231xe" filled="true" fillcolor="#000000" stroked="false">
                <v:path arrowok="t"/>
                <v:fill type="solid"/>
              </v:shape>
            </v:group>
            <v:group style="position:absolute;left:6332;top:3231;width:10;height:20" coordorigin="6332,3231" coordsize="10,20">
              <v:shape style="position:absolute;left:6332;top:3231;width:10;height:20" coordorigin="6332,3231" coordsize="10,20" path="m6332,3251l6342,3251,6342,3231,6332,3231,6332,3251xe" filled="true" fillcolor="#000000" stroked="false">
                <v:path arrowok="t"/>
                <v:fill type="solid"/>
              </v:shape>
            </v:group>
            <v:group style="position:absolute;left:6332;top:3251;width:10;height:20" coordorigin="6332,3251" coordsize="10,20">
              <v:shape style="position:absolute;left:6332;top:3251;width:10;height:20" coordorigin="6332,3251" coordsize="10,20" path="m6332,3270l6342,3270,6342,3251,6332,3251,6332,3270xe" filled="true" fillcolor="#000000" stroked="false">
                <v:path arrowok="t"/>
                <v:fill type="solid"/>
              </v:shape>
            </v:group>
            <v:group style="position:absolute;left:6332;top:3270;width:10;height:20" coordorigin="6332,3270" coordsize="10,20">
              <v:shape style="position:absolute;left:6332;top:3270;width:10;height:20" coordorigin="6332,3270" coordsize="10,20" path="m6332,3289l6342,3289,6342,3270,6332,3270,6332,3289xe" filled="true" fillcolor="#000000" stroked="false">
                <v:path arrowok="t"/>
                <v:fill type="solid"/>
              </v:shape>
            </v:group>
            <v:group style="position:absolute;left:6332;top:3289;width:10;height:20" coordorigin="6332,3289" coordsize="10,20">
              <v:shape style="position:absolute;left:6332;top:3289;width:10;height:20" coordorigin="6332,3289" coordsize="10,20" path="m6332,3308l6342,3308,6342,3289,6332,3289,6332,3308xe" filled="true" fillcolor="#000000" stroked="false">
                <v:path arrowok="t"/>
                <v:fill type="solid"/>
              </v:shape>
            </v:group>
            <v:group style="position:absolute;left:6332;top:3308;width:10;height:20" coordorigin="6332,3308" coordsize="10,20">
              <v:shape style="position:absolute;left:6332;top:3308;width:10;height:20" coordorigin="6332,3308" coordsize="10,20" path="m6332,3327l6342,3327,6342,3308,6332,3308,6332,3327xe" filled="true" fillcolor="#000000" stroked="false">
                <v:path arrowok="t"/>
                <v:fill type="solid"/>
              </v:shape>
            </v:group>
            <v:group style="position:absolute;left:6332;top:3327;width:10;height:20" coordorigin="6332,3327" coordsize="10,20">
              <v:shape style="position:absolute;left:6332;top:3327;width:10;height:20" coordorigin="6332,3327" coordsize="10,20" path="m6332,3347l6342,3347,6342,3327,6332,3327,6332,3347xe" filled="true" fillcolor="#000000" stroked="false">
                <v:path arrowok="t"/>
                <v:fill type="solid"/>
              </v:shape>
            </v:group>
            <v:group style="position:absolute;left:6332;top:3347;width:10;height:20" coordorigin="6332,3347" coordsize="10,20">
              <v:shape style="position:absolute;left:6332;top:3347;width:10;height:20" coordorigin="6332,3347" coordsize="10,20" path="m6332,3366l6342,3366,6342,3347,6332,3347,6332,3366xe" filled="true" fillcolor="#000000" stroked="false">
                <v:path arrowok="t"/>
                <v:fill type="solid"/>
              </v:shape>
            </v:group>
            <v:group style="position:absolute;left:6332;top:3366;width:10;height:20" coordorigin="6332,3366" coordsize="10,20">
              <v:shape style="position:absolute;left:6332;top:3366;width:10;height:20" coordorigin="6332,3366" coordsize="10,20" path="m6332,3385l6342,3385,6342,3366,6332,3366,6332,3385xe" filled="true" fillcolor="#000000" stroked="false">
                <v:path arrowok="t"/>
                <v:fill type="solid"/>
              </v:shape>
            </v:group>
            <v:group style="position:absolute;left:6332;top:3385;width:10;height:20" coordorigin="6332,3385" coordsize="10,20">
              <v:shape style="position:absolute;left:6332;top:3385;width:10;height:20" coordorigin="6332,3385" coordsize="10,20" path="m6332,3404l6342,3404,6342,3385,6332,3385,6332,3404xe" filled="true" fillcolor="#000000" stroked="false">
                <v:path arrowok="t"/>
                <v:fill type="solid"/>
              </v:shape>
            </v:group>
            <v:group style="position:absolute;left:6332;top:3404;width:10;height:20" coordorigin="6332,3404" coordsize="10,20">
              <v:shape style="position:absolute;left:6332;top:3404;width:10;height:20" coordorigin="6332,3404" coordsize="10,20" path="m6332,3423l6342,3423,6342,3404,6332,3404,6332,3423xe" filled="true" fillcolor="#000000" stroked="false">
                <v:path arrowok="t"/>
                <v:fill type="solid"/>
              </v:shape>
            </v:group>
            <v:group style="position:absolute;left:6332;top:3423;width:10;height:20" coordorigin="6332,3423" coordsize="10,20">
              <v:shape style="position:absolute;left:6332;top:3423;width:10;height:20" coordorigin="6332,3423" coordsize="10,20" path="m6332,3443l6342,3443,6342,3423,6332,3423,6332,3443xe" filled="true" fillcolor="#000000" stroked="false">
                <v:path arrowok="t"/>
                <v:fill type="solid"/>
              </v:shape>
            </v:group>
            <v:group style="position:absolute;left:6332;top:3443;width:10;height:20" coordorigin="6332,3443" coordsize="10,20">
              <v:shape style="position:absolute;left:6332;top:3443;width:10;height:20" coordorigin="6332,3443" coordsize="10,20" path="m6332,3462l6342,3462,6342,3443,6332,3443,6332,3462xe" filled="true" fillcolor="#000000" stroked="false">
                <v:path arrowok="t"/>
                <v:fill type="solid"/>
              </v:shape>
            </v:group>
            <v:group style="position:absolute;left:6332;top:3462;width:10;height:20" coordorigin="6332,3462" coordsize="10,20">
              <v:shape style="position:absolute;left:6332;top:3462;width:10;height:20" coordorigin="6332,3462" coordsize="10,20" path="m6332,3481l6342,3481,6342,3462,6332,3462,6332,3481xe" filled="true" fillcolor="#000000" stroked="false">
                <v:path arrowok="t"/>
                <v:fill type="solid"/>
              </v:shape>
            </v:group>
            <v:group style="position:absolute;left:6332;top:3481;width:10;height:20" coordorigin="6332,3481" coordsize="10,20">
              <v:shape style="position:absolute;left:6332;top:3481;width:10;height:20" coordorigin="6332,3481" coordsize="10,20" path="m6332,3500l6342,3500,6342,3481,6332,3481,6332,3500xe" filled="true" fillcolor="#000000" stroked="false">
                <v:path arrowok="t"/>
                <v:fill type="solid"/>
              </v:shape>
            </v:group>
            <v:group style="position:absolute;left:6332;top:3500;width:10;height:20" coordorigin="6332,3500" coordsize="10,20">
              <v:shape style="position:absolute;left:6332;top:3500;width:10;height:20" coordorigin="6332,3500" coordsize="10,20" path="m6332,3519l6342,3519,6342,3500,6332,3500,6332,3519xe" filled="true" fillcolor="#000000" stroked="false">
                <v:path arrowok="t"/>
                <v:fill type="solid"/>
              </v:shape>
            </v:group>
            <v:group style="position:absolute;left:6332;top:3519;width:10;height:20" coordorigin="6332,3519" coordsize="10,20">
              <v:shape style="position:absolute;left:6332;top:3519;width:10;height:20" coordorigin="6332,3519" coordsize="10,20" path="m6332,3539l6342,3539,6342,3519,6332,3519,6332,3539xe" filled="true" fillcolor="#000000" stroked="false">
                <v:path arrowok="t"/>
                <v:fill type="solid"/>
              </v:shape>
            </v:group>
            <v:group style="position:absolute;left:6332;top:3539;width:10;height:20" coordorigin="6332,3539" coordsize="10,20">
              <v:shape style="position:absolute;left:6332;top:3539;width:10;height:20" coordorigin="6332,3539" coordsize="10,20" path="m6332,3558l6342,3558,6342,3539,6332,3539,6332,3558xe" filled="true" fillcolor="#000000" stroked="false">
                <v:path arrowok="t"/>
                <v:fill type="solid"/>
              </v:shape>
            </v:group>
            <v:group style="position:absolute;left:6332;top:3558;width:10;height:20" coordorigin="6332,3558" coordsize="10,20">
              <v:shape style="position:absolute;left:6332;top:3558;width:10;height:20" coordorigin="6332,3558" coordsize="10,20" path="m6332,3577l6342,3577,6342,3558,6332,3558,6332,3577xe" filled="true" fillcolor="#000000" stroked="false">
                <v:path arrowok="t"/>
                <v:fill type="solid"/>
              </v:shape>
            </v:group>
            <v:group style="position:absolute;left:6332;top:3583;width:10;height:2" coordorigin="6332,3583" coordsize="10,2">
              <v:shape style="position:absolute;left:6332;top:3583;width:10;height:2" coordorigin="6332,3583" coordsize="10,0" path="m6332,3583l6342,3583e" filled="false" stroked="true" strokeweight=".600010pt" strokecolor="#000000">
                <v:path arrowok="t"/>
              </v:shape>
            </v:group>
            <v:group style="position:absolute;left:7751;top:2886;width:10;height:20" coordorigin="7751,2886" coordsize="10,20">
              <v:shape style="position:absolute;left:7751;top:2886;width:10;height:20" coordorigin="7751,2886" coordsize="10,20" path="m7751,2905l7761,2905,7761,2886,7751,2886,7751,2905xe" filled="true" fillcolor="#000000" stroked="false">
                <v:path arrowok="t"/>
                <v:fill type="solid"/>
              </v:shape>
            </v:group>
            <v:group style="position:absolute;left:7751;top:2905;width:10;height:20" coordorigin="7751,2905" coordsize="10,20">
              <v:shape style="position:absolute;left:7751;top:2905;width:10;height:20" coordorigin="7751,2905" coordsize="10,20" path="m7751,2924l7761,2924,7761,2905,7751,2905,7751,2924xe" filled="true" fillcolor="#000000" stroked="false">
                <v:path arrowok="t"/>
                <v:fill type="solid"/>
              </v:shape>
            </v:group>
            <v:group style="position:absolute;left:7751;top:2924;width:10;height:20" coordorigin="7751,2924" coordsize="10,20">
              <v:shape style="position:absolute;left:7751;top:2924;width:10;height:20" coordorigin="7751,2924" coordsize="10,20" path="m7751,2943l7761,2943,7761,2924,7751,2924,7751,2943xe" filled="true" fillcolor="#000000" stroked="false">
                <v:path arrowok="t"/>
                <v:fill type="solid"/>
              </v:shape>
            </v:group>
            <v:group style="position:absolute;left:7751;top:2943;width:10;height:20" coordorigin="7751,2943" coordsize="10,20">
              <v:shape style="position:absolute;left:7751;top:2943;width:10;height:20" coordorigin="7751,2943" coordsize="10,20" path="m7751,2963l7761,2963,7761,2943,7751,2943,7751,2963xe" filled="true" fillcolor="#000000" stroked="false">
                <v:path arrowok="t"/>
                <v:fill type="solid"/>
              </v:shape>
            </v:group>
            <v:group style="position:absolute;left:7751;top:2963;width:10;height:20" coordorigin="7751,2963" coordsize="10,20">
              <v:shape style="position:absolute;left:7751;top:2963;width:10;height:20" coordorigin="7751,2963" coordsize="10,20" path="m7751,2982l7761,2982,7761,2963,7751,2963,7751,2982xe" filled="true" fillcolor="#000000" stroked="false">
                <v:path arrowok="t"/>
                <v:fill type="solid"/>
              </v:shape>
            </v:group>
            <v:group style="position:absolute;left:7751;top:2982;width:10;height:20" coordorigin="7751,2982" coordsize="10,20">
              <v:shape style="position:absolute;left:7751;top:2982;width:10;height:20" coordorigin="7751,2982" coordsize="10,20" path="m7751,3001l7761,3001,7761,2982,7751,2982,7751,3001xe" filled="true" fillcolor="#000000" stroked="false">
                <v:path arrowok="t"/>
                <v:fill type="solid"/>
              </v:shape>
            </v:group>
            <v:group style="position:absolute;left:7751;top:3001;width:10;height:20" coordorigin="7751,3001" coordsize="10,20">
              <v:shape style="position:absolute;left:7751;top:3001;width:10;height:20" coordorigin="7751,3001" coordsize="10,20" path="m7751,3020l7761,3020,7761,3001,7751,3001,7751,3020xe" filled="true" fillcolor="#000000" stroked="false">
                <v:path arrowok="t"/>
                <v:fill type="solid"/>
              </v:shape>
            </v:group>
            <v:group style="position:absolute;left:7751;top:3020;width:10;height:20" coordorigin="7751,3020" coordsize="10,20">
              <v:shape style="position:absolute;left:7751;top:3020;width:10;height:20" coordorigin="7751,3020" coordsize="10,20" path="m7751,3039l7761,3039,7761,3020,7751,3020,7751,3039xe" filled="true" fillcolor="#000000" stroked="false">
                <v:path arrowok="t"/>
                <v:fill type="solid"/>
              </v:shape>
            </v:group>
            <v:group style="position:absolute;left:7751;top:3039;width:10;height:20" coordorigin="7751,3039" coordsize="10,20">
              <v:shape style="position:absolute;left:7751;top:3039;width:10;height:20" coordorigin="7751,3039" coordsize="10,20" path="m7751,3059l7761,3059,7761,3039,7751,3039,7751,3059xe" filled="true" fillcolor="#000000" stroked="false">
                <v:path arrowok="t"/>
                <v:fill type="solid"/>
              </v:shape>
            </v:group>
            <v:group style="position:absolute;left:7751;top:3059;width:10;height:20" coordorigin="7751,3059" coordsize="10,20">
              <v:shape style="position:absolute;left:7751;top:3059;width:10;height:20" coordorigin="7751,3059" coordsize="10,20" path="m7751,3078l7761,3078,7761,3059,7751,3059,7751,3078xe" filled="true" fillcolor="#000000" stroked="false">
                <v:path arrowok="t"/>
                <v:fill type="solid"/>
              </v:shape>
            </v:group>
            <v:group style="position:absolute;left:7751;top:3078;width:10;height:20" coordorigin="7751,3078" coordsize="10,20">
              <v:shape style="position:absolute;left:7751;top:3078;width:10;height:20" coordorigin="7751,3078" coordsize="10,20" path="m7751,3097l7761,3097,7761,3078,7751,3078,7751,3097xe" filled="true" fillcolor="#000000" stroked="false">
                <v:path arrowok="t"/>
                <v:fill type="solid"/>
              </v:shape>
            </v:group>
            <v:group style="position:absolute;left:7751;top:3097;width:10;height:20" coordorigin="7751,3097" coordsize="10,20">
              <v:shape style="position:absolute;left:7751;top:3097;width:10;height:20" coordorigin="7751,3097" coordsize="10,20" path="m7751,3116l7761,3116,7761,3097,7751,3097,7751,3116xe" filled="true" fillcolor="#000000" stroked="false">
                <v:path arrowok="t"/>
                <v:fill type="solid"/>
              </v:shape>
            </v:group>
            <v:group style="position:absolute;left:7751;top:3116;width:10;height:20" coordorigin="7751,3116" coordsize="10,20">
              <v:shape style="position:absolute;left:7751;top:3116;width:10;height:20" coordorigin="7751,3116" coordsize="10,20" path="m7751,3135l7761,3135,7761,3116,7751,3116,7751,3135xe" filled="true" fillcolor="#000000" stroked="false">
                <v:path arrowok="t"/>
                <v:fill type="solid"/>
              </v:shape>
            </v:group>
            <v:group style="position:absolute;left:7751;top:3135;width:10;height:20" coordorigin="7751,3135" coordsize="10,20">
              <v:shape style="position:absolute;left:7751;top:3135;width:10;height:20" coordorigin="7751,3135" coordsize="10,20" path="m7751,3155l7761,3155,7761,3135,7751,3135,7751,3155xe" filled="true" fillcolor="#000000" stroked="false">
                <v:path arrowok="t"/>
                <v:fill type="solid"/>
              </v:shape>
            </v:group>
            <v:group style="position:absolute;left:7751;top:3155;width:10;height:20" coordorigin="7751,3155" coordsize="10,20">
              <v:shape style="position:absolute;left:7751;top:3155;width:10;height:20" coordorigin="7751,3155" coordsize="10,20" path="m7751,3174l7761,3174,7761,3155,7751,3155,7751,3174xe" filled="true" fillcolor="#000000" stroked="false">
                <v:path arrowok="t"/>
                <v:fill type="solid"/>
              </v:shape>
            </v:group>
            <v:group style="position:absolute;left:7751;top:3174;width:10;height:20" coordorigin="7751,3174" coordsize="10,20">
              <v:shape style="position:absolute;left:7751;top:3174;width:10;height:20" coordorigin="7751,3174" coordsize="10,20" path="m7751,3193l7761,3193,7761,3174,7751,3174,7751,3193xe" filled="true" fillcolor="#000000" stroked="false">
                <v:path arrowok="t"/>
                <v:fill type="solid"/>
              </v:shape>
            </v:group>
            <v:group style="position:absolute;left:7751;top:3193;width:10;height:20" coordorigin="7751,3193" coordsize="10,20">
              <v:shape style="position:absolute;left:7751;top:3193;width:10;height:20" coordorigin="7751,3193" coordsize="10,20" path="m7751,3212l7761,3212,7761,3193,7751,3193,7751,3212xe" filled="true" fillcolor="#000000" stroked="false">
                <v:path arrowok="t"/>
                <v:fill type="solid"/>
              </v:shape>
            </v:group>
            <v:group style="position:absolute;left:7751;top:3212;width:10;height:20" coordorigin="7751,3212" coordsize="10,20">
              <v:shape style="position:absolute;left:7751;top:3212;width:10;height:20" coordorigin="7751,3212" coordsize="10,20" path="m7751,3231l7761,3231,7761,3212,7751,3212,7751,3231xe" filled="true" fillcolor="#000000" stroked="false">
                <v:path arrowok="t"/>
                <v:fill type="solid"/>
              </v:shape>
            </v:group>
            <v:group style="position:absolute;left:7751;top:3231;width:10;height:20" coordorigin="7751,3231" coordsize="10,20">
              <v:shape style="position:absolute;left:7751;top:3231;width:10;height:20" coordorigin="7751,3231" coordsize="10,20" path="m7751,3251l7761,3251,7761,3231,7751,3231,7751,3251xe" filled="true" fillcolor="#000000" stroked="false">
                <v:path arrowok="t"/>
                <v:fill type="solid"/>
              </v:shape>
            </v:group>
            <v:group style="position:absolute;left:7751;top:3251;width:10;height:20" coordorigin="7751,3251" coordsize="10,20">
              <v:shape style="position:absolute;left:7751;top:3251;width:10;height:20" coordorigin="7751,3251" coordsize="10,20" path="m7751,3270l7761,3270,7761,3251,7751,3251,7751,3270xe" filled="true" fillcolor="#000000" stroked="false">
                <v:path arrowok="t"/>
                <v:fill type="solid"/>
              </v:shape>
            </v:group>
            <v:group style="position:absolute;left:7751;top:3270;width:10;height:20" coordorigin="7751,3270" coordsize="10,20">
              <v:shape style="position:absolute;left:7751;top:3270;width:10;height:20" coordorigin="7751,3270" coordsize="10,20" path="m7751,3289l7761,3289,7761,3270,7751,3270,7751,3289xe" filled="true" fillcolor="#000000" stroked="false">
                <v:path arrowok="t"/>
                <v:fill type="solid"/>
              </v:shape>
            </v:group>
            <v:group style="position:absolute;left:7751;top:3289;width:10;height:20" coordorigin="7751,3289" coordsize="10,20">
              <v:shape style="position:absolute;left:7751;top:3289;width:10;height:20" coordorigin="7751,3289" coordsize="10,20" path="m7751,3308l7761,3308,7761,3289,7751,3289,7751,3308xe" filled="true" fillcolor="#000000" stroked="false">
                <v:path arrowok="t"/>
                <v:fill type="solid"/>
              </v:shape>
            </v:group>
            <v:group style="position:absolute;left:7751;top:3308;width:10;height:20" coordorigin="7751,3308" coordsize="10,20">
              <v:shape style="position:absolute;left:7751;top:3308;width:10;height:20" coordorigin="7751,3308" coordsize="10,20" path="m7751,3327l7761,3327,7761,3308,7751,3308,7751,3327xe" filled="true" fillcolor="#000000" stroked="false">
                <v:path arrowok="t"/>
                <v:fill type="solid"/>
              </v:shape>
            </v:group>
            <v:group style="position:absolute;left:7751;top:3327;width:10;height:20" coordorigin="7751,3327" coordsize="10,20">
              <v:shape style="position:absolute;left:7751;top:3327;width:10;height:20" coordorigin="7751,3327" coordsize="10,20" path="m7751,3347l7761,3347,7761,3327,7751,3327,7751,3347xe" filled="true" fillcolor="#000000" stroked="false">
                <v:path arrowok="t"/>
                <v:fill type="solid"/>
              </v:shape>
            </v:group>
            <v:group style="position:absolute;left:7751;top:3347;width:10;height:20" coordorigin="7751,3347" coordsize="10,20">
              <v:shape style="position:absolute;left:7751;top:3347;width:10;height:20" coordorigin="7751,3347" coordsize="10,20" path="m7751,3366l7761,3366,7761,3347,7751,3347,7751,3366xe" filled="true" fillcolor="#000000" stroked="false">
                <v:path arrowok="t"/>
                <v:fill type="solid"/>
              </v:shape>
            </v:group>
            <v:group style="position:absolute;left:7751;top:3366;width:10;height:20" coordorigin="7751,3366" coordsize="10,20">
              <v:shape style="position:absolute;left:7751;top:3366;width:10;height:20" coordorigin="7751,3366" coordsize="10,20" path="m7751,3385l7761,3385,7761,3366,7751,3366,7751,3385xe" filled="true" fillcolor="#000000" stroked="false">
                <v:path arrowok="t"/>
                <v:fill type="solid"/>
              </v:shape>
            </v:group>
            <v:group style="position:absolute;left:7751;top:3385;width:10;height:20" coordorigin="7751,3385" coordsize="10,20">
              <v:shape style="position:absolute;left:7751;top:3385;width:10;height:20" coordorigin="7751,3385" coordsize="10,20" path="m7751,3404l7761,3404,7761,3385,7751,3385,7751,3404xe" filled="true" fillcolor="#000000" stroked="false">
                <v:path arrowok="t"/>
                <v:fill type="solid"/>
              </v:shape>
            </v:group>
            <v:group style="position:absolute;left:7751;top:3404;width:10;height:20" coordorigin="7751,3404" coordsize="10,20">
              <v:shape style="position:absolute;left:7751;top:3404;width:10;height:20" coordorigin="7751,3404" coordsize="10,20" path="m7751,3423l7761,3423,7761,3404,7751,3404,7751,3423xe" filled="true" fillcolor="#000000" stroked="false">
                <v:path arrowok="t"/>
                <v:fill type="solid"/>
              </v:shape>
            </v:group>
            <v:group style="position:absolute;left:7751;top:3423;width:10;height:20" coordorigin="7751,3423" coordsize="10,20">
              <v:shape style="position:absolute;left:7751;top:3423;width:10;height:20" coordorigin="7751,3423" coordsize="10,20" path="m7751,3443l7761,3443,7761,3423,7751,3423,7751,3443xe" filled="true" fillcolor="#000000" stroked="false">
                <v:path arrowok="t"/>
                <v:fill type="solid"/>
              </v:shape>
            </v:group>
            <v:group style="position:absolute;left:7751;top:3443;width:10;height:20" coordorigin="7751,3443" coordsize="10,20">
              <v:shape style="position:absolute;left:7751;top:3443;width:10;height:20" coordorigin="7751,3443" coordsize="10,20" path="m7751,3462l7761,3462,7761,3443,7751,3443,7751,3462xe" filled="true" fillcolor="#000000" stroked="false">
                <v:path arrowok="t"/>
                <v:fill type="solid"/>
              </v:shape>
            </v:group>
            <v:group style="position:absolute;left:7751;top:3462;width:10;height:20" coordorigin="7751,3462" coordsize="10,20">
              <v:shape style="position:absolute;left:7751;top:3462;width:10;height:20" coordorigin="7751,3462" coordsize="10,20" path="m7751,3481l7761,3481,7761,3462,7751,3462,7751,3481xe" filled="true" fillcolor="#000000" stroked="false">
                <v:path arrowok="t"/>
                <v:fill type="solid"/>
              </v:shape>
            </v:group>
            <v:group style="position:absolute;left:7751;top:3481;width:10;height:20" coordorigin="7751,3481" coordsize="10,20">
              <v:shape style="position:absolute;left:7751;top:3481;width:10;height:20" coordorigin="7751,3481" coordsize="10,20" path="m7751,3500l7761,3500,7761,3481,7751,3481,7751,3500xe" filled="true" fillcolor="#000000" stroked="false">
                <v:path arrowok="t"/>
                <v:fill type="solid"/>
              </v:shape>
            </v:group>
            <v:group style="position:absolute;left:7751;top:3500;width:10;height:20" coordorigin="7751,3500" coordsize="10,20">
              <v:shape style="position:absolute;left:7751;top:3500;width:10;height:20" coordorigin="7751,3500" coordsize="10,20" path="m7751,3519l7761,3519,7761,3500,7751,3500,7751,3519xe" filled="true" fillcolor="#000000" stroked="false">
                <v:path arrowok="t"/>
                <v:fill type="solid"/>
              </v:shape>
            </v:group>
            <v:group style="position:absolute;left:7751;top:3519;width:10;height:20" coordorigin="7751,3519" coordsize="10,20">
              <v:shape style="position:absolute;left:7751;top:3519;width:10;height:20" coordorigin="7751,3519" coordsize="10,20" path="m7751,3539l7761,3539,7761,3519,7751,3519,7751,3539xe" filled="true" fillcolor="#000000" stroked="false">
                <v:path arrowok="t"/>
                <v:fill type="solid"/>
              </v:shape>
            </v:group>
            <v:group style="position:absolute;left:7751;top:3539;width:10;height:20" coordorigin="7751,3539" coordsize="10,20">
              <v:shape style="position:absolute;left:7751;top:3539;width:10;height:20" coordorigin="7751,3539" coordsize="10,20" path="m7751,3558l7761,3558,7761,3539,7751,3539,7751,3558xe" filled="true" fillcolor="#000000" stroked="false">
                <v:path arrowok="t"/>
                <v:fill type="solid"/>
              </v:shape>
            </v:group>
            <v:group style="position:absolute;left:7751;top:3558;width:10;height:20" coordorigin="7751,3558" coordsize="10,20">
              <v:shape style="position:absolute;left:7751;top:3558;width:10;height:20" coordorigin="7751,3558" coordsize="10,20" path="m7751,3577l7761,3577,7761,3558,7751,3558,7751,3577xe" filled="true" fillcolor="#000000" stroked="false">
                <v:path arrowok="t"/>
                <v:fill type="solid"/>
              </v:shape>
            </v:group>
            <v:group style="position:absolute;left:7751;top:3583;width:10;height:2" coordorigin="7751,3583" coordsize="10,2">
              <v:shape style="position:absolute;left:7751;top:3583;width:10;height:2" coordorigin="7751,3583" coordsize="10,0" path="m7751,3583l7761,3583e" filled="false" stroked="true" strokeweight=".600010pt" strokecolor="#000000">
                <v:path arrowok="t"/>
              </v:shape>
            </v:group>
            <v:group style="position:absolute;left:8601;top:2886;width:10;height:20" coordorigin="8601,2886" coordsize="10,20">
              <v:shape style="position:absolute;left:8601;top:2886;width:10;height:20" coordorigin="8601,2886" coordsize="10,20" path="m8601,2905l8610,2905,8610,2886,8601,2886,8601,2905xe" filled="true" fillcolor="#000000" stroked="false">
                <v:path arrowok="t"/>
                <v:fill type="solid"/>
              </v:shape>
            </v:group>
            <v:group style="position:absolute;left:8601;top:2905;width:10;height:20" coordorigin="8601,2905" coordsize="10,20">
              <v:shape style="position:absolute;left:8601;top:2905;width:10;height:20" coordorigin="8601,2905" coordsize="10,20" path="m8601,2924l8610,2924,8610,2905,8601,2905,8601,2924xe" filled="true" fillcolor="#000000" stroked="false">
                <v:path arrowok="t"/>
                <v:fill type="solid"/>
              </v:shape>
            </v:group>
            <v:group style="position:absolute;left:8601;top:2924;width:10;height:20" coordorigin="8601,2924" coordsize="10,20">
              <v:shape style="position:absolute;left:8601;top:2924;width:10;height:20" coordorigin="8601,2924" coordsize="10,20" path="m8601,2943l8610,2943,8610,2924,8601,2924,8601,2943xe" filled="true" fillcolor="#000000" stroked="false">
                <v:path arrowok="t"/>
                <v:fill type="solid"/>
              </v:shape>
            </v:group>
            <v:group style="position:absolute;left:8601;top:2943;width:10;height:20" coordorigin="8601,2943" coordsize="10,20">
              <v:shape style="position:absolute;left:8601;top:2943;width:10;height:20" coordorigin="8601,2943" coordsize="10,20" path="m8601,2963l8610,2963,8610,2943,8601,2943,8601,2963xe" filled="true" fillcolor="#000000" stroked="false">
                <v:path arrowok="t"/>
                <v:fill type="solid"/>
              </v:shape>
            </v:group>
            <v:group style="position:absolute;left:8601;top:2963;width:10;height:20" coordorigin="8601,2963" coordsize="10,20">
              <v:shape style="position:absolute;left:8601;top:2963;width:10;height:20" coordorigin="8601,2963" coordsize="10,20" path="m8601,2982l8610,2982,8610,2963,8601,2963,8601,2982xe" filled="true" fillcolor="#000000" stroked="false">
                <v:path arrowok="t"/>
                <v:fill type="solid"/>
              </v:shape>
            </v:group>
            <v:group style="position:absolute;left:8601;top:2982;width:10;height:20" coordorigin="8601,2982" coordsize="10,20">
              <v:shape style="position:absolute;left:8601;top:2982;width:10;height:20" coordorigin="8601,2982" coordsize="10,20" path="m8601,3001l8610,3001,8610,2982,8601,2982,8601,3001xe" filled="true" fillcolor="#000000" stroked="false">
                <v:path arrowok="t"/>
                <v:fill type="solid"/>
              </v:shape>
            </v:group>
            <v:group style="position:absolute;left:8601;top:3001;width:10;height:20" coordorigin="8601,3001" coordsize="10,20">
              <v:shape style="position:absolute;left:8601;top:3001;width:10;height:20" coordorigin="8601,3001" coordsize="10,20" path="m8601,3020l8610,3020,8610,3001,8601,3001,8601,3020xe" filled="true" fillcolor="#000000" stroked="false">
                <v:path arrowok="t"/>
                <v:fill type="solid"/>
              </v:shape>
            </v:group>
            <v:group style="position:absolute;left:8601;top:3020;width:10;height:20" coordorigin="8601,3020" coordsize="10,20">
              <v:shape style="position:absolute;left:8601;top:3020;width:10;height:20" coordorigin="8601,3020" coordsize="10,20" path="m8601,3039l8610,3039,8610,3020,8601,3020,8601,3039xe" filled="true" fillcolor="#000000" stroked="false">
                <v:path arrowok="t"/>
                <v:fill type="solid"/>
              </v:shape>
            </v:group>
            <v:group style="position:absolute;left:8601;top:3039;width:10;height:20" coordorigin="8601,3039" coordsize="10,20">
              <v:shape style="position:absolute;left:8601;top:3039;width:10;height:20" coordorigin="8601,3039" coordsize="10,20" path="m8601,3059l8610,3059,8610,3039,8601,3039,8601,3059xe" filled="true" fillcolor="#000000" stroked="false">
                <v:path arrowok="t"/>
                <v:fill type="solid"/>
              </v:shape>
            </v:group>
            <v:group style="position:absolute;left:8601;top:3059;width:10;height:20" coordorigin="8601,3059" coordsize="10,20">
              <v:shape style="position:absolute;left:8601;top:3059;width:10;height:20" coordorigin="8601,3059" coordsize="10,20" path="m8601,3078l8610,3078,8610,3059,8601,3059,8601,3078xe" filled="true" fillcolor="#000000" stroked="false">
                <v:path arrowok="t"/>
                <v:fill type="solid"/>
              </v:shape>
            </v:group>
            <v:group style="position:absolute;left:8601;top:3078;width:10;height:20" coordorigin="8601,3078" coordsize="10,20">
              <v:shape style="position:absolute;left:8601;top:3078;width:10;height:20" coordorigin="8601,3078" coordsize="10,20" path="m8601,3097l8610,3097,8610,3078,8601,3078,8601,3097xe" filled="true" fillcolor="#000000" stroked="false">
                <v:path arrowok="t"/>
                <v:fill type="solid"/>
              </v:shape>
            </v:group>
            <v:group style="position:absolute;left:8601;top:3097;width:10;height:20" coordorigin="8601,3097" coordsize="10,20">
              <v:shape style="position:absolute;left:8601;top:3097;width:10;height:20" coordorigin="8601,3097" coordsize="10,20" path="m8601,3116l8610,3116,8610,3097,8601,3097,8601,3116xe" filled="true" fillcolor="#000000" stroked="false">
                <v:path arrowok="t"/>
                <v:fill type="solid"/>
              </v:shape>
            </v:group>
            <v:group style="position:absolute;left:8601;top:3116;width:10;height:20" coordorigin="8601,3116" coordsize="10,20">
              <v:shape style="position:absolute;left:8601;top:3116;width:10;height:20" coordorigin="8601,3116" coordsize="10,20" path="m8601,3135l8610,3135,8610,3116,8601,3116,8601,3135xe" filled="true" fillcolor="#000000" stroked="false">
                <v:path arrowok="t"/>
                <v:fill type="solid"/>
              </v:shape>
            </v:group>
            <v:group style="position:absolute;left:8601;top:3135;width:10;height:20" coordorigin="8601,3135" coordsize="10,20">
              <v:shape style="position:absolute;left:8601;top:3135;width:10;height:20" coordorigin="8601,3135" coordsize="10,20" path="m8601,3155l8610,3155,8610,3135,8601,3135,8601,3155xe" filled="true" fillcolor="#000000" stroked="false">
                <v:path arrowok="t"/>
                <v:fill type="solid"/>
              </v:shape>
            </v:group>
            <v:group style="position:absolute;left:8601;top:3155;width:10;height:20" coordorigin="8601,3155" coordsize="10,20">
              <v:shape style="position:absolute;left:8601;top:3155;width:10;height:20" coordorigin="8601,3155" coordsize="10,20" path="m8601,3174l8610,3174,8610,3155,8601,3155,8601,3174xe" filled="true" fillcolor="#000000" stroked="false">
                <v:path arrowok="t"/>
                <v:fill type="solid"/>
              </v:shape>
            </v:group>
            <v:group style="position:absolute;left:8601;top:3174;width:10;height:20" coordorigin="8601,3174" coordsize="10,20">
              <v:shape style="position:absolute;left:8601;top:3174;width:10;height:20" coordorigin="8601,3174" coordsize="10,20" path="m8601,3193l8610,3193,8610,3174,8601,3174,8601,3193xe" filled="true" fillcolor="#000000" stroked="false">
                <v:path arrowok="t"/>
                <v:fill type="solid"/>
              </v:shape>
            </v:group>
            <v:group style="position:absolute;left:8601;top:3193;width:10;height:20" coordorigin="8601,3193" coordsize="10,20">
              <v:shape style="position:absolute;left:8601;top:3193;width:10;height:20" coordorigin="8601,3193" coordsize="10,20" path="m8601,3212l8610,3212,8610,3193,8601,3193,8601,3212xe" filled="true" fillcolor="#000000" stroked="false">
                <v:path arrowok="t"/>
                <v:fill type="solid"/>
              </v:shape>
            </v:group>
            <v:group style="position:absolute;left:8601;top:3212;width:10;height:20" coordorigin="8601,3212" coordsize="10,20">
              <v:shape style="position:absolute;left:8601;top:3212;width:10;height:20" coordorigin="8601,3212" coordsize="10,20" path="m8601,3231l8610,3231,8610,3212,8601,3212,8601,3231xe" filled="true" fillcolor="#000000" stroked="false">
                <v:path arrowok="t"/>
                <v:fill type="solid"/>
              </v:shape>
            </v:group>
            <v:group style="position:absolute;left:8601;top:3231;width:10;height:20" coordorigin="8601,3231" coordsize="10,20">
              <v:shape style="position:absolute;left:8601;top:3231;width:10;height:20" coordorigin="8601,3231" coordsize="10,20" path="m8601,3251l8610,3251,8610,3231,8601,3231,8601,3251xe" filled="true" fillcolor="#000000" stroked="false">
                <v:path arrowok="t"/>
                <v:fill type="solid"/>
              </v:shape>
            </v:group>
            <v:group style="position:absolute;left:8601;top:3251;width:10;height:20" coordorigin="8601,3251" coordsize="10,20">
              <v:shape style="position:absolute;left:8601;top:3251;width:10;height:20" coordorigin="8601,3251" coordsize="10,20" path="m8601,3270l8610,3270,8610,3251,8601,3251,8601,3270xe" filled="true" fillcolor="#000000" stroked="false">
                <v:path arrowok="t"/>
                <v:fill type="solid"/>
              </v:shape>
            </v:group>
            <v:group style="position:absolute;left:8601;top:3270;width:10;height:20" coordorigin="8601,3270" coordsize="10,20">
              <v:shape style="position:absolute;left:8601;top:3270;width:10;height:20" coordorigin="8601,3270" coordsize="10,20" path="m8601,3289l8610,3289,8610,3270,8601,3270,8601,3289xe" filled="true" fillcolor="#000000" stroked="false">
                <v:path arrowok="t"/>
                <v:fill type="solid"/>
              </v:shape>
            </v:group>
            <v:group style="position:absolute;left:8601;top:3289;width:10;height:20" coordorigin="8601,3289" coordsize="10,20">
              <v:shape style="position:absolute;left:8601;top:3289;width:10;height:20" coordorigin="8601,3289" coordsize="10,20" path="m8601,3308l8610,3308,8610,3289,8601,3289,8601,3308xe" filled="true" fillcolor="#000000" stroked="false">
                <v:path arrowok="t"/>
                <v:fill type="solid"/>
              </v:shape>
            </v:group>
            <v:group style="position:absolute;left:8601;top:3308;width:10;height:20" coordorigin="8601,3308" coordsize="10,20">
              <v:shape style="position:absolute;left:8601;top:3308;width:10;height:20" coordorigin="8601,3308" coordsize="10,20" path="m8601,3327l8610,3327,8610,3308,8601,3308,8601,3327xe" filled="true" fillcolor="#000000" stroked="false">
                <v:path arrowok="t"/>
                <v:fill type="solid"/>
              </v:shape>
            </v:group>
            <v:group style="position:absolute;left:8601;top:3327;width:10;height:20" coordorigin="8601,3327" coordsize="10,20">
              <v:shape style="position:absolute;left:8601;top:3327;width:10;height:20" coordorigin="8601,3327" coordsize="10,20" path="m8601,3347l8610,3347,8610,3327,8601,3327,8601,3347xe" filled="true" fillcolor="#000000" stroked="false">
                <v:path arrowok="t"/>
                <v:fill type="solid"/>
              </v:shape>
            </v:group>
            <v:group style="position:absolute;left:8601;top:3347;width:10;height:20" coordorigin="8601,3347" coordsize="10,20">
              <v:shape style="position:absolute;left:8601;top:3347;width:10;height:20" coordorigin="8601,3347" coordsize="10,20" path="m8601,3366l8610,3366,8610,3347,8601,3347,8601,3366xe" filled="true" fillcolor="#000000" stroked="false">
                <v:path arrowok="t"/>
                <v:fill type="solid"/>
              </v:shape>
            </v:group>
            <v:group style="position:absolute;left:8601;top:3366;width:10;height:20" coordorigin="8601,3366" coordsize="10,20">
              <v:shape style="position:absolute;left:8601;top:3366;width:10;height:20" coordorigin="8601,3366" coordsize="10,20" path="m8601,3385l8610,3385,8610,3366,8601,3366,8601,3385xe" filled="true" fillcolor="#000000" stroked="false">
                <v:path arrowok="t"/>
                <v:fill type="solid"/>
              </v:shape>
            </v:group>
            <v:group style="position:absolute;left:8601;top:3385;width:10;height:20" coordorigin="8601,3385" coordsize="10,20">
              <v:shape style="position:absolute;left:8601;top:3385;width:10;height:20" coordorigin="8601,3385" coordsize="10,20" path="m8601,3404l8610,3404,8610,3385,8601,3385,8601,3404xe" filled="true" fillcolor="#000000" stroked="false">
                <v:path arrowok="t"/>
                <v:fill type="solid"/>
              </v:shape>
            </v:group>
            <v:group style="position:absolute;left:8601;top:3404;width:10;height:20" coordorigin="8601,3404" coordsize="10,20">
              <v:shape style="position:absolute;left:8601;top:3404;width:10;height:20" coordorigin="8601,3404" coordsize="10,20" path="m8601,3423l8610,3423,8610,3404,8601,3404,8601,3423xe" filled="true" fillcolor="#000000" stroked="false">
                <v:path arrowok="t"/>
                <v:fill type="solid"/>
              </v:shape>
            </v:group>
            <v:group style="position:absolute;left:8601;top:3423;width:10;height:20" coordorigin="8601,3423" coordsize="10,20">
              <v:shape style="position:absolute;left:8601;top:3423;width:10;height:20" coordorigin="8601,3423" coordsize="10,20" path="m8601,3443l8610,3443,8610,3423,8601,3423,8601,3443xe" filled="true" fillcolor="#000000" stroked="false">
                <v:path arrowok="t"/>
                <v:fill type="solid"/>
              </v:shape>
            </v:group>
            <v:group style="position:absolute;left:8601;top:3443;width:10;height:20" coordorigin="8601,3443" coordsize="10,20">
              <v:shape style="position:absolute;left:8601;top:3443;width:10;height:20" coordorigin="8601,3443" coordsize="10,20" path="m8601,3462l8610,3462,8610,3443,8601,3443,8601,3462xe" filled="true" fillcolor="#000000" stroked="false">
                <v:path arrowok="t"/>
                <v:fill type="solid"/>
              </v:shape>
            </v:group>
            <v:group style="position:absolute;left:8601;top:3462;width:10;height:20" coordorigin="8601,3462" coordsize="10,20">
              <v:shape style="position:absolute;left:8601;top:3462;width:10;height:20" coordorigin="8601,3462" coordsize="10,20" path="m8601,3481l8610,3481,8610,3462,8601,3462,8601,3481xe" filled="true" fillcolor="#000000" stroked="false">
                <v:path arrowok="t"/>
                <v:fill type="solid"/>
              </v:shape>
            </v:group>
            <v:group style="position:absolute;left:8601;top:3481;width:10;height:20" coordorigin="8601,3481" coordsize="10,20">
              <v:shape style="position:absolute;left:8601;top:3481;width:10;height:20" coordorigin="8601,3481" coordsize="10,20" path="m8601,3500l8610,3500,8610,3481,8601,3481,8601,3500xe" filled="true" fillcolor="#000000" stroked="false">
                <v:path arrowok="t"/>
                <v:fill type="solid"/>
              </v:shape>
            </v:group>
            <v:group style="position:absolute;left:8601;top:3500;width:10;height:20" coordorigin="8601,3500" coordsize="10,20">
              <v:shape style="position:absolute;left:8601;top:3500;width:10;height:20" coordorigin="8601,3500" coordsize="10,20" path="m8601,3519l8610,3519,8610,3500,8601,3500,8601,3519xe" filled="true" fillcolor="#000000" stroked="false">
                <v:path arrowok="t"/>
                <v:fill type="solid"/>
              </v:shape>
            </v:group>
            <v:group style="position:absolute;left:8601;top:3519;width:10;height:20" coordorigin="8601,3519" coordsize="10,20">
              <v:shape style="position:absolute;left:8601;top:3519;width:10;height:20" coordorigin="8601,3519" coordsize="10,20" path="m8601,3539l8610,3539,8610,3519,8601,3519,8601,3539xe" filled="true" fillcolor="#000000" stroked="false">
                <v:path arrowok="t"/>
                <v:fill type="solid"/>
              </v:shape>
            </v:group>
            <v:group style="position:absolute;left:8601;top:3539;width:10;height:20" coordorigin="8601,3539" coordsize="10,20">
              <v:shape style="position:absolute;left:8601;top:3539;width:10;height:20" coordorigin="8601,3539" coordsize="10,20" path="m8601,3558l8610,3558,8610,3539,8601,3539,8601,3558xe" filled="true" fillcolor="#000000" stroked="false">
                <v:path arrowok="t"/>
                <v:fill type="solid"/>
              </v:shape>
            </v:group>
            <v:group style="position:absolute;left:8601;top:3558;width:10;height:20" coordorigin="8601,3558" coordsize="10,20">
              <v:shape style="position:absolute;left:8601;top:3558;width:10;height:20" coordorigin="8601,3558" coordsize="10,20" path="m8601,3577l8610,3577,8610,3558,8601,3558,8601,3577xe" filled="true" fillcolor="#000000" stroked="false">
                <v:path arrowok="t"/>
                <v:fill type="solid"/>
              </v:shape>
            </v:group>
            <v:group style="position:absolute;left:8601;top:3583;width:10;height:2" coordorigin="8601,3583" coordsize="10,2">
              <v:shape style="position:absolute;left:8601;top:3583;width:10;height:2" coordorigin="8601,3583" coordsize="10,0" path="m8601,3583l8610,3583e" filled="false" stroked="true" strokeweight=".600010pt" strokecolor="#000000">
                <v:path arrowok="t"/>
              </v:shape>
              <v:shape style="position:absolute;left:1649;top:3589;width:1090;height:10" type="#_x0000_t75" stroked="false">
                <v:imagedata r:id="rId88" o:title=""/>
              </v:shape>
              <v:shape style="position:absolute;left:2734;top:3589;width:2324;height:10" type="#_x0000_t75" stroked="false">
                <v:imagedata r:id="rId90" o:title=""/>
              </v:shape>
              <v:shape style="position:absolute;left:5053;top:3589;width:2698;height:10" type="#_x0000_t75" stroked="false">
                <v:imagedata r:id="rId91" o:title=""/>
              </v:shape>
              <v:shape style="position:absolute;left:7746;top:3589;width:854;height:10" type="#_x0000_t75" stroked="false">
                <v:imagedata r:id="rId92" o:title=""/>
              </v:shape>
              <v:shape style="position:absolute;left:8596;top:3589;width:1661;height:10" type="#_x0000_t75" stroked="false">
                <v:imagedata r:id="rId93" o:title=""/>
              </v:shape>
            </v:group>
            <v:group style="position:absolute;left:2739;top:3599;width:10;height:20" coordorigin="2739,3599" coordsize="10,20">
              <v:shape style="position:absolute;left:2739;top:3599;width:10;height:20" coordorigin="2739,3599" coordsize="10,20" path="m2739,3618l2748,3618,2748,3599,2739,3599,2739,3618xe" filled="true" fillcolor="#000000" stroked="false">
                <v:path arrowok="t"/>
                <v:fill type="solid"/>
              </v:shape>
            </v:group>
            <v:group style="position:absolute;left:2739;top:3618;width:10;height:20" coordorigin="2739,3618" coordsize="10,20">
              <v:shape style="position:absolute;left:2739;top:3618;width:10;height:20" coordorigin="2739,3618" coordsize="10,20" path="m2739,3637l2748,3637,2748,3618,2739,3618,2739,3637xe" filled="true" fillcolor="#000000" stroked="false">
                <v:path arrowok="t"/>
                <v:fill type="solid"/>
              </v:shape>
            </v:group>
            <v:group style="position:absolute;left:2739;top:3637;width:10;height:20" coordorigin="2739,3637" coordsize="10,20">
              <v:shape style="position:absolute;left:2739;top:3637;width:10;height:20" coordorigin="2739,3637" coordsize="10,20" path="m2739,3656l2748,3656,2748,3637,2739,3637,2739,3656xe" filled="true" fillcolor="#000000" stroked="false">
                <v:path arrowok="t"/>
                <v:fill type="solid"/>
              </v:shape>
            </v:group>
            <v:group style="position:absolute;left:2739;top:3656;width:10;height:20" coordorigin="2739,3656" coordsize="10,20">
              <v:shape style="position:absolute;left:2739;top:3656;width:10;height:20" coordorigin="2739,3656" coordsize="10,20" path="m2739,3675l2748,3675,2748,3656,2739,3656,2739,3675xe" filled="true" fillcolor="#000000" stroked="false">
                <v:path arrowok="t"/>
                <v:fill type="solid"/>
              </v:shape>
            </v:group>
            <v:group style="position:absolute;left:2739;top:3675;width:10;height:20" coordorigin="2739,3675" coordsize="10,20">
              <v:shape style="position:absolute;left:2739;top:3675;width:10;height:20" coordorigin="2739,3675" coordsize="10,20" path="m2739,3695l2748,3695,2748,3675,2739,3675,2739,3695xe" filled="true" fillcolor="#000000" stroked="false">
                <v:path arrowok="t"/>
                <v:fill type="solid"/>
              </v:shape>
            </v:group>
            <v:group style="position:absolute;left:2739;top:3695;width:10;height:20" coordorigin="2739,3695" coordsize="10,20">
              <v:shape style="position:absolute;left:2739;top:3695;width:10;height:20" coordorigin="2739,3695" coordsize="10,20" path="m2739,3714l2748,3714,2748,3695,2739,3695,2739,3714xe" filled="true" fillcolor="#000000" stroked="false">
                <v:path arrowok="t"/>
                <v:fill type="solid"/>
              </v:shape>
            </v:group>
            <v:group style="position:absolute;left:2739;top:3714;width:10;height:20" coordorigin="2739,3714" coordsize="10,20">
              <v:shape style="position:absolute;left:2739;top:3714;width:10;height:20" coordorigin="2739,3714" coordsize="10,20" path="m2739,3733l2748,3733,2748,3714,2739,3714,2739,3733xe" filled="true" fillcolor="#000000" stroked="false">
                <v:path arrowok="t"/>
                <v:fill type="solid"/>
              </v:shape>
            </v:group>
            <v:group style="position:absolute;left:2739;top:3733;width:10;height:20" coordorigin="2739,3733" coordsize="10,20">
              <v:shape style="position:absolute;left:2739;top:3733;width:10;height:20" coordorigin="2739,3733" coordsize="10,20" path="m2739,3752l2748,3752,2748,3733,2739,3733,2739,3752xe" filled="true" fillcolor="#000000" stroked="false">
                <v:path arrowok="t"/>
                <v:fill type="solid"/>
              </v:shape>
            </v:group>
            <v:group style="position:absolute;left:2739;top:3752;width:10;height:20" coordorigin="2739,3752" coordsize="10,20">
              <v:shape style="position:absolute;left:2739;top:3752;width:10;height:20" coordorigin="2739,3752" coordsize="10,20" path="m2739,3771l2748,3771,2748,3752,2739,3752,2739,3771xe" filled="true" fillcolor="#000000" stroked="false">
                <v:path arrowok="t"/>
                <v:fill type="solid"/>
              </v:shape>
            </v:group>
            <v:group style="position:absolute;left:2739;top:3771;width:10;height:20" coordorigin="2739,3771" coordsize="10,20">
              <v:shape style="position:absolute;left:2739;top:3771;width:10;height:20" coordorigin="2739,3771" coordsize="10,20" path="m2739,3791l2748,3791,2748,3771,2739,3771,2739,3791xe" filled="true" fillcolor="#000000" stroked="false">
                <v:path arrowok="t"/>
                <v:fill type="solid"/>
              </v:shape>
            </v:group>
            <v:group style="position:absolute;left:2739;top:3791;width:10;height:20" coordorigin="2739,3791" coordsize="10,20">
              <v:shape style="position:absolute;left:2739;top:3791;width:10;height:20" coordorigin="2739,3791" coordsize="10,20" path="m2739,3810l2748,3810,2748,3791,2739,3791,2739,3810xe" filled="true" fillcolor="#000000" stroked="false">
                <v:path arrowok="t"/>
                <v:fill type="solid"/>
              </v:shape>
            </v:group>
            <v:group style="position:absolute;left:2739;top:3810;width:10;height:20" coordorigin="2739,3810" coordsize="10,20">
              <v:shape style="position:absolute;left:2739;top:3810;width:10;height:20" coordorigin="2739,3810" coordsize="10,20" path="m2739,3829l2748,3829,2748,3810,2739,3810,2739,3829xe" filled="true" fillcolor="#000000" stroked="false">
                <v:path arrowok="t"/>
                <v:fill type="solid"/>
              </v:shape>
            </v:group>
            <v:group style="position:absolute;left:2739;top:3829;width:10;height:20" coordorigin="2739,3829" coordsize="10,20">
              <v:shape style="position:absolute;left:2739;top:3829;width:10;height:20" coordorigin="2739,3829" coordsize="10,20" path="m2739,3848l2748,3848,2748,3829,2739,3829,2739,3848xe" filled="true" fillcolor="#000000" stroked="false">
                <v:path arrowok="t"/>
                <v:fill type="solid"/>
              </v:shape>
            </v:group>
            <v:group style="position:absolute;left:2739;top:3848;width:10;height:20" coordorigin="2739,3848" coordsize="10,20">
              <v:shape style="position:absolute;left:2739;top:3848;width:10;height:20" coordorigin="2739,3848" coordsize="10,20" path="m2739,3867l2748,3867,2748,3848,2739,3848,2739,3867xe" filled="true" fillcolor="#000000" stroked="false">
                <v:path arrowok="t"/>
                <v:fill type="solid"/>
              </v:shape>
            </v:group>
            <v:group style="position:absolute;left:2739;top:3867;width:10;height:20" coordorigin="2739,3867" coordsize="10,20">
              <v:shape style="position:absolute;left:2739;top:3867;width:10;height:20" coordorigin="2739,3867" coordsize="10,20" path="m2739,3887l2748,3887,2748,3867,2739,3867,2739,3887xe" filled="true" fillcolor="#000000" stroked="false">
                <v:path arrowok="t"/>
                <v:fill type="solid"/>
              </v:shape>
            </v:group>
            <v:group style="position:absolute;left:2739;top:3887;width:10;height:20" coordorigin="2739,3887" coordsize="10,20">
              <v:shape style="position:absolute;left:2739;top:3887;width:10;height:20" coordorigin="2739,3887" coordsize="10,20" path="m2739,3906l2748,3906,2748,3887,2739,3887,2739,3906xe" filled="true" fillcolor="#000000" stroked="false">
                <v:path arrowok="t"/>
                <v:fill type="solid"/>
              </v:shape>
            </v:group>
            <v:group style="position:absolute;left:2739;top:3906;width:10;height:20" coordorigin="2739,3906" coordsize="10,20">
              <v:shape style="position:absolute;left:2739;top:3906;width:10;height:20" coordorigin="2739,3906" coordsize="10,20" path="m2739,3925l2748,3925,2748,3906,2739,3906,2739,3925xe" filled="true" fillcolor="#000000" stroked="false">
                <v:path arrowok="t"/>
                <v:fill type="solid"/>
              </v:shape>
            </v:group>
            <v:group style="position:absolute;left:2739;top:3925;width:10;height:20" coordorigin="2739,3925" coordsize="10,20">
              <v:shape style="position:absolute;left:2739;top:3925;width:10;height:20" coordorigin="2739,3925" coordsize="10,20" path="m2739,3944l2748,3944,2748,3925,2739,3925,2739,3944xe" filled="true" fillcolor="#000000" stroked="false">
                <v:path arrowok="t"/>
                <v:fill type="solid"/>
              </v:shape>
            </v:group>
            <v:group style="position:absolute;left:2739;top:3944;width:10;height:20" coordorigin="2739,3944" coordsize="10,20">
              <v:shape style="position:absolute;left:2739;top:3944;width:10;height:20" coordorigin="2739,3944" coordsize="10,20" path="m2739,3963l2748,3963,2748,3944,2739,3944,2739,3963xe" filled="true" fillcolor="#000000" stroked="false">
                <v:path arrowok="t"/>
                <v:fill type="solid"/>
              </v:shape>
            </v:group>
            <v:group style="position:absolute;left:2739;top:3963;width:10;height:20" coordorigin="2739,3963" coordsize="10,20">
              <v:shape style="position:absolute;left:2739;top:3963;width:10;height:20" coordorigin="2739,3963" coordsize="10,20" path="m2739,3983l2748,3983,2748,3963,2739,3963,2739,3983xe" filled="true" fillcolor="#000000" stroked="false">
                <v:path arrowok="t"/>
                <v:fill type="solid"/>
              </v:shape>
            </v:group>
            <v:group style="position:absolute;left:2739;top:3983;width:10;height:20" coordorigin="2739,3983" coordsize="10,20">
              <v:shape style="position:absolute;left:2739;top:3983;width:10;height:20" coordorigin="2739,3983" coordsize="10,20" path="m2739,4002l2748,4002,2748,3983,2739,3983,2739,4002xe" filled="true" fillcolor="#000000" stroked="false">
                <v:path arrowok="t"/>
                <v:fill type="solid"/>
              </v:shape>
            </v:group>
            <v:group style="position:absolute;left:2739;top:4002;width:10;height:20" coordorigin="2739,4002" coordsize="10,20">
              <v:shape style="position:absolute;left:2739;top:4002;width:10;height:20" coordorigin="2739,4002" coordsize="10,20" path="m2739,4021l2748,4021,2748,4002,2739,4002,2739,4021xe" filled="true" fillcolor="#000000" stroked="false">
                <v:path arrowok="t"/>
                <v:fill type="solid"/>
              </v:shape>
            </v:group>
            <v:group style="position:absolute;left:2739;top:4021;width:10;height:20" coordorigin="2739,4021" coordsize="10,20">
              <v:shape style="position:absolute;left:2739;top:4021;width:10;height:20" coordorigin="2739,4021" coordsize="10,20" path="m2739,4040l2748,4040,2748,4021,2739,4021,2739,4040xe" filled="true" fillcolor="#000000" stroked="false">
                <v:path arrowok="t"/>
                <v:fill type="solid"/>
              </v:shape>
            </v:group>
            <v:group style="position:absolute;left:2739;top:4040;width:10;height:20" coordorigin="2739,4040" coordsize="10,20">
              <v:shape style="position:absolute;left:2739;top:4040;width:10;height:20" coordorigin="2739,4040" coordsize="10,20" path="m2739,4059l2748,4059,2748,4040,2739,4040,2739,4059xe" filled="true" fillcolor="#000000" stroked="false">
                <v:path arrowok="t"/>
                <v:fill type="solid"/>
              </v:shape>
            </v:group>
            <v:group style="position:absolute;left:2739;top:4059;width:10;height:20" coordorigin="2739,4059" coordsize="10,20">
              <v:shape style="position:absolute;left:2739;top:4059;width:10;height:20" coordorigin="2739,4059" coordsize="10,20" path="m2739,4079l2748,4079,2748,4059,2739,4059,2739,4079xe" filled="true" fillcolor="#000000" stroked="false">
                <v:path arrowok="t"/>
                <v:fill type="solid"/>
              </v:shape>
            </v:group>
            <v:group style="position:absolute;left:2739;top:4079;width:10;height:20" coordorigin="2739,4079" coordsize="10,20">
              <v:shape style="position:absolute;left:2739;top:4079;width:10;height:20" coordorigin="2739,4079" coordsize="10,20" path="m2739,4098l2748,4098,2748,4079,2739,4079,2739,4098xe" filled="true" fillcolor="#000000" stroked="false">
                <v:path arrowok="t"/>
                <v:fill type="solid"/>
              </v:shape>
            </v:group>
            <v:group style="position:absolute;left:2739;top:4098;width:10;height:20" coordorigin="2739,4098" coordsize="10,20">
              <v:shape style="position:absolute;left:2739;top:4098;width:10;height:20" coordorigin="2739,4098" coordsize="10,20" path="m2739,4117l2748,4117,2748,4098,2739,4098,2739,4117xe" filled="true" fillcolor="#000000" stroked="false">
                <v:path arrowok="t"/>
                <v:fill type="solid"/>
              </v:shape>
            </v:group>
            <v:group style="position:absolute;left:2739;top:4117;width:10;height:20" coordorigin="2739,4117" coordsize="10,20">
              <v:shape style="position:absolute;left:2739;top:4117;width:10;height:20" coordorigin="2739,4117" coordsize="10,20" path="m2739,4136l2748,4136,2748,4117,2739,4117,2739,4136xe" filled="true" fillcolor="#000000" stroked="false">
                <v:path arrowok="t"/>
                <v:fill type="solid"/>
              </v:shape>
            </v:group>
            <v:group style="position:absolute;left:2739;top:4136;width:10;height:20" coordorigin="2739,4136" coordsize="10,20">
              <v:shape style="position:absolute;left:2739;top:4136;width:10;height:20" coordorigin="2739,4136" coordsize="10,20" path="m2739,4155l2748,4155,2748,4136,2739,4136,2739,4155xe" filled="true" fillcolor="#000000" stroked="false">
                <v:path arrowok="t"/>
                <v:fill type="solid"/>
              </v:shape>
            </v:group>
            <v:group style="position:absolute;left:2739;top:4155;width:10;height:20" coordorigin="2739,4155" coordsize="10,20">
              <v:shape style="position:absolute;left:2739;top:4155;width:10;height:20" coordorigin="2739,4155" coordsize="10,20" path="m2739,4175l2748,4175,2748,4155,2739,4155,2739,4175xe" filled="true" fillcolor="#000000" stroked="false">
                <v:path arrowok="t"/>
                <v:fill type="solid"/>
              </v:shape>
            </v:group>
            <v:group style="position:absolute;left:2739;top:4175;width:10;height:20" coordorigin="2739,4175" coordsize="10,20">
              <v:shape style="position:absolute;left:2739;top:4175;width:10;height:20" coordorigin="2739,4175" coordsize="10,20" path="m2739,4194l2748,4194,2748,4175,2739,4175,2739,4194xe" filled="true" fillcolor="#000000" stroked="false">
                <v:path arrowok="t"/>
                <v:fill type="solid"/>
              </v:shape>
            </v:group>
            <v:group style="position:absolute;left:2739;top:4194;width:10;height:20" coordorigin="2739,4194" coordsize="10,20">
              <v:shape style="position:absolute;left:2739;top:4194;width:10;height:20" coordorigin="2739,4194" coordsize="10,20" path="m2739,4213l2748,4213,2748,4194,2739,4194,2739,4213xe" filled="true" fillcolor="#000000" stroked="false">
                <v:path arrowok="t"/>
                <v:fill type="solid"/>
              </v:shape>
            </v:group>
            <v:group style="position:absolute;left:4064;top:3599;width:10;height:20" coordorigin="4064,3599" coordsize="10,20">
              <v:shape style="position:absolute;left:4064;top:3599;width:10;height:20" coordorigin="4064,3599" coordsize="10,20" path="m4064,3618l4074,3618,4074,3599,4064,3599,4064,3618xe" filled="true" fillcolor="#000000" stroked="false">
                <v:path arrowok="t"/>
                <v:fill type="solid"/>
              </v:shape>
            </v:group>
            <v:group style="position:absolute;left:4064;top:3618;width:10;height:20" coordorigin="4064,3618" coordsize="10,20">
              <v:shape style="position:absolute;left:4064;top:3618;width:10;height:20" coordorigin="4064,3618" coordsize="10,20" path="m4064,3637l4074,3637,4074,3618,4064,3618,4064,3637xe" filled="true" fillcolor="#000000" stroked="false">
                <v:path arrowok="t"/>
                <v:fill type="solid"/>
              </v:shape>
            </v:group>
            <v:group style="position:absolute;left:4064;top:3637;width:10;height:20" coordorigin="4064,3637" coordsize="10,20">
              <v:shape style="position:absolute;left:4064;top:3637;width:10;height:20" coordorigin="4064,3637" coordsize="10,20" path="m4064,3656l4074,3656,4074,3637,4064,3637,4064,3656xe" filled="true" fillcolor="#000000" stroked="false">
                <v:path arrowok="t"/>
                <v:fill type="solid"/>
              </v:shape>
            </v:group>
            <v:group style="position:absolute;left:4064;top:3656;width:10;height:20" coordorigin="4064,3656" coordsize="10,20">
              <v:shape style="position:absolute;left:4064;top:3656;width:10;height:20" coordorigin="4064,3656" coordsize="10,20" path="m4064,3675l4074,3675,4074,3656,4064,3656,4064,3675xe" filled="true" fillcolor="#000000" stroked="false">
                <v:path arrowok="t"/>
                <v:fill type="solid"/>
              </v:shape>
            </v:group>
            <v:group style="position:absolute;left:4064;top:3675;width:10;height:20" coordorigin="4064,3675" coordsize="10,20">
              <v:shape style="position:absolute;left:4064;top:3675;width:10;height:20" coordorigin="4064,3675" coordsize="10,20" path="m4064,3695l4074,3695,4074,3675,4064,3675,4064,3695xe" filled="true" fillcolor="#000000" stroked="false">
                <v:path arrowok="t"/>
                <v:fill type="solid"/>
              </v:shape>
            </v:group>
            <v:group style="position:absolute;left:4064;top:3695;width:10;height:20" coordorigin="4064,3695" coordsize="10,20">
              <v:shape style="position:absolute;left:4064;top:3695;width:10;height:20" coordorigin="4064,3695" coordsize="10,20" path="m4064,3714l4074,3714,4074,3695,4064,3695,4064,3714xe" filled="true" fillcolor="#000000" stroked="false">
                <v:path arrowok="t"/>
                <v:fill type="solid"/>
              </v:shape>
            </v:group>
            <v:group style="position:absolute;left:4064;top:3714;width:10;height:20" coordorigin="4064,3714" coordsize="10,20">
              <v:shape style="position:absolute;left:4064;top:3714;width:10;height:20" coordorigin="4064,3714" coordsize="10,20" path="m4064,3733l4074,3733,4074,3714,4064,3714,4064,3733xe" filled="true" fillcolor="#000000" stroked="false">
                <v:path arrowok="t"/>
                <v:fill type="solid"/>
              </v:shape>
            </v:group>
            <v:group style="position:absolute;left:4064;top:3733;width:10;height:20" coordorigin="4064,3733" coordsize="10,20">
              <v:shape style="position:absolute;left:4064;top:3733;width:10;height:20" coordorigin="4064,3733" coordsize="10,20" path="m4064,3752l4074,3752,4074,3733,4064,3733,4064,3752xe" filled="true" fillcolor="#000000" stroked="false">
                <v:path arrowok="t"/>
                <v:fill type="solid"/>
              </v:shape>
            </v:group>
            <v:group style="position:absolute;left:4064;top:3752;width:10;height:20" coordorigin="4064,3752" coordsize="10,20">
              <v:shape style="position:absolute;left:4064;top:3752;width:10;height:20" coordorigin="4064,3752" coordsize="10,20" path="m4064,3771l4074,3771,4074,3752,4064,3752,4064,3771xe" filled="true" fillcolor="#000000" stroked="false">
                <v:path arrowok="t"/>
                <v:fill type="solid"/>
              </v:shape>
            </v:group>
            <v:group style="position:absolute;left:4064;top:3771;width:10;height:20" coordorigin="4064,3771" coordsize="10,20">
              <v:shape style="position:absolute;left:4064;top:3771;width:10;height:20" coordorigin="4064,3771" coordsize="10,20" path="m4064,3791l4074,3791,4074,3771,4064,3771,4064,3791xe" filled="true" fillcolor="#000000" stroked="false">
                <v:path arrowok="t"/>
                <v:fill type="solid"/>
              </v:shape>
            </v:group>
            <v:group style="position:absolute;left:4064;top:3791;width:10;height:20" coordorigin="4064,3791" coordsize="10,20">
              <v:shape style="position:absolute;left:4064;top:3791;width:10;height:20" coordorigin="4064,3791" coordsize="10,20" path="m4064,3810l4074,3810,4074,3791,4064,3791,4064,3810xe" filled="true" fillcolor="#000000" stroked="false">
                <v:path arrowok="t"/>
                <v:fill type="solid"/>
              </v:shape>
            </v:group>
            <v:group style="position:absolute;left:4064;top:3810;width:10;height:20" coordorigin="4064,3810" coordsize="10,20">
              <v:shape style="position:absolute;left:4064;top:3810;width:10;height:20" coordorigin="4064,3810" coordsize="10,20" path="m4064,3829l4074,3829,4074,3810,4064,3810,4064,3829xe" filled="true" fillcolor="#000000" stroked="false">
                <v:path arrowok="t"/>
                <v:fill type="solid"/>
              </v:shape>
            </v:group>
            <v:group style="position:absolute;left:4064;top:3829;width:10;height:20" coordorigin="4064,3829" coordsize="10,20">
              <v:shape style="position:absolute;left:4064;top:3829;width:10;height:20" coordorigin="4064,3829" coordsize="10,20" path="m4064,3848l4074,3848,4074,3829,4064,3829,4064,3848xe" filled="true" fillcolor="#000000" stroked="false">
                <v:path arrowok="t"/>
                <v:fill type="solid"/>
              </v:shape>
            </v:group>
            <v:group style="position:absolute;left:4064;top:3848;width:10;height:20" coordorigin="4064,3848" coordsize="10,20">
              <v:shape style="position:absolute;left:4064;top:3848;width:10;height:20" coordorigin="4064,3848" coordsize="10,20" path="m4064,3867l4074,3867,4074,3848,4064,3848,4064,3867xe" filled="true" fillcolor="#000000" stroked="false">
                <v:path arrowok="t"/>
                <v:fill type="solid"/>
              </v:shape>
            </v:group>
            <v:group style="position:absolute;left:4064;top:3867;width:10;height:20" coordorigin="4064,3867" coordsize="10,20">
              <v:shape style="position:absolute;left:4064;top:3867;width:10;height:20" coordorigin="4064,3867" coordsize="10,20" path="m4064,3887l4074,3887,4074,3867,4064,3867,4064,3887xe" filled="true" fillcolor="#000000" stroked="false">
                <v:path arrowok="t"/>
                <v:fill type="solid"/>
              </v:shape>
            </v:group>
            <v:group style="position:absolute;left:4064;top:3887;width:10;height:20" coordorigin="4064,3887" coordsize="10,20">
              <v:shape style="position:absolute;left:4064;top:3887;width:10;height:20" coordorigin="4064,3887" coordsize="10,20" path="m4064,3906l4074,3906,4074,3887,4064,3887,4064,3906xe" filled="true" fillcolor="#000000" stroked="false">
                <v:path arrowok="t"/>
                <v:fill type="solid"/>
              </v:shape>
            </v:group>
            <v:group style="position:absolute;left:4064;top:3906;width:10;height:20" coordorigin="4064,3906" coordsize="10,20">
              <v:shape style="position:absolute;left:4064;top:3906;width:10;height:20" coordorigin="4064,3906" coordsize="10,20" path="m4064,3925l4074,3925,4074,3906,4064,3906,4064,3925xe" filled="true" fillcolor="#000000" stroked="false">
                <v:path arrowok="t"/>
                <v:fill type="solid"/>
              </v:shape>
            </v:group>
            <v:group style="position:absolute;left:4064;top:3925;width:10;height:20" coordorigin="4064,3925" coordsize="10,20">
              <v:shape style="position:absolute;left:4064;top:3925;width:10;height:20" coordorigin="4064,3925" coordsize="10,20" path="m4064,3944l4074,3944,4074,3925,4064,3925,4064,3944xe" filled="true" fillcolor="#000000" stroked="false">
                <v:path arrowok="t"/>
                <v:fill type="solid"/>
              </v:shape>
            </v:group>
            <v:group style="position:absolute;left:4064;top:3944;width:10;height:20" coordorigin="4064,3944" coordsize="10,20">
              <v:shape style="position:absolute;left:4064;top:3944;width:10;height:20" coordorigin="4064,3944" coordsize="10,20" path="m4064,3963l4074,3963,4074,3944,4064,3944,4064,3963xe" filled="true" fillcolor="#000000" stroked="false">
                <v:path arrowok="t"/>
                <v:fill type="solid"/>
              </v:shape>
            </v:group>
            <v:group style="position:absolute;left:4064;top:3963;width:10;height:20" coordorigin="4064,3963" coordsize="10,20">
              <v:shape style="position:absolute;left:4064;top:3963;width:10;height:20" coordorigin="4064,3963" coordsize="10,20" path="m4064,3983l4074,3983,4074,3963,4064,3963,4064,3983xe" filled="true" fillcolor="#000000" stroked="false">
                <v:path arrowok="t"/>
                <v:fill type="solid"/>
              </v:shape>
            </v:group>
            <v:group style="position:absolute;left:4064;top:3983;width:10;height:20" coordorigin="4064,3983" coordsize="10,20">
              <v:shape style="position:absolute;left:4064;top:3983;width:10;height:20" coordorigin="4064,3983" coordsize="10,20" path="m4064,4002l4074,4002,4074,3983,4064,3983,4064,4002xe" filled="true" fillcolor="#000000" stroked="false">
                <v:path arrowok="t"/>
                <v:fill type="solid"/>
              </v:shape>
            </v:group>
            <v:group style="position:absolute;left:4064;top:4002;width:10;height:20" coordorigin="4064,4002" coordsize="10,20">
              <v:shape style="position:absolute;left:4064;top:4002;width:10;height:20" coordorigin="4064,4002" coordsize="10,20" path="m4064,4021l4074,4021,4074,4002,4064,4002,4064,4021xe" filled="true" fillcolor="#000000" stroked="false">
                <v:path arrowok="t"/>
                <v:fill type="solid"/>
              </v:shape>
            </v:group>
            <v:group style="position:absolute;left:4064;top:4021;width:10;height:20" coordorigin="4064,4021" coordsize="10,20">
              <v:shape style="position:absolute;left:4064;top:4021;width:10;height:20" coordorigin="4064,4021" coordsize="10,20" path="m4064,4040l4074,4040,4074,4021,4064,4021,4064,4040xe" filled="true" fillcolor="#000000" stroked="false">
                <v:path arrowok="t"/>
                <v:fill type="solid"/>
              </v:shape>
            </v:group>
            <v:group style="position:absolute;left:4064;top:4040;width:10;height:20" coordorigin="4064,4040" coordsize="10,20">
              <v:shape style="position:absolute;left:4064;top:4040;width:10;height:20" coordorigin="4064,4040" coordsize="10,20" path="m4064,4059l4074,4059,4074,4040,4064,4040,4064,4059xe" filled="true" fillcolor="#000000" stroked="false">
                <v:path arrowok="t"/>
                <v:fill type="solid"/>
              </v:shape>
            </v:group>
            <v:group style="position:absolute;left:4064;top:4059;width:10;height:20" coordorigin="4064,4059" coordsize="10,20">
              <v:shape style="position:absolute;left:4064;top:4059;width:10;height:20" coordorigin="4064,4059" coordsize="10,20" path="m4064,4079l4074,4079,4074,4059,4064,4059,4064,4079xe" filled="true" fillcolor="#000000" stroked="false">
                <v:path arrowok="t"/>
                <v:fill type="solid"/>
              </v:shape>
            </v:group>
            <v:group style="position:absolute;left:4064;top:4079;width:10;height:20" coordorigin="4064,4079" coordsize="10,20">
              <v:shape style="position:absolute;left:4064;top:4079;width:10;height:20" coordorigin="4064,4079" coordsize="10,20" path="m4064,4098l4074,4098,4074,4079,4064,4079,4064,4098xe" filled="true" fillcolor="#000000" stroked="false">
                <v:path arrowok="t"/>
                <v:fill type="solid"/>
              </v:shape>
            </v:group>
            <v:group style="position:absolute;left:4064;top:4098;width:10;height:20" coordorigin="4064,4098" coordsize="10,20">
              <v:shape style="position:absolute;left:4064;top:4098;width:10;height:20" coordorigin="4064,4098" coordsize="10,20" path="m4064,4117l4074,4117,4074,4098,4064,4098,4064,4117xe" filled="true" fillcolor="#000000" stroked="false">
                <v:path arrowok="t"/>
                <v:fill type="solid"/>
              </v:shape>
            </v:group>
            <v:group style="position:absolute;left:4064;top:4117;width:10;height:20" coordorigin="4064,4117" coordsize="10,20">
              <v:shape style="position:absolute;left:4064;top:4117;width:10;height:20" coordorigin="4064,4117" coordsize="10,20" path="m4064,4136l4074,4136,4074,4117,4064,4117,4064,4136xe" filled="true" fillcolor="#000000" stroked="false">
                <v:path arrowok="t"/>
                <v:fill type="solid"/>
              </v:shape>
            </v:group>
            <v:group style="position:absolute;left:4064;top:4136;width:10;height:20" coordorigin="4064,4136" coordsize="10,20">
              <v:shape style="position:absolute;left:4064;top:4136;width:10;height:20" coordorigin="4064,4136" coordsize="10,20" path="m4064,4155l4074,4155,4074,4136,4064,4136,4064,4155xe" filled="true" fillcolor="#000000" stroked="false">
                <v:path arrowok="t"/>
                <v:fill type="solid"/>
              </v:shape>
            </v:group>
            <v:group style="position:absolute;left:4064;top:4155;width:10;height:20" coordorigin="4064,4155" coordsize="10,20">
              <v:shape style="position:absolute;left:4064;top:4155;width:10;height:20" coordorigin="4064,4155" coordsize="10,20" path="m4064,4175l4074,4175,4074,4155,4064,4155,4064,4175xe" filled="true" fillcolor="#000000" stroked="false">
                <v:path arrowok="t"/>
                <v:fill type="solid"/>
              </v:shape>
            </v:group>
            <v:group style="position:absolute;left:4064;top:4175;width:10;height:20" coordorigin="4064,4175" coordsize="10,20">
              <v:shape style="position:absolute;left:4064;top:4175;width:10;height:20" coordorigin="4064,4175" coordsize="10,20" path="m4064,4194l4074,4194,4074,4175,4064,4175,4064,4194xe" filled="true" fillcolor="#000000" stroked="false">
                <v:path arrowok="t"/>
                <v:fill type="solid"/>
              </v:shape>
            </v:group>
            <v:group style="position:absolute;left:4064;top:4194;width:10;height:20" coordorigin="4064,4194" coordsize="10,20">
              <v:shape style="position:absolute;left:4064;top:4194;width:10;height:20" coordorigin="4064,4194" coordsize="10,20" path="m4064,4213l4074,4213,4074,4194,4064,4194,4064,4213xe" filled="true" fillcolor="#000000" stroked="false">
                <v:path arrowok="t"/>
                <v:fill type="solid"/>
              </v:shape>
            </v:group>
            <v:group style="position:absolute;left:4064;top:4213;width:10;height:20" coordorigin="4064,4213" coordsize="10,20">
              <v:shape style="position:absolute;left:4064;top:4213;width:10;height:20" coordorigin="4064,4213" coordsize="10,20" path="m4064,4232l4074,4232,4074,4213,4064,4213,4064,4232xe" filled="true" fillcolor="#000000" stroked="false">
                <v:path arrowok="t"/>
                <v:fill type="solid"/>
              </v:shape>
            </v:group>
            <v:group style="position:absolute;left:4064;top:4232;width:10;height:20" coordorigin="4064,4232" coordsize="10,20">
              <v:shape style="position:absolute;left:4064;top:4232;width:10;height:20" coordorigin="4064,4232" coordsize="10,20" path="m4064,4251l4074,4251,4074,4232,4064,4232,4064,4251xe" filled="true" fillcolor="#000000" stroked="false">
                <v:path arrowok="t"/>
                <v:fill type="solid"/>
              </v:shape>
            </v:group>
            <v:group style="position:absolute;left:4064;top:4251;width:10;height:20" coordorigin="4064,4251" coordsize="10,20">
              <v:shape style="position:absolute;left:4064;top:4251;width:10;height:20" coordorigin="4064,4251" coordsize="10,20" path="m4064,4271l4074,4271,4074,4251,4064,4251,4064,4271xe" filled="true" fillcolor="#000000" stroked="false">
                <v:path arrowok="t"/>
                <v:fill type="solid"/>
              </v:shape>
            </v:group>
            <v:group style="position:absolute;left:4064;top:4271;width:10;height:20" coordorigin="4064,4271" coordsize="10,20">
              <v:shape style="position:absolute;left:4064;top:4271;width:10;height:20" coordorigin="4064,4271" coordsize="10,20" path="m4064,4290l4074,4290,4074,4271,4064,4271,4064,4290xe" filled="true" fillcolor="#000000" stroked="false">
                <v:path arrowok="t"/>
                <v:fill type="solid"/>
              </v:shape>
            </v:group>
            <v:group style="position:absolute;left:4064;top:4297;width:10;height:2" coordorigin="4064,4297" coordsize="10,2">
              <v:shape style="position:absolute;left:4064;top:4297;width:10;height:2" coordorigin="4064,4297" coordsize="10,0" path="m4064,4297l4074,4297e" filled="false" stroked="true" strokeweight=".72pt" strokecolor="#000000">
                <v:path arrowok="t"/>
              </v:shape>
            </v:group>
            <v:group style="position:absolute;left:5058;top:3599;width:10;height:20" coordorigin="5058,3599" coordsize="10,20">
              <v:shape style="position:absolute;left:5058;top:3599;width:10;height:20" coordorigin="5058,3599" coordsize="10,20" path="m5058,3618l5067,3618,5067,3599,5058,3599,5058,3618xe" filled="true" fillcolor="#000000" stroked="false">
                <v:path arrowok="t"/>
                <v:fill type="solid"/>
              </v:shape>
            </v:group>
            <v:group style="position:absolute;left:5058;top:3618;width:10;height:20" coordorigin="5058,3618" coordsize="10,20">
              <v:shape style="position:absolute;left:5058;top:3618;width:10;height:20" coordorigin="5058,3618" coordsize="10,20" path="m5058,3637l5067,3637,5067,3618,5058,3618,5058,3637xe" filled="true" fillcolor="#000000" stroked="false">
                <v:path arrowok="t"/>
                <v:fill type="solid"/>
              </v:shape>
            </v:group>
            <v:group style="position:absolute;left:5058;top:3637;width:10;height:20" coordorigin="5058,3637" coordsize="10,20">
              <v:shape style="position:absolute;left:5058;top:3637;width:10;height:20" coordorigin="5058,3637" coordsize="10,20" path="m5058,3656l5067,3656,5067,3637,5058,3637,5058,3656xe" filled="true" fillcolor="#000000" stroked="false">
                <v:path arrowok="t"/>
                <v:fill type="solid"/>
              </v:shape>
            </v:group>
            <v:group style="position:absolute;left:5058;top:3656;width:10;height:20" coordorigin="5058,3656" coordsize="10,20">
              <v:shape style="position:absolute;left:5058;top:3656;width:10;height:20" coordorigin="5058,3656" coordsize="10,20" path="m5058,3675l5067,3675,5067,3656,5058,3656,5058,3675xe" filled="true" fillcolor="#000000" stroked="false">
                <v:path arrowok="t"/>
                <v:fill type="solid"/>
              </v:shape>
            </v:group>
            <v:group style="position:absolute;left:5058;top:3675;width:10;height:20" coordorigin="5058,3675" coordsize="10,20">
              <v:shape style="position:absolute;left:5058;top:3675;width:10;height:20" coordorigin="5058,3675" coordsize="10,20" path="m5058,3695l5067,3695,5067,3675,5058,3675,5058,3695xe" filled="true" fillcolor="#000000" stroked="false">
                <v:path arrowok="t"/>
                <v:fill type="solid"/>
              </v:shape>
            </v:group>
            <v:group style="position:absolute;left:5058;top:3695;width:10;height:20" coordorigin="5058,3695" coordsize="10,20">
              <v:shape style="position:absolute;left:5058;top:3695;width:10;height:20" coordorigin="5058,3695" coordsize="10,20" path="m5058,3714l5067,3714,5067,3695,5058,3695,5058,3714xe" filled="true" fillcolor="#000000" stroked="false">
                <v:path arrowok="t"/>
                <v:fill type="solid"/>
              </v:shape>
            </v:group>
            <v:group style="position:absolute;left:5058;top:3714;width:10;height:20" coordorigin="5058,3714" coordsize="10,20">
              <v:shape style="position:absolute;left:5058;top:3714;width:10;height:20" coordorigin="5058,3714" coordsize="10,20" path="m5058,3733l5067,3733,5067,3714,5058,3714,5058,3733xe" filled="true" fillcolor="#000000" stroked="false">
                <v:path arrowok="t"/>
                <v:fill type="solid"/>
              </v:shape>
            </v:group>
            <v:group style="position:absolute;left:5058;top:3733;width:10;height:20" coordorigin="5058,3733" coordsize="10,20">
              <v:shape style="position:absolute;left:5058;top:3733;width:10;height:20" coordorigin="5058,3733" coordsize="10,20" path="m5058,3752l5067,3752,5067,3733,5058,3733,5058,3752xe" filled="true" fillcolor="#000000" stroked="false">
                <v:path arrowok="t"/>
                <v:fill type="solid"/>
              </v:shape>
            </v:group>
            <v:group style="position:absolute;left:5058;top:3752;width:10;height:20" coordorigin="5058,3752" coordsize="10,20">
              <v:shape style="position:absolute;left:5058;top:3752;width:10;height:20" coordorigin="5058,3752" coordsize="10,20" path="m5058,3771l5067,3771,5067,3752,5058,3752,5058,3771xe" filled="true" fillcolor="#000000" stroked="false">
                <v:path arrowok="t"/>
                <v:fill type="solid"/>
              </v:shape>
            </v:group>
            <v:group style="position:absolute;left:5058;top:3771;width:10;height:20" coordorigin="5058,3771" coordsize="10,20">
              <v:shape style="position:absolute;left:5058;top:3771;width:10;height:20" coordorigin="5058,3771" coordsize="10,20" path="m5058,3791l5067,3791,5067,3771,5058,3771,5058,3791xe" filled="true" fillcolor="#000000" stroked="false">
                <v:path arrowok="t"/>
                <v:fill type="solid"/>
              </v:shape>
            </v:group>
            <v:group style="position:absolute;left:5058;top:3791;width:10;height:20" coordorigin="5058,3791" coordsize="10,20">
              <v:shape style="position:absolute;left:5058;top:3791;width:10;height:20" coordorigin="5058,3791" coordsize="10,20" path="m5058,3810l5067,3810,5067,3791,5058,3791,5058,3810xe" filled="true" fillcolor="#000000" stroked="false">
                <v:path arrowok="t"/>
                <v:fill type="solid"/>
              </v:shape>
            </v:group>
            <v:group style="position:absolute;left:5058;top:3810;width:10;height:20" coordorigin="5058,3810" coordsize="10,20">
              <v:shape style="position:absolute;left:5058;top:3810;width:10;height:20" coordorigin="5058,3810" coordsize="10,20" path="m5058,3829l5067,3829,5067,3810,5058,3810,5058,3829xe" filled="true" fillcolor="#000000" stroked="false">
                <v:path arrowok="t"/>
                <v:fill type="solid"/>
              </v:shape>
            </v:group>
            <v:group style="position:absolute;left:5058;top:3829;width:10;height:20" coordorigin="5058,3829" coordsize="10,20">
              <v:shape style="position:absolute;left:5058;top:3829;width:10;height:20" coordorigin="5058,3829" coordsize="10,20" path="m5058,3848l5067,3848,5067,3829,5058,3829,5058,3848xe" filled="true" fillcolor="#000000" stroked="false">
                <v:path arrowok="t"/>
                <v:fill type="solid"/>
              </v:shape>
            </v:group>
            <v:group style="position:absolute;left:5058;top:3848;width:10;height:20" coordorigin="5058,3848" coordsize="10,20">
              <v:shape style="position:absolute;left:5058;top:3848;width:10;height:20" coordorigin="5058,3848" coordsize="10,20" path="m5058,3867l5067,3867,5067,3848,5058,3848,5058,3867xe" filled="true" fillcolor="#000000" stroked="false">
                <v:path arrowok="t"/>
                <v:fill type="solid"/>
              </v:shape>
            </v:group>
            <v:group style="position:absolute;left:5058;top:3867;width:10;height:20" coordorigin="5058,3867" coordsize="10,20">
              <v:shape style="position:absolute;left:5058;top:3867;width:10;height:20" coordorigin="5058,3867" coordsize="10,20" path="m5058,3887l5067,3887,5067,3867,5058,3867,5058,3887xe" filled="true" fillcolor="#000000" stroked="false">
                <v:path arrowok="t"/>
                <v:fill type="solid"/>
              </v:shape>
            </v:group>
            <v:group style="position:absolute;left:5058;top:3887;width:10;height:20" coordorigin="5058,3887" coordsize="10,20">
              <v:shape style="position:absolute;left:5058;top:3887;width:10;height:20" coordorigin="5058,3887" coordsize="10,20" path="m5058,3906l5067,3906,5067,3887,5058,3887,5058,3906xe" filled="true" fillcolor="#000000" stroked="false">
                <v:path arrowok="t"/>
                <v:fill type="solid"/>
              </v:shape>
            </v:group>
            <v:group style="position:absolute;left:5058;top:3906;width:10;height:20" coordorigin="5058,3906" coordsize="10,20">
              <v:shape style="position:absolute;left:5058;top:3906;width:10;height:20" coordorigin="5058,3906" coordsize="10,20" path="m5058,3925l5067,3925,5067,3906,5058,3906,5058,3925xe" filled="true" fillcolor="#000000" stroked="false">
                <v:path arrowok="t"/>
                <v:fill type="solid"/>
              </v:shape>
            </v:group>
            <v:group style="position:absolute;left:5058;top:3925;width:10;height:20" coordorigin="5058,3925" coordsize="10,20">
              <v:shape style="position:absolute;left:5058;top:3925;width:10;height:20" coordorigin="5058,3925" coordsize="10,20" path="m5058,3944l5067,3944,5067,3925,5058,3925,5058,3944xe" filled="true" fillcolor="#000000" stroked="false">
                <v:path arrowok="t"/>
                <v:fill type="solid"/>
              </v:shape>
            </v:group>
            <v:group style="position:absolute;left:5058;top:3944;width:10;height:20" coordorigin="5058,3944" coordsize="10,20">
              <v:shape style="position:absolute;left:5058;top:3944;width:10;height:20" coordorigin="5058,3944" coordsize="10,20" path="m5058,3963l5067,3963,5067,3944,5058,3944,5058,3963xe" filled="true" fillcolor="#000000" stroked="false">
                <v:path arrowok="t"/>
                <v:fill type="solid"/>
              </v:shape>
            </v:group>
            <v:group style="position:absolute;left:5058;top:3963;width:10;height:20" coordorigin="5058,3963" coordsize="10,20">
              <v:shape style="position:absolute;left:5058;top:3963;width:10;height:20" coordorigin="5058,3963" coordsize="10,20" path="m5058,3983l5067,3983,5067,3963,5058,3963,5058,3983xe" filled="true" fillcolor="#000000" stroked="false">
                <v:path arrowok="t"/>
                <v:fill type="solid"/>
              </v:shape>
            </v:group>
            <v:group style="position:absolute;left:5058;top:3983;width:10;height:20" coordorigin="5058,3983" coordsize="10,20">
              <v:shape style="position:absolute;left:5058;top:3983;width:10;height:20" coordorigin="5058,3983" coordsize="10,20" path="m5058,4002l5067,4002,5067,3983,5058,3983,5058,4002xe" filled="true" fillcolor="#000000" stroked="false">
                <v:path arrowok="t"/>
                <v:fill type="solid"/>
              </v:shape>
            </v:group>
            <v:group style="position:absolute;left:5058;top:4002;width:10;height:20" coordorigin="5058,4002" coordsize="10,20">
              <v:shape style="position:absolute;left:5058;top:4002;width:10;height:20" coordorigin="5058,4002" coordsize="10,20" path="m5058,4021l5067,4021,5067,4002,5058,4002,5058,4021xe" filled="true" fillcolor="#000000" stroked="false">
                <v:path arrowok="t"/>
                <v:fill type="solid"/>
              </v:shape>
            </v:group>
            <v:group style="position:absolute;left:5058;top:4021;width:10;height:20" coordorigin="5058,4021" coordsize="10,20">
              <v:shape style="position:absolute;left:5058;top:4021;width:10;height:20" coordorigin="5058,4021" coordsize="10,20" path="m5058,4040l5067,4040,5067,4021,5058,4021,5058,4040xe" filled="true" fillcolor="#000000" stroked="false">
                <v:path arrowok="t"/>
                <v:fill type="solid"/>
              </v:shape>
            </v:group>
            <v:group style="position:absolute;left:5058;top:4040;width:10;height:20" coordorigin="5058,4040" coordsize="10,20">
              <v:shape style="position:absolute;left:5058;top:4040;width:10;height:20" coordorigin="5058,4040" coordsize="10,20" path="m5058,4059l5067,4059,5067,4040,5058,4040,5058,4059xe" filled="true" fillcolor="#000000" stroked="false">
                <v:path arrowok="t"/>
                <v:fill type="solid"/>
              </v:shape>
            </v:group>
            <v:group style="position:absolute;left:5058;top:4059;width:10;height:20" coordorigin="5058,4059" coordsize="10,20">
              <v:shape style="position:absolute;left:5058;top:4059;width:10;height:20" coordorigin="5058,4059" coordsize="10,20" path="m5058,4079l5067,4079,5067,4059,5058,4059,5058,4079xe" filled="true" fillcolor="#000000" stroked="false">
                <v:path arrowok="t"/>
                <v:fill type="solid"/>
              </v:shape>
            </v:group>
            <v:group style="position:absolute;left:5058;top:4079;width:10;height:20" coordorigin="5058,4079" coordsize="10,20">
              <v:shape style="position:absolute;left:5058;top:4079;width:10;height:20" coordorigin="5058,4079" coordsize="10,20" path="m5058,4098l5067,4098,5067,4079,5058,4079,5058,4098xe" filled="true" fillcolor="#000000" stroked="false">
                <v:path arrowok="t"/>
                <v:fill type="solid"/>
              </v:shape>
            </v:group>
            <v:group style="position:absolute;left:5058;top:4098;width:10;height:20" coordorigin="5058,4098" coordsize="10,20">
              <v:shape style="position:absolute;left:5058;top:4098;width:10;height:20" coordorigin="5058,4098" coordsize="10,20" path="m5058,4117l5067,4117,5067,4098,5058,4098,5058,4117xe" filled="true" fillcolor="#000000" stroked="false">
                <v:path arrowok="t"/>
                <v:fill type="solid"/>
              </v:shape>
            </v:group>
            <v:group style="position:absolute;left:5058;top:4117;width:10;height:20" coordorigin="5058,4117" coordsize="10,20">
              <v:shape style="position:absolute;left:5058;top:4117;width:10;height:20" coordorigin="5058,4117" coordsize="10,20" path="m5058,4136l5067,4136,5067,4117,5058,4117,5058,4136xe" filled="true" fillcolor="#000000" stroked="false">
                <v:path arrowok="t"/>
                <v:fill type="solid"/>
              </v:shape>
            </v:group>
            <v:group style="position:absolute;left:5058;top:4136;width:10;height:20" coordorigin="5058,4136" coordsize="10,20">
              <v:shape style="position:absolute;left:5058;top:4136;width:10;height:20" coordorigin="5058,4136" coordsize="10,20" path="m5058,4155l5067,4155,5067,4136,5058,4136,5058,4155xe" filled="true" fillcolor="#000000" stroked="false">
                <v:path arrowok="t"/>
                <v:fill type="solid"/>
              </v:shape>
            </v:group>
            <v:group style="position:absolute;left:5058;top:4155;width:10;height:20" coordorigin="5058,4155" coordsize="10,20">
              <v:shape style="position:absolute;left:5058;top:4155;width:10;height:20" coordorigin="5058,4155" coordsize="10,20" path="m5058,4175l5067,4175,5067,4155,5058,4155,5058,4175xe" filled="true" fillcolor="#000000" stroked="false">
                <v:path arrowok="t"/>
                <v:fill type="solid"/>
              </v:shape>
            </v:group>
            <v:group style="position:absolute;left:5058;top:4175;width:10;height:20" coordorigin="5058,4175" coordsize="10,20">
              <v:shape style="position:absolute;left:5058;top:4175;width:10;height:20" coordorigin="5058,4175" coordsize="10,20" path="m5058,4194l5067,4194,5067,4175,5058,4175,5058,4194xe" filled="true" fillcolor="#000000" stroked="false">
                <v:path arrowok="t"/>
                <v:fill type="solid"/>
              </v:shape>
            </v:group>
            <v:group style="position:absolute;left:5058;top:4194;width:10;height:20" coordorigin="5058,4194" coordsize="10,20">
              <v:shape style="position:absolute;left:5058;top:4194;width:10;height:20" coordorigin="5058,4194" coordsize="10,20" path="m5058,4213l5067,4213,5067,4194,5058,4194,5058,4213xe" filled="true" fillcolor="#000000" stroked="false">
                <v:path arrowok="t"/>
                <v:fill type="solid"/>
              </v:shape>
            </v:group>
            <v:group style="position:absolute;left:5058;top:4213;width:10;height:20" coordorigin="5058,4213" coordsize="10,20">
              <v:shape style="position:absolute;left:5058;top:4213;width:10;height:20" coordorigin="5058,4213" coordsize="10,20" path="m5058,4232l5067,4232,5067,4213,5058,4213,5058,4232xe" filled="true" fillcolor="#000000" stroked="false">
                <v:path arrowok="t"/>
                <v:fill type="solid"/>
              </v:shape>
            </v:group>
            <v:group style="position:absolute;left:5058;top:4232;width:10;height:20" coordorigin="5058,4232" coordsize="10,20">
              <v:shape style="position:absolute;left:5058;top:4232;width:10;height:20" coordorigin="5058,4232" coordsize="10,20" path="m5058,4251l5067,4251,5067,4232,5058,4232,5058,4251xe" filled="true" fillcolor="#000000" stroked="false">
                <v:path arrowok="t"/>
                <v:fill type="solid"/>
              </v:shape>
            </v:group>
            <v:group style="position:absolute;left:5058;top:4251;width:10;height:20" coordorigin="5058,4251" coordsize="10,20">
              <v:shape style="position:absolute;left:5058;top:4251;width:10;height:20" coordorigin="5058,4251" coordsize="10,20" path="m5058,4271l5067,4271,5067,4251,5058,4251,5058,4271xe" filled="true" fillcolor="#000000" stroked="false">
                <v:path arrowok="t"/>
                <v:fill type="solid"/>
              </v:shape>
            </v:group>
            <v:group style="position:absolute;left:5058;top:4271;width:10;height:20" coordorigin="5058,4271" coordsize="10,20">
              <v:shape style="position:absolute;left:5058;top:4271;width:10;height:20" coordorigin="5058,4271" coordsize="10,20" path="m5058,4290l5067,4290,5067,4271,5058,4271,5058,4290xe" filled="true" fillcolor="#000000" stroked="false">
                <v:path arrowok="t"/>
                <v:fill type="solid"/>
              </v:shape>
            </v:group>
            <v:group style="position:absolute;left:5058;top:4297;width:10;height:2" coordorigin="5058,4297" coordsize="10,2">
              <v:shape style="position:absolute;left:5058;top:4297;width:10;height:2" coordorigin="5058,4297" coordsize="10,0" path="m5058,4297l5067,4297e" filled="false" stroked="true" strokeweight=".72pt" strokecolor="#000000">
                <v:path arrowok="t"/>
              </v:shape>
            </v:group>
            <v:group style="position:absolute;left:6332;top:3599;width:10;height:20" coordorigin="6332,3599" coordsize="10,20">
              <v:shape style="position:absolute;left:6332;top:3599;width:10;height:20" coordorigin="6332,3599" coordsize="10,20" path="m6332,3618l6342,3618,6342,3599,6332,3599,6332,3618xe" filled="true" fillcolor="#000000" stroked="false">
                <v:path arrowok="t"/>
                <v:fill type="solid"/>
              </v:shape>
            </v:group>
            <v:group style="position:absolute;left:6332;top:3618;width:10;height:20" coordorigin="6332,3618" coordsize="10,20">
              <v:shape style="position:absolute;left:6332;top:3618;width:10;height:20" coordorigin="6332,3618" coordsize="10,20" path="m6332,3637l6342,3637,6342,3618,6332,3618,6332,3637xe" filled="true" fillcolor="#000000" stroked="false">
                <v:path arrowok="t"/>
                <v:fill type="solid"/>
              </v:shape>
            </v:group>
            <v:group style="position:absolute;left:6332;top:3637;width:10;height:20" coordorigin="6332,3637" coordsize="10,20">
              <v:shape style="position:absolute;left:6332;top:3637;width:10;height:20" coordorigin="6332,3637" coordsize="10,20" path="m6332,3656l6342,3656,6342,3637,6332,3637,6332,3656xe" filled="true" fillcolor="#000000" stroked="false">
                <v:path arrowok="t"/>
                <v:fill type="solid"/>
              </v:shape>
            </v:group>
            <v:group style="position:absolute;left:6332;top:3656;width:10;height:20" coordorigin="6332,3656" coordsize="10,20">
              <v:shape style="position:absolute;left:6332;top:3656;width:10;height:20" coordorigin="6332,3656" coordsize="10,20" path="m6332,3675l6342,3675,6342,3656,6332,3656,6332,3675xe" filled="true" fillcolor="#000000" stroked="false">
                <v:path arrowok="t"/>
                <v:fill type="solid"/>
              </v:shape>
            </v:group>
            <v:group style="position:absolute;left:6332;top:3675;width:10;height:20" coordorigin="6332,3675" coordsize="10,20">
              <v:shape style="position:absolute;left:6332;top:3675;width:10;height:20" coordorigin="6332,3675" coordsize="10,20" path="m6332,3695l6342,3695,6342,3675,6332,3675,6332,3695xe" filled="true" fillcolor="#000000" stroked="false">
                <v:path arrowok="t"/>
                <v:fill type="solid"/>
              </v:shape>
            </v:group>
            <v:group style="position:absolute;left:6332;top:3695;width:10;height:20" coordorigin="6332,3695" coordsize="10,20">
              <v:shape style="position:absolute;left:6332;top:3695;width:10;height:20" coordorigin="6332,3695" coordsize="10,20" path="m6332,3714l6342,3714,6342,3695,6332,3695,6332,3714xe" filled="true" fillcolor="#000000" stroked="false">
                <v:path arrowok="t"/>
                <v:fill type="solid"/>
              </v:shape>
            </v:group>
            <v:group style="position:absolute;left:6332;top:3714;width:10;height:20" coordorigin="6332,3714" coordsize="10,20">
              <v:shape style="position:absolute;left:6332;top:3714;width:10;height:20" coordorigin="6332,3714" coordsize="10,20" path="m6332,3733l6342,3733,6342,3714,6332,3714,6332,3733xe" filled="true" fillcolor="#000000" stroked="false">
                <v:path arrowok="t"/>
                <v:fill type="solid"/>
              </v:shape>
            </v:group>
            <v:group style="position:absolute;left:6332;top:3733;width:10;height:20" coordorigin="6332,3733" coordsize="10,20">
              <v:shape style="position:absolute;left:6332;top:3733;width:10;height:20" coordorigin="6332,3733" coordsize="10,20" path="m6332,3752l6342,3752,6342,3733,6332,3733,6332,3752xe" filled="true" fillcolor="#000000" stroked="false">
                <v:path arrowok="t"/>
                <v:fill type="solid"/>
              </v:shape>
            </v:group>
            <v:group style="position:absolute;left:6332;top:3752;width:10;height:20" coordorigin="6332,3752" coordsize="10,20">
              <v:shape style="position:absolute;left:6332;top:3752;width:10;height:20" coordorigin="6332,3752" coordsize="10,20" path="m6332,3771l6342,3771,6342,3752,6332,3752,6332,3771xe" filled="true" fillcolor="#000000" stroked="false">
                <v:path arrowok="t"/>
                <v:fill type="solid"/>
              </v:shape>
            </v:group>
            <v:group style="position:absolute;left:6332;top:3771;width:10;height:20" coordorigin="6332,3771" coordsize="10,20">
              <v:shape style="position:absolute;left:6332;top:3771;width:10;height:20" coordorigin="6332,3771" coordsize="10,20" path="m6332,3791l6342,3791,6342,3771,6332,3771,6332,3791xe" filled="true" fillcolor="#000000" stroked="false">
                <v:path arrowok="t"/>
                <v:fill type="solid"/>
              </v:shape>
            </v:group>
            <v:group style="position:absolute;left:6332;top:3791;width:10;height:20" coordorigin="6332,3791" coordsize="10,20">
              <v:shape style="position:absolute;left:6332;top:3791;width:10;height:20" coordorigin="6332,3791" coordsize="10,20" path="m6332,3810l6342,3810,6342,3791,6332,3791,6332,3810xe" filled="true" fillcolor="#000000" stroked="false">
                <v:path arrowok="t"/>
                <v:fill type="solid"/>
              </v:shape>
            </v:group>
            <v:group style="position:absolute;left:6332;top:3810;width:10;height:20" coordorigin="6332,3810" coordsize="10,20">
              <v:shape style="position:absolute;left:6332;top:3810;width:10;height:20" coordorigin="6332,3810" coordsize="10,20" path="m6332,3829l6342,3829,6342,3810,6332,3810,6332,3829xe" filled="true" fillcolor="#000000" stroked="false">
                <v:path arrowok="t"/>
                <v:fill type="solid"/>
              </v:shape>
            </v:group>
            <v:group style="position:absolute;left:6332;top:3829;width:10;height:20" coordorigin="6332,3829" coordsize="10,20">
              <v:shape style="position:absolute;left:6332;top:3829;width:10;height:20" coordorigin="6332,3829" coordsize="10,20" path="m6332,3848l6342,3848,6342,3829,6332,3829,6332,3848xe" filled="true" fillcolor="#000000" stroked="false">
                <v:path arrowok="t"/>
                <v:fill type="solid"/>
              </v:shape>
            </v:group>
            <v:group style="position:absolute;left:6332;top:3848;width:10;height:20" coordorigin="6332,3848" coordsize="10,20">
              <v:shape style="position:absolute;left:6332;top:3848;width:10;height:20" coordorigin="6332,3848" coordsize="10,20" path="m6332,3867l6342,3867,6342,3848,6332,3848,6332,3867xe" filled="true" fillcolor="#000000" stroked="false">
                <v:path arrowok="t"/>
                <v:fill type="solid"/>
              </v:shape>
            </v:group>
            <v:group style="position:absolute;left:6332;top:3867;width:10;height:20" coordorigin="6332,3867" coordsize="10,20">
              <v:shape style="position:absolute;left:6332;top:3867;width:10;height:20" coordorigin="6332,3867" coordsize="10,20" path="m6332,3887l6342,3887,6342,3867,6332,3867,6332,3887xe" filled="true" fillcolor="#000000" stroked="false">
                <v:path arrowok="t"/>
                <v:fill type="solid"/>
              </v:shape>
            </v:group>
            <v:group style="position:absolute;left:6332;top:3887;width:10;height:20" coordorigin="6332,3887" coordsize="10,20">
              <v:shape style="position:absolute;left:6332;top:3887;width:10;height:20" coordorigin="6332,3887" coordsize="10,20" path="m6332,3906l6342,3906,6342,3887,6332,3887,6332,3906xe" filled="true" fillcolor="#000000" stroked="false">
                <v:path arrowok="t"/>
                <v:fill type="solid"/>
              </v:shape>
            </v:group>
            <v:group style="position:absolute;left:6332;top:3906;width:10;height:20" coordorigin="6332,3906" coordsize="10,20">
              <v:shape style="position:absolute;left:6332;top:3906;width:10;height:20" coordorigin="6332,3906" coordsize="10,20" path="m6332,3925l6342,3925,6342,3906,6332,3906,6332,3925xe" filled="true" fillcolor="#000000" stroked="false">
                <v:path arrowok="t"/>
                <v:fill type="solid"/>
              </v:shape>
            </v:group>
            <v:group style="position:absolute;left:6332;top:3925;width:10;height:20" coordorigin="6332,3925" coordsize="10,20">
              <v:shape style="position:absolute;left:6332;top:3925;width:10;height:20" coordorigin="6332,3925" coordsize="10,20" path="m6332,3944l6342,3944,6342,3925,6332,3925,6332,3944xe" filled="true" fillcolor="#000000" stroked="false">
                <v:path arrowok="t"/>
                <v:fill type="solid"/>
              </v:shape>
            </v:group>
            <v:group style="position:absolute;left:6332;top:3944;width:10;height:20" coordorigin="6332,3944" coordsize="10,20">
              <v:shape style="position:absolute;left:6332;top:3944;width:10;height:20" coordorigin="6332,3944" coordsize="10,20" path="m6332,3963l6342,3963,6342,3944,6332,3944,6332,3963xe" filled="true" fillcolor="#000000" stroked="false">
                <v:path arrowok="t"/>
                <v:fill type="solid"/>
              </v:shape>
            </v:group>
            <v:group style="position:absolute;left:6332;top:3963;width:10;height:20" coordorigin="6332,3963" coordsize="10,20">
              <v:shape style="position:absolute;left:6332;top:3963;width:10;height:20" coordorigin="6332,3963" coordsize="10,20" path="m6332,3983l6342,3983,6342,3963,6332,3963,6332,3983xe" filled="true" fillcolor="#000000" stroked="false">
                <v:path arrowok="t"/>
                <v:fill type="solid"/>
              </v:shape>
            </v:group>
            <v:group style="position:absolute;left:6332;top:3983;width:10;height:20" coordorigin="6332,3983" coordsize="10,20">
              <v:shape style="position:absolute;left:6332;top:3983;width:10;height:20" coordorigin="6332,3983" coordsize="10,20" path="m6332,4002l6342,4002,6342,3983,6332,3983,6332,4002xe" filled="true" fillcolor="#000000" stroked="false">
                <v:path arrowok="t"/>
                <v:fill type="solid"/>
              </v:shape>
            </v:group>
            <v:group style="position:absolute;left:6332;top:4002;width:10;height:20" coordorigin="6332,4002" coordsize="10,20">
              <v:shape style="position:absolute;left:6332;top:4002;width:10;height:20" coordorigin="6332,4002" coordsize="10,20" path="m6332,4021l6342,4021,6342,4002,6332,4002,6332,4021xe" filled="true" fillcolor="#000000" stroked="false">
                <v:path arrowok="t"/>
                <v:fill type="solid"/>
              </v:shape>
            </v:group>
            <v:group style="position:absolute;left:6332;top:4021;width:10;height:20" coordorigin="6332,4021" coordsize="10,20">
              <v:shape style="position:absolute;left:6332;top:4021;width:10;height:20" coordorigin="6332,4021" coordsize="10,20" path="m6332,4040l6342,4040,6342,4021,6332,4021,6332,4040xe" filled="true" fillcolor="#000000" stroked="false">
                <v:path arrowok="t"/>
                <v:fill type="solid"/>
              </v:shape>
            </v:group>
            <v:group style="position:absolute;left:6332;top:4040;width:10;height:20" coordorigin="6332,4040" coordsize="10,20">
              <v:shape style="position:absolute;left:6332;top:4040;width:10;height:20" coordorigin="6332,4040" coordsize="10,20" path="m6332,4059l6342,4059,6342,4040,6332,4040,6332,4059xe" filled="true" fillcolor="#000000" stroked="false">
                <v:path arrowok="t"/>
                <v:fill type="solid"/>
              </v:shape>
            </v:group>
            <v:group style="position:absolute;left:6332;top:4059;width:10;height:20" coordorigin="6332,4059" coordsize="10,20">
              <v:shape style="position:absolute;left:6332;top:4059;width:10;height:20" coordorigin="6332,4059" coordsize="10,20" path="m6332,4079l6342,4079,6342,4059,6332,4059,6332,4079xe" filled="true" fillcolor="#000000" stroked="false">
                <v:path arrowok="t"/>
                <v:fill type="solid"/>
              </v:shape>
            </v:group>
            <v:group style="position:absolute;left:6332;top:4079;width:10;height:20" coordorigin="6332,4079" coordsize="10,20">
              <v:shape style="position:absolute;left:6332;top:4079;width:10;height:20" coordorigin="6332,4079" coordsize="10,20" path="m6332,4098l6342,4098,6342,4079,6332,4079,6332,4098xe" filled="true" fillcolor="#000000" stroked="false">
                <v:path arrowok="t"/>
                <v:fill type="solid"/>
              </v:shape>
            </v:group>
            <v:group style="position:absolute;left:6332;top:4098;width:10;height:20" coordorigin="6332,4098" coordsize="10,20">
              <v:shape style="position:absolute;left:6332;top:4098;width:10;height:20" coordorigin="6332,4098" coordsize="10,20" path="m6332,4117l6342,4117,6342,4098,6332,4098,6332,4117xe" filled="true" fillcolor="#000000" stroked="false">
                <v:path arrowok="t"/>
                <v:fill type="solid"/>
              </v:shape>
            </v:group>
            <v:group style="position:absolute;left:6332;top:4117;width:10;height:20" coordorigin="6332,4117" coordsize="10,20">
              <v:shape style="position:absolute;left:6332;top:4117;width:10;height:20" coordorigin="6332,4117" coordsize="10,20" path="m6332,4136l6342,4136,6342,4117,6332,4117,6332,4136xe" filled="true" fillcolor="#000000" stroked="false">
                <v:path arrowok="t"/>
                <v:fill type="solid"/>
              </v:shape>
            </v:group>
            <v:group style="position:absolute;left:6332;top:4136;width:10;height:20" coordorigin="6332,4136" coordsize="10,20">
              <v:shape style="position:absolute;left:6332;top:4136;width:10;height:20" coordorigin="6332,4136" coordsize="10,20" path="m6332,4155l6342,4155,6342,4136,6332,4136,6332,4155xe" filled="true" fillcolor="#000000" stroked="false">
                <v:path arrowok="t"/>
                <v:fill type="solid"/>
              </v:shape>
            </v:group>
            <v:group style="position:absolute;left:6332;top:4155;width:10;height:20" coordorigin="6332,4155" coordsize="10,20">
              <v:shape style="position:absolute;left:6332;top:4155;width:10;height:20" coordorigin="6332,4155" coordsize="10,20" path="m6332,4175l6342,4175,6342,4155,6332,4155,6332,4175xe" filled="true" fillcolor="#000000" stroked="false">
                <v:path arrowok="t"/>
                <v:fill type="solid"/>
              </v:shape>
            </v:group>
            <v:group style="position:absolute;left:6332;top:4175;width:10;height:20" coordorigin="6332,4175" coordsize="10,20">
              <v:shape style="position:absolute;left:6332;top:4175;width:10;height:20" coordorigin="6332,4175" coordsize="10,20" path="m6332,4194l6342,4194,6342,4175,6332,4175,6332,4194xe" filled="true" fillcolor="#000000" stroked="false">
                <v:path arrowok="t"/>
                <v:fill type="solid"/>
              </v:shape>
            </v:group>
            <v:group style="position:absolute;left:6332;top:4194;width:10;height:20" coordorigin="6332,4194" coordsize="10,20">
              <v:shape style="position:absolute;left:6332;top:4194;width:10;height:20" coordorigin="6332,4194" coordsize="10,20" path="m6332,4213l6342,4213,6342,4194,6332,4194,6332,4213xe" filled="true" fillcolor="#000000" stroked="false">
                <v:path arrowok="t"/>
                <v:fill type="solid"/>
              </v:shape>
            </v:group>
            <v:group style="position:absolute;left:6332;top:4213;width:10;height:20" coordorigin="6332,4213" coordsize="10,20">
              <v:shape style="position:absolute;left:6332;top:4213;width:10;height:20" coordorigin="6332,4213" coordsize="10,20" path="m6332,4232l6342,4232,6342,4213,6332,4213,6332,4232xe" filled="true" fillcolor="#000000" stroked="false">
                <v:path arrowok="t"/>
                <v:fill type="solid"/>
              </v:shape>
            </v:group>
            <v:group style="position:absolute;left:6332;top:4232;width:10;height:20" coordorigin="6332,4232" coordsize="10,20">
              <v:shape style="position:absolute;left:6332;top:4232;width:10;height:20" coordorigin="6332,4232" coordsize="10,20" path="m6332,4251l6342,4251,6342,4232,6332,4232,6332,4251xe" filled="true" fillcolor="#000000" stroked="false">
                <v:path arrowok="t"/>
                <v:fill type="solid"/>
              </v:shape>
            </v:group>
            <v:group style="position:absolute;left:6332;top:4251;width:10;height:20" coordorigin="6332,4251" coordsize="10,20">
              <v:shape style="position:absolute;left:6332;top:4251;width:10;height:20" coordorigin="6332,4251" coordsize="10,20" path="m6332,4271l6342,4271,6342,4251,6332,4251,6332,4271xe" filled="true" fillcolor="#000000" stroked="false">
                <v:path arrowok="t"/>
                <v:fill type="solid"/>
              </v:shape>
            </v:group>
            <v:group style="position:absolute;left:6332;top:4271;width:10;height:20" coordorigin="6332,4271" coordsize="10,20">
              <v:shape style="position:absolute;left:6332;top:4271;width:10;height:20" coordorigin="6332,4271" coordsize="10,20" path="m6332,4290l6342,4290,6342,4271,6332,4271,6332,4290xe" filled="true" fillcolor="#000000" stroked="false">
                <v:path arrowok="t"/>
                <v:fill type="solid"/>
              </v:shape>
            </v:group>
            <v:group style="position:absolute;left:6332;top:4297;width:10;height:2" coordorigin="6332,4297" coordsize="10,2">
              <v:shape style="position:absolute;left:6332;top:4297;width:10;height:2" coordorigin="6332,4297" coordsize="10,0" path="m6332,4297l6342,4297e" filled="false" stroked="true" strokeweight=".72pt" strokecolor="#000000">
                <v:path arrowok="t"/>
              </v:shape>
            </v:group>
            <v:group style="position:absolute;left:7751;top:3599;width:10;height:20" coordorigin="7751,3599" coordsize="10,20">
              <v:shape style="position:absolute;left:7751;top:3599;width:10;height:20" coordorigin="7751,3599" coordsize="10,20" path="m7751,3618l7761,3618,7761,3599,7751,3599,7751,3618xe" filled="true" fillcolor="#000000" stroked="false">
                <v:path arrowok="t"/>
                <v:fill type="solid"/>
              </v:shape>
            </v:group>
            <v:group style="position:absolute;left:7751;top:3618;width:10;height:20" coordorigin="7751,3618" coordsize="10,20">
              <v:shape style="position:absolute;left:7751;top:3618;width:10;height:20" coordorigin="7751,3618" coordsize="10,20" path="m7751,3637l7761,3637,7761,3618,7751,3618,7751,3637xe" filled="true" fillcolor="#000000" stroked="false">
                <v:path arrowok="t"/>
                <v:fill type="solid"/>
              </v:shape>
            </v:group>
            <v:group style="position:absolute;left:7751;top:3637;width:10;height:20" coordorigin="7751,3637" coordsize="10,20">
              <v:shape style="position:absolute;left:7751;top:3637;width:10;height:20" coordorigin="7751,3637" coordsize="10,20" path="m7751,3656l7761,3656,7761,3637,7751,3637,7751,3656xe" filled="true" fillcolor="#000000" stroked="false">
                <v:path arrowok="t"/>
                <v:fill type="solid"/>
              </v:shape>
            </v:group>
            <v:group style="position:absolute;left:7751;top:3656;width:10;height:20" coordorigin="7751,3656" coordsize="10,20">
              <v:shape style="position:absolute;left:7751;top:3656;width:10;height:20" coordorigin="7751,3656" coordsize="10,20" path="m7751,3675l7761,3675,7761,3656,7751,3656,7751,3675xe" filled="true" fillcolor="#000000" stroked="false">
                <v:path arrowok="t"/>
                <v:fill type="solid"/>
              </v:shape>
            </v:group>
            <v:group style="position:absolute;left:7751;top:3675;width:10;height:20" coordorigin="7751,3675" coordsize="10,20">
              <v:shape style="position:absolute;left:7751;top:3675;width:10;height:20" coordorigin="7751,3675" coordsize="10,20" path="m7751,3695l7761,3695,7761,3675,7751,3675,7751,3695xe" filled="true" fillcolor="#000000" stroked="false">
                <v:path arrowok="t"/>
                <v:fill type="solid"/>
              </v:shape>
            </v:group>
            <v:group style="position:absolute;left:7751;top:3695;width:10;height:20" coordorigin="7751,3695" coordsize="10,20">
              <v:shape style="position:absolute;left:7751;top:3695;width:10;height:20" coordorigin="7751,3695" coordsize="10,20" path="m7751,3714l7761,3714,7761,3695,7751,3695,7751,3714xe" filled="true" fillcolor="#000000" stroked="false">
                <v:path arrowok="t"/>
                <v:fill type="solid"/>
              </v:shape>
            </v:group>
            <v:group style="position:absolute;left:7751;top:3714;width:10;height:20" coordorigin="7751,3714" coordsize="10,20">
              <v:shape style="position:absolute;left:7751;top:3714;width:10;height:20" coordorigin="7751,3714" coordsize="10,20" path="m7751,3733l7761,3733,7761,3714,7751,3714,7751,3733xe" filled="true" fillcolor="#000000" stroked="false">
                <v:path arrowok="t"/>
                <v:fill type="solid"/>
              </v:shape>
            </v:group>
            <v:group style="position:absolute;left:7751;top:3733;width:10;height:20" coordorigin="7751,3733" coordsize="10,20">
              <v:shape style="position:absolute;left:7751;top:3733;width:10;height:20" coordorigin="7751,3733" coordsize="10,20" path="m7751,3752l7761,3752,7761,3733,7751,3733,7751,3752xe" filled="true" fillcolor="#000000" stroked="false">
                <v:path arrowok="t"/>
                <v:fill type="solid"/>
              </v:shape>
            </v:group>
            <v:group style="position:absolute;left:7751;top:3752;width:10;height:20" coordorigin="7751,3752" coordsize="10,20">
              <v:shape style="position:absolute;left:7751;top:3752;width:10;height:20" coordorigin="7751,3752" coordsize="10,20" path="m7751,3771l7761,3771,7761,3752,7751,3752,7751,3771xe" filled="true" fillcolor="#000000" stroked="false">
                <v:path arrowok="t"/>
                <v:fill type="solid"/>
              </v:shape>
            </v:group>
            <v:group style="position:absolute;left:7751;top:3771;width:10;height:20" coordorigin="7751,3771" coordsize="10,20">
              <v:shape style="position:absolute;left:7751;top:3771;width:10;height:20" coordorigin="7751,3771" coordsize="10,20" path="m7751,3791l7761,3791,7761,3771,7751,3771,7751,3791xe" filled="true" fillcolor="#000000" stroked="false">
                <v:path arrowok="t"/>
                <v:fill type="solid"/>
              </v:shape>
            </v:group>
            <v:group style="position:absolute;left:7751;top:3791;width:10;height:20" coordorigin="7751,3791" coordsize="10,20">
              <v:shape style="position:absolute;left:7751;top:3791;width:10;height:20" coordorigin="7751,3791" coordsize="10,20" path="m7751,3810l7761,3810,7761,3791,7751,3791,7751,3810xe" filled="true" fillcolor="#000000" stroked="false">
                <v:path arrowok="t"/>
                <v:fill type="solid"/>
              </v:shape>
            </v:group>
            <v:group style="position:absolute;left:7751;top:3810;width:10;height:20" coordorigin="7751,3810" coordsize="10,20">
              <v:shape style="position:absolute;left:7751;top:3810;width:10;height:20" coordorigin="7751,3810" coordsize="10,20" path="m7751,3829l7761,3829,7761,3810,7751,3810,7751,3829xe" filled="true" fillcolor="#000000" stroked="false">
                <v:path arrowok="t"/>
                <v:fill type="solid"/>
              </v:shape>
            </v:group>
            <v:group style="position:absolute;left:7751;top:3829;width:10;height:20" coordorigin="7751,3829" coordsize="10,20">
              <v:shape style="position:absolute;left:7751;top:3829;width:10;height:20" coordorigin="7751,3829" coordsize="10,20" path="m7751,3848l7761,3848,7761,3829,7751,3829,7751,3848xe" filled="true" fillcolor="#000000" stroked="false">
                <v:path arrowok="t"/>
                <v:fill type="solid"/>
              </v:shape>
            </v:group>
            <v:group style="position:absolute;left:7751;top:3848;width:10;height:20" coordorigin="7751,3848" coordsize="10,20">
              <v:shape style="position:absolute;left:7751;top:3848;width:10;height:20" coordorigin="7751,3848" coordsize="10,20" path="m7751,3867l7761,3867,7761,3848,7751,3848,7751,3867xe" filled="true" fillcolor="#000000" stroked="false">
                <v:path arrowok="t"/>
                <v:fill type="solid"/>
              </v:shape>
            </v:group>
            <v:group style="position:absolute;left:7751;top:3867;width:10;height:20" coordorigin="7751,3867" coordsize="10,20">
              <v:shape style="position:absolute;left:7751;top:3867;width:10;height:20" coordorigin="7751,3867" coordsize="10,20" path="m7751,3887l7761,3887,7761,3867,7751,3867,7751,3887xe" filled="true" fillcolor="#000000" stroked="false">
                <v:path arrowok="t"/>
                <v:fill type="solid"/>
              </v:shape>
            </v:group>
            <v:group style="position:absolute;left:7751;top:3887;width:10;height:20" coordorigin="7751,3887" coordsize="10,20">
              <v:shape style="position:absolute;left:7751;top:3887;width:10;height:20" coordorigin="7751,3887" coordsize="10,20" path="m7751,3906l7761,3906,7761,3887,7751,3887,7751,3906xe" filled="true" fillcolor="#000000" stroked="false">
                <v:path arrowok="t"/>
                <v:fill type="solid"/>
              </v:shape>
            </v:group>
            <v:group style="position:absolute;left:7751;top:3906;width:10;height:20" coordorigin="7751,3906" coordsize="10,20">
              <v:shape style="position:absolute;left:7751;top:3906;width:10;height:20" coordorigin="7751,3906" coordsize="10,20" path="m7751,3925l7761,3925,7761,3906,7751,3906,7751,3925xe" filled="true" fillcolor="#000000" stroked="false">
                <v:path arrowok="t"/>
                <v:fill type="solid"/>
              </v:shape>
            </v:group>
            <v:group style="position:absolute;left:7751;top:3925;width:10;height:20" coordorigin="7751,3925" coordsize="10,20">
              <v:shape style="position:absolute;left:7751;top:3925;width:10;height:20" coordorigin="7751,3925" coordsize="10,20" path="m7751,3944l7761,3944,7761,3925,7751,3925,7751,3944xe" filled="true" fillcolor="#000000" stroked="false">
                <v:path arrowok="t"/>
                <v:fill type="solid"/>
              </v:shape>
            </v:group>
            <v:group style="position:absolute;left:7751;top:3944;width:10;height:20" coordorigin="7751,3944" coordsize="10,20">
              <v:shape style="position:absolute;left:7751;top:3944;width:10;height:20" coordorigin="7751,3944" coordsize="10,20" path="m7751,3963l7761,3963,7761,3944,7751,3944,7751,3963xe" filled="true" fillcolor="#000000" stroked="false">
                <v:path arrowok="t"/>
                <v:fill type="solid"/>
              </v:shape>
            </v:group>
            <v:group style="position:absolute;left:7751;top:3963;width:10;height:20" coordorigin="7751,3963" coordsize="10,20">
              <v:shape style="position:absolute;left:7751;top:3963;width:10;height:20" coordorigin="7751,3963" coordsize="10,20" path="m7751,3983l7761,3983,7761,3963,7751,3963,7751,3983xe" filled="true" fillcolor="#000000" stroked="false">
                <v:path arrowok="t"/>
                <v:fill type="solid"/>
              </v:shape>
            </v:group>
            <v:group style="position:absolute;left:7751;top:3983;width:10;height:20" coordorigin="7751,3983" coordsize="10,20">
              <v:shape style="position:absolute;left:7751;top:3983;width:10;height:20" coordorigin="7751,3983" coordsize="10,20" path="m7751,4002l7761,4002,7761,3983,7751,3983,7751,4002xe" filled="true" fillcolor="#000000" stroked="false">
                <v:path arrowok="t"/>
                <v:fill type="solid"/>
              </v:shape>
            </v:group>
            <v:group style="position:absolute;left:7751;top:4002;width:10;height:20" coordorigin="7751,4002" coordsize="10,20">
              <v:shape style="position:absolute;left:7751;top:4002;width:10;height:20" coordorigin="7751,4002" coordsize="10,20" path="m7751,4021l7761,4021,7761,4002,7751,4002,7751,4021xe" filled="true" fillcolor="#000000" stroked="false">
                <v:path arrowok="t"/>
                <v:fill type="solid"/>
              </v:shape>
            </v:group>
            <v:group style="position:absolute;left:7751;top:4021;width:10;height:20" coordorigin="7751,4021" coordsize="10,20">
              <v:shape style="position:absolute;left:7751;top:4021;width:10;height:20" coordorigin="7751,4021" coordsize="10,20" path="m7751,4040l7761,4040,7761,4021,7751,4021,7751,4040xe" filled="true" fillcolor="#000000" stroked="false">
                <v:path arrowok="t"/>
                <v:fill type="solid"/>
              </v:shape>
            </v:group>
            <v:group style="position:absolute;left:7751;top:4040;width:10;height:20" coordorigin="7751,4040" coordsize="10,20">
              <v:shape style="position:absolute;left:7751;top:4040;width:10;height:20" coordorigin="7751,4040" coordsize="10,20" path="m7751,4059l7761,4059,7761,4040,7751,4040,7751,4059xe" filled="true" fillcolor="#000000" stroked="false">
                <v:path arrowok="t"/>
                <v:fill type="solid"/>
              </v:shape>
            </v:group>
            <v:group style="position:absolute;left:7751;top:4059;width:10;height:20" coordorigin="7751,4059" coordsize="10,20">
              <v:shape style="position:absolute;left:7751;top:4059;width:10;height:20" coordorigin="7751,4059" coordsize="10,20" path="m7751,4079l7761,4079,7761,4059,7751,4059,7751,4079xe" filled="true" fillcolor="#000000" stroked="false">
                <v:path arrowok="t"/>
                <v:fill type="solid"/>
              </v:shape>
            </v:group>
            <v:group style="position:absolute;left:7751;top:4079;width:10;height:20" coordorigin="7751,4079" coordsize="10,20">
              <v:shape style="position:absolute;left:7751;top:4079;width:10;height:20" coordorigin="7751,4079" coordsize="10,20" path="m7751,4098l7761,4098,7761,4079,7751,4079,7751,4098xe" filled="true" fillcolor="#000000" stroked="false">
                <v:path arrowok="t"/>
                <v:fill type="solid"/>
              </v:shape>
            </v:group>
            <v:group style="position:absolute;left:7751;top:4098;width:10;height:20" coordorigin="7751,4098" coordsize="10,20">
              <v:shape style="position:absolute;left:7751;top:4098;width:10;height:20" coordorigin="7751,4098" coordsize="10,20" path="m7751,4117l7761,4117,7761,4098,7751,4098,7751,4117xe" filled="true" fillcolor="#000000" stroked="false">
                <v:path arrowok="t"/>
                <v:fill type="solid"/>
              </v:shape>
            </v:group>
            <v:group style="position:absolute;left:7751;top:4117;width:10;height:20" coordorigin="7751,4117" coordsize="10,20">
              <v:shape style="position:absolute;left:7751;top:4117;width:10;height:20" coordorigin="7751,4117" coordsize="10,20" path="m7751,4136l7761,4136,7761,4117,7751,4117,7751,4136xe" filled="true" fillcolor="#000000" stroked="false">
                <v:path arrowok="t"/>
                <v:fill type="solid"/>
              </v:shape>
            </v:group>
            <v:group style="position:absolute;left:7751;top:4136;width:10;height:20" coordorigin="7751,4136" coordsize="10,20">
              <v:shape style="position:absolute;left:7751;top:4136;width:10;height:20" coordorigin="7751,4136" coordsize="10,20" path="m7751,4155l7761,4155,7761,4136,7751,4136,7751,4155xe" filled="true" fillcolor="#000000" stroked="false">
                <v:path arrowok="t"/>
                <v:fill type="solid"/>
              </v:shape>
            </v:group>
            <v:group style="position:absolute;left:7751;top:4155;width:10;height:20" coordorigin="7751,4155" coordsize="10,20">
              <v:shape style="position:absolute;left:7751;top:4155;width:10;height:20" coordorigin="7751,4155" coordsize="10,20" path="m7751,4175l7761,4175,7761,4155,7751,4155,7751,4175xe" filled="true" fillcolor="#000000" stroked="false">
                <v:path arrowok="t"/>
                <v:fill type="solid"/>
              </v:shape>
            </v:group>
            <v:group style="position:absolute;left:7751;top:4175;width:10;height:20" coordorigin="7751,4175" coordsize="10,20">
              <v:shape style="position:absolute;left:7751;top:4175;width:10;height:20" coordorigin="7751,4175" coordsize="10,20" path="m7751,4194l7761,4194,7761,4175,7751,4175,7751,4194xe" filled="true" fillcolor="#000000" stroked="false">
                <v:path arrowok="t"/>
                <v:fill type="solid"/>
              </v:shape>
            </v:group>
            <v:group style="position:absolute;left:7751;top:4194;width:10;height:20" coordorigin="7751,4194" coordsize="10,20">
              <v:shape style="position:absolute;left:7751;top:4194;width:10;height:20" coordorigin="7751,4194" coordsize="10,20" path="m7751,4213l7761,4213,7761,4194,7751,4194,7751,4213xe" filled="true" fillcolor="#000000" stroked="false">
                <v:path arrowok="t"/>
                <v:fill type="solid"/>
              </v:shape>
            </v:group>
            <v:group style="position:absolute;left:7751;top:4213;width:10;height:20" coordorigin="7751,4213" coordsize="10,20">
              <v:shape style="position:absolute;left:7751;top:4213;width:10;height:20" coordorigin="7751,4213" coordsize="10,20" path="m7751,4232l7761,4232,7761,4213,7751,4213,7751,4232xe" filled="true" fillcolor="#000000" stroked="false">
                <v:path arrowok="t"/>
                <v:fill type="solid"/>
              </v:shape>
            </v:group>
            <v:group style="position:absolute;left:7751;top:4232;width:10;height:20" coordorigin="7751,4232" coordsize="10,20">
              <v:shape style="position:absolute;left:7751;top:4232;width:10;height:20" coordorigin="7751,4232" coordsize="10,20" path="m7751,4251l7761,4251,7761,4232,7751,4232,7751,4251xe" filled="true" fillcolor="#000000" stroked="false">
                <v:path arrowok="t"/>
                <v:fill type="solid"/>
              </v:shape>
            </v:group>
            <v:group style="position:absolute;left:7751;top:4251;width:10;height:20" coordorigin="7751,4251" coordsize="10,20">
              <v:shape style="position:absolute;left:7751;top:4251;width:10;height:20" coordorigin="7751,4251" coordsize="10,20" path="m7751,4271l7761,4271,7761,4251,7751,4251,7751,4271xe" filled="true" fillcolor="#000000" stroked="false">
                <v:path arrowok="t"/>
                <v:fill type="solid"/>
              </v:shape>
            </v:group>
            <v:group style="position:absolute;left:7751;top:4271;width:10;height:20" coordorigin="7751,4271" coordsize="10,20">
              <v:shape style="position:absolute;left:7751;top:4271;width:10;height:20" coordorigin="7751,4271" coordsize="10,20" path="m7751,4290l7761,4290,7761,4271,7751,4271,7751,4290xe" filled="true" fillcolor="#000000" stroked="false">
                <v:path arrowok="t"/>
                <v:fill type="solid"/>
              </v:shape>
            </v:group>
            <v:group style="position:absolute;left:7751;top:4297;width:10;height:2" coordorigin="7751,4297" coordsize="10,2">
              <v:shape style="position:absolute;left:7751;top:4297;width:10;height:2" coordorigin="7751,4297" coordsize="10,0" path="m7751,4297l7761,4297e" filled="false" stroked="true" strokeweight=".72pt" strokecolor="#000000">
                <v:path arrowok="t"/>
              </v:shape>
            </v:group>
            <v:group style="position:absolute;left:8601;top:3599;width:10;height:20" coordorigin="8601,3599" coordsize="10,20">
              <v:shape style="position:absolute;left:8601;top:3599;width:10;height:20" coordorigin="8601,3599" coordsize="10,20" path="m8601,3618l8610,3618,8610,3599,8601,3599,8601,3618xe" filled="true" fillcolor="#000000" stroked="false">
                <v:path arrowok="t"/>
                <v:fill type="solid"/>
              </v:shape>
            </v:group>
            <v:group style="position:absolute;left:8601;top:3618;width:10;height:20" coordorigin="8601,3618" coordsize="10,20">
              <v:shape style="position:absolute;left:8601;top:3618;width:10;height:20" coordorigin="8601,3618" coordsize="10,20" path="m8601,3637l8610,3637,8610,3618,8601,3618,8601,3637xe" filled="true" fillcolor="#000000" stroked="false">
                <v:path arrowok="t"/>
                <v:fill type="solid"/>
              </v:shape>
            </v:group>
            <v:group style="position:absolute;left:8601;top:3637;width:10;height:20" coordorigin="8601,3637" coordsize="10,20">
              <v:shape style="position:absolute;left:8601;top:3637;width:10;height:20" coordorigin="8601,3637" coordsize="10,20" path="m8601,3656l8610,3656,8610,3637,8601,3637,8601,3656xe" filled="true" fillcolor="#000000" stroked="false">
                <v:path arrowok="t"/>
                <v:fill type="solid"/>
              </v:shape>
            </v:group>
            <v:group style="position:absolute;left:8601;top:3656;width:10;height:20" coordorigin="8601,3656" coordsize="10,20">
              <v:shape style="position:absolute;left:8601;top:3656;width:10;height:20" coordorigin="8601,3656" coordsize="10,20" path="m8601,3675l8610,3675,8610,3656,8601,3656,8601,3675xe" filled="true" fillcolor="#000000" stroked="false">
                <v:path arrowok="t"/>
                <v:fill type="solid"/>
              </v:shape>
            </v:group>
            <v:group style="position:absolute;left:8601;top:3675;width:10;height:20" coordorigin="8601,3675" coordsize="10,20">
              <v:shape style="position:absolute;left:8601;top:3675;width:10;height:20" coordorigin="8601,3675" coordsize="10,20" path="m8601,3695l8610,3695,8610,3675,8601,3675,8601,3695xe" filled="true" fillcolor="#000000" stroked="false">
                <v:path arrowok="t"/>
                <v:fill type="solid"/>
              </v:shape>
            </v:group>
            <v:group style="position:absolute;left:8601;top:3695;width:10;height:20" coordorigin="8601,3695" coordsize="10,20">
              <v:shape style="position:absolute;left:8601;top:3695;width:10;height:20" coordorigin="8601,3695" coordsize="10,20" path="m8601,3714l8610,3714,8610,3695,8601,3695,8601,3714xe" filled="true" fillcolor="#000000" stroked="false">
                <v:path arrowok="t"/>
                <v:fill type="solid"/>
              </v:shape>
            </v:group>
            <v:group style="position:absolute;left:8601;top:3714;width:10;height:20" coordorigin="8601,3714" coordsize="10,20">
              <v:shape style="position:absolute;left:8601;top:3714;width:10;height:20" coordorigin="8601,3714" coordsize="10,20" path="m8601,3733l8610,3733,8610,3714,8601,3714,8601,3733xe" filled="true" fillcolor="#000000" stroked="false">
                <v:path arrowok="t"/>
                <v:fill type="solid"/>
              </v:shape>
            </v:group>
            <v:group style="position:absolute;left:8601;top:3733;width:10;height:20" coordorigin="8601,3733" coordsize="10,20">
              <v:shape style="position:absolute;left:8601;top:3733;width:10;height:20" coordorigin="8601,3733" coordsize="10,20" path="m8601,3752l8610,3752,8610,3733,8601,3733,8601,3752xe" filled="true" fillcolor="#000000" stroked="false">
                <v:path arrowok="t"/>
                <v:fill type="solid"/>
              </v:shape>
            </v:group>
            <v:group style="position:absolute;left:8601;top:3752;width:10;height:20" coordorigin="8601,3752" coordsize="10,20">
              <v:shape style="position:absolute;left:8601;top:3752;width:10;height:20" coordorigin="8601,3752" coordsize="10,20" path="m8601,3771l8610,3771,8610,3752,8601,3752,8601,3771xe" filled="true" fillcolor="#000000" stroked="false">
                <v:path arrowok="t"/>
                <v:fill type="solid"/>
              </v:shape>
            </v:group>
            <v:group style="position:absolute;left:8601;top:3771;width:10;height:20" coordorigin="8601,3771" coordsize="10,20">
              <v:shape style="position:absolute;left:8601;top:3771;width:10;height:20" coordorigin="8601,3771" coordsize="10,20" path="m8601,3791l8610,3791,8610,3771,8601,3771,8601,3791xe" filled="true" fillcolor="#000000" stroked="false">
                <v:path arrowok="t"/>
                <v:fill type="solid"/>
              </v:shape>
            </v:group>
            <v:group style="position:absolute;left:8601;top:3791;width:10;height:20" coordorigin="8601,3791" coordsize="10,20">
              <v:shape style="position:absolute;left:8601;top:3791;width:10;height:20" coordorigin="8601,3791" coordsize="10,20" path="m8601,3810l8610,3810,8610,3791,8601,3791,8601,3810xe" filled="true" fillcolor="#000000" stroked="false">
                <v:path arrowok="t"/>
                <v:fill type="solid"/>
              </v:shape>
            </v:group>
            <v:group style="position:absolute;left:8601;top:3810;width:10;height:20" coordorigin="8601,3810" coordsize="10,20">
              <v:shape style="position:absolute;left:8601;top:3810;width:10;height:20" coordorigin="8601,3810" coordsize="10,20" path="m8601,3829l8610,3829,8610,3810,8601,3810,8601,3829xe" filled="true" fillcolor="#000000" stroked="false">
                <v:path arrowok="t"/>
                <v:fill type="solid"/>
              </v:shape>
            </v:group>
            <v:group style="position:absolute;left:8601;top:3829;width:10;height:20" coordorigin="8601,3829" coordsize="10,20">
              <v:shape style="position:absolute;left:8601;top:3829;width:10;height:20" coordorigin="8601,3829" coordsize="10,20" path="m8601,3848l8610,3848,8610,3829,8601,3829,8601,3848xe" filled="true" fillcolor="#000000" stroked="false">
                <v:path arrowok="t"/>
                <v:fill type="solid"/>
              </v:shape>
            </v:group>
            <v:group style="position:absolute;left:8601;top:3848;width:10;height:20" coordorigin="8601,3848" coordsize="10,20">
              <v:shape style="position:absolute;left:8601;top:3848;width:10;height:20" coordorigin="8601,3848" coordsize="10,20" path="m8601,3867l8610,3867,8610,3848,8601,3848,8601,3867xe" filled="true" fillcolor="#000000" stroked="false">
                <v:path arrowok="t"/>
                <v:fill type="solid"/>
              </v:shape>
            </v:group>
            <v:group style="position:absolute;left:8601;top:3867;width:10;height:20" coordorigin="8601,3867" coordsize="10,20">
              <v:shape style="position:absolute;left:8601;top:3867;width:10;height:20" coordorigin="8601,3867" coordsize="10,20" path="m8601,3887l8610,3887,8610,3867,8601,3867,8601,3887xe" filled="true" fillcolor="#000000" stroked="false">
                <v:path arrowok="t"/>
                <v:fill type="solid"/>
              </v:shape>
            </v:group>
            <v:group style="position:absolute;left:8601;top:3887;width:10;height:20" coordorigin="8601,3887" coordsize="10,20">
              <v:shape style="position:absolute;left:8601;top:3887;width:10;height:20" coordorigin="8601,3887" coordsize="10,20" path="m8601,3906l8610,3906,8610,3887,8601,3887,8601,3906xe" filled="true" fillcolor="#000000" stroked="false">
                <v:path arrowok="t"/>
                <v:fill type="solid"/>
              </v:shape>
            </v:group>
            <v:group style="position:absolute;left:8601;top:3906;width:10;height:20" coordorigin="8601,3906" coordsize="10,20">
              <v:shape style="position:absolute;left:8601;top:3906;width:10;height:20" coordorigin="8601,3906" coordsize="10,20" path="m8601,3925l8610,3925,8610,3906,8601,3906,8601,3925xe" filled="true" fillcolor="#000000" stroked="false">
                <v:path arrowok="t"/>
                <v:fill type="solid"/>
              </v:shape>
            </v:group>
            <v:group style="position:absolute;left:8601;top:3925;width:10;height:20" coordorigin="8601,3925" coordsize="10,20">
              <v:shape style="position:absolute;left:8601;top:3925;width:10;height:20" coordorigin="8601,3925" coordsize="10,20" path="m8601,3944l8610,3944,8610,3925,8601,3925,8601,3944xe" filled="true" fillcolor="#000000" stroked="false">
                <v:path arrowok="t"/>
                <v:fill type="solid"/>
              </v:shape>
            </v:group>
            <v:group style="position:absolute;left:8601;top:3944;width:10;height:20" coordorigin="8601,3944" coordsize="10,20">
              <v:shape style="position:absolute;left:8601;top:3944;width:10;height:20" coordorigin="8601,3944" coordsize="10,20" path="m8601,3963l8610,3963,8610,3944,8601,3944,8601,3963xe" filled="true" fillcolor="#000000" stroked="false">
                <v:path arrowok="t"/>
                <v:fill type="solid"/>
              </v:shape>
            </v:group>
            <v:group style="position:absolute;left:8601;top:3963;width:10;height:20" coordorigin="8601,3963" coordsize="10,20">
              <v:shape style="position:absolute;left:8601;top:3963;width:10;height:20" coordorigin="8601,3963" coordsize="10,20" path="m8601,3983l8610,3983,8610,3963,8601,3963,8601,3983xe" filled="true" fillcolor="#000000" stroked="false">
                <v:path arrowok="t"/>
                <v:fill type="solid"/>
              </v:shape>
            </v:group>
            <v:group style="position:absolute;left:8601;top:3983;width:10;height:20" coordorigin="8601,3983" coordsize="10,20">
              <v:shape style="position:absolute;left:8601;top:3983;width:10;height:20" coordorigin="8601,3983" coordsize="10,20" path="m8601,4002l8610,4002,8610,3983,8601,3983,8601,4002xe" filled="true" fillcolor="#000000" stroked="false">
                <v:path arrowok="t"/>
                <v:fill type="solid"/>
              </v:shape>
            </v:group>
            <v:group style="position:absolute;left:8601;top:4002;width:10;height:20" coordorigin="8601,4002" coordsize="10,20">
              <v:shape style="position:absolute;left:8601;top:4002;width:10;height:20" coordorigin="8601,4002" coordsize="10,20" path="m8601,4021l8610,4021,8610,4002,8601,4002,8601,4021xe" filled="true" fillcolor="#000000" stroked="false">
                <v:path arrowok="t"/>
                <v:fill type="solid"/>
              </v:shape>
            </v:group>
            <v:group style="position:absolute;left:8601;top:4021;width:10;height:20" coordorigin="8601,4021" coordsize="10,20">
              <v:shape style="position:absolute;left:8601;top:4021;width:10;height:20" coordorigin="8601,4021" coordsize="10,20" path="m8601,4040l8610,4040,8610,4021,8601,4021,8601,4040xe" filled="true" fillcolor="#000000" stroked="false">
                <v:path arrowok="t"/>
                <v:fill type="solid"/>
              </v:shape>
            </v:group>
            <v:group style="position:absolute;left:8601;top:4040;width:10;height:20" coordorigin="8601,4040" coordsize="10,20">
              <v:shape style="position:absolute;left:8601;top:4040;width:10;height:20" coordorigin="8601,4040" coordsize="10,20" path="m8601,4059l8610,4059,8610,4040,8601,4040,8601,4059xe" filled="true" fillcolor="#000000" stroked="false">
                <v:path arrowok="t"/>
                <v:fill type="solid"/>
              </v:shape>
            </v:group>
            <v:group style="position:absolute;left:8601;top:4059;width:10;height:20" coordorigin="8601,4059" coordsize="10,20">
              <v:shape style="position:absolute;left:8601;top:4059;width:10;height:20" coordorigin="8601,4059" coordsize="10,20" path="m8601,4079l8610,4079,8610,4059,8601,4059,8601,4079xe" filled="true" fillcolor="#000000" stroked="false">
                <v:path arrowok="t"/>
                <v:fill type="solid"/>
              </v:shape>
            </v:group>
            <v:group style="position:absolute;left:8601;top:4079;width:10;height:20" coordorigin="8601,4079" coordsize="10,20">
              <v:shape style="position:absolute;left:8601;top:4079;width:10;height:20" coordorigin="8601,4079" coordsize="10,20" path="m8601,4098l8610,4098,8610,4079,8601,4079,8601,4098xe" filled="true" fillcolor="#000000" stroked="false">
                <v:path arrowok="t"/>
                <v:fill type="solid"/>
              </v:shape>
            </v:group>
            <v:group style="position:absolute;left:8601;top:4098;width:10;height:20" coordorigin="8601,4098" coordsize="10,20">
              <v:shape style="position:absolute;left:8601;top:4098;width:10;height:20" coordorigin="8601,4098" coordsize="10,20" path="m8601,4117l8610,4117,8610,4098,8601,4098,8601,4117xe" filled="true" fillcolor="#000000" stroked="false">
                <v:path arrowok="t"/>
                <v:fill type="solid"/>
              </v:shape>
            </v:group>
            <v:group style="position:absolute;left:8601;top:4117;width:10;height:20" coordorigin="8601,4117" coordsize="10,20">
              <v:shape style="position:absolute;left:8601;top:4117;width:10;height:20" coordorigin="8601,4117" coordsize="10,20" path="m8601,4136l8610,4136,8610,4117,8601,4117,8601,4136xe" filled="true" fillcolor="#000000" stroked="false">
                <v:path arrowok="t"/>
                <v:fill type="solid"/>
              </v:shape>
            </v:group>
            <v:group style="position:absolute;left:8601;top:4136;width:10;height:20" coordorigin="8601,4136" coordsize="10,20">
              <v:shape style="position:absolute;left:8601;top:4136;width:10;height:20" coordorigin="8601,4136" coordsize="10,20" path="m8601,4155l8610,4155,8610,4136,8601,4136,8601,4155xe" filled="true" fillcolor="#000000" stroked="false">
                <v:path arrowok="t"/>
                <v:fill type="solid"/>
              </v:shape>
            </v:group>
            <v:group style="position:absolute;left:8601;top:4155;width:10;height:20" coordorigin="8601,4155" coordsize="10,20">
              <v:shape style="position:absolute;left:8601;top:4155;width:10;height:20" coordorigin="8601,4155" coordsize="10,20" path="m8601,4175l8610,4175,8610,4155,8601,4155,8601,4175xe" filled="true" fillcolor="#000000" stroked="false">
                <v:path arrowok="t"/>
                <v:fill type="solid"/>
              </v:shape>
            </v:group>
            <v:group style="position:absolute;left:8601;top:4175;width:10;height:20" coordorigin="8601,4175" coordsize="10,20">
              <v:shape style="position:absolute;left:8601;top:4175;width:10;height:20" coordorigin="8601,4175" coordsize="10,20" path="m8601,4194l8610,4194,8610,4175,8601,4175,8601,4194xe" filled="true" fillcolor="#000000" stroked="false">
                <v:path arrowok="t"/>
                <v:fill type="solid"/>
              </v:shape>
            </v:group>
            <v:group style="position:absolute;left:8601;top:4194;width:10;height:20" coordorigin="8601,4194" coordsize="10,20">
              <v:shape style="position:absolute;left:8601;top:4194;width:10;height:20" coordorigin="8601,4194" coordsize="10,20" path="m8601,4213l8610,4213,8610,4194,8601,4194,8601,4213xe" filled="true" fillcolor="#000000" stroked="false">
                <v:path arrowok="t"/>
                <v:fill type="solid"/>
              </v:shape>
            </v:group>
            <v:group style="position:absolute;left:8601;top:4213;width:10;height:20" coordorigin="8601,4213" coordsize="10,20">
              <v:shape style="position:absolute;left:8601;top:4213;width:10;height:20" coordorigin="8601,4213" coordsize="10,20" path="m8601,4232l8610,4232,8610,4213,8601,4213,8601,4232xe" filled="true" fillcolor="#000000" stroked="false">
                <v:path arrowok="t"/>
                <v:fill type="solid"/>
              </v:shape>
            </v:group>
            <v:group style="position:absolute;left:8601;top:4232;width:10;height:20" coordorigin="8601,4232" coordsize="10,20">
              <v:shape style="position:absolute;left:8601;top:4232;width:10;height:20" coordorigin="8601,4232" coordsize="10,20" path="m8601,4251l8610,4251,8610,4232,8601,4232,8601,4251xe" filled="true" fillcolor="#000000" stroked="false">
                <v:path arrowok="t"/>
                <v:fill type="solid"/>
              </v:shape>
            </v:group>
            <v:group style="position:absolute;left:8601;top:4251;width:10;height:20" coordorigin="8601,4251" coordsize="10,20">
              <v:shape style="position:absolute;left:8601;top:4251;width:10;height:20" coordorigin="8601,4251" coordsize="10,20" path="m8601,4271l8610,4271,8610,4251,8601,4251,8601,4271xe" filled="true" fillcolor="#000000" stroked="false">
                <v:path arrowok="t"/>
                <v:fill type="solid"/>
              </v:shape>
            </v:group>
            <v:group style="position:absolute;left:8601;top:4271;width:10;height:20" coordorigin="8601,4271" coordsize="10,20">
              <v:shape style="position:absolute;left:8601;top:4271;width:10;height:20" coordorigin="8601,4271" coordsize="10,20" path="m8601,4290l8610,4290,8610,4271,8601,4271,8601,4290xe" filled="true" fillcolor="#000000" stroked="false">
                <v:path arrowok="t"/>
                <v:fill type="solid"/>
              </v:shape>
            </v:group>
            <v:group style="position:absolute;left:8601;top:4297;width:10;height:2" coordorigin="8601,4297" coordsize="10,2">
              <v:shape style="position:absolute;left:8601;top:4297;width:10;height:2" coordorigin="8601,4297" coordsize="10,0" path="m8601,4297l8610,4297e" filled="false" stroked="true" strokeweight=".72pt" strokecolor="#000000">
                <v:path arrowok="t"/>
              </v:shape>
              <v:shape style="position:absolute;left:1649;top:4213;width:1109;height:101" type="#_x0000_t75" stroked="false">
                <v:imagedata r:id="rId96" o:title=""/>
              </v:shape>
              <v:shape style="position:absolute;left:2734;top:4304;width:2324;height:10" type="#_x0000_t75" stroked="false">
                <v:imagedata r:id="rId90" o:title=""/>
              </v:shape>
              <v:shape style="position:absolute;left:5053;top:4304;width:2698;height:10" type="#_x0000_t75" stroked="false">
                <v:imagedata r:id="rId95" o:title=""/>
              </v:shape>
              <v:shape style="position:absolute;left:7746;top:4304;width:854;height:10" type="#_x0000_t75" stroked="false">
                <v:imagedata r:id="rId92" o:title=""/>
              </v:shape>
              <v:shape style="position:absolute;left:8596;top:4304;width:1661;height:10" type="#_x0000_t75" stroked="false">
                <v:imagedata r:id="rId93" o:title=""/>
              </v:shape>
            </v:group>
            <v:group style="position:absolute;left:4064;top:4314;width:10;height:20" coordorigin="4064,4314" coordsize="10,20">
              <v:shape style="position:absolute;left:4064;top:4314;width:10;height:20" coordorigin="4064,4314" coordsize="10,20" path="m4064,4333l4074,4333,4074,4314,4064,4314,4064,4333xe" filled="true" fillcolor="#000000" stroked="false">
                <v:path arrowok="t"/>
                <v:fill type="solid"/>
              </v:shape>
            </v:group>
            <v:group style="position:absolute;left:4064;top:4333;width:10;height:20" coordorigin="4064,4333" coordsize="10,20">
              <v:shape style="position:absolute;left:4064;top:4333;width:10;height:20" coordorigin="4064,4333" coordsize="10,20" path="m4064,4352l4074,4352,4074,4333,4064,4333,4064,4352xe" filled="true" fillcolor="#000000" stroked="false">
                <v:path arrowok="t"/>
                <v:fill type="solid"/>
              </v:shape>
            </v:group>
            <v:group style="position:absolute;left:4064;top:4352;width:10;height:20" coordorigin="4064,4352" coordsize="10,20">
              <v:shape style="position:absolute;left:4064;top:4352;width:10;height:20" coordorigin="4064,4352" coordsize="10,20" path="m4064,4371l4074,4371,4074,4352,4064,4352,4064,4371xe" filled="true" fillcolor="#000000" stroked="false">
                <v:path arrowok="t"/>
                <v:fill type="solid"/>
              </v:shape>
            </v:group>
            <v:group style="position:absolute;left:4064;top:4371;width:10;height:20" coordorigin="4064,4371" coordsize="10,20">
              <v:shape style="position:absolute;left:4064;top:4371;width:10;height:20" coordorigin="4064,4371" coordsize="10,20" path="m4064,4391l4074,4391,4074,4371,4064,4371,4064,4391xe" filled="true" fillcolor="#000000" stroked="false">
                <v:path arrowok="t"/>
                <v:fill type="solid"/>
              </v:shape>
            </v:group>
            <v:group style="position:absolute;left:4064;top:4391;width:10;height:20" coordorigin="4064,4391" coordsize="10,20">
              <v:shape style="position:absolute;left:4064;top:4391;width:10;height:20" coordorigin="4064,4391" coordsize="10,20" path="m4064,4410l4074,4410,4074,4391,4064,4391,4064,4410xe" filled="true" fillcolor="#000000" stroked="false">
                <v:path arrowok="t"/>
                <v:fill type="solid"/>
              </v:shape>
            </v:group>
            <v:group style="position:absolute;left:4064;top:4410;width:10;height:20" coordorigin="4064,4410" coordsize="10,20">
              <v:shape style="position:absolute;left:4064;top:4410;width:10;height:20" coordorigin="4064,4410" coordsize="10,20" path="m4064,4429l4074,4429,4074,4410,4064,4410,4064,4429xe" filled="true" fillcolor="#000000" stroked="false">
                <v:path arrowok="t"/>
                <v:fill type="solid"/>
              </v:shape>
            </v:group>
            <v:group style="position:absolute;left:4064;top:4429;width:10;height:20" coordorigin="4064,4429" coordsize="10,20">
              <v:shape style="position:absolute;left:4064;top:4429;width:10;height:20" coordorigin="4064,4429" coordsize="10,20" path="m4064,4448l4074,4448,4074,4429,4064,4429,4064,4448xe" filled="true" fillcolor="#000000" stroked="false">
                <v:path arrowok="t"/>
                <v:fill type="solid"/>
              </v:shape>
            </v:group>
            <v:group style="position:absolute;left:4064;top:4448;width:10;height:20" coordorigin="4064,4448" coordsize="10,20">
              <v:shape style="position:absolute;left:4064;top:4448;width:10;height:20" coordorigin="4064,4448" coordsize="10,20" path="m4064,4467l4074,4467,4074,4448,4064,4448,4064,4467xe" filled="true" fillcolor="#000000" stroked="false">
                <v:path arrowok="t"/>
                <v:fill type="solid"/>
              </v:shape>
            </v:group>
            <v:group style="position:absolute;left:4064;top:4467;width:10;height:20" coordorigin="4064,4467" coordsize="10,20">
              <v:shape style="position:absolute;left:4064;top:4467;width:10;height:20" coordorigin="4064,4467" coordsize="10,20" path="m4064,4487l4074,4487,4074,4467,4064,4467,4064,4487xe" filled="true" fillcolor="#000000" stroked="false">
                <v:path arrowok="t"/>
                <v:fill type="solid"/>
              </v:shape>
            </v:group>
            <v:group style="position:absolute;left:4064;top:4487;width:10;height:20" coordorigin="4064,4487" coordsize="10,20">
              <v:shape style="position:absolute;left:4064;top:4487;width:10;height:20" coordorigin="4064,4487" coordsize="10,20" path="m4064,4506l4074,4506,4074,4487,4064,4487,4064,4506xe" filled="true" fillcolor="#000000" stroked="false">
                <v:path arrowok="t"/>
                <v:fill type="solid"/>
              </v:shape>
            </v:group>
            <v:group style="position:absolute;left:4064;top:4506;width:10;height:20" coordorigin="4064,4506" coordsize="10,20">
              <v:shape style="position:absolute;left:4064;top:4506;width:10;height:20" coordorigin="4064,4506" coordsize="10,20" path="m4064,4525l4074,4525,4074,4506,4064,4506,4064,4525xe" filled="true" fillcolor="#000000" stroked="false">
                <v:path arrowok="t"/>
                <v:fill type="solid"/>
              </v:shape>
            </v:group>
            <v:group style="position:absolute;left:4064;top:4525;width:10;height:20" coordorigin="4064,4525" coordsize="10,20">
              <v:shape style="position:absolute;left:4064;top:4525;width:10;height:20" coordorigin="4064,4525" coordsize="10,20" path="m4064,4544l4074,4544,4074,4525,4064,4525,4064,4544xe" filled="true" fillcolor="#000000" stroked="false">
                <v:path arrowok="t"/>
                <v:fill type="solid"/>
              </v:shape>
            </v:group>
            <v:group style="position:absolute;left:4064;top:4544;width:10;height:20" coordorigin="4064,4544" coordsize="10,20">
              <v:shape style="position:absolute;left:4064;top:4544;width:10;height:20" coordorigin="4064,4544" coordsize="10,20" path="m4064,4563l4074,4563,4074,4544,4064,4544,4064,4563xe" filled="true" fillcolor="#000000" stroked="false">
                <v:path arrowok="t"/>
                <v:fill type="solid"/>
              </v:shape>
            </v:group>
            <v:group style="position:absolute;left:4064;top:4563;width:10;height:20" coordorigin="4064,4563" coordsize="10,20">
              <v:shape style="position:absolute;left:4064;top:4563;width:10;height:20" coordorigin="4064,4563" coordsize="10,20" path="m4064,4583l4074,4583,4074,4563,4064,4563,4064,4583xe" filled="true" fillcolor="#000000" stroked="false">
                <v:path arrowok="t"/>
                <v:fill type="solid"/>
              </v:shape>
            </v:group>
            <v:group style="position:absolute;left:4064;top:4583;width:10;height:20" coordorigin="4064,4583" coordsize="10,20">
              <v:shape style="position:absolute;left:4064;top:4583;width:10;height:20" coordorigin="4064,4583" coordsize="10,20" path="m4064,4602l4074,4602,4074,4583,4064,4583,4064,4602xe" filled="true" fillcolor="#000000" stroked="false">
                <v:path arrowok="t"/>
                <v:fill type="solid"/>
              </v:shape>
            </v:group>
            <v:group style="position:absolute;left:4064;top:4602;width:10;height:20" coordorigin="4064,4602" coordsize="10,20">
              <v:shape style="position:absolute;left:4064;top:4602;width:10;height:20" coordorigin="4064,4602" coordsize="10,20" path="m4064,4621l4074,4621,4074,4602,4064,4602,4064,4621xe" filled="true" fillcolor="#000000" stroked="false">
                <v:path arrowok="t"/>
                <v:fill type="solid"/>
              </v:shape>
            </v:group>
            <v:group style="position:absolute;left:4064;top:4621;width:10;height:20" coordorigin="4064,4621" coordsize="10,20">
              <v:shape style="position:absolute;left:4064;top:4621;width:10;height:20" coordorigin="4064,4621" coordsize="10,20" path="m4064,4640l4074,4640,4074,4621,4064,4621,4064,4640xe" filled="true" fillcolor="#000000" stroked="false">
                <v:path arrowok="t"/>
                <v:fill type="solid"/>
              </v:shape>
            </v:group>
            <v:group style="position:absolute;left:4064;top:4640;width:10;height:20" coordorigin="4064,4640" coordsize="10,20">
              <v:shape style="position:absolute;left:4064;top:4640;width:10;height:20" coordorigin="4064,4640" coordsize="10,20" path="m4064,4659l4074,4659,4074,4640,4064,4640,4064,4659xe" filled="true" fillcolor="#000000" stroked="false">
                <v:path arrowok="t"/>
                <v:fill type="solid"/>
              </v:shape>
            </v:group>
            <v:group style="position:absolute;left:4064;top:4659;width:10;height:20" coordorigin="4064,4659" coordsize="10,20">
              <v:shape style="position:absolute;left:4064;top:4659;width:10;height:20" coordorigin="4064,4659" coordsize="10,20" path="m4064,4679l4074,4679,4074,4659,4064,4659,4064,4679xe" filled="true" fillcolor="#000000" stroked="false">
                <v:path arrowok="t"/>
                <v:fill type="solid"/>
              </v:shape>
            </v:group>
            <v:group style="position:absolute;left:4064;top:4679;width:10;height:20" coordorigin="4064,4679" coordsize="10,20">
              <v:shape style="position:absolute;left:4064;top:4679;width:10;height:20" coordorigin="4064,4679" coordsize="10,20" path="m4064,4698l4074,4698,4074,4679,4064,4679,4064,4698xe" filled="true" fillcolor="#000000" stroked="false">
                <v:path arrowok="t"/>
                <v:fill type="solid"/>
              </v:shape>
            </v:group>
            <v:group style="position:absolute;left:4064;top:4701;width:10;height:2" coordorigin="4064,4701" coordsize="10,2">
              <v:shape style="position:absolute;left:4064;top:4701;width:10;height:2" coordorigin="4064,4701" coordsize="10,0" path="m4064,4701l4074,4701e" filled="false" stroked="true" strokeweight=".35999pt" strokecolor="#000000">
                <v:path arrowok="t"/>
              </v:shape>
            </v:group>
            <v:group style="position:absolute;left:5058;top:4314;width:10;height:20" coordorigin="5058,4314" coordsize="10,20">
              <v:shape style="position:absolute;left:5058;top:4314;width:10;height:20" coordorigin="5058,4314" coordsize="10,20" path="m5058,4333l5067,4333,5067,4314,5058,4314,5058,4333xe" filled="true" fillcolor="#000000" stroked="false">
                <v:path arrowok="t"/>
                <v:fill type="solid"/>
              </v:shape>
            </v:group>
            <v:group style="position:absolute;left:5058;top:4333;width:10;height:20" coordorigin="5058,4333" coordsize="10,20">
              <v:shape style="position:absolute;left:5058;top:4333;width:10;height:20" coordorigin="5058,4333" coordsize="10,20" path="m5058,4352l5067,4352,5067,4333,5058,4333,5058,4352xe" filled="true" fillcolor="#000000" stroked="false">
                <v:path arrowok="t"/>
                <v:fill type="solid"/>
              </v:shape>
            </v:group>
            <v:group style="position:absolute;left:5058;top:4352;width:10;height:20" coordorigin="5058,4352" coordsize="10,20">
              <v:shape style="position:absolute;left:5058;top:4352;width:10;height:20" coordorigin="5058,4352" coordsize="10,20" path="m5058,4371l5067,4371,5067,4352,5058,4352,5058,4371xe" filled="true" fillcolor="#000000" stroked="false">
                <v:path arrowok="t"/>
                <v:fill type="solid"/>
              </v:shape>
            </v:group>
            <v:group style="position:absolute;left:5058;top:4371;width:10;height:20" coordorigin="5058,4371" coordsize="10,20">
              <v:shape style="position:absolute;left:5058;top:4371;width:10;height:20" coordorigin="5058,4371" coordsize="10,20" path="m5058,4391l5067,4391,5067,4371,5058,4371,5058,4391xe" filled="true" fillcolor="#000000" stroked="false">
                <v:path arrowok="t"/>
                <v:fill type="solid"/>
              </v:shape>
            </v:group>
            <v:group style="position:absolute;left:5058;top:4391;width:10;height:20" coordorigin="5058,4391" coordsize="10,20">
              <v:shape style="position:absolute;left:5058;top:4391;width:10;height:20" coordorigin="5058,4391" coordsize="10,20" path="m5058,4410l5067,4410,5067,4391,5058,4391,5058,4410xe" filled="true" fillcolor="#000000" stroked="false">
                <v:path arrowok="t"/>
                <v:fill type="solid"/>
              </v:shape>
            </v:group>
            <v:group style="position:absolute;left:5058;top:4410;width:10;height:20" coordorigin="5058,4410" coordsize="10,20">
              <v:shape style="position:absolute;left:5058;top:4410;width:10;height:20" coordorigin="5058,4410" coordsize="10,20" path="m5058,4429l5067,4429,5067,4410,5058,4410,5058,4429xe" filled="true" fillcolor="#000000" stroked="false">
                <v:path arrowok="t"/>
                <v:fill type="solid"/>
              </v:shape>
            </v:group>
            <v:group style="position:absolute;left:5058;top:4429;width:10;height:20" coordorigin="5058,4429" coordsize="10,20">
              <v:shape style="position:absolute;left:5058;top:4429;width:10;height:20" coordorigin="5058,4429" coordsize="10,20" path="m5058,4448l5067,4448,5067,4429,5058,4429,5058,4448xe" filled="true" fillcolor="#000000" stroked="false">
                <v:path arrowok="t"/>
                <v:fill type="solid"/>
              </v:shape>
            </v:group>
            <v:group style="position:absolute;left:5058;top:4448;width:10;height:20" coordorigin="5058,4448" coordsize="10,20">
              <v:shape style="position:absolute;left:5058;top:4448;width:10;height:20" coordorigin="5058,4448" coordsize="10,20" path="m5058,4467l5067,4467,5067,4448,5058,4448,5058,4467xe" filled="true" fillcolor="#000000" stroked="false">
                <v:path arrowok="t"/>
                <v:fill type="solid"/>
              </v:shape>
            </v:group>
            <v:group style="position:absolute;left:5058;top:4467;width:10;height:20" coordorigin="5058,4467" coordsize="10,20">
              <v:shape style="position:absolute;left:5058;top:4467;width:10;height:20" coordorigin="5058,4467" coordsize="10,20" path="m5058,4487l5067,4487,5067,4467,5058,4467,5058,4487xe" filled="true" fillcolor="#000000" stroked="false">
                <v:path arrowok="t"/>
                <v:fill type="solid"/>
              </v:shape>
            </v:group>
            <v:group style="position:absolute;left:5058;top:4487;width:10;height:20" coordorigin="5058,4487" coordsize="10,20">
              <v:shape style="position:absolute;left:5058;top:4487;width:10;height:20" coordorigin="5058,4487" coordsize="10,20" path="m5058,4506l5067,4506,5067,4487,5058,4487,5058,4506xe" filled="true" fillcolor="#000000" stroked="false">
                <v:path arrowok="t"/>
                <v:fill type="solid"/>
              </v:shape>
            </v:group>
            <v:group style="position:absolute;left:5058;top:4506;width:10;height:20" coordorigin="5058,4506" coordsize="10,20">
              <v:shape style="position:absolute;left:5058;top:4506;width:10;height:20" coordorigin="5058,4506" coordsize="10,20" path="m5058,4525l5067,4525,5067,4506,5058,4506,5058,4525xe" filled="true" fillcolor="#000000" stroked="false">
                <v:path arrowok="t"/>
                <v:fill type="solid"/>
              </v:shape>
            </v:group>
            <v:group style="position:absolute;left:5058;top:4525;width:10;height:20" coordorigin="5058,4525" coordsize="10,20">
              <v:shape style="position:absolute;left:5058;top:4525;width:10;height:20" coordorigin="5058,4525" coordsize="10,20" path="m5058,4544l5067,4544,5067,4525,5058,4525,5058,4544xe" filled="true" fillcolor="#000000" stroked="false">
                <v:path arrowok="t"/>
                <v:fill type="solid"/>
              </v:shape>
            </v:group>
            <v:group style="position:absolute;left:5058;top:4544;width:10;height:20" coordorigin="5058,4544" coordsize="10,20">
              <v:shape style="position:absolute;left:5058;top:4544;width:10;height:20" coordorigin="5058,4544" coordsize="10,20" path="m5058,4563l5067,4563,5067,4544,5058,4544,5058,4563xe" filled="true" fillcolor="#000000" stroked="false">
                <v:path arrowok="t"/>
                <v:fill type="solid"/>
              </v:shape>
            </v:group>
            <v:group style="position:absolute;left:5058;top:4563;width:10;height:20" coordorigin="5058,4563" coordsize="10,20">
              <v:shape style="position:absolute;left:5058;top:4563;width:10;height:20" coordorigin="5058,4563" coordsize="10,20" path="m5058,4583l5067,4583,5067,4563,5058,4563,5058,4583xe" filled="true" fillcolor="#000000" stroked="false">
                <v:path arrowok="t"/>
                <v:fill type="solid"/>
              </v:shape>
            </v:group>
            <v:group style="position:absolute;left:5058;top:4583;width:10;height:20" coordorigin="5058,4583" coordsize="10,20">
              <v:shape style="position:absolute;left:5058;top:4583;width:10;height:20" coordorigin="5058,4583" coordsize="10,20" path="m5058,4602l5067,4602,5067,4583,5058,4583,5058,4602xe" filled="true" fillcolor="#000000" stroked="false">
                <v:path arrowok="t"/>
                <v:fill type="solid"/>
              </v:shape>
            </v:group>
            <v:group style="position:absolute;left:5058;top:4602;width:10;height:20" coordorigin="5058,4602" coordsize="10,20">
              <v:shape style="position:absolute;left:5058;top:4602;width:10;height:20" coordorigin="5058,4602" coordsize="10,20" path="m5058,4621l5067,4621,5067,4602,5058,4602,5058,4621xe" filled="true" fillcolor="#000000" stroked="false">
                <v:path arrowok="t"/>
                <v:fill type="solid"/>
              </v:shape>
            </v:group>
            <v:group style="position:absolute;left:5058;top:4621;width:10;height:20" coordorigin="5058,4621" coordsize="10,20">
              <v:shape style="position:absolute;left:5058;top:4621;width:10;height:20" coordorigin="5058,4621" coordsize="10,20" path="m5058,4640l5067,4640,5067,4621,5058,4621,5058,4640xe" filled="true" fillcolor="#000000" stroked="false">
                <v:path arrowok="t"/>
                <v:fill type="solid"/>
              </v:shape>
            </v:group>
            <v:group style="position:absolute;left:5058;top:4640;width:10;height:20" coordorigin="5058,4640" coordsize="10,20">
              <v:shape style="position:absolute;left:5058;top:4640;width:10;height:20" coordorigin="5058,4640" coordsize="10,20" path="m5058,4659l5067,4659,5067,4640,5058,4640,5058,4659xe" filled="true" fillcolor="#000000" stroked="false">
                <v:path arrowok="t"/>
                <v:fill type="solid"/>
              </v:shape>
            </v:group>
            <v:group style="position:absolute;left:5058;top:4659;width:10;height:20" coordorigin="5058,4659" coordsize="10,20">
              <v:shape style="position:absolute;left:5058;top:4659;width:10;height:20" coordorigin="5058,4659" coordsize="10,20" path="m5058,4679l5067,4679,5067,4659,5058,4659,5058,4679xe" filled="true" fillcolor="#000000" stroked="false">
                <v:path arrowok="t"/>
                <v:fill type="solid"/>
              </v:shape>
            </v:group>
            <v:group style="position:absolute;left:5058;top:4679;width:10;height:20" coordorigin="5058,4679" coordsize="10,20">
              <v:shape style="position:absolute;left:5058;top:4679;width:10;height:20" coordorigin="5058,4679" coordsize="10,20" path="m5058,4698l5067,4698,5067,4679,5058,4679,5058,4698xe" filled="true" fillcolor="#000000" stroked="false">
                <v:path arrowok="t"/>
                <v:fill type="solid"/>
              </v:shape>
            </v:group>
            <v:group style="position:absolute;left:5058;top:4701;width:10;height:2" coordorigin="5058,4701" coordsize="10,2">
              <v:shape style="position:absolute;left:5058;top:4701;width:10;height:2" coordorigin="5058,4701" coordsize="10,0" path="m5058,4701l5067,4701e" filled="false" stroked="true" strokeweight=".35999pt" strokecolor="#000000">
                <v:path arrowok="t"/>
              </v:shape>
            </v:group>
            <v:group style="position:absolute;left:6332;top:4314;width:10;height:20" coordorigin="6332,4314" coordsize="10,20">
              <v:shape style="position:absolute;left:6332;top:4314;width:10;height:20" coordorigin="6332,4314" coordsize="10,20" path="m6332,4333l6342,4333,6342,4314,6332,4314,6332,4333xe" filled="true" fillcolor="#000000" stroked="false">
                <v:path arrowok="t"/>
                <v:fill type="solid"/>
              </v:shape>
            </v:group>
            <v:group style="position:absolute;left:6332;top:4333;width:10;height:20" coordorigin="6332,4333" coordsize="10,20">
              <v:shape style="position:absolute;left:6332;top:4333;width:10;height:20" coordorigin="6332,4333" coordsize="10,20" path="m6332,4352l6342,4352,6342,4333,6332,4333,6332,4352xe" filled="true" fillcolor="#000000" stroked="false">
                <v:path arrowok="t"/>
                <v:fill type="solid"/>
              </v:shape>
            </v:group>
            <v:group style="position:absolute;left:6332;top:4352;width:10;height:20" coordorigin="6332,4352" coordsize="10,20">
              <v:shape style="position:absolute;left:6332;top:4352;width:10;height:20" coordorigin="6332,4352" coordsize="10,20" path="m6332,4371l6342,4371,6342,4352,6332,4352,6332,4371xe" filled="true" fillcolor="#000000" stroked="false">
                <v:path arrowok="t"/>
                <v:fill type="solid"/>
              </v:shape>
            </v:group>
            <v:group style="position:absolute;left:6332;top:4371;width:10;height:20" coordorigin="6332,4371" coordsize="10,20">
              <v:shape style="position:absolute;left:6332;top:4371;width:10;height:20" coordorigin="6332,4371" coordsize="10,20" path="m6332,4391l6342,4391,6342,4371,6332,4371,6332,4391xe" filled="true" fillcolor="#000000" stroked="false">
                <v:path arrowok="t"/>
                <v:fill type="solid"/>
              </v:shape>
            </v:group>
            <v:group style="position:absolute;left:6332;top:4391;width:10;height:20" coordorigin="6332,4391" coordsize="10,20">
              <v:shape style="position:absolute;left:6332;top:4391;width:10;height:20" coordorigin="6332,4391" coordsize="10,20" path="m6332,4410l6342,4410,6342,4391,6332,4391,6332,4410xe" filled="true" fillcolor="#000000" stroked="false">
                <v:path arrowok="t"/>
                <v:fill type="solid"/>
              </v:shape>
            </v:group>
            <v:group style="position:absolute;left:6332;top:4410;width:10;height:20" coordorigin="6332,4410" coordsize="10,20">
              <v:shape style="position:absolute;left:6332;top:4410;width:10;height:20" coordorigin="6332,4410" coordsize="10,20" path="m6332,4429l6342,4429,6342,4410,6332,4410,6332,4429xe" filled="true" fillcolor="#000000" stroked="false">
                <v:path arrowok="t"/>
                <v:fill type="solid"/>
              </v:shape>
            </v:group>
            <v:group style="position:absolute;left:6332;top:4429;width:10;height:20" coordorigin="6332,4429" coordsize="10,20">
              <v:shape style="position:absolute;left:6332;top:4429;width:10;height:20" coordorigin="6332,4429" coordsize="10,20" path="m6332,4448l6342,4448,6342,4429,6332,4429,6332,4448xe" filled="true" fillcolor="#000000" stroked="false">
                <v:path arrowok="t"/>
                <v:fill type="solid"/>
              </v:shape>
            </v:group>
            <v:group style="position:absolute;left:6332;top:4448;width:10;height:20" coordorigin="6332,4448" coordsize="10,20">
              <v:shape style="position:absolute;left:6332;top:4448;width:10;height:20" coordorigin="6332,4448" coordsize="10,20" path="m6332,4467l6342,4467,6342,4448,6332,4448,6332,4467xe" filled="true" fillcolor="#000000" stroked="false">
                <v:path arrowok="t"/>
                <v:fill type="solid"/>
              </v:shape>
            </v:group>
            <v:group style="position:absolute;left:6332;top:4467;width:10;height:20" coordorigin="6332,4467" coordsize="10,20">
              <v:shape style="position:absolute;left:6332;top:4467;width:10;height:20" coordorigin="6332,4467" coordsize="10,20" path="m6332,4487l6342,4487,6342,4467,6332,4467,6332,4487xe" filled="true" fillcolor="#000000" stroked="false">
                <v:path arrowok="t"/>
                <v:fill type="solid"/>
              </v:shape>
            </v:group>
            <v:group style="position:absolute;left:6332;top:4487;width:10;height:20" coordorigin="6332,4487" coordsize="10,20">
              <v:shape style="position:absolute;left:6332;top:4487;width:10;height:20" coordorigin="6332,4487" coordsize="10,20" path="m6332,4506l6342,4506,6342,4487,6332,4487,6332,4506xe" filled="true" fillcolor="#000000" stroked="false">
                <v:path arrowok="t"/>
                <v:fill type="solid"/>
              </v:shape>
            </v:group>
            <v:group style="position:absolute;left:6332;top:4506;width:10;height:20" coordorigin="6332,4506" coordsize="10,20">
              <v:shape style="position:absolute;left:6332;top:4506;width:10;height:20" coordorigin="6332,4506" coordsize="10,20" path="m6332,4525l6342,4525,6342,4506,6332,4506,6332,4525xe" filled="true" fillcolor="#000000" stroked="false">
                <v:path arrowok="t"/>
                <v:fill type="solid"/>
              </v:shape>
            </v:group>
            <v:group style="position:absolute;left:6332;top:4525;width:10;height:20" coordorigin="6332,4525" coordsize="10,20">
              <v:shape style="position:absolute;left:6332;top:4525;width:10;height:20" coordorigin="6332,4525" coordsize="10,20" path="m6332,4544l6342,4544,6342,4525,6332,4525,6332,4544xe" filled="true" fillcolor="#000000" stroked="false">
                <v:path arrowok="t"/>
                <v:fill type="solid"/>
              </v:shape>
            </v:group>
            <v:group style="position:absolute;left:6332;top:4544;width:10;height:20" coordorigin="6332,4544" coordsize="10,20">
              <v:shape style="position:absolute;left:6332;top:4544;width:10;height:20" coordorigin="6332,4544" coordsize="10,20" path="m6332,4563l6342,4563,6342,4544,6332,4544,6332,4563xe" filled="true" fillcolor="#000000" stroked="false">
                <v:path arrowok="t"/>
                <v:fill type="solid"/>
              </v:shape>
            </v:group>
            <v:group style="position:absolute;left:6332;top:4563;width:10;height:20" coordorigin="6332,4563" coordsize="10,20">
              <v:shape style="position:absolute;left:6332;top:4563;width:10;height:20" coordorigin="6332,4563" coordsize="10,20" path="m6332,4583l6342,4583,6342,4563,6332,4563,6332,4583xe" filled="true" fillcolor="#000000" stroked="false">
                <v:path arrowok="t"/>
                <v:fill type="solid"/>
              </v:shape>
            </v:group>
            <v:group style="position:absolute;left:6332;top:4583;width:10;height:20" coordorigin="6332,4583" coordsize="10,20">
              <v:shape style="position:absolute;left:6332;top:4583;width:10;height:20" coordorigin="6332,4583" coordsize="10,20" path="m6332,4602l6342,4602,6342,4583,6332,4583,6332,4602xe" filled="true" fillcolor="#000000" stroked="false">
                <v:path arrowok="t"/>
                <v:fill type="solid"/>
              </v:shape>
            </v:group>
            <v:group style="position:absolute;left:6332;top:4602;width:10;height:20" coordorigin="6332,4602" coordsize="10,20">
              <v:shape style="position:absolute;left:6332;top:4602;width:10;height:20" coordorigin="6332,4602" coordsize="10,20" path="m6332,4621l6342,4621,6342,4602,6332,4602,6332,4621xe" filled="true" fillcolor="#000000" stroked="false">
                <v:path arrowok="t"/>
                <v:fill type="solid"/>
              </v:shape>
            </v:group>
            <v:group style="position:absolute;left:6332;top:4621;width:10;height:20" coordorigin="6332,4621" coordsize="10,20">
              <v:shape style="position:absolute;left:6332;top:4621;width:10;height:20" coordorigin="6332,4621" coordsize="10,20" path="m6332,4640l6342,4640,6342,4621,6332,4621,6332,4640xe" filled="true" fillcolor="#000000" stroked="false">
                <v:path arrowok="t"/>
                <v:fill type="solid"/>
              </v:shape>
            </v:group>
            <v:group style="position:absolute;left:6332;top:4640;width:10;height:20" coordorigin="6332,4640" coordsize="10,20">
              <v:shape style="position:absolute;left:6332;top:4640;width:10;height:20" coordorigin="6332,4640" coordsize="10,20" path="m6332,4659l6342,4659,6342,4640,6332,4640,6332,4659xe" filled="true" fillcolor="#000000" stroked="false">
                <v:path arrowok="t"/>
                <v:fill type="solid"/>
              </v:shape>
            </v:group>
            <v:group style="position:absolute;left:6332;top:4659;width:10;height:20" coordorigin="6332,4659" coordsize="10,20">
              <v:shape style="position:absolute;left:6332;top:4659;width:10;height:20" coordorigin="6332,4659" coordsize="10,20" path="m6332,4679l6342,4679,6342,4659,6332,4659,6332,4679xe" filled="true" fillcolor="#000000" stroked="false">
                <v:path arrowok="t"/>
                <v:fill type="solid"/>
              </v:shape>
            </v:group>
            <v:group style="position:absolute;left:6332;top:4679;width:10;height:20" coordorigin="6332,4679" coordsize="10,20">
              <v:shape style="position:absolute;left:6332;top:4679;width:10;height:20" coordorigin="6332,4679" coordsize="10,20" path="m6332,4698l6342,4698,6342,4679,6332,4679,6332,4698xe" filled="true" fillcolor="#000000" stroked="false">
                <v:path arrowok="t"/>
                <v:fill type="solid"/>
              </v:shape>
            </v:group>
            <v:group style="position:absolute;left:6332;top:4701;width:10;height:2" coordorigin="6332,4701" coordsize="10,2">
              <v:shape style="position:absolute;left:6332;top:4701;width:10;height:2" coordorigin="6332,4701" coordsize="10,0" path="m6332,4701l6342,4701e" filled="false" stroked="true" strokeweight=".35999pt" strokecolor="#000000">
                <v:path arrowok="t"/>
              </v:shape>
            </v:group>
            <v:group style="position:absolute;left:7751;top:4314;width:10;height:20" coordorigin="7751,4314" coordsize="10,20">
              <v:shape style="position:absolute;left:7751;top:4314;width:10;height:20" coordorigin="7751,4314" coordsize="10,20" path="m7751,4333l7761,4333,7761,4314,7751,4314,7751,4333xe" filled="true" fillcolor="#000000" stroked="false">
                <v:path arrowok="t"/>
                <v:fill type="solid"/>
              </v:shape>
            </v:group>
            <v:group style="position:absolute;left:7751;top:4333;width:10;height:20" coordorigin="7751,4333" coordsize="10,20">
              <v:shape style="position:absolute;left:7751;top:4333;width:10;height:20" coordorigin="7751,4333" coordsize="10,20" path="m7751,4352l7761,4352,7761,4333,7751,4333,7751,4352xe" filled="true" fillcolor="#000000" stroked="false">
                <v:path arrowok="t"/>
                <v:fill type="solid"/>
              </v:shape>
            </v:group>
            <v:group style="position:absolute;left:7751;top:4352;width:10;height:20" coordorigin="7751,4352" coordsize="10,20">
              <v:shape style="position:absolute;left:7751;top:4352;width:10;height:20" coordorigin="7751,4352" coordsize="10,20" path="m7751,4371l7761,4371,7761,4352,7751,4352,7751,4371xe" filled="true" fillcolor="#000000" stroked="false">
                <v:path arrowok="t"/>
                <v:fill type="solid"/>
              </v:shape>
            </v:group>
            <v:group style="position:absolute;left:7751;top:4371;width:10;height:20" coordorigin="7751,4371" coordsize="10,20">
              <v:shape style="position:absolute;left:7751;top:4371;width:10;height:20" coordorigin="7751,4371" coordsize="10,20" path="m7751,4391l7761,4391,7761,4371,7751,4371,7751,4391xe" filled="true" fillcolor="#000000" stroked="false">
                <v:path arrowok="t"/>
                <v:fill type="solid"/>
              </v:shape>
            </v:group>
            <v:group style="position:absolute;left:7751;top:4391;width:10;height:20" coordorigin="7751,4391" coordsize="10,20">
              <v:shape style="position:absolute;left:7751;top:4391;width:10;height:20" coordorigin="7751,4391" coordsize="10,20" path="m7751,4410l7761,4410,7761,4391,7751,4391,7751,4410xe" filled="true" fillcolor="#000000" stroked="false">
                <v:path arrowok="t"/>
                <v:fill type="solid"/>
              </v:shape>
            </v:group>
            <v:group style="position:absolute;left:7751;top:4410;width:10;height:20" coordorigin="7751,4410" coordsize="10,20">
              <v:shape style="position:absolute;left:7751;top:4410;width:10;height:20" coordorigin="7751,4410" coordsize="10,20" path="m7751,4429l7761,4429,7761,4410,7751,4410,7751,4429xe" filled="true" fillcolor="#000000" stroked="false">
                <v:path arrowok="t"/>
                <v:fill type="solid"/>
              </v:shape>
            </v:group>
            <v:group style="position:absolute;left:7751;top:4429;width:10;height:20" coordorigin="7751,4429" coordsize="10,20">
              <v:shape style="position:absolute;left:7751;top:4429;width:10;height:20" coordorigin="7751,4429" coordsize="10,20" path="m7751,4448l7761,4448,7761,4429,7751,4429,7751,4448xe" filled="true" fillcolor="#000000" stroked="false">
                <v:path arrowok="t"/>
                <v:fill type="solid"/>
              </v:shape>
            </v:group>
            <v:group style="position:absolute;left:7751;top:4448;width:10;height:20" coordorigin="7751,4448" coordsize="10,20">
              <v:shape style="position:absolute;left:7751;top:4448;width:10;height:20" coordorigin="7751,4448" coordsize="10,20" path="m7751,4467l7761,4467,7761,4448,7751,4448,7751,4467xe" filled="true" fillcolor="#000000" stroked="false">
                <v:path arrowok="t"/>
                <v:fill type="solid"/>
              </v:shape>
            </v:group>
            <v:group style="position:absolute;left:7751;top:4467;width:10;height:20" coordorigin="7751,4467" coordsize="10,20">
              <v:shape style="position:absolute;left:7751;top:4467;width:10;height:20" coordorigin="7751,4467" coordsize="10,20" path="m7751,4487l7761,4487,7761,4467,7751,4467,7751,4487xe" filled="true" fillcolor="#000000" stroked="false">
                <v:path arrowok="t"/>
                <v:fill type="solid"/>
              </v:shape>
            </v:group>
            <v:group style="position:absolute;left:7751;top:4487;width:10;height:20" coordorigin="7751,4487" coordsize="10,20">
              <v:shape style="position:absolute;left:7751;top:4487;width:10;height:20" coordorigin="7751,4487" coordsize="10,20" path="m7751,4506l7761,4506,7761,4487,7751,4487,7751,4506xe" filled="true" fillcolor="#000000" stroked="false">
                <v:path arrowok="t"/>
                <v:fill type="solid"/>
              </v:shape>
            </v:group>
            <v:group style="position:absolute;left:7751;top:4506;width:10;height:20" coordorigin="7751,4506" coordsize="10,20">
              <v:shape style="position:absolute;left:7751;top:4506;width:10;height:20" coordorigin="7751,4506" coordsize="10,20" path="m7751,4525l7761,4525,7761,4506,7751,4506,7751,4525xe" filled="true" fillcolor="#000000" stroked="false">
                <v:path arrowok="t"/>
                <v:fill type="solid"/>
              </v:shape>
            </v:group>
            <v:group style="position:absolute;left:7751;top:4525;width:10;height:20" coordorigin="7751,4525" coordsize="10,20">
              <v:shape style="position:absolute;left:7751;top:4525;width:10;height:20" coordorigin="7751,4525" coordsize="10,20" path="m7751,4544l7761,4544,7761,4525,7751,4525,7751,4544xe" filled="true" fillcolor="#000000" stroked="false">
                <v:path arrowok="t"/>
                <v:fill type="solid"/>
              </v:shape>
            </v:group>
            <v:group style="position:absolute;left:7751;top:4544;width:10;height:20" coordorigin="7751,4544" coordsize="10,20">
              <v:shape style="position:absolute;left:7751;top:4544;width:10;height:20" coordorigin="7751,4544" coordsize="10,20" path="m7751,4563l7761,4563,7761,4544,7751,4544,7751,4563xe" filled="true" fillcolor="#000000" stroked="false">
                <v:path arrowok="t"/>
                <v:fill type="solid"/>
              </v:shape>
            </v:group>
            <v:group style="position:absolute;left:7751;top:4563;width:10;height:20" coordorigin="7751,4563" coordsize="10,20">
              <v:shape style="position:absolute;left:7751;top:4563;width:10;height:20" coordorigin="7751,4563" coordsize="10,20" path="m7751,4583l7761,4583,7761,4563,7751,4563,7751,4583xe" filled="true" fillcolor="#000000" stroked="false">
                <v:path arrowok="t"/>
                <v:fill type="solid"/>
              </v:shape>
            </v:group>
            <v:group style="position:absolute;left:7751;top:4583;width:10;height:20" coordorigin="7751,4583" coordsize="10,20">
              <v:shape style="position:absolute;left:7751;top:4583;width:10;height:20" coordorigin="7751,4583" coordsize="10,20" path="m7751,4602l7761,4602,7761,4583,7751,4583,7751,4602xe" filled="true" fillcolor="#000000" stroked="false">
                <v:path arrowok="t"/>
                <v:fill type="solid"/>
              </v:shape>
            </v:group>
            <v:group style="position:absolute;left:7751;top:4602;width:10;height:20" coordorigin="7751,4602" coordsize="10,20">
              <v:shape style="position:absolute;left:7751;top:4602;width:10;height:20" coordorigin="7751,4602" coordsize="10,20" path="m7751,4621l7761,4621,7761,4602,7751,4602,7751,4621xe" filled="true" fillcolor="#000000" stroked="false">
                <v:path arrowok="t"/>
                <v:fill type="solid"/>
              </v:shape>
            </v:group>
            <v:group style="position:absolute;left:7751;top:4621;width:10;height:20" coordorigin="7751,4621" coordsize="10,20">
              <v:shape style="position:absolute;left:7751;top:4621;width:10;height:20" coordorigin="7751,4621" coordsize="10,20" path="m7751,4640l7761,4640,7761,4621,7751,4621,7751,4640xe" filled="true" fillcolor="#000000" stroked="false">
                <v:path arrowok="t"/>
                <v:fill type="solid"/>
              </v:shape>
            </v:group>
            <v:group style="position:absolute;left:7751;top:4640;width:10;height:20" coordorigin="7751,4640" coordsize="10,20">
              <v:shape style="position:absolute;left:7751;top:4640;width:10;height:20" coordorigin="7751,4640" coordsize="10,20" path="m7751,4659l7761,4659,7761,4640,7751,4640,7751,4659xe" filled="true" fillcolor="#000000" stroked="false">
                <v:path arrowok="t"/>
                <v:fill type="solid"/>
              </v:shape>
            </v:group>
            <v:group style="position:absolute;left:7751;top:4659;width:10;height:20" coordorigin="7751,4659" coordsize="10,20">
              <v:shape style="position:absolute;left:7751;top:4659;width:10;height:20" coordorigin="7751,4659" coordsize="10,20" path="m7751,4679l7761,4679,7761,4659,7751,4659,7751,4679xe" filled="true" fillcolor="#000000" stroked="false">
                <v:path arrowok="t"/>
                <v:fill type="solid"/>
              </v:shape>
            </v:group>
            <v:group style="position:absolute;left:7751;top:4679;width:10;height:20" coordorigin="7751,4679" coordsize="10,20">
              <v:shape style="position:absolute;left:7751;top:4679;width:10;height:20" coordorigin="7751,4679" coordsize="10,20" path="m7751,4698l7761,4698,7761,4679,7751,4679,7751,4698xe" filled="true" fillcolor="#000000" stroked="false">
                <v:path arrowok="t"/>
                <v:fill type="solid"/>
              </v:shape>
            </v:group>
            <v:group style="position:absolute;left:7751;top:4701;width:10;height:2" coordorigin="7751,4701" coordsize="10,2">
              <v:shape style="position:absolute;left:7751;top:4701;width:10;height:2" coordorigin="7751,4701" coordsize="10,0" path="m7751,4701l7761,4701e" filled="false" stroked="true" strokeweight=".35999pt" strokecolor="#000000">
                <v:path arrowok="t"/>
              </v:shape>
            </v:group>
            <v:group style="position:absolute;left:8601;top:4314;width:10;height:20" coordorigin="8601,4314" coordsize="10,20">
              <v:shape style="position:absolute;left:8601;top:4314;width:10;height:20" coordorigin="8601,4314" coordsize="10,20" path="m8601,4333l8610,4333,8610,4314,8601,4314,8601,4333xe" filled="true" fillcolor="#000000" stroked="false">
                <v:path arrowok="t"/>
                <v:fill type="solid"/>
              </v:shape>
            </v:group>
            <v:group style="position:absolute;left:8601;top:4333;width:10;height:20" coordorigin="8601,4333" coordsize="10,20">
              <v:shape style="position:absolute;left:8601;top:4333;width:10;height:20" coordorigin="8601,4333" coordsize="10,20" path="m8601,4352l8610,4352,8610,4333,8601,4333,8601,4352xe" filled="true" fillcolor="#000000" stroked="false">
                <v:path arrowok="t"/>
                <v:fill type="solid"/>
              </v:shape>
            </v:group>
            <v:group style="position:absolute;left:8601;top:4352;width:10;height:20" coordorigin="8601,4352" coordsize="10,20">
              <v:shape style="position:absolute;left:8601;top:4352;width:10;height:20" coordorigin="8601,4352" coordsize="10,20" path="m8601,4371l8610,4371,8610,4352,8601,4352,8601,4371xe" filled="true" fillcolor="#000000" stroked="false">
                <v:path arrowok="t"/>
                <v:fill type="solid"/>
              </v:shape>
            </v:group>
            <v:group style="position:absolute;left:8601;top:4371;width:10;height:20" coordorigin="8601,4371" coordsize="10,20">
              <v:shape style="position:absolute;left:8601;top:4371;width:10;height:20" coordorigin="8601,4371" coordsize="10,20" path="m8601,4391l8610,4391,8610,4371,8601,4371,8601,4391xe" filled="true" fillcolor="#000000" stroked="false">
                <v:path arrowok="t"/>
                <v:fill type="solid"/>
              </v:shape>
            </v:group>
            <v:group style="position:absolute;left:8601;top:4391;width:10;height:20" coordorigin="8601,4391" coordsize="10,20">
              <v:shape style="position:absolute;left:8601;top:4391;width:10;height:20" coordorigin="8601,4391" coordsize="10,20" path="m8601,4410l8610,4410,8610,4391,8601,4391,8601,4410xe" filled="true" fillcolor="#000000" stroked="false">
                <v:path arrowok="t"/>
                <v:fill type="solid"/>
              </v:shape>
            </v:group>
            <v:group style="position:absolute;left:8601;top:4410;width:10;height:20" coordorigin="8601,4410" coordsize="10,20">
              <v:shape style="position:absolute;left:8601;top:4410;width:10;height:20" coordorigin="8601,4410" coordsize="10,20" path="m8601,4429l8610,4429,8610,4410,8601,4410,8601,4429xe" filled="true" fillcolor="#000000" stroked="false">
                <v:path arrowok="t"/>
                <v:fill type="solid"/>
              </v:shape>
            </v:group>
            <v:group style="position:absolute;left:8601;top:4429;width:10;height:20" coordorigin="8601,4429" coordsize="10,20">
              <v:shape style="position:absolute;left:8601;top:4429;width:10;height:20" coordorigin="8601,4429" coordsize="10,20" path="m8601,4448l8610,4448,8610,4429,8601,4429,8601,4448xe" filled="true" fillcolor="#000000" stroked="false">
                <v:path arrowok="t"/>
                <v:fill type="solid"/>
              </v:shape>
            </v:group>
            <v:group style="position:absolute;left:8601;top:4448;width:10;height:20" coordorigin="8601,4448" coordsize="10,20">
              <v:shape style="position:absolute;left:8601;top:4448;width:10;height:20" coordorigin="8601,4448" coordsize="10,20" path="m8601,4467l8610,4467,8610,4448,8601,4448,8601,4467xe" filled="true" fillcolor="#000000" stroked="false">
                <v:path arrowok="t"/>
                <v:fill type="solid"/>
              </v:shape>
            </v:group>
            <v:group style="position:absolute;left:8601;top:4467;width:10;height:20" coordorigin="8601,4467" coordsize="10,20">
              <v:shape style="position:absolute;left:8601;top:4467;width:10;height:20" coordorigin="8601,4467" coordsize="10,20" path="m8601,4487l8610,4487,8610,4467,8601,4467,8601,4487xe" filled="true" fillcolor="#000000" stroked="false">
                <v:path arrowok="t"/>
                <v:fill type="solid"/>
              </v:shape>
            </v:group>
            <v:group style="position:absolute;left:8601;top:4487;width:10;height:20" coordorigin="8601,4487" coordsize="10,20">
              <v:shape style="position:absolute;left:8601;top:4487;width:10;height:20" coordorigin="8601,4487" coordsize="10,20" path="m8601,4506l8610,4506,8610,4487,8601,4487,8601,4506xe" filled="true" fillcolor="#000000" stroked="false">
                <v:path arrowok="t"/>
                <v:fill type="solid"/>
              </v:shape>
            </v:group>
            <v:group style="position:absolute;left:8601;top:4506;width:10;height:20" coordorigin="8601,4506" coordsize="10,20">
              <v:shape style="position:absolute;left:8601;top:4506;width:10;height:20" coordorigin="8601,4506" coordsize="10,20" path="m8601,4525l8610,4525,8610,4506,8601,4506,8601,4525xe" filled="true" fillcolor="#000000" stroked="false">
                <v:path arrowok="t"/>
                <v:fill type="solid"/>
              </v:shape>
            </v:group>
            <v:group style="position:absolute;left:8601;top:4525;width:10;height:20" coordorigin="8601,4525" coordsize="10,20">
              <v:shape style="position:absolute;left:8601;top:4525;width:10;height:20" coordorigin="8601,4525" coordsize="10,20" path="m8601,4544l8610,4544,8610,4525,8601,4525,8601,4544xe" filled="true" fillcolor="#000000" stroked="false">
                <v:path arrowok="t"/>
                <v:fill type="solid"/>
              </v:shape>
            </v:group>
            <v:group style="position:absolute;left:8601;top:4544;width:10;height:20" coordorigin="8601,4544" coordsize="10,20">
              <v:shape style="position:absolute;left:8601;top:4544;width:10;height:20" coordorigin="8601,4544" coordsize="10,20" path="m8601,4563l8610,4563,8610,4544,8601,4544,8601,4563xe" filled="true" fillcolor="#000000" stroked="false">
                <v:path arrowok="t"/>
                <v:fill type="solid"/>
              </v:shape>
            </v:group>
            <v:group style="position:absolute;left:8601;top:4563;width:10;height:20" coordorigin="8601,4563" coordsize="10,20">
              <v:shape style="position:absolute;left:8601;top:4563;width:10;height:20" coordorigin="8601,4563" coordsize="10,20" path="m8601,4583l8610,4583,8610,4563,8601,4563,8601,4583xe" filled="true" fillcolor="#000000" stroked="false">
                <v:path arrowok="t"/>
                <v:fill type="solid"/>
              </v:shape>
            </v:group>
            <v:group style="position:absolute;left:8601;top:4583;width:10;height:20" coordorigin="8601,4583" coordsize="10,20">
              <v:shape style="position:absolute;left:8601;top:4583;width:10;height:20" coordorigin="8601,4583" coordsize="10,20" path="m8601,4602l8610,4602,8610,4583,8601,4583,8601,4602xe" filled="true" fillcolor="#000000" stroked="false">
                <v:path arrowok="t"/>
                <v:fill type="solid"/>
              </v:shape>
            </v:group>
            <v:group style="position:absolute;left:8601;top:4602;width:10;height:20" coordorigin="8601,4602" coordsize="10,20">
              <v:shape style="position:absolute;left:8601;top:4602;width:10;height:20" coordorigin="8601,4602" coordsize="10,20" path="m8601,4621l8610,4621,8610,4602,8601,4602,8601,4621xe" filled="true" fillcolor="#000000" stroked="false">
                <v:path arrowok="t"/>
                <v:fill type="solid"/>
              </v:shape>
            </v:group>
            <v:group style="position:absolute;left:8601;top:4621;width:10;height:20" coordorigin="8601,4621" coordsize="10,20">
              <v:shape style="position:absolute;left:8601;top:4621;width:10;height:20" coordorigin="8601,4621" coordsize="10,20" path="m8601,4640l8610,4640,8610,4621,8601,4621,8601,4640xe" filled="true" fillcolor="#000000" stroked="false">
                <v:path arrowok="t"/>
                <v:fill type="solid"/>
              </v:shape>
            </v:group>
            <v:group style="position:absolute;left:8601;top:4640;width:10;height:20" coordorigin="8601,4640" coordsize="10,20">
              <v:shape style="position:absolute;left:8601;top:4640;width:10;height:20" coordorigin="8601,4640" coordsize="10,20" path="m8601,4659l8610,4659,8610,4640,8601,4640,8601,4659xe" filled="true" fillcolor="#000000" stroked="false">
                <v:path arrowok="t"/>
                <v:fill type="solid"/>
              </v:shape>
            </v:group>
            <v:group style="position:absolute;left:8601;top:4659;width:10;height:20" coordorigin="8601,4659" coordsize="10,20">
              <v:shape style="position:absolute;left:8601;top:4659;width:10;height:20" coordorigin="8601,4659" coordsize="10,20" path="m8601,4679l8610,4679,8610,4659,8601,4659,8601,4679xe" filled="true" fillcolor="#000000" stroked="false">
                <v:path arrowok="t"/>
                <v:fill type="solid"/>
              </v:shape>
            </v:group>
            <v:group style="position:absolute;left:8601;top:4679;width:10;height:20" coordorigin="8601,4679" coordsize="10,20">
              <v:shape style="position:absolute;left:8601;top:4679;width:10;height:20" coordorigin="8601,4679" coordsize="10,20" path="m8601,4698l8610,4698,8610,4679,8601,4679,8601,4698xe" filled="true" fillcolor="#000000" stroked="false">
                <v:path arrowok="t"/>
                <v:fill type="solid"/>
              </v:shape>
            </v:group>
            <v:group style="position:absolute;left:8601;top:4701;width:10;height:2" coordorigin="8601,4701" coordsize="10,2">
              <v:shape style="position:absolute;left:8601;top:4701;width:10;height:2" coordorigin="8601,4701" coordsize="10,0" path="m8601,4701l8610,4701e" filled="false" stroked="true" strokeweight=".35999pt" strokecolor="#000000">
                <v:path arrowok="t"/>
              </v:shape>
              <v:shape style="position:absolute;left:1649;top:4705;width:1090;height:10" type="#_x0000_t75" stroked="false">
                <v:imagedata r:id="rId88" o:title=""/>
              </v:shape>
              <v:shape style="position:absolute;left:2734;top:4705;width:2324;height:10" type="#_x0000_t75" stroked="false">
                <v:imagedata r:id="rId90" o:title=""/>
              </v:shape>
              <v:shape style="position:absolute;left:5053;top:4705;width:2698;height:10" type="#_x0000_t75" stroked="false">
                <v:imagedata r:id="rId95" o:title=""/>
              </v:shape>
              <v:shape style="position:absolute;left:7746;top:4705;width:854;height:10" type="#_x0000_t75" stroked="false">
                <v:imagedata r:id="rId92" o:title=""/>
              </v:shape>
              <v:shape style="position:absolute;left:8596;top:4705;width:1661;height:10" type="#_x0000_t75" stroked="false">
                <v:imagedata r:id="rId93" o:title=""/>
              </v:shape>
            </v:group>
            <v:group style="position:absolute;left:4064;top:4715;width:10;height:20" coordorigin="4064,4715" coordsize="10,20">
              <v:shape style="position:absolute;left:4064;top:4715;width:10;height:20" coordorigin="4064,4715" coordsize="10,20" path="m4064,4734l4074,4734,4074,4715,4064,4715,4064,4734xe" filled="true" fillcolor="#000000" stroked="false">
                <v:path arrowok="t"/>
                <v:fill type="solid"/>
              </v:shape>
            </v:group>
            <v:group style="position:absolute;left:4064;top:4734;width:10;height:20" coordorigin="4064,4734" coordsize="10,20">
              <v:shape style="position:absolute;left:4064;top:4734;width:10;height:20" coordorigin="4064,4734" coordsize="10,20" path="m4064,4753l4074,4753,4074,4734,4064,4734,4064,4753xe" filled="true" fillcolor="#000000" stroked="false">
                <v:path arrowok="t"/>
                <v:fill type="solid"/>
              </v:shape>
            </v:group>
            <v:group style="position:absolute;left:4064;top:4753;width:10;height:20" coordorigin="4064,4753" coordsize="10,20">
              <v:shape style="position:absolute;left:4064;top:4753;width:10;height:20" coordorigin="4064,4753" coordsize="10,20" path="m4064,4772l4074,4772,4074,4753,4064,4753,4064,4772xe" filled="true" fillcolor="#000000" stroked="false">
                <v:path arrowok="t"/>
                <v:fill type="solid"/>
              </v:shape>
            </v:group>
            <v:group style="position:absolute;left:4064;top:4772;width:10;height:20" coordorigin="4064,4772" coordsize="10,20">
              <v:shape style="position:absolute;left:4064;top:4772;width:10;height:20" coordorigin="4064,4772" coordsize="10,20" path="m4064,4791l4074,4791,4074,4772,4064,4772,4064,4791xe" filled="true" fillcolor="#000000" stroked="false">
                <v:path arrowok="t"/>
                <v:fill type="solid"/>
              </v:shape>
            </v:group>
            <v:group style="position:absolute;left:4064;top:4791;width:10;height:20" coordorigin="4064,4791" coordsize="10,20">
              <v:shape style="position:absolute;left:4064;top:4791;width:10;height:20" coordorigin="4064,4791" coordsize="10,20" path="m4064,4811l4074,4811,4074,4791,4064,4791,4064,4811xe" filled="true" fillcolor="#000000" stroked="false">
                <v:path arrowok="t"/>
                <v:fill type="solid"/>
              </v:shape>
            </v:group>
            <v:group style="position:absolute;left:4064;top:4811;width:10;height:20" coordorigin="4064,4811" coordsize="10,20">
              <v:shape style="position:absolute;left:4064;top:4811;width:10;height:20" coordorigin="4064,4811" coordsize="10,20" path="m4064,4830l4074,4830,4074,4811,4064,4811,4064,4830xe" filled="true" fillcolor="#000000" stroked="false">
                <v:path arrowok="t"/>
                <v:fill type="solid"/>
              </v:shape>
            </v:group>
            <v:group style="position:absolute;left:4064;top:4830;width:10;height:20" coordorigin="4064,4830" coordsize="10,20">
              <v:shape style="position:absolute;left:4064;top:4830;width:10;height:20" coordorigin="4064,4830" coordsize="10,20" path="m4064,4849l4074,4849,4074,4830,4064,4830,4064,4849xe" filled="true" fillcolor="#000000" stroked="false">
                <v:path arrowok="t"/>
                <v:fill type="solid"/>
              </v:shape>
            </v:group>
            <v:group style="position:absolute;left:4064;top:4849;width:10;height:20" coordorigin="4064,4849" coordsize="10,20">
              <v:shape style="position:absolute;left:4064;top:4849;width:10;height:20" coordorigin="4064,4849" coordsize="10,20" path="m4064,4868l4074,4868,4074,4849,4064,4849,4064,4868xe" filled="true" fillcolor="#000000" stroked="false">
                <v:path arrowok="t"/>
                <v:fill type="solid"/>
              </v:shape>
            </v:group>
            <v:group style="position:absolute;left:4064;top:4868;width:10;height:20" coordorigin="4064,4868" coordsize="10,20">
              <v:shape style="position:absolute;left:4064;top:4868;width:10;height:20" coordorigin="4064,4868" coordsize="10,20" path="m4064,4887l4074,4887,4074,4868,4064,4868,4064,4887xe" filled="true" fillcolor="#000000" stroked="false">
                <v:path arrowok="t"/>
                <v:fill type="solid"/>
              </v:shape>
            </v:group>
            <v:group style="position:absolute;left:4064;top:4887;width:10;height:20" coordorigin="4064,4887" coordsize="10,20">
              <v:shape style="position:absolute;left:4064;top:4887;width:10;height:20" coordorigin="4064,4887" coordsize="10,20" path="m4064,4907l4074,4907,4074,4887,4064,4887,4064,4907xe" filled="true" fillcolor="#000000" stroked="false">
                <v:path arrowok="t"/>
                <v:fill type="solid"/>
              </v:shape>
            </v:group>
            <v:group style="position:absolute;left:4064;top:4907;width:10;height:20" coordorigin="4064,4907" coordsize="10,20">
              <v:shape style="position:absolute;left:4064;top:4907;width:10;height:20" coordorigin="4064,4907" coordsize="10,20" path="m4064,4926l4074,4926,4074,4907,4064,4907,4064,4926xe" filled="true" fillcolor="#000000" stroked="false">
                <v:path arrowok="t"/>
                <v:fill type="solid"/>
              </v:shape>
            </v:group>
            <v:group style="position:absolute;left:4064;top:4926;width:10;height:20" coordorigin="4064,4926" coordsize="10,20">
              <v:shape style="position:absolute;left:4064;top:4926;width:10;height:20" coordorigin="4064,4926" coordsize="10,20" path="m4064,4945l4074,4945,4074,4926,4064,4926,4064,4945xe" filled="true" fillcolor="#000000" stroked="false">
                <v:path arrowok="t"/>
                <v:fill type="solid"/>
              </v:shape>
            </v:group>
            <v:group style="position:absolute;left:4064;top:4945;width:10;height:20" coordorigin="4064,4945" coordsize="10,20">
              <v:shape style="position:absolute;left:4064;top:4945;width:10;height:20" coordorigin="4064,4945" coordsize="10,20" path="m4064,4964l4074,4964,4074,4945,4064,4945,4064,4964xe" filled="true" fillcolor="#000000" stroked="false">
                <v:path arrowok="t"/>
                <v:fill type="solid"/>
              </v:shape>
            </v:group>
            <v:group style="position:absolute;left:4064;top:4964;width:10;height:20" coordorigin="4064,4964" coordsize="10,20">
              <v:shape style="position:absolute;left:4064;top:4964;width:10;height:20" coordorigin="4064,4964" coordsize="10,20" path="m4064,4983l4074,4983,4074,4964,4064,4964,4064,4983xe" filled="true" fillcolor="#000000" stroked="false">
                <v:path arrowok="t"/>
                <v:fill type="solid"/>
              </v:shape>
            </v:group>
            <v:group style="position:absolute;left:4064;top:4983;width:10;height:20" coordorigin="4064,4983" coordsize="10,20">
              <v:shape style="position:absolute;left:4064;top:4983;width:10;height:20" coordorigin="4064,4983" coordsize="10,20" path="m4064,5003l4074,5003,4074,4983,4064,4983,4064,5003xe" filled="true" fillcolor="#000000" stroked="false">
                <v:path arrowok="t"/>
                <v:fill type="solid"/>
              </v:shape>
            </v:group>
            <v:group style="position:absolute;left:4064;top:5003;width:10;height:20" coordorigin="4064,5003" coordsize="10,20">
              <v:shape style="position:absolute;left:4064;top:5003;width:10;height:20" coordorigin="4064,5003" coordsize="10,20" path="m4064,5022l4074,5022,4074,5003,4064,5003,4064,5022xe" filled="true" fillcolor="#000000" stroked="false">
                <v:path arrowok="t"/>
                <v:fill type="solid"/>
              </v:shape>
            </v:group>
            <v:group style="position:absolute;left:4064;top:5022;width:10;height:20" coordorigin="4064,5022" coordsize="10,20">
              <v:shape style="position:absolute;left:4064;top:5022;width:10;height:20" coordorigin="4064,5022" coordsize="10,20" path="m4064,5041l4074,5041,4074,5022,4064,5022,4064,5041xe" filled="true" fillcolor="#000000" stroked="false">
                <v:path arrowok="t"/>
                <v:fill type="solid"/>
              </v:shape>
            </v:group>
            <v:group style="position:absolute;left:4064;top:5041;width:10;height:20" coordorigin="4064,5041" coordsize="10,20">
              <v:shape style="position:absolute;left:4064;top:5041;width:10;height:20" coordorigin="4064,5041" coordsize="10,20" path="m4064,5060l4074,5060,4074,5041,4064,5041,4064,5060xe" filled="true" fillcolor="#000000" stroked="false">
                <v:path arrowok="t"/>
                <v:fill type="solid"/>
              </v:shape>
            </v:group>
            <v:group style="position:absolute;left:4064;top:5060;width:10;height:20" coordorigin="4064,5060" coordsize="10,20">
              <v:shape style="position:absolute;left:4064;top:5060;width:10;height:20" coordorigin="4064,5060" coordsize="10,20" path="m4064,5079l4074,5079,4074,5060,4064,5060,4064,5079xe" filled="true" fillcolor="#000000" stroked="false">
                <v:path arrowok="t"/>
                <v:fill type="solid"/>
              </v:shape>
            </v:group>
            <v:group style="position:absolute;left:4064;top:5079;width:10;height:20" coordorigin="4064,5079" coordsize="10,20">
              <v:shape style="position:absolute;left:4064;top:5079;width:10;height:20" coordorigin="4064,5079" coordsize="10,20" path="m4064,5099l4074,5099,4074,5079,4064,5079,4064,5099xe" filled="true" fillcolor="#000000" stroked="false">
                <v:path arrowok="t"/>
                <v:fill type="solid"/>
              </v:shape>
            </v:group>
            <v:group style="position:absolute;left:4064;top:5099;width:10;height:20" coordorigin="4064,5099" coordsize="10,20">
              <v:shape style="position:absolute;left:4064;top:5099;width:10;height:20" coordorigin="4064,5099" coordsize="10,20" path="m4064,5118l4074,5118,4074,5099,4064,5099,4064,5118xe" filled="true" fillcolor="#000000" stroked="false">
                <v:path arrowok="t"/>
                <v:fill type="solid"/>
              </v:shape>
            </v:group>
            <v:group style="position:absolute;left:4064;top:5118;width:10;height:20" coordorigin="4064,5118" coordsize="10,20">
              <v:shape style="position:absolute;left:4064;top:5118;width:10;height:20" coordorigin="4064,5118" coordsize="10,20" path="m4064,5137l4074,5137,4074,5118,4064,5118,4064,5137xe" filled="true" fillcolor="#000000" stroked="false">
                <v:path arrowok="t"/>
                <v:fill type="solid"/>
              </v:shape>
            </v:group>
            <v:group style="position:absolute;left:4064;top:5137;width:10;height:20" coordorigin="4064,5137" coordsize="10,20">
              <v:shape style="position:absolute;left:4064;top:5137;width:10;height:20" coordorigin="4064,5137" coordsize="10,20" path="m4064,5156l4074,5156,4074,5137,4064,5137,4064,5156xe" filled="true" fillcolor="#000000" stroked="false">
                <v:path arrowok="t"/>
                <v:fill type="solid"/>
              </v:shape>
            </v:group>
            <v:group style="position:absolute;left:4064;top:5156;width:10;height:20" coordorigin="4064,5156" coordsize="10,20">
              <v:shape style="position:absolute;left:4064;top:5156;width:10;height:20" coordorigin="4064,5156" coordsize="10,20" path="m4064,5175l4074,5175,4074,5156,4064,5156,4064,5175xe" filled="true" fillcolor="#000000" stroked="false">
                <v:path arrowok="t"/>
                <v:fill type="solid"/>
              </v:shape>
            </v:group>
            <v:group style="position:absolute;left:4064;top:5175;width:10;height:20" coordorigin="4064,5175" coordsize="10,20">
              <v:shape style="position:absolute;left:4064;top:5175;width:10;height:20" coordorigin="4064,5175" coordsize="10,20" path="m4064,5195l4074,5195,4074,5175,4064,5175,4064,5195xe" filled="true" fillcolor="#000000" stroked="false">
                <v:path arrowok="t"/>
                <v:fill type="solid"/>
              </v:shape>
            </v:group>
            <v:group style="position:absolute;left:4064;top:5195;width:10;height:20" coordorigin="4064,5195" coordsize="10,20">
              <v:shape style="position:absolute;left:4064;top:5195;width:10;height:20" coordorigin="4064,5195" coordsize="10,20" path="m4064,5214l4074,5214,4074,5195,4064,5195,4064,5214xe" filled="true" fillcolor="#000000" stroked="false">
                <v:path arrowok="t"/>
                <v:fill type="solid"/>
              </v:shape>
            </v:group>
            <v:group style="position:absolute;left:4064;top:5214;width:10;height:20" coordorigin="4064,5214" coordsize="10,20">
              <v:shape style="position:absolute;left:4064;top:5214;width:10;height:20" coordorigin="4064,5214" coordsize="10,20" path="m4064,5233l4074,5233,4074,5214,4064,5214,4064,5233xe" filled="true" fillcolor="#000000" stroked="false">
                <v:path arrowok="t"/>
                <v:fill type="solid"/>
              </v:shape>
            </v:group>
            <v:group style="position:absolute;left:4064;top:5233;width:10;height:20" coordorigin="4064,5233" coordsize="10,20">
              <v:shape style="position:absolute;left:4064;top:5233;width:10;height:20" coordorigin="4064,5233" coordsize="10,20" path="m4064,5252l4074,5252,4074,5233,4064,5233,4064,5252xe" filled="true" fillcolor="#000000" stroked="false">
                <v:path arrowok="t"/>
                <v:fill type="solid"/>
              </v:shape>
            </v:group>
            <v:group style="position:absolute;left:4064;top:5252;width:10;height:20" coordorigin="4064,5252" coordsize="10,20">
              <v:shape style="position:absolute;left:4064;top:5252;width:10;height:20" coordorigin="4064,5252" coordsize="10,20" path="m4064,5271l4074,5271,4074,5252,4064,5252,4064,5271xe" filled="true" fillcolor="#000000" stroked="false">
                <v:path arrowok="t"/>
                <v:fill type="solid"/>
              </v:shape>
            </v:group>
            <v:group style="position:absolute;left:4064;top:5271;width:10;height:20" coordorigin="4064,5271" coordsize="10,20">
              <v:shape style="position:absolute;left:4064;top:5271;width:10;height:20" coordorigin="4064,5271" coordsize="10,20" path="m4064,5291l4074,5291,4074,5271,4064,5271,4064,5291xe" filled="true" fillcolor="#000000" stroked="false">
                <v:path arrowok="t"/>
                <v:fill type="solid"/>
              </v:shape>
            </v:group>
            <v:group style="position:absolute;left:4064;top:5291;width:10;height:20" coordorigin="4064,5291" coordsize="10,20">
              <v:shape style="position:absolute;left:4064;top:5291;width:10;height:20" coordorigin="4064,5291" coordsize="10,20" path="m4064,5310l4074,5310,4074,5291,4064,5291,4064,5310xe" filled="true" fillcolor="#000000" stroked="false">
                <v:path arrowok="t"/>
                <v:fill type="solid"/>
              </v:shape>
            </v:group>
            <v:group style="position:absolute;left:4064;top:5310;width:10;height:20" coordorigin="4064,5310" coordsize="10,20">
              <v:shape style="position:absolute;left:4064;top:5310;width:10;height:20" coordorigin="4064,5310" coordsize="10,20" path="m4064,5329l4074,5329,4074,5310,4064,5310,4064,5329xe" filled="true" fillcolor="#000000" stroked="false">
                <v:path arrowok="t"/>
                <v:fill type="solid"/>
              </v:shape>
            </v:group>
            <v:group style="position:absolute;left:4064;top:5329;width:10;height:20" coordorigin="4064,5329" coordsize="10,20">
              <v:shape style="position:absolute;left:4064;top:5329;width:10;height:20" coordorigin="4064,5329" coordsize="10,20" path="m4064,5348l4074,5348,4074,5329,4064,5329,4064,5348xe" filled="true" fillcolor="#000000" stroked="false">
                <v:path arrowok="t"/>
                <v:fill type="solid"/>
              </v:shape>
            </v:group>
            <v:group style="position:absolute;left:4064;top:5348;width:10;height:20" coordorigin="4064,5348" coordsize="10,20">
              <v:shape style="position:absolute;left:4064;top:5348;width:10;height:20" coordorigin="4064,5348" coordsize="10,20" path="m4064,5367l4074,5367,4074,5348,4064,5348,4064,5367xe" filled="true" fillcolor="#000000" stroked="false">
                <v:path arrowok="t"/>
                <v:fill type="solid"/>
              </v:shape>
            </v:group>
            <v:group style="position:absolute;left:4064;top:5367;width:10;height:20" coordorigin="4064,5367" coordsize="10,20">
              <v:shape style="position:absolute;left:4064;top:5367;width:10;height:20" coordorigin="4064,5367" coordsize="10,20" path="m4064,5387l4074,5387,4074,5367,4064,5367,4064,5387xe" filled="true" fillcolor="#000000" stroked="false">
                <v:path arrowok="t"/>
                <v:fill type="solid"/>
              </v:shape>
            </v:group>
            <v:group style="position:absolute;left:4064;top:5387;width:10;height:20" coordorigin="4064,5387" coordsize="10,20">
              <v:shape style="position:absolute;left:4064;top:5387;width:10;height:20" coordorigin="4064,5387" coordsize="10,20" path="m4064,5406l4074,5406,4074,5387,4064,5387,4064,5406xe" filled="true" fillcolor="#000000" stroked="false">
                <v:path arrowok="t"/>
                <v:fill type="solid"/>
              </v:shape>
            </v:group>
            <v:group style="position:absolute;left:4064;top:5413;width:10;height:2" coordorigin="4064,5413" coordsize="10,2">
              <v:shape style="position:absolute;left:4064;top:5413;width:10;height:2" coordorigin="4064,5413" coordsize="10,0" path="m4064,5413l4074,5413e" filled="false" stroked="true" strokeweight=".72pt" strokecolor="#000000">
                <v:path arrowok="t"/>
              </v:shape>
            </v:group>
            <v:group style="position:absolute;left:5058;top:4715;width:10;height:20" coordorigin="5058,4715" coordsize="10,20">
              <v:shape style="position:absolute;left:5058;top:4715;width:10;height:20" coordorigin="5058,4715" coordsize="10,20" path="m5058,4734l5067,4734,5067,4715,5058,4715,5058,4734xe" filled="true" fillcolor="#000000" stroked="false">
                <v:path arrowok="t"/>
                <v:fill type="solid"/>
              </v:shape>
            </v:group>
            <v:group style="position:absolute;left:5058;top:4734;width:10;height:20" coordorigin="5058,4734" coordsize="10,20">
              <v:shape style="position:absolute;left:5058;top:4734;width:10;height:20" coordorigin="5058,4734" coordsize="10,20" path="m5058,4753l5067,4753,5067,4734,5058,4734,5058,4753xe" filled="true" fillcolor="#000000" stroked="false">
                <v:path arrowok="t"/>
                <v:fill type="solid"/>
              </v:shape>
            </v:group>
            <v:group style="position:absolute;left:5058;top:4753;width:10;height:20" coordorigin="5058,4753" coordsize="10,20">
              <v:shape style="position:absolute;left:5058;top:4753;width:10;height:20" coordorigin="5058,4753" coordsize="10,20" path="m5058,4772l5067,4772,5067,4753,5058,4753,5058,4772xe" filled="true" fillcolor="#000000" stroked="false">
                <v:path arrowok="t"/>
                <v:fill type="solid"/>
              </v:shape>
            </v:group>
            <v:group style="position:absolute;left:5058;top:4772;width:10;height:20" coordorigin="5058,4772" coordsize="10,20">
              <v:shape style="position:absolute;left:5058;top:4772;width:10;height:20" coordorigin="5058,4772" coordsize="10,20" path="m5058,4791l5067,4791,5067,4772,5058,4772,5058,4791xe" filled="true" fillcolor="#000000" stroked="false">
                <v:path arrowok="t"/>
                <v:fill type="solid"/>
              </v:shape>
            </v:group>
            <v:group style="position:absolute;left:5058;top:4791;width:10;height:20" coordorigin="5058,4791" coordsize="10,20">
              <v:shape style="position:absolute;left:5058;top:4791;width:10;height:20" coordorigin="5058,4791" coordsize="10,20" path="m5058,4811l5067,4811,5067,4791,5058,4791,5058,4811xe" filled="true" fillcolor="#000000" stroked="false">
                <v:path arrowok="t"/>
                <v:fill type="solid"/>
              </v:shape>
            </v:group>
            <v:group style="position:absolute;left:5058;top:4811;width:10;height:20" coordorigin="5058,4811" coordsize="10,20">
              <v:shape style="position:absolute;left:5058;top:4811;width:10;height:20" coordorigin="5058,4811" coordsize="10,20" path="m5058,4830l5067,4830,5067,4811,5058,4811,5058,4830xe" filled="true" fillcolor="#000000" stroked="false">
                <v:path arrowok="t"/>
                <v:fill type="solid"/>
              </v:shape>
            </v:group>
            <v:group style="position:absolute;left:5058;top:4830;width:10;height:20" coordorigin="5058,4830" coordsize="10,20">
              <v:shape style="position:absolute;left:5058;top:4830;width:10;height:20" coordorigin="5058,4830" coordsize="10,20" path="m5058,4849l5067,4849,5067,4830,5058,4830,5058,4849xe" filled="true" fillcolor="#000000" stroked="false">
                <v:path arrowok="t"/>
                <v:fill type="solid"/>
              </v:shape>
            </v:group>
            <v:group style="position:absolute;left:5058;top:4849;width:10;height:20" coordorigin="5058,4849" coordsize="10,20">
              <v:shape style="position:absolute;left:5058;top:4849;width:10;height:20" coordorigin="5058,4849" coordsize="10,20" path="m5058,4868l5067,4868,5067,4849,5058,4849,5058,4868xe" filled="true" fillcolor="#000000" stroked="false">
                <v:path arrowok="t"/>
                <v:fill type="solid"/>
              </v:shape>
            </v:group>
            <v:group style="position:absolute;left:5058;top:4868;width:10;height:20" coordorigin="5058,4868" coordsize="10,20">
              <v:shape style="position:absolute;left:5058;top:4868;width:10;height:20" coordorigin="5058,4868" coordsize="10,20" path="m5058,4887l5067,4887,5067,4868,5058,4868,5058,4887xe" filled="true" fillcolor="#000000" stroked="false">
                <v:path arrowok="t"/>
                <v:fill type="solid"/>
              </v:shape>
            </v:group>
            <v:group style="position:absolute;left:5058;top:4887;width:10;height:20" coordorigin="5058,4887" coordsize="10,20">
              <v:shape style="position:absolute;left:5058;top:4887;width:10;height:20" coordorigin="5058,4887" coordsize="10,20" path="m5058,4907l5067,4907,5067,4887,5058,4887,5058,4907xe" filled="true" fillcolor="#000000" stroked="false">
                <v:path arrowok="t"/>
                <v:fill type="solid"/>
              </v:shape>
            </v:group>
            <v:group style="position:absolute;left:5058;top:4907;width:10;height:20" coordorigin="5058,4907" coordsize="10,20">
              <v:shape style="position:absolute;left:5058;top:4907;width:10;height:20" coordorigin="5058,4907" coordsize="10,20" path="m5058,4926l5067,4926,5067,4907,5058,4907,5058,4926xe" filled="true" fillcolor="#000000" stroked="false">
                <v:path arrowok="t"/>
                <v:fill type="solid"/>
              </v:shape>
            </v:group>
            <v:group style="position:absolute;left:5058;top:4926;width:10;height:20" coordorigin="5058,4926" coordsize="10,20">
              <v:shape style="position:absolute;left:5058;top:4926;width:10;height:20" coordorigin="5058,4926" coordsize="10,20" path="m5058,4945l5067,4945,5067,4926,5058,4926,5058,4945xe" filled="true" fillcolor="#000000" stroked="false">
                <v:path arrowok="t"/>
                <v:fill type="solid"/>
              </v:shape>
            </v:group>
            <v:group style="position:absolute;left:5058;top:4945;width:10;height:20" coordorigin="5058,4945" coordsize="10,20">
              <v:shape style="position:absolute;left:5058;top:4945;width:10;height:20" coordorigin="5058,4945" coordsize="10,20" path="m5058,4964l5067,4964,5067,4945,5058,4945,5058,4964xe" filled="true" fillcolor="#000000" stroked="false">
                <v:path arrowok="t"/>
                <v:fill type="solid"/>
              </v:shape>
            </v:group>
            <v:group style="position:absolute;left:5058;top:4964;width:10;height:20" coordorigin="5058,4964" coordsize="10,20">
              <v:shape style="position:absolute;left:5058;top:4964;width:10;height:20" coordorigin="5058,4964" coordsize="10,20" path="m5058,4983l5067,4983,5067,4964,5058,4964,5058,4983xe" filled="true" fillcolor="#000000" stroked="false">
                <v:path arrowok="t"/>
                <v:fill type="solid"/>
              </v:shape>
            </v:group>
            <v:group style="position:absolute;left:5058;top:4983;width:10;height:20" coordorigin="5058,4983" coordsize="10,20">
              <v:shape style="position:absolute;left:5058;top:4983;width:10;height:20" coordorigin="5058,4983" coordsize="10,20" path="m5058,5003l5067,5003,5067,4983,5058,4983,5058,5003xe" filled="true" fillcolor="#000000" stroked="false">
                <v:path arrowok="t"/>
                <v:fill type="solid"/>
              </v:shape>
            </v:group>
            <v:group style="position:absolute;left:5058;top:5003;width:10;height:20" coordorigin="5058,5003" coordsize="10,20">
              <v:shape style="position:absolute;left:5058;top:5003;width:10;height:20" coordorigin="5058,5003" coordsize="10,20" path="m5058,5022l5067,5022,5067,5003,5058,5003,5058,5022xe" filled="true" fillcolor="#000000" stroked="false">
                <v:path arrowok="t"/>
                <v:fill type="solid"/>
              </v:shape>
            </v:group>
            <v:group style="position:absolute;left:5058;top:5022;width:10;height:20" coordorigin="5058,5022" coordsize="10,20">
              <v:shape style="position:absolute;left:5058;top:5022;width:10;height:20" coordorigin="5058,5022" coordsize="10,20" path="m5058,5041l5067,5041,5067,5022,5058,5022,5058,5041xe" filled="true" fillcolor="#000000" stroked="false">
                <v:path arrowok="t"/>
                <v:fill type="solid"/>
              </v:shape>
            </v:group>
            <v:group style="position:absolute;left:5058;top:5041;width:10;height:20" coordorigin="5058,5041" coordsize="10,20">
              <v:shape style="position:absolute;left:5058;top:5041;width:10;height:20" coordorigin="5058,5041" coordsize="10,20" path="m5058,5060l5067,5060,5067,5041,5058,5041,5058,5060xe" filled="true" fillcolor="#000000" stroked="false">
                <v:path arrowok="t"/>
                <v:fill type="solid"/>
              </v:shape>
            </v:group>
            <v:group style="position:absolute;left:5058;top:5060;width:10;height:20" coordorigin="5058,5060" coordsize="10,20">
              <v:shape style="position:absolute;left:5058;top:5060;width:10;height:20" coordorigin="5058,5060" coordsize="10,20" path="m5058,5079l5067,5079,5067,5060,5058,5060,5058,5079xe" filled="true" fillcolor="#000000" stroked="false">
                <v:path arrowok="t"/>
                <v:fill type="solid"/>
              </v:shape>
            </v:group>
            <v:group style="position:absolute;left:5058;top:5079;width:10;height:20" coordorigin="5058,5079" coordsize="10,20">
              <v:shape style="position:absolute;left:5058;top:5079;width:10;height:20" coordorigin="5058,5079" coordsize="10,20" path="m5058,5099l5067,5099,5067,5079,5058,5079,5058,5099xe" filled="true" fillcolor="#000000" stroked="false">
                <v:path arrowok="t"/>
                <v:fill type="solid"/>
              </v:shape>
            </v:group>
            <v:group style="position:absolute;left:5058;top:5099;width:10;height:20" coordorigin="5058,5099" coordsize="10,20">
              <v:shape style="position:absolute;left:5058;top:5099;width:10;height:20" coordorigin="5058,5099" coordsize="10,20" path="m5058,5118l5067,5118,5067,5099,5058,5099,5058,5118xe" filled="true" fillcolor="#000000" stroked="false">
                <v:path arrowok="t"/>
                <v:fill type="solid"/>
              </v:shape>
            </v:group>
            <v:group style="position:absolute;left:5058;top:5118;width:10;height:20" coordorigin="5058,5118" coordsize="10,20">
              <v:shape style="position:absolute;left:5058;top:5118;width:10;height:20" coordorigin="5058,5118" coordsize="10,20" path="m5058,5137l5067,5137,5067,5118,5058,5118,5058,5137xe" filled="true" fillcolor="#000000" stroked="false">
                <v:path arrowok="t"/>
                <v:fill type="solid"/>
              </v:shape>
            </v:group>
            <v:group style="position:absolute;left:5058;top:5137;width:10;height:20" coordorigin="5058,5137" coordsize="10,20">
              <v:shape style="position:absolute;left:5058;top:5137;width:10;height:20" coordorigin="5058,5137" coordsize="10,20" path="m5058,5156l5067,5156,5067,5137,5058,5137,5058,5156xe" filled="true" fillcolor="#000000" stroked="false">
                <v:path arrowok="t"/>
                <v:fill type="solid"/>
              </v:shape>
            </v:group>
            <v:group style="position:absolute;left:5058;top:5156;width:10;height:20" coordorigin="5058,5156" coordsize="10,20">
              <v:shape style="position:absolute;left:5058;top:5156;width:10;height:20" coordorigin="5058,5156" coordsize="10,20" path="m5058,5175l5067,5175,5067,5156,5058,5156,5058,5175xe" filled="true" fillcolor="#000000" stroked="false">
                <v:path arrowok="t"/>
                <v:fill type="solid"/>
              </v:shape>
            </v:group>
            <v:group style="position:absolute;left:5058;top:5175;width:10;height:20" coordorigin="5058,5175" coordsize="10,20">
              <v:shape style="position:absolute;left:5058;top:5175;width:10;height:20" coordorigin="5058,5175" coordsize="10,20" path="m5058,5195l5067,5195,5067,5175,5058,5175,5058,5195xe" filled="true" fillcolor="#000000" stroked="false">
                <v:path arrowok="t"/>
                <v:fill type="solid"/>
              </v:shape>
            </v:group>
            <v:group style="position:absolute;left:5058;top:5195;width:10;height:20" coordorigin="5058,5195" coordsize="10,20">
              <v:shape style="position:absolute;left:5058;top:5195;width:10;height:20" coordorigin="5058,5195" coordsize="10,20" path="m5058,5214l5067,5214,5067,5195,5058,5195,5058,5214xe" filled="true" fillcolor="#000000" stroked="false">
                <v:path arrowok="t"/>
                <v:fill type="solid"/>
              </v:shape>
            </v:group>
            <v:group style="position:absolute;left:5058;top:5214;width:10;height:20" coordorigin="5058,5214" coordsize="10,20">
              <v:shape style="position:absolute;left:5058;top:5214;width:10;height:20" coordorigin="5058,5214" coordsize="10,20" path="m5058,5233l5067,5233,5067,5214,5058,5214,5058,5233xe" filled="true" fillcolor="#000000" stroked="false">
                <v:path arrowok="t"/>
                <v:fill type="solid"/>
              </v:shape>
            </v:group>
            <v:group style="position:absolute;left:5058;top:5233;width:10;height:20" coordorigin="5058,5233" coordsize="10,20">
              <v:shape style="position:absolute;left:5058;top:5233;width:10;height:20" coordorigin="5058,5233" coordsize="10,20" path="m5058,5252l5067,5252,5067,5233,5058,5233,5058,5252xe" filled="true" fillcolor="#000000" stroked="false">
                <v:path arrowok="t"/>
                <v:fill type="solid"/>
              </v:shape>
            </v:group>
            <v:group style="position:absolute;left:5058;top:5252;width:10;height:20" coordorigin="5058,5252" coordsize="10,20">
              <v:shape style="position:absolute;left:5058;top:5252;width:10;height:20" coordorigin="5058,5252" coordsize="10,20" path="m5058,5271l5067,5271,5067,5252,5058,5252,5058,5271xe" filled="true" fillcolor="#000000" stroked="false">
                <v:path arrowok="t"/>
                <v:fill type="solid"/>
              </v:shape>
            </v:group>
            <v:group style="position:absolute;left:5058;top:5271;width:10;height:20" coordorigin="5058,5271" coordsize="10,20">
              <v:shape style="position:absolute;left:5058;top:5271;width:10;height:20" coordorigin="5058,5271" coordsize="10,20" path="m5058,5291l5067,5291,5067,5271,5058,5271,5058,5291xe" filled="true" fillcolor="#000000" stroked="false">
                <v:path arrowok="t"/>
                <v:fill type="solid"/>
              </v:shape>
            </v:group>
            <v:group style="position:absolute;left:5058;top:5291;width:10;height:20" coordorigin="5058,5291" coordsize="10,20">
              <v:shape style="position:absolute;left:5058;top:5291;width:10;height:20" coordorigin="5058,5291" coordsize="10,20" path="m5058,5310l5067,5310,5067,5291,5058,5291,5058,5310xe" filled="true" fillcolor="#000000" stroked="false">
                <v:path arrowok="t"/>
                <v:fill type="solid"/>
              </v:shape>
            </v:group>
            <v:group style="position:absolute;left:5058;top:5310;width:10;height:20" coordorigin="5058,5310" coordsize="10,20">
              <v:shape style="position:absolute;left:5058;top:5310;width:10;height:20" coordorigin="5058,5310" coordsize="10,20" path="m5058,5329l5067,5329,5067,5310,5058,5310,5058,5329xe" filled="true" fillcolor="#000000" stroked="false">
                <v:path arrowok="t"/>
                <v:fill type="solid"/>
              </v:shape>
            </v:group>
            <v:group style="position:absolute;left:5058;top:5329;width:10;height:20" coordorigin="5058,5329" coordsize="10,20">
              <v:shape style="position:absolute;left:5058;top:5329;width:10;height:20" coordorigin="5058,5329" coordsize="10,20" path="m5058,5348l5067,5348,5067,5329,5058,5329,5058,5348xe" filled="true" fillcolor="#000000" stroked="false">
                <v:path arrowok="t"/>
                <v:fill type="solid"/>
              </v:shape>
            </v:group>
            <v:group style="position:absolute;left:5058;top:5348;width:10;height:20" coordorigin="5058,5348" coordsize="10,20">
              <v:shape style="position:absolute;left:5058;top:5348;width:10;height:20" coordorigin="5058,5348" coordsize="10,20" path="m5058,5367l5067,5367,5067,5348,5058,5348,5058,5367xe" filled="true" fillcolor="#000000" stroked="false">
                <v:path arrowok="t"/>
                <v:fill type="solid"/>
              </v:shape>
            </v:group>
            <v:group style="position:absolute;left:5058;top:5367;width:10;height:20" coordorigin="5058,5367" coordsize="10,20">
              <v:shape style="position:absolute;left:5058;top:5367;width:10;height:20" coordorigin="5058,5367" coordsize="10,20" path="m5058,5387l5067,5387,5067,5367,5058,5367,5058,5387xe" filled="true" fillcolor="#000000" stroked="false">
                <v:path arrowok="t"/>
                <v:fill type="solid"/>
              </v:shape>
            </v:group>
            <v:group style="position:absolute;left:5058;top:5387;width:10;height:20" coordorigin="5058,5387" coordsize="10,20">
              <v:shape style="position:absolute;left:5058;top:5387;width:10;height:20" coordorigin="5058,5387" coordsize="10,20" path="m5058,5406l5067,5406,5067,5387,5058,5387,5058,5406xe" filled="true" fillcolor="#000000" stroked="false">
                <v:path arrowok="t"/>
                <v:fill type="solid"/>
              </v:shape>
            </v:group>
            <v:group style="position:absolute;left:5058;top:5413;width:10;height:2" coordorigin="5058,5413" coordsize="10,2">
              <v:shape style="position:absolute;left:5058;top:5413;width:10;height:2" coordorigin="5058,5413" coordsize="10,0" path="m5058,5413l5067,5413e" filled="false" stroked="true" strokeweight=".72pt" strokecolor="#000000">
                <v:path arrowok="t"/>
              </v:shape>
            </v:group>
            <v:group style="position:absolute;left:6332;top:4715;width:10;height:20" coordorigin="6332,4715" coordsize="10,20">
              <v:shape style="position:absolute;left:6332;top:4715;width:10;height:20" coordorigin="6332,4715" coordsize="10,20" path="m6332,4734l6342,4734,6342,4715,6332,4715,6332,4734xe" filled="true" fillcolor="#000000" stroked="false">
                <v:path arrowok="t"/>
                <v:fill type="solid"/>
              </v:shape>
            </v:group>
            <v:group style="position:absolute;left:6332;top:4734;width:10;height:20" coordorigin="6332,4734" coordsize="10,20">
              <v:shape style="position:absolute;left:6332;top:4734;width:10;height:20" coordorigin="6332,4734" coordsize="10,20" path="m6332,4753l6342,4753,6342,4734,6332,4734,6332,4753xe" filled="true" fillcolor="#000000" stroked="false">
                <v:path arrowok="t"/>
                <v:fill type="solid"/>
              </v:shape>
            </v:group>
            <v:group style="position:absolute;left:6332;top:4753;width:10;height:20" coordorigin="6332,4753" coordsize="10,20">
              <v:shape style="position:absolute;left:6332;top:4753;width:10;height:20" coordorigin="6332,4753" coordsize="10,20" path="m6332,4772l6342,4772,6342,4753,6332,4753,6332,4772xe" filled="true" fillcolor="#000000" stroked="false">
                <v:path arrowok="t"/>
                <v:fill type="solid"/>
              </v:shape>
            </v:group>
            <v:group style="position:absolute;left:6332;top:4772;width:10;height:20" coordorigin="6332,4772" coordsize="10,20">
              <v:shape style="position:absolute;left:6332;top:4772;width:10;height:20" coordorigin="6332,4772" coordsize="10,20" path="m6332,4791l6342,4791,6342,4772,6332,4772,6332,4791xe" filled="true" fillcolor="#000000" stroked="false">
                <v:path arrowok="t"/>
                <v:fill type="solid"/>
              </v:shape>
            </v:group>
            <v:group style="position:absolute;left:6332;top:4791;width:10;height:20" coordorigin="6332,4791" coordsize="10,20">
              <v:shape style="position:absolute;left:6332;top:4791;width:10;height:20" coordorigin="6332,4791" coordsize="10,20" path="m6332,4811l6342,4811,6342,4791,6332,4791,6332,4811xe" filled="true" fillcolor="#000000" stroked="false">
                <v:path arrowok="t"/>
                <v:fill type="solid"/>
              </v:shape>
            </v:group>
            <v:group style="position:absolute;left:6332;top:4811;width:10;height:20" coordorigin="6332,4811" coordsize="10,20">
              <v:shape style="position:absolute;left:6332;top:4811;width:10;height:20" coordorigin="6332,4811" coordsize="10,20" path="m6332,4830l6342,4830,6342,4811,6332,4811,6332,4830xe" filled="true" fillcolor="#000000" stroked="false">
                <v:path arrowok="t"/>
                <v:fill type="solid"/>
              </v:shape>
            </v:group>
            <v:group style="position:absolute;left:6332;top:4830;width:10;height:20" coordorigin="6332,4830" coordsize="10,20">
              <v:shape style="position:absolute;left:6332;top:4830;width:10;height:20" coordorigin="6332,4830" coordsize="10,20" path="m6332,4849l6342,4849,6342,4830,6332,4830,6332,4849xe" filled="true" fillcolor="#000000" stroked="false">
                <v:path arrowok="t"/>
                <v:fill type="solid"/>
              </v:shape>
            </v:group>
            <v:group style="position:absolute;left:6332;top:4849;width:10;height:20" coordorigin="6332,4849" coordsize="10,20">
              <v:shape style="position:absolute;left:6332;top:4849;width:10;height:20" coordorigin="6332,4849" coordsize="10,20" path="m6332,4868l6342,4868,6342,4849,6332,4849,6332,4868xe" filled="true" fillcolor="#000000" stroked="false">
                <v:path arrowok="t"/>
                <v:fill type="solid"/>
              </v:shape>
            </v:group>
            <v:group style="position:absolute;left:6332;top:4868;width:10;height:20" coordorigin="6332,4868" coordsize="10,20">
              <v:shape style="position:absolute;left:6332;top:4868;width:10;height:20" coordorigin="6332,4868" coordsize="10,20" path="m6332,4887l6342,4887,6342,4868,6332,4868,6332,4887xe" filled="true" fillcolor="#000000" stroked="false">
                <v:path arrowok="t"/>
                <v:fill type="solid"/>
              </v:shape>
            </v:group>
            <v:group style="position:absolute;left:6332;top:4887;width:10;height:20" coordorigin="6332,4887" coordsize="10,20">
              <v:shape style="position:absolute;left:6332;top:4887;width:10;height:20" coordorigin="6332,4887" coordsize="10,20" path="m6332,4907l6342,4907,6342,4887,6332,4887,6332,4907xe" filled="true" fillcolor="#000000" stroked="false">
                <v:path arrowok="t"/>
                <v:fill type="solid"/>
              </v:shape>
            </v:group>
            <v:group style="position:absolute;left:6332;top:4907;width:10;height:20" coordorigin="6332,4907" coordsize="10,20">
              <v:shape style="position:absolute;left:6332;top:4907;width:10;height:20" coordorigin="6332,4907" coordsize="10,20" path="m6332,4926l6342,4926,6342,4907,6332,4907,6332,4926xe" filled="true" fillcolor="#000000" stroked="false">
                <v:path arrowok="t"/>
                <v:fill type="solid"/>
              </v:shape>
            </v:group>
            <v:group style="position:absolute;left:6332;top:4926;width:10;height:20" coordorigin="6332,4926" coordsize="10,20">
              <v:shape style="position:absolute;left:6332;top:4926;width:10;height:20" coordorigin="6332,4926" coordsize="10,20" path="m6332,4945l6342,4945,6342,4926,6332,4926,6332,4945xe" filled="true" fillcolor="#000000" stroked="false">
                <v:path arrowok="t"/>
                <v:fill type="solid"/>
              </v:shape>
            </v:group>
            <v:group style="position:absolute;left:6332;top:4945;width:10;height:20" coordorigin="6332,4945" coordsize="10,20">
              <v:shape style="position:absolute;left:6332;top:4945;width:10;height:20" coordorigin="6332,4945" coordsize="10,20" path="m6332,4964l6342,4964,6342,4945,6332,4945,6332,4964xe" filled="true" fillcolor="#000000" stroked="false">
                <v:path arrowok="t"/>
                <v:fill type="solid"/>
              </v:shape>
            </v:group>
            <v:group style="position:absolute;left:6332;top:4964;width:10;height:20" coordorigin="6332,4964" coordsize="10,20">
              <v:shape style="position:absolute;left:6332;top:4964;width:10;height:20" coordorigin="6332,4964" coordsize="10,20" path="m6332,4983l6342,4983,6342,4964,6332,4964,6332,4983xe" filled="true" fillcolor="#000000" stroked="false">
                <v:path arrowok="t"/>
                <v:fill type="solid"/>
              </v:shape>
            </v:group>
            <v:group style="position:absolute;left:6332;top:4983;width:10;height:20" coordorigin="6332,4983" coordsize="10,20">
              <v:shape style="position:absolute;left:6332;top:4983;width:10;height:20" coordorigin="6332,4983" coordsize="10,20" path="m6332,5003l6342,5003,6342,4983,6332,4983,6332,5003xe" filled="true" fillcolor="#000000" stroked="false">
                <v:path arrowok="t"/>
                <v:fill type="solid"/>
              </v:shape>
            </v:group>
            <v:group style="position:absolute;left:6332;top:5003;width:10;height:20" coordorigin="6332,5003" coordsize="10,20">
              <v:shape style="position:absolute;left:6332;top:5003;width:10;height:20" coordorigin="6332,5003" coordsize="10,20" path="m6332,5022l6342,5022,6342,5003,6332,5003,6332,5022xe" filled="true" fillcolor="#000000" stroked="false">
                <v:path arrowok="t"/>
                <v:fill type="solid"/>
              </v:shape>
            </v:group>
            <v:group style="position:absolute;left:6332;top:5022;width:10;height:20" coordorigin="6332,5022" coordsize="10,20">
              <v:shape style="position:absolute;left:6332;top:5022;width:10;height:20" coordorigin="6332,5022" coordsize="10,20" path="m6332,5041l6342,5041,6342,5022,6332,5022,6332,5041xe" filled="true" fillcolor="#000000" stroked="false">
                <v:path arrowok="t"/>
                <v:fill type="solid"/>
              </v:shape>
            </v:group>
            <v:group style="position:absolute;left:6332;top:5041;width:10;height:20" coordorigin="6332,5041" coordsize="10,20">
              <v:shape style="position:absolute;left:6332;top:5041;width:10;height:20" coordorigin="6332,5041" coordsize="10,20" path="m6332,5060l6342,5060,6342,5041,6332,5041,6332,5060xe" filled="true" fillcolor="#000000" stroked="false">
                <v:path arrowok="t"/>
                <v:fill type="solid"/>
              </v:shape>
            </v:group>
            <v:group style="position:absolute;left:6332;top:5060;width:10;height:20" coordorigin="6332,5060" coordsize="10,20">
              <v:shape style="position:absolute;left:6332;top:5060;width:10;height:20" coordorigin="6332,5060" coordsize="10,20" path="m6332,5079l6342,5079,6342,5060,6332,5060,6332,5079xe" filled="true" fillcolor="#000000" stroked="false">
                <v:path arrowok="t"/>
                <v:fill type="solid"/>
              </v:shape>
            </v:group>
            <v:group style="position:absolute;left:6332;top:5079;width:10;height:20" coordorigin="6332,5079" coordsize="10,20">
              <v:shape style="position:absolute;left:6332;top:5079;width:10;height:20" coordorigin="6332,5079" coordsize="10,20" path="m6332,5099l6342,5099,6342,5079,6332,5079,6332,5099xe" filled="true" fillcolor="#000000" stroked="false">
                <v:path arrowok="t"/>
                <v:fill type="solid"/>
              </v:shape>
            </v:group>
            <v:group style="position:absolute;left:6332;top:5099;width:10;height:20" coordorigin="6332,5099" coordsize="10,20">
              <v:shape style="position:absolute;left:6332;top:5099;width:10;height:20" coordorigin="6332,5099" coordsize="10,20" path="m6332,5118l6342,5118,6342,5099,6332,5099,6332,5118xe" filled="true" fillcolor="#000000" stroked="false">
                <v:path arrowok="t"/>
                <v:fill type="solid"/>
              </v:shape>
            </v:group>
            <v:group style="position:absolute;left:6332;top:5118;width:10;height:20" coordorigin="6332,5118" coordsize="10,20">
              <v:shape style="position:absolute;left:6332;top:5118;width:10;height:20" coordorigin="6332,5118" coordsize="10,20" path="m6332,5137l6342,5137,6342,5118,6332,5118,6332,5137xe" filled="true" fillcolor="#000000" stroked="false">
                <v:path arrowok="t"/>
                <v:fill type="solid"/>
              </v:shape>
            </v:group>
            <v:group style="position:absolute;left:6332;top:5137;width:10;height:20" coordorigin="6332,5137" coordsize="10,20">
              <v:shape style="position:absolute;left:6332;top:5137;width:10;height:20" coordorigin="6332,5137" coordsize="10,20" path="m6332,5156l6342,5156,6342,5137,6332,5137,6332,5156xe" filled="true" fillcolor="#000000" stroked="false">
                <v:path arrowok="t"/>
                <v:fill type="solid"/>
              </v:shape>
            </v:group>
            <v:group style="position:absolute;left:6332;top:5156;width:10;height:20" coordorigin="6332,5156" coordsize="10,20">
              <v:shape style="position:absolute;left:6332;top:5156;width:10;height:20" coordorigin="6332,5156" coordsize="10,20" path="m6332,5175l6342,5175,6342,5156,6332,5156,6332,5175xe" filled="true" fillcolor="#000000" stroked="false">
                <v:path arrowok="t"/>
                <v:fill type="solid"/>
              </v:shape>
            </v:group>
            <v:group style="position:absolute;left:6332;top:5175;width:10;height:20" coordorigin="6332,5175" coordsize="10,20">
              <v:shape style="position:absolute;left:6332;top:5175;width:10;height:20" coordorigin="6332,5175" coordsize="10,20" path="m6332,5195l6342,5195,6342,5175,6332,5175,6332,5195xe" filled="true" fillcolor="#000000" stroked="false">
                <v:path arrowok="t"/>
                <v:fill type="solid"/>
              </v:shape>
            </v:group>
            <v:group style="position:absolute;left:6332;top:5195;width:10;height:20" coordorigin="6332,5195" coordsize="10,20">
              <v:shape style="position:absolute;left:6332;top:5195;width:10;height:20" coordorigin="6332,5195" coordsize="10,20" path="m6332,5214l6342,5214,6342,5195,6332,5195,6332,5214xe" filled="true" fillcolor="#000000" stroked="false">
                <v:path arrowok="t"/>
                <v:fill type="solid"/>
              </v:shape>
            </v:group>
            <v:group style="position:absolute;left:6332;top:5214;width:10;height:20" coordorigin="6332,5214" coordsize="10,20">
              <v:shape style="position:absolute;left:6332;top:5214;width:10;height:20" coordorigin="6332,5214" coordsize="10,20" path="m6332,5233l6342,5233,6342,5214,6332,5214,6332,5233xe" filled="true" fillcolor="#000000" stroked="false">
                <v:path arrowok="t"/>
                <v:fill type="solid"/>
              </v:shape>
            </v:group>
            <v:group style="position:absolute;left:6332;top:5233;width:10;height:20" coordorigin="6332,5233" coordsize="10,20">
              <v:shape style="position:absolute;left:6332;top:5233;width:10;height:20" coordorigin="6332,5233" coordsize="10,20" path="m6332,5252l6342,5252,6342,5233,6332,5233,6332,5252xe" filled="true" fillcolor="#000000" stroked="false">
                <v:path arrowok="t"/>
                <v:fill type="solid"/>
              </v:shape>
            </v:group>
            <v:group style="position:absolute;left:6332;top:5252;width:10;height:20" coordorigin="6332,5252" coordsize="10,20">
              <v:shape style="position:absolute;left:6332;top:5252;width:10;height:20" coordorigin="6332,5252" coordsize="10,20" path="m6332,5271l6342,5271,6342,5252,6332,5252,6332,5271xe" filled="true" fillcolor="#000000" stroked="false">
                <v:path arrowok="t"/>
                <v:fill type="solid"/>
              </v:shape>
            </v:group>
            <v:group style="position:absolute;left:6332;top:5271;width:10;height:20" coordorigin="6332,5271" coordsize="10,20">
              <v:shape style="position:absolute;left:6332;top:5271;width:10;height:20" coordorigin="6332,5271" coordsize="10,20" path="m6332,5291l6342,5291,6342,5271,6332,5271,6332,5291xe" filled="true" fillcolor="#000000" stroked="false">
                <v:path arrowok="t"/>
                <v:fill type="solid"/>
              </v:shape>
            </v:group>
            <v:group style="position:absolute;left:6332;top:5291;width:10;height:20" coordorigin="6332,5291" coordsize="10,20">
              <v:shape style="position:absolute;left:6332;top:5291;width:10;height:20" coordorigin="6332,5291" coordsize="10,20" path="m6332,5310l6342,5310,6342,5291,6332,5291,6332,5310xe" filled="true" fillcolor="#000000" stroked="false">
                <v:path arrowok="t"/>
                <v:fill type="solid"/>
              </v:shape>
            </v:group>
            <v:group style="position:absolute;left:6332;top:5310;width:10;height:20" coordorigin="6332,5310" coordsize="10,20">
              <v:shape style="position:absolute;left:6332;top:5310;width:10;height:20" coordorigin="6332,5310" coordsize="10,20" path="m6332,5329l6342,5329,6342,5310,6332,5310,6332,5329xe" filled="true" fillcolor="#000000" stroked="false">
                <v:path arrowok="t"/>
                <v:fill type="solid"/>
              </v:shape>
            </v:group>
            <v:group style="position:absolute;left:6332;top:5329;width:10;height:20" coordorigin="6332,5329" coordsize="10,20">
              <v:shape style="position:absolute;left:6332;top:5329;width:10;height:20" coordorigin="6332,5329" coordsize="10,20" path="m6332,5348l6342,5348,6342,5329,6332,5329,6332,5348xe" filled="true" fillcolor="#000000" stroked="false">
                <v:path arrowok="t"/>
                <v:fill type="solid"/>
              </v:shape>
            </v:group>
            <v:group style="position:absolute;left:6332;top:5348;width:10;height:20" coordorigin="6332,5348" coordsize="10,20">
              <v:shape style="position:absolute;left:6332;top:5348;width:10;height:20" coordorigin="6332,5348" coordsize="10,20" path="m6332,5367l6342,5367,6342,5348,6332,5348,6332,5367xe" filled="true" fillcolor="#000000" stroked="false">
                <v:path arrowok="t"/>
                <v:fill type="solid"/>
              </v:shape>
            </v:group>
            <v:group style="position:absolute;left:6332;top:5367;width:10;height:20" coordorigin="6332,5367" coordsize="10,20">
              <v:shape style="position:absolute;left:6332;top:5367;width:10;height:20" coordorigin="6332,5367" coordsize="10,20" path="m6332,5387l6342,5387,6342,5367,6332,5367,6332,5387xe" filled="true" fillcolor="#000000" stroked="false">
                <v:path arrowok="t"/>
                <v:fill type="solid"/>
              </v:shape>
            </v:group>
            <v:group style="position:absolute;left:6332;top:5387;width:10;height:20" coordorigin="6332,5387" coordsize="10,20">
              <v:shape style="position:absolute;left:6332;top:5387;width:10;height:20" coordorigin="6332,5387" coordsize="10,20" path="m6332,5406l6342,5406,6342,5387,6332,5387,6332,5406xe" filled="true" fillcolor="#000000" stroked="false">
                <v:path arrowok="t"/>
                <v:fill type="solid"/>
              </v:shape>
            </v:group>
            <v:group style="position:absolute;left:6332;top:5413;width:10;height:2" coordorigin="6332,5413" coordsize="10,2">
              <v:shape style="position:absolute;left:6332;top:5413;width:10;height:2" coordorigin="6332,5413" coordsize="10,0" path="m6332,5413l6342,5413e" filled="false" stroked="true" strokeweight=".72pt" strokecolor="#000000">
                <v:path arrowok="t"/>
              </v:shape>
            </v:group>
            <v:group style="position:absolute;left:7751;top:4715;width:10;height:20" coordorigin="7751,4715" coordsize="10,20">
              <v:shape style="position:absolute;left:7751;top:4715;width:10;height:20" coordorigin="7751,4715" coordsize="10,20" path="m7751,4734l7761,4734,7761,4715,7751,4715,7751,4734xe" filled="true" fillcolor="#000000" stroked="false">
                <v:path arrowok="t"/>
                <v:fill type="solid"/>
              </v:shape>
            </v:group>
            <v:group style="position:absolute;left:7751;top:4734;width:10;height:20" coordorigin="7751,4734" coordsize="10,20">
              <v:shape style="position:absolute;left:7751;top:4734;width:10;height:20" coordorigin="7751,4734" coordsize="10,20" path="m7751,4753l7761,4753,7761,4734,7751,4734,7751,4753xe" filled="true" fillcolor="#000000" stroked="false">
                <v:path arrowok="t"/>
                <v:fill type="solid"/>
              </v:shape>
            </v:group>
            <v:group style="position:absolute;left:7751;top:4753;width:10;height:20" coordorigin="7751,4753" coordsize="10,20">
              <v:shape style="position:absolute;left:7751;top:4753;width:10;height:20" coordorigin="7751,4753" coordsize="10,20" path="m7751,4772l7761,4772,7761,4753,7751,4753,7751,4772xe" filled="true" fillcolor="#000000" stroked="false">
                <v:path arrowok="t"/>
                <v:fill type="solid"/>
              </v:shape>
            </v:group>
            <v:group style="position:absolute;left:7751;top:4772;width:10;height:20" coordorigin="7751,4772" coordsize="10,20">
              <v:shape style="position:absolute;left:7751;top:4772;width:10;height:20" coordorigin="7751,4772" coordsize="10,20" path="m7751,4791l7761,4791,7761,4772,7751,4772,7751,4791xe" filled="true" fillcolor="#000000" stroked="false">
                <v:path arrowok="t"/>
                <v:fill type="solid"/>
              </v:shape>
            </v:group>
            <v:group style="position:absolute;left:7751;top:4791;width:10;height:20" coordorigin="7751,4791" coordsize="10,20">
              <v:shape style="position:absolute;left:7751;top:4791;width:10;height:20" coordorigin="7751,4791" coordsize="10,20" path="m7751,4811l7761,4811,7761,4791,7751,4791,7751,4811xe" filled="true" fillcolor="#000000" stroked="false">
                <v:path arrowok="t"/>
                <v:fill type="solid"/>
              </v:shape>
            </v:group>
            <v:group style="position:absolute;left:7751;top:4811;width:10;height:20" coordorigin="7751,4811" coordsize="10,20">
              <v:shape style="position:absolute;left:7751;top:4811;width:10;height:20" coordorigin="7751,4811" coordsize="10,20" path="m7751,4830l7761,4830,7761,4811,7751,4811,7751,4830xe" filled="true" fillcolor="#000000" stroked="false">
                <v:path arrowok="t"/>
                <v:fill type="solid"/>
              </v:shape>
            </v:group>
            <v:group style="position:absolute;left:7751;top:4830;width:10;height:20" coordorigin="7751,4830" coordsize="10,20">
              <v:shape style="position:absolute;left:7751;top:4830;width:10;height:20" coordorigin="7751,4830" coordsize="10,20" path="m7751,4849l7761,4849,7761,4830,7751,4830,7751,4849xe" filled="true" fillcolor="#000000" stroked="false">
                <v:path arrowok="t"/>
                <v:fill type="solid"/>
              </v:shape>
            </v:group>
            <v:group style="position:absolute;left:7751;top:4849;width:10;height:20" coordorigin="7751,4849" coordsize="10,20">
              <v:shape style="position:absolute;left:7751;top:4849;width:10;height:20" coordorigin="7751,4849" coordsize="10,20" path="m7751,4868l7761,4868,7761,4849,7751,4849,7751,4868xe" filled="true" fillcolor="#000000" stroked="false">
                <v:path arrowok="t"/>
                <v:fill type="solid"/>
              </v:shape>
            </v:group>
            <v:group style="position:absolute;left:7751;top:4868;width:10;height:20" coordorigin="7751,4868" coordsize="10,20">
              <v:shape style="position:absolute;left:7751;top:4868;width:10;height:20" coordorigin="7751,4868" coordsize="10,20" path="m7751,4887l7761,4887,7761,4868,7751,4868,7751,4887xe" filled="true" fillcolor="#000000" stroked="false">
                <v:path arrowok="t"/>
                <v:fill type="solid"/>
              </v:shape>
            </v:group>
            <v:group style="position:absolute;left:7751;top:4887;width:10;height:20" coordorigin="7751,4887" coordsize="10,20">
              <v:shape style="position:absolute;left:7751;top:4887;width:10;height:20" coordorigin="7751,4887" coordsize="10,20" path="m7751,4907l7761,4907,7761,4887,7751,4887,7751,4907xe" filled="true" fillcolor="#000000" stroked="false">
                <v:path arrowok="t"/>
                <v:fill type="solid"/>
              </v:shape>
            </v:group>
            <v:group style="position:absolute;left:7751;top:4907;width:10;height:20" coordorigin="7751,4907" coordsize="10,20">
              <v:shape style="position:absolute;left:7751;top:4907;width:10;height:20" coordorigin="7751,4907" coordsize="10,20" path="m7751,4926l7761,4926,7761,4907,7751,4907,7751,4926xe" filled="true" fillcolor="#000000" stroked="false">
                <v:path arrowok="t"/>
                <v:fill type="solid"/>
              </v:shape>
            </v:group>
            <v:group style="position:absolute;left:7751;top:4926;width:10;height:20" coordorigin="7751,4926" coordsize="10,20">
              <v:shape style="position:absolute;left:7751;top:4926;width:10;height:20" coordorigin="7751,4926" coordsize="10,20" path="m7751,4945l7761,4945,7761,4926,7751,4926,7751,4945xe" filled="true" fillcolor="#000000" stroked="false">
                <v:path arrowok="t"/>
                <v:fill type="solid"/>
              </v:shape>
            </v:group>
            <v:group style="position:absolute;left:7751;top:4945;width:10;height:20" coordorigin="7751,4945" coordsize="10,20">
              <v:shape style="position:absolute;left:7751;top:4945;width:10;height:20" coordorigin="7751,4945" coordsize="10,20" path="m7751,4964l7761,4964,7761,4945,7751,4945,7751,4964xe" filled="true" fillcolor="#000000" stroked="false">
                <v:path arrowok="t"/>
                <v:fill type="solid"/>
              </v:shape>
            </v:group>
            <v:group style="position:absolute;left:7751;top:4964;width:10;height:20" coordorigin="7751,4964" coordsize="10,20">
              <v:shape style="position:absolute;left:7751;top:4964;width:10;height:20" coordorigin="7751,4964" coordsize="10,20" path="m7751,4983l7761,4983,7761,4964,7751,4964,7751,4983xe" filled="true" fillcolor="#000000" stroked="false">
                <v:path arrowok="t"/>
                <v:fill type="solid"/>
              </v:shape>
            </v:group>
            <v:group style="position:absolute;left:7751;top:4983;width:10;height:20" coordorigin="7751,4983" coordsize="10,20">
              <v:shape style="position:absolute;left:7751;top:4983;width:10;height:20" coordorigin="7751,4983" coordsize="10,20" path="m7751,5003l7761,5003,7761,4983,7751,4983,7751,5003xe" filled="true" fillcolor="#000000" stroked="false">
                <v:path arrowok="t"/>
                <v:fill type="solid"/>
              </v:shape>
            </v:group>
            <v:group style="position:absolute;left:7751;top:5003;width:10;height:20" coordorigin="7751,5003" coordsize="10,20">
              <v:shape style="position:absolute;left:7751;top:5003;width:10;height:20" coordorigin="7751,5003" coordsize="10,20" path="m7751,5022l7761,5022,7761,5003,7751,5003,7751,5022xe" filled="true" fillcolor="#000000" stroked="false">
                <v:path arrowok="t"/>
                <v:fill type="solid"/>
              </v:shape>
            </v:group>
            <v:group style="position:absolute;left:7751;top:5022;width:10;height:20" coordorigin="7751,5022" coordsize="10,20">
              <v:shape style="position:absolute;left:7751;top:5022;width:10;height:20" coordorigin="7751,5022" coordsize="10,20" path="m7751,5041l7761,5041,7761,5022,7751,5022,7751,5041xe" filled="true" fillcolor="#000000" stroked="false">
                <v:path arrowok="t"/>
                <v:fill type="solid"/>
              </v:shape>
            </v:group>
            <v:group style="position:absolute;left:7751;top:5041;width:10;height:20" coordorigin="7751,5041" coordsize="10,20">
              <v:shape style="position:absolute;left:7751;top:5041;width:10;height:20" coordorigin="7751,5041" coordsize="10,20" path="m7751,5060l7761,5060,7761,5041,7751,5041,7751,5060xe" filled="true" fillcolor="#000000" stroked="false">
                <v:path arrowok="t"/>
                <v:fill type="solid"/>
              </v:shape>
            </v:group>
            <v:group style="position:absolute;left:7751;top:5060;width:10;height:20" coordorigin="7751,5060" coordsize="10,20">
              <v:shape style="position:absolute;left:7751;top:5060;width:10;height:20" coordorigin="7751,5060" coordsize="10,20" path="m7751,5079l7761,5079,7761,5060,7751,5060,7751,5079xe" filled="true" fillcolor="#000000" stroked="false">
                <v:path arrowok="t"/>
                <v:fill type="solid"/>
              </v:shape>
            </v:group>
            <v:group style="position:absolute;left:7751;top:5079;width:10;height:20" coordorigin="7751,5079" coordsize="10,20">
              <v:shape style="position:absolute;left:7751;top:5079;width:10;height:20" coordorigin="7751,5079" coordsize="10,20" path="m7751,5099l7761,5099,7761,5079,7751,5079,7751,5099xe" filled="true" fillcolor="#000000" stroked="false">
                <v:path arrowok="t"/>
                <v:fill type="solid"/>
              </v:shape>
            </v:group>
            <v:group style="position:absolute;left:7751;top:5099;width:10;height:20" coordorigin="7751,5099" coordsize="10,20">
              <v:shape style="position:absolute;left:7751;top:5099;width:10;height:20" coordorigin="7751,5099" coordsize="10,20" path="m7751,5118l7761,5118,7761,5099,7751,5099,7751,5118xe" filled="true" fillcolor="#000000" stroked="false">
                <v:path arrowok="t"/>
                <v:fill type="solid"/>
              </v:shape>
            </v:group>
            <v:group style="position:absolute;left:7751;top:5118;width:10;height:20" coordorigin="7751,5118" coordsize="10,20">
              <v:shape style="position:absolute;left:7751;top:5118;width:10;height:20" coordorigin="7751,5118" coordsize="10,20" path="m7751,5137l7761,5137,7761,5118,7751,5118,7751,5137xe" filled="true" fillcolor="#000000" stroked="false">
                <v:path arrowok="t"/>
                <v:fill type="solid"/>
              </v:shape>
            </v:group>
            <v:group style="position:absolute;left:7751;top:5137;width:10;height:20" coordorigin="7751,5137" coordsize="10,20">
              <v:shape style="position:absolute;left:7751;top:5137;width:10;height:20" coordorigin="7751,5137" coordsize="10,20" path="m7751,5156l7761,5156,7761,5137,7751,5137,7751,5156xe" filled="true" fillcolor="#000000" stroked="false">
                <v:path arrowok="t"/>
                <v:fill type="solid"/>
              </v:shape>
            </v:group>
            <v:group style="position:absolute;left:7751;top:5156;width:10;height:20" coordorigin="7751,5156" coordsize="10,20">
              <v:shape style="position:absolute;left:7751;top:5156;width:10;height:20" coordorigin="7751,5156" coordsize="10,20" path="m7751,5175l7761,5175,7761,5156,7751,5156,7751,5175xe" filled="true" fillcolor="#000000" stroked="false">
                <v:path arrowok="t"/>
                <v:fill type="solid"/>
              </v:shape>
            </v:group>
            <v:group style="position:absolute;left:7751;top:5175;width:10;height:20" coordorigin="7751,5175" coordsize="10,20">
              <v:shape style="position:absolute;left:7751;top:5175;width:10;height:20" coordorigin="7751,5175" coordsize="10,20" path="m7751,5195l7761,5195,7761,5175,7751,5175,7751,5195xe" filled="true" fillcolor="#000000" stroked="false">
                <v:path arrowok="t"/>
                <v:fill type="solid"/>
              </v:shape>
            </v:group>
            <v:group style="position:absolute;left:7751;top:5195;width:10;height:20" coordorigin="7751,5195" coordsize="10,20">
              <v:shape style="position:absolute;left:7751;top:5195;width:10;height:20" coordorigin="7751,5195" coordsize="10,20" path="m7751,5214l7761,5214,7761,5195,7751,5195,7751,5214xe" filled="true" fillcolor="#000000" stroked="false">
                <v:path arrowok="t"/>
                <v:fill type="solid"/>
              </v:shape>
            </v:group>
            <v:group style="position:absolute;left:7751;top:5214;width:10;height:20" coordorigin="7751,5214" coordsize="10,20">
              <v:shape style="position:absolute;left:7751;top:5214;width:10;height:20" coordorigin="7751,5214" coordsize="10,20" path="m7751,5233l7761,5233,7761,5214,7751,5214,7751,5233xe" filled="true" fillcolor="#000000" stroked="false">
                <v:path arrowok="t"/>
                <v:fill type="solid"/>
              </v:shape>
            </v:group>
            <v:group style="position:absolute;left:7751;top:5233;width:10;height:20" coordorigin="7751,5233" coordsize="10,20">
              <v:shape style="position:absolute;left:7751;top:5233;width:10;height:20" coordorigin="7751,5233" coordsize="10,20" path="m7751,5252l7761,5252,7761,5233,7751,5233,7751,5252xe" filled="true" fillcolor="#000000" stroked="false">
                <v:path arrowok="t"/>
                <v:fill type="solid"/>
              </v:shape>
            </v:group>
            <v:group style="position:absolute;left:7751;top:5252;width:10;height:20" coordorigin="7751,5252" coordsize="10,20">
              <v:shape style="position:absolute;left:7751;top:5252;width:10;height:20" coordorigin="7751,5252" coordsize="10,20" path="m7751,5271l7761,5271,7761,5252,7751,5252,7751,5271xe" filled="true" fillcolor="#000000" stroked="false">
                <v:path arrowok="t"/>
                <v:fill type="solid"/>
              </v:shape>
            </v:group>
            <v:group style="position:absolute;left:7751;top:5271;width:10;height:20" coordorigin="7751,5271" coordsize="10,20">
              <v:shape style="position:absolute;left:7751;top:5271;width:10;height:20" coordorigin="7751,5271" coordsize="10,20" path="m7751,5291l7761,5291,7761,5271,7751,5271,7751,5291xe" filled="true" fillcolor="#000000" stroked="false">
                <v:path arrowok="t"/>
                <v:fill type="solid"/>
              </v:shape>
            </v:group>
            <v:group style="position:absolute;left:7751;top:5291;width:10;height:20" coordorigin="7751,5291" coordsize="10,20">
              <v:shape style="position:absolute;left:7751;top:5291;width:10;height:20" coordorigin="7751,5291" coordsize="10,20" path="m7751,5310l7761,5310,7761,5291,7751,5291,7751,5310xe" filled="true" fillcolor="#000000" stroked="false">
                <v:path arrowok="t"/>
                <v:fill type="solid"/>
              </v:shape>
            </v:group>
            <v:group style="position:absolute;left:7751;top:5310;width:10;height:20" coordorigin="7751,5310" coordsize="10,20">
              <v:shape style="position:absolute;left:7751;top:5310;width:10;height:20" coordorigin="7751,5310" coordsize="10,20" path="m7751,5329l7761,5329,7761,5310,7751,5310,7751,5329xe" filled="true" fillcolor="#000000" stroked="false">
                <v:path arrowok="t"/>
                <v:fill type="solid"/>
              </v:shape>
            </v:group>
            <v:group style="position:absolute;left:7751;top:5329;width:10;height:20" coordorigin="7751,5329" coordsize="10,20">
              <v:shape style="position:absolute;left:7751;top:5329;width:10;height:20" coordorigin="7751,5329" coordsize="10,20" path="m7751,5348l7761,5348,7761,5329,7751,5329,7751,5348xe" filled="true" fillcolor="#000000" stroked="false">
                <v:path arrowok="t"/>
                <v:fill type="solid"/>
              </v:shape>
            </v:group>
            <v:group style="position:absolute;left:7751;top:5348;width:10;height:20" coordorigin="7751,5348" coordsize="10,20">
              <v:shape style="position:absolute;left:7751;top:5348;width:10;height:20" coordorigin="7751,5348" coordsize="10,20" path="m7751,5367l7761,5367,7761,5348,7751,5348,7751,5367xe" filled="true" fillcolor="#000000" stroked="false">
                <v:path arrowok="t"/>
                <v:fill type="solid"/>
              </v:shape>
            </v:group>
            <v:group style="position:absolute;left:7751;top:5367;width:10;height:20" coordorigin="7751,5367" coordsize="10,20">
              <v:shape style="position:absolute;left:7751;top:5367;width:10;height:20" coordorigin="7751,5367" coordsize="10,20" path="m7751,5387l7761,5387,7761,5367,7751,5367,7751,5387xe" filled="true" fillcolor="#000000" stroked="false">
                <v:path arrowok="t"/>
                <v:fill type="solid"/>
              </v:shape>
            </v:group>
            <v:group style="position:absolute;left:7751;top:5387;width:10;height:20" coordorigin="7751,5387" coordsize="10,20">
              <v:shape style="position:absolute;left:7751;top:5387;width:10;height:20" coordorigin="7751,5387" coordsize="10,20" path="m7751,5406l7761,5406,7761,5387,7751,5387,7751,5406xe" filled="true" fillcolor="#000000" stroked="false">
                <v:path arrowok="t"/>
                <v:fill type="solid"/>
              </v:shape>
            </v:group>
            <v:group style="position:absolute;left:7751;top:5413;width:10;height:2" coordorigin="7751,5413" coordsize="10,2">
              <v:shape style="position:absolute;left:7751;top:5413;width:10;height:2" coordorigin="7751,5413" coordsize="10,0" path="m7751,5413l7761,5413e" filled="false" stroked="true" strokeweight=".72pt" strokecolor="#000000">
                <v:path arrowok="t"/>
              </v:shape>
            </v:group>
            <v:group style="position:absolute;left:8601;top:4715;width:10;height:20" coordorigin="8601,4715" coordsize="10,20">
              <v:shape style="position:absolute;left:8601;top:4715;width:10;height:20" coordorigin="8601,4715" coordsize="10,20" path="m8601,4734l8610,4734,8610,4715,8601,4715,8601,4734xe" filled="true" fillcolor="#000000" stroked="false">
                <v:path arrowok="t"/>
                <v:fill type="solid"/>
              </v:shape>
            </v:group>
            <v:group style="position:absolute;left:8601;top:4734;width:10;height:20" coordorigin="8601,4734" coordsize="10,20">
              <v:shape style="position:absolute;left:8601;top:4734;width:10;height:20" coordorigin="8601,4734" coordsize="10,20" path="m8601,4753l8610,4753,8610,4734,8601,4734,8601,4753xe" filled="true" fillcolor="#000000" stroked="false">
                <v:path arrowok="t"/>
                <v:fill type="solid"/>
              </v:shape>
            </v:group>
            <v:group style="position:absolute;left:8601;top:4753;width:10;height:20" coordorigin="8601,4753" coordsize="10,20">
              <v:shape style="position:absolute;left:8601;top:4753;width:10;height:20" coordorigin="8601,4753" coordsize="10,20" path="m8601,4772l8610,4772,8610,4753,8601,4753,8601,4772xe" filled="true" fillcolor="#000000" stroked="false">
                <v:path arrowok="t"/>
                <v:fill type="solid"/>
              </v:shape>
            </v:group>
            <v:group style="position:absolute;left:8601;top:4772;width:10;height:20" coordorigin="8601,4772" coordsize="10,20">
              <v:shape style="position:absolute;left:8601;top:4772;width:10;height:20" coordorigin="8601,4772" coordsize="10,20" path="m8601,4791l8610,4791,8610,4772,8601,4772,8601,4791xe" filled="true" fillcolor="#000000" stroked="false">
                <v:path arrowok="t"/>
                <v:fill type="solid"/>
              </v:shape>
            </v:group>
            <v:group style="position:absolute;left:8601;top:4791;width:10;height:20" coordorigin="8601,4791" coordsize="10,20">
              <v:shape style="position:absolute;left:8601;top:4791;width:10;height:20" coordorigin="8601,4791" coordsize="10,20" path="m8601,4811l8610,4811,8610,4791,8601,4791,8601,4811xe" filled="true" fillcolor="#000000" stroked="false">
                <v:path arrowok="t"/>
                <v:fill type="solid"/>
              </v:shape>
            </v:group>
            <v:group style="position:absolute;left:8601;top:4811;width:10;height:20" coordorigin="8601,4811" coordsize="10,20">
              <v:shape style="position:absolute;left:8601;top:4811;width:10;height:20" coordorigin="8601,4811" coordsize="10,20" path="m8601,4830l8610,4830,8610,4811,8601,4811,8601,4830xe" filled="true" fillcolor="#000000" stroked="false">
                <v:path arrowok="t"/>
                <v:fill type="solid"/>
              </v:shape>
            </v:group>
            <v:group style="position:absolute;left:8601;top:4830;width:10;height:20" coordorigin="8601,4830" coordsize="10,20">
              <v:shape style="position:absolute;left:8601;top:4830;width:10;height:20" coordorigin="8601,4830" coordsize="10,20" path="m8601,4849l8610,4849,8610,4830,8601,4830,8601,4849xe" filled="true" fillcolor="#000000" stroked="false">
                <v:path arrowok="t"/>
                <v:fill type="solid"/>
              </v:shape>
            </v:group>
            <v:group style="position:absolute;left:8601;top:4849;width:10;height:20" coordorigin="8601,4849" coordsize="10,20">
              <v:shape style="position:absolute;left:8601;top:4849;width:10;height:20" coordorigin="8601,4849" coordsize="10,20" path="m8601,4868l8610,4868,8610,4849,8601,4849,8601,4868xe" filled="true" fillcolor="#000000" stroked="false">
                <v:path arrowok="t"/>
                <v:fill type="solid"/>
              </v:shape>
            </v:group>
            <v:group style="position:absolute;left:8601;top:4868;width:10;height:20" coordorigin="8601,4868" coordsize="10,20">
              <v:shape style="position:absolute;left:8601;top:4868;width:10;height:20" coordorigin="8601,4868" coordsize="10,20" path="m8601,4887l8610,4887,8610,4868,8601,4868,8601,4887xe" filled="true" fillcolor="#000000" stroked="false">
                <v:path arrowok="t"/>
                <v:fill type="solid"/>
              </v:shape>
            </v:group>
            <v:group style="position:absolute;left:8601;top:4887;width:10;height:20" coordorigin="8601,4887" coordsize="10,20">
              <v:shape style="position:absolute;left:8601;top:4887;width:10;height:20" coordorigin="8601,4887" coordsize="10,20" path="m8601,4907l8610,4907,8610,4887,8601,4887,8601,4907xe" filled="true" fillcolor="#000000" stroked="false">
                <v:path arrowok="t"/>
                <v:fill type="solid"/>
              </v:shape>
            </v:group>
            <v:group style="position:absolute;left:8601;top:4907;width:10;height:20" coordorigin="8601,4907" coordsize="10,20">
              <v:shape style="position:absolute;left:8601;top:4907;width:10;height:20" coordorigin="8601,4907" coordsize="10,20" path="m8601,4926l8610,4926,8610,4907,8601,4907,8601,4926xe" filled="true" fillcolor="#000000" stroked="false">
                <v:path arrowok="t"/>
                <v:fill type="solid"/>
              </v:shape>
            </v:group>
            <v:group style="position:absolute;left:8601;top:4926;width:10;height:20" coordorigin="8601,4926" coordsize="10,20">
              <v:shape style="position:absolute;left:8601;top:4926;width:10;height:20" coordorigin="8601,4926" coordsize="10,20" path="m8601,4945l8610,4945,8610,4926,8601,4926,8601,4945xe" filled="true" fillcolor="#000000" stroked="false">
                <v:path arrowok="t"/>
                <v:fill type="solid"/>
              </v:shape>
            </v:group>
            <v:group style="position:absolute;left:8601;top:4945;width:10;height:20" coordorigin="8601,4945" coordsize="10,20">
              <v:shape style="position:absolute;left:8601;top:4945;width:10;height:20" coordorigin="8601,4945" coordsize="10,20" path="m8601,4964l8610,4964,8610,4945,8601,4945,8601,4964xe" filled="true" fillcolor="#000000" stroked="false">
                <v:path arrowok="t"/>
                <v:fill type="solid"/>
              </v:shape>
            </v:group>
            <v:group style="position:absolute;left:8601;top:4964;width:10;height:20" coordorigin="8601,4964" coordsize="10,20">
              <v:shape style="position:absolute;left:8601;top:4964;width:10;height:20" coordorigin="8601,4964" coordsize="10,20" path="m8601,4983l8610,4983,8610,4964,8601,4964,8601,4983xe" filled="true" fillcolor="#000000" stroked="false">
                <v:path arrowok="t"/>
                <v:fill type="solid"/>
              </v:shape>
            </v:group>
            <v:group style="position:absolute;left:8601;top:4983;width:10;height:20" coordorigin="8601,4983" coordsize="10,20">
              <v:shape style="position:absolute;left:8601;top:4983;width:10;height:20" coordorigin="8601,4983" coordsize="10,20" path="m8601,5003l8610,5003,8610,4983,8601,4983,8601,5003xe" filled="true" fillcolor="#000000" stroked="false">
                <v:path arrowok="t"/>
                <v:fill type="solid"/>
              </v:shape>
            </v:group>
            <v:group style="position:absolute;left:8601;top:5003;width:10;height:20" coordorigin="8601,5003" coordsize="10,20">
              <v:shape style="position:absolute;left:8601;top:5003;width:10;height:20" coordorigin="8601,5003" coordsize="10,20" path="m8601,5022l8610,5022,8610,5003,8601,5003,8601,5022xe" filled="true" fillcolor="#000000" stroked="false">
                <v:path arrowok="t"/>
                <v:fill type="solid"/>
              </v:shape>
            </v:group>
            <v:group style="position:absolute;left:8601;top:5022;width:10;height:20" coordorigin="8601,5022" coordsize="10,20">
              <v:shape style="position:absolute;left:8601;top:5022;width:10;height:20" coordorigin="8601,5022" coordsize="10,20" path="m8601,5041l8610,5041,8610,5022,8601,5022,8601,5041xe" filled="true" fillcolor="#000000" stroked="false">
                <v:path arrowok="t"/>
                <v:fill type="solid"/>
              </v:shape>
            </v:group>
            <v:group style="position:absolute;left:8601;top:5041;width:10;height:20" coordorigin="8601,5041" coordsize="10,20">
              <v:shape style="position:absolute;left:8601;top:5041;width:10;height:20" coordorigin="8601,5041" coordsize="10,20" path="m8601,5060l8610,5060,8610,5041,8601,5041,8601,5060xe" filled="true" fillcolor="#000000" stroked="false">
                <v:path arrowok="t"/>
                <v:fill type="solid"/>
              </v:shape>
            </v:group>
            <v:group style="position:absolute;left:8601;top:5060;width:10;height:20" coordorigin="8601,5060" coordsize="10,20">
              <v:shape style="position:absolute;left:8601;top:5060;width:10;height:20" coordorigin="8601,5060" coordsize="10,20" path="m8601,5079l8610,5079,8610,5060,8601,5060,8601,5079xe" filled="true" fillcolor="#000000" stroked="false">
                <v:path arrowok="t"/>
                <v:fill type="solid"/>
              </v:shape>
            </v:group>
            <v:group style="position:absolute;left:8601;top:5079;width:10;height:20" coordorigin="8601,5079" coordsize="10,20">
              <v:shape style="position:absolute;left:8601;top:5079;width:10;height:20" coordorigin="8601,5079" coordsize="10,20" path="m8601,5099l8610,5099,8610,5079,8601,5079,8601,5099xe" filled="true" fillcolor="#000000" stroked="false">
                <v:path arrowok="t"/>
                <v:fill type="solid"/>
              </v:shape>
            </v:group>
            <v:group style="position:absolute;left:8601;top:5099;width:10;height:20" coordorigin="8601,5099" coordsize="10,20">
              <v:shape style="position:absolute;left:8601;top:5099;width:10;height:20" coordorigin="8601,5099" coordsize="10,20" path="m8601,5118l8610,5118,8610,5099,8601,5099,8601,5118xe" filled="true" fillcolor="#000000" stroked="false">
                <v:path arrowok="t"/>
                <v:fill type="solid"/>
              </v:shape>
            </v:group>
            <v:group style="position:absolute;left:8601;top:5118;width:10;height:20" coordorigin="8601,5118" coordsize="10,20">
              <v:shape style="position:absolute;left:8601;top:5118;width:10;height:20" coordorigin="8601,5118" coordsize="10,20" path="m8601,5137l8610,5137,8610,5118,8601,5118,8601,5137xe" filled="true" fillcolor="#000000" stroked="false">
                <v:path arrowok="t"/>
                <v:fill type="solid"/>
              </v:shape>
            </v:group>
            <v:group style="position:absolute;left:8601;top:5137;width:10;height:20" coordorigin="8601,5137" coordsize="10,20">
              <v:shape style="position:absolute;left:8601;top:5137;width:10;height:20" coordorigin="8601,5137" coordsize="10,20" path="m8601,5156l8610,5156,8610,5137,8601,5137,8601,5156xe" filled="true" fillcolor="#000000" stroked="false">
                <v:path arrowok="t"/>
                <v:fill type="solid"/>
              </v:shape>
            </v:group>
            <v:group style="position:absolute;left:8601;top:5156;width:10;height:20" coordorigin="8601,5156" coordsize="10,20">
              <v:shape style="position:absolute;left:8601;top:5156;width:10;height:20" coordorigin="8601,5156" coordsize="10,20" path="m8601,5175l8610,5175,8610,5156,8601,5156,8601,5175xe" filled="true" fillcolor="#000000" stroked="false">
                <v:path arrowok="t"/>
                <v:fill type="solid"/>
              </v:shape>
            </v:group>
            <v:group style="position:absolute;left:8601;top:5175;width:10;height:20" coordorigin="8601,5175" coordsize="10,20">
              <v:shape style="position:absolute;left:8601;top:5175;width:10;height:20" coordorigin="8601,5175" coordsize="10,20" path="m8601,5195l8610,5195,8610,5175,8601,5175,8601,5195xe" filled="true" fillcolor="#000000" stroked="false">
                <v:path arrowok="t"/>
                <v:fill type="solid"/>
              </v:shape>
            </v:group>
            <v:group style="position:absolute;left:8601;top:5195;width:10;height:20" coordorigin="8601,5195" coordsize="10,20">
              <v:shape style="position:absolute;left:8601;top:5195;width:10;height:20" coordorigin="8601,5195" coordsize="10,20" path="m8601,5214l8610,5214,8610,5195,8601,5195,8601,5214xe" filled="true" fillcolor="#000000" stroked="false">
                <v:path arrowok="t"/>
                <v:fill type="solid"/>
              </v:shape>
            </v:group>
            <v:group style="position:absolute;left:8601;top:5214;width:10;height:20" coordorigin="8601,5214" coordsize="10,20">
              <v:shape style="position:absolute;left:8601;top:5214;width:10;height:20" coordorigin="8601,5214" coordsize="10,20" path="m8601,5233l8610,5233,8610,5214,8601,5214,8601,5233xe" filled="true" fillcolor="#000000" stroked="false">
                <v:path arrowok="t"/>
                <v:fill type="solid"/>
              </v:shape>
            </v:group>
            <v:group style="position:absolute;left:8601;top:5233;width:10;height:20" coordorigin="8601,5233" coordsize="10,20">
              <v:shape style="position:absolute;left:8601;top:5233;width:10;height:20" coordorigin="8601,5233" coordsize="10,20" path="m8601,5252l8610,5252,8610,5233,8601,5233,8601,5252xe" filled="true" fillcolor="#000000" stroked="false">
                <v:path arrowok="t"/>
                <v:fill type="solid"/>
              </v:shape>
            </v:group>
            <v:group style="position:absolute;left:8601;top:5252;width:10;height:20" coordorigin="8601,5252" coordsize="10,20">
              <v:shape style="position:absolute;left:8601;top:5252;width:10;height:20" coordorigin="8601,5252" coordsize="10,20" path="m8601,5271l8610,5271,8610,5252,8601,5252,8601,5271xe" filled="true" fillcolor="#000000" stroked="false">
                <v:path arrowok="t"/>
                <v:fill type="solid"/>
              </v:shape>
            </v:group>
            <v:group style="position:absolute;left:8601;top:5271;width:10;height:20" coordorigin="8601,5271" coordsize="10,20">
              <v:shape style="position:absolute;left:8601;top:5271;width:10;height:20" coordorigin="8601,5271" coordsize="10,20" path="m8601,5291l8610,5291,8610,5271,8601,5271,8601,5291xe" filled="true" fillcolor="#000000" stroked="false">
                <v:path arrowok="t"/>
                <v:fill type="solid"/>
              </v:shape>
            </v:group>
            <v:group style="position:absolute;left:8601;top:5291;width:10;height:20" coordorigin="8601,5291" coordsize="10,20">
              <v:shape style="position:absolute;left:8601;top:5291;width:10;height:20" coordorigin="8601,5291" coordsize="10,20" path="m8601,5310l8610,5310,8610,5291,8601,5291,8601,5310xe" filled="true" fillcolor="#000000" stroked="false">
                <v:path arrowok="t"/>
                <v:fill type="solid"/>
              </v:shape>
            </v:group>
            <v:group style="position:absolute;left:8601;top:5310;width:10;height:20" coordorigin="8601,5310" coordsize="10,20">
              <v:shape style="position:absolute;left:8601;top:5310;width:10;height:20" coordorigin="8601,5310" coordsize="10,20" path="m8601,5329l8610,5329,8610,5310,8601,5310,8601,5329xe" filled="true" fillcolor="#000000" stroked="false">
                <v:path arrowok="t"/>
                <v:fill type="solid"/>
              </v:shape>
            </v:group>
            <v:group style="position:absolute;left:8601;top:5329;width:10;height:20" coordorigin="8601,5329" coordsize="10,20">
              <v:shape style="position:absolute;left:8601;top:5329;width:10;height:20" coordorigin="8601,5329" coordsize="10,20" path="m8601,5348l8610,5348,8610,5329,8601,5329,8601,5348xe" filled="true" fillcolor="#000000" stroked="false">
                <v:path arrowok="t"/>
                <v:fill type="solid"/>
              </v:shape>
            </v:group>
            <v:group style="position:absolute;left:8601;top:5348;width:10;height:20" coordorigin="8601,5348" coordsize="10,20">
              <v:shape style="position:absolute;left:8601;top:5348;width:10;height:20" coordorigin="8601,5348" coordsize="10,20" path="m8601,5367l8610,5367,8610,5348,8601,5348,8601,5367xe" filled="true" fillcolor="#000000" stroked="false">
                <v:path arrowok="t"/>
                <v:fill type="solid"/>
              </v:shape>
            </v:group>
            <v:group style="position:absolute;left:8601;top:5367;width:10;height:20" coordorigin="8601,5367" coordsize="10,20">
              <v:shape style="position:absolute;left:8601;top:5367;width:10;height:20" coordorigin="8601,5367" coordsize="10,20" path="m8601,5387l8610,5387,8610,5367,8601,5367,8601,5387xe" filled="true" fillcolor="#000000" stroked="false">
                <v:path arrowok="t"/>
                <v:fill type="solid"/>
              </v:shape>
            </v:group>
            <v:group style="position:absolute;left:8601;top:5387;width:10;height:20" coordorigin="8601,5387" coordsize="10,20">
              <v:shape style="position:absolute;left:8601;top:5387;width:10;height:20" coordorigin="8601,5387" coordsize="10,20" path="m8601,5406l8610,5406,8610,5387,8601,5387,8601,5406xe" filled="true" fillcolor="#000000" stroked="false">
                <v:path arrowok="t"/>
                <v:fill type="solid"/>
              </v:shape>
            </v:group>
            <v:group style="position:absolute;left:8601;top:5413;width:10;height:2" coordorigin="8601,5413" coordsize="10,2">
              <v:shape style="position:absolute;left:8601;top:5413;width:10;height:2" coordorigin="8601,5413" coordsize="10,0" path="m8601,5413l8610,5413e" filled="false" stroked="true" strokeweight=".72pt" strokecolor="#000000">
                <v:path arrowok="t"/>
              </v:shape>
              <v:shape style="position:absolute;left:1649;top:5329;width:1109;height:101" type="#_x0000_t75" stroked="false">
                <v:imagedata r:id="rId96" o:title=""/>
              </v:shape>
              <v:shape style="position:absolute;left:2734;top:5420;width:2324;height:10" type="#_x0000_t75" stroked="false">
                <v:imagedata r:id="rId90" o:title=""/>
              </v:shape>
              <v:shape style="position:absolute;left:5053;top:5420;width:2698;height:10" type="#_x0000_t75" stroked="false">
                <v:imagedata r:id="rId91" o:title=""/>
              </v:shape>
              <v:shape style="position:absolute;left:7746;top:5420;width:854;height:10" type="#_x0000_t75" stroked="false">
                <v:imagedata r:id="rId92" o:title=""/>
              </v:shape>
              <v:shape style="position:absolute;left:8596;top:5420;width:1661;height:10" type="#_x0000_t75" stroked="false">
                <v:imagedata r:id="rId93" o:title=""/>
              </v:shape>
            </v:group>
            <v:group style="position:absolute;left:4064;top:5430;width:10;height:20" coordorigin="4064,5430" coordsize="10,20">
              <v:shape style="position:absolute;left:4064;top:5430;width:10;height:20" coordorigin="4064,5430" coordsize="10,20" path="m4064,5449l4074,5449,4074,5430,4064,5430,4064,5449xe" filled="true" fillcolor="#000000" stroked="false">
                <v:path arrowok="t"/>
                <v:fill type="solid"/>
              </v:shape>
            </v:group>
            <v:group style="position:absolute;left:4064;top:5449;width:10;height:20" coordorigin="4064,5449" coordsize="10,20">
              <v:shape style="position:absolute;left:4064;top:5449;width:10;height:20" coordorigin="4064,5449" coordsize="10,20" path="m4064,5468l4074,5468,4074,5449,4064,5449,4064,5468xe" filled="true" fillcolor="#000000" stroked="false">
                <v:path arrowok="t"/>
                <v:fill type="solid"/>
              </v:shape>
            </v:group>
            <v:group style="position:absolute;left:4064;top:5468;width:10;height:20" coordorigin="4064,5468" coordsize="10,20">
              <v:shape style="position:absolute;left:4064;top:5468;width:10;height:20" coordorigin="4064,5468" coordsize="10,20" path="m4064,5487l4074,5487,4074,5468,4064,5468,4064,5487xe" filled="true" fillcolor="#000000" stroked="false">
                <v:path arrowok="t"/>
                <v:fill type="solid"/>
              </v:shape>
            </v:group>
            <v:group style="position:absolute;left:4064;top:5487;width:10;height:20" coordorigin="4064,5487" coordsize="10,20">
              <v:shape style="position:absolute;left:4064;top:5487;width:10;height:20" coordorigin="4064,5487" coordsize="10,20" path="m4064,5507l4074,5507,4074,5487,4064,5487,4064,5507xe" filled="true" fillcolor="#000000" stroked="false">
                <v:path arrowok="t"/>
                <v:fill type="solid"/>
              </v:shape>
            </v:group>
            <v:group style="position:absolute;left:4064;top:5507;width:10;height:20" coordorigin="4064,5507" coordsize="10,20">
              <v:shape style="position:absolute;left:4064;top:5507;width:10;height:20" coordorigin="4064,5507" coordsize="10,20" path="m4064,5526l4074,5526,4074,5507,4064,5507,4064,5526xe" filled="true" fillcolor="#000000" stroked="false">
                <v:path arrowok="t"/>
                <v:fill type="solid"/>
              </v:shape>
            </v:group>
            <v:group style="position:absolute;left:4064;top:5526;width:10;height:20" coordorigin="4064,5526" coordsize="10,20">
              <v:shape style="position:absolute;left:4064;top:5526;width:10;height:20" coordorigin="4064,5526" coordsize="10,20" path="m4064,5545l4074,5545,4074,5526,4064,5526,4064,5545xe" filled="true" fillcolor="#000000" stroked="false">
                <v:path arrowok="t"/>
                <v:fill type="solid"/>
              </v:shape>
            </v:group>
            <v:group style="position:absolute;left:4064;top:5545;width:10;height:20" coordorigin="4064,5545" coordsize="10,20">
              <v:shape style="position:absolute;left:4064;top:5545;width:10;height:20" coordorigin="4064,5545" coordsize="10,20" path="m4064,5564l4074,5564,4074,5545,4064,5545,4064,5564xe" filled="true" fillcolor="#000000" stroked="false">
                <v:path arrowok="t"/>
                <v:fill type="solid"/>
              </v:shape>
            </v:group>
            <v:group style="position:absolute;left:4064;top:5564;width:10;height:20" coordorigin="4064,5564" coordsize="10,20">
              <v:shape style="position:absolute;left:4064;top:5564;width:10;height:20" coordorigin="4064,5564" coordsize="10,20" path="m4064,5583l4074,5583,4074,5564,4064,5564,4064,5583xe" filled="true" fillcolor="#000000" stroked="false">
                <v:path arrowok="t"/>
                <v:fill type="solid"/>
              </v:shape>
            </v:group>
            <v:group style="position:absolute;left:4064;top:5583;width:10;height:20" coordorigin="4064,5583" coordsize="10,20">
              <v:shape style="position:absolute;left:4064;top:5583;width:10;height:20" coordorigin="4064,5583" coordsize="10,20" path="m4064,5603l4074,5603,4074,5583,4064,5583,4064,5603xe" filled="true" fillcolor="#000000" stroked="false">
                <v:path arrowok="t"/>
                <v:fill type="solid"/>
              </v:shape>
            </v:group>
            <v:group style="position:absolute;left:4064;top:5603;width:10;height:20" coordorigin="4064,5603" coordsize="10,20">
              <v:shape style="position:absolute;left:4064;top:5603;width:10;height:20" coordorigin="4064,5603" coordsize="10,20" path="m4064,5622l4074,5622,4074,5603,4064,5603,4064,5622xe" filled="true" fillcolor="#000000" stroked="false">
                <v:path arrowok="t"/>
                <v:fill type="solid"/>
              </v:shape>
            </v:group>
            <v:group style="position:absolute;left:4064;top:5622;width:10;height:20" coordorigin="4064,5622" coordsize="10,20">
              <v:shape style="position:absolute;left:4064;top:5622;width:10;height:20" coordorigin="4064,5622" coordsize="10,20" path="m4064,5641l4074,5641,4074,5622,4064,5622,4064,5641xe" filled="true" fillcolor="#000000" stroked="false">
                <v:path arrowok="t"/>
                <v:fill type="solid"/>
              </v:shape>
            </v:group>
            <v:group style="position:absolute;left:4064;top:5641;width:10;height:20" coordorigin="4064,5641" coordsize="10,20">
              <v:shape style="position:absolute;left:4064;top:5641;width:10;height:20" coordorigin="4064,5641" coordsize="10,20" path="m4064,5660l4074,5660,4074,5641,4064,5641,4064,5660xe" filled="true" fillcolor="#000000" stroked="false">
                <v:path arrowok="t"/>
                <v:fill type="solid"/>
              </v:shape>
            </v:group>
            <v:group style="position:absolute;left:4064;top:5660;width:10;height:20" coordorigin="4064,5660" coordsize="10,20">
              <v:shape style="position:absolute;left:4064;top:5660;width:10;height:20" coordorigin="4064,5660" coordsize="10,20" path="m4064,5679l4074,5679,4074,5660,4064,5660,4064,5679xe" filled="true" fillcolor="#000000" stroked="false">
                <v:path arrowok="t"/>
                <v:fill type="solid"/>
              </v:shape>
            </v:group>
            <v:group style="position:absolute;left:4064;top:5679;width:10;height:20" coordorigin="4064,5679" coordsize="10,20">
              <v:shape style="position:absolute;left:4064;top:5679;width:10;height:20" coordorigin="4064,5679" coordsize="10,20" path="m4064,5699l4074,5699,4074,5679,4064,5679,4064,5699xe" filled="true" fillcolor="#000000" stroked="false">
                <v:path arrowok="t"/>
                <v:fill type="solid"/>
              </v:shape>
            </v:group>
            <v:group style="position:absolute;left:4064;top:5699;width:10;height:20" coordorigin="4064,5699" coordsize="10,20">
              <v:shape style="position:absolute;left:4064;top:5699;width:10;height:20" coordorigin="4064,5699" coordsize="10,20" path="m4064,5718l4074,5718,4074,5699,4064,5699,4064,5718xe" filled="true" fillcolor="#000000" stroked="false">
                <v:path arrowok="t"/>
                <v:fill type="solid"/>
              </v:shape>
            </v:group>
            <v:group style="position:absolute;left:4064;top:5718;width:10;height:20" coordorigin="4064,5718" coordsize="10,20">
              <v:shape style="position:absolute;left:4064;top:5718;width:10;height:20" coordorigin="4064,5718" coordsize="10,20" path="m4064,5737l4074,5737,4074,5718,4064,5718,4064,5737xe" filled="true" fillcolor="#000000" stroked="false">
                <v:path arrowok="t"/>
                <v:fill type="solid"/>
              </v:shape>
            </v:group>
            <v:group style="position:absolute;left:4064;top:5737;width:10;height:20" coordorigin="4064,5737" coordsize="10,20">
              <v:shape style="position:absolute;left:4064;top:5737;width:10;height:20" coordorigin="4064,5737" coordsize="10,20" path="m4064,5756l4074,5756,4074,5737,4064,5737,4064,5756xe" filled="true" fillcolor="#000000" stroked="false">
                <v:path arrowok="t"/>
                <v:fill type="solid"/>
              </v:shape>
            </v:group>
            <v:group style="position:absolute;left:4064;top:5756;width:10;height:20" coordorigin="4064,5756" coordsize="10,20">
              <v:shape style="position:absolute;left:4064;top:5756;width:10;height:20" coordorigin="4064,5756" coordsize="10,20" path="m4064,5775l4074,5775,4074,5756,4064,5756,4064,5775xe" filled="true" fillcolor="#000000" stroked="false">
                <v:path arrowok="t"/>
                <v:fill type="solid"/>
              </v:shape>
            </v:group>
            <v:group style="position:absolute;left:4064;top:5775;width:10;height:20" coordorigin="4064,5775" coordsize="10,20">
              <v:shape style="position:absolute;left:4064;top:5775;width:10;height:20" coordorigin="4064,5775" coordsize="10,20" path="m4064,5795l4074,5795,4074,5775,4064,5775,4064,5795xe" filled="true" fillcolor="#000000" stroked="false">
                <v:path arrowok="t"/>
                <v:fill type="solid"/>
              </v:shape>
            </v:group>
            <v:group style="position:absolute;left:4064;top:5795;width:10;height:20" coordorigin="4064,5795" coordsize="10,20">
              <v:shape style="position:absolute;left:4064;top:5795;width:10;height:20" coordorigin="4064,5795" coordsize="10,20" path="m4064,5814l4074,5814,4074,5795,4064,5795,4064,5814xe" filled="true" fillcolor="#000000" stroked="false">
                <v:path arrowok="t"/>
                <v:fill type="solid"/>
              </v:shape>
            </v:group>
            <v:group style="position:absolute;left:4064;top:5814;width:10;height:20" coordorigin="4064,5814" coordsize="10,20">
              <v:shape style="position:absolute;left:4064;top:5814;width:10;height:20" coordorigin="4064,5814" coordsize="10,20" path="m4064,5833l4074,5833,4074,5814,4064,5814,4064,5833xe" filled="true" fillcolor="#000000" stroked="false">
                <v:path arrowok="t"/>
                <v:fill type="solid"/>
              </v:shape>
            </v:group>
            <v:group style="position:absolute;left:4064;top:5833;width:10;height:20" coordorigin="4064,5833" coordsize="10,20">
              <v:shape style="position:absolute;left:4064;top:5833;width:10;height:20" coordorigin="4064,5833" coordsize="10,20" path="m4064,5852l4074,5852,4074,5833,4064,5833,4064,5852xe" filled="true" fillcolor="#000000" stroked="false">
                <v:path arrowok="t"/>
                <v:fill type="solid"/>
              </v:shape>
            </v:group>
            <v:group style="position:absolute;left:4064;top:5852;width:10;height:20" coordorigin="4064,5852" coordsize="10,20">
              <v:shape style="position:absolute;left:4064;top:5852;width:10;height:20" coordorigin="4064,5852" coordsize="10,20" path="m4064,5871l4074,5871,4074,5852,4064,5852,4064,5871xe" filled="true" fillcolor="#000000" stroked="false">
                <v:path arrowok="t"/>
                <v:fill type="solid"/>
              </v:shape>
            </v:group>
            <v:group style="position:absolute;left:4064;top:5871;width:10;height:20" coordorigin="4064,5871" coordsize="10,20">
              <v:shape style="position:absolute;left:4064;top:5871;width:10;height:20" coordorigin="4064,5871" coordsize="10,20" path="m4064,5891l4074,5891,4074,5871,4064,5871,4064,5891xe" filled="true" fillcolor="#000000" stroked="false">
                <v:path arrowok="t"/>
                <v:fill type="solid"/>
              </v:shape>
            </v:group>
            <v:group style="position:absolute;left:4064;top:5891;width:10;height:20" coordorigin="4064,5891" coordsize="10,20">
              <v:shape style="position:absolute;left:4064;top:5891;width:10;height:20" coordorigin="4064,5891" coordsize="10,20" path="m4064,5910l4074,5910,4074,5891,4064,5891,4064,5910xe" filled="true" fillcolor="#000000" stroked="false">
                <v:path arrowok="t"/>
                <v:fill type="solid"/>
              </v:shape>
            </v:group>
            <v:group style="position:absolute;left:4064;top:5910;width:10;height:20" coordorigin="4064,5910" coordsize="10,20">
              <v:shape style="position:absolute;left:4064;top:5910;width:10;height:20" coordorigin="4064,5910" coordsize="10,20" path="m4064,5929l4074,5929,4074,5910,4064,5910,4064,5929xe" filled="true" fillcolor="#000000" stroked="false">
                <v:path arrowok="t"/>
                <v:fill type="solid"/>
              </v:shape>
            </v:group>
            <v:group style="position:absolute;left:4064;top:5929;width:10;height:20" coordorigin="4064,5929" coordsize="10,20">
              <v:shape style="position:absolute;left:4064;top:5929;width:10;height:20" coordorigin="4064,5929" coordsize="10,20" path="m4064,5948l4074,5948,4074,5929,4064,5929,4064,5948xe" filled="true" fillcolor="#000000" stroked="false">
                <v:path arrowok="t"/>
                <v:fill type="solid"/>
              </v:shape>
            </v:group>
            <v:group style="position:absolute;left:4064;top:5948;width:10;height:20" coordorigin="4064,5948" coordsize="10,20">
              <v:shape style="position:absolute;left:4064;top:5948;width:10;height:20" coordorigin="4064,5948" coordsize="10,20" path="m4064,5967l4074,5967,4074,5948,4064,5948,4064,5967xe" filled="true" fillcolor="#000000" stroked="false">
                <v:path arrowok="t"/>
                <v:fill type="solid"/>
              </v:shape>
            </v:group>
            <v:group style="position:absolute;left:4064;top:5967;width:10;height:20" coordorigin="4064,5967" coordsize="10,20">
              <v:shape style="position:absolute;left:4064;top:5967;width:10;height:20" coordorigin="4064,5967" coordsize="10,20" path="m4064,5987l4074,5987,4074,5967,4064,5967,4064,5987xe" filled="true" fillcolor="#000000" stroked="false">
                <v:path arrowok="t"/>
                <v:fill type="solid"/>
              </v:shape>
            </v:group>
            <v:group style="position:absolute;left:4064;top:5987;width:10;height:20" coordorigin="4064,5987" coordsize="10,20">
              <v:shape style="position:absolute;left:4064;top:5987;width:10;height:20" coordorigin="4064,5987" coordsize="10,20" path="m4064,6006l4074,6006,4074,5987,4064,5987,4064,6006xe" filled="true" fillcolor="#000000" stroked="false">
                <v:path arrowok="t"/>
                <v:fill type="solid"/>
              </v:shape>
            </v:group>
            <v:group style="position:absolute;left:4064;top:6006;width:10;height:20" coordorigin="4064,6006" coordsize="10,20">
              <v:shape style="position:absolute;left:4064;top:6006;width:10;height:20" coordorigin="4064,6006" coordsize="10,20" path="m4064,6025l4074,6025,4074,6006,4064,6006,4064,6025xe" filled="true" fillcolor="#000000" stroked="false">
                <v:path arrowok="t"/>
                <v:fill type="solid"/>
              </v:shape>
            </v:group>
            <v:group style="position:absolute;left:4064;top:6025;width:10;height:20" coordorigin="4064,6025" coordsize="10,20">
              <v:shape style="position:absolute;left:4064;top:6025;width:10;height:20" coordorigin="4064,6025" coordsize="10,20" path="m4064,6044l4074,6044,4074,6025,4064,6025,4064,6044xe" filled="true" fillcolor="#000000" stroked="false">
                <v:path arrowok="t"/>
                <v:fill type="solid"/>
              </v:shape>
            </v:group>
            <v:group style="position:absolute;left:4064;top:6044;width:10;height:20" coordorigin="4064,6044" coordsize="10,20">
              <v:shape style="position:absolute;left:4064;top:6044;width:10;height:20" coordorigin="4064,6044" coordsize="10,20" path="m4064,6063l4074,6063,4074,6044,4064,6044,4064,6063xe" filled="true" fillcolor="#000000" stroked="false">
                <v:path arrowok="t"/>
                <v:fill type="solid"/>
              </v:shape>
            </v:group>
            <v:group style="position:absolute;left:4064;top:6063;width:10;height:20" coordorigin="4064,6063" coordsize="10,20">
              <v:shape style="position:absolute;left:4064;top:6063;width:10;height:20" coordorigin="4064,6063" coordsize="10,20" path="m4064,6083l4074,6083,4074,6063,4064,6063,4064,6083xe" filled="true" fillcolor="#000000" stroked="false">
                <v:path arrowok="t"/>
                <v:fill type="solid"/>
              </v:shape>
            </v:group>
            <v:group style="position:absolute;left:4064;top:6083;width:10;height:20" coordorigin="4064,6083" coordsize="10,20">
              <v:shape style="position:absolute;left:4064;top:6083;width:10;height:20" coordorigin="4064,6083" coordsize="10,20" path="m4064,6102l4074,6102,4074,6083,4064,6083,4064,6102xe" filled="true" fillcolor="#000000" stroked="false">
                <v:path arrowok="t"/>
                <v:fill type="solid"/>
              </v:shape>
            </v:group>
            <v:group style="position:absolute;left:4064;top:6102;width:10;height:20" coordorigin="4064,6102" coordsize="10,20">
              <v:shape style="position:absolute;left:4064;top:6102;width:10;height:20" coordorigin="4064,6102" coordsize="10,20" path="m4064,6121l4074,6121,4074,6102,4064,6102,4064,6121xe" filled="true" fillcolor="#000000" stroked="false">
                <v:path arrowok="t"/>
                <v:fill type="solid"/>
              </v:shape>
            </v:group>
            <v:group style="position:absolute;left:4064;top:6127;width:10;height:2" coordorigin="4064,6127" coordsize="10,2">
              <v:shape style="position:absolute;left:4064;top:6127;width:10;height:2" coordorigin="4064,6127" coordsize="10,0" path="m4064,6127l4074,6127e" filled="false" stroked="true" strokeweight=".599980pt" strokecolor="#000000">
                <v:path arrowok="t"/>
              </v:shape>
            </v:group>
            <v:group style="position:absolute;left:5058;top:5430;width:10;height:20" coordorigin="5058,5430" coordsize="10,20">
              <v:shape style="position:absolute;left:5058;top:5430;width:10;height:20" coordorigin="5058,5430" coordsize="10,20" path="m5058,5449l5067,5449,5067,5430,5058,5430,5058,5449xe" filled="true" fillcolor="#000000" stroked="false">
                <v:path arrowok="t"/>
                <v:fill type="solid"/>
              </v:shape>
            </v:group>
            <v:group style="position:absolute;left:5058;top:5449;width:10;height:20" coordorigin="5058,5449" coordsize="10,20">
              <v:shape style="position:absolute;left:5058;top:5449;width:10;height:20" coordorigin="5058,5449" coordsize="10,20" path="m5058,5468l5067,5468,5067,5449,5058,5449,5058,5468xe" filled="true" fillcolor="#000000" stroked="false">
                <v:path arrowok="t"/>
                <v:fill type="solid"/>
              </v:shape>
            </v:group>
            <v:group style="position:absolute;left:5058;top:5468;width:10;height:20" coordorigin="5058,5468" coordsize="10,20">
              <v:shape style="position:absolute;left:5058;top:5468;width:10;height:20" coordorigin="5058,5468" coordsize="10,20" path="m5058,5487l5067,5487,5067,5468,5058,5468,5058,5487xe" filled="true" fillcolor="#000000" stroked="false">
                <v:path arrowok="t"/>
                <v:fill type="solid"/>
              </v:shape>
            </v:group>
            <v:group style="position:absolute;left:5058;top:5487;width:10;height:20" coordorigin="5058,5487" coordsize="10,20">
              <v:shape style="position:absolute;left:5058;top:5487;width:10;height:20" coordorigin="5058,5487" coordsize="10,20" path="m5058,5507l5067,5507,5067,5487,5058,5487,5058,5507xe" filled="true" fillcolor="#000000" stroked="false">
                <v:path arrowok="t"/>
                <v:fill type="solid"/>
              </v:shape>
            </v:group>
            <v:group style="position:absolute;left:5058;top:5507;width:10;height:20" coordorigin="5058,5507" coordsize="10,20">
              <v:shape style="position:absolute;left:5058;top:5507;width:10;height:20" coordorigin="5058,5507" coordsize="10,20" path="m5058,5526l5067,5526,5067,5507,5058,5507,5058,5526xe" filled="true" fillcolor="#000000" stroked="false">
                <v:path arrowok="t"/>
                <v:fill type="solid"/>
              </v:shape>
            </v:group>
            <v:group style="position:absolute;left:5058;top:5526;width:10;height:20" coordorigin="5058,5526" coordsize="10,20">
              <v:shape style="position:absolute;left:5058;top:5526;width:10;height:20" coordorigin="5058,5526" coordsize="10,20" path="m5058,5545l5067,5545,5067,5526,5058,5526,5058,5545xe" filled="true" fillcolor="#000000" stroked="false">
                <v:path arrowok="t"/>
                <v:fill type="solid"/>
              </v:shape>
            </v:group>
            <v:group style="position:absolute;left:5058;top:5545;width:10;height:20" coordorigin="5058,5545" coordsize="10,20">
              <v:shape style="position:absolute;left:5058;top:5545;width:10;height:20" coordorigin="5058,5545" coordsize="10,20" path="m5058,5564l5067,5564,5067,5545,5058,5545,5058,5564xe" filled="true" fillcolor="#000000" stroked="false">
                <v:path arrowok="t"/>
                <v:fill type="solid"/>
              </v:shape>
            </v:group>
            <v:group style="position:absolute;left:5058;top:5564;width:10;height:20" coordorigin="5058,5564" coordsize="10,20">
              <v:shape style="position:absolute;left:5058;top:5564;width:10;height:20" coordorigin="5058,5564" coordsize="10,20" path="m5058,5583l5067,5583,5067,5564,5058,5564,5058,5583xe" filled="true" fillcolor="#000000" stroked="false">
                <v:path arrowok="t"/>
                <v:fill type="solid"/>
              </v:shape>
            </v:group>
            <v:group style="position:absolute;left:5058;top:5583;width:10;height:20" coordorigin="5058,5583" coordsize="10,20">
              <v:shape style="position:absolute;left:5058;top:5583;width:10;height:20" coordorigin="5058,5583" coordsize="10,20" path="m5058,5603l5067,5603,5067,5583,5058,5583,5058,5603xe" filled="true" fillcolor="#000000" stroked="false">
                <v:path arrowok="t"/>
                <v:fill type="solid"/>
              </v:shape>
            </v:group>
            <v:group style="position:absolute;left:5058;top:5603;width:10;height:20" coordorigin="5058,5603" coordsize="10,20">
              <v:shape style="position:absolute;left:5058;top:5603;width:10;height:20" coordorigin="5058,5603" coordsize="10,20" path="m5058,5622l5067,5622,5067,5603,5058,5603,5058,5622xe" filled="true" fillcolor="#000000" stroked="false">
                <v:path arrowok="t"/>
                <v:fill type="solid"/>
              </v:shape>
            </v:group>
            <v:group style="position:absolute;left:5058;top:5622;width:10;height:20" coordorigin="5058,5622" coordsize="10,20">
              <v:shape style="position:absolute;left:5058;top:5622;width:10;height:20" coordorigin="5058,5622" coordsize="10,20" path="m5058,5641l5067,5641,5067,5622,5058,5622,5058,5641xe" filled="true" fillcolor="#000000" stroked="false">
                <v:path arrowok="t"/>
                <v:fill type="solid"/>
              </v:shape>
            </v:group>
            <v:group style="position:absolute;left:5058;top:5641;width:10;height:20" coordorigin="5058,5641" coordsize="10,20">
              <v:shape style="position:absolute;left:5058;top:5641;width:10;height:20" coordorigin="5058,5641" coordsize="10,20" path="m5058,5660l5067,5660,5067,5641,5058,5641,5058,5660xe" filled="true" fillcolor="#000000" stroked="false">
                <v:path arrowok="t"/>
                <v:fill type="solid"/>
              </v:shape>
            </v:group>
            <v:group style="position:absolute;left:5058;top:5660;width:10;height:20" coordorigin="5058,5660" coordsize="10,20">
              <v:shape style="position:absolute;left:5058;top:5660;width:10;height:20" coordorigin="5058,5660" coordsize="10,20" path="m5058,5679l5067,5679,5067,5660,5058,5660,5058,5679xe" filled="true" fillcolor="#000000" stroked="false">
                <v:path arrowok="t"/>
                <v:fill type="solid"/>
              </v:shape>
            </v:group>
            <v:group style="position:absolute;left:5058;top:5679;width:10;height:20" coordorigin="5058,5679" coordsize="10,20">
              <v:shape style="position:absolute;left:5058;top:5679;width:10;height:20" coordorigin="5058,5679" coordsize="10,20" path="m5058,5699l5067,5699,5067,5679,5058,5679,5058,5699xe" filled="true" fillcolor="#000000" stroked="false">
                <v:path arrowok="t"/>
                <v:fill type="solid"/>
              </v:shape>
            </v:group>
            <v:group style="position:absolute;left:5058;top:5699;width:10;height:20" coordorigin="5058,5699" coordsize="10,20">
              <v:shape style="position:absolute;left:5058;top:5699;width:10;height:20" coordorigin="5058,5699" coordsize="10,20" path="m5058,5718l5067,5718,5067,5699,5058,5699,5058,5718xe" filled="true" fillcolor="#000000" stroked="false">
                <v:path arrowok="t"/>
                <v:fill type="solid"/>
              </v:shape>
            </v:group>
            <v:group style="position:absolute;left:5058;top:5718;width:10;height:20" coordorigin="5058,5718" coordsize="10,20">
              <v:shape style="position:absolute;left:5058;top:5718;width:10;height:20" coordorigin="5058,5718" coordsize="10,20" path="m5058,5737l5067,5737,5067,5718,5058,5718,5058,5737xe" filled="true" fillcolor="#000000" stroked="false">
                <v:path arrowok="t"/>
                <v:fill type="solid"/>
              </v:shape>
            </v:group>
            <v:group style="position:absolute;left:5058;top:5737;width:10;height:20" coordorigin="5058,5737" coordsize="10,20">
              <v:shape style="position:absolute;left:5058;top:5737;width:10;height:20" coordorigin="5058,5737" coordsize="10,20" path="m5058,5756l5067,5756,5067,5737,5058,5737,5058,5756xe" filled="true" fillcolor="#000000" stroked="false">
                <v:path arrowok="t"/>
                <v:fill type="solid"/>
              </v:shape>
            </v:group>
            <v:group style="position:absolute;left:5058;top:5756;width:10;height:20" coordorigin="5058,5756" coordsize="10,20">
              <v:shape style="position:absolute;left:5058;top:5756;width:10;height:20" coordorigin="5058,5756" coordsize="10,20" path="m5058,5775l5067,5775,5067,5756,5058,5756,5058,5775xe" filled="true" fillcolor="#000000" stroked="false">
                <v:path arrowok="t"/>
                <v:fill type="solid"/>
              </v:shape>
            </v:group>
            <v:group style="position:absolute;left:5058;top:5775;width:10;height:20" coordorigin="5058,5775" coordsize="10,20">
              <v:shape style="position:absolute;left:5058;top:5775;width:10;height:20" coordorigin="5058,5775" coordsize="10,20" path="m5058,5795l5067,5795,5067,5775,5058,5775,5058,5795xe" filled="true" fillcolor="#000000" stroked="false">
                <v:path arrowok="t"/>
                <v:fill type="solid"/>
              </v:shape>
            </v:group>
            <v:group style="position:absolute;left:5058;top:5795;width:10;height:20" coordorigin="5058,5795" coordsize="10,20">
              <v:shape style="position:absolute;left:5058;top:5795;width:10;height:20" coordorigin="5058,5795" coordsize="10,20" path="m5058,5814l5067,5814,5067,5795,5058,5795,5058,5814xe" filled="true" fillcolor="#000000" stroked="false">
                <v:path arrowok="t"/>
                <v:fill type="solid"/>
              </v:shape>
            </v:group>
            <v:group style="position:absolute;left:5058;top:5814;width:10;height:20" coordorigin="5058,5814" coordsize="10,20">
              <v:shape style="position:absolute;left:5058;top:5814;width:10;height:20" coordorigin="5058,5814" coordsize="10,20" path="m5058,5833l5067,5833,5067,5814,5058,5814,5058,5833xe" filled="true" fillcolor="#000000" stroked="false">
                <v:path arrowok="t"/>
                <v:fill type="solid"/>
              </v:shape>
            </v:group>
            <v:group style="position:absolute;left:5058;top:5833;width:10;height:20" coordorigin="5058,5833" coordsize="10,20">
              <v:shape style="position:absolute;left:5058;top:5833;width:10;height:20" coordorigin="5058,5833" coordsize="10,20" path="m5058,5852l5067,5852,5067,5833,5058,5833,5058,5852xe" filled="true" fillcolor="#000000" stroked="false">
                <v:path arrowok="t"/>
                <v:fill type="solid"/>
              </v:shape>
            </v:group>
            <v:group style="position:absolute;left:5058;top:5852;width:10;height:20" coordorigin="5058,5852" coordsize="10,20">
              <v:shape style="position:absolute;left:5058;top:5852;width:10;height:20" coordorigin="5058,5852" coordsize="10,20" path="m5058,5871l5067,5871,5067,5852,5058,5852,5058,5871xe" filled="true" fillcolor="#000000" stroked="false">
                <v:path arrowok="t"/>
                <v:fill type="solid"/>
              </v:shape>
            </v:group>
            <v:group style="position:absolute;left:5058;top:5871;width:10;height:20" coordorigin="5058,5871" coordsize="10,20">
              <v:shape style="position:absolute;left:5058;top:5871;width:10;height:20" coordorigin="5058,5871" coordsize="10,20" path="m5058,5891l5067,5891,5067,5871,5058,5871,5058,5891xe" filled="true" fillcolor="#000000" stroked="false">
                <v:path arrowok="t"/>
                <v:fill type="solid"/>
              </v:shape>
            </v:group>
            <v:group style="position:absolute;left:5058;top:5891;width:10;height:20" coordorigin="5058,5891" coordsize="10,20">
              <v:shape style="position:absolute;left:5058;top:5891;width:10;height:20" coordorigin="5058,5891" coordsize="10,20" path="m5058,5910l5067,5910,5067,5891,5058,5891,5058,5910xe" filled="true" fillcolor="#000000" stroked="false">
                <v:path arrowok="t"/>
                <v:fill type="solid"/>
              </v:shape>
            </v:group>
            <v:group style="position:absolute;left:5058;top:5910;width:10;height:20" coordorigin="5058,5910" coordsize="10,20">
              <v:shape style="position:absolute;left:5058;top:5910;width:10;height:20" coordorigin="5058,5910" coordsize="10,20" path="m5058,5929l5067,5929,5067,5910,5058,5910,5058,5929xe" filled="true" fillcolor="#000000" stroked="false">
                <v:path arrowok="t"/>
                <v:fill type="solid"/>
              </v:shape>
            </v:group>
            <v:group style="position:absolute;left:5058;top:5929;width:10;height:20" coordorigin="5058,5929" coordsize="10,20">
              <v:shape style="position:absolute;left:5058;top:5929;width:10;height:20" coordorigin="5058,5929" coordsize="10,20" path="m5058,5948l5067,5948,5067,5929,5058,5929,5058,5948xe" filled="true" fillcolor="#000000" stroked="false">
                <v:path arrowok="t"/>
                <v:fill type="solid"/>
              </v:shape>
            </v:group>
            <v:group style="position:absolute;left:5058;top:5948;width:10;height:20" coordorigin="5058,5948" coordsize="10,20">
              <v:shape style="position:absolute;left:5058;top:5948;width:10;height:20" coordorigin="5058,5948" coordsize="10,20" path="m5058,5967l5067,5967,5067,5948,5058,5948,5058,5967xe" filled="true" fillcolor="#000000" stroked="false">
                <v:path arrowok="t"/>
                <v:fill type="solid"/>
              </v:shape>
            </v:group>
            <v:group style="position:absolute;left:5058;top:5967;width:10;height:20" coordorigin="5058,5967" coordsize="10,20">
              <v:shape style="position:absolute;left:5058;top:5967;width:10;height:20" coordorigin="5058,5967" coordsize="10,20" path="m5058,5987l5067,5987,5067,5967,5058,5967,5058,5987xe" filled="true" fillcolor="#000000" stroked="false">
                <v:path arrowok="t"/>
                <v:fill type="solid"/>
              </v:shape>
            </v:group>
            <v:group style="position:absolute;left:5058;top:5987;width:10;height:20" coordorigin="5058,5987" coordsize="10,20">
              <v:shape style="position:absolute;left:5058;top:5987;width:10;height:20" coordorigin="5058,5987" coordsize="10,20" path="m5058,6006l5067,6006,5067,5987,5058,5987,5058,6006xe" filled="true" fillcolor="#000000" stroked="false">
                <v:path arrowok="t"/>
                <v:fill type="solid"/>
              </v:shape>
            </v:group>
            <v:group style="position:absolute;left:5058;top:6006;width:10;height:20" coordorigin="5058,6006" coordsize="10,20">
              <v:shape style="position:absolute;left:5058;top:6006;width:10;height:20" coordorigin="5058,6006" coordsize="10,20" path="m5058,6025l5067,6025,5067,6006,5058,6006,5058,6025xe" filled="true" fillcolor="#000000" stroked="false">
                <v:path arrowok="t"/>
                <v:fill type="solid"/>
              </v:shape>
            </v:group>
            <v:group style="position:absolute;left:5058;top:6025;width:10;height:20" coordorigin="5058,6025" coordsize="10,20">
              <v:shape style="position:absolute;left:5058;top:6025;width:10;height:20" coordorigin="5058,6025" coordsize="10,20" path="m5058,6044l5067,6044,5067,6025,5058,6025,5058,6044xe" filled="true" fillcolor="#000000" stroked="false">
                <v:path arrowok="t"/>
                <v:fill type="solid"/>
              </v:shape>
            </v:group>
            <v:group style="position:absolute;left:5058;top:6044;width:10;height:20" coordorigin="5058,6044" coordsize="10,20">
              <v:shape style="position:absolute;left:5058;top:6044;width:10;height:20" coordorigin="5058,6044" coordsize="10,20" path="m5058,6063l5067,6063,5067,6044,5058,6044,5058,6063xe" filled="true" fillcolor="#000000" stroked="false">
                <v:path arrowok="t"/>
                <v:fill type="solid"/>
              </v:shape>
            </v:group>
            <v:group style="position:absolute;left:5058;top:6063;width:10;height:20" coordorigin="5058,6063" coordsize="10,20">
              <v:shape style="position:absolute;left:5058;top:6063;width:10;height:20" coordorigin="5058,6063" coordsize="10,20" path="m5058,6083l5067,6083,5067,6063,5058,6063,5058,6083xe" filled="true" fillcolor="#000000" stroked="false">
                <v:path arrowok="t"/>
                <v:fill type="solid"/>
              </v:shape>
            </v:group>
            <v:group style="position:absolute;left:5058;top:6083;width:10;height:20" coordorigin="5058,6083" coordsize="10,20">
              <v:shape style="position:absolute;left:5058;top:6083;width:10;height:20" coordorigin="5058,6083" coordsize="10,20" path="m5058,6102l5067,6102,5067,6083,5058,6083,5058,6102xe" filled="true" fillcolor="#000000" stroked="false">
                <v:path arrowok="t"/>
                <v:fill type="solid"/>
              </v:shape>
            </v:group>
            <v:group style="position:absolute;left:5058;top:6102;width:10;height:20" coordorigin="5058,6102" coordsize="10,20">
              <v:shape style="position:absolute;left:5058;top:6102;width:10;height:20" coordorigin="5058,6102" coordsize="10,20" path="m5058,6121l5067,6121,5067,6102,5058,6102,5058,6121xe" filled="true" fillcolor="#000000" stroked="false">
                <v:path arrowok="t"/>
                <v:fill type="solid"/>
              </v:shape>
            </v:group>
            <v:group style="position:absolute;left:5058;top:6127;width:10;height:2" coordorigin="5058,6127" coordsize="10,2">
              <v:shape style="position:absolute;left:5058;top:6127;width:10;height:2" coordorigin="5058,6127" coordsize="10,0" path="m5058,6127l5067,6127e" filled="false" stroked="true" strokeweight=".599980pt" strokecolor="#000000">
                <v:path arrowok="t"/>
              </v:shape>
            </v:group>
            <v:group style="position:absolute;left:6332;top:5430;width:10;height:20" coordorigin="6332,5430" coordsize="10,20">
              <v:shape style="position:absolute;left:6332;top:5430;width:10;height:20" coordorigin="6332,5430" coordsize="10,20" path="m6332,5449l6342,5449,6342,5430,6332,5430,6332,5449xe" filled="true" fillcolor="#000000" stroked="false">
                <v:path arrowok="t"/>
                <v:fill type="solid"/>
              </v:shape>
            </v:group>
            <v:group style="position:absolute;left:6332;top:5449;width:10;height:20" coordorigin="6332,5449" coordsize="10,20">
              <v:shape style="position:absolute;left:6332;top:5449;width:10;height:20" coordorigin="6332,5449" coordsize="10,20" path="m6332,5468l6342,5468,6342,5449,6332,5449,6332,5468xe" filled="true" fillcolor="#000000" stroked="false">
                <v:path arrowok="t"/>
                <v:fill type="solid"/>
              </v:shape>
            </v:group>
            <v:group style="position:absolute;left:6332;top:5468;width:10;height:20" coordorigin="6332,5468" coordsize="10,20">
              <v:shape style="position:absolute;left:6332;top:5468;width:10;height:20" coordorigin="6332,5468" coordsize="10,20" path="m6332,5487l6342,5487,6342,5468,6332,5468,6332,5487xe" filled="true" fillcolor="#000000" stroked="false">
                <v:path arrowok="t"/>
                <v:fill type="solid"/>
              </v:shape>
            </v:group>
            <v:group style="position:absolute;left:6332;top:5487;width:10;height:20" coordorigin="6332,5487" coordsize="10,20">
              <v:shape style="position:absolute;left:6332;top:5487;width:10;height:20" coordorigin="6332,5487" coordsize="10,20" path="m6332,5507l6342,5507,6342,5487,6332,5487,6332,5507xe" filled="true" fillcolor="#000000" stroked="false">
                <v:path arrowok="t"/>
                <v:fill type="solid"/>
              </v:shape>
            </v:group>
            <v:group style="position:absolute;left:6332;top:5507;width:10;height:20" coordorigin="6332,5507" coordsize="10,20">
              <v:shape style="position:absolute;left:6332;top:5507;width:10;height:20" coordorigin="6332,5507" coordsize="10,20" path="m6332,5526l6342,5526,6342,5507,6332,5507,6332,5526xe" filled="true" fillcolor="#000000" stroked="false">
                <v:path arrowok="t"/>
                <v:fill type="solid"/>
              </v:shape>
            </v:group>
            <v:group style="position:absolute;left:6332;top:5526;width:10;height:20" coordorigin="6332,5526" coordsize="10,20">
              <v:shape style="position:absolute;left:6332;top:5526;width:10;height:20" coordorigin="6332,5526" coordsize="10,20" path="m6332,5545l6342,5545,6342,5526,6332,5526,6332,5545xe" filled="true" fillcolor="#000000" stroked="false">
                <v:path arrowok="t"/>
                <v:fill type="solid"/>
              </v:shape>
            </v:group>
            <v:group style="position:absolute;left:6332;top:5545;width:10;height:20" coordorigin="6332,5545" coordsize="10,20">
              <v:shape style="position:absolute;left:6332;top:5545;width:10;height:20" coordorigin="6332,5545" coordsize="10,20" path="m6332,5564l6342,5564,6342,5545,6332,5545,6332,5564xe" filled="true" fillcolor="#000000" stroked="false">
                <v:path arrowok="t"/>
                <v:fill type="solid"/>
              </v:shape>
            </v:group>
            <v:group style="position:absolute;left:6332;top:5564;width:10;height:20" coordorigin="6332,5564" coordsize="10,20">
              <v:shape style="position:absolute;left:6332;top:5564;width:10;height:20" coordorigin="6332,5564" coordsize="10,20" path="m6332,5583l6342,5583,6342,5564,6332,5564,6332,5583xe" filled="true" fillcolor="#000000" stroked="false">
                <v:path arrowok="t"/>
                <v:fill type="solid"/>
              </v:shape>
            </v:group>
            <v:group style="position:absolute;left:6332;top:5583;width:10;height:20" coordorigin="6332,5583" coordsize="10,20">
              <v:shape style="position:absolute;left:6332;top:5583;width:10;height:20" coordorigin="6332,5583" coordsize="10,20" path="m6332,5603l6342,5603,6342,5583,6332,5583,6332,5603xe" filled="true" fillcolor="#000000" stroked="false">
                <v:path arrowok="t"/>
                <v:fill type="solid"/>
              </v:shape>
            </v:group>
            <v:group style="position:absolute;left:6332;top:5603;width:10;height:20" coordorigin="6332,5603" coordsize="10,20">
              <v:shape style="position:absolute;left:6332;top:5603;width:10;height:20" coordorigin="6332,5603" coordsize="10,20" path="m6332,5622l6342,5622,6342,5603,6332,5603,6332,5622xe" filled="true" fillcolor="#000000" stroked="false">
                <v:path arrowok="t"/>
                <v:fill type="solid"/>
              </v:shape>
            </v:group>
            <v:group style="position:absolute;left:6332;top:5622;width:10;height:20" coordorigin="6332,5622" coordsize="10,20">
              <v:shape style="position:absolute;left:6332;top:5622;width:10;height:20" coordorigin="6332,5622" coordsize="10,20" path="m6332,5641l6342,5641,6342,5622,6332,5622,6332,5641xe" filled="true" fillcolor="#000000" stroked="false">
                <v:path arrowok="t"/>
                <v:fill type="solid"/>
              </v:shape>
            </v:group>
            <v:group style="position:absolute;left:6332;top:5641;width:10;height:20" coordorigin="6332,5641" coordsize="10,20">
              <v:shape style="position:absolute;left:6332;top:5641;width:10;height:20" coordorigin="6332,5641" coordsize="10,20" path="m6332,5660l6342,5660,6342,5641,6332,5641,6332,5660xe" filled="true" fillcolor="#000000" stroked="false">
                <v:path arrowok="t"/>
                <v:fill type="solid"/>
              </v:shape>
            </v:group>
            <v:group style="position:absolute;left:6332;top:5660;width:10;height:20" coordorigin="6332,5660" coordsize="10,20">
              <v:shape style="position:absolute;left:6332;top:5660;width:10;height:20" coordorigin="6332,5660" coordsize="10,20" path="m6332,5679l6342,5679,6342,5660,6332,5660,6332,5679xe" filled="true" fillcolor="#000000" stroked="false">
                <v:path arrowok="t"/>
                <v:fill type="solid"/>
              </v:shape>
            </v:group>
            <v:group style="position:absolute;left:6332;top:5679;width:10;height:20" coordorigin="6332,5679" coordsize="10,20">
              <v:shape style="position:absolute;left:6332;top:5679;width:10;height:20" coordorigin="6332,5679" coordsize="10,20" path="m6332,5699l6342,5699,6342,5679,6332,5679,6332,5699xe" filled="true" fillcolor="#000000" stroked="false">
                <v:path arrowok="t"/>
                <v:fill type="solid"/>
              </v:shape>
            </v:group>
            <v:group style="position:absolute;left:6332;top:5699;width:10;height:20" coordorigin="6332,5699" coordsize="10,20">
              <v:shape style="position:absolute;left:6332;top:5699;width:10;height:20" coordorigin="6332,5699" coordsize="10,20" path="m6332,5718l6342,5718,6342,5699,6332,5699,6332,5718xe" filled="true" fillcolor="#000000" stroked="false">
                <v:path arrowok="t"/>
                <v:fill type="solid"/>
              </v:shape>
            </v:group>
            <v:group style="position:absolute;left:6332;top:5718;width:10;height:20" coordorigin="6332,5718" coordsize="10,20">
              <v:shape style="position:absolute;left:6332;top:5718;width:10;height:20" coordorigin="6332,5718" coordsize="10,20" path="m6332,5737l6342,5737,6342,5718,6332,5718,6332,5737xe" filled="true" fillcolor="#000000" stroked="false">
                <v:path arrowok="t"/>
                <v:fill type="solid"/>
              </v:shape>
            </v:group>
            <v:group style="position:absolute;left:6332;top:5737;width:10;height:20" coordorigin="6332,5737" coordsize="10,20">
              <v:shape style="position:absolute;left:6332;top:5737;width:10;height:20" coordorigin="6332,5737" coordsize="10,20" path="m6332,5756l6342,5756,6342,5737,6332,5737,6332,5756xe" filled="true" fillcolor="#000000" stroked="false">
                <v:path arrowok="t"/>
                <v:fill type="solid"/>
              </v:shape>
            </v:group>
            <v:group style="position:absolute;left:6332;top:5756;width:10;height:20" coordorigin="6332,5756" coordsize="10,20">
              <v:shape style="position:absolute;left:6332;top:5756;width:10;height:20" coordorigin="6332,5756" coordsize="10,20" path="m6332,5775l6342,5775,6342,5756,6332,5756,6332,5775xe" filled="true" fillcolor="#000000" stroked="false">
                <v:path arrowok="t"/>
                <v:fill type="solid"/>
              </v:shape>
            </v:group>
            <v:group style="position:absolute;left:6332;top:5775;width:10;height:20" coordorigin="6332,5775" coordsize="10,20">
              <v:shape style="position:absolute;left:6332;top:5775;width:10;height:20" coordorigin="6332,5775" coordsize="10,20" path="m6332,5795l6342,5795,6342,5775,6332,5775,6332,5795xe" filled="true" fillcolor="#000000" stroked="false">
                <v:path arrowok="t"/>
                <v:fill type="solid"/>
              </v:shape>
            </v:group>
            <v:group style="position:absolute;left:6332;top:5795;width:10;height:20" coordorigin="6332,5795" coordsize="10,20">
              <v:shape style="position:absolute;left:6332;top:5795;width:10;height:20" coordorigin="6332,5795" coordsize="10,20" path="m6332,5814l6342,5814,6342,5795,6332,5795,6332,5814xe" filled="true" fillcolor="#000000" stroked="false">
                <v:path arrowok="t"/>
                <v:fill type="solid"/>
              </v:shape>
            </v:group>
            <v:group style="position:absolute;left:6332;top:5814;width:10;height:20" coordorigin="6332,5814" coordsize="10,20">
              <v:shape style="position:absolute;left:6332;top:5814;width:10;height:20" coordorigin="6332,5814" coordsize="10,20" path="m6332,5833l6342,5833,6342,5814,6332,5814,6332,5833xe" filled="true" fillcolor="#000000" stroked="false">
                <v:path arrowok="t"/>
                <v:fill type="solid"/>
              </v:shape>
            </v:group>
            <v:group style="position:absolute;left:6332;top:5833;width:10;height:20" coordorigin="6332,5833" coordsize="10,20">
              <v:shape style="position:absolute;left:6332;top:5833;width:10;height:20" coordorigin="6332,5833" coordsize="10,20" path="m6332,5852l6342,5852,6342,5833,6332,5833,6332,5852xe" filled="true" fillcolor="#000000" stroked="false">
                <v:path arrowok="t"/>
                <v:fill type="solid"/>
              </v:shape>
            </v:group>
            <v:group style="position:absolute;left:6332;top:5852;width:10;height:20" coordorigin="6332,5852" coordsize="10,20">
              <v:shape style="position:absolute;left:6332;top:5852;width:10;height:20" coordorigin="6332,5852" coordsize="10,20" path="m6332,5871l6342,5871,6342,5852,6332,5852,6332,5871xe" filled="true" fillcolor="#000000" stroked="false">
                <v:path arrowok="t"/>
                <v:fill type="solid"/>
              </v:shape>
            </v:group>
            <v:group style="position:absolute;left:6332;top:5871;width:10;height:20" coordorigin="6332,5871" coordsize="10,20">
              <v:shape style="position:absolute;left:6332;top:5871;width:10;height:20" coordorigin="6332,5871" coordsize="10,20" path="m6332,5891l6342,5891,6342,5871,6332,5871,6332,5891xe" filled="true" fillcolor="#000000" stroked="false">
                <v:path arrowok="t"/>
                <v:fill type="solid"/>
              </v:shape>
            </v:group>
            <v:group style="position:absolute;left:6332;top:5891;width:10;height:20" coordorigin="6332,5891" coordsize="10,20">
              <v:shape style="position:absolute;left:6332;top:5891;width:10;height:20" coordorigin="6332,5891" coordsize="10,20" path="m6332,5910l6342,5910,6342,5891,6332,5891,6332,5910xe" filled="true" fillcolor="#000000" stroked="false">
                <v:path arrowok="t"/>
                <v:fill type="solid"/>
              </v:shape>
            </v:group>
            <v:group style="position:absolute;left:6332;top:5910;width:10;height:20" coordorigin="6332,5910" coordsize="10,20">
              <v:shape style="position:absolute;left:6332;top:5910;width:10;height:20" coordorigin="6332,5910" coordsize="10,20" path="m6332,5929l6342,5929,6342,5910,6332,5910,6332,5929xe" filled="true" fillcolor="#000000" stroked="false">
                <v:path arrowok="t"/>
                <v:fill type="solid"/>
              </v:shape>
            </v:group>
            <v:group style="position:absolute;left:6332;top:5929;width:10;height:20" coordorigin="6332,5929" coordsize="10,20">
              <v:shape style="position:absolute;left:6332;top:5929;width:10;height:20" coordorigin="6332,5929" coordsize="10,20" path="m6332,5948l6342,5948,6342,5929,6332,5929,6332,5948xe" filled="true" fillcolor="#000000" stroked="false">
                <v:path arrowok="t"/>
                <v:fill type="solid"/>
              </v:shape>
            </v:group>
            <v:group style="position:absolute;left:6332;top:5948;width:10;height:20" coordorigin="6332,5948" coordsize="10,20">
              <v:shape style="position:absolute;left:6332;top:5948;width:10;height:20" coordorigin="6332,5948" coordsize="10,20" path="m6332,5967l6342,5967,6342,5948,6332,5948,6332,5967xe" filled="true" fillcolor="#000000" stroked="false">
                <v:path arrowok="t"/>
                <v:fill type="solid"/>
              </v:shape>
            </v:group>
            <v:group style="position:absolute;left:6332;top:5967;width:10;height:20" coordorigin="6332,5967" coordsize="10,20">
              <v:shape style="position:absolute;left:6332;top:5967;width:10;height:20" coordorigin="6332,5967" coordsize="10,20" path="m6332,5987l6342,5987,6342,5967,6332,5967,6332,5987xe" filled="true" fillcolor="#000000" stroked="false">
                <v:path arrowok="t"/>
                <v:fill type="solid"/>
              </v:shape>
            </v:group>
            <v:group style="position:absolute;left:6332;top:5987;width:10;height:20" coordorigin="6332,5987" coordsize="10,20">
              <v:shape style="position:absolute;left:6332;top:5987;width:10;height:20" coordorigin="6332,5987" coordsize="10,20" path="m6332,6006l6342,6006,6342,5987,6332,5987,6332,6006xe" filled="true" fillcolor="#000000" stroked="false">
                <v:path arrowok="t"/>
                <v:fill type="solid"/>
              </v:shape>
            </v:group>
            <v:group style="position:absolute;left:6332;top:6006;width:10;height:20" coordorigin="6332,6006" coordsize="10,20">
              <v:shape style="position:absolute;left:6332;top:6006;width:10;height:20" coordorigin="6332,6006" coordsize="10,20" path="m6332,6025l6342,6025,6342,6006,6332,6006,6332,6025xe" filled="true" fillcolor="#000000" stroked="false">
                <v:path arrowok="t"/>
                <v:fill type="solid"/>
              </v:shape>
            </v:group>
            <v:group style="position:absolute;left:6332;top:6025;width:10;height:20" coordorigin="6332,6025" coordsize="10,20">
              <v:shape style="position:absolute;left:6332;top:6025;width:10;height:20" coordorigin="6332,6025" coordsize="10,20" path="m6332,6044l6342,6044,6342,6025,6332,6025,6332,6044xe" filled="true" fillcolor="#000000" stroked="false">
                <v:path arrowok="t"/>
                <v:fill type="solid"/>
              </v:shape>
            </v:group>
            <v:group style="position:absolute;left:6332;top:6044;width:10;height:20" coordorigin="6332,6044" coordsize="10,20">
              <v:shape style="position:absolute;left:6332;top:6044;width:10;height:20" coordorigin="6332,6044" coordsize="10,20" path="m6332,6063l6342,6063,6342,6044,6332,6044,6332,6063xe" filled="true" fillcolor="#000000" stroked="false">
                <v:path arrowok="t"/>
                <v:fill type="solid"/>
              </v:shape>
            </v:group>
            <v:group style="position:absolute;left:6332;top:6063;width:10;height:20" coordorigin="6332,6063" coordsize="10,20">
              <v:shape style="position:absolute;left:6332;top:6063;width:10;height:20" coordorigin="6332,6063" coordsize="10,20" path="m6332,6083l6342,6083,6342,6063,6332,6063,6332,6083xe" filled="true" fillcolor="#000000" stroked="false">
                <v:path arrowok="t"/>
                <v:fill type="solid"/>
              </v:shape>
            </v:group>
            <v:group style="position:absolute;left:6332;top:6083;width:10;height:20" coordorigin="6332,6083" coordsize="10,20">
              <v:shape style="position:absolute;left:6332;top:6083;width:10;height:20" coordorigin="6332,6083" coordsize="10,20" path="m6332,6102l6342,6102,6342,6083,6332,6083,6332,6102xe" filled="true" fillcolor="#000000" stroked="false">
                <v:path arrowok="t"/>
                <v:fill type="solid"/>
              </v:shape>
            </v:group>
            <v:group style="position:absolute;left:6332;top:6102;width:10;height:20" coordorigin="6332,6102" coordsize="10,20">
              <v:shape style="position:absolute;left:6332;top:6102;width:10;height:20" coordorigin="6332,6102" coordsize="10,20" path="m6332,6121l6342,6121,6342,6102,6332,6102,6332,6121xe" filled="true" fillcolor="#000000" stroked="false">
                <v:path arrowok="t"/>
                <v:fill type="solid"/>
              </v:shape>
            </v:group>
            <v:group style="position:absolute;left:6332;top:6127;width:10;height:2" coordorigin="6332,6127" coordsize="10,2">
              <v:shape style="position:absolute;left:6332;top:6127;width:10;height:2" coordorigin="6332,6127" coordsize="10,0" path="m6332,6127l6342,6127e" filled="false" stroked="true" strokeweight=".599980pt" strokecolor="#000000">
                <v:path arrowok="t"/>
              </v:shape>
            </v:group>
            <v:group style="position:absolute;left:7751;top:5430;width:10;height:20" coordorigin="7751,5430" coordsize="10,20">
              <v:shape style="position:absolute;left:7751;top:5430;width:10;height:20" coordorigin="7751,5430" coordsize="10,20" path="m7751,5449l7761,5449,7761,5430,7751,5430,7751,5449xe" filled="true" fillcolor="#000000" stroked="false">
                <v:path arrowok="t"/>
                <v:fill type="solid"/>
              </v:shape>
            </v:group>
            <v:group style="position:absolute;left:7751;top:5449;width:10;height:20" coordorigin="7751,5449" coordsize="10,20">
              <v:shape style="position:absolute;left:7751;top:5449;width:10;height:20" coordorigin="7751,5449" coordsize="10,20" path="m7751,5468l7761,5468,7761,5449,7751,5449,7751,5468xe" filled="true" fillcolor="#000000" stroked="false">
                <v:path arrowok="t"/>
                <v:fill type="solid"/>
              </v:shape>
            </v:group>
            <v:group style="position:absolute;left:7751;top:5468;width:10;height:20" coordorigin="7751,5468" coordsize="10,20">
              <v:shape style="position:absolute;left:7751;top:5468;width:10;height:20" coordorigin="7751,5468" coordsize="10,20" path="m7751,5487l7761,5487,7761,5468,7751,5468,7751,5487xe" filled="true" fillcolor="#000000" stroked="false">
                <v:path arrowok="t"/>
                <v:fill type="solid"/>
              </v:shape>
            </v:group>
            <v:group style="position:absolute;left:7751;top:5487;width:10;height:20" coordorigin="7751,5487" coordsize="10,20">
              <v:shape style="position:absolute;left:7751;top:5487;width:10;height:20" coordorigin="7751,5487" coordsize="10,20" path="m7751,5507l7761,5507,7761,5487,7751,5487,7751,5507xe" filled="true" fillcolor="#000000" stroked="false">
                <v:path arrowok="t"/>
                <v:fill type="solid"/>
              </v:shape>
            </v:group>
            <v:group style="position:absolute;left:7751;top:5507;width:10;height:20" coordorigin="7751,5507" coordsize="10,20">
              <v:shape style="position:absolute;left:7751;top:5507;width:10;height:20" coordorigin="7751,5507" coordsize="10,20" path="m7751,5526l7761,5526,7761,5507,7751,5507,7751,5526xe" filled="true" fillcolor="#000000" stroked="false">
                <v:path arrowok="t"/>
                <v:fill type="solid"/>
              </v:shape>
            </v:group>
            <v:group style="position:absolute;left:7751;top:5526;width:10;height:20" coordorigin="7751,5526" coordsize="10,20">
              <v:shape style="position:absolute;left:7751;top:5526;width:10;height:20" coordorigin="7751,5526" coordsize="10,20" path="m7751,5545l7761,5545,7761,5526,7751,5526,7751,5545xe" filled="true" fillcolor="#000000" stroked="false">
                <v:path arrowok="t"/>
                <v:fill type="solid"/>
              </v:shape>
            </v:group>
            <v:group style="position:absolute;left:7751;top:5545;width:10;height:20" coordorigin="7751,5545" coordsize="10,20">
              <v:shape style="position:absolute;left:7751;top:5545;width:10;height:20" coordorigin="7751,5545" coordsize="10,20" path="m7751,5564l7761,5564,7761,5545,7751,5545,7751,5564xe" filled="true" fillcolor="#000000" stroked="false">
                <v:path arrowok="t"/>
                <v:fill type="solid"/>
              </v:shape>
            </v:group>
            <v:group style="position:absolute;left:7751;top:5564;width:10;height:20" coordorigin="7751,5564" coordsize="10,20">
              <v:shape style="position:absolute;left:7751;top:5564;width:10;height:20" coordorigin="7751,5564" coordsize="10,20" path="m7751,5583l7761,5583,7761,5564,7751,5564,7751,5583xe" filled="true" fillcolor="#000000" stroked="false">
                <v:path arrowok="t"/>
                <v:fill type="solid"/>
              </v:shape>
            </v:group>
            <v:group style="position:absolute;left:7751;top:5583;width:10;height:20" coordorigin="7751,5583" coordsize="10,20">
              <v:shape style="position:absolute;left:7751;top:5583;width:10;height:20" coordorigin="7751,5583" coordsize="10,20" path="m7751,5603l7761,5603,7761,5583,7751,5583,7751,5603xe" filled="true" fillcolor="#000000" stroked="false">
                <v:path arrowok="t"/>
                <v:fill type="solid"/>
              </v:shape>
            </v:group>
            <v:group style="position:absolute;left:7751;top:5603;width:10;height:20" coordorigin="7751,5603" coordsize="10,20">
              <v:shape style="position:absolute;left:7751;top:5603;width:10;height:20" coordorigin="7751,5603" coordsize="10,20" path="m7751,5622l7761,5622,7761,5603,7751,5603,7751,5622xe" filled="true" fillcolor="#000000" stroked="false">
                <v:path arrowok="t"/>
                <v:fill type="solid"/>
              </v:shape>
            </v:group>
            <v:group style="position:absolute;left:7751;top:5622;width:10;height:20" coordorigin="7751,5622" coordsize="10,20">
              <v:shape style="position:absolute;left:7751;top:5622;width:10;height:20" coordorigin="7751,5622" coordsize="10,20" path="m7751,5641l7761,5641,7761,5622,7751,5622,7751,5641xe" filled="true" fillcolor="#000000" stroked="false">
                <v:path arrowok="t"/>
                <v:fill type="solid"/>
              </v:shape>
            </v:group>
            <v:group style="position:absolute;left:7751;top:5641;width:10;height:20" coordorigin="7751,5641" coordsize="10,20">
              <v:shape style="position:absolute;left:7751;top:5641;width:10;height:20" coordorigin="7751,5641" coordsize="10,20" path="m7751,5660l7761,5660,7761,5641,7751,5641,7751,5660xe" filled="true" fillcolor="#000000" stroked="false">
                <v:path arrowok="t"/>
                <v:fill type="solid"/>
              </v:shape>
            </v:group>
            <v:group style="position:absolute;left:7751;top:5660;width:10;height:20" coordorigin="7751,5660" coordsize="10,20">
              <v:shape style="position:absolute;left:7751;top:5660;width:10;height:20" coordorigin="7751,5660" coordsize="10,20" path="m7751,5679l7761,5679,7761,5660,7751,5660,7751,5679xe" filled="true" fillcolor="#000000" stroked="false">
                <v:path arrowok="t"/>
                <v:fill type="solid"/>
              </v:shape>
            </v:group>
            <v:group style="position:absolute;left:7751;top:5679;width:10;height:20" coordorigin="7751,5679" coordsize="10,20">
              <v:shape style="position:absolute;left:7751;top:5679;width:10;height:20" coordorigin="7751,5679" coordsize="10,20" path="m7751,5699l7761,5699,7761,5679,7751,5679,7751,5699xe" filled="true" fillcolor="#000000" stroked="false">
                <v:path arrowok="t"/>
                <v:fill type="solid"/>
              </v:shape>
            </v:group>
            <v:group style="position:absolute;left:7751;top:5699;width:10;height:20" coordorigin="7751,5699" coordsize="10,20">
              <v:shape style="position:absolute;left:7751;top:5699;width:10;height:20" coordorigin="7751,5699" coordsize="10,20" path="m7751,5718l7761,5718,7761,5699,7751,5699,7751,5718xe" filled="true" fillcolor="#000000" stroked="false">
                <v:path arrowok="t"/>
                <v:fill type="solid"/>
              </v:shape>
            </v:group>
            <v:group style="position:absolute;left:7751;top:5718;width:10;height:20" coordorigin="7751,5718" coordsize="10,20">
              <v:shape style="position:absolute;left:7751;top:5718;width:10;height:20" coordorigin="7751,5718" coordsize="10,20" path="m7751,5737l7761,5737,7761,5718,7751,5718,7751,5737xe" filled="true" fillcolor="#000000" stroked="false">
                <v:path arrowok="t"/>
                <v:fill type="solid"/>
              </v:shape>
            </v:group>
            <v:group style="position:absolute;left:7751;top:5737;width:10;height:20" coordorigin="7751,5737" coordsize="10,20">
              <v:shape style="position:absolute;left:7751;top:5737;width:10;height:20" coordorigin="7751,5737" coordsize="10,20" path="m7751,5756l7761,5756,7761,5737,7751,5737,7751,5756xe" filled="true" fillcolor="#000000" stroked="false">
                <v:path arrowok="t"/>
                <v:fill type="solid"/>
              </v:shape>
            </v:group>
            <v:group style="position:absolute;left:7751;top:5756;width:10;height:20" coordorigin="7751,5756" coordsize="10,20">
              <v:shape style="position:absolute;left:7751;top:5756;width:10;height:20" coordorigin="7751,5756" coordsize="10,20" path="m7751,5775l7761,5775,7761,5756,7751,5756,7751,5775xe" filled="true" fillcolor="#000000" stroked="false">
                <v:path arrowok="t"/>
                <v:fill type="solid"/>
              </v:shape>
            </v:group>
            <v:group style="position:absolute;left:7751;top:5775;width:10;height:20" coordorigin="7751,5775" coordsize="10,20">
              <v:shape style="position:absolute;left:7751;top:5775;width:10;height:20" coordorigin="7751,5775" coordsize="10,20" path="m7751,5795l7761,5795,7761,5775,7751,5775,7751,5795xe" filled="true" fillcolor="#000000" stroked="false">
                <v:path arrowok="t"/>
                <v:fill type="solid"/>
              </v:shape>
            </v:group>
            <v:group style="position:absolute;left:7751;top:5795;width:10;height:20" coordorigin="7751,5795" coordsize="10,20">
              <v:shape style="position:absolute;left:7751;top:5795;width:10;height:20" coordorigin="7751,5795" coordsize="10,20" path="m7751,5814l7761,5814,7761,5795,7751,5795,7751,5814xe" filled="true" fillcolor="#000000" stroked="false">
                <v:path arrowok="t"/>
                <v:fill type="solid"/>
              </v:shape>
            </v:group>
            <v:group style="position:absolute;left:7751;top:5814;width:10;height:20" coordorigin="7751,5814" coordsize="10,20">
              <v:shape style="position:absolute;left:7751;top:5814;width:10;height:20" coordorigin="7751,5814" coordsize="10,20" path="m7751,5833l7761,5833,7761,5814,7751,5814,7751,5833xe" filled="true" fillcolor="#000000" stroked="false">
                <v:path arrowok="t"/>
                <v:fill type="solid"/>
              </v:shape>
            </v:group>
            <v:group style="position:absolute;left:7751;top:5833;width:10;height:20" coordorigin="7751,5833" coordsize="10,20">
              <v:shape style="position:absolute;left:7751;top:5833;width:10;height:20" coordorigin="7751,5833" coordsize="10,20" path="m7751,5852l7761,5852,7761,5833,7751,5833,7751,5852xe" filled="true" fillcolor="#000000" stroked="false">
                <v:path arrowok="t"/>
                <v:fill type="solid"/>
              </v:shape>
            </v:group>
            <v:group style="position:absolute;left:7751;top:5852;width:10;height:20" coordorigin="7751,5852" coordsize="10,20">
              <v:shape style="position:absolute;left:7751;top:5852;width:10;height:20" coordorigin="7751,5852" coordsize="10,20" path="m7751,5871l7761,5871,7761,5852,7751,5852,7751,5871xe" filled="true" fillcolor="#000000" stroked="false">
                <v:path arrowok="t"/>
                <v:fill type="solid"/>
              </v:shape>
            </v:group>
            <v:group style="position:absolute;left:7751;top:5871;width:10;height:20" coordorigin="7751,5871" coordsize="10,20">
              <v:shape style="position:absolute;left:7751;top:5871;width:10;height:20" coordorigin="7751,5871" coordsize="10,20" path="m7751,5891l7761,5891,7761,5871,7751,5871,7751,5891xe" filled="true" fillcolor="#000000" stroked="false">
                <v:path arrowok="t"/>
                <v:fill type="solid"/>
              </v:shape>
            </v:group>
            <v:group style="position:absolute;left:7751;top:5891;width:10;height:20" coordorigin="7751,5891" coordsize="10,20">
              <v:shape style="position:absolute;left:7751;top:5891;width:10;height:20" coordorigin="7751,5891" coordsize="10,20" path="m7751,5910l7761,5910,7761,5891,7751,5891,7751,5910xe" filled="true" fillcolor="#000000" stroked="false">
                <v:path arrowok="t"/>
                <v:fill type="solid"/>
              </v:shape>
            </v:group>
            <v:group style="position:absolute;left:7751;top:5910;width:10;height:20" coordorigin="7751,5910" coordsize="10,20">
              <v:shape style="position:absolute;left:7751;top:5910;width:10;height:20" coordorigin="7751,5910" coordsize="10,20" path="m7751,5929l7761,5929,7761,5910,7751,5910,7751,5929xe" filled="true" fillcolor="#000000" stroked="false">
                <v:path arrowok="t"/>
                <v:fill type="solid"/>
              </v:shape>
            </v:group>
            <v:group style="position:absolute;left:7751;top:5929;width:10;height:20" coordorigin="7751,5929" coordsize="10,20">
              <v:shape style="position:absolute;left:7751;top:5929;width:10;height:20" coordorigin="7751,5929" coordsize="10,20" path="m7751,5948l7761,5948,7761,5929,7751,5929,7751,5948xe" filled="true" fillcolor="#000000" stroked="false">
                <v:path arrowok="t"/>
                <v:fill type="solid"/>
              </v:shape>
            </v:group>
            <v:group style="position:absolute;left:7751;top:5948;width:10;height:20" coordorigin="7751,5948" coordsize="10,20">
              <v:shape style="position:absolute;left:7751;top:5948;width:10;height:20" coordorigin="7751,5948" coordsize="10,20" path="m7751,5967l7761,5967,7761,5948,7751,5948,7751,5967xe" filled="true" fillcolor="#000000" stroked="false">
                <v:path arrowok="t"/>
                <v:fill type="solid"/>
              </v:shape>
            </v:group>
            <v:group style="position:absolute;left:7751;top:5967;width:10;height:20" coordorigin="7751,5967" coordsize="10,20">
              <v:shape style="position:absolute;left:7751;top:5967;width:10;height:20" coordorigin="7751,5967" coordsize="10,20" path="m7751,5987l7761,5987,7761,5967,7751,5967,7751,5987xe" filled="true" fillcolor="#000000" stroked="false">
                <v:path arrowok="t"/>
                <v:fill type="solid"/>
              </v:shape>
            </v:group>
            <v:group style="position:absolute;left:7751;top:5987;width:10;height:20" coordorigin="7751,5987" coordsize="10,20">
              <v:shape style="position:absolute;left:7751;top:5987;width:10;height:20" coordorigin="7751,5987" coordsize="10,20" path="m7751,6006l7761,6006,7761,5987,7751,5987,7751,6006xe" filled="true" fillcolor="#000000" stroked="false">
                <v:path arrowok="t"/>
                <v:fill type="solid"/>
              </v:shape>
            </v:group>
            <v:group style="position:absolute;left:7751;top:6006;width:10;height:20" coordorigin="7751,6006" coordsize="10,20">
              <v:shape style="position:absolute;left:7751;top:6006;width:10;height:20" coordorigin="7751,6006" coordsize="10,20" path="m7751,6025l7761,6025,7761,6006,7751,6006,7751,6025xe" filled="true" fillcolor="#000000" stroked="false">
                <v:path arrowok="t"/>
                <v:fill type="solid"/>
              </v:shape>
            </v:group>
            <v:group style="position:absolute;left:7751;top:6025;width:10;height:20" coordorigin="7751,6025" coordsize="10,20">
              <v:shape style="position:absolute;left:7751;top:6025;width:10;height:20" coordorigin="7751,6025" coordsize="10,20" path="m7751,6044l7761,6044,7761,6025,7751,6025,7751,6044xe" filled="true" fillcolor="#000000" stroked="false">
                <v:path arrowok="t"/>
                <v:fill type="solid"/>
              </v:shape>
            </v:group>
            <v:group style="position:absolute;left:7751;top:6044;width:10;height:20" coordorigin="7751,6044" coordsize="10,20">
              <v:shape style="position:absolute;left:7751;top:6044;width:10;height:20" coordorigin="7751,6044" coordsize="10,20" path="m7751,6063l7761,6063,7761,6044,7751,6044,7751,6063xe" filled="true" fillcolor="#000000" stroked="false">
                <v:path arrowok="t"/>
                <v:fill type="solid"/>
              </v:shape>
            </v:group>
            <v:group style="position:absolute;left:7751;top:6063;width:10;height:20" coordorigin="7751,6063" coordsize="10,20">
              <v:shape style="position:absolute;left:7751;top:6063;width:10;height:20" coordorigin="7751,6063" coordsize="10,20" path="m7751,6083l7761,6083,7761,6063,7751,6063,7751,6083xe" filled="true" fillcolor="#000000" stroked="false">
                <v:path arrowok="t"/>
                <v:fill type="solid"/>
              </v:shape>
            </v:group>
            <v:group style="position:absolute;left:7751;top:6083;width:10;height:20" coordorigin="7751,6083" coordsize="10,20">
              <v:shape style="position:absolute;left:7751;top:6083;width:10;height:20" coordorigin="7751,6083" coordsize="10,20" path="m7751,6102l7761,6102,7761,6083,7751,6083,7751,6102xe" filled="true" fillcolor="#000000" stroked="false">
                <v:path arrowok="t"/>
                <v:fill type="solid"/>
              </v:shape>
            </v:group>
            <v:group style="position:absolute;left:7751;top:6102;width:10;height:20" coordorigin="7751,6102" coordsize="10,20">
              <v:shape style="position:absolute;left:7751;top:6102;width:10;height:20" coordorigin="7751,6102" coordsize="10,20" path="m7751,6121l7761,6121,7761,6102,7751,6102,7751,6121xe" filled="true" fillcolor="#000000" stroked="false">
                <v:path arrowok="t"/>
                <v:fill type="solid"/>
              </v:shape>
            </v:group>
            <v:group style="position:absolute;left:7751;top:6127;width:10;height:2" coordorigin="7751,6127" coordsize="10,2">
              <v:shape style="position:absolute;left:7751;top:6127;width:10;height:2" coordorigin="7751,6127" coordsize="10,0" path="m7751,6127l7761,6127e" filled="false" stroked="true" strokeweight=".599980pt" strokecolor="#000000">
                <v:path arrowok="t"/>
              </v:shape>
            </v:group>
            <v:group style="position:absolute;left:8601;top:5430;width:10;height:20" coordorigin="8601,5430" coordsize="10,20">
              <v:shape style="position:absolute;left:8601;top:5430;width:10;height:20" coordorigin="8601,5430" coordsize="10,20" path="m8601,5449l8610,5449,8610,5430,8601,5430,8601,5449xe" filled="true" fillcolor="#000000" stroked="false">
                <v:path arrowok="t"/>
                <v:fill type="solid"/>
              </v:shape>
            </v:group>
            <v:group style="position:absolute;left:8601;top:5449;width:10;height:20" coordorigin="8601,5449" coordsize="10,20">
              <v:shape style="position:absolute;left:8601;top:5449;width:10;height:20" coordorigin="8601,5449" coordsize="10,20" path="m8601,5468l8610,5468,8610,5449,8601,5449,8601,5468xe" filled="true" fillcolor="#000000" stroked="false">
                <v:path arrowok="t"/>
                <v:fill type="solid"/>
              </v:shape>
            </v:group>
            <v:group style="position:absolute;left:8601;top:5468;width:10;height:20" coordorigin="8601,5468" coordsize="10,20">
              <v:shape style="position:absolute;left:8601;top:5468;width:10;height:20" coordorigin="8601,5468" coordsize="10,20" path="m8601,5487l8610,5487,8610,5468,8601,5468,8601,5487xe" filled="true" fillcolor="#000000" stroked="false">
                <v:path arrowok="t"/>
                <v:fill type="solid"/>
              </v:shape>
            </v:group>
            <v:group style="position:absolute;left:8601;top:5487;width:10;height:20" coordorigin="8601,5487" coordsize="10,20">
              <v:shape style="position:absolute;left:8601;top:5487;width:10;height:20" coordorigin="8601,5487" coordsize="10,20" path="m8601,5507l8610,5507,8610,5487,8601,5487,8601,5507xe" filled="true" fillcolor="#000000" stroked="false">
                <v:path arrowok="t"/>
                <v:fill type="solid"/>
              </v:shape>
            </v:group>
            <v:group style="position:absolute;left:8601;top:5507;width:10;height:20" coordorigin="8601,5507" coordsize="10,20">
              <v:shape style="position:absolute;left:8601;top:5507;width:10;height:20" coordorigin="8601,5507" coordsize="10,20" path="m8601,5526l8610,5526,8610,5507,8601,5507,8601,5526xe" filled="true" fillcolor="#000000" stroked="false">
                <v:path arrowok="t"/>
                <v:fill type="solid"/>
              </v:shape>
            </v:group>
            <v:group style="position:absolute;left:8601;top:5526;width:10;height:20" coordorigin="8601,5526" coordsize="10,20">
              <v:shape style="position:absolute;left:8601;top:5526;width:10;height:20" coordorigin="8601,5526" coordsize="10,20" path="m8601,5545l8610,5545,8610,5526,8601,5526,8601,5545xe" filled="true" fillcolor="#000000" stroked="false">
                <v:path arrowok="t"/>
                <v:fill type="solid"/>
              </v:shape>
            </v:group>
            <v:group style="position:absolute;left:8601;top:5545;width:10;height:20" coordorigin="8601,5545" coordsize="10,20">
              <v:shape style="position:absolute;left:8601;top:5545;width:10;height:20" coordorigin="8601,5545" coordsize="10,20" path="m8601,5564l8610,5564,8610,5545,8601,5545,8601,5564xe" filled="true" fillcolor="#000000" stroked="false">
                <v:path arrowok="t"/>
                <v:fill type="solid"/>
              </v:shape>
            </v:group>
            <v:group style="position:absolute;left:8601;top:5564;width:10;height:20" coordorigin="8601,5564" coordsize="10,20">
              <v:shape style="position:absolute;left:8601;top:5564;width:10;height:20" coordorigin="8601,5564" coordsize="10,20" path="m8601,5583l8610,5583,8610,5564,8601,5564,8601,5583xe" filled="true" fillcolor="#000000" stroked="false">
                <v:path arrowok="t"/>
                <v:fill type="solid"/>
              </v:shape>
            </v:group>
            <v:group style="position:absolute;left:8601;top:5583;width:10;height:20" coordorigin="8601,5583" coordsize="10,20">
              <v:shape style="position:absolute;left:8601;top:5583;width:10;height:20" coordorigin="8601,5583" coordsize="10,20" path="m8601,5603l8610,5603,8610,5583,8601,5583,8601,5603xe" filled="true" fillcolor="#000000" stroked="false">
                <v:path arrowok="t"/>
                <v:fill type="solid"/>
              </v:shape>
            </v:group>
            <v:group style="position:absolute;left:8601;top:5603;width:10;height:20" coordorigin="8601,5603" coordsize="10,20">
              <v:shape style="position:absolute;left:8601;top:5603;width:10;height:20" coordorigin="8601,5603" coordsize="10,20" path="m8601,5622l8610,5622,8610,5603,8601,5603,8601,5622xe" filled="true" fillcolor="#000000" stroked="false">
                <v:path arrowok="t"/>
                <v:fill type="solid"/>
              </v:shape>
            </v:group>
            <v:group style="position:absolute;left:8601;top:5622;width:10;height:20" coordorigin="8601,5622" coordsize="10,20">
              <v:shape style="position:absolute;left:8601;top:5622;width:10;height:20" coordorigin="8601,5622" coordsize="10,20" path="m8601,5641l8610,5641,8610,5622,8601,5622,8601,5641xe" filled="true" fillcolor="#000000" stroked="false">
                <v:path arrowok="t"/>
                <v:fill type="solid"/>
              </v:shape>
            </v:group>
            <v:group style="position:absolute;left:8601;top:5641;width:10;height:20" coordorigin="8601,5641" coordsize="10,20">
              <v:shape style="position:absolute;left:8601;top:5641;width:10;height:20" coordorigin="8601,5641" coordsize="10,20" path="m8601,5660l8610,5660,8610,5641,8601,5641,8601,5660xe" filled="true" fillcolor="#000000" stroked="false">
                <v:path arrowok="t"/>
                <v:fill type="solid"/>
              </v:shape>
            </v:group>
            <v:group style="position:absolute;left:8601;top:5660;width:10;height:20" coordorigin="8601,5660" coordsize="10,20">
              <v:shape style="position:absolute;left:8601;top:5660;width:10;height:20" coordorigin="8601,5660" coordsize="10,20" path="m8601,5679l8610,5679,8610,5660,8601,5660,8601,5679xe" filled="true" fillcolor="#000000" stroked="false">
                <v:path arrowok="t"/>
                <v:fill type="solid"/>
              </v:shape>
            </v:group>
            <v:group style="position:absolute;left:8601;top:5679;width:10;height:20" coordorigin="8601,5679" coordsize="10,20">
              <v:shape style="position:absolute;left:8601;top:5679;width:10;height:20" coordorigin="8601,5679" coordsize="10,20" path="m8601,5699l8610,5699,8610,5679,8601,5679,8601,5699xe" filled="true" fillcolor="#000000" stroked="false">
                <v:path arrowok="t"/>
                <v:fill type="solid"/>
              </v:shape>
            </v:group>
            <v:group style="position:absolute;left:8601;top:5699;width:10;height:20" coordorigin="8601,5699" coordsize="10,20">
              <v:shape style="position:absolute;left:8601;top:5699;width:10;height:20" coordorigin="8601,5699" coordsize="10,20" path="m8601,5718l8610,5718,8610,5699,8601,5699,8601,5718xe" filled="true" fillcolor="#000000" stroked="false">
                <v:path arrowok="t"/>
                <v:fill type="solid"/>
              </v:shape>
            </v:group>
            <v:group style="position:absolute;left:8601;top:5718;width:10;height:20" coordorigin="8601,5718" coordsize="10,20">
              <v:shape style="position:absolute;left:8601;top:5718;width:10;height:20" coordorigin="8601,5718" coordsize="10,20" path="m8601,5737l8610,5737,8610,5718,8601,5718,8601,5737xe" filled="true" fillcolor="#000000" stroked="false">
                <v:path arrowok="t"/>
                <v:fill type="solid"/>
              </v:shape>
            </v:group>
            <v:group style="position:absolute;left:8601;top:5737;width:10;height:20" coordorigin="8601,5737" coordsize="10,20">
              <v:shape style="position:absolute;left:8601;top:5737;width:10;height:20" coordorigin="8601,5737" coordsize="10,20" path="m8601,5756l8610,5756,8610,5737,8601,5737,8601,5756xe" filled="true" fillcolor="#000000" stroked="false">
                <v:path arrowok="t"/>
                <v:fill type="solid"/>
              </v:shape>
            </v:group>
            <v:group style="position:absolute;left:8601;top:5756;width:10;height:20" coordorigin="8601,5756" coordsize="10,20">
              <v:shape style="position:absolute;left:8601;top:5756;width:10;height:20" coordorigin="8601,5756" coordsize="10,20" path="m8601,5775l8610,5775,8610,5756,8601,5756,8601,5775xe" filled="true" fillcolor="#000000" stroked="false">
                <v:path arrowok="t"/>
                <v:fill type="solid"/>
              </v:shape>
            </v:group>
            <v:group style="position:absolute;left:8601;top:5775;width:10;height:20" coordorigin="8601,5775" coordsize="10,20">
              <v:shape style="position:absolute;left:8601;top:5775;width:10;height:20" coordorigin="8601,5775" coordsize="10,20" path="m8601,5795l8610,5795,8610,5775,8601,5775,8601,5795xe" filled="true" fillcolor="#000000" stroked="false">
                <v:path arrowok="t"/>
                <v:fill type="solid"/>
              </v:shape>
            </v:group>
            <v:group style="position:absolute;left:8601;top:5795;width:10;height:20" coordorigin="8601,5795" coordsize="10,20">
              <v:shape style="position:absolute;left:8601;top:5795;width:10;height:20" coordorigin="8601,5795" coordsize="10,20" path="m8601,5814l8610,5814,8610,5795,8601,5795,8601,5814xe" filled="true" fillcolor="#000000" stroked="false">
                <v:path arrowok="t"/>
                <v:fill type="solid"/>
              </v:shape>
            </v:group>
            <v:group style="position:absolute;left:8601;top:5814;width:10;height:20" coordorigin="8601,5814" coordsize="10,20">
              <v:shape style="position:absolute;left:8601;top:5814;width:10;height:20" coordorigin="8601,5814" coordsize="10,20" path="m8601,5833l8610,5833,8610,5814,8601,5814,8601,5833xe" filled="true" fillcolor="#000000" stroked="false">
                <v:path arrowok="t"/>
                <v:fill type="solid"/>
              </v:shape>
            </v:group>
            <v:group style="position:absolute;left:8601;top:5833;width:10;height:20" coordorigin="8601,5833" coordsize="10,20">
              <v:shape style="position:absolute;left:8601;top:5833;width:10;height:20" coordorigin="8601,5833" coordsize="10,20" path="m8601,5852l8610,5852,8610,5833,8601,5833,8601,5852xe" filled="true" fillcolor="#000000" stroked="false">
                <v:path arrowok="t"/>
                <v:fill type="solid"/>
              </v:shape>
            </v:group>
            <v:group style="position:absolute;left:8601;top:5852;width:10;height:20" coordorigin="8601,5852" coordsize="10,20">
              <v:shape style="position:absolute;left:8601;top:5852;width:10;height:20" coordorigin="8601,5852" coordsize="10,20" path="m8601,5871l8610,5871,8610,5852,8601,5852,8601,5871xe" filled="true" fillcolor="#000000" stroked="false">
                <v:path arrowok="t"/>
                <v:fill type="solid"/>
              </v:shape>
            </v:group>
            <v:group style="position:absolute;left:8601;top:5871;width:10;height:20" coordorigin="8601,5871" coordsize="10,20">
              <v:shape style="position:absolute;left:8601;top:5871;width:10;height:20" coordorigin="8601,5871" coordsize="10,20" path="m8601,5891l8610,5891,8610,5871,8601,5871,8601,5891xe" filled="true" fillcolor="#000000" stroked="false">
                <v:path arrowok="t"/>
                <v:fill type="solid"/>
              </v:shape>
            </v:group>
            <v:group style="position:absolute;left:8601;top:5891;width:10;height:20" coordorigin="8601,5891" coordsize="10,20">
              <v:shape style="position:absolute;left:8601;top:5891;width:10;height:20" coordorigin="8601,5891" coordsize="10,20" path="m8601,5910l8610,5910,8610,5891,8601,5891,8601,5910xe" filled="true" fillcolor="#000000" stroked="false">
                <v:path arrowok="t"/>
                <v:fill type="solid"/>
              </v:shape>
            </v:group>
            <v:group style="position:absolute;left:8601;top:5910;width:10;height:20" coordorigin="8601,5910" coordsize="10,20">
              <v:shape style="position:absolute;left:8601;top:5910;width:10;height:20" coordorigin="8601,5910" coordsize="10,20" path="m8601,5929l8610,5929,8610,5910,8601,5910,8601,5929xe" filled="true" fillcolor="#000000" stroked="false">
                <v:path arrowok="t"/>
                <v:fill type="solid"/>
              </v:shape>
            </v:group>
            <v:group style="position:absolute;left:8601;top:5929;width:10;height:20" coordorigin="8601,5929" coordsize="10,20">
              <v:shape style="position:absolute;left:8601;top:5929;width:10;height:20" coordorigin="8601,5929" coordsize="10,20" path="m8601,5948l8610,5948,8610,5929,8601,5929,8601,5948xe" filled="true" fillcolor="#000000" stroked="false">
                <v:path arrowok="t"/>
                <v:fill type="solid"/>
              </v:shape>
            </v:group>
            <v:group style="position:absolute;left:8601;top:5948;width:10;height:20" coordorigin="8601,5948" coordsize="10,20">
              <v:shape style="position:absolute;left:8601;top:5948;width:10;height:20" coordorigin="8601,5948" coordsize="10,20" path="m8601,5967l8610,5967,8610,5948,8601,5948,8601,5967xe" filled="true" fillcolor="#000000" stroked="false">
                <v:path arrowok="t"/>
                <v:fill type="solid"/>
              </v:shape>
            </v:group>
            <v:group style="position:absolute;left:8601;top:5967;width:10;height:20" coordorigin="8601,5967" coordsize="10,20">
              <v:shape style="position:absolute;left:8601;top:5967;width:10;height:20" coordorigin="8601,5967" coordsize="10,20" path="m8601,5987l8610,5987,8610,5967,8601,5967,8601,5987xe" filled="true" fillcolor="#000000" stroked="false">
                <v:path arrowok="t"/>
                <v:fill type="solid"/>
              </v:shape>
            </v:group>
            <v:group style="position:absolute;left:8601;top:5987;width:10;height:20" coordorigin="8601,5987" coordsize="10,20">
              <v:shape style="position:absolute;left:8601;top:5987;width:10;height:20" coordorigin="8601,5987" coordsize="10,20" path="m8601,6006l8610,6006,8610,5987,8601,5987,8601,6006xe" filled="true" fillcolor="#000000" stroked="false">
                <v:path arrowok="t"/>
                <v:fill type="solid"/>
              </v:shape>
            </v:group>
            <v:group style="position:absolute;left:8601;top:6006;width:10;height:20" coordorigin="8601,6006" coordsize="10,20">
              <v:shape style="position:absolute;left:8601;top:6006;width:10;height:20" coordorigin="8601,6006" coordsize="10,20" path="m8601,6025l8610,6025,8610,6006,8601,6006,8601,6025xe" filled="true" fillcolor="#000000" stroked="false">
                <v:path arrowok="t"/>
                <v:fill type="solid"/>
              </v:shape>
            </v:group>
            <v:group style="position:absolute;left:8601;top:6025;width:10;height:20" coordorigin="8601,6025" coordsize="10,20">
              <v:shape style="position:absolute;left:8601;top:6025;width:10;height:20" coordorigin="8601,6025" coordsize="10,20" path="m8601,6044l8610,6044,8610,6025,8601,6025,8601,6044xe" filled="true" fillcolor="#000000" stroked="false">
                <v:path arrowok="t"/>
                <v:fill type="solid"/>
              </v:shape>
            </v:group>
            <v:group style="position:absolute;left:8601;top:6044;width:10;height:20" coordorigin="8601,6044" coordsize="10,20">
              <v:shape style="position:absolute;left:8601;top:6044;width:10;height:20" coordorigin="8601,6044" coordsize="10,20" path="m8601,6063l8610,6063,8610,6044,8601,6044,8601,6063xe" filled="true" fillcolor="#000000" stroked="false">
                <v:path arrowok="t"/>
                <v:fill type="solid"/>
              </v:shape>
            </v:group>
            <v:group style="position:absolute;left:8601;top:6063;width:10;height:20" coordorigin="8601,6063" coordsize="10,20">
              <v:shape style="position:absolute;left:8601;top:6063;width:10;height:20" coordorigin="8601,6063" coordsize="10,20" path="m8601,6083l8610,6083,8610,6063,8601,6063,8601,6083xe" filled="true" fillcolor="#000000" stroked="false">
                <v:path arrowok="t"/>
                <v:fill type="solid"/>
              </v:shape>
            </v:group>
            <v:group style="position:absolute;left:8601;top:6083;width:10;height:20" coordorigin="8601,6083" coordsize="10,20">
              <v:shape style="position:absolute;left:8601;top:6083;width:10;height:20" coordorigin="8601,6083" coordsize="10,20" path="m8601,6102l8610,6102,8610,6083,8601,6083,8601,6102xe" filled="true" fillcolor="#000000" stroked="false">
                <v:path arrowok="t"/>
                <v:fill type="solid"/>
              </v:shape>
            </v:group>
            <v:group style="position:absolute;left:8601;top:6102;width:10;height:20" coordorigin="8601,6102" coordsize="10,20">
              <v:shape style="position:absolute;left:8601;top:6102;width:10;height:20" coordorigin="8601,6102" coordsize="10,20" path="m8601,6121l8610,6121,8610,6102,8601,6102,8601,6121xe" filled="true" fillcolor="#000000" stroked="false">
                <v:path arrowok="t"/>
                <v:fill type="solid"/>
              </v:shape>
            </v:group>
            <v:group style="position:absolute;left:8601;top:6127;width:10;height:2" coordorigin="8601,6127" coordsize="10,2">
              <v:shape style="position:absolute;left:8601;top:6127;width:10;height:2" coordorigin="8601,6127" coordsize="10,0" path="m8601,6127l8610,6127e" filled="false" stroked="true" strokeweight=".599980pt" strokecolor="#000000">
                <v:path arrowok="t"/>
              </v:shape>
              <v:shape style="position:absolute;left:1649;top:6133;width:1090;height:10" type="#_x0000_t75" stroked="false">
                <v:imagedata r:id="rId88" o:title=""/>
              </v:shape>
              <v:shape style="position:absolute;left:2734;top:6133;width:2324;height:10" type="#_x0000_t75" stroked="false">
                <v:imagedata r:id="rId90" o:title=""/>
              </v:shape>
              <v:shape style="position:absolute;left:5053;top:6133;width:2698;height:10" type="#_x0000_t75" stroked="false">
                <v:imagedata r:id="rId95" o:title=""/>
              </v:shape>
              <v:shape style="position:absolute;left:7746;top:6133;width:854;height:10" type="#_x0000_t75" stroked="false">
                <v:imagedata r:id="rId92" o:title=""/>
              </v:shape>
              <v:shape style="position:absolute;left:8596;top:6133;width:1661;height:10" type="#_x0000_t75" stroked="false">
                <v:imagedata r:id="rId93" o:title=""/>
              </v:shape>
            </v:group>
            <v:group style="position:absolute;left:4064;top:6143;width:10;height:20" coordorigin="4064,6143" coordsize="10,20">
              <v:shape style="position:absolute;left:4064;top:6143;width:10;height:20" coordorigin="4064,6143" coordsize="10,20" path="m4064,6162l4074,6162,4074,6143,4064,6143,4064,6162xe" filled="true" fillcolor="#000000" stroked="false">
                <v:path arrowok="t"/>
                <v:fill type="solid"/>
              </v:shape>
            </v:group>
            <v:group style="position:absolute;left:4064;top:6162;width:10;height:20" coordorigin="4064,6162" coordsize="10,20">
              <v:shape style="position:absolute;left:4064;top:6162;width:10;height:20" coordorigin="4064,6162" coordsize="10,20" path="m4064,6181l4074,6181,4074,6162,4064,6162,4064,6181xe" filled="true" fillcolor="#000000" stroked="false">
                <v:path arrowok="t"/>
                <v:fill type="solid"/>
              </v:shape>
            </v:group>
            <v:group style="position:absolute;left:4064;top:6181;width:10;height:20" coordorigin="4064,6181" coordsize="10,20">
              <v:shape style="position:absolute;left:4064;top:6181;width:10;height:20" coordorigin="4064,6181" coordsize="10,20" path="m4064,6200l4074,6200,4074,6181,4064,6181,4064,6200xe" filled="true" fillcolor="#000000" stroked="false">
                <v:path arrowok="t"/>
                <v:fill type="solid"/>
              </v:shape>
            </v:group>
            <v:group style="position:absolute;left:4064;top:6200;width:10;height:20" coordorigin="4064,6200" coordsize="10,20">
              <v:shape style="position:absolute;left:4064;top:6200;width:10;height:20" coordorigin="4064,6200" coordsize="10,20" path="m4064,6219l4074,6219,4074,6200,4064,6200,4064,6219xe" filled="true" fillcolor="#000000" stroked="false">
                <v:path arrowok="t"/>
                <v:fill type="solid"/>
              </v:shape>
            </v:group>
            <v:group style="position:absolute;left:4064;top:6219;width:10;height:20" coordorigin="4064,6219" coordsize="10,20">
              <v:shape style="position:absolute;left:4064;top:6219;width:10;height:20" coordorigin="4064,6219" coordsize="10,20" path="m4064,6239l4074,6239,4074,6219,4064,6219,4064,6239xe" filled="true" fillcolor="#000000" stroked="false">
                <v:path arrowok="t"/>
                <v:fill type="solid"/>
              </v:shape>
            </v:group>
            <v:group style="position:absolute;left:4064;top:6239;width:10;height:20" coordorigin="4064,6239" coordsize="10,20">
              <v:shape style="position:absolute;left:4064;top:6239;width:10;height:20" coordorigin="4064,6239" coordsize="10,20" path="m4064,6258l4074,6258,4074,6239,4064,6239,4064,6258xe" filled="true" fillcolor="#000000" stroked="false">
                <v:path arrowok="t"/>
                <v:fill type="solid"/>
              </v:shape>
            </v:group>
            <v:group style="position:absolute;left:4064;top:6258;width:10;height:20" coordorigin="4064,6258" coordsize="10,20">
              <v:shape style="position:absolute;left:4064;top:6258;width:10;height:20" coordorigin="4064,6258" coordsize="10,20" path="m4064,6277l4074,6277,4074,6258,4064,6258,4064,6277xe" filled="true" fillcolor="#000000" stroked="false">
                <v:path arrowok="t"/>
                <v:fill type="solid"/>
              </v:shape>
            </v:group>
            <v:group style="position:absolute;left:4064;top:6277;width:10;height:20" coordorigin="4064,6277" coordsize="10,20">
              <v:shape style="position:absolute;left:4064;top:6277;width:10;height:20" coordorigin="4064,6277" coordsize="10,20" path="m4064,6297l4074,6297,4074,6277,4064,6277,4064,6297xe" filled="true" fillcolor="#000000" stroked="false">
                <v:path arrowok="t"/>
                <v:fill type="solid"/>
              </v:shape>
            </v:group>
            <v:group style="position:absolute;left:4064;top:6297;width:10;height:20" coordorigin="4064,6297" coordsize="10,20">
              <v:shape style="position:absolute;left:4064;top:6297;width:10;height:20" coordorigin="4064,6297" coordsize="10,20" path="m4064,6316l4074,6316,4074,6297,4064,6297,4064,6316xe" filled="true" fillcolor="#000000" stroked="false">
                <v:path arrowok="t"/>
                <v:fill type="solid"/>
              </v:shape>
            </v:group>
            <v:group style="position:absolute;left:4064;top:6316;width:10;height:20" coordorigin="4064,6316" coordsize="10,20">
              <v:shape style="position:absolute;left:4064;top:6316;width:10;height:20" coordorigin="4064,6316" coordsize="10,20" path="m4064,6335l4074,6335,4074,6316,4064,6316,4064,6335xe" filled="true" fillcolor="#000000" stroked="false">
                <v:path arrowok="t"/>
                <v:fill type="solid"/>
              </v:shape>
            </v:group>
            <v:group style="position:absolute;left:4064;top:6335;width:10;height:20" coordorigin="4064,6335" coordsize="10,20">
              <v:shape style="position:absolute;left:4064;top:6335;width:10;height:20" coordorigin="4064,6335" coordsize="10,20" path="m4064,6354l4074,6354,4074,6335,4064,6335,4064,6354xe" filled="true" fillcolor="#000000" stroked="false">
                <v:path arrowok="t"/>
                <v:fill type="solid"/>
              </v:shape>
            </v:group>
            <v:group style="position:absolute;left:4064;top:6354;width:10;height:20" coordorigin="4064,6354" coordsize="10,20">
              <v:shape style="position:absolute;left:4064;top:6354;width:10;height:20" coordorigin="4064,6354" coordsize="10,20" path="m4064,6373l4074,6373,4074,6354,4064,6354,4064,6373xe" filled="true" fillcolor="#000000" stroked="false">
                <v:path arrowok="t"/>
                <v:fill type="solid"/>
              </v:shape>
            </v:group>
            <v:group style="position:absolute;left:4064;top:6373;width:10;height:20" coordorigin="4064,6373" coordsize="10,20">
              <v:shape style="position:absolute;left:4064;top:6373;width:10;height:20" coordorigin="4064,6373" coordsize="10,20" path="m4064,6393l4074,6393,4074,6373,4064,6373,4064,6393xe" filled="true" fillcolor="#000000" stroked="false">
                <v:path arrowok="t"/>
                <v:fill type="solid"/>
              </v:shape>
            </v:group>
            <v:group style="position:absolute;left:4064;top:6393;width:10;height:20" coordorigin="4064,6393" coordsize="10,20">
              <v:shape style="position:absolute;left:4064;top:6393;width:10;height:20" coordorigin="4064,6393" coordsize="10,20" path="m4064,6412l4074,6412,4074,6393,4064,6393,4064,6412xe" filled="true" fillcolor="#000000" stroked="false">
                <v:path arrowok="t"/>
                <v:fill type="solid"/>
              </v:shape>
            </v:group>
            <v:group style="position:absolute;left:4064;top:6412;width:10;height:20" coordorigin="4064,6412" coordsize="10,20">
              <v:shape style="position:absolute;left:4064;top:6412;width:10;height:20" coordorigin="4064,6412" coordsize="10,20" path="m4064,6431l4074,6431,4074,6412,4064,6412,4064,6431xe" filled="true" fillcolor="#000000" stroked="false">
                <v:path arrowok="t"/>
                <v:fill type="solid"/>
              </v:shape>
            </v:group>
            <v:group style="position:absolute;left:4064;top:6431;width:10;height:20" coordorigin="4064,6431" coordsize="10,20">
              <v:shape style="position:absolute;left:4064;top:6431;width:10;height:20" coordorigin="4064,6431" coordsize="10,20" path="m4064,6450l4074,6450,4074,6431,4064,6431,4064,6450xe" filled="true" fillcolor="#000000" stroked="false">
                <v:path arrowok="t"/>
                <v:fill type="solid"/>
              </v:shape>
            </v:group>
            <v:group style="position:absolute;left:4064;top:6450;width:10;height:20" coordorigin="4064,6450" coordsize="10,20">
              <v:shape style="position:absolute;left:4064;top:6450;width:10;height:20" coordorigin="4064,6450" coordsize="10,20" path="m4064,6469l4074,6469,4074,6450,4064,6450,4064,6469xe" filled="true" fillcolor="#000000" stroked="false">
                <v:path arrowok="t"/>
                <v:fill type="solid"/>
              </v:shape>
            </v:group>
            <v:group style="position:absolute;left:4064;top:6469;width:10;height:20" coordorigin="4064,6469" coordsize="10,20">
              <v:shape style="position:absolute;left:4064;top:6469;width:10;height:20" coordorigin="4064,6469" coordsize="10,20" path="m4064,6489l4074,6489,4074,6469,4064,6469,4064,6489xe" filled="true" fillcolor="#000000" stroked="false">
                <v:path arrowok="t"/>
                <v:fill type="solid"/>
              </v:shape>
            </v:group>
            <v:group style="position:absolute;left:4064;top:6489;width:10;height:20" coordorigin="4064,6489" coordsize="10,20">
              <v:shape style="position:absolute;left:4064;top:6489;width:10;height:20" coordorigin="4064,6489" coordsize="10,20" path="m4064,6508l4074,6508,4074,6489,4064,6489,4064,6508xe" filled="true" fillcolor="#000000" stroked="false">
                <v:path arrowok="t"/>
                <v:fill type="solid"/>
              </v:shape>
            </v:group>
            <v:group style="position:absolute;left:4064;top:6508;width:10;height:20" coordorigin="4064,6508" coordsize="10,20">
              <v:shape style="position:absolute;left:4064;top:6508;width:10;height:20" coordorigin="4064,6508" coordsize="10,20" path="m4064,6527l4074,6527,4074,6508,4064,6508,4064,6527xe" filled="true" fillcolor="#000000" stroked="false">
                <v:path arrowok="t"/>
                <v:fill type="solid"/>
              </v:shape>
            </v:group>
            <v:group style="position:absolute;left:4064;top:6527;width:10;height:20" coordorigin="4064,6527" coordsize="10,20">
              <v:shape style="position:absolute;left:4064;top:6527;width:10;height:20" coordorigin="4064,6527" coordsize="10,20" path="m4064,6546l4074,6546,4074,6527,4064,6527,4064,6546xe" filled="true" fillcolor="#000000" stroked="false">
                <v:path arrowok="t"/>
                <v:fill type="solid"/>
              </v:shape>
            </v:group>
            <v:group style="position:absolute;left:4064;top:6546;width:10;height:20" coordorigin="4064,6546" coordsize="10,20">
              <v:shape style="position:absolute;left:4064;top:6546;width:10;height:20" coordorigin="4064,6546" coordsize="10,20" path="m4064,6565l4074,6565,4074,6546,4064,6546,4064,6565xe" filled="true" fillcolor="#000000" stroked="false">
                <v:path arrowok="t"/>
                <v:fill type="solid"/>
              </v:shape>
            </v:group>
            <v:group style="position:absolute;left:4064;top:6565;width:10;height:20" coordorigin="4064,6565" coordsize="10,20">
              <v:shape style="position:absolute;left:4064;top:6565;width:10;height:20" coordorigin="4064,6565" coordsize="10,20" path="m4064,6585l4074,6585,4074,6565,4064,6565,4064,6585xe" filled="true" fillcolor="#000000" stroked="false">
                <v:path arrowok="t"/>
                <v:fill type="solid"/>
              </v:shape>
            </v:group>
            <v:group style="position:absolute;left:4064;top:6585;width:10;height:20" coordorigin="4064,6585" coordsize="10,20">
              <v:shape style="position:absolute;left:4064;top:6585;width:10;height:20" coordorigin="4064,6585" coordsize="10,20" path="m4064,6604l4074,6604,4074,6585,4064,6585,4064,6604xe" filled="true" fillcolor="#000000" stroked="false">
                <v:path arrowok="t"/>
                <v:fill type="solid"/>
              </v:shape>
            </v:group>
            <v:group style="position:absolute;left:4064;top:6604;width:10;height:20" coordorigin="4064,6604" coordsize="10,20">
              <v:shape style="position:absolute;left:4064;top:6604;width:10;height:20" coordorigin="4064,6604" coordsize="10,20" path="m4064,6623l4074,6623,4074,6604,4064,6604,4064,6623xe" filled="true" fillcolor="#000000" stroked="false">
                <v:path arrowok="t"/>
                <v:fill type="solid"/>
              </v:shape>
            </v:group>
            <v:group style="position:absolute;left:4064;top:6623;width:10;height:20" coordorigin="4064,6623" coordsize="10,20">
              <v:shape style="position:absolute;left:4064;top:6623;width:10;height:20" coordorigin="4064,6623" coordsize="10,20" path="m4064,6642l4074,6642,4074,6623,4064,6623,4064,6642xe" filled="true" fillcolor="#000000" stroked="false">
                <v:path arrowok="t"/>
                <v:fill type="solid"/>
              </v:shape>
            </v:group>
            <v:group style="position:absolute;left:4064;top:6642;width:10;height:20" coordorigin="4064,6642" coordsize="10,20">
              <v:shape style="position:absolute;left:4064;top:6642;width:10;height:20" coordorigin="4064,6642" coordsize="10,20" path="m4064,6661l4074,6661,4074,6642,4064,6642,4064,6661xe" filled="true" fillcolor="#000000" stroked="false">
                <v:path arrowok="t"/>
                <v:fill type="solid"/>
              </v:shape>
            </v:group>
            <v:group style="position:absolute;left:4064;top:6661;width:10;height:20" coordorigin="4064,6661" coordsize="10,20">
              <v:shape style="position:absolute;left:4064;top:6661;width:10;height:20" coordorigin="4064,6661" coordsize="10,20" path="m4064,6681l4074,6681,4074,6661,4064,6661,4064,6681xe" filled="true" fillcolor="#000000" stroked="false">
                <v:path arrowok="t"/>
                <v:fill type="solid"/>
              </v:shape>
            </v:group>
            <v:group style="position:absolute;left:4064;top:6681;width:10;height:20" coordorigin="4064,6681" coordsize="10,20">
              <v:shape style="position:absolute;left:4064;top:6681;width:10;height:20" coordorigin="4064,6681" coordsize="10,20" path="m4064,6700l4074,6700,4074,6681,4064,6681,4064,6700xe" filled="true" fillcolor="#000000" stroked="false">
                <v:path arrowok="t"/>
                <v:fill type="solid"/>
              </v:shape>
            </v:group>
            <v:group style="position:absolute;left:4064;top:6700;width:10;height:20" coordorigin="4064,6700" coordsize="10,20">
              <v:shape style="position:absolute;left:4064;top:6700;width:10;height:20" coordorigin="4064,6700" coordsize="10,20" path="m4064,6719l4074,6719,4074,6700,4064,6700,4064,6719xe" filled="true" fillcolor="#000000" stroked="false">
                <v:path arrowok="t"/>
                <v:fill type="solid"/>
              </v:shape>
            </v:group>
            <v:group style="position:absolute;left:4064;top:6719;width:10;height:20" coordorigin="4064,6719" coordsize="10,20">
              <v:shape style="position:absolute;left:4064;top:6719;width:10;height:20" coordorigin="4064,6719" coordsize="10,20" path="m4064,6738l4074,6738,4074,6719,4064,6719,4064,6738xe" filled="true" fillcolor="#000000" stroked="false">
                <v:path arrowok="t"/>
                <v:fill type="solid"/>
              </v:shape>
            </v:group>
            <v:group style="position:absolute;left:4064;top:6738;width:10;height:20" coordorigin="4064,6738" coordsize="10,20">
              <v:shape style="position:absolute;left:4064;top:6738;width:10;height:20" coordorigin="4064,6738" coordsize="10,20" path="m4064,6757l4074,6757,4074,6738,4064,6738,4064,6757xe" filled="true" fillcolor="#000000" stroked="false">
                <v:path arrowok="t"/>
                <v:fill type="solid"/>
              </v:shape>
            </v:group>
            <v:group style="position:absolute;left:4064;top:6757;width:10;height:20" coordorigin="4064,6757" coordsize="10,20">
              <v:shape style="position:absolute;left:4064;top:6757;width:10;height:20" coordorigin="4064,6757" coordsize="10,20" path="m4064,6777l4074,6777,4074,6757,4064,6757,4064,6777xe" filled="true" fillcolor="#000000" stroked="false">
                <v:path arrowok="t"/>
                <v:fill type="solid"/>
              </v:shape>
            </v:group>
            <v:group style="position:absolute;left:4064;top:6777;width:10;height:20" coordorigin="4064,6777" coordsize="10,20">
              <v:shape style="position:absolute;left:4064;top:6777;width:10;height:20" coordorigin="4064,6777" coordsize="10,20" path="m4064,6796l4074,6796,4074,6777,4064,6777,4064,6796xe" filled="true" fillcolor="#000000" stroked="false">
                <v:path arrowok="t"/>
                <v:fill type="solid"/>
              </v:shape>
            </v:group>
            <v:group style="position:absolute;left:4064;top:6796;width:10;height:20" coordorigin="4064,6796" coordsize="10,20">
              <v:shape style="position:absolute;left:4064;top:6796;width:10;height:20" coordorigin="4064,6796" coordsize="10,20" path="m4064,6815l4074,6815,4074,6796,4064,6796,4064,6815xe" filled="true" fillcolor="#000000" stroked="false">
                <v:path arrowok="t"/>
                <v:fill type="solid"/>
              </v:shape>
            </v:group>
            <v:group style="position:absolute;left:4064;top:6815;width:10;height:20" coordorigin="4064,6815" coordsize="10,20">
              <v:shape style="position:absolute;left:4064;top:6815;width:10;height:20" coordorigin="4064,6815" coordsize="10,20" path="m4064,6834l4074,6834,4074,6815,4064,6815,4064,6834xe" filled="true" fillcolor="#000000" stroked="false">
                <v:path arrowok="t"/>
                <v:fill type="solid"/>
              </v:shape>
            </v:group>
            <v:group style="position:absolute;left:4064;top:6841;width:10;height:2" coordorigin="4064,6841" coordsize="10,2">
              <v:shape style="position:absolute;left:4064;top:6841;width:10;height:2" coordorigin="4064,6841" coordsize="10,0" path="m4064,6841l4074,6841e" filled="false" stroked="true" strokeweight=".72pt" strokecolor="#000000">
                <v:path arrowok="t"/>
              </v:shape>
            </v:group>
            <v:group style="position:absolute;left:5058;top:6143;width:10;height:20" coordorigin="5058,6143" coordsize="10,20">
              <v:shape style="position:absolute;left:5058;top:6143;width:10;height:20" coordorigin="5058,6143" coordsize="10,20" path="m5058,6162l5067,6162,5067,6143,5058,6143,5058,6162xe" filled="true" fillcolor="#000000" stroked="false">
                <v:path arrowok="t"/>
                <v:fill type="solid"/>
              </v:shape>
            </v:group>
            <v:group style="position:absolute;left:5058;top:6162;width:10;height:20" coordorigin="5058,6162" coordsize="10,20">
              <v:shape style="position:absolute;left:5058;top:6162;width:10;height:20" coordorigin="5058,6162" coordsize="10,20" path="m5058,6181l5067,6181,5067,6162,5058,6162,5058,6181xe" filled="true" fillcolor="#000000" stroked="false">
                <v:path arrowok="t"/>
                <v:fill type="solid"/>
              </v:shape>
            </v:group>
            <v:group style="position:absolute;left:5058;top:6181;width:10;height:20" coordorigin="5058,6181" coordsize="10,20">
              <v:shape style="position:absolute;left:5058;top:6181;width:10;height:20" coordorigin="5058,6181" coordsize="10,20" path="m5058,6200l5067,6200,5067,6181,5058,6181,5058,6200xe" filled="true" fillcolor="#000000" stroked="false">
                <v:path arrowok="t"/>
                <v:fill type="solid"/>
              </v:shape>
            </v:group>
            <v:group style="position:absolute;left:5058;top:6200;width:10;height:20" coordorigin="5058,6200" coordsize="10,20">
              <v:shape style="position:absolute;left:5058;top:6200;width:10;height:20" coordorigin="5058,6200" coordsize="10,20" path="m5058,6219l5067,6219,5067,6200,5058,6200,5058,6219xe" filled="true" fillcolor="#000000" stroked="false">
                <v:path arrowok="t"/>
                <v:fill type="solid"/>
              </v:shape>
            </v:group>
            <v:group style="position:absolute;left:5058;top:6219;width:10;height:20" coordorigin="5058,6219" coordsize="10,20">
              <v:shape style="position:absolute;left:5058;top:6219;width:10;height:20" coordorigin="5058,6219" coordsize="10,20" path="m5058,6239l5067,6239,5067,6219,5058,6219,5058,6239xe" filled="true" fillcolor="#000000" stroked="false">
                <v:path arrowok="t"/>
                <v:fill type="solid"/>
              </v:shape>
            </v:group>
            <v:group style="position:absolute;left:5058;top:6239;width:10;height:20" coordorigin="5058,6239" coordsize="10,20">
              <v:shape style="position:absolute;left:5058;top:6239;width:10;height:20" coordorigin="5058,6239" coordsize="10,20" path="m5058,6258l5067,6258,5067,6239,5058,6239,5058,6258xe" filled="true" fillcolor="#000000" stroked="false">
                <v:path arrowok="t"/>
                <v:fill type="solid"/>
              </v:shape>
            </v:group>
            <v:group style="position:absolute;left:5058;top:6258;width:10;height:20" coordorigin="5058,6258" coordsize="10,20">
              <v:shape style="position:absolute;left:5058;top:6258;width:10;height:20" coordorigin="5058,6258" coordsize="10,20" path="m5058,6277l5067,6277,5067,6258,5058,6258,5058,6277xe" filled="true" fillcolor="#000000" stroked="false">
                <v:path arrowok="t"/>
                <v:fill type="solid"/>
              </v:shape>
            </v:group>
            <v:group style="position:absolute;left:5058;top:6277;width:10;height:20" coordorigin="5058,6277" coordsize="10,20">
              <v:shape style="position:absolute;left:5058;top:6277;width:10;height:20" coordorigin="5058,6277" coordsize="10,20" path="m5058,6297l5067,6297,5067,6277,5058,6277,5058,6297xe" filled="true" fillcolor="#000000" stroked="false">
                <v:path arrowok="t"/>
                <v:fill type="solid"/>
              </v:shape>
            </v:group>
            <v:group style="position:absolute;left:5058;top:6297;width:10;height:20" coordorigin="5058,6297" coordsize="10,20">
              <v:shape style="position:absolute;left:5058;top:6297;width:10;height:20" coordorigin="5058,6297" coordsize="10,20" path="m5058,6316l5067,6316,5067,6297,5058,6297,5058,6316xe" filled="true" fillcolor="#000000" stroked="false">
                <v:path arrowok="t"/>
                <v:fill type="solid"/>
              </v:shape>
            </v:group>
            <v:group style="position:absolute;left:5058;top:6316;width:10;height:20" coordorigin="5058,6316" coordsize="10,20">
              <v:shape style="position:absolute;left:5058;top:6316;width:10;height:20" coordorigin="5058,6316" coordsize="10,20" path="m5058,6335l5067,6335,5067,6316,5058,6316,5058,6335xe" filled="true" fillcolor="#000000" stroked="false">
                <v:path arrowok="t"/>
                <v:fill type="solid"/>
              </v:shape>
            </v:group>
            <v:group style="position:absolute;left:5058;top:6335;width:10;height:20" coordorigin="5058,6335" coordsize="10,20">
              <v:shape style="position:absolute;left:5058;top:6335;width:10;height:20" coordorigin="5058,6335" coordsize="10,20" path="m5058,6354l5067,6354,5067,6335,5058,6335,5058,6354xe" filled="true" fillcolor="#000000" stroked="false">
                <v:path arrowok="t"/>
                <v:fill type="solid"/>
              </v:shape>
            </v:group>
            <v:group style="position:absolute;left:5058;top:6354;width:10;height:20" coordorigin="5058,6354" coordsize="10,20">
              <v:shape style="position:absolute;left:5058;top:6354;width:10;height:20" coordorigin="5058,6354" coordsize="10,20" path="m5058,6373l5067,6373,5067,6354,5058,6354,5058,6373xe" filled="true" fillcolor="#000000" stroked="false">
                <v:path arrowok="t"/>
                <v:fill type="solid"/>
              </v:shape>
            </v:group>
            <v:group style="position:absolute;left:5058;top:6373;width:10;height:20" coordorigin="5058,6373" coordsize="10,20">
              <v:shape style="position:absolute;left:5058;top:6373;width:10;height:20" coordorigin="5058,6373" coordsize="10,20" path="m5058,6393l5067,6393,5067,6373,5058,6373,5058,6393xe" filled="true" fillcolor="#000000" stroked="false">
                <v:path arrowok="t"/>
                <v:fill type="solid"/>
              </v:shape>
            </v:group>
            <v:group style="position:absolute;left:5058;top:6393;width:10;height:20" coordorigin="5058,6393" coordsize="10,20">
              <v:shape style="position:absolute;left:5058;top:6393;width:10;height:20" coordorigin="5058,6393" coordsize="10,20" path="m5058,6412l5067,6412,5067,6393,5058,6393,5058,6412xe" filled="true" fillcolor="#000000" stroked="false">
                <v:path arrowok="t"/>
                <v:fill type="solid"/>
              </v:shape>
            </v:group>
            <v:group style="position:absolute;left:5058;top:6412;width:10;height:20" coordorigin="5058,6412" coordsize="10,20">
              <v:shape style="position:absolute;left:5058;top:6412;width:10;height:20" coordorigin="5058,6412" coordsize="10,20" path="m5058,6431l5067,6431,5067,6412,5058,6412,5058,6431xe" filled="true" fillcolor="#000000" stroked="false">
                <v:path arrowok="t"/>
                <v:fill type="solid"/>
              </v:shape>
            </v:group>
            <v:group style="position:absolute;left:5058;top:6431;width:10;height:20" coordorigin="5058,6431" coordsize="10,20">
              <v:shape style="position:absolute;left:5058;top:6431;width:10;height:20" coordorigin="5058,6431" coordsize="10,20" path="m5058,6450l5067,6450,5067,6431,5058,6431,5058,6450xe" filled="true" fillcolor="#000000" stroked="false">
                <v:path arrowok="t"/>
                <v:fill type="solid"/>
              </v:shape>
            </v:group>
            <v:group style="position:absolute;left:5058;top:6450;width:10;height:20" coordorigin="5058,6450" coordsize="10,20">
              <v:shape style="position:absolute;left:5058;top:6450;width:10;height:20" coordorigin="5058,6450" coordsize="10,20" path="m5058,6469l5067,6469,5067,6450,5058,6450,5058,6469xe" filled="true" fillcolor="#000000" stroked="false">
                <v:path arrowok="t"/>
                <v:fill type="solid"/>
              </v:shape>
            </v:group>
            <v:group style="position:absolute;left:5058;top:6469;width:10;height:20" coordorigin="5058,6469" coordsize="10,20">
              <v:shape style="position:absolute;left:5058;top:6469;width:10;height:20" coordorigin="5058,6469" coordsize="10,20" path="m5058,6489l5067,6489,5067,6469,5058,6469,5058,6489xe" filled="true" fillcolor="#000000" stroked="false">
                <v:path arrowok="t"/>
                <v:fill type="solid"/>
              </v:shape>
            </v:group>
            <v:group style="position:absolute;left:5058;top:6489;width:10;height:20" coordorigin="5058,6489" coordsize="10,20">
              <v:shape style="position:absolute;left:5058;top:6489;width:10;height:20" coordorigin="5058,6489" coordsize="10,20" path="m5058,6508l5067,6508,5067,6489,5058,6489,5058,6508xe" filled="true" fillcolor="#000000" stroked="false">
                <v:path arrowok="t"/>
                <v:fill type="solid"/>
              </v:shape>
            </v:group>
            <v:group style="position:absolute;left:5058;top:6508;width:10;height:20" coordorigin="5058,6508" coordsize="10,20">
              <v:shape style="position:absolute;left:5058;top:6508;width:10;height:20" coordorigin="5058,6508" coordsize="10,20" path="m5058,6527l5067,6527,5067,6508,5058,6508,5058,6527xe" filled="true" fillcolor="#000000" stroked="false">
                <v:path arrowok="t"/>
                <v:fill type="solid"/>
              </v:shape>
            </v:group>
            <v:group style="position:absolute;left:5058;top:6527;width:10;height:20" coordorigin="5058,6527" coordsize="10,20">
              <v:shape style="position:absolute;left:5058;top:6527;width:10;height:20" coordorigin="5058,6527" coordsize="10,20" path="m5058,6546l5067,6546,5067,6527,5058,6527,5058,6546xe" filled="true" fillcolor="#000000" stroked="false">
                <v:path arrowok="t"/>
                <v:fill type="solid"/>
              </v:shape>
            </v:group>
            <v:group style="position:absolute;left:5058;top:6546;width:10;height:20" coordorigin="5058,6546" coordsize="10,20">
              <v:shape style="position:absolute;left:5058;top:6546;width:10;height:20" coordorigin="5058,6546" coordsize="10,20" path="m5058,6565l5067,6565,5067,6546,5058,6546,5058,6565xe" filled="true" fillcolor="#000000" stroked="false">
                <v:path arrowok="t"/>
                <v:fill type="solid"/>
              </v:shape>
            </v:group>
            <v:group style="position:absolute;left:5058;top:6565;width:10;height:20" coordorigin="5058,6565" coordsize="10,20">
              <v:shape style="position:absolute;left:5058;top:6565;width:10;height:20" coordorigin="5058,6565" coordsize="10,20" path="m5058,6585l5067,6585,5067,6565,5058,6565,5058,6585xe" filled="true" fillcolor="#000000" stroked="false">
                <v:path arrowok="t"/>
                <v:fill type="solid"/>
              </v:shape>
            </v:group>
            <v:group style="position:absolute;left:5058;top:6585;width:10;height:20" coordorigin="5058,6585" coordsize="10,20">
              <v:shape style="position:absolute;left:5058;top:6585;width:10;height:20" coordorigin="5058,6585" coordsize="10,20" path="m5058,6604l5067,6604,5067,6585,5058,6585,5058,6604xe" filled="true" fillcolor="#000000" stroked="false">
                <v:path arrowok="t"/>
                <v:fill type="solid"/>
              </v:shape>
            </v:group>
            <v:group style="position:absolute;left:5058;top:6604;width:10;height:20" coordorigin="5058,6604" coordsize="10,20">
              <v:shape style="position:absolute;left:5058;top:6604;width:10;height:20" coordorigin="5058,6604" coordsize="10,20" path="m5058,6623l5067,6623,5067,6604,5058,6604,5058,6623xe" filled="true" fillcolor="#000000" stroked="false">
                <v:path arrowok="t"/>
                <v:fill type="solid"/>
              </v:shape>
            </v:group>
            <v:group style="position:absolute;left:5058;top:6623;width:10;height:20" coordorigin="5058,6623" coordsize="10,20">
              <v:shape style="position:absolute;left:5058;top:6623;width:10;height:20" coordorigin="5058,6623" coordsize="10,20" path="m5058,6642l5067,6642,5067,6623,5058,6623,5058,6642xe" filled="true" fillcolor="#000000" stroked="false">
                <v:path arrowok="t"/>
                <v:fill type="solid"/>
              </v:shape>
            </v:group>
            <v:group style="position:absolute;left:5058;top:6642;width:10;height:20" coordorigin="5058,6642" coordsize="10,20">
              <v:shape style="position:absolute;left:5058;top:6642;width:10;height:20" coordorigin="5058,6642" coordsize="10,20" path="m5058,6661l5067,6661,5067,6642,5058,6642,5058,6661xe" filled="true" fillcolor="#000000" stroked="false">
                <v:path arrowok="t"/>
                <v:fill type="solid"/>
              </v:shape>
            </v:group>
            <v:group style="position:absolute;left:5058;top:6661;width:10;height:20" coordorigin="5058,6661" coordsize="10,20">
              <v:shape style="position:absolute;left:5058;top:6661;width:10;height:20" coordorigin="5058,6661" coordsize="10,20" path="m5058,6681l5067,6681,5067,6661,5058,6661,5058,6681xe" filled="true" fillcolor="#000000" stroked="false">
                <v:path arrowok="t"/>
                <v:fill type="solid"/>
              </v:shape>
            </v:group>
            <v:group style="position:absolute;left:5058;top:6681;width:10;height:20" coordorigin="5058,6681" coordsize="10,20">
              <v:shape style="position:absolute;left:5058;top:6681;width:10;height:20" coordorigin="5058,6681" coordsize="10,20" path="m5058,6700l5067,6700,5067,6681,5058,6681,5058,6700xe" filled="true" fillcolor="#000000" stroked="false">
                <v:path arrowok="t"/>
                <v:fill type="solid"/>
              </v:shape>
            </v:group>
            <v:group style="position:absolute;left:5058;top:6700;width:10;height:20" coordorigin="5058,6700" coordsize="10,20">
              <v:shape style="position:absolute;left:5058;top:6700;width:10;height:20" coordorigin="5058,6700" coordsize="10,20" path="m5058,6719l5067,6719,5067,6700,5058,6700,5058,6719xe" filled="true" fillcolor="#000000" stroked="false">
                <v:path arrowok="t"/>
                <v:fill type="solid"/>
              </v:shape>
            </v:group>
            <v:group style="position:absolute;left:5058;top:6719;width:10;height:20" coordorigin="5058,6719" coordsize="10,20">
              <v:shape style="position:absolute;left:5058;top:6719;width:10;height:20" coordorigin="5058,6719" coordsize="10,20" path="m5058,6738l5067,6738,5067,6719,5058,6719,5058,6738xe" filled="true" fillcolor="#000000" stroked="false">
                <v:path arrowok="t"/>
                <v:fill type="solid"/>
              </v:shape>
            </v:group>
            <v:group style="position:absolute;left:5058;top:6738;width:10;height:20" coordorigin="5058,6738" coordsize="10,20">
              <v:shape style="position:absolute;left:5058;top:6738;width:10;height:20" coordorigin="5058,6738" coordsize="10,20" path="m5058,6757l5067,6757,5067,6738,5058,6738,5058,6757xe" filled="true" fillcolor="#000000" stroked="false">
                <v:path arrowok="t"/>
                <v:fill type="solid"/>
              </v:shape>
            </v:group>
            <v:group style="position:absolute;left:5058;top:6757;width:10;height:20" coordorigin="5058,6757" coordsize="10,20">
              <v:shape style="position:absolute;left:5058;top:6757;width:10;height:20" coordorigin="5058,6757" coordsize="10,20" path="m5058,6777l5067,6777,5067,6757,5058,6757,5058,6777xe" filled="true" fillcolor="#000000" stroked="false">
                <v:path arrowok="t"/>
                <v:fill type="solid"/>
              </v:shape>
            </v:group>
            <v:group style="position:absolute;left:5058;top:6777;width:10;height:20" coordorigin="5058,6777" coordsize="10,20">
              <v:shape style="position:absolute;left:5058;top:6777;width:10;height:20" coordorigin="5058,6777" coordsize="10,20" path="m5058,6796l5067,6796,5067,6777,5058,6777,5058,6796xe" filled="true" fillcolor="#000000" stroked="false">
                <v:path arrowok="t"/>
                <v:fill type="solid"/>
              </v:shape>
            </v:group>
            <v:group style="position:absolute;left:5058;top:6796;width:10;height:20" coordorigin="5058,6796" coordsize="10,20">
              <v:shape style="position:absolute;left:5058;top:6796;width:10;height:20" coordorigin="5058,6796" coordsize="10,20" path="m5058,6815l5067,6815,5067,6796,5058,6796,5058,6815xe" filled="true" fillcolor="#000000" stroked="false">
                <v:path arrowok="t"/>
                <v:fill type="solid"/>
              </v:shape>
            </v:group>
            <v:group style="position:absolute;left:5058;top:6815;width:10;height:20" coordorigin="5058,6815" coordsize="10,20">
              <v:shape style="position:absolute;left:5058;top:6815;width:10;height:20" coordorigin="5058,6815" coordsize="10,20" path="m5058,6834l5067,6834,5067,6815,5058,6815,5058,6834xe" filled="true" fillcolor="#000000" stroked="false">
                <v:path arrowok="t"/>
                <v:fill type="solid"/>
              </v:shape>
            </v:group>
            <v:group style="position:absolute;left:5058;top:6841;width:10;height:2" coordorigin="5058,6841" coordsize="10,2">
              <v:shape style="position:absolute;left:5058;top:6841;width:10;height:2" coordorigin="5058,6841" coordsize="10,0" path="m5058,6841l5067,6841e" filled="false" stroked="true" strokeweight=".72pt" strokecolor="#000000">
                <v:path arrowok="t"/>
              </v:shape>
            </v:group>
            <v:group style="position:absolute;left:6332;top:6143;width:10;height:20" coordorigin="6332,6143" coordsize="10,20">
              <v:shape style="position:absolute;left:6332;top:6143;width:10;height:20" coordorigin="6332,6143" coordsize="10,20" path="m6332,6162l6342,6162,6342,6143,6332,6143,6332,6162xe" filled="true" fillcolor="#000000" stroked="false">
                <v:path arrowok="t"/>
                <v:fill type="solid"/>
              </v:shape>
            </v:group>
            <v:group style="position:absolute;left:6332;top:6162;width:10;height:20" coordorigin="6332,6162" coordsize="10,20">
              <v:shape style="position:absolute;left:6332;top:6162;width:10;height:20" coordorigin="6332,6162" coordsize="10,20" path="m6332,6181l6342,6181,6342,6162,6332,6162,6332,6181xe" filled="true" fillcolor="#000000" stroked="false">
                <v:path arrowok="t"/>
                <v:fill type="solid"/>
              </v:shape>
            </v:group>
            <v:group style="position:absolute;left:6332;top:6181;width:10;height:20" coordorigin="6332,6181" coordsize="10,20">
              <v:shape style="position:absolute;left:6332;top:6181;width:10;height:20" coordorigin="6332,6181" coordsize="10,20" path="m6332,6200l6342,6200,6342,6181,6332,6181,6332,6200xe" filled="true" fillcolor="#000000" stroked="false">
                <v:path arrowok="t"/>
                <v:fill type="solid"/>
              </v:shape>
            </v:group>
            <v:group style="position:absolute;left:6332;top:6200;width:10;height:20" coordorigin="6332,6200" coordsize="10,20">
              <v:shape style="position:absolute;left:6332;top:6200;width:10;height:20" coordorigin="6332,6200" coordsize="10,20" path="m6332,6219l6342,6219,6342,6200,6332,6200,6332,6219xe" filled="true" fillcolor="#000000" stroked="false">
                <v:path arrowok="t"/>
                <v:fill type="solid"/>
              </v:shape>
            </v:group>
            <v:group style="position:absolute;left:6332;top:6219;width:10;height:20" coordorigin="6332,6219" coordsize="10,20">
              <v:shape style="position:absolute;left:6332;top:6219;width:10;height:20" coordorigin="6332,6219" coordsize="10,20" path="m6332,6239l6342,6239,6342,6219,6332,6219,6332,6239xe" filled="true" fillcolor="#000000" stroked="false">
                <v:path arrowok="t"/>
                <v:fill type="solid"/>
              </v:shape>
            </v:group>
            <v:group style="position:absolute;left:6332;top:6239;width:10;height:20" coordorigin="6332,6239" coordsize="10,20">
              <v:shape style="position:absolute;left:6332;top:6239;width:10;height:20" coordorigin="6332,6239" coordsize="10,20" path="m6332,6258l6342,6258,6342,6239,6332,6239,6332,6258xe" filled="true" fillcolor="#000000" stroked="false">
                <v:path arrowok="t"/>
                <v:fill type="solid"/>
              </v:shape>
            </v:group>
            <v:group style="position:absolute;left:6332;top:6258;width:10;height:20" coordorigin="6332,6258" coordsize="10,20">
              <v:shape style="position:absolute;left:6332;top:6258;width:10;height:20" coordorigin="6332,6258" coordsize="10,20" path="m6332,6277l6342,6277,6342,6258,6332,6258,6332,6277xe" filled="true" fillcolor="#000000" stroked="false">
                <v:path arrowok="t"/>
                <v:fill type="solid"/>
              </v:shape>
            </v:group>
            <v:group style="position:absolute;left:6332;top:6277;width:10;height:20" coordorigin="6332,6277" coordsize="10,20">
              <v:shape style="position:absolute;left:6332;top:6277;width:10;height:20" coordorigin="6332,6277" coordsize="10,20" path="m6332,6297l6342,6297,6342,6277,6332,6277,6332,6297xe" filled="true" fillcolor="#000000" stroked="false">
                <v:path arrowok="t"/>
                <v:fill type="solid"/>
              </v:shape>
            </v:group>
            <v:group style="position:absolute;left:6332;top:6297;width:10;height:20" coordorigin="6332,6297" coordsize="10,20">
              <v:shape style="position:absolute;left:6332;top:6297;width:10;height:20" coordorigin="6332,6297" coordsize="10,20" path="m6332,6316l6342,6316,6342,6297,6332,6297,6332,6316xe" filled="true" fillcolor="#000000" stroked="false">
                <v:path arrowok="t"/>
                <v:fill type="solid"/>
              </v:shape>
            </v:group>
            <v:group style="position:absolute;left:6332;top:6316;width:10;height:20" coordorigin="6332,6316" coordsize="10,20">
              <v:shape style="position:absolute;left:6332;top:6316;width:10;height:20" coordorigin="6332,6316" coordsize="10,20" path="m6332,6335l6342,6335,6342,6316,6332,6316,6332,6335xe" filled="true" fillcolor="#000000" stroked="false">
                <v:path arrowok="t"/>
                <v:fill type="solid"/>
              </v:shape>
            </v:group>
            <v:group style="position:absolute;left:6332;top:6335;width:10;height:20" coordorigin="6332,6335" coordsize="10,20">
              <v:shape style="position:absolute;left:6332;top:6335;width:10;height:20" coordorigin="6332,6335" coordsize="10,20" path="m6332,6354l6342,6354,6342,6335,6332,6335,6332,6354xe" filled="true" fillcolor="#000000" stroked="false">
                <v:path arrowok="t"/>
                <v:fill type="solid"/>
              </v:shape>
            </v:group>
            <v:group style="position:absolute;left:6332;top:6354;width:10;height:20" coordorigin="6332,6354" coordsize="10,20">
              <v:shape style="position:absolute;left:6332;top:6354;width:10;height:20" coordorigin="6332,6354" coordsize="10,20" path="m6332,6373l6342,6373,6342,6354,6332,6354,6332,6373xe" filled="true" fillcolor="#000000" stroked="false">
                <v:path arrowok="t"/>
                <v:fill type="solid"/>
              </v:shape>
            </v:group>
            <v:group style="position:absolute;left:6332;top:6373;width:10;height:20" coordorigin="6332,6373" coordsize="10,20">
              <v:shape style="position:absolute;left:6332;top:6373;width:10;height:20" coordorigin="6332,6373" coordsize="10,20" path="m6332,6393l6342,6393,6342,6373,6332,6373,6332,6393xe" filled="true" fillcolor="#000000" stroked="false">
                <v:path arrowok="t"/>
                <v:fill type="solid"/>
              </v:shape>
            </v:group>
            <v:group style="position:absolute;left:6332;top:6393;width:10;height:20" coordorigin="6332,6393" coordsize="10,20">
              <v:shape style="position:absolute;left:6332;top:6393;width:10;height:20" coordorigin="6332,6393" coordsize="10,20" path="m6332,6412l6342,6412,6342,6393,6332,6393,6332,6412xe" filled="true" fillcolor="#000000" stroked="false">
                <v:path arrowok="t"/>
                <v:fill type="solid"/>
              </v:shape>
            </v:group>
            <v:group style="position:absolute;left:6332;top:6412;width:10;height:20" coordorigin="6332,6412" coordsize="10,20">
              <v:shape style="position:absolute;left:6332;top:6412;width:10;height:20" coordorigin="6332,6412" coordsize="10,20" path="m6332,6431l6342,6431,6342,6412,6332,6412,6332,6431xe" filled="true" fillcolor="#000000" stroked="false">
                <v:path arrowok="t"/>
                <v:fill type="solid"/>
              </v:shape>
            </v:group>
            <v:group style="position:absolute;left:6332;top:6431;width:10;height:20" coordorigin="6332,6431" coordsize="10,20">
              <v:shape style="position:absolute;left:6332;top:6431;width:10;height:20" coordorigin="6332,6431" coordsize="10,20" path="m6332,6450l6342,6450,6342,6431,6332,6431,6332,6450xe" filled="true" fillcolor="#000000" stroked="false">
                <v:path arrowok="t"/>
                <v:fill type="solid"/>
              </v:shape>
            </v:group>
            <v:group style="position:absolute;left:6332;top:6450;width:10;height:20" coordorigin="6332,6450" coordsize="10,20">
              <v:shape style="position:absolute;left:6332;top:6450;width:10;height:20" coordorigin="6332,6450" coordsize="10,20" path="m6332,6469l6342,6469,6342,6450,6332,6450,6332,6469xe" filled="true" fillcolor="#000000" stroked="false">
                <v:path arrowok="t"/>
                <v:fill type="solid"/>
              </v:shape>
            </v:group>
            <v:group style="position:absolute;left:6332;top:6469;width:10;height:20" coordorigin="6332,6469" coordsize="10,20">
              <v:shape style="position:absolute;left:6332;top:6469;width:10;height:20" coordorigin="6332,6469" coordsize="10,20" path="m6332,6489l6342,6489,6342,6469,6332,6469,6332,6489xe" filled="true" fillcolor="#000000" stroked="false">
                <v:path arrowok="t"/>
                <v:fill type="solid"/>
              </v:shape>
            </v:group>
            <v:group style="position:absolute;left:6332;top:6489;width:10;height:20" coordorigin="6332,6489" coordsize="10,20">
              <v:shape style="position:absolute;left:6332;top:6489;width:10;height:20" coordorigin="6332,6489" coordsize="10,20" path="m6332,6508l6342,6508,6342,6489,6332,6489,6332,6508xe" filled="true" fillcolor="#000000" stroked="false">
                <v:path arrowok="t"/>
                <v:fill type="solid"/>
              </v:shape>
            </v:group>
            <v:group style="position:absolute;left:6332;top:6508;width:10;height:20" coordorigin="6332,6508" coordsize="10,20">
              <v:shape style="position:absolute;left:6332;top:6508;width:10;height:20" coordorigin="6332,6508" coordsize="10,20" path="m6332,6527l6342,6527,6342,6508,6332,6508,6332,6527xe" filled="true" fillcolor="#000000" stroked="false">
                <v:path arrowok="t"/>
                <v:fill type="solid"/>
              </v:shape>
            </v:group>
            <v:group style="position:absolute;left:6332;top:6527;width:10;height:20" coordorigin="6332,6527" coordsize="10,20">
              <v:shape style="position:absolute;left:6332;top:6527;width:10;height:20" coordorigin="6332,6527" coordsize="10,20" path="m6332,6546l6342,6546,6342,6527,6332,6527,6332,6546xe" filled="true" fillcolor="#000000" stroked="false">
                <v:path arrowok="t"/>
                <v:fill type="solid"/>
              </v:shape>
            </v:group>
            <v:group style="position:absolute;left:6332;top:6546;width:10;height:20" coordorigin="6332,6546" coordsize="10,20">
              <v:shape style="position:absolute;left:6332;top:6546;width:10;height:20" coordorigin="6332,6546" coordsize="10,20" path="m6332,6565l6342,6565,6342,6546,6332,6546,6332,6565xe" filled="true" fillcolor="#000000" stroked="false">
                <v:path arrowok="t"/>
                <v:fill type="solid"/>
              </v:shape>
            </v:group>
            <v:group style="position:absolute;left:6332;top:6565;width:10;height:20" coordorigin="6332,6565" coordsize="10,20">
              <v:shape style="position:absolute;left:6332;top:6565;width:10;height:20" coordorigin="6332,6565" coordsize="10,20" path="m6332,6585l6342,6585,6342,6565,6332,6565,6332,6585xe" filled="true" fillcolor="#000000" stroked="false">
                <v:path arrowok="t"/>
                <v:fill type="solid"/>
              </v:shape>
            </v:group>
            <v:group style="position:absolute;left:6332;top:6585;width:10;height:20" coordorigin="6332,6585" coordsize="10,20">
              <v:shape style="position:absolute;left:6332;top:6585;width:10;height:20" coordorigin="6332,6585" coordsize="10,20" path="m6332,6604l6342,6604,6342,6585,6332,6585,6332,6604xe" filled="true" fillcolor="#000000" stroked="false">
                <v:path arrowok="t"/>
                <v:fill type="solid"/>
              </v:shape>
            </v:group>
            <v:group style="position:absolute;left:6332;top:6604;width:10;height:20" coordorigin="6332,6604" coordsize="10,20">
              <v:shape style="position:absolute;left:6332;top:6604;width:10;height:20" coordorigin="6332,6604" coordsize="10,20" path="m6332,6623l6342,6623,6342,6604,6332,6604,6332,6623xe" filled="true" fillcolor="#000000" stroked="false">
                <v:path arrowok="t"/>
                <v:fill type="solid"/>
              </v:shape>
            </v:group>
            <v:group style="position:absolute;left:6332;top:6623;width:10;height:20" coordorigin="6332,6623" coordsize="10,20">
              <v:shape style="position:absolute;left:6332;top:6623;width:10;height:20" coordorigin="6332,6623" coordsize="10,20" path="m6332,6642l6342,6642,6342,6623,6332,6623,6332,6642xe" filled="true" fillcolor="#000000" stroked="false">
                <v:path arrowok="t"/>
                <v:fill type="solid"/>
              </v:shape>
            </v:group>
            <v:group style="position:absolute;left:6332;top:6642;width:10;height:20" coordorigin="6332,6642" coordsize="10,20">
              <v:shape style="position:absolute;left:6332;top:6642;width:10;height:20" coordorigin="6332,6642" coordsize="10,20" path="m6332,6661l6342,6661,6342,6642,6332,6642,6332,6661xe" filled="true" fillcolor="#000000" stroked="false">
                <v:path arrowok="t"/>
                <v:fill type="solid"/>
              </v:shape>
            </v:group>
            <v:group style="position:absolute;left:6332;top:6661;width:10;height:20" coordorigin="6332,6661" coordsize="10,20">
              <v:shape style="position:absolute;left:6332;top:6661;width:10;height:20" coordorigin="6332,6661" coordsize="10,20" path="m6332,6681l6342,6681,6342,6661,6332,6661,6332,6681xe" filled="true" fillcolor="#000000" stroked="false">
                <v:path arrowok="t"/>
                <v:fill type="solid"/>
              </v:shape>
            </v:group>
            <v:group style="position:absolute;left:6332;top:6681;width:10;height:20" coordorigin="6332,6681" coordsize="10,20">
              <v:shape style="position:absolute;left:6332;top:6681;width:10;height:20" coordorigin="6332,6681" coordsize="10,20" path="m6332,6700l6342,6700,6342,6681,6332,6681,6332,6700xe" filled="true" fillcolor="#000000" stroked="false">
                <v:path arrowok="t"/>
                <v:fill type="solid"/>
              </v:shape>
            </v:group>
            <v:group style="position:absolute;left:6332;top:6700;width:10;height:20" coordorigin="6332,6700" coordsize="10,20">
              <v:shape style="position:absolute;left:6332;top:6700;width:10;height:20" coordorigin="6332,6700" coordsize="10,20" path="m6332,6719l6342,6719,6342,6700,6332,6700,6332,6719xe" filled="true" fillcolor="#000000" stroked="false">
                <v:path arrowok="t"/>
                <v:fill type="solid"/>
              </v:shape>
            </v:group>
            <v:group style="position:absolute;left:6332;top:6719;width:10;height:20" coordorigin="6332,6719" coordsize="10,20">
              <v:shape style="position:absolute;left:6332;top:6719;width:10;height:20" coordorigin="6332,6719" coordsize="10,20" path="m6332,6738l6342,6738,6342,6719,6332,6719,6332,6738xe" filled="true" fillcolor="#000000" stroked="false">
                <v:path arrowok="t"/>
                <v:fill type="solid"/>
              </v:shape>
            </v:group>
            <v:group style="position:absolute;left:6332;top:6738;width:10;height:20" coordorigin="6332,6738" coordsize="10,20">
              <v:shape style="position:absolute;left:6332;top:6738;width:10;height:20" coordorigin="6332,6738" coordsize="10,20" path="m6332,6757l6342,6757,6342,6738,6332,6738,6332,6757xe" filled="true" fillcolor="#000000" stroked="false">
                <v:path arrowok="t"/>
                <v:fill type="solid"/>
              </v:shape>
            </v:group>
            <v:group style="position:absolute;left:6332;top:6757;width:10;height:20" coordorigin="6332,6757" coordsize="10,20">
              <v:shape style="position:absolute;left:6332;top:6757;width:10;height:20" coordorigin="6332,6757" coordsize="10,20" path="m6332,6777l6342,6777,6342,6757,6332,6757,6332,6777xe" filled="true" fillcolor="#000000" stroked="false">
                <v:path arrowok="t"/>
                <v:fill type="solid"/>
              </v:shape>
            </v:group>
            <v:group style="position:absolute;left:6332;top:6777;width:10;height:20" coordorigin="6332,6777" coordsize="10,20">
              <v:shape style="position:absolute;left:6332;top:6777;width:10;height:20" coordorigin="6332,6777" coordsize="10,20" path="m6332,6796l6342,6796,6342,6777,6332,6777,6332,6796xe" filled="true" fillcolor="#000000" stroked="false">
                <v:path arrowok="t"/>
                <v:fill type="solid"/>
              </v:shape>
            </v:group>
            <v:group style="position:absolute;left:6332;top:6796;width:10;height:20" coordorigin="6332,6796" coordsize="10,20">
              <v:shape style="position:absolute;left:6332;top:6796;width:10;height:20" coordorigin="6332,6796" coordsize="10,20" path="m6332,6815l6342,6815,6342,6796,6332,6796,6332,6815xe" filled="true" fillcolor="#000000" stroked="false">
                <v:path arrowok="t"/>
                <v:fill type="solid"/>
              </v:shape>
            </v:group>
            <v:group style="position:absolute;left:6332;top:6815;width:10;height:20" coordorigin="6332,6815" coordsize="10,20">
              <v:shape style="position:absolute;left:6332;top:6815;width:10;height:20" coordorigin="6332,6815" coordsize="10,20" path="m6332,6834l6342,6834,6342,6815,6332,6815,6332,6834xe" filled="true" fillcolor="#000000" stroked="false">
                <v:path arrowok="t"/>
                <v:fill type="solid"/>
              </v:shape>
            </v:group>
            <v:group style="position:absolute;left:6332;top:6841;width:10;height:2" coordorigin="6332,6841" coordsize="10,2">
              <v:shape style="position:absolute;left:6332;top:6841;width:10;height:2" coordorigin="6332,6841" coordsize="10,0" path="m6332,6841l6342,6841e" filled="false" stroked="true" strokeweight=".72pt" strokecolor="#000000">
                <v:path arrowok="t"/>
              </v:shape>
            </v:group>
            <v:group style="position:absolute;left:7751;top:6143;width:10;height:20" coordorigin="7751,6143" coordsize="10,20">
              <v:shape style="position:absolute;left:7751;top:6143;width:10;height:20" coordorigin="7751,6143" coordsize="10,20" path="m7751,6162l7761,6162,7761,6143,7751,6143,7751,6162xe" filled="true" fillcolor="#000000" stroked="false">
                <v:path arrowok="t"/>
                <v:fill type="solid"/>
              </v:shape>
            </v:group>
            <v:group style="position:absolute;left:7751;top:6162;width:10;height:20" coordorigin="7751,6162" coordsize="10,20">
              <v:shape style="position:absolute;left:7751;top:6162;width:10;height:20" coordorigin="7751,6162" coordsize="10,20" path="m7751,6181l7761,6181,7761,6162,7751,6162,7751,6181xe" filled="true" fillcolor="#000000" stroked="false">
                <v:path arrowok="t"/>
                <v:fill type="solid"/>
              </v:shape>
            </v:group>
            <v:group style="position:absolute;left:7751;top:6181;width:10;height:20" coordorigin="7751,6181" coordsize="10,20">
              <v:shape style="position:absolute;left:7751;top:6181;width:10;height:20" coordorigin="7751,6181" coordsize="10,20" path="m7751,6200l7761,6200,7761,6181,7751,6181,7751,6200xe" filled="true" fillcolor="#000000" stroked="false">
                <v:path arrowok="t"/>
                <v:fill type="solid"/>
              </v:shape>
            </v:group>
            <v:group style="position:absolute;left:7751;top:6200;width:10;height:20" coordorigin="7751,6200" coordsize="10,20">
              <v:shape style="position:absolute;left:7751;top:6200;width:10;height:20" coordorigin="7751,6200" coordsize="10,20" path="m7751,6219l7761,6219,7761,6200,7751,6200,7751,6219xe" filled="true" fillcolor="#000000" stroked="false">
                <v:path arrowok="t"/>
                <v:fill type="solid"/>
              </v:shape>
            </v:group>
            <v:group style="position:absolute;left:7751;top:6219;width:10;height:20" coordorigin="7751,6219" coordsize="10,20">
              <v:shape style="position:absolute;left:7751;top:6219;width:10;height:20" coordorigin="7751,6219" coordsize="10,20" path="m7751,6239l7761,6239,7761,6219,7751,6219,7751,6239xe" filled="true" fillcolor="#000000" stroked="false">
                <v:path arrowok="t"/>
                <v:fill type="solid"/>
              </v:shape>
            </v:group>
            <v:group style="position:absolute;left:7751;top:6239;width:10;height:20" coordorigin="7751,6239" coordsize="10,20">
              <v:shape style="position:absolute;left:7751;top:6239;width:10;height:20" coordorigin="7751,6239" coordsize="10,20" path="m7751,6258l7761,6258,7761,6239,7751,6239,7751,6258xe" filled="true" fillcolor="#000000" stroked="false">
                <v:path arrowok="t"/>
                <v:fill type="solid"/>
              </v:shape>
            </v:group>
            <v:group style="position:absolute;left:7751;top:6258;width:10;height:20" coordorigin="7751,6258" coordsize="10,20">
              <v:shape style="position:absolute;left:7751;top:6258;width:10;height:20" coordorigin="7751,6258" coordsize="10,20" path="m7751,6277l7761,6277,7761,6258,7751,6258,7751,6277xe" filled="true" fillcolor="#000000" stroked="false">
                <v:path arrowok="t"/>
                <v:fill type="solid"/>
              </v:shape>
            </v:group>
            <v:group style="position:absolute;left:7751;top:6277;width:10;height:20" coordorigin="7751,6277" coordsize="10,20">
              <v:shape style="position:absolute;left:7751;top:6277;width:10;height:20" coordorigin="7751,6277" coordsize="10,20" path="m7751,6297l7761,6297,7761,6277,7751,6277,7751,6297xe" filled="true" fillcolor="#000000" stroked="false">
                <v:path arrowok="t"/>
                <v:fill type="solid"/>
              </v:shape>
            </v:group>
            <v:group style="position:absolute;left:7751;top:6297;width:10;height:20" coordorigin="7751,6297" coordsize="10,20">
              <v:shape style="position:absolute;left:7751;top:6297;width:10;height:20" coordorigin="7751,6297" coordsize="10,20" path="m7751,6316l7761,6316,7761,6297,7751,6297,7751,6316xe" filled="true" fillcolor="#000000" stroked="false">
                <v:path arrowok="t"/>
                <v:fill type="solid"/>
              </v:shape>
            </v:group>
            <v:group style="position:absolute;left:7751;top:6316;width:10;height:20" coordorigin="7751,6316" coordsize="10,20">
              <v:shape style="position:absolute;left:7751;top:6316;width:10;height:20" coordorigin="7751,6316" coordsize="10,20" path="m7751,6335l7761,6335,7761,6316,7751,6316,7751,6335xe" filled="true" fillcolor="#000000" stroked="false">
                <v:path arrowok="t"/>
                <v:fill type="solid"/>
              </v:shape>
            </v:group>
            <v:group style="position:absolute;left:7751;top:6335;width:10;height:20" coordorigin="7751,6335" coordsize="10,20">
              <v:shape style="position:absolute;left:7751;top:6335;width:10;height:20" coordorigin="7751,6335" coordsize="10,20" path="m7751,6354l7761,6354,7761,6335,7751,6335,7751,6354xe" filled="true" fillcolor="#000000" stroked="false">
                <v:path arrowok="t"/>
                <v:fill type="solid"/>
              </v:shape>
            </v:group>
            <v:group style="position:absolute;left:7751;top:6354;width:10;height:20" coordorigin="7751,6354" coordsize="10,20">
              <v:shape style="position:absolute;left:7751;top:6354;width:10;height:20" coordorigin="7751,6354" coordsize="10,20" path="m7751,6373l7761,6373,7761,6354,7751,6354,7751,6373xe" filled="true" fillcolor="#000000" stroked="false">
                <v:path arrowok="t"/>
                <v:fill type="solid"/>
              </v:shape>
            </v:group>
            <v:group style="position:absolute;left:7751;top:6373;width:10;height:20" coordorigin="7751,6373" coordsize="10,20">
              <v:shape style="position:absolute;left:7751;top:6373;width:10;height:20" coordorigin="7751,6373" coordsize="10,20" path="m7751,6393l7761,6393,7761,6373,7751,6373,7751,6393xe" filled="true" fillcolor="#000000" stroked="false">
                <v:path arrowok="t"/>
                <v:fill type="solid"/>
              </v:shape>
            </v:group>
            <v:group style="position:absolute;left:7751;top:6393;width:10;height:20" coordorigin="7751,6393" coordsize="10,20">
              <v:shape style="position:absolute;left:7751;top:6393;width:10;height:20" coordorigin="7751,6393" coordsize="10,20" path="m7751,6412l7761,6412,7761,6393,7751,6393,7751,6412xe" filled="true" fillcolor="#000000" stroked="false">
                <v:path arrowok="t"/>
                <v:fill type="solid"/>
              </v:shape>
            </v:group>
            <v:group style="position:absolute;left:7751;top:6412;width:10;height:20" coordorigin="7751,6412" coordsize="10,20">
              <v:shape style="position:absolute;left:7751;top:6412;width:10;height:20" coordorigin="7751,6412" coordsize="10,20" path="m7751,6431l7761,6431,7761,6412,7751,6412,7751,6431xe" filled="true" fillcolor="#000000" stroked="false">
                <v:path arrowok="t"/>
                <v:fill type="solid"/>
              </v:shape>
            </v:group>
            <v:group style="position:absolute;left:7751;top:6431;width:10;height:20" coordorigin="7751,6431" coordsize="10,20">
              <v:shape style="position:absolute;left:7751;top:6431;width:10;height:20" coordorigin="7751,6431" coordsize="10,20" path="m7751,6450l7761,6450,7761,6431,7751,6431,7751,6450xe" filled="true" fillcolor="#000000" stroked="false">
                <v:path arrowok="t"/>
                <v:fill type="solid"/>
              </v:shape>
            </v:group>
            <v:group style="position:absolute;left:7751;top:6450;width:10;height:20" coordorigin="7751,6450" coordsize="10,20">
              <v:shape style="position:absolute;left:7751;top:6450;width:10;height:20" coordorigin="7751,6450" coordsize="10,20" path="m7751,6469l7761,6469,7761,6450,7751,6450,7751,6469xe" filled="true" fillcolor="#000000" stroked="false">
                <v:path arrowok="t"/>
                <v:fill type="solid"/>
              </v:shape>
            </v:group>
            <v:group style="position:absolute;left:7751;top:6469;width:10;height:20" coordorigin="7751,6469" coordsize="10,20">
              <v:shape style="position:absolute;left:7751;top:6469;width:10;height:20" coordorigin="7751,6469" coordsize="10,20" path="m7751,6489l7761,6489,7761,6469,7751,6469,7751,6489xe" filled="true" fillcolor="#000000" stroked="false">
                <v:path arrowok="t"/>
                <v:fill type="solid"/>
              </v:shape>
            </v:group>
            <v:group style="position:absolute;left:7751;top:6489;width:10;height:20" coordorigin="7751,6489" coordsize="10,20">
              <v:shape style="position:absolute;left:7751;top:6489;width:10;height:20" coordorigin="7751,6489" coordsize="10,20" path="m7751,6508l7761,6508,7761,6489,7751,6489,7751,6508xe" filled="true" fillcolor="#000000" stroked="false">
                <v:path arrowok="t"/>
                <v:fill type="solid"/>
              </v:shape>
            </v:group>
            <v:group style="position:absolute;left:7751;top:6508;width:10;height:20" coordorigin="7751,6508" coordsize="10,20">
              <v:shape style="position:absolute;left:7751;top:6508;width:10;height:20" coordorigin="7751,6508" coordsize="10,20" path="m7751,6527l7761,6527,7761,6508,7751,6508,7751,6527xe" filled="true" fillcolor="#000000" stroked="false">
                <v:path arrowok="t"/>
                <v:fill type="solid"/>
              </v:shape>
            </v:group>
            <v:group style="position:absolute;left:7751;top:6527;width:10;height:20" coordorigin="7751,6527" coordsize="10,20">
              <v:shape style="position:absolute;left:7751;top:6527;width:10;height:20" coordorigin="7751,6527" coordsize="10,20" path="m7751,6546l7761,6546,7761,6527,7751,6527,7751,6546xe" filled="true" fillcolor="#000000" stroked="false">
                <v:path arrowok="t"/>
                <v:fill type="solid"/>
              </v:shape>
            </v:group>
            <v:group style="position:absolute;left:7751;top:6546;width:10;height:20" coordorigin="7751,6546" coordsize="10,20">
              <v:shape style="position:absolute;left:7751;top:6546;width:10;height:20" coordorigin="7751,6546" coordsize="10,20" path="m7751,6565l7761,6565,7761,6546,7751,6546,7751,6565xe" filled="true" fillcolor="#000000" stroked="false">
                <v:path arrowok="t"/>
                <v:fill type="solid"/>
              </v:shape>
            </v:group>
            <v:group style="position:absolute;left:7751;top:6565;width:10;height:20" coordorigin="7751,6565" coordsize="10,20">
              <v:shape style="position:absolute;left:7751;top:6565;width:10;height:20" coordorigin="7751,6565" coordsize="10,20" path="m7751,6585l7761,6585,7761,6565,7751,6565,7751,6585xe" filled="true" fillcolor="#000000" stroked="false">
                <v:path arrowok="t"/>
                <v:fill type="solid"/>
              </v:shape>
            </v:group>
            <v:group style="position:absolute;left:7751;top:6585;width:10;height:20" coordorigin="7751,6585" coordsize="10,20">
              <v:shape style="position:absolute;left:7751;top:6585;width:10;height:20" coordorigin="7751,6585" coordsize="10,20" path="m7751,6604l7761,6604,7761,6585,7751,6585,7751,6604xe" filled="true" fillcolor="#000000" stroked="false">
                <v:path arrowok="t"/>
                <v:fill type="solid"/>
              </v:shape>
            </v:group>
            <v:group style="position:absolute;left:7751;top:6604;width:10;height:20" coordorigin="7751,6604" coordsize="10,20">
              <v:shape style="position:absolute;left:7751;top:6604;width:10;height:20" coordorigin="7751,6604" coordsize="10,20" path="m7751,6623l7761,6623,7761,6604,7751,6604,7751,6623xe" filled="true" fillcolor="#000000" stroked="false">
                <v:path arrowok="t"/>
                <v:fill type="solid"/>
              </v:shape>
            </v:group>
            <v:group style="position:absolute;left:7751;top:6623;width:10;height:20" coordorigin="7751,6623" coordsize="10,20">
              <v:shape style="position:absolute;left:7751;top:6623;width:10;height:20" coordorigin="7751,6623" coordsize="10,20" path="m7751,6642l7761,6642,7761,6623,7751,6623,7751,6642xe" filled="true" fillcolor="#000000" stroked="false">
                <v:path arrowok="t"/>
                <v:fill type="solid"/>
              </v:shape>
            </v:group>
            <v:group style="position:absolute;left:7751;top:6642;width:10;height:20" coordorigin="7751,6642" coordsize="10,20">
              <v:shape style="position:absolute;left:7751;top:6642;width:10;height:20" coordorigin="7751,6642" coordsize="10,20" path="m7751,6661l7761,6661,7761,6642,7751,6642,7751,6661xe" filled="true" fillcolor="#000000" stroked="false">
                <v:path arrowok="t"/>
                <v:fill type="solid"/>
              </v:shape>
            </v:group>
            <v:group style="position:absolute;left:7751;top:6661;width:10;height:20" coordorigin="7751,6661" coordsize="10,20">
              <v:shape style="position:absolute;left:7751;top:6661;width:10;height:20" coordorigin="7751,6661" coordsize="10,20" path="m7751,6681l7761,6681,7761,6661,7751,6661,7751,6681xe" filled="true" fillcolor="#000000" stroked="false">
                <v:path arrowok="t"/>
                <v:fill type="solid"/>
              </v:shape>
            </v:group>
            <v:group style="position:absolute;left:7751;top:6681;width:10;height:20" coordorigin="7751,6681" coordsize="10,20">
              <v:shape style="position:absolute;left:7751;top:6681;width:10;height:20" coordorigin="7751,6681" coordsize="10,20" path="m7751,6700l7761,6700,7761,6681,7751,6681,7751,6700xe" filled="true" fillcolor="#000000" stroked="false">
                <v:path arrowok="t"/>
                <v:fill type="solid"/>
              </v:shape>
            </v:group>
            <v:group style="position:absolute;left:7751;top:6700;width:10;height:20" coordorigin="7751,6700" coordsize="10,20">
              <v:shape style="position:absolute;left:7751;top:6700;width:10;height:20" coordorigin="7751,6700" coordsize="10,20" path="m7751,6719l7761,6719,7761,6700,7751,6700,7751,6719xe" filled="true" fillcolor="#000000" stroked="false">
                <v:path arrowok="t"/>
                <v:fill type="solid"/>
              </v:shape>
            </v:group>
            <v:group style="position:absolute;left:7751;top:6719;width:10;height:20" coordorigin="7751,6719" coordsize="10,20">
              <v:shape style="position:absolute;left:7751;top:6719;width:10;height:20" coordorigin="7751,6719" coordsize="10,20" path="m7751,6738l7761,6738,7761,6719,7751,6719,7751,6738xe" filled="true" fillcolor="#000000" stroked="false">
                <v:path arrowok="t"/>
                <v:fill type="solid"/>
              </v:shape>
            </v:group>
            <v:group style="position:absolute;left:7751;top:6738;width:10;height:20" coordorigin="7751,6738" coordsize="10,20">
              <v:shape style="position:absolute;left:7751;top:6738;width:10;height:20" coordorigin="7751,6738" coordsize="10,20" path="m7751,6757l7761,6757,7761,6738,7751,6738,7751,6757xe" filled="true" fillcolor="#000000" stroked="false">
                <v:path arrowok="t"/>
                <v:fill type="solid"/>
              </v:shape>
            </v:group>
            <v:group style="position:absolute;left:7751;top:6757;width:10;height:20" coordorigin="7751,6757" coordsize="10,20">
              <v:shape style="position:absolute;left:7751;top:6757;width:10;height:20" coordorigin="7751,6757" coordsize="10,20" path="m7751,6777l7761,6777,7761,6757,7751,6757,7751,6777xe" filled="true" fillcolor="#000000" stroked="false">
                <v:path arrowok="t"/>
                <v:fill type="solid"/>
              </v:shape>
            </v:group>
            <v:group style="position:absolute;left:7751;top:6777;width:10;height:20" coordorigin="7751,6777" coordsize="10,20">
              <v:shape style="position:absolute;left:7751;top:6777;width:10;height:20" coordorigin="7751,6777" coordsize="10,20" path="m7751,6796l7761,6796,7761,6777,7751,6777,7751,6796xe" filled="true" fillcolor="#000000" stroked="false">
                <v:path arrowok="t"/>
                <v:fill type="solid"/>
              </v:shape>
            </v:group>
            <v:group style="position:absolute;left:7751;top:6796;width:10;height:20" coordorigin="7751,6796" coordsize="10,20">
              <v:shape style="position:absolute;left:7751;top:6796;width:10;height:20" coordorigin="7751,6796" coordsize="10,20" path="m7751,6815l7761,6815,7761,6796,7751,6796,7751,6815xe" filled="true" fillcolor="#000000" stroked="false">
                <v:path arrowok="t"/>
                <v:fill type="solid"/>
              </v:shape>
            </v:group>
            <v:group style="position:absolute;left:7751;top:6815;width:10;height:20" coordorigin="7751,6815" coordsize="10,20">
              <v:shape style="position:absolute;left:7751;top:6815;width:10;height:20" coordorigin="7751,6815" coordsize="10,20" path="m7751,6834l7761,6834,7761,6815,7751,6815,7751,6834xe" filled="true" fillcolor="#000000" stroked="false">
                <v:path arrowok="t"/>
                <v:fill type="solid"/>
              </v:shape>
            </v:group>
            <v:group style="position:absolute;left:7751;top:6841;width:10;height:2" coordorigin="7751,6841" coordsize="10,2">
              <v:shape style="position:absolute;left:7751;top:6841;width:10;height:2" coordorigin="7751,6841" coordsize="10,0" path="m7751,6841l7761,6841e" filled="false" stroked="true" strokeweight=".72pt" strokecolor="#000000">
                <v:path arrowok="t"/>
              </v:shape>
            </v:group>
            <v:group style="position:absolute;left:8601;top:6143;width:10;height:20" coordorigin="8601,6143" coordsize="10,20">
              <v:shape style="position:absolute;left:8601;top:6143;width:10;height:20" coordorigin="8601,6143" coordsize="10,20" path="m8601,6162l8610,6162,8610,6143,8601,6143,8601,6162xe" filled="true" fillcolor="#000000" stroked="false">
                <v:path arrowok="t"/>
                <v:fill type="solid"/>
              </v:shape>
            </v:group>
            <v:group style="position:absolute;left:8601;top:6162;width:10;height:20" coordorigin="8601,6162" coordsize="10,20">
              <v:shape style="position:absolute;left:8601;top:6162;width:10;height:20" coordorigin="8601,6162" coordsize="10,20" path="m8601,6181l8610,6181,8610,6162,8601,6162,8601,6181xe" filled="true" fillcolor="#000000" stroked="false">
                <v:path arrowok="t"/>
                <v:fill type="solid"/>
              </v:shape>
            </v:group>
            <v:group style="position:absolute;left:8601;top:6181;width:10;height:20" coordorigin="8601,6181" coordsize="10,20">
              <v:shape style="position:absolute;left:8601;top:6181;width:10;height:20" coordorigin="8601,6181" coordsize="10,20" path="m8601,6200l8610,6200,8610,6181,8601,6181,8601,6200xe" filled="true" fillcolor="#000000" stroked="false">
                <v:path arrowok="t"/>
                <v:fill type="solid"/>
              </v:shape>
            </v:group>
            <v:group style="position:absolute;left:8601;top:6200;width:10;height:20" coordorigin="8601,6200" coordsize="10,20">
              <v:shape style="position:absolute;left:8601;top:6200;width:10;height:20" coordorigin="8601,6200" coordsize="10,20" path="m8601,6219l8610,6219,8610,6200,8601,6200,8601,6219xe" filled="true" fillcolor="#000000" stroked="false">
                <v:path arrowok="t"/>
                <v:fill type="solid"/>
              </v:shape>
            </v:group>
            <v:group style="position:absolute;left:8601;top:6219;width:10;height:20" coordorigin="8601,6219" coordsize="10,20">
              <v:shape style="position:absolute;left:8601;top:6219;width:10;height:20" coordorigin="8601,6219" coordsize="10,20" path="m8601,6239l8610,6239,8610,6219,8601,6219,8601,6239xe" filled="true" fillcolor="#000000" stroked="false">
                <v:path arrowok="t"/>
                <v:fill type="solid"/>
              </v:shape>
            </v:group>
            <v:group style="position:absolute;left:8601;top:6239;width:10;height:20" coordorigin="8601,6239" coordsize="10,20">
              <v:shape style="position:absolute;left:8601;top:6239;width:10;height:20" coordorigin="8601,6239" coordsize="10,20" path="m8601,6258l8610,6258,8610,6239,8601,6239,8601,6258xe" filled="true" fillcolor="#000000" stroked="false">
                <v:path arrowok="t"/>
                <v:fill type="solid"/>
              </v:shape>
            </v:group>
            <v:group style="position:absolute;left:8601;top:6258;width:10;height:20" coordorigin="8601,6258" coordsize="10,20">
              <v:shape style="position:absolute;left:8601;top:6258;width:10;height:20" coordorigin="8601,6258" coordsize="10,20" path="m8601,6277l8610,6277,8610,6258,8601,6258,8601,6277xe" filled="true" fillcolor="#000000" stroked="false">
                <v:path arrowok="t"/>
                <v:fill type="solid"/>
              </v:shape>
            </v:group>
            <v:group style="position:absolute;left:8601;top:6277;width:10;height:20" coordorigin="8601,6277" coordsize="10,20">
              <v:shape style="position:absolute;left:8601;top:6277;width:10;height:20" coordorigin="8601,6277" coordsize="10,20" path="m8601,6297l8610,6297,8610,6277,8601,6277,8601,6297xe" filled="true" fillcolor="#000000" stroked="false">
                <v:path arrowok="t"/>
                <v:fill type="solid"/>
              </v:shape>
            </v:group>
            <v:group style="position:absolute;left:8601;top:6297;width:10;height:20" coordorigin="8601,6297" coordsize="10,20">
              <v:shape style="position:absolute;left:8601;top:6297;width:10;height:20" coordorigin="8601,6297" coordsize="10,20" path="m8601,6316l8610,6316,8610,6297,8601,6297,8601,6316xe" filled="true" fillcolor="#000000" stroked="false">
                <v:path arrowok="t"/>
                <v:fill type="solid"/>
              </v:shape>
            </v:group>
            <v:group style="position:absolute;left:8601;top:6316;width:10;height:20" coordorigin="8601,6316" coordsize="10,20">
              <v:shape style="position:absolute;left:8601;top:6316;width:10;height:20" coordorigin="8601,6316" coordsize="10,20" path="m8601,6335l8610,6335,8610,6316,8601,6316,8601,6335xe" filled="true" fillcolor="#000000" stroked="false">
                <v:path arrowok="t"/>
                <v:fill type="solid"/>
              </v:shape>
            </v:group>
            <v:group style="position:absolute;left:8601;top:6335;width:10;height:20" coordorigin="8601,6335" coordsize="10,20">
              <v:shape style="position:absolute;left:8601;top:6335;width:10;height:20" coordorigin="8601,6335" coordsize="10,20" path="m8601,6354l8610,6354,8610,6335,8601,6335,8601,6354xe" filled="true" fillcolor="#000000" stroked="false">
                <v:path arrowok="t"/>
                <v:fill type="solid"/>
              </v:shape>
            </v:group>
            <v:group style="position:absolute;left:8601;top:6354;width:10;height:20" coordorigin="8601,6354" coordsize="10,20">
              <v:shape style="position:absolute;left:8601;top:6354;width:10;height:20" coordorigin="8601,6354" coordsize="10,20" path="m8601,6373l8610,6373,8610,6354,8601,6354,8601,6373xe" filled="true" fillcolor="#000000" stroked="false">
                <v:path arrowok="t"/>
                <v:fill type="solid"/>
              </v:shape>
            </v:group>
            <v:group style="position:absolute;left:8601;top:6373;width:10;height:20" coordorigin="8601,6373" coordsize="10,20">
              <v:shape style="position:absolute;left:8601;top:6373;width:10;height:20" coordorigin="8601,6373" coordsize="10,20" path="m8601,6393l8610,6393,8610,6373,8601,6373,8601,6393xe" filled="true" fillcolor="#000000" stroked="false">
                <v:path arrowok="t"/>
                <v:fill type="solid"/>
              </v:shape>
            </v:group>
            <v:group style="position:absolute;left:8601;top:6393;width:10;height:20" coordorigin="8601,6393" coordsize="10,20">
              <v:shape style="position:absolute;left:8601;top:6393;width:10;height:20" coordorigin="8601,6393" coordsize="10,20" path="m8601,6412l8610,6412,8610,6393,8601,6393,8601,6412xe" filled="true" fillcolor="#000000" stroked="false">
                <v:path arrowok="t"/>
                <v:fill type="solid"/>
              </v:shape>
            </v:group>
            <v:group style="position:absolute;left:8601;top:6412;width:10;height:20" coordorigin="8601,6412" coordsize="10,20">
              <v:shape style="position:absolute;left:8601;top:6412;width:10;height:20" coordorigin="8601,6412" coordsize="10,20" path="m8601,6431l8610,6431,8610,6412,8601,6412,8601,6431xe" filled="true" fillcolor="#000000" stroked="false">
                <v:path arrowok="t"/>
                <v:fill type="solid"/>
              </v:shape>
            </v:group>
            <v:group style="position:absolute;left:8601;top:6431;width:10;height:20" coordorigin="8601,6431" coordsize="10,20">
              <v:shape style="position:absolute;left:8601;top:6431;width:10;height:20" coordorigin="8601,6431" coordsize="10,20" path="m8601,6450l8610,6450,8610,6431,8601,6431,8601,6450xe" filled="true" fillcolor="#000000" stroked="false">
                <v:path arrowok="t"/>
                <v:fill type="solid"/>
              </v:shape>
            </v:group>
            <v:group style="position:absolute;left:8601;top:6450;width:10;height:20" coordorigin="8601,6450" coordsize="10,20">
              <v:shape style="position:absolute;left:8601;top:6450;width:10;height:20" coordorigin="8601,6450" coordsize="10,20" path="m8601,6469l8610,6469,8610,6450,8601,6450,8601,6469xe" filled="true" fillcolor="#000000" stroked="false">
                <v:path arrowok="t"/>
                <v:fill type="solid"/>
              </v:shape>
            </v:group>
            <v:group style="position:absolute;left:8601;top:6469;width:10;height:20" coordorigin="8601,6469" coordsize="10,20">
              <v:shape style="position:absolute;left:8601;top:6469;width:10;height:20" coordorigin="8601,6469" coordsize="10,20" path="m8601,6489l8610,6489,8610,6469,8601,6469,8601,6489xe" filled="true" fillcolor="#000000" stroked="false">
                <v:path arrowok="t"/>
                <v:fill type="solid"/>
              </v:shape>
            </v:group>
            <v:group style="position:absolute;left:8601;top:6489;width:10;height:20" coordorigin="8601,6489" coordsize="10,20">
              <v:shape style="position:absolute;left:8601;top:6489;width:10;height:20" coordorigin="8601,6489" coordsize="10,20" path="m8601,6508l8610,6508,8610,6489,8601,6489,8601,6508xe" filled="true" fillcolor="#000000" stroked="false">
                <v:path arrowok="t"/>
                <v:fill type="solid"/>
              </v:shape>
            </v:group>
            <v:group style="position:absolute;left:8601;top:6508;width:10;height:20" coordorigin="8601,6508" coordsize="10,20">
              <v:shape style="position:absolute;left:8601;top:6508;width:10;height:20" coordorigin="8601,6508" coordsize="10,20" path="m8601,6527l8610,6527,8610,6508,8601,6508,8601,6527xe" filled="true" fillcolor="#000000" stroked="false">
                <v:path arrowok="t"/>
                <v:fill type="solid"/>
              </v:shape>
            </v:group>
            <v:group style="position:absolute;left:8601;top:6527;width:10;height:20" coordorigin="8601,6527" coordsize="10,20">
              <v:shape style="position:absolute;left:8601;top:6527;width:10;height:20" coordorigin="8601,6527" coordsize="10,20" path="m8601,6546l8610,6546,8610,6527,8601,6527,8601,6546xe" filled="true" fillcolor="#000000" stroked="false">
                <v:path arrowok="t"/>
                <v:fill type="solid"/>
              </v:shape>
            </v:group>
            <v:group style="position:absolute;left:8601;top:6546;width:10;height:20" coordorigin="8601,6546" coordsize="10,20">
              <v:shape style="position:absolute;left:8601;top:6546;width:10;height:20" coordorigin="8601,6546" coordsize="10,20" path="m8601,6565l8610,6565,8610,6546,8601,6546,8601,6565xe" filled="true" fillcolor="#000000" stroked="false">
                <v:path arrowok="t"/>
                <v:fill type="solid"/>
              </v:shape>
            </v:group>
            <v:group style="position:absolute;left:8601;top:6565;width:10;height:20" coordorigin="8601,6565" coordsize="10,20">
              <v:shape style="position:absolute;left:8601;top:6565;width:10;height:20" coordorigin="8601,6565" coordsize="10,20" path="m8601,6585l8610,6585,8610,6565,8601,6565,8601,6585xe" filled="true" fillcolor="#000000" stroked="false">
                <v:path arrowok="t"/>
                <v:fill type="solid"/>
              </v:shape>
            </v:group>
            <v:group style="position:absolute;left:8601;top:6585;width:10;height:20" coordorigin="8601,6585" coordsize="10,20">
              <v:shape style="position:absolute;left:8601;top:6585;width:10;height:20" coordorigin="8601,6585" coordsize="10,20" path="m8601,6604l8610,6604,8610,6585,8601,6585,8601,6604xe" filled="true" fillcolor="#000000" stroked="false">
                <v:path arrowok="t"/>
                <v:fill type="solid"/>
              </v:shape>
            </v:group>
            <v:group style="position:absolute;left:8601;top:6604;width:10;height:20" coordorigin="8601,6604" coordsize="10,20">
              <v:shape style="position:absolute;left:8601;top:6604;width:10;height:20" coordorigin="8601,6604" coordsize="10,20" path="m8601,6623l8610,6623,8610,6604,8601,6604,8601,6623xe" filled="true" fillcolor="#000000" stroked="false">
                <v:path arrowok="t"/>
                <v:fill type="solid"/>
              </v:shape>
            </v:group>
            <v:group style="position:absolute;left:8601;top:6623;width:10;height:20" coordorigin="8601,6623" coordsize="10,20">
              <v:shape style="position:absolute;left:8601;top:6623;width:10;height:20" coordorigin="8601,6623" coordsize="10,20" path="m8601,6642l8610,6642,8610,6623,8601,6623,8601,6642xe" filled="true" fillcolor="#000000" stroked="false">
                <v:path arrowok="t"/>
                <v:fill type="solid"/>
              </v:shape>
            </v:group>
            <v:group style="position:absolute;left:8601;top:6642;width:10;height:20" coordorigin="8601,6642" coordsize="10,20">
              <v:shape style="position:absolute;left:8601;top:6642;width:10;height:20" coordorigin="8601,6642" coordsize="10,20" path="m8601,6661l8610,6661,8610,6642,8601,6642,8601,6661xe" filled="true" fillcolor="#000000" stroked="false">
                <v:path arrowok="t"/>
                <v:fill type="solid"/>
              </v:shape>
            </v:group>
            <v:group style="position:absolute;left:8601;top:6661;width:10;height:20" coordorigin="8601,6661" coordsize="10,20">
              <v:shape style="position:absolute;left:8601;top:6661;width:10;height:20" coordorigin="8601,6661" coordsize="10,20" path="m8601,6681l8610,6681,8610,6661,8601,6661,8601,6681xe" filled="true" fillcolor="#000000" stroked="false">
                <v:path arrowok="t"/>
                <v:fill type="solid"/>
              </v:shape>
            </v:group>
            <v:group style="position:absolute;left:8601;top:6681;width:10;height:20" coordorigin="8601,6681" coordsize="10,20">
              <v:shape style="position:absolute;left:8601;top:6681;width:10;height:20" coordorigin="8601,6681" coordsize="10,20" path="m8601,6700l8610,6700,8610,6681,8601,6681,8601,6700xe" filled="true" fillcolor="#000000" stroked="false">
                <v:path arrowok="t"/>
                <v:fill type="solid"/>
              </v:shape>
            </v:group>
            <v:group style="position:absolute;left:8601;top:6700;width:10;height:20" coordorigin="8601,6700" coordsize="10,20">
              <v:shape style="position:absolute;left:8601;top:6700;width:10;height:20" coordorigin="8601,6700" coordsize="10,20" path="m8601,6719l8610,6719,8610,6700,8601,6700,8601,6719xe" filled="true" fillcolor="#000000" stroked="false">
                <v:path arrowok="t"/>
                <v:fill type="solid"/>
              </v:shape>
            </v:group>
            <v:group style="position:absolute;left:8601;top:6719;width:10;height:20" coordorigin="8601,6719" coordsize="10,20">
              <v:shape style="position:absolute;left:8601;top:6719;width:10;height:20" coordorigin="8601,6719" coordsize="10,20" path="m8601,6738l8610,6738,8610,6719,8601,6719,8601,6738xe" filled="true" fillcolor="#000000" stroked="false">
                <v:path arrowok="t"/>
                <v:fill type="solid"/>
              </v:shape>
            </v:group>
            <v:group style="position:absolute;left:8601;top:6738;width:10;height:20" coordorigin="8601,6738" coordsize="10,20">
              <v:shape style="position:absolute;left:8601;top:6738;width:10;height:20" coordorigin="8601,6738" coordsize="10,20" path="m8601,6757l8610,6757,8610,6738,8601,6738,8601,6757xe" filled="true" fillcolor="#000000" stroked="false">
                <v:path arrowok="t"/>
                <v:fill type="solid"/>
              </v:shape>
            </v:group>
            <v:group style="position:absolute;left:8601;top:6757;width:10;height:20" coordorigin="8601,6757" coordsize="10,20">
              <v:shape style="position:absolute;left:8601;top:6757;width:10;height:20" coordorigin="8601,6757" coordsize="10,20" path="m8601,6777l8610,6777,8610,6757,8601,6757,8601,6777xe" filled="true" fillcolor="#000000" stroked="false">
                <v:path arrowok="t"/>
                <v:fill type="solid"/>
              </v:shape>
            </v:group>
            <v:group style="position:absolute;left:8601;top:6777;width:10;height:20" coordorigin="8601,6777" coordsize="10,20">
              <v:shape style="position:absolute;left:8601;top:6777;width:10;height:20" coordorigin="8601,6777" coordsize="10,20" path="m8601,6796l8610,6796,8610,6777,8601,6777,8601,6796xe" filled="true" fillcolor="#000000" stroked="false">
                <v:path arrowok="t"/>
                <v:fill type="solid"/>
              </v:shape>
            </v:group>
            <v:group style="position:absolute;left:8601;top:6796;width:10;height:20" coordorigin="8601,6796" coordsize="10,20">
              <v:shape style="position:absolute;left:8601;top:6796;width:10;height:20" coordorigin="8601,6796" coordsize="10,20" path="m8601,6815l8610,6815,8610,6796,8601,6796,8601,6815xe" filled="true" fillcolor="#000000" stroked="false">
                <v:path arrowok="t"/>
                <v:fill type="solid"/>
              </v:shape>
            </v:group>
            <v:group style="position:absolute;left:8601;top:6815;width:10;height:20" coordorigin="8601,6815" coordsize="10,20">
              <v:shape style="position:absolute;left:8601;top:6815;width:10;height:20" coordorigin="8601,6815" coordsize="10,20" path="m8601,6834l8610,6834,8610,6815,8601,6815,8601,6834xe" filled="true" fillcolor="#000000" stroked="false">
                <v:path arrowok="t"/>
                <v:fill type="solid"/>
              </v:shape>
            </v:group>
            <v:group style="position:absolute;left:8601;top:6841;width:10;height:2" coordorigin="8601,6841" coordsize="10,2">
              <v:shape style="position:absolute;left:8601;top:6841;width:10;height:2" coordorigin="8601,6841" coordsize="10,0" path="m8601,6841l8610,6841e" filled="false" stroked="true" strokeweight=".72pt" strokecolor="#000000">
                <v:path arrowok="t"/>
              </v:shape>
              <v:shape style="position:absolute;left:1649;top:6757;width:1109;height:101" type="#_x0000_t75" stroked="false">
                <v:imagedata r:id="rId97" o:title=""/>
              </v:shape>
              <v:shape style="position:absolute;left:2734;top:6849;width:2324;height:10" type="#_x0000_t75" stroked="false">
                <v:imagedata r:id="rId89" o:title=""/>
              </v:shape>
              <v:shape style="position:absolute;left:5053;top:6849;width:2698;height:10" type="#_x0000_t75" stroked="false">
                <v:imagedata r:id="rId94" o:title=""/>
              </v:shape>
              <v:shape style="position:absolute;left:7746;top:6849;width:854;height:10" type="#_x0000_t75" stroked="false">
                <v:imagedata r:id="rId86" o:title=""/>
              </v:shape>
              <v:shape style="position:absolute;left:8596;top:6849;width:1661;height:10" type="#_x0000_t75" stroked="false">
                <v:imagedata r:id="rId87" o:title=""/>
              </v:shape>
            </v:group>
            <v:group style="position:absolute;left:4064;top:6858;width:10;height:20" coordorigin="4064,6858" coordsize="10,20">
              <v:shape style="position:absolute;left:4064;top:6858;width:10;height:20" coordorigin="4064,6858" coordsize="10,20" path="m4064,6877l4074,6877,4074,6858,4064,6858,4064,6877xe" filled="true" fillcolor="#000000" stroked="false">
                <v:path arrowok="t"/>
                <v:fill type="solid"/>
              </v:shape>
            </v:group>
            <v:group style="position:absolute;left:4064;top:6877;width:10;height:20" coordorigin="4064,6877" coordsize="10,20">
              <v:shape style="position:absolute;left:4064;top:6877;width:10;height:20" coordorigin="4064,6877" coordsize="10,20" path="m4064,6897l4074,6897,4074,6877,4064,6877,4064,6897xe" filled="true" fillcolor="#000000" stroked="false">
                <v:path arrowok="t"/>
                <v:fill type="solid"/>
              </v:shape>
            </v:group>
            <v:group style="position:absolute;left:4064;top:6897;width:10;height:20" coordorigin="4064,6897" coordsize="10,20">
              <v:shape style="position:absolute;left:4064;top:6897;width:10;height:20" coordorigin="4064,6897" coordsize="10,20" path="m4064,6916l4074,6916,4074,6897,4064,6897,4064,6916xe" filled="true" fillcolor="#000000" stroked="false">
                <v:path arrowok="t"/>
                <v:fill type="solid"/>
              </v:shape>
            </v:group>
            <v:group style="position:absolute;left:4064;top:6916;width:10;height:20" coordorigin="4064,6916" coordsize="10,20">
              <v:shape style="position:absolute;left:4064;top:6916;width:10;height:20" coordorigin="4064,6916" coordsize="10,20" path="m4064,6935l4074,6935,4074,6916,4064,6916,4064,6935xe" filled="true" fillcolor="#000000" stroked="false">
                <v:path arrowok="t"/>
                <v:fill type="solid"/>
              </v:shape>
            </v:group>
            <v:group style="position:absolute;left:4064;top:6935;width:10;height:20" coordorigin="4064,6935" coordsize="10,20">
              <v:shape style="position:absolute;left:4064;top:6935;width:10;height:20" coordorigin="4064,6935" coordsize="10,20" path="m4064,6954l4074,6954,4074,6935,4064,6935,4064,6954xe" filled="true" fillcolor="#000000" stroked="false">
                <v:path arrowok="t"/>
                <v:fill type="solid"/>
              </v:shape>
            </v:group>
            <v:group style="position:absolute;left:4064;top:6954;width:10;height:20" coordorigin="4064,6954" coordsize="10,20">
              <v:shape style="position:absolute;left:4064;top:6954;width:10;height:20" coordorigin="4064,6954" coordsize="10,20" path="m4064,6973l4074,6973,4074,6954,4064,6954,4064,6973xe" filled="true" fillcolor="#000000" stroked="false">
                <v:path arrowok="t"/>
                <v:fill type="solid"/>
              </v:shape>
            </v:group>
            <v:group style="position:absolute;left:4064;top:6973;width:10;height:20" coordorigin="4064,6973" coordsize="10,20">
              <v:shape style="position:absolute;left:4064;top:6973;width:10;height:20" coordorigin="4064,6973" coordsize="10,20" path="m4064,6993l4074,6993,4074,6973,4064,6973,4064,6993xe" filled="true" fillcolor="#000000" stroked="false">
                <v:path arrowok="t"/>
                <v:fill type="solid"/>
              </v:shape>
            </v:group>
            <v:group style="position:absolute;left:4064;top:6993;width:10;height:20" coordorigin="4064,6993" coordsize="10,20">
              <v:shape style="position:absolute;left:4064;top:6993;width:10;height:20" coordorigin="4064,6993" coordsize="10,20" path="m4064,7012l4074,7012,4074,6993,4064,6993,4064,7012xe" filled="true" fillcolor="#000000" stroked="false">
                <v:path arrowok="t"/>
                <v:fill type="solid"/>
              </v:shape>
            </v:group>
            <v:group style="position:absolute;left:4064;top:7012;width:10;height:20" coordorigin="4064,7012" coordsize="10,20">
              <v:shape style="position:absolute;left:4064;top:7012;width:10;height:20" coordorigin="4064,7012" coordsize="10,20" path="m4064,7031l4074,7031,4074,7012,4064,7012,4064,7031xe" filled="true" fillcolor="#000000" stroked="false">
                <v:path arrowok="t"/>
                <v:fill type="solid"/>
              </v:shape>
            </v:group>
            <v:group style="position:absolute;left:4064;top:7031;width:10;height:20" coordorigin="4064,7031" coordsize="10,20">
              <v:shape style="position:absolute;left:4064;top:7031;width:10;height:20" coordorigin="4064,7031" coordsize="10,20" path="m4064,7050l4074,7050,4074,7031,4064,7031,4064,7050xe" filled="true" fillcolor="#000000" stroked="false">
                <v:path arrowok="t"/>
                <v:fill type="solid"/>
              </v:shape>
            </v:group>
            <v:group style="position:absolute;left:4064;top:7050;width:10;height:20" coordorigin="4064,7050" coordsize="10,20">
              <v:shape style="position:absolute;left:4064;top:7050;width:10;height:20" coordorigin="4064,7050" coordsize="10,20" path="m4064,7069l4074,7069,4074,7050,4064,7050,4064,7069xe" filled="true" fillcolor="#000000" stroked="false">
                <v:path arrowok="t"/>
                <v:fill type="solid"/>
              </v:shape>
            </v:group>
            <v:group style="position:absolute;left:4064;top:7069;width:10;height:20" coordorigin="4064,7069" coordsize="10,20">
              <v:shape style="position:absolute;left:4064;top:7069;width:10;height:20" coordorigin="4064,7069" coordsize="10,20" path="m4064,7089l4074,7089,4074,7069,4064,7069,4064,7089xe" filled="true" fillcolor="#000000" stroked="false">
                <v:path arrowok="t"/>
                <v:fill type="solid"/>
              </v:shape>
            </v:group>
            <v:group style="position:absolute;left:4064;top:7089;width:10;height:20" coordorigin="4064,7089" coordsize="10,20">
              <v:shape style="position:absolute;left:4064;top:7089;width:10;height:20" coordorigin="4064,7089" coordsize="10,20" path="m4064,7108l4074,7108,4074,7089,4064,7089,4064,7108xe" filled="true" fillcolor="#000000" stroked="false">
                <v:path arrowok="t"/>
                <v:fill type="solid"/>
              </v:shape>
            </v:group>
            <v:group style="position:absolute;left:4064;top:7108;width:10;height:20" coordorigin="4064,7108" coordsize="10,20">
              <v:shape style="position:absolute;left:4064;top:7108;width:10;height:20" coordorigin="4064,7108" coordsize="10,20" path="m4064,7127l4074,7127,4074,7108,4064,7108,4064,7127xe" filled="true" fillcolor="#000000" stroked="false">
                <v:path arrowok="t"/>
                <v:fill type="solid"/>
              </v:shape>
            </v:group>
            <v:group style="position:absolute;left:4064;top:7127;width:10;height:20" coordorigin="4064,7127" coordsize="10,20">
              <v:shape style="position:absolute;left:4064;top:7127;width:10;height:20" coordorigin="4064,7127" coordsize="10,20" path="m4064,7146l4074,7146,4074,7127,4064,7127,4064,7146xe" filled="true" fillcolor="#000000" stroked="false">
                <v:path arrowok="t"/>
                <v:fill type="solid"/>
              </v:shape>
            </v:group>
            <v:group style="position:absolute;left:4064;top:7146;width:10;height:20" coordorigin="4064,7146" coordsize="10,20">
              <v:shape style="position:absolute;left:4064;top:7146;width:10;height:20" coordorigin="4064,7146" coordsize="10,20" path="m4064,7165l4074,7165,4074,7146,4064,7146,4064,7165xe" filled="true" fillcolor="#000000" stroked="false">
                <v:path arrowok="t"/>
                <v:fill type="solid"/>
              </v:shape>
            </v:group>
            <v:group style="position:absolute;left:4064;top:7165;width:10;height:20" coordorigin="4064,7165" coordsize="10,20">
              <v:shape style="position:absolute;left:4064;top:7165;width:10;height:20" coordorigin="4064,7165" coordsize="10,20" path="m4064,7185l4074,7185,4074,7165,4064,7165,4064,7185xe" filled="true" fillcolor="#000000" stroked="false">
                <v:path arrowok="t"/>
                <v:fill type="solid"/>
              </v:shape>
            </v:group>
            <v:group style="position:absolute;left:4064;top:7185;width:10;height:20" coordorigin="4064,7185" coordsize="10,20">
              <v:shape style="position:absolute;left:4064;top:7185;width:10;height:20" coordorigin="4064,7185" coordsize="10,20" path="m4064,7204l4074,7204,4074,7185,4064,7185,4064,7204xe" filled="true" fillcolor="#000000" stroked="false">
                <v:path arrowok="t"/>
                <v:fill type="solid"/>
              </v:shape>
            </v:group>
            <v:group style="position:absolute;left:4064;top:7204;width:10;height:20" coordorigin="4064,7204" coordsize="10,20">
              <v:shape style="position:absolute;left:4064;top:7204;width:10;height:20" coordorigin="4064,7204" coordsize="10,20" path="m4064,7223l4074,7223,4074,7204,4064,7204,4064,7223xe" filled="true" fillcolor="#000000" stroked="false">
                <v:path arrowok="t"/>
                <v:fill type="solid"/>
              </v:shape>
            </v:group>
            <v:group style="position:absolute;left:4064;top:7223;width:10;height:20" coordorigin="4064,7223" coordsize="10,20">
              <v:shape style="position:absolute;left:4064;top:7223;width:10;height:20" coordorigin="4064,7223" coordsize="10,20" path="m4064,7242l4074,7242,4074,7223,4064,7223,4064,7242xe" filled="true" fillcolor="#000000" stroked="false">
                <v:path arrowok="t"/>
                <v:fill type="solid"/>
              </v:shape>
            </v:group>
            <v:group style="position:absolute;left:4064;top:7246;width:10;height:2" coordorigin="4064,7246" coordsize="10,2">
              <v:shape style="position:absolute;left:4064;top:7246;width:10;height:2" coordorigin="4064,7246" coordsize="10,0" path="m4064,7246l4074,7246e" filled="false" stroked="true" strokeweight=".35999pt" strokecolor="#000000">
                <v:path arrowok="t"/>
              </v:shape>
            </v:group>
            <v:group style="position:absolute;left:5058;top:6858;width:10;height:20" coordorigin="5058,6858" coordsize="10,20">
              <v:shape style="position:absolute;left:5058;top:6858;width:10;height:20" coordorigin="5058,6858" coordsize="10,20" path="m5058,6877l5067,6877,5067,6858,5058,6858,5058,6877xe" filled="true" fillcolor="#000000" stroked="false">
                <v:path arrowok="t"/>
                <v:fill type="solid"/>
              </v:shape>
            </v:group>
            <v:group style="position:absolute;left:5058;top:6877;width:10;height:20" coordorigin="5058,6877" coordsize="10,20">
              <v:shape style="position:absolute;left:5058;top:6877;width:10;height:20" coordorigin="5058,6877" coordsize="10,20" path="m5058,6897l5067,6897,5067,6877,5058,6877,5058,6897xe" filled="true" fillcolor="#000000" stroked="false">
                <v:path arrowok="t"/>
                <v:fill type="solid"/>
              </v:shape>
            </v:group>
            <v:group style="position:absolute;left:5058;top:6897;width:10;height:20" coordorigin="5058,6897" coordsize="10,20">
              <v:shape style="position:absolute;left:5058;top:6897;width:10;height:20" coordorigin="5058,6897" coordsize="10,20" path="m5058,6916l5067,6916,5067,6897,5058,6897,5058,6916xe" filled="true" fillcolor="#000000" stroked="false">
                <v:path arrowok="t"/>
                <v:fill type="solid"/>
              </v:shape>
            </v:group>
            <v:group style="position:absolute;left:5058;top:6916;width:10;height:20" coordorigin="5058,6916" coordsize="10,20">
              <v:shape style="position:absolute;left:5058;top:6916;width:10;height:20" coordorigin="5058,6916" coordsize="10,20" path="m5058,6935l5067,6935,5067,6916,5058,6916,5058,6935xe" filled="true" fillcolor="#000000" stroked="false">
                <v:path arrowok="t"/>
                <v:fill type="solid"/>
              </v:shape>
            </v:group>
            <v:group style="position:absolute;left:5058;top:6935;width:10;height:20" coordorigin="5058,6935" coordsize="10,20">
              <v:shape style="position:absolute;left:5058;top:6935;width:10;height:20" coordorigin="5058,6935" coordsize="10,20" path="m5058,6954l5067,6954,5067,6935,5058,6935,5058,6954xe" filled="true" fillcolor="#000000" stroked="false">
                <v:path arrowok="t"/>
                <v:fill type="solid"/>
              </v:shape>
            </v:group>
            <v:group style="position:absolute;left:5058;top:6954;width:10;height:20" coordorigin="5058,6954" coordsize="10,20">
              <v:shape style="position:absolute;left:5058;top:6954;width:10;height:20" coordorigin="5058,6954" coordsize="10,20" path="m5058,6973l5067,6973,5067,6954,5058,6954,5058,6973xe" filled="true" fillcolor="#000000" stroked="false">
                <v:path arrowok="t"/>
                <v:fill type="solid"/>
              </v:shape>
            </v:group>
            <v:group style="position:absolute;left:5058;top:6973;width:10;height:20" coordorigin="5058,6973" coordsize="10,20">
              <v:shape style="position:absolute;left:5058;top:6973;width:10;height:20" coordorigin="5058,6973" coordsize="10,20" path="m5058,6993l5067,6993,5067,6973,5058,6973,5058,6993xe" filled="true" fillcolor="#000000" stroked="false">
                <v:path arrowok="t"/>
                <v:fill type="solid"/>
              </v:shape>
            </v:group>
            <v:group style="position:absolute;left:5058;top:6993;width:10;height:20" coordorigin="5058,6993" coordsize="10,20">
              <v:shape style="position:absolute;left:5058;top:6993;width:10;height:20" coordorigin="5058,6993" coordsize="10,20" path="m5058,7012l5067,7012,5067,6993,5058,6993,5058,7012xe" filled="true" fillcolor="#000000" stroked="false">
                <v:path arrowok="t"/>
                <v:fill type="solid"/>
              </v:shape>
            </v:group>
            <v:group style="position:absolute;left:5058;top:7012;width:10;height:20" coordorigin="5058,7012" coordsize="10,20">
              <v:shape style="position:absolute;left:5058;top:7012;width:10;height:20" coordorigin="5058,7012" coordsize="10,20" path="m5058,7031l5067,7031,5067,7012,5058,7012,5058,7031xe" filled="true" fillcolor="#000000" stroked="false">
                <v:path arrowok="t"/>
                <v:fill type="solid"/>
              </v:shape>
            </v:group>
            <v:group style="position:absolute;left:5058;top:7031;width:10;height:20" coordorigin="5058,7031" coordsize="10,20">
              <v:shape style="position:absolute;left:5058;top:7031;width:10;height:20" coordorigin="5058,7031" coordsize="10,20" path="m5058,7050l5067,7050,5067,7031,5058,7031,5058,7050xe" filled="true" fillcolor="#000000" stroked="false">
                <v:path arrowok="t"/>
                <v:fill type="solid"/>
              </v:shape>
            </v:group>
            <v:group style="position:absolute;left:5058;top:7050;width:10;height:20" coordorigin="5058,7050" coordsize="10,20">
              <v:shape style="position:absolute;left:5058;top:7050;width:10;height:20" coordorigin="5058,7050" coordsize="10,20" path="m5058,7069l5067,7069,5067,7050,5058,7050,5058,7069xe" filled="true" fillcolor="#000000" stroked="false">
                <v:path arrowok="t"/>
                <v:fill type="solid"/>
              </v:shape>
            </v:group>
            <v:group style="position:absolute;left:5058;top:7069;width:10;height:20" coordorigin="5058,7069" coordsize="10,20">
              <v:shape style="position:absolute;left:5058;top:7069;width:10;height:20" coordorigin="5058,7069" coordsize="10,20" path="m5058,7089l5067,7089,5067,7069,5058,7069,5058,7089xe" filled="true" fillcolor="#000000" stroked="false">
                <v:path arrowok="t"/>
                <v:fill type="solid"/>
              </v:shape>
            </v:group>
            <v:group style="position:absolute;left:5058;top:7089;width:10;height:20" coordorigin="5058,7089" coordsize="10,20">
              <v:shape style="position:absolute;left:5058;top:7089;width:10;height:20" coordorigin="5058,7089" coordsize="10,20" path="m5058,7108l5067,7108,5067,7089,5058,7089,5058,7108xe" filled="true" fillcolor="#000000" stroked="false">
                <v:path arrowok="t"/>
                <v:fill type="solid"/>
              </v:shape>
            </v:group>
            <v:group style="position:absolute;left:5058;top:7108;width:10;height:20" coordorigin="5058,7108" coordsize="10,20">
              <v:shape style="position:absolute;left:5058;top:7108;width:10;height:20" coordorigin="5058,7108" coordsize="10,20" path="m5058,7127l5067,7127,5067,7108,5058,7108,5058,7127xe" filled="true" fillcolor="#000000" stroked="false">
                <v:path arrowok="t"/>
                <v:fill type="solid"/>
              </v:shape>
            </v:group>
            <v:group style="position:absolute;left:5058;top:7127;width:10;height:20" coordorigin="5058,7127" coordsize="10,20">
              <v:shape style="position:absolute;left:5058;top:7127;width:10;height:20" coordorigin="5058,7127" coordsize="10,20" path="m5058,7146l5067,7146,5067,7127,5058,7127,5058,7146xe" filled="true" fillcolor="#000000" stroked="false">
                <v:path arrowok="t"/>
                <v:fill type="solid"/>
              </v:shape>
            </v:group>
            <v:group style="position:absolute;left:5058;top:7146;width:10;height:20" coordorigin="5058,7146" coordsize="10,20">
              <v:shape style="position:absolute;left:5058;top:7146;width:10;height:20" coordorigin="5058,7146" coordsize="10,20" path="m5058,7165l5067,7165,5067,7146,5058,7146,5058,7165xe" filled="true" fillcolor="#000000" stroked="false">
                <v:path arrowok="t"/>
                <v:fill type="solid"/>
              </v:shape>
            </v:group>
            <v:group style="position:absolute;left:5058;top:7165;width:10;height:20" coordorigin="5058,7165" coordsize="10,20">
              <v:shape style="position:absolute;left:5058;top:7165;width:10;height:20" coordorigin="5058,7165" coordsize="10,20" path="m5058,7185l5067,7185,5067,7165,5058,7165,5058,7185xe" filled="true" fillcolor="#000000" stroked="false">
                <v:path arrowok="t"/>
                <v:fill type="solid"/>
              </v:shape>
            </v:group>
            <v:group style="position:absolute;left:5058;top:7185;width:10;height:20" coordorigin="5058,7185" coordsize="10,20">
              <v:shape style="position:absolute;left:5058;top:7185;width:10;height:20" coordorigin="5058,7185" coordsize="10,20" path="m5058,7204l5067,7204,5067,7185,5058,7185,5058,7204xe" filled="true" fillcolor="#000000" stroked="false">
                <v:path arrowok="t"/>
                <v:fill type="solid"/>
              </v:shape>
            </v:group>
            <v:group style="position:absolute;left:5058;top:7204;width:10;height:20" coordorigin="5058,7204" coordsize="10,20">
              <v:shape style="position:absolute;left:5058;top:7204;width:10;height:20" coordorigin="5058,7204" coordsize="10,20" path="m5058,7223l5067,7223,5067,7204,5058,7204,5058,7223xe" filled="true" fillcolor="#000000" stroked="false">
                <v:path arrowok="t"/>
                <v:fill type="solid"/>
              </v:shape>
            </v:group>
            <v:group style="position:absolute;left:5058;top:7223;width:10;height:20" coordorigin="5058,7223" coordsize="10,20">
              <v:shape style="position:absolute;left:5058;top:7223;width:10;height:20" coordorigin="5058,7223" coordsize="10,20" path="m5058,7242l5067,7242,5067,7223,5058,7223,5058,7242xe" filled="true" fillcolor="#000000" stroked="false">
                <v:path arrowok="t"/>
                <v:fill type="solid"/>
              </v:shape>
            </v:group>
            <v:group style="position:absolute;left:5058;top:7246;width:10;height:2" coordorigin="5058,7246" coordsize="10,2">
              <v:shape style="position:absolute;left:5058;top:7246;width:10;height:2" coordorigin="5058,7246" coordsize="10,0" path="m5058,7246l5067,7246e" filled="false" stroked="true" strokeweight=".35999pt" strokecolor="#000000">
                <v:path arrowok="t"/>
              </v:shape>
            </v:group>
            <v:group style="position:absolute;left:6332;top:6858;width:10;height:20" coordorigin="6332,6858" coordsize="10,20">
              <v:shape style="position:absolute;left:6332;top:6858;width:10;height:20" coordorigin="6332,6858" coordsize="10,20" path="m6332,6877l6342,6877,6342,6858,6332,6858,6332,6877xe" filled="true" fillcolor="#000000" stroked="false">
                <v:path arrowok="t"/>
                <v:fill type="solid"/>
              </v:shape>
            </v:group>
            <v:group style="position:absolute;left:6332;top:6877;width:10;height:20" coordorigin="6332,6877" coordsize="10,20">
              <v:shape style="position:absolute;left:6332;top:6877;width:10;height:20" coordorigin="6332,6877" coordsize="10,20" path="m6332,6897l6342,6897,6342,6877,6332,6877,6332,6897xe" filled="true" fillcolor="#000000" stroked="false">
                <v:path arrowok="t"/>
                <v:fill type="solid"/>
              </v:shape>
            </v:group>
            <v:group style="position:absolute;left:6332;top:6897;width:10;height:20" coordorigin="6332,6897" coordsize="10,20">
              <v:shape style="position:absolute;left:6332;top:6897;width:10;height:20" coordorigin="6332,6897" coordsize="10,20" path="m6332,6916l6342,6916,6342,6897,6332,6897,6332,6916xe" filled="true" fillcolor="#000000" stroked="false">
                <v:path arrowok="t"/>
                <v:fill type="solid"/>
              </v:shape>
            </v:group>
            <v:group style="position:absolute;left:6332;top:6916;width:10;height:20" coordorigin="6332,6916" coordsize="10,20">
              <v:shape style="position:absolute;left:6332;top:6916;width:10;height:20" coordorigin="6332,6916" coordsize="10,20" path="m6332,6935l6342,6935,6342,6916,6332,6916,6332,6935xe" filled="true" fillcolor="#000000" stroked="false">
                <v:path arrowok="t"/>
                <v:fill type="solid"/>
              </v:shape>
            </v:group>
            <v:group style="position:absolute;left:6332;top:6935;width:10;height:20" coordorigin="6332,6935" coordsize="10,20">
              <v:shape style="position:absolute;left:6332;top:6935;width:10;height:20" coordorigin="6332,6935" coordsize="10,20" path="m6332,6954l6342,6954,6342,6935,6332,6935,6332,6954xe" filled="true" fillcolor="#000000" stroked="false">
                <v:path arrowok="t"/>
                <v:fill type="solid"/>
              </v:shape>
            </v:group>
            <v:group style="position:absolute;left:6332;top:6954;width:10;height:20" coordorigin="6332,6954" coordsize="10,20">
              <v:shape style="position:absolute;left:6332;top:6954;width:10;height:20" coordorigin="6332,6954" coordsize="10,20" path="m6332,6973l6342,6973,6342,6954,6332,6954,6332,6973xe" filled="true" fillcolor="#000000" stroked="false">
                <v:path arrowok="t"/>
                <v:fill type="solid"/>
              </v:shape>
            </v:group>
            <v:group style="position:absolute;left:6332;top:6973;width:10;height:20" coordorigin="6332,6973" coordsize="10,20">
              <v:shape style="position:absolute;left:6332;top:6973;width:10;height:20" coordorigin="6332,6973" coordsize="10,20" path="m6332,6993l6342,6993,6342,6973,6332,6973,6332,6993xe" filled="true" fillcolor="#000000" stroked="false">
                <v:path arrowok="t"/>
                <v:fill type="solid"/>
              </v:shape>
            </v:group>
            <v:group style="position:absolute;left:6332;top:6993;width:10;height:20" coordorigin="6332,6993" coordsize="10,20">
              <v:shape style="position:absolute;left:6332;top:6993;width:10;height:20" coordorigin="6332,6993" coordsize="10,20" path="m6332,7012l6342,7012,6342,6993,6332,6993,6332,7012xe" filled="true" fillcolor="#000000" stroked="false">
                <v:path arrowok="t"/>
                <v:fill type="solid"/>
              </v:shape>
            </v:group>
            <v:group style="position:absolute;left:6332;top:7012;width:10;height:20" coordorigin="6332,7012" coordsize="10,20">
              <v:shape style="position:absolute;left:6332;top:7012;width:10;height:20" coordorigin="6332,7012" coordsize="10,20" path="m6332,7031l6342,7031,6342,7012,6332,7012,6332,7031xe" filled="true" fillcolor="#000000" stroked="false">
                <v:path arrowok="t"/>
                <v:fill type="solid"/>
              </v:shape>
            </v:group>
            <v:group style="position:absolute;left:6332;top:7031;width:10;height:20" coordorigin="6332,7031" coordsize="10,20">
              <v:shape style="position:absolute;left:6332;top:7031;width:10;height:20" coordorigin="6332,7031" coordsize="10,20" path="m6332,7050l6342,7050,6342,7031,6332,7031,6332,7050xe" filled="true" fillcolor="#000000" stroked="false">
                <v:path arrowok="t"/>
                <v:fill type="solid"/>
              </v:shape>
            </v:group>
            <v:group style="position:absolute;left:6332;top:7050;width:10;height:20" coordorigin="6332,7050" coordsize="10,20">
              <v:shape style="position:absolute;left:6332;top:7050;width:10;height:20" coordorigin="6332,7050" coordsize="10,20" path="m6332,7069l6342,7069,6342,7050,6332,7050,6332,7069xe" filled="true" fillcolor="#000000" stroked="false">
                <v:path arrowok="t"/>
                <v:fill type="solid"/>
              </v:shape>
            </v:group>
            <v:group style="position:absolute;left:6332;top:7069;width:10;height:20" coordorigin="6332,7069" coordsize="10,20">
              <v:shape style="position:absolute;left:6332;top:7069;width:10;height:20" coordorigin="6332,7069" coordsize="10,20" path="m6332,7089l6342,7089,6342,7069,6332,7069,6332,7089xe" filled="true" fillcolor="#000000" stroked="false">
                <v:path arrowok="t"/>
                <v:fill type="solid"/>
              </v:shape>
            </v:group>
            <v:group style="position:absolute;left:6332;top:7089;width:10;height:20" coordorigin="6332,7089" coordsize="10,20">
              <v:shape style="position:absolute;left:6332;top:7089;width:10;height:20" coordorigin="6332,7089" coordsize="10,20" path="m6332,7108l6342,7108,6342,7089,6332,7089,6332,7108xe" filled="true" fillcolor="#000000" stroked="false">
                <v:path arrowok="t"/>
                <v:fill type="solid"/>
              </v:shape>
            </v:group>
            <v:group style="position:absolute;left:6332;top:7108;width:10;height:20" coordorigin="6332,7108" coordsize="10,20">
              <v:shape style="position:absolute;left:6332;top:7108;width:10;height:20" coordorigin="6332,7108" coordsize="10,20" path="m6332,7127l6342,7127,6342,7108,6332,7108,6332,7127xe" filled="true" fillcolor="#000000" stroked="false">
                <v:path arrowok="t"/>
                <v:fill type="solid"/>
              </v:shape>
            </v:group>
            <v:group style="position:absolute;left:6332;top:7127;width:10;height:20" coordorigin="6332,7127" coordsize="10,20">
              <v:shape style="position:absolute;left:6332;top:7127;width:10;height:20" coordorigin="6332,7127" coordsize="10,20" path="m6332,7146l6342,7146,6342,7127,6332,7127,6332,7146xe" filled="true" fillcolor="#000000" stroked="false">
                <v:path arrowok="t"/>
                <v:fill type="solid"/>
              </v:shape>
            </v:group>
            <v:group style="position:absolute;left:6332;top:7146;width:10;height:20" coordorigin="6332,7146" coordsize="10,20">
              <v:shape style="position:absolute;left:6332;top:7146;width:10;height:20" coordorigin="6332,7146" coordsize="10,20" path="m6332,7165l6342,7165,6342,7146,6332,7146,6332,7165xe" filled="true" fillcolor="#000000" stroked="false">
                <v:path arrowok="t"/>
                <v:fill type="solid"/>
              </v:shape>
            </v:group>
            <v:group style="position:absolute;left:6332;top:7165;width:10;height:20" coordorigin="6332,7165" coordsize="10,20">
              <v:shape style="position:absolute;left:6332;top:7165;width:10;height:20" coordorigin="6332,7165" coordsize="10,20" path="m6332,7185l6342,7185,6342,7165,6332,7165,6332,7185xe" filled="true" fillcolor="#000000" stroked="false">
                <v:path arrowok="t"/>
                <v:fill type="solid"/>
              </v:shape>
            </v:group>
            <v:group style="position:absolute;left:6332;top:7185;width:10;height:20" coordorigin="6332,7185" coordsize="10,20">
              <v:shape style="position:absolute;left:6332;top:7185;width:10;height:20" coordorigin="6332,7185" coordsize="10,20" path="m6332,7204l6342,7204,6342,7185,6332,7185,6332,7204xe" filled="true" fillcolor="#000000" stroked="false">
                <v:path arrowok="t"/>
                <v:fill type="solid"/>
              </v:shape>
            </v:group>
            <v:group style="position:absolute;left:6332;top:7204;width:10;height:20" coordorigin="6332,7204" coordsize="10,20">
              <v:shape style="position:absolute;left:6332;top:7204;width:10;height:20" coordorigin="6332,7204" coordsize="10,20" path="m6332,7223l6342,7223,6342,7204,6332,7204,6332,7223xe" filled="true" fillcolor="#000000" stroked="false">
                <v:path arrowok="t"/>
                <v:fill type="solid"/>
              </v:shape>
            </v:group>
            <v:group style="position:absolute;left:6332;top:7223;width:10;height:20" coordorigin="6332,7223" coordsize="10,20">
              <v:shape style="position:absolute;left:6332;top:7223;width:10;height:20" coordorigin="6332,7223" coordsize="10,20" path="m6332,7242l6342,7242,6342,7223,6332,7223,6332,7242xe" filled="true" fillcolor="#000000" stroked="false">
                <v:path arrowok="t"/>
                <v:fill type="solid"/>
              </v:shape>
            </v:group>
            <v:group style="position:absolute;left:6332;top:7246;width:10;height:2" coordorigin="6332,7246" coordsize="10,2">
              <v:shape style="position:absolute;left:6332;top:7246;width:10;height:2" coordorigin="6332,7246" coordsize="10,0" path="m6332,7246l6342,7246e" filled="false" stroked="true" strokeweight=".35999pt" strokecolor="#000000">
                <v:path arrowok="t"/>
              </v:shape>
            </v:group>
            <v:group style="position:absolute;left:7751;top:6858;width:10;height:20" coordorigin="7751,6858" coordsize="10,20">
              <v:shape style="position:absolute;left:7751;top:6858;width:10;height:20" coordorigin="7751,6858" coordsize="10,20" path="m7751,6877l7761,6877,7761,6858,7751,6858,7751,6877xe" filled="true" fillcolor="#000000" stroked="false">
                <v:path arrowok="t"/>
                <v:fill type="solid"/>
              </v:shape>
            </v:group>
            <v:group style="position:absolute;left:7751;top:6877;width:10;height:20" coordorigin="7751,6877" coordsize="10,20">
              <v:shape style="position:absolute;left:7751;top:6877;width:10;height:20" coordorigin="7751,6877" coordsize="10,20" path="m7751,6897l7761,6897,7761,6877,7751,6877,7751,6897xe" filled="true" fillcolor="#000000" stroked="false">
                <v:path arrowok="t"/>
                <v:fill type="solid"/>
              </v:shape>
            </v:group>
            <v:group style="position:absolute;left:7751;top:6897;width:10;height:20" coordorigin="7751,6897" coordsize="10,20">
              <v:shape style="position:absolute;left:7751;top:6897;width:10;height:20" coordorigin="7751,6897" coordsize="10,20" path="m7751,6916l7761,6916,7761,6897,7751,6897,7751,6916xe" filled="true" fillcolor="#000000" stroked="false">
                <v:path arrowok="t"/>
                <v:fill type="solid"/>
              </v:shape>
            </v:group>
            <v:group style="position:absolute;left:7751;top:6916;width:10;height:20" coordorigin="7751,6916" coordsize="10,20">
              <v:shape style="position:absolute;left:7751;top:6916;width:10;height:20" coordorigin="7751,6916" coordsize="10,20" path="m7751,6935l7761,6935,7761,6916,7751,6916,7751,6935xe" filled="true" fillcolor="#000000" stroked="false">
                <v:path arrowok="t"/>
                <v:fill type="solid"/>
              </v:shape>
            </v:group>
            <v:group style="position:absolute;left:7751;top:6935;width:10;height:20" coordorigin="7751,6935" coordsize="10,20">
              <v:shape style="position:absolute;left:7751;top:6935;width:10;height:20" coordorigin="7751,6935" coordsize="10,20" path="m7751,6954l7761,6954,7761,6935,7751,6935,7751,6954xe" filled="true" fillcolor="#000000" stroked="false">
                <v:path arrowok="t"/>
                <v:fill type="solid"/>
              </v:shape>
            </v:group>
            <v:group style="position:absolute;left:7751;top:6954;width:10;height:20" coordorigin="7751,6954" coordsize="10,20">
              <v:shape style="position:absolute;left:7751;top:6954;width:10;height:20" coordorigin="7751,6954" coordsize="10,20" path="m7751,6973l7761,6973,7761,6954,7751,6954,7751,6973xe" filled="true" fillcolor="#000000" stroked="false">
                <v:path arrowok="t"/>
                <v:fill type="solid"/>
              </v:shape>
            </v:group>
            <v:group style="position:absolute;left:7751;top:6973;width:10;height:20" coordorigin="7751,6973" coordsize="10,20">
              <v:shape style="position:absolute;left:7751;top:6973;width:10;height:20" coordorigin="7751,6973" coordsize="10,20" path="m7751,6993l7761,6993,7761,6973,7751,6973,7751,6993xe" filled="true" fillcolor="#000000" stroked="false">
                <v:path arrowok="t"/>
                <v:fill type="solid"/>
              </v:shape>
            </v:group>
            <v:group style="position:absolute;left:7751;top:6993;width:10;height:20" coordorigin="7751,6993" coordsize="10,20">
              <v:shape style="position:absolute;left:7751;top:6993;width:10;height:20" coordorigin="7751,6993" coordsize="10,20" path="m7751,7012l7761,7012,7761,6993,7751,6993,7751,7012xe" filled="true" fillcolor="#000000" stroked="false">
                <v:path arrowok="t"/>
                <v:fill type="solid"/>
              </v:shape>
            </v:group>
            <v:group style="position:absolute;left:7751;top:7012;width:10;height:20" coordorigin="7751,7012" coordsize="10,20">
              <v:shape style="position:absolute;left:7751;top:7012;width:10;height:20" coordorigin="7751,7012" coordsize="10,20" path="m7751,7031l7761,7031,7761,7012,7751,7012,7751,7031xe" filled="true" fillcolor="#000000" stroked="false">
                <v:path arrowok="t"/>
                <v:fill type="solid"/>
              </v:shape>
            </v:group>
            <v:group style="position:absolute;left:7751;top:7031;width:10;height:20" coordorigin="7751,7031" coordsize="10,20">
              <v:shape style="position:absolute;left:7751;top:7031;width:10;height:20" coordorigin="7751,7031" coordsize="10,20" path="m7751,7050l7761,7050,7761,7031,7751,7031,7751,7050xe" filled="true" fillcolor="#000000" stroked="false">
                <v:path arrowok="t"/>
                <v:fill type="solid"/>
              </v:shape>
            </v:group>
            <v:group style="position:absolute;left:7751;top:7050;width:10;height:20" coordorigin="7751,7050" coordsize="10,20">
              <v:shape style="position:absolute;left:7751;top:7050;width:10;height:20" coordorigin="7751,7050" coordsize="10,20" path="m7751,7069l7761,7069,7761,7050,7751,7050,7751,7069xe" filled="true" fillcolor="#000000" stroked="false">
                <v:path arrowok="t"/>
                <v:fill type="solid"/>
              </v:shape>
            </v:group>
            <v:group style="position:absolute;left:7751;top:7069;width:10;height:20" coordorigin="7751,7069" coordsize="10,20">
              <v:shape style="position:absolute;left:7751;top:7069;width:10;height:20" coordorigin="7751,7069" coordsize="10,20" path="m7751,7089l7761,7089,7761,7069,7751,7069,7751,7089xe" filled="true" fillcolor="#000000" stroked="false">
                <v:path arrowok="t"/>
                <v:fill type="solid"/>
              </v:shape>
            </v:group>
            <v:group style="position:absolute;left:7751;top:7089;width:10;height:20" coordorigin="7751,7089" coordsize="10,20">
              <v:shape style="position:absolute;left:7751;top:7089;width:10;height:20" coordorigin="7751,7089" coordsize="10,20" path="m7751,7108l7761,7108,7761,7089,7751,7089,7751,7108xe" filled="true" fillcolor="#000000" stroked="false">
                <v:path arrowok="t"/>
                <v:fill type="solid"/>
              </v:shape>
            </v:group>
            <v:group style="position:absolute;left:7751;top:7108;width:10;height:20" coordorigin="7751,7108" coordsize="10,20">
              <v:shape style="position:absolute;left:7751;top:7108;width:10;height:20" coordorigin="7751,7108" coordsize="10,20" path="m7751,7127l7761,7127,7761,7108,7751,7108,7751,7127xe" filled="true" fillcolor="#000000" stroked="false">
                <v:path arrowok="t"/>
                <v:fill type="solid"/>
              </v:shape>
            </v:group>
            <v:group style="position:absolute;left:7751;top:7127;width:10;height:20" coordorigin="7751,7127" coordsize="10,20">
              <v:shape style="position:absolute;left:7751;top:7127;width:10;height:20" coordorigin="7751,7127" coordsize="10,20" path="m7751,7146l7761,7146,7761,7127,7751,7127,7751,7146xe" filled="true" fillcolor="#000000" stroked="false">
                <v:path arrowok="t"/>
                <v:fill type="solid"/>
              </v:shape>
            </v:group>
            <v:group style="position:absolute;left:7751;top:7146;width:10;height:20" coordorigin="7751,7146" coordsize="10,20">
              <v:shape style="position:absolute;left:7751;top:7146;width:10;height:20" coordorigin="7751,7146" coordsize="10,20" path="m7751,7165l7761,7165,7761,7146,7751,7146,7751,7165xe" filled="true" fillcolor="#000000" stroked="false">
                <v:path arrowok="t"/>
                <v:fill type="solid"/>
              </v:shape>
            </v:group>
            <v:group style="position:absolute;left:7751;top:7165;width:10;height:20" coordorigin="7751,7165" coordsize="10,20">
              <v:shape style="position:absolute;left:7751;top:7165;width:10;height:20" coordorigin="7751,7165" coordsize="10,20" path="m7751,7185l7761,7185,7761,7165,7751,7165,7751,7185xe" filled="true" fillcolor="#000000" stroked="false">
                <v:path arrowok="t"/>
                <v:fill type="solid"/>
              </v:shape>
            </v:group>
            <v:group style="position:absolute;left:7751;top:7185;width:10;height:20" coordorigin="7751,7185" coordsize="10,20">
              <v:shape style="position:absolute;left:7751;top:7185;width:10;height:20" coordorigin="7751,7185" coordsize="10,20" path="m7751,7204l7761,7204,7761,7185,7751,7185,7751,7204xe" filled="true" fillcolor="#000000" stroked="false">
                <v:path arrowok="t"/>
                <v:fill type="solid"/>
              </v:shape>
            </v:group>
            <v:group style="position:absolute;left:7751;top:7204;width:10;height:20" coordorigin="7751,7204" coordsize="10,20">
              <v:shape style="position:absolute;left:7751;top:7204;width:10;height:20" coordorigin="7751,7204" coordsize="10,20" path="m7751,7223l7761,7223,7761,7204,7751,7204,7751,7223xe" filled="true" fillcolor="#000000" stroked="false">
                <v:path arrowok="t"/>
                <v:fill type="solid"/>
              </v:shape>
            </v:group>
            <v:group style="position:absolute;left:7751;top:7223;width:10;height:20" coordorigin="7751,7223" coordsize="10,20">
              <v:shape style="position:absolute;left:7751;top:7223;width:10;height:20" coordorigin="7751,7223" coordsize="10,20" path="m7751,7242l7761,7242,7761,7223,7751,7223,7751,7242xe" filled="true" fillcolor="#000000" stroked="false">
                <v:path arrowok="t"/>
                <v:fill type="solid"/>
              </v:shape>
            </v:group>
            <v:group style="position:absolute;left:7751;top:7246;width:10;height:2" coordorigin="7751,7246" coordsize="10,2">
              <v:shape style="position:absolute;left:7751;top:7246;width:10;height:2" coordorigin="7751,7246" coordsize="10,0" path="m7751,7246l7761,7246e" filled="false" stroked="true" strokeweight=".35999pt" strokecolor="#000000">
                <v:path arrowok="t"/>
              </v:shape>
            </v:group>
            <v:group style="position:absolute;left:8601;top:6858;width:10;height:20" coordorigin="8601,6858" coordsize="10,20">
              <v:shape style="position:absolute;left:8601;top:6858;width:10;height:20" coordorigin="8601,6858" coordsize="10,20" path="m8601,6877l8610,6877,8610,6858,8601,6858,8601,6877xe" filled="true" fillcolor="#000000" stroked="false">
                <v:path arrowok="t"/>
                <v:fill type="solid"/>
              </v:shape>
            </v:group>
            <v:group style="position:absolute;left:8601;top:6877;width:10;height:20" coordorigin="8601,6877" coordsize="10,20">
              <v:shape style="position:absolute;left:8601;top:6877;width:10;height:20" coordorigin="8601,6877" coordsize="10,20" path="m8601,6897l8610,6897,8610,6877,8601,6877,8601,6897xe" filled="true" fillcolor="#000000" stroked="false">
                <v:path arrowok="t"/>
                <v:fill type="solid"/>
              </v:shape>
            </v:group>
            <v:group style="position:absolute;left:8601;top:6897;width:10;height:20" coordorigin="8601,6897" coordsize="10,20">
              <v:shape style="position:absolute;left:8601;top:6897;width:10;height:20" coordorigin="8601,6897" coordsize="10,20" path="m8601,6916l8610,6916,8610,6897,8601,6897,8601,6916xe" filled="true" fillcolor="#000000" stroked="false">
                <v:path arrowok="t"/>
                <v:fill type="solid"/>
              </v:shape>
            </v:group>
            <v:group style="position:absolute;left:8601;top:6916;width:10;height:20" coordorigin="8601,6916" coordsize="10,20">
              <v:shape style="position:absolute;left:8601;top:6916;width:10;height:20" coordorigin="8601,6916" coordsize="10,20" path="m8601,6935l8610,6935,8610,6916,8601,6916,8601,6935xe" filled="true" fillcolor="#000000" stroked="false">
                <v:path arrowok="t"/>
                <v:fill type="solid"/>
              </v:shape>
            </v:group>
            <v:group style="position:absolute;left:8601;top:6935;width:10;height:20" coordorigin="8601,6935" coordsize="10,20">
              <v:shape style="position:absolute;left:8601;top:6935;width:10;height:20" coordorigin="8601,6935" coordsize="10,20" path="m8601,6954l8610,6954,8610,6935,8601,6935,8601,6954xe" filled="true" fillcolor="#000000" stroked="false">
                <v:path arrowok="t"/>
                <v:fill type="solid"/>
              </v:shape>
            </v:group>
            <v:group style="position:absolute;left:8601;top:6954;width:10;height:20" coordorigin="8601,6954" coordsize="10,20">
              <v:shape style="position:absolute;left:8601;top:6954;width:10;height:20" coordorigin="8601,6954" coordsize="10,20" path="m8601,6973l8610,6973,8610,6954,8601,6954,8601,6973xe" filled="true" fillcolor="#000000" stroked="false">
                <v:path arrowok="t"/>
                <v:fill type="solid"/>
              </v:shape>
            </v:group>
            <v:group style="position:absolute;left:8601;top:6973;width:10;height:20" coordorigin="8601,6973" coordsize="10,20">
              <v:shape style="position:absolute;left:8601;top:6973;width:10;height:20" coordorigin="8601,6973" coordsize="10,20" path="m8601,6993l8610,6993,8610,6973,8601,6973,8601,6993xe" filled="true" fillcolor="#000000" stroked="false">
                <v:path arrowok="t"/>
                <v:fill type="solid"/>
              </v:shape>
            </v:group>
            <v:group style="position:absolute;left:8601;top:6993;width:10;height:20" coordorigin="8601,6993" coordsize="10,20">
              <v:shape style="position:absolute;left:8601;top:6993;width:10;height:20" coordorigin="8601,6993" coordsize="10,20" path="m8601,7012l8610,7012,8610,6993,8601,6993,8601,7012xe" filled="true" fillcolor="#000000" stroked="false">
                <v:path arrowok="t"/>
                <v:fill type="solid"/>
              </v:shape>
            </v:group>
            <v:group style="position:absolute;left:8601;top:7012;width:10;height:20" coordorigin="8601,7012" coordsize="10,20">
              <v:shape style="position:absolute;left:8601;top:7012;width:10;height:20" coordorigin="8601,7012" coordsize="10,20" path="m8601,7031l8610,7031,8610,7012,8601,7012,8601,7031xe" filled="true" fillcolor="#000000" stroked="false">
                <v:path arrowok="t"/>
                <v:fill type="solid"/>
              </v:shape>
            </v:group>
            <v:group style="position:absolute;left:8601;top:7031;width:10;height:20" coordorigin="8601,7031" coordsize="10,20">
              <v:shape style="position:absolute;left:8601;top:7031;width:10;height:20" coordorigin="8601,7031" coordsize="10,20" path="m8601,7050l8610,7050,8610,7031,8601,7031,8601,7050xe" filled="true" fillcolor="#000000" stroked="false">
                <v:path arrowok="t"/>
                <v:fill type="solid"/>
              </v:shape>
            </v:group>
            <v:group style="position:absolute;left:8601;top:7050;width:10;height:20" coordorigin="8601,7050" coordsize="10,20">
              <v:shape style="position:absolute;left:8601;top:7050;width:10;height:20" coordorigin="8601,7050" coordsize="10,20" path="m8601,7069l8610,7069,8610,7050,8601,7050,8601,7069xe" filled="true" fillcolor="#000000" stroked="false">
                <v:path arrowok="t"/>
                <v:fill type="solid"/>
              </v:shape>
            </v:group>
            <v:group style="position:absolute;left:8601;top:7069;width:10;height:20" coordorigin="8601,7069" coordsize="10,20">
              <v:shape style="position:absolute;left:8601;top:7069;width:10;height:20" coordorigin="8601,7069" coordsize="10,20" path="m8601,7089l8610,7089,8610,7069,8601,7069,8601,7089xe" filled="true" fillcolor="#000000" stroked="false">
                <v:path arrowok="t"/>
                <v:fill type="solid"/>
              </v:shape>
            </v:group>
            <v:group style="position:absolute;left:8601;top:7089;width:10;height:20" coordorigin="8601,7089" coordsize="10,20">
              <v:shape style="position:absolute;left:8601;top:7089;width:10;height:20" coordorigin="8601,7089" coordsize="10,20" path="m8601,7108l8610,7108,8610,7089,8601,7089,8601,7108xe" filled="true" fillcolor="#000000" stroked="false">
                <v:path arrowok="t"/>
                <v:fill type="solid"/>
              </v:shape>
            </v:group>
            <v:group style="position:absolute;left:8601;top:7108;width:10;height:20" coordorigin="8601,7108" coordsize="10,20">
              <v:shape style="position:absolute;left:8601;top:7108;width:10;height:20" coordorigin="8601,7108" coordsize="10,20" path="m8601,7127l8610,7127,8610,7108,8601,7108,8601,7127xe" filled="true" fillcolor="#000000" stroked="false">
                <v:path arrowok="t"/>
                <v:fill type="solid"/>
              </v:shape>
            </v:group>
            <v:group style="position:absolute;left:8601;top:7127;width:10;height:20" coordorigin="8601,7127" coordsize="10,20">
              <v:shape style="position:absolute;left:8601;top:7127;width:10;height:20" coordorigin="8601,7127" coordsize="10,20" path="m8601,7146l8610,7146,8610,7127,8601,7127,8601,7146xe" filled="true" fillcolor="#000000" stroked="false">
                <v:path arrowok="t"/>
                <v:fill type="solid"/>
              </v:shape>
            </v:group>
            <v:group style="position:absolute;left:8601;top:7146;width:10;height:20" coordorigin="8601,7146" coordsize="10,20">
              <v:shape style="position:absolute;left:8601;top:7146;width:10;height:20" coordorigin="8601,7146" coordsize="10,20" path="m8601,7165l8610,7165,8610,7146,8601,7146,8601,7165xe" filled="true" fillcolor="#000000" stroked="false">
                <v:path arrowok="t"/>
                <v:fill type="solid"/>
              </v:shape>
            </v:group>
            <v:group style="position:absolute;left:8601;top:7165;width:10;height:20" coordorigin="8601,7165" coordsize="10,20">
              <v:shape style="position:absolute;left:8601;top:7165;width:10;height:20" coordorigin="8601,7165" coordsize="10,20" path="m8601,7185l8610,7185,8610,7165,8601,7165,8601,7185xe" filled="true" fillcolor="#000000" stroked="false">
                <v:path arrowok="t"/>
                <v:fill type="solid"/>
              </v:shape>
            </v:group>
            <v:group style="position:absolute;left:8601;top:7185;width:10;height:20" coordorigin="8601,7185" coordsize="10,20">
              <v:shape style="position:absolute;left:8601;top:7185;width:10;height:20" coordorigin="8601,7185" coordsize="10,20" path="m8601,7204l8610,7204,8610,7185,8601,7185,8601,7204xe" filled="true" fillcolor="#000000" stroked="false">
                <v:path arrowok="t"/>
                <v:fill type="solid"/>
              </v:shape>
            </v:group>
            <v:group style="position:absolute;left:8601;top:7204;width:10;height:20" coordorigin="8601,7204" coordsize="10,20">
              <v:shape style="position:absolute;left:8601;top:7204;width:10;height:20" coordorigin="8601,7204" coordsize="10,20" path="m8601,7223l8610,7223,8610,7204,8601,7204,8601,7223xe" filled="true" fillcolor="#000000" stroked="false">
                <v:path arrowok="t"/>
                <v:fill type="solid"/>
              </v:shape>
            </v:group>
            <v:group style="position:absolute;left:8601;top:7223;width:10;height:20" coordorigin="8601,7223" coordsize="10,20">
              <v:shape style="position:absolute;left:8601;top:7223;width:10;height:20" coordorigin="8601,7223" coordsize="10,20" path="m8601,7242l8610,7242,8610,7223,8601,7223,8601,7242xe" filled="true" fillcolor="#000000" stroked="false">
                <v:path arrowok="t"/>
                <v:fill type="solid"/>
              </v:shape>
            </v:group>
            <v:group style="position:absolute;left:8601;top:7246;width:10;height:2" coordorigin="8601,7246" coordsize="10,2">
              <v:shape style="position:absolute;left:8601;top:7246;width:10;height:2" coordorigin="8601,7246" coordsize="10,0" path="m8601,7246l8610,7246e" filled="false" stroked="true" strokeweight=".35999pt" strokecolor="#000000">
                <v:path arrowok="t"/>
              </v:shape>
              <v:shape style="position:absolute;left:1649;top:7249;width:1090;height:10" type="#_x0000_t75" stroked="false">
                <v:imagedata r:id="rId88" o:title=""/>
              </v:shape>
              <v:shape style="position:absolute;left:2734;top:7249;width:2324;height:10" type="#_x0000_t75" stroked="false">
                <v:imagedata r:id="rId90" o:title=""/>
              </v:shape>
              <v:shape style="position:absolute;left:5053;top:7249;width:2698;height:10" type="#_x0000_t75" stroked="false">
                <v:imagedata r:id="rId91" o:title=""/>
              </v:shape>
              <v:shape style="position:absolute;left:7746;top:7249;width:854;height:10" type="#_x0000_t75" stroked="false">
                <v:imagedata r:id="rId92" o:title=""/>
              </v:shape>
              <v:shape style="position:absolute;left:8596;top:7249;width:1661;height:10" type="#_x0000_t75" stroked="false">
                <v:imagedata r:id="rId93" o:title=""/>
              </v:shape>
            </v:group>
            <v:group style="position:absolute;left:4064;top:7259;width:10;height:20" coordorigin="4064,7259" coordsize="10,20">
              <v:shape style="position:absolute;left:4064;top:7259;width:10;height:20" coordorigin="4064,7259" coordsize="10,20" path="m4064,7278l4074,7278,4074,7259,4064,7259,4064,7278xe" filled="true" fillcolor="#000000" stroked="false">
                <v:path arrowok="t"/>
                <v:fill type="solid"/>
              </v:shape>
            </v:group>
            <v:group style="position:absolute;left:4064;top:7278;width:10;height:20" coordorigin="4064,7278" coordsize="10,20">
              <v:shape style="position:absolute;left:4064;top:7278;width:10;height:20" coordorigin="4064,7278" coordsize="10,20" path="m4064,7297l4074,7297,4074,7278,4064,7278,4064,7297xe" filled="true" fillcolor="#000000" stroked="false">
                <v:path arrowok="t"/>
                <v:fill type="solid"/>
              </v:shape>
            </v:group>
            <v:group style="position:absolute;left:4064;top:7297;width:10;height:20" coordorigin="4064,7297" coordsize="10,20">
              <v:shape style="position:absolute;left:4064;top:7297;width:10;height:20" coordorigin="4064,7297" coordsize="10,20" path="m4064,7317l4074,7317,4074,7297,4064,7297,4064,7317xe" filled="true" fillcolor="#000000" stroked="false">
                <v:path arrowok="t"/>
                <v:fill type="solid"/>
              </v:shape>
            </v:group>
            <v:group style="position:absolute;left:4064;top:7317;width:10;height:20" coordorigin="4064,7317" coordsize="10,20">
              <v:shape style="position:absolute;left:4064;top:7317;width:10;height:20" coordorigin="4064,7317" coordsize="10,20" path="m4064,7336l4074,7336,4074,7317,4064,7317,4064,7336xe" filled="true" fillcolor="#000000" stroked="false">
                <v:path arrowok="t"/>
                <v:fill type="solid"/>
              </v:shape>
            </v:group>
            <v:group style="position:absolute;left:4064;top:7336;width:10;height:20" coordorigin="4064,7336" coordsize="10,20">
              <v:shape style="position:absolute;left:4064;top:7336;width:10;height:20" coordorigin="4064,7336" coordsize="10,20" path="m4064,7355l4074,7355,4074,7336,4064,7336,4064,7355xe" filled="true" fillcolor="#000000" stroked="false">
                <v:path arrowok="t"/>
                <v:fill type="solid"/>
              </v:shape>
            </v:group>
            <v:group style="position:absolute;left:4064;top:7355;width:10;height:20" coordorigin="4064,7355" coordsize="10,20">
              <v:shape style="position:absolute;left:4064;top:7355;width:10;height:20" coordorigin="4064,7355" coordsize="10,20" path="m4064,7374l4074,7374,4074,7355,4064,7355,4064,7374xe" filled="true" fillcolor="#000000" stroked="false">
                <v:path arrowok="t"/>
                <v:fill type="solid"/>
              </v:shape>
            </v:group>
            <v:group style="position:absolute;left:4064;top:7374;width:10;height:20" coordorigin="4064,7374" coordsize="10,20">
              <v:shape style="position:absolute;left:4064;top:7374;width:10;height:20" coordorigin="4064,7374" coordsize="10,20" path="m4064,7393l4074,7393,4074,7374,4064,7374,4064,7393xe" filled="true" fillcolor="#000000" stroked="false">
                <v:path arrowok="t"/>
                <v:fill type="solid"/>
              </v:shape>
            </v:group>
            <v:group style="position:absolute;left:4064;top:7393;width:10;height:20" coordorigin="4064,7393" coordsize="10,20">
              <v:shape style="position:absolute;left:4064;top:7393;width:10;height:20" coordorigin="4064,7393" coordsize="10,20" path="m4064,7413l4074,7413,4074,7393,4064,7393,4064,7413xe" filled="true" fillcolor="#000000" stroked="false">
                <v:path arrowok="t"/>
                <v:fill type="solid"/>
              </v:shape>
            </v:group>
            <v:group style="position:absolute;left:4064;top:7413;width:10;height:20" coordorigin="4064,7413" coordsize="10,20">
              <v:shape style="position:absolute;left:4064;top:7413;width:10;height:20" coordorigin="4064,7413" coordsize="10,20" path="m4064,7432l4074,7432,4074,7413,4064,7413,4064,7432xe" filled="true" fillcolor="#000000" stroked="false">
                <v:path arrowok="t"/>
                <v:fill type="solid"/>
              </v:shape>
            </v:group>
            <v:group style="position:absolute;left:4064;top:7432;width:10;height:20" coordorigin="4064,7432" coordsize="10,20">
              <v:shape style="position:absolute;left:4064;top:7432;width:10;height:20" coordorigin="4064,7432" coordsize="10,20" path="m4064,7451l4074,7451,4074,7432,4064,7432,4064,7451xe" filled="true" fillcolor="#000000" stroked="false">
                <v:path arrowok="t"/>
                <v:fill type="solid"/>
              </v:shape>
            </v:group>
            <v:group style="position:absolute;left:4064;top:7451;width:10;height:20" coordorigin="4064,7451" coordsize="10,20">
              <v:shape style="position:absolute;left:4064;top:7451;width:10;height:20" coordorigin="4064,7451" coordsize="10,20" path="m4064,7470l4074,7470,4074,7451,4064,7451,4064,7470xe" filled="true" fillcolor="#000000" stroked="false">
                <v:path arrowok="t"/>
                <v:fill type="solid"/>
              </v:shape>
            </v:group>
            <v:group style="position:absolute;left:4064;top:7470;width:10;height:20" coordorigin="4064,7470" coordsize="10,20">
              <v:shape style="position:absolute;left:4064;top:7470;width:10;height:20" coordorigin="4064,7470" coordsize="10,20" path="m4064,7489l4074,7489,4074,7470,4064,7470,4064,7489xe" filled="true" fillcolor="#000000" stroked="false">
                <v:path arrowok="t"/>
                <v:fill type="solid"/>
              </v:shape>
            </v:group>
            <v:group style="position:absolute;left:4064;top:7489;width:10;height:20" coordorigin="4064,7489" coordsize="10,20">
              <v:shape style="position:absolute;left:4064;top:7489;width:10;height:20" coordorigin="4064,7489" coordsize="10,20" path="m4064,7509l4074,7509,4074,7489,4064,7489,4064,7509xe" filled="true" fillcolor="#000000" stroked="false">
                <v:path arrowok="t"/>
                <v:fill type="solid"/>
              </v:shape>
            </v:group>
            <v:group style="position:absolute;left:4064;top:7509;width:10;height:20" coordorigin="4064,7509" coordsize="10,20">
              <v:shape style="position:absolute;left:4064;top:7509;width:10;height:20" coordorigin="4064,7509" coordsize="10,20" path="m4064,7528l4074,7528,4074,7509,4064,7509,4064,7528xe" filled="true" fillcolor="#000000" stroked="false">
                <v:path arrowok="t"/>
                <v:fill type="solid"/>
              </v:shape>
            </v:group>
            <v:group style="position:absolute;left:4064;top:7528;width:10;height:20" coordorigin="4064,7528" coordsize="10,20">
              <v:shape style="position:absolute;left:4064;top:7528;width:10;height:20" coordorigin="4064,7528" coordsize="10,20" path="m4064,7547l4074,7547,4074,7528,4064,7528,4064,7547xe" filled="true" fillcolor="#000000" stroked="false">
                <v:path arrowok="t"/>
                <v:fill type="solid"/>
              </v:shape>
            </v:group>
            <v:group style="position:absolute;left:4064;top:7547;width:10;height:20" coordorigin="4064,7547" coordsize="10,20">
              <v:shape style="position:absolute;left:4064;top:7547;width:10;height:20" coordorigin="4064,7547" coordsize="10,20" path="m4064,7566l4074,7566,4074,7547,4064,7547,4064,7566xe" filled="true" fillcolor="#000000" stroked="false">
                <v:path arrowok="t"/>
                <v:fill type="solid"/>
              </v:shape>
            </v:group>
            <v:group style="position:absolute;left:4064;top:7566;width:10;height:20" coordorigin="4064,7566" coordsize="10,20">
              <v:shape style="position:absolute;left:4064;top:7566;width:10;height:20" coordorigin="4064,7566" coordsize="10,20" path="m4064,7585l4074,7585,4074,7566,4064,7566,4064,7585xe" filled="true" fillcolor="#000000" stroked="false">
                <v:path arrowok="t"/>
                <v:fill type="solid"/>
              </v:shape>
            </v:group>
            <v:group style="position:absolute;left:4064;top:7585;width:10;height:20" coordorigin="4064,7585" coordsize="10,20">
              <v:shape style="position:absolute;left:4064;top:7585;width:10;height:20" coordorigin="4064,7585" coordsize="10,20" path="m4064,7605l4074,7605,4074,7585,4064,7585,4064,7605xe" filled="true" fillcolor="#000000" stroked="false">
                <v:path arrowok="t"/>
                <v:fill type="solid"/>
              </v:shape>
            </v:group>
            <v:group style="position:absolute;left:4064;top:7605;width:10;height:20" coordorigin="4064,7605" coordsize="10,20">
              <v:shape style="position:absolute;left:4064;top:7605;width:10;height:20" coordorigin="4064,7605" coordsize="10,20" path="m4064,7624l4074,7624,4074,7605,4064,7605,4064,7624xe" filled="true" fillcolor="#000000" stroked="false">
                <v:path arrowok="t"/>
                <v:fill type="solid"/>
              </v:shape>
            </v:group>
            <v:group style="position:absolute;left:4064;top:7624;width:10;height:20" coordorigin="4064,7624" coordsize="10,20">
              <v:shape style="position:absolute;left:4064;top:7624;width:10;height:20" coordorigin="4064,7624" coordsize="10,20" path="m4064,7643l4074,7643,4074,7624,4064,7624,4064,7643xe" filled="true" fillcolor="#000000" stroked="false">
                <v:path arrowok="t"/>
                <v:fill type="solid"/>
              </v:shape>
            </v:group>
            <v:group style="position:absolute;left:4064;top:7643;width:10;height:20" coordorigin="4064,7643" coordsize="10,20">
              <v:shape style="position:absolute;left:4064;top:7643;width:10;height:20" coordorigin="4064,7643" coordsize="10,20" path="m4064,7662l4074,7662,4074,7643,4064,7643,4064,7662xe" filled="true" fillcolor="#000000" stroked="false">
                <v:path arrowok="t"/>
                <v:fill type="solid"/>
              </v:shape>
            </v:group>
            <v:group style="position:absolute;left:4064;top:7662;width:10;height:20" coordorigin="4064,7662" coordsize="10,20">
              <v:shape style="position:absolute;left:4064;top:7662;width:10;height:20" coordorigin="4064,7662" coordsize="10,20" path="m4064,7681l4074,7681,4074,7662,4064,7662,4064,7681xe" filled="true" fillcolor="#000000" stroked="false">
                <v:path arrowok="t"/>
                <v:fill type="solid"/>
              </v:shape>
            </v:group>
            <v:group style="position:absolute;left:4064;top:7681;width:10;height:20" coordorigin="4064,7681" coordsize="10,20">
              <v:shape style="position:absolute;left:4064;top:7681;width:10;height:20" coordorigin="4064,7681" coordsize="10,20" path="m4064,7701l4074,7701,4074,7681,4064,7681,4064,7701xe" filled="true" fillcolor="#000000" stroked="false">
                <v:path arrowok="t"/>
                <v:fill type="solid"/>
              </v:shape>
            </v:group>
            <v:group style="position:absolute;left:4064;top:7701;width:10;height:20" coordorigin="4064,7701" coordsize="10,20">
              <v:shape style="position:absolute;left:4064;top:7701;width:10;height:20" coordorigin="4064,7701" coordsize="10,20" path="m4064,7720l4074,7720,4074,7701,4064,7701,4064,7720xe" filled="true" fillcolor="#000000" stroked="false">
                <v:path arrowok="t"/>
                <v:fill type="solid"/>
              </v:shape>
            </v:group>
            <v:group style="position:absolute;left:4064;top:7720;width:10;height:20" coordorigin="4064,7720" coordsize="10,20">
              <v:shape style="position:absolute;left:4064;top:7720;width:10;height:20" coordorigin="4064,7720" coordsize="10,20" path="m4064,7739l4074,7739,4074,7720,4064,7720,4064,7739xe" filled="true" fillcolor="#000000" stroked="false">
                <v:path arrowok="t"/>
                <v:fill type="solid"/>
              </v:shape>
            </v:group>
            <v:group style="position:absolute;left:4064;top:7739;width:10;height:20" coordorigin="4064,7739" coordsize="10,20">
              <v:shape style="position:absolute;left:4064;top:7739;width:10;height:20" coordorigin="4064,7739" coordsize="10,20" path="m4064,7758l4074,7758,4074,7739,4064,7739,4064,7758xe" filled="true" fillcolor="#000000" stroked="false">
                <v:path arrowok="t"/>
                <v:fill type="solid"/>
              </v:shape>
            </v:group>
            <v:group style="position:absolute;left:4064;top:7758;width:10;height:20" coordorigin="4064,7758" coordsize="10,20">
              <v:shape style="position:absolute;left:4064;top:7758;width:10;height:20" coordorigin="4064,7758" coordsize="10,20" path="m4064,7777l4074,7777,4074,7758,4064,7758,4064,7777xe" filled="true" fillcolor="#000000" stroked="false">
                <v:path arrowok="t"/>
                <v:fill type="solid"/>
              </v:shape>
            </v:group>
            <v:group style="position:absolute;left:4064;top:7777;width:10;height:20" coordorigin="4064,7777" coordsize="10,20">
              <v:shape style="position:absolute;left:4064;top:7777;width:10;height:20" coordorigin="4064,7777" coordsize="10,20" path="m4064,7797l4074,7797,4074,7777,4064,7777,4064,7797xe" filled="true" fillcolor="#000000" stroked="false">
                <v:path arrowok="t"/>
                <v:fill type="solid"/>
              </v:shape>
            </v:group>
            <v:group style="position:absolute;left:4064;top:7797;width:10;height:20" coordorigin="4064,7797" coordsize="10,20">
              <v:shape style="position:absolute;left:4064;top:7797;width:10;height:20" coordorigin="4064,7797" coordsize="10,20" path="m4064,7816l4074,7816,4074,7797,4064,7797,4064,7816xe" filled="true" fillcolor="#000000" stroked="false">
                <v:path arrowok="t"/>
                <v:fill type="solid"/>
              </v:shape>
            </v:group>
            <v:group style="position:absolute;left:4064;top:7816;width:10;height:20" coordorigin="4064,7816" coordsize="10,20">
              <v:shape style="position:absolute;left:4064;top:7816;width:10;height:20" coordorigin="4064,7816" coordsize="10,20" path="m4064,7835l4074,7835,4074,7816,4064,7816,4064,7835xe" filled="true" fillcolor="#000000" stroked="false">
                <v:path arrowok="t"/>
                <v:fill type="solid"/>
              </v:shape>
            </v:group>
            <v:group style="position:absolute;left:4064;top:7835;width:10;height:20" coordorigin="4064,7835" coordsize="10,20">
              <v:shape style="position:absolute;left:4064;top:7835;width:10;height:20" coordorigin="4064,7835" coordsize="10,20" path="m4064,7854l4074,7854,4074,7835,4064,7835,4064,7854xe" filled="true" fillcolor="#000000" stroked="false">
                <v:path arrowok="t"/>
                <v:fill type="solid"/>
              </v:shape>
            </v:group>
            <v:group style="position:absolute;left:4064;top:7854;width:10;height:20" coordorigin="4064,7854" coordsize="10,20">
              <v:shape style="position:absolute;left:4064;top:7854;width:10;height:20" coordorigin="4064,7854" coordsize="10,20" path="m4064,7873l4074,7873,4074,7854,4064,7854,4064,7873xe" filled="true" fillcolor="#000000" stroked="false">
                <v:path arrowok="t"/>
                <v:fill type="solid"/>
              </v:shape>
            </v:group>
            <v:group style="position:absolute;left:1635;top:7979;width:1104;height:2" coordorigin="1635,7979" coordsize="1104,2">
              <v:shape style="position:absolute;left:1635;top:7979;width:1104;height:2" coordorigin="1635,7979" coordsize="1104,0" path="m1635,7979l2739,7979e" filled="false" stroked="true" strokeweight="1.44pt" strokecolor="#000000">
                <v:path arrowok="t"/>
              </v:shape>
            </v:group>
            <v:group style="position:absolute;left:2739;top:7957;width:10;height:2" coordorigin="2739,7957" coordsize="10,2">
              <v:shape style="position:absolute;left:2739;top:7957;width:10;height:2" coordorigin="2739,7957" coordsize="10,0" path="m2739,7957l2748,7957e" filled="false" stroked="true" strokeweight=".72003pt" strokecolor="#000000">
                <v:path arrowok="t"/>
              </v:shape>
            </v:group>
            <v:group style="position:absolute;left:2739;top:7979;width:29;height:2" coordorigin="2739,7979" coordsize="29,2">
              <v:shape style="position:absolute;left:2739;top:7979;width:29;height:2" coordorigin="2739,7979" coordsize="29,0" path="m2739,7979l2768,7979e" filled="false" stroked="true" strokeweight="1.44pt" strokecolor="#000000">
                <v:path arrowok="t"/>
              </v:shape>
            </v:group>
            <v:group style="position:absolute;left:2768;top:7979;width:1297;height:2" coordorigin="2768,7979" coordsize="1297,2">
              <v:shape style="position:absolute;left:2768;top:7979;width:1297;height:2" coordorigin="2768,7979" coordsize="1297,0" path="m2768,7979l4064,7979e" filled="false" stroked="true" strokeweight="1.44pt" strokecolor="#000000">
                <v:path arrowok="t"/>
              </v:shape>
            </v:group>
            <v:group style="position:absolute;left:4064;top:7873;width:10;height:20" coordorigin="4064,7873" coordsize="10,20">
              <v:shape style="position:absolute;left:4064;top:7873;width:10;height:20" coordorigin="4064,7873" coordsize="10,20" path="m4064,7893l4074,7893,4074,7873,4064,7873,4064,7893xe" filled="true" fillcolor="#000000" stroked="false">
                <v:path arrowok="t"/>
                <v:fill type="solid"/>
              </v:shape>
            </v:group>
            <v:group style="position:absolute;left:4064;top:7893;width:10;height:20" coordorigin="4064,7893" coordsize="10,20">
              <v:shape style="position:absolute;left:4064;top:7893;width:10;height:20" coordorigin="4064,7893" coordsize="10,20" path="m4064,7912l4074,7912,4074,7893,4064,7893,4064,7912xe" filled="true" fillcolor="#000000" stroked="false">
                <v:path arrowok="t"/>
                <v:fill type="solid"/>
              </v:shape>
            </v:group>
            <v:group style="position:absolute;left:4064;top:7912;width:10;height:20" coordorigin="4064,7912" coordsize="10,20">
              <v:shape style="position:absolute;left:4064;top:7912;width:10;height:20" coordorigin="4064,7912" coordsize="10,20" path="m4064,7931l4074,7931,4074,7912,4064,7912,4064,7931xe" filled="true" fillcolor="#000000" stroked="false">
                <v:path arrowok="t"/>
                <v:fill type="solid"/>
              </v:shape>
            </v:group>
            <v:group style="position:absolute;left:4064;top:7931;width:10;height:20" coordorigin="4064,7931" coordsize="10,20">
              <v:shape style="position:absolute;left:4064;top:7931;width:10;height:20" coordorigin="4064,7931" coordsize="10,20" path="m4064,7950l4074,7950,4074,7931,4064,7931,4064,7950xe" filled="true" fillcolor="#000000" stroked="false">
                <v:path arrowok="t"/>
                <v:fill type="solid"/>
              </v:shape>
            </v:group>
            <v:group style="position:absolute;left:4064;top:7957;width:10;height:2" coordorigin="4064,7957" coordsize="10,2">
              <v:shape style="position:absolute;left:4064;top:7957;width:10;height:2" coordorigin="4064,7957" coordsize="10,0" path="m4064,7957l4074,7957e" filled="false" stroked="true" strokeweight=".72003pt" strokecolor="#000000">
                <v:path arrowok="t"/>
              </v:shape>
            </v:group>
            <v:group style="position:absolute;left:4064;top:7979;width:29;height:2" coordorigin="4064,7979" coordsize="29,2">
              <v:shape style="position:absolute;left:4064;top:7979;width:29;height:2" coordorigin="4064,7979" coordsize="29,0" path="m4064,7979l4093,7979e" filled="false" stroked="true" strokeweight="1.44pt" strokecolor="#000000">
                <v:path arrowok="t"/>
              </v:shape>
            </v:group>
            <v:group style="position:absolute;left:4093;top:7979;width:965;height:2" coordorigin="4093,7979" coordsize="965,2">
              <v:shape style="position:absolute;left:4093;top:7979;width:965;height:2" coordorigin="4093,7979" coordsize="965,0" path="m4093,7979l5058,7979e" filled="false" stroked="true" strokeweight="1.44pt" strokecolor="#000000">
                <v:path arrowok="t"/>
              </v:shape>
            </v:group>
            <v:group style="position:absolute;left:5058;top:7259;width:10;height:20" coordorigin="5058,7259" coordsize="10,20">
              <v:shape style="position:absolute;left:5058;top:7259;width:10;height:20" coordorigin="5058,7259" coordsize="10,20" path="m5058,7278l5067,7278,5067,7259,5058,7259,5058,7278xe" filled="true" fillcolor="#000000" stroked="false">
                <v:path arrowok="t"/>
                <v:fill type="solid"/>
              </v:shape>
            </v:group>
            <v:group style="position:absolute;left:5058;top:7278;width:10;height:20" coordorigin="5058,7278" coordsize="10,20">
              <v:shape style="position:absolute;left:5058;top:7278;width:10;height:20" coordorigin="5058,7278" coordsize="10,20" path="m5058,7297l5067,7297,5067,7278,5058,7278,5058,7297xe" filled="true" fillcolor="#000000" stroked="false">
                <v:path arrowok="t"/>
                <v:fill type="solid"/>
              </v:shape>
            </v:group>
            <v:group style="position:absolute;left:5058;top:7297;width:10;height:20" coordorigin="5058,7297" coordsize="10,20">
              <v:shape style="position:absolute;left:5058;top:7297;width:10;height:20" coordorigin="5058,7297" coordsize="10,20" path="m5058,7317l5067,7317,5067,7297,5058,7297,5058,7317xe" filled="true" fillcolor="#000000" stroked="false">
                <v:path arrowok="t"/>
                <v:fill type="solid"/>
              </v:shape>
            </v:group>
            <v:group style="position:absolute;left:5058;top:7317;width:10;height:20" coordorigin="5058,7317" coordsize="10,20">
              <v:shape style="position:absolute;left:5058;top:7317;width:10;height:20" coordorigin="5058,7317" coordsize="10,20" path="m5058,7336l5067,7336,5067,7317,5058,7317,5058,7336xe" filled="true" fillcolor="#000000" stroked="false">
                <v:path arrowok="t"/>
                <v:fill type="solid"/>
              </v:shape>
            </v:group>
            <v:group style="position:absolute;left:5058;top:7336;width:10;height:20" coordorigin="5058,7336" coordsize="10,20">
              <v:shape style="position:absolute;left:5058;top:7336;width:10;height:20" coordorigin="5058,7336" coordsize="10,20" path="m5058,7355l5067,7355,5067,7336,5058,7336,5058,7355xe" filled="true" fillcolor="#000000" stroked="false">
                <v:path arrowok="t"/>
                <v:fill type="solid"/>
              </v:shape>
            </v:group>
            <v:group style="position:absolute;left:5058;top:7355;width:10;height:20" coordorigin="5058,7355" coordsize="10,20">
              <v:shape style="position:absolute;left:5058;top:7355;width:10;height:20" coordorigin="5058,7355" coordsize="10,20" path="m5058,7374l5067,7374,5067,7355,5058,7355,5058,7374xe" filled="true" fillcolor="#000000" stroked="false">
                <v:path arrowok="t"/>
                <v:fill type="solid"/>
              </v:shape>
            </v:group>
            <v:group style="position:absolute;left:5058;top:7374;width:10;height:20" coordorigin="5058,7374" coordsize="10,20">
              <v:shape style="position:absolute;left:5058;top:7374;width:10;height:20" coordorigin="5058,7374" coordsize="10,20" path="m5058,7393l5067,7393,5067,7374,5058,7374,5058,7393xe" filled="true" fillcolor="#000000" stroked="false">
                <v:path arrowok="t"/>
                <v:fill type="solid"/>
              </v:shape>
            </v:group>
            <v:group style="position:absolute;left:5058;top:7393;width:10;height:20" coordorigin="5058,7393" coordsize="10,20">
              <v:shape style="position:absolute;left:5058;top:7393;width:10;height:20" coordorigin="5058,7393" coordsize="10,20" path="m5058,7413l5067,7413,5067,7393,5058,7393,5058,7413xe" filled="true" fillcolor="#000000" stroked="false">
                <v:path arrowok="t"/>
                <v:fill type="solid"/>
              </v:shape>
            </v:group>
            <v:group style="position:absolute;left:5058;top:7413;width:10;height:20" coordorigin="5058,7413" coordsize="10,20">
              <v:shape style="position:absolute;left:5058;top:7413;width:10;height:20" coordorigin="5058,7413" coordsize="10,20" path="m5058,7432l5067,7432,5067,7413,5058,7413,5058,7432xe" filled="true" fillcolor="#000000" stroked="false">
                <v:path arrowok="t"/>
                <v:fill type="solid"/>
              </v:shape>
            </v:group>
            <v:group style="position:absolute;left:5058;top:7432;width:10;height:20" coordorigin="5058,7432" coordsize="10,20">
              <v:shape style="position:absolute;left:5058;top:7432;width:10;height:20" coordorigin="5058,7432" coordsize="10,20" path="m5058,7451l5067,7451,5067,7432,5058,7432,5058,7451xe" filled="true" fillcolor="#000000" stroked="false">
                <v:path arrowok="t"/>
                <v:fill type="solid"/>
              </v:shape>
            </v:group>
            <v:group style="position:absolute;left:5058;top:7451;width:10;height:20" coordorigin="5058,7451" coordsize="10,20">
              <v:shape style="position:absolute;left:5058;top:7451;width:10;height:20" coordorigin="5058,7451" coordsize="10,20" path="m5058,7470l5067,7470,5067,7451,5058,7451,5058,7470xe" filled="true" fillcolor="#000000" stroked="false">
                <v:path arrowok="t"/>
                <v:fill type="solid"/>
              </v:shape>
            </v:group>
            <v:group style="position:absolute;left:5058;top:7470;width:10;height:20" coordorigin="5058,7470" coordsize="10,20">
              <v:shape style="position:absolute;left:5058;top:7470;width:10;height:20" coordorigin="5058,7470" coordsize="10,20" path="m5058,7489l5067,7489,5067,7470,5058,7470,5058,7489xe" filled="true" fillcolor="#000000" stroked="false">
                <v:path arrowok="t"/>
                <v:fill type="solid"/>
              </v:shape>
            </v:group>
            <v:group style="position:absolute;left:5058;top:7489;width:10;height:20" coordorigin="5058,7489" coordsize="10,20">
              <v:shape style="position:absolute;left:5058;top:7489;width:10;height:20" coordorigin="5058,7489" coordsize="10,20" path="m5058,7509l5067,7509,5067,7489,5058,7489,5058,7509xe" filled="true" fillcolor="#000000" stroked="false">
                <v:path arrowok="t"/>
                <v:fill type="solid"/>
              </v:shape>
            </v:group>
            <v:group style="position:absolute;left:5058;top:7509;width:10;height:20" coordorigin="5058,7509" coordsize="10,20">
              <v:shape style="position:absolute;left:5058;top:7509;width:10;height:20" coordorigin="5058,7509" coordsize="10,20" path="m5058,7528l5067,7528,5067,7509,5058,7509,5058,7528xe" filled="true" fillcolor="#000000" stroked="false">
                <v:path arrowok="t"/>
                <v:fill type="solid"/>
              </v:shape>
            </v:group>
            <v:group style="position:absolute;left:5058;top:7528;width:10;height:20" coordorigin="5058,7528" coordsize="10,20">
              <v:shape style="position:absolute;left:5058;top:7528;width:10;height:20" coordorigin="5058,7528" coordsize="10,20" path="m5058,7547l5067,7547,5067,7528,5058,7528,5058,7547xe" filled="true" fillcolor="#000000" stroked="false">
                <v:path arrowok="t"/>
                <v:fill type="solid"/>
              </v:shape>
            </v:group>
            <v:group style="position:absolute;left:5058;top:7547;width:10;height:20" coordorigin="5058,7547" coordsize="10,20">
              <v:shape style="position:absolute;left:5058;top:7547;width:10;height:20" coordorigin="5058,7547" coordsize="10,20" path="m5058,7566l5067,7566,5067,7547,5058,7547,5058,7566xe" filled="true" fillcolor="#000000" stroked="false">
                <v:path arrowok="t"/>
                <v:fill type="solid"/>
              </v:shape>
            </v:group>
            <v:group style="position:absolute;left:5058;top:7566;width:10;height:20" coordorigin="5058,7566" coordsize="10,20">
              <v:shape style="position:absolute;left:5058;top:7566;width:10;height:20" coordorigin="5058,7566" coordsize="10,20" path="m5058,7585l5067,7585,5067,7566,5058,7566,5058,7585xe" filled="true" fillcolor="#000000" stroked="false">
                <v:path arrowok="t"/>
                <v:fill type="solid"/>
              </v:shape>
            </v:group>
            <v:group style="position:absolute;left:5058;top:7585;width:10;height:20" coordorigin="5058,7585" coordsize="10,20">
              <v:shape style="position:absolute;left:5058;top:7585;width:10;height:20" coordorigin="5058,7585" coordsize="10,20" path="m5058,7605l5067,7605,5067,7585,5058,7585,5058,7605xe" filled="true" fillcolor="#000000" stroked="false">
                <v:path arrowok="t"/>
                <v:fill type="solid"/>
              </v:shape>
            </v:group>
            <v:group style="position:absolute;left:5058;top:7605;width:10;height:20" coordorigin="5058,7605" coordsize="10,20">
              <v:shape style="position:absolute;left:5058;top:7605;width:10;height:20" coordorigin="5058,7605" coordsize="10,20" path="m5058,7624l5067,7624,5067,7605,5058,7605,5058,7624xe" filled="true" fillcolor="#000000" stroked="false">
                <v:path arrowok="t"/>
                <v:fill type="solid"/>
              </v:shape>
            </v:group>
            <v:group style="position:absolute;left:5058;top:7624;width:10;height:20" coordorigin="5058,7624" coordsize="10,20">
              <v:shape style="position:absolute;left:5058;top:7624;width:10;height:20" coordorigin="5058,7624" coordsize="10,20" path="m5058,7643l5067,7643,5067,7624,5058,7624,5058,7643xe" filled="true" fillcolor="#000000" stroked="false">
                <v:path arrowok="t"/>
                <v:fill type="solid"/>
              </v:shape>
            </v:group>
            <v:group style="position:absolute;left:5058;top:7643;width:10;height:20" coordorigin="5058,7643" coordsize="10,20">
              <v:shape style="position:absolute;left:5058;top:7643;width:10;height:20" coordorigin="5058,7643" coordsize="10,20" path="m5058,7662l5067,7662,5067,7643,5058,7643,5058,7662xe" filled="true" fillcolor="#000000" stroked="false">
                <v:path arrowok="t"/>
                <v:fill type="solid"/>
              </v:shape>
            </v:group>
            <v:group style="position:absolute;left:5058;top:7662;width:10;height:20" coordorigin="5058,7662" coordsize="10,20">
              <v:shape style="position:absolute;left:5058;top:7662;width:10;height:20" coordorigin="5058,7662" coordsize="10,20" path="m5058,7681l5067,7681,5067,7662,5058,7662,5058,7681xe" filled="true" fillcolor="#000000" stroked="false">
                <v:path arrowok="t"/>
                <v:fill type="solid"/>
              </v:shape>
            </v:group>
            <v:group style="position:absolute;left:5058;top:7681;width:10;height:20" coordorigin="5058,7681" coordsize="10,20">
              <v:shape style="position:absolute;left:5058;top:7681;width:10;height:20" coordorigin="5058,7681" coordsize="10,20" path="m5058,7701l5067,7701,5067,7681,5058,7681,5058,7701xe" filled="true" fillcolor="#000000" stroked="false">
                <v:path arrowok="t"/>
                <v:fill type="solid"/>
              </v:shape>
            </v:group>
            <v:group style="position:absolute;left:5058;top:7701;width:10;height:20" coordorigin="5058,7701" coordsize="10,20">
              <v:shape style="position:absolute;left:5058;top:7701;width:10;height:20" coordorigin="5058,7701" coordsize="10,20" path="m5058,7720l5067,7720,5067,7701,5058,7701,5058,7720xe" filled="true" fillcolor="#000000" stroked="false">
                <v:path arrowok="t"/>
                <v:fill type="solid"/>
              </v:shape>
            </v:group>
            <v:group style="position:absolute;left:5058;top:7720;width:10;height:20" coordorigin="5058,7720" coordsize="10,20">
              <v:shape style="position:absolute;left:5058;top:7720;width:10;height:20" coordorigin="5058,7720" coordsize="10,20" path="m5058,7739l5067,7739,5067,7720,5058,7720,5058,7739xe" filled="true" fillcolor="#000000" stroked="false">
                <v:path arrowok="t"/>
                <v:fill type="solid"/>
              </v:shape>
            </v:group>
            <v:group style="position:absolute;left:5058;top:7739;width:10;height:20" coordorigin="5058,7739" coordsize="10,20">
              <v:shape style="position:absolute;left:5058;top:7739;width:10;height:20" coordorigin="5058,7739" coordsize="10,20" path="m5058,7758l5067,7758,5067,7739,5058,7739,5058,7758xe" filled="true" fillcolor="#000000" stroked="false">
                <v:path arrowok="t"/>
                <v:fill type="solid"/>
              </v:shape>
            </v:group>
            <v:group style="position:absolute;left:5058;top:7758;width:10;height:20" coordorigin="5058,7758" coordsize="10,20">
              <v:shape style="position:absolute;left:5058;top:7758;width:10;height:20" coordorigin="5058,7758" coordsize="10,20" path="m5058,7777l5067,7777,5067,7758,5058,7758,5058,7777xe" filled="true" fillcolor="#000000" stroked="false">
                <v:path arrowok="t"/>
                <v:fill type="solid"/>
              </v:shape>
            </v:group>
            <v:group style="position:absolute;left:5058;top:7777;width:10;height:20" coordorigin="5058,7777" coordsize="10,20">
              <v:shape style="position:absolute;left:5058;top:7777;width:10;height:20" coordorigin="5058,7777" coordsize="10,20" path="m5058,7797l5067,7797,5067,7777,5058,7777,5058,7797xe" filled="true" fillcolor="#000000" stroked="false">
                <v:path arrowok="t"/>
                <v:fill type="solid"/>
              </v:shape>
            </v:group>
            <v:group style="position:absolute;left:5058;top:7797;width:10;height:20" coordorigin="5058,7797" coordsize="10,20">
              <v:shape style="position:absolute;left:5058;top:7797;width:10;height:20" coordorigin="5058,7797" coordsize="10,20" path="m5058,7816l5067,7816,5067,7797,5058,7797,5058,7816xe" filled="true" fillcolor="#000000" stroked="false">
                <v:path arrowok="t"/>
                <v:fill type="solid"/>
              </v:shape>
            </v:group>
            <v:group style="position:absolute;left:5058;top:7816;width:10;height:20" coordorigin="5058,7816" coordsize="10,20">
              <v:shape style="position:absolute;left:5058;top:7816;width:10;height:20" coordorigin="5058,7816" coordsize="10,20" path="m5058,7835l5067,7835,5067,7816,5058,7816,5058,7835xe" filled="true" fillcolor="#000000" stroked="false">
                <v:path arrowok="t"/>
                <v:fill type="solid"/>
              </v:shape>
            </v:group>
            <v:group style="position:absolute;left:5058;top:7835;width:10;height:20" coordorigin="5058,7835" coordsize="10,20">
              <v:shape style="position:absolute;left:5058;top:7835;width:10;height:20" coordorigin="5058,7835" coordsize="10,20" path="m5058,7854l5067,7854,5067,7835,5058,7835,5058,7854xe" filled="true" fillcolor="#000000" stroked="false">
                <v:path arrowok="t"/>
                <v:fill type="solid"/>
              </v:shape>
            </v:group>
            <v:group style="position:absolute;left:5058;top:7854;width:10;height:20" coordorigin="5058,7854" coordsize="10,20">
              <v:shape style="position:absolute;left:5058;top:7854;width:10;height:20" coordorigin="5058,7854" coordsize="10,20" path="m5058,7873l5067,7873,5067,7854,5058,7854,5058,7873xe" filled="true" fillcolor="#000000" stroked="false">
                <v:path arrowok="t"/>
                <v:fill type="solid"/>
              </v:shape>
            </v:group>
            <v:group style="position:absolute;left:5058;top:7873;width:10;height:20" coordorigin="5058,7873" coordsize="10,20">
              <v:shape style="position:absolute;left:5058;top:7873;width:10;height:20" coordorigin="5058,7873" coordsize="10,20" path="m5058,7893l5067,7893,5067,7873,5058,7873,5058,7893xe" filled="true" fillcolor="#000000" stroked="false">
                <v:path arrowok="t"/>
                <v:fill type="solid"/>
              </v:shape>
            </v:group>
            <v:group style="position:absolute;left:5058;top:7893;width:10;height:20" coordorigin="5058,7893" coordsize="10,20">
              <v:shape style="position:absolute;left:5058;top:7893;width:10;height:20" coordorigin="5058,7893" coordsize="10,20" path="m5058,7912l5067,7912,5067,7893,5058,7893,5058,7912xe" filled="true" fillcolor="#000000" stroked="false">
                <v:path arrowok="t"/>
                <v:fill type="solid"/>
              </v:shape>
            </v:group>
            <v:group style="position:absolute;left:5058;top:7912;width:10;height:20" coordorigin="5058,7912" coordsize="10,20">
              <v:shape style="position:absolute;left:5058;top:7912;width:10;height:20" coordorigin="5058,7912" coordsize="10,20" path="m5058,7931l5067,7931,5067,7912,5058,7912,5058,7931xe" filled="true" fillcolor="#000000" stroked="false">
                <v:path arrowok="t"/>
                <v:fill type="solid"/>
              </v:shape>
            </v:group>
            <v:group style="position:absolute;left:5058;top:7931;width:10;height:20" coordorigin="5058,7931" coordsize="10,20">
              <v:shape style="position:absolute;left:5058;top:7931;width:10;height:20" coordorigin="5058,7931" coordsize="10,20" path="m5058,7950l5067,7950,5067,7931,5058,7931,5058,7950xe" filled="true" fillcolor="#000000" stroked="false">
                <v:path arrowok="t"/>
                <v:fill type="solid"/>
              </v:shape>
            </v:group>
            <v:group style="position:absolute;left:5058;top:7957;width:10;height:2" coordorigin="5058,7957" coordsize="10,2">
              <v:shape style="position:absolute;left:5058;top:7957;width:10;height:2" coordorigin="5058,7957" coordsize="10,0" path="m5058,7957l5067,7957e" filled="false" stroked="true" strokeweight=".72003pt" strokecolor="#000000">
                <v:path arrowok="t"/>
              </v:shape>
            </v:group>
            <v:group style="position:absolute;left:5058;top:7979;width:29;height:2" coordorigin="5058,7979" coordsize="29,2">
              <v:shape style="position:absolute;left:5058;top:7979;width:29;height:2" coordorigin="5058,7979" coordsize="29,0" path="m5058,7979l5087,7979e" filled="false" stroked="true" strokeweight="1.44pt" strokecolor="#000000">
                <v:path arrowok="t"/>
              </v:shape>
            </v:group>
            <v:group style="position:absolute;left:5087;top:7979;width:1246;height:2" coordorigin="5087,7979" coordsize="1246,2">
              <v:shape style="position:absolute;left:5087;top:7979;width:1246;height:2" coordorigin="5087,7979" coordsize="1246,0" path="m5087,7979l6332,7979e" filled="false" stroked="true" strokeweight="1.44pt" strokecolor="#000000">
                <v:path arrowok="t"/>
              </v:shape>
            </v:group>
            <v:group style="position:absolute;left:6332;top:7259;width:10;height:20" coordorigin="6332,7259" coordsize="10,20">
              <v:shape style="position:absolute;left:6332;top:7259;width:10;height:20" coordorigin="6332,7259" coordsize="10,20" path="m6332,7278l6342,7278,6342,7259,6332,7259,6332,7278xe" filled="true" fillcolor="#000000" stroked="false">
                <v:path arrowok="t"/>
                <v:fill type="solid"/>
              </v:shape>
            </v:group>
            <v:group style="position:absolute;left:6332;top:7278;width:10;height:20" coordorigin="6332,7278" coordsize="10,20">
              <v:shape style="position:absolute;left:6332;top:7278;width:10;height:20" coordorigin="6332,7278" coordsize="10,20" path="m6332,7297l6342,7297,6342,7278,6332,7278,6332,7297xe" filled="true" fillcolor="#000000" stroked="false">
                <v:path arrowok="t"/>
                <v:fill type="solid"/>
              </v:shape>
            </v:group>
            <v:group style="position:absolute;left:6332;top:7297;width:10;height:20" coordorigin="6332,7297" coordsize="10,20">
              <v:shape style="position:absolute;left:6332;top:7297;width:10;height:20" coordorigin="6332,7297" coordsize="10,20" path="m6332,7317l6342,7317,6342,7297,6332,7297,6332,7317xe" filled="true" fillcolor="#000000" stroked="false">
                <v:path arrowok="t"/>
                <v:fill type="solid"/>
              </v:shape>
            </v:group>
            <v:group style="position:absolute;left:6332;top:7317;width:10;height:20" coordorigin="6332,7317" coordsize="10,20">
              <v:shape style="position:absolute;left:6332;top:7317;width:10;height:20" coordorigin="6332,7317" coordsize="10,20" path="m6332,7336l6342,7336,6342,7317,6332,7317,6332,7336xe" filled="true" fillcolor="#000000" stroked="false">
                <v:path arrowok="t"/>
                <v:fill type="solid"/>
              </v:shape>
            </v:group>
            <v:group style="position:absolute;left:6332;top:7336;width:10;height:20" coordorigin="6332,7336" coordsize="10,20">
              <v:shape style="position:absolute;left:6332;top:7336;width:10;height:20" coordorigin="6332,7336" coordsize="10,20" path="m6332,7355l6342,7355,6342,7336,6332,7336,6332,7355xe" filled="true" fillcolor="#000000" stroked="false">
                <v:path arrowok="t"/>
                <v:fill type="solid"/>
              </v:shape>
            </v:group>
            <v:group style="position:absolute;left:6332;top:7355;width:10;height:20" coordorigin="6332,7355" coordsize="10,20">
              <v:shape style="position:absolute;left:6332;top:7355;width:10;height:20" coordorigin="6332,7355" coordsize="10,20" path="m6332,7374l6342,7374,6342,7355,6332,7355,6332,7374xe" filled="true" fillcolor="#000000" stroked="false">
                <v:path arrowok="t"/>
                <v:fill type="solid"/>
              </v:shape>
            </v:group>
            <v:group style="position:absolute;left:6332;top:7374;width:10;height:20" coordorigin="6332,7374" coordsize="10,20">
              <v:shape style="position:absolute;left:6332;top:7374;width:10;height:20" coordorigin="6332,7374" coordsize="10,20" path="m6332,7393l6342,7393,6342,7374,6332,7374,6332,7393xe" filled="true" fillcolor="#000000" stroked="false">
                <v:path arrowok="t"/>
                <v:fill type="solid"/>
              </v:shape>
            </v:group>
            <v:group style="position:absolute;left:6332;top:7393;width:10;height:20" coordorigin="6332,7393" coordsize="10,20">
              <v:shape style="position:absolute;left:6332;top:7393;width:10;height:20" coordorigin="6332,7393" coordsize="10,20" path="m6332,7413l6342,7413,6342,7393,6332,7393,6332,7413xe" filled="true" fillcolor="#000000" stroked="false">
                <v:path arrowok="t"/>
                <v:fill type="solid"/>
              </v:shape>
            </v:group>
            <v:group style="position:absolute;left:6332;top:7413;width:10;height:20" coordorigin="6332,7413" coordsize="10,20">
              <v:shape style="position:absolute;left:6332;top:7413;width:10;height:20" coordorigin="6332,7413" coordsize="10,20" path="m6332,7432l6342,7432,6342,7413,6332,7413,6332,7432xe" filled="true" fillcolor="#000000" stroked="false">
                <v:path arrowok="t"/>
                <v:fill type="solid"/>
              </v:shape>
            </v:group>
            <v:group style="position:absolute;left:6332;top:7432;width:10;height:20" coordorigin="6332,7432" coordsize="10,20">
              <v:shape style="position:absolute;left:6332;top:7432;width:10;height:20" coordorigin="6332,7432" coordsize="10,20" path="m6332,7451l6342,7451,6342,7432,6332,7432,6332,7451xe" filled="true" fillcolor="#000000" stroked="false">
                <v:path arrowok="t"/>
                <v:fill type="solid"/>
              </v:shape>
            </v:group>
            <v:group style="position:absolute;left:6332;top:7451;width:10;height:20" coordorigin="6332,7451" coordsize="10,20">
              <v:shape style="position:absolute;left:6332;top:7451;width:10;height:20" coordorigin="6332,7451" coordsize="10,20" path="m6332,7470l6342,7470,6342,7451,6332,7451,6332,7470xe" filled="true" fillcolor="#000000" stroked="false">
                <v:path arrowok="t"/>
                <v:fill type="solid"/>
              </v:shape>
            </v:group>
            <v:group style="position:absolute;left:6332;top:7470;width:10;height:20" coordorigin="6332,7470" coordsize="10,20">
              <v:shape style="position:absolute;left:6332;top:7470;width:10;height:20" coordorigin="6332,7470" coordsize="10,20" path="m6332,7489l6342,7489,6342,7470,6332,7470,6332,7489xe" filled="true" fillcolor="#000000" stroked="false">
                <v:path arrowok="t"/>
                <v:fill type="solid"/>
              </v:shape>
            </v:group>
            <v:group style="position:absolute;left:6332;top:7489;width:10;height:20" coordorigin="6332,7489" coordsize="10,20">
              <v:shape style="position:absolute;left:6332;top:7489;width:10;height:20" coordorigin="6332,7489" coordsize="10,20" path="m6332,7509l6342,7509,6342,7489,6332,7489,6332,7509xe" filled="true" fillcolor="#000000" stroked="false">
                <v:path arrowok="t"/>
                <v:fill type="solid"/>
              </v:shape>
            </v:group>
            <v:group style="position:absolute;left:6332;top:7509;width:10;height:20" coordorigin="6332,7509" coordsize="10,20">
              <v:shape style="position:absolute;left:6332;top:7509;width:10;height:20" coordorigin="6332,7509" coordsize="10,20" path="m6332,7528l6342,7528,6342,7509,6332,7509,6332,7528xe" filled="true" fillcolor="#000000" stroked="false">
                <v:path arrowok="t"/>
                <v:fill type="solid"/>
              </v:shape>
            </v:group>
            <v:group style="position:absolute;left:6332;top:7528;width:10;height:20" coordorigin="6332,7528" coordsize="10,20">
              <v:shape style="position:absolute;left:6332;top:7528;width:10;height:20" coordorigin="6332,7528" coordsize="10,20" path="m6332,7547l6342,7547,6342,7528,6332,7528,6332,7547xe" filled="true" fillcolor="#000000" stroked="false">
                <v:path arrowok="t"/>
                <v:fill type="solid"/>
              </v:shape>
            </v:group>
            <v:group style="position:absolute;left:6332;top:7547;width:10;height:20" coordorigin="6332,7547" coordsize="10,20">
              <v:shape style="position:absolute;left:6332;top:7547;width:10;height:20" coordorigin="6332,7547" coordsize="10,20" path="m6332,7566l6342,7566,6342,7547,6332,7547,6332,7566xe" filled="true" fillcolor="#000000" stroked="false">
                <v:path arrowok="t"/>
                <v:fill type="solid"/>
              </v:shape>
            </v:group>
            <v:group style="position:absolute;left:6332;top:7566;width:10;height:20" coordorigin="6332,7566" coordsize="10,20">
              <v:shape style="position:absolute;left:6332;top:7566;width:10;height:20" coordorigin="6332,7566" coordsize="10,20" path="m6332,7585l6342,7585,6342,7566,6332,7566,6332,7585xe" filled="true" fillcolor="#000000" stroked="false">
                <v:path arrowok="t"/>
                <v:fill type="solid"/>
              </v:shape>
            </v:group>
            <v:group style="position:absolute;left:6332;top:7585;width:10;height:20" coordorigin="6332,7585" coordsize="10,20">
              <v:shape style="position:absolute;left:6332;top:7585;width:10;height:20" coordorigin="6332,7585" coordsize="10,20" path="m6332,7605l6342,7605,6342,7585,6332,7585,6332,7605xe" filled="true" fillcolor="#000000" stroked="false">
                <v:path arrowok="t"/>
                <v:fill type="solid"/>
              </v:shape>
            </v:group>
            <v:group style="position:absolute;left:6332;top:7605;width:10;height:20" coordorigin="6332,7605" coordsize="10,20">
              <v:shape style="position:absolute;left:6332;top:7605;width:10;height:20" coordorigin="6332,7605" coordsize="10,20" path="m6332,7624l6342,7624,6342,7605,6332,7605,6332,7624xe" filled="true" fillcolor="#000000" stroked="false">
                <v:path arrowok="t"/>
                <v:fill type="solid"/>
              </v:shape>
            </v:group>
            <v:group style="position:absolute;left:6332;top:7624;width:10;height:20" coordorigin="6332,7624" coordsize="10,20">
              <v:shape style="position:absolute;left:6332;top:7624;width:10;height:20" coordorigin="6332,7624" coordsize="10,20" path="m6332,7643l6342,7643,6342,7624,6332,7624,6332,7643xe" filled="true" fillcolor="#000000" stroked="false">
                <v:path arrowok="t"/>
                <v:fill type="solid"/>
              </v:shape>
            </v:group>
            <v:group style="position:absolute;left:6332;top:7643;width:10;height:20" coordorigin="6332,7643" coordsize="10,20">
              <v:shape style="position:absolute;left:6332;top:7643;width:10;height:20" coordorigin="6332,7643" coordsize="10,20" path="m6332,7662l6342,7662,6342,7643,6332,7643,6332,7662xe" filled="true" fillcolor="#000000" stroked="false">
                <v:path arrowok="t"/>
                <v:fill type="solid"/>
              </v:shape>
            </v:group>
            <v:group style="position:absolute;left:6332;top:7662;width:10;height:20" coordorigin="6332,7662" coordsize="10,20">
              <v:shape style="position:absolute;left:6332;top:7662;width:10;height:20" coordorigin="6332,7662" coordsize="10,20" path="m6332,7681l6342,7681,6342,7662,6332,7662,6332,7681xe" filled="true" fillcolor="#000000" stroked="false">
                <v:path arrowok="t"/>
                <v:fill type="solid"/>
              </v:shape>
            </v:group>
            <v:group style="position:absolute;left:6332;top:7681;width:10;height:20" coordorigin="6332,7681" coordsize="10,20">
              <v:shape style="position:absolute;left:6332;top:7681;width:10;height:20" coordorigin="6332,7681" coordsize="10,20" path="m6332,7701l6342,7701,6342,7681,6332,7681,6332,7701xe" filled="true" fillcolor="#000000" stroked="false">
                <v:path arrowok="t"/>
                <v:fill type="solid"/>
              </v:shape>
            </v:group>
            <v:group style="position:absolute;left:6332;top:7701;width:10;height:20" coordorigin="6332,7701" coordsize="10,20">
              <v:shape style="position:absolute;left:6332;top:7701;width:10;height:20" coordorigin="6332,7701" coordsize="10,20" path="m6332,7720l6342,7720,6342,7701,6332,7701,6332,7720xe" filled="true" fillcolor="#000000" stroked="false">
                <v:path arrowok="t"/>
                <v:fill type="solid"/>
              </v:shape>
            </v:group>
            <v:group style="position:absolute;left:6332;top:7720;width:10;height:20" coordorigin="6332,7720" coordsize="10,20">
              <v:shape style="position:absolute;left:6332;top:7720;width:10;height:20" coordorigin="6332,7720" coordsize="10,20" path="m6332,7739l6342,7739,6342,7720,6332,7720,6332,7739xe" filled="true" fillcolor="#000000" stroked="false">
                <v:path arrowok="t"/>
                <v:fill type="solid"/>
              </v:shape>
            </v:group>
            <v:group style="position:absolute;left:6332;top:7739;width:10;height:20" coordorigin="6332,7739" coordsize="10,20">
              <v:shape style="position:absolute;left:6332;top:7739;width:10;height:20" coordorigin="6332,7739" coordsize="10,20" path="m6332,7758l6342,7758,6342,7739,6332,7739,6332,7758xe" filled="true" fillcolor="#000000" stroked="false">
                <v:path arrowok="t"/>
                <v:fill type="solid"/>
              </v:shape>
            </v:group>
            <v:group style="position:absolute;left:6332;top:7758;width:10;height:20" coordorigin="6332,7758" coordsize="10,20">
              <v:shape style="position:absolute;left:6332;top:7758;width:10;height:20" coordorigin="6332,7758" coordsize="10,20" path="m6332,7777l6342,7777,6342,7758,6332,7758,6332,7777xe" filled="true" fillcolor="#000000" stroked="false">
                <v:path arrowok="t"/>
                <v:fill type="solid"/>
              </v:shape>
            </v:group>
            <v:group style="position:absolute;left:6332;top:7777;width:10;height:20" coordorigin="6332,7777" coordsize="10,20">
              <v:shape style="position:absolute;left:6332;top:7777;width:10;height:20" coordorigin="6332,7777" coordsize="10,20" path="m6332,7797l6342,7797,6342,7777,6332,7777,6332,7797xe" filled="true" fillcolor="#000000" stroked="false">
                <v:path arrowok="t"/>
                <v:fill type="solid"/>
              </v:shape>
            </v:group>
            <v:group style="position:absolute;left:6332;top:7797;width:10;height:20" coordorigin="6332,7797" coordsize="10,20">
              <v:shape style="position:absolute;left:6332;top:7797;width:10;height:20" coordorigin="6332,7797" coordsize="10,20" path="m6332,7816l6342,7816,6342,7797,6332,7797,6332,7816xe" filled="true" fillcolor="#000000" stroked="false">
                <v:path arrowok="t"/>
                <v:fill type="solid"/>
              </v:shape>
            </v:group>
            <v:group style="position:absolute;left:6332;top:7816;width:10;height:20" coordorigin="6332,7816" coordsize="10,20">
              <v:shape style="position:absolute;left:6332;top:7816;width:10;height:20" coordorigin="6332,7816" coordsize="10,20" path="m6332,7835l6342,7835,6342,7816,6332,7816,6332,7835xe" filled="true" fillcolor="#000000" stroked="false">
                <v:path arrowok="t"/>
                <v:fill type="solid"/>
              </v:shape>
            </v:group>
            <v:group style="position:absolute;left:6332;top:7835;width:10;height:20" coordorigin="6332,7835" coordsize="10,20">
              <v:shape style="position:absolute;left:6332;top:7835;width:10;height:20" coordorigin="6332,7835" coordsize="10,20" path="m6332,7854l6342,7854,6342,7835,6332,7835,6332,7854xe" filled="true" fillcolor="#000000" stroked="false">
                <v:path arrowok="t"/>
                <v:fill type="solid"/>
              </v:shape>
            </v:group>
            <v:group style="position:absolute;left:6332;top:7854;width:10;height:20" coordorigin="6332,7854" coordsize="10,20">
              <v:shape style="position:absolute;left:6332;top:7854;width:10;height:20" coordorigin="6332,7854" coordsize="10,20" path="m6332,7873l6342,7873,6342,7854,6332,7854,6332,7873xe" filled="true" fillcolor="#000000" stroked="false">
                <v:path arrowok="t"/>
                <v:fill type="solid"/>
              </v:shape>
            </v:group>
            <v:group style="position:absolute;left:6332;top:7873;width:10;height:20" coordorigin="6332,7873" coordsize="10,20">
              <v:shape style="position:absolute;left:6332;top:7873;width:10;height:20" coordorigin="6332,7873" coordsize="10,20" path="m6332,7893l6342,7893,6342,7873,6332,7873,6332,7893xe" filled="true" fillcolor="#000000" stroked="false">
                <v:path arrowok="t"/>
                <v:fill type="solid"/>
              </v:shape>
            </v:group>
            <v:group style="position:absolute;left:6332;top:7893;width:10;height:20" coordorigin="6332,7893" coordsize="10,20">
              <v:shape style="position:absolute;left:6332;top:7893;width:10;height:20" coordorigin="6332,7893" coordsize="10,20" path="m6332,7912l6342,7912,6342,7893,6332,7893,6332,7912xe" filled="true" fillcolor="#000000" stroked="false">
                <v:path arrowok="t"/>
                <v:fill type="solid"/>
              </v:shape>
            </v:group>
            <v:group style="position:absolute;left:6332;top:7912;width:10;height:20" coordorigin="6332,7912" coordsize="10,20">
              <v:shape style="position:absolute;left:6332;top:7912;width:10;height:20" coordorigin="6332,7912" coordsize="10,20" path="m6332,7931l6342,7931,6342,7912,6332,7912,6332,7931xe" filled="true" fillcolor="#000000" stroked="false">
                <v:path arrowok="t"/>
                <v:fill type="solid"/>
              </v:shape>
            </v:group>
            <v:group style="position:absolute;left:6332;top:7931;width:10;height:20" coordorigin="6332,7931" coordsize="10,20">
              <v:shape style="position:absolute;left:6332;top:7931;width:10;height:20" coordorigin="6332,7931" coordsize="10,20" path="m6332,7950l6342,7950,6342,7931,6332,7931,6332,7950xe" filled="true" fillcolor="#000000" stroked="false">
                <v:path arrowok="t"/>
                <v:fill type="solid"/>
              </v:shape>
            </v:group>
            <v:group style="position:absolute;left:6332;top:7957;width:10;height:2" coordorigin="6332,7957" coordsize="10,2">
              <v:shape style="position:absolute;left:6332;top:7957;width:10;height:2" coordorigin="6332,7957" coordsize="10,0" path="m6332,7957l6342,7957e" filled="false" stroked="true" strokeweight=".72003pt" strokecolor="#000000">
                <v:path arrowok="t"/>
              </v:shape>
            </v:group>
            <v:group style="position:absolute;left:6332;top:7979;width:29;height:2" coordorigin="6332,7979" coordsize="29,2">
              <v:shape style="position:absolute;left:6332;top:7979;width:29;height:2" coordorigin="6332,7979" coordsize="29,0" path="m6332,7979l6361,7979e" filled="false" stroked="true" strokeweight="1.44pt" strokecolor="#000000">
                <v:path arrowok="t"/>
              </v:shape>
            </v:group>
            <v:group style="position:absolute;left:6361;top:7979;width:1391;height:2" coordorigin="6361,7979" coordsize="1391,2">
              <v:shape style="position:absolute;left:6361;top:7979;width:1391;height:2" coordorigin="6361,7979" coordsize="1391,0" path="m6361,7979l7751,7979e" filled="false" stroked="true" strokeweight="1.44pt" strokecolor="#000000">
                <v:path arrowok="t"/>
              </v:shape>
            </v:group>
            <v:group style="position:absolute;left:7751;top:7259;width:10;height:20" coordorigin="7751,7259" coordsize="10,20">
              <v:shape style="position:absolute;left:7751;top:7259;width:10;height:20" coordorigin="7751,7259" coordsize="10,20" path="m7751,7278l7761,7278,7761,7259,7751,7259,7751,7278xe" filled="true" fillcolor="#000000" stroked="false">
                <v:path arrowok="t"/>
                <v:fill type="solid"/>
              </v:shape>
            </v:group>
            <v:group style="position:absolute;left:7751;top:7278;width:10;height:20" coordorigin="7751,7278" coordsize="10,20">
              <v:shape style="position:absolute;left:7751;top:7278;width:10;height:20" coordorigin="7751,7278" coordsize="10,20" path="m7751,7297l7761,7297,7761,7278,7751,7278,7751,7297xe" filled="true" fillcolor="#000000" stroked="false">
                <v:path arrowok="t"/>
                <v:fill type="solid"/>
              </v:shape>
            </v:group>
            <v:group style="position:absolute;left:7751;top:7297;width:10;height:20" coordorigin="7751,7297" coordsize="10,20">
              <v:shape style="position:absolute;left:7751;top:7297;width:10;height:20" coordorigin="7751,7297" coordsize="10,20" path="m7751,7317l7761,7317,7761,7297,7751,7297,7751,7317xe" filled="true" fillcolor="#000000" stroked="false">
                <v:path arrowok="t"/>
                <v:fill type="solid"/>
              </v:shape>
            </v:group>
            <v:group style="position:absolute;left:7751;top:7317;width:10;height:20" coordorigin="7751,7317" coordsize="10,20">
              <v:shape style="position:absolute;left:7751;top:7317;width:10;height:20" coordorigin="7751,7317" coordsize="10,20" path="m7751,7336l7761,7336,7761,7317,7751,7317,7751,7336xe" filled="true" fillcolor="#000000" stroked="false">
                <v:path arrowok="t"/>
                <v:fill type="solid"/>
              </v:shape>
            </v:group>
            <v:group style="position:absolute;left:7751;top:7336;width:10;height:20" coordorigin="7751,7336" coordsize="10,20">
              <v:shape style="position:absolute;left:7751;top:7336;width:10;height:20" coordorigin="7751,7336" coordsize="10,20" path="m7751,7355l7761,7355,7761,7336,7751,7336,7751,7355xe" filled="true" fillcolor="#000000" stroked="false">
                <v:path arrowok="t"/>
                <v:fill type="solid"/>
              </v:shape>
            </v:group>
            <v:group style="position:absolute;left:7751;top:7355;width:10;height:20" coordorigin="7751,7355" coordsize="10,20">
              <v:shape style="position:absolute;left:7751;top:7355;width:10;height:20" coordorigin="7751,7355" coordsize="10,20" path="m7751,7374l7761,7374,7761,7355,7751,7355,7751,7374xe" filled="true" fillcolor="#000000" stroked="false">
                <v:path arrowok="t"/>
                <v:fill type="solid"/>
              </v:shape>
            </v:group>
            <v:group style="position:absolute;left:7751;top:7374;width:10;height:20" coordorigin="7751,7374" coordsize="10,20">
              <v:shape style="position:absolute;left:7751;top:7374;width:10;height:20" coordorigin="7751,7374" coordsize="10,20" path="m7751,7393l7761,7393,7761,7374,7751,7374,7751,7393xe" filled="true" fillcolor="#000000" stroked="false">
                <v:path arrowok="t"/>
                <v:fill type="solid"/>
              </v:shape>
            </v:group>
            <v:group style="position:absolute;left:7751;top:7393;width:10;height:20" coordorigin="7751,7393" coordsize="10,20">
              <v:shape style="position:absolute;left:7751;top:7393;width:10;height:20" coordorigin="7751,7393" coordsize="10,20" path="m7751,7413l7761,7413,7761,7393,7751,7393,7751,7413xe" filled="true" fillcolor="#000000" stroked="false">
                <v:path arrowok="t"/>
                <v:fill type="solid"/>
              </v:shape>
            </v:group>
            <v:group style="position:absolute;left:7751;top:7413;width:10;height:20" coordorigin="7751,7413" coordsize="10,20">
              <v:shape style="position:absolute;left:7751;top:7413;width:10;height:20" coordorigin="7751,7413" coordsize="10,20" path="m7751,7432l7761,7432,7761,7413,7751,7413,7751,7432xe" filled="true" fillcolor="#000000" stroked="false">
                <v:path arrowok="t"/>
                <v:fill type="solid"/>
              </v:shape>
            </v:group>
            <v:group style="position:absolute;left:7751;top:7432;width:10;height:20" coordorigin="7751,7432" coordsize="10,20">
              <v:shape style="position:absolute;left:7751;top:7432;width:10;height:20" coordorigin="7751,7432" coordsize="10,20" path="m7751,7451l7761,7451,7761,7432,7751,7432,7751,7451xe" filled="true" fillcolor="#000000" stroked="false">
                <v:path arrowok="t"/>
                <v:fill type="solid"/>
              </v:shape>
            </v:group>
            <v:group style="position:absolute;left:7751;top:7451;width:10;height:20" coordorigin="7751,7451" coordsize="10,20">
              <v:shape style="position:absolute;left:7751;top:7451;width:10;height:20" coordorigin="7751,7451" coordsize="10,20" path="m7751,7470l7761,7470,7761,7451,7751,7451,7751,7470xe" filled="true" fillcolor="#000000" stroked="false">
                <v:path arrowok="t"/>
                <v:fill type="solid"/>
              </v:shape>
            </v:group>
            <v:group style="position:absolute;left:7751;top:7470;width:10;height:20" coordorigin="7751,7470" coordsize="10,20">
              <v:shape style="position:absolute;left:7751;top:7470;width:10;height:20" coordorigin="7751,7470" coordsize="10,20" path="m7751,7489l7761,7489,7761,7470,7751,7470,7751,7489xe" filled="true" fillcolor="#000000" stroked="false">
                <v:path arrowok="t"/>
                <v:fill type="solid"/>
              </v:shape>
            </v:group>
            <v:group style="position:absolute;left:7751;top:7489;width:10;height:20" coordorigin="7751,7489" coordsize="10,20">
              <v:shape style="position:absolute;left:7751;top:7489;width:10;height:20" coordorigin="7751,7489" coordsize="10,20" path="m7751,7509l7761,7509,7761,7489,7751,7489,7751,7509xe" filled="true" fillcolor="#000000" stroked="false">
                <v:path arrowok="t"/>
                <v:fill type="solid"/>
              </v:shape>
            </v:group>
            <v:group style="position:absolute;left:7751;top:7509;width:10;height:20" coordorigin="7751,7509" coordsize="10,20">
              <v:shape style="position:absolute;left:7751;top:7509;width:10;height:20" coordorigin="7751,7509" coordsize="10,20" path="m7751,7528l7761,7528,7761,7509,7751,7509,7751,7528xe" filled="true" fillcolor="#000000" stroked="false">
                <v:path arrowok="t"/>
                <v:fill type="solid"/>
              </v:shape>
            </v:group>
            <v:group style="position:absolute;left:7751;top:7528;width:10;height:20" coordorigin="7751,7528" coordsize="10,20">
              <v:shape style="position:absolute;left:7751;top:7528;width:10;height:20" coordorigin="7751,7528" coordsize="10,20" path="m7751,7547l7761,7547,7761,7528,7751,7528,7751,7547xe" filled="true" fillcolor="#000000" stroked="false">
                <v:path arrowok="t"/>
                <v:fill type="solid"/>
              </v:shape>
            </v:group>
            <v:group style="position:absolute;left:7751;top:7547;width:10;height:20" coordorigin="7751,7547" coordsize="10,20">
              <v:shape style="position:absolute;left:7751;top:7547;width:10;height:20" coordorigin="7751,7547" coordsize="10,20" path="m7751,7566l7761,7566,7761,7547,7751,7547,7751,7566xe" filled="true" fillcolor="#000000" stroked="false">
                <v:path arrowok="t"/>
                <v:fill type="solid"/>
              </v:shape>
            </v:group>
            <v:group style="position:absolute;left:7751;top:7566;width:10;height:20" coordorigin="7751,7566" coordsize="10,20">
              <v:shape style="position:absolute;left:7751;top:7566;width:10;height:20" coordorigin="7751,7566" coordsize="10,20" path="m7751,7585l7761,7585,7761,7566,7751,7566,7751,7585xe" filled="true" fillcolor="#000000" stroked="false">
                <v:path arrowok="t"/>
                <v:fill type="solid"/>
              </v:shape>
            </v:group>
            <v:group style="position:absolute;left:7751;top:7585;width:10;height:20" coordorigin="7751,7585" coordsize="10,20">
              <v:shape style="position:absolute;left:7751;top:7585;width:10;height:20" coordorigin="7751,7585" coordsize="10,20" path="m7751,7605l7761,7605,7761,7585,7751,7585,7751,7605xe" filled="true" fillcolor="#000000" stroked="false">
                <v:path arrowok="t"/>
                <v:fill type="solid"/>
              </v:shape>
            </v:group>
            <v:group style="position:absolute;left:7751;top:7605;width:10;height:20" coordorigin="7751,7605" coordsize="10,20">
              <v:shape style="position:absolute;left:7751;top:7605;width:10;height:20" coordorigin="7751,7605" coordsize="10,20" path="m7751,7624l7761,7624,7761,7605,7751,7605,7751,7624xe" filled="true" fillcolor="#000000" stroked="false">
                <v:path arrowok="t"/>
                <v:fill type="solid"/>
              </v:shape>
            </v:group>
            <v:group style="position:absolute;left:7751;top:7624;width:10;height:20" coordorigin="7751,7624" coordsize="10,20">
              <v:shape style="position:absolute;left:7751;top:7624;width:10;height:20" coordorigin="7751,7624" coordsize="10,20" path="m7751,7643l7761,7643,7761,7624,7751,7624,7751,7643xe" filled="true" fillcolor="#000000" stroked="false">
                <v:path arrowok="t"/>
                <v:fill type="solid"/>
              </v:shape>
            </v:group>
            <v:group style="position:absolute;left:7751;top:7643;width:10;height:20" coordorigin="7751,7643" coordsize="10,20">
              <v:shape style="position:absolute;left:7751;top:7643;width:10;height:20" coordorigin="7751,7643" coordsize="10,20" path="m7751,7662l7761,7662,7761,7643,7751,7643,7751,7662xe" filled="true" fillcolor="#000000" stroked="false">
                <v:path arrowok="t"/>
                <v:fill type="solid"/>
              </v:shape>
            </v:group>
            <v:group style="position:absolute;left:7751;top:7662;width:10;height:20" coordorigin="7751,7662" coordsize="10,20">
              <v:shape style="position:absolute;left:7751;top:7662;width:10;height:20" coordorigin="7751,7662" coordsize="10,20" path="m7751,7681l7761,7681,7761,7662,7751,7662,7751,7681xe" filled="true" fillcolor="#000000" stroked="false">
                <v:path arrowok="t"/>
                <v:fill type="solid"/>
              </v:shape>
            </v:group>
            <v:group style="position:absolute;left:7751;top:7681;width:10;height:20" coordorigin="7751,7681" coordsize="10,20">
              <v:shape style="position:absolute;left:7751;top:7681;width:10;height:20" coordorigin="7751,7681" coordsize="10,20" path="m7751,7701l7761,7701,7761,7681,7751,7681,7751,7701xe" filled="true" fillcolor="#000000" stroked="false">
                <v:path arrowok="t"/>
                <v:fill type="solid"/>
              </v:shape>
            </v:group>
            <v:group style="position:absolute;left:7751;top:7701;width:10;height:20" coordorigin="7751,7701" coordsize="10,20">
              <v:shape style="position:absolute;left:7751;top:7701;width:10;height:20" coordorigin="7751,7701" coordsize="10,20" path="m7751,7720l7761,7720,7761,7701,7751,7701,7751,7720xe" filled="true" fillcolor="#000000" stroked="false">
                <v:path arrowok="t"/>
                <v:fill type="solid"/>
              </v:shape>
            </v:group>
            <v:group style="position:absolute;left:7751;top:7720;width:10;height:20" coordorigin="7751,7720" coordsize="10,20">
              <v:shape style="position:absolute;left:7751;top:7720;width:10;height:20" coordorigin="7751,7720" coordsize="10,20" path="m7751,7739l7761,7739,7761,7720,7751,7720,7751,7739xe" filled="true" fillcolor="#000000" stroked="false">
                <v:path arrowok="t"/>
                <v:fill type="solid"/>
              </v:shape>
            </v:group>
            <v:group style="position:absolute;left:7751;top:7739;width:10;height:20" coordorigin="7751,7739" coordsize="10,20">
              <v:shape style="position:absolute;left:7751;top:7739;width:10;height:20" coordorigin="7751,7739" coordsize="10,20" path="m7751,7758l7761,7758,7761,7739,7751,7739,7751,7758xe" filled="true" fillcolor="#000000" stroked="false">
                <v:path arrowok="t"/>
                <v:fill type="solid"/>
              </v:shape>
            </v:group>
            <v:group style="position:absolute;left:7751;top:7758;width:10;height:20" coordorigin="7751,7758" coordsize="10,20">
              <v:shape style="position:absolute;left:7751;top:7758;width:10;height:20" coordorigin="7751,7758" coordsize="10,20" path="m7751,7777l7761,7777,7761,7758,7751,7758,7751,7777xe" filled="true" fillcolor="#000000" stroked="false">
                <v:path arrowok="t"/>
                <v:fill type="solid"/>
              </v:shape>
            </v:group>
            <v:group style="position:absolute;left:7751;top:7777;width:10;height:20" coordorigin="7751,7777" coordsize="10,20">
              <v:shape style="position:absolute;left:7751;top:7777;width:10;height:20" coordorigin="7751,7777" coordsize="10,20" path="m7751,7797l7761,7797,7761,7777,7751,7777,7751,7797xe" filled="true" fillcolor="#000000" stroked="false">
                <v:path arrowok="t"/>
                <v:fill type="solid"/>
              </v:shape>
            </v:group>
            <v:group style="position:absolute;left:7751;top:7797;width:10;height:20" coordorigin="7751,7797" coordsize="10,20">
              <v:shape style="position:absolute;left:7751;top:7797;width:10;height:20" coordorigin="7751,7797" coordsize="10,20" path="m7751,7816l7761,7816,7761,7797,7751,7797,7751,7816xe" filled="true" fillcolor="#000000" stroked="false">
                <v:path arrowok="t"/>
                <v:fill type="solid"/>
              </v:shape>
            </v:group>
            <v:group style="position:absolute;left:7751;top:7816;width:10;height:20" coordorigin="7751,7816" coordsize="10,20">
              <v:shape style="position:absolute;left:7751;top:7816;width:10;height:20" coordorigin="7751,7816" coordsize="10,20" path="m7751,7835l7761,7835,7761,7816,7751,7816,7751,7835xe" filled="true" fillcolor="#000000" stroked="false">
                <v:path arrowok="t"/>
                <v:fill type="solid"/>
              </v:shape>
            </v:group>
            <v:group style="position:absolute;left:7751;top:7835;width:10;height:20" coordorigin="7751,7835" coordsize="10,20">
              <v:shape style="position:absolute;left:7751;top:7835;width:10;height:20" coordorigin="7751,7835" coordsize="10,20" path="m7751,7854l7761,7854,7761,7835,7751,7835,7751,7854xe" filled="true" fillcolor="#000000" stroked="false">
                <v:path arrowok="t"/>
                <v:fill type="solid"/>
              </v:shape>
            </v:group>
            <v:group style="position:absolute;left:7751;top:7854;width:10;height:20" coordorigin="7751,7854" coordsize="10,20">
              <v:shape style="position:absolute;left:7751;top:7854;width:10;height:20" coordorigin="7751,7854" coordsize="10,20" path="m7751,7873l7761,7873,7761,7854,7751,7854,7751,7873xe" filled="true" fillcolor="#000000" stroked="false">
                <v:path arrowok="t"/>
                <v:fill type="solid"/>
              </v:shape>
            </v:group>
            <v:group style="position:absolute;left:7751;top:7873;width:10;height:20" coordorigin="7751,7873" coordsize="10,20">
              <v:shape style="position:absolute;left:7751;top:7873;width:10;height:20" coordorigin="7751,7873" coordsize="10,20" path="m7751,7893l7761,7893,7761,7873,7751,7873,7751,7893xe" filled="true" fillcolor="#000000" stroked="false">
                <v:path arrowok="t"/>
                <v:fill type="solid"/>
              </v:shape>
            </v:group>
            <v:group style="position:absolute;left:7751;top:7893;width:10;height:20" coordorigin="7751,7893" coordsize="10,20">
              <v:shape style="position:absolute;left:7751;top:7893;width:10;height:20" coordorigin="7751,7893" coordsize="10,20" path="m7751,7912l7761,7912,7761,7893,7751,7893,7751,7912xe" filled="true" fillcolor="#000000" stroked="false">
                <v:path arrowok="t"/>
                <v:fill type="solid"/>
              </v:shape>
            </v:group>
            <v:group style="position:absolute;left:7751;top:7912;width:10;height:20" coordorigin="7751,7912" coordsize="10,20">
              <v:shape style="position:absolute;left:7751;top:7912;width:10;height:20" coordorigin="7751,7912" coordsize="10,20" path="m7751,7931l7761,7931,7761,7912,7751,7912,7751,7931xe" filled="true" fillcolor="#000000" stroked="false">
                <v:path arrowok="t"/>
                <v:fill type="solid"/>
              </v:shape>
            </v:group>
            <v:group style="position:absolute;left:7751;top:7931;width:10;height:20" coordorigin="7751,7931" coordsize="10,20">
              <v:shape style="position:absolute;left:7751;top:7931;width:10;height:20" coordorigin="7751,7931" coordsize="10,20" path="m7751,7950l7761,7950,7761,7931,7751,7931,7751,7950xe" filled="true" fillcolor="#000000" stroked="false">
                <v:path arrowok="t"/>
                <v:fill type="solid"/>
              </v:shape>
            </v:group>
            <v:group style="position:absolute;left:7751;top:7957;width:10;height:2" coordorigin="7751,7957" coordsize="10,2">
              <v:shape style="position:absolute;left:7751;top:7957;width:10;height:2" coordorigin="7751,7957" coordsize="10,0" path="m7751,7957l7761,7957e" filled="false" stroked="true" strokeweight=".72003pt" strokecolor="#000000">
                <v:path arrowok="t"/>
              </v:shape>
            </v:group>
            <v:group style="position:absolute;left:7751;top:7979;width:29;height:2" coordorigin="7751,7979" coordsize="29,2">
              <v:shape style="position:absolute;left:7751;top:7979;width:29;height:2" coordorigin="7751,7979" coordsize="29,0" path="m7751,7979l7780,7979e" filled="false" stroked="true" strokeweight="1.44pt" strokecolor="#000000">
                <v:path arrowok="t"/>
              </v:shape>
            </v:group>
            <v:group style="position:absolute;left:7780;top:7979;width:821;height:2" coordorigin="7780,7979" coordsize="821,2">
              <v:shape style="position:absolute;left:7780;top:7979;width:821;height:2" coordorigin="7780,7979" coordsize="821,0" path="m7780,7979l8601,7979e" filled="false" stroked="true" strokeweight="1.44pt" strokecolor="#000000">
                <v:path arrowok="t"/>
              </v:shape>
            </v:group>
            <v:group style="position:absolute;left:8601;top:7259;width:10;height:20" coordorigin="8601,7259" coordsize="10,20">
              <v:shape style="position:absolute;left:8601;top:7259;width:10;height:20" coordorigin="8601,7259" coordsize="10,20" path="m8601,7278l8610,7278,8610,7259,8601,7259,8601,7278xe" filled="true" fillcolor="#000000" stroked="false">
                <v:path arrowok="t"/>
                <v:fill type="solid"/>
              </v:shape>
            </v:group>
            <v:group style="position:absolute;left:8601;top:7278;width:10;height:20" coordorigin="8601,7278" coordsize="10,20">
              <v:shape style="position:absolute;left:8601;top:7278;width:10;height:20" coordorigin="8601,7278" coordsize="10,20" path="m8601,7297l8610,7297,8610,7278,8601,7278,8601,7297xe" filled="true" fillcolor="#000000" stroked="false">
                <v:path arrowok="t"/>
                <v:fill type="solid"/>
              </v:shape>
            </v:group>
            <v:group style="position:absolute;left:8601;top:7297;width:10;height:20" coordorigin="8601,7297" coordsize="10,20">
              <v:shape style="position:absolute;left:8601;top:7297;width:10;height:20" coordorigin="8601,7297" coordsize="10,20" path="m8601,7317l8610,7317,8610,7297,8601,7297,8601,7317xe" filled="true" fillcolor="#000000" stroked="false">
                <v:path arrowok="t"/>
                <v:fill type="solid"/>
              </v:shape>
            </v:group>
            <v:group style="position:absolute;left:8601;top:7317;width:10;height:20" coordorigin="8601,7317" coordsize="10,20">
              <v:shape style="position:absolute;left:8601;top:7317;width:10;height:20" coordorigin="8601,7317" coordsize="10,20" path="m8601,7336l8610,7336,8610,7317,8601,7317,8601,7336xe" filled="true" fillcolor="#000000" stroked="false">
                <v:path arrowok="t"/>
                <v:fill type="solid"/>
              </v:shape>
            </v:group>
            <v:group style="position:absolute;left:8601;top:7336;width:10;height:20" coordorigin="8601,7336" coordsize="10,20">
              <v:shape style="position:absolute;left:8601;top:7336;width:10;height:20" coordorigin="8601,7336" coordsize="10,20" path="m8601,7355l8610,7355,8610,7336,8601,7336,8601,7355xe" filled="true" fillcolor="#000000" stroked="false">
                <v:path arrowok="t"/>
                <v:fill type="solid"/>
              </v:shape>
            </v:group>
            <v:group style="position:absolute;left:8601;top:7355;width:10;height:20" coordorigin="8601,7355" coordsize="10,20">
              <v:shape style="position:absolute;left:8601;top:7355;width:10;height:20" coordorigin="8601,7355" coordsize="10,20" path="m8601,7374l8610,7374,8610,7355,8601,7355,8601,7374xe" filled="true" fillcolor="#000000" stroked="false">
                <v:path arrowok="t"/>
                <v:fill type="solid"/>
              </v:shape>
            </v:group>
            <v:group style="position:absolute;left:8601;top:7374;width:10;height:20" coordorigin="8601,7374" coordsize="10,20">
              <v:shape style="position:absolute;left:8601;top:7374;width:10;height:20" coordorigin="8601,7374" coordsize="10,20" path="m8601,7393l8610,7393,8610,7374,8601,7374,8601,7393xe" filled="true" fillcolor="#000000" stroked="false">
                <v:path arrowok="t"/>
                <v:fill type="solid"/>
              </v:shape>
            </v:group>
            <v:group style="position:absolute;left:8601;top:7393;width:10;height:20" coordorigin="8601,7393" coordsize="10,20">
              <v:shape style="position:absolute;left:8601;top:7393;width:10;height:20" coordorigin="8601,7393" coordsize="10,20" path="m8601,7413l8610,7413,8610,7393,8601,7393,8601,7413xe" filled="true" fillcolor="#000000" stroked="false">
                <v:path arrowok="t"/>
                <v:fill type="solid"/>
              </v:shape>
            </v:group>
            <v:group style="position:absolute;left:8601;top:7413;width:10;height:20" coordorigin="8601,7413" coordsize="10,20">
              <v:shape style="position:absolute;left:8601;top:7413;width:10;height:20" coordorigin="8601,7413" coordsize="10,20" path="m8601,7432l8610,7432,8610,7413,8601,7413,8601,7432xe" filled="true" fillcolor="#000000" stroked="false">
                <v:path arrowok="t"/>
                <v:fill type="solid"/>
              </v:shape>
            </v:group>
            <v:group style="position:absolute;left:8601;top:7432;width:10;height:20" coordorigin="8601,7432" coordsize="10,20">
              <v:shape style="position:absolute;left:8601;top:7432;width:10;height:20" coordorigin="8601,7432" coordsize="10,20" path="m8601,7451l8610,7451,8610,7432,8601,7432,8601,7451xe" filled="true" fillcolor="#000000" stroked="false">
                <v:path arrowok="t"/>
                <v:fill type="solid"/>
              </v:shape>
            </v:group>
            <v:group style="position:absolute;left:8601;top:7451;width:10;height:20" coordorigin="8601,7451" coordsize="10,20">
              <v:shape style="position:absolute;left:8601;top:7451;width:10;height:20" coordorigin="8601,7451" coordsize="10,20" path="m8601,7470l8610,7470,8610,7451,8601,7451,8601,7470xe" filled="true" fillcolor="#000000" stroked="false">
                <v:path arrowok="t"/>
                <v:fill type="solid"/>
              </v:shape>
            </v:group>
            <v:group style="position:absolute;left:8601;top:7470;width:10;height:20" coordorigin="8601,7470" coordsize="10,20">
              <v:shape style="position:absolute;left:8601;top:7470;width:10;height:20" coordorigin="8601,7470" coordsize="10,20" path="m8601,7489l8610,7489,8610,7470,8601,7470,8601,7489xe" filled="true" fillcolor="#000000" stroked="false">
                <v:path arrowok="t"/>
                <v:fill type="solid"/>
              </v:shape>
            </v:group>
            <v:group style="position:absolute;left:8601;top:7489;width:10;height:20" coordorigin="8601,7489" coordsize="10,20">
              <v:shape style="position:absolute;left:8601;top:7489;width:10;height:20" coordorigin="8601,7489" coordsize="10,20" path="m8601,7509l8610,7509,8610,7489,8601,7489,8601,7509xe" filled="true" fillcolor="#000000" stroked="false">
                <v:path arrowok="t"/>
                <v:fill type="solid"/>
              </v:shape>
            </v:group>
            <v:group style="position:absolute;left:8601;top:7509;width:10;height:20" coordorigin="8601,7509" coordsize="10,20">
              <v:shape style="position:absolute;left:8601;top:7509;width:10;height:20" coordorigin="8601,7509" coordsize="10,20" path="m8601,7528l8610,7528,8610,7509,8601,7509,8601,7528xe" filled="true" fillcolor="#000000" stroked="false">
                <v:path arrowok="t"/>
                <v:fill type="solid"/>
              </v:shape>
            </v:group>
            <v:group style="position:absolute;left:8601;top:7528;width:10;height:20" coordorigin="8601,7528" coordsize="10,20">
              <v:shape style="position:absolute;left:8601;top:7528;width:10;height:20" coordorigin="8601,7528" coordsize="10,20" path="m8601,7547l8610,7547,8610,7528,8601,7528,8601,7547xe" filled="true" fillcolor="#000000" stroked="false">
                <v:path arrowok="t"/>
                <v:fill type="solid"/>
              </v:shape>
            </v:group>
            <v:group style="position:absolute;left:8601;top:7547;width:10;height:20" coordorigin="8601,7547" coordsize="10,20">
              <v:shape style="position:absolute;left:8601;top:7547;width:10;height:20" coordorigin="8601,7547" coordsize="10,20" path="m8601,7566l8610,7566,8610,7547,8601,7547,8601,7566xe" filled="true" fillcolor="#000000" stroked="false">
                <v:path arrowok="t"/>
                <v:fill type="solid"/>
              </v:shape>
            </v:group>
            <v:group style="position:absolute;left:8601;top:7566;width:10;height:20" coordorigin="8601,7566" coordsize="10,20">
              <v:shape style="position:absolute;left:8601;top:7566;width:10;height:20" coordorigin="8601,7566" coordsize="10,20" path="m8601,7585l8610,7585,8610,7566,8601,7566,8601,7585xe" filled="true" fillcolor="#000000" stroked="false">
                <v:path arrowok="t"/>
                <v:fill type="solid"/>
              </v:shape>
            </v:group>
            <v:group style="position:absolute;left:8601;top:7585;width:10;height:20" coordorigin="8601,7585" coordsize="10,20">
              <v:shape style="position:absolute;left:8601;top:7585;width:10;height:20" coordorigin="8601,7585" coordsize="10,20" path="m8601,7605l8610,7605,8610,7585,8601,7585,8601,7605xe" filled="true" fillcolor="#000000" stroked="false">
                <v:path arrowok="t"/>
                <v:fill type="solid"/>
              </v:shape>
            </v:group>
            <v:group style="position:absolute;left:8601;top:7605;width:10;height:20" coordorigin="8601,7605" coordsize="10,20">
              <v:shape style="position:absolute;left:8601;top:7605;width:10;height:20" coordorigin="8601,7605" coordsize="10,20" path="m8601,7624l8610,7624,8610,7605,8601,7605,8601,7624xe" filled="true" fillcolor="#000000" stroked="false">
                <v:path arrowok="t"/>
                <v:fill type="solid"/>
              </v:shape>
            </v:group>
            <v:group style="position:absolute;left:8601;top:7624;width:10;height:20" coordorigin="8601,7624" coordsize="10,20">
              <v:shape style="position:absolute;left:8601;top:7624;width:10;height:20" coordorigin="8601,7624" coordsize="10,20" path="m8601,7643l8610,7643,8610,7624,8601,7624,8601,7643xe" filled="true" fillcolor="#000000" stroked="false">
                <v:path arrowok="t"/>
                <v:fill type="solid"/>
              </v:shape>
            </v:group>
            <v:group style="position:absolute;left:8601;top:7643;width:10;height:20" coordorigin="8601,7643" coordsize="10,20">
              <v:shape style="position:absolute;left:8601;top:7643;width:10;height:20" coordorigin="8601,7643" coordsize="10,20" path="m8601,7662l8610,7662,8610,7643,8601,7643,8601,7662xe" filled="true" fillcolor="#000000" stroked="false">
                <v:path arrowok="t"/>
                <v:fill type="solid"/>
              </v:shape>
            </v:group>
            <v:group style="position:absolute;left:8601;top:7662;width:10;height:20" coordorigin="8601,7662" coordsize="10,20">
              <v:shape style="position:absolute;left:8601;top:7662;width:10;height:20" coordorigin="8601,7662" coordsize="10,20" path="m8601,7681l8610,7681,8610,7662,8601,7662,8601,7681xe" filled="true" fillcolor="#000000" stroked="false">
                <v:path arrowok="t"/>
                <v:fill type="solid"/>
              </v:shape>
            </v:group>
            <v:group style="position:absolute;left:8601;top:7681;width:10;height:20" coordorigin="8601,7681" coordsize="10,20">
              <v:shape style="position:absolute;left:8601;top:7681;width:10;height:20" coordorigin="8601,7681" coordsize="10,20" path="m8601,7701l8610,7701,8610,7681,8601,7681,8601,7701xe" filled="true" fillcolor="#000000" stroked="false">
                <v:path arrowok="t"/>
                <v:fill type="solid"/>
              </v:shape>
            </v:group>
            <v:group style="position:absolute;left:8601;top:7701;width:10;height:20" coordorigin="8601,7701" coordsize="10,20">
              <v:shape style="position:absolute;left:8601;top:7701;width:10;height:20" coordorigin="8601,7701" coordsize="10,20" path="m8601,7720l8610,7720,8610,7701,8601,7701,8601,7720xe" filled="true" fillcolor="#000000" stroked="false">
                <v:path arrowok="t"/>
                <v:fill type="solid"/>
              </v:shape>
            </v:group>
            <v:group style="position:absolute;left:8601;top:7720;width:10;height:20" coordorigin="8601,7720" coordsize="10,20">
              <v:shape style="position:absolute;left:8601;top:7720;width:10;height:20" coordorigin="8601,7720" coordsize="10,20" path="m8601,7739l8610,7739,8610,7720,8601,7720,8601,7739xe" filled="true" fillcolor="#000000" stroked="false">
                <v:path arrowok="t"/>
                <v:fill type="solid"/>
              </v:shape>
            </v:group>
            <v:group style="position:absolute;left:8601;top:7739;width:10;height:20" coordorigin="8601,7739" coordsize="10,20">
              <v:shape style="position:absolute;left:8601;top:7739;width:10;height:20" coordorigin="8601,7739" coordsize="10,20" path="m8601,7758l8610,7758,8610,7739,8601,7739,8601,7758xe" filled="true" fillcolor="#000000" stroked="false">
                <v:path arrowok="t"/>
                <v:fill type="solid"/>
              </v:shape>
            </v:group>
            <v:group style="position:absolute;left:8601;top:7758;width:10;height:20" coordorigin="8601,7758" coordsize="10,20">
              <v:shape style="position:absolute;left:8601;top:7758;width:10;height:20" coordorigin="8601,7758" coordsize="10,20" path="m8601,7777l8610,7777,8610,7758,8601,7758,8601,7777xe" filled="true" fillcolor="#000000" stroked="false">
                <v:path arrowok="t"/>
                <v:fill type="solid"/>
              </v:shape>
            </v:group>
            <v:group style="position:absolute;left:8601;top:7777;width:10;height:20" coordorigin="8601,7777" coordsize="10,20">
              <v:shape style="position:absolute;left:8601;top:7777;width:10;height:20" coordorigin="8601,7777" coordsize="10,20" path="m8601,7797l8610,7797,8610,7777,8601,7777,8601,7797xe" filled="true" fillcolor="#000000" stroked="false">
                <v:path arrowok="t"/>
                <v:fill type="solid"/>
              </v:shape>
            </v:group>
            <v:group style="position:absolute;left:8601;top:7797;width:10;height:20" coordorigin="8601,7797" coordsize="10,20">
              <v:shape style="position:absolute;left:8601;top:7797;width:10;height:20" coordorigin="8601,7797" coordsize="10,20" path="m8601,7816l8610,7816,8610,7797,8601,7797,8601,7816xe" filled="true" fillcolor="#000000" stroked="false">
                <v:path arrowok="t"/>
                <v:fill type="solid"/>
              </v:shape>
            </v:group>
            <v:group style="position:absolute;left:8601;top:7816;width:10;height:20" coordorigin="8601,7816" coordsize="10,20">
              <v:shape style="position:absolute;left:8601;top:7816;width:10;height:20" coordorigin="8601,7816" coordsize="10,20" path="m8601,7835l8610,7835,8610,7816,8601,7816,8601,7835xe" filled="true" fillcolor="#000000" stroked="false">
                <v:path arrowok="t"/>
                <v:fill type="solid"/>
              </v:shape>
            </v:group>
            <v:group style="position:absolute;left:8601;top:7835;width:10;height:20" coordorigin="8601,7835" coordsize="10,20">
              <v:shape style="position:absolute;left:8601;top:7835;width:10;height:20" coordorigin="8601,7835" coordsize="10,20" path="m8601,7854l8610,7854,8610,7835,8601,7835,8601,7854xe" filled="true" fillcolor="#000000" stroked="false">
                <v:path arrowok="t"/>
                <v:fill type="solid"/>
              </v:shape>
            </v:group>
            <v:group style="position:absolute;left:8601;top:7854;width:10;height:20" coordorigin="8601,7854" coordsize="10,20">
              <v:shape style="position:absolute;left:8601;top:7854;width:10;height:20" coordorigin="8601,7854" coordsize="10,20" path="m8601,7873l8610,7873,8610,7854,8601,7854,8601,7873xe" filled="true" fillcolor="#000000" stroked="false">
                <v:path arrowok="t"/>
                <v:fill type="solid"/>
              </v:shape>
            </v:group>
            <v:group style="position:absolute;left:8601;top:7873;width:10;height:20" coordorigin="8601,7873" coordsize="10,20">
              <v:shape style="position:absolute;left:8601;top:7873;width:10;height:20" coordorigin="8601,7873" coordsize="10,20" path="m8601,7893l8610,7893,8610,7873,8601,7873,8601,7893xe" filled="true" fillcolor="#000000" stroked="false">
                <v:path arrowok="t"/>
                <v:fill type="solid"/>
              </v:shape>
            </v:group>
            <v:group style="position:absolute;left:8601;top:7893;width:10;height:20" coordorigin="8601,7893" coordsize="10,20">
              <v:shape style="position:absolute;left:8601;top:7893;width:10;height:20" coordorigin="8601,7893" coordsize="10,20" path="m8601,7912l8610,7912,8610,7893,8601,7893,8601,7912xe" filled="true" fillcolor="#000000" stroked="false">
                <v:path arrowok="t"/>
                <v:fill type="solid"/>
              </v:shape>
            </v:group>
            <v:group style="position:absolute;left:8601;top:7912;width:10;height:20" coordorigin="8601,7912" coordsize="10,20">
              <v:shape style="position:absolute;left:8601;top:7912;width:10;height:20" coordorigin="8601,7912" coordsize="10,20" path="m8601,7931l8610,7931,8610,7912,8601,7912,8601,7931xe" filled="true" fillcolor="#000000" stroked="false">
                <v:path arrowok="t"/>
                <v:fill type="solid"/>
              </v:shape>
            </v:group>
            <v:group style="position:absolute;left:8601;top:7931;width:10;height:20" coordorigin="8601,7931" coordsize="10,20">
              <v:shape style="position:absolute;left:8601;top:7931;width:10;height:20" coordorigin="8601,7931" coordsize="10,20" path="m8601,7950l8610,7950,8610,7931,8601,7931,8601,7950xe" filled="true" fillcolor="#000000" stroked="false">
                <v:path arrowok="t"/>
                <v:fill type="solid"/>
              </v:shape>
            </v:group>
            <v:group style="position:absolute;left:8601;top:7957;width:10;height:2" coordorigin="8601,7957" coordsize="10,2">
              <v:shape style="position:absolute;left:8601;top:7957;width:10;height:2" coordorigin="8601,7957" coordsize="10,0" path="m8601,7957l8610,7957e" filled="false" stroked="true" strokeweight=".72003pt" strokecolor="#000000">
                <v:path arrowok="t"/>
              </v:shape>
            </v:group>
            <v:group style="position:absolute;left:8601;top:7979;width:29;height:2" coordorigin="8601,7979" coordsize="29,2">
              <v:shape style="position:absolute;left:8601;top:7979;width:29;height:2" coordorigin="8601,7979" coordsize="29,0" path="m8601,7979l8629,7979e" filled="false" stroked="true" strokeweight="1.44pt" strokecolor="#000000">
                <v:path arrowok="t"/>
              </v:shape>
            </v:group>
            <v:group style="position:absolute;left:8629;top:7979;width:1628;height:2" coordorigin="8629,7979" coordsize="1628,2">
              <v:shape style="position:absolute;left:8629;top:7979;width:1628;height:2" coordorigin="8629,7979" coordsize="1628,0" path="m8629,7979l10257,7979e" filled="false" stroked="true" strokeweight="1.44pt" strokecolor="#000000">
                <v:path arrowok="t"/>
              </v:shape>
              <v:shape style="position:absolute;left:1757;top:565;width:1937;height:612" type="#_x0000_t202" filled="false" stroked="false">
                <v:textbox inset="0,0,0,0">
                  <w:txbxContent>
                    <w:p>
                      <w:pPr>
                        <w:spacing w:line="174" w:lineRule="exact" w:before="0"/>
                        <w:ind w:left="1094" w:right="0" w:firstLine="0"/>
                        <w:jc w:val="left"/>
                        <w:rPr>
                          <w:rFonts w:ascii="宋体" w:hAnsi="宋体" w:cs="宋体" w:eastAsia="宋体" w:hint="default"/>
                          <w:sz w:val="21"/>
                          <w:szCs w:val="21"/>
                        </w:rPr>
                      </w:pPr>
                      <w:r>
                        <w:rPr>
                          <w:rFonts w:ascii="宋体" w:hAnsi="宋体" w:cs="宋体" w:eastAsia="宋体" w:hint="default"/>
                          <w:spacing w:val="-1"/>
                          <w:sz w:val="21"/>
                          <w:szCs w:val="21"/>
                        </w:rPr>
                        <w:t>年末余额</w:t>
                      </w:r>
                    </w:p>
                    <w:p>
                      <w:pPr>
                        <w:tabs>
                          <w:tab w:pos="631" w:val="left" w:leader="none"/>
                        </w:tabs>
                        <w:spacing w:line="20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p>
                      <w:pPr>
                        <w:spacing w:line="237" w:lineRule="exact" w:before="0"/>
                        <w:ind w:left="1094" w:right="0" w:firstLine="0"/>
                        <w:jc w:val="left"/>
                        <w:rPr>
                          <w:rFonts w:ascii="宋体" w:hAnsi="宋体" w:cs="宋体" w:eastAsia="宋体" w:hint="default"/>
                          <w:sz w:val="21"/>
                          <w:szCs w:val="21"/>
                        </w:rPr>
                      </w:pPr>
                      <w:r>
                        <w:rPr>
                          <w:rFonts w:ascii="宋体" w:hAnsi="宋体" w:cs="宋体" w:eastAsia="宋体" w:hint="default"/>
                          <w:spacing w:val="-1"/>
                          <w:sz w:val="21"/>
                          <w:szCs w:val="21"/>
                        </w:rPr>
                        <w:t>原币金额</w:t>
                      </w:r>
                    </w:p>
                  </w:txbxContent>
                </v:textbox>
                <w10:wrap type="none"/>
              </v:shape>
              <v:shape style="position:absolute;left:4177;top:565;width:3111;height:612" type="#_x0000_t202" filled="false" stroked="false">
                <v:textbox inset="0,0,0,0">
                  <w:txbxContent>
                    <w:p>
                      <w:pPr>
                        <w:spacing w:line="211" w:lineRule="exact" w:before="0"/>
                        <w:ind w:left="0" w:right="0" w:firstLine="2268"/>
                        <w:jc w:val="left"/>
                        <w:rPr>
                          <w:rFonts w:ascii="宋体" w:hAnsi="宋体" w:cs="宋体" w:eastAsia="宋体" w:hint="default"/>
                          <w:sz w:val="21"/>
                          <w:szCs w:val="21"/>
                        </w:rPr>
                      </w:pPr>
                      <w:r>
                        <w:rPr>
                          <w:rFonts w:ascii="宋体" w:hAnsi="宋体" w:cs="宋体" w:eastAsia="宋体" w:hint="default"/>
                          <w:spacing w:val="-1"/>
                          <w:sz w:val="21"/>
                          <w:szCs w:val="21"/>
                        </w:rPr>
                        <w:t>年初余额</w:t>
                      </w:r>
                    </w:p>
                    <w:p>
                      <w:pPr>
                        <w:tabs>
                          <w:tab w:pos="993" w:val="left" w:leader="none"/>
                          <w:tab w:pos="2267" w:val="left" w:leader="none"/>
                        </w:tabs>
                        <w:spacing w:before="126"/>
                        <w:ind w:left="0" w:right="0" w:firstLine="0"/>
                        <w:jc w:val="left"/>
                        <w:rPr>
                          <w:rFonts w:ascii="宋体" w:hAnsi="宋体" w:cs="宋体" w:eastAsia="宋体" w:hint="default"/>
                          <w:sz w:val="21"/>
                          <w:szCs w:val="21"/>
                        </w:rPr>
                      </w:pPr>
                      <w:r>
                        <w:rPr>
                          <w:rFonts w:ascii="宋体" w:hAnsi="宋体" w:cs="宋体" w:eastAsia="宋体" w:hint="default"/>
                          <w:sz w:val="21"/>
                          <w:szCs w:val="21"/>
                        </w:rPr>
                        <w:t>折算率</w:t>
                        <w:tab/>
                      </w:r>
                      <w:r>
                        <w:rPr>
                          <w:rFonts w:ascii="宋体" w:hAnsi="宋体" w:cs="宋体" w:eastAsia="宋体" w:hint="default"/>
                          <w:spacing w:val="-1"/>
                          <w:sz w:val="21"/>
                          <w:szCs w:val="21"/>
                        </w:rPr>
                        <w:t>人民币金额</w:t>
                        <w:tab/>
                        <w:t>原币金额</w:t>
                      </w:r>
                    </w:p>
                  </w:txbxContent>
                </v:textbox>
                <w10:wrap type="none"/>
              </v:shape>
              <v:shape style="position:absolute;left:7864;top:966;width:1904;height:212" type="#_x0000_t202" filled="false" stroked="false">
                <v:textbox inset="0,0,0,0">
                  <w:txbxContent>
                    <w:p>
                      <w:pPr>
                        <w:tabs>
                          <w:tab w:pos="849" w:val="left" w:leader="none"/>
                        </w:tabs>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折算率</w:t>
                        <w:tab/>
                      </w:r>
                      <w:r>
                        <w:rPr>
                          <w:rFonts w:ascii="宋体" w:hAnsi="宋体" w:cs="宋体" w:eastAsia="宋体" w:hint="default"/>
                          <w:spacing w:val="-1"/>
                          <w:sz w:val="21"/>
                          <w:szCs w:val="21"/>
                        </w:rPr>
                        <w:t>人民币金额</w:t>
                      </w:r>
                    </w:p>
                  </w:txbxContent>
                </v:textbox>
                <w10:wrap type="none"/>
              </v:shape>
              <v:shape style="position:absolute;left:1757;top:1369;width:843;height:1417"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现金</w:t>
                      </w:r>
                    </w:p>
                    <w:p>
                      <w:pPr>
                        <w:spacing w:line="352" w:lineRule="auto" w:before="126"/>
                        <w:ind w:left="211" w:right="0" w:firstLine="0"/>
                        <w:jc w:val="left"/>
                        <w:rPr>
                          <w:rFonts w:ascii="宋体" w:hAnsi="宋体" w:cs="宋体" w:eastAsia="宋体" w:hint="default"/>
                          <w:sz w:val="21"/>
                          <w:szCs w:val="21"/>
                        </w:rPr>
                      </w:pPr>
                      <w:r>
                        <w:rPr>
                          <w:rFonts w:ascii="宋体" w:hAnsi="宋体" w:cs="宋体" w:eastAsia="宋体" w:hint="default"/>
                          <w:spacing w:val="-1"/>
                          <w:sz w:val="21"/>
                          <w:szCs w:val="21"/>
                        </w:rPr>
                        <w:t>人民币</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小计</w:t>
                      </w:r>
                    </w:p>
                    <w:p>
                      <w:pPr>
                        <w:spacing w:before="28"/>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银行存款</w:t>
                      </w:r>
                    </w:p>
                  </w:txbxContent>
                </v:textbox>
                <w10:wrap type="none"/>
              </v:shape>
              <v:shape style="position:absolute;left:2852;top:1770;width:105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123,980.82</w:t>
                      </w:r>
                    </w:p>
                  </w:txbxContent>
                </v:textbox>
                <w10:wrap type="none"/>
              </v:shape>
              <v:shape style="position:absolute;left:4177;top:1770;width:5591;height:615" type="#_x0000_t202" filled="false" stroked="false">
                <v:textbox inset="0,0,0,0">
                  <w:txbxContent>
                    <w:p>
                      <w:pPr>
                        <w:tabs>
                          <w:tab w:pos="993" w:val="left" w:leader="none"/>
                          <w:tab w:pos="2267" w:val="left" w:leader="none"/>
                          <w:tab w:pos="3686" w:val="left" w:leader="none"/>
                          <w:tab w:pos="4536" w:val="left" w:leader="none"/>
                        </w:tabs>
                        <w:spacing w:line="211" w:lineRule="exact" w:before="0"/>
                        <w:ind w:left="0" w:right="0" w:firstLine="0"/>
                        <w:jc w:val="left"/>
                        <w:rPr>
                          <w:rFonts w:ascii="宋体" w:hAnsi="宋体" w:cs="宋体" w:eastAsia="宋体" w:hint="default"/>
                          <w:sz w:val="21"/>
                          <w:szCs w:val="21"/>
                        </w:rPr>
                      </w:pPr>
                      <w:r>
                        <w:rPr>
                          <w:rFonts w:ascii="宋体"/>
                          <w:sz w:val="21"/>
                        </w:rPr>
                        <w:t>1.0000</w:t>
                        <w:tab/>
                      </w:r>
                      <w:r>
                        <w:rPr>
                          <w:rFonts w:ascii="宋体"/>
                          <w:spacing w:val="-1"/>
                          <w:sz w:val="21"/>
                        </w:rPr>
                        <w:t>123,980.82</w:t>
                        <w:tab/>
                        <w:t>224,612.79</w:t>
                        <w:tab/>
                      </w:r>
                      <w:r>
                        <w:rPr>
                          <w:rFonts w:ascii="宋体"/>
                          <w:sz w:val="21"/>
                        </w:rPr>
                        <w:t>1.0000</w:t>
                        <w:tab/>
                      </w:r>
                      <w:r>
                        <w:rPr>
                          <w:rFonts w:ascii="宋体"/>
                          <w:spacing w:val="-1"/>
                          <w:sz w:val="21"/>
                        </w:rPr>
                        <w:t>224,612.79</w:t>
                      </w:r>
                    </w:p>
                    <w:p>
                      <w:pPr>
                        <w:tabs>
                          <w:tab w:pos="4536" w:val="left" w:leader="none"/>
                        </w:tabs>
                        <w:spacing w:before="128"/>
                        <w:ind w:left="993" w:right="0" w:firstLine="0"/>
                        <w:jc w:val="left"/>
                        <w:rPr>
                          <w:rFonts w:ascii="宋体" w:hAnsi="宋体" w:cs="宋体" w:eastAsia="宋体" w:hint="default"/>
                          <w:sz w:val="21"/>
                          <w:szCs w:val="21"/>
                        </w:rPr>
                      </w:pPr>
                      <w:r>
                        <w:rPr>
                          <w:rFonts w:ascii="宋体"/>
                          <w:spacing w:val="-1"/>
                          <w:sz w:val="21"/>
                        </w:rPr>
                        <w:t>123,980.82</w:t>
                        <w:tab/>
                        <w:t>224,612.79</w:t>
                      </w:r>
                    </w:p>
                  </w:txbxContent>
                </v:textbox>
                <w10:wrap type="none"/>
              </v:shape>
              <v:shape style="position:absolute;left:1968;top:2978;width:2843;height:524" type="#_x0000_t202" filled="false" stroked="false">
                <v:textbox inset="0,0,0,0">
                  <w:txbxContent>
                    <w:p>
                      <w:pPr>
                        <w:spacing w:line="152" w:lineRule="exact" w:before="0"/>
                        <w:ind w:left="883" w:right="0" w:firstLine="0"/>
                        <w:jc w:val="left"/>
                        <w:rPr>
                          <w:rFonts w:ascii="宋体" w:hAnsi="宋体" w:cs="宋体" w:eastAsia="宋体" w:hint="default"/>
                          <w:sz w:val="21"/>
                          <w:szCs w:val="21"/>
                        </w:rPr>
                      </w:pPr>
                      <w:r>
                        <w:rPr>
                          <w:rFonts w:ascii="宋体"/>
                          <w:sz w:val="21"/>
                        </w:rPr>
                        <w:t>386,328,53</w:t>
                      </w:r>
                    </w:p>
                    <w:p>
                      <w:pPr>
                        <w:spacing w:line="156"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人民币</w:t>
                      </w:r>
                    </w:p>
                    <w:p>
                      <w:pPr>
                        <w:tabs>
                          <w:tab w:pos="2208" w:val="left" w:leader="none"/>
                        </w:tabs>
                        <w:spacing w:line="215" w:lineRule="exact" w:before="0"/>
                        <w:ind w:left="883" w:right="0" w:firstLine="0"/>
                        <w:jc w:val="left"/>
                        <w:rPr>
                          <w:rFonts w:ascii="宋体" w:hAnsi="宋体" w:cs="宋体" w:eastAsia="宋体" w:hint="default"/>
                          <w:sz w:val="21"/>
                          <w:szCs w:val="21"/>
                        </w:rPr>
                      </w:pPr>
                      <w:r>
                        <w:rPr>
                          <w:rFonts w:ascii="宋体"/>
                          <w:sz w:val="21"/>
                        </w:rPr>
                        <w:t>8.63</w:t>
                        <w:tab/>
                        <w:t>1.0000</w:t>
                      </w:r>
                    </w:p>
                  </w:txbxContent>
                </v:textbox>
                <w10:wrap type="none"/>
              </v:shape>
              <v:shape style="position:absolute;left:5171;top:2978;width:1054;height:924"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386,328,46</w:t>
                      </w:r>
                    </w:p>
                    <w:p>
                      <w:pPr>
                        <w:spacing w:before="34"/>
                        <w:ind w:left="0" w:right="0" w:firstLine="0"/>
                        <w:jc w:val="left"/>
                        <w:rPr>
                          <w:rFonts w:ascii="宋体" w:hAnsi="宋体" w:cs="宋体" w:eastAsia="宋体" w:hint="default"/>
                          <w:sz w:val="21"/>
                          <w:szCs w:val="21"/>
                        </w:rPr>
                      </w:pPr>
                      <w:r>
                        <w:rPr>
                          <w:rFonts w:ascii="宋体"/>
                          <w:sz w:val="21"/>
                        </w:rPr>
                        <w:t>7.79</w:t>
                      </w:r>
                    </w:p>
                    <w:p>
                      <w:pPr>
                        <w:spacing w:before="128"/>
                        <w:ind w:left="0" w:right="0" w:firstLine="0"/>
                        <w:jc w:val="left"/>
                        <w:rPr>
                          <w:rFonts w:ascii="宋体" w:hAnsi="宋体" w:cs="宋体" w:eastAsia="宋体" w:hint="default"/>
                          <w:sz w:val="21"/>
                          <w:szCs w:val="21"/>
                        </w:rPr>
                      </w:pPr>
                      <w:r>
                        <w:rPr>
                          <w:rFonts w:ascii="宋体"/>
                          <w:spacing w:val="-1"/>
                          <w:sz w:val="21"/>
                        </w:rPr>
                        <w:t>1,656,196.</w:t>
                      </w:r>
                    </w:p>
                  </w:txbxContent>
                </v:textbox>
                <w10:wrap type="none"/>
              </v:shape>
              <v:shape style="position:absolute;left:6445;top:2978;width:3637;height:524"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63,177,794.</w:t>
                      </w:r>
                    </w:p>
                    <w:p>
                      <w:pPr>
                        <w:tabs>
                          <w:tab w:pos="1418" w:val="left" w:leader="none"/>
                          <w:tab w:pos="2268" w:val="left" w:leader="none"/>
                        </w:tabs>
                        <w:spacing w:before="37"/>
                        <w:ind w:left="0" w:right="0" w:firstLine="0"/>
                        <w:jc w:val="left"/>
                        <w:rPr>
                          <w:rFonts w:ascii="宋体" w:hAnsi="宋体" w:cs="宋体" w:eastAsia="宋体" w:hint="default"/>
                          <w:sz w:val="21"/>
                          <w:szCs w:val="21"/>
                        </w:rPr>
                      </w:pPr>
                      <w:r>
                        <w:rPr>
                          <w:rFonts w:ascii="宋体"/>
                          <w:sz w:val="21"/>
                        </w:rPr>
                        <w:t>10</w:t>
                        <w:tab/>
                        <w:t>1.0000</w:t>
                        <w:tab/>
                      </w:r>
                      <w:r>
                        <w:rPr>
                          <w:rFonts w:ascii="宋体"/>
                          <w:spacing w:val="-1"/>
                          <w:sz w:val="21"/>
                        </w:rPr>
                        <w:t>63,177,794.10</w:t>
                      </w:r>
                    </w:p>
                  </w:txbxContent>
                </v:textbox>
                <w10:wrap type="none"/>
              </v:shape>
              <v:shape style="position:absolute;left:1968;top:3847;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美元</w:t>
                      </w:r>
                    </w:p>
                  </w:txbxContent>
                </v:textbox>
                <w10:wrap type="none"/>
              </v:shape>
              <v:shape style="position:absolute;left:9976;top:5119;width:106;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w w:val="100"/>
                          <w:sz w:val="21"/>
                        </w:rPr>
                        <w:t>6</w:t>
                      </w:r>
                    </w:p>
                  </w:txbxContent>
                </v:textbox>
                <w10:wrap type="none"/>
              </v:shape>
            </v:group>
            <w10:wrap type="none"/>
          </v:group>
        </w:pict>
      </w:r>
      <w:r>
        <w:rPr/>
        <w:t>（一）</w:t>
      </w:r>
      <w:r>
        <w:rPr>
          <w:spacing w:val="-18"/>
        </w:rPr>
        <w:t> </w:t>
      </w:r>
      <w:r>
        <w:rPr/>
        <w:t>货币资金</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4"/>
          <w:szCs w:val="24"/>
        </w:rPr>
      </w:pPr>
    </w:p>
    <w:tbl>
      <w:tblPr>
        <w:tblW w:w="0" w:type="auto"/>
        <w:jc w:val="left"/>
        <w:tblInd w:w="413" w:type="dxa"/>
        <w:tblLayout w:type="fixed"/>
        <w:tblCellMar>
          <w:top w:w="0" w:type="dxa"/>
          <w:left w:w="0" w:type="dxa"/>
          <w:bottom w:w="0" w:type="dxa"/>
          <w:right w:w="0" w:type="dxa"/>
        </w:tblCellMar>
        <w:tblLook w:val="01E0"/>
      </w:tblPr>
      <w:tblGrid>
        <w:gridCol w:w="1021"/>
        <w:gridCol w:w="1325"/>
        <w:gridCol w:w="994"/>
        <w:gridCol w:w="1274"/>
        <w:gridCol w:w="1419"/>
        <w:gridCol w:w="850"/>
        <w:gridCol w:w="1406"/>
      </w:tblGrid>
      <w:tr>
        <w:trPr>
          <w:trHeight w:val="311" w:hRule="exact"/>
        </w:trPr>
        <w:tc>
          <w:tcPr>
            <w:tcW w:w="1021"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Style w:val="TableParagraph"/>
              <w:spacing w:line="211" w:lineRule="exact"/>
              <w:ind w:left="108" w:right="0"/>
              <w:jc w:val="left"/>
              <w:rPr>
                <w:rFonts w:ascii="宋体" w:hAnsi="宋体" w:cs="宋体" w:eastAsia="宋体" w:hint="default"/>
                <w:sz w:val="21"/>
                <w:szCs w:val="21"/>
              </w:rPr>
            </w:pPr>
            <w:r>
              <w:rPr>
                <w:rFonts w:ascii="宋体"/>
                <w:sz w:val="21"/>
              </w:rPr>
              <w:t>262,850.86</w:t>
            </w:r>
          </w:p>
        </w:tc>
        <w:tc>
          <w:tcPr>
            <w:tcW w:w="994"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6.3009</w:t>
            </w:r>
          </w:p>
        </w:tc>
        <w:tc>
          <w:tcPr>
            <w:tcW w:w="1274"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99</w:t>
            </w:r>
          </w:p>
        </w:tc>
        <w:tc>
          <w:tcPr>
            <w:tcW w:w="1419"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296,255.53</w:t>
            </w:r>
          </w:p>
        </w:tc>
        <w:tc>
          <w:tcPr>
            <w:tcW w:w="850"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6.6227</w:t>
            </w:r>
          </w:p>
        </w:tc>
        <w:tc>
          <w:tcPr>
            <w:tcW w:w="1406" w:type="dxa"/>
            <w:tcBorders>
              <w:top w:val="nil" w:sz="6" w:space="0" w:color="auto"/>
              <w:left w:val="nil" w:sz="6" w:space="0" w:color="auto"/>
              <w:bottom w:val="nil" w:sz="6" w:space="0" w:color="auto"/>
              <w:right w:val="nil" w:sz="6" w:space="0" w:color="auto"/>
            </w:tcBorders>
          </w:tcPr>
          <w:p>
            <w:pPr>
              <w:pStyle w:val="TableParagraph"/>
              <w:spacing w:line="211" w:lineRule="exact"/>
              <w:ind w:left="108" w:right="0"/>
              <w:jc w:val="left"/>
              <w:rPr>
                <w:rFonts w:ascii="宋体" w:hAnsi="宋体" w:cs="宋体" w:eastAsia="宋体" w:hint="default"/>
                <w:sz w:val="21"/>
                <w:szCs w:val="21"/>
              </w:rPr>
            </w:pPr>
            <w:r>
              <w:rPr>
                <w:rFonts w:ascii="宋体"/>
                <w:sz w:val="21"/>
              </w:rPr>
              <w:t>1,962,011.50</w:t>
            </w:r>
          </w:p>
        </w:tc>
      </w:tr>
      <w:tr>
        <w:trPr>
          <w:trHeight w:val="1015" w:hRule="exact"/>
        </w:trPr>
        <w:tc>
          <w:tcPr>
            <w:tcW w:w="1021"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246" w:right="0"/>
              <w:jc w:val="left"/>
              <w:rPr>
                <w:rFonts w:ascii="宋体" w:hAnsi="宋体" w:cs="宋体" w:eastAsia="宋体" w:hint="default"/>
                <w:sz w:val="21"/>
                <w:szCs w:val="21"/>
              </w:rPr>
            </w:pPr>
            <w:r>
              <w:rPr>
                <w:rFonts w:ascii="宋体" w:hAnsi="宋体" w:cs="宋体" w:eastAsia="宋体" w:hint="default"/>
                <w:sz w:val="21"/>
                <w:szCs w:val="21"/>
              </w:rPr>
              <w:t>港币</w:t>
            </w: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6"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325"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7,940.13</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0.8107</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6,437.06</w:t>
            </w:r>
          </w:p>
          <w:p>
            <w:pPr>
              <w:pStyle w:val="TableParagraph"/>
              <w:spacing w:line="240" w:lineRule="auto" w:before="126"/>
              <w:ind w:left="107" w:right="0"/>
              <w:jc w:val="left"/>
              <w:rPr>
                <w:rFonts w:ascii="宋体" w:hAnsi="宋体" w:cs="宋体" w:eastAsia="宋体" w:hint="default"/>
                <w:sz w:val="21"/>
                <w:szCs w:val="21"/>
              </w:rPr>
            </w:pPr>
            <w:r>
              <w:rPr>
                <w:rFonts w:ascii="宋体"/>
                <w:sz w:val="21"/>
              </w:rPr>
              <w:t>387,991,10</w:t>
            </w:r>
          </w:p>
          <w:p>
            <w:pPr>
              <w:pStyle w:val="TableParagraph"/>
              <w:spacing w:line="240" w:lineRule="auto" w:before="37"/>
              <w:ind w:left="107" w:right="0"/>
              <w:jc w:val="left"/>
              <w:rPr>
                <w:rFonts w:ascii="宋体" w:hAnsi="宋体" w:cs="宋体" w:eastAsia="宋体" w:hint="default"/>
                <w:sz w:val="21"/>
                <w:szCs w:val="21"/>
              </w:rPr>
            </w:pPr>
            <w:r>
              <w:rPr>
                <w:rFonts w:ascii="宋体"/>
                <w:sz w:val="21"/>
              </w:rPr>
              <w:t>1.84</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4,513.46</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0.8509</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sz w:val="21"/>
              </w:rPr>
              <w:t>3,283.36</w:t>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6"/>
              <w:ind w:left="108" w:right="0"/>
              <w:jc w:val="left"/>
              <w:rPr>
                <w:rFonts w:ascii="宋体" w:hAnsi="宋体" w:cs="宋体" w:eastAsia="宋体" w:hint="default"/>
                <w:sz w:val="21"/>
                <w:szCs w:val="21"/>
              </w:rPr>
            </w:pPr>
            <w:r>
              <w:rPr>
                <w:rFonts w:ascii="宋体"/>
                <w:sz w:val="21"/>
              </w:rPr>
              <w:t>65,143,088.9</w:t>
            </w:r>
          </w:p>
        </w:tc>
      </w:tr>
    </w:tbl>
    <w:p>
      <w:pPr>
        <w:spacing w:line="240" w:lineRule="auto" w:before="9"/>
        <w:rPr>
          <w:rFonts w:ascii="宋体" w:hAnsi="宋体" w:cs="宋体" w:eastAsia="宋体" w:hint="default"/>
          <w:b/>
          <w:bCs/>
          <w:sz w:val="7"/>
          <w:szCs w:val="7"/>
        </w:rPr>
      </w:pPr>
    </w:p>
    <w:tbl>
      <w:tblPr>
        <w:tblW w:w="0" w:type="auto"/>
        <w:jc w:val="left"/>
        <w:tblInd w:w="202" w:type="dxa"/>
        <w:tblLayout w:type="fixed"/>
        <w:tblCellMar>
          <w:top w:w="0" w:type="dxa"/>
          <w:left w:w="0" w:type="dxa"/>
          <w:bottom w:w="0" w:type="dxa"/>
          <w:right w:w="0" w:type="dxa"/>
        </w:tblCellMar>
        <w:tblLook w:val="01E0"/>
      </w:tblPr>
      <w:tblGrid>
        <w:gridCol w:w="1021"/>
        <w:gridCol w:w="1325"/>
        <w:gridCol w:w="994"/>
        <w:gridCol w:w="1274"/>
        <w:gridCol w:w="1419"/>
        <w:gridCol w:w="850"/>
        <w:gridCol w:w="1511"/>
      </w:tblGrid>
      <w:tr>
        <w:trPr>
          <w:trHeight w:val="1329" w:hRule="exact"/>
        </w:trPr>
        <w:tc>
          <w:tcPr>
            <w:tcW w:w="1021" w:type="dxa"/>
            <w:tcBorders>
              <w:top w:val="nil" w:sz="6" w:space="0" w:color="auto"/>
              <w:left w:val="nil" w:sz="6" w:space="0" w:color="auto"/>
              <w:bottom w:val="nil" w:sz="6" w:space="0" w:color="auto"/>
              <w:right w:val="single" w:sz="4" w:space="0" w:color="000000"/>
            </w:tcBorders>
          </w:tcPr>
          <w:p>
            <w:pPr>
              <w:pStyle w:val="TableParagraph"/>
              <w:spacing w:line="271" w:lineRule="auto" w:before="28"/>
              <w:ind w:left="35" w:right="101"/>
              <w:jc w:val="left"/>
              <w:rPr>
                <w:rFonts w:ascii="宋体" w:hAnsi="宋体" w:cs="宋体" w:eastAsia="宋体" w:hint="default"/>
                <w:sz w:val="21"/>
                <w:szCs w:val="21"/>
              </w:rPr>
            </w:pPr>
            <w:r>
              <w:rPr>
                <w:rFonts w:ascii="宋体" w:hAnsi="宋体" w:cs="宋体" w:eastAsia="宋体" w:hint="default"/>
                <w:spacing w:val="7"/>
                <w:sz w:val="21"/>
                <w:szCs w:val="21"/>
              </w:rPr>
              <w:t>其他货币</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资金</w:t>
            </w:r>
          </w:p>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246"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32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03" w:right="0"/>
              <w:jc w:val="left"/>
              <w:rPr>
                <w:rFonts w:ascii="宋体" w:hAnsi="宋体" w:cs="宋体" w:eastAsia="宋体" w:hint="default"/>
                <w:sz w:val="21"/>
                <w:szCs w:val="21"/>
              </w:rPr>
            </w:pPr>
            <w:r>
              <w:rPr>
                <w:rFonts w:ascii="宋体"/>
                <w:sz w:val="21"/>
              </w:rPr>
              <w:t>746,938.00</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07" w:right="0"/>
              <w:jc w:val="left"/>
              <w:rPr>
                <w:rFonts w:ascii="宋体" w:hAnsi="宋体" w:cs="宋体" w:eastAsia="宋体" w:hint="default"/>
                <w:sz w:val="21"/>
                <w:szCs w:val="21"/>
              </w:rPr>
            </w:pPr>
            <w:r>
              <w:rPr>
                <w:rFonts w:ascii="宋体"/>
                <w:sz w:val="21"/>
              </w:rPr>
              <w:t>1.0000</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07" w:right="0"/>
              <w:jc w:val="left"/>
              <w:rPr>
                <w:rFonts w:ascii="宋体" w:hAnsi="宋体" w:cs="宋体" w:eastAsia="宋体" w:hint="default"/>
                <w:sz w:val="21"/>
                <w:szCs w:val="21"/>
              </w:rPr>
            </w:pPr>
            <w:r>
              <w:rPr>
                <w:rFonts w:ascii="宋体"/>
                <w:sz w:val="21"/>
              </w:rPr>
              <w:t>746,938.00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107" w:right="0"/>
              <w:jc w:val="left"/>
              <w:rPr>
                <w:rFonts w:ascii="宋体" w:hAnsi="宋体" w:cs="宋体" w:eastAsia="宋体" w:hint="default"/>
                <w:sz w:val="21"/>
                <w:szCs w:val="21"/>
              </w:rPr>
            </w:pPr>
            <w:r>
              <w:rPr>
                <w:rFonts w:ascii="宋体"/>
                <w:sz w:val="21"/>
              </w:rPr>
              <w:t>2,767,972.0</w:t>
            </w:r>
          </w:p>
          <w:p>
            <w:pPr>
              <w:pStyle w:val="TableParagraph"/>
              <w:spacing w:line="240" w:lineRule="auto" w:before="37"/>
              <w:ind w:left="107" w:right="0"/>
              <w:jc w:val="left"/>
              <w:rPr>
                <w:rFonts w:ascii="宋体" w:hAnsi="宋体" w:cs="宋体" w:eastAsia="宋体" w:hint="default"/>
                <w:sz w:val="21"/>
                <w:szCs w:val="21"/>
              </w:rPr>
            </w:pPr>
            <w:r>
              <w:rPr>
                <w:rFonts w:ascii="宋体"/>
                <w:w w:val="100"/>
                <w:sz w:val="21"/>
              </w:rPr>
              <w:t>2</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07" w:right="0"/>
              <w:jc w:val="left"/>
              <w:rPr>
                <w:rFonts w:ascii="宋体" w:hAnsi="宋体" w:cs="宋体" w:eastAsia="宋体" w:hint="default"/>
                <w:sz w:val="21"/>
                <w:szCs w:val="21"/>
              </w:rPr>
            </w:pPr>
            <w:r>
              <w:rPr>
                <w:rFonts w:ascii="宋体"/>
                <w:sz w:val="21"/>
              </w:rPr>
              <w:t>1.0000</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08" w:right="0"/>
              <w:jc w:val="left"/>
              <w:rPr>
                <w:rFonts w:ascii="宋体" w:hAnsi="宋体" w:cs="宋体" w:eastAsia="宋体" w:hint="default"/>
                <w:sz w:val="21"/>
                <w:szCs w:val="21"/>
              </w:rPr>
            </w:pPr>
            <w:r>
              <w:rPr>
                <w:rFonts w:ascii="宋体"/>
                <w:sz w:val="21"/>
              </w:rPr>
              <w:t>2,767,972.02</w:t>
            </w:r>
          </w:p>
        </w:tc>
      </w:tr>
      <w:tr>
        <w:trPr>
          <w:trHeight w:val="100" w:hRule="exact"/>
        </w:trPr>
        <w:tc>
          <w:tcPr>
            <w:tcW w:w="1021"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r>
      <w:tr>
        <w:trPr>
          <w:trHeight w:val="398" w:hRule="exact"/>
        </w:trPr>
        <w:tc>
          <w:tcPr>
            <w:tcW w:w="1021"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246"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325" w:type="dxa"/>
            <w:tcBorders>
              <w:top w:val="nil" w:sz="6" w:space="0" w:color="auto"/>
              <w:left w:val="single" w:sz="4" w:space="0" w:color="000000"/>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746,938.00</w:t>
            </w:r>
          </w:p>
        </w:tc>
        <w:tc>
          <w:tcPr>
            <w:tcW w:w="1419"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sz w:val="21"/>
              </w:rPr>
              <w:t>2,767,972.02</w:t>
            </w:r>
          </w:p>
        </w:tc>
      </w:tr>
      <w:tr>
        <w:trPr>
          <w:trHeight w:val="356" w:hRule="exact"/>
        </w:trPr>
        <w:tc>
          <w:tcPr>
            <w:tcW w:w="1021"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35" w:right="0"/>
              <w:jc w:val="left"/>
              <w:rPr>
                <w:rFonts w:ascii="宋体" w:hAnsi="宋体" w:cs="宋体" w:eastAsia="宋体" w:hint="default"/>
                <w:sz w:val="21"/>
                <w:szCs w:val="21"/>
              </w:rPr>
            </w:pPr>
            <w:r>
              <w:rPr>
                <w:rFonts w:ascii="宋体" w:hAnsi="宋体" w:cs="宋体" w:eastAsia="宋体" w:hint="default"/>
                <w:w w:val="100"/>
                <w:sz w:val="21"/>
                <w:szCs w:val="21"/>
              </w:rPr>
              <w:t>合</w:t>
            </w:r>
          </w:p>
        </w:tc>
        <w:tc>
          <w:tcPr>
            <w:tcW w:w="1325" w:type="dxa"/>
            <w:tcBorders>
              <w:top w:val="nil" w:sz="6" w:space="0" w:color="auto"/>
              <w:left w:val="single" w:sz="4" w:space="0" w:color="000000"/>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7" w:right="0"/>
              <w:jc w:val="left"/>
              <w:rPr>
                <w:rFonts w:ascii="宋体" w:hAnsi="宋体" w:cs="宋体" w:eastAsia="宋体" w:hint="default"/>
                <w:sz w:val="21"/>
                <w:szCs w:val="21"/>
              </w:rPr>
            </w:pPr>
            <w:r>
              <w:rPr>
                <w:rFonts w:ascii="宋体"/>
                <w:sz w:val="21"/>
              </w:rPr>
              <w:t>388,862,02</w:t>
            </w:r>
          </w:p>
        </w:tc>
        <w:tc>
          <w:tcPr>
            <w:tcW w:w="1419"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r>
      <w:tr>
        <w:trPr>
          <w:trHeight w:val="366" w:hRule="exact"/>
        </w:trPr>
        <w:tc>
          <w:tcPr>
            <w:tcW w:w="1021" w:type="dxa"/>
            <w:tcBorders>
              <w:top w:val="nil" w:sz="6" w:space="0" w:color="auto"/>
              <w:left w:val="nil" w:sz="6" w:space="0" w:color="auto"/>
              <w:bottom w:val="nil" w:sz="6" w:space="0" w:color="auto"/>
              <w:right w:val="single" w:sz="4" w:space="0" w:color="000000"/>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w w:val="100"/>
                <w:sz w:val="21"/>
                <w:szCs w:val="21"/>
              </w:rPr>
              <w:t>计</w:t>
            </w:r>
          </w:p>
        </w:tc>
        <w:tc>
          <w:tcPr>
            <w:tcW w:w="1325" w:type="dxa"/>
            <w:tcBorders>
              <w:top w:val="nil" w:sz="6" w:space="0" w:color="auto"/>
              <w:left w:val="single" w:sz="4" w:space="0" w:color="000000"/>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0.66</w:t>
            </w:r>
          </w:p>
        </w:tc>
        <w:tc>
          <w:tcPr>
            <w:tcW w:w="1419"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68,135,673.77</w:t>
            </w:r>
          </w:p>
        </w:tc>
      </w:tr>
    </w:tbl>
    <w:p>
      <w:pPr>
        <w:spacing w:line="240" w:lineRule="auto" w:before="4"/>
        <w:rPr>
          <w:rFonts w:ascii="宋体" w:hAnsi="宋体" w:cs="宋体" w:eastAsia="宋体" w:hint="default"/>
          <w:b/>
          <w:bCs/>
          <w:sz w:val="27"/>
          <w:szCs w:val="27"/>
        </w:rPr>
      </w:pPr>
    </w:p>
    <w:p>
      <w:pPr>
        <w:pStyle w:val="BodyText"/>
        <w:spacing w:line="240" w:lineRule="auto" w:before="36"/>
        <w:ind w:left="700" w:right="0"/>
        <w:jc w:val="left"/>
      </w:pPr>
      <w:r>
        <w:rPr/>
        <w:pict>
          <v:shape style="position:absolute;margin-left:280.369995pt;margin-top:21.503666pt;width:.47998pt;height:.12pt;mso-position-horizontal-relative:page;mso-position-vertical-relative:paragraph;z-index:-1344784" type="#_x0000_t75" stroked="false">
            <v:imagedata r:id="rId83" o:title=""/>
          </v:shape>
        </w:pict>
      </w:r>
      <w:r>
        <w:rPr/>
        <w:pict>
          <v:shape style="position:absolute;margin-left:387.429993pt;margin-top:21.503666pt;width:.47998pt;height:.12pt;mso-position-horizontal-relative:page;mso-position-vertical-relative:paragraph;z-index:-1344760" type="#_x0000_t75" stroked="false">
            <v:imagedata r:id="rId83" o:title=""/>
          </v:shape>
        </w:pict>
      </w:r>
      <w:r>
        <w:rPr/>
        <w:pict>
          <v:group style="position:absolute;margin-left:106.220001pt;margin-top:41.183685pt;width:382.9pt;height:.5pt;mso-position-horizontal-relative:page;mso-position-vertical-relative:paragraph;z-index:-1344736" coordorigin="2124,824" coordsize="7658,10">
            <v:shape style="position:absolute;left:2124;top:824;width:3483;height:10" type="#_x0000_t75" stroked="false">
              <v:imagedata r:id="rId98" o:title=""/>
            </v:shape>
            <v:shape style="position:absolute;left:5603;top:824;width:2146;height:10" type="#_x0000_t75" stroked="false">
              <v:imagedata r:id="rId99" o:title=""/>
            </v:shape>
            <v:shape style="position:absolute;left:7744;top:824;width:2038;height:10" type="#_x0000_t75" stroked="false">
              <v:imagedata r:id="rId100" o:title=""/>
            </v:shape>
            <w10:wrap type="none"/>
          </v:group>
        </w:pict>
      </w:r>
      <w:r>
        <w:rPr/>
        <w:pict>
          <v:group style="position:absolute;margin-left:106.220001pt;margin-top:61.223686pt;width:382.9pt;height:.5pt;mso-position-horizontal-relative:page;mso-position-vertical-relative:paragraph;z-index:-1344712" coordorigin="2124,1224" coordsize="7658,10">
            <v:shape style="position:absolute;left:2124;top:1224;width:3483;height:10" type="#_x0000_t75" stroked="false">
              <v:imagedata r:id="rId98" o:title=""/>
            </v:shape>
            <v:shape style="position:absolute;left:5603;top:1224;width:2146;height:10" type="#_x0000_t75" stroked="false">
              <v:imagedata r:id="rId99" o:title=""/>
            </v:shape>
            <v:shape style="position:absolute;left:7744;top:1224;width:2038;height:10" type="#_x0000_t75" stroked="false">
              <v:imagedata r:id="rId100" o:title=""/>
            </v:shape>
            <w10:wrap type="none"/>
          </v:group>
        </w:pict>
      </w:r>
      <w:r>
        <w:rPr/>
        <w:t>其中受限制的货币资金明细如下：</w:t>
      </w:r>
    </w:p>
    <w:p>
      <w:pPr>
        <w:spacing w:line="240" w:lineRule="auto" w:before="12"/>
        <w:rPr>
          <w:rFonts w:ascii="宋体" w:hAnsi="宋体" w:cs="宋体" w:eastAsia="宋体" w:hint="default"/>
          <w:sz w:val="6"/>
          <w:szCs w:val="6"/>
        </w:rPr>
      </w:pPr>
    </w:p>
    <w:tbl>
      <w:tblPr>
        <w:tblW w:w="0" w:type="auto"/>
        <w:jc w:val="left"/>
        <w:tblInd w:w="590" w:type="dxa"/>
        <w:tblLayout w:type="fixed"/>
        <w:tblCellMar>
          <w:top w:w="0" w:type="dxa"/>
          <w:left w:w="0" w:type="dxa"/>
          <w:bottom w:w="0" w:type="dxa"/>
          <w:right w:w="0" w:type="dxa"/>
        </w:tblCellMar>
        <w:tblLook w:val="01E0"/>
      </w:tblPr>
      <w:tblGrid>
        <w:gridCol w:w="3502"/>
        <w:gridCol w:w="2141"/>
        <w:gridCol w:w="2028"/>
      </w:tblGrid>
      <w:tr>
        <w:trPr>
          <w:trHeight w:val="415" w:hRule="exact"/>
        </w:trPr>
        <w:tc>
          <w:tcPr>
            <w:tcW w:w="3502"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1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028"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02" w:hRule="exact"/>
        </w:trPr>
        <w:tc>
          <w:tcPr>
            <w:tcW w:w="350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银行承兑汇票保证金</w:t>
            </w:r>
          </w:p>
        </w:tc>
        <w:tc>
          <w:tcPr>
            <w:tcW w:w="2141" w:type="dxa"/>
            <w:tcBorders>
              <w:top w:val="nil" w:sz="6" w:space="0" w:color="auto"/>
              <w:left w:val="single" w:sz="4" w:space="0" w:color="000000"/>
              <w:bottom w:val="nil" w:sz="6" w:space="0" w:color="auto"/>
              <w:right w:val="single" w:sz="4" w:space="0" w:color="000000"/>
            </w:tcBorders>
          </w:tcPr>
          <w:p>
            <w:pPr/>
          </w:p>
        </w:tc>
        <w:tc>
          <w:tcPr>
            <w:tcW w:w="2028"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1,855,400.00</w:t>
            </w:r>
          </w:p>
        </w:tc>
      </w:tr>
      <w:tr>
        <w:trPr>
          <w:trHeight w:val="402" w:hRule="exact"/>
        </w:trPr>
        <w:tc>
          <w:tcPr>
            <w:tcW w:w="350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履约保证金</w:t>
            </w:r>
          </w:p>
        </w:tc>
        <w:tc>
          <w:tcPr>
            <w:tcW w:w="2141"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746,938.00</w:t>
            </w:r>
          </w:p>
        </w:tc>
        <w:tc>
          <w:tcPr>
            <w:tcW w:w="2028"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912,572.02</w:t>
            </w:r>
          </w:p>
        </w:tc>
      </w:tr>
      <w:tr>
        <w:trPr>
          <w:trHeight w:val="411" w:hRule="exact"/>
        </w:trPr>
        <w:tc>
          <w:tcPr>
            <w:tcW w:w="3502" w:type="dxa"/>
            <w:tcBorders>
              <w:top w:val="nil" w:sz="6" w:space="0" w:color="auto"/>
              <w:left w:val="nil" w:sz="6" w:space="0" w:color="auto"/>
              <w:bottom w:val="single" w:sz="12" w:space="0" w:color="000000"/>
              <w:right w:val="single" w:sz="4" w:space="0" w:color="000000"/>
            </w:tcBorders>
          </w:tcPr>
          <w:p>
            <w:pPr>
              <w:pStyle w:val="TableParagraph"/>
              <w:tabs>
                <w:tab w:pos="753" w:val="left" w:leader="none"/>
              </w:tabs>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1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746,938.00</w:t>
            </w:r>
          </w:p>
        </w:tc>
        <w:tc>
          <w:tcPr>
            <w:tcW w:w="2028"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2,767,972.02</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Heading3"/>
        <w:spacing w:line="240" w:lineRule="auto"/>
        <w:ind w:left="280" w:right="0"/>
        <w:jc w:val="left"/>
        <w:rPr>
          <w:b w:val="0"/>
          <w:bCs w:val="0"/>
        </w:rPr>
      </w:pPr>
      <w:r>
        <w:rPr/>
        <w:pict>
          <v:group style="position:absolute;margin-left:106.220001pt;margin-top:-44.406303pt;width:382.9pt;height:.5pt;mso-position-horizontal-relative:page;mso-position-vertical-relative:paragraph;z-index:-1344688" coordorigin="2124,-888" coordsize="7658,10">
            <v:shape style="position:absolute;left:2124;top:-888;width:3483;height:10" type="#_x0000_t75" stroked="false">
              <v:imagedata r:id="rId98" o:title=""/>
            </v:shape>
            <v:shape style="position:absolute;left:5603;top:-888;width:2146;height:10" type="#_x0000_t75" stroked="false">
              <v:imagedata r:id="rId99" o:title=""/>
            </v:shape>
            <v:shape style="position:absolute;left:7744;top:-888;width:2038;height:10" type="#_x0000_t75" stroked="false">
              <v:imagedata r:id="rId100" o:title=""/>
            </v:shape>
            <w10:wrap type="none"/>
          </v:group>
        </w:pict>
      </w:r>
      <w:r>
        <w:rPr/>
        <w:t>（二）</w:t>
      </w:r>
      <w:r>
        <w:rPr>
          <w:spacing w:val="-18"/>
        </w:rPr>
        <w:t> </w:t>
      </w:r>
      <w:r>
        <w:rPr/>
        <w:t>应收票据</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left="280" w:right="0"/>
        <w:jc w:val="left"/>
        <w:rPr>
          <w:b w:val="0"/>
          <w:bCs w:val="0"/>
        </w:rPr>
      </w:pPr>
      <w:r>
        <w:rPr>
          <w:rFonts w:ascii="宋体" w:hAnsi="宋体" w:cs="宋体" w:eastAsia="宋体" w:hint="default"/>
        </w:rPr>
        <w:t>1</w:t>
      </w:r>
      <w:r>
        <w:rPr/>
        <w:t>、 应收票据分类列示</w:t>
      </w:r>
      <w:r>
        <w:rPr>
          <w:b w:val="0"/>
          <w:bCs w:val="0"/>
        </w:rPr>
      </w:r>
    </w:p>
    <w:p>
      <w:pPr>
        <w:spacing w:after="0" w:line="240" w:lineRule="auto"/>
        <w:jc w:val="left"/>
        <w:sectPr>
          <w:headerReference w:type="default" r:id="rId81"/>
          <w:footerReference w:type="default" r:id="rId82"/>
          <w:pgSz w:w="11910" w:h="16840"/>
          <w:pgMar w:header="893" w:footer="1040" w:top="1520" w:bottom="1220" w:left="1520" w:right="1520"/>
          <w:pgNumType w:start="119"/>
        </w:sectPr>
      </w:pPr>
    </w:p>
    <w:p>
      <w:pPr>
        <w:spacing w:line="240" w:lineRule="auto" w:before="2"/>
        <w:rPr>
          <w:rFonts w:ascii="宋体" w:hAnsi="宋体" w:cs="宋体" w:eastAsia="宋体" w:hint="default"/>
          <w:b/>
          <w:bCs/>
          <w:sz w:val="3"/>
          <w:szCs w:val="3"/>
        </w:rPr>
      </w:pPr>
    </w:p>
    <w:tbl>
      <w:tblPr>
        <w:tblW w:w="0" w:type="auto"/>
        <w:jc w:val="left"/>
        <w:tblInd w:w="1733" w:type="dxa"/>
        <w:tblLayout w:type="fixed"/>
        <w:tblCellMar>
          <w:top w:w="0" w:type="dxa"/>
          <w:left w:w="0" w:type="dxa"/>
          <w:bottom w:w="0" w:type="dxa"/>
          <w:right w:w="0" w:type="dxa"/>
        </w:tblCellMar>
        <w:tblLook w:val="01E0"/>
      </w:tblPr>
      <w:tblGrid>
        <w:gridCol w:w="3502"/>
        <w:gridCol w:w="2148"/>
        <w:gridCol w:w="2057"/>
      </w:tblGrid>
      <w:tr>
        <w:trPr>
          <w:trHeight w:val="414" w:hRule="exact"/>
        </w:trPr>
        <w:tc>
          <w:tcPr>
            <w:tcW w:w="3502"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种</w:t>
              <w:tab/>
              <w:t>类</w:t>
            </w:r>
          </w:p>
        </w:tc>
        <w:tc>
          <w:tcPr>
            <w:tcW w:w="21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057"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12" w:hRule="exact"/>
        </w:trPr>
        <w:tc>
          <w:tcPr>
            <w:tcW w:w="3502"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1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3,586,715.00</w:t>
            </w:r>
          </w:p>
        </w:tc>
        <w:tc>
          <w:tcPr>
            <w:tcW w:w="2057"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658,684.00</w:t>
            </w:r>
          </w:p>
        </w:tc>
      </w:tr>
    </w:tbl>
    <w:p>
      <w:pPr>
        <w:spacing w:line="240" w:lineRule="auto" w:before="3"/>
        <w:rPr>
          <w:rFonts w:ascii="宋体" w:hAnsi="宋体" w:cs="宋体" w:eastAsia="宋体" w:hint="default"/>
          <w:b/>
          <w:bCs/>
          <w:sz w:val="5"/>
          <w:szCs w:val="5"/>
        </w:rPr>
      </w:pPr>
    </w:p>
    <w:p>
      <w:pPr>
        <w:pStyle w:val="Heading3"/>
        <w:spacing w:line="240" w:lineRule="auto" w:before="36"/>
        <w:ind w:left="1040" w:right="0"/>
        <w:jc w:val="left"/>
        <w:rPr>
          <w:b w:val="0"/>
          <w:bCs w:val="0"/>
        </w:rPr>
      </w:pPr>
      <w:r>
        <w:rPr/>
        <w:pict>
          <v:shape style="position:absolute;margin-left:299.570007pt;margin-top:-44.756325pt;width:.48001pt;height:.12pt;mso-position-horizontal-relative:page;mso-position-vertical-relative:paragraph;z-index:-1344664" type="#_x0000_t75" stroked="false">
            <v:imagedata r:id="rId102" o:title=""/>
          </v:shape>
        </w:pict>
      </w:r>
      <w:r>
        <w:rPr/>
        <w:pict>
          <v:shape style="position:absolute;margin-left:406.98999pt;margin-top:-44.756325pt;width:.47998pt;height:.12pt;mso-position-horizontal-relative:page;mso-position-vertical-relative:paragraph;z-index:-1344640" type="#_x0000_t75" stroked="false">
            <v:imagedata r:id="rId102" o:title=""/>
          </v:shape>
        </w:pict>
      </w:r>
      <w:r>
        <w:rPr/>
        <w:pict>
          <v:group style="position:absolute;margin-left:125.419998pt;margin-top:-25.056305pt;width:384.7pt;height:.5pt;mso-position-horizontal-relative:page;mso-position-vertical-relative:paragraph;z-index:-1344616" coordorigin="2508,-501" coordsize="7694,10">
            <v:shape style="position:absolute;left:2508;top:-501;width:5631;height:10" type="#_x0000_t75" stroked="false">
              <v:imagedata r:id="rId103" o:title=""/>
            </v:shape>
            <v:shape style="position:absolute;left:8135;top:-501;width:2067;height:10" type="#_x0000_t75" stroked="false">
              <v:imagedata r:id="rId104" o:title=""/>
            </v:shape>
            <w10:wrap type="none"/>
          </v:group>
        </w:pict>
      </w:r>
      <w:r>
        <w:rPr>
          <w:rFonts w:ascii="宋体" w:hAnsi="宋体" w:cs="宋体" w:eastAsia="宋体" w:hint="default"/>
        </w:rPr>
        <w:t>2</w:t>
      </w:r>
      <w:r>
        <w:rPr/>
        <w:t>、</w:t>
      </w:r>
      <w:r>
        <w:rPr>
          <w:spacing w:val="-4"/>
        </w:rPr>
        <w:t> </w:t>
      </w:r>
      <w:r>
        <w:rPr/>
        <w:t>年末余额中无质押的应收票据。</w:t>
      </w:r>
      <w:r>
        <w:rPr>
          <w:b w:val="0"/>
          <w:bCs w:val="0"/>
        </w:rPr>
      </w:r>
    </w:p>
    <w:p>
      <w:pPr>
        <w:spacing w:line="240" w:lineRule="auto" w:before="12"/>
        <w:rPr>
          <w:rFonts w:ascii="宋体" w:hAnsi="宋体" w:cs="宋体" w:eastAsia="宋体" w:hint="default"/>
          <w:b/>
          <w:bCs/>
          <w:sz w:val="14"/>
          <w:szCs w:val="14"/>
        </w:rPr>
      </w:pPr>
    </w:p>
    <w:p>
      <w:pPr>
        <w:pStyle w:val="Heading3"/>
        <w:spacing w:line="240" w:lineRule="auto" w:before="36"/>
        <w:ind w:left="1040" w:right="0"/>
        <w:jc w:val="left"/>
        <w:rPr>
          <w:b w:val="0"/>
          <w:bCs w:val="0"/>
        </w:rPr>
      </w:pPr>
      <w:r>
        <w:rPr>
          <w:rFonts w:ascii="宋体" w:hAnsi="宋体" w:cs="宋体" w:eastAsia="宋体" w:hint="default"/>
        </w:rPr>
        <w:t>3</w:t>
      </w:r>
      <w:r>
        <w:rPr/>
        <w:t>、</w:t>
      </w:r>
      <w:r>
        <w:rPr>
          <w:spacing w:val="-4"/>
        </w:rPr>
        <w:t> </w:t>
      </w:r>
      <w:r>
        <w:rPr/>
        <w:t>年末余额中无已经背书给他方但尚未到期的票据。</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p>
      <w:pPr>
        <w:pStyle w:val="Heading3"/>
        <w:spacing w:line="444" w:lineRule="auto"/>
        <w:ind w:left="1040" w:right="7742"/>
        <w:jc w:val="left"/>
        <w:rPr>
          <w:b w:val="0"/>
          <w:bCs w:val="0"/>
        </w:rPr>
      </w:pPr>
      <w:r>
        <w:rPr/>
        <w:pict>
          <v:shape style="position:absolute;margin-left:202.729996pt;margin-top:48.983658pt;width:.48pt;height:.12pt;mso-position-horizontal-relative:page;mso-position-vertical-relative:paragraph;z-index:-1344592" type="#_x0000_t75" stroked="false">
            <v:imagedata r:id="rId102" o:title=""/>
          </v:shape>
        </w:pict>
      </w:r>
      <w:r>
        <w:rPr/>
        <w:pict>
          <v:shape style="position:absolute;margin-left:267.049988pt;margin-top:48.983658pt;width:.48001pt;height:.12pt;mso-position-horizontal-relative:page;mso-position-vertical-relative:paragraph;z-index:-1344568" type="#_x0000_t75" stroked="false">
            <v:imagedata r:id="rId102" o:title=""/>
          </v:shape>
        </w:pict>
      </w:r>
      <w:r>
        <w:rPr/>
        <w:pict>
          <v:shape style="position:absolute;margin-left:347.470001pt;margin-top:48.983658pt;width:.48001pt;height:.12pt;mso-position-horizontal-relative:page;mso-position-vertical-relative:paragraph;z-index:-1344544" type="#_x0000_t75" stroked="false">
            <v:imagedata r:id="rId102" o:title=""/>
          </v:shape>
        </w:pict>
      </w:r>
      <w:r>
        <w:rPr/>
        <w:pict>
          <v:shape style="position:absolute;margin-left:408.790009pt;margin-top:48.983658pt;width:.48001pt;height:.12pt;mso-position-horizontal-relative:page;mso-position-vertical-relative:paragraph;z-index:-1344520" type="#_x0000_t75" stroked="false">
            <v:imagedata r:id="rId102" o:title=""/>
          </v:shape>
        </w:pict>
      </w:r>
      <w:r>
        <w:rPr/>
        <w:pict>
          <v:group style="position:absolute;margin-left:107.18pt;margin-top:68.663620pt;width:381.1pt;height:.5pt;mso-position-horizontal-relative:page;mso-position-vertical-relative:paragraph;z-index:-1344496" coordorigin="2144,1373" coordsize="7622,10">
            <v:shape style="position:absolute;left:2144;top:1373;width:1911;height:10" type="#_x0000_t75" stroked="false">
              <v:imagedata r:id="rId105" o:title=""/>
            </v:shape>
            <v:shape style="position:absolute;left:4050;top:1373;width:1291;height:10" type="#_x0000_t75" stroked="false">
              <v:imagedata r:id="rId106" o:title=""/>
            </v:shape>
            <v:shape style="position:absolute;left:5336;top:1373;width:4429;height:10" type="#_x0000_t75" stroked="false">
              <v:imagedata r:id="rId107" o:title=""/>
            </v:shape>
            <w10:wrap type="none"/>
          </v:group>
        </w:pict>
      </w:r>
      <w:r>
        <w:rPr/>
        <w:t>（三）</w:t>
      </w:r>
      <w:r>
        <w:rPr>
          <w:spacing w:val="-18"/>
        </w:rPr>
        <w:t> </w:t>
      </w:r>
      <w:r>
        <w:rPr/>
        <w:t>应收利息</w:t>
      </w:r>
      <w:r>
        <w:rPr>
          <w:w w:val="100"/>
        </w:rPr>
        <w:t> </w:t>
      </w:r>
      <w:r>
        <w:rPr>
          <w:rFonts w:ascii="宋体" w:hAnsi="宋体" w:cs="宋体" w:eastAsia="宋体" w:hint="default"/>
        </w:rPr>
        <w:t>1</w:t>
      </w:r>
      <w:r>
        <w:rPr/>
        <w:t>、</w:t>
      </w:r>
      <w:r>
        <w:rPr>
          <w:spacing w:val="-2"/>
        </w:rPr>
        <w:t> </w:t>
      </w:r>
      <w:r>
        <w:rPr/>
        <w:t>应收利息</w:t>
      </w:r>
      <w:r>
        <w:rPr>
          <w:b w:val="0"/>
          <w:bCs w:val="0"/>
        </w:rPr>
      </w:r>
    </w:p>
    <w:tbl>
      <w:tblPr>
        <w:tblW w:w="0" w:type="auto"/>
        <w:jc w:val="left"/>
        <w:tblInd w:w="1369" w:type="dxa"/>
        <w:tblLayout w:type="fixed"/>
        <w:tblCellMar>
          <w:top w:w="0" w:type="dxa"/>
          <w:left w:w="0" w:type="dxa"/>
          <w:bottom w:w="0" w:type="dxa"/>
          <w:right w:w="0" w:type="dxa"/>
        </w:tblCellMar>
        <w:tblLook w:val="01E0"/>
      </w:tblPr>
      <w:tblGrid>
        <w:gridCol w:w="1930"/>
        <w:gridCol w:w="1286"/>
        <w:gridCol w:w="1608"/>
        <w:gridCol w:w="1226"/>
        <w:gridCol w:w="1584"/>
      </w:tblGrid>
      <w:tr>
        <w:trPr>
          <w:trHeight w:val="415" w:hRule="exact"/>
        </w:trPr>
        <w:tc>
          <w:tcPr>
            <w:tcW w:w="1930"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286" w:type="dxa"/>
            <w:vMerge w:val="restart"/>
            <w:tcBorders>
              <w:top w:val="single" w:sz="12" w:space="0" w:color="000000"/>
              <w:left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6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1226" w:type="dxa"/>
            <w:vMerge w:val="restart"/>
            <w:tcBorders>
              <w:top w:val="single" w:sz="12" w:space="0" w:color="000000"/>
              <w:left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584" w:type="dxa"/>
            <w:tcBorders>
              <w:top w:val="single" w:sz="12" w:space="0" w:color="000000"/>
              <w:left w:val="single" w:sz="4" w:space="0" w:color="000000"/>
              <w:bottom w:val="nil" w:sz="6" w:space="0" w:color="auto"/>
              <w:right w:val="nil" w:sz="6" w:space="0" w:color="auto"/>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411" w:hRule="exact"/>
        </w:trPr>
        <w:tc>
          <w:tcPr>
            <w:tcW w:w="1930" w:type="dxa"/>
            <w:tcBorders>
              <w:top w:val="nil" w:sz="6" w:space="0" w:color="auto"/>
              <w:left w:val="nil" w:sz="6" w:space="0" w:color="auto"/>
              <w:bottom w:val="single" w:sz="12"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定期存款应收利息</w:t>
            </w:r>
          </w:p>
        </w:tc>
        <w:tc>
          <w:tcPr>
            <w:tcW w:w="1286" w:type="dxa"/>
            <w:vMerge/>
            <w:tcBorders>
              <w:left w:val="single" w:sz="4" w:space="0" w:color="000000"/>
              <w:bottom w:val="single" w:sz="12" w:space="0" w:color="000000"/>
              <w:right w:val="single" w:sz="4" w:space="0" w:color="000000"/>
            </w:tcBorders>
          </w:tcPr>
          <w:p>
            <w:pPr/>
          </w:p>
        </w:tc>
        <w:tc>
          <w:tcPr>
            <w:tcW w:w="16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3,511,594.60</w:t>
            </w:r>
          </w:p>
        </w:tc>
        <w:tc>
          <w:tcPr>
            <w:tcW w:w="1226" w:type="dxa"/>
            <w:vMerge/>
            <w:tcBorders>
              <w:left w:val="single" w:sz="4" w:space="0" w:color="000000"/>
              <w:bottom w:val="single" w:sz="12" w:space="0" w:color="000000"/>
              <w:right w:val="single" w:sz="4" w:space="0" w:color="000000"/>
            </w:tcBorders>
          </w:tcPr>
          <w:p>
            <w:pPr/>
          </w:p>
        </w:tc>
        <w:tc>
          <w:tcPr>
            <w:tcW w:w="1584" w:type="dxa"/>
            <w:tcBorders>
              <w:top w:val="nil" w:sz="6" w:space="0" w:color="auto"/>
              <w:left w:val="single" w:sz="4" w:space="0" w:color="000000"/>
              <w:bottom w:val="single" w:sz="12" w:space="0" w:color="000000"/>
              <w:right w:val="nil" w:sz="6" w:space="0" w:color="auto"/>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3,511,594.60</w:t>
            </w:r>
          </w:p>
        </w:tc>
      </w:tr>
    </w:tbl>
    <w:p>
      <w:pPr>
        <w:pStyle w:val="Heading3"/>
        <w:spacing w:line="240" w:lineRule="auto" w:before="94"/>
        <w:ind w:left="1040" w:right="0"/>
        <w:jc w:val="left"/>
        <w:rPr>
          <w:b w:val="0"/>
          <w:bCs w:val="0"/>
        </w:rPr>
      </w:pPr>
      <w:r>
        <w:rPr>
          <w:rFonts w:ascii="宋体" w:hAnsi="宋体" w:cs="宋体" w:eastAsia="宋体" w:hint="default"/>
        </w:rPr>
        <w:t>2</w:t>
      </w:r>
      <w:r>
        <w:rPr/>
        <w:t>、</w:t>
      </w:r>
      <w:r>
        <w:rPr>
          <w:spacing w:val="-2"/>
        </w:rPr>
        <w:t> </w:t>
      </w:r>
      <w:r>
        <w:rPr/>
        <w:t>本年度无逾期应收利息。</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p>
      <w:pPr>
        <w:pStyle w:val="Heading3"/>
        <w:spacing w:line="240" w:lineRule="auto"/>
        <w:ind w:left="1040" w:right="0"/>
        <w:jc w:val="left"/>
        <w:rPr>
          <w:b w:val="0"/>
          <w:bCs w:val="0"/>
        </w:rPr>
      </w:pPr>
      <w:r>
        <w:rPr/>
        <w:t>（四）</w:t>
      </w:r>
      <w:r>
        <w:rPr>
          <w:spacing w:val="-18"/>
        </w:rPr>
        <w:t> </w:t>
      </w:r>
      <w:r>
        <w:rPr/>
        <w:t>应收账款</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left="1040" w:right="0"/>
        <w:jc w:val="left"/>
        <w:rPr>
          <w:b w:val="0"/>
          <w:bCs w:val="0"/>
        </w:rPr>
      </w:pPr>
      <w:r>
        <w:rPr/>
        <w:pict>
          <v:shape style="position:absolute;margin-left:104.300003pt;margin-top:23.663658pt;width:.48pt;height:.12pt;mso-position-horizontal-relative:page;mso-position-vertical-relative:paragraph;z-index:-1344472" type="#_x0000_t75" stroked="false">
            <v:imagedata r:id="rId108" o:title=""/>
          </v:shape>
        </w:pict>
      </w:r>
      <w:r>
        <w:rPr/>
        <w:pict>
          <v:shape style="position:absolute;margin-left:327.649994pt;margin-top:23.663658pt;width:.47998pt;height:.12pt;mso-position-horizontal-relative:page;mso-position-vertical-relative:paragraph;z-index:-1344448" type="#_x0000_t75" stroked="false">
            <v:imagedata r:id="rId108" o:title=""/>
          </v:shape>
        </w:pict>
      </w:r>
      <w:r>
        <w:rPr/>
        <w:pict>
          <v:group style="position:absolute;margin-left:103.819992pt;margin-top:38.183666pt;width:447.35pt;height:5.55pt;mso-position-horizontal-relative:page;mso-position-vertical-relative:paragraph;z-index:-1344424" coordorigin="2076,764" coordsize="8947,111">
            <v:shape style="position:absolute;left:2076;top:764;width:2561;height:110" type="#_x0000_t75" stroked="false">
              <v:imagedata r:id="rId109" o:title=""/>
            </v:shape>
            <v:shape style="position:absolute;left:4633;top:860;width:1930;height:14" type="#_x0000_t75" stroked="false">
              <v:imagedata r:id="rId110" o:title=""/>
            </v:shape>
            <v:shape style="position:absolute;left:6548;top:864;width:2336;height:10" type="#_x0000_t75" stroked="false">
              <v:imagedata r:id="rId111" o:title=""/>
            </v:shape>
            <v:shape style="position:absolute;left:8879;top:864;width:2144;height:10" type="#_x0000_t75" stroked="false">
              <v:imagedata r:id="rId112" o:title=""/>
            </v:shape>
            <w10:wrap type="none"/>
          </v:group>
        </w:pict>
      </w:r>
      <w:r>
        <w:rPr/>
        <w:pict>
          <v:group style="position:absolute;margin-left:104.779999pt;margin-top:63.383678pt;width:446.4pt;height:.5pt;mso-position-horizontal-relative:page;mso-position-vertical-relative:paragraph;z-index:-1344400" coordorigin="2096,1268" coordsize="8928,10">
            <v:shape style="position:absolute;left:2096;top:1268;width:1692;height:10" type="#_x0000_t75" stroked="false">
              <v:imagedata r:id="rId113" o:title=""/>
            </v:shape>
            <v:shape style="position:absolute;left:3783;top:1268;width:855;height:10" type="#_x0000_t75" stroked="false">
              <v:imagedata r:id="rId92" o:title=""/>
            </v:shape>
            <v:shape style="position:absolute;left:4633;top:1268;width:1920;height:10" type="#_x0000_t75" stroked="false">
              <v:imagedata r:id="rId114" o:title=""/>
            </v:shape>
            <v:shape style="position:absolute;left:6548;top:1268;width:4475;height:10" type="#_x0000_t75" stroked="false">
              <v:imagedata r:id="rId115" o:title=""/>
            </v:shape>
            <w10:wrap type="none"/>
          </v:group>
        </w:pict>
      </w:r>
      <w:r>
        <w:rPr/>
        <w:pict>
          <v:group style="position:absolute;margin-left:44.279999pt;margin-top:99.043678pt;width:506.9pt;height:.5pt;mso-position-horizontal-relative:page;mso-position-vertical-relative:paragraph;z-index:-1344376" coordorigin="886,1981" coordsize="10138,10">
            <v:shape style="position:absolute;left:886;top:1981;width:1200;height:10" type="#_x0000_t75" stroked="false">
              <v:imagedata r:id="rId116" o:title=""/>
            </v:shape>
            <v:shape style="position:absolute;left:2081;top:1981;width:1706;height:10" type="#_x0000_t75" stroked="false">
              <v:imagedata r:id="rId117" o:title=""/>
            </v:shape>
            <v:shape style="position:absolute;left:3783;top:1981;width:855;height:10" type="#_x0000_t75" stroked="false">
              <v:imagedata r:id="rId92" o:title=""/>
            </v:shape>
            <v:shape style="position:absolute;left:4633;top:1981;width:1920;height:10" type="#_x0000_t75" stroked="false">
              <v:imagedata r:id="rId114" o:title=""/>
            </v:shape>
            <v:shape style="position:absolute;left:6548;top:1981;width:4475;height:10" type="#_x0000_t75" stroked="false">
              <v:imagedata r:id="rId115" o:title=""/>
            </v:shape>
            <w10:wrap type="none"/>
          </v:group>
        </w:pict>
      </w:r>
      <w:r>
        <w:rPr/>
        <w:pict>
          <v:group style="position:absolute;margin-left:44.279999pt;margin-top:130.243637pt;width:506.9pt;height:5.05pt;mso-position-horizontal-relative:page;mso-position-vertical-relative:paragraph;z-index:-1344352" coordorigin="886,2605" coordsize="10138,101">
            <v:shape style="position:absolute;left:886;top:2605;width:1220;height:101" type="#_x0000_t75" stroked="false">
              <v:imagedata r:id="rId118" o:title=""/>
            </v:shape>
            <v:shape style="position:absolute;left:2081;top:2696;width:1706;height:10" type="#_x0000_t75" stroked="false">
              <v:imagedata r:id="rId117" o:title=""/>
            </v:shape>
            <v:shape style="position:absolute;left:3783;top:2696;width:855;height:10" type="#_x0000_t75" stroked="false">
              <v:imagedata r:id="rId92" o:title=""/>
            </v:shape>
            <v:shape style="position:absolute;left:4633;top:2696;width:1920;height:10" type="#_x0000_t75" stroked="false">
              <v:imagedata r:id="rId114" o:title=""/>
            </v:shape>
            <v:shape style="position:absolute;left:6548;top:2696;width:4475;height:10" type="#_x0000_t75" stroked="false">
              <v:imagedata r:id="rId115" o:title=""/>
            </v:shape>
            <w10:wrap type="none"/>
          </v:group>
        </w:pict>
      </w:r>
      <w:r>
        <w:rPr/>
        <w:pict>
          <v:group style="position:absolute;margin-left:44.279999pt;margin-top:181.363632pt;width:506.9pt;height:5.2pt;mso-position-horizontal-relative:page;mso-position-vertical-relative:paragraph;z-index:-1344328" coordorigin="886,3627" coordsize="10138,104">
            <v:shape style="position:absolute;left:886;top:3627;width:1220;height:103" type="#_x0000_t75" stroked="false">
              <v:imagedata r:id="rId119" o:title=""/>
            </v:shape>
            <v:shape style="position:absolute;left:2081;top:3721;width:1706;height:10" type="#_x0000_t75" stroked="false">
              <v:imagedata r:id="rId117" o:title=""/>
            </v:shape>
            <v:shape style="position:absolute;left:3783;top:3721;width:855;height:10" type="#_x0000_t75" stroked="false">
              <v:imagedata r:id="rId92" o:title=""/>
            </v:shape>
            <v:shape style="position:absolute;left:4633;top:3721;width:1920;height:10" type="#_x0000_t75" stroked="false">
              <v:imagedata r:id="rId114" o:title=""/>
            </v:shape>
            <v:shape style="position:absolute;left:6548;top:3721;width:4475;height:10" type="#_x0000_t75" stroked="false">
              <v:imagedata r:id="rId115" o:title=""/>
            </v:shape>
            <w10:wrap type="none"/>
          </v:group>
        </w:pict>
      </w:r>
      <w:r>
        <w:rPr>
          <w:rFonts w:ascii="宋体" w:hAnsi="宋体" w:cs="宋体" w:eastAsia="宋体" w:hint="default"/>
        </w:rPr>
        <w:t>1</w:t>
      </w:r>
      <w:r>
        <w:rPr/>
        <w:t>、 应收账款账龄分析</w:t>
      </w:r>
      <w:r>
        <w:rPr>
          <w:b w:val="0"/>
          <w:bCs w:val="0"/>
        </w:rPr>
      </w:r>
    </w:p>
    <w:p>
      <w:pPr>
        <w:spacing w:line="240" w:lineRule="auto" w:before="13"/>
        <w:rPr>
          <w:rFonts w:ascii="宋体" w:hAnsi="宋体" w:cs="宋体" w:eastAsia="宋体" w:hint="default"/>
          <w:b/>
          <w:bCs/>
          <w:sz w:val="12"/>
          <w:szCs w:val="12"/>
        </w:rPr>
      </w:pPr>
    </w:p>
    <w:tbl>
      <w:tblPr>
        <w:tblW w:w="0" w:type="auto"/>
        <w:jc w:val="left"/>
        <w:tblInd w:w="111" w:type="dxa"/>
        <w:tblLayout w:type="fixed"/>
        <w:tblCellMar>
          <w:top w:w="0" w:type="dxa"/>
          <w:left w:w="0" w:type="dxa"/>
          <w:bottom w:w="0" w:type="dxa"/>
          <w:right w:w="0" w:type="dxa"/>
        </w:tblCellMar>
        <w:tblLook w:val="01E0"/>
      </w:tblPr>
      <w:tblGrid>
        <w:gridCol w:w="1220"/>
        <w:gridCol w:w="1702"/>
        <w:gridCol w:w="850"/>
        <w:gridCol w:w="1205"/>
        <w:gridCol w:w="710"/>
        <w:gridCol w:w="1623"/>
        <w:gridCol w:w="708"/>
        <w:gridCol w:w="1277"/>
        <w:gridCol w:w="857"/>
      </w:tblGrid>
      <w:tr>
        <w:trPr>
          <w:trHeight w:val="318" w:hRule="exact"/>
        </w:trPr>
        <w:tc>
          <w:tcPr>
            <w:tcW w:w="1220"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3"/>
                <w:szCs w:val="23"/>
              </w:rPr>
            </w:pPr>
          </w:p>
        </w:tc>
        <w:tc>
          <w:tcPr>
            <w:tcW w:w="1702"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850" w:type="dxa"/>
            <w:tcBorders>
              <w:top w:val="single" w:sz="12" w:space="0" w:color="000000"/>
              <w:left w:val="nil" w:sz="6" w:space="0" w:color="auto"/>
              <w:bottom w:val="nil" w:sz="6" w:space="0" w:color="auto"/>
              <w:right w:val="nil" w:sz="6" w:space="0" w:color="auto"/>
            </w:tcBorders>
          </w:tcPr>
          <w:p>
            <w:pPr/>
          </w:p>
        </w:tc>
        <w:tc>
          <w:tcPr>
            <w:tcW w:w="1205" w:type="dxa"/>
            <w:tcBorders>
              <w:top w:val="single" w:sz="12" w:space="0" w:color="000000"/>
              <w:left w:val="nil" w:sz="6" w:space="0" w:color="auto"/>
              <w:bottom w:val="nil" w:sz="6" w:space="0" w:color="auto"/>
              <w:right w:val="nil" w:sz="6" w:space="0" w:color="auto"/>
            </w:tcBorders>
          </w:tcPr>
          <w:p>
            <w:pPr/>
          </w:p>
        </w:tc>
        <w:tc>
          <w:tcPr>
            <w:tcW w:w="710"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3"/>
                <w:szCs w:val="23"/>
              </w:rPr>
            </w:pPr>
          </w:p>
        </w:tc>
        <w:tc>
          <w:tcPr>
            <w:tcW w:w="1623"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708" w:type="dxa"/>
            <w:tcBorders>
              <w:top w:val="single" w:sz="12" w:space="0" w:color="000000"/>
              <w:left w:val="nil" w:sz="6" w:space="0" w:color="auto"/>
              <w:bottom w:val="nil" w:sz="6" w:space="0" w:color="auto"/>
              <w:right w:val="nil" w:sz="6" w:space="0" w:color="auto"/>
            </w:tcBorders>
          </w:tcPr>
          <w:p>
            <w:pPr/>
          </w:p>
        </w:tc>
        <w:tc>
          <w:tcPr>
            <w:tcW w:w="1277" w:type="dxa"/>
            <w:tcBorders>
              <w:top w:val="single" w:sz="12" w:space="0" w:color="000000"/>
              <w:left w:val="nil" w:sz="6" w:space="0" w:color="auto"/>
              <w:bottom w:val="nil" w:sz="6" w:space="0" w:color="auto"/>
              <w:right w:val="nil" w:sz="6" w:space="0" w:color="auto"/>
            </w:tcBorders>
          </w:tcPr>
          <w:p>
            <w:pPr/>
          </w:p>
        </w:tc>
        <w:tc>
          <w:tcPr>
            <w:tcW w:w="857" w:type="dxa"/>
            <w:tcBorders>
              <w:top w:val="single" w:sz="12" w:space="0" w:color="000000"/>
              <w:left w:val="nil" w:sz="6" w:space="0" w:color="auto"/>
              <w:bottom w:val="nil" w:sz="6" w:space="0" w:color="auto"/>
              <w:right w:val="nil" w:sz="6" w:space="0" w:color="auto"/>
            </w:tcBorders>
          </w:tcPr>
          <w:p>
            <w:pPr/>
          </w:p>
        </w:tc>
      </w:tr>
      <w:tr>
        <w:trPr>
          <w:trHeight w:val="97" w:hRule="exact"/>
        </w:trPr>
        <w:tc>
          <w:tcPr>
            <w:tcW w:w="12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1205"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r>
      <w:tr>
        <w:trPr>
          <w:trHeight w:val="479" w:hRule="exact"/>
        </w:trPr>
        <w:tc>
          <w:tcPr>
            <w:tcW w:w="1220"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tabs>
                <w:tab w:pos="753"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850" w:type="dxa"/>
            <w:tcBorders>
              <w:top w:val="nil" w:sz="6" w:space="0" w:color="auto"/>
              <w:left w:val="single" w:sz="4" w:space="0" w:color="000000"/>
              <w:bottom w:val="nil" w:sz="6" w:space="0" w:color="auto"/>
              <w:right w:val="single" w:sz="4" w:space="0" w:color="000000"/>
            </w:tcBorders>
          </w:tcPr>
          <w:p>
            <w:pPr/>
          </w:p>
        </w:tc>
        <w:tc>
          <w:tcPr>
            <w:tcW w:w="1205"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71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70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857" w:type="dxa"/>
            <w:tcBorders>
              <w:top w:val="nil" w:sz="6" w:space="0" w:color="auto"/>
              <w:left w:val="single" w:sz="4" w:space="0" w:color="000000"/>
              <w:bottom w:val="nil" w:sz="6" w:space="0" w:color="auto"/>
              <w:right w:val="nil" w:sz="6" w:space="0" w:color="auto"/>
            </w:tcBorders>
          </w:tcPr>
          <w:p>
            <w:pPr/>
          </w:p>
        </w:tc>
      </w:tr>
      <w:tr>
        <w:trPr>
          <w:trHeight w:val="636" w:hRule="exact"/>
        </w:trPr>
        <w:tc>
          <w:tcPr>
            <w:tcW w:w="1220"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850" w:type="dxa"/>
            <w:tcBorders>
              <w:top w:val="nil" w:sz="6" w:space="0" w:color="auto"/>
              <w:left w:val="single" w:sz="4" w:space="0" w:color="000000"/>
              <w:bottom w:val="nil" w:sz="6" w:space="0" w:color="auto"/>
              <w:right w:val="single" w:sz="4" w:space="0" w:color="000000"/>
            </w:tcBorders>
          </w:tcPr>
          <w:p>
            <w:pPr>
              <w:pStyle w:val="TableParagraph"/>
              <w:tabs>
                <w:tab w:pos="527" w:val="left" w:leader="none"/>
              </w:tabs>
              <w:spacing w:line="228" w:lineRule="exact"/>
              <w:ind w:left="103" w:right="0"/>
              <w:jc w:val="left"/>
              <w:rPr>
                <w:rFonts w:ascii="宋体" w:hAnsi="宋体" w:cs="宋体" w:eastAsia="宋体" w:hint="default"/>
                <w:sz w:val="21"/>
                <w:szCs w:val="21"/>
              </w:rPr>
            </w:pPr>
            <w:r>
              <w:rPr>
                <w:rFonts w:ascii="宋体" w:hAnsi="宋体" w:cs="宋体" w:eastAsia="宋体" w:hint="default"/>
                <w:sz w:val="21"/>
                <w:szCs w:val="21"/>
              </w:rPr>
              <w:t>比</w:t>
              <w:tab/>
              <w:t>例</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205"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03" w:right="0"/>
              <w:jc w:val="left"/>
              <w:rPr>
                <w:rFonts w:ascii="宋体" w:hAnsi="宋体" w:cs="宋体" w:eastAsia="宋体" w:hint="default"/>
                <w:sz w:val="21"/>
                <w:szCs w:val="21"/>
              </w:rPr>
            </w:pPr>
            <w:r>
              <w:rPr>
                <w:rFonts w:ascii="宋体" w:hAnsi="宋体" w:cs="宋体" w:eastAsia="宋体" w:hint="default"/>
                <w:spacing w:val="35"/>
                <w:sz w:val="21"/>
                <w:szCs w:val="21"/>
              </w:rPr>
              <w:t>比例</w:t>
            </w:r>
            <w:r>
              <w:rPr>
                <w:rFonts w:ascii="宋体" w:hAnsi="宋体" w:cs="宋体" w:eastAsia="宋体" w:hint="default"/>
                <w:spacing w:val="-33"/>
                <w:sz w:val="21"/>
                <w:szCs w:val="21"/>
              </w:rPr>
              <w:t> </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03" w:right="0"/>
              <w:jc w:val="left"/>
              <w:rPr>
                <w:rFonts w:ascii="宋体" w:hAnsi="宋体" w:cs="宋体" w:eastAsia="宋体" w:hint="default"/>
                <w:sz w:val="21"/>
                <w:szCs w:val="21"/>
              </w:rPr>
            </w:pPr>
            <w:r>
              <w:rPr>
                <w:rFonts w:ascii="宋体" w:hAnsi="宋体" w:cs="宋体" w:eastAsia="宋体" w:hint="default"/>
                <w:spacing w:val="35"/>
                <w:sz w:val="21"/>
                <w:szCs w:val="21"/>
              </w:rPr>
              <w:t>比例</w:t>
            </w:r>
            <w:r>
              <w:rPr>
                <w:rFonts w:ascii="宋体" w:hAnsi="宋体" w:cs="宋体" w:eastAsia="宋体" w:hint="default"/>
                <w:spacing w:val="-33"/>
                <w:sz w:val="21"/>
                <w:szCs w:val="21"/>
              </w:rPr>
              <w:t> </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857" w:type="dxa"/>
            <w:tcBorders>
              <w:top w:val="nil" w:sz="6" w:space="0" w:color="auto"/>
              <w:left w:val="single" w:sz="4" w:space="0" w:color="000000"/>
              <w:bottom w:val="nil" w:sz="6" w:space="0" w:color="auto"/>
              <w:right w:val="nil" w:sz="6" w:space="0" w:color="auto"/>
            </w:tcBorders>
          </w:tcPr>
          <w:p>
            <w:pPr>
              <w:pStyle w:val="TableParagraph"/>
              <w:tabs>
                <w:tab w:pos="535" w:val="left" w:leader="none"/>
              </w:tabs>
              <w:spacing w:line="228" w:lineRule="exact"/>
              <w:ind w:left="103" w:right="0"/>
              <w:jc w:val="left"/>
              <w:rPr>
                <w:rFonts w:ascii="宋体" w:hAnsi="宋体" w:cs="宋体" w:eastAsia="宋体" w:hint="default"/>
                <w:sz w:val="21"/>
                <w:szCs w:val="21"/>
              </w:rPr>
            </w:pPr>
            <w:r>
              <w:rPr>
                <w:rFonts w:ascii="宋体" w:hAnsi="宋体" w:cs="宋体" w:eastAsia="宋体" w:hint="default"/>
                <w:sz w:val="21"/>
                <w:szCs w:val="21"/>
              </w:rPr>
              <w:t>比</w:t>
              <w:tab/>
              <w:t>例</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617" w:hRule="exact"/>
        </w:trPr>
        <w:tc>
          <w:tcPr>
            <w:tcW w:w="122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0"/>
                <w:sz w:val="21"/>
                <w:szCs w:val="21"/>
              </w:rPr>
              <w:t> </w:t>
            </w:r>
            <w:r>
              <w:rPr>
                <w:rFonts w:ascii="宋体" w:hAnsi="宋体" w:cs="宋体" w:eastAsia="宋体" w:hint="default"/>
                <w:spacing w:val="-3"/>
                <w:sz w:val="21"/>
                <w:szCs w:val="21"/>
              </w:rPr>
              <w:t>天内</w:t>
            </w:r>
            <w:r>
              <w:rPr>
                <w:rFonts w:ascii="宋体" w:hAnsi="宋体" w:cs="宋体" w:eastAsia="宋体" w:hint="default"/>
                <w:sz w:val="21"/>
                <w:szCs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58"/>
              <w:jc w:val="right"/>
              <w:rPr>
                <w:rFonts w:ascii="宋体" w:hAnsi="宋体" w:cs="宋体" w:eastAsia="宋体" w:hint="default"/>
                <w:sz w:val="21"/>
                <w:szCs w:val="21"/>
              </w:rPr>
            </w:pPr>
            <w:r>
              <w:rPr>
                <w:rFonts w:ascii="宋体"/>
                <w:spacing w:val="-1"/>
                <w:sz w:val="21"/>
              </w:rPr>
              <w:t>32,468,220.20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58.46</w:t>
            </w:r>
          </w:p>
        </w:tc>
        <w:tc>
          <w:tcPr>
            <w:tcW w:w="1205"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sz w:val="21"/>
              </w:rPr>
              <w:t>23,864,596.03</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2" w:right="0"/>
              <w:jc w:val="center"/>
              <w:rPr>
                <w:rFonts w:ascii="宋体" w:hAnsi="宋体" w:cs="宋体" w:eastAsia="宋体" w:hint="default"/>
                <w:sz w:val="21"/>
                <w:szCs w:val="21"/>
              </w:rPr>
            </w:pPr>
            <w:r>
              <w:rPr>
                <w:rFonts w:ascii="宋体"/>
                <w:sz w:val="21"/>
              </w:rPr>
              <w:t>71.6</w:t>
            </w:r>
          </w:p>
          <w:p>
            <w:pPr>
              <w:pStyle w:val="TableParagraph"/>
              <w:spacing w:line="240" w:lineRule="auto" w:before="34"/>
              <w:ind w:right="0"/>
              <w:jc w:val="center"/>
              <w:rPr>
                <w:rFonts w:ascii="宋体" w:hAnsi="宋体" w:cs="宋体" w:eastAsia="宋体" w:hint="default"/>
                <w:sz w:val="21"/>
                <w:szCs w:val="21"/>
              </w:rPr>
            </w:pPr>
            <w:r>
              <w:rPr>
                <w:rFonts w:ascii="宋体"/>
                <w:w w:val="100"/>
                <w:sz w:val="21"/>
              </w:rPr>
              <w:t>0</w:t>
            </w:r>
          </w:p>
        </w:tc>
        <w:tc>
          <w:tcPr>
            <w:tcW w:w="1277" w:type="dxa"/>
            <w:tcBorders>
              <w:top w:val="nil" w:sz="6" w:space="0" w:color="auto"/>
              <w:left w:val="single" w:sz="4" w:space="0" w:color="000000"/>
              <w:bottom w:val="nil" w:sz="6" w:space="0" w:color="auto"/>
              <w:right w:val="single" w:sz="4" w:space="0" w:color="000000"/>
            </w:tcBorders>
          </w:tcPr>
          <w:p>
            <w:pPr/>
          </w:p>
        </w:tc>
        <w:tc>
          <w:tcPr>
            <w:tcW w:w="857" w:type="dxa"/>
            <w:tcBorders>
              <w:top w:val="nil" w:sz="6" w:space="0" w:color="auto"/>
              <w:left w:val="single" w:sz="4" w:space="0" w:color="000000"/>
              <w:bottom w:val="nil" w:sz="6" w:space="0" w:color="auto"/>
              <w:right w:val="nil" w:sz="6" w:space="0" w:color="auto"/>
            </w:tcBorders>
          </w:tcPr>
          <w:p>
            <w:pPr/>
          </w:p>
        </w:tc>
      </w:tr>
      <w:tr>
        <w:trPr>
          <w:trHeight w:val="100" w:hRule="exact"/>
        </w:trPr>
        <w:tc>
          <w:tcPr>
            <w:tcW w:w="12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205"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57" w:type="dxa"/>
            <w:tcBorders>
              <w:top w:val="nil" w:sz="6" w:space="0" w:color="auto"/>
              <w:left w:val="single" w:sz="4" w:space="0" w:color="000000"/>
              <w:bottom w:val="nil" w:sz="6" w:space="0" w:color="auto"/>
              <w:right w:val="nil" w:sz="6" w:space="0" w:color="auto"/>
            </w:tcBorders>
          </w:tcPr>
          <w:p>
            <w:pPr/>
          </w:p>
        </w:tc>
      </w:tr>
      <w:tr>
        <w:trPr>
          <w:trHeight w:val="927" w:hRule="exact"/>
        </w:trPr>
        <w:tc>
          <w:tcPr>
            <w:tcW w:w="1220" w:type="dxa"/>
            <w:tcBorders>
              <w:top w:val="nil" w:sz="6" w:space="0" w:color="auto"/>
              <w:left w:val="nil" w:sz="6" w:space="0" w:color="auto"/>
              <w:bottom w:val="nil" w:sz="6" w:space="0" w:color="auto"/>
              <w:right w:val="single" w:sz="4" w:space="0" w:color="000000"/>
            </w:tcBorders>
          </w:tcPr>
          <w:p>
            <w:pPr>
              <w:pStyle w:val="TableParagraph"/>
              <w:spacing w:line="273" w:lineRule="auto" w:before="28"/>
              <w:ind w:left="122" w:right="96"/>
              <w:jc w:val="both"/>
              <w:rPr>
                <w:rFonts w:ascii="宋体" w:hAnsi="宋体" w:cs="宋体" w:eastAsia="宋体" w:hint="default"/>
                <w:sz w:val="21"/>
                <w:szCs w:val="21"/>
              </w:rPr>
            </w:pPr>
            <w:r>
              <w:rPr>
                <w:rFonts w:ascii="宋体" w:hAnsi="宋体" w:cs="宋体" w:eastAsia="宋体" w:hint="default"/>
                <w:sz w:val="21"/>
                <w:szCs w:val="21"/>
              </w:rPr>
              <w:t>90 </w:t>
            </w:r>
            <w:r>
              <w:rPr>
                <w:rFonts w:ascii="宋体" w:hAnsi="宋体" w:cs="宋体" w:eastAsia="宋体" w:hint="default"/>
                <w:spacing w:val="6"/>
                <w:sz w:val="21"/>
                <w:szCs w:val="21"/>
              </w:rPr>
              <w:t>天至</w:t>
            </w:r>
            <w:r>
              <w:rPr>
                <w:rFonts w:ascii="宋体" w:hAnsi="宋体" w:cs="宋体" w:eastAsia="宋体" w:hint="default"/>
                <w:spacing w:val="35"/>
                <w:sz w:val="21"/>
                <w:szCs w:val="21"/>
              </w:rPr>
              <w:t> </w:t>
            </w:r>
            <w:r>
              <w:rPr>
                <w:rFonts w:ascii="宋体" w:hAnsi="宋体" w:cs="宋体" w:eastAsia="宋体" w:hint="default"/>
                <w:sz w:val="21"/>
                <w:szCs w:val="21"/>
              </w:rPr>
              <w:t>1</w:t>
            </w:r>
            <w:r>
              <w:rPr>
                <w:rFonts w:ascii="宋体" w:hAnsi="宋体" w:cs="宋体" w:eastAsia="宋体" w:hint="default"/>
                <w:w w:val="100"/>
                <w:sz w:val="21"/>
                <w:szCs w:val="21"/>
              </w:rPr>
              <w:t> </w:t>
            </w:r>
            <w:r>
              <w:rPr>
                <w:rFonts w:ascii="宋体" w:hAnsi="宋体" w:cs="宋体" w:eastAsia="宋体" w:hint="default"/>
                <w:spacing w:val="-13"/>
                <w:sz w:val="21"/>
                <w:szCs w:val="21"/>
              </w:rPr>
              <w:t>年以内（含</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1</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158"/>
              <w:jc w:val="right"/>
              <w:rPr>
                <w:rFonts w:ascii="宋体" w:hAnsi="宋体" w:cs="宋体" w:eastAsia="宋体" w:hint="default"/>
                <w:sz w:val="21"/>
                <w:szCs w:val="21"/>
              </w:rPr>
            </w:pPr>
            <w:r>
              <w:rPr>
                <w:rFonts w:ascii="宋体"/>
                <w:spacing w:val="-1"/>
                <w:sz w:val="21"/>
              </w:rPr>
              <w:t>22,419,311.90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21"/>
                <w:szCs w:val="21"/>
              </w:rPr>
            </w:pPr>
            <w:r>
              <w:rPr>
                <w:rFonts w:ascii="宋体"/>
                <w:sz w:val="21"/>
              </w:rPr>
              <w:t>40.37</w:t>
            </w:r>
          </w:p>
        </w:tc>
        <w:tc>
          <w:tcPr>
            <w:tcW w:w="120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sz w:val="21"/>
              </w:rPr>
              <w:t>1,120,965</w:t>
            </w:r>
          </w:p>
          <w:p>
            <w:pPr>
              <w:pStyle w:val="TableParagraph"/>
              <w:spacing w:line="240" w:lineRule="auto" w:before="37"/>
              <w:ind w:right="0"/>
              <w:jc w:val="center"/>
              <w:rPr>
                <w:rFonts w:ascii="宋体" w:hAnsi="宋体" w:cs="宋体" w:eastAsia="宋体" w:hint="default"/>
                <w:sz w:val="21"/>
                <w:szCs w:val="21"/>
              </w:rPr>
            </w:pPr>
            <w:r>
              <w:rPr>
                <w:rFonts w:ascii="宋体"/>
                <w:sz w:val="21"/>
              </w:rPr>
              <w:t>.61</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39" w:right="0"/>
              <w:jc w:val="left"/>
              <w:rPr>
                <w:rFonts w:ascii="宋体" w:hAnsi="宋体" w:cs="宋体" w:eastAsia="宋体" w:hint="default"/>
                <w:sz w:val="21"/>
                <w:szCs w:val="21"/>
              </w:rPr>
            </w:pPr>
            <w:r>
              <w:rPr>
                <w:rFonts w:ascii="宋体"/>
                <w:sz w:val="21"/>
              </w:rPr>
              <w:t>5.00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75" w:right="0"/>
              <w:jc w:val="left"/>
              <w:rPr>
                <w:rFonts w:ascii="宋体" w:hAnsi="宋体" w:cs="宋体" w:eastAsia="宋体" w:hint="default"/>
                <w:sz w:val="21"/>
                <w:szCs w:val="21"/>
              </w:rPr>
            </w:pPr>
            <w:r>
              <w:rPr>
                <w:rFonts w:ascii="宋体"/>
                <w:sz w:val="21"/>
              </w:rPr>
              <w:t>9,193,684.09</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sz w:val="21"/>
              </w:rPr>
              <w:t>27.5</w:t>
            </w:r>
          </w:p>
          <w:p>
            <w:pPr>
              <w:pStyle w:val="TableParagraph"/>
              <w:spacing w:line="240" w:lineRule="auto" w:before="37"/>
              <w:ind w:right="0"/>
              <w:jc w:val="center"/>
              <w:rPr>
                <w:rFonts w:ascii="宋体" w:hAnsi="宋体" w:cs="宋体" w:eastAsia="宋体" w:hint="default"/>
                <w:sz w:val="21"/>
                <w:szCs w:val="21"/>
              </w:rPr>
            </w:pPr>
            <w:r>
              <w:rPr>
                <w:rFonts w:ascii="宋体"/>
                <w:w w:val="100"/>
                <w:sz w:val="21"/>
              </w:rPr>
              <w:t>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104"/>
              <w:jc w:val="right"/>
              <w:rPr>
                <w:rFonts w:ascii="宋体" w:hAnsi="宋体" w:cs="宋体" w:eastAsia="宋体" w:hint="default"/>
                <w:sz w:val="21"/>
                <w:szCs w:val="21"/>
              </w:rPr>
            </w:pPr>
            <w:r>
              <w:rPr>
                <w:rFonts w:ascii="宋体"/>
                <w:spacing w:val="-1"/>
                <w:sz w:val="21"/>
              </w:rPr>
              <w:t>459,684.20</w:t>
            </w:r>
          </w:p>
        </w:tc>
        <w:tc>
          <w:tcPr>
            <w:tcW w:w="857"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213" w:right="0"/>
              <w:jc w:val="left"/>
              <w:rPr>
                <w:rFonts w:ascii="宋体" w:hAnsi="宋体" w:cs="宋体" w:eastAsia="宋体" w:hint="default"/>
                <w:sz w:val="21"/>
                <w:szCs w:val="21"/>
              </w:rPr>
            </w:pPr>
            <w:r>
              <w:rPr>
                <w:rFonts w:ascii="宋体"/>
                <w:sz w:val="21"/>
              </w:rPr>
              <w:t>5.00</w:t>
            </w:r>
          </w:p>
        </w:tc>
      </w:tr>
      <w:tr>
        <w:trPr>
          <w:trHeight w:val="98" w:hRule="exact"/>
        </w:trPr>
        <w:tc>
          <w:tcPr>
            <w:tcW w:w="12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205"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57" w:type="dxa"/>
            <w:tcBorders>
              <w:top w:val="nil" w:sz="6" w:space="0" w:color="auto"/>
              <w:left w:val="single" w:sz="4" w:space="0" w:color="000000"/>
              <w:bottom w:val="nil" w:sz="6" w:space="0" w:color="auto"/>
              <w:right w:val="nil" w:sz="6" w:space="0" w:color="auto"/>
            </w:tcBorders>
          </w:tcPr>
          <w:p>
            <w:pPr/>
          </w:p>
        </w:tc>
      </w:tr>
      <w:tr>
        <w:trPr>
          <w:trHeight w:val="615" w:hRule="exact"/>
        </w:trPr>
        <w:tc>
          <w:tcPr>
            <w:tcW w:w="1220"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1 </w:t>
            </w:r>
            <w:r>
              <w:rPr>
                <w:rFonts w:ascii="宋体" w:hAnsi="宋体" w:cs="宋体" w:eastAsia="宋体" w:hint="default"/>
                <w:sz w:val="21"/>
                <w:szCs w:val="21"/>
              </w:rPr>
              <w:t>至 </w:t>
            </w:r>
            <w:r>
              <w:rPr>
                <w:rFonts w:ascii="宋体" w:hAnsi="宋体" w:cs="宋体" w:eastAsia="宋体" w:hint="default"/>
                <w:sz w:val="21"/>
                <w:szCs w:val="21"/>
              </w:rPr>
              <w:t>2</w:t>
            </w:r>
            <w:r>
              <w:rPr>
                <w:rFonts w:ascii="宋体" w:hAnsi="宋体" w:cs="宋体" w:eastAsia="宋体" w:hint="default"/>
                <w:spacing w:val="48"/>
                <w:sz w:val="21"/>
                <w:szCs w:val="21"/>
              </w:rPr>
              <w:t> </w:t>
            </w:r>
            <w:r>
              <w:rPr>
                <w:rFonts w:ascii="宋体" w:hAnsi="宋体" w:cs="宋体" w:eastAsia="宋体" w:hint="default"/>
                <w:sz w:val="21"/>
                <w:szCs w:val="21"/>
              </w:rPr>
              <w:t>年</w:t>
            </w:r>
          </w:p>
          <w:p>
            <w:pPr>
              <w:pStyle w:val="TableParagraph"/>
              <w:spacing w:line="240" w:lineRule="auto" w:before="34"/>
              <w:ind w:left="122" w:right="0"/>
              <w:jc w:val="left"/>
              <w:rPr>
                <w:rFonts w:ascii="宋体" w:hAnsi="宋体" w:cs="宋体" w:eastAsia="宋体" w:hint="default"/>
                <w:sz w:val="21"/>
                <w:szCs w:val="21"/>
              </w:rPr>
            </w:pPr>
            <w:r>
              <w:rPr>
                <w:rFonts w:ascii="宋体" w:hAnsi="宋体" w:cs="宋体" w:eastAsia="宋体" w:hint="default"/>
                <w:sz w:val="21"/>
                <w:szCs w:val="21"/>
              </w:rPr>
              <w:t>（含</w:t>
            </w:r>
            <w:r>
              <w:rPr>
                <w:rFonts w:ascii="宋体" w:hAnsi="宋体" w:cs="宋体" w:eastAsia="宋体" w:hint="default"/>
                <w:spacing w:val="-50"/>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319" w:right="0"/>
              <w:jc w:val="left"/>
              <w:rPr>
                <w:rFonts w:ascii="宋体" w:hAnsi="宋体" w:cs="宋体" w:eastAsia="宋体" w:hint="default"/>
                <w:sz w:val="21"/>
                <w:szCs w:val="21"/>
              </w:rPr>
            </w:pPr>
            <w:r>
              <w:rPr>
                <w:rFonts w:ascii="宋体"/>
                <w:sz w:val="21"/>
              </w:rPr>
              <w:t>421,306.04</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0.76</w:t>
            </w:r>
          </w:p>
        </w:tc>
        <w:tc>
          <w:tcPr>
            <w:tcW w:w="120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sz w:val="21"/>
              </w:rPr>
              <w:t>42,130.60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10.0</w:t>
            </w:r>
          </w:p>
          <w:p>
            <w:pPr>
              <w:pStyle w:val="TableParagraph"/>
              <w:spacing w:line="240" w:lineRule="auto" w:before="34"/>
              <w:ind w:right="2"/>
              <w:jc w:val="center"/>
              <w:rPr>
                <w:rFonts w:ascii="宋体" w:hAnsi="宋体" w:cs="宋体" w:eastAsia="宋体" w:hint="default"/>
                <w:sz w:val="21"/>
                <w:szCs w:val="21"/>
              </w:rPr>
            </w:pPr>
            <w:r>
              <w:rPr>
                <w:rFonts w:ascii="宋体"/>
                <w:w w:val="100"/>
                <w:sz w:val="21"/>
              </w:rPr>
              <w:t>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81" w:right="0"/>
              <w:jc w:val="left"/>
              <w:rPr>
                <w:rFonts w:ascii="宋体" w:hAnsi="宋体" w:cs="宋体" w:eastAsia="宋体" w:hint="default"/>
                <w:sz w:val="21"/>
                <w:szCs w:val="21"/>
              </w:rPr>
            </w:pPr>
            <w:r>
              <w:rPr>
                <w:rFonts w:ascii="宋体"/>
                <w:sz w:val="21"/>
              </w:rPr>
              <w:t>163,179.99</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sz w:val="21"/>
              </w:rPr>
              <w:t>0.49</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56"/>
              <w:jc w:val="right"/>
              <w:rPr>
                <w:rFonts w:ascii="宋体" w:hAnsi="宋体" w:cs="宋体" w:eastAsia="宋体" w:hint="default"/>
                <w:sz w:val="21"/>
                <w:szCs w:val="21"/>
              </w:rPr>
            </w:pPr>
            <w:r>
              <w:rPr>
                <w:rFonts w:ascii="宋体"/>
                <w:spacing w:val="-1"/>
                <w:sz w:val="21"/>
              </w:rPr>
              <w:t>16,318.00</w:t>
            </w:r>
          </w:p>
        </w:tc>
        <w:tc>
          <w:tcPr>
            <w:tcW w:w="857"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60" w:right="0"/>
              <w:jc w:val="left"/>
              <w:rPr>
                <w:rFonts w:ascii="宋体" w:hAnsi="宋体" w:cs="宋体" w:eastAsia="宋体" w:hint="default"/>
                <w:sz w:val="21"/>
                <w:szCs w:val="21"/>
              </w:rPr>
            </w:pPr>
            <w:r>
              <w:rPr>
                <w:rFonts w:ascii="宋体"/>
                <w:sz w:val="21"/>
              </w:rPr>
              <w:t>10.00</w:t>
            </w:r>
          </w:p>
        </w:tc>
      </w:tr>
      <w:tr>
        <w:trPr>
          <w:trHeight w:val="100" w:hRule="exact"/>
        </w:trPr>
        <w:tc>
          <w:tcPr>
            <w:tcW w:w="12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205"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57" w:type="dxa"/>
            <w:tcBorders>
              <w:top w:val="nil" w:sz="6" w:space="0" w:color="auto"/>
              <w:left w:val="single" w:sz="4" w:space="0" w:color="000000"/>
              <w:bottom w:val="nil" w:sz="6" w:space="0" w:color="auto"/>
              <w:right w:val="nil" w:sz="6" w:space="0" w:color="auto"/>
            </w:tcBorders>
          </w:tcPr>
          <w:p>
            <w:pPr/>
          </w:p>
        </w:tc>
      </w:tr>
      <w:tr>
        <w:trPr>
          <w:trHeight w:val="711" w:hRule="exact"/>
        </w:trPr>
        <w:tc>
          <w:tcPr>
            <w:tcW w:w="1220"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2 </w:t>
            </w:r>
            <w:r>
              <w:rPr>
                <w:rFonts w:ascii="宋体" w:hAnsi="宋体" w:cs="宋体" w:eastAsia="宋体" w:hint="default"/>
                <w:sz w:val="21"/>
                <w:szCs w:val="21"/>
              </w:rPr>
              <w:t>至 </w:t>
            </w:r>
            <w:r>
              <w:rPr>
                <w:rFonts w:ascii="宋体" w:hAnsi="宋体" w:cs="宋体" w:eastAsia="宋体" w:hint="default"/>
                <w:sz w:val="21"/>
                <w:szCs w:val="21"/>
              </w:rPr>
              <w:t>3</w:t>
            </w:r>
            <w:r>
              <w:rPr>
                <w:rFonts w:ascii="宋体" w:hAnsi="宋体" w:cs="宋体" w:eastAsia="宋体" w:hint="default"/>
                <w:spacing w:val="48"/>
                <w:sz w:val="21"/>
                <w:szCs w:val="21"/>
              </w:rPr>
              <w:t> </w:t>
            </w:r>
            <w:r>
              <w:rPr>
                <w:rFonts w:ascii="宋体" w:hAnsi="宋体" w:cs="宋体" w:eastAsia="宋体" w:hint="default"/>
                <w:sz w:val="21"/>
                <w:szCs w:val="21"/>
              </w:rPr>
              <w:t>年</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（含</w:t>
            </w:r>
            <w:r>
              <w:rPr>
                <w:rFonts w:ascii="宋体" w:hAnsi="宋体" w:cs="宋体" w:eastAsia="宋体" w:hint="default"/>
                <w:spacing w:val="-50"/>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319" w:right="0"/>
              <w:jc w:val="left"/>
              <w:rPr>
                <w:rFonts w:ascii="宋体" w:hAnsi="宋体" w:cs="宋体" w:eastAsia="宋体" w:hint="default"/>
                <w:sz w:val="21"/>
                <w:szCs w:val="21"/>
              </w:rPr>
            </w:pPr>
            <w:r>
              <w:rPr>
                <w:rFonts w:ascii="宋体"/>
                <w:sz w:val="21"/>
              </w:rPr>
              <w:t>116,800.00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0.21</w:t>
            </w:r>
          </w:p>
        </w:tc>
        <w:tc>
          <w:tcPr>
            <w:tcW w:w="120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sz w:val="21"/>
              </w:rPr>
              <w:t>23,360.00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20.0</w:t>
            </w:r>
          </w:p>
          <w:p>
            <w:pPr>
              <w:pStyle w:val="TableParagraph"/>
              <w:spacing w:line="240" w:lineRule="auto" w:before="37"/>
              <w:ind w:right="2"/>
              <w:jc w:val="center"/>
              <w:rPr>
                <w:rFonts w:ascii="宋体" w:hAnsi="宋体" w:cs="宋体" w:eastAsia="宋体" w:hint="default"/>
                <w:sz w:val="21"/>
                <w:szCs w:val="21"/>
              </w:rPr>
            </w:pPr>
            <w:r>
              <w:rPr>
                <w:rFonts w:ascii="宋体"/>
                <w:w w:val="100"/>
                <w:sz w:val="21"/>
              </w:rPr>
              <w:t>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81" w:right="0"/>
              <w:jc w:val="left"/>
              <w:rPr>
                <w:rFonts w:ascii="宋体" w:hAnsi="宋体" w:cs="宋体" w:eastAsia="宋体" w:hint="default"/>
                <w:sz w:val="21"/>
                <w:szCs w:val="21"/>
              </w:rPr>
            </w:pPr>
            <w:r>
              <w:rPr>
                <w:rFonts w:ascii="宋体"/>
                <w:sz w:val="21"/>
              </w:rPr>
              <w:t>103,703.70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sz w:val="21"/>
              </w:rPr>
              <w:t>0.31</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56"/>
              <w:jc w:val="right"/>
              <w:rPr>
                <w:rFonts w:ascii="宋体" w:hAnsi="宋体" w:cs="宋体" w:eastAsia="宋体" w:hint="default"/>
                <w:sz w:val="21"/>
                <w:szCs w:val="21"/>
              </w:rPr>
            </w:pPr>
            <w:r>
              <w:rPr>
                <w:rFonts w:ascii="宋体"/>
                <w:spacing w:val="-1"/>
                <w:sz w:val="21"/>
              </w:rPr>
              <w:t>20,740.74</w:t>
            </w:r>
          </w:p>
        </w:tc>
        <w:tc>
          <w:tcPr>
            <w:tcW w:w="857"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60" w:right="0"/>
              <w:jc w:val="left"/>
              <w:rPr>
                <w:rFonts w:ascii="宋体" w:hAnsi="宋体" w:cs="宋体" w:eastAsia="宋体" w:hint="default"/>
                <w:sz w:val="21"/>
                <w:szCs w:val="21"/>
              </w:rPr>
            </w:pPr>
            <w:r>
              <w:rPr>
                <w:rFonts w:ascii="宋体"/>
                <w:sz w:val="21"/>
              </w:rPr>
              <w:t>20.00</w:t>
            </w:r>
          </w:p>
        </w:tc>
      </w:tr>
      <w:tr>
        <w:trPr>
          <w:trHeight w:val="617" w:hRule="exact"/>
        </w:trPr>
        <w:tc>
          <w:tcPr>
            <w:tcW w:w="122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3 </w:t>
            </w:r>
            <w:r>
              <w:rPr>
                <w:rFonts w:ascii="宋体" w:hAnsi="宋体" w:cs="宋体" w:eastAsia="宋体" w:hint="default"/>
                <w:sz w:val="21"/>
                <w:szCs w:val="21"/>
              </w:rPr>
              <w:t>至 </w:t>
            </w:r>
            <w:r>
              <w:rPr>
                <w:rFonts w:ascii="宋体" w:hAnsi="宋体" w:cs="宋体" w:eastAsia="宋体" w:hint="default"/>
                <w:sz w:val="21"/>
                <w:szCs w:val="21"/>
              </w:rPr>
              <w:t>5</w:t>
            </w:r>
            <w:r>
              <w:rPr>
                <w:rFonts w:ascii="宋体" w:hAnsi="宋体" w:cs="宋体" w:eastAsia="宋体" w:hint="default"/>
                <w:spacing w:val="48"/>
                <w:sz w:val="21"/>
                <w:szCs w:val="21"/>
              </w:rPr>
              <w:t> </w:t>
            </w:r>
            <w:r>
              <w:rPr>
                <w:rFonts w:ascii="宋体" w:hAnsi="宋体" w:cs="宋体" w:eastAsia="宋体" w:hint="default"/>
                <w:sz w:val="21"/>
                <w:szCs w:val="21"/>
              </w:rPr>
              <w:t>年</w:t>
            </w:r>
          </w:p>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（含</w:t>
            </w:r>
            <w:r>
              <w:rPr>
                <w:rFonts w:ascii="宋体" w:hAnsi="宋体" w:cs="宋体" w:eastAsia="宋体" w:hint="default"/>
                <w:spacing w:val="-50"/>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319" w:right="0"/>
              <w:jc w:val="left"/>
              <w:rPr>
                <w:rFonts w:ascii="宋体" w:hAnsi="宋体" w:cs="宋体" w:eastAsia="宋体" w:hint="default"/>
                <w:sz w:val="21"/>
                <w:szCs w:val="21"/>
              </w:rPr>
            </w:pPr>
            <w:r>
              <w:rPr>
                <w:rFonts w:ascii="宋体"/>
                <w:sz w:val="21"/>
              </w:rPr>
              <w:t>108,703.70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0.20</w:t>
            </w:r>
          </w:p>
        </w:tc>
        <w:tc>
          <w:tcPr>
            <w:tcW w:w="120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sz w:val="21"/>
              </w:rPr>
              <w:t>54,351.85</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0"/>
              <w:jc w:val="center"/>
              <w:rPr>
                <w:rFonts w:ascii="宋体" w:hAnsi="宋体" w:cs="宋体" w:eastAsia="宋体" w:hint="default"/>
                <w:sz w:val="21"/>
                <w:szCs w:val="21"/>
              </w:rPr>
            </w:pPr>
            <w:r>
              <w:rPr>
                <w:rFonts w:ascii="宋体"/>
                <w:sz w:val="21"/>
              </w:rPr>
              <w:t>50.0</w:t>
            </w:r>
          </w:p>
          <w:p>
            <w:pPr>
              <w:pStyle w:val="TableParagraph"/>
              <w:spacing w:line="240" w:lineRule="auto" w:before="35"/>
              <w:ind w:right="2"/>
              <w:jc w:val="center"/>
              <w:rPr>
                <w:rFonts w:ascii="宋体" w:hAnsi="宋体" w:cs="宋体" w:eastAsia="宋体" w:hint="default"/>
                <w:sz w:val="21"/>
                <w:szCs w:val="21"/>
              </w:rPr>
            </w:pPr>
            <w:r>
              <w:rPr>
                <w:rFonts w:ascii="宋体"/>
                <w:w w:val="100"/>
                <w:sz w:val="21"/>
              </w:rPr>
              <w:t>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386" w:right="0"/>
              <w:jc w:val="left"/>
              <w:rPr>
                <w:rFonts w:ascii="宋体" w:hAnsi="宋体" w:cs="宋体" w:eastAsia="宋体" w:hint="default"/>
                <w:sz w:val="21"/>
                <w:szCs w:val="21"/>
              </w:rPr>
            </w:pPr>
            <w:r>
              <w:rPr>
                <w:rFonts w:ascii="宋体"/>
                <w:sz w:val="21"/>
              </w:rPr>
              <w:t>5,000.00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sz w:val="21"/>
              </w:rPr>
              <w:t>0.02</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13" w:right="0"/>
              <w:jc w:val="left"/>
              <w:rPr>
                <w:rFonts w:ascii="宋体" w:hAnsi="宋体" w:cs="宋体" w:eastAsia="宋体" w:hint="default"/>
                <w:sz w:val="21"/>
                <w:szCs w:val="21"/>
              </w:rPr>
            </w:pPr>
            <w:r>
              <w:rPr>
                <w:rFonts w:ascii="宋体"/>
                <w:sz w:val="21"/>
              </w:rPr>
              <w:t>2,500.00</w:t>
            </w:r>
          </w:p>
        </w:tc>
        <w:tc>
          <w:tcPr>
            <w:tcW w:w="857"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60" w:right="0"/>
              <w:jc w:val="left"/>
              <w:rPr>
                <w:rFonts w:ascii="宋体" w:hAnsi="宋体" w:cs="宋体" w:eastAsia="宋体" w:hint="default"/>
                <w:sz w:val="21"/>
                <w:szCs w:val="21"/>
              </w:rPr>
            </w:pPr>
            <w:r>
              <w:rPr>
                <w:rFonts w:ascii="宋体"/>
                <w:sz w:val="21"/>
              </w:rPr>
              <w:t>50.00</w:t>
            </w:r>
          </w:p>
        </w:tc>
      </w:tr>
      <w:tr>
        <w:trPr>
          <w:trHeight w:val="100" w:hRule="exact"/>
        </w:trPr>
        <w:tc>
          <w:tcPr>
            <w:tcW w:w="12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205"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57" w:type="dxa"/>
            <w:tcBorders>
              <w:top w:val="nil" w:sz="6" w:space="0" w:color="auto"/>
              <w:left w:val="single" w:sz="4" w:space="0" w:color="000000"/>
              <w:bottom w:val="nil" w:sz="6" w:space="0" w:color="auto"/>
              <w:right w:val="nil" w:sz="6" w:space="0" w:color="auto"/>
            </w:tcBorders>
          </w:tcPr>
          <w:p>
            <w:pPr/>
          </w:p>
        </w:tc>
      </w:tr>
      <w:tr>
        <w:trPr>
          <w:trHeight w:val="720" w:hRule="exact"/>
        </w:trPr>
        <w:tc>
          <w:tcPr>
            <w:tcW w:w="1220"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tabs>
                <w:tab w:pos="753"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58"/>
              <w:jc w:val="right"/>
              <w:rPr>
                <w:rFonts w:ascii="宋体" w:hAnsi="宋体" w:cs="宋体" w:eastAsia="宋体" w:hint="default"/>
                <w:sz w:val="21"/>
                <w:szCs w:val="21"/>
              </w:rPr>
            </w:pPr>
            <w:r>
              <w:rPr>
                <w:rFonts w:ascii="宋体"/>
                <w:spacing w:val="-1"/>
                <w:sz w:val="21"/>
              </w:rPr>
              <w:t>55,534,341.84</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100.00</w:t>
            </w:r>
          </w:p>
        </w:tc>
        <w:tc>
          <w:tcPr>
            <w:tcW w:w="12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sz w:val="21"/>
              </w:rPr>
              <w:t>1,240,808</w:t>
            </w:r>
          </w:p>
          <w:p>
            <w:pPr>
              <w:pStyle w:val="TableParagraph"/>
              <w:spacing w:line="240" w:lineRule="auto" w:before="37"/>
              <w:ind w:right="0"/>
              <w:jc w:val="center"/>
              <w:rPr>
                <w:rFonts w:ascii="宋体" w:hAnsi="宋体" w:cs="宋体" w:eastAsia="宋体" w:hint="default"/>
                <w:sz w:val="21"/>
                <w:szCs w:val="21"/>
              </w:rPr>
            </w:pPr>
            <w:r>
              <w:rPr>
                <w:rFonts w:ascii="宋体"/>
                <w:sz w:val="21"/>
              </w:rPr>
              <w:t>.06</w:t>
            </w:r>
          </w:p>
        </w:tc>
        <w:tc>
          <w:tcPr>
            <w:tcW w:w="710" w:type="dxa"/>
            <w:tcBorders>
              <w:top w:val="nil" w:sz="6" w:space="0" w:color="auto"/>
              <w:left w:val="single" w:sz="4" w:space="0" w:color="000000"/>
              <w:bottom w:val="single" w:sz="12" w:space="0" w:color="000000"/>
              <w:right w:val="single" w:sz="4" w:space="0" w:color="000000"/>
            </w:tcBorders>
          </w:tcPr>
          <w:p>
            <w:pPr/>
          </w:p>
        </w:tc>
        <w:tc>
          <w:tcPr>
            <w:tcW w:w="16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sz w:val="21"/>
              </w:rPr>
              <w:t>33,330,163.81</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sz w:val="21"/>
              </w:rPr>
              <w:t>100.</w:t>
            </w:r>
          </w:p>
          <w:p>
            <w:pPr>
              <w:pStyle w:val="TableParagraph"/>
              <w:spacing w:line="240" w:lineRule="auto" w:before="37"/>
              <w:ind w:right="0"/>
              <w:jc w:val="center"/>
              <w:rPr>
                <w:rFonts w:ascii="宋体" w:hAnsi="宋体" w:cs="宋体" w:eastAsia="宋体" w:hint="default"/>
                <w:sz w:val="21"/>
                <w:szCs w:val="21"/>
              </w:rPr>
            </w:pPr>
            <w:r>
              <w:rPr>
                <w:rFonts w:ascii="宋体"/>
                <w:sz w:val="21"/>
              </w:rPr>
              <w:t>00</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4"/>
              <w:jc w:val="right"/>
              <w:rPr>
                <w:rFonts w:ascii="宋体" w:hAnsi="宋体" w:cs="宋体" w:eastAsia="宋体" w:hint="default"/>
                <w:sz w:val="21"/>
                <w:szCs w:val="21"/>
              </w:rPr>
            </w:pPr>
            <w:r>
              <w:rPr>
                <w:rFonts w:ascii="宋体"/>
                <w:spacing w:val="-1"/>
                <w:sz w:val="21"/>
              </w:rPr>
              <w:t>499,242.94</w:t>
            </w:r>
          </w:p>
        </w:tc>
        <w:tc>
          <w:tcPr>
            <w:tcW w:w="857"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240" w:lineRule="auto"/>
        <w:ind w:left="1040" w:right="0"/>
        <w:jc w:val="left"/>
        <w:rPr>
          <w:b w:val="0"/>
          <w:bCs w:val="0"/>
        </w:rPr>
      </w:pPr>
      <w:r>
        <w:rPr/>
        <w:pict>
          <v:group style="position:absolute;margin-left:44.279999pt;margin-top:-135.966339pt;width:506.9pt;height:5.05pt;mso-position-horizontal-relative:page;mso-position-vertical-relative:paragraph;z-index:-1344304" coordorigin="886,-2719" coordsize="10138,101">
            <v:shape style="position:absolute;left:886;top:-2719;width:1220;height:101" type="#_x0000_t75" stroked="false">
              <v:imagedata r:id="rId118" o:title=""/>
            </v:shape>
            <v:shape style="position:absolute;left:2081;top:-2628;width:1706;height:10" type="#_x0000_t75" stroked="false">
              <v:imagedata r:id="rId117" o:title=""/>
            </v:shape>
            <v:shape style="position:absolute;left:3783;top:-2628;width:855;height:10" type="#_x0000_t75" stroked="false">
              <v:imagedata r:id="rId92" o:title=""/>
            </v:shape>
            <v:shape style="position:absolute;left:4633;top:-2628;width:1920;height:10" type="#_x0000_t75" stroked="false">
              <v:imagedata r:id="rId114" o:title=""/>
            </v:shape>
            <v:shape style="position:absolute;left:6548;top:-2628;width:4475;height:10" type="#_x0000_t75" stroked="false">
              <v:imagedata r:id="rId115" o:title=""/>
            </v:shape>
            <w10:wrap type="none"/>
          </v:group>
        </w:pict>
      </w:r>
      <w:r>
        <w:rPr/>
        <w:pict>
          <v:group style="position:absolute;margin-left:44.279999pt;margin-top:-95.766304pt;width:506.9pt;height:.5pt;mso-position-horizontal-relative:page;mso-position-vertical-relative:paragraph;z-index:-1344280" coordorigin="886,-1915" coordsize="10138,10">
            <v:shape style="position:absolute;left:886;top:-1915;width:1200;height:10" type="#_x0000_t75" stroked="false">
              <v:imagedata r:id="rId116" o:title=""/>
            </v:shape>
            <v:shape style="position:absolute;left:2081;top:-1915;width:1706;height:10" type="#_x0000_t75" stroked="false">
              <v:imagedata r:id="rId117" o:title=""/>
            </v:shape>
            <v:shape style="position:absolute;left:3783;top:-1915;width:855;height:10" type="#_x0000_t75" stroked="false">
              <v:imagedata r:id="rId92" o:title=""/>
            </v:shape>
            <v:shape style="position:absolute;left:4633;top:-1915;width:1920;height:10" type="#_x0000_t75" stroked="false">
              <v:imagedata r:id="rId114" o:title=""/>
            </v:shape>
            <v:shape style="position:absolute;left:6548;top:-1915;width:4475;height:10" type="#_x0000_t75" stroked="false">
              <v:imagedata r:id="rId115" o:title=""/>
            </v:shape>
            <w10:wrap type="none"/>
          </v:group>
        </w:pict>
      </w:r>
      <w:r>
        <w:rPr/>
        <w:pict>
          <v:group style="position:absolute;margin-left:44.279999pt;margin-top:-64.536346pt;width:506.9pt;height:5.05pt;mso-position-horizontal-relative:page;mso-position-vertical-relative:paragraph;z-index:-1344256" coordorigin="886,-1291" coordsize="10138,101">
            <v:shape style="position:absolute;left:886;top:-1291;width:1220;height:101" type="#_x0000_t75" stroked="false">
              <v:imagedata r:id="rId120" o:title=""/>
            </v:shape>
            <v:shape style="position:absolute;left:2081;top:-1200;width:1706;height:10" type="#_x0000_t75" stroked="false">
              <v:imagedata r:id="rId117" o:title=""/>
            </v:shape>
            <v:shape style="position:absolute;left:3783;top:-1200;width:855;height:10" type="#_x0000_t75" stroked="false">
              <v:imagedata r:id="rId92" o:title=""/>
            </v:shape>
            <v:shape style="position:absolute;left:4633;top:-1200;width:1920;height:10" type="#_x0000_t75" stroked="false">
              <v:imagedata r:id="rId114" o:title=""/>
            </v:shape>
            <v:shape style="position:absolute;left:6548;top:-1200;width:4475;height:10" type="#_x0000_t75" stroked="false">
              <v:imagedata r:id="rId115" o:title=""/>
            </v:shape>
            <w10:wrap type="none"/>
          </v:group>
        </w:pict>
      </w:r>
      <w:r>
        <w:rPr>
          <w:rFonts w:ascii="宋体" w:hAnsi="宋体" w:cs="宋体" w:eastAsia="宋体" w:hint="default"/>
        </w:rPr>
        <w:t>2</w:t>
      </w:r>
      <w:r>
        <w:rPr/>
        <w:t>、 应收账款分类列示</w:t>
      </w:r>
      <w:r>
        <w:rPr>
          <w:b w:val="0"/>
          <w:bCs w:val="0"/>
        </w:rPr>
      </w:r>
    </w:p>
    <w:p>
      <w:pPr>
        <w:spacing w:after="0" w:line="240" w:lineRule="auto"/>
        <w:jc w:val="left"/>
        <w:sectPr>
          <w:footerReference w:type="default" r:id="rId101"/>
          <w:pgSz w:w="11910" w:h="16840"/>
          <w:pgMar w:footer="1040" w:header="893" w:top="1520" w:bottom="1220" w:left="760" w:right="780"/>
          <w:pgNumType w:start="12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6"/>
          <w:szCs w:val="26"/>
        </w:rPr>
      </w:pPr>
    </w:p>
    <w:tbl>
      <w:tblPr>
        <w:tblW w:w="0" w:type="auto"/>
        <w:jc w:val="left"/>
        <w:tblInd w:w="200" w:type="dxa"/>
        <w:tblLayout w:type="fixed"/>
        <w:tblCellMar>
          <w:top w:w="0" w:type="dxa"/>
          <w:left w:w="0" w:type="dxa"/>
          <w:bottom w:w="0" w:type="dxa"/>
          <w:right w:w="0" w:type="dxa"/>
        </w:tblCellMar>
        <w:tblLook w:val="01E0"/>
      </w:tblPr>
      <w:tblGrid>
        <w:gridCol w:w="2548"/>
        <w:gridCol w:w="1325"/>
        <w:gridCol w:w="602"/>
        <w:gridCol w:w="948"/>
        <w:gridCol w:w="564"/>
        <w:gridCol w:w="1020"/>
        <w:gridCol w:w="629"/>
        <w:gridCol w:w="761"/>
        <w:gridCol w:w="472"/>
      </w:tblGrid>
      <w:tr>
        <w:trPr>
          <w:trHeight w:val="1335" w:hRule="exact"/>
        </w:trPr>
        <w:tc>
          <w:tcPr>
            <w:tcW w:w="2548" w:type="dxa"/>
            <w:tcBorders>
              <w:top w:val="nil" w:sz="6" w:space="0" w:color="auto"/>
              <w:left w:val="nil" w:sz="6" w:space="0" w:color="auto"/>
              <w:bottom w:val="nil" w:sz="6" w:space="0" w:color="auto"/>
              <w:right w:val="nil" w:sz="6" w:space="0" w:color="auto"/>
            </w:tcBorders>
          </w:tcPr>
          <w:p>
            <w:pPr>
              <w:pStyle w:val="TableParagraph"/>
              <w:tabs>
                <w:tab w:pos="666" w:val="left" w:leader="none"/>
              </w:tabs>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类</w:t>
              <w:tab/>
              <w:t>别</w:t>
            </w:r>
          </w:p>
        </w:tc>
        <w:tc>
          <w:tcPr>
            <w:tcW w:w="132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602" w:type="dxa"/>
            <w:tcBorders>
              <w:top w:val="nil" w:sz="6" w:space="0" w:color="auto"/>
              <w:left w:val="single" w:sz="4" w:space="0" w:color="000000"/>
              <w:bottom w:val="nil" w:sz="6" w:space="0" w:color="auto"/>
              <w:right w:val="nil" w:sz="6" w:space="0" w:color="auto"/>
            </w:tcBorders>
          </w:tcPr>
          <w:p>
            <w:pPr>
              <w:pStyle w:val="TableParagraph"/>
              <w:spacing w:line="273" w:lineRule="auto" w:before="28"/>
              <w:ind w:left="103" w:right="281"/>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32"/>
                <w:sz w:val="21"/>
                <w:szCs w:val="21"/>
              </w:rPr>
              <w:t> </w:t>
            </w:r>
            <w:r>
              <w:rPr>
                <w:rFonts w:ascii="宋体" w:hAnsi="宋体" w:cs="宋体" w:eastAsia="宋体" w:hint="default"/>
                <w:sz w:val="21"/>
                <w:szCs w:val="21"/>
              </w:rPr>
              <w:t>%</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94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64" w:type="dxa"/>
            <w:tcBorders>
              <w:top w:val="nil" w:sz="6" w:space="0" w:color="auto"/>
              <w:left w:val="single" w:sz="4" w:space="0" w:color="000000"/>
              <w:bottom w:val="nil" w:sz="6" w:space="0" w:color="auto"/>
              <w:right w:val="nil" w:sz="6" w:space="0" w:color="auto"/>
            </w:tcBorders>
          </w:tcPr>
          <w:p>
            <w:pPr>
              <w:pStyle w:val="TableParagraph"/>
              <w:spacing w:line="273" w:lineRule="auto" w:before="28"/>
              <w:ind w:left="103" w:right="242"/>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73"/>
                <w:sz w:val="21"/>
                <w:szCs w:val="21"/>
              </w:rPr>
              <w:t> </w:t>
            </w:r>
            <w:r>
              <w:rPr>
                <w:rFonts w:ascii="宋体" w:hAnsi="宋体" w:cs="宋体" w:eastAsia="宋体" w:hint="default"/>
                <w:sz w:val="21"/>
                <w:szCs w:val="21"/>
              </w:rPr>
              <w:t>%</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02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629" w:type="dxa"/>
            <w:tcBorders>
              <w:top w:val="nil" w:sz="6" w:space="0" w:color="auto"/>
              <w:left w:val="single" w:sz="4" w:space="0" w:color="000000"/>
              <w:bottom w:val="nil" w:sz="6" w:space="0" w:color="auto"/>
              <w:right w:val="nil" w:sz="6" w:space="0" w:color="auto"/>
            </w:tcBorders>
          </w:tcPr>
          <w:p>
            <w:pPr>
              <w:pStyle w:val="TableParagraph"/>
              <w:spacing w:line="273" w:lineRule="auto" w:before="28"/>
              <w:ind w:left="103" w:right="307"/>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6"/>
                <w:sz w:val="21"/>
                <w:szCs w:val="21"/>
              </w:rPr>
              <w:t> </w:t>
            </w:r>
            <w:r>
              <w:rPr>
                <w:rFonts w:ascii="宋体" w:hAnsi="宋体" w:cs="宋体" w:eastAsia="宋体" w:hint="default"/>
                <w:sz w:val="21"/>
                <w:szCs w:val="21"/>
              </w:rPr>
              <w:t>%</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76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472" w:type="dxa"/>
            <w:tcBorders>
              <w:top w:val="nil" w:sz="6" w:space="0" w:color="auto"/>
              <w:left w:val="single" w:sz="4" w:space="0" w:color="000000"/>
              <w:bottom w:val="nil" w:sz="6" w:space="0" w:color="auto"/>
              <w:right w:val="nil" w:sz="6" w:space="0" w:color="auto"/>
            </w:tcBorders>
          </w:tcPr>
          <w:p>
            <w:pPr>
              <w:pStyle w:val="TableParagraph"/>
              <w:spacing w:line="273" w:lineRule="auto" w:before="28"/>
              <w:ind w:left="103" w:right="15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pacing w:val="5"/>
                <w:sz w:val="21"/>
                <w:szCs w:val="21"/>
              </w:rPr>
              <w:t>（</w:t>
            </w:r>
            <w:r>
              <w:rPr>
                <w:rFonts w:ascii="宋体" w:hAnsi="宋体" w:cs="宋体" w:eastAsia="宋体" w:hint="default"/>
                <w:spacing w:val="5"/>
                <w:sz w:val="21"/>
                <w:szCs w:val="21"/>
              </w:rPr>
              <w:t>%</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w:t>
            </w:r>
          </w:p>
        </w:tc>
      </w:tr>
      <w:tr>
        <w:trPr>
          <w:trHeight w:val="713" w:hRule="exact"/>
        </w:trPr>
        <w:tc>
          <w:tcPr>
            <w:tcW w:w="2548" w:type="dxa"/>
            <w:tcBorders>
              <w:top w:val="nil" w:sz="6" w:space="0" w:color="auto"/>
              <w:left w:val="nil" w:sz="6" w:space="0" w:color="auto"/>
              <w:bottom w:val="nil" w:sz="6" w:space="0" w:color="auto"/>
              <w:right w:val="nil" w:sz="6" w:space="0" w:color="auto"/>
            </w:tcBorders>
          </w:tcPr>
          <w:p>
            <w:pPr>
              <w:pStyle w:val="TableParagraph"/>
              <w:spacing w:line="271" w:lineRule="auto" w:before="32"/>
              <w:ind w:left="35" w:right="106"/>
              <w:jc w:val="left"/>
              <w:rPr>
                <w:rFonts w:ascii="宋体" w:hAnsi="宋体" w:cs="宋体" w:eastAsia="宋体" w:hint="default"/>
                <w:sz w:val="21"/>
                <w:szCs w:val="21"/>
              </w:rPr>
            </w:pPr>
            <w:r>
              <w:rPr>
                <w:rFonts w:ascii="宋体" w:hAnsi="宋体" w:cs="宋体" w:eastAsia="宋体" w:hint="default"/>
                <w:spacing w:val="5"/>
                <w:sz w:val="21"/>
                <w:szCs w:val="21"/>
              </w:rPr>
              <w:t>单项金额重大并单项计提</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坏账准备的应收账款</w:t>
            </w:r>
          </w:p>
        </w:tc>
        <w:tc>
          <w:tcPr>
            <w:tcW w:w="1325" w:type="dxa"/>
            <w:tcBorders>
              <w:top w:val="nil" w:sz="6" w:space="0" w:color="auto"/>
              <w:left w:val="nil" w:sz="6" w:space="0" w:color="auto"/>
              <w:bottom w:val="nil" w:sz="6" w:space="0" w:color="auto"/>
              <w:right w:val="single" w:sz="4" w:space="0" w:color="000000"/>
            </w:tcBorders>
          </w:tcPr>
          <w:p>
            <w:pPr/>
          </w:p>
        </w:tc>
        <w:tc>
          <w:tcPr>
            <w:tcW w:w="602" w:type="dxa"/>
            <w:tcBorders>
              <w:top w:val="nil" w:sz="6" w:space="0" w:color="auto"/>
              <w:left w:val="single" w:sz="4" w:space="0" w:color="000000"/>
              <w:bottom w:val="nil" w:sz="6" w:space="0" w:color="auto"/>
              <w:right w:val="nil" w:sz="6" w:space="0" w:color="auto"/>
            </w:tcBorders>
          </w:tcPr>
          <w:p>
            <w:pPr/>
          </w:p>
        </w:tc>
        <w:tc>
          <w:tcPr>
            <w:tcW w:w="948" w:type="dxa"/>
            <w:tcBorders>
              <w:top w:val="nil" w:sz="6" w:space="0" w:color="auto"/>
              <w:left w:val="nil" w:sz="6" w:space="0" w:color="auto"/>
              <w:bottom w:val="nil" w:sz="6" w:space="0" w:color="auto"/>
              <w:right w:val="single" w:sz="4" w:space="0" w:color="000000"/>
            </w:tcBorders>
          </w:tcPr>
          <w:p>
            <w:pPr/>
          </w:p>
        </w:tc>
        <w:tc>
          <w:tcPr>
            <w:tcW w:w="564" w:type="dxa"/>
            <w:tcBorders>
              <w:top w:val="nil" w:sz="6" w:space="0" w:color="auto"/>
              <w:left w:val="single" w:sz="4" w:space="0" w:color="000000"/>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single" w:sz="4" w:space="0" w:color="000000"/>
            </w:tcBorders>
          </w:tcPr>
          <w:p>
            <w:pPr/>
          </w:p>
        </w:tc>
        <w:tc>
          <w:tcPr>
            <w:tcW w:w="629" w:type="dxa"/>
            <w:tcBorders>
              <w:top w:val="nil" w:sz="6" w:space="0" w:color="auto"/>
              <w:left w:val="single" w:sz="4" w:space="0" w:color="000000"/>
              <w:bottom w:val="nil" w:sz="6" w:space="0" w:color="auto"/>
              <w:right w:val="nil" w:sz="6" w:space="0" w:color="auto"/>
            </w:tcBorders>
          </w:tcPr>
          <w:p>
            <w:pPr/>
          </w:p>
        </w:tc>
        <w:tc>
          <w:tcPr>
            <w:tcW w:w="761" w:type="dxa"/>
            <w:tcBorders>
              <w:top w:val="nil" w:sz="6" w:space="0" w:color="auto"/>
              <w:left w:val="nil" w:sz="6" w:space="0" w:color="auto"/>
              <w:bottom w:val="nil" w:sz="6" w:space="0" w:color="auto"/>
              <w:right w:val="single" w:sz="4" w:space="0" w:color="000000"/>
            </w:tcBorders>
          </w:tcPr>
          <w:p>
            <w:pPr/>
          </w:p>
        </w:tc>
        <w:tc>
          <w:tcPr>
            <w:tcW w:w="472" w:type="dxa"/>
            <w:tcBorders>
              <w:top w:val="nil" w:sz="6" w:space="0" w:color="auto"/>
              <w:left w:val="single" w:sz="4" w:space="0" w:color="000000"/>
              <w:bottom w:val="nil" w:sz="6" w:space="0" w:color="auto"/>
              <w:right w:val="nil" w:sz="6" w:space="0" w:color="auto"/>
            </w:tcBorders>
          </w:tcPr>
          <w:p>
            <w:pPr/>
          </w:p>
        </w:tc>
      </w:tr>
      <w:tr>
        <w:trPr>
          <w:trHeight w:val="358" w:hRule="exact"/>
        </w:trPr>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21"/>
                <w:szCs w:val="21"/>
              </w:rPr>
            </w:pPr>
            <w:r>
              <w:rPr>
                <w:rFonts w:ascii="宋体" w:hAnsi="宋体" w:cs="宋体" w:eastAsia="宋体" w:hint="default"/>
                <w:spacing w:val="5"/>
                <w:sz w:val="21"/>
                <w:szCs w:val="21"/>
              </w:rPr>
              <w:t>按组合计提坏账准备的应</w:t>
            </w:r>
          </w:p>
        </w:tc>
        <w:tc>
          <w:tcPr>
            <w:tcW w:w="132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21"/>
                <w:szCs w:val="21"/>
              </w:rPr>
            </w:pPr>
            <w:r>
              <w:rPr>
                <w:rFonts w:ascii="宋体"/>
                <w:sz w:val="21"/>
              </w:rPr>
              <w:t>55,534,341</w:t>
            </w:r>
          </w:p>
        </w:tc>
        <w:tc>
          <w:tcPr>
            <w:tcW w:w="60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72"/>
              <w:jc w:val="center"/>
              <w:rPr>
                <w:rFonts w:ascii="宋体" w:hAnsi="宋体" w:cs="宋体" w:eastAsia="宋体" w:hint="default"/>
                <w:sz w:val="21"/>
                <w:szCs w:val="21"/>
              </w:rPr>
            </w:pPr>
            <w:r>
              <w:rPr>
                <w:rFonts w:ascii="宋体"/>
                <w:sz w:val="21"/>
              </w:rPr>
              <w:t>100</w:t>
            </w:r>
          </w:p>
        </w:tc>
        <w:tc>
          <w:tcPr>
            <w:tcW w:w="94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5" w:right="0"/>
              <w:jc w:val="left"/>
              <w:rPr>
                <w:rFonts w:ascii="宋体" w:hAnsi="宋体" w:cs="宋体" w:eastAsia="宋体" w:hint="default"/>
                <w:sz w:val="21"/>
                <w:szCs w:val="21"/>
              </w:rPr>
            </w:pPr>
            <w:r>
              <w:rPr>
                <w:rFonts w:ascii="宋体"/>
                <w:sz w:val="21"/>
              </w:rPr>
              <w:t>1,240,</w:t>
            </w:r>
          </w:p>
        </w:tc>
        <w:tc>
          <w:tcPr>
            <w:tcW w:w="56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2.2</w:t>
            </w:r>
          </w:p>
        </w:tc>
        <w:tc>
          <w:tcPr>
            <w:tcW w:w="102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5" w:right="0"/>
              <w:jc w:val="left"/>
              <w:rPr>
                <w:rFonts w:ascii="宋体" w:hAnsi="宋体" w:cs="宋体" w:eastAsia="宋体" w:hint="default"/>
                <w:sz w:val="21"/>
                <w:szCs w:val="21"/>
              </w:rPr>
            </w:pPr>
            <w:r>
              <w:rPr>
                <w:rFonts w:ascii="宋体"/>
                <w:sz w:val="21"/>
              </w:rPr>
              <w:t>33,330,</w:t>
            </w:r>
          </w:p>
        </w:tc>
        <w:tc>
          <w:tcPr>
            <w:tcW w:w="629"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100</w:t>
            </w:r>
          </w:p>
        </w:tc>
        <w:tc>
          <w:tcPr>
            <w:tcW w:w="76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21"/>
                <w:szCs w:val="21"/>
              </w:rPr>
            </w:pPr>
            <w:r>
              <w:rPr>
                <w:rFonts w:ascii="宋体"/>
                <w:sz w:val="21"/>
              </w:rPr>
              <w:t>499,2</w:t>
            </w:r>
          </w:p>
        </w:tc>
        <w:tc>
          <w:tcPr>
            <w:tcW w:w="47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1.5</w:t>
            </w:r>
          </w:p>
        </w:tc>
      </w:tr>
      <w:tr>
        <w:trPr>
          <w:trHeight w:val="262" w:hRule="exact"/>
        </w:trPr>
        <w:tc>
          <w:tcPr>
            <w:tcW w:w="2548"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收账款</w:t>
            </w:r>
          </w:p>
        </w:tc>
        <w:tc>
          <w:tcPr>
            <w:tcW w:w="1325" w:type="dxa"/>
            <w:tcBorders>
              <w:top w:val="nil" w:sz="6" w:space="0" w:color="auto"/>
              <w:left w:val="nil" w:sz="6" w:space="0" w:color="auto"/>
              <w:bottom w:val="nil" w:sz="6" w:space="0" w:color="auto"/>
              <w:right w:val="single" w:sz="4" w:space="0" w:color="000000"/>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.84</w:t>
            </w:r>
          </w:p>
        </w:tc>
        <w:tc>
          <w:tcPr>
            <w:tcW w:w="602" w:type="dxa"/>
            <w:tcBorders>
              <w:top w:val="nil" w:sz="6" w:space="0" w:color="auto"/>
              <w:left w:val="single" w:sz="4" w:space="0" w:color="000000"/>
              <w:bottom w:val="nil" w:sz="6" w:space="0" w:color="auto"/>
              <w:right w:val="nil" w:sz="6" w:space="0" w:color="auto"/>
            </w:tcBorders>
          </w:tcPr>
          <w:p>
            <w:pPr>
              <w:pStyle w:val="TableParagraph"/>
              <w:spacing w:line="261" w:lineRule="exact"/>
              <w:ind w:right="72"/>
              <w:jc w:val="center"/>
              <w:rPr>
                <w:rFonts w:ascii="宋体" w:hAnsi="宋体" w:cs="宋体" w:eastAsia="宋体" w:hint="default"/>
                <w:sz w:val="21"/>
                <w:szCs w:val="21"/>
              </w:rPr>
            </w:pPr>
            <w:r>
              <w:rPr>
                <w:rFonts w:ascii="宋体"/>
                <w:sz w:val="21"/>
              </w:rPr>
              <w:t>.00</w:t>
            </w:r>
          </w:p>
        </w:tc>
        <w:tc>
          <w:tcPr>
            <w:tcW w:w="948" w:type="dxa"/>
            <w:tcBorders>
              <w:top w:val="nil" w:sz="6" w:space="0" w:color="auto"/>
              <w:left w:val="nil" w:sz="6" w:space="0" w:color="auto"/>
              <w:bottom w:val="nil" w:sz="6" w:space="0" w:color="auto"/>
              <w:right w:val="single" w:sz="4" w:space="0" w:color="000000"/>
            </w:tcBorders>
          </w:tcPr>
          <w:p>
            <w:pPr>
              <w:pStyle w:val="TableParagraph"/>
              <w:spacing w:line="261" w:lineRule="exact"/>
              <w:ind w:left="105" w:right="0"/>
              <w:jc w:val="left"/>
              <w:rPr>
                <w:rFonts w:ascii="宋体" w:hAnsi="宋体" w:cs="宋体" w:eastAsia="宋体" w:hint="default"/>
                <w:sz w:val="21"/>
                <w:szCs w:val="21"/>
              </w:rPr>
            </w:pPr>
            <w:r>
              <w:rPr>
                <w:rFonts w:ascii="宋体"/>
                <w:sz w:val="21"/>
              </w:rPr>
              <w:t>808.06</w:t>
            </w:r>
          </w:p>
        </w:tc>
        <w:tc>
          <w:tcPr>
            <w:tcW w:w="564" w:type="dxa"/>
            <w:tcBorders>
              <w:top w:val="nil" w:sz="6" w:space="0" w:color="auto"/>
              <w:left w:val="single" w:sz="4" w:space="0" w:color="000000"/>
              <w:bottom w:val="nil" w:sz="6" w:space="0" w:color="auto"/>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w w:val="100"/>
                <w:sz w:val="21"/>
              </w:rPr>
              <w:t>4</w:t>
            </w:r>
          </w:p>
        </w:tc>
        <w:tc>
          <w:tcPr>
            <w:tcW w:w="1020" w:type="dxa"/>
            <w:tcBorders>
              <w:top w:val="nil" w:sz="6" w:space="0" w:color="auto"/>
              <w:left w:val="nil" w:sz="6" w:space="0" w:color="auto"/>
              <w:bottom w:val="nil" w:sz="6" w:space="0" w:color="auto"/>
              <w:right w:val="single" w:sz="4" w:space="0" w:color="000000"/>
            </w:tcBorders>
          </w:tcPr>
          <w:p>
            <w:pPr>
              <w:pStyle w:val="TableParagraph"/>
              <w:spacing w:line="261" w:lineRule="exact"/>
              <w:ind w:left="105" w:right="0"/>
              <w:jc w:val="left"/>
              <w:rPr>
                <w:rFonts w:ascii="宋体" w:hAnsi="宋体" w:cs="宋体" w:eastAsia="宋体" w:hint="default"/>
                <w:sz w:val="21"/>
                <w:szCs w:val="21"/>
              </w:rPr>
            </w:pPr>
            <w:r>
              <w:rPr>
                <w:rFonts w:ascii="宋体"/>
                <w:sz w:val="21"/>
              </w:rPr>
              <w:t>163.81</w:t>
            </w:r>
          </w:p>
        </w:tc>
        <w:tc>
          <w:tcPr>
            <w:tcW w:w="629" w:type="dxa"/>
            <w:tcBorders>
              <w:top w:val="nil" w:sz="6" w:space="0" w:color="auto"/>
              <w:left w:val="single" w:sz="4" w:space="0" w:color="000000"/>
              <w:bottom w:val="nil" w:sz="6" w:space="0" w:color="auto"/>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sz w:val="21"/>
              </w:rPr>
              <w:t>.00</w:t>
            </w:r>
          </w:p>
        </w:tc>
        <w:tc>
          <w:tcPr>
            <w:tcW w:w="761" w:type="dxa"/>
            <w:tcBorders>
              <w:top w:val="nil" w:sz="6" w:space="0" w:color="auto"/>
              <w:left w:val="nil" w:sz="6" w:space="0" w:color="auto"/>
              <w:bottom w:val="nil" w:sz="6" w:space="0" w:color="auto"/>
              <w:right w:val="single" w:sz="4" w:space="0" w:color="000000"/>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42.94</w:t>
            </w:r>
          </w:p>
        </w:tc>
        <w:tc>
          <w:tcPr>
            <w:tcW w:w="472" w:type="dxa"/>
            <w:tcBorders>
              <w:top w:val="nil" w:sz="6" w:space="0" w:color="auto"/>
              <w:left w:val="single" w:sz="4" w:space="0" w:color="000000"/>
              <w:bottom w:val="nil" w:sz="6" w:space="0" w:color="auto"/>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w w:val="100"/>
                <w:sz w:val="21"/>
              </w:rPr>
              <w:t>0</w:t>
            </w:r>
          </w:p>
        </w:tc>
      </w:tr>
      <w:tr>
        <w:trPr>
          <w:trHeight w:val="100" w:hRule="exact"/>
        </w:trPr>
        <w:tc>
          <w:tcPr>
            <w:tcW w:w="2548"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single" w:sz="4" w:space="0" w:color="000000"/>
            </w:tcBorders>
          </w:tcPr>
          <w:p>
            <w:pPr/>
          </w:p>
        </w:tc>
        <w:tc>
          <w:tcPr>
            <w:tcW w:w="564" w:type="dxa"/>
            <w:tcBorders>
              <w:top w:val="nil" w:sz="6" w:space="0" w:color="auto"/>
              <w:left w:val="single" w:sz="4" w:space="0" w:color="000000"/>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single" w:sz="4" w:space="0" w:color="000000"/>
            </w:tcBorders>
          </w:tcPr>
          <w:p>
            <w:pPr/>
          </w:p>
        </w:tc>
        <w:tc>
          <w:tcPr>
            <w:tcW w:w="629" w:type="dxa"/>
            <w:tcBorders>
              <w:top w:val="nil" w:sz="6" w:space="0" w:color="auto"/>
              <w:left w:val="single" w:sz="4" w:space="0" w:color="000000"/>
              <w:bottom w:val="nil" w:sz="6" w:space="0" w:color="auto"/>
              <w:right w:val="nil" w:sz="6" w:space="0" w:color="auto"/>
            </w:tcBorders>
          </w:tcPr>
          <w:p>
            <w:pPr/>
          </w:p>
        </w:tc>
        <w:tc>
          <w:tcPr>
            <w:tcW w:w="761" w:type="dxa"/>
            <w:tcBorders>
              <w:top w:val="nil" w:sz="6" w:space="0" w:color="auto"/>
              <w:left w:val="nil" w:sz="6" w:space="0" w:color="auto"/>
              <w:bottom w:val="nil" w:sz="6" w:space="0" w:color="auto"/>
              <w:right w:val="single" w:sz="4" w:space="0" w:color="000000"/>
            </w:tcBorders>
          </w:tcPr>
          <w:p>
            <w:pPr/>
          </w:p>
        </w:tc>
        <w:tc>
          <w:tcPr>
            <w:tcW w:w="472" w:type="dxa"/>
            <w:tcBorders>
              <w:top w:val="nil" w:sz="6" w:space="0" w:color="auto"/>
              <w:left w:val="single" w:sz="4" w:space="0" w:color="000000"/>
              <w:bottom w:val="nil" w:sz="6" w:space="0" w:color="auto"/>
              <w:right w:val="nil" w:sz="6" w:space="0" w:color="auto"/>
            </w:tcBorders>
          </w:tcPr>
          <w:p>
            <w:pPr/>
          </w:p>
        </w:tc>
      </w:tr>
      <w:tr>
        <w:trPr>
          <w:trHeight w:val="710" w:hRule="exact"/>
        </w:trPr>
        <w:tc>
          <w:tcPr>
            <w:tcW w:w="2548" w:type="dxa"/>
            <w:tcBorders>
              <w:top w:val="nil" w:sz="6" w:space="0" w:color="auto"/>
              <w:left w:val="nil" w:sz="6" w:space="0" w:color="auto"/>
              <w:bottom w:val="nil" w:sz="6" w:space="0" w:color="auto"/>
              <w:right w:val="nil" w:sz="6" w:space="0" w:color="auto"/>
            </w:tcBorders>
          </w:tcPr>
          <w:p>
            <w:pPr>
              <w:pStyle w:val="TableParagraph"/>
              <w:spacing w:line="271" w:lineRule="auto" w:before="28"/>
              <w:ind w:left="35" w:right="106"/>
              <w:jc w:val="left"/>
              <w:rPr>
                <w:rFonts w:ascii="宋体" w:hAnsi="宋体" w:cs="宋体" w:eastAsia="宋体" w:hint="default"/>
                <w:sz w:val="21"/>
                <w:szCs w:val="21"/>
              </w:rPr>
            </w:pPr>
            <w:r>
              <w:rPr>
                <w:rFonts w:ascii="宋体" w:hAnsi="宋体" w:cs="宋体" w:eastAsia="宋体" w:hint="default"/>
                <w:spacing w:val="5"/>
                <w:sz w:val="21"/>
                <w:szCs w:val="21"/>
              </w:rPr>
              <w:t>单项金额虽不重大但单项</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计提坏账准备的应收账款</w:t>
            </w:r>
          </w:p>
        </w:tc>
        <w:tc>
          <w:tcPr>
            <w:tcW w:w="1325" w:type="dxa"/>
            <w:tcBorders>
              <w:top w:val="nil" w:sz="6" w:space="0" w:color="auto"/>
              <w:left w:val="nil" w:sz="6" w:space="0" w:color="auto"/>
              <w:bottom w:val="nil" w:sz="6" w:space="0" w:color="auto"/>
              <w:right w:val="single" w:sz="4" w:space="0" w:color="000000"/>
            </w:tcBorders>
          </w:tcPr>
          <w:p>
            <w:pPr/>
          </w:p>
        </w:tc>
        <w:tc>
          <w:tcPr>
            <w:tcW w:w="602" w:type="dxa"/>
            <w:tcBorders>
              <w:top w:val="nil" w:sz="6" w:space="0" w:color="auto"/>
              <w:left w:val="single" w:sz="4" w:space="0" w:color="000000"/>
              <w:bottom w:val="nil" w:sz="6" w:space="0" w:color="auto"/>
              <w:right w:val="nil" w:sz="6" w:space="0" w:color="auto"/>
            </w:tcBorders>
          </w:tcPr>
          <w:p>
            <w:pPr/>
          </w:p>
        </w:tc>
        <w:tc>
          <w:tcPr>
            <w:tcW w:w="948" w:type="dxa"/>
            <w:tcBorders>
              <w:top w:val="nil" w:sz="6" w:space="0" w:color="auto"/>
              <w:left w:val="nil" w:sz="6" w:space="0" w:color="auto"/>
              <w:bottom w:val="nil" w:sz="6" w:space="0" w:color="auto"/>
              <w:right w:val="single" w:sz="4" w:space="0" w:color="000000"/>
            </w:tcBorders>
          </w:tcPr>
          <w:p>
            <w:pPr/>
          </w:p>
        </w:tc>
        <w:tc>
          <w:tcPr>
            <w:tcW w:w="564" w:type="dxa"/>
            <w:tcBorders>
              <w:top w:val="nil" w:sz="6" w:space="0" w:color="auto"/>
              <w:left w:val="single" w:sz="4" w:space="0" w:color="000000"/>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single" w:sz="4" w:space="0" w:color="000000"/>
            </w:tcBorders>
          </w:tcPr>
          <w:p>
            <w:pPr/>
          </w:p>
        </w:tc>
        <w:tc>
          <w:tcPr>
            <w:tcW w:w="629" w:type="dxa"/>
            <w:tcBorders>
              <w:top w:val="nil" w:sz="6" w:space="0" w:color="auto"/>
              <w:left w:val="single" w:sz="4" w:space="0" w:color="000000"/>
              <w:bottom w:val="nil" w:sz="6" w:space="0" w:color="auto"/>
              <w:right w:val="nil" w:sz="6" w:space="0" w:color="auto"/>
            </w:tcBorders>
          </w:tcPr>
          <w:p>
            <w:pPr/>
          </w:p>
        </w:tc>
        <w:tc>
          <w:tcPr>
            <w:tcW w:w="761" w:type="dxa"/>
            <w:tcBorders>
              <w:top w:val="nil" w:sz="6" w:space="0" w:color="auto"/>
              <w:left w:val="nil" w:sz="6" w:space="0" w:color="auto"/>
              <w:bottom w:val="nil" w:sz="6" w:space="0" w:color="auto"/>
              <w:right w:val="single" w:sz="4" w:space="0" w:color="000000"/>
            </w:tcBorders>
          </w:tcPr>
          <w:p>
            <w:pPr/>
          </w:p>
        </w:tc>
        <w:tc>
          <w:tcPr>
            <w:tcW w:w="472" w:type="dxa"/>
            <w:tcBorders>
              <w:top w:val="nil" w:sz="6" w:space="0" w:color="auto"/>
              <w:left w:val="single" w:sz="4" w:space="0" w:color="000000"/>
              <w:bottom w:val="nil" w:sz="6" w:space="0" w:color="auto"/>
              <w:right w:val="nil" w:sz="6" w:space="0" w:color="auto"/>
            </w:tcBorders>
          </w:tcPr>
          <w:p>
            <w:pPr/>
          </w:p>
        </w:tc>
      </w:tr>
      <w:tr>
        <w:trPr>
          <w:trHeight w:val="358" w:hRule="exact"/>
        </w:trPr>
        <w:tc>
          <w:tcPr>
            <w:tcW w:w="2548" w:type="dxa"/>
            <w:tcBorders>
              <w:top w:val="nil" w:sz="6" w:space="0" w:color="auto"/>
              <w:left w:val="nil" w:sz="6" w:space="0" w:color="auto"/>
              <w:bottom w:val="nil" w:sz="6" w:space="0" w:color="auto"/>
              <w:right w:val="nil" w:sz="6" w:space="0" w:color="auto"/>
            </w:tcBorders>
          </w:tcPr>
          <w:p>
            <w:pPr>
              <w:pStyle w:val="TableParagraph"/>
              <w:tabs>
                <w:tab w:pos="666" w:val="left" w:leader="none"/>
              </w:tabs>
              <w:spacing w:line="240" w:lineRule="auto" w:before="32"/>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32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21"/>
                <w:szCs w:val="21"/>
              </w:rPr>
            </w:pPr>
            <w:r>
              <w:rPr>
                <w:rFonts w:ascii="宋体"/>
                <w:sz w:val="21"/>
              </w:rPr>
              <w:t>55,534,341</w:t>
            </w:r>
          </w:p>
        </w:tc>
        <w:tc>
          <w:tcPr>
            <w:tcW w:w="60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72"/>
              <w:jc w:val="center"/>
              <w:rPr>
                <w:rFonts w:ascii="宋体" w:hAnsi="宋体" w:cs="宋体" w:eastAsia="宋体" w:hint="default"/>
                <w:sz w:val="21"/>
                <w:szCs w:val="21"/>
              </w:rPr>
            </w:pPr>
            <w:r>
              <w:rPr>
                <w:rFonts w:ascii="宋体"/>
                <w:sz w:val="21"/>
              </w:rPr>
              <w:t>100</w:t>
            </w:r>
          </w:p>
        </w:tc>
        <w:tc>
          <w:tcPr>
            <w:tcW w:w="94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5" w:right="0"/>
              <w:jc w:val="left"/>
              <w:rPr>
                <w:rFonts w:ascii="宋体" w:hAnsi="宋体" w:cs="宋体" w:eastAsia="宋体" w:hint="default"/>
                <w:sz w:val="21"/>
                <w:szCs w:val="21"/>
              </w:rPr>
            </w:pPr>
            <w:r>
              <w:rPr>
                <w:rFonts w:ascii="宋体"/>
                <w:sz w:val="21"/>
              </w:rPr>
              <w:t>1,240,</w:t>
            </w:r>
          </w:p>
        </w:tc>
        <w:tc>
          <w:tcPr>
            <w:tcW w:w="564" w:type="dxa"/>
            <w:tcBorders>
              <w:top w:val="nil" w:sz="6" w:space="0" w:color="auto"/>
              <w:left w:val="single" w:sz="4" w:space="0" w:color="000000"/>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5" w:right="0"/>
              <w:jc w:val="left"/>
              <w:rPr>
                <w:rFonts w:ascii="宋体" w:hAnsi="宋体" w:cs="宋体" w:eastAsia="宋体" w:hint="default"/>
                <w:sz w:val="21"/>
                <w:szCs w:val="21"/>
              </w:rPr>
            </w:pPr>
            <w:r>
              <w:rPr>
                <w:rFonts w:ascii="宋体"/>
                <w:sz w:val="21"/>
              </w:rPr>
              <w:t>33,330,</w:t>
            </w:r>
          </w:p>
        </w:tc>
        <w:tc>
          <w:tcPr>
            <w:tcW w:w="629"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100</w:t>
            </w:r>
          </w:p>
        </w:tc>
        <w:tc>
          <w:tcPr>
            <w:tcW w:w="76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21"/>
                <w:szCs w:val="21"/>
              </w:rPr>
            </w:pPr>
            <w:r>
              <w:rPr>
                <w:rFonts w:ascii="宋体"/>
                <w:sz w:val="21"/>
              </w:rPr>
              <w:t>499,2</w:t>
            </w:r>
          </w:p>
        </w:tc>
        <w:tc>
          <w:tcPr>
            <w:tcW w:w="47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1.5</w:t>
            </w:r>
          </w:p>
        </w:tc>
      </w:tr>
      <w:tr>
        <w:trPr>
          <w:trHeight w:val="366" w:hRule="exact"/>
        </w:trPr>
        <w:tc>
          <w:tcPr>
            <w:tcW w:w="2548" w:type="dxa"/>
            <w:tcBorders>
              <w:top w:val="nil" w:sz="6" w:space="0" w:color="auto"/>
              <w:left w:val="nil" w:sz="6" w:space="0" w:color="auto"/>
              <w:bottom w:val="single" w:sz="12" w:space="0" w:color="000000"/>
              <w:right w:val="nil" w:sz="6" w:space="0" w:color="auto"/>
            </w:tcBorders>
          </w:tcPr>
          <w:p>
            <w:pPr/>
          </w:p>
        </w:tc>
        <w:tc>
          <w:tcPr>
            <w:tcW w:w="1325" w:type="dxa"/>
            <w:tcBorders>
              <w:top w:val="nil" w:sz="6" w:space="0" w:color="auto"/>
              <w:left w:val="nil" w:sz="6" w:space="0" w:color="auto"/>
              <w:bottom w:val="single" w:sz="12" w:space="0" w:color="000000"/>
              <w:right w:val="single" w:sz="4" w:space="0" w:color="000000"/>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.84</w:t>
            </w:r>
          </w:p>
        </w:tc>
        <w:tc>
          <w:tcPr>
            <w:tcW w:w="602" w:type="dxa"/>
            <w:tcBorders>
              <w:top w:val="nil" w:sz="6" w:space="0" w:color="auto"/>
              <w:left w:val="single" w:sz="4" w:space="0" w:color="000000"/>
              <w:bottom w:val="single" w:sz="12" w:space="0" w:color="000000"/>
              <w:right w:val="nil" w:sz="6" w:space="0" w:color="auto"/>
            </w:tcBorders>
          </w:tcPr>
          <w:p>
            <w:pPr>
              <w:pStyle w:val="TableParagraph"/>
              <w:spacing w:line="261" w:lineRule="exact"/>
              <w:ind w:right="72"/>
              <w:jc w:val="center"/>
              <w:rPr>
                <w:rFonts w:ascii="宋体" w:hAnsi="宋体" w:cs="宋体" w:eastAsia="宋体" w:hint="default"/>
                <w:sz w:val="21"/>
                <w:szCs w:val="21"/>
              </w:rPr>
            </w:pPr>
            <w:r>
              <w:rPr>
                <w:rFonts w:ascii="宋体"/>
                <w:sz w:val="21"/>
              </w:rPr>
              <w:t>.00</w:t>
            </w:r>
          </w:p>
        </w:tc>
        <w:tc>
          <w:tcPr>
            <w:tcW w:w="948" w:type="dxa"/>
            <w:tcBorders>
              <w:top w:val="nil" w:sz="6" w:space="0" w:color="auto"/>
              <w:left w:val="nil" w:sz="6" w:space="0" w:color="auto"/>
              <w:bottom w:val="single" w:sz="12" w:space="0" w:color="000000"/>
              <w:right w:val="single" w:sz="4" w:space="0" w:color="000000"/>
            </w:tcBorders>
          </w:tcPr>
          <w:p>
            <w:pPr>
              <w:pStyle w:val="TableParagraph"/>
              <w:spacing w:line="261" w:lineRule="exact"/>
              <w:ind w:left="105" w:right="0"/>
              <w:jc w:val="left"/>
              <w:rPr>
                <w:rFonts w:ascii="宋体" w:hAnsi="宋体" w:cs="宋体" w:eastAsia="宋体" w:hint="default"/>
                <w:sz w:val="21"/>
                <w:szCs w:val="21"/>
              </w:rPr>
            </w:pPr>
            <w:r>
              <w:rPr>
                <w:rFonts w:ascii="宋体"/>
                <w:sz w:val="21"/>
              </w:rPr>
              <w:t>808.06</w:t>
            </w:r>
          </w:p>
        </w:tc>
        <w:tc>
          <w:tcPr>
            <w:tcW w:w="564" w:type="dxa"/>
            <w:tcBorders>
              <w:top w:val="nil" w:sz="6" w:space="0" w:color="auto"/>
              <w:left w:val="single" w:sz="4" w:space="0" w:color="000000"/>
              <w:bottom w:val="single" w:sz="12" w:space="0" w:color="000000"/>
              <w:right w:val="nil" w:sz="6" w:space="0" w:color="auto"/>
            </w:tcBorders>
          </w:tcPr>
          <w:p>
            <w:pPr/>
          </w:p>
        </w:tc>
        <w:tc>
          <w:tcPr>
            <w:tcW w:w="1020" w:type="dxa"/>
            <w:tcBorders>
              <w:top w:val="nil" w:sz="6" w:space="0" w:color="auto"/>
              <w:left w:val="nil" w:sz="6" w:space="0" w:color="auto"/>
              <w:bottom w:val="single" w:sz="12" w:space="0" w:color="000000"/>
              <w:right w:val="single" w:sz="4" w:space="0" w:color="000000"/>
            </w:tcBorders>
          </w:tcPr>
          <w:p>
            <w:pPr>
              <w:pStyle w:val="TableParagraph"/>
              <w:spacing w:line="261" w:lineRule="exact"/>
              <w:ind w:left="105" w:right="0"/>
              <w:jc w:val="left"/>
              <w:rPr>
                <w:rFonts w:ascii="宋体" w:hAnsi="宋体" w:cs="宋体" w:eastAsia="宋体" w:hint="default"/>
                <w:sz w:val="21"/>
                <w:szCs w:val="21"/>
              </w:rPr>
            </w:pPr>
            <w:r>
              <w:rPr>
                <w:rFonts w:ascii="宋体"/>
                <w:sz w:val="21"/>
              </w:rPr>
              <w:t>163.81</w:t>
            </w:r>
          </w:p>
        </w:tc>
        <w:tc>
          <w:tcPr>
            <w:tcW w:w="629" w:type="dxa"/>
            <w:tcBorders>
              <w:top w:val="nil" w:sz="6" w:space="0" w:color="auto"/>
              <w:left w:val="single" w:sz="4" w:space="0" w:color="000000"/>
              <w:bottom w:val="single" w:sz="12" w:space="0" w:color="000000"/>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sz w:val="21"/>
              </w:rPr>
              <w:t>.00</w:t>
            </w:r>
          </w:p>
        </w:tc>
        <w:tc>
          <w:tcPr>
            <w:tcW w:w="761" w:type="dxa"/>
            <w:tcBorders>
              <w:top w:val="nil" w:sz="6" w:space="0" w:color="auto"/>
              <w:left w:val="nil" w:sz="6" w:space="0" w:color="auto"/>
              <w:bottom w:val="single" w:sz="12" w:space="0" w:color="000000"/>
              <w:right w:val="single" w:sz="4" w:space="0" w:color="000000"/>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42.94</w:t>
            </w:r>
          </w:p>
        </w:tc>
        <w:tc>
          <w:tcPr>
            <w:tcW w:w="472" w:type="dxa"/>
            <w:tcBorders>
              <w:top w:val="nil" w:sz="6" w:space="0" w:color="auto"/>
              <w:left w:val="single" w:sz="4" w:space="0" w:color="000000"/>
              <w:bottom w:val="single" w:sz="12" w:space="0" w:color="000000"/>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w w:val="100"/>
                <w:sz w:val="21"/>
              </w:rPr>
              <w:t>0</w:t>
            </w:r>
          </w:p>
        </w:tc>
      </w:tr>
    </w:tbl>
    <w:p>
      <w:pPr>
        <w:spacing w:line="240" w:lineRule="auto" w:before="0"/>
        <w:rPr>
          <w:rFonts w:ascii="宋体" w:hAnsi="宋体" w:cs="宋体" w:eastAsia="宋体" w:hint="default"/>
          <w:b/>
          <w:bCs/>
          <w:sz w:val="20"/>
          <w:szCs w:val="20"/>
        </w:rPr>
      </w:pPr>
    </w:p>
    <w:p>
      <w:pPr>
        <w:spacing w:line="444" w:lineRule="auto" w:before="179"/>
        <w:ind w:left="900" w:right="1913" w:hanging="420"/>
        <w:jc w:val="left"/>
        <w:rPr>
          <w:rFonts w:ascii="宋体" w:hAnsi="宋体" w:cs="宋体" w:eastAsia="宋体" w:hint="default"/>
          <w:sz w:val="21"/>
          <w:szCs w:val="21"/>
        </w:rPr>
      </w:pPr>
      <w:r>
        <w:rPr/>
        <w:pict>
          <v:group style="position:absolute;margin-left:71.664001pt;margin-top:-266.236328pt;width:452.15pt;height:250.25pt;mso-position-horizontal-relative:page;mso-position-vertical-relative:paragraph;z-index:-1344136" coordorigin="1433,-5325" coordsize="9043,5005">
            <v:group style="position:absolute;left:1448;top:-5310;width:2617;height:2" coordorigin="1448,-5310" coordsize="2617,2">
              <v:shape style="position:absolute;left:1448;top:-5310;width:2617;height:2" coordorigin="1448,-5310" coordsize="2617,0" path="m1448,-5310l4064,-5310e" filled="false" stroked="true" strokeweight="1.44pt" strokecolor="#000000">
                <v:path arrowok="t"/>
              </v:shape>
              <v:shape style="position:absolute;left:4064;top:-5296;width:10;height:2" type="#_x0000_t75" stroked="false">
                <v:imagedata r:id="rId121" o:title=""/>
              </v:shape>
            </v:group>
            <v:group style="position:absolute;left:4064;top:-5310;width:29;height:2" coordorigin="4064,-5310" coordsize="29,2">
              <v:shape style="position:absolute;left:4064;top:-5310;width:29;height:2" coordorigin="4064,-5310" coordsize="29,0" path="m4064,-5310l4093,-5310e" filled="false" stroked="true" strokeweight="1.44pt" strokecolor="#000000">
                <v:path arrowok="t"/>
              </v:shape>
            </v:group>
            <v:group style="position:absolute;left:4093;top:-5310;width:3411;height:2" coordorigin="4093,-5310" coordsize="3411,2">
              <v:shape style="position:absolute;left:4093;top:-5310;width:3411;height:2" coordorigin="4093,-5310" coordsize="3411,0" path="m4093,-5310l7504,-5310e" filled="false" stroked="true" strokeweight="1.44pt" strokecolor="#000000">
                <v:path arrowok="t"/>
              </v:shape>
              <v:shape style="position:absolute;left:7504;top:-5296;width:10;height:2" type="#_x0000_t75" stroked="false">
                <v:imagedata r:id="rId121" o:title=""/>
              </v:shape>
            </v:group>
            <v:group style="position:absolute;left:7504;top:-5310;width:29;height:2" coordorigin="7504,-5310" coordsize="29,2">
              <v:shape style="position:absolute;left:7504;top:-5310;width:29;height:2" coordorigin="7504,-5310" coordsize="29,0" path="m7504,-5310l7533,-5310e" filled="false" stroked="true" strokeweight="1.44pt" strokecolor="#000000">
                <v:path arrowok="t"/>
              </v:shape>
            </v:group>
            <v:group style="position:absolute;left:7533;top:-5310;width:2929;height:2" coordorigin="7533,-5310" coordsize="2929,2">
              <v:shape style="position:absolute;left:7533;top:-5310;width:2929;height:2" coordorigin="7533,-5310" coordsize="2929,0" path="m7533,-5310l10461,-5310e" filled="false" stroked="true" strokeweight="1.44pt" strokecolor="#000000">
                <v:path arrowok="t"/>
              </v:shape>
            </v:group>
            <v:group style="position:absolute;left:4064;top:-5294;width:10;height:20" coordorigin="4064,-5294" coordsize="10,20">
              <v:shape style="position:absolute;left:4064;top:-5294;width:10;height:20" coordorigin="4064,-5294" coordsize="10,20" path="m4064,-5274l4074,-5274,4074,-5294,4064,-5294,4064,-5274xe" filled="true" fillcolor="#000000" stroked="false">
                <v:path arrowok="t"/>
                <v:fill type="solid"/>
              </v:shape>
            </v:group>
            <v:group style="position:absolute;left:4064;top:-5274;width:10;height:20" coordorigin="4064,-5274" coordsize="10,20">
              <v:shape style="position:absolute;left:4064;top:-5274;width:10;height:20" coordorigin="4064,-5274" coordsize="10,20" path="m4064,-5255l4074,-5255,4074,-5274,4064,-5274,4064,-5255xe" filled="true" fillcolor="#000000" stroked="false">
                <v:path arrowok="t"/>
                <v:fill type="solid"/>
              </v:shape>
            </v:group>
            <v:group style="position:absolute;left:4064;top:-5255;width:10;height:20" coordorigin="4064,-5255" coordsize="10,20">
              <v:shape style="position:absolute;left:4064;top:-5255;width:10;height:20" coordorigin="4064,-5255" coordsize="10,20" path="m4064,-5236l4074,-5236,4074,-5255,4064,-5255,4064,-5236xe" filled="true" fillcolor="#000000" stroked="false">
                <v:path arrowok="t"/>
                <v:fill type="solid"/>
              </v:shape>
            </v:group>
            <v:group style="position:absolute;left:4064;top:-5236;width:10;height:20" coordorigin="4064,-5236" coordsize="10,20">
              <v:shape style="position:absolute;left:4064;top:-5236;width:10;height:20" coordorigin="4064,-5236" coordsize="10,20" path="m4064,-5217l4074,-5217,4074,-5236,4064,-5236,4064,-5217xe" filled="true" fillcolor="#000000" stroked="false">
                <v:path arrowok="t"/>
                <v:fill type="solid"/>
              </v:shape>
            </v:group>
            <v:group style="position:absolute;left:4064;top:-5217;width:10;height:20" coordorigin="4064,-5217" coordsize="10,20">
              <v:shape style="position:absolute;left:4064;top:-5217;width:10;height:20" coordorigin="4064,-5217" coordsize="10,20" path="m4064,-5198l4074,-5198,4074,-5217,4064,-5217,4064,-5198xe" filled="true" fillcolor="#000000" stroked="false">
                <v:path arrowok="t"/>
                <v:fill type="solid"/>
              </v:shape>
            </v:group>
            <v:group style="position:absolute;left:4064;top:-5198;width:10;height:20" coordorigin="4064,-5198" coordsize="10,20">
              <v:shape style="position:absolute;left:4064;top:-5198;width:10;height:20" coordorigin="4064,-5198" coordsize="10,20" path="m4064,-5178l4074,-5178,4074,-5198,4064,-5198,4064,-5178xe" filled="true" fillcolor="#000000" stroked="false">
                <v:path arrowok="t"/>
                <v:fill type="solid"/>
              </v:shape>
            </v:group>
            <v:group style="position:absolute;left:4064;top:-5178;width:10;height:20" coordorigin="4064,-5178" coordsize="10,20">
              <v:shape style="position:absolute;left:4064;top:-5178;width:10;height:20" coordorigin="4064,-5178" coordsize="10,20" path="m4064,-5159l4074,-5159,4074,-5178,4064,-5178,4064,-5159xe" filled="true" fillcolor="#000000" stroked="false">
                <v:path arrowok="t"/>
                <v:fill type="solid"/>
              </v:shape>
            </v:group>
            <v:group style="position:absolute;left:4064;top:-5159;width:10;height:20" coordorigin="4064,-5159" coordsize="10,20">
              <v:shape style="position:absolute;left:4064;top:-5159;width:10;height:20" coordorigin="4064,-5159" coordsize="10,20" path="m4064,-5140l4074,-5140,4074,-5159,4064,-5159,4064,-5140xe" filled="true" fillcolor="#000000" stroked="false">
                <v:path arrowok="t"/>
                <v:fill type="solid"/>
              </v:shape>
            </v:group>
            <v:group style="position:absolute;left:4064;top:-5140;width:10;height:20" coordorigin="4064,-5140" coordsize="10,20">
              <v:shape style="position:absolute;left:4064;top:-5140;width:10;height:20" coordorigin="4064,-5140" coordsize="10,20" path="m4064,-5121l4074,-5121,4074,-5140,4064,-5140,4064,-5121xe" filled="true" fillcolor="#000000" stroked="false">
                <v:path arrowok="t"/>
                <v:fill type="solid"/>
              </v:shape>
            </v:group>
            <v:group style="position:absolute;left:4064;top:-5121;width:10;height:20" coordorigin="4064,-5121" coordsize="10,20">
              <v:shape style="position:absolute;left:4064;top:-5121;width:10;height:20" coordorigin="4064,-5121" coordsize="10,20" path="m4064,-5102l4074,-5102,4074,-5121,4064,-5121,4064,-5102xe" filled="true" fillcolor="#000000" stroked="false">
                <v:path arrowok="t"/>
                <v:fill type="solid"/>
              </v:shape>
            </v:group>
            <v:group style="position:absolute;left:4064;top:-5102;width:10;height:20" coordorigin="4064,-5102" coordsize="10,20">
              <v:shape style="position:absolute;left:4064;top:-5102;width:10;height:20" coordorigin="4064,-5102" coordsize="10,20" path="m4064,-5082l4074,-5082,4074,-5102,4064,-5102,4064,-5082xe" filled="true" fillcolor="#000000" stroked="false">
                <v:path arrowok="t"/>
                <v:fill type="solid"/>
              </v:shape>
            </v:group>
            <v:group style="position:absolute;left:4064;top:-5082;width:10;height:20" coordorigin="4064,-5082" coordsize="10,20">
              <v:shape style="position:absolute;left:4064;top:-5082;width:10;height:20" coordorigin="4064,-5082" coordsize="10,20" path="m4064,-5063l4074,-5063,4074,-5082,4064,-5082,4064,-5063xe" filled="true" fillcolor="#000000" stroked="false">
                <v:path arrowok="t"/>
                <v:fill type="solid"/>
              </v:shape>
            </v:group>
            <v:group style="position:absolute;left:4064;top:-5063;width:10;height:20" coordorigin="4064,-5063" coordsize="10,20">
              <v:shape style="position:absolute;left:4064;top:-5063;width:10;height:20" coordorigin="4064,-5063" coordsize="10,20" path="m4064,-5044l4074,-5044,4074,-5063,4064,-5063,4064,-5044xe" filled="true" fillcolor="#000000" stroked="false">
                <v:path arrowok="t"/>
                <v:fill type="solid"/>
              </v:shape>
            </v:group>
            <v:group style="position:absolute;left:4064;top:-5044;width:10;height:20" coordorigin="4064,-5044" coordsize="10,20">
              <v:shape style="position:absolute;left:4064;top:-5044;width:10;height:20" coordorigin="4064,-5044" coordsize="10,20" path="m4064,-5025l4074,-5025,4074,-5044,4064,-5044,4064,-5025xe" filled="true" fillcolor="#000000" stroked="false">
                <v:path arrowok="t"/>
                <v:fill type="solid"/>
              </v:shape>
            </v:group>
            <v:group style="position:absolute;left:4064;top:-5025;width:10;height:20" coordorigin="4064,-5025" coordsize="10,20">
              <v:shape style="position:absolute;left:4064;top:-5025;width:10;height:20" coordorigin="4064,-5025" coordsize="10,20" path="m4064,-5005l4074,-5005,4074,-5025,4064,-5025,4064,-5005xe" filled="true" fillcolor="#000000" stroked="false">
                <v:path arrowok="t"/>
                <v:fill type="solid"/>
              </v:shape>
            </v:group>
            <v:group style="position:absolute;left:4064;top:-5005;width:10;height:20" coordorigin="4064,-5005" coordsize="10,20">
              <v:shape style="position:absolute;left:4064;top:-5005;width:10;height:20" coordorigin="4064,-5005" coordsize="10,20" path="m4064,-4986l4074,-4986,4074,-5005,4064,-5005,4064,-4986xe" filled="true" fillcolor="#000000" stroked="false">
                <v:path arrowok="t"/>
                <v:fill type="solid"/>
              </v:shape>
            </v:group>
            <v:group style="position:absolute;left:4064;top:-4986;width:10;height:20" coordorigin="4064,-4986" coordsize="10,20">
              <v:shape style="position:absolute;left:4064;top:-4986;width:10;height:20" coordorigin="4064,-4986" coordsize="10,20" path="m4064,-4967l4074,-4967,4074,-4986,4064,-4986,4064,-4967xe" filled="true" fillcolor="#000000" stroked="false">
                <v:path arrowok="t"/>
                <v:fill type="solid"/>
              </v:shape>
            </v:group>
            <v:group style="position:absolute;left:4064;top:-4967;width:10;height:20" coordorigin="4064,-4967" coordsize="10,20">
              <v:shape style="position:absolute;left:4064;top:-4967;width:10;height:20" coordorigin="4064,-4967" coordsize="10,20" path="m4064,-4948l4074,-4948,4074,-4967,4064,-4967,4064,-4948xe" filled="true" fillcolor="#000000" stroked="false">
                <v:path arrowok="t"/>
                <v:fill type="solid"/>
              </v:shape>
            </v:group>
            <v:group style="position:absolute;left:4064;top:-4948;width:10;height:20" coordorigin="4064,-4948" coordsize="10,20">
              <v:shape style="position:absolute;left:4064;top:-4948;width:10;height:20" coordorigin="4064,-4948" coordsize="10,20" path="m4064,-4928l4074,-4928,4074,-4948,4064,-4948,4064,-4928xe" filled="true" fillcolor="#000000" stroked="false">
                <v:path arrowok="t"/>
                <v:fill type="solid"/>
              </v:shape>
            </v:group>
            <v:group style="position:absolute;left:4064;top:-4928;width:10;height:20" coordorigin="4064,-4928" coordsize="10,20">
              <v:shape style="position:absolute;left:4064;top:-4928;width:10;height:20" coordorigin="4064,-4928" coordsize="10,20" path="m4064,-4909l4074,-4909,4074,-4928,4064,-4928,4064,-4909xe" filled="true" fillcolor="#000000" stroked="false">
                <v:path arrowok="t"/>
                <v:fill type="solid"/>
              </v:shape>
            </v:group>
            <v:group style="position:absolute;left:4064;top:-4906;width:10;height:2" coordorigin="4064,-4906" coordsize="10,2">
              <v:shape style="position:absolute;left:4064;top:-4906;width:10;height:2" coordorigin="4064,-4906" coordsize="10,0" path="m4064,-4906l4074,-4906e" filled="false" stroked="true" strokeweight=".36005pt" strokecolor="#000000">
                <v:path arrowok="t"/>
              </v:shape>
            </v:group>
            <v:group style="position:absolute;left:7504;top:-5294;width:10;height:20" coordorigin="7504,-5294" coordsize="10,20">
              <v:shape style="position:absolute;left:7504;top:-5294;width:10;height:20" coordorigin="7504,-5294" coordsize="10,20" path="m7504,-5274l7513,-5274,7513,-5294,7504,-5294,7504,-5274xe" filled="true" fillcolor="#000000" stroked="false">
                <v:path arrowok="t"/>
                <v:fill type="solid"/>
              </v:shape>
            </v:group>
            <v:group style="position:absolute;left:7504;top:-5274;width:10;height:20" coordorigin="7504,-5274" coordsize="10,20">
              <v:shape style="position:absolute;left:7504;top:-5274;width:10;height:20" coordorigin="7504,-5274" coordsize="10,20" path="m7504,-5255l7513,-5255,7513,-5274,7504,-5274,7504,-5255xe" filled="true" fillcolor="#000000" stroked="false">
                <v:path arrowok="t"/>
                <v:fill type="solid"/>
              </v:shape>
            </v:group>
            <v:group style="position:absolute;left:7504;top:-5255;width:10;height:20" coordorigin="7504,-5255" coordsize="10,20">
              <v:shape style="position:absolute;left:7504;top:-5255;width:10;height:20" coordorigin="7504,-5255" coordsize="10,20" path="m7504,-5236l7513,-5236,7513,-5255,7504,-5255,7504,-5236xe" filled="true" fillcolor="#000000" stroked="false">
                <v:path arrowok="t"/>
                <v:fill type="solid"/>
              </v:shape>
            </v:group>
            <v:group style="position:absolute;left:7504;top:-5236;width:10;height:20" coordorigin="7504,-5236" coordsize="10,20">
              <v:shape style="position:absolute;left:7504;top:-5236;width:10;height:20" coordorigin="7504,-5236" coordsize="10,20" path="m7504,-5217l7513,-5217,7513,-5236,7504,-5236,7504,-5217xe" filled="true" fillcolor="#000000" stroked="false">
                <v:path arrowok="t"/>
                <v:fill type="solid"/>
              </v:shape>
            </v:group>
            <v:group style="position:absolute;left:7504;top:-5217;width:10;height:20" coordorigin="7504,-5217" coordsize="10,20">
              <v:shape style="position:absolute;left:7504;top:-5217;width:10;height:20" coordorigin="7504,-5217" coordsize="10,20" path="m7504,-5198l7513,-5198,7513,-5217,7504,-5217,7504,-5198xe" filled="true" fillcolor="#000000" stroked="false">
                <v:path arrowok="t"/>
                <v:fill type="solid"/>
              </v:shape>
            </v:group>
            <v:group style="position:absolute;left:7504;top:-5198;width:10;height:20" coordorigin="7504,-5198" coordsize="10,20">
              <v:shape style="position:absolute;left:7504;top:-5198;width:10;height:20" coordorigin="7504,-5198" coordsize="10,20" path="m7504,-5178l7513,-5178,7513,-5198,7504,-5198,7504,-5178xe" filled="true" fillcolor="#000000" stroked="false">
                <v:path arrowok="t"/>
                <v:fill type="solid"/>
              </v:shape>
            </v:group>
            <v:group style="position:absolute;left:7504;top:-5178;width:10;height:20" coordorigin="7504,-5178" coordsize="10,20">
              <v:shape style="position:absolute;left:7504;top:-5178;width:10;height:20" coordorigin="7504,-5178" coordsize="10,20" path="m7504,-5159l7513,-5159,7513,-5178,7504,-5178,7504,-5159xe" filled="true" fillcolor="#000000" stroked="false">
                <v:path arrowok="t"/>
                <v:fill type="solid"/>
              </v:shape>
            </v:group>
            <v:group style="position:absolute;left:7504;top:-5159;width:10;height:20" coordorigin="7504,-5159" coordsize="10,20">
              <v:shape style="position:absolute;left:7504;top:-5159;width:10;height:20" coordorigin="7504,-5159" coordsize="10,20" path="m7504,-5140l7513,-5140,7513,-5159,7504,-5159,7504,-5140xe" filled="true" fillcolor="#000000" stroked="false">
                <v:path arrowok="t"/>
                <v:fill type="solid"/>
              </v:shape>
            </v:group>
            <v:group style="position:absolute;left:7504;top:-5140;width:10;height:20" coordorigin="7504,-5140" coordsize="10,20">
              <v:shape style="position:absolute;left:7504;top:-5140;width:10;height:20" coordorigin="7504,-5140" coordsize="10,20" path="m7504,-5121l7513,-5121,7513,-5140,7504,-5140,7504,-5121xe" filled="true" fillcolor="#000000" stroked="false">
                <v:path arrowok="t"/>
                <v:fill type="solid"/>
              </v:shape>
            </v:group>
            <v:group style="position:absolute;left:7504;top:-5121;width:10;height:20" coordorigin="7504,-5121" coordsize="10,20">
              <v:shape style="position:absolute;left:7504;top:-5121;width:10;height:20" coordorigin="7504,-5121" coordsize="10,20" path="m7504,-5102l7513,-5102,7513,-5121,7504,-5121,7504,-5102xe" filled="true" fillcolor="#000000" stroked="false">
                <v:path arrowok="t"/>
                <v:fill type="solid"/>
              </v:shape>
            </v:group>
            <v:group style="position:absolute;left:7504;top:-5102;width:10;height:20" coordorigin="7504,-5102" coordsize="10,20">
              <v:shape style="position:absolute;left:7504;top:-5102;width:10;height:20" coordorigin="7504,-5102" coordsize="10,20" path="m7504,-5082l7513,-5082,7513,-5102,7504,-5102,7504,-5082xe" filled="true" fillcolor="#000000" stroked="false">
                <v:path arrowok="t"/>
                <v:fill type="solid"/>
              </v:shape>
            </v:group>
            <v:group style="position:absolute;left:7504;top:-5082;width:10;height:20" coordorigin="7504,-5082" coordsize="10,20">
              <v:shape style="position:absolute;left:7504;top:-5082;width:10;height:20" coordorigin="7504,-5082" coordsize="10,20" path="m7504,-5063l7513,-5063,7513,-5082,7504,-5082,7504,-5063xe" filled="true" fillcolor="#000000" stroked="false">
                <v:path arrowok="t"/>
                <v:fill type="solid"/>
              </v:shape>
            </v:group>
            <v:group style="position:absolute;left:7504;top:-5063;width:10;height:20" coordorigin="7504,-5063" coordsize="10,20">
              <v:shape style="position:absolute;left:7504;top:-5063;width:10;height:20" coordorigin="7504,-5063" coordsize="10,20" path="m7504,-5044l7513,-5044,7513,-5063,7504,-5063,7504,-5044xe" filled="true" fillcolor="#000000" stroked="false">
                <v:path arrowok="t"/>
                <v:fill type="solid"/>
              </v:shape>
            </v:group>
            <v:group style="position:absolute;left:7504;top:-5044;width:10;height:20" coordorigin="7504,-5044" coordsize="10,20">
              <v:shape style="position:absolute;left:7504;top:-5044;width:10;height:20" coordorigin="7504,-5044" coordsize="10,20" path="m7504,-5025l7513,-5025,7513,-5044,7504,-5044,7504,-5025xe" filled="true" fillcolor="#000000" stroked="false">
                <v:path arrowok="t"/>
                <v:fill type="solid"/>
              </v:shape>
            </v:group>
            <v:group style="position:absolute;left:7504;top:-5025;width:10;height:20" coordorigin="7504,-5025" coordsize="10,20">
              <v:shape style="position:absolute;left:7504;top:-5025;width:10;height:20" coordorigin="7504,-5025" coordsize="10,20" path="m7504,-5005l7513,-5005,7513,-5025,7504,-5025,7504,-5005xe" filled="true" fillcolor="#000000" stroked="false">
                <v:path arrowok="t"/>
                <v:fill type="solid"/>
              </v:shape>
            </v:group>
            <v:group style="position:absolute;left:7504;top:-5005;width:10;height:20" coordorigin="7504,-5005" coordsize="10,20">
              <v:shape style="position:absolute;left:7504;top:-5005;width:10;height:20" coordorigin="7504,-5005" coordsize="10,20" path="m7504,-4986l7513,-4986,7513,-5005,7504,-5005,7504,-4986xe" filled="true" fillcolor="#000000" stroked="false">
                <v:path arrowok="t"/>
                <v:fill type="solid"/>
              </v:shape>
            </v:group>
            <v:group style="position:absolute;left:7504;top:-4986;width:10;height:20" coordorigin="7504,-4986" coordsize="10,20">
              <v:shape style="position:absolute;left:7504;top:-4986;width:10;height:20" coordorigin="7504,-4986" coordsize="10,20" path="m7504,-4967l7513,-4967,7513,-4986,7504,-4986,7504,-4967xe" filled="true" fillcolor="#000000" stroked="false">
                <v:path arrowok="t"/>
                <v:fill type="solid"/>
              </v:shape>
            </v:group>
            <v:group style="position:absolute;left:7504;top:-4967;width:10;height:20" coordorigin="7504,-4967" coordsize="10,20">
              <v:shape style="position:absolute;left:7504;top:-4967;width:10;height:20" coordorigin="7504,-4967" coordsize="10,20" path="m7504,-4948l7513,-4948,7513,-4967,7504,-4967,7504,-4948xe" filled="true" fillcolor="#000000" stroked="false">
                <v:path arrowok="t"/>
                <v:fill type="solid"/>
              </v:shape>
            </v:group>
            <v:group style="position:absolute;left:7504;top:-4948;width:10;height:20" coordorigin="7504,-4948" coordsize="10,20">
              <v:shape style="position:absolute;left:7504;top:-4948;width:10;height:20" coordorigin="7504,-4948" coordsize="10,20" path="m7504,-4928l7513,-4928,7513,-4948,7504,-4948,7504,-4928xe" filled="true" fillcolor="#000000" stroked="false">
                <v:path arrowok="t"/>
                <v:fill type="solid"/>
              </v:shape>
            </v:group>
            <v:group style="position:absolute;left:7504;top:-4928;width:10;height:20" coordorigin="7504,-4928" coordsize="10,20">
              <v:shape style="position:absolute;left:7504;top:-4928;width:10;height:20" coordorigin="7504,-4928" coordsize="10,20" path="m7504,-4909l7513,-4909,7513,-4928,7504,-4928,7504,-4909xe" filled="true" fillcolor="#000000" stroked="false">
                <v:path arrowok="t"/>
                <v:fill type="solid"/>
              </v:shape>
            </v:group>
            <v:group style="position:absolute;left:7504;top:-4906;width:10;height:2" coordorigin="7504,-4906" coordsize="10,2">
              <v:shape style="position:absolute;left:7504;top:-4906;width:10;height:2" coordorigin="7504,-4906" coordsize="10,0" path="m7504,-4906l7513,-4906e" filled="false" stroked="true" strokeweight=".36005pt" strokecolor="#000000">
                <v:path arrowok="t"/>
              </v:shape>
            </v:group>
            <v:group style="position:absolute;left:4064;top:-4897;width:10;height:2" coordorigin="4064,-4897" coordsize="10,2">
              <v:shape style="position:absolute;left:4064;top:-4897;width:10;height:2" coordorigin="4064,-4897" coordsize="10,0" path="m4064,-4897l4074,-4897e" filled="false" stroked="true" strokeweight=".47998pt" strokecolor="#000000">
                <v:path arrowok="t"/>
              </v:shape>
              <v:shape style="position:absolute;left:4074;top:-4902;width:1918;height:10" type="#_x0000_t75" stroked="false">
                <v:imagedata r:id="rId122" o:title=""/>
              </v:shape>
              <v:shape style="position:absolute;left:5987;top:-4902;width:4475;height:10" type="#_x0000_t75" stroked="false">
                <v:imagedata r:id="rId123" o:title=""/>
              </v:shape>
            </v:group>
            <v:group style="position:absolute;left:4064;top:-4892;width:10;height:20" coordorigin="4064,-4892" coordsize="10,20">
              <v:shape style="position:absolute;left:4064;top:-4892;width:10;height:20" coordorigin="4064,-4892" coordsize="10,20" path="m4064,-4873l4074,-4873,4074,-4892,4064,-4892,4064,-4873xe" filled="true" fillcolor="#000000" stroked="false">
                <v:path arrowok="t"/>
                <v:fill type="solid"/>
              </v:shape>
            </v:group>
            <v:group style="position:absolute;left:4064;top:-4873;width:10;height:20" coordorigin="4064,-4873" coordsize="10,20">
              <v:shape style="position:absolute;left:4064;top:-4873;width:10;height:20" coordorigin="4064,-4873" coordsize="10,20" path="m4064,-4854l4074,-4854,4074,-4873,4064,-4873,4064,-4854xe" filled="true" fillcolor="#000000" stroked="false">
                <v:path arrowok="t"/>
                <v:fill type="solid"/>
              </v:shape>
            </v:group>
            <v:group style="position:absolute;left:4064;top:-4854;width:10;height:20" coordorigin="4064,-4854" coordsize="10,20">
              <v:shape style="position:absolute;left:4064;top:-4854;width:10;height:20" coordorigin="4064,-4854" coordsize="10,20" path="m4064,-4835l4074,-4835,4074,-4854,4064,-4854,4064,-4835xe" filled="true" fillcolor="#000000" stroked="false">
                <v:path arrowok="t"/>
                <v:fill type="solid"/>
              </v:shape>
            </v:group>
            <v:group style="position:absolute;left:4064;top:-4835;width:10;height:20" coordorigin="4064,-4835" coordsize="10,20">
              <v:shape style="position:absolute;left:4064;top:-4835;width:10;height:20" coordorigin="4064,-4835" coordsize="10,20" path="m4064,-4816l4074,-4816,4074,-4835,4064,-4835,4064,-4816xe" filled="true" fillcolor="#000000" stroked="false">
                <v:path arrowok="t"/>
                <v:fill type="solid"/>
              </v:shape>
            </v:group>
            <v:group style="position:absolute;left:4064;top:-4816;width:10;height:20" coordorigin="4064,-4816" coordsize="10,20">
              <v:shape style="position:absolute;left:4064;top:-4816;width:10;height:20" coordorigin="4064,-4816" coordsize="10,20" path="m4064,-4796l4074,-4796,4074,-4816,4064,-4816,4064,-4796xe" filled="true" fillcolor="#000000" stroked="false">
                <v:path arrowok="t"/>
                <v:fill type="solid"/>
              </v:shape>
            </v:group>
            <v:group style="position:absolute;left:4064;top:-4796;width:10;height:20" coordorigin="4064,-4796" coordsize="10,20">
              <v:shape style="position:absolute;left:4064;top:-4796;width:10;height:20" coordorigin="4064,-4796" coordsize="10,20" path="m4064,-4777l4074,-4777,4074,-4796,4064,-4796,4064,-4777xe" filled="true" fillcolor="#000000" stroked="false">
                <v:path arrowok="t"/>
                <v:fill type="solid"/>
              </v:shape>
            </v:group>
            <v:group style="position:absolute;left:4064;top:-4777;width:10;height:20" coordorigin="4064,-4777" coordsize="10,20">
              <v:shape style="position:absolute;left:4064;top:-4777;width:10;height:20" coordorigin="4064,-4777" coordsize="10,20" path="m4064,-4758l4074,-4758,4074,-4777,4064,-4777,4064,-4758xe" filled="true" fillcolor="#000000" stroked="false">
                <v:path arrowok="t"/>
                <v:fill type="solid"/>
              </v:shape>
            </v:group>
            <v:group style="position:absolute;left:4064;top:-4758;width:10;height:20" coordorigin="4064,-4758" coordsize="10,20">
              <v:shape style="position:absolute;left:4064;top:-4758;width:10;height:20" coordorigin="4064,-4758" coordsize="10,20" path="m4064,-4739l4074,-4739,4074,-4758,4064,-4758,4064,-4739xe" filled="true" fillcolor="#000000" stroked="false">
                <v:path arrowok="t"/>
                <v:fill type="solid"/>
              </v:shape>
            </v:group>
            <v:group style="position:absolute;left:4064;top:-4739;width:10;height:20" coordorigin="4064,-4739" coordsize="10,20">
              <v:shape style="position:absolute;left:4064;top:-4739;width:10;height:20" coordorigin="4064,-4739" coordsize="10,20" path="m4064,-4720l4074,-4720,4074,-4739,4064,-4739,4064,-4720xe" filled="true" fillcolor="#000000" stroked="false">
                <v:path arrowok="t"/>
                <v:fill type="solid"/>
              </v:shape>
            </v:group>
            <v:group style="position:absolute;left:4064;top:-4720;width:10;height:20" coordorigin="4064,-4720" coordsize="10,20">
              <v:shape style="position:absolute;left:4064;top:-4720;width:10;height:20" coordorigin="4064,-4720" coordsize="10,20" path="m4064,-4700l4074,-4700,4074,-4720,4064,-4720,4064,-4700xe" filled="true" fillcolor="#000000" stroked="false">
                <v:path arrowok="t"/>
                <v:fill type="solid"/>
              </v:shape>
            </v:group>
            <v:group style="position:absolute;left:4064;top:-4700;width:10;height:20" coordorigin="4064,-4700" coordsize="10,20">
              <v:shape style="position:absolute;left:4064;top:-4700;width:10;height:20" coordorigin="4064,-4700" coordsize="10,20" path="m4064,-4681l4074,-4681,4074,-4700,4064,-4700,4064,-4681xe" filled="true" fillcolor="#000000" stroked="false">
                <v:path arrowok="t"/>
                <v:fill type="solid"/>
              </v:shape>
            </v:group>
            <v:group style="position:absolute;left:4064;top:-4681;width:10;height:20" coordorigin="4064,-4681" coordsize="10,20">
              <v:shape style="position:absolute;left:4064;top:-4681;width:10;height:20" coordorigin="4064,-4681" coordsize="10,20" path="m4064,-4662l4074,-4662,4074,-4681,4064,-4681,4064,-4662xe" filled="true" fillcolor="#000000" stroked="false">
                <v:path arrowok="t"/>
                <v:fill type="solid"/>
              </v:shape>
            </v:group>
            <v:group style="position:absolute;left:4064;top:-4662;width:10;height:20" coordorigin="4064,-4662" coordsize="10,20">
              <v:shape style="position:absolute;left:4064;top:-4662;width:10;height:20" coordorigin="4064,-4662" coordsize="10,20" path="m4064,-4643l4074,-4643,4074,-4662,4064,-4662,4064,-4643xe" filled="true" fillcolor="#000000" stroked="false">
                <v:path arrowok="t"/>
                <v:fill type="solid"/>
              </v:shape>
            </v:group>
            <v:group style="position:absolute;left:4064;top:-4643;width:10;height:20" coordorigin="4064,-4643" coordsize="10,20">
              <v:shape style="position:absolute;left:4064;top:-4643;width:10;height:20" coordorigin="4064,-4643" coordsize="10,20" path="m4064,-4624l4074,-4624,4074,-4643,4064,-4643,4064,-4624xe" filled="true" fillcolor="#000000" stroked="false">
                <v:path arrowok="t"/>
                <v:fill type="solid"/>
              </v:shape>
            </v:group>
            <v:group style="position:absolute;left:4064;top:-4624;width:10;height:20" coordorigin="4064,-4624" coordsize="10,20">
              <v:shape style="position:absolute;left:4064;top:-4624;width:10;height:20" coordorigin="4064,-4624" coordsize="10,20" path="m4064,-4604l4074,-4604,4074,-4624,4064,-4624,4064,-4604xe" filled="true" fillcolor="#000000" stroked="false">
                <v:path arrowok="t"/>
                <v:fill type="solid"/>
              </v:shape>
            </v:group>
            <v:group style="position:absolute;left:4064;top:-4604;width:10;height:20" coordorigin="4064,-4604" coordsize="10,20">
              <v:shape style="position:absolute;left:4064;top:-4604;width:10;height:20" coordorigin="4064,-4604" coordsize="10,20" path="m4064,-4585l4074,-4585,4074,-4604,4064,-4604,4064,-4585xe" filled="true" fillcolor="#000000" stroked="false">
                <v:path arrowok="t"/>
                <v:fill type="solid"/>
              </v:shape>
            </v:group>
            <v:group style="position:absolute;left:4064;top:-4585;width:10;height:20" coordorigin="4064,-4585" coordsize="10,20">
              <v:shape style="position:absolute;left:4064;top:-4585;width:10;height:20" coordorigin="4064,-4585" coordsize="10,20" path="m4064,-4566l4074,-4566,4074,-4585,4064,-4585,4064,-4566xe" filled="true" fillcolor="#000000" stroked="false">
                <v:path arrowok="t"/>
                <v:fill type="solid"/>
              </v:shape>
            </v:group>
            <v:group style="position:absolute;left:4064;top:-4566;width:10;height:20" coordorigin="4064,-4566" coordsize="10,20">
              <v:shape style="position:absolute;left:4064;top:-4566;width:10;height:20" coordorigin="4064,-4566" coordsize="10,20" path="m4064,-4547l4074,-4547,4074,-4566,4064,-4566,4064,-4547xe" filled="true" fillcolor="#000000" stroked="false">
                <v:path arrowok="t"/>
                <v:fill type="solid"/>
              </v:shape>
            </v:group>
            <v:group style="position:absolute;left:4064;top:-4547;width:10;height:20" coordorigin="4064,-4547" coordsize="10,20">
              <v:shape style="position:absolute;left:4064;top:-4547;width:10;height:20" coordorigin="4064,-4547" coordsize="10,20" path="m4064,-4528l4074,-4528,4074,-4547,4064,-4547,4064,-4528xe" filled="true" fillcolor="#000000" stroked="false">
                <v:path arrowok="t"/>
                <v:fill type="solid"/>
              </v:shape>
            </v:group>
            <v:group style="position:absolute;left:4064;top:-4528;width:10;height:20" coordorigin="4064,-4528" coordsize="10,20">
              <v:shape style="position:absolute;left:4064;top:-4528;width:10;height:20" coordorigin="4064,-4528" coordsize="10,20" path="m4064,-4508l4074,-4508,4074,-4528,4064,-4528,4064,-4508xe" filled="true" fillcolor="#000000" stroked="false">
                <v:path arrowok="t"/>
                <v:fill type="solid"/>
              </v:shape>
            </v:group>
            <v:group style="position:absolute;left:4064;top:-4505;width:10;height:2" coordorigin="4064,-4505" coordsize="10,2">
              <v:shape style="position:absolute;left:4064;top:-4505;width:10;height:2" coordorigin="4064,-4505" coordsize="10,0" path="m4064,-4505l4074,-4505e" filled="false" stroked="true" strokeweight=".35999pt" strokecolor="#000000">
                <v:path arrowok="t"/>
              </v:shape>
            </v:group>
            <v:group style="position:absolute;left:5991;top:-4892;width:10;height:20" coordorigin="5991,-4892" coordsize="10,20">
              <v:shape style="position:absolute;left:5991;top:-4892;width:10;height:20" coordorigin="5991,-4892" coordsize="10,20" path="m5991,-4873l6001,-4873,6001,-4892,5991,-4892,5991,-4873xe" filled="true" fillcolor="#000000" stroked="false">
                <v:path arrowok="t"/>
                <v:fill type="solid"/>
              </v:shape>
            </v:group>
            <v:group style="position:absolute;left:5991;top:-4873;width:10;height:20" coordorigin="5991,-4873" coordsize="10,20">
              <v:shape style="position:absolute;left:5991;top:-4873;width:10;height:20" coordorigin="5991,-4873" coordsize="10,20" path="m5991,-4854l6001,-4854,6001,-4873,5991,-4873,5991,-4854xe" filled="true" fillcolor="#000000" stroked="false">
                <v:path arrowok="t"/>
                <v:fill type="solid"/>
              </v:shape>
            </v:group>
            <v:group style="position:absolute;left:5991;top:-4854;width:10;height:20" coordorigin="5991,-4854" coordsize="10,20">
              <v:shape style="position:absolute;left:5991;top:-4854;width:10;height:20" coordorigin="5991,-4854" coordsize="10,20" path="m5991,-4835l6001,-4835,6001,-4854,5991,-4854,5991,-4835xe" filled="true" fillcolor="#000000" stroked="false">
                <v:path arrowok="t"/>
                <v:fill type="solid"/>
              </v:shape>
            </v:group>
            <v:group style="position:absolute;left:5991;top:-4835;width:10;height:20" coordorigin="5991,-4835" coordsize="10,20">
              <v:shape style="position:absolute;left:5991;top:-4835;width:10;height:20" coordorigin="5991,-4835" coordsize="10,20" path="m5991,-4816l6001,-4816,6001,-4835,5991,-4835,5991,-4816xe" filled="true" fillcolor="#000000" stroked="false">
                <v:path arrowok="t"/>
                <v:fill type="solid"/>
              </v:shape>
            </v:group>
            <v:group style="position:absolute;left:5991;top:-4816;width:10;height:20" coordorigin="5991,-4816" coordsize="10,20">
              <v:shape style="position:absolute;left:5991;top:-4816;width:10;height:20" coordorigin="5991,-4816" coordsize="10,20" path="m5991,-4796l6001,-4796,6001,-4816,5991,-4816,5991,-4796xe" filled="true" fillcolor="#000000" stroked="false">
                <v:path arrowok="t"/>
                <v:fill type="solid"/>
              </v:shape>
            </v:group>
            <v:group style="position:absolute;left:5991;top:-4796;width:10;height:20" coordorigin="5991,-4796" coordsize="10,20">
              <v:shape style="position:absolute;left:5991;top:-4796;width:10;height:20" coordorigin="5991,-4796" coordsize="10,20" path="m5991,-4777l6001,-4777,6001,-4796,5991,-4796,5991,-4777xe" filled="true" fillcolor="#000000" stroked="false">
                <v:path arrowok="t"/>
                <v:fill type="solid"/>
              </v:shape>
            </v:group>
            <v:group style="position:absolute;left:5991;top:-4777;width:10;height:20" coordorigin="5991,-4777" coordsize="10,20">
              <v:shape style="position:absolute;left:5991;top:-4777;width:10;height:20" coordorigin="5991,-4777" coordsize="10,20" path="m5991,-4758l6001,-4758,6001,-4777,5991,-4777,5991,-4758xe" filled="true" fillcolor="#000000" stroked="false">
                <v:path arrowok="t"/>
                <v:fill type="solid"/>
              </v:shape>
            </v:group>
            <v:group style="position:absolute;left:5991;top:-4758;width:10;height:20" coordorigin="5991,-4758" coordsize="10,20">
              <v:shape style="position:absolute;left:5991;top:-4758;width:10;height:20" coordorigin="5991,-4758" coordsize="10,20" path="m5991,-4739l6001,-4739,6001,-4758,5991,-4758,5991,-4739xe" filled="true" fillcolor="#000000" stroked="false">
                <v:path arrowok="t"/>
                <v:fill type="solid"/>
              </v:shape>
            </v:group>
            <v:group style="position:absolute;left:5991;top:-4739;width:10;height:20" coordorigin="5991,-4739" coordsize="10,20">
              <v:shape style="position:absolute;left:5991;top:-4739;width:10;height:20" coordorigin="5991,-4739" coordsize="10,20" path="m5991,-4720l6001,-4720,6001,-4739,5991,-4739,5991,-4720xe" filled="true" fillcolor="#000000" stroked="false">
                <v:path arrowok="t"/>
                <v:fill type="solid"/>
              </v:shape>
            </v:group>
            <v:group style="position:absolute;left:5991;top:-4720;width:10;height:20" coordorigin="5991,-4720" coordsize="10,20">
              <v:shape style="position:absolute;left:5991;top:-4720;width:10;height:20" coordorigin="5991,-4720" coordsize="10,20" path="m5991,-4700l6001,-4700,6001,-4720,5991,-4720,5991,-4700xe" filled="true" fillcolor="#000000" stroked="false">
                <v:path arrowok="t"/>
                <v:fill type="solid"/>
              </v:shape>
            </v:group>
            <v:group style="position:absolute;left:5991;top:-4700;width:10;height:20" coordorigin="5991,-4700" coordsize="10,20">
              <v:shape style="position:absolute;left:5991;top:-4700;width:10;height:20" coordorigin="5991,-4700" coordsize="10,20" path="m5991,-4681l6001,-4681,6001,-4700,5991,-4700,5991,-4681xe" filled="true" fillcolor="#000000" stroked="false">
                <v:path arrowok="t"/>
                <v:fill type="solid"/>
              </v:shape>
            </v:group>
            <v:group style="position:absolute;left:5991;top:-4681;width:10;height:20" coordorigin="5991,-4681" coordsize="10,20">
              <v:shape style="position:absolute;left:5991;top:-4681;width:10;height:20" coordorigin="5991,-4681" coordsize="10,20" path="m5991,-4662l6001,-4662,6001,-4681,5991,-4681,5991,-4662xe" filled="true" fillcolor="#000000" stroked="false">
                <v:path arrowok="t"/>
                <v:fill type="solid"/>
              </v:shape>
            </v:group>
            <v:group style="position:absolute;left:5991;top:-4662;width:10;height:20" coordorigin="5991,-4662" coordsize="10,20">
              <v:shape style="position:absolute;left:5991;top:-4662;width:10;height:20" coordorigin="5991,-4662" coordsize="10,20" path="m5991,-4643l6001,-4643,6001,-4662,5991,-4662,5991,-4643xe" filled="true" fillcolor="#000000" stroked="false">
                <v:path arrowok="t"/>
                <v:fill type="solid"/>
              </v:shape>
            </v:group>
            <v:group style="position:absolute;left:5991;top:-4643;width:10;height:20" coordorigin="5991,-4643" coordsize="10,20">
              <v:shape style="position:absolute;left:5991;top:-4643;width:10;height:20" coordorigin="5991,-4643" coordsize="10,20" path="m5991,-4624l6001,-4624,6001,-4643,5991,-4643,5991,-4624xe" filled="true" fillcolor="#000000" stroked="false">
                <v:path arrowok="t"/>
                <v:fill type="solid"/>
              </v:shape>
            </v:group>
            <v:group style="position:absolute;left:5991;top:-4624;width:10;height:20" coordorigin="5991,-4624" coordsize="10,20">
              <v:shape style="position:absolute;left:5991;top:-4624;width:10;height:20" coordorigin="5991,-4624" coordsize="10,20" path="m5991,-4604l6001,-4604,6001,-4624,5991,-4624,5991,-4604xe" filled="true" fillcolor="#000000" stroked="false">
                <v:path arrowok="t"/>
                <v:fill type="solid"/>
              </v:shape>
            </v:group>
            <v:group style="position:absolute;left:5991;top:-4604;width:10;height:20" coordorigin="5991,-4604" coordsize="10,20">
              <v:shape style="position:absolute;left:5991;top:-4604;width:10;height:20" coordorigin="5991,-4604" coordsize="10,20" path="m5991,-4585l6001,-4585,6001,-4604,5991,-4604,5991,-4585xe" filled="true" fillcolor="#000000" stroked="false">
                <v:path arrowok="t"/>
                <v:fill type="solid"/>
              </v:shape>
            </v:group>
            <v:group style="position:absolute;left:5991;top:-4585;width:10;height:20" coordorigin="5991,-4585" coordsize="10,20">
              <v:shape style="position:absolute;left:5991;top:-4585;width:10;height:20" coordorigin="5991,-4585" coordsize="10,20" path="m5991,-4566l6001,-4566,6001,-4585,5991,-4585,5991,-4566xe" filled="true" fillcolor="#000000" stroked="false">
                <v:path arrowok="t"/>
                <v:fill type="solid"/>
              </v:shape>
            </v:group>
            <v:group style="position:absolute;left:5991;top:-4566;width:10;height:20" coordorigin="5991,-4566" coordsize="10,20">
              <v:shape style="position:absolute;left:5991;top:-4566;width:10;height:20" coordorigin="5991,-4566" coordsize="10,20" path="m5991,-4547l6001,-4547,6001,-4566,5991,-4566,5991,-4547xe" filled="true" fillcolor="#000000" stroked="false">
                <v:path arrowok="t"/>
                <v:fill type="solid"/>
              </v:shape>
            </v:group>
            <v:group style="position:absolute;left:5991;top:-4547;width:10;height:20" coordorigin="5991,-4547" coordsize="10,20">
              <v:shape style="position:absolute;left:5991;top:-4547;width:10;height:20" coordorigin="5991,-4547" coordsize="10,20" path="m5991,-4528l6001,-4528,6001,-4547,5991,-4547,5991,-4528xe" filled="true" fillcolor="#000000" stroked="false">
                <v:path arrowok="t"/>
                <v:fill type="solid"/>
              </v:shape>
            </v:group>
            <v:group style="position:absolute;left:5991;top:-4528;width:10;height:20" coordorigin="5991,-4528" coordsize="10,20">
              <v:shape style="position:absolute;left:5991;top:-4528;width:10;height:20" coordorigin="5991,-4528" coordsize="10,20" path="m5991,-4508l6001,-4508,6001,-4528,5991,-4528,5991,-4508xe" filled="true" fillcolor="#000000" stroked="false">
                <v:path arrowok="t"/>
                <v:fill type="solid"/>
              </v:shape>
            </v:group>
            <v:group style="position:absolute;left:5991;top:-4505;width:10;height:2" coordorigin="5991,-4505" coordsize="10,2">
              <v:shape style="position:absolute;left:5991;top:-4505;width:10;height:2" coordorigin="5991,-4505" coordsize="10,0" path="m5991,-4505l6001,-4505e" filled="false" stroked="true" strokeweight=".35999pt" strokecolor="#000000">
                <v:path arrowok="t"/>
              </v:shape>
            </v:group>
            <v:group style="position:absolute;left:7504;top:-4892;width:10;height:20" coordorigin="7504,-4892" coordsize="10,20">
              <v:shape style="position:absolute;left:7504;top:-4892;width:10;height:20" coordorigin="7504,-4892" coordsize="10,20" path="m7504,-4873l7513,-4873,7513,-4892,7504,-4892,7504,-4873xe" filled="true" fillcolor="#000000" stroked="false">
                <v:path arrowok="t"/>
                <v:fill type="solid"/>
              </v:shape>
            </v:group>
            <v:group style="position:absolute;left:7504;top:-4873;width:10;height:20" coordorigin="7504,-4873" coordsize="10,20">
              <v:shape style="position:absolute;left:7504;top:-4873;width:10;height:20" coordorigin="7504,-4873" coordsize="10,20" path="m7504,-4854l7513,-4854,7513,-4873,7504,-4873,7504,-4854xe" filled="true" fillcolor="#000000" stroked="false">
                <v:path arrowok="t"/>
                <v:fill type="solid"/>
              </v:shape>
            </v:group>
            <v:group style="position:absolute;left:7504;top:-4854;width:10;height:20" coordorigin="7504,-4854" coordsize="10,20">
              <v:shape style="position:absolute;left:7504;top:-4854;width:10;height:20" coordorigin="7504,-4854" coordsize="10,20" path="m7504,-4835l7513,-4835,7513,-4854,7504,-4854,7504,-4835xe" filled="true" fillcolor="#000000" stroked="false">
                <v:path arrowok="t"/>
                <v:fill type="solid"/>
              </v:shape>
            </v:group>
            <v:group style="position:absolute;left:7504;top:-4835;width:10;height:20" coordorigin="7504,-4835" coordsize="10,20">
              <v:shape style="position:absolute;left:7504;top:-4835;width:10;height:20" coordorigin="7504,-4835" coordsize="10,20" path="m7504,-4816l7513,-4816,7513,-4835,7504,-4835,7504,-4816xe" filled="true" fillcolor="#000000" stroked="false">
                <v:path arrowok="t"/>
                <v:fill type="solid"/>
              </v:shape>
            </v:group>
            <v:group style="position:absolute;left:7504;top:-4816;width:10;height:20" coordorigin="7504,-4816" coordsize="10,20">
              <v:shape style="position:absolute;left:7504;top:-4816;width:10;height:20" coordorigin="7504,-4816" coordsize="10,20" path="m7504,-4796l7513,-4796,7513,-4816,7504,-4816,7504,-4796xe" filled="true" fillcolor="#000000" stroked="false">
                <v:path arrowok="t"/>
                <v:fill type="solid"/>
              </v:shape>
            </v:group>
            <v:group style="position:absolute;left:7504;top:-4796;width:10;height:20" coordorigin="7504,-4796" coordsize="10,20">
              <v:shape style="position:absolute;left:7504;top:-4796;width:10;height:20" coordorigin="7504,-4796" coordsize="10,20" path="m7504,-4777l7513,-4777,7513,-4796,7504,-4796,7504,-4777xe" filled="true" fillcolor="#000000" stroked="false">
                <v:path arrowok="t"/>
                <v:fill type="solid"/>
              </v:shape>
            </v:group>
            <v:group style="position:absolute;left:7504;top:-4777;width:10;height:20" coordorigin="7504,-4777" coordsize="10,20">
              <v:shape style="position:absolute;left:7504;top:-4777;width:10;height:20" coordorigin="7504,-4777" coordsize="10,20" path="m7504,-4758l7513,-4758,7513,-4777,7504,-4777,7504,-4758xe" filled="true" fillcolor="#000000" stroked="false">
                <v:path arrowok="t"/>
                <v:fill type="solid"/>
              </v:shape>
            </v:group>
            <v:group style="position:absolute;left:7504;top:-4758;width:10;height:20" coordorigin="7504,-4758" coordsize="10,20">
              <v:shape style="position:absolute;left:7504;top:-4758;width:10;height:20" coordorigin="7504,-4758" coordsize="10,20" path="m7504,-4739l7513,-4739,7513,-4758,7504,-4758,7504,-4739xe" filled="true" fillcolor="#000000" stroked="false">
                <v:path arrowok="t"/>
                <v:fill type="solid"/>
              </v:shape>
            </v:group>
            <v:group style="position:absolute;left:7504;top:-4739;width:10;height:20" coordorigin="7504,-4739" coordsize="10,20">
              <v:shape style="position:absolute;left:7504;top:-4739;width:10;height:20" coordorigin="7504,-4739" coordsize="10,20" path="m7504,-4720l7513,-4720,7513,-4739,7504,-4739,7504,-4720xe" filled="true" fillcolor="#000000" stroked="false">
                <v:path arrowok="t"/>
                <v:fill type="solid"/>
              </v:shape>
            </v:group>
            <v:group style="position:absolute;left:7504;top:-4720;width:10;height:20" coordorigin="7504,-4720" coordsize="10,20">
              <v:shape style="position:absolute;left:7504;top:-4720;width:10;height:20" coordorigin="7504,-4720" coordsize="10,20" path="m7504,-4700l7513,-4700,7513,-4720,7504,-4720,7504,-4700xe" filled="true" fillcolor="#000000" stroked="false">
                <v:path arrowok="t"/>
                <v:fill type="solid"/>
              </v:shape>
            </v:group>
            <v:group style="position:absolute;left:7504;top:-4700;width:10;height:20" coordorigin="7504,-4700" coordsize="10,20">
              <v:shape style="position:absolute;left:7504;top:-4700;width:10;height:20" coordorigin="7504,-4700" coordsize="10,20" path="m7504,-4681l7513,-4681,7513,-4700,7504,-4700,7504,-4681xe" filled="true" fillcolor="#000000" stroked="false">
                <v:path arrowok="t"/>
                <v:fill type="solid"/>
              </v:shape>
            </v:group>
            <v:group style="position:absolute;left:7504;top:-4681;width:10;height:20" coordorigin="7504,-4681" coordsize="10,20">
              <v:shape style="position:absolute;left:7504;top:-4681;width:10;height:20" coordorigin="7504,-4681" coordsize="10,20" path="m7504,-4662l7513,-4662,7513,-4681,7504,-4681,7504,-4662xe" filled="true" fillcolor="#000000" stroked="false">
                <v:path arrowok="t"/>
                <v:fill type="solid"/>
              </v:shape>
            </v:group>
            <v:group style="position:absolute;left:7504;top:-4662;width:10;height:20" coordorigin="7504,-4662" coordsize="10,20">
              <v:shape style="position:absolute;left:7504;top:-4662;width:10;height:20" coordorigin="7504,-4662" coordsize="10,20" path="m7504,-4643l7513,-4643,7513,-4662,7504,-4662,7504,-4643xe" filled="true" fillcolor="#000000" stroked="false">
                <v:path arrowok="t"/>
                <v:fill type="solid"/>
              </v:shape>
            </v:group>
            <v:group style="position:absolute;left:7504;top:-4643;width:10;height:20" coordorigin="7504,-4643" coordsize="10,20">
              <v:shape style="position:absolute;left:7504;top:-4643;width:10;height:20" coordorigin="7504,-4643" coordsize="10,20" path="m7504,-4624l7513,-4624,7513,-4643,7504,-4643,7504,-4624xe" filled="true" fillcolor="#000000" stroked="false">
                <v:path arrowok="t"/>
                <v:fill type="solid"/>
              </v:shape>
            </v:group>
            <v:group style="position:absolute;left:7504;top:-4624;width:10;height:20" coordorigin="7504,-4624" coordsize="10,20">
              <v:shape style="position:absolute;left:7504;top:-4624;width:10;height:20" coordorigin="7504,-4624" coordsize="10,20" path="m7504,-4604l7513,-4604,7513,-4624,7504,-4624,7504,-4604xe" filled="true" fillcolor="#000000" stroked="false">
                <v:path arrowok="t"/>
                <v:fill type="solid"/>
              </v:shape>
            </v:group>
            <v:group style="position:absolute;left:7504;top:-4604;width:10;height:20" coordorigin="7504,-4604" coordsize="10,20">
              <v:shape style="position:absolute;left:7504;top:-4604;width:10;height:20" coordorigin="7504,-4604" coordsize="10,20" path="m7504,-4585l7513,-4585,7513,-4604,7504,-4604,7504,-4585xe" filled="true" fillcolor="#000000" stroked="false">
                <v:path arrowok="t"/>
                <v:fill type="solid"/>
              </v:shape>
            </v:group>
            <v:group style="position:absolute;left:7504;top:-4585;width:10;height:20" coordorigin="7504,-4585" coordsize="10,20">
              <v:shape style="position:absolute;left:7504;top:-4585;width:10;height:20" coordorigin="7504,-4585" coordsize="10,20" path="m7504,-4566l7513,-4566,7513,-4585,7504,-4585,7504,-4566xe" filled="true" fillcolor="#000000" stroked="false">
                <v:path arrowok="t"/>
                <v:fill type="solid"/>
              </v:shape>
            </v:group>
            <v:group style="position:absolute;left:7504;top:-4566;width:10;height:20" coordorigin="7504,-4566" coordsize="10,20">
              <v:shape style="position:absolute;left:7504;top:-4566;width:10;height:20" coordorigin="7504,-4566" coordsize="10,20" path="m7504,-4547l7513,-4547,7513,-4566,7504,-4566,7504,-4547xe" filled="true" fillcolor="#000000" stroked="false">
                <v:path arrowok="t"/>
                <v:fill type="solid"/>
              </v:shape>
            </v:group>
            <v:group style="position:absolute;left:7504;top:-4547;width:10;height:20" coordorigin="7504,-4547" coordsize="10,20">
              <v:shape style="position:absolute;left:7504;top:-4547;width:10;height:20" coordorigin="7504,-4547" coordsize="10,20" path="m7504,-4528l7513,-4528,7513,-4547,7504,-4547,7504,-4528xe" filled="true" fillcolor="#000000" stroked="false">
                <v:path arrowok="t"/>
                <v:fill type="solid"/>
              </v:shape>
            </v:group>
            <v:group style="position:absolute;left:7504;top:-4528;width:10;height:20" coordorigin="7504,-4528" coordsize="10,20">
              <v:shape style="position:absolute;left:7504;top:-4528;width:10;height:20" coordorigin="7504,-4528" coordsize="10,20" path="m7504,-4508l7513,-4508,7513,-4528,7504,-4528,7504,-4508xe" filled="true" fillcolor="#000000" stroked="false">
                <v:path arrowok="t"/>
                <v:fill type="solid"/>
              </v:shape>
            </v:group>
            <v:group style="position:absolute;left:7504;top:-4505;width:10;height:2" coordorigin="7504,-4505" coordsize="10,2">
              <v:shape style="position:absolute;left:7504;top:-4505;width:10;height:2" coordorigin="7504,-4505" coordsize="10,0" path="m7504,-4505l7513,-4505e" filled="false" stroked="true" strokeweight=".35999pt" strokecolor="#000000">
                <v:path arrowok="t"/>
              </v:shape>
            </v:group>
            <v:group style="position:absolute;left:9153;top:-4892;width:10;height:20" coordorigin="9153,-4892" coordsize="10,20">
              <v:shape style="position:absolute;left:9153;top:-4892;width:10;height:20" coordorigin="9153,-4892" coordsize="10,20" path="m9153,-4873l9162,-4873,9162,-4892,9153,-4892,9153,-4873xe" filled="true" fillcolor="#000000" stroked="false">
                <v:path arrowok="t"/>
                <v:fill type="solid"/>
              </v:shape>
            </v:group>
            <v:group style="position:absolute;left:9153;top:-4873;width:10;height:20" coordorigin="9153,-4873" coordsize="10,20">
              <v:shape style="position:absolute;left:9153;top:-4873;width:10;height:20" coordorigin="9153,-4873" coordsize="10,20" path="m9153,-4854l9162,-4854,9162,-4873,9153,-4873,9153,-4854xe" filled="true" fillcolor="#000000" stroked="false">
                <v:path arrowok="t"/>
                <v:fill type="solid"/>
              </v:shape>
            </v:group>
            <v:group style="position:absolute;left:9153;top:-4854;width:10;height:20" coordorigin="9153,-4854" coordsize="10,20">
              <v:shape style="position:absolute;left:9153;top:-4854;width:10;height:20" coordorigin="9153,-4854" coordsize="10,20" path="m9153,-4835l9162,-4835,9162,-4854,9153,-4854,9153,-4835xe" filled="true" fillcolor="#000000" stroked="false">
                <v:path arrowok="t"/>
                <v:fill type="solid"/>
              </v:shape>
            </v:group>
            <v:group style="position:absolute;left:9153;top:-4835;width:10;height:20" coordorigin="9153,-4835" coordsize="10,20">
              <v:shape style="position:absolute;left:9153;top:-4835;width:10;height:20" coordorigin="9153,-4835" coordsize="10,20" path="m9153,-4816l9162,-4816,9162,-4835,9153,-4835,9153,-4816xe" filled="true" fillcolor="#000000" stroked="false">
                <v:path arrowok="t"/>
                <v:fill type="solid"/>
              </v:shape>
            </v:group>
            <v:group style="position:absolute;left:9153;top:-4816;width:10;height:20" coordorigin="9153,-4816" coordsize="10,20">
              <v:shape style="position:absolute;left:9153;top:-4816;width:10;height:20" coordorigin="9153,-4816" coordsize="10,20" path="m9153,-4796l9162,-4796,9162,-4816,9153,-4816,9153,-4796xe" filled="true" fillcolor="#000000" stroked="false">
                <v:path arrowok="t"/>
                <v:fill type="solid"/>
              </v:shape>
            </v:group>
            <v:group style="position:absolute;left:9153;top:-4796;width:10;height:20" coordorigin="9153,-4796" coordsize="10,20">
              <v:shape style="position:absolute;left:9153;top:-4796;width:10;height:20" coordorigin="9153,-4796" coordsize="10,20" path="m9153,-4777l9162,-4777,9162,-4796,9153,-4796,9153,-4777xe" filled="true" fillcolor="#000000" stroked="false">
                <v:path arrowok="t"/>
                <v:fill type="solid"/>
              </v:shape>
            </v:group>
            <v:group style="position:absolute;left:9153;top:-4777;width:10;height:20" coordorigin="9153,-4777" coordsize="10,20">
              <v:shape style="position:absolute;left:9153;top:-4777;width:10;height:20" coordorigin="9153,-4777" coordsize="10,20" path="m9153,-4758l9162,-4758,9162,-4777,9153,-4777,9153,-4758xe" filled="true" fillcolor="#000000" stroked="false">
                <v:path arrowok="t"/>
                <v:fill type="solid"/>
              </v:shape>
            </v:group>
            <v:group style="position:absolute;left:9153;top:-4758;width:10;height:20" coordorigin="9153,-4758" coordsize="10,20">
              <v:shape style="position:absolute;left:9153;top:-4758;width:10;height:20" coordorigin="9153,-4758" coordsize="10,20" path="m9153,-4739l9162,-4739,9162,-4758,9153,-4758,9153,-4739xe" filled="true" fillcolor="#000000" stroked="false">
                <v:path arrowok="t"/>
                <v:fill type="solid"/>
              </v:shape>
            </v:group>
            <v:group style="position:absolute;left:9153;top:-4739;width:10;height:20" coordorigin="9153,-4739" coordsize="10,20">
              <v:shape style="position:absolute;left:9153;top:-4739;width:10;height:20" coordorigin="9153,-4739" coordsize="10,20" path="m9153,-4720l9162,-4720,9162,-4739,9153,-4739,9153,-4720xe" filled="true" fillcolor="#000000" stroked="false">
                <v:path arrowok="t"/>
                <v:fill type="solid"/>
              </v:shape>
            </v:group>
            <v:group style="position:absolute;left:9153;top:-4720;width:10;height:20" coordorigin="9153,-4720" coordsize="10,20">
              <v:shape style="position:absolute;left:9153;top:-4720;width:10;height:20" coordorigin="9153,-4720" coordsize="10,20" path="m9153,-4700l9162,-4700,9162,-4720,9153,-4720,9153,-4700xe" filled="true" fillcolor="#000000" stroked="false">
                <v:path arrowok="t"/>
                <v:fill type="solid"/>
              </v:shape>
            </v:group>
            <v:group style="position:absolute;left:9153;top:-4700;width:10;height:20" coordorigin="9153,-4700" coordsize="10,20">
              <v:shape style="position:absolute;left:9153;top:-4700;width:10;height:20" coordorigin="9153,-4700" coordsize="10,20" path="m9153,-4681l9162,-4681,9162,-4700,9153,-4700,9153,-4681xe" filled="true" fillcolor="#000000" stroked="false">
                <v:path arrowok="t"/>
                <v:fill type="solid"/>
              </v:shape>
            </v:group>
            <v:group style="position:absolute;left:9153;top:-4681;width:10;height:20" coordorigin="9153,-4681" coordsize="10,20">
              <v:shape style="position:absolute;left:9153;top:-4681;width:10;height:20" coordorigin="9153,-4681" coordsize="10,20" path="m9153,-4662l9162,-4662,9162,-4681,9153,-4681,9153,-4662xe" filled="true" fillcolor="#000000" stroked="false">
                <v:path arrowok="t"/>
                <v:fill type="solid"/>
              </v:shape>
            </v:group>
            <v:group style="position:absolute;left:9153;top:-4662;width:10;height:20" coordorigin="9153,-4662" coordsize="10,20">
              <v:shape style="position:absolute;left:9153;top:-4662;width:10;height:20" coordorigin="9153,-4662" coordsize="10,20" path="m9153,-4643l9162,-4643,9162,-4662,9153,-4662,9153,-4643xe" filled="true" fillcolor="#000000" stroked="false">
                <v:path arrowok="t"/>
                <v:fill type="solid"/>
              </v:shape>
            </v:group>
            <v:group style="position:absolute;left:9153;top:-4643;width:10;height:20" coordorigin="9153,-4643" coordsize="10,20">
              <v:shape style="position:absolute;left:9153;top:-4643;width:10;height:20" coordorigin="9153,-4643" coordsize="10,20" path="m9153,-4624l9162,-4624,9162,-4643,9153,-4643,9153,-4624xe" filled="true" fillcolor="#000000" stroked="false">
                <v:path arrowok="t"/>
                <v:fill type="solid"/>
              </v:shape>
            </v:group>
            <v:group style="position:absolute;left:9153;top:-4624;width:10;height:20" coordorigin="9153,-4624" coordsize="10,20">
              <v:shape style="position:absolute;left:9153;top:-4624;width:10;height:20" coordorigin="9153,-4624" coordsize="10,20" path="m9153,-4604l9162,-4604,9162,-4624,9153,-4624,9153,-4604xe" filled="true" fillcolor="#000000" stroked="false">
                <v:path arrowok="t"/>
                <v:fill type="solid"/>
              </v:shape>
            </v:group>
            <v:group style="position:absolute;left:9153;top:-4604;width:10;height:20" coordorigin="9153,-4604" coordsize="10,20">
              <v:shape style="position:absolute;left:9153;top:-4604;width:10;height:20" coordorigin="9153,-4604" coordsize="10,20" path="m9153,-4585l9162,-4585,9162,-4604,9153,-4604,9153,-4585xe" filled="true" fillcolor="#000000" stroked="false">
                <v:path arrowok="t"/>
                <v:fill type="solid"/>
              </v:shape>
            </v:group>
            <v:group style="position:absolute;left:9153;top:-4585;width:10;height:20" coordorigin="9153,-4585" coordsize="10,20">
              <v:shape style="position:absolute;left:9153;top:-4585;width:10;height:20" coordorigin="9153,-4585" coordsize="10,20" path="m9153,-4566l9162,-4566,9162,-4585,9153,-4585,9153,-4566xe" filled="true" fillcolor="#000000" stroked="false">
                <v:path arrowok="t"/>
                <v:fill type="solid"/>
              </v:shape>
            </v:group>
            <v:group style="position:absolute;left:9153;top:-4566;width:10;height:20" coordorigin="9153,-4566" coordsize="10,20">
              <v:shape style="position:absolute;left:9153;top:-4566;width:10;height:20" coordorigin="9153,-4566" coordsize="10,20" path="m9153,-4547l9162,-4547,9162,-4566,9153,-4566,9153,-4547xe" filled="true" fillcolor="#000000" stroked="false">
                <v:path arrowok="t"/>
                <v:fill type="solid"/>
              </v:shape>
            </v:group>
            <v:group style="position:absolute;left:9153;top:-4547;width:10;height:20" coordorigin="9153,-4547" coordsize="10,20">
              <v:shape style="position:absolute;left:9153;top:-4547;width:10;height:20" coordorigin="9153,-4547" coordsize="10,20" path="m9153,-4528l9162,-4528,9162,-4547,9153,-4547,9153,-4528xe" filled="true" fillcolor="#000000" stroked="false">
                <v:path arrowok="t"/>
                <v:fill type="solid"/>
              </v:shape>
            </v:group>
            <v:group style="position:absolute;left:9153;top:-4528;width:10;height:20" coordorigin="9153,-4528" coordsize="10,20">
              <v:shape style="position:absolute;left:9153;top:-4528;width:10;height:20" coordorigin="9153,-4528" coordsize="10,20" path="m9153,-4508l9162,-4508,9162,-4528,9153,-4528,9153,-4508xe" filled="true" fillcolor="#000000" stroked="false">
                <v:path arrowok="t"/>
                <v:fill type="solid"/>
              </v:shape>
            </v:group>
            <v:group style="position:absolute;left:9153;top:-4505;width:10;height:2" coordorigin="9153,-4505" coordsize="10,2">
              <v:shape style="position:absolute;left:9153;top:-4505;width:10;height:2" coordorigin="9153,-4505" coordsize="10,0" path="m9153,-4505l9162,-4505e" filled="false" stroked="true" strokeweight=".35999pt" strokecolor="#000000">
                <v:path arrowok="t"/>
              </v:shape>
            </v:group>
            <v:group style="position:absolute;left:4064;top:-4496;width:10;height:2" coordorigin="4064,-4496" coordsize="10,2">
              <v:shape style="position:absolute;left:4064;top:-4496;width:10;height:2" coordorigin="4064,-4496" coordsize="10,0" path="m4064,-4496l4074,-4496e" filled="false" stroked="true" strokeweight=".47998pt" strokecolor="#000000">
                <v:path arrowok="t"/>
              </v:shape>
              <v:shape style="position:absolute;left:4074;top:-4501;width:1315;height:10" type="#_x0000_t75" stroked="false">
                <v:imagedata r:id="rId124" o:title=""/>
              </v:shape>
              <v:shape style="position:absolute;left:5384;top:-4501;width:607;height:10" type="#_x0000_t75" stroked="false">
                <v:imagedata r:id="rId125" o:title=""/>
              </v:shape>
              <v:shape style="position:absolute;left:5987;top:-4501;width:1517;height:10" type="#_x0000_t75" stroked="false">
                <v:imagedata r:id="rId126" o:title=""/>
              </v:shape>
              <v:shape style="position:absolute;left:7499;top:-4501;width:2415;height:10" type="#_x0000_t75" stroked="false">
                <v:imagedata r:id="rId127" o:title=""/>
              </v:shape>
              <v:shape style="position:absolute;left:9909;top:-4501;width:552;height:10" type="#_x0000_t75" stroked="false">
                <v:imagedata r:id="rId128" o:title=""/>
              </v:shape>
            </v:group>
            <v:group style="position:absolute;left:4064;top:-4492;width:10;height:20" coordorigin="4064,-4492" coordsize="10,20">
              <v:shape style="position:absolute;left:4064;top:-4492;width:10;height:20" coordorigin="4064,-4492" coordsize="10,20" path="m4064,-4472l4074,-4472,4074,-4492,4064,-4492,4064,-4472xe" filled="true" fillcolor="#000000" stroked="false">
                <v:path arrowok="t"/>
                <v:fill type="solid"/>
              </v:shape>
            </v:group>
            <v:group style="position:absolute;left:4064;top:-4472;width:10;height:20" coordorigin="4064,-4472" coordsize="10,20">
              <v:shape style="position:absolute;left:4064;top:-4472;width:10;height:20" coordorigin="4064,-4472" coordsize="10,20" path="m4064,-4453l4074,-4453,4074,-4472,4064,-4472,4064,-4453xe" filled="true" fillcolor="#000000" stroked="false">
                <v:path arrowok="t"/>
                <v:fill type="solid"/>
              </v:shape>
            </v:group>
            <v:group style="position:absolute;left:4064;top:-4453;width:10;height:20" coordorigin="4064,-4453" coordsize="10,20">
              <v:shape style="position:absolute;left:4064;top:-4453;width:10;height:20" coordorigin="4064,-4453" coordsize="10,20" path="m4064,-4434l4074,-4434,4074,-4453,4064,-4453,4064,-4434xe" filled="true" fillcolor="#000000" stroked="false">
                <v:path arrowok="t"/>
                <v:fill type="solid"/>
              </v:shape>
            </v:group>
            <v:group style="position:absolute;left:4064;top:-4434;width:10;height:20" coordorigin="4064,-4434" coordsize="10,20">
              <v:shape style="position:absolute;left:4064;top:-4434;width:10;height:20" coordorigin="4064,-4434" coordsize="10,20" path="m4064,-4415l4074,-4415,4074,-4434,4064,-4434,4064,-4415xe" filled="true" fillcolor="#000000" stroked="false">
                <v:path arrowok="t"/>
                <v:fill type="solid"/>
              </v:shape>
            </v:group>
            <v:group style="position:absolute;left:4064;top:-4415;width:10;height:20" coordorigin="4064,-4415" coordsize="10,20">
              <v:shape style="position:absolute;left:4064;top:-4415;width:10;height:20" coordorigin="4064,-4415" coordsize="10,20" path="m4064,-4396l4074,-4396,4074,-4415,4064,-4415,4064,-4396xe" filled="true" fillcolor="#000000" stroked="false">
                <v:path arrowok="t"/>
                <v:fill type="solid"/>
              </v:shape>
            </v:group>
            <v:group style="position:absolute;left:4064;top:-4396;width:10;height:20" coordorigin="4064,-4396" coordsize="10,20">
              <v:shape style="position:absolute;left:4064;top:-4396;width:10;height:20" coordorigin="4064,-4396" coordsize="10,20" path="m4064,-4376l4074,-4376,4074,-4396,4064,-4396,4064,-4376xe" filled="true" fillcolor="#000000" stroked="false">
                <v:path arrowok="t"/>
                <v:fill type="solid"/>
              </v:shape>
            </v:group>
            <v:group style="position:absolute;left:4064;top:-4376;width:10;height:20" coordorigin="4064,-4376" coordsize="10,20">
              <v:shape style="position:absolute;left:4064;top:-4376;width:10;height:20" coordorigin="4064,-4376" coordsize="10,20" path="m4064,-4357l4074,-4357,4074,-4376,4064,-4376,4064,-4357xe" filled="true" fillcolor="#000000" stroked="false">
                <v:path arrowok="t"/>
                <v:fill type="solid"/>
              </v:shape>
            </v:group>
            <v:group style="position:absolute;left:4064;top:-4357;width:10;height:20" coordorigin="4064,-4357" coordsize="10,20">
              <v:shape style="position:absolute;left:4064;top:-4357;width:10;height:20" coordorigin="4064,-4357" coordsize="10,20" path="m4064,-4338l4074,-4338,4074,-4357,4064,-4357,4064,-4338xe" filled="true" fillcolor="#000000" stroked="false">
                <v:path arrowok="t"/>
                <v:fill type="solid"/>
              </v:shape>
            </v:group>
            <v:group style="position:absolute;left:4064;top:-4338;width:10;height:20" coordorigin="4064,-4338" coordsize="10,20">
              <v:shape style="position:absolute;left:4064;top:-4338;width:10;height:20" coordorigin="4064,-4338" coordsize="10,20" path="m4064,-4319l4074,-4319,4074,-4338,4064,-4338,4064,-4319xe" filled="true" fillcolor="#000000" stroked="false">
                <v:path arrowok="t"/>
                <v:fill type="solid"/>
              </v:shape>
            </v:group>
            <v:group style="position:absolute;left:4064;top:-4319;width:10;height:20" coordorigin="4064,-4319" coordsize="10,20">
              <v:shape style="position:absolute;left:4064;top:-4319;width:10;height:20" coordorigin="4064,-4319" coordsize="10,20" path="m4064,-4300l4074,-4300,4074,-4319,4064,-4319,4064,-4300xe" filled="true" fillcolor="#000000" stroked="false">
                <v:path arrowok="t"/>
                <v:fill type="solid"/>
              </v:shape>
            </v:group>
            <v:group style="position:absolute;left:4064;top:-4300;width:10;height:20" coordorigin="4064,-4300" coordsize="10,20">
              <v:shape style="position:absolute;left:4064;top:-4300;width:10;height:20" coordorigin="4064,-4300" coordsize="10,20" path="m4064,-4280l4074,-4280,4074,-4300,4064,-4300,4064,-4280xe" filled="true" fillcolor="#000000" stroked="false">
                <v:path arrowok="t"/>
                <v:fill type="solid"/>
              </v:shape>
            </v:group>
            <v:group style="position:absolute;left:4064;top:-4280;width:10;height:20" coordorigin="4064,-4280" coordsize="10,20">
              <v:shape style="position:absolute;left:4064;top:-4280;width:10;height:20" coordorigin="4064,-4280" coordsize="10,20" path="m4064,-4261l4074,-4261,4074,-4280,4064,-4280,4064,-4261xe" filled="true" fillcolor="#000000" stroked="false">
                <v:path arrowok="t"/>
                <v:fill type="solid"/>
              </v:shape>
            </v:group>
            <v:group style="position:absolute;left:4064;top:-4261;width:10;height:20" coordorigin="4064,-4261" coordsize="10,20">
              <v:shape style="position:absolute;left:4064;top:-4261;width:10;height:20" coordorigin="4064,-4261" coordsize="10,20" path="m4064,-4242l4074,-4242,4074,-4261,4064,-4261,4064,-4242xe" filled="true" fillcolor="#000000" stroked="false">
                <v:path arrowok="t"/>
                <v:fill type="solid"/>
              </v:shape>
            </v:group>
            <v:group style="position:absolute;left:4064;top:-4242;width:10;height:20" coordorigin="4064,-4242" coordsize="10,20">
              <v:shape style="position:absolute;left:4064;top:-4242;width:10;height:20" coordorigin="4064,-4242" coordsize="10,20" path="m4064,-4223l4074,-4223,4074,-4242,4064,-4242,4064,-4223xe" filled="true" fillcolor="#000000" stroked="false">
                <v:path arrowok="t"/>
                <v:fill type="solid"/>
              </v:shape>
            </v:group>
            <v:group style="position:absolute;left:4064;top:-4223;width:10;height:20" coordorigin="4064,-4223" coordsize="10,20">
              <v:shape style="position:absolute;left:4064;top:-4223;width:10;height:20" coordorigin="4064,-4223" coordsize="10,20" path="m4064,-4204l4074,-4204,4074,-4223,4064,-4223,4064,-4204xe" filled="true" fillcolor="#000000" stroked="false">
                <v:path arrowok="t"/>
                <v:fill type="solid"/>
              </v:shape>
            </v:group>
            <v:group style="position:absolute;left:4064;top:-4204;width:10;height:20" coordorigin="4064,-4204" coordsize="10,20">
              <v:shape style="position:absolute;left:4064;top:-4204;width:10;height:20" coordorigin="4064,-4204" coordsize="10,20" path="m4064,-4184l4074,-4184,4074,-4204,4064,-4204,4064,-4184xe" filled="true" fillcolor="#000000" stroked="false">
                <v:path arrowok="t"/>
                <v:fill type="solid"/>
              </v:shape>
            </v:group>
            <v:group style="position:absolute;left:4064;top:-4184;width:10;height:20" coordorigin="4064,-4184" coordsize="10,20">
              <v:shape style="position:absolute;left:4064;top:-4184;width:10;height:20" coordorigin="4064,-4184" coordsize="10,20" path="m4064,-4165l4074,-4165,4074,-4184,4064,-4184,4064,-4165xe" filled="true" fillcolor="#000000" stroked="false">
                <v:path arrowok="t"/>
                <v:fill type="solid"/>
              </v:shape>
            </v:group>
            <v:group style="position:absolute;left:4064;top:-4165;width:10;height:20" coordorigin="4064,-4165" coordsize="10,20">
              <v:shape style="position:absolute;left:4064;top:-4165;width:10;height:20" coordorigin="4064,-4165" coordsize="10,20" path="m4064,-4146l4074,-4146,4074,-4165,4064,-4165,4064,-4146xe" filled="true" fillcolor="#000000" stroked="false">
                <v:path arrowok="t"/>
                <v:fill type="solid"/>
              </v:shape>
            </v:group>
            <v:group style="position:absolute;left:4064;top:-4146;width:10;height:20" coordorigin="4064,-4146" coordsize="10,20">
              <v:shape style="position:absolute;left:4064;top:-4146;width:10;height:20" coordorigin="4064,-4146" coordsize="10,20" path="m4064,-4127l4074,-4127,4074,-4146,4064,-4146,4064,-4127xe" filled="true" fillcolor="#000000" stroked="false">
                <v:path arrowok="t"/>
                <v:fill type="solid"/>
              </v:shape>
            </v:group>
            <v:group style="position:absolute;left:4064;top:-4127;width:10;height:20" coordorigin="4064,-4127" coordsize="10,20">
              <v:shape style="position:absolute;left:4064;top:-4127;width:10;height:20" coordorigin="4064,-4127" coordsize="10,20" path="m4064,-4108l4074,-4108,4074,-4127,4064,-4127,4064,-4108xe" filled="true" fillcolor="#000000" stroked="false">
                <v:path arrowok="t"/>
                <v:fill type="solid"/>
              </v:shape>
            </v:group>
            <v:group style="position:absolute;left:4064;top:-4108;width:10;height:20" coordorigin="4064,-4108" coordsize="10,20">
              <v:shape style="position:absolute;left:4064;top:-4108;width:10;height:20" coordorigin="4064,-4108" coordsize="10,20" path="m4064,-4088l4074,-4088,4074,-4108,4064,-4108,4064,-4088xe" filled="true" fillcolor="#000000" stroked="false">
                <v:path arrowok="t"/>
                <v:fill type="solid"/>
              </v:shape>
            </v:group>
            <v:group style="position:absolute;left:4064;top:-4088;width:10;height:20" coordorigin="4064,-4088" coordsize="10,20">
              <v:shape style="position:absolute;left:4064;top:-4088;width:10;height:20" coordorigin="4064,-4088" coordsize="10,20" path="m4064,-4069l4074,-4069,4074,-4088,4064,-4088,4064,-4069xe" filled="true" fillcolor="#000000" stroked="false">
                <v:path arrowok="t"/>
                <v:fill type="solid"/>
              </v:shape>
            </v:group>
            <v:group style="position:absolute;left:4064;top:-4069;width:10;height:20" coordorigin="4064,-4069" coordsize="10,20">
              <v:shape style="position:absolute;left:4064;top:-4069;width:10;height:20" coordorigin="4064,-4069" coordsize="10,20" path="m4064,-4050l4074,-4050,4074,-4069,4064,-4069,4064,-4050xe" filled="true" fillcolor="#000000" stroked="false">
                <v:path arrowok="t"/>
                <v:fill type="solid"/>
              </v:shape>
            </v:group>
            <v:group style="position:absolute;left:4064;top:-4050;width:10;height:20" coordorigin="4064,-4050" coordsize="10,20">
              <v:shape style="position:absolute;left:4064;top:-4050;width:10;height:20" coordorigin="4064,-4050" coordsize="10,20" path="m4064,-4031l4074,-4031,4074,-4050,4064,-4050,4064,-4031xe" filled="true" fillcolor="#000000" stroked="false">
                <v:path arrowok="t"/>
                <v:fill type="solid"/>
              </v:shape>
            </v:group>
            <v:group style="position:absolute;left:4064;top:-4031;width:10;height:20" coordorigin="4064,-4031" coordsize="10,20">
              <v:shape style="position:absolute;left:4064;top:-4031;width:10;height:20" coordorigin="4064,-4031" coordsize="10,20" path="m4064,-4012l4074,-4012,4074,-4031,4064,-4031,4064,-4012xe" filled="true" fillcolor="#000000" stroked="false">
                <v:path arrowok="t"/>
                <v:fill type="solid"/>
              </v:shape>
            </v:group>
            <v:group style="position:absolute;left:4064;top:-4012;width:10;height:20" coordorigin="4064,-4012" coordsize="10,20">
              <v:shape style="position:absolute;left:4064;top:-4012;width:10;height:20" coordorigin="4064,-4012" coordsize="10,20" path="m4064,-3992l4074,-3992,4074,-4012,4064,-4012,4064,-3992xe" filled="true" fillcolor="#000000" stroked="false">
                <v:path arrowok="t"/>
                <v:fill type="solid"/>
              </v:shape>
            </v:group>
            <v:group style="position:absolute;left:4064;top:-3992;width:10;height:20" coordorigin="4064,-3992" coordsize="10,20">
              <v:shape style="position:absolute;left:4064;top:-3992;width:10;height:20" coordorigin="4064,-3992" coordsize="10,20" path="m4064,-3973l4074,-3973,4074,-3992,4064,-3992,4064,-3973xe" filled="true" fillcolor="#000000" stroked="false">
                <v:path arrowok="t"/>
                <v:fill type="solid"/>
              </v:shape>
            </v:group>
            <v:group style="position:absolute;left:4064;top:-3973;width:10;height:20" coordorigin="4064,-3973" coordsize="10,20">
              <v:shape style="position:absolute;left:4064;top:-3973;width:10;height:20" coordorigin="4064,-3973" coordsize="10,20" path="m4064,-3954l4074,-3954,4074,-3973,4064,-3973,4064,-3954xe" filled="true" fillcolor="#000000" stroked="false">
                <v:path arrowok="t"/>
                <v:fill type="solid"/>
              </v:shape>
            </v:group>
            <v:group style="position:absolute;left:4064;top:-3954;width:10;height:20" coordorigin="4064,-3954" coordsize="10,20">
              <v:shape style="position:absolute;left:4064;top:-3954;width:10;height:20" coordorigin="4064,-3954" coordsize="10,20" path="m4064,-3935l4074,-3935,4074,-3954,4064,-3954,4064,-3935xe" filled="true" fillcolor="#000000" stroked="false">
                <v:path arrowok="t"/>
                <v:fill type="solid"/>
              </v:shape>
            </v:group>
            <v:group style="position:absolute;left:4064;top:-3935;width:10;height:20" coordorigin="4064,-3935" coordsize="10,20">
              <v:shape style="position:absolute;left:4064;top:-3935;width:10;height:20" coordorigin="4064,-3935" coordsize="10,20" path="m4064,-3916l4074,-3916,4074,-3935,4064,-3935,4064,-3916xe" filled="true" fillcolor="#000000" stroked="false">
                <v:path arrowok="t"/>
                <v:fill type="solid"/>
              </v:shape>
            </v:group>
            <v:group style="position:absolute;left:4064;top:-3916;width:10;height:20" coordorigin="4064,-3916" coordsize="10,20">
              <v:shape style="position:absolute;left:4064;top:-3916;width:10;height:20" coordorigin="4064,-3916" coordsize="10,20" path="m4064,-3896l4074,-3896,4074,-3916,4064,-3916,4064,-3896xe" filled="true" fillcolor="#000000" stroked="false">
                <v:path arrowok="t"/>
                <v:fill type="solid"/>
              </v:shape>
            </v:group>
            <v:group style="position:absolute;left:4064;top:-3896;width:10;height:20" coordorigin="4064,-3896" coordsize="10,20">
              <v:shape style="position:absolute;left:4064;top:-3896;width:10;height:20" coordorigin="4064,-3896" coordsize="10,20" path="m4064,-3877l4074,-3877,4074,-3896,4064,-3896,4064,-3877xe" filled="true" fillcolor="#000000" stroked="false">
                <v:path arrowok="t"/>
                <v:fill type="solid"/>
              </v:shape>
            </v:group>
            <v:group style="position:absolute;left:4064;top:-3877;width:10;height:20" coordorigin="4064,-3877" coordsize="10,20">
              <v:shape style="position:absolute;left:4064;top:-3877;width:10;height:20" coordorigin="4064,-3877" coordsize="10,20" path="m4064,-3858l4074,-3858,4074,-3877,4064,-3877,4064,-3858xe" filled="true" fillcolor="#000000" stroked="false">
                <v:path arrowok="t"/>
                <v:fill type="solid"/>
              </v:shape>
            </v:group>
            <v:group style="position:absolute;left:4064;top:-3858;width:10;height:20" coordorigin="4064,-3858" coordsize="10,20">
              <v:shape style="position:absolute;left:4064;top:-3858;width:10;height:20" coordorigin="4064,-3858" coordsize="10,20" path="m4064,-3839l4074,-3839,4074,-3858,4064,-3858,4064,-3839xe" filled="true" fillcolor="#000000" stroked="false">
                <v:path arrowok="t"/>
                <v:fill type="solid"/>
              </v:shape>
            </v:group>
            <v:group style="position:absolute;left:4064;top:-3839;width:10;height:20" coordorigin="4064,-3839" coordsize="10,20">
              <v:shape style="position:absolute;left:4064;top:-3839;width:10;height:20" coordorigin="4064,-3839" coordsize="10,20" path="m4064,-3820l4074,-3820,4074,-3839,4064,-3839,4064,-3820xe" filled="true" fillcolor="#000000" stroked="false">
                <v:path arrowok="t"/>
                <v:fill type="solid"/>
              </v:shape>
            </v:group>
            <v:group style="position:absolute;left:4064;top:-3820;width:10;height:20" coordorigin="4064,-3820" coordsize="10,20">
              <v:shape style="position:absolute;left:4064;top:-3820;width:10;height:20" coordorigin="4064,-3820" coordsize="10,20" path="m4064,-3800l4074,-3800,4074,-3820,4064,-3820,4064,-3800xe" filled="true" fillcolor="#000000" stroked="false">
                <v:path arrowok="t"/>
                <v:fill type="solid"/>
              </v:shape>
            </v:group>
            <v:group style="position:absolute;left:4064;top:-3800;width:10;height:20" coordorigin="4064,-3800" coordsize="10,20">
              <v:shape style="position:absolute;left:4064;top:-3800;width:10;height:20" coordorigin="4064,-3800" coordsize="10,20" path="m4064,-3781l4074,-3781,4074,-3800,4064,-3800,4064,-3781xe" filled="true" fillcolor="#000000" stroked="false">
                <v:path arrowok="t"/>
                <v:fill type="solid"/>
              </v:shape>
            </v:group>
            <v:group style="position:absolute;left:4064;top:-3781;width:10;height:20" coordorigin="4064,-3781" coordsize="10,20">
              <v:shape style="position:absolute;left:4064;top:-3781;width:10;height:20" coordorigin="4064,-3781" coordsize="10,20" path="m4064,-3762l4074,-3762,4074,-3781,4064,-3781,4064,-3762xe" filled="true" fillcolor="#000000" stroked="false">
                <v:path arrowok="t"/>
                <v:fill type="solid"/>
              </v:shape>
            </v:group>
            <v:group style="position:absolute;left:4064;top:-3762;width:10;height:20" coordorigin="4064,-3762" coordsize="10,20">
              <v:shape style="position:absolute;left:4064;top:-3762;width:10;height:20" coordorigin="4064,-3762" coordsize="10,20" path="m4064,-3743l4074,-3743,4074,-3762,4064,-3762,4064,-3743xe" filled="true" fillcolor="#000000" stroked="false">
                <v:path arrowok="t"/>
                <v:fill type="solid"/>
              </v:shape>
            </v:group>
            <v:group style="position:absolute;left:4064;top:-3743;width:10;height:20" coordorigin="4064,-3743" coordsize="10,20">
              <v:shape style="position:absolute;left:4064;top:-3743;width:10;height:20" coordorigin="4064,-3743" coordsize="10,20" path="m4064,-3724l4074,-3724,4074,-3743,4064,-3743,4064,-3724xe" filled="true" fillcolor="#000000" stroked="false">
                <v:path arrowok="t"/>
                <v:fill type="solid"/>
              </v:shape>
            </v:group>
            <v:group style="position:absolute;left:4064;top:-3724;width:10;height:20" coordorigin="4064,-3724" coordsize="10,20">
              <v:shape style="position:absolute;left:4064;top:-3724;width:10;height:20" coordorigin="4064,-3724" coordsize="10,20" path="m4064,-3704l4074,-3704,4074,-3724,4064,-3724,4064,-3704xe" filled="true" fillcolor="#000000" stroked="false">
                <v:path arrowok="t"/>
                <v:fill type="solid"/>
              </v:shape>
            </v:group>
            <v:group style="position:absolute;left:4064;top:-3704;width:10;height:20" coordorigin="4064,-3704" coordsize="10,20">
              <v:shape style="position:absolute;left:4064;top:-3704;width:10;height:20" coordorigin="4064,-3704" coordsize="10,20" path="m4064,-3685l4074,-3685,4074,-3704,4064,-3704,4064,-3685xe" filled="true" fillcolor="#000000" stroked="false">
                <v:path arrowok="t"/>
                <v:fill type="solid"/>
              </v:shape>
            </v:group>
            <v:group style="position:absolute;left:4064;top:-3685;width:10;height:20" coordorigin="4064,-3685" coordsize="10,20">
              <v:shape style="position:absolute;left:4064;top:-3685;width:10;height:20" coordorigin="4064,-3685" coordsize="10,20" path="m4064,-3666l4074,-3666,4074,-3685,4064,-3685,4064,-3666xe" filled="true" fillcolor="#000000" stroked="false">
                <v:path arrowok="t"/>
                <v:fill type="solid"/>
              </v:shape>
            </v:group>
            <v:group style="position:absolute;left:4064;top:-3666;width:10;height:20" coordorigin="4064,-3666" coordsize="10,20">
              <v:shape style="position:absolute;left:4064;top:-3666;width:10;height:20" coordorigin="4064,-3666" coordsize="10,20" path="m4064,-3647l4074,-3647,4074,-3666,4064,-3666,4064,-3647xe" filled="true" fillcolor="#000000" stroked="false">
                <v:path arrowok="t"/>
                <v:fill type="solid"/>
              </v:shape>
            </v:group>
            <v:group style="position:absolute;left:4064;top:-3647;width:10;height:20" coordorigin="4064,-3647" coordsize="10,20">
              <v:shape style="position:absolute;left:4064;top:-3647;width:10;height:20" coordorigin="4064,-3647" coordsize="10,20" path="m4064,-3628l4074,-3628,4074,-3647,4064,-3647,4064,-3628xe" filled="true" fillcolor="#000000" stroked="false">
                <v:path arrowok="t"/>
                <v:fill type="solid"/>
              </v:shape>
            </v:group>
            <v:group style="position:absolute;left:4064;top:-3628;width:10;height:20" coordorigin="4064,-3628" coordsize="10,20">
              <v:shape style="position:absolute;left:4064;top:-3628;width:10;height:20" coordorigin="4064,-3628" coordsize="10,20" path="m4064,-3608l4074,-3608,4074,-3628,4064,-3628,4064,-3608xe" filled="true" fillcolor="#000000" stroked="false">
                <v:path arrowok="t"/>
                <v:fill type="solid"/>
              </v:shape>
            </v:group>
            <v:group style="position:absolute;left:4064;top:-3608;width:10;height:20" coordorigin="4064,-3608" coordsize="10,20">
              <v:shape style="position:absolute;left:4064;top:-3608;width:10;height:20" coordorigin="4064,-3608" coordsize="10,20" path="m4064,-3589l4074,-3589,4074,-3608,4064,-3608,4064,-3589xe" filled="true" fillcolor="#000000" stroked="false">
                <v:path arrowok="t"/>
                <v:fill type="solid"/>
              </v:shape>
            </v:group>
            <v:group style="position:absolute;left:4064;top:-3589;width:10;height:20" coordorigin="4064,-3589" coordsize="10,20">
              <v:shape style="position:absolute;left:4064;top:-3589;width:10;height:20" coordorigin="4064,-3589" coordsize="10,20" path="m4064,-3570l4074,-3570,4074,-3589,4064,-3589,4064,-3570xe" filled="true" fillcolor="#000000" stroked="false">
                <v:path arrowok="t"/>
                <v:fill type="solid"/>
              </v:shape>
            </v:group>
            <v:group style="position:absolute;left:4064;top:-3570;width:10;height:20" coordorigin="4064,-3570" coordsize="10,20">
              <v:shape style="position:absolute;left:4064;top:-3570;width:10;height:20" coordorigin="4064,-3570" coordsize="10,20" path="m4064,-3551l4074,-3551,4074,-3570,4064,-3570,4064,-3551xe" filled="true" fillcolor="#000000" stroked="false">
                <v:path arrowok="t"/>
                <v:fill type="solid"/>
              </v:shape>
            </v:group>
            <v:group style="position:absolute;left:4064;top:-3551;width:10;height:20" coordorigin="4064,-3551" coordsize="10,20">
              <v:shape style="position:absolute;left:4064;top:-3551;width:10;height:20" coordorigin="4064,-3551" coordsize="10,20" path="m4064,-3532l4074,-3532,4074,-3551,4064,-3551,4064,-3532xe" filled="true" fillcolor="#000000" stroked="false">
                <v:path arrowok="t"/>
                <v:fill type="solid"/>
              </v:shape>
            </v:group>
            <v:group style="position:absolute;left:4064;top:-3532;width:10;height:20" coordorigin="4064,-3532" coordsize="10,20">
              <v:shape style="position:absolute;left:4064;top:-3532;width:10;height:20" coordorigin="4064,-3532" coordsize="10,20" path="m4064,-3512l4074,-3512,4074,-3532,4064,-3532,4064,-3512xe" filled="true" fillcolor="#000000" stroked="false">
                <v:path arrowok="t"/>
                <v:fill type="solid"/>
              </v:shape>
            </v:group>
            <v:group style="position:absolute;left:4064;top:-3512;width:10;height:20" coordorigin="4064,-3512" coordsize="10,20">
              <v:shape style="position:absolute;left:4064;top:-3512;width:10;height:20" coordorigin="4064,-3512" coordsize="10,20" path="m4064,-3493l4074,-3493,4074,-3512,4064,-3512,4064,-3493xe" filled="true" fillcolor="#000000" stroked="false">
                <v:path arrowok="t"/>
                <v:fill type="solid"/>
              </v:shape>
            </v:group>
            <v:group style="position:absolute;left:4064;top:-3493;width:10;height:20" coordorigin="4064,-3493" coordsize="10,20">
              <v:shape style="position:absolute;left:4064;top:-3493;width:10;height:20" coordorigin="4064,-3493" coordsize="10,20" path="m4064,-3474l4074,-3474,4074,-3493,4064,-3493,4064,-3474xe" filled="true" fillcolor="#000000" stroked="false">
                <v:path arrowok="t"/>
                <v:fill type="solid"/>
              </v:shape>
            </v:group>
            <v:group style="position:absolute;left:4064;top:-3474;width:10;height:20" coordorigin="4064,-3474" coordsize="10,20">
              <v:shape style="position:absolute;left:4064;top:-3474;width:10;height:20" coordorigin="4064,-3474" coordsize="10,20" path="m4064,-3455l4074,-3455,4074,-3474,4064,-3474,4064,-3455xe" filled="true" fillcolor="#000000" stroked="false">
                <v:path arrowok="t"/>
                <v:fill type="solid"/>
              </v:shape>
            </v:group>
            <v:group style="position:absolute;left:4064;top:-3455;width:10;height:20" coordorigin="4064,-3455" coordsize="10,20">
              <v:shape style="position:absolute;left:4064;top:-3455;width:10;height:20" coordorigin="4064,-3455" coordsize="10,20" path="m4064,-3436l4074,-3436,4074,-3455,4064,-3455,4064,-3436xe" filled="true" fillcolor="#000000" stroked="false">
                <v:path arrowok="t"/>
                <v:fill type="solid"/>
              </v:shape>
            </v:group>
            <v:group style="position:absolute;left:4064;top:-3436;width:10;height:20" coordorigin="4064,-3436" coordsize="10,20">
              <v:shape style="position:absolute;left:4064;top:-3436;width:10;height:20" coordorigin="4064,-3436" coordsize="10,20" path="m4064,-3416l4074,-3416,4074,-3436,4064,-3436,4064,-3416xe" filled="true" fillcolor="#000000" stroked="false">
                <v:path arrowok="t"/>
                <v:fill type="solid"/>
              </v:shape>
            </v:group>
            <v:group style="position:absolute;left:4064;top:-3416;width:10;height:20" coordorigin="4064,-3416" coordsize="10,20">
              <v:shape style="position:absolute;left:4064;top:-3416;width:10;height:20" coordorigin="4064,-3416" coordsize="10,20" path="m4064,-3397l4074,-3397,4074,-3416,4064,-3416,4064,-3397xe" filled="true" fillcolor="#000000" stroked="false">
                <v:path arrowok="t"/>
                <v:fill type="solid"/>
              </v:shape>
            </v:group>
            <v:group style="position:absolute;left:4064;top:-3397;width:10;height:20" coordorigin="4064,-3397" coordsize="10,20">
              <v:shape style="position:absolute;left:4064;top:-3397;width:10;height:20" coordorigin="4064,-3397" coordsize="10,20" path="m4064,-3378l4074,-3378,4074,-3397,4064,-3397,4064,-3378xe" filled="true" fillcolor="#000000" stroked="false">
                <v:path arrowok="t"/>
                <v:fill type="solid"/>
              </v:shape>
            </v:group>
            <v:group style="position:absolute;left:4064;top:-3378;width:10;height:20" coordorigin="4064,-3378" coordsize="10,20">
              <v:shape style="position:absolute;left:4064;top:-3378;width:10;height:20" coordorigin="4064,-3378" coordsize="10,20" path="m4064,-3359l4074,-3359,4074,-3378,4064,-3378,4064,-3359xe" filled="true" fillcolor="#000000" stroked="false">
                <v:path arrowok="t"/>
                <v:fill type="solid"/>
              </v:shape>
            </v:group>
            <v:group style="position:absolute;left:4064;top:-3359;width:10;height:20" coordorigin="4064,-3359" coordsize="10,20">
              <v:shape style="position:absolute;left:4064;top:-3359;width:10;height:20" coordorigin="4064,-3359" coordsize="10,20" path="m4064,-3340l4074,-3340,4074,-3359,4064,-3359,4064,-3340xe" filled="true" fillcolor="#000000" stroked="false">
                <v:path arrowok="t"/>
                <v:fill type="solid"/>
              </v:shape>
            </v:group>
            <v:group style="position:absolute;left:4064;top:-3340;width:10;height:20" coordorigin="4064,-3340" coordsize="10,20">
              <v:shape style="position:absolute;left:4064;top:-3340;width:10;height:20" coordorigin="4064,-3340" coordsize="10,20" path="m4064,-3320l4074,-3320,4074,-3340,4064,-3340,4064,-3320xe" filled="true" fillcolor="#000000" stroked="false">
                <v:path arrowok="t"/>
                <v:fill type="solid"/>
              </v:shape>
            </v:group>
            <v:group style="position:absolute;left:4064;top:-3320;width:10;height:20" coordorigin="4064,-3320" coordsize="10,20">
              <v:shape style="position:absolute;left:4064;top:-3320;width:10;height:20" coordorigin="4064,-3320" coordsize="10,20" path="m4064,-3301l4074,-3301,4074,-3320,4064,-3320,4064,-3301xe" filled="true" fillcolor="#000000" stroked="false">
                <v:path arrowok="t"/>
                <v:fill type="solid"/>
              </v:shape>
            </v:group>
            <v:group style="position:absolute;left:4064;top:-3301;width:10;height:20" coordorigin="4064,-3301" coordsize="10,20">
              <v:shape style="position:absolute;left:4064;top:-3301;width:10;height:20" coordorigin="4064,-3301" coordsize="10,20" path="m4064,-3282l4074,-3282,4074,-3301,4064,-3301,4064,-3282xe" filled="true" fillcolor="#000000" stroked="false">
                <v:path arrowok="t"/>
                <v:fill type="solid"/>
              </v:shape>
            </v:group>
            <v:group style="position:absolute;left:4064;top:-3282;width:10;height:20" coordorigin="4064,-3282" coordsize="10,20">
              <v:shape style="position:absolute;left:4064;top:-3282;width:10;height:20" coordorigin="4064,-3282" coordsize="10,20" path="m4064,-3263l4074,-3263,4074,-3282,4064,-3282,4064,-3263xe" filled="true" fillcolor="#000000" stroked="false">
                <v:path arrowok="t"/>
                <v:fill type="solid"/>
              </v:shape>
            </v:group>
            <v:group style="position:absolute;left:4064;top:-3263;width:10;height:20" coordorigin="4064,-3263" coordsize="10,20">
              <v:shape style="position:absolute;left:4064;top:-3263;width:10;height:20" coordorigin="4064,-3263" coordsize="10,20" path="m4064,-3244l4074,-3244,4074,-3263,4064,-3263,4064,-3244xe" filled="true" fillcolor="#000000" stroked="false">
                <v:path arrowok="t"/>
                <v:fill type="solid"/>
              </v:shape>
            </v:group>
            <v:group style="position:absolute;left:4064;top:-3244;width:10;height:20" coordorigin="4064,-3244" coordsize="10,20">
              <v:shape style="position:absolute;left:4064;top:-3244;width:10;height:20" coordorigin="4064,-3244" coordsize="10,20" path="m4064,-3224l4074,-3224,4074,-3244,4064,-3244,4064,-3224xe" filled="true" fillcolor="#000000" stroked="false">
                <v:path arrowok="t"/>
                <v:fill type="solid"/>
              </v:shape>
            </v:group>
            <v:group style="position:absolute;left:4064;top:-3224;width:10;height:20" coordorigin="4064,-3224" coordsize="10,20">
              <v:shape style="position:absolute;left:4064;top:-3224;width:10;height:20" coordorigin="4064,-3224" coordsize="10,20" path="m4064,-3205l4074,-3205,4074,-3224,4064,-3224,4064,-3205xe" filled="true" fillcolor="#000000" stroked="false">
                <v:path arrowok="t"/>
                <v:fill type="solid"/>
              </v:shape>
            </v:group>
            <v:group style="position:absolute;left:4064;top:-3205;width:10;height:20" coordorigin="4064,-3205" coordsize="10,20">
              <v:shape style="position:absolute;left:4064;top:-3205;width:10;height:20" coordorigin="4064,-3205" coordsize="10,20" path="m4064,-3186l4074,-3186,4074,-3205,4064,-3205,4064,-3186xe" filled="true" fillcolor="#000000" stroked="false">
                <v:path arrowok="t"/>
                <v:fill type="solid"/>
              </v:shape>
            </v:group>
            <v:group style="position:absolute;left:4064;top:-3186;width:10;height:20" coordorigin="4064,-3186" coordsize="10,20">
              <v:shape style="position:absolute;left:4064;top:-3186;width:10;height:20" coordorigin="4064,-3186" coordsize="10,20" path="m4064,-3167l4074,-3167,4074,-3186,4064,-3186,4064,-3167xe" filled="true" fillcolor="#000000" stroked="false">
                <v:path arrowok="t"/>
                <v:fill type="solid"/>
              </v:shape>
            </v:group>
            <v:group style="position:absolute;left:4064;top:-3164;width:10;height:2" coordorigin="4064,-3164" coordsize="10,2">
              <v:shape style="position:absolute;left:4064;top:-3164;width:10;height:2" coordorigin="4064,-3164" coordsize="10,0" path="m4064,-3164l4074,-3164e" filled="false" stroked="true" strokeweight=".24005pt" strokecolor="#000000">
                <v:path arrowok="t"/>
              </v:shape>
            </v:group>
            <v:group style="position:absolute;left:5991;top:-4492;width:10;height:20" coordorigin="5991,-4492" coordsize="10,20">
              <v:shape style="position:absolute;left:5991;top:-4492;width:10;height:20" coordorigin="5991,-4492" coordsize="10,20" path="m5991,-4472l6001,-4472,6001,-4492,5991,-4492,5991,-4472xe" filled="true" fillcolor="#000000" stroked="false">
                <v:path arrowok="t"/>
                <v:fill type="solid"/>
              </v:shape>
            </v:group>
            <v:group style="position:absolute;left:5991;top:-4472;width:10;height:20" coordorigin="5991,-4472" coordsize="10,20">
              <v:shape style="position:absolute;left:5991;top:-4472;width:10;height:20" coordorigin="5991,-4472" coordsize="10,20" path="m5991,-4453l6001,-4453,6001,-4472,5991,-4472,5991,-4453xe" filled="true" fillcolor="#000000" stroked="false">
                <v:path arrowok="t"/>
                <v:fill type="solid"/>
              </v:shape>
            </v:group>
            <v:group style="position:absolute;left:5991;top:-4453;width:10;height:20" coordorigin="5991,-4453" coordsize="10,20">
              <v:shape style="position:absolute;left:5991;top:-4453;width:10;height:20" coordorigin="5991,-4453" coordsize="10,20" path="m5991,-4434l6001,-4434,6001,-4453,5991,-4453,5991,-4434xe" filled="true" fillcolor="#000000" stroked="false">
                <v:path arrowok="t"/>
                <v:fill type="solid"/>
              </v:shape>
            </v:group>
            <v:group style="position:absolute;left:5991;top:-4434;width:10;height:20" coordorigin="5991,-4434" coordsize="10,20">
              <v:shape style="position:absolute;left:5991;top:-4434;width:10;height:20" coordorigin="5991,-4434" coordsize="10,20" path="m5991,-4415l6001,-4415,6001,-4434,5991,-4434,5991,-4415xe" filled="true" fillcolor="#000000" stroked="false">
                <v:path arrowok="t"/>
                <v:fill type="solid"/>
              </v:shape>
            </v:group>
            <v:group style="position:absolute;left:5991;top:-4415;width:10;height:20" coordorigin="5991,-4415" coordsize="10,20">
              <v:shape style="position:absolute;left:5991;top:-4415;width:10;height:20" coordorigin="5991,-4415" coordsize="10,20" path="m5991,-4396l6001,-4396,6001,-4415,5991,-4415,5991,-4396xe" filled="true" fillcolor="#000000" stroked="false">
                <v:path arrowok="t"/>
                <v:fill type="solid"/>
              </v:shape>
            </v:group>
            <v:group style="position:absolute;left:5991;top:-4396;width:10;height:20" coordorigin="5991,-4396" coordsize="10,20">
              <v:shape style="position:absolute;left:5991;top:-4396;width:10;height:20" coordorigin="5991,-4396" coordsize="10,20" path="m5991,-4376l6001,-4376,6001,-4396,5991,-4396,5991,-4376xe" filled="true" fillcolor="#000000" stroked="false">
                <v:path arrowok="t"/>
                <v:fill type="solid"/>
              </v:shape>
            </v:group>
            <v:group style="position:absolute;left:5991;top:-4376;width:10;height:20" coordorigin="5991,-4376" coordsize="10,20">
              <v:shape style="position:absolute;left:5991;top:-4376;width:10;height:20" coordorigin="5991,-4376" coordsize="10,20" path="m5991,-4357l6001,-4357,6001,-4376,5991,-4376,5991,-4357xe" filled="true" fillcolor="#000000" stroked="false">
                <v:path arrowok="t"/>
                <v:fill type="solid"/>
              </v:shape>
            </v:group>
            <v:group style="position:absolute;left:5991;top:-4357;width:10;height:20" coordorigin="5991,-4357" coordsize="10,20">
              <v:shape style="position:absolute;left:5991;top:-4357;width:10;height:20" coordorigin="5991,-4357" coordsize="10,20" path="m5991,-4338l6001,-4338,6001,-4357,5991,-4357,5991,-4338xe" filled="true" fillcolor="#000000" stroked="false">
                <v:path arrowok="t"/>
                <v:fill type="solid"/>
              </v:shape>
            </v:group>
            <v:group style="position:absolute;left:5991;top:-4338;width:10;height:20" coordorigin="5991,-4338" coordsize="10,20">
              <v:shape style="position:absolute;left:5991;top:-4338;width:10;height:20" coordorigin="5991,-4338" coordsize="10,20" path="m5991,-4319l6001,-4319,6001,-4338,5991,-4338,5991,-4319xe" filled="true" fillcolor="#000000" stroked="false">
                <v:path arrowok="t"/>
                <v:fill type="solid"/>
              </v:shape>
            </v:group>
            <v:group style="position:absolute;left:5991;top:-4319;width:10;height:20" coordorigin="5991,-4319" coordsize="10,20">
              <v:shape style="position:absolute;left:5991;top:-4319;width:10;height:20" coordorigin="5991,-4319" coordsize="10,20" path="m5991,-4300l6001,-4300,6001,-4319,5991,-4319,5991,-4300xe" filled="true" fillcolor="#000000" stroked="false">
                <v:path arrowok="t"/>
                <v:fill type="solid"/>
              </v:shape>
            </v:group>
            <v:group style="position:absolute;left:5991;top:-4300;width:10;height:20" coordorigin="5991,-4300" coordsize="10,20">
              <v:shape style="position:absolute;left:5991;top:-4300;width:10;height:20" coordorigin="5991,-4300" coordsize="10,20" path="m5991,-4280l6001,-4280,6001,-4300,5991,-4300,5991,-4280xe" filled="true" fillcolor="#000000" stroked="false">
                <v:path arrowok="t"/>
                <v:fill type="solid"/>
              </v:shape>
            </v:group>
            <v:group style="position:absolute;left:5991;top:-4280;width:10;height:20" coordorigin="5991,-4280" coordsize="10,20">
              <v:shape style="position:absolute;left:5991;top:-4280;width:10;height:20" coordorigin="5991,-4280" coordsize="10,20" path="m5991,-4261l6001,-4261,6001,-4280,5991,-4280,5991,-4261xe" filled="true" fillcolor="#000000" stroked="false">
                <v:path arrowok="t"/>
                <v:fill type="solid"/>
              </v:shape>
            </v:group>
            <v:group style="position:absolute;left:5991;top:-4261;width:10;height:20" coordorigin="5991,-4261" coordsize="10,20">
              <v:shape style="position:absolute;left:5991;top:-4261;width:10;height:20" coordorigin="5991,-4261" coordsize="10,20" path="m5991,-4242l6001,-4242,6001,-4261,5991,-4261,5991,-4242xe" filled="true" fillcolor="#000000" stroked="false">
                <v:path arrowok="t"/>
                <v:fill type="solid"/>
              </v:shape>
            </v:group>
            <v:group style="position:absolute;left:5991;top:-4242;width:10;height:20" coordorigin="5991,-4242" coordsize="10,20">
              <v:shape style="position:absolute;left:5991;top:-4242;width:10;height:20" coordorigin="5991,-4242" coordsize="10,20" path="m5991,-4223l6001,-4223,6001,-4242,5991,-4242,5991,-4223xe" filled="true" fillcolor="#000000" stroked="false">
                <v:path arrowok="t"/>
                <v:fill type="solid"/>
              </v:shape>
            </v:group>
            <v:group style="position:absolute;left:5991;top:-4223;width:10;height:20" coordorigin="5991,-4223" coordsize="10,20">
              <v:shape style="position:absolute;left:5991;top:-4223;width:10;height:20" coordorigin="5991,-4223" coordsize="10,20" path="m5991,-4204l6001,-4204,6001,-4223,5991,-4223,5991,-4204xe" filled="true" fillcolor="#000000" stroked="false">
                <v:path arrowok="t"/>
                <v:fill type="solid"/>
              </v:shape>
            </v:group>
            <v:group style="position:absolute;left:5991;top:-4204;width:10;height:20" coordorigin="5991,-4204" coordsize="10,20">
              <v:shape style="position:absolute;left:5991;top:-4204;width:10;height:20" coordorigin="5991,-4204" coordsize="10,20" path="m5991,-4184l6001,-4184,6001,-4204,5991,-4204,5991,-4184xe" filled="true" fillcolor="#000000" stroked="false">
                <v:path arrowok="t"/>
                <v:fill type="solid"/>
              </v:shape>
            </v:group>
            <v:group style="position:absolute;left:5991;top:-4184;width:10;height:20" coordorigin="5991,-4184" coordsize="10,20">
              <v:shape style="position:absolute;left:5991;top:-4184;width:10;height:20" coordorigin="5991,-4184" coordsize="10,20" path="m5991,-4165l6001,-4165,6001,-4184,5991,-4184,5991,-4165xe" filled="true" fillcolor="#000000" stroked="false">
                <v:path arrowok="t"/>
                <v:fill type="solid"/>
              </v:shape>
            </v:group>
            <v:group style="position:absolute;left:5991;top:-4165;width:10;height:20" coordorigin="5991,-4165" coordsize="10,20">
              <v:shape style="position:absolute;left:5991;top:-4165;width:10;height:20" coordorigin="5991,-4165" coordsize="10,20" path="m5991,-4146l6001,-4146,6001,-4165,5991,-4165,5991,-4146xe" filled="true" fillcolor="#000000" stroked="false">
                <v:path arrowok="t"/>
                <v:fill type="solid"/>
              </v:shape>
            </v:group>
            <v:group style="position:absolute;left:5991;top:-4146;width:10;height:20" coordorigin="5991,-4146" coordsize="10,20">
              <v:shape style="position:absolute;left:5991;top:-4146;width:10;height:20" coordorigin="5991,-4146" coordsize="10,20" path="m5991,-4127l6001,-4127,6001,-4146,5991,-4146,5991,-4127xe" filled="true" fillcolor="#000000" stroked="false">
                <v:path arrowok="t"/>
                <v:fill type="solid"/>
              </v:shape>
            </v:group>
            <v:group style="position:absolute;left:5991;top:-4127;width:10;height:20" coordorigin="5991,-4127" coordsize="10,20">
              <v:shape style="position:absolute;left:5991;top:-4127;width:10;height:20" coordorigin="5991,-4127" coordsize="10,20" path="m5991,-4108l6001,-4108,6001,-4127,5991,-4127,5991,-4108xe" filled="true" fillcolor="#000000" stroked="false">
                <v:path arrowok="t"/>
                <v:fill type="solid"/>
              </v:shape>
            </v:group>
            <v:group style="position:absolute;left:5991;top:-4108;width:10;height:20" coordorigin="5991,-4108" coordsize="10,20">
              <v:shape style="position:absolute;left:5991;top:-4108;width:10;height:20" coordorigin="5991,-4108" coordsize="10,20" path="m5991,-4088l6001,-4088,6001,-4108,5991,-4108,5991,-4088xe" filled="true" fillcolor="#000000" stroked="false">
                <v:path arrowok="t"/>
                <v:fill type="solid"/>
              </v:shape>
            </v:group>
            <v:group style="position:absolute;left:5991;top:-4088;width:10;height:20" coordorigin="5991,-4088" coordsize="10,20">
              <v:shape style="position:absolute;left:5991;top:-4088;width:10;height:20" coordorigin="5991,-4088" coordsize="10,20" path="m5991,-4069l6001,-4069,6001,-4088,5991,-4088,5991,-4069xe" filled="true" fillcolor="#000000" stroked="false">
                <v:path arrowok="t"/>
                <v:fill type="solid"/>
              </v:shape>
            </v:group>
            <v:group style="position:absolute;left:5991;top:-4069;width:10;height:20" coordorigin="5991,-4069" coordsize="10,20">
              <v:shape style="position:absolute;left:5991;top:-4069;width:10;height:20" coordorigin="5991,-4069" coordsize="10,20" path="m5991,-4050l6001,-4050,6001,-4069,5991,-4069,5991,-4050xe" filled="true" fillcolor="#000000" stroked="false">
                <v:path arrowok="t"/>
                <v:fill type="solid"/>
              </v:shape>
            </v:group>
            <v:group style="position:absolute;left:5991;top:-4050;width:10;height:20" coordorigin="5991,-4050" coordsize="10,20">
              <v:shape style="position:absolute;left:5991;top:-4050;width:10;height:20" coordorigin="5991,-4050" coordsize="10,20" path="m5991,-4031l6001,-4031,6001,-4050,5991,-4050,5991,-4031xe" filled="true" fillcolor="#000000" stroked="false">
                <v:path arrowok="t"/>
                <v:fill type="solid"/>
              </v:shape>
            </v:group>
            <v:group style="position:absolute;left:5991;top:-4031;width:10;height:20" coordorigin="5991,-4031" coordsize="10,20">
              <v:shape style="position:absolute;left:5991;top:-4031;width:10;height:20" coordorigin="5991,-4031" coordsize="10,20" path="m5991,-4012l6001,-4012,6001,-4031,5991,-4031,5991,-4012xe" filled="true" fillcolor="#000000" stroked="false">
                <v:path arrowok="t"/>
                <v:fill type="solid"/>
              </v:shape>
            </v:group>
            <v:group style="position:absolute;left:5991;top:-4012;width:10;height:20" coordorigin="5991,-4012" coordsize="10,20">
              <v:shape style="position:absolute;left:5991;top:-4012;width:10;height:20" coordorigin="5991,-4012" coordsize="10,20" path="m5991,-3992l6001,-3992,6001,-4012,5991,-4012,5991,-3992xe" filled="true" fillcolor="#000000" stroked="false">
                <v:path arrowok="t"/>
                <v:fill type="solid"/>
              </v:shape>
            </v:group>
            <v:group style="position:absolute;left:5991;top:-3992;width:10;height:20" coordorigin="5991,-3992" coordsize="10,20">
              <v:shape style="position:absolute;left:5991;top:-3992;width:10;height:20" coordorigin="5991,-3992" coordsize="10,20" path="m5991,-3973l6001,-3973,6001,-3992,5991,-3992,5991,-3973xe" filled="true" fillcolor="#000000" stroked="false">
                <v:path arrowok="t"/>
                <v:fill type="solid"/>
              </v:shape>
            </v:group>
            <v:group style="position:absolute;left:5991;top:-3973;width:10;height:20" coordorigin="5991,-3973" coordsize="10,20">
              <v:shape style="position:absolute;left:5991;top:-3973;width:10;height:20" coordorigin="5991,-3973" coordsize="10,20" path="m5991,-3954l6001,-3954,6001,-3973,5991,-3973,5991,-3954xe" filled="true" fillcolor="#000000" stroked="false">
                <v:path arrowok="t"/>
                <v:fill type="solid"/>
              </v:shape>
            </v:group>
            <v:group style="position:absolute;left:5991;top:-3954;width:10;height:20" coordorigin="5991,-3954" coordsize="10,20">
              <v:shape style="position:absolute;left:5991;top:-3954;width:10;height:20" coordorigin="5991,-3954" coordsize="10,20" path="m5991,-3935l6001,-3935,6001,-3954,5991,-3954,5991,-3935xe" filled="true" fillcolor="#000000" stroked="false">
                <v:path arrowok="t"/>
                <v:fill type="solid"/>
              </v:shape>
            </v:group>
            <v:group style="position:absolute;left:5991;top:-3935;width:10;height:20" coordorigin="5991,-3935" coordsize="10,20">
              <v:shape style="position:absolute;left:5991;top:-3935;width:10;height:20" coordorigin="5991,-3935" coordsize="10,20" path="m5991,-3916l6001,-3916,6001,-3935,5991,-3935,5991,-3916xe" filled="true" fillcolor="#000000" stroked="false">
                <v:path arrowok="t"/>
                <v:fill type="solid"/>
              </v:shape>
            </v:group>
            <v:group style="position:absolute;left:5991;top:-3916;width:10;height:20" coordorigin="5991,-3916" coordsize="10,20">
              <v:shape style="position:absolute;left:5991;top:-3916;width:10;height:20" coordorigin="5991,-3916" coordsize="10,20" path="m5991,-3896l6001,-3896,6001,-3916,5991,-3916,5991,-3896xe" filled="true" fillcolor="#000000" stroked="false">
                <v:path arrowok="t"/>
                <v:fill type="solid"/>
              </v:shape>
            </v:group>
            <v:group style="position:absolute;left:5991;top:-3896;width:10;height:20" coordorigin="5991,-3896" coordsize="10,20">
              <v:shape style="position:absolute;left:5991;top:-3896;width:10;height:20" coordorigin="5991,-3896" coordsize="10,20" path="m5991,-3877l6001,-3877,6001,-3896,5991,-3896,5991,-3877xe" filled="true" fillcolor="#000000" stroked="false">
                <v:path arrowok="t"/>
                <v:fill type="solid"/>
              </v:shape>
            </v:group>
            <v:group style="position:absolute;left:5991;top:-3877;width:10;height:20" coordorigin="5991,-3877" coordsize="10,20">
              <v:shape style="position:absolute;left:5991;top:-3877;width:10;height:20" coordorigin="5991,-3877" coordsize="10,20" path="m5991,-3858l6001,-3858,6001,-3877,5991,-3877,5991,-3858xe" filled="true" fillcolor="#000000" stroked="false">
                <v:path arrowok="t"/>
                <v:fill type="solid"/>
              </v:shape>
            </v:group>
            <v:group style="position:absolute;left:5991;top:-3858;width:10;height:20" coordorigin="5991,-3858" coordsize="10,20">
              <v:shape style="position:absolute;left:5991;top:-3858;width:10;height:20" coordorigin="5991,-3858" coordsize="10,20" path="m5991,-3839l6001,-3839,6001,-3858,5991,-3858,5991,-3839xe" filled="true" fillcolor="#000000" stroked="false">
                <v:path arrowok="t"/>
                <v:fill type="solid"/>
              </v:shape>
            </v:group>
            <v:group style="position:absolute;left:5991;top:-3839;width:10;height:20" coordorigin="5991,-3839" coordsize="10,20">
              <v:shape style="position:absolute;left:5991;top:-3839;width:10;height:20" coordorigin="5991,-3839" coordsize="10,20" path="m5991,-3820l6001,-3820,6001,-3839,5991,-3839,5991,-3820xe" filled="true" fillcolor="#000000" stroked="false">
                <v:path arrowok="t"/>
                <v:fill type="solid"/>
              </v:shape>
            </v:group>
            <v:group style="position:absolute;left:5991;top:-3820;width:10;height:20" coordorigin="5991,-3820" coordsize="10,20">
              <v:shape style="position:absolute;left:5991;top:-3820;width:10;height:20" coordorigin="5991,-3820" coordsize="10,20" path="m5991,-3800l6001,-3800,6001,-3820,5991,-3820,5991,-3800xe" filled="true" fillcolor="#000000" stroked="false">
                <v:path arrowok="t"/>
                <v:fill type="solid"/>
              </v:shape>
            </v:group>
            <v:group style="position:absolute;left:5991;top:-3800;width:10;height:20" coordorigin="5991,-3800" coordsize="10,20">
              <v:shape style="position:absolute;left:5991;top:-3800;width:10;height:20" coordorigin="5991,-3800" coordsize="10,20" path="m5991,-3781l6001,-3781,6001,-3800,5991,-3800,5991,-3781xe" filled="true" fillcolor="#000000" stroked="false">
                <v:path arrowok="t"/>
                <v:fill type="solid"/>
              </v:shape>
            </v:group>
            <v:group style="position:absolute;left:5991;top:-3781;width:10;height:20" coordorigin="5991,-3781" coordsize="10,20">
              <v:shape style="position:absolute;left:5991;top:-3781;width:10;height:20" coordorigin="5991,-3781" coordsize="10,20" path="m5991,-3762l6001,-3762,6001,-3781,5991,-3781,5991,-3762xe" filled="true" fillcolor="#000000" stroked="false">
                <v:path arrowok="t"/>
                <v:fill type="solid"/>
              </v:shape>
            </v:group>
            <v:group style="position:absolute;left:5991;top:-3762;width:10;height:20" coordorigin="5991,-3762" coordsize="10,20">
              <v:shape style="position:absolute;left:5991;top:-3762;width:10;height:20" coordorigin="5991,-3762" coordsize="10,20" path="m5991,-3743l6001,-3743,6001,-3762,5991,-3762,5991,-3743xe" filled="true" fillcolor="#000000" stroked="false">
                <v:path arrowok="t"/>
                <v:fill type="solid"/>
              </v:shape>
            </v:group>
            <v:group style="position:absolute;left:5991;top:-3743;width:10;height:20" coordorigin="5991,-3743" coordsize="10,20">
              <v:shape style="position:absolute;left:5991;top:-3743;width:10;height:20" coordorigin="5991,-3743" coordsize="10,20" path="m5991,-3724l6001,-3724,6001,-3743,5991,-3743,5991,-3724xe" filled="true" fillcolor="#000000" stroked="false">
                <v:path arrowok="t"/>
                <v:fill type="solid"/>
              </v:shape>
            </v:group>
            <v:group style="position:absolute;left:5991;top:-3724;width:10;height:20" coordorigin="5991,-3724" coordsize="10,20">
              <v:shape style="position:absolute;left:5991;top:-3724;width:10;height:20" coordorigin="5991,-3724" coordsize="10,20" path="m5991,-3704l6001,-3704,6001,-3724,5991,-3724,5991,-3704xe" filled="true" fillcolor="#000000" stroked="false">
                <v:path arrowok="t"/>
                <v:fill type="solid"/>
              </v:shape>
            </v:group>
            <v:group style="position:absolute;left:5991;top:-3704;width:10;height:20" coordorigin="5991,-3704" coordsize="10,20">
              <v:shape style="position:absolute;left:5991;top:-3704;width:10;height:20" coordorigin="5991,-3704" coordsize="10,20" path="m5991,-3685l6001,-3685,6001,-3704,5991,-3704,5991,-3685xe" filled="true" fillcolor="#000000" stroked="false">
                <v:path arrowok="t"/>
                <v:fill type="solid"/>
              </v:shape>
            </v:group>
            <v:group style="position:absolute;left:5991;top:-3685;width:10;height:20" coordorigin="5991,-3685" coordsize="10,20">
              <v:shape style="position:absolute;left:5991;top:-3685;width:10;height:20" coordorigin="5991,-3685" coordsize="10,20" path="m5991,-3666l6001,-3666,6001,-3685,5991,-3685,5991,-3666xe" filled="true" fillcolor="#000000" stroked="false">
                <v:path arrowok="t"/>
                <v:fill type="solid"/>
              </v:shape>
            </v:group>
            <v:group style="position:absolute;left:5991;top:-3666;width:10;height:20" coordorigin="5991,-3666" coordsize="10,20">
              <v:shape style="position:absolute;left:5991;top:-3666;width:10;height:20" coordorigin="5991,-3666" coordsize="10,20" path="m5991,-3647l6001,-3647,6001,-3666,5991,-3666,5991,-3647xe" filled="true" fillcolor="#000000" stroked="false">
                <v:path arrowok="t"/>
                <v:fill type="solid"/>
              </v:shape>
            </v:group>
            <v:group style="position:absolute;left:5991;top:-3647;width:10;height:20" coordorigin="5991,-3647" coordsize="10,20">
              <v:shape style="position:absolute;left:5991;top:-3647;width:10;height:20" coordorigin="5991,-3647" coordsize="10,20" path="m5991,-3628l6001,-3628,6001,-3647,5991,-3647,5991,-3628xe" filled="true" fillcolor="#000000" stroked="false">
                <v:path arrowok="t"/>
                <v:fill type="solid"/>
              </v:shape>
            </v:group>
            <v:group style="position:absolute;left:5991;top:-3628;width:10;height:20" coordorigin="5991,-3628" coordsize="10,20">
              <v:shape style="position:absolute;left:5991;top:-3628;width:10;height:20" coordorigin="5991,-3628" coordsize="10,20" path="m5991,-3608l6001,-3608,6001,-3628,5991,-3628,5991,-3608xe" filled="true" fillcolor="#000000" stroked="false">
                <v:path arrowok="t"/>
                <v:fill type="solid"/>
              </v:shape>
            </v:group>
            <v:group style="position:absolute;left:5991;top:-3608;width:10;height:20" coordorigin="5991,-3608" coordsize="10,20">
              <v:shape style="position:absolute;left:5991;top:-3608;width:10;height:20" coordorigin="5991,-3608" coordsize="10,20" path="m5991,-3589l6001,-3589,6001,-3608,5991,-3608,5991,-3589xe" filled="true" fillcolor="#000000" stroked="false">
                <v:path arrowok="t"/>
                <v:fill type="solid"/>
              </v:shape>
            </v:group>
            <v:group style="position:absolute;left:5991;top:-3589;width:10;height:20" coordorigin="5991,-3589" coordsize="10,20">
              <v:shape style="position:absolute;left:5991;top:-3589;width:10;height:20" coordorigin="5991,-3589" coordsize="10,20" path="m5991,-3570l6001,-3570,6001,-3589,5991,-3589,5991,-3570xe" filled="true" fillcolor="#000000" stroked="false">
                <v:path arrowok="t"/>
                <v:fill type="solid"/>
              </v:shape>
            </v:group>
            <v:group style="position:absolute;left:5991;top:-3570;width:10;height:20" coordorigin="5991,-3570" coordsize="10,20">
              <v:shape style="position:absolute;left:5991;top:-3570;width:10;height:20" coordorigin="5991,-3570" coordsize="10,20" path="m5991,-3551l6001,-3551,6001,-3570,5991,-3570,5991,-3551xe" filled="true" fillcolor="#000000" stroked="false">
                <v:path arrowok="t"/>
                <v:fill type="solid"/>
              </v:shape>
            </v:group>
            <v:group style="position:absolute;left:5991;top:-3551;width:10;height:20" coordorigin="5991,-3551" coordsize="10,20">
              <v:shape style="position:absolute;left:5991;top:-3551;width:10;height:20" coordorigin="5991,-3551" coordsize="10,20" path="m5991,-3532l6001,-3532,6001,-3551,5991,-3551,5991,-3532xe" filled="true" fillcolor="#000000" stroked="false">
                <v:path arrowok="t"/>
                <v:fill type="solid"/>
              </v:shape>
            </v:group>
            <v:group style="position:absolute;left:5991;top:-3532;width:10;height:20" coordorigin="5991,-3532" coordsize="10,20">
              <v:shape style="position:absolute;left:5991;top:-3532;width:10;height:20" coordorigin="5991,-3532" coordsize="10,20" path="m5991,-3512l6001,-3512,6001,-3532,5991,-3532,5991,-3512xe" filled="true" fillcolor="#000000" stroked="false">
                <v:path arrowok="t"/>
                <v:fill type="solid"/>
              </v:shape>
            </v:group>
            <v:group style="position:absolute;left:5991;top:-3512;width:10;height:20" coordorigin="5991,-3512" coordsize="10,20">
              <v:shape style="position:absolute;left:5991;top:-3512;width:10;height:20" coordorigin="5991,-3512" coordsize="10,20" path="m5991,-3493l6001,-3493,6001,-3512,5991,-3512,5991,-3493xe" filled="true" fillcolor="#000000" stroked="false">
                <v:path arrowok="t"/>
                <v:fill type="solid"/>
              </v:shape>
            </v:group>
            <v:group style="position:absolute;left:5991;top:-3493;width:10;height:20" coordorigin="5991,-3493" coordsize="10,20">
              <v:shape style="position:absolute;left:5991;top:-3493;width:10;height:20" coordorigin="5991,-3493" coordsize="10,20" path="m5991,-3474l6001,-3474,6001,-3493,5991,-3493,5991,-3474xe" filled="true" fillcolor="#000000" stroked="false">
                <v:path arrowok="t"/>
                <v:fill type="solid"/>
              </v:shape>
            </v:group>
            <v:group style="position:absolute;left:5991;top:-3474;width:10;height:20" coordorigin="5991,-3474" coordsize="10,20">
              <v:shape style="position:absolute;left:5991;top:-3474;width:10;height:20" coordorigin="5991,-3474" coordsize="10,20" path="m5991,-3455l6001,-3455,6001,-3474,5991,-3474,5991,-3455xe" filled="true" fillcolor="#000000" stroked="false">
                <v:path arrowok="t"/>
                <v:fill type="solid"/>
              </v:shape>
            </v:group>
            <v:group style="position:absolute;left:5991;top:-3455;width:10;height:20" coordorigin="5991,-3455" coordsize="10,20">
              <v:shape style="position:absolute;left:5991;top:-3455;width:10;height:20" coordorigin="5991,-3455" coordsize="10,20" path="m5991,-3436l6001,-3436,6001,-3455,5991,-3455,5991,-3436xe" filled="true" fillcolor="#000000" stroked="false">
                <v:path arrowok="t"/>
                <v:fill type="solid"/>
              </v:shape>
            </v:group>
            <v:group style="position:absolute;left:5991;top:-3436;width:10;height:20" coordorigin="5991,-3436" coordsize="10,20">
              <v:shape style="position:absolute;left:5991;top:-3436;width:10;height:20" coordorigin="5991,-3436" coordsize="10,20" path="m5991,-3416l6001,-3416,6001,-3436,5991,-3436,5991,-3416xe" filled="true" fillcolor="#000000" stroked="false">
                <v:path arrowok="t"/>
                <v:fill type="solid"/>
              </v:shape>
            </v:group>
            <v:group style="position:absolute;left:5991;top:-3416;width:10;height:20" coordorigin="5991,-3416" coordsize="10,20">
              <v:shape style="position:absolute;left:5991;top:-3416;width:10;height:20" coordorigin="5991,-3416" coordsize="10,20" path="m5991,-3397l6001,-3397,6001,-3416,5991,-3416,5991,-3397xe" filled="true" fillcolor="#000000" stroked="false">
                <v:path arrowok="t"/>
                <v:fill type="solid"/>
              </v:shape>
            </v:group>
            <v:group style="position:absolute;left:5991;top:-3397;width:10;height:20" coordorigin="5991,-3397" coordsize="10,20">
              <v:shape style="position:absolute;left:5991;top:-3397;width:10;height:20" coordorigin="5991,-3397" coordsize="10,20" path="m5991,-3378l6001,-3378,6001,-3397,5991,-3397,5991,-3378xe" filled="true" fillcolor="#000000" stroked="false">
                <v:path arrowok="t"/>
                <v:fill type="solid"/>
              </v:shape>
            </v:group>
            <v:group style="position:absolute;left:5991;top:-3378;width:10;height:20" coordorigin="5991,-3378" coordsize="10,20">
              <v:shape style="position:absolute;left:5991;top:-3378;width:10;height:20" coordorigin="5991,-3378" coordsize="10,20" path="m5991,-3359l6001,-3359,6001,-3378,5991,-3378,5991,-3359xe" filled="true" fillcolor="#000000" stroked="false">
                <v:path arrowok="t"/>
                <v:fill type="solid"/>
              </v:shape>
            </v:group>
            <v:group style="position:absolute;left:5991;top:-3359;width:10;height:20" coordorigin="5991,-3359" coordsize="10,20">
              <v:shape style="position:absolute;left:5991;top:-3359;width:10;height:20" coordorigin="5991,-3359" coordsize="10,20" path="m5991,-3340l6001,-3340,6001,-3359,5991,-3359,5991,-3340xe" filled="true" fillcolor="#000000" stroked="false">
                <v:path arrowok="t"/>
                <v:fill type="solid"/>
              </v:shape>
            </v:group>
            <v:group style="position:absolute;left:5991;top:-3340;width:10;height:20" coordorigin="5991,-3340" coordsize="10,20">
              <v:shape style="position:absolute;left:5991;top:-3340;width:10;height:20" coordorigin="5991,-3340" coordsize="10,20" path="m5991,-3320l6001,-3320,6001,-3340,5991,-3340,5991,-3320xe" filled="true" fillcolor="#000000" stroked="false">
                <v:path arrowok="t"/>
                <v:fill type="solid"/>
              </v:shape>
            </v:group>
            <v:group style="position:absolute;left:5991;top:-3320;width:10;height:20" coordorigin="5991,-3320" coordsize="10,20">
              <v:shape style="position:absolute;left:5991;top:-3320;width:10;height:20" coordorigin="5991,-3320" coordsize="10,20" path="m5991,-3301l6001,-3301,6001,-3320,5991,-3320,5991,-3301xe" filled="true" fillcolor="#000000" stroked="false">
                <v:path arrowok="t"/>
                <v:fill type="solid"/>
              </v:shape>
            </v:group>
            <v:group style="position:absolute;left:5991;top:-3301;width:10;height:20" coordorigin="5991,-3301" coordsize="10,20">
              <v:shape style="position:absolute;left:5991;top:-3301;width:10;height:20" coordorigin="5991,-3301" coordsize="10,20" path="m5991,-3282l6001,-3282,6001,-3301,5991,-3301,5991,-3282xe" filled="true" fillcolor="#000000" stroked="false">
                <v:path arrowok="t"/>
                <v:fill type="solid"/>
              </v:shape>
            </v:group>
            <v:group style="position:absolute;left:5991;top:-3282;width:10;height:20" coordorigin="5991,-3282" coordsize="10,20">
              <v:shape style="position:absolute;left:5991;top:-3282;width:10;height:20" coordorigin="5991,-3282" coordsize="10,20" path="m5991,-3263l6001,-3263,6001,-3282,5991,-3282,5991,-3263xe" filled="true" fillcolor="#000000" stroked="false">
                <v:path arrowok="t"/>
                <v:fill type="solid"/>
              </v:shape>
            </v:group>
            <v:group style="position:absolute;left:5991;top:-3263;width:10;height:20" coordorigin="5991,-3263" coordsize="10,20">
              <v:shape style="position:absolute;left:5991;top:-3263;width:10;height:20" coordorigin="5991,-3263" coordsize="10,20" path="m5991,-3244l6001,-3244,6001,-3263,5991,-3263,5991,-3244xe" filled="true" fillcolor="#000000" stroked="false">
                <v:path arrowok="t"/>
                <v:fill type="solid"/>
              </v:shape>
            </v:group>
            <v:group style="position:absolute;left:5991;top:-3244;width:10;height:20" coordorigin="5991,-3244" coordsize="10,20">
              <v:shape style="position:absolute;left:5991;top:-3244;width:10;height:20" coordorigin="5991,-3244" coordsize="10,20" path="m5991,-3224l6001,-3224,6001,-3244,5991,-3244,5991,-3224xe" filled="true" fillcolor="#000000" stroked="false">
                <v:path arrowok="t"/>
                <v:fill type="solid"/>
              </v:shape>
            </v:group>
            <v:group style="position:absolute;left:5991;top:-3224;width:10;height:20" coordorigin="5991,-3224" coordsize="10,20">
              <v:shape style="position:absolute;left:5991;top:-3224;width:10;height:20" coordorigin="5991,-3224" coordsize="10,20" path="m5991,-3205l6001,-3205,6001,-3224,5991,-3224,5991,-3205xe" filled="true" fillcolor="#000000" stroked="false">
                <v:path arrowok="t"/>
                <v:fill type="solid"/>
              </v:shape>
            </v:group>
            <v:group style="position:absolute;left:5991;top:-3205;width:10;height:20" coordorigin="5991,-3205" coordsize="10,20">
              <v:shape style="position:absolute;left:5991;top:-3205;width:10;height:20" coordorigin="5991,-3205" coordsize="10,20" path="m5991,-3186l6001,-3186,6001,-3205,5991,-3205,5991,-3186xe" filled="true" fillcolor="#000000" stroked="false">
                <v:path arrowok="t"/>
                <v:fill type="solid"/>
              </v:shape>
            </v:group>
            <v:group style="position:absolute;left:5991;top:-3186;width:10;height:20" coordorigin="5991,-3186" coordsize="10,20">
              <v:shape style="position:absolute;left:5991;top:-3186;width:10;height:20" coordorigin="5991,-3186" coordsize="10,20" path="m5991,-3167l6001,-3167,6001,-3186,5991,-3186,5991,-3167xe" filled="true" fillcolor="#000000" stroked="false">
                <v:path arrowok="t"/>
                <v:fill type="solid"/>
              </v:shape>
            </v:group>
            <v:group style="position:absolute;left:5991;top:-3164;width:10;height:2" coordorigin="5991,-3164" coordsize="10,2">
              <v:shape style="position:absolute;left:5991;top:-3164;width:10;height:2" coordorigin="5991,-3164" coordsize="10,0" path="m5991,-3164l6001,-3164e" filled="false" stroked="true" strokeweight=".24005pt" strokecolor="#000000">
                <v:path arrowok="t"/>
              </v:shape>
            </v:group>
            <v:group style="position:absolute;left:7504;top:-4492;width:10;height:20" coordorigin="7504,-4492" coordsize="10,20">
              <v:shape style="position:absolute;left:7504;top:-4492;width:10;height:20" coordorigin="7504,-4492" coordsize="10,20" path="m7504,-4472l7513,-4472,7513,-4492,7504,-4492,7504,-4472xe" filled="true" fillcolor="#000000" stroked="false">
                <v:path arrowok="t"/>
                <v:fill type="solid"/>
              </v:shape>
            </v:group>
            <v:group style="position:absolute;left:7504;top:-4472;width:10;height:20" coordorigin="7504,-4472" coordsize="10,20">
              <v:shape style="position:absolute;left:7504;top:-4472;width:10;height:20" coordorigin="7504,-4472" coordsize="10,20" path="m7504,-4453l7513,-4453,7513,-4472,7504,-4472,7504,-4453xe" filled="true" fillcolor="#000000" stroked="false">
                <v:path arrowok="t"/>
                <v:fill type="solid"/>
              </v:shape>
            </v:group>
            <v:group style="position:absolute;left:7504;top:-4453;width:10;height:20" coordorigin="7504,-4453" coordsize="10,20">
              <v:shape style="position:absolute;left:7504;top:-4453;width:10;height:20" coordorigin="7504,-4453" coordsize="10,20" path="m7504,-4434l7513,-4434,7513,-4453,7504,-4453,7504,-4434xe" filled="true" fillcolor="#000000" stroked="false">
                <v:path arrowok="t"/>
                <v:fill type="solid"/>
              </v:shape>
            </v:group>
            <v:group style="position:absolute;left:7504;top:-4434;width:10;height:20" coordorigin="7504,-4434" coordsize="10,20">
              <v:shape style="position:absolute;left:7504;top:-4434;width:10;height:20" coordorigin="7504,-4434" coordsize="10,20" path="m7504,-4415l7513,-4415,7513,-4434,7504,-4434,7504,-4415xe" filled="true" fillcolor="#000000" stroked="false">
                <v:path arrowok="t"/>
                <v:fill type="solid"/>
              </v:shape>
            </v:group>
            <v:group style="position:absolute;left:7504;top:-4415;width:10;height:20" coordorigin="7504,-4415" coordsize="10,20">
              <v:shape style="position:absolute;left:7504;top:-4415;width:10;height:20" coordorigin="7504,-4415" coordsize="10,20" path="m7504,-4396l7513,-4396,7513,-4415,7504,-4415,7504,-4396xe" filled="true" fillcolor="#000000" stroked="false">
                <v:path arrowok="t"/>
                <v:fill type="solid"/>
              </v:shape>
            </v:group>
            <v:group style="position:absolute;left:7504;top:-4396;width:10;height:20" coordorigin="7504,-4396" coordsize="10,20">
              <v:shape style="position:absolute;left:7504;top:-4396;width:10;height:20" coordorigin="7504,-4396" coordsize="10,20" path="m7504,-4376l7513,-4376,7513,-4396,7504,-4396,7504,-4376xe" filled="true" fillcolor="#000000" stroked="false">
                <v:path arrowok="t"/>
                <v:fill type="solid"/>
              </v:shape>
            </v:group>
            <v:group style="position:absolute;left:7504;top:-4376;width:10;height:20" coordorigin="7504,-4376" coordsize="10,20">
              <v:shape style="position:absolute;left:7504;top:-4376;width:10;height:20" coordorigin="7504,-4376" coordsize="10,20" path="m7504,-4357l7513,-4357,7513,-4376,7504,-4376,7504,-4357xe" filled="true" fillcolor="#000000" stroked="false">
                <v:path arrowok="t"/>
                <v:fill type="solid"/>
              </v:shape>
            </v:group>
            <v:group style="position:absolute;left:7504;top:-4357;width:10;height:20" coordorigin="7504,-4357" coordsize="10,20">
              <v:shape style="position:absolute;left:7504;top:-4357;width:10;height:20" coordorigin="7504,-4357" coordsize="10,20" path="m7504,-4338l7513,-4338,7513,-4357,7504,-4357,7504,-4338xe" filled="true" fillcolor="#000000" stroked="false">
                <v:path arrowok="t"/>
                <v:fill type="solid"/>
              </v:shape>
            </v:group>
            <v:group style="position:absolute;left:7504;top:-4338;width:10;height:20" coordorigin="7504,-4338" coordsize="10,20">
              <v:shape style="position:absolute;left:7504;top:-4338;width:10;height:20" coordorigin="7504,-4338" coordsize="10,20" path="m7504,-4319l7513,-4319,7513,-4338,7504,-4338,7504,-4319xe" filled="true" fillcolor="#000000" stroked="false">
                <v:path arrowok="t"/>
                <v:fill type="solid"/>
              </v:shape>
            </v:group>
            <v:group style="position:absolute;left:7504;top:-4319;width:10;height:20" coordorigin="7504,-4319" coordsize="10,20">
              <v:shape style="position:absolute;left:7504;top:-4319;width:10;height:20" coordorigin="7504,-4319" coordsize="10,20" path="m7504,-4300l7513,-4300,7513,-4319,7504,-4319,7504,-4300xe" filled="true" fillcolor="#000000" stroked="false">
                <v:path arrowok="t"/>
                <v:fill type="solid"/>
              </v:shape>
            </v:group>
            <v:group style="position:absolute;left:7504;top:-4300;width:10;height:20" coordorigin="7504,-4300" coordsize="10,20">
              <v:shape style="position:absolute;left:7504;top:-4300;width:10;height:20" coordorigin="7504,-4300" coordsize="10,20" path="m7504,-4280l7513,-4280,7513,-4300,7504,-4300,7504,-4280xe" filled="true" fillcolor="#000000" stroked="false">
                <v:path arrowok="t"/>
                <v:fill type="solid"/>
              </v:shape>
            </v:group>
            <v:group style="position:absolute;left:7504;top:-4280;width:10;height:20" coordorigin="7504,-4280" coordsize="10,20">
              <v:shape style="position:absolute;left:7504;top:-4280;width:10;height:20" coordorigin="7504,-4280" coordsize="10,20" path="m7504,-4261l7513,-4261,7513,-4280,7504,-4280,7504,-4261xe" filled="true" fillcolor="#000000" stroked="false">
                <v:path arrowok="t"/>
                <v:fill type="solid"/>
              </v:shape>
            </v:group>
            <v:group style="position:absolute;left:7504;top:-4261;width:10;height:20" coordorigin="7504,-4261" coordsize="10,20">
              <v:shape style="position:absolute;left:7504;top:-4261;width:10;height:20" coordorigin="7504,-4261" coordsize="10,20" path="m7504,-4242l7513,-4242,7513,-4261,7504,-4261,7504,-4242xe" filled="true" fillcolor="#000000" stroked="false">
                <v:path arrowok="t"/>
                <v:fill type="solid"/>
              </v:shape>
            </v:group>
            <v:group style="position:absolute;left:7504;top:-4242;width:10;height:20" coordorigin="7504,-4242" coordsize="10,20">
              <v:shape style="position:absolute;left:7504;top:-4242;width:10;height:20" coordorigin="7504,-4242" coordsize="10,20" path="m7504,-4223l7513,-4223,7513,-4242,7504,-4242,7504,-4223xe" filled="true" fillcolor="#000000" stroked="false">
                <v:path arrowok="t"/>
                <v:fill type="solid"/>
              </v:shape>
            </v:group>
            <v:group style="position:absolute;left:7504;top:-4223;width:10;height:20" coordorigin="7504,-4223" coordsize="10,20">
              <v:shape style="position:absolute;left:7504;top:-4223;width:10;height:20" coordorigin="7504,-4223" coordsize="10,20" path="m7504,-4204l7513,-4204,7513,-4223,7504,-4223,7504,-4204xe" filled="true" fillcolor="#000000" stroked="false">
                <v:path arrowok="t"/>
                <v:fill type="solid"/>
              </v:shape>
            </v:group>
            <v:group style="position:absolute;left:7504;top:-4204;width:10;height:20" coordorigin="7504,-4204" coordsize="10,20">
              <v:shape style="position:absolute;left:7504;top:-4204;width:10;height:20" coordorigin="7504,-4204" coordsize="10,20" path="m7504,-4184l7513,-4184,7513,-4204,7504,-4204,7504,-4184xe" filled="true" fillcolor="#000000" stroked="false">
                <v:path arrowok="t"/>
                <v:fill type="solid"/>
              </v:shape>
            </v:group>
            <v:group style="position:absolute;left:7504;top:-4184;width:10;height:20" coordorigin="7504,-4184" coordsize="10,20">
              <v:shape style="position:absolute;left:7504;top:-4184;width:10;height:20" coordorigin="7504,-4184" coordsize="10,20" path="m7504,-4165l7513,-4165,7513,-4184,7504,-4184,7504,-4165xe" filled="true" fillcolor="#000000" stroked="false">
                <v:path arrowok="t"/>
                <v:fill type="solid"/>
              </v:shape>
            </v:group>
            <v:group style="position:absolute;left:7504;top:-4165;width:10;height:20" coordorigin="7504,-4165" coordsize="10,20">
              <v:shape style="position:absolute;left:7504;top:-4165;width:10;height:20" coordorigin="7504,-4165" coordsize="10,20" path="m7504,-4146l7513,-4146,7513,-4165,7504,-4165,7504,-4146xe" filled="true" fillcolor="#000000" stroked="false">
                <v:path arrowok="t"/>
                <v:fill type="solid"/>
              </v:shape>
            </v:group>
            <v:group style="position:absolute;left:7504;top:-4146;width:10;height:20" coordorigin="7504,-4146" coordsize="10,20">
              <v:shape style="position:absolute;left:7504;top:-4146;width:10;height:20" coordorigin="7504,-4146" coordsize="10,20" path="m7504,-4127l7513,-4127,7513,-4146,7504,-4146,7504,-4127xe" filled="true" fillcolor="#000000" stroked="false">
                <v:path arrowok="t"/>
                <v:fill type="solid"/>
              </v:shape>
            </v:group>
            <v:group style="position:absolute;left:7504;top:-4127;width:10;height:20" coordorigin="7504,-4127" coordsize="10,20">
              <v:shape style="position:absolute;left:7504;top:-4127;width:10;height:20" coordorigin="7504,-4127" coordsize="10,20" path="m7504,-4108l7513,-4108,7513,-4127,7504,-4127,7504,-4108xe" filled="true" fillcolor="#000000" stroked="false">
                <v:path arrowok="t"/>
                <v:fill type="solid"/>
              </v:shape>
            </v:group>
            <v:group style="position:absolute;left:7504;top:-4108;width:10;height:20" coordorigin="7504,-4108" coordsize="10,20">
              <v:shape style="position:absolute;left:7504;top:-4108;width:10;height:20" coordorigin="7504,-4108" coordsize="10,20" path="m7504,-4088l7513,-4088,7513,-4108,7504,-4108,7504,-4088xe" filled="true" fillcolor="#000000" stroked="false">
                <v:path arrowok="t"/>
                <v:fill type="solid"/>
              </v:shape>
            </v:group>
            <v:group style="position:absolute;left:7504;top:-4088;width:10;height:20" coordorigin="7504,-4088" coordsize="10,20">
              <v:shape style="position:absolute;left:7504;top:-4088;width:10;height:20" coordorigin="7504,-4088" coordsize="10,20" path="m7504,-4069l7513,-4069,7513,-4088,7504,-4088,7504,-4069xe" filled="true" fillcolor="#000000" stroked="false">
                <v:path arrowok="t"/>
                <v:fill type="solid"/>
              </v:shape>
            </v:group>
            <v:group style="position:absolute;left:7504;top:-4069;width:10;height:20" coordorigin="7504,-4069" coordsize="10,20">
              <v:shape style="position:absolute;left:7504;top:-4069;width:10;height:20" coordorigin="7504,-4069" coordsize="10,20" path="m7504,-4050l7513,-4050,7513,-4069,7504,-4069,7504,-4050xe" filled="true" fillcolor="#000000" stroked="false">
                <v:path arrowok="t"/>
                <v:fill type="solid"/>
              </v:shape>
            </v:group>
            <v:group style="position:absolute;left:7504;top:-4050;width:10;height:20" coordorigin="7504,-4050" coordsize="10,20">
              <v:shape style="position:absolute;left:7504;top:-4050;width:10;height:20" coordorigin="7504,-4050" coordsize="10,20" path="m7504,-4031l7513,-4031,7513,-4050,7504,-4050,7504,-4031xe" filled="true" fillcolor="#000000" stroked="false">
                <v:path arrowok="t"/>
                <v:fill type="solid"/>
              </v:shape>
            </v:group>
            <v:group style="position:absolute;left:7504;top:-4031;width:10;height:20" coordorigin="7504,-4031" coordsize="10,20">
              <v:shape style="position:absolute;left:7504;top:-4031;width:10;height:20" coordorigin="7504,-4031" coordsize="10,20" path="m7504,-4012l7513,-4012,7513,-4031,7504,-4031,7504,-4012xe" filled="true" fillcolor="#000000" stroked="false">
                <v:path arrowok="t"/>
                <v:fill type="solid"/>
              </v:shape>
            </v:group>
            <v:group style="position:absolute;left:7504;top:-4012;width:10;height:20" coordorigin="7504,-4012" coordsize="10,20">
              <v:shape style="position:absolute;left:7504;top:-4012;width:10;height:20" coordorigin="7504,-4012" coordsize="10,20" path="m7504,-3992l7513,-3992,7513,-4012,7504,-4012,7504,-3992xe" filled="true" fillcolor="#000000" stroked="false">
                <v:path arrowok="t"/>
                <v:fill type="solid"/>
              </v:shape>
            </v:group>
            <v:group style="position:absolute;left:7504;top:-3992;width:10;height:20" coordorigin="7504,-3992" coordsize="10,20">
              <v:shape style="position:absolute;left:7504;top:-3992;width:10;height:20" coordorigin="7504,-3992" coordsize="10,20" path="m7504,-3973l7513,-3973,7513,-3992,7504,-3992,7504,-3973xe" filled="true" fillcolor="#000000" stroked="false">
                <v:path arrowok="t"/>
                <v:fill type="solid"/>
              </v:shape>
            </v:group>
            <v:group style="position:absolute;left:7504;top:-3973;width:10;height:20" coordorigin="7504,-3973" coordsize="10,20">
              <v:shape style="position:absolute;left:7504;top:-3973;width:10;height:20" coordorigin="7504,-3973" coordsize="10,20" path="m7504,-3954l7513,-3954,7513,-3973,7504,-3973,7504,-3954xe" filled="true" fillcolor="#000000" stroked="false">
                <v:path arrowok="t"/>
                <v:fill type="solid"/>
              </v:shape>
            </v:group>
            <v:group style="position:absolute;left:7504;top:-3954;width:10;height:20" coordorigin="7504,-3954" coordsize="10,20">
              <v:shape style="position:absolute;left:7504;top:-3954;width:10;height:20" coordorigin="7504,-3954" coordsize="10,20" path="m7504,-3935l7513,-3935,7513,-3954,7504,-3954,7504,-3935xe" filled="true" fillcolor="#000000" stroked="false">
                <v:path arrowok="t"/>
                <v:fill type="solid"/>
              </v:shape>
            </v:group>
            <v:group style="position:absolute;left:7504;top:-3935;width:10;height:20" coordorigin="7504,-3935" coordsize="10,20">
              <v:shape style="position:absolute;left:7504;top:-3935;width:10;height:20" coordorigin="7504,-3935" coordsize="10,20" path="m7504,-3916l7513,-3916,7513,-3935,7504,-3935,7504,-3916xe" filled="true" fillcolor="#000000" stroked="false">
                <v:path arrowok="t"/>
                <v:fill type="solid"/>
              </v:shape>
            </v:group>
            <v:group style="position:absolute;left:7504;top:-3916;width:10;height:20" coordorigin="7504,-3916" coordsize="10,20">
              <v:shape style="position:absolute;left:7504;top:-3916;width:10;height:20" coordorigin="7504,-3916" coordsize="10,20" path="m7504,-3896l7513,-3896,7513,-3916,7504,-3916,7504,-3896xe" filled="true" fillcolor="#000000" stroked="false">
                <v:path arrowok="t"/>
                <v:fill type="solid"/>
              </v:shape>
            </v:group>
            <v:group style="position:absolute;left:7504;top:-3896;width:10;height:20" coordorigin="7504,-3896" coordsize="10,20">
              <v:shape style="position:absolute;left:7504;top:-3896;width:10;height:20" coordorigin="7504,-3896" coordsize="10,20" path="m7504,-3877l7513,-3877,7513,-3896,7504,-3896,7504,-3877xe" filled="true" fillcolor="#000000" stroked="false">
                <v:path arrowok="t"/>
                <v:fill type="solid"/>
              </v:shape>
            </v:group>
            <v:group style="position:absolute;left:7504;top:-3877;width:10;height:20" coordorigin="7504,-3877" coordsize="10,20">
              <v:shape style="position:absolute;left:7504;top:-3877;width:10;height:20" coordorigin="7504,-3877" coordsize="10,20" path="m7504,-3858l7513,-3858,7513,-3877,7504,-3877,7504,-3858xe" filled="true" fillcolor="#000000" stroked="false">
                <v:path arrowok="t"/>
                <v:fill type="solid"/>
              </v:shape>
            </v:group>
            <v:group style="position:absolute;left:7504;top:-3858;width:10;height:20" coordorigin="7504,-3858" coordsize="10,20">
              <v:shape style="position:absolute;left:7504;top:-3858;width:10;height:20" coordorigin="7504,-3858" coordsize="10,20" path="m7504,-3839l7513,-3839,7513,-3858,7504,-3858,7504,-3839xe" filled="true" fillcolor="#000000" stroked="false">
                <v:path arrowok="t"/>
                <v:fill type="solid"/>
              </v:shape>
            </v:group>
            <v:group style="position:absolute;left:7504;top:-3839;width:10;height:20" coordorigin="7504,-3839" coordsize="10,20">
              <v:shape style="position:absolute;left:7504;top:-3839;width:10;height:20" coordorigin="7504,-3839" coordsize="10,20" path="m7504,-3820l7513,-3820,7513,-3839,7504,-3839,7504,-3820xe" filled="true" fillcolor="#000000" stroked="false">
                <v:path arrowok="t"/>
                <v:fill type="solid"/>
              </v:shape>
            </v:group>
            <v:group style="position:absolute;left:7504;top:-3820;width:10;height:20" coordorigin="7504,-3820" coordsize="10,20">
              <v:shape style="position:absolute;left:7504;top:-3820;width:10;height:20" coordorigin="7504,-3820" coordsize="10,20" path="m7504,-3800l7513,-3800,7513,-3820,7504,-3820,7504,-3800xe" filled="true" fillcolor="#000000" stroked="false">
                <v:path arrowok="t"/>
                <v:fill type="solid"/>
              </v:shape>
            </v:group>
            <v:group style="position:absolute;left:7504;top:-3800;width:10;height:20" coordorigin="7504,-3800" coordsize="10,20">
              <v:shape style="position:absolute;left:7504;top:-3800;width:10;height:20" coordorigin="7504,-3800" coordsize="10,20" path="m7504,-3781l7513,-3781,7513,-3800,7504,-3800,7504,-3781xe" filled="true" fillcolor="#000000" stroked="false">
                <v:path arrowok="t"/>
                <v:fill type="solid"/>
              </v:shape>
            </v:group>
            <v:group style="position:absolute;left:7504;top:-3781;width:10;height:20" coordorigin="7504,-3781" coordsize="10,20">
              <v:shape style="position:absolute;left:7504;top:-3781;width:10;height:20" coordorigin="7504,-3781" coordsize="10,20" path="m7504,-3762l7513,-3762,7513,-3781,7504,-3781,7504,-3762xe" filled="true" fillcolor="#000000" stroked="false">
                <v:path arrowok="t"/>
                <v:fill type="solid"/>
              </v:shape>
            </v:group>
            <v:group style="position:absolute;left:7504;top:-3762;width:10;height:20" coordorigin="7504,-3762" coordsize="10,20">
              <v:shape style="position:absolute;left:7504;top:-3762;width:10;height:20" coordorigin="7504,-3762" coordsize="10,20" path="m7504,-3743l7513,-3743,7513,-3762,7504,-3762,7504,-3743xe" filled="true" fillcolor="#000000" stroked="false">
                <v:path arrowok="t"/>
                <v:fill type="solid"/>
              </v:shape>
            </v:group>
            <v:group style="position:absolute;left:7504;top:-3743;width:10;height:20" coordorigin="7504,-3743" coordsize="10,20">
              <v:shape style="position:absolute;left:7504;top:-3743;width:10;height:20" coordorigin="7504,-3743" coordsize="10,20" path="m7504,-3724l7513,-3724,7513,-3743,7504,-3743,7504,-3724xe" filled="true" fillcolor="#000000" stroked="false">
                <v:path arrowok="t"/>
                <v:fill type="solid"/>
              </v:shape>
            </v:group>
            <v:group style="position:absolute;left:7504;top:-3724;width:10;height:20" coordorigin="7504,-3724" coordsize="10,20">
              <v:shape style="position:absolute;left:7504;top:-3724;width:10;height:20" coordorigin="7504,-3724" coordsize="10,20" path="m7504,-3704l7513,-3704,7513,-3724,7504,-3724,7504,-3704xe" filled="true" fillcolor="#000000" stroked="false">
                <v:path arrowok="t"/>
                <v:fill type="solid"/>
              </v:shape>
            </v:group>
            <v:group style="position:absolute;left:7504;top:-3704;width:10;height:20" coordorigin="7504,-3704" coordsize="10,20">
              <v:shape style="position:absolute;left:7504;top:-3704;width:10;height:20" coordorigin="7504,-3704" coordsize="10,20" path="m7504,-3685l7513,-3685,7513,-3704,7504,-3704,7504,-3685xe" filled="true" fillcolor="#000000" stroked="false">
                <v:path arrowok="t"/>
                <v:fill type="solid"/>
              </v:shape>
            </v:group>
            <v:group style="position:absolute;left:7504;top:-3685;width:10;height:20" coordorigin="7504,-3685" coordsize="10,20">
              <v:shape style="position:absolute;left:7504;top:-3685;width:10;height:20" coordorigin="7504,-3685" coordsize="10,20" path="m7504,-3666l7513,-3666,7513,-3685,7504,-3685,7504,-3666xe" filled="true" fillcolor="#000000" stroked="false">
                <v:path arrowok="t"/>
                <v:fill type="solid"/>
              </v:shape>
            </v:group>
            <v:group style="position:absolute;left:7504;top:-3666;width:10;height:20" coordorigin="7504,-3666" coordsize="10,20">
              <v:shape style="position:absolute;left:7504;top:-3666;width:10;height:20" coordorigin="7504,-3666" coordsize="10,20" path="m7504,-3647l7513,-3647,7513,-3666,7504,-3666,7504,-3647xe" filled="true" fillcolor="#000000" stroked="false">
                <v:path arrowok="t"/>
                <v:fill type="solid"/>
              </v:shape>
            </v:group>
            <v:group style="position:absolute;left:7504;top:-3647;width:10;height:20" coordorigin="7504,-3647" coordsize="10,20">
              <v:shape style="position:absolute;left:7504;top:-3647;width:10;height:20" coordorigin="7504,-3647" coordsize="10,20" path="m7504,-3628l7513,-3628,7513,-3647,7504,-3647,7504,-3628xe" filled="true" fillcolor="#000000" stroked="false">
                <v:path arrowok="t"/>
                <v:fill type="solid"/>
              </v:shape>
            </v:group>
            <v:group style="position:absolute;left:7504;top:-3628;width:10;height:20" coordorigin="7504,-3628" coordsize="10,20">
              <v:shape style="position:absolute;left:7504;top:-3628;width:10;height:20" coordorigin="7504,-3628" coordsize="10,20" path="m7504,-3608l7513,-3608,7513,-3628,7504,-3628,7504,-3608xe" filled="true" fillcolor="#000000" stroked="false">
                <v:path arrowok="t"/>
                <v:fill type="solid"/>
              </v:shape>
            </v:group>
            <v:group style="position:absolute;left:7504;top:-3608;width:10;height:20" coordorigin="7504,-3608" coordsize="10,20">
              <v:shape style="position:absolute;left:7504;top:-3608;width:10;height:20" coordorigin="7504,-3608" coordsize="10,20" path="m7504,-3589l7513,-3589,7513,-3608,7504,-3608,7504,-3589xe" filled="true" fillcolor="#000000" stroked="false">
                <v:path arrowok="t"/>
                <v:fill type="solid"/>
              </v:shape>
            </v:group>
            <v:group style="position:absolute;left:7504;top:-3589;width:10;height:20" coordorigin="7504,-3589" coordsize="10,20">
              <v:shape style="position:absolute;left:7504;top:-3589;width:10;height:20" coordorigin="7504,-3589" coordsize="10,20" path="m7504,-3570l7513,-3570,7513,-3589,7504,-3589,7504,-3570xe" filled="true" fillcolor="#000000" stroked="false">
                <v:path arrowok="t"/>
                <v:fill type="solid"/>
              </v:shape>
            </v:group>
            <v:group style="position:absolute;left:7504;top:-3570;width:10;height:20" coordorigin="7504,-3570" coordsize="10,20">
              <v:shape style="position:absolute;left:7504;top:-3570;width:10;height:20" coordorigin="7504,-3570" coordsize="10,20" path="m7504,-3551l7513,-3551,7513,-3570,7504,-3570,7504,-3551xe" filled="true" fillcolor="#000000" stroked="false">
                <v:path arrowok="t"/>
                <v:fill type="solid"/>
              </v:shape>
            </v:group>
            <v:group style="position:absolute;left:7504;top:-3551;width:10;height:20" coordorigin="7504,-3551" coordsize="10,20">
              <v:shape style="position:absolute;left:7504;top:-3551;width:10;height:20" coordorigin="7504,-3551" coordsize="10,20" path="m7504,-3532l7513,-3532,7513,-3551,7504,-3551,7504,-3532xe" filled="true" fillcolor="#000000" stroked="false">
                <v:path arrowok="t"/>
                <v:fill type="solid"/>
              </v:shape>
            </v:group>
            <v:group style="position:absolute;left:7504;top:-3532;width:10;height:20" coordorigin="7504,-3532" coordsize="10,20">
              <v:shape style="position:absolute;left:7504;top:-3532;width:10;height:20" coordorigin="7504,-3532" coordsize="10,20" path="m7504,-3512l7513,-3512,7513,-3532,7504,-3532,7504,-3512xe" filled="true" fillcolor="#000000" stroked="false">
                <v:path arrowok="t"/>
                <v:fill type="solid"/>
              </v:shape>
            </v:group>
            <v:group style="position:absolute;left:7504;top:-3512;width:10;height:20" coordorigin="7504,-3512" coordsize="10,20">
              <v:shape style="position:absolute;left:7504;top:-3512;width:10;height:20" coordorigin="7504,-3512" coordsize="10,20" path="m7504,-3493l7513,-3493,7513,-3512,7504,-3512,7504,-3493xe" filled="true" fillcolor="#000000" stroked="false">
                <v:path arrowok="t"/>
                <v:fill type="solid"/>
              </v:shape>
            </v:group>
            <v:group style="position:absolute;left:7504;top:-3493;width:10;height:20" coordorigin="7504,-3493" coordsize="10,20">
              <v:shape style="position:absolute;left:7504;top:-3493;width:10;height:20" coordorigin="7504,-3493" coordsize="10,20" path="m7504,-3474l7513,-3474,7513,-3493,7504,-3493,7504,-3474xe" filled="true" fillcolor="#000000" stroked="false">
                <v:path arrowok="t"/>
                <v:fill type="solid"/>
              </v:shape>
            </v:group>
            <v:group style="position:absolute;left:7504;top:-3474;width:10;height:20" coordorigin="7504,-3474" coordsize="10,20">
              <v:shape style="position:absolute;left:7504;top:-3474;width:10;height:20" coordorigin="7504,-3474" coordsize="10,20" path="m7504,-3455l7513,-3455,7513,-3474,7504,-3474,7504,-3455xe" filled="true" fillcolor="#000000" stroked="false">
                <v:path arrowok="t"/>
                <v:fill type="solid"/>
              </v:shape>
            </v:group>
            <v:group style="position:absolute;left:7504;top:-3455;width:10;height:20" coordorigin="7504,-3455" coordsize="10,20">
              <v:shape style="position:absolute;left:7504;top:-3455;width:10;height:20" coordorigin="7504,-3455" coordsize="10,20" path="m7504,-3436l7513,-3436,7513,-3455,7504,-3455,7504,-3436xe" filled="true" fillcolor="#000000" stroked="false">
                <v:path arrowok="t"/>
                <v:fill type="solid"/>
              </v:shape>
            </v:group>
            <v:group style="position:absolute;left:7504;top:-3436;width:10;height:20" coordorigin="7504,-3436" coordsize="10,20">
              <v:shape style="position:absolute;left:7504;top:-3436;width:10;height:20" coordorigin="7504,-3436" coordsize="10,20" path="m7504,-3416l7513,-3416,7513,-3436,7504,-3436,7504,-3416xe" filled="true" fillcolor="#000000" stroked="false">
                <v:path arrowok="t"/>
                <v:fill type="solid"/>
              </v:shape>
            </v:group>
            <v:group style="position:absolute;left:7504;top:-3416;width:10;height:20" coordorigin="7504,-3416" coordsize="10,20">
              <v:shape style="position:absolute;left:7504;top:-3416;width:10;height:20" coordorigin="7504,-3416" coordsize="10,20" path="m7504,-3397l7513,-3397,7513,-3416,7504,-3416,7504,-3397xe" filled="true" fillcolor="#000000" stroked="false">
                <v:path arrowok="t"/>
                <v:fill type="solid"/>
              </v:shape>
            </v:group>
            <v:group style="position:absolute;left:7504;top:-3397;width:10;height:20" coordorigin="7504,-3397" coordsize="10,20">
              <v:shape style="position:absolute;left:7504;top:-3397;width:10;height:20" coordorigin="7504,-3397" coordsize="10,20" path="m7504,-3378l7513,-3378,7513,-3397,7504,-3397,7504,-3378xe" filled="true" fillcolor="#000000" stroked="false">
                <v:path arrowok="t"/>
                <v:fill type="solid"/>
              </v:shape>
            </v:group>
            <v:group style="position:absolute;left:7504;top:-3378;width:10;height:20" coordorigin="7504,-3378" coordsize="10,20">
              <v:shape style="position:absolute;left:7504;top:-3378;width:10;height:20" coordorigin="7504,-3378" coordsize="10,20" path="m7504,-3359l7513,-3359,7513,-3378,7504,-3378,7504,-3359xe" filled="true" fillcolor="#000000" stroked="false">
                <v:path arrowok="t"/>
                <v:fill type="solid"/>
              </v:shape>
            </v:group>
            <v:group style="position:absolute;left:7504;top:-3359;width:10;height:20" coordorigin="7504,-3359" coordsize="10,20">
              <v:shape style="position:absolute;left:7504;top:-3359;width:10;height:20" coordorigin="7504,-3359" coordsize="10,20" path="m7504,-3340l7513,-3340,7513,-3359,7504,-3359,7504,-3340xe" filled="true" fillcolor="#000000" stroked="false">
                <v:path arrowok="t"/>
                <v:fill type="solid"/>
              </v:shape>
            </v:group>
            <v:group style="position:absolute;left:7504;top:-3340;width:10;height:20" coordorigin="7504,-3340" coordsize="10,20">
              <v:shape style="position:absolute;left:7504;top:-3340;width:10;height:20" coordorigin="7504,-3340" coordsize="10,20" path="m7504,-3320l7513,-3320,7513,-3340,7504,-3340,7504,-3320xe" filled="true" fillcolor="#000000" stroked="false">
                <v:path arrowok="t"/>
                <v:fill type="solid"/>
              </v:shape>
            </v:group>
            <v:group style="position:absolute;left:7504;top:-3320;width:10;height:20" coordorigin="7504,-3320" coordsize="10,20">
              <v:shape style="position:absolute;left:7504;top:-3320;width:10;height:20" coordorigin="7504,-3320" coordsize="10,20" path="m7504,-3301l7513,-3301,7513,-3320,7504,-3320,7504,-3301xe" filled="true" fillcolor="#000000" stroked="false">
                <v:path arrowok="t"/>
                <v:fill type="solid"/>
              </v:shape>
            </v:group>
            <v:group style="position:absolute;left:7504;top:-3301;width:10;height:20" coordorigin="7504,-3301" coordsize="10,20">
              <v:shape style="position:absolute;left:7504;top:-3301;width:10;height:20" coordorigin="7504,-3301" coordsize="10,20" path="m7504,-3282l7513,-3282,7513,-3301,7504,-3301,7504,-3282xe" filled="true" fillcolor="#000000" stroked="false">
                <v:path arrowok="t"/>
                <v:fill type="solid"/>
              </v:shape>
            </v:group>
            <v:group style="position:absolute;left:7504;top:-3282;width:10;height:20" coordorigin="7504,-3282" coordsize="10,20">
              <v:shape style="position:absolute;left:7504;top:-3282;width:10;height:20" coordorigin="7504,-3282" coordsize="10,20" path="m7504,-3263l7513,-3263,7513,-3282,7504,-3282,7504,-3263xe" filled="true" fillcolor="#000000" stroked="false">
                <v:path arrowok="t"/>
                <v:fill type="solid"/>
              </v:shape>
            </v:group>
            <v:group style="position:absolute;left:7504;top:-3263;width:10;height:20" coordorigin="7504,-3263" coordsize="10,20">
              <v:shape style="position:absolute;left:7504;top:-3263;width:10;height:20" coordorigin="7504,-3263" coordsize="10,20" path="m7504,-3244l7513,-3244,7513,-3263,7504,-3263,7504,-3244xe" filled="true" fillcolor="#000000" stroked="false">
                <v:path arrowok="t"/>
                <v:fill type="solid"/>
              </v:shape>
            </v:group>
            <v:group style="position:absolute;left:7504;top:-3244;width:10;height:20" coordorigin="7504,-3244" coordsize="10,20">
              <v:shape style="position:absolute;left:7504;top:-3244;width:10;height:20" coordorigin="7504,-3244" coordsize="10,20" path="m7504,-3224l7513,-3224,7513,-3244,7504,-3244,7504,-3224xe" filled="true" fillcolor="#000000" stroked="false">
                <v:path arrowok="t"/>
                <v:fill type="solid"/>
              </v:shape>
            </v:group>
            <v:group style="position:absolute;left:7504;top:-3224;width:10;height:20" coordorigin="7504,-3224" coordsize="10,20">
              <v:shape style="position:absolute;left:7504;top:-3224;width:10;height:20" coordorigin="7504,-3224" coordsize="10,20" path="m7504,-3205l7513,-3205,7513,-3224,7504,-3224,7504,-3205xe" filled="true" fillcolor="#000000" stroked="false">
                <v:path arrowok="t"/>
                <v:fill type="solid"/>
              </v:shape>
            </v:group>
            <v:group style="position:absolute;left:7504;top:-3205;width:10;height:20" coordorigin="7504,-3205" coordsize="10,20">
              <v:shape style="position:absolute;left:7504;top:-3205;width:10;height:20" coordorigin="7504,-3205" coordsize="10,20" path="m7504,-3186l7513,-3186,7513,-3205,7504,-3205,7504,-3186xe" filled="true" fillcolor="#000000" stroked="false">
                <v:path arrowok="t"/>
                <v:fill type="solid"/>
              </v:shape>
            </v:group>
            <v:group style="position:absolute;left:7504;top:-3186;width:10;height:20" coordorigin="7504,-3186" coordsize="10,20">
              <v:shape style="position:absolute;left:7504;top:-3186;width:10;height:20" coordorigin="7504,-3186" coordsize="10,20" path="m7504,-3167l7513,-3167,7513,-3186,7504,-3186,7504,-3167xe" filled="true" fillcolor="#000000" stroked="false">
                <v:path arrowok="t"/>
                <v:fill type="solid"/>
              </v:shape>
            </v:group>
            <v:group style="position:absolute;left:7504;top:-3164;width:10;height:2" coordorigin="7504,-3164" coordsize="10,2">
              <v:shape style="position:absolute;left:7504;top:-3164;width:10;height:2" coordorigin="7504,-3164" coordsize="10,0" path="m7504,-3164l7513,-3164e" filled="false" stroked="true" strokeweight=".24005pt" strokecolor="#000000">
                <v:path arrowok="t"/>
              </v:shape>
            </v:group>
            <v:group style="position:absolute;left:9153;top:-4492;width:10;height:20" coordorigin="9153,-4492" coordsize="10,20">
              <v:shape style="position:absolute;left:9153;top:-4492;width:10;height:20" coordorigin="9153,-4492" coordsize="10,20" path="m9153,-4472l9162,-4472,9162,-4492,9153,-4492,9153,-4472xe" filled="true" fillcolor="#000000" stroked="false">
                <v:path arrowok="t"/>
                <v:fill type="solid"/>
              </v:shape>
            </v:group>
            <v:group style="position:absolute;left:9153;top:-4472;width:10;height:20" coordorigin="9153,-4472" coordsize="10,20">
              <v:shape style="position:absolute;left:9153;top:-4472;width:10;height:20" coordorigin="9153,-4472" coordsize="10,20" path="m9153,-4453l9162,-4453,9162,-4472,9153,-4472,9153,-4453xe" filled="true" fillcolor="#000000" stroked="false">
                <v:path arrowok="t"/>
                <v:fill type="solid"/>
              </v:shape>
            </v:group>
            <v:group style="position:absolute;left:9153;top:-4453;width:10;height:20" coordorigin="9153,-4453" coordsize="10,20">
              <v:shape style="position:absolute;left:9153;top:-4453;width:10;height:20" coordorigin="9153,-4453" coordsize="10,20" path="m9153,-4434l9162,-4434,9162,-4453,9153,-4453,9153,-4434xe" filled="true" fillcolor="#000000" stroked="false">
                <v:path arrowok="t"/>
                <v:fill type="solid"/>
              </v:shape>
            </v:group>
            <v:group style="position:absolute;left:9153;top:-4434;width:10;height:20" coordorigin="9153,-4434" coordsize="10,20">
              <v:shape style="position:absolute;left:9153;top:-4434;width:10;height:20" coordorigin="9153,-4434" coordsize="10,20" path="m9153,-4415l9162,-4415,9162,-4434,9153,-4434,9153,-4415xe" filled="true" fillcolor="#000000" stroked="false">
                <v:path arrowok="t"/>
                <v:fill type="solid"/>
              </v:shape>
            </v:group>
            <v:group style="position:absolute;left:9153;top:-4415;width:10;height:20" coordorigin="9153,-4415" coordsize="10,20">
              <v:shape style="position:absolute;left:9153;top:-4415;width:10;height:20" coordorigin="9153,-4415" coordsize="10,20" path="m9153,-4396l9162,-4396,9162,-4415,9153,-4415,9153,-4396xe" filled="true" fillcolor="#000000" stroked="false">
                <v:path arrowok="t"/>
                <v:fill type="solid"/>
              </v:shape>
            </v:group>
            <v:group style="position:absolute;left:9153;top:-4396;width:10;height:20" coordorigin="9153,-4396" coordsize="10,20">
              <v:shape style="position:absolute;left:9153;top:-4396;width:10;height:20" coordorigin="9153,-4396" coordsize="10,20" path="m9153,-4376l9162,-4376,9162,-4396,9153,-4396,9153,-4376xe" filled="true" fillcolor="#000000" stroked="false">
                <v:path arrowok="t"/>
                <v:fill type="solid"/>
              </v:shape>
            </v:group>
            <v:group style="position:absolute;left:9153;top:-4376;width:10;height:20" coordorigin="9153,-4376" coordsize="10,20">
              <v:shape style="position:absolute;left:9153;top:-4376;width:10;height:20" coordorigin="9153,-4376" coordsize="10,20" path="m9153,-4357l9162,-4357,9162,-4376,9153,-4376,9153,-4357xe" filled="true" fillcolor="#000000" stroked="false">
                <v:path arrowok="t"/>
                <v:fill type="solid"/>
              </v:shape>
            </v:group>
            <v:group style="position:absolute;left:9153;top:-4357;width:10;height:20" coordorigin="9153,-4357" coordsize="10,20">
              <v:shape style="position:absolute;left:9153;top:-4357;width:10;height:20" coordorigin="9153,-4357" coordsize="10,20" path="m9153,-4338l9162,-4338,9162,-4357,9153,-4357,9153,-4338xe" filled="true" fillcolor="#000000" stroked="false">
                <v:path arrowok="t"/>
                <v:fill type="solid"/>
              </v:shape>
            </v:group>
            <v:group style="position:absolute;left:9153;top:-4338;width:10;height:20" coordorigin="9153,-4338" coordsize="10,20">
              <v:shape style="position:absolute;left:9153;top:-4338;width:10;height:20" coordorigin="9153,-4338" coordsize="10,20" path="m9153,-4319l9162,-4319,9162,-4338,9153,-4338,9153,-4319xe" filled="true" fillcolor="#000000" stroked="false">
                <v:path arrowok="t"/>
                <v:fill type="solid"/>
              </v:shape>
            </v:group>
            <v:group style="position:absolute;left:9153;top:-4319;width:10;height:20" coordorigin="9153,-4319" coordsize="10,20">
              <v:shape style="position:absolute;left:9153;top:-4319;width:10;height:20" coordorigin="9153,-4319" coordsize="10,20" path="m9153,-4300l9162,-4300,9162,-4319,9153,-4319,9153,-4300xe" filled="true" fillcolor="#000000" stroked="false">
                <v:path arrowok="t"/>
                <v:fill type="solid"/>
              </v:shape>
            </v:group>
            <v:group style="position:absolute;left:9153;top:-4300;width:10;height:20" coordorigin="9153,-4300" coordsize="10,20">
              <v:shape style="position:absolute;left:9153;top:-4300;width:10;height:20" coordorigin="9153,-4300" coordsize="10,20" path="m9153,-4280l9162,-4280,9162,-4300,9153,-4300,9153,-4280xe" filled="true" fillcolor="#000000" stroked="false">
                <v:path arrowok="t"/>
                <v:fill type="solid"/>
              </v:shape>
            </v:group>
            <v:group style="position:absolute;left:9153;top:-4280;width:10;height:20" coordorigin="9153,-4280" coordsize="10,20">
              <v:shape style="position:absolute;left:9153;top:-4280;width:10;height:20" coordorigin="9153,-4280" coordsize="10,20" path="m9153,-4261l9162,-4261,9162,-4280,9153,-4280,9153,-4261xe" filled="true" fillcolor="#000000" stroked="false">
                <v:path arrowok="t"/>
                <v:fill type="solid"/>
              </v:shape>
            </v:group>
            <v:group style="position:absolute;left:9153;top:-4261;width:10;height:20" coordorigin="9153,-4261" coordsize="10,20">
              <v:shape style="position:absolute;left:9153;top:-4261;width:10;height:20" coordorigin="9153,-4261" coordsize="10,20" path="m9153,-4242l9162,-4242,9162,-4261,9153,-4261,9153,-4242xe" filled="true" fillcolor="#000000" stroked="false">
                <v:path arrowok="t"/>
                <v:fill type="solid"/>
              </v:shape>
            </v:group>
            <v:group style="position:absolute;left:9153;top:-4242;width:10;height:20" coordorigin="9153,-4242" coordsize="10,20">
              <v:shape style="position:absolute;left:9153;top:-4242;width:10;height:20" coordorigin="9153,-4242" coordsize="10,20" path="m9153,-4223l9162,-4223,9162,-4242,9153,-4242,9153,-4223xe" filled="true" fillcolor="#000000" stroked="false">
                <v:path arrowok="t"/>
                <v:fill type="solid"/>
              </v:shape>
            </v:group>
            <v:group style="position:absolute;left:9153;top:-4223;width:10;height:20" coordorigin="9153,-4223" coordsize="10,20">
              <v:shape style="position:absolute;left:9153;top:-4223;width:10;height:20" coordorigin="9153,-4223" coordsize="10,20" path="m9153,-4204l9162,-4204,9162,-4223,9153,-4223,9153,-4204xe" filled="true" fillcolor="#000000" stroked="false">
                <v:path arrowok="t"/>
                <v:fill type="solid"/>
              </v:shape>
            </v:group>
            <v:group style="position:absolute;left:9153;top:-4204;width:10;height:20" coordorigin="9153,-4204" coordsize="10,20">
              <v:shape style="position:absolute;left:9153;top:-4204;width:10;height:20" coordorigin="9153,-4204" coordsize="10,20" path="m9153,-4184l9162,-4184,9162,-4204,9153,-4204,9153,-4184xe" filled="true" fillcolor="#000000" stroked="false">
                <v:path arrowok="t"/>
                <v:fill type="solid"/>
              </v:shape>
            </v:group>
            <v:group style="position:absolute;left:9153;top:-4184;width:10;height:20" coordorigin="9153,-4184" coordsize="10,20">
              <v:shape style="position:absolute;left:9153;top:-4184;width:10;height:20" coordorigin="9153,-4184" coordsize="10,20" path="m9153,-4165l9162,-4165,9162,-4184,9153,-4184,9153,-4165xe" filled="true" fillcolor="#000000" stroked="false">
                <v:path arrowok="t"/>
                <v:fill type="solid"/>
              </v:shape>
            </v:group>
            <v:group style="position:absolute;left:9153;top:-4165;width:10;height:20" coordorigin="9153,-4165" coordsize="10,20">
              <v:shape style="position:absolute;left:9153;top:-4165;width:10;height:20" coordorigin="9153,-4165" coordsize="10,20" path="m9153,-4146l9162,-4146,9162,-4165,9153,-4165,9153,-4146xe" filled="true" fillcolor="#000000" stroked="false">
                <v:path arrowok="t"/>
                <v:fill type="solid"/>
              </v:shape>
            </v:group>
            <v:group style="position:absolute;left:9153;top:-4146;width:10;height:20" coordorigin="9153,-4146" coordsize="10,20">
              <v:shape style="position:absolute;left:9153;top:-4146;width:10;height:20" coordorigin="9153,-4146" coordsize="10,20" path="m9153,-4127l9162,-4127,9162,-4146,9153,-4146,9153,-4127xe" filled="true" fillcolor="#000000" stroked="false">
                <v:path arrowok="t"/>
                <v:fill type="solid"/>
              </v:shape>
            </v:group>
            <v:group style="position:absolute;left:9153;top:-4127;width:10;height:20" coordorigin="9153,-4127" coordsize="10,20">
              <v:shape style="position:absolute;left:9153;top:-4127;width:10;height:20" coordorigin="9153,-4127" coordsize="10,20" path="m9153,-4108l9162,-4108,9162,-4127,9153,-4127,9153,-4108xe" filled="true" fillcolor="#000000" stroked="false">
                <v:path arrowok="t"/>
                <v:fill type="solid"/>
              </v:shape>
            </v:group>
            <v:group style="position:absolute;left:9153;top:-4108;width:10;height:20" coordorigin="9153,-4108" coordsize="10,20">
              <v:shape style="position:absolute;left:9153;top:-4108;width:10;height:20" coordorigin="9153,-4108" coordsize="10,20" path="m9153,-4088l9162,-4088,9162,-4108,9153,-4108,9153,-4088xe" filled="true" fillcolor="#000000" stroked="false">
                <v:path arrowok="t"/>
                <v:fill type="solid"/>
              </v:shape>
            </v:group>
            <v:group style="position:absolute;left:9153;top:-4088;width:10;height:20" coordorigin="9153,-4088" coordsize="10,20">
              <v:shape style="position:absolute;left:9153;top:-4088;width:10;height:20" coordorigin="9153,-4088" coordsize="10,20" path="m9153,-4069l9162,-4069,9162,-4088,9153,-4088,9153,-4069xe" filled="true" fillcolor="#000000" stroked="false">
                <v:path arrowok="t"/>
                <v:fill type="solid"/>
              </v:shape>
            </v:group>
            <v:group style="position:absolute;left:9153;top:-4069;width:10;height:20" coordorigin="9153,-4069" coordsize="10,20">
              <v:shape style="position:absolute;left:9153;top:-4069;width:10;height:20" coordorigin="9153,-4069" coordsize="10,20" path="m9153,-4050l9162,-4050,9162,-4069,9153,-4069,9153,-4050xe" filled="true" fillcolor="#000000" stroked="false">
                <v:path arrowok="t"/>
                <v:fill type="solid"/>
              </v:shape>
            </v:group>
            <v:group style="position:absolute;left:9153;top:-4050;width:10;height:20" coordorigin="9153,-4050" coordsize="10,20">
              <v:shape style="position:absolute;left:9153;top:-4050;width:10;height:20" coordorigin="9153,-4050" coordsize="10,20" path="m9153,-4031l9162,-4031,9162,-4050,9153,-4050,9153,-4031xe" filled="true" fillcolor="#000000" stroked="false">
                <v:path arrowok="t"/>
                <v:fill type="solid"/>
              </v:shape>
            </v:group>
            <v:group style="position:absolute;left:9153;top:-4031;width:10;height:20" coordorigin="9153,-4031" coordsize="10,20">
              <v:shape style="position:absolute;left:9153;top:-4031;width:10;height:20" coordorigin="9153,-4031" coordsize="10,20" path="m9153,-4012l9162,-4012,9162,-4031,9153,-4031,9153,-4012xe" filled="true" fillcolor="#000000" stroked="false">
                <v:path arrowok="t"/>
                <v:fill type="solid"/>
              </v:shape>
            </v:group>
            <v:group style="position:absolute;left:9153;top:-4012;width:10;height:20" coordorigin="9153,-4012" coordsize="10,20">
              <v:shape style="position:absolute;left:9153;top:-4012;width:10;height:20" coordorigin="9153,-4012" coordsize="10,20" path="m9153,-3992l9162,-3992,9162,-4012,9153,-4012,9153,-3992xe" filled="true" fillcolor="#000000" stroked="false">
                <v:path arrowok="t"/>
                <v:fill type="solid"/>
              </v:shape>
            </v:group>
            <v:group style="position:absolute;left:9153;top:-3992;width:10;height:20" coordorigin="9153,-3992" coordsize="10,20">
              <v:shape style="position:absolute;left:9153;top:-3992;width:10;height:20" coordorigin="9153,-3992" coordsize="10,20" path="m9153,-3973l9162,-3973,9162,-3992,9153,-3992,9153,-3973xe" filled="true" fillcolor="#000000" stroked="false">
                <v:path arrowok="t"/>
                <v:fill type="solid"/>
              </v:shape>
            </v:group>
            <v:group style="position:absolute;left:9153;top:-3973;width:10;height:20" coordorigin="9153,-3973" coordsize="10,20">
              <v:shape style="position:absolute;left:9153;top:-3973;width:10;height:20" coordorigin="9153,-3973" coordsize="10,20" path="m9153,-3954l9162,-3954,9162,-3973,9153,-3973,9153,-3954xe" filled="true" fillcolor="#000000" stroked="false">
                <v:path arrowok="t"/>
                <v:fill type="solid"/>
              </v:shape>
            </v:group>
            <v:group style="position:absolute;left:9153;top:-3954;width:10;height:20" coordorigin="9153,-3954" coordsize="10,20">
              <v:shape style="position:absolute;left:9153;top:-3954;width:10;height:20" coordorigin="9153,-3954" coordsize="10,20" path="m9153,-3935l9162,-3935,9162,-3954,9153,-3954,9153,-3935xe" filled="true" fillcolor="#000000" stroked="false">
                <v:path arrowok="t"/>
                <v:fill type="solid"/>
              </v:shape>
            </v:group>
            <v:group style="position:absolute;left:9153;top:-3935;width:10;height:20" coordorigin="9153,-3935" coordsize="10,20">
              <v:shape style="position:absolute;left:9153;top:-3935;width:10;height:20" coordorigin="9153,-3935" coordsize="10,20" path="m9153,-3916l9162,-3916,9162,-3935,9153,-3935,9153,-3916xe" filled="true" fillcolor="#000000" stroked="false">
                <v:path arrowok="t"/>
                <v:fill type="solid"/>
              </v:shape>
            </v:group>
            <v:group style="position:absolute;left:9153;top:-3916;width:10;height:20" coordorigin="9153,-3916" coordsize="10,20">
              <v:shape style="position:absolute;left:9153;top:-3916;width:10;height:20" coordorigin="9153,-3916" coordsize="10,20" path="m9153,-3896l9162,-3896,9162,-3916,9153,-3916,9153,-3896xe" filled="true" fillcolor="#000000" stroked="false">
                <v:path arrowok="t"/>
                <v:fill type="solid"/>
              </v:shape>
            </v:group>
            <v:group style="position:absolute;left:9153;top:-3896;width:10;height:20" coordorigin="9153,-3896" coordsize="10,20">
              <v:shape style="position:absolute;left:9153;top:-3896;width:10;height:20" coordorigin="9153,-3896" coordsize="10,20" path="m9153,-3877l9162,-3877,9162,-3896,9153,-3896,9153,-3877xe" filled="true" fillcolor="#000000" stroked="false">
                <v:path arrowok="t"/>
                <v:fill type="solid"/>
              </v:shape>
            </v:group>
            <v:group style="position:absolute;left:9153;top:-3877;width:10;height:20" coordorigin="9153,-3877" coordsize="10,20">
              <v:shape style="position:absolute;left:9153;top:-3877;width:10;height:20" coordorigin="9153,-3877" coordsize="10,20" path="m9153,-3858l9162,-3858,9162,-3877,9153,-3877,9153,-3858xe" filled="true" fillcolor="#000000" stroked="false">
                <v:path arrowok="t"/>
                <v:fill type="solid"/>
              </v:shape>
            </v:group>
            <v:group style="position:absolute;left:9153;top:-3858;width:10;height:20" coordorigin="9153,-3858" coordsize="10,20">
              <v:shape style="position:absolute;left:9153;top:-3858;width:10;height:20" coordorigin="9153,-3858" coordsize="10,20" path="m9153,-3839l9162,-3839,9162,-3858,9153,-3858,9153,-3839xe" filled="true" fillcolor="#000000" stroked="false">
                <v:path arrowok="t"/>
                <v:fill type="solid"/>
              </v:shape>
            </v:group>
            <v:group style="position:absolute;left:9153;top:-3839;width:10;height:20" coordorigin="9153,-3839" coordsize="10,20">
              <v:shape style="position:absolute;left:9153;top:-3839;width:10;height:20" coordorigin="9153,-3839" coordsize="10,20" path="m9153,-3820l9162,-3820,9162,-3839,9153,-3839,9153,-3820xe" filled="true" fillcolor="#000000" stroked="false">
                <v:path arrowok="t"/>
                <v:fill type="solid"/>
              </v:shape>
            </v:group>
            <v:group style="position:absolute;left:9153;top:-3820;width:10;height:20" coordorigin="9153,-3820" coordsize="10,20">
              <v:shape style="position:absolute;left:9153;top:-3820;width:10;height:20" coordorigin="9153,-3820" coordsize="10,20" path="m9153,-3800l9162,-3800,9162,-3820,9153,-3820,9153,-3800xe" filled="true" fillcolor="#000000" stroked="false">
                <v:path arrowok="t"/>
                <v:fill type="solid"/>
              </v:shape>
            </v:group>
            <v:group style="position:absolute;left:9153;top:-3800;width:10;height:20" coordorigin="9153,-3800" coordsize="10,20">
              <v:shape style="position:absolute;left:9153;top:-3800;width:10;height:20" coordorigin="9153,-3800" coordsize="10,20" path="m9153,-3781l9162,-3781,9162,-3800,9153,-3800,9153,-3781xe" filled="true" fillcolor="#000000" stroked="false">
                <v:path arrowok="t"/>
                <v:fill type="solid"/>
              </v:shape>
            </v:group>
            <v:group style="position:absolute;left:9153;top:-3781;width:10;height:20" coordorigin="9153,-3781" coordsize="10,20">
              <v:shape style="position:absolute;left:9153;top:-3781;width:10;height:20" coordorigin="9153,-3781" coordsize="10,20" path="m9153,-3762l9162,-3762,9162,-3781,9153,-3781,9153,-3762xe" filled="true" fillcolor="#000000" stroked="false">
                <v:path arrowok="t"/>
                <v:fill type="solid"/>
              </v:shape>
            </v:group>
            <v:group style="position:absolute;left:9153;top:-3762;width:10;height:20" coordorigin="9153,-3762" coordsize="10,20">
              <v:shape style="position:absolute;left:9153;top:-3762;width:10;height:20" coordorigin="9153,-3762" coordsize="10,20" path="m9153,-3743l9162,-3743,9162,-3762,9153,-3762,9153,-3743xe" filled="true" fillcolor="#000000" stroked="false">
                <v:path arrowok="t"/>
                <v:fill type="solid"/>
              </v:shape>
            </v:group>
            <v:group style="position:absolute;left:9153;top:-3743;width:10;height:20" coordorigin="9153,-3743" coordsize="10,20">
              <v:shape style="position:absolute;left:9153;top:-3743;width:10;height:20" coordorigin="9153,-3743" coordsize="10,20" path="m9153,-3724l9162,-3724,9162,-3743,9153,-3743,9153,-3724xe" filled="true" fillcolor="#000000" stroked="false">
                <v:path arrowok="t"/>
                <v:fill type="solid"/>
              </v:shape>
            </v:group>
            <v:group style="position:absolute;left:9153;top:-3724;width:10;height:20" coordorigin="9153,-3724" coordsize="10,20">
              <v:shape style="position:absolute;left:9153;top:-3724;width:10;height:20" coordorigin="9153,-3724" coordsize="10,20" path="m9153,-3704l9162,-3704,9162,-3724,9153,-3724,9153,-3704xe" filled="true" fillcolor="#000000" stroked="false">
                <v:path arrowok="t"/>
                <v:fill type="solid"/>
              </v:shape>
            </v:group>
            <v:group style="position:absolute;left:9153;top:-3704;width:10;height:20" coordorigin="9153,-3704" coordsize="10,20">
              <v:shape style="position:absolute;left:9153;top:-3704;width:10;height:20" coordorigin="9153,-3704" coordsize="10,20" path="m9153,-3685l9162,-3685,9162,-3704,9153,-3704,9153,-3685xe" filled="true" fillcolor="#000000" stroked="false">
                <v:path arrowok="t"/>
                <v:fill type="solid"/>
              </v:shape>
            </v:group>
            <v:group style="position:absolute;left:9153;top:-3685;width:10;height:20" coordorigin="9153,-3685" coordsize="10,20">
              <v:shape style="position:absolute;left:9153;top:-3685;width:10;height:20" coordorigin="9153,-3685" coordsize="10,20" path="m9153,-3666l9162,-3666,9162,-3685,9153,-3685,9153,-3666xe" filled="true" fillcolor="#000000" stroked="false">
                <v:path arrowok="t"/>
                <v:fill type="solid"/>
              </v:shape>
            </v:group>
            <v:group style="position:absolute;left:9153;top:-3666;width:10;height:20" coordorigin="9153,-3666" coordsize="10,20">
              <v:shape style="position:absolute;left:9153;top:-3666;width:10;height:20" coordorigin="9153,-3666" coordsize="10,20" path="m9153,-3647l9162,-3647,9162,-3666,9153,-3666,9153,-3647xe" filled="true" fillcolor="#000000" stroked="false">
                <v:path arrowok="t"/>
                <v:fill type="solid"/>
              </v:shape>
            </v:group>
            <v:group style="position:absolute;left:9153;top:-3647;width:10;height:20" coordorigin="9153,-3647" coordsize="10,20">
              <v:shape style="position:absolute;left:9153;top:-3647;width:10;height:20" coordorigin="9153,-3647" coordsize="10,20" path="m9153,-3628l9162,-3628,9162,-3647,9153,-3647,9153,-3628xe" filled="true" fillcolor="#000000" stroked="false">
                <v:path arrowok="t"/>
                <v:fill type="solid"/>
              </v:shape>
            </v:group>
            <v:group style="position:absolute;left:9153;top:-3628;width:10;height:20" coordorigin="9153,-3628" coordsize="10,20">
              <v:shape style="position:absolute;left:9153;top:-3628;width:10;height:20" coordorigin="9153,-3628" coordsize="10,20" path="m9153,-3608l9162,-3608,9162,-3628,9153,-3628,9153,-3608xe" filled="true" fillcolor="#000000" stroked="false">
                <v:path arrowok="t"/>
                <v:fill type="solid"/>
              </v:shape>
            </v:group>
            <v:group style="position:absolute;left:9153;top:-3608;width:10;height:20" coordorigin="9153,-3608" coordsize="10,20">
              <v:shape style="position:absolute;left:9153;top:-3608;width:10;height:20" coordorigin="9153,-3608" coordsize="10,20" path="m9153,-3589l9162,-3589,9162,-3608,9153,-3608,9153,-3589xe" filled="true" fillcolor="#000000" stroked="false">
                <v:path arrowok="t"/>
                <v:fill type="solid"/>
              </v:shape>
            </v:group>
            <v:group style="position:absolute;left:9153;top:-3589;width:10;height:20" coordorigin="9153,-3589" coordsize="10,20">
              <v:shape style="position:absolute;left:9153;top:-3589;width:10;height:20" coordorigin="9153,-3589" coordsize="10,20" path="m9153,-3570l9162,-3570,9162,-3589,9153,-3589,9153,-3570xe" filled="true" fillcolor="#000000" stroked="false">
                <v:path arrowok="t"/>
                <v:fill type="solid"/>
              </v:shape>
            </v:group>
            <v:group style="position:absolute;left:9153;top:-3570;width:10;height:20" coordorigin="9153,-3570" coordsize="10,20">
              <v:shape style="position:absolute;left:9153;top:-3570;width:10;height:20" coordorigin="9153,-3570" coordsize="10,20" path="m9153,-3551l9162,-3551,9162,-3570,9153,-3570,9153,-3551xe" filled="true" fillcolor="#000000" stroked="false">
                <v:path arrowok="t"/>
                <v:fill type="solid"/>
              </v:shape>
            </v:group>
            <v:group style="position:absolute;left:9153;top:-3551;width:10;height:20" coordorigin="9153,-3551" coordsize="10,20">
              <v:shape style="position:absolute;left:9153;top:-3551;width:10;height:20" coordorigin="9153,-3551" coordsize="10,20" path="m9153,-3532l9162,-3532,9162,-3551,9153,-3551,9153,-3532xe" filled="true" fillcolor="#000000" stroked="false">
                <v:path arrowok="t"/>
                <v:fill type="solid"/>
              </v:shape>
            </v:group>
            <v:group style="position:absolute;left:9153;top:-3532;width:10;height:20" coordorigin="9153,-3532" coordsize="10,20">
              <v:shape style="position:absolute;left:9153;top:-3532;width:10;height:20" coordorigin="9153,-3532" coordsize="10,20" path="m9153,-3512l9162,-3512,9162,-3532,9153,-3532,9153,-3512xe" filled="true" fillcolor="#000000" stroked="false">
                <v:path arrowok="t"/>
                <v:fill type="solid"/>
              </v:shape>
            </v:group>
            <v:group style="position:absolute;left:9153;top:-3512;width:10;height:20" coordorigin="9153,-3512" coordsize="10,20">
              <v:shape style="position:absolute;left:9153;top:-3512;width:10;height:20" coordorigin="9153,-3512" coordsize="10,20" path="m9153,-3493l9162,-3493,9162,-3512,9153,-3512,9153,-3493xe" filled="true" fillcolor="#000000" stroked="false">
                <v:path arrowok="t"/>
                <v:fill type="solid"/>
              </v:shape>
            </v:group>
            <v:group style="position:absolute;left:9153;top:-3493;width:10;height:20" coordorigin="9153,-3493" coordsize="10,20">
              <v:shape style="position:absolute;left:9153;top:-3493;width:10;height:20" coordorigin="9153,-3493" coordsize="10,20" path="m9153,-3474l9162,-3474,9162,-3493,9153,-3493,9153,-3474xe" filled="true" fillcolor="#000000" stroked="false">
                <v:path arrowok="t"/>
                <v:fill type="solid"/>
              </v:shape>
            </v:group>
            <v:group style="position:absolute;left:9153;top:-3474;width:10;height:20" coordorigin="9153,-3474" coordsize="10,20">
              <v:shape style="position:absolute;left:9153;top:-3474;width:10;height:20" coordorigin="9153,-3474" coordsize="10,20" path="m9153,-3455l9162,-3455,9162,-3474,9153,-3474,9153,-3455xe" filled="true" fillcolor="#000000" stroked="false">
                <v:path arrowok="t"/>
                <v:fill type="solid"/>
              </v:shape>
            </v:group>
            <v:group style="position:absolute;left:9153;top:-3455;width:10;height:20" coordorigin="9153,-3455" coordsize="10,20">
              <v:shape style="position:absolute;left:9153;top:-3455;width:10;height:20" coordorigin="9153,-3455" coordsize="10,20" path="m9153,-3436l9162,-3436,9162,-3455,9153,-3455,9153,-3436xe" filled="true" fillcolor="#000000" stroked="false">
                <v:path arrowok="t"/>
                <v:fill type="solid"/>
              </v:shape>
            </v:group>
            <v:group style="position:absolute;left:9153;top:-3436;width:10;height:20" coordorigin="9153,-3436" coordsize="10,20">
              <v:shape style="position:absolute;left:9153;top:-3436;width:10;height:20" coordorigin="9153,-3436" coordsize="10,20" path="m9153,-3416l9162,-3416,9162,-3436,9153,-3436,9153,-3416xe" filled="true" fillcolor="#000000" stroked="false">
                <v:path arrowok="t"/>
                <v:fill type="solid"/>
              </v:shape>
            </v:group>
            <v:group style="position:absolute;left:9153;top:-3416;width:10;height:20" coordorigin="9153,-3416" coordsize="10,20">
              <v:shape style="position:absolute;left:9153;top:-3416;width:10;height:20" coordorigin="9153,-3416" coordsize="10,20" path="m9153,-3397l9162,-3397,9162,-3416,9153,-3416,9153,-3397xe" filled="true" fillcolor="#000000" stroked="false">
                <v:path arrowok="t"/>
                <v:fill type="solid"/>
              </v:shape>
            </v:group>
            <v:group style="position:absolute;left:9153;top:-3397;width:10;height:20" coordorigin="9153,-3397" coordsize="10,20">
              <v:shape style="position:absolute;left:9153;top:-3397;width:10;height:20" coordorigin="9153,-3397" coordsize="10,20" path="m9153,-3378l9162,-3378,9162,-3397,9153,-3397,9153,-3378xe" filled="true" fillcolor="#000000" stroked="false">
                <v:path arrowok="t"/>
                <v:fill type="solid"/>
              </v:shape>
            </v:group>
            <v:group style="position:absolute;left:9153;top:-3378;width:10;height:20" coordorigin="9153,-3378" coordsize="10,20">
              <v:shape style="position:absolute;left:9153;top:-3378;width:10;height:20" coordorigin="9153,-3378" coordsize="10,20" path="m9153,-3359l9162,-3359,9162,-3378,9153,-3378,9153,-3359xe" filled="true" fillcolor="#000000" stroked="false">
                <v:path arrowok="t"/>
                <v:fill type="solid"/>
              </v:shape>
            </v:group>
            <v:group style="position:absolute;left:9153;top:-3359;width:10;height:20" coordorigin="9153,-3359" coordsize="10,20">
              <v:shape style="position:absolute;left:9153;top:-3359;width:10;height:20" coordorigin="9153,-3359" coordsize="10,20" path="m9153,-3340l9162,-3340,9162,-3359,9153,-3359,9153,-3340xe" filled="true" fillcolor="#000000" stroked="false">
                <v:path arrowok="t"/>
                <v:fill type="solid"/>
              </v:shape>
            </v:group>
            <v:group style="position:absolute;left:9153;top:-3340;width:10;height:20" coordorigin="9153,-3340" coordsize="10,20">
              <v:shape style="position:absolute;left:9153;top:-3340;width:10;height:20" coordorigin="9153,-3340" coordsize="10,20" path="m9153,-3320l9162,-3320,9162,-3340,9153,-3340,9153,-3320xe" filled="true" fillcolor="#000000" stroked="false">
                <v:path arrowok="t"/>
                <v:fill type="solid"/>
              </v:shape>
            </v:group>
            <v:group style="position:absolute;left:9153;top:-3320;width:10;height:20" coordorigin="9153,-3320" coordsize="10,20">
              <v:shape style="position:absolute;left:9153;top:-3320;width:10;height:20" coordorigin="9153,-3320" coordsize="10,20" path="m9153,-3301l9162,-3301,9162,-3320,9153,-3320,9153,-3301xe" filled="true" fillcolor="#000000" stroked="false">
                <v:path arrowok="t"/>
                <v:fill type="solid"/>
              </v:shape>
            </v:group>
            <v:group style="position:absolute;left:9153;top:-3301;width:10;height:20" coordorigin="9153,-3301" coordsize="10,20">
              <v:shape style="position:absolute;left:9153;top:-3301;width:10;height:20" coordorigin="9153,-3301" coordsize="10,20" path="m9153,-3282l9162,-3282,9162,-3301,9153,-3301,9153,-3282xe" filled="true" fillcolor="#000000" stroked="false">
                <v:path arrowok="t"/>
                <v:fill type="solid"/>
              </v:shape>
            </v:group>
            <v:group style="position:absolute;left:9153;top:-3282;width:10;height:20" coordorigin="9153,-3282" coordsize="10,20">
              <v:shape style="position:absolute;left:9153;top:-3282;width:10;height:20" coordorigin="9153,-3282" coordsize="10,20" path="m9153,-3263l9162,-3263,9162,-3282,9153,-3282,9153,-3263xe" filled="true" fillcolor="#000000" stroked="false">
                <v:path arrowok="t"/>
                <v:fill type="solid"/>
              </v:shape>
            </v:group>
            <v:group style="position:absolute;left:9153;top:-3263;width:10;height:20" coordorigin="9153,-3263" coordsize="10,20">
              <v:shape style="position:absolute;left:9153;top:-3263;width:10;height:20" coordorigin="9153,-3263" coordsize="10,20" path="m9153,-3244l9162,-3244,9162,-3263,9153,-3263,9153,-3244xe" filled="true" fillcolor="#000000" stroked="false">
                <v:path arrowok="t"/>
                <v:fill type="solid"/>
              </v:shape>
            </v:group>
            <v:group style="position:absolute;left:9153;top:-3244;width:10;height:20" coordorigin="9153,-3244" coordsize="10,20">
              <v:shape style="position:absolute;left:9153;top:-3244;width:10;height:20" coordorigin="9153,-3244" coordsize="10,20" path="m9153,-3224l9162,-3224,9162,-3244,9153,-3244,9153,-3224xe" filled="true" fillcolor="#000000" stroked="false">
                <v:path arrowok="t"/>
                <v:fill type="solid"/>
              </v:shape>
            </v:group>
            <v:group style="position:absolute;left:9153;top:-3224;width:10;height:20" coordorigin="9153,-3224" coordsize="10,20">
              <v:shape style="position:absolute;left:9153;top:-3224;width:10;height:20" coordorigin="9153,-3224" coordsize="10,20" path="m9153,-3205l9162,-3205,9162,-3224,9153,-3224,9153,-3205xe" filled="true" fillcolor="#000000" stroked="false">
                <v:path arrowok="t"/>
                <v:fill type="solid"/>
              </v:shape>
            </v:group>
            <v:group style="position:absolute;left:9153;top:-3205;width:10;height:20" coordorigin="9153,-3205" coordsize="10,20">
              <v:shape style="position:absolute;left:9153;top:-3205;width:10;height:20" coordorigin="9153,-3205" coordsize="10,20" path="m9153,-3186l9162,-3186,9162,-3205,9153,-3205,9153,-3186xe" filled="true" fillcolor="#000000" stroked="false">
                <v:path arrowok="t"/>
                <v:fill type="solid"/>
              </v:shape>
            </v:group>
            <v:group style="position:absolute;left:9153;top:-3186;width:10;height:20" coordorigin="9153,-3186" coordsize="10,20">
              <v:shape style="position:absolute;left:9153;top:-3186;width:10;height:20" coordorigin="9153,-3186" coordsize="10,20" path="m9153,-3167l9162,-3167,9162,-3186,9153,-3186,9153,-3167xe" filled="true" fillcolor="#000000" stroked="false">
                <v:path arrowok="t"/>
                <v:fill type="solid"/>
              </v:shape>
            </v:group>
            <v:group style="position:absolute;left:9153;top:-3164;width:10;height:2" coordorigin="9153,-3164" coordsize="10,2">
              <v:shape style="position:absolute;left:9153;top:-3164;width:10;height:2" coordorigin="9153,-3164" coordsize="10,0" path="m9153,-3164l9162,-3164e" filled="false" stroked="true" strokeweight=".24005pt" strokecolor="#000000">
                <v:path arrowok="t"/>
              </v:shape>
            </v:group>
            <v:group style="position:absolute;left:4064;top:-3157;width:10;height:2" coordorigin="4064,-3157" coordsize="10,2">
              <v:shape style="position:absolute;left:4064;top:-3157;width:10;height:2" coordorigin="4064,-3157" coordsize="10,0" path="m4064,-3157l4074,-3157e" filled="false" stroked="true" strokeweight=".47998pt" strokecolor="#000000">
                <v:path arrowok="t"/>
              </v:shape>
              <v:shape style="position:absolute;left:1448;top:-3162;width:3941;height:10" type="#_x0000_t75" stroked="false">
                <v:imagedata r:id="rId129" o:title=""/>
              </v:shape>
              <v:shape style="position:absolute;left:5384;top:-3162;width:607;height:10" type="#_x0000_t75" stroked="false">
                <v:imagedata r:id="rId125" o:title=""/>
              </v:shape>
              <v:shape style="position:absolute;left:5987;top:-3162;width:1517;height:10" type="#_x0000_t75" stroked="false">
                <v:imagedata r:id="rId126" o:title=""/>
              </v:shape>
              <v:shape style="position:absolute;left:7499;top:-3162;width:2415;height:10" type="#_x0000_t75" stroked="false">
                <v:imagedata r:id="rId127" o:title=""/>
              </v:shape>
              <v:shape style="position:absolute;left:9909;top:-3162;width:552;height:10" type="#_x0000_t75" stroked="false">
                <v:imagedata r:id="rId128" o:title=""/>
              </v:shape>
            </v:group>
            <v:group style="position:absolute;left:4064;top:-3152;width:10;height:20" coordorigin="4064,-3152" coordsize="10,20">
              <v:shape style="position:absolute;left:4064;top:-3152;width:10;height:20" coordorigin="4064,-3152" coordsize="10,20" path="m4064,-3133l4074,-3133,4074,-3152,4064,-3152,4064,-3133xe" filled="true" fillcolor="#000000" stroked="false">
                <v:path arrowok="t"/>
                <v:fill type="solid"/>
              </v:shape>
            </v:group>
            <v:group style="position:absolute;left:4064;top:-3133;width:10;height:20" coordorigin="4064,-3133" coordsize="10,20">
              <v:shape style="position:absolute;left:4064;top:-3133;width:10;height:20" coordorigin="4064,-3133" coordsize="10,20" path="m4064,-3114l4074,-3114,4074,-3133,4064,-3133,4064,-3114xe" filled="true" fillcolor="#000000" stroked="false">
                <v:path arrowok="t"/>
                <v:fill type="solid"/>
              </v:shape>
            </v:group>
            <v:group style="position:absolute;left:4064;top:-3114;width:10;height:20" coordorigin="4064,-3114" coordsize="10,20">
              <v:shape style="position:absolute;left:4064;top:-3114;width:10;height:20" coordorigin="4064,-3114" coordsize="10,20" path="m4064,-3095l4074,-3095,4074,-3114,4064,-3114,4064,-3095xe" filled="true" fillcolor="#000000" stroked="false">
                <v:path arrowok="t"/>
                <v:fill type="solid"/>
              </v:shape>
            </v:group>
            <v:group style="position:absolute;left:4064;top:-3095;width:10;height:20" coordorigin="4064,-3095" coordsize="10,20">
              <v:shape style="position:absolute;left:4064;top:-3095;width:10;height:20" coordorigin="4064,-3095" coordsize="10,20" path="m4064,-3076l4074,-3076,4074,-3095,4064,-3095,4064,-3076xe" filled="true" fillcolor="#000000" stroked="false">
                <v:path arrowok="t"/>
                <v:fill type="solid"/>
              </v:shape>
            </v:group>
            <v:group style="position:absolute;left:4064;top:-3076;width:10;height:20" coordorigin="4064,-3076" coordsize="10,20">
              <v:shape style="position:absolute;left:4064;top:-3076;width:10;height:20" coordorigin="4064,-3076" coordsize="10,20" path="m4064,-3056l4074,-3056,4074,-3076,4064,-3076,4064,-3056xe" filled="true" fillcolor="#000000" stroked="false">
                <v:path arrowok="t"/>
                <v:fill type="solid"/>
              </v:shape>
            </v:group>
            <v:group style="position:absolute;left:4064;top:-3056;width:10;height:20" coordorigin="4064,-3056" coordsize="10,20">
              <v:shape style="position:absolute;left:4064;top:-3056;width:10;height:20" coordorigin="4064,-3056" coordsize="10,20" path="m4064,-3037l4074,-3037,4074,-3056,4064,-3056,4064,-3037xe" filled="true" fillcolor="#000000" stroked="false">
                <v:path arrowok="t"/>
                <v:fill type="solid"/>
              </v:shape>
            </v:group>
            <v:group style="position:absolute;left:4064;top:-3037;width:10;height:20" coordorigin="4064,-3037" coordsize="10,20">
              <v:shape style="position:absolute;left:4064;top:-3037;width:10;height:20" coordorigin="4064,-3037" coordsize="10,20" path="m4064,-3018l4074,-3018,4074,-3037,4064,-3037,4064,-3018xe" filled="true" fillcolor="#000000" stroked="false">
                <v:path arrowok="t"/>
                <v:fill type="solid"/>
              </v:shape>
            </v:group>
            <v:group style="position:absolute;left:4064;top:-3018;width:10;height:20" coordorigin="4064,-3018" coordsize="10,20">
              <v:shape style="position:absolute;left:4064;top:-3018;width:10;height:20" coordorigin="4064,-3018" coordsize="10,20" path="m4064,-2999l4074,-2999,4074,-3018,4064,-3018,4064,-2999xe" filled="true" fillcolor="#000000" stroked="false">
                <v:path arrowok="t"/>
                <v:fill type="solid"/>
              </v:shape>
            </v:group>
            <v:group style="position:absolute;left:4064;top:-2999;width:10;height:20" coordorigin="4064,-2999" coordsize="10,20">
              <v:shape style="position:absolute;left:4064;top:-2999;width:10;height:20" coordorigin="4064,-2999" coordsize="10,20" path="m4064,-2980l4074,-2980,4074,-2999,4064,-2999,4064,-2980xe" filled="true" fillcolor="#000000" stroked="false">
                <v:path arrowok="t"/>
                <v:fill type="solid"/>
              </v:shape>
            </v:group>
            <v:group style="position:absolute;left:4064;top:-2980;width:10;height:20" coordorigin="4064,-2980" coordsize="10,20">
              <v:shape style="position:absolute;left:4064;top:-2980;width:10;height:20" coordorigin="4064,-2980" coordsize="10,20" path="m4064,-2960l4074,-2960,4074,-2980,4064,-2980,4064,-2960xe" filled="true" fillcolor="#000000" stroked="false">
                <v:path arrowok="t"/>
                <v:fill type="solid"/>
              </v:shape>
            </v:group>
            <v:group style="position:absolute;left:4064;top:-2960;width:10;height:20" coordorigin="4064,-2960" coordsize="10,20">
              <v:shape style="position:absolute;left:4064;top:-2960;width:10;height:20" coordorigin="4064,-2960" coordsize="10,20" path="m4064,-2941l4074,-2941,4074,-2960,4064,-2960,4064,-2941xe" filled="true" fillcolor="#000000" stroked="false">
                <v:path arrowok="t"/>
                <v:fill type="solid"/>
              </v:shape>
            </v:group>
            <v:group style="position:absolute;left:4064;top:-2941;width:10;height:20" coordorigin="4064,-2941" coordsize="10,20">
              <v:shape style="position:absolute;left:4064;top:-2941;width:10;height:20" coordorigin="4064,-2941" coordsize="10,20" path="m4064,-2922l4074,-2922,4074,-2941,4064,-2941,4064,-2922xe" filled="true" fillcolor="#000000" stroked="false">
                <v:path arrowok="t"/>
                <v:fill type="solid"/>
              </v:shape>
            </v:group>
            <v:group style="position:absolute;left:4064;top:-2922;width:10;height:20" coordorigin="4064,-2922" coordsize="10,20">
              <v:shape style="position:absolute;left:4064;top:-2922;width:10;height:20" coordorigin="4064,-2922" coordsize="10,20" path="m4064,-2903l4074,-2903,4074,-2922,4064,-2922,4064,-2903xe" filled="true" fillcolor="#000000" stroked="false">
                <v:path arrowok="t"/>
                <v:fill type="solid"/>
              </v:shape>
            </v:group>
            <v:group style="position:absolute;left:4064;top:-2903;width:10;height:20" coordorigin="4064,-2903" coordsize="10,20">
              <v:shape style="position:absolute;left:4064;top:-2903;width:10;height:20" coordorigin="4064,-2903" coordsize="10,20" path="m4064,-2884l4074,-2884,4074,-2903,4064,-2903,4064,-2884xe" filled="true" fillcolor="#000000" stroked="false">
                <v:path arrowok="t"/>
                <v:fill type="solid"/>
              </v:shape>
            </v:group>
            <v:group style="position:absolute;left:4064;top:-2884;width:10;height:20" coordorigin="4064,-2884" coordsize="10,20">
              <v:shape style="position:absolute;left:4064;top:-2884;width:10;height:20" coordorigin="4064,-2884" coordsize="10,20" path="m4064,-2864l4074,-2864,4074,-2884,4064,-2884,4064,-2864xe" filled="true" fillcolor="#000000" stroked="false">
                <v:path arrowok="t"/>
                <v:fill type="solid"/>
              </v:shape>
            </v:group>
            <v:group style="position:absolute;left:4064;top:-2864;width:10;height:20" coordorigin="4064,-2864" coordsize="10,20">
              <v:shape style="position:absolute;left:4064;top:-2864;width:10;height:20" coordorigin="4064,-2864" coordsize="10,20" path="m4064,-2845l4074,-2845,4074,-2864,4064,-2864,4064,-2845xe" filled="true" fillcolor="#000000" stroked="false">
                <v:path arrowok="t"/>
                <v:fill type="solid"/>
              </v:shape>
            </v:group>
            <v:group style="position:absolute;left:4064;top:-2845;width:10;height:20" coordorigin="4064,-2845" coordsize="10,20">
              <v:shape style="position:absolute;left:4064;top:-2845;width:10;height:20" coordorigin="4064,-2845" coordsize="10,20" path="m4064,-2826l4074,-2826,4074,-2845,4064,-2845,4064,-2826xe" filled="true" fillcolor="#000000" stroked="false">
                <v:path arrowok="t"/>
                <v:fill type="solid"/>
              </v:shape>
            </v:group>
            <v:group style="position:absolute;left:4064;top:-2826;width:10;height:20" coordorigin="4064,-2826" coordsize="10,20">
              <v:shape style="position:absolute;left:4064;top:-2826;width:10;height:20" coordorigin="4064,-2826" coordsize="10,20" path="m4064,-2807l4074,-2807,4074,-2826,4064,-2826,4064,-2807xe" filled="true" fillcolor="#000000" stroked="false">
                <v:path arrowok="t"/>
                <v:fill type="solid"/>
              </v:shape>
            </v:group>
            <v:group style="position:absolute;left:4064;top:-2807;width:10;height:20" coordorigin="4064,-2807" coordsize="10,20">
              <v:shape style="position:absolute;left:4064;top:-2807;width:10;height:20" coordorigin="4064,-2807" coordsize="10,20" path="m4064,-2788l4074,-2788,4074,-2807,4064,-2807,4064,-2788xe" filled="true" fillcolor="#000000" stroked="false">
                <v:path arrowok="t"/>
                <v:fill type="solid"/>
              </v:shape>
            </v:group>
            <v:group style="position:absolute;left:4064;top:-2788;width:10;height:20" coordorigin="4064,-2788" coordsize="10,20">
              <v:shape style="position:absolute;left:4064;top:-2788;width:10;height:20" coordorigin="4064,-2788" coordsize="10,20" path="m4064,-2768l4074,-2768,4074,-2788,4064,-2788,4064,-2768xe" filled="true" fillcolor="#000000" stroked="false">
                <v:path arrowok="t"/>
                <v:fill type="solid"/>
              </v:shape>
            </v:group>
            <v:group style="position:absolute;left:4064;top:-2768;width:10;height:20" coordorigin="4064,-2768" coordsize="10,20">
              <v:shape style="position:absolute;left:4064;top:-2768;width:10;height:20" coordorigin="4064,-2768" coordsize="10,20" path="m4064,-2749l4074,-2749,4074,-2768,4064,-2768,4064,-2749xe" filled="true" fillcolor="#000000" stroked="false">
                <v:path arrowok="t"/>
                <v:fill type="solid"/>
              </v:shape>
            </v:group>
            <v:group style="position:absolute;left:4064;top:-2749;width:10;height:20" coordorigin="4064,-2749" coordsize="10,20">
              <v:shape style="position:absolute;left:4064;top:-2749;width:10;height:20" coordorigin="4064,-2749" coordsize="10,20" path="m4064,-2730l4074,-2730,4074,-2749,4064,-2749,4064,-2730xe" filled="true" fillcolor="#000000" stroked="false">
                <v:path arrowok="t"/>
                <v:fill type="solid"/>
              </v:shape>
            </v:group>
            <v:group style="position:absolute;left:4064;top:-2730;width:10;height:20" coordorigin="4064,-2730" coordsize="10,20">
              <v:shape style="position:absolute;left:4064;top:-2730;width:10;height:20" coordorigin="4064,-2730" coordsize="10,20" path="m4064,-2711l4074,-2711,4074,-2730,4064,-2730,4064,-2711xe" filled="true" fillcolor="#000000" stroked="false">
                <v:path arrowok="t"/>
                <v:fill type="solid"/>
              </v:shape>
            </v:group>
            <v:group style="position:absolute;left:4064;top:-2711;width:10;height:20" coordorigin="4064,-2711" coordsize="10,20">
              <v:shape style="position:absolute;left:4064;top:-2711;width:10;height:20" coordorigin="4064,-2711" coordsize="10,20" path="m4064,-2692l4074,-2692,4074,-2711,4064,-2711,4064,-2692xe" filled="true" fillcolor="#000000" stroked="false">
                <v:path arrowok="t"/>
                <v:fill type="solid"/>
              </v:shape>
            </v:group>
            <v:group style="position:absolute;left:4064;top:-2692;width:10;height:20" coordorigin="4064,-2692" coordsize="10,20">
              <v:shape style="position:absolute;left:4064;top:-2692;width:10;height:20" coordorigin="4064,-2692" coordsize="10,20" path="m4064,-2672l4074,-2672,4074,-2692,4064,-2692,4064,-2672xe" filled="true" fillcolor="#000000" stroked="false">
                <v:path arrowok="t"/>
                <v:fill type="solid"/>
              </v:shape>
            </v:group>
            <v:group style="position:absolute;left:4064;top:-2672;width:10;height:20" coordorigin="4064,-2672" coordsize="10,20">
              <v:shape style="position:absolute;left:4064;top:-2672;width:10;height:20" coordorigin="4064,-2672" coordsize="10,20" path="m4064,-2653l4074,-2653,4074,-2672,4064,-2672,4064,-2653xe" filled="true" fillcolor="#000000" stroked="false">
                <v:path arrowok="t"/>
                <v:fill type="solid"/>
              </v:shape>
            </v:group>
            <v:group style="position:absolute;left:4064;top:-2653;width:10;height:20" coordorigin="4064,-2653" coordsize="10,20">
              <v:shape style="position:absolute;left:4064;top:-2653;width:10;height:20" coordorigin="4064,-2653" coordsize="10,20" path="m4064,-2634l4074,-2634,4074,-2653,4064,-2653,4064,-2634xe" filled="true" fillcolor="#000000" stroked="false">
                <v:path arrowok="t"/>
                <v:fill type="solid"/>
              </v:shape>
            </v:group>
            <v:group style="position:absolute;left:4064;top:-2634;width:10;height:20" coordorigin="4064,-2634" coordsize="10,20">
              <v:shape style="position:absolute;left:4064;top:-2634;width:10;height:20" coordorigin="4064,-2634" coordsize="10,20" path="m4064,-2615l4074,-2615,4074,-2634,4064,-2634,4064,-2615xe" filled="true" fillcolor="#000000" stroked="false">
                <v:path arrowok="t"/>
                <v:fill type="solid"/>
              </v:shape>
            </v:group>
            <v:group style="position:absolute;left:4064;top:-2615;width:10;height:20" coordorigin="4064,-2615" coordsize="10,20">
              <v:shape style="position:absolute;left:4064;top:-2615;width:10;height:20" coordorigin="4064,-2615" coordsize="10,20" path="m4064,-2596l4074,-2596,4074,-2615,4064,-2615,4064,-2596xe" filled="true" fillcolor="#000000" stroked="false">
                <v:path arrowok="t"/>
                <v:fill type="solid"/>
              </v:shape>
            </v:group>
            <v:group style="position:absolute;left:4064;top:-2596;width:10;height:20" coordorigin="4064,-2596" coordsize="10,20">
              <v:shape style="position:absolute;left:4064;top:-2596;width:10;height:20" coordorigin="4064,-2596" coordsize="10,20" path="m4064,-2576l4074,-2576,4074,-2596,4064,-2596,4064,-2576xe" filled="true" fillcolor="#000000" stroked="false">
                <v:path arrowok="t"/>
                <v:fill type="solid"/>
              </v:shape>
            </v:group>
            <v:group style="position:absolute;left:4064;top:-2576;width:10;height:20" coordorigin="4064,-2576" coordsize="10,20">
              <v:shape style="position:absolute;left:4064;top:-2576;width:10;height:20" coordorigin="4064,-2576" coordsize="10,20" path="m4064,-2557l4074,-2557,4074,-2576,4064,-2576,4064,-2557xe" filled="true" fillcolor="#000000" stroked="false">
                <v:path arrowok="t"/>
                <v:fill type="solid"/>
              </v:shape>
            </v:group>
            <v:group style="position:absolute;left:4064;top:-2557;width:10;height:20" coordorigin="4064,-2557" coordsize="10,20">
              <v:shape style="position:absolute;left:4064;top:-2557;width:10;height:20" coordorigin="4064,-2557" coordsize="10,20" path="m4064,-2538l4074,-2538,4074,-2557,4064,-2557,4064,-2538xe" filled="true" fillcolor="#000000" stroked="false">
                <v:path arrowok="t"/>
                <v:fill type="solid"/>
              </v:shape>
            </v:group>
            <v:group style="position:absolute;left:4064;top:-2538;width:10;height:20" coordorigin="4064,-2538" coordsize="10,20">
              <v:shape style="position:absolute;left:4064;top:-2538;width:10;height:20" coordorigin="4064,-2538" coordsize="10,20" path="m4064,-2519l4074,-2519,4074,-2538,4064,-2538,4064,-2519xe" filled="true" fillcolor="#000000" stroked="false">
                <v:path arrowok="t"/>
                <v:fill type="solid"/>
              </v:shape>
            </v:group>
            <v:group style="position:absolute;left:4064;top:-2519;width:10;height:20" coordorigin="4064,-2519" coordsize="10,20">
              <v:shape style="position:absolute;left:4064;top:-2519;width:10;height:20" coordorigin="4064,-2519" coordsize="10,20" path="m4064,-2500l4074,-2500,4074,-2519,4064,-2519,4064,-2500xe" filled="true" fillcolor="#000000" stroked="false">
                <v:path arrowok="t"/>
                <v:fill type="solid"/>
              </v:shape>
            </v:group>
            <v:group style="position:absolute;left:4064;top:-2500;width:10;height:20" coordorigin="4064,-2500" coordsize="10,20">
              <v:shape style="position:absolute;left:4064;top:-2500;width:10;height:20" coordorigin="4064,-2500" coordsize="10,20" path="m4064,-2480l4074,-2480,4074,-2500,4064,-2500,4064,-2480xe" filled="true" fillcolor="#000000" stroked="false">
                <v:path arrowok="t"/>
                <v:fill type="solid"/>
              </v:shape>
            </v:group>
            <v:group style="position:absolute;left:4064;top:-2480;width:10;height:20" coordorigin="4064,-2480" coordsize="10,20">
              <v:shape style="position:absolute;left:4064;top:-2480;width:10;height:20" coordorigin="4064,-2480" coordsize="10,20" path="m4064,-2461l4074,-2461,4074,-2480,4064,-2480,4064,-2461xe" filled="true" fillcolor="#000000" stroked="false">
                <v:path arrowok="t"/>
                <v:fill type="solid"/>
              </v:shape>
            </v:group>
            <v:group style="position:absolute;left:4064;top:-2455;width:10;height:2" coordorigin="4064,-2455" coordsize="10,2">
              <v:shape style="position:absolute;left:4064;top:-2455;width:10;height:2" coordorigin="4064,-2455" coordsize="10,0" path="m4064,-2455l4074,-2455e" filled="false" stroked="true" strokeweight=".599980pt" strokecolor="#000000">
                <v:path arrowok="t"/>
              </v:shape>
            </v:group>
            <v:group style="position:absolute;left:5991;top:-3152;width:10;height:20" coordorigin="5991,-3152" coordsize="10,20">
              <v:shape style="position:absolute;left:5991;top:-3152;width:10;height:20" coordorigin="5991,-3152" coordsize="10,20" path="m5991,-3133l6001,-3133,6001,-3152,5991,-3152,5991,-3133xe" filled="true" fillcolor="#000000" stroked="false">
                <v:path arrowok="t"/>
                <v:fill type="solid"/>
              </v:shape>
            </v:group>
            <v:group style="position:absolute;left:5991;top:-3133;width:10;height:20" coordorigin="5991,-3133" coordsize="10,20">
              <v:shape style="position:absolute;left:5991;top:-3133;width:10;height:20" coordorigin="5991,-3133" coordsize="10,20" path="m5991,-3114l6001,-3114,6001,-3133,5991,-3133,5991,-3114xe" filled="true" fillcolor="#000000" stroked="false">
                <v:path arrowok="t"/>
                <v:fill type="solid"/>
              </v:shape>
            </v:group>
            <v:group style="position:absolute;left:5991;top:-3114;width:10;height:20" coordorigin="5991,-3114" coordsize="10,20">
              <v:shape style="position:absolute;left:5991;top:-3114;width:10;height:20" coordorigin="5991,-3114" coordsize="10,20" path="m5991,-3095l6001,-3095,6001,-3114,5991,-3114,5991,-3095xe" filled="true" fillcolor="#000000" stroked="false">
                <v:path arrowok="t"/>
                <v:fill type="solid"/>
              </v:shape>
            </v:group>
            <v:group style="position:absolute;left:5991;top:-3095;width:10;height:20" coordorigin="5991,-3095" coordsize="10,20">
              <v:shape style="position:absolute;left:5991;top:-3095;width:10;height:20" coordorigin="5991,-3095" coordsize="10,20" path="m5991,-3076l6001,-3076,6001,-3095,5991,-3095,5991,-3076xe" filled="true" fillcolor="#000000" stroked="false">
                <v:path arrowok="t"/>
                <v:fill type="solid"/>
              </v:shape>
            </v:group>
            <v:group style="position:absolute;left:5991;top:-3076;width:10;height:20" coordorigin="5991,-3076" coordsize="10,20">
              <v:shape style="position:absolute;left:5991;top:-3076;width:10;height:20" coordorigin="5991,-3076" coordsize="10,20" path="m5991,-3056l6001,-3056,6001,-3076,5991,-3076,5991,-3056xe" filled="true" fillcolor="#000000" stroked="false">
                <v:path arrowok="t"/>
                <v:fill type="solid"/>
              </v:shape>
            </v:group>
            <v:group style="position:absolute;left:5991;top:-3056;width:10;height:20" coordorigin="5991,-3056" coordsize="10,20">
              <v:shape style="position:absolute;left:5991;top:-3056;width:10;height:20" coordorigin="5991,-3056" coordsize="10,20" path="m5991,-3037l6001,-3037,6001,-3056,5991,-3056,5991,-3037xe" filled="true" fillcolor="#000000" stroked="false">
                <v:path arrowok="t"/>
                <v:fill type="solid"/>
              </v:shape>
            </v:group>
            <v:group style="position:absolute;left:5991;top:-3037;width:10;height:20" coordorigin="5991,-3037" coordsize="10,20">
              <v:shape style="position:absolute;left:5991;top:-3037;width:10;height:20" coordorigin="5991,-3037" coordsize="10,20" path="m5991,-3018l6001,-3018,6001,-3037,5991,-3037,5991,-3018xe" filled="true" fillcolor="#000000" stroked="false">
                <v:path arrowok="t"/>
                <v:fill type="solid"/>
              </v:shape>
            </v:group>
            <v:group style="position:absolute;left:5991;top:-3018;width:10;height:20" coordorigin="5991,-3018" coordsize="10,20">
              <v:shape style="position:absolute;left:5991;top:-3018;width:10;height:20" coordorigin="5991,-3018" coordsize="10,20" path="m5991,-2999l6001,-2999,6001,-3018,5991,-3018,5991,-2999xe" filled="true" fillcolor="#000000" stroked="false">
                <v:path arrowok="t"/>
                <v:fill type="solid"/>
              </v:shape>
            </v:group>
            <v:group style="position:absolute;left:5991;top:-2999;width:10;height:20" coordorigin="5991,-2999" coordsize="10,20">
              <v:shape style="position:absolute;left:5991;top:-2999;width:10;height:20" coordorigin="5991,-2999" coordsize="10,20" path="m5991,-2980l6001,-2980,6001,-2999,5991,-2999,5991,-2980xe" filled="true" fillcolor="#000000" stroked="false">
                <v:path arrowok="t"/>
                <v:fill type="solid"/>
              </v:shape>
            </v:group>
            <v:group style="position:absolute;left:5991;top:-2980;width:10;height:20" coordorigin="5991,-2980" coordsize="10,20">
              <v:shape style="position:absolute;left:5991;top:-2980;width:10;height:20" coordorigin="5991,-2980" coordsize="10,20" path="m5991,-2960l6001,-2960,6001,-2980,5991,-2980,5991,-2960xe" filled="true" fillcolor="#000000" stroked="false">
                <v:path arrowok="t"/>
                <v:fill type="solid"/>
              </v:shape>
            </v:group>
            <v:group style="position:absolute;left:5991;top:-2960;width:10;height:20" coordorigin="5991,-2960" coordsize="10,20">
              <v:shape style="position:absolute;left:5991;top:-2960;width:10;height:20" coordorigin="5991,-2960" coordsize="10,20" path="m5991,-2941l6001,-2941,6001,-2960,5991,-2960,5991,-2941xe" filled="true" fillcolor="#000000" stroked="false">
                <v:path arrowok="t"/>
                <v:fill type="solid"/>
              </v:shape>
            </v:group>
            <v:group style="position:absolute;left:5991;top:-2941;width:10;height:20" coordorigin="5991,-2941" coordsize="10,20">
              <v:shape style="position:absolute;left:5991;top:-2941;width:10;height:20" coordorigin="5991,-2941" coordsize="10,20" path="m5991,-2922l6001,-2922,6001,-2941,5991,-2941,5991,-2922xe" filled="true" fillcolor="#000000" stroked="false">
                <v:path arrowok="t"/>
                <v:fill type="solid"/>
              </v:shape>
            </v:group>
            <v:group style="position:absolute;left:5991;top:-2922;width:10;height:20" coordorigin="5991,-2922" coordsize="10,20">
              <v:shape style="position:absolute;left:5991;top:-2922;width:10;height:20" coordorigin="5991,-2922" coordsize="10,20" path="m5991,-2903l6001,-2903,6001,-2922,5991,-2922,5991,-2903xe" filled="true" fillcolor="#000000" stroked="false">
                <v:path arrowok="t"/>
                <v:fill type="solid"/>
              </v:shape>
            </v:group>
            <v:group style="position:absolute;left:5991;top:-2903;width:10;height:20" coordorigin="5991,-2903" coordsize="10,20">
              <v:shape style="position:absolute;left:5991;top:-2903;width:10;height:20" coordorigin="5991,-2903" coordsize="10,20" path="m5991,-2884l6001,-2884,6001,-2903,5991,-2903,5991,-2884xe" filled="true" fillcolor="#000000" stroked="false">
                <v:path arrowok="t"/>
                <v:fill type="solid"/>
              </v:shape>
            </v:group>
            <v:group style="position:absolute;left:5991;top:-2884;width:10;height:20" coordorigin="5991,-2884" coordsize="10,20">
              <v:shape style="position:absolute;left:5991;top:-2884;width:10;height:20" coordorigin="5991,-2884" coordsize="10,20" path="m5991,-2864l6001,-2864,6001,-2884,5991,-2884,5991,-2864xe" filled="true" fillcolor="#000000" stroked="false">
                <v:path arrowok="t"/>
                <v:fill type="solid"/>
              </v:shape>
            </v:group>
            <v:group style="position:absolute;left:5991;top:-2864;width:10;height:20" coordorigin="5991,-2864" coordsize="10,20">
              <v:shape style="position:absolute;left:5991;top:-2864;width:10;height:20" coordorigin="5991,-2864" coordsize="10,20" path="m5991,-2845l6001,-2845,6001,-2864,5991,-2864,5991,-2845xe" filled="true" fillcolor="#000000" stroked="false">
                <v:path arrowok="t"/>
                <v:fill type="solid"/>
              </v:shape>
            </v:group>
            <v:group style="position:absolute;left:5991;top:-2845;width:10;height:20" coordorigin="5991,-2845" coordsize="10,20">
              <v:shape style="position:absolute;left:5991;top:-2845;width:10;height:20" coordorigin="5991,-2845" coordsize="10,20" path="m5991,-2826l6001,-2826,6001,-2845,5991,-2845,5991,-2826xe" filled="true" fillcolor="#000000" stroked="false">
                <v:path arrowok="t"/>
                <v:fill type="solid"/>
              </v:shape>
            </v:group>
            <v:group style="position:absolute;left:5991;top:-2826;width:10;height:20" coordorigin="5991,-2826" coordsize="10,20">
              <v:shape style="position:absolute;left:5991;top:-2826;width:10;height:20" coordorigin="5991,-2826" coordsize="10,20" path="m5991,-2807l6001,-2807,6001,-2826,5991,-2826,5991,-2807xe" filled="true" fillcolor="#000000" stroked="false">
                <v:path arrowok="t"/>
                <v:fill type="solid"/>
              </v:shape>
            </v:group>
            <v:group style="position:absolute;left:5991;top:-2807;width:10;height:20" coordorigin="5991,-2807" coordsize="10,20">
              <v:shape style="position:absolute;left:5991;top:-2807;width:10;height:20" coordorigin="5991,-2807" coordsize="10,20" path="m5991,-2788l6001,-2788,6001,-2807,5991,-2807,5991,-2788xe" filled="true" fillcolor="#000000" stroked="false">
                <v:path arrowok="t"/>
                <v:fill type="solid"/>
              </v:shape>
            </v:group>
            <v:group style="position:absolute;left:5991;top:-2788;width:10;height:20" coordorigin="5991,-2788" coordsize="10,20">
              <v:shape style="position:absolute;left:5991;top:-2788;width:10;height:20" coordorigin="5991,-2788" coordsize="10,20" path="m5991,-2768l6001,-2768,6001,-2788,5991,-2788,5991,-2768xe" filled="true" fillcolor="#000000" stroked="false">
                <v:path arrowok="t"/>
                <v:fill type="solid"/>
              </v:shape>
            </v:group>
            <v:group style="position:absolute;left:5991;top:-2768;width:10;height:20" coordorigin="5991,-2768" coordsize="10,20">
              <v:shape style="position:absolute;left:5991;top:-2768;width:10;height:20" coordorigin="5991,-2768" coordsize="10,20" path="m5991,-2749l6001,-2749,6001,-2768,5991,-2768,5991,-2749xe" filled="true" fillcolor="#000000" stroked="false">
                <v:path arrowok="t"/>
                <v:fill type="solid"/>
              </v:shape>
            </v:group>
            <v:group style="position:absolute;left:5991;top:-2749;width:10;height:20" coordorigin="5991,-2749" coordsize="10,20">
              <v:shape style="position:absolute;left:5991;top:-2749;width:10;height:20" coordorigin="5991,-2749" coordsize="10,20" path="m5991,-2730l6001,-2730,6001,-2749,5991,-2749,5991,-2730xe" filled="true" fillcolor="#000000" stroked="false">
                <v:path arrowok="t"/>
                <v:fill type="solid"/>
              </v:shape>
            </v:group>
            <v:group style="position:absolute;left:5991;top:-2730;width:10;height:20" coordorigin="5991,-2730" coordsize="10,20">
              <v:shape style="position:absolute;left:5991;top:-2730;width:10;height:20" coordorigin="5991,-2730" coordsize="10,20" path="m5991,-2711l6001,-2711,6001,-2730,5991,-2730,5991,-2711xe" filled="true" fillcolor="#000000" stroked="false">
                <v:path arrowok="t"/>
                <v:fill type="solid"/>
              </v:shape>
            </v:group>
            <v:group style="position:absolute;left:5991;top:-2711;width:10;height:20" coordorigin="5991,-2711" coordsize="10,20">
              <v:shape style="position:absolute;left:5991;top:-2711;width:10;height:20" coordorigin="5991,-2711" coordsize="10,20" path="m5991,-2692l6001,-2692,6001,-2711,5991,-2711,5991,-2692xe" filled="true" fillcolor="#000000" stroked="false">
                <v:path arrowok="t"/>
                <v:fill type="solid"/>
              </v:shape>
            </v:group>
            <v:group style="position:absolute;left:5991;top:-2692;width:10;height:20" coordorigin="5991,-2692" coordsize="10,20">
              <v:shape style="position:absolute;left:5991;top:-2692;width:10;height:20" coordorigin="5991,-2692" coordsize="10,20" path="m5991,-2672l6001,-2672,6001,-2692,5991,-2692,5991,-2672xe" filled="true" fillcolor="#000000" stroked="false">
                <v:path arrowok="t"/>
                <v:fill type="solid"/>
              </v:shape>
            </v:group>
            <v:group style="position:absolute;left:5991;top:-2672;width:10;height:20" coordorigin="5991,-2672" coordsize="10,20">
              <v:shape style="position:absolute;left:5991;top:-2672;width:10;height:20" coordorigin="5991,-2672" coordsize="10,20" path="m5991,-2653l6001,-2653,6001,-2672,5991,-2672,5991,-2653xe" filled="true" fillcolor="#000000" stroked="false">
                <v:path arrowok="t"/>
                <v:fill type="solid"/>
              </v:shape>
            </v:group>
            <v:group style="position:absolute;left:5991;top:-2653;width:10;height:20" coordorigin="5991,-2653" coordsize="10,20">
              <v:shape style="position:absolute;left:5991;top:-2653;width:10;height:20" coordorigin="5991,-2653" coordsize="10,20" path="m5991,-2634l6001,-2634,6001,-2653,5991,-2653,5991,-2634xe" filled="true" fillcolor="#000000" stroked="false">
                <v:path arrowok="t"/>
                <v:fill type="solid"/>
              </v:shape>
            </v:group>
            <v:group style="position:absolute;left:5991;top:-2634;width:10;height:20" coordorigin="5991,-2634" coordsize="10,20">
              <v:shape style="position:absolute;left:5991;top:-2634;width:10;height:20" coordorigin="5991,-2634" coordsize="10,20" path="m5991,-2615l6001,-2615,6001,-2634,5991,-2634,5991,-2615xe" filled="true" fillcolor="#000000" stroked="false">
                <v:path arrowok="t"/>
                <v:fill type="solid"/>
              </v:shape>
            </v:group>
            <v:group style="position:absolute;left:5991;top:-2615;width:10;height:20" coordorigin="5991,-2615" coordsize="10,20">
              <v:shape style="position:absolute;left:5991;top:-2615;width:10;height:20" coordorigin="5991,-2615" coordsize="10,20" path="m5991,-2596l6001,-2596,6001,-2615,5991,-2615,5991,-2596xe" filled="true" fillcolor="#000000" stroked="false">
                <v:path arrowok="t"/>
                <v:fill type="solid"/>
              </v:shape>
            </v:group>
            <v:group style="position:absolute;left:5991;top:-2596;width:10;height:20" coordorigin="5991,-2596" coordsize="10,20">
              <v:shape style="position:absolute;left:5991;top:-2596;width:10;height:20" coordorigin="5991,-2596" coordsize="10,20" path="m5991,-2576l6001,-2576,6001,-2596,5991,-2596,5991,-2576xe" filled="true" fillcolor="#000000" stroked="false">
                <v:path arrowok="t"/>
                <v:fill type="solid"/>
              </v:shape>
            </v:group>
            <v:group style="position:absolute;left:5991;top:-2576;width:10;height:20" coordorigin="5991,-2576" coordsize="10,20">
              <v:shape style="position:absolute;left:5991;top:-2576;width:10;height:20" coordorigin="5991,-2576" coordsize="10,20" path="m5991,-2557l6001,-2557,6001,-2576,5991,-2576,5991,-2557xe" filled="true" fillcolor="#000000" stroked="false">
                <v:path arrowok="t"/>
                <v:fill type="solid"/>
              </v:shape>
            </v:group>
            <v:group style="position:absolute;left:5991;top:-2557;width:10;height:20" coordorigin="5991,-2557" coordsize="10,20">
              <v:shape style="position:absolute;left:5991;top:-2557;width:10;height:20" coordorigin="5991,-2557" coordsize="10,20" path="m5991,-2538l6001,-2538,6001,-2557,5991,-2557,5991,-2538xe" filled="true" fillcolor="#000000" stroked="false">
                <v:path arrowok="t"/>
                <v:fill type="solid"/>
              </v:shape>
            </v:group>
            <v:group style="position:absolute;left:5991;top:-2538;width:10;height:20" coordorigin="5991,-2538" coordsize="10,20">
              <v:shape style="position:absolute;left:5991;top:-2538;width:10;height:20" coordorigin="5991,-2538" coordsize="10,20" path="m5991,-2519l6001,-2519,6001,-2538,5991,-2538,5991,-2519xe" filled="true" fillcolor="#000000" stroked="false">
                <v:path arrowok="t"/>
                <v:fill type="solid"/>
              </v:shape>
            </v:group>
            <v:group style="position:absolute;left:5991;top:-2519;width:10;height:20" coordorigin="5991,-2519" coordsize="10,20">
              <v:shape style="position:absolute;left:5991;top:-2519;width:10;height:20" coordorigin="5991,-2519" coordsize="10,20" path="m5991,-2500l6001,-2500,6001,-2519,5991,-2519,5991,-2500xe" filled="true" fillcolor="#000000" stroked="false">
                <v:path arrowok="t"/>
                <v:fill type="solid"/>
              </v:shape>
            </v:group>
            <v:group style="position:absolute;left:5991;top:-2500;width:10;height:20" coordorigin="5991,-2500" coordsize="10,20">
              <v:shape style="position:absolute;left:5991;top:-2500;width:10;height:20" coordorigin="5991,-2500" coordsize="10,20" path="m5991,-2480l6001,-2480,6001,-2500,5991,-2500,5991,-2480xe" filled="true" fillcolor="#000000" stroked="false">
                <v:path arrowok="t"/>
                <v:fill type="solid"/>
              </v:shape>
            </v:group>
            <v:group style="position:absolute;left:5991;top:-2480;width:10;height:20" coordorigin="5991,-2480" coordsize="10,20">
              <v:shape style="position:absolute;left:5991;top:-2480;width:10;height:20" coordorigin="5991,-2480" coordsize="10,20" path="m5991,-2461l6001,-2461,6001,-2480,5991,-2480,5991,-2461xe" filled="true" fillcolor="#000000" stroked="false">
                <v:path arrowok="t"/>
                <v:fill type="solid"/>
              </v:shape>
            </v:group>
            <v:group style="position:absolute;left:5991;top:-2455;width:10;height:2" coordorigin="5991,-2455" coordsize="10,2">
              <v:shape style="position:absolute;left:5991;top:-2455;width:10;height:2" coordorigin="5991,-2455" coordsize="10,0" path="m5991,-2455l6001,-2455e" filled="false" stroked="true" strokeweight=".599980pt" strokecolor="#000000">
                <v:path arrowok="t"/>
              </v:shape>
            </v:group>
            <v:group style="position:absolute;left:7504;top:-3152;width:10;height:20" coordorigin="7504,-3152" coordsize="10,20">
              <v:shape style="position:absolute;left:7504;top:-3152;width:10;height:20" coordorigin="7504,-3152" coordsize="10,20" path="m7504,-3133l7513,-3133,7513,-3152,7504,-3152,7504,-3133xe" filled="true" fillcolor="#000000" stroked="false">
                <v:path arrowok="t"/>
                <v:fill type="solid"/>
              </v:shape>
            </v:group>
            <v:group style="position:absolute;left:7504;top:-3133;width:10;height:20" coordorigin="7504,-3133" coordsize="10,20">
              <v:shape style="position:absolute;left:7504;top:-3133;width:10;height:20" coordorigin="7504,-3133" coordsize="10,20" path="m7504,-3114l7513,-3114,7513,-3133,7504,-3133,7504,-3114xe" filled="true" fillcolor="#000000" stroked="false">
                <v:path arrowok="t"/>
                <v:fill type="solid"/>
              </v:shape>
            </v:group>
            <v:group style="position:absolute;left:7504;top:-3114;width:10;height:20" coordorigin="7504,-3114" coordsize="10,20">
              <v:shape style="position:absolute;left:7504;top:-3114;width:10;height:20" coordorigin="7504,-3114" coordsize="10,20" path="m7504,-3095l7513,-3095,7513,-3114,7504,-3114,7504,-3095xe" filled="true" fillcolor="#000000" stroked="false">
                <v:path arrowok="t"/>
                <v:fill type="solid"/>
              </v:shape>
            </v:group>
            <v:group style="position:absolute;left:7504;top:-3095;width:10;height:20" coordorigin="7504,-3095" coordsize="10,20">
              <v:shape style="position:absolute;left:7504;top:-3095;width:10;height:20" coordorigin="7504,-3095" coordsize="10,20" path="m7504,-3076l7513,-3076,7513,-3095,7504,-3095,7504,-3076xe" filled="true" fillcolor="#000000" stroked="false">
                <v:path arrowok="t"/>
                <v:fill type="solid"/>
              </v:shape>
            </v:group>
            <v:group style="position:absolute;left:7504;top:-3076;width:10;height:20" coordorigin="7504,-3076" coordsize="10,20">
              <v:shape style="position:absolute;left:7504;top:-3076;width:10;height:20" coordorigin="7504,-3076" coordsize="10,20" path="m7504,-3056l7513,-3056,7513,-3076,7504,-3076,7504,-3056xe" filled="true" fillcolor="#000000" stroked="false">
                <v:path arrowok="t"/>
                <v:fill type="solid"/>
              </v:shape>
            </v:group>
            <v:group style="position:absolute;left:7504;top:-3056;width:10;height:20" coordorigin="7504,-3056" coordsize="10,20">
              <v:shape style="position:absolute;left:7504;top:-3056;width:10;height:20" coordorigin="7504,-3056" coordsize="10,20" path="m7504,-3037l7513,-3037,7513,-3056,7504,-3056,7504,-3037xe" filled="true" fillcolor="#000000" stroked="false">
                <v:path arrowok="t"/>
                <v:fill type="solid"/>
              </v:shape>
            </v:group>
            <v:group style="position:absolute;left:7504;top:-3037;width:10;height:20" coordorigin="7504,-3037" coordsize="10,20">
              <v:shape style="position:absolute;left:7504;top:-3037;width:10;height:20" coordorigin="7504,-3037" coordsize="10,20" path="m7504,-3018l7513,-3018,7513,-3037,7504,-3037,7504,-3018xe" filled="true" fillcolor="#000000" stroked="false">
                <v:path arrowok="t"/>
                <v:fill type="solid"/>
              </v:shape>
            </v:group>
            <v:group style="position:absolute;left:7504;top:-3018;width:10;height:20" coordorigin="7504,-3018" coordsize="10,20">
              <v:shape style="position:absolute;left:7504;top:-3018;width:10;height:20" coordorigin="7504,-3018" coordsize="10,20" path="m7504,-2999l7513,-2999,7513,-3018,7504,-3018,7504,-2999xe" filled="true" fillcolor="#000000" stroked="false">
                <v:path arrowok="t"/>
                <v:fill type="solid"/>
              </v:shape>
            </v:group>
            <v:group style="position:absolute;left:7504;top:-2999;width:10;height:20" coordorigin="7504,-2999" coordsize="10,20">
              <v:shape style="position:absolute;left:7504;top:-2999;width:10;height:20" coordorigin="7504,-2999" coordsize="10,20" path="m7504,-2980l7513,-2980,7513,-2999,7504,-2999,7504,-2980xe" filled="true" fillcolor="#000000" stroked="false">
                <v:path arrowok="t"/>
                <v:fill type="solid"/>
              </v:shape>
            </v:group>
            <v:group style="position:absolute;left:7504;top:-2980;width:10;height:20" coordorigin="7504,-2980" coordsize="10,20">
              <v:shape style="position:absolute;left:7504;top:-2980;width:10;height:20" coordorigin="7504,-2980" coordsize="10,20" path="m7504,-2960l7513,-2960,7513,-2980,7504,-2980,7504,-2960xe" filled="true" fillcolor="#000000" stroked="false">
                <v:path arrowok="t"/>
                <v:fill type="solid"/>
              </v:shape>
            </v:group>
            <v:group style="position:absolute;left:7504;top:-2960;width:10;height:20" coordorigin="7504,-2960" coordsize="10,20">
              <v:shape style="position:absolute;left:7504;top:-2960;width:10;height:20" coordorigin="7504,-2960" coordsize="10,20" path="m7504,-2941l7513,-2941,7513,-2960,7504,-2960,7504,-2941xe" filled="true" fillcolor="#000000" stroked="false">
                <v:path arrowok="t"/>
                <v:fill type="solid"/>
              </v:shape>
            </v:group>
            <v:group style="position:absolute;left:7504;top:-2941;width:10;height:20" coordorigin="7504,-2941" coordsize="10,20">
              <v:shape style="position:absolute;left:7504;top:-2941;width:10;height:20" coordorigin="7504,-2941" coordsize="10,20" path="m7504,-2922l7513,-2922,7513,-2941,7504,-2941,7504,-2922xe" filled="true" fillcolor="#000000" stroked="false">
                <v:path arrowok="t"/>
                <v:fill type="solid"/>
              </v:shape>
            </v:group>
            <v:group style="position:absolute;left:7504;top:-2922;width:10;height:20" coordorigin="7504,-2922" coordsize="10,20">
              <v:shape style="position:absolute;left:7504;top:-2922;width:10;height:20" coordorigin="7504,-2922" coordsize="10,20" path="m7504,-2903l7513,-2903,7513,-2922,7504,-2922,7504,-2903xe" filled="true" fillcolor="#000000" stroked="false">
                <v:path arrowok="t"/>
                <v:fill type="solid"/>
              </v:shape>
            </v:group>
            <v:group style="position:absolute;left:7504;top:-2903;width:10;height:20" coordorigin="7504,-2903" coordsize="10,20">
              <v:shape style="position:absolute;left:7504;top:-2903;width:10;height:20" coordorigin="7504,-2903" coordsize="10,20" path="m7504,-2884l7513,-2884,7513,-2903,7504,-2903,7504,-2884xe" filled="true" fillcolor="#000000" stroked="false">
                <v:path arrowok="t"/>
                <v:fill type="solid"/>
              </v:shape>
            </v:group>
            <v:group style="position:absolute;left:7504;top:-2884;width:10;height:20" coordorigin="7504,-2884" coordsize="10,20">
              <v:shape style="position:absolute;left:7504;top:-2884;width:10;height:20" coordorigin="7504,-2884" coordsize="10,20" path="m7504,-2864l7513,-2864,7513,-2884,7504,-2884,7504,-2864xe" filled="true" fillcolor="#000000" stroked="false">
                <v:path arrowok="t"/>
                <v:fill type="solid"/>
              </v:shape>
            </v:group>
            <v:group style="position:absolute;left:7504;top:-2864;width:10;height:20" coordorigin="7504,-2864" coordsize="10,20">
              <v:shape style="position:absolute;left:7504;top:-2864;width:10;height:20" coordorigin="7504,-2864" coordsize="10,20" path="m7504,-2845l7513,-2845,7513,-2864,7504,-2864,7504,-2845xe" filled="true" fillcolor="#000000" stroked="false">
                <v:path arrowok="t"/>
                <v:fill type="solid"/>
              </v:shape>
            </v:group>
            <v:group style="position:absolute;left:7504;top:-2845;width:10;height:20" coordorigin="7504,-2845" coordsize="10,20">
              <v:shape style="position:absolute;left:7504;top:-2845;width:10;height:20" coordorigin="7504,-2845" coordsize="10,20" path="m7504,-2826l7513,-2826,7513,-2845,7504,-2845,7504,-2826xe" filled="true" fillcolor="#000000" stroked="false">
                <v:path arrowok="t"/>
                <v:fill type="solid"/>
              </v:shape>
            </v:group>
            <v:group style="position:absolute;left:7504;top:-2826;width:10;height:20" coordorigin="7504,-2826" coordsize="10,20">
              <v:shape style="position:absolute;left:7504;top:-2826;width:10;height:20" coordorigin="7504,-2826" coordsize="10,20" path="m7504,-2807l7513,-2807,7513,-2826,7504,-2826,7504,-2807xe" filled="true" fillcolor="#000000" stroked="false">
                <v:path arrowok="t"/>
                <v:fill type="solid"/>
              </v:shape>
            </v:group>
            <v:group style="position:absolute;left:7504;top:-2807;width:10;height:20" coordorigin="7504,-2807" coordsize="10,20">
              <v:shape style="position:absolute;left:7504;top:-2807;width:10;height:20" coordorigin="7504,-2807" coordsize="10,20" path="m7504,-2788l7513,-2788,7513,-2807,7504,-2807,7504,-2788xe" filled="true" fillcolor="#000000" stroked="false">
                <v:path arrowok="t"/>
                <v:fill type="solid"/>
              </v:shape>
            </v:group>
            <v:group style="position:absolute;left:7504;top:-2788;width:10;height:20" coordorigin="7504,-2788" coordsize="10,20">
              <v:shape style="position:absolute;left:7504;top:-2788;width:10;height:20" coordorigin="7504,-2788" coordsize="10,20" path="m7504,-2768l7513,-2768,7513,-2788,7504,-2788,7504,-2768xe" filled="true" fillcolor="#000000" stroked="false">
                <v:path arrowok="t"/>
                <v:fill type="solid"/>
              </v:shape>
            </v:group>
            <v:group style="position:absolute;left:7504;top:-2768;width:10;height:20" coordorigin="7504,-2768" coordsize="10,20">
              <v:shape style="position:absolute;left:7504;top:-2768;width:10;height:20" coordorigin="7504,-2768" coordsize="10,20" path="m7504,-2749l7513,-2749,7513,-2768,7504,-2768,7504,-2749xe" filled="true" fillcolor="#000000" stroked="false">
                <v:path arrowok="t"/>
                <v:fill type="solid"/>
              </v:shape>
            </v:group>
            <v:group style="position:absolute;left:7504;top:-2749;width:10;height:20" coordorigin="7504,-2749" coordsize="10,20">
              <v:shape style="position:absolute;left:7504;top:-2749;width:10;height:20" coordorigin="7504,-2749" coordsize="10,20" path="m7504,-2730l7513,-2730,7513,-2749,7504,-2749,7504,-2730xe" filled="true" fillcolor="#000000" stroked="false">
                <v:path arrowok="t"/>
                <v:fill type="solid"/>
              </v:shape>
            </v:group>
            <v:group style="position:absolute;left:7504;top:-2730;width:10;height:20" coordorigin="7504,-2730" coordsize="10,20">
              <v:shape style="position:absolute;left:7504;top:-2730;width:10;height:20" coordorigin="7504,-2730" coordsize="10,20" path="m7504,-2711l7513,-2711,7513,-2730,7504,-2730,7504,-2711xe" filled="true" fillcolor="#000000" stroked="false">
                <v:path arrowok="t"/>
                <v:fill type="solid"/>
              </v:shape>
            </v:group>
            <v:group style="position:absolute;left:7504;top:-2711;width:10;height:20" coordorigin="7504,-2711" coordsize="10,20">
              <v:shape style="position:absolute;left:7504;top:-2711;width:10;height:20" coordorigin="7504,-2711" coordsize="10,20" path="m7504,-2692l7513,-2692,7513,-2711,7504,-2711,7504,-2692xe" filled="true" fillcolor="#000000" stroked="false">
                <v:path arrowok="t"/>
                <v:fill type="solid"/>
              </v:shape>
            </v:group>
            <v:group style="position:absolute;left:7504;top:-2692;width:10;height:20" coordorigin="7504,-2692" coordsize="10,20">
              <v:shape style="position:absolute;left:7504;top:-2692;width:10;height:20" coordorigin="7504,-2692" coordsize="10,20" path="m7504,-2672l7513,-2672,7513,-2692,7504,-2692,7504,-2672xe" filled="true" fillcolor="#000000" stroked="false">
                <v:path arrowok="t"/>
                <v:fill type="solid"/>
              </v:shape>
            </v:group>
            <v:group style="position:absolute;left:7504;top:-2672;width:10;height:20" coordorigin="7504,-2672" coordsize="10,20">
              <v:shape style="position:absolute;left:7504;top:-2672;width:10;height:20" coordorigin="7504,-2672" coordsize="10,20" path="m7504,-2653l7513,-2653,7513,-2672,7504,-2672,7504,-2653xe" filled="true" fillcolor="#000000" stroked="false">
                <v:path arrowok="t"/>
                <v:fill type="solid"/>
              </v:shape>
            </v:group>
            <v:group style="position:absolute;left:7504;top:-2653;width:10;height:20" coordorigin="7504,-2653" coordsize="10,20">
              <v:shape style="position:absolute;left:7504;top:-2653;width:10;height:20" coordorigin="7504,-2653" coordsize="10,20" path="m7504,-2634l7513,-2634,7513,-2653,7504,-2653,7504,-2634xe" filled="true" fillcolor="#000000" stroked="false">
                <v:path arrowok="t"/>
                <v:fill type="solid"/>
              </v:shape>
            </v:group>
            <v:group style="position:absolute;left:7504;top:-2634;width:10;height:20" coordorigin="7504,-2634" coordsize="10,20">
              <v:shape style="position:absolute;left:7504;top:-2634;width:10;height:20" coordorigin="7504,-2634" coordsize="10,20" path="m7504,-2615l7513,-2615,7513,-2634,7504,-2634,7504,-2615xe" filled="true" fillcolor="#000000" stroked="false">
                <v:path arrowok="t"/>
                <v:fill type="solid"/>
              </v:shape>
            </v:group>
            <v:group style="position:absolute;left:7504;top:-2615;width:10;height:20" coordorigin="7504,-2615" coordsize="10,20">
              <v:shape style="position:absolute;left:7504;top:-2615;width:10;height:20" coordorigin="7504,-2615" coordsize="10,20" path="m7504,-2596l7513,-2596,7513,-2615,7504,-2615,7504,-2596xe" filled="true" fillcolor="#000000" stroked="false">
                <v:path arrowok="t"/>
                <v:fill type="solid"/>
              </v:shape>
            </v:group>
            <v:group style="position:absolute;left:7504;top:-2596;width:10;height:20" coordorigin="7504,-2596" coordsize="10,20">
              <v:shape style="position:absolute;left:7504;top:-2596;width:10;height:20" coordorigin="7504,-2596" coordsize="10,20" path="m7504,-2576l7513,-2576,7513,-2596,7504,-2596,7504,-2576xe" filled="true" fillcolor="#000000" stroked="false">
                <v:path arrowok="t"/>
                <v:fill type="solid"/>
              </v:shape>
            </v:group>
            <v:group style="position:absolute;left:7504;top:-2576;width:10;height:20" coordorigin="7504,-2576" coordsize="10,20">
              <v:shape style="position:absolute;left:7504;top:-2576;width:10;height:20" coordorigin="7504,-2576" coordsize="10,20" path="m7504,-2557l7513,-2557,7513,-2576,7504,-2576,7504,-2557xe" filled="true" fillcolor="#000000" stroked="false">
                <v:path arrowok="t"/>
                <v:fill type="solid"/>
              </v:shape>
            </v:group>
            <v:group style="position:absolute;left:7504;top:-2557;width:10;height:20" coordorigin="7504,-2557" coordsize="10,20">
              <v:shape style="position:absolute;left:7504;top:-2557;width:10;height:20" coordorigin="7504,-2557" coordsize="10,20" path="m7504,-2538l7513,-2538,7513,-2557,7504,-2557,7504,-2538xe" filled="true" fillcolor="#000000" stroked="false">
                <v:path arrowok="t"/>
                <v:fill type="solid"/>
              </v:shape>
            </v:group>
            <v:group style="position:absolute;left:7504;top:-2538;width:10;height:20" coordorigin="7504,-2538" coordsize="10,20">
              <v:shape style="position:absolute;left:7504;top:-2538;width:10;height:20" coordorigin="7504,-2538" coordsize="10,20" path="m7504,-2519l7513,-2519,7513,-2538,7504,-2538,7504,-2519xe" filled="true" fillcolor="#000000" stroked="false">
                <v:path arrowok="t"/>
                <v:fill type="solid"/>
              </v:shape>
            </v:group>
            <v:group style="position:absolute;left:7504;top:-2519;width:10;height:20" coordorigin="7504,-2519" coordsize="10,20">
              <v:shape style="position:absolute;left:7504;top:-2519;width:10;height:20" coordorigin="7504,-2519" coordsize="10,20" path="m7504,-2500l7513,-2500,7513,-2519,7504,-2519,7504,-2500xe" filled="true" fillcolor="#000000" stroked="false">
                <v:path arrowok="t"/>
                <v:fill type="solid"/>
              </v:shape>
            </v:group>
            <v:group style="position:absolute;left:7504;top:-2500;width:10;height:20" coordorigin="7504,-2500" coordsize="10,20">
              <v:shape style="position:absolute;left:7504;top:-2500;width:10;height:20" coordorigin="7504,-2500" coordsize="10,20" path="m7504,-2480l7513,-2480,7513,-2500,7504,-2500,7504,-2480xe" filled="true" fillcolor="#000000" stroked="false">
                <v:path arrowok="t"/>
                <v:fill type="solid"/>
              </v:shape>
            </v:group>
            <v:group style="position:absolute;left:7504;top:-2480;width:10;height:20" coordorigin="7504,-2480" coordsize="10,20">
              <v:shape style="position:absolute;left:7504;top:-2480;width:10;height:20" coordorigin="7504,-2480" coordsize="10,20" path="m7504,-2461l7513,-2461,7513,-2480,7504,-2480,7504,-2461xe" filled="true" fillcolor="#000000" stroked="false">
                <v:path arrowok="t"/>
                <v:fill type="solid"/>
              </v:shape>
            </v:group>
            <v:group style="position:absolute;left:7504;top:-2455;width:10;height:2" coordorigin="7504,-2455" coordsize="10,2">
              <v:shape style="position:absolute;left:7504;top:-2455;width:10;height:2" coordorigin="7504,-2455" coordsize="10,0" path="m7504,-2455l7513,-2455e" filled="false" stroked="true" strokeweight=".599980pt" strokecolor="#000000">
                <v:path arrowok="t"/>
              </v:shape>
            </v:group>
            <v:group style="position:absolute;left:9153;top:-3152;width:10;height:20" coordorigin="9153,-3152" coordsize="10,20">
              <v:shape style="position:absolute;left:9153;top:-3152;width:10;height:20" coordorigin="9153,-3152" coordsize="10,20" path="m9153,-3133l9162,-3133,9162,-3152,9153,-3152,9153,-3133xe" filled="true" fillcolor="#000000" stroked="false">
                <v:path arrowok="t"/>
                <v:fill type="solid"/>
              </v:shape>
            </v:group>
            <v:group style="position:absolute;left:9153;top:-3133;width:10;height:20" coordorigin="9153,-3133" coordsize="10,20">
              <v:shape style="position:absolute;left:9153;top:-3133;width:10;height:20" coordorigin="9153,-3133" coordsize="10,20" path="m9153,-3114l9162,-3114,9162,-3133,9153,-3133,9153,-3114xe" filled="true" fillcolor="#000000" stroked="false">
                <v:path arrowok="t"/>
                <v:fill type="solid"/>
              </v:shape>
            </v:group>
            <v:group style="position:absolute;left:9153;top:-3114;width:10;height:20" coordorigin="9153,-3114" coordsize="10,20">
              <v:shape style="position:absolute;left:9153;top:-3114;width:10;height:20" coordorigin="9153,-3114" coordsize="10,20" path="m9153,-3095l9162,-3095,9162,-3114,9153,-3114,9153,-3095xe" filled="true" fillcolor="#000000" stroked="false">
                <v:path arrowok="t"/>
                <v:fill type="solid"/>
              </v:shape>
            </v:group>
            <v:group style="position:absolute;left:9153;top:-3095;width:10;height:20" coordorigin="9153,-3095" coordsize="10,20">
              <v:shape style="position:absolute;left:9153;top:-3095;width:10;height:20" coordorigin="9153,-3095" coordsize="10,20" path="m9153,-3076l9162,-3076,9162,-3095,9153,-3095,9153,-3076xe" filled="true" fillcolor="#000000" stroked="false">
                <v:path arrowok="t"/>
                <v:fill type="solid"/>
              </v:shape>
            </v:group>
            <v:group style="position:absolute;left:9153;top:-3076;width:10;height:20" coordorigin="9153,-3076" coordsize="10,20">
              <v:shape style="position:absolute;left:9153;top:-3076;width:10;height:20" coordorigin="9153,-3076" coordsize="10,20" path="m9153,-3056l9162,-3056,9162,-3076,9153,-3076,9153,-3056xe" filled="true" fillcolor="#000000" stroked="false">
                <v:path arrowok="t"/>
                <v:fill type="solid"/>
              </v:shape>
            </v:group>
            <v:group style="position:absolute;left:9153;top:-3056;width:10;height:20" coordorigin="9153,-3056" coordsize="10,20">
              <v:shape style="position:absolute;left:9153;top:-3056;width:10;height:20" coordorigin="9153,-3056" coordsize="10,20" path="m9153,-3037l9162,-3037,9162,-3056,9153,-3056,9153,-3037xe" filled="true" fillcolor="#000000" stroked="false">
                <v:path arrowok="t"/>
                <v:fill type="solid"/>
              </v:shape>
            </v:group>
            <v:group style="position:absolute;left:9153;top:-3037;width:10;height:20" coordorigin="9153,-3037" coordsize="10,20">
              <v:shape style="position:absolute;left:9153;top:-3037;width:10;height:20" coordorigin="9153,-3037" coordsize="10,20" path="m9153,-3018l9162,-3018,9162,-3037,9153,-3037,9153,-3018xe" filled="true" fillcolor="#000000" stroked="false">
                <v:path arrowok="t"/>
                <v:fill type="solid"/>
              </v:shape>
            </v:group>
            <v:group style="position:absolute;left:9153;top:-3018;width:10;height:20" coordorigin="9153,-3018" coordsize="10,20">
              <v:shape style="position:absolute;left:9153;top:-3018;width:10;height:20" coordorigin="9153,-3018" coordsize="10,20" path="m9153,-2999l9162,-2999,9162,-3018,9153,-3018,9153,-2999xe" filled="true" fillcolor="#000000" stroked="false">
                <v:path arrowok="t"/>
                <v:fill type="solid"/>
              </v:shape>
            </v:group>
            <v:group style="position:absolute;left:9153;top:-2999;width:10;height:20" coordorigin="9153,-2999" coordsize="10,20">
              <v:shape style="position:absolute;left:9153;top:-2999;width:10;height:20" coordorigin="9153,-2999" coordsize="10,20" path="m9153,-2980l9162,-2980,9162,-2999,9153,-2999,9153,-2980xe" filled="true" fillcolor="#000000" stroked="false">
                <v:path arrowok="t"/>
                <v:fill type="solid"/>
              </v:shape>
            </v:group>
            <v:group style="position:absolute;left:9153;top:-2980;width:10;height:20" coordorigin="9153,-2980" coordsize="10,20">
              <v:shape style="position:absolute;left:9153;top:-2980;width:10;height:20" coordorigin="9153,-2980" coordsize="10,20" path="m9153,-2960l9162,-2960,9162,-2980,9153,-2980,9153,-2960xe" filled="true" fillcolor="#000000" stroked="false">
                <v:path arrowok="t"/>
                <v:fill type="solid"/>
              </v:shape>
            </v:group>
            <v:group style="position:absolute;left:9153;top:-2960;width:10;height:20" coordorigin="9153,-2960" coordsize="10,20">
              <v:shape style="position:absolute;left:9153;top:-2960;width:10;height:20" coordorigin="9153,-2960" coordsize="10,20" path="m9153,-2941l9162,-2941,9162,-2960,9153,-2960,9153,-2941xe" filled="true" fillcolor="#000000" stroked="false">
                <v:path arrowok="t"/>
                <v:fill type="solid"/>
              </v:shape>
            </v:group>
            <v:group style="position:absolute;left:9153;top:-2941;width:10;height:20" coordorigin="9153,-2941" coordsize="10,20">
              <v:shape style="position:absolute;left:9153;top:-2941;width:10;height:20" coordorigin="9153,-2941" coordsize="10,20" path="m9153,-2922l9162,-2922,9162,-2941,9153,-2941,9153,-2922xe" filled="true" fillcolor="#000000" stroked="false">
                <v:path arrowok="t"/>
                <v:fill type="solid"/>
              </v:shape>
            </v:group>
            <v:group style="position:absolute;left:9153;top:-2922;width:10;height:20" coordorigin="9153,-2922" coordsize="10,20">
              <v:shape style="position:absolute;left:9153;top:-2922;width:10;height:20" coordorigin="9153,-2922" coordsize="10,20" path="m9153,-2903l9162,-2903,9162,-2922,9153,-2922,9153,-2903xe" filled="true" fillcolor="#000000" stroked="false">
                <v:path arrowok="t"/>
                <v:fill type="solid"/>
              </v:shape>
            </v:group>
            <v:group style="position:absolute;left:9153;top:-2903;width:10;height:20" coordorigin="9153,-2903" coordsize="10,20">
              <v:shape style="position:absolute;left:9153;top:-2903;width:10;height:20" coordorigin="9153,-2903" coordsize="10,20" path="m9153,-2884l9162,-2884,9162,-2903,9153,-2903,9153,-2884xe" filled="true" fillcolor="#000000" stroked="false">
                <v:path arrowok="t"/>
                <v:fill type="solid"/>
              </v:shape>
            </v:group>
            <v:group style="position:absolute;left:9153;top:-2884;width:10;height:20" coordorigin="9153,-2884" coordsize="10,20">
              <v:shape style="position:absolute;left:9153;top:-2884;width:10;height:20" coordorigin="9153,-2884" coordsize="10,20" path="m9153,-2864l9162,-2864,9162,-2884,9153,-2884,9153,-2864xe" filled="true" fillcolor="#000000" stroked="false">
                <v:path arrowok="t"/>
                <v:fill type="solid"/>
              </v:shape>
            </v:group>
            <v:group style="position:absolute;left:9153;top:-2864;width:10;height:20" coordorigin="9153,-2864" coordsize="10,20">
              <v:shape style="position:absolute;left:9153;top:-2864;width:10;height:20" coordorigin="9153,-2864" coordsize="10,20" path="m9153,-2845l9162,-2845,9162,-2864,9153,-2864,9153,-2845xe" filled="true" fillcolor="#000000" stroked="false">
                <v:path arrowok="t"/>
                <v:fill type="solid"/>
              </v:shape>
            </v:group>
            <v:group style="position:absolute;left:9153;top:-2845;width:10;height:20" coordorigin="9153,-2845" coordsize="10,20">
              <v:shape style="position:absolute;left:9153;top:-2845;width:10;height:20" coordorigin="9153,-2845" coordsize="10,20" path="m9153,-2826l9162,-2826,9162,-2845,9153,-2845,9153,-2826xe" filled="true" fillcolor="#000000" stroked="false">
                <v:path arrowok="t"/>
                <v:fill type="solid"/>
              </v:shape>
            </v:group>
            <v:group style="position:absolute;left:9153;top:-2826;width:10;height:20" coordorigin="9153,-2826" coordsize="10,20">
              <v:shape style="position:absolute;left:9153;top:-2826;width:10;height:20" coordorigin="9153,-2826" coordsize="10,20" path="m9153,-2807l9162,-2807,9162,-2826,9153,-2826,9153,-2807xe" filled="true" fillcolor="#000000" stroked="false">
                <v:path arrowok="t"/>
                <v:fill type="solid"/>
              </v:shape>
            </v:group>
            <v:group style="position:absolute;left:9153;top:-2807;width:10;height:20" coordorigin="9153,-2807" coordsize="10,20">
              <v:shape style="position:absolute;left:9153;top:-2807;width:10;height:20" coordorigin="9153,-2807" coordsize="10,20" path="m9153,-2788l9162,-2788,9162,-2807,9153,-2807,9153,-2788xe" filled="true" fillcolor="#000000" stroked="false">
                <v:path arrowok="t"/>
                <v:fill type="solid"/>
              </v:shape>
            </v:group>
            <v:group style="position:absolute;left:9153;top:-2788;width:10;height:20" coordorigin="9153,-2788" coordsize="10,20">
              <v:shape style="position:absolute;left:9153;top:-2788;width:10;height:20" coordorigin="9153,-2788" coordsize="10,20" path="m9153,-2768l9162,-2768,9162,-2788,9153,-2788,9153,-2768xe" filled="true" fillcolor="#000000" stroked="false">
                <v:path arrowok="t"/>
                <v:fill type="solid"/>
              </v:shape>
            </v:group>
            <v:group style="position:absolute;left:9153;top:-2768;width:10;height:20" coordorigin="9153,-2768" coordsize="10,20">
              <v:shape style="position:absolute;left:9153;top:-2768;width:10;height:20" coordorigin="9153,-2768" coordsize="10,20" path="m9153,-2749l9162,-2749,9162,-2768,9153,-2768,9153,-2749xe" filled="true" fillcolor="#000000" stroked="false">
                <v:path arrowok="t"/>
                <v:fill type="solid"/>
              </v:shape>
            </v:group>
            <v:group style="position:absolute;left:9153;top:-2749;width:10;height:20" coordorigin="9153,-2749" coordsize="10,20">
              <v:shape style="position:absolute;left:9153;top:-2749;width:10;height:20" coordorigin="9153,-2749" coordsize="10,20" path="m9153,-2730l9162,-2730,9162,-2749,9153,-2749,9153,-2730xe" filled="true" fillcolor="#000000" stroked="false">
                <v:path arrowok="t"/>
                <v:fill type="solid"/>
              </v:shape>
            </v:group>
            <v:group style="position:absolute;left:9153;top:-2730;width:10;height:20" coordorigin="9153,-2730" coordsize="10,20">
              <v:shape style="position:absolute;left:9153;top:-2730;width:10;height:20" coordorigin="9153,-2730" coordsize="10,20" path="m9153,-2711l9162,-2711,9162,-2730,9153,-2730,9153,-2711xe" filled="true" fillcolor="#000000" stroked="false">
                <v:path arrowok="t"/>
                <v:fill type="solid"/>
              </v:shape>
            </v:group>
            <v:group style="position:absolute;left:9153;top:-2711;width:10;height:20" coordorigin="9153,-2711" coordsize="10,20">
              <v:shape style="position:absolute;left:9153;top:-2711;width:10;height:20" coordorigin="9153,-2711" coordsize="10,20" path="m9153,-2692l9162,-2692,9162,-2711,9153,-2711,9153,-2692xe" filled="true" fillcolor="#000000" stroked="false">
                <v:path arrowok="t"/>
                <v:fill type="solid"/>
              </v:shape>
            </v:group>
            <v:group style="position:absolute;left:9153;top:-2692;width:10;height:20" coordorigin="9153,-2692" coordsize="10,20">
              <v:shape style="position:absolute;left:9153;top:-2692;width:10;height:20" coordorigin="9153,-2692" coordsize="10,20" path="m9153,-2672l9162,-2672,9162,-2692,9153,-2692,9153,-2672xe" filled="true" fillcolor="#000000" stroked="false">
                <v:path arrowok="t"/>
                <v:fill type="solid"/>
              </v:shape>
            </v:group>
            <v:group style="position:absolute;left:9153;top:-2672;width:10;height:20" coordorigin="9153,-2672" coordsize="10,20">
              <v:shape style="position:absolute;left:9153;top:-2672;width:10;height:20" coordorigin="9153,-2672" coordsize="10,20" path="m9153,-2653l9162,-2653,9162,-2672,9153,-2672,9153,-2653xe" filled="true" fillcolor="#000000" stroked="false">
                <v:path arrowok="t"/>
                <v:fill type="solid"/>
              </v:shape>
            </v:group>
            <v:group style="position:absolute;left:9153;top:-2653;width:10;height:20" coordorigin="9153,-2653" coordsize="10,20">
              <v:shape style="position:absolute;left:9153;top:-2653;width:10;height:20" coordorigin="9153,-2653" coordsize="10,20" path="m9153,-2634l9162,-2634,9162,-2653,9153,-2653,9153,-2634xe" filled="true" fillcolor="#000000" stroked="false">
                <v:path arrowok="t"/>
                <v:fill type="solid"/>
              </v:shape>
            </v:group>
            <v:group style="position:absolute;left:9153;top:-2634;width:10;height:20" coordorigin="9153,-2634" coordsize="10,20">
              <v:shape style="position:absolute;left:9153;top:-2634;width:10;height:20" coordorigin="9153,-2634" coordsize="10,20" path="m9153,-2615l9162,-2615,9162,-2634,9153,-2634,9153,-2615xe" filled="true" fillcolor="#000000" stroked="false">
                <v:path arrowok="t"/>
                <v:fill type="solid"/>
              </v:shape>
            </v:group>
            <v:group style="position:absolute;left:9153;top:-2615;width:10;height:20" coordorigin="9153,-2615" coordsize="10,20">
              <v:shape style="position:absolute;left:9153;top:-2615;width:10;height:20" coordorigin="9153,-2615" coordsize="10,20" path="m9153,-2596l9162,-2596,9162,-2615,9153,-2615,9153,-2596xe" filled="true" fillcolor="#000000" stroked="false">
                <v:path arrowok="t"/>
                <v:fill type="solid"/>
              </v:shape>
            </v:group>
            <v:group style="position:absolute;left:9153;top:-2596;width:10;height:20" coordorigin="9153,-2596" coordsize="10,20">
              <v:shape style="position:absolute;left:9153;top:-2596;width:10;height:20" coordorigin="9153,-2596" coordsize="10,20" path="m9153,-2576l9162,-2576,9162,-2596,9153,-2596,9153,-2576xe" filled="true" fillcolor="#000000" stroked="false">
                <v:path arrowok="t"/>
                <v:fill type="solid"/>
              </v:shape>
            </v:group>
            <v:group style="position:absolute;left:9153;top:-2576;width:10;height:20" coordorigin="9153,-2576" coordsize="10,20">
              <v:shape style="position:absolute;left:9153;top:-2576;width:10;height:20" coordorigin="9153,-2576" coordsize="10,20" path="m9153,-2557l9162,-2557,9162,-2576,9153,-2576,9153,-2557xe" filled="true" fillcolor="#000000" stroked="false">
                <v:path arrowok="t"/>
                <v:fill type="solid"/>
              </v:shape>
            </v:group>
            <v:group style="position:absolute;left:9153;top:-2557;width:10;height:20" coordorigin="9153,-2557" coordsize="10,20">
              <v:shape style="position:absolute;left:9153;top:-2557;width:10;height:20" coordorigin="9153,-2557" coordsize="10,20" path="m9153,-2538l9162,-2538,9162,-2557,9153,-2557,9153,-2538xe" filled="true" fillcolor="#000000" stroked="false">
                <v:path arrowok="t"/>
                <v:fill type="solid"/>
              </v:shape>
            </v:group>
            <v:group style="position:absolute;left:9153;top:-2538;width:10;height:20" coordorigin="9153,-2538" coordsize="10,20">
              <v:shape style="position:absolute;left:9153;top:-2538;width:10;height:20" coordorigin="9153,-2538" coordsize="10,20" path="m9153,-2519l9162,-2519,9162,-2538,9153,-2538,9153,-2519xe" filled="true" fillcolor="#000000" stroked="false">
                <v:path arrowok="t"/>
                <v:fill type="solid"/>
              </v:shape>
            </v:group>
            <v:group style="position:absolute;left:9153;top:-2519;width:10;height:20" coordorigin="9153,-2519" coordsize="10,20">
              <v:shape style="position:absolute;left:9153;top:-2519;width:10;height:20" coordorigin="9153,-2519" coordsize="10,20" path="m9153,-2500l9162,-2500,9162,-2519,9153,-2519,9153,-2500xe" filled="true" fillcolor="#000000" stroked="false">
                <v:path arrowok="t"/>
                <v:fill type="solid"/>
              </v:shape>
            </v:group>
            <v:group style="position:absolute;left:9153;top:-2500;width:10;height:20" coordorigin="9153,-2500" coordsize="10,20">
              <v:shape style="position:absolute;left:9153;top:-2500;width:10;height:20" coordorigin="9153,-2500" coordsize="10,20" path="m9153,-2480l9162,-2480,9162,-2500,9153,-2500,9153,-2480xe" filled="true" fillcolor="#000000" stroked="false">
                <v:path arrowok="t"/>
                <v:fill type="solid"/>
              </v:shape>
            </v:group>
            <v:group style="position:absolute;left:9153;top:-2480;width:10;height:20" coordorigin="9153,-2480" coordsize="10,20">
              <v:shape style="position:absolute;left:9153;top:-2480;width:10;height:20" coordorigin="9153,-2480" coordsize="10,20" path="m9153,-2461l9162,-2461,9162,-2480,9153,-2480,9153,-2461xe" filled="true" fillcolor="#000000" stroked="false">
                <v:path arrowok="t"/>
                <v:fill type="solid"/>
              </v:shape>
            </v:group>
            <v:group style="position:absolute;left:9153;top:-2455;width:10;height:2" coordorigin="9153,-2455" coordsize="10,2">
              <v:shape style="position:absolute;left:9153;top:-2455;width:10;height:2" coordorigin="9153,-2455" coordsize="10,0" path="m9153,-2455l9162,-2455e" filled="false" stroked="true" strokeweight=".599980pt" strokecolor="#000000">
                <v:path arrowok="t"/>
              </v:shape>
            </v:group>
            <v:group style="position:absolute;left:4064;top:-2444;width:10;height:2" coordorigin="4064,-2444" coordsize="10,2">
              <v:shape style="position:absolute;left:4064;top:-2444;width:10;height:2" coordorigin="4064,-2444" coordsize="10,0" path="m4064,-2444l4074,-2444e" filled="false" stroked="true" strokeweight=".48004pt" strokecolor="#000000">
                <v:path arrowok="t"/>
              </v:shape>
              <v:shape style="position:absolute;left:1448;top:-2449;width:3941;height:10" type="#_x0000_t75" stroked="false">
                <v:imagedata r:id="rId129" o:title=""/>
              </v:shape>
              <v:shape style="position:absolute;left:5384;top:-2449;width:607;height:10" type="#_x0000_t75" stroked="false">
                <v:imagedata r:id="rId125" o:title=""/>
              </v:shape>
              <v:shape style="position:absolute;left:5987;top:-2449;width:1517;height:10" type="#_x0000_t75" stroked="false">
                <v:imagedata r:id="rId126" o:title=""/>
              </v:shape>
              <v:shape style="position:absolute;left:7499;top:-2449;width:2415;height:10" type="#_x0000_t75" stroked="false">
                <v:imagedata r:id="rId127" o:title=""/>
              </v:shape>
              <v:shape style="position:absolute;left:9909;top:-2449;width:552;height:10" type="#_x0000_t75" stroked="false">
                <v:imagedata r:id="rId128" o:title=""/>
              </v:shape>
            </v:group>
            <v:group style="position:absolute;left:4064;top:-2440;width:10;height:20" coordorigin="4064,-2440" coordsize="10,20">
              <v:shape style="position:absolute;left:4064;top:-2440;width:10;height:20" coordorigin="4064,-2440" coordsize="10,20" path="m4064,-2420l4074,-2420,4074,-2440,4064,-2440,4064,-2420xe" filled="true" fillcolor="#000000" stroked="false">
                <v:path arrowok="t"/>
                <v:fill type="solid"/>
              </v:shape>
            </v:group>
            <v:group style="position:absolute;left:4064;top:-2420;width:10;height:20" coordorigin="4064,-2420" coordsize="10,20">
              <v:shape style="position:absolute;left:4064;top:-2420;width:10;height:20" coordorigin="4064,-2420" coordsize="10,20" path="m4064,-2401l4074,-2401,4074,-2420,4064,-2420,4064,-2401xe" filled="true" fillcolor="#000000" stroked="false">
                <v:path arrowok="t"/>
                <v:fill type="solid"/>
              </v:shape>
            </v:group>
            <v:group style="position:absolute;left:4064;top:-2401;width:10;height:20" coordorigin="4064,-2401" coordsize="10,20">
              <v:shape style="position:absolute;left:4064;top:-2401;width:10;height:20" coordorigin="4064,-2401" coordsize="10,20" path="m4064,-2382l4074,-2382,4074,-2401,4064,-2401,4064,-2382xe" filled="true" fillcolor="#000000" stroked="false">
                <v:path arrowok="t"/>
                <v:fill type="solid"/>
              </v:shape>
            </v:group>
            <v:group style="position:absolute;left:4064;top:-2382;width:10;height:20" coordorigin="4064,-2382" coordsize="10,20">
              <v:shape style="position:absolute;left:4064;top:-2382;width:10;height:20" coordorigin="4064,-2382" coordsize="10,20" path="m4064,-2363l4074,-2363,4074,-2382,4064,-2382,4064,-2363xe" filled="true" fillcolor="#000000" stroked="false">
                <v:path arrowok="t"/>
                <v:fill type="solid"/>
              </v:shape>
            </v:group>
            <v:group style="position:absolute;left:4064;top:-2363;width:10;height:20" coordorigin="4064,-2363" coordsize="10,20">
              <v:shape style="position:absolute;left:4064;top:-2363;width:10;height:20" coordorigin="4064,-2363" coordsize="10,20" path="m4064,-2344l4074,-2344,4074,-2363,4064,-2363,4064,-2344xe" filled="true" fillcolor="#000000" stroked="false">
                <v:path arrowok="t"/>
                <v:fill type="solid"/>
              </v:shape>
            </v:group>
            <v:group style="position:absolute;left:4064;top:-2344;width:10;height:20" coordorigin="4064,-2344" coordsize="10,20">
              <v:shape style="position:absolute;left:4064;top:-2344;width:10;height:20" coordorigin="4064,-2344" coordsize="10,20" path="m4064,-2324l4074,-2324,4074,-2344,4064,-2344,4064,-2324xe" filled="true" fillcolor="#000000" stroked="false">
                <v:path arrowok="t"/>
                <v:fill type="solid"/>
              </v:shape>
            </v:group>
            <v:group style="position:absolute;left:4064;top:-2324;width:10;height:20" coordorigin="4064,-2324" coordsize="10,20">
              <v:shape style="position:absolute;left:4064;top:-2324;width:10;height:20" coordorigin="4064,-2324" coordsize="10,20" path="m4064,-2305l4074,-2305,4074,-2324,4064,-2324,4064,-2305xe" filled="true" fillcolor="#000000" stroked="false">
                <v:path arrowok="t"/>
                <v:fill type="solid"/>
              </v:shape>
            </v:group>
            <v:group style="position:absolute;left:4064;top:-2305;width:10;height:20" coordorigin="4064,-2305" coordsize="10,20">
              <v:shape style="position:absolute;left:4064;top:-2305;width:10;height:20" coordorigin="4064,-2305" coordsize="10,20" path="m4064,-2286l4074,-2286,4074,-2305,4064,-2305,4064,-2286xe" filled="true" fillcolor="#000000" stroked="false">
                <v:path arrowok="t"/>
                <v:fill type="solid"/>
              </v:shape>
            </v:group>
            <v:group style="position:absolute;left:4064;top:-2286;width:10;height:20" coordorigin="4064,-2286" coordsize="10,20">
              <v:shape style="position:absolute;left:4064;top:-2286;width:10;height:20" coordorigin="4064,-2286" coordsize="10,20" path="m4064,-2267l4074,-2267,4074,-2286,4064,-2286,4064,-2267xe" filled="true" fillcolor="#000000" stroked="false">
                <v:path arrowok="t"/>
                <v:fill type="solid"/>
              </v:shape>
            </v:group>
            <v:group style="position:absolute;left:4064;top:-2267;width:10;height:20" coordorigin="4064,-2267" coordsize="10,20">
              <v:shape style="position:absolute;left:4064;top:-2267;width:10;height:20" coordorigin="4064,-2267" coordsize="10,20" path="m4064,-2248l4074,-2248,4074,-2267,4064,-2267,4064,-2248xe" filled="true" fillcolor="#000000" stroked="false">
                <v:path arrowok="t"/>
                <v:fill type="solid"/>
              </v:shape>
            </v:group>
            <v:group style="position:absolute;left:4064;top:-2248;width:10;height:20" coordorigin="4064,-2248" coordsize="10,20">
              <v:shape style="position:absolute;left:4064;top:-2248;width:10;height:20" coordorigin="4064,-2248" coordsize="10,20" path="m4064,-2228l4074,-2228,4074,-2248,4064,-2248,4064,-2228xe" filled="true" fillcolor="#000000" stroked="false">
                <v:path arrowok="t"/>
                <v:fill type="solid"/>
              </v:shape>
            </v:group>
            <v:group style="position:absolute;left:4064;top:-2228;width:10;height:20" coordorigin="4064,-2228" coordsize="10,20">
              <v:shape style="position:absolute;left:4064;top:-2228;width:10;height:20" coordorigin="4064,-2228" coordsize="10,20" path="m4064,-2209l4074,-2209,4074,-2228,4064,-2228,4064,-2209xe" filled="true" fillcolor="#000000" stroked="false">
                <v:path arrowok="t"/>
                <v:fill type="solid"/>
              </v:shape>
            </v:group>
            <v:group style="position:absolute;left:4064;top:-2209;width:10;height:20" coordorigin="4064,-2209" coordsize="10,20">
              <v:shape style="position:absolute;left:4064;top:-2209;width:10;height:20" coordorigin="4064,-2209" coordsize="10,20" path="m4064,-2190l4074,-2190,4074,-2209,4064,-2209,4064,-2190xe" filled="true" fillcolor="#000000" stroked="false">
                <v:path arrowok="t"/>
                <v:fill type="solid"/>
              </v:shape>
            </v:group>
            <v:group style="position:absolute;left:4064;top:-2190;width:10;height:20" coordorigin="4064,-2190" coordsize="10,20">
              <v:shape style="position:absolute;left:4064;top:-2190;width:10;height:20" coordorigin="4064,-2190" coordsize="10,20" path="m4064,-2171l4074,-2171,4074,-2190,4064,-2190,4064,-2171xe" filled="true" fillcolor="#000000" stroked="false">
                <v:path arrowok="t"/>
                <v:fill type="solid"/>
              </v:shape>
            </v:group>
            <v:group style="position:absolute;left:4064;top:-2171;width:10;height:20" coordorigin="4064,-2171" coordsize="10,20">
              <v:shape style="position:absolute;left:4064;top:-2171;width:10;height:20" coordorigin="4064,-2171" coordsize="10,20" path="m4064,-2152l4074,-2152,4074,-2171,4064,-2171,4064,-2152xe" filled="true" fillcolor="#000000" stroked="false">
                <v:path arrowok="t"/>
                <v:fill type="solid"/>
              </v:shape>
            </v:group>
            <v:group style="position:absolute;left:4064;top:-2152;width:10;height:20" coordorigin="4064,-2152" coordsize="10,20">
              <v:shape style="position:absolute;left:4064;top:-2152;width:10;height:20" coordorigin="4064,-2152" coordsize="10,20" path="m4064,-2132l4074,-2132,4074,-2152,4064,-2152,4064,-2132xe" filled="true" fillcolor="#000000" stroked="false">
                <v:path arrowok="t"/>
                <v:fill type="solid"/>
              </v:shape>
            </v:group>
            <v:group style="position:absolute;left:4064;top:-2132;width:10;height:20" coordorigin="4064,-2132" coordsize="10,20">
              <v:shape style="position:absolute;left:4064;top:-2132;width:10;height:20" coordorigin="4064,-2132" coordsize="10,20" path="m4064,-2113l4074,-2113,4074,-2132,4064,-2132,4064,-2113xe" filled="true" fillcolor="#000000" stroked="false">
                <v:path arrowok="t"/>
                <v:fill type="solid"/>
              </v:shape>
            </v:group>
            <v:group style="position:absolute;left:4064;top:-2113;width:10;height:20" coordorigin="4064,-2113" coordsize="10,20">
              <v:shape style="position:absolute;left:4064;top:-2113;width:10;height:20" coordorigin="4064,-2113" coordsize="10,20" path="m4064,-2094l4074,-2094,4074,-2113,4064,-2113,4064,-2094xe" filled="true" fillcolor="#000000" stroked="false">
                <v:path arrowok="t"/>
                <v:fill type="solid"/>
              </v:shape>
            </v:group>
            <v:group style="position:absolute;left:4064;top:-2094;width:10;height:20" coordorigin="4064,-2094" coordsize="10,20">
              <v:shape style="position:absolute;left:4064;top:-2094;width:10;height:20" coordorigin="4064,-2094" coordsize="10,20" path="m4064,-2075l4074,-2075,4074,-2094,4064,-2094,4064,-2075xe" filled="true" fillcolor="#000000" stroked="false">
                <v:path arrowok="t"/>
                <v:fill type="solid"/>
              </v:shape>
            </v:group>
            <v:group style="position:absolute;left:4064;top:-2075;width:10;height:20" coordorigin="4064,-2075" coordsize="10,20">
              <v:shape style="position:absolute;left:4064;top:-2075;width:10;height:20" coordorigin="4064,-2075" coordsize="10,20" path="m4064,-2056l4074,-2056,4074,-2075,4064,-2075,4064,-2056xe" filled="true" fillcolor="#000000" stroked="false">
                <v:path arrowok="t"/>
                <v:fill type="solid"/>
              </v:shape>
            </v:group>
            <v:group style="position:absolute;left:4064;top:-2056;width:10;height:20" coordorigin="4064,-2056" coordsize="10,20">
              <v:shape style="position:absolute;left:4064;top:-2056;width:10;height:20" coordorigin="4064,-2056" coordsize="10,20" path="m4064,-2036l4074,-2036,4074,-2056,4064,-2056,4064,-2036xe" filled="true" fillcolor="#000000" stroked="false">
                <v:path arrowok="t"/>
                <v:fill type="solid"/>
              </v:shape>
            </v:group>
            <v:group style="position:absolute;left:4064;top:-2036;width:10;height:20" coordorigin="4064,-2036" coordsize="10,20">
              <v:shape style="position:absolute;left:4064;top:-2036;width:10;height:20" coordorigin="4064,-2036" coordsize="10,20" path="m4064,-2017l4074,-2017,4074,-2036,4064,-2036,4064,-2017xe" filled="true" fillcolor="#000000" stroked="false">
                <v:path arrowok="t"/>
                <v:fill type="solid"/>
              </v:shape>
            </v:group>
            <v:group style="position:absolute;left:4064;top:-2017;width:10;height:20" coordorigin="4064,-2017" coordsize="10,20">
              <v:shape style="position:absolute;left:4064;top:-2017;width:10;height:20" coordorigin="4064,-2017" coordsize="10,20" path="m4064,-1998l4074,-1998,4074,-2017,4064,-2017,4064,-1998xe" filled="true" fillcolor="#000000" stroked="false">
                <v:path arrowok="t"/>
                <v:fill type="solid"/>
              </v:shape>
            </v:group>
            <v:group style="position:absolute;left:4064;top:-1998;width:10;height:20" coordorigin="4064,-1998" coordsize="10,20">
              <v:shape style="position:absolute;left:4064;top:-1998;width:10;height:20" coordorigin="4064,-1998" coordsize="10,20" path="m4064,-1979l4074,-1979,4074,-1998,4064,-1998,4064,-1979xe" filled="true" fillcolor="#000000" stroked="false">
                <v:path arrowok="t"/>
                <v:fill type="solid"/>
              </v:shape>
            </v:group>
            <v:group style="position:absolute;left:4064;top:-1979;width:10;height:20" coordorigin="4064,-1979" coordsize="10,20">
              <v:shape style="position:absolute;left:4064;top:-1979;width:10;height:20" coordorigin="4064,-1979" coordsize="10,20" path="m4064,-1960l4074,-1960,4074,-1979,4064,-1979,4064,-1960xe" filled="true" fillcolor="#000000" stroked="false">
                <v:path arrowok="t"/>
                <v:fill type="solid"/>
              </v:shape>
            </v:group>
            <v:group style="position:absolute;left:4064;top:-1960;width:10;height:20" coordorigin="4064,-1960" coordsize="10,20">
              <v:shape style="position:absolute;left:4064;top:-1960;width:10;height:20" coordorigin="4064,-1960" coordsize="10,20" path="m4064,-1940l4074,-1940,4074,-1960,4064,-1960,4064,-1940xe" filled="true" fillcolor="#000000" stroked="false">
                <v:path arrowok="t"/>
                <v:fill type="solid"/>
              </v:shape>
            </v:group>
            <v:group style="position:absolute;left:4064;top:-1940;width:10;height:20" coordorigin="4064,-1940" coordsize="10,20">
              <v:shape style="position:absolute;left:4064;top:-1940;width:10;height:20" coordorigin="4064,-1940" coordsize="10,20" path="m4064,-1921l4074,-1921,4074,-1940,4064,-1940,4064,-1921xe" filled="true" fillcolor="#000000" stroked="false">
                <v:path arrowok="t"/>
                <v:fill type="solid"/>
              </v:shape>
            </v:group>
            <v:group style="position:absolute;left:4064;top:-1921;width:10;height:20" coordorigin="4064,-1921" coordsize="10,20">
              <v:shape style="position:absolute;left:4064;top:-1921;width:10;height:20" coordorigin="4064,-1921" coordsize="10,20" path="m4064,-1902l4074,-1902,4074,-1921,4064,-1921,4064,-1902xe" filled="true" fillcolor="#000000" stroked="false">
                <v:path arrowok="t"/>
                <v:fill type="solid"/>
              </v:shape>
            </v:group>
            <v:group style="position:absolute;left:4064;top:-1902;width:10;height:20" coordorigin="4064,-1902" coordsize="10,20">
              <v:shape style="position:absolute;left:4064;top:-1902;width:10;height:20" coordorigin="4064,-1902" coordsize="10,20" path="m4064,-1883l4074,-1883,4074,-1902,4064,-1902,4064,-1883xe" filled="true" fillcolor="#000000" stroked="false">
                <v:path arrowok="t"/>
                <v:fill type="solid"/>
              </v:shape>
            </v:group>
            <v:group style="position:absolute;left:4064;top:-1883;width:10;height:20" coordorigin="4064,-1883" coordsize="10,20">
              <v:shape style="position:absolute;left:4064;top:-1883;width:10;height:20" coordorigin="4064,-1883" coordsize="10,20" path="m4064,-1864l4074,-1864,4074,-1883,4064,-1883,4064,-1864xe" filled="true" fillcolor="#000000" stroked="false">
                <v:path arrowok="t"/>
                <v:fill type="solid"/>
              </v:shape>
            </v:group>
            <v:group style="position:absolute;left:4064;top:-1864;width:10;height:20" coordorigin="4064,-1864" coordsize="10,20">
              <v:shape style="position:absolute;left:4064;top:-1864;width:10;height:20" coordorigin="4064,-1864" coordsize="10,20" path="m4064,-1844l4074,-1844,4074,-1864,4064,-1864,4064,-1844xe" filled="true" fillcolor="#000000" stroked="false">
                <v:path arrowok="t"/>
                <v:fill type="solid"/>
              </v:shape>
            </v:group>
            <v:group style="position:absolute;left:4064;top:-1844;width:10;height:20" coordorigin="4064,-1844" coordsize="10,20">
              <v:shape style="position:absolute;left:4064;top:-1844;width:10;height:20" coordorigin="4064,-1844" coordsize="10,20" path="m4064,-1825l4074,-1825,4074,-1844,4064,-1844,4064,-1825xe" filled="true" fillcolor="#000000" stroked="false">
                <v:path arrowok="t"/>
                <v:fill type="solid"/>
              </v:shape>
            </v:group>
            <v:group style="position:absolute;left:4064;top:-1825;width:10;height:20" coordorigin="4064,-1825" coordsize="10,20">
              <v:shape style="position:absolute;left:4064;top:-1825;width:10;height:20" coordorigin="4064,-1825" coordsize="10,20" path="m4064,-1806l4074,-1806,4074,-1825,4064,-1825,4064,-1806xe" filled="true" fillcolor="#000000" stroked="false">
                <v:path arrowok="t"/>
                <v:fill type="solid"/>
              </v:shape>
            </v:group>
            <v:group style="position:absolute;left:4064;top:-1806;width:10;height:20" coordorigin="4064,-1806" coordsize="10,20">
              <v:shape style="position:absolute;left:4064;top:-1806;width:10;height:20" coordorigin="4064,-1806" coordsize="10,20" path="m4064,-1787l4074,-1787,4074,-1806,4064,-1806,4064,-1787xe" filled="true" fillcolor="#000000" stroked="false">
                <v:path arrowok="t"/>
                <v:fill type="solid"/>
              </v:shape>
            </v:group>
            <v:group style="position:absolute;left:4064;top:-1787;width:10;height:20" coordorigin="4064,-1787" coordsize="10,20">
              <v:shape style="position:absolute;left:4064;top:-1787;width:10;height:20" coordorigin="4064,-1787" coordsize="10,20" path="m4064,-1768l4074,-1768,4074,-1787,4064,-1787,4064,-1768xe" filled="true" fillcolor="#000000" stroked="false">
                <v:path arrowok="t"/>
                <v:fill type="solid"/>
              </v:shape>
            </v:group>
            <v:group style="position:absolute;left:4064;top:-1768;width:10;height:20" coordorigin="4064,-1768" coordsize="10,20">
              <v:shape style="position:absolute;left:4064;top:-1768;width:10;height:20" coordorigin="4064,-1768" coordsize="10,20" path="m4064,-1748l4074,-1748,4074,-1768,4064,-1768,4064,-1748xe" filled="true" fillcolor="#000000" stroked="false">
                <v:path arrowok="t"/>
                <v:fill type="solid"/>
              </v:shape>
            </v:group>
            <v:group style="position:absolute;left:4064;top:-1741;width:10;height:2" coordorigin="4064,-1741" coordsize="10,2">
              <v:shape style="position:absolute;left:4064;top:-1741;width:10;height:2" coordorigin="4064,-1741" coordsize="10,0" path="m4064,-1741l4074,-1741e" filled="false" stroked="true" strokeweight=".71997pt" strokecolor="#000000">
                <v:path arrowok="t"/>
              </v:shape>
            </v:group>
            <v:group style="position:absolute;left:5991;top:-2440;width:10;height:20" coordorigin="5991,-2440" coordsize="10,20">
              <v:shape style="position:absolute;left:5991;top:-2440;width:10;height:20" coordorigin="5991,-2440" coordsize="10,20" path="m5991,-2420l6001,-2420,6001,-2440,5991,-2440,5991,-2420xe" filled="true" fillcolor="#000000" stroked="false">
                <v:path arrowok="t"/>
                <v:fill type="solid"/>
              </v:shape>
            </v:group>
            <v:group style="position:absolute;left:5991;top:-2420;width:10;height:20" coordorigin="5991,-2420" coordsize="10,20">
              <v:shape style="position:absolute;left:5991;top:-2420;width:10;height:20" coordorigin="5991,-2420" coordsize="10,20" path="m5991,-2401l6001,-2401,6001,-2420,5991,-2420,5991,-2401xe" filled="true" fillcolor="#000000" stroked="false">
                <v:path arrowok="t"/>
                <v:fill type="solid"/>
              </v:shape>
            </v:group>
            <v:group style="position:absolute;left:5991;top:-2401;width:10;height:20" coordorigin="5991,-2401" coordsize="10,20">
              <v:shape style="position:absolute;left:5991;top:-2401;width:10;height:20" coordorigin="5991,-2401" coordsize="10,20" path="m5991,-2382l6001,-2382,6001,-2401,5991,-2401,5991,-2382xe" filled="true" fillcolor="#000000" stroked="false">
                <v:path arrowok="t"/>
                <v:fill type="solid"/>
              </v:shape>
            </v:group>
            <v:group style="position:absolute;left:5991;top:-2382;width:10;height:20" coordorigin="5991,-2382" coordsize="10,20">
              <v:shape style="position:absolute;left:5991;top:-2382;width:10;height:20" coordorigin="5991,-2382" coordsize="10,20" path="m5991,-2363l6001,-2363,6001,-2382,5991,-2382,5991,-2363xe" filled="true" fillcolor="#000000" stroked="false">
                <v:path arrowok="t"/>
                <v:fill type="solid"/>
              </v:shape>
            </v:group>
            <v:group style="position:absolute;left:5991;top:-2363;width:10;height:20" coordorigin="5991,-2363" coordsize="10,20">
              <v:shape style="position:absolute;left:5991;top:-2363;width:10;height:20" coordorigin="5991,-2363" coordsize="10,20" path="m5991,-2344l6001,-2344,6001,-2363,5991,-2363,5991,-2344xe" filled="true" fillcolor="#000000" stroked="false">
                <v:path arrowok="t"/>
                <v:fill type="solid"/>
              </v:shape>
            </v:group>
            <v:group style="position:absolute;left:5991;top:-2344;width:10;height:20" coordorigin="5991,-2344" coordsize="10,20">
              <v:shape style="position:absolute;left:5991;top:-2344;width:10;height:20" coordorigin="5991,-2344" coordsize="10,20" path="m5991,-2324l6001,-2324,6001,-2344,5991,-2344,5991,-2324xe" filled="true" fillcolor="#000000" stroked="false">
                <v:path arrowok="t"/>
                <v:fill type="solid"/>
              </v:shape>
            </v:group>
            <v:group style="position:absolute;left:5991;top:-2324;width:10;height:20" coordorigin="5991,-2324" coordsize="10,20">
              <v:shape style="position:absolute;left:5991;top:-2324;width:10;height:20" coordorigin="5991,-2324" coordsize="10,20" path="m5991,-2305l6001,-2305,6001,-2324,5991,-2324,5991,-2305xe" filled="true" fillcolor="#000000" stroked="false">
                <v:path arrowok="t"/>
                <v:fill type="solid"/>
              </v:shape>
            </v:group>
            <v:group style="position:absolute;left:5991;top:-2305;width:10;height:20" coordorigin="5991,-2305" coordsize="10,20">
              <v:shape style="position:absolute;left:5991;top:-2305;width:10;height:20" coordorigin="5991,-2305" coordsize="10,20" path="m5991,-2286l6001,-2286,6001,-2305,5991,-2305,5991,-2286xe" filled="true" fillcolor="#000000" stroked="false">
                <v:path arrowok="t"/>
                <v:fill type="solid"/>
              </v:shape>
            </v:group>
            <v:group style="position:absolute;left:5991;top:-2286;width:10;height:20" coordorigin="5991,-2286" coordsize="10,20">
              <v:shape style="position:absolute;left:5991;top:-2286;width:10;height:20" coordorigin="5991,-2286" coordsize="10,20" path="m5991,-2267l6001,-2267,6001,-2286,5991,-2286,5991,-2267xe" filled="true" fillcolor="#000000" stroked="false">
                <v:path arrowok="t"/>
                <v:fill type="solid"/>
              </v:shape>
            </v:group>
            <v:group style="position:absolute;left:5991;top:-2267;width:10;height:20" coordorigin="5991,-2267" coordsize="10,20">
              <v:shape style="position:absolute;left:5991;top:-2267;width:10;height:20" coordorigin="5991,-2267" coordsize="10,20" path="m5991,-2248l6001,-2248,6001,-2267,5991,-2267,5991,-2248xe" filled="true" fillcolor="#000000" stroked="false">
                <v:path arrowok="t"/>
                <v:fill type="solid"/>
              </v:shape>
            </v:group>
            <v:group style="position:absolute;left:5991;top:-2248;width:10;height:20" coordorigin="5991,-2248" coordsize="10,20">
              <v:shape style="position:absolute;left:5991;top:-2248;width:10;height:20" coordorigin="5991,-2248" coordsize="10,20" path="m5991,-2228l6001,-2228,6001,-2248,5991,-2248,5991,-2228xe" filled="true" fillcolor="#000000" stroked="false">
                <v:path arrowok="t"/>
                <v:fill type="solid"/>
              </v:shape>
            </v:group>
            <v:group style="position:absolute;left:5991;top:-2228;width:10;height:20" coordorigin="5991,-2228" coordsize="10,20">
              <v:shape style="position:absolute;left:5991;top:-2228;width:10;height:20" coordorigin="5991,-2228" coordsize="10,20" path="m5991,-2209l6001,-2209,6001,-2228,5991,-2228,5991,-2209xe" filled="true" fillcolor="#000000" stroked="false">
                <v:path arrowok="t"/>
                <v:fill type="solid"/>
              </v:shape>
            </v:group>
            <v:group style="position:absolute;left:5991;top:-2209;width:10;height:20" coordorigin="5991,-2209" coordsize="10,20">
              <v:shape style="position:absolute;left:5991;top:-2209;width:10;height:20" coordorigin="5991,-2209" coordsize="10,20" path="m5991,-2190l6001,-2190,6001,-2209,5991,-2209,5991,-2190xe" filled="true" fillcolor="#000000" stroked="false">
                <v:path arrowok="t"/>
                <v:fill type="solid"/>
              </v:shape>
            </v:group>
            <v:group style="position:absolute;left:5991;top:-2190;width:10;height:20" coordorigin="5991,-2190" coordsize="10,20">
              <v:shape style="position:absolute;left:5991;top:-2190;width:10;height:20" coordorigin="5991,-2190" coordsize="10,20" path="m5991,-2171l6001,-2171,6001,-2190,5991,-2190,5991,-2171xe" filled="true" fillcolor="#000000" stroked="false">
                <v:path arrowok="t"/>
                <v:fill type="solid"/>
              </v:shape>
            </v:group>
            <v:group style="position:absolute;left:5991;top:-2171;width:10;height:20" coordorigin="5991,-2171" coordsize="10,20">
              <v:shape style="position:absolute;left:5991;top:-2171;width:10;height:20" coordorigin="5991,-2171" coordsize="10,20" path="m5991,-2152l6001,-2152,6001,-2171,5991,-2171,5991,-2152xe" filled="true" fillcolor="#000000" stroked="false">
                <v:path arrowok="t"/>
                <v:fill type="solid"/>
              </v:shape>
            </v:group>
            <v:group style="position:absolute;left:5991;top:-2152;width:10;height:20" coordorigin="5991,-2152" coordsize="10,20">
              <v:shape style="position:absolute;left:5991;top:-2152;width:10;height:20" coordorigin="5991,-2152" coordsize="10,20" path="m5991,-2132l6001,-2132,6001,-2152,5991,-2152,5991,-2132xe" filled="true" fillcolor="#000000" stroked="false">
                <v:path arrowok="t"/>
                <v:fill type="solid"/>
              </v:shape>
            </v:group>
            <v:group style="position:absolute;left:5991;top:-2132;width:10;height:20" coordorigin="5991,-2132" coordsize="10,20">
              <v:shape style="position:absolute;left:5991;top:-2132;width:10;height:20" coordorigin="5991,-2132" coordsize="10,20" path="m5991,-2113l6001,-2113,6001,-2132,5991,-2132,5991,-2113xe" filled="true" fillcolor="#000000" stroked="false">
                <v:path arrowok="t"/>
                <v:fill type="solid"/>
              </v:shape>
            </v:group>
            <v:group style="position:absolute;left:5991;top:-2113;width:10;height:20" coordorigin="5991,-2113" coordsize="10,20">
              <v:shape style="position:absolute;left:5991;top:-2113;width:10;height:20" coordorigin="5991,-2113" coordsize="10,20" path="m5991,-2094l6001,-2094,6001,-2113,5991,-2113,5991,-2094xe" filled="true" fillcolor="#000000" stroked="false">
                <v:path arrowok="t"/>
                <v:fill type="solid"/>
              </v:shape>
            </v:group>
            <v:group style="position:absolute;left:5991;top:-2094;width:10;height:20" coordorigin="5991,-2094" coordsize="10,20">
              <v:shape style="position:absolute;left:5991;top:-2094;width:10;height:20" coordorigin="5991,-2094" coordsize="10,20" path="m5991,-2075l6001,-2075,6001,-2094,5991,-2094,5991,-2075xe" filled="true" fillcolor="#000000" stroked="false">
                <v:path arrowok="t"/>
                <v:fill type="solid"/>
              </v:shape>
            </v:group>
            <v:group style="position:absolute;left:5991;top:-2075;width:10;height:20" coordorigin="5991,-2075" coordsize="10,20">
              <v:shape style="position:absolute;left:5991;top:-2075;width:10;height:20" coordorigin="5991,-2075" coordsize="10,20" path="m5991,-2056l6001,-2056,6001,-2075,5991,-2075,5991,-2056xe" filled="true" fillcolor="#000000" stroked="false">
                <v:path arrowok="t"/>
                <v:fill type="solid"/>
              </v:shape>
            </v:group>
            <v:group style="position:absolute;left:5991;top:-2056;width:10;height:20" coordorigin="5991,-2056" coordsize="10,20">
              <v:shape style="position:absolute;left:5991;top:-2056;width:10;height:20" coordorigin="5991,-2056" coordsize="10,20" path="m5991,-2036l6001,-2036,6001,-2056,5991,-2056,5991,-2036xe" filled="true" fillcolor="#000000" stroked="false">
                <v:path arrowok="t"/>
                <v:fill type="solid"/>
              </v:shape>
            </v:group>
            <v:group style="position:absolute;left:5991;top:-2036;width:10;height:20" coordorigin="5991,-2036" coordsize="10,20">
              <v:shape style="position:absolute;left:5991;top:-2036;width:10;height:20" coordorigin="5991,-2036" coordsize="10,20" path="m5991,-2017l6001,-2017,6001,-2036,5991,-2036,5991,-2017xe" filled="true" fillcolor="#000000" stroked="false">
                <v:path arrowok="t"/>
                <v:fill type="solid"/>
              </v:shape>
            </v:group>
            <v:group style="position:absolute;left:5991;top:-2017;width:10;height:20" coordorigin="5991,-2017" coordsize="10,20">
              <v:shape style="position:absolute;left:5991;top:-2017;width:10;height:20" coordorigin="5991,-2017" coordsize="10,20" path="m5991,-1998l6001,-1998,6001,-2017,5991,-2017,5991,-1998xe" filled="true" fillcolor="#000000" stroked="false">
                <v:path arrowok="t"/>
                <v:fill type="solid"/>
              </v:shape>
            </v:group>
            <v:group style="position:absolute;left:5991;top:-1998;width:10;height:20" coordorigin="5991,-1998" coordsize="10,20">
              <v:shape style="position:absolute;left:5991;top:-1998;width:10;height:20" coordorigin="5991,-1998" coordsize="10,20" path="m5991,-1979l6001,-1979,6001,-1998,5991,-1998,5991,-1979xe" filled="true" fillcolor="#000000" stroked="false">
                <v:path arrowok="t"/>
                <v:fill type="solid"/>
              </v:shape>
            </v:group>
            <v:group style="position:absolute;left:5991;top:-1979;width:10;height:20" coordorigin="5991,-1979" coordsize="10,20">
              <v:shape style="position:absolute;left:5991;top:-1979;width:10;height:20" coordorigin="5991,-1979" coordsize="10,20" path="m5991,-1960l6001,-1960,6001,-1979,5991,-1979,5991,-1960xe" filled="true" fillcolor="#000000" stroked="false">
                <v:path arrowok="t"/>
                <v:fill type="solid"/>
              </v:shape>
            </v:group>
            <v:group style="position:absolute;left:5991;top:-1960;width:10;height:20" coordorigin="5991,-1960" coordsize="10,20">
              <v:shape style="position:absolute;left:5991;top:-1960;width:10;height:20" coordorigin="5991,-1960" coordsize="10,20" path="m5991,-1940l6001,-1940,6001,-1960,5991,-1960,5991,-1940xe" filled="true" fillcolor="#000000" stroked="false">
                <v:path arrowok="t"/>
                <v:fill type="solid"/>
              </v:shape>
            </v:group>
            <v:group style="position:absolute;left:5991;top:-1940;width:10;height:20" coordorigin="5991,-1940" coordsize="10,20">
              <v:shape style="position:absolute;left:5991;top:-1940;width:10;height:20" coordorigin="5991,-1940" coordsize="10,20" path="m5991,-1921l6001,-1921,6001,-1940,5991,-1940,5991,-1921xe" filled="true" fillcolor="#000000" stroked="false">
                <v:path arrowok="t"/>
                <v:fill type="solid"/>
              </v:shape>
            </v:group>
            <v:group style="position:absolute;left:5991;top:-1921;width:10;height:20" coordorigin="5991,-1921" coordsize="10,20">
              <v:shape style="position:absolute;left:5991;top:-1921;width:10;height:20" coordorigin="5991,-1921" coordsize="10,20" path="m5991,-1902l6001,-1902,6001,-1921,5991,-1921,5991,-1902xe" filled="true" fillcolor="#000000" stroked="false">
                <v:path arrowok="t"/>
                <v:fill type="solid"/>
              </v:shape>
            </v:group>
            <v:group style="position:absolute;left:5991;top:-1902;width:10;height:20" coordorigin="5991,-1902" coordsize="10,20">
              <v:shape style="position:absolute;left:5991;top:-1902;width:10;height:20" coordorigin="5991,-1902" coordsize="10,20" path="m5991,-1883l6001,-1883,6001,-1902,5991,-1902,5991,-1883xe" filled="true" fillcolor="#000000" stroked="false">
                <v:path arrowok="t"/>
                <v:fill type="solid"/>
              </v:shape>
            </v:group>
            <v:group style="position:absolute;left:5991;top:-1883;width:10;height:20" coordorigin="5991,-1883" coordsize="10,20">
              <v:shape style="position:absolute;left:5991;top:-1883;width:10;height:20" coordorigin="5991,-1883" coordsize="10,20" path="m5991,-1864l6001,-1864,6001,-1883,5991,-1883,5991,-1864xe" filled="true" fillcolor="#000000" stroked="false">
                <v:path arrowok="t"/>
                <v:fill type="solid"/>
              </v:shape>
            </v:group>
            <v:group style="position:absolute;left:5991;top:-1864;width:10;height:20" coordorigin="5991,-1864" coordsize="10,20">
              <v:shape style="position:absolute;left:5991;top:-1864;width:10;height:20" coordorigin="5991,-1864" coordsize="10,20" path="m5991,-1844l6001,-1844,6001,-1864,5991,-1864,5991,-1844xe" filled="true" fillcolor="#000000" stroked="false">
                <v:path arrowok="t"/>
                <v:fill type="solid"/>
              </v:shape>
            </v:group>
            <v:group style="position:absolute;left:5991;top:-1844;width:10;height:20" coordorigin="5991,-1844" coordsize="10,20">
              <v:shape style="position:absolute;left:5991;top:-1844;width:10;height:20" coordorigin="5991,-1844" coordsize="10,20" path="m5991,-1825l6001,-1825,6001,-1844,5991,-1844,5991,-1825xe" filled="true" fillcolor="#000000" stroked="false">
                <v:path arrowok="t"/>
                <v:fill type="solid"/>
              </v:shape>
            </v:group>
            <v:group style="position:absolute;left:5991;top:-1825;width:10;height:20" coordorigin="5991,-1825" coordsize="10,20">
              <v:shape style="position:absolute;left:5991;top:-1825;width:10;height:20" coordorigin="5991,-1825" coordsize="10,20" path="m5991,-1806l6001,-1806,6001,-1825,5991,-1825,5991,-1806xe" filled="true" fillcolor="#000000" stroked="false">
                <v:path arrowok="t"/>
                <v:fill type="solid"/>
              </v:shape>
            </v:group>
            <v:group style="position:absolute;left:5991;top:-1806;width:10;height:20" coordorigin="5991,-1806" coordsize="10,20">
              <v:shape style="position:absolute;left:5991;top:-1806;width:10;height:20" coordorigin="5991,-1806" coordsize="10,20" path="m5991,-1787l6001,-1787,6001,-1806,5991,-1806,5991,-1787xe" filled="true" fillcolor="#000000" stroked="false">
                <v:path arrowok="t"/>
                <v:fill type="solid"/>
              </v:shape>
            </v:group>
            <v:group style="position:absolute;left:5991;top:-1787;width:10;height:20" coordorigin="5991,-1787" coordsize="10,20">
              <v:shape style="position:absolute;left:5991;top:-1787;width:10;height:20" coordorigin="5991,-1787" coordsize="10,20" path="m5991,-1768l6001,-1768,6001,-1787,5991,-1787,5991,-1768xe" filled="true" fillcolor="#000000" stroked="false">
                <v:path arrowok="t"/>
                <v:fill type="solid"/>
              </v:shape>
            </v:group>
            <v:group style="position:absolute;left:5991;top:-1768;width:10;height:20" coordorigin="5991,-1768" coordsize="10,20">
              <v:shape style="position:absolute;left:5991;top:-1768;width:10;height:20" coordorigin="5991,-1768" coordsize="10,20" path="m5991,-1748l6001,-1748,6001,-1768,5991,-1768,5991,-1748xe" filled="true" fillcolor="#000000" stroked="false">
                <v:path arrowok="t"/>
                <v:fill type="solid"/>
              </v:shape>
            </v:group>
            <v:group style="position:absolute;left:5991;top:-1741;width:10;height:2" coordorigin="5991,-1741" coordsize="10,2">
              <v:shape style="position:absolute;left:5991;top:-1741;width:10;height:2" coordorigin="5991,-1741" coordsize="10,0" path="m5991,-1741l6001,-1741e" filled="false" stroked="true" strokeweight=".71997pt" strokecolor="#000000">
                <v:path arrowok="t"/>
              </v:shape>
            </v:group>
            <v:group style="position:absolute;left:7504;top:-2440;width:10;height:20" coordorigin="7504,-2440" coordsize="10,20">
              <v:shape style="position:absolute;left:7504;top:-2440;width:10;height:20" coordorigin="7504,-2440" coordsize="10,20" path="m7504,-2420l7513,-2420,7513,-2440,7504,-2440,7504,-2420xe" filled="true" fillcolor="#000000" stroked="false">
                <v:path arrowok="t"/>
                <v:fill type="solid"/>
              </v:shape>
            </v:group>
            <v:group style="position:absolute;left:7504;top:-2420;width:10;height:20" coordorigin="7504,-2420" coordsize="10,20">
              <v:shape style="position:absolute;left:7504;top:-2420;width:10;height:20" coordorigin="7504,-2420" coordsize="10,20" path="m7504,-2401l7513,-2401,7513,-2420,7504,-2420,7504,-2401xe" filled="true" fillcolor="#000000" stroked="false">
                <v:path arrowok="t"/>
                <v:fill type="solid"/>
              </v:shape>
            </v:group>
            <v:group style="position:absolute;left:7504;top:-2401;width:10;height:20" coordorigin="7504,-2401" coordsize="10,20">
              <v:shape style="position:absolute;left:7504;top:-2401;width:10;height:20" coordorigin="7504,-2401" coordsize="10,20" path="m7504,-2382l7513,-2382,7513,-2401,7504,-2401,7504,-2382xe" filled="true" fillcolor="#000000" stroked="false">
                <v:path arrowok="t"/>
                <v:fill type="solid"/>
              </v:shape>
            </v:group>
            <v:group style="position:absolute;left:7504;top:-2382;width:10;height:20" coordorigin="7504,-2382" coordsize="10,20">
              <v:shape style="position:absolute;left:7504;top:-2382;width:10;height:20" coordorigin="7504,-2382" coordsize="10,20" path="m7504,-2363l7513,-2363,7513,-2382,7504,-2382,7504,-2363xe" filled="true" fillcolor="#000000" stroked="false">
                <v:path arrowok="t"/>
                <v:fill type="solid"/>
              </v:shape>
            </v:group>
            <v:group style="position:absolute;left:7504;top:-2363;width:10;height:20" coordorigin="7504,-2363" coordsize="10,20">
              <v:shape style="position:absolute;left:7504;top:-2363;width:10;height:20" coordorigin="7504,-2363" coordsize="10,20" path="m7504,-2344l7513,-2344,7513,-2363,7504,-2363,7504,-2344xe" filled="true" fillcolor="#000000" stroked="false">
                <v:path arrowok="t"/>
                <v:fill type="solid"/>
              </v:shape>
            </v:group>
            <v:group style="position:absolute;left:7504;top:-2344;width:10;height:20" coordorigin="7504,-2344" coordsize="10,20">
              <v:shape style="position:absolute;left:7504;top:-2344;width:10;height:20" coordorigin="7504,-2344" coordsize="10,20" path="m7504,-2324l7513,-2324,7513,-2344,7504,-2344,7504,-2324xe" filled="true" fillcolor="#000000" stroked="false">
                <v:path arrowok="t"/>
                <v:fill type="solid"/>
              </v:shape>
            </v:group>
            <v:group style="position:absolute;left:7504;top:-2324;width:10;height:20" coordorigin="7504,-2324" coordsize="10,20">
              <v:shape style="position:absolute;left:7504;top:-2324;width:10;height:20" coordorigin="7504,-2324" coordsize="10,20" path="m7504,-2305l7513,-2305,7513,-2324,7504,-2324,7504,-2305xe" filled="true" fillcolor="#000000" stroked="false">
                <v:path arrowok="t"/>
                <v:fill type="solid"/>
              </v:shape>
            </v:group>
            <v:group style="position:absolute;left:7504;top:-2305;width:10;height:20" coordorigin="7504,-2305" coordsize="10,20">
              <v:shape style="position:absolute;left:7504;top:-2305;width:10;height:20" coordorigin="7504,-2305" coordsize="10,20" path="m7504,-2286l7513,-2286,7513,-2305,7504,-2305,7504,-2286xe" filled="true" fillcolor="#000000" stroked="false">
                <v:path arrowok="t"/>
                <v:fill type="solid"/>
              </v:shape>
            </v:group>
            <v:group style="position:absolute;left:7504;top:-2286;width:10;height:20" coordorigin="7504,-2286" coordsize="10,20">
              <v:shape style="position:absolute;left:7504;top:-2286;width:10;height:20" coordorigin="7504,-2286" coordsize="10,20" path="m7504,-2267l7513,-2267,7513,-2286,7504,-2286,7504,-2267xe" filled="true" fillcolor="#000000" stroked="false">
                <v:path arrowok="t"/>
                <v:fill type="solid"/>
              </v:shape>
            </v:group>
            <v:group style="position:absolute;left:7504;top:-2267;width:10;height:20" coordorigin="7504,-2267" coordsize="10,20">
              <v:shape style="position:absolute;left:7504;top:-2267;width:10;height:20" coordorigin="7504,-2267" coordsize="10,20" path="m7504,-2248l7513,-2248,7513,-2267,7504,-2267,7504,-2248xe" filled="true" fillcolor="#000000" stroked="false">
                <v:path arrowok="t"/>
                <v:fill type="solid"/>
              </v:shape>
            </v:group>
            <v:group style="position:absolute;left:7504;top:-2248;width:10;height:20" coordorigin="7504,-2248" coordsize="10,20">
              <v:shape style="position:absolute;left:7504;top:-2248;width:10;height:20" coordorigin="7504,-2248" coordsize="10,20" path="m7504,-2228l7513,-2228,7513,-2248,7504,-2248,7504,-2228xe" filled="true" fillcolor="#000000" stroked="false">
                <v:path arrowok="t"/>
                <v:fill type="solid"/>
              </v:shape>
            </v:group>
            <v:group style="position:absolute;left:7504;top:-2228;width:10;height:20" coordorigin="7504,-2228" coordsize="10,20">
              <v:shape style="position:absolute;left:7504;top:-2228;width:10;height:20" coordorigin="7504,-2228" coordsize="10,20" path="m7504,-2209l7513,-2209,7513,-2228,7504,-2228,7504,-2209xe" filled="true" fillcolor="#000000" stroked="false">
                <v:path arrowok="t"/>
                <v:fill type="solid"/>
              </v:shape>
            </v:group>
            <v:group style="position:absolute;left:7504;top:-2209;width:10;height:20" coordorigin="7504,-2209" coordsize="10,20">
              <v:shape style="position:absolute;left:7504;top:-2209;width:10;height:20" coordorigin="7504,-2209" coordsize="10,20" path="m7504,-2190l7513,-2190,7513,-2209,7504,-2209,7504,-2190xe" filled="true" fillcolor="#000000" stroked="false">
                <v:path arrowok="t"/>
                <v:fill type="solid"/>
              </v:shape>
            </v:group>
            <v:group style="position:absolute;left:7504;top:-2190;width:10;height:20" coordorigin="7504,-2190" coordsize="10,20">
              <v:shape style="position:absolute;left:7504;top:-2190;width:10;height:20" coordorigin="7504,-2190" coordsize="10,20" path="m7504,-2171l7513,-2171,7513,-2190,7504,-2190,7504,-2171xe" filled="true" fillcolor="#000000" stroked="false">
                <v:path arrowok="t"/>
                <v:fill type="solid"/>
              </v:shape>
            </v:group>
            <v:group style="position:absolute;left:7504;top:-2171;width:10;height:20" coordorigin="7504,-2171" coordsize="10,20">
              <v:shape style="position:absolute;left:7504;top:-2171;width:10;height:20" coordorigin="7504,-2171" coordsize="10,20" path="m7504,-2152l7513,-2152,7513,-2171,7504,-2171,7504,-2152xe" filled="true" fillcolor="#000000" stroked="false">
                <v:path arrowok="t"/>
                <v:fill type="solid"/>
              </v:shape>
            </v:group>
            <v:group style="position:absolute;left:7504;top:-2152;width:10;height:20" coordorigin="7504,-2152" coordsize="10,20">
              <v:shape style="position:absolute;left:7504;top:-2152;width:10;height:20" coordorigin="7504,-2152" coordsize="10,20" path="m7504,-2132l7513,-2132,7513,-2152,7504,-2152,7504,-2132xe" filled="true" fillcolor="#000000" stroked="false">
                <v:path arrowok="t"/>
                <v:fill type="solid"/>
              </v:shape>
            </v:group>
            <v:group style="position:absolute;left:7504;top:-2132;width:10;height:20" coordorigin="7504,-2132" coordsize="10,20">
              <v:shape style="position:absolute;left:7504;top:-2132;width:10;height:20" coordorigin="7504,-2132" coordsize="10,20" path="m7504,-2113l7513,-2113,7513,-2132,7504,-2132,7504,-2113xe" filled="true" fillcolor="#000000" stroked="false">
                <v:path arrowok="t"/>
                <v:fill type="solid"/>
              </v:shape>
            </v:group>
            <v:group style="position:absolute;left:7504;top:-2113;width:10;height:20" coordorigin="7504,-2113" coordsize="10,20">
              <v:shape style="position:absolute;left:7504;top:-2113;width:10;height:20" coordorigin="7504,-2113" coordsize="10,20" path="m7504,-2094l7513,-2094,7513,-2113,7504,-2113,7504,-2094xe" filled="true" fillcolor="#000000" stroked="false">
                <v:path arrowok="t"/>
                <v:fill type="solid"/>
              </v:shape>
            </v:group>
            <v:group style="position:absolute;left:7504;top:-2094;width:10;height:20" coordorigin="7504,-2094" coordsize="10,20">
              <v:shape style="position:absolute;left:7504;top:-2094;width:10;height:20" coordorigin="7504,-2094" coordsize="10,20" path="m7504,-2075l7513,-2075,7513,-2094,7504,-2094,7504,-2075xe" filled="true" fillcolor="#000000" stroked="false">
                <v:path arrowok="t"/>
                <v:fill type="solid"/>
              </v:shape>
            </v:group>
            <v:group style="position:absolute;left:7504;top:-2075;width:10;height:20" coordorigin="7504,-2075" coordsize="10,20">
              <v:shape style="position:absolute;left:7504;top:-2075;width:10;height:20" coordorigin="7504,-2075" coordsize="10,20" path="m7504,-2056l7513,-2056,7513,-2075,7504,-2075,7504,-2056xe" filled="true" fillcolor="#000000" stroked="false">
                <v:path arrowok="t"/>
                <v:fill type="solid"/>
              </v:shape>
            </v:group>
            <v:group style="position:absolute;left:7504;top:-2056;width:10;height:20" coordorigin="7504,-2056" coordsize="10,20">
              <v:shape style="position:absolute;left:7504;top:-2056;width:10;height:20" coordorigin="7504,-2056" coordsize="10,20" path="m7504,-2036l7513,-2036,7513,-2056,7504,-2056,7504,-2036xe" filled="true" fillcolor="#000000" stroked="false">
                <v:path arrowok="t"/>
                <v:fill type="solid"/>
              </v:shape>
            </v:group>
            <v:group style="position:absolute;left:7504;top:-2036;width:10;height:20" coordorigin="7504,-2036" coordsize="10,20">
              <v:shape style="position:absolute;left:7504;top:-2036;width:10;height:20" coordorigin="7504,-2036" coordsize="10,20" path="m7504,-2017l7513,-2017,7513,-2036,7504,-2036,7504,-2017xe" filled="true" fillcolor="#000000" stroked="false">
                <v:path arrowok="t"/>
                <v:fill type="solid"/>
              </v:shape>
            </v:group>
            <v:group style="position:absolute;left:7504;top:-2017;width:10;height:20" coordorigin="7504,-2017" coordsize="10,20">
              <v:shape style="position:absolute;left:7504;top:-2017;width:10;height:20" coordorigin="7504,-2017" coordsize="10,20" path="m7504,-1998l7513,-1998,7513,-2017,7504,-2017,7504,-1998xe" filled="true" fillcolor="#000000" stroked="false">
                <v:path arrowok="t"/>
                <v:fill type="solid"/>
              </v:shape>
            </v:group>
            <v:group style="position:absolute;left:7504;top:-1998;width:10;height:20" coordorigin="7504,-1998" coordsize="10,20">
              <v:shape style="position:absolute;left:7504;top:-1998;width:10;height:20" coordorigin="7504,-1998" coordsize="10,20" path="m7504,-1979l7513,-1979,7513,-1998,7504,-1998,7504,-1979xe" filled="true" fillcolor="#000000" stroked="false">
                <v:path arrowok="t"/>
                <v:fill type="solid"/>
              </v:shape>
            </v:group>
            <v:group style="position:absolute;left:7504;top:-1979;width:10;height:20" coordorigin="7504,-1979" coordsize="10,20">
              <v:shape style="position:absolute;left:7504;top:-1979;width:10;height:20" coordorigin="7504,-1979" coordsize="10,20" path="m7504,-1960l7513,-1960,7513,-1979,7504,-1979,7504,-1960xe" filled="true" fillcolor="#000000" stroked="false">
                <v:path arrowok="t"/>
                <v:fill type="solid"/>
              </v:shape>
            </v:group>
            <v:group style="position:absolute;left:7504;top:-1960;width:10;height:20" coordorigin="7504,-1960" coordsize="10,20">
              <v:shape style="position:absolute;left:7504;top:-1960;width:10;height:20" coordorigin="7504,-1960" coordsize="10,20" path="m7504,-1940l7513,-1940,7513,-1960,7504,-1960,7504,-1940xe" filled="true" fillcolor="#000000" stroked="false">
                <v:path arrowok="t"/>
                <v:fill type="solid"/>
              </v:shape>
            </v:group>
            <v:group style="position:absolute;left:7504;top:-1940;width:10;height:20" coordorigin="7504,-1940" coordsize="10,20">
              <v:shape style="position:absolute;left:7504;top:-1940;width:10;height:20" coordorigin="7504,-1940" coordsize="10,20" path="m7504,-1921l7513,-1921,7513,-1940,7504,-1940,7504,-1921xe" filled="true" fillcolor="#000000" stroked="false">
                <v:path arrowok="t"/>
                <v:fill type="solid"/>
              </v:shape>
            </v:group>
            <v:group style="position:absolute;left:7504;top:-1921;width:10;height:20" coordorigin="7504,-1921" coordsize="10,20">
              <v:shape style="position:absolute;left:7504;top:-1921;width:10;height:20" coordorigin="7504,-1921" coordsize="10,20" path="m7504,-1902l7513,-1902,7513,-1921,7504,-1921,7504,-1902xe" filled="true" fillcolor="#000000" stroked="false">
                <v:path arrowok="t"/>
                <v:fill type="solid"/>
              </v:shape>
            </v:group>
            <v:group style="position:absolute;left:7504;top:-1902;width:10;height:20" coordorigin="7504,-1902" coordsize="10,20">
              <v:shape style="position:absolute;left:7504;top:-1902;width:10;height:20" coordorigin="7504,-1902" coordsize="10,20" path="m7504,-1883l7513,-1883,7513,-1902,7504,-1902,7504,-1883xe" filled="true" fillcolor="#000000" stroked="false">
                <v:path arrowok="t"/>
                <v:fill type="solid"/>
              </v:shape>
            </v:group>
            <v:group style="position:absolute;left:7504;top:-1883;width:10;height:20" coordorigin="7504,-1883" coordsize="10,20">
              <v:shape style="position:absolute;left:7504;top:-1883;width:10;height:20" coordorigin="7504,-1883" coordsize="10,20" path="m7504,-1864l7513,-1864,7513,-1883,7504,-1883,7504,-1864xe" filled="true" fillcolor="#000000" stroked="false">
                <v:path arrowok="t"/>
                <v:fill type="solid"/>
              </v:shape>
            </v:group>
            <v:group style="position:absolute;left:7504;top:-1864;width:10;height:20" coordorigin="7504,-1864" coordsize="10,20">
              <v:shape style="position:absolute;left:7504;top:-1864;width:10;height:20" coordorigin="7504,-1864" coordsize="10,20" path="m7504,-1844l7513,-1844,7513,-1864,7504,-1864,7504,-1844xe" filled="true" fillcolor="#000000" stroked="false">
                <v:path arrowok="t"/>
                <v:fill type="solid"/>
              </v:shape>
            </v:group>
            <v:group style="position:absolute;left:7504;top:-1844;width:10;height:20" coordorigin="7504,-1844" coordsize="10,20">
              <v:shape style="position:absolute;left:7504;top:-1844;width:10;height:20" coordorigin="7504,-1844" coordsize="10,20" path="m7504,-1825l7513,-1825,7513,-1844,7504,-1844,7504,-1825xe" filled="true" fillcolor="#000000" stroked="false">
                <v:path arrowok="t"/>
                <v:fill type="solid"/>
              </v:shape>
            </v:group>
            <v:group style="position:absolute;left:7504;top:-1825;width:10;height:20" coordorigin="7504,-1825" coordsize="10,20">
              <v:shape style="position:absolute;left:7504;top:-1825;width:10;height:20" coordorigin="7504,-1825" coordsize="10,20" path="m7504,-1806l7513,-1806,7513,-1825,7504,-1825,7504,-1806xe" filled="true" fillcolor="#000000" stroked="false">
                <v:path arrowok="t"/>
                <v:fill type="solid"/>
              </v:shape>
            </v:group>
            <v:group style="position:absolute;left:7504;top:-1806;width:10;height:20" coordorigin="7504,-1806" coordsize="10,20">
              <v:shape style="position:absolute;left:7504;top:-1806;width:10;height:20" coordorigin="7504,-1806" coordsize="10,20" path="m7504,-1787l7513,-1787,7513,-1806,7504,-1806,7504,-1787xe" filled="true" fillcolor="#000000" stroked="false">
                <v:path arrowok="t"/>
                <v:fill type="solid"/>
              </v:shape>
            </v:group>
            <v:group style="position:absolute;left:7504;top:-1787;width:10;height:20" coordorigin="7504,-1787" coordsize="10,20">
              <v:shape style="position:absolute;left:7504;top:-1787;width:10;height:20" coordorigin="7504,-1787" coordsize="10,20" path="m7504,-1768l7513,-1768,7513,-1787,7504,-1787,7504,-1768xe" filled="true" fillcolor="#000000" stroked="false">
                <v:path arrowok="t"/>
                <v:fill type="solid"/>
              </v:shape>
            </v:group>
            <v:group style="position:absolute;left:7504;top:-1768;width:10;height:20" coordorigin="7504,-1768" coordsize="10,20">
              <v:shape style="position:absolute;left:7504;top:-1768;width:10;height:20" coordorigin="7504,-1768" coordsize="10,20" path="m7504,-1748l7513,-1748,7513,-1768,7504,-1768,7504,-1748xe" filled="true" fillcolor="#000000" stroked="false">
                <v:path arrowok="t"/>
                <v:fill type="solid"/>
              </v:shape>
            </v:group>
            <v:group style="position:absolute;left:7504;top:-1741;width:10;height:2" coordorigin="7504,-1741" coordsize="10,2">
              <v:shape style="position:absolute;left:7504;top:-1741;width:10;height:2" coordorigin="7504,-1741" coordsize="10,0" path="m7504,-1741l7513,-1741e" filled="false" stroked="true" strokeweight=".71997pt" strokecolor="#000000">
                <v:path arrowok="t"/>
              </v:shape>
            </v:group>
            <v:group style="position:absolute;left:9153;top:-2440;width:10;height:20" coordorigin="9153,-2440" coordsize="10,20">
              <v:shape style="position:absolute;left:9153;top:-2440;width:10;height:20" coordorigin="9153,-2440" coordsize="10,20" path="m9153,-2420l9162,-2420,9162,-2440,9153,-2440,9153,-2420xe" filled="true" fillcolor="#000000" stroked="false">
                <v:path arrowok="t"/>
                <v:fill type="solid"/>
              </v:shape>
            </v:group>
            <v:group style="position:absolute;left:9153;top:-2420;width:10;height:20" coordorigin="9153,-2420" coordsize="10,20">
              <v:shape style="position:absolute;left:9153;top:-2420;width:10;height:20" coordorigin="9153,-2420" coordsize="10,20" path="m9153,-2401l9162,-2401,9162,-2420,9153,-2420,9153,-2401xe" filled="true" fillcolor="#000000" stroked="false">
                <v:path arrowok="t"/>
                <v:fill type="solid"/>
              </v:shape>
            </v:group>
            <v:group style="position:absolute;left:9153;top:-2401;width:10;height:20" coordorigin="9153,-2401" coordsize="10,20">
              <v:shape style="position:absolute;left:9153;top:-2401;width:10;height:20" coordorigin="9153,-2401" coordsize="10,20" path="m9153,-2382l9162,-2382,9162,-2401,9153,-2401,9153,-2382xe" filled="true" fillcolor="#000000" stroked="false">
                <v:path arrowok="t"/>
                <v:fill type="solid"/>
              </v:shape>
            </v:group>
            <v:group style="position:absolute;left:9153;top:-2382;width:10;height:20" coordorigin="9153,-2382" coordsize="10,20">
              <v:shape style="position:absolute;left:9153;top:-2382;width:10;height:20" coordorigin="9153,-2382" coordsize="10,20" path="m9153,-2363l9162,-2363,9162,-2382,9153,-2382,9153,-2363xe" filled="true" fillcolor="#000000" stroked="false">
                <v:path arrowok="t"/>
                <v:fill type="solid"/>
              </v:shape>
            </v:group>
            <v:group style="position:absolute;left:9153;top:-2363;width:10;height:20" coordorigin="9153,-2363" coordsize="10,20">
              <v:shape style="position:absolute;left:9153;top:-2363;width:10;height:20" coordorigin="9153,-2363" coordsize="10,20" path="m9153,-2344l9162,-2344,9162,-2363,9153,-2363,9153,-2344xe" filled="true" fillcolor="#000000" stroked="false">
                <v:path arrowok="t"/>
                <v:fill type="solid"/>
              </v:shape>
            </v:group>
            <v:group style="position:absolute;left:9153;top:-2344;width:10;height:20" coordorigin="9153,-2344" coordsize="10,20">
              <v:shape style="position:absolute;left:9153;top:-2344;width:10;height:20" coordorigin="9153,-2344" coordsize="10,20" path="m9153,-2324l9162,-2324,9162,-2344,9153,-2344,9153,-2324xe" filled="true" fillcolor="#000000" stroked="false">
                <v:path arrowok="t"/>
                <v:fill type="solid"/>
              </v:shape>
            </v:group>
            <v:group style="position:absolute;left:9153;top:-2324;width:10;height:20" coordorigin="9153,-2324" coordsize="10,20">
              <v:shape style="position:absolute;left:9153;top:-2324;width:10;height:20" coordorigin="9153,-2324" coordsize="10,20" path="m9153,-2305l9162,-2305,9162,-2324,9153,-2324,9153,-2305xe" filled="true" fillcolor="#000000" stroked="false">
                <v:path arrowok="t"/>
                <v:fill type="solid"/>
              </v:shape>
            </v:group>
            <v:group style="position:absolute;left:9153;top:-2305;width:10;height:20" coordorigin="9153,-2305" coordsize="10,20">
              <v:shape style="position:absolute;left:9153;top:-2305;width:10;height:20" coordorigin="9153,-2305" coordsize="10,20" path="m9153,-2286l9162,-2286,9162,-2305,9153,-2305,9153,-2286xe" filled="true" fillcolor="#000000" stroked="false">
                <v:path arrowok="t"/>
                <v:fill type="solid"/>
              </v:shape>
            </v:group>
            <v:group style="position:absolute;left:9153;top:-2286;width:10;height:20" coordorigin="9153,-2286" coordsize="10,20">
              <v:shape style="position:absolute;left:9153;top:-2286;width:10;height:20" coordorigin="9153,-2286" coordsize="10,20" path="m9153,-2267l9162,-2267,9162,-2286,9153,-2286,9153,-2267xe" filled="true" fillcolor="#000000" stroked="false">
                <v:path arrowok="t"/>
                <v:fill type="solid"/>
              </v:shape>
            </v:group>
            <v:group style="position:absolute;left:9153;top:-2267;width:10;height:20" coordorigin="9153,-2267" coordsize="10,20">
              <v:shape style="position:absolute;left:9153;top:-2267;width:10;height:20" coordorigin="9153,-2267" coordsize="10,20" path="m9153,-2248l9162,-2248,9162,-2267,9153,-2267,9153,-2248xe" filled="true" fillcolor="#000000" stroked="false">
                <v:path arrowok="t"/>
                <v:fill type="solid"/>
              </v:shape>
            </v:group>
            <v:group style="position:absolute;left:9153;top:-2248;width:10;height:20" coordorigin="9153,-2248" coordsize="10,20">
              <v:shape style="position:absolute;left:9153;top:-2248;width:10;height:20" coordorigin="9153,-2248" coordsize="10,20" path="m9153,-2228l9162,-2228,9162,-2248,9153,-2248,9153,-2228xe" filled="true" fillcolor="#000000" stroked="false">
                <v:path arrowok="t"/>
                <v:fill type="solid"/>
              </v:shape>
            </v:group>
            <v:group style="position:absolute;left:9153;top:-2228;width:10;height:20" coordorigin="9153,-2228" coordsize="10,20">
              <v:shape style="position:absolute;left:9153;top:-2228;width:10;height:20" coordorigin="9153,-2228" coordsize="10,20" path="m9153,-2209l9162,-2209,9162,-2228,9153,-2228,9153,-2209xe" filled="true" fillcolor="#000000" stroked="false">
                <v:path arrowok="t"/>
                <v:fill type="solid"/>
              </v:shape>
            </v:group>
            <v:group style="position:absolute;left:9153;top:-2209;width:10;height:20" coordorigin="9153,-2209" coordsize="10,20">
              <v:shape style="position:absolute;left:9153;top:-2209;width:10;height:20" coordorigin="9153,-2209" coordsize="10,20" path="m9153,-2190l9162,-2190,9162,-2209,9153,-2209,9153,-2190xe" filled="true" fillcolor="#000000" stroked="false">
                <v:path arrowok="t"/>
                <v:fill type="solid"/>
              </v:shape>
            </v:group>
            <v:group style="position:absolute;left:9153;top:-2190;width:10;height:20" coordorigin="9153,-2190" coordsize="10,20">
              <v:shape style="position:absolute;left:9153;top:-2190;width:10;height:20" coordorigin="9153,-2190" coordsize="10,20" path="m9153,-2171l9162,-2171,9162,-2190,9153,-2190,9153,-2171xe" filled="true" fillcolor="#000000" stroked="false">
                <v:path arrowok="t"/>
                <v:fill type="solid"/>
              </v:shape>
            </v:group>
            <v:group style="position:absolute;left:9153;top:-2171;width:10;height:20" coordorigin="9153,-2171" coordsize="10,20">
              <v:shape style="position:absolute;left:9153;top:-2171;width:10;height:20" coordorigin="9153,-2171" coordsize="10,20" path="m9153,-2152l9162,-2152,9162,-2171,9153,-2171,9153,-2152xe" filled="true" fillcolor="#000000" stroked="false">
                <v:path arrowok="t"/>
                <v:fill type="solid"/>
              </v:shape>
            </v:group>
            <v:group style="position:absolute;left:9153;top:-2152;width:10;height:20" coordorigin="9153,-2152" coordsize="10,20">
              <v:shape style="position:absolute;left:9153;top:-2152;width:10;height:20" coordorigin="9153,-2152" coordsize="10,20" path="m9153,-2132l9162,-2132,9162,-2152,9153,-2152,9153,-2132xe" filled="true" fillcolor="#000000" stroked="false">
                <v:path arrowok="t"/>
                <v:fill type="solid"/>
              </v:shape>
            </v:group>
            <v:group style="position:absolute;left:9153;top:-2132;width:10;height:20" coordorigin="9153,-2132" coordsize="10,20">
              <v:shape style="position:absolute;left:9153;top:-2132;width:10;height:20" coordorigin="9153,-2132" coordsize="10,20" path="m9153,-2113l9162,-2113,9162,-2132,9153,-2132,9153,-2113xe" filled="true" fillcolor="#000000" stroked="false">
                <v:path arrowok="t"/>
                <v:fill type="solid"/>
              </v:shape>
            </v:group>
            <v:group style="position:absolute;left:9153;top:-2113;width:10;height:20" coordorigin="9153,-2113" coordsize="10,20">
              <v:shape style="position:absolute;left:9153;top:-2113;width:10;height:20" coordorigin="9153,-2113" coordsize="10,20" path="m9153,-2094l9162,-2094,9162,-2113,9153,-2113,9153,-2094xe" filled="true" fillcolor="#000000" stroked="false">
                <v:path arrowok="t"/>
                <v:fill type="solid"/>
              </v:shape>
            </v:group>
            <v:group style="position:absolute;left:9153;top:-2094;width:10;height:20" coordorigin="9153,-2094" coordsize="10,20">
              <v:shape style="position:absolute;left:9153;top:-2094;width:10;height:20" coordorigin="9153,-2094" coordsize="10,20" path="m9153,-2075l9162,-2075,9162,-2094,9153,-2094,9153,-2075xe" filled="true" fillcolor="#000000" stroked="false">
                <v:path arrowok="t"/>
                <v:fill type="solid"/>
              </v:shape>
            </v:group>
            <v:group style="position:absolute;left:9153;top:-2075;width:10;height:20" coordorigin="9153,-2075" coordsize="10,20">
              <v:shape style="position:absolute;left:9153;top:-2075;width:10;height:20" coordorigin="9153,-2075" coordsize="10,20" path="m9153,-2056l9162,-2056,9162,-2075,9153,-2075,9153,-2056xe" filled="true" fillcolor="#000000" stroked="false">
                <v:path arrowok="t"/>
                <v:fill type="solid"/>
              </v:shape>
            </v:group>
            <v:group style="position:absolute;left:9153;top:-2056;width:10;height:20" coordorigin="9153,-2056" coordsize="10,20">
              <v:shape style="position:absolute;left:9153;top:-2056;width:10;height:20" coordorigin="9153,-2056" coordsize="10,20" path="m9153,-2036l9162,-2036,9162,-2056,9153,-2056,9153,-2036xe" filled="true" fillcolor="#000000" stroked="false">
                <v:path arrowok="t"/>
                <v:fill type="solid"/>
              </v:shape>
            </v:group>
            <v:group style="position:absolute;left:9153;top:-2036;width:10;height:20" coordorigin="9153,-2036" coordsize="10,20">
              <v:shape style="position:absolute;left:9153;top:-2036;width:10;height:20" coordorigin="9153,-2036" coordsize="10,20" path="m9153,-2017l9162,-2017,9162,-2036,9153,-2036,9153,-2017xe" filled="true" fillcolor="#000000" stroked="false">
                <v:path arrowok="t"/>
                <v:fill type="solid"/>
              </v:shape>
            </v:group>
            <v:group style="position:absolute;left:9153;top:-2017;width:10;height:20" coordorigin="9153,-2017" coordsize="10,20">
              <v:shape style="position:absolute;left:9153;top:-2017;width:10;height:20" coordorigin="9153,-2017" coordsize="10,20" path="m9153,-1998l9162,-1998,9162,-2017,9153,-2017,9153,-1998xe" filled="true" fillcolor="#000000" stroked="false">
                <v:path arrowok="t"/>
                <v:fill type="solid"/>
              </v:shape>
            </v:group>
            <v:group style="position:absolute;left:9153;top:-1998;width:10;height:20" coordorigin="9153,-1998" coordsize="10,20">
              <v:shape style="position:absolute;left:9153;top:-1998;width:10;height:20" coordorigin="9153,-1998" coordsize="10,20" path="m9153,-1979l9162,-1979,9162,-1998,9153,-1998,9153,-1979xe" filled="true" fillcolor="#000000" stroked="false">
                <v:path arrowok="t"/>
                <v:fill type="solid"/>
              </v:shape>
            </v:group>
            <v:group style="position:absolute;left:9153;top:-1979;width:10;height:20" coordorigin="9153,-1979" coordsize="10,20">
              <v:shape style="position:absolute;left:9153;top:-1979;width:10;height:20" coordorigin="9153,-1979" coordsize="10,20" path="m9153,-1960l9162,-1960,9162,-1979,9153,-1979,9153,-1960xe" filled="true" fillcolor="#000000" stroked="false">
                <v:path arrowok="t"/>
                <v:fill type="solid"/>
              </v:shape>
            </v:group>
            <v:group style="position:absolute;left:9153;top:-1960;width:10;height:20" coordorigin="9153,-1960" coordsize="10,20">
              <v:shape style="position:absolute;left:9153;top:-1960;width:10;height:20" coordorigin="9153,-1960" coordsize="10,20" path="m9153,-1940l9162,-1940,9162,-1960,9153,-1960,9153,-1940xe" filled="true" fillcolor="#000000" stroked="false">
                <v:path arrowok="t"/>
                <v:fill type="solid"/>
              </v:shape>
            </v:group>
            <v:group style="position:absolute;left:9153;top:-1940;width:10;height:20" coordorigin="9153,-1940" coordsize="10,20">
              <v:shape style="position:absolute;left:9153;top:-1940;width:10;height:20" coordorigin="9153,-1940" coordsize="10,20" path="m9153,-1921l9162,-1921,9162,-1940,9153,-1940,9153,-1921xe" filled="true" fillcolor="#000000" stroked="false">
                <v:path arrowok="t"/>
                <v:fill type="solid"/>
              </v:shape>
            </v:group>
            <v:group style="position:absolute;left:9153;top:-1921;width:10;height:20" coordorigin="9153,-1921" coordsize="10,20">
              <v:shape style="position:absolute;left:9153;top:-1921;width:10;height:20" coordorigin="9153,-1921" coordsize="10,20" path="m9153,-1902l9162,-1902,9162,-1921,9153,-1921,9153,-1902xe" filled="true" fillcolor="#000000" stroked="false">
                <v:path arrowok="t"/>
                <v:fill type="solid"/>
              </v:shape>
            </v:group>
            <v:group style="position:absolute;left:9153;top:-1902;width:10;height:20" coordorigin="9153,-1902" coordsize="10,20">
              <v:shape style="position:absolute;left:9153;top:-1902;width:10;height:20" coordorigin="9153,-1902" coordsize="10,20" path="m9153,-1883l9162,-1883,9162,-1902,9153,-1902,9153,-1883xe" filled="true" fillcolor="#000000" stroked="false">
                <v:path arrowok="t"/>
                <v:fill type="solid"/>
              </v:shape>
            </v:group>
            <v:group style="position:absolute;left:9153;top:-1883;width:10;height:20" coordorigin="9153,-1883" coordsize="10,20">
              <v:shape style="position:absolute;left:9153;top:-1883;width:10;height:20" coordorigin="9153,-1883" coordsize="10,20" path="m9153,-1864l9162,-1864,9162,-1883,9153,-1883,9153,-1864xe" filled="true" fillcolor="#000000" stroked="false">
                <v:path arrowok="t"/>
                <v:fill type="solid"/>
              </v:shape>
            </v:group>
            <v:group style="position:absolute;left:9153;top:-1864;width:10;height:20" coordorigin="9153,-1864" coordsize="10,20">
              <v:shape style="position:absolute;left:9153;top:-1864;width:10;height:20" coordorigin="9153,-1864" coordsize="10,20" path="m9153,-1844l9162,-1844,9162,-1864,9153,-1864,9153,-1844xe" filled="true" fillcolor="#000000" stroked="false">
                <v:path arrowok="t"/>
                <v:fill type="solid"/>
              </v:shape>
            </v:group>
            <v:group style="position:absolute;left:9153;top:-1844;width:10;height:20" coordorigin="9153,-1844" coordsize="10,20">
              <v:shape style="position:absolute;left:9153;top:-1844;width:10;height:20" coordorigin="9153,-1844" coordsize="10,20" path="m9153,-1825l9162,-1825,9162,-1844,9153,-1844,9153,-1825xe" filled="true" fillcolor="#000000" stroked="false">
                <v:path arrowok="t"/>
                <v:fill type="solid"/>
              </v:shape>
            </v:group>
            <v:group style="position:absolute;left:9153;top:-1825;width:10;height:20" coordorigin="9153,-1825" coordsize="10,20">
              <v:shape style="position:absolute;left:9153;top:-1825;width:10;height:20" coordorigin="9153,-1825" coordsize="10,20" path="m9153,-1806l9162,-1806,9162,-1825,9153,-1825,9153,-1806xe" filled="true" fillcolor="#000000" stroked="false">
                <v:path arrowok="t"/>
                <v:fill type="solid"/>
              </v:shape>
            </v:group>
            <v:group style="position:absolute;left:9153;top:-1806;width:10;height:20" coordorigin="9153,-1806" coordsize="10,20">
              <v:shape style="position:absolute;left:9153;top:-1806;width:10;height:20" coordorigin="9153,-1806" coordsize="10,20" path="m9153,-1787l9162,-1787,9162,-1806,9153,-1806,9153,-1787xe" filled="true" fillcolor="#000000" stroked="false">
                <v:path arrowok="t"/>
                <v:fill type="solid"/>
              </v:shape>
            </v:group>
            <v:group style="position:absolute;left:9153;top:-1787;width:10;height:20" coordorigin="9153,-1787" coordsize="10,20">
              <v:shape style="position:absolute;left:9153;top:-1787;width:10;height:20" coordorigin="9153,-1787" coordsize="10,20" path="m9153,-1768l9162,-1768,9162,-1787,9153,-1787,9153,-1768xe" filled="true" fillcolor="#000000" stroked="false">
                <v:path arrowok="t"/>
                <v:fill type="solid"/>
              </v:shape>
            </v:group>
            <v:group style="position:absolute;left:9153;top:-1768;width:10;height:20" coordorigin="9153,-1768" coordsize="10,20">
              <v:shape style="position:absolute;left:9153;top:-1768;width:10;height:20" coordorigin="9153,-1768" coordsize="10,20" path="m9153,-1748l9162,-1748,9162,-1768,9153,-1768,9153,-1748xe" filled="true" fillcolor="#000000" stroked="false">
                <v:path arrowok="t"/>
                <v:fill type="solid"/>
              </v:shape>
            </v:group>
            <v:group style="position:absolute;left:9153;top:-1741;width:10;height:2" coordorigin="9153,-1741" coordsize="10,2">
              <v:shape style="position:absolute;left:9153;top:-1741;width:10;height:2" coordorigin="9153,-1741" coordsize="10,0" path="m9153,-1741l9162,-1741e" filled="false" stroked="true" strokeweight=".71997pt" strokecolor="#000000">
                <v:path arrowok="t"/>
              </v:shape>
              <v:shape style="position:absolute;left:1448;top:-1825;width:3961;height:101" type="#_x0000_t75" stroked="false">
                <v:imagedata r:id="rId130" o:title=""/>
              </v:shape>
              <v:shape style="position:absolute;left:5384;top:-1734;width:607;height:10" type="#_x0000_t75" stroked="false">
                <v:imagedata r:id="rId125" o:title=""/>
              </v:shape>
              <v:shape style="position:absolute;left:5987;top:-1734;width:1517;height:10" type="#_x0000_t75" stroked="false">
                <v:imagedata r:id="rId126" o:title=""/>
              </v:shape>
              <v:shape style="position:absolute;left:7499;top:-1734;width:2415;height:10" type="#_x0000_t75" stroked="false">
                <v:imagedata r:id="rId127" o:title=""/>
              </v:shape>
              <v:shape style="position:absolute;left:9909;top:-1734;width:552;height:10" type="#_x0000_t75" stroked="false">
                <v:imagedata r:id="rId128" o:title=""/>
              </v:shape>
            </v:group>
            <v:group style="position:absolute;left:4064;top:-1724;width:10;height:20" coordorigin="4064,-1724" coordsize="10,20">
              <v:shape style="position:absolute;left:4064;top:-1724;width:10;height:20" coordorigin="4064,-1724" coordsize="10,20" path="m4064,-1705l4074,-1705,4074,-1724,4064,-1724,4064,-1705xe" filled="true" fillcolor="#000000" stroked="false">
                <v:path arrowok="t"/>
                <v:fill type="solid"/>
              </v:shape>
            </v:group>
            <v:group style="position:absolute;left:4064;top:-1705;width:10;height:20" coordorigin="4064,-1705" coordsize="10,20">
              <v:shape style="position:absolute;left:4064;top:-1705;width:10;height:20" coordorigin="4064,-1705" coordsize="10,20" path="m4064,-1686l4074,-1686,4074,-1705,4064,-1705,4064,-1686xe" filled="true" fillcolor="#000000" stroked="false">
                <v:path arrowok="t"/>
                <v:fill type="solid"/>
              </v:shape>
            </v:group>
            <v:group style="position:absolute;left:4064;top:-1686;width:10;height:20" coordorigin="4064,-1686" coordsize="10,20">
              <v:shape style="position:absolute;left:4064;top:-1686;width:10;height:20" coordorigin="4064,-1686" coordsize="10,20" path="m4064,-1667l4074,-1667,4074,-1686,4064,-1686,4064,-1667xe" filled="true" fillcolor="#000000" stroked="false">
                <v:path arrowok="t"/>
                <v:fill type="solid"/>
              </v:shape>
            </v:group>
            <v:group style="position:absolute;left:4064;top:-1667;width:10;height:20" coordorigin="4064,-1667" coordsize="10,20">
              <v:shape style="position:absolute;left:4064;top:-1667;width:10;height:20" coordorigin="4064,-1667" coordsize="10,20" path="m4064,-1648l4074,-1648,4074,-1667,4064,-1667,4064,-1648xe" filled="true" fillcolor="#000000" stroked="false">
                <v:path arrowok="t"/>
                <v:fill type="solid"/>
              </v:shape>
            </v:group>
            <v:group style="position:absolute;left:4064;top:-1648;width:10;height:20" coordorigin="4064,-1648" coordsize="10,20">
              <v:shape style="position:absolute;left:4064;top:-1648;width:10;height:20" coordorigin="4064,-1648" coordsize="10,20" path="m4064,-1628l4074,-1628,4074,-1648,4064,-1648,4064,-1628xe" filled="true" fillcolor="#000000" stroked="false">
                <v:path arrowok="t"/>
                <v:fill type="solid"/>
              </v:shape>
            </v:group>
            <v:group style="position:absolute;left:4064;top:-1628;width:10;height:20" coordorigin="4064,-1628" coordsize="10,20">
              <v:shape style="position:absolute;left:4064;top:-1628;width:10;height:20" coordorigin="4064,-1628" coordsize="10,20" path="m4064,-1609l4074,-1609,4074,-1628,4064,-1628,4064,-1609xe" filled="true" fillcolor="#000000" stroked="false">
                <v:path arrowok="t"/>
                <v:fill type="solid"/>
              </v:shape>
            </v:group>
            <v:group style="position:absolute;left:4064;top:-1609;width:10;height:20" coordorigin="4064,-1609" coordsize="10,20">
              <v:shape style="position:absolute;left:4064;top:-1609;width:10;height:20" coordorigin="4064,-1609" coordsize="10,20" path="m4064,-1590l4074,-1590,4074,-1609,4064,-1609,4064,-1590xe" filled="true" fillcolor="#000000" stroked="false">
                <v:path arrowok="t"/>
                <v:fill type="solid"/>
              </v:shape>
            </v:group>
            <v:group style="position:absolute;left:4064;top:-1590;width:10;height:20" coordorigin="4064,-1590" coordsize="10,20">
              <v:shape style="position:absolute;left:4064;top:-1590;width:10;height:20" coordorigin="4064,-1590" coordsize="10,20" path="m4064,-1571l4074,-1571,4074,-1590,4064,-1590,4064,-1571xe" filled="true" fillcolor="#000000" stroked="false">
                <v:path arrowok="t"/>
                <v:fill type="solid"/>
              </v:shape>
            </v:group>
            <v:group style="position:absolute;left:4064;top:-1571;width:10;height:20" coordorigin="4064,-1571" coordsize="10,20">
              <v:shape style="position:absolute;left:4064;top:-1571;width:10;height:20" coordorigin="4064,-1571" coordsize="10,20" path="m4064,-1552l4074,-1552,4074,-1571,4064,-1571,4064,-1552xe" filled="true" fillcolor="#000000" stroked="false">
                <v:path arrowok="t"/>
                <v:fill type="solid"/>
              </v:shape>
            </v:group>
            <v:group style="position:absolute;left:4064;top:-1552;width:10;height:20" coordorigin="4064,-1552" coordsize="10,20">
              <v:shape style="position:absolute;left:4064;top:-1552;width:10;height:20" coordorigin="4064,-1552" coordsize="10,20" path="m4064,-1532l4074,-1532,4074,-1552,4064,-1552,4064,-1532xe" filled="true" fillcolor="#000000" stroked="false">
                <v:path arrowok="t"/>
                <v:fill type="solid"/>
              </v:shape>
            </v:group>
            <v:group style="position:absolute;left:4064;top:-1532;width:10;height:20" coordorigin="4064,-1532" coordsize="10,20">
              <v:shape style="position:absolute;left:4064;top:-1532;width:10;height:20" coordorigin="4064,-1532" coordsize="10,20" path="m4064,-1513l4074,-1513,4074,-1532,4064,-1532,4064,-1513xe" filled="true" fillcolor="#000000" stroked="false">
                <v:path arrowok="t"/>
                <v:fill type="solid"/>
              </v:shape>
            </v:group>
            <v:group style="position:absolute;left:4064;top:-1513;width:10;height:20" coordorigin="4064,-1513" coordsize="10,20">
              <v:shape style="position:absolute;left:4064;top:-1513;width:10;height:20" coordorigin="4064,-1513" coordsize="10,20" path="m4064,-1494l4074,-1494,4074,-1513,4064,-1513,4064,-1494xe" filled="true" fillcolor="#000000" stroked="false">
                <v:path arrowok="t"/>
                <v:fill type="solid"/>
              </v:shape>
            </v:group>
            <v:group style="position:absolute;left:4064;top:-1494;width:10;height:20" coordorigin="4064,-1494" coordsize="10,20">
              <v:shape style="position:absolute;left:4064;top:-1494;width:10;height:20" coordorigin="4064,-1494" coordsize="10,20" path="m4064,-1475l4074,-1475,4074,-1494,4064,-1494,4064,-1475xe" filled="true" fillcolor="#000000" stroked="false">
                <v:path arrowok="t"/>
                <v:fill type="solid"/>
              </v:shape>
            </v:group>
            <v:group style="position:absolute;left:4064;top:-1475;width:10;height:20" coordorigin="4064,-1475" coordsize="10,20">
              <v:shape style="position:absolute;left:4064;top:-1475;width:10;height:20" coordorigin="4064,-1475" coordsize="10,20" path="m4064,-1456l4074,-1456,4074,-1475,4064,-1475,4064,-1456xe" filled="true" fillcolor="#000000" stroked="false">
                <v:path arrowok="t"/>
                <v:fill type="solid"/>
              </v:shape>
            </v:group>
            <v:group style="position:absolute;left:4064;top:-1456;width:10;height:20" coordorigin="4064,-1456" coordsize="10,20">
              <v:shape style="position:absolute;left:4064;top:-1456;width:10;height:20" coordorigin="4064,-1456" coordsize="10,20" path="m4064,-1436l4074,-1436,4074,-1456,4064,-1456,4064,-1436xe" filled="true" fillcolor="#000000" stroked="false">
                <v:path arrowok="t"/>
                <v:fill type="solid"/>
              </v:shape>
            </v:group>
            <v:group style="position:absolute;left:4064;top:-1436;width:10;height:20" coordorigin="4064,-1436" coordsize="10,20">
              <v:shape style="position:absolute;left:4064;top:-1436;width:10;height:20" coordorigin="4064,-1436" coordsize="10,20" path="m4064,-1417l4074,-1417,4074,-1436,4064,-1436,4064,-1417xe" filled="true" fillcolor="#000000" stroked="false">
                <v:path arrowok="t"/>
                <v:fill type="solid"/>
              </v:shape>
            </v:group>
            <v:group style="position:absolute;left:4064;top:-1417;width:10;height:20" coordorigin="4064,-1417" coordsize="10,20">
              <v:shape style="position:absolute;left:4064;top:-1417;width:10;height:20" coordorigin="4064,-1417" coordsize="10,20" path="m4064,-1398l4074,-1398,4074,-1417,4064,-1417,4064,-1398xe" filled="true" fillcolor="#000000" stroked="false">
                <v:path arrowok="t"/>
                <v:fill type="solid"/>
              </v:shape>
            </v:group>
            <v:group style="position:absolute;left:4064;top:-1398;width:10;height:20" coordorigin="4064,-1398" coordsize="10,20">
              <v:shape style="position:absolute;left:4064;top:-1398;width:10;height:20" coordorigin="4064,-1398" coordsize="10,20" path="m4064,-1379l4074,-1379,4074,-1398,4064,-1398,4064,-1379xe" filled="true" fillcolor="#000000" stroked="false">
                <v:path arrowok="t"/>
                <v:fill type="solid"/>
              </v:shape>
            </v:group>
            <v:group style="position:absolute;left:4064;top:-1379;width:10;height:20" coordorigin="4064,-1379" coordsize="10,20">
              <v:shape style="position:absolute;left:4064;top:-1379;width:10;height:20" coordorigin="4064,-1379" coordsize="10,20" path="m4064,-1360l4074,-1360,4074,-1379,4064,-1379,4064,-1360xe" filled="true" fillcolor="#000000" stroked="false">
                <v:path arrowok="t"/>
                <v:fill type="solid"/>
              </v:shape>
            </v:group>
            <v:group style="position:absolute;left:4064;top:-1360;width:10;height:20" coordorigin="4064,-1360" coordsize="10,20">
              <v:shape style="position:absolute;left:4064;top:-1360;width:10;height:20" coordorigin="4064,-1360" coordsize="10,20" path="m4064,-1340l4074,-1340,4074,-1360,4064,-1360,4064,-1340xe" filled="true" fillcolor="#000000" stroked="false">
                <v:path arrowok="t"/>
                <v:fill type="solid"/>
              </v:shape>
            </v:group>
            <v:group style="position:absolute;left:4064;top:-1340;width:10;height:20" coordorigin="4064,-1340" coordsize="10,20">
              <v:shape style="position:absolute;left:4064;top:-1340;width:10;height:20" coordorigin="4064,-1340" coordsize="10,20" path="m4064,-1321l4074,-1321,4074,-1340,4064,-1340,4064,-1321xe" filled="true" fillcolor="#000000" stroked="false">
                <v:path arrowok="t"/>
                <v:fill type="solid"/>
              </v:shape>
            </v:group>
            <v:group style="position:absolute;left:4064;top:-1321;width:10;height:20" coordorigin="4064,-1321" coordsize="10,20">
              <v:shape style="position:absolute;left:4064;top:-1321;width:10;height:20" coordorigin="4064,-1321" coordsize="10,20" path="m4064,-1302l4074,-1302,4074,-1321,4064,-1321,4064,-1302xe" filled="true" fillcolor="#000000" stroked="false">
                <v:path arrowok="t"/>
                <v:fill type="solid"/>
              </v:shape>
            </v:group>
            <v:group style="position:absolute;left:4064;top:-1302;width:10;height:20" coordorigin="4064,-1302" coordsize="10,20">
              <v:shape style="position:absolute;left:4064;top:-1302;width:10;height:20" coordorigin="4064,-1302" coordsize="10,20" path="m4064,-1283l4074,-1283,4074,-1302,4064,-1302,4064,-1283xe" filled="true" fillcolor="#000000" stroked="false">
                <v:path arrowok="t"/>
                <v:fill type="solid"/>
              </v:shape>
            </v:group>
            <v:group style="position:absolute;left:4064;top:-1283;width:10;height:20" coordorigin="4064,-1283" coordsize="10,20">
              <v:shape style="position:absolute;left:4064;top:-1283;width:10;height:20" coordorigin="4064,-1283" coordsize="10,20" path="m4064,-1264l4074,-1264,4074,-1283,4064,-1283,4064,-1264xe" filled="true" fillcolor="#000000" stroked="false">
                <v:path arrowok="t"/>
                <v:fill type="solid"/>
              </v:shape>
            </v:group>
            <v:group style="position:absolute;left:4064;top:-1264;width:10;height:20" coordorigin="4064,-1264" coordsize="10,20">
              <v:shape style="position:absolute;left:4064;top:-1264;width:10;height:20" coordorigin="4064,-1264" coordsize="10,20" path="m4064,-1244l4074,-1244,4074,-1264,4064,-1264,4064,-1244xe" filled="true" fillcolor="#000000" stroked="false">
                <v:path arrowok="t"/>
                <v:fill type="solid"/>
              </v:shape>
            </v:group>
            <v:group style="position:absolute;left:4064;top:-1244;width:10;height:20" coordorigin="4064,-1244" coordsize="10,20">
              <v:shape style="position:absolute;left:4064;top:-1244;width:10;height:20" coordorigin="4064,-1244" coordsize="10,20" path="m4064,-1225l4074,-1225,4074,-1244,4064,-1244,4064,-1225xe" filled="true" fillcolor="#000000" stroked="false">
                <v:path arrowok="t"/>
                <v:fill type="solid"/>
              </v:shape>
            </v:group>
            <v:group style="position:absolute;left:4064;top:-1225;width:10;height:20" coordorigin="4064,-1225" coordsize="10,20">
              <v:shape style="position:absolute;left:4064;top:-1225;width:10;height:20" coordorigin="4064,-1225" coordsize="10,20" path="m4064,-1205l4074,-1205,4074,-1225,4064,-1225,4064,-1205xe" filled="true" fillcolor="#000000" stroked="false">
                <v:path arrowok="t"/>
                <v:fill type="solid"/>
              </v:shape>
            </v:group>
            <v:group style="position:absolute;left:4064;top:-1205;width:10;height:20" coordorigin="4064,-1205" coordsize="10,20">
              <v:shape style="position:absolute;left:4064;top:-1205;width:10;height:20" coordorigin="4064,-1205" coordsize="10,20" path="m4064,-1186l4074,-1186,4074,-1205,4064,-1205,4064,-1186xe" filled="true" fillcolor="#000000" stroked="false">
                <v:path arrowok="t"/>
                <v:fill type="solid"/>
              </v:shape>
            </v:group>
            <v:group style="position:absolute;left:4064;top:-1186;width:10;height:20" coordorigin="4064,-1186" coordsize="10,20">
              <v:shape style="position:absolute;left:4064;top:-1186;width:10;height:20" coordorigin="4064,-1186" coordsize="10,20" path="m4064,-1167l4074,-1167,4074,-1186,4064,-1186,4064,-1167xe" filled="true" fillcolor="#000000" stroked="false">
                <v:path arrowok="t"/>
                <v:fill type="solid"/>
              </v:shape>
            </v:group>
            <v:group style="position:absolute;left:4064;top:-1167;width:10;height:20" coordorigin="4064,-1167" coordsize="10,20">
              <v:shape style="position:absolute;left:4064;top:-1167;width:10;height:20" coordorigin="4064,-1167" coordsize="10,20" path="m4064,-1148l4074,-1148,4074,-1167,4064,-1167,4064,-1148xe" filled="true" fillcolor="#000000" stroked="false">
                <v:path arrowok="t"/>
                <v:fill type="solid"/>
              </v:shape>
            </v:group>
            <v:group style="position:absolute;left:4064;top:-1148;width:10;height:20" coordorigin="4064,-1148" coordsize="10,20">
              <v:shape style="position:absolute;left:4064;top:-1148;width:10;height:20" coordorigin="4064,-1148" coordsize="10,20" path="m4064,-1129l4074,-1129,4074,-1148,4064,-1148,4064,-1129xe" filled="true" fillcolor="#000000" stroked="false">
                <v:path arrowok="t"/>
                <v:fill type="solid"/>
              </v:shape>
            </v:group>
            <v:group style="position:absolute;left:4064;top:-1129;width:10;height:20" coordorigin="4064,-1129" coordsize="10,20">
              <v:shape style="position:absolute;left:4064;top:-1129;width:10;height:20" coordorigin="4064,-1129" coordsize="10,20" path="m4064,-1109l4074,-1109,4074,-1129,4064,-1129,4064,-1109xe" filled="true" fillcolor="#000000" stroked="false">
                <v:path arrowok="t"/>
                <v:fill type="solid"/>
              </v:shape>
            </v:group>
            <v:group style="position:absolute;left:4064;top:-1109;width:10;height:20" coordorigin="4064,-1109" coordsize="10,20">
              <v:shape style="position:absolute;left:4064;top:-1109;width:10;height:20" coordorigin="4064,-1109" coordsize="10,20" path="m4064,-1090l4074,-1090,4074,-1109,4064,-1109,4064,-1090xe" filled="true" fillcolor="#000000" stroked="false">
                <v:path arrowok="t"/>
                <v:fill type="solid"/>
              </v:shape>
            </v:group>
            <v:group style="position:absolute;left:4064;top:-1090;width:10;height:20" coordorigin="4064,-1090" coordsize="10,20">
              <v:shape style="position:absolute;left:4064;top:-1090;width:10;height:20" coordorigin="4064,-1090" coordsize="10,20" path="m4064,-1071l4074,-1071,4074,-1090,4064,-1090,4064,-1071xe" filled="true" fillcolor="#000000" stroked="false">
                <v:path arrowok="t"/>
                <v:fill type="solid"/>
              </v:shape>
            </v:group>
            <v:group style="position:absolute;left:4064;top:-1071;width:10;height:20" coordorigin="4064,-1071" coordsize="10,20">
              <v:shape style="position:absolute;left:4064;top:-1071;width:10;height:20" coordorigin="4064,-1071" coordsize="10,20" path="m4064,-1052l4074,-1052,4074,-1071,4064,-1071,4064,-1052xe" filled="true" fillcolor="#000000" stroked="false">
                <v:path arrowok="t"/>
                <v:fill type="solid"/>
              </v:shape>
            </v:group>
            <v:group style="position:absolute;left:4064;top:-1052;width:10;height:20" coordorigin="4064,-1052" coordsize="10,20">
              <v:shape style="position:absolute;left:4064;top:-1052;width:10;height:20" coordorigin="4064,-1052" coordsize="10,20" path="m4064,-1033l4074,-1033,4074,-1052,4064,-1052,4064,-1033xe" filled="true" fillcolor="#000000" stroked="false">
                <v:path arrowok="t"/>
                <v:fill type="solid"/>
              </v:shape>
            </v:group>
            <v:group style="position:absolute;left:4064;top:-1027;width:10;height:2" coordorigin="4064,-1027" coordsize="10,2">
              <v:shape style="position:absolute;left:4064;top:-1027;width:10;height:2" coordorigin="4064,-1027" coordsize="10,0" path="m4064,-1027l4074,-1027e" filled="false" stroked="true" strokeweight=".60004pt" strokecolor="#000000">
                <v:path arrowok="t"/>
              </v:shape>
            </v:group>
            <v:group style="position:absolute;left:5991;top:-1724;width:10;height:20" coordorigin="5991,-1724" coordsize="10,20">
              <v:shape style="position:absolute;left:5991;top:-1724;width:10;height:20" coordorigin="5991,-1724" coordsize="10,20" path="m5991,-1705l6001,-1705,6001,-1724,5991,-1724,5991,-1705xe" filled="true" fillcolor="#000000" stroked="false">
                <v:path arrowok="t"/>
                <v:fill type="solid"/>
              </v:shape>
            </v:group>
            <v:group style="position:absolute;left:5991;top:-1705;width:10;height:20" coordorigin="5991,-1705" coordsize="10,20">
              <v:shape style="position:absolute;left:5991;top:-1705;width:10;height:20" coordorigin="5991,-1705" coordsize="10,20" path="m5991,-1686l6001,-1686,6001,-1705,5991,-1705,5991,-1686xe" filled="true" fillcolor="#000000" stroked="false">
                <v:path arrowok="t"/>
                <v:fill type="solid"/>
              </v:shape>
            </v:group>
            <v:group style="position:absolute;left:5991;top:-1686;width:10;height:20" coordorigin="5991,-1686" coordsize="10,20">
              <v:shape style="position:absolute;left:5991;top:-1686;width:10;height:20" coordorigin="5991,-1686" coordsize="10,20" path="m5991,-1667l6001,-1667,6001,-1686,5991,-1686,5991,-1667xe" filled="true" fillcolor="#000000" stroked="false">
                <v:path arrowok="t"/>
                <v:fill type="solid"/>
              </v:shape>
            </v:group>
            <v:group style="position:absolute;left:5991;top:-1667;width:10;height:20" coordorigin="5991,-1667" coordsize="10,20">
              <v:shape style="position:absolute;left:5991;top:-1667;width:10;height:20" coordorigin="5991,-1667" coordsize="10,20" path="m5991,-1648l6001,-1648,6001,-1667,5991,-1667,5991,-1648xe" filled="true" fillcolor="#000000" stroked="false">
                <v:path arrowok="t"/>
                <v:fill type="solid"/>
              </v:shape>
            </v:group>
            <v:group style="position:absolute;left:5991;top:-1648;width:10;height:20" coordorigin="5991,-1648" coordsize="10,20">
              <v:shape style="position:absolute;left:5991;top:-1648;width:10;height:20" coordorigin="5991,-1648" coordsize="10,20" path="m5991,-1628l6001,-1628,6001,-1648,5991,-1648,5991,-1628xe" filled="true" fillcolor="#000000" stroked="false">
                <v:path arrowok="t"/>
                <v:fill type="solid"/>
              </v:shape>
            </v:group>
            <v:group style="position:absolute;left:5991;top:-1628;width:10;height:20" coordorigin="5991,-1628" coordsize="10,20">
              <v:shape style="position:absolute;left:5991;top:-1628;width:10;height:20" coordorigin="5991,-1628" coordsize="10,20" path="m5991,-1609l6001,-1609,6001,-1628,5991,-1628,5991,-1609xe" filled="true" fillcolor="#000000" stroked="false">
                <v:path arrowok="t"/>
                <v:fill type="solid"/>
              </v:shape>
            </v:group>
            <v:group style="position:absolute;left:5991;top:-1609;width:10;height:20" coordorigin="5991,-1609" coordsize="10,20">
              <v:shape style="position:absolute;left:5991;top:-1609;width:10;height:20" coordorigin="5991,-1609" coordsize="10,20" path="m5991,-1590l6001,-1590,6001,-1609,5991,-1609,5991,-1590xe" filled="true" fillcolor="#000000" stroked="false">
                <v:path arrowok="t"/>
                <v:fill type="solid"/>
              </v:shape>
            </v:group>
            <v:group style="position:absolute;left:5991;top:-1590;width:10;height:20" coordorigin="5991,-1590" coordsize="10,20">
              <v:shape style="position:absolute;left:5991;top:-1590;width:10;height:20" coordorigin="5991,-1590" coordsize="10,20" path="m5991,-1571l6001,-1571,6001,-1590,5991,-1590,5991,-1571xe" filled="true" fillcolor="#000000" stroked="false">
                <v:path arrowok="t"/>
                <v:fill type="solid"/>
              </v:shape>
            </v:group>
            <v:group style="position:absolute;left:5991;top:-1571;width:10;height:20" coordorigin="5991,-1571" coordsize="10,20">
              <v:shape style="position:absolute;left:5991;top:-1571;width:10;height:20" coordorigin="5991,-1571" coordsize="10,20" path="m5991,-1552l6001,-1552,6001,-1571,5991,-1571,5991,-1552xe" filled="true" fillcolor="#000000" stroked="false">
                <v:path arrowok="t"/>
                <v:fill type="solid"/>
              </v:shape>
            </v:group>
            <v:group style="position:absolute;left:5991;top:-1552;width:10;height:20" coordorigin="5991,-1552" coordsize="10,20">
              <v:shape style="position:absolute;left:5991;top:-1552;width:10;height:20" coordorigin="5991,-1552" coordsize="10,20" path="m5991,-1532l6001,-1532,6001,-1552,5991,-1552,5991,-1532xe" filled="true" fillcolor="#000000" stroked="false">
                <v:path arrowok="t"/>
                <v:fill type="solid"/>
              </v:shape>
            </v:group>
            <v:group style="position:absolute;left:5991;top:-1532;width:10;height:20" coordorigin="5991,-1532" coordsize="10,20">
              <v:shape style="position:absolute;left:5991;top:-1532;width:10;height:20" coordorigin="5991,-1532" coordsize="10,20" path="m5991,-1513l6001,-1513,6001,-1532,5991,-1532,5991,-1513xe" filled="true" fillcolor="#000000" stroked="false">
                <v:path arrowok="t"/>
                <v:fill type="solid"/>
              </v:shape>
            </v:group>
            <v:group style="position:absolute;left:5991;top:-1513;width:10;height:20" coordorigin="5991,-1513" coordsize="10,20">
              <v:shape style="position:absolute;left:5991;top:-1513;width:10;height:20" coordorigin="5991,-1513" coordsize="10,20" path="m5991,-1494l6001,-1494,6001,-1513,5991,-1513,5991,-1494xe" filled="true" fillcolor="#000000" stroked="false">
                <v:path arrowok="t"/>
                <v:fill type="solid"/>
              </v:shape>
            </v:group>
            <v:group style="position:absolute;left:5991;top:-1494;width:10;height:20" coordorigin="5991,-1494" coordsize="10,20">
              <v:shape style="position:absolute;left:5991;top:-1494;width:10;height:20" coordorigin="5991,-1494" coordsize="10,20" path="m5991,-1475l6001,-1475,6001,-1494,5991,-1494,5991,-1475xe" filled="true" fillcolor="#000000" stroked="false">
                <v:path arrowok="t"/>
                <v:fill type="solid"/>
              </v:shape>
            </v:group>
            <v:group style="position:absolute;left:5991;top:-1475;width:10;height:20" coordorigin="5991,-1475" coordsize="10,20">
              <v:shape style="position:absolute;left:5991;top:-1475;width:10;height:20" coordorigin="5991,-1475" coordsize="10,20" path="m5991,-1456l6001,-1456,6001,-1475,5991,-1475,5991,-1456xe" filled="true" fillcolor="#000000" stroked="false">
                <v:path arrowok="t"/>
                <v:fill type="solid"/>
              </v:shape>
            </v:group>
            <v:group style="position:absolute;left:5991;top:-1456;width:10;height:20" coordorigin="5991,-1456" coordsize="10,20">
              <v:shape style="position:absolute;left:5991;top:-1456;width:10;height:20" coordorigin="5991,-1456" coordsize="10,20" path="m5991,-1436l6001,-1436,6001,-1456,5991,-1456,5991,-1436xe" filled="true" fillcolor="#000000" stroked="false">
                <v:path arrowok="t"/>
                <v:fill type="solid"/>
              </v:shape>
            </v:group>
            <v:group style="position:absolute;left:5991;top:-1436;width:10;height:20" coordorigin="5991,-1436" coordsize="10,20">
              <v:shape style="position:absolute;left:5991;top:-1436;width:10;height:20" coordorigin="5991,-1436" coordsize="10,20" path="m5991,-1417l6001,-1417,6001,-1436,5991,-1436,5991,-1417xe" filled="true" fillcolor="#000000" stroked="false">
                <v:path arrowok="t"/>
                <v:fill type="solid"/>
              </v:shape>
            </v:group>
            <v:group style="position:absolute;left:5991;top:-1417;width:10;height:20" coordorigin="5991,-1417" coordsize="10,20">
              <v:shape style="position:absolute;left:5991;top:-1417;width:10;height:20" coordorigin="5991,-1417" coordsize="10,20" path="m5991,-1398l6001,-1398,6001,-1417,5991,-1417,5991,-1398xe" filled="true" fillcolor="#000000" stroked="false">
                <v:path arrowok="t"/>
                <v:fill type="solid"/>
              </v:shape>
            </v:group>
            <v:group style="position:absolute;left:5991;top:-1398;width:10;height:20" coordorigin="5991,-1398" coordsize="10,20">
              <v:shape style="position:absolute;left:5991;top:-1398;width:10;height:20" coordorigin="5991,-1398" coordsize="10,20" path="m5991,-1379l6001,-1379,6001,-1398,5991,-1398,5991,-1379xe" filled="true" fillcolor="#000000" stroked="false">
                <v:path arrowok="t"/>
                <v:fill type="solid"/>
              </v:shape>
            </v:group>
            <v:group style="position:absolute;left:5991;top:-1379;width:10;height:20" coordorigin="5991,-1379" coordsize="10,20">
              <v:shape style="position:absolute;left:5991;top:-1379;width:10;height:20" coordorigin="5991,-1379" coordsize="10,20" path="m5991,-1360l6001,-1360,6001,-1379,5991,-1379,5991,-1360xe" filled="true" fillcolor="#000000" stroked="false">
                <v:path arrowok="t"/>
                <v:fill type="solid"/>
              </v:shape>
            </v:group>
            <v:group style="position:absolute;left:5991;top:-1360;width:10;height:20" coordorigin="5991,-1360" coordsize="10,20">
              <v:shape style="position:absolute;left:5991;top:-1360;width:10;height:20" coordorigin="5991,-1360" coordsize="10,20" path="m5991,-1340l6001,-1340,6001,-1360,5991,-1360,5991,-1340xe" filled="true" fillcolor="#000000" stroked="false">
                <v:path arrowok="t"/>
                <v:fill type="solid"/>
              </v:shape>
            </v:group>
            <v:group style="position:absolute;left:5991;top:-1340;width:10;height:20" coordorigin="5991,-1340" coordsize="10,20">
              <v:shape style="position:absolute;left:5991;top:-1340;width:10;height:20" coordorigin="5991,-1340" coordsize="10,20" path="m5991,-1321l6001,-1321,6001,-1340,5991,-1340,5991,-1321xe" filled="true" fillcolor="#000000" stroked="false">
                <v:path arrowok="t"/>
                <v:fill type="solid"/>
              </v:shape>
            </v:group>
            <v:group style="position:absolute;left:5991;top:-1321;width:10;height:20" coordorigin="5991,-1321" coordsize="10,20">
              <v:shape style="position:absolute;left:5991;top:-1321;width:10;height:20" coordorigin="5991,-1321" coordsize="10,20" path="m5991,-1302l6001,-1302,6001,-1321,5991,-1321,5991,-1302xe" filled="true" fillcolor="#000000" stroked="false">
                <v:path arrowok="t"/>
                <v:fill type="solid"/>
              </v:shape>
            </v:group>
            <v:group style="position:absolute;left:5991;top:-1302;width:10;height:20" coordorigin="5991,-1302" coordsize="10,20">
              <v:shape style="position:absolute;left:5991;top:-1302;width:10;height:20" coordorigin="5991,-1302" coordsize="10,20" path="m5991,-1283l6001,-1283,6001,-1302,5991,-1302,5991,-1283xe" filled="true" fillcolor="#000000" stroked="false">
                <v:path arrowok="t"/>
                <v:fill type="solid"/>
              </v:shape>
            </v:group>
            <v:group style="position:absolute;left:5991;top:-1283;width:10;height:20" coordorigin="5991,-1283" coordsize="10,20">
              <v:shape style="position:absolute;left:5991;top:-1283;width:10;height:20" coordorigin="5991,-1283" coordsize="10,20" path="m5991,-1264l6001,-1264,6001,-1283,5991,-1283,5991,-1264xe" filled="true" fillcolor="#000000" stroked="false">
                <v:path arrowok="t"/>
                <v:fill type="solid"/>
              </v:shape>
            </v:group>
            <v:group style="position:absolute;left:5991;top:-1264;width:10;height:20" coordorigin="5991,-1264" coordsize="10,20">
              <v:shape style="position:absolute;left:5991;top:-1264;width:10;height:20" coordorigin="5991,-1264" coordsize="10,20" path="m5991,-1244l6001,-1244,6001,-1264,5991,-1264,5991,-1244xe" filled="true" fillcolor="#000000" stroked="false">
                <v:path arrowok="t"/>
                <v:fill type="solid"/>
              </v:shape>
            </v:group>
            <v:group style="position:absolute;left:5991;top:-1244;width:10;height:20" coordorigin="5991,-1244" coordsize="10,20">
              <v:shape style="position:absolute;left:5991;top:-1244;width:10;height:20" coordorigin="5991,-1244" coordsize="10,20" path="m5991,-1225l6001,-1225,6001,-1244,5991,-1244,5991,-1225xe" filled="true" fillcolor="#000000" stroked="false">
                <v:path arrowok="t"/>
                <v:fill type="solid"/>
              </v:shape>
            </v:group>
            <v:group style="position:absolute;left:5991;top:-1225;width:10;height:20" coordorigin="5991,-1225" coordsize="10,20">
              <v:shape style="position:absolute;left:5991;top:-1225;width:10;height:20" coordorigin="5991,-1225" coordsize="10,20" path="m5991,-1205l6001,-1205,6001,-1225,5991,-1225,5991,-1205xe" filled="true" fillcolor="#000000" stroked="false">
                <v:path arrowok="t"/>
                <v:fill type="solid"/>
              </v:shape>
            </v:group>
            <v:group style="position:absolute;left:5991;top:-1205;width:10;height:20" coordorigin="5991,-1205" coordsize="10,20">
              <v:shape style="position:absolute;left:5991;top:-1205;width:10;height:20" coordorigin="5991,-1205" coordsize="10,20" path="m5991,-1186l6001,-1186,6001,-1205,5991,-1205,5991,-1186xe" filled="true" fillcolor="#000000" stroked="false">
                <v:path arrowok="t"/>
                <v:fill type="solid"/>
              </v:shape>
            </v:group>
            <v:group style="position:absolute;left:5991;top:-1186;width:10;height:20" coordorigin="5991,-1186" coordsize="10,20">
              <v:shape style="position:absolute;left:5991;top:-1186;width:10;height:20" coordorigin="5991,-1186" coordsize="10,20" path="m5991,-1167l6001,-1167,6001,-1186,5991,-1186,5991,-1167xe" filled="true" fillcolor="#000000" stroked="false">
                <v:path arrowok="t"/>
                <v:fill type="solid"/>
              </v:shape>
            </v:group>
            <v:group style="position:absolute;left:5991;top:-1167;width:10;height:20" coordorigin="5991,-1167" coordsize="10,20">
              <v:shape style="position:absolute;left:5991;top:-1167;width:10;height:20" coordorigin="5991,-1167" coordsize="10,20" path="m5991,-1148l6001,-1148,6001,-1167,5991,-1167,5991,-1148xe" filled="true" fillcolor="#000000" stroked="false">
                <v:path arrowok="t"/>
                <v:fill type="solid"/>
              </v:shape>
            </v:group>
            <v:group style="position:absolute;left:5991;top:-1148;width:10;height:20" coordorigin="5991,-1148" coordsize="10,20">
              <v:shape style="position:absolute;left:5991;top:-1148;width:10;height:20" coordorigin="5991,-1148" coordsize="10,20" path="m5991,-1129l6001,-1129,6001,-1148,5991,-1148,5991,-1129xe" filled="true" fillcolor="#000000" stroked="false">
                <v:path arrowok="t"/>
                <v:fill type="solid"/>
              </v:shape>
            </v:group>
            <v:group style="position:absolute;left:5991;top:-1129;width:10;height:20" coordorigin="5991,-1129" coordsize="10,20">
              <v:shape style="position:absolute;left:5991;top:-1129;width:10;height:20" coordorigin="5991,-1129" coordsize="10,20" path="m5991,-1109l6001,-1109,6001,-1129,5991,-1129,5991,-1109xe" filled="true" fillcolor="#000000" stroked="false">
                <v:path arrowok="t"/>
                <v:fill type="solid"/>
              </v:shape>
            </v:group>
            <v:group style="position:absolute;left:5991;top:-1109;width:10;height:20" coordorigin="5991,-1109" coordsize="10,20">
              <v:shape style="position:absolute;left:5991;top:-1109;width:10;height:20" coordorigin="5991,-1109" coordsize="10,20" path="m5991,-1090l6001,-1090,6001,-1109,5991,-1109,5991,-1090xe" filled="true" fillcolor="#000000" stroked="false">
                <v:path arrowok="t"/>
                <v:fill type="solid"/>
              </v:shape>
            </v:group>
            <v:group style="position:absolute;left:5991;top:-1090;width:10;height:20" coordorigin="5991,-1090" coordsize="10,20">
              <v:shape style="position:absolute;left:5991;top:-1090;width:10;height:20" coordorigin="5991,-1090" coordsize="10,20" path="m5991,-1071l6001,-1071,6001,-1090,5991,-1090,5991,-1071xe" filled="true" fillcolor="#000000" stroked="false">
                <v:path arrowok="t"/>
                <v:fill type="solid"/>
              </v:shape>
            </v:group>
            <v:group style="position:absolute;left:5991;top:-1071;width:10;height:20" coordorigin="5991,-1071" coordsize="10,20">
              <v:shape style="position:absolute;left:5991;top:-1071;width:10;height:20" coordorigin="5991,-1071" coordsize="10,20" path="m5991,-1052l6001,-1052,6001,-1071,5991,-1071,5991,-1052xe" filled="true" fillcolor="#000000" stroked="false">
                <v:path arrowok="t"/>
                <v:fill type="solid"/>
              </v:shape>
            </v:group>
            <v:group style="position:absolute;left:5991;top:-1052;width:10;height:20" coordorigin="5991,-1052" coordsize="10,20">
              <v:shape style="position:absolute;left:5991;top:-1052;width:10;height:20" coordorigin="5991,-1052" coordsize="10,20" path="m5991,-1033l6001,-1033,6001,-1052,5991,-1052,5991,-1033xe" filled="true" fillcolor="#000000" stroked="false">
                <v:path arrowok="t"/>
                <v:fill type="solid"/>
              </v:shape>
            </v:group>
            <v:group style="position:absolute;left:5991;top:-1027;width:10;height:2" coordorigin="5991,-1027" coordsize="10,2">
              <v:shape style="position:absolute;left:5991;top:-1027;width:10;height:2" coordorigin="5991,-1027" coordsize="10,0" path="m5991,-1027l6001,-1027e" filled="false" stroked="true" strokeweight=".60004pt" strokecolor="#000000">
                <v:path arrowok="t"/>
              </v:shape>
            </v:group>
            <v:group style="position:absolute;left:7504;top:-1724;width:10;height:20" coordorigin="7504,-1724" coordsize="10,20">
              <v:shape style="position:absolute;left:7504;top:-1724;width:10;height:20" coordorigin="7504,-1724" coordsize="10,20" path="m7504,-1705l7513,-1705,7513,-1724,7504,-1724,7504,-1705xe" filled="true" fillcolor="#000000" stroked="false">
                <v:path arrowok="t"/>
                <v:fill type="solid"/>
              </v:shape>
            </v:group>
            <v:group style="position:absolute;left:7504;top:-1705;width:10;height:20" coordorigin="7504,-1705" coordsize="10,20">
              <v:shape style="position:absolute;left:7504;top:-1705;width:10;height:20" coordorigin="7504,-1705" coordsize="10,20" path="m7504,-1686l7513,-1686,7513,-1705,7504,-1705,7504,-1686xe" filled="true" fillcolor="#000000" stroked="false">
                <v:path arrowok="t"/>
                <v:fill type="solid"/>
              </v:shape>
            </v:group>
            <v:group style="position:absolute;left:7504;top:-1686;width:10;height:20" coordorigin="7504,-1686" coordsize="10,20">
              <v:shape style="position:absolute;left:7504;top:-1686;width:10;height:20" coordorigin="7504,-1686" coordsize="10,20" path="m7504,-1667l7513,-1667,7513,-1686,7504,-1686,7504,-1667xe" filled="true" fillcolor="#000000" stroked="false">
                <v:path arrowok="t"/>
                <v:fill type="solid"/>
              </v:shape>
            </v:group>
            <v:group style="position:absolute;left:7504;top:-1667;width:10;height:20" coordorigin="7504,-1667" coordsize="10,20">
              <v:shape style="position:absolute;left:7504;top:-1667;width:10;height:20" coordorigin="7504,-1667" coordsize="10,20" path="m7504,-1648l7513,-1648,7513,-1667,7504,-1667,7504,-1648xe" filled="true" fillcolor="#000000" stroked="false">
                <v:path arrowok="t"/>
                <v:fill type="solid"/>
              </v:shape>
            </v:group>
            <v:group style="position:absolute;left:7504;top:-1648;width:10;height:20" coordorigin="7504,-1648" coordsize="10,20">
              <v:shape style="position:absolute;left:7504;top:-1648;width:10;height:20" coordorigin="7504,-1648" coordsize="10,20" path="m7504,-1628l7513,-1628,7513,-1648,7504,-1648,7504,-1628xe" filled="true" fillcolor="#000000" stroked="false">
                <v:path arrowok="t"/>
                <v:fill type="solid"/>
              </v:shape>
            </v:group>
            <v:group style="position:absolute;left:7504;top:-1628;width:10;height:20" coordorigin="7504,-1628" coordsize="10,20">
              <v:shape style="position:absolute;left:7504;top:-1628;width:10;height:20" coordorigin="7504,-1628" coordsize="10,20" path="m7504,-1609l7513,-1609,7513,-1628,7504,-1628,7504,-1609xe" filled="true" fillcolor="#000000" stroked="false">
                <v:path arrowok="t"/>
                <v:fill type="solid"/>
              </v:shape>
            </v:group>
            <v:group style="position:absolute;left:7504;top:-1609;width:10;height:20" coordorigin="7504,-1609" coordsize="10,20">
              <v:shape style="position:absolute;left:7504;top:-1609;width:10;height:20" coordorigin="7504,-1609" coordsize="10,20" path="m7504,-1590l7513,-1590,7513,-1609,7504,-1609,7504,-1590xe" filled="true" fillcolor="#000000" stroked="false">
                <v:path arrowok="t"/>
                <v:fill type="solid"/>
              </v:shape>
            </v:group>
            <v:group style="position:absolute;left:7504;top:-1590;width:10;height:20" coordorigin="7504,-1590" coordsize="10,20">
              <v:shape style="position:absolute;left:7504;top:-1590;width:10;height:20" coordorigin="7504,-1590" coordsize="10,20" path="m7504,-1571l7513,-1571,7513,-1590,7504,-1590,7504,-1571xe" filled="true" fillcolor="#000000" stroked="false">
                <v:path arrowok="t"/>
                <v:fill type="solid"/>
              </v:shape>
            </v:group>
            <v:group style="position:absolute;left:7504;top:-1571;width:10;height:20" coordorigin="7504,-1571" coordsize="10,20">
              <v:shape style="position:absolute;left:7504;top:-1571;width:10;height:20" coordorigin="7504,-1571" coordsize="10,20" path="m7504,-1552l7513,-1552,7513,-1571,7504,-1571,7504,-1552xe" filled="true" fillcolor="#000000" stroked="false">
                <v:path arrowok="t"/>
                <v:fill type="solid"/>
              </v:shape>
            </v:group>
            <v:group style="position:absolute;left:7504;top:-1552;width:10;height:20" coordorigin="7504,-1552" coordsize="10,20">
              <v:shape style="position:absolute;left:7504;top:-1552;width:10;height:20" coordorigin="7504,-1552" coordsize="10,20" path="m7504,-1532l7513,-1532,7513,-1552,7504,-1552,7504,-1532xe" filled="true" fillcolor="#000000" stroked="false">
                <v:path arrowok="t"/>
                <v:fill type="solid"/>
              </v:shape>
            </v:group>
            <v:group style="position:absolute;left:7504;top:-1532;width:10;height:20" coordorigin="7504,-1532" coordsize="10,20">
              <v:shape style="position:absolute;left:7504;top:-1532;width:10;height:20" coordorigin="7504,-1532" coordsize="10,20" path="m7504,-1513l7513,-1513,7513,-1532,7504,-1532,7504,-1513xe" filled="true" fillcolor="#000000" stroked="false">
                <v:path arrowok="t"/>
                <v:fill type="solid"/>
              </v:shape>
            </v:group>
            <v:group style="position:absolute;left:7504;top:-1513;width:10;height:20" coordorigin="7504,-1513" coordsize="10,20">
              <v:shape style="position:absolute;left:7504;top:-1513;width:10;height:20" coordorigin="7504,-1513" coordsize="10,20" path="m7504,-1494l7513,-1494,7513,-1513,7504,-1513,7504,-1494xe" filled="true" fillcolor="#000000" stroked="false">
                <v:path arrowok="t"/>
                <v:fill type="solid"/>
              </v:shape>
            </v:group>
            <v:group style="position:absolute;left:7504;top:-1494;width:10;height:20" coordorigin="7504,-1494" coordsize="10,20">
              <v:shape style="position:absolute;left:7504;top:-1494;width:10;height:20" coordorigin="7504,-1494" coordsize="10,20" path="m7504,-1475l7513,-1475,7513,-1494,7504,-1494,7504,-1475xe" filled="true" fillcolor="#000000" stroked="false">
                <v:path arrowok="t"/>
                <v:fill type="solid"/>
              </v:shape>
            </v:group>
            <v:group style="position:absolute;left:7504;top:-1475;width:10;height:20" coordorigin="7504,-1475" coordsize="10,20">
              <v:shape style="position:absolute;left:7504;top:-1475;width:10;height:20" coordorigin="7504,-1475" coordsize="10,20" path="m7504,-1456l7513,-1456,7513,-1475,7504,-1475,7504,-1456xe" filled="true" fillcolor="#000000" stroked="false">
                <v:path arrowok="t"/>
                <v:fill type="solid"/>
              </v:shape>
            </v:group>
            <v:group style="position:absolute;left:7504;top:-1456;width:10;height:20" coordorigin="7504,-1456" coordsize="10,20">
              <v:shape style="position:absolute;left:7504;top:-1456;width:10;height:20" coordorigin="7504,-1456" coordsize="10,20" path="m7504,-1436l7513,-1436,7513,-1456,7504,-1456,7504,-1436xe" filled="true" fillcolor="#000000" stroked="false">
                <v:path arrowok="t"/>
                <v:fill type="solid"/>
              </v:shape>
            </v:group>
            <v:group style="position:absolute;left:7504;top:-1436;width:10;height:20" coordorigin="7504,-1436" coordsize="10,20">
              <v:shape style="position:absolute;left:7504;top:-1436;width:10;height:20" coordorigin="7504,-1436" coordsize="10,20" path="m7504,-1417l7513,-1417,7513,-1436,7504,-1436,7504,-1417xe" filled="true" fillcolor="#000000" stroked="false">
                <v:path arrowok="t"/>
                <v:fill type="solid"/>
              </v:shape>
            </v:group>
            <v:group style="position:absolute;left:7504;top:-1417;width:10;height:20" coordorigin="7504,-1417" coordsize="10,20">
              <v:shape style="position:absolute;left:7504;top:-1417;width:10;height:20" coordorigin="7504,-1417" coordsize="10,20" path="m7504,-1398l7513,-1398,7513,-1417,7504,-1417,7504,-1398xe" filled="true" fillcolor="#000000" stroked="false">
                <v:path arrowok="t"/>
                <v:fill type="solid"/>
              </v:shape>
            </v:group>
            <v:group style="position:absolute;left:7504;top:-1398;width:10;height:20" coordorigin="7504,-1398" coordsize="10,20">
              <v:shape style="position:absolute;left:7504;top:-1398;width:10;height:20" coordorigin="7504,-1398" coordsize="10,20" path="m7504,-1379l7513,-1379,7513,-1398,7504,-1398,7504,-1379xe" filled="true" fillcolor="#000000" stroked="false">
                <v:path arrowok="t"/>
                <v:fill type="solid"/>
              </v:shape>
            </v:group>
            <v:group style="position:absolute;left:7504;top:-1379;width:10;height:20" coordorigin="7504,-1379" coordsize="10,20">
              <v:shape style="position:absolute;left:7504;top:-1379;width:10;height:20" coordorigin="7504,-1379" coordsize="10,20" path="m7504,-1360l7513,-1360,7513,-1379,7504,-1379,7504,-1360xe" filled="true" fillcolor="#000000" stroked="false">
                <v:path arrowok="t"/>
                <v:fill type="solid"/>
              </v:shape>
            </v:group>
            <v:group style="position:absolute;left:7504;top:-1360;width:10;height:20" coordorigin="7504,-1360" coordsize="10,20">
              <v:shape style="position:absolute;left:7504;top:-1360;width:10;height:20" coordorigin="7504,-1360" coordsize="10,20" path="m7504,-1340l7513,-1340,7513,-1360,7504,-1360,7504,-1340xe" filled="true" fillcolor="#000000" stroked="false">
                <v:path arrowok="t"/>
                <v:fill type="solid"/>
              </v:shape>
            </v:group>
            <v:group style="position:absolute;left:7504;top:-1340;width:10;height:20" coordorigin="7504,-1340" coordsize="10,20">
              <v:shape style="position:absolute;left:7504;top:-1340;width:10;height:20" coordorigin="7504,-1340" coordsize="10,20" path="m7504,-1321l7513,-1321,7513,-1340,7504,-1340,7504,-1321xe" filled="true" fillcolor="#000000" stroked="false">
                <v:path arrowok="t"/>
                <v:fill type="solid"/>
              </v:shape>
            </v:group>
            <v:group style="position:absolute;left:7504;top:-1321;width:10;height:20" coordorigin="7504,-1321" coordsize="10,20">
              <v:shape style="position:absolute;left:7504;top:-1321;width:10;height:20" coordorigin="7504,-1321" coordsize="10,20" path="m7504,-1302l7513,-1302,7513,-1321,7504,-1321,7504,-1302xe" filled="true" fillcolor="#000000" stroked="false">
                <v:path arrowok="t"/>
                <v:fill type="solid"/>
              </v:shape>
            </v:group>
            <v:group style="position:absolute;left:7504;top:-1302;width:10;height:20" coordorigin="7504,-1302" coordsize="10,20">
              <v:shape style="position:absolute;left:7504;top:-1302;width:10;height:20" coordorigin="7504,-1302" coordsize="10,20" path="m7504,-1283l7513,-1283,7513,-1302,7504,-1302,7504,-1283xe" filled="true" fillcolor="#000000" stroked="false">
                <v:path arrowok="t"/>
                <v:fill type="solid"/>
              </v:shape>
            </v:group>
            <v:group style="position:absolute;left:7504;top:-1283;width:10;height:20" coordorigin="7504,-1283" coordsize="10,20">
              <v:shape style="position:absolute;left:7504;top:-1283;width:10;height:20" coordorigin="7504,-1283" coordsize="10,20" path="m7504,-1264l7513,-1264,7513,-1283,7504,-1283,7504,-1264xe" filled="true" fillcolor="#000000" stroked="false">
                <v:path arrowok="t"/>
                <v:fill type="solid"/>
              </v:shape>
            </v:group>
            <v:group style="position:absolute;left:7504;top:-1264;width:10;height:20" coordorigin="7504,-1264" coordsize="10,20">
              <v:shape style="position:absolute;left:7504;top:-1264;width:10;height:20" coordorigin="7504,-1264" coordsize="10,20" path="m7504,-1244l7513,-1244,7513,-1264,7504,-1264,7504,-1244xe" filled="true" fillcolor="#000000" stroked="false">
                <v:path arrowok="t"/>
                <v:fill type="solid"/>
              </v:shape>
            </v:group>
            <v:group style="position:absolute;left:7504;top:-1244;width:10;height:20" coordorigin="7504,-1244" coordsize="10,20">
              <v:shape style="position:absolute;left:7504;top:-1244;width:10;height:20" coordorigin="7504,-1244" coordsize="10,20" path="m7504,-1225l7513,-1225,7513,-1244,7504,-1244,7504,-1225xe" filled="true" fillcolor="#000000" stroked="false">
                <v:path arrowok="t"/>
                <v:fill type="solid"/>
              </v:shape>
            </v:group>
            <v:group style="position:absolute;left:7504;top:-1225;width:10;height:20" coordorigin="7504,-1225" coordsize="10,20">
              <v:shape style="position:absolute;left:7504;top:-1225;width:10;height:20" coordorigin="7504,-1225" coordsize="10,20" path="m7504,-1205l7513,-1205,7513,-1225,7504,-1225,7504,-1205xe" filled="true" fillcolor="#000000" stroked="false">
                <v:path arrowok="t"/>
                <v:fill type="solid"/>
              </v:shape>
            </v:group>
            <v:group style="position:absolute;left:7504;top:-1205;width:10;height:20" coordorigin="7504,-1205" coordsize="10,20">
              <v:shape style="position:absolute;left:7504;top:-1205;width:10;height:20" coordorigin="7504,-1205" coordsize="10,20" path="m7504,-1186l7513,-1186,7513,-1205,7504,-1205,7504,-1186xe" filled="true" fillcolor="#000000" stroked="false">
                <v:path arrowok="t"/>
                <v:fill type="solid"/>
              </v:shape>
            </v:group>
            <v:group style="position:absolute;left:7504;top:-1186;width:10;height:20" coordorigin="7504,-1186" coordsize="10,20">
              <v:shape style="position:absolute;left:7504;top:-1186;width:10;height:20" coordorigin="7504,-1186" coordsize="10,20" path="m7504,-1167l7513,-1167,7513,-1186,7504,-1186,7504,-1167xe" filled="true" fillcolor="#000000" stroked="false">
                <v:path arrowok="t"/>
                <v:fill type="solid"/>
              </v:shape>
            </v:group>
            <v:group style="position:absolute;left:7504;top:-1167;width:10;height:20" coordorigin="7504,-1167" coordsize="10,20">
              <v:shape style="position:absolute;left:7504;top:-1167;width:10;height:20" coordorigin="7504,-1167" coordsize="10,20" path="m7504,-1148l7513,-1148,7513,-1167,7504,-1167,7504,-1148xe" filled="true" fillcolor="#000000" stroked="false">
                <v:path arrowok="t"/>
                <v:fill type="solid"/>
              </v:shape>
            </v:group>
            <v:group style="position:absolute;left:7504;top:-1148;width:10;height:20" coordorigin="7504,-1148" coordsize="10,20">
              <v:shape style="position:absolute;left:7504;top:-1148;width:10;height:20" coordorigin="7504,-1148" coordsize="10,20" path="m7504,-1129l7513,-1129,7513,-1148,7504,-1148,7504,-1129xe" filled="true" fillcolor="#000000" stroked="false">
                <v:path arrowok="t"/>
                <v:fill type="solid"/>
              </v:shape>
            </v:group>
            <v:group style="position:absolute;left:7504;top:-1129;width:10;height:20" coordorigin="7504,-1129" coordsize="10,20">
              <v:shape style="position:absolute;left:7504;top:-1129;width:10;height:20" coordorigin="7504,-1129" coordsize="10,20" path="m7504,-1109l7513,-1109,7513,-1129,7504,-1129,7504,-1109xe" filled="true" fillcolor="#000000" stroked="false">
                <v:path arrowok="t"/>
                <v:fill type="solid"/>
              </v:shape>
            </v:group>
            <v:group style="position:absolute;left:7504;top:-1109;width:10;height:20" coordorigin="7504,-1109" coordsize="10,20">
              <v:shape style="position:absolute;left:7504;top:-1109;width:10;height:20" coordorigin="7504,-1109" coordsize="10,20" path="m7504,-1090l7513,-1090,7513,-1109,7504,-1109,7504,-1090xe" filled="true" fillcolor="#000000" stroked="false">
                <v:path arrowok="t"/>
                <v:fill type="solid"/>
              </v:shape>
            </v:group>
            <v:group style="position:absolute;left:7504;top:-1090;width:10;height:20" coordorigin="7504,-1090" coordsize="10,20">
              <v:shape style="position:absolute;left:7504;top:-1090;width:10;height:20" coordorigin="7504,-1090" coordsize="10,20" path="m7504,-1071l7513,-1071,7513,-1090,7504,-1090,7504,-1071xe" filled="true" fillcolor="#000000" stroked="false">
                <v:path arrowok="t"/>
                <v:fill type="solid"/>
              </v:shape>
            </v:group>
            <v:group style="position:absolute;left:7504;top:-1071;width:10;height:20" coordorigin="7504,-1071" coordsize="10,20">
              <v:shape style="position:absolute;left:7504;top:-1071;width:10;height:20" coordorigin="7504,-1071" coordsize="10,20" path="m7504,-1052l7513,-1052,7513,-1071,7504,-1071,7504,-1052xe" filled="true" fillcolor="#000000" stroked="false">
                <v:path arrowok="t"/>
                <v:fill type="solid"/>
              </v:shape>
            </v:group>
            <v:group style="position:absolute;left:7504;top:-1052;width:10;height:20" coordorigin="7504,-1052" coordsize="10,20">
              <v:shape style="position:absolute;left:7504;top:-1052;width:10;height:20" coordorigin="7504,-1052" coordsize="10,20" path="m7504,-1033l7513,-1033,7513,-1052,7504,-1052,7504,-1033xe" filled="true" fillcolor="#000000" stroked="false">
                <v:path arrowok="t"/>
                <v:fill type="solid"/>
              </v:shape>
            </v:group>
            <v:group style="position:absolute;left:7504;top:-1027;width:10;height:2" coordorigin="7504,-1027" coordsize="10,2">
              <v:shape style="position:absolute;left:7504;top:-1027;width:10;height:2" coordorigin="7504,-1027" coordsize="10,0" path="m7504,-1027l7513,-1027e" filled="false" stroked="true" strokeweight=".60004pt" strokecolor="#000000">
                <v:path arrowok="t"/>
              </v:shape>
            </v:group>
            <v:group style="position:absolute;left:9153;top:-1724;width:10;height:20" coordorigin="9153,-1724" coordsize="10,20">
              <v:shape style="position:absolute;left:9153;top:-1724;width:10;height:20" coordorigin="9153,-1724" coordsize="10,20" path="m9153,-1705l9162,-1705,9162,-1724,9153,-1724,9153,-1705xe" filled="true" fillcolor="#000000" stroked="false">
                <v:path arrowok="t"/>
                <v:fill type="solid"/>
              </v:shape>
            </v:group>
            <v:group style="position:absolute;left:9153;top:-1705;width:10;height:20" coordorigin="9153,-1705" coordsize="10,20">
              <v:shape style="position:absolute;left:9153;top:-1705;width:10;height:20" coordorigin="9153,-1705" coordsize="10,20" path="m9153,-1686l9162,-1686,9162,-1705,9153,-1705,9153,-1686xe" filled="true" fillcolor="#000000" stroked="false">
                <v:path arrowok="t"/>
                <v:fill type="solid"/>
              </v:shape>
            </v:group>
            <v:group style="position:absolute;left:9153;top:-1686;width:10;height:20" coordorigin="9153,-1686" coordsize="10,20">
              <v:shape style="position:absolute;left:9153;top:-1686;width:10;height:20" coordorigin="9153,-1686" coordsize="10,20" path="m9153,-1667l9162,-1667,9162,-1686,9153,-1686,9153,-1667xe" filled="true" fillcolor="#000000" stroked="false">
                <v:path arrowok="t"/>
                <v:fill type="solid"/>
              </v:shape>
            </v:group>
            <v:group style="position:absolute;left:9153;top:-1667;width:10;height:20" coordorigin="9153,-1667" coordsize="10,20">
              <v:shape style="position:absolute;left:9153;top:-1667;width:10;height:20" coordorigin="9153,-1667" coordsize="10,20" path="m9153,-1648l9162,-1648,9162,-1667,9153,-1667,9153,-1648xe" filled="true" fillcolor="#000000" stroked="false">
                <v:path arrowok="t"/>
                <v:fill type="solid"/>
              </v:shape>
            </v:group>
            <v:group style="position:absolute;left:9153;top:-1648;width:10;height:20" coordorigin="9153,-1648" coordsize="10,20">
              <v:shape style="position:absolute;left:9153;top:-1648;width:10;height:20" coordorigin="9153,-1648" coordsize="10,20" path="m9153,-1628l9162,-1628,9162,-1648,9153,-1648,9153,-1628xe" filled="true" fillcolor="#000000" stroked="false">
                <v:path arrowok="t"/>
                <v:fill type="solid"/>
              </v:shape>
            </v:group>
            <v:group style="position:absolute;left:9153;top:-1628;width:10;height:20" coordorigin="9153,-1628" coordsize="10,20">
              <v:shape style="position:absolute;left:9153;top:-1628;width:10;height:20" coordorigin="9153,-1628" coordsize="10,20" path="m9153,-1609l9162,-1609,9162,-1628,9153,-1628,9153,-1609xe" filled="true" fillcolor="#000000" stroked="false">
                <v:path arrowok="t"/>
                <v:fill type="solid"/>
              </v:shape>
            </v:group>
            <v:group style="position:absolute;left:9153;top:-1609;width:10;height:20" coordorigin="9153,-1609" coordsize="10,20">
              <v:shape style="position:absolute;left:9153;top:-1609;width:10;height:20" coordorigin="9153,-1609" coordsize="10,20" path="m9153,-1590l9162,-1590,9162,-1609,9153,-1609,9153,-1590xe" filled="true" fillcolor="#000000" stroked="false">
                <v:path arrowok="t"/>
                <v:fill type="solid"/>
              </v:shape>
            </v:group>
            <v:group style="position:absolute;left:9153;top:-1590;width:10;height:20" coordorigin="9153,-1590" coordsize="10,20">
              <v:shape style="position:absolute;left:9153;top:-1590;width:10;height:20" coordorigin="9153,-1590" coordsize="10,20" path="m9153,-1571l9162,-1571,9162,-1590,9153,-1590,9153,-1571xe" filled="true" fillcolor="#000000" stroked="false">
                <v:path arrowok="t"/>
                <v:fill type="solid"/>
              </v:shape>
            </v:group>
            <v:group style="position:absolute;left:9153;top:-1571;width:10;height:20" coordorigin="9153,-1571" coordsize="10,20">
              <v:shape style="position:absolute;left:9153;top:-1571;width:10;height:20" coordorigin="9153,-1571" coordsize="10,20" path="m9153,-1552l9162,-1552,9162,-1571,9153,-1571,9153,-1552xe" filled="true" fillcolor="#000000" stroked="false">
                <v:path arrowok="t"/>
                <v:fill type="solid"/>
              </v:shape>
            </v:group>
            <v:group style="position:absolute;left:9153;top:-1552;width:10;height:20" coordorigin="9153,-1552" coordsize="10,20">
              <v:shape style="position:absolute;left:9153;top:-1552;width:10;height:20" coordorigin="9153,-1552" coordsize="10,20" path="m9153,-1532l9162,-1532,9162,-1552,9153,-1552,9153,-1532xe" filled="true" fillcolor="#000000" stroked="false">
                <v:path arrowok="t"/>
                <v:fill type="solid"/>
              </v:shape>
            </v:group>
            <v:group style="position:absolute;left:9153;top:-1532;width:10;height:20" coordorigin="9153,-1532" coordsize="10,20">
              <v:shape style="position:absolute;left:9153;top:-1532;width:10;height:20" coordorigin="9153,-1532" coordsize="10,20" path="m9153,-1513l9162,-1513,9162,-1532,9153,-1532,9153,-1513xe" filled="true" fillcolor="#000000" stroked="false">
                <v:path arrowok="t"/>
                <v:fill type="solid"/>
              </v:shape>
            </v:group>
            <v:group style="position:absolute;left:9153;top:-1513;width:10;height:20" coordorigin="9153,-1513" coordsize="10,20">
              <v:shape style="position:absolute;left:9153;top:-1513;width:10;height:20" coordorigin="9153,-1513" coordsize="10,20" path="m9153,-1494l9162,-1494,9162,-1513,9153,-1513,9153,-1494xe" filled="true" fillcolor="#000000" stroked="false">
                <v:path arrowok="t"/>
                <v:fill type="solid"/>
              </v:shape>
            </v:group>
            <v:group style="position:absolute;left:9153;top:-1494;width:10;height:20" coordorigin="9153,-1494" coordsize="10,20">
              <v:shape style="position:absolute;left:9153;top:-1494;width:10;height:20" coordorigin="9153,-1494" coordsize="10,20" path="m9153,-1475l9162,-1475,9162,-1494,9153,-1494,9153,-1475xe" filled="true" fillcolor="#000000" stroked="false">
                <v:path arrowok="t"/>
                <v:fill type="solid"/>
              </v:shape>
            </v:group>
            <v:group style="position:absolute;left:9153;top:-1475;width:10;height:20" coordorigin="9153,-1475" coordsize="10,20">
              <v:shape style="position:absolute;left:9153;top:-1475;width:10;height:20" coordorigin="9153,-1475" coordsize="10,20" path="m9153,-1456l9162,-1456,9162,-1475,9153,-1475,9153,-1456xe" filled="true" fillcolor="#000000" stroked="false">
                <v:path arrowok="t"/>
                <v:fill type="solid"/>
              </v:shape>
            </v:group>
            <v:group style="position:absolute;left:9153;top:-1456;width:10;height:20" coordorigin="9153,-1456" coordsize="10,20">
              <v:shape style="position:absolute;left:9153;top:-1456;width:10;height:20" coordorigin="9153,-1456" coordsize="10,20" path="m9153,-1436l9162,-1436,9162,-1456,9153,-1456,9153,-1436xe" filled="true" fillcolor="#000000" stroked="false">
                <v:path arrowok="t"/>
                <v:fill type="solid"/>
              </v:shape>
            </v:group>
            <v:group style="position:absolute;left:9153;top:-1436;width:10;height:20" coordorigin="9153,-1436" coordsize="10,20">
              <v:shape style="position:absolute;left:9153;top:-1436;width:10;height:20" coordorigin="9153,-1436" coordsize="10,20" path="m9153,-1417l9162,-1417,9162,-1436,9153,-1436,9153,-1417xe" filled="true" fillcolor="#000000" stroked="false">
                <v:path arrowok="t"/>
                <v:fill type="solid"/>
              </v:shape>
            </v:group>
            <v:group style="position:absolute;left:9153;top:-1417;width:10;height:20" coordorigin="9153,-1417" coordsize="10,20">
              <v:shape style="position:absolute;left:9153;top:-1417;width:10;height:20" coordorigin="9153,-1417" coordsize="10,20" path="m9153,-1398l9162,-1398,9162,-1417,9153,-1417,9153,-1398xe" filled="true" fillcolor="#000000" stroked="false">
                <v:path arrowok="t"/>
                <v:fill type="solid"/>
              </v:shape>
            </v:group>
            <v:group style="position:absolute;left:9153;top:-1398;width:10;height:20" coordorigin="9153,-1398" coordsize="10,20">
              <v:shape style="position:absolute;left:9153;top:-1398;width:10;height:20" coordorigin="9153,-1398" coordsize="10,20" path="m9153,-1379l9162,-1379,9162,-1398,9153,-1398,9153,-1379xe" filled="true" fillcolor="#000000" stroked="false">
                <v:path arrowok="t"/>
                <v:fill type="solid"/>
              </v:shape>
            </v:group>
            <v:group style="position:absolute;left:9153;top:-1379;width:10;height:20" coordorigin="9153,-1379" coordsize="10,20">
              <v:shape style="position:absolute;left:9153;top:-1379;width:10;height:20" coordorigin="9153,-1379" coordsize="10,20" path="m9153,-1360l9162,-1360,9162,-1379,9153,-1379,9153,-1360xe" filled="true" fillcolor="#000000" stroked="false">
                <v:path arrowok="t"/>
                <v:fill type="solid"/>
              </v:shape>
            </v:group>
            <v:group style="position:absolute;left:9153;top:-1360;width:10;height:20" coordorigin="9153,-1360" coordsize="10,20">
              <v:shape style="position:absolute;left:9153;top:-1360;width:10;height:20" coordorigin="9153,-1360" coordsize="10,20" path="m9153,-1340l9162,-1340,9162,-1360,9153,-1360,9153,-1340xe" filled="true" fillcolor="#000000" stroked="false">
                <v:path arrowok="t"/>
                <v:fill type="solid"/>
              </v:shape>
            </v:group>
            <v:group style="position:absolute;left:9153;top:-1340;width:10;height:20" coordorigin="9153,-1340" coordsize="10,20">
              <v:shape style="position:absolute;left:9153;top:-1340;width:10;height:20" coordorigin="9153,-1340" coordsize="10,20" path="m9153,-1321l9162,-1321,9162,-1340,9153,-1340,9153,-1321xe" filled="true" fillcolor="#000000" stroked="false">
                <v:path arrowok="t"/>
                <v:fill type="solid"/>
              </v:shape>
            </v:group>
            <v:group style="position:absolute;left:9153;top:-1321;width:10;height:20" coordorigin="9153,-1321" coordsize="10,20">
              <v:shape style="position:absolute;left:9153;top:-1321;width:10;height:20" coordorigin="9153,-1321" coordsize="10,20" path="m9153,-1302l9162,-1302,9162,-1321,9153,-1321,9153,-1302xe" filled="true" fillcolor="#000000" stroked="false">
                <v:path arrowok="t"/>
                <v:fill type="solid"/>
              </v:shape>
            </v:group>
            <v:group style="position:absolute;left:9153;top:-1302;width:10;height:20" coordorigin="9153,-1302" coordsize="10,20">
              <v:shape style="position:absolute;left:9153;top:-1302;width:10;height:20" coordorigin="9153,-1302" coordsize="10,20" path="m9153,-1283l9162,-1283,9162,-1302,9153,-1302,9153,-1283xe" filled="true" fillcolor="#000000" stroked="false">
                <v:path arrowok="t"/>
                <v:fill type="solid"/>
              </v:shape>
            </v:group>
            <v:group style="position:absolute;left:9153;top:-1283;width:10;height:20" coordorigin="9153,-1283" coordsize="10,20">
              <v:shape style="position:absolute;left:9153;top:-1283;width:10;height:20" coordorigin="9153,-1283" coordsize="10,20" path="m9153,-1264l9162,-1264,9162,-1283,9153,-1283,9153,-1264xe" filled="true" fillcolor="#000000" stroked="false">
                <v:path arrowok="t"/>
                <v:fill type="solid"/>
              </v:shape>
            </v:group>
            <v:group style="position:absolute;left:9153;top:-1264;width:10;height:20" coordorigin="9153,-1264" coordsize="10,20">
              <v:shape style="position:absolute;left:9153;top:-1264;width:10;height:20" coordorigin="9153,-1264" coordsize="10,20" path="m9153,-1244l9162,-1244,9162,-1264,9153,-1264,9153,-1244xe" filled="true" fillcolor="#000000" stroked="false">
                <v:path arrowok="t"/>
                <v:fill type="solid"/>
              </v:shape>
            </v:group>
            <v:group style="position:absolute;left:9153;top:-1244;width:10;height:20" coordorigin="9153,-1244" coordsize="10,20">
              <v:shape style="position:absolute;left:9153;top:-1244;width:10;height:20" coordorigin="9153,-1244" coordsize="10,20" path="m9153,-1225l9162,-1225,9162,-1244,9153,-1244,9153,-1225xe" filled="true" fillcolor="#000000" stroked="false">
                <v:path arrowok="t"/>
                <v:fill type="solid"/>
              </v:shape>
            </v:group>
            <v:group style="position:absolute;left:9153;top:-1225;width:10;height:20" coordorigin="9153,-1225" coordsize="10,20">
              <v:shape style="position:absolute;left:9153;top:-1225;width:10;height:20" coordorigin="9153,-1225" coordsize="10,20" path="m9153,-1205l9162,-1205,9162,-1225,9153,-1225,9153,-1205xe" filled="true" fillcolor="#000000" stroked="false">
                <v:path arrowok="t"/>
                <v:fill type="solid"/>
              </v:shape>
            </v:group>
            <v:group style="position:absolute;left:9153;top:-1205;width:10;height:20" coordorigin="9153,-1205" coordsize="10,20">
              <v:shape style="position:absolute;left:9153;top:-1205;width:10;height:20" coordorigin="9153,-1205" coordsize="10,20" path="m9153,-1186l9162,-1186,9162,-1205,9153,-1205,9153,-1186xe" filled="true" fillcolor="#000000" stroked="false">
                <v:path arrowok="t"/>
                <v:fill type="solid"/>
              </v:shape>
            </v:group>
            <v:group style="position:absolute;left:9153;top:-1186;width:10;height:20" coordorigin="9153,-1186" coordsize="10,20">
              <v:shape style="position:absolute;left:9153;top:-1186;width:10;height:20" coordorigin="9153,-1186" coordsize="10,20" path="m9153,-1167l9162,-1167,9162,-1186,9153,-1186,9153,-1167xe" filled="true" fillcolor="#000000" stroked="false">
                <v:path arrowok="t"/>
                <v:fill type="solid"/>
              </v:shape>
            </v:group>
            <v:group style="position:absolute;left:9153;top:-1167;width:10;height:20" coordorigin="9153,-1167" coordsize="10,20">
              <v:shape style="position:absolute;left:9153;top:-1167;width:10;height:20" coordorigin="9153,-1167" coordsize="10,20" path="m9153,-1148l9162,-1148,9162,-1167,9153,-1167,9153,-1148xe" filled="true" fillcolor="#000000" stroked="false">
                <v:path arrowok="t"/>
                <v:fill type="solid"/>
              </v:shape>
            </v:group>
            <v:group style="position:absolute;left:9153;top:-1148;width:10;height:20" coordorigin="9153,-1148" coordsize="10,20">
              <v:shape style="position:absolute;left:9153;top:-1148;width:10;height:20" coordorigin="9153,-1148" coordsize="10,20" path="m9153,-1129l9162,-1129,9162,-1148,9153,-1148,9153,-1129xe" filled="true" fillcolor="#000000" stroked="false">
                <v:path arrowok="t"/>
                <v:fill type="solid"/>
              </v:shape>
            </v:group>
            <v:group style="position:absolute;left:9153;top:-1129;width:10;height:20" coordorigin="9153,-1129" coordsize="10,20">
              <v:shape style="position:absolute;left:9153;top:-1129;width:10;height:20" coordorigin="9153,-1129" coordsize="10,20" path="m9153,-1109l9162,-1109,9162,-1129,9153,-1129,9153,-1109xe" filled="true" fillcolor="#000000" stroked="false">
                <v:path arrowok="t"/>
                <v:fill type="solid"/>
              </v:shape>
            </v:group>
            <v:group style="position:absolute;left:9153;top:-1109;width:10;height:20" coordorigin="9153,-1109" coordsize="10,20">
              <v:shape style="position:absolute;left:9153;top:-1109;width:10;height:20" coordorigin="9153,-1109" coordsize="10,20" path="m9153,-1090l9162,-1090,9162,-1109,9153,-1109,9153,-1090xe" filled="true" fillcolor="#000000" stroked="false">
                <v:path arrowok="t"/>
                <v:fill type="solid"/>
              </v:shape>
            </v:group>
            <v:group style="position:absolute;left:9153;top:-1090;width:10;height:20" coordorigin="9153,-1090" coordsize="10,20">
              <v:shape style="position:absolute;left:9153;top:-1090;width:10;height:20" coordorigin="9153,-1090" coordsize="10,20" path="m9153,-1071l9162,-1071,9162,-1090,9153,-1090,9153,-1071xe" filled="true" fillcolor="#000000" stroked="false">
                <v:path arrowok="t"/>
                <v:fill type="solid"/>
              </v:shape>
            </v:group>
            <v:group style="position:absolute;left:9153;top:-1071;width:10;height:20" coordorigin="9153,-1071" coordsize="10,20">
              <v:shape style="position:absolute;left:9153;top:-1071;width:10;height:20" coordorigin="9153,-1071" coordsize="10,20" path="m9153,-1052l9162,-1052,9162,-1071,9153,-1071,9153,-1052xe" filled="true" fillcolor="#000000" stroked="false">
                <v:path arrowok="t"/>
                <v:fill type="solid"/>
              </v:shape>
            </v:group>
            <v:group style="position:absolute;left:9153;top:-1052;width:10;height:20" coordorigin="9153,-1052" coordsize="10,20">
              <v:shape style="position:absolute;left:9153;top:-1052;width:10;height:20" coordorigin="9153,-1052" coordsize="10,20" path="m9153,-1033l9162,-1033,9162,-1052,9153,-1052,9153,-1033xe" filled="true" fillcolor="#000000" stroked="false">
                <v:path arrowok="t"/>
                <v:fill type="solid"/>
              </v:shape>
            </v:group>
            <v:group style="position:absolute;left:9153;top:-1027;width:10;height:2" coordorigin="9153,-1027" coordsize="10,2">
              <v:shape style="position:absolute;left:9153;top:-1027;width:10;height:2" coordorigin="9153,-1027" coordsize="10,0" path="m9153,-1027l9162,-1027e" filled="false" stroked="true" strokeweight=".60004pt" strokecolor="#000000">
                <v:path arrowok="t"/>
              </v:shape>
            </v:group>
            <v:group style="position:absolute;left:4064;top:-1016;width:10;height:2" coordorigin="4064,-1016" coordsize="10,2">
              <v:shape style="position:absolute;left:4064;top:-1016;width:10;height:2" coordorigin="4064,-1016" coordsize="10,0" path="m4064,-1016l4074,-1016e" filled="false" stroked="true" strokeweight=".47998pt" strokecolor="#000000">
                <v:path arrowok="t"/>
              </v:shape>
              <v:shape style="position:absolute;left:1448;top:-1021;width:3941;height:10" type="#_x0000_t75" stroked="false">
                <v:imagedata r:id="rId129" o:title=""/>
              </v:shape>
              <v:shape style="position:absolute;left:5384;top:-1021;width:607;height:10" type="#_x0000_t75" stroked="false">
                <v:imagedata r:id="rId125" o:title=""/>
              </v:shape>
              <v:shape style="position:absolute;left:5987;top:-1021;width:1517;height:10" type="#_x0000_t75" stroked="false">
                <v:imagedata r:id="rId126" o:title=""/>
              </v:shape>
              <v:shape style="position:absolute;left:7499;top:-1021;width:2415;height:10" type="#_x0000_t75" stroked="false">
                <v:imagedata r:id="rId127" o:title=""/>
              </v:shape>
              <v:shape style="position:absolute;left:9909;top:-1021;width:552;height:10" type="#_x0000_t75" stroked="false">
                <v:imagedata r:id="rId128" o:title=""/>
              </v:shape>
            </v:group>
            <v:group style="position:absolute;left:4064;top:-1011;width:10;height:20" coordorigin="4064,-1011" coordsize="10,20">
              <v:shape style="position:absolute;left:4064;top:-1011;width:10;height:20" coordorigin="4064,-1011" coordsize="10,20" path="m4064,-992l4074,-992,4074,-1011,4064,-1011,4064,-992xe" filled="true" fillcolor="#000000" stroked="false">
                <v:path arrowok="t"/>
                <v:fill type="solid"/>
              </v:shape>
            </v:group>
            <v:group style="position:absolute;left:4064;top:-992;width:10;height:20" coordorigin="4064,-992" coordsize="10,20">
              <v:shape style="position:absolute;left:4064;top:-992;width:10;height:20" coordorigin="4064,-992" coordsize="10,20" path="m4064,-973l4074,-973,4074,-992,4064,-992,4064,-973xe" filled="true" fillcolor="#000000" stroked="false">
                <v:path arrowok="t"/>
                <v:fill type="solid"/>
              </v:shape>
            </v:group>
            <v:group style="position:absolute;left:4064;top:-973;width:10;height:20" coordorigin="4064,-973" coordsize="10,20">
              <v:shape style="position:absolute;left:4064;top:-973;width:10;height:20" coordorigin="4064,-973" coordsize="10,20" path="m4064,-953l4074,-953,4074,-973,4064,-973,4064,-953xe" filled="true" fillcolor="#000000" stroked="false">
                <v:path arrowok="t"/>
                <v:fill type="solid"/>
              </v:shape>
            </v:group>
            <v:group style="position:absolute;left:4064;top:-953;width:10;height:20" coordorigin="4064,-953" coordsize="10,20">
              <v:shape style="position:absolute;left:4064;top:-953;width:10;height:20" coordorigin="4064,-953" coordsize="10,20" path="m4064,-934l4074,-934,4074,-953,4064,-953,4064,-934xe" filled="true" fillcolor="#000000" stroked="false">
                <v:path arrowok="t"/>
                <v:fill type="solid"/>
              </v:shape>
            </v:group>
            <v:group style="position:absolute;left:4064;top:-934;width:10;height:20" coordorigin="4064,-934" coordsize="10,20">
              <v:shape style="position:absolute;left:4064;top:-934;width:10;height:20" coordorigin="4064,-934" coordsize="10,20" path="m4064,-915l4074,-915,4074,-934,4064,-934,4064,-915xe" filled="true" fillcolor="#000000" stroked="false">
                <v:path arrowok="t"/>
                <v:fill type="solid"/>
              </v:shape>
            </v:group>
            <v:group style="position:absolute;left:4064;top:-915;width:10;height:20" coordorigin="4064,-915" coordsize="10,20">
              <v:shape style="position:absolute;left:4064;top:-915;width:10;height:20" coordorigin="4064,-915" coordsize="10,20" path="m4064,-896l4074,-896,4074,-915,4064,-915,4064,-896xe" filled="true" fillcolor="#000000" stroked="false">
                <v:path arrowok="t"/>
                <v:fill type="solid"/>
              </v:shape>
            </v:group>
            <v:group style="position:absolute;left:4064;top:-896;width:10;height:20" coordorigin="4064,-896" coordsize="10,20">
              <v:shape style="position:absolute;left:4064;top:-896;width:10;height:20" coordorigin="4064,-896" coordsize="10,20" path="m4064,-877l4074,-877,4074,-896,4064,-896,4064,-877xe" filled="true" fillcolor="#000000" stroked="false">
                <v:path arrowok="t"/>
                <v:fill type="solid"/>
              </v:shape>
            </v:group>
            <v:group style="position:absolute;left:4064;top:-877;width:10;height:20" coordorigin="4064,-877" coordsize="10,20">
              <v:shape style="position:absolute;left:4064;top:-877;width:10;height:20" coordorigin="4064,-877" coordsize="10,20" path="m4064,-857l4074,-857,4074,-877,4064,-877,4064,-857xe" filled="true" fillcolor="#000000" stroked="false">
                <v:path arrowok="t"/>
                <v:fill type="solid"/>
              </v:shape>
            </v:group>
            <v:group style="position:absolute;left:4064;top:-857;width:10;height:20" coordorigin="4064,-857" coordsize="10,20">
              <v:shape style="position:absolute;left:4064;top:-857;width:10;height:20" coordorigin="4064,-857" coordsize="10,20" path="m4064,-838l4074,-838,4074,-857,4064,-857,4064,-838xe" filled="true" fillcolor="#000000" stroked="false">
                <v:path arrowok="t"/>
                <v:fill type="solid"/>
              </v:shape>
            </v:group>
            <v:group style="position:absolute;left:4064;top:-838;width:10;height:20" coordorigin="4064,-838" coordsize="10,20">
              <v:shape style="position:absolute;left:4064;top:-838;width:10;height:20" coordorigin="4064,-838" coordsize="10,20" path="m4064,-819l4074,-819,4074,-838,4064,-838,4064,-819xe" filled="true" fillcolor="#000000" stroked="false">
                <v:path arrowok="t"/>
                <v:fill type="solid"/>
              </v:shape>
            </v:group>
            <v:group style="position:absolute;left:4064;top:-819;width:10;height:20" coordorigin="4064,-819" coordsize="10,20">
              <v:shape style="position:absolute;left:4064;top:-819;width:10;height:20" coordorigin="4064,-819" coordsize="10,20" path="m4064,-800l4074,-800,4074,-819,4064,-819,4064,-800xe" filled="true" fillcolor="#000000" stroked="false">
                <v:path arrowok="t"/>
                <v:fill type="solid"/>
              </v:shape>
            </v:group>
            <v:group style="position:absolute;left:4064;top:-800;width:10;height:20" coordorigin="4064,-800" coordsize="10,20">
              <v:shape style="position:absolute;left:4064;top:-800;width:10;height:20" coordorigin="4064,-800" coordsize="10,20" path="m4064,-781l4074,-781,4074,-800,4064,-800,4064,-781xe" filled="true" fillcolor="#000000" stroked="false">
                <v:path arrowok="t"/>
                <v:fill type="solid"/>
              </v:shape>
            </v:group>
            <v:group style="position:absolute;left:4064;top:-781;width:10;height:20" coordorigin="4064,-781" coordsize="10,20">
              <v:shape style="position:absolute;left:4064;top:-781;width:10;height:20" coordorigin="4064,-781" coordsize="10,20" path="m4064,-761l4074,-761,4074,-781,4064,-781,4064,-761xe" filled="true" fillcolor="#000000" stroked="false">
                <v:path arrowok="t"/>
                <v:fill type="solid"/>
              </v:shape>
            </v:group>
            <v:group style="position:absolute;left:4064;top:-761;width:10;height:20" coordorigin="4064,-761" coordsize="10,20">
              <v:shape style="position:absolute;left:4064;top:-761;width:10;height:20" coordorigin="4064,-761" coordsize="10,20" path="m4064,-742l4074,-742,4074,-761,4064,-761,4064,-742xe" filled="true" fillcolor="#000000" stroked="false">
                <v:path arrowok="t"/>
                <v:fill type="solid"/>
              </v:shape>
            </v:group>
            <v:group style="position:absolute;left:4064;top:-742;width:10;height:20" coordorigin="4064,-742" coordsize="10,20">
              <v:shape style="position:absolute;left:4064;top:-742;width:10;height:20" coordorigin="4064,-742" coordsize="10,20" path="m4064,-723l4074,-723,4074,-742,4064,-742,4064,-723xe" filled="true" fillcolor="#000000" stroked="false">
                <v:path arrowok="t"/>
                <v:fill type="solid"/>
              </v:shape>
            </v:group>
            <v:group style="position:absolute;left:4064;top:-723;width:10;height:20" coordorigin="4064,-723" coordsize="10,20">
              <v:shape style="position:absolute;left:4064;top:-723;width:10;height:20" coordorigin="4064,-723" coordsize="10,20" path="m4064,-704l4074,-704,4074,-723,4064,-723,4064,-704xe" filled="true" fillcolor="#000000" stroked="false">
                <v:path arrowok="t"/>
                <v:fill type="solid"/>
              </v:shape>
            </v:group>
            <v:group style="position:absolute;left:4064;top:-704;width:10;height:20" coordorigin="4064,-704" coordsize="10,20">
              <v:shape style="position:absolute;left:4064;top:-704;width:10;height:20" coordorigin="4064,-704" coordsize="10,20" path="m4064,-685l4074,-685,4074,-704,4064,-704,4064,-685xe" filled="true" fillcolor="#000000" stroked="false">
                <v:path arrowok="t"/>
                <v:fill type="solid"/>
              </v:shape>
            </v:group>
            <v:group style="position:absolute;left:4064;top:-685;width:10;height:20" coordorigin="4064,-685" coordsize="10,20">
              <v:shape style="position:absolute;left:4064;top:-685;width:10;height:20" coordorigin="4064,-685" coordsize="10,20" path="m4064,-665l4074,-665,4074,-685,4064,-685,4064,-665xe" filled="true" fillcolor="#000000" stroked="false">
                <v:path arrowok="t"/>
                <v:fill type="solid"/>
              </v:shape>
            </v:group>
            <v:group style="position:absolute;left:4064;top:-665;width:10;height:20" coordorigin="4064,-665" coordsize="10,20">
              <v:shape style="position:absolute;left:4064;top:-665;width:10;height:20" coordorigin="4064,-665" coordsize="10,20" path="m4064,-646l4074,-646,4074,-665,4064,-665,4064,-646xe" filled="true" fillcolor="#000000" stroked="false">
                <v:path arrowok="t"/>
                <v:fill type="solid"/>
              </v:shape>
            </v:group>
            <v:group style="position:absolute;left:4064;top:-646;width:10;height:20" coordorigin="4064,-646" coordsize="10,20">
              <v:shape style="position:absolute;left:4064;top:-646;width:10;height:20" coordorigin="4064,-646" coordsize="10,20" path="m4064,-627l4074,-627,4074,-646,4064,-646,4064,-627xe" filled="true" fillcolor="#000000" stroked="false">
                <v:path arrowok="t"/>
                <v:fill type="solid"/>
              </v:shape>
            </v:group>
            <v:group style="position:absolute;left:4064;top:-627;width:10;height:20" coordorigin="4064,-627" coordsize="10,20">
              <v:shape style="position:absolute;left:4064;top:-627;width:10;height:20" coordorigin="4064,-627" coordsize="10,20" path="m4064,-608l4074,-608,4074,-627,4064,-627,4064,-608xe" filled="true" fillcolor="#000000" stroked="false">
                <v:path arrowok="t"/>
                <v:fill type="solid"/>
              </v:shape>
            </v:group>
            <v:group style="position:absolute;left:4064;top:-608;width:10;height:20" coordorigin="4064,-608" coordsize="10,20">
              <v:shape style="position:absolute;left:4064;top:-608;width:10;height:20" coordorigin="4064,-608" coordsize="10,20" path="m4064,-589l4074,-589,4074,-608,4064,-608,4064,-589xe" filled="true" fillcolor="#000000" stroked="false">
                <v:path arrowok="t"/>
                <v:fill type="solid"/>
              </v:shape>
            </v:group>
            <v:group style="position:absolute;left:4064;top:-589;width:10;height:20" coordorigin="4064,-589" coordsize="10,20">
              <v:shape style="position:absolute;left:4064;top:-589;width:10;height:20" coordorigin="4064,-589" coordsize="10,20" path="m4064,-569l4074,-569,4074,-589,4064,-589,4064,-569xe" filled="true" fillcolor="#000000" stroked="false">
                <v:path arrowok="t"/>
                <v:fill type="solid"/>
              </v:shape>
            </v:group>
            <v:group style="position:absolute;left:4064;top:-569;width:10;height:20" coordorigin="4064,-569" coordsize="10,20">
              <v:shape style="position:absolute;left:4064;top:-569;width:10;height:20" coordorigin="4064,-569" coordsize="10,20" path="m4064,-550l4074,-550,4074,-569,4064,-569,4064,-550xe" filled="true" fillcolor="#000000" stroked="false">
                <v:path arrowok="t"/>
                <v:fill type="solid"/>
              </v:shape>
            </v:group>
            <v:group style="position:absolute;left:4064;top:-550;width:10;height:20" coordorigin="4064,-550" coordsize="10,20">
              <v:shape style="position:absolute;left:4064;top:-550;width:10;height:20" coordorigin="4064,-550" coordsize="10,20" path="m4064,-531l4074,-531,4074,-550,4064,-550,4064,-531xe" filled="true" fillcolor="#000000" stroked="false">
                <v:path arrowok="t"/>
                <v:fill type="solid"/>
              </v:shape>
            </v:group>
            <v:group style="position:absolute;left:4064;top:-531;width:10;height:20" coordorigin="4064,-531" coordsize="10,20">
              <v:shape style="position:absolute;left:4064;top:-531;width:10;height:20" coordorigin="4064,-531" coordsize="10,20" path="m4064,-512l4074,-512,4074,-531,4064,-531,4064,-512xe" filled="true" fillcolor="#000000" stroked="false">
                <v:path arrowok="t"/>
                <v:fill type="solid"/>
              </v:shape>
            </v:group>
            <v:group style="position:absolute;left:4064;top:-512;width:10;height:20" coordorigin="4064,-512" coordsize="10,20">
              <v:shape style="position:absolute;left:4064;top:-512;width:10;height:20" coordorigin="4064,-512" coordsize="10,20" path="m4064,-493l4074,-493,4074,-512,4064,-512,4064,-493xe" filled="true" fillcolor="#000000" stroked="false">
                <v:path arrowok="t"/>
                <v:fill type="solid"/>
              </v:shape>
            </v:group>
            <v:group style="position:absolute;left:4064;top:-493;width:10;height:20" coordorigin="4064,-493" coordsize="10,20">
              <v:shape style="position:absolute;left:4064;top:-493;width:10;height:20" coordorigin="4064,-493" coordsize="10,20" path="m4064,-473l4074,-473,4074,-493,4064,-493,4064,-473xe" filled="true" fillcolor="#000000" stroked="false">
                <v:path arrowok="t"/>
                <v:fill type="solid"/>
              </v:shape>
            </v:group>
            <v:group style="position:absolute;left:4064;top:-473;width:10;height:20" coordorigin="4064,-473" coordsize="10,20">
              <v:shape style="position:absolute;left:4064;top:-473;width:10;height:20" coordorigin="4064,-473" coordsize="10,20" path="m4064,-454l4074,-454,4074,-473,4064,-473,4064,-454xe" filled="true" fillcolor="#000000" stroked="false">
                <v:path arrowok="t"/>
                <v:fill type="solid"/>
              </v:shape>
            </v:group>
            <v:group style="position:absolute;left:4064;top:-454;width:10;height:20" coordorigin="4064,-454" coordsize="10,20">
              <v:shape style="position:absolute;left:4064;top:-454;width:10;height:20" coordorigin="4064,-454" coordsize="10,20" path="m4064,-435l4074,-435,4074,-454,4064,-454,4064,-435xe" filled="true" fillcolor="#000000" stroked="false">
                <v:path arrowok="t"/>
                <v:fill type="solid"/>
              </v:shape>
            </v:group>
            <v:group style="position:absolute;left:4064;top:-435;width:10;height:20" coordorigin="4064,-435" coordsize="10,20">
              <v:shape style="position:absolute;left:4064;top:-435;width:10;height:20" coordorigin="4064,-435" coordsize="10,20" path="m4064,-416l4074,-416,4074,-435,4064,-435,4064,-416xe" filled="true" fillcolor="#000000" stroked="false">
                <v:path arrowok="t"/>
                <v:fill type="solid"/>
              </v:shape>
            </v:group>
            <v:group style="position:absolute;left:4064;top:-416;width:10;height:20" coordorigin="4064,-416" coordsize="10,20">
              <v:shape style="position:absolute;left:4064;top:-416;width:10;height:20" coordorigin="4064,-416" coordsize="10,20" path="m4064,-397l4074,-397,4074,-416,4064,-416,4064,-397xe" filled="true" fillcolor="#000000" stroked="false">
                <v:path arrowok="t"/>
                <v:fill type="solid"/>
              </v:shape>
            </v:group>
            <v:group style="position:absolute;left:4064;top:-397;width:10;height:20" coordorigin="4064,-397" coordsize="10,20">
              <v:shape style="position:absolute;left:4064;top:-397;width:10;height:20" coordorigin="4064,-397" coordsize="10,20" path="m4064,-377l4074,-377,4074,-397,4064,-397,4064,-377xe" filled="true" fillcolor="#000000" stroked="false">
                <v:path arrowok="t"/>
                <v:fill type="solid"/>
              </v:shape>
            </v:group>
            <v:group style="position:absolute;left:4064;top:-377;width:10;height:20" coordorigin="4064,-377" coordsize="10,20">
              <v:shape style="position:absolute;left:4064;top:-377;width:10;height:20" coordorigin="4064,-377" coordsize="10,20" path="m4064,-358l4074,-358,4074,-377,4064,-377,4064,-358xe" filled="true" fillcolor="#000000" stroked="false">
                <v:path arrowok="t"/>
                <v:fill type="solid"/>
              </v:shape>
            </v:group>
            <v:group style="position:absolute;left:4064;top:-358;width:10;height:20" coordorigin="4064,-358" coordsize="10,20">
              <v:shape style="position:absolute;left:4064;top:-358;width:10;height:20" coordorigin="4064,-358" coordsize="10,20" path="m4064,-339l4074,-339,4074,-358,4064,-358,4064,-339xe" filled="true" fillcolor="#000000" stroked="false">
                <v:path arrowok="t"/>
                <v:fill type="solid"/>
              </v:shape>
            </v:group>
            <v:group style="position:absolute;left:4064;top:-339;width:10;height:20" coordorigin="4064,-339" coordsize="10,20">
              <v:shape style="position:absolute;left:4064;top:-339;width:10;height:20" coordorigin="4064,-339" coordsize="10,20" path="m4064,-320l4074,-320,4074,-339,4064,-339,4064,-320xe" filled="true" fillcolor="#000000" stroked="false">
                <v:path arrowok="t"/>
                <v:fill type="solid"/>
              </v:shape>
            </v:group>
            <v:group style="position:absolute;left:5991;top:-1011;width:10;height:20" coordorigin="5991,-1011" coordsize="10,20">
              <v:shape style="position:absolute;left:5991;top:-1011;width:10;height:20" coordorigin="5991,-1011" coordsize="10,20" path="m5991,-992l6001,-992,6001,-1011,5991,-1011,5991,-992xe" filled="true" fillcolor="#000000" stroked="false">
                <v:path arrowok="t"/>
                <v:fill type="solid"/>
              </v:shape>
            </v:group>
            <v:group style="position:absolute;left:5991;top:-992;width:10;height:20" coordorigin="5991,-992" coordsize="10,20">
              <v:shape style="position:absolute;left:5991;top:-992;width:10;height:20" coordorigin="5991,-992" coordsize="10,20" path="m5991,-973l6001,-973,6001,-992,5991,-992,5991,-973xe" filled="true" fillcolor="#000000" stroked="false">
                <v:path arrowok="t"/>
                <v:fill type="solid"/>
              </v:shape>
            </v:group>
            <v:group style="position:absolute;left:5991;top:-973;width:10;height:20" coordorigin="5991,-973" coordsize="10,20">
              <v:shape style="position:absolute;left:5991;top:-973;width:10;height:20" coordorigin="5991,-973" coordsize="10,20" path="m5991,-953l6001,-953,6001,-973,5991,-973,5991,-953xe" filled="true" fillcolor="#000000" stroked="false">
                <v:path arrowok="t"/>
                <v:fill type="solid"/>
              </v:shape>
            </v:group>
            <v:group style="position:absolute;left:5991;top:-953;width:10;height:20" coordorigin="5991,-953" coordsize="10,20">
              <v:shape style="position:absolute;left:5991;top:-953;width:10;height:20" coordorigin="5991,-953" coordsize="10,20" path="m5991,-934l6001,-934,6001,-953,5991,-953,5991,-934xe" filled="true" fillcolor="#000000" stroked="false">
                <v:path arrowok="t"/>
                <v:fill type="solid"/>
              </v:shape>
            </v:group>
            <v:group style="position:absolute;left:5991;top:-934;width:10;height:20" coordorigin="5991,-934" coordsize="10,20">
              <v:shape style="position:absolute;left:5991;top:-934;width:10;height:20" coordorigin="5991,-934" coordsize="10,20" path="m5991,-915l6001,-915,6001,-934,5991,-934,5991,-915xe" filled="true" fillcolor="#000000" stroked="false">
                <v:path arrowok="t"/>
                <v:fill type="solid"/>
              </v:shape>
            </v:group>
            <v:group style="position:absolute;left:5991;top:-915;width:10;height:20" coordorigin="5991,-915" coordsize="10,20">
              <v:shape style="position:absolute;left:5991;top:-915;width:10;height:20" coordorigin="5991,-915" coordsize="10,20" path="m5991,-896l6001,-896,6001,-915,5991,-915,5991,-896xe" filled="true" fillcolor="#000000" stroked="false">
                <v:path arrowok="t"/>
                <v:fill type="solid"/>
              </v:shape>
            </v:group>
            <v:group style="position:absolute;left:5991;top:-896;width:10;height:20" coordorigin="5991,-896" coordsize="10,20">
              <v:shape style="position:absolute;left:5991;top:-896;width:10;height:20" coordorigin="5991,-896" coordsize="10,20" path="m5991,-877l6001,-877,6001,-896,5991,-896,5991,-877xe" filled="true" fillcolor="#000000" stroked="false">
                <v:path arrowok="t"/>
                <v:fill type="solid"/>
              </v:shape>
            </v:group>
            <v:group style="position:absolute;left:5991;top:-877;width:10;height:20" coordorigin="5991,-877" coordsize="10,20">
              <v:shape style="position:absolute;left:5991;top:-877;width:10;height:20" coordorigin="5991,-877" coordsize="10,20" path="m5991,-857l6001,-857,6001,-877,5991,-877,5991,-857xe" filled="true" fillcolor="#000000" stroked="false">
                <v:path arrowok="t"/>
                <v:fill type="solid"/>
              </v:shape>
            </v:group>
            <v:group style="position:absolute;left:5991;top:-857;width:10;height:20" coordorigin="5991,-857" coordsize="10,20">
              <v:shape style="position:absolute;left:5991;top:-857;width:10;height:20" coordorigin="5991,-857" coordsize="10,20" path="m5991,-838l6001,-838,6001,-857,5991,-857,5991,-838xe" filled="true" fillcolor="#000000" stroked="false">
                <v:path arrowok="t"/>
                <v:fill type="solid"/>
              </v:shape>
            </v:group>
            <v:group style="position:absolute;left:5991;top:-838;width:10;height:20" coordorigin="5991,-838" coordsize="10,20">
              <v:shape style="position:absolute;left:5991;top:-838;width:10;height:20" coordorigin="5991,-838" coordsize="10,20" path="m5991,-819l6001,-819,6001,-838,5991,-838,5991,-819xe" filled="true" fillcolor="#000000" stroked="false">
                <v:path arrowok="t"/>
                <v:fill type="solid"/>
              </v:shape>
            </v:group>
            <v:group style="position:absolute;left:5991;top:-819;width:10;height:20" coordorigin="5991,-819" coordsize="10,20">
              <v:shape style="position:absolute;left:5991;top:-819;width:10;height:20" coordorigin="5991,-819" coordsize="10,20" path="m5991,-800l6001,-800,6001,-819,5991,-819,5991,-800xe" filled="true" fillcolor="#000000" stroked="false">
                <v:path arrowok="t"/>
                <v:fill type="solid"/>
              </v:shape>
            </v:group>
            <v:group style="position:absolute;left:5991;top:-800;width:10;height:20" coordorigin="5991,-800" coordsize="10,20">
              <v:shape style="position:absolute;left:5991;top:-800;width:10;height:20" coordorigin="5991,-800" coordsize="10,20" path="m5991,-781l6001,-781,6001,-800,5991,-800,5991,-781xe" filled="true" fillcolor="#000000" stroked="false">
                <v:path arrowok="t"/>
                <v:fill type="solid"/>
              </v:shape>
            </v:group>
            <v:group style="position:absolute;left:5991;top:-781;width:10;height:20" coordorigin="5991,-781" coordsize="10,20">
              <v:shape style="position:absolute;left:5991;top:-781;width:10;height:20" coordorigin="5991,-781" coordsize="10,20" path="m5991,-761l6001,-761,6001,-781,5991,-781,5991,-761xe" filled="true" fillcolor="#000000" stroked="false">
                <v:path arrowok="t"/>
                <v:fill type="solid"/>
              </v:shape>
            </v:group>
            <v:group style="position:absolute;left:5991;top:-761;width:10;height:20" coordorigin="5991,-761" coordsize="10,20">
              <v:shape style="position:absolute;left:5991;top:-761;width:10;height:20" coordorigin="5991,-761" coordsize="10,20" path="m5991,-742l6001,-742,6001,-761,5991,-761,5991,-742xe" filled="true" fillcolor="#000000" stroked="false">
                <v:path arrowok="t"/>
                <v:fill type="solid"/>
              </v:shape>
            </v:group>
            <v:group style="position:absolute;left:5991;top:-742;width:10;height:20" coordorigin="5991,-742" coordsize="10,20">
              <v:shape style="position:absolute;left:5991;top:-742;width:10;height:20" coordorigin="5991,-742" coordsize="10,20" path="m5991,-723l6001,-723,6001,-742,5991,-742,5991,-723xe" filled="true" fillcolor="#000000" stroked="false">
                <v:path arrowok="t"/>
                <v:fill type="solid"/>
              </v:shape>
            </v:group>
            <v:group style="position:absolute;left:5991;top:-723;width:10;height:20" coordorigin="5991,-723" coordsize="10,20">
              <v:shape style="position:absolute;left:5991;top:-723;width:10;height:20" coordorigin="5991,-723" coordsize="10,20" path="m5991,-704l6001,-704,6001,-723,5991,-723,5991,-704xe" filled="true" fillcolor="#000000" stroked="false">
                <v:path arrowok="t"/>
                <v:fill type="solid"/>
              </v:shape>
            </v:group>
            <v:group style="position:absolute;left:5991;top:-704;width:10;height:20" coordorigin="5991,-704" coordsize="10,20">
              <v:shape style="position:absolute;left:5991;top:-704;width:10;height:20" coordorigin="5991,-704" coordsize="10,20" path="m5991,-685l6001,-685,6001,-704,5991,-704,5991,-685xe" filled="true" fillcolor="#000000" stroked="false">
                <v:path arrowok="t"/>
                <v:fill type="solid"/>
              </v:shape>
            </v:group>
            <v:group style="position:absolute;left:5991;top:-685;width:10;height:20" coordorigin="5991,-685" coordsize="10,20">
              <v:shape style="position:absolute;left:5991;top:-685;width:10;height:20" coordorigin="5991,-685" coordsize="10,20" path="m5991,-665l6001,-665,6001,-685,5991,-685,5991,-665xe" filled="true" fillcolor="#000000" stroked="false">
                <v:path arrowok="t"/>
                <v:fill type="solid"/>
              </v:shape>
            </v:group>
            <v:group style="position:absolute;left:5991;top:-665;width:10;height:20" coordorigin="5991,-665" coordsize="10,20">
              <v:shape style="position:absolute;left:5991;top:-665;width:10;height:20" coordorigin="5991,-665" coordsize="10,20" path="m5991,-646l6001,-646,6001,-665,5991,-665,5991,-646xe" filled="true" fillcolor="#000000" stroked="false">
                <v:path arrowok="t"/>
                <v:fill type="solid"/>
              </v:shape>
            </v:group>
            <v:group style="position:absolute;left:5991;top:-646;width:10;height:20" coordorigin="5991,-646" coordsize="10,20">
              <v:shape style="position:absolute;left:5991;top:-646;width:10;height:20" coordorigin="5991,-646" coordsize="10,20" path="m5991,-627l6001,-627,6001,-646,5991,-646,5991,-627xe" filled="true" fillcolor="#000000" stroked="false">
                <v:path arrowok="t"/>
                <v:fill type="solid"/>
              </v:shape>
            </v:group>
            <v:group style="position:absolute;left:5991;top:-627;width:10;height:20" coordorigin="5991,-627" coordsize="10,20">
              <v:shape style="position:absolute;left:5991;top:-627;width:10;height:20" coordorigin="5991,-627" coordsize="10,20" path="m5991,-608l6001,-608,6001,-627,5991,-627,5991,-608xe" filled="true" fillcolor="#000000" stroked="false">
                <v:path arrowok="t"/>
                <v:fill type="solid"/>
              </v:shape>
            </v:group>
            <v:group style="position:absolute;left:5991;top:-608;width:10;height:20" coordorigin="5991,-608" coordsize="10,20">
              <v:shape style="position:absolute;left:5991;top:-608;width:10;height:20" coordorigin="5991,-608" coordsize="10,20" path="m5991,-589l6001,-589,6001,-608,5991,-608,5991,-589xe" filled="true" fillcolor="#000000" stroked="false">
                <v:path arrowok="t"/>
                <v:fill type="solid"/>
              </v:shape>
            </v:group>
            <v:group style="position:absolute;left:5991;top:-589;width:10;height:20" coordorigin="5991,-589" coordsize="10,20">
              <v:shape style="position:absolute;left:5991;top:-589;width:10;height:20" coordorigin="5991,-589" coordsize="10,20" path="m5991,-569l6001,-569,6001,-589,5991,-589,5991,-569xe" filled="true" fillcolor="#000000" stroked="false">
                <v:path arrowok="t"/>
                <v:fill type="solid"/>
              </v:shape>
            </v:group>
            <v:group style="position:absolute;left:5991;top:-569;width:10;height:20" coordorigin="5991,-569" coordsize="10,20">
              <v:shape style="position:absolute;left:5991;top:-569;width:10;height:20" coordorigin="5991,-569" coordsize="10,20" path="m5991,-550l6001,-550,6001,-569,5991,-569,5991,-550xe" filled="true" fillcolor="#000000" stroked="false">
                <v:path arrowok="t"/>
                <v:fill type="solid"/>
              </v:shape>
            </v:group>
            <v:group style="position:absolute;left:5991;top:-550;width:10;height:20" coordorigin="5991,-550" coordsize="10,20">
              <v:shape style="position:absolute;left:5991;top:-550;width:10;height:20" coordorigin="5991,-550" coordsize="10,20" path="m5991,-531l6001,-531,6001,-550,5991,-550,5991,-531xe" filled="true" fillcolor="#000000" stroked="false">
                <v:path arrowok="t"/>
                <v:fill type="solid"/>
              </v:shape>
            </v:group>
            <v:group style="position:absolute;left:5991;top:-531;width:10;height:20" coordorigin="5991,-531" coordsize="10,20">
              <v:shape style="position:absolute;left:5991;top:-531;width:10;height:20" coordorigin="5991,-531" coordsize="10,20" path="m5991,-512l6001,-512,6001,-531,5991,-531,5991,-512xe" filled="true" fillcolor="#000000" stroked="false">
                <v:path arrowok="t"/>
                <v:fill type="solid"/>
              </v:shape>
            </v:group>
            <v:group style="position:absolute;left:5991;top:-512;width:10;height:20" coordorigin="5991,-512" coordsize="10,20">
              <v:shape style="position:absolute;left:5991;top:-512;width:10;height:20" coordorigin="5991,-512" coordsize="10,20" path="m5991,-493l6001,-493,6001,-512,5991,-512,5991,-493xe" filled="true" fillcolor="#000000" stroked="false">
                <v:path arrowok="t"/>
                <v:fill type="solid"/>
              </v:shape>
            </v:group>
            <v:group style="position:absolute;left:5991;top:-493;width:10;height:20" coordorigin="5991,-493" coordsize="10,20">
              <v:shape style="position:absolute;left:5991;top:-493;width:10;height:20" coordorigin="5991,-493" coordsize="10,20" path="m5991,-473l6001,-473,6001,-493,5991,-493,5991,-473xe" filled="true" fillcolor="#000000" stroked="false">
                <v:path arrowok="t"/>
                <v:fill type="solid"/>
              </v:shape>
            </v:group>
            <v:group style="position:absolute;left:5991;top:-473;width:10;height:20" coordorigin="5991,-473" coordsize="10,20">
              <v:shape style="position:absolute;left:5991;top:-473;width:10;height:20" coordorigin="5991,-473" coordsize="10,20" path="m5991,-454l6001,-454,6001,-473,5991,-473,5991,-454xe" filled="true" fillcolor="#000000" stroked="false">
                <v:path arrowok="t"/>
                <v:fill type="solid"/>
              </v:shape>
            </v:group>
            <v:group style="position:absolute;left:5991;top:-454;width:10;height:20" coordorigin="5991,-454" coordsize="10,20">
              <v:shape style="position:absolute;left:5991;top:-454;width:10;height:20" coordorigin="5991,-454" coordsize="10,20" path="m5991,-435l6001,-435,6001,-454,5991,-454,5991,-435xe" filled="true" fillcolor="#000000" stroked="false">
                <v:path arrowok="t"/>
                <v:fill type="solid"/>
              </v:shape>
            </v:group>
            <v:group style="position:absolute;left:5991;top:-435;width:10;height:20" coordorigin="5991,-435" coordsize="10,20">
              <v:shape style="position:absolute;left:5991;top:-435;width:10;height:20" coordorigin="5991,-435" coordsize="10,20" path="m5991,-416l6001,-416,6001,-435,5991,-435,5991,-416xe" filled="true" fillcolor="#000000" stroked="false">
                <v:path arrowok="t"/>
                <v:fill type="solid"/>
              </v:shape>
            </v:group>
            <v:group style="position:absolute;left:5991;top:-416;width:10;height:20" coordorigin="5991,-416" coordsize="10,20">
              <v:shape style="position:absolute;left:5991;top:-416;width:10;height:20" coordorigin="5991,-416" coordsize="10,20" path="m5991,-397l6001,-397,6001,-416,5991,-416,5991,-397xe" filled="true" fillcolor="#000000" stroked="false">
                <v:path arrowok="t"/>
                <v:fill type="solid"/>
              </v:shape>
            </v:group>
            <v:group style="position:absolute;left:5991;top:-397;width:10;height:20" coordorigin="5991,-397" coordsize="10,20">
              <v:shape style="position:absolute;left:5991;top:-397;width:10;height:20" coordorigin="5991,-397" coordsize="10,20" path="m5991,-377l6001,-377,6001,-397,5991,-397,5991,-377xe" filled="true" fillcolor="#000000" stroked="false">
                <v:path arrowok="t"/>
                <v:fill type="solid"/>
              </v:shape>
            </v:group>
            <v:group style="position:absolute;left:5991;top:-377;width:10;height:20" coordorigin="5991,-377" coordsize="10,20">
              <v:shape style="position:absolute;left:5991;top:-377;width:10;height:20" coordorigin="5991,-377" coordsize="10,20" path="m5991,-358l6001,-358,6001,-377,5991,-377,5991,-358xe" filled="true" fillcolor="#000000" stroked="false">
                <v:path arrowok="t"/>
                <v:fill type="solid"/>
              </v:shape>
            </v:group>
            <v:group style="position:absolute;left:5991;top:-358;width:10;height:20" coordorigin="5991,-358" coordsize="10,20">
              <v:shape style="position:absolute;left:5991;top:-358;width:10;height:20" coordorigin="5991,-358" coordsize="10,20" path="m5991,-339l6001,-339,6001,-358,5991,-358,5991,-339xe" filled="true" fillcolor="#000000" stroked="false">
                <v:path arrowok="t"/>
                <v:fill type="solid"/>
              </v:shape>
            </v:group>
            <v:group style="position:absolute;left:5991;top:-339;width:10;height:20" coordorigin="5991,-339" coordsize="10,20">
              <v:shape style="position:absolute;left:5991;top:-339;width:10;height:20" coordorigin="5991,-339" coordsize="10,20" path="m5991,-320l6001,-320,6001,-339,5991,-339,5991,-320xe" filled="true" fillcolor="#000000" stroked="false">
                <v:path arrowok="t"/>
                <v:fill type="solid"/>
              </v:shape>
            </v:group>
            <v:group style="position:absolute;left:7504;top:-1011;width:10;height:20" coordorigin="7504,-1011" coordsize="10,20">
              <v:shape style="position:absolute;left:7504;top:-1011;width:10;height:20" coordorigin="7504,-1011" coordsize="10,20" path="m7504,-992l7513,-992,7513,-1011,7504,-1011,7504,-992xe" filled="true" fillcolor="#000000" stroked="false">
                <v:path arrowok="t"/>
                <v:fill type="solid"/>
              </v:shape>
            </v:group>
            <v:group style="position:absolute;left:7504;top:-992;width:10;height:20" coordorigin="7504,-992" coordsize="10,20">
              <v:shape style="position:absolute;left:7504;top:-992;width:10;height:20" coordorigin="7504,-992" coordsize="10,20" path="m7504,-973l7513,-973,7513,-992,7504,-992,7504,-973xe" filled="true" fillcolor="#000000" stroked="false">
                <v:path arrowok="t"/>
                <v:fill type="solid"/>
              </v:shape>
            </v:group>
            <v:group style="position:absolute;left:7504;top:-973;width:10;height:20" coordorigin="7504,-973" coordsize="10,20">
              <v:shape style="position:absolute;left:7504;top:-973;width:10;height:20" coordorigin="7504,-973" coordsize="10,20" path="m7504,-953l7513,-953,7513,-973,7504,-973,7504,-953xe" filled="true" fillcolor="#000000" stroked="false">
                <v:path arrowok="t"/>
                <v:fill type="solid"/>
              </v:shape>
            </v:group>
            <v:group style="position:absolute;left:7504;top:-953;width:10;height:20" coordorigin="7504,-953" coordsize="10,20">
              <v:shape style="position:absolute;left:7504;top:-953;width:10;height:20" coordorigin="7504,-953" coordsize="10,20" path="m7504,-934l7513,-934,7513,-953,7504,-953,7504,-934xe" filled="true" fillcolor="#000000" stroked="false">
                <v:path arrowok="t"/>
                <v:fill type="solid"/>
              </v:shape>
            </v:group>
            <v:group style="position:absolute;left:7504;top:-934;width:10;height:20" coordorigin="7504,-934" coordsize="10,20">
              <v:shape style="position:absolute;left:7504;top:-934;width:10;height:20" coordorigin="7504,-934" coordsize="10,20" path="m7504,-915l7513,-915,7513,-934,7504,-934,7504,-915xe" filled="true" fillcolor="#000000" stroked="false">
                <v:path arrowok="t"/>
                <v:fill type="solid"/>
              </v:shape>
            </v:group>
            <v:group style="position:absolute;left:7504;top:-915;width:10;height:20" coordorigin="7504,-915" coordsize="10,20">
              <v:shape style="position:absolute;left:7504;top:-915;width:10;height:20" coordorigin="7504,-915" coordsize="10,20" path="m7504,-896l7513,-896,7513,-915,7504,-915,7504,-896xe" filled="true" fillcolor="#000000" stroked="false">
                <v:path arrowok="t"/>
                <v:fill type="solid"/>
              </v:shape>
            </v:group>
            <v:group style="position:absolute;left:7504;top:-896;width:10;height:20" coordorigin="7504,-896" coordsize="10,20">
              <v:shape style="position:absolute;left:7504;top:-896;width:10;height:20" coordorigin="7504,-896" coordsize="10,20" path="m7504,-877l7513,-877,7513,-896,7504,-896,7504,-877xe" filled="true" fillcolor="#000000" stroked="false">
                <v:path arrowok="t"/>
                <v:fill type="solid"/>
              </v:shape>
            </v:group>
            <v:group style="position:absolute;left:7504;top:-877;width:10;height:20" coordorigin="7504,-877" coordsize="10,20">
              <v:shape style="position:absolute;left:7504;top:-877;width:10;height:20" coordorigin="7504,-877" coordsize="10,20" path="m7504,-857l7513,-857,7513,-877,7504,-877,7504,-857xe" filled="true" fillcolor="#000000" stroked="false">
                <v:path arrowok="t"/>
                <v:fill type="solid"/>
              </v:shape>
            </v:group>
            <v:group style="position:absolute;left:7504;top:-857;width:10;height:20" coordorigin="7504,-857" coordsize="10,20">
              <v:shape style="position:absolute;left:7504;top:-857;width:10;height:20" coordorigin="7504,-857" coordsize="10,20" path="m7504,-838l7513,-838,7513,-857,7504,-857,7504,-838xe" filled="true" fillcolor="#000000" stroked="false">
                <v:path arrowok="t"/>
                <v:fill type="solid"/>
              </v:shape>
            </v:group>
            <v:group style="position:absolute;left:7504;top:-838;width:10;height:20" coordorigin="7504,-838" coordsize="10,20">
              <v:shape style="position:absolute;left:7504;top:-838;width:10;height:20" coordorigin="7504,-838" coordsize="10,20" path="m7504,-819l7513,-819,7513,-838,7504,-838,7504,-819xe" filled="true" fillcolor="#000000" stroked="false">
                <v:path arrowok="t"/>
                <v:fill type="solid"/>
              </v:shape>
            </v:group>
            <v:group style="position:absolute;left:7504;top:-819;width:10;height:20" coordorigin="7504,-819" coordsize="10,20">
              <v:shape style="position:absolute;left:7504;top:-819;width:10;height:20" coordorigin="7504,-819" coordsize="10,20" path="m7504,-800l7513,-800,7513,-819,7504,-819,7504,-800xe" filled="true" fillcolor="#000000" stroked="false">
                <v:path arrowok="t"/>
                <v:fill type="solid"/>
              </v:shape>
            </v:group>
            <v:group style="position:absolute;left:7504;top:-800;width:10;height:20" coordorigin="7504,-800" coordsize="10,20">
              <v:shape style="position:absolute;left:7504;top:-800;width:10;height:20" coordorigin="7504,-800" coordsize="10,20" path="m7504,-781l7513,-781,7513,-800,7504,-800,7504,-781xe" filled="true" fillcolor="#000000" stroked="false">
                <v:path arrowok="t"/>
                <v:fill type="solid"/>
              </v:shape>
            </v:group>
            <v:group style="position:absolute;left:7504;top:-781;width:10;height:20" coordorigin="7504,-781" coordsize="10,20">
              <v:shape style="position:absolute;left:7504;top:-781;width:10;height:20" coordorigin="7504,-781" coordsize="10,20" path="m7504,-761l7513,-761,7513,-781,7504,-781,7504,-761xe" filled="true" fillcolor="#000000" stroked="false">
                <v:path arrowok="t"/>
                <v:fill type="solid"/>
              </v:shape>
            </v:group>
            <v:group style="position:absolute;left:7504;top:-761;width:10;height:20" coordorigin="7504,-761" coordsize="10,20">
              <v:shape style="position:absolute;left:7504;top:-761;width:10;height:20" coordorigin="7504,-761" coordsize="10,20" path="m7504,-742l7513,-742,7513,-761,7504,-761,7504,-742xe" filled="true" fillcolor="#000000" stroked="false">
                <v:path arrowok="t"/>
                <v:fill type="solid"/>
              </v:shape>
            </v:group>
            <v:group style="position:absolute;left:7504;top:-742;width:10;height:20" coordorigin="7504,-742" coordsize="10,20">
              <v:shape style="position:absolute;left:7504;top:-742;width:10;height:20" coordorigin="7504,-742" coordsize="10,20" path="m7504,-723l7513,-723,7513,-742,7504,-742,7504,-723xe" filled="true" fillcolor="#000000" stroked="false">
                <v:path arrowok="t"/>
                <v:fill type="solid"/>
              </v:shape>
            </v:group>
            <v:group style="position:absolute;left:7504;top:-723;width:10;height:20" coordorigin="7504,-723" coordsize="10,20">
              <v:shape style="position:absolute;left:7504;top:-723;width:10;height:20" coordorigin="7504,-723" coordsize="10,20" path="m7504,-704l7513,-704,7513,-723,7504,-723,7504,-704xe" filled="true" fillcolor="#000000" stroked="false">
                <v:path arrowok="t"/>
                <v:fill type="solid"/>
              </v:shape>
            </v:group>
            <v:group style="position:absolute;left:7504;top:-704;width:10;height:20" coordorigin="7504,-704" coordsize="10,20">
              <v:shape style="position:absolute;left:7504;top:-704;width:10;height:20" coordorigin="7504,-704" coordsize="10,20" path="m7504,-685l7513,-685,7513,-704,7504,-704,7504,-685xe" filled="true" fillcolor="#000000" stroked="false">
                <v:path arrowok="t"/>
                <v:fill type="solid"/>
              </v:shape>
            </v:group>
            <v:group style="position:absolute;left:7504;top:-685;width:10;height:20" coordorigin="7504,-685" coordsize="10,20">
              <v:shape style="position:absolute;left:7504;top:-685;width:10;height:20" coordorigin="7504,-685" coordsize="10,20" path="m7504,-665l7513,-665,7513,-685,7504,-685,7504,-665xe" filled="true" fillcolor="#000000" stroked="false">
                <v:path arrowok="t"/>
                <v:fill type="solid"/>
              </v:shape>
            </v:group>
            <v:group style="position:absolute;left:7504;top:-665;width:10;height:20" coordorigin="7504,-665" coordsize="10,20">
              <v:shape style="position:absolute;left:7504;top:-665;width:10;height:20" coordorigin="7504,-665" coordsize="10,20" path="m7504,-646l7513,-646,7513,-665,7504,-665,7504,-646xe" filled="true" fillcolor="#000000" stroked="false">
                <v:path arrowok="t"/>
                <v:fill type="solid"/>
              </v:shape>
            </v:group>
            <v:group style="position:absolute;left:7504;top:-646;width:10;height:20" coordorigin="7504,-646" coordsize="10,20">
              <v:shape style="position:absolute;left:7504;top:-646;width:10;height:20" coordorigin="7504,-646" coordsize="10,20" path="m7504,-627l7513,-627,7513,-646,7504,-646,7504,-627xe" filled="true" fillcolor="#000000" stroked="false">
                <v:path arrowok="t"/>
                <v:fill type="solid"/>
              </v:shape>
            </v:group>
            <v:group style="position:absolute;left:7504;top:-627;width:10;height:20" coordorigin="7504,-627" coordsize="10,20">
              <v:shape style="position:absolute;left:7504;top:-627;width:10;height:20" coordorigin="7504,-627" coordsize="10,20" path="m7504,-608l7513,-608,7513,-627,7504,-627,7504,-608xe" filled="true" fillcolor="#000000" stroked="false">
                <v:path arrowok="t"/>
                <v:fill type="solid"/>
              </v:shape>
            </v:group>
            <v:group style="position:absolute;left:7504;top:-608;width:10;height:20" coordorigin="7504,-608" coordsize="10,20">
              <v:shape style="position:absolute;left:7504;top:-608;width:10;height:20" coordorigin="7504,-608" coordsize="10,20" path="m7504,-589l7513,-589,7513,-608,7504,-608,7504,-589xe" filled="true" fillcolor="#000000" stroked="false">
                <v:path arrowok="t"/>
                <v:fill type="solid"/>
              </v:shape>
            </v:group>
            <v:group style="position:absolute;left:7504;top:-589;width:10;height:20" coordorigin="7504,-589" coordsize="10,20">
              <v:shape style="position:absolute;left:7504;top:-589;width:10;height:20" coordorigin="7504,-589" coordsize="10,20" path="m7504,-569l7513,-569,7513,-589,7504,-589,7504,-569xe" filled="true" fillcolor="#000000" stroked="false">
                <v:path arrowok="t"/>
                <v:fill type="solid"/>
              </v:shape>
            </v:group>
            <v:group style="position:absolute;left:7504;top:-569;width:10;height:20" coordorigin="7504,-569" coordsize="10,20">
              <v:shape style="position:absolute;left:7504;top:-569;width:10;height:20" coordorigin="7504,-569" coordsize="10,20" path="m7504,-550l7513,-550,7513,-569,7504,-569,7504,-550xe" filled="true" fillcolor="#000000" stroked="false">
                <v:path arrowok="t"/>
                <v:fill type="solid"/>
              </v:shape>
            </v:group>
            <v:group style="position:absolute;left:7504;top:-550;width:10;height:20" coordorigin="7504,-550" coordsize="10,20">
              <v:shape style="position:absolute;left:7504;top:-550;width:10;height:20" coordorigin="7504,-550" coordsize="10,20" path="m7504,-531l7513,-531,7513,-550,7504,-550,7504,-531xe" filled="true" fillcolor="#000000" stroked="false">
                <v:path arrowok="t"/>
                <v:fill type="solid"/>
              </v:shape>
            </v:group>
            <v:group style="position:absolute;left:7504;top:-531;width:10;height:20" coordorigin="7504,-531" coordsize="10,20">
              <v:shape style="position:absolute;left:7504;top:-531;width:10;height:20" coordorigin="7504,-531" coordsize="10,20" path="m7504,-512l7513,-512,7513,-531,7504,-531,7504,-512xe" filled="true" fillcolor="#000000" stroked="false">
                <v:path arrowok="t"/>
                <v:fill type="solid"/>
              </v:shape>
            </v:group>
            <v:group style="position:absolute;left:7504;top:-512;width:10;height:20" coordorigin="7504,-512" coordsize="10,20">
              <v:shape style="position:absolute;left:7504;top:-512;width:10;height:20" coordorigin="7504,-512" coordsize="10,20" path="m7504,-493l7513,-493,7513,-512,7504,-512,7504,-493xe" filled="true" fillcolor="#000000" stroked="false">
                <v:path arrowok="t"/>
                <v:fill type="solid"/>
              </v:shape>
            </v:group>
            <v:group style="position:absolute;left:7504;top:-493;width:10;height:20" coordorigin="7504,-493" coordsize="10,20">
              <v:shape style="position:absolute;left:7504;top:-493;width:10;height:20" coordorigin="7504,-493" coordsize="10,20" path="m7504,-473l7513,-473,7513,-493,7504,-493,7504,-473xe" filled="true" fillcolor="#000000" stroked="false">
                <v:path arrowok="t"/>
                <v:fill type="solid"/>
              </v:shape>
            </v:group>
            <v:group style="position:absolute;left:7504;top:-473;width:10;height:20" coordorigin="7504,-473" coordsize="10,20">
              <v:shape style="position:absolute;left:7504;top:-473;width:10;height:20" coordorigin="7504,-473" coordsize="10,20" path="m7504,-454l7513,-454,7513,-473,7504,-473,7504,-454xe" filled="true" fillcolor="#000000" stroked="false">
                <v:path arrowok="t"/>
                <v:fill type="solid"/>
              </v:shape>
            </v:group>
            <v:group style="position:absolute;left:7504;top:-454;width:10;height:20" coordorigin="7504,-454" coordsize="10,20">
              <v:shape style="position:absolute;left:7504;top:-454;width:10;height:20" coordorigin="7504,-454" coordsize="10,20" path="m7504,-435l7513,-435,7513,-454,7504,-454,7504,-435xe" filled="true" fillcolor="#000000" stroked="false">
                <v:path arrowok="t"/>
                <v:fill type="solid"/>
              </v:shape>
            </v:group>
            <v:group style="position:absolute;left:7504;top:-435;width:10;height:20" coordorigin="7504,-435" coordsize="10,20">
              <v:shape style="position:absolute;left:7504;top:-435;width:10;height:20" coordorigin="7504,-435" coordsize="10,20" path="m7504,-416l7513,-416,7513,-435,7504,-435,7504,-416xe" filled="true" fillcolor="#000000" stroked="false">
                <v:path arrowok="t"/>
                <v:fill type="solid"/>
              </v:shape>
            </v:group>
            <v:group style="position:absolute;left:7504;top:-416;width:10;height:20" coordorigin="7504,-416" coordsize="10,20">
              <v:shape style="position:absolute;left:7504;top:-416;width:10;height:20" coordorigin="7504,-416" coordsize="10,20" path="m7504,-397l7513,-397,7513,-416,7504,-416,7504,-397xe" filled="true" fillcolor="#000000" stroked="false">
                <v:path arrowok="t"/>
                <v:fill type="solid"/>
              </v:shape>
            </v:group>
            <v:group style="position:absolute;left:7504;top:-397;width:10;height:20" coordorigin="7504,-397" coordsize="10,20">
              <v:shape style="position:absolute;left:7504;top:-397;width:10;height:20" coordorigin="7504,-397" coordsize="10,20" path="m7504,-377l7513,-377,7513,-397,7504,-397,7504,-377xe" filled="true" fillcolor="#000000" stroked="false">
                <v:path arrowok="t"/>
                <v:fill type="solid"/>
              </v:shape>
            </v:group>
            <v:group style="position:absolute;left:7504;top:-377;width:10;height:20" coordorigin="7504,-377" coordsize="10,20">
              <v:shape style="position:absolute;left:7504;top:-377;width:10;height:20" coordorigin="7504,-377" coordsize="10,20" path="m7504,-358l7513,-358,7513,-377,7504,-377,7504,-358xe" filled="true" fillcolor="#000000" stroked="false">
                <v:path arrowok="t"/>
                <v:fill type="solid"/>
              </v:shape>
            </v:group>
            <v:group style="position:absolute;left:7504;top:-358;width:10;height:20" coordorigin="7504,-358" coordsize="10,20">
              <v:shape style="position:absolute;left:7504;top:-358;width:10;height:20" coordorigin="7504,-358" coordsize="10,20" path="m7504,-339l7513,-339,7513,-358,7504,-358,7504,-339xe" filled="true" fillcolor="#000000" stroked="false">
                <v:path arrowok="t"/>
                <v:fill type="solid"/>
              </v:shape>
            </v:group>
            <v:group style="position:absolute;left:7504;top:-339;width:10;height:20" coordorigin="7504,-339" coordsize="10,20">
              <v:shape style="position:absolute;left:7504;top:-339;width:10;height:20" coordorigin="7504,-339" coordsize="10,20" path="m7504,-320l7513,-320,7513,-339,7504,-339,7504,-320xe" filled="true" fillcolor="#000000" stroked="false">
                <v:path arrowok="t"/>
                <v:fill type="solid"/>
              </v:shape>
            </v:group>
            <v:group style="position:absolute;left:9153;top:-1011;width:10;height:20" coordorigin="9153,-1011" coordsize="10,20">
              <v:shape style="position:absolute;left:9153;top:-1011;width:10;height:20" coordorigin="9153,-1011" coordsize="10,20" path="m9153,-992l9162,-992,9162,-1011,9153,-1011,9153,-992xe" filled="true" fillcolor="#000000" stroked="false">
                <v:path arrowok="t"/>
                <v:fill type="solid"/>
              </v:shape>
            </v:group>
            <v:group style="position:absolute;left:9153;top:-992;width:10;height:20" coordorigin="9153,-992" coordsize="10,20">
              <v:shape style="position:absolute;left:9153;top:-992;width:10;height:20" coordorigin="9153,-992" coordsize="10,20" path="m9153,-973l9162,-973,9162,-992,9153,-992,9153,-973xe" filled="true" fillcolor="#000000" stroked="false">
                <v:path arrowok="t"/>
                <v:fill type="solid"/>
              </v:shape>
            </v:group>
            <v:group style="position:absolute;left:9153;top:-973;width:10;height:20" coordorigin="9153,-973" coordsize="10,20">
              <v:shape style="position:absolute;left:9153;top:-973;width:10;height:20" coordorigin="9153,-973" coordsize="10,20" path="m9153,-953l9162,-953,9162,-973,9153,-973,9153,-953xe" filled="true" fillcolor="#000000" stroked="false">
                <v:path arrowok="t"/>
                <v:fill type="solid"/>
              </v:shape>
            </v:group>
            <v:group style="position:absolute;left:9153;top:-953;width:10;height:20" coordorigin="9153,-953" coordsize="10,20">
              <v:shape style="position:absolute;left:9153;top:-953;width:10;height:20" coordorigin="9153,-953" coordsize="10,20" path="m9153,-934l9162,-934,9162,-953,9153,-953,9153,-934xe" filled="true" fillcolor="#000000" stroked="false">
                <v:path arrowok="t"/>
                <v:fill type="solid"/>
              </v:shape>
            </v:group>
            <v:group style="position:absolute;left:9153;top:-934;width:10;height:20" coordorigin="9153,-934" coordsize="10,20">
              <v:shape style="position:absolute;left:9153;top:-934;width:10;height:20" coordorigin="9153,-934" coordsize="10,20" path="m9153,-915l9162,-915,9162,-934,9153,-934,9153,-915xe" filled="true" fillcolor="#000000" stroked="false">
                <v:path arrowok="t"/>
                <v:fill type="solid"/>
              </v:shape>
            </v:group>
            <v:group style="position:absolute;left:9153;top:-915;width:10;height:20" coordorigin="9153,-915" coordsize="10,20">
              <v:shape style="position:absolute;left:9153;top:-915;width:10;height:20" coordorigin="9153,-915" coordsize="10,20" path="m9153,-896l9162,-896,9162,-915,9153,-915,9153,-896xe" filled="true" fillcolor="#000000" stroked="false">
                <v:path arrowok="t"/>
                <v:fill type="solid"/>
              </v:shape>
            </v:group>
            <v:group style="position:absolute;left:9153;top:-896;width:10;height:20" coordorigin="9153,-896" coordsize="10,20">
              <v:shape style="position:absolute;left:9153;top:-896;width:10;height:20" coordorigin="9153,-896" coordsize="10,20" path="m9153,-877l9162,-877,9162,-896,9153,-896,9153,-877xe" filled="true" fillcolor="#000000" stroked="false">
                <v:path arrowok="t"/>
                <v:fill type="solid"/>
              </v:shape>
            </v:group>
            <v:group style="position:absolute;left:9153;top:-877;width:10;height:20" coordorigin="9153,-877" coordsize="10,20">
              <v:shape style="position:absolute;left:9153;top:-877;width:10;height:20" coordorigin="9153,-877" coordsize="10,20" path="m9153,-857l9162,-857,9162,-877,9153,-877,9153,-857xe" filled="true" fillcolor="#000000" stroked="false">
                <v:path arrowok="t"/>
                <v:fill type="solid"/>
              </v:shape>
            </v:group>
            <v:group style="position:absolute;left:9153;top:-857;width:10;height:20" coordorigin="9153,-857" coordsize="10,20">
              <v:shape style="position:absolute;left:9153;top:-857;width:10;height:20" coordorigin="9153,-857" coordsize="10,20" path="m9153,-838l9162,-838,9162,-857,9153,-857,9153,-838xe" filled="true" fillcolor="#000000" stroked="false">
                <v:path arrowok="t"/>
                <v:fill type="solid"/>
              </v:shape>
            </v:group>
            <v:group style="position:absolute;left:9153;top:-838;width:10;height:20" coordorigin="9153,-838" coordsize="10,20">
              <v:shape style="position:absolute;left:9153;top:-838;width:10;height:20" coordorigin="9153,-838" coordsize="10,20" path="m9153,-819l9162,-819,9162,-838,9153,-838,9153,-819xe" filled="true" fillcolor="#000000" stroked="false">
                <v:path arrowok="t"/>
                <v:fill type="solid"/>
              </v:shape>
            </v:group>
            <v:group style="position:absolute;left:9153;top:-819;width:10;height:20" coordorigin="9153,-819" coordsize="10,20">
              <v:shape style="position:absolute;left:9153;top:-819;width:10;height:20" coordorigin="9153,-819" coordsize="10,20" path="m9153,-800l9162,-800,9162,-819,9153,-819,9153,-800xe" filled="true" fillcolor="#000000" stroked="false">
                <v:path arrowok="t"/>
                <v:fill type="solid"/>
              </v:shape>
            </v:group>
            <v:group style="position:absolute;left:9153;top:-800;width:10;height:20" coordorigin="9153,-800" coordsize="10,20">
              <v:shape style="position:absolute;left:9153;top:-800;width:10;height:20" coordorigin="9153,-800" coordsize="10,20" path="m9153,-781l9162,-781,9162,-800,9153,-800,9153,-781xe" filled="true" fillcolor="#000000" stroked="false">
                <v:path arrowok="t"/>
                <v:fill type="solid"/>
              </v:shape>
            </v:group>
            <v:group style="position:absolute;left:9153;top:-781;width:10;height:20" coordorigin="9153,-781" coordsize="10,20">
              <v:shape style="position:absolute;left:9153;top:-781;width:10;height:20" coordorigin="9153,-781" coordsize="10,20" path="m9153,-761l9162,-761,9162,-781,9153,-781,9153,-761xe" filled="true" fillcolor="#000000" stroked="false">
                <v:path arrowok="t"/>
                <v:fill type="solid"/>
              </v:shape>
            </v:group>
            <v:group style="position:absolute;left:9153;top:-761;width:10;height:20" coordorigin="9153,-761" coordsize="10,20">
              <v:shape style="position:absolute;left:9153;top:-761;width:10;height:20" coordorigin="9153,-761" coordsize="10,20" path="m9153,-742l9162,-742,9162,-761,9153,-761,9153,-742xe" filled="true" fillcolor="#000000" stroked="false">
                <v:path arrowok="t"/>
                <v:fill type="solid"/>
              </v:shape>
            </v:group>
            <v:group style="position:absolute;left:9153;top:-742;width:10;height:20" coordorigin="9153,-742" coordsize="10,20">
              <v:shape style="position:absolute;left:9153;top:-742;width:10;height:20" coordorigin="9153,-742" coordsize="10,20" path="m9153,-723l9162,-723,9162,-742,9153,-742,9153,-723xe" filled="true" fillcolor="#000000" stroked="false">
                <v:path arrowok="t"/>
                <v:fill type="solid"/>
              </v:shape>
            </v:group>
            <v:group style="position:absolute;left:9153;top:-723;width:10;height:20" coordorigin="9153,-723" coordsize="10,20">
              <v:shape style="position:absolute;left:9153;top:-723;width:10;height:20" coordorigin="9153,-723" coordsize="10,20" path="m9153,-704l9162,-704,9162,-723,9153,-723,9153,-704xe" filled="true" fillcolor="#000000" stroked="false">
                <v:path arrowok="t"/>
                <v:fill type="solid"/>
              </v:shape>
            </v:group>
            <v:group style="position:absolute;left:9153;top:-704;width:10;height:20" coordorigin="9153,-704" coordsize="10,20">
              <v:shape style="position:absolute;left:9153;top:-704;width:10;height:20" coordorigin="9153,-704" coordsize="10,20" path="m9153,-685l9162,-685,9162,-704,9153,-704,9153,-685xe" filled="true" fillcolor="#000000" stroked="false">
                <v:path arrowok="t"/>
                <v:fill type="solid"/>
              </v:shape>
            </v:group>
            <v:group style="position:absolute;left:9153;top:-685;width:10;height:20" coordorigin="9153,-685" coordsize="10,20">
              <v:shape style="position:absolute;left:9153;top:-685;width:10;height:20" coordorigin="9153,-685" coordsize="10,20" path="m9153,-665l9162,-665,9162,-685,9153,-685,9153,-665xe" filled="true" fillcolor="#000000" stroked="false">
                <v:path arrowok="t"/>
                <v:fill type="solid"/>
              </v:shape>
            </v:group>
            <v:group style="position:absolute;left:9153;top:-665;width:10;height:20" coordorigin="9153,-665" coordsize="10,20">
              <v:shape style="position:absolute;left:9153;top:-665;width:10;height:20" coordorigin="9153,-665" coordsize="10,20" path="m9153,-646l9162,-646,9162,-665,9153,-665,9153,-646xe" filled="true" fillcolor="#000000" stroked="false">
                <v:path arrowok="t"/>
                <v:fill type="solid"/>
              </v:shape>
            </v:group>
            <v:group style="position:absolute;left:9153;top:-646;width:10;height:20" coordorigin="9153,-646" coordsize="10,20">
              <v:shape style="position:absolute;left:9153;top:-646;width:10;height:20" coordorigin="9153,-646" coordsize="10,20" path="m9153,-627l9162,-627,9162,-646,9153,-646,9153,-627xe" filled="true" fillcolor="#000000" stroked="false">
                <v:path arrowok="t"/>
                <v:fill type="solid"/>
              </v:shape>
            </v:group>
            <v:group style="position:absolute;left:9153;top:-627;width:10;height:20" coordorigin="9153,-627" coordsize="10,20">
              <v:shape style="position:absolute;left:9153;top:-627;width:10;height:20" coordorigin="9153,-627" coordsize="10,20" path="m9153,-608l9162,-608,9162,-627,9153,-627,9153,-608xe" filled="true" fillcolor="#000000" stroked="false">
                <v:path arrowok="t"/>
                <v:fill type="solid"/>
              </v:shape>
            </v:group>
            <v:group style="position:absolute;left:9153;top:-608;width:10;height:20" coordorigin="9153,-608" coordsize="10,20">
              <v:shape style="position:absolute;left:9153;top:-608;width:10;height:20" coordorigin="9153,-608" coordsize="10,20" path="m9153,-589l9162,-589,9162,-608,9153,-608,9153,-589xe" filled="true" fillcolor="#000000" stroked="false">
                <v:path arrowok="t"/>
                <v:fill type="solid"/>
              </v:shape>
            </v:group>
            <v:group style="position:absolute;left:9153;top:-589;width:10;height:20" coordorigin="9153,-589" coordsize="10,20">
              <v:shape style="position:absolute;left:9153;top:-589;width:10;height:20" coordorigin="9153,-589" coordsize="10,20" path="m9153,-569l9162,-569,9162,-589,9153,-589,9153,-569xe" filled="true" fillcolor="#000000" stroked="false">
                <v:path arrowok="t"/>
                <v:fill type="solid"/>
              </v:shape>
            </v:group>
            <v:group style="position:absolute;left:9153;top:-569;width:10;height:20" coordorigin="9153,-569" coordsize="10,20">
              <v:shape style="position:absolute;left:9153;top:-569;width:10;height:20" coordorigin="9153,-569" coordsize="10,20" path="m9153,-550l9162,-550,9162,-569,9153,-569,9153,-550xe" filled="true" fillcolor="#000000" stroked="false">
                <v:path arrowok="t"/>
                <v:fill type="solid"/>
              </v:shape>
            </v:group>
            <v:group style="position:absolute;left:9153;top:-550;width:10;height:20" coordorigin="9153,-550" coordsize="10,20">
              <v:shape style="position:absolute;left:9153;top:-550;width:10;height:20" coordorigin="9153,-550" coordsize="10,20" path="m9153,-531l9162,-531,9162,-550,9153,-550,9153,-531xe" filled="true" fillcolor="#000000" stroked="false">
                <v:path arrowok="t"/>
                <v:fill type="solid"/>
              </v:shape>
            </v:group>
            <v:group style="position:absolute;left:9153;top:-531;width:10;height:20" coordorigin="9153,-531" coordsize="10,20">
              <v:shape style="position:absolute;left:9153;top:-531;width:10;height:20" coordorigin="9153,-531" coordsize="10,20" path="m9153,-512l9162,-512,9162,-531,9153,-531,9153,-512xe" filled="true" fillcolor="#000000" stroked="false">
                <v:path arrowok="t"/>
                <v:fill type="solid"/>
              </v:shape>
            </v:group>
            <v:group style="position:absolute;left:9153;top:-512;width:10;height:20" coordorigin="9153,-512" coordsize="10,20">
              <v:shape style="position:absolute;left:9153;top:-512;width:10;height:20" coordorigin="9153,-512" coordsize="10,20" path="m9153,-493l9162,-493,9162,-512,9153,-512,9153,-493xe" filled="true" fillcolor="#000000" stroked="false">
                <v:path arrowok="t"/>
                <v:fill type="solid"/>
              </v:shape>
            </v:group>
            <v:group style="position:absolute;left:9153;top:-493;width:10;height:20" coordorigin="9153,-493" coordsize="10,20">
              <v:shape style="position:absolute;left:9153;top:-493;width:10;height:20" coordorigin="9153,-493" coordsize="10,20" path="m9153,-473l9162,-473,9162,-493,9153,-493,9153,-473xe" filled="true" fillcolor="#000000" stroked="false">
                <v:path arrowok="t"/>
                <v:fill type="solid"/>
              </v:shape>
            </v:group>
            <v:group style="position:absolute;left:9153;top:-473;width:10;height:20" coordorigin="9153,-473" coordsize="10,20">
              <v:shape style="position:absolute;left:9153;top:-473;width:10;height:20" coordorigin="9153,-473" coordsize="10,20" path="m9153,-454l9162,-454,9162,-473,9153,-473,9153,-454xe" filled="true" fillcolor="#000000" stroked="false">
                <v:path arrowok="t"/>
                <v:fill type="solid"/>
              </v:shape>
            </v:group>
            <v:group style="position:absolute;left:9153;top:-454;width:10;height:20" coordorigin="9153,-454" coordsize="10,20">
              <v:shape style="position:absolute;left:9153;top:-454;width:10;height:20" coordorigin="9153,-454" coordsize="10,20" path="m9153,-435l9162,-435,9162,-454,9153,-454,9153,-435xe" filled="true" fillcolor="#000000" stroked="false">
                <v:path arrowok="t"/>
                <v:fill type="solid"/>
              </v:shape>
            </v:group>
            <v:group style="position:absolute;left:9153;top:-435;width:10;height:20" coordorigin="9153,-435" coordsize="10,20">
              <v:shape style="position:absolute;left:9153;top:-435;width:10;height:20" coordorigin="9153,-435" coordsize="10,20" path="m9153,-416l9162,-416,9162,-435,9153,-435,9153,-416xe" filled="true" fillcolor="#000000" stroked="false">
                <v:path arrowok="t"/>
                <v:fill type="solid"/>
              </v:shape>
            </v:group>
            <v:group style="position:absolute;left:9153;top:-416;width:10;height:20" coordorigin="9153,-416" coordsize="10,20">
              <v:shape style="position:absolute;left:9153;top:-416;width:10;height:20" coordorigin="9153,-416" coordsize="10,20" path="m9153,-397l9162,-397,9162,-416,9153,-416,9153,-397xe" filled="true" fillcolor="#000000" stroked="false">
                <v:path arrowok="t"/>
                <v:fill type="solid"/>
              </v:shape>
            </v:group>
            <v:group style="position:absolute;left:9153;top:-397;width:10;height:20" coordorigin="9153,-397" coordsize="10,20">
              <v:shape style="position:absolute;left:9153;top:-397;width:10;height:20" coordorigin="9153,-397" coordsize="10,20" path="m9153,-377l9162,-377,9162,-397,9153,-397,9153,-377xe" filled="true" fillcolor="#000000" stroked="false">
                <v:path arrowok="t"/>
                <v:fill type="solid"/>
              </v:shape>
            </v:group>
            <v:group style="position:absolute;left:9153;top:-377;width:10;height:20" coordorigin="9153,-377" coordsize="10,20">
              <v:shape style="position:absolute;left:9153;top:-377;width:10;height:20" coordorigin="9153,-377" coordsize="10,20" path="m9153,-358l9162,-358,9162,-377,9153,-377,9153,-358xe" filled="true" fillcolor="#000000" stroked="false">
                <v:path arrowok="t"/>
                <v:fill type="solid"/>
              </v:shape>
            </v:group>
            <v:group style="position:absolute;left:9153;top:-358;width:10;height:20" coordorigin="9153,-358" coordsize="10,20">
              <v:shape style="position:absolute;left:9153;top:-358;width:10;height:20" coordorigin="9153,-358" coordsize="10,20" path="m9153,-339l9162,-339,9162,-358,9153,-358,9153,-339xe" filled="true" fillcolor="#000000" stroked="false">
                <v:path arrowok="t"/>
                <v:fill type="solid"/>
              </v:shape>
            </v:group>
            <v:group style="position:absolute;left:9153;top:-339;width:10;height:20" coordorigin="9153,-339" coordsize="10,20">
              <v:shape style="position:absolute;left:9153;top:-339;width:10;height:20" coordorigin="9153,-339" coordsize="10,20" path="m9153,-320l9162,-320,9162,-339,9153,-339,9153,-320xe" filled="true" fillcolor="#000000" stroked="false">
                <v:path arrowok="t"/>
                <v:fill type="solid"/>
              </v:shape>
              <v:shape style="position:absolute;left:4177;top:-5204;width:843;height:61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年末余额</w:t>
                      </w:r>
                    </w:p>
                    <w:p>
                      <w:pPr>
                        <w:spacing w:before="128"/>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6102;top:-4800;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shape style="position:absolute;left:7614;top:-5204;width:843;height:61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年初余额</w:t>
                      </w:r>
                    </w:p>
                    <w:p>
                      <w:pPr>
                        <w:spacing w:before="128"/>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9265;top:-4800;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group>
            <w10:wrap type="none"/>
          </v:group>
        </w:pict>
      </w:r>
      <w:r>
        <w:rPr/>
        <w:pict>
          <v:group style="position:absolute;margin-left:71.903999pt;margin-top:56.61367pt;width:451.65pt;height:290.45pt;mso-position-horizontal-relative:page;mso-position-vertical-relative:paragraph;z-index:-1343776" coordorigin="1438,1132" coordsize="9033,5809">
            <v:group style="position:absolute;left:1452;top:1147;width:1620;height:2" coordorigin="1452,1147" coordsize="1620,2">
              <v:shape style="position:absolute;left:1452;top:1147;width:1620;height:2" coordorigin="1452,1147" coordsize="1620,0" path="m1452,1147l3072,1147e" filled="false" stroked="true" strokeweight="1.44pt" strokecolor="#000000">
                <v:path arrowok="t"/>
              </v:shape>
              <v:shape style="position:absolute;left:3072;top:1161;width:10;height:2" type="#_x0000_t75" stroked="false">
                <v:imagedata r:id="rId131" o:title=""/>
              </v:shape>
            </v:group>
            <v:group style="position:absolute;left:3072;top:1147;width:29;height:2" coordorigin="3072,1147" coordsize="29,2">
              <v:shape style="position:absolute;left:3072;top:1147;width:29;height:2" coordorigin="3072,1147" coordsize="29,0" path="m3072,1147l3101,1147e" filled="false" stroked="true" strokeweight="1.44pt" strokecolor="#000000">
                <v:path arrowok="t"/>
              </v:shape>
            </v:group>
            <v:group style="position:absolute;left:3101;top:1147;width:3609;height:2" coordorigin="3101,1147" coordsize="3609,2">
              <v:shape style="position:absolute;left:3101;top:1147;width:3609;height:2" coordorigin="3101,1147" coordsize="3609,0" path="m3101,1147l6709,1147e" filled="false" stroked="true" strokeweight="1.44pt" strokecolor="#000000">
                <v:path arrowok="t"/>
              </v:shape>
              <v:shape style="position:absolute;left:6709;top:1161;width:10;height:2" type="#_x0000_t75" stroked="false">
                <v:imagedata r:id="rId131" o:title=""/>
              </v:shape>
            </v:group>
            <v:group style="position:absolute;left:6709;top:1147;width:29;height:2" coordorigin="6709,1147" coordsize="29,2">
              <v:shape style="position:absolute;left:6709;top:1147;width:29;height:2" coordorigin="6709,1147" coordsize="29,0" path="m6709,1147l6738,1147e" filled="false" stroked="true" strokeweight="1.44pt" strokecolor="#000000">
                <v:path arrowok="t"/>
              </v:shape>
            </v:group>
            <v:group style="position:absolute;left:6738;top:1147;width:3718;height:2" coordorigin="6738,1147" coordsize="3718,2">
              <v:shape style="position:absolute;left:6738;top:1147;width:3718;height:2" coordorigin="6738,1147" coordsize="3718,0" path="m6738,1147l10456,1147e" filled="false" stroked="true" strokeweight="1.44pt" strokecolor="#000000">
                <v:path arrowok="t"/>
              </v:shape>
            </v:group>
            <v:group style="position:absolute;left:3072;top:1163;width:10;height:20" coordorigin="3072,1163" coordsize="10,20">
              <v:shape style="position:absolute;left:3072;top:1163;width:10;height:20" coordorigin="3072,1163" coordsize="10,20" path="m3072,1183l3082,1183,3082,1163,3072,1163,3072,1183xe" filled="true" fillcolor="#000000" stroked="false">
                <v:path arrowok="t"/>
                <v:fill type="solid"/>
              </v:shape>
            </v:group>
            <v:group style="position:absolute;left:3072;top:1183;width:10;height:20" coordorigin="3072,1183" coordsize="10,20">
              <v:shape style="position:absolute;left:3072;top:1183;width:10;height:20" coordorigin="3072,1183" coordsize="10,20" path="m3072,1202l3082,1202,3082,1183,3072,1183,3072,1202xe" filled="true" fillcolor="#000000" stroked="false">
                <v:path arrowok="t"/>
                <v:fill type="solid"/>
              </v:shape>
            </v:group>
            <v:group style="position:absolute;left:3072;top:1202;width:10;height:20" coordorigin="3072,1202" coordsize="10,20">
              <v:shape style="position:absolute;left:3072;top:1202;width:10;height:20" coordorigin="3072,1202" coordsize="10,20" path="m3072,1221l3082,1221,3082,1202,3072,1202,3072,1221xe" filled="true" fillcolor="#000000" stroked="false">
                <v:path arrowok="t"/>
                <v:fill type="solid"/>
              </v:shape>
            </v:group>
            <v:group style="position:absolute;left:3072;top:1221;width:10;height:20" coordorigin="3072,1221" coordsize="10,20">
              <v:shape style="position:absolute;left:3072;top:1221;width:10;height:20" coordorigin="3072,1221" coordsize="10,20" path="m3072,1240l3082,1240,3082,1221,3072,1221,3072,1240xe" filled="true" fillcolor="#000000" stroked="false">
                <v:path arrowok="t"/>
                <v:fill type="solid"/>
              </v:shape>
            </v:group>
            <v:group style="position:absolute;left:3072;top:1240;width:10;height:20" coordorigin="3072,1240" coordsize="10,20">
              <v:shape style="position:absolute;left:3072;top:1240;width:10;height:20" coordorigin="3072,1240" coordsize="10,20" path="m3072,1259l3082,1259,3082,1240,3072,1240,3072,1259xe" filled="true" fillcolor="#000000" stroked="false">
                <v:path arrowok="t"/>
                <v:fill type="solid"/>
              </v:shape>
            </v:group>
            <v:group style="position:absolute;left:3072;top:1259;width:10;height:20" coordorigin="3072,1259" coordsize="10,20">
              <v:shape style="position:absolute;left:3072;top:1259;width:10;height:20" coordorigin="3072,1259" coordsize="10,20" path="m3072,1279l3082,1279,3082,1259,3072,1259,3072,1279xe" filled="true" fillcolor="#000000" stroked="false">
                <v:path arrowok="t"/>
                <v:fill type="solid"/>
              </v:shape>
            </v:group>
            <v:group style="position:absolute;left:3072;top:1279;width:10;height:20" coordorigin="3072,1279" coordsize="10,20">
              <v:shape style="position:absolute;left:3072;top:1279;width:10;height:20" coordorigin="3072,1279" coordsize="10,20" path="m3072,1298l3082,1298,3082,1279,3072,1279,3072,1298xe" filled="true" fillcolor="#000000" stroked="false">
                <v:path arrowok="t"/>
                <v:fill type="solid"/>
              </v:shape>
            </v:group>
            <v:group style="position:absolute;left:3072;top:1298;width:10;height:20" coordorigin="3072,1298" coordsize="10,20">
              <v:shape style="position:absolute;left:3072;top:1298;width:10;height:20" coordorigin="3072,1298" coordsize="10,20" path="m3072,1317l3082,1317,3082,1298,3072,1298,3072,1317xe" filled="true" fillcolor="#000000" stroked="false">
                <v:path arrowok="t"/>
                <v:fill type="solid"/>
              </v:shape>
            </v:group>
            <v:group style="position:absolute;left:3072;top:1317;width:10;height:20" coordorigin="3072,1317" coordsize="10,20">
              <v:shape style="position:absolute;left:3072;top:1317;width:10;height:20" coordorigin="3072,1317" coordsize="10,20" path="m3072,1336l3082,1336,3082,1317,3072,1317,3072,1336xe" filled="true" fillcolor="#000000" stroked="false">
                <v:path arrowok="t"/>
                <v:fill type="solid"/>
              </v:shape>
            </v:group>
            <v:group style="position:absolute;left:3072;top:1336;width:10;height:20" coordorigin="3072,1336" coordsize="10,20">
              <v:shape style="position:absolute;left:3072;top:1336;width:10;height:20" coordorigin="3072,1336" coordsize="10,20" path="m3072,1355l3082,1355,3082,1336,3072,1336,3072,1355xe" filled="true" fillcolor="#000000" stroked="false">
                <v:path arrowok="t"/>
                <v:fill type="solid"/>
              </v:shape>
            </v:group>
            <v:group style="position:absolute;left:3072;top:1355;width:10;height:20" coordorigin="3072,1355" coordsize="10,20">
              <v:shape style="position:absolute;left:3072;top:1355;width:10;height:20" coordorigin="3072,1355" coordsize="10,20" path="m3072,1375l3082,1375,3082,1355,3072,1355,3072,1375xe" filled="true" fillcolor="#000000" stroked="false">
                <v:path arrowok="t"/>
                <v:fill type="solid"/>
              </v:shape>
            </v:group>
            <v:group style="position:absolute;left:3072;top:1375;width:10;height:20" coordorigin="3072,1375" coordsize="10,20">
              <v:shape style="position:absolute;left:3072;top:1375;width:10;height:20" coordorigin="3072,1375" coordsize="10,20" path="m3072,1394l3082,1394,3082,1375,3072,1375,3072,1394xe" filled="true" fillcolor="#000000" stroked="false">
                <v:path arrowok="t"/>
                <v:fill type="solid"/>
              </v:shape>
            </v:group>
            <v:group style="position:absolute;left:3072;top:1394;width:10;height:20" coordorigin="3072,1394" coordsize="10,20">
              <v:shape style="position:absolute;left:3072;top:1394;width:10;height:20" coordorigin="3072,1394" coordsize="10,20" path="m3072,1413l3082,1413,3082,1394,3072,1394,3072,1413xe" filled="true" fillcolor="#000000" stroked="false">
                <v:path arrowok="t"/>
                <v:fill type="solid"/>
              </v:shape>
            </v:group>
            <v:group style="position:absolute;left:3072;top:1413;width:10;height:20" coordorigin="3072,1413" coordsize="10,20">
              <v:shape style="position:absolute;left:3072;top:1413;width:10;height:20" coordorigin="3072,1413" coordsize="10,20" path="m3072,1432l3082,1432,3082,1413,3072,1413,3072,1432xe" filled="true" fillcolor="#000000" stroked="false">
                <v:path arrowok="t"/>
                <v:fill type="solid"/>
              </v:shape>
            </v:group>
            <v:group style="position:absolute;left:3072;top:1432;width:10;height:20" coordorigin="3072,1432" coordsize="10,20">
              <v:shape style="position:absolute;left:3072;top:1432;width:10;height:20" coordorigin="3072,1432" coordsize="10,20" path="m3072,1451l3082,1451,3082,1432,3072,1432,3072,1451xe" filled="true" fillcolor="#000000" stroked="false">
                <v:path arrowok="t"/>
                <v:fill type="solid"/>
              </v:shape>
            </v:group>
            <v:group style="position:absolute;left:3072;top:1451;width:10;height:20" coordorigin="3072,1451" coordsize="10,20">
              <v:shape style="position:absolute;left:3072;top:1451;width:10;height:20" coordorigin="3072,1451" coordsize="10,20" path="m3072,1471l3082,1471,3082,1451,3072,1451,3072,1471xe" filled="true" fillcolor="#000000" stroked="false">
                <v:path arrowok="t"/>
                <v:fill type="solid"/>
              </v:shape>
            </v:group>
            <v:group style="position:absolute;left:3072;top:1471;width:10;height:20" coordorigin="3072,1471" coordsize="10,20">
              <v:shape style="position:absolute;left:3072;top:1471;width:10;height:20" coordorigin="3072,1471" coordsize="10,20" path="m3072,1490l3082,1490,3082,1471,3072,1471,3072,1490xe" filled="true" fillcolor="#000000" stroked="false">
                <v:path arrowok="t"/>
                <v:fill type="solid"/>
              </v:shape>
            </v:group>
            <v:group style="position:absolute;left:3072;top:1490;width:10;height:20" coordorigin="3072,1490" coordsize="10,20">
              <v:shape style="position:absolute;left:3072;top:1490;width:10;height:20" coordorigin="3072,1490" coordsize="10,20" path="m3072,1509l3082,1509,3082,1490,3072,1490,3072,1509xe" filled="true" fillcolor="#000000" stroked="false">
                <v:path arrowok="t"/>
                <v:fill type="solid"/>
              </v:shape>
            </v:group>
            <v:group style="position:absolute;left:3072;top:1509;width:10;height:20" coordorigin="3072,1509" coordsize="10,20">
              <v:shape style="position:absolute;left:3072;top:1509;width:10;height:20" coordorigin="3072,1509" coordsize="10,20" path="m3072,1528l3082,1528,3082,1509,3072,1509,3072,1528xe" filled="true" fillcolor="#000000" stroked="false">
                <v:path arrowok="t"/>
                <v:fill type="solid"/>
              </v:shape>
            </v:group>
            <v:group style="position:absolute;left:3072;top:1528;width:10;height:20" coordorigin="3072,1528" coordsize="10,20">
              <v:shape style="position:absolute;left:3072;top:1528;width:10;height:20" coordorigin="3072,1528" coordsize="10,20" path="m3072,1547l3082,1547,3082,1528,3072,1528,3072,1547xe" filled="true" fillcolor="#000000" stroked="false">
                <v:path arrowok="t"/>
                <v:fill type="solid"/>
              </v:shape>
            </v:group>
            <v:group style="position:absolute;left:6709;top:1163;width:10;height:20" coordorigin="6709,1163" coordsize="10,20">
              <v:shape style="position:absolute;left:6709;top:1163;width:10;height:20" coordorigin="6709,1163" coordsize="10,20" path="m6709,1183l6719,1183,6719,1163,6709,1163,6709,1183xe" filled="true" fillcolor="#000000" stroked="false">
                <v:path arrowok="t"/>
                <v:fill type="solid"/>
              </v:shape>
            </v:group>
            <v:group style="position:absolute;left:6709;top:1183;width:10;height:20" coordorigin="6709,1183" coordsize="10,20">
              <v:shape style="position:absolute;left:6709;top:1183;width:10;height:20" coordorigin="6709,1183" coordsize="10,20" path="m6709,1202l6719,1202,6719,1183,6709,1183,6709,1202xe" filled="true" fillcolor="#000000" stroked="false">
                <v:path arrowok="t"/>
                <v:fill type="solid"/>
              </v:shape>
            </v:group>
            <v:group style="position:absolute;left:6709;top:1202;width:10;height:20" coordorigin="6709,1202" coordsize="10,20">
              <v:shape style="position:absolute;left:6709;top:1202;width:10;height:20" coordorigin="6709,1202" coordsize="10,20" path="m6709,1221l6719,1221,6719,1202,6709,1202,6709,1221xe" filled="true" fillcolor="#000000" stroked="false">
                <v:path arrowok="t"/>
                <v:fill type="solid"/>
              </v:shape>
            </v:group>
            <v:group style="position:absolute;left:6709;top:1221;width:10;height:20" coordorigin="6709,1221" coordsize="10,20">
              <v:shape style="position:absolute;left:6709;top:1221;width:10;height:20" coordorigin="6709,1221" coordsize="10,20" path="m6709,1240l6719,1240,6719,1221,6709,1221,6709,1240xe" filled="true" fillcolor="#000000" stroked="false">
                <v:path arrowok="t"/>
                <v:fill type="solid"/>
              </v:shape>
            </v:group>
            <v:group style="position:absolute;left:6709;top:1240;width:10;height:20" coordorigin="6709,1240" coordsize="10,20">
              <v:shape style="position:absolute;left:6709;top:1240;width:10;height:20" coordorigin="6709,1240" coordsize="10,20" path="m6709,1259l6719,1259,6719,1240,6709,1240,6709,1259xe" filled="true" fillcolor="#000000" stroked="false">
                <v:path arrowok="t"/>
                <v:fill type="solid"/>
              </v:shape>
            </v:group>
            <v:group style="position:absolute;left:6709;top:1259;width:10;height:20" coordorigin="6709,1259" coordsize="10,20">
              <v:shape style="position:absolute;left:6709;top:1259;width:10;height:20" coordorigin="6709,1259" coordsize="10,20" path="m6709,1279l6719,1279,6719,1259,6709,1259,6709,1279xe" filled="true" fillcolor="#000000" stroked="false">
                <v:path arrowok="t"/>
                <v:fill type="solid"/>
              </v:shape>
            </v:group>
            <v:group style="position:absolute;left:6709;top:1279;width:10;height:20" coordorigin="6709,1279" coordsize="10,20">
              <v:shape style="position:absolute;left:6709;top:1279;width:10;height:20" coordorigin="6709,1279" coordsize="10,20" path="m6709,1298l6719,1298,6719,1279,6709,1279,6709,1298xe" filled="true" fillcolor="#000000" stroked="false">
                <v:path arrowok="t"/>
                <v:fill type="solid"/>
              </v:shape>
            </v:group>
            <v:group style="position:absolute;left:6709;top:1298;width:10;height:20" coordorigin="6709,1298" coordsize="10,20">
              <v:shape style="position:absolute;left:6709;top:1298;width:10;height:20" coordorigin="6709,1298" coordsize="10,20" path="m6709,1317l6719,1317,6719,1298,6709,1298,6709,1317xe" filled="true" fillcolor="#000000" stroked="false">
                <v:path arrowok="t"/>
                <v:fill type="solid"/>
              </v:shape>
            </v:group>
            <v:group style="position:absolute;left:6709;top:1317;width:10;height:20" coordorigin="6709,1317" coordsize="10,20">
              <v:shape style="position:absolute;left:6709;top:1317;width:10;height:20" coordorigin="6709,1317" coordsize="10,20" path="m6709,1336l6719,1336,6719,1317,6709,1317,6709,1336xe" filled="true" fillcolor="#000000" stroked="false">
                <v:path arrowok="t"/>
                <v:fill type="solid"/>
              </v:shape>
            </v:group>
            <v:group style="position:absolute;left:6709;top:1336;width:10;height:20" coordorigin="6709,1336" coordsize="10,20">
              <v:shape style="position:absolute;left:6709;top:1336;width:10;height:20" coordorigin="6709,1336" coordsize="10,20" path="m6709,1355l6719,1355,6719,1336,6709,1336,6709,1355xe" filled="true" fillcolor="#000000" stroked="false">
                <v:path arrowok="t"/>
                <v:fill type="solid"/>
              </v:shape>
            </v:group>
            <v:group style="position:absolute;left:6709;top:1355;width:10;height:20" coordorigin="6709,1355" coordsize="10,20">
              <v:shape style="position:absolute;left:6709;top:1355;width:10;height:20" coordorigin="6709,1355" coordsize="10,20" path="m6709,1375l6719,1375,6719,1355,6709,1355,6709,1375xe" filled="true" fillcolor="#000000" stroked="false">
                <v:path arrowok="t"/>
                <v:fill type="solid"/>
              </v:shape>
            </v:group>
            <v:group style="position:absolute;left:6709;top:1375;width:10;height:20" coordorigin="6709,1375" coordsize="10,20">
              <v:shape style="position:absolute;left:6709;top:1375;width:10;height:20" coordorigin="6709,1375" coordsize="10,20" path="m6709,1394l6719,1394,6719,1375,6709,1375,6709,1394xe" filled="true" fillcolor="#000000" stroked="false">
                <v:path arrowok="t"/>
                <v:fill type="solid"/>
              </v:shape>
            </v:group>
            <v:group style="position:absolute;left:6709;top:1394;width:10;height:20" coordorigin="6709,1394" coordsize="10,20">
              <v:shape style="position:absolute;left:6709;top:1394;width:10;height:20" coordorigin="6709,1394" coordsize="10,20" path="m6709,1413l6719,1413,6719,1394,6709,1394,6709,1413xe" filled="true" fillcolor="#000000" stroked="false">
                <v:path arrowok="t"/>
                <v:fill type="solid"/>
              </v:shape>
            </v:group>
            <v:group style="position:absolute;left:6709;top:1413;width:10;height:20" coordorigin="6709,1413" coordsize="10,20">
              <v:shape style="position:absolute;left:6709;top:1413;width:10;height:20" coordorigin="6709,1413" coordsize="10,20" path="m6709,1432l6719,1432,6719,1413,6709,1413,6709,1432xe" filled="true" fillcolor="#000000" stroked="false">
                <v:path arrowok="t"/>
                <v:fill type="solid"/>
              </v:shape>
            </v:group>
            <v:group style="position:absolute;left:6709;top:1432;width:10;height:20" coordorigin="6709,1432" coordsize="10,20">
              <v:shape style="position:absolute;left:6709;top:1432;width:10;height:20" coordorigin="6709,1432" coordsize="10,20" path="m6709,1451l6719,1451,6719,1432,6709,1432,6709,1451xe" filled="true" fillcolor="#000000" stroked="false">
                <v:path arrowok="t"/>
                <v:fill type="solid"/>
              </v:shape>
              <v:shape style="position:absolute;left:3068;top:1451;width:3661;height:110" type="#_x0000_t75" stroked="false">
                <v:imagedata r:id="rId132" o:title=""/>
              </v:shape>
              <v:shape style="position:absolute;left:6705;top:1552;width:3752;height:10" type="#_x0000_t75" stroked="false">
                <v:imagedata r:id="rId133" o:title=""/>
              </v:shape>
            </v:group>
            <v:group style="position:absolute;left:3072;top:1562;width:10;height:20" coordorigin="3072,1562" coordsize="10,20">
              <v:shape style="position:absolute;left:3072;top:1562;width:10;height:20" coordorigin="3072,1562" coordsize="10,20" path="m3072,1581l3082,1581,3082,1562,3072,1562,3072,1581xe" filled="true" fillcolor="#000000" stroked="false">
                <v:path arrowok="t"/>
                <v:fill type="solid"/>
              </v:shape>
            </v:group>
            <v:group style="position:absolute;left:3072;top:1581;width:10;height:20" coordorigin="3072,1581" coordsize="10,20">
              <v:shape style="position:absolute;left:3072;top:1581;width:10;height:20" coordorigin="3072,1581" coordsize="10,20" path="m3072,1600l3082,1600,3082,1581,3072,1581,3072,1600xe" filled="true" fillcolor="#000000" stroked="false">
                <v:path arrowok="t"/>
                <v:fill type="solid"/>
              </v:shape>
            </v:group>
            <v:group style="position:absolute;left:3072;top:1600;width:10;height:20" coordorigin="3072,1600" coordsize="10,20">
              <v:shape style="position:absolute;left:3072;top:1600;width:10;height:20" coordorigin="3072,1600" coordsize="10,20" path="m3072,1619l3082,1619,3082,1600,3072,1600,3072,1619xe" filled="true" fillcolor="#000000" stroked="false">
                <v:path arrowok="t"/>
                <v:fill type="solid"/>
              </v:shape>
            </v:group>
            <v:group style="position:absolute;left:3072;top:1619;width:10;height:20" coordorigin="3072,1619" coordsize="10,20">
              <v:shape style="position:absolute;left:3072;top:1619;width:10;height:20" coordorigin="3072,1619" coordsize="10,20" path="m3072,1639l3082,1639,3082,1619,3072,1619,3072,1639xe" filled="true" fillcolor="#000000" stroked="false">
                <v:path arrowok="t"/>
                <v:fill type="solid"/>
              </v:shape>
            </v:group>
            <v:group style="position:absolute;left:3072;top:1639;width:10;height:20" coordorigin="3072,1639" coordsize="10,20">
              <v:shape style="position:absolute;left:3072;top:1639;width:10;height:20" coordorigin="3072,1639" coordsize="10,20" path="m3072,1658l3082,1658,3082,1639,3072,1639,3072,1658xe" filled="true" fillcolor="#000000" stroked="false">
                <v:path arrowok="t"/>
                <v:fill type="solid"/>
              </v:shape>
            </v:group>
            <v:group style="position:absolute;left:3072;top:1658;width:10;height:20" coordorigin="3072,1658" coordsize="10,20">
              <v:shape style="position:absolute;left:3072;top:1658;width:10;height:20" coordorigin="3072,1658" coordsize="10,20" path="m3072,1677l3082,1677,3082,1658,3072,1658,3072,1677xe" filled="true" fillcolor="#000000" stroked="false">
                <v:path arrowok="t"/>
                <v:fill type="solid"/>
              </v:shape>
            </v:group>
            <v:group style="position:absolute;left:3072;top:1677;width:10;height:20" coordorigin="3072,1677" coordsize="10,20">
              <v:shape style="position:absolute;left:3072;top:1677;width:10;height:20" coordorigin="3072,1677" coordsize="10,20" path="m3072,1696l3082,1696,3082,1677,3072,1677,3072,1696xe" filled="true" fillcolor="#000000" stroked="false">
                <v:path arrowok="t"/>
                <v:fill type="solid"/>
              </v:shape>
            </v:group>
            <v:group style="position:absolute;left:3072;top:1696;width:10;height:20" coordorigin="3072,1696" coordsize="10,20">
              <v:shape style="position:absolute;left:3072;top:1696;width:10;height:20" coordorigin="3072,1696" coordsize="10,20" path="m3072,1715l3082,1715,3082,1696,3072,1696,3072,1715xe" filled="true" fillcolor="#000000" stroked="false">
                <v:path arrowok="t"/>
                <v:fill type="solid"/>
              </v:shape>
            </v:group>
            <v:group style="position:absolute;left:3072;top:1715;width:10;height:20" coordorigin="3072,1715" coordsize="10,20">
              <v:shape style="position:absolute;left:3072;top:1715;width:10;height:20" coordorigin="3072,1715" coordsize="10,20" path="m3072,1735l3082,1735,3082,1715,3072,1715,3072,1735xe" filled="true" fillcolor="#000000" stroked="false">
                <v:path arrowok="t"/>
                <v:fill type="solid"/>
              </v:shape>
            </v:group>
            <v:group style="position:absolute;left:3072;top:1735;width:10;height:20" coordorigin="3072,1735" coordsize="10,20">
              <v:shape style="position:absolute;left:3072;top:1735;width:10;height:20" coordorigin="3072,1735" coordsize="10,20" path="m3072,1754l3082,1754,3082,1735,3072,1735,3072,1754xe" filled="true" fillcolor="#000000" stroked="false">
                <v:path arrowok="t"/>
                <v:fill type="solid"/>
              </v:shape>
            </v:group>
            <v:group style="position:absolute;left:3072;top:1754;width:10;height:20" coordorigin="3072,1754" coordsize="10,20">
              <v:shape style="position:absolute;left:3072;top:1754;width:10;height:20" coordorigin="3072,1754" coordsize="10,20" path="m3072,1773l3082,1773,3082,1754,3072,1754,3072,1773xe" filled="true" fillcolor="#000000" stroked="false">
                <v:path arrowok="t"/>
                <v:fill type="solid"/>
              </v:shape>
            </v:group>
            <v:group style="position:absolute;left:3072;top:1773;width:10;height:20" coordorigin="3072,1773" coordsize="10,20">
              <v:shape style="position:absolute;left:3072;top:1773;width:10;height:20" coordorigin="3072,1773" coordsize="10,20" path="m3072,1792l3082,1792,3082,1773,3072,1773,3072,1792xe" filled="true" fillcolor="#000000" stroked="false">
                <v:path arrowok="t"/>
                <v:fill type="solid"/>
              </v:shape>
            </v:group>
            <v:group style="position:absolute;left:3072;top:1792;width:10;height:20" coordorigin="3072,1792" coordsize="10,20">
              <v:shape style="position:absolute;left:3072;top:1792;width:10;height:20" coordorigin="3072,1792" coordsize="10,20" path="m3072,1811l3082,1811,3082,1792,3072,1792,3072,1811xe" filled="true" fillcolor="#000000" stroked="false">
                <v:path arrowok="t"/>
                <v:fill type="solid"/>
              </v:shape>
            </v:group>
            <v:group style="position:absolute;left:3072;top:1811;width:10;height:20" coordorigin="3072,1811" coordsize="10,20">
              <v:shape style="position:absolute;left:3072;top:1811;width:10;height:20" coordorigin="3072,1811" coordsize="10,20" path="m3072,1831l3082,1831,3082,1811,3072,1811,3072,1831xe" filled="true" fillcolor="#000000" stroked="false">
                <v:path arrowok="t"/>
                <v:fill type="solid"/>
              </v:shape>
            </v:group>
            <v:group style="position:absolute;left:3072;top:1831;width:10;height:20" coordorigin="3072,1831" coordsize="10,20">
              <v:shape style="position:absolute;left:3072;top:1831;width:10;height:20" coordorigin="3072,1831" coordsize="10,20" path="m3072,1850l3082,1850,3082,1831,3072,1831,3072,1850xe" filled="true" fillcolor="#000000" stroked="false">
                <v:path arrowok="t"/>
                <v:fill type="solid"/>
              </v:shape>
            </v:group>
            <v:group style="position:absolute;left:3072;top:1850;width:10;height:20" coordorigin="3072,1850" coordsize="10,20">
              <v:shape style="position:absolute;left:3072;top:1850;width:10;height:20" coordorigin="3072,1850" coordsize="10,20" path="m3072,1869l3082,1869,3082,1850,3072,1850,3072,1869xe" filled="true" fillcolor="#000000" stroked="false">
                <v:path arrowok="t"/>
                <v:fill type="solid"/>
              </v:shape>
            </v:group>
            <v:group style="position:absolute;left:3072;top:1869;width:10;height:20" coordorigin="3072,1869" coordsize="10,20">
              <v:shape style="position:absolute;left:3072;top:1869;width:10;height:20" coordorigin="3072,1869" coordsize="10,20" path="m3072,1888l3082,1888,3082,1869,3072,1869,3072,1888xe" filled="true" fillcolor="#000000" stroked="false">
                <v:path arrowok="t"/>
                <v:fill type="solid"/>
              </v:shape>
            </v:group>
            <v:group style="position:absolute;left:3072;top:1888;width:10;height:20" coordorigin="3072,1888" coordsize="10,20">
              <v:shape style="position:absolute;left:3072;top:1888;width:10;height:20" coordorigin="3072,1888" coordsize="10,20" path="m3072,1907l3082,1907,3082,1888,3072,1888,3072,1907xe" filled="true" fillcolor="#000000" stroked="false">
                <v:path arrowok="t"/>
                <v:fill type="solid"/>
              </v:shape>
            </v:group>
            <v:group style="position:absolute;left:3072;top:1907;width:10;height:20" coordorigin="3072,1907" coordsize="10,20">
              <v:shape style="position:absolute;left:3072;top:1907;width:10;height:20" coordorigin="3072,1907" coordsize="10,20" path="m3072,1927l3082,1927,3082,1907,3072,1907,3072,1927xe" filled="true" fillcolor="#000000" stroked="false">
                <v:path arrowok="t"/>
                <v:fill type="solid"/>
              </v:shape>
            </v:group>
            <v:group style="position:absolute;left:3072;top:1927;width:10;height:20" coordorigin="3072,1927" coordsize="10,20">
              <v:shape style="position:absolute;left:3072;top:1927;width:10;height:20" coordorigin="3072,1927" coordsize="10,20" path="m3072,1946l3082,1946,3082,1927,3072,1927,3072,1946xe" filled="true" fillcolor="#000000" stroked="false">
                <v:path arrowok="t"/>
                <v:fill type="solid"/>
              </v:shape>
            </v:group>
            <v:group style="position:absolute;left:3072;top:1951;width:10;height:2" coordorigin="3072,1951" coordsize="10,2">
              <v:shape style="position:absolute;left:3072;top:1951;width:10;height:2" coordorigin="3072,1951" coordsize="10,0" path="m3072,1951l3082,1951e" filled="false" stroked="true" strokeweight=".48001pt" strokecolor="#000000">
                <v:path arrowok="t"/>
              </v:shape>
            </v:group>
            <v:group style="position:absolute;left:5483;top:1562;width:10;height:20" coordorigin="5483,1562" coordsize="10,20">
              <v:shape style="position:absolute;left:5483;top:1562;width:10;height:20" coordorigin="5483,1562" coordsize="10,20" path="m5483,1581l5492,1581,5492,1562,5483,1562,5483,1581xe" filled="true" fillcolor="#000000" stroked="false">
                <v:path arrowok="t"/>
                <v:fill type="solid"/>
              </v:shape>
            </v:group>
            <v:group style="position:absolute;left:5483;top:1581;width:10;height:20" coordorigin="5483,1581" coordsize="10,20">
              <v:shape style="position:absolute;left:5483;top:1581;width:10;height:20" coordorigin="5483,1581" coordsize="10,20" path="m5483,1600l5492,1600,5492,1581,5483,1581,5483,1600xe" filled="true" fillcolor="#000000" stroked="false">
                <v:path arrowok="t"/>
                <v:fill type="solid"/>
              </v:shape>
            </v:group>
            <v:group style="position:absolute;left:5483;top:1600;width:10;height:20" coordorigin="5483,1600" coordsize="10,20">
              <v:shape style="position:absolute;left:5483;top:1600;width:10;height:20" coordorigin="5483,1600" coordsize="10,20" path="m5483,1619l5492,1619,5492,1600,5483,1600,5483,1619xe" filled="true" fillcolor="#000000" stroked="false">
                <v:path arrowok="t"/>
                <v:fill type="solid"/>
              </v:shape>
            </v:group>
            <v:group style="position:absolute;left:5483;top:1619;width:10;height:20" coordorigin="5483,1619" coordsize="10,20">
              <v:shape style="position:absolute;left:5483;top:1619;width:10;height:20" coordorigin="5483,1619" coordsize="10,20" path="m5483,1639l5492,1639,5492,1619,5483,1619,5483,1639xe" filled="true" fillcolor="#000000" stroked="false">
                <v:path arrowok="t"/>
                <v:fill type="solid"/>
              </v:shape>
            </v:group>
            <v:group style="position:absolute;left:5483;top:1639;width:10;height:20" coordorigin="5483,1639" coordsize="10,20">
              <v:shape style="position:absolute;left:5483;top:1639;width:10;height:20" coordorigin="5483,1639" coordsize="10,20" path="m5483,1658l5492,1658,5492,1639,5483,1639,5483,1658xe" filled="true" fillcolor="#000000" stroked="false">
                <v:path arrowok="t"/>
                <v:fill type="solid"/>
              </v:shape>
            </v:group>
            <v:group style="position:absolute;left:5483;top:1658;width:10;height:20" coordorigin="5483,1658" coordsize="10,20">
              <v:shape style="position:absolute;left:5483;top:1658;width:10;height:20" coordorigin="5483,1658" coordsize="10,20" path="m5483,1677l5492,1677,5492,1658,5483,1658,5483,1677xe" filled="true" fillcolor="#000000" stroked="false">
                <v:path arrowok="t"/>
                <v:fill type="solid"/>
              </v:shape>
            </v:group>
            <v:group style="position:absolute;left:5483;top:1677;width:10;height:20" coordorigin="5483,1677" coordsize="10,20">
              <v:shape style="position:absolute;left:5483;top:1677;width:10;height:20" coordorigin="5483,1677" coordsize="10,20" path="m5483,1696l5492,1696,5492,1677,5483,1677,5483,1696xe" filled="true" fillcolor="#000000" stroked="false">
                <v:path arrowok="t"/>
                <v:fill type="solid"/>
              </v:shape>
            </v:group>
            <v:group style="position:absolute;left:5483;top:1696;width:10;height:20" coordorigin="5483,1696" coordsize="10,20">
              <v:shape style="position:absolute;left:5483;top:1696;width:10;height:20" coordorigin="5483,1696" coordsize="10,20" path="m5483,1715l5492,1715,5492,1696,5483,1696,5483,1715xe" filled="true" fillcolor="#000000" stroked="false">
                <v:path arrowok="t"/>
                <v:fill type="solid"/>
              </v:shape>
            </v:group>
            <v:group style="position:absolute;left:5483;top:1715;width:10;height:20" coordorigin="5483,1715" coordsize="10,20">
              <v:shape style="position:absolute;left:5483;top:1715;width:10;height:20" coordorigin="5483,1715" coordsize="10,20" path="m5483,1735l5492,1735,5492,1715,5483,1715,5483,1735xe" filled="true" fillcolor="#000000" stroked="false">
                <v:path arrowok="t"/>
                <v:fill type="solid"/>
              </v:shape>
            </v:group>
            <v:group style="position:absolute;left:5483;top:1735;width:10;height:20" coordorigin="5483,1735" coordsize="10,20">
              <v:shape style="position:absolute;left:5483;top:1735;width:10;height:20" coordorigin="5483,1735" coordsize="10,20" path="m5483,1754l5492,1754,5492,1735,5483,1735,5483,1754xe" filled="true" fillcolor="#000000" stroked="false">
                <v:path arrowok="t"/>
                <v:fill type="solid"/>
              </v:shape>
            </v:group>
            <v:group style="position:absolute;left:5483;top:1754;width:10;height:20" coordorigin="5483,1754" coordsize="10,20">
              <v:shape style="position:absolute;left:5483;top:1754;width:10;height:20" coordorigin="5483,1754" coordsize="10,20" path="m5483,1773l5492,1773,5492,1754,5483,1754,5483,1773xe" filled="true" fillcolor="#000000" stroked="false">
                <v:path arrowok="t"/>
                <v:fill type="solid"/>
              </v:shape>
            </v:group>
            <v:group style="position:absolute;left:5483;top:1773;width:10;height:20" coordorigin="5483,1773" coordsize="10,20">
              <v:shape style="position:absolute;left:5483;top:1773;width:10;height:20" coordorigin="5483,1773" coordsize="10,20" path="m5483,1792l5492,1792,5492,1773,5483,1773,5483,1792xe" filled="true" fillcolor="#000000" stroked="false">
                <v:path arrowok="t"/>
                <v:fill type="solid"/>
              </v:shape>
            </v:group>
            <v:group style="position:absolute;left:5483;top:1792;width:10;height:20" coordorigin="5483,1792" coordsize="10,20">
              <v:shape style="position:absolute;left:5483;top:1792;width:10;height:20" coordorigin="5483,1792" coordsize="10,20" path="m5483,1811l5492,1811,5492,1792,5483,1792,5483,1811xe" filled="true" fillcolor="#000000" stroked="false">
                <v:path arrowok="t"/>
                <v:fill type="solid"/>
              </v:shape>
            </v:group>
            <v:group style="position:absolute;left:5483;top:1811;width:10;height:20" coordorigin="5483,1811" coordsize="10,20">
              <v:shape style="position:absolute;left:5483;top:1811;width:10;height:20" coordorigin="5483,1811" coordsize="10,20" path="m5483,1831l5492,1831,5492,1811,5483,1811,5483,1831xe" filled="true" fillcolor="#000000" stroked="false">
                <v:path arrowok="t"/>
                <v:fill type="solid"/>
              </v:shape>
            </v:group>
            <v:group style="position:absolute;left:5483;top:1831;width:10;height:20" coordorigin="5483,1831" coordsize="10,20">
              <v:shape style="position:absolute;left:5483;top:1831;width:10;height:20" coordorigin="5483,1831" coordsize="10,20" path="m5483,1850l5492,1850,5492,1831,5483,1831,5483,1850xe" filled="true" fillcolor="#000000" stroked="false">
                <v:path arrowok="t"/>
                <v:fill type="solid"/>
              </v:shape>
            </v:group>
            <v:group style="position:absolute;left:5483;top:1850;width:10;height:20" coordorigin="5483,1850" coordsize="10,20">
              <v:shape style="position:absolute;left:5483;top:1850;width:10;height:20" coordorigin="5483,1850" coordsize="10,20" path="m5483,1869l5492,1869,5492,1850,5483,1850,5483,1869xe" filled="true" fillcolor="#000000" stroked="false">
                <v:path arrowok="t"/>
                <v:fill type="solid"/>
              </v:shape>
            </v:group>
            <v:group style="position:absolute;left:5483;top:1869;width:10;height:20" coordorigin="5483,1869" coordsize="10,20">
              <v:shape style="position:absolute;left:5483;top:1869;width:10;height:20" coordorigin="5483,1869" coordsize="10,20" path="m5483,1888l5492,1888,5492,1869,5483,1869,5483,1888xe" filled="true" fillcolor="#000000" stroked="false">
                <v:path arrowok="t"/>
                <v:fill type="solid"/>
              </v:shape>
            </v:group>
            <v:group style="position:absolute;left:5483;top:1888;width:10;height:20" coordorigin="5483,1888" coordsize="10,20">
              <v:shape style="position:absolute;left:5483;top:1888;width:10;height:20" coordorigin="5483,1888" coordsize="10,20" path="m5483,1907l5492,1907,5492,1888,5483,1888,5483,1907xe" filled="true" fillcolor="#000000" stroked="false">
                <v:path arrowok="t"/>
                <v:fill type="solid"/>
              </v:shape>
            </v:group>
            <v:group style="position:absolute;left:5483;top:1907;width:10;height:20" coordorigin="5483,1907" coordsize="10,20">
              <v:shape style="position:absolute;left:5483;top:1907;width:10;height:20" coordorigin="5483,1907" coordsize="10,20" path="m5483,1927l5492,1927,5492,1907,5483,1907,5483,1927xe" filled="true" fillcolor="#000000" stroked="false">
                <v:path arrowok="t"/>
                <v:fill type="solid"/>
              </v:shape>
            </v:group>
            <v:group style="position:absolute;left:5483;top:1927;width:10;height:20" coordorigin="5483,1927" coordsize="10,20">
              <v:shape style="position:absolute;left:5483;top:1927;width:10;height:20" coordorigin="5483,1927" coordsize="10,20" path="m5483,1946l5492,1946,5492,1927,5483,1927,5483,1946xe" filled="true" fillcolor="#000000" stroked="false">
                <v:path arrowok="t"/>
                <v:fill type="solid"/>
              </v:shape>
            </v:group>
            <v:group style="position:absolute;left:5483;top:1951;width:10;height:2" coordorigin="5483,1951" coordsize="10,2">
              <v:shape style="position:absolute;left:5483;top:1951;width:10;height:2" coordorigin="5483,1951" coordsize="10,0" path="m5483,1951l5492,1951e" filled="false" stroked="true" strokeweight=".48001pt" strokecolor="#000000">
                <v:path arrowok="t"/>
              </v:shape>
            </v:group>
            <v:group style="position:absolute;left:6709;top:1562;width:10;height:20" coordorigin="6709,1562" coordsize="10,20">
              <v:shape style="position:absolute;left:6709;top:1562;width:10;height:20" coordorigin="6709,1562" coordsize="10,20" path="m6709,1581l6719,1581,6719,1562,6709,1562,6709,1581xe" filled="true" fillcolor="#000000" stroked="false">
                <v:path arrowok="t"/>
                <v:fill type="solid"/>
              </v:shape>
            </v:group>
            <v:group style="position:absolute;left:6709;top:1581;width:10;height:20" coordorigin="6709,1581" coordsize="10,20">
              <v:shape style="position:absolute;left:6709;top:1581;width:10;height:20" coordorigin="6709,1581" coordsize="10,20" path="m6709,1600l6719,1600,6719,1581,6709,1581,6709,1600xe" filled="true" fillcolor="#000000" stroked="false">
                <v:path arrowok="t"/>
                <v:fill type="solid"/>
              </v:shape>
            </v:group>
            <v:group style="position:absolute;left:6709;top:1600;width:10;height:20" coordorigin="6709,1600" coordsize="10,20">
              <v:shape style="position:absolute;left:6709;top:1600;width:10;height:20" coordorigin="6709,1600" coordsize="10,20" path="m6709,1619l6719,1619,6719,1600,6709,1600,6709,1619xe" filled="true" fillcolor="#000000" stroked="false">
                <v:path arrowok="t"/>
                <v:fill type="solid"/>
              </v:shape>
            </v:group>
            <v:group style="position:absolute;left:6709;top:1619;width:10;height:20" coordorigin="6709,1619" coordsize="10,20">
              <v:shape style="position:absolute;left:6709;top:1619;width:10;height:20" coordorigin="6709,1619" coordsize="10,20" path="m6709,1639l6719,1639,6719,1619,6709,1619,6709,1639xe" filled="true" fillcolor="#000000" stroked="false">
                <v:path arrowok="t"/>
                <v:fill type="solid"/>
              </v:shape>
            </v:group>
            <v:group style="position:absolute;left:6709;top:1639;width:10;height:20" coordorigin="6709,1639" coordsize="10,20">
              <v:shape style="position:absolute;left:6709;top:1639;width:10;height:20" coordorigin="6709,1639" coordsize="10,20" path="m6709,1658l6719,1658,6719,1639,6709,1639,6709,1658xe" filled="true" fillcolor="#000000" stroked="false">
                <v:path arrowok="t"/>
                <v:fill type="solid"/>
              </v:shape>
            </v:group>
            <v:group style="position:absolute;left:6709;top:1658;width:10;height:20" coordorigin="6709,1658" coordsize="10,20">
              <v:shape style="position:absolute;left:6709;top:1658;width:10;height:20" coordorigin="6709,1658" coordsize="10,20" path="m6709,1677l6719,1677,6719,1658,6709,1658,6709,1677xe" filled="true" fillcolor="#000000" stroked="false">
                <v:path arrowok="t"/>
                <v:fill type="solid"/>
              </v:shape>
            </v:group>
            <v:group style="position:absolute;left:6709;top:1677;width:10;height:20" coordorigin="6709,1677" coordsize="10,20">
              <v:shape style="position:absolute;left:6709;top:1677;width:10;height:20" coordorigin="6709,1677" coordsize="10,20" path="m6709,1696l6719,1696,6719,1677,6709,1677,6709,1696xe" filled="true" fillcolor="#000000" stroked="false">
                <v:path arrowok="t"/>
                <v:fill type="solid"/>
              </v:shape>
            </v:group>
            <v:group style="position:absolute;left:6709;top:1696;width:10;height:20" coordorigin="6709,1696" coordsize="10,20">
              <v:shape style="position:absolute;left:6709;top:1696;width:10;height:20" coordorigin="6709,1696" coordsize="10,20" path="m6709,1715l6719,1715,6719,1696,6709,1696,6709,1715xe" filled="true" fillcolor="#000000" stroked="false">
                <v:path arrowok="t"/>
                <v:fill type="solid"/>
              </v:shape>
            </v:group>
            <v:group style="position:absolute;left:6709;top:1715;width:10;height:20" coordorigin="6709,1715" coordsize="10,20">
              <v:shape style="position:absolute;left:6709;top:1715;width:10;height:20" coordorigin="6709,1715" coordsize="10,20" path="m6709,1735l6719,1735,6719,1715,6709,1715,6709,1735xe" filled="true" fillcolor="#000000" stroked="false">
                <v:path arrowok="t"/>
                <v:fill type="solid"/>
              </v:shape>
            </v:group>
            <v:group style="position:absolute;left:6709;top:1735;width:10;height:20" coordorigin="6709,1735" coordsize="10,20">
              <v:shape style="position:absolute;left:6709;top:1735;width:10;height:20" coordorigin="6709,1735" coordsize="10,20" path="m6709,1754l6719,1754,6719,1735,6709,1735,6709,1754xe" filled="true" fillcolor="#000000" stroked="false">
                <v:path arrowok="t"/>
                <v:fill type="solid"/>
              </v:shape>
            </v:group>
            <v:group style="position:absolute;left:6709;top:1754;width:10;height:20" coordorigin="6709,1754" coordsize="10,20">
              <v:shape style="position:absolute;left:6709;top:1754;width:10;height:20" coordorigin="6709,1754" coordsize="10,20" path="m6709,1773l6719,1773,6719,1754,6709,1754,6709,1773xe" filled="true" fillcolor="#000000" stroked="false">
                <v:path arrowok="t"/>
                <v:fill type="solid"/>
              </v:shape>
            </v:group>
            <v:group style="position:absolute;left:6709;top:1773;width:10;height:20" coordorigin="6709,1773" coordsize="10,20">
              <v:shape style="position:absolute;left:6709;top:1773;width:10;height:20" coordorigin="6709,1773" coordsize="10,20" path="m6709,1792l6719,1792,6719,1773,6709,1773,6709,1792xe" filled="true" fillcolor="#000000" stroked="false">
                <v:path arrowok="t"/>
                <v:fill type="solid"/>
              </v:shape>
            </v:group>
            <v:group style="position:absolute;left:6709;top:1792;width:10;height:20" coordorigin="6709,1792" coordsize="10,20">
              <v:shape style="position:absolute;left:6709;top:1792;width:10;height:20" coordorigin="6709,1792" coordsize="10,20" path="m6709,1811l6719,1811,6719,1792,6709,1792,6709,1811xe" filled="true" fillcolor="#000000" stroked="false">
                <v:path arrowok="t"/>
                <v:fill type="solid"/>
              </v:shape>
            </v:group>
            <v:group style="position:absolute;left:6709;top:1811;width:10;height:20" coordorigin="6709,1811" coordsize="10,20">
              <v:shape style="position:absolute;left:6709;top:1811;width:10;height:20" coordorigin="6709,1811" coordsize="10,20" path="m6709,1831l6719,1831,6719,1811,6709,1811,6709,1831xe" filled="true" fillcolor="#000000" stroked="false">
                <v:path arrowok="t"/>
                <v:fill type="solid"/>
              </v:shape>
            </v:group>
            <v:group style="position:absolute;left:6709;top:1831;width:10;height:20" coordorigin="6709,1831" coordsize="10,20">
              <v:shape style="position:absolute;left:6709;top:1831;width:10;height:20" coordorigin="6709,1831" coordsize="10,20" path="m6709,1850l6719,1850,6719,1831,6709,1831,6709,1850xe" filled="true" fillcolor="#000000" stroked="false">
                <v:path arrowok="t"/>
                <v:fill type="solid"/>
              </v:shape>
            </v:group>
            <v:group style="position:absolute;left:6709;top:1850;width:10;height:20" coordorigin="6709,1850" coordsize="10,20">
              <v:shape style="position:absolute;left:6709;top:1850;width:10;height:20" coordorigin="6709,1850" coordsize="10,20" path="m6709,1869l6719,1869,6719,1850,6709,1850,6709,1869xe" filled="true" fillcolor="#000000" stroked="false">
                <v:path arrowok="t"/>
                <v:fill type="solid"/>
              </v:shape>
            </v:group>
            <v:group style="position:absolute;left:6709;top:1869;width:10;height:20" coordorigin="6709,1869" coordsize="10,20">
              <v:shape style="position:absolute;left:6709;top:1869;width:10;height:20" coordorigin="6709,1869" coordsize="10,20" path="m6709,1888l6719,1888,6719,1869,6709,1869,6709,1888xe" filled="true" fillcolor="#000000" stroked="false">
                <v:path arrowok="t"/>
                <v:fill type="solid"/>
              </v:shape>
            </v:group>
            <v:group style="position:absolute;left:6709;top:1888;width:10;height:20" coordorigin="6709,1888" coordsize="10,20">
              <v:shape style="position:absolute;left:6709;top:1888;width:10;height:20" coordorigin="6709,1888" coordsize="10,20" path="m6709,1907l6719,1907,6719,1888,6709,1888,6709,1907xe" filled="true" fillcolor="#000000" stroked="false">
                <v:path arrowok="t"/>
                <v:fill type="solid"/>
              </v:shape>
            </v:group>
            <v:group style="position:absolute;left:6709;top:1907;width:10;height:20" coordorigin="6709,1907" coordsize="10,20">
              <v:shape style="position:absolute;left:6709;top:1907;width:10;height:20" coordorigin="6709,1907" coordsize="10,20" path="m6709,1927l6719,1927,6719,1907,6709,1907,6709,1927xe" filled="true" fillcolor="#000000" stroked="false">
                <v:path arrowok="t"/>
                <v:fill type="solid"/>
              </v:shape>
            </v:group>
            <v:group style="position:absolute;left:6709;top:1927;width:10;height:20" coordorigin="6709,1927" coordsize="10,20">
              <v:shape style="position:absolute;left:6709;top:1927;width:10;height:20" coordorigin="6709,1927" coordsize="10,20" path="m6709,1946l6719,1946,6719,1927,6709,1927,6709,1946xe" filled="true" fillcolor="#000000" stroked="false">
                <v:path arrowok="t"/>
                <v:fill type="solid"/>
              </v:shape>
            </v:group>
            <v:group style="position:absolute;left:6709;top:1951;width:10;height:2" coordorigin="6709,1951" coordsize="10,2">
              <v:shape style="position:absolute;left:6709;top:1951;width:10;height:2" coordorigin="6709,1951" coordsize="10,0" path="m6709,1951l6719,1951e" filled="false" stroked="true" strokeweight=".48001pt" strokecolor="#000000">
                <v:path arrowok="t"/>
              </v:shape>
            </v:group>
            <v:group style="position:absolute;left:9167;top:1562;width:10;height:20" coordorigin="9167,1562" coordsize="10,20">
              <v:shape style="position:absolute;left:9167;top:1562;width:10;height:20" coordorigin="9167,1562" coordsize="10,20" path="m9167,1581l9177,1581,9177,1562,9167,1562,9167,1581xe" filled="true" fillcolor="#000000" stroked="false">
                <v:path arrowok="t"/>
                <v:fill type="solid"/>
              </v:shape>
            </v:group>
            <v:group style="position:absolute;left:9167;top:1581;width:10;height:20" coordorigin="9167,1581" coordsize="10,20">
              <v:shape style="position:absolute;left:9167;top:1581;width:10;height:20" coordorigin="9167,1581" coordsize="10,20" path="m9167,1600l9177,1600,9177,1581,9167,1581,9167,1600xe" filled="true" fillcolor="#000000" stroked="false">
                <v:path arrowok="t"/>
                <v:fill type="solid"/>
              </v:shape>
            </v:group>
            <v:group style="position:absolute;left:9167;top:1600;width:10;height:20" coordorigin="9167,1600" coordsize="10,20">
              <v:shape style="position:absolute;left:9167;top:1600;width:10;height:20" coordorigin="9167,1600" coordsize="10,20" path="m9167,1619l9177,1619,9177,1600,9167,1600,9167,1619xe" filled="true" fillcolor="#000000" stroked="false">
                <v:path arrowok="t"/>
                <v:fill type="solid"/>
              </v:shape>
            </v:group>
            <v:group style="position:absolute;left:9167;top:1619;width:10;height:20" coordorigin="9167,1619" coordsize="10,20">
              <v:shape style="position:absolute;left:9167;top:1619;width:10;height:20" coordorigin="9167,1619" coordsize="10,20" path="m9167,1639l9177,1639,9177,1619,9167,1619,9167,1639xe" filled="true" fillcolor="#000000" stroked="false">
                <v:path arrowok="t"/>
                <v:fill type="solid"/>
              </v:shape>
            </v:group>
            <v:group style="position:absolute;left:9167;top:1639;width:10;height:20" coordorigin="9167,1639" coordsize="10,20">
              <v:shape style="position:absolute;left:9167;top:1639;width:10;height:20" coordorigin="9167,1639" coordsize="10,20" path="m9167,1658l9177,1658,9177,1639,9167,1639,9167,1658xe" filled="true" fillcolor="#000000" stroked="false">
                <v:path arrowok="t"/>
                <v:fill type="solid"/>
              </v:shape>
            </v:group>
            <v:group style="position:absolute;left:9167;top:1658;width:10;height:20" coordorigin="9167,1658" coordsize="10,20">
              <v:shape style="position:absolute;left:9167;top:1658;width:10;height:20" coordorigin="9167,1658" coordsize="10,20" path="m9167,1677l9177,1677,9177,1658,9167,1658,9167,1677xe" filled="true" fillcolor="#000000" stroked="false">
                <v:path arrowok="t"/>
                <v:fill type="solid"/>
              </v:shape>
            </v:group>
            <v:group style="position:absolute;left:9167;top:1677;width:10;height:20" coordorigin="9167,1677" coordsize="10,20">
              <v:shape style="position:absolute;left:9167;top:1677;width:10;height:20" coordorigin="9167,1677" coordsize="10,20" path="m9167,1696l9177,1696,9177,1677,9167,1677,9167,1696xe" filled="true" fillcolor="#000000" stroked="false">
                <v:path arrowok="t"/>
                <v:fill type="solid"/>
              </v:shape>
            </v:group>
            <v:group style="position:absolute;left:9167;top:1696;width:10;height:20" coordorigin="9167,1696" coordsize="10,20">
              <v:shape style="position:absolute;left:9167;top:1696;width:10;height:20" coordorigin="9167,1696" coordsize="10,20" path="m9167,1715l9177,1715,9177,1696,9167,1696,9167,1715xe" filled="true" fillcolor="#000000" stroked="false">
                <v:path arrowok="t"/>
                <v:fill type="solid"/>
              </v:shape>
            </v:group>
            <v:group style="position:absolute;left:9167;top:1715;width:10;height:20" coordorigin="9167,1715" coordsize="10,20">
              <v:shape style="position:absolute;left:9167;top:1715;width:10;height:20" coordorigin="9167,1715" coordsize="10,20" path="m9167,1735l9177,1735,9177,1715,9167,1715,9167,1735xe" filled="true" fillcolor="#000000" stroked="false">
                <v:path arrowok="t"/>
                <v:fill type="solid"/>
              </v:shape>
            </v:group>
            <v:group style="position:absolute;left:9167;top:1735;width:10;height:20" coordorigin="9167,1735" coordsize="10,20">
              <v:shape style="position:absolute;left:9167;top:1735;width:10;height:20" coordorigin="9167,1735" coordsize="10,20" path="m9167,1754l9177,1754,9177,1735,9167,1735,9167,1754xe" filled="true" fillcolor="#000000" stroked="false">
                <v:path arrowok="t"/>
                <v:fill type="solid"/>
              </v:shape>
            </v:group>
            <v:group style="position:absolute;left:9167;top:1754;width:10;height:20" coordorigin="9167,1754" coordsize="10,20">
              <v:shape style="position:absolute;left:9167;top:1754;width:10;height:20" coordorigin="9167,1754" coordsize="10,20" path="m9167,1773l9177,1773,9177,1754,9167,1754,9167,1773xe" filled="true" fillcolor="#000000" stroked="false">
                <v:path arrowok="t"/>
                <v:fill type="solid"/>
              </v:shape>
            </v:group>
            <v:group style="position:absolute;left:9167;top:1773;width:10;height:20" coordorigin="9167,1773" coordsize="10,20">
              <v:shape style="position:absolute;left:9167;top:1773;width:10;height:20" coordorigin="9167,1773" coordsize="10,20" path="m9167,1792l9177,1792,9177,1773,9167,1773,9167,1792xe" filled="true" fillcolor="#000000" stroked="false">
                <v:path arrowok="t"/>
                <v:fill type="solid"/>
              </v:shape>
            </v:group>
            <v:group style="position:absolute;left:9167;top:1792;width:10;height:20" coordorigin="9167,1792" coordsize="10,20">
              <v:shape style="position:absolute;left:9167;top:1792;width:10;height:20" coordorigin="9167,1792" coordsize="10,20" path="m9167,1811l9177,1811,9177,1792,9167,1792,9167,1811xe" filled="true" fillcolor="#000000" stroked="false">
                <v:path arrowok="t"/>
                <v:fill type="solid"/>
              </v:shape>
            </v:group>
            <v:group style="position:absolute;left:9167;top:1811;width:10;height:20" coordorigin="9167,1811" coordsize="10,20">
              <v:shape style="position:absolute;left:9167;top:1811;width:10;height:20" coordorigin="9167,1811" coordsize="10,20" path="m9167,1831l9177,1831,9177,1811,9167,1811,9167,1831xe" filled="true" fillcolor="#000000" stroked="false">
                <v:path arrowok="t"/>
                <v:fill type="solid"/>
              </v:shape>
            </v:group>
            <v:group style="position:absolute;left:9167;top:1831;width:10;height:20" coordorigin="9167,1831" coordsize="10,20">
              <v:shape style="position:absolute;left:9167;top:1831;width:10;height:20" coordorigin="9167,1831" coordsize="10,20" path="m9167,1850l9177,1850,9177,1831,9167,1831,9167,1850xe" filled="true" fillcolor="#000000" stroked="false">
                <v:path arrowok="t"/>
                <v:fill type="solid"/>
              </v:shape>
            </v:group>
            <v:group style="position:absolute;left:9167;top:1850;width:10;height:20" coordorigin="9167,1850" coordsize="10,20">
              <v:shape style="position:absolute;left:9167;top:1850;width:10;height:20" coordorigin="9167,1850" coordsize="10,20" path="m9167,1869l9177,1869,9177,1850,9167,1850,9167,1869xe" filled="true" fillcolor="#000000" stroked="false">
                <v:path arrowok="t"/>
                <v:fill type="solid"/>
              </v:shape>
            </v:group>
            <v:group style="position:absolute;left:9167;top:1869;width:10;height:20" coordorigin="9167,1869" coordsize="10,20">
              <v:shape style="position:absolute;left:9167;top:1869;width:10;height:20" coordorigin="9167,1869" coordsize="10,20" path="m9167,1888l9177,1888,9177,1869,9167,1869,9167,1888xe" filled="true" fillcolor="#000000" stroked="false">
                <v:path arrowok="t"/>
                <v:fill type="solid"/>
              </v:shape>
            </v:group>
            <v:group style="position:absolute;left:9167;top:1888;width:10;height:20" coordorigin="9167,1888" coordsize="10,20">
              <v:shape style="position:absolute;left:9167;top:1888;width:10;height:20" coordorigin="9167,1888" coordsize="10,20" path="m9167,1907l9177,1907,9177,1888,9167,1888,9167,1907xe" filled="true" fillcolor="#000000" stroked="false">
                <v:path arrowok="t"/>
                <v:fill type="solid"/>
              </v:shape>
            </v:group>
            <v:group style="position:absolute;left:9167;top:1907;width:10;height:20" coordorigin="9167,1907" coordsize="10,20">
              <v:shape style="position:absolute;left:9167;top:1907;width:10;height:20" coordorigin="9167,1907" coordsize="10,20" path="m9167,1927l9177,1927,9177,1907,9167,1907,9167,1927xe" filled="true" fillcolor="#000000" stroked="false">
                <v:path arrowok="t"/>
                <v:fill type="solid"/>
              </v:shape>
            </v:group>
            <v:group style="position:absolute;left:9167;top:1927;width:10;height:20" coordorigin="9167,1927" coordsize="10,20">
              <v:shape style="position:absolute;left:9167;top:1927;width:10;height:20" coordorigin="9167,1927" coordsize="10,20" path="m9167,1946l9177,1946,9177,1927,9167,1927,9167,1946xe" filled="true" fillcolor="#000000" stroked="false">
                <v:path arrowok="t"/>
                <v:fill type="solid"/>
              </v:shape>
            </v:group>
            <v:group style="position:absolute;left:9167;top:1951;width:10;height:2" coordorigin="9167,1951" coordsize="10,2">
              <v:shape style="position:absolute;left:9167;top:1951;width:10;height:2" coordorigin="9167,1951" coordsize="10,0" path="m9167,1951l9177,1951e" filled="false" stroked="true" strokeweight=".48001pt" strokecolor="#000000">
                <v:path arrowok="t"/>
              </v:shape>
            </v:group>
            <v:group style="position:absolute;left:3072;top:1960;width:10;height:2" coordorigin="3072,1960" coordsize="10,2">
              <v:shape style="position:absolute;left:3072;top:1960;width:10;height:2" coordorigin="3072,1960" coordsize="10,0" path="m3072,1960l3082,1960e" filled="false" stroked="true" strokeweight=".48001pt" strokecolor="#000000">
                <v:path arrowok="t"/>
              </v:shape>
              <v:shape style="position:absolute;left:3082;top:1955;width:1553;height:10" type="#_x0000_t75" stroked="false">
                <v:imagedata r:id="rId134" o:title=""/>
              </v:shape>
              <v:shape style="position:absolute;left:4631;top:1955;width:852;height:10" type="#_x0000_t75" stroked="false">
                <v:imagedata r:id="rId135" o:title=""/>
              </v:shape>
            </v:group>
            <v:group style="position:absolute;left:5483;top:1960;width:10;height:2" coordorigin="5483,1960" coordsize="10,2">
              <v:shape style="position:absolute;left:5483;top:1960;width:10;height:2" coordorigin="5483,1960" coordsize="10,0" path="m5483,1960l5492,1960e" filled="false" stroked="true" strokeweight=".48001pt" strokecolor="#000000">
                <v:path arrowok="t"/>
              </v:shape>
            </v:group>
            <v:group style="position:absolute;left:6709;top:1960;width:10;height:2" coordorigin="6709,1960" coordsize="10,2">
              <v:shape style="position:absolute;left:6709;top:1960;width:10;height:2" coordorigin="6709,1960" coordsize="10,0" path="m6709,1960l6719,1960e" filled="false" stroked="true" strokeweight=".48001pt" strokecolor="#000000">
                <v:path arrowok="t"/>
              </v:shape>
              <v:shape style="position:absolute;left:6719;top:1955;width:1598;height:10" type="#_x0000_t75" stroked="false">
                <v:imagedata r:id="rId136" o:title=""/>
              </v:shape>
              <v:shape style="position:absolute;left:8313;top:1955;width:854;height:10" type="#_x0000_t75" stroked="false">
                <v:imagedata r:id="rId86" o:title=""/>
              </v:shape>
            </v:group>
            <v:group style="position:absolute;left:9167;top:1960;width:10;height:2" coordorigin="9167,1960" coordsize="10,2">
              <v:shape style="position:absolute;left:9167;top:1960;width:10;height:2" coordorigin="9167,1960" coordsize="10,0" path="m9167,1960l9177,1960e" filled="false" stroked="true" strokeweight=".48001pt" strokecolor="#000000">
                <v:path arrowok="t"/>
              </v:shape>
            </v:group>
            <v:group style="position:absolute;left:3072;top:1965;width:10;height:20" coordorigin="3072,1965" coordsize="10,20">
              <v:shape style="position:absolute;left:3072;top:1965;width:10;height:20" coordorigin="3072,1965" coordsize="10,20" path="m3072,1984l3082,1984,3082,1965,3072,1965,3072,1984xe" filled="true" fillcolor="#000000" stroked="false">
                <v:path arrowok="t"/>
                <v:fill type="solid"/>
              </v:shape>
            </v:group>
            <v:group style="position:absolute;left:3072;top:1984;width:10;height:20" coordorigin="3072,1984" coordsize="10,20">
              <v:shape style="position:absolute;left:3072;top:1984;width:10;height:20" coordorigin="3072,1984" coordsize="10,20" path="m3072,2003l3082,2003,3082,1984,3072,1984,3072,2003xe" filled="true" fillcolor="#000000" stroked="false">
                <v:path arrowok="t"/>
                <v:fill type="solid"/>
              </v:shape>
            </v:group>
            <v:group style="position:absolute;left:3072;top:2003;width:10;height:20" coordorigin="3072,2003" coordsize="10,20">
              <v:shape style="position:absolute;left:3072;top:2003;width:10;height:20" coordorigin="3072,2003" coordsize="10,20" path="m3072,2023l3082,2023,3082,2003,3072,2003,3072,2023xe" filled="true" fillcolor="#000000" stroked="false">
                <v:path arrowok="t"/>
                <v:fill type="solid"/>
              </v:shape>
            </v:group>
            <v:group style="position:absolute;left:3072;top:2023;width:10;height:20" coordorigin="3072,2023" coordsize="10,20">
              <v:shape style="position:absolute;left:3072;top:2023;width:10;height:20" coordorigin="3072,2023" coordsize="10,20" path="m3072,2042l3082,2042,3082,2023,3072,2023,3072,2042xe" filled="true" fillcolor="#000000" stroked="false">
                <v:path arrowok="t"/>
                <v:fill type="solid"/>
              </v:shape>
            </v:group>
            <v:group style="position:absolute;left:3072;top:2042;width:10;height:20" coordorigin="3072,2042" coordsize="10,20">
              <v:shape style="position:absolute;left:3072;top:2042;width:10;height:20" coordorigin="3072,2042" coordsize="10,20" path="m3072,2061l3082,2061,3082,2042,3072,2042,3072,2061xe" filled="true" fillcolor="#000000" stroked="false">
                <v:path arrowok="t"/>
                <v:fill type="solid"/>
              </v:shape>
            </v:group>
            <v:group style="position:absolute;left:3072;top:2061;width:10;height:20" coordorigin="3072,2061" coordsize="10,20">
              <v:shape style="position:absolute;left:3072;top:2061;width:10;height:20" coordorigin="3072,2061" coordsize="10,20" path="m3072,2080l3082,2080,3082,2061,3072,2061,3072,2080xe" filled="true" fillcolor="#000000" stroked="false">
                <v:path arrowok="t"/>
                <v:fill type="solid"/>
              </v:shape>
            </v:group>
            <v:group style="position:absolute;left:3072;top:2080;width:10;height:20" coordorigin="3072,2080" coordsize="10,20">
              <v:shape style="position:absolute;left:3072;top:2080;width:10;height:20" coordorigin="3072,2080" coordsize="10,20" path="m3072,2099l3082,2099,3082,2080,3072,2080,3072,2099xe" filled="true" fillcolor="#000000" stroked="false">
                <v:path arrowok="t"/>
                <v:fill type="solid"/>
              </v:shape>
            </v:group>
            <v:group style="position:absolute;left:3072;top:2099;width:10;height:20" coordorigin="3072,2099" coordsize="10,20">
              <v:shape style="position:absolute;left:3072;top:2099;width:10;height:20" coordorigin="3072,2099" coordsize="10,20" path="m3072,2119l3082,2119,3082,2099,3072,2099,3072,2119xe" filled="true" fillcolor="#000000" stroked="false">
                <v:path arrowok="t"/>
                <v:fill type="solid"/>
              </v:shape>
            </v:group>
            <v:group style="position:absolute;left:3072;top:2119;width:10;height:20" coordorigin="3072,2119" coordsize="10,20">
              <v:shape style="position:absolute;left:3072;top:2119;width:10;height:20" coordorigin="3072,2119" coordsize="10,20" path="m3072,2138l3082,2138,3082,2119,3072,2119,3072,2138xe" filled="true" fillcolor="#000000" stroked="false">
                <v:path arrowok="t"/>
                <v:fill type="solid"/>
              </v:shape>
            </v:group>
            <v:group style="position:absolute;left:3072;top:2138;width:10;height:20" coordorigin="3072,2138" coordsize="10,20">
              <v:shape style="position:absolute;left:3072;top:2138;width:10;height:20" coordorigin="3072,2138" coordsize="10,20" path="m3072,2157l3082,2157,3082,2138,3072,2138,3072,2157xe" filled="true" fillcolor="#000000" stroked="false">
                <v:path arrowok="t"/>
                <v:fill type="solid"/>
              </v:shape>
            </v:group>
            <v:group style="position:absolute;left:3072;top:2157;width:10;height:20" coordorigin="3072,2157" coordsize="10,20">
              <v:shape style="position:absolute;left:3072;top:2157;width:10;height:20" coordorigin="3072,2157" coordsize="10,20" path="m3072,2176l3082,2176,3082,2157,3072,2157,3072,2176xe" filled="true" fillcolor="#000000" stroked="false">
                <v:path arrowok="t"/>
                <v:fill type="solid"/>
              </v:shape>
            </v:group>
            <v:group style="position:absolute;left:3072;top:2176;width:10;height:20" coordorigin="3072,2176" coordsize="10,20">
              <v:shape style="position:absolute;left:3072;top:2176;width:10;height:20" coordorigin="3072,2176" coordsize="10,20" path="m3072,2195l3082,2195,3082,2176,3072,2176,3072,2195xe" filled="true" fillcolor="#000000" stroked="false">
                <v:path arrowok="t"/>
                <v:fill type="solid"/>
              </v:shape>
            </v:group>
            <v:group style="position:absolute;left:3072;top:2195;width:10;height:20" coordorigin="3072,2195" coordsize="10,20">
              <v:shape style="position:absolute;left:3072;top:2195;width:10;height:20" coordorigin="3072,2195" coordsize="10,20" path="m3072,2215l3082,2215,3082,2195,3072,2195,3072,2215xe" filled="true" fillcolor="#000000" stroked="false">
                <v:path arrowok="t"/>
                <v:fill type="solid"/>
              </v:shape>
            </v:group>
            <v:group style="position:absolute;left:3072;top:2215;width:10;height:20" coordorigin="3072,2215" coordsize="10,20">
              <v:shape style="position:absolute;left:3072;top:2215;width:10;height:20" coordorigin="3072,2215" coordsize="10,20" path="m3072,2234l3082,2234,3082,2215,3072,2215,3072,2234xe" filled="true" fillcolor="#000000" stroked="false">
                <v:path arrowok="t"/>
                <v:fill type="solid"/>
              </v:shape>
            </v:group>
            <v:group style="position:absolute;left:3072;top:2234;width:10;height:20" coordorigin="3072,2234" coordsize="10,20">
              <v:shape style="position:absolute;left:3072;top:2234;width:10;height:20" coordorigin="3072,2234" coordsize="10,20" path="m3072,2253l3082,2253,3082,2234,3072,2234,3072,2253xe" filled="true" fillcolor="#000000" stroked="false">
                <v:path arrowok="t"/>
                <v:fill type="solid"/>
              </v:shape>
            </v:group>
            <v:group style="position:absolute;left:3072;top:2253;width:10;height:20" coordorigin="3072,2253" coordsize="10,20">
              <v:shape style="position:absolute;left:3072;top:2253;width:10;height:20" coordorigin="3072,2253" coordsize="10,20" path="m3072,2272l3082,2272,3082,2253,3072,2253,3072,2272xe" filled="true" fillcolor="#000000" stroked="false">
                <v:path arrowok="t"/>
                <v:fill type="solid"/>
              </v:shape>
            </v:group>
            <v:group style="position:absolute;left:3072;top:2272;width:10;height:20" coordorigin="3072,2272" coordsize="10,20">
              <v:shape style="position:absolute;left:3072;top:2272;width:10;height:20" coordorigin="3072,2272" coordsize="10,20" path="m3072,2291l3082,2291,3082,2272,3072,2272,3072,2291xe" filled="true" fillcolor="#000000" stroked="false">
                <v:path arrowok="t"/>
                <v:fill type="solid"/>
              </v:shape>
            </v:group>
            <v:group style="position:absolute;left:3072;top:2291;width:10;height:20" coordorigin="3072,2291" coordsize="10,20">
              <v:shape style="position:absolute;left:3072;top:2291;width:10;height:20" coordorigin="3072,2291" coordsize="10,20" path="m3072,2311l3082,2311,3082,2291,3072,2291,3072,2311xe" filled="true" fillcolor="#000000" stroked="false">
                <v:path arrowok="t"/>
                <v:fill type="solid"/>
              </v:shape>
            </v:group>
            <v:group style="position:absolute;left:3072;top:2311;width:10;height:20" coordorigin="3072,2311" coordsize="10,20">
              <v:shape style="position:absolute;left:3072;top:2311;width:10;height:20" coordorigin="3072,2311" coordsize="10,20" path="m3072,2330l3082,2330,3082,2311,3072,2311,3072,2330xe" filled="true" fillcolor="#000000" stroked="false">
                <v:path arrowok="t"/>
                <v:fill type="solid"/>
              </v:shape>
            </v:group>
            <v:group style="position:absolute;left:3072;top:2330;width:10;height:20" coordorigin="3072,2330" coordsize="10,20">
              <v:shape style="position:absolute;left:3072;top:2330;width:10;height:20" coordorigin="3072,2330" coordsize="10,20" path="m3072,2349l3082,2349,3082,2330,3072,2330,3072,2349xe" filled="true" fillcolor="#000000" stroked="false">
                <v:path arrowok="t"/>
                <v:fill type="solid"/>
              </v:shape>
            </v:group>
            <v:group style="position:absolute;left:3072;top:2349;width:10;height:20" coordorigin="3072,2349" coordsize="10,20">
              <v:shape style="position:absolute;left:3072;top:2349;width:10;height:20" coordorigin="3072,2349" coordsize="10,20" path="m3072,2368l3082,2368,3082,2349,3072,2349,3072,2368xe" filled="true" fillcolor="#000000" stroked="false">
                <v:path arrowok="t"/>
                <v:fill type="solid"/>
              </v:shape>
            </v:group>
            <v:group style="position:absolute;left:3072;top:2368;width:10;height:20" coordorigin="3072,2368" coordsize="10,20">
              <v:shape style="position:absolute;left:3072;top:2368;width:10;height:20" coordorigin="3072,2368" coordsize="10,20" path="m3072,2387l3082,2387,3082,2368,3072,2368,3072,2387xe" filled="true" fillcolor="#000000" stroked="false">
                <v:path arrowok="t"/>
                <v:fill type="solid"/>
              </v:shape>
            </v:group>
            <v:group style="position:absolute;left:3072;top:2387;width:10;height:20" coordorigin="3072,2387" coordsize="10,20">
              <v:shape style="position:absolute;left:3072;top:2387;width:10;height:20" coordorigin="3072,2387" coordsize="10,20" path="m3072,2407l3082,2407,3082,2387,3072,2387,3072,2407xe" filled="true" fillcolor="#000000" stroked="false">
                <v:path arrowok="t"/>
                <v:fill type="solid"/>
              </v:shape>
            </v:group>
            <v:group style="position:absolute;left:3072;top:2407;width:10;height:20" coordorigin="3072,2407" coordsize="10,20">
              <v:shape style="position:absolute;left:3072;top:2407;width:10;height:20" coordorigin="3072,2407" coordsize="10,20" path="m3072,2426l3082,2426,3082,2407,3072,2407,3072,2426xe" filled="true" fillcolor="#000000" stroked="false">
                <v:path arrowok="t"/>
                <v:fill type="solid"/>
              </v:shape>
            </v:group>
            <v:group style="position:absolute;left:3072;top:2426;width:10;height:20" coordorigin="3072,2426" coordsize="10,20">
              <v:shape style="position:absolute;left:3072;top:2426;width:10;height:20" coordorigin="3072,2426" coordsize="10,20" path="m3072,2445l3082,2445,3082,2426,3072,2426,3072,2445xe" filled="true" fillcolor="#000000" stroked="false">
                <v:path arrowok="t"/>
                <v:fill type="solid"/>
              </v:shape>
            </v:group>
            <v:group style="position:absolute;left:3072;top:2445;width:10;height:20" coordorigin="3072,2445" coordsize="10,20">
              <v:shape style="position:absolute;left:3072;top:2445;width:10;height:20" coordorigin="3072,2445" coordsize="10,20" path="m3072,2464l3082,2464,3082,2445,3072,2445,3072,2464xe" filled="true" fillcolor="#000000" stroked="false">
                <v:path arrowok="t"/>
                <v:fill type="solid"/>
              </v:shape>
            </v:group>
            <v:group style="position:absolute;left:3072;top:2464;width:10;height:20" coordorigin="3072,2464" coordsize="10,20">
              <v:shape style="position:absolute;left:3072;top:2464;width:10;height:20" coordorigin="3072,2464" coordsize="10,20" path="m3072,2483l3082,2483,3082,2464,3072,2464,3072,2483xe" filled="true" fillcolor="#000000" stroked="false">
                <v:path arrowok="t"/>
                <v:fill type="solid"/>
              </v:shape>
            </v:group>
            <v:group style="position:absolute;left:3072;top:2483;width:10;height:20" coordorigin="3072,2483" coordsize="10,20">
              <v:shape style="position:absolute;left:3072;top:2483;width:10;height:20" coordorigin="3072,2483" coordsize="10,20" path="m3072,2503l3082,2503,3082,2483,3072,2483,3072,2503xe" filled="true" fillcolor="#000000" stroked="false">
                <v:path arrowok="t"/>
                <v:fill type="solid"/>
              </v:shape>
            </v:group>
            <v:group style="position:absolute;left:3072;top:2503;width:10;height:20" coordorigin="3072,2503" coordsize="10,20">
              <v:shape style="position:absolute;left:3072;top:2503;width:10;height:20" coordorigin="3072,2503" coordsize="10,20" path="m3072,2522l3082,2522,3082,2503,3072,2503,3072,2522xe" filled="true" fillcolor="#000000" stroked="false">
                <v:path arrowok="t"/>
                <v:fill type="solid"/>
              </v:shape>
            </v:group>
            <v:group style="position:absolute;left:3072;top:2522;width:10;height:20" coordorigin="3072,2522" coordsize="10,20">
              <v:shape style="position:absolute;left:3072;top:2522;width:10;height:20" coordorigin="3072,2522" coordsize="10,20" path="m3072,2541l3082,2541,3082,2522,3072,2522,3072,2541xe" filled="true" fillcolor="#000000" stroked="false">
                <v:path arrowok="t"/>
                <v:fill type="solid"/>
              </v:shape>
            </v:group>
            <v:group style="position:absolute;left:3072;top:2541;width:10;height:20" coordorigin="3072,2541" coordsize="10,20">
              <v:shape style="position:absolute;left:3072;top:2541;width:10;height:20" coordorigin="3072,2541" coordsize="10,20" path="m3072,2561l3082,2561,3082,2541,3072,2541,3072,2561xe" filled="true" fillcolor="#000000" stroked="false">
                <v:path arrowok="t"/>
                <v:fill type="solid"/>
              </v:shape>
            </v:group>
            <v:group style="position:absolute;left:3072;top:2561;width:10;height:20" coordorigin="3072,2561" coordsize="10,20">
              <v:shape style="position:absolute;left:3072;top:2561;width:10;height:20" coordorigin="3072,2561" coordsize="10,20" path="m3072,2580l3082,2580,3082,2561,3072,2561,3072,2580xe" filled="true" fillcolor="#000000" stroked="false">
                <v:path arrowok="t"/>
                <v:fill type="solid"/>
              </v:shape>
            </v:group>
            <v:group style="position:absolute;left:3072;top:2580;width:10;height:20" coordorigin="3072,2580" coordsize="10,20">
              <v:shape style="position:absolute;left:3072;top:2580;width:10;height:20" coordorigin="3072,2580" coordsize="10,20" path="m3072,2599l3082,2599,3082,2580,3072,2580,3072,2599xe" filled="true" fillcolor="#000000" stroked="false">
                <v:path arrowok="t"/>
                <v:fill type="solid"/>
              </v:shape>
            </v:group>
            <v:group style="position:absolute;left:3072;top:2599;width:10;height:20" coordorigin="3072,2599" coordsize="10,20">
              <v:shape style="position:absolute;left:3072;top:2599;width:10;height:20" coordorigin="3072,2599" coordsize="10,20" path="m3072,2618l3082,2618,3082,2599,3072,2599,3072,2618xe" filled="true" fillcolor="#000000" stroked="false">
                <v:path arrowok="t"/>
                <v:fill type="solid"/>
              </v:shape>
            </v:group>
            <v:group style="position:absolute;left:3072;top:2618;width:10;height:20" coordorigin="3072,2618" coordsize="10,20">
              <v:shape style="position:absolute;left:3072;top:2618;width:10;height:20" coordorigin="3072,2618" coordsize="10,20" path="m3072,2637l3082,2637,3082,2618,3072,2618,3072,2637xe" filled="true" fillcolor="#000000" stroked="false">
                <v:path arrowok="t"/>
                <v:fill type="solid"/>
              </v:shape>
            </v:group>
            <v:group style="position:absolute;left:3072;top:2637;width:10;height:20" coordorigin="3072,2637" coordsize="10,20">
              <v:shape style="position:absolute;left:3072;top:2637;width:10;height:20" coordorigin="3072,2637" coordsize="10,20" path="m3072,2657l3082,2657,3082,2637,3072,2637,3072,2657xe" filled="true" fillcolor="#000000" stroked="false">
                <v:path arrowok="t"/>
                <v:fill type="solid"/>
              </v:shape>
            </v:group>
            <v:group style="position:absolute;left:3072;top:2663;width:10;height:2" coordorigin="3072,2663" coordsize="10,2">
              <v:shape style="position:absolute;left:3072;top:2663;width:10;height:2" coordorigin="3072,2663" coordsize="10,0" path="m3072,2663l3082,2663e" filled="false" stroked="true" strokeweight=".600010pt" strokecolor="#000000">
                <v:path arrowok="t"/>
              </v:shape>
            </v:group>
            <v:group style="position:absolute;left:4635;top:1965;width:10;height:20" coordorigin="4635,1965" coordsize="10,20">
              <v:shape style="position:absolute;left:4635;top:1965;width:10;height:20" coordorigin="4635,1965" coordsize="10,20" path="m4635,1984l4645,1984,4645,1965,4635,1965,4635,1984xe" filled="true" fillcolor="#000000" stroked="false">
                <v:path arrowok="t"/>
                <v:fill type="solid"/>
              </v:shape>
            </v:group>
            <v:group style="position:absolute;left:4635;top:1984;width:10;height:20" coordorigin="4635,1984" coordsize="10,20">
              <v:shape style="position:absolute;left:4635;top:1984;width:10;height:20" coordorigin="4635,1984" coordsize="10,20" path="m4635,2003l4645,2003,4645,1984,4635,1984,4635,2003xe" filled="true" fillcolor="#000000" stroked="false">
                <v:path arrowok="t"/>
                <v:fill type="solid"/>
              </v:shape>
            </v:group>
            <v:group style="position:absolute;left:4635;top:2003;width:10;height:20" coordorigin="4635,2003" coordsize="10,20">
              <v:shape style="position:absolute;left:4635;top:2003;width:10;height:20" coordorigin="4635,2003" coordsize="10,20" path="m4635,2023l4645,2023,4645,2003,4635,2003,4635,2023xe" filled="true" fillcolor="#000000" stroked="false">
                <v:path arrowok="t"/>
                <v:fill type="solid"/>
              </v:shape>
            </v:group>
            <v:group style="position:absolute;left:4635;top:2023;width:10;height:20" coordorigin="4635,2023" coordsize="10,20">
              <v:shape style="position:absolute;left:4635;top:2023;width:10;height:20" coordorigin="4635,2023" coordsize="10,20" path="m4635,2042l4645,2042,4645,2023,4635,2023,4635,2042xe" filled="true" fillcolor="#000000" stroked="false">
                <v:path arrowok="t"/>
                <v:fill type="solid"/>
              </v:shape>
            </v:group>
            <v:group style="position:absolute;left:4635;top:2042;width:10;height:20" coordorigin="4635,2042" coordsize="10,20">
              <v:shape style="position:absolute;left:4635;top:2042;width:10;height:20" coordorigin="4635,2042" coordsize="10,20" path="m4635,2061l4645,2061,4645,2042,4635,2042,4635,2061xe" filled="true" fillcolor="#000000" stroked="false">
                <v:path arrowok="t"/>
                <v:fill type="solid"/>
              </v:shape>
            </v:group>
            <v:group style="position:absolute;left:4635;top:2061;width:10;height:20" coordorigin="4635,2061" coordsize="10,20">
              <v:shape style="position:absolute;left:4635;top:2061;width:10;height:20" coordorigin="4635,2061" coordsize="10,20" path="m4635,2080l4645,2080,4645,2061,4635,2061,4635,2080xe" filled="true" fillcolor="#000000" stroked="false">
                <v:path arrowok="t"/>
                <v:fill type="solid"/>
              </v:shape>
            </v:group>
            <v:group style="position:absolute;left:4635;top:2080;width:10;height:20" coordorigin="4635,2080" coordsize="10,20">
              <v:shape style="position:absolute;left:4635;top:2080;width:10;height:20" coordorigin="4635,2080" coordsize="10,20" path="m4635,2099l4645,2099,4645,2080,4635,2080,4635,2099xe" filled="true" fillcolor="#000000" stroked="false">
                <v:path arrowok="t"/>
                <v:fill type="solid"/>
              </v:shape>
            </v:group>
            <v:group style="position:absolute;left:4635;top:2099;width:10;height:20" coordorigin="4635,2099" coordsize="10,20">
              <v:shape style="position:absolute;left:4635;top:2099;width:10;height:20" coordorigin="4635,2099" coordsize="10,20" path="m4635,2119l4645,2119,4645,2099,4635,2099,4635,2119xe" filled="true" fillcolor="#000000" stroked="false">
                <v:path arrowok="t"/>
                <v:fill type="solid"/>
              </v:shape>
            </v:group>
            <v:group style="position:absolute;left:4635;top:2119;width:10;height:20" coordorigin="4635,2119" coordsize="10,20">
              <v:shape style="position:absolute;left:4635;top:2119;width:10;height:20" coordorigin="4635,2119" coordsize="10,20" path="m4635,2138l4645,2138,4645,2119,4635,2119,4635,2138xe" filled="true" fillcolor="#000000" stroked="false">
                <v:path arrowok="t"/>
                <v:fill type="solid"/>
              </v:shape>
            </v:group>
            <v:group style="position:absolute;left:4635;top:2138;width:10;height:20" coordorigin="4635,2138" coordsize="10,20">
              <v:shape style="position:absolute;left:4635;top:2138;width:10;height:20" coordorigin="4635,2138" coordsize="10,20" path="m4635,2157l4645,2157,4645,2138,4635,2138,4635,2157xe" filled="true" fillcolor="#000000" stroked="false">
                <v:path arrowok="t"/>
                <v:fill type="solid"/>
              </v:shape>
            </v:group>
            <v:group style="position:absolute;left:4635;top:2157;width:10;height:20" coordorigin="4635,2157" coordsize="10,20">
              <v:shape style="position:absolute;left:4635;top:2157;width:10;height:20" coordorigin="4635,2157" coordsize="10,20" path="m4635,2176l4645,2176,4645,2157,4635,2157,4635,2176xe" filled="true" fillcolor="#000000" stroked="false">
                <v:path arrowok="t"/>
                <v:fill type="solid"/>
              </v:shape>
            </v:group>
            <v:group style="position:absolute;left:4635;top:2176;width:10;height:20" coordorigin="4635,2176" coordsize="10,20">
              <v:shape style="position:absolute;left:4635;top:2176;width:10;height:20" coordorigin="4635,2176" coordsize="10,20" path="m4635,2195l4645,2195,4645,2176,4635,2176,4635,2195xe" filled="true" fillcolor="#000000" stroked="false">
                <v:path arrowok="t"/>
                <v:fill type="solid"/>
              </v:shape>
            </v:group>
            <v:group style="position:absolute;left:4635;top:2195;width:10;height:20" coordorigin="4635,2195" coordsize="10,20">
              <v:shape style="position:absolute;left:4635;top:2195;width:10;height:20" coordorigin="4635,2195" coordsize="10,20" path="m4635,2215l4645,2215,4645,2195,4635,2195,4635,2215xe" filled="true" fillcolor="#000000" stroked="false">
                <v:path arrowok="t"/>
                <v:fill type="solid"/>
              </v:shape>
            </v:group>
            <v:group style="position:absolute;left:4635;top:2215;width:10;height:20" coordorigin="4635,2215" coordsize="10,20">
              <v:shape style="position:absolute;left:4635;top:2215;width:10;height:20" coordorigin="4635,2215" coordsize="10,20" path="m4635,2234l4645,2234,4645,2215,4635,2215,4635,2234xe" filled="true" fillcolor="#000000" stroked="false">
                <v:path arrowok="t"/>
                <v:fill type="solid"/>
              </v:shape>
            </v:group>
            <v:group style="position:absolute;left:4635;top:2234;width:10;height:20" coordorigin="4635,2234" coordsize="10,20">
              <v:shape style="position:absolute;left:4635;top:2234;width:10;height:20" coordorigin="4635,2234" coordsize="10,20" path="m4635,2253l4645,2253,4645,2234,4635,2234,4635,2253xe" filled="true" fillcolor="#000000" stroked="false">
                <v:path arrowok="t"/>
                <v:fill type="solid"/>
              </v:shape>
            </v:group>
            <v:group style="position:absolute;left:4635;top:2253;width:10;height:20" coordorigin="4635,2253" coordsize="10,20">
              <v:shape style="position:absolute;left:4635;top:2253;width:10;height:20" coordorigin="4635,2253" coordsize="10,20" path="m4635,2272l4645,2272,4645,2253,4635,2253,4635,2272xe" filled="true" fillcolor="#000000" stroked="false">
                <v:path arrowok="t"/>
                <v:fill type="solid"/>
              </v:shape>
            </v:group>
            <v:group style="position:absolute;left:4635;top:2272;width:10;height:20" coordorigin="4635,2272" coordsize="10,20">
              <v:shape style="position:absolute;left:4635;top:2272;width:10;height:20" coordorigin="4635,2272" coordsize="10,20" path="m4635,2291l4645,2291,4645,2272,4635,2272,4635,2291xe" filled="true" fillcolor="#000000" stroked="false">
                <v:path arrowok="t"/>
                <v:fill type="solid"/>
              </v:shape>
            </v:group>
            <v:group style="position:absolute;left:4635;top:2291;width:10;height:20" coordorigin="4635,2291" coordsize="10,20">
              <v:shape style="position:absolute;left:4635;top:2291;width:10;height:20" coordorigin="4635,2291" coordsize="10,20" path="m4635,2311l4645,2311,4645,2291,4635,2291,4635,2311xe" filled="true" fillcolor="#000000" stroked="false">
                <v:path arrowok="t"/>
                <v:fill type="solid"/>
              </v:shape>
            </v:group>
            <v:group style="position:absolute;left:4635;top:2311;width:10;height:20" coordorigin="4635,2311" coordsize="10,20">
              <v:shape style="position:absolute;left:4635;top:2311;width:10;height:20" coordorigin="4635,2311" coordsize="10,20" path="m4635,2330l4645,2330,4645,2311,4635,2311,4635,2330xe" filled="true" fillcolor="#000000" stroked="false">
                <v:path arrowok="t"/>
                <v:fill type="solid"/>
              </v:shape>
            </v:group>
            <v:group style="position:absolute;left:4635;top:2330;width:10;height:20" coordorigin="4635,2330" coordsize="10,20">
              <v:shape style="position:absolute;left:4635;top:2330;width:10;height:20" coordorigin="4635,2330" coordsize="10,20" path="m4635,2349l4645,2349,4645,2330,4635,2330,4635,2349xe" filled="true" fillcolor="#000000" stroked="false">
                <v:path arrowok="t"/>
                <v:fill type="solid"/>
              </v:shape>
            </v:group>
            <v:group style="position:absolute;left:4635;top:2349;width:10;height:20" coordorigin="4635,2349" coordsize="10,20">
              <v:shape style="position:absolute;left:4635;top:2349;width:10;height:20" coordorigin="4635,2349" coordsize="10,20" path="m4635,2368l4645,2368,4645,2349,4635,2349,4635,2368xe" filled="true" fillcolor="#000000" stroked="false">
                <v:path arrowok="t"/>
                <v:fill type="solid"/>
              </v:shape>
            </v:group>
            <v:group style="position:absolute;left:4635;top:2368;width:10;height:20" coordorigin="4635,2368" coordsize="10,20">
              <v:shape style="position:absolute;left:4635;top:2368;width:10;height:20" coordorigin="4635,2368" coordsize="10,20" path="m4635,2387l4645,2387,4645,2368,4635,2368,4635,2387xe" filled="true" fillcolor="#000000" stroked="false">
                <v:path arrowok="t"/>
                <v:fill type="solid"/>
              </v:shape>
            </v:group>
            <v:group style="position:absolute;left:4635;top:2387;width:10;height:20" coordorigin="4635,2387" coordsize="10,20">
              <v:shape style="position:absolute;left:4635;top:2387;width:10;height:20" coordorigin="4635,2387" coordsize="10,20" path="m4635,2407l4645,2407,4645,2387,4635,2387,4635,2407xe" filled="true" fillcolor="#000000" stroked="false">
                <v:path arrowok="t"/>
                <v:fill type="solid"/>
              </v:shape>
            </v:group>
            <v:group style="position:absolute;left:4635;top:2407;width:10;height:20" coordorigin="4635,2407" coordsize="10,20">
              <v:shape style="position:absolute;left:4635;top:2407;width:10;height:20" coordorigin="4635,2407" coordsize="10,20" path="m4635,2426l4645,2426,4645,2407,4635,2407,4635,2426xe" filled="true" fillcolor="#000000" stroked="false">
                <v:path arrowok="t"/>
                <v:fill type="solid"/>
              </v:shape>
            </v:group>
            <v:group style="position:absolute;left:4635;top:2426;width:10;height:20" coordorigin="4635,2426" coordsize="10,20">
              <v:shape style="position:absolute;left:4635;top:2426;width:10;height:20" coordorigin="4635,2426" coordsize="10,20" path="m4635,2445l4645,2445,4645,2426,4635,2426,4635,2445xe" filled="true" fillcolor="#000000" stroked="false">
                <v:path arrowok="t"/>
                <v:fill type="solid"/>
              </v:shape>
            </v:group>
            <v:group style="position:absolute;left:4635;top:2445;width:10;height:20" coordorigin="4635,2445" coordsize="10,20">
              <v:shape style="position:absolute;left:4635;top:2445;width:10;height:20" coordorigin="4635,2445" coordsize="10,20" path="m4635,2464l4645,2464,4645,2445,4635,2445,4635,2464xe" filled="true" fillcolor="#000000" stroked="false">
                <v:path arrowok="t"/>
                <v:fill type="solid"/>
              </v:shape>
            </v:group>
            <v:group style="position:absolute;left:4635;top:2464;width:10;height:20" coordorigin="4635,2464" coordsize="10,20">
              <v:shape style="position:absolute;left:4635;top:2464;width:10;height:20" coordorigin="4635,2464" coordsize="10,20" path="m4635,2483l4645,2483,4645,2464,4635,2464,4635,2483xe" filled="true" fillcolor="#000000" stroked="false">
                <v:path arrowok="t"/>
                <v:fill type="solid"/>
              </v:shape>
            </v:group>
            <v:group style="position:absolute;left:4635;top:2483;width:10;height:20" coordorigin="4635,2483" coordsize="10,20">
              <v:shape style="position:absolute;left:4635;top:2483;width:10;height:20" coordorigin="4635,2483" coordsize="10,20" path="m4635,2503l4645,2503,4645,2483,4635,2483,4635,2503xe" filled="true" fillcolor="#000000" stroked="false">
                <v:path arrowok="t"/>
                <v:fill type="solid"/>
              </v:shape>
            </v:group>
            <v:group style="position:absolute;left:4635;top:2503;width:10;height:20" coordorigin="4635,2503" coordsize="10,20">
              <v:shape style="position:absolute;left:4635;top:2503;width:10;height:20" coordorigin="4635,2503" coordsize="10,20" path="m4635,2522l4645,2522,4645,2503,4635,2503,4635,2522xe" filled="true" fillcolor="#000000" stroked="false">
                <v:path arrowok="t"/>
                <v:fill type="solid"/>
              </v:shape>
            </v:group>
            <v:group style="position:absolute;left:4635;top:2522;width:10;height:20" coordorigin="4635,2522" coordsize="10,20">
              <v:shape style="position:absolute;left:4635;top:2522;width:10;height:20" coordorigin="4635,2522" coordsize="10,20" path="m4635,2541l4645,2541,4645,2522,4635,2522,4635,2541xe" filled="true" fillcolor="#000000" stroked="false">
                <v:path arrowok="t"/>
                <v:fill type="solid"/>
              </v:shape>
            </v:group>
            <v:group style="position:absolute;left:4635;top:2541;width:10;height:20" coordorigin="4635,2541" coordsize="10,20">
              <v:shape style="position:absolute;left:4635;top:2541;width:10;height:20" coordorigin="4635,2541" coordsize="10,20" path="m4635,2561l4645,2561,4645,2541,4635,2541,4635,2561xe" filled="true" fillcolor="#000000" stroked="false">
                <v:path arrowok="t"/>
                <v:fill type="solid"/>
              </v:shape>
            </v:group>
            <v:group style="position:absolute;left:4635;top:2561;width:10;height:20" coordorigin="4635,2561" coordsize="10,20">
              <v:shape style="position:absolute;left:4635;top:2561;width:10;height:20" coordorigin="4635,2561" coordsize="10,20" path="m4635,2580l4645,2580,4645,2561,4635,2561,4635,2580xe" filled="true" fillcolor="#000000" stroked="false">
                <v:path arrowok="t"/>
                <v:fill type="solid"/>
              </v:shape>
            </v:group>
            <v:group style="position:absolute;left:4635;top:2580;width:10;height:20" coordorigin="4635,2580" coordsize="10,20">
              <v:shape style="position:absolute;left:4635;top:2580;width:10;height:20" coordorigin="4635,2580" coordsize="10,20" path="m4635,2599l4645,2599,4645,2580,4635,2580,4635,2599xe" filled="true" fillcolor="#000000" stroked="false">
                <v:path arrowok="t"/>
                <v:fill type="solid"/>
              </v:shape>
            </v:group>
            <v:group style="position:absolute;left:4635;top:2599;width:10;height:20" coordorigin="4635,2599" coordsize="10,20">
              <v:shape style="position:absolute;left:4635;top:2599;width:10;height:20" coordorigin="4635,2599" coordsize="10,20" path="m4635,2618l4645,2618,4645,2599,4635,2599,4635,2618xe" filled="true" fillcolor="#000000" stroked="false">
                <v:path arrowok="t"/>
                <v:fill type="solid"/>
              </v:shape>
            </v:group>
            <v:group style="position:absolute;left:4635;top:2618;width:10;height:20" coordorigin="4635,2618" coordsize="10,20">
              <v:shape style="position:absolute;left:4635;top:2618;width:10;height:20" coordorigin="4635,2618" coordsize="10,20" path="m4635,2637l4645,2637,4645,2618,4635,2618,4635,2637xe" filled="true" fillcolor="#000000" stroked="false">
                <v:path arrowok="t"/>
                <v:fill type="solid"/>
              </v:shape>
            </v:group>
            <v:group style="position:absolute;left:4635;top:2637;width:10;height:20" coordorigin="4635,2637" coordsize="10,20">
              <v:shape style="position:absolute;left:4635;top:2637;width:10;height:20" coordorigin="4635,2637" coordsize="10,20" path="m4635,2657l4645,2657,4645,2637,4635,2637,4635,2657xe" filled="true" fillcolor="#000000" stroked="false">
                <v:path arrowok="t"/>
                <v:fill type="solid"/>
              </v:shape>
            </v:group>
            <v:group style="position:absolute;left:4635;top:2663;width:10;height:2" coordorigin="4635,2663" coordsize="10,2">
              <v:shape style="position:absolute;left:4635;top:2663;width:10;height:2" coordorigin="4635,2663" coordsize="10,0" path="m4635,2663l4645,2663e" filled="false" stroked="true" strokeweight=".600010pt" strokecolor="#000000">
                <v:path arrowok="t"/>
              </v:shape>
            </v:group>
            <v:group style="position:absolute;left:5483;top:1965;width:10;height:20" coordorigin="5483,1965" coordsize="10,20">
              <v:shape style="position:absolute;left:5483;top:1965;width:10;height:20" coordorigin="5483,1965" coordsize="10,20" path="m5483,1984l5492,1984,5492,1965,5483,1965,5483,1984xe" filled="true" fillcolor="#000000" stroked="false">
                <v:path arrowok="t"/>
                <v:fill type="solid"/>
              </v:shape>
            </v:group>
            <v:group style="position:absolute;left:5483;top:1984;width:10;height:20" coordorigin="5483,1984" coordsize="10,20">
              <v:shape style="position:absolute;left:5483;top:1984;width:10;height:20" coordorigin="5483,1984" coordsize="10,20" path="m5483,2003l5492,2003,5492,1984,5483,1984,5483,2003xe" filled="true" fillcolor="#000000" stroked="false">
                <v:path arrowok="t"/>
                <v:fill type="solid"/>
              </v:shape>
            </v:group>
            <v:group style="position:absolute;left:5483;top:2003;width:10;height:20" coordorigin="5483,2003" coordsize="10,20">
              <v:shape style="position:absolute;left:5483;top:2003;width:10;height:20" coordorigin="5483,2003" coordsize="10,20" path="m5483,2023l5492,2023,5492,2003,5483,2003,5483,2023xe" filled="true" fillcolor="#000000" stroked="false">
                <v:path arrowok="t"/>
                <v:fill type="solid"/>
              </v:shape>
            </v:group>
            <v:group style="position:absolute;left:5483;top:2023;width:10;height:20" coordorigin="5483,2023" coordsize="10,20">
              <v:shape style="position:absolute;left:5483;top:2023;width:10;height:20" coordorigin="5483,2023" coordsize="10,20" path="m5483,2042l5492,2042,5492,2023,5483,2023,5483,2042xe" filled="true" fillcolor="#000000" stroked="false">
                <v:path arrowok="t"/>
                <v:fill type="solid"/>
              </v:shape>
            </v:group>
            <v:group style="position:absolute;left:5483;top:2042;width:10;height:20" coordorigin="5483,2042" coordsize="10,20">
              <v:shape style="position:absolute;left:5483;top:2042;width:10;height:20" coordorigin="5483,2042" coordsize="10,20" path="m5483,2061l5492,2061,5492,2042,5483,2042,5483,2061xe" filled="true" fillcolor="#000000" stroked="false">
                <v:path arrowok="t"/>
                <v:fill type="solid"/>
              </v:shape>
            </v:group>
            <v:group style="position:absolute;left:5483;top:2061;width:10;height:20" coordorigin="5483,2061" coordsize="10,20">
              <v:shape style="position:absolute;left:5483;top:2061;width:10;height:20" coordorigin="5483,2061" coordsize="10,20" path="m5483,2080l5492,2080,5492,2061,5483,2061,5483,2080xe" filled="true" fillcolor="#000000" stroked="false">
                <v:path arrowok="t"/>
                <v:fill type="solid"/>
              </v:shape>
            </v:group>
            <v:group style="position:absolute;left:5483;top:2080;width:10;height:20" coordorigin="5483,2080" coordsize="10,20">
              <v:shape style="position:absolute;left:5483;top:2080;width:10;height:20" coordorigin="5483,2080" coordsize="10,20" path="m5483,2099l5492,2099,5492,2080,5483,2080,5483,2099xe" filled="true" fillcolor="#000000" stroked="false">
                <v:path arrowok="t"/>
                <v:fill type="solid"/>
              </v:shape>
            </v:group>
            <v:group style="position:absolute;left:5483;top:2099;width:10;height:20" coordorigin="5483,2099" coordsize="10,20">
              <v:shape style="position:absolute;left:5483;top:2099;width:10;height:20" coordorigin="5483,2099" coordsize="10,20" path="m5483,2119l5492,2119,5492,2099,5483,2099,5483,2119xe" filled="true" fillcolor="#000000" stroked="false">
                <v:path arrowok="t"/>
                <v:fill type="solid"/>
              </v:shape>
            </v:group>
            <v:group style="position:absolute;left:5483;top:2119;width:10;height:20" coordorigin="5483,2119" coordsize="10,20">
              <v:shape style="position:absolute;left:5483;top:2119;width:10;height:20" coordorigin="5483,2119" coordsize="10,20" path="m5483,2138l5492,2138,5492,2119,5483,2119,5483,2138xe" filled="true" fillcolor="#000000" stroked="false">
                <v:path arrowok="t"/>
                <v:fill type="solid"/>
              </v:shape>
            </v:group>
            <v:group style="position:absolute;left:5483;top:2138;width:10;height:20" coordorigin="5483,2138" coordsize="10,20">
              <v:shape style="position:absolute;left:5483;top:2138;width:10;height:20" coordorigin="5483,2138" coordsize="10,20" path="m5483,2157l5492,2157,5492,2138,5483,2138,5483,2157xe" filled="true" fillcolor="#000000" stroked="false">
                <v:path arrowok="t"/>
                <v:fill type="solid"/>
              </v:shape>
            </v:group>
            <v:group style="position:absolute;left:5483;top:2157;width:10;height:20" coordorigin="5483,2157" coordsize="10,20">
              <v:shape style="position:absolute;left:5483;top:2157;width:10;height:20" coordorigin="5483,2157" coordsize="10,20" path="m5483,2176l5492,2176,5492,2157,5483,2157,5483,2176xe" filled="true" fillcolor="#000000" stroked="false">
                <v:path arrowok="t"/>
                <v:fill type="solid"/>
              </v:shape>
            </v:group>
            <v:group style="position:absolute;left:5483;top:2176;width:10;height:20" coordorigin="5483,2176" coordsize="10,20">
              <v:shape style="position:absolute;left:5483;top:2176;width:10;height:20" coordorigin="5483,2176" coordsize="10,20" path="m5483,2195l5492,2195,5492,2176,5483,2176,5483,2195xe" filled="true" fillcolor="#000000" stroked="false">
                <v:path arrowok="t"/>
                <v:fill type="solid"/>
              </v:shape>
            </v:group>
            <v:group style="position:absolute;left:5483;top:2195;width:10;height:20" coordorigin="5483,2195" coordsize="10,20">
              <v:shape style="position:absolute;left:5483;top:2195;width:10;height:20" coordorigin="5483,2195" coordsize="10,20" path="m5483,2215l5492,2215,5492,2195,5483,2195,5483,2215xe" filled="true" fillcolor="#000000" stroked="false">
                <v:path arrowok="t"/>
                <v:fill type="solid"/>
              </v:shape>
            </v:group>
            <v:group style="position:absolute;left:5483;top:2215;width:10;height:20" coordorigin="5483,2215" coordsize="10,20">
              <v:shape style="position:absolute;left:5483;top:2215;width:10;height:20" coordorigin="5483,2215" coordsize="10,20" path="m5483,2234l5492,2234,5492,2215,5483,2215,5483,2234xe" filled="true" fillcolor="#000000" stroked="false">
                <v:path arrowok="t"/>
                <v:fill type="solid"/>
              </v:shape>
            </v:group>
            <v:group style="position:absolute;left:5483;top:2234;width:10;height:20" coordorigin="5483,2234" coordsize="10,20">
              <v:shape style="position:absolute;left:5483;top:2234;width:10;height:20" coordorigin="5483,2234" coordsize="10,20" path="m5483,2253l5492,2253,5492,2234,5483,2234,5483,2253xe" filled="true" fillcolor="#000000" stroked="false">
                <v:path arrowok="t"/>
                <v:fill type="solid"/>
              </v:shape>
            </v:group>
            <v:group style="position:absolute;left:5483;top:2253;width:10;height:20" coordorigin="5483,2253" coordsize="10,20">
              <v:shape style="position:absolute;left:5483;top:2253;width:10;height:20" coordorigin="5483,2253" coordsize="10,20" path="m5483,2272l5492,2272,5492,2253,5483,2253,5483,2272xe" filled="true" fillcolor="#000000" stroked="false">
                <v:path arrowok="t"/>
                <v:fill type="solid"/>
              </v:shape>
            </v:group>
            <v:group style="position:absolute;left:5483;top:2272;width:10;height:20" coordorigin="5483,2272" coordsize="10,20">
              <v:shape style="position:absolute;left:5483;top:2272;width:10;height:20" coordorigin="5483,2272" coordsize="10,20" path="m5483,2291l5492,2291,5492,2272,5483,2272,5483,2291xe" filled="true" fillcolor="#000000" stroked="false">
                <v:path arrowok="t"/>
                <v:fill type="solid"/>
              </v:shape>
            </v:group>
            <v:group style="position:absolute;left:5483;top:2291;width:10;height:20" coordorigin="5483,2291" coordsize="10,20">
              <v:shape style="position:absolute;left:5483;top:2291;width:10;height:20" coordorigin="5483,2291" coordsize="10,20" path="m5483,2311l5492,2311,5492,2291,5483,2291,5483,2311xe" filled="true" fillcolor="#000000" stroked="false">
                <v:path arrowok="t"/>
                <v:fill type="solid"/>
              </v:shape>
            </v:group>
            <v:group style="position:absolute;left:5483;top:2311;width:10;height:20" coordorigin="5483,2311" coordsize="10,20">
              <v:shape style="position:absolute;left:5483;top:2311;width:10;height:20" coordorigin="5483,2311" coordsize="10,20" path="m5483,2330l5492,2330,5492,2311,5483,2311,5483,2330xe" filled="true" fillcolor="#000000" stroked="false">
                <v:path arrowok="t"/>
                <v:fill type="solid"/>
              </v:shape>
            </v:group>
            <v:group style="position:absolute;left:5483;top:2330;width:10;height:20" coordorigin="5483,2330" coordsize="10,20">
              <v:shape style="position:absolute;left:5483;top:2330;width:10;height:20" coordorigin="5483,2330" coordsize="10,20" path="m5483,2349l5492,2349,5492,2330,5483,2330,5483,2349xe" filled="true" fillcolor="#000000" stroked="false">
                <v:path arrowok="t"/>
                <v:fill type="solid"/>
              </v:shape>
            </v:group>
            <v:group style="position:absolute;left:5483;top:2349;width:10;height:20" coordorigin="5483,2349" coordsize="10,20">
              <v:shape style="position:absolute;left:5483;top:2349;width:10;height:20" coordorigin="5483,2349" coordsize="10,20" path="m5483,2368l5492,2368,5492,2349,5483,2349,5483,2368xe" filled="true" fillcolor="#000000" stroked="false">
                <v:path arrowok="t"/>
                <v:fill type="solid"/>
              </v:shape>
            </v:group>
            <v:group style="position:absolute;left:5483;top:2368;width:10;height:20" coordorigin="5483,2368" coordsize="10,20">
              <v:shape style="position:absolute;left:5483;top:2368;width:10;height:20" coordorigin="5483,2368" coordsize="10,20" path="m5483,2387l5492,2387,5492,2368,5483,2368,5483,2387xe" filled="true" fillcolor="#000000" stroked="false">
                <v:path arrowok="t"/>
                <v:fill type="solid"/>
              </v:shape>
            </v:group>
            <v:group style="position:absolute;left:5483;top:2387;width:10;height:20" coordorigin="5483,2387" coordsize="10,20">
              <v:shape style="position:absolute;left:5483;top:2387;width:10;height:20" coordorigin="5483,2387" coordsize="10,20" path="m5483,2407l5492,2407,5492,2387,5483,2387,5483,2407xe" filled="true" fillcolor="#000000" stroked="false">
                <v:path arrowok="t"/>
                <v:fill type="solid"/>
              </v:shape>
            </v:group>
            <v:group style="position:absolute;left:5483;top:2407;width:10;height:20" coordorigin="5483,2407" coordsize="10,20">
              <v:shape style="position:absolute;left:5483;top:2407;width:10;height:20" coordorigin="5483,2407" coordsize="10,20" path="m5483,2426l5492,2426,5492,2407,5483,2407,5483,2426xe" filled="true" fillcolor="#000000" stroked="false">
                <v:path arrowok="t"/>
                <v:fill type="solid"/>
              </v:shape>
            </v:group>
            <v:group style="position:absolute;left:5483;top:2426;width:10;height:20" coordorigin="5483,2426" coordsize="10,20">
              <v:shape style="position:absolute;left:5483;top:2426;width:10;height:20" coordorigin="5483,2426" coordsize="10,20" path="m5483,2445l5492,2445,5492,2426,5483,2426,5483,2445xe" filled="true" fillcolor="#000000" stroked="false">
                <v:path arrowok="t"/>
                <v:fill type="solid"/>
              </v:shape>
            </v:group>
            <v:group style="position:absolute;left:5483;top:2445;width:10;height:20" coordorigin="5483,2445" coordsize="10,20">
              <v:shape style="position:absolute;left:5483;top:2445;width:10;height:20" coordorigin="5483,2445" coordsize="10,20" path="m5483,2464l5492,2464,5492,2445,5483,2445,5483,2464xe" filled="true" fillcolor="#000000" stroked="false">
                <v:path arrowok="t"/>
                <v:fill type="solid"/>
              </v:shape>
            </v:group>
            <v:group style="position:absolute;left:5483;top:2464;width:10;height:20" coordorigin="5483,2464" coordsize="10,20">
              <v:shape style="position:absolute;left:5483;top:2464;width:10;height:20" coordorigin="5483,2464" coordsize="10,20" path="m5483,2483l5492,2483,5492,2464,5483,2464,5483,2483xe" filled="true" fillcolor="#000000" stroked="false">
                <v:path arrowok="t"/>
                <v:fill type="solid"/>
              </v:shape>
            </v:group>
            <v:group style="position:absolute;left:5483;top:2483;width:10;height:20" coordorigin="5483,2483" coordsize="10,20">
              <v:shape style="position:absolute;left:5483;top:2483;width:10;height:20" coordorigin="5483,2483" coordsize="10,20" path="m5483,2503l5492,2503,5492,2483,5483,2483,5483,2503xe" filled="true" fillcolor="#000000" stroked="false">
                <v:path arrowok="t"/>
                <v:fill type="solid"/>
              </v:shape>
            </v:group>
            <v:group style="position:absolute;left:5483;top:2503;width:10;height:20" coordorigin="5483,2503" coordsize="10,20">
              <v:shape style="position:absolute;left:5483;top:2503;width:10;height:20" coordorigin="5483,2503" coordsize="10,20" path="m5483,2522l5492,2522,5492,2503,5483,2503,5483,2522xe" filled="true" fillcolor="#000000" stroked="false">
                <v:path arrowok="t"/>
                <v:fill type="solid"/>
              </v:shape>
            </v:group>
            <v:group style="position:absolute;left:5483;top:2522;width:10;height:20" coordorigin="5483,2522" coordsize="10,20">
              <v:shape style="position:absolute;left:5483;top:2522;width:10;height:20" coordorigin="5483,2522" coordsize="10,20" path="m5483,2541l5492,2541,5492,2522,5483,2522,5483,2541xe" filled="true" fillcolor="#000000" stroked="false">
                <v:path arrowok="t"/>
                <v:fill type="solid"/>
              </v:shape>
            </v:group>
            <v:group style="position:absolute;left:5483;top:2541;width:10;height:20" coordorigin="5483,2541" coordsize="10,20">
              <v:shape style="position:absolute;left:5483;top:2541;width:10;height:20" coordorigin="5483,2541" coordsize="10,20" path="m5483,2561l5492,2561,5492,2541,5483,2541,5483,2561xe" filled="true" fillcolor="#000000" stroked="false">
                <v:path arrowok="t"/>
                <v:fill type="solid"/>
              </v:shape>
            </v:group>
            <v:group style="position:absolute;left:5483;top:2561;width:10;height:20" coordorigin="5483,2561" coordsize="10,20">
              <v:shape style="position:absolute;left:5483;top:2561;width:10;height:20" coordorigin="5483,2561" coordsize="10,20" path="m5483,2580l5492,2580,5492,2561,5483,2561,5483,2580xe" filled="true" fillcolor="#000000" stroked="false">
                <v:path arrowok="t"/>
                <v:fill type="solid"/>
              </v:shape>
            </v:group>
            <v:group style="position:absolute;left:5483;top:2580;width:10;height:20" coordorigin="5483,2580" coordsize="10,20">
              <v:shape style="position:absolute;left:5483;top:2580;width:10;height:20" coordorigin="5483,2580" coordsize="10,20" path="m5483,2599l5492,2599,5492,2580,5483,2580,5483,2599xe" filled="true" fillcolor="#000000" stroked="false">
                <v:path arrowok="t"/>
                <v:fill type="solid"/>
              </v:shape>
            </v:group>
            <v:group style="position:absolute;left:5483;top:2599;width:10;height:20" coordorigin="5483,2599" coordsize="10,20">
              <v:shape style="position:absolute;left:5483;top:2599;width:10;height:20" coordorigin="5483,2599" coordsize="10,20" path="m5483,2618l5492,2618,5492,2599,5483,2599,5483,2618xe" filled="true" fillcolor="#000000" stroked="false">
                <v:path arrowok="t"/>
                <v:fill type="solid"/>
              </v:shape>
            </v:group>
            <v:group style="position:absolute;left:5483;top:2618;width:10;height:20" coordorigin="5483,2618" coordsize="10,20">
              <v:shape style="position:absolute;left:5483;top:2618;width:10;height:20" coordorigin="5483,2618" coordsize="10,20" path="m5483,2637l5492,2637,5492,2618,5483,2618,5483,2637xe" filled="true" fillcolor="#000000" stroked="false">
                <v:path arrowok="t"/>
                <v:fill type="solid"/>
              </v:shape>
            </v:group>
            <v:group style="position:absolute;left:5483;top:2637;width:10;height:20" coordorigin="5483,2637" coordsize="10,20">
              <v:shape style="position:absolute;left:5483;top:2637;width:10;height:20" coordorigin="5483,2637" coordsize="10,20" path="m5483,2657l5492,2657,5492,2637,5483,2637,5483,2657xe" filled="true" fillcolor="#000000" stroked="false">
                <v:path arrowok="t"/>
                <v:fill type="solid"/>
              </v:shape>
            </v:group>
            <v:group style="position:absolute;left:5483;top:2663;width:10;height:2" coordorigin="5483,2663" coordsize="10,2">
              <v:shape style="position:absolute;left:5483;top:2663;width:10;height:2" coordorigin="5483,2663" coordsize="10,0" path="m5483,2663l5492,2663e" filled="false" stroked="true" strokeweight=".600010pt" strokecolor="#000000">
                <v:path arrowok="t"/>
              </v:shape>
            </v:group>
            <v:group style="position:absolute;left:6709;top:1965;width:10;height:20" coordorigin="6709,1965" coordsize="10,20">
              <v:shape style="position:absolute;left:6709;top:1965;width:10;height:20" coordorigin="6709,1965" coordsize="10,20" path="m6709,1984l6719,1984,6719,1965,6709,1965,6709,1984xe" filled="true" fillcolor="#000000" stroked="false">
                <v:path arrowok="t"/>
                <v:fill type="solid"/>
              </v:shape>
            </v:group>
            <v:group style="position:absolute;left:6709;top:1984;width:10;height:20" coordorigin="6709,1984" coordsize="10,20">
              <v:shape style="position:absolute;left:6709;top:1984;width:10;height:20" coordorigin="6709,1984" coordsize="10,20" path="m6709,2003l6719,2003,6719,1984,6709,1984,6709,2003xe" filled="true" fillcolor="#000000" stroked="false">
                <v:path arrowok="t"/>
                <v:fill type="solid"/>
              </v:shape>
            </v:group>
            <v:group style="position:absolute;left:6709;top:2003;width:10;height:20" coordorigin="6709,2003" coordsize="10,20">
              <v:shape style="position:absolute;left:6709;top:2003;width:10;height:20" coordorigin="6709,2003" coordsize="10,20" path="m6709,2023l6719,2023,6719,2003,6709,2003,6709,2023xe" filled="true" fillcolor="#000000" stroked="false">
                <v:path arrowok="t"/>
                <v:fill type="solid"/>
              </v:shape>
            </v:group>
            <v:group style="position:absolute;left:6709;top:2023;width:10;height:20" coordorigin="6709,2023" coordsize="10,20">
              <v:shape style="position:absolute;left:6709;top:2023;width:10;height:20" coordorigin="6709,2023" coordsize="10,20" path="m6709,2042l6719,2042,6719,2023,6709,2023,6709,2042xe" filled="true" fillcolor="#000000" stroked="false">
                <v:path arrowok="t"/>
                <v:fill type="solid"/>
              </v:shape>
            </v:group>
            <v:group style="position:absolute;left:6709;top:2042;width:10;height:20" coordorigin="6709,2042" coordsize="10,20">
              <v:shape style="position:absolute;left:6709;top:2042;width:10;height:20" coordorigin="6709,2042" coordsize="10,20" path="m6709,2061l6719,2061,6719,2042,6709,2042,6709,2061xe" filled="true" fillcolor="#000000" stroked="false">
                <v:path arrowok="t"/>
                <v:fill type="solid"/>
              </v:shape>
            </v:group>
            <v:group style="position:absolute;left:6709;top:2061;width:10;height:20" coordorigin="6709,2061" coordsize="10,20">
              <v:shape style="position:absolute;left:6709;top:2061;width:10;height:20" coordorigin="6709,2061" coordsize="10,20" path="m6709,2080l6719,2080,6719,2061,6709,2061,6709,2080xe" filled="true" fillcolor="#000000" stroked="false">
                <v:path arrowok="t"/>
                <v:fill type="solid"/>
              </v:shape>
            </v:group>
            <v:group style="position:absolute;left:6709;top:2080;width:10;height:20" coordorigin="6709,2080" coordsize="10,20">
              <v:shape style="position:absolute;left:6709;top:2080;width:10;height:20" coordorigin="6709,2080" coordsize="10,20" path="m6709,2099l6719,2099,6719,2080,6709,2080,6709,2099xe" filled="true" fillcolor="#000000" stroked="false">
                <v:path arrowok="t"/>
                <v:fill type="solid"/>
              </v:shape>
            </v:group>
            <v:group style="position:absolute;left:6709;top:2099;width:10;height:20" coordorigin="6709,2099" coordsize="10,20">
              <v:shape style="position:absolute;left:6709;top:2099;width:10;height:20" coordorigin="6709,2099" coordsize="10,20" path="m6709,2119l6719,2119,6719,2099,6709,2099,6709,2119xe" filled="true" fillcolor="#000000" stroked="false">
                <v:path arrowok="t"/>
                <v:fill type="solid"/>
              </v:shape>
            </v:group>
            <v:group style="position:absolute;left:6709;top:2119;width:10;height:20" coordorigin="6709,2119" coordsize="10,20">
              <v:shape style="position:absolute;left:6709;top:2119;width:10;height:20" coordorigin="6709,2119" coordsize="10,20" path="m6709,2138l6719,2138,6719,2119,6709,2119,6709,2138xe" filled="true" fillcolor="#000000" stroked="false">
                <v:path arrowok="t"/>
                <v:fill type="solid"/>
              </v:shape>
            </v:group>
            <v:group style="position:absolute;left:6709;top:2138;width:10;height:20" coordorigin="6709,2138" coordsize="10,20">
              <v:shape style="position:absolute;left:6709;top:2138;width:10;height:20" coordorigin="6709,2138" coordsize="10,20" path="m6709,2157l6719,2157,6719,2138,6709,2138,6709,2157xe" filled="true" fillcolor="#000000" stroked="false">
                <v:path arrowok="t"/>
                <v:fill type="solid"/>
              </v:shape>
            </v:group>
            <v:group style="position:absolute;left:6709;top:2157;width:10;height:20" coordorigin="6709,2157" coordsize="10,20">
              <v:shape style="position:absolute;left:6709;top:2157;width:10;height:20" coordorigin="6709,2157" coordsize="10,20" path="m6709,2176l6719,2176,6719,2157,6709,2157,6709,2176xe" filled="true" fillcolor="#000000" stroked="false">
                <v:path arrowok="t"/>
                <v:fill type="solid"/>
              </v:shape>
            </v:group>
            <v:group style="position:absolute;left:6709;top:2176;width:10;height:20" coordorigin="6709,2176" coordsize="10,20">
              <v:shape style="position:absolute;left:6709;top:2176;width:10;height:20" coordorigin="6709,2176" coordsize="10,20" path="m6709,2195l6719,2195,6719,2176,6709,2176,6709,2195xe" filled="true" fillcolor="#000000" stroked="false">
                <v:path arrowok="t"/>
                <v:fill type="solid"/>
              </v:shape>
            </v:group>
            <v:group style="position:absolute;left:6709;top:2195;width:10;height:20" coordorigin="6709,2195" coordsize="10,20">
              <v:shape style="position:absolute;left:6709;top:2195;width:10;height:20" coordorigin="6709,2195" coordsize="10,20" path="m6709,2215l6719,2215,6719,2195,6709,2195,6709,2215xe" filled="true" fillcolor="#000000" stroked="false">
                <v:path arrowok="t"/>
                <v:fill type="solid"/>
              </v:shape>
            </v:group>
            <v:group style="position:absolute;left:6709;top:2215;width:10;height:20" coordorigin="6709,2215" coordsize="10,20">
              <v:shape style="position:absolute;left:6709;top:2215;width:10;height:20" coordorigin="6709,2215" coordsize="10,20" path="m6709,2234l6719,2234,6719,2215,6709,2215,6709,2234xe" filled="true" fillcolor="#000000" stroked="false">
                <v:path arrowok="t"/>
                <v:fill type="solid"/>
              </v:shape>
            </v:group>
            <v:group style="position:absolute;left:6709;top:2234;width:10;height:20" coordorigin="6709,2234" coordsize="10,20">
              <v:shape style="position:absolute;left:6709;top:2234;width:10;height:20" coordorigin="6709,2234" coordsize="10,20" path="m6709,2253l6719,2253,6719,2234,6709,2234,6709,2253xe" filled="true" fillcolor="#000000" stroked="false">
                <v:path arrowok="t"/>
                <v:fill type="solid"/>
              </v:shape>
            </v:group>
            <v:group style="position:absolute;left:6709;top:2253;width:10;height:20" coordorigin="6709,2253" coordsize="10,20">
              <v:shape style="position:absolute;left:6709;top:2253;width:10;height:20" coordorigin="6709,2253" coordsize="10,20" path="m6709,2272l6719,2272,6719,2253,6709,2253,6709,2272xe" filled="true" fillcolor="#000000" stroked="false">
                <v:path arrowok="t"/>
                <v:fill type="solid"/>
              </v:shape>
            </v:group>
            <v:group style="position:absolute;left:6709;top:2272;width:10;height:20" coordorigin="6709,2272" coordsize="10,20">
              <v:shape style="position:absolute;left:6709;top:2272;width:10;height:20" coordorigin="6709,2272" coordsize="10,20" path="m6709,2291l6719,2291,6719,2272,6709,2272,6709,2291xe" filled="true" fillcolor="#000000" stroked="false">
                <v:path arrowok="t"/>
                <v:fill type="solid"/>
              </v:shape>
            </v:group>
            <v:group style="position:absolute;left:6709;top:2291;width:10;height:20" coordorigin="6709,2291" coordsize="10,20">
              <v:shape style="position:absolute;left:6709;top:2291;width:10;height:20" coordorigin="6709,2291" coordsize="10,20" path="m6709,2311l6719,2311,6719,2291,6709,2291,6709,2311xe" filled="true" fillcolor="#000000" stroked="false">
                <v:path arrowok="t"/>
                <v:fill type="solid"/>
              </v:shape>
            </v:group>
            <v:group style="position:absolute;left:6709;top:2311;width:10;height:20" coordorigin="6709,2311" coordsize="10,20">
              <v:shape style="position:absolute;left:6709;top:2311;width:10;height:20" coordorigin="6709,2311" coordsize="10,20" path="m6709,2330l6719,2330,6719,2311,6709,2311,6709,2330xe" filled="true" fillcolor="#000000" stroked="false">
                <v:path arrowok="t"/>
                <v:fill type="solid"/>
              </v:shape>
            </v:group>
            <v:group style="position:absolute;left:6709;top:2330;width:10;height:20" coordorigin="6709,2330" coordsize="10,20">
              <v:shape style="position:absolute;left:6709;top:2330;width:10;height:20" coordorigin="6709,2330" coordsize="10,20" path="m6709,2349l6719,2349,6719,2330,6709,2330,6709,2349xe" filled="true" fillcolor="#000000" stroked="false">
                <v:path arrowok="t"/>
                <v:fill type="solid"/>
              </v:shape>
            </v:group>
            <v:group style="position:absolute;left:6709;top:2349;width:10;height:20" coordorigin="6709,2349" coordsize="10,20">
              <v:shape style="position:absolute;left:6709;top:2349;width:10;height:20" coordorigin="6709,2349" coordsize="10,20" path="m6709,2368l6719,2368,6719,2349,6709,2349,6709,2368xe" filled="true" fillcolor="#000000" stroked="false">
                <v:path arrowok="t"/>
                <v:fill type="solid"/>
              </v:shape>
            </v:group>
            <v:group style="position:absolute;left:6709;top:2368;width:10;height:20" coordorigin="6709,2368" coordsize="10,20">
              <v:shape style="position:absolute;left:6709;top:2368;width:10;height:20" coordorigin="6709,2368" coordsize="10,20" path="m6709,2387l6719,2387,6719,2368,6709,2368,6709,2387xe" filled="true" fillcolor="#000000" stroked="false">
                <v:path arrowok="t"/>
                <v:fill type="solid"/>
              </v:shape>
            </v:group>
            <v:group style="position:absolute;left:6709;top:2387;width:10;height:20" coordorigin="6709,2387" coordsize="10,20">
              <v:shape style="position:absolute;left:6709;top:2387;width:10;height:20" coordorigin="6709,2387" coordsize="10,20" path="m6709,2407l6719,2407,6719,2387,6709,2387,6709,2407xe" filled="true" fillcolor="#000000" stroked="false">
                <v:path arrowok="t"/>
                <v:fill type="solid"/>
              </v:shape>
            </v:group>
            <v:group style="position:absolute;left:6709;top:2407;width:10;height:20" coordorigin="6709,2407" coordsize="10,20">
              <v:shape style="position:absolute;left:6709;top:2407;width:10;height:20" coordorigin="6709,2407" coordsize="10,20" path="m6709,2426l6719,2426,6719,2407,6709,2407,6709,2426xe" filled="true" fillcolor="#000000" stroked="false">
                <v:path arrowok="t"/>
                <v:fill type="solid"/>
              </v:shape>
            </v:group>
            <v:group style="position:absolute;left:6709;top:2426;width:10;height:20" coordorigin="6709,2426" coordsize="10,20">
              <v:shape style="position:absolute;left:6709;top:2426;width:10;height:20" coordorigin="6709,2426" coordsize="10,20" path="m6709,2445l6719,2445,6719,2426,6709,2426,6709,2445xe" filled="true" fillcolor="#000000" stroked="false">
                <v:path arrowok="t"/>
                <v:fill type="solid"/>
              </v:shape>
            </v:group>
            <v:group style="position:absolute;left:6709;top:2445;width:10;height:20" coordorigin="6709,2445" coordsize="10,20">
              <v:shape style="position:absolute;left:6709;top:2445;width:10;height:20" coordorigin="6709,2445" coordsize="10,20" path="m6709,2464l6719,2464,6719,2445,6709,2445,6709,2464xe" filled="true" fillcolor="#000000" stroked="false">
                <v:path arrowok="t"/>
                <v:fill type="solid"/>
              </v:shape>
            </v:group>
            <v:group style="position:absolute;left:6709;top:2464;width:10;height:20" coordorigin="6709,2464" coordsize="10,20">
              <v:shape style="position:absolute;left:6709;top:2464;width:10;height:20" coordorigin="6709,2464" coordsize="10,20" path="m6709,2483l6719,2483,6719,2464,6709,2464,6709,2483xe" filled="true" fillcolor="#000000" stroked="false">
                <v:path arrowok="t"/>
                <v:fill type="solid"/>
              </v:shape>
            </v:group>
            <v:group style="position:absolute;left:6709;top:2483;width:10;height:20" coordorigin="6709,2483" coordsize="10,20">
              <v:shape style="position:absolute;left:6709;top:2483;width:10;height:20" coordorigin="6709,2483" coordsize="10,20" path="m6709,2503l6719,2503,6719,2483,6709,2483,6709,2503xe" filled="true" fillcolor="#000000" stroked="false">
                <v:path arrowok="t"/>
                <v:fill type="solid"/>
              </v:shape>
            </v:group>
            <v:group style="position:absolute;left:6709;top:2503;width:10;height:20" coordorigin="6709,2503" coordsize="10,20">
              <v:shape style="position:absolute;left:6709;top:2503;width:10;height:20" coordorigin="6709,2503" coordsize="10,20" path="m6709,2522l6719,2522,6719,2503,6709,2503,6709,2522xe" filled="true" fillcolor="#000000" stroked="false">
                <v:path arrowok="t"/>
                <v:fill type="solid"/>
              </v:shape>
            </v:group>
            <v:group style="position:absolute;left:6709;top:2522;width:10;height:20" coordorigin="6709,2522" coordsize="10,20">
              <v:shape style="position:absolute;left:6709;top:2522;width:10;height:20" coordorigin="6709,2522" coordsize="10,20" path="m6709,2541l6719,2541,6719,2522,6709,2522,6709,2541xe" filled="true" fillcolor="#000000" stroked="false">
                <v:path arrowok="t"/>
                <v:fill type="solid"/>
              </v:shape>
            </v:group>
            <v:group style="position:absolute;left:6709;top:2541;width:10;height:20" coordorigin="6709,2541" coordsize="10,20">
              <v:shape style="position:absolute;left:6709;top:2541;width:10;height:20" coordorigin="6709,2541" coordsize="10,20" path="m6709,2561l6719,2561,6719,2541,6709,2541,6709,2561xe" filled="true" fillcolor="#000000" stroked="false">
                <v:path arrowok="t"/>
                <v:fill type="solid"/>
              </v:shape>
            </v:group>
            <v:group style="position:absolute;left:6709;top:2561;width:10;height:20" coordorigin="6709,2561" coordsize="10,20">
              <v:shape style="position:absolute;left:6709;top:2561;width:10;height:20" coordorigin="6709,2561" coordsize="10,20" path="m6709,2580l6719,2580,6719,2561,6709,2561,6709,2580xe" filled="true" fillcolor="#000000" stroked="false">
                <v:path arrowok="t"/>
                <v:fill type="solid"/>
              </v:shape>
            </v:group>
            <v:group style="position:absolute;left:6709;top:2580;width:10;height:20" coordorigin="6709,2580" coordsize="10,20">
              <v:shape style="position:absolute;left:6709;top:2580;width:10;height:20" coordorigin="6709,2580" coordsize="10,20" path="m6709,2599l6719,2599,6719,2580,6709,2580,6709,2599xe" filled="true" fillcolor="#000000" stroked="false">
                <v:path arrowok="t"/>
                <v:fill type="solid"/>
              </v:shape>
            </v:group>
            <v:group style="position:absolute;left:6709;top:2599;width:10;height:20" coordorigin="6709,2599" coordsize="10,20">
              <v:shape style="position:absolute;left:6709;top:2599;width:10;height:20" coordorigin="6709,2599" coordsize="10,20" path="m6709,2618l6719,2618,6719,2599,6709,2599,6709,2618xe" filled="true" fillcolor="#000000" stroked="false">
                <v:path arrowok="t"/>
                <v:fill type="solid"/>
              </v:shape>
            </v:group>
            <v:group style="position:absolute;left:6709;top:2618;width:10;height:20" coordorigin="6709,2618" coordsize="10,20">
              <v:shape style="position:absolute;left:6709;top:2618;width:10;height:20" coordorigin="6709,2618" coordsize="10,20" path="m6709,2637l6719,2637,6719,2618,6709,2618,6709,2637xe" filled="true" fillcolor="#000000" stroked="false">
                <v:path arrowok="t"/>
                <v:fill type="solid"/>
              </v:shape>
            </v:group>
            <v:group style="position:absolute;left:6709;top:2637;width:10;height:20" coordorigin="6709,2637" coordsize="10,20">
              <v:shape style="position:absolute;left:6709;top:2637;width:10;height:20" coordorigin="6709,2637" coordsize="10,20" path="m6709,2657l6719,2657,6719,2637,6709,2637,6709,2657xe" filled="true" fillcolor="#000000" stroked="false">
                <v:path arrowok="t"/>
                <v:fill type="solid"/>
              </v:shape>
            </v:group>
            <v:group style="position:absolute;left:6709;top:2663;width:10;height:2" coordorigin="6709,2663" coordsize="10,2">
              <v:shape style="position:absolute;left:6709;top:2663;width:10;height:2" coordorigin="6709,2663" coordsize="10,0" path="m6709,2663l6719,2663e" filled="false" stroked="true" strokeweight=".600010pt" strokecolor="#000000">
                <v:path arrowok="t"/>
              </v:shape>
            </v:group>
            <v:group style="position:absolute;left:8317;top:1965;width:10;height:20" coordorigin="8317,1965" coordsize="10,20">
              <v:shape style="position:absolute;left:8317;top:1965;width:10;height:20" coordorigin="8317,1965" coordsize="10,20" path="m8317,1984l8327,1984,8327,1965,8317,1965,8317,1984xe" filled="true" fillcolor="#000000" stroked="false">
                <v:path arrowok="t"/>
                <v:fill type="solid"/>
              </v:shape>
            </v:group>
            <v:group style="position:absolute;left:8317;top:1984;width:10;height:20" coordorigin="8317,1984" coordsize="10,20">
              <v:shape style="position:absolute;left:8317;top:1984;width:10;height:20" coordorigin="8317,1984" coordsize="10,20" path="m8317,2003l8327,2003,8327,1984,8317,1984,8317,2003xe" filled="true" fillcolor="#000000" stroked="false">
                <v:path arrowok="t"/>
                <v:fill type="solid"/>
              </v:shape>
            </v:group>
            <v:group style="position:absolute;left:8317;top:2003;width:10;height:20" coordorigin="8317,2003" coordsize="10,20">
              <v:shape style="position:absolute;left:8317;top:2003;width:10;height:20" coordorigin="8317,2003" coordsize="10,20" path="m8317,2023l8327,2023,8327,2003,8317,2003,8317,2023xe" filled="true" fillcolor="#000000" stroked="false">
                <v:path arrowok="t"/>
                <v:fill type="solid"/>
              </v:shape>
            </v:group>
            <v:group style="position:absolute;left:8317;top:2023;width:10;height:20" coordorigin="8317,2023" coordsize="10,20">
              <v:shape style="position:absolute;left:8317;top:2023;width:10;height:20" coordorigin="8317,2023" coordsize="10,20" path="m8317,2042l8327,2042,8327,2023,8317,2023,8317,2042xe" filled="true" fillcolor="#000000" stroked="false">
                <v:path arrowok="t"/>
                <v:fill type="solid"/>
              </v:shape>
            </v:group>
            <v:group style="position:absolute;left:8317;top:2042;width:10;height:20" coordorigin="8317,2042" coordsize="10,20">
              <v:shape style="position:absolute;left:8317;top:2042;width:10;height:20" coordorigin="8317,2042" coordsize="10,20" path="m8317,2061l8327,2061,8327,2042,8317,2042,8317,2061xe" filled="true" fillcolor="#000000" stroked="false">
                <v:path arrowok="t"/>
                <v:fill type="solid"/>
              </v:shape>
            </v:group>
            <v:group style="position:absolute;left:8317;top:2061;width:10;height:20" coordorigin="8317,2061" coordsize="10,20">
              <v:shape style="position:absolute;left:8317;top:2061;width:10;height:20" coordorigin="8317,2061" coordsize="10,20" path="m8317,2080l8327,2080,8327,2061,8317,2061,8317,2080xe" filled="true" fillcolor="#000000" stroked="false">
                <v:path arrowok="t"/>
                <v:fill type="solid"/>
              </v:shape>
            </v:group>
            <v:group style="position:absolute;left:8317;top:2080;width:10;height:20" coordorigin="8317,2080" coordsize="10,20">
              <v:shape style="position:absolute;left:8317;top:2080;width:10;height:20" coordorigin="8317,2080" coordsize="10,20" path="m8317,2099l8327,2099,8327,2080,8317,2080,8317,2099xe" filled="true" fillcolor="#000000" stroked="false">
                <v:path arrowok="t"/>
                <v:fill type="solid"/>
              </v:shape>
            </v:group>
            <v:group style="position:absolute;left:8317;top:2099;width:10;height:20" coordorigin="8317,2099" coordsize="10,20">
              <v:shape style="position:absolute;left:8317;top:2099;width:10;height:20" coordorigin="8317,2099" coordsize="10,20" path="m8317,2119l8327,2119,8327,2099,8317,2099,8317,2119xe" filled="true" fillcolor="#000000" stroked="false">
                <v:path arrowok="t"/>
                <v:fill type="solid"/>
              </v:shape>
            </v:group>
            <v:group style="position:absolute;left:8317;top:2119;width:10;height:20" coordorigin="8317,2119" coordsize="10,20">
              <v:shape style="position:absolute;left:8317;top:2119;width:10;height:20" coordorigin="8317,2119" coordsize="10,20" path="m8317,2138l8327,2138,8327,2119,8317,2119,8317,2138xe" filled="true" fillcolor="#000000" stroked="false">
                <v:path arrowok="t"/>
                <v:fill type="solid"/>
              </v:shape>
            </v:group>
            <v:group style="position:absolute;left:8317;top:2138;width:10;height:20" coordorigin="8317,2138" coordsize="10,20">
              <v:shape style="position:absolute;left:8317;top:2138;width:10;height:20" coordorigin="8317,2138" coordsize="10,20" path="m8317,2157l8327,2157,8327,2138,8317,2138,8317,2157xe" filled="true" fillcolor="#000000" stroked="false">
                <v:path arrowok="t"/>
                <v:fill type="solid"/>
              </v:shape>
            </v:group>
            <v:group style="position:absolute;left:8317;top:2157;width:10;height:20" coordorigin="8317,2157" coordsize="10,20">
              <v:shape style="position:absolute;left:8317;top:2157;width:10;height:20" coordorigin="8317,2157" coordsize="10,20" path="m8317,2176l8327,2176,8327,2157,8317,2157,8317,2176xe" filled="true" fillcolor="#000000" stroked="false">
                <v:path arrowok="t"/>
                <v:fill type="solid"/>
              </v:shape>
            </v:group>
            <v:group style="position:absolute;left:8317;top:2176;width:10;height:20" coordorigin="8317,2176" coordsize="10,20">
              <v:shape style="position:absolute;left:8317;top:2176;width:10;height:20" coordorigin="8317,2176" coordsize="10,20" path="m8317,2195l8327,2195,8327,2176,8317,2176,8317,2195xe" filled="true" fillcolor="#000000" stroked="false">
                <v:path arrowok="t"/>
                <v:fill type="solid"/>
              </v:shape>
            </v:group>
            <v:group style="position:absolute;left:8317;top:2195;width:10;height:20" coordorigin="8317,2195" coordsize="10,20">
              <v:shape style="position:absolute;left:8317;top:2195;width:10;height:20" coordorigin="8317,2195" coordsize="10,20" path="m8317,2215l8327,2215,8327,2195,8317,2195,8317,2215xe" filled="true" fillcolor="#000000" stroked="false">
                <v:path arrowok="t"/>
                <v:fill type="solid"/>
              </v:shape>
            </v:group>
            <v:group style="position:absolute;left:8317;top:2215;width:10;height:20" coordorigin="8317,2215" coordsize="10,20">
              <v:shape style="position:absolute;left:8317;top:2215;width:10;height:20" coordorigin="8317,2215" coordsize="10,20" path="m8317,2234l8327,2234,8327,2215,8317,2215,8317,2234xe" filled="true" fillcolor="#000000" stroked="false">
                <v:path arrowok="t"/>
                <v:fill type="solid"/>
              </v:shape>
            </v:group>
            <v:group style="position:absolute;left:8317;top:2234;width:10;height:20" coordorigin="8317,2234" coordsize="10,20">
              <v:shape style="position:absolute;left:8317;top:2234;width:10;height:20" coordorigin="8317,2234" coordsize="10,20" path="m8317,2253l8327,2253,8327,2234,8317,2234,8317,2253xe" filled="true" fillcolor="#000000" stroked="false">
                <v:path arrowok="t"/>
                <v:fill type="solid"/>
              </v:shape>
            </v:group>
            <v:group style="position:absolute;left:8317;top:2253;width:10;height:20" coordorigin="8317,2253" coordsize="10,20">
              <v:shape style="position:absolute;left:8317;top:2253;width:10;height:20" coordorigin="8317,2253" coordsize="10,20" path="m8317,2272l8327,2272,8327,2253,8317,2253,8317,2272xe" filled="true" fillcolor="#000000" stroked="false">
                <v:path arrowok="t"/>
                <v:fill type="solid"/>
              </v:shape>
            </v:group>
            <v:group style="position:absolute;left:8317;top:2272;width:10;height:20" coordorigin="8317,2272" coordsize="10,20">
              <v:shape style="position:absolute;left:8317;top:2272;width:10;height:20" coordorigin="8317,2272" coordsize="10,20" path="m8317,2291l8327,2291,8327,2272,8317,2272,8317,2291xe" filled="true" fillcolor="#000000" stroked="false">
                <v:path arrowok="t"/>
                <v:fill type="solid"/>
              </v:shape>
            </v:group>
            <v:group style="position:absolute;left:8317;top:2291;width:10;height:20" coordorigin="8317,2291" coordsize="10,20">
              <v:shape style="position:absolute;left:8317;top:2291;width:10;height:20" coordorigin="8317,2291" coordsize="10,20" path="m8317,2311l8327,2311,8327,2291,8317,2291,8317,2311xe" filled="true" fillcolor="#000000" stroked="false">
                <v:path arrowok="t"/>
                <v:fill type="solid"/>
              </v:shape>
            </v:group>
            <v:group style="position:absolute;left:8317;top:2311;width:10;height:20" coordorigin="8317,2311" coordsize="10,20">
              <v:shape style="position:absolute;left:8317;top:2311;width:10;height:20" coordorigin="8317,2311" coordsize="10,20" path="m8317,2330l8327,2330,8327,2311,8317,2311,8317,2330xe" filled="true" fillcolor="#000000" stroked="false">
                <v:path arrowok="t"/>
                <v:fill type="solid"/>
              </v:shape>
            </v:group>
            <v:group style="position:absolute;left:8317;top:2330;width:10;height:20" coordorigin="8317,2330" coordsize="10,20">
              <v:shape style="position:absolute;left:8317;top:2330;width:10;height:20" coordorigin="8317,2330" coordsize="10,20" path="m8317,2349l8327,2349,8327,2330,8317,2330,8317,2349xe" filled="true" fillcolor="#000000" stroked="false">
                <v:path arrowok="t"/>
                <v:fill type="solid"/>
              </v:shape>
            </v:group>
            <v:group style="position:absolute;left:8317;top:2349;width:10;height:20" coordorigin="8317,2349" coordsize="10,20">
              <v:shape style="position:absolute;left:8317;top:2349;width:10;height:20" coordorigin="8317,2349" coordsize="10,20" path="m8317,2368l8327,2368,8327,2349,8317,2349,8317,2368xe" filled="true" fillcolor="#000000" stroked="false">
                <v:path arrowok="t"/>
                <v:fill type="solid"/>
              </v:shape>
            </v:group>
            <v:group style="position:absolute;left:8317;top:2368;width:10;height:20" coordorigin="8317,2368" coordsize="10,20">
              <v:shape style="position:absolute;left:8317;top:2368;width:10;height:20" coordorigin="8317,2368" coordsize="10,20" path="m8317,2387l8327,2387,8327,2368,8317,2368,8317,2387xe" filled="true" fillcolor="#000000" stroked="false">
                <v:path arrowok="t"/>
                <v:fill type="solid"/>
              </v:shape>
            </v:group>
            <v:group style="position:absolute;left:8317;top:2387;width:10;height:20" coordorigin="8317,2387" coordsize="10,20">
              <v:shape style="position:absolute;left:8317;top:2387;width:10;height:20" coordorigin="8317,2387" coordsize="10,20" path="m8317,2407l8327,2407,8327,2387,8317,2387,8317,2407xe" filled="true" fillcolor="#000000" stroked="false">
                <v:path arrowok="t"/>
                <v:fill type="solid"/>
              </v:shape>
            </v:group>
            <v:group style="position:absolute;left:8317;top:2407;width:10;height:20" coordorigin="8317,2407" coordsize="10,20">
              <v:shape style="position:absolute;left:8317;top:2407;width:10;height:20" coordorigin="8317,2407" coordsize="10,20" path="m8317,2426l8327,2426,8327,2407,8317,2407,8317,2426xe" filled="true" fillcolor="#000000" stroked="false">
                <v:path arrowok="t"/>
                <v:fill type="solid"/>
              </v:shape>
            </v:group>
            <v:group style="position:absolute;left:8317;top:2426;width:10;height:20" coordorigin="8317,2426" coordsize="10,20">
              <v:shape style="position:absolute;left:8317;top:2426;width:10;height:20" coordorigin="8317,2426" coordsize="10,20" path="m8317,2445l8327,2445,8327,2426,8317,2426,8317,2445xe" filled="true" fillcolor="#000000" stroked="false">
                <v:path arrowok="t"/>
                <v:fill type="solid"/>
              </v:shape>
            </v:group>
            <v:group style="position:absolute;left:8317;top:2445;width:10;height:20" coordorigin="8317,2445" coordsize="10,20">
              <v:shape style="position:absolute;left:8317;top:2445;width:10;height:20" coordorigin="8317,2445" coordsize="10,20" path="m8317,2464l8327,2464,8327,2445,8317,2445,8317,2464xe" filled="true" fillcolor="#000000" stroked="false">
                <v:path arrowok="t"/>
                <v:fill type="solid"/>
              </v:shape>
            </v:group>
            <v:group style="position:absolute;left:8317;top:2464;width:10;height:20" coordorigin="8317,2464" coordsize="10,20">
              <v:shape style="position:absolute;left:8317;top:2464;width:10;height:20" coordorigin="8317,2464" coordsize="10,20" path="m8317,2483l8327,2483,8327,2464,8317,2464,8317,2483xe" filled="true" fillcolor="#000000" stroked="false">
                <v:path arrowok="t"/>
                <v:fill type="solid"/>
              </v:shape>
            </v:group>
            <v:group style="position:absolute;left:8317;top:2483;width:10;height:20" coordorigin="8317,2483" coordsize="10,20">
              <v:shape style="position:absolute;left:8317;top:2483;width:10;height:20" coordorigin="8317,2483" coordsize="10,20" path="m8317,2503l8327,2503,8327,2483,8317,2483,8317,2503xe" filled="true" fillcolor="#000000" stroked="false">
                <v:path arrowok="t"/>
                <v:fill type="solid"/>
              </v:shape>
            </v:group>
            <v:group style="position:absolute;left:8317;top:2503;width:10;height:20" coordorigin="8317,2503" coordsize="10,20">
              <v:shape style="position:absolute;left:8317;top:2503;width:10;height:20" coordorigin="8317,2503" coordsize="10,20" path="m8317,2522l8327,2522,8327,2503,8317,2503,8317,2522xe" filled="true" fillcolor="#000000" stroked="false">
                <v:path arrowok="t"/>
                <v:fill type="solid"/>
              </v:shape>
            </v:group>
            <v:group style="position:absolute;left:8317;top:2522;width:10;height:20" coordorigin="8317,2522" coordsize="10,20">
              <v:shape style="position:absolute;left:8317;top:2522;width:10;height:20" coordorigin="8317,2522" coordsize="10,20" path="m8317,2541l8327,2541,8327,2522,8317,2522,8317,2541xe" filled="true" fillcolor="#000000" stroked="false">
                <v:path arrowok="t"/>
                <v:fill type="solid"/>
              </v:shape>
            </v:group>
            <v:group style="position:absolute;left:8317;top:2541;width:10;height:20" coordorigin="8317,2541" coordsize="10,20">
              <v:shape style="position:absolute;left:8317;top:2541;width:10;height:20" coordorigin="8317,2541" coordsize="10,20" path="m8317,2561l8327,2561,8327,2541,8317,2541,8317,2561xe" filled="true" fillcolor="#000000" stroked="false">
                <v:path arrowok="t"/>
                <v:fill type="solid"/>
              </v:shape>
            </v:group>
            <v:group style="position:absolute;left:8317;top:2561;width:10;height:20" coordorigin="8317,2561" coordsize="10,20">
              <v:shape style="position:absolute;left:8317;top:2561;width:10;height:20" coordorigin="8317,2561" coordsize="10,20" path="m8317,2580l8327,2580,8327,2561,8317,2561,8317,2580xe" filled="true" fillcolor="#000000" stroked="false">
                <v:path arrowok="t"/>
                <v:fill type="solid"/>
              </v:shape>
            </v:group>
            <v:group style="position:absolute;left:8317;top:2580;width:10;height:20" coordorigin="8317,2580" coordsize="10,20">
              <v:shape style="position:absolute;left:8317;top:2580;width:10;height:20" coordorigin="8317,2580" coordsize="10,20" path="m8317,2599l8327,2599,8327,2580,8317,2580,8317,2599xe" filled="true" fillcolor="#000000" stroked="false">
                <v:path arrowok="t"/>
                <v:fill type="solid"/>
              </v:shape>
            </v:group>
            <v:group style="position:absolute;left:8317;top:2599;width:10;height:20" coordorigin="8317,2599" coordsize="10,20">
              <v:shape style="position:absolute;left:8317;top:2599;width:10;height:20" coordorigin="8317,2599" coordsize="10,20" path="m8317,2618l8327,2618,8327,2599,8317,2599,8317,2618xe" filled="true" fillcolor="#000000" stroked="false">
                <v:path arrowok="t"/>
                <v:fill type="solid"/>
              </v:shape>
            </v:group>
            <v:group style="position:absolute;left:8317;top:2618;width:10;height:20" coordorigin="8317,2618" coordsize="10,20">
              <v:shape style="position:absolute;left:8317;top:2618;width:10;height:20" coordorigin="8317,2618" coordsize="10,20" path="m8317,2637l8327,2637,8327,2618,8317,2618,8317,2637xe" filled="true" fillcolor="#000000" stroked="false">
                <v:path arrowok="t"/>
                <v:fill type="solid"/>
              </v:shape>
            </v:group>
            <v:group style="position:absolute;left:8317;top:2637;width:10;height:20" coordorigin="8317,2637" coordsize="10,20">
              <v:shape style="position:absolute;left:8317;top:2637;width:10;height:20" coordorigin="8317,2637" coordsize="10,20" path="m8317,2657l8327,2657,8327,2637,8317,2637,8317,2657xe" filled="true" fillcolor="#000000" stroked="false">
                <v:path arrowok="t"/>
                <v:fill type="solid"/>
              </v:shape>
            </v:group>
            <v:group style="position:absolute;left:8317;top:2663;width:10;height:2" coordorigin="8317,2663" coordsize="10,2">
              <v:shape style="position:absolute;left:8317;top:2663;width:10;height:2" coordorigin="8317,2663" coordsize="10,0" path="m8317,2663l8327,2663e" filled="false" stroked="true" strokeweight=".600010pt" strokecolor="#000000">
                <v:path arrowok="t"/>
              </v:shape>
            </v:group>
            <v:group style="position:absolute;left:9167;top:1965;width:10;height:20" coordorigin="9167,1965" coordsize="10,20">
              <v:shape style="position:absolute;left:9167;top:1965;width:10;height:20" coordorigin="9167,1965" coordsize="10,20" path="m9167,1984l9177,1984,9177,1965,9167,1965,9167,1984xe" filled="true" fillcolor="#000000" stroked="false">
                <v:path arrowok="t"/>
                <v:fill type="solid"/>
              </v:shape>
            </v:group>
            <v:group style="position:absolute;left:9167;top:1984;width:10;height:20" coordorigin="9167,1984" coordsize="10,20">
              <v:shape style="position:absolute;left:9167;top:1984;width:10;height:20" coordorigin="9167,1984" coordsize="10,20" path="m9167,2003l9177,2003,9177,1984,9167,1984,9167,2003xe" filled="true" fillcolor="#000000" stroked="false">
                <v:path arrowok="t"/>
                <v:fill type="solid"/>
              </v:shape>
            </v:group>
            <v:group style="position:absolute;left:9167;top:2003;width:10;height:20" coordorigin="9167,2003" coordsize="10,20">
              <v:shape style="position:absolute;left:9167;top:2003;width:10;height:20" coordorigin="9167,2003" coordsize="10,20" path="m9167,2023l9177,2023,9177,2003,9167,2003,9167,2023xe" filled="true" fillcolor="#000000" stroked="false">
                <v:path arrowok="t"/>
                <v:fill type="solid"/>
              </v:shape>
            </v:group>
            <v:group style="position:absolute;left:9167;top:2023;width:10;height:20" coordorigin="9167,2023" coordsize="10,20">
              <v:shape style="position:absolute;left:9167;top:2023;width:10;height:20" coordorigin="9167,2023" coordsize="10,20" path="m9167,2042l9177,2042,9177,2023,9167,2023,9167,2042xe" filled="true" fillcolor="#000000" stroked="false">
                <v:path arrowok="t"/>
                <v:fill type="solid"/>
              </v:shape>
            </v:group>
            <v:group style="position:absolute;left:9167;top:2042;width:10;height:20" coordorigin="9167,2042" coordsize="10,20">
              <v:shape style="position:absolute;left:9167;top:2042;width:10;height:20" coordorigin="9167,2042" coordsize="10,20" path="m9167,2061l9177,2061,9177,2042,9167,2042,9167,2061xe" filled="true" fillcolor="#000000" stroked="false">
                <v:path arrowok="t"/>
                <v:fill type="solid"/>
              </v:shape>
            </v:group>
            <v:group style="position:absolute;left:9167;top:2061;width:10;height:20" coordorigin="9167,2061" coordsize="10,20">
              <v:shape style="position:absolute;left:9167;top:2061;width:10;height:20" coordorigin="9167,2061" coordsize="10,20" path="m9167,2080l9177,2080,9177,2061,9167,2061,9167,2080xe" filled="true" fillcolor="#000000" stroked="false">
                <v:path arrowok="t"/>
                <v:fill type="solid"/>
              </v:shape>
            </v:group>
            <v:group style="position:absolute;left:9167;top:2080;width:10;height:20" coordorigin="9167,2080" coordsize="10,20">
              <v:shape style="position:absolute;left:9167;top:2080;width:10;height:20" coordorigin="9167,2080" coordsize="10,20" path="m9167,2099l9177,2099,9177,2080,9167,2080,9167,2099xe" filled="true" fillcolor="#000000" stroked="false">
                <v:path arrowok="t"/>
                <v:fill type="solid"/>
              </v:shape>
            </v:group>
            <v:group style="position:absolute;left:9167;top:2099;width:10;height:20" coordorigin="9167,2099" coordsize="10,20">
              <v:shape style="position:absolute;left:9167;top:2099;width:10;height:20" coordorigin="9167,2099" coordsize="10,20" path="m9167,2119l9177,2119,9177,2099,9167,2099,9167,2119xe" filled="true" fillcolor="#000000" stroked="false">
                <v:path arrowok="t"/>
                <v:fill type="solid"/>
              </v:shape>
            </v:group>
            <v:group style="position:absolute;left:9167;top:2119;width:10;height:20" coordorigin="9167,2119" coordsize="10,20">
              <v:shape style="position:absolute;left:9167;top:2119;width:10;height:20" coordorigin="9167,2119" coordsize="10,20" path="m9167,2138l9177,2138,9177,2119,9167,2119,9167,2138xe" filled="true" fillcolor="#000000" stroked="false">
                <v:path arrowok="t"/>
                <v:fill type="solid"/>
              </v:shape>
            </v:group>
            <v:group style="position:absolute;left:9167;top:2138;width:10;height:20" coordorigin="9167,2138" coordsize="10,20">
              <v:shape style="position:absolute;left:9167;top:2138;width:10;height:20" coordorigin="9167,2138" coordsize="10,20" path="m9167,2157l9177,2157,9177,2138,9167,2138,9167,2157xe" filled="true" fillcolor="#000000" stroked="false">
                <v:path arrowok="t"/>
                <v:fill type="solid"/>
              </v:shape>
            </v:group>
            <v:group style="position:absolute;left:9167;top:2157;width:10;height:20" coordorigin="9167,2157" coordsize="10,20">
              <v:shape style="position:absolute;left:9167;top:2157;width:10;height:20" coordorigin="9167,2157" coordsize="10,20" path="m9167,2176l9177,2176,9177,2157,9167,2157,9167,2176xe" filled="true" fillcolor="#000000" stroked="false">
                <v:path arrowok="t"/>
                <v:fill type="solid"/>
              </v:shape>
            </v:group>
            <v:group style="position:absolute;left:9167;top:2176;width:10;height:20" coordorigin="9167,2176" coordsize="10,20">
              <v:shape style="position:absolute;left:9167;top:2176;width:10;height:20" coordorigin="9167,2176" coordsize="10,20" path="m9167,2195l9177,2195,9177,2176,9167,2176,9167,2195xe" filled="true" fillcolor="#000000" stroked="false">
                <v:path arrowok="t"/>
                <v:fill type="solid"/>
              </v:shape>
            </v:group>
            <v:group style="position:absolute;left:9167;top:2195;width:10;height:20" coordorigin="9167,2195" coordsize="10,20">
              <v:shape style="position:absolute;left:9167;top:2195;width:10;height:20" coordorigin="9167,2195" coordsize="10,20" path="m9167,2215l9177,2215,9177,2195,9167,2195,9167,2215xe" filled="true" fillcolor="#000000" stroked="false">
                <v:path arrowok="t"/>
                <v:fill type="solid"/>
              </v:shape>
            </v:group>
            <v:group style="position:absolute;left:9167;top:2215;width:10;height:20" coordorigin="9167,2215" coordsize="10,20">
              <v:shape style="position:absolute;left:9167;top:2215;width:10;height:20" coordorigin="9167,2215" coordsize="10,20" path="m9167,2234l9177,2234,9177,2215,9167,2215,9167,2234xe" filled="true" fillcolor="#000000" stroked="false">
                <v:path arrowok="t"/>
                <v:fill type="solid"/>
              </v:shape>
            </v:group>
            <v:group style="position:absolute;left:9167;top:2234;width:10;height:20" coordorigin="9167,2234" coordsize="10,20">
              <v:shape style="position:absolute;left:9167;top:2234;width:10;height:20" coordorigin="9167,2234" coordsize="10,20" path="m9167,2253l9177,2253,9177,2234,9167,2234,9167,2253xe" filled="true" fillcolor="#000000" stroked="false">
                <v:path arrowok="t"/>
                <v:fill type="solid"/>
              </v:shape>
            </v:group>
            <v:group style="position:absolute;left:9167;top:2253;width:10;height:20" coordorigin="9167,2253" coordsize="10,20">
              <v:shape style="position:absolute;left:9167;top:2253;width:10;height:20" coordorigin="9167,2253" coordsize="10,20" path="m9167,2272l9177,2272,9177,2253,9167,2253,9167,2272xe" filled="true" fillcolor="#000000" stroked="false">
                <v:path arrowok="t"/>
                <v:fill type="solid"/>
              </v:shape>
            </v:group>
            <v:group style="position:absolute;left:9167;top:2272;width:10;height:20" coordorigin="9167,2272" coordsize="10,20">
              <v:shape style="position:absolute;left:9167;top:2272;width:10;height:20" coordorigin="9167,2272" coordsize="10,20" path="m9167,2291l9177,2291,9177,2272,9167,2272,9167,2291xe" filled="true" fillcolor="#000000" stroked="false">
                <v:path arrowok="t"/>
                <v:fill type="solid"/>
              </v:shape>
            </v:group>
            <v:group style="position:absolute;left:9167;top:2291;width:10;height:20" coordorigin="9167,2291" coordsize="10,20">
              <v:shape style="position:absolute;left:9167;top:2291;width:10;height:20" coordorigin="9167,2291" coordsize="10,20" path="m9167,2311l9177,2311,9177,2291,9167,2291,9167,2311xe" filled="true" fillcolor="#000000" stroked="false">
                <v:path arrowok="t"/>
                <v:fill type="solid"/>
              </v:shape>
            </v:group>
            <v:group style="position:absolute;left:9167;top:2311;width:10;height:20" coordorigin="9167,2311" coordsize="10,20">
              <v:shape style="position:absolute;left:9167;top:2311;width:10;height:20" coordorigin="9167,2311" coordsize="10,20" path="m9167,2330l9177,2330,9177,2311,9167,2311,9167,2330xe" filled="true" fillcolor="#000000" stroked="false">
                <v:path arrowok="t"/>
                <v:fill type="solid"/>
              </v:shape>
            </v:group>
            <v:group style="position:absolute;left:9167;top:2330;width:10;height:20" coordorigin="9167,2330" coordsize="10,20">
              <v:shape style="position:absolute;left:9167;top:2330;width:10;height:20" coordorigin="9167,2330" coordsize="10,20" path="m9167,2349l9177,2349,9177,2330,9167,2330,9167,2349xe" filled="true" fillcolor="#000000" stroked="false">
                <v:path arrowok="t"/>
                <v:fill type="solid"/>
              </v:shape>
            </v:group>
            <v:group style="position:absolute;left:9167;top:2349;width:10;height:20" coordorigin="9167,2349" coordsize="10,20">
              <v:shape style="position:absolute;left:9167;top:2349;width:10;height:20" coordorigin="9167,2349" coordsize="10,20" path="m9167,2368l9177,2368,9177,2349,9167,2349,9167,2368xe" filled="true" fillcolor="#000000" stroked="false">
                <v:path arrowok="t"/>
                <v:fill type="solid"/>
              </v:shape>
            </v:group>
            <v:group style="position:absolute;left:9167;top:2368;width:10;height:20" coordorigin="9167,2368" coordsize="10,20">
              <v:shape style="position:absolute;left:9167;top:2368;width:10;height:20" coordorigin="9167,2368" coordsize="10,20" path="m9167,2387l9177,2387,9177,2368,9167,2368,9167,2387xe" filled="true" fillcolor="#000000" stroked="false">
                <v:path arrowok="t"/>
                <v:fill type="solid"/>
              </v:shape>
            </v:group>
            <v:group style="position:absolute;left:9167;top:2387;width:10;height:20" coordorigin="9167,2387" coordsize="10,20">
              <v:shape style="position:absolute;left:9167;top:2387;width:10;height:20" coordorigin="9167,2387" coordsize="10,20" path="m9167,2407l9177,2407,9177,2387,9167,2387,9167,2407xe" filled="true" fillcolor="#000000" stroked="false">
                <v:path arrowok="t"/>
                <v:fill type="solid"/>
              </v:shape>
            </v:group>
            <v:group style="position:absolute;left:9167;top:2407;width:10;height:20" coordorigin="9167,2407" coordsize="10,20">
              <v:shape style="position:absolute;left:9167;top:2407;width:10;height:20" coordorigin="9167,2407" coordsize="10,20" path="m9167,2426l9177,2426,9177,2407,9167,2407,9167,2426xe" filled="true" fillcolor="#000000" stroked="false">
                <v:path arrowok="t"/>
                <v:fill type="solid"/>
              </v:shape>
            </v:group>
            <v:group style="position:absolute;left:9167;top:2426;width:10;height:20" coordorigin="9167,2426" coordsize="10,20">
              <v:shape style="position:absolute;left:9167;top:2426;width:10;height:20" coordorigin="9167,2426" coordsize="10,20" path="m9167,2445l9177,2445,9177,2426,9167,2426,9167,2445xe" filled="true" fillcolor="#000000" stroked="false">
                <v:path arrowok="t"/>
                <v:fill type="solid"/>
              </v:shape>
            </v:group>
            <v:group style="position:absolute;left:9167;top:2445;width:10;height:20" coordorigin="9167,2445" coordsize="10,20">
              <v:shape style="position:absolute;left:9167;top:2445;width:10;height:20" coordorigin="9167,2445" coordsize="10,20" path="m9167,2464l9177,2464,9177,2445,9167,2445,9167,2464xe" filled="true" fillcolor="#000000" stroked="false">
                <v:path arrowok="t"/>
                <v:fill type="solid"/>
              </v:shape>
            </v:group>
            <v:group style="position:absolute;left:9167;top:2464;width:10;height:20" coordorigin="9167,2464" coordsize="10,20">
              <v:shape style="position:absolute;left:9167;top:2464;width:10;height:20" coordorigin="9167,2464" coordsize="10,20" path="m9167,2483l9177,2483,9177,2464,9167,2464,9167,2483xe" filled="true" fillcolor="#000000" stroked="false">
                <v:path arrowok="t"/>
                <v:fill type="solid"/>
              </v:shape>
            </v:group>
            <v:group style="position:absolute;left:9167;top:2483;width:10;height:20" coordorigin="9167,2483" coordsize="10,20">
              <v:shape style="position:absolute;left:9167;top:2483;width:10;height:20" coordorigin="9167,2483" coordsize="10,20" path="m9167,2503l9177,2503,9177,2483,9167,2483,9167,2503xe" filled="true" fillcolor="#000000" stroked="false">
                <v:path arrowok="t"/>
                <v:fill type="solid"/>
              </v:shape>
            </v:group>
            <v:group style="position:absolute;left:9167;top:2503;width:10;height:20" coordorigin="9167,2503" coordsize="10,20">
              <v:shape style="position:absolute;left:9167;top:2503;width:10;height:20" coordorigin="9167,2503" coordsize="10,20" path="m9167,2522l9177,2522,9177,2503,9167,2503,9167,2522xe" filled="true" fillcolor="#000000" stroked="false">
                <v:path arrowok="t"/>
                <v:fill type="solid"/>
              </v:shape>
            </v:group>
            <v:group style="position:absolute;left:9167;top:2522;width:10;height:20" coordorigin="9167,2522" coordsize="10,20">
              <v:shape style="position:absolute;left:9167;top:2522;width:10;height:20" coordorigin="9167,2522" coordsize="10,20" path="m9167,2541l9177,2541,9177,2522,9167,2522,9167,2541xe" filled="true" fillcolor="#000000" stroked="false">
                <v:path arrowok="t"/>
                <v:fill type="solid"/>
              </v:shape>
            </v:group>
            <v:group style="position:absolute;left:9167;top:2541;width:10;height:20" coordorigin="9167,2541" coordsize="10,20">
              <v:shape style="position:absolute;left:9167;top:2541;width:10;height:20" coordorigin="9167,2541" coordsize="10,20" path="m9167,2561l9177,2561,9177,2541,9167,2541,9167,2561xe" filled="true" fillcolor="#000000" stroked="false">
                <v:path arrowok="t"/>
                <v:fill type="solid"/>
              </v:shape>
            </v:group>
            <v:group style="position:absolute;left:9167;top:2561;width:10;height:20" coordorigin="9167,2561" coordsize="10,20">
              <v:shape style="position:absolute;left:9167;top:2561;width:10;height:20" coordorigin="9167,2561" coordsize="10,20" path="m9167,2580l9177,2580,9177,2561,9167,2561,9167,2580xe" filled="true" fillcolor="#000000" stroked="false">
                <v:path arrowok="t"/>
                <v:fill type="solid"/>
              </v:shape>
            </v:group>
            <v:group style="position:absolute;left:9167;top:2580;width:10;height:20" coordorigin="9167,2580" coordsize="10,20">
              <v:shape style="position:absolute;left:9167;top:2580;width:10;height:20" coordorigin="9167,2580" coordsize="10,20" path="m9167,2599l9177,2599,9177,2580,9167,2580,9167,2599xe" filled="true" fillcolor="#000000" stroked="false">
                <v:path arrowok="t"/>
                <v:fill type="solid"/>
              </v:shape>
            </v:group>
            <v:group style="position:absolute;left:9167;top:2599;width:10;height:20" coordorigin="9167,2599" coordsize="10,20">
              <v:shape style="position:absolute;left:9167;top:2599;width:10;height:20" coordorigin="9167,2599" coordsize="10,20" path="m9167,2618l9177,2618,9177,2599,9167,2599,9167,2618xe" filled="true" fillcolor="#000000" stroked="false">
                <v:path arrowok="t"/>
                <v:fill type="solid"/>
              </v:shape>
            </v:group>
            <v:group style="position:absolute;left:9167;top:2618;width:10;height:20" coordorigin="9167,2618" coordsize="10,20">
              <v:shape style="position:absolute;left:9167;top:2618;width:10;height:20" coordorigin="9167,2618" coordsize="10,20" path="m9167,2637l9177,2637,9177,2618,9167,2618,9167,2637xe" filled="true" fillcolor="#000000" stroked="false">
                <v:path arrowok="t"/>
                <v:fill type="solid"/>
              </v:shape>
            </v:group>
            <v:group style="position:absolute;left:9167;top:2637;width:10;height:20" coordorigin="9167,2637" coordsize="10,20">
              <v:shape style="position:absolute;left:9167;top:2637;width:10;height:20" coordorigin="9167,2637" coordsize="10,20" path="m9167,2657l9177,2657,9177,2637,9167,2637,9167,2657xe" filled="true" fillcolor="#000000" stroked="false">
                <v:path arrowok="t"/>
                <v:fill type="solid"/>
              </v:shape>
            </v:group>
            <v:group style="position:absolute;left:9167;top:2663;width:10;height:2" coordorigin="9167,2663" coordsize="10,2">
              <v:shape style="position:absolute;left:9167;top:2663;width:10;height:2" coordorigin="9167,2663" coordsize="10,0" path="m9167,2663l9177,2663e" filled="false" stroked="true" strokeweight=".600010pt" strokecolor="#000000">
                <v:path arrowok="t"/>
              </v:shape>
            </v:group>
            <v:group style="position:absolute;left:3072;top:2673;width:10;height:2" coordorigin="3072,2673" coordsize="10,2">
              <v:shape style="position:absolute;left:3072;top:2673;width:10;height:2" coordorigin="3072,2673" coordsize="10,0" path="m3072,2673l3082,2673e" filled="false" stroked="true" strokeweight=".48001pt" strokecolor="#000000">
                <v:path arrowok="t"/>
              </v:shape>
              <v:shape style="position:absolute;left:1452;top:2669;width:3183;height:10" type="#_x0000_t75" stroked="false">
                <v:imagedata r:id="rId137" o:title=""/>
              </v:shape>
              <v:shape style="position:absolute;left:4631;top:2669;width:3687;height:10" type="#_x0000_t75" stroked="false">
                <v:imagedata r:id="rId138" o:title=""/>
              </v:shape>
              <v:shape style="position:absolute;left:8313;top:2669;width:854;height:10" type="#_x0000_t75" stroked="false">
                <v:imagedata r:id="rId92" o:title=""/>
              </v:shape>
              <v:shape style="position:absolute;left:9162;top:2669;width:1294;height:10" type="#_x0000_t75" stroked="false">
                <v:imagedata r:id="rId139" o:title=""/>
              </v:shape>
            </v:group>
            <v:group style="position:absolute;left:3072;top:2678;width:10;height:20" coordorigin="3072,2678" coordsize="10,20">
              <v:shape style="position:absolute;left:3072;top:2678;width:10;height:20" coordorigin="3072,2678" coordsize="10,20" path="m3072,2697l3082,2697,3082,2678,3072,2678,3072,2697xe" filled="true" fillcolor="#000000" stroked="false">
                <v:path arrowok="t"/>
                <v:fill type="solid"/>
              </v:shape>
            </v:group>
            <v:group style="position:absolute;left:3072;top:2697;width:10;height:20" coordorigin="3072,2697" coordsize="10,20">
              <v:shape style="position:absolute;left:3072;top:2697;width:10;height:20" coordorigin="3072,2697" coordsize="10,20" path="m3072,2717l3082,2717,3082,2697,3072,2697,3072,2717xe" filled="true" fillcolor="#000000" stroked="false">
                <v:path arrowok="t"/>
                <v:fill type="solid"/>
              </v:shape>
            </v:group>
            <v:group style="position:absolute;left:3072;top:2717;width:10;height:20" coordorigin="3072,2717" coordsize="10,20">
              <v:shape style="position:absolute;left:3072;top:2717;width:10;height:20" coordorigin="3072,2717" coordsize="10,20" path="m3072,2736l3082,2736,3082,2717,3072,2717,3072,2736xe" filled="true" fillcolor="#000000" stroked="false">
                <v:path arrowok="t"/>
                <v:fill type="solid"/>
              </v:shape>
            </v:group>
            <v:group style="position:absolute;left:3072;top:2736;width:10;height:20" coordorigin="3072,2736" coordsize="10,20">
              <v:shape style="position:absolute;left:3072;top:2736;width:10;height:20" coordorigin="3072,2736" coordsize="10,20" path="m3072,2755l3082,2755,3082,2736,3072,2736,3072,2755xe" filled="true" fillcolor="#000000" stroked="false">
                <v:path arrowok="t"/>
                <v:fill type="solid"/>
              </v:shape>
            </v:group>
            <v:group style="position:absolute;left:3072;top:2755;width:10;height:20" coordorigin="3072,2755" coordsize="10,20">
              <v:shape style="position:absolute;left:3072;top:2755;width:10;height:20" coordorigin="3072,2755" coordsize="10,20" path="m3072,2774l3082,2774,3082,2755,3072,2755,3072,2774xe" filled="true" fillcolor="#000000" stroked="false">
                <v:path arrowok="t"/>
                <v:fill type="solid"/>
              </v:shape>
            </v:group>
            <v:group style="position:absolute;left:3072;top:2774;width:10;height:20" coordorigin="3072,2774" coordsize="10,20">
              <v:shape style="position:absolute;left:3072;top:2774;width:10;height:20" coordorigin="3072,2774" coordsize="10,20" path="m3072,2793l3082,2793,3082,2774,3072,2774,3072,2793xe" filled="true" fillcolor="#000000" stroked="false">
                <v:path arrowok="t"/>
                <v:fill type="solid"/>
              </v:shape>
            </v:group>
            <v:group style="position:absolute;left:3072;top:2793;width:10;height:20" coordorigin="3072,2793" coordsize="10,20">
              <v:shape style="position:absolute;left:3072;top:2793;width:10;height:20" coordorigin="3072,2793" coordsize="10,20" path="m3072,2813l3082,2813,3082,2793,3072,2793,3072,2813xe" filled="true" fillcolor="#000000" stroked="false">
                <v:path arrowok="t"/>
                <v:fill type="solid"/>
              </v:shape>
            </v:group>
            <v:group style="position:absolute;left:3072;top:2813;width:10;height:20" coordorigin="3072,2813" coordsize="10,20">
              <v:shape style="position:absolute;left:3072;top:2813;width:10;height:20" coordorigin="3072,2813" coordsize="10,20" path="m3072,2832l3082,2832,3082,2813,3072,2813,3072,2832xe" filled="true" fillcolor="#000000" stroked="false">
                <v:path arrowok="t"/>
                <v:fill type="solid"/>
              </v:shape>
            </v:group>
            <v:group style="position:absolute;left:3072;top:2832;width:10;height:20" coordorigin="3072,2832" coordsize="10,20">
              <v:shape style="position:absolute;left:3072;top:2832;width:10;height:20" coordorigin="3072,2832" coordsize="10,20" path="m3072,2851l3082,2851,3082,2832,3072,2832,3072,2851xe" filled="true" fillcolor="#000000" stroked="false">
                <v:path arrowok="t"/>
                <v:fill type="solid"/>
              </v:shape>
            </v:group>
            <v:group style="position:absolute;left:3072;top:2851;width:10;height:20" coordorigin="3072,2851" coordsize="10,20">
              <v:shape style="position:absolute;left:3072;top:2851;width:10;height:20" coordorigin="3072,2851" coordsize="10,20" path="m3072,2870l3082,2870,3082,2851,3072,2851,3072,2870xe" filled="true" fillcolor="#000000" stroked="false">
                <v:path arrowok="t"/>
                <v:fill type="solid"/>
              </v:shape>
            </v:group>
            <v:group style="position:absolute;left:3072;top:2870;width:10;height:20" coordorigin="3072,2870" coordsize="10,20">
              <v:shape style="position:absolute;left:3072;top:2870;width:10;height:20" coordorigin="3072,2870" coordsize="10,20" path="m3072,2889l3082,2889,3082,2870,3072,2870,3072,2889xe" filled="true" fillcolor="#000000" stroked="false">
                <v:path arrowok="t"/>
                <v:fill type="solid"/>
              </v:shape>
            </v:group>
            <v:group style="position:absolute;left:3072;top:2889;width:10;height:20" coordorigin="3072,2889" coordsize="10,20">
              <v:shape style="position:absolute;left:3072;top:2889;width:10;height:20" coordorigin="3072,2889" coordsize="10,20" path="m3072,2909l3082,2909,3082,2889,3072,2889,3072,2909xe" filled="true" fillcolor="#000000" stroked="false">
                <v:path arrowok="t"/>
                <v:fill type="solid"/>
              </v:shape>
            </v:group>
            <v:group style="position:absolute;left:3072;top:2909;width:10;height:20" coordorigin="3072,2909" coordsize="10,20">
              <v:shape style="position:absolute;left:3072;top:2909;width:10;height:20" coordorigin="3072,2909" coordsize="10,20" path="m3072,2928l3082,2928,3082,2909,3072,2909,3072,2928xe" filled="true" fillcolor="#000000" stroked="false">
                <v:path arrowok="t"/>
                <v:fill type="solid"/>
              </v:shape>
            </v:group>
            <v:group style="position:absolute;left:3072;top:2928;width:10;height:20" coordorigin="3072,2928" coordsize="10,20">
              <v:shape style="position:absolute;left:3072;top:2928;width:10;height:20" coordorigin="3072,2928" coordsize="10,20" path="m3072,2947l3082,2947,3082,2928,3072,2928,3072,2947xe" filled="true" fillcolor="#000000" stroked="false">
                <v:path arrowok="t"/>
                <v:fill type="solid"/>
              </v:shape>
            </v:group>
            <v:group style="position:absolute;left:3072;top:2947;width:10;height:20" coordorigin="3072,2947" coordsize="10,20">
              <v:shape style="position:absolute;left:3072;top:2947;width:10;height:20" coordorigin="3072,2947" coordsize="10,20" path="m3072,2966l3082,2966,3082,2947,3072,2947,3072,2966xe" filled="true" fillcolor="#000000" stroked="false">
                <v:path arrowok="t"/>
                <v:fill type="solid"/>
              </v:shape>
            </v:group>
            <v:group style="position:absolute;left:3072;top:2966;width:10;height:20" coordorigin="3072,2966" coordsize="10,20">
              <v:shape style="position:absolute;left:3072;top:2966;width:10;height:20" coordorigin="3072,2966" coordsize="10,20" path="m3072,2985l3082,2985,3082,2966,3072,2966,3072,2985xe" filled="true" fillcolor="#000000" stroked="false">
                <v:path arrowok="t"/>
                <v:fill type="solid"/>
              </v:shape>
            </v:group>
            <v:group style="position:absolute;left:3072;top:2985;width:10;height:20" coordorigin="3072,2985" coordsize="10,20">
              <v:shape style="position:absolute;left:3072;top:2985;width:10;height:20" coordorigin="3072,2985" coordsize="10,20" path="m3072,3005l3082,3005,3082,2985,3072,2985,3072,3005xe" filled="true" fillcolor="#000000" stroked="false">
                <v:path arrowok="t"/>
                <v:fill type="solid"/>
              </v:shape>
            </v:group>
            <v:group style="position:absolute;left:3072;top:3005;width:10;height:20" coordorigin="3072,3005" coordsize="10,20">
              <v:shape style="position:absolute;left:3072;top:3005;width:10;height:20" coordorigin="3072,3005" coordsize="10,20" path="m3072,3024l3082,3024,3082,3005,3072,3005,3072,3024xe" filled="true" fillcolor="#000000" stroked="false">
                <v:path arrowok="t"/>
                <v:fill type="solid"/>
              </v:shape>
            </v:group>
            <v:group style="position:absolute;left:3072;top:3024;width:10;height:20" coordorigin="3072,3024" coordsize="10,20">
              <v:shape style="position:absolute;left:3072;top:3024;width:10;height:20" coordorigin="3072,3024" coordsize="10,20" path="m3072,3043l3082,3043,3082,3024,3072,3024,3072,3043xe" filled="true" fillcolor="#000000" stroked="false">
                <v:path arrowok="t"/>
                <v:fill type="solid"/>
              </v:shape>
            </v:group>
            <v:group style="position:absolute;left:3072;top:3043;width:10;height:20" coordorigin="3072,3043" coordsize="10,20">
              <v:shape style="position:absolute;left:3072;top:3043;width:10;height:20" coordorigin="3072,3043" coordsize="10,20" path="m3072,3062l3082,3062,3082,3043,3072,3043,3072,3062xe" filled="true" fillcolor="#000000" stroked="false">
                <v:path arrowok="t"/>
                <v:fill type="solid"/>
              </v:shape>
            </v:group>
            <v:group style="position:absolute;left:3072;top:3062;width:10;height:20" coordorigin="3072,3062" coordsize="10,20">
              <v:shape style="position:absolute;left:3072;top:3062;width:10;height:20" coordorigin="3072,3062" coordsize="10,20" path="m3072,3081l3082,3081,3082,3062,3072,3062,3072,3081xe" filled="true" fillcolor="#000000" stroked="false">
                <v:path arrowok="t"/>
                <v:fill type="solid"/>
              </v:shape>
            </v:group>
            <v:group style="position:absolute;left:3072;top:3081;width:10;height:20" coordorigin="3072,3081" coordsize="10,20">
              <v:shape style="position:absolute;left:3072;top:3081;width:10;height:20" coordorigin="3072,3081" coordsize="10,20" path="m3072,3101l3082,3101,3082,3081,3072,3081,3072,3101xe" filled="true" fillcolor="#000000" stroked="false">
                <v:path arrowok="t"/>
                <v:fill type="solid"/>
              </v:shape>
            </v:group>
            <v:group style="position:absolute;left:3072;top:3101;width:10;height:20" coordorigin="3072,3101" coordsize="10,20">
              <v:shape style="position:absolute;left:3072;top:3101;width:10;height:20" coordorigin="3072,3101" coordsize="10,20" path="m3072,3120l3082,3120,3082,3101,3072,3101,3072,3120xe" filled="true" fillcolor="#000000" stroked="false">
                <v:path arrowok="t"/>
                <v:fill type="solid"/>
              </v:shape>
            </v:group>
            <v:group style="position:absolute;left:3072;top:3120;width:10;height:20" coordorigin="3072,3120" coordsize="10,20">
              <v:shape style="position:absolute;left:3072;top:3120;width:10;height:20" coordorigin="3072,3120" coordsize="10,20" path="m3072,3139l3082,3139,3082,3120,3072,3120,3072,3139xe" filled="true" fillcolor="#000000" stroked="false">
                <v:path arrowok="t"/>
                <v:fill type="solid"/>
              </v:shape>
            </v:group>
            <v:group style="position:absolute;left:3072;top:3139;width:10;height:20" coordorigin="3072,3139" coordsize="10,20">
              <v:shape style="position:absolute;left:3072;top:3139;width:10;height:20" coordorigin="3072,3139" coordsize="10,20" path="m3072,3158l3082,3158,3082,3139,3072,3139,3072,3158xe" filled="true" fillcolor="#000000" stroked="false">
                <v:path arrowok="t"/>
                <v:fill type="solid"/>
              </v:shape>
            </v:group>
            <v:group style="position:absolute;left:3072;top:3158;width:10;height:20" coordorigin="3072,3158" coordsize="10,20">
              <v:shape style="position:absolute;left:3072;top:3158;width:10;height:20" coordorigin="3072,3158" coordsize="10,20" path="m3072,3177l3082,3177,3082,3158,3072,3158,3072,3177xe" filled="true" fillcolor="#000000" stroked="false">
                <v:path arrowok="t"/>
                <v:fill type="solid"/>
              </v:shape>
            </v:group>
            <v:group style="position:absolute;left:3072;top:3177;width:10;height:20" coordorigin="3072,3177" coordsize="10,20">
              <v:shape style="position:absolute;left:3072;top:3177;width:10;height:20" coordorigin="3072,3177" coordsize="10,20" path="m3072,3197l3082,3197,3082,3177,3072,3177,3072,3197xe" filled="true" fillcolor="#000000" stroked="false">
                <v:path arrowok="t"/>
                <v:fill type="solid"/>
              </v:shape>
            </v:group>
            <v:group style="position:absolute;left:3072;top:3197;width:10;height:20" coordorigin="3072,3197" coordsize="10,20">
              <v:shape style="position:absolute;left:3072;top:3197;width:10;height:20" coordorigin="3072,3197" coordsize="10,20" path="m3072,3216l3082,3216,3082,3197,3072,3197,3072,3216xe" filled="true" fillcolor="#000000" stroked="false">
                <v:path arrowok="t"/>
                <v:fill type="solid"/>
              </v:shape>
            </v:group>
            <v:group style="position:absolute;left:3072;top:3216;width:10;height:20" coordorigin="3072,3216" coordsize="10,20">
              <v:shape style="position:absolute;left:3072;top:3216;width:10;height:20" coordorigin="3072,3216" coordsize="10,20" path="m3072,3235l3082,3235,3082,3216,3072,3216,3072,3235xe" filled="true" fillcolor="#000000" stroked="false">
                <v:path arrowok="t"/>
                <v:fill type="solid"/>
              </v:shape>
            </v:group>
            <v:group style="position:absolute;left:3072;top:3235;width:10;height:20" coordorigin="3072,3235" coordsize="10,20">
              <v:shape style="position:absolute;left:3072;top:3235;width:10;height:20" coordorigin="3072,3235" coordsize="10,20" path="m3072,3254l3082,3254,3082,3235,3072,3235,3072,3254xe" filled="true" fillcolor="#000000" stroked="false">
                <v:path arrowok="t"/>
                <v:fill type="solid"/>
              </v:shape>
            </v:group>
            <v:group style="position:absolute;left:3072;top:3254;width:10;height:20" coordorigin="3072,3254" coordsize="10,20">
              <v:shape style="position:absolute;left:3072;top:3254;width:10;height:20" coordorigin="3072,3254" coordsize="10,20" path="m3072,3273l3082,3273,3082,3254,3072,3254,3072,3273xe" filled="true" fillcolor="#000000" stroked="false">
                <v:path arrowok="t"/>
                <v:fill type="solid"/>
              </v:shape>
            </v:group>
            <v:group style="position:absolute;left:3072;top:3273;width:10;height:20" coordorigin="3072,3273" coordsize="10,20">
              <v:shape style="position:absolute;left:3072;top:3273;width:10;height:20" coordorigin="3072,3273" coordsize="10,20" path="m3072,3293l3082,3293,3082,3273,3072,3273,3072,3293xe" filled="true" fillcolor="#000000" stroked="false">
                <v:path arrowok="t"/>
                <v:fill type="solid"/>
              </v:shape>
            </v:group>
            <v:group style="position:absolute;left:3072;top:3293;width:10;height:20" coordorigin="3072,3293" coordsize="10,20">
              <v:shape style="position:absolute;left:3072;top:3293;width:10;height:20" coordorigin="3072,3293" coordsize="10,20" path="m3072,3312l3082,3312,3082,3293,3072,3293,3072,3312xe" filled="true" fillcolor="#000000" stroked="false">
                <v:path arrowok="t"/>
                <v:fill type="solid"/>
              </v:shape>
            </v:group>
            <v:group style="position:absolute;left:3072;top:3312;width:10;height:20" coordorigin="3072,3312" coordsize="10,20">
              <v:shape style="position:absolute;left:3072;top:3312;width:10;height:20" coordorigin="3072,3312" coordsize="10,20" path="m3072,3331l3082,3331,3082,3312,3072,3312,3072,3331xe" filled="true" fillcolor="#000000" stroked="false">
                <v:path arrowok="t"/>
                <v:fill type="solid"/>
              </v:shape>
            </v:group>
            <v:group style="position:absolute;left:3072;top:3331;width:10;height:20" coordorigin="3072,3331" coordsize="10,20">
              <v:shape style="position:absolute;left:3072;top:3331;width:10;height:20" coordorigin="3072,3331" coordsize="10,20" path="m3072,3350l3082,3350,3082,3331,3072,3331,3072,3350xe" filled="true" fillcolor="#000000" stroked="false">
                <v:path arrowok="t"/>
                <v:fill type="solid"/>
              </v:shape>
            </v:group>
            <v:group style="position:absolute;left:3072;top:3350;width:10;height:20" coordorigin="3072,3350" coordsize="10,20">
              <v:shape style="position:absolute;left:3072;top:3350;width:10;height:20" coordorigin="3072,3350" coordsize="10,20" path="m3072,3369l3082,3369,3082,3350,3072,3350,3072,3369xe" filled="true" fillcolor="#000000" stroked="false">
                <v:path arrowok="t"/>
                <v:fill type="solid"/>
              </v:shape>
            </v:group>
            <v:group style="position:absolute;left:3072;top:3377;width:10;height:2" coordorigin="3072,3377" coordsize="10,2">
              <v:shape style="position:absolute;left:3072;top:3377;width:10;height:2" coordorigin="3072,3377" coordsize="10,0" path="m3072,3377l3082,3377e" filled="false" stroked="true" strokeweight=".71997pt" strokecolor="#000000">
                <v:path arrowok="t"/>
              </v:shape>
            </v:group>
            <v:group style="position:absolute;left:4635;top:2678;width:10;height:20" coordorigin="4635,2678" coordsize="10,20">
              <v:shape style="position:absolute;left:4635;top:2678;width:10;height:20" coordorigin="4635,2678" coordsize="10,20" path="m4635,2697l4645,2697,4645,2678,4635,2678,4635,2697xe" filled="true" fillcolor="#000000" stroked="false">
                <v:path arrowok="t"/>
                <v:fill type="solid"/>
              </v:shape>
            </v:group>
            <v:group style="position:absolute;left:4635;top:2697;width:10;height:20" coordorigin="4635,2697" coordsize="10,20">
              <v:shape style="position:absolute;left:4635;top:2697;width:10;height:20" coordorigin="4635,2697" coordsize="10,20" path="m4635,2717l4645,2717,4645,2697,4635,2697,4635,2717xe" filled="true" fillcolor="#000000" stroked="false">
                <v:path arrowok="t"/>
                <v:fill type="solid"/>
              </v:shape>
            </v:group>
            <v:group style="position:absolute;left:4635;top:2717;width:10;height:20" coordorigin="4635,2717" coordsize="10,20">
              <v:shape style="position:absolute;left:4635;top:2717;width:10;height:20" coordorigin="4635,2717" coordsize="10,20" path="m4635,2736l4645,2736,4645,2717,4635,2717,4635,2736xe" filled="true" fillcolor="#000000" stroked="false">
                <v:path arrowok="t"/>
                <v:fill type="solid"/>
              </v:shape>
            </v:group>
            <v:group style="position:absolute;left:4635;top:2736;width:10;height:20" coordorigin="4635,2736" coordsize="10,20">
              <v:shape style="position:absolute;left:4635;top:2736;width:10;height:20" coordorigin="4635,2736" coordsize="10,20" path="m4635,2755l4645,2755,4645,2736,4635,2736,4635,2755xe" filled="true" fillcolor="#000000" stroked="false">
                <v:path arrowok="t"/>
                <v:fill type="solid"/>
              </v:shape>
            </v:group>
            <v:group style="position:absolute;left:4635;top:2755;width:10;height:20" coordorigin="4635,2755" coordsize="10,20">
              <v:shape style="position:absolute;left:4635;top:2755;width:10;height:20" coordorigin="4635,2755" coordsize="10,20" path="m4635,2774l4645,2774,4645,2755,4635,2755,4635,2774xe" filled="true" fillcolor="#000000" stroked="false">
                <v:path arrowok="t"/>
                <v:fill type="solid"/>
              </v:shape>
            </v:group>
            <v:group style="position:absolute;left:4635;top:2774;width:10;height:20" coordorigin="4635,2774" coordsize="10,20">
              <v:shape style="position:absolute;left:4635;top:2774;width:10;height:20" coordorigin="4635,2774" coordsize="10,20" path="m4635,2793l4645,2793,4645,2774,4635,2774,4635,2793xe" filled="true" fillcolor="#000000" stroked="false">
                <v:path arrowok="t"/>
                <v:fill type="solid"/>
              </v:shape>
            </v:group>
            <v:group style="position:absolute;left:4635;top:2793;width:10;height:20" coordorigin="4635,2793" coordsize="10,20">
              <v:shape style="position:absolute;left:4635;top:2793;width:10;height:20" coordorigin="4635,2793" coordsize="10,20" path="m4635,2813l4645,2813,4645,2793,4635,2793,4635,2813xe" filled="true" fillcolor="#000000" stroked="false">
                <v:path arrowok="t"/>
                <v:fill type="solid"/>
              </v:shape>
            </v:group>
            <v:group style="position:absolute;left:4635;top:2813;width:10;height:20" coordorigin="4635,2813" coordsize="10,20">
              <v:shape style="position:absolute;left:4635;top:2813;width:10;height:20" coordorigin="4635,2813" coordsize="10,20" path="m4635,2832l4645,2832,4645,2813,4635,2813,4635,2832xe" filled="true" fillcolor="#000000" stroked="false">
                <v:path arrowok="t"/>
                <v:fill type="solid"/>
              </v:shape>
            </v:group>
            <v:group style="position:absolute;left:4635;top:2832;width:10;height:20" coordorigin="4635,2832" coordsize="10,20">
              <v:shape style="position:absolute;left:4635;top:2832;width:10;height:20" coordorigin="4635,2832" coordsize="10,20" path="m4635,2851l4645,2851,4645,2832,4635,2832,4635,2851xe" filled="true" fillcolor="#000000" stroked="false">
                <v:path arrowok="t"/>
                <v:fill type="solid"/>
              </v:shape>
            </v:group>
            <v:group style="position:absolute;left:4635;top:2851;width:10;height:20" coordorigin="4635,2851" coordsize="10,20">
              <v:shape style="position:absolute;left:4635;top:2851;width:10;height:20" coordorigin="4635,2851" coordsize="10,20" path="m4635,2870l4645,2870,4645,2851,4635,2851,4635,2870xe" filled="true" fillcolor="#000000" stroked="false">
                <v:path arrowok="t"/>
                <v:fill type="solid"/>
              </v:shape>
            </v:group>
            <v:group style="position:absolute;left:4635;top:2870;width:10;height:20" coordorigin="4635,2870" coordsize="10,20">
              <v:shape style="position:absolute;left:4635;top:2870;width:10;height:20" coordorigin="4635,2870" coordsize="10,20" path="m4635,2889l4645,2889,4645,2870,4635,2870,4635,2889xe" filled="true" fillcolor="#000000" stroked="false">
                <v:path arrowok="t"/>
                <v:fill type="solid"/>
              </v:shape>
            </v:group>
            <v:group style="position:absolute;left:4635;top:2889;width:10;height:20" coordorigin="4635,2889" coordsize="10,20">
              <v:shape style="position:absolute;left:4635;top:2889;width:10;height:20" coordorigin="4635,2889" coordsize="10,20" path="m4635,2909l4645,2909,4645,2889,4635,2889,4635,2909xe" filled="true" fillcolor="#000000" stroked="false">
                <v:path arrowok="t"/>
                <v:fill type="solid"/>
              </v:shape>
            </v:group>
            <v:group style="position:absolute;left:4635;top:2909;width:10;height:20" coordorigin="4635,2909" coordsize="10,20">
              <v:shape style="position:absolute;left:4635;top:2909;width:10;height:20" coordorigin="4635,2909" coordsize="10,20" path="m4635,2928l4645,2928,4645,2909,4635,2909,4635,2928xe" filled="true" fillcolor="#000000" stroked="false">
                <v:path arrowok="t"/>
                <v:fill type="solid"/>
              </v:shape>
            </v:group>
            <v:group style="position:absolute;left:4635;top:2928;width:10;height:20" coordorigin="4635,2928" coordsize="10,20">
              <v:shape style="position:absolute;left:4635;top:2928;width:10;height:20" coordorigin="4635,2928" coordsize="10,20" path="m4635,2947l4645,2947,4645,2928,4635,2928,4635,2947xe" filled="true" fillcolor="#000000" stroked="false">
                <v:path arrowok="t"/>
                <v:fill type="solid"/>
              </v:shape>
            </v:group>
            <v:group style="position:absolute;left:4635;top:2947;width:10;height:20" coordorigin="4635,2947" coordsize="10,20">
              <v:shape style="position:absolute;left:4635;top:2947;width:10;height:20" coordorigin="4635,2947" coordsize="10,20" path="m4635,2966l4645,2966,4645,2947,4635,2947,4635,2966xe" filled="true" fillcolor="#000000" stroked="false">
                <v:path arrowok="t"/>
                <v:fill type="solid"/>
              </v:shape>
            </v:group>
            <v:group style="position:absolute;left:4635;top:2966;width:10;height:20" coordorigin="4635,2966" coordsize="10,20">
              <v:shape style="position:absolute;left:4635;top:2966;width:10;height:20" coordorigin="4635,2966" coordsize="10,20" path="m4635,2985l4645,2985,4645,2966,4635,2966,4635,2985xe" filled="true" fillcolor="#000000" stroked="false">
                <v:path arrowok="t"/>
                <v:fill type="solid"/>
              </v:shape>
            </v:group>
            <v:group style="position:absolute;left:4635;top:2985;width:10;height:20" coordorigin="4635,2985" coordsize="10,20">
              <v:shape style="position:absolute;left:4635;top:2985;width:10;height:20" coordorigin="4635,2985" coordsize="10,20" path="m4635,3005l4645,3005,4645,2985,4635,2985,4635,3005xe" filled="true" fillcolor="#000000" stroked="false">
                <v:path arrowok="t"/>
                <v:fill type="solid"/>
              </v:shape>
            </v:group>
            <v:group style="position:absolute;left:4635;top:3005;width:10;height:20" coordorigin="4635,3005" coordsize="10,20">
              <v:shape style="position:absolute;left:4635;top:3005;width:10;height:20" coordorigin="4635,3005" coordsize="10,20" path="m4635,3024l4645,3024,4645,3005,4635,3005,4635,3024xe" filled="true" fillcolor="#000000" stroked="false">
                <v:path arrowok="t"/>
                <v:fill type="solid"/>
              </v:shape>
            </v:group>
            <v:group style="position:absolute;left:4635;top:3024;width:10;height:20" coordorigin="4635,3024" coordsize="10,20">
              <v:shape style="position:absolute;left:4635;top:3024;width:10;height:20" coordorigin="4635,3024" coordsize="10,20" path="m4635,3043l4645,3043,4645,3024,4635,3024,4635,3043xe" filled="true" fillcolor="#000000" stroked="false">
                <v:path arrowok="t"/>
                <v:fill type="solid"/>
              </v:shape>
            </v:group>
            <v:group style="position:absolute;left:4635;top:3043;width:10;height:20" coordorigin="4635,3043" coordsize="10,20">
              <v:shape style="position:absolute;left:4635;top:3043;width:10;height:20" coordorigin="4635,3043" coordsize="10,20" path="m4635,3062l4645,3062,4645,3043,4635,3043,4635,3062xe" filled="true" fillcolor="#000000" stroked="false">
                <v:path arrowok="t"/>
                <v:fill type="solid"/>
              </v:shape>
            </v:group>
            <v:group style="position:absolute;left:4635;top:3062;width:10;height:20" coordorigin="4635,3062" coordsize="10,20">
              <v:shape style="position:absolute;left:4635;top:3062;width:10;height:20" coordorigin="4635,3062" coordsize="10,20" path="m4635,3081l4645,3081,4645,3062,4635,3062,4635,3081xe" filled="true" fillcolor="#000000" stroked="false">
                <v:path arrowok="t"/>
                <v:fill type="solid"/>
              </v:shape>
            </v:group>
            <v:group style="position:absolute;left:4635;top:3081;width:10;height:20" coordorigin="4635,3081" coordsize="10,20">
              <v:shape style="position:absolute;left:4635;top:3081;width:10;height:20" coordorigin="4635,3081" coordsize="10,20" path="m4635,3101l4645,3101,4645,3081,4635,3081,4635,3101xe" filled="true" fillcolor="#000000" stroked="false">
                <v:path arrowok="t"/>
                <v:fill type="solid"/>
              </v:shape>
            </v:group>
            <v:group style="position:absolute;left:4635;top:3101;width:10;height:20" coordorigin="4635,3101" coordsize="10,20">
              <v:shape style="position:absolute;left:4635;top:3101;width:10;height:20" coordorigin="4635,3101" coordsize="10,20" path="m4635,3120l4645,3120,4645,3101,4635,3101,4635,3120xe" filled="true" fillcolor="#000000" stroked="false">
                <v:path arrowok="t"/>
                <v:fill type="solid"/>
              </v:shape>
            </v:group>
            <v:group style="position:absolute;left:4635;top:3120;width:10;height:20" coordorigin="4635,3120" coordsize="10,20">
              <v:shape style="position:absolute;left:4635;top:3120;width:10;height:20" coordorigin="4635,3120" coordsize="10,20" path="m4635,3139l4645,3139,4645,3120,4635,3120,4635,3139xe" filled="true" fillcolor="#000000" stroked="false">
                <v:path arrowok="t"/>
                <v:fill type="solid"/>
              </v:shape>
            </v:group>
            <v:group style="position:absolute;left:4635;top:3139;width:10;height:20" coordorigin="4635,3139" coordsize="10,20">
              <v:shape style="position:absolute;left:4635;top:3139;width:10;height:20" coordorigin="4635,3139" coordsize="10,20" path="m4635,3158l4645,3158,4645,3139,4635,3139,4635,3158xe" filled="true" fillcolor="#000000" stroked="false">
                <v:path arrowok="t"/>
                <v:fill type="solid"/>
              </v:shape>
            </v:group>
            <v:group style="position:absolute;left:4635;top:3158;width:10;height:20" coordorigin="4635,3158" coordsize="10,20">
              <v:shape style="position:absolute;left:4635;top:3158;width:10;height:20" coordorigin="4635,3158" coordsize="10,20" path="m4635,3177l4645,3177,4645,3158,4635,3158,4635,3177xe" filled="true" fillcolor="#000000" stroked="false">
                <v:path arrowok="t"/>
                <v:fill type="solid"/>
              </v:shape>
            </v:group>
            <v:group style="position:absolute;left:4635;top:3177;width:10;height:20" coordorigin="4635,3177" coordsize="10,20">
              <v:shape style="position:absolute;left:4635;top:3177;width:10;height:20" coordorigin="4635,3177" coordsize="10,20" path="m4635,3197l4645,3197,4645,3177,4635,3177,4635,3197xe" filled="true" fillcolor="#000000" stroked="false">
                <v:path arrowok="t"/>
                <v:fill type="solid"/>
              </v:shape>
            </v:group>
            <v:group style="position:absolute;left:4635;top:3197;width:10;height:20" coordorigin="4635,3197" coordsize="10,20">
              <v:shape style="position:absolute;left:4635;top:3197;width:10;height:20" coordorigin="4635,3197" coordsize="10,20" path="m4635,3216l4645,3216,4645,3197,4635,3197,4635,3216xe" filled="true" fillcolor="#000000" stroked="false">
                <v:path arrowok="t"/>
                <v:fill type="solid"/>
              </v:shape>
            </v:group>
            <v:group style="position:absolute;left:4635;top:3216;width:10;height:20" coordorigin="4635,3216" coordsize="10,20">
              <v:shape style="position:absolute;left:4635;top:3216;width:10;height:20" coordorigin="4635,3216" coordsize="10,20" path="m4635,3235l4645,3235,4645,3216,4635,3216,4635,3235xe" filled="true" fillcolor="#000000" stroked="false">
                <v:path arrowok="t"/>
                <v:fill type="solid"/>
              </v:shape>
            </v:group>
            <v:group style="position:absolute;left:4635;top:3235;width:10;height:20" coordorigin="4635,3235" coordsize="10,20">
              <v:shape style="position:absolute;left:4635;top:3235;width:10;height:20" coordorigin="4635,3235" coordsize="10,20" path="m4635,3254l4645,3254,4645,3235,4635,3235,4635,3254xe" filled="true" fillcolor="#000000" stroked="false">
                <v:path arrowok="t"/>
                <v:fill type="solid"/>
              </v:shape>
            </v:group>
            <v:group style="position:absolute;left:4635;top:3254;width:10;height:20" coordorigin="4635,3254" coordsize="10,20">
              <v:shape style="position:absolute;left:4635;top:3254;width:10;height:20" coordorigin="4635,3254" coordsize="10,20" path="m4635,3273l4645,3273,4645,3254,4635,3254,4635,3273xe" filled="true" fillcolor="#000000" stroked="false">
                <v:path arrowok="t"/>
                <v:fill type="solid"/>
              </v:shape>
            </v:group>
            <v:group style="position:absolute;left:4635;top:3273;width:10;height:20" coordorigin="4635,3273" coordsize="10,20">
              <v:shape style="position:absolute;left:4635;top:3273;width:10;height:20" coordorigin="4635,3273" coordsize="10,20" path="m4635,3293l4645,3293,4645,3273,4635,3273,4635,3293xe" filled="true" fillcolor="#000000" stroked="false">
                <v:path arrowok="t"/>
                <v:fill type="solid"/>
              </v:shape>
            </v:group>
            <v:group style="position:absolute;left:5483;top:2678;width:10;height:20" coordorigin="5483,2678" coordsize="10,20">
              <v:shape style="position:absolute;left:5483;top:2678;width:10;height:20" coordorigin="5483,2678" coordsize="10,20" path="m5483,2697l5492,2697,5492,2678,5483,2678,5483,2697xe" filled="true" fillcolor="#000000" stroked="false">
                <v:path arrowok="t"/>
                <v:fill type="solid"/>
              </v:shape>
            </v:group>
            <v:group style="position:absolute;left:5483;top:2697;width:10;height:20" coordorigin="5483,2697" coordsize="10,20">
              <v:shape style="position:absolute;left:5483;top:2697;width:10;height:20" coordorigin="5483,2697" coordsize="10,20" path="m5483,2717l5492,2717,5492,2697,5483,2697,5483,2717xe" filled="true" fillcolor="#000000" stroked="false">
                <v:path arrowok="t"/>
                <v:fill type="solid"/>
              </v:shape>
            </v:group>
            <v:group style="position:absolute;left:5483;top:2717;width:10;height:20" coordorigin="5483,2717" coordsize="10,20">
              <v:shape style="position:absolute;left:5483;top:2717;width:10;height:20" coordorigin="5483,2717" coordsize="10,20" path="m5483,2736l5492,2736,5492,2717,5483,2717,5483,2736xe" filled="true" fillcolor="#000000" stroked="false">
                <v:path arrowok="t"/>
                <v:fill type="solid"/>
              </v:shape>
            </v:group>
            <v:group style="position:absolute;left:5483;top:2736;width:10;height:20" coordorigin="5483,2736" coordsize="10,20">
              <v:shape style="position:absolute;left:5483;top:2736;width:10;height:20" coordorigin="5483,2736" coordsize="10,20" path="m5483,2755l5492,2755,5492,2736,5483,2736,5483,2755xe" filled="true" fillcolor="#000000" stroked="false">
                <v:path arrowok="t"/>
                <v:fill type="solid"/>
              </v:shape>
            </v:group>
            <v:group style="position:absolute;left:5483;top:2755;width:10;height:20" coordorigin="5483,2755" coordsize="10,20">
              <v:shape style="position:absolute;left:5483;top:2755;width:10;height:20" coordorigin="5483,2755" coordsize="10,20" path="m5483,2774l5492,2774,5492,2755,5483,2755,5483,2774xe" filled="true" fillcolor="#000000" stroked="false">
                <v:path arrowok="t"/>
                <v:fill type="solid"/>
              </v:shape>
            </v:group>
            <v:group style="position:absolute;left:5483;top:2774;width:10;height:20" coordorigin="5483,2774" coordsize="10,20">
              <v:shape style="position:absolute;left:5483;top:2774;width:10;height:20" coordorigin="5483,2774" coordsize="10,20" path="m5483,2793l5492,2793,5492,2774,5483,2774,5483,2793xe" filled="true" fillcolor="#000000" stroked="false">
                <v:path arrowok="t"/>
                <v:fill type="solid"/>
              </v:shape>
            </v:group>
            <v:group style="position:absolute;left:5483;top:2793;width:10;height:20" coordorigin="5483,2793" coordsize="10,20">
              <v:shape style="position:absolute;left:5483;top:2793;width:10;height:20" coordorigin="5483,2793" coordsize="10,20" path="m5483,2813l5492,2813,5492,2793,5483,2793,5483,2813xe" filled="true" fillcolor="#000000" stroked="false">
                <v:path arrowok="t"/>
                <v:fill type="solid"/>
              </v:shape>
            </v:group>
            <v:group style="position:absolute;left:5483;top:2813;width:10;height:20" coordorigin="5483,2813" coordsize="10,20">
              <v:shape style="position:absolute;left:5483;top:2813;width:10;height:20" coordorigin="5483,2813" coordsize="10,20" path="m5483,2832l5492,2832,5492,2813,5483,2813,5483,2832xe" filled="true" fillcolor="#000000" stroked="false">
                <v:path arrowok="t"/>
                <v:fill type="solid"/>
              </v:shape>
            </v:group>
            <v:group style="position:absolute;left:5483;top:2832;width:10;height:20" coordorigin="5483,2832" coordsize="10,20">
              <v:shape style="position:absolute;left:5483;top:2832;width:10;height:20" coordorigin="5483,2832" coordsize="10,20" path="m5483,2851l5492,2851,5492,2832,5483,2832,5483,2851xe" filled="true" fillcolor="#000000" stroked="false">
                <v:path arrowok="t"/>
                <v:fill type="solid"/>
              </v:shape>
            </v:group>
            <v:group style="position:absolute;left:5483;top:2851;width:10;height:20" coordorigin="5483,2851" coordsize="10,20">
              <v:shape style="position:absolute;left:5483;top:2851;width:10;height:20" coordorigin="5483,2851" coordsize="10,20" path="m5483,2870l5492,2870,5492,2851,5483,2851,5483,2870xe" filled="true" fillcolor="#000000" stroked="false">
                <v:path arrowok="t"/>
                <v:fill type="solid"/>
              </v:shape>
            </v:group>
            <v:group style="position:absolute;left:5483;top:2870;width:10;height:20" coordorigin="5483,2870" coordsize="10,20">
              <v:shape style="position:absolute;left:5483;top:2870;width:10;height:20" coordorigin="5483,2870" coordsize="10,20" path="m5483,2889l5492,2889,5492,2870,5483,2870,5483,2889xe" filled="true" fillcolor="#000000" stroked="false">
                <v:path arrowok="t"/>
                <v:fill type="solid"/>
              </v:shape>
            </v:group>
            <v:group style="position:absolute;left:5483;top:2889;width:10;height:20" coordorigin="5483,2889" coordsize="10,20">
              <v:shape style="position:absolute;left:5483;top:2889;width:10;height:20" coordorigin="5483,2889" coordsize="10,20" path="m5483,2909l5492,2909,5492,2889,5483,2889,5483,2909xe" filled="true" fillcolor="#000000" stroked="false">
                <v:path arrowok="t"/>
                <v:fill type="solid"/>
              </v:shape>
            </v:group>
            <v:group style="position:absolute;left:5483;top:2909;width:10;height:20" coordorigin="5483,2909" coordsize="10,20">
              <v:shape style="position:absolute;left:5483;top:2909;width:10;height:20" coordorigin="5483,2909" coordsize="10,20" path="m5483,2928l5492,2928,5492,2909,5483,2909,5483,2928xe" filled="true" fillcolor="#000000" stroked="false">
                <v:path arrowok="t"/>
                <v:fill type="solid"/>
              </v:shape>
            </v:group>
            <v:group style="position:absolute;left:5483;top:2928;width:10;height:20" coordorigin="5483,2928" coordsize="10,20">
              <v:shape style="position:absolute;left:5483;top:2928;width:10;height:20" coordorigin="5483,2928" coordsize="10,20" path="m5483,2947l5492,2947,5492,2928,5483,2928,5483,2947xe" filled="true" fillcolor="#000000" stroked="false">
                <v:path arrowok="t"/>
                <v:fill type="solid"/>
              </v:shape>
            </v:group>
            <v:group style="position:absolute;left:5483;top:2947;width:10;height:20" coordorigin="5483,2947" coordsize="10,20">
              <v:shape style="position:absolute;left:5483;top:2947;width:10;height:20" coordorigin="5483,2947" coordsize="10,20" path="m5483,2966l5492,2966,5492,2947,5483,2947,5483,2966xe" filled="true" fillcolor="#000000" stroked="false">
                <v:path arrowok="t"/>
                <v:fill type="solid"/>
              </v:shape>
            </v:group>
            <v:group style="position:absolute;left:5483;top:2966;width:10;height:20" coordorigin="5483,2966" coordsize="10,20">
              <v:shape style="position:absolute;left:5483;top:2966;width:10;height:20" coordorigin="5483,2966" coordsize="10,20" path="m5483,2985l5492,2985,5492,2966,5483,2966,5483,2985xe" filled="true" fillcolor="#000000" stroked="false">
                <v:path arrowok="t"/>
                <v:fill type="solid"/>
              </v:shape>
            </v:group>
            <v:group style="position:absolute;left:5483;top:2985;width:10;height:20" coordorigin="5483,2985" coordsize="10,20">
              <v:shape style="position:absolute;left:5483;top:2985;width:10;height:20" coordorigin="5483,2985" coordsize="10,20" path="m5483,3005l5492,3005,5492,2985,5483,2985,5483,3005xe" filled="true" fillcolor="#000000" stroked="false">
                <v:path arrowok="t"/>
                <v:fill type="solid"/>
              </v:shape>
            </v:group>
            <v:group style="position:absolute;left:5483;top:3005;width:10;height:20" coordorigin="5483,3005" coordsize="10,20">
              <v:shape style="position:absolute;left:5483;top:3005;width:10;height:20" coordorigin="5483,3005" coordsize="10,20" path="m5483,3024l5492,3024,5492,3005,5483,3005,5483,3024xe" filled="true" fillcolor="#000000" stroked="false">
                <v:path arrowok="t"/>
                <v:fill type="solid"/>
              </v:shape>
            </v:group>
            <v:group style="position:absolute;left:5483;top:3024;width:10;height:20" coordorigin="5483,3024" coordsize="10,20">
              <v:shape style="position:absolute;left:5483;top:3024;width:10;height:20" coordorigin="5483,3024" coordsize="10,20" path="m5483,3043l5492,3043,5492,3024,5483,3024,5483,3043xe" filled="true" fillcolor="#000000" stroked="false">
                <v:path arrowok="t"/>
                <v:fill type="solid"/>
              </v:shape>
            </v:group>
            <v:group style="position:absolute;left:5483;top:3043;width:10;height:20" coordorigin="5483,3043" coordsize="10,20">
              <v:shape style="position:absolute;left:5483;top:3043;width:10;height:20" coordorigin="5483,3043" coordsize="10,20" path="m5483,3062l5492,3062,5492,3043,5483,3043,5483,3062xe" filled="true" fillcolor="#000000" stroked="false">
                <v:path arrowok="t"/>
                <v:fill type="solid"/>
              </v:shape>
            </v:group>
            <v:group style="position:absolute;left:5483;top:3062;width:10;height:20" coordorigin="5483,3062" coordsize="10,20">
              <v:shape style="position:absolute;left:5483;top:3062;width:10;height:20" coordorigin="5483,3062" coordsize="10,20" path="m5483,3081l5492,3081,5492,3062,5483,3062,5483,3081xe" filled="true" fillcolor="#000000" stroked="false">
                <v:path arrowok="t"/>
                <v:fill type="solid"/>
              </v:shape>
            </v:group>
            <v:group style="position:absolute;left:5483;top:3081;width:10;height:20" coordorigin="5483,3081" coordsize="10,20">
              <v:shape style="position:absolute;left:5483;top:3081;width:10;height:20" coordorigin="5483,3081" coordsize="10,20" path="m5483,3101l5492,3101,5492,3081,5483,3081,5483,3101xe" filled="true" fillcolor="#000000" stroked="false">
                <v:path arrowok="t"/>
                <v:fill type="solid"/>
              </v:shape>
            </v:group>
            <v:group style="position:absolute;left:5483;top:3101;width:10;height:20" coordorigin="5483,3101" coordsize="10,20">
              <v:shape style="position:absolute;left:5483;top:3101;width:10;height:20" coordorigin="5483,3101" coordsize="10,20" path="m5483,3120l5492,3120,5492,3101,5483,3101,5483,3120xe" filled="true" fillcolor="#000000" stroked="false">
                <v:path arrowok="t"/>
                <v:fill type="solid"/>
              </v:shape>
            </v:group>
            <v:group style="position:absolute;left:5483;top:3120;width:10;height:20" coordorigin="5483,3120" coordsize="10,20">
              <v:shape style="position:absolute;left:5483;top:3120;width:10;height:20" coordorigin="5483,3120" coordsize="10,20" path="m5483,3139l5492,3139,5492,3120,5483,3120,5483,3139xe" filled="true" fillcolor="#000000" stroked="false">
                <v:path arrowok="t"/>
                <v:fill type="solid"/>
              </v:shape>
            </v:group>
            <v:group style="position:absolute;left:5483;top:3139;width:10;height:20" coordorigin="5483,3139" coordsize="10,20">
              <v:shape style="position:absolute;left:5483;top:3139;width:10;height:20" coordorigin="5483,3139" coordsize="10,20" path="m5483,3158l5492,3158,5492,3139,5483,3139,5483,3158xe" filled="true" fillcolor="#000000" stroked="false">
                <v:path arrowok="t"/>
                <v:fill type="solid"/>
              </v:shape>
            </v:group>
            <v:group style="position:absolute;left:5483;top:3158;width:10;height:20" coordorigin="5483,3158" coordsize="10,20">
              <v:shape style="position:absolute;left:5483;top:3158;width:10;height:20" coordorigin="5483,3158" coordsize="10,20" path="m5483,3177l5492,3177,5492,3158,5483,3158,5483,3177xe" filled="true" fillcolor="#000000" stroked="false">
                <v:path arrowok="t"/>
                <v:fill type="solid"/>
              </v:shape>
            </v:group>
            <v:group style="position:absolute;left:5483;top:3177;width:10;height:20" coordorigin="5483,3177" coordsize="10,20">
              <v:shape style="position:absolute;left:5483;top:3177;width:10;height:20" coordorigin="5483,3177" coordsize="10,20" path="m5483,3197l5492,3197,5492,3177,5483,3177,5483,3197xe" filled="true" fillcolor="#000000" stroked="false">
                <v:path arrowok="t"/>
                <v:fill type="solid"/>
              </v:shape>
            </v:group>
            <v:group style="position:absolute;left:5483;top:3197;width:10;height:20" coordorigin="5483,3197" coordsize="10,20">
              <v:shape style="position:absolute;left:5483;top:3197;width:10;height:20" coordorigin="5483,3197" coordsize="10,20" path="m5483,3216l5492,3216,5492,3197,5483,3197,5483,3216xe" filled="true" fillcolor="#000000" stroked="false">
                <v:path arrowok="t"/>
                <v:fill type="solid"/>
              </v:shape>
            </v:group>
            <v:group style="position:absolute;left:5483;top:3216;width:10;height:20" coordorigin="5483,3216" coordsize="10,20">
              <v:shape style="position:absolute;left:5483;top:3216;width:10;height:20" coordorigin="5483,3216" coordsize="10,20" path="m5483,3235l5492,3235,5492,3216,5483,3216,5483,3235xe" filled="true" fillcolor="#000000" stroked="false">
                <v:path arrowok="t"/>
                <v:fill type="solid"/>
              </v:shape>
            </v:group>
            <v:group style="position:absolute;left:5483;top:3235;width:10;height:20" coordorigin="5483,3235" coordsize="10,20">
              <v:shape style="position:absolute;left:5483;top:3235;width:10;height:20" coordorigin="5483,3235" coordsize="10,20" path="m5483,3254l5492,3254,5492,3235,5483,3235,5483,3254xe" filled="true" fillcolor="#000000" stroked="false">
                <v:path arrowok="t"/>
                <v:fill type="solid"/>
              </v:shape>
            </v:group>
            <v:group style="position:absolute;left:5483;top:3254;width:10;height:20" coordorigin="5483,3254" coordsize="10,20">
              <v:shape style="position:absolute;left:5483;top:3254;width:10;height:20" coordorigin="5483,3254" coordsize="10,20" path="m5483,3273l5492,3273,5492,3254,5483,3254,5483,3273xe" filled="true" fillcolor="#000000" stroked="false">
                <v:path arrowok="t"/>
                <v:fill type="solid"/>
              </v:shape>
            </v:group>
            <v:group style="position:absolute;left:5483;top:3273;width:10;height:20" coordorigin="5483,3273" coordsize="10,20">
              <v:shape style="position:absolute;left:5483;top:3273;width:10;height:20" coordorigin="5483,3273" coordsize="10,20" path="m5483,3293l5492,3293,5492,3273,5483,3273,5483,3293xe" filled="true" fillcolor="#000000" stroked="false">
                <v:path arrowok="t"/>
                <v:fill type="solid"/>
              </v:shape>
            </v:group>
            <v:group style="position:absolute;left:5483;top:3293;width:10;height:20" coordorigin="5483,3293" coordsize="10,20">
              <v:shape style="position:absolute;left:5483;top:3293;width:10;height:20" coordorigin="5483,3293" coordsize="10,20" path="m5483,3312l5492,3312,5492,3293,5483,3293,5483,3312xe" filled="true" fillcolor="#000000" stroked="false">
                <v:path arrowok="t"/>
                <v:fill type="solid"/>
              </v:shape>
            </v:group>
            <v:group style="position:absolute;left:5483;top:3312;width:10;height:20" coordorigin="5483,3312" coordsize="10,20">
              <v:shape style="position:absolute;left:5483;top:3312;width:10;height:20" coordorigin="5483,3312" coordsize="10,20" path="m5483,3331l5492,3331,5492,3312,5483,3312,5483,3331xe" filled="true" fillcolor="#000000" stroked="false">
                <v:path arrowok="t"/>
                <v:fill type="solid"/>
              </v:shape>
            </v:group>
            <v:group style="position:absolute;left:5483;top:3331;width:10;height:20" coordorigin="5483,3331" coordsize="10,20">
              <v:shape style="position:absolute;left:5483;top:3331;width:10;height:20" coordorigin="5483,3331" coordsize="10,20" path="m5483,3350l5492,3350,5492,3331,5483,3331,5483,3350xe" filled="true" fillcolor="#000000" stroked="false">
                <v:path arrowok="t"/>
                <v:fill type="solid"/>
              </v:shape>
            </v:group>
            <v:group style="position:absolute;left:5483;top:3350;width:10;height:20" coordorigin="5483,3350" coordsize="10,20">
              <v:shape style="position:absolute;left:5483;top:3350;width:10;height:20" coordorigin="5483,3350" coordsize="10,20" path="m5483,3369l5492,3369,5492,3350,5483,3350,5483,3369xe" filled="true" fillcolor="#000000" stroked="false">
                <v:path arrowok="t"/>
                <v:fill type="solid"/>
              </v:shape>
            </v:group>
            <v:group style="position:absolute;left:5483;top:3377;width:10;height:2" coordorigin="5483,3377" coordsize="10,2">
              <v:shape style="position:absolute;left:5483;top:3377;width:10;height:2" coordorigin="5483,3377" coordsize="10,0" path="m5483,3377l5492,3377e" filled="false" stroked="true" strokeweight=".71997pt" strokecolor="#000000">
                <v:path arrowok="t"/>
              </v:shape>
            </v:group>
            <v:group style="position:absolute;left:6709;top:2678;width:10;height:20" coordorigin="6709,2678" coordsize="10,20">
              <v:shape style="position:absolute;left:6709;top:2678;width:10;height:20" coordorigin="6709,2678" coordsize="10,20" path="m6709,2697l6719,2697,6719,2678,6709,2678,6709,2697xe" filled="true" fillcolor="#000000" stroked="false">
                <v:path arrowok="t"/>
                <v:fill type="solid"/>
              </v:shape>
            </v:group>
            <v:group style="position:absolute;left:6709;top:2697;width:10;height:20" coordorigin="6709,2697" coordsize="10,20">
              <v:shape style="position:absolute;left:6709;top:2697;width:10;height:20" coordorigin="6709,2697" coordsize="10,20" path="m6709,2717l6719,2717,6719,2697,6709,2697,6709,2717xe" filled="true" fillcolor="#000000" stroked="false">
                <v:path arrowok="t"/>
                <v:fill type="solid"/>
              </v:shape>
            </v:group>
            <v:group style="position:absolute;left:6709;top:2717;width:10;height:20" coordorigin="6709,2717" coordsize="10,20">
              <v:shape style="position:absolute;left:6709;top:2717;width:10;height:20" coordorigin="6709,2717" coordsize="10,20" path="m6709,2736l6719,2736,6719,2717,6709,2717,6709,2736xe" filled="true" fillcolor="#000000" stroked="false">
                <v:path arrowok="t"/>
                <v:fill type="solid"/>
              </v:shape>
            </v:group>
            <v:group style="position:absolute;left:6709;top:2736;width:10;height:20" coordorigin="6709,2736" coordsize="10,20">
              <v:shape style="position:absolute;left:6709;top:2736;width:10;height:20" coordorigin="6709,2736" coordsize="10,20" path="m6709,2755l6719,2755,6719,2736,6709,2736,6709,2755xe" filled="true" fillcolor="#000000" stroked="false">
                <v:path arrowok="t"/>
                <v:fill type="solid"/>
              </v:shape>
            </v:group>
            <v:group style="position:absolute;left:6709;top:2755;width:10;height:20" coordorigin="6709,2755" coordsize="10,20">
              <v:shape style="position:absolute;left:6709;top:2755;width:10;height:20" coordorigin="6709,2755" coordsize="10,20" path="m6709,2774l6719,2774,6719,2755,6709,2755,6709,2774xe" filled="true" fillcolor="#000000" stroked="false">
                <v:path arrowok="t"/>
                <v:fill type="solid"/>
              </v:shape>
            </v:group>
            <v:group style="position:absolute;left:6709;top:2774;width:10;height:20" coordorigin="6709,2774" coordsize="10,20">
              <v:shape style="position:absolute;left:6709;top:2774;width:10;height:20" coordorigin="6709,2774" coordsize="10,20" path="m6709,2793l6719,2793,6719,2774,6709,2774,6709,2793xe" filled="true" fillcolor="#000000" stroked="false">
                <v:path arrowok="t"/>
                <v:fill type="solid"/>
              </v:shape>
            </v:group>
            <v:group style="position:absolute;left:6709;top:2793;width:10;height:20" coordorigin="6709,2793" coordsize="10,20">
              <v:shape style="position:absolute;left:6709;top:2793;width:10;height:20" coordorigin="6709,2793" coordsize="10,20" path="m6709,2813l6719,2813,6719,2793,6709,2793,6709,2813xe" filled="true" fillcolor="#000000" stroked="false">
                <v:path arrowok="t"/>
                <v:fill type="solid"/>
              </v:shape>
            </v:group>
            <v:group style="position:absolute;left:6709;top:2813;width:10;height:20" coordorigin="6709,2813" coordsize="10,20">
              <v:shape style="position:absolute;left:6709;top:2813;width:10;height:20" coordorigin="6709,2813" coordsize="10,20" path="m6709,2832l6719,2832,6719,2813,6709,2813,6709,2832xe" filled="true" fillcolor="#000000" stroked="false">
                <v:path arrowok="t"/>
                <v:fill type="solid"/>
              </v:shape>
            </v:group>
            <v:group style="position:absolute;left:6709;top:2832;width:10;height:20" coordorigin="6709,2832" coordsize="10,20">
              <v:shape style="position:absolute;left:6709;top:2832;width:10;height:20" coordorigin="6709,2832" coordsize="10,20" path="m6709,2851l6719,2851,6719,2832,6709,2832,6709,2851xe" filled="true" fillcolor="#000000" stroked="false">
                <v:path arrowok="t"/>
                <v:fill type="solid"/>
              </v:shape>
            </v:group>
            <v:group style="position:absolute;left:6709;top:2851;width:10;height:20" coordorigin="6709,2851" coordsize="10,20">
              <v:shape style="position:absolute;left:6709;top:2851;width:10;height:20" coordorigin="6709,2851" coordsize="10,20" path="m6709,2870l6719,2870,6719,2851,6709,2851,6709,2870xe" filled="true" fillcolor="#000000" stroked="false">
                <v:path arrowok="t"/>
                <v:fill type="solid"/>
              </v:shape>
            </v:group>
            <v:group style="position:absolute;left:6709;top:2870;width:10;height:20" coordorigin="6709,2870" coordsize="10,20">
              <v:shape style="position:absolute;left:6709;top:2870;width:10;height:20" coordorigin="6709,2870" coordsize="10,20" path="m6709,2889l6719,2889,6719,2870,6709,2870,6709,2889xe" filled="true" fillcolor="#000000" stroked="false">
                <v:path arrowok="t"/>
                <v:fill type="solid"/>
              </v:shape>
            </v:group>
            <v:group style="position:absolute;left:6709;top:2889;width:10;height:20" coordorigin="6709,2889" coordsize="10,20">
              <v:shape style="position:absolute;left:6709;top:2889;width:10;height:20" coordorigin="6709,2889" coordsize="10,20" path="m6709,2909l6719,2909,6719,2889,6709,2889,6709,2909xe" filled="true" fillcolor="#000000" stroked="false">
                <v:path arrowok="t"/>
                <v:fill type="solid"/>
              </v:shape>
            </v:group>
            <v:group style="position:absolute;left:6709;top:2909;width:10;height:20" coordorigin="6709,2909" coordsize="10,20">
              <v:shape style="position:absolute;left:6709;top:2909;width:10;height:20" coordorigin="6709,2909" coordsize="10,20" path="m6709,2928l6719,2928,6719,2909,6709,2909,6709,2928xe" filled="true" fillcolor="#000000" stroked="false">
                <v:path arrowok="t"/>
                <v:fill type="solid"/>
              </v:shape>
            </v:group>
            <v:group style="position:absolute;left:6709;top:2928;width:10;height:20" coordorigin="6709,2928" coordsize="10,20">
              <v:shape style="position:absolute;left:6709;top:2928;width:10;height:20" coordorigin="6709,2928" coordsize="10,20" path="m6709,2947l6719,2947,6719,2928,6709,2928,6709,2947xe" filled="true" fillcolor="#000000" stroked="false">
                <v:path arrowok="t"/>
                <v:fill type="solid"/>
              </v:shape>
            </v:group>
            <v:group style="position:absolute;left:6709;top:2947;width:10;height:20" coordorigin="6709,2947" coordsize="10,20">
              <v:shape style="position:absolute;left:6709;top:2947;width:10;height:20" coordorigin="6709,2947" coordsize="10,20" path="m6709,2966l6719,2966,6719,2947,6709,2947,6709,2966xe" filled="true" fillcolor="#000000" stroked="false">
                <v:path arrowok="t"/>
                <v:fill type="solid"/>
              </v:shape>
            </v:group>
            <v:group style="position:absolute;left:6709;top:2966;width:10;height:20" coordorigin="6709,2966" coordsize="10,20">
              <v:shape style="position:absolute;left:6709;top:2966;width:10;height:20" coordorigin="6709,2966" coordsize="10,20" path="m6709,2985l6719,2985,6719,2966,6709,2966,6709,2985xe" filled="true" fillcolor="#000000" stroked="false">
                <v:path arrowok="t"/>
                <v:fill type="solid"/>
              </v:shape>
            </v:group>
            <v:group style="position:absolute;left:6709;top:2985;width:10;height:20" coordorigin="6709,2985" coordsize="10,20">
              <v:shape style="position:absolute;left:6709;top:2985;width:10;height:20" coordorigin="6709,2985" coordsize="10,20" path="m6709,3005l6719,3005,6719,2985,6709,2985,6709,3005xe" filled="true" fillcolor="#000000" stroked="false">
                <v:path arrowok="t"/>
                <v:fill type="solid"/>
              </v:shape>
            </v:group>
            <v:group style="position:absolute;left:6709;top:3005;width:10;height:20" coordorigin="6709,3005" coordsize="10,20">
              <v:shape style="position:absolute;left:6709;top:3005;width:10;height:20" coordorigin="6709,3005" coordsize="10,20" path="m6709,3024l6719,3024,6719,3005,6709,3005,6709,3024xe" filled="true" fillcolor="#000000" stroked="false">
                <v:path arrowok="t"/>
                <v:fill type="solid"/>
              </v:shape>
            </v:group>
            <v:group style="position:absolute;left:6709;top:3024;width:10;height:20" coordorigin="6709,3024" coordsize="10,20">
              <v:shape style="position:absolute;left:6709;top:3024;width:10;height:20" coordorigin="6709,3024" coordsize="10,20" path="m6709,3043l6719,3043,6719,3024,6709,3024,6709,3043xe" filled="true" fillcolor="#000000" stroked="false">
                <v:path arrowok="t"/>
                <v:fill type="solid"/>
              </v:shape>
            </v:group>
            <v:group style="position:absolute;left:6709;top:3043;width:10;height:20" coordorigin="6709,3043" coordsize="10,20">
              <v:shape style="position:absolute;left:6709;top:3043;width:10;height:20" coordorigin="6709,3043" coordsize="10,20" path="m6709,3062l6719,3062,6719,3043,6709,3043,6709,3062xe" filled="true" fillcolor="#000000" stroked="false">
                <v:path arrowok="t"/>
                <v:fill type="solid"/>
              </v:shape>
            </v:group>
            <v:group style="position:absolute;left:6709;top:3062;width:10;height:20" coordorigin="6709,3062" coordsize="10,20">
              <v:shape style="position:absolute;left:6709;top:3062;width:10;height:20" coordorigin="6709,3062" coordsize="10,20" path="m6709,3081l6719,3081,6719,3062,6709,3062,6709,3081xe" filled="true" fillcolor="#000000" stroked="false">
                <v:path arrowok="t"/>
                <v:fill type="solid"/>
              </v:shape>
            </v:group>
            <v:group style="position:absolute;left:6709;top:3081;width:10;height:20" coordorigin="6709,3081" coordsize="10,20">
              <v:shape style="position:absolute;left:6709;top:3081;width:10;height:20" coordorigin="6709,3081" coordsize="10,20" path="m6709,3101l6719,3101,6719,3081,6709,3081,6709,3101xe" filled="true" fillcolor="#000000" stroked="false">
                <v:path arrowok="t"/>
                <v:fill type="solid"/>
              </v:shape>
            </v:group>
            <v:group style="position:absolute;left:6709;top:3101;width:10;height:20" coordorigin="6709,3101" coordsize="10,20">
              <v:shape style="position:absolute;left:6709;top:3101;width:10;height:20" coordorigin="6709,3101" coordsize="10,20" path="m6709,3120l6719,3120,6719,3101,6709,3101,6709,3120xe" filled="true" fillcolor="#000000" stroked="false">
                <v:path arrowok="t"/>
                <v:fill type="solid"/>
              </v:shape>
            </v:group>
            <v:group style="position:absolute;left:6709;top:3120;width:10;height:20" coordorigin="6709,3120" coordsize="10,20">
              <v:shape style="position:absolute;left:6709;top:3120;width:10;height:20" coordorigin="6709,3120" coordsize="10,20" path="m6709,3139l6719,3139,6719,3120,6709,3120,6709,3139xe" filled="true" fillcolor="#000000" stroked="false">
                <v:path arrowok="t"/>
                <v:fill type="solid"/>
              </v:shape>
            </v:group>
            <v:group style="position:absolute;left:6709;top:3139;width:10;height:20" coordorigin="6709,3139" coordsize="10,20">
              <v:shape style="position:absolute;left:6709;top:3139;width:10;height:20" coordorigin="6709,3139" coordsize="10,20" path="m6709,3158l6719,3158,6719,3139,6709,3139,6709,3158xe" filled="true" fillcolor="#000000" stroked="false">
                <v:path arrowok="t"/>
                <v:fill type="solid"/>
              </v:shape>
            </v:group>
            <v:group style="position:absolute;left:6709;top:3158;width:10;height:20" coordorigin="6709,3158" coordsize="10,20">
              <v:shape style="position:absolute;left:6709;top:3158;width:10;height:20" coordorigin="6709,3158" coordsize="10,20" path="m6709,3177l6719,3177,6719,3158,6709,3158,6709,3177xe" filled="true" fillcolor="#000000" stroked="false">
                <v:path arrowok="t"/>
                <v:fill type="solid"/>
              </v:shape>
            </v:group>
            <v:group style="position:absolute;left:6709;top:3177;width:10;height:20" coordorigin="6709,3177" coordsize="10,20">
              <v:shape style="position:absolute;left:6709;top:3177;width:10;height:20" coordorigin="6709,3177" coordsize="10,20" path="m6709,3197l6719,3197,6719,3177,6709,3177,6709,3197xe" filled="true" fillcolor="#000000" stroked="false">
                <v:path arrowok="t"/>
                <v:fill type="solid"/>
              </v:shape>
            </v:group>
            <v:group style="position:absolute;left:6709;top:3197;width:10;height:20" coordorigin="6709,3197" coordsize="10,20">
              <v:shape style="position:absolute;left:6709;top:3197;width:10;height:20" coordorigin="6709,3197" coordsize="10,20" path="m6709,3216l6719,3216,6719,3197,6709,3197,6709,3216xe" filled="true" fillcolor="#000000" stroked="false">
                <v:path arrowok="t"/>
                <v:fill type="solid"/>
              </v:shape>
            </v:group>
            <v:group style="position:absolute;left:6709;top:3216;width:10;height:20" coordorigin="6709,3216" coordsize="10,20">
              <v:shape style="position:absolute;left:6709;top:3216;width:10;height:20" coordorigin="6709,3216" coordsize="10,20" path="m6709,3235l6719,3235,6719,3216,6709,3216,6709,3235xe" filled="true" fillcolor="#000000" stroked="false">
                <v:path arrowok="t"/>
                <v:fill type="solid"/>
              </v:shape>
            </v:group>
            <v:group style="position:absolute;left:6709;top:3235;width:10;height:20" coordorigin="6709,3235" coordsize="10,20">
              <v:shape style="position:absolute;left:6709;top:3235;width:10;height:20" coordorigin="6709,3235" coordsize="10,20" path="m6709,3254l6719,3254,6719,3235,6709,3235,6709,3254xe" filled="true" fillcolor="#000000" stroked="false">
                <v:path arrowok="t"/>
                <v:fill type="solid"/>
              </v:shape>
            </v:group>
            <v:group style="position:absolute;left:6709;top:3254;width:10;height:20" coordorigin="6709,3254" coordsize="10,20">
              <v:shape style="position:absolute;left:6709;top:3254;width:10;height:20" coordorigin="6709,3254" coordsize="10,20" path="m6709,3273l6719,3273,6719,3254,6709,3254,6709,3273xe" filled="true" fillcolor="#000000" stroked="false">
                <v:path arrowok="t"/>
                <v:fill type="solid"/>
              </v:shape>
            </v:group>
            <v:group style="position:absolute;left:6709;top:3273;width:10;height:20" coordorigin="6709,3273" coordsize="10,20">
              <v:shape style="position:absolute;left:6709;top:3273;width:10;height:20" coordorigin="6709,3273" coordsize="10,20" path="m6709,3293l6719,3293,6719,3273,6709,3273,6709,3293xe" filled="true" fillcolor="#000000" stroked="false">
                <v:path arrowok="t"/>
                <v:fill type="solid"/>
              </v:shape>
            </v:group>
            <v:group style="position:absolute;left:6709;top:3293;width:10;height:20" coordorigin="6709,3293" coordsize="10,20">
              <v:shape style="position:absolute;left:6709;top:3293;width:10;height:20" coordorigin="6709,3293" coordsize="10,20" path="m6709,3312l6719,3312,6719,3293,6709,3293,6709,3312xe" filled="true" fillcolor="#000000" stroked="false">
                <v:path arrowok="t"/>
                <v:fill type="solid"/>
              </v:shape>
            </v:group>
            <v:group style="position:absolute;left:6709;top:3312;width:10;height:20" coordorigin="6709,3312" coordsize="10,20">
              <v:shape style="position:absolute;left:6709;top:3312;width:10;height:20" coordorigin="6709,3312" coordsize="10,20" path="m6709,3331l6719,3331,6719,3312,6709,3312,6709,3331xe" filled="true" fillcolor="#000000" stroked="false">
                <v:path arrowok="t"/>
                <v:fill type="solid"/>
              </v:shape>
            </v:group>
            <v:group style="position:absolute;left:6709;top:3331;width:10;height:20" coordorigin="6709,3331" coordsize="10,20">
              <v:shape style="position:absolute;left:6709;top:3331;width:10;height:20" coordorigin="6709,3331" coordsize="10,20" path="m6709,3350l6719,3350,6719,3331,6709,3331,6709,3350xe" filled="true" fillcolor="#000000" stroked="false">
                <v:path arrowok="t"/>
                <v:fill type="solid"/>
              </v:shape>
            </v:group>
            <v:group style="position:absolute;left:6709;top:3350;width:10;height:20" coordorigin="6709,3350" coordsize="10,20">
              <v:shape style="position:absolute;left:6709;top:3350;width:10;height:20" coordorigin="6709,3350" coordsize="10,20" path="m6709,3369l6719,3369,6719,3350,6709,3350,6709,3369xe" filled="true" fillcolor="#000000" stroked="false">
                <v:path arrowok="t"/>
                <v:fill type="solid"/>
              </v:shape>
            </v:group>
            <v:group style="position:absolute;left:6709;top:3377;width:10;height:2" coordorigin="6709,3377" coordsize="10,2">
              <v:shape style="position:absolute;left:6709;top:3377;width:10;height:2" coordorigin="6709,3377" coordsize="10,0" path="m6709,3377l6719,3377e" filled="false" stroked="true" strokeweight=".71997pt" strokecolor="#000000">
                <v:path arrowok="t"/>
              </v:shape>
            </v:group>
            <v:group style="position:absolute;left:8317;top:2678;width:10;height:20" coordorigin="8317,2678" coordsize="10,20">
              <v:shape style="position:absolute;left:8317;top:2678;width:10;height:20" coordorigin="8317,2678" coordsize="10,20" path="m8317,2697l8327,2697,8327,2678,8317,2678,8317,2697xe" filled="true" fillcolor="#000000" stroked="false">
                <v:path arrowok="t"/>
                <v:fill type="solid"/>
              </v:shape>
            </v:group>
            <v:group style="position:absolute;left:8317;top:2697;width:10;height:20" coordorigin="8317,2697" coordsize="10,20">
              <v:shape style="position:absolute;left:8317;top:2697;width:10;height:20" coordorigin="8317,2697" coordsize="10,20" path="m8317,2717l8327,2717,8327,2697,8317,2697,8317,2717xe" filled="true" fillcolor="#000000" stroked="false">
                <v:path arrowok="t"/>
                <v:fill type="solid"/>
              </v:shape>
            </v:group>
            <v:group style="position:absolute;left:8317;top:2717;width:10;height:20" coordorigin="8317,2717" coordsize="10,20">
              <v:shape style="position:absolute;left:8317;top:2717;width:10;height:20" coordorigin="8317,2717" coordsize="10,20" path="m8317,2736l8327,2736,8327,2717,8317,2717,8317,2736xe" filled="true" fillcolor="#000000" stroked="false">
                <v:path arrowok="t"/>
                <v:fill type="solid"/>
              </v:shape>
            </v:group>
            <v:group style="position:absolute;left:8317;top:2736;width:10;height:20" coordorigin="8317,2736" coordsize="10,20">
              <v:shape style="position:absolute;left:8317;top:2736;width:10;height:20" coordorigin="8317,2736" coordsize="10,20" path="m8317,2755l8327,2755,8327,2736,8317,2736,8317,2755xe" filled="true" fillcolor="#000000" stroked="false">
                <v:path arrowok="t"/>
                <v:fill type="solid"/>
              </v:shape>
            </v:group>
            <v:group style="position:absolute;left:8317;top:2755;width:10;height:20" coordorigin="8317,2755" coordsize="10,20">
              <v:shape style="position:absolute;left:8317;top:2755;width:10;height:20" coordorigin="8317,2755" coordsize="10,20" path="m8317,2774l8327,2774,8327,2755,8317,2755,8317,2774xe" filled="true" fillcolor="#000000" stroked="false">
                <v:path arrowok="t"/>
                <v:fill type="solid"/>
              </v:shape>
            </v:group>
            <v:group style="position:absolute;left:8317;top:2774;width:10;height:20" coordorigin="8317,2774" coordsize="10,20">
              <v:shape style="position:absolute;left:8317;top:2774;width:10;height:20" coordorigin="8317,2774" coordsize="10,20" path="m8317,2793l8327,2793,8327,2774,8317,2774,8317,2793xe" filled="true" fillcolor="#000000" stroked="false">
                <v:path arrowok="t"/>
                <v:fill type="solid"/>
              </v:shape>
            </v:group>
            <v:group style="position:absolute;left:8317;top:2793;width:10;height:20" coordorigin="8317,2793" coordsize="10,20">
              <v:shape style="position:absolute;left:8317;top:2793;width:10;height:20" coordorigin="8317,2793" coordsize="10,20" path="m8317,2813l8327,2813,8327,2793,8317,2793,8317,2813xe" filled="true" fillcolor="#000000" stroked="false">
                <v:path arrowok="t"/>
                <v:fill type="solid"/>
              </v:shape>
            </v:group>
            <v:group style="position:absolute;left:8317;top:2813;width:10;height:20" coordorigin="8317,2813" coordsize="10,20">
              <v:shape style="position:absolute;left:8317;top:2813;width:10;height:20" coordorigin="8317,2813" coordsize="10,20" path="m8317,2832l8327,2832,8327,2813,8317,2813,8317,2832xe" filled="true" fillcolor="#000000" stroked="false">
                <v:path arrowok="t"/>
                <v:fill type="solid"/>
              </v:shape>
            </v:group>
            <v:group style="position:absolute;left:8317;top:2832;width:10;height:20" coordorigin="8317,2832" coordsize="10,20">
              <v:shape style="position:absolute;left:8317;top:2832;width:10;height:20" coordorigin="8317,2832" coordsize="10,20" path="m8317,2851l8327,2851,8327,2832,8317,2832,8317,2851xe" filled="true" fillcolor="#000000" stroked="false">
                <v:path arrowok="t"/>
                <v:fill type="solid"/>
              </v:shape>
            </v:group>
            <v:group style="position:absolute;left:8317;top:2851;width:10;height:20" coordorigin="8317,2851" coordsize="10,20">
              <v:shape style="position:absolute;left:8317;top:2851;width:10;height:20" coordorigin="8317,2851" coordsize="10,20" path="m8317,2870l8327,2870,8327,2851,8317,2851,8317,2870xe" filled="true" fillcolor="#000000" stroked="false">
                <v:path arrowok="t"/>
                <v:fill type="solid"/>
              </v:shape>
            </v:group>
            <v:group style="position:absolute;left:8317;top:2870;width:10;height:20" coordorigin="8317,2870" coordsize="10,20">
              <v:shape style="position:absolute;left:8317;top:2870;width:10;height:20" coordorigin="8317,2870" coordsize="10,20" path="m8317,2889l8327,2889,8327,2870,8317,2870,8317,2889xe" filled="true" fillcolor="#000000" stroked="false">
                <v:path arrowok="t"/>
                <v:fill type="solid"/>
              </v:shape>
            </v:group>
            <v:group style="position:absolute;left:8317;top:2889;width:10;height:20" coordorigin="8317,2889" coordsize="10,20">
              <v:shape style="position:absolute;left:8317;top:2889;width:10;height:20" coordorigin="8317,2889" coordsize="10,20" path="m8317,2909l8327,2909,8327,2889,8317,2889,8317,2909xe" filled="true" fillcolor="#000000" stroked="false">
                <v:path arrowok="t"/>
                <v:fill type="solid"/>
              </v:shape>
            </v:group>
            <v:group style="position:absolute;left:8317;top:2909;width:10;height:20" coordorigin="8317,2909" coordsize="10,20">
              <v:shape style="position:absolute;left:8317;top:2909;width:10;height:20" coordorigin="8317,2909" coordsize="10,20" path="m8317,2928l8327,2928,8327,2909,8317,2909,8317,2928xe" filled="true" fillcolor="#000000" stroked="false">
                <v:path arrowok="t"/>
                <v:fill type="solid"/>
              </v:shape>
            </v:group>
            <v:group style="position:absolute;left:8317;top:2928;width:10;height:20" coordorigin="8317,2928" coordsize="10,20">
              <v:shape style="position:absolute;left:8317;top:2928;width:10;height:20" coordorigin="8317,2928" coordsize="10,20" path="m8317,2947l8327,2947,8327,2928,8317,2928,8317,2947xe" filled="true" fillcolor="#000000" stroked="false">
                <v:path arrowok="t"/>
                <v:fill type="solid"/>
              </v:shape>
            </v:group>
            <v:group style="position:absolute;left:8317;top:2947;width:10;height:20" coordorigin="8317,2947" coordsize="10,20">
              <v:shape style="position:absolute;left:8317;top:2947;width:10;height:20" coordorigin="8317,2947" coordsize="10,20" path="m8317,2966l8327,2966,8327,2947,8317,2947,8317,2966xe" filled="true" fillcolor="#000000" stroked="false">
                <v:path arrowok="t"/>
                <v:fill type="solid"/>
              </v:shape>
            </v:group>
            <v:group style="position:absolute;left:8317;top:2966;width:10;height:20" coordorigin="8317,2966" coordsize="10,20">
              <v:shape style="position:absolute;left:8317;top:2966;width:10;height:20" coordorigin="8317,2966" coordsize="10,20" path="m8317,2985l8327,2985,8327,2966,8317,2966,8317,2985xe" filled="true" fillcolor="#000000" stroked="false">
                <v:path arrowok="t"/>
                <v:fill type="solid"/>
              </v:shape>
            </v:group>
            <v:group style="position:absolute;left:8317;top:2985;width:10;height:20" coordorigin="8317,2985" coordsize="10,20">
              <v:shape style="position:absolute;left:8317;top:2985;width:10;height:20" coordorigin="8317,2985" coordsize="10,20" path="m8317,3005l8327,3005,8327,2985,8317,2985,8317,3005xe" filled="true" fillcolor="#000000" stroked="false">
                <v:path arrowok="t"/>
                <v:fill type="solid"/>
              </v:shape>
            </v:group>
            <v:group style="position:absolute;left:8317;top:3005;width:10;height:20" coordorigin="8317,3005" coordsize="10,20">
              <v:shape style="position:absolute;left:8317;top:3005;width:10;height:20" coordorigin="8317,3005" coordsize="10,20" path="m8317,3024l8327,3024,8327,3005,8317,3005,8317,3024xe" filled="true" fillcolor="#000000" stroked="false">
                <v:path arrowok="t"/>
                <v:fill type="solid"/>
              </v:shape>
            </v:group>
            <v:group style="position:absolute;left:8317;top:3024;width:10;height:20" coordorigin="8317,3024" coordsize="10,20">
              <v:shape style="position:absolute;left:8317;top:3024;width:10;height:20" coordorigin="8317,3024" coordsize="10,20" path="m8317,3043l8327,3043,8327,3024,8317,3024,8317,3043xe" filled="true" fillcolor="#000000" stroked="false">
                <v:path arrowok="t"/>
                <v:fill type="solid"/>
              </v:shape>
            </v:group>
            <v:group style="position:absolute;left:8317;top:3043;width:10;height:20" coordorigin="8317,3043" coordsize="10,20">
              <v:shape style="position:absolute;left:8317;top:3043;width:10;height:20" coordorigin="8317,3043" coordsize="10,20" path="m8317,3062l8327,3062,8327,3043,8317,3043,8317,3062xe" filled="true" fillcolor="#000000" stroked="false">
                <v:path arrowok="t"/>
                <v:fill type="solid"/>
              </v:shape>
            </v:group>
            <v:group style="position:absolute;left:8317;top:3062;width:10;height:20" coordorigin="8317,3062" coordsize="10,20">
              <v:shape style="position:absolute;left:8317;top:3062;width:10;height:20" coordorigin="8317,3062" coordsize="10,20" path="m8317,3081l8327,3081,8327,3062,8317,3062,8317,3081xe" filled="true" fillcolor="#000000" stroked="false">
                <v:path arrowok="t"/>
                <v:fill type="solid"/>
              </v:shape>
            </v:group>
            <v:group style="position:absolute;left:8317;top:3081;width:10;height:20" coordorigin="8317,3081" coordsize="10,20">
              <v:shape style="position:absolute;left:8317;top:3081;width:10;height:20" coordorigin="8317,3081" coordsize="10,20" path="m8317,3101l8327,3101,8327,3081,8317,3081,8317,3101xe" filled="true" fillcolor="#000000" stroked="false">
                <v:path arrowok="t"/>
                <v:fill type="solid"/>
              </v:shape>
            </v:group>
            <v:group style="position:absolute;left:8317;top:3101;width:10;height:20" coordorigin="8317,3101" coordsize="10,20">
              <v:shape style="position:absolute;left:8317;top:3101;width:10;height:20" coordorigin="8317,3101" coordsize="10,20" path="m8317,3120l8327,3120,8327,3101,8317,3101,8317,3120xe" filled="true" fillcolor="#000000" stroked="false">
                <v:path arrowok="t"/>
                <v:fill type="solid"/>
              </v:shape>
            </v:group>
            <v:group style="position:absolute;left:8317;top:3120;width:10;height:20" coordorigin="8317,3120" coordsize="10,20">
              <v:shape style="position:absolute;left:8317;top:3120;width:10;height:20" coordorigin="8317,3120" coordsize="10,20" path="m8317,3139l8327,3139,8327,3120,8317,3120,8317,3139xe" filled="true" fillcolor="#000000" stroked="false">
                <v:path arrowok="t"/>
                <v:fill type="solid"/>
              </v:shape>
            </v:group>
            <v:group style="position:absolute;left:8317;top:3139;width:10;height:20" coordorigin="8317,3139" coordsize="10,20">
              <v:shape style="position:absolute;left:8317;top:3139;width:10;height:20" coordorigin="8317,3139" coordsize="10,20" path="m8317,3158l8327,3158,8327,3139,8317,3139,8317,3158xe" filled="true" fillcolor="#000000" stroked="false">
                <v:path arrowok="t"/>
                <v:fill type="solid"/>
              </v:shape>
            </v:group>
            <v:group style="position:absolute;left:8317;top:3158;width:10;height:20" coordorigin="8317,3158" coordsize="10,20">
              <v:shape style="position:absolute;left:8317;top:3158;width:10;height:20" coordorigin="8317,3158" coordsize="10,20" path="m8317,3177l8327,3177,8327,3158,8317,3158,8317,3177xe" filled="true" fillcolor="#000000" stroked="false">
                <v:path arrowok="t"/>
                <v:fill type="solid"/>
              </v:shape>
            </v:group>
            <v:group style="position:absolute;left:8317;top:3177;width:10;height:20" coordorigin="8317,3177" coordsize="10,20">
              <v:shape style="position:absolute;left:8317;top:3177;width:10;height:20" coordorigin="8317,3177" coordsize="10,20" path="m8317,3197l8327,3197,8327,3177,8317,3177,8317,3197xe" filled="true" fillcolor="#000000" stroked="false">
                <v:path arrowok="t"/>
                <v:fill type="solid"/>
              </v:shape>
            </v:group>
            <v:group style="position:absolute;left:8317;top:3197;width:10;height:20" coordorigin="8317,3197" coordsize="10,20">
              <v:shape style="position:absolute;left:8317;top:3197;width:10;height:20" coordorigin="8317,3197" coordsize="10,20" path="m8317,3216l8327,3216,8327,3197,8317,3197,8317,3216xe" filled="true" fillcolor="#000000" stroked="false">
                <v:path arrowok="t"/>
                <v:fill type="solid"/>
              </v:shape>
            </v:group>
            <v:group style="position:absolute;left:8317;top:3216;width:10;height:20" coordorigin="8317,3216" coordsize="10,20">
              <v:shape style="position:absolute;left:8317;top:3216;width:10;height:20" coordorigin="8317,3216" coordsize="10,20" path="m8317,3235l8327,3235,8327,3216,8317,3216,8317,3235xe" filled="true" fillcolor="#000000" stroked="false">
                <v:path arrowok="t"/>
                <v:fill type="solid"/>
              </v:shape>
            </v:group>
            <v:group style="position:absolute;left:8317;top:3235;width:10;height:20" coordorigin="8317,3235" coordsize="10,20">
              <v:shape style="position:absolute;left:8317;top:3235;width:10;height:20" coordorigin="8317,3235" coordsize="10,20" path="m8317,3254l8327,3254,8327,3235,8317,3235,8317,3254xe" filled="true" fillcolor="#000000" stroked="false">
                <v:path arrowok="t"/>
                <v:fill type="solid"/>
              </v:shape>
            </v:group>
            <v:group style="position:absolute;left:8317;top:3254;width:10;height:20" coordorigin="8317,3254" coordsize="10,20">
              <v:shape style="position:absolute;left:8317;top:3254;width:10;height:20" coordorigin="8317,3254" coordsize="10,20" path="m8317,3273l8327,3273,8327,3254,8317,3254,8317,3273xe" filled="true" fillcolor="#000000" stroked="false">
                <v:path arrowok="t"/>
                <v:fill type="solid"/>
              </v:shape>
            </v:group>
            <v:group style="position:absolute;left:8317;top:3273;width:10;height:20" coordorigin="8317,3273" coordsize="10,20">
              <v:shape style="position:absolute;left:8317;top:3273;width:10;height:20" coordorigin="8317,3273" coordsize="10,20" path="m8317,3293l8327,3293,8327,3273,8317,3273,8317,3293xe" filled="true" fillcolor="#000000" stroked="false">
                <v:path arrowok="t"/>
                <v:fill type="solid"/>
              </v:shape>
            </v:group>
            <v:group style="position:absolute;left:8317;top:3293;width:10;height:20" coordorigin="8317,3293" coordsize="10,20">
              <v:shape style="position:absolute;left:8317;top:3293;width:10;height:20" coordorigin="8317,3293" coordsize="10,20" path="m8317,3312l8327,3312,8327,3293,8317,3293,8317,3312xe" filled="true" fillcolor="#000000" stroked="false">
                <v:path arrowok="t"/>
                <v:fill type="solid"/>
              </v:shape>
            </v:group>
            <v:group style="position:absolute;left:8317;top:3312;width:10;height:20" coordorigin="8317,3312" coordsize="10,20">
              <v:shape style="position:absolute;left:8317;top:3312;width:10;height:20" coordorigin="8317,3312" coordsize="10,20" path="m8317,3331l8327,3331,8327,3312,8317,3312,8317,3331xe" filled="true" fillcolor="#000000" stroked="false">
                <v:path arrowok="t"/>
                <v:fill type="solid"/>
              </v:shape>
            </v:group>
            <v:group style="position:absolute;left:8317;top:3331;width:10;height:20" coordorigin="8317,3331" coordsize="10,20">
              <v:shape style="position:absolute;left:8317;top:3331;width:10;height:20" coordorigin="8317,3331" coordsize="10,20" path="m8317,3350l8327,3350,8327,3331,8317,3331,8317,3350xe" filled="true" fillcolor="#000000" stroked="false">
                <v:path arrowok="t"/>
                <v:fill type="solid"/>
              </v:shape>
            </v:group>
            <v:group style="position:absolute;left:8317;top:3350;width:10;height:20" coordorigin="8317,3350" coordsize="10,20">
              <v:shape style="position:absolute;left:8317;top:3350;width:10;height:20" coordorigin="8317,3350" coordsize="10,20" path="m8317,3369l8327,3369,8327,3350,8317,3350,8317,3369xe" filled="true" fillcolor="#000000" stroked="false">
                <v:path arrowok="t"/>
                <v:fill type="solid"/>
              </v:shape>
            </v:group>
            <v:group style="position:absolute;left:8317;top:3377;width:10;height:2" coordorigin="8317,3377" coordsize="10,2">
              <v:shape style="position:absolute;left:8317;top:3377;width:10;height:2" coordorigin="8317,3377" coordsize="10,0" path="m8317,3377l8327,3377e" filled="false" stroked="true" strokeweight=".71997pt" strokecolor="#000000">
                <v:path arrowok="t"/>
              </v:shape>
            </v:group>
            <v:group style="position:absolute;left:9167;top:2678;width:10;height:20" coordorigin="9167,2678" coordsize="10,20">
              <v:shape style="position:absolute;left:9167;top:2678;width:10;height:20" coordorigin="9167,2678" coordsize="10,20" path="m9167,2697l9177,2697,9177,2678,9167,2678,9167,2697xe" filled="true" fillcolor="#000000" stroked="false">
                <v:path arrowok="t"/>
                <v:fill type="solid"/>
              </v:shape>
            </v:group>
            <v:group style="position:absolute;left:9167;top:2697;width:10;height:20" coordorigin="9167,2697" coordsize="10,20">
              <v:shape style="position:absolute;left:9167;top:2697;width:10;height:20" coordorigin="9167,2697" coordsize="10,20" path="m9167,2717l9177,2717,9177,2697,9167,2697,9167,2717xe" filled="true" fillcolor="#000000" stroked="false">
                <v:path arrowok="t"/>
                <v:fill type="solid"/>
              </v:shape>
            </v:group>
            <v:group style="position:absolute;left:9167;top:2717;width:10;height:20" coordorigin="9167,2717" coordsize="10,20">
              <v:shape style="position:absolute;left:9167;top:2717;width:10;height:20" coordorigin="9167,2717" coordsize="10,20" path="m9167,2736l9177,2736,9177,2717,9167,2717,9167,2736xe" filled="true" fillcolor="#000000" stroked="false">
                <v:path arrowok="t"/>
                <v:fill type="solid"/>
              </v:shape>
            </v:group>
            <v:group style="position:absolute;left:9167;top:2736;width:10;height:20" coordorigin="9167,2736" coordsize="10,20">
              <v:shape style="position:absolute;left:9167;top:2736;width:10;height:20" coordorigin="9167,2736" coordsize="10,20" path="m9167,2755l9177,2755,9177,2736,9167,2736,9167,2755xe" filled="true" fillcolor="#000000" stroked="false">
                <v:path arrowok="t"/>
                <v:fill type="solid"/>
              </v:shape>
            </v:group>
            <v:group style="position:absolute;left:9167;top:2755;width:10;height:20" coordorigin="9167,2755" coordsize="10,20">
              <v:shape style="position:absolute;left:9167;top:2755;width:10;height:20" coordorigin="9167,2755" coordsize="10,20" path="m9167,2774l9177,2774,9177,2755,9167,2755,9167,2774xe" filled="true" fillcolor="#000000" stroked="false">
                <v:path arrowok="t"/>
                <v:fill type="solid"/>
              </v:shape>
            </v:group>
            <v:group style="position:absolute;left:9167;top:2774;width:10;height:20" coordorigin="9167,2774" coordsize="10,20">
              <v:shape style="position:absolute;left:9167;top:2774;width:10;height:20" coordorigin="9167,2774" coordsize="10,20" path="m9167,2793l9177,2793,9177,2774,9167,2774,9167,2793xe" filled="true" fillcolor="#000000" stroked="false">
                <v:path arrowok="t"/>
                <v:fill type="solid"/>
              </v:shape>
            </v:group>
            <v:group style="position:absolute;left:9167;top:2793;width:10;height:20" coordorigin="9167,2793" coordsize="10,20">
              <v:shape style="position:absolute;left:9167;top:2793;width:10;height:20" coordorigin="9167,2793" coordsize="10,20" path="m9167,2813l9177,2813,9177,2793,9167,2793,9167,2813xe" filled="true" fillcolor="#000000" stroked="false">
                <v:path arrowok="t"/>
                <v:fill type="solid"/>
              </v:shape>
            </v:group>
            <v:group style="position:absolute;left:9167;top:2813;width:10;height:20" coordorigin="9167,2813" coordsize="10,20">
              <v:shape style="position:absolute;left:9167;top:2813;width:10;height:20" coordorigin="9167,2813" coordsize="10,20" path="m9167,2832l9177,2832,9177,2813,9167,2813,9167,2832xe" filled="true" fillcolor="#000000" stroked="false">
                <v:path arrowok="t"/>
                <v:fill type="solid"/>
              </v:shape>
            </v:group>
            <v:group style="position:absolute;left:9167;top:2832;width:10;height:20" coordorigin="9167,2832" coordsize="10,20">
              <v:shape style="position:absolute;left:9167;top:2832;width:10;height:20" coordorigin="9167,2832" coordsize="10,20" path="m9167,2851l9177,2851,9177,2832,9167,2832,9167,2851xe" filled="true" fillcolor="#000000" stroked="false">
                <v:path arrowok="t"/>
                <v:fill type="solid"/>
              </v:shape>
            </v:group>
            <v:group style="position:absolute;left:9167;top:2851;width:10;height:20" coordorigin="9167,2851" coordsize="10,20">
              <v:shape style="position:absolute;left:9167;top:2851;width:10;height:20" coordorigin="9167,2851" coordsize="10,20" path="m9167,2870l9177,2870,9177,2851,9167,2851,9167,2870xe" filled="true" fillcolor="#000000" stroked="false">
                <v:path arrowok="t"/>
                <v:fill type="solid"/>
              </v:shape>
            </v:group>
            <v:group style="position:absolute;left:9167;top:2870;width:10;height:20" coordorigin="9167,2870" coordsize="10,20">
              <v:shape style="position:absolute;left:9167;top:2870;width:10;height:20" coordorigin="9167,2870" coordsize="10,20" path="m9167,2889l9177,2889,9177,2870,9167,2870,9167,2889xe" filled="true" fillcolor="#000000" stroked="false">
                <v:path arrowok="t"/>
                <v:fill type="solid"/>
              </v:shape>
            </v:group>
            <v:group style="position:absolute;left:9167;top:2889;width:10;height:20" coordorigin="9167,2889" coordsize="10,20">
              <v:shape style="position:absolute;left:9167;top:2889;width:10;height:20" coordorigin="9167,2889" coordsize="10,20" path="m9167,2909l9177,2909,9177,2889,9167,2889,9167,2909xe" filled="true" fillcolor="#000000" stroked="false">
                <v:path arrowok="t"/>
                <v:fill type="solid"/>
              </v:shape>
            </v:group>
            <v:group style="position:absolute;left:9167;top:2909;width:10;height:20" coordorigin="9167,2909" coordsize="10,20">
              <v:shape style="position:absolute;left:9167;top:2909;width:10;height:20" coordorigin="9167,2909" coordsize="10,20" path="m9167,2928l9177,2928,9177,2909,9167,2909,9167,2928xe" filled="true" fillcolor="#000000" stroked="false">
                <v:path arrowok="t"/>
                <v:fill type="solid"/>
              </v:shape>
            </v:group>
            <v:group style="position:absolute;left:9167;top:2928;width:10;height:20" coordorigin="9167,2928" coordsize="10,20">
              <v:shape style="position:absolute;left:9167;top:2928;width:10;height:20" coordorigin="9167,2928" coordsize="10,20" path="m9167,2947l9177,2947,9177,2928,9167,2928,9167,2947xe" filled="true" fillcolor="#000000" stroked="false">
                <v:path arrowok="t"/>
                <v:fill type="solid"/>
              </v:shape>
            </v:group>
            <v:group style="position:absolute;left:9167;top:2947;width:10;height:20" coordorigin="9167,2947" coordsize="10,20">
              <v:shape style="position:absolute;left:9167;top:2947;width:10;height:20" coordorigin="9167,2947" coordsize="10,20" path="m9167,2966l9177,2966,9177,2947,9167,2947,9167,2966xe" filled="true" fillcolor="#000000" stroked="false">
                <v:path arrowok="t"/>
                <v:fill type="solid"/>
              </v:shape>
            </v:group>
            <v:group style="position:absolute;left:9167;top:2966;width:10;height:20" coordorigin="9167,2966" coordsize="10,20">
              <v:shape style="position:absolute;left:9167;top:2966;width:10;height:20" coordorigin="9167,2966" coordsize="10,20" path="m9167,2985l9177,2985,9177,2966,9167,2966,9167,2985xe" filled="true" fillcolor="#000000" stroked="false">
                <v:path arrowok="t"/>
                <v:fill type="solid"/>
              </v:shape>
            </v:group>
            <v:group style="position:absolute;left:9167;top:2985;width:10;height:20" coordorigin="9167,2985" coordsize="10,20">
              <v:shape style="position:absolute;left:9167;top:2985;width:10;height:20" coordorigin="9167,2985" coordsize="10,20" path="m9167,3005l9177,3005,9177,2985,9167,2985,9167,3005xe" filled="true" fillcolor="#000000" stroked="false">
                <v:path arrowok="t"/>
                <v:fill type="solid"/>
              </v:shape>
            </v:group>
            <v:group style="position:absolute;left:9167;top:3005;width:10;height:20" coordorigin="9167,3005" coordsize="10,20">
              <v:shape style="position:absolute;left:9167;top:3005;width:10;height:20" coordorigin="9167,3005" coordsize="10,20" path="m9167,3024l9177,3024,9177,3005,9167,3005,9167,3024xe" filled="true" fillcolor="#000000" stroked="false">
                <v:path arrowok="t"/>
                <v:fill type="solid"/>
              </v:shape>
            </v:group>
            <v:group style="position:absolute;left:9167;top:3024;width:10;height:20" coordorigin="9167,3024" coordsize="10,20">
              <v:shape style="position:absolute;left:9167;top:3024;width:10;height:20" coordorigin="9167,3024" coordsize="10,20" path="m9167,3043l9177,3043,9177,3024,9167,3024,9167,3043xe" filled="true" fillcolor="#000000" stroked="false">
                <v:path arrowok="t"/>
                <v:fill type="solid"/>
              </v:shape>
            </v:group>
            <v:group style="position:absolute;left:9167;top:3043;width:10;height:20" coordorigin="9167,3043" coordsize="10,20">
              <v:shape style="position:absolute;left:9167;top:3043;width:10;height:20" coordorigin="9167,3043" coordsize="10,20" path="m9167,3062l9177,3062,9177,3043,9167,3043,9167,3062xe" filled="true" fillcolor="#000000" stroked="false">
                <v:path arrowok="t"/>
                <v:fill type="solid"/>
              </v:shape>
            </v:group>
            <v:group style="position:absolute;left:9167;top:3062;width:10;height:20" coordorigin="9167,3062" coordsize="10,20">
              <v:shape style="position:absolute;left:9167;top:3062;width:10;height:20" coordorigin="9167,3062" coordsize="10,20" path="m9167,3081l9177,3081,9177,3062,9167,3062,9167,3081xe" filled="true" fillcolor="#000000" stroked="false">
                <v:path arrowok="t"/>
                <v:fill type="solid"/>
              </v:shape>
            </v:group>
            <v:group style="position:absolute;left:9167;top:3081;width:10;height:20" coordorigin="9167,3081" coordsize="10,20">
              <v:shape style="position:absolute;left:9167;top:3081;width:10;height:20" coordorigin="9167,3081" coordsize="10,20" path="m9167,3101l9177,3101,9177,3081,9167,3081,9167,3101xe" filled="true" fillcolor="#000000" stroked="false">
                <v:path arrowok="t"/>
                <v:fill type="solid"/>
              </v:shape>
            </v:group>
            <v:group style="position:absolute;left:9167;top:3101;width:10;height:20" coordorigin="9167,3101" coordsize="10,20">
              <v:shape style="position:absolute;left:9167;top:3101;width:10;height:20" coordorigin="9167,3101" coordsize="10,20" path="m9167,3120l9177,3120,9177,3101,9167,3101,9167,3120xe" filled="true" fillcolor="#000000" stroked="false">
                <v:path arrowok="t"/>
                <v:fill type="solid"/>
              </v:shape>
            </v:group>
            <v:group style="position:absolute;left:9167;top:3120;width:10;height:20" coordorigin="9167,3120" coordsize="10,20">
              <v:shape style="position:absolute;left:9167;top:3120;width:10;height:20" coordorigin="9167,3120" coordsize="10,20" path="m9167,3139l9177,3139,9177,3120,9167,3120,9167,3139xe" filled="true" fillcolor="#000000" stroked="false">
                <v:path arrowok="t"/>
                <v:fill type="solid"/>
              </v:shape>
            </v:group>
            <v:group style="position:absolute;left:9167;top:3139;width:10;height:20" coordorigin="9167,3139" coordsize="10,20">
              <v:shape style="position:absolute;left:9167;top:3139;width:10;height:20" coordorigin="9167,3139" coordsize="10,20" path="m9167,3158l9177,3158,9177,3139,9167,3139,9167,3158xe" filled="true" fillcolor="#000000" stroked="false">
                <v:path arrowok="t"/>
                <v:fill type="solid"/>
              </v:shape>
            </v:group>
            <v:group style="position:absolute;left:9167;top:3158;width:10;height:20" coordorigin="9167,3158" coordsize="10,20">
              <v:shape style="position:absolute;left:9167;top:3158;width:10;height:20" coordorigin="9167,3158" coordsize="10,20" path="m9167,3177l9177,3177,9177,3158,9167,3158,9167,3177xe" filled="true" fillcolor="#000000" stroked="false">
                <v:path arrowok="t"/>
                <v:fill type="solid"/>
              </v:shape>
            </v:group>
            <v:group style="position:absolute;left:9167;top:3177;width:10;height:20" coordorigin="9167,3177" coordsize="10,20">
              <v:shape style="position:absolute;left:9167;top:3177;width:10;height:20" coordorigin="9167,3177" coordsize="10,20" path="m9167,3197l9177,3197,9177,3177,9167,3177,9167,3197xe" filled="true" fillcolor="#000000" stroked="false">
                <v:path arrowok="t"/>
                <v:fill type="solid"/>
              </v:shape>
            </v:group>
            <v:group style="position:absolute;left:9167;top:3197;width:10;height:20" coordorigin="9167,3197" coordsize="10,20">
              <v:shape style="position:absolute;left:9167;top:3197;width:10;height:20" coordorigin="9167,3197" coordsize="10,20" path="m9167,3216l9177,3216,9177,3197,9167,3197,9167,3216xe" filled="true" fillcolor="#000000" stroked="false">
                <v:path arrowok="t"/>
                <v:fill type="solid"/>
              </v:shape>
            </v:group>
            <v:group style="position:absolute;left:9167;top:3216;width:10;height:20" coordorigin="9167,3216" coordsize="10,20">
              <v:shape style="position:absolute;left:9167;top:3216;width:10;height:20" coordorigin="9167,3216" coordsize="10,20" path="m9167,3235l9177,3235,9177,3216,9167,3216,9167,3235xe" filled="true" fillcolor="#000000" stroked="false">
                <v:path arrowok="t"/>
                <v:fill type="solid"/>
              </v:shape>
            </v:group>
            <v:group style="position:absolute;left:9167;top:3235;width:10;height:20" coordorigin="9167,3235" coordsize="10,20">
              <v:shape style="position:absolute;left:9167;top:3235;width:10;height:20" coordorigin="9167,3235" coordsize="10,20" path="m9167,3254l9177,3254,9177,3235,9167,3235,9167,3254xe" filled="true" fillcolor="#000000" stroked="false">
                <v:path arrowok="t"/>
                <v:fill type="solid"/>
              </v:shape>
            </v:group>
            <v:group style="position:absolute;left:9167;top:3254;width:10;height:20" coordorigin="9167,3254" coordsize="10,20">
              <v:shape style="position:absolute;left:9167;top:3254;width:10;height:20" coordorigin="9167,3254" coordsize="10,20" path="m9167,3273l9177,3273,9177,3254,9167,3254,9167,3273xe" filled="true" fillcolor="#000000" stroked="false">
                <v:path arrowok="t"/>
                <v:fill type="solid"/>
              </v:shape>
            </v:group>
            <v:group style="position:absolute;left:9167;top:3273;width:10;height:20" coordorigin="9167,3273" coordsize="10,20">
              <v:shape style="position:absolute;left:9167;top:3273;width:10;height:20" coordorigin="9167,3273" coordsize="10,20" path="m9167,3293l9177,3293,9177,3273,9167,3273,9167,3293xe" filled="true" fillcolor="#000000" stroked="false">
                <v:path arrowok="t"/>
                <v:fill type="solid"/>
              </v:shape>
            </v:group>
            <v:group style="position:absolute;left:9167;top:3293;width:10;height:20" coordorigin="9167,3293" coordsize="10,20">
              <v:shape style="position:absolute;left:9167;top:3293;width:10;height:20" coordorigin="9167,3293" coordsize="10,20" path="m9167,3312l9177,3312,9177,3293,9167,3293,9167,3312xe" filled="true" fillcolor="#000000" stroked="false">
                <v:path arrowok="t"/>
                <v:fill type="solid"/>
              </v:shape>
            </v:group>
            <v:group style="position:absolute;left:9167;top:3312;width:10;height:20" coordorigin="9167,3312" coordsize="10,20">
              <v:shape style="position:absolute;left:9167;top:3312;width:10;height:20" coordorigin="9167,3312" coordsize="10,20" path="m9167,3331l9177,3331,9177,3312,9167,3312,9167,3331xe" filled="true" fillcolor="#000000" stroked="false">
                <v:path arrowok="t"/>
                <v:fill type="solid"/>
              </v:shape>
            </v:group>
            <v:group style="position:absolute;left:9167;top:3331;width:10;height:20" coordorigin="9167,3331" coordsize="10,20">
              <v:shape style="position:absolute;left:9167;top:3331;width:10;height:20" coordorigin="9167,3331" coordsize="10,20" path="m9167,3350l9177,3350,9177,3331,9167,3331,9167,3350xe" filled="true" fillcolor="#000000" stroked="false">
                <v:path arrowok="t"/>
                <v:fill type="solid"/>
              </v:shape>
            </v:group>
            <v:group style="position:absolute;left:9167;top:3350;width:10;height:20" coordorigin="9167,3350" coordsize="10,20">
              <v:shape style="position:absolute;left:9167;top:3350;width:10;height:20" coordorigin="9167,3350" coordsize="10,20" path="m9167,3369l9177,3369,9177,3350,9167,3350,9167,3369xe" filled="true" fillcolor="#000000" stroked="false">
                <v:path arrowok="t"/>
                <v:fill type="solid"/>
              </v:shape>
            </v:group>
            <v:group style="position:absolute;left:9167;top:3377;width:10;height:2" coordorigin="9167,3377" coordsize="10,2">
              <v:shape style="position:absolute;left:9167;top:3377;width:10;height:2" coordorigin="9167,3377" coordsize="10,0" path="m9167,3377l9177,3377e" filled="false" stroked="true" strokeweight=".71997pt" strokecolor="#000000">
                <v:path arrowok="t"/>
              </v:shape>
              <v:shape style="position:absolute;left:1452;top:3293;width:3202;height:101" type="#_x0000_t75" stroked="false">
                <v:imagedata r:id="rId140" o:title=""/>
              </v:shape>
              <v:shape style="position:absolute;left:4631;top:3384;width:3687;height:10" type="#_x0000_t75" stroked="false">
                <v:imagedata r:id="rId138" o:title=""/>
              </v:shape>
              <v:shape style="position:absolute;left:8313;top:3384;width:854;height:10" type="#_x0000_t75" stroked="false">
                <v:imagedata r:id="rId92" o:title=""/>
              </v:shape>
              <v:shape style="position:absolute;left:9162;top:3384;width:1294;height:10" type="#_x0000_t75" stroked="false">
                <v:imagedata r:id="rId139" o:title=""/>
              </v:shape>
            </v:group>
            <v:group style="position:absolute;left:3072;top:3393;width:10;height:20" coordorigin="3072,3393" coordsize="10,20">
              <v:shape style="position:absolute;left:3072;top:3393;width:10;height:20" coordorigin="3072,3393" coordsize="10,20" path="m3072,3413l3082,3413,3082,3393,3072,3393,3072,3413xe" filled="true" fillcolor="#000000" stroked="false">
                <v:path arrowok="t"/>
                <v:fill type="solid"/>
              </v:shape>
            </v:group>
            <v:group style="position:absolute;left:3072;top:3413;width:10;height:20" coordorigin="3072,3413" coordsize="10,20">
              <v:shape style="position:absolute;left:3072;top:3413;width:10;height:20" coordorigin="3072,3413" coordsize="10,20" path="m3072,3432l3082,3432,3082,3413,3072,3413,3072,3432xe" filled="true" fillcolor="#000000" stroked="false">
                <v:path arrowok="t"/>
                <v:fill type="solid"/>
              </v:shape>
            </v:group>
            <v:group style="position:absolute;left:3072;top:3432;width:10;height:20" coordorigin="3072,3432" coordsize="10,20">
              <v:shape style="position:absolute;left:3072;top:3432;width:10;height:20" coordorigin="3072,3432" coordsize="10,20" path="m3072,3451l3082,3451,3082,3432,3072,3432,3072,3451xe" filled="true" fillcolor="#000000" stroked="false">
                <v:path arrowok="t"/>
                <v:fill type="solid"/>
              </v:shape>
            </v:group>
            <v:group style="position:absolute;left:3072;top:3451;width:10;height:20" coordorigin="3072,3451" coordsize="10,20">
              <v:shape style="position:absolute;left:3072;top:3451;width:10;height:20" coordorigin="3072,3451" coordsize="10,20" path="m3072,3470l3082,3470,3082,3451,3072,3451,3072,3470xe" filled="true" fillcolor="#000000" stroked="false">
                <v:path arrowok="t"/>
                <v:fill type="solid"/>
              </v:shape>
            </v:group>
            <v:group style="position:absolute;left:3072;top:3470;width:10;height:20" coordorigin="3072,3470" coordsize="10,20">
              <v:shape style="position:absolute;left:3072;top:3470;width:10;height:20" coordorigin="3072,3470" coordsize="10,20" path="m3072,3489l3082,3489,3082,3470,3072,3470,3072,3489xe" filled="true" fillcolor="#000000" stroked="false">
                <v:path arrowok="t"/>
                <v:fill type="solid"/>
              </v:shape>
            </v:group>
            <v:group style="position:absolute;left:3072;top:3489;width:10;height:20" coordorigin="3072,3489" coordsize="10,20">
              <v:shape style="position:absolute;left:3072;top:3489;width:10;height:20" coordorigin="3072,3489" coordsize="10,20" path="m3072,3509l3082,3509,3082,3489,3072,3489,3072,3509xe" filled="true" fillcolor="#000000" stroked="false">
                <v:path arrowok="t"/>
                <v:fill type="solid"/>
              </v:shape>
            </v:group>
            <v:group style="position:absolute;left:3072;top:3509;width:10;height:20" coordorigin="3072,3509" coordsize="10,20">
              <v:shape style="position:absolute;left:3072;top:3509;width:10;height:20" coordorigin="3072,3509" coordsize="10,20" path="m3072,3528l3082,3528,3082,3509,3072,3509,3072,3528xe" filled="true" fillcolor="#000000" stroked="false">
                <v:path arrowok="t"/>
                <v:fill type="solid"/>
              </v:shape>
            </v:group>
            <v:group style="position:absolute;left:3072;top:3528;width:10;height:20" coordorigin="3072,3528" coordsize="10,20">
              <v:shape style="position:absolute;left:3072;top:3528;width:10;height:20" coordorigin="3072,3528" coordsize="10,20" path="m3072,3547l3082,3547,3082,3528,3072,3528,3072,3547xe" filled="true" fillcolor="#000000" stroked="false">
                <v:path arrowok="t"/>
                <v:fill type="solid"/>
              </v:shape>
            </v:group>
            <v:group style="position:absolute;left:3072;top:3547;width:10;height:20" coordorigin="3072,3547" coordsize="10,20">
              <v:shape style="position:absolute;left:3072;top:3547;width:10;height:20" coordorigin="3072,3547" coordsize="10,20" path="m3072,3566l3082,3566,3082,3547,3072,3547,3072,3566xe" filled="true" fillcolor="#000000" stroked="false">
                <v:path arrowok="t"/>
                <v:fill type="solid"/>
              </v:shape>
            </v:group>
            <v:group style="position:absolute;left:3072;top:3566;width:10;height:20" coordorigin="3072,3566" coordsize="10,20">
              <v:shape style="position:absolute;left:3072;top:3566;width:10;height:20" coordorigin="3072,3566" coordsize="10,20" path="m3072,3585l3082,3585,3082,3566,3072,3566,3072,3585xe" filled="true" fillcolor="#000000" stroked="false">
                <v:path arrowok="t"/>
                <v:fill type="solid"/>
              </v:shape>
            </v:group>
            <v:group style="position:absolute;left:3072;top:3585;width:10;height:20" coordorigin="3072,3585" coordsize="10,20">
              <v:shape style="position:absolute;left:3072;top:3585;width:10;height:20" coordorigin="3072,3585" coordsize="10,20" path="m3072,3605l3082,3605,3082,3585,3072,3585,3072,3605xe" filled="true" fillcolor="#000000" stroked="false">
                <v:path arrowok="t"/>
                <v:fill type="solid"/>
              </v:shape>
            </v:group>
            <v:group style="position:absolute;left:3072;top:3605;width:10;height:20" coordorigin="3072,3605" coordsize="10,20">
              <v:shape style="position:absolute;left:3072;top:3605;width:10;height:20" coordorigin="3072,3605" coordsize="10,20" path="m3072,3624l3082,3624,3082,3605,3072,3605,3072,3624xe" filled="true" fillcolor="#000000" stroked="false">
                <v:path arrowok="t"/>
                <v:fill type="solid"/>
              </v:shape>
            </v:group>
            <v:group style="position:absolute;left:3072;top:3624;width:10;height:20" coordorigin="3072,3624" coordsize="10,20">
              <v:shape style="position:absolute;left:3072;top:3624;width:10;height:20" coordorigin="3072,3624" coordsize="10,20" path="m3072,3643l3082,3643,3082,3624,3072,3624,3072,3643xe" filled="true" fillcolor="#000000" stroked="false">
                <v:path arrowok="t"/>
                <v:fill type="solid"/>
              </v:shape>
            </v:group>
            <v:group style="position:absolute;left:3072;top:3643;width:10;height:20" coordorigin="3072,3643" coordsize="10,20">
              <v:shape style="position:absolute;left:3072;top:3643;width:10;height:20" coordorigin="3072,3643" coordsize="10,20" path="m3072,3662l3082,3662,3082,3643,3072,3643,3072,3662xe" filled="true" fillcolor="#000000" stroked="false">
                <v:path arrowok="t"/>
                <v:fill type="solid"/>
              </v:shape>
            </v:group>
            <v:group style="position:absolute;left:3072;top:3662;width:10;height:20" coordorigin="3072,3662" coordsize="10,20">
              <v:shape style="position:absolute;left:3072;top:3662;width:10;height:20" coordorigin="3072,3662" coordsize="10,20" path="m3072,3681l3082,3681,3082,3662,3072,3662,3072,3681xe" filled="true" fillcolor="#000000" stroked="false">
                <v:path arrowok="t"/>
                <v:fill type="solid"/>
              </v:shape>
            </v:group>
            <v:group style="position:absolute;left:3072;top:3681;width:10;height:20" coordorigin="3072,3681" coordsize="10,20">
              <v:shape style="position:absolute;left:3072;top:3681;width:10;height:20" coordorigin="3072,3681" coordsize="10,20" path="m3072,3701l3082,3701,3082,3681,3072,3681,3072,3701xe" filled="true" fillcolor="#000000" stroked="false">
                <v:path arrowok="t"/>
                <v:fill type="solid"/>
              </v:shape>
            </v:group>
            <v:group style="position:absolute;left:3072;top:3701;width:10;height:20" coordorigin="3072,3701" coordsize="10,20">
              <v:shape style="position:absolute;left:3072;top:3701;width:10;height:20" coordorigin="3072,3701" coordsize="10,20" path="m3072,3720l3082,3720,3082,3701,3072,3701,3072,3720xe" filled="true" fillcolor="#000000" stroked="false">
                <v:path arrowok="t"/>
                <v:fill type="solid"/>
              </v:shape>
            </v:group>
            <v:group style="position:absolute;left:3072;top:3720;width:10;height:20" coordorigin="3072,3720" coordsize="10,20">
              <v:shape style="position:absolute;left:3072;top:3720;width:10;height:20" coordorigin="3072,3720" coordsize="10,20" path="m3072,3739l3082,3739,3082,3720,3072,3720,3072,3739xe" filled="true" fillcolor="#000000" stroked="false">
                <v:path arrowok="t"/>
                <v:fill type="solid"/>
              </v:shape>
            </v:group>
            <v:group style="position:absolute;left:3072;top:3739;width:10;height:20" coordorigin="3072,3739" coordsize="10,20">
              <v:shape style="position:absolute;left:3072;top:3739;width:10;height:20" coordorigin="3072,3739" coordsize="10,20" path="m3072,3758l3082,3758,3082,3739,3072,3739,3072,3758xe" filled="true" fillcolor="#000000" stroked="false">
                <v:path arrowok="t"/>
                <v:fill type="solid"/>
              </v:shape>
            </v:group>
            <v:group style="position:absolute;left:3072;top:3758;width:10;height:20" coordorigin="3072,3758" coordsize="10,20">
              <v:shape style="position:absolute;left:3072;top:3758;width:10;height:20" coordorigin="3072,3758" coordsize="10,20" path="m3072,3777l3082,3777,3082,3758,3072,3758,3072,3777xe" filled="true" fillcolor="#000000" stroked="false">
                <v:path arrowok="t"/>
                <v:fill type="solid"/>
              </v:shape>
            </v:group>
            <v:group style="position:absolute;left:3072;top:3777;width:10;height:20" coordorigin="3072,3777" coordsize="10,20">
              <v:shape style="position:absolute;left:3072;top:3777;width:10;height:20" coordorigin="3072,3777" coordsize="10,20" path="m3072,3797l3082,3797,3082,3777,3072,3777,3072,3797xe" filled="true" fillcolor="#000000" stroked="false">
                <v:path arrowok="t"/>
                <v:fill type="solid"/>
              </v:shape>
            </v:group>
            <v:group style="position:absolute;left:3072;top:3797;width:10;height:20" coordorigin="3072,3797" coordsize="10,20">
              <v:shape style="position:absolute;left:3072;top:3797;width:10;height:20" coordorigin="3072,3797" coordsize="10,20" path="m3072,3816l3082,3816,3082,3797,3072,3797,3072,3816xe" filled="true" fillcolor="#000000" stroked="false">
                <v:path arrowok="t"/>
                <v:fill type="solid"/>
              </v:shape>
            </v:group>
            <v:group style="position:absolute;left:3072;top:3816;width:10;height:20" coordorigin="3072,3816" coordsize="10,20">
              <v:shape style="position:absolute;left:3072;top:3816;width:10;height:20" coordorigin="3072,3816" coordsize="10,20" path="m3072,3835l3082,3835,3082,3816,3072,3816,3072,3835xe" filled="true" fillcolor="#000000" stroked="false">
                <v:path arrowok="t"/>
                <v:fill type="solid"/>
              </v:shape>
            </v:group>
            <v:group style="position:absolute;left:3072;top:3835;width:10;height:20" coordorigin="3072,3835" coordsize="10,20">
              <v:shape style="position:absolute;left:3072;top:3835;width:10;height:20" coordorigin="3072,3835" coordsize="10,20" path="m3072,3854l3082,3854,3082,3835,3072,3835,3072,3854xe" filled="true" fillcolor="#000000" stroked="false">
                <v:path arrowok="t"/>
                <v:fill type="solid"/>
              </v:shape>
            </v:group>
            <v:group style="position:absolute;left:3072;top:3854;width:10;height:20" coordorigin="3072,3854" coordsize="10,20">
              <v:shape style="position:absolute;left:3072;top:3854;width:10;height:20" coordorigin="3072,3854" coordsize="10,20" path="m3072,3873l3082,3873,3082,3854,3072,3854,3072,3873xe" filled="true" fillcolor="#000000" stroked="false">
                <v:path arrowok="t"/>
                <v:fill type="solid"/>
              </v:shape>
            </v:group>
            <v:group style="position:absolute;left:3072;top:3873;width:10;height:20" coordorigin="3072,3873" coordsize="10,20">
              <v:shape style="position:absolute;left:3072;top:3873;width:10;height:20" coordorigin="3072,3873" coordsize="10,20" path="m3072,3893l3082,3893,3082,3873,3072,3873,3072,3893xe" filled="true" fillcolor="#000000" stroked="false">
                <v:path arrowok="t"/>
                <v:fill type="solid"/>
              </v:shape>
            </v:group>
            <v:group style="position:absolute;left:3072;top:3893;width:10;height:20" coordorigin="3072,3893" coordsize="10,20">
              <v:shape style="position:absolute;left:3072;top:3893;width:10;height:20" coordorigin="3072,3893" coordsize="10,20" path="m3072,3912l3082,3912,3082,3893,3072,3893,3072,3912xe" filled="true" fillcolor="#000000" stroked="false">
                <v:path arrowok="t"/>
                <v:fill type="solid"/>
              </v:shape>
            </v:group>
            <v:group style="position:absolute;left:3072;top:3912;width:10;height:20" coordorigin="3072,3912" coordsize="10,20">
              <v:shape style="position:absolute;left:3072;top:3912;width:10;height:20" coordorigin="3072,3912" coordsize="10,20" path="m3072,3931l3082,3931,3082,3912,3072,3912,3072,3931xe" filled="true" fillcolor="#000000" stroked="false">
                <v:path arrowok="t"/>
                <v:fill type="solid"/>
              </v:shape>
            </v:group>
            <v:group style="position:absolute;left:3072;top:3931;width:10;height:20" coordorigin="3072,3931" coordsize="10,20">
              <v:shape style="position:absolute;left:3072;top:3931;width:10;height:20" coordorigin="3072,3931" coordsize="10,20" path="m3072,3950l3082,3950,3082,3931,3072,3931,3072,3950xe" filled="true" fillcolor="#000000" stroked="false">
                <v:path arrowok="t"/>
                <v:fill type="solid"/>
              </v:shape>
            </v:group>
            <v:group style="position:absolute;left:3072;top:3950;width:10;height:20" coordorigin="3072,3950" coordsize="10,20">
              <v:shape style="position:absolute;left:3072;top:3950;width:10;height:20" coordorigin="3072,3950" coordsize="10,20" path="m3072,3969l3082,3969,3082,3950,3072,3950,3072,3969xe" filled="true" fillcolor="#000000" stroked="false">
                <v:path arrowok="t"/>
                <v:fill type="solid"/>
              </v:shape>
            </v:group>
            <v:group style="position:absolute;left:3072;top:3969;width:10;height:20" coordorigin="3072,3969" coordsize="10,20">
              <v:shape style="position:absolute;left:3072;top:3969;width:10;height:20" coordorigin="3072,3969" coordsize="10,20" path="m3072,3989l3082,3989,3082,3969,3072,3969,3072,3989xe" filled="true" fillcolor="#000000" stroked="false">
                <v:path arrowok="t"/>
                <v:fill type="solid"/>
              </v:shape>
            </v:group>
            <v:group style="position:absolute;left:3072;top:3989;width:10;height:20" coordorigin="3072,3989" coordsize="10,20">
              <v:shape style="position:absolute;left:3072;top:3989;width:10;height:20" coordorigin="3072,3989" coordsize="10,20" path="m3072,4008l3082,4008,3082,3989,3072,3989,3072,4008xe" filled="true" fillcolor="#000000" stroked="false">
                <v:path arrowok="t"/>
                <v:fill type="solid"/>
              </v:shape>
            </v:group>
            <v:group style="position:absolute;left:3072;top:4008;width:10;height:20" coordorigin="3072,4008" coordsize="10,20">
              <v:shape style="position:absolute;left:3072;top:4008;width:10;height:20" coordorigin="3072,4008" coordsize="10,20" path="m3072,4027l3082,4027,3082,4008,3072,4008,3072,4027xe" filled="true" fillcolor="#000000" stroked="false">
                <v:path arrowok="t"/>
                <v:fill type="solid"/>
              </v:shape>
            </v:group>
            <v:group style="position:absolute;left:3072;top:4027;width:10;height:20" coordorigin="3072,4027" coordsize="10,20">
              <v:shape style="position:absolute;left:3072;top:4027;width:10;height:20" coordorigin="3072,4027" coordsize="10,20" path="m3072,4046l3082,4046,3082,4027,3072,4027,3072,4046xe" filled="true" fillcolor="#000000" stroked="false">
                <v:path arrowok="t"/>
                <v:fill type="solid"/>
              </v:shape>
            </v:group>
            <v:group style="position:absolute;left:3072;top:4046;width:10;height:20" coordorigin="3072,4046" coordsize="10,20">
              <v:shape style="position:absolute;left:3072;top:4046;width:10;height:20" coordorigin="3072,4046" coordsize="10,20" path="m3072,4065l3082,4065,3082,4046,3072,4046,3072,4065xe" filled="true" fillcolor="#000000" stroked="false">
                <v:path arrowok="t"/>
                <v:fill type="solid"/>
              </v:shape>
            </v:group>
            <v:group style="position:absolute;left:3072;top:4065;width:10;height:20" coordorigin="3072,4065" coordsize="10,20">
              <v:shape style="position:absolute;left:3072;top:4065;width:10;height:20" coordorigin="3072,4065" coordsize="10,20" path="m3072,4085l3082,4085,3082,4065,3072,4065,3072,4085xe" filled="true" fillcolor="#000000" stroked="false">
                <v:path arrowok="t"/>
                <v:fill type="solid"/>
              </v:shape>
            </v:group>
            <v:group style="position:absolute;left:3072;top:4091;width:10;height:2" coordorigin="3072,4091" coordsize="10,2">
              <v:shape style="position:absolute;left:3072;top:4091;width:10;height:2" coordorigin="3072,4091" coordsize="10,0" path="m3072,4091l3082,4091e" filled="false" stroked="true" strokeweight=".599980pt" strokecolor="#000000">
                <v:path arrowok="t"/>
              </v:shape>
            </v:group>
            <v:group style="position:absolute;left:4635;top:3393;width:10;height:20" coordorigin="4635,3393" coordsize="10,20">
              <v:shape style="position:absolute;left:4635;top:3393;width:10;height:20" coordorigin="4635,3393" coordsize="10,20" path="m4635,3413l4645,3413,4645,3393,4635,3393,4635,3413xe" filled="true" fillcolor="#000000" stroked="false">
                <v:path arrowok="t"/>
                <v:fill type="solid"/>
              </v:shape>
            </v:group>
            <v:group style="position:absolute;left:4635;top:3413;width:10;height:20" coordorigin="4635,3413" coordsize="10,20">
              <v:shape style="position:absolute;left:4635;top:3413;width:10;height:20" coordorigin="4635,3413" coordsize="10,20" path="m4635,3432l4645,3432,4645,3413,4635,3413,4635,3432xe" filled="true" fillcolor="#000000" stroked="false">
                <v:path arrowok="t"/>
                <v:fill type="solid"/>
              </v:shape>
            </v:group>
            <v:group style="position:absolute;left:4635;top:3432;width:10;height:20" coordorigin="4635,3432" coordsize="10,20">
              <v:shape style="position:absolute;left:4635;top:3432;width:10;height:20" coordorigin="4635,3432" coordsize="10,20" path="m4635,3451l4645,3451,4645,3432,4635,3432,4635,3451xe" filled="true" fillcolor="#000000" stroked="false">
                <v:path arrowok="t"/>
                <v:fill type="solid"/>
              </v:shape>
            </v:group>
            <v:group style="position:absolute;left:4635;top:3451;width:10;height:20" coordorigin="4635,3451" coordsize="10,20">
              <v:shape style="position:absolute;left:4635;top:3451;width:10;height:20" coordorigin="4635,3451" coordsize="10,20" path="m4635,3470l4645,3470,4645,3451,4635,3451,4635,3470xe" filled="true" fillcolor="#000000" stroked="false">
                <v:path arrowok="t"/>
                <v:fill type="solid"/>
              </v:shape>
            </v:group>
            <v:group style="position:absolute;left:4635;top:3470;width:10;height:20" coordorigin="4635,3470" coordsize="10,20">
              <v:shape style="position:absolute;left:4635;top:3470;width:10;height:20" coordorigin="4635,3470" coordsize="10,20" path="m4635,3489l4645,3489,4645,3470,4635,3470,4635,3489xe" filled="true" fillcolor="#000000" stroked="false">
                <v:path arrowok="t"/>
                <v:fill type="solid"/>
              </v:shape>
            </v:group>
            <v:group style="position:absolute;left:4635;top:3489;width:10;height:20" coordorigin="4635,3489" coordsize="10,20">
              <v:shape style="position:absolute;left:4635;top:3489;width:10;height:20" coordorigin="4635,3489" coordsize="10,20" path="m4635,3509l4645,3509,4645,3489,4635,3489,4635,3509xe" filled="true" fillcolor="#000000" stroked="false">
                <v:path arrowok="t"/>
                <v:fill type="solid"/>
              </v:shape>
            </v:group>
            <v:group style="position:absolute;left:4635;top:3509;width:10;height:20" coordorigin="4635,3509" coordsize="10,20">
              <v:shape style="position:absolute;left:4635;top:3509;width:10;height:20" coordorigin="4635,3509" coordsize="10,20" path="m4635,3528l4645,3528,4645,3509,4635,3509,4635,3528xe" filled="true" fillcolor="#000000" stroked="false">
                <v:path arrowok="t"/>
                <v:fill type="solid"/>
              </v:shape>
            </v:group>
            <v:group style="position:absolute;left:4635;top:3528;width:10;height:20" coordorigin="4635,3528" coordsize="10,20">
              <v:shape style="position:absolute;left:4635;top:3528;width:10;height:20" coordorigin="4635,3528" coordsize="10,20" path="m4635,3547l4645,3547,4645,3528,4635,3528,4635,3547xe" filled="true" fillcolor="#000000" stroked="false">
                <v:path arrowok="t"/>
                <v:fill type="solid"/>
              </v:shape>
            </v:group>
            <v:group style="position:absolute;left:4635;top:3547;width:10;height:20" coordorigin="4635,3547" coordsize="10,20">
              <v:shape style="position:absolute;left:4635;top:3547;width:10;height:20" coordorigin="4635,3547" coordsize="10,20" path="m4635,3566l4645,3566,4645,3547,4635,3547,4635,3566xe" filled="true" fillcolor="#000000" stroked="false">
                <v:path arrowok="t"/>
                <v:fill type="solid"/>
              </v:shape>
            </v:group>
            <v:group style="position:absolute;left:4635;top:3566;width:10;height:20" coordorigin="4635,3566" coordsize="10,20">
              <v:shape style="position:absolute;left:4635;top:3566;width:10;height:20" coordorigin="4635,3566" coordsize="10,20" path="m4635,3585l4645,3585,4645,3566,4635,3566,4635,3585xe" filled="true" fillcolor="#000000" stroked="false">
                <v:path arrowok="t"/>
                <v:fill type="solid"/>
              </v:shape>
            </v:group>
            <v:group style="position:absolute;left:4635;top:3585;width:10;height:20" coordorigin="4635,3585" coordsize="10,20">
              <v:shape style="position:absolute;left:4635;top:3585;width:10;height:20" coordorigin="4635,3585" coordsize="10,20" path="m4635,3605l4645,3605,4645,3585,4635,3585,4635,3605xe" filled="true" fillcolor="#000000" stroked="false">
                <v:path arrowok="t"/>
                <v:fill type="solid"/>
              </v:shape>
            </v:group>
            <v:group style="position:absolute;left:4635;top:3605;width:10;height:20" coordorigin="4635,3605" coordsize="10,20">
              <v:shape style="position:absolute;left:4635;top:3605;width:10;height:20" coordorigin="4635,3605" coordsize="10,20" path="m4635,3624l4645,3624,4645,3605,4635,3605,4635,3624xe" filled="true" fillcolor="#000000" stroked="false">
                <v:path arrowok="t"/>
                <v:fill type="solid"/>
              </v:shape>
            </v:group>
            <v:group style="position:absolute;left:4635;top:3624;width:10;height:20" coordorigin="4635,3624" coordsize="10,20">
              <v:shape style="position:absolute;left:4635;top:3624;width:10;height:20" coordorigin="4635,3624" coordsize="10,20" path="m4635,3643l4645,3643,4645,3624,4635,3624,4635,3643xe" filled="true" fillcolor="#000000" stroked="false">
                <v:path arrowok="t"/>
                <v:fill type="solid"/>
              </v:shape>
            </v:group>
            <v:group style="position:absolute;left:4635;top:3643;width:10;height:20" coordorigin="4635,3643" coordsize="10,20">
              <v:shape style="position:absolute;left:4635;top:3643;width:10;height:20" coordorigin="4635,3643" coordsize="10,20" path="m4635,3662l4645,3662,4645,3643,4635,3643,4635,3662xe" filled="true" fillcolor="#000000" stroked="false">
                <v:path arrowok="t"/>
                <v:fill type="solid"/>
              </v:shape>
            </v:group>
            <v:group style="position:absolute;left:4635;top:3662;width:10;height:20" coordorigin="4635,3662" coordsize="10,20">
              <v:shape style="position:absolute;left:4635;top:3662;width:10;height:20" coordorigin="4635,3662" coordsize="10,20" path="m4635,3681l4645,3681,4645,3662,4635,3662,4635,3681xe" filled="true" fillcolor="#000000" stroked="false">
                <v:path arrowok="t"/>
                <v:fill type="solid"/>
              </v:shape>
            </v:group>
            <v:group style="position:absolute;left:4635;top:3681;width:10;height:20" coordorigin="4635,3681" coordsize="10,20">
              <v:shape style="position:absolute;left:4635;top:3681;width:10;height:20" coordorigin="4635,3681" coordsize="10,20" path="m4635,3701l4645,3701,4645,3681,4635,3681,4635,3701xe" filled="true" fillcolor="#000000" stroked="false">
                <v:path arrowok="t"/>
                <v:fill type="solid"/>
              </v:shape>
            </v:group>
            <v:group style="position:absolute;left:4635;top:3701;width:10;height:20" coordorigin="4635,3701" coordsize="10,20">
              <v:shape style="position:absolute;left:4635;top:3701;width:10;height:20" coordorigin="4635,3701" coordsize="10,20" path="m4635,3720l4645,3720,4645,3701,4635,3701,4635,3720xe" filled="true" fillcolor="#000000" stroked="false">
                <v:path arrowok="t"/>
                <v:fill type="solid"/>
              </v:shape>
            </v:group>
            <v:group style="position:absolute;left:4635;top:3720;width:10;height:20" coordorigin="4635,3720" coordsize="10,20">
              <v:shape style="position:absolute;left:4635;top:3720;width:10;height:20" coordorigin="4635,3720" coordsize="10,20" path="m4635,3739l4645,3739,4645,3720,4635,3720,4635,3739xe" filled="true" fillcolor="#000000" stroked="false">
                <v:path arrowok="t"/>
                <v:fill type="solid"/>
              </v:shape>
            </v:group>
            <v:group style="position:absolute;left:4635;top:3739;width:10;height:20" coordorigin="4635,3739" coordsize="10,20">
              <v:shape style="position:absolute;left:4635;top:3739;width:10;height:20" coordorigin="4635,3739" coordsize="10,20" path="m4635,3758l4645,3758,4645,3739,4635,3739,4635,3758xe" filled="true" fillcolor="#000000" stroked="false">
                <v:path arrowok="t"/>
                <v:fill type="solid"/>
              </v:shape>
            </v:group>
            <v:group style="position:absolute;left:4635;top:3758;width:10;height:20" coordorigin="4635,3758" coordsize="10,20">
              <v:shape style="position:absolute;left:4635;top:3758;width:10;height:20" coordorigin="4635,3758" coordsize="10,20" path="m4635,3777l4645,3777,4645,3758,4635,3758,4635,3777xe" filled="true" fillcolor="#000000" stroked="false">
                <v:path arrowok="t"/>
                <v:fill type="solid"/>
              </v:shape>
            </v:group>
            <v:group style="position:absolute;left:4635;top:3777;width:10;height:20" coordorigin="4635,3777" coordsize="10,20">
              <v:shape style="position:absolute;left:4635;top:3777;width:10;height:20" coordorigin="4635,3777" coordsize="10,20" path="m4635,3797l4645,3797,4645,3777,4635,3777,4635,3797xe" filled="true" fillcolor="#000000" stroked="false">
                <v:path arrowok="t"/>
                <v:fill type="solid"/>
              </v:shape>
            </v:group>
            <v:group style="position:absolute;left:4635;top:3797;width:10;height:20" coordorigin="4635,3797" coordsize="10,20">
              <v:shape style="position:absolute;left:4635;top:3797;width:10;height:20" coordorigin="4635,3797" coordsize="10,20" path="m4635,3816l4645,3816,4645,3797,4635,3797,4635,3816xe" filled="true" fillcolor="#000000" stroked="false">
                <v:path arrowok="t"/>
                <v:fill type="solid"/>
              </v:shape>
            </v:group>
            <v:group style="position:absolute;left:4635;top:3816;width:10;height:20" coordorigin="4635,3816" coordsize="10,20">
              <v:shape style="position:absolute;left:4635;top:3816;width:10;height:20" coordorigin="4635,3816" coordsize="10,20" path="m4635,3835l4645,3835,4645,3816,4635,3816,4635,3835xe" filled="true" fillcolor="#000000" stroked="false">
                <v:path arrowok="t"/>
                <v:fill type="solid"/>
              </v:shape>
            </v:group>
            <v:group style="position:absolute;left:4635;top:3835;width:10;height:20" coordorigin="4635,3835" coordsize="10,20">
              <v:shape style="position:absolute;left:4635;top:3835;width:10;height:20" coordorigin="4635,3835" coordsize="10,20" path="m4635,3854l4645,3854,4645,3835,4635,3835,4635,3854xe" filled="true" fillcolor="#000000" stroked="false">
                <v:path arrowok="t"/>
                <v:fill type="solid"/>
              </v:shape>
            </v:group>
            <v:group style="position:absolute;left:4635;top:3854;width:10;height:20" coordorigin="4635,3854" coordsize="10,20">
              <v:shape style="position:absolute;left:4635;top:3854;width:10;height:20" coordorigin="4635,3854" coordsize="10,20" path="m4635,3873l4645,3873,4645,3854,4635,3854,4635,3873xe" filled="true" fillcolor="#000000" stroked="false">
                <v:path arrowok="t"/>
                <v:fill type="solid"/>
              </v:shape>
            </v:group>
            <v:group style="position:absolute;left:4635;top:3873;width:10;height:20" coordorigin="4635,3873" coordsize="10,20">
              <v:shape style="position:absolute;left:4635;top:3873;width:10;height:20" coordorigin="4635,3873" coordsize="10,20" path="m4635,3893l4645,3893,4645,3873,4635,3873,4635,3893xe" filled="true" fillcolor="#000000" stroked="false">
                <v:path arrowok="t"/>
                <v:fill type="solid"/>
              </v:shape>
            </v:group>
            <v:group style="position:absolute;left:4635;top:3893;width:10;height:20" coordorigin="4635,3893" coordsize="10,20">
              <v:shape style="position:absolute;left:4635;top:3893;width:10;height:20" coordorigin="4635,3893" coordsize="10,20" path="m4635,3912l4645,3912,4645,3893,4635,3893,4635,3912xe" filled="true" fillcolor="#000000" stroked="false">
                <v:path arrowok="t"/>
                <v:fill type="solid"/>
              </v:shape>
            </v:group>
            <v:group style="position:absolute;left:4635;top:3912;width:10;height:20" coordorigin="4635,3912" coordsize="10,20">
              <v:shape style="position:absolute;left:4635;top:3912;width:10;height:20" coordorigin="4635,3912" coordsize="10,20" path="m4635,3931l4645,3931,4645,3912,4635,3912,4635,3931xe" filled="true" fillcolor="#000000" stroked="false">
                <v:path arrowok="t"/>
                <v:fill type="solid"/>
              </v:shape>
            </v:group>
            <v:group style="position:absolute;left:4635;top:3931;width:10;height:20" coordorigin="4635,3931" coordsize="10,20">
              <v:shape style="position:absolute;left:4635;top:3931;width:10;height:20" coordorigin="4635,3931" coordsize="10,20" path="m4635,3950l4645,3950,4645,3931,4635,3931,4635,3950xe" filled="true" fillcolor="#000000" stroked="false">
                <v:path arrowok="t"/>
                <v:fill type="solid"/>
              </v:shape>
            </v:group>
            <v:group style="position:absolute;left:4635;top:3950;width:10;height:20" coordorigin="4635,3950" coordsize="10,20">
              <v:shape style="position:absolute;left:4635;top:3950;width:10;height:20" coordorigin="4635,3950" coordsize="10,20" path="m4635,3969l4645,3969,4645,3950,4635,3950,4635,3969xe" filled="true" fillcolor="#000000" stroked="false">
                <v:path arrowok="t"/>
                <v:fill type="solid"/>
              </v:shape>
            </v:group>
            <v:group style="position:absolute;left:4635;top:3969;width:10;height:20" coordorigin="4635,3969" coordsize="10,20">
              <v:shape style="position:absolute;left:4635;top:3969;width:10;height:20" coordorigin="4635,3969" coordsize="10,20" path="m4635,3989l4645,3989,4645,3969,4635,3969,4635,3989xe" filled="true" fillcolor="#000000" stroked="false">
                <v:path arrowok="t"/>
                <v:fill type="solid"/>
              </v:shape>
            </v:group>
            <v:group style="position:absolute;left:4635;top:3989;width:10;height:20" coordorigin="4635,3989" coordsize="10,20">
              <v:shape style="position:absolute;left:4635;top:3989;width:10;height:20" coordorigin="4635,3989" coordsize="10,20" path="m4635,4008l4645,4008,4645,3989,4635,3989,4635,4008xe" filled="true" fillcolor="#000000" stroked="false">
                <v:path arrowok="t"/>
                <v:fill type="solid"/>
              </v:shape>
            </v:group>
            <v:group style="position:absolute;left:4635;top:4008;width:10;height:20" coordorigin="4635,4008" coordsize="10,20">
              <v:shape style="position:absolute;left:4635;top:4008;width:10;height:20" coordorigin="4635,4008" coordsize="10,20" path="m4635,4027l4645,4027,4645,4008,4635,4008,4635,4027xe" filled="true" fillcolor="#000000" stroked="false">
                <v:path arrowok="t"/>
                <v:fill type="solid"/>
              </v:shape>
            </v:group>
            <v:group style="position:absolute;left:4635;top:4027;width:10;height:20" coordorigin="4635,4027" coordsize="10,20">
              <v:shape style="position:absolute;left:4635;top:4027;width:10;height:20" coordorigin="4635,4027" coordsize="10,20" path="m4635,4046l4645,4046,4645,4027,4635,4027,4635,4046xe" filled="true" fillcolor="#000000" stroked="false">
                <v:path arrowok="t"/>
                <v:fill type="solid"/>
              </v:shape>
            </v:group>
            <v:group style="position:absolute;left:4635;top:4046;width:10;height:20" coordorigin="4635,4046" coordsize="10,20">
              <v:shape style="position:absolute;left:4635;top:4046;width:10;height:20" coordorigin="4635,4046" coordsize="10,20" path="m4635,4065l4645,4065,4645,4046,4635,4046,4635,4065xe" filled="true" fillcolor="#000000" stroked="false">
                <v:path arrowok="t"/>
                <v:fill type="solid"/>
              </v:shape>
            </v:group>
            <v:group style="position:absolute;left:4635;top:4065;width:10;height:20" coordorigin="4635,4065" coordsize="10,20">
              <v:shape style="position:absolute;left:4635;top:4065;width:10;height:20" coordorigin="4635,4065" coordsize="10,20" path="m4635,4085l4645,4085,4645,4065,4635,4065,4635,4085xe" filled="true" fillcolor="#000000" stroked="false">
                <v:path arrowok="t"/>
                <v:fill type="solid"/>
              </v:shape>
            </v:group>
            <v:group style="position:absolute;left:4635;top:4091;width:10;height:2" coordorigin="4635,4091" coordsize="10,2">
              <v:shape style="position:absolute;left:4635;top:4091;width:10;height:2" coordorigin="4635,4091" coordsize="10,0" path="m4635,4091l4645,4091e" filled="false" stroked="true" strokeweight=".599980pt" strokecolor="#000000">
                <v:path arrowok="t"/>
              </v:shape>
            </v:group>
            <v:group style="position:absolute;left:5483;top:3393;width:10;height:20" coordorigin="5483,3393" coordsize="10,20">
              <v:shape style="position:absolute;left:5483;top:3393;width:10;height:20" coordorigin="5483,3393" coordsize="10,20" path="m5483,3413l5492,3413,5492,3393,5483,3393,5483,3413xe" filled="true" fillcolor="#000000" stroked="false">
                <v:path arrowok="t"/>
                <v:fill type="solid"/>
              </v:shape>
            </v:group>
            <v:group style="position:absolute;left:5483;top:3413;width:10;height:20" coordorigin="5483,3413" coordsize="10,20">
              <v:shape style="position:absolute;left:5483;top:3413;width:10;height:20" coordorigin="5483,3413" coordsize="10,20" path="m5483,3432l5492,3432,5492,3413,5483,3413,5483,3432xe" filled="true" fillcolor="#000000" stroked="false">
                <v:path arrowok="t"/>
                <v:fill type="solid"/>
              </v:shape>
            </v:group>
            <v:group style="position:absolute;left:5483;top:3432;width:10;height:20" coordorigin="5483,3432" coordsize="10,20">
              <v:shape style="position:absolute;left:5483;top:3432;width:10;height:20" coordorigin="5483,3432" coordsize="10,20" path="m5483,3451l5492,3451,5492,3432,5483,3432,5483,3451xe" filled="true" fillcolor="#000000" stroked="false">
                <v:path arrowok="t"/>
                <v:fill type="solid"/>
              </v:shape>
            </v:group>
            <v:group style="position:absolute;left:5483;top:3451;width:10;height:20" coordorigin="5483,3451" coordsize="10,20">
              <v:shape style="position:absolute;left:5483;top:3451;width:10;height:20" coordorigin="5483,3451" coordsize="10,20" path="m5483,3470l5492,3470,5492,3451,5483,3451,5483,3470xe" filled="true" fillcolor="#000000" stroked="false">
                <v:path arrowok="t"/>
                <v:fill type="solid"/>
              </v:shape>
            </v:group>
            <v:group style="position:absolute;left:5483;top:3470;width:10;height:20" coordorigin="5483,3470" coordsize="10,20">
              <v:shape style="position:absolute;left:5483;top:3470;width:10;height:20" coordorigin="5483,3470" coordsize="10,20" path="m5483,3489l5492,3489,5492,3470,5483,3470,5483,3489xe" filled="true" fillcolor="#000000" stroked="false">
                <v:path arrowok="t"/>
                <v:fill type="solid"/>
              </v:shape>
            </v:group>
            <v:group style="position:absolute;left:5483;top:3489;width:10;height:20" coordorigin="5483,3489" coordsize="10,20">
              <v:shape style="position:absolute;left:5483;top:3489;width:10;height:20" coordorigin="5483,3489" coordsize="10,20" path="m5483,3509l5492,3509,5492,3489,5483,3489,5483,3509xe" filled="true" fillcolor="#000000" stroked="false">
                <v:path arrowok="t"/>
                <v:fill type="solid"/>
              </v:shape>
            </v:group>
            <v:group style="position:absolute;left:5483;top:3509;width:10;height:20" coordorigin="5483,3509" coordsize="10,20">
              <v:shape style="position:absolute;left:5483;top:3509;width:10;height:20" coordorigin="5483,3509" coordsize="10,20" path="m5483,3528l5492,3528,5492,3509,5483,3509,5483,3528xe" filled="true" fillcolor="#000000" stroked="false">
                <v:path arrowok="t"/>
                <v:fill type="solid"/>
              </v:shape>
            </v:group>
            <v:group style="position:absolute;left:5483;top:3528;width:10;height:20" coordorigin="5483,3528" coordsize="10,20">
              <v:shape style="position:absolute;left:5483;top:3528;width:10;height:20" coordorigin="5483,3528" coordsize="10,20" path="m5483,3547l5492,3547,5492,3528,5483,3528,5483,3547xe" filled="true" fillcolor="#000000" stroked="false">
                <v:path arrowok="t"/>
                <v:fill type="solid"/>
              </v:shape>
            </v:group>
            <v:group style="position:absolute;left:5483;top:3547;width:10;height:20" coordorigin="5483,3547" coordsize="10,20">
              <v:shape style="position:absolute;left:5483;top:3547;width:10;height:20" coordorigin="5483,3547" coordsize="10,20" path="m5483,3566l5492,3566,5492,3547,5483,3547,5483,3566xe" filled="true" fillcolor="#000000" stroked="false">
                <v:path arrowok="t"/>
                <v:fill type="solid"/>
              </v:shape>
            </v:group>
            <v:group style="position:absolute;left:5483;top:3566;width:10;height:20" coordorigin="5483,3566" coordsize="10,20">
              <v:shape style="position:absolute;left:5483;top:3566;width:10;height:20" coordorigin="5483,3566" coordsize="10,20" path="m5483,3585l5492,3585,5492,3566,5483,3566,5483,3585xe" filled="true" fillcolor="#000000" stroked="false">
                <v:path arrowok="t"/>
                <v:fill type="solid"/>
              </v:shape>
            </v:group>
            <v:group style="position:absolute;left:5483;top:3585;width:10;height:20" coordorigin="5483,3585" coordsize="10,20">
              <v:shape style="position:absolute;left:5483;top:3585;width:10;height:20" coordorigin="5483,3585" coordsize="10,20" path="m5483,3605l5492,3605,5492,3585,5483,3585,5483,3605xe" filled="true" fillcolor="#000000" stroked="false">
                <v:path arrowok="t"/>
                <v:fill type="solid"/>
              </v:shape>
            </v:group>
            <v:group style="position:absolute;left:5483;top:3605;width:10;height:20" coordorigin="5483,3605" coordsize="10,20">
              <v:shape style="position:absolute;left:5483;top:3605;width:10;height:20" coordorigin="5483,3605" coordsize="10,20" path="m5483,3624l5492,3624,5492,3605,5483,3605,5483,3624xe" filled="true" fillcolor="#000000" stroked="false">
                <v:path arrowok="t"/>
                <v:fill type="solid"/>
              </v:shape>
            </v:group>
            <v:group style="position:absolute;left:5483;top:3624;width:10;height:20" coordorigin="5483,3624" coordsize="10,20">
              <v:shape style="position:absolute;left:5483;top:3624;width:10;height:20" coordorigin="5483,3624" coordsize="10,20" path="m5483,3643l5492,3643,5492,3624,5483,3624,5483,3643xe" filled="true" fillcolor="#000000" stroked="false">
                <v:path arrowok="t"/>
                <v:fill type="solid"/>
              </v:shape>
            </v:group>
            <v:group style="position:absolute;left:5483;top:3643;width:10;height:20" coordorigin="5483,3643" coordsize="10,20">
              <v:shape style="position:absolute;left:5483;top:3643;width:10;height:20" coordorigin="5483,3643" coordsize="10,20" path="m5483,3662l5492,3662,5492,3643,5483,3643,5483,3662xe" filled="true" fillcolor="#000000" stroked="false">
                <v:path arrowok="t"/>
                <v:fill type="solid"/>
              </v:shape>
            </v:group>
            <v:group style="position:absolute;left:5483;top:3662;width:10;height:20" coordorigin="5483,3662" coordsize="10,20">
              <v:shape style="position:absolute;left:5483;top:3662;width:10;height:20" coordorigin="5483,3662" coordsize="10,20" path="m5483,3681l5492,3681,5492,3662,5483,3662,5483,3681xe" filled="true" fillcolor="#000000" stroked="false">
                <v:path arrowok="t"/>
                <v:fill type="solid"/>
              </v:shape>
            </v:group>
            <v:group style="position:absolute;left:5483;top:3681;width:10;height:20" coordorigin="5483,3681" coordsize="10,20">
              <v:shape style="position:absolute;left:5483;top:3681;width:10;height:20" coordorigin="5483,3681" coordsize="10,20" path="m5483,3701l5492,3701,5492,3681,5483,3681,5483,3701xe" filled="true" fillcolor="#000000" stroked="false">
                <v:path arrowok="t"/>
                <v:fill type="solid"/>
              </v:shape>
            </v:group>
            <v:group style="position:absolute;left:5483;top:3701;width:10;height:20" coordorigin="5483,3701" coordsize="10,20">
              <v:shape style="position:absolute;left:5483;top:3701;width:10;height:20" coordorigin="5483,3701" coordsize="10,20" path="m5483,3720l5492,3720,5492,3701,5483,3701,5483,3720xe" filled="true" fillcolor="#000000" stroked="false">
                <v:path arrowok="t"/>
                <v:fill type="solid"/>
              </v:shape>
            </v:group>
            <v:group style="position:absolute;left:5483;top:3720;width:10;height:20" coordorigin="5483,3720" coordsize="10,20">
              <v:shape style="position:absolute;left:5483;top:3720;width:10;height:20" coordorigin="5483,3720" coordsize="10,20" path="m5483,3739l5492,3739,5492,3720,5483,3720,5483,3739xe" filled="true" fillcolor="#000000" stroked="false">
                <v:path arrowok="t"/>
                <v:fill type="solid"/>
              </v:shape>
            </v:group>
            <v:group style="position:absolute;left:5483;top:3739;width:10;height:20" coordorigin="5483,3739" coordsize="10,20">
              <v:shape style="position:absolute;left:5483;top:3739;width:10;height:20" coordorigin="5483,3739" coordsize="10,20" path="m5483,3758l5492,3758,5492,3739,5483,3739,5483,3758xe" filled="true" fillcolor="#000000" stroked="false">
                <v:path arrowok="t"/>
                <v:fill type="solid"/>
              </v:shape>
            </v:group>
            <v:group style="position:absolute;left:5483;top:3758;width:10;height:20" coordorigin="5483,3758" coordsize="10,20">
              <v:shape style="position:absolute;left:5483;top:3758;width:10;height:20" coordorigin="5483,3758" coordsize="10,20" path="m5483,3777l5492,3777,5492,3758,5483,3758,5483,3777xe" filled="true" fillcolor="#000000" stroked="false">
                <v:path arrowok="t"/>
                <v:fill type="solid"/>
              </v:shape>
            </v:group>
            <v:group style="position:absolute;left:5483;top:3777;width:10;height:20" coordorigin="5483,3777" coordsize="10,20">
              <v:shape style="position:absolute;left:5483;top:3777;width:10;height:20" coordorigin="5483,3777" coordsize="10,20" path="m5483,3797l5492,3797,5492,3777,5483,3777,5483,3797xe" filled="true" fillcolor="#000000" stroked="false">
                <v:path arrowok="t"/>
                <v:fill type="solid"/>
              </v:shape>
            </v:group>
            <v:group style="position:absolute;left:5483;top:3797;width:10;height:20" coordorigin="5483,3797" coordsize="10,20">
              <v:shape style="position:absolute;left:5483;top:3797;width:10;height:20" coordorigin="5483,3797" coordsize="10,20" path="m5483,3816l5492,3816,5492,3797,5483,3797,5483,3816xe" filled="true" fillcolor="#000000" stroked="false">
                <v:path arrowok="t"/>
                <v:fill type="solid"/>
              </v:shape>
            </v:group>
            <v:group style="position:absolute;left:5483;top:3816;width:10;height:20" coordorigin="5483,3816" coordsize="10,20">
              <v:shape style="position:absolute;left:5483;top:3816;width:10;height:20" coordorigin="5483,3816" coordsize="10,20" path="m5483,3835l5492,3835,5492,3816,5483,3816,5483,3835xe" filled="true" fillcolor="#000000" stroked="false">
                <v:path arrowok="t"/>
                <v:fill type="solid"/>
              </v:shape>
            </v:group>
            <v:group style="position:absolute;left:5483;top:3835;width:10;height:20" coordorigin="5483,3835" coordsize="10,20">
              <v:shape style="position:absolute;left:5483;top:3835;width:10;height:20" coordorigin="5483,3835" coordsize="10,20" path="m5483,3854l5492,3854,5492,3835,5483,3835,5483,3854xe" filled="true" fillcolor="#000000" stroked="false">
                <v:path arrowok="t"/>
                <v:fill type="solid"/>
              </v:shape>
            </v:group>
            <v:group style="position:absolute;left:5483;top:3854;width:10;height:20" coordorigin="5483,3854" coordsize="10,20">
              <v:shape style="position:absolute;left:5483;top:3854;width:10;height:20" coordorigin="5483,3854" coordsize="10,20" path="m5483,3873l5492,3873,5492,3854,5483,3854,5483,3873xe" filled="true" fillcolor="#000000" stroked="false">
                <v:path arrowok="t"/>
                <v:fill type="solid"/>
              </v:shape>
            </v:group>
            <v:group style="position:absolute;left:5483;top:3873;width:10;height:20" coordorigin="5483,3873" coordsize="10,20">
              <v:shape style="position:absolute;left:5483;top:3873;width:10;height:20" coordorigin="5483,3873" coordsize="10,20" path="m5483,3893l5492,3893,5492,3873,5483,3873,5483,3893xe" filled="true" fillcolor="#000000" stroked="false">
                <v:path arrowok="t"/>
                <v:fill type="solid"/>
              </v:shape>
            </v:group>
            <v:group style="position:absolute;left:5483;top:3893;width:10;height:20" coordorigin="5483,3893" coordsize="10,20">
              <v:shape style="position:absolute;left:5483;top:3893;width:10;height:20" coordorigin="5483,3893" coordsize="10,20" path="m5483,3912l5492,3912,5492,3893,5483,3893,5483,3912xe" filled="true" fillcolor="#000000" stroked="false">
                <v:path arrowok="t"/>
                <v:fill type="solid"/>
              </v:shape>
            </v:group>
            <v:group style="position:absolute;left:5483;top:3912;width:10;height:20" coordorigin="5483,3912" coordsize="10,20">
              <v:shape style="position:absolute;left:5483;top:3912;width:10;height:20" coordorigin="5483,3912" coordsize="10,20" path="m5483,3931l5492,3931,5492,3912,5483,3912,5483,3931xe" filled="true" fillcolor="#000000" stroked="false">
                <v:path arrowok="t"/>
                <v:fill type="solid"/>
              </v:shape>
            </v:group>
            <v:group style="position:absolute;left:5483;top:3931;width:10;height:20" coordorigin="5483,3931" coordsize="10,20">
              <v:shape style="position:absolute;left:5483;top:3931;width:10;height:20" coordorigin="5483,3931" coordsize="10,20" path="m5483,3950l5492,3950,5492,3931,5483,3931,5483,3950xe" filled="true" fillcolor="#000000" stroked="false">
                <v:path arrowok="t"/>
                <v:fill type="solid"/>
              </v:shape>
            </v:group>
            <v:group style="position:absolute;left:5483;top:3950;width:10;height:20" coordorigin="5483,3950" coordsize="10,20">
              <v:shape style="position:absolute;left:5483;top:3950;width:10;height:20" coordorigin="5483,3950" coordsize="10,20" path="m5483,3969l5492,3969,5492,3950,5483,3950,5483,3969xe" filled="true" fillcolor="#000000" stroked="false">
                <v:path arrowok="t"/>
                <v:fill type="solid"/>
              </v:shape>
            </v:group>
            <v:group style="position:absolute;left:5483;top:3969;width:10;height:20" coordorigin="5483,3969" coordsize="10,20">
              <v:shape style="position:absolute;left:5483;top:3969;width:10;height:20" coordorigin="5483,3969" coordsize="10,20" path="m5483,3989l5492,3989,5492,3969,5483,3969,5483,3989xe" filled="true" fillcolor="#000000" stroked="false">
                <v:path arrowok="t"/>
                <v:fill type="solid"/>
              </v:shape>
            </v:group>
            <v:group style="position:absolute;left:5483;top:3989;width:10;height:20" coordorigin="5483,3989" coordsize="10,20">
              <v:shape style="position:absolute;left:5483;top:3989;width:10;height:20" coordorigin="5483,3989" coordsize="10,20" path="m5483,4008l5492,4008,5492,3989,5483,3989,5483,4008xe" filled="true" fillcolor="#000000" stroked="false">
                <v:path arrowok="t"/>
                <v:fill type="solid"/>
              </v:shape>
            </v:group>
            <v:group style="position:absolute;left:5483;top:4008;width:10;height:20" coordorigin="5483,4008" coordsize="10,20">
              <v:shape style="position:absolute;left:5483;top:4008;width:10;height:20" coordorigin="5483,4008" coordsize="10,20" path="m5483,4027l5492,4027,5492,4008,5483,4008,5483,4027xe" filled="true" fillcolor="#000000" stroked="false">
                <v:path arrowok="t"/>
                <v:fill type="solid"/>
              </v:shape>
            </v:group>
            <v:group style="position:absolute;left:5483;top:4027;width:10;height:20" coordorigin="5483,4027" coordsize="10,20">
              <v:shape style="position:absolute;left:5483;top:4027;width:10;height:20" coordorigin="5483,4027" coordsize="10,20" path="m5483,4046l5492,4046,5492,4027,5483,4027,5483,4046xe" filled="true" fillcolor="#000000" stroked="false">
                <v:path arrowok="t"/>
                <v:fill type="solid"/>
              </v:shape>
            </v:group>
            <v:group style="position:absolute;left:5483;top:4046;width:10;height:20" coordorigin="5483,4046" coordsize="10,20">
              <v:shape style="position:absolute;left:5483;top:4046;width:10;height:20" coordorigin="5483,4046" coordsize="10,20" path="m5483,4065l5492,4065,5492,4046,5483,4046,5483,4065xe" filled="true" fillcolor="#000000" stroked="false">
                <v:path arrowok="t"/>
                <v:fill type="solid"/>
              </v:shape>
            </v:group>
            <v:group style="position:absolute;left:5483;top:4065;width:10;height:20" coordorigin="5483,4065" coordsize="10,20">
              <v:shape style="position:absolute;left:5483;top:4065;width:10;height:20" coordorigin="5483,4065" coordsize="10,20" path="m5483,4085l5492,4085,5492,4065,5483,4065,5483,4085xe" filled="true" fillcolor="#000000" stroked="false">
                <v:path arrowok="t"/>
                <v:fill type="solid"/>
              </v:shape>
            </v:group>
            <v:group style="position:absolute;left:5483;top:4091;width:10;height:2" coordorigin="5483,4091" coordsize="10,2">
              <v:shape style="position:absolute;left:5483;top:4091;width:10;height:2" coordorigin="5483,4091" coordsize="10,0" path="m5483,4091l5492,4091e" filled="false" stroked="true" strokeweight=".599980pt" strokecolor="#000000">
                <v:path arrowok="t"/>
              </v:shape>
            </v:group>
            <v:group style="position:absolute;left:6709;top:3393;width:10;height:20" coordorigin="6709,3393" coordsize="10,20">
              <v:shape style="position:absolute;left:6709;top:3393;width:10;height:20" coordorigin="6709,3393" coordsize="10,20" path="m6709,3413l6719,3413,6719,3393,6709,3393,6709,3413xe" filled="true" fillcolor="#000000" stroked="false">
                <v:path arrowok="t"/>
                <v:fill type="solid"/>
              </v:shape>
            </v:group>
            <v:group style="position:absolute;left:6709;top:3413;width:10;height:20" coordorigin="6709,3413" coordsize="10,20">
              <v:shape style="position:absolute;left:6709;top:3413;width:10;height:20" coordorigin="6709,3413" coordsize="10,20" path="m6709,3432l6719,3432,6719,3413,6709,3413,6709,3432xe" filled="true" fillcolor="#000000" stroked="false">
                <v:path arrowok="t"/>
                <v:fill type="solid"/>
              </v:shape>
            </v:group>
            <v:group style="position:absolute;left:6709;top:3432;width:10;height:20" coordorigin="6709,3432" coordsize="10,20">
              <v:shape style="position:absolute;left:6709;top:3432;width:10;height:20" coordorigin="6709,3432" coordsize="10,20" path="m6709,3451l6719,3451,6719,3432,6709,3432,6709,3451xe" filled="true" fillcolor="#000000" stroked="false">
                <v:path arrowok="t"/>
                <v:fill type="solid"/>
              </v:shape>
            </v:group>
            <v:group style="position:absolute;left:6709;top:3451;width:10;height:20" coordorigin="6709,3451" coordsize="10,20">
              <v:shape style="position:absolute;left:6709;top:3451;width:10;height:20" coordorigin="6709,3451" coordsize="10,20" path="m6709,3470l6719,3470,6719,3451,6709,3451,6709,3470xe" filled="true" fillcolor="#000000" stroked="false">
                <v:path arrowok="t"/>
                <v:fill type="solid"/>
              </v:shape>
            </v:group>
            <v:group style="position:absolute;left:6709;top:3470;width:10;height:20" coordorigin="6709,3470" coordsize="10,20">
              <v:shape style="position:absolute;left:6709;top:3470;width:10;height:20" coordorigin="6709,3470" coordsize="10,20" path="m6709,3489l6719,3489,6719,3470,6709,3470,6709,3489xe" filled="true" fillcolor="#000000" stroked="false">
                <v:path arrowok="t"/>
                <v:fill type="solid"/>
              </v:shape>
            </v:group>
            <v:group style="position:absolute;left:6709;top:3489;width:10;height:20" coordorigin="6709,3489" coordsize="10,20">
              <v:shape style="position:absolute;left:6709;top:3489;width:10;height:20" coordorigin="6709,3489" coordsize="10,20" path="m6709,3509l6719,3509,6719,3489,6709,3489,6709,3509xe" filled="true" fillcolor="#000000" stroked="false">
                <v:path arrowok="t"/>
                <v:fill type="solid"/>
              </v:shape>
            </v:group>
            <v:group style="position:absolute;left:6709;top:3509;width:10;height:20" coordorigin="6709,3509" coordsize="10,20">
              <v:shape style="position:absolute;left:6709;top:3509;width:10;height:20" coordorigin="6709,3509" coordsize="10,20" path="m6709,3528l6719,3528,6719,3509,6709,3509,6709,3528xe" filled="true" fillcolor="#000000" stroked="false">
                <v:path arrowok="t"/>
                <v:fill type="solid"/>
              </v:shape>
            </v:group>
            <v:group style="position:absolute;left:6709;top:3528;width:10;height:20" coordorigin="6709,3528" coordsize="10,20">
              <v:shape style="position:absolute;left:6709;top:3528;width:10;height:20" coordorigin="6709,3528" coordsize="10,20" path="m6709,3547l6719,3547,6719,3528,6709,3528,6709,3547xe" filled="true" fillcolor="#000000" stroked="false">
                <v:path arrowok="t"/>
                <v:fill type="solid"/>
              </v:shape>
            </v:group>
            <v:group style="position:absolute;left:6709;top:3547;width:10;height:20" coordorigin="6709,3547" coordsize="10,20">
              <v:shape style="position:absolute;left:6709;top:3547;width:10;height:20" coordorigin="6709,3547" coordsize="10,20" path="m6709,3566l6719,3566,6719,3547,6709,3547,6709,3566xe" filled="true" fillcolor="#000000" stroked="false">
                <v:path arrowok="t"/>
                <v:fill type="solid"/>
              </v:shape>
            </v:group>
            <v:group style="position:absolute;left:6709;top:3566;width:10;height:20" coordorigin="6709,3566" coordsize="10,20">
              <v:shape style="position:absolute;left:6709;top:3566;width:10;height:20" coordorigin="6709,3566" coordsize="10,20" path="m6709,3585l6719,3585,6719,3566,6709,3566,6709,3585xe" filled="true" fillcolor="#000000" stroked="false">
                <v:path arrowok="t"/>
                <v:fill type="solid"/>
              </v:shape>
            </v:group>
            <v:group style="position:absolute;left:6709;top:3585;width:10;height:20" coordorigin="6709,3585" coordsize="10,20">
              <v:shape style="position:absolute;left:6709;top:3585;width:10;height:20" coordorigin="6709,3585" coordsize="10,20" path="m6709,3605l6719,3605,6719,3585,6709,3585,6709,3605xe" filled="true" fillcolor="#000000" stroked="false">
                <v:path arrowok="t"/>
                <v:fill type="solid"/>
              </v:shape>
            </v:group>
            <v:group style="position:absolute;left:6709;top:3605;width:10;height:20" coordorigin="6709,3605" coordsize="10,20">
              <v:shape style="position:absolute;left:6709;top:3605;width:10;height:20" coordorigin="6709,3605" coordsize="10,20" path="m6709,3624l6719,3624,6719,3605,6709,3605,6709,3624xe" filled="true" fillcolor="#000000" stroked="false">
                <v:path arrowok="t"/>
                <v:fill type="solid"/>
              </v:shape>
            </v:group>
            <v:group style="position:absolute;left:6709;top:3624;width:10;height:20" coordorigin="6709,3624" coordsize="10,20">
              <v:shape style="position:absolute;left:6709;top:3624;width:10;height:20" coordorigin="6709,3624" coordsize="10,20" path="m6709,3643l6719,3643,6719,3624,6709,3624,6709,3643xe" filled="true" fillcolor="#000000" stroked="false">
                <v:path arrowok="t"/>
                <v:fill type="solid"/>
              </v:shape>
            </v:group>
            <v:group style="position:absolute;left:6709;top:3643;width:10;height:20" coordorigin="6709,3643" coordsize="10,20">
              <v:shape style="position:absolute;left:6709;top:3643;width:10;height:20" coordorigin="6709,3643" coordsize="10,20" path="m6709,3662l6719,3662,6719,3643,6709,3643,6709,3662xe" filled="true" fillcolor="#000000" stroked="false">
                <v:path arrowok="t"/>
                <v:fill type="solid"/>
              </v:shape>
            </v:group>
            <v:group style="position:absolute;left:6709;top:3662;width:10;height:20" coordorigin="6709,3662" coordsize="10,20">
              <v:shape style="position:absolute;left:6709;top:3662;width:10;height:20" coordorigin="6709,3662" coordsize="10,20" path="m6709,3681l6719,3681,6719,3662,6709,3662,6709,3681xe" filled="true" fillcolor="#000000" stroked="false">
                <v:path arrowok="t"/>
                <v:fill type="solid"/>
              </v:shape>
            </v:group>
            <v:group style="position:absolute;left:6709;top:3681;width:10;height:20" coordorigin="6709,3681" coordsize="10,20">
              <v:shape style="position:absolute;left:6709;top:3681;width:10;height:20" coordorigin="6709,3681" coordsize="10,20" path="m6709,3701l6719,3701,6719,3681,6709,3681,6709,3701xe" filled="true" fillcolor="#000000" stroked="false">
                <v:path arrowok="t"/>
                <v:fill type="solid"/>
              </v:shape>
            </v:group>
            <v:group style="position:absolute;left:6709;top:3701;width:10;height:20" coordorigin="6709,3701" coordsize="10,20">
              <v:shape style="position:absolute;left:6709;top:3701;width:10;height:20" coordorigin="6709,3701" coordsize="10,20" path="m6709,3720l6719,3720,6719,3701,6709,3701,6709,3720xe" filled="true" fillcolor="#000000" stroked="false">
                <v:path arrowok="t"/>
                <v:fill type="solid"/>
              </v:shape>
            </v:group>
            <v:group style="position:absolute;left:6709;top:3720;width:10;height:20" coordorigin="6709,3720" coordsize="10,20">
              <v:shape style="position:absolute;left:6709;top:3720;width:10;height:20" coordorigin="6709,3720" coordsize="10,20" path="m6709,3739l6719,3739,6719,3720,6709,3720,6709,3739xe" filled="true" fillcolor="#000000" stroked="false">
                <v:path arrowok="t"/>
                <v:fill type="solid"/>
              </v:shape>
            </v:group>
            <v:group style="position:absolute;left:6709;top:3739;width:10;height:20" coordorigin="6709,3739" coordsize="10,20">
              <v:shape style="position:absolute;left:6709;top:3739;width:10;height:20" coordorigin="6709,3739" coordsize="10,20" path="m6709,3758l6719,3758,6719,3739,6709,3739,6709,3758xe" filled="true" fillcolor="#000000" stroked="false">
                <v:path arrowok="t"/>
                <v:fill type="solid"/>
              </v:shape>
            </v:group>
            <v:group style="position:absolute;left:6709;top:3758;width:10;height:20" coordorigin="6709,3758" coordsize="10,20">
              <v:shape style="position:absolute;left:6709;top:3758;width:10;height:20" coordorigin="6709,3758" coordsize="10,20" path="m6709,3777l6719,3777,6719,3758,6709,3758,6709,3777xe" filled="true" fillcolor="#000000" stroked="false">
                <v:path arrowok="t"/>
                <v:fill type="solid"/>
              </v:shape>
            </v:group>
            <v:group style="position:absolute;left:6709;top:3777;width:10;height:20" coordorigin="6709,3777" coordsize="10,20">
              <v:shape style="position:absolute;left:6709;top:3777;width:10;height:20" coordorigin="6709,3777" coordsize="10,20" path="m6709,3797l6719,3797,6719,3777,6709,3777,6709,3797xe" filled="true" fillcolor="#000000" stroked="false">
                <v:path arrowok="t"/>
                <v:fill type="solid"/>
              </v:shape>
            </v:group>
            <v:group style="position:absolute;left:6709;top:3797;width:10;height:20" coordorigin="6709,3797" coordsize="10,20">
              <v:shape style="position:absolute;left:6709;top:3797;width:10;height:20" coordorigin="6709,3797" coordsize="10,20" path="m6709,3816l6719,3816,6719,3797,6709,3797,6709,3816xe" filled="true" fillcolor="#000000" stroked="false">
                <v:path arrowok="t"/>
                <v:fill type="solid"/>
              </v:shape>
            </v:group>
            <v:group style="position:absolute;left:6709;top:3816;width:10;height:20" coordorigin="6709,3816" coordsize="10,20">
              <v:shape style="position:absolute;left:6709;top:3816;width:10;height:20" coordorigin="6709,3816" coordsize="10,20" path="m6709,3835l6719,3835,6719,3816,6709,3816,6709,3835xe" filled="true" fillcolor="#000000" stroked="false">
                <v:path arrowok="t"/>
                <v:fill type="solid"/>
              </v:shape>
            </v:group>
            <v:group style="position:absolute;left:6709;top:3835;width:10;height:20" coordorigin="6709,3835" coordsize="10,20">
              <v:shape style="position:absolute;left:6709;top:3835;width:10;height:20" coordorigin="6709,3835" coordsize="10,20" path="m6709,3854l6719,3854,6719,3835,6709,3835,6709,3854xe" filled="true" fillcolor="#000000" stroked="false">
                <v:path arrowok="t"/>
                <v:fill type="solid"/>
              </v:shape>
            </v:group>
            <v:group style="position:absolute;left:6709;top:3854;width:10;height:20" coordorigin="6709,3854" coordsize="10,20">
              <v:shape style="position:absolute;left:6709;top:3854;width:10;height:20" coordorigin="6709,3854" coordsize="10,20" path="m6709,3873l6719,3873,6719,3854,6709,3854,6709,3873xe" filled="true" fillcolor="#000000" stroked="false">
                <v:path arrowok="t"/>
                <v:fill type="solid"/>
              </v:shape>
            </v:group>
            <v:group style="position:absolute;left:6709;top:3873;width:10;height:20" coordorigin="6709,3873" coordsize="10,20">
              <v:shape style="position:absolute;left:6709;top:3873;width:10;height:20" coordorigin="6709,3873" coordsize="10,20" path="m6709,3893l6719,3893,6719,3873,6709,3873,6709,3893xe" filled="true" fillcolor="#000000" stroked="false">
                <v:path arrowok="t"/>
                <v:fill type="solid"/>
              </v:shape>
            </v:group>
            <v:group style="position:absolute;left:6709;top:3893;width:10;height:20" coordorigin="6709,3893" coordsize="10,20">
              <v:shape style="position:absolute;left:6709;top:3893;width:10;height:20" coordorigin="6709,3893" coordsize="10,20" path="m6709,3912l6719,3912,6719,3893,6709,3893,6709,3912xe" filled="true" fillcolor="#000000" stroked="false">
                <v:path arrowok="t"/>
                <v:fill type="solid"/>
              </v:shape>
            </v:group>
            <v:group style="position:absolute;left:6709;top:3912;width:10;height:20" coordorigin="6709,3912" coordsize="10,20">
              <v:shape style="position:absolute;left:6709;top:3912;width:10;height:20" coordorigin="6709,3912" coordsize="10,20" path="m6709,3931l6719,3931,6719,3912,6709,3912,6709,3931xe" filled="true" fillcolor="#000000" stroked="false">
                <v:path arrowok="t"/>
                <v:fill type="solid"/>
              </v:shape>
            </v:group>
            <v:group style="position:absolute;left:6709;top:3931;width:10;height:20" coordorigin="6709,3931" coordsize="10,20">
              <v:shape style="position:absolute;left:6709;top:3931;width:10;height:20" coordorigin="6709,3931" coordsize="10,20" path="m6709,3950l6719,3950,6719,3931,6709,3931,6709,3950xe" filled="true" fillcolor="#000000" stroked="false">
                <v:path arrowok="t"/>
                <v:fill type="solid"/>
              </v:shape>
            </v:group>
            <v:group style="position:absolute;left:6709;top:3950;width:10;height:20" coordorigin="6709,3950" coordsize="10,20">
              <v:shape style="position:absolute;left:6709;top:3950;width:10;height:20" coordorigin="6709,3950" coordsize="10,20" path="m6709,3969l6719,3969,6719,3950,6709,3950,6709,3969xe" filled="true" fillcolor="#000000" stroked="false">
                <v:path arrowok="t"/>
                <v:fill type="solid"/>
              </v:shape>
            </v:group>
            <v:group style="position:absolute;left:6709;top:3969;width:10;height:20" coordorigin="6709,3969" coordsize="10,20">
              <v:shape style="position:absolute;left:6709;top:3969;width:10;height:20" coordorigin="6709,3969" coordsize="10,20" path="m6709,3989l6719,3989,6719,3969,6709,3969,6709,3989xe" filled="true" fillcolor="#000000" stroked="false">
                <v:path arrowok="t"/>
                <v:fill type="solid"/>
              </v:shape>
            </v:group>
            <v:group style="position:absolute;left:6709;top:3989;width:10;height:20" coordorigin="6709,3989" coordsize="10,20">
              <v:shape style="position:absolute;left:6709;top:3989;width:10;height:20" coordorigin="6709,3989" coordsize="10,20" path="m6709,4008l6719,4008,6719,3989,6709,3989,6709,4008xe" filled="true" fillcolor="#000000" stroked="false">
                <v:path arrowok="t"/>
                <v:fill type="solid"/>
              </v:shape>
            </v:group>
            <v:group style="position:absolute;left:6709;top:4008;width:10;height:20" coordorigin="6709,4008" coordsize="10,20">
              <v:shape style="position:absolute;left:6709;top:4008;width:10;height:20" coordorigin="6709,4008" coordsize="10,20" path="m6709,4027l6719,4027,6719,4008,6709,4008,6709,4027xe" filled="true" fillcolor="#000000" stroked="false">
                <v:path arrowok="t"/>
                <v:fill type="solid"/>
              </v:shape>
            </v:group>
            <v:group style="position:absolute;left:6709;top:4027;width:10;height:20" coordorigin="6709,4027" coordsize="10,20">
              <v:shape style="position:absolute;left:6709;top:4027;width:10;height:20" coordorigin="6709,4027" coordsize="10,20" path="m6709,4046l6719,4046,6719,4027,6709,4027,6709,4046xe" filled="true" fillcolor="#000000" stroked="false">
                <v:path arrowok="t"/>
                <v:fill type="solid"/>
              </v:shape>
            </v:group>
            <v:group style="position:absolute;left:6709;top:4046;width:10;height:20" coordorigin="6709,4046" coordsize="10,20">
              <v:shape style="position:absolute;left:6709;top:4046;width:10;height:20" coordorigin="6709,4046" coordsize="10,20" path="m6709,4065l6719,4065,6719,4046,6709,4046,6709,4065xe" filled="true" fillcolor="#000000" stroked="false">
                <v:path arrowok="t"/>
                <v:fill type="solid"/>
              </v:shape>
            </v:group>
            <v:group style="position:absolute;left:6709;top:4065;width:10;height:20" coordorigin="6709,4065" coordsize="10,20">
              <v:shape style="position:absolute;left:6709;top:4065;width:10;height:20" coordorigin="6709,4065" coordsize="10,20" path="m6709,4085l6719,4085,6719,4065,6709,4065,6709,4085xe" filled="true" fillcolor="#000000" stroked="false">
                <v:path arrowok="t"/>
                <v:fill type="solid"/>
              </v:shape>
            </v:group>
            <v:group style="position:absolute;left:6709;top:4091;width:10;height:2" coordorigin="6709,4091" coordsize="10,2">
              <v:shape style="position:absolute;left:6709;top:4091;width:10;height:2" coordorigin="6709,4091" coordsize="10,0" path="m6709,4091l6719,4091e" filled="false" stroked="true" strokeweight=".599980pt" strokecolor="#000000">
                <v:path arrowok="t"/>
              </v:shape>
            </v:group>
            <v:group style="position:absolute;left:8317;top:3393;width:10;height:20" coordorigin="8317,3393" coordsize="10,20">
              <v:shape style="position:absolute;left:8317;top:3393;width:10;height:20" coordorigin="8317,3393" coordsize="10,20" path="m8317,3413l8327,3413,8327,3393,8317,3393,8317,3413xe" filled="true" fillcolor="#000000" stroked="false">
                <v:path arrowok="t"/>
                <v:fill type="solid"/>
              </v:shape>
            </v:group>
            <v:group style="position:absolute;left:8317;top:3413;width:10;height:20" coordorigin="8317,3413" coordsize="10,20">
              <v:shape style="position:absolute;left:8317;top:3413;width:10;height:20" coordorigin="8317,3413" coordsize="10,20" path="m8317,3432l8327,3432,8327,3413,8317,3413,8317,3432xe" filled="true" fillcolor="#000000" stroked="false">
                <v:path arrowok="t"/>
                <v:fill type="solid"/>
              </v:shape>
            </v:group>
            <v:group style="position:absolute;left:8317;top:3432;width:10;height:20" coordorigin="8317,3432" coordsize="10,20">
              <v:shape style="position:absolute;left:8317;top:3432;width:10;height:20" coordorigin="8317,3432" coordsize="10,20" path="m8317,3451l8327,3451,8327,3432,8317,3432,8317,3451xe" filled="true" fillcolor="#000000" stroked="false">
                <v:path arrowok="t"/>
                <v:fill type="solid"/>
              </v:shape>
            </v:group>
            <v:group style="position:absolute;left:8317;top:3451;width:10;height:20" coordorigin="8317,3451" coordsize="10,20">
              <v:shape style="position:absolute;left:8317;top:3451;width:10;height:20" coordorigin="8317,3451" coordsize="10,20" path="m8317,3470l8327,3470,8327,3451,8317,3451,8317,3470xe" filled="true" fillcolor="#000000" stroked="false">
                <v:path arrowok="t"/>
                <v:fill type="solid"/>
              </v:shape>
            </v:group>
            <v:group style="position:absolute;left:8317;top:3470;width:10;height:20" coordorigin="8317,3470" coordsize="10,20">
              <v:shape style="position:absolute;left:8317;top:3470;width:10;height:20" coordorigin="8317,3470" coordsize="10,20" path="m8317,3489l8327,3489,8327,3470,8317,3470,8317,3489xe" filled="true" fillcolor="#000000" stroked="false">
                <v:path arrowok="t"/>
                <v:fill type="solid"/>
              </v:shape>
            </v:group>
            <v:group style="position:absolute;left:8317;top:3489;width:10;height:20" coordorigin="8317,3489" coordsize="10,20">
              <v:shape style="position:absolute;left:8317;top:3489;width:10;height:20" coordorigin="8317,3489" coordsize="10,20" path="m8317,3509l8327,3509,8327,3489,8317,3489,8317,3509xe" filled="true" fillcolor="#000000" stroked="false">
                <v:path arrowok="t"/>
                <v:fill type="solid"/>
              </v:shape>
            </v:group>
            <v:group style="position:absolute;left:8317;top:3509;width:10;height:20" coordorigin="8317,3509" coordsize="10,20">
              <v:shape style="position:absolute;left:8317;top:3509;width:10;height:20" coordorigin="8317,3509" coordsize="10,20" path="m8317,3528l8327,3528,8327,3509,8317,3509,8317,3528xe" filled="true" fillcolor="#000000" stroked="false">
                <v:path arrowok="t"/>
                <v:fill type="solid"/>
              </v:shape>
            </v:group>
            <v:group style="position:absolute;left:8317;top:3528;width:10;height:20" coordorigin="8317,3528" coordsize="10,20">
              <v:shape style="position:absolute;left:8317;top:3528;width:10;height:20" coordorigin="8317,3528" coordsize="10,20" path="m8317,3547l8327,3547,8327,3528,8317,3528,8317,3547xe" filled="true" fillcolor="#000000" stroked="false">
                <v:path arrowok="t"/>
                <v:fill type="solid"/>
              </v:shape>
            </v:group>
            <v:group style="position:absolute;left:8317;top:3547;width:10;height:20" coordorigin="8317,3547" coordsize="10,20">
              <v:shape style="position:absolute;left:8317;top:3547;width:10;height:20" coordorigin="8317,3547" coordsize="10,20" path="m8317,3566l8327,3566,8327,3547,8317,3547,8317,3566xe" filled="true" fillcolor="#000000" stroked="false">
                <v:path arrowok="t"/>
                <v:fill type="solid"/>
              </v:shape>
            </v:group>
            <v:group style="position:absolute;left:8317;top:3566;width:10;height:20" coordorigin="8317,3566" coordsize="10,20">
              <v:shape style="position:absolute;left:8317;top:3566;width:10;height:20" coordorigin="8317,3566" coordsize="10,20" path="m8317,3585l8327,3585,8327,3566,8317,3566,8317,3585xe" filled="true" fillcolor="#000000" stroked="false">
                <v:path arrowok="t"/>
                <v:fill type="solid"/>
              </v:shape>
            </v:group>
            <v:group style="position:absolute;left:8317;top:3585;width:10;height:20" coordorigin="8317,3585" coordsize="10,20">
              <v:shape style="position:absolute;left:8317;top:3585;width:10;height:20" coordorigin="8317,3585" coordsize="10,20" path="m8317,3605l8327,3605,8327,3585,8317,3585,8317,3605xe" filled="true" fillcolor="#000000" stroked="false">
                <v:path arrowok="t"/>
                <v:fill type="solid"/>
              </v:shape>
            </v:group>
            <v:group style="position:absolute;left:8317;top:3605;width:10;height:20" coordorigin="8317,3605" coordsize="10,20">
              <v:shape style="position:absolute;left:8317;top:3605;width:10;height:20" coordorigin="8317,3605" coordsize="10,20" path="m8317,3624l8327,3624,8327,3605,8317,3605,8317,3624xe" filled="true" fillcolor="#000000" stroked="false">
                <v:path arrowok="t"/>
                <v:fill type="solid"/>
              </v:shape>
            </v:group>
            <v:group style="position:absolute;left:8317;top:3624;width:10;height:20" coordorigin="8317,3624" coordsize="10,20">
              <v:shape style="position:absolute;left:8317;top:3624;width:10;height:20" coordorigin="8317,3624" coordsize="10,20" path="m8317,3643l8327,3643,8327,3624,8317,3624,8317,3643xe" filled="true" fillcolor="#000000" stroked="false">
                <v:path arrowok="t"/>
                <v:fill type="solid"/>
              </v:shape>
            </v:group>
            <v:group style="position:absolute;left:8317;top:3643;width:10;height:20" coordorigin="8317,3643" coordsize="10,20">
              <v:shape style="position:absolute;left:8317;top:3643;width:10;height:20" coordorigin="8317,3643" coordsize="10,20" path="m8317,3662l8327,3662,8327,3643,8317,3643,8317,3662xe" filled="true" fillcolor="#000000" stroked="false">
                <v:path arrowok="t"/>
                <v:fill type="solid"/>
              </v:shape>
            </v:group>
            <v:group style="position:absolute;left:8317;top:3662;width:10;height:20" coordorigin="8317,3662" coordsize="10,20">
              <v:shape style="position:absolute;left:8317;top:3662;width:10;height:20" coordorigin="8317,3662" coordsize="10,20" path="m8317,3681l8327,3681,8327,3662,8317,3662,8317,3681xe" filled="true" fillcolor="#000000" stroked="false">
                <v:path arrowok="t"/>
                <v:fill type="solid"/>
              </v:shape>
            </v:group>
            <v:group style="position:absolute;left:8317;top:3681;width:10;height:20" coordorigin="8317,3681" coordsize="10,20">
              <v:shape style="position:absolute;left:8317;top:3681;width:10;height:20" coordorigin="8317,3681" coordsize="10,20" path="m8317,3701l8327,3701,8327,3681,8317,3681,8317,3701xe" filled="true" fillcolor="#000000" stroked="false">
                <v:path arrowok="t"/>
                <v:fill type="solid"/>
              </v:shape>
            </v:group>
            <v:group style="position:absolute;left:8317;top:3701;width:10;height:20" coordorigin="8317,3701" coordsize="10,20">
              <v:shape style="position:absolute;left:8317;top:3701;width:10;height:20" coordorigin="8317,3701" coordsize="10,20" path="m8317,3720l8327,3720,8327,3701,8317,3701,8317,3720xe" filled="true" fillcolor="#000000" stroked="false">
                <v:path arrowok="t"/>
                <v:fill type="solid"/>
              </v:shape>
            </v:group>
            <v:group style="position:absolute;left:8317;top:3720;width:10;height:20" coordorigin="8317,3720" coordsize="10,20">
              <v:shape style="position:absolute;left:8317;top:3720;width:10;height:20" coordorigin="8317,3720" coordsize="10,20" path="m8317,3739l8327,3739,8327,3720,8317,3720,8317,3739xe" filled="true" fillcolor="#000000" stroked="false">
                <v:path arrowok="t"/>
                <v:fill type="solid"/>
              </v:shape>
            </v:group>
            <v:group style="position:absolute;left:8317;top:3739;width:10;height:20" coordorigin="8317,3739" coordsize="10,20">
              <v:shape style="position:absolute;left:8317;top:3739;width:10;height:20" coordorigin="8317,3739" coordsize="10,20" path="m8317,3758l8327,3758,8327,3739,8317,3739,8317,3758xe" filled="true" fillcolor="#000000" stroked="false">
                <v:path arrowok="t"/>
                <v:fill type="solid"/>
              </v:shape>
            </v:group>
            <v:group style="position:absolute;left:8317;top:3758;width:10;height:20" coordorigin="8317,3758" coordsize="10,20">
              <v:shape style="position:absolute;left:8317;top:3758;width:10;height:20" coordorigin="8317,3758" coordsize="10,20" path="m8317,3777l8327,3777,8327,3758,8317,3758,8317,3777xe" filled="true" fillcolor="#000000" stroked="false">
                <v:path arrowok="t"/>
                <v:fill type="solid"/>
              </v:shape>
            </v:group>
            <v:group style="position:absolute;left:8317;top:3777;width:10;height:20" coordorigin="8317,3777" coordsize="10,20">
              <v:shape style="position:absolute;left:8317;top:3777;width:10;height:20" coordorigin="8317,3777" coordsize="10,20" path="m8317,3797l8327,3797,8327,3777,8317,3777,8317,3797xe" filled="true" fillcolor="#000000" stroked="false">
                <v:path arrowok="t"/>
                <v:fill type="solid"/>
              </v:shape>
            </v:group>
            <v:group style="position:absolute;left:8317;top:3797;width:10;height:20" coordorigin="8317,3797" coordsize="10,20">
              <v:shape style="position:absolute;left:8317;top:3797;width:10;height:20" coordorigin="8317,3797" coordsize="10,20" path="m8317,3816l8327,3816,8327,3797,8317,3797,8317,3816xe" filled="true" fillcolor="#000000" stroked="false">
                <v:path arrowok="t"/>
                <v:fill type="solid"/>
              </v:shape>
            </v:group>
            <v:group style="position:absolute;left:8317;top:3816;width:10;height:20" coordorigin="8317,3816" coordsize="10,20">
              <v:shape style="position:absolute;left:8317;top:3816;width:10;height:20" coordorigin="8317,3816" coordsize="10,20" path="m8317,3835l8327,3835,8327,3816,8317,3816,8317,3835xe" filled="true" fillcolor="#000000" stroked="false">
                <v:path arrowok="t"/>
                <v:fill type="solid"/>
              </v:shape>
            </v:group>
            <v:group style="position:absolute;left:8317;top:3835;width:10;height:20" coordorigin="8317,3835" coordsize="10,20">
              <v:shape style="position:absolute;left:8317;top:3835;width:10;height:20" coordorigin="8317,3835" coordsize="10,20" path="m8317,3854l8327,3854,8327,3835,8317,3835,8317,3854xe" filled="true" fillcolor="#000000" stroked="false">
                <v:path arrowok="t"/>
                <v:fill type="solid"/>
              </v:shape>
            </v:group>
            <v:group style="position:absolute;left:8317;top:3854;width:10;height:20" coordorigin="8317,3854" coordsize="10,20">
              <v:shape style="position:absolute;left:8317;top:3854;width:10;height:20" coordorigin="8317,3854" coordsize="10,20" path="m8317,3873l8327,3873,8327,3854,8317,3854,8317,3873xe" filled="true" fillcolor="#000000" stroked="false">
                <v:path arrowok="t"/>
                <v:fill type="solid"/>
              </v:shape>
            </v:group>
            <v:group style="position:absolute;left:8317;top:3873;width:10;height:20" coordorigin="8317,3873" coordsize="10,20">
              <v:shape style="position:absolute;left:8317;top:3873;width:10;height:20" coordorigin="8317,3873" coordsize="10,20" path="m8317,3893l8327,3893,8327,3873,8317,3873,8317,3893xe" filled="true" fillcolor="#000000" stroked="false">
                <v:path arrowok="t"/>
                <v:fill type="solid"/>
              </v:shape>
            </v:group>
            <v:group style="position:absolute;left:8317;top:3893;width:10;height:20" coordorigin="8317,3893" coordsize="10,20">
              <v:shape style="position:absolute;left:8317;top:3893;width:10;height:20" coordorigin="8317,3893" coordsize="10,20" path="m8317,3912l8327,3912,8327,3893,8317,3893,8317,3912xe" filled="true" fillcolor="#000000" stroked="false">
                <v:path arrowok="t"/>
                <v:fill type="solid"/>
              </v:shape>
            </v:group>
            <v:group style="position:absolute;left:8317;top:3912;width:10;height:20" coordorigin="8317,3912" coordsize="10,20">
              <v:shape style="position:absolute;left:8317;top:3912;width:10;height:20" coordorigin="8317,3912" coordsize="10,20" path="m8317,3931l8327,3931,8327,3912,8317,3912,8317,3931xe" filled="true" fillcolor="#000000" stroked="false">
                <v:path arrowok="t"/>
                <v:fill type="solid"/>
              </v:shape>
            </v:group>
            <v:group style="position:absolute;left:8317;top:3931;width:10;height:20" coordorigin="8317,3931" coordsize="10,20">
              <v:shape style="position:absolute;left:8317;top:3931;width:10;height:20" coordorigin="8317,3931" coordsize="10,20" path="m8317,3950l8327,3950,8327,3931,8317,3931,8317,3950xe" filled="true" fillcolor="#000000" stroked="false">
                <v:path arrowok="t"/>
                <v:fill type="solid"/>
              </v:shape>
            </v:group>
            <v:group style="position:absolute;left:8317;top:3950;width:10;height:20" coordorigin="8317,3950" coordsize="10,20">
              <v:shape style="position:absolute;left:8317;top:3950;width:10;height:20" coordorigin="8317,3950" coordsize="10,20" path="m8317,3969l8327,3969,8327,3950,8317,3950,8317,3969xe" filled="true" fillcolor="#000000" stroked="false">
                <v:path arrowok="t"/>
                <v:fill type="solid"/>
              </v:shape>
            </v:group>
            <v:group style="position:absolute;left:8317;top:3969;width:10;height:20" coordorigin="8317,3969" coordsize="10,20">
              <v:shape style="position:absolute;left:8317;top:3969;width:10;height:20" coordorigin="8317,3969" coordsize="10,20" path="m8317,3989l8327,3989,8327,3969,8317,3969,8317,3989xe" filled="true" fillcolor="#000000" stroked="false">
                <v:path arrowok="t"/>
                <v:fill type="solid"/>
              </v:shape>
            </v:group>
            <v:group style="position:absolute;left:8317;top:3989;width:10;height:20" coordorigin="8317,3989" coordsize="10,20">
              <v:shape style="position:absolute;left:8317;top:3989;width:10;height:20" coordorigin="8317,3989" coordsize="10,20" path="m8317,4008l8327,4008,8327,3989,8317,3989,8317,4008xe" filled="true" fillcolor="#000000" stroked="false">
                <v:path arrowok="t"/>
                <v:fill type="solid"/>
              </v:shape>
            </v:group>
            <v:group style="position:absolute;left:8317;top:4008;width:10;height:20" coordorigin="8317,4008" coordsize="10,20">
              <v:shape style="position:absolute;left:8317;top:4008;width:10;height:20" coordorigin="8317,4008" coordsize="10,20" path="m8317,4027l8327,4027,8327,4008,8317,4008,8317,4027xe" filled="true" fillcolor="#000000" stroked="false">
                <v:path arrowok="t"/>
                <v:fill type="solid"/>
              </v:shape>
            </v:group>
            <v:group style="position:absolute;left:8317;top:4027;width:10;height:20" coordorigin="8317,4027" coordsize="10,20">
              <v:shape style="position:absolute;left:8317;top:4027;width:10;height:20" coordorigin="8317,4027" coordsize="10,20" path="m8317,4046l8327,4046,8327,4027,8317,4027,8317,4046xe" filled="true" fillcolor="#000000" stroked="false">
                <v:path arrowok="t"/>
                <v:fill type="solid"/>
              </v:shape>
            </v:group>
            <v:group style="position:absolute;left:8317;top:4046;width:10;height:20" coordorigin="8317,4046" coordsize="10,20">
              <v:shape style="position:absolute;left:8317;top:4046;width:10;height:20" coordorigin="8317,4046" coordsize="10,20" path="m8317,4065l8327,4065,8327,4046,8317,4046,8317,4065xe" filled="true" fillcolor="#000000" stroked="false">
                <v:path arrowok="t"/>
                <v:fill type="solid"/>
              </v:shape>
            </v:group>
            <v:group style="position:absolute;left:8317;top:4065;width:10;height:20" coordorigin="8317,4065" coordsize="10,20">
              <v:shape style="position:absolute;left:8317;top:4065;width:10;height:20" coordorigin="8317,4065" coordsize="10,20" path="m8317,4085l8327,4085,8327,4065,8317,4065,8317,4085xe" filled="true" fillcolor="#000000" stroked="false">
                <v:path arrowok="t"/>
                <v:fill type="solid"/>
              </v:shape>
            </v:group>
            <v:group style="position:absolute;left:8317;top:4091;width:10;height:2" coordorigin="8317,4091" coordsize="10,2">
              <v:shape style="position:absolute;left:8317;top:4091;width:10;height:2" coordorigin="8317,4091" coordsize="10,0" path="m8317,4091l8327,4091e" filled="false" stroked="true" strokeweight=".599980pt" strokecolor="#000000">
                <v:path arrowok="t"/>
              </v:shape>
            </v:group>
            <v:group style="position:absolute;left:9167;top:3393;width:10;height:20" coordorigin="9167,3393" coordsize="10,20">
              <v:shape style="position:absolute;left:9167;top:3393;width:10;height:20" coordorigin="9167,3393" coordsize="10,20" path="m9167,3413l9177,3413,9177,3393,9167,3393,9167,3413xe" filled="true" fillcolor="#000000" stroked="false">
                <v:path arrowok="t"/>
                <v:fill type="solid"/>
              </v:shape>
            </v:group>
            <v:group style="position:absolute;left:9167;top:3413;width:10;height:20" coordorigin="9167,3413" coordsize="10,20">
              <v:shape style="position:absolute;left:9167;top:3413;width:10;height:20" coordorigin="9167,3413" coordsize="10,20" path="m9167,3432l9177,3432,9177,3413,9167,3413,9167,3432xe" filled="true" fillcolor="#000000" stroked="false">
                <v:path arrowok="t"/>
                <v:fill type="solid"/>
              </v:shape>
            </v:group>
            <v:group style="position:absolute;left:9167;top:3432;width:10;height:20" coordorigin="9167,3432" coordsize="10,20">
              <v:shape style="position:absolute;left:9167;top:3432;width:10;height:20" coordorigin="9167,3432" coordsize="10,20" path="m9167,3451l9177,3451,9177,3432,9167,3432,9167,3451xe" filled="true" fillcolor="#000000" stroked="false">
                <v:path arrowok="t"/>
                <v:fill type="solid"/>
              </v:shape>
            </v:group>
            <v:group style="position:absolute;left:9167;top:3451;width:10;height:20" coordorigin="9167,3451" coordsize="10,20">
              <v:shape style="position:absolute;left:9167;top:3451;width:10;height:20" coordorigin="9167,3451" coordsize="10,20" path="m9167,3470l9177,3470,9177,3451,9167,3451,9167,3470xe" filled="true" fillcolor="#000000" stroked="false">
                <v:path arrowok="t"/>
                <v:fill type="solid"/>
              </v:shape>
            </v:group>
            <v:group style="position:absolute;left:9167;top:3470;width:10;height:20" coordorigin="9167,3470" coordsize="10,20">
              <v:shape style="position:absolute;left:9167;top:3470;width:10;height:20" coordorigin="9167,3470" coordsize="10,20" path="m9167,3489l9177,3489,9177,3470,9167,3470,9167,3489xe" filled="true" fillcolor="#000000" stroked="false">
                <v:path arrowok="t"/>
                <v:fill type="solid"/>
              </v:shape>
            </v:group>
            <v:group style="position:absolute;left:9167;top:3489;width:10;height:20" coordorigin="9167,3489" coordsize="10,20">
              <v:shape style="position:absolute;left:9167;top:3489;width:10;height:20" coordorigin="9167,3489" coordsize="10,20" path="m9167,3509l9177,3509,9177,3489,9167,3489,9167,3509xe" filled="true" fillcolor="#000000" stroked="false">
                <v:path arrowok="t"/>
                <v:fill type="solid"/>
              </v:shape>
            </v:group>
            <v:group style="position:absolute;left:9167;top:3509;width:10;height:20" coordorigin="9167,3509" coordsize="10,20">
              <v:shape style="position:absolute;left:9167;top:3509;width:10;height:20" coordorigin="9167,3509" coordsize="10,20" path="m9167,3528l9177,3528,9177,3509,9167,3509,9167,3528xe" filled="true" fillcolor="#000000" stroked="false">
                <v:path arrowok="t"/>
                <v:fill type="solid"/>
              </v:shape>
            </v:group>
            <v:group style="position:absolute;left:9167;top:3528;width:10;height:20" coordorigin="9167,3528" coordsize="10,20">
              <v:shape style="position:absolute;left:9167;top:3528;width:10;height:20" coordorigin="9167,3528" coordsize="10,20" path="m9167,3547l9177,3547,9177,3528,9167,3528,9167,3547xe" filled="true" fillcolor="#000000" stroked="false">
                <v:path arrowok="t"/>
                <v:fill type="solid"/>
              </v:shape>
            </v:group>
            <v:group style="position:absolute;left:9167;top:3547;width:10;height:20" coordorigin="9167,3547" coordsize="10,20">
              <v:shape style="position:absolute;left:9167;top:3547;width:10;height:20" coordorigin="9167,3547" coordsize="10,20" path="m9167,3566l9177,3566,9177,3547,9167,3547,9167,3566xe" filled="true" fillcolor="#000000" stroked="false">
                <v:path arrowok="t"/>
                <v:fill type="solid"/>
              </v:shape>
            </v:group>
            <v:group style="position:absolute;left:9167;top:3566;width:10;height:20" coordorigin="9167,3566" coordsize="10,20">
              <v:shape style="position:absolute;left:9167;top:3566;width:10;height:20" coordorigin="9167,3566" coordsize="10,20" path="m9167,3585l9177,3585,9177,3566,9167,3566,9167,3585xe" filled="true" fillcolor="#000000" stroked="false">
                <v:path arrowok="t"/>
                <v:fill type="solid"/>
              </v:shape>
            </v:group>
            <v:group style="position:absolute;left:9167;top:3585;width:10;height:20" coordorigin="9167,3585" coordsize="10,20">
              <v:shape style="position:absolute;left:9167;top:3585;width:10;height:20" coordorigin="9167,3585" coordsize="10,20" path="m9167,3605l9177,3605,9177,3585,9167,3585,9167,3605xe" filled="true" fillcolor="#000000" stroked="false">
                <v:path arrowok="t"/>
                <v:fill type="solid"/>
              </v:shape>
            </v:group>
            <v:group style="position:absolute;left:9167;top:3605;width:10;height:20" coordorigin="9167,3605" coordsize="10,20">
              <v:shape style="position:absolute;left:9167;top:3605;width:10;height:20" coordorigin="9167,3605" coordsize="10,20" path="m9167,3624l9177,3624,9177,3605,9167,3605,9167,3624xe" filled="true" fillcolor="#000000" stroked="false">
                <v:path arrowok="t"/>
                <v:fill type="solid"/>
              </v:shape>
            </v:group>
            <v:group style="position:absolute;left:9167;top:3624;width:10;height:20" coordorigin="9167,3624" coordsize="10,20">
              <v:shape style="position:absolute;left:9167;top:3624;width:10;height:20" coordorigin="9167,3624" coordsize="10,20" path="m9167,3643l9177,3643,9177,3624,9167,3624,9167,3643xe" filled="true" fillcolor="#000000" stroked="false">
                <v:path arrowok="t"/>
                <v:fill type="solid"/>
              </v:shape>
            </v:group>
            <v:group style="position:absolute;left:9167;top:3643;width:10;height:20" coordorigin="9167,3643" coordsize="10,20">
              <v:shape style="position:absolute;left:9167;top:3643;width:10;height:20" coordorigin="9167,3643" coordsize="10,20" path="m9167,3662l9177,3662,9177,3643,9167,3643,9167,3662xe" filled="true" fillcolor="#000000" stroked="false">
                <v:path arrowok="t"/>
                <v:fill type="solid"/>
              </v:shape>
            </v:group>
            <v:group style="position:absolute;left:9167;top:3662;width:10;height:20" coordorigin="9167,3662" coordsize="10,20">
              <v:shape style="position:absolute;left:9167;top:3662;width:10;height:20" coordorigin="9167,3662" coordsize="10,20" path="m9167,3681l9177,3681,9177,3662,9167,3662,9167,3681xe" filled="true" fillcolor="#000000" stroked="false">
                <v:path arrowok="t"/>
                <v:fill type="solid"/>
              </v:shape>
            </v:group>
            <v:group style="position:absolute;left:9167;top:3681;width:10;height:20" coordorigin="9167,3681" coordsize="10,20">
              <v:shape style="position:absolute;left:9167;top:3681;width:10;height:20" coordorigin="9167,3681" coordsize="10,20" path="m9167,3701l9177,3701,9177,3681,9167,3681,9167,3701xe" filled="true" fillcolor="#000000" stroked="false">
                <v:path arrowok="t"/>
                <v:fill type="solid"/>
              </v:shape>
            </v:group>
            <v:group style="position:absolute;left:9167;top:3701;width:10;height:20" coordorigin="9167,3701" coordsize="10,20">
              <v:shape style="position:absolute;left:9167;top:3701;width:10;height:20" coordorigin="9167,3701" coordsize="10,20" path="m9167,3720l9177,3720,9177,3701,9167,3701,9167,3720xe" filled="true" fillcolor="#000000" stroked="false">
                <v:path arrowok="t"/>
                <v:fill type="solid"/>
              </v:shape>
            </v:group>
            <v:group style="position:absolute;left:9167;top:3720;width:10;height:20" coordorigin="9167,3720" coordsize="10,20">
              <v:shape style="position:absolute;left:9167;top:3720;width:10;height:20" coordorigin="9167,3720" coordsize="10,20" path="m9167,3739l9177,3739,9177,3720,9167,3720,9167,3739xe" filled="true" fillcolor="#000000" stroked="false">
                <v:path arrowok="t"/>
                <v:fill type="solid"/>
              </v:shape>
            </v:group>
            <v:group style="position:absolute;left:9167;top:3739;width:10;height:20" coordorigin="9167,3739" coordsize="10,20">
              <v:shape style="position:absolute;left:9167;top:3739;width:10;height:20" coordorigin="9167,3739" coordsize="10,20" path="m9167,3758l9177,3758,9177,3739,9167,3739,9167,3758xe" filled="true" fillcolor="#000000" stroked="false">
                <v:path arrowok="t"/>
                <v:fill type="solid"/>
              </v:shape>
            </v:group>
            <v:group style="position:absolute;left:9167;top:3758;width:10;height:20" coordorigin="9167,3758" coordsize="10,20">
              <v:shape style="position:absolute;left:9167;top:3758;width:10;height:20" coordorigin="9167,3758" coordsize="10,20" path="m9167,3777l9177,3777,9177,3758,9167,3758,9167,3777xe" filled="true" fillcolor="#000000" stroked="false">
                <v:path arrowok="t"/>
                <v:fill type="solid"/>
              </v:shape>
            </v:group>
            <v:group style="position:absolute;left:9167;top:3777;width:10;height:20" coordorigin="9167,3777" coordsize="10,20">
              <v:shape style="position:absolute;left:9167;top:3777;width:10;height:20" coordorigin="9167,3777" coordsize="10,20" path="m9167,3797l9177,3797,9177,3777,9167,3777,9167,3797xe" filled="true" fillcolor="#000000" stroked="false">
                <v:path arrowok="t"/>
                <v:fill type="solid"/>
              </v:shape>
            </v:group>
            <v:group style="position:absolute;left:9167;top:3797;width:10;height:20" coordorigin="9167,3797" coordsize="10,20">
              <v:shape style="position:absolute;left:9167;top:3797;width:10;height:20" coordorigin="9167,3797" coordsize="10,20" path="m9167,3816l9177,3816,9177,3797,9167,3797,9167,3816xe" filled="true" fillcolor="#000000" stroked="false">
                <v:path arrowok="t"/>
                <v:fill type="solid"/>
              </v:shape>
            </v:group>
            <v:group style="position:absolute;left:9167;top:3816;width:10;height:20" coordorigin="9167,3816" coordsize="10,20">
              <v:shape style="position:absolute;left:9167;top:3816;width:10;height:20" coordorigin="9167,3816" coordsize="10,20" path="m9167,3835l9177,3835,9177,3816,9167,3816,9167,3835xe" filled="true" fillcolor="#000000" stroked="false">
                <v:path arrowok="t"/>
                <v:fill type="solid"/>
              </v:shape>
            </v:group>
            <v:group style="position:absolute;left:9167;top:3835;width:10;height:20" coordorigin="9167,3835" coordsize="10,20">
              <v:shape style="position:absolute;left:9167;top:3835;width:10;height:20" coordorigin="9167,3835" coordsize="10,20" path="m9167,3854l9177,3854,9177,3835,9167,3835,9167,3854xe" filled="true" fillcolor="#000000" stroked="false">
                <v:path arrowok="t"/>
                <v:fill type="solid"/>
              </v:shape>
            </v:group>
            <v:group style="position:absolute;left:9167;top:3854;width:10;height:20" coordorigin="9167,3854" coordsize="10,20">
              <v:shape style="position:absolute;left:9167;top:3854;width:10;height:20" coordorigin="9167,3854" coordsize="10,20" path="m9167,3873l9177,3873,9177,3854,9167,3854,9167,3873xe" filled="true" fillcolor="#000000" stroked="false">
                <v:path arrowok="t"/>
                <v:fill type="solid"/>
              </v:shape>
            </v:group>
            <v:group style="position:absolute;left:9167;top:3873;width:10;height:20" coordorigin="9167,3873" coordsize="10,20">
              <v:shape style="position:absolute;left:9167;top:3873;width:10;height:20" coordorigin="9167,3873" coordsize="10,20" path="m9167,3893l9177,3893,9177,3873,9167,3873,9167,3893xe" filled="true" fillcolor="#000000" stroked="false">
                <v:path arrowok="t"/>
                <v:fill type="solid"/>
              </v:shape>
            </v:group>
            <v:group style="position:absolute;left:9167;top:3893;width:10;height:20" coordorigin="9167,3893" coordsize="10,20">
              <v:shape style="position:absolute;left:9167;top:3893;width:10;height:20" coordorigin="9167,3893" coordsize="10,20" path="m9167,3912l9177,3912,9177,3893,9167,3893,9167,3912xe" filled="true" fillcolor="#000000" stroked="false">
                <v:path arrowok="t"/>
                <v:fill type="solid"/>
              </v:shape>
            </v:group>
            <v:group style="position:absolute;left:9167;top:3912;width:10;height:20" coordorigin="9167,3912" coordsize="10,20">
              <v:shape style="position:absolute;left:9167;top:3912;width:10;height:20" coordorigin="9167,3912" coordsize="10,20" path="m9167,3931l9177,3931,9177,3912,9167,3912,9167,3931xe" filled="true" fillcolor="#000000" stroked="false">
                <v:path arrowok="t"/>
                <v:fill type="solid"/>
              </v:shape>
            </v:group>
            <v:group style="position:absolute;left:9167;top:3931;width:10;height:20" coordorigin="9167,3931" coordsize="10,20">
              <v:shape style="position:absolute;left:9167;top:3931;width:10;height:20" coordorigin="9167,3931" coordsize="10,20" path="m9167,3950l9177,3950,9177,3931,9167,3931,9167,3950xe" filled="true" fillcolor="#000000" stroked="false">
                <v:path arrowok="t"/>
                <v:fill type="solid"/>
              </v:shape>
            </v:group>
            <v:group style="position:absolute;left:9167;top:3950;width:10;height:20" coordorigin="9167,3950" coordsize="10,20">
              <v:shape style="position:absolute;left:9167;top:3950;width:10;height:20" coordorigin="9167,3950" coordsize="10,20" path="m9167,3969l9177,3969,9177,3950,9167,3950,9167,3969xe" filled="true" fillcolor="#000000" stroked="false">
                <v:path arrowok="t"/>
                <v:fill type="solid"/>
              </v:shape>
            </v:group>
            <v:group style="position:absolute;left:9167;top:3969;width:10;height:20" coordorigin="9167,3969" coordsize="10,20">
              <v:shape style="position:absolute;left:9167;top:3969;width:10;height:20" coordorigin="9167,3969" coordsize="10,20" path="m9167,3989l9177,3989,9177,3969,9167,3969,9167,3989xe" filled="true" fillcolor="#000000" stroked="false">
                <v:path arrowok="t"/>
                <v:fill type="solid"/>
              </v:shape>
            </v:group>
            <v:group style="position:absolute;left:9167;top:3989;width:10;height:20" coordorigin="9167,3989" coordsize="10,20">
              <v:shape style="position:absolute;left:9167;top:3989;width:10;height:20" coordorigin="9167,3989" coordsize="10,20" path="m9167,4008l9177,4008,9177,3989,9167,3989,9167,4008xe" filled="true" fillcolor="#000000" stroked="false">
                <v:path arrowok="t"/>
                <v:fill type="solid"/>
              </v:shape>
            </v:group>
            <v:group style="position:absolute;left:9167;top:4008;width:10;height:20" coordorigin="9167,4008" coordsize="10,20">
              <v:shape style="position:absolute;left:9167;top:4008;width:10;height:20" coordorigin="9167,4008" coordsize="10,20" path="m9167,4027l9177,4027,9177,4008,9167,4008,9167,4027xe" filled="true" fillcolor="#000000" stroked="false">
                <v:path arrowok="t"/>
                <v:fill type="solid"/>
              </v:shape>
            </v:group>
            <v:group style="position:absolute;left:9167;top:4027;width:10;height:20" coordorigin="9167,4027" coordsize="10,20">
              <v:shape style="position:absolute;left:9167;top:4027;width:10;height:20" coordorigin="9167,4027" coordsize="10,20" path="m9167,4046l9177,4046,9177,4027,9167,4027,9167,4046xe" filled="true" fillcolor="#000000" stroked="false">
                <v:path arrowok="t"/>
                <v:fill type="solid"/>
              </v:shape>
            </v:group>
            <v:group style="position:absolute;left:9167;top:4046;width:10;height:20" coordorigin="9167,4046" coordsize="10,20">
              <v:shape style="position:absolute;left:9167;top:4046;width:10;height:20" coordorigin="9167,4046" coordsize="10,20" path="m9167,4065l9177,4065,9177,4046,9167,4046,9167,4065xe" filled="true" fillcolor="#000000" stroked="false">
                <v:path arrowok="t"/>
                <v:fill type="solid"/>
              </v:shape>
            </v:group>
            <v:group style="position:absolute;left:9167;top:4065;width:10;height:20" coordorigin="9167,4065" coordsize="10,20">
              <v:shape style="position:absolute;left:9167;top:4065;width:10;height:20" coordorigin="9167,4065" coordsize="10,20" path="m9167,4085l9177,4085,9177,4065,9167,4065,9167,4085xe" filled="true" fillcolor="#000000" stroked="false">
                <v:path arrowok="t"/>
                <v:fill type="solid"/>
              </v:shape>
            </v:group>
            <v:group style="position:absolute;left:9167;top:4091;width:10;height:2" coordorigin="9167,4091" coordsize="10,2">
              <v:shape style="position:absolute;left:9167;top:4091;width:10;height:2" coordorigin="9167,4091" coordsize="10,0" path="m9167,4091l9177,4091e" filled="false" stroked="true" strokeweight=".599980pt" strokecolor="#000000">
                <v:path arrowok="t"/>
              </v:shape>
            </v:group>
            <v:group style="position:absolute;left:3072;top:4101;width:10;height:2" coordorigin="3072,4101" coordsize="10,2">
              <v:shape style="position:absolute;left:3072;top:4101;width:10;height:2" coordorigin="3072,4101" coordsize="10,0" path="m3072,4101l3082,4101e" filled="false" stroked="true" strokeweight=".47998pt" strokecolor="#000000">
                <v:path arrowok="t"/>
              </v:shape>
              <v:shape style="position:absolute;left:1452;top:4097;width:3183;height:10" type="#_x0000_t75" stroked="false">
                <v:imagedata r:id="rId137" o:title=""/>
              </v:shape>
              <v:shape style="position:absolute;left:4631;top:4097;width:3687;height:10" type="#_x0000_t75" stroked="false">
                <v:imagedata r:id="rId138" o:title=""/>
              </v:shape>
              <v:shape style="position:absolute;left:8313;top:4097;width:854;height:10" type="#_x0000_t75" stroked="false">
                <v:imagedata r:id="rId92" o:title=""/>
              </v:shape>
              <v:shape style="position:absolute;left:9162;top:4097;width:1294;height:10" type="#_x0000_t75" stroked="false">
                <v:imagedata r:id="rId139" o:title=""/>
              </v:shape>
            </v:group>
            <v:group style="position:absolute;left:3072;top:4106;width:10;height:20" coordorigin="3072,4106" coordsize="10,20">
              <v:shape style="position:absolute;left:3072;top:4106;width:10;height:20" coordorigin="3072,4106" coordsize="10,20" path="m3072,4125l3082,4125,3082,4106,3072,4106,3072,4125xe" filled="true" fillcolor="#000000" stroked="false">
                <v:path arrowok="t"/>
                <v:fill type="solid"/>
              </v:shape>
            </v:group>
            <v:group style="position:absolute;left:3072;top:4125;width:10;height:20" coordorigin="3072,4125" coordsize="10,20">
              <v:shape style="position:absolute;left:3072;top:4125;width:10;height:20" coordorigin="3072,4125" coordsize="10,20" path="m3072,4145l3082,4145,3082,4125,3072,4125,3072,4145xe" filled="true" fillcolor="#000000" stroked="false">
                <v:path arrowok="t"/>
                <v:fill type="solid"/>
              </v:shape>
            </v:group>
            <v:group style="position:absolute;left:3072;top:4145;width:10;height:20" coordorigin="3072,4145" coordsize="10,20">
              <v:shape style="position:absolute;left:3072;top:4145;width:10;height:20" coordorigin="3072,4145" coordsize="10,20" path="m3072,4164l3082,4164,3082,4145,3072,4145,3072,4164xe" filled="true" fillcolor="#000000" stroked="false">
                <v:path arrowok="t"/>
                <v:fill type="solid"/>
              </v:shape>
            </v:group>
            <v:group style="position:absolute;left:3072;top:4164;width:10;height:20" coordorigin="3072,4164" coordsize="10,20">
              <v:shape style="position:absolute;left:3072;top:4164;width:10;height:20" coordorigin="3072,4164" coordsize="10,20" path="m3072,4183l3082,4183,3082,4164,3072,4164,3072,4183xe" filled="true" fillcolor="#000000" stroked="false">
                <v:path arrowok="t"/>
                <v:fill type="solid"/>
              </v:shape>
            </v:group>
            <v:group style="position:absolute;left:3072;top:4183;width:10;height:20" coordorigin="3072,4183" coordsize="10,20">
              <v:shape style="position:absolute;left:3072;top:4183;width:10;height:20" coordorigin="3072,4183" coordsize="10,20" path="m3072,4202l3082,4202,3082,4183,3072,4183,3072,4202xe" filled="true" fillcolor="#000000" stroked="false">
                <v:path arrowok="t"/>
                <v:fill type="solid"/>
              </v:shape>
            </v:group>
            <v:group style="position:absolute;left:3072;top:4202;width:10;height:20" coordorigin="3072,4202" coordsize="10,20">
              <v:shape style="position:absolute;left:3072;top:4202;width:10;height:20" coordorigin="3072,4202" coordsize="10,20" path="m3072,4221l3082,4221,3082,4202,3072,4202,3072,4221xe" filled="true" fillcolor="#000000" stroked="false">
                <v:path arrowok="t"/>
                <v:fill type="solid"/>
              </v:shape>
            </v:group>
            <v:group style="position:absolute;left:3072;top:4221;width:10;height:20" coordorigin="3072,4221" coordsize="10,20">
              <v:shape style="position:absolute;left:3072;top:4221;width:10;height:20" coordorigin="3072,4221" coordsize="10,20" path="m3072,4241l3082,4241,3082,4221,3072,4221,3072,4241xe" filled="true" fillcolor="#000000" stroked="false">
                <v:path arrowok="t"/>
                <v:fill type="solid"/>
              </v:shape>
            </v:group>
            <v:group style="position:absolute;left:3072;top:4241;width:10;height:20" coordorigin="3072,4241" coordsize="10,20">
              <v:shape style="position:absolute;left:3072;top:4241;width:10;height:20" coordorigin="3072,4241" coordsize="10,20" path="m3072,4260l3082,4260,3082,4241,3072,4241,3072,4260xe" filled="true" fillcolor="#000000" stroked="false">
                <v:path arrowok="t"/>
                <v:fill type="solid"/>
              </v:shape>
            </v:group>
            <v:group style="position:absolute;left:3072;top:4260;width:10;height:20" coordorigin="3072,4260" coordsize="10,20">
              <v:shape style="position:absolute;left:3072;top:4260;width:10;height:20" coordorigin="3072,4260" coordsize="10,20" path="m3072,4279l3082,4279,3082,4260,3072,4260,3072,4279xe" filled="true" fillcolor="#000000" stroked="false">
                <v:path arrowok="t"/>
                <v:fill type="solid"/>
              </v:shape>
            </v:group>
            <v:group style="position:absolute;left:3072;top:4279;width:10;height:20" coordorigin="3072,4279" coordsize="10,20">
              <v:shape style="position:absolute;left:3072;top:4279;width:10;height:20" coordorigin="3072,4279" coordsize="10,20" path="m3072,4298l3082,4298,3082,4279,3072,4279,3072,4298xe" filled="true" fillcolor="#000000" stroked="false">
                <v:path arrowok="t"/>
                <v:fill type="solid"/>
              </v:shape>
            </v:group>
            <v:group style="position:absolute;left:3072;top:4298;width:10;height:20" coordorigin="3072,4298" coordsize="10,20">
              <v:shape style="position:absolute;left:3072;top:4298;width:10;height:20" coordorigin="3072,4298" coordsize="10,20" path="m3072,4317l3082,4317,3082,4298,3072,4298,3072,4317xe" filled="true" fillcolor="#000000" stroked="false">
                <v:path arrowok="t"/>
                <v:fill type="solid"/>
              </v:shape>
            </v:group>
            <v:group style="position:absolute;left:3072;top:4317;width:10;height:20" coordorigin="3072,4317" coordsize="10,20">
              <v:shape style="position:absolute;left:3072;top:4317;width:10;height:20" coordorigin="3072,4317" coordsize="10,20" path="m3072,4337l3082,4337,3082,4317,3072,4317,3072,4337xe" filled="true" fillcolor="#000000" stroked="false">
                <v:path arrowok="t"/>
                <v:fill type="solid"/>
              </v:shape>
            </v:group>
            <v:group style="position:absolute;left:3072;top:4337;width:10;height:20" coordorigin="3072,4337" coordsize="10,20">
              <v:shape style="position:absolute;left:3072;top:4337;width:10;height:20" coordorigin="3072,4337" coordsize="10,20" path="m3072,4356l3082,4356,3082,4337,3072,4337,3072,4356xe" filled="true" fillcolor="#000000" stroked="false">
                <v:path arrowok="t"/>
                <v:fill type="solid"/>
              </v:shape>
            </v:group>
            <v:group style="position:absolute;left:3072;top:4356;width:10;height:20" coordorigin="3072,4356" coordsize="10,20">
              <v:shape style="position:absolute;left:3072;top:4356;width:10;height:20" coordorigin="3072,4356" coordsize="10,20" path="m3072,4375l3082,4375,3082,4356,3072,4356,3072,4375xe" filled="true" fillcolor="#000000" stroked="false">
                <v:path arrowok="t"/>
                <v:fill type="solid"/>
              </v:shape>
            </v:group>
            <v:group style="position:absolute;left:3072;top:4375;width:10;height:20" coordorigin="3072,4375" coordsize="10,20">
              <v:shape style="position:absolute;left:3072;top:4375;width:10;height:20" coordorigin="3072,4375" coordsize="10,20" path="m3072,4394l3082,4394,3082,4375,3072,4375,3072,4394xe" filled="true" fillcolor="#000000" stroked="false">
                <v:path arrowok="t"/>
                <v:fill type="solid"/>
              </v:shape>
            </v:group>
            <v:group style="position:absolute;left:3072;top:4394;width:10;height:20" coordorigin="3072,4394" coordsize="10,20">
              <v:shape style="position:absolute;left:3072;top:4394;width:10;height:20" coordorigin="3072,4394" coordsize="10,20" path="m3072,4413l3082,4413,3082,4394,3072,4394,3072,4413xe" filled="true" fillcolor="#000000" stroked="false">
                <v:path arrowok="t"/>
                <v:fill type="solid"/>
              </v:shape>
            </v:group>
            <v:group style="position:absolute;left:3072;top:4413;width:10;height:20" coordorigin="3072,4413" coordsize="10,20">
              <v:shape style="position:absolute;left:3072;top:4413;width:10;height:20" coordorigin="3072,4413" coordsize="10,20" path="m3072,4433l3082,4433,3082,4413,3072,4413,3072,4433xe" filled="true" fillcolor="#000000" stroked="false">
                <v:path arrowok="t"/>
                <v:fill type="solid"/>
              </v:shape>
            </v:group>
            <v:group style="position:absolute;left:3072;top:4433;width:10;height:20" coordorigin="3072,4433" coordsize="10,20">
              <v:shape style="position:absolute;left:3072;top:4433;width:10;height:20" coordorigin="3072,4433" coordsize="10,20" path="m3072,4452l3082,4452,3082,4433,3072,4433,3072,4452xe" filled="true" fillcolor="#000000" stroked="false">
                <v:path arrowok="t"/>
                <v:fill type="solid"/>
              </v:shape>
            </v:group>
            <v:group style="position:absolute;left:3072;top:4452;width:10;height:20" coordorigin="3072,4452" coordsize="10,20">
              <v:shape style="position:absolute;left:3072;top:4452;width:10;height:20" coordorigin="3072,4452" coordsize="10,20" path="m3072,4471l3082,4471,3082,4452,3072,4452,3072,4471xe" filled="true" fillcolor="#000000" stroked="false">
                <v:path arrowok="t"/>
                <v:fill type="solid"/>
              </v:shape>
            </v:group>
            <v:group style="position:absolute;left:3072;top:4471;width:10;height:20" coordorigin="3072,4471" coordsize="10,20">
              <v:shape style="position:absolute;left:3072;top:4471;width:10;height:20" coordorigin="3072,4471" coordsize="10,20" path="m3072,4490l3082,4490,3082,4471,3072,4471,3072,4490xe" filled="true" fillcolor="#000000" stroked="false">
                <v:path arrowok="t"/>
                <v:fill type="solid"/>
              </v:shape>
            </v:group>
            <v:group style="position:absolute;left:3072;top:4490;width:10;height:20" coordorigin="3072,4490" coordsize="10,20">
              <v:shape style="position:absolute;left:3072;top:4490;width:10;height:20" coordorigin="3072,4490" coordsize="10,20" path="m3072,4509l3082,4509,3082,4490,3072,4490,3072,4509xe" filled="true" fillcolor="#000000" stroked="false">
                <v:path arrowok="t"/>
                <v:fill type="solid"/>
              </v:shape>
            </v:group>
            <v:group style="position:absolute;left:3072;top:4509;width:10;height:20" coordorigin="3072,4509" coordsize="10,20">
              <v:shape style="position:absolute;left:3072;top:4509;width:10;height:20" coordorigin="3072,4509" coordsize="10,20" path="m3072,4529l3082,4529,3082,4509,3072,4509,3072,4529xe" filled="true" fillcolor="#000000" stroked="false">
                <v:path arrowok="t"/>
                <v:fill type="solid"/>
              </v:shape>
            </v:group>
            <v:group style="position:absolute;left:3072;top:4529;width:10;height:20" coordorigin="3072,4529" coordsize="10,20">
              <v:shape style="position:absolute;left:3072;top:4529;width:10;height:20" coordorigin="3072,4529" coordsize="10,20" path="m3072,4548l3082,4548,3082,4529,3072,4529,3072,4548xe" filled="true" fillcolor="#000000" stroked="false">
                <v:path arrowok="t"/>
                <v:fill type="solid"/>
              </v:shape>
            </v:group>
            <v:group style="position:absolute;left:3072;top:4548;width:10;height:20" coordorigin="3072,4548" coordsize="10,20">
              <v:shape style="position:absolute;left:3072;top:4548;width:10;height:20" coordorigin="3072,4548" coordsize="10,20" path="m3072,4567l3082,4567,3082,4548,3072,4548,3072,4567xe" filled="true" fillcolor="#000000" stroked="false">
                <v:path arrowok="t"/>
                <v:fill type="solid"/>
              </v:shape>
            </v:group>
            <v:group style="position:absolute;left:3072;top:4567;width:10;height:20" coordorigin="3072,4567" coordsize="10,20">
              <v:shape style="position:absolute;left:3072;top:4567;width:10;height:20" coordorigin="3072,4567" coordsize="10,20" path="m3072,4586l3082,4586,3082,4567,3072,4567,3072,4586xe" filled="true" fillcolor="#000000" stroked="false">
                <v:path arrowok="t"/>
                <v:fill type="solid"/>
              </v:shape>
            </v:group>
            <v:group style="position:absolute;left:3072;top:4586;width:10;height:20" coordorigin="3072,4586" coordsize="10,20">
              <v:shape style="position:absolute;left:3072;top:4586;width:10;height:20" coordorigin="3072,4586" coordsize="10,20" path="m3072,4605l3082,4605,3082,4586,3072,4586,3072,4605xe" filled="true" fillcolor="#000000" stroked="false">
                <v:path arrowok="t"/>
                <v:fill type="solid"/>
              </v:shape>
            </v:group>
            <v:group style="position:absolute;left:3072;top:4605;width:10;height:20" coordorigin="3072,4605" coordsize="10,20">
              <v:shape style="position:absolute;left:3072;top:4605;width:10;height:20" coordorigin="3072,4605" coordsize="10,20" path="m3072,4625l3082,4625,3082,4605,3072,4605,3072,4625xe" filled="true" fillcolor="#000000" stroked="false">
                <v:path arrowok="t"/>
                <v:fill type="solid"/>
              </v:shape>
            </v:group>
            <v:group style="position:absolute;left:3072;top:4625;width:10;height:20" coordorigin="3072,4625" coordsize="10,20">
              <v:shape style="position:absolute;left:3072;top:4625;width:10;height:20" coordorigin="3072,4625" coordsize="10,20" path="m3072,4644l3082,4644,3082,4625,3072,4625,3072,4644xe" filled="true" fillcolor="#000000" stroked="false">
                <v:path arrowok="t"/>
                <v:fill type="solid"/>
              </v:shape>
            </v:group>
            <v:group style="position:absolute;left:3072;top:4644;width:10;height:20" coordorigin="3072,4644" coordsize="10,20">
              <v:shape style="position:absolute;left:3072;top:4644;width:10;height:20" coordorigin="3072,4644" coordsize="10,20" path="m3072,4663l3082,4663,3082,4644,3072,4644,3072,4663xe" filled="true" fillcolor="#000000" stroked="false">
                <v:path arrowok="t"/>
                <v:fill type="solid"/>
              </v:shape>
            </v:group>
            <v:group style="position:absolute;left:3072;top:4663;width:10;height:20" coordorigin="3072,4663" coordsize="10,20">
              <v:shape style="position:absolute;left:3072;top:4663;width:10;height:20" coordorigin="3072,4663" coordsize="10,20" path="m3072,4682l3082,4682,3082,4663,3072,4663,3072,4682xe" filled="true" fillcolor="#000000" stroked="false">
                <v:path arrowok="t"/>
                <v:fill type="solid"/>
              </v:shape>
            </v:group>
            <v:group style="position:absolute;left:3072;top:4682;width:10;height:20" coordorigin="3072,4682" coordsize="10,20">
              <v:shape style="position:absolute;left:3072;top:4682;width:10;height:20" coordorigin="3072,4682" coordsize="10,20" path="m3072,4701l3082,4701,3082,4682,3072,4682,3072,4701xe" filled="true" fillcolor="#000000" stroked="false">
                <v:path arrowok="t"/>
                <v:fill type="solid"/>
              </v:shape>
            </v:group>
            <v:group style="position:absolute;left:3072;top:4701;width:10;height:20" coordorigin="3072,4701" coordsize="10,20">
              <v:shape style="position:absolute;left:3072;top:4701;width:10;height:20" coordorigin="3072,4701" coordsize="10,20" path="m3072,4721l3082,4721,3082,4701,3072,4701,3072,4721xe" filled="true" fillcolor="#000000" stroked="false">
                <v:path arrowok="t"/>
                <v:fill type="solid"/>
              </v:shape>
            </v:group>
            <v:group style="position:absolute;left:3072;top:4721;width:10;height:20" coordorigin="3072,4721" coordsize="10,20">
              <v:shape style="position:absolute;left:3072;top:4721;width:10;height:20" coordorigin="3072,4721" coordsize="10,20" path="m3072,4740l3082,4740,3082,4721,3072,4721,3072,4740xe" filled="true" fillcolor="#000000" stroked="false">
                <v:path arrowok="t"/>
                <v:fill type="solid"/>
              </v:shape>
            </v:group>
            <v:group style="position:absolute;left:3072;top:4740;width:10;height:20" coordorigin="3072,4740" coordsize="10,20">
              <v:shape style="position:absolute;left:3072;top:4740;width:10;height:20" coordorigin="3072,4740" coordsize="10,20" path="m3072,4759l3082,4759,3082,4740,3072,4740,3072,4759xe" filled="true" fillcolor="#000000" stroked="false">
                <v:path arrowok="t"/>
                <v:fill type="solid"/>
              </v:shape>
            </v:group>
            <v:group style="position:absolute;left:3072;top:4759;width:10;height:20" coordorigin="3072,4759" coordsize="10,20">
              <v:shape style="position:absolute;left:3072;top:4759;width:10;height:20" coordorigin="3072,4759" coordsize="10,20" path="m3072,4778l3082,4778,3082,4759,3072,4759,3072,4778xe" filled="true" fillcolor="#000000" stroked="false">
                <v:path arrowok="t"/>
                <v:fill type="solid"/>
              </v:shape>
            </v:group>
            <v:group style="position:absolute;left:3072;top:4778;width:10;height:20" coordorigin="3072,4778" coordsize="10,20">
              <v:shape style="position:absolute;left:3072;top:4778;width:10;height:20" coordorigin="3072,4778" coordsize="10,20" path="m3072,4797l3082,4797,3082,4778,3072,4778,3072,4797xe" filled="true" fillcolor="#000000" stroked="false">
                <v:path arrowok="t"/>
                <v:fill type="solid"/>
              </v:shape>
            </v:group>
            <v:group style="position:absolute;left:3072;top:4805;width:10;height:2" coordorigin="3072,4805" coordsize="10,2">
              <v:shape style="position:absolute;left:3072;top:4805;width:10;height:2" coordorigin="3072,4805" coordsize="10,0" path="m3072,4805l3082,4805e" filled="false" stroked="true" strokeweight=".72003pt" strokecolor="#000000">
                <v:path arrowok="t"/>
              </v:shape>
            </v:group>
            <v:group style="position:absolute;left:4635;top:4106;width:10;height:20" coordorigin="4635,4106" coordsize="10,20">
              <v:shape style="position:absolute;left:4635;top:4106;width:10;height:20" coordorigin="4635,4106" coordsize="10,20" path="m4635,4125l4645,4125,4645,4106,4635,4106,4635,4125xe" filled="true" fillcolor="#000000" stroked="false">
                <v:path arrowok="t"/>
                <v:fill type="solid"/>
              </v:shape>
            </v:group>
            <v:group style="position:absolute;left:4635;top:4125;width:10;height:20" coordorigin="4635,4125" coordsize="10,20">
              <v:shape style="position:absolute;left:4635;top:4125;width:10;height:20" coordorigin="4635,4125" coordsize="10,20" path="m4635,4145l4645,4145,4645,4125,4635,4125,4635,4145xe" filled="true" fillcolor="#000000" stroked="false">
                <v:path arrowok="t"/>
                <v:fill type="solid"/>
              </v:shape>
            </v:group>
            <v:group style="position:absolute;left:4635;top:4145;width:10;height:20" coordorigin="4635,4145" coordsize="10,20">
              <v:shape style="position:absolute;left:4635;top:4145;width:10;height:20" coordorigin="4635,4145" coordsize="10,20" path="m4635,4164l4645,4164,4645,4145,4635,4145,4635,4164xe" filled="true" fillcolor="#000000" stroked="false">
                <v:path arrowok="t"/>
                <v:fill type="solid"/>
              </v:shape>
            </v:group>
            <v:group style="position:absolute;left:4635;top:4164;width:10;height:20" coordorigin="4635,4164" coordsize="10,20">
              <v:shape style="position:absolute;left:4635;top:4164;width:10;height:20" coordorigin="4635,4164" coordsize="10,20" path="m4635,4183l4645,4183,4645,4164,4635,4164,4635,4183xe" filled="true" fillcolor="#000000" stroked="false">
                <v:path arrowok="t"/>
                <v:fill type="solid"/>
              </v:shape>
            </v:group>
            <v:group style="position:absolute;left:4635;top:4183;width:10;height:20" coordorigin="4635,4183" coordsize="10,20">
              <v:shape style="position:absolute;left:4635;top:4183;width:10;height:20" coordorigin="4635,4183" coordsize="10,20" path="m4635,4202l4645,4202,4645,4183,4635,4183,4635,4202xe" filled="true" fillcolor="#000000" stroked="false">
                <v:path arrowok="t"/>
                <v:fill type="solid"/>
              </v:shape>
            </v:group>
            <v:group style="position:absolute;left:4635;top:4202;width:10;height:20" coordorigin="4635,4202" coordsize="10,20">
              <v:shape style="position:absolute;left:4635;top:4202;width:10;height:20" coordorigin="4635,4202" coordsize="10,20" path="m4635,4221l4645,4221,4645,4202,4635,4202,4635,4221xe" filled="true" fillcolor="#000000" stroked="false">
                <v:path arrowok="t"/>
                <v:fill type="solid"/>
              </v:shape>
            </v:group>
            <v:group style="position:absolute;left:4635;top:4221;width:10;height:20" coordorigin="4635,4221" coordsize="10,20">
              <v:shape style="position:absolute;left:4635;top:4221;width:10;height:20" coordorigin="4635,4221" coordsize="10,20" path="m4635,4241l4645,4241,4645,4221,4635,4221,4635,4241xe" filled="true" fillcolor="#000000" stroked="false">
                <v:path arrowok="t"/>
                <v:fill type="solid"/>
              </v:shape>
            </v:group>
            <v:group style="position:absolute;left:4635;top:4241;width:10;height:20" coordorigin="4635,4241" coordsize="10,20">
              <v:shape style="position:absolute;left:4635;top:4241;width:10;height:20" coordorigin="4635,4241" coordsize="10,20" path="m4635,4260l4645,4260,4645,4241,4635,4241,4635,4260xe" filled="true" fillcolor="#000000" stroked="false">
                <v:path arrowok="t"/>
                <v:fill type="solid"/>
              </v:shape>
            </v:group>
            <v:group style="position:absolute;left:4635;top:4260;width:10;height:20" coordorigin="4635,4260" coordsize="10,20">
              <v:shape style="position:absolute;left:4635;top:4260;width:10;height:20" coordorigin="4635,4260" coordsize="10,20" path="m4635,4279l4645,4279,4645,4260,4635,4260,4635,4279xe" filled="true" fillcolor="#000000" stroked="false">
                <v:path arrowok="t"/>
                <v:fill type="solid"/>
              </v:shape>
            </v:group>
            <v:group style="position:absolute;left:4635;top:4279;width:10;height:20" coordorigin="4635,4279" coordsize="10,20">
              <v:shape style="position:absolute;left:4635;top:4279;width:10;height:20" coordorigin="4635,4279" coordsize="10,20" path="m4635,4298l4645,4298,4645,4279,4635,4279,4635,4298xe" filled="true" fillcolor="#000000" stroked="false">
                <v:path arrowok="t"/>
                <v:fill type="solid"/>
              </v:shape>
            </v:group>
            <v:group style="position:absolute;left:4635;top:4298;width:10;height:20" coordorigin="4635,4298" coordsize="10,20">
              <v:shape style="position:absolute;left:4635;top:4298;width:10;height:20" coordorigin="4635,4298" coordsize="10,20" path="m4635,4317l4645,4317,4645,4298,4635,4298,4635,4317xe" filled="true" fillcolor="#000000" stroked="false">
                <v:path arrowok="t"/>
                <v:fill type="solid"/>
              </v:shape>
            </v:group>
            <v:group style="position:absolute;left:4635;top:4317;width:10;height:20" coordorigin="4635,4317" coordsize="10,20">
              <v:shape style="position:absolute;left:4635;top:4317;width:10;height:20" coordorigin="4635,4317" coordsize="10,20" path="m4635,4337l4645,4337,4645,4317,4635,4317,4635,4337xe" filled="true" fillcolor="#000000" stroked="false">
                <v:path arrowok="t"/>
                <v:fill type="solid"/>
              </v:shape>
            </v:group>
            <v:group style="position:absolute;left:4635;top:4337;width:10;height:20" coordorigin="4635,4337" coordsize="10,20">
              <v:shape style="position:absolute;left:4635;top:4337;width:10;height:20" coordorigin="4635,4337" coordsize="10,20" path="m4635,4356l4645,4356,4645,4337,4635,4337,4635,4356xe" filled="true" fillcolor="#000000" stroked="false">
                <v:path arrowok="t"/>
                <v:fill type="solid"/>
              </v:shape>
            </v:group>
            <v:group style="position:absolute;left:4635;top:4356;width:10;height:20" coordorigin="4635,4356" coordsize="10,20">
              <v:shape style="position:absolute;left:4635;top:4356;width:10;height:20" coordorigin="4635,4356" coordsize="10,20" path="m4635,4375l4645,4375,4645,4356,4635,4356,4635,4375xe" filled="true" fillcolor="#000000" stroked="false">
                <v:path arrowok="t"/>
                <v:fill type="solid"/>
              </v:shape>
            </v:group>
            <v:group style="position:absolute;left:4635;top:4375;width:10;height:20" coordorigin="4635,4375" coordsize="10,20">
              <v:shape style="position:absolute;left:4635;top:4375;width:10;height:20" coordorigin="4635,4375" coordsize="10,20" path="m4635,4394l4645,4394,4645,4375,4635,4375,4635,4394xe" filled="true" fillcolor="#000000" stroked="false">
                <v:path arrowok="t"/>
                <v:fill type="solid"/>
              </v:shape>
            </v:group>
            <v:group style="position:absolute;left:4635;top:4394;width:10;height:20" coordorigin="4635,4394" coordsize="10,20">
              <v:shape style="position:absolute;left:4635;top:4394;width:10;height:20" coordorigin="4635,4394" coordsize="10,20" path="m4635,4413l4645,4413,4645,4394,4635,4394,4635,4413xe" filled="true" fillcolor="#000000" stroked="false">
                <v:path arrowok="t"/>
                <v:fill type="solid"/>
              </v:shape>
            </v:group>
            <v:group style="position:absolute;left:4635;top:4413;width:10;height:20" coordorigin="4635,4413" coordsize="10,20">
              <v:shape style="position:absolute;left:4635;top:4413;width:10;height:20" coordorigin="4635,4413" coordsize="10,20" path="m4635,4433l4645,4433,4645,4413,4635,4413,4635,4433xe" filled="true" fillcolor="#000000" stroked="false">
                <v:path arrowok="t"/>
                <v:fill type="solid"/>
              </v:shape>
            </v:group>
            <v:group style="position:absolute;left:4635;top:4433;width:10;height:20" coordorigin="4635,4433" coordsize="10,20">
              <v:shape style="position:absolute;left:4635;top:4433;width:10;height:20" coordorigin="4635,4433" coordsize="10,20" path="m4635,4452l4645,4452,4645,4433,4635,4433,4635,4452xe" filled="true" fillcolor="#000000" stroked="false">
                <v:path arrowok="t"/>
                <v:fill type="solid"/>
              </v:shape>
            </v:group>
            <v:group style="position:absolute;left:4635;top:4452;width:10;height:20" coordorigin="4635,4452" coordsize="10,20">
              <v:shape style="position:absolute;left:4635;top:4452;width:10;height:20" coordorigin="4635,4452" coordsize="10,20" path="m4635,4471l4645,4471,4645,4452,4635,4452,4635,4471xe" filled="true" fillcolor="#000000" stroked="false">
                <v:path arrowok="t"/>
                <v:fill type="solid"/>
              </v:shape>
            </v:group>
            <v:group style="position:absolute;left:4635;top:4471;width:10;height:20" coordorigin="4635,4471" coordsize="10,20">
              <v:shape style="position:absolute;left:4635;top:4471;width:10;height:20" coordorigin="4635,4471" coordsize="10,20" path="m4635,4490l4645,4490,4645,4471,4635,4471,4635,4490xe" filled="true" fillcolor="#000000" stroked="false">
                <v:path arrowok="t"/>
                <v:fill type="solid"/>
              </v:shape>
            </v:group>
            <v:group style="position:absolute;left:4635;top:4490;width:10;height:20" coordorigin="4635,4490" coordsize="10,20">
              <v:shape style="position:absolute;left:4635;top:4490;width:10;height:20" coordorigin="4635,4490" coordsize="10,20" path="m4635,4509l4645,4509,4645,4490,4635,4490,4635,4509xe" filled="true" fillcolor="#000000" stroked="false">
                <v:path arrowok="t"/>
                <v:fill type="solid"/>
              </v:shape>
            </v:group>
            <v:group style="position:absolute;left:4635;top:4509;width:10;height:20" coordorigin="4635,4509" coordsize="10,20">
              <v:shape style="position:absolute;left:4635;top:4509;width:10;height:20" coordorigin="4635,4509" coordsize="10,20" path="m4635,4529l4645,4529,4645,4509,4635,4509,4635,4529xe" filled="true" fillcolor="#000000" stroked="false">
                <v:path arrowok="t"/>
                <v:fill type="solid"/>
              </v:shape>
            </v:group>
            <v:group style="position:absolute;left:4635;top:4529;width:10;height:20" coordorigin="4635,4529" coordsize="10,20">
              <v:shape style="position:absolute;left:4635;top:4529;width:10;height:20" coordorigin="4635,4529" coordsize="10,20" path="m4635,4548l4645,4548,4645,4529,4635,4529,4635,4548xe" filled="true" fillcolor="#000000" stroked="false">
                <v:path arrowok="t"/>
                <v:fill type="solid"/>
              </v:shape>
            </v:group>
            <v:group style="position:absolute;left:4635;top:4548;width:10;height:20" coordorigin="4635,4548" coordsize="10,20">
              <v:shape style="position:absolute;left:4635;top:4548;width:10;height:20" coordorigin="4635,4548" coordsize="10,20" path="m4635,4567l4645,4567,4645,4548,4635,4548,4635,4567xe" filled="true" fillcolor="#000000" stroked="false">
                <v:path arrowok="t"/>
                <v:fill type="solid"/>
              </v:shape>
            </v:group>
            <v:group style="position:absolute;left:4635;top:4567;width:10;height:20" coordorigin="4635,4567" coordsize="10,20">
              <v:shape style="position:absolute;left:4635;top:4567;width:10;height:20" coordorigin="4635,4567" coordsize="10,20" path="m4635,4586l4645,4586,4645,4567,4635,4567,4635,4586xe" filled="true" fillcolor="#000000" stroked="false">
                <v:path arrowok="t"/>
                <v:fill type="solid"/>
              </v:shape>
            </v:group>
            <v:group style="position:absolute;left:4635;top:4586;width:10;height:20" coordorigin="4635,4586" coordsize="10,20">
              <v:shape style="position:absolute;left:4635;top:4586;width:10;height:20" coordorigin="4635,4586" coordsize="10,20" path="m4635,4605l4645,4605,4645,4586,4635,4586,4635,4605xe" filled="true" fillcolor="#000000" stroked="false">
                <v:path arrowok="t"/>
                <v:fill type="solid"/>
              </v:shape>
            </v:group>
            <v:group style="position:absolute;left:4635;top:4605;width:10;height:20" coordorigin="4635,4605" coordsize="10,20">
              <v:shape style="position:absolute;left:4635;top:4605;width:10;height:20" coordorigin="4635,4605" coordsize="10,20" path="m4635,4625l4645,4625,4645,4605,4635,4605,4635,4625xe" filled="true" fillcolor="#000000" stroked="false">
                <v:path arrowok="t"/>
                <v:fill type="solid"/>
              </v:shape>
            </v:group>
            <v:group style="position:absolute;left:4635;top:4625;width:10;height:20" coordorigin="4635,4625" coordsize="10,20">
              <v:shape style="position:absolute;left:4635;top:4625;width:10;height:20" coordorigin="4635,4625" coordsize="10,20" path="m4635,4644l4645,4644,4645,4625,4635,4625,4635,4644xe" filled="true" fillcolor="#000000" stroked="false">
                <v:path arrowok="t"/>
                <v:fill type="solid"/>
              </v:shape>
            </v:group>
            <v:group style="position:absolute;left:4635;top:4644;width:10;height:20" coordorigin="4635,4644" coordsize="10,20">
              <v:shape style="position:absolute;left:4635;top:4644;width:10;height:20" coordorigin="4635,4644" coordsize="10,20" path="m4635,4663l4645,4663,4645,4644,4635,4644,4635,4663xe" filled="true" fillcolor="#000000" stroked="false">
                <v:path arrowok="t"/>
                <v:fill type="solid"/>
              </v:shape>
            </v:group>
            <v:group style="position:absolute;left:4635;top:4663;width:10;height:20" coordorigin="4635,4663" coordsize="10,20">
              <v:shape style="position:absolute;left:4635;top:4663;width:10;height:20" coordorigin="4635,4663" coordsize="10,20" path="m4635,4682l4645,4682,4645,4663,4635,4663,4635,4682xe" filled="true" fillcolor="#000000" stroked="false">
                <v:path arrowok="t"/>
                <v:fill type="solid"/>
              </v:shape>
            </v:group>
            <v:group style="position:absolute;left:4635;top:4682;width:10;height:20" coordorigin="4635,4682" coordsize="10,20">
              <v:shape style="position:absolute;left:4635;top:4682;width:10;height:20" coordorigin="4635,4682" coordsize="10,20" path="m4635,4701l4645,4701,4645,4682,4635,4682,4635,4701xe" filled="true" fillcolor="#000000" stroked="false">
                <v:path arrowok="t"/>
                <v:fill type="solid"/>
              </v:shape>
            </v:group>
            <v:group style="position:absolute;left:4635;top:4701;width:10;height:20" coordorigin="4635,4701" coordsize="10,20">
              <v:shape style="position:absolute;left:4635;top:4701;width:10;height:20" coordorigin="4635,4701" coordsize="10,20" path="m4635,4721l4645,4721,4645,4701,4635,4701,4635,4721xe" filled="true" fillcolor="#000000" stroked="false">
                <v:path arrowok="t"/>
                <v:fill type="solid"/>
              </v:shape>
            </v:group>
            <v:group style="position:absolute;left:5483;top:4106;width:10;height:20" coordorigin="5483,4106" coordsize="10,20">
              <v:shape style="position:absolute;left:5483;top:4106;width:10;height:20" coordorigin="5483,4106" coordsize="10,20" path="m5483,4125l5492,4125,5492,4106,5483,4106,5483,4125xe" filled="true" fillcolor="#000000" stroked="false">
                <v:path arrowok="t"/>
                <v:fill type="solid"/>
              </v:shape>
            </v:group>
            <v:group style="position:absolute;left:5483;top:4125;width:10;height:20" coordorigin="5483,4125" coordsize="10,20">
              <v:shape style="position:absolute;left:5483;top:4125;width:10;height:20" coordorigin="5483,4125" coordsize="10,20" path="m5483,4145l5492,4145,5492,4125,5483,4125,5483,4145xe" filled="true" fillcolor="#000000" stroked="false">
                <v:path arrowok="t"/>
                <v:fill type="solid"/>
              </v:shape>
            </v:group>
            <v:group style="position:absolute;left:5483;top:4145;width:10;height:20" coordorigin="5483,4145" coordsize="10,20">
              <v:shape style="position:absolute;left:5483;top:4145;width:10;height:20" coordorigin="5483,4145" coordsize="10,20" path="m5483,4164l5492,4164,5492,4145,5483,4145,5483,4164xe" filled="true" fillcolor="#000000" stroked="false">
                <v:path arrowok="t"/>
                <v:fill type="solid"/>
              </v:shape>
            </v:group>
            <v:group style="position:absolute;left:5483;top:4164;width:10;height:20" coordorigin="5483,4164" coordsize="10,20">
              <v:shape style="position:absolute;left:5483;top:4164;width:10;height:20" coordorigin="5483,4164" coordsize="10,20" path="m5483,4183l5492,4183,5492,4164,5483,4164,5483,4183xe" filled="true" fillcolor="#000000" stroked="false">
                <v:path arrowok="t"/>
                <v:fill type="solid"/>
              </v:shape>
            </v:group>
            <v:group style="position:absolute;left:5483;top:4183;width:10;height:20" coordorigin="5483,4183" coordsize="10,20">
              <v:shape style="position:absolute;left:5483;top:4183;width:10;height:20" coordorigin="5483,4183" coordsize="10,20" path="m5483,4202l5492,4202,5492,4183,5483,4183,5483,4202xe" filled="true" fillcolor="#000000" stroked="false">
                <v:path arrowok="t"/>
                <v:fill type="solid"/>
              </v:shape>
            </v:group>
            <v:group style="position:absolute;left:5483;top:4202;width:10;height:20" coordorigin="5483,4202" coordsize="10,20">
              <v:shape style="position:absolute;left:5483;top:4202;width:10;height:20" coordorigin="5483,4202" coordsize="10,20" path="m5483,4221l5492,4221,5492,4202,5483,4202,5483,4221xe" filled="true" fillcolor="#000000" stroked="false">
                <v:path arrowok="t"/>
                <v:fill type="solid"/>
              </v:shape>
            </v:group>
            <v:group style="position:absolute;left:5483;top:4221;width:10;height:20" coordorigin="5483,4221" coordsize="10,20">
              <v:shape style="position:absolute;left:5483;top:4221;width:10;height:20" coordorigin="5483,4221" coordsize="10,20" path="m5483,4241l5492,4241,5492,4221,5483,4221,5483,4241xe" filled="true" fillcolor="#000000" stroked="false">
                <v:path arrowok="t"/>
                <v:fill type="solid"/>
              </v:shape>
            </v:group>
            <v:group style="position:absolute;left:5483;top:4241;width:10;height:20" coordorigin="5483,4241" coordsize="10,20">
              <v:shape style="position:absolute;left:5483;top:4241;width:10;height:20" coordorigin="5483,4241" coordsize="10,20" path="m5483,4260l5492,4260,5492,4241,5483,4241,5483,4260xe" filled="true" fillcolor="#000000" stroked="false">
                <v:path arrowok="t"/>
                <v:fill type="solid"/>
              </v:shape>
            </v:group>
            <v:group style="position:absolute;left:5483;top:4260;width:10;height:20" coordorigin="5483,4260" coordsize="10,20">
              <v:shape style="position:absolute;left:5483;top:4260;width:10;height:20" coordorigin="5483,4260" coordsize="10,20" path="m5483,4279l5492,4279,5492,4260,5483,4260,5483,4279xe" filled="true" fillcolor="#000000" stroked="false">
                <v:path arrowok="t"/>
                <v:fill type="solid"/>
              </v:shape>
            </v:group>
            <v:group style="position:absolute;left:5483;top:4279;width:10;height:20" coordorigin="5483,4279" coordsize="10,20">
              <v:shape style="position:absolute;left:5483;top:4279;width:10;height:20" coordorigin="5483,4279" coordsize="10,20" path="m5483,4298l5492,4298,5492,4279,5483,4279,5483,4298xe" filled="true" fillcolor="#000000" stroked="false">
                <v:path arrowok="t"/>
                <v:fill type="solid"/>
              </v:shape>
            </v:group>
            <v:group style="position:absolute;left:5483;top:4298;width:10;height:20" coordorigin="5483,4298" coordsize="10,20">
              <v:shape style="position:absolute;left:5483;top:4298;width:10;height:20" coordorigin="5483,4298" coordsize="10,20" path="m5483,4317l5492,4317,5492,4298,5483,4298,5483,4317xe" filled="true" fillcolor="#000000" stroked="false">
                <v:path arrowok="t"/>
                <v:fill type="solid"/>
              </v:shape>
            </v:group>
            <v:group style="position:absolute;left:5483;top:4317;width:10;height:20" coordorigin="5483,4317" coordsize="10,20">
              <v:shape style="position:absolute;left:5483;top:4317;width:10;height:20" coordorigin="5483,4317" coordsize="10,20" path="m5483,4337l5492,4337,5492,4317,5483,4317,5483,4337xe" filled="true" fillcolor="#000000" stroked="false">
                <v:path arrowok="t"/>
                <v:fill type="solid"/>
              </v:shape>
            </v:group>
            <v:group style="position:absolute;left:5483;top:4337;width:10;height:20" coordorigin="5483,4337" coordsize="10,20">
              <v:shape style="position:absolute;left:5483;top:4337;width:10;height:20" coordorigin="5483,4337" coordsize="10,20" path="m5483,4356l5492,4356,5492,4337,5483,4337,5483,4356xe" filled="true" fillcolor="#000000" stroked="false">
                <v:path arrowok="t"/>
                <v:fill type="solid"/>
              </v:shape>
            </v:group>
            <v:group style="position:absolute;left:5483;top:4356;width:10;height:20" coordorigin="5483,4356" coordsize="10,20">
              <v:shape style="position:absolute;left:5483;top:4356;width:10;height:20" coordorigin="5483,4356" coordsize="10,20" path="m5483,4375l5492,4375,5492,4356,5483,4356,5483,4375xe" filled="true" fillcolor="#000000" stroked="false">
                <v:path arrowok="t"/>
                <v:fill type="solid"/>
              </v:shape>
            </v:group>
            <v:group style="position:absolute;left:5483;top:4375;width:10;height:20" coordorigin="5483,4375" coordsize="10,20">
              <v:shape style="position:absolute;left:5483;top:4375;width:10;height:20" coordorigin="5483,4375" coordsize="10,20" path="m5483,4394l5492,4394,5492,4375,5483,4375,5483,4394xe" filled="true" fillcolor="#000000" stroked="false">
                <v:path arrowok="t"/>
                <v:fill type="solid"/>
              </v:shape>
            </v:group>
            <v:group style="position:absolute;left:5483;top:4394;width:10;height:20" coordorigin="5483,4394" coordsize="10,20">
              <v:shape style="position:absolute;left:5483;top:4394;width:10;height:20" coordorigin="5483,4394" coordsize="10,20" path="m5483,4413l5492,4413,5492,4394,5483,4394,5483,4413xe" filled="true" fillcolor="#000000" stroked="false">
                <v:path arrowok="t"/>
                <v:fill type="solid"/>
              </v:shape>
            </v:group>
            <v:group style="position:absolute;left:5483;top:4413;width:10;height:20" coordorigin="5483,4413" coordsize="10,20">
              <v:shape style="position:absolute;left:5483;top:4413;width:10;height:20" coordorigin="5483,4413" coordsize="10,20" path="m5483,4433l5492,4433,5492,4413,5483,4413,5483,4433xe" filled="true" fillcolor="#000000" stroked="false">
                <v:path arrowok="t"/>
                <v:fill type="solid"/>
              </v:shape>
            </v:group>
            <v:group style="position:absolute;left:5483;top:4433;width:10;height:20" coordorigin="5483,4433" coordsize="10,20">
              <v:shape style="position:absolute;left:5483;top:4433;width:10;height:20" coordorigin="5483,4433" coordsize="10,20" path="m5483,4452l5492,4452,5492,4433,5483,4433,5483,4452xe" filled="true" fillcolor="#000000" stroked="false">
                <v:path arrowok="t"/>
                <v:fill type="solid"/>
              </v:shape>
            </v:group>
            <v:group style="position:absolute;left:5483;top:4452;width:10;height:20" coordorigin="5483,4452" coordsize="10,20">
              <v:shape style="position:absolute;left:5483;top:4452;width:10;height:20" coordorigin="5483,4452" coordsize="10,20" path="m5483,4471l5492,4471,5492,4452,5483,4452,5483,4471xe" filled="true" fillcolor="#000000" stroked="false">
                <v:path arrowok="t"/>
                <v:fill type="solid"/>
              </v:shape>
            </v:group>
            <v:group style="position:absolute;left:5483;top:4471;width:10;height:20" coordorigin="5483,4471" coordsize="10,20">
              <v:shape style="position:absolute;left:5483;top:4471;width:10;height:20" coordorigin="5483,4471" coordsize="10,20" path="m5483,4490l5492,4490,5492,4471,5483,4471,5483,4490xe" filled="true" fillcolor="#000000" stroked="false">
                <v:path arrowok="t"/>
                <v:fill type="solid"/>
              </v:shape>
            </v:group>
            <v:group style="position:absolute;left:5483;top:4490;width:10;height:20" coordorigin="5483,4490" coordsize="10,20">
              <v:shape style="position:absolute;left:5483;top:4490;width:10;height:20" coordorigin="5483,4490" coordsize="10,20" path="m5483,4509l5492,4509,5492,4490,5483,4490,5483,4509xe" filled="true" fillcolor="#000000" stroked="false">
                <v:path arrowok="t"/>
                <v:fill type="solid"/>
              </v:shape>
            </v:group>
            <v:group style="position:absolute;left:5483;top:4509;width:10;height:20" coordorigin="5483,4509" coordsize="10,20">
              <v:shape style="position:absolute;left:5483;top:4509;width:10;height:20" coordorigin="5483,4509" coordsize="10,20" path="m5483,4529l5492,4529,5492,4509,5483,4509,5483,4529xe" filled="true" fillcolor="#000000" stroked="false">
                <v:path arrowok="t"/>
                <v:fill type="solid"/>
              </v:shape>
            </v:group>
            <v:group style="position:absolute;left:5483;top:4529;width:10;height:20" coordorigin="5483,4529" coordsize="10,20">
              <v:shape style="position:absolute;left:5483;top:4529;width:10;height:20" coordorigin="5483,4529" coordsize="10,20" path="m5483,4548l5492,4548,5492,4529,5483,4529,5483,4548xe" filled="true" fillcolor="#000000" stroked="false">
                <v:path arrowok="t"/>
                <v:fill type="solid"/>
              </v:shape>
            </v:group>
            <v:group style="position:absolute;left:5483;top:4548;width:10;height:20" coordorigin="5483,4548" coordsize="10,20">
              <v:shape style="position:absolute;left:5483;top:4548;width:10;height:20" coordorigin="5483,4548" coordsize="10,20" path="m5483,4567l5492,4567,5492,4548,5483,4548,5483,4567xe" filled="true" fillcolor="#000000" stroked="false">
                <v:path arrowok="t"/>
                <v:fill type="solid"/>
              </v:shape>
            </v:group>
            <v:group style="position:absolute;left:5483;top:4567;width:10;height:20" coordorigin="5483,4567" coordsize="10,20">
              <v:shape style="position:absolute;left:5483;top:4567;width:10;height:20" coordorigin="5483,4567" coordsize="10,20" path="m5483,4586l5492,4586,5492,4567,5483,4567,5483,4586xe" filled="true" fillcolor="#000000" stroked="false">
                <v:path arrowok="t"/>
                <v:fill type="solid"/>
              </v:shape>
            </v:group>
            <v:group style="position:absolute;left:5483;top:4586;width:10;height:20" coordorigin="5483,4586" coordsize="10,20">
              <v:shape style="position:absolute;left:5483;top:4586;width:10;height:20" coordorigin="5483,4586" coordsize="10,20" path="m5483,4605l5492,4605,5492,4586,5483,4586,5483,4605xe" filled="true" fillcolor="#000000" stroked="false">
                <v:path arrowok="t"/>
                <v:fill type="solid"/>
              </v:shape>
            </v:group>
            <v:group style="position:absolute;left:5483;top:4605;width:10;height:20" coordorigin="5483,4605" coordsize="10,20">
              <v:shape style="position:absolute;left:5483;top:4605;width:10;height:20" coordorigin="5483,4605" coordsize="10,20" path="m5483,4625l5492,4625,5492,4605,5483,4605,5483,4625xe" filled="true" fillcolor="#000000" stroked="false">
                <v:path arrowok="t"/>
                <v:fill type="solid"/>
              </v:shape>
            </v:group>
            <v:group style="position:absolute;left:5483;top:4625;width:10;height:20" coordorigin="5483,4625" coordsize="10,20">
              <v:shape style="position:absolute;left:5483;top:4625;width:10;height:20" coordorigin="5483,4625" coordsize="10,20" path="m5483,4644l5492,4644,5492,4625,5483,4625,5483,4644xe" filled="true" fillcolor="#000000" stroked="false">
                <v:path arrowok="t"/>
                <v:fill type="solid"/>
              </v:shape>
            </v:group>
            <v:group style="position:absolute;left:5483;top:4644;width:10;height:20" coordorigin="5483,4644" coordsize="10,20">
              <v:shape style="position:absolute;left:5483;top:4644;width:10;height:20" coordorigin="5483,4644" coordsize="10,20" path="m5483,4663l5492,4663,5492,4644,5483,4644,5483,4663xe" filled="true" fillcolor="#000000" stroked="false">
                <v:path arrowok="t"/>
                <v:fill type="solid"/>
              </v:shape>
            </v:group>
            <v:group style="position:absolute;left:5483;top:4663;width:10;height:20" coordorigin="5483,4663" coordsize="10,20">
              <v:shape style="position:absolute;left:5483;top:4663;width:10;height:20" coordorigin="5483,4663" coordsize="10,20" path="m5483,4682l5492,4682,5492,4663,5483,4663,5483,4682xe" filled="true" fillcolor="#000000" stroked="false">
                <v:path arrowok="t"/>
                <v:fill type="solid"/>
              </v:shape>
            </v:group>
            <v:group style="position:absolute;left:5483;top:4682;width:10;height:20" coordorigin="5483,4682" coordsize="10,20">
              <v:shape style="position:absolute;left:5483;top:4682;width:10;height:20" coordorigin="5483,4682" coordsize="10,20" path="m5483,4701l5492,4701,5492,4682,5483,4682,5483,4701xe" filled="true" fillcolor="#000000" stroked="false">
                <v:path arrowok="t"/>
                <v:fill type="solid"/>
              </v:shape>
            </v:group>
            <v:group style="position:absolute;left:5483;top:4701;width:10;height:20" coordorigin="5483,4701" coordsize="10,20">
              <v:shape style="position:absolute;left:5483;top:4701;width:10;height:20" coordorigin="5483,4701" coordsize="10,20" path="m5483,4721l5492,4721,5492,4701,5483,4701,5483,4721xe" filled="true" fillcolor="#000000" stroked="false">
                <v:path arrowok="t"/>
                <v:fill type="solid"/>
              </v:shape>
            </v:group>
            <v:group style="position:absolute;left:5483;top:4721;width:10;height:20" coordorigin="5483,4721" coordsize="10,20">
              <v:shape style="position:absolute;left:5483;top:4721;width:10;height:20" coordorigin="5483,4721" coordsize="10,20" path="m5483,4740l5492,4740,5492,4721,5483,4721,5483,4740xe" filled="true" fillcolor="#000000" stroked="false">
                <v:path arrowok="t"/>
                <v:fill type="solid"/>
              </v:shape>
            </v:group>
            <v:group style="position:absolute;left:5483;top:4740;width:10;height:20" coordorigin="5483,4740" coordsize="10,20">
              <v:shape style="position:absolute;left:5483;top:4740;width:10;height:20" coordorigin="5483,4740" coordsize="10,20" path="m5483,4759l5492,4759,5492,4740,5483,4740,5483,4759xe" filled="true" fillcolor="#000000" stroked="false">
                <v:path arrowok="t"/>
                <v:fill type="solid"/>
              </v:shape>
            </v:group>
            <v:group style="position:absolute;left:5483;top:4759;width:10;height:20" coordorigin="5483,4759" coordsize="10,20">
              <v:shape style="position:absolute;left:5483;top:4759;width:10;height:20" coordorigin="5483,4759" coordsize="10,20" path="m5483,4778l5492,4778,5492,4759,5483,4759,5483,4778xe" filled="true" fillcolor="#000000" stroked="false">
                <v:path arrowok="t"/>
                <v:fill type="solid"/>
              </v:shape>
            </v:group>
            <v:group style="position:absolute;left:5483;top:4778;width:10;height:20" coordorigin="5483,4778" coordsize="10,20">
              <v:shape style="position:absolute;left:5483;top:4778;width:10;height:20" coordorigin="5483,4778" coordsize="10,20" path="m5483,4797l5492,4797,5492,4778,5483,4778,5483,4797xe" filled="true" fillcolor="#000000" stroked="false">
                <v:path arrowok="t"/>
                <v:fill type="solid"/>
              </v:shape>
            </v:group>
            <v:group style="position:absolute;left:5483;top:4805;width:10;height:2" coordorigin="5483,4805" coordsize="10,2">
              <v:shape style="position:absolute;left:5483;top:4805;width:10;height:2" coordorigin="5483,4805" coordsize="10,0" path="m5483,4805l5492,4805e" filled="false" stroked="true" strokeweight=".72003pt" strokecolor="#000000">
                <v:path arrowok="t"/>
              </v:shape>
            </v:group>
            <v:group style="position:absolute;left:6709;top:4106;width:10;height:20" coordorigin="6709,4106" coordsize="10,20">
              <v:shape style="position:absolute;left:6709;top:4106;width:10;height:20" coordorigin="6709,4106" coordsize="10,20" path="m6709,4125l6719,4125,6719,4106,6709,4106,6709,4125xe" filled="true" fillcolor="#000000" stroked="false">
                <v:path arrowok="t"/>
                <v:fill type="solid"/>
              </v:shape>
            </v:group>
            <v:group style="position:absolute;left:6709;top:4125;width:10;height:20" coordorigin="6709,4125" coordsize="10,20">
              <v:shape style="position:absolute;left:6709;top:4125;width:10;height:20" coordorigin="6709,4125" coordsize="10,20" path="m6709,4145l6719,4145,6719,4125,6709,4125,6709,4145xe" filled="true" fillcolor="#000000" stroked="false">
                <v:path arrowok="t"/>
                <v:fill type="solid"/>
              </v:shape>
            </v:group>
            <v:group style="position:absolute;left:6709;top:4145;width:10;height:20" coordorigin="6709,4145" coordsize="10,20">
              <v:shape style="position:absolute;left:6709;top:4145;width:10;height:20" coordorigin="6709,4145" coordsize="10,20" path="m6709,4164l6719,4164,6719,4145,6709,4145,6709,4164xe" filled="true" fillcolor="#000000" stroked="false">
                <v:path arrowok="t"/>
                <v:fill type="solid"/>
              </v:shape>
            </v:group>
            <v:group style="position:absolute;left:6709;top:4164;width:10;height:20" coordorigin="6709,4164" coordsize="10,20">
              <v:shape style="position:absolute;left:6709;top:4164;width:10;height:20" coordorigin="6709,4164" coordsize="10,20" path="m6709,4183l6719,4183,6719,4164,6709,4164,6709,4183xe" filled="true" fillcolor="#000000" stroked="false">
                <v:path arrowok="t"/>
                <v:fill type="solid"/>
              </v:shape>
            </v:group>
            <v:group style="position:absolute;left:6709;top:4183;width:10;height:20" coordorigin="6709,4183" coordsize="10,20">
              <v:shape style="position:absolute;left:6709;top:4183;width:10;height:20" coordorigin="6709,4183" coordsize="10,20" path="m6709,4202l6719,4202,6719,4183,6709,4183,6709,4202xe" filled="true" fillcolor="#000000" stroked="false">
                <v:path arrowok="t"/>
                <v:fill type="solid"/>
              </v:shape>
            </v:group>
            <v:group style="position:absolute;left:6709;top:4202;width:10;height:20" coordorigin="6709,4202" coordsize="10,20">
              <v:shape style="position:absolute;left:6709;top:4202;width:10;height:20" coordorigin="6709,4202" coordsize="10,20" path="m6709,4221l6719,4221,6719,4202,6709,4202,6709,4221xe" filled="true" fillcolor="#000000" stroked="false">
                <v:path arrowok="t"/>
                <v:fill type="solid"/>
              </v:shape>
            </v:group>
            <v:group style="position:absolute;left:6709;top:4221;width:10;height:20" coordorigin="6709,4221" coordsize="10,20">
              <v:shape style="position:absolute;left:6709;top:4221;width:10;height:20" coordorigin="6709,4221" coordsize="10,20" path="m6709,4241l6719,4241,6719,4221,6709,4221,6709,4241xe" filled="true" fillcolor="#000000" stroked="false">
                <v:path arrowok="t"/>
                <v:fill type="solid"/>
              </v:shape>
            </v:group>
            <v:group style="position:absolute;left:6709;top:4241;width:10;height:20" coordorigin="6709,4241" coordsize="10,20">
              <v:shape style="position:absolute;left:6709;top:4241;width:10;height:20" coordorigin="6709,4241" coordsize="10,20" path="m6709,4260l6719,4260,6719,4241,6709,4241,6709,4260xe" filled="true" fillcolor="#000000" stroked="false">
                <v:path arrowok="t"/>
                <v:fill type="solid"/>
              </v:shape>
            </v:group>
            <v:group style="position:absolute;left:6709;top:4260;width:10;height:20" coordorigin="6709,4260" coordsize="10,20">
              <v:shape style="position:absolute;left:6709;top:4260;width:10;height:20" coordorigin="6709,4260" coordsize="10,20" path="m6709,4279l6719,4279,6719,4260,6709,4260,6709,4279xe" filled="true" fillcolor="#000000" stroked="false">
                <v:path arrowok="t"/>
                <v:fill type="solid"/>
              </v:shape>
            </v:group>
            <v:group style="position:absolute;left:6709;top:4279;width:10;height:20" coordorigin="6709,4279" coordsize="10,20">
              <v:shape style="position:absolute;left:6709;top:4279;width:10;height:20" coordorigin="6709,4279" coordsize="10,20" path="m6709,4298l6719,4298,6719,4279,6709,4279,6709,4298xe" filled="true" fillcolor="#000000" stroked="false">
                <v:path arrowok="t"/>
                <v:fill type="solid"/>
              </v:shape>
            </v:group>
            <v:group style="position:absolute;left:6709;top:4298;width:10;height:20" coordorigin="6709,4298" coordsize="10,20">
              <v:shape style="position:absolute;left:6709;top:4298;width:10;height:20" coordorigin="6709,4298" coordsize="10,20" path="m6709,4317l6719,4317,6719,4298,6709,4298,6709,4317xe" filled="true" fillcolor="#000000" stroked="false">
                <v:path arrowok="t"/>
                <v:fill type="solid"/>
              </v:shape>
            </v:group>
            <v:group style="position:absolute;left:6709;top:4317;width:10;height:20" coordorigin="6709,4317" coordsize="10,20">
              <v:shape style="position:absolute;left:6709;top:4317;width:10;height:20" coordorigin="6709,4317" coordsize="10,20" path="m6709,4337l6719,4337,6719,4317,6709,4317,6709,4337xe" filled="true" fillcolor="#000000" stroked="false">
                <v:path arrowok="t"/>
                <v:fill type="solid"/>
              </v:shape>
            </v:group>
            <v:group style="position:absolute;left:6709;top:4337;width:10;height:20" coordorigin="6709,4337" coordsize="10,20">
              <v:shape style="position:absolute;left:6709;top:4337;width:10;height:20" coordorigin="6709,4337" coordsize="10,20" path="m6709,4356l6719,4356,6719,4337,6709,4337,6709,4356xe" filled="true" fillcolor="#000000" stroked="false">
                <v:path arrowok="t"/>
                <v:fill type="solid"/>
              </v:shape>
            </v:group>
            <v:group style="position:absolute;left:6709;top:4356;width:10;height:20" coordorigin="6709,4356" coordsize="10,20">
              <v:shape style="position:absolute;left:6709;top:4356;width:10;height:20" coordorigin="6709,4356" coordsize="10,20" path="m6709,4375l6719,4375,6719,4356,6709,4356,6709,4375xe" filled="true" fillcolor="#000000" stroked="false">
                <v:path arrowok="t"/>
                <v:fill type="solid"/>
              </v:shape>
            </v:group>
            <v:group style="position:absolute;left:6709;top:4375;width:10;height:20" coordorigin="6709,4375" coordsize="10,20">
              <v:shape style="position:absolute;left:6709;top:4375;width:10;height:20" coordorigin="6709,4375" coordsize="10,20" path="m6709,4394l6719,4394,6719,4375,6709,4375,6709,4394xe" filled="true" fillcolor="#000000" stroked="false">
                <v:path arrowok="t"/>
                <v:fill type="solid"/>
              </v:shape>
            </v:group>
            <v:group style="position:absolute;left:6709;top:4394;width:10;height:20" coordorigin="6709,4394" coordsize="10,20">
              <v:shape style="position:absolute;left:6709;top:4394;width:10;height:20" coordorigin="6709,4394" coordsize="10,20" path="m6709,4413l6719,4413,6719,4394,6709,4394,6709,4413xe" filled="true" fillcolor="#000000" stroked="false">
                <v:path arrowok="t"/>
                <v:fill type="solid"/>
              </v:shape>
            </v:group>
            <v:group style="position:absolute;left:6709;top:4413;width:10;height:20" coordorigin="6709,4413" coordsize="10,20">
              <v:shape style="position:absolute;left:6709;top:4413;width:10;height:20" coordorigin="6709,4413" coordsize="10,20" path="m6709,4433l6719,4433,6719,4413,6709,4413,6709,4433xe" filled="true" fillcolor="#000000" stroked="false">
                <v:path arrowok="t"/>
                <v:fill type="solid"/>
              </v:shape>
            </v:group>
            <v:group style="position:absolute;left:6709;top:4433;width:10;height:20" coordorigin="6709,4433" coordsize="10,20">
              <v:shape style="position:absolute;left:6709;top:4433;width:10;height:20" coordorigin="6709,4433" coordsize="10,20" path="m6709,4452l6719,4452,6719,4433,6709,4433,6709,4452xe" filled="true" fillcolor="#000000" stroked="false">
                <v:path arrowok="t"/>
                <v:fill type="solid"/>
              </v:shape>
            </v:group>
            <v:group style="position:absolute;left:6709;top:4452;width:10;height:20" coordorigin="6709,4452" coordsize="10,20">
              <v:shape style="position:absolute;left:6709;top:4452;width:10;height:20" coordorigin="6709,4452" coordsize="10,20" path="m6709,4471l6719,4471,6719,4452,6709,4452,6709,4471xe" filled="true" fillcolor="#000000" stroked="false">
                <v:path arrowok="t"/>
                <v:fill type="solid"/>
              </v:shape>
            </v:group>
            <v:group style="position:absolute;left:6709;top:4471;width:10;height:20" coordorigin="6709,4471" coordsize="10,20">
              <v:shape style="position:absolute;left:6709;top:4471;width:10;height:20" coordorigin="6709,4471" coordsize="10,20" path="m6709,4490l6719,4490,6719,4471,6709,4471,6709,4490xe" filled="true" fillcolor="#000000" stroked="false">
                <v:path arrowok="t"/>
                <v:fill type="solid"/>
              </v:shape>
            </v:group>
            <v:group style="position:absolute;left:6709;top:4490;width:10;height:20" coordorigin="6709,4490" coordsize="10,20">
              <v:shape style="position:absolute;left:6709;top:4490;width:10;height:20" coordorigin="6709,4490" coordsize="10,20" path="m6709,4509l6719,4509,6719,4490,6709,4490,6709,4509xe" filled="true" fillcolor="#000000" stroked="false">
                <v:path arrowok="t"/>
                <v:fill type="solid"/>
              </v:shape>
            </v:group>
            <v:group style="position:absolute;left:6709;top:4509;width:10;height:20" coordorigin="6709,4509" coordsize="10,20">
              <v:shape style="position:absolute;left:6709;top:4509;width:10;height:20" coordorigin="6709,4509" coordsize="10,20" path="m6709,4529l6719,4529,6719,4509,6709,4509,6709,4529xe" filled="true" fillcolor="#000000" stroked="false">
                <v:path arrowok="t"/>
                <v:fill type="solid"/>
              </v:shape>
            </v:group>
            <v:group style="position:absolute;left:6709;top:4529;width:10;height:20" coordorigin="6709,4529" coordsize="10,20">
              <v:shape style="position:absolute;left:6709;top:4529;width:10;height:20" coordorigin="6709,4529" coordsize="10,20" path="m6709,4548l6719,4548,6719,4529,6709,4529,6709,4548xe" filled="true" fillcolor="#000000" stroked="false">
                <v:path arrowok="t"/>
                <v:fill type="solid"/>
              </v:shape>
            </v:group>
            <v:group style="position:absolute;left:6709;top:4548;width:10;height:20" coordorigin="6709,4548" coordsize="10,20">
              <v:shape style="position:absolute;left:6709;top:4548;width:10;height:20" coordorigin="6709,4548" coordsize="10,20" path="m6709,4567l6719,4567,6719,4548,6709,4548,6709,4567xe" filled="true" fillcolor="#000000" stroked="false">
                <v:path arrowok="t"/>
                <v:fill type="solid"/>
              </v:shape>
            </v:group>
            <v:group style="position:absolute;left:6709;top:4567;width:10;height:20" coordorigin="6709,4567" coordsize="10,20">
              <v:shape style="position:absolute;left:6709;top:4567;width:10;height:20" coordorigin="6709,4567" coordsize="10,20" path="m6709,4586l6719,4586,6719,4567,6709,4567,6709,4586xe" filled="true" fillcolor="#000000" stroked="false">
                <v:path arrowok="t"/>
                <v:fill type="solid"/>
              </v:shape>
            </v:group>
            <v:group style="position:absolute;left:6709;top:4586;width:10;height:20" coordorigin="6709,4586" coordsize="10,20">
              <v:shape style="position:absolute;left:6709;top:4586;width:10;height:20" coordorigin="6709,4586" coordsize="10,20" path="m6709,4605l6719,4605,6719,4586,6709,4586,6709,4605xe" filled="true" fillcolor="#000000" stroked="false">
                <v:path arrowok="t"/>
                <v:fill type="solid"/>
              </v:shape>
            </v:group>
            <v:group style="position:absolute;left:6709;top:4605;width:10;height:20" coordorigin="6709,4605" coordsize="10,20">
              <v:shape style="position:absolute;left:6709;top:4605;width:10;height:20" coordorigin="6709,4605" coordsize="10,20" path="m6709,4625l6719,4625,6719,4605,6709,4605,6709,4625xe" filled="true" fillcolor="#000000" stroked="false">
                <v:path arrowok="t"/>
                <v:fill type="solid"/>
              </v:shape>
            </v:group>
            <v:group style="position:absolute;left:6709;top:4625;width:10;height:20" coordorigin="6709,4625" coordsize="10,20">
              <v:shape style="position:absolute;left:6709;top:4625;width:10;height:20" coordorigin="6709,4625" coordsize="10,20" path="m6709,4644l6719,4644,6719,4625,6709,4625,6709,4644xe" filled="true" fillcolor="#000000" stroked="false">
                <v:path arrowok="t"/>
                <v:fill type="solid"/>
              </v:shape>
            </v:group>
            <v:group style="position:absolute;left:6709;top:4644;width:10;height:20" coordorigin="6709,4644" coordsize="10,20">
              <v:shape style="position:absolute;left:6709;top:4644;width:10;height:20" coordorigin="6709,4644" coordsize="10,20" path="m6709,4663l6719,4663,6719,4644,6709,4644,6709,4663xe" filled="true" fillcolor="#000000" stroked="false">
                <v:path arrowok="t"/>
                <v:fill type="solid"/>
              </v:shape>
            </v:group>
            <v:group style="position:absolute;left:6709;top:4663;width:10;height:20" coordorigin="6709,4663" coordsize="10,20">
              <v:shape style="position:absolute;left:6709;top:4663;width:10;height:20" coordorigin="6709,4663" coordsize="10,20" path="m6709,4682l6719,4682,6719,4663,6709,4663,6709,4682xe" filled="true" fillcolor="#000000" stroked="false">
                <v:path arrowok="t"/>
                <v:fill type="solid"/>
              </v:shape>
            </v:group>
            <v:group style="position:absolute;left:6709;top:4682;width:10;height:20" coordorigin="6709,4682" coordsize="10,20">
              <v:shape style="position:absolute;left:6709;top:4682;width:10;height:20" coordorigin="6709,4682" coordsize="10,20" path="m6709,4701l6719,4701,6719,4682,6709,4682,6709,4701xe" filled="true" fillcolor="#000000" stroked="false">
                <v:path arrowok="t"/>
                <v:fill type="solid"/>
              </v:shape>
            </v:group>
            <v:group style="position:absolute;left:6709;top:4701;width:10;height:20" coordorigin="6709,4701" coordsize="10,20">
              <v:shape style="position:absolute;left:6709;top:4701;width:10;height:20" coordorigin="6709,4701" coordsize="10,20" path="m6709,4721l6719,4721,6719,4701,6709,4701,6709,4721xe" filled="true" fillcolor="#000000" stroked="false">
                <v:path arrowok="t"/>
                <v:fill type="solid"/>
              </v:shape>
            </v:group>
            <v:group style="position:absolute;left:6709;top:4721;width:10;height:20" coordorigin="6709,4721" coordsize="10,20">
              <v:shape style="position:absolute;left:6709;top:4721;width:10;height:20" coordorigin="6709,4721" coordsize="10,20" path="m6709,4740l6719,4740,6719,4721,6709,4721,6709,4740xe" filled="true" fillcolor="#000000" stroked="false">
                <v:path arrowok="t"/>
                <v:fill type="solid"/>
              </v:shape>
            </v:group>
            <v:group style="position:absolute;left:6709;top:4740;width:10;height:20" coordorigin="6709,4740" coordsize="10,20">
              <v:shape style="position:absolute;left:6709;top:4740;width:10;height:20" coordorigin="6709,4740" coordsize="10,20" path="m6709,4759l6719,4759,6719,4740,6709,4740,6709,4759xe" filled="true" fillcolor="#000000" stroked="false">
                <v:path arrowok="t"/>
                <v:fill type="solid"/>
              </v:shape>
            </v:group>
            <v:group style="position:absolute;left:6709;top:4759;width:10;height:20" coordorigin="6709,4759" coordsize="10,20">
              <v:shape style="position:absolute;left:6709;top:4759;width:10;height:20" coordorigin="6709,4759" coordsize="10,20" path="m6709,4778l6719,4778,6719,4759,6709,4759,6709,4778xe" filled="true" fillcolor="#000000" stroked="false">
                <v:path arrowok="t"/>
                <v:fill type="solid"/>
              </v:shape>
            </v:group>
            <v:group style="position:absolute;left:6709;top:4778;width:10;height:20" coordorigin="6709,4778" coordsize="10,20">
              <v:shape style="position:absolute;left:6709;top:4778;width:10;height:20" coordorigin="6709,4778" coordsize="10,20" path="m6709,4797l6719,4797,6719,4778,6709,4778,6709,4797xe" filled="true" fillcolor="#000000" stroked="false">
                <v:path arrowok="t"/>
                <v:fill type="solid"/>
              </v:shape>
            </v:group>
            <v:group style="position:absolute;left:6709;top:4805;width:10;height:2" coordorigin="6709,4805" coordsize="10,2">
              <v:shape style="position:absolute;left:6709;top:4805;width:10;height:2" coordorigin="6709,4805" coordsize="10,0" path="m6709,4805l6719,4805e" filled="false" stroked="true" strokeweight=".72003pt" strokecolor="#000000">
                <v:path arrowok="t"/>
              </v:shape>
            </v:group>
            <v:group style="position:absolute;left:8317;top:4106;width:10;height:20" coordorigin="8317,4106" coordsize="10,20">
              <v:shape style="position:absolute;left:8317;top:4106;width:10;height:20" coordorigin="8317,4106" coordsize="10,20" path="m8317,4125l8327,4125,8327,4106,8317,4106,8317,4125xe" filled="true" fillcolor="#000000" stroked="false">
                <v:path arrowok="t"/>
                <v:fill type="solid"/>
              </v:shape>
            </v:group>
            <v:group style="position:absolute;left:8317;top:4125;width:10;height:20" coordorigin="8317,4125" coordsize="10,20">
              <v:shape style="position:absolute;left:8317;top:4125;width:10;height:20" coordorigin="8317,4125" coordsize="10,20" path="m8317,4145l8327,4145,8327,4125,8317,4125,8317,4145xe" filled="true" fillcolor="#000000" stroked="false">
                <v:path arrowok="t"/>
                <v:fill type="solid"/>
              </v:shape>
            </v:group>
            <v:group style="position:absolute;left:8317;top:4145;width:10;height:20" coordorigin="8317,4145" coordsize="10,20">
              <v:shape style="position:absolute;left:8317;top:4145;width:10;height:20" coordorigin="8317,4145" coordsize="10,20" path="m8317,4164l8327,4164,8327,4145,8317,4145,8317,4164xe" filled="true" fillcolor="#000000" stroked="false">
                <v:path arrowok="t"/>
                <v:fill type="solid"/>
              </v:shape>
            </v:group>
            <v:group style="position:absolute;left:8317;top:4164;width:10;height:20" coordorigin="8317,4164" coordsize="10,20">
              <v:shape style="position:absolute;left:8317;top:4164;width:10;height:20" coordorigin="8317,4164" coordsize="10,20" path="m8317,4183l8327,4183,8327,4164,8317,4164,8317,4183xe" filled="true" fillcolor="#000000" stroked="false">
                <v:path arrowok="t"/>
                <v:fill type="solid"/>
              </v:shape>
            </v:group>
            <v:group style="position:absolute;left:8317;top:4183;width:10;height:20" coordorigin="8317,4183" coordsize="10,20">
              <v:shape style="position:absolute;left:8317;top:4183;width:10;height:20" coordorigin="8317,4183" coordsize="10,20" path="m8317,4202l8327,4202,8327,4183,8317,4183,8317,4202xe" filled="true" fillcolor="#000000" stroked="false">
                <v:path arrowok="t"/>
                <v:fill type="solid"/>
              </v:shape>
            </v:group>
            <v:group style="position:absolute;left:8317;top:4202;width:10;height:20" coordorigin="8317,4202" coordsize="10,20">
              <v:shape style="position:absolute;left:8317;top:4202;width:10;height:20" coordorigin="8317,4202" coordsize="10,20" path="m8317,4221l8327,4221,8327,4202,8317,4202,8317,4221xe" filled="true" fillcolor="#000000" stroked="false">
                <v:path arrowok="t"/>
                <v:fill type="solid"/>
              </v:shape>
            </v:group>
            <v:group style="position:absolute;left:8317;top:4221;width:10;height:20" coordorigin="8317,4221" coordsize="10,20">
              <v:shape style="position:absolute;left:8317;top:4221;width:10;height:20" coordorigin="8317,4221" coordsize="10,20" path="m8317,4241l8327,4241,8327,4221,8317,4221,8317,4241xe" filled="true" fillcolor="#000000" stroked="false">
                <v:path arrowok="t"/>
                <v:fill type="solid"/>
              </v:shape>
            </v:group>
            <v:group style="position:absolute;left:8317;top:4241;width:10;height:20" coordorigin="8317,4241" coordsize="10,20">
              <v:shape style="position:absolute;left:8317;top:4241;width:10;height:20" coordorigin="8317,4241" coordsize="10,20" path="m8317,4260l8327,4260,8327,4241,8317,4241,8317,4260xe" filled="true" fillcolor="#000000" stroked="false">
                <v:path arrowok="t"/>
                <v:fill type="solid"/>
              </v:shape>
            </v:group>
            <v:group style="position:absolute;left:8317;top:4260;width:10;height:20" coordorigin="8317,4260" coordsize="10,20">
              <v:shape style="position:absolute;left:8317;top:4260;width:10;height:20" coordorigin="8317,4260" coordsize="10,20" path="m8317,4279l8327,4279,8327,4260,8317,4260,8317,4279xe" filled="true" fillcolor="#000000" stroked="false">
                <v:path arrowok="t"/>
                <v:fill type="solid"/>
              </v:shape>
            </v:group>
            <v:group style="position:absolute;left:8317;top:4279;width:10;height:20" coordorigin="8317,4279" coordsize="10,20">
              <v:shape style="position:absolute;left:8317;top:4279;width:10;height:20" coordorigin="8317,4279" coordsize="10,20" path="m8317,4298l8327,4298,8327,4279,8317,4279,8317,4298xe" filled="true" fillcolor="#000000" stroked="false">
                <v:path arrowok="t"/>
                <v:fill type="solid"/>
              </v:shape>
            </v:group>
            <v:group style="position:absolute;left:8317;top:4298;width:10;height:20" coordorigin="8317,4298" coordsize="10,20">
              <v:shape style="position:absolute;left:8317;top:4298;width:10;height:20" coordorigin="8317,4298" coordsize="10,20" path="m8317,4317l8327,4317,8327,4298,8317,4298,8317,4317xe" filled="true" fillcolor="#000000" stroked="false">
                <v:path arrowok="t"/>
                <v:fill type="solid"/>
              </v:shape>
            </v:group>
            <v:group style="position:absolute;left:8317;top:4317;width:10;height:20" coordorigin="8317,4317" coordsize="10,20">
              <v:shape style="position:absolute;left:8317;top:4317;width:10;height:20" coordorigin="8317,4317" coordsize="10,20" path="m8317,4337l8327,4337,8327,4317,8317,4317,8317,4337xe" filled="true" fillcolor="#000000" stroked="false">
                <v:path arrowok="t"/>
                <v:fill type="solid"/>
              </v:shape>
            </v:group>
            <v:group style="position:absolute;left:8317;top:4337;width:10;height:20" coordorigin="8317,4337" coordsize="10,20">
              <v:shape style="position:absolute;left:8317;top:4337;width:10;height:20" coordorigin="8317,4337" coordsize="10,20" path="m8317,4356l8327,4356,8327,4337,8317,4337,8317,4356xe" filled="true" fillcolor="#000000" stroked="false">
                <v:path arrowok="t"/>
                <v:fill type="solid"/>
              </v:shape>
            </v:group>
            <v:group style="position:absolute;left:8317;top:4356;width:10;height:20" coordorigin="8317,4356" coordsize="10,20">
              <v:shape style="position:absolute;left:8317;top:4356;width:10;height:20" coordorigin="8317,4356" coordsize="10,20" path="m8317,4375l8327,4375,8327,4356,8317,4356,8317,4375xe" filled="true" fillcolor="#000000" stroked="false">
                <v:path arrowok="t"/>
                <v:fill type="solid"/>
              </v:shape>
            </v:group>
            <v:group style="position:absolute;left:8317;top:4375;width:10;height:20" coordorigin="8317,4375" coordsize="10,20">
              <v:shape style="position:absolute;left:8317;top:4375;width:10;height:20" coordorigin="8317,4375" coordsize="10,20" path="m8317,4394l8327,4394,8327,4375,8317,4375,8317,4394xe" filled="true" fillcolor="#000000" stroked="false">
                <v:path arrowok="t"/>
                <v:fill type="solid"/>
              </v:shape>
            </v:group>
            <v:group style="position:absolute;left:8317;top:4394;width:10;height:20" coordorigin="8317,4394" coordsize="10,20">
              <v:shape style="position:absolute;left:8317;top:4394;width:10;height:20" coordorigin="8317,4394" coordsize="10,20" path="m8317,4413l8327,4413,8327,4394,8317,4394,8317,4413xe" filled="true" fillcolor="#000000" stroked="false">
                <v:path arrowok="t"/>
                <v:fill type="solid"/>
              </v:shape>
            </v:group>
            <v:group style="position:absolute;left:8317;top:4413;width:10;height:20" coordorigin="8317,4413" coordsize="10,20">
              <v:shape style="position:absolute;left:8317;top:4413;width:10;height:20" coordorigin="8317,4413" coordsize="10,20" path="m8317,4433l8327,4433,8327,4413,8317,4413,8317,4433xe" filled="true" fillcolor="#000000" stroked="false">
                <v:path arrowok="t"/>
                <v:fill type="solid"/>
              </v:shape>
            </v:group>
            <v:group style="position:absolute;left:8317;top:4433;width:10;height:20" coordorigin="8317,4433" coordsize="10,20">
              <v:shape style="position:absolute;left:8317;top:4433;width:10;height:20" coordorigin="8317,4433" coordsize="10,20" path="m8317,4452l8327,4452,8327,4433,8317,4433,8317,4452xe" filled="true" fillcolor="#000000" stroked="false">
                <v:path arrowok="t"/>
                <v:fill type="solid"/>
              </v:shape>
            </v:group>
            <v:group style="position:absolute;left:8317;top:4452;width:10;height:20" coordorigin="8317,4452" coordsize="10,20">
              <v:shape style="position:absolute;left:8317;top:4452;width:10;height:20" coordorigin="8317,4452" coordsize="10,20" path="m8317,4471l8327,4471,8327,4452,8317,4452,8317,4471xe" filled="true" fillcolor="#000000" stroked="false">
                <v:path arrowok="t"/>
                <v:fill type="solid"/>
              </v:shape>
            </v:group>
            <v:group style="position:absolute;left:8317;top:4471;width:10;height:20" coordorigin="8317,4471" coordsize="10,20">
              <v:shape style="position:absolute;left:8317;top:4471;width:10;height:20" coordorigin="8317,4471" coordsize="10,20" path="m8317,4490l8327,4490,8327,4471,8317,4471,8317,4490xe" filled="true" fillcolor="#000000" stroked="false">
                <v:path arrowok="t"/>
                <v:fill type="solid"/>
              </v:shape>
            </v:group>
            <v:group style="position:absolute;left:8317;top:4490;width:10;height:20" coordorigin="8317,4490" coordsize="10,20">
              <v:shape style="position:absolute;left:8317;top:4490;width:10;height:20" coordorigin="8317,4490" coordsize="10,20" path="m8317,4509l8327,4509,8327,4490,8317,4490,8317,4509xe" filled="true" fillcolor="#000000" stroked="false">
                <v:path arrowok="t"/>
                <v:fill type="solid"/>
              </v:shape>
            </v:group>
            <v:group style="position:absolute;left:8317;top:4509;width:10;height:20" coordorigin="8317,4509" coordsize="10,20">
              <v:shape style="position:absolute;left:8317;top:4509;width:10;height:20" coordorigin="8317,4509" coordsize="10,20" path="m8317,4529l8327,4529,8327,4509,8317,4509,8317,4529xe" filled="true" fillcolor="#000000" stroked="false">
                <v:path arrowok="t"/>
                <v:fill type="solid"/>
              </v:shape>
            </v:group>
            <v:group style="position:absolute;left:8317;top:4529;width:10;height:20" coordorigin="8317,4529" coordsize="10,20">
              <v:shape style="position:absolute;left:8317;top:4529;width:10;height:20" coordorigin="8317,4529" coordsize="10,20" path="m8317,4548l8327,4548,8327,4529,8317,4529,8317,4548xe" filled="true" fillcolor="#000000" stroked="false">
                <v:path arrowok="t"/>
                <v:fill type="solid"/>
              </v:shape>
            </v:group>
            <v:group style="position:absolute;left:8317;top:4548;width:10;height:20" coordorigin="8317,4548" coordsize="10,20">
              <v:shape style="position:absolute;left:8317;top:4548;width:10;height:20" coordorigin="8317,4548" coordsize="10,20" path="m8317,4567l8327,4567,8327,4548,8317,4548,8317,4567xe" filled="true" fillcolor="#000000" stroked="false">
                <v:path arrowok="t"/>
                <v:fill type="solid"/>
              </v:shape>
            </v:group>
            <v:group style="position:absolute;left:8317;top:4567;width:10;height:20" coordorigin="8317,4567" coordsize="10,20">
              <v:shape style="position:absolute;left:8317;top:4567;width:10;height:20" coordorigin="8317,4567" coordsize="10,20" path="m8317,4586l8327,4586,8327,4567,8317,4567,8317,4586xe" filled="true" fillcolor="#000000" stroked="false">
                <v:path arrowok="t"/>
                <v:fill type="solid"/>
              </v:shape>
            </v:group>
            <v:group style="position:absolute;left:8317;top:4586;width:10;height:20" coordorigin="8317,4586" coordsize="10,20">
              <v:shape style="position:absolute;left:8317;top:4586;width:10;height:20" coordorigin="8317,4586" coordsize="10,20" path="m8317,4605l8327,4605,8327,4586,8317,4586,8317,4605xe" filled="true" fillcolor="#000000" stroked="false">
                <v:path arrowok="t"/>
                <v:fill type="solid"/>
              </v:shape>
            </v:group>
            <v:group style="position:absolute;left:8317;top:4605;width:10;height:20" coordorigin="8317,4605" coordsize="10,20">
              <v:shape style="position:absolute;left:8317;top:4605;width:10;height:20" coordorigin="8317,4605" coordsize="10,20" path="m8317,4625l8327,4625,8327,4605,8317,4605,8317,4625xe" filled="true" fillcolor="#000000" stroked="false">
                <v:path arrowok="t"/>
                <v:fill type="solid"/>
              </v:shape>
            </v:group>
            <v:group style="position:absolute;left:8317;top:4625;width:10;height:20" coordorigin="8317,4625" coordsize="10,20">
              <v:shape style="position:absolute;left:8317;top:4625;width:10;height:20" coordorigin="8317,4625" coordsize="10,20" path="m8317,4644l8327,4644,8327,4625,8317,4625,8317,4644xe" filled="true" fillcolor="#000000" stroked="false">
                <v:path arrowok="t"/>
                <v:fill type="solid"/>
              </v:shape>
            </v:group>
            <v:group style="position:absolute;left:8317;top:4644;width:10;height:20" coordorigin="8317,4644" coordsize="10,20">
              <v:shape style="position:absolute;left:8317;top:4644;width:10;height:20" coordorigin="8317,4644" coordsize="10,20" path="m8317,4663l8327,4663,8327,4644,8317,4644,8317,4663xe" filled="true" fillcolor="#000000" stroked="false">
                <v:path arrowok="t"/>
                <v:fill type="solid"/>
              </v:shape>
            </v:group>
            <v:group style="position:absolute;left:8317;top:4663;width:10;height:20" coordorigin="8317,4663" coordsize="10,20">
              <v:shape style="position:absolute;left:8317;top:4663;width:10;height:20" coordorigin="8317,4663" coordsize="10,20" path="m8317,4682l8327,4682,8327,4663,8317,4663,8317,4682xe" filled="true" fillcolor="#000000" stroked="false">
                <v:path arrowok="t"/>
                <v:fill type="solid"/>
              </v:shape>
            </v:group>
            <v:group style="position:absolute;left:8317;top:4682;width:10;height:20" coordorigin="8317,4682" coordsize="10,20">
              <v:shape style="position:absolute;left:8317;top:4682;width:10;height:20" coordorigin="8317,4682" coordsize="10,20" path="m8317,4701l8327,4701,8327,4682,8317,4682,8317,4701xe" filled="true" fillcolor="#000000" stroked="false">
                <v:path arrowok="t"/>
                <v:fill type="solid"/>
              </v:shape>
            </v:group>
            <v:group style="position:absolute;left:8317;top:4701;width:10;height:20" coordorigin="8317,4701" coordsize="10,20">
              <v:shape style="position:absolute;left:8317;top:4701;width:10;height:20" coordorigin="8317,4701" coordsize="10,20" path="m8317,4721l8327,4721,8327,4701,8317,4701,8317,4721xe" filled="true" fillcolor="#000000" stroked="false">
                <v:path arrowok="t"/>
                <v:fill type="solid"/>
              </v:shape>
            </v:group>
            <v:group style="position:absolute;left:8317;top:4721;width:10;height:20" coordorigin="8317,4721" coordsize="10,20">
              <v:shape style="position:absolute;left:8317;top:4721;width:10;height:20" coordorigin="8317,4721" coordsize="10,20" path="m8317,4740l8327,4740,8327,4721,8317,4721,8317,4740xe" filled="true" fillcolor="#000000" stroked="false">
                <v:path arrowok="t"/>
                <v:fill type="solid"/>
              </v:shape>
            </v:group>
            <v:group style="position:absolute;left:8317;top:4740;width:10;height:20" coordorigin="8317,4740" coordsize="10,20">
              <v:shape style="position:absolute;left:8317;top:4740;width:10;height:20" coordorigin="8317,4740" coordsize="10,20" path="m8317,4759l8327,4759,8327,4740,8317,4740,8317,4759xe" filled="true" fillcolor="#000000" stroked="false">
                <v:path arrowok="t"/>
                <v:fill type="solid"/>
              </v:shape>
            </v:group>
            <v:group style="position:absolute;left:8317;top:4759;width:10;height:20" coordorigin="8317,4759" coordsize="10,20">
              <v:shape style="position:absolute;left:8317;top:4759;width:10;height:20" coordorigin="8317,4759" coordsize="10,20" path="m8317,4778l8327,4778,8327,4759,8317,4759,8317,4778xe" filled="true" fillcolor="#000000" stroked="false">
                <v:path arrowok="t"/>
                <v:fill type="solid"/>
              </v:shape>
            </v:group>
            <v:group style="position:absolute;left:8317;top:4778;width:10;height:20" coordorigin="8317,4778" coordsize="10,20">
              <v:shape style="position:absolute;left:8317;top:4778;width:10;height:20" coordorigin="8317,4778" coordsize="10,20" path="m8317,4797l8327,4797,8327,4778,8317,4778,8317,4797xe" filled="true" fillcolor="#000000" stroked="false">
                <v:path arrowok="t"/>
                <v:fill type="solid"/>
              </v:shape>
            </v:group>
            <v:group style="position:absolute;left:8317;top:4805;width:10;height:2" coordorigin="8317,4805" coordsize="10,2">
              <v:shape style="position:absolute;left:8317;top:4805;width:10;height:2" coordorigin="8317,4805" coordsize="10,0" path="m8317,4805l8327,4805e" filled="false" stroked="true" strokeweight=".72003pt" strokecolor="#000000">
                <v:path arrowok="t"/>
              </v:shape>
            </v:group>
            <v:group style="position:absolute;left:9167;top:4106;width:10;height:20" coordorigin="9167,4106" coordsize="10,20">
              <v:shape style="position:absolute;left:9167;top:4106;width:10;height:20" coordorigin="9167,4106" coordsize="10,20" path="m9167,4125l9177,4125,9177,4106,9167,4106,9167,4125xe" filled="true" fillcolor="#000000" stroked="false">
                <v:path arrowok="t"/>
                <v:fill type="solid"/>
              </v:shape>
            </v:group>
            <v:group style="position:absolute;left:9167;top:4125;width:10;height:20" coordorigin="9167,4125" coordsize="10,20">
              <v:shape style="position:absolute;left:9167;top:4125;width:10;height:20" coordorigin="9167,4125" coordsize="10,20" path="m9167,4145l9177,4145,9177,4125,9167,4125,9167,4145xe" filled="true" fillcolor="#000000" stroked="false">
                <v:path arrowok="t"/>
                <v:fill type="solid"/>
              </v:shape>
            </v:group>
            <v:group style="position:absolute;left:9167;top:4145;width:10;height:20" coordorigin="9167,4145" coordsize="10,20">
              <v:shape style="position:absolute;left:9167;top:4145;width:10;height:20" coordorigin="9167,4145" coordsize="10,20" path="m9167,4164l9177,4164,9177,4145,9167,4145,9167,4164xe" filled="true" fillcolor="#000000" stroked="false">
                <v:path arrowok="t"/>
                <v:fill type="solid"/>
              </v:shape>
            </v:group>
            <v:group style="position:absolute;left:9167;top:4164;width:10;height:20" coordorigin="9167,4164" coordsize="10,20">
              <v:shape style="position:absolute;left:9167;top:4164;width:10;height:20" coordorigin="9167,4164" coordsize="10,20" path="m9167,4183l9177,4183,9177,4164,9167,4164,9167,4183xe" filled="true" fillcolor="#000000" stroked="false">
                <v:path arrowok="t"/>
                <v:fill type="solid"/>
              </v:shape>
            </v:group>
            <v:group style="position:absolute;left:9167;top:4183;width:10;height:20" coordorigin="9167,4183" coordsize="10,20">
              <v:shape style="position:absolute;left:9167;top:4183;width:10;height:20" coordorigin="9167,4183" coordsize="10,20" path="m9167,4202l9177,4202,9177,4183,9167,4183,9167,4202xe" filled="true" fillcolor="#000000" stroked="false">
                <v:path arrowok="t"/>
                <v:fill type="solid"/>
              </v:shape>
            </v:group>
            <v:group style="position:absolute;left:9167;top:4202;width:10;height:20" coordorigin="9167,4202" coordsize="10,20">
              <v:shape style="position:absolute;left:9167;top:4202;width:10;height:20" coordorigin="9167,4202" coordsize="10,20" path="m9167,4221l9177,4221,9177,4202,9167,4202,9167,4221xe" filled="true" fillcolor="#000000" stroked="false">
                <v:path arrowok="t"/>
                <v:fill type="solid"/>
              </v:shape>
            </v:group>
            <v:group style="position:absolute;left:9167;top:4221;width:10;height:20" coordorigin="9167,4221" coordsize="10,20">
              <v:shape style="position:absolute;left:9167;top:4221;width:10;height:20" coordorigin="9167,4221" coordsize="10,20" path="m9167,4241l9177,4241,9177,4221,9167,4221,9167,4241xe" filled="true" fillcolor="#000000" stroked="false">
                <v:path arrowok="t"/>
                <v:fill type="solid"/>
              </v:shape>
            </v:group>
            <v:group style="position:absolute;left:9167;top:4241;width:10;height:20" coordorigin="9167,4241" coordsize="10,20">
              <v:shape style="position:absolute;left:9167;top:4241;width:10;height:20" coordorigin="9167,4241" coordsize="10,20" path="m9167,4260l9177,4260,9177,4241,9167,4241,9167,4260xe" filled="true" fillcolor="#000000" stroked="false">
                <v:path arrowok="t"/>
                <v:fill type="solid"/>
              </v:shape>
            </v:group>
            <v:group style="position:absolute;left:9167;top:4260;width:10;height:20" coordorigin="9167,4260" coordsize="10,20">
              <v:shape style="position:absolute;left:9167;top:4260;width:10;height:20" coordorigin="9167,4260" coordsize="10,20" path="m9167,4279l9177,4279,9177,4260,9167,4260,9167,4279xe" filled="true" fillcolor="#000000" stroked="false">
                <v:path arrowok="t"/>
                <v:fill type="solid"/>
              </v:shape>
            </v:group>
            <v:group style="position:absolute;left:9167;top:4279;width:10;height:20" coordorigin="9167,4279" coordsize="10,20">
              <v:shape style="position:absolute;left:9167;top:4279;width:10;height:20" coordorigin="9167,4279" coordsize="10,20" path="m9167,4298l9177,4298,9177,4279,9167,4279,9167,4298xe" filled="true" fillcolor="#000000" stroked="false">
                <v:path arrowok="t"/>
                <v:fill type="solid"/>
              </v:shape>
            </v:group>
            <v:group style="position:absolute;left:9167;top:4298;width:10;height:20" coordorigin="9167,4298" coordsize="10,20">
              <v:shape style="position:absolute;left:9167;top:4298;width:10;height:20" coordorigin="9167,4298" coordsize="10,20" path="m9167,4317l9177,4317,9177,4298,9167,4298,9167,4317xe" filled="true" fillcolor="#000000" stroked="false">
                <v:path arrowok="t"/>
                <v:fill type="solid"/>
              </v:shape>
            </v:group>
            <v:group style="position:absolute;left:9167;top:4317;width:10;height:20" coordorigin="9167,4317" coordsize="10,20">
              <v:shape style="position:absolute;left:9167;top:4317;width:10;height:20" coordorigin="9167,4317" coordsize="10,20" path="m9167,4337l9177,4337,9177,4317,9167,4317,9167,4337xe" filled="true" fillcolor="#000000" stroked="false">
                <v:path arrowok="t"/>
                <v:fill type="solid"/>
              </v:shape>
            </v:group>
            <v:group style="position:absolute;left:9167;top:4337;width:10;height:20" coordorigin="9167,4337" coordsize="10,20">
              <v:shape style="position:absolute;left:9167;top:4337;width:10;height:20" coordorigin="9167,4337" coordsize="10,20" path="m9167,4356l9177,4356,9177,4337,9167,4337,9167,4356xe" filled="true" fillcolor="#000000" stroked="false">
                <v:path arrowok="t"/>
                <v:fill type="solid"/>
              </v:shape>
            </v:group>
            <v:group style="position:absolute;left:9167;top:4356;width:10;height:20" coordorigin="9167,4356" coordsize="10,20">
              <v:shape style="position:absolute;left:9167;top:4356;width:10;height:20" coordorigin="9167,4356" coordsize="10,20" path="m9167,4375l9177,4375,9177,4356,9167,4356,9167,4375xe" filled="true" fillcolor="#000000" stroked="false">
                <v:path arrowok="t"/>
                <v:fill type="solid"/>
              </v:shape>
            </v:group>
            <v:group style="position:absolute;left:9167;top:4375;width:10;height:20" coordorigin="9167,4375" coordsize="10,20">
              <v:shape style="position:absolute;left:9167;top:4375;width:10;height:20" coordorigin="9167,4375" coordsize="10,20" path="m9167,4394l9177,4394,9177,4375,9167,4375,9167,4394xe" filled="true" fillcolor="#000000" stroked="false">
                <v:path arrowok="t"/>
                <v:fill type="solid"/>
              </v:shape>
            </v:group>
            <v:group style="position:absolute;left:9167;top:4394;width:10;height:20" coordorigin="9167,4394" coordsize="10,20">
              <v:shape style="position:absolute;left:9167;top:4394;width:10;height:20" coordorigin="9167,4394" coordsize="10,20" path="m9167,4413l9177,4413,9177,4394,9167,4394,9167,4413xe" filled="true" fillcolor="#000000" stroked="false">
                <v:path arrowok="t"/>
                <v:fill type="solid"/>
              </v:shape>
            </v:group>
            <v:group style="position:absolute;left:9167;top:4413;width:10;height:20" coordorigin="9167,4413" coordsize="10,20">
              <v:shape style="position:absolute;left:9167;top:4413;width:10;height:20" coordorigin="9167,4413" coordsize="10,20" path="m9167,4433l9177,4433,9177,4413,9167,4413,9167,4433xe" filled="true" fillcolor="#000000" stroked="false">
                <v:path arrowok="t"/>
                <v:fill type="solid"/>
              </v:shape>
            </v:group>
            <v:group style="position:absolute;left:9167;top:4433;width:10;height:20" coordorigin="9167,4433" coordsize="10,20">
              <v:shape style="position:absolute;left:9167;top:4433;width:10;height:20" coordorigin="9167,4433" coordsize="10,20" path="m9167,4452l9177,4452,9177,4433,9167,4433,9167,4452xe" filled="true" fillcolor="#000000" stroked="false">
                <v:path arrowok="t"/>
                <v:fill type="solid"/>
              </v:shape>
            </v:group>
            <v:group style="position:absolute;left:9167;top:4452;width:10;height:20" coordorigin="9167,4452" coordsize="10,20">
              <v:shape style="position:absolute;left:9167;top:4452;width:10;height:20" coordorigin="9167,4452" coordsize="10,20" path="m9167,4471l9177,4471,9177,4452,9167,4452,9167,4471xe" filled="true" fillcolor="#000000" stroked="false">
                <v:path arrowok="t"/>
                <v:fill type="solid"/>
              </v:shape>
            </v:group>
            <v:group style="position:absolute;left:9167;top:4471;width:10;height:20" coordorigin="9167,4471" coordsize="10,20">
              <v:shape style="position:absolute;left:9167;top:4471;width:10;height:20" coordorigin="9167,4471" coordsize="10,20" path="m9167,4490l9177,4490,9177,4471,9167,4471,9167,4490xe" filled="true" fillcolor="#000000" stroked="false">
                <v:path arrowok="t"/>
                <v:fill type="solid"/>
              </v:shape>
            </v:group>
            <v:group style="position:absolute;left:9167;top:4490;width:10;height:20" coordorigin="9167,4490" coordsize="10,20">
              <v:shape style="position:absolute;left:9167;top:4490;width:10;height:20" coordorigin="9167,4490" coordsize="10,20" path="m9167,4509l9177,4509,9177,4490,9167,4490,9167,4509xe" filled="true" fillcolor="#000000" stroked="false">
                <v:path arrowok="t"/>
                <v:fill type="solid"/>
              </v:shape>
            </v:group>
            <v:group style="position:absolute;left:9167;top:4509;width:10;height:20" coordorigin="9167,4509" coordsize="10,20">
              <v:shape style="position:absolute;left:9167;top:4509;width:10;height:20" coordorigin="9167,4509" coordsize="10,20" path="m9167,4529l9177,4529,9177,4509,9167,4509,9167,4529xe" filled="true" fillcolor="#000000" stroked="false">
                <v:path arrowok="t"/>
                <v:fill type="solid"/>
              </v:shape>
            </v:group>
            <v:group style="position:absolute;left:9167;top:4529;width:10;height:20" coordorigin="9167,4529" coordsize="10,20">
              <v:shape style="position:absolute;left:9167;top:4529;width:10;height:20" coordorigin="9167,4529" coordsize="10,20" path="m9167,4548l9177,4548,9177,4529,9167,4529,9167,4548xe" filled="true" fillcolor="#000000" stroked="false">
                <v:path arrowok="t"/>
                <v:fill type="solid"/>
              </v:shape>
            </v:group>
            <v:group style="position:absolute;left:9167;top:4548;width:10;height:20" coordorigin="9167,4548" coordsize="10,20">
              <v:shape style="position:absolute;left:9167;top:4548;width:10;height:20" coordorigin="9167,4548" coordsize="10,20" path="m9167,4567l9177,4567,9177,4548,9167,4548,9167,4567xe" filled="true" fillcolor="#000000" stroked="false">
                <v:path arrowok="t"/>
                <v:fill type="solid"/>
              </v:shape>
            </v:group>
            <v:group style="position:absolute;left:9167;top:4567;width:10;height:20" coordorigin="9167,4567" coordsize="10,20">
              <v:shape style="position:absolute;left:9167;top:4567;width:10;height:20" coordorigin="9167,4567" coordsize="10,20" path="m9167,4586l9177,4586,9177,4567,9167,4567,9167,4586xe" filled="true" fillcolor="#000000" stroked="false">
                <v:path arrowok="t"/>
                <v:fill type="solid"/>
              </v:shape>
            </v:group>
            <v:group style="position:absolute;left:9167;top:4586;width:10;height:20" coordorigin="9167,4586" coordsize="10,20">
              <v:shape style="position:absolute;left:9167;top:4586;width:10;height:20" coordorigin="9167,4586" coordsize="10,20" path="m9167,4605l9177,4605,9177,4586,9167,4586,9167,4605xe" filled="true" fillcolor="#000000" stroked="false">
                <v:path arrowok="t"/>
                <v:fill type="solid"/>
              </v:shape>
            </v:group>
            <v:group style="position:absolute;left:9167;top:4605;width:10;height:20" coordorigin="9167,4605" coordsize="10,20">
              <v:shape style="position:absolute;left:9167;top:4605;width:10;height:20" coordorigin="9167,4605" coordsize="10,20" path="m9167,4625l9177,4625,9177,4605,9167,4605,9167,4625xe" filled="true" fillcolor="#000000" stroked="false">
                <v:path arrowok="t"/>
                <v:fill type="solid"/>
              </v:shape>
            </v:group>
            <v:group style="position:absolute;left:9167;top:4625;width:10;height:20" coordorigin="9167,4625" coordsize="10,20">
              <v:shape style="position:absolute;left:9167;top:4625;width:10;height:20" coordorigin="9167,4625" coordsize="10,20" path="m9167,4644l9177,4644,9177,4625,9167,4625,9167,4644xe" filled="true" fillcolor="#000000" stroked="false">
                <v:path arrowok="t"/>
                <v:fill type="solid"/>
              </v:shape>
            </v:group>
            <v:group style="position:absolute;left:9167;top:4644;width:10;height:20" coordorigin="9167,4644" coordsize="10,20">
              <v:shape style="position:absolute;left:9167;top:4644;width:10;height:20" coordorigin="9167,4644" coordsize="10,20" path="m9167,4663l9177,4663,9177,4644,9167,4644,9167,4663xe" filled="true" fillcolor="#000000" stroked="false">
                <v:path arrowok="t"/>
                <v:fill type="solid"/>
              </v:shape>
            </v:group>
            <v:group style="position:absolute;left:9167;top:4663;width:10;height:20" coordorigin="9167,4663" coordsize="10,20">
              <v:shape style="position:absolute;left:9167;top:4663;width:10;height:20" coordorigin="9167,4663" coordsize="10,20" path="m9167,4682l9177,4682,9177,4663,9167,4663,9167,4682xe" filled="true" fillcolor="#000000" stroked="false">
                <v:path arrowok="t"/>
                <v:fill type="solid"/>
              </v:shape>
            </v:group>
            <v:group style="position:absolute;left:9167;top:4682;width:10;height:20" coordorigin="9167,4682" coordsize="10,20">
              <v:shape style="position:absolute;left:9167;top:4682;width:10;height:20" coordorigin="9167,4682" coordsize="10,20" path="m9167,4701l9177,4701,9177,4682,9167,4682,9167,4701xe" filled="true" fillcolor="#000000" stroked="false">
                <v:path arrowok="t"/>
                <v:fill type="solid"/>
              </v:shape>
            </v:group>
            <v:group style="position:absolute;left:9167;top:4701;width:10;height:20" coordorigin="9167,4701" coordsize="10,20">
              <v:shape style="position:absolute;left:9167;top:4701;width:10;height:20" coordorigin="9167,4701" coordsize="10,20" path="m9167,4721l9177,4721,9177,4701,9167,4701,9167,4721xe" filled="true" fillcolor="#000000" stroked="false">
                <v:path arrowok="t"/>
                <v:fill type="solid"/>
              </v:shape>
            </v:group>
            <v:group style="position:absolute;left:9167;top:4721;width:10;height:20" coordorigin="9167,4721" coordsize="10,20">
              <v:shape style="position:absolute;left:9167;top:4721;width:10;height:20" coordorigin="9167,4721" coordsize="10,20" path="m9167,4740l9177,4740,9177,4721,9167,4721,9167,4740xe" filled="true" fillcolor="#000000" stroked="false">
                <v:path arrowok="t"/>
                <v:fill type="solid"/>
              </v:shape>
            </v:group>
            <v:group style="position:absolute;left:9167;top:4740;width:10;height:20" coordorigin="9167,4740" coordsize="10,20">
              <v:shape style="position:absolute;left:9167;top:4740;width:10;height:20" coordorigin="9167,4740" coordsize="10,20" path="m9167,4759l9177,4759,9177,4740,9167,4740,9167,4759xe" filled="true" fillcolor="#000000" stroked="false">
                <v:path arrowok="t"/>
                <v:fill type="solid"/>
              </v:shape>
            </v:group>
            <v:group style="position:absolute;left:9167;top:4759;width:10;height:20" coordorigin="9167,4759" coordsize="10,20">
              <v:shape style="position:absolute;left:9167;top:4759;width:10;height:20" coordorigin="9167,4759" coordsize="10,20" path="m9167,4778l9177,4778,9177,4759,9167,4759,9167,4778xe" filled="true" fillcolor="#000000" stroked="false">
                <v:path arrowok="t"/>
                <v:fill type="solid"/>
              </v:shape>
            </v:group>
            <v:group style="position:absolute;left:9167;top:4778;width:10;height:20" coordorigin="9167,4778" coordsize="10,20">
              <v:shape style="position:absolute;left:9167;top:4778;width:10;height:20" coordorigin="9167,4778" coordsize="10,20" path="m9167,4797l9177,4797,9177,4778,9167,4778,9167,4797xe" filled="true" fillcolor="#000000" stroked="false">
                <v:path arrowok="t"/>
                <v:fill type="solid"/>
              </v:shape>
            </v:group>
            <v:group style="position:absolute;left:9167;top:4805;width:10;height:2" coordorigin="9167,4805" coordsize="10,2">
              <v:shape style="position:absolute;left:9167;top:4805;width:10;height:2" coordorigin="9167,4805" coordsize="10,0" path="m9167,4805l9177,4805e" filled="false" stroked="true" strokeweight=".72003pt" strokecolor="#000000">
                <v:path arrowok="t"/>
              </v:shape>
              <v:shape style="position:absolute;left:1452;top:4721;width:3202;height:101" type="#_x0000_t75" stroked="false">
                <v:imagedata r:id="rId141" o:title=""/>
              </v:shape>
              <v:shape style="position:absolute;left:4631;top:4812;width:3687;height:10" type="#_x0000_t75" stroked="false">
                <v:imagedata r:id="rId142" o:title=""/>
              </v:shape>
              <v:shape style="position:absolute;left:8313;top:4812;width:854;height:10" type="#_x0000_t75" stroked="false">
                <v:imagedata r:id="rId86" o:title=""/>
              </v:shape>
              <v:shape style="position:absolute;left:9162;top:4812;width:1294;height:10" type="#_x0000_t75" stroked="false">
                <v:imagedata r:id="rId143" o:title=""/>
              </v:shape>
            </v:group>
            <v:group style="position:absolute;left:3072;top:4821;width:10;height:20" coordorigin="3072,4821" coordsize="10,20">
              <v:shape style="position:absolute;left:3072;top:4821;width:10;height:20" coordorigin="3072,4821" coordsize="10,20" path="m3072,4841l3082,4841,3082,4821,3072,4821,3072,4841xe" filled="true" fillcolor="#000000" stroked="false">
                <v:path arrowok="t"/>
                <v:fill type="solid"/>
              </v:shape>
            </v:group>
            <v:group style="position:absolute;left:3072;top:4841;width:10;height:20" coordorigin="3072,4841" coordsize="10,20">
              <v:shape style="position:absolute;left:3072;top:4841;width:10;height:20" coordorigin="3072,4841" coordsize="10,20" path="m3072,4860l3082,4860,3082,4841,3072,4841,3072,4860xe" filled="true" fillcolor="#000000" stroked="false">
                <v:path arrowok="t"/>
                <v:fill type="solid"/>
              </v:shape>
            </v:group>
            <v:group style="position:absolute;left:3072;top:4860;width:10;height:20" coordorigin="3072,4860" coordsize="10,20">
              <v:shape style="position:absolute;left:3072;top:4860;width:10;height:20" coordorigin="3072,4860" coordsize="10,20" path="m3072,4879l3082,4879,3082,4860,3072,4860,3072,4879xe" filled="true" fillcolor="#000000" stroked="false">
                <v:path arrowok="t"/>
                <v:fill type="solid"/>
              </v:shape>
            </v:group>
            <v:group style="position:absolute;left:3072;top:4879;width:10;height:20" coordorigin="3072,4879" coordsize="10,20">
              <v:shape style="position:absolute;left:3072;top:4879;width:10;height:20" coordorigin="3072,4879" coordsize="10,20" path="m3072,4898l3082,4898,3082,4879,3072,4879,3072,4898xe" filled="true" fillcolor="#000000" stroked="false">
                <v:path arrowok="t"/>
                <v:fill type="solid"/>
              </v:shape>
            </v:group>
            <v:group style="position:absolute;left:3072;top:4898;width:10;height:20" coordorigin="3072,4898" coordsize="10,20">
              <v:shape style="position:absolute;left:3072;top:4898;width:10;height:20" coordorigin="3072,4898" coordsize="10,20" path="m3072,4917l3082,4917,3082,4898,3072,4898,3072,4917xe" filled="true" fillcolor="#000000" stroked="false">
                <v:path arrowok="t"/>
                <v:fill type="solid"/>
              </v:shape>
            </v:group>
            <v:group style="position:absolute;left:3072;top:4917;width:10;height:20" coordorigin="3072,4917" coordsize="10,20">
              <v:shape style="position:absolute;left:3072;top:4917;width:10;height:20" coordorigin="3072,4917" coordsize="10,20" path="m3072,4937l3082,4937,3082,4917,3072,4917,3072,4937xe" filled="true" fillcolor="#000000" stroked="false">
                <v:path arrowok="t"/>
                <v:fill type="solid"/>
              </v:shape>
            </v:group>
            <v:group style="position:absolute;left:3072;top:4937;width:10;height:20" coordorigin="3072,4937" coordsize="10,20">
              <v:shape style="position:absolute;left:3072;top:4937;width:10;height:20" coordorigin="3072,4937" coordsize="10,20" path="m3072,4956l3082,4956,3082,4937,3072,4937,3072,4956xe" filled="true" fillcolor="#000000" stroked="false">
                <v:path arrowok="t"/>
                <v:fill type="solid"/>
              </v:shape>
            </v:group>
            <v:group style="position:absolute;left:3072;top:4956;width:10;height:20" coordorigin="3072,4956" coordsize="10,20">
              <v:shape style="position:absolute;left:3072;top:4956;width:10;height:20" coordorigin="3072,4956" coordsize="10,20" path="m3072,4975l3082,4975,3082,4956,3072,4956,3072,4975xe" filled="true" fillcolor="#000000" stroked="false">
                <v:path arrowok="t"/>
                <v:fill type="solid"/>
              </v:shape>
            </v:group>
            <v:group style="position:absolute;left:3072;top:4975;width:10;height:20" coordorigin="3072,4975" coordsize="10,20">
              <v:shape style="position:absolute;left:3072;top:4975;width:10;height:20" coordorigin="3072,4975" coordsize="10,20" path="m3072,4994l3082,4994,3082,4975,3072,4975,3072,4994xe" filled="true" fillcolor="#000000" stroked="false">
                <v:path arrowok="t"/>
                <v:fill type="solid"/>
              </v:shape>
            </v:group>
            <v:group style="position:absolute;left:3072;top:4994;width:10;height:20" coordorigin="3072,4994" coordsize="10,20">
              <v:shape style="position:absolute;left:3072;top:4994;width:10;height:20" coordorigin="3072,4994" coordsize="10,20" path="m3072,5013l3082,5013,3082,4994,3072,4994,3072,5013xe" filled="true" fillcolor="#000000" stroked="false">
                <v:path arrowok="t"/>
                <v:fill type="solid"/>
              </v:shape>
            </v:group>
            <v:group style="position:absolute;left:3072;top:5013;width:10;height:20" coordorigin="3072,5013" coordsize="10,20">
              <v:shape style="position:absolute;left:3072;top:5013;width:10;height:20" coordorigin="3072,5013" coordsize="10,20" path="m3072,5033l3082,5033,3082,5013,3072,5013,3072,5033xe" filled="true" fillcolor="#000000" stroked="false">
                <v:path arrowok="t"/>
                <v:fill type="solid"/>
              </v:shape>
            </v:group>
            <v:group style="position:absolute;left:3072;top:5033;width:10;height:20" coordorigin="3072,5033" coordsize="10,20">
              <v:shape style="position:absolute;left:3072;top:5033;width:10;height:20" coordorigin="3072,5033" coordsize="10,20" path="m3072,5052l3082,5052,3082,5033,3072,5033,3072,5052xe" filled="true" fillcolor="#000000" stroked="false">
                <v:path arrowok="t"/>
                <v:fill type="solid"/>
              </v:shape>
            </v:group>
            <v:group style="position:absolute;left:3072;top:5052;width:10;height:20" coordorigin="3072,5052" coordsize="10,20">
              <v:shape style="position:absolute;left:3072;top:5052;width:10;height:20" coordorigin="3072,5052" coordsize="10,20" path="m3072,5071l3082,5071,3082,5052,3072,5052,3072,5071xe" filled="true" fillcolor="#000000" stroked="false">
                <v:path arrowok="t"/>
                <v:fill type="solid"/>
              </v:shape>
            </v:group>
            <v:group style="position:absolute;left:3072;top:5071;width:10;height:20" coordorigin="3072,5071" coordsize="10,20">
              <v:shape style="position:absolute;left:3072;top:5071;width:10;height:20" coordorigin="3072,5071" coordsize="10,20" path="m3072,5090l3082,5090,3082,5071,3072,5071,3072,5090xe" filled="true" fillcolor="#000000" stroked="false">
                <v:path arrowok="t"/>
                <v:fill type="solid"/>
              </v:shape>
            </v:group>
            <v:group style="position:absolute;left:3072;top:5090;width:10;height:20" coordorigin="3072,5090" coordsize="10,20">
              <v:shape style="position:absolute;left:3072;top:5090;width:10;height:20" coordorigin="3072,5090" coordsize="10,20" path="m3072,5109l3082,5109,3082,5090,3072,5090,3072,5109xe" filled="true" fillcolor="#000000" stroked="false">
                <v:path arrowok="t"/>
                <v:fill type="solid"/>
              </v:shape>
            </v:group>
            <v:group style="position:absolute;left:3072;top:5109;width:10;height:20" coordorigin="3072,5109" coordsize="10,20">
              <v:shape style="position:absolute;left:3072;top:5109;width:10;height:20" coordorigin="3072,5109" coordsize="10,20" path="m3072,5129l3082,5129,3082,5109,3072,5109,3072,5129xe" filled="true" fillcolor="#000000" stroked="false">
                <v:path arrowok="t"/>
                <v:fill type="solid"/>
              </v:shape>
            </v:group>
            <v:group style="position:absolute;left:3072;top:5129;width:10;height:20" coordorigin="3072,5129" coordsize="10,20">
              <v:shape style="position:absolute;left:3072;top:5129;width:10;height:20" coordorigin="3072,5129" coordsize="10,20" path="m3072,5148l3082,5148,3082,5129,3072,5129,3072,5148xe" filled="true" fillcolor="#000000" stroked="false">
                <v:path arrowok="t"/>
                <v:fill type="solid"/>
              </v:shape>
            </v:group>
            <v:group style="position:absolute;left:3072;top:5148;width:10;height:20" coordorigin="3072,5148" coordsize="10,20">
              <v:shape style="position:absolute;left:3072;top:5148;width:10;height:20" coordorigin="3072,5148" coordsize="10,20" path="m3072,5167l3082,5167,3082,5148,3072,5148,3072,5167xe" filled="true" fillcolor="#000000" stroked="false">
                <v:path arrowok="t"/>
                <v:fill type="solid"/>
              </v:shape>
            </v:group>
            <v:group style="position:absolute;left:3072;top:5167;width:10;height:20" coordorigin="3072,5167" coordsize="10,20">
              <v:shape style="position:absolute;left:3072;top:5167;width:10;height:20" coordorigin="3072,5167" coordsize="10,20" path="m3072,5186l3082,5186,3082,5167,3072,5167,3072,5186xe" filled="true" fillcolor="#000000" stroked="false">
                <v:path arrowok="t"/>
                <v:fill type="solid"/>
              </v:shape>
            </v:group>
            <v:group style="position:absolute;left:3072;top:5186;width:10;height:20" coordorigin="3072,5186" coordsize="10,20">
              <v:shape style="position:absolute;left:3072;top:5186;width:10;height:20" coordorigin="3072,5186" coordsize="10,20" path="m3072,5205l3082,5205,3082,5186,3072,5186,3072,5205xe" filled="true" fillcolor="#000000" stroked="false">
                <v:path arrowok="t"/>
                <v:fill type="solid"/>
              </v:shape>
            </v:group>
            <v:group style="position:absolute;left:3072;top:5205;width:10;height:20" coordorigin="3072,5205" coordsize="10,20">
              <v:shape style="position:absolute;left:3072;top:5205;width:10;height:20" coordorigin="3072,5205" coordsize="10,20" path="m3072,5225l3082,5225,3082,5205,3072,5205,3072,5225xe" filled="true" fillcolor="#000000" stroked="false">
                <v:path arrowok="t"/>
                <v:fill type="solid"/>
              </v:shape>
            </v:group>
            <v:group style="position:absolute;left:3072;top:5225;width:10;height:20" coordorigin="3072,5225" coordsize="10,20">
              <v:shape style="position:absolute;left:3072;top:5225;width:10;height:20" coordorigin="3072,5225" coordsize="10,20" path="m3072,5244l3082,5244,3082,5225,3072,5225,3072,5244xe" filled="true" fillcolor="#000000" stroked="false">
                <v:path arrowok="t"/>
                <v:fill type="solid"/>
              </v:shape>
            </v:group>
            <v:group style="position:absolute;left:3072;top:5244;width:10;height:20" coordorigin="3072,5244" coordsize="10,20">
              <v:shape style="position:absolute;left:3072;top:5244;width:10;height:20" coordorigin="3072,5244" coordsize="10,20" path="m3072,5263l3082,5263,3082,5244,3072,5244,3072,5263xe" filled="true" fillcolor="#000000" stroked="false">
                <v:path arrowok="t"/>
                <v:fill type="solid"/>
              </v:shape>
            </v:group>
            <v:group style="position:absolute;left:3072;top:5263;width:10;height:20" coordorigin="3072,5263" coordsize="10,20">
              <v:shape style="position:absolute;left:3072;top:5263;width:10;height:20" coordorigin="3072,5263" coordsize="10,20" path="m3072,5282l3082,5282,3082,5263,3072,5263,3072,5282xe" filled="true" fillcolor="#000000" stroked="false">
                <v:path arrowok="t"/>
                <v:fill type="solid"/>
              </v:shape>
            </v:group>
            <v:group style="position:absolute;left:3072;top:5282;width:10;height:20" coordorigin="3072,5282" coordsize="10,20">
              <v:shape style="position:absolute;left:3072;top:5282;width:10;height:20" coordorigin="3072,5282" coordsize="10,20" path="m3072,5301l3082,5301,3082,5282,3072,5282,3072,5301xe" filled="true" fillcolor="#000000" stroked="false">
                <v:path arrowok="t"/>
                <v:fill type="solid"/>
              </v:shape>
            </v:group>
            <v:group style="position:absolute;left:3072;top:5301;width:10;height:20" coordorigin="3072,5301" coordsize="10,20">
              <v:shape style="position:absolute;left:3072;top:5301;width:10;height:20" coordorigin="3072,5301" coordsize="10,20" path="m3072,5321l3082,5321,3082,5301,3072,5301,3072,5321xe" filled="true" fillcolor="#000000" stroked="false">
                <v:path arrowok="t"/>
                <v:fill type="solid"/>
              </v:shape>
            </v:group>
            <v:group style="position:absolute;left:3072;top:5321;width:10;height:20" coordorigin="3072,5321" coordsize="10,20">
              <v:shape style="position:absolute;left:3072;top:5321;width:10;height:20" coordorigin="3072,5321" coordsize="10,20" path="m3072,5340l3082,5340,3082,5321,3072,5321,3072,5340xe" filled="true" fillcolor="#000000" stroked="false">
                <v:path arrowok="t"/>
                <v:fill type="solid"/>
              </v:shape>
            </v:group>
            <v:group style="position:absolute;left:3072;top:5340;width:10;height:20" coordorigin="3072,5340" coordsize="10,20">
              <v:shape style="position:absolute;left:3072;top:5340;width:10;height:20" coordorigin="3072,5340" coordsize="10,20" path="m3072,5359l3082,5359,3082,5340,3072,5340,3072,5359xe" filled="true" fillcolor="#000000" stroked="false">
                <v:path arrowok="t"/>
                <v:fill type="solid"/>
              </v:shape>
            </v:group>
            <v:group style="position:absolute;left:3072;top:5359;width:10;height:20" coordorigin="3072,5359" coordsize="10,20">
              <v:shape style="position:absolute;left:3072;top:5359;width:10;height:20" coordorigin="3072,5359" coordsize="10,20" path="m3072,5378l3082,5378,3082,5359,3072,5359,3072,5378xe" filled="true" fillcolor="#000000" stroked="false">
                <v:path arrowok="t"/>
                <v:fill type="solid"/>
              </v:shape>
            </v:group>
            <v:group style="position:absolute;left:3072;top:5378;width:10;height:20" coordorigin="3072,5378" coordsize="10,20">
              <v:shape style="position:absolute;left:3072;top:5378;width:10;height:20" coordorigin="3072,5378" coordsize="10,20" path="m3072,5397l3082,5397,3082,5378,3072,5378,3072,5397xe" filled="true" fillcolor="#000000" stroked="false">
                <v:path arrowok="t"/>
                <v:fill type="solid"/>
              </v:shape>
            </v:group>
            <v:group style="position:absolute;left:3072;top:5397;width:10;height:20" coordorigin="3072,5397" coordsize="10,20">
              <v:shape style="position:absolute;left:3072;top:5397;width:10;height:20" coordorigin="3072,5397" coordsize="10,20" path="m3072,5417l3082,5417,3082,5397,3072,5397,3072,5417xe" filled="true" fillcolor="#000000" stroked="false">
                <v:path arrowok="t"/>
                <v:fill type="solid"/>
              </v:shape>
            </v:group>
            <v:group style="position:absolute;left:3072;top:5417;width:10;height:20" coordorigin="3072,5417" coordsize="10,20">
              <v:shape style="position:absolute;left:3072;top:5417;width:10;height:20" coordorigin="3072,5417" coordsize="10,20" path="m3072,5436l3082,5436,3082,5417,3072,5417,3072,5436xe" filled="true" fillcolor="#000000" stroked="false">
                <v:path arrowok="t"/>
                <v:fill type="solid"/>
              </v:shape>
            </v:group>
            <v:group style="position:absolute;left:3072;top:5436;width:10;height:20" coordorigin="3072,5436" coordsize="10,20">
              <v:shape style="position:absolute;left:3072;top:5436;width:10;height:20" coordorigin="3072,5436" coordsize="10,20" path="m3072,5455l3082,5455,3082,5436,3072,5436,3072,5455xe" filled="true" fillcolor="#000000" stroked="false">
                <v:path arrowok="t"/>
                <v:fill type="solid"/>
              </v:shape>
            </v:group>
            <v:group style="position:absolute;left:3072;top:5455;width:10;height:20" coordorigin="3072,5455" coordsize="10,20">
              <v:shape style="position:absolute;left:3072;top:5455;width:10;height:20" coordorigin="3072,5455" coordsize="10,20" path="m3072,5474l3082,5474,3082,5455,3072,5455,3072,5474xe" filled="true" fillcolor="#000000" stroked="false">
                <v:path arrowok="t"/>
                <v:fill type="solid"/>
              </v:shape>
            </v:group>
            <v:group style="position:absolute;left:3072;top:5474;width:10;height:20" coordorigin="3072,5474" coordsize="10,20">
              <v:shape style="position:absolute;left:3072;top:5474;width:10;height:20" coordorigin="3072,5474" coordsize="10,20" path="m3072,5493l3082,5493,3082,5474,3072,5474,3072,5493xe" filled="true" fillcolor="#000000" stroked="false">
                <v:path arrowok="t"/>
                <v:fill type="solid"/>
              </v:shape>
            </v:group>
            <v:group style="position:absolute;left:3072;top:5493;width:10;height:20" coordorigin="3072,5493" coordsize="10,20">
              <v:shape style="position:absolute;left:3072;top:5493;width:10;height:20" coordorigin="3072,5493" coordsize="10,20" path="m3072,5513l3082,5513,3082,5493,3072,5493,3072,5513xe" filled="true" fillcolor="#000000" stroked="false">
                <v:path arrowok="t"/>
                <v:fill type="solid"/>
              </v:shape>
            </v:group>
            <v:group style="position:absolute;left:3072;top:5519;width:10;height:2" coordorigin="3072,5519" coordsize="10,2">
              <v:shape style="position:absolute;left:3072;top:5519;width:10;height:2" coordorigin="3072,5519" coordsize="10,0" path="m3072,5519l3082,5519e" filled="false" stroked="true" strokeweight=".60004pt" strokecolor="#000000">
                <v:path arrowok="t"/>
              </v:shape>
            </v:group>
            <v:group style="position:absolute;left:5483;top:4821;width:10;height:20" coordorigin="5483,4821" coordsize="10,20">
              <v:shape style="position:absolute;left:5483;top:4821;width:10;height:20" coordorigin="5483,4821" coordsize="10,20" path="m5483,4841l5492,4841,5492,4821,5483,4821,5483,4841xe" filled="true" fillcolor="#000000" stroked="false">
                <v:path arrowok="t"/>
                <v:fill type="solid"/>
              </v:shape>
            </v:group>
            <v:group style="position:absolute;left:5483;top:4841;width:10;height:20" coordorigin="5483,4841" coordsize="10,20">
              <v:shape style="position:absolute;left:5483;top:4841;width:10;height:20" coordorigin="5483,4841" coordsize="10,20" path="m5483,4860l5492,4860,5492,4841,5483,4841,5483,4860xe" filled="true" fillcolor="#000000" stroked="false">
                <v:path arrowok="t"/>
                <v:fill type="solid"/>
              </v:shape>
            </v:group>
            <v:group style="position:absolute;left:5483;top:4860;width:10;height:20" coordorigin="5483,4860" coordsize="10,20">
              <v:shape style="position:absolute;left:5483;top:4860;width:10;height:20" coordorigin="5483,4860" coordsize="10,20" path="m5483,4879l5492,4879,5492,4860,5483,4860,5483,4879xe" filled="true" fillcolor="#000000" stroked="false">
                <v:path arrowok="t"/>
                <v:fill type="solid"/>
              </v:shape>
            </v:group>
            <v:group style="position:absolute;left:5483;top:4879;width:10;height:20" coordorigin="5483,4879" coordsize="10,20">
              <v:shape style="position:absolute;left:5483;top:4879;width:10;height:20" coordorigin="5483,4879" coordsize="10,20" path="m5483,4898l5492,4898,5492,4879,5483,4879,5483,4898xe" filled="true" fillcolor="#000000" stroked="false">
                <v:path arrowok="t"/>
                <v:fill type="solid"/>
              </v:shape>
            </v:group>
            <v:group style="position:absolute;left:5483;top:4898;width:10;height:20" coordorigin="5483,4898" coordsize="10,20">
              <v:shape style="position:absolute;left:5483;top:4898;width:10;height:20" coordorigin="5483,4898" coordsize="10,20" path="m5483,4917l5492,4917,5492,4898,5483,4898,5483,4917xe" filled="true" fillcolor="#000000" stroked="false">
                <v:path arrowok="t"/>
                <v:fill type="solid"/>
              </v:shape>
            </v:group>
            <v:group style="position:absolute;left:5483;top:4917;width:10;height:20" coordorigin="5483,4917" coordsize="10,20">
              <v:shape style="position:absolute;left:5483;top:4917;width:10;height:20" coordorigin="5483,4917" coordsize="10,20" path="m5483,4937l5492,4937,5492,4917,5483,4917,5483,4937xe" filled="true" fillcolor="#000000" stroked="false">
                <v:path arrowok="t"/>
                <v:fill type="solid"/>
              </v:shape>
            </v:group>
            <v:group style="position:absolute;left:5483;top:4937;width:10;height:20" coordorigin="5483,4937" coordsize="10,20">
              <v:shape style="position:absolute;left:5483;top:4937;width:10;height:20" coordorigin="5483,4937" coordsize="10,20" path="m5483,4956l5492,4956,5492,4937,5483,4937,5483,4956xe" filled="true" fillcolor="#000000" stroked="false">
                <v:path arrowok="t"/>
                <v:fill type="solid"/>
              </v:shape>
            </v:group>
            <v:group style="position:absolute;left:5483;top:4956;width:10;height:20" coordorigin="5483,4956" coordsize="10,20">
              <v:shape style="position:absolute;left:5483;top:4956;width:10;height:20" coordorigin="5483,4956" coordsize="10,20" path="m5483,4975l5492,4975,5492,4956,5483,4956,5483,4975xe" filled="true" fillcolor="#000000" stroked="false">
                <v:path arrowok="t"/>
                <v:fill type="solid"/>
              </v:shape>
            </v:group>
            <v:group style="position:absolute;left:5483;top:4975;width:10;height:20" coordorigin="5483,4975" coordsize="10,20">
              <v:shape style="position:absolute;left:5483;top:4975;width:10;height:20" coordorigin="5483,4975" coordsize="10,20" path="m5483,4994l5492,4994,5492,4975,5483,4975,5483,4994xe" filled="true" fillcolor="#000000" stroked="false">
                <v:path arrowok="t"/>
                <v:fill type="solid"/>
              </v:shape>
            </v:group>
            <v:group style="position:absolute;left:5483;top:4994;width:10;height:20" coordorigin="5483,4994" coordsize="10,20">
              <v:shape style="position:absolute;left:5483;top:4994;width:10;height:20" coordorigin="5483,4994" coordsize="10,20" path="m5483,5013l5492,5013,5492,4994,5483,4994,5483,5013xe" filled="true" fillcolor="#000000" stroked="false">
                <v:path arrowok="t"/>
                <v:fill type="solid"/>
              </v:shape>
            </v:group>
            <v:group style="position:absolute;left:5483;top:5013;width:10;height:20" coordorigin="5483,5013" coordsize="10,20">
              <v:shape style="position:absolute;left:5483;top:5013;width:10;height:20" coordorigin="5483,5013" coordsize="10,20" path="m5483,5033l5492,5033,5492,5013,5483,5013,5483,5033xe" filled="true" fillcolor="#000000" stroked="false">
                <v:path arrowok="t"/>
                <v:fill type="solid"/>
              </v:shape>
            </v:group>
            <v:group style="position:absolute;left:5483;top:5033;width:10;height:20" coordorigin="5483,5033" coordsize="10,20">
              <v:shape style="position:absolute;left:5483;top:5033;width:10;height:20" coordorigin="5483,5033" coordsize="10,20" path="m5483,5052l5492,5052,5492,5033,5483,5033,5483,5052xe" filled="true" fillcolor="#000000" stroked="false">
                <v:path arrowok="t"/>
                <v:fill type="solid"/>
              </v:shape>
            </v:group>
            <v:group style="position:absolute;left:5483;top:5052;width:10;height:20" coordorigin="5483,5052" coordsize="10,20">
              <v:shape style="position:absolute;left:5483;top:5052;width:10;height:20" coordorigin="5483,5052" coordsize="10,20" path="m5483,5071l5492,5071,5492,5052,5483,5052,5483,5071xe" filled="true" fillcolor="#000000" stroked="false">
                <v:path arrowok="t"/>
                <v:fill type="solid"/>
              </v:shape>
            </v:group>
            <v:group style="position:absolute;left:5483;top:5071;width:10;height:20" coordorigin="5483,5071" coordsize="10,20">
              <v:shape style="position:absolute;left:5483;top:5071;width:10;height:20" coordorigin="5483,5071" coordsize="10,20" path="m5483,5090l5492,5090,5492,5071,5483,5071,5483,5090xe" filled="true" fillcolor="#000000" stroked="false">
                <v:path arrowok="t"/>
                <v:fill type="solid"/>
              </v:shape>
            </v:group>
            <v:group style="position:absolute;left:5483;top:5090;width:10;height:20" coordorigin="5483,5090" coordsize="10,20">
              <v:shape style="position:absolute;left:5483;top:5090;width:10;height:20" coordorigin="5483,5090" coordsize="10,20" path="m5483,5109l5492,5109,5492,5090,5483,5090,5483,5109xe" filled="true" fillcolor="#000000" stroked="false">
                <v:path arrowok="t"/>
                <v:fill type="solid"/>
              </v:shape>
            </v:group>
            <v:group style="position:absolute;left:5483;top:5109;width:10;height:20" coordorigin="5483,5109" coordsize="10,20">
              <v:shape style="position:absolute;left:5483;top:5109;width:10;height:20" coordorigin="5483,5109" coordsize="10,20" path="m5483,5129l5492,5129,5492,5109,5483,5109,5483,5129xe" filled="true" fillcolor="#000000" stroked="false">
                <v:path arrowok="t"/>
                <v:fill type="solid"/>
              </v:shape>
            </v:group>
            <v:group style="position:absolute;left:5483;top:5129;width:10;height:20" coordorigin="5483,5129" coordsize="10,20">
              <v:shape style="position:absolute;left:5483;top:5129;width:10;height:20" coordorigin="5483,5129" coordsize="10,20" path="m5483,5148l5492,5148,5492,5129,5483,5129,5483,5148xe" filled="true" fillcolor="#000000" stroked="false">
                <v:path arrowok="t"/>
                <v:fill type="solid"/>
              </v:shape>
            </v:group>
            <v:group style="position:absolute;left:5483;top:5148;width:10;height:20" coordorigin="5483,5148" coordsize="10,20">
              <v:shape style="position:absolute;left:5483;top:5148;width:10;height:20" coordorigin="5483,5148" coordsize="10,20" path="m5483,5167l5492,5167,5492,5148,5483,5148,5483,5167xe" filled="true" fillcolor="#000000" stroked="false">
                <v:path arrowok="t"/>
                <v:fill type="solid"/>
              </v:shape>
            </v:group>
            <v:group style="position:absolute;left:5483;top:5167;width:10;height:20" coordorigin="5483,5167" coordsize="10,20">
              <v:shape style="position:absolute;left:5483;top:5167;width:10;height:20" coordorigin="5483,5167" coordsize="10,20" path="m5483,5186l5492,5186,5492,5167,5483,5167,5483,5186xe" filled="true" fillcolor="#000000" stroked="false">
                <v:path arrowok="t"/>
                <v:fill type="solid"/>
              </v:shape>
            </v:group>
            <v:group style="position:absolute;left:5483;top:5186;width:10;height:20" coordorigin="5483,5186" coordsize="10,20">
              <v:shape style="position:absolute;left:5483;top:5186;width:10;height:20" coordorigin="5483,5186" coordsize="10,20" path="m5483,5205l5492,5205,5492,5186,5483,5186,5483,5205xe" filled="true" fillcolor="#000000" stroked="false">
                <v:path arrowok="t"/>
                <v:fill type="solid"/>
              </v:shape>
            </v:group>
            <v:group style="position:absolute;left:5483;top:5205;width:10;height:20" coordorigin="5483,5205" coordsize="10,20">
              <v:shape style="position:absolute;left:5483;top:5205;width:10;height:20" coordorigin="5483,5205" coordsize="10,20" path="m5483,5225l5492,5225,5492,5205,5483,5205,5483,5225xe" filled="true" fillcolor="#000000" stroked="false">
                <v:path arrowok="t"/>
                <v:fill type="solid"/>
              </v:shape>
            </v:group>
            <v:group style="position:absolute;left:5483;top:5225;width:10;height:20" coordorigin="5483,5225" coordsize="10,20">
              <v:shape style="position:absolute;left:5483;top:5225;width:10;height:20" coordorigin="5483,5225" coordsize="10,20" path="m5483,5244l5492,5244,5492,5225,5483,5225,5483,5244xe" filled="true" fillcolor="#000000" stroked="false">
                <v:path arrowok="t"/>
                <v:fill type="solid"/>
              </v:shape>
            </v:group>
            <v:group style="position:absolute;left:5483;top:5244;width:10;height:20" coordorigin="5483,5244" coordsize="10,20">
              <v:shape style="position:absolute;left:5483;top:5244;width:10;height:20" coordorigin="5483,5244" coordsize="10,20" path="m5483,5263l5492,5263,5492,5244,5483,5244,5483,5263xe" filled="true" fillcolor="#000000" stroked="false">
                <v:path arrowok="t"/>
                <v:fill type="solid"/>
              </v:shape>
            </v:group>
            <v:group style="position:absolute;left:5483;top:5263;width:10;height:20" coordorigin="5483,5263" coordsize="10,20">
              <v:shape style="position:absolute;left:5483;top:5263;width:10;height:20" coordorigin="5483,5263" coordsize="10,20" path="m5483,5282l5492,5282,5492,5263,5483,5263,5483,5282xe" filled="true" fillcolor="#000000" stroked="false">
                <v:path arrowok="t"/>
                <v:fill type="solid"/>
              </v:shape>
            </v:group>
            <v:group style="position:absolute;left:5483;top:5282;width:10;height:20" coordorigin="5483,5282" coordsize="10,20">
              <v:shape style="position:absolute;left:5483;top:5282;width:10;height:20" coordorigin="5483,5282" coordsize="10,20" path="m5483,5301l5492,5301,5492,5282,5483,5282,5483,5301xe" filled="true" fillcolor="#000000" stroked="false">
                <v:path arrowok="t"/>
                <v:fill type="solid"/>
              </v:shape>
            </v:group>
            <v:group style="position:absolute;left:5483;top:5301;width:10;height:20" coordorigin="5483,5301" coordsize="10,20">
              <v:shape style="position:absolute;left:5483;top:5301;width:10;height:20" coordorigin="5483,5301" coordsize="10,20" path="m5483,5321l5492,5321,5492,5301,5483,5301,5483,5321xe" filled="true" fillcolor="#000000" stroked="false">
                <v:path arrowok="t"/>
                <v:fill type="solid"/>
              </v:shape>
            </v:group>
            <v:group style="position:absolute;left:5483;top:5321;width:10;height:20" coordorigin="5483,5321" coordsize="10,20">
              <v:shape style="position:absolute;left:5483;top:5321;width:10;height:20" coordorigin="5483,5321" coordsize="10,20" path="m5483,5340l5492,5340,5492,5321,5483,5321,5483,5340xe" filled="true" fillcolor="#000000" stroked="false">
                <v:path arrowok="t"/>
                <v:fill type="solid"/>
              </v:shape>
            </v:group>
            <v:group style="position:absolute;left:5483;top:5340;width:10;height:20" coordorigin="5483,5340" coordsize="10,20">
              <v:shape style="position:absolute;left:5483;top:5340;width:10;height:20" coordorigin="5483,5340" coordsize="10,20" path="m5483,5359l5492,5359,5492,5340,5483,5340,5483,5359xe" filled="true" fillcolor="#000000" stroked="false">
                <v:path arrowok="t"/>
                <v:fill type="solid"/>
              </v:shape>
            </v:group>
            <v:group style="position:absolute;left:5483;top:5359;width:10;height:20" coordorigin="5483,5359" coordsize="10,20">
              <v:shape style="position:absolute;left:5483;top:5359;width:10;height:20" coordorigin="5483,5359" coordsize="10,20" path="m5483,5378l5492,5378,5492,5359,5483,5359,5483,5378xe" filled="true" fillcolor="#000000" stroked="false">
                <v:path arrowok="t"/>
                <v:fill type="solid"/>
              </v:shape>
            </v:group>
            <v:group style="position:absolute;left:5483;top:5378;width:10;height:20" coordorigin="5483,5378" coordsize="10,20">
              <v:shape style="position:absolute;left:5483;top:5378;width:10;height:20" coordorigin="5483,5378" coordsize="10,20" path="m5483,5397l5492,5397,5492,5378,5483,5378,5483,5397xe" filled="true" fillcolor="#000000" stroked="false">
                <v:path arrowok="t"/>
                <v:fill type="solid"/>
              </v:shape>
            </v:group>
            <v:group style="position:absolute;left:5483;top:5397;width:10;height:20" coordorigin="5483,5397" coordsize="10,20">
              <v:shape style="position:absolute;left:5483;top:5397;width:10;height:20" coordorigin="5483,5397" coordsize="10,20" path="m5483,5417l5492,5417,5492,5397,5483,5397,5483,5417xe" filled="true" fillcolor="#000000" stroked="false">
                <v:path arrowok="t"/>
                <v:fill type="solid"/>
              </v:shape>
            </v:group>
            <v:group style="position:absolute;left:5483;top:5417;width:10;height:20" coordorigin="5483,5417" coordsize="10,20">
              <v:shape style="position:absolute;left:5483;top:5417;width:10;height:20" coordorigin="5483,5417" coordsize="10,20" path="m5483,5436l5492,5436,5492,5417,5483,5417,5483,5436xe" filled="true" fillcolor="#000000" stroked="false">
                <v:path arrowok="t"/>
                <v:fill type="solid"/>
              </v:shape>
            </v:group>
            <v:group style="position:absolute;left:5483;top:5436;width:10;height:20" coordorigin="5483,5436" coordsize="10,20">
              <v:shape style="position:absolute;left:5483;top:5436;width:10;height:20" coordorigin="5483,5436" coordsize="10,20" path="m5483,5455l5492,5455,5492,5436,5483,5436,5483,5455xe" filled="true" fillcolor="#000000" stroked="false">
                <v:path arrowok="t"/>
                <v:fill type="solid"/>
              </v:shape>
            </v:group>
            <v:group style="position:absolute;left:5483;top:5455;width:10;height:20" coordorigin="5483,5455" coordsize="10,20">
              <v:shape style="position:absolute;left:5483;top:5455;width:10;height:20" coordorigin="5483,5455" coordsize="10,20" path="m5483,5474l5492,5474,5492,5455,5483,5455,5483,5474xe" filled="true" fillcolor="#000000" stroked="false">
                <v:path arrowok="t"/>
                <v:fill type="solid"/>
              </v:shape>
            </v:group>
            <v:group style="position:absolute;left:5483;top:5474;width:10;height:20" coordorigin="5483,5474" coordsize="10,20">
              <v:shape style="position:absolute;left:5483;top:5474;width:10;height:20" coordorigin="5483,5474" coordsize="10,20" path="m5483,5493l5492,5493,5492,5474,5483,5474,5483,5493xe" filled="true" fillcolor="#000000" stroked="false">
                <v:path arrowok="t"/>
                <v:fill type="solid"/>
              </v:shape>
            </v:group>
            <v:group style="position:absolute;left:5483;top:5493;width:10;height:20" coordorigin="5483,5493" coordsize="10,20">
              <v:shape style="position:absolute;left:5483;top:5493;width:10;height:20" coordorigin="5483,5493" coordsize="10,20" path="m5483,5513l5492,5513,5492,5493,5483,5493,5483,5513xe" filled="true" fillcolor="#000000" stroked="false">
                <v:path arrowok="t"/>
                <v:fill type="solid"/>
              </v:shape>
            </v:group>
            <v:group style="position:absolute;left:5483;top:5519;width:10;height:2" coordorigin="5483,5519" coordsize="10,2">
              <v:shape style="position:absolute;left:5483;top:5519;width:10;height:2" coordorigin="5483,5519" coordsize="10,0" path="m5483,5519l5492,5519e" filled="false" stroked="true" strokeweight=".60004pt" strokecolor="#000000">
                <v:path arrowok="t"/>
              </v:shape>
            </v:group>
            <v:group style="position:absolute;left:6709;top:4821;width:10;height:20" coordorigin="6709,4821" coordsize="10,20">
              <v:shape style="position:absolute;left:6709;top:4821;width:10;height:20" coordorigin="6709,4821" coordsize="10,20" path="m6709,4841l6719,4841,6719,4821,6709,4821,6709,4841xe" filled="true" fillcolor="#000000" stroked="false">
                <v:path arrowok="t"/>
                <v:fill type="solid"/>
              </v:shape>
            </v:group>
            <v:group style="position:absolute;left:6709;top:4841;width:10;height:20" coordorigin="6709,4841" coordsize="10,20">
              <v:shape style="position:absolute;left:6709;top:4841;width:10;height:20" coordorigin="6709,4841" coordsize="10,20" path="m6709,4860l6719,4860,6719,4841,6709,4841,6709,4860xe" filled="true" fillcolor="#000000" stroked="false">
                <v:path arrowok="t"/>
                <v:fill type="solid"/>
              </v:shape>
            </v:group>
            <v:group style="position:absolute;left:6709;top:4860;width:10;height:20" coordorigin="6709,4860" coordsize="10,20">
              <v:shape style="position:absolute;left:6709;top:4860;width:10;height:20" coordorigin="6709,4860" coordsize="10,20" path="m6709,4879l6719,4879,6719,4860,6709,4860,6709,4879xe" filled="true" fillcolor="#000000" stroked="false">
                <v:path arrowok="t"/>
                <v:fill type="solid"/>
              </v:shape>
            </v:group>
            <v:group style="position:absolute;left:6709;top:4879;width:10;height:20" coordorigin="6709,4879" coordsize="10,20">
              <v:shape style="position:absolute;left:6709;top:4879;width:10;height:20" coordorigin="6709,4879" coordsize="10,20" path="m6709,4898l6719,4898,6719,4879,6709,4879,6709,4898xe" filled="true" fillcolor="#000000" stroked="false">
                <v:path arrowok="t"/>
                <v:fill type="solid"/>
              </v:shape>
            </v:group>
            <v:group style="position:absolute;left:6709;top:4898;width:10;height:20" coordorigin="6709,4898" coordsize="10,20">
              <v:shape style="position:absolute;left:6709;top:4898;width:10;height:20" coordorigin="6709,4898" coordsize="10,20" path="m6709,4917l6719,4917,6719,4898,6709,4898,6709,4917xe" filled="true" fillcolor="#000000" stroked="false">
                <v:path arrowok="t"/>
                <v:fill type="solid"/>
              </v:shape>
            </v:group>
            <v:group style="position:absolute;left:6709;top:4917;width:10;height:20" coordorigin="6709,4917" coordsize="10,20">
              <v:shape style="position:absolute;left:6709;top:4917;width:10;height:20" coordorigin="6709,4917" coordsize="10,20" path="m6709,4937l6719,4937,6719,4917,6709,4917,6709,4937xe" filled="true" fillcolor="#000000" stroked="false">
                <v:path arrowok="t"/>
                <v:fill type="solid"/>
              </v:shape>
            </v:group>
            <v:group style="position:absolute;left:6709;top:4937;width:10;height:20" coordorigin="6709,4937" coordsize="10,20">
              <v:shape style="position:absolute;left:6709;top:4937;width:10;height:20" coordorigin="6709,4937" coordsize="10,20" path="m6709,4956l6719,4956,6719,4937,6709,4937,6709,4956xe" filled="true" fillcolor="#000000" stroked="false">
                <v:path arrowok="t"/>
                <v:fill type="solid"/>
              </v:shape>
            </v:group>
            <v:group style="position:absolute;left:6709;top:4956;width:10;height:20" coordorigin="6709,4956" coordsize="10,20">
              <v:shape style="position:absolute;left:6709;top:4956;width:10;height:20" coordorigin="6709,4956" coordsize="10,20" path="m6709,4975l6719,4975,6719,4956,6709,4956,6709,4975xe" filled="true" fillcolor="#000000" stroked="false">
                <v:path arrowok="t"/>
                <v:fill type="solid"/>
              </v:shape>
            </v:group>
            <v:group style="position:absolute;left:6709;top:4975;width:10;height:20" coordorigin="6709,4975" coordsize="10,20">
              <v:shape style="position:absolute;left:6709;top:4975;width:10;height:20" coordorigin="6709,4975" coordsize="10,20" path="m6709,4994l6719,4994,6719,4975,6709,4975,6709,4994xe" filled="true" fillcolor="#000000" stroked="false">
                <v:path arrowok="t"/>
                <v:fill type="solid"/>
              </v:shape>
            </v:group>
            <v:group style="position:absolute;left:6709;top:4994;width:10;height:20" coordorigin="6709,4994" coordsize="10,20">
              <v:shape style="position:absolute;left:6709;top:4994;width:10;height:20" coordorigin="6709,4994" coordsize="10,20" path="m6709,5013l6719,5013,6719,4994,6709,4994,6709,5013xe" filled="true" fillcolor="#000000" stroked="false">
                <v:path arrowok="t"/>
                <v:fill type="solid"/>
              </v:shape>
            </v:group>
            <v:group style="position:absolute;left:6709;top:5013;width:10;height:20" coordorigin="6709,5013" coordsize="10,20">
              <v:shape style="position:absolute;left:6709;top:5013;width:10;height:20" coordorigin="6709,5013" coordsize="10,20" path="m6709,5033l6719,5033,6719,5013,6709,5013,6709,5033xe" filled="true" fillcolor="#000000" stroked="false">
                <v:path arrowok="t"/>
                <v:fill type="solid"/>
              </v:shape>
            </v:group>
            <v:group style="position:absolute;left:6709;top:5033;width:10;height:20" coordorigin="6709,5033" coordsize="10,20">
              <v:shape style="position:absolute;left:6709;top:5033;width:10;height:20" coordorigin="6709,5033" coordsize="10,20" path="m6709,5052l6719,5052,6719,5033,6709,5033,6709,5052xe" filled="true" fillcolor="#000000" stroked="false">
                <v:path arrowok="t"/>
                <v:fill type="solid"/>
              </v:shape>
            </v:group>
            <v:group style="position:absolute;left:6709;top:5052;width:10;height:20" coordorigin="6709,5052" coordsize="10,20">
              <v:shape style="position:absolute;left:6709;top:5052;width:10;height:20" coordorigin="6709,5052" coordsize="10,20" path="m6709,5071l6719,5071,6719,5052,6709,5052,6709,5071xe" filled="true" fillcolor="#000000" stroked="false">
                <v:path arrowok="t"/>
                <v:fill type="solid"/>
              </v:shape>
            </v:group>
            <v:group style="position:absolute;left:6709;top:5071;width:10;height:20" coordorigin="6709,5071" coordsize="10,20">
              <v:shape style="position:absolute;left:6709;top:5071;width:10;height:20" coordorigin="6709,5071" coordsize="10,20" path="m6709,5090l6719,5090,6719,5071,6709,5071,6709,5090xe" filled="true" fillcolor="#000000" stroked="false">
                <v:path arrowok="t"/>
                <v:fill type="solid"/>
              </v:shape>
            </v:group>
            <v:group style="position:absolute;left:6709;top:5090;width:10;height:20" coordorigin="6709,5090" coordsize="10,20">
              <v:shape style="position:absolute;left:6709;top:5090;width:10;height:20" coordorigin="6709,5090" coordsize="10,20" path="m6709,5109l6719,5109,6719,5090,6709,5090,6709,5109xe" filled="true" fillcolor="#000000" stroked="false">
                <v:path arrowok="t"/>
                <v:fill type="solid"/>
              </v:shape>
            </v:group>
            <v:group style="position:absolute;left:6709;top:5109;width:10;height:20" coordorigin="6709,5109" coordsize="10,20">
              <v:shape style="position:absolute;left:6709;top:5109;width:10;height:20" coordorigin="6709,5109" coordsize="10,20" path="m6709,5129l6719,5129,6719,5109,6709,5109,6709,5129xe" filled="true" fillcolor="#000000" stroked="false">
                <v:path arrowok="t"/>
                <v:fill type="solid"/>
              </v:shape>
            </v:group>
            <v:group style="position:absolute;left:6709;top:5129;width:10;height:20" coordorigin="6709,5129" coordsize="10,20">
              <v:shape style="position:absolute;left:6709;top:5129;width:10;height:20" coordorigin="6709,5129" coordsize="10,20" path="m6709,5148l6719,5148,6719,5129,6709,5129,6709,5148xe" filled="true" fillcolor="#000000" stroked="false">
                <v:path arrowok="t"/>
                <v:fill type="solid"/>
              </v:shape>
            </v:group>
            <v:group style="position:absolute;left:6709;top:5148;width:10;height:20" coordorigin="6709,5148" coordsize="10,20">
              <v:shape style="position:absolute;left:6709;top:5148;width:10;height:20" coordorigin="6709,5148" coordsize="10,20" path="m6709,5167l6719,5167,6719,5148,6709,5148,6709,5167xe" filled="true" fillcolor="#000000" stroked="false">
                <v:path arrowok="t"/>
                <v:fill type="solid"/>
              </v:shape>
            </v:group>
            <v:group style="position:absolute;left:6709;top:5167;width:10;height:20" coordorigin="6709,5167" coordsize="10,20">
              <v:shape style="position:absolute;left:6709;top:5167;width:10;height:20" coordorigin="6709,5167" coordsize="10,20" path="m6709,5186l6719,5186,6719,5167,6709,5167,6709,5186xe" filled="true" fillcolor="#000000" stroked="false">
                <v:path arrowok="t"/>
                <v:fill type="solid"/>
              </v:shape>
            </v:group>
            <v:group style="position:absolute;left:6709;top:5186;width:10;height:20" coordorigin="6709,5186" coordsize="10,20">
              <v:shape style="position:absolute;left:6709;top:5186;width:10;height:20" coordorigin="6709,5186" coordsize="10,20" path="m6709,5205l6719,5205,6719,5186,6709,5186,6709,5205xe" filled="true" fillcolor="#000000" stroked="false">
                <v:path arrowok="t"/>
                <v:fill type="solid"/>
              </v:shape>
            </v:group>
            <v:group style="position:absolute;left:6709;top:5205;width:10;height:20" coordorigin="6709,5205" coordsize="10,20">
              <v:shape style="position:absolute;left:6709;top:5205;width:10;height:20" coordorigin="6709,5205" coordsize="10,20" path="m6709,5225l6719,5225,6719,5205,6709,5205,6709,5225xe" filled="true" fillcolor="#000000" stroked="false">
                <v:path arrowok="t"/>
                <v:fill type="solid"/>
              </v:shape>
            </v:group>
            <v:group style="position:absolute;left:6709;top:5225;width:10;height:20" coordorigin="6709,5225" coordsize="10,20">
              <v:shape style="position:absolute;left:6709;top:5225;width:10;height:20" coordorigin="6709,5225" coordsize="10,20" path="m6709,5244l6719,5244,6719,5225,6709,5225,6709,5244xe" filled="true" fillcolor="#000000" stroked="false">
                <v:path arrowok="t"/>
                <v:fill type="solid"/>
              </v:shape>
            </v:group>
            <v:group style="position:absolute;left:6709;top:5244;width:10;height:20" coordorigin="6709,5244" coordsize="10,20">
              <v:shape style="position:absolute;left:6709;top:5244;width:10;height:20" coordorigin="6709,5244" coordsize="10,20" path="m6709,5263l6719,5263,6719,5244,6709,5244,6709,5263xe" filled="true" fillcolor="#000000" stroked="false">
                <v:path arrowok="t"/>
                <v:fill type="solid"/>
              </v:shape>
            </v:group>
            <v:group style="position:absolute;left:6709;top:5263;width:10;height:20" coordorigin="6709,5263" coordsize="10,20">
              <v:shape style="position:absolute;left:6709;top:5263;width:10;height:20" coordorigin="6709,5263" coordsize="10,20" path="m6709,5282l6719,5282,6719,5263,6709,5263,6709,5282xe" filled="true" fillcolor="#000000" stroked="false">
                <v:path arrowok="t"/>
                <v:fill type="solid"/>
              </v:shape>
            </v:group>
            <v:group style="position:absolute;left:6709;top:5282;width:10;height:20" coordorigin="6709,5282" coordsize="10,20">
              <v:shape style="position:absolute;left:6709;top:5282;width:10;height:20" coordorigin="6709,5282" coordsize="10,20" path="m6709,5301l6719,5301,6719,5282,6709,5282,6709,5301xe" filled="true" fillcolor="#000000" stroked="false">
                <v:path arrowok="t"/>
                <v:fill type="solid"/>
              </v:shape>
            </v:group>
            <v:group style="position:absolute;left:6709;top:5301;width:10;height:20" coordorigin="6709,5301" coordsize="10,20">
              <v:shape style="position:absolute;left:6709;top:5301;width:10;height:20" coordorigin="6709,5301" coordsize="10,20" path="m6709,5321l6719,5321,6719,5301,6709,5301,6709,5321xe" filled="true" fillcolor="#000000" stroked="false">
                <v:path arrowok="t"/>
                <v:fill type="solid"/>
              </v:shape>
            </v:group>
            <v:group style="position:absolute;left:6709;top:5321;width:10;height:20" coordorigin="6709,5321" coordsize="10,20">
              <v:shape style="position:absolute;left:6709;top:5321;width:10;height:20" coordorigin="6709,5321" coordsize="10,20" path="m6709,5340l6719,5340,6719,5321,6709,5321,6709,5340xe" filled="true" fillcolor="#000000" stroked="false">
                <v:path arrowok="t"/>
                <v:fill type="solid"/>
              </v:shape>
            </v:group>
            <v:group style="position:absolute;left:6709;top:5340;width:10;height:20" coordorigin="6709,5340" coordsize="10,20">
              <v:shape style="position:absolute;left:6709;top:5340;width:10;height:20" coordorigin="6709,5340" coordsize="10,20" path="m6709,5359l6719,5359,6719,5340,6709,5340,6709,5359xe" filled="true" fillcolor="#000000" stroked="false">
                <v:path arrowok="t"/>
                <v:fill type="solid"/>
              </v:shape>
            </v:group>
            <v:group style="position:absolute;left:6709;top:5359;width:10;height:20" coordorigin="6709,5359" coordsize="10,20">
              <v:shape style="position:absolute;left:6709;top:5359;width:10;height:20" coordorigin="6709,5359" coordsize="10,20" path="m6709,5378l6719,5378,6719,5359,6709,5359,6709,5378xe" filled="true" fillcolor="#000000" stroked="false">
                <v:path arrowok="t"/>
                <v:fill type="solid"/>
              </v:shape>
            </v:group>
            <v:group style="position:absolute;left:6709;top:5378;width:10;height:20" coordorigin="6709,5378" coordsize="10,20">
              <v:shape style="position:absolute;left:6709;top:5378;width:10;height:20" coordorigin="6709,5378" coordsize="10,20" path="m6709,5397l6719,5397,6719,5378,6709,5378,6709,5397xe" filled="true" fillcolor="#000000" stroked="false">
                <v:path arrowok="t"/>
                <v:fill type="solid"/>
              </v:shape>
            </v:group>
            <v:group style="position:absolute;left:6709;top:5397;width:10;height:20" coordorigin="6709,5397" coordsize="10,20">
              <v:shape style="position:absolute;left:6709;top:5397;width:10;height:20" coordorigin="6709,5397" coordsize="10,20" path="m6709,5417l6719,5417,6719,5397,6709,5397,6709,5417xe" filled="true" fillcolor="#000000" stroked="false">
                <v:path arrowok="t"/>
                <v:fill type="solid"/>
              </v:shape>
            </v:group>
            <v:group style="position:absolute;left:6709;top:5417;width:10;height:20" coordorigin="6709,5417" coordsize="10,20">
              <v:shape style="position:absolute;left:6709;top:5417;width:10;height:20" coordorigin="6709,5417" coordsize="10,20" path="m6709,5436l6719,5436,6719,5417,6709,5417,6709,5436xe" filled="true" fillcolor="#000000" stroked="false">
                <v:path arrowok="t"/>
                <v:fill type="solid"/>
              </v:shape>
            </v:group>
            <v:group style="position:absolute;left:6709;top:5436;width:10;height:20" coordorigin="6709,5436" coordsize="10,20">
              <v:shape style="position:absolute;left:6709;top:5436;width:10;height:20" coordorigin="6709,5436" coordsize="10,20" path="m6709,5455l6719,5455,6719,5436,6709,5436,6709,5455xe" filled="true" fillcolor="#000000" stroked="false">
                <v:path arrowok="t"/>
                <v:fill type="solid"/>
              </v:shape>
            </v:group>
            <v:group style="position:absolute;left:6709;top:5455;width:10;height:20" coordorigin="6709,5455" coordsize="10,20">
              <v:shape style="position:absolute;left:6709;top:5455;width:10;height:20" coordorigin="6709,5455" coordsize="10,20" path="m6709,5474l6719,5474,6719,5455,6709,5455,6709,5474xe" filled="true" fillcolor="#000000" stroked="false">
                <v:path arrowok="t"/>
                <v:fill type="solid"/>
              </v:shape>
            </v:group>
            <v:group style="position:absolute;left:6709;top:5474;width:10;height:20" coordorigin="6709,5474" coordsize="10,20">
              <v:shape style="position:absolute;left:6709;top:5474;width:10;height:20" coordorigin="6709,5474" coordsize="10,20" path="m6709,5493l6719,5493,6719,5474,6709,5474,6709,5493xe" filled="true" fillcolor="#000000" stroked="false">
                <v:path arrowok="t"/>
                <v:fill type="solid"/>
              </v:shape>
            </v:group>
            <v:group style="position:absolute;left:6709;top:5493;width:10;height:20" coordorigin="6709,5493" coordsize="10,20">
              <v:shape style="position:absolute;left:6709;top:5493;width:10;height:20" coordorigin="6709,5493" coordsize="10,20" path="m6709,5513l6719,5513,6719,5493,6709,5493,6709,5513xe" filled="true" fillcolor="#000000" stroked="false">
                <v:path arrowok="t"/>
                <v:fill type="solid"/>
              </v:shape>
            </v:group>
            <v:group style="position:absolute;left:6709;top:5519;width:10;height:2" coordorigin="6709,5519" coordsize="10,2">
              <v:shape style="position:absolute;left:6709;top:5519;width:10;height:2" coordorigin="6709,5519" coordsize="10,0" path="m6709,5519l6719,5519e" filled="false" stroked="true" strokeweight=".60004pt" strokecolor="#000000">
                <v:path arrowok="t"/>
              </v:shape>
            </v:group>
            <v:group style="position:absolute;left:8317;top:4821;width:10;height:20" coordorigin="8317,4821" coordsize="10,20">
              <v:shape style="position:absolute;left:8317;top:4821;width:10;height:20" coordorigin="8317,4821" coordsize="10,20" path="m8317,4841l8327,4841,8327,4821,8317,4821,8317,4841xe" filled="true" fillcolor="#000000" stroked="false">
                <v:path arrowok="t"/>
                <v:fill type="solid"/>
              </v:shape>
            </v:group>
            <v:group style="position:absolute;left:8317;top:4841;width:10;height:20" coordorigin="8317,4841" coordsize="10,20">
              <v:shape style="position:absolute;left:8317;top:4841;width:10;height:20" coordorigin="8317,4841" coordsize="10,20" path="m8317,4860l8327,4860,8327,4841,8317,4841,8317,4860xe" filled="true" fillcolor="#000000" stroked="false">
                <v:path arrowok="t"/>
                <v:fill type="solid"/>
              </v:shape>
            </v:group>
            <v:group style="position:absolute;left:8317;top:4860;width:10;height:20" coordorigin="8317,4860" coordsize="10,20">
              <v:shape style="position:absolute;left:8317;top:4860;width:10;height:20" coordorigin="8317,4860" coordsize="10,20" path="m8317,4879l8327,4879,8327,4860,8317,4860,8317,4879xe" filled="true" fillcolor="#000000" stroked="false">
                <v:path arrowok="t"/>
                <v:fill type="solid"/>
              </v:shape>
            </v:group>
            <v:group style="position:absolute;left:8317;top:4879;width:10;height:20" coordorigin="8317,4879" coordsize="10,20">
              <v:shape style="position:absolute;left:8317;top:4879;width:10;height:20" coordorigin="8317,4879" coordsize="10,20" path="m8317,4898l8327,4898,8327,4879,8317,4879,8317,4898xe" filled="true" fillcolor="#000000" stroked="false">
                <v:path arrowok="t"/>
                <v:fill type="solid"/>
              </v:shape>
            </v:group>
            <v:group style="position:absolute;left:8317;top:4898;width:10;height:20" coordorigin="8317,4898" coordsize="10,20">
              <v:shape style="position:absolute;left:8317;top:4898;width:10;height:20" coordorigin="8317,4898" coordsize="10,20" path="m8317,4917l8327,4917,8327,4898,8317,4898,8317,4917xe" filled="true" fillcolor="#000000" stroked="false">
                <v:path arrowok="t"/>
                <v:fill type="solid"/>
              </v:shape>
            </v:group>
            <v:group style="position:absolute;left:8317;top:4917;width:10;height:20" coordorigin="8317,4917" coordsize="10,20">
              <v:shape style="position:absolute;left:8317;top:4917;width:10;height:20" coordorigin="8317,4917" coordsize="10,20" path="m8317,4937l8327,4937,8327,4917,8317,4917,8317,4937xe" filled="true" fillcolor="#000000" stroked="false">
                <v:path arrowok="t"/>
                <v:fill type="solid"/>
              </v:shape>
            </v:group>
            <v:group style="position:absolute;left:8317;top:4937;width:10;height:20" coordorigin="8317,4937" coordsize="10,20">
              <v:shape style="position:absolute;left:8317;top:4937;width:10;height:20" coordorigin="8317,4937" coordsize="10,20" path="m8317,4956l8327,4956,8327,4937,8317,4937,8317,4956xe" filled="true" fillcolor="#000000" stroked="false">
                <v:path arrowok="t"/>
                <v:fill type="solid"/>
              </v:shape>
            </v:group>
            <v:group style="position:absolute;left:8317;top:4956;width:10;height:20" coordorigin="8317,4956" coordsize="10,20">
              <v:shape style="position:absolute;left:8317;top:4956;width:10;height:20" coordorigin="8317,4956" coordsize="10,20" path="m8317,4975l8327,4975,8327,4956,8317,4956,8317,4975xe" filled="true" fillcolor="#000000" stroked="false">
                <v:path arrowok="t"/>
                <v:fill type="solid"/>
              </v:shape>
            </v:group>
            <v:group style="position:absolute;left:8317;top:4975;width:10;height:20" coordorigin="8317,4975" coordsize="10,20">
              <v:shape style="position:absolute;left:8317;top:4975;width:10;height:20" coordorigin="8317,4975" coordsize="10,20" path="m8317,4994l8327,4994,8327,4975,8317,4975,8317,4994xe" filled="true" fillcolor="#000000" stroked="false">
                <v:path arrowok="t"/>
                <v:fill type="solid"/>
              </v:shape>
            </v:group>
            <v:group style="position:absolute;left:8317;top:4994;width:10;height:20" coordorigin="8317,4994" coordsize="10,20">
              <v:shape style="position:absolute;left:8317;top:4994;width:10;height:20" coordorigin="8317,4994" coordsize="10,20" path="m8317,5013l8327,5013,8327,4994,8317,4994,8317,5013xe" filled="true" fillcolor="#000000" stroked="false">
                <v:path arrowok="t"/>
                <v:fill type="solid"/>
              </v:shape>
            </v:group>
            <v:group style="position:absolute;left:8317;top:5013;width:10;height:20" coordorigin="8317,5013" coordsize="10,20">
              <v:shape style="position:absolute;left:8317;top:5013;width:10;height:20" coordorigin="8317,5013" coordsize="10,20" path="m8317,5033l8327,5033,8327,5013,8317,5013,8317,5033xe" filled="true" fillcolor="#000000" stroked="false">
                <v:path arrowok="t"/>
                <v:fill type="solid"/>
              </v:shape>
            </v:group>
            <v:group style="position:absolute;left:8317;top:5033;width:10;height:20" coordorigin="8317,5033" coordsize="10,20">
              <v:shape style="position:absolute;left:8317;top:5033;width:10;height:20" coordorigin="8317,5033" coordsize="10,20" path="m8317,5052l8327,5052,8327,5033,8317,5033,8317,5052xe" filled="true" fillcolor="#000000" stroked="false">
                <v:path arrowok="t"/>
                <v:fill type="solid"/>
              </v:shape>
            </v:group>
            <v:group style="position:absolute;left:8317;top:5052;width:10;height:20" coordorigin="8317,5052" coordsize="10,20">
              <v:shape style="position:absolute;left:8317;top:5052;width:10;height:20" coordorigin="8317,5052" coordsize="10,20" path="m8317,5071l8327,5071,8327,5052,8317,5052,8317,5071xe" filled="true" fillcolor="#000000" stroked="false">
                <v:path arrowok="t"/>
                <v:fill type="solid"/>
              </v:shape>
            </v:group>
            <v:group style="position:absolute;left:8317;top:5071;width:10;height:20" coordorigin="8317,5071" coordsize="10,20">
              <v:shape style="position:absolute;left:8317;top:5071;width:10;height:20" coordorigin="8317,5071" coordsize="10,20" path="m8317,5090l8327,5090,8327,5071,8317,5071,8317,5090xe" filled="true" fillcolor="#000000" stroked="false">
                <v:path arrowok="t"/>
                <v:fill type="solid"/>
              </v:shape>
            </v:group>
            <v:group style="position:absolute;left:8317;top:5090;width:10;height:20" coordorigin="8317,5090" coordsize="10,20">
              <v:shape style="position:absolute;left:8317;top:5090;width:10;height:20" coordorigin="8317,5090" coordsize="10,20" path="m8317,5109l8327,5109,8327,5090,8317,5090,8317,5109xe" filled="true" fillcolor="#000000" stroked="false">
                <v:path arrowok="t"/>
                <v:fill type="solid"/>
              </v:shape>
            </v:group>
            <v:group style="position:absolute;left:8317;top:5109;width:10;height:20" coordorigin="8317,5109" coordsize="10,20">
              <v:shape style="position:absolute;left:8317;top:5109;width:10;height:20" coordorigin="8317,5109" coordsize="10,20" path="m8317,5129l8327,5129,8327,5109,8317,5109,8317,5129xe" filled="true" fillcolor="#000000" stroked="false">
                <v:path arrowok="t"/>
                <v:fill type="solid"/>
              </v:shape>
            </v:group>
            <v:group style="position:absolute;left:8317;top:5129;width:10;height:20" coordorigin="8317,5129" coordsize="10,20">
              <v:shape style="position:absolute;left:8317;top:5129;width:10;height:20" coordorigin="8317,5129" coordsize="10,20" path="m8317,5148l8327,5148,8327,5129,8317,5129,8317,5148xe" filled="true" fillcolor="#000000" stroked="false">
                <v:path arrowok="t"/>
                <v:fill type="solid"/>
              </v:shape>
            </v:group>
            <v:group style="position:absolute;left:8317;top:5148;width:10;height:20" coordorigin="8317,5148" coordsize="10,20">
              <v:shape style="position:absolute;left:8317;top:5148;width:10;height:20" coordorigin="8317,5148" coordsize="10,20" path="m8317,5167l8327,5167,8327,5148,8317,5148,8317,5167xe" filled="true" fillcolor="#000000" stroked="false">
                <v:path arrowok="t"/>
                <v:fill type="solid"/>
              </v:shape>
            </v:group>
            <v:group style="position:absolute;left:8317;top:5167;width:10;height:20" coordorigin="8317,5167" coordsize="10,20">
              <v:shape style="position:absolute;left:8317;top:5167;width:10;height:20" coordorigin="8317,5167" coordsize="10,20" path="m8317,5186l8327,5186,8327,5167,8317,5167,8317,5186xe" filled="true" fillcolor="#000000" stroked="false">
                <v:path arrowok="t"/>
                <v:fill type="solid"/>
              </v:shape>
            </v:group>
            <v:group style="position:absolute;left:8317;top:5186;width:10;height:20" coordorigin="8317,5186" coordsize="10,20">
              <v:shape style="position:absolute;left:8317;top:5186;width:10;height:20" coordorigin="8317,5186" coordsize="10,20" path="m8317,5205l8327,5205,8327,5186,8317,5186,8317,5205xe" filled="true" fillcolor="#000000" stroked="false">
                <v:path arrowok="t"/>
                <v:fill type="solid"/>
              </v:shape>
            </v:group>
            <v:group style="position:absolute;left:8317;top:5205;width:10;height:20" coordorigin="8317,5205" coordsize="10,20">
              <v:shape style="position:absolute;left:8317;top:5205;width:10;height:20" coordorigin="8317,5205" coordsize="10,20" path="m8317,5225l8327,5225,8327,5205,8317,5205,8317,5225xe" filled="true" fillcolor="#000000" stroked="false">
                <v:path arrowok="t"/>
                <v:fill type="solid"/>
              </v:shape>
            </v:group>
            <v:group style="position:absolute;left:8317;top:5225;width:10;height:20" coordorigin="8317,5225" coordsize="10,20">
              <v:shape style="position:absolute;left:8317;top:5225;width:10;height:20" coordorigin="8317,5225" coordsize="10,20" path="m8317,5244l8327,5244,8327,5225,8317,5225,8317,5244xe" filled="true" fillcolor="#000000" stroked="false">
                <v:path arrowok="t"/>
                <v:fill type="solid"/>
              </v:shape>
            </v:group>
            <v:group style="position:absolute;left:8317;top:5244;width:10;height:20" coordorigin="8317,5244" coordsize="10,20">
              <v:shape style="position:absolute;left:8317;top:5244;width:10;height:20" coordorigin="8317,5244" coordsize="10,20" path="m8317,5263l8327,5263,8327,5244,8317,5244,8317,5263xe" filled="true" fillcolor="#000000" stroked="false">
                <v:path arrowok="t"/>
                <v:fill type="solid"/>
              </v:shape>
            </v:group>
            <v:group style="position:absolute;left:8317;top:5263;width:10;height:20" coordorigin="8317,5263" coordsize="10,20">
              <v:shape style="position:absolute;left:8317;top:5263;width:10;height:20" coordorigin="8317,5263" coordsize="10,20" path="m8317,5282l8327,5282,8327,5263,8317,5263,8317,5282xe" filled="true" fillcolor="#000000" stroked="false">
                <v:path arrowok="t"/>
                <v:fill type="solid"/>
              </v:shape>
            </v:group>
            <v:group style="position:absolute;left:8317;top:5282;width:10;height:20" coordorigin="8317,5282" coordsize="10,20">
              <v:shape style="position:absolute;left:8317;top:5282;width:10;height:20" coordorigin="8317,5282" coordsize="10,20" path="m8317,5301l8327,5301,8327,5282,8317,5282,8317,5301xe" filled="true" fillcolor="#000000" stroked="false">
                <v:path arrowok="t"/>
                <v:fill type="solid"/>
              </v:shape>
            </v:group>
            <v:group style="position:absolute;left:8317;top:5301;width:10;height:20" coordorigin="8317,5301" coordsize="10,20">
              <v:shape style="position:absolute;left:8317;top:5301;width:10;height:20" coordorigin="8317,5301" coordsize="10,20" path="m8317,5321l8327,5321,8327,5301,8317,5301,8317,5321xe" filled="true" fillcolor="#000000" stroked="false">
                <v:path arrowok="t"/>
                <v:fill type="solid"/>
              </v:shape>
            </v:group>
            <v:group style="position:absolute;left:8317;top:5321;width:10;height:20" coordorigin="8317,5321" coordsize="10,20">
              <v:shape style="position:absolute;left:8317;top:5321;width:10;height:20" coordorigin="8317,5321" coordsize="10,20" path="m8317,5340l8327,5340,8327,5321,8317,5321,8317,5340xe" filled="true" fillcolor="#000000" stroked="false">
                <v:path arrowok="t"/>
                <v:fill type="solid"/>
              </v:shape>
            </v:group>
            <v:group style="position:absolute;left:8317;top:5340;width:10;height:20" coordorigin="8317,5340" coordsize="10,20">
              <v:shape style="position:absolute;left:8317;top:5340;width:10;height:20" coordorigin="8317,5340" coordsize="10,20" path="m8317,5359l8327,5359,8327,5340,8317,5340,8317,5359xe" filled="true" fillcolor="#000000" stroked="false">
                <v:path arrowok="t"/>
                <v:fill type="solid"/>
              </v:shape>
            </v:group>
            <v:group style="position:absolute;left:8317;top:5359;width:10;height:20" coordorigin="8317,5359" coordsize="10,20">
              <v:shape style="position:absolute;left:8317;top:5359;width:10;height:20" coordorigin="8317,5359" coordsize="10,20" path="m8317,5378l8327,5378,8327,5359,8317,5359,8317,5378xe" filled="true" fillcolor="#000000" stroked="false">
                <v:path arrowok="t"/>
                <v:fill type="solid"/>
              </v:shape>
            </v:group>
            <v:group style="position:absolute;left:8317;top:5378;width:10;height:20" coordorigin="8317,5378" coordsize="10,20">
              <v:shape style="position:absolute;left:8317;top:5378;width:10;height:20" coordorigin="8317,5378" coordsize="10,20" path="m8317,5397l8327,5397,8327,5378,8317,5378,8317,5397xe" filled="true" fillcolor="#000000" stroked="false">
                <v:path arrowok="t"/>
                <v:fill type="solid"/>
              </v:shape>
            </v:group>
            <v:group style="position:absolute;left:8317;top:5397;width:10;height:20" coordorigin="8317,5397" coordsize="10,20">
              <v:shape style="position:absolute;left:8317;top:5397;width:10;height:20" coordorigin="8317,5397" coordsize="10,20" path="m8317,5417l8327,5417,8327,5397,8317,5397,8317,5417xe" filled="true" fillcolor="#000000" stroked="false">
                <v:path arrowok="t"/>
                <v:fill type="solid"/>
              </v:shape>
            </v:group>
            <v:group style="position:absolute;left:8317;top:5417;width:10;height:20" coordorigin="8317,5417" coordsize="10,20">
              <v:shape style="position:absolute;left:8317;top:5417;width:10;height:20" coordorigin="8317,5417" coordsize="10,20" path="m8317,5436l8327,5436,8327,5417,8317,5417,8317,5436xe" filled="true" fillcolor="#000000" stroked="false">
                <v:path arrowok="t"/>
                <v:fill type="solid"/>
              </v:shape>
            </v:group>
            <v:group style="position:absolute;left:8317;top:5436;width:10;height:20" coordorigin="8317,5436" coordsize="10,20">
              <v:shape style="position:absolute;left:8317;top:5436;width:10;height:20" coordorigin="8317,5436" coordsize="10,20" path="m8317,5455l8327,5455,8327,5436,8317,5436,8317,5455xe" filled="true" fillcolor="#000000" stroked="false">
                <v:path arrowok="t"/>
                <v:fill type="solid"/>
              </v:shape>
            </v:group>
            <v:group style="position:absolute;left:8317;top:5455;width:10;height:20" coordorigin="8317,5455" coordsize="10,20">
              <v:shape style="position:absolute;left:8317;top:5455;width:10;height:20" coordorigin="8317,5455" coordsize="10,20" path="m8317,5474l8327,5474,8327,5455,8317,5455,8317,5474xe" filled="true" fillcolor="#000000" stroked="false">
                <v:path arrowok="t"/>
                <v:fill type="solid"/>
              </v:shape>
            </v:group>
            <v:group style="position:absolute;left:8317;top:5474;width:10;height:20" coordorigin="8317,5474" coordsize="10,20">
              <v:shape style="position:absolute;left:8317;top:5474;width:10;height:20" coordorigin="8317,5474" coordsize="10,20" path="m8317,5493l8327,5493,8327,5474,8317,5474,8317,5493xe" filled="true" fillcolor="#000000" stroked="false">
                <v:path arrowok="t"/>
                <v:fill type="solid"/>
              </v:shape>
            </v:group>
            <v:group style="position:absolute;left:8317;top:5493;width:10;height:20" coordorigin="8317,5493" coordsize="10,20">
              <v:shape style="position:absolute;left:8317;top:5493;width:10;height:20" coordorigin="8317,5493" coordsize="10,20" path="m8317,5513l8327,5513,8327,5493,8317,5493,8317,5513xe" filled="true" fillcolor="#000000" stroked="false">
                <v:path arrowok="t"/>
                <v:fill type="solid"/>
              </v:shape>
            </v:group>
            <v:group style="position:absolute;left:8317;top:5519;width:10;height:2" coordorigin="8317,5519" coordsize="10,2">
              <v:shape style="position:absolute;left:8317;top:5519;width:10;height:2" coordorigin="8317,5519" coordsize="10,0" path="m8317,5519l8327,5519e" filled="false" stroked="true" strokeweight=".60004pt" strokecolor="#000000">
                <v:path arrowok="t"/>
              </v:shape>
            </v:group>
            <v:group style="position:absolute;left:9167;top:4821;width:10;height:20" coordorigin="9167,4821" coordsize="10,20">
              <v:shape style="position:absolute;left:9167;top:4821;width:10;height:20" coordorigin="9167,4821" coordsize="10,20" path="m9167,4841l9177,4841,9177,4821,9167,4821,9167,4841xe" filled="true" fillcolor="#000000" stroked="false">
                <v:path arrowok="t"/>
                <v:fill type="solid"/>
              </v:shape>
            </v:group>
            <v:group style="position:absolute;left:9167;top:4841;width:10;height:20" coordorigin="9167,4841" coordsize="10,20">
              <v:shape style="position:absolute;left:9167;top:4841;width:10;height:20" coordorigin="9167,4841" coordsize="10,20" path="m9167,4860l9177,4860,9177,4841,9167,4841,9167,4860xe" filled="true" fillcolor="#000000" stroked="false">
                <v:path arrowok="t"/>
                <v:fill type="solid"/>
              </v:shape>
            </v:group>
            <v:group style="position:absolute;left:9167;top:4860;width:10;height:20" coordorigin="9167,4860" coordsize="10,20">
              <v:shape style="position:absolute;left:9167;top:4860;width:10;height:20" coordorigin="9167,4860" coordsize="10,20" path="m9167,4879l9177,4879,9177,4860,9167,4860,9167,4879xe" filled="true" fillcolor="#000000" stroked="false">
                <v:path arrowok="t"/>
                <v:fill type="solid"/>
              </v:shape>
            </v:group>
            <v:group style="position:absolute;left:9167;top:4879;width:10;height:20" coordorigin="9167,4879" coordsize="10,20">
              <v:shape style="position:absolute;left:9167;top:4879;width:10;height:20" coordorigin="9167,4879" coordsize="10,20" path="m9167,4898l9177,4898,9177,4879,9167,4879,9167,4898xe" filled="true" fillcolor="#000000" stroked="false">
                <v:path arrowok="t"/>
                <v:fill type="solid"/>
              </v:shape>
            </v:group>
            <v:group style="position:absolute;left:9167;top:4898;width:10;height:20" coordorigin="9167,4898" coordsize="10,20">
              <v:shape style="position:absolute;left:9167;top:4898;width:10;height:20" coordorigin="9167,4898" coordsize="10,20" path="m9167,4917l9177,4917,9177,4898,9167,4898,9167,4917xe" filled="true" fillcolor="#000000" stroked="false">
                <v:path arrowok="t"/>
                <v:fill type="solid"/>
              </v:shape>
            </v:group>
            <v:group style="position:absolute;left:9167;top:4917;width:10;height:20" coordorigin="9167,4917" coordsize="10,20">
              <v:shape style="position:absolute;left:9167;top:4917;width:10;height:20" coordorigin="9167,4917" coordsize="10,20" path="m9167,4937l9177,4937,9177,4917,9167,4917,9167,4937xe" filled="true" fillcolor="#000000" stroked="false">
                <v:path arrowok="t"/>
                <v:fill type="solid"/>
              </v:shape>
            </v:group>
            <v:group style="position:absolute;left:9167;top:4937;width:10;height:20" coordorigin="9167,4937" coordsize="10,20">
              <v:shape style="position:absolute;left:9167;top:4937;width:10;height:20" coordorigin="9167,4937" coordsize="10,20" path="m9167,4956l9177,4956,9177,4937,9167,4937,9167,4956xe" filled="true" fillcolor="#000000" stroked="false">
                <v:path arrowok="t"/>
                <v:fill type="solid"/>
              </v:shape>
            </v:group>
            <v:group style="position:absolute;left:9167;top:4956;width:10;height:20" coordorigin="9167,4956" coordsize="10,20">
              <v:shape style="position:absolute;left:9167;top:4956;width:10;height:20" coordorigin="9167,4956" coordsize="10,20" path="m9167,4975l9177,4975,9177,4956,9167,4956,9167,4975xe" filled="true" fillcolor="#000000" stroked="false">
                <v:path arrowok="t"/>
                <v:fill type="solid"/>
              </v:shape>
            </v:group>
            <v:group style="position:absolute;left:9167;top:4975;width:10;height:20" coordorigin="9167,4975" coordsize="10,20">
              <v:shape style="position:absolute;left:9167;top:4975;width:10;height:20" coordorigin="9167,4975" coordsize="10,20" path="m9167,4994l9177,4994,9177,4975,9167,4975,9167,4994xe" filled="true" fillcolor="#000000" stroked="false">
                <v:path arrowok="t"/>
                <v:fill type="solid"/>
              </v:shape>
            </v:group>
            <v:group style="position:absolute;left:9167;top:4994;width:10;height:20" coordorigin="9167,4994" coordsize="10,20">
              <v:shape style="position:absolute;left:9167;top:4994;width:10;height:20" coordorigin="9167,4994" coordsize="10,20" path="m9167,5013l9177,5013,9177,4994,9167,4994,9167,5013xe" filled="true" fillcolor="#000000" stroked="false">
                <v:path arrowok="t"/>
                <v:fill type="solid"/>
              </v:shape>
            </v:group>
            <v:group style="position:absolute;left:9167;top:5013;width:10;height:20" coordorigin="9167,5013" coordsize="10,20">
              <v:shape style="position:absolute;left:9167;top:5013;width:10;height:20" coordorigin="9167,5013" coordsize="10,20" path="m9167,5033l9177,5033,9177,5013,9167,5013,9167,5033xe" filled="true" fillcolor="#000000" stroked="false">
                <v:path arrowok="t"/>
                <v:fill type="solid"/>
              </v:shape>
            </v:group>
            <v:group style="position:absolute;left:9167;top:5033;width:10;height:20" coordorigin="9167,5033" coordsize="10,20">
              <v:shape style="position:absolute;left:9167;top:5033;width:10;height:20" coordorigin="9167,5033" coordsize="10,20" path="m9167,5052l9177,5052,9177,5033,9167,5033,9167,5052xe" filled="true" fillcolor="#000000" stroked="false">
                <v:path arrowok="t"/>
                <v:fill type="solid"/>
              </v:shape>
            </v:group>
            <v:group style="position:absolute;left:9167;top:5052;width:10;height:20" coordorigin="9167,5052" coordsize="10,20">
              <v:shape style="position:absolute;left:9167;top:5052;width:10;height:20" coordorigin="9167,5052" coordsize="10,20" path="m9167,5071l9177,5071,9177,5052,9167,5052,9167,5071xe" filled="true" fillcolor="#000000" stroked="false">
                <v:path arrowok="t"/>
                <v:fill type="solid"/>
              </v:shape>
            </v:group>
            <v:group style="position:absolute;left:9167;top:5071;width:10;height:20" coordorigin="9167,5071" coordsize="10,20">
              <v:shape style="position:absolute;left:9167;top:5071;width:10;height:20" coordorigin="9167,5071" coordsize="10,20" path="m9167,5090l9177,5090,9177,5071,9167,5071,9167,5090xe" filled="true" fillcolor="#000000" stroked="false">
                <v:path arrowok="t"/>
                <v:fill type="solid"/>
              </v:shape>
            </v:group>
            <v:group style="position:absolute;left:9167;top:5090;width:10;height:20" coordorigin="9167,5090" coordsize="10,20">
              <v:shape style="position:absolute;left:9167;top:5090;width:10;height:20" coordorigin="9167,5090" coordsize="10,20" path="m9167,5109l9177,5109,9177,5090,9167,5090,9167,5109xe" filled="true" fillcolor="#000000" stroked="false">
                <v:path arrowok="t"/>
                <v:fill type="solid"/>
              </v:shape>
            </v:group>
            <v:group style="position:absolute;left:9167;top:5109;width:10;height:20" coordorigin="9167,5109" coordsize="10,20">
              <v:shape style="position:absolute;left:9167;top:5109;width:10;height:20" coordorigin="9167,5109" coordsize="10,20" path="m9167,5129l9177,5129,9177,5109,9167,5109,9167,5129xe" filled="true" fillcolor="#000000" stroked="false">
                <v:path arrowok="t"/>
                <v:fill type="solid"/>
              </v:shape>
            </v:group>
            <v:group style="position:absolute;left:9167;top:5129;width:10;height:20" coordorigin="9167,5129" coordsize="10,20">
              <v:shape style="position:absolute;left:9167;top:5129;width:10;height:20" coordorigin="9167,5129" coordsize="10,20" path="m9167,5148l9177,5148,9177,5129,9167,5129,9167,5148xe" filled="true" fillcolor="#000000" stroked="false">
                <v:path arrowok="t"/>
                <v:fill type="solid"/>
              </v:shape>
            </v:group>
            <v:group style="position:absolute;left:9167;top:5148;width:10;height:20" coordorigin="9167,5148" coordsize="10,20">
              <v:shape style="position:absolute;left:9167;top:5148;width:10;height:20" coordorigin="9167,5148" coordsize="10,20" path="m9167,5167l9177,5167,9177,5148,9167,5148,9167,5167xe" filled="true" fillcolor="#000000" stroked="false">
                <v:path arrowok="t"/>
                <v:fill type="solid"/>
              </v:shape>
            </v:group>
            <v:group style="position:absolute;left:9167;top:5167;width:10;height:20" coordorigin="9167,5167" coordsize="10,20">
              <v:shape style="position:absolute;left:9167;top:5167;width:10;height:20" coordorigin="9167,5167" coordsize="10,20" path="m9167,5186l9177,5186,9177,5167,9167,5167,9167,5186xe" filled="true" fillcolor="#000000" stroked="false">
                <v:path arrowok="t"/>
                <v:fill type="solid"/>
              </v:shape>
            </v:group>
            <v:group style="position:absolute;left:9167;top:5186;width:10;height:20" coordorigin="9167,5186" coordsize="10,20">
              <v:shape style="position:absolute;left:9167;top:5186;width:10;height:20" coordorigin="9167,5186" coordsize="10,20" path="m9167,5205l9177,5205,9177,5186,9167,5186,9167,5205xe" filled="true" fillcolor="#000000" stroked="false">
                <v:path arrowok="t"/>
                <v:fill type="solid"/>
              </v:shape>
            </v:group>
            <v:group style="position:absolute;left:9167;top:5205;width:10;height:20" coordorigin="9167,5205" coordsize="10,20">
              <v:shape style="position:absolute;left:9167;top:5205;width:10;height:20" coordorigin="9167,5205" coordsize="10,20" path="m9167,5225l9177,5225,9177,5205,9167,5205,9167,5225xe" filled="true" fillcolor="#000000" stroked="false">
                <v:path arrowok="t"/>
                <v:fill type="solid"/>
              </v:shape>
            </v:group>
            <v:group style="position:absolute;left:9167;top:5225;width:10;height:20" coordorigin="9167,5225" coordsize="10,20">
              <v:shape style="position:absolute;left:9167;top:5225;width:10;height:20" coordorigin="9167,5225" coordsize="10,20" path="m9167,5244l9177,5244,9177,5225,9167,5225,9167,5244xe" filled="true" fillcolor="#000000" stroked="false">
                <v:path arrowok="t"/>
                <v:fill type="solid"/>
              </v:shape>
            </v:group>
            <v:group style="position:absolute;left:9167;top:5244;width:10;height:20" coordorigin="9167,5244" coordsize="10,20">
              <v:shape style="position:absolute;left:9167;top:5244;width:10;height:20" coordorigin="9167,5244" coordsize="10,20" path="m9167,5263l9177,5263,9177,5244,9167,5244,9167,5263xe" filled="true" fillcolor="#000000" stroked="false">
                <v:path arrowok="t"/>
                <v:fill type="solid"/>
              </v:shape>
            </v:group>
            <v:group style="position:absolute;left:9167;top:5263;width:10;height:20" coordorigin="9167,5263" coordsize="10,20">
              <v:shape style="position:absolute;left:9167;top:5263;width:10;height:20" coordorigin="9167,5263" coordsize="10,20" path="m9167,5282l9177,5282,9177,5263,9167,5263,9167,5282xe" filled="true" fillcolor="#000000" stroked="false">
                <v:path arrowok="t"/>
                <v:fill type="solid"/>
              </v:shape>
            </v:group>
            <v:group style="position:absolute;left:9167;top:5282;width:10;height:20" coordorigin="9167,5282" coordsize="10,20">
              <v:shape style="position:absolute;left:9167;top:5282;width:10;height:20" coordorigin="9167,5282" coordsize="10,20" path="m9167,5301l9177,5301,9177,5282,9167,5282,9167,5301xe" filled="true" fillcolor="#000000" stroked="false">
                <v:path arrowok="t"/>
                <v:fill type="solid"/>
              </v:shape>
            </v:group>
            <v:group style="position:absolute;left:9167;top:5301;width:10;height:20" coordorigin="9167,5301" coordsize="10,20">
              <v:shape style="position:absolute;left:9167;top:5301;width:10;height:20" coordorigin="9167,5301" coordsize="10,20" path="m9167,5321l9177,5321,9177,5301,9167,5301,9167,5321xe" filled="true" fillcolor="#000000" stroked="false">
                <v:path arrowok="t"/>
                <v:fill type="solid"/>
              </v:shape>
            </v:group>
            <v:group style="position:absolute;left:9167;top:5321;width:10;height:20" coordorigin="9167,5321" coordsize="10,20">
              <v:shape style="position:absolute;left:9167;top:5321;width:10;height:20" coordorigin="9167,5321" coordsize="10,20" path="m9167,5340l9177,5340,9177,5321,9167,5321,9167,5340xe" filled="true" fillcolor="#000000" stroked="false">
                <v:path arrowok="t"/>
                <v:fill type="solid"/>
              </v:shape>
            </v:group>
            <v:group style="position:absolute;left:9167;top:5340;width:10;height:20" coordorigin="9167,5340" coordsize="10,20">
              <v:shape style="position:absolute;left:9167;top:5340;width:10;height:20" coordorigin="9167,5340" coordsize="10,20" path="m9167,5359l9177,5359,9177,5340,9167,5340,9167,5359xe" filled="true" fillcolor="#000000" stroked="false">
                <v:path arrowok="t"/>
                <v:fill type="solid"/>
              </v:shape>
            </v:group>
            <v:group style="position:absolute;left:9167;top:5359;width:10;height:20" coordorigin="9167,5359" coordsize="10,20">
              <v:shape style="position:absolute;left:9167;top:5359;width:10;height:20" coordorigin="9167,5359" coordsize="10,20" path="m9167,5378l9177,5378,9177,5359,9167,5359,9167,5378xe" filled="true" fillcolor="#000000" stroked="false">
                <v:path arrowok="t"/>
                <v:fill type="solid"/>
              </v:shape>
            </v:group>
            <v:group style="position:absolute;left:9167;top:5378;width:10;height:20" coordorigin="9167,5378" coordsize="10,20">
              <v:shape style="position:absolute;left:9167;top:5378;width:10;height:20" coordorigin="9167,5378" coordsize="10,20" path="m9167,5397l9177,5397,9177,5378,9167,5378,9167,5397xe" filled="true" fillcolor="#000000" stroked="false">
                <v:path arrowok="t"/>
                <v:fill type="solid"/>
              </v:shape>
            </v:group>
            <v:group style="position:absolute;left:9167;top:5397;width:10;height:20" coordorigin="9167,5397" coordsize="10,20">
              <v:shape style="position:absolute;left:9167;top:5397;width:10;height:20" coordorigin="9167,5397" coordsize="10,20" path="m9167,5417l9177,5417,9177,5397,9167,5397,9167,5417xe" filled="true" fillcolor="#000000" stroked="false">
                <v:path arrowok="t"/>
                <v:fill type="solid"/>
              </v:shape>
            </v:group>
            <v:group style="position:absolute;left:9167;top:5417;width:10;height:20" coordorigin="9167,5417" coordsize="10,20">
              <v:shape style="position:absolute;left:9167;top:5417;width:10;height:20" coordorigin="9167,5417" coordsize="10,20" path="m9167,5436l9177,5436,9177,5417,9167,5417,9167,5436xe" filled="true" fillcolor="#000000" stroked="false">
                <v:path arrowok="t"/>
                <v:fill type="solid"/>
              </v:shape>
            </v:group>
            <v:group style="position:absolute;left:9167;top:5436;width:10;height:20" coordorigin="9167,5436" coordsize="10,20">
              <v:shape style="position:absolute;left:9167;top:5436;width:10;height:20" coordorigin="9167,5436" coordsize="10,20" path="m9167,5455l9177,5455,9177,5436,9167,5436,9167,5455xe" filled="true" fillcolor="#000000" stroked="false">
                <v:path arrowok="t"/>
                <v:fill type="solid"/>
              </v:shape>
            </v:group>
            <v:group style="position:absolute;left:9167;top:5455;width:10;height:20" coordorigin="9167,5455" coordsize="10,20">
              <v:shape style="position:absolute;left:9167;top:5455;width:10;height:20" coordorigin="9167,5455" coordsize="10,20" path="m9167,5474l9177,5474,9177,5455,9167,5455,9167,5474xe" filled="true" fillcolor="#000000" stroked="false">
                <v:path arrowok="t"/>
                <v:fill type="solid"/>
              </v:shape>
            </v:group>
            <v:group style="position:absolute;left:9167;top:5474;width:10;height:20" coordorigin="9167,5474" coordsize="10,20">
              <v:shape style="position:absolute;left:9167;top:5474;width:10;height:20" coordorigin="9167,5474" coordsize="10,20" path="m9167,5493l9177,5493,9177,5474,9167,5474,9167,5493xe" filled="true" fillcolor="#000000" stroked="false">
                <v:path arrowok="t"/>
                <v:fill type="solid"/>
              </v:shape>
            </v:group>
            <v:group style="position:absolute;left:9167;top:5493;width:10;height:20" coordorigin="9167,5493" coordsize="10,20">
              <v:shape style="position:absolute;left:9167;top:5493;width:10;height:20" coordorigin="9167,5493" coordsize="10,20" path="m9167,5513l9177,5513,9177,5493,9167,5493,9167,5513xe" filled="true" fillcolor="#000000" stroked="false">
                <v:path arrowok="t"/>
                <v:fill type="solid"/>
              </v:shape>
            </v:group>
            <v:group style="position:absolute;left:9167;top:5519;width:10;height:2" coordorigin="9167,5519" coordsize="10,2">
              <v:shape style="position:absolute;left:9167;top:5519;width:10;height:2" coordorigin="9167,5519" coordsize="10,0" path="m9167,5519l9177,5519e" filled="false" stroked="true" strokeweight=".60004pt" strokecolor="#000000">
                <v:path arrowok="t"/>
              </v:shape>
            </v:group>
            <v:group style="position:absolute;left:3072;top:5529;width:10;height:2" coordorigin="3072,5529" coordsize="10,2">
              <v:shape style="position:absolute;left:3072;top:5529;width:10;height:2" coordorigin="3072,5529" coordsize="10,0" path="m3072,5529l3082,5529e" filled="false" stroked="true" strokeweight=".47998pt" strokecolor="#000000">
                <v:path arrowok="t"/>
              </v:shape>
              <v:shape style="position:absolute;left:1452;top:5525;width:3183;height:10" type="#_x0000_t75" stroked="false">
                <v:imagedata r:id="rId137" o:title=""/>
              </v:shape>
              <v:shape style="position:absolute;left:4631;top:5525;width:3687;height:10" type="#_x0000_t75" stroked="false">
                <v:imagedata r:id="rId142" o:title=""/>
              </v:shape>
              <v:shape style="position:absolute;left:8313;top:5525;width:854;height:10" type="#_x0000_t75" stroked="false">
                <v:imagedata r:id="rId86" o:title=""/>
              </v:shape>
              <v:shape style="position:absolute;left:9162;top:5525;width:1294;height:10" type="#_x0000_t75" stroked="false">
                <v:imagedata r:id="rId143" o:title=""/>
              </v:shape>
            </v:group>
            <v:group style="position:absolute;left:3072;top:5534;width:10;height:20" coordorigin="3072,5534" coordsize="10,20">
              <v:shape style="position:absolute;left:3072;top:5534;width:10;height:20" coordorigin="3072,5534" coordsize="10,20" path="m3072,5553l3082,5553,3082,5534,3072,5534,3072,5553xe" filled="true" fillcolor="#000000" stroked="false">
                <v:path arrowok="t"/>
                <v:fill type="solid"/>
              </v:shape>
            </v:group>
            <v:group style="position:absolute;left:3072;top:5553;width:10;height:20" coordorigin="3072,5553" coordsize="10,20">
              <v:shape style="position:absolute;left:3072;top:5553;width:10;height:20" coordorigin="3072,5553" coordsize="10,20" path="m3072,5573l3082,5573,3082,5553,3072,5553,3072,5573xe" filled="true" fillcolor="#000000" stroked="false">
                <v:path arrowok="t"/>
                <v:fill type="solid"/>
              </v:shape>
            </v:group>
            <v:group style="position:absolute;left:3072;top:5573;width:10;height:20" coordorigin="3072,5573" coordsize="10,20">
              <v:shape style="position:absolute;left:3072;top:5573;width:10;height:20" coordorigin="3072,5573" coordsize="10,20" path="m3072,5592l3082,5592,3082,5573,3072,5573,3072,5592xe" filled="true" fillcolor="#000000" stroked="false">
                <v:path arrowok="t"/>
                <v:fill type="solid"/>
              </v:shape>
            </v:group>
            <v:group style="position:absolute;left:3072;top:5592;width:10;height:20" coordorigin="3072,5592" coordsize="10,20">
              <v:shape style="position:absolute;left:3072;top:5592;width:10;height:20" coordorigin="3072,5592" coordsize="10,20" path="m3072,5611l3082,5611,3082,5592,3072,5592,3072,5611xe" filled="true" fillcolor="#000000" stroked="false">
                <v:path arrowok="t"/>
                <v:fill type="solid"/>
              </v:shape>
            </v:group>
            <v:group style="position:absolute;left:3072;top:5611;width:10;height:20" coordorigin="3072,5611" coordsize="10,20">
              <v:shape style="position:absolute;left:3072;top:5611;width:10;height:20" coordorigin="3072,5611" coordsize="10,20" path="m3072,5630l3082,5630,3082,5611,3072,5611,3072,5630xe" filled="true" fillcolor="#000000" stroked="false">
                <v:path arrowok="t"/>
                <v:fill type="solid"/>
              </v:shape>
            </v:group>
            <v:group style="position:absolute;left:3072;top:5630;width:10;height:20" coordorigin="3072,5630" coordsize="10,20">
              <v:shape style="position:absolute;left:3072;top:5630;width:10;height:20" coordorigin="3072,5630" coordsize="10,20" path="m3072,5649l3082,5649,3082,5630,3072,5630,3072,5649xe" filled="true" fillcolor="#000000" stroked="false">
                <v:path arrowok="t"/>
                <v:fill type="solid"/>
              </v:shape>
            </v:group>
            <v:group style="position:absolute;left:3072;top:5649;width:10;height:20" coordorigin="3072,5649" coordsize="10,20">
              <v:shape style="position:absolute;left:3072;top:5649;width:10;height:20" coordorigin="3072,5649" coordsize="10,20" path="m3072,5669l3082,5669,3082,5649,3072,5649,3072,5669xe" filled="true" fillcolor="#000000" stroked="false">
                <v:path arrowok="t"/>
                <v:fill type="solid"/>
              </v:shape>
            </v:group>
            <v:group style="position:absolute;left:3072;top:5669;width:10;height:20" coordorigin="3072,5669" coordsize="10,20">
              <v:shape style="position:absolute;left:3072;top:5669;width:10;height:20" coordorigin="3072,5669" coordsize="10,20" path="m3072,5688l3082,5688,3082,5669,3072,5669,3072,5688xe" filled="true" fillcolor="#000000" stroked="false">
                <v:path arrowok="t"/>
                <v:fill type="solid"/>
              </v:shape>
            </v:group>
            <v:group style="position:absolute;left:3072;top:5688;width:10;height:20" coordorigin="3072,5688" coordsize="10,20">
              <v:shape style="position:absolute;left:3072;top:5688;width:10;height:20" coordorigin="3072,5688" coordsize="10,20" path="m3072,5707l3082,5707,3082,5688,3072,5688,3072,5707xe" filled="true" fillcolor="#000000" stroked="false">
                <v:path arrowok="t"/>
                <v:fill type="solid"/>
              </v:shape>
            </v:group>
            <v:group style="position:absolute;left:3072;top:5707;width:10;height:20" coordorigin="3072,5707" coordsize="10,20">
              <v:shape style="position:absolute;left:3072;top:5707;width:10;height:20" coordorigin="3072,5707" coordsize="10,20" path="m3072,5726l3082,5726,3082,5707,3072,5707,3072,5726xe" filled="true" fillcolor="#000000" stroked="false">
                <v:path arrowok="t"/>
                <v:fill type="solid"/>
              </v:shape>
            </v:group>
            <v:group style="position:absolute;left:3072;top:5726;width:10;height:20" coordorigin="3072,5726" coordsize="10,20">
              <v:shape style="position:absolute;left:3072;top:5726;width:10;height:20" coordorigin="3072,5726" coordsize="10,20" path="m3072,5745l3082,5745,3082,5726,3072,5726,3072,5745xe" filled="true" fillcolor="#000000" stroked="false">
                <v:path arrowok="t"/>
                <v:fill type="solid"/>
              </v:shape>
            </v:group>
            <v:group style="position:absolute;left:3072;top:5745;width:10;height:20" coordorigin="3072,5745" coordsize="10,20">
              <v:shape style="position:absolute;left:3072;top:5745;width:10;height:20" coordorigin="3072,5745" coordsize="10,20" path="m3072,5765l3082,5765,3082,5745,3072,5745,3072,5765xe" filled="true" fillcolor="#000000" stroked="false">
                <v:path arrowok="t"/>
                <v:fill type="solid"/>
              </v:shape>
            </v:group>
            <v:group style="position:absolute;left:3072;top:5765;width:10;height:20" coordorigin="3072,5765" coordsize="10,20">
              <v:shape style="position:absolute;left:3072;top:5765;width:10;height:20" coordorigin="3072,5765" coordsize="10,20" path="m3072,5784l3082,5784,3082,5765,3072,5765,3072,5784xe" filled="true" fillcolor="#000000" stroked="false">
                <v:path arrowok="t"/>
                <v:fill type="solid"/>
              </v:shape>
            </v:group>
            <v:group style="position:absolute;left:3072;top:5784;width:10;height:20" coordorigin="3072,5784" coordsize="10,20">
              <v:shape style="position:absolute;left:3072;top:5784;width:10;height:20" coordorigin="3072,5784" coordsize="10,20" path="m3072,5803l3082,5803,3082,5784,3072,5784,3072,5803xe" filled="true" fillcolor="#000000" stroked="false">
                <v:path arrowok="t"/>
                <v:fill type="solid"/>
              </v:shape>
            </v:group>
            <v:group style="position:absolute;left:3072;top:5803;width:10;height:20" coordorigin="3072,5803" coordsize="10,20">
              <v:shape style="position:absolute;left:3072;top:5803;width:10;height:20" coordorigin="3072,5803" coordsize="10,20" path="m3072,5822l3082,5822,3082,5803,3072,5803,3072,5822xe" filled="true" fillcolor="#000000" stroked="false">
                <v:path arrowok="t"/>
                <v:fill type="solid"/>
              </v:shape>
            </v:group>
            <v:group style="position:absolute;left:3072;top:5822;width:10;height:20" coordorigin="3072,5822" coordsize="10,20">
              <v:shape style="position:absolute;left:3072;top:5822;width:10;height:20" coordorigin="3072,5822" coordsize="10,20" path="m3072,5841l3082,5841,3082,5822,3072,5822,3072,5841xe" filled="true" fillcolor="#000000" stroked="false">
                <v:path arrowok="t"/>
                <v:fill type="solid"/>
              </v:shape>
            </v:group>
            <v:group style="position:absolute;left:3072;top:5841;width:10;height:20" coordorigin="3072,5841" coordsize="10,20">
              <v:shape style="position:absolute;left:3072;top:5841;width:10;height:20" coordorigin="3072,5841" coordsize="10,20" path="m3072,5861l3082,5861,3082,5841,3072,5841,3072,5861xe" filled="true" fillcolor="#000000" stroked="false">
                <v:path arrowok="t"/>
                <v:fill type="solid"/>
              </v:shape>
            </v:group>
            <v:group style="position:absolute;left:3072;top:5861;width:10;height:20" coordorigin="3072,5861" coordsize="10,20">
              <v:shape style="position:absolute;left:3072;top:5861;width:10;height:20" coordorigin="3072,5861" coordsize="10,20" path="m3072,5880l3082,5880,3082,5861,3072,5861,3072,5880xe" filled="true" fillcolor="#000000" stroked="false">
                <v:path arrowok="t"/>
                <v:fill type="solid"/>
              </v:shape>
            </v:group>
            <v:group style="position:absolute;left:3072;top:5880;width:10;height:20" coordorigin="3072,5880" coordsize="10,20">
              <v:shape style="position:absolute;left:3072;top:5880;width:10;height:20" coordorigin="3072,5880" coordsize="10,20" path="m3072,5899l3082,5899,3082,5880,3072,5880,3072,5899xe" filled="true" fillcolor="#000000" stroked="false">
                <v:path arrowok="t"/>
                <v:fill type="solid"/>
              </v:shape>
            </v:group>
            <v:group style="position:absolute;left:3072;top:5899;width:10;height:20" coordorigin="3072,5899" coordsize="10,20">
              <v:shape style="position:absolute;left:3072;top:5899;width:10;height:20" coordorigin="3072,5899" coordsize="10,20" path="m3072,5918l3082,5918,3082,5899,3072,5899,3072,5918xe" filled="true" fillcolor="#000000" stroked="false">
                <v:path arrowok="t"/>
                <v:fill type="solid"/>
              </v:shape>
            </v:group>
            <v:group style="position:absolute;left:3072;top:5918;width:10;height:20" coordorigin="3072,5918" coordsize="10,20">
              <v:shape style="position:absolute;left:3072;top:5918;width:10;height:20" coordorigin="3072,5918" coordsize="10,20" path="m3072,5937l3082,5937,3082,5918,3072,5918,3072,5937xe" filled="true" fillcolor="#000000" stroked="false">
                <v:path arrowok="t"/>
                <v:fill type="solid"/>
              </v:shape>
            </v:group>
            <v:group style="position:absolute;left:3072;top:5937;width:10;height:20" coordorigin="3072,5937" coordsize="10,20">
              <v:shape style="position:absolute;left:3072;top:5937;width:10;height:20" coordorigin="3072,5937" coordsize="10,20" path="m3072,5957l3082,5957,3082,5937,3072,5937,3072,5957xe" filled="true" fillcolor="#000000" stroked="false">
                <v:path arrowok="t"/>
                <v:fill type="solid"/>
              </v:shape>
            </v:group>
            <v:group style="position:absolute;left:3072;top:5957;width:10;height:20" coordorigin="3072,5957" coordsize="10,20">
              <v:shape style="position:absolute;left:3072;top:5957;width:10;height:20" coordorigin="3072,5957" coordsize="10,20" path="m3072,5976l3082,5976,3082,5957,3072,5957,3072,5976xe" filled="true" fillcolor="#000000" stroked="false">
                <v:path arrowok="t"/>
                <v:fill type="solid"/>
              </v:shape>
            </v:group>
            <v:group style="position:absolute;left:3072;top:5976;width:10;height:20" coordorigin="3072,5976" coordsize="10,20">
              <v:shape style="position:absolute;left:3072;top:5976;width:10;height:20" coordorigin="3072,5976" coordsize="10,20" path="m3072,5995l3082,5995,3082,5976,3072,5976,3072,5995xe" filled="true" fillcolor="#000000" stroked="false">
                <v:path arrowok="t"/>
                <v:fill type="solid"/>
              </v:shape>
            </v:group>
            <v:group style="position:absolute;left:3072;top:5995;width:10;height:20" coordorigin="3072,5995" coordsize="10,20">
              <v:shape style="position:absolute;left:3072;top:5995;width:10;height:20" coordorigin="3072,5995" coordsize="10,20" path="m3072,6014l3082,6014,3082,5995,3072,5995,3072,6014xe" filled="true" fillcolor="#000000" stroked="false">
                <v:path arrowok="t"/>
                <v:fill type="solid"/>
              </v:shape>
            </v:group>
            <v:group style="position:absolute;left:3072;top:6014;width:10;height:20" coordorigin="3072,6014" coordsize="10,20">
              <v:shape style="position:absolute;left:3072;top:6014;width:10;height:20" coordorigin="3072,6014" coordsize="10,20" path="m3072,6033l3082,6033,3082,6014,3072,6014,3072,6033xe" filled="true" fillcolor="#000000" stroked="false">
                <v:path arrowok="t"/>
                <v:fill type="solid"/>
              </v:shape>
            </v:group>
            <v:group style="position:absolute;left:3072;top:6033;width:10;height:20" coordorigin="3072,6033" coordsize="10,20">
              <v:shape style="position:absolute;left:3072;top:6033;width:10;height:20" coordorigin="3072,6033" coordsize="10,20" path="m3072,6053l3082,6053,3082,6033,3072,6033,3072,6053xe" filled="true" fillcolor="#000000" stroked="false">
                <v:path arrowok="t"/>
                <v:fill type="solid"/>
              </v:shape>
            </v:group>
            <v:group style="position:absolute;left:3072;top:6053;width:10;height:20" coordorigin="3072,6053" coordsize="10,20">
              <v:shape style="position:absolute;left:3072;top:6053;width:10;height:20" coordorigin="3072,6053" coordsize="10,20" path="m3072,6072l3082,6072,3082,6053,3072,6053,3072,6072xe" filled="true" fillcolor="#000000" stroked="false">
                <v:path arrowok="t"/>
                <v:fill type="solid"/>
              </v:shape>
            </v:group>
            <v:group style="position:absolute;left:3072;top:6072;width:10;height:20" coordorigin="3072,6072" coordsize="10,20">
              <v:shape style="position:absolute;left:3072;top:6072;width:10;height:20" coordorigin="3072,6072" coordsize="10,20" path="m3072,6091l3082,6091,3082,6072,3072,6072,3072,6091xe" filled="true" fillcolor="#000000" stroked="false">
                <v:path arrowok="t"/>
                <v:fill type="solid"/>
              </v:shape>
            </v:group>
            <v:group style="position:absolute;left:3072;top:6091;width:10;height:20" coordorigin="3072,6091" coordsize="10,20">
              <v:shape style="position:absolute;left:3072;top:6091;width:10;height:20" coordorigin="3072,6091" coordsize="10,20" path="m3072,6110l3082,6110,3082,6091,3072,6091,3072,6110xe" filled="true" fillcolor="#000000" stroked="false">
                <v:path arrowok="t"/>
                <v:fill type="solid"/>
              </v:shape>
            </v:group>
            <v:group style="position:absolute;left:3072;top:6110;width:10;height:20" coordorigin="3072,6110" coordsize="10,20">
              <v:shape style="position:absolute;left:3072;top:6110;width:10;height:20" coordorigin="3072,6110" coordsize="10,20" path="m3072,6129l3082,6129,3082,6110,3072,6110,3072,6129xe" filled="true" fillcolor="#000000" stroked="false">
                <v:path arrowok="t"/>
                <v:fill type="solid"/>
              </v:shape>
            </v:group>
            <v:group style="position:absolute;left:3072;top:6129;width:10;height:20" coordorigin="3072,6129" coordsize="10,20">
              <v:shape style="position:absolute;left:3072;top:6129;width:10;height:20" coordorigin="3072,6129" coordsize="10,20" path="m3072,6149l3082,6149,3082,6129,3072,6129,3072,6149xe" filled="true" fillcolor="#000000" stroked="false">
                <v:path arrowok="t"/>
                <v:fill type="solid"/>
              </v:shape>
            </v:group>
            <v:group style="position:absolute;left:3072;top:6149;width:10;height:20" coordorigin="3072,6149" coordsize="10,20">
              <v:shape style="position:absolute;left:3072;top:6149;width:10;height:20" coordorigin="3072,6149" coordsize="10,20" path="m3072,6168l3082,6168,3082,6149,3072,6149,3072,6168xe" filled="true" fillcolor="#000000" stroked="false">
                <v:path arrowok="t"/>
                <v:fill type="solid"/>
              </v:shape>
            </v:group>
            <v:group style="position:absolute;left:3072;top:6168;width:10;height:20" coordorigin="3072,6168" coordsize="10,20">
              <v:shape style="position:absolute;left:3072;top:6168;width:10;height:20" coordorigin="3072,6168" coordsize="10,20" path="m3072,6187l3082,6187,3082,6168,3072,6168,3072,6187xe" filled="true" fillcolor="#000000" stroked="false">
                <v:path arrowok="t"/>
                <v:fill type="solid"/>
              </v:shape>
            </v:group>
            <v:group style="position:absolute;left:3072;top:6187;width:10;height:20" coordorigin="3072,6187" coordsize="10,20">
              <v:shape style="position:absolute;left:3072;top:6187;width:10;height:20" coordorigin="3072,6187" coordsize="10,20" path="m3072,6206l3082,6206,3082,6187,3072,6187,3072,6206xe" filled="true" fillcolor="#000000" stroked="false">
                <v:path arrowok="t"/>
                <v:fill type="solid"/>
              </v:shape>
            </v:group>
            <v:group style="position:absolute;left:3072;top:6206;width:10;height:20" coordorigin="3072,6206" coordsize="10,20">
              <v:shape style="position:absolute;left:3072;top:6206;width:10;height:20" coordorigin="3072,6206" coordsize="10,20" path="m3072,6225l3082,6225,3082,6206,3072,6206,3072,6225xe" filled="true" fillcolor="#000000" stroked="false">
                <v:path arrowok="t"/>
                <v:fill type="solid"/>
              </v:shape>
            </v:group>
            <v:group style="position:absolute;left:3072;top:6233;width:10;height:2" coordorigin="3072,6233" coordsize="10,2">
              <v:shape style="position:absolute;left:3072;top:6233;width:10;height:2" coordorigin="3072,6233" coordsize="10,0" path="m3072,6233l3082,6233e" filled="false" stroked="true" strokeweight=".72003pt" strokecolor="#000000">
                <v:path arrowok="t"/>
              </v:shape>
            </v:group>
            <v:group style="position:absolute;left:5483;top:5534;width:10;height:20" coordorigin="5483,5534" coordsize="10,20">
              <v:shape style="position:absolute;left:5483;top:5534;width:10;height:20" coordorigin="5483,5534" coordsize="10,20" path="m5483,5553l5492,5553,5492,5534,5483,5534,5483,5553xe" filled="true" fillcolor="#000000" stroked="false">
                <v:path arrowok="t"/>
                <v:fill type="solid"/>
              </v:shape>
            </v:group>
            <v:group style="position:absolute;left:5483;top:5553;width:10;height:20" coordorigin="5483,5553" coordsize="10,20">
              <v:shape style="position:absolute;left:5483;top:5553;width:10;height:20" coordorigin="5483,5553" coordsize="10,20" path="m5483,5573l5492,5573,5492,5553,5483,5553,5483,5573xe" filled="true" fillcolor="#000000" stroked="false">
                <v:path arrowok="t"/>
                <v:fill type="solid"/>
              </v:shape>
            </v:group>
            <v:group style="position:absolute;left:5483;top:5573;width:10;height:20" coordorigin="5483,5573" coordsize="10,20">
              <v:shape style="position:absolute;left:5483;top:5573;width:10;height:20" coordorigin="5483,5573" coordsize="10,20" path="m5483,5592l5492,5592,5492,5573,5483,5573,5483,5592xe" filled="true" fillcolor="#000000" stroked="false">
                <v:path arrowok="t"/>
                <v:fill type="solid"/>
              </v:shape>
            </v:group>
            <v:group style="position:absolute;left:5483;top:5592;width:10;height:20" coordorigin="5483,5592" coordsize="10,20">
              <v:shape style="position:absolute;left:5483;top:5592;width:10;height:20" coordorigin="5483,5592" coordsize="10,20" path="m5483,5611l5492,5611,5492,5592,5483,5592,5483,5611xe" filled="true" fillcolor="#000000" stroked="false">
                <v:path arrowok="t"/>
                <v:fill type="solid"/>
              </v:shape>
            </v:group>
            <v:group style="position:absolute;left:5483;top:5611;width:10;height:20" coordorigin="5483,5611" coordsize="10,20">
              <v:shape style="position:absolute;left:5483;top:5611;width:10;height:20" coordorigin="5483,5611" coordsize="10,20" path="m5483,5630l5492,5630,5492,5611,5483,5611,5483,5630xe" filled="true" fillcolor="#000000" stroked="false">
                <v:path arrowok="t"/>
                <v:fill type="solid"/>
              </v:shape>
            </v:group>
            <v:group style="position:absolute;left:5483;top:5630;width:10;height:20" coordorigin="5483,5630" coordsize="10,20">
              <v:shape style="position:absolute;left:5483;top:5630;width:10;height:20" coordorigin="5483,5630" coordsize="10,20" path="m5483,5649l5492,5649,5492,5630,5483,5630,5483,5649xe" filled="true" fillcolor="#000000" stroked="false">
                <v:path arrowok="t"/>
                <v:fill type="solid"/>
              </v:shape>
            </v:group>
            <v:group style="position:absolute;left:5483;top:5649;width:10;height:20" coordorigin="5483,5649" coordsize="10,20">
              <v:shape style="position:absolute;left:5483;top:5649;width:10;height:20" coordorigin="5483,5649" coordsize="10,20" path="m5483,5669l5492,5669,5492,5649,5483,5649,5483,5669xe" filled="true" fillcolor="#000000" stroked="false">
                <v:path arrowok="t"/>
                <v:fill type="solid"/>
              </v:shape>
            </v:group>
            <v:group style="position:absolute;left:5483;top:5669;width:10;height:20" coordorigin="5483,5669" coordsize="10,20">
              <v:shape style="position:absolute;left:5483;top:5669;width:10;height:20" coordorigin="5483,5669" coordsize="10,20" path="m5483,5688l5492,5688,5492,5669,5483,5669,5483,5688xe" filled="true" fillcolor="#000000" stroked="false">
                <v:path arrowok="t"/>
                <v:fill type="solid"/>
              </v:shape>
            </v:group>
            <v:group style="position:absolute;left:5483;top:5688;width:10;height:20" coordorigin="5483,5688" coordsize="10,20">
              <v:shape style="position:absolute;left:5483;top:5688;width:10;height:20" coordorigin="5483,5688" coordsize="10,20" path="m5483,5707l5492,5707,5492,5688,5483,5688,5483,5707xe" filled="true" fillcolor="#000000" stroked="false">
                <v:path arrowok="t"/>
                <v:fill type="solid"/>
              </v:shape>
            </v:group>
            <v:group style="position:absolute;left:5483;top:5707;width:10;height:20" coordorigin="5483,5707" coordsize="10,20">
              <v:shape style="position:absolute;left:5483;top:5707;width:10;height:20" coordorigin="5483,5707" coordsize="10,20" path="m5483,5726l5492,5726,5492,5707,5483,5707,5483,5726xe" filled="true" fillcolor="#000000" stroked="false">
                <v:path arrowok="t"/>
                <v:fill type="solid"/>
              </v:shape>
            </v:group>
            <v:group style="position:absolute;left:5483;top:5726;width:10;height:20" coordorigin="5483,5726" coordsize="10,20">
              <v:shape style="position:absolute;left:5483;top:5726;width:10;height:20" coordorigin="5483,5726" coordsize="10,20" path="m5483,5745l5492,5745,5492,5726,5483,5726,5483,5745xe" filled="true" fillcolor="#000000" stroked="false">
                <v:path arrowok="t"/>
                <v:fill type="solid"/>
              </v:shape>
            </v:group>
            <v:group style="position:absolute;left:5483;top:5745;width:10;height:20" coordorigin="5483,5745" coordsize="10,20">
              <v:shape style="position:absolute;left:5483;top:5745;width:10;height:20" coordorigin="5483,5745" coordsize="10,20" path="m5483,5765l5492,5765,5492,5745,5483,5745,5483,5765xe" filled="true" fillcolor="#000000" stroked="false">
                <v:path arrowok="t"/>
                <v:fill type="solid"/>
              </v:shape>
            </v:group>
            <v:group style="position:absolute;left:5483;top:5765;width:10;height:20" coordorigin="5483,5765" coordsize="10,20">
              <v:shape style="position:absolute;left:5483;top:5765;width:10;height:20" coordorigin="5483,5765" coordsize="10,20" path="m5483,5784l5492,5784,5492,5765,5483,5765,5483,5784xe" filled="true" fillcolor="#000000" stroked="false">
                <v:path arrowok="t"/>
                <v:fill type="solid"/>
              </v:shape>
            </v:group>
            <v:group style="position:absolute;left:5483;top:5784;width:10;height:20" coordorigin="5483,5784" coordsize="10,20">
              <v:shape style="position:absolute;left:5483;top:5784;width:10;height:20" coordorigin="5483,5784" coordsize="10,20" path="m5483,5803l5492,5803,5492,5784,5483,5784,5483,5803xe" filled="true" fillcolor="#000000" stroked="false">
                <v:path arrowok="t"/>
                <v:fill type="solid"/>
              </v:shape>
            </v:group>
            <v:group style="position:absolute;left:5483;top:5803;width:10;height:20" coordorigin="5483,5803" coordsize="10,20">
              <v:shape style="position:absolute;left:5483;top:5803;width:10;height:20" coordorigin="5483,5803" coordsize="10,20" path="m5483,5822l5492,5822,5492,5803,5483,5803,5483,5822xe" filled="true" fillcolor="#000000" stroked="false">
                <v:path arrowok="t"/>
                <v:fill type="solid"/>
              </v:shape>
            </v:group>
            <v:group style="position:absolute;left:5483;top:5822;width:10;height:20" coordorigin="5483,5822" coordsize="10,20">
              <v:shape style="position:absolute;left:5483;top:5822;width:10;height:20" coordorigin="5483,5822" coordsize="10,20" path="m5483,5841l5492,5841,5492,5822,5483,5822,5483,5841xe" filled="true" fillcolor="#000000" stroked="false">
                <v:path arrowok="t"/>
                <v:fill type="solid"/>
              </v:shape>
            </v:group>
            <v:group style="position:absolute;left:5483;top:5841;width:10;height:20" coordorigin="5483,5841" coordsize="10,20">
              <v:shape style="position:absolute;left:5483;top:5841;width:10;height:20" coordorigin="5483,5841" coordsize="10,20" path="m5483,5861l5492,5861,5492,5841,5483,5841,5483,5861xe" filled="true" fillcolor="#000000" stroked="false">
                <v:path arrowok="t"/>
                <v:fill type="solid"/>
              </v:shape>
            </v:group>
            <v:group style="position:absolute;left:5483;top:5861;width:10;height:20" coordorigin="5483,5861" coordsize="10,20">
              <v:shape style="position:absolute;left:5483;top:5861;width:10;height:20" coordorigin="5483,5861" coordsize="10,20" path="m5483,5880l5492,5880,5492,5861,5483,5861,5483,5880xe" filled="true" fillcolor="#000000" stroked="false">
                <v:path arrowok="t"/>
                <v:fill type="solid"/>
              </v:shape>
            </v:group>
            <v:group style="position:absolute;left:5483;top:5880;width:10;height:20" coordorigin="5483,5880" coordsize="10,20">
              <v:shape style="position:absolute;left:5483;top:5880;width:10;height:20" coordorigin="5483,5880" coordsize="10,20" path="m5483,5899l5492,5899,5492,5880,5483,5880,5483,5899xe" filled="true" fillcolor="#000000" stroked="false">
                <v:path arrowok="t"/>
                <v:fill type="solid"/>
              </v:shape>
            </v:group>
            <v:group style="position:absolute;left:5483;top:5899;width:10;height:20" coordorigin="5483,5899" coordsize="10,20">
              <v:shape style="position:absolute;left:5483;top:5899;width:10;height:20" coordorigin="5483,5899" coordsize="10,20" path="m5483,5918l5492,5918,5492,5899,5483,5899,5483,5918xe" filled="true" fillcolor="#000000" stroked="false">
                <v:path arrowok="t"/>
                <v:fill type="solid"/>
              </v:shape>
            </v:group>
            <v:group style="position:absolute;left:5483;top:5918;width:10;height:20" coordorigin="5483,5918" coordsize="10,20">
              <v:shape style="position:absolute;left:5483;top:5918;width:10;height:20" coordorigin="5483,5918" coordsize="10,20" path="m5483,5937l5492,5937,5492,5918,5483,5918,5483,5937xe" filled="true" fillcolor="#000000" stroked="false">
                <v:path arrowok="t"/>
                <v:fill type="solid"/>
              </v:shape>
            </v:group>
            <v:group style="position:absolute;left:5483;top:5937;width:10;height:20" coordorigin="5483,5937" coordsize="10,20">
              <v:shape style="position:absolute;left:5483;top:5937;width:10;height:20" coordorigin="5483,5937" coordsize="10,20" path="m5483,5957l5492,5957,5492,5937,5483,5937,5483,5957xe" filled="true" fillcolor="#000000" stroked="false">
                <v:path arrowok="t"/>
                <v:fill type="solid"/>
              </v:shape>
            </v:group>
            <v:group style="position:absolute;left:5483;top:5957;width:10;height:20" coordorigin="5483,5957" coordsize="10,20">
              <v:shape style="position:absolute;left:5483;top:5957;width:10;height:20" coordorigin="5483,5957" coordsize="10,20" path="m5483,5976l5492,5976,5492,5957,5483,5957,5483,5976xe" filled="true" fillcolor="#000000" stroked="false">
                <v:path arrowok="t"/>
                <v:fill type="solid"/>
              </v:shape>
            </v:group>
            <v:group style="position:absolute;left:5483;top:5976;width:10;height:20" coordorigin="5483,5976" coordsize="10,20">
              <v:shape style="position:absolute;left:5483;top:5976;width:10;height:20" coordorigin="5483,5976" coordsize="10,20" path="m5483,5995l5492,5995,5492,5976,5483,5976,5483,5995xe" filled="true" fillcolor="#000000" stroked="false">
                <v:path arrowok="t"/>
                <v:fill type="solid"/>
              </v:shape>
            </v:group>
            <v:group style="position:absolute;left:5483;top:5995;width:10;height:20" coordorigin="5483,5995" coordsize="10,20">
              <v:shape style="position:absolute;left:5483;top:5995;width:10;height:20" coordorigin="5483,5995" coordsize="10,20" path="m5483,6014l5492,6014,5492,5995,5483,5995,5483,6014xe" filled="true" fillcolor="#000000" stroked="false">
                <v:path arrowok="t"/>
                <v:fill type="solid"/>
              </v:shape>
            </v:group>
            <v:group style="position:absolute;left:5483;top:6014;width:10;height:20" coordorigin="5483,6014" coordsize="10,20">
              <v:shape style="position:absolute;left:5483;top:6014;width:10;height:20" coordorigin="5483,6014" coordsize="10,20" path="m5483,6033l5492,6033,5492,6014,5483,6014,5483,6033xe" filled="true" fillcolor="#000000" stroked="false">
                <v:path arrowok="t"/>
                <v:fill type="solid"/>
              </v:shape>
            </v:group>
            <v:group style="position:absolute;left:5483;top:6033;width:10;height:20" coordorigin="5483,6033" coordsize="10,20">
              <v:shape style="position:absolute;left:5483;top:6033;width:10;height:20" coordorigin="5483,6033" coordsize="10,20" path="m5483,6053l5492,6053,5492,6033,5483,6033,5483,6053xe" filled="true" fillcolor="#000000" stroked="false">
                <v:path arrowok="t"/>
                <v:fill type="solid"/>
              </v:shape>
            </v:group>
            <v:group style="position:absolute;left:5483;top:6053;width:10;height:20" coordorigin="5483,6053" coordsize="10,20">
              <v:shape style="position:absolute;left:5483;top:6053;width:10;height:20" coordorigin="5483,6053" coordsize="10,20" path="m5483,6072l5492,6072,5492,6053,5483,6053,5483,6072xe" filled="true" fillcolor="#000000" stroked="false">
                <v:path arrowok="t"/>
                <v:fill type="solid"/>
              </v:shape>
            </v:group>
            <v:group style="position:absolute;left:5483;top:6072;width:10;height:20" coordorigin="5483,6072" coordsize="10,20">
              <v:shape style="position:absolute;left:5483;top:6072;width:10;height:20" coordorigin="5483,6072" coordsize="10,20" path="m5483,6091l5492,6091,5492,6072,5483,6072,5483,6091xe" filled="true" fillcolor="#000000" stroked="false">
                <v:path arrowok="t"/>
                <v:fill type="solid"/>
              </v:shape>
            </v:group>
            <v:group style="position:absolute;left:5483;top:6091;width:10;height:20" coordorigin="5483,6091" coordsize="10,20">
              <v:shape style="position:absolute;left:5483;top:6091;width:10;height:20" coordorigin="5483,6091" coordsize="10,20" path="m5483,6110l5492,6110,5492,6091,5483,6091,5483,6110xe" filled="true" fillcolor="#000000" stroked="false">
                <v:path arrowok="t"/>
                <v:fill type="solid"/>
              </v:shape>
            </v:group>
            <v:group style="position:absolute;left:5483;top:6110;width:10;height:20" coordorigin="5483,6110" coordsize="10,20">
              <v:shape style="position:absolute;left:5483;top:6110;width:10;height:20" coordorigin="5483,6110" coordsize="10,20" path="m5483,6129l5492,6129,5492,6110,5483,6110,5483,6129xe" filled="true" fillcolor="#000000" stroked="false">
                <v:path arrowok="t"/>
                <v:fill type="solid"/>
              </v:shape>
            </v:group>
            <v:group style="position:absolute;left:5483;top:6129;width:10;height:20" coordorigin="5483,6129" coordsize="10,20">
              <v:shape style="position:absolute;left:5483;top:6129;width:10;height:20" coordorigin="5483,6129" coordsize="10,20" path="m5483,6149l5492,6149,5492,6129,5483,6129,5483,6149xe" filled="true" fillcolor="#000000" stroked="false">
                <v:path arrowok="t"/>
                <v:fill type="solid"/>
              </v:shape>
            </v:group>
            <v:group style="position:absolute;left:5483;top:6149;width:10;height:20" coordorigin="5483,6149" coordsize="10,20">
              <v:shape style="position:absolute;left:5483;top:6149;width:10;height:20" coordorigin="5483,6149" coordsize="10,20" path="m5483,6168l5492,6168,5492,6149,5483,6149,5483,6168xe" filled="true" fillcolor="#000000" stroked="false">
                <v:path arrowok="t"/>
                <v:fill type="solid"/>
              </v:shape>
            </v:group>
            <v:group style="position:absolute;left:5483;top:6168;width:10;height:20" coordorigin="5483,6168" coordsize="10,20">
              <v:shape style="position:absolute;left:5483;top:6168;width:10;height:20" coordorigin="5483,6168" coordsize="10,20" path="m5483,6187l5492,6187,5492,6168,5483,6168,5483,6187xe" filled="true" fillcolor="#000000" stroked="false">
                <v:path arrowok="t"/>
                <v:fill type="solid"/>
              </v:shape>
            </v:group>
            <v:group style="position:absolute;left:5483;top:6187;width:10;height:20" coordorigin="5483,6187" coordsize="10,20">
              <v:shape style="position:absolute;left:5483;top:6187;width:10;height:20" coordorigin="5483,6187" coordsize="10,20" path="m5483,6206l5492,6206,5492,6187,5483,6187,5483,6206xe" filled="true" fillcolor="#000000" stroked="false">
                <v:path arrowok="t"/>
                <v:fill type="solid"/>
              </v:shape>
            </v:group>
            <v:group style="position:absolute;left:5483;top:6206;width:10;height:20" coordorigin="5483,6206" coordsize="10,20">
              <v:shape style="position:absolute;left:5483;top:6206;width:10;height:20" coordorigin="5483,6206" coordsize="10,20" path="m5483,6225l5492,6225,5492,6206,5483,6206,5483,6225xe" filled="true" fillcolor="#000000" stroked="false">
                <v:path arrowok="t"/>
                <v:fill type="solid"/>
              </v:shape>
            </v:group>
            <v:group style="position:absolute;left:5483;top:6233;width:10;height:2" coordorigin="5483,6233" coordsize="10,2">
              <v:shape style="position:absolute;left:5483;top:6233;width:10;height:2" coordorigin="5483,6233" coordsize="10,0" path="m5483,6233l5492,6233e" filled="false" stroked="true" strokeweight=".72003pt" strokecolor="#000000">
                <v:path arrowok="t"/>
              </v:shape>
            </v:group>
            <v:group style="position:absolute;left:6709;top:5534;width:10;height:20" coordorigin="6709,5534" coordsize="10,20">
              <v:shape style="position:absolute;left:6709;top:5534;width:10;height:20" coordorigin="6709,5534" coordsize="10,20" path="m6709,5553l6719,5553,6719,5534,6709,5534,6709,5553xe" filled="true" fillcolor="#000000" stroked="false">
                <v:path arrowok="t"/>
                <v:fill type="solid"/>
              </v:shape>
            </v:group>
            <v:group style="position:absolute;left:6709;top:5553;width:10;height:20" coordorigin="6709,5553" coordsize="10,20">
              <v:shape style="position:absolute;left:6709;top:5553;width:10;height:20" coordorigin="6709,5553" coordsize="10,20" path="m6709,5573l6719,5573,6719,5553,6709,5553,6709,5573xe" filled="true" fillcolor="#000000" stroked="false">
                <v:path arrowok="t"/>
                <v:fill type="solid"/>
              </v:shape>
            </v:group>
            <v:group style="position:absolute;left:6709;top:5573;width:10;height:20" coordorigin="6709,5573" coordsize="10,20">
              <v:shape style="position:absolute;left:6709;top:5573;width:10;height:20" coordorigin="6709,5573" coordsize="10,20" path="m6709,5592l6719,5592,6719,5573,6709,5573,6709,5592xe" filled="true" fillcolor="#000000" stroked="false">
                <v:path arrowok="t"/>
                <v:fill type="solid"/>
              </v:shape>
            </v:group>
            <v:group style="position:absolute;left:6709;top:5592;width:10;height:20" coordorigin="6709,5592" coordsize="10,20">
              <v:shape style="position:absolute;left:6709;top:5592;width:10;height:20" coordorigin="6709,5592" coordsize="10,20" path="m6709,5611l6719,5611,6719,5592,6709,5592,6709,5611xe" filled="true" fillcolor="#000000" stroked="false">
                <v:path arrowok="t"/>
                <v:fill type="solid"/>
              </v:shape>
            </v:group>
            <v:group style="position:absolute;left:6709;top:5611;width:10;height:20" coordorigin="6709,5611" coordsize="10,20">
              <v:shape style="position:absolute;left:6709;top:5611;width:10;height:20" coordorigin="6709,5611" coordsize="10,20" path="m6709,5630l6719,5630,6719,5611,6709,5611,6709,5630xe" filled="true" fillcolor="#000000" stroked="false">
                <v:path arrowok="t"/>
                <v:fill type="solid"/>
              </v:shape>
            </v:group>
            <v:group style="position:absolute;left:6709;top:5630;width:10;height:20" coordorigin="6709,5630" coordsize="10,20">
              <v:shape style="position:absolute;left:6709;top:5630;width:10;height:20" coordorigin="6709,5630" coordsize="10,20" path="m6709,5649l6719,5649,6719,5630,6709,5630,6709,5649xe" filled="true" fillcolor="#000000" stroked="false">
                <v:path arrowok="t"/>
                <v:fill type="solid"/>
              </v:shape>
            </v:group>
            <v:group style="position:absolute;left:6709;top:5649;width:10;height:20" coordorigin="6709,5649" coordsize="10,20">
              <v:shape style="position:absolute;left:6709;top:5649;width:10;height:20" coordorigin="6709,5649" coordsize="10,20" path="m6709,5669l6719,5669,6719,5649,6709,5649,6709,5669xe" filled="true" fillcolor="#000000" stroked="false">
                <v:path arrowok="t"/>
                <v:fill type="solid"/>
              </v:shape>
            </v:group>
            <v:group style="position:absolute;left:6709;top:5669;width:10;height:20" coordorigin="6709,5669" coordsize="10,20">
              <v:shape style="position:absolute;left:6709;top:5669;width:10;height:20" coordorigin="6709,5669" coordsize="10,20" path="m6709,5688l6719,5688,6719,5669,6709,5669,6709,5688xe" filled="true" fillcolor="#000000" stroked="false">
                <v:path arrowok="t"/>
                <v:fill type="solid"/>
              </v:shape>
            </v:group>
            <v:group style="position:absolute;left:6709;top:5688;width:10;height:20" coordorigin="6709,5688" coordsize="10,20">
              <v:shape style="position:absolute;left:6709;top:5688;width:10;height:20" coordorigin="6709,5688" coordsize="10,20" path="m6709,5707l6719,5707,6719,5688,6709,5688,6709,5707xe" filled="true" fillcolor="#000000" stroked="false">
                <v:path arrowok="t"/>
                <v:fill type="solid"/>
              </v:shape>
            </v:group>
            <v:group style="position:absolute;left:6709;top:5707;width:10;height:20" coordorigin="6709,5707" coordsize="10,20">
              <v:shape style="position:absolute;left:6709;top:5707;width:10;height:20" coordorigin="6709,5707" coordsize="10,20" path="m6709,5726l6719,5726,6719,5707,6709,5707,6709,5726xe" filled="true" fillcolor="#000000" stroked="false">
                <v:path arrowok="t"/>
                <v:fill type="solid"/>
              </v:shape>
            </v:group>
            <v:group style="position:absolute;left:6709;top:5726;width:10;height:20" coordorigin="6709,5726" coordsize="10,20">
              <v:shape style="position:absolute;left:6709;top:5726;width:10;height:20" coordorigin="6709,5726" coordsize="10,20" path="m6709,5745l6719,5745,6719,5726,6709,5726,6709,5745xe" filled="true" fillcolor="#000000" stroked="false">
                <v:path arrowok="t"/>
                <v:fill type="solid"/>
              </v:shape>
            </v:group>
            <v:group style="position:absolute;left:6709;top:5745;width:10;height:20" coordorigin="6709,5745" coordsize="10,20">
              <v:shape style="position:absolute;left:6709;top:5745;width:10;height:20" coordorigin="6709,5745" coordsize="10,20" path="m6709,5765l6719,5765,6719,5745,6709,5745,6709,5765xe" filled="true" fillcolor="#000000" stroked="false">
                <v:path arrowok="t"/>
                <v:fill type="solid"/>
              </v:shape>
            </v:group>
            <v:group style="position:absolute;left:6709;top:5765;width:10;height:20" coordorigin="6709,5765" coordsize="10,20">
              <v:shape style="position:absolute;left:6709;top:5765;width:10;height:20" coordorigin="6709,5765" coordsize="10,20" path="m6709,5784l6719,5784,6719,5765,6709,5765,6709,5784xe" filled="true" fillcolor="#000000" stroked="false">
                <v:path arrowok="t"/>
                <v:fill type="solid"/>
              </v:shape>
            </v:group>
            <v:group style="position:absolute;left:6709;top:5784;width:10;height:20" coordorigin="6709,5784" coordsize="10,20">
              <v:shape style="position:absolute;left:6709;top:5784;width:10;height:20" coordorigin="6709,5784" coordsize="10,20" path="m6709,5803l6719,5803,6719,5784,6709,5784,6709,5803xe" filled="true" fillcolor="#000000" stroked="false">
                <v:path arrowok="t"/>
                <v:fill type="solid"/>
              </v:shape>
            </v:group>
            <v:group style="position:absolute;left:6709;top:5803;width:10;height:20" coordorigin="6709,5803" coordsize="10,20">
              <v:shape style="position:absolute;left:6709;top:5803;width:10;height:20" coordorigin="6709,5803" coordsize="10,20" path="m6709,5822l6719,5822,6719,5803,6709,5803,6709,5822xe" filled="true" fillcolor="#000000" stroked="false">
                <v:path arrowok="t"/>
                <v:fill type="solid"/>
              </v:shape>
            </v:group>
            <v:group style="position:absolute;left:6709;top:5822;width:10;height:20" coordorigin="6709,5822" coordsize="10,20">
              <v:shape style="position:absolute;left:6709;top:5822;width:10;height:20" coordorigin="6709,5822" coordsize="10,20" path="m6709,5841l6719,5841,6719,5822,6709,5822,6709,5841xe" filled="true" fillcolor="#000000" stroked="false">
                <v:path arrowok="t"/>
                <v:fill type="solid"/>
              </v:shape>
            </v:group>
            <v:group style="position:absolute;left:6709;top:5841;width:10;height:20" coordorigin="6709,5841" coordsize="10,20">
              <v:shape style="position:absolute;left:6709;top:5841;width:10;height:20" coordorigin="6709,5841" coordsize="10,20" path="m6709,5861l6719,5861,6719,5841,6709,5841,6709,5861xe" filled="true" fillcolor="#000000" stroked="false">
                <v:path arrowok="t"/>
                <v:fill type="solid"/>
              </v:shape>
            </v:group>
            <v:group style="position:absolute;left:6709;top:5861;width:10;height:20" coordorigin="6709,5861" coordsize="10,20">
              <v:shape style="position:absolute;left:6709;top:5861;width:10;height:20" coordorigin="6709,5861" coordsize="10,20" path="m6709,5880l6719,5880,6719,5861,6709,5861,6709,5880xe" filled="true" fillcolor="#000000" stroked="false">
                <v:path arrowok="t"/>
                <v:fill type="solid"/>
              </v:shape>
            </v:group>
            <v:group style="position:absolute;left:6709;top:5880;width:10;height:20" coordorigin="6709,5880" coordsize="10,20">
              <v:shape style="position:absolute;left:6709;top:5880;width:10;height:20" coordorigin="6709,5880" coordsize="10,20" path="m6709,5899l6719,5899,6719,5880,6709,5880,6709,5899xe" filled="true" fillcolor="#000000" stroked="false">
                <v:path arrowok="t"/>
                <v:fill type="solid"/>
              </v:shape>
            </v:group>
            <v:group style="position:absolute;left:6709;top:5899;width:10;height:20" coordorigin="6709,5899" coordsize="10,20">
              <v:shape style="position:absolute;left:6709;top:5899;width:10;height:20" coordorigin="6709,5899" coordsize="10,20" path="m6709,5918l6719,5918,6719,5899,6709,5899,6709,5918xe" filled="true" fillcolor="#000000" stroked="false">
                <v:path arrowok="t"/>
                <v:fill type="solid"/>
              </v:shape>
            </v:group>
            <v:group style="position:absolute;left:6709;top:5918;width:10;height:20" coordorigin="6709,5918" coordsize="10,20">
              <v:shape style="position:absolute;left:6709;top:5918;width:10;height:20" coordorigin="6709,5918" coordsize="10,20" path="m6709,5937l6719,5937,6719,5918,6709,5918,6709,5937xe" filled="true" fillcolor="#000000" stroked="false">
                <v:path arrowok="t"/>
                <v:fill type="solid"/>
              </v:shape>
            </v:group>
            <v:group style="position:absolute;left:6709;top:5937;width:10;height:20" coordorigin="6709,5937" coordsize="10,20">
              <v:shape style="position:absolute;left:6709;top:5937;width:10;height:20" coordorigin="6709,5937" coordsize="10,20" path="m6709,5957l6719,5957,6719,5937,6709,5937,6709,5957xe" filled="true" fillcolor="#000000" stroked="false">
                <v:path arrowok="t"/>
                <v:fill type="solid"/>
              </v:shape>
            </v:group>
            <v:group style="position:absolute;left:6709;top:5957;width:10;height:20" coordorigin="6709,5957" coordsize="10,20">
              <v:shape style="position:absolute;left:6709;top:5957;width:10;height:20" coordorigin="6709,5957" coordsize="10,20" path="m6709,5976l6719,5976,6719,5957,6709,5957,6709,5976xe" filled="true" fillcolor="#000000" stroked="false">
                <v:path arrowok="t"/>
                <v:fill type="solid"/>
              </v:shape>
            </v:group>
            <v:group style="position:absolute;left:6709;top:5976;width:10;height:20" coordorigin="6709,5976" coordsize="10,20">
              <v:shape style="position:absolute;left:6709;top:5976;width:10;height:20" coordorigin="6709,5976" coordsize="10,20" path="m6709,5995l6719,5995,6719,5976,6709,5976,6709,5995xe" filled="true" fillcolor="#000000" stroked="false">
                <v:path arrowok="t"/>
                <v:fill type="solid"/>
              </v:shape>
            </v:group>
            <v:group style="position:absolute;left:6709;top:5995;width:10;height:20" coordorigin="6709,5995" coordsize="10,20">
              <v:shape style="position:absolute;left:6709;top:5995;width:10;height:20" coordorigin="6709,5995" coordsize="10,20" path="m6709,6014l6719,6014,6719,5995,6709,5995,6709,6014xe" filled="true" fillcolor="#000000" stroked="false">
                <v:path arrowok="t"/>
                <v:fill type="solid"/>
              </v:shape>
            </v:group>
            <v:group style="position:absolute;left:6709;top:6014;width:10;height:20" coordorigin="6709,6014" coordsize="10,20">
              <v:shape style="position:absolute;left:6709;top:6014;width:10;height:20" coordorigin="6709,6014" coordsize="10,20" path="m6709,6033l6719,6033,6719,6014,6709,6014,6709,6033xe" filled="true" fillcolor="#000000" stroked="false">
                <v:path arrowok="t"/>
                <v:fill type="solid"/>
              </v:shape>
            </v:group>
            <v:group style="position:absolute;left:6709;top:6033;width:10;height:20" coordorigin="6709,6033" coordsize="10,20">
              <v:shape style="position:absolute;left:6709;top:6033;width:10;height:20" coordorigin="6709,6033" coordsize="10,20" path="m6709,6053l6719,6053,6719,6033,6709,6033,6709,6053xe" filled="true" fillcolor="#000000" stroked="false">
                <v:path arrowok="t"/>
                <v:fill type="solid"/>
              </v:shape>
            </v:group>
            <v:group style="position:absolute;left:6709;top:6053;width:10;height:20" coordorigin="6709,6053" coordsize="10,20">
              <v:shape style="position:absolute;left:6709;top:6053;width:10;height:20" coordorigin="6709,6053" coordsize="10,20" path="m6709,6072l6719,6072,6719,6053,6709,6053,6709,6072xe" filled="true" fillcolor="#000000" stroked="false">
                <v:path arrowok="t"/>
                <v:fill type="solid"/>
              </v:shape>
            </v:group>
            <v:group style="position:absolute;left:6709;top:6072;width:10;height:20" coordorigin="6709,6072" coordsize="10,20">
              <v:shape style="position:absolute;left:6709;top:6072;width:10;height:20" coordorigin="6709,6072" coordsize="10,20" path="m6709,6091l6719,6091,6719,6072,6709,6072,6709,6091xe" filled="true" fillcolor="#000000" stroked="false">
                <v:path arrowok="t"/>
                <v:fill type="solid"/>
              </v:shape>
            </v:group>
            <v:group style="position:absolute;left:6709;top:6091;width:10;height:20" coordorigin="6709,6091" coordsize="10,20">
              <v:shape style="position:absolute;left:6709;top:6091;width:10;height:20" coordorigin="6709,6091" coordsize="10,20" path="m6709,6110l6719,6110,6719,6091,6709,6091,6709,6110xe" filled="true" fillcolor="#000000" stroked="false">
                <v:path arrowok="t"/>
                <v:fill type="solid"/>
              </v:shape>
            </v:group>
            <v:group style="position:absolute;left:6709;top:6110;width:10;height:20" coordorigin="6709,6110" coordsize="10,20">
              <v:shape style="position:absolute;left:6709;top:6110;width:10;height:20" coordorigin="6709,6110" coordsize="10,20" path="m6709,6129l6719,6129,6719,6110,6709,6110,6709,6129xe" filled="true" fillcolor="#000000" stroked="false">
                <v:path arrowok="t"/>
                <v:fill type="solid"/>
              </v:shape>
            </v:group>
            <v:group style="position:absolute;left:6709;top:6129;width:10;height:20" coordorigin="6709,6129" coordsize="10,20">
              <v:shape style="position:absolute;left:6709;top:6129;width:10;height:20" coordorigin="6709,6129" coordsize="10,20" path="m6709,6149l6719,6149,6719,6129,6709,6129,6709,6149xe" filled="true" fillcolor="#000000" stroked="false">
                <v:path arrowok="t"/>
                <v:fill type="solid"/>
              </v:shape>
            </v:group>
            <v:group style="position:absolute;left:6709;top:6149;width:10;height:20" coordorigin="6709,6149" coordsize="10,20">
              <v:shape style="position:absolute;left:6709;top:6149;width:10;height:20" coordorigin="6709,6149" coordsize="10,20" path="m6709,6168l6719,6168,6719,6149,6709,6149,6709,6168xe" filled="true" fillcolor="#000000" stroked="false">
                <v:path arrowok="t"/>
                <v:fill type="solid"/>
              </v:shape>
            </v:group>
            <v:group style="position:absolute;left:6709;top:6168;width:10;height:20" coordorigin="6709,6168" coordsize="10,20">
              <v:shape style="position:absolute;left:6709;top:6168;width:10;height:20" coordorigin="6709,6168" coordsize="10,20" path="m6709,6187l6719,6187,6719,6168,6709,6168,6709,6187xe" filled="true" fillcolor="#000000" stroked="false">
                <v:path arrowok="t"/>
                <v:fill type="solid"/>
              </v:shape>
            </v:group>
            <v:group style="position:absolute;left:6709;top:6187;width:10;height:20" coordorigin="6709,6187" coordsize="10,20">
              <v:shape style="position:absolute;left:6709;top:6187;width:10;height:20" coordorigin="6709,6187" coordsize="10,20" path="m6709,6206l6719,6206,6719,6187,6709,6187,6709,6206xe" filled="true" fillcolor="#000000" stroked="false">
                <v:path arrowok="t"/>
                <v:fill type="solid"/>
              </v:shape>
            </v:group>
            <v:group style="position:absolute;left:6709;top:6206;width:10;height:20" coordorigin="6709,6206" coordsize="10,20">
              <v:shape style="position:absolute;left:6709;top:6206;width:10;height:20" coordorigin="6709,6206" coordsize="10,20" path="m6709,6225l6719,6225,6719,6206,6709,6206,6709,6225xe" filled="true" fillcolor="#000000" stroked="false">
                <v:path arrowok="t"/>
                <v:fill type="solid"/>
              </v:shape>
            </v:group>
            <v:group style="position:absolute;left:6709;top:6233;width:10;height:2" coordorigin="6709,6233" coordsize="10,2">
              <v:shape style="position:absolute;left:6709;top:6233;width:10;height:2" coordorigin="6709,6233" coordsize="10,0" path="m6709,6233l6719,6233e" filled="false" stroked="true" strokeweight=".72003pt" strokecolor="#000000">
                <v:path arrowok="t"/>
              </v:shape>
            </v:group>
            <v:group style="position:absolute;left:8317;top:5534;width:10;height:20" coordorigin="8317,5534" coordsize="10,20">
              <v:shape style="position:absolute;left:8317;top:5534;width:10;height:20" coordorigin="8317,5534" coordsize="10,20" path="m8317,5553l8327,5553,8327,5534,8317,5534,8317,5553xe" filled="true" fillcolor="#000000" stroked="false">
                <v:path arrowok="t"/>
                <v:fill type="solid"/>
              </v:shape>
            </v:group>
            <v:group style="position:absolute;left:8317;top:5553;width:10;height:20" coordorigin="8317,5553" coordsize="10,20">
              <v:shape style="position:absolute;left:8317;top:5553;width:10;height:20" coordorigin="8317,5553" coordsize="10,20" path="m8317,5573l8327,5573,8327,5553,8317,5553,8317,5573xe" filled="true" fillcolor="#000000" stroked="false">
                <v:path arrowok="t"/>
                <v:fill type="solid"/>
              </v:shape>
            </v:group>
            <v:group style="position:absolute;left:8317;top:5573;width:10;height:20" coordorigin="8317,5573" coordsize="10,20">
              <v:shape style="position:absolute;left:8317;top:5573;width:10;height:20" coordorigin="8317,5573" coordsize="10,20" path="m8317,5592l8327,5592,8327,5573,8317,5573,8317,5592xe" filled="true" fillcolor="#000000" stroked="false">
                <v:path arrowok="t"/>
                <v:fill type="solid"/>
              </v:shape>
            </v:group>
            <v:group style="position:absolute;left:8317;top:5592;width:10;height:20" coordorigin="8317,5592" coordsize="10,20">
              <v:shape style="position:absolute;left:8317;top:5592;width:10;height:20" coordorigin="8317,5592" coordsize="10,20" path="m8317,5611l8327,5611,8327,5592,8317,5592,8317,5611xe" filled="true" fillcolor="#000000" stroked="false">
                <v:path arrowok="t"/>
                <v:fill type="solid"/>
              </v:shape>
            </v:group>
            <v:group style="position:absolute;left:8317;top:5611;width:10;height:20" coordorigin="8317,5611" coordsize="10,20">
              <v:shape style="position:absolute;left:8317;top:5611;width:10;height:20" coordorigin="8317,5611" coordsize="10,20" path="m8317,5630l8327,5630,8327,5611,8317,5611,8317,5630xe" filled="true" fillcolor="#000000" stroked="false">
                <v:path arrowok="t"/>
                <v:fill type="solid"/>
              </v:shape>
            </v:group>
            <v:group style="position:absolute;left:8317;top:5630;width:10;height:20" coordorigin="8317,5630" coordsize="10,20">
              <v:shape style="position:absolute;left:8317;top:5630;width:10;height:20" coordorigin="8317,5630" coordsize="10,20" path="m8317,5649l8327,5649,8327,5630,8317,5630,8317,5649xe" filled="true" fillcolor="#000000" stroked="false">
                <v:path arrowok="t"/>
                <v:fill type="solid"/>
              </v:shape>
            </v:group>
            <v:group style="position:absolute;left:8317;top:5649;width:10;height:20" coordorigin="8317,5649" coordsize="10,20">
              <v:shape style="position:absolute;left:8317;top:5649;width:10;height:20" coordorigin="8317,5649" coordsize="10,20" path="m8317,5669l8327,5669,8327,5649,8317,5649,8317,5669xe" filled="true" fillcolor="#000000" stroked="false">
                <v:path arrowok="t"/>
                <v:fill type="solid"/>
              </v:shape>
            </v:group>
            <v:group style="position:absolute;left:8317;top:5669;width:10;height:20" coordorigin="8317,5669" coordsize="10,20">
              <v:shape style="position:absolute;left:8317;top:5669;width:10;height:20" coordorigin="8317,5669" coordsize="10,20" path="m8317,5688l8327,5688,8327,5669,8317,5669,8317,5688xe" filled="true" fillcolor="#000000" stroked="false">
                <v:path arrowok="t"/>
                <v:fill type="solid"/>
              </v:shape>
            </v:group>
            <v:group style="position:absolute;left:8317;top:5688;width:10;height:20" coordorigin="8317,5688" coordsize="10,20">
              <v:shape style="position:absolute;left:8317;top:5688;width:10;height:20" coordorigin="8317,5688" coordsize="10,20" path="m8317,5707l8327,5707,8327,5688,8317,5688,8317,5707xe" filled="true" fillcolor="#000000" stroked="false">
                <v:path arrowok="t"/>
                <v:fill type="solid"/>
              </v:shape>
            </v:group>
            <v:group style="position:absolute;left:8317;top:5707;width:10;height:20" coordorigin="8317,5707" coordsize="10,20">
              <v:shape style="position:absolute;left:8317;top:5707;width:10;height:20" coordorigin="8317,5707" coordsize="10,20" path="m8317,5726l8327,5726,8327,5707,8317,5707,8317,5726xe" filled="true" fillcolor="#000000" stroked="false">
                <v:path arrowok="t"/>
                <v:fill type="solid"/>
              </v:shape>
            </v:group>
            <v:group style="position:absolute;left:8317;top:5726;width:10;height:20" coordorigin="8317,5726" coordsize="10,20">
              <v:shape style="position:absolute;left:8317;top:5726;width:10;height:20" coordorigin="8317,5726" coordsize="10,20" path="m8317,5745l8327,5745,8327,5726,8317,5726,8317,5745xe" filled="true" fillcolor="#000000" stroked="false">
                <v:path arrowok="t"/>
                <v:fill type="solid"/>
              </v:shape>
            </v:group>
            <v:group style="position:absolute;left:8317;top:5745;width:10;height:20" coordorigin="8317,5745" coordsize="10,20">
              <v:shape style="position:absolute;left:8317;top:5745;width:10;height:20" coordorigin="8317,5745" coordsize="10,20" path="m8317,5765l8327,5765,8327,5745,8317,5745,8317,5765xe" filled="true" fillcolor="#000000" stroked="false">
                <v:path arrowok="t"/>
                <v:fill type="solid"/>
              </v:shape>
            </v:group>
            <v:group style="position:absolute;left:8317;top:5765;width:10;height:20" coordorigin="8317,5765" coordsize="10,20">
              <v:shape style="position:absolute;left:8317;top:5765;width:10;height:20" coordorigin="8317,5765" coordsize="10,20" path="m8317,5784l8327,5784,8327,5765,8317,5765,8317,5784xe" filled="true" fillcolor="#000000" stroked="false">
                <v:path arrowok="t"/>
                <v:fill type="solid"/>
              </v:shape>
            </v:group>
            <v:group style="position:absolute;left:8317;top:5784;width:10;height:20" coordorigin="8317,5784" coordsize="10,20">
              <v:shape style="position:absolute;left:8317;top:5784;width:10;height:20" coordorigin="8317,5784" coordsize="10,20" path="m8317,5803l8327,5803,8327,5784,8317,5784,8317,5803xe" filled="true" fillcolor="#000000" stroked="false">
                <v:path arrowok="t"/>
                <v:fill type="solid"/>
              </v:shape>
            </v:group>
            <v:group style="position:absolute;left:8317;top:5803;width:10;height:20" coordorigin="8317,5803" coordsize="10,20">
              <v:shape style="position:absolute;left:8317;top:5803;width:10;height:20" coordorigin="8317,5803" coordsize="10,20" path="m8317,5822l8327,5822,8327,5803,8317,5803,8317,5822xe" filled="true" fillcolor="#000000" stroked="false">
                <v:path arrowok="t"/>
                <v:fill type="solid"/>
              </v:shape>
            </v:group>
            <v:group style="position:absolute;left:8317;top:5822;width:10;height:20" coordorigin="8317,5822" coordsize="10,20">
              <v:shape style="position:absolute;left:8317;top:5822;width:10;height:20" coordorigin="8317,5822" coordsize="10,20" path="m8317,5841l8327,5841,8327,5822,8317,5822,8317,5841xe" filled="true" fillcolor="#000000" stroked="false">
                <v:path arrowok="t"/>
                <v:fill type="solid"/>
              </v:shape>
            </v:group>
            <v:group style="position:absolute;left:8317;top:5841;width:10;height:20" coordorigin="8317,5841" coordsize="10,20">
              <v:shape style="position:absolute;left:8317;top:5841;width:10;height:20" coordorigin="8317,5841" coordsize="10,20" path="m8317,5861l8327,5861,8327,5841,8317,5841,8317,5861xe" filled="true" fillcolor="#000000" stroked="false">
                <v:path arrowok="t"/>
                <v:fill type="solid"/>
              </v:shape>
            </v:group>
            <v:group style="position:absolute;left:8317;top:5861;width:10;height:20" coordorigin="8317,5861" coordsize="10,20">
              <v:shape style="position:absolute;left:8317;top:5861;width:10;height:20" coordorigin="8317,5861" coordsize="10,20" path="m8317,5880l8327,5880,8327,5861,8317,5861,8317,5880xe" filled="true" fillcolor="#000000" stroked="false">
                <v:path arrowok="t"/>
                <v:fill type="solid"/>
              </v:shape>
            </v:group>
            <v:group style="position:absolute;left:8317;top:5880;width:10;height:20" coordorigin="8317,5880" coordsize="10,20">
              <v:shape style="position:absolute;left:8317;top:5880;width:10;height:20" coordorigin="8317,5880" coordsize="10,20" path="m8317,5899l8327,5899,8327,5880,8317,5880,8317,5899xe" filled="true" fillcolor="#000000" stroked="false">
                <v:path arrowok="t"/>
                <v:fill type="solid"/>
              </v:shape>
            </v:group>
            <v:group style="position:absolute;left:8317;top:5899;width:10;height:20" coordorigin="8317,5899" coordsize="10,20">
              <v:shape style="position:absolute;left:8317;top:5899;width:10;height:20" coordorigin="8317,5899" coordsize="10,20" path="m8317,5918l8327,5918,8327,5899,8317,5899,8317,5918xe" filled="true" fillcolor="#000000" stroked="false">
                <v:path arrowok="t"/>
                <v:fill type="solid"/>
              </v:shape>
            </v:group>
            <v:group style="position:absolute;left:8317;top:5918;width:10;height:20" coordorigin="8317,5918" coordsize="10,20">
              <v:shape style="position:absolute;left:8317;top:5918;width:10;height:20" coordorigin="8317,5918" coordsize="10,20" path="m8317,5937l8327,5937,8327,5918,8317,5918,8317,5937xe" filled="true" fillcolor="#000000" stroked="false">
                <v:path arrowok="t"/>
                <v:fill type="solid"/>
              </v:shape>
            </v:group>
            <v:group style="position:absolute;left:8317;top:5937;width:10;height:20" coordorigin="8317,5937" coordsize="10,20">
              <v:shape style="position:absolute;left:8317;top:5937;width:10;height:20" coordorigin="8317,5937" coordsize="10,20" path="m8317,5957l8327,5957,8327,5937,8317,5937,8317,5957xe" filled="true" fillcolor="#000000" stroked="false">
                <v:path arrowok="t"/>
                <v:fill type="solid"/>
              </v:shape>
            </v:group>
            <v:group style="position:absolute;left:8317;top:5957;width:10;height:20" coordorigin="8317,5957" coordsize="10,20">
              <v:shape style="position:absolute;left:8317;top:5957;width:10;height:20" coordorigin="8317,5957" coordsize="10,20" path="m8317,5976l8327,5976,8327,5957,8317,5957,8317,5976xe" filled="true" fillcolor="#000000" stroked="false">
                <v:path arrowok="t"/>
                <v:fill type="solid"/>
              </v:shape>
            </v:group>
            <v:group style="position:absolute;left:8317;top:5976;width:10;height:20" coordorigin="8317,5976" coordsize="10,20">
              <v:shape style="position:absolute;left:8317;top:5976;width:10;height:20" coordorigin="8317,5976" coordsize="10,20" path="m8317,5995l8327,5995,8327,5976,8317,5976,8317,5995xe" filled="true" fillcolor="#000000" stroked="false">
                <v:path arrowok="t"/>
                <v:fill type="solid"/>
              </v:shape>
            </v:group>
            <v:group style="position:absolute;left:8317;top:5995;width:10;height:20" coordorigin="8317,5995" coordsize="10,20">
              <v:shape style="position:absolute;left:8317;top:5995;width:10;height:20" coordorigin="8317,5995" coordsize="10,20" path="m8317,6014l8327,6014,8327,5995,8317,5995,8317,6014xe" filled="true" fillcolor="#000000" stroked="false">
                <v:path arrowok="t"/>
                <v:fill type="solid"/>
              </v:shape>
            </v:group>
            <v:group style="position:absolute;left:8317;top:6014;width:10;height:20" coordorigin="8317,6014" coordsize="10,20">
              <v:shape style="position:absolute;left:8317;top:6014;width:10;height:20" coordorigin="8317,6014" coordsize="10,20" path="m8317,6033l8327,6033,8327,6014,8317,6014,8317,6033xe" filled="true" fillcolor="#000000" stroked="false">
                <v:path arrowok="t"/>
                <v:fill type="solid"/>
              </v:shape>
            </v:group>
            <v:group style="position:absolute;left:8317;top:6033;width:10;height:20" coordorigin="8317,6033" coordsize="10,20">
              <v:shape style="position:absolute;left:8317;top:6033;width:10;height:20" coordorigin="8317,6033" coordsize="10,20" path="m8317,6053l8327,6053,8327,6033,8317,6033,8317,6053xe" filled="true" fillcolor="#000000" stroked="false">
                <v:path arrowok="t"/>
                <v:fill type="solid"/>
              </v:shape>
            </v:group>
            <v:group style="position:absolute;left:8317;top:6053;width:10;height:20" coordorigin="8317,6053" coordsize="10,20">
              <v:shape style="position:absolute;left:8317;top:6053;width:10;height:20" coordorigin="8317,6053" coordsize="10,20" path="m8317,6072l8327,6072,8327,6053,8317,6053,8317,6072xe" filled="true" fillcolor="#000000" stroked="false">
                <v:path arrowok="t"/>
                <v:fill type="solid"/>
              </v:shape>
            </v:group>
            <v:group style="position:absolute;left:8317;top:6072;width:10;height:20" coordorigin="8317,6072" coordsize="10,20">
              <v:shape style="position:absolute;left:8317;top:6072;width:10;height:20" coordorigin="8317,6072" coordsize="10,20" path="m8317,6091l8327,6091,8327,6072,8317,6072,8317,6091xe" filled="true" fillcolor="#000000" stroked="false">
                <v:path arrowok="t"/>
                <v:fill type="solid"/>
              </v:shape>
            </v:group>
            <v:group style="position:absolute;left:8317;top:6091;width:10;height:20" coordorigin="8317,6091" coordsize="10,20">
              <v:shape style="position:absolute;left:8317;top:6091;width:10;height:20" coordorigin="8317,6091" coordsize="10,20" path="m8317,6110l8327,6110,8327,6091,8317,6091,8317,6110xe" filled="true" fillcolor="#000000" stroked="false">
                <v:path arrowok="t"/>
                <v:fill type="solid"/>
              </v:shape>
            </v:group>
            <v:group style="position:absolute;left:8317;top:6110;width:10;height:20" coordorigin="8317,6110" coordsize="10,20">
              <v:shape style="position:absolute;left:8317;top:6110;width:10;height:20" coordorigin="8317,6110" coordsize="10,20" path="m8317,6129l8327,6129,8327,6110,8317,6110,8317,6129xe" filled="true" fillcolor="#000000" stroked="false">
                <v:path arrowok="t"/>
                <v:fill type="solid"/>
              </v:shape>
            </v:group>
            <v:group style="position:absolute;left:8317;top:6129;width:10;height:20" coordorigin="8317,6129" coordsize="10,20">
              <v:shape style="position:absolute;left:8317;top:6129;width:10;height:20" coordorigin="8317,6129" coordsize="10,20" path="m8317,6149l8327,6149,8327,6129,8317,6129,8317,6149xe" filled="true" fillcolor="#000000" stroked="false">
                <v:path arrowok="t"/>
                <v:fill type="solid"/>
              </v:shape>
            </v:group>
            <v:group style="position:absolute;left:8317;top:6149;width:10;height:20" coordorigin="8317,6149" coordsize="10,20">
              <v:shape style="position:absolute;left:8317;top:6149;width:10;height:20" coordorigin="8317,6149" coordsize="10,20" path="m8317,6168l8327,6168,8327,6149,8317,6149,8317,6168xe" filled="true" fillcolor="#000000" stroked="false">
                <v:path arrowok="t"/>
                <v:fill type="solid"/>
              </v:shape>
            </v:group>
            <v:group style="position:absolute;left:8317;top:6168;width:10;height:20" coordorigin="8317,6168" coordsize="10,20">
              <v:shape style="position:absolute;left:8317;top:6168;width:10;height:20" coordorigin="8317,6168" coordsize="10,20" path="m8317,6187l8327,6187,8327,6168,8317,6168,8317,6187xe" filled="true" fillcolor="#000000" stroked="false">
                <v:path arrowok="t"/>
                <v:fill type="solid"/>
              </v:shape>
            </v:group>
            <v:group style="position:absolute;left:8317;top:6187;width:10;height:20" coordorigin="8317,6187" coordsize="10,20">
              <v:shape style="position:absolute;left:8317;top:6187;width:10;height:20" coordorigin="8317,6187" coordsize="10,20" path="m8317,6206l8327,6206,8327,6187,8317,6187,8317,6206xe" filled="true" fillcolor="#000000" stroked="false">
                <v:path arrowok="t"/>
                <v:fill type="solid"/>
              </v:shape>
            </v:group>
            <v:group style="position:absolute;left:8317;top:6206;width:10;height:20" coordorigin="8317,6206" coordsize="10,20">
              <v:shape style="position:absolute;left:8317;top:6206;width:10;height:20" coordorigin="8317,6206" coordsize="10,20" path="m8317,6225l8327,6225,8327,6206,8317,6206,8317,6225xe" filled="true" fillcolor="#000000" stroked="false">
                <v:path arrowok="t"/>
                <v:fill type="solid"/>
              </v:shape>
            </v:group>
            <v:group style="position:absolute;left:8317;top:6233;width:10;height:2" coordorigin="8317,6233" coordsize="10,2">
              <v:shape style="position:absolute;left:8317;top:6233;width:10;height:2" coordorigin="8317,6233" coordsize="10,0" path="m8317,6233l8327,6233e" filled="false" stroked="true" strokeweight=".72003pt" strokecolor="#000000">
                <v:path arrowok="t"/>
              </v:shape>
            </v:group>
            <v:group style="position:absolute;left:9167;top:5534;width:10;height:20" coordorigin="9167,5534" coordsize="10,20">
              <v:shape style="position:absolute;left:9167;top:5534;width:10;height:20" coordorigin="9167,5534" coordsize="10,20" path="m9167,5553l9177,5553,9177,5534,9167,5534,9167,5553xe" filled="true" fillcolor="#000000" stroked="false">
                <v:path arrowok="t"/>
                <v:fill type="solid"/>
              </v:shape>
            </v:group>
            <v:group style="position:absolute;left:9167;top:5553;width:10;height:20" coordorigin="9167,5553" coordsize="10,20">
              <v:shape style="position:absolute;left:9167;top:5553;width:10;height:20" coordorigin="9167,5553" coordsize="10,20" path="m9167,5573l9177,5573,9177,5553,9167,5553,9167,5573xe" filled="true" fillcolor="#000000" stroked="false">
                <v:path arrowok="t"/>
                <v:fill type="solid"/>
              </v:shape>
            </v:group>
            <v:group style="position:absolute;left:9167;top:5573;width:10;height:20" coordorigin="9167,5573" coordsize="10,20">
              <v:shape style="position:absolute;left:9167;top:5573;width:10;height:20" coordorigin="9167,5573" coordsize="10,20" path="m9167,5592l9177,5592,9177,5573,9167,5573,9167,5592xe" filled="true" fillcolor="#000000" stroked="false">
                <v:path arrowok="t"/>
                <v:fill type="solid"/>
              </v:shape>
            </v:group>
            <v:group style="position:absolute;left:9167;top:5592;width:10;height:20" coordorigin="9167,5592" coordsize="10,20">
              <v:shape style="position:absolute;left:9167;top:5592;width:10;height:20" coordorigin="9167,5592" coordsize="10,20" path="m9167,5611l9177,5611,9177,5592,9167,5592,9167,5611xe" filled="true" fillcolor="#000000" stroked="false">
                <v:path arrowok="t"/>
                <v:fill type="solid"/>
              </v:shape>
            </v:group>
            <v:group style="position:absolute;left:9167;top:5611;width:10;height:20" coordorigin="9167,5611" coordsize="10,20">
              <v:shape style="position:absolute;left:9167;top:5611;width:10;height:20" coordorigin="9167,5611" coordsize="10,20" path="m9167,5630l9177,5630,9177,5611,9167,5611,9167,5630xe" filled="true" fillcolor="#000000" stroked="false">
                <v:path arrowok="t"/>
                <v:fill type="solid"/>
              </v:shape>
            </v:group>
            <v:group style="position:absolute;left:9167;top:5630;width:10;height:20" coordorigin="9167,5630" coordsize="10,20">
              <v:shape style="position:absolute;left:9167;top:5630;width:10;height:20" coordorigin="9167,5630" coordsize="10,20" path="m9167,5649l9177,5649,9177,5630,9167,5630,9167,5649xe" filled="true" fillcolor="#000000" stroked="false">
                <v:path arrowok="t"/>
                <v:fill type="solid"/>
              </v:shape>
            </v:group>
            <v:group style="position:absolute;left:9167;top:5649;width:10;height:20" coordorigin="9167,5649" coordsize="10,20">
              <v:shape style="position:absolute;left:9167;top:5649;width:10;height:20" coordorigin="9167,5649" coordsize="10,20" path="m9167,5669l9177,5669,9177,5649,9167,5649,9167,5669xe" filled="true" fillcolor="#000000" stroked="false">
                <v:path arrowok="t"/>
                <v:fill type="solid"/>
              </v:shape>
            </v:group>
            <v:group style="position:absolute;left:9167;top:5669;width:10;height:20" coordorigin="9167,5669" coordsize="10,20">
              <v:shape style="position:absolute;left:9167;top:5669;width:10;height:20" coordorigin="9167,5669" coordsize="10,20" path="m9167,5688l9177,5688,9177,5669,9167,5669,9167,5688xe" filled="true" fillcolor="#000000" stroked="false">
                <v:path arrowok="t"/>
                <v:fill type="solid"/>
              </v:shape>
            </v:group>
            <v:group style="position:absolute;left:9167;top:5688;width:10;height:20" coordorigin="9167,5688" coordsize="10,20">
              <v:shape style="position:absolute;left:9167;top:5688;width:10;height:20" coordorigin="9167,5688" coordsize="10,20" path="m9167,5707l9177,5707,9177,5688,9167,5688,9167,5707xe" filled="true" fillcolor="#000000" stroked="false">
                <v:path arrowok="t"/>
                <v:fill type="solid"/>
              </v:shape>
            </v:group>
            <v:group style="position:absolute;left:9167;top:5707;width:10;height:20" coordorigin="9167,5707" coordsize="10,20">
              <v:shape style="position:absolute;left:9167;top:5707;width:10;height:20" coordorigin="9167,5707" coordsize="10,20" path="m9167,5726l9177,5726,9177,5707,9167,5707,9167,5726xe" filled="true" fillcolor="#000000" stroked="false">
                <v:path arrowok="t"/>
                <v:fill type="solid"/>
              </v:shape>
            </v:group>
            <v:group style="position:absolute;left:9167;top:5726;width:10;height:20" coordorigin="9167,5726" coordsize="10,20">
              <v:shape style="position:absolute;left:9167;top:5726;width:10;height:20" coordorigin="9167,5726" coordsize="10,20" path="m9167,5745l9177,5745,9177,5726,9167,5726,9167,5745xe" filled="true" fillcolor="#000000" stroked="false">
                <v:path arrowok="t"/>
                <v:fill type="solid"/>
              </v:shape>
            </v:group>
            <v:group style="position:absolute;left:9167;top:5745;width:10;height:20" coordorigin="9167,5745" coordsize="10,20">
              <v:shape style="position:absolute;left:9167;top:5745;width:10;height:20" coordorigin="9167,5745" coordsize="10,20" path="m9167,5765l9177,5765,9177,5745,9167,5745,9167,5765xe" filled="true" fillcolor="#000000" stroked="false">
                <v:path arrowok="t"/>
                <v:fill type="solid"/>
              </v:shape>
            </v:group>
            <v:group style="position:absolute;left:9167;top:5765;width:10;height:20" coordorigin="9167,5765" coordsize="10,20">
              <v:shape style="position:absolute;left:9167;top:5765;width:10;height:20" coordorigin="9167,5765" coordsize="10,20" path="m9167,5784l9177,5784,9177,5765,9167,5765,9167,5784xe" filled="true" fillcolor="#000000" stroked="false">
                <v:path arrowok="t"/>
                <v:fill type="solid"/>
              </v:shape>
            </v:group>
            <v:group style="position:absolute;left:9167;top:5784;width:10;height:20" coordorigin="9167,5784" coordsize="10,20">
              <v:shape style="position:absolute;left:9167;top:5784;width:10;height:20" coordorigin="9167,5784" coordsize="10,20" path="m9167,5803l9177,5803,9177,5784,9167,5784,9167,5803xe" filled="true" fillcolor="#000000" stroked="false">
                <v:path arrowok="t"/>
                <v:fill type="solid"/>
              </v:shape>
            </v:group>
            <v:group style="position:absolute;left:9167;top:5803;width:10;height:20" coordorigin="9167,5803" coordsize="10,20">
              <v:shape style="position:absolute;left:9167;top:5803;width:10;height:20" coordorigin="9167,5803" coordsize="10,20" path="m9167,5822l9177,5822,9177,5803,9167,5803,9167,5822xe" filled="true" fillcolor="#000000" stroked="false">
                <v:path arrowok="t"/>
                <v:fill type="solid"/>
              </v:shape>
            </v:group>
            <v:group style="position:absolute;left:9167;top:5822;width:10;height:20" coordorigin="9167,5822" coordsize="10,20">
              <v:shape style="position:absolute;left:9167;top:5822;width:10;height:20" coordorigin="9167,5822" coordsize="10,20" path="m9167,5841l9177,5841,9177,5822,9167,5822,9167,5841xe" filled="true" fillcolor="#000000" stroked="false">
                <v:path arrowok="t"/>
                <v:fill type="solid"/>
              </v:shape>
            </v:group>
            <v:group style="position:absolute;left:9167;top:5841;width:10;height:20" coordorigin="9167,5841" coordsize="10,20">
              <v:shape style="position:absolute;left:9167;top:5841;width:10;height:20" coordorigin="9167,5841" coordsize="10,20" path="m9167,5861l9177,5861,9177,5841,9167,5841,9167,5861xe" filled="true" fillcolor="#000000" stroked="false">
                <v:path arrowok="t"/>
                <v:fill type="solid"/>
              </v:shape>
            </v:group>
            <v:group style="position:absolute;left:9167;top:5861;width:10;height:20" coordorigin="9167,5861" coordsize="10,20">
              <v:shape style="position:absolute;left:9167;top:5861;width:10;height:20" coordorigin="9167,5861" coordsize="10,20" path="m9167,5880l9177,5880,9177,5861,9167,5861,9167,5880xe" filled="true" fillcolor="#000000" stroked="false">
                <v:path arrowok="t"/>
                <v:fill type="solid"/>
              </v:shape>
            </v:group>
            <v:group style="position:absolute;left:9167;top:5880;width:10;height:20" coordorigin="9167,5880" coordsize="10,20">
              <v:shape style="position:absolute;left:9167;top:5880;width:10;height:20" coordorigin="9167,5880" coordsize="10,20" path="m9167,5899l9177,5899,9177,5880,9167,5880,9167,5899xe" filled="true" fillcolor="#000000" stroked="false">
                <v:path arrowok="t"/>
                <v:fill type="solid"/>
              </v:shape>
            </v:group>
            <v:group style="position:absolute;left:9167;top:5899;width:10;height:20" coordorigin="9167,5899" coordsize="10,20">
              <v:shape style="position:absolute;left:9167;top:5899;width:10;height:20" coordorigin="9167,5899" coordsize="10,20" path="m9167,5918l9177,5918,9177,5899,9167,5899,9167,5918xe" filled="true" fillcolor="#000000" stroked="false">
                <v:path arrowok="t"/>
                <v:fill type="solid"/>
              </v:shape>
            </v:group>
            <v:group style="position:absolute;left:9167;top:5918;width:10;height:20" coordorigin="9167,5918" coordsize="10,20">
              <v:shape style="position:absolute;left:9167;top:5918;width:10;height:20" coordorigin="9167,5918" coordsize="10,20" path="m9167,5937l9177,5937,9177,5918,9167,5918,9167,5937xe" filled="true" fillcolor="#000000" stroked="false">
                <v:path arrowok="t"/>
                <v:fill type="solid"/>
              </v:shape>
            </v:group>
            <v:group style="position:absolute;left:9167;top:5937;width:10;height:20" coordorigin="9167,5937" coordsize="10,20">
              <v:shape style="position:absolute;left:9167;top:5937;width:10;height:20" coordorigin="9167,5937" coordsize="10,20" path="m9167,5957l9177,5957,9177,5937,9167,5937,9167,5957xe" filled="true" fillcolor="#000000" stroked="false">
                <v:path arrowok="t"/>
                <v:fill type="solid"/>
              </v:shape>
            </v:group>
            <v:group style="position:absolute;left:9167;top:5957;width:10;height:20" coordorigin="9167,5957" coordsize="10,20">
              <v:shape style="position:absolute;left:9167;top:5957;width:10;height:20" coordorigin="9167,5957" coordsize="10,20" path="m9167,5976l9177,5976,9177,5957,9167,5957,9167,5976xe" filled="true" fillcolor="#000000" stroked="false">
                <v:path arrowok="t"/>
                <v:fill type="solid"/>
              </v:shape>
            </v:group>
            <v:group style="position:absolute;left:9167;top:5976;width:10;height:20" coordorigin="9167,5976" coordsize="10,20">
              <v:shape style="position:absolute;left:9167;top:5976;width:10;height:20" coordorigin="9167,5976" coordsize="10,20" path="m9167,5995l9177,5995,9177,5976,9167,5976,9167,5995xe" filled="true" fillcolor="#000000" stroked="false">
                <v:path arrowok="t"/>
                <v:fill type="solid"/>
              </v:shape>
            </v:group>
            <v:group style="position:absolute;left:9167;top:5995;width:10;height:20" coordorigin="9167,5995" coordsize="10,20">
              <v:shape style="position:absolute;left:9167;top:5995;width:10;height:20" coordorigin="9167,5995" coordsize="10,20" path="m9167,6014l9177,6014,9177,5995,9167,5995,9167,6014xe" filled="true" fillcolor="#000000" stroked="false">
                <v:path arrowok="t"/>
                <v:fill type="solid"/>
              </v:shape>
            </v:group>
            <v:group style="position:absolute;left:9167;top:6014;width:10;height:20" coordorigin="9167,6014" coordsize="10,20">
              <v:shape style="position:absolute;left:9167;top:6014;width:10;height:20" coordorigin="9167,6014" coordsize="10,20" path="m9167,6033l9177,6033,9177,6014,9167,6014,9167,6033xe" filled="true" fillcolor="#000000" stroked="false">
                <v:path arrowok="t"/>
                <v:fill type="solid"/>
              </v:shape>
            </v:group>
            <v:group style="position:absolute;left:9167;top:6033;width:10;height:20" coordorigin="9167,6033" coordsize="10,20">
              <v:shape style="position:absolute;left:9167;top:6033;width:10;height:20" coordorigin="9167,6033" coordsize="10,20" path="m9167,6053l9177,6053,9177,6033,9167,6033,9167,6053xe" filled="true" fillcolor="#000000" stroked="false">
                <v:path arrowok="t"/>
                <v:fill type="solid"/>
              </v:shape>
            </v:group>
            <v:group style="position:absolute;left:9167;top:6053;width:10;height:20" coordorigin="9167,6053" coordsize="10,20">
              <v:shape style="position:absolute;left:9167;top:6053;width:10;height:20" coordorigin="9167,6053" coordsize="10,20" path="m9167,6072l9177,6072,9177,6053,9167,6053,9167,6072xe" filled="true" fillcolor="#000000" stroked="false">
                <v:path arrowok="t"/>
                <v:fill type="solid"/>
              </v:shape>
            </v:group>
            <v:group style="position:absolute;left:9167;top:6072;width:10;height:20" coordorigin="9167,6072" coordsize="10,20">
              <v:shape style="position:absolute;left:9167;top:6072;width:10;height:20" coordorigin="9167,6072" coordsize="10,20" path="m9167,6091l9177,6091,9177,6072,9167,6072,9167,6091xe" filled="true" fillcolor="#000000" stroked="false">
                <v:path arrowok="t"/>
                <v:fill type="solid"/>
              </v:shape>
            </v:group>
            <v:group style="position:absolute;left:9167;top:6091;width:10;height:20" coordorigin="9167,6091" coordsize="10,20">
              <v:shape style="position:absolute;left:9167;top:6091;width:10;height:20" coordorigin="9167,6091" coordsize="10,20" path="m9167,6110l9177,6110,9177,6091,9167,6091,9167,6110xe" filled="true" fillcolor="#000000" stroked="false">
                <v:path arrowok="t"/>
                <v:fill type="solid"/>
              </v:shape>
            </v:group>
            <v:group style="position:absolute;left:9167;top:6110;width:10;height:20" coordorigin="9167,6110" coordsize="10,20">
              <v:shape style="position:absolute;left:9167;top:6110;width:10;height:20" coordorigin="9167,6110" coordsize="10,20" path="m9167,6129l9177,6129,9177,6110,9167,6110,9167,6129xe" filled="true" fillcolor="#000000" stroked="false">
                <v:path arrowok="t"/>
                <v:fill type="solid"/>
              </v:shape>
            </v:group>
            <v:group style="position:absolute;left:9167;top:6129;width:10;height:20" coordorigin="9167,6129" coordsize="10,20">
              <v:shape style="position:absolute;left:9167;top:6129;width:10;height:20" coordorigin="9167,6129" coordsize="10,20" path="m9167,6149l9177,6149,9177,6129,9167,6129,9167,6149xe" filled="true" fillcolor="#000000" stroked="false">
                <v:path arrowok="t"/>
                <v:fill type="solid"/>
              </v:shape>
            </v:group>
            <v:group style="position:absolute;left:9167;top:6149;width:10;height:20" coordorigin="9167,6149" coordsize="10,20">
              <v:shape style="position:absolute;left:9167;top:6149;width:10;height:20" coordorigin="9167,6149" coordsize="10,20" path="m9167,6168l9177,6168,9177,6149,9167,6149,9167,6168xe" filled="true" fillcolor="#000000" stroked="false">
                <v:path arrowok="t"/>
                <v:fill type="solid"/>
              </v:shape>
            </v:group>
            <v:group style="position:absolute;left:9167;top:6168;width:10;height:20" coordorigin="9167,6168" coordsize="10,20">
              <v:shape style="position:absolute;left:9167;top:6168;width:10;height:20" coordorigin="9167,6168" coordsize="10,20" path="m9167,6187l9177,6187,9177,6168,9167,6168,9167,6187xe" filled="true" fillcolor="#000000" stroked="false">
                <v:path arrowok="t"/>
                <v:fill type="solid"/>
              </v:shape>
            </v:group>
            <v:group style="position:absolute;left:9167;top:6187;width:10;height:20" coordorigin="9167,6187" coordsize="10,20">
              <v:shape style="position:absolute;left:9167;top:6187;width:10;height:20" coordorigin="9167,6187" coordsize="10,20" path="m9167,6206l9177,6206,9177,6187,9167,6187,9167,6206xe" filled="true" fillcolor="#000000" stroked="false">
                <v:path arrowok="t"/>
                <v:fill type="solid"/>
              </v:shape>
            </v:group>
            <v:group style="position:absolute;left:9167;top:6206;width:10;height:20" coordorigin="9167,6206" coordsize="10,20">
              <v:shape style="position:absolute;left:9167;top:6206;width:10;height:20" coordorigin="9167,6206" coordsize="10,20" path="m9167,6225l9177,6225,9177,6206,9167,6206,9167,6225xe" filled="true" fillcolor="#000000" stroked="false">
                <v:path arrowok="t"/>
                <v:fill type="solid"/>
              </v:shape>
            </v:group>
            <v:group style="position:absolute;left:9167;top:6233;width:10;height:2" coordorigin="9167,6233" coordsize="10,2">
              <v:shape style="position:absolute;left:9167;top:6233;width:10;height:2" coordorigin="9167,6233" coordsize="10,0" path="m9167,6233l9177,6233e" filled="false" stroked="true" strokeweight=".72003pt" strokecolor="#000000">
                <v:path arrowok="t"/>
              </v:shape>
              <v:shape style="position:absolute;left:1452;top:6149;width:3202;height:101" type="#_x0000_t75" stroked="false">
                <v:imagedata r:id="rId140" o:title=""/>
              </v:shape>
              <v:shape style="position:absolute;left:4631;top:6240;width:3687;height:10" type="#_x0000_t75" stroked="false">
                <v:imagedata r:id="rId138" o:title=""/>
              </v:shape>
              <v:shape style="position:absolute;left:8313;top:6240;width:854;height:10" type="#_x0000_t75" stroked="false">
                <v:imagedata r:id="rId92" o:title=""/>
              </v:shape>
              <v:shape style="position:absolute;left:9162;top:6240;width:1294;height:10" type="#_x0000_t75" stroked="false">
                <v:imagedata r:id="rId139" o:title=""/>
              </v:shape>
            </v:group>
            <v:group style="position:absolute;left:3072;top:6249;width:10;height:20" coordorigin="3072,6249" coordsize="10,20">
              <v:shape style="position:absolute;left:3072;top:6249;width:10;height:20" coordorigin="3072,6249" coordsize="10,20" path="m3072,6269l3082,6269,3082,6249,3072,6249,3072,6269xe" filled="true" fillcolor="#000000" stroked="false">
                <v:path arrowok="t"/>
                <v:fill type="solid"/>
              </v:shape>
            </v:group>
            <v:group style="position:absolute;left:3072;top:6269;width:10;height:20" coordorigin="3072,6269" coordsize="10,20">
              <v:shape style="position:absolute;left:3072;top:6269;width:10;height:20" coordorigin="3072,6269" coordsize="10,20" path="m3072,6288l3082,6288,3082,6269,3072,6269,3072,6288xe" filled="true" fillcolor="#000000" stroked="false">
                <v:path arrowok="t"/>
                <v:fill type="solid"/>
              </v:shape>
            </v:group>
            <v:group style="position:absolute;left:3072;top:6288;width:10;height:20" coordorigin="3072,6288" coordsize="10,20">
              <v:shape style="position:absolute;left:3072;top:6288;width:10;height:20" coordorigin="3072,6288" coordsize="10,20" path="m3072,6307l3082,6307,3082,6288,3072,6288,3072,6307xe" filled="true" fillcolor="#000000" stroked="false">
                <v:path arrowok="t"/>
                <v:fill type="solid"/>
              </v:shape>
            </v:group>
            <v:group style="position:absolute;left:3072;top:6307;width:10;height:20" coordorigin="3072,6307" coordsize="10,20">
              <v:shape style="position:absolute;left:3072;top:6307;width:10;height:20" coordorigin="3072,6307" coordsize="10,20" path="m3072,6327l3082,6327,3082,6307,3072,6307,3072,6327xe" filled="true" fillcolor="#000000" stroked="false">
                <v:path arrowok="t"/>
                <v:fill type="solid"/>
              </v:shape>
            </v:group>
            <v:group style="position:absolute;left:3072;top:6327;width:10;height:20" coordorigin="3072,6327" coordsize="10,20">
              <v:shape style="position:absolute;left:3072;top:6327;width:10;height:20" coordorigin="3072,6327" coordsize="10,20" path="m3072,6346l3082,6346,3082,6327,3072,6327,3072,6346xe" filled="true" fillcolor="#000000" stroked="false">
                <v:path arrowok="t"/>
                <v:fill type="solid"/>
              </v:shape>
            </v:group>
            <v:group style="position:absolute;left:3072;top:6346;width:10;height:20" coordorigin="3072,6346" coordsize="10,20">
              <v:shape style="position:absolute;left:3072;top:6346;width:10;height:20" coordorigin="3072,6346" coordsize="10,20" path="m3072,6365l3082,6365,3082,6346,3072,6346,3072,6365xe" filled="true" fillcolor="#000000" stroked="false">
                <v:path arrowok="t"/>
                <v:fill type="solid"/>
              </v:shape>
            </v:group>
            <v:group style="position:absolute;left:3072;top:6365;width:10;height:20" coordorigin="3072,6365" coordsize="10,20">
              <v:shape style="position:absolute;left:3072;top:6365;width:10;height:20" coordorigin="3072,6365" coordsize="10,20" path="m3072,6384l3082,6384,3082,6365,3072,6365,3072,6384xe" filled="true" fillcolor="#000000" stroked="false">
                <v:path arrowok="t"/>
                <v:fill type="solid"/>
              </v:shape>
            </v:group>
            <v:group style="position:absolute;left:3072;top:6384;width:10;height:20" coordorigin="3072,6384" coordsize="10,20">
              <v:shape style="position:absolute;left:3072;top:6384;width:10;height:20" coordorigin="3072,6384" coordsize="10,20" path="m3072,6404l3082,6404,3082,6384,3072,6384,3072,6404xe" filled="true" fillcolor="#000000" stroked="false">
                <v:path arrowok="t"/>
                <v:fill type="solid"/>
              </v:shape>
            </v:group>
            <v:group style="position:absolute;left:3072;top:6404;width:10;height:20" coordorigin="3072,6404" coordsize="10,20">
              <v:shape style="position:absolute;left:3072;top:6404;width:10;height:20" coordorigin="3072,6404" coordsize="10,20" path="m3072,6423l3082,6423,3082,6404,3072,6404,3072,6423xe" filled="true" fillcolor="#000000" stroked="false">
                <v:path arrowok="t"/>
                <v:fill type="solid"/>
              </v:shape>
            </v:group>
            <v:group style="position:absolute;left:3072;top:6423;width:10;height:20" coordorigin="3072,6423" coordsize="10,20">
              <v:shape style="position:absolute;left:3072;top:6423;width:10;height:20" coordorigin="3072,6423" coordsize="10,20" path="m3072,6442l3082,6442,3082,6423,3072,6423,3072,6442xe" filled="true" fillcolor="#000000" stroked="false">
                <v:path arrowok="t"/>
                <v:fill type="solid"/>
              </v:shape>
            </v:group>
            <v:group style="position:absolute;left:3072;top:6442;width:10;height:20" coordorigin="3072,6442" coordsize="10,20">
              <v:shape style="position:absolute;left:3072;top:6442;width:10;height:20" coordorigin="3072,6442" coordsize="10,20" path="m3072,6461l3082,6461,3082,6442,3072,6442,3072,6461xe" filled="true" fillcolor="#000000" stroked="false">
                <v:path arrowok="t"/>
                <v:fill type="solid"/>
              </v:shape>
            </v:group>
            <v:group style="position:absolute;left:3072;top:6461;width:10;height:20" coordorigin="3072,6461" coordsize="10,20">
              <v:shape style="position:absolute;left:3072;top:6461;width:10;height:20" coordorigin="3072,6461" coordsize="10,20" path="m3072,6480l3082,6480,3082,6461,3072,6461,3072,6480xe" filled="true" fillcolor="#000000" stroked="false">
                <v:path arrowok="t"/>
                <v:fill type="solid"/>
              </v:shape>
            </v:group>
            <v:group style="position:absolute;left:3072;top:6480;width:10;height:20" coordorigin="3072,6480" coordsize="10,20">
              <v:shape style="position:absolute;left:3072;top:6480;width:10;height:20" coordorigin="3072,6480" coordsize="10,20" path="m3072,6500l3082,6500,3082,6480,3072,6480,3072,6500xe" filled="true" fillcolor="#000000" stroked="false">
                <v:path arrowok="t"/>
                <v:fill type="solid"/>
              </v:shape>
            </v:group>
            <v:group style="position:absolute;left:3072;top:6500;width:10;height:20" coordorigin="3072,6500" coordsize="10,20">
              <v:shape style="position:absolute;left:3072;top:6500;width:10;height:20" coordorigin="3072,6500" coordsize="10,20" path="m3072,6519l3082,6519,3082,6500,3072,6500,3072,6519xe" filled="true" fillcolor="#000000" stroked="false">
                <v:path arrowok="t"/>
                <v:fill type="solid"/>
              </v:shape>
            </v:group>
            <v:group style="position:absolute;left:3072;top:6519;width:10;height:20" coordorigin="3072,6519" coordsize="10,20">
              <v:shape style="position:absolute;left:3072;top:6519;width:10;height:20" coordorigin="3072,6519" coordsize="10,20" path="m3072,6538l3082,6538,3082,6519,3072,6519,3072,6538xe" filled="true" fillcolor="#000000" stroked="false">
                <v:path arrowok="t"/>
                <v:fill type="solid"/>
              </v:shape>
            </v:group>
            <v:group style="position:absolute;left:3072;top:6538;width:10;height:20" coordorigin="3072,6538" coordsize="10,20">
              <v:shape style="position:absolute;left:3072;top:6538;width:10;height:20" coordorigin="3072,6538" coordsize="10,20" path="m3072,6557l3082,6557,3082,6538,3072,6538,3072,6557xe" filled="true" fillcolor="#000000" stroked="false">
                <v:path arrowok="t"/>
                <v:fill type="solid"/>
              </v:shape>
            </v:group>
            <v:group style="position:absolute;left:3072;top:6557;width:10;height:20" coordorigin="3072,6557" coordsize="10,20">
              <v:shape style="position:absolute;left:3072;top:6557;width:10;height:20" coordorigin="3072,6557" coordsize="10,20" path="m3072,6576l3082,6576,3082,6557,3072,6557,3072,6576xe" filled="true" fillcolor="#000000" stroked="false">
                <v:path arrowok="t"/>
                <v:fill type="solid"/>
              </v:shape>
            </v:group>
            <v:group style="position:absolute;left:3072;top:6576;width:10;height:20" coordorigin="3072,6576" coordsize="10,20">
              <v:shape style="position:absolute;left:3072;top:6576;width:10;height:20" coordorigin="3072,6576" coordsize="10,20" path="m3072,6596l3082,6596,3082,6576,3072,6576,3072,6596xe" filled="true" fillcolor="#000000" stroked="false">
                <v:path arrowok="t"/>
                <v:fill type="solid"/>
              </v:shape>
            </v:group>
            <v:group style="position:absolute;left:3072;top:6596;width:10;height:20" coordorigin="3072,6596" coordsize="10,20">
              <v:shape style="position:absolute;left:3072;top:6596;width:10;height:20" coordorigin="3072,6596" coordsize="10,20" path="m3072,6615l3082,6615,3082,6596,3072,6596,3072,6615xe" filled="true" fillcolor="#000000" stroked="false">
                <v:path arrowok="t"/>
                <v:fill type="solid"/>
              </v:shape>
            </v:group>
            <v:group style="position:absolute;left:3072;top:6615;width:10;height:20" coordorigin="3072,6615" coordsize="10,20">
              <v:shape style="position:absolute;left:3072;top:6615;width:10;height:20" coordorigin="3072,6615" coordsize="10,20" path="m3072,6634l3082,6634,3082,6615,3072,6615,3072,6634xe" filled="true" fillcolor="#000000" stroked="false">
                <v:path arrowok="t"/>
                <v:fill type="solid"/>
              </v:shape>
            </v:group>
            <v:group style="position:absolute;left:3072;top:6634;width:10;height:20" coordorigin="3072,6634" coordsize="10,20">
              <v:shape style="position:absolute;left:3072;top:6634;width:10;height:20" coordorigin="3072,6634" coordsize="10,20" path="m3072,6653l3082,6653,3082,6634,3072,6634,3072,6653xe" filled="true" fillcolor="#000000" stroked="false">
                <v:path arrowok="t"/>
                <v:fill type="solid"/>
              </v:shape>
            </v:group>
            <v:group style="position:absolute;left:3072;top:6653;width:10;height:20" coordorigin="3072,6653" coordsize="10,20">
              <v:shape style="position:absolute;left:3072;top:6653;width:10;height:20" coordorigin="3072,6653" coordsize="10,20" path="m3072,6672l3082,6672,3082,6653,3072,6653,3072,6672xe" filled="true" fillcolor="#000000" stroked="false">
                <v:path arrowok="t"/>
                <v:fill type="solid"/>
              </v:shape>
            </v:group>
            <v:group style="position:absolute;left:3072;top:6672;width:10;height:20" coordorigin="3072,6672" coordsize="10,20">
              <v:shape style="position:absolute;left:3072;top:6672;width:10;height:20" coordorigin="3072,6672" coordsize="10,20" path="m3072,6692l3082,6692,3082,6672,3072,6672,3072,6692xe" filled="true" fillcolor="#000000" stroked="false">
                <v:path arrowok="t"/>
                <v:fill type="solid"/>
              </v:shape>
            </v:group>
            <v:group style="position:absolute;left:3072;top:6692;width:10;height:20" coordorigin="3072,6692" coordsize="10,20">
              <v:shape style="position:absolute;left:3072;top:6692;width:10;height:20" coordorigin="3072,6692" coordsize="10,20" path="m3072,6711l3082,6711,3082,6692,3072,6692,3072,6711xe" filled="true" fillcolor="#000000" stroked="false">
                <v:path arrowok="t"/>
                <v:fill type="solid"/>
              </v:shape>
            </v:group>
            <v:group style="position:absolute;left:3072;top:6711;width:10;height:20" coordorigin="3072,6711" coordsize="10,20">
              <v:shape style="position:absolute;left:3072;top:6711;width:10;height:20" coordorigin="3072,6711" coordsize="10,20" path="m3072,6730l3082,6730,3082,6711,3072,6711,3072,6730xe" filled="true" fillcolor="#000000" stroked="false">
                <v:path arrowok="t"/>
                <v:fill type="solid"/>
              </v:shape>
            </v:group>
            <v:group style="position:absolute;left:3072;top:6730;width:10;height:20" coordorigin="3072,6730" coordsize="10,20">
              <v:shape style="position:absolute;left:3072;top:6730;width:10;height:20" coordorigin="3072,6730" coordsize="10,20" path="m3072,6749l3082,6749,3082,6730,3072,6730,3072,6749xe" filled="true" fillcolor="#000000" stroked="false">
                <v:path arrowok="t"/>
                <v:fill type="solid"/>
              </v:shape>
            </v:group>
            <v:group style="position:absolute;left:3072;top:6749;width:10;height:20" coordorigin="3072,6749" coordsize="10,20">
              <v:shape style="position:absolute;left:3072;top:6749;width:10;height:20" coordorigin="3072,6749" coordsize="10,20" path="m3072,6768l3082,6768,3082,6749,3072,6749,3072,6768xe" filled="true" fillcolor="#000000" stroked="false">
                <v:path arrowok="t"/>
                <v:fill type="solid"/>
              </v:shape>
            </v:group>
            <v:group style="position:absolute;left:3072;top:6768;width:10;height:20" coordorigin="3072,6768" coordsize="10,20">
              <v:shape style="position:absolute;left:3072;top:6768;width:10;height:20" coordorigin="3072,6768" coordsize="10,20" path="m3072,6788l3082,6788,3082,6768,3072,6768,3072,6788xe" filled="true" fillcolor="#000000" stroked="false">
                <v:path arrowok="t"/>
                <v:fill type="solid"/>
              </v:shape>
            </v:group>
            <v:group style="position:absolute;left:3072;top:6788;width:10;height:20" coordorigin="3072,6788" coordsize="10,20">
              <v:shape style="position:absolute;left:3072;top:6788;width:10;height:20" coordorigin="3072,6788" coordsize="10,20" path="m3072,6807l3082,6807,3082,6788,3072,6788,3072,6807xe" filled="true" fillcolor="#000000" stroked="false">
                <v:path arrowok="t"/>
                <v:fill type="solid"/>
              </v:shape>
            </v:group>
            <v:group style="position:absolute;left:3072;top:6807;width:10;height:20" coordorigin="3072,6807" coordsize="10,20">
              <v:shape style="position:absolute;left:3072;top:6807;width:10;height:20" coordorigin="3072,6807" coordsize="10,20" path="m3072,6826l3082,6826,3082,6807,3072,6807,3072,6826xe" filled="true" fillcolor="#000000" stroked="false">
                <v:path arrowok="t"/>
                <v:fill type="solid"/>
              </v:shape>
            </v:group>
            <v:group style="position:absolute;left:3072;top:6826;width:10;height:20" coordorigin="3072,6826" coordsize="10,20">
              <v:shape style="position:absolute;left:3072;top:6826;width:10;height:20" coordorigin="3072,6826" coordsize="10,20" path="m3072,6845l3082,6845,3082,6826,3072,6826,3072,6845xe" filled="true" fillcolor="#000000" stroked="false">
                <v:path arrowok="t"/>
                <v:fill type="solid"/>
              </v:shape>
            </v:group>
            <v:group style="position:absolute;left:3072;top:6845;width:10;height:20" coordorigin="3072,6845" coordsize="10,20">
              <v:shape style="position:absolute;left:3072;top:6845;width:10;height:20" coordorigin="3072,6845" coordsize="10,20" path="m3072,6864l3082,6864,3082,6845,3072,6845,3072,6864xe" filled="true" fillcolor="#000000" stroked="false">
                <v:path arrowok="t"/>
                <v:fill type="solid"/>
              </v:shape>
            </v:group>
            <v:group style="position:absolute;left:3072;top:6864;width:10;height:20" coordorigin="3072,6864" coordsize="10,20">
              <v:shape style="position:absolute;left:3072;top:6864;width:10;height:20" coordorigin="3072,6864" coordsize="10,20" path="m3072,6884l3082,6884,3082,6864,3072,6864,3072,6884xe" filled="true" fillcolor="#000000" stroked="false">
                <v:path arrowok="t"/>
                <v:fill type="solid"/>
              </v:shape>
            </v:group>
            <v:group style="position:absolute;left:3072;top:6884;width:10;height:20" coordorigin="3072,6884" coordsize="10,20">
              <v:shape style="position:absolute;left:3072;top:6884;width:10;height:20" coordorigin="3072,6884" coordsize="10,20" path="m3072,6903l3082,6903,3082,6884,3072,6884,3072,6903xe" filled="true" fillcolor="#000000" stroked="false">
                <v:path arrowok="t"/>
                <v:fill type="solid"/>
              </v:shape>
            </v:group>
            <v:group style="position:absolute;left:3072;top:6903;width:10;height:20" coordorigin="3072,6903" coordsize="10,20">
              <v:shape style="position:absolute;left:3072;top:6903;width:10;height:20" coordorigin="3072,6903" coordsize="10,20" path="m3072,6922l3082,6922,3082,6903,3072,6903,3072,6922xe" filled="true" fillcolor="#000000" stroked="false">
                <v:path arrowok="t"/>
                <v:fill type="solid"/>
              </v:shape>
            </v:group>
            <v:group style="position:absolute;left:3072;top:6922;width:10;height:20" coordorigin="3072,6922" coordsize="10,20">
              <v:shape style="position:absolute;left:3072;top:6922;width:10;height:20" coordorigin="3072,6922" coordsize="10,20" path="m3072,6941l3082,6941,3082,6922,3072,6922,3072,6941xe" filled="true" fillcolor="#000000" stroked="false">
                <v:path arrowok="t"/>
                <v:fill type="solid"/>
              </v:shape>
            </v:group>
            <v:group style="position:absolute;left:5483;top:6249;width:10;height:20" coordorigin="5483,6249" coordsize="10,20">
              <v:shape style="position:absolute;left:5483;top:6249;width:10;height:20" coordorigin="5483,6249" coordsize="10,20" path="m5483,6269l5492,6269,5492,6249,5483,6249,5483,6269xe" filled="true" fillcolor="#000000" stroked="false">
                <v:path arrowok="t"/>
                <v:fill type="solid"/>
              </v:shape>
            </v:group>
            <v:group style="position:absolute;left:5483;top:6269;width:10;height:20" coordorigin="5483,6269" coordsize="10,20">
              <v:shape style="position:absolute;left:5483;top:6269;width:10;height:20" coordorigin="5483,6269" coordsize="10,20" path="m5483,6288l5492,6288,5492,6269,5483,6269,5483,6288xe" filled="true" fillcolor="#000000" stroked="false">
                <v:path arrowok="t"/>
                <v:fill type="solid"/>
              </v:shape>
            </v:group>
            <v:group style="position:absolute;left:5483;top:6288;width:10;height:20" coordorigin="5483,6288" coordsize="10,20">
              <v:shape style="position:absolute;left:5483;top:6288;width:10;height:20" coordorigin="5483,6288" coordsize="10,20" path="m5483,6307l5492,6307,5492,6288,5483,6288,5483,6307xe" filled="true" fillcolor="#000000" stroked="false">
                <v:path arrowok="t"/>
                <v:fill type="solid"/>
              </v:shape>
            </v:group>
            <v:group style="position:absolute;left:5483;top:6307;width:10;height:20" coordorigin="5483,6307" coordsize="10,20">
              <v:shape style="position:absolute;left:5483;top:6307;width:10;height:20" coordorigin="5483,6307" coordsize="10,20" path="m5483,6327l5492,6327,5492,6307,5483,6307,5483,6327xe" filled="true" fillcolor="#000000" stroked="false">
                <v:path arrowok="t"/>
                <v:fill type="solid"/>
              </v:shape>
            </v:group>
            <v:group style="position:absolute;left:5483;top:6327;width:10;height:20" coordorigin="5483,6327" coordsize="10,20">
              <v:shape style="position:absolute;left:5483;top:6327;width:10;height:20" coordorigin="5483,6327" coordsize="10,20" path="m5483,6346l5492,6346,5492,6327,5483,6327,5483,6346xe" filled="true" fillcolor="#000000" stroked="false">
                <v:path arrowok="t"/>
                <v:fill type="solid"/>
              </v:shape>
            </v:group>
            <v:group style="position:absolute;left:5483;top:6346;width:10;height:20" coordorigin="5483,6346" coordsize="10,20">
              <v:shape style="position:absolute;left:5483;top:6346;width:10;height:20" coordorigin="5483,6346" coordsize="10,20" path="m5483,6365l5492,6365,5492,6346,5483,6346,5483,6365xe" filled="true" fillcolor="#000000" stroked="false">
                <v:path arrowok="t"/>
                <v:fill type="solid"/>
              </v:shape>
            </v:group>
            <v:group style="position:absolute;left:5483;top:6365;width:10;height:20" coordorigin="5483,6365" coordsize="10,20">
              <v:shape style="position:absolute;left:5483;top:6365;width:10;height:20" coordorigin="5483,6365" coordsize="10,20" path="m5483,6384l5492,6384,5492,6365,5483,6365,5483,6384xe" filled="true" fillcolor="#000000" stroked="false">
                <v:path arrowok="t"/>
                <v:fill type="solid"/>
              </v:shape>
            </v:group>
            <v:group style="position:absolute;left:5483;top:6384;width:10;height:20" coordorigin="5483,6384" coordsize="10,20">
              <v:shape style="position:absolute;left:5483;top:6384;width:10;height:20" coordorigin="5483,6384" coordsize="10,20" path="m5483,6404l5492,6404,5492,6384,5483,6384,5483,6404xe" filled="true" fillcolor="#000000" stroked="false">
                <v:path arrowok="t"/>
                <v:fill type="solid"/>
              </v:shape>
            </v:group>
            <v:group style="position:absolute;left:5483;top:6404;width:10;height:20" coordorigin="5483,6404" coordsize="10,20">
              <v:shape style="position:absolute;left:5483;top:6404;width:10;height:20" coordorigin="5483,6404" coordsize="10,20" path="m5483,6423l5492,6423,5492,6404,5483,6404,5483,6423xe" filled="true" fillcolor="#000000" stroked="false">
                <v:path arrowok="t"/>
                <v:fill type="solid"/>
              </v:shape>
            </v:group>
            <v:group style="position:absolute;left:5483;top:6423;width:10;height:20" coordorigin="5483,6423" coordsize="10,20">
              <v:shape style="position:absolute;left:5483;top:6423;width:10;height:20" coordorigin="5483,6423" coordsize="10,20" path="m5483,6442l5492,6442,5492,6423,5483,6423,5483,6442xe" filled="true" fillcolor="#000000" stroked="false">
                <v:path arrowok="t"/>
                <v:fill type="solid"/>
              </v:shape>
            </v:group>
            <v:group style="position:absolute;left:5483;top:6442;width:10;height:20" coordorigin="5483,6442" coordsize="10,20">
              <v:shape style="position:absolute;left:5483;top:6442;width:10;height:20" coordorigin="5483,6442" coordsize="10,20" path="m5483,6461l5492,6461,5492,6442,5483,6442,5483,6461xe" filled="true" fillcolor="#000000" stroked="false">
                <v:path arrowok="t"/>
                <v:fill type="solid"/>
              </v:shape>
            </v:group>
            <v:group style="position:absolute;left:5483;top:6461;width:10;height:20" coordorigin="5483,6461" coordsize="10,20">
              <v:shape style="position:absolute;left:5483;top:6461;width:10;height:20" coordorigin="5483,6461" coordsize="10,20" path="m5483,6480l5492,6480,5492,6461,5483,6461,5483,6480xe" filled="true" fillcolor="#000000" stroked="false">
                <v:path arrowok="t"/>
                <v:fill type="solid"/>
              </v:shape>
            </v:group>
            <v:group style="position:absolute;left:5483;top:6480;width:10;height:20" coordorigin="5483,6480" coordsize="10,20">
              <v:shape style="position:absolute;left:5483;top:6480;width:10;height:20" coordorigin="5483,6480" coordsize="10,20" path="m5483,6500l5492,6500,5492,6480,5483,6480,5483,6500xe" filled="true" fillcolor="#000000" stroked="false">
                <v:path arrowok="t"/>
                <v:fill type="solid"/>
              </v:shape>
            </v:group>
            <v:group style="position:absolute;left:5483;top:6500;width:10;height:20" coordorigin="5483,6500" coordsize="10,20">
              <v:shape style="position:absolute;left:5483;top:6500;width:10;height:20" coordorigin="5483,6500" coordsize="10,20" path="m5483,6519l5492,6519,5492,6500,5483,6500,5483,6519xe" filled="true" fillcolor="#000000" stroked="false">
                <v:path arrowok="t"/>
                <v:fill type="solid"/>
              </v:shape>
            </v:group>
            <v:group style="position:absolute;left:5483;top:6519;width:10;height:20" coordorigin="5483,6519" coordsize="10,20">
              <v:shape style="position:absolute;left:5483;top:6519;width:10;height:20" coordorigin="5483,6519" coordsize="10,20" path="m5483,6538l5492,6538,5492,6519,5483,6519,5483,6538xe" filled="true" fillcolor="#000000" stroked="false">
                <v:path arrowok="t"/>
                <v:fill type="solid"/>
              </v:shape>
            </v:group>
            <v:group style="position:absolute;left:5483;top:6538;width:10;height:20" coordorigin="5483,6538" coordsize="10,20">
              <v:shape style="position:absolute;left:5483;top:6538;width:10;height:20" coordorigin="5483,6538" coordsize="10,20" path="m5483,6557l5492,6557,5492,6538,5483,6538,5483,6557xe" filled="true" fillcolor="#000000" stroked="false">
                <v:path arrowok="t"/>
                <v:fill type="solid"/>
              </v:shape>
            </v:group>
            <v:group style="position:absolute;left:5483;top:6557;width:10;height:20" coordorigin="5483,6557" coordsize="10,20">
              <v:shape style="position:absolute;left:5483;top:6557;width:10;height:20" coordorigin="5483,6557" coordsize="10,20" path="m5483,6576l5492,6576,5492,6557,5483,6557,5483,6576xe" filled="true" fillcolor="#000000" stroked="false">
                <v:path arrowok="t"/>
                <v:fill type="solid"/>
              </v:shape>
            </v:group>
            <v:group style="position:absolute;left:5483;top:6576;width:10;height:20" coordorigin="5483,6576" coordsize="10,20">
              <v:shape style="position:absolute;left:5483;top:6576;width:10;height:20" coordorigin="5483,6576" coordsize="10,20" path="m5483,6596l5492,6596,5492,6576,5483,6576,5483,6596xe" filled="true" fillcolor="#000000" stroked="false">
                <v:path arrowok="t"/>
                <v:fill type="solid"/>
              </v:shape>
            </v:group>
            <v:group style="position:absolute;left:5483;top:6596;width:10;height:20" coordorigin="5483,6596" coordsize="10,20">
              <v:shape style="position:absolute;left:5483;top:6596;width:10;height:20" coordorigin="5483,6596" coordsize="10,20" path="m5483,6615l5492,6615,5492,6596,5483,6596,5483,6615xe" filled="true" fillcolor="#000000" stroked="false">
                <v:path arrowok="t"/>
                <v:fill type="solid"/>
              </v:shape>
            </v:group>
            <v:group style="position:absolute;left:5483;top:6615;width:10;height:20" coordorigin="5483,6615" coordsize="10,20">
              <v:shape style="position:absolute;left:5483;top:6615;width:10;height:20" coordorigin="5483,6615" coordsize="10,20" path="m5483,6634l5492,6634,5492,6615,5483,6615,5483,6634xe" filled="true" fillcolor="#000000" stroked="false">
                <v:path arrowok="t"/>
                <v:fill type="solid"/>
              </v:shape>
            </v:group>
            <v:group style="position:absolute;left:5483;top:6634;width:10;height:20" coordorigin="5483,6634" coordsize="10,20">
              <v:shape style="position:absolute;left:5483;top:6634;width:10;height:20" coordorigin="5483,6634" coordsize="10,20" path="m5483,6653l5492,6653,5492,6634,5483,6634,5483,6653xe" filled="true" fillcolor="#000000" stroked="false">
                <v:path arrowok="t"/>
                <v:fill type="solid"/>
              </v:shape>
            </v:group>
            <v:group style="position:absolute;left:5483;top:6653;width:10;height:20" coordorigin="5483,6653" coordsize="10,20">
              <v:shape style="position:absolute;left:5483;top:6653;width:10;height:20" coordorigin="5483,6653" coordsize="10,20" path="m5483,6672l5492,6672,5492,6653,5483,6653,5483,6672xe" filled="true" fillcolor="#000000" stroked="false">
                <v:path arrowok="t"/>
                <v:fill type="solid"/>
              </v:shape>
            </v:group>
            <v:group style="position:absolute;left:5483;top:6672;width:10;height:20" coordorigin="5483,6672" coordsize="10,20">
              <v:shape style="position:absolute;left:5483;top:6672;width:10;height:20" coordorigin="5483,6672" coordsize="10,20" path="m5483,6692l5492,6692,5492,6672,5483,6672,5483,6692xe" filled="true" fillcolor="#000000" stroked="false">
                <v:path arrowok="t"/>
                <v:fill type="solid"/>
              </v:shape>
            </v:group>
            <v:group style="position:absolute;left:5483;top:6692;width:10;height:20" coordorigin="5483,6692" coordsize="10,20">
              <v:shape style="position:absolute;left:5483;top:6692;width:10;height:20" coordorigin="5483,6692" coordsize="10,20" path="m5483,6711l5492,6711,5492,6692,5483,6692,5483,6711xe" filled="true" fillcolor="#000000" stroked="false">
                <v:path arrowok="t"/>
                <v:fill type="solid"/>
              </v:shape>
            </v:group>
            <v:group style="position:absolute;left:5483;top:6711;width:10;height:20" coordorigin="5483,6711" coordsize="10,20">
              <v:shape style="position:absolute;left:5483;top:6711;width:10;height:20" coordorigin="5483,6711" coordsize="10,20" path="m5483,6730l5492,6730,5492,6711,5483,6711,5483,6730xe" filled="true" fillcolor="#000000" stroked="false">
                <v:path arrowok="t"/>
                <v:fill type="solid"/>
              </v:shape>
            </v:group>
            <v:group style="position:absolute;left:5483;top:6730;width:10;height:20" coordorigin="5483,6730" coordsize="10,20">
              <v:shape style="position:absolute;left:5483;top:6730;width:10;height:20" coordorigin="5483,6730" coordsize="10,20" path="m5483,6749l5492,6749,5492,6730,5483,6730,5483,6749xe" filled="true" fillcolor="#000000" stroked="false">
                <v:path arrowok="t"/>
                <v:fill type="solid"/>
              </v:shape>
            </v:group>
            <v:group style="position:absolute;left:5483;top:6749;width:10;height:20" coordorigin="5483,6749" coordsize="10,20">
              <v:shape style="position:absolute;left:5483;top:6749;width:10;height:20" coordorigin="5483,6749" coordsize="10,20" path="m5483,6768l5492,6768,5492,6749,5483,6749,5483,6768xe" filled="true" fillcolor="#000000" stroked="false">
                <v:path arrowok="t"/>
                <v:fill type="solid"/>
              </v:shape>
            </v:group>
            <v:group style="position:absolute;left:5483;top:6768;width:10;height:20" coordorigin="5483,6768" coordsize="10,20">
              <v:shape style="position:absolute;left:5483;top:6768;width:10;height:20" coordorigin="5483,6768" coordsize="10,20" path="m5483,6788l5492,6788,5492,6768,5483,6768,5483,6788xe" filled="true" fillcolor="#000000" stroked="false">
                <v:path arrowok="t"/>
                <v:fill type="solid"/>
              </v:shape>
            </v:group>
            <v:group style="position:absolute;left:5483;top:6788;width:10;height:20" coordorigin="5483,6788" coordsize="10,20">
              <v:shape style="position:absolute;left:5483;top:6788;width:10;height:20" coordorigin="5483,6788" coordsize="10,20" path="m5483,6807l5492,6807,5492,6788,5483,6788,5483,6807xe" filled="true" fillcolor="#000000" stroked="false">
                <v:path arrowok="t"/>
                <v:fill type="solid"/>
              </v:shape>
            </v:group>
            <v:group style="position:absolute;left:5483;top:6807;width:10;height:20" coordorigin="5483,6807" coordsize="10,20">
              <v:shape style="position:absolute;left:5483;top:6807;width:10;height:20" coordorigin="5483,6807" coordsize="10,20" path="m5483,6826l5492,6826,5492,6807,5483,6807,5483,6826xe" filled="true" fillcolor="#000000" stroked="false">
                <v:path arrowok="t"/>
                <v:fill type="solid"/>
              </v:shape>
            </v:group>
            <v:group style="position:absolute;left:5483;top:6826;width:10;height:20" coordorigin="5483,6826" coordsize="10,20">
              <v:shape style="position:absolute;left:5483;top:6826;width:10;height:20" coordorigin="5483,6826" coordsize="10,20" path="m5483,6845l5492,6845,5492,6826,5483,6826,5483,6845xe" filled="true" fillcolor="#000000" stroked="false">
                <v:path arrowok="t"/>
                <v:fill type="solid"/>
              </v:shape>
            </v:group>
            <v:group style="position:absolute;left:5483;top:6845;width:10;height:20" coordorigin="5483,6845" coordsize="10,20">
              <v:shape style="position:absolute;left:5483;top:6845;width:10;height:20" coordorigin="5483,6845" coordsize="10,20" path="m5483,6864l5492,6864,5492,6845,5483,6845,5483,6864xe" filled="true" fillcolor="#000000" stroked="false">
                <v:path arrowok="t"/>
                <v:fill type="solid"/>
              </v:shape>
            </v:group>
            <v:group style="position:absolute;left:5483;top:6864;width:10;height:20" coordorigin="5483,6864" coordsize="10,20">
              <v:shape style="position:absolute;left:5483;top:6864;width:10;height:20" coordorigin="5483,6864" coordsize="10,20" path="m5483,6884l5492,6884,5492,6864,5483,6864,5483,6884xe" filled="true" fillcolor="#000000" stroked="false">
                <v:path arrowok="t"/>
                <v:fill type="solid"/>
              </v:shape>
            </v:group>
            <v:group style="position:absolute;left:5483;top:6884;width:10;height:20" coordorigin="5483,6884" coordsize="10,20">
              <v:shape style="position:absolute;left:5483;top:6884;width:10;height:20" coordorigin="5483,6884" coordsize="10,20" path="m5483,6903l5492,6903,5492,6884,5483,6884,5483,6903xe" filled="true" fillcolor="#000000" stroked="false">
                <v:path arrowok="t"/>
                <v:fill type="solid"/>
              </v:shape>
            </v:group>
            <v:group style="position:absolute;left:5483;top:6903;width:10;height:20" coordorigin="5483,6903" coordsize="10,20">
              <v:shape style="position:absolute;left:5483;top:6903;width:10;height:20" coordorigin="5483,6903" coordsize="10,20" path="m5483,6922l5492,6922,5492,6903,5483,6903,5483,6922xe" filled="true" fillcolor="#000000" stroked="false">
                <v:path arrowok="t"/>
                <v:fill type="solid"/>
              </v:shape>
            </v:group>
            <v:group style="position:absolute;left:5483;top:6922;width:10;height:20" coordorigin="5483,6922" coordsize="10,20">
              <v:shape style="position:absolute;left:5483;top:6922;width:10;height:20" coordorigin="5483,6922" coordsize="10,20" path="m5483,6941l5492,6941,5492,6922,5483,6922,5483,6941xe" filled="true" fillcolor="#000000" stroked="false">
                <v:path arrowok="t"/>
                <v:fill type="solid"/>
              </v:shape>
            </v:group>
            <v:group style="position:absolute;left:6709;top:6249;width:10;height:20" coordorigin="6709,6249" coordsize="10,20">
              <v:shape style="position:absolute;left:6709;top:6249;width:10;height:20" coordorigin="6709,6249" coordsize="10,20" path="m6709,6269l6719,6269,6719,6249,6709,6249,6709,6269xe" filled="true" fillcolor="#000000" stroked="false">
                <v:path arrowok="t"/>
                <v:fill type="solid"/>
              </v:shape>
            </v:group>
            <v:group style="position:absolute;left:6709;top:6269;width:10;height:20" coordorigin="6709,6269" coordsize="10,20">
              <v:shape style="position:absolute;left:6709;top:6269;width:10;height:20" coordorigin="6709,6269" coordsize="10,20" path="m6709,6288l6719,6288,6719,6269,6709,6269,6709,6288xe" filled="true" fillcolor="#000000" stroked="false">
                <v:path arrowok="t"/>
                <v:fill type="solid"/>
              </v:shape>
            </v:group>
            <v:group style="position:absolute;left:6709;top:6288;width:10;height:20" coordorigin="6709,6288" coordsize="10,20">
              <v:shape style="position:absolute;left:6709;top:6288;width:10;height:20" coordorigin="6709,6288" coordsize="10,20" path="m6709,6307l6719,6307,6719,6288,6709,6288,6709,6307xe" filled="true" fillcolor="#000000" stroked="false">
                <v:path arrowok="t"/>
                <v:fill type="solid"/>
              </v:shape>
            </v:group>
            <v:group style="position:absolute;left:6709;top:6307;width:10;height:20" coordorigin="6709,6307" coordsize="10,20">
              <v:shape style="position:absolute;left:6709;top:6307;width:10;height:20" coordorigin="6709,6307" coordsize="10,20" path="m6709,6327l6719,6327,6719,6307,6709,6307,6709,6327xe" filled="true" fillcolor="#000000" stroked="false">
                <v:path arrowok="t"/>
                <v:fill type="solid"/>
              </v:shape>
            </v:group>
            <v:group style="position:absolute;left:6709;top:6327;width:10;height:20" coordorigin="6709,6327" coordsize="10,20">
              <v:shape style="position:absolute;left:6709;top:6327;width:10;height:20" coordorigin="6709,6327" coordsize="10,20" path="m6709,6346l6719,6346,6719,6327,6709,6327,6709,6346xe" filled="true" fillcolor="#000000" stroked="false">
                <v:path arrowok="t"/>
                <v:fill type="solid"/>
              </v:shape>
            </v:group>
            <v:group style="position:absolute;left:6709;top:6346;width:10;height:20" coordorigin="6709,6346" coordsize="10,20">
              <v:shape style="position:absolute;left:6709;top:6346;width:10;height:20" coordorigin="6709,6346" coordsize="10,20" path="m6709,6365l6719,6365,6719,6346,6709,6346,6709,6365xe" filled="true" fillcolor="#000000" stroked="false">
                <v:path arrowok="t"/>
                <v:fill type="solid"/>
              </v:shape>
            </v:group>
            <v:group style="position:absolute;left:6709;top:6365;width:10;height:20" coordorigin="6709,6365" coordsize="10,20">
              <v:shape style="position:absolute;left:6709;top:6365;width:10;height:20" coordorigin="6709,6365" coordsize="10,20" path="m6709,6384l6719,6384,6719,6365,6709,6365,6709,6384xe" filled="true" fillcolor="#000000" stroked="false">
                <v:path arrowok="t"/>
                <v:fill type="solid"/>
              </v:shape>
            </v:group>
            <v:group style="position:absolute;left:6709;top:6384;width:10;height:20" coordorigin="6709,6384" coordsize="10,20">
              <v:shape style="position:absolute;left:6709;top:6384;width:10;height:20" coordorigin="6709,6384" coordsize="10,20" path="m6709,6404l6719,6404,6719,6384,6709,6384,6709,6404xe" filled="true" fillcolor="#000000" stroked="false">
                <v:path arrowok="t"/>
                <v:fill type="solid"/>
              </v:shape>
            </v:group>
            <v:group style="position:absolute;left:6709;top:6404;width:10;height:20" coordorigin="6709,6404" coordsize="10,20">
              <v:shape style="position:absolute;left:6709;top:6404;width:10;height:20" coordorigin="6709,6404" coordsize="10,20" path="m6709,6423l6719,6423,6719,6404,6709,6404,6709,6423xe" filled="true" fillcolor="#000000" stroked="false">
                <v:path arrowok="t"/>
                <v:fill type="solid"/>
              </v:shape>
            </v:group>
            <v:group style="position:absolute;left:6709;top:6423;width:10;height:20" coordorigin="6709,6423" coordsize="10,20">
              <v:shape style="position:absolute;left:6709;top:6423;width:10;height:20" coordorigin="6709,6423" coordsize="10,20" path="m6709,6442l6719,6442,6719,6423,6709,6423,6709,6442xe" filled="true" fillcolor="#000000" stroked="false">
                <v:path arrowok="t"/>
                <v:fill type="solid"/>
              </v:shape>
            </v:group>
            <v:group style="position:absolute;left:6709;top:6442;width:10;height:20" coordorigin="6709,6442" coordsize="10,20">
              <v:shape style="position:absolute;left:6709;top:6442;width:10;height:20" coordorigin="6709,6442" coordsize="10,20" path="m6709,6461l6719,6461,6719,6442,6709,6442,6709,6461xe" filled="true" fillcolor="#000000" stroked="false">
                <v:path arrowok="t"/>
                <v:fill type="solid"/>
              </v:shape>
            </v:group>
            <v:group style="position:absolute;left:6709;top:6461;width:10;height:20" coordorigin="6709,6461" coordsize="10,20">
              <v:shape style="position:absolute;left:6709;top:6461;width:10;height:20" coordorigin="6709,6461" coordsize="10,20" path="m6709,6480l6719,6480,6719,6461,6709,6461,6709,6480xe" filled="true" fillcolor="#000000" stroked="false">
                <v:path arrowok="t"/>
                <v:fill type="solid"/>
              </v:shape>
            </v:group>
            <v:group style="position:absolute;left:6709;top:6480;width:10;height:20" coordorigin="6709,6480" coordsize="10,20">
              <v:shape style="position:absolute;left:6709;top:6480;width:10;height:20" coordorigin="6709,6480" coordsize="10,20" path="m6709,6500l6719,6500,6719,6480,6709,6480,6709,6500xe" filled="true" fillcolor="#000000" stroked="false">
                <v:path arrowok="t"/>
                <v:fill type="solid"/>
              </v:shape>
            </v:group>
            <v:group style="position:absolute;left:6709;top:6500;width:10;height:20" coordorigin="6709,6500" coordsize="10,20">
              <v:shape style="position:absolute;left:6709;top:6500;width:10;height:20" coordorigin="6709,6500" coordsize="10,20" path="m6709,6519l6719,6519,6719,6500,6709,6500,6709,6519xe" filled="true" fillcolor="#000000" stroked="false">
                <v:path arrowok="t"/>
                <v:fill type="solid"/>
              </v:shape>
            </v:group>
            <v:group style="position:absolute;left:6709;top:6519;width:10;height:20" coordorigin="6709,6519" coordsize="10,20">
              <v:shape style="position:absolute;left:6709;top:6519;width:10;height:20" coordorigin="6709,6519" coordsize="10,20" path="m6709,6538l6719,6538,6719,6519,6709,6519,6709,6538xe" filled="true" fillcolor="#000000" stroked="false">
                <v:path arrowok="t"/>
                <v:fill type="solid"/>
              </v:shape>
            </v:group>
            <v:group style="position:absolute;left:6709;top:6538;width:10;height:20" coordorigin="6709,6538" coordsize="10,20">
              <v:shape style="position:absolute;left:6709;top:6538;width:10;height:20" coordorigin="6709,6538" coordsize="10,20" path="m6709,6557l6719,6557,6719,6538,6709,6538,6709,6557xe" filled="true" fillcolor="#000000" stroked="false">
                <v:path arrowok="t"/>
                <v:fill type="solid"/>
              </v:shape>
            </v:group>
            <v:group style="position:absolute;left:6709;top:6557;width:10;height:20" coordorigin="6709,6557" coordsize="10,20">
              <v:shape style="position:absolute;left:6709;top:6557;width:10;height:20" coordorigin="6709,6557" coordsize="10,20" path="m6709,6576l6719,6576,6719,6557,6709,6557,6709,6576xe" filled="true" fillcolor="#000000" stroked="false">
                <v:path arrowok="t"/>
                <v:fill type="solid"/>
              </v:shape>
            </v:group>
            <v:group style="position:absolute;left:6709;top:6576;width:10;height:20" coordorigin="6709,6576" coordsize="10,20">
              <v:shape style="position:absolute;left:6709;top:6576;width:10;height:20" coordorigin="6709,6576" coordsize="10,20" path="m6709,6596l6719,6596,6719,6576,6709,6576,6709,6596xe" filled="true" fillcolor="#000000" stroked="false">
                <v:path arrowok="t"/>
                <v:fill type="solid"/>
              </v:shape>
            </v:group>
            <v:group style="position:absolute;left:6709;top:6596;width:10;height:20" coordorigin="6709,6596" coordsize="10,20">
              <v:shape style="position:absolute;left:6709;top:6596;width:10;height:20" coordorigin="6709,6596" coordsize="10,20" path="m6709,6615l6719,6615,6719,6596,6709,6596,6709,6615xe" filled="true" fillcolor="#000000" stroked="false">
                <v:path arrowok="t"/>
                <v:fill type="solid"/>
              </v:shape>
            </v:group>
            <v:group style="position:absolute;left:6709;top:6615;width:10;height:20" coordorigin="6709,6615" coordsize="10,20">
              <v:shape style="position:absolute;left:6709;top:6615;width:10;height:20" coordorigin="6709,6615" coordsize="10,20" path="m6709,6634l6719,6634,6719,6615,6709,6615,6709,6634xe" filled="true" fillcolor="#000000" stroked="false">
                <v:path arrowok="t"/>
                <v:fill type="solid"/>
              </v:shape>
            </v:group>
            <v:group style="position:absolute;left:6709;top:6634;width:10;height:20" coordorigin="6709,6634" coordsize="10,20">
              <v:shape style="position:absolute;left:6709;top:6634;width:10;height:20" coordorigin="6709,6634" coordsize="10,20" path="m6709,6653l6719,6653,6719,6634,6709,6634,6709,6653xe" filled="true" fillcolor="#000000" stroked="false">
                <v:path arrowok="t"/>
                <v:fill type="solid"/>
              </v:shape>
            </v:group>
            <v:group style="position:absolute;left:6709;top:6653;width:10;height:20" coordorigin="6709,6653" coordsize="10,20">
              <v:shape style="position:absolute;left:6709;top:6653;width:10;height:20" coordorigin="6709,6653" coordsize="10,20" path="m6709,6672l6719,6672,6719,6653,6709,6653,6709,6672xe" filled="true" fillcolor="#000000" stroked="false">
                <v:path arrowok="t"/>
                <v:fill type="solid"/>
              </v:shape>
            </v:group>
            <v:group style="position:absolute;left:6709;top:6672;width:10;height:20" coordorigin="6709,6672" coordsize="10,20">
              <v:shape style="position:absolute;left:6709;top:6672;width:10;height:20" coordorigin="6709,6672" coordsize="10,20" path="m6709,6692l6719,6692,6719,6672,6709,6672,6709,6692xe" filled="true" fillcolor="#000000" stroked="false">
                <v:path arrowok="t"/>
                <v:fill type="solid"/>
              </v:shape>
            </v:group>
            <v:group style="position:absolute;left:6709;top:6692;width:10;height:20" coordorigin="6709,6692" coordsize="10,20">
              <v:shape style="position:absolute;left:6709;top:6692;width:10;height:20" coordorigin="6709,6692" coordsize="10,20" path="m6709,6711l6719,6711,6719,6692,6709,6692,6709,6711xe" filled="true" fillcolor="#000000" stroked="false">
                <v:path arrowok="t"/>
                <v:fill type="solid"/>
              </v:shape>
            </v:group>
            <v:group style="position:absolute;left:6709;top:6711;width:10;height:20" coordorigin="6709,6711" coordsize="10,20">
              <v:shape style="position:absolute;left:6709;top:6711;width:10;height:20" coordorigin="6709,6711" coordsize="10,20" path="m6709,6730l6719,6730,6719,6711,6709,6711,6709,6730xe" filled="true" fillcolor="#000000" stroked="false">
                <v:path arrowok="t"/>
                <v:fill type="solid"/>
              </v:shape>
            </v:group>
            <v:group style="position:absolute;left:6709;top:6730;width:10;height:20" coordorigin="6709,6730" coordsize="10,20">
              <v:shape style="position:absolute;left:6709;top:6730;width:10;height:20" coordorigin="6709,6730" coordsize="10,20" path="m6709,6749l6719,6749,6719,6730,6709,6730,6709,6749xe" filled="true" fillcolor="#000000" stroked="false">
                <v:path arrowok="t"/>
                <v:fill type="solid"/>
              </v:shape>
            </v:group>
            <v:group style="position:absolute;left:6709;top:6749;width:10;height:20" coordorigin="6709,6749" coordsize="10,20">
              <v:shape style="position:absolute;left:6709;top:6749;width:10;height:20" coordorigin="6709,6749" coordsize="10,20" path="m6709,6768l6719,6768,6719,6749,6709,6749,6709,6768xe" filled="true" fillcolor="#000000" stroked="false">
                <v:path arrowok="t"/>
                <v:fill type="solid"/>
              </v:shape>
            </v:group>
            <v:group style="position:absolute;left:6709;top:6768;width:10;height:20" coordorigin="6709,6768" coordsize="10,20">
              <v:shape style="position:absolute;left:6709;top:6768;width:10;height:20" coordorigin="6709,6768" coordsize="10,20" path="m6709,6788l6719,6788,6719,6768,6709,6768,6709,6788xe" filled="true" fillcolor="#000000" stroked="false">
                <v:path arrowok="t"/>
                <v:fill type="solid"/>
              </v:shape>
            </v:group>
            <v:group style="position:absolute;left:6709;top:6788;width:10;height:20" coordorigin="6709,6788" coordsize="10,20">
              <v:shape style="position:absolute;left:6709;top:6788;width:10;height:20" coordorigin="6709,6788" coordsize="10,20" path="m6709,6807l6719,6807,6719,6788,6709,6788,6709,6807xe" filled="true" fillcolor="#000000" stroked="false">
                <v:path arrowok="t"/>
                <v:fill type="solid"/>
              </v:shape>
            </v:group>
            <v:group style="position:absolute;left:6709;top:6807;width:10;height:20" coordorigin="6709,6807" coordsize="10,20">
              <v:shape style="position:absolute;left:6709;top:6807;width:10;height:20" coordorigin="6709,6807" coordsize="10,20" path="m6709,6826l6719,6826,6719,6807,6709,6807,6709,6826xe" filled="true" fillcolor="#000000" stroked="false">
                <v:path arrowok="t"/>
                <v:fill type="solid"/>
              </v:shape>
            </v:group>
            <v:group style="position:absolute;left:6709;top:6826;width:10;height:20" coordorigin="6709,6826" coordsize="10,20">
              <v:shape style="position:absolute;left:6709;top:6826;width:10;height:20" coordorigin="6709,6826" coordsize="10,20" path="m6709,6845l6719,6845,6719,6826,6709,6826,6709,6845xe" filled="true" fillcolor="#000000" stroked="false">
                <v:path arrowok="t"/>
                <v:fill type="solid"/>
              </v:shape>
            </v:group>
            <v:group style="position:absolute;left:6709;top:6845;width:10;height:20" coordorigin="6709,6845" coordsize="10,20">
              <v:shape style="position:absolute;left:6709;top:6845;width:10;height:20" coordorigin="6709,6845" coordsize="10,20" path="m6709,6864l6719,6864,6719,6845,6709,6845,6709,6864xe" filled="true" fillcolor="#000000" stroked="false">
                <v:path arrowok="t"/>
                <v:fill type="solid"/>
              </v:shape>
            </v:group>
            <v:group style="position:absolute;left:6709;top:6864;width:10;height:20" coordorigin="6709,6864" coordsize="10,20">
              <v:shape style="position:absolute;left:6709;top:6864;width:10;height:20" coordorigin="6709,6864" coordsize="10,20" path="m6709,6884l6719,6884,6719,6864,6709,6864,6709,6884xe" filled="true" fillcolor="#000000" stroked="false">
                <v:path arrowok="t"/>
                <v:fill type="solid"/>
              </v:shape>
            </v:group>
            <v:group style="position:absolute;left:6709;top:6884;width:10;height:20" coordorigin="6709,6884" coordsize="10,20">
              <v:shape style="position:absolute;left:6709;top:6884;width:10;height:20" coordorigin="6709,6884" coordsize="10,20" path="m6709,6903l6719,6903,6719,6884,6709,6884,6709,6903xe" filled="true" fillcolor="#000000" stroked="false">
                <v:path arrowok="t"/>
                <v:fill type="solid"/>
              </v:shape>
            </v:group>
            <v:group style="position:absolute;left:6709;top:6903;width:10;height:20" coordorigin="6709,6903" coordsize="10,20">
              <v:shape style="position:absolute;left:6709;top:6903;width:10;height:20" coordorigin="6709,6903" coordsize="10,20" path="m6709,6922l6719,6922,6719,6903,6709,6903,6709,6922xe" filled="true" fillcolor="#000000" stroked="false">
                <v:path arrowok="t"/>
                <v:fill type="solid"/>
              </v:shape>
            </v:group>
            <v:group style="position:absolute;left:6709;top:6922;width:10;height:20" coordorigin="6709,6922" coordsize="10,20">
              <v:shape style="position:absolute;left:6709;top:6922;width:10;height:20" coordorigin="6709,6922" coordsize="10,20" path="m6709,6941l6719,6941,6719,6922,6709,6922,6709,6941xe" filled="true" fillcolor="#000000" stroked="false">
                <v:path arrowok="t"/>
                <v:fill type="solid"/>
              </v:shape>
            </v:group>
            <v:group style="position:absolute;left:8317;top:6249;width:10;height:20" coordorigin="8317,6249" coordsize="10,20">
              <v:shape style="position:absolute;left:8317;top:6249;width:10;height:20" coordorigin="8317,6249" coordsize="10,20" path="m8317,6269l8327,6269,8327,6249,8317,6249,8317,6269xe" filled="true" fillcolor="#000000" stroked="false">
                <v:path arrowok="t"/>
                <v:fill type="solid"/>
              </v:shape>
            </v:group>
            <v:group style="position:absolute;left:8317;top:6269;width:10;height:20" coordorigin="8317,6269" coordsize="10,20">
              <v:shape style="position:absolute;left:8317;top:6269;width:10;height:20" coordorigin="8317,6269" coordsize="10,20" path="m8317,6288l8327,6288,8327,6269,8317,6269,8317,6288xe" filled="true" fillcolor="#000000" stroked="false">
                <v:path arrowok="t"/>
                <v:fill type="solid"/>
              </v:shape>
            </v:group>
            <v:group style="position:absolute;left:8317;top:6288;width:10;height:20" coordorigin="8317,6288" coordsize="10,20">
              <v:shape style="position:absolute;left:8317;top:6288;width:10;height:20" coordorigin="8317,6288" coordsize="10,20" path="m8317,6307l8327,6307,8327,6288,8317,6288,8317,6307xe" filled="true" fillcolor="#000000" stroked="false">
                <v:path arrowok="t"/>
                <v:fill type="solid"/>
              </v:shape>
            </v:group>
            <v:group style="position:absolute;left:8317;top:6307;width:10;height:20" coordorigin="8317,6307" coordsize="10,20">
              <v:shape style="position:absolute;left:8317;top:6307;width:10;height:20" coordorigin="8317,6307" coordsize="10,20" path="m8317,6327l8327,6327,8327,6307,8317,6307,8317,6327xe" filled="true" fillcolor="#000000" stroked="false">
                <v:path arrowok="t"/>
                <v:fill type="solid"/>
              </v:shape>
            </v:group>
            <v:group style="position:absolute;left:8317;top:6327;width:10;height:20" coordorigin="8317,6327" coordsize="10,20">
              <v:shape style="position:absolute;left:8317;top:6327;width:10;height:20" coordorigin="8317,6327" coordsize="10,20" path="m8317,6346l8327,6346,8327,6327,8317,6327,8317,6346xe" filled="true" fillcolor="#000000" stroked="false">
                <v:path arrowok="t"/>
                <v:fill type="solid"/>
              </v:shape>
            </v:group>
            <v:group style="position:absolute;left:8317;top:6346;width:10;height:20" coordorigin="8317,6346" coordsize="10,20">
              <v:shape style="position:absolute;left:8317;top:6346;width:10;height:20" coordorigin="8317,6346" coordsize="10,20" path="m8317,6365l8327,6365,8327,6346,8317,6346,8317,6365xe" filled="true" fillcolor="#000000" stroked="false">
                <v:path arrowok="t"/>
                <v:fill type="solid"/>
              </v:shape>
            </v:group>
            <v:group style="position:absolute;left:8317;top:6365;width:10;height:20" coordorigin="8317,6365" coordsize="10,20">
              <v:shape style="position:absolute;left:8317;top:6365;width:10;height:20" coordorigin="8317,6365" coordsize="10,20" path="m8317,6384l8327,6384,8327,6365,8317,6365,8317,6384xe" filled="true" fillcolor="#000000" stroked="false">
                <v:path arrowok="t"/>
                <v:fill type="solid"/>
              </v:shape>
            </v:group>
            <v:group style="position:absolute;left:8317;top:6384;width:10;height:20" coordorigin="8317,6384" coordsize="10,20">
              <v:shape style="position:absolute;left:8317;top:6384;width:10;height:20" coordorigin="8317,6384" coordsize="10,20" path="m8317,6404l8327,6404,8327,6384,8317,6384,8317,6404xe" filled="true" fillcolor="#000000" stroked="false">
                <v:path arrowok="t"/>
                <v:fill type="solid"/>
              </v:shape>
            </v:group>
            <v:group style="position:absolute;left:8317;top:6404;width:10;height:20" coordorigin="8317,6404" coordsize="10,20">
              <v:shape style="position:absolute;left:8317;top:6404;width:10;height:20" coordorigin="8317,6404" coordsize="10,20" path="m8317,6423l8327,6423,8327,6404,8317,6404,8317,6423xe" filled="true" fillcolor="#000000" stroked="false">
                <v:path arrowok="t"/>
                <v:fill type="solid"/>
              </v:shape>
            </v:group>
            <v:group style="position:absolute;left:8317;top:6423;width:10;height:20" coordorigin="8317,6423" coordsize="10,20">
              <v:shape style="position:absolute;left:8317;top:6423;width:10;height:20" coordorigin="8317,6423" coordsize="10,20" path="m8317,6442l8327,6442,8327,6423,8317,6423,8317,6442xe" filled="true" fillcolor="#000000" stroked="false">
                <v:path arrowok="t"/>
                <v:fill type="solid"/>
              </v:shape>
            </v:group>
            <v:group style="position:absolute;left:8317;top:6442;width:10;height:20" coordorigin="8317,6442" coordsize="10,20">
              <v:shape style="position:absolute;left:8317;top:6442;width:10;height:20" coordorigin="8317,6442" coordsize="10,20" path="m8317,6461l8327,6461,8327,6442,8317,6442,8317,6461xe" filled="true" fillcolor="#000000" stroked="false">
                <v:path arrowok="t"/>
                <v:fill type="solid"/>
              </v:shape>
            </v:group>
            <v:group style="position:absolute;left:8317;top:6461;width:10;height:20" coordorigin="8317,6461" coordsize="10,20">
              <v:shape style="position:absolute;left:8317;top:6461;width:10;height:20" coordorigin="8317,6461" coordsize="10,20" path="m8317,6480l8327,6480,8327,6461,8317,6461,8317,6480xe" filled="true" fillcolor="#000000" stroked="false">
                <v:path arrowok="t"/>
                <v:fill type="solid"/>
              </v:shape>
            </v:group>
            <v:group style="position:absolute;left:8317;top:6480;width:10;height:20" coordorigin="8317,6480" coordsize="10,20">
              <v:shape style="position:absolute;left:8317;top:6480;width:10;height:20" coordorigin="8317,6480" coordsize="10,20" path="m8317,6500l8327,6500,8327,6480,8317,6480,8317,6500xe" filled="true" fillcolor="#000000" stroked="false">
                <v:path arrowok="t"/>
                <v:fill type="solid"/>
              </v:shape>
            </v:group>
            <v:group style="position:absolute;left:8317;top:6500;width:10;height:20" coordorigin="8317,6500" coordsize="10,20">
              <v:shape style="position:absolute;left:8317;top:6500;width:10;height:20" coordorigin="8317,6500" coordsize="10,20" path="m8317,6519l8327,6519,8327,6500,8317,6500,8317,6519xe" filled="true" fillcolor="#000000" stroked="false">
                <v:path arrowok="t"/>
                <v:fill type="solid"/>
              </v:shape>
            </v:group>
            <v:group style="position:absolute;left:8317;top:6519;width:10;height:20" coordorigin="8317,6519" coordsize="10,20">
              <v:shape style="position:absolute;left:8317;top:6519;width:10;height:20" coordorigin="8317,6519" coordsize="10,20" path="m8317,6538l8327,6538,8327,6519,8317,6519,8317,6538xe" filled="true" fillcolor="#000000" stroked="false">
                <v:path arrowok="t"/>
                <v:fill type="solid"/>
              </v:shape>
            </v:group>
            <v:group style="position:absolute;left:8317;top:6538;width:10;height:20" coordorigin="8317,6538" coordsize="10,20">
              <v:shape style="position:absolute;left:8317;top:6538;width:10;height:20" coordorigin="8317,6538" coordsize="10,20" path="m8317,6557l8327,6557,8327,6538,8317,6538,8317,6557xe" filled="true" fillcolor="#000000" stroked="false">
                <v:path arrowok="t"/>
                <v:fill type="solid"/>
              </v:shape>
            </v:group>
            <v:group style="position:absolute;left:8317;top:6557;width:10;height:20" coordorigin="8317,6557" coordsize="10,20">
              <v:shape style="position:absolute;left:8317;top:6557;width:10;height:20" coordorigin="8317,6557" coordsize="10,20" path="m8317,6576l8327,6576,8327,6557,8317,6557,8317,6576xe" filled="true" fillcolor="#000000" stroked="false">
                <v:path arrowok="t"/>
                <v:fill type="solid"/>
              </v:shape>
            </v:group>
            <v:group style="position:absolute;left:8317;top:6576;width:10;height:20" coordorigin="8317,6576" coordsize="10,20">
              <v:shape style="position:absolute;left:8317;top:6576;width:10;height:20" coordorigin="8317,6576" coordsize="10,20" path="m8317,6596l8327,6596,8327,6576,8317,6576,8317,6596xe" filled="true" fillcolor="#000000" stroked="false">
                <v:path arrowok="t"/>
                <v:fill type="solid"/>
              </v:shape>
            </v:group>
            <v:group style="position:absolute;left:8317;top:6596;width:10;height:20" coordorigin="8317,6596" coordsize="10,20">
              <v:shape style="position:absolute;left:8317;top:6596;width:10;height:20" coordorigin="8317,6596" coordsize="10,20" path="m8317,6615l8327,6615,8327,6596,8317,6596,8317,6615xe" filled="true" fillcolor="#000000" stroked="false">
                <v:path arrowok="t"/>
                <v:fill type="solid"/>
              </v:shape>
            </v:group>
            <v:group style="position:absolute;left:8317;top:6615;width:10;height:20" coordorigin="8317,6615" coordsize="10,20">
              <v:shape style="position:absolute;left:8317;top:6615;width:10;height:20" coordorigin="8317,6615" coordsize="10,20" path="m8317,6634l8327,6634,8327,6615,8317,6615,8317,6634xe" filled="true" fillcolor="#000000" stroked="false">
                <v:path arrowok="t"/>
                <v:fill type="solid"/>
              </v:shape>
            </v:group>
            <v:group style="position:absolute;left:8317;top:6634;width:10;height:20" coordorigin="8317,6634" coordsize="10,20">
              <v:shape style="position:absolute;left:8317;top:6634;width:10;height:20" coordorigin="8317,6634" coordsize="10,20" path="m8317,6653l8327,6653,8327,6634,8317,6634,8317,6653xe" filled="true" fillcolor="#000000" stroked="false">
                <v:path arrowok="t"/>
                <v:fill type="solid"/>
              </v:shape>
            </v:group>
            <v:group style="position:absolute;left:8317;top:6653;width:10;height:20" coordorigin="8317,6653" coordsize="10,20">
              <v:shape style="position:absolute;left:8317;top:6653;width:10;height:20" coordorigin="8317,6653" coordsize="10,20" path="m8317,6672l8327,6672,8327,6653,8317,6653,8317,6672xe" filled="true" fillcolor="#000000" stroked="false">
                <v:path arrowok="t"/>
                <v:fill type="solid"/>
              </v:shape>
            </v:group>
            <v:group style="position:absolute;left:8317;top:6672;width:10;height:20" coordorigin="8317,6672" coordsize="10,20">
              <v:shape style="position:absolute;left:8317;top:6672;width:10;height:20" coordorigin="8317,6672" coordsize="10,20" path="m8317,6692l8327,6692,8327,6672,8317,6672,8317,6692xe" filled="true" fillcolor="#000000" stroked="false">
                <v:path arrowok="t"/>
                <v:fill type="solid"/>
              </v:shape>
            </v:group>
            <v:group style="position:absolute;left:8317;top:6692;width:10;height:20" coordorigin="8317,6692" coordsize="10,20">
              <v:shape style="position:absolute;left:8317;top:6692;width:10;height:20" coordorigin="8317,6692" coordsize="10,20" path="m8317,6711l8327,6711,8327,6692,8317,6692,8317,6711xe" filled="true" fillcolor="#000000" stroked="false">
                <v:path arrowok="t"/>
                <v:fill type="solid"/>
              </v:shape>
            </v:group>
            <v:group style="position:absolute;left:8317;top:6711;width:10;height:20" coordorigin="8317,6711" coordsize="10,20">
              <v:shape style="position:absolute;left:8317;top:6711;width:10;height:20" coordorigin="8317,6711" coordsize="10,20" path="m8317,6730l8327,6730,8327,6711,8317,6711,8317,6730xe" filled="true" fillcolor="#000000" stroked="false">
                <v:path arrowok="t"/>
                <v:fill type="solid"/>
              </v:shape>
            </v:group>
            <v:group style="position:absolute;left:8317;top:6730;width:10;height:20" coordorigin="8317,6730" coordsize="10,20">
              <v:shape style="position:absolute;left:8317;top:6730;width:10;height:20" coordorigin="8317,6730" coordsize="10,20" path="m8317,6749l8327,6749,8327,6730,8317,6730,8317,6749xe" filled="true" fillcolor="#000000" stroked="false">
                <v:path arrowok="t"/>
                <v:fill type="solid"/>
              </v:shape>
            </v:group>
            <v:group style="position:absolute;left:8317;top:6749;width:10;height:20" coordorigin="8317,6749" coordsize="10,20">
              <v:shape style="position:absolute;left:8317;top:6749;width:10;height:20" coordorigin="8317,6749" coordsize="10,20" path="m8317,6768l8327,6768,8327,6749,8317,6749,8317,6768xe" filled="true" fillcolor="#000000" stroked="false">
                <v:path arrowok="t"/>
                <v:fill type="solid"/>
              </v:shape>
            </v:group>
            <v:group style="position:absolute;left:8317;top:6768;width:10;height:20" coordorigin="8317,6768" coordsize="10,20">
              <v:shape style="position:absolute;left:8317;top:6768;width:10;height:20" coordorigin="8317,6768" coordsize="10,20" path="m8317,6788l8327,6788,8327,6768,8317,6768,8317,6788xe" filled="true" fillcolor="#000000" stroked="false">
                <v:path arrowok="t"/>
                <v:fill type="solid"/>
              </v:shape>
            </v:group>
            <v:group style="position:absolute;left:8317;top:6788;width:10;height:20" coordorigin="8317,6788" coordsize="10,20">
              <v:shape style="position:absolute;left:8317;top:6788;width:10;height:20" coordorigin="8317,6788" coordsize="10,20" path="m8317,6807l8327,6807,8327,6788,8317,6788,8317,6807xe" filled="true" fillcolor="#000000" stroked="false">
                <v:path arrowok="t"/>
                <v:fill type="solid"/>
              </v:shape>
            </v:group>
            <v:group style="position:absolute;left:8317;top:6807;width:10;height:20" coordorigin="8317,6807" coordsize="10,20">
              <v:shape style="position:absolute;left:8317;top:6807;width:10;height:20" coordorigin="8317,6807" coordsize="10,20" path="m8317,6826l8327,6826,8327,6807,8317,6807,8317,6826xe" filled="true" fillcolor="#000000" stroked="false">
                <v:path arrowok="t"/>
                <v:fill type="solid"/>
              </v:shape>
            </v:group>
            <v:group style="position:absolute;left:8317;top:6826;width:10;height:20" coordorigin="8317,6826" coordsize="10,20">
              <v:shape style="position:absolute;left:8317;top:6826;width:10;height:20" coordorigin="8317,6826" coordsize="10,20" path="m8317,6845l8327,6845,8327,6826,8317,6826,8317,6845xe" filled="true" fillcolor="#000000" stroked="false">
                <v:path arrowok="t"/>
                <v:fill type="solid"/>
              </v:shape>
            </v:group>
            <v:group style="position:absolute;left:8317;top:6845;width:10;height:20" coordorigin="8317,6845" coordsize="10,20">
              <v:shape style="position:absolute;left:8317;top:6845;width:10;height:20" coordorigin="8317,6845" coordsize="10,20" path="m8317,6864l8327,6864,8327,6845,8317,6845,8317,6864xe" filled="true" fillcolor="#000000" stroked="false">
                <v:path arrowok="t"/>
                <v:fill type="solid"/>
              </v:shape>
            </v:group>
            <v:group style="position:absolute;left:8317;top:6864;width:10;height:20" coordorigin="8317,6864" coordsize="10,20">
              <v:shape style="position:absolute;left:8317;top:6864;width:10;height:20" coordorigin="8317,6864" coordsize="10,20" path="m8317,6884l8327,6884,8327,6864,8317,6864,8317,6884xe" filled="true" fillcolor="#000000" stroked="false">
                <v:path arrowok="t"/>
                <v:fill type="solid"/>
              </v:shape>
            </v:group>
            <v:group style="position:absolute;left:8317;top:6884;width:10;height:20" coordorigin="8317,6884" coordsize="10,20">
              <v:shape style="position:absolute;left:8317;top:6884;width:10;height:20" coordorigin="8317,6884" coordsize="10,20" path="m8317,6903l8327,6903,8327,6884,8317,6884,8317,6903xe" filled="true" fillcolor="#000000" stroked="false">
                <v:path arrowok="t"/>
                <v:fill type="solid"/>
              </v:shape>
            </v:group>
            <v:group style="position:absolute;left:8317;top:6903;width:10;height:20" coordorigin="8317,6903" coordsize="10,20">
              <v:shape style="position:absolute;left:8317;top:6903;width:10;height:20" coordorigin="8317,6903" coordsize="10,20" path="m8317,6922l8327,6922,8327,6903,8317,6903,8317,6922xe" filled="true" fillcolor="#000000" stroked="false">
                <v:path arrowok="t"/>
                <v:fill type="solid"/>
              </v:shape>
            </v:group>
            <v:group style="position:absolute;left:8317;top:6922;width:10;height:20" coordorigin="8317,6922" coordsize="10,20">
              <v:shape style="position:absolute;left:8317;top:6922;width:10;height:20" coordorigin="8317,6922" coordsize="10,20" path="m8317,6941l8327,6941,8327,6922,8317,6922,8317,6941xe" filled="true" fillcolor="#000000" stroked="false">
                <v:path arrowok="t"/>
                <v:fill type="solid"/>
              </v:shape>
            </v:group>
            <v:group style="position:absolute;left:9167;top:6249;width:10;height:20" coordorigin="9167,6249" coordsize="10,20">
              <v:shape style="position:absolute;left:9167;top:6249;width:10;height:20" coordorigin="9167,6249" coordsize="10,20" path="m9167,6269l9177,6269,9177,6249,9167,6249,9167,6269xe" filled="true" fillcolor="#000000" stroked="false">
                <v:path arrowok="t"/>
                <v:fill type="solid"/>
              </v:shape>
            </v:group>
            <v:group style="position:absolute;left:9167;top:6269;width:10;height:20" coordorigin="9167,6269" coordsize="10,20">
              <v:shape style="position:absolute;left:9167;top:6269;width:10;height:20" coordorigin="9167,6269" coordsize="10,20" path="m9167,6288l9177,6288,9177,6269,9167,6269,9167,6288xe" filled="true" fillcolor="#000000" stroked="false">
                <v:path arrowok="t"/>
                <v:fill type="solid"/>
              </v:shape>
            </v:group>
            <v:group style="position:absolute;left:9167;top:6288;width:10;height:20" coordorigin="9167,6288" coordsize="10,20">
              <v:shape style="position:absolute;left:9167;top:6288;width:10;height:20" coordorigin="9167,6288" coordsize="10,20" path="m9167,6307l9177,6307,9177,6288,9167,6288,9167,6307xe" filled="true" fillcolor="#000000" stroked="false">
                <v:path arrowok="t"/>
                <v:fill type="solid"/>
              </v:shape>
            </v:group>
            <v:group style="position:absolute;left:9167;top:6307;width:10;height:20" coordorigin="9167,6307" coordsize="10,20">
              <v:shape style="position:absolute;left:9167;top:6307;width:10;height:20" coordorigin="9167,6307" coordsize="10,20" path="m9167,6327l9177,6327,9177,6307,9167,6307,9167,6327xe" filled="true" fillcolor="#000000" stroked="false">
                <v:path arrowok="t"/>
                <v:fill type="solid"/>
              </v:shape>
            </v:group>
            <v:group style="position:absolute;left:9167;top:6327;width:10;height:20" coordorigin="9167,6327" coordsize="10,20">
              <v:shape style="position:absolute;left:9167;top:6327;width:10;height:20" coordorigin="9167,6327" coordsize="10,20" path="m9167,6346l9177,6346,9177,6327,9167,6327,9167,6346xe" filled="true" fillcolor="#000000" stroked="false">
                <v:path arrowok="t"/>
                <v:fill type="solid"/>
              </v:shape>
            </v:group>
            <v:group style="position:absolute;left:9167;top:6346;width:10;height:20" coordorigin="9167,6346" coordsize="10,20">
              <v:shape style="position:absolute;left:9167;top:6346;width:10;height:20" coordorigin="9167,6346" coordsize="10,20" path="m9167,6365l9177,6365,9177,6346,9167,6346,9167,6365xe" filled="true" fillcolor="#000000" stroked="false">
                <v:path arrowok="t"/>
                <v:fill type="solid"/>
              </v:shape>
            </v:group>
            <v:group style="position:absolute;left:9167;top:6365;width:10;height:20" coordorigin="9167,6365" coordsize="10,20">
              <v:shape style="position:absolute;left:9167;top:6365;width:10;height:20" coordorigin="9167,6365" coordsize="10,20" path="m9167,6384l9177,6384,9177,6365,9167,6365,9167,6384xe" filled="true" fillcolor="#000000" stroked="false">
                <v:path arrowok="t"/>
                <v:fill type="solid"/>
              </v:shape>
            </v:group>
            <v:group style="position:absolute;left:9167;top:6384;width:10;height:20" coordorigin="9167,6384" coordsize="10,20">
              <v:shape style="position:absolute;left:9167;top:6384;width:10;height:20" coordorigin="9167,6384" coordsize="10,20" path="m9167,6404l9177,6404,9177,6384,9167,6384,9167,6404xe" filled="true" fillcolor="#000000" stroked="false">
                <v:path arrowok="t"/>
                <v:fill type="solid"/>
              </v:shape>
            </v:group>
            <v:group style="position:absolute;left:9167;top:6404;width:10;height:20" coordorigin="9167,6404" coordsize="10,20">
              <v:shape style="position:absolute;left:9167;top:6404;width:10;height:20" coordorigin="9167,6404" coordsize="10,20" path="m9167,6423l9177,6423,9177,6404,9167,6404,9167,6423xe" filled="true" fillcolor="#000000" stroked="false">
                <v:path arrowok="t"/>
                <v:fill type="solid"/>
              </v:shape>
            </v:group>
            <v:group style="position:absolute;left:9167;top:6423;width:10;height:20" coordorigin="9167,6423" coordsize="10,20">
              <v:shape style="position:absolute;left:9167;top:6423;width:10;height:20" coordorigin="9167,6423" coordsize="10,20" path="m9167,6442l9177,6442,9177,6423,9167,6423,9167,6442xe" filled="true" fillcolor="#000000" stroked="false">
                <v:path arrowok="t"/>
                <v:fill type="solid"/>
              </v:shape>
            </v:group>
            <v:group style="position:absolute;left:9167;top:6442;width:10;height:20" coordorigin="9167,6442" coordsize="10,20">
              <v:shape style="position:absolute;left:9167;top:6442;width:10;height:20" coordorigin="9167,6442" coordsize="10,20" path="m9167,6461l9177,6461,9177,6442,9167,6442,9167,6461xe" filled="true" fillcolor="#000000" stroked="false">
                <v:path arrowok="t"/>
                <v:fill type="solid"/>
              </v:shape>
            </v:group>
            <v:group style="position:absolute;left:9167;top:6461;width:10;height:20" coordorigin="9167,6461" coordsize="10,20">
              <v:shape style="position:absolute;left:9167;top:6461;width:10;height:20" coordorigin="9167,6461" coordsize="10,20" path="m9167,6480l9177,6480,9177,6461,9167,6461,9167,6480xe" filled="true" fillcolor="#000000" stroked="false">
                <v:path arrowok="t"/>
                <v:fill type="solid"/>
              </v:shape>
            </v:group>
            <v:group style="position:absolute;left:9167;top:6480;width:10;height:20" coordorigin="9167,6480" coordsize="10,20">
              <v:shape style="position:absolute;left:9167;top:6480;width:10;height:20" coordorigin="9167,6480" coordsize="10,20" path="m9167,6500l9177,6500,9177,6480,9167,6480,9167,6500xe" filled="true" fillcolor="#000000" stroked="false">
                <v:path arrowok="t"/>
                <v:fill type="solid"/>
              </v:shape>
            </v:group>
            <v:group style="position:absolute;left:9167;top:6500;width:10;height:20" coordorigin="9167,6500" coordsize="10,20">
              <v:shape style="position:absolute;left:9167;top:6500;width:10;height:20" coordorigin="9167,6500" coordsize="10,20" path="m9167,6519l9177,6519,9177,6500,9167,6500,9167,6519xe" filled="true" fillcolor="#000000" stroked="false">
                <v:path arrowok="t"/>
                <v:fill type="solid"/>
              </v:shape>
            </v:group>
            <v:group style="position:absolute;left:9167;top:6519;width:10;height:20" coordorigin="9167,6519" coordsize="10,20">
              <v:shape style="position:absolute;left:9167;top:6519;width:10;height:20" coordorigin="9167,6519" coordsize="10,20" path="m9167,6538l9177,6538,9177,6519,9167,6519,9167,6538xe" filled="true" fillcolor="#000000" stroked="false">
                <v:path arrowok="t"/>
                <v:fill type="solid"/>
              </v:shape>
            </v:group>
            <v:group style="position:absolute;left:9167;top:6538;width:10;height:20" coordorigin="9167,6538" coordsize="10,20">
              <v:shape style="position:absolute;left:9167;top:6538;width:10;height:20" coordorigin="9167,6538" coordsize="10,20" path="m9167,6557l9177,6557,9177,6538,9167,6538,9167,6557xe" filled="true" fillcolor="#000000" stroked="false">
                <v:path arrowok="t"/>
                <v:fill type="solid"/>
              </v:shape>
            </v:group>
            <v:group style="position:absolute;left:9167;top:6557;width:10;height:20" coordorigin="9167,6557" coordsize="10,20">
              <v:shape style="position:absolute;left:9167;top:6557;width:10;height:20" coordorigin="9167,6557" coordsize="10,20" path="m9167,6576l9177,6576,9177,6557,9167,6557,9167,6576xe" filled="true" fillcolor="#000000" stroked="false">
                <v:path arrowok="t"/>
                <v:fill type="solid"/>
              </v:shape>
            </v:group>
            <v:group style="position:absolute;left:9167;top:6576;width:10;height:20" coordorigin="9167,6576" coordsize="10,20">
              <v:shape style="position:absolute;left:9167;top:6576;width:10;height:20" coordorigin="9167,6576" coordsize="10,20" path="m9167,6596l9177,6596,9177,6576,9167,6576,9167,6596xe" filled="true" fillcolor="#000000" stroked="false">
                <v:path arrowok="t"/>
                <v:fill type="solid"/>
              </v:shape>
            </v:group>
            <v:group style="position:absolute;left:9167;top:6596;width:10;height:20" coordorigin="9167,6596" coordsize="10,20">
              <v:shape style="position:absolute;left:9167;top:6596;width:10;height:20" coordorigin="9167,6596" coordsize="10,20" path="m9167,6615l9177,6615,9177,6596,9167,6596,9167,6615xe" filled="true" fillcolor="#000000" stroked="false">
                <v:path arrowok="t"/>
                <v:fill type="solid"/>
              </v:shape>
            </v:group>
            <v:group style="position:absolute;left:9167;top:6615;width:10;height:20" coordorigin="9167,6615" coordsize="10,20">
              <v:shape style="position:absolute;left:9167;top:6615;width:10;height:20" coordorigin="9167,6615" coordsize="10,20" path="m9167,6634l9177,6634,9177,6615,9167,6615,9167,6634xe" filled="true" fillcolor="#000000" stroked="false">
                <v:path arrowok="t"/>
                <v:fill type="solid"/>
              </v:shape>
            </v:group>
            <v:group style="position:absolute;left:9167;top:6634;width:10;height:20" coordorigin="9167,6634" coordsize="10,20">
              <v:shape style="position:absolute;left:9167;top:6634;width:10;height:20" coordorigin="9167,6634" coordsize="10,20" path="m9167,6653l9177,6653,9177,6634,9167,6634,9167,6653xe" filled="true" fillcolor="#000000" stroked="false">
                <v:path arrowok="t"/>
                <v:fill type="solid"/>
              </v:shape>
            </v:group>
            <v:group style="position:absolute;left:9167;top:6653;width:10;height:20" coordorigin="9167,6653" coordsize="10,20">
              <v:shape style="position:absolute;left:9167;top:6653;width:10;height:20" coordorigin="9167,6653" coordsize="10,20" path="m9167,6672l9177,6672,9177,6653,9167,6653,9167,6672xe" filled="true" fillcolor="#000000" stroked="false">
                <v:path arrowok="t"/>
                <v:fill type="solid"/>
              </v:shape>
            </v:group>
            <v:group style="position:absolute;left:9167;top:6672;width:10;height:20" coordorigin="9167,6672" coordsize="10,20">
              <v:shape style="position:absolute;left:9167;top:6672;width:10;height:20" coordorigin="9167,6672" coordsize="10,20" path="m9167,6692l9177,6692,9177,6672,9167,6672,9167,6692xe" filled="true" fillcolor="#000000" stroked="false">
                <v:path arrowok="t"/>
                <v:fill type="solid"/>
              </v:shape>
            </v:group>
            <v:group style="position:absolute;left:9167;top:6692;width:10;height:20" coordorigin="9167,6692" coordsize="10,20">
              <v:shape style="position:absolute;left:9167;top:6692;width:10;height:20" coordorigin="9167,6692" coordsize="10,20" path="m9167,6711l9177,6711,9177,6692,9167,6692,9167,6711xe" filled="true" fillcolor="#000000" stroked="false">
                <v:path arrowok="t"/>
                <v:fill type="solid"/>
              </v:shape>
            </v:group>
            <v:group style="position:absolute;left:9167;top:6711;width:10;height:20" coordorigin="9167,6711" coordsize="10,20">
              <v:shape style="position:absolute;left:9167;top:6711;width:10;height:20" coordorigin="9167,6711" coordsize="10,20" path="m9167,6730l9177,6730,9177,6711,9167,6711,9167,6730xe" filled="true" fillcolor="#000000" stroked="false">
                <v:path arrowok="t"/>
                <v:fill type="solid"/>
              </v:shape>
            </v:group>
            <v:group style="position:absolute;left:9167;top:6730;width:10;height:20" coordorigin="9167,6730" coordsize="10,20">
              <v:shape style="position:absolute;left:9167;top:6730;width:10;height:20" coordorigin="9167,6730" coordsize="10,20" path="m9167,6749l9177,6749,9177,6730,9167,6730,9167,6749xe" filled="true" fillcolor="#000000" stroked="false">
                <v:path arrowok="t"/>
                <v:fill type="solid"/>
              </v:shape>
            </v:group>
            <v:group style="position:absolute;left:9167;top:6749;width:10;height:20" coordorigin="9167,6749" coordsize="10,20">
              <v:shape style="position:absolute;left:9167;top:6749;width:10;height:20" coordorigin="9167,6749" coordsize="10,20" path="m9167,6768l9177,6768,9177,6749,9167,6749,9167,6768xe" filled="true" fillcolor="#000000" stroked="false">
                <v:path arrowok="t"/>
                <v:fill type="solid"/>
              </v:shape>
            </v:group>
            <v:group style="position:absolute;left:9167;top:6768;width:10;height:20" coordorigin="9167,6768" coordsize="10,20">
              <v:shape style="position:absolute;left:9167;top:6768;width:10;height:20" coordorigin="9167,6768" coordsize="10,20" path="m9167,6788l9177,6788,9177,6768,9167,6768,9167,6788xe" filled="true" fillcolor="#000000" stroked="false">
                <v:path arrowok="t"/>
                <v:fill type="solid"/>
              </v:shape>
            </v:group>
            <v:group style="position:absolute;left:9167;top:6788;width:10;height:20" coordorigin="9167,6788" coordsize="10,20">
              <v:shape style="position:absolute;left:9167;top:6788;width:10;height:20" coordorigin="9167,6788" coordsize="10,20" path="m9167,6807l9177,6807,9177,6788,9167,6788,9167,6807xe" filled="true" fillcolor="#000000" stroked="false">
                <v:path arrowok="t"/>
                <v:fill type="solid"/>
              </v:shape>
            </v:group>
            <v:group style="position:absolute;left:9167;top:6807;width:10;height:20" coordorigin="9167,6807" coordsize="10,20">
              <v:shape style="position:absolute;left:9167;top:6807;width:10;height:20" coordorigin="9167,6807" coordsize="10,20" path="m9167,6826l9177,6826,9177,6807,9167,6807,9167,6826xe" filled="true" fillcolor="#000000" stroked="false">
                <v:path arrowok="t"/>
                <v:fill type="solid"/>
              </v:shape>
            </v:group>
            <v:group style="position:absolute;left:9167;top:6826;width:10;height:20" coordorigin="9167,6826" coordsize="10,20">
              <v:shape style="position:absolute;left:9167;top:6826;width:10;height:20" coordorigin="9167,6826" coordsize="10,20" path="m9167,6845l9177,6845,9177,6826,9167,6826,9167,6845xe" filled="true" fillcolor="#000000" stroked="false">
                <v:path arrowok="t"/>
                <v:fill type="solid"/>
              </v:shape>
            </v:group>
            <v:group style="position:absolute;left:9167;top:6845;width:10;height:20" coordorigin="9167,6845" coordsize="10,20">
              <v:shape style="position:absolute;left:9167;top:6845;width:10;height:20" coordorigin="9167,6845" coordsize="10,20" path="m9167,6864l9177,6864,9177,6845,9167,6845,9167,6864xe" filled="true" fillcolor="#000000" stroked="false">
                <v:path arrowok="t"/>
                <v:fill type="solid"/>
              </v:shape>
            </v:group>
            <v:group style="position:absolute;left:9167;top:6864;width:10;height:20" coordorigin="9167,6864" coordsize="10,20">
              <v:shape style="position:absolute;left:9167;top:6864;width:10;height:20" coordorigin="9167,6864" coordsize="10,20" path="m9167,6884l9177,6884,9177,6864,9167,6864,9167,6884xe" filled="true" fillcolor="#000000" stroked="false">
                <v:path arrowok="t"/>
                <v:fill type="solid"/>
              </v:shape>
            </v:group>
            <v:group style="position:absolute;left:9167;top:6884;width:10;height:20" coordorigin="9167,6884" coordsize="10,20">
              <v:shape style="position:absolute;left:9167;top:6884;width:10;height:20" coordorigin="9167,6884" coordsize="10,20" path="m9167,6903l9177,6903,9177,6884,9167,6884,9167,6903xe" filled="true" fillcolor="#000000" stroked="false">
                <v:path arrowok="t"/>
                <v:fill type="solid"/>
              </v:shape>
            </v:group>
            <v:group style="position:absolute;left:9167;top:6903;width:10;height:20" coordorigin="9167,6903" coordsize="10,20">
              <v:shape style="position:absolute;left:9167;top:6903;width:10;height:20" coordorigin="9167,6903" coordsize="10,20" path="m9167,6922l9177,6922,9177,6903,9167,6903,9167,6922xe" filled="true" fillcolor="#000000" stroked="false">
                <v:path arrowok="t"/>
                <v:fill type="solid"/>
              </v:shape>
            </v:group>
            <v:group style="position:absolute;left:9167;top:6922;width:10;height:20" coordorigin="9167,6922" coordsize="10,20">
              <v:shape style="position:absolute;left:9167;top:6922;width:10;height:20" coordorigin="9167,6922" coordsize="10,20" path="m9167,6941l9177,6941,9177,6922,9167,6922,9167,6941xe" filled="true" fillcolor="#000000" stroked="false">
                <v:path arrowok="t"/>
                <v:fill type="solid"/>
              </v:shape>
              <v:shape style="position:absolute;left:3185;top:1253;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年末余额</w:t>
                      </w:r>
                    </w:p>
                  </w:txbxContent>
                </v:textbox>
                <w10:wrap type="none"/>
              </v:shape>
              <v:shape style="position:absolute;left:1560;top:1812;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账</w:t>
                      </w:r>
                    </w:p>
                  </w:txbxContent>
                </v:textbox>
                <w10:wrap type="none"/>
              </v:shape>
              <v:shape style="position:absolute;left:2192;top:1812;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龄</w:t>
                      </w:r>
                    </w:p>
                  </w:txbxContent>
                </v:textbox>
                <w10:wrap type="none"/>
              </v:shape>
              <v:shape style="position:absolute;left:3185;top:1656;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6822;top:1253;width:843;height:61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年初余额</w:t>
                      </w:r>
                    </w:p>
                    <w:p>
                      <w:pPr>
                        <w:spacing w:before="128"/>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3185;top:2213;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4748;top:2057;width:634;height:524" type="#_x0000_t202" filled="false" stroked="false">
                <v:textbox inset="0,0,0,0">
                  <w:txbxContent>
                    <w:p>
                      <w:pPr>
                        <w:tabs>
                          <w:tab w:pos="422" w:val="left" w:leader="none"/>
                        </w:tabs>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w:t>
                        <w:tab/>
                        <w:t>例</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xbxContent>
                </v:textbox>
                <w10:wrap type="none"/>
              </v:shape>
              <v:shape style="position:absolute;left:5595;top:2012;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shape style="position:absolute;left:9280;top:2012;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shape style="position:absolute;left:6822;top:2213;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430;top:2057;width:636;height:524" type="#_x0000_t202" filled="false" stroked="false">
                <v:textbox inset="0,0,0,0">
                  <w:txbxContent>
                    <w:p>
                      <w:pPr>
                        <w:tabs>
                          <w:tab w:pos="424" w:val="left" w:leader="none"/>
                        </w:tabs>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w:t>
                        <w:tab/>
                        <w:t>例</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xbxContent>
                </v:textbox>
                <w10:wrap type="none"/>
              </v:shape>
              <v:shape style="position:absolute;left:1560;top:2929;width:68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0"/>
                          <w:sz w:val="21"/>
                          <w:szCs w:val="21"/>
                        </w:rPr>
                        <w:t> </w:t>
                      </w:r>
                      <w:r>
                        <w:rPr>
                          <w:rFonts w:ascii="宋体" w:hAnsi="宋体" w:cs="宋体" w:eastAsia="宋体" w:hint="default"/>
                          <w:spacing w:val="-3"/>
                          <w:sz w:val="21"/>
                          <w:szCs w:val="21"/>
                        </w:rPr>
                        <w:t>天内</w:t>
                      </w:r>
                      <w:r>
                        <w:rPr>
                          <w:rFonts w:ascii="宋体" w:hAnsi="宋体" w:cs="宋体" w:eastAsia="宋体" w:hint="default"/>
                          <w:sz w:val="21"/>
                          <w:szCs w:val="21"/>
                        </w:rPr>
                      </w:r>
                    </w:p>
                  </w:txbxContent>
                </v:textbox>
                <w10:wrap type="none"/>
              </v:shape>
              <v:shape style="position:absolute;left:3185;top:2773;width:2091;height:524"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32,468,220.2</w:t>
                      </w:r>
                    </w:p>
                    <w:p>
                      <w:pPr>
                        <w:tabs>
                          <w:tab w:pos="1562" w:val="left" w:leader="none"/>
                        </w:tabs>
                        <w:spacing w:before="37"/>
                        <w:ind w:left="0" w:right="0" w:firstLine="0"/>
                        <w:jc w:val="left"/>
                        <w:rPr>
                          <w:rFonts w:ascii="宋体" w:hAnsi="宋体" w:cs="宋体" w:eastAsia="宋体" w:hint="default"/>
                          <w:sz w:val="21"/>
                          <w:szCs w:val="21"/>
                        </w:rPr>
                      </w:pPr>
                      <w:r>
                        <w:rPr>
                          <w:rFonts w:ascii="宋体"/>
                          <w:sz w:val="21"/>
                        </w:rPr>
                        <w:t>0</w:t>
                        <w:tab/>
                        <w:t>58.46</w:t>
                      </w:r>
                    </w:p>
                  </w:txbxContent>
                </v:textbox>
                <w10:wrap type="none"/>
              </v:shape>
              <v:shape style="position:absolute;left:6822;top:3085;width:2136;height:212" type="#_x0000_t202" filled="false" stroked="false">
                <v:textbox inset="0,0,0,0">
                  <w:txbxContent>
                    <w:p>
                      <w:pPr>
                        <w:tabs>
                          <w:tab w:pos="1607" w:val="left" w:leader="none"/>
                        </w:tabs>
                        <w:spacing w:line="211" w:lineRule="exact" w:before="0"/>
                        <w:ind w:left="0" w:right="0" w:firstLine="0"/>
                        <w:jc w:val="left"/>
                        <w:rPr>
                          <w:rFonts w:ascii="宋体" w:hAnsi="宋体" w:cs="宋体" w:eastAsia="宋体" w:hint="default"/>
                          <w:sz w:val="21"/>
                          <w:szCs w:val="21"/>
                        </w:rPr>
                      </w:pPr>
                      <w:r>
                        <w:rPr>
                          <w:rFonts w:ascii="宋体"/>
                          <w:spacing w:val="-1"/>
                          <w:sz w:val="21"/>
                        </w:rPr>
                        <w:t>23,864,596.03</w:t>
                        <w:tab/>
                      </w:r>
                      <w:r>
                        <w:rPr>
                          <w:rFonts w:ascii="宋体"/>
                          <w:sz w:val="21"/>
                        </w:rPr>
                        <w:t>71.60</w:t>
                      </w:r>
                    </w:p>
                  </w:txbxContent>
                </v:textbox>
                <w10:wrap type="none"/>
              </v:shape>
            </v:group>
            <w10:wrap type="none"/>
          </v:group>
        </w:pict>
      </w:r>
      <w:r>
        <w:rPr>
          <w:rFonts w:ascii="宋体" w:hAnsi="宋体" w:cs="宋体" w:eastAsia="宋体" w:hint="default"/>
          <w:sz w:val="21"/>
          <w:szCs w:val="21"/>
        </w:rPr>
        <w:t>3</w:t>
      </w:r>
      <w:r>
        <w:rPr>
          <w:rFonts w:ascii="宋体" w:hAnsi="宋体" w:cs="宋体" w:eastAsia="宋体" w:hint="default"/>
          <w:sz w:val="21"/>
          <w:szCs w:val="21"/>
        </w:rPr>
        <w:t>、 </w:t>
      </w:r>
      <w:r>
        <w:rPr>
          <w:rFonts w:ascii="宋体" w:hAnsi="宋体" w:cs="宋体" w:eastAsia="宋体" w:hint="default"/>
          <w:b/>
          <w:bCs/>
          <w:sz w:val="21"/>
          <w:szCs w:val="21"/>
        </w:rPr>
        <w:t>应收账款分类的说明</w:t>
      </w:r>
      <w:r>
        <w:rPr>
          <w:rFonts w:ascii="宋体" w:hAnsi="宋体" w:cs="宋体" w:eastAsia="宋体" w:hint="default"/>
          <w:b/>
          <w:bCs/>
          <w:spacing w:val="-103"/>
          <w:sz w:val="21"/>
          <w:szCs w:val="21"/>
        </w:rPr>
        <w:t> </w:t>
      </w:r>
      <w:r>
        <w:rPr>
          <w:rFonts w:ascii="宋体" w:hAnsi="宋体" w:cs="宋体" w:eastAsia="宋体" w:hint="default"/>
          <w:spacing w:val="-2"/>
          <w:sz w:val="21"/>
          <w:szCs w:val="21"/>
        </w:rPr>
        <w:t>组合中，采用账龄分析法计提坏账准备的应收账款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1"/>
          <w:szCs w:val="11"/>
        </w:rPr>
      </w:pPr>
    </w:p>
    <w:tbl>
      <w:tblPr>
        <w:tblW w:w="0" w:type="auto"/>
        <w:jc w:val="left"/>
        <w:tblInd w:w="205" w:type="dxa"/>
        <w:tblLayout w:type="fixed"/>
        <w:tblCellMar>
          <w:top w:w="0" w:type="dxa"/>
          <w:left w:w="0" w:type="dxa"/>
          <w:bottom w:w="0" w:type="dxa"/>
          <w:right w:w="0" w:type="dxa"/>
        </w:tblCellMar>
        <w:tblLook w:val="01E0"/>
      </w:tblPr>
      <w:tblGrid>
        <w:gridCol w:w="1553"/>
        <w:gridCol w:w="1562"/>
        <w:gridCol w:w="848"/>
        <w:gridCol w:w="1194"/>
        <w:gridCol w:w="1639"/>
        <w:gridCol w:w="850"/>
        <w:gridCol w:w="1197"/>
      </w:tblGrid>
      <w:tr>
        <w:trPr>
          <w:trHeight w:val="311"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1"/>
                <w:szCs w:val="21"/>
              </w:rPr>
            </w:pPr>
            <w:r>
              <w:rPr>
                <w:rFonts w:ascii="宋体" w:hAnsi="宋体" w:cs="宋体" w:eastAsia="宋体" w:hint="default"/>
                <w:sz w:val="21"/>
                <w:szCs w:val="21"/>
              </w:rPr>
              <w:t>90 </w:t>
            </w:r>
            <w:r>
              <w:rPr>
                <w:rFonts w:ascii="宋体" w:hAnsi="宋体" w:cs="宋体" w:eastAsia="宋体" w:hint="default"/>
                <w:sz w:val="21"/>
                <w:szCs w:val="21"/>
              </w:rPr>
              <w:t>天至 </w:t>
            </w:r>
            <w:r>
              <w:rPr>
                <w:rFonts w:ascii="宋体" w:hAnsi="宋体" w:cs="宋体" w:eastAsia="宋体" w:hint="default"/>
                <w:sz w:val="21"/>
                <w:szCs w:val="21"/>
              </w:rPr>
              <w:t>1</w:t>
            </w:r>
            <w:r>
              <w:rPr>
                <w:rFonts w:ascii="宋体" w:hAnsi="宋体" w:cs="宋体" w:eastAsia="宋体" w:hint="default"/>
                <w:spacing w:val="-58"/>
                <w:sz w:val="21"/>
                <w:szCs w:val="21"/>
              </w:rPr>
              <w:t> </w:t>
            </w:r>
            <w:r>
              <w:rPr>
                <w:rFonts w:ascii="宋体" w:hAnsi="宋体" w:cs="宋体" w:eastAsia="宋体" w:hint="default"/>
                <w:spacing w:val="-3"/>
                <w:sz w:val="21"/>
                <w:szCs w:val="21"/>
              </w:rPr>
              <w:t>年以</w:t>
            </w:r>
            <w:r>
              <w:rPr>
                <w:rFonts w:ascii="宋体" w:hAnsi="宋体" w:cs="宋体" w:eastAsia="宋体" w:hint="default"/>
                <w:sz w:val="21"/>
                <w:szCs w:val="21"/>
              </w:rPr>
            </w:r>
          </w:p>
        </w:tc>
        <w:tc>
          <w:tcPr>
            <w:tcW w:w="7290" w:type="dxa"/>
            <w:gridSpan w:val="6"/>
            <w:tcBorders>
              <w:top w:val="nil" w:sz="6" w:space="0" w:color="auto"/>
              <w:left w:val="nil" w:sz="6" w:space="0" w:color="auto"/>
              <w:bottom w:val="nil" w:sz="6" w:space="0" w:color="auto"/>
              <w:right w:val="nil" w:sz="6" w:space="0" w:color="auto"/>
            </w:tcBorders>
          </w:tcPr>
          <w:p>
            <w:pPr>
              <w:pStyle w:val="TableParagraph"/>
              <w:tabs>
                <w:tab w:pos="2516" w:val="left" w:leader="none"/>
              </w:tabs>
              <w:spacing w:line="240" w:lineRule="auto" w:before="36"/>
              <w:ind w:left="106" w:right="0"/>
              <w:jc w:val="left"/>
              <w:rPr>
                <w:rFonts w:ascii="宋体" w:hAnsi="宋体" w:cs="宋体" w:eastAsia="宋体" w:hint="default"/>
                <w:sz w:val="21"/>
                <w:szCs w:val="21"/>
              </w:rPr>
            </w:pPr>
            <w:r>
              <w:rPr>
                <w:rFonts w:ascii="宋体"/>
                <w:spacing w:val="-1"/>
                <w:sz w:val="21"/>
              </w:rPr>
              <w:t>22,419,311.9</w:t>
              <w:tab/>
              <w:t>1,120,965</w:t>
            </w:r>
          </w:p>
        </w:tc>
      </w:tr>
      <w:tr>
        <w:trPr>
          <w:trHeight w:val="408"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z w:val="21"/>
                <w:szCs w:val="21"/>
              </w:rPr>
              <w:t>内（含</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6" w:right="0"/>
              <w:jc w:val="left"/>
              <w:rPr>
                <w:rFonts w:ascii="宋体" w:hAnsi="宋体" w:cs="宋体" w:eastAsia="宋体" w:hint="default"/>
                <w:sz w:val="21"/>
                <w:szCs w:val="21"/>
              </w:rPr>
            </w:pPr>
            <w:r>
              <w:rPr>
                <w:rFonts w:ascii="宋体"/>
                <w:w w:val="100"/>
                <w:sz w:val="21"/>
              </w:rPr>
              <w:t>0</w:t>
            </w:r>
          </w:p>
        </w:tc>
        <w:tc>
          <w:tcPr>
            <w:tcW w:w="848" w:type="dxa"/>
            <w:tcBorders>
              <w:top w:val="nil" w:sz="6" w:space="0" w:color="auto"/>
              <w:left w:val="nil" w:sz="6" w:space="0" w:color="auto"/>
              <w:bottom w:val="nil" w:sz="6" w:space="0" w:color="auto"/>
              <w:right w:val="nil" w:sz="6" w:space="0" w:color="auto"/>
            </w:tcBorders>
          </w:tcPr>
          <w:p>
            <w:pPr>
              <w:pStyle w:val="TableParagraph"/>
              <w:spacing w:line="156" w:lineRule="exact"/>
              <w:ind w:left="108" w:right="0"/>
              <w:jc w:val="left"/>
              <w:rPr>
                <w:rFonts w:ascii="宋体" w:hAnsi="宋体" w:cs="宋体" w:eastAsia="宋体" w:hint="default"/>
                <w:sz w:val="21"/>
                <w:szCs w:val="21"/>
              </w:rPr>
            </w:pPr>
            <w:r>
              <w:rPr>
                <w:rFonts w:ascii="宋体"/>
                <w:sz w:val="21"/>
              </w:rPr>
              <w:t>40.37</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6" w:right="0"/>
              <w:jc w:val="left"/>
              <w:rPr>
                <w:rFonts w:ascii="宋体" w:hAnsi="宋体" w:cs="宋体" w:eastAsia="宋体" w:hint="default"/>
                <w:sz w:val="21"/>
                <w:szCs w:val="21"/>
              </w:rPr>
            </w:pPr>
            <w:r>
              <w:rPr>
                <w:rFonts w:ascii="宋体"/>
                <w:sz w:val="21"/>
              </w:rPr>
              <w:t>.61</w:t>
            </w:r>
          </w:p>
        </w:tc>
        <w:tc>
          <w:tcPr>
            <w:tcW w:w="1639" w:type="dxa"/>
            <w:tcBorders>
              <w:top w:val="nil" w:sz="6" w:space="0" w:color="auto"/>
              <w:left w:val="nil" w:sz="6" w:space="0" w:color="auto"/>
              <w:bottom w:val="nil" w:sz="6" w:space="0" w:color="auto"/>
              <w:right w:val="nil" w:sz="6" w:space="0" w:color="auto"/>
            </w:tcBorders>
          </w:tcPr>
          <w:p>
            <w:pPr>
              <w:pStyle w:val="TableParagraph"/>
              <w:spacing w:line="156" w:lineRule="exact"/>
              <w:ind w:left="139" w:right="0"/>
              <w:jc w:val="left"/>
              <w:rPr>
                <w:rFonts w:ascii="宋体" w:hAnsi="宋体" w:cs="宋体" w:eastAsia="宋体" w:hint="default"/>
                <w:sz w:val="21"/>
                <w:szCs w:val="21"/>
              </w:rPr>
            </w:pPr>
            <w:r>
              <w:rPr>
                <w:rFonts w:ascii="宋体"/>
                <w:sz w:val="21"/>
              </w:rPr>
              <w:t>9,193,684.09</w:t>
            </w:r>
          </w:p>
        </w:tc>
        <w:tc>
          <w:tcPr>
            <w:tcW w:w="850" w:type="dxa"/>
            <w:tcBorders>
              <w:top w:val="nil" w:sz="6" w:space="0" w:color="auto"/>
              <w:left w:val="nil" w:sz="6" w:space="0" w:color="auto"/>
              <w:bottom w:val="nil" w:sz="6" w:space="0" w:color="auto"/>
              <w:right w:val="nil" w:sz="6" w:space="0" w:color="auto"/>
            </w:tcBorders>
          </w:tcPr>
          <w:p>
            <w:pPr>
              <w:pStyle w:val="TableParagraph"/>
              <w:spacing w:line="156" w:lineRule="exact"/>
              <w:ind w:left="108" w:right="0"/>
              <w:jc w:val="left"/>
              <w:rPr>
                <w:rFonts w:ascii="宋体" w:hAnsi="宋体" w:cs="宋体" w:eastAsia="宋体" w:hint="default"/>
                <w:sz w:val="21"/>
                <w:szCs w:val="21"/>
              </w:rPr>
            </w:pPr>
            <w:r>
              <w:rPr>
                <w:rFonts w:ascii="宋体"/>
                <w:sz w:val="21"/>
              </w:rPr>
              <w:t>27.58</w:t>
            </w:r>
          </w:p>
        </w:tc>
        <w:tc>
          <w:tcPr>
            <w:tcW w:w="1197" w:type="dxa"/>
            <w:tcBorders>
              <w:top w:val="nil" w:sz="6" w:space="0" w:color="auto"/>
              <w:left w:val="nil" w:sz="6" w:space="0" w:color="auto"/>
              <w:bottom w:val="nil" w:sz="6" w:space="0" w:color="auto"/>
              <w:right w:val="nil" w:sz="6" w:space="0" w:color="auto"/>
            </w:tcBorders>
          </w:tcPr>
          <w:p>
            <w:pPr>
              <w:pStyle w:val="TableParagraph"/>
              <w:spacing w:line="156" w:lineRule="exact"/>
              <w:ind w:left="107" w:right="0"/>
              <w:jc w:val="left"/>
              <w:rPr>
                <w:rFonts w:ascii="宋体" w:hAnsi="宋体" w:cs="宋体" w:eastAsia="宋体" w:hint="default"/>
                <w:sz w:val="21"/>
                <w:szCs w:val="21"/>
              </w:rPr>
            </w:pPr>
            <w:r>
              <w:rPr>
                <w:rFonts w:ascii="宋体"/>
                <w:sz w:val="21"/>
              </w:rPr>
              <w:t>459,684.20</w:t>
            </w:r>
          </w:p>
        </w:tc>
      </w:tr>
      <w:tr>
        <w:trPr>
          <w:trHeight w:val="619"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271" w:lineRule="auto" w:before="32"/>
              <w:ind w:left="35" w:right="104"/>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42"/>
                <w:sz w:val="21"/>
                <w:szCs w:val="21"/>
              </w:rPr>
              <w:t> </w:t>
            </w:r>
            <w:r>
              <w:rPr>
                <w:rFonts w:ascii="宋体" w:hAnsi="宋体" w:cs="宋体" w:eastAsia="宋体" w:hint="default"/>
                <w:sz w:val="21"/>
                <w:szCs w:val="21"/>
              </w:rPr>
              <w:t>至</w:t>
            </w:r>
            <w:r>
              <w:rPr>
                <w:rFonts w:ascii="宋体" w:hAnsi="宋体" w:cs="宋体" w:eastAsia="宋体" w:hint="default"/>
                <w:spacing w:val="-42"/>
                <w:sz w:val="21"/>
                <w:szCs w:val="21"/>
              </w:rPr>
              <w:t> </w:t>
            </w:r>
            <w:r>
              <w:rPr>
                <w:rFonts w:ascii="宋体" w:hAnsi="宋体" w:cs="宋体" w:eastAsia="宋体" w:hint="default"/>
                <w:sz w:val="21"/>
                <w:szCs w:val="21"/>
              </w:rPr>
              <w:t>2</w:t>
            </w:r>
            <w:r>
              <w:rPr>
                <w:rFonts w:ascii="宋体" w:hAnsi="宋体" w:cs="宋体" w:eastAsia="宋体" w:hint="default"/>
                <w:spacing w:val="-42"/>
                <w:sz w:val="21"/>
                <w:szCs w:val="21"/>
              </w:rPr>
              <w:t> </w:t>
            </w:r>
            <w:r>
              <w:rPr>
                <w:rFonts w:ascii="宋体" w:hAnsi="宋体" w:cs="宋体" w:eastAsia="宋体" w:hint="default"/>
                <w:sz w:val="21"/>
                <w:szCs w:val="21"/>
              </w:rPr>
              <w:t>年（含</w:t>
            </w:r>
            <w:r>
              <w:rPr>
                <w:rFonts w:ascii="宋体" w:hAnsi="宋体" w:cs="宋体" w:eastAsia="宋体" w:hint="default"/>
                <w:spacing w:val="-42"/>
                <w:sz w:val="21"/>
                <w:szCs w:val="21"/>
              </w:rPr>
              <w:t> </w:t>
            </w:r>
            <w:r>
              <w:rPr>
                <w:rFonts w:ascii="宋体" w:hAnsi="宋体" w:cs="宋体" w:eastAsia="宋体" w:hint="default"/>
                <w:sz w:val="21"/>
                <w:szCs w:val="21"/>
              </w:rPr>
              <w:t>2</w:t>
            </w:r>
            <w:r>
              <w:rPr>
                <w:rFonts w:ascii="宋体" w:hAnsi="宋体" w:cs="宋体" w:eastAsia="宋体" w:hint="default"/>
                <w:w w:val="100"/>
                <w:sz w:val="21"/>
                <w:szCs w:val="21"/>
              </w:rPr>
              <w:t> </w:t>
            </w:r>
            <w:r>
              <w:rPr>
                <w:rFonts w:ascii="宋体" w:hAnsi="宋体" w:cs="宋体" w:eastAsia="宋体" w:hint="default"/>
                <w:sz w:val="21"/>
                <w:szCs w:val="21"/>
              </w:rPr>
              <w:t>年）</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06" w:right="0"/>
              <w:jc w:val="left"/>
              <w:rPr>
                <w:rFonts w:ascii="宋体" w:hAnsi="宋体" w:cs="宋体" w:eastAsia="宋体" w:hint="default"/>
                <w:sz w:val="21"/>
                <w:szCs w:val="21"/>
              </w:rPr>
            </w:pPr>
            <w:r>
              <w:rPr>
                <w:rFonts w:ascii="宋体"/>
                <w:sz w:val="21"/>
              </w:rPr>
              <w:t>421,306.04</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08" w:right="0"/>
              <w:jc w:val="left"/>
              <w:rPr>
                <w:rFonts w:ascii="宋体" w:hAnsi="宋体" w:cs="宋体" w:eastAsia="宋体" w:hint="default"/>
                <w:sz w:val="21"/>
                <w:szCs w:val="21"/>
              </w:rPr>
            </w:pPr>
            <w:r>
              <w:rPr>
                <w:rFonts w:ascii="宋体"/>
                <w:sz w:val="21"/>
              </w:rPr>
              <w:t>0.76</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06" w:right="0"/>
              <w:jc w:val="left"/>
              <w:rPr>
                <w:rFonts w:ascii="宋体" w:hAnsi="宋体" w:cs="宋体" w:eastAsia="宋体" w:hint="default"/>
                <w:sz w:val="21"/>
                <w:szCs w:val="21"/>
              </w:rPr>
            </w:pPr>
            <w:r>
              <w:rPr>
                <w:rFonts w:ascii="宋体"/>
                <w:sz w:val="21"/>
              </w:rPr>
              <w:t>42,130.60</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39" w:right="0"/>
              <w:jc w:val="left"/>
              <w:rPr>
                <w:rFonts w:ascii="宋体" w:hAnsi="宋体" w:cs="宋体" w:eastAsia="宋体" w:hint="default"/>
                <w:sz w:val="21"/>
                <w:szCs w:val="21"/>
              </w:rPr>
            </w:pPr>
            <w:r>
              <w:rPr>
                <w:rFonts w:ascii="宋体"/>
                <w:sz w:val="21"/>
              </w:rPr>
              <w:t>163,179.99</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08" w:right="0"/>
              <w:jc w:val="left"/>
              <w:rPr>
                <w:rFonts w:ascii="宋体" w:hAnsi="宋体" w:cs="宋体" w:eastAsia="宋体" w:hint="default"/>
                <w:sz w:val="21"/>
                <w:szCs w:val="21"/>
              </w:rPr>
            </w:pPr>
            <w:r>
              <w:rPr>
                <w:rFonts w:ascii="宋体"/>
                <w:sz w:val="21"/>
              </w:rPr>
              <w:t>0.49</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07" w:right="0"/>
              <w:jc w:val="left"/>
              <w:rPr>
                <w:rFonts w:ascii="宋体" w:hAnsi="宋体" w:cs="宋体" w:eastAsia="宋体" w:hint="default"/>
                <w:sz w:val="21"/>
                <w:szCs w:val="21"/>
              </w:rPr>
            </w:pPr>
            <w:r>
              <w:rPr>
                <w:rFonts w:ascii="宋体"/>
                <w:sz w:val="21"/>
              </w:rPr>
              <w:t>16,318.00</w:t>
            </w:r>
          </w:p>
        </w:tc>
      </w:tr>
      <w:tr>
        <w:trPr>
          <w:trHeight w:val="97" w:hRule="exact"/>
        </w:trPr>
        <w:tc>
          <w:tcPr>
            <w:tcW w:w="1553"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
        </w:tc>
        <w:tc>
          <w:tcPr>
            <w:tcW w:w="848" w:type="dxa"/>
            <w:tcBorders>
              <w:top w:val="nil" w:sz="6" w:space="0" w:color="auto"/>
              <w:left w:val="nil" w:sz="6" w:space="0" w:color="auto"/>
              <w:bottom w:val="nil" w:sz="6" w:space="0" w:color="auto"/>
              <w:right w:val="nil" w:sz="6" w:space="0" w:color="auto"/>
            </w:tcBorders>
          </w:tcPr>
          <w:p>
            <w:pPr/>
          </w:p>
        </w:tc>
        <w:tc>
          <w:tcPr>
            <w:tcW w:w="1194"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1197" w:type="dxa"/>
            <w:tcBorders>
              <w:top w:val="nil" w:sz="6" w:space="0" w:color="auto"/>
              <w:left w:val="nil" w:sz="6" w:space="0" w:color="auto"/>
              <w:bottom w:val="nil" w:sz="6" w:space="0" w:color="auto"/>
              <w:right w:val="nil" w:sz="6" w:space="0" w:color="auto"/>
            </w:tcBorders>
          </w:tcPr>
          <w:p>
            <w:pPr/>
          </w:p>
        </w:tc>
      </w:tr>
      <w:tr>
        <w:trPr>
          <w:trHeight w:val="711"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273" w:lineRule="auto" w:before="28"/>
              <w:ind w:left="35" w:right="104"/>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42"/>
                <w:sz w:val="21"/>
                <w:szCs w:val="21"/>
              </w:rPr>
              <w:t> </w:t>
            </w:r>
            <w:r>
              <w:rPr>
                <w:rFonts w:ascii="宋体" w:hAnsi="宋体" w:cs="宋体" w:eastAsia="宋体" w:hint="default"/>
                <w:sz w:val="21"/>
                <w:szCs w:val="21"/>
              </w:rPr>
              <w:t>至</w:t>
            </w:r>
            <w:r>
              <w:rPr>
                <w:rFonts w:ascii="宋体" w:hAnsi="宋体" w:cs="宋体" w:eastAsia="宋体" w:hint="default"/>
                <w:spacing w:val="-42"/>
                <w:sz w:val="21"/>
                <w:szCs w:val="21"/>
              </w:rPr>
              <w:t> </w:t>
            </w:r>
            <w:r>
              <w:rPr>
                <w:rFonts w:ascii="宋体" w:hAnsi="宋体" w:cs="宋体" w:eastAsia="宋体" w:hint="default"/>
                <w:sz w:val="21"/>
                <w:szCs w:val="21"/>
              </w:rPr>
              <w:t>3</w:t>
            </w:r>
            <w:r>
              <w:rPr>
                <w:rFonts w:ascii="宋体" w:hAnsi="宋体" w:cs="宋体" w:eastAsia="宋体" w:hint="default"/>
                <w:spacing w:val="-42"/>
                <w:sz w:val="21"/>
                <w:szCs w:val="21"/>
              </w:rPr>
              <w:t> </w:t>
            </w:r>
            <w:r>
              <w:rPr>
                <w:rFonts w:ascii="宋体" w:hAnsi="宋体" w:cs="宋体" w:eastAsia="宋体" w:hint="default"/>
                <w:sz w:val="21"/>
                <w:szCs w:val="21"/>
              </w:rPr>
              <w:t>年（含</w:t>
            </w:r>
            <w:r>
              <w:rPr>
                <w:rFonts w:ascii="宋体" w:hAnsi="宋体" w:cs="宋体" w:eastAsia="宋体" w:hint="default"/>
                <w:spacing w:val="-42"/>
                <w:sz w:val="21"/>
                <w:szCs w:val="21"/>
              </w:rPr>
              <w:t> </w:t>
            </w:r>
            <w:r>
              <w:rPr>
                <w:rFonts w:ascii="宋体" w:hAnsi="宋体" w:cs="宋体" w:eastAsia="宋体" w:hint="default"/>
                <w:sz w:val="21"/>
                <w:szCs w:val="21"/>
              </w:rPr>
              <w:t>3</w:t>
            </w:r>
            <w:r>
              <w:rPr>
                <w:rFonts w:ascii="宋体" w:hAnsi="宋体" w:cs="宋体" w:eastAsia="宋体" w:hint="default"/>
                <w:w w:val="100"/>
                <w:sz w:val="21"/>
                <w:szCs w:val="21"/>
              </w:rPr>
              <w:t> </w:t>
            </w:r>
            <w:r>
              <w:rPr>
                <w:rFonts w:ascii="宋体" w:hAnsi="宋体" w:cs="宋体" w:eastAsia="宋体" w:hint="default"/>
                <w:sz w:val="21"/>
                <w:szCs w:val="21"/>
              </w:rPr>
              <w:t>年）</w:t>
            </w:r>
          </w:p>
        </w:tc>
        <w:tc>
          <w:tcPr>
            <w:tcW w:w="156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106" w:right="0"/>
              <w:jc w:val="left"/>
              <w:rPr>
                <w:rFonts w:ascii="宋体" w:hAnsi="宋体" w:cs="宋体" w:eastAsia="宋体" w:hint="default"/>
                <w:sz w:val="21"/>
                <w:szCs w:val="21"/>
              </w:rPr>
            </w:pPr>
            <w:r>
              <w:rPr>
                <w:rFonts w:ascii="宋体"/>
                <w:sz w:val="21"/>
              </w:rPr>
              <w:t>116,800.00</w:t>
            </w:r>
          </w:p>
        </w:tc>
        <w:tc>
          <w:tcPr>
            <w:tcW w:w="84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0.21</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106" w:right="0"/>
              <w:jc w:val="left"/>
              <w:rPr>
                <w:rFonts w:ascii="宋体" w:hAnsi="宋体" w:cs="宋体" w:eastAsia="宋体" w:hint="default"/>
                <w:sz w:val="21"/>
                <w:szCs w:val="21"/>
              </w:rPr>
            </w:pPr>
            <w:r>
              <w:rPr>
                <w:rFonts w:ascii="宋体"/>
                <w:sz w:val="21"/>
              </w:rPr>
              <w:t>23,360.00</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139" w:right="0"/>
              <w:jc w:val="left"/>
              <w:rPr>
                <w:rFonts w:ascii="宋体" w:hAnsi="宋体" w:cs="宋体" w:eastAsia="宋体" w:hint="default"/>
                <w:sz w:val="21"/>
                <w:szCs w:val="21"/>
              </w:rPr>
            </w:pPr>
            <w:r>
              <w:rPr>
                <w:rFonts w:ascii="宋体"/>
                <w:sz w:val="21"/>
              </w:rPr>
              <w:t>103,703.70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108" w:right="0"/>
              <w:jc w:val="left"/>
              <w:rPr>
                <w:rFonts w:ascii="宋体" w:hAnsi="宋体" w:cs="宋体" w:eastAsia="宋体" w:hint="default"/>
                <w:sz w:val="21"/>
                <w:szCs w:val="21"/>
              </w:rPr>
            </w:pPr>
            <w:r>
              <w:rPr>
                <w:rFonts w:ascii="宋体"/>
                <w:sz w:val="21"/>
              </w:rPr>
              <w:t>0.31</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107" w:right="0"/>
              <w:jc w:val="left"/>
              <w:rPr>
                <w:rFonts w:ascii="宋体" w:hAnsi="宋体" w:cs="宋体" w:eastAsia="宋体" w:hint="default"/>
                <w:sz w:val="21"/>
                <w:szCs w:val="21"/>
              </w:rPr>
            </w:pPr>
            <w:r>
              <w:rPr>
                <w:rFonts w:ascii="宋体"/>
                <w:sz w:val="21"/>
              </w:rPr>
              <w:t>20,740.74</w:t>
            </w:r>
          </w:p>
        </w:tc>
      </w:tr>
      <w:tr>
        <w:trPr>
          <w:trHeight w:val="619"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271" w:lineRule="auto" w:before="32"/>
              <w:ind w:left="35" w:right="104"/>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42"/>
                <w:sz w:val="21"/>
                <w:szCs w:val="21"/>
              </w:rPr>
              <w:t> </w:t>
            </w:r>
            <w:r>
              <w:rPr>
                <w:rFonts w:ascii="宋体" w:hAnsi="宋体" w:cs="宋体" w:eastAsia="宋体" w:hint="default"/>
                <w:sz w:val="21"/>
                <w:szCs w:val="21"/>
              </w:rPr>
              <w:t>至</w:t>
            </w:r>
            <w:r>
              <w:rPr>
                <w:rFonts w:ascii="宋体" w:hAnsi="宋体" w:cs="宋体" w:eastAsia="宋体" w:hint="default"/>
                <w:spacing w:val="-42"/>
                <w:sz w:val="21"/>
                <w:szCs w:val="21"/>
              </w:rPr>
              <w:t> </w:t>
            </w:r>
            <w:r>
              <w:rPr>
                <w:rFonts w:ascii="宋体" w:hAnsi="宋体" w:cs="宋体" w:eastAsia="宋体" w:hint="default"/>
                <w:sz w:val="21"/>
                <w:szCs w:val="21"/>
              </w:rPr>
              <w:t>5</w:t>
            </w:r>
            <w:r>
              <w:rPr>
                <w:rFonts w:ascii="宋体" w:hAnsi="宋体" w:cs="宋体" w:eastAsia="宋体" w:hint="default"/>
                <w:spacing w:val="-42"/>
                <w:sz w:val="21"/>
                <w:szCs w:val="21"/>
              </w:rPr>
              <w:t> </w:t>
            </w:r>
            <w:r>
              <w:rPr>
                <w:rFonts w:ascii="宋体" w:hAnsi="宋体" w:cs="宋体" w:eastAsia="宋体" w:hint="default"/>
                <w:sz w:val="21"/>
                <w:szCs w:val="21"/>
              </w:rPr>
              <w:t>年（含</w:t>
            </w:r>
            <w:r>
              <w:rPr>
                <w:rFonts w:ascii="宋体" w:hAnsi="宋体" w:cs="宋体" w:eastAsia="宋体" w:hint="default"/>
                <w:spacing w:val="-42"/>
                <w:sz w:val="21"/>
                <w:szCs w:val="21"/>
              </w:rPr>
              <w:t> </w:t>
            </w:r>
            <w:r>
              <w:rPr>
                <w:rFonts w:ascii="宋体" w:hAnsi="宋体" w:cs="宋体" w:eastAsia="宋体" w:hint="default"/>
                <w:sz w:val="21"/>
                <w:szCs w:val="21"/>
              </w:rPr>
              <w:t>5</w:t>
            </w:r>
            <w:r>
              <w:rPr>
                <w:rFonts w:ascii="宋体" w:hAnsi="宋体" w:cs="宋体" w:eastAsia="宋体" w:hint="default"/>
                <w:w w:val="100"/>
                <w:sz w:val="21"/>
                <w:szCs w:val="21"/>
              </w:rPr>
              <w:t> </w:t>
            </w:r>
            <w:r>
              <w:rPr>
                <w:rFonts w:ascii="宋体" w:hAnsi="宋体" w:cs="宋体" w:eastAsia="宋体" w:hint="default"/>
                <w:sz w:val="21"/>
                <w:szCs w:val="21"/>
              </w:rPr>
              <w:t>年）</w:t>
            </w:r>
          </w:p>
        </w:tc>
        <w:tc>
          <w:tcPr>
            <w:tcW w:w="1562"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06" w:right="0"/>
              <w:jc w:val="left"/>
              <w:rPr>
                <w:rFonts w:ascii="宋体" w:hAnsi="宋体" w:cs="宋体" w:eastAsia="宋体" w:hint="default"/>
                <w:sz w:val="21"/>
                <w:szCs w:val="21"/>
              </w:rPr>
            </w:pPr>
            <w:r>
              <w:rPr>
                <w:rFonts w:ascii="宋体"/>
                <w:sz w:val="21"/>
              </w:rPr>
              <w:t>108,703.70</w:t>
            </w:r>
          </w:p>
        </w:tc>
        <w:tc>
          <w:tcPr>
            <w:tcW w:w="848"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0.20</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06" w:right="0"/>
              <w:jc w:val="left"/>
              <w:rPr>
                <w:rFonts w:ascii="宋体" w:hAnsi="宋体" w:cs="宋体" w:eastAsia="宋体" w:hint="default"/>
                <w:sz w:val="21"/>
                <w:szCs w:val="21"/>
              </w:rPr>
            </w:pPr>
            <w:r>
              <w:rPr>
                <w:rFonts w:ascii="宋体"/>
                <w:sz w:val="21"/>
              </w:rPr>
              <w:t>54,351.85</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39" w:right="0"/>
              <w:jc w:val="left"/>
              <w:rPr>
                <w:rFonts w:ascii="宋体" w:hAnsi="宋体" w:cs="宋体" w:eastAsia="宋体" w:hint="default"/>
                <w:sz w:val="21"/>
                <w:szCs w:val="21"/>
              </w:rPr>
            </w:pPr>
            <w:r>
              <w:rPr>
                <w:rFonts w:ascii="宋体"/>
                <w:sz w:val="21"/>
              </w:rPr>
              <w:t>5,000.00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08" w:right="0"/>
              <w:jc w:val="left"/>
              <w:rPr>
                <w:rFonts w:ascii="宋体" w:hAnsi="宋体" w:cs="宋体" w:eastAsia="宋体" w:hint="default"/>
                <w:sz w:val="21"/>
                <w:szCs w:val="21"/>
              </w:rPr>
            </w:pPr>
            <w:r>
              <w:rPr>
                <w:rFonts w:ascii="宋体"/>
                <w:sz w:val="21"/>
              </w:rPr>
              <w:t>0.02</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07" w:right="0"/>
              <w:jc w:val="left"/>
              <w:rPr>
                <w:rFonts w:ascii="宋体" w:hAnsi="宋体" w:cs="宋体" w:eastAsia="宋体" w:hint="default"/>
                <w:sz w:val="21"/>
                <w:szCs w:val="21"/>
              </w:rPr>
            </w:pPr>
            <w:r>
              <w:rPr>
                <w:rFonts w:ascii="宋体"/>
                <w:sz w:val="21"/>
              </w:rPr>
              <w:t>2,500.00</w:t>
            </w:r>
          </w:p>
        </w:tc>
      </w:tr>
      <w:tr>
        <w:trPr>
          <w:trHeight w:val="97" w:hRule="exact"/>
        </w:trPr>
        <w:tc>
          <w:tcPr>
            <w:tcW w:w="1553"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
        </w:tc>
        <w:tc>
          <w:tcPr>
            <w:tcW w:w="848" w:type="dxa"/>
            <w:tcBorders>
              <w:top w:val="nil" w:sz="6" w:space="0" w:color="auto"/>
              <w:left w:val="nil" w:sz="6" w:space="0" w:color="auto"/>
              <w:bottom w:val="nil" w:sz="6" w:space="0" w:color="auto"/>
              <w:right w:val="nil" w:sz="6" w:space="0" w:color="auto"/>
            </w:tcBorders>
          </w:tcPr>
          <w:p>
            <w:pPr/>
          </w:p>
        </w:tc>
        <w:tc>
          <w:tcPr>
            <w:tcW w:w="1194"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1197" w:type="dxa"/>
            <w:tcBorders>
              <w:top w:val="nil" w:sz="6" w:space="0" w:color="auto"/>
              <w:left w:val="nil" w:sz="6" w:space="0" w:color="auto"/>
              <w:bottom w:val="nil" w:sz="6" w:space="0" w:color="auto"/>
              <w:right w:val="nil" w:sz="6" w:space="0" w:color="auto"/>
            </w:tcBorders>
          </w:tcPr>
          <w:p>
            <w:pPr/>
          </w:p>
        </w:tc>
      </w:tr>
      <w:tr>
        <w:trPr>
          <w:trHeight w:val="354" w:hRule="exact"/>
        </w:trPr>
        <w:tc>
          <w:tcPr>
            <w:tcW w:w="1553" w:type="dxa"/>
            <w:tcBorders>
              <w:top w:val="nil" w:sz="6" w:space="0" w:color="auto"/>
              <w:left w:val="nil" w:sz="6" w:space="0" w:color="auto"/>
              <w:bottom w:val="nil" w:sz="6" w:space="0" w:color="auto"/>
              <w:right w:val="nil" w:sz="6" w:space="0" w:color="auto"/>
            </w:tcBorders>
          </w:tcPr>
          <w:p>
            <w:pPr>
              <w:pStyle w:val="TableParagraph"/>
              <w:tabs>
                <w:tab w:pos="666" w:val="left" w:leader="none"/>
              </w:tabs>
              <w:spacing w:line="240" w:lineRule="auto" w:before="29"/>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562"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06" w:right="0"/>
              <w:jc w:val="left"/>
              <w:rPr>
                <w:rFonts w:ascii="宋体" w:hAnsi="宋体" w:cs="宋体" w:eastAsia="宋体" w:hint="default"/>
                <w:sz w:val="21"/>
                <w:szCs w:val="21"/>
              </w:rPr>
            </w:pPr>
            <w:r>
              <w:rPr>
                <w:rFonts w:ascii="宋体"/>
                <w:sz w:val="21"/>
              </w:rPr>
              <w:t>55,534,341.8</w:t>
            </w:r>
          </w:p>
        </w:tc>
        <w:tc>
          <w:tcPr>
            <w:tcW w:w="848" w:type="dxa"/>
            <w:tcBorders>
              <w:top w:val="nil" w:sz="6" w:space="0" w:color="auto"/>
              <w:left w:val="single" w:sz="4" w:space="0" w:color="000000"/>
              <w:bottom w:val="nil" w:sz="6" w:space="0" w:color="auto"/>
              <w:right w:val="nil" w:sz="6" w:space="0" w:color="auto"/>
            </w:tcBorders>
          </w:tcPr>
          <w:p>
            <w:pP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6" w:right="0"/>
              <w:jc w:val="left"/>
              <w:rPr>
                <w:rFonts w:ascii="宋体" w:hAnsi="宋体" w:cs="宋体" w:eastAsia="宋体" w:hint="default"/>
                <w:sz w:val="21"/>
                <w:szCs w:val="21"/>
              </w:rPr>
            </w:pPr>
            <w:r>
              <w:rPr>
                <w:rFonts w:ascii="宋体"/>
                <w:sz w:val="21"/>
              </w:rPr>
              <w:t>1,240,808</w:t>
            </w:r>
          </w:p>
        </w:tc>
        <w:tc>
          <w:tcPr>
            <w:tcW w:w="1639"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1197" w:type="dxa"/>
            <w:tcBorders>
              <w:top w:val="nil" w:sz="6" w:space="0" w:color="auto"/>
              <w:left w:val="nil" w:sz="6" w:space="0" w:color="auto"/>
              <w:bottom w:val="nil" w:sz="6" w:space="0" w:color="auto"/>
              <w:right w:val="nil" w:sz="6" w:space="0" w:color="auto"/>
            </w:tcBorders>
          </w:tcPr>
          <w:p>
            <w:pPr/>
          </w:p>
        </w:tc>
      </w:tr>
      <w:tr>
        <w:trPr>
          <w:trHeight w:val="366" w:hRule="exact"/>
        </w:trPr>
        <w:tc>
          <w:tcPr>
            <w:tcW w:w="1553" w:type="dxa"/>
            <w:tcBorders>
              <w:top w:val="nil" w:sz="6" w:space="0" w:color="auto"/>
              <w:left w:val="nil" w:sz="6" w:space="0" w:color="auto"/>
              <w:bottom w:val="single" w:sz="12" w:space="0" w:color="000000"/>
              <w:right w:val="nil" w:sz="6" w:space="0" w:color="auto"/>
            </w:tcBorders>
          </w:tcPr>
          <w:p>
            <w:pPr/>
          </w:p>
        </w:tc>
        <w:tc>
          <w:tcPr>
            <w:tcW w:w="1562" w:type="dxa"/>
            <w:tcBorders>
              <w:top w:val="nil" w:sz="6" w:space="0" w:color="auto"/>
              <w:left w:val="nil" w:sz="6" w:space="0" w:color="auto"/>
              <w:bottom w:val="single" w:sz="12" w:space="0" w:color="000000"/>
              <w:right w:val="single" w:sz="4" w:space="0" w:color="000000"/>
            </w:tcBorders>
          </w:tcPr>
          <w:p>
            <w:pPr>
              <w:pStyle w:val="TableParagraph"/>
              <w:spacing w:line="261" w:lineRule="exact"/>
              <w:ind w:left="106" w:right="0"/>
              <w:jc w:val="left"/>
              <w:rPr>
                <w:rFonts w:ascii="宋体" w:hAnsi="宋体" w:cs="宋体" w:eastAsia="宋体" w:hint="default"/>
                <w:sz w:val="21"/>
                <w:szCs w:val="21"/>
              </w:rPr>
            </w:pPr>
            <w:r>
              <w:rPr>
                <w:rFonts w:ascii="宋体"/>
                <w:w w:val="100"/>
                <w:sz w:val="21"/>
              </w:rPr>
              <w:t>4</w:t>
            </w:r>
          </w:p>
        </w:tc>
        <w:tc>
          <w:tcPr>
            <w:tcW w:w="848" w:type="dxa"/>
            <w:tcBorders>
              <w:top w:val="nil" w:sz="6" w:space="0" w:color="auto"/>
              <w:left w:val="single" w:sz="4" w:space="0" w:color="000000"/>
              <w:bottom w:val="single" w:sz="12" w:space="0" w:color="000000"/>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sz w:val="21"/>
              </w:rPr>
              <w:t>100.00</w:t>
            </w:r>
          </w:p>
        </w:tc>
        <w:tc>
          <w:tcPr>
            <w:tcW w:w="1194" w:type="dxa"/>
            <w:tcBorders>
              <w:top w:val="nil" w:sz="6" w:space="0" w:color="auto"/>
              <w:left w:val="nil" w:sz="6" w:space="0" w:color="auto"/>
              <w:bottom w:val="single" w:sz="12" w:space="0" w:color="000000"/>
              <w:right w:val="nil" w:sz="6" w:space="0" w:color="auto"/>
            </w:tcBorders>
          </w:tcPr>
          <w:p>
            <w:pPr>
              <w:pStyle w:val="TableParagraph"/>
              <w:spacing w:line="261" w:lineRule="exact"/>
              <w:ind w:left="106" w:right="0"/>
              <w:jc w:val="left"/>
              <w:rPr>
                <w:rFonts w:ascii="宋体" w:hAnsi="宋体" w:cs="宋体" w:eastAsia="宋体" w:hint="default"/>
                <w:sz w:val="21"/>
                <w:szCs w:val="21"/>
              </w:rPr>
            </w:pPr>
            <w:r>
              <w:rPr>
                <w:rFonts w:ascii="宋体"/>
                <w:sz w:val="21"/>
              </w:rPr>
              <w:t>.06</w:t>
            </w:r>
          </w:p>
        </w:tc>
        <w:tc>
          <w:tcPr>
            <w:tcW w:w="1639" w:type="dxa"/>
            <w:tcBorders>
              <w:top w:val="nil" w:sz="6" w:space="0" w:color="auto"/>
              <w:left w:val="nil" w:sz="6" w:space="0" w:color="auto"/>
              <w:bottom w:val="single" w:sz="12" w:space="0" w:color="000000"/>
              <w:right w:val="nil" w:sz="6" w:space="0" w:color="auto"/>
            </w:tcBorders>
          </w:tcPr>
          <w:p>
            <w:pPr>
              <w:pStyle w:val="TableParagraph"/>
              <w:spacing w:line="261" w:lineRule="exact"/>
              <w:ind w:left="139" w:right="0"/>
              <w:jc w:val="left"/>
              <w:rPr>
                <w:rFonts w:ascii="宋体" w:hAnsi="宋体" w:cs="宋体" w:eastAsia="宋体" w:hint="default"/>
                <w:sz w:val="21"/>
                <w:szCs w:val="21"/>
              </w:rPr>
            </w:pPr>
            <w:r>
              <w:rPr>
                <w:rFonts w:ascii="宋体"/>
                <w:sz w:val="21"/>
              </w:rPr>
              <w:t>33,330,163.81</w:t>
            </w:r>
          </w:p>
        </w:tc>
        <w:tc>
          <w:tcPr>
            <w:tcW w:w="850" w:type="dxa"/>
            <w:tcBorders>
              <w:top w:val="nil" w:sz="6" w:space="0" w:color="auto"/>
              <w:left w:val="nil" w:sz="6" w:space="0" w:color="auto"/>
              <w:bottom w:val="single" w:sz="12" w:space="0" w:color="000000"/>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100.00</w:t>
            </w:r>
          </w:p>
        </w:tc>
        <w:tc>
          <w:tcPr>
            <w:tcW w:w="1197" w:type="dxa"/>
            <w:tcBorders>
              <w:top w:val="nil" w:sz="6" w:space="0" w:color="auto"/>
              <w:left w:val="nil" w:sz="6" w:space="0" w:color="auto"/>
              <w:bottom w:val="single" w:sz="12" w:space="0" w:color="000000"/>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499,242.94</w:t>
            </w:r>
          </w:p>
        </w:tc>
      </w:tr>
    </w:tbl>
    <w:p>
      <w:pPr>
        <w:spacing w:line="240" w:lineRule="auto" w:before="0"/>
        <w:rPr>
          <w:rFonts w:ascii="宋体" w:hAnsi="宋体" w:cs="宋体" w:eastAsia="宋体" w:hint="default"/>
          <w:sz w:val="20"/>
          <w:szCs w:val="20"/>
        </w:rPr>
      </w:pPr>
    </w:p>
    <w:p>
      <w:pPr>
        <w:pStyle w:val="Heading3"/>
        <w:spacing w:line="240" w:lineRule="auto" w:before="179"/>
        <w:ind w:left="480" w:right="1913"/>
        <w:jc w:val="left"/>
        <w:rPr>
          <w:b w:val="0"/>
          <w:bCs w:val="0"/>
        </w:rPr>
      </w:pPr>
      <w:r>
        <w:rPr>
          <w:rFonts w:ascii="宋体" w:hAnsi="宋体" w:cs="宋体" w:eastAsia="宋体" w:hint="default"/>
        </w:rPr>
        <w:t>4</w:t>
      </w:r>
      <w:r>
        <w:rPr/>
        <w:t>、</w:t>
      </w:r>
      <w:r>
        <w:rPr>
          <w:spacing w:val="-4"/>
        </w:rPr>
        <w:t> </w:t>
      </w:r>
      <w:r>
        <w:rPr/>
        <w:t>本年度无实际核销的应收账款。</w:t>
      </w:r>
      <w:r>
        <w:rPr>
          <w:b w:val="0"/>
          <w:bCs w:val="0"/>
        </w:rPr>
      </w:r>
    </w:p>
    <w:p>
      <w:pPr>
        <w:spacing w:line="240" w:lineRule="auto" w:before="11"/>
        <w:rPr>
          <w:rFonts w:ascii="宋体" w:hAnsi="宋体" w:cs="宋体" w:eastAsia="宋体" w:hint="default"/>
          <w:b/>
          <w:bCs/>
          <w:sz w:val="17"/>
          <w:szCs w:val="17"/>
        </w:rPr>
      </w:pPr>
    </w:p>
    <w:p>
      <w:pPr>
        <w:pStyle w:val="Heading3"/>
        <w:spacing w:line="240" w:lineRule="auto"/>
        <w:ind w:left="480" w:right="0"/>
        <w:jc w:val="left"/>
        <w:rPr>
          <w:b w:val="0"/>
          <w:bCs w:val="0"/>
        </w:rPr>
      </w:pPr>
      <w:r>
        <w:rPr>
          <w:rFonts w:ascii="宋体" w:hAnsi="宋体" w:cs="宋体" w:eastAsia="宋体" w:hint="default"/>
        </w:rPr>
        <w:t>5</w:t>
      </w:r>
      <w:r>
        <w:rPr/>
        <w:t>、</w:t>
      </w:r>
      <w:r>
        <w:rPr>
          <w:spacing w:val="-4"/>
        </w:rPr>
        <w:t> </w:t>
      </w:r>
      <w:r>
        <w:rPr/>
        <w:t>年末余额中无持本公司</w:t>
      </w:r>
      <w:r>
        <w:rPr>
          <w:spacing w:val="-53"/>
        </w:rPr>
        <w:t> </w:t>
      </w:r>
      <w:r>
        <w:rPr>
          <w:rFonts w:ascii="宋体" w:hAnsi="宋体" w:cs="宋体" w:eastAsia="宋体" w:hint="default"/>
        </w:rPr>
        <w:t>5</w:t>
      </w:r>
      <w:r>
        <w:rPr/>
        <w:t>％以上（含</w:t>
      </w:r>
      <w:r>
        <w:rPr>
          <w:spacing w:val="-54"/>
        </w:rPr>
        <w:t> </w:t>
      </w:r>
      <w:r>
        <w:rPr>
          <w:rFonts w:ascii="宋体" w:hAnsi="宋体" w:cs="宋体" w:eastAsia="宋体" w:hint="default"/>
        </w:rPr>
        <w:t>5</w:t>
      </w:r>
      <w:r>
        <w:rPr/>
        <w:t>％）表决权股份的股东单位欠款情况。</w:t>
      </w:r>
      <w:r>
        <w:rPr>
          <w:b w:val="0"/>
          <w:bCs w:val="0"/>
        </w:rPr>
      </w:r>
    </w:p>
    <w:p>
      <w:pPr>
        <w:spacing w:after="0" w:line="240" w:lineRule="auto"/>
        <w:jc w:val="left"/>
        <w:sectPr>
          <w:pgSz w:w="11910" w:h="16840"/>
          <w:pgMar w:header="893" w:footer="1040" w:top="1520" w:bottom="1220" w:left="1320" w:right="1320"/>
        </w:sectPr>
      </w:pPr>
    </w:p>
    <w:p>
      <w:pPr>
        <w:pStyle w:val="Heading3"/>
        <w:spacing w:line="240" w:lineRule="auto" w:before="105"/>
        <w:ind w:right="0"/>
        <w:jc w:val="left"/>
        <w:rPr>
          <w:b w:val="0"/>
          <w:bCs w:val="0"/>
        </w:rPr>
      </w:pPr>
      <w:r>
        <w:rPr>
          <w:rFonts w:ascii="宋体" w:hAnsi="宋体" w:cs="宋体" w:eastAsia="宋体" w:hint="default"/>
        </w:rPr>
        <w:t>6</w:t>
      </w:r>
      <w:r>
        <w:rPr/>
        <w:t>、</w:t>
      </w:r>
      <w:r>
        <w:rPr>
          <w:spacing w:val="-3"/>
        </w:rPr>
        <w:t> </w:t>
      </w:r>
      <w:r>
        <w:rPr/>
        <w:t>年末余额中无应收关联方账款情况。</w:t>
      </w:r>
      <w:r>
        <w:rPr>
          <w:b w:val="0"/>
          <w:bCs w:val="0"/>
        </w:rPr>
      </w:r>
    </w:p>
    <w:p>
      <w:pPr>
        <w:spacing w:line="240" w:lineRule="auto" w:before="10"/>
        <w:rPr>
          <w:rFonts w:ascii="宋体" w:hAnsi="宋体" w:cs="宋体" w:eastAsia="宋体" w:hint="default"/>
          <w:b/>
          <w:bCs/>
          <w:sz w:val="17"/>
          <w:szCs w:val="17"/>
        </w:rPr>
      </w:pPr>
    </w:p>
    <w:p>
      <w:pPr>
        <w:pStyle w:val="Heading3"/>
        <w:spacing w:line="240" w:lineRule="auto"/>
        <w:ind w:right="0"/>
        <w:jc w:val="left"/>
        <w:rPr>
          <w:b w:val="0"/>
          <w:bCs w:val="0"/>
        </w:rPr>
      </w:pPr>
      <w:r>
        <w:rPr/>
        <w:pict>
          <v:shape style="position:absolute;margin-left:150.020004pt;margin-top:23.663677pt;width:.48pt;height:.12pt;mso-position-horizontal-relative:page;mso-position-vertical-relative:paragraph;z-index:-1343752" type="#_x0000_t75" stroked="false">
            <v:imagedata r:id="rId144" o:title=""/>
          </v:shape>
        </w:pict>
      </w:r>
      <w:r>
        <w:rPr/>
        <w:pict>
          <v:shape style="position:absolute;margin-left:224.809998pt;margin-top:23.663677pt;width:.48pt;height:.12pt;mso-position-horizontal-relative:page;mso-position-vertical-relative:paragraph;z-index:-1343728" type="#_x0000_t75" stroked="false">
            <v:imagedata r:id="rId144" o:title=""/>
          </v:shape>
        </w:pict>
      </w:r>
      <w:r>
        <w:rPr/>
        <w:pict>
          <v:shape style="position:absolute;margin-left:309.529999pt;margin-top:23.663677pt;width:.47998pt;height:.12pt;mso-position-horizontal-relative:page;mso-position-vertical-relative:paragraph;z-index:-1343704" type="#_x0000_t75" stroked="false">
            <v:imagedata r:id="rId144" o:title=""/>
          </v:shape>
        </w:pict>
      </w:r>
      <w:r>
        <w:rPr/>
        <w:pict>
          <v:shape style="position:absolute;margin-left:430.029999pt;margin-top:23.663677pt;width:.47998pt;height:.12pt;mso-position-horizontal-relative:page;mso-position-vertical-relative:paragraph;z-index:-1343680" type="#_x0000_t75" stroked="false">
            <v:imagedata r:id="rId144" o:title=""/>
          </v:shape>
        </w:pict>
      </w:r>
      <w:r>
        <w:rPr/>
        <w:pict>
          <v:group style="position:absolute;margin-left:102.860001pt;margin-top:69.863655pt;width:389.75pt;height:5.2pt;mso-position-horizontal-relative:page;mso-position-vertical-relative:paragraph;z-index:-1343656" coordorigin="2057,1397" coordsize="7795,104">
            <v:shape style="position:absolute;left:2057;top:1397;width:962;height:103" type="#_x0000_t75" stroked="false">
              <v:imagedata r:id="rId145" o:title=""/>
            </v:shape>
            <v:shape style="position:absolute;left:2996;top:1491;width:1501;height:10" type="#_x0000_t75" stroked="false">
              <v:imagedata r:id="rId146" o:title=""/>
            </v:shape>
            <v:shape style="position:absolute;left:4491;top:1491;width:1699;height:10" type="#_x0000_t75" stroked="false">
              <v:imagedata r:id="rId147" o:title=""/>
            </v:shape>
            <v:shape style="position:absolute;left:6186;top:1491;width:2415;height:10" type="#_x0000_t75" stroked="false">
              <v:imagedata r:id="rId148" o:title=""/>
            </v:shape>
            <v:shape style="position:absolute;left:8596;top:1491;width:1256;height:10" type="#_x0000_t75" stroked="false">
              <v:imagedata r:id="rId149" o:title=""/>
            </v:shape>
            <w10:wrap type="none"/>
          </v:group>
        </w:pict>
      </w:r>
      <w:r>
        <w:rPr/>
        <w:pict>
          <v:group style="position:absolute;margin-left:102.860001pt;margin-top:94.583694pt;width:389.75pt;height:.5pt;mso-position-horizontal-relative:page;mso-position-vertical-relative:paragraph;z-index:-1343632" coordorigin="2057,1892" coordsize="7795,10">
            <v:shape style="position:absolute;left:2057;top:1892;width:943;height:10" type="#_x0000_t75" stroked="false">
              <v:imagedata r:id="rId150" o:title=""/>
            </v:shape>
            <v:shape style="position:absolute;left:2996;top:1892;width:1501;height:10" type="#_x0000_t75" stroked="false">
              <v:imagedata r:id="rId146" o:title=""/>
            </v:shape>
            <v:shape style="position:absolute;left:4491;top:1892;width:1699;height:10" type="#_x0000_t75" stroked="false">
              <v:imagedata r:id="rId147" o:title=""/>
            </v:shape>
            <v:shape style="position:absolute;left:6186;top:1892;width:2415;height:10" type="#_x0000_t75" stroked="false">
              <v:imagedata r:id="rId148" o:title=""/>
            </v:shape>
            <v:shape style="position:absolute;left:8596;top:1892;width:1256;height:10" type="#_x0000_t75" stroked="false">
              <v:imagedata r:id="rId149" o:title=""/>
            </v:shape>
            <w10:wrap type="none"/>
          </v:group>
        </w:pict>
      </w:r>
      <w:r>
        <w:rPr>
          <w:rFonts w:ascii="宋体" w:hAnsi="宋体" w:cs="宋体" w:eastAsia="宋体" w:hint="default"/>
        </w:rPr>
        <w:t>7</w:t>
      </w:r>
      <w:r>
        <w:rPr/>
        <w:t>、</w:t>
      </w:r>
      <w:r>
        <w:rPr>
          <w:spacing w:val="-5"/>
        </w:rPr>
        <w:t> </w:t>
      </w:r>
      <w:r>
        <w:rPr/>
        <w:t>应收账款中欠款金额前五名</w:t>
      </w:r>
      <w:r>
        <w:rPr>
          <w:b w:val="0"/>
          <w:bCs w:val="0"/>
        </w:rPr>
      </w:r>
    </w:p>
    <w:p>
      <w:pPr>
        <w:spacing w:line="240" w:lineRule="auto" w:before="13"/>
        <w:rPr>
          <w:rFonts w:ascii="宋体" w:hAnsi="宋体" w:cs="宋体" w:eastAsia="宋体" w:hint="default"/>
          <w:b/>
          <w:bCs/>
          <w:sz w:val="12"/>
          <w:szCs w:val="12"/>
        </w:rPr>
      </w:pPr>
    </w:p>
    <w:tbl>
      <w:tblPr>
        <w:tblW w:w="0" w:type="auto"/>
        <w:jc w:val="left"/>
        <w:tblInd w:w="382" w:type="dxa"/>
        <w:tblLayout w:type="fixed"/>
        <w:tblCellMar>
          <w:top w:w="0" w:type="dxa"/>
          <w:left w:w="0" w:type="dxa"/>
          <w:bottom w:w="0" w:type="dxa"/>
          <w:right w:w="0" w:type="dxa"/>
        </w:tblCellMar>
        <w:tblLook w:val="01E0"/>
      </w:tblPr>
      <w:tblGrid>
        <w:gridCol w:w="962"/>
        <w:gridCol w:w="1496"/>
        <w:gridCol w:w="1694"/>
        <w:gridCol w:w="2410"/>
        <w:gridCol w:w="1246"/>
      </w:tblGrid>
      <w:tr>
        <w:trPr>
          <w:trHeight w:val="938" w:hRule="exact"/>
        </w:trPr>
        <w:tc>
          <w:tcPr>
            <w:tcW w:w="962"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排名</w:t>
            </w:r>
          </w:p>
        </w:tc>
        <w:tc>
          <w:tcPr>
            <w:tcW w:w="14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与本公司关系</w:t>
            </w:r>
          </w:p>
        </w:tc>
        <w:tc>
          <w:tcPr>
            <w:tcW w:w="16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24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1246" w:type="dxa"/>
            <w:tcBorders>
              <w:top w:val="single" w:sz="12" w:space="0" w:color="000000"/>
              <w:left w:val="single" w:sz="4" w:space="0" w:color="000000"/>
              <w:bottom w:val="nil" w:sz="6" w:space="0" w:color="auto"/>
              <w:right w:val="nil" w:sz="6" w:space="0" w:color="auto"/>
            </w:tcBorders>
          </w:tcPr>
          <w:p>
            <w:pPr>
              <w:pStyle w:val="TableParagraph"/>
              <w:spacing w:line="271" w:lineRule="auto" w:before="30"/>
              <w:ind w:left="103" w:right="41"/>
              <w:jc w:val="both"/>
              <w:rPr>
                <w:rFonts w:ascii="宋体" w:hAnsi="宋体" w:cs="宋体" w:eastAsia="宋体" w:hint="default"/>
                <w:sz w:val="21"/>
                <w:szCs w:val="21"/>
              </w:rPr>
            </w:pPr>
            <w:r>
              <w:rPr>
                <w:rFonts w:ascii="宋体" w:hAnsi="宋体" w:cs="宋体" w:eastAsia="宋体" w:hint="default"/>
                <w:spacing w:val="45"/>
                <w:sz w:val="21"/>
                <w:szCs w:val="21"/>
              </w:rPr>
              <w:t>占应收账</w:t>
            </w:r>
            <w:r>
              <w:rPr>
                <w:rFonts w:ascii="宋体" w:hAnsi="宋体" w:cs="宋体" w:eastAsia="宋体" w:hint="default"/>
                <w:spacing w:val="-95"/>
                <w:sz w:val="21"/>
                <w:szCs w:val="21"/>
              </w:rPr>
              <w:t> </w:t>
            </w:r>
            <w:r>
              <w:rPr>
                <w:rFonts w:ascii="宋体" w:hAnsi="宋体" w:cs="宋体" w:eastAsia="宋体" w:hint="default"/>
                <w:spacing w:val="45"/>
                <w:sz w:val="21"/>
                <w:szCs w:val="21"/>
              </w:rPr>
              <w:t>款总额的</w:t>
            </w:r>
            <w:r>
              <w:rPr>
                <w:rFonts w:ascii="宋体" w:hAnsi="宋体" w:cs="宋体" w:eastAsia="宋体" w:hint="default"/>
                <w:spacing w:val="-95"/>
                <w:sz w:val="21"/>
                <w:szCs w:val="21"/>
              </w:rPr>
              <w:t> </w:t>
            </w:r>
            <w:r>
              <w:rPr>
                <w:rFonts w:ascii="宋体" w:hAnsi="宋体" w:cs="宋体" w:eastAsia="宋体" w:hint="default"/>
                <w:sz w:val="21"/>
                <w:szCs w:val="21"/>
              </w:rPr>
              <w:t>比例</w:t>
            </w:r>
            <w:r>
              <w:rPr>
                <w:rFonts w:ascii="宋体" w:hAnsi="宋体" w:cs="宋体" w:eastAsia="宋体" w:hint="default"/>
                <w:sz w:val="21"/>
                <w:szCs w:val="21"/>
              </w:rPr>
              <w:t>(%)</w:t>
            </w:r>
          </w:p>
        </w:tc>
      </w:tr>
      <w:tr>
        <w:trPr>
          <w:trHeight w:val="503" w:hRule="exact"/>
        </w:trPr>
        <w:tc>
          <w:tcPr>
            <w:tcW w:w="962"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03" w:right="0"/>
              <w:jc w:val="left"/>
              <w:rPr>
                <w:rFonts w:ascii="宋体" w:hAnsi="宋体" w:cs="宋体" w:eastAsia="宋体" w:hint="default"/>
                <w:sz w:val="21"/>
                <w:szCs w:val="21"/>
              </w:rPr>
            </w:pPr>
            <w:r>
              <w:rPr>
                <w:rFonts w:ascii="宋体"/>
                <w:sz w:val="21"/>
              </w:rPr>
              <w:t>3,084,136.75</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03"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3"/>
                <w:sz w:val="21"/>
                <w:szCs w:val="21"/>
              </w:rPr>
              <w:t> </w:t>
            </w:r>
            <w:r>
              <w:rPr>
                <w:rFonts w:ascii="宋体" w:hAnsi="宋体" w:cs="宋体" w:eastAsia="宋体" w:hint="default"/>
                <w:sz w:val="21"/>
                <w:szCs w:val="21"/>
              </w:rPr>
              <w:t>天至</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left="103" w:right="0"/>
              <w:jc w:val="left"/>
              <w:rPr>
                <w:rFonts w:ascii="宋体" w:hAnsi="宋体" w:cs="宋体" w:eastAsia="宋体" w:hint="default"/>
                <w:sz w:val="21"/>
                <w:szCs w:val="21"/>
              </w:rPr>
            </w:pPr>
            <w:r>
              <w:rPr>
                <w:rFonts w:ascii="宋体"/>
                <w:sz w:val="21"/>
              </w:rPr>
              <w:t>5.55</w:t>
            </w:r>
          </w:p>
        </w:tc>
      </w:tr>
      <w:tr>
        <w:trPr>
          <w:trHeight w:val="1069" w:hRule="exact"/>
        </w:trPr>
        <w:tc>
          <w:tcPr>
            <w:tcW w:w="96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7"/>
                <w:szCs w:val="2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sz w:val="21"/>
              </w:rPr>
              <w:t>2,596,006.68</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3"/>
                <w:sz w:val="21"/>
                <w:szCs w:val="21"/>
              </w:rPr>
              <w:t> </w:t>
            </w:r>
            <w:r>
              <w:rPr>
                <w:rFonts w:ascii="宋体" w:hAnsi="宋体" w:cs="宋体" w:eastAsia="宋体" w:hint="default"/>
                <w:sz w:val="21"/>
                <w:szCs w:val="21"/>
              </w:rPr>
              <w:t>天内</w:t>
            </w:r>
            <w:r>
              <w:rPr>
                <w:rFonts w:ascii="宋体" w:hAnsi="宋体" w:cs="宋体" w:eastAsia="宋体" w:hint="default"/>
                <w:spacing w:val="-52"/>
                <w:sz w:val="21"/>
                <w:szCs w:val="21"/>
              </w:rPr>
              <w:t> </w:t>
            </w:r>
            <w:r>
              <w:rPr>
                <w:rFonts w:ascii="宋体" w:hAnsi="宋体" w:cs="宋体" w:eastAsia="宋体" w:hint="default"/>
                <w:sz w:val="21"/>
                <w:szCs w:val="21"/>
              </w:rPr>
              <w:t>125.86</w:t>
            </w:r>
            <w:r>
              <w:rPr>
                <w:rFonts w:ascii="宋体" w:hAnsi="宋体" w:cs="宋体" w:eastAsia="宋体" w:hint="default"/>
                <w:spacing w:val="-55"/>
                <w:sz w:val="21"/>
                <w:szCs w:val="21"/>
              </w:rPr>
              <w:t> </w:t>
            </w:r>
            <w:r>
              <w:rPr>
                <w:rFonts w:ascii="宋体" w:hAnsi="宋体" w:cs="宋体" w:eastAsia="宋体" w:hint="default"/>
                <w:sz w:val="21"/>
                <w:szCs w:val="21"/>
              </w:rPr>
              <w:t>万元；</w:t>
            </w:r>
          </w:p>
          <w:p>
            <w:pPr>
              <w:pStyle w:val="TableParagraph"/>
              <w:spacing w:line="273" w:lineRule="auto" w:before="75"/>
              <w:ind w:left="103" w:right="98"/>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6"/>
                <w:sz w:val="21"/>
                <w:szCs w:val="21"/>
              </w:rPr>
              <w:t> </w:t>
            </w:r>
            <w:r>
              <w:rPr>
                <w:rFonts w:ascii="宋体" w:hAnsi="宋体" w:cs="宋体" w:eastAsia="宋体" w:hint="default"/>
                <w:sz w:val="21"/>
                <w:szCs w:val="21"/>
              </w:rPr>
              <w:t>天至</w:t>
            </w:r>
            <w:r>
              <w:rPr>
                <w:rFonts w:ascii="宋体" w:hAnsi="宋体" w:cs="宋体" w:eastAsia="宋体" w:hint="default"/>
                <w:spacing w:val="-58"/>
                <w:sz w:val="21"/>
                <w:szCs w:val="21"/>
              </w:rPr>
              <w:t> </w:t>
            </w: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年以内</w:t>
            </w:r>
            <w:r>
              <w:rPr>
                <w:rFonts w:ascii="宋体" w:hAnsi="宋体" w:cs="宋体" w:eastAsia="宋体" w:hint="default"/>
                <w:spacing w:val="-56"/>
                <w:sz w:val="21"/>
                <w:szCs w:val="21"/>
              </w:rPr>
              <w:t> </w:t>
            </w:r>
            <w:r>
              <w:rPr>
                <w:rFonts w:ascii="宋体" w:hAnsi="宋体" w:cs="宋体" w:eastAsia="宋体" w:hint="default"/>
                <w:sz w:val="21"/>
                <w:szCs w:val="21"/>
              </w:rPr>
              <w:t>133.74</w:t>
            </w:r>
            <w:r>
              <w:rPr>
                <w:rFonts w:ascii="宋体" w:hAnsi="宋体" w:cs="宋体" w:eastAsia="宋体" w:hint="default"/>
                <w:w w:val="100"/>
                <w:sz w:val="21"/>
                <w:szCs w:val="21"/>
              </w:rPr>
              <w:t> </w:t>
            </w:r>
            <w:r>
              <w:rPr>
                <w:rFonts w:ascii="宋体" w:hAnsi="宋体" w:cs="宋体" w:eastAsia="宋体" w:hint="default"/>
                <w:sz w:val="21"/>
                <w:szCs w:val="21"/>
              </w:rPr>
              <w:t>万元</w:t>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sz w:val="21"/>
              </w:rPr>
              <w:t>4.67</w:t>
            </w:r>
          </w:p>
        </w:tc>
      </w:tr>
      <w:tr>
        <w:trPr>
          <w:trHeight w:val="398" w:hRule="exact"/>
        </w:trPr>
        <w:tc>
          <w:tcPr>
            <w:tcW w:w="962"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2,457,862.48</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0"/>
                <w:sz w:val="21"/>
                <w:szCs w:val="21"/>
              </w:rPr>
              <w:t> </w:t>
            </w:r>
            <w:r>
              <w:rPr>
                <w:rFonts w:ascii="宋体" w:hAnsi="宋体" w:cs="宋体" w:eastAsia="宋体" w:hint="default"/>
                <w:spacing w:val="-3"/>
                <w:sz w:val="21"/>
                <w:szCs w:val="21"/>
              </w:rPr>
              <w:t>天内</w:t>
            </w:r>
            <w:r>
              <w:rPr>
                <w:rFonts w:ascii="宋体" w:hAnsi="宋体" w:cs="宋体" w:eastAsia="宋体" w:hint="default"/>
                <w:sz w:val="21"/>
                <w:szCs w:val="21"/>
              </w:rPr>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4.43</w:t>
            </w:r>
          </w:p>
        </w:tc>
      </w:tr>
      <w:tr>
        <w:trPr>
          <w:trHeight w:val="402" w:hRule="exact"/>
        </w:trPr>
        <w:tc>
          <w:tcPr>
            <w:tcW w:w="96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2,408,303.70</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0"/>
                <w:sz w:val="21"/>
                <w:szCs w:val="21"/>
              </w:rPr>
              <w:t> </w:t>
            </w:r>
            <w:r>
              <w:rPr>
                <w:rFonts w:ascii="宋体" w:hAnsi="宋体" w:cs="宋体" w:eastAsia="宋体" w:hint="default"/>
                <w:spacing w:val="-3"/>
                <w:sz w:val="21"/>
                <w:szCs w:val="21"/>
              </w:rPr>
              <w:t>天内</w:t>
            </w:r>
            <w:r>
              <w:rPr>
                <w:rFonts w:ascii="宋体" w:hAnsi="宋体" w:cs="宋体" w:eastAsia="宋体" w:hint="default"/>
                <w:sz w:val="21"/>
                <w:szCs w:val="21"/>
              </w:rPr>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4.34</w:t>
            </w:r>
          </w:p>
        </w:tc>
      </w:tr>
      <w:tr>
        <w:trPr>
          <w:trHeight w:val="402" w:hRule="exact"/>
        </w:trPr>
        <w:tc>
          <w:tcPr>
            <w:tcW w:w="96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1,740,000.00</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0"/>
                <w:sz w:val="21"/>
                <w:szCs w:val="21"/>
              </w:rPr>
              <w:t> </w:t>
            </w:r>
            <w:r>
              <w:rPr>
                <w:rFonts w:ascii="宋体" w:hAnsi="宋体" w:cs="宋体" w:eastAsia="宋体" w:hint="default"/>
                <w:spacing w:val="-3"/>
                <w:sz w:val="21"/>
                <w:szCs w:val="21"/>
              </w:rPr>
              <w:t>天内</w:t>
            </w:r>
            <w:r>
              <w:rPr>
                <w:rFonts w:ascii="宋体" w:hAnsi="宋体" w:cs="宋体" w:eastAsia="宋体" w:hint="default"/>
                <w:sz w:val="21"/>
                <w:szCs w:val="21"/>
              </w:rPr>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3.13</w:t>
            </w:r>
          </w:p>
        </w:tc>
      </w:tr>
      <w:tr>
        <w:trPr>
          <w:trHeight w:val="411" w:hRule="exact"/>
        </w:trPr>
        <w:tc>
          <w:tcPr>
            <w:tcW w:w="962"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496" w:type="dxa"/>
            <w:tcBorders>
              <w:top w:val="nil" w:sz="6" w:space="0" w:color="auto"/>
              <w:left w:val="single" w:sz="4" w:space="0" w:color="000000"/>
              <w:bottom w:val="single" w:sz="12" w:space="0" w:color="000000"/>
              <w:right w:val="single" w:sz="4" w:space="0" w:color="000000"/>
            </w:tcBorders>
          </w:tcPr>
          <w:p>
            <w:pPr/>
          </w:p>
        </w:tc>
        <w:tc>
          <w:tcPr>
            <w:tcW w:w="16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12,286,309.61</w:t>
            </w:r>
          </w:p>
        </w:tc>
        <w:tc>
          <w:tcPr>
            <w:tcW w:w="2410" w:type="dxa"/>
            <w:tcBorders>
              <w:top w:val="nil" w:sz="6" w:space="0" w:color="auto"/>
              <w:left w:val="single" w:sz="4" w:space="0" w:color="000000"/>
              <w:bottom w:val="single" w:sz="12" w:space="0" w:color="000000"/>
              <w:right w:val="single" w:sz="4" w:space="0" w:color="000000"/>
            </w:tcBorders>
          </w:tcPr>
          <w:p>
            <w:pPr/>
          </w:p>
        </w:tc>
        <w:tc>
          <w:tcPr>
            <w:tcW w:w="1246"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22.12</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spacing w:before="0"/>
        <w:ind w:left="140" w:right="0" w:firstLine="0"/>
        <w:jc w:val="left"/>
        <w:rPr>
          <w:rFonts w:ascii="宋体" w:hAnsi="宋体" w:cs="宋体" w:eastAsia="宋体" w:hint="default"/>
          <w:sz w:val="21"/>
          <w:szCs w:val="21"/>
        </w:rPr>
      </w:pPr>
      <w:r>
        <w:rPr/>
        <w:pict>
          <v:group style="position:absolute;margin-left:102.860001pt;margin-top:-109.566345pt;width:389.75pt;height:5.4pt;mso-position-horizontal-relative:page;mso-position-vertical-relative:paragraph;z-index:-1343608" coordorigin="2057,-2191" coordsize="7795,108">
            <v:shape style="position:absolute;left:2057;top:-2191;width:962;height:108" type="#_x0000_t75" stroked="false">
              <v:imagedata r:id="rId151" o:title=""/>
            </v:shape>
            <v:shape style="position:absolute;left:2996;top:-2095;width:1510;height:12" type="#_x0000_t75" stroked="false">
              <v:imagedata r:id="rId152" o:title=""/>
            </v:shape>
            <v:shape style="position:absolute;left:4491;top:-2095;width:1709;height:12" type="#_x0000_t75" stroked="false">
              <v:imagedata r:id="rId153" o:title=""/>
            </v:shape>
            <v:shape style="position:absolute;left:6186;top:-2095;width:2424;height:12" type="#_x0000_t75" stroked="false">
              <v:imagedata r:id="rId154" o:title=""/>
            </v:shape>
            <v:shape style="position:absolute;left:8596;top:-2093;width:1256;height:10" type="#_x0000_t75" stroked="false">
              <v:imagedata r:id="rId149" o:title=""/>
            </v:shape>
            <w10:wrap type="none"/>
          </v:group>
        </w:pict>
      </w:r>
      <w:r>
        <w:rPr/>
        <w:pict>
          <v:group style="position:absolute;margin-left:102.860001pt;margin-top:-84.606308pt;width:389.75pt;height:.5pt;mso-position-horizontal-relative:page;mso-position-vertical-relative:paragraph;z-index:-1343584" coordorigin="2057,-1692" coordsize="7795,10">
            <v:shape style="position:absolute;left:2057;top:-1692;width:943;height:10" type="#_x0000_t75" stroked="false">
              <v:imagedata r:id="rId150" o:title=""/>
            </v:shape>
            <v:shape style="position:absolute;left:2996;top:-1692;width:1501;height:10" type="#_x0000_t75" stroked="false">
              <v:imagedata r:id="rId146" o:title=""/>
            </v:shape>
            <v:shape style="position:absolute;left:4491;top:-1692;width:1699;height:10" type="#_x0000_t75" stroked="false">
              <v:imagedata r:id="rId147" o:title=""/>
            </v:shape>
            <v:shape style="position:absolute;left:6186;top:-1692;width:2415;height:10" type="#_x0000_t75" stroked="false">
              <v:imagedata r:id="rId148" o:title=""/>
            </v:shape>
            <v:shape style="position:absolute;left:8596;top:-1692;width:1256;height:10" type="#_x0000_t75" stroked="false">
              <v:imagedata r:id="rId149" o:title=""/>
            </v:shape>
            <w10:wrap type="none"/>
          </v:group>
        </w:pict>
      </w:r>
      <w:r>
        <w:rPr/>
        <w:pict>
          <v:group style="position:absolute;margin-left:102.860001pt;margin-top:-64.536308pt;width:389.75pt;height:.5pt;mso-position-horizontal-relative:page;mso-position-vertical-relative:paragraph;z-index:-1343560" coordorigin="2057,-1291" coordsize="7795,10">
            <v:shape style="position:absolute;left:2057;top:-1291;width:943;height:10" type="#_x0000_t75" stroked="false">
              <v:imagedata r:id="rId150" o:title=""/>
            </v:shape>
            <v:shape style="position:absolute;left:2996;top:-1291;width:1501;height:10" type="#_x0000_t75" stroked="false">
              <v:imagedata r:id="rId146" o:title=""/>
            </v:shape>
            <v:shape style="position:absolute;left:4491;top:-1291;width:1699;height:10" type="#_x0000_t75" stroked="false">
              <v:imagedata r:id="rId147" o:title=""/>
            </v:shape>
            <v:shape style="position:absolute;left:6186;top:-1291;width:2415;height:10" type="#_x0000_t75" stroked="false">
              <v:imagedata r:id="rId148" o:title=""/>
            </v:shape>
            <v:shape style="position:absolute;left:8596;top:-1291;width:1256;height:10" type="#_x0000_t75" stroked="false">
              <v:imagedata r:id="rId149" o:title=""/>
            </v:shape>
            <w10:wrap type="none"/>
          </v:group>
        </w:pict>
      </w:r>
      <w:r>
        <w:rPr/>
        <w:pict>
          <v:group style="position:absolute;margin-left:102.860001pt;margin-top:-44.376308pt;width:389.75pt;height:.5pt;mso-position-horizontal-relative:page;mso-position-vertical-relative:paragraph;z-index:-1343536" coordorigin="2057,-888" coordsize="7795,10">
            <v:shape style="position:absolute;left:2057;top:-888;width:943;height:10" type="#_x0000_t75" stroked="false">
              <v:imagedata r:id="rId150" o:title=""/>
            </v:shape>
            <v:shape style="position:absolute;left:2996;top:-888;width:1501;height:10" type="#_x0000_t75" stroked="false">
              <v:imagedata r:id="rId155" o:title=""/>
            </v:shape>
            <v:shape style="position:absolute;left:4491;top:-888;width:1699;height:10" type="#_x0000_t75" stroked="false">
              <v:imagedata r:id="rId156" o:title=""/>
            </v:shape>
            <v:shape style="position:absolute;left:6186;top:-888;width:2415;height:10" type="#_x0000_t75" stroked="false">
              <v:imagedata r:id="rId157" o:title=""/>
            </v:shape>
            <v:shape style="position:absolute;left:8596;top:-888;width:1256;height:10" type="#_x0000_t75" stroked="false">
              <v:imagedata r:id="rId158" o:title=""/>
            </v:shape>
            <w10:wrap type="none"/>
          </v:group>
        </w:pict>
      </w:r>
      <w:r>
        <w:rPr>
          <w:rFonts w:ascii="宋体" w:hAnsi="宋体" w:cs="宋体" w:eastAsia="宋体" w:hint="default"/>
          <w:sz w:val="21"/>
          <w:szCs w:val="21"/>
        </w:rPr>
        <w:t>（五）</w:t>
      </w:r>
      <w:r>
        <w:rPr>
          <w:rFonts w:ascii="宋体" w:hAnsi="宋体" w:cs="宋体" w:eastAsia="宋体" w:hint="default"/>
          <w:spacing w:val="-14"/>
          <w:sz w:val="21"/>
          <w:szCs w:val="21"/>
        </w:rPr>
        <w:t> </w:t>
      </w:r>
      <w:r>
        <w:rPr>
          <w:rFonts w:ascii="宋体" w:hAnsi="宋体" w:cs="宋体" w:eastAsia="宋体" w:hint="default"/>
          <w:b/>
          <w:bCs/>
          <w:sz w:val="21"/>
          <w:szCs w:val="21"/>
        </w:rPr>
        <w:t>预付账款</w:t>
      </w:r>
      <w:r>
        <w:rPr>
          <w:rFonts w:ascii="宋体" w:hAnsi="宋体" w:cs="宋体" w:eastAsia="宋体" w:hint="default"/>
          <w:sz w:val="21"/>
          <w:szCs w:val="21"/>
        </w:rPr>
      </w:r>
    </w:p>
    <w:p>
      <w:pPr>
        <w:spacing w:line="240" w:lineRule="auto" w:before="12"/>
        <w:rPr>
          <w:rFonts w:ascii="宋体" w:hAnsi="宋体" w:cs="宋体" w:eastAsia="宋体" w:hint="default"/>
          <w:b/>
          <w:bCs/>
          <w:sz w:val="17"/>
          <w:szCs w:val="17"/>
        </w:rPr>
      </w:pPr>
    </w:p>
    <w:p>
      <w:pPr>
        <w:pStyle w:val="Heading3"/>
        <w:spacing w:line="240" w:lineRule="auto"/>
        <w:ind w:right="0"/>
        <w:jc w:val="left"/>
        <w:rPr>
          <w:b w:val="0"/>
          <w:bCs w:val="0"/>
        </w:rPr>
      </w:pPr>
      <w:r>
        <w:rPr/>
        <w:pict>
          <v:shape style="position:absolute;margin-left:192.5pt;margin-top:23.66367pt;width:.48pt;height:.12pt;mso-position-horizontal-relative:page;mso-position-vertical-relative:paragraph;z-index:-1343512" type="#_x0000_t75" stroked="false">
            <v:imagedata r:id="rId144" o:title=""/>
          </v:shape>
        </w:pict>
      </w:r>
      <w:r>
        <w:rPr/>
        <w:pict>
          <v:shape style="position:absolute;margin-left:338.109985pt;margin-top:23.66367pt;width:.48001pt;height:.12pt;mso-position-horizontal-relative:page;mso-position-vertical-relative:paragraph;z-index:-1343488" type="#_x0000_t75" stroked="false">
            <v:imagedata r:id="rId144" o:title=""/>
          </v:shape>
        </w:pict>
      </w:r>
      <w:r>
        <w:rPr/>
        <w:pict>
          <v:group style="position:absolute;margin-left:192.019989pt;margin-top:38.183678pt;width:297.1pt;height:5.55pt;mso-position-horizontal-relative:page;mso-position-vertical-relative:paragraph;z-index:-1343464" coordorigin="3840,764" coordsize="5942,111">
            <v:shape style="position:absolute;left:3840;top:764;width:1781;height:110" type="#_x0000_t75" stroked="false">
              <v:imagedata r:id="rId159" o:title=""/>
            </v:shape>
            <v:shape style="position:absolute;left:5617;top:860;width:1155;height:14" type="#_x0000_t75" stroked="false">
              <v:imagedata r:id="rId160" o:title=""/>
            </v:shape>
            <v:shape style="position:absolute;left:6757;top:864;width:1985;height:10" type="#_x0000_t75" stroked="false">
              <v:imagedata r:id="rId161" o:title=""/>
            </v:shape>
            <v:shape style="position:absolute;left:8737;top:864;width:1045;height:10" type="#_x0000_t75" stroked="false">
              <v:imagedata r:id="rId162" o:title=""/>
            </v:shape>
            <w10:wrap type="none"/>
          </v:group>
        </w:pict>
      </w:r>
      <w:r>
        <w:rPr/>
        <w:pict>
          <v:group style="position:absolute;margin-left:106.220001pt;margin-top:63.383659pt;width:382.9pt;height:.5pt;mso-position-horizontal-relative:page;mso-position-vertical-relative:paragraph;z-index:-1343440" coordorigin="2124,1268" coordsize="7658,10">
            <v:shape style="position:absolute;left:2124;top:1268;width:1726;height:10" type="#_x0000_t75" stroked="false">
              <v:imagedata r:id="rId163" o:title=""/>
            </v:shape>
            <v:shape style="position:absolute;left:3845;top:1268;width:1777;height:10" type="#_x0000_t75" stroked="false">
              <v:imagedata r:id="rId164" o:title=""/>
            </v:shape>
            <v:shape style="position:absolute;left:5617;top:1268;width:3125;height:10" type="#_x0000_t75" stroked="false">
              <v:imagedata r:id="rId165" o:title=""/>
            </v:shape>
            <v:shape style="position:absolute;left:8737;top:1268;width:1045;height:10" type="#_x0000_t75" stroked="false">
              <v:imagedata r:id="rId166" o:title=""/>
            </v:shape>
            <w10:wrap type="none"/>
          </v:group>
        </w:pict>
      </w:r>
      <w:r>
        <w:rPr>
          <w:rFonts w:ascii="宋体" w:hAnsi="宋体" w:cs="宋体" w:eastAsia="宋体" w:hint="default"/>
        </w:rPr>
        <w:t>1</w:t>
      </w:r>
      <w:r>
        <w:rPr/>
        <w:t>、 预付款项按账龄列示</w:t>
      </w:r>
      <w:r>
        <w:rPr>
          <w:b w:val="0"/>
          <w:bCs w:val="0"/>
        </w:rPr>
      </w:r>
    </w:p>
    <w:p>
      <w:pPr>
        <w:spacing w:line="240" w:lineRule="auto" w:before="13"/>
        <w:rPr>
          <w:rFonts w:ascii="宋体" w:hAnsi="宋体" w:cs="宋体" w:eastAsia="宋体" w:hint="default"/>
          <w:b/>
          <w:bCs/>
          <w:sz w:val="12"/>
          <w:szCs w:val="12"/>
        </w:rPr>
      </w:pPr>
    </w:p>
    <w:tbl>
      <w:tblPr>
        <w:tblW w:w="0" w:type="auto"/>
        <w:jc w:val="left"/>
        <w:tblInd w:w="450" w:type="dxa"/>
        <w:tblLayout w:type="fixed"/>
        <w:tblCellMar>
          <w:top w:w="0" w:type="dxa"/>
          <w:left w:w="0" w:type="dxa"/>
          <w:bottom w:w="0" w:type="dxa"/>
          <w:right w:w="0" w:type="dxa"/>
        </w:tblCellMar>
        <w:tblLook w:val="01E0"/>
      </w:tblPr>
      <w:tblGrid>
        <w:gridCol w:w="1745"/>
        <w:gridCol w:w="1772"/>
        <w:gridCol w:w="1140"/>
        <w:gridCol w:w="1980"/>
        <w:gridCol w:w="1035"/>
      </w:tblGrid>
      <w:tr>
        <w:trPr>
          <w:trHeight w:val="305" w:hRule="exact"/>
        </w:trPr>
        <w:tc>
          <w:tcPr>
            <w:tcW w:w="1745"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tc>
        <w:tc>
          <w:tcPr>
            <w:tcW w:w="2912"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3015" w:type="dxa"/>
            <w:gridSpan w:val="2"/>
            <w:vMerge w:val="restart"/>
            <w:tcBorders>
              <w:top w:val="single" w:sz="12" w:space="0" w:color="000000"/>
              <w:left w:val="single" w:sz="4" w:space="0" w:color="000000"/>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110" w:hRule="exact"/>
        </w:trPr>
        <w:tc>
          <w:tcPr>
            <w:tcW w:w="1745" w:type="dxa"/>
            <w:vMerge w:val="restart"/>
            <w:tcBorders>
              <w:top w:val="nil" w:sz="6" w:space="0" w:color="auto"/>
              <w:left w:val="nil" w:sz="6" w:space="0" w:color="auto"/>
              <w:right w:val="single" w:sz="4" w:space="0" w:color="000000"/>
            </w:tcBorders>
          </w:tcPr>
          <w:p>
            <w:pPr>
              <w:pStyle w:val="TableParagraph"/>
              <w:tabs>
                <w:tab w:pos="753" w:val="left" w:leader="none"/>
              </w:tabs>
              <w:spacing w:line="214" w:lineRule="exact"/>
              <w:ind w:left="122"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1772" w:type="dxa"/>
            <w:tcBorders>
              <w:top w:val="nil" w:sz="6" w:space="0" w:color="auto"/>
              <w:left w:val="nil" w:sz="6" w:space="0" w:color="auto"/>
              <w:bottom w:val="nil" w:sz="6" w:space="0" w:color="auto"/>
              <w:right w:val="nil" w:sz="6" w:space="0" w:color="auto"/>
            </w:tcBorders>
          </w:tcPr>
          <w:p>
            <w:pPr/>
          </w:p>
        </w:tc>
        <w:tc>
          <w:tcPr>
            <w:tcW w:w="1140" w:type="dxa"/>
            <w:tcBorders>
              <w:top w:val="nil" w:sz="6" w:space="0" w:color="auto"/>
              <w:left w:val="nil" w:sz="6" w:space="0" w:color="auto"/>
              <w:bottom w:val="nil" w:sz="6" w:space="0" w:color="auto"/>
              <w:right w:val="single" w:sz="4" w:space="0" w:color="000000"/>
            </w:tcBorders>
          </w:tcPr>
          <w:p>
            <w:pPr/>
          </w:p>
        </w:tc>
        <w:tc>
          <w:tcPr>
            <w:tcW w:w="3015" w:type="dxa"/>
            <w:gridSpan w:val="2"/>
            <w:vMerge/>
            <w:tcBorders>
              <w:left w:val="single" w:sz="4" w:space="0" w:color="000000"/>
              <w:bottom w:val="nil" w:sz="6" w:space="0" w:color="auto"/>
              <w:right w:val="nil" w:sz="6" w:space="0" w:color="auto"/>
            </w:tcBorders>
          </w:tcPr>
          <w:p>
            <w:pPr/>
          </w:p>
        </w:tc>
      </w:tr>
      <w:tr>
        <w:trPr>
          <w:trHeight w:val="400" w:hRule="exact"/>
        </w:trPr>
        <w:tc>
          <w:tcPr>
            <w:tcW w:w="1745" w:type="dxa"/>
            <w:vMerge/>
            <w:tcBorders>
              <w:left w:val="nil" w:sz="6" w:space="0" w:color="auto"/>
              <w:bottom w:val="nil" w:sz="6" w:space="0" w:color="auto"/>
              <w:right w:val="single" w:sz="4" w:space="0" w:color="000000"/>
            </w:tcBorders>
          </w:tcPr>
          <w:p>
            <w:pP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140"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035" w:type="dxa"/>
            <w:tcBorders>
              <w:top w:val="nil" w:sz="6" w:space="0" w:color="auto"/>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p>
        </w:tc>
      </w:tr>
      <w:tr>
        <w:trPr>
          <w:trHeight w:val="402"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4,305,759.43</w:t>
            </w:r>
          </w:p>
        </w:tc>
        <w:tc>
          <w:tcPr>
            <w:tcW w:w="114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34.36</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14,282,171.22</w:t>
            </w:r>
          </w:p>
        </w:tc>
        <w:tc>
          <w:tcPr>
            <w:tcW w:w="1035"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76.02</w:t>
            </w:r>
          </w:p>
        </w:tc>
      </w:tr>
      <w:tr>
        <w:trPr>
          <w:trHeight w:val="402"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8,225,906.10</w:t>
            </w:r>
          </w:p>
        </w:tc>
        <w:tc>
          <w:tcPr>
            <w:tcW w:w="114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65.64</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4,506,000.00</w:t>
            </w:r>
          </w:p>
        </w:tc>
        <w:tc>
          <w:tcPr>
            <w:tcW w:w="1035"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23.98</w:t>
            </w:r>
          </w:p>
        </w:tc>
      </w:tr>
      <w:tr>
        <w:trPr>
          <w:trHeight w:val="411" w:hRule="exact"/>
        </w:trPr>
        <w:tc>
          <w:tcPr>
            <w:tcW w:w="1745" w:type="dxa"/>
            <w:tcBorders>
              <w:top w:val="nil" w:sz="6" w:space="0" w:color="auto"/>
              <w:left w:val="nil" w:sz="6" w:space="0" w:color="auto"/>
              <w:bottom w:val="single" w:sz="12" w:space="0" w:color="000000"/>
              <w:right w:val="single" w:sz="4" w:space="0" w:color="000000"/>
            </w:tcBorders>
          </w:tcPr>
          <w:p>
            <w:pPr>
              <w:pStyle w:val="TableParagraph"/>
              <w:tabs>
                <w:tab w:pos="753" w:val="left" w:leader="none"/>
              </w:tabs>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12,531,665.53</w:t>
            </w:r>
          </w:p>
        </w:tc>
        <w:tc>
          <w:tcPr>
            <w:tcW w:w="11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100.00</w:t>
            </w:r>
          </w:p>
        </w:tc>
        <w:tc>
          <w:tcPr>
            <w:tcW w:w="19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18,788,171.22</w:t>
            </w:r>
          </w:p>
        </w:tc>
        <w:tc>
          <w:tcPr>
            <w:tcW w:w="1035"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100.00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240" w:lineRule="auto"/>
        <w:ind w:right="0"/>
        <w:jc w:val="left"/>
        <w:rPr>
          <w:b w:val="0"/>
          <w:bCs w:val="0"/>
        </w:rPr>
      </w:pPr>
      <w:r>
        <w:rPr/>
        <w:pict>
          <v:group style="position:absolute;margin-left:106.220001pt;margin-top:-64.55632pt;width:382.9pt;height:.5pt;mso-position-horizontal-relative:page;mso-position-vertical-relative:paragraph;z-index:-1343416" coordorigin="2124,-1291" coordsize="7658,10">
            <v:shape style="position:absolute;left:2124;top:-1291;width:1726;height:10" type="#_x0000_t75" stroked="false">
              <v:imagedata r:id="rId163" o:title=""/>
            </v:shape>
            <v:shape style="position:absolute;left:3845;top:-1291;width:1777;height:10" type="#_x0000_t75" stroked="false">
              <v:imagedata r:id="rId167" o:title=""/>
            </v:shape>
            <v:shape style="position:absolute;left:5617;top:-1291;width:3125;height:10" type="#_x0000_t75" stroked="false">
              <v:imagedata r:id="rId168" o:title=""/>
            </v:shape>
            <v:shape style="position:absolute;left:8737;top:-1291;width:1045;height:10" type="#_x0000_t75" stroked="false">
              <v:imagedata r:id="rId162" o:title=""/>
            </v:shape>
            <w10:wrap type="none"/>
          </v:group>
        </w:pict>
      </w:r>
      <w:r>
        <w:rPr/>
        <w:pict>
          <v:group style="position:absolute;margin-left:106.220001pt;margin-top:-44.37635pt;width:382.9pt;height:.5pt;mso-position-horizontal-relative:page;mso-position-vertical-relative:paragraph;z-index:-1343392" coordorigin="2124,-888" coordsize="7658,10">
            <v:shape style="position:absolute;left:2124;top:-888;width:1726;height:10" type="#_x0000_t75" stroked="false">
              <v:imagedata r:id="rId163" o:title=""/>
            </v:shape>
            <v:shape style="position:absolute;left:3845;top:-888;width:1777;height:10" type="#_x0000_t75" stroked="false">
              <v:imagedata r:id="rId167" o:title=""/>
            </v:shape>
            <v:shape style="position:absolute;left:5617;top:-888;width:3125;height:10" type="#_x0000_t75" stroked="false">
              <v:imagedata r:id="rId168" o:title=""/>
            </v:shape>
            <v:shape style="position:absolute;left:8737;top:-888;width:1045;height:10" type="#_x0000_t75" stroked="false">
              <v:imagedata r:id="rId162" o:title=""/>
            </v:shape>
            <w10:wrap type="none"/>
          </v:group>
        </w:pict>
      </w:r>
      <w:r>
        <w:rPr>
          <w:rFonts w:ascii="宋体" w:hAnsi="宋体" w:cs="宋体" w:eastAsia="宋体" w:hint="default"/>
        </w:rPr>
        <w:t>2</w:t>
      </w:r>
      <w:r>
        <w:rPr/>
        <w:t>、</w:t>
      </w:r>
      <w:r>
        <w:rPr>
          <w:spacing w:val="-2"/>
        </w:rPr>
        <w:t> </w:t>
      </w:r>
      <w:r>
        <w:rPr/>
        <w:t>年末余额中无持本公司</w:t>
      </w:r>
      <w:r>
        <w:rPr>
          <w:spacing w:val="-53"/>
        </w:rPr>
        <w:t> </w:t>
      </w:r>
      <w:r>
        <w:rPr>
          <w:rFonts w:ascii="宋体" w:hAnsi="宋体" w:cs="宋体" w:eastAsia="宋体" w:hint="default"/>
        </w:rPr>
        <w:t>5</w:t>
      </w:r>
      <w:r>
        <w:rPr/>
        <w:t>％以上（含</w:t>
      </w:r>
      <w:r>
        <w:rPr>
          <w:spacing w:val="-54"/>
        </w:rPr>
        <w:t> </w:t>
      </w:r>
      <w:r>
        <w:rPr>
          <w:rFonts w:ascii="宋体" w:hAnsi="宋体" w:cs="宋体" w:eastAsia="宋体" w:hint="default"/>
        </w:rPr>
        <w:t>5</w:t>
      </w:r>
      <w:r>
        <w:rPr/>
        <w:t>％）表决权股份的股东单位欠款。</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right="0"/>
        <w:jc w:val="left"/>
        <w:rPr>
          <w:b w:val="0"/>
          <w:bCs w:val="0"/>
        </w:rPr>
      </w:pPr>
      <w:r>
        <w:rPr/>
        <w:pict>
          <v:shape style="position:absolute;margin-left:162.740005pt;margin-top:23.663687pt;width:.48pt;height:.12pt;mso-position-horizontal-relative:page;mso-position-vertical-relative:paragraph;z-index:-1343368" type="#_x0000_t75" stroked="false">
            <v:imagedata r:id="rId169" o:title=""/>
          </v:shape>
        </w:pict>
      </w:r>
      <w:r>
        <w:rPr/>
        <w:pict>
          <v:shape style="position:absolute;margin-left:247.850006pt;margin-top:23.663687pt;width:.48pt;height:.12pt;mso-position-horizontal-relative:page;mso-position-vertical-relative:paragraph;z-index:-1343344" type="#_x0000_t75" stroked="false">
            <v:imagedata r:id="rId169" o:title=""/>
          </v:shape>
        </w:pict>
      </w:r>
      <w:r>
        <w:rPr/>
        <w:pict>
          <v:shape style="position:absolute;margin-left:330.769989pt;margin-top:23.663687pt;width:.47998pt;height:.12pt;mso-position-horizontal-relative:page;mso-position-vertical-relative:paragraph;z-index:-1343320" type="#_x0000_t75" stroked="false">
            <v:imagedata r:id="rId169" o:title=""/>
          </v:shape>
        </w:pict>
      </w:r>
      <w:r>
        <w:rPr/>
        <w:pict>
          <v:shape style="position:absolute;margin-left:381.549988pt;margin-top:23.663687pt;width:.48001pt;height:.12pt;mso-position-horizontal-relative:page;mso-position-vertical-relative:paragraph;z-index:-1343296" type="#_x0000_t75" stroked="false">
            <v:imagedata r:id="rId169" o:title=""/>
          </v:shape>
        </w:pict>
      </w:r>
      <w:r>
        <w:rPr/>
        <w:pict>
          <v:group style="position:absolute;margin-left:106.220001pt;margin-top:38.183727pt;width:382.9pt;height:5.55pt;mso-position-horizontal-relative:page;mso-position-vertical-relative:paragraph;z-index:-1343272" coordorigin="2124,764" coordsize="7658,111">
            <v:shape style="position:absolute;left:2124;top:764;width:1150;height:110" type="#_x0000_t75" stroked="false">
              <v:imagedata r:id="rId170" o:title=""/>
            </v:shape>
            <v:shape style="position:absolute;left:3250;top:860;width:1717;height:14" type="#_x0000_t75" stroked="false">
              <v:imagedata r:id="rId171" o:title=""/>
            </v:shape>
            <v:shape style="position:absolute;left:4952;top:864;width:1663;height:10" type="#_x0000_t75" stroked="false">
              <v:imagedata r:id="rId172" o:title=""/>
            </v:shape>
            <v:shape style="position:absolute;left:6611;top:860;width:1030;height:14" type="#_x0000_t75" stroked="false">
              <v:imagedata r:id="rId173" o:title=""/>
            </v:shape>
            <v:shape style="position:absolute;left:7626;top:864;width:2156;height:10" type="#_x0000_t75" stroked="false">
              <v:imagedata r:id="rId174" o:title=""/>
            </v:shape>
            <w10:wrap type="none"/>
          </v:group>
        </w:pict>
      </w:r>
      <w:r>
        <w:rPr/>
        <w:pict>
          <v:group style="position:absolute;margin-left:106.220001pt;margin-top:63.383648pt;width:382.9pt;height:.5pt;mso-position-horizontal-relative:page;mso-position-vertical-relative:paragraph;z-index:-1343248" coordorigin="2124,1268" coordsize="7658,10">
            <v:shape style="position:absolute;left:2124;top:1268;width:1130;height:10" type="#_x0000_t75" stroked="false">
              <v:imagedata r:id="rId175" o:title=""/>
            </v:shape>
            <v:shape style="position:absolute;left:3250;top:1268;width:1707;height:10" type="#_x0000_t75" stroked="false">
              <v:imagedata r:id="rId176" o:title=""/>
            </v:shape>
            <v:shape style="position:absolute;left:4952;top:1268;width:1663;height:10" type="#_x0000_t75" stroked="false">
              <v:imagedata r:id="rId172" o:title=""/>
            </v:shape>
            <v:shape style="position:absolute;left:6611;top:1268;width:1020;height:10" type="#_x0000_t75" stroked="false">
              <v:imagedata r:id="rId177" o:title=""/>
            </v:shape>
            <v:shape style="position:absolute;left:7626;top:1268;width:2156;height:10" type="#_x0000_t75" stroked="false">
              <v:imagedata r:id="rId174" o:title=""/>
            </v:shape>
            <w10:wrap type="none"/>
          </v:group>
        </w:pict>
      </w:r>
      <w:r>
        <w:rPr/>
        <w:pict>
          <v:group style="position:absolute;margin-left:106.220001pt;margin-top:83.423706pt;width:382.9pt;height:.5pt;mso-position-horizontal-relative:page;mso-position-vertical-relative:paragraph;z-index:-1343224" coordorigin="2124,1668" coordsize="7658,10">
            <v:shape style="position:absolute;left:2124;top:1668;width:1130;height:10" type="#_x0000_t75" stroked="false">
              <v:imagedata r:id="rId175" o:title=""/>
            </v:shape>
            <v:shape style="position:absolute;left:3250;top:1668;width:1707;height:10" type="#_x0000_t75" stroked="false">
              <v:imagedata r:id="rId178" o:title=""/>
            </v:shape>
            <v:shape style="position:absolute;left:4952;top:1668;width:1663;height:10" type="#_x0000_t75" stroked="false">
              <v:imagedata r:id="rId179" o:title=""/>
            </v:shape>
            <v:shape style="position:absolute;left:6611;top:1668;width:1020;height:10" type="#_x0000_t75" stroked="false">
              <v:imagedata r:id="rId180" o:title=""/>
            </v:shape>
            <v:shape style="position:absolute;left:7626;top:1668;width:2156;height:10" type="#_x0000_t75" stroked="false">
              <v:imagedata r:id="rId181" o:title=""/>
            </v:shape>
            <w10:wrap type="none"/>
          </v:group>
        </w:pict>
      </w:r>
      <w:r>
        <w:rPr>
          <w:rFonts w:ascii="宋体" w:hAnsi="宋体" w:cs="宋体" w:eastAsia="宋体" w:hint="default"/>
        </w:rPr>
        <w:t>3</w:t>
      </w:r>
      <w:r>
        <w:rPr/>
        <w:t>、</w:t>
      </w:r>
      <w:r>
        <w:rPr>
          <w:spacing w:val="-4"/>
        </w:rPr>
        <w:t> </w:t>
      </w:r>
      <w:r>
        <w:rPr/>
        <w:t>预付款项金额前五名单位情况</w:t>
      </w:r>
      <w:r>
        <w:rPr>
          <w:b w:val="0"/>
          <w:bCs w:val="0"/>
        </w:rPr>
      </w:r>
    </w:p>
    <w:p>
      <w:pPr>
        <w:spacing w:line="240" w:lineRule="auto" w:before="13"/>
        <w:rPr>
          <w:rFonts w:ascii="宋体" w:hAnsi="宋体" w:cs="宋体" w:eastAsia="宋体" w:hint="default"/>
          <w:b/>
          <w:bCs/>
          <w:sz w:val="12"/>
          <w:szCs w:val="12"/>
        </w:rPr>
      </w:pPr>
    </w:p>
    <w:tbl>
      <w:tblPr>
        <w:tblW w:w="0" w:type="auto"/>
        <w:jc w:val="left"/>
        <w:tblInd w:w="450" w:type="dxa"/>
        <w:tblLayout w:type="fixed"/>
        <w:tblCellMar>
          <w:top w:w="0" w:type="dxa"/>
          <w:left w:w="0" w:type="dxa"/>
          <w:bottom w:w="0" w:type="dxa"/>
          <w:right w:w="0" w:type="dxa"/>
        </w:tblCellMar>
        <w:tblLook w:val="01E0"/>
      </w:tblPr>
      <w:tblGrid>
        <w:gridCol w:w="1150"/>
        <w:gridCol w:w="1702"/>
        <w:gridCol w:w="1658"/>
        <w:gridCol w:w="1016"/>
        <w:gridCol w:w="2146"/>
      </w:tblGrid>
      <w:tr>
        <w:trPr>
          <w:trHeight w:val="305" w:hRule="exact"/>
        </w:trPr>
        <w:tc>
          <w:tcPr>
            <w:tcW w:w="1150" w:type="dxa"/>
            <w:tcBorders>
              <w:top w:val="single" w:sz="12" w:space="0" w:color="000000"/>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排名</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与本公司关系</w:t>
            </w:r>
          </w:p>
        </w:tc>
        <w:tc>
          <w:tcPr>
            <w:tcW w:w="165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0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时间</w:t>
            </w:r>
          </w:p>
        </w:tc>
        <w:tc>
          <w:tcPr>
            <w:tcW w:w="2146"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未结算原因</w:t>
            </w:r>
          </w:p>
        </w:tc>
      </w:tr>
      <w:tr>
        <w:trPr>
          <w:trHeight w:val="511" w:hRule="exact"/>
        </w:trPr>
        <w:tc>
          <w:tcPr>
            <w:tcW w:w="1150"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22"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非关联供应商</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sz w:val="21"/>
              </w:rPr>
              <w:t>7,062,406.04</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146"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预付技术服务费</w:t>
            </w:r>
          </w:p>
        </w:tc>
      </w:tr>
      <w:tr>
        <w:trPr>
          <w:trHeight w:val="402" w:hRule="exact"/>
        </w:trPr>
        <w:tc>
          <w:tcPr>
            <w:tcW w:w="115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非关联供应商</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1,163,500.06</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14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预付咨询服务费</w:t>
            </w:r>
          </w:p>
        </w:tc>
      </w:tr>
      <w:tr>
        <w:trPr>
          <w:trHeight w:val="402" w:hRule="exact"/>
        </w:trPr>
        <w:tc>
          <w:tcPr>
            <w:tcW w:w="115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非关联供应商</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691,909.80</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14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预付技术服务费</w:t>
            </w:r>
          </w:p>
        </w:tc>
      </w:tr>
      <w:tr>
        <w:trPr>
          <w:trHeight w:val="402" w:hRule="exact"/>
        </w:trPr>
        <w:tc>
          <w:tcPr>
            <w:tcW w:w="115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非关联供应商</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650,000.00</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14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预付技术服务费</w:t>
            </w:r>
          </w:p>
        </w:tc>
      </w:tr>
      <w:tr>
        <w:trPr>
          <w:trHeight w:val="402" w:hRule="exact"/>
        </w:trPr>
        <w:tc>
          <w:tcPr>
            <w:tcW w:w="115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非关联供应商</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567,448.74</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14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预付技术服务费</w:t>
            </w:r>
          </w:p>
        </w:tc>
      </w:tr>
      <w:tr>
        <w:trPr>
          <w:trHeight w:val="411" w:hRule="exact"/>
        </w:trPr>
        <w:tc>
          <w:tcPr>
            <w:tcW w:w="1150"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nil" w:sz="6" w:space="0" w:color="auto"/>
              <w:left w:val="single" w:sz="4" w:space="0" w:color="000000"/>
              <w:bottom w:val="single" w:sz="12" w:space="0" w:color="000000"/>
              <w:right w:val="single" w:sz="4" w:space="0" w:color="000000"/>
            </w:tcBorders>
          </w:tcPr>
          <w:p>
            <w:pPr/>
          </w:p>
        </w:tc>
        <w:tc>
          <w:tcPr>
            <w:tcW w:w="16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10,135,264.64</w:t>
            </w:r>
          </w:p>
        </w:tc>
        <w:tc>
          <w:tcPr>
            <w:tcW w:w="1016" w:type="dxa"/>
            <w:tcBorders>
              <w:top w:val="nil" w:sz="6" w:space="0" w:color="auto"/>
              <w:left w:val="single" w:sz="4" w:space="0" w:color="000000"/>
              <w:bottom w:val="single" w:sz="12" w:space="0" w:color="000000"/>
              <w:right w:val="single" w:sz="4" w:space="0" w:color="000000"/>
            </w:tcBorders>
          </w:tcPr>
          <w:p>
            <w:pPr/>
          </w:p>
        </w:tc>
        <w:tc>
          <w:tcPr>
            <w:tcW w:w="2146"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240" w:lineRule="auto"/>
        <w:ind w:right="0"/>
        <w:jc w:val="left"/>
        <w:rPr>
          <w:b w:val="0"/>
          <w:bCs w:val="0"/>
        </w:rPr>
      </w:pPr>
      <w:r>
        <w:rPr/>
        <w:pict>
          <v:group style="position:absolute;margin-left:106.220001pt;margin-top:-84.572365pt;width:382.9pt;height:.5pt;mso-position-horizontal-relative:page;mso-position-vertical-relative:paragraph;z-index:-1343200" coordorigin="2124,-1691" coordsize="7658,10">
            <v:shape style="position:absolute;left:2124;top:-1691;width:1130;height:10" type="#_x0000_t75" stroked="false">
              <v:imagedata r:id="rId175" o:title=""/>
            </v:shape>
            <v:shape style="position:absolute;left:3250;top:-1691;width:1707;height:10" type="#_x0000_t75" stroked="false">
              <v:imagedata r:id="rId178" o:title=""/>
            </v:shape>
            <v:shape style="position:absolute;left:4952;top:-1691;width:1663;height:10" type="#_x0000_t75" stroked="false">
              <v:imagedata r:id="rId179" o:title=""/>
            </v:shape>
            <v:shape style="position:absolute;left:6611;top:-1691;width:1020;height:10" type="#_x0000_t75" stroked="false">
              <v:imagedata r:id="rId180" o:title=""/>
            </v:shape>
            <v:shape style="position:absolute;left:7626;top:-1691;width:2156;height:10" type="#_x0000_t75" stroked="false">
              <v:imagedata r:id="rId181" o:title=""/>
            </v:shape>
            <w10:wrap type="none"/>
          </v:group>
        </w:pict>
      </w:r>
      <w:r>
        <w:rPr/>
        <w:pict>
          <v:group style="position:absolute;margin-left:106.220001pt;margin-top:-64.532303pt;width:382.9pt;height:.5pt;mso-position-horizontal-relative:page;mso-position-vertical-relative:paragraph;z-index:-1343176" coordorigin="2124,-1291" coordsize="7658,10">
            <v:shape style="position:absolute;left:2124;top:-1291;width:1130;height:10" type="#_x0000_t75" stroked="false">
              <v:imagedata r:id="rId175" o:title=""/>
            </v:shape>
            <v:shape style="position:absolute;left:3250;top:-1291;width:1707;height:10" type="#_x0000_t75" stroked="false">
              <v:imagedata r:id="rId176" o:title=""/>
            </v:shape>
            <v:shape style="position:absolute;left:4952;top:-1291;width:1663;height:10" type="#_x0000_t75" stroked="false">
              <v:imagedata r:id="rId172" o:title=""/>
            </v:shape>
            <v:shape style="position:absolute;left:6611;top:-1291;width:1020;height:10" type="#_x0000_t75" stroked="false">
              <v:imagedata r:id="rId177" o:title=""/>
            </v:shape>
            <v:shape style="position:absolute;left:7626;top:-1291;width:2156;height:10" type="#_x0000_t75" stroked="false">
              <v:imagedata r:id="rId174" o:title=""/>
            </v:shape>
            <w10:wrap type="none"/>
          </v:group>
        </w:pict>
      </w:r>
      <w:r>
        <w:rPr/>
        <w:pict>
          <v:group style="position:absolute;margin-left:106.220001pt;margin-top:-44.372364pt;width:382.9pt;height:.5pt;mso-position-horizontal-relative:page;mso-position-vertical-relative:paragraph;z-index:-1343152" coordorigin="2124,-887" coordsize="7658,10">
            <v:shape style="position:absolute;left:2124;top:-887;width:1130;height:10" type="#_x0000_t75" stroked="false">
              <v:imagedata r:id="rId175" o:title=""/>
            </v:shape>
            <v:shape style="position:absolute;left:3250;top:-887;width:1707;height:10" type="#_x0000_t75" stroked="false">
              <v:imagedata r:id="rId178" o:title=""/>
            </v:shape>
            <v:shape style="position:absolute;left:4952;top:-887;width:1663;height:10" type="#_x0000_t75" stroked="false">
              <v:imagedata r:id="rId179" o:title=""/>
            </v:shape>
            <v:shape style="position:absolute;left:6611;top:-887;width:1020;height:10" type="#_x0000_t75" stroked="false">
              <v:imagedata r:id="rId180" o:title=""/>
            </v:shape>
            <v:shape style="position:absolute;left:7626;top:-887;width:2156;height:10" type="#_x0000_t75" stroked="false">
              <v:imagedata r:id="rId181" o:title=""/>
            </v:shape>
            <w10:wrap type="none"/>
          </v:group>
        </w:pict>
      </w:r>
      <w:r>
        <w:rPr/>
        <w:t>（六）</w:t>
      </w:r>
      <w:r>
        <w:rPr>
          <w:spacing w:val="-17"/>
        </w:rPr>
        <w:t> </w:t>
      </w:r>
      <w:r>
        <w:rPr/>
        <w:t>其他应收款</w:t>
      </w:r>
      <w:r>
        <w:rPr>
          <w:b w:val="0"/>
          <w:bCs w:val="0"/>
        </w:rPr>
      </w:r>
    </w:p>
    <w:p>
      <w:pPr>
        <w:spacing w:after="0" w:line="240" w:lineRule="auto"/>
        <w:jc w:val="left"/>
        <w:sectPr>
          <w:pgSz w:w="11910" w:h="16840"/>
          <w:pgMar w:header="893" w:footer="1040" w:top="1520" w:bottom="1220" w:left="1660" w:right="1680"/>
        </w:sectPr>
      </w:pPr>
    </w:p>
    <w:p>
      <w:pPr>
        <w:pStyle w:val="Heading3"/>
        <w:spacing w:line="240" w:lineRule="auto" w:before="105"/>
        <w:ind w:left="360" w:right="0"/>
        <w:jc w:val="left"/>
        <w:rPr>
          <w:b w:val="0"/>
          <w:bCs w:val="0"/>
        </w:rPr>
      </w:pPr>
      <w:r>
        <w:rPr/>
        <w:pict>
          <v:shape style="position:absolute;margin-left:132.380005pt;margin-top:28.813583pt;width:.47976pt;height:.12pt;mso-position-horizontal-relative:page;mso-position-vertical-relative:paragraph;z-index:-1343128" type="#_x0000_t75" stroked="false">
            <v:imagedata r:id="rId169" o:title=""/>
          </v:shape>
        </w:pict>
      </w:r>
      <w:r>
        <w:rPr/>
        <w:pict>
          <v:shape style="position:absolute;margin-left:330.769989pt;margin-top:28.813583pt;width:.47974pt;height:.12pt;mso-position-horizontal-relative:page;mso-position-vertical-relative:paragraph;z-index:-1343104" type="#_x0000_t75" stroked="false">
            <v:imagedata r:id="rId169" o:title=""/>
          </v:shape>
        </w:pict>
      </w:r>
      <w:r>
        <w:rPr/>
        <w:pict>
          <v:group style="position:absolute;margin-left:132.860001pt;margin-top:48.493664pt;width:384.45pt;height:.5pt;mso-position-horizontal-relative:page;mso-position-vertical-relative:paragraph;z-index:-1343080" coordorigin="2657,970" coordsize="7689,10">
            <v:shape style="position:absolute;left:2657;top:970;width:1973;height:10" type="#_x0000_t75" stroked="false">
              <v:imagedata r:id="rId182" o:title=""/>
            </v:shape>
            <v:shape style="position:absolute;left:4626;top:970;width:1990;height:10" type="#_x0000_t75" stroked="false">
              <v:imagedata r:id="rId183" o:title=""/>
            </v:shape>
            <v:shape style="position:absolute;left:6611;top:970;width:1736;height:10" type="#_x0000_t75" stroked="false">
              <v:imagedata r:id="rId184" o:title=""/>
            </v:shape>
            <v:shape style="position:absolute;left:8341;top:970;width:2005;height:10" type="#_x0000_t75" stroked="false">
              <v:imagedata r:id="rId185" o:title=""/>
            </v:shape>
            <w10:wrap type="none"/>
          </v:group>
        </w:pict>
      </w:r>
      <w:r>
        <w:rPr/>
        <w:pict>
          <v:group style="position:absolute;margin-left:132.860001pt;margin-top:68.653603pt;width:384.45pt;height:.5pt;mso-position-horizontal-relative:page;mso-position-vertical-relative:paragraph;z-index:-1343056" coordorigin="2657,1373" coordsize="7689,10">
            <v:shape style="position:absolute;left:2657;top:1373;width:1265;height:10" type="#_x0000_t75" stroked="false">
              <v:imagedata r:id="rId88" o:title=""/>
            </v:shape>
            <v:shape style="position:absolute;left:3917;top:1373;width:713;height:10" type="#_x0000_t75" stroked="false">
              <v:imagedata r:id="rId186" o:title=""/>
            </v:shape>
            <v:shape style="position:absolute;left:4626;top:1373;width:1337;height:10" type="#_x0000_t75" stroked="false">
              <v:imagedata r:id="rId187" o:title=""/>
            </v:shape>
            <v:shape style="position:absolute;left:5958;top:1373;width:658;height:10" type="#_x0000_t75" stroked="false">
              <v:imagedata r:id="rId188" o:title=""/>
            </v:shape>
            <v:shape style="position:absolute;left:6611;top:1373;width:1736;height:10" type="#_x0000_t75" stroked="false">
              <v:imagedata r:id="rId189" o:title=""/>
            </v:shape>
            <v:shape style="position:absolute;left:8341;top:1373;width:2005;height:10" type="#_x0000_t75" stroked="false">
              <v:imagedata r:id="rId190" o:title=""/>
            </v:shape>
            <w10:wrap type="none"/>
          </v:group>
        </w:pict>
      </w:r>
      <w:r>
        <w:rPr/>
        <w:pict>
          <v:group style="position:absolute;margin-left:78.143997pt;margin-top:104.293663pt;width:439.2pt;height:.5pt;mso-position-horizontal-relative:page;mso-position-vertical-relative:paragraph;z-index:-1343032" coordorigin="1563,2086" coordsize="8784,10">
            <v:shape style="position:absolute;left:1563;top:2086;width:1085;height:10" type="#_x0000_t75" stroked="false">
              <v:imagedata r:id="rId191" o:title=""/>
            </v:shape>
            <v:shape style="position:absolute;left:2643;top:2086;width:1279;height:10" type="#_x0000_t75" stroked="false">
              <v:imagedata r:id="rId192" o:title=""/>
            </v:shape>
            <v:shape style="position:absolute;left:3917;top:2086;width:713;height:10" type="#_x0000_t75" stroked="false">
              <v:imagedata r:id="rId186" o:title=""/>
            </v:shape>
            <v:shape style="position:absolute;left:4626;top:2086;width:1337;height:10" type="#_x0000_t75" stroked="false">
              <v:imagedata r:id="rId187" o:title=""/>
            </v:shape>
            <v:shape style="position:absolute;left:5958;top:2086;width:658;height:10" type="#_x0000_t75" stroked="false">
              <v:imagedata r:id="rId188" o:title=""/>
            </v:shape>
            <v:shape style="position:absolute;left:6611;top:2086;width:1736;height:10" type="#_x0000_t75" stroked="false">
              <v:imagedata r:id="rId189" o:title=""/>
            </v:shape>
            <v:shape style="position:absolute;left:8341;top:2086;width:2005;height:10" type="#_x0000_t75" stroked="false">
              <v:imagedata r:id="rId190" o:title=""/>
            </v:shape>
            <w10:wrap type="none"/>
          </v:group>
        </w:pict>
      </w:r>
      <w:r>
        <w:rPr/>
        <w:pict>
          <v:group style="position:absolute;margin-left:78.143997pt;margin-top:135.493683pt;width:439.2pt;height:5.05pt;mso-position-horizontal-relative:page;mso-position-vertical-relative:paragraph;z-index:-1343008" coordorigin="1563,2710" coordsize="8784,101">
            <v:shape style="position:absolute;left:1563;top:2710;width:1104;height:101" type="#_x0000_t75" stroked="false">
              <v:imagedata r:id="rId193" o:title=""/>
            </v:shape>
            <v:shape style="position:absolute;left:2643;top:2801;width:1279;height:10" type="#_x0000_t75" stroked="false">
              <v:imagedata r:id="rId194" o:title=""/>
            </v:shape>
            <v:shape style="position:absolute;left:3917;top:2801;width:713;height:10" type="#_x0000_t75" stroked="false">
              <v:imagedata r:id="rId195" o:title=""/>
            </v:shape>
            <v:shape style="position:absolute;left:4626;top:2801;width:1337;height:10" type="#_x0000_t75" stroked="false">
              <v:imagedata r:id="rId196" o:title=""/>
            </v:shape>
            <v:shape style="position:absolute;left:5958;top:2801;width:658;height:10" type="#_x0000_t75" stroked="false">
              <v:imagedata r:id="rId197" o:title=""/>
            </v:shape>
            <v:shape style="position:absolute;left:6611;top:2801;width:1736;height:10" type="#_x0000_t75" stroked="false">
              <v:imagedata r:id="rId198" o:title=""/>
            </v:shape>
            <v:shape style="position:absolute;left:8341;top:2801;width:2005;height:10" type="#_x0000_t75" stroked="false">
              <v:imagedata r:id="rId199" o:title=""/>
            </v:shape>
            <w10:wrap type="none"/>
          </v:group>
        </w:pict>
      </w:r>
      <w:r>
        <w:rPr>
          <w:rFonts w:ascii="宋体" w:hAnsi="宋体" w:cs="宋体" w:eastAsia="宋体" w:hint="default"/>
        </w:rPr>
        <w:t>1</w:t>
      </w:r>
      <w:r>
        <w:rPr/>
        <w:t>、 其他应收款账龄分析</w:t>
      </w:r>
      <w:r>
        <w:rPr>
          <w:b w:val="0"/>
          <w:bCs w:val="0"/>
        </w:rPr>
      </w:r>
    </w:p>
    <w:p>
      <w:pPr>
        <w:spacing w:line="240" w:lineRule="auto" w:before="11"/>
        <w:rPr>
          <w:rFonts w:ascii="宋体" w:hAnsi="宋体" w:cs="宋体" w:eastAsia="宋体" w:hint="default"/>
          <w:b/>
          <w:bCs/>
          <w:sz w:val="12"/>
          <w:szCs w:val="12"/>
        </w:rPr>
      </w:pPr>
    </w:p>
    <w:tbl>
      <w:tblPr>
        <w:tblW w:w="0" w:type="auto"/>
        <w:jc w:val="left"/>
        <w:tblInd w:w="108" w:type="dxa"/>
        <w:tblLayout w:type="fixed"/>
        <w:tblCellMar>
          <w:top w:w="0" w:type="dxa"/>
          <w:left w:w="0" w:type="dxa"/>
          <w:bottom w:w="0" w:type="dxa"/>
          <w:right w:w="0" w:type="dxa"/>
        </w:tblCellMar>
        <w:tblLook w:val="01E0"/>
      </w:tblPr>
      <w:tblGrid>
        <w:gridCol w:w="1104"/>
        <w:gridCol w:w="1274"/>
        <w:gridCol w:w="709"/>
        <w:gridCol w:w="1332"/>
        <w:gridCol w:w="653"/>
        <w:gridCol w:w="994"/>
        <w:gridCol w:w="737"/>
        <w:gridCol w:w="1249"/>
        <w:gridCol w:w="746"/>
      </w:tblGrid>
      <w:tr>
        <w:trPr>
          <w:trHeight w:val="418" w:hRule="exact"/>
        </w:trPr>
        <w:tc>
          <w:tcPr>
            <w:tcW w:w="1104"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274"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709" w:type="dxa"/>
            <w:tcBorders>
              <w:top w:val="single" w:sz="12" w:space="0" w:color="000000"/>
              <w:left w:val="nil" w:sz="6" w:space="0" w:color="auto"/>
              <w:bottom w:val="nil" w:sz="6" w:space="0" w:color="auto"/>
              <w:right w:val="nil" w:sz="6" w:space="0" w:color="auto"/>
            </w:tcBorders>
          </w:tcPr>
          <w:p>
            <w:pPr/>
          </w:p>
        </w:tc>
        <w:tc>
          <w:tcPr>
            <w:tcW w:w="1332" w:type="dxa"/>
            <w:tcBorders>
              <w:top w:val="single" w:sz="12" w:space="0" w:color="000000"/>
              <w:left w:val="nil" w:sz="6" w:space="0" w:color="auto"/>
              <w:bottom w:val="nil" w:sz="6" w:space="0" w:color="auto"/>
              <w:right w:val="nil" w:sz="6" w:space="0" w:color="auto"/>
            </w:tcBorders>
          </w:tcPr>
          <w:p>
            <w:pPr/>
          </w:p>
        </w:tc>
        <w:tc>
          <w:tcPr>
            <w:tcW w:w="653"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994"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737" w:type="dxa"/>
            <w:tcBorders>
              <w:top w:val="single" w:sz="12" w:space="0" w:color="000000"/>
              <w:left w:val="nil" w:sz="6" w:space="0" w:color="auto"/>
              <w:bottom w:val="nil" w:sz="6" w:space="0" w:color="auto"/>
              <w:right w:val="nil" w:sz="6" w:space="0" w:color="auto"/>
            </w:tcBorders>
          </w:tcPr>
          <w:p>
            <w:pPr/>
          </w:p>
        </w:tc>
        <w:tc>
          <w:tcPr>
            <w:tcW w:w="1249" w:type="dxa"/>
            <w:tcBorders>
              <w:top w:val="single" w:sz="12" w:space="0" w:color="000000"/>
              <w:left w:val="nil" w:sz="6" w:space="0" w:color="auto"/>
              <w:bottom w:val="nil" w:sz="6" w:space="0" w:color="auto"/>
              <w:right w:val="nil" w:sz="6" w:space="0" w:color="auto"/>
            </w:tcBorders>
          </w:tcPr>
          <w:p>
            <w:pPr/>
          </w:p>
        </w:tc>
        <w:tc>
          <w:tcPr>
            <w:tcW w:w="746" w:type="dxa"/>
            <w:tcBorders>
              <w:top w:val="single" w:sz="12" w:space="0" w:color="000000"/>
              <w:left w:val="nil" w:sz="6" w:space="0" w:color="auto"/>
              <w:bottom w:val="nil" w:sz="6" w:space="0" w:color="auto"/>
              <w:right w:val="nil" w:sz="6" w:space="0" w:color="auto"/>
            </w:tcBorders>
          </w:tcPr>
          <w:p>
            <w:pPr/>
          </w:p>
        </w:tc>
      </w:tr>
      <w:tr>
        <w:trPr>
          <w:trHeight w:val="477" w:hRule="exact"/>
        </w:trPr>
        <w:tc>
          <w:tcPr>
            <w:tcW w:w="1104"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tabs>
                <w:tab w:pos="631" w:val="left" w:leader="none"/>
              </w:tabs>
              <w:spacing w:line="240" w:lineRule="auto"/>
              <w:ind w:right="11"/>
              <w:jc w:val="center"/>
              <w:rPr>
                <w:rFonts w:ascii="宋体" w:hAnsi="宋体" w:cs="宋体" w:eastAsia="宋体" w:hint="default"/>
                <w:sz w:val="21"/>
                <w:szCs w:val="21"/>
              </w:rPr>
            </w:pPr>
            <w:r>
              <w:rPr>
                <w:rFonts w:ascii="宋体" w:hAnsi="宋体" w:cs="宋体" w:eastAsia="宋体" w:hint="default"/>
                <w:sz w:val="21"/>
                <w:szCs w:val="21"/>
              </w:rPr>
              <w:t>账</w:t>
              <w:tab/>
              <w:t>龄</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709"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653"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737" w:type="dxa"/>
            <w:tcBorders>
              <w:top w:val="nil" w:sz="6" w:space="0" w:color="auto"/>
              <w:left w:val="single" w:sz="4" w:space="0" w:color="000000"/>
              <w:bottom w:val="nil" w:sz="6" w:space="0" w:color="auto"/>
              <w:right w:val="single" w:sz="4" w:space="0" w:color="000000"/>
            </w:tcBorders>
          </w:tcPr>
          <w:p>
            <w:pP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746" w:type="dxa"/>
            <w:tcBorders>
              <w:top w:val="nil" w:sz="6" w:space="0" w:color="auto"/>
              <w:left w:val="single" w:sz="4" w:space="0" w:color="000000"/>
              <w:bottom w:val="nil" w:sz="6" w:space="0" w:color="auto"/>
              <w:right w:val="nil" w:sz="6" w:space="0" w:color="auto"/>
            </w:tcBorders>
          </w:tcPr>
          <w:p>
            <w:pPr/>
          </w:p>
        </w:tc>
      </w:tr>
      <w:tr>
        <w:trPr>
          <w:trHeight w:val="636" w:hRule="exact"/>
        </w:trPr>
        <w:tc>
          <w:tcPr>
            <w:tcW w:w="110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103" w:right="0"/>
              <w:jc w:val="left"/>
              <w:rPr>
                <w:rFonts w:ascii="宋体" w:hAnsi="宋体" w:cs="宋体" w:eastAsia="宋体" w:hint="default"/>
                <w:sz w:val="21"/>
                <w:szCs w:val="21"/>
              </w:rPr>
            </w:pPr>
            <w:r>
              <w:rPr>
                <w:rFonts w:ascii="宋体" w:hAnsi="宋体" w:cs="宋体" w:eastAsia="宋体" w:hint="default"/>
                <w:spacing w:val="35"/>
                <w:sz w:val="21"/>
                <w:szCs w:val="21"/>
              </w:rPr>
              <w:t>比例</w:t>
            </w:r>
            <w:r>
              <w:rPr>
                <w:rFonts w:ascii="宋体" w:hAnsi="宋体" w:cs="宋体" w:eastAsia="宋体" w:hint="default"/>
                <w:spacing w:val="-33"/>
                <w:sz w:val="21"/>
                <w:szCs w:val="21"/>
              </w:rPr>
              <w:t> </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比例</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103"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3"/>
                <w:sz w:val="21"/>
                <w:szCs w:val="21"/>
              </w:rPr>
              <w:t> </w:t>
            </w:r>
            <w:r>
              <w:rPr>
                <w:rFonts w:ascii="宋体" w:hAnsi="宋体" w:cs="宋体" w:eastAsia="宋体" w:hint="default"/>
                <w:sz w:val="21"/>
                <w:szCs w:val="21"/>
              </w:rPr>
              <w:t>例</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746" w:type="dxa"/>
            <w:tcBorders>
              <w:top w:val="nil" w:sz="6" w:space="0" w:color="auto"/>
              <w:left w:val="single" w:sz="4" w:space="0" w:color="000000"/>
              <w:bottom w:val="nil" w:sz="6" w:space="0" w:color="auto"/>
              <w:right w:val="nil" w:sz="6" w:space="0" w:color="auto"/>
            </w:tcBorders>
          </w:tcPr>
          <w:p>
            <w:pPr>
              <w:pStyle w:val="TableParagraph"/>
              <w:spacing w:line="229" w:lineRule="exact"/>
              <w:ind w:left="103"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7"/>
                <w:sz w:val="21"/>
                <w:szCs w:val="21"/>
              </w:rPr>
              <w:t> </w:t>
            </w:r>
            <w:r>
              <w:rPr>
                <w:rFonts w:ascii="宋体" w:hAnsi="宋体" w:cs="宋体" w:eastAsia="宋体" w:hint="default"/>
                <w:sz w:val="21"/>
                <w:szCs w:val="21"/>
              </w:rPr>
              <w:t>例</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617" w:hRule="exact"/>
        </w:trPr>
        <w:tc>
          <w:tcPr>
            <w:tcW w:w="1104"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right="62"/>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7,902,286.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51</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92.9</w:t>
            </w:r>
          </w:p>
          <w:p>
            <w:pPr>
              <w:pStyle w:val="TableParagraph"/>
              <w:spacing w:line="240" w:lineRule="auto" w:before="37"/>
              <w:ind w:right="101"/>
              <w:jc w:val="right"/>
              <w:rPr>
                <w:rFonts w:ascii="宋体" w:hAnsi="宋体" w:cs="宋体" w:eastAsia="宋体" w:hint="default"/>
                <w:sz w:val="21"/>
                <w:szCs w:val="21"/>
              </w:rPr>
            </w:pPr>
            <w:r>
              <w:rPr>
                <w:rFonts w:ascii="宋体"/>
                <w:w w:val="100"/>
                <w:sz w:val="21"/>
              </w:rPr>
              <w:t>3</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395,114.33</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19" w:right="0"/>
              <w:jc w:val="left"/>
              <w:rPr>
                <w:rFonts w:ascii="宋体" w:hAnsi="宋体" w:cs="宋体" w:eastAsia="宋体" w:hint="default"/>
                <w:sz w:val="21"/>
                <w:szCs w:val="21"/>
              </w:rPr>
            </w:pPr>
            <w:r>
              <w:rPr>
                <w:rFonts w:ascii="宋体"/>
                <w:sz w:val="21"/>
              </w:rPr>
              <w:t>5.00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1,791,2</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08.96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75.3</w:t>
            </w:r>
          </w:p>
          <w:p>
            <w:pPr>
              <w:pStyle w:val="TableParagraph"/>
              <w:spacing w:line="240" w:lineRule="auto" w:before="37"/>
              <w:ind w:right="101"/>
              <w:jc w:val="right"/>
              <w:rPr>
                <w:rFonts w:ascii="宋体" w:hAnsi="宋体" w:cs="宋体" w:eastAsia="宋体" w:hint="default"/>
                <w:sz w:val="21"/>
                <w:szCs w:val="21"/>
              </w:rPr>
            </w:pPr>
            <w:r>
              <w:rPr>
                <w:rFonts w:ascii="宋体"/>
                <w:w w:val="100"/>
                <w:sz w:val="21"/>
              </w:rPr>
              <w:t>8</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89,560.44</w:t>
            </w:r>
          </w:p>
        </w:tc>
        <w:tc>
          <w:tcPr>
            <w:tcW w:w="746"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5.00</w:t>
            </w:r>
          </w:p>
        </w:tc>
      </w:tr>
      <w:tr>
        <w:trPr>
          <w:trHeight w:val="101" w:hRule="exact"/>
        </w:trPr>
        <w:tc>
          <w:tcPr>
            <w:tcW w:w="1104"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653"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249" w:type="dxa"/>
            <w:tcBorders>
              <w:top w:val="nil" w:sz="6" w:space="0" w:color="auto"/>
              <w:left w:val="single" w:sz="4" w:space="0" w:color="000000"/>
              <w:bottom w:val="nil" w:sz="6" w:space="0" w:color="auto"/>
              <w:right w:val="single" w:sz="4" w:space="0" w:color="000000"/>
            </w:tcBorders>
          </w:tcPr>
          <w:p>
            <w:pPr/>
          </w:p>
        </w:tc>
        <w:tc>
          <w:tcPr>
            <w:tcW w:w="746" w:type="dxa"/>
            <w:tcBorders>
              <w:top w:val="nil" w:sz="6" w:space="0" w:color="auto"/>
              <w:left w:val="single" w:sz="4" w:space="0" w:color="000000"/>
              <w:bottom w:val="nil" w:sz="6" w:space="0" w:color="auto"/>
              <w:right w:val="nil" w:sz="6" w:space="0" w:color="auto"/>
            </w:tcBorders>
          </w:tcPr>
          <w:p>
            <w:pPr/>
          </w:p>
        </w:tc>
      </w:tr>
      <w:tr>
        <w:trPr>
          <w:trHeight w:val="710" w:hRule="exact"/>
        </w:trPr>
        <w:tc>
          <w:tcPr>
            <w:tcW w:w="110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right="62"/>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498,358.00</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5.86</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49,835.80</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10.0</w:t>
            </w:r>
          </w:p>
          <w:p>
            <w:pPr>
              <w:pStyle w:val="TableParagraph"/>
              <w:spacing w:line="240" w:lineRule="auto" w:before="37"/>
              <w:ind w:right="101"/>
              <w:jc w:val="right"/>
              <w:rPr>
                <w:rFonts w:ascii="宋体" w:hAnsi="宋体" w:cs="宋体" w:eastAsia="宋体" w:hint="default"/>
                <w:sz w:val="21"/>
                <w:szCs w:val="21"/>
              </w:rPr>
            </w:pPr>
            <w:r>
              <w:rPr>
                <w:rFonts w:ascii="宋体"/>
                <w:w w:val="100"/>
                <w:sz w:val="21"/>
              </w:rPr>
              <w:t>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483,899</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20.3</w:t>
            </w:r>
          </w:p>
          <w:p>
            <w:pPr>
              <w:pStyle w:val="TableParagraph"/>
              <w:spacing w:line="240" w:lineRule="auto" w:before="37"/>
              <w:ind w:right="101"/>
              <w:jc w:val="right"/>
              <w:rPr>
                <w:rFonts w:ascii="宋体" w:hAnsi="宋体" w:cs="宋体" w:eastAsia="宋体" w:hint="default"/>
                <w:sz w:val="21"/>
                <w:szCs w:val="21"/>
              </w:rPr>
            </w:pPr>
            <w:r>
              <w:rPr>
                <w:rFonts w:ascii="宋体"/>
                <w:w w:val="100"/>
                <w:sz w:val="21"/>
              </w:rPr>
              <w:t>6</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48,389.91</w:t>
            </w:r>
          </w:p>
        </w:tc>
        <w:tc>
          <w:tcPr>
            <w:tcW w:w="746"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10.00</w:t>
            </w:r>
          </w:p>
        </w:tc>
      </w:tr>
      <w:tr>
        <w:trPr>
          <w:trHeight w:val="618" w:hRule="exact"/>
        </w:trPr>
        <w:tc>
          <w:tcPr>
            <w:tcW w:w="1104"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right="62"/>
              <w:jc w:val="center"/>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58,214.11</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0.68</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11,642.82</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20.0</w:t>
            </w:r>
          </w:p>
          <w:p>
            <w:pPr>
              <w:pStyle w:val="TableParagraph"/>
              <w:spacing w:line="240" w:lineRule="auto" w:before="37"/>
              <w:ind w:right="101"/>
              <w:jc w:val="right"/>
              <w:rPr>
                <w:rFonts w:ascii="宋体" w:hAnsi="宋体" w:cs="宋体" w:eastAsia="宋体" w:hint="default"/>
                <w:sz w:val="21"/>
                <w:szCs w:val="21"/>
              </w:rPr>
            </w:pPr>
            <w:r>
              <w:rPr>
                <w:rFonts w:ascii="宋体"/>
                <w:w w:val="100"/>
                <w:sz w:val="21"/>
              </w:rPr>
              <w:t>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26,550.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1.12</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5,310.00</w:t>
            </w:r>
          </w:p>
        </w:tc>
        <w:tc>
          <w:tcPr>
            <w:tcW w:w="746"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20.00</w:t>
            </w:r>
          </w:p>
        </w:tc>
      </w:tr>
      <w:tr>
        <w:trPr>
          <w:trHeight w:val="101" w:hRule="exact"/>
        </w:trPr>
        <w:tc>
          <w:tcPr>
            <w:tcW w:w="1104"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653"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249" w:type="dxa"/>
            <w:tcBorders>
              <w:top w:val="nil" w:sz="6" w:space="0" w:color="auto"/>
              <w:left w:val="single" w:sz="4" w:space="0" w:color="000000"/>
              <w:bottom w:val="nil" w:sz="6" w:space="0" w:color="auto"/>
              <w:right w:val="single" w:sz="4" w:space="0" w:color="000000"/>
            </w:tcBorders>
          </w:tcPr>
          <w:p>
            <w:pPr/>
          </w:p>
        </w:tc>
        <w:tc>
          <w:tcPr>
            <w:tcW w:w="746" w:type="dxa"/>
            <w:tcBorders>
              <w:top w:val="nil" w:sz="6" w:space="0" w:color="auto"/>
              <w:left w:val="single" w:sz="4" w:space="0" w:color="000000"/>
              <w:bottom w:val="nil" w:sz="6" w:space="0" w:color="auto"/>
              <w:right w:val="nil" w:sz="6" w:space="0" w:color="auto"/>
            </w:tcBorders>
          </w:tcPr>
          <w:p>
            <w:pPr/>
          </w:p>
        </w:tc>
      </w:tr>
      <w:tr>
        <w:trPr>
          <w:trHeight w:val="709" w:hRule="exact"/>
        </w:trPr>
        <w:tc>
          <w:tcPr>
            <w:tcW w:w="110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right="62"/>
              <w:jc w:val="center"/>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44,685.99</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0.53</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22,343.00</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50.0</w:t>
            </w:r>
          </w:p>
          <w:p>
            <w:pPr>
              <w:pStyle w:val="TableParagraph"/>
              <w:spacing w:line="240" w:lineRule="auto" w:before="34"/>
              <w:ind w:right="101"/>
              <w:jc w:val="right"/>
              <w:rPr>
                <w:rFonts w:ascii="宋体" w:hAnsi="宋体" w:cs="宋体" w:eastAsia="宋体" w:hint="default"/>
                <w:sz w:val="21"/>
                <w:szCs w:val="21"/>
              </w:rPr>
            </w:pPr>
            <w:r>
              <w:rPr>
                <w:rFonts w:ascii="宋体"/>
                <w:w w:val="100"/>
                <w:sz w:val="21"/>
              </w:rPr>
              <w:t>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74,685.</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99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3.14</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37,343.00</w:t>
            </w:r>
          </w:p>
        </w:tc>
        <w:tc>
          <w:tcPr>
            <w:tcW w:w="746"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50.00</w:t>
            </w:r>
          </w:p>
        </w:tc>
      </w:tr>
      <w:tr>
        <w:trPr>
          <w:trHeight w:val="724" w:hRule="exact"/>
        </w:trPr>
        <w:tc>
          <w:tcPr>
            <w:tcW w:w="1104" w:type="dxa"/>
            <w:tcBorders>
              <w:top w:val="nil" w:sz="6" w:space="0" w:color="auto"/>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tabs>
                <w:tab w:pos="631" w:val="left" w:leader="none"/>
              </w:tabs>
              <w:spacing w:line="240" w:lineRule="auto"/>
              <w:ind w:right="1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8,503,544.</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61</w:t>
            </w:r>
          </w:p>
        </w:tc>
        <w:tc>
          <w:tcPr>
            <w:tcW w:w="7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75" w:right="0"/>
              <w:jc w:val="left"/>
              <w:rPr>
                <w:rFonts w:ascii="宋体" w:hAnsi="宋体" w:cs="宋体" w:eastAsia="宋体" w:hint="default"/>
                <w:sz w:val="21"/>
                <w:szCs w:val="21"/>
              </w:rPr>
            </w:pPr>
            <w:r>
              <w:rPr>
                <w:rFonts w:ascii="宋体"/>
                <w:sz w:val="21"/>
              </w:rPr>
              <w:t>100.</w:t>
            </w:r>
          </w:p>
          <w:p>
            <w:pPr>
              <w:pStyle w:val="TableParagraph"/>
              <w:spacing w:line="240" w:lineRule="auto" w:before="37"/>
              <w:ind w:left="384" w:right="0"/>
              <w:jc w:val="left"/>
              <w:rPr>
                <w:rFonts w:ascii="宋体" w:hAnsi="宋体" w:cs="宋体" w:eastAsia="宋体" w:hint="default"/>
                <w:sz w:val="21"/>
                <w:szCs w:val="21"/>
              </w:rPr>
            </w:pPr>
            <w:r>
              <w:rPr>
                <w:rFonts w:ascii="宋体"/>
                <w:sz w:val="21"/>
              </w:rPr>
              <w:t>00</w:t>
            </w:r>
          </w:p>
        </w:tc>
        <w:tc>
          <w:tcPr>
            <w:tcW w:w="13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478,935.95</w:t>
            </w:r>
          </w:p>
        </w:tc>
        <w:tc>
          <w:tcPr>
            <w:tcW w:w="653" w:type="dxa"/>
            <w:tcBorders>
              <w:top w:val="nil" w:sz="6" w:space="0" w:color="auto"/>
              <w:left w:val="single" w:sz="4" w:space="0" w:color="000000"/>
              <w:bottom w:val="single" w:sz="12" w:space="0" w:color="000000"/>
              <w:right w:val="single" w:sz="4" w:space="0" w:color="000000"/>
            </w:tcBorders>
          </w:tcPr>
          <w:p>
            <w:pP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2,376,3</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44.00</w:t>
            </w:r>
          </w:p>
        </w:tc>
        <w:tc>
          <w:tcPr>
            <w:tcW w:w="7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203" w:right="0"/>
              <w:jc w:val="left"/>
              <w:rPr>
                <w:rFonts w:ascii="宋体" w:hAnsi="宋体" w:cs="宋体" w:eastAsia="宋体" w:hint="default"/>
                <w:sz w:val="21"/>
                <w:szCs w:val="21"/>
              </w:rPr>
            </w:pPr>
            <w:r>
              <w:rPr>
                <w:rFonts w:ascii="宋体"/>
                <w:sz w:val="21"/>
              </w:rPr>
              <w:t>100.</w:t>
            </w:r>
          </w:p>
          <w:p>
            <w:pPr>
              <w:pStyle w:val="TableParagraph"/>
              <w:spacing w:line="240" w:lineRule="auto" w:before="37"/>
              <w:ind w:left="412" w:right="0"/>
              <w:jc w:val="left"/>
              <w:rPr>
                <w:rFonts w:ascii="宋体" w:hAnsi="宋体" w:cs="宋体" w:eastAsia="宋体" w:hint="default"/>
                <w:sz w:val="21"/>
                <w:szCs w:val="21"/>
              </w:rPr>
            </w:pPr>
            <w:r>
              <w:rPr>
                <w:rFonts w:ascii="宋体"/>
                <w:sz w:val="21"/>
              </w:rPr>
              <w:t>00</w:t>
            </w:r>
          </w:p>
        </w:tc>
        <w:tc>
          <w:tcPr>
            <w:tcW w:w="12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180,603.3</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5</w:t>
            </w:r>
          </w:p>
        </w:tc>
        <w:tc>
          <w:tcPr>
            <w:tcW w:w="746"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240" w:lineRule="auto"/>
        <w:ind w:left="360" w:right="0"/>
        <w:jc w:val="left"/>
        <w:rPr>
          <w:b w:val="0"/>
          <w:bCs w:val="0"/>
        </w:rPr>
      </w:pPr>
      <w:r>
        <w:rPr/>
        <w:pict>
          <v:group style="position:absolute;margin-left:78.143997pt;margin-top:-131.406372pt;width:439.2pt;height:.5pt;mso-position-horizontal-relative:page;mso-position-vertical-relative:paragraph;z-index:-1342984" coordorigin="1563,-2628" coordsize="8784,10">
            <v:shape style="position:absolute;left:1563;top:-2628;width:1085;height:10" type="#_x0000_t75" stroked="false">
              <v:imagedata r:id="rId191" o:title=""/>
            </v:shape>
            <v:shape style="position:absolute;left:2643;top:-2628;width:1279;height:10" type="#_x0000_t75" stroked="false">
              <v:imagedata r:id="rId194" o:title=""/>
            </v:shape>
            <v:shape style="position:absolute;left:3917;top:-2628;width:713;height:10" type="#_x0000_t75" stroked="false">
              <v:imagedata r:id="rId195" o:title=""/>
            </v:shape>
            <v:shape style="position:absolute;left:4626;top:-2628;width:1337;height:10" type="#_x0000_t75" stroked="false">
              <v:imagedata r:id="rId196" o:title=""/>
            </v:shape>
            <v:shape style="position:absolute;left:5958;top:-2628;width:658;height:10" type="#_x0000_t75" stroked="false">
              <v:imagedata r:id="rId197" o:title=""/>
            </v:shape>
            <v:shape style="position:absolute;left:6611;top:-2628;width:1736;height:10" type="#_x0000_t75" stroked="false">
              <v:imagedata r:id="rId198" o:title=""/>
            </v:shape>
            <v:shape style="position:absolute;left:8341;top:-2628;width:2005;height:10" type="#_x0000_t75" stroked="false">
              <v:imagedata r:id="rId199" o:title=""/>
            </v:shape>
            <w10:wrap type="none"/>
          </v:group>
        </w:pict>
      </w:r>
      <w:r>
        <w:rPr/>
        <w:pict>
          <v:group style="position:absolute;margin-left:78.143997pt;margin-top:-100.176353pt;width:439.2pt;height:5.05pt;mso-position-horizontal-relative:page;mso-position-vertical-relative:paragraph;z-index:-1342960" coordorigin="1563,-2004" coordsize="8784,101">
            <v:shape style="position:absolute;left:1563;top:-2004;width:1104;height:101" type="#_x0000_t75" stroked="false">
              <v:imagedata r:id="rId200" o:title=""/>
            </v:shape>
            <v:shape style="position:absolute;left:2643;top:-1912;width:1279;height:10" type="#_x0000_t75" stroked="false">
              <v:imagedata r:id="rId192" o:title=""/>
            </v:shape>
            <v:shape style="position:absolute;left:3917;top:-1912;width:713;height:10" type="#_x0000_t75" stroked="false">
              <v:imagedata r:id="rId186" o:title=""/>
            </v:shape>
            <v:shape style="position:absolute;left:4626;top:-1912;width:1337;height:10" type="#_x0000_t75" stroked="false">
              <v:imagedata r:id="rId187" o:title=""/>
            </v:shape>
            <v:shape style="position:absolute;left:5958;top:-1912;width:658;height:10" type="#_x0000_t75" stroked="false">
              <v:imagedata r:id="rId188" o:title=""/>
            </v:shape>
            <v:shape style="position:absolute;left:6611;top:-1912;width:1736;height:10" type="#_x0000_t75" stroked="false">
              <v:imagedata r:id="rId189" o:title=""/>
            </v:shape>
            <v:shape style="position:absolute;left:8341;top:-1912;width:2005;height:10" type="#_x0000_t75" stroked="false">
              <v:imagedata r:id="rId190" o:title=""/>
            </v:shape>
            <w10:wrap type="none"/>
          </v:group>
        </w:pict>
      </w:r>
      <w:r>
        <w:rPr/>
        <w:pict>
          <v:group style="position:absolute;margin-left:78.143997pt;margin-top:-59.976315pt;width:439.2pt;height:.5pt;mso-position-horizontal-relative:page;mso-position-vertical-relative:paragraph;z-index:-1342936" coordorigin="1563,-1200" coordsize="8784,10">
            <v:shape style="position:absolute;left:1563;top:-1200;width:1085;height:10" type="#_x0000_t75" stroked="false">
              <v:imagedata r:id="rId191" o:title=""/>
            </v:shape>
            <v:shape style="position:absolute;left:2643;top:-1200;width:1279;height:10" type="#_x0000_t75" stroked="false">
              <v:imagedata r:id="rId192" o:title=""/>
            </v:shape>
            <v:shape style="position:absolute;left:3917;top:-1200;width:713;height:10" type="#_x0000_t75" stroked="false">
              <v:imagedata r:id="rId186" o:title=""/>
            </v:shape>
            <v:shape style="position:absolute;left:4626;top:-1200;width:1337;height:10" type="#_x0000_t75" stroked="false">
              <v:imagedata r:id="rId187" o:title=""/>
            </v:shape>
            <v:shape style="position:absolute;left:5958;top:-1200;width:658;height:10" type="#_x0000_t75" stroked="false">
              <v:imagedata r:id="rId188" o:title=""/>
            </v:shape>
            <v:shape style="position:absolute;left:6611;top:-1200;width:1736;height:10" type="#_x0000_t75" stroked="false">
              <v:imagedata r:id="rId189" o:title=""/>
            </v:shape>
            <v:shape style="position:absolute;left:8341;top:-1200;width:2005;height:10" type="#_x0000_t75" stroked="false">
              <v:imagedata r:id="rId190" o:title=""/>
            </v:shape>
            <w10:wrap type="none"/>
          </v:group>
        </w:pict>
      </w:r>
      <w:r>
        <w:rPr/>
        <w:pict>
          <v:group style="position:absolute;margin-left:103.940002pt;margin-top:22.223667pt;width:386.85pt;height:314.850pt;mso-position-horizontal-relative:page;mso-position-vertical-relative:paragraph;z-index:-1342744" coordorigin="2079,444" coordsize="7737,6297">
            <v:group style="position:absolute;left:2108;top:459;width:1878;height:2" coordorigin="2108,459" coordsize="1878,2">
              <v:shape style="position:absolute;left:2108;top:459;width:1878;height:2" coordorigin="2108,459" coordsize="1878,0" path="m2108,459l3985,459e" filled="false" stroked="true" strokeweight="1.44pt" strokecolor="#000000">
                <v:path arrowok="t"/>
              </v:shape>
              <v:shape style="position:absolute;left:3985;top:473;width:10;height:2" type="#_x0000_t75" stroked="false">
                <v:imagedata r:id="rId201" o:title=""/>
              </v:shape>
            </v:group>
            <v:group style="position:absolute;left:3985;top:459;width:29;height:2" coordorigin="3985,459" coordsize="29,2">
              <v:shape style="position:absolute;left:3985;top:459;width:29;height:2" coordorigin="3985,459" coordsize="29,0" path="m3985,459l4014,459e" filled="false" stroked="true" strokeweight="1.44pt" strokecolor="#000000">
                <v:path arrowok="t"/>
              </v:shape>
            </v:group>
            <v:group style="position:absolute;left:4014;top:459;width:2926;height:2" coordorigin="4014,459" coordsize="2926,2">
              <v:shape style="position:absolute;left:4014;top:459;width:2926;height:2" coordorigin="4014,459" coordsize="2926,0" path="m4014,459l6940,459e" filled="false" stroked="true" strokeweight="1.44pt" strokecolor="#000000">
                <v:path arrowok="t"/>
              </v:shape>
              <v:shape style="position:absolute;left:6940;top:473;width:10;height:2" type="#_x0000_t75" stroked="false">
                <v:imagedata r:id="rId201" o:title=""/>
              </v:shape>
            </v:group>
            <v:group style="position:absolute;left:6940;top:459;width:29;height:2" coordorigin="6940,459" coordsize="29,2">
              <v:shape style="position:absolute;left:6940;top:459;width:29;height:2" coordorigin="6940,459" coordsize="29,0" path="m6940,459l6969,459e" filled="false" stroked="true" strokeweight="1.44pt" strokecolor="#000000">
                <v:path arrowok="t"/>
              </v:shape>
            </v:group>
            <v:group style="position:absolute;left:6969;top:459;width:2833;height:2" coordorigin="6969,459" coordsize="2833,2">
              <v:shape style="position:absolute;left:6969;top:459;width:2833;height:2" coordorigin="6969,459" coordsize="2833,0" path="m6969,459l9801,459e" filled="false" stroked="true" strokeweight="1.44pt" strokecolor="#000000">
                <v:path arrowok="t"/>
              </v:shape>
            </v:group>
            <v:group style="position:absolute;left:3985;top:476;width:10;height:20" coordorigin="3985,476" coordsize="10,20">
              <v:shape style="position:absolute;left:3985;top:476;width:10;height:20" coordorigin="3985,476" coordsize="10,20" path="m3985,495l3995,495,3995,476,3985,476,3985,495xe" filled="true" fillcolor="#000000" stroked="false">
                <v:path arrowok="t"/>
                <v:fill type="solid"/>
              </v:shape>
            </v:group>
            <v:group style="position:absolute;left:3985;top:495;width:10;height:20" coordorigin="3985,495" coordsize="10,20">
              <v:shape style="position:absolute;left:3985;top:495;width:10;height:20" coordorigin="3985,495" coordsize="10,20" path="m3985,514l3995,514,3995,495,3985,495,3985,514xe" filled="true" fillcolor="#000000" stroked="false">
                <v:path arrowok="t"/>
                <v:fill type="solid"/>
              </v:shape>
            </v:group>
            <v:group style="position:absolute;left:3985;top:514;width:10;height:20" coordorigin="3985,514" coordsize="10,20">
              <v:shape style="position:absolute;left:3985;top:514;width:10;height:20" coordorigin="3985,514" coordsize="10,20" path="m3985,533l3995,533,3995,514,3985,514,3985,533xe" filled="true" fillcolor="#000000" stroked="false">
                <v:path arrowok="t"/>
                <v:fill type="solid"/>
              </v:shape>
            </v:group>
            <v:group style="position:absolute;left:3985;top:533;width:10;height:20" coordorigin="3985,533" coordsize="10,20">
              <v:shape style="position:absolute;left:3985;top:533;width:10;height:20" coordorigin="3985,533" coordsize="10,20" path="m3985,552l3995,552,3995,533,3985,533,3985,552xe" filled="true" fillcolor="#000000" stroked="false">
                <v:path arrowok="t"/>
                <v:fill type="solid"/>
              </v:shape>
            </v:group>
            <v:group style="position:absolute;left:3985;top:552;width:10;height:20" coordorigin="3985,552" coordsize="10,20">
              <v:shape style="position:absolute;left:3985;top:552;width:10;height:20" coordorigin="3985,552" coordsize="10,20" path="m3985,572l3995,572,3995,552,3985,552,3985,572xe" filled="true" fillcolor="#000000" stroked="false">
                <v:path arrowok="t"/>
                <v:fill type="solid"/>
              </v:shape>
            </v:group>
            <v:group style="position:absolute;left:3985;top:572;width:10;height:20" coordorigin="3985,572" coordsize="10,20">
              <v:shape style="position:absolute;left:3985;top:572;width:10;height:20" coordorigin="3985,572" coordsize="10,20" path="m3985,591l3995,591,3995,572,3985,572,3985,591xe" filled="true" fillcolor="#000000" stroked="false">
                <v:path arrowok="t"/>
                <v:fill type="solid"/>
              </v:shape>
            </v:group>
            <v:group style="position:absolute;left:3985;top:591;width:10;height:20" coordorigin="3985,591" coordsize="10,20">
              <v:shape style="position:absolute;left:3985;top:591;width:10;height:20" coordorigin="3985,591" coordsize="10,20" path="m3985,610l3995,610,3995,591,3985,591,3985,610xe" filled="true" fillcolor="#000000" stroked="false">
                <v:path arrowok="t"/>
                <v:fill type="solid"/>
              </v:shape>
            </v:group>
            <v:group style="position:absolute;left:3985;top:610;width:10;height:20" coordorigin="3985,610" coordsize="10,20">
              <v:shape style="position:absolute;left:3985;top:610;width:10;height:20" coordorigin="3985,610" coordsize="10,20" path="m3985,629l3995,629,3995,610,3985,610,3985,629xe" filled="true" fillcolor="#000000" stroked="false">
                <v:path arrowok="t"/>
                <v:fill type="solid"/>
              </v:shape>
            </v:group>
            <v:group style="position:absolute;left:3985;top:629;width:10;height:20" coordorigin="3985,629" coordsize="10,20">
              <v:shape style="position:absolute;left:3985;top:629;width:10;height:20" coordorigin="3985,629" coordsize="10,20" path="m3985,648l3995,648,3995,629,3985,629,3985,648xe" filled="true" fillcolor="#000000" stroked="false">
                <v:path arrowok="t"/>
                <v:fill type="solid"/>
              </v:shape>
            </v:group>
            <v:group style="position:absolute;left:3985;top:648;width:10;height:20" coordorigin="3985,648" coordsize="10,20">
              <v:shape style="position:absolute;left:3985;top:648;width:10;height:20" coordorigin="3985,648" coordsize="10,20" path="m3985,668l3995,668,3995,648,3985,648,3985,668xe" filled="true" fillcolor="#000000" stroked="false">
                <v:path arrowok="t"/>
                <v:fill type="solid"/>
              </v:shape>
            </v:group>
            <v:group style="position:absolute;left:3985;top:668;width:10;height:20" coordorigin="3985,668" coordsize="10,20">
              <v:shape style="position:absolute;left:3985;top:668;width:10;height:20" coordorigin="3985,668" coordsize="10,20" path="m3985,687l3995,687,3995,668,3985,668,3985,687xe" filled="true" fillcolor="#000000" stroked="false">
                <v:path arrowok="t"/>
                <v:fill type="solid"/>
              </v:shape>
            </v:group>
            <v:group style="position:absolute;left:3985;top:687;width:10;height:20" coordorigin="3985,687" coordsize="10,20">
              <v:shape style="position:absolute;left:3985;top:687;width:10;height:20" coordorigin="3985,687" coordsize="10,20" path="m3985,706l3995,706,3995,687,3985,687,3985,706xe" filled="true" fillcolor="#000000" stroked="false">
                <v:path arrowok="t"/>
                <v:fill type="solid"/>
              </v:shape>
            </v:group>
            <v:group style="position:absolute;left:3985;top:706;width:10;height:20" coordorigin="3985,706" coordsize="10,20">
              <v:shape style="position:absolute;left:3985;top:706;width:10;height:20" coordorigin="3985,706" coordsize="10,20" path="m3985,725l3995,725,3995,706,3985,706,3985,725xe" filled="true" fillcolor="#000000" stroked="false">
                <v:path arrowok="t"/>
                <v:fill type="solid"/>
              </v:shape>
            </v:group>
            <v:group style="position:absolute;left:3985;top:725;width:10;height:20" coordorigin="3985,725" coordsize="10,20">
              <v:shape style="position:absolute;left:3985;top:725;width:10;height:20" coordorigin="3985,725" coordsize="10,20" path="m3985,744l3995,744,3995,725,3985,725,3985,744xe" filled="true" fillcolor="#000000" stroked="false">
                <v:path arrowok="t"/>
                <v:fill type="solid"/>
              </v:shape>
            </v:group>
            <v:group style="position:absolute;left:3985;top:744;width:10;height:20" coordorigin="3985,744" coordsize="10,20">
              <v:shape style="position:absolute;left:3985;top:744;width:10;height:20" coordorigin="3985,744" coordsize="10,20" path="m3985,764l3995,764,3995,744,3985,744,3985,764xe" filled="true" fillcolor="#000000" stroked="false">
                <v:path arrowok="t"/>
                <v:fill type="solid"/>
              </v:shape>
            </v:group>
            <v:group style="position:absolute;left:3985;top:764;width:10;height:20" coordorigin="3985,764" coordsize="10,20">
              <v:shape style="position:absolute;left:3985;top:764;width:10;height:20" coordorigin="3985,764" coordsize="10,20" path="m3985,783l3995,783,3995,764,3985,764,3985,783xe" filled="true" fillcolor="#000000" stroked="false">
                <v:path arrowok="t"/>
                <v:fill type="solid"/>
              </v:shape>
            </v:group>
            <v:group style="position:absolute;left:3985;top:783;width:10;height:20" coordorigin="3985,783" coordsize="10,20">
              <v:shape style="position:absolute;left:3985;top:783;width:10;height:20" coordorigin="3985,783" coordsize="10,20" path="m3985,802l3995,802,3995,783,3985,783,3985,802xe" filled="true" fillcolor="#000000" stroked="false">
                <v:path arrowok="t"/>
                <v:fill type="solid"/>
              </v:shape>
            </v:group>
            <v:group style="position:absolute;left:3985;top:802;width:10;height:20" coordorigin="3985,802" coordsize="10,20">
              <v:shape style="position:absolute;left:3985;top:802;width:10;height:20" coordorigin="3985,802" coordsize="10,20" path="m3985,821l3995,821,3995,802,3985,802,3985,821xe" filled="true" fillcolor="#000000" stroked="false">
                <v:path arrowok="t"/>
                <v:fill type="solid"/>
              </v:shape>
            </v:group>
            <v:group style="position:absolute;left:3985;top:821;width:10;height:20" coordorigin="3985,821" coordsize="10,20">
              <v:shape style="position:absolute;left:3985;top:821;width:10;height:20" coordorigin="3985,821" coordsize="10,20" path="m3985,840l3995,840,3995,821,3985,821,3985,840xe" filled="true" fillcolor="#000000" stroked="false">
                <v:path arrowok="t"/>
                <v:fill type="solid"/>
              </v:shape>
            </v:group>
            <v:group style="position:absolute;left:3985;top:840;width:10;height:20" coordorigin="3985,840" coordsize="10,20">
              <v:shape style="position:absolute;left:3985;top:840;width:10;height:20" coordorigin="3985,840" coordsize="10,20" path="m3985,860l3995,860,3995,840,3985,840,3985,860xe" filled="true" fillcolor="#000000" stroked="false">
                <v:path arrowok="t"/>
                <v:fill type="solid"/>
              </v:shape>
            </v:group>
            <v:group style="position:absolute;left:3985;top:863;width:10;height:2" coordorigin="3985,863" coordsize="10,2">
              <v:shape style="position:absolute;left:3985;top:863;width:10;height:2" coordorigin="3985,863" coordsize="10,0" path="m3985,863l3995,863e" filled="false" stroked="true" strokeweight=".35999pt" strokecolor="#000000">
                <v:path arrowok="t"/>
              </v:shape>
            </v:group>
            <v:group style="position:absolute;left:6940;top:476;width:10;height:20" coordorigin="6940,476" coordsize="10,20">
              <v:shape style="position:absolute;left:6940;top:476;width:10;height:20" coordorigin="6940,476" coordsize="10,20" path="m6940,495l6949,495,6949,476,6940,476,6940,495xe" filled="true" fillcolor="#000000" stroked="false">
                <v:path arrowok="t"/>
                <v:fill type="solid"/>
              </v:shape>
            </v:group>
            <v:group style="position:absolute;left:6940;top:495;width:10;height:20" coordorigin="6940,495" coordsize="10,20">
              <v:shape style="position:absolute;left:6940;top:495;width:10;height:20" coordorigin="6940,495" coordsize="10,20" path="m6940,514l6949,514,6949,495,6940,495,6940,514xe" filled="true" fillcolor="#000000" stroked="false">
                <v:path arrowok="t"/>
                <v:fill type="solid"/>
              </v:shape>
            </v:group>
            <v:group style="position:absolute;left:6940;top:514;width:10;height:20" coordorigin="6940,514" coordsize="10,20">
              <v:shape style="position:absolute;left:6940;top:514;width:10;height:20" coordorigin="6940,514" coordsize="10,20" path="m6940,533l6949,533,6949,514,6940,514,6940,533xe" filled="true" fillcolor="#000000" stroked="false">
                <v:path arrowok="t"/>
                <v:fill type="solid"/>
              </v:shape>
            </v:group>
            <v:group style="position:absolute;left:6940;top:533;width:10;height:20" coordorigin="6940,533" coordsize="10,20">
              <v:shape style="position:absolute;left:6940;top:533;width:10;height:20" coordorigin="6940,533" coordsize="10,20" path="m6940,552l6949,552,6949,533,6940,533,6940,552xe" filled="true" fillcolor="#000000" stroked="false">
                <v:path arrowok="t"/>
                <v:fill type="solid"/>
              </v:shape>
            </v:group>
            <v:group style="position:absolute;left:6940;top:552;width:10;height:20" coordorigin="6940,552" coordsize="10,20">
              <v:shape style="position:absolute;left:6940;top:552;width:10;height:20" coordorigin="6940,552" coordsize="10,20" path="m6940,572l6949,572,6949,552,6940,552,6940,572xe" filled="true" fillcolor="#000000" stroked="false">
                <v:path arrowok="t"/>
                <v:fill type="solid"/>
              </v:shape>
            </v:group>
            <v:group style="position:absolute;left:6940;top:572;width:10;height:20" coordorigin="6940,572" coordsize="10,20">
              <v:shape style="position:absolute;left:6940;top:572;width:10;height:20" coordorigin="6940,572" coordsize="10,20" path="m6940,591l6949,591,6949,572,6940,572,6940,591xe" filled="true" fillcolor="#000000" stroked="false">
                <v:path arrowok="t"/>
                <v:fill type="solid"/>
              </v:shape>
            </v:group>
            <v:group style="position:absolute;left:6940;top:591;width:10;height:20" coordorigin="6940,591" coordsize="10,20">
              <v:shape style="position:absolute;left:6940;top:591;width:10;height:20" coordorigin="6940,591" coordsize="10,20" path="m6940,610l6949,610,6949,591,6940,591,6940,610xe" filled="true" fillcolor="#000000" stroked="false">
                <v:path arrowok="t"/>
                <v:fill type="solid"/>
              </v:shape>
            </v:group>
            <v:group style="position:absolute;left:6940;top:610;width:10;height:20" coordorigin="6940,610" coordsize="10,20">
              <v:shape style="position:absolute;left:6940;top:610;width:10;height:20" coordorigin="6940,610" coordsize="10,20" path="m6940,629l6949,629,6949,610,6940,610,6940,629xe" filled="true" fillcolor="#000000" stroked="false">
                <v:path arrowok="t"/>
                <v:fill type="solid"/>
              </v:shape>
            </v:group>
            <v:group style="position:absolute;left:6940;top:629;width:10;height:20" coordorigin="6940,629" coordsize="10,20">
              <v:shape style="position:absolute;left:6940;top:629;width:10;height:20" coordorigin="6940,629" coordsize="10,20" path="m6940,648l6949,648,6949,629,6940,629,6940,648xe" filled="true" fillcolor="#000000" stroked="false">
                <v:path arrowok="t"/>
                <v:fill type="solid"/>
              </v:shape>
            </v:group>
            <v:group style="position:absolute;left:6940;top:648;width:10;height:20" coordorigin="6940,648" coordsize="10,20">
              <v:shape style="position:absolute;left:6940;top:648;width:10;height:20" coordorigin="6940,648" coordsize="10,20" path="m6940,668l6949,668,6949,648,6940,648,6940,668xe" filled="true" fillcolor="#000000" stroked="false">
                <v:path arrowok="t"/>
                <v:fill type="solid"/>
              </v:shape>
            </v:group>
            <v:group style="position:absolute;left:6940;top:668;width:10;height:20" coordorigin="6940,668" coordsize="10,20">
              <v:shape style="position:absolute;left:6940;top:668;width:10;height:20" coordorigin="6940,668" coordsize="10,20" path="m6940,687l6949,687,6949,668,6940,668,6940,687xe" filled="true" fillcolor="#000000" stroked="false">
                <v:path arrowok="t"/>
                <v:fill type="solid"/>
              </v:shape>
            </v:group>
            <v:group style="position:absolute;left:6940;top:687;width:10;height:20" coordorigin="6940,687" coordsize="10,20">
              <v:shape style="position:absolute;left:6940;top:687;width:10;height:20" coordorigin="6940,687" coordsize="10,20" path="m6940,706l6949,706,6949,687,6940,687,6940,706xe" filled="true" fillcolor="#000000" stroked="false">
                <v:path arrowok="t"/>
                <v:fill type="solid"/>
              </v:shape>
            </v:group>
            <v:group style="position:absolute;left:6940;top:706;width:10;height:20" coordorigin="6940,706" coordsize="10,20">
              <v:shape style="position:absolute;left:6940;top:706;width:10;height:20" coordorigin="6940,706" coordsize="10,20" path="m6940,725l6949,725,6949,706,6940,706,6940,725xe" filled="true" fillcolor="#000000" stroked="false">
                <v:path arrowok="t"/>
                <v:fill type="solid"/>
              </v:shape>
            </v:group>
            <v:group style="position:absolute;left:6940;top:725;width:10;height:20" coordorigin="6940,725" coordsize="10,20">
              <v:shape style="position:absolute;left:6940;top:725;width:10;height:20" coordorigin="6940,725" coordsize="10,20" path="m6940,744l6949,744,6949,725,6940,725,6940,744xe" filled="true" fillcolor="#000000" stroked="false">
                <v:path arrowok="t"/>
                <v:fill type="solid"/>
              </v:shape>
            </v:group>
            <v:group style="position:absolute;left:6940;top:744;width:10;height:20" coordorigin="6940,744" coordsize="10,20">
              <v:shape style="position:absolute;left:6940;top:744;width:10;height:20" coordorigin="6940,744" coordsize="10,20" path="m6940,764l6949,764,6949,744,6940,744,6940,764xe" filled="true" fillcolor="#000000" stroked="false">
                <v:path arrowok="t"/>
                <v:fill type="solid"/>
              </v:shape>
            </v:group>
            <v:group style="position:absolute;left:6940;top:764;width:10;height:20" coordorigin="6940,764" coordsize="10,20">
              <v:shape style="position:absolute;left:6940;top:764;width:10;height:20" coordorigin="6940,764" coordsize="10,20" path="m6940,783l6949,783,6949,764,6940,764,6940,783xe" filled="true" fillcolor="#000000" stroked="false">
                <v:path arrowok="t"/>
                <v:fill type="solid"/>
              </v:shape>
            </v:group>
            <v:group style="position:absolute;left:6940;top:783;width:10;height:20" coordorigin="6940,783" coordsize="10,20">
              <v:shape style="position:absolute;left:6940;top:783;width:10;height:20" coordorigin="6940,783" coordsize="10,20" path="m6940,802l6949,802,6949,783,6940,783,6940,802xe" filled="true" fillcolor="#000000" stroked="false">
                <v:path arrowok="t"/>
                <v:fill type="solid"/>
              </v:shape>
            </v:group>
            <v:group style="position:absolute;left:6940;top:802;width:10;height:20" coordorigin="6940,802" coordsize="10,20">
              <v:shape style="position:absolute;left:6940;top:802;width:10;height:20" coordorigin="6940,802" coordsize="10,20" path="m6940,821l6949,821,6949,802,6940,802,6940,821xe" filled="true" fillcolor="#000000" stroked="false">
                <v:path arrowok="t"/>
                <v:fill type="solid"/>
              </v:shape>
            </v:group>
            <v:group style="position:absolute;left:6940;top:821;width:10;height:20" coordorigin="6940,821" coordsize="10,20">
              <v:shape style="position:absolute;left:6940;top:821;width:10;height:20" coordorigin="6940,821" coordsize="10,20" path="m6940,840l6949,840,6949,821,6940,821,6940,840xe" filled="true" fillcolor="#000000" stroked="false">
                <v:path arrowok="t"/>
                <v:fill type="solid"/>
              </v:shape>
            </v:group>
            <v:group style="position:absolute;left:6940;top:840;width:10;height:20" coordorigin="6940,840" coordsize="10,20">
              <v:shape style="position:absolute;left:6940;top:840;width:10;height:20" coordorigin="6940,840" coordsize="10,20" path="m6940,860l6949,860,6949,840,6940,840,6940,860xe" filled="true" fillcolor="#000000" stroked="false">
                <v:path arrowok="t"/>
                <v:fill type="solid"/>
              </v:shape>
            </v:group>
            <v:group style="position:absolute;left:6940;top:863;width:10;height:2" coordorigin="6940,863" coordsize="10,2">
              <v:shape style="position:absolute;left:6940;top:863;width:10;height:2" coordorigin="6940,863" coordsize="10,0" path="m6940,863l6949,863e" filled="false" stroked="true" strokeweight=".35999pt" strokecolor="#000000">
                <v:path arrowok="t"/>
              </v:shape>
            </v:group>
            <v:group style="position:absolute;left:3985;top:872;width:10;height:2" coordorigin="3985,872" coordsize="10,2">
              <v:shape style="position:absolute;left:3985;top:872;width:10;height:2" coordorigin="3985,872" coordsize="10,0" path="m3985,872l3995,872e" filled="false" stroked="true" strokeweight=".48001pt" strokecolor="#000000">
                <v:path arrowok="t"/>
              </v:shape>
              <v:shape style="position:absolute;left:3995;top:867;width:1474;height:10" type="#_x0000_t75" stroked="false">
                <v:imagedata r:id="rId163" o:title=""/>
              </v:shape>
              <v:shape style="position:absolute;left:5463;top:867;width:1476;height:10" type="#_x0000_t75" stroked="false">
                <v:imagedata r:id="rId202" o:title=""/>
              </v:shape>
              <v:shape style="position:absolute;left:6935;top:867;width:1529;height:10" type="#_x0000_t75" stroked="false">
                <v:imagedata r:id="rId203" o:title=""/>
              </v:shape>
              <v:shape style="position:absolute;left:8459;top:867;width:1342;height:10" type="#_x0000_t75" stroked="false">
                <v:imagedata r:id="rId204" o:title=""/>
              </v:shape>
            </v:group>
            <v:group style="position:absolute;left:3985;top:876;width:10;height:20" coordorigin="3985,876" coordsize="10,20">
              <v:shape style="position:absolute;left:3985;top:876;width:10;height:20" coordorigin="3985,876" coordsize="10,20" path="m3985,896l3995,896,3995,876,3985,876,3985,896xe" filled="true" fillcolor="#000000" stroked="false">
                <v:path arrowok="t"/>
                <v:fill type="solid"/>
              </v:shape>
            </v:group>
            <v:group style="position:absolute;left:3985;top:896;width:10;height:20" coordorigin="3985,896" coordsize="10,20">
              <v:shape style="position:absolute;left:3985;top:896;width:10;height:20" coordorigin="3985,896" coordsize="10,20" path="m3985,915l3995,915,3995,896,3985,896,3985,915xe" filled="true" fillcolor="#000000" stroked="false">
                <v:path arrowok="t"/>
                <v:fill type="solid"/>
              </v:shape>
            </v:group>
            <v:group style="position:absolute;left:3985;top:915;width:10;height:20" coordorigin="3985,915" coordsize="10,20">
              <v:shape style="position:absolute;left:3985;top:915;width:10;height:20" coordorigin="3985,915" coordsize="10,20" path="m3985,934l3995,934,3995,915,3985,915,3985,934xe" filled="true" fillcolor="#000000" stroked="false">
                <v:path arrowok="t"/>
                <v:fill type="solid"/>
              </v:shape>
            </v:group>
            <v:group style="position:absolute;left:3985;top:934;width:10;height:20" coordorigin="3985,934" coordsize="10,20">
              <v:shape style="position:absolute;left:3985;top:934;width:10;height:20" coordorigin="3985,934" coordsize="10,20" path="m3985,953l3995,953,3995,934,3985,934,3985,953xe" filled="true" fillcolor="#000000" stroked="false">
                <v:path arrowok="t"/>
                <v:fill type="solid"/>
              </v:shape>
            </v:group>
            <v:group style="position:absolute;left:3985;top:953;width:10;height:20" coordorigin="3985,953" coordsize="10,20">
              <v:shape style="position:absolute;left:3985;top:953;width:10;height:20" coordorigin="3985,953" coordsize="10,20" path="m3985,972l3995,972,3995,953,3985,953,3985,972xe" filled="true" fillcolor="#000000" stroked="false">
                <v:path arrowok="t"/>
                <v:fill type="solid"/>
              </v:shape>
            </v:group>
            <v:group style="position:absolute;left:3985;top:972;width:10;height:20" coordorigin="3985,972" coordsize="10,20">
              <v:shape style="position:absolute;left:3985;top:972;width:10;height:20" coordorigin="3985,972" coordsize="10,20" path="m3985,992l3995,992,3995,972,3985,972,3985,992xe" filled="true" fillcolor="#000000" stroked="false">
                <v:path arrowok="t"/>
                <v:fill type="solid"/>
              </v:shape>
            </v:group>
            <v:group style="position:absolute;left:3985;top:992;width:10;height:20" coordorigin="3985,992" coordsize="10,20">
              <v:shape style="position:absolute;left:3985;top:992;width:10;height:20" coordorigin="3985,992" coordsize="10,20" path="m3985,1011l3995,1011,3995,992,3985,992,3985,1011xe" filled="true" fillcolor="#000000" stroked="false">
                <v:path arrowok="t"/>
                <v:fill type="solid"/>
              </v:shape>
            </v:group>
            <v:group style="position:absolute;left:3985;top:1011;width:10;height:20" coordorigin="3985,1011" coordsize="10,20">
              <v:shape style="position:absolute;left:3985;top:1011;width:10;height:20" coordorigin="3985,1011" coordsize="10,20" path="m3985,1030l3995,1030,3995,1011,3985,1011,3985,1030xe" filled="true" fillcolor="#000000" stroked="false">
                <v:path arrowok="t"/>
                <v:fill type="solid"/>
              </v:shape>
            </v:group>
            <v:group style="position:absolute;left:3985;top:1030;width:10;height:20" coordorigin="3985,1030" coordsize="10,20">
              <v:shape style="position:absolute;left:3985;top:1030;width:10;height:20" coordorigin="3985,1030" coordsize="10,20" path="m3985,1049l3995,1049,3995,1030,3985,1030,3985,1049xe" filled="true" fillcolor="#000000" stroked="false">
                <v:path arrowok="t"/>
                <v:fill type="solid"/>
              </v:shape>
            </v:group>
            <v:group style="position:absolute;left:3985;top:1049;width:10;height:20" coordorigin="3985,1049" coordsize="10,20">
              <v:shape style="position:absolute;left:3985;top:1049;width:10;height:20" coordorigin="3985,1049" coordsize="10,20" path="m3985,1068l3995,1068,3995,1049,3985,1049,3985,1068xe" filled="true" fillcolor="#000000" stroked="false">
                <v:path arrowok="t"/>
                <v:fill type="solid"/>
              </v:shape>
            </v:group>
            <v:group style="position:absolute;left:3985;top:1068;width:10;height:20" coordorigin="3985,1068" coordsize="10,20">
              <v:shape style="position:absolute;left:3985;top:1068;width:10;height:20" coordorigin="3985,1068" coordsize="10,20" path="m3985,1088l3995,1088,3995,1068,3985,1068,3985,1088xe" filled="true" fillcolor="#000000" stroked="false">
                <v:path arrowok="t"/>
                <v:fill type="solid"/>
              </v:shape>
            </v:group>
            <v:group style="position:absolute;left:3985;top:1088;width:10;height:20" coordorigin="3985,1088" coordsize="10,20">
              <v:shape style="position:absolute;left:3985;top:1088;width:10;height:20" coordorigin="3985,1088" coordsize="10,20" path="m3985,1107l3995,1107,3995,1088,3985,1088,3985,1107xe" filled="true" fillcolor="#000000" stroked="false">
                <v:path arrowok="t"/>
                <v:fill type="solid"/>
              </v:shape>
            </v:group>
            <v:group style="position:absolute;left:3985;top:1107;width:10;height:20" coordorigin="3985,1107" coordsize="10,20">
              <v:shape style="position:absolute;left:3985;top:1107;width:10;height:20" coordorigin="3985,1107" coordsize="10,20" path="m3985,1126l3995,1126,3995,1107,3985,1107,3985,1126xe" filled="true" fillcolor="#000000" stroked="false">
                <v:path arrowok="t"/>
                <v:fill type="solid"/>
              </v:shape>
            </v:group>
            <v:group style="position:absolute;left:3985;top:1126;width:10;height:20" coordorigin="3985,1126" coordsize="10,20">
              <v:shape style="position:absolute;left:3985;top:1126;width:10;height:20" coordorigin="3985,1126" coordsize="10,20" path="m3985,1145l3995,1145,3995,1126,3985,1126,3985,1145xe" filled="true" fillcolor="#000000" stroked="false">
                <v:path arrowok="t"/>
                <v:fill type="solid"/>
              </v:shape>
            </v:group>
            <v:group style="position:absolute;left:3985;top:1145;width:10;height:20" coordorigin="3985,1145" coordsize="10,20">
              <v:shape style="position:absolute;left:3985;top:1145;width:10;height:20" coordorigin="3985,1145" coordsize="10,20" path="m3985,1164l3995,1164,3995,1145,3985,1145,3985,1164xe" filled="true" fillcolor="#000000" stroked="false">
                <v:path arrowok="t"/>
                <v:fill type="solid"/>
              </v:shape>
            </v:group>
            <v:group style="position:absolute;left:3985;top:1164;width:10;height:20" coordorigin="3985,1164" coordsize="10,20">
              <v:shape style="position:absolute;left:3985;top:1164;width:10;height:20" coordorigin="3985,1164" coordsize="10,20" path="m3985,1184l3995,1184,3995,1164,3985,1164,3985,1184xe" filled="true" fillcolor="#000000" stroked="false">
                <v:path arrowok="t"/>
                <v:fill type="solid"/>
              </v:shape>
            </v:group>
            <v:group style="position:absolute;left:3985;top:1184;width:10;height:20" coordorigin="3985,1184" coordsize="10,20">
              <v:shape style="position:absolute;left:3985;top:1184;width:10;height:20" coordorigin="3985,1184" coordsize="10,20" path="m3985,1203l3995,1203,3995,1184,3985,1184,3985,1203xe" filled="true" fillcolor="#000000" stroked="false">
                <v:path arrowok="t"/>
                <v:fill type="solid"/>
              </v:shape>
            </v:group>
            <v:group style="position:absolute;left:3985;top:1203;width:10;height:20" coordorigin="3985,1203" coordsize="10,20">
              <v:shape style="position:absolute;left:3985;top:1203;width:10;height:20" coordorigin="3985,1203" coordsize="10,20" path="m3985,1222l3995,1222,3995,1203,3985,1203,3985,1222xe" filled="true" fillcolor="#000000" stroked="false">
                <v:path arrowok="t"/>
                <v:fill type="solid"/>
              </v:shape>
            </v:group>
            <v:group style="position:absolute;left:3985;top:1222;width:10;height:20" coordorigin="3985,1222" coordsize="10,20">
              <v:shape style="position:absolute;left:3985;top:1222;width:10;height:20" coordorigin="3985,1222" coordsize="10,20" path="m3985,1241l3995,1241,3995,1222,3985,1222,3985,1241xe" filled="true" fillcolor="#000000" stroked="false">
                <v:path arrowok="t"/>
                <v:fill type="solid"/>
              </v:shape>
            </v:group>
            <v:group style="position:absolute;left:3985;top:1241;width:10;height:20" coordorigin="3985,1241" coordsize="10,20">
              <v:shape style="position:absolute;left:3985;top:1241;width:10;height:20" coordorigin="3985,1241" coordsize="10,20" path="m3985,1260l3995,1260,3995,1241,3985,1241,3985,1260xe" filled="true" fillcolor="#000000" stroked="false">
                <v:path arrowok="t"/>
                <v:fill type="solid"/>
              </v:shape>
            </v:group>
            <v:group style="position:absolute;left:3985;top:1264;width:10;height:2" coordorigin="3985,1264" coordsize="10,2">
              <v:shape style="position:absolute;left:3985;top:1264;width:10;height:2" coordorigin="3985,1264" coordsize="10,0" path="m3985,1264l3995,1264e" filled="false" stroked="true" strokeweight=".35999pt" strokecolor="#000000">
                <v:path arrowok="t"/>
              </v:shape>
            </v:group>
            <v:group style="position:absolute;left:5468;top:876;width:10;height:20" coordorigin="5468,876" coordsize="10,20">
              <v:shape style="position:absolute;left:5468;top:876;width:10;height:20" coordorigin="5468,876" coordsize="10,20" path="m5468,896l5478,896,5478,876,5468,876,5468,896xe" filled="true" fillcolor="#000000" stroked="false">
                <v:path arrowok="t"/>
                <v:fill type="solid"/>
              </v:shape>
            </v:group>
            <v:group style="position:absolute;left:5468;top:896;width:10;height:20" coordorigin="5468,896" coordsize="10,20">
              <v:shape style="position:absolute;left:5468;top:896;width:10;height:20" coordorigin="5468,896" coordsize="10,20" path="m5468,915l5478,915,5478,896,5468,896,5468,915xe" filled="true" fillcolor="#000000" stroked="false">
                <v:path arrowok="t"/>
                <v:fill type="solid"/>
              </v:shape>
            </v:group>
            <v:group style="position:absolute;left:5468;top:915;width:10;height:20" coordorigin="5468,915" coordsize="10,20">
              <v:shape style="position:absolute;left:5468;top:915;width:10;height:20" coordorigin="5468,915" coordsize="10,20" path="m5468,934l5478,934,5478,915,5468,915,5468,934xe" filled="true" fillcolor="#000000" stroked="false">
                <v:path arrowok="t"/>
                <v:fill type="solid"/>
              </v:shape>
            </v:group>
            <v:group style="position:absolute;left:5468;top:934;width:10;height:20" coordorigin="5468,934" coordsize="10,20">
              <v:shape style="position:absolute;left:5468;top:934;width:10;height:20" coordorigin="5468,934" coordsize="10,20" path="m5468,953l5478,953,5478,934,5468,934,5468,953xe" filled="true" fillcolor="#000000" stroked="false">
                <v:path arrowok="t"/>
                <v:fill type="solid"/>
              </v:shape>
            </v:group>
            <v:group style="position:absolute;left:5468;top:953;width:10;height:20" coordorigin="5468,953" coordsize="10,20">
              <v:shape style="position:absolute;left:5468;top:953;width:10;height:20" coordorigin="5468,953" coordsize="10,20" path="m5468,972l5478,972,5478,953,5468,953,5468,972xe" filled="true" fillcolor="#000000" stroked="false">
                <v:path arrowok="t"/>
                <v:fill type="solid"/>
              </v:shape>
            </v:group>
            <v:group style="position:absolute;left:5468;top:972;width:10;height:20" coordorigin="5468,972" coordsize="10,20">
              <v:shape style="position:absolute;left:5468;top:972;width:10;height:20" coordorigin="5468,972" coordsize="10,20" path="m5468,992l5478,992,5478,972,5468,972,5468,992xe" filled="true" fillcolor="#000000" stroked="false">
                <v:path arrowok="t"/>
                <v:fill type="solid"/>
              </v:shape>
            </v:group>
            <v:group style="position:absolute;left:5468;top:992;width:10;height:20" coordorigin="5468,992" coordsize="10,20">
              <v:shape style="position:absolute;left:5468;top:992;width:10;height:20" coordorigin="5468,992" coordsize="10,20" path="m5468,1011l5478,1011,5478,992,5468,992,5468,1011xe" filled="true" fillcolor="#000000" stroked="false">
                <v:path arrowok="t"/>
                <v:fill type="solid"/>
              </v:shape>
            </v:group>
            <v:group style="position:absolute;left:5468;top:1011;width:10;height:20" coordorigin="5468,1011" coordsize="10,20">
              <v:shape style="position:absolute;left:5468;top:1011;width:10;height:20" coordorigin="5468,1011" coordsize="10,20" path="m5468,1030l5478,1030,5478,1011,5468,1011,5468,1030xe" filled="true" fillcolor="#000000" stroked="false">
                <v:path arrowok="t"/>
                <v:fill type="solid"/>
              </v:shape>
            </v:group>
            <v:group style="position:absolute;left:5468;top:1030;width:10;height:20" coordorigin="5468,1030" coordsize="10,20">
              <v:shape style="position:absolute;left:5468;top:1030;width:10;height:20" coordorigin="5468,1030" coordsize="10,20" path="m5468,1049l5478,1049,5478,1030,5468,1030,5468,1049xe" filled="true" fillcolor="#000000" stroked="false">
                <v:path arrowok="t"/>
                <v:fill type="solid"/>
              </v:shape>
            </v:group>
            <v:group style="position:absolute;left:5468;top:1049;width:10;height:20" coordorigin="5468,1049" coordsize="10,20">
              <v:shape style="position:absolute;left:5468;top:1049;width:10;height:20" coordorigin="5468,1049" coordsize="10,20" path="m5468,1068l5478,1068,5478,1049,5468,1049,5468,1068xe" filled="true" fillcolor="#000000" stroked="false">
                <v:path arrowok="t"/>
                <v:fill type="solid"/>
              </v:shape>
            </v:group>
            <v:group style="position:absolute;left:5468;top:1068;width:10;height:20" coordorigin="5468,1068" coordsize="10,20">
              <v:shape style="position:absolute;left:5468;top:1068;width:10;height:20" coordorigin="5468,1068" coordsize="10,20" path="m5468,1088l5478,1088,5478,1068,5468,1068,5468,1088xe" filled="true" fillcolor="#000000" stroked="false">
                <v:path arrowok="t"/>
                <v:fill type="solid"/>
              </v:shape>
            </v:group>
            <v:group style="position:absolute;left:5468;top:1088;width:10;height:20" coordorigin="5468,1088" coordsize="10,20">
              <v:shape style="position:absolute;left:5468;top:1088;width:10;height:20" coordorigin="5468,1088" coordsize="10,20" path="m5468,1107l5478,1107,5478,1088,5468,1088,5468,1107xe" filled="true" fillcolor="#000000" stroked="false">
                <v:path arrowok="t"/>
                <v:fill type="solid"/>
              </v:shape>
            </v:group>
            <v:group style="position:absolute;left:5468;top:1107;width:10;height:20" coordorigin="5468,1107" coordsize="10,20">
              <v:shape style="position:absolute;left:5468;top:1107;width:10;height:20" coordorigin="5468,1107" coordsize="10,20" path="m5468,1126l5478,1126,5478,1107,5468,1107,5468,1126xe" filled="true" fillcolor="#000000" stroked="false">
                <v:path arrowok="t"/>
                <v:fill type="solid"/>
              </v:shape>
            </v:group>
            <v:group style="position:absolute;left:5468;top:1126;width:10;height:20" coordorigin="5468,1126" coordsize="10,20">
              <v:shape style="position:absolute;left:5468;top:1126;width:10;height:20" coordorigin="5468,1126" coordsize="10,20" path="m5468,1145l5478,1145,5478,1126,5468,1126,5468,1145xe" filled="true" fillcolor="#000000" stroked="false">
                <v:path arrowok="t"/>
                <v:fill type="solid"/>
              </v:shape>
            </v:group>
            <v:group style="position:absolute;left:5468;top:1145;width:10;height:20" coordorigin="5468,1145" coordsize="10,20">
              <v:shape style="position:absolute;left:5468;top:1145;width:10;height:20" coordorigin="5468,1145" coordsize="10,20" path="m5468,1164l5478,1164,5478,1145,5468,1145,5468,1164xe" filled="true" fillcolor="#000000" stroked="false">
                <v:path arrowok="t"/>
                <v:fill type="solid"/>
              </v:shape>
            </v:group>
            <v:group style="position:absolute;left:5468;top:1164;width:10;height:20" coordorigin="5468,1164" coordsize="10,20">
              <v:shape style="position:absolute;left:5468;top:1164;width:10;height:20" coordorigin="5468,1164" coordsize="10,20" path="m5468,1184l5478,1184,5478,1164,5468,1164,5468,1184xe" filled="true" fillcolor="#000000" stroked="false">
                <v:path arrowok="t"/>
                <v:fill type="solid"/>
              </v:shape>
            </v:group>
            <v:group style="position:absolute;left:5468;top:1184;width:10;height:20" coordorigin="5468,1184" coordsize="10,20">
              <v:shape style="position:absolute;left:5468;top:1184;width:10;height:20" coordorigin="5468,1184" coordsize="10,20" path="m5468,1203l5478,1203,5478,1184,5468,1184,5468,1203xe" filled="true" fillcolor="#000000" stroked="false">
                <v:path arrowok="t"/>
                <v:fill type="solid"/>
              </v:shape>
            </v:group>
            <v:group style="position:absolute;left:5468;top:1203;width:10;height:20" coordorigin="5468,1203" coordsize="10,20">
              <v:shape style="position:absolute;left:5468;top:1203;width:10;height:20" coordorigin="5468,1203" coordsize="10,20" path="m5468,1222l5478,1222,5478,1203,5468,1203,5468,1222xe" filled="true" fillcolor="#000000" stroked="false">
                <v:path arrowok="t"/>
                <v:fill type="solid"/>
              </v:shape>
            </v:group>
            <v:group style="position:absolute;left:5468;top:1222;width:10;height:20" coordorigin="5468,1222" coordsize="10,20">
              <v:shape style="position:absolute;left:5468;top:1222;width:10;height:20" coordorigin="5468,1222" coordsize="10,20" path="m5468,1241l5478,1241,5478,1222,5468,1222,5468,1241xe" filled="true" fillcolor="#000000" stroked="false">
                <v:path arrowok="t"/>
                <v:fill type="solid"/>
              </v:shape>
            </v:group>
            <v:group style="position:absolute;left:5468;top:1241;width:10;height:20" coordorigin="5468,1241" coordsize="10,20">
              <v:shape style="position:absolute;left:5468;top:1241;width:10;height:20" coordorigin="5468,1241" coordsize="10,20" path="m5468,1260l5478,1260,5478,1241,5468,1241,5468,1260xe" filled="true" fillcolor="#000000" stroked="false">
                <v:path arrowok="t"/>
                <v:fill type="solid"/>
              </v:shape>
            </v:group>
            <v:group style="position:absolute;left:5468;top:1264;width:10;height:2" coordorigin="5468,1264" coordsize="10,2">
              <v:shape style="position:absolute;left:5468;top:1264;width:10;height:2" coordorigin="5468,1264" coordsize="10,0" path="m5468,1264l5478,1264e" filled="false" stroked="true" strokeweight=".35999pt" strokecolor="#000000">
                <v:path arrowok="t"/>
              </v:shape>
            </v:group>
            <v:group style="position:absolute;left:6940;top:876;width:10;height:20" coordorigin="6940,876" coordsize="10,20">
              <v:shape style="position:absolute;left:6940;top:876;width:10;height:20" coordorigin="6940,876" coordsize="10,20" path="m6940,896l6949,896,6949,876,6940,876,6940,896xe" filled="true" fillcolor="#000000" stroked="false">
                <v:path arrowok="t"/>
                <v:fill type="solid"/>
              </v:shape>
            </v:group>
            <v:group style="position:absolute;left:6940;top:896;width:10;height:20" coordorigin="6940,896" coordsize="10,20">
              <v:shape style="position:absolute;left:6940;top:896;width:10;height:20" coordorigin="6940,896" coordsize="10,20" path="m6940,915l6949,915,6949,896,6940,896,6940,915xe" filled="true" fillcolor="#000000" stroked="false">
                <v:path arrowok="t"/>
                <v:fill type="solid"/>
              </v:shape>
            </v:group>
            <v:group style="position:absolute;left:6940;top:915;width:10;height:20" coordorigin="6940,915" coordsize="10,20">
              <v:shape style="position:absolute;left:6940;top:915;width:10;height:20" coordorigin="6940,915" coordsize="10,20" path="m6940,934l6949,934,6949,915,6940,915,6940,934xe" filled="true" fillcolor="#000000" stroked="false">
                <v:path arrowok="t"/>
                <v:fill type="solid"/>
              </v:shape>
            </v:group>
            <v:group style="position:absolute;left:6940;top:934;width:10;height:20" coordorigin="6940,934" coordsize="10,20">
              <v:shape style="position:absolute;left:6940;top:934;width:10;height:20" coordorigin="6940,934" coordsize="10,20" path="m6940,953l6949,953,6949,934,6940,934,6940,953xe" filled="true" fillcolor="#000000" stroked="false">
                <v:path arrowok="t"/>
                <v:fill type="solid"/>
              </v:shape>
            </v:group>
            <v:group style="position:absolute;left:6940;top:953;width:10;height:20" coordorigin="6940,953" coordsize="10,20">
              <v:shape style="position:absolute;left:6940;top:953;width:10;height:20" coordorigin="6940,953" coordsize="10,20" path="m6940,972l6949,972,6949,953,6940,953,6940,972xe" filled="true" fillcolor="#000000" stroked="false">
                <v:path arrowok="t"/>
                <v:fill type="solid"/>
              </v:shape>
            </v:group>
            <v:group style="position:absolute;left:6940;top:972;width:10;height:20" coordorigin="6940,972" coordsize="10,20">
              <v:shape style="position:absolute;left:6940;top:972;width:10;height:20" coordorigin="6940,972" coordsize="10,20" path="m6940,992l6949,992,6949,972,6940,972,6940,992xe" filled="true" fillcolor="#000000" stroked="false">
                <v:path arrowok="t"/>
                <v:fill type="solid"/>
              </v:shape>
            </v:group>
            <v:group style="position:absolute;left:6940;top:992;width:10;height:20" coordorigin="6940,992" coordsize="10,20">
              <v:shape style="position:absolute;left:6940;top:992;width:10;height:20" coordorigin="6940,992" coordsize="10,20" path="m6940,1011l6949,1011,6949,992,6940,992,6940,1011xe" filled="true" fillcolor="#000000" stroked="false">
                <v:path arrowok="t"/>
                <v:fill type="solid"/>
              </v:shape>
            </v:group>
            <v:group style="position:absolute;left:6940;top:1011;width:10;height:20" coordorigin="6940,1011" coordsize="10,20">
              <v:shape style="position:absolute;left:6940;top:1011;width:10;height:20" coordorigin="6940,1011" coordsize="10,20" path="m6940,1030l6949,1030,6949,1011,6940,1011,6940,1030xe" filled="true" fillcolor="#000000" stroked="false">
                <v:path arrowok="t"/>
                <v:fill type="solid"/>
              </v:shape>
            </v:group>
            <v:group style="position:absolute;left:6940;top:1030;width:10;height:20" coordorigin="6940,1030" coordsize="10,20">
              <v:shape style="position:absolute;left:6940;top:1030;width:10;height:20" coordorigin="6940,1030" coordsize="10,20" path="m6940,1049l6949,1049,6949,1030,6940,1030,6940,1049xe" filled="true" fillcolor="#000000" stroked="false">
                <v:path arrowok="t"/>
                <v:fill type="solid"/>
              </v:shape>
            </v:group>
            <v:group style="position:absolute;left:6940;top:1049;width:10;height:20" coordorigin="6940,1049" coordsize="10,20">
              <v:shape style="position:absolute;left:6940;top:1049;width:10;height:20" coordorigin="6940,1049" coordsize="10,20" path="m6940,1068l6949,1068,6949,1049,6940,1049,6940,1068xe" filled="true" fillcolor="#000000" stroked="false">
                <v:path arrowok="t"/>
                <v:fill type="solid"/>
              </v:shape>
            </v:group>
            <v:group style="position:absolute;left:6940;top:1068;width:10;height:20" coordorigin="6940,1068" coordsize="10,20">
              <v:shape style="position:absolute;left:6940;top:1068;width:10;height:20" coordorigin="6940,1068" coordsize="10,20" path="m6940,1088l6949,1088,6949,1068,6940,1068,6940,1088xe" filled="true" fillcolor="#000000" stroked="false">
                <v:path arrowok="t"/>
                <v:fill type="solid"/>
              </v:shape>
            </v:group>
            <v:group style="position:absolute;left:6940;top:1088;width:10;height:20" coordorigin="6940,1088" coordsize="10,20">
              <v:shape style="position:absolute;left:6940;top:1088;width:10;height:20" coordorigin="6940,1088" coordsize="10,20" path="m6940,1107l6949,1107,6949,1088,6940,1088,6940,1107xe" filled="true" fillcolor="#000000" stroked="false">
                <v:path arrowok="t"/>
                <v:fill type="solid"/>
              </v:shape>
            </v:group>
            <v:group style="position:absolute;left:6940;top:1107;width:10;height:20" coordorigin="6940,1107" coordsize="10,20">
              <v:shape style="position:absolute;left:6940;top:1107;width:10;height:20" coordorigin="6940,1107" coordsize="10,20" path="m6940,1126l6949,1126,6949,1107,6940,1107,6940,1126xe" filled="true" fillcolor="#000000" stroked="false">
                <v:path arrowok="t"/>
                <v:fill type="solid"/>
              </v:shape>
            </v:group>
            <v:group style="position:absolute;left:6940;top:1126;width:10;height:20" coordorigin="6940,1126" coordsize="10,20">
              <v:shape style="position:absolute;left:6940;top:1126;width:10;height:20" coordorigin="6940,1126" coordsize="10,20" path="m6940,1145l6949,1145,6949,1126,6940,1126,6940,1145xe" filled="true" fillcolor="#000000" stroked="false">
                <v:path arrowok="t"/>
                <v:fill type="solid"/>
              </v:shape>
            </v:group>
            <v:group style="position:absolute;left:6940;top:1145;width:10;height:20" coordorigin="6940,1145" coordsize="10,20">
              <v:shape style="position:absolute;left:6940;top:1145;width:10;height:20" coordorigin="6940,1145" coordsize="10,20" path="m6940,1164l6949,1164,6949,1145,6940,1145,6940,1164xe" filled="true" fillcolor="#000000" stroked="false">
                <v:path arrowok="t"/>
                <v:fill type="solid"/>
              </v:shape>
            </v:group>
            <v:group style="position:absolute;left:6940;top:1164;width:10;height:20" coordorigin="6940,1164" coordsize="10,20">
              <v:shape style="position:absolute;left:6940;top:1164;width:10;height:20" coordorigin="6940,1164" coordsize="10,20" path="m6940,1184l6949,1184,6949,1164,6940,1164,6940,1184xe" filled="true" fillcolor="#000000" stroked="false">
                <v:path arrowok="t"/>
                <v:fill type="solid"/>
              </v:shape>
            </v:group>
            <v:group style="position:absolute;left:6940;top:1184;width:10;height:20" coordorigin="6940,1184" coordsize="10,20">
              <v:shape style="position:absolute;left:6940;top:1184;width:10;height:20" coordorigin="6940,1184" coordsize="10,20" path="m6940,1203l6949,1203,6949,1184,6940,1184,6940,1203xe" filled="true" fillcolor="#000000" stroked="false">
                <v:path arrowok="t"/>
                <v:fill type="solid"/>
              </v:shape>
            </v:group>
            <v:group style="position:absolute;left:6940;top:1203;width:10;height:20" coordorigin="6940,1203" coordsize="10,20">
              <v:shape style="position:absolute;left:6940;top:1203;width:10;height:20" coordorigin="6940,1203" coordsize="10,20" path="m6940,1222l6949,1222,6949,1203,6940,1203,6940,1222xe" filled="true" fillcolor="#000000" stroked="false">
                <v:path arrowok="t"/>
                <v:fill type="solid"/>
              </v:shape>
            </v:group>
            <v:group style="position:absolute;left:6940;top:1222;width:10;height:20" coordorigin="6940,1222" coordsize="10,20">
              <v:shape style="position:absolute;left:6940;top:1222;width:10;height:20" coordorigin="6940,1222" coordsize="10,20" path="m6940,1241l6949,1241,6949,1222,6940,1222,6940,1241xe" filled="true" fillcolor="#000000" stroked="false">
                <v:path arrowok="t"/>
                <v:fill type="solid"/>
              </v:shape>
            </v:group>
            <v:group style="position:absolute;left:6940;top:1241;width:10;height:20" coordorigin="6940,1241" coordsize="10,20">
              <v:shape style="position:absolute;left:6940;top:1241;width:10;height:20" coordorigin="6940,1241" coordsize="10,20" path="m6940,1260l6949,1260,6949,1241,6940,1241,6940,1260xe" filled="true" fillcolor="#000000" stroked="false">
                <v:path arrowok="t"/>
                <v:fill type="solid"/>
              </v:shape>
            </v:group>
            <v:group style="position:absolute;left:6940;top:1264;width:10;height:2" coordorigin="6940,1264" coordsize="10,2">
              <v:shape style="position:absolute;left:6940;top:1264;width:10;height:2" coordorigin="6940,1264" coordsize="10,0" path="m6940,1264l6949,1264e" filled="false" stroked="true" strokeweight=".35999pt" strokecolor="#000000">
                <v:path arrowok="t"/>
              </v:shape>
            </v:group>
            <v:group style="position:absolute;left:8464;top:876;width:10;height:20" coordorigin="8464,876" coordsize="10,20">
              <v:shape style="position:absolute;left:8464;top:876;width:10;height:20" coordorigin="8464,876" coordsize="10,20" path="m8464,896l8473,896,8473,876,8464,876,8464,896xe" filled="true" fillcolor="#000000" stroked="false">
                <v:path arrowok="t"/>
                <v:fill type="solid"/>
              </v:shape>
            </v:group>
            <v:group style="position:absolute;left:8464;top:896;width:10;height:20" coordorigin="8464,896" coordsize="10,20">
              <v:shape style="position:absolute;left:8464;top:896;width:10;height:20" coordorigin="8464,896" coordsize="10,20" path="m8464,915l8473,915,8473,896,8464,896,8464,915xe" filled="true" fillcolor="#000000" stroked="false">
                <v:path arrowok="t"/>
                <v:fill type="solid"/>
              </v:shape>
            </v:group>
            <v:group style="position:absolute;left:8464;top:915;width:10;height:20" coordorigin="8464,915" coordsize="10,20">
              <v:shape style="position:absolute;left:8464;top:915;width:10;height:20" coordorigin="8464,915" coordsize="10,20" path="m8464,934l8473,934,8473,915,8464,915,8464,934xe" filled="true" fillcolor="#000000" stroked="false">
                <v:path arrowok="t"/>
                <v:fill type="solid"/>
              </v:shape>
            </v:group>
            <v:group style="position:absolute;left:8464;top:934;width:10;height:20" coordorigin="8464,934" coordsize="10,20">
              <v:shape style="position:absolute;left:8464;top:934;width:10;height:20" coordorigin="8464,934" coordsize="10,20" path="m8464,953l8473,953,8473,934,8464,934,8464,953xe" filled="true" fillcolor="#000000" stroked="false">
                <v:path arrowok="t"/>
                <v:fill type="solid"/>
              </v:shape>
            </v:group>
            <v:group style="position:absolute;left:8464;top:953;width:10;height:20" coordorigin="8464,953" coordsize="10,20">
              <v:shape style="position:absolute;left:8464;top:953;width:10;height:20" coordorigin="8464,953" coordsize="10,20" path="m8464,972l8473,972,8473,953,8464,953,8464,972xe" filled="true" fillcolor="#000000" stroked="false">
                <v:path arrowok="t"/>
                <v:fill type="solid"/>
              </v:shape>
            </v:group>
            <v:group style="position:absolute;left:8464;top:972;width:10;height:20" coordorigin="8464,972" coordsize="10,20">
              <v:shape style="position:absolute;left:8464;top:972;width:10;height:20" coordorigin="8464,972" coordsize="10,20" path="m8464,992l8473,992,8473,972,8464,972,8464,992xe" filled="true" fillcolor="#000000" stroked="false">
                <v:path arrowok="t"/>
                <v:fill type="solid"/>
              </v:shape>
            </v:group>
            <v:group style="position:absolute;left:8464;top:992;width:10;height:20" coordorigin="8464,992" coordsize="10,20">
              <v:shape style="position:absolute;left:8464;top:992;width:10;height:20" coordorigin="8464,992" coordsize="10,20" path="m8464,1011l8473,1011,8473,992,8464,992,8464,1011xe" filled="true" fillcolor="#000000" stroked="false">
                <v:path arrowok="t"/>
                <v:fill type="solid"/>
              </v:shape>
            </v:group>
            <v:group style="position:absolute;left:8464;top:1011;width:10;height:20" coordorigin="8464,1011" coordsize="10,20">
              <v:shape style="position:absolute;left:8464;top:1011;width:10;height:20" coordorigin="8464,1011" coordsize="10,20" path="m8464,1030l8473,1030,8473,1011,8464,1011,8464,1030xe" filled="true" fillcolor="#000000" stroked="false">
                <v:path arrowok="t"/>
                <v:fill type="solid"/>
              </v:shape>
            </v:group>
            <v:group style="position:absolute;left:8464;top:1030;width:10;height:20" coordorigin="8464,1030" coordsize="10,20">
              <v:shape style="position:absolute;left:8464;top:1030;width:10;height:20" coordorigin="8464,1030" coordsize="10,20" path="m8464,1049l8473,1049,8473,1030,8464,1030,8464,1049xe" filled="true" fillcolor="#000000" stroked="false">
                <v:path arrowok="t"/>
                <v:fill type="solid"/>
              </v:shape>
            </v:group>
            <v:group style="position:absolute;left:8464;top:1049;width:10;height:20" coordorigin="8464,1049" coordsize="10,20">
              <v:shape style="position:absolute;left:8464;top:1049;width:10;height:20" coordorigin="8464,1049" coordsize="10,20" path="m8464,1068l8473,1068,8473,1049,8464,1049,8464,1068xe" filled="true" fillcolor="#000000" stroked="false">
                <v:path arrowok="t"/>
                <v:fill type="solid"/>
              </v:shape>
            </v:group>
            <v:group style="position:absolute;left:8464;top:1068;width:10;height:20" coordorigin="8464,1068" coordsize="10,20">
              <v:shape style="position:absolute;left:8464;top:1068;width:10;height:20" coordorigin="8464,1068" coordsize="10,20" path="m8464,1088l8473,1088,8473,1068,8464,1068,8464,1088xe" filled="true" fillcolor="#000000" stroked="false">
                <v:path arrowok="t"/>
                <v:fill type="solid"/>
              </v:shape>
            </v:group>
            <v:group style="position:absolute;left:8464;top:1088;width:10;height:20" coordorigin="8464,1088" coordsize="10,20">
              <v:shape style="position:absolute;left:8464;top:1088;width:10;height:20" coordorigin="8464,1088" coordsize="10,20" path="m8464,1107l8473,1107,8473,1088,8464,1088,8464,1107xe" filled="true" fillcolor="#000000" stroked="false">
                <v:path arrowok="t"/>
                <v:fill type="solid"/>
              </v:shape>
            </v:group>
            <v:group style="position:absolute;left:8464;top:1107;width:10;height:20" coordorigin="8464,1107" coordsize="10,20">
              <v:shape style="position:absolute;left:8464;top:1107;width:10;height:20" coordorigin="8464,1107" coordsize="10,20" path="m8464,1126l8473,1126,8473,1107,8464,1107,8464,1126xe" filled="true" fillcolor="#000000" stroked="false">
                <v:path arrowok="t"/>
                <v:fill type="solid"/>
              </v:shape>
            </v:group>
            <v:group style="position:absolute;left:8464;top:1126;width:10;height:20" coordorigin="8464,1126" coordsize="10,20">
              <v:shape style="position:absolute;left:8464;top:1126;width:10;height:20" coordorigin="8464,1126" coordsize="10,20" path="m8464,1145l8473,1145,8473,1126,8464,1126,8464,1145xe" filled="true" fillcolor="#000000" stroked="false">
                <v:path arrowok="t"/>
                <v:fill type="solid"/>
              </v:shape>
            </v:group>
            <v:group style="position:absolute;left:8464;top:1145;width:10;height:20" coordorigin="8464,1145" coordsize="10,20">
              <v:shape style="position:absolute;left:8464;top:1145;width:10;height:20" coordorigin="8464,1145" coordsize="10,20" path="m8464,1164l8473,1164,8473,1145,8464,1145,8464,1164xe" filled="true" fillcolor="#000000" stroked="false">
                <v:path arrowok="t"/>
                <v:fill type="solid"/>
              </v:shape>
            </v:group>
            <v:group style="position:absolute;left:8464;top:1164;width:10;height:20" coordorigin="8464,1164" coordsize="10,20">
              <v:shape style="position:absolute;left:8464;top:1164;width:10;height:20" coordorigin="8464,1164" coordsize="10,20" path="m8464,1184l8473,1184,8473,1164,8464,1164,8464,1184xe" filled="true" fillcolor="#000000" stroked="false">
                <v:path arrowok="t"/>
                <v:fill type="solid"/>
              </v:shape>
            </v:group>
            <v:group style="position:absolute;left:8464;top:1184;width:10;height:20" coordorigin="8464,1184" coordsize="10,20">
              <v:shape style="position:absolute;left:8464;top:1184;width:10;height:20" coordorigin="8464,1184" coordsize="10,20" path="m8464,1203l8473,1203,8473,1184,8464,1184,8464,1203xe" filled="true" fillcolor="#000000" stroked="false">
                <v:path arrowok="t"/>
                <v:fill type="solid"/>
              </v:shape>
            </v:group>
            <v:group style="position:absolute;left:8464;top:1203;width:10;height:20" coordorigin="8464,1203" coordsize="10,20">
              <v:shape style="position:absolute;left:8464;top:1203;width:10;height:20" coordorigin="8464,1203" coordsize="10,20" path="m8464,1222l8473,1222,8473,1203,8464,1203,8464,1222xe" filled="true" fillcolor="#000000" stroked="false">
                <v:path arrowok="t"/>
                <v:fill type="solid"/>
              </v:shape>
            </v:group>
            <v:group style="position:absolute;left:8464;top:1222;width:10;height:20" coordorigin="8464,1222" coordsize="10,20">
              <v:shape style="position:absolute;left:8464;top:1222;width:10;height:20" coordorigin="8464,1222" coordsize="10,20" path="m8464,1241l8473,1241,8473,1222,8464,1222,8464,1241xe" filled="true" fillcolor="#000000" stroked="false">
                <v:path arrowok="t"/>
                <v:fill type="solid"/>
              </v:shape>
            </v:group>
            <v:group style="position:absolute;left:8464;top:1241;width:10;height:20" coordorigin="8464,1241" coordsize="10,20">
              <v:shape style="position:absolute;left:8464;top:1241;width:10;height:20" coordorigin="8464,1241" coordsize="10,20" path="m8464,1260l8473,1260,8473,1241,8464,1241,8464,1260xe" filled="true" fillcolor="#000000" stroked="false">
                <v:path arrowok="t"/>
                <v:fill type="solid"/>
              </v:shape>
            </v:group>
            <v:group style="position:absolute;left:8464;top:1264;width:10;height:2" coordorigin="8464,1264" coordsize="10,2">
              <v:shape style="position:absolute;left:8464;top:1264;width:10;height:2" coordorigin="8464,1264" coordsize="10,0" path="m8464,1264l8473,1264e" filled="false" stroked="true" strokeweight=".35999pt" strokecolor="#000000">
                <v:path arrowok="t"/>
              </v:shape>
            </v:group>
            <v:group style="position:absolute;left:3985;top:1272;width:10;height:2" coordorigin="3985,1272" coordsize="10,2">
              <v:shape style="position:absolute;left:3985;top:1272;width:10;height:2" coordorigin="3985,1272" coordsize="10,0" path="m3985,1272l3995,1272e" filled="false" stroked="true" strokeweight=".48001pt" strokecolor="#000000">
                <v:path arrowok="t"/>
              </v:shape>
              <v:shape style="position:absolute;left:3995;top:1268;width:902;height:10" type="#_x0000_t75" stroked="false">
                <v:imagedata r:id="rId205" o:title=""/>
              </v:shape>
              <v:shape style="position:absolute;left:4892;top:1268;width:1478;height:10" type="#_x0000_t75" stroked="false">
                <v:imagedata r:id="rId206" o:title=""/>
              </v:shape>
              <v:shape style="position:absolute;left:6366;top:1268;width:574;height:10" type="#_x0000_t75" stroked="false">
                <v:imagedata r:id="rId207" o:title=""/>
              </v:shape>
              <v:shape style="position:absolute;left:6935;top:1268;width:967;height:10" type="#_x0000_t75" stroked="false">
                <v:imagedata r:id="rId208" o:title=""/>
              </v:shape>
              <v:shape style="position:absolute;left:7897;top:1268;width:566;height:10" type="#_x0000_t75" stroked="false">
                <v:imagedata r:id="rId209" o:title=""/>
              </v:shape>
              <v:shape style="position:absolute;left:8459;top:1268;width:874;height:10" type="#_x0000_t75" stroked="false">
                <v:imagedata r:id="rId210" o:title=""/>
              </v:shape>
              <v:shape style="position:absolute;left:9328;top:1268;width:473;height:10" type="#_x0000_t75" stroked="false">
                <v:imagedata r:id="rId211" o:title=""/>
              </v:shape>
            </v:group>
            <v:group style="position:absolute;left:3985;top:1277;width:10;height:20" coordorigin="3985,1277" coordsize="10,20">
              <v:shape style="position:absolute;left:3985;top:1277;width:10;height:20" coordorigin="3985,1277" coordsize="10,20" path="m3985,1296l3995,1296,3995,1277,3985,1277,3985,1296xe" filled="true" fillcolor="#000000" stroked="false">
                <v:path arrowok="t"/>
                <v:fill type="solid"/>
              </v:shape>
            </v:group>
            <v:group style="position:absolute;left:3985;top:1296;width:10;height:20" coordorigin="3985,1296" coordsize="10,20">
              <v:shape style="position:absolute;left:3985;top:1296;width:10;height:20" coordorigin="3985,1296" coordsize="10,20" path="m3985,1316l3995,1316,3995,1296,3985,1296,3985,1316xe" filled="true" fillcolor="#000000" stroked="false">
                <v:path arrowok="t"/>
                <v:fill type="solid"/>
              </v:shape>
            </v:group>
            <v:group style="position:absolute;left:3985;top:1316;width:10;height:20" coordorigin="3985,1316" coordsize="10,20">
              <v:shape style="position:absolute;left:3985;top:1316;width:10;height:20" coordorigin="3985,1316" coordsize="10,20" path="m3985,1335l3995,1335,3995,1316,3985,1316,3985,1335xe" filled="true" fillcolor="#000000" stroked="false">
                <v:path arrowok="t"/>
                <v:fill type="solid"/>
              </v:shape>
            </v:group>
            <v:group style="position:absolute;left:3985;top:1335;width:10;height:20" coordorigin="3985,1335" coordsize="10,20">
              <v:shape style="position:absolute;left:3985;top:1335;width:10;height:20" coordorigin="3985,1335" coordsize="10,20" path="m3985,1354l3995,1354,3995,1335,3985,1335,3985,1354xe" filled="true" fillcolor="#000000" stroked="false">
                <v:path arrowok="t"/>
                <v:fill type="solid"/>
              </v:shape>
            </v:group>
            <v:group style="position:absolute;left:3985;top:1354;width:10;height:20" coordorigin="3985,1354" coordsize="10,20">
              <v:shape style="position:absolute;left:3985;top:1354;width:10;height:20" coordorigin="3985,1354" coordsize="10,20" path="m3985,1373l3995,1373,3995,1354,3985,1354,3985,1373xe" filled="true" fillcolor="#000000" stroked="false">
                <v:path arrowok="t"/>
                <v:fill type="solid"/>
              </v:shape>
            </v:group>
            <v:group style="position:absolute;left:3985;top:1373;width:10;height:20" coordorigin="3985,1373" coordsize="10,20">
              <v:shape style="position:absolute;left:3985;top:1373;width:10;height:20" coordorigin="3985,1373" coordsize="10,20" path="m3985,1392l3995,1392,3995,1373,3985,1373,3985,1392xe" filled="true" fillcolor="#000000" stroked="false">
                <v:path arrowok="t"/>
                <v:fill type="solid"/>
              </v:shape>
            </v:group>
            <v:group style="position:absolute;left:3985;top:1392;width:10;height:20" coordorigin="3985,1392" coordsize="10,20">
              <v:shape style="position:absolute;left:3985;top:1392;width:10;height:20" coordorigin="3985,1392" coordsize="10,20" path="m3985,1412l3995,1412,3995,1392,3985,1392,3985,1412xe" filled="true" fillcolor="#000000" stroked="false">
                <v:path arrowok="t"/>
                <v:fill type="solid"/>
              </v:shape>
            </v:group>
            <v:group style="position:absolute;left:3985;top:1412;width:10;height:20" coordorigin="3985,1412" coordsize="10,20">
              <v:shape style="position:absolute;left:3985;top:1412;width:10;height:20" coordorigin="3985,1412" coordsize="10,20" path="m3985,1431l3995,1431,3995,1412,3985,1412,3985,1431xe" filled="true" fillcolor="#000000" stroked="false">
                <v:path arrowok="t"/>
                <v:fill type="solid"/>
              </v:shape>
            </v:group>
            <v:group style="position:absolute;left:3985;top:1431;width:10;height:20" coordorigin="3985,1431" coordsize="10,20">
              <v:shape style="position:absolute;left:3985;top:1431;width:10;height:20" coordorigin="3985,1431" coordsize="10,20" path="m3985,1450l3995,1450,3995,1431,3985,1431,3985,1450xe" filled="true" fillcolor="#000000" stroked="false">
                <v:path arrowok="t"/>
                <v:fill type="solid"/>
              </v:shape>
            </v:group>
            <v:group style="position:absolute;left:3985;top:1450;width:10;height:20" coordorigin="3985,1450" coordsize="10,20">
              <v:shape style="position:absolute;left:3985;top:1450;width:10;height:20" coordorigin="3985,1450" coordsize="10,20" path="m3985,1469l3995,1469,3995,1450,3985,1450,3985,1469xe" filled="true" fillcolor="#000000" stroked="false">
                <v:path arrowok="t"/>
                <v:fill type="solid"/>
              </v:shape>
            </v:group>
            <v:group style="position:absolute;left:3985;top:1469;width:10;height:20" coordorigin="3985,1469" coordsize="10,20">
              <v:shape style="position:absolute;left:3985;top:1469;width:10;height:20" coordorigin="3985,1469" coordsize="10,20" path="m3985,1488l3995,1488,3995,1469,3985,1469,3985,1488xe" filled="true" fillcolor="#000000" stroked="false">
                <v:path arrowok="t"/>
                <v:fill type="solid"/>
              </v:shape>
            </v:group>
            <v:group style="position:absolute;left:3985;top:1488;width:10;height:20" coordorigin="3985,1488" coordsize="10,20">
              <v:shape style="position:absolute;left:3985;top:1488;width:10;height:20" coordorigin="3985,1488" coordsize="10,20" path="m3985,1508l3995,1508,3995,1488,3985,1488,3985,1508xe" filled="true" fillcolor="#000000" stroked="false">
                <v:path arrowok="t"/>
                <v:fill type="solid"/>
              </v:shape>
            </v:group>
            <v:group style="position:absolute;left:3985;top:1508;width:10;height:20" coordorigin="3985,1508" coordsize="10,20">
              <v:shape style="position:absolute;left:3985;top:1508;width:10;height:20" coordorigin="3985,1508" coordsize="10,20" path="m3985,1527l3995,1527,3995,1508,3985,1508,3985,1527xe" filled="true" fillcolor="#000000" stroked="false">
                <v:path arrowok="t"/>
                <v:fill type="solid"/>
              </v:shape>
            </v:group>
            <v:group style="position:absolute;left:3985;top:1527;width:10;height:20" coordorigin="3985,1527" coordsize="10,20">
              <v:shape style="position:absolute;left:3985;top:1527;width:10;height:20" coordorigin="3985,1527" coordsize="10,20" path="m3985,1546l3995,1546,3995,1527,3985,1527,3985,1546xe" filled="true" fillcolor="#000000" stroked="false">
                <v:path arrowok="t"/>
                <v:fill type="solid"/>
              </v:shape>
            </v:group>
            <v:group style="position:absolute;left:3985;top:1546;width:10;height:20" coordorigin="3985,1546" coordsize="10,20">
              <v:shape style="position:absolute;left:3985;top:1546;width:10;height:20" coordorigin="3985,1546" coordsize="10,20" path="m3985,1565l3995,1565,3995,1546,3985,1546,3985,1565xe" filled="true" fillcolor="#000000" stroked="false">
                <v:path arrowok="t"/>
                <v:fill type="solid"/>
              </v:shape>
            </v:group>
            <v:group style="position:absolute;left:3985;top:1565;width:10;height:20" coordorigin="3985,1565" coordsize="10,20">
              <v:shape style="position:absolute;left:3985;top:1565;width:10;height:20" coordorigin="3985,1565" coordsize="10,20" path="m3985,1584l3995,1584,3995,1565,3985,1565,3985,1584xe" filled="true" fillcolor="#000000" stroked="false">
                <v:path arrowok="t"/>
                <v:fill type="solid"/>
              </v:shape>
            </v:group>
            <v:group style="position:absolute;left:3985;top:1584;width:10;height:20" coordorigin="3985,1584" coordsize="10,20">
              <v:shape style="position:absolute;left:3985;top:1584;width:10;height:20" coordorigin="3985,1584" coordsize="10,20" path="m3985,1604l3995,1604,3995,1584,3985,1584,3985,1604xe" filled="true" fillcolor="#000000" stroked="false">
                <v:path arrowok="t"/>
                <v:fill type="solid"/>
              </v:shape>
            </v:group>
            <v:group style="position:absolute;left:3985;top:1604;width:10;height:20" coordorigin="3985,1604" coordsize="10,20">
              <v:shape style="position:absolute;left:3985;top:1604;width:10;height:20" coordorigin="3985,1604" coordsize="10,20" path="m3985,1623l3995,1623,3995,1604,3985,1604,3985,1623xe" filled="true" fillcolor="#000000" stroked="false">
                <v:path arrowok="t"/>
                <v:fill type="solid"/>
              </v:shape>
            </v:group>
            <v:group style="position:absolute;left:3985;top:1623;width:10;height:20" coordorigin="3985,1623" coordsize="10,20">
              <v:shape style="position:absolute;left:3985;top:1623;width:10;height:20" coordorigin="3985,1623" coordsize="10,20" path="m3985,1642l3995,1642,3995,1623,3985,1623,3985,1642xe" filled="true" fillcolor="#000000" stroked="false">
                <v:path arrowok="t"/>
                <v:fill type="solid"/>
              </v:shape>
            </v:group>
            <v:group style="position:absolute;left:3985;top:1642;width:10;height:20" coordorigin="3985,1642" coordsize="10,20">
              <v:shape style="position:absolute;left:3985;top:1642;width:10;height:20" coordorigin="3985,1642" coordsize="10,20" path="m3985,1661l3995,1661,3995,1642,3985,1642,3985,1661xe" filled="true" fillcolor="#000000" stroked="false">
                <v:path arrowok="t"/>
                <v:fill type="solid"/>
              </v:shape>
            </v:group>
            <v:group style="position:absolute;left:3985;top:1661;width:10;height:20" coordorigin="3985,1661" coordsize="10,20">
              <v:shape style="position:absolute;left:3985;top:1661;width:10;height:20" coordorigin="3985,1661" coordsize="10,20" path="m3985,1680l3995,1680,3995,1661,3985,1661,3985,1680xe" filled="true" fillcolor="#000000" stroked="false">
                <v:path arrowok="t"/>
                <v:fill type="solid"/>
              </v:shape>
            </v:group>
            <v:group style="position:absolute;left:3985;top:1680;width:10;height:20" coordorigin="3985,1680" coordsize="10,20">
              <v:shape style="position:absolute;left:3985;top:1680;width:10;height:20" coordorigin="3985,1680" coordsize="10,20" path="m3985,1700l3995,1700,3995,1680,3985,1680,3985,1700xe" filled="true" fillcolor="#000000" stroked="false">
                <v:path arrowok="t"/>
                <v:fill type="solid"/>
              </v:shape>
            </v:group>
            <v:group style="position:absolute;left:3985;top:1700;width:10;height:20" coordorigin="3985,1700" coordsize="10,20">
              <v:shape style="position:absolute;left:3985;top:1700;width:10;height:20" coordorigin="3985,1700" coordsize="10,20" path="m3985,1719l3995,1719,3995,1700,3985,1700,3985,1719xe" filled="true" fillcolor="#000000" stroked="false">
                <v:path arrowok="t"/>
                <v:fill type="solid"/>
              </v:shape>
            </v:group>
            <v:group style="position:absolute;left:3985;top:1719;width:10;height:20" coordorigin="3985,1719" coordsize="10,20">
              <v:shape style="position:absolute;left:3985;top:1719;width:10;height:20" coordorigin="3985,1719" coordsize="10,20" path="m3985,1738l3995,1738,3995,1719,3985,1719,3985,1738xe" filled="true" fillcolor="#000000" stroked="false">
                <v:path arrowok="t"/>
                <v:fill type="solid"/>
              </v:shape>
            </v:group>
            <v:group style="position:absolute;left:3985;top:1738;width:10;height:20" coordorigin="3985,1738" coordsize="10,20">
              <v:shape style="position:absolute;left:3985;top:1738;width:10;height:20" coordorigin="3985,1738" coordsize="10,20" path="m3985,1757l3995,1757,3995,1738,3985,1738,3985,1757xe" filled="true" fillcolor="#000000" stroked="false">
                <v:path arrowok="t"/>
                <v:fill type="solid"/>
              </v:shape>
            </v:group>
            <v:group style="position:absolute;left:3985;top:1757;width:10;height:20" coordorigin="3985,1757" coordsize="10,20">
              <v:shape style="position:absolute;left:3985;top:1757;width:10;height:20" coordorigin="3985,1757" coordsize="10,20" path="m3985,1777l3995,1777,3995,1757,3985,1757,3985,1777xe" filled="true" fillcolor="#000000" stroked="false">
                <v:path arrowok="t"/>
                <v:fill type="solid"/>
              </v:shape>
            </v:group>
            <v:group style="position:absolute;left:3985;top:1777;width:10;height:20" coordorigin="3985,1777" coordsize="10,20">
              <v:shape style="position:absolute;left:3985;top:1777;width:10;height:20" coordorigin="3985,1777" coordsize="10,20" path="m3985,1796l3995,1796,3995,1777,3985,1777,3985,1796xe" filled="true" fillcolor="#000000" stroked="false">
                <v:path arrowok="t"/>
                <v:fill type="solid"/>
              </v:shape>
            </v:group>
            <v:group style="position:absolute;left:3985;top:1796;width:10;height:20" coordorigin="3985,1796" coordsize="10,20">
              <v:shape style="position:absolute;left:3985;top:1796;width:10;height:20" coordorigin="3985,1796" coordsize="10,20" path="m3985,1815l3995,1815,3995,1796,3985,1796,3985,1815xe" filled="true" fillcolor="#000000" stroked="false">
                <v:path arrowok="t"/>
                <v:fill type="solid"/>
              </v:shape>
            </v:group>
            <v:group style="position:absolute;left:3985;top:1815;width:10;height:20" coordorigin="3985,1815" coordsize="10,20">
              <v:shape style="position:absolute;left:3985;top:1815;width:10;height:20" coordorigin="3985,1815" coordsize="10,20" path="m3985,1834l3995,1834,3995,1815,3985,1815,3985,1834xe" filled="true" fillcolor="#000000" stroked="false">
                <v:path arrowok="t"/>
                <v:fill type="solid"/>
              </v:shape>
            </v:group>
            <v:group style="position:absolute;left:3985;top:1834;width:10;height:20" coordorigin="3985,1834" coordsize="10,20">
              <v:shape style="position:absolute;left:3985;top:1834;width:10;height:20" coordorigin="3985,1834" coordsize="10,20" path="m3985,1854l3995,1854,3995,1834,3985,1834,3985,1854xe" filled="true" fillcolor="#000000" stroked="false">
                <v:path arrowok="t"/>
                <v:fill type="solid"/>
              </v:shape>
            </v:group>
            <v:group style="position:absolute;left:3985;top:1854;width:10;height:20" coordorigin="3985,1854" coordsize="10,20">
              <v:shape style="position:absolute;left:3985;top:1854;width:10;height:20" coordorigin="3985,1854" coordsize="10,20" path="m3985,1873l3995,1873,3995,1854,3985,1854,3985,1873xe" filled="true" fillcolor="#000000" stroked="false">
                <v:path arrowok="t"/>
                <v:fill type="solid"/>
              </v:shape>
            </v:group>
            <v:group style="position:absolute;left:3985;top:1873;width:10;height:20" coordorigin="3985,1873" coordsize="10,20">
              <v:shape style="position:absolute;left:3985;top:1873;width:10;height:20" coordorigin="3985,1873" coordsize="10,20" path="m3985,1892l3995,1892,3995,1873,3985,1873,3985,1892xe" filled="true" fillcolor="#000000" stroked="false">
                <v:path arrowok="t"/>
                <v:fill type="solid"/>
              </v:shape>
            </v:group>
            <v:group style="position:absolute;left:3985;top:1892;width:10;height:20" coordorigin="3985,1892" coordsize="10,20">
              <v:shape style="position:absolute;left:3985;top:1892;width:10;height:20" coordorigin="3985,1892" coordsize="10,20" path="m3985,1911l3995,1911,3995,1892,3985,1892,3985,1911xe" filled="true" fillcolor="#000000" stroked="false">
                <v:path arrowok="t"/>
                <v:fill type="solid"/>
              </v:shape>
            </v:group>
            <v:group style="position:absolute;left:3985;top:1911;width:10;height:20" coordorigin="3985,1911" coordsize="10,20">
              <v:shape style="position:absolute;left:3985;top:1911;width:10;height:20" coordorigin="3985,1911" coordsize="10,20" path="m3985,1930l3995,1930,3995,1911,3985,1911,3985,1930xe" filled="true" fillcolor="#000000" stroked="false">
                <v:path arrowok="t"/>
                <v:fill type="solid"/>
              </v:shape>
            </v:group>
            <v:group style="position:absolute;left:3985;top:1930;width:10;height:20" coordorigin="3985,1930" coordsize="10,20">
              <v:shape style="position:absolute;left:3985;top:1930;width:10;height:20" coordorigin="3985,1930" coordsize="10,20" path="m3985,1950l3995,1950,3995,1930,3985,1930,3985,1950xe" filled="true" fillcolor="#000000" stroked="false">
                <v:path arrowok="t"/>
                <v:fill type="solid"/>
              </v:shape>
            </v:group>
            <v:group style="position:absolute;left:3985;top:1950;width:10;height:20" coordorigin="3985,1950" coordsize="10,20">
              <v:shape style="position:absolute;left:3985;top:1950;width:10;height:20" coordorigin="3985,1950" coordsize="10,20" path="m3985,1969l3995,1969,3995,1950,3985,1950,3985,1969xe" filled="true" fillcolor="#000000" stroked="false">
                <v:path arrowok="t"/>
                <v:fill type="solid"/>
              </v:shape>
            </v:group>
            <v:group style="position:absolute;left:3985;top:1969;width:10;height:20" coordorigin="3985,1969" coordsize="10,20">
              <v:shape style="position:absolute;left:3985;top:1969;width:10;height:20" coordorigin="3985,1969" coordsize="10,20" path="m3985,1988l3995,1988,3995,1969,3985,1969,3985,1988xe" filled="true" fillcolor="#000000" stroked="false">
                <v:path arrowok="t"/>
                <v:fill type="solid"/>
              </v:shape>
            </v:group>
            <v:group style="position:absolute;left:3985;top:1988;width:10;height:20" coordorigin="3985,1988" coordsize="10,20">
              <v:shape style="position:absolute;left:3985;top:1988;width:10;height:20" coordorigin="3985,1988" coordsize="10,20" path="m3985,2007l3995,2007,3995,1988,3985,1988,3985,2007xe" filled="true" fillcolor="#000000" stroked="false">
                <v:path arrowok="t"/>
                <v:fill type="solid"/>
              </v:shape>
            </v:group>
            <v:group style="position:absolute;left:3985;top:2007;width:10;height:20" coordorigin="3985,2007" coordsize="10,20">
              <v:shape style="position:absolute;left:3985;top:2007;width:10;height:20" coordorigin="3985,2007" coordsize="10,20" path="m3985,2026l3995,2026,3995,2007,3985,2007,3985,2026xe" filled="true" fillcolor="#000000" stroked="false">
                <v:path arrowok="t"/>
                <v:fill type="solid"/>
              </v:shape>
            </v:group>
            <v:group style="position:absolute;left:3985;top:2026;width:10;height:20" coordorigin="3985,2026" coordsize="10,20">
              <v:shape style="position:absolute;left:3985;top:2026;width:10;height:20" coordorigin="3985,2026" coordsize="10,20" path="m3985,2046l3995,2046,3995,2026,3985,2026,3985,2046xe" filled="true" fillcolor="#000000" stroked="false">
                <v:path arrowok="t"/>
                <v:fill type="solid"/>
              </v:shape>
            </v:group>
            <v:group style="position:absolute;left:3985;top:2046;width:10;height:20" coordorigin="3985,2046" coordsize="10,20">
              <v:shape style="position:absolute;left:3985;top:2046;width:10;height:20" coordorigin="3985,2046" coordsize="10,20" path="m3985,2065l3995,2065,3995,2046,3985,2046,3985,2065xe" filled="true" fillcolor="#000000" stroked="false">
                <v:path arrowok="t"/>
                <v:fill type="solid"/>
              </v:shape>
            </v:group>
            <v:group style="position:absolute;left:3985;top:2065;width:10;height:20" coordorigin="3985,2065" coordsize="10,20">
              <v:shape style="position:absolute;left:3985;top:2065;width:10;height:20" coordorigin="3985,2065" coordsize="10,20" path="m3985,2084l3995,2084,3995,2065,3985,2065,3985,2084xe" filled="true" fillcolor="#000000" stroked="false">
                <v:path arrowok="t"/>
                <v:fill type="solid"/>
              </v:shape>
            </v:group>
            <v:group style="position:absolute;left:3985;top:2084;width:10;height:20" coordorigin="3985,2084" coordsize="10,20">
              <v:shape style="position:absolute;left:3985;top:2084;width:10;height:20" coordorigin="3985,2084" coordsize="10,20" path="m3985,2103l3995,2103,3995,2084,3985,2084,3985,2103xe" filled="true" fillcolor="#000000" stroked="false">
                <v:path arrowok="t"/>
                <v:fill type="solid"/>
              </v:shape>
            </v:group>
            <v:group style="position:absolute;left:3985;top:2103;width:10;height:20" coordorigin="3985,2103" coordsize="10,20">
              <v:shape style="position:absolute;left:3985;top:2103;width:10;height:20" coordorigin="3985,2103" coordsize="10,20" path="m3985,2122l3995,2122,3995,2103,3985,2103,3985,2122xe" filled="true" fillcolor="#000000" stroked="false">
                <v:path arrowok="t"/>
                <v:fill type="solid"/>
              </v:shape>
            </v:group>
            <v:group style="position:absolute;left:3985;top:2122;width:10;height:20" coordorigin="3985,2122" coordsize="10,20">
              <v:shape style="position:absolute;left:3985;top:2122;width:10;height:20" coordorigin="3985,2122" coordsize="10,20" path="m3985,2142l3995,2142,3995,2122,3985,2122,3985,2142xe" filled="true" fillcolor="#000000" stroked="false">
                <v:path arrowok="t"/>
                <v:fill type="solid"/>
              </v:shape>
            </v:group>
            <v:group style="position:absolute;left:3985;top:2142;width:10;height:20" coordorigin="3985,2142" coordsize="10,20">
              <v:shape style="position:absolute;left:3985;top:2142;width:10;height:20" coordorigin="3985,2142" coordsize="10,20" path="m3985,2161l3995,2161,3995,2142,3985,2142,3985,2161xe" filled="true" fillcolor="#000000" stroked="false">
                <v:path arrowok="t"/>
                <v:fill type="solid"/>
              </v:shape>
            </v:group>
            <v:group style="position:absolute;left:3985;top:2161;width:10;height:20" coordorigin="3985,2161" coordsize="10,20">
              <v:shape style="position:absolute;left:3985;top:2161;width:10;height:20" coordorigin="3985,2161" coordsize="10,20" path="m3985,2180l3995,2180,3995,2161,3985,2161,3985,2180xe" filled="true" fillcolor="#000000" stroked="false">
                <v:path arrowok="t"/>
                <v:fill type="solid"/>
              </v:shape>
            </v:group>
            <v:group style="position:absolute;left:3985;top:2180;width:10;height:20" coordorigin="3985,2180" coordsize="10,20">
              <v:shape style="position:absolute;left:3985;top:2180;width:10;height:20" coordorigin="3985,2180" coordsize="10,20" path="m3985,2199l3995,2199,3995,2180,3985,2180,3985,2199xe" filled="true" fillcolor="#000000" stroked="false">
                <v:path arrowok="t"/>
                <v:fill type="solid"/>
              </v:shape>
            </v:group>
            <v:group style="position:absolute;left:3985;top:2199;width:10;height:20" coordorigin="3985,2199" coordsize="10,20">
              <v:shape style="position:absolute;left:3985;top:2199;width:10;height:20" coordorigin="3985,2199" coordsize="10,20" path="m3985,2218l3995,2218,3995,2199,3985,2199,3985,2218xe" filled="true" fillcolor="#000000" stroked="false">
                <v:path arrowok="t"/>
                <v:fill type="solid"/>
              </v:shape>
            </v:group>
            <v:group style="position:absolute;left:3985;top:2218;width:10;height:20" coordorigin="3985,2218" coordsize="10,20">
              <v:shape style="position:absolute;left:3985;top:2218;width:10;height:20" coordorigin="3985,2218" coordsize="10,20" path="m3985,2238l3995,2238,3995,2218,3985,2218,3985,2238xe" filled="true" fillcolor="#000000" stroked="false">
                <v:path arrowok="t"/>
                <v:fill type="solid"/>
              </v:shape>
            </v:group>
            <v:group style="position:absolute;left:3985;top:2238;width:10;height:20" coordorigin="3985,2238" coordsize="10,20">
              <v:shape style="position:absolute;left:3985;top:2238;width:10;height:20" coordorigin="3985,2238" coordsize="10,20" path="m3985,2257l3995,2257,3995,2238,3985,2238,3985,2257xe" filled="true" fillcolor="#000000" stroked="false">
                <v:path arrowok="t"/>
                <v:fill type="solid"/>
              </v:shape>
            </v:group>
            <v:group style="position:absolute;left:3985;top:2257;width:10;height:20" coordorigin="3985,2257" coordsize="10,20">
              <v:shape style="position:absolute;left:3985;top:2257;width:10;height:20" coordorigin="3985,2257" coordsize="10,20" path="m3985,2276l3995,2276,3995,2257,3985,2257,3985,2276xe" filled="true" fillcolor="#000000" stroked="false">
                <v:path arrowok="t"/>
                <v:fill type="solid"/>
              </v:shape>
            </v:group>
            <v:group style="position:absolute;left:3985;top:2276;width:10;height:20" coordorigin="3985,2276" coordsize="10,20">
              <v:shape style="position:absolute;left:3985;top:2276;width:10;height:20" coordorigin="3985,2276" coordsize="10,20" path="m3985,2295l3995,2295,3995,2276,3985,2276,3985,2295xe" filled="true" fillcolor="#000000" stroked="false">
                <v:path arrowok="t"/>
                <v:fill type="solid"/>
              </v:shape>
            </v:group>
            <v:group style="position:absolute;left:3985;top:2295;width:10;height:20" coordorigin="3985,2295" coordsize="10,20">
              <v:shape style="position:absolute;left:3985;top:2295;width:10;height:20" coordorigin="3985,2295" coordsize="10,20" path="m3985,2314l3995,2314,3995,2295,3985,2295,3985,2314xe" filled="true" fillcolor="#000000" stroked="false">
                <v:path arrowok="t"/>
                <v:fill type="solid"/>
              </v:shape>
            </v:group>
            <v:group style="position:absolute;left:3985;top:2314;width:10;height:20" coordorigin="3985,2314" coordsize="10,20">
              <v:shape style="position:absolute;left:3985;top:2314;width:10;height:20" coordorigin="3985,2314" coordsize="10,20" path="m3985,2334l3995,2334,3995,2314,3985,2314,3985,2334xe" filled="true" fillcolor="#000000" stroked="false">
                <v:path arrowok="t"/>
                <v:fill type="solid"/>
              </v:shape>
            </v:group>
            <v:group style="position:absolute;left:3985;top:2334;width:10;height:20" coordorigin="3985,2334" coordsize="10,20">
              <v:shape style="position:absolute;left:3985;top:2334;width:10;height:20" coordorigin="3985,2334" coordsize="10,20" path="m3985,2353l3995,2353,3995,2334,3985,2334,3985,2353xe" filled="true" fillcolor="#000000" stroked="false">
                <v:path arrowok="t"/>
                <v:fill type="solid"/>
              </v:shape>
            </v:group>
            <v:group style="position:absolute;left:3985;top:2353;width:10;height:20" coordorigin="3985,2353" coordsize="10,20">
              <v:shape style="position:absolute;left:3985;top:2353;width:10;height:20" coordorigin="3985,2353" coordsize="10,20" path="m3985,2372l3995,2372,3995,2353,3985,2353,3985,2372xe" filled="true" fillcolor="#000000" stroked="false">
                <v:path arrowok="t"/>
                <v:fill type="solid"/>
              </v:shape>
            </v:group>
            <v:group style="position:absolute;left:3985;top:2372;width:10;height:20" coordorigin="3985,2372" coordsize="10,20">
              <v:shape style="position:absolute;left:3985;top:2372;width:10;height:20" coordorigin="3985,2372" coordsize="10,20" path="m3985,2391l3995,2391,3995,2372,3985,2372,3985,2391xe" filled="true" fillcolor="#000000" stroked="false">
                <v:path arrowok="t"/>
                <v:fill type="solid"/>
              </v:shape>
            </v:group>
            <v:group style="position:absolute;left:3985;top:2391;width:10;height:20" coordorigin="3985,2391" coordsize="10,20">
              <v:shape style="position:absolute;left:3985;top:2391;width:10;height:20" coordorigin="3985,2391" coordsize="10,20" path="m3985,2410l3995,2410,3995,2391,3985,2391,3985,2410xe" filled="true" fillcolor="#000000" stroked="false">
                <v:path arrowok="t"/>
                <v:fill type="solid"/>
              </v:shape>
            </v:group>
            <v:group style="position:absolute;left:3985;top:2410;width:10;height:20" coordorigin="3985,2410" coordsize="10,20">
              <v:shape style="position:absolute;left:3985;top:2410;width:10;height:20" coordorigin="3985,2410" coordsize="10,20" path="m3985,2430l3995,2430,3995,2410,3985,2410,3985,2430xe" filled="true" fillcolor="#000000" stroked="false">
                <v:path arrowok="t"/>
                <v:fill type="solid"/>
              </v:shape>
            </v:group>
            <v:group style="position:absolute;left:3985;top:2430;width:10;height:20" coordorigin="3985,2430" coordsize="10,20">
              <v:shape style="position:absolute;left:3985;top:2430;width:10;height:20" coordorigin="3985,2430" coordsize="10,20" path="m3985,2449l3995,2449,3995,2430,3985,2430,3985,2449xe" filled="true" fillcolor="#000000" stroked="false">
                <v:path arrowok="t"/>
                <v:fill type="solid"/>
              </v:shape>
            </v:group>
            <v:group style="position:absolute;left:3985;top:2449;width:10;height:20" coordorigin="3985,2449" coordsize="10,20">
              <v:shape style="position:absolute;left:3985;top:2449;width:10;height:20" coordorigin="3985,2449" coordsize="10,20" path="m3985,2468l3995,2468,3995,2449,3985,2449,3985,2468xe" filled="true" fillcolor="#000000" stroked="false">
                <v:path arrowok="t"/>
                <v:fill type="solid"/>
              </v:shape>
            </v:group>
            <v:group style="position:absolute;left:3985;top:2468;width:10;height:20" coordorigin="3985,2468" coordsize="10,20">
              <v:shape style="position:absolute;left:3985;top:2468;width:10;height:20" coordorigin="3985,2468" coordsize="10,20" path="m3985,2487l3995,2487,3995,2468,3985,2468,3985,2487xe" filled="true" fillcolor="#000000" stroked="false">
                <v:path arrowok="t"/>
                <v:fill type="solid"/>
              </v:shape>
            </v:group>
            <v:group style="position:absolute;left:3985;top:2487;width:10;height:20" coordorigin="3985,2487" coordsize="10,20">
              <v:shape style="position:absolute;left:3985;top:2487;width:10;height:20" coordorigin="3985,2487" coordsize="10,20" path="m3985,2506l3995,2506,3995,2487,3985,2487,3985,2506xe" filled="true" fillcolor="#000000" stroked="false">
                <v:path arrowok="t"/>
                <v:fill type="solid"/>
              </v:shape>
            </v:group>
            <v:group style="position:absolute;left:5468;top:1277;width:10;height:20" coordorigin="5468,1277" coordsize="10,20">
              <v:shape style="position:absolute;left:5468;top:1277;width:10;height:20" coordorigin="5468,1277" coordsize="10,20" path="m5468,1296l5478,1296,5478,1277,5468,1277,5468,1296xe" filled="true" fillcolor="#000000" stroked="false">
                <v:path arrowok="t"/>
                <v:fill type="solid"/>
              </v:shape>
            </v:group>
            <v:group style="position:absolute;left:5468;top:1296;width:10;height:20" coordorigin="5468,1296" coordsize="10,20">
              <v:shape style="position:absolute;left:5468;top:1296;width:10;height:20" coordorigin="5468,1296" coordsize="10,20" path="m5468,1316l5478,1316,5478,1296,5468,1296,5468,1316xe" filled="true" fillcolor="#000000" stroked="false">
                <v:path arrowok="t"/>
                <v:fill type="solid"/>
              </v:shape>
            </v:group>
            <v:group style="position:absolute;left:5468;top:1316;width:10;height:20" coordorigin="5468,1316" coordsize="10,20">
              <v:shape style="position:absolute;left:5468;top:1316;width:10;height:20" coordorigin="5468,1316" coordsize="10,20" path="m5468,1335l5478,1335,5478,1316,5468,1316,5468,1335xe" filled="true" fillcolor="#000000" stroked="false">
                <v:path arrowok="t"/>
                <v:fill type="solid"/>
              </v:shape>
            </v:group>
            <v:group style="position:absolute;left:5468;top:1335;width:10;height:20" coordorigin="5468,1335" coordsize="10,20">
              <v:shape style="position:absolute;left:5468;top:1335;width:10;height:20" coordorigin="5468,1335" coordsize="10,20" path="m5468,1354l5478,1354,5478,1335,5468,1335,5468,1354xe" filled="true" fillcolor="#000000" stroked="false">
                <v:path arrowok="t"/>
                <v:fill type="solid"/>
              </v:shape>
            </v:group>
            <v:group style="position:absolute;left:5468;top:1354;width:10;height:20" coordorigin="5468,1354" coordsize="10,20">
              <v:shape style="position:absolute;left:5468;top:1354;width:10;height:20" coordorigin="5468,1354" coordsize="10,20" path="m5468,1373l5478,1373,5478,1354,5468,1354,5468,1373xe" filled="true" fillcolor="#000000" stroked="false">
                <v:path arrowok="t"/>
                <v:fill type="solid"/>
              </v:shape>
            </v:group>
            <v:group style="position:absolute;left:5468;top:1373;width:10;height:20" coordorigin="5468,1373" coordsize="10,20">
              <v:shape style="position:absolute;left:5468;top:1373;width:10;height:20" coordorigin="5468,1373" coordsize="10,20" path="m5468,1392l5478,1392,5478,1373,5468,1373,5468,1392xe" filled="true" fillcolor="#000000" stroked="false">
                <v:path arrowok="t"/>
                <v:fill type="solid"/>
              </v:shape>
            </v:group>
            <v:group style="position:absolute;left:5468;top:1392;width:10;height:20" coordorigin="5468,1392" coordsize="10,20">
              <v:shape style="position:absolute;left:5468;top:1392;width:10;height:20" coordorigin="5468,1392" coordsize="10,20" path="m5468,1412l5478,1412,5478,1392,5468,1392,5468,1412xe" filled="true" fillcolor="#000000" stroked="false">
                <v:path arrowok="t"/>
                <v:fill type="solid"/>
              </v:shape>
            </v:group>
            <v:group style="position:absolute;left:5468;top:1412;width:10;height:20" coordorigin="5468,1412" coordsize="10,20">
              <v:shape style="position:absolute;left:5468;top:1412;width:10;height:20" coordorigin="5468,1412" coordsize="10,20" path="m5468,1431l5478,1431,5478,1412,5468,1412,5468,1431xe" filled="true" fillcolor="#000000" stroked="false">
                <v:path arrowok="t"/>
                <v:fill type="solid"/>
              </v:shape>
            </v:group>
            <v:group style="position:absolute;left:5468;top:1431;width:10;height:20" coordorigin="5468,1431" coordsize="10,20">
              <v:shape style="position:absolute;left:5468;top:1431;width:10;height:20" coordorigin="5468,1431" coordsize="10,20" path="m5468,1450l5478,1450,5478,1431,5468,1431,5468,1450xe" filled="true" fillcolor="#000000" stroked="false">
                <v:path arrowok="t"/>
                <v:fill type="solid"/>
              </v:shape>
            </v:group>
            <v:group style="position:absolute;left:5468;top:1450;width:10;height:20" coordorigin="5468,1450" coordsize="10,20">
              <v:shape style="position:absolute;left:5468;top:1450;width:10;height:20" coordorigin="5468,1450" coordsize="10,20" path="m5468,1469l5478,1469,5478,1450,5468,1450,5468,1469xe" filled="true" fillcolor="#000000" stroked="false">
                <v:path arrowok="t"/>
                <v:fill type="solid"/>
              </v:shape>
            </v:group>
            <v:group style="position:absolute;left:5468;top:1469;width:10;height:20" coordorigin="5468,1469" coordsize="10,20">
              <v:shape style="position:absolute;left:5468;top:1469;width:10;height:20" coordorigin="5468,1469" coordsize="10,20" path="m5468,1488l5478,1488,5478,1469,5468,1469,5468,1488xe" filled="true" fillcolor="#000000" stroked="false">
                <v:path arrowok="t"/>
                <v:fill type="solid"/>
              </v:shape>
            </v:group>
            <v:group style="position:absolute;left:5468;top:1488;width:10;height:20" coordorigin="5468,1488" coordsize="10,20">
              <v:shape style="position:absolute;left:5468;top:1488;width:10;height:20" coordorigin="5468,1488" coordsize="10,20" path="m5468,1508l5478,1508,5478,1488,5468,1488,5468,1508xe" filled="true" fillcolor="#000000" stroked="false">
                <v:path arrowok="t"/>
                <v:fill type="solid"/>
              </v:shape>
            </v:group>
            <v:group style="position:absolute;left:5468;top:1508;width:10;height:20" coordorigin="5468,1508" coordsize="10,20">
              <v:shape style="position:absolute;left:5468;top:1508;width:10;height:20" coordorigin="5468,1508" coordsize="10,20" path="m5468,1527l5478,1527,5478,1508,5468,1508,5468,1527xe" filled="true" fillcolor="#000000" stroked="false">
                <v:path arrowok="t"/>
                <v:fill type="solid"/>
              </v:shape>
            </v:group>
            <v:group style="position:absolute;left:5468;top:1527;width:10;height:20" coordorigin="5468,1527" coordsize="10,20">
              <v:shape style="position:absolute;left:5468;top:1527;width:10;height:20" coordorigin="5468,1527" coordsize="10,20" path="m5468,1546l5478,1546,5478,1527,5468,1527,5468,1546xe" filled="true" fillcolor="#000000" stroked="false">
                <v:path arrowok="t"/>
                <v:fill type="solid"/>
              </v:shape>
            </v:group>
            <v:group style="position:absolute;left:5468;top:1546;width:10;height:20" coordorigin="5468,1546" coordsize="10,20">
              <v:shape style="position:absolute;left:5468;top:1546;width:10;height:20" coordorigin="5468,1546" coordsize="10,20" path="m5468,1565l5478,1565,5478,1546,5468,1546,5468,1565xe" filled="true" fillcolor="#000000" stroked="false">
                <v:path arrowok="t"/>
                <v:fill type="solid"/>
              </v:shape>
            </v:group>
            <v:group style="position:absolute;left:5468;top:1565;width:10;height:20" coordorigin="5468,1565" coordsize="10,20">
              <v:shape style="position:absolute;left:5468;top:1565;width:10;height:20" coordorigin="5468,1565" coordsize="10,20" path="m5468,1584l5478,1584,5478,1565,5468,1565,5468,1584xe" filled="true" fillcolor="#000000" stroked="false">
                <v:path arrowok="t"/>
                <v:fill type="solid"/>
              </v:shape>
            </v:group>
            <v:group style="position:absolute;left:5468;top:1584;width:10;height:20" coordorigin="5468,1584" coordsize="10,20">
              <v:shape style="position:absolute;left:5468;top:1584;width:10;height:20" coordorigin="5468,1584" coordsize="10,20" path="m5468,1604l5478,1604,5478,1584,5468,1584,5468,1604xe" filled="true" fillcolor="#000000" stroked="false">
                <v:path arrowok="t"/>
                <v:fill type="solid"/>
              </v:shape>
            </v:group>
            <v:group style="position:absolute;left:5468;top:1604;width:10;height:20" coordorigin="5468,1604" coordsize="10,20">
              <v:shape style="position:absolute;left:5468;top:1604;width:10;height:20" coordorigin="5468,1604" coordsize="10,20" path="m5468,1623l5478,1623,5478,1604,5468,1604,5468,1623xe" filled="true" fillcolor="#000000" stroked="false">
                <v:path arrowok="t"/>
                <v:fill type="solid"/>
              </v:shape>
            </v:group>
            <v:group style="position:absolute;left:5468;top:1623;width:10;height:20" coordorigin="5468,1623" coordsize="10,20">
              <v:shape style="position:absolute;left:5468;top:1623;width:10;height:20" coordorigin="5468,1623" coordsize="10,20" path="m5468,1642l5478,1642,5478,1623,5468,1623,5468,1642xe" filled="true" fillcolor="#000000" stroked="false">
                <v:path arrowok="t"/>
                <v:fill type="solid"/>
              </v:shape>
            </v:group>
            <v:group style="position:absolute;left:5468;top:1642;width:10;height:20" coordorigin="5468,1642" coordsize="10,20">
              <v:shape style="position:absolute;left:5468;top:1642;width:10;height:20" coordorigin="5468,1642" coordsize="10,20" path="m5468,1661l5478,1661,5478,1642,5468,1642,5468,1661xe" filled="true" fillcolor="#000000" stroked="false">
                <v:path arrowok="t"/>
                <v:fill type="solid"/>
              </v:shape>
            </v:group>
            <v:group style="position:absolute;left:5468;top:1661;width:10;height:20" coordorigin="5468,1661" coordsize="10,20">
              <v:shape style="position:absolute;left:5468;top:1661;width:10;height:20" coordorigin="5468,1661" coordsize="10,20" path="m5468,1680l5478,1680,5478,1661,5468,1661,5468,1680xe" filled="true" fillcolor="#000000" stroked="false">
                <v:path arrowok="t"/>
                <v:fill type="solid"/>
              </v:shape>
            </v:group>
            <v:group style="position:absolute;left:5468;top:1680;width:10;height:20" coordorigin="5468,1680" coordsize="10,20">
              <v:shape style="position:absolute;left:5468;top:1680;width:10;height:20" coordorigin="5468,1680" coordsize="10,20" path="m5468,1700l5478,1700,5478,1680,5468,1680,5468,1700xe" filled="true" fillcolor="#000000" stroked="false">
                <v:path arrowok="t"/>
                <v:fill type="solid"/>
              </v:shape>
            </v:group>
            <v:group style="position:absolute;left:5468;top:1700;width:10;height:20" coordorigin="5468,1700" coordsize="10,20">
              <v:shape style="position:absolute;left:5468;top:1700;width:10;height:20" coordorigin="5468,1700" coordsize="10,20" path="m5468,1719l5478,1719,5478,1700,5468,1700,5468,1719xe" filled="true" fillcolor="#000000" stroked="false">
                <v:path arrowok="t"/>
                <v:fill type="solid"/>
              </v:shape>
            </v:group>
            <v:group style="position:absolute;left:5468;top:1719;width:10;height:20" coordorigin="5468,1719" coordsize="10,20">
              <v:shape style="position:absolute;left:5468;top:1719;width:10;height:20" coordorigin="5468,1719" coordsize="10,20" path="m5468,1738l5478,1738,5478,1719,5468,1719,5468,1738xe" filled="true" fillcolor="#000000" stroked="false">
                <v:path arrowok="t"/>
                <v:fill type="solid"/>
              </v:shape>
            </v:group>
            <v:group style="position:absolute;left:5468;top:1738;width:10;height:20" coordorigin="5468,1738" coordsize="10,20">
              <v:shape style="position:absolute;left:5468;top:1738;width:10;height:20" coordorigin="5468,1738" coordsize="10,20" path="m5468,1757l5478,1757,5478,1738,5468,1738,5468,1757xe" filled="true" fillcolor="#000000" stroked="false">
                <v:path arrowok="t"/>
                <v:fill type="solid"/>
              </v:shape>
            </v:group>
            <v:group style="position:absolute;left:5468;top:1757;width:10;height:20" coordorigin="5468,1757" coordsize="10,20">
              <v:shape style="position:absolute;left:5468;top:1757;width:10;height:20" coordorigin="5468,1757" coordsize="10,20" path="m5468,1777l5478,1777,5478,1757,5468,1757,5468,1777xe" filled="true" fillcolor="#000000" stroked="false">
                <v:path arrowok="t"/>
                <v:fill type="solid"/>
              </v:shape>
            </v:group>
            <v:group style="position:absolute;left:5468;top:1777;width:10;height:20" coordorigin="5468,1777" coordsize="10,20">
              <v:shape style="position:absolute;left:5468;top:1777;width:10;height:20" coordorigin="5468,1777" coordsize="10,20" path="m5468,1796l5478,1796,5478,1777,5468,1777,5468,1796xe" filled="true" fillcolor="#000000" stroked="false">
                <v:path arrowok="t"/>
                <v:fill type="solid"/>
              </v:shape>
            </v:group>
            <v:group style="position:absolute;left:5468;top:1796;width:10;height:20" coordorigin="5468,1796" coordsize="10,20">
              <v:shape style="position:absolute;left:5468;top:1796;width:10;height:20" coordorigin="5468,1796" coordsize="10,20" path="m5468,1815l5478,1815,5478,1796,5468,1796,5468,1815xe" filled="true" fillcolor="#000000" stroked="false">
                <v:path arrowok="t"/>
                <v:fill type="solid"/>
              </v:shape>
            </v:group>
            <v:group style="position:absolute;left:5468;top:1815;width:10;height:20" coordorigin="5468,1815" coordsize="10,20">
              <v:shape style="position:absolute;left:5468;top:1815;width:10;height:20" coordorigin="5468,1815" coordsize="10,20" path="m5468,1834l5478,1834,5478,1815,5468,1815,5468,1834xe" filled="true" fillcolor="#000000" stroked="false">
                <v:path arrowok="t"/>
                <v:fill type="solid"/>
              </v:shape>
            </v:group>
            <v:group style="position:absolute;left:5468;top:1834;width:10;height:20" coordorigin="5468,1834" coordsize="10,20">
              <v:shape style="position:absolute;left:5468;top:1834;width:10;height:20" coordorigin="5468,1834" coordsize="10,20" path="m5468,1854l5478,1854,5478,1834,5468,1834,5468,1854xe" filled="true" fillcolor="#000000" stroked="false">
                <v:path arrowok="t"/>
                <v:fill type="solid"/>
              </v:shape>
            </v:group>
            <v:group style="position:absolute;left:5468;top:1854;width:10;height:20" coordorigin="5468,1854" coordsize="10,20">
              <v:shape style="position:absolute;left:5468;top:1854;width:10;height:20" coordorigin="5468,1854" coordsize="10,20" path="m5468,1873l5478,1873,5478,1854,5468,1854,5468,1873xe" filled="true" fillcolor="#000000" stroked="false">
                <v:path arrowok="t"/>
                <v:fill type="solid"/>
              </v:shape>
            </v:group>
            <v:group style="position:absolute;left:5468;top:1873;width:10;height:20" coordorigin="5468,1873" coordsize="10,20">
              <v:shape style="position:absolute;left:5468;top:1873;width:10;height:20" coordorigin="5468,1873" coordsize="10,20" path="m5468,1892l5478,1892,5478,1873,5468,1873,5468,1892xe" filled="true" fillcolor="#000000" stroked="false">
                <v:path arrowok="t"/>
                <v:fill type="solid"/>
              </v:shape>
            </v:group>
            <v:group style="position:absolute;left:5468;top:1892;width:10;height:20" coordorigin="5468,1892" coordsize="10,20">
              <v:shape style="position:absolute;left:5468;top:1892;width:10;height:20" coordorigin="5468,1892" coordsize="10,20" path="m5468,1911l5478,1911,5478,1892,5468,1892,5468,1911xe" filled="true" fillcolor="#000000" stroked="false">
                <v:path arrowok="t"/>
                <v:fill type="solid"/>
              </v:shape>
            </v:group>
            <v:group style="position:absolute;left:5468;top:1911;width:10;height:20" coordorigin="5468,1911" coordsize="10,20">
              <v:shape style="position:absolute;left:5468;top:1911;width:10;height:20" coordorigin="5468,1911" coordsize="10,20" path="m5468,1930l5478,1930,5478,1911,5468,1911,5468,1930xe" filled="true" fillcolor="#000000" stroked="false">
                <v:path arrowok="t"/>
                <v:fill type="solid"/>
              </v:shape>
            </v:group>
            <v:group style="position:absolute;left:5468;top:1930;width:10;height:20" coordorigin="5468,1930" coordsize="10,20">
              <v:shape style="position:absolute;left:5468;top:1930;width:10;height:20" coordorigin="5468,1930" coordsize="10,20" path="m5468,1950l5478,1950,5478,1930,5468,1930,5468,1950xe" filled="true" fillcolor="#000000" stroked="false">
                <v:path arrowok="t"/>
                <v:fill type="solid"/>
              </v:shape>
            </v:group>
            <v:group style="position:absolute;left:5468;top:1950;width:10;height:20" coordorigin="5468,1950" coordsize="10,20">
              <v:shape style="position:absolute;left:5468;top:1950;width:10;height:20" coordorigin="5468,1950" coordsize="10,20" path="m5468,1969l5478,1969,5478,1950,5468,1950,5468,1969xe" filled="true" fillcolor="#000000" stroked="false">
                <v:path arrowok="t"/>
                <v:fill type="solid"/>
              </v:shape>
            </v:group>
            <v:group style="position:absolute;left:5468;top:1969;width:10;height:20" coordorigin="5468,1969" coordsize="10,20">
              <v:shape style="position:absolute;left:5468;top:1969;width:10;height:20" coordorigin="5468,1969" coordsize="10,20" path="m5468,1988l5478,1988,5478,1969,5468,1969,5468,1988xe" filled="true" fillcolor="#000000" stroked="false">
                <v:path arrowok="t"/>
                <v:fill type="solid"/>
              </v:shape>
            </v:group>
            <v:group style="position:absolute;left:5468;top:1988;width:10;height:20" coordorigin="5468,1988" coordsize="10,20">
              <v:shape style="position:absolute;left:5468;top:1988;width:10;height:20" coordorigin="5468,1988" coordsize="10,20" path="m5468,2007l5478,2007,5478,1988,5468,1988,5468,2007xe" filled="true" fillcolor="#000000" stroked="false">
                <v:path arrowok="t"/>
                <v:fill type="solid"/>
              </v:shape>
            </v:group>
            <v:group style="position:absolute;left:5468;top:2007;width:10;height:20" coordorigin="5468,2007" coordsize="10,20">
              <v:shape style="position:absolute;left:5468;top:2007;width:10;height:20" coordorigin="5468,2007" coordsize="10,20" path="m5468,2026l5478,2026,5478,2007,5468,2007,5468,2026xe" filled="true" fillcolor="#000000" stroked="false">
                <v:path arrowok="t"/>
                <v:fill type="solid"/>
              </v:shape>
            </v:group>
            <v:group style="position:absolute;left:5468;top:2026;width:10;height:20" coordorigin="5468,2026" coordsize="10,20">
              <v:shape style="position:absolute;left:5468;top:2026;width:10;height:20" coordorigin="5468,2026" coordsize="10,20" path="m5468,2046l5478,2046,5478,2026,5468,2026,5468,2046xe" filled="true" fillcolor="#000000" stroked="false">
                <v:path arrowok="t"/>
                <v:fill type="solid"/>
              </v:shape>
            </v:group>
            <v:group style="position:absolute;left:5468;top:2046;width:10;height:20" coordorigin="5468,2046" coordsize="10,20">
              <v:shape style="position:absolute;left:5468;top:2046;width:10;height:20" coordorigin="5468,2046" coordsize="10,20" path="m5468,2065l5478,2065,5478,2046,5468,2046,5468,2065xe" filled="true" fillcolor="#000000" stroked="false">
                <v:path arrowok="t"/>
                <v:fill type="solid"/>
              </v:shape>
            </v:group>
            <v:group style="position:absolute;left:5468;top:2065;width:10;height:20" coordorigin="5468,2065" coordsize="10,20">
              <v:shape style="position:absolute;left:5468;top:2065;width:10;height:20" coordorigin="5468,2065" coordsize="10,20" path="m5468,2084l5478,2084,5478,2065,5468,2065,5468,2084xe" filled="true" fillcolor="#000000" stroked="false">
                <v:path arrowok="t"/>
                <v:fill type="solid"/>
              </v:shape>
            </v:group>
            <v:group style="position:absolute;left:5468;top:2084;width:10;height:20" coordorigin="5468,2084" coordsize="10,20">
              <v:shape style="position:absolute;left:5468;top:2084;width:10;height:20" coordorigin="5468,2084" coordsize="10,20" path="m5468,2103l5478,2103,5478,2084,5468,2084,5468,2103xe" filled="true" fillcolor="#000000" stroked="false">
                <v:path arrowok="t"/>
                <v:fill type="solid"/>
              </v:shape>
            </v:group>
            <v:group style="position:absolute;left:5468;top:2103;width:10;height:20" coordorigin="5468,2103" coordsize="10,20">
              <v:shape style="position:absolute;left:5468;top:2103;width:10;height:20" coordorigin="5468,2103" coordsize="10,20" path="m5468,2122l5478,2122,5478,2103,5468,2103,5468,2122xe" filled="true" fillcolor="#000000" stroked="false">
                <v:path arrowok="t"/>
                <v:fill type="solid"/>
              </v:shape>
            </v:group>
            <v:group style="position:absolute;left:5468;top:2122;width:10;height:20" coordorigin="5468,2122" coordsize="10,20">
              <v:shape style="position:absolute;left:5468;top:2122;width:10;height:20" coordorigin="5468,2122" coordsize="10,20" path="m5468,2142l5478,2142,5478,2122,5468,2122,5468,2142xe" filled="true" fillcolor="#000000" stroked="false">
                <v:path arrowok="t"/>
                <v:fill type="solid"/>
              </v:shape>
            </v:group>
            <v:group style="position:absolute;left:5468;top:2142;width:10;height:20" coordorigin="5468,2142" coordsize="10,20">
              <v:shape style="position:absolute;left:5468;top:2142;width:10;height:20" coordorigin="5468,2142" coordsize="10,20" path="m5468,2161l5478,2161,5478,2142,5468,2142,5468,2161xe" filled="true" fillcolor="#000000" stroked="false">
                <v:path arrowok="t"/>
                <v:fill type="solid"/>
              </v:shape>
            </v:group>
            <v:group style="position:absolute;left:5468;top:2161;width:10;height:20" coordorigin="5468,2161" coordsize="10,20">
              <v:shape style="position:absolute;left:5468;top:2161;width:10;height:20" coordorigin="5468,2161" coordsize="10,20" path="m5468,2180l5478,2180,5478,2161,5468,2161,5468,2180xe" filled="true" fillcolor="#000000" stroked="false">
                <v:path arrowok="t"/>
                <v:fill type="solid"/>
              </v:shape>
            </v:group>
            <v:group style="position:absolute;left:5468;top:2180;width:10;height:20" coordorigin="5468,2180" coordsize="10,20">
              <v:shape style="position:absolute;left:5468;top:2180;width:10;height:20" coordorigin="5468,2180" coordsize="10,20" path="m5468,2199l5478,2199,5478,2180,5468,2180,5468,2199xe" filled="true" fillcolor="#000000" stroked="false">
                <v:path arrowok="t"/>
                <v:fill type="solid"/>
              </v:shape>
            </v:group>
            <v:group style="position:absolute;left:5468;top:2199;width:10;height:20" coordorigin="5468,2199" coordsize="10,20">
              <v:shape style="position:absolute;left:5468;top:2199;width:10;height:20" coordorigin="5468,2199" coordsize="10,20" path="m5468,2218l5478,2218,5478,2199,5468,2199,5468,2218xe" filled="true" fillcolor="#000000" stroked="false">
                <v:path arrowok="t"/>
                <v:fill type="solid"/>
              </v:shape>
            </v:group>
            <v:group style="position:absolute;left:5468;top:2218;width:10;height:20" coordorigin="5468,2218" coordsize="10,20">
              <v:shape style="position:absolute;left:5468;top:2218;width:10;height:20" coordorigin="5468,2218" coordsize="10,20" path="m5468,2238l5478,2238,5478,2218,5468,2218,5468,2238xe" filled="true" fillcolor="#000000" stroked="false">
                <v:path arrowok="t"/>
                <v:fill type="solid"/>
              </v:shape>
            </v:group>
            <v:group style="position:absolute;left:5468;top:2238;width:10;height:20" coordorigin="5468,2238" coordsize="10,20">
              <v:shape style="position:absolute;left:5468;top:2238;width:10;height:20" coordorigin="5468,2238" coordsize="10,20" path="m5468,2257l5478,2257,5478,2238,5468,2238,5468,2257xe" filled="true" fillcolor="#000000" stroked="false">
                <v:path arrowok="t"/>
                <v:fill type="solid"/>
              </v:shape>
            </v:group>
            <v:group style="position:absolute;left:5468;top:2257;width:10;height:20" coordorigin="5468,2257" coordsize="10,20">
              <v:shape style="position:absolute;left:5468;top:2257;width:10;height:20" coordorigin="5468,2257" coordsize="10,20" path="m5468,2276l5478,2276,5478,2257,5468,2257,5468,2276xe" filled="true" fillcolor="#000000" stroked="false">
                <v:path arrowok="t"/>
                <v:fill type="solid"/>
              </v:shape>
            </v:group>
            <v:group style="position:absolute;left:5468;top:2276;width:10;height:20" coordorigin="5468,2276" coordsize="10,20">
              <v:shape style="position:absolute;left:5468;top:2276;width:10;height:20" coordorigin="5468,2276" coordsize="10,20" path="m5468,2295l5478,2295,5478,2276,5468,2276,5468,2295xe" filled="true" fillcolor="#000000" stroked="false">
                <v:path arrowok="t"/>
                <v:fill type="solid"/>
              </v:shape>
            </v:group>
            <v:group style="position:absolute;left:5468;top:2295;width:10;height:20" coordorigin="5468,2295" coordsize="10,20">
              <v:shape style="position:absolute;left:5468;top:2295;width:10;height:20" coordorigin="5468,2295" coordsize="10,20" path="m5468,2314l5478,2314,5478,2295,5468,2295,5468,2314xe" filled="true" fillcolor="#000000" stroked="false">
                <v:path arrowok="t"/>
                <v:fill type="solid"/>
              </v:shape>
            </v:group>
            <v:group style="position:absolute;left:5468;top:2314;width:10;height:20" coordorigin="5468,2314" coordsize="10,20">
              <v:shape style="position:absolute;left:5468;top:2314;width:10;height:20" coordorigin="5468,2314" coordsize="10,20" path="m5468,2334l5478,2334,5478,2314,5468,2314,5468,2334xe" filled="true" fillcolor="#000000" stroked="false">
                <v:path arrowok="t"/>
                <v:fill type="solid"/>
              </v:shape>
            </v:group>
            <v:group style="position:absolute;left:5468;top:2334;width:10;height:20" coordorigin="5468,2334" coordsize="10,20">
              <v:shape style="position:absolute;left:5468;top:2334;width:10;height:20" coordorigin="5468,2334" coordsize="10,20" path="m5468,2353l5478,2353,5478,2334,5468,2334,5468,2353xe" filled="true" fillcolor="#000000" stroked="false">
                <v:path arrowok="t"/>
                <v:fill type="solid"/>
              </v:shape>
            </v:group>
            <v:group style="position:absolute;left:5468;top:2353;width:10;height:20" coordorigin="5468,2353" coordsize="10,20">
              <v:shape style="position:absolute;left:5468;top:2353;width:10;height:20" coordorigin="5468,2353" coordsize="10,20" path="m5468,2372l5478,2372,5478,2353,5468,2353,5468,2372xe" filled="true" fillcolor="#000000" stroked="false">
                <v:path arrowok="t"/>
                <v:fill type="solid"/>
              </v:shape>
            </v:group>
            <v:group style="position:absolute;left:5468;top:2372;width:10;height:20" coordorigin="5468,2372" coordsize="10,20">
              <v:shape style="position:absolute;left:5468;top:2372;width:10;height:20" coordorigin="5468,2372" coordsize="10,20" path="m5468,2391l5478,2391,5478,2372,5468,2372,5468,2391xe" filled="true" fillcolor="#000000" stroked="false">
                <v:path arrowok="t"/>
                <v:fill type="solid"/>
              </v:shape>
            </v:group>
            <v:group style="position:absolute;left:5468;top:2391;width:10;height:20" coordorigin="5468,2391" coordsize="10,20">
              <v:shape style="position:absolute;left:5468;top:2391;width:10;height:20" coordorigin="5468,2391" coordsize="10,20" path="m5468,2410l5478,2410,5478,2391,5468,2391,5468,2410xe" filled="true" fillcolor="#000000" stroked="false">
                <v:path arrowok="t"/>
                <v:fill type="solid"/>
              </v:shape>
            </v:group>
            <v:group style="position:absolute;left:5468;top:2410;width:10;height:20" coordorigin="5468,2410" coordsize="10,20">
              <v:shape style="position:absolute;left:5468;top:2410;width:10;height:20" coordorigin="5468,2410" coordsize="10,20" path="m5468,2430l5478,2430,5478,2410,5468,2410,5468,2430xe" filled="true" fillcolor="#000000" stroked="false">
                <v:path arrowok="t"/>
                <v:fill type="solid"/>
              </v:shape>
            </v:group>
            <v:group style="position:absolute;left:5468;top:2430;width:10;height:20" coordorigin="5468,2430" coordsize="10,20">
              <v:shape style="position:absolute;left:5468;top:2430;width:10;height:20" coordorigin="5468,2430" coordsize="10,20" path="m5468,2449l5478,2449,5478,2430,5468,2430,5468,2449xe" filled="true" fillcolor="#000000" stroked="false">
                <v:path arrowok="t"/>
                <v:fill type="solid"/>
              </v:shape>
            </v:group>
            <v:group style="position:absolute;left:5468;top:2449;width:10;height:20" coordorigin="5468,2449" coordsize="10,20">
              <v:shape style="position:absolute;left:5468;top:2449;width:10;height:20" coordorigin="5468,2449" coordsize="10,20" path="m5468,2468l5478,2468,5478,2449,5468,2449,5468,2468xe" filled="true" fillcolor="#000000" stroked="false">
                <v:path arrowok="t"/>
                <v:fill type="solid"/>
              </v:shape>
            </v:group>
            <v:group style="position:absolute;left:5468;top:2468;width:10;height:20" coordorigin="5468,2468" coordsize="10,20">
              <v:shape style="position:absolute;left:5468;top:2468;width:10;height:20" coordorigin="5468,2468" coordsize="10,20" path="m5468,2487l5478,2487,5478,2468,5468,2468,5468,2487xe" filled="true" fillcolor="#000000" stroked="false">
                <v:path arrowok="t"/>
                <v:fill type="solid"/>
              </v:shape>
            </v:group>
            <v:group style="position:absolute;left:5468;top:2487;width:10;height:20" coordorigin="5468,2487" coordsize="10,20">
              <v:shape style="position:absolute;left:5468;top:2487;width:10;height:20" coordorigin="5468,2487" coordsize="10,20" path="m5468,2506l5478,2506,5478,2487,5468,2487,5468,2506xe" filled="true" fillcolor="#000000" stroked="false">
                <v:path arrowok="t"/>
                <v:fill type="solid"/>
              </v:shape>
            </v:group>
            <v:group style="position:absolute;left:5468;top:2506;width:10;height:20" coordorigin="5468,2506" coordsize="10,20">
              <v:shape style="position:absolute;left:5468;top:2506;width:10;height:20" coordorigin="5468,2506" coordsize="10,20" path="m5468,2526l5478,2526,5478,2506,5468,2506,5468,2526xe" filled="true" fillcolor="#000000" stroked="false">
                <v:path arrowok="t"/>
                <v:fill type="solid"/>
              </v:shape>
            </v:group>
            <v:group style="position:absolute;left:5468;top:2526;width:10;height:20" coordorigin="5468,2526" coordsize="10,20">
              <v:shape style="position:absolute;left:5468;top:2526;width:10;height:20" coordorigin="5468,2526" coordsize="10,20" path="m5468,2545l5478,2545,5478,2526,5468,2526,5468,2545xe" filled="true" fillcolor="#000000" stroked="false">
                <v:path arrowok="t"/>
                <v:fill type="solid"/>
              </v:shape>
            </v:group>
            <v:group style="position:absolute;left:5468;top:2545;width:10;height:20" coordorigin="5468,2545" coordsize="10,20">
              <v:shape style="position:absolute;left:5468;top:2545;width:10;height:20" coordorigin="5468,2545" coordsize="10,20" path="m5468,2564l5478,2564,5478,2545,5468,2545,5468,2564xe" filled="true" fillcolor="#000000" stroked="false">
                <v:path arrowok="t"/>
                <v:fill type="solid"/>
              </v:shape>
            </v:group>
            <v:group style="position:absolute;left:5468;top:2564;width:10;height:20" coordorigin="5468,2564" coordsize="10,20">
              <v:shape style="position:absolute;left:5468;top:2564;width:10;height:20" coordorigin="5468,2564" coordsize="10,20" path="m5468,2583l5478,2583,5478,2564,5468,2564,5468,2583xe" filled="true" fillcolor="#000000" stroked="false">
                <v:path arrowok="t"/>
                <v:fill type="solid"/>
              </v:shape>
            </v:group>
            <v:group style="position:absolute;left:5468;top:2583;width:10;height:20" coordorigin="5468,2583" coordsize="10,20">
              <v:shape style="position:absolute;left:5468;top:2583;width:10;height:20" coordorigin="5468,2583" coordsize="10,20" path="m5468,2602l5478,2602,5478,2583,5468,2583,5468,2602xe" filled="true" fillcolor="#000000" stroked="false">
                <v:path arrowok="t"/>
                <v:fill type="solid"/>
              </v:shape>
            </v:group>
            <v:group style="position:absolute;left:6371;top:1277;width:10;height:20" coordorigin="6371,1277" coordsize="10,20">
              <v:shape style="position:absolute;left:6371;top:1277;width:10;height:20" coordorigin="6371,1277" coordsize="10,20" path="m6371,1296l6380,1296,6380,1277,6371,1277,6371,1296xe" filled="true" fillcolor="#000000" stroked="false">
                <v:path arrowok="t"/>
                <v:fill type="solid"/>
              </v:shape>
            </v:group>
            <v:group style="position:absolute;left:6371;top:1296;width:10;height:20" coordorigin="6371,1296" coordsize="10,20">
              <v:shape style="position:absolute;left:6371;top:1296;width:10;height:20" coordorigin="6371,1296" coordsize="10,20" path="m6371,1316l6380,1316,6380,1296,6371,1296,6371,1316xe" filled="true" fillcolor="#000000" stroked="false">
                <v:path arrowok="t"/>
                <v:fill type="solid"/>
              </v:shape>
            </v:group>
            <v:group style="position:absolute;left:6371;top:1316;width:10;height:20" coordorigin="6371,1316" coordsize="10,20">
              <v:shape style="position:absolute;left:6371;top:1316;width:10;height:20" coordorigin="6371,1316" coordsize="10,20" path="m6371,1335l6380,1335,6380,1316,6371,1316,6371,1335xe" filled="true" fillcolor="#000000" stroked="false">
                <v:path arrowok="t"/>
                <v:fill type="solid"/>
              </v:shape>
            </v:group>
            <v:group style="position:absolute;left:6371;top:1335;width:10;height:20" coordorigin="6371,1335" coordsize="10,20">
              <v:shape style="position:absolute;left:6371;top:1335;width:10;height:20" coordorigin="6371,1335" coordsize="10,20" path="m6371,1354l6380,1354,6380,1335,6371,1335,6371,1354xe" filled="true" fillcolor="#000000" stroked="false">
                <v:path arrowok="t"/>
                <v:fill type="solid"/>
              </v:shape>
            </v:group>
            <v:group style="position:absolute;left:6371;top:1354;width:10;height:20" coordorigin="6371,1354" coordsize="10,20">
              <v:shape style="position:absolute;left:6371;top:1354;width:10;height:20" coordorigin="6371,1354" coordsize="10,20" path="m6371,1373l6380,1373,6380,1354,6371,1354,6371,1373xe" filled="true" fillcolor="#000000" stroked="false">
                <v:path arrowok="t"/>
                <v:fill type="solid"/>
              </v:shape>
            </v:group>
            <v:group style="position:absolute;left:6371;top:1373;width:10;height:20" coordorigin="6371,1373" coordsize="10,20">
              <v:shape style="position:absolute;left:6371;top:1373;width:10;height:20" coordorigin="6371,1373" coordsize="10,20" path="m6371,1392l6380,1392,6380,1373,6371,1373,6371,1392xe" filled="true" fillcolor="#000000" stroked="false">
                <v:path arrowok="t"/>
                <v:fill type="solid"/>
              </v:shape>
            </v:group>
            <v:group style="position:absolute;left:6371;top:1392;width:10;height:20" coordorigin="6371,1392" coordsize="10,20">
              <v:shape style="position:absolute;left:6371;top:1392;width:10;height:20" coordorigin="6371,1392" coordsize="10,20" path="m6371,1412l6380,1412,6380,1392,6371,1392,6371,1412xe" filled="true" fillcolor="#000000" stroked="false">
                <v:path arrowok="t"/>
                <v:fill type="solid"/>
              </v:shape>
            </v:group>
            <v:group style="position:absolute;left:6371;top:1412;width:10;height:20" coordorigin="6371,1412" coordsize="10,20">
              <v:shape style="position:absolute;left:6371;top:1412;width:10;height:20" coordorigin="6371,1412" coordsize="10,20" path="m6371,1431l6380,1431,6380,1412,6371,1412,6371,1431xe" filled="true" fillcolor="#000000" stroked="false">
                <v:path arrowok="t"/>
                <v:fill type="solid"/>
              </v:shape>
            </v:group>
            <v:group style="position:absolute;left:6371;top:1431;width:10;height:20" coordorigin="6371,1431" coordsize="10,20">
              <v:shape style="position:absolute;left:6371;top:1431;width:10;height:20" coordorigin="6371,1431" coordsize="10,20" path="m6371,1450l6380,1450,6380,1431,6371,1431,6371,1450xe" filled="true" fillcolor="#000000" stroked="false">
                <v:path arrowok="t"/>
                <v:fill type="solid"/>
              </v:shape>
            </v:group>
            <v:group style="position:absolute;left:6371;top:1450;width:10;height:20" coordorigin="6371,1450" coordsize="10,20">
              <v:shape style="position:absolute;left:6371;top:1450;width:10;height:20" coordorigin="6371,1450" coordsize="10,20" path="m6371,1469l6380,1469,6380,1450,6371,1450,6371,1469xe" filled="true" fillcolor="#000000" stroked="false">
                <v:path arrowok="t"/>
                <v:fill type="solid"/>
              </v:shape>
            </v:group>
            <v:group style="position:absolute;left:6371;top:1469;width:10;height:20" coordorigin="6371,1469" coordsize="10,20">
              <v:shape style="position:absolute;left:6371;top:1469;width:10;height:20" coordorigin="6371,1469" coordsize="10,20" path="m6371,1488l6380,1488,6380,1469,6371,1469,6371,1488xe" filled="true" fillcolor="#000000" stroked="false">
                <v:path arrowok="t"/>
                <v:fill type="solid"/>
              </v:shape>
            </v:group>
            <v:group style="position:absolute;left:6371;top:1488;width:10;height:20" coordorigin="6371,1488" coordsize="10,20">
              <v:shape style="position:absolute;left:6371;top:1488;width:10;height:20" coordorigin="6371,1488" coordsize="10,20" path="m6371,1508l6380,1508,6380,1488,6371,1488,6371,1508xe" filled="true" fillcolor="#000000" stroked="false">
                <v:path arrowok="t"/>
                <v:fill type="solid"/>
              </v:shape>
            </v:group>
            <v:group style="position:absolute;left:6371;top:1508;width:10;height:20" coordorigin="6371,1508" coordsize="10,20">
              <v:shape style="position:absolute;left:6371;top:1508;width:10;height:20" coordorigin="6371,1508" coordsize="10,20" path="m6371,1527l6380,1527,6380,1508,6371,1508,6371,1527xe" filled="true" fillcolor="#000000" stroked="false">
                <v:path arrowok="t"/>
                <v:fill type="solid"/>
              </v:shape>
            </v:group>
            <v:group style="position:absolute;left:6371;top:1527;width:10;height:20" coordorigin="6371,1527" coordsize="10,20">
              <v:shape style="position:absolute;left:6371;top:1527;width:10;height:20" coordorigin="6371,1527" coordsize="10,20" path="m6371,1546l6380,1546,6380,1527,6371,1527,6371,1546xe" filled="true" fillcolor="#000000" stroked="false">
                <v:path arrowok="t"/>
                <v:fill type="solid"/>
              </v:shape>
            </v:group>
            <v:group style="position:absolute;left:6371;top:1546;width:10;height:20" coordorigin="6371,1546" coordsize="10,20">
              <v:shape style="position:absolute;left:6371;top:1546;width:10;height:20" coordorigin="6371,1546" coordsize="10,20" path="m6371,1565l6380,1565,6380,1546,6371,1546,6371,1565xe" filled="true" fillcolor="#000000" stroked="false">
                <v:path arrowok="t"/>
                <v:fill type="solid"/>
              </v:shape>
            </v:group>
            <v:group style="position:absolute;left:6371;top:1565;width:10;height:20" coordorigin="6371,1565" coordsize="10,20">
              <v:shape style="position:absolute;left:6371;top:1565;width:10;height:20" coordorigin="6371,1565" coordsize="10,20" path="m6371,1584l6380,1584,6380,1565,6371,1565,6371,1584xe" filled="true" fillcolor="#000000" stroked="false">
                <v:path arrowok="t"/>
                <v:fill type="solid"/>
              </v:shape>
            </v:group>
            <v:group style="position:absolute;left:6371;top:1584;width:10;height:20" coordorigin="6371,1584" coordsize="10,20">
              <v:shape style="position:absolute;left:6371;top:1584;width:10;height:20" coordorigin="6371,1584" coordsize="10,20" path="m6371,1604l6380,1604,6380,1584,6371,1584,6371,1604xe" filled="true" fillcolor="#000000" stroked="false">
                <v:path arrowok="t"/>
                <v:fill type="solid"/>
              </v:shape>
            </v:group>
            <v:group style="position:absolute;left:6371;top:1604;width:10;height:20" coordorigin="6371,1604" coordsize="10,20">
              <v:shape style="position:absolute;left:6371;top:1604;width:10;height:20" coordorigin="6371,1604" coordsize="10,20" path="m6371,1623l6380,1623,6380,1604,6371,1604,6371,1623xe" filled="true" fillcolor="#000000" stroked="false">
                <v:path arrowok="t"/>
                <v:fill type="solid"/>
              </v:shape>
            </v:group>
            <v:group style="position:absolute;left:6371;top:1623;width:10;height:20" coordorigin="6371,1623" coordsize="10,20">
              <v:shape style="position:absolute;left:6371;top:1623;width:10;height:20" coordorigin="6371,1623" coordsize="10,20" path="m6371,1642l6380,1642,6380,1623,6371,1623,6371,1642xe" filled="true" fillcolor="#000000" stroked="false">
                <v:path arrowok="t"/>
                <v:fill type="solid"/>
              </v:shape>
            </v:group>
            <v:group style="position:absolute;left:6371;top:1642;width:10;height:20" coordorigin="6371,1642" coordsize="10,20">
              <v:shape style="position:absolute;left:6371;top:1642;width:10;height:20" coordorigin="6371,1642" coordsize="10,20" path="m6371,1661l6380,1661,6380,1642,6371,1642,6371,1661xe" filled="true" fillcolor="#000000" stroked="false">
                <v:path arrowok="t"/>
                <v:fill type="solid"/>
              </v:shape>
            </v:group>
            <v:group style="position:absolute;left:6371;top:1661;width:10;height:20" coordorigin="6371,1661" coordsize="10,20">
              <v:shape style="position:absolute;left:6371;top:1661;width:10;height:20" coordorigin="6371,1661" coordsize="10,20" path="m6371,1680l6380,1680,6380,1661,6371,1661,6371,1680xe" filled="true" fillcolor="#000000" stroked="false">
                <v:path arrowok="t"/>
                <v:fill type="solid"/>
              </v:shape>
            </v:group>
            <v:group style="position:absolute;left:6371;top:1680;width:10;height:20" coordorigin="6371,1680" coordsize="10,20">
              <v:shape style="position:absolute;left:6371;top:1680;width:10;height:20" coordorigin="6371,1680" coordsize="10,20" path="m6371,1700l6380,1700,6380,1680,6371,1680,6371,1700xe" filled="true" fillcolor="#000000" stroked="false">
                <v:path arrowok="t"/>
                <v:fill type="solid"/>
              </v:shape>
            </v:group>
            <v:group style="position:absolute;left:6371;top:1700;width:10;height:20" coordorigin="6371,1700" coordsize="10,20">
              <v:shape style="position:absolute;left:6371;top:1700;width:10;height:20" coordorigin="6371,1700" coordsize="10,20" path="m6371,1719l6380,1719,6380,1700,6371,1700,6371,1719xe" filled="true" fillcolor="#000000" stroked="false">
                <v:path arrowok="t"/>
                <v:fill type="solid"/>
              </v:shape>
            </v:group>
            <v:group style="position:absolute;left:6371;top:1719;width:10;height:20" coordorigin="6371,1719" coordsize="10,20">
              <v:shape style="position:absolute;left:6371;top:1719;width:10;height:20" coordorigin="6371,1719" coordsize="10,20" path="m6371,1738l6380,1738,6380,1719,6371,1719,6371,1738xe" filled="true" fillcolor="#000000" stroked="false">
                <v:path arrowok="t"/>
                <v:fill type="solid"/>
              </v:shape>
            </v:group>
            <v:group style="position:absolute;left:6371;top:1738;width:10;height:20" coordorigin="6371,1738" coordsize="10,20">
              <v:shape style="position:absolute;left:6371;top:1738;width:10;height:20" coordorigin="6371,1738" coordsize="10,20" path="m6371,1757l6380,1757,6380,1738,6371,1738,6371,1757xe" filled="true" fillcolor="#000000" stroked="false">
                <v:path arrowok="t"/>
                <v:fill type="solid"/>
              </v:shape>
            </v:group>
            <v:group style="position:absolute;left:6371;top:1757;width:10;height:20" coordorigin="6371,1757" coordsize="10,20">
              <v:shape style="position:absolute;left:6371;top:1757;width:10;height:20" coordorigin="6371,1757" coordsize="10,20" path="m6371,1777l6380,1777,6380,1757,6371,1757,6371,1777xe" filled="true" fillcolor="#000000" stroked="false">
                <v:path arrowok="t"/>
                <v:fill type="solid"/>
              </v:shape>
            </v:group>
            <v:group style="position:absolute;left:6371;top:1777;width:10;height:20" coordorigin="6371,1777" coordsize="10,20">
              <v:shape style="position:absolute;left:6371;top:1777;width:10;height:20" coordorigin="6371,1777" coordsize="10,20" path="m6371,1796l6380,1796,6380,1777,6371,1777,6371,1796xe" filled="true" fillcolor="#000000" stroked="false">
                <v:path arrowok="t"/>
                <v:fill type="solid"/>
              </v:shape>
            </v:group>
            <v:group style="position:absolute;left:6371;top:1796;width:10;height:20" coordorigin="6371,1796" coordsize="10,20">
              <v:shape style="position:absolute;left:6371;top:1796;width:10;height:20" coordorigin="6371,1796" coordsize="10,20" path="m6371,1815l6380,1815,6380,1796,6371,1796,6371,1815xe" filled="true" fillcolor="#000000" stroked="false">
                <v:path arrowok="t"/>
                <v:fill type="solid"/>
              </v:shape>
            </v:group>
            <v:group style="position:absolute;left:6371;top:1815;width:10;height:20" coordorigin="6371,1815" coordsize="10,20">
              <v:shape style="position:absolute;left:6371;top:1815;width:10;height:20" coordorigin="6371,1815" coordsize="10,20" path="m6371,1834l6380,1834,6380,1815,6371,1815,6371,1834xe" filled="true" fillcolor="#000000" stroked="false">
                <v:path arrowok="t"/>
                <v:fill type="solid"/>
              </v:shape>
            </v:group>
            <v:group style="position:absolute;left:6371;top:1834;width:10;height:20" coordorigin="6371,1834" coordsize="10,20">
              <v:shape style="position:absolute;left:6371;top:1834;width:10;height:20" coordorigin="6371,1834" coordsize="10,20" path="m6371,1854l6380,1854,6380,1834,6371,1834,6371,1854xe" filled="true" fillcolor="#000000" stroked="false">
                <v:path arrowok="t"/>
                <v:fill type="solid"/>
              </v:shape>
            </v:group>
            <v:group style="position:absolute;left:6371;top:1854;width:10;height:20" coordorigin="6371,1854" coordsize="10,20">
              <v:shape style="position:absolute;left:6371;top:1854;width:10;height:20" coordorigin="6371,1854" coordsize="10,20" path="m6371,1873l6380,1873,6380,1854,6371,1854,6371,1873xe" filled="true" fillcolor="#000000" stroked="false">
                <v:path arrowok="t"/>
                <v:fill type="solid"/>
              </v:shape>
            </v:group>
            <v:group style="position:absolute;left:6371;top:1873;width:10;height:20" coordorigin="6371,1873" coordsize="10,20">
              <v:shape style="position:absolute;left:6371;top:1873;width:10;height:20" coordorigin="6371,1873" coordsize="10,20" path="m6371,1892l6380,1892,6380,1873,6371,1873,6371,1892xe" filled="true" fillcolor="#000000" stroked="false">
                <v:path arrowok="t"/>
                <v:fill type="solid"/>
              </v:shape>
            </v:group>
            <v:group style="position:absolute;left:6371;top:1892;width:10;height:20" coordorigin="6371,1892" coordsize="10,20">
              <v:shape style="position:absolute;left:6371;top:1892;width:10;height:20" coordorigin="6371,1892" coordsize="10,20" path="m6371,1911l6380,1911,6380,1892,6371,1892,6371,1911xe" filled="true" fillcolor="#000000" stroked="false">
                <v:path arrowok="t"/>
                <v:fill type="solid"/>
              </v:shape>
            </v:group>
            <v:group style="position:absolute;left:6371;top:1911;width:10;height:20" coordorigin="6371,1911" coordsize="10,20">
              <v:shape style="position:absolute;left:6371;top:1911;width:10;height:20" coordorigin="6371,1911" coordsize="10,20" path="m6371,1930l6380,1930,6380,1911,6371,1911,6371,1930xe" filled="true" fillcolor="#000000" stroked="false">
                <v:path arrowok="t"/>
                <v:fill type="solid"/>
              </v:shape>
            </v:group>
            <v:group style="position:absolute;left:6371;top:1930;width:10;height:20" coordorigin="6371,1930" coordsize="10,20">
              <v:shape style="position:absolute;left:6371;top:1930;width:10;height:20" coordorigin="6371,1930" coordsize="10,20" path="m6371,1950l6380,1950,6380,1930,6371,1930,6371,1950xe" filled="true" fillcolor="#000000" stroked="false">
                <v:path arrowok="t"/>
                <v:fill type="solid"/>
              </v:shape>
            </v:group>
            <v:group style="position:absolute;left:6371;top:1950;width:10;height:20" coordorigin="6371,1950" coordsize="10,20">
              <v:shape style="position:absolute;left:6371;top:1950;width:10;height:20" coordorigin="6371,1950" coordsize="10,20" path="m6371,1969l6380,1969,6380,1950,6371,1950,6371,1969xe" filled="true" fillcolor="#000000" stroked="false">
                <v:path arrowok="t"/>
                <v:fill type="solid"/>
              </v:shape>
            </v:group>
            <v:group style="position:absolute;left:6371;top:1969;width:10;height:20" coordorigin="6371,1969" coordsize="10,20">
              <v:shape style="position:absolute;left:6371;top:1969;width:10;height:20" coordorigin="6371,1969" coordsize="10,20" path="m6371,1988l6380,1988,6380,1969,6371,1969,6371,1988xe" filled="true" fillcolor="#000000" stroked="false">
                <v:path arrowok="t"/>
                <v:fill type="solid"/>
              </v:shape>
            </v:group>
            <v:group style="position:absolute;left:6371;top:1988;width:10;height:20" coordorigin="6371,1988" coordsize="10,20">
              <v:shape style="position:absolute;left:6371;top:1988;width:10;height:20" coordorigin="6371,1988" coordsize="10,20" path="m6371,2007l6380,2007,6380,1988,6371,1988,6371,2007xe" filled="true" fillcolor="#000000" stroked="false">
                <v:path arrowok="t"/>
                <v:fill type="solid"/>
              </v:shape>
            </v:group>
            <v:group style="position:absolute;left:6371;top:2007;width:10;height:20" coordorigin="6371,2007" coordsize="10,20">
              <v:shape style="position:absolute;left:6371;top:2007;width:10;height:20" coordorigin="6371,2007" coordsize="10,20" path="m6371,2026l6380,2026,6380,2007,6371,2007,6371,2026xe" filled="true" fillcolor="#000000" stroked="false">
                <v:path arrowok="t"/>
                <v:fill type="solid"/>
              </v:shape>
            </v:group>
            <v:group style="position:absolute;left:6371;top:2026;width:10;height:20" coordorigin="6371,2026" coordsize="10,20">
              <v:shape style="position:absolute;left:6371;top:2026;width:10;height:20" coordorigin="6371,2026" coordsize="10,20" path="m6371,2046l6380,2046,6380,2026,6371,2026,6371,2046xe" filled="true" fillcolor="#000000" stroked="false">
                <v:path arrowok="t"/>
                <v:fill type="solid"/>
              </v:shape>
            </v:group>
            <v:group style="position:absolute;left:6371;top:2046;width:10;height:20" coordorigin="6371,2046" coordsize="10,20">
              <v:shape style="position:absolute;left:6371;top:2046;width:10;height:20" coordorigin="6371,2046" coordsize="10,20" path="m6371,2065l6380,2065,6380,2046,6371,2046,6371,2065xe" filled="true" fillcolor="#000000" stroked="false">
                <v:path arrowok="t"/>
                <v:fill type="solid"/>
              </v:shape>
            </v:group>
            <v:group style="position:absolute;left:6371;top:2065;width:10;height:20" coordorigin="6371,2065" coordsize="10,20">
              <v:shape style="position:absolute;left:6371;top:2065;width:10;height:20" coordorigin="6371,2065" coordsize="10,20" path="m6371,2084l6380,2084,6380,2065,6371,2065,6371,2084xe" filled="true" fillcolor="#000000" stroked="false">
                <v:path arrowok="t"/>
                <v:fill type="solid"/>
              </v:shape>
            </v:group>
            <v:group style="position:absolute;left:6371;top:2084;width:10;height:20" coordorigin="6371,2084" coordsize="10,20">
              <v:shape style="position:absolute;left:6371;top:2084;width:10;height:20" coordorigin="6371,2084" coordsize="10,20" path="m6371,2103l6380,2103,6380,2084,6371,2084,6371,2103xe" filled="true" fillcolor="#000000" stroked="false">
                <v:path arrowok="t"/>
                <v:fill type="solid"/>
              </v:shape>
            </v:group>
            <v:group style="position:absolute;left:6371;top:2103;width:10;height:20" coordorigin="6371,2103" coordsize="10,20">
              <v:shape style="position:absolute;left:6371;top:2103;width:10;height:20" coordorigin="6371,2103" coordsize="10,20" path="m6371,2122l6380,2122,6380,2103,6371,2103,6371,2122xe" filled="true" fillcolor="#000000" stroked="false">
                <v:path arrowok="t"/>
                <v:fill type="solid"/>
              </v:shape>
            </v:group>
            <v:group style="position:absolute;left:6371;top:2122;width:10;height:20" coordorigin="6371,2122" coordsize="10,20">
              <v:shape style="position:absolute;left:6371;top:2122;width:10;height:20" coordorigin="6371,2122" coordsize="10,20" path="m6371,2142l6380,2142,6380,2122,6371,2122,6371,2142xe" filled="true" fillcolor="#000000" stroked="false">
                <v:path arrowok="t"/>
                <v:fill type="solid"/>
              </v:shape>
            </v:group>
            <v:group style="position:absolute;left:6371;top:2142;width:10;height:20" coordorigin="6371,2142" coordsize="10,20">
              <v:shape style="position:absolute;left:6371;top:2142;width:10;height:20" coordorigin="6371,2142" coordsize="10,20" path="m6371,2161l6380,2161,6380,2142,6371,2142,6371,2161xe" filled="true" fillcolor="#000000" stroked="false">
                <v:path arrowok="t"/>
                <v:fill type="solid"/>
              </v:shape>
            </v:group>
            <v:group style="position:absolute;left:6371;top:2161;width:10;height:20" coordorigin="6371,2161" coordsize="10,20">
              <v:shape style="position:absolute;left:6371;top:2161;width:10;height:20" coordorigin="6371,2161" coordsize="10,20" path="m6371,2180l6380,2180,6380,2161,6371,2161,6371,2180xe" filled="true" fillcolor="#000000" stroked="false">
                <v:path arrowok="t"/>
                <v:fill type="solid"/>
              </v:shape>
            </v:group>
            <v:group style="position:absolute;left:6371;top:2180;width:10;height:20" coordorigin="6371,2180" coordsize="10,20">
              <v:shape style="position:absolute;left:6371;top:2180;width:10;height:20" coordorigin="6371,2180" coordsize="10,20" path="m6371,2199l6380,2199,6380,2180,6371,2180,6371,2199xe" filled="true" fillcolor="#000000" stroked="false">
                <v:path arrowok="t"/>
                <v:fill type="solid"/>
              </v:shape>
            </v:group>
            <v:group style="position:absolute;left:6371;top:2199;width:10;height:20" coordorigin="6371,2199" coordsize="10,20">
              <v:shape style="position:absolute;left:6371;top:2199;width:10;height:20" coordorigin="6371,2199" coordsize="10,20" path="m6371,2218l6380,2218,6380,2199,6371,2199,6371,2218xe" filled="true" fillcolor="#000000" stroked="false">
                <v:path arrowok="t"/>
                <v:fill type="solid"/>
              </v:shape>
            </v:group>
            <v:group style="position:absolute;left:6371;top:2218;width:10;height:20" coordorigin="6371,2218" coordsize="10,20">
              <v:shape style="position:absolute;left:6371;top:2218;width:10;height:20" coordorigin="6371,2218" coordsize="10,20" path="m6371,2238l6380,2238,6380,2218,6371,2218,6371,2238xe" filled="true" fillcolor="#000000" stroked="false">
                <v:path arrowok="t"/>
                <v:fill type="solid"/>
              </v:shape>
            </v:group>
            <v:group style="position:absolute;left:6371;top:2238;width:10;height:20" coordorigin="6371,2238" coordsize="10,20">
              <v:shape style="position:absolute;left:6371;top:2238;width:10;height:20" coordorigin="6371,2238" coordsize="10,20" path="m6371,2257l6380,2257,6380,2238,6371,2238,6371,2257xe" filled="true" fillcolor="#000000" stroked="false">
                <v:path arrowok="t"/>
                <v:fill type="solid"/>
              </v:shape>
            </v:group>
            <v:group style="position:absolute;left:6371;top:2257;width:10;height:20" coordorigin="6371,2257" coordsize="10,20">
              <v:shape style="position:absolute;left:6371;top:2257;width:10;height:20" coordorigin="6371,2257" coordsize="10,20" path="m6371,2276l6380,2276,6380,2257,6371,2257,6371,2276xe" filled="true" fillcolor="#000000" stroked="false">
                <v:path arrowok="t"/>
                <v:fill type="solid"/>
              </v:shape>
            </v:group>
            <v:group style="position:absolute;left:6371;top:2276;width:10;height:20" coordorigin="6371,2276" coordsize="10,20">
              <v:shape style="position:absolute;left:6371;top:2276;width:10;height:20" coordorigin="6371,2276" coordsize="10,20" path="m6371,2295l6380,2295,6380,2276,6371,2276,6371,2295xe" filled="true" fillcolor="#000000" stroked="false">
                <v:path arrowok="t"/>
                <v:fill type="solid"/>
              </v:shape>
            </v:group>
            <v:group style="position:absolute;left:6371;top:2295;width:10;height:20" coordorigin="6371,2295" coordsize="10,20">
              <v:shape style="position:absolute;left:6371;top:2295;width:10;height:20" coordorigin="6371,2295" coordsize="10,20" path="m6371,2314l6380,2314,6380,2295,6371,2295,6371,2314xe" filled="true" fillcolor="#000000" stroked="false">
                <v:path arrowok="t"/>
                <v:fill type="solid"/>
              </v:shape>
            </v:group>
            <v:group style="position:absolute;left:6371;top:2314;width:10;height:20" coordorigin="6371,2314" coordsize="10,20">
              <v:shape style="position:absolute;left:6371;top:2314;width:10;height:20" coordorigin="6371,2314" coordsize="10,20" path="m6371,2334l6380,2334,6380,2314,6371,2314,6371,2334xe" filled="true" fillcolor="#000000" stroked="false">
                <v:path arrowok="t"/>
                <v:fill type="solid"/>
              </v:shape>
            </v:group>
            <v:group style="position:absolute;left:6371;top:2334;width:10;height:20" coordorigin="6371,2334" coordsize="10,20">
              <v:shape style="position:absolute;left:6371;top:2334;width:10;height:20" coordorigin="6371,2334" coordsize="10,20" path="m6371,2353l6380,2353,6380,2334,6371,2334,6371,2353xe" filled="true" fillcolor="#000000" stroked="false">
                <v:path arrowok="t"/>
                <v:fill type="solid"/>
              </v:shape>
            </v:group>
            <v:group style="position:absolute;left:6371;top:2353;width:10;height:20" coordorigin="6371,2353" coordsize="10,20">
              <v:shape style="position:absolute;left:6371;top:2353;width:10;height:20" coordorigin="6371,2353" coordsize="10,20" path="m6371,2372l6380,2372,6380,2353,6371,2353,6371,2372xe" filled="true" fillcolor="#000000" stroked="false">
                <v:path arrowok="t"/>
                <v:fill type="solid"/>
              </v:shape>
            </v:group>
            <v:group style="position:absolute;left:6371;top:2372;width:10;height:20" coordorigin="6371,2372" coordsize="10,20">
              <v:shape style="position:absolute;left:6371;top:2372;width:10;height:20" coordorigin="6371,2372" coordsize="10,20" path="m6371,2391l6380,2391,6380,2372,6371,2372,6371,2391xe" filled="true" fillcolor="#000000" stroked="false">
                <v:path arrowok="t"/>
                <v:fill type="solid"/>
              </v:shape>
            </v:group>
            <v:group style="position:absolute;left:6371;top:2391;width:10;height:20" coordorigin="6371,2391" coordsize="10,20">
              <v:shape style="position:absolute;left:6371;top:2391;width:10;height:20" coordorigin="6371,2391" coordsize="10,20" path="m6371,2410l6380,2410,6380,2391,6371,2391,6371,2410xe" filled="true" fillcolor="#000000" stroked="false">
                <v:path arrowok="t"/>
                <v:fill type="solid"/>
              </v:shape>
            </v:group>
            <v:group style="position:absolute;left:6371;top:2410;width:10;height:20" coordorigin="6371,2410" coordsize="10,20">
              <v:shape style="position:absolute;left:6371;top:2410;width:10;height:20" coordorigin="6371,2410" coordsize="10,20" path="m6371,2430l6380,2430,6380,2410,6371,2410,6371,2430xe" filled="true" fillcolor="#000000" stroked="false">
                <v:path arrowok="t"/>
                <v:fill type="solid"/>
              </v:shape>
            </v:group>
            <v:group style="position:absolute;left:6371;top:2430;width:10;height:20" coordorigin="6371,2430" coordsize="10,20">
              <v:shape style="position:absolute;left:6371;top:2430;width:10;height:20" coordorigin="6371,2430" coordsize="10,20" path="m6371,2449l6380,2449,6380,2430,6371,2430,6371,2449xe" filled="true" fillcolor="#000000" stroked="false">
                <v:path arrowok="t"/>
                <v:fill type="solid"/>
              </v:shape>
            </v:group>
            <v:group style="position:absolute;left:6371;top:2449;width:10;height:20" coordorigin="6371,2449" coordsize="10,20">
              <v:shape style="position:absolute;left:6371;top:2449;width:10;height:20" coordorigin="6371,2449" coordsize="10,20" path="m6371,2468l6380,2468,6380,2449,6371,2449,6371,2468xe" filled="true" fillcolor="#000000" stroked="false">
                <v:path arrowok="t"/>
                <v:fill type="solid"/>
              </v:shape>
            </v:group>
            <v:group style="position:absolute;left:6371;top:2468;width:10;height:20" coordorigin="6371,2468" coordsize="10,20">
              <v:shape style="position:absolute;left:6371;top:2468;width:10;height:20" coordorigin="6371,2468" coordsize="10,20" path="m6371,2487l6380,2487,6380,2468,6371,2468,6371,2487xe" filled="true" fillcolor="#000000" stroked="false">
                <v:path arrowok="t"/>
                <v:fill type="solid"/>
              </v:shape>
            </v:group>
            <v:group style="position:absolute;left:6371;top:2487;width:10;height:20" coordorigin="6371,2487" coordsize="10,20">
              <v:shape style="position:absolute;left:6371;top:2487;width:10;height:20" coordorigin="6371,2487" coordsize="10,20" path="m6371,2506l6380,2506,6380,2487,6371,2487,6371,2506xe" filled="true" fillcolor="#000000" stroked="false">
                <v:path arrowok="t"/>
                <v:fill type="solid"/>
              </v:shape>
            </v:group>
            <v:group style="position:absolute;left:6371;top:2506;width:10;height:20" coordorigin="6371,2506" coordsize="10,20">
              <v:shape style="position:absolute;left:6371;top:2506;width:10;height:20" coordorigin="6371,2506" coordsize="10,20" path="m6371,2526l6380,2526,6380,2506,6371,2506,6371,2526xe" filled="true" fillcolor="#000000" stroked="false">
                <v:path arrowok="t"/>
                <v:fill type="solid"/>
              </v:shape>
            </v:group>
            <v:group style="position:absolute;left:6371;top:2526;width:10;height:20" coordorigin="6371,2526" coordsize="10,20">
              <v:shape style="position:absolute;left:6371;top:2526;width:10;height:20" coordorigin="6371,2526" coordsize="10,20" path="m6371,2545l6380,2545,6380,2526,6371,2526,6371,2545xe" filled="true" fillcolor="#000000" stroked="false">
                <v:path arrowok="t"/>
                <v:fill type="solid"/>
              </v:shape>
            </v:group>
            <v:group style="position:absolute;left:6371;top:2545;width:10;height:20" coordorigin="6371,2545" coordsize="10,20">
              <v:shape style="position:absolute;left:6371;top:2545;width:10;height:20" coordorigin="6371,2545" coordsize="10,20" path="m6371,2564l6380,2564,6380,2545,6371,2545,6371,2564xe" filled="true" fillcolor="#000000" stroked="false">
                <v:path arrowok="t"/>
                <v:fill type="solid"/>
              </v:shape>
            </v:group>
            <v:group style="position:absolute;left:6371;top:2564;width:10;height:20" coordorigin="6371,2564" coordsize="10,20">
              <v:shape style="position:absolute;left:6371;top:2564;width:10;height:20" coordorigin="6371,2564" coordsize="10,20" path="m6371,2583l6380,2583,6380,2564,6371,2564,6371,2583xe" filled="true" fillcolor="#000000" stroked="false">
                <v:path arrowok="t"/>
                <v:fill type="solid"/>
              </v:shape>
            </v:group>
            <v:group style="position:absolute;left:6371;top:2583;width:10;height:20" coordorigin="6371,2583" coordsize="10,20">
              <v:shape style="position:absolute;left:6371;top:2583;width:10;height:20" coordorigin="6371,2583" coordsize="10,20" path="m6371,2602l6380,2602,6380,2583,6371,2583,6371,2602xe" filled="true" fillcolor="#000000" stroked="false">
                <v:path arrowok="t"/>
                <v:fill type="solid"/>
              </v:shape>
            </v:group>
            <v:group style="position:absolute;left:6940;top:1277;width:10;height:20" coordorigin="6940,1277" coordsize="10,20">
              <v:shape style="position:absolute;left:6940;top:1277;width:10;height:20" coordorigin="6940,1277" coordsize="10,20" path="m6940,1296l6949,1296,6949,1277,6940,1277,6940,1296xe" filled="true" fillcolor="#000000" stroked="false">
                <v:path arrowok="t"/>
                <v:fill type="solid"/>
              </v:shape>
            </v:group>
            <v:group style="position:absolute;left:6940;top:1296;width:10;height:20" coordorigin="6940,1296" coordsize="10,20">
              <v:shape style="position:absolute;left:6940;top:1296;width:10;height:20" coordorigin="6940,1296" coordsize="10,20" path="m6940,1316l6949,1316,6949,1296,6940,1296,6940,1316xe" filled="true" fillcolor="#000000" stroked="false">
                <v:path arrowok="t"/>
                <v:fill type="solid"/>
              </v:shape>
            </v:group>
            <v:group style="position:absolute;left:6940;top:1316;width:10;height:20" coordorigin="6940,1316" coordsize="10,20">
              <v:shape style="position:absolute;left:6940;top:1316;width:10;height:20" coordorigin="6940,1316" coordsize="10,20" path="m6940,1335l6949,1335,6949,1316,6940,1316,6940,1335xe" filled="true" fillcolor="#000000" stroked="false">
                <v:path arrowok="t"/>
                <v:fill type="solid"/>
              </v:shape>
            </v:group>
            <v:group style="position:absolute;left:6940;top:1335;width:10;height:20" coordorigin="6940,1335" coordsize="10,20">
              <v:shape style="position:absolute;left:6940;top:1335;width:10;height:20" coordorigin="6940,1335" coordsize="10,20" path="m6940,1354l6949,1354,6949,1335,6940,1335,6940,1354xe" filled="true" fillcolor="#000000" stroked="false">
                <v:path arrowok="t"/>
                <v:fill type="solid"/>
              </v:shape>
            </v:group>
            <v:group style="position:absolute;left:6940;top:1354;width:10;height:20" coordorigin="6940,1354" coordsize="10,20">
              <v:shape style="position:absolute;left:6940;top:1354;width:10;height:20" coordorigin="6940,1354" coordsize="10,20" path="m6940,1373l6949,1373,6949,1354,6940,1354,6940,1373xe" filled="true" fillcolor="#000000" stroked="false">
                <v:path arrowok="t"/>
                <v:fill type="solid"/>
              </v:shape>
            </v:group>
            <v:group style="position:absolute;left:6940;top:1373;width:10;height:20" coordorigin="6940,1373" coordsize="10,20">
              <v:shape style="position:absolute;left:6940;top:1373;width:10;height:20" coordorigin="6940,1373" coordsize="10,20" path="m6940,1392l6949,1392,6949,1373,6940,1373,6940,1392xe" filled="true" fillcolor="#000000" stroked="false">
                <v:path arrowok="t"/>
                <v:fill type="solid"/>
              </v:shape>
            </v:group>
            <v:group style="position:absolute;left:6940;top:1392;width:10;height:20" coordorigin="6940,1392" coordsize="10,20">
              <v:shape style="position:absolute;left:6940;top:1392;width:10;height:20" coordorigin="6940,1392" coordsize="10,20" path="m6940,1412l6949,1412,6949,1392,6940,1392,6940,1412xe" filled="true" fillcolor="#000000" stroked="false">
                <v:path arrowok="t"/>
                <v:fill type="solid"/>
              </v:shape>
            </v:group>
            <v:group style="position:absolute;left:6940;top:1412;width:10;height:20" coordorigin="6940,1412" coordsize="10,20">
              <v:shape style="position:absolute;left:6940;top:1412;width:10;height:20" coordorigin="6940,1412" coordsize="10,20" path="m6940,1431l6949,1431,6949,1412,6940,1412,6940,1431xe" filled="true" fillcolor="#000000" stroked="false">
                <v:path arrowok="t"/>
                <v:fill type="solid"/>
              </v:shape>
            </v:group>
            <v:group style="position:absolute;left:6940;top:1431;width:10;height:20" coordorigin="6940,1431" coordsize="10,20">
              <v:shape style="position:absolute;left:6940;top:1431;width:10;height:20" coordorigin="6940,1431" coordsize="10,20" path="m6940,1450l6949,1450,6949,1431,6940,1431,6940,1450xe" filled="true" fillcolor="#000000" stroked="false">
                <v:path arrowok="t"/>
                <v:fill type="solid"/>
              </v:shape>
            </v:group>
            <v:group style="position:absolute;left:6940;top:1450;width:10;height:20" coordorigin="6940,1450" coordsize="10,20">
              <v:shape style="position:absolute;left:6940;top:1450;width:10;height:20" coordorigin="6940,1450" coordsize="10,20" path="m6940,1469l6949,1469,6949,1450,6940,1450,6940,1469xe" filled="true" fillcolor="#000000" stroked="false">
                <v:path arrowok="t"/>
                <v:fill type="solid"/>
              </v:shape>
            </v:group>
            <v:group style="position:absolute;left:6940;top:1469;width:10;height:20" coordorigin="6940,1469" coordsize="10,20">
              <v:shape style="position:absolute;left:6940;top:1469;width:10;height:20" coordorigin="6940,1469" coordsize="10,20" path="m6940,1488l6949,1488,6949,1469,6940,1469,6940,1488xe" filled="true" fillcolor="#000000" stroked="false">
                <v:path arrowok="t"/>
                <v:fill type="solid"/>
              </v:shape>
            </v:group>
            <v:group style="position:absolute;left:6940;top:1488;width:10;height:20" coordorigin="6940,1488" coordsize="10,20">
              <v:shape style="position:absolute;left:6940;top:1488;width:10;height:20" coordorigin="6940,1488" coordsize="10,20" path="m6940,1508l6949,1508,6949,1488,6940,1488,6940,1508xe" filled="true" fillcolor="#000000" stroked="false">
                <v:path arrowok="t"/>
                <v:fill type="solid"/>
              </v:shape>
            </v:group>
            <v:group style="position:absolute;left:6940;top:1508;width:10;height:20" coordorigin="6940,1508" coordsize="10,20">
              <v:shape style="position:absolute;left:6940;top:1508;width:10;height:20" coordorigin="6940,1508" coordsize="10,20" path="m6940,1527l6949,1527,6949,1508,6940,1508,6940,1527xe" filled="true" fillcolor="#000000" stroked="false">
                <v:path arrowok="t"/>
                <v:fill type="solid"/>
              </v:shape>
            </v:group>
            <v:group style="position:absolute;left:6940;top:1527;width:10;height:20" coordorigin="6940,1527" coordsize="10,20">
              <v:shape style="position:absolute;left:6940;top:1527;width:10;height:20" coordorigin="6940,1527" coordsize="10,20" path="m6940,1546l6949,1546,6949,1527,6940,1527,6940,1546xe" filled="true" fillcolor="#000000" stroked="false">
                <v:path arrowok="t"/>
                <v:fill type="solid"/>
              </v:shape>
            </v:group>
            <v:group style="position:absolute;left:6940;top:1546;width:10;height:20" coordorigin="6940,1546" coordsize="10,20">
              <v:shape style="position:absolute;left:6940;top:1546;width:10;height:20" coordorigin="6940,1546" coordsize="10,20" path="m6940,1565l6949,1565,6949,1546,6940,1546,6940,1565xe" filled="true" fillcolor="#000000" stroked="false">
                <v:path arrowok="t"/>
                <v:fill type="solid"/>
              </v:shape>
            </v:group>
            <v:group style="position:absolute;left:6940;top:1565;width:10;height:20" coordorigin="6940,1565" coordsize="10,20">
              <v:shape style="position:absolute;left:6940;top:1565;width:10;height:20" coordorigin="6940,1565" coordsize="10,20" path="m6940,1584l6949,1584,6949,1565,6940,1565,6940,1584xe" filled="true" fillcolor="#000000" stroked="false">
                <v:path arrowok="t"/>
                <v:fill type="solid"/>
              </v:shape>
            </v:group>
            <v:group style="position:absolute;left:6940;top:1584;width:10;height:20" coordorigin="6940,1584" coordsize="10,20">
              <v:shape style="position:absolute;left:6940;top:1584;width:10;height:20" coordorigin="6940,1584" coordsize="10,20" path="m6940,1604l6949,1604,6949,1584,6940,1584,6940,1604xe" filled="true" fillcolor="#000000" stroked="false">
                <v:path arrowok="t"/>
                <v:fill type="solid"/>
              </v:shape>
            </v:group>
            <v:group style="position:absolute;left:6940;top:1604;width:10;height:20" coordorigin="6940,1604" coordsize="10,20">
              <v:shape style="position:absolute;left:6940;top:1604;width:10;height:20" coordorigin="6940,1604" coordsize="10,20" path="m6940,1623l6949,1623,6949,1604,6940,1604,6940,1623xe" filled="true" fillcolor="#000000" stroked="false">
                <v:path arrowok="t"/>
                <v:fill type="solid"/>
              </v:shape>
            </v:group>
            <v:group style="position:absolute;left:6940;top:1623;width:10;height:20" coordorigin="6940,1623" coordsize="10,20">
              <v:shape style="position:absolute;left:6940;top:1623;width:10;height:20" coordorigin="6940,1623" coordsize="10,20" path="m6940,1642l6949,1642,6949,1623,6940,1623,6940,1642xe" filled="true" fillcolor="#000000" stroked="false">
                <v:path arrowok="t"/>
                <v:fill type="solid"/>
              </v:shape>
            </v:group>
            <v:group style="position:absolute;left:6940;top:1642;width:10;height:20" coordorigin="6940,1642" coordsize="10,20">
              <v:shape style="position:absolute;left:6940;top:1642;width:10;height:20" coordorigin="6940,1642" coordsize="10,20" path="m6940,1661l6949,1661,6949,1642,6940,1642,6940,1661xe" filled="true" fillcolor="#000000" stroked="false">
                <v:path arrowok="t"/>
                <v:fill type="solid"/>
              </v:shape>
            </v:group>
            <v:group style="position:absolute;left:6940;top:1661;width:10;height:20" coordorigin="6940,1661" coordsize="10,20">
              <v:shape style="position:absolute;left:6940;top:1661;width:10;height:20" coordorigin="6940,1661" coordsize="10,20" path="m6940,1680l6949,1680,6949,1661,6940,1661,6940,1680xe" filled="true" fillcolor="#000000" stroked="false">
                <v:path arrowok="t"/>
                <v:fill type="solid"/>
              </v:shape>
            </v:group>
            <v:group style="position:absolute;left:6940;top:1680;width:10;height:20" coordorigin="6940,1680" coordsize="10,20">
              <v:shape style="position:absolute;left:6940;top:1680;width:10;height:20" coordorigin="6940,1680" coordsize="10,20" path="m6940,1700l6949,1700,6949,1680,6940,1680,6940,1700xe" filled="true" fillcolor="#000000" stroked="false">
                <v:path arrowok="t"/>
                <v:fill type="solid"/>
              </v:shape>
            </v:group>
            <v:group style="position:absolute;left:6940;top:1700;width:10;height:20" coordorigin="6940,1700" coordsize="10,20">
              <v:shape style="position:absolute;left:6940;top:1700;width:10;height:20" coordorigin="6940,1700" coordsize="10,20" path="m6940,1719l6949,1719,6949,1700,6940,1700,6940,1719xe" filled="true" fillcolor="#000000" stroked="false">
                <v:path arrowok="t"/>
                <v:fill type="solid"/>
              </v:shape>
            </v:group>
            <v:group style="position:absolute;left:6940;top:1719;width:10;height:20" coordorigin="6940,1719" coordsize="10,20">
              <v:shape style="position:absolute;left:6940;top:1719;width:10;height:20" coordorigin="6940,1719" coordsize="10,20" path="m6940,1738l6949,1738,6949,1719,6940,1719,6940,1738xe" filled="true" fillcolor="#000000" stroked="false">
                <v:path arrowok="t"/>
                <v:fill type="solid"/>
              </v:shape>
            </v:group>
            <v:group style="position:absolute;left:6940;top:1738;width:10;height:20" coordorigin="6940,1738" coordsize="10,20">
              <v:shape style="position:absolute;left:6940;top:1738;width:10;height:20" coordorigin="6940,1738" coordsize="10,20" path="m6940,1757l6949,1757,6949,1738,6940,1738,6940,1757xe" filled="true" fillcolor="#000000" stroked="false">
                <v:path arrowok="t"/>
                <v:fill type="solid"/>
              </v:shape>
            </v:group>
            <v:group style="position:absolute;left:6940;top:1757;width:10;height:20" coordorigin="6940,1757" coordsize="10,20">
              <v:shape style="position:absolute;left:6940;top:1757;width:10;height:20" coordorigin="6940,1757" coordsize="10,20" path="m6940,1777l6949,1777,6949,1757,6940,1757,6940,1777xe" filled="true" fillcolor="#000000" stroked="false">
                <v:path arrowok="t"/>
                <v:fill type="solid"/>
              </v:shape>
            </v:group>
            <v:group style="position:absolute;left:6940;top:1777;width:10;height:20" coordorigin="6940,1777" coordsize="10,20">
              <v:shape style="position:absolute;left:6940;top:1777;width:10;height:20" coordorigin="6940,1777" coordsize="10,20" path="m6940,1796l6949,1796,6949,1777,6940,1777,6940,1796xe" filled="true" fillcolor="#000000" stroked="false">
                <v:path arrowok="t"/>
                <v:fill type="solid"/>
              </v:shape>
            </v:group>
            <v:group style="position:absolute;left:6940;top:1796;width:10;height:20" coordorigin="6940,1796" coordsize="10,20">
              <v:shape style="position:absolute;left:6940;top:1796;width:10;height:20" coordorigin="6940,1796" coordsize="10,20" path="m6940,1815l6949,1815,6949,1796,6940,1796,6940,1815xe" filled="true" fillcolor="#000000" stroked="false">
                <v:path arrowok="t"/>
                <v:fill type="solid"/>
              </v:shape>
            </v:group>
            <v:group style="position:absolute;left:6940;top:1815;width:10;height:20" coordorigin="6940,1815" coordsize="10,20">
              <v:shape style="position:absolute;left:6940;top:1815;width:10;height:20" coordorigin="6940,1815" coordsize="10,20" path="m6940,1834l6949,1834,6949,1815,6940,1815,6940,1834xe" filled="true" fillcolor="#000000" stroked="false">
                <v:path arrowok="t"/>
                <v:fill type="solid"/>
              </v:shape>
            </v:group>
            <v:group style="position:absolute;left:6940;top:1834;width:10;height:20" coordorigin="6940,1834" coordsize="10,20">
              <v:shape style="position:absolute;left:6940;top:1834;width:10;height:20" coordorigin="6940,1834" coordsize="10,20" path="m6940,1854l6949,1854,6949,1834,6940,1834,6940,1854xe" filled="true" fillcolor="#000000" stroked="false">
                <v:path arrowok="t"/>
                <v:fill type="solid"/>
              </v:shape>
            </v:group>
            <v:group style="position:absolute;left:6940;top:1854;width:10;height:20" coordorigin="6940,1854" coordsize="10,20">
              <v:shape style="position:absolute;left:6940;top:1854;width:10;height:20" coordorigin="6940,1854" coordsize="10,20" path="m6940,1873l6949,1873,6949,1854,6940,1854,6940,1873xe" filled="true" fillcolor="#000000" stroked="false">
                <v:path arrowok="t"/>
                <v:fill type="solid"/>
              </v:shape>
            </v:group>
            <v:group style="position:absolute;left:6940;top:1873;width:10;height:20" coordorigin="6940,1873" coordsize="10,20">
              <v:shape style="position:absolute;left:6940;top:1873;width:10;height:20" coordorigin="6940,1873" coordsize="10,20" path="m6940,1892l6949,1892,6949,1873,6940,1873,6940,1892xe" filled="true" fillcolor="#000000" stroked="false">
                <v:path arrowok="t"/>
                <v:fill type="solid"/>
              </v:shape>
            </v:group>
            <v:group style="position:absolute;left:6940;top:1892;width:10;height:20" coordorigin="6940,1892" coordsize="10,20">
              <v:shape style="position:absolute;left:6940;top:1892;width:10;height:20" coordorigin="6940,1892" coordsize="10,20" path="m6940,1911l6949,1911,6949,1892,6940,1892,6940,1911xe" filled="true" fillcolor="#000000" stroked="false">
                <v:path arrowok="t"/>
                <v:fill type="solid"/>
              </v:shape>
            </v:group>
            <v:group style="position:absolute;left:6940;top:1911;width:10;height:20" coordorigin="6940,1911" coordsize="10,20">
              <v:shape style="position:absolute;left:6940;top:1911;width:10;height:20" coordorigin="6940,1911" coordsize="10,20" path="m6940,1930l6949,1930,6949,1911,6940,1911,6940,1930xe" filled="true" fillcolor="#000000" stroked="false">
                <v:path arrowok="t"/>
                <v:fill type="solid"/>
              </v:shape>
            </v:group>
            <v:group style="position:absolute;left:6940;top:1930;width:10;height:20" coordorigin="6940,1930" coordsize="10,20">
              <v:shape style="position:absolute;left:6940;top:1930;width:10;height:20" coordorigin="6940,1930" coordsize="10,20" path="m6940,1950l6949,1950,6949,1930,6940,1930,6940,1950xe" filled="true" fillcolor="#000000" stroked="false">
                <v:path arrowok="t"/>
                <v:fill type="solid"/>
              </v:shape>
            </v:group>
            <v:group style="position:absolute;left:6940;top:1950;width:10;height:20" coordorigin="6940,1950" coordsize="10,20">
              <v:shape style="position:absolute;left:6940;top:1950;width:10;height:20" coordorigin="6940,1950" coordsize="10,20" path="m6940,1969l6949,1969,6949,1950,6940,1950,6940,1969xe" filled="true" fillcolor="#000000" stroked="false">
                <v:path arrowok="t"/>
                <v:fill type="solid"/>
              </v:shape>
            </v:group>
            <v:group style="position:absolute;left:6940;top:1969;width:10;height:20" coordorigin="6940,1969" coordsize="10,20">
              <v:shape style="position:absolute;left:6940;top:1969;width:10;height:20" coordorigin="6940,1969" coordsize="10,20" path="m6940,1988l6949,1988,6949,1969,6940,1969,6940,1988xe" filled="true" fillcolor="#000000" stroked="false">
                <v:path arrowok="t"/>
                <v:fill type="solid"/>
              </v:shape>
            </v:group>
            <v:group style="position:absolute;left:6940;top:1988;width:10;height:20" coordorigin="6940,1988" coordsize="10,20">
              <v:shape style="position:absolute;left:6940;top:1988;width:10;height:20" coordorigin="6940,1988" coordsize="10,20" path="m6940,2007l6949,2007,6949,1988,6940,1988,6940,2007xe" filled="true" fillcolor="#000000" stroked="false">
                <v:path arrowok="t"/>
                <v:fill type="solid"/>
              </v:shape>
            </v:group>
            <v:group style="position:absolute;left:6940;top:2007;width:10;height:20" coordorigin="6940,2007" coordsize="10,20">
              <v:shape style="position:absolute;left:6940;top:2007;width:10;height:20" coordorigin="6940,2007" coordsize="10,20" path="m6940,2026l6949,2026,6949,2007,6940,2007,6940,2026xe" filled="true" fillcolor="#000000" stroked="false">
                <v:path arrowok="t"/>
                <v:fill type="solid"/>
              </v:shape>
            </v:group>
            <v:group style="position:absolute;left:6940;top:2026;width:10;height:20" coordorigin="6940,2026" coordsize="10,20">
              <v:shape style="position:absolute;left:6940;top:2026;width:10;height:20" coordorigin="6940,2026" coordsize="10,20" path="m6940,2046l6949,2046,6949,2026,6940,2026,6940,2046xe" filled="true" fillcolor="#000000" stroked="false">
                <v:path arrowok="t"/>
                <v:fill type="solid"/>
              </v:shape>
            </v:group>
            <v:group style="position:absolute;left:6940;top:2046;width:10;height:20" coordorigin="6940,2046" coordsize="10,20">
              <v:shape style="position:absolute;left:6940;top:2046;width:10;height:20" coordorigin="6940,2046" coordsize="10,20" path="m6940,2065l6949,2065,6949,2046,6940,2046,6940,2065xe" filled="true" fillcolor="#000000" stroked="false">
                <v:path arrowok="t"/>
                <v:fill type="solid"/>
              </v:shape>
            </v:group>
            <v:group style="position:absolute;left:6940;top:2065;width:10;height:20" coordorigin="6940,2065" coordsize="10,20">
              <v:shape style="position:absolute;left:6940;top:2065;width:10;height:20" coordorigin="6940,2065" coordsize="10,20" path="m6940,2084l6949,2084,6949,2065,6940,2065,6940,2084xe" filled="true" fillcolor="#000000" stroked="false">
                <v:path arrowok="t"/>
                <v:fill type="solid"/>
              </v:shape>
            </v:group>
            <v:group style="position:absolute;left:6940;top:2084;width:10;height:20" coordorigin="6940,2084" coordsize="10,20">
              <v:shape style="position:absolute;left:6940;top:2084;width:10;height:20" coordorigin="6940,2084" coordsize="10,20" path="m6940,2103l6949,2103,6949,2084,6940,2084,6940,2103xe" filled="true" fillcolor="#000000" stroked="false">
                <v:path arrowok="t"/>
                <v:fill type="solid"/>
              </v:shape>
            </v:group>
            <v:group style="position:absolute;left:6940;top:2103;width:10;height:20" coordorigin="6940,2103" coordsize="10,20">
              <v:shape style="position:absolute;left:6940;top:2103;width:10;height:20" coordorigin="6940,2103" coordsize="10,20" path="m6940,2122l6949,2122,6949,2103,6940,2103,6940,2122xe" filled="true" fillcolor="#000000" stroked="false">
                <v:path arrowok="t"/>
                <v:fill type="solid"/>
              </v:shape>
            </v:group>
            <v:group style="position:absolute;left:6940;top:2122;width:10;height:20" coordorigin="6940,2122" coordsize="10,20">
              <v:shape style="position:absolute;left:6940;top:2122;width:10;height:20" coordorigin="6940,2122" coordsize="10,20" path="m6940,2142l6949,2142,6949,2122,6940,2122,6940,2142xe" filled="true" fillcolor="#000000" stroked="false">
                <v:path arrowok="t"/>
                <v:fill type="solid"/>
              </v:shape>
            </v:group>
            <v:group style="position:absolute;left:6940;top:2142;width:10;height:20" coordorigin="6940,2142" coordsize="10,20">
              <v:shape style="position:absolute;left:6940;top:2142;width:10;height:20" coordorigin="6940,2142" coordsize="10,20" path="m6940,2161l6949,2161,6949,2142,6940,2142,6940,2161xe" filled="true" fillcolor="#000000" stroked="false">
                <v:path arrowok="t"/>
                <v:fill type="solid"/>
              </v:shape>
            </v:group>
            <v:group style="position:absolute;left:6940;top:2161;width:10;height:20" coordorigin="6940,2161" coordsize="10,20">
              <v:shape style="position:absolute;left:6940;top:2161;width:10;height:20" coordorigin="6940,2161" coordsize="10,20" path="m6940,2180l6949,2180,6949,2161,6940,2161,6940,2180xe" filled="true" fillcolor="#000000" stroked="false">
                <v:path arrowok="t"/>
                <v:fill type="solid"/>
              </v:shape>
            </v:group>
            <v:group style="position:absolute;left:6940;top:2180;width:10;height:20" coordorigin="6940,2180" coordsize="10,20">
              <v:shape style="position:absolute;left:6940;top:2180;width:10;height:20" coordorigin="6940,2180" coordsize="10,20" path="m6940,2199l6949,2199,6949,2180,6940,2180,6940,2199xe" filled="true" fillcolor="#000000" stroked="false">
                <v:path arrowok="t"/>
                <v:fill type="solid"/>
              </v:shape>
            </v:group>
            <v:group style="position:absolute;left:6940;top:2199;width:10;height:20" coordorigin="6940,2199" coordsize="10,20">
              <v:shape style="position:absolute;left:6940;top:2199;width:10;height:20" coordorigin="6940,2199" coordsize="10,20" path="m6940,2218l6949,2218,6949,2199,6940,2199,6940,2218xe" filled="true" fillcolor="#000000" stroked="false">
                <v:path arrowok="t"/>
                <v:fill type="solid"/>
              </v:shape>
            </v:group>
            <v:group style="position:absolute;left:6940;top:2218;width:10;height:20" coordorigin="6940,2218" coordsize="10,20">
              <v:shape style="position:absolute;left:6940;top:2218;width:10;height:20" coordorigin="6940,2218" coordsize="10,20" path="m6940,2238l6949,2238,6949,2218,6940,2218,6940,2238xe" filled="true" fillcolor="#000000" stroked="false">
                <v:path arrowok="t"/>
                <v:fill type="solid"/>
              </v:shape>
            </v:group>
            <v:group style="position:absolute;left:6940;top:2238;width:10;height:20" coordorigin="6940,2238" coordsize="10,20">
              <v:shape style="position:absolute;left:6940;top:2238;width:10;height:20" coordorigin="6940,2238" coordsize="10,20" path="m6940,2257l6949,2257,6949,2238,6940,2238,6940,2257xe" filled="true" fillcolor="#000000" stroked="false">
                <v:path arrowok="t"/>
                <v:fill type="solid"/>
              </v:shape>
            </v:group>
            <v:group style="position:absolute;left:6940;top:2257;width:10;height:20" coordorigin="6940,2257" coordsize="10,20">
              <v:shape style="position:absolute;left:6940;top:2257;width:10;height:20" coordorigin="6940,2257" coordsize="10,20" path="m6940,2276l6949,2276,6949,2257,6940,2257,6940,2276xe" filled="true" fillcolor="#000000" stroked="false">
                <v:path arrowok="t"/>
                <v:fill type="solid"/>
              </v:shape>
            </v:group>
            <v:group style="position:absolute;left:6940;top:2276;width:10;height:20" coordorigin="6940,2276" coordsize="10,20">
              <v:shape style="position:absolute;left:6940;top:2276;width:10;height:20" coordorigin="6940,2276" coordsize="10,20" path="m6940,2295l6949,2295,6949,2276,6940,2276,6940,2295xe" filled="true" fillcolor="#000000" stroked="false">
                <v:path arrowok="t"/>
                <v:fill type="solid"/>
              </v:shape>
            </v:group>
            <v:group style="position:absolute;left:6940;top:2295;width:10;height:20" coordorigin="6940,2295" coordsize="10,20">
              <v:shape style="position:absolute;left:6940;top:2295;width:10;height:20" coordorigin="6940,2295" coordsize="10,20" path="m6940,2314l6949,2314,6949,2295,6940,2295,6940,2314xe" filled="true" fillcolor="#000000" stroked="false">
                <v:path arrowok="t"/>
                <v:fill type="solid"/>
              </v:shape>
            </v:group>
            <v:group style="position:absolute;left:6940;top:2314;width:10;height:20" coordorigin="6940,2314" coordsize="10,20">
              <v:shape style="position:absolute;left:6940;top:2314;width:10;height:20" coordorigin="6940,2314" coordsize="10,20" path="m6940,2334l6949,2334,6949,2314,6940,2314,6940,2334xe" filled="true" fillcolor="#000000" stroked="false">
                <v:path arrowok="t"/>
                <v:fill type="solid"/>
              </v:shape>
            </v:group>
            <v:group style="position:absolute;left:6940;top:2334;width:10;height:20" coordorigin="6940,2334" coordsize="10,20">
              <v:shape style="position:absolute;left:6940;top:2334;width:10;height:20" coordorigin="6940,2334" coordsize="10,20" path="m6940,2353l6949,2353,6949,2334,6940,2334,6940,2353xe" filled="true" fillcolor="#000000" stroked="false">
                <v:path arrowok="t"/>
                <v:fill type="solid"/>
              </v:shape>
            </v:group>
            <v:group style="position:absolute;left:6940;top:2353;width:10;height:20" coordorigin="6940,2353" coordsize="10,20">
              <v:shape style="position:absolute;left:6940;top:2353;width:10;height:20" coordorigin="6940,2353" coordsize="10,20" path="m6940,2372l6949,2372,6949,2353,6940,2353,6940,2372xe" filled="true" fillcolor="#000000" stroked="false">
                <v:path arrowok="t"/>
                <v:fill type="solid"/>
              </v:shape>
            </v:group>
            <v:group style="position:absolute;left:6940;top:2372;width:10;height:20" coordorigin="6940,2372" coordsize="10,20">
              <v:shape style="position:absolute;left:6940;top:2372;width:10;height:20" coordorigin="6940,2372" coordsize="10,20" path="m6940,2391l6949,2391,6949,2372,6940,2372,6940,2391xe" filled="true" fillcolor="#000000" stroked="false">
                <v:path arrowok="t"/>
                <v:fill type="solid"/>
              </v:shape>
            </v:group>
            <v:group style="position:absolute;left:6940;top:2391;width:10;height:20" coordorigin="6940,2391" coordsize="10,20">
              <v:shape style="position:absolute;left:6940;top:2391;width:10;height:20" coordorigin="6940,2391" coordsize="10,20" path="m6940,2410l6949,2410,6949,2391,6940,2391,6940,2410xe" filled="true" fillcolor="#000000" stroked="false">
                <v:path arrowok="t"/>
                <v:fill type="solid"/>
              </v:shape>
            </v:group>
            <v:group style="position:absolute;left:6940;top:2410;width:10;height:20" coordorigin="6940,2410" coordsize="10,20">
              <v:shape style="position:absolute;left:6940;top:2410;width:10;height:20" coordorigin="6940,2410" coordsize="10,20" path="m6940,2430l6949,2430,6949,2410,6940,2410,6940,2430xe" filled="true" fillcolor="#000000" stroked="false">
                <v:path arrowok="t"/>
                <v:fill type="solid"/>
              </v:shape>
            </v:group>
            <v:group style="position:absolute;left:6940;top:2430;width:10;height:20" coordorigin="6940,2430" coordsize="10,20">
              <v:shape style="position:absolute;left:6940;top:2430;width:10;height:20" coordorigin="6940,2430" coordsize="10,20" path="m6940,2449l6949,2449,6949,2430,6940,2430,6940,2449xe" filled="true" fillcolor="#000000" stroked="false">
                <v:path arrowok="t"/>
                <v:fill type="solid"/>
              </v:shape>
            </v:group>
            <v:group style="position:absolute;left:6940;top:2449;width:10;height:20" coordorigin="6940,2449" coordsize="10,20">
              <v:shape style="position:absolute;left:6940;top:2449;width:10;height:20" coordorigin="6940,2449" coordsize="10,20" path="m6940,2468l6949,2468,6949,2449,6940,2449,6940,2468xe" filled="true" fillcolor="#000000" stroked="false">
                <v:path arrowok="t"/>
                <v:fill type="solid"/>
              </v:shape>
            </v:group>
            <v:group style="position:absolute;left:6940;top:2468;width:10;height:20" coordorigin="6940,2468" coordsize="10,20">
              <v:shape style="position:absolute;left:6940;top:2468;width:10;height:20" coordorigin="6940,2468" coordsize="10,20" path="m6940,2487l6949,2487,6949,2468,6940,2468,6940,2487xe" filled="true" fillcolor="#000000" stroked="false">
                <v:path arrowok="t"/>
                <v:fill type="solid"/>
              </v:shape>
            </v:group>
            <v:group style="position:absolute;left:6940;top:2487;width:10;height:20" coordorigin="6940,2487" coordsize="10,20">
              <v:shape style="position:absolute;left:6940;top:2487;width:10;height:20" coordorigin="6940,2487" coordsize="10,20" path="m6940,2506l6949,2506,6949,2487,6940,2487,6940,2506xe" filled="true" fillcolor="#000000" stroked="false">
                <v:path arrowok="t"/>
                <v:fill type="solid"/>
              </v:shape>
            </v:group>
            <v:group style="position:absolute;left:6940;top:2506;width:10;height:20" coordorigin="6940,2506" coordsize="10,20">
              <v:shape style="position:absolute;left:6940;top:2506;width:10;height:20" coordorigin="6940,2506" coordsize="10,20" path="m6940,2526l6949,2526,6949,2506,6940,2506,6940,2526xe" filled="true" fillcolor="#000000" stroked="false">
                <v:path arrowok="t"/>
                <v:fill type="solid"/>
              </v:shape>
            </v:group>
            <v:group style="position:absolute;left:6940;top:2526;width:10;height:20" coordorigin="6940,2526" coordsize="10,20">
              <v:shape style="position:absolute;left:6940;top:2526;width:10;height:20" coordorigin="6940,2526" coordsize="10,20" path="m6940,2545l6949,2545,6949,2526,6940,2526,6940,2545xe" filled="true" fillcolor="#000000" stroked="false">
                <v:path arrowok="t"/>
                <v:fill type="solid"/>
              </v:shape>
            </v:group>
            <v:group style="position:absolute;left:6940;top:2545;width:10;height:20" coordorigin="6940,2545" coordsize="10,20">
              <v:shape style="position:absolute;left:6940;top:2545;width:10;height:20" coordorigin="6940,2545" coordsize="10,20" path="m6940,2564l6949,2564,6949,2545,6940,2545,6940,2564xe" filled="true" fillcolor="#000000" stroked="false">
                <v:path arrowok="t"/>
                <v:fill type="solid"/>
              </v:shape>
            </v:group>
            <v:group style="position:absolute;left:6940;top:2564;width:10;height:20" coordorigin="6940,2564" coordsize="10,20">
              <v:shape style="position:absolute;left:6940;top:2564;width:10;height:20" coordorigin="6940,2564" coordsize="10,20" path="m6940,2583l6949,2583,6949,2564,6940,2564,6940,2583xe" filled="true" fillcolor="#000000" stroked="false">
                <v:path arrowok="t"/>
                <v:fill type="solid"/>
              </v:shape>
            </v:group>
            <v:group style="position:absolute;left:6940;top:2583;width:10;height:20" coordorigin="6940,2583" coordsize="10,20">
              <v:shape style="position:absolute;left:6940;top:2583;width:10;height:20" coordorigin="6940,2583" coordsize="10,20" path="m6940,2602l6949,2602,6949,2583,6940,2583,6940,2602xe" filled="true" fillcolor="#000000" stroked="false">
                <v:path arrowok="t"/>
                <v:fill type="solid"/>
              </v:shape>
            </v:group>
            <v:group style="position:absolute;left:7902;top:1277;width:10;height:20" coordorigin="7902,1277" coordsize="10,20">
              <v:shape style="position:absolute;left:7902;top:1277;width:10;height:20" coordorigin="7902,1277" coordsize="10,20" path="m7902,1296l7912,1296,7912,1277,7902,1277,7902,1296xe" filled="true" fillcolor="#000000" stroked="false">
                <v:path arrowok="t"/>
                <v:fill type="solid"/>
              </v:shape>
            </v:group>
            <v:group style="position:absolute;left:7902;top:1296;width:10;height:20" coordorigin="7902,1296" coordsize="10,20">
              <v:shape style="position:absolute;left:7902;top:1296;width:10;height:20" coordorigin="7902,1296" coordsize="10,20" path="m7902,1316l7912,1316,7912,1296,7902,1296,7902,1316xe" filled="true" fillcolor="#000000" stroked="false">
                <v:path arrowok="t"/>
                <v:fill type="solid"/>
              </v:shape>
            </v:group>
            <v:group style="position:absolute;left:7902;top:1316;width:10;height:20" coordorigin="7902,1316" coordsize="10,20">
              <v:shape style="position:absolute;left:7902;top:1316;width:10;height:20" coordorigin="7902,1316" coordsize="10,20" path="m7902,1335l7912,1335,7912,1316,7902,1316,7902,1335xe" filled="true" fillcolor="#000000" stroked="false">
                <v:path arrowok="t"/>
                <v:fill type="solid"/>
              </v:shape>
            </v:group>
            <v:group style="position:absolute;left:7902;top:1335;width:10;height:20" coordorigin="7902,1335" coordsize="10,20">
              <v:shape style="position:absolute;left:7902;top:1335;width:10;height:20" coordorigin="7902,1335" coordsize="10,20" path="m7902,1354l7912,1354,7912,1335,7902,1335,7902,1354xe" filled="true" fillcolor="#000000" stroked="false">
                <v:path arrowok="t"/>
                <v:fill type="solid"/>
              </v:shape>
            </v:group>
            <v:group style="position:absolute;left:7902;top:1354;width:10;height:20" coordorigin="7902,1354" coordsize="10,20">
              <v:shape style="position:absolute;left:7902;top:1354;width:10;height:20" coordorigin="7902,1354" coordsize="10,20" path="m7902,1373l7912,1373,7912,1354,7902,1354,7902,1373xe" filled="true" fillcolor="#000000" stroked="false">
                <v:path arrowok="t"/>
                <v:fill type="solid"/>
              </v:shape>
            </v:group>
            <v:group style="position:absolute;left:7902;top:1373;width:10;height:20" coordorigin="7902,1373" coordsize="10,20">
              <v:shape style="position:absolute;left:7902;top:1373;width:10;height:20" coordorigin="7902,1373" coordsize="10,20" path="m7902,1392l7912,1392,7912,1373,7902,1373,7902,1392xe" filled="true" fillcolor="#000000" stroked="false">
                <v:path arrowok="t"/>
                <v:fill type="solid"/>
              </v:shape>
            </v:group>
            <v:group style="position:absolute;left:7902;top:1392;width:10;height:20" coordorigin="7902,1392" coordsize="10,20">
              <v:shape style="position:absolute;left:7902;top:1392;width:10;height:20" coordorigin="7902,1392" coordsize="10,20" path="m7902,1412l7912,1412,7912,1392,7902,1392,7902,1412xe" filled="true" fillcolor="#000000" stroked="false">
                <v:path arrowok="t"/>
                <v:fill type="solid"/>
              </v:shape>
            </v:group>
            <v:group style="position:absolute;left:7902;top:1412;width:10;height:20" coordorigin="7902,1412" coordsize="10,20">
              <v:shape style="position:absolute;left:7902;top:1412;width:10;height:20" coordorigin="7902,1412" coordsize="10,20" path="m7902,1431l7912,1431,7912,1412,7902,1412,7902,1431xe" filled="true" fillcolor="#000000" stroked="false">
                <v:path arrowok="t"/>
                <v:fill type="solid"/>
              </v:shape>
            </v:group>
            <v:group style="position:absolute;left:7902;top:1431;width:10;height:20" coordorigin="7902,1431" coordsize="10,20">
              <v:shape style="position:absolute;left:7902;top:1431;width:10;height:20" coordorigin="7902,1431" coordsize="10,20" path="m7902,1450l7912,1450,7912,1431,7902,1431,7902,1450xe" filled="true" fillcolor="#000000" stroked="false">
                <v:path arrowok="t"/>
                <v:fill type="solid"/>
              </v:shape>
            </v:group>
            <v:group style="position:absolute;left:7902;top:1450;width:10;height:20" coordorigin="7902,1450" coordsize="10,20">
              <v:shape style="position:absolute;left:7902;top:1450;width:10;height:20" coordorigin="7902,1450" coordsize="10,20" path="m7902,1469l7912,1469,7912,1450,7902,1450,7902,1469xe" filled="true" fillcolor="#000000" stroked="false">
                <v:path arrowok="t"/>
                <v:fill type="solid"/>
              </v:shape>
            </v:group>
            <v:group style="position:absolute;left:7902;top:1469;width:10;height:20" coordorigin="7902,1469" coordsize="10,20">
              <v:shape style="position:absolute;left:7902;top:1469;width:10;height:20" coordorigin="7902,1469" coordsize="10,20" path="m7902,1488l7912,1488,7912,1469,7902,1469,7902,1488xe" filled="true" fillcolor="#000000" stroked="false">
                <v:path arrowok="t"/>
                <v:fill type="solid"/>
              </v:shape>
            </v:group>
            <v:group style="position:absolute;left:7902;top:1488;width:10;height:20" coordorigin="7902,1488" coordsize="10,20">
              <v:shape style="position:absolute;left:7902;top:1488;width:10;height:20" coordorigin="7902,1488" coordsize="10,20" path="m7902,1508l7912,1508,7912,1488,7902,1488,7902,1508xe" filled="true" fillcolor="#000000" stroked="false">
                <v:path arrowok="t"/>
                <v:fill type="solid"/>
              </v:shape>
            </v:group>
            <v:group style="position:absolute;left:7902;top:1508;width:10;height:20" coordorigin="7902,1508" coordsize="10,20">
              <v:shape style="position:absolute;left:7902;top:1508;width:10;height:20" coordorigin="7902,1508" coordsize="10,20" path="m7902,1527l7912,1527,7912,1508,7902,1508,7902,1527xe" filled="true" fillcolor="#000000" stroked="false">
                <v:path arrowok="t"/>
                <v:fill type="solid"/>
              </v:shape>
            </v:group>
            <v:group style="position:absolute;left:7902;top:1527;width:10;height:20" coordorigin="7902,1527" coordsize="10,20">
              <v:shape style="position:absolute;left:7902;top:1527;width:10;height:20" coordorigin="7902,1527" coordsize="10,20" path="m7902,1546l7912,1546,7912,1527,7902,1527,7902,1546xe" filled="true" fillcolor="#000000" stroked="false">
                <v:path arrowok="t"/>
                <v:fill type="solid"/>
              </v:shape>
            </v:group>
            <v:group style="position:absolute;left:7902;top:1546;width:10;height:20" coordorigin="7902,1546" coordsize="10,20">
              <v:shape style="position:absolute;left:7902;top:1546;width:10;height:20" coordorigin="7902,1546" coordsize="10,20" path="m7902,1565l7912,1565,7912,1546,7902,1546,7902,1565xe" filled="true" fillcolor="#000000" stroked="false">
                <v:path arrowok="t"/>
                <v:fill type="solid"/>
              </v:shape>
            </v:group>
            <v:group style="position:absolute;left:7902;top:1565;width:10;height:20" coordorigin="7902,1565" coordsize="10,20">
              <v:shape style="position:absolute;left:7902;top:1565;width:10;height:20" coordorigin="7902,1565" coordsize="10,20" path="m7902,1584l7912,1584,7912,1565,7902,1565,7902,1584xe" filled="true" fillcolor="#000000" stroked="false">
                <v:path arrowok="t"/>
                <v:fill type="solid"/>
              </v:shape>
            </v:group>
            <v:group style="position:absolute;left:7902;top:1584;width:10;height:20" coordorigin="7902,1584" coordsize="10,20">
              <v:shape style="position:absolute;left:7902;top:1584;width:10;height:20" coordorigin="7902,1584" coordsize="10,20" path="m7902,1604l7912,1604,7912,1584,7902,1584,7902,1604xe" filled="true" fillcolor="#000000" stroked="false">
                <v:path arrowok="t"/>
                <v:fill type="solid"/>
              </v:shape>
            </v:group>
            <v:group style="position:absolute;left:7902;top:1604;width:10;height:20" coordorigin="7902,1604" coordsize="10,20">
              <v:shape style="position:absolute;left:7902;top:1604;width:10;height:20" coordorigin="7902,1604" coordsize="10,20" path="m7902,1623l7912,1623,7912,1604,7902,1604,7902,1623xe" filled="true" fillcolor="#000000" stroked="false">
                <v:path arrowok="t"/>
                <v:fill type="solid"/>
              </v:shape>
            </v:group>
            <v:group style="position:absolute;left:7902;top:1623;width:10;height:20" coordorigin="7902,1623" coordsize="10,20">
              <v:shape style="position:absolute;left:7902;top:1623;width:10;height:20" coordorigin="7902,1623" coordsize="10,20" path="m7902,1642l7912,1642,7912,1623,7902,1623,7902,1642xe" filled="true" fillcolor="#000000" stroked="false">
                <v:path arrowok="t"/>
                <v:fill type="solid"/>
              </v:shape>
            </v:group>
            <v:group style="position:absolute;left:7902;top:1642;width:10;height:20" coordorigin="7902,1642" coordsize="10,20">
              <v:shape style="position:absolute;left:7902;top:1642;width:10;height:20" coordorigin="7902,1642" coordsize="10,20" path="m7902,1661l7912,1661,7912,1642,7902,1642,7902,1661xe" filled="true" fillcolor="#000000" stroked="false">
                <v:path arrowok="t"/>
                <v:fill type="solid"/>
              </v:shape>
            </v:group>
            <v:group style="position:absolute;left:7902;top:1661;width:10;height:20" coordorigin="7902,1661" coordsize="10,20">
              <v:shape style="position:absolute;left:7902;top:1661;width:10;height:20" coordorigin="7902,1661" coordsize="10,20" path="m7902,1680l7912,1680,7912,1661,7902,1661,7902,1680xe" filled="true" fillcolor="#000000" stroked="false">
                <v:path arrowok="t"/>
                <v:fill type="solid"/>
              </v:shape>
            </v:group>
            <v:group style="position:absolute;left:7902;top:1680;width:10;height:20" coordorigin="7902,1680" coordsize="10,20">
              <v:shape style="position:absolute;left:7902;top:1680;width:10;height:20" coordorigin="7902,1680" coordsize="10,20" path="m7902,1700l7912,1700,7912,1680,7902,1680,7902,1700xe" filled="true" fillcolor="#000000" stroked="false">
                <v:path arrowok="t"/>
                <v:fill type="solid"/>
              </v:shape>
            </v:group>
            <v:group style="position:absolute;left:7902;top:1700;width:10;height:20" coordorigin="7902,1700" coordsize="10,20">
              <v:shape style="position:absolute;left:7902;top:1700;width:10;height:20" coordorigin="7902,1700" coordsize="10,20" path="m7902,1719l7912,1719,7912,1700,7902,1700,7902,1719xe" filled="true" fillcolor="#000000" stroked="false">
                <v:path arrowok="t"/>
                <v:fill type="solid"/>
              </v:shape>
            </v:group>
            <v:group style="position:absolute;left:7902;top:1719;width:10;height:20" coordorigin="7902,1719" coordsize="10,20">
              <v:shape style="position:absolute;left:7902;top:1719;width:10;height:20" coordorigin="7902,1719" coordsize="10,20" path="m7902,1738l7912,1738,7912,1719,7902,1719,7902,1738xe" filled="true" fillcolor="#000000" stroked="false">
                <v:path arrowok="t"/>
                <v:fill type="solid"/>
              </v:shape>
            </v:group>
            <v:group style="position:absolute;left:7902;top:1738;width:10;height:20" coordorigin="7902,1738" coordsize="10,20">
              <v:shape style="position:absolute;left:7902;top:1738;width:10;height:20" coordorigin="7902,1738" coordsize="10,20" path="m7902,1757l7912,1757,7912,1738,7902,1738,7902,1757xe" filled="true" fillcolor="#000000" stroked="false">
                <v:path arrowok="t"/>
                <v:fill type="solid"/>
              </v:shape>
            </v:group>
            <v:group style="position:absolute;left:7902;top:1757;width:10;height:20" coordorigin="7902,1757" coordsize="10,20">
              <v:shape style="position:absolute;left:7902;top:1757;width:10;height:20" coordorigin="7902,1757" coordsize="10,20" path="m7902,1777l7912,1777,7912,1757,7902,1757,7902,1777xe" filled="true" fillcolor="#000000" stroked="false">
                <v:path arrowok="t"/>
                <v:fill type="solid"/>
              </v:shape>
            </v:group>
            <v:group style="position:absolute;left:7902;top:1777;width:10;height:20" coordorigin="7902,1777" coordsize="10,20">
              <v:shape style="position:absolute;left:7902;top:1777;width:10;height:20" coordorigin="7902,1777" coordsize="10,20" path="m7902,1796l7912,1796,7912,1777,7902,1777,7902,1796xe" filled="true" fillcolor="#000000" stroked="false">
                <v:path arrowok="t"/>
                <v:fill type="solid"/>
              </v:shape>
            </v:group>
            <v:group style="position:absolute;left:7902;top:1796;width:10;height:20" coordorigin="7902,1796" coordsize="10,20">
              <v:shape style="position:absolute;left:7902;top:1796;width:10;height:20" coordorigin="7902,1796" coordsize="10,20" path="m7902,1815l7912,1815,7912,1796,7902,1796,7902,1815xe" filled="true" fillcolor="#000000" stroked="false">
                <v:path arrowok="t"/>
                <v:fill type="solid"/>
              </v:shape>
            </v:group>
            <v:group style="position:absolute;left:7902;top:1815;width:10;height:20" coordorigin="7902,1815" coordsize="10,20">
              <v:shape style="position:absolute;left:7902;top:1815;width:10;height:20" coordorigin="7902,1815" coordsize="10,20" path="m7902,1834l7912,1834,7912,1815,7902,1815,7902,1834xe" filled="true" fillcolor="#000000" stroked="false">
                <v:path arrowok="t"/>
                <v:fill type="solid"/>
              </v:shape>
            </v:group>
            <v:group style="position:absolute;left:7902;top:1834;width:10;height:20" coordorigin="7902,1834" coordsize="10,20">
              <v:shape style="position:absolute;left:7902;top:1834;width:10;height:20" coordorigin="7902,1834" coordsize="10,20" path="m7902,1854l7912,1854,7912,1834,7902,1834,7902,1854xe" filled="true" fillcolor="#000000" stroked="false">
                <v:path arrowok="t"/>
                <v:fill type="solid"/>
              </v:shape>
            </v:group>
            <v:group style="position:absolute;left:7902;top:1854;width:10;height:20" coordorigin="7902,1854" coordsize="10,20">
              <v:shape style="position:absolute;left:7902;top:1854;width:10;height:20" coordorigin="7902,1854" coordsize="10,20" path="m7902,1873l7912,1873,7912,1854,7902,1854,7902,1873xe" filled="true" fillcolor="#000000" stroked="false">
                <v:path arrowok="t"/>
                <v:fill type="solid"/>
              </v:shape>
            </v:group>
            <v:group style="position:absolute;left:7902;top:1873;width:10;height:20" coordorigin="7902,1873" coordsize="10,20">
              <v:shape style="position:absolute;left:7902;top:1873;width:10;height:20" coordorigin="7902,1873" coordsize="10,20" path="m7902,1892l7912,1892,7912,1873,7902,1873,7902,1892xe" filled="true" fillcolor="#000000" stroked="false">
                <v:path arrowok="t"/>
                <v:fill type="solid"/>
              </v:shape>
            </v:group>
            <v:group style="position:absolute;left:7902;top:1892;width:10;height:20" coordorigin="7902,1892" coordsize="10,20">
              <v:shape style="position:absolute;left:7902;top:1892;width:10;height:20" coordorigin="7902,1892" coordsize="10,20" path="m7902,1911l7912,1911,7912,1892,7902,1892,7902,1911xe" filled="true" fillcolor="#000000" stroked="false">
                <v:path arrowok="t"/>
                <v:fill type="solid"/>
              </v:shape>
            </v:group>
            <v:group style="position:absolute;left:7902;top:1911;width:10;height:20" coordorigin="7902,1911" coordsize="10,20">
              <v:shape style="position:absolute;left:7902;top:1911;width:10;height:20" coordorigin="7902,1911" coordsize="10,20" path="m7902,1930l7912,1930,7912,1911,7902,1911,7902,1930xe" filled="true" fillcolor="#000000" stroked="false">
                <v:path arrowok="t"/>
                <v:fill type="solid"/>
              </v:shape>
            </v:group>
            <v:group style="position:absolute;left:7902;top:1930;width:10;height:20" coordorigin="7902,1930" coordsize="10,20">
              <v:shape style="position:absolute;left:7902;top:1930;width:10;height:20" coordorigin="7902,1930" coordsize="10,20" path="m7902,1950l7912,1950,7912,1930,7902,1930,7902,1950xe" filled="true" fillcolor="#000000" stroked="false">
                <v:path arrowok="t"/>
                <v:fill type="solid"/>
              </v:shape>
            </v:group>
            <v:group style="position:absolute;left:7902;top:1950;width:10;height:20" coordorigin="7902,1950" coordsize="10,20">
              <v:shape style="position:absolute;left:7902;top:1950;width:10;height:20" coordorigin="7902,1950" coordsize="10,20" path="m7902,1969l7912,1969,7912,1950,7902,1950,7902,1969xe" filled="true" fillcolor="#000000" stroked="false">
                <v:path arrowok="t"/>
                <v:fill type="solid"/>
              </v:shape>
            </v:group>
            <v:group style="position:absolute;left:7902;top:1969;width:10;height:20" coordorigin="7902,1969" coordsize="10,20">
              <v:shape style="position:absolute;left:7902;top:1969;width:10;height:20" coordorigin="7902,1969" coordsize="10,20" path="m7902,1988l7912,1988,7912,1969,7902,1969,7902,1988xe" filled="true" fillcolor="#000000" stroked="false">
                <v:path arrowok="t"/>
                <v:fill type="solid"/>
              </v:shape>
            </v:group>
            <v:group style="position:absolute;left:7902;top:1988;width:10;height:20" coordorigin="7902,1988" coordsize="10,20">
              <v:shape style="position:absolute;left:7902;top:1988;width:10;height:20" coordorigin="7902,1988" coordsize="10,20" path="m7902,2007l7912,2007,7912,1988,7902,1988,7902,2007xe" filled="true" fillcolor="#000000" stroked="false">
                <v:path arrowok="t"/>
                <v:fill type="solid"/>
              </v:shape>
            </v:group>
            <v:group style="position:absolute;left:7902;top:2007;width:10;height:20" coordorigin="7902,2007" coordsize="10,20">
              <v:shape style="position:absolute;left:7902;top:2007;width:10;height:20" coordorigin="7902,2007" coordsize="10,20" path="m7902,2026l7912,2026,7912,2007,7902,2007,7902,2026xe" filled="true" fillcolor="#000000" stroked="false">
                <v:path arrowok="t"/>
                <v:fill type="solid"/>
              </v:shape>
            </v:group>
            <v:group style="position:absolute;left:7902;top:2026;width:10;height:20" coordorigin="7902,2026" coordsize="10,20">
              <v:shape style="position:absolute;left:7902;top:2026;width:10;height:20" coordorigin="7902,2026" coordsize="10,20" path="m7902,2046l7912,2046,7912,2026,7902,2026,7902,2046xe" filled="true" fillcolor="#000000" stroked="false">
                <v:path arrowok="t"/>
                <v:fill type="solid"/>
              </v:shape>
            </v:group>
            <v:group style="position:absolute;left:7902;top:2046;width:10;height:20" coordorigin="7902,2046" coordsize="10,20">
              <v:shape style="position:absolute;left:7902;top:2046;width:10;height:20" coordorigin="7902,2046" coordsize="10,20" path="m7902,2065l7912,2065,7912,2046,7902,2046,7902,2065xe" filled="true" fillcolor="#000000" stroked="false">
                <v:path arrowok="t"/>
                <v:fill type="solid"/>
              </v:shape>
            </v:group>
            <v:group style="position:absolute;left:7902;top:2065;width:10;height:20" coordorigin="7902,2065" coordsize="10,20">
              <v:shape style="position:absolute;left:7902;top:2065;width:10;height:20" coordorigin="7902,2065" coordsize="10,20" path="m7902,2084l7912,2084,7912,2065,7902,2065,7902,2084xe" filled="true" fillcolor="#000000" stroked="false">
                <v:path arrowok="t"/>
                <v:fill type="solid"/>
              </v:shape>
            </v:group>
            <v:group style="position:absolute;left:7902;top:2084;width:10;height:20" coordorigin="7902,2084" coordsize="10,20">
              <v:shape style="position:absolute;left:7902;top:2084;width:10;height:20" coordorigin="7902,2084" coordsize="10,20" path="m7902,2103l7912,2103,7912,2084,7902,2084,7902,2103xe" filled="true" fillcolor="#000000" stroked="false">
                <v:path arrowok="t"/>
                <v:fill type="solid"/>
              </v:shape>
            </v:group>
            <v:group style="position:absolute;left:7902;top:2103;width:10;height:20" coordorigin="7902,2103" coordsize="10,20">
              <v:shape style="position:absolute;left:7902;top:2103;width:10;height:20" coordorigin="7902,2103" coordsize="10,20" path="m7902,2122l7912,2122,7912,2103,7902,2103,7902,2122xe" filled="true" fillcolor="#000000" stroked="false">
                <v:path arrowok="t"/>
                <v:fill type="solid"/>
              </v:shape>
            </v:group>
            <v:group style="position:absolute;left:7902;top:2122;width:10;height:20" coordorigin="7902,2122" coordsize="10,20">
              <v:shape style="position:absolute;left:7902;top:2122;width:10;height:20" coordorigin="7902,2122" coordsize="10,20" path="m7902,2142l7912,2142,7912,2122,7902,2122,7902,2142xe" filled="true" fillcolor="#000000" stroked="false">
                <v:path arrowok="t"/>
                <v:fill type="solid"/>
              </v:shape>
            </v:group>
            <v:group style="position:absolute;left:7902;top:2142;width:10;height:20" coordorigin="7902,2142" coordsize="10,20">
              <v:shape style="position:absolute;left:7902;top:2142;width:10;height:20" coordorigin="7902,2142" coordsize="10,20" path="m7902,2161l7912,2161,7912,2142,7902,2142,7902,2161xe" filled="true" fillcolor="#000000" stroked="false">
                <v:path arrowok="t"/>
                <v:fill type="solid"/>
              </v:shape>
            </v:group>
            <v:group style="position:absolute;left:7902;top:2161;width:10;height:20" coordorigin="7902,2161" coordsize="10,20">
              <v:shape style="position:absolute;left:7902;top:2161;width:10;height:20" coordorigin="7902,2161" coordsize="10,20" path="m7902,2180l7912,2180,7912,2161,7902,2161,7902,2180xe" filled="true" fillcolor="#000000" stroked="false">
                <v:path arrowok="t"/>
                <v:fill type="solid"/>
              </v:shape>
            </v:group>
            <v:group style="position:absolute;left:7902;top:2180;width:10;height:20" coordorigin="7902,2180" coordsize="10,20">
              <v:shape style="position:absolute;left:7902;top:2180;width:10;height:20" coordorigin="7902,2180" coordsize="10,20" path="m7902,2199l7912,2199,7912,2180,7902,2180,7902,2199xe" filled="true" fillcolor="#000000" stroked="false">
                <v:path arrowok="t"/>
                <v:fill type="solid"/>
              </v:shape>
            </v:group>
            <v:group style="position:absolute;left:7902;top:2199;width:10;height:20" coordorigin="7902,2199" coordsize="10,20">
              <v:shape style="position:absolute;left:7902;top:2199;width:10;height:20" coordorigin="7902,2199" coordsize="10,20" path="m7902,2218l7912,2218,7912,2199,7902,2199,7902,2218xe" filled="true" fillcolor="#000000" stroked="false">
                <v:path arrowok="t"/>
                <v:fill type="solid"/>
              </v:shape>
            </v:group>
            <v:group style="position:absolute;left:7902;top:2218;width:10;height:20" coordorigin="7902,2218" coordsize="10,20">
              <v:shape style="position:absolute;left:7902;top:2218;width:10;height:20" coordorigin="7902,2218" coordsize="10,20" path="m7902,2238l7912,2238,7912,2218,7902,2218,7902,2238xe" filled="true" fillcolor="#000000" stroked="false">
                <v:path arrowok="t"/>
                <v:fill type="solid"/>
              </v:shape>
            </v:group>
            <v:group style="position:absolute;left:7902;top:2238;width:10;height:20" coordorigin="7902,2238" coordsize="10,20">
              <v:shape style="position:absolute;left:7902;top:2238;width:10;height:20" coordorigin="7902,2238" coordsize="10,20" path="m7902,2257l7912,2257,7912,2238,7902,2238,7902,2257xe" filled="true" fillcolor="#000000" stroked="false">
                <v:path arrowok="t"/>
                <v:fill type="solid"/>
              </v:shape>
            </v:group>
            <v:group style="position:absolute;left:7902;top:2257;width:10;height:20" coordorigin="7902,2257" coordsize="10,20">
              <v:shape style="position:absolute;left:7902;top:2257;width:10;height:20" coordorigin="7902,2257" coordsize="10,20" path="m7902,2276l7912,2276,7912,2257,7902,2257,7902,2276xe" filled="true" fillcolor="#000000" stroked="false">
                <v:path arrowok="t"/>
                <v:fill type="solid"/>
              </v:shape>
            </v:group>
            <v:group style="position:absolute;left:7902;top:2276;width:10;height:20" coordorigin="7902,2276" coordsize="10,20">
              <v:shape style="position:absolute;left:7902;top:2276;width:10;height:20" coordorigin="7902,2276" coordsize="10,20" path="m7902,2295l7912,2295,7912,2276,7902,2276,7902,2295xe" filled="true" fillcolor="#000000" stroked="false">
                <v:path arrowok="t"/>
                <v:fill type="solid"/>
              </v:shape>
            </v:group>
            <v:group style="position:absolute;left:7902;top:2295;width:10;height:20" coordorigin="7902,2295" coordsize="10,20">
              <v:shape style="position:absolute;left:7902;top:2295;width:10;height:20" coordorigin="7902,2295" coordsize="10,20" path="m7902,2314l7912,2314,7912,2295,7902,2295,7902,2314xe" filled="true" fillcolor="#000000" stroked="false">
                <v:path arrowok="t"/>
                <v:fill type="solid"/>
              </v:shape>
            </v:group>
            <v:group style="position:absolute;left:7902;top:2314;width:10;height:20" coordorigin="7902,2314" coordsize="10,20">
              <v:shape style="position:absolute;left:7902;top:2314;width:10;height:20" coordorigin="7902,2314" coordsize="10,20" path="m7902,2334l7912,2334,7912,2314,7902,2314,7902,2334xe" filled="true" fillcolor="#000000" stroked="false">
                <v:path arrowok="t"/>
                <v:fill type="solid"/>
              </v:shape>
            </v:group>
            <v:group style="position:absolute;left:7902;top:2334;width:10;height:20" coordorigin="7902,2334" coordsize="10,20">
              <v:shape style="position:absolute;left:7902;top:2334;width:10;height:20" coordorigin="7902,2334" coordsize="10,20" path="m7902,2353l7912,2353,7912,2334,7902,2334,7902,2353xe" filled="true" fillcolor="#000000" stroked="false">
                <v:path arrowok="t"/>
                <v:fill type="solid"/>
              </v:shape>
            </v:group>
            <v:group style="position:absolute;left:7902;top:2353;width:10;height:20" coordorigin="7902,2353" coordsize="10,20">
              <v:shape style="position:absolute;left:7902;top:2353;width:10;height:20" coordorigin="7902,2353" coordsize="10,20" path="m7902,2372l7912,2372,7912,2353,7902,2353,7902,2372xe" filled="true" fillcolor="#000000" stroked="false">
                <v:path arrowok="t"/>
                <v:fill type="solid"/>
              </v:shape>
            </v:group>
            <v:group style="position:absolute;left:7902;top:2372;width:10;height:20" coordorigin="7902,2372" coordsize="10,20">
              <v:shape style="position:absolute;left:7902;top:2372;width:10;height:20" coordorigin="7902,2372" coordsize="10,20" path="m7902,2391l7912,2391,7912,2372,7902,2372,7902,2391xe" filled="true" fillcolor="#000000" stroked="false">
                <v:path arrowok="t"/>
                <v:fill type="solid"/>
              </v:shape>
            </v:group>
            <v:group style="position:absolute;left:7902;top:2391;width:10;height:20" coordorigin="7902,2391" coordsize="10,20">
              <v:shape style="position:absolute;left:7902;top:2391;width:10;height:20" coordorigin="7902,2391" coordsize="10,20" path="m7902,2410l7912,2410,7912,2391,7902,2391,7902,2410xe" filled="true" fillcolor="#000000" stroked="false">
                <v:path arrowok="t"/>
                <v:fill type="solid"/>
              </v:shape>
            </v:group>
            <v:group style="position:absolute;left:7902;top:2410;width:10;height:20" coordorigin="7902,2410" coordsize="10,20">
              <v:shape style="position:absolute;left:7902;top:2410;width:10;height:20" coordorigin="7902,2410" coordsize="10,20" path="m7902,2430l7912,2430,7912,2410,7902,2410,7902,2430xe" filled="true" fillcolor="#000000" stroked="false">
                <v:path arrowok="t"/>
                <v:fill type="solid"/>
              </v:shape>
            </v:group>
            <v:group style="position:absolute;left:7902;top:2430;width:10;height:20" coordorigin="7902,2430" coordsize="10,20">
              <v:shape style="position:absolute;left:7902;top:2430;width:10;height:20" coordorigin="7902,2430" coordsize="10,20" path="m7902,2449l7912,2449,7912,2430,7902,2430,7902,2449xe" filled="true" fillcolor="#000000" stroked="false">
                <v:path arrowok="t"/>
                <v:fill type="solid"/>
              </v:shape>
            </v:group>
            <v:group style="position:absolute;left:7902;top:2449;width:10;height:20" coordorigin="7902,2449" coordsize="10,20">
              <v:shape style="position:absolute;left:7902;top:2449;width:10;height:20" coordorigin="7902,2449" coordsize="10,20" path="m7902,2468l7912,2468,7912,2449,7902,2449,7902,2468xe" filled="true" fillcolor="#000000" stroked="false">
                <v:path arrowok="t"/>
                <v:fill type="solid"/>
              </v:shape>
            </v:group>
            <v:group style="position:absolute;left:7902;top:2468;width:10;height:20" coordorigin="7902,2468" coordsize="10,20">
              <v:shape style="position:absolute;left:7902;top:2468;width:10;height:20" coordorigin="7902,2468" coordsize="10,20" path="m7902,2487l7912,2487,7912,2468,7902,2468,7902,2487xe" filled="true" fillcolor="#000000" stroked="false">
                <v:path arrowok="t"/>
                <v:fill type="solid"/>
              </v:shape>
            </v:group>
            <v:group style="position:absolute;left:7902;top:2487;width:10;height:20" coordorigin="7902,2487" coordsize="10,20">
              <v:shape style="position:absolute;left:7902;top:2487;width:10;height:20" coordorigin="7902,2487" coordsize="10,20" path="m7902,2506l7912,2506,7912,2487,7902,2487,7902,2506xe" filled="true" fillcolor="#000000" stroked="false">
                <v:path arrowok="t"/>
                <v:fill type="solid"/>
              </v:shape>
            </v:group>
            <v:group style="position:absolute;left:7902;top:2506;width:10;height:20" coordorigin="7902,2506" coordsize="10,20">
              <v:shape style="position:absolute;left:7902;top:2506;width:10;height:20" coordorigin="7902,2506" coordsize="10,20" path="m7902,2526l7912,2526,7912,2506,7902,2506,7902,2526xe" filled="true" fillcolor="#000000" stroked="false">
                <v:path arrowok="t"/>
                <v:fill type="solid"/>
              </v:shape>
            </v:group>
            <v:group style="position:absolute;left:7902;top:2526;width:10;height:20" coordorigin="7902,2526" coordsize="10,20">
              <v:shape style="position:absolute;left:7902;top:2526;width:10;height:20" coordorigin="7902,2526" coordsize="10,20" path="m7902,2545l7912,2545,7912,2526,7902,2526,7902,2545xe" filled="true" fillcolor="#000000" stroked="false">
                <v:path arrowok="t"/>
                <v:fill type="solid"/>
              </v:shape>
            </v:group>
            <v:group style="position:absolute;left:7902;top:2545;width:10;height:20" coordorigin="7902,2545" coordsize="10,20">
              <v:shape style="position:absolute;left:7902;top:2545;width:10;height:20" coordorigin="7902,2545" coordsize="10,20" path="m7902,2564l7912,2564,7912,2545,7902,2545,7902,2564xe" filled="true" fillcolor="#000000" stroked="false">
                <v:path arrowok="t"/>
                <v:fill type="solid"/>
              </v:shape>
            </v:group>
            <v:group style="position:absolute;left:7902;top:2564;width:10;height:20" coordorigin="7902,2564" coordsize="10,20">
              <v:shape style="position:absolute;left:7902;top:2564;width:10;height:20" coordorigin="7902,2564" coordsize="10,20" path="m7902,2583l7912,2583,7912,2564,7902,2564,7902,2583xe" filled="true" fillcolor="#000000" stroked="false">
                <v:path arrowok="t"/>
                <v:fill type="solid"/>
              </v:shape>
            </v:group>
            <v:group style="position:absolute;left:7902;top:2583;width:10;height:20" coordorigin="7902,2583" coordsize="10,20">
              <v:shape style="position:absolute;left:7902;top:2583;width:10;height:20" coordorigin="7902,2583" coordsize="10,20" path="m7902,2602l7912,2602,7912,2583,7902,2583,7902,2602xe" filled="true" fillcolor="#000000" stroked="false">
                <v:path arrowok="t"/>
                <v:fill type="solid"/>
              </v:shape>
            </v:group>
            <v:group style="position:absolute;left:8464;top:1277;width:10;height:20" coordorigin="8464,1277" coordsize="10,20">
              <v:shape style="position:absolute;left:8464;top:1277;width:10;height:20" coordorigin="8464,1277" coordsize="10,20" path="m8464,1296l8473,1296,8473,1277,8464,1277,8464,1296xe" filled="true" fillcolor="#000000" stroked="false">
                <v:path arrowok="t"/>
                <v:fill type="solid"/>
              </v:shape>
            </v:group>
            <v:group style="position:absolute;left:8464;top:1296;width:10;height:20" coordorigin="8464,1296" coordsize="10,20">
              <v:shape style="position:absolute;left:8464;top:1296;width:10;height:20" coordorigin="8464,1296" coordsize="10,20" path="m8464,1316l8473,1316,8473,1296,8464,1296,8464,1316xe" filled="true" fillcolor="#000000" stroked="false">
                <v:path arrowok="t"/>
                <v:fill type="solid"/>
              </v:shape>
            </v:group>
            <v:group style="position:absolute;left:8464;top:1316;width:10;height:20" coordorigin="8464,1316" coordsize="10,20">
              <v:shape style="position:absolute;left:8464;top:1316;width:10;height:20" coordorigin="8464,1316" coordsize="10,20" path="m8464,1335l8473,1335,8473,1316,8464,1316,8464,1335xe" filled="true" fillcolor="#000000" stroked="false">
                <v:path arrowok="t"/>
                <v:fill type="solid"/>
              </v:shape>
            </v:group>
            <v:group style="position:absolute;left:8464;top:1335;width:10;height:20" coordorigin="8464,1335" coordsize="10,20">
              <v:shape style="position:absolute;left:8464;top:1335;width:10;height:20" coordorigin="8464,1335" coordsize="10,20" path="m8464,1354l8473,1354,8473,1335,8464,1335,8464,1354xe" filled="true" fillcolor="#000000" stroked="false">
                <v:path arrowok="t"/>
                <v:fill type="solid"/>
              </v:shape>
            </v:group>
            <v:group style="position:absolute;left:8464;top:1354;width:10;height:20" coordorigin="8464,1354" coordsize="10,20">
              <v:shape style="position:absolute;left:8464;top:1354;width:10;height:20" coordorigin="8464,1354" coordsize="10,20" path="m8464,1373l8473,1373,8473,1354,8464,1354,8464,1373xe" filled="true" fillcolor="#000000" stroked="false">
                <v:path arrowok="t"/>
                <v:fill type="solid"/>
              </v:shape>
            </v:group>
            <v:group style="position:absolute;left:8464;top:1373;width:10;height:20" coordorigin="8464,1373" coordsize="10,20">
              <v:shape style="position:absolute;left:8464;top:1373;width:10;height:20" coordorigin="8464,1373" coordsize="10,20" path="m8464,1392l8473,1392,8473,1373,8464,1373,8464,1392xe" filled="true" fillcolor="#000000" stroked="false">
                <v:path arrowok="t"/>
                <v:fill type="solid"/>
              </v:shape>
            </v:group>
            <v:group style="position:absolute;left:8464;top:1392;width:10;height:20" coordorigin="8464,1392" coordsize="10,20">
              <v:shape style="position:absolute;left:8464;top:1392;width:10;height:20" coordorigin="8464,1392" coordsize="10,20" path="m8464,1412l8473,1412,8473,1392,8464,1392,8464,1412xe" filled="true" fillcolor="#000000" stroked="false">
                <v:path arrowok="t"/>
                <v:fill type="solid"/>
              </v:shape>
            </v:group>
            <v:group style="position:absolute;left:8464;top:1412;width:10;height:20" coordorigin="8464,1412" coordsize="10,20">
              <v:shape style="position:absolute;left:8464;top:1412;width:10;height:20" coordorigin="8464,1412" coordsize="10,20" path="m8464,1431l8473,1431,8473,1412,8464,1412,8464,1431xe" filled="true" fillcolor="#000000" stroked="false">
                <v:path arrowok="t"/>
                <v:fill type="solid"/>
              </v:shape>
            </v:group>
            <v:group style="position:absolute;left:8464;top:1431;width:10;height:20" coordorigin="8464,1431" coordsize="10,20">
              <v:shape style="position:absolute;left:8464;top:1431;width:10;height:20" coordorigin="8464,1431" coordsize="10,20" path="m8464,1450l8473,1450,8473,1431,8464,1431,8464,1450xe" filled="true" fillcolor="#000000" stroked="false">
                <v:path arrowok="t"/>
                <v:fill type="solid"/>
              </v:shape>
            </v:group>
            <v:group style="position:absolute;left:8464;top:1450;width:10;height:20" coordorigin="8464,1450" coordsize="10,20">
              <v:shape style="position:absolute;left:8464;top:1450;width:10;height:20" coordorigin="8464,1450" coordsize="10,20" path="m8464,1469l8473,1469,8473,1450,8464,1450,8464,1469xe" filled="true" fillcolor="#000000" stroked="false">
                <v:path arrowok="t"/>
                <v:fill type="solid"/>
              </v:shape>
            </v:group>
            <v:group style="position:absolute;left:8464;top:1469;width:10;height:20" coordorigin="8464,1469" coordsize="10,20">
              <v:shape style="position:absolute;left:8464;top:1469;width:10;height:20" coordorigin="8464,1469" coordsize="10,20" path="m8464,1488l8473,1488,8473,1469,8464,1469,8464,1488xe" filled="true" fillcolor="#000000" stroked="false">
                <v:path arrowok="t"/>
                <v:fill type="solid"/>
              </v:shape>
            </v:group>
            <v:group style="position:absolute;left:8464;top:1488;width:10;height:20" coordorigin="8464,1488" coordsize="10,20">
              <v:shape style="position:absolute;left:8464;top:1488;width:10;height:20" coordorigin="8464,1488" coordsize="10,20" path="m8464,1508l8473,1508,8473,1488,8464,1488,8464,1508xe" filled="true" fillcolor="#000000" stroked="false">
                <v:path arrowok="t"/>
                <v:fill type="solid"/>
              </v:shape>
            </v:group>
            <v:group style="position:absolute;left:8464;top:1508;width:10;height:20" coordorigin="8464,1508" coordsize="10,20">
              <v:shape style="position:absolute;left:8464;top:1508;width:10;height:20" coordorigin="8464,1508" coordsize="10,20" path="m8464,1527l8473,1527,8473,1508,8464,1508,8464,1527xe" filled="true" fillcolor="#000000" stroked="false">
                <v:path arrowok="t"/>
                <v:fill type="solid"/>
              </v:shape>
            </v:group>
            <v:group style="position:absolute;left:8464;top:1527;width:10;height:20" coordorigin="8464,1527" coordsize="10,20">
              <v:shape style="position:absolute;left:8464;top:1527;width:10;height:20" coordorigin="8464,1527" coordsize="10,20" path="m8464,1546l8473,1546,8473,1527,8464,1527,8464,1546xe" filled="true" fillcolor="#000000" stroked="false">
                <v:path arrowok="t"/>
                <v:fill type="solid"/>
              </v:shape>
            </v:group>
            <v:group style="position:absolute;left:8464;top:1546;width:10;height:20" coordorigin="8464,1546" coordsize="10,20">
              <v:shape style="position:absolute;left:8464;top:1546;width:10;height:20" coordorigin="8464,1546" coordsize="10,20" path="m8464,1565l8473,1565,8473,1546,8464,1546,8464,1565xe" filled="true" fillcolor="#000000" stroked="false">
                <v:path arrowok="t"/>
                <v:fill type="solid"/>
              </v:shape>
            </v:group>
            <v:group style="position:absolute;left:8464;top:1565;width:10;height:20" coordorigin="8464,1565" coordsize="10,20">
              <v:shape style="position:absolute;left:8464;top:1565;width:10;height:20" coordorigin="8464,1565" coordsize="10,20" path="m8464,1584l8473,1584,8473,1565,8464,1565,8464,1584xe" filled="true" fillcolor="#000000" stroked="false">
                <v:path arrowok="t"/>
                <v:fill type="solid"/>
              </v:shape>
            </v:group>
            <v:group style="position:absolute;left:8464;top:1584;width:10;height:20" coordorigin="8464,1584" coordsize="10,20">
              <v:shape style="position:absolute;left:8464;top:1584;width:10;height:20" coordorigin="8464,1584" coordsize="10,20" path="m8464,1604l8473,1604,8473,1584,8464,1584,8464,1604xe" filled="true" fillcolor="#000000" stroked="false">
                <v:path arrowok="t"/>
                <v:fill type="solid"/>
              </v:shape>
            </v:group>
            <v:group style="position:absolute;left:8464;top:1604;width:10;height:20" coordorigin="8464,1604" coordsize="10,20">
              <v:shape style="position:absolute;left:8464;top:1604;width:10;height:20" coordorigin="8464,1604" coordsize="10,20" path="m8464,1623l8473,1623,8473,1604,8464,1604,8464,1623xe" filled="true" fillcolor="#000000" stroked="false">
                <v:path arrowok="t"/>
                <v:fill type="solid"/>
              </v:shape>
            </v:group>
            <v:group style="position:absolute;left:8464;top:1623;width:10;height:20" coordorigin="8464,1623" coordsize="10,20">
              <v:shape style="position:absolute;left:8464;top:1623;width:10;height:20" coordorigin="8464,1623" coordsize="10,20" path="m8464,1642l8473,1642,8473,1623,8464,1623,8464,1642xe" filled="true" fillcolor="#000000" stroked="false">
                <v:path arrowok="t"/>
                <v:fill type="solid"/>
              </v:shape>
            </v:group>
            <v:group style="position:absolute;left:8464;top:1642;width:10;height:20" coordorigin="8464,1642" coordsize="10,20">
              <v:shape style="position:absolute;left:8464;top:1642;width:10;height:20" coordorigin="8464,1642" coordsize="10,20" path="m8464,1661l8473,1661,8473,1642,8464,1642,8464,1661xe" filled="true" fillcolor="#000000" stroked="false">
                <v:path arrowok="t"/>
                <v:fill type="solid"/>
              </v:shape>
            </v:group>
            <v:group style="position:absolute;left:8464;top:1661;width:10;height:20" coordorigin="8464,1661" coordsize="10,20">
              <v:shape style="position:absolute;left:8464;top:1661;width:10;height:20" coordorigin="8464,1661" coordsize="10,20" path="m8464,1680l8473,1680,8473,1661,8464,1661,8464,1680xe" filled="true" fillcolor="#000000" stroked="false">
                <v:path arrowok="t"/>
                <v:fill type="solid"/>
              </v:shape>
            </v:group>
            <v:group style="position:absolute;left:8464;top:1680;width:10;height:20" coordorigin="8464,1680" coordsize="10,20">
              <v:shape style="position:absolute;left:8464;top:1680;width:10;height:20" coordorigin="8464,1680" coordsize="10,20" path="m8464,1700l8473,1700,8473,1680,8464,1680,8464,1700xe" filled="true" fillcolor="#000000" stroked="false">
                <v:path arrowok="t"/>
                <v:fill type="solid"/>
              </v:shape>
            </v:group>
            <v:group style="position:absolute;left:8464;top:1700;width:10;height:20" coordorigin="8464,1700" coordsize="10,20">
              <v:shape style="position:absolute;left:8464;top:1700;width:10;height:20" coordorigin="8464,1700" coordsize="10,20" path="m8464,1719l8473,1719,8473,1700,8464,1700,8464,1719xe" filled="true" fillcolor="#000000" stroked="false">
                <v:path arrowok="t"/>
                <v:fill type="solid"/>
              </v:shape>
            </v:group>
            <v:group style="position:absolute;left:8464;top:1719;width:10;height:20" coordorigin="8464,1719" coordsize="10,20">
              <v:shape style="position:absolute;left:8464;top:1719;width:10;height:20" coordorigin="8464,1719" coordsize="10,20" path="m8464,1738l8473,1738,8473,1719,8464,1719,8464,1738xe" filled="true" fillcolor="#000000" stroked="false">
                <v:path arrowok="t"/>
                <v:fill type="solid"/>
              </v:shape>
            </v:group>
            <v:group style="position:absolute;left:8464;top:1738;width:10;height:20" coordorigin="8464,1738" coordsize="10,20">
              <v:shape style="position:absolute;left:8464;top:1738;width:10;height:20" coordorigin="8464,1738" coordsize="10,20" path="m8464,1757l8473,1757,8473,1738,8464,1738,8464,1757xe" filled="true" fillcolor="#000000" stroked="false">
                <v:path arrowok="t"/>
                <v:fill type="solid"/>
              </v:shape>
            </v:group>
            <v:group style="position:absolute;left:8464;top:1757;width:10;height:20" coordorigin="8464,1757" coordsize="10,20">
              <v:shape style="position:absolute;left:8464;top:1757;width:10;height:20" coordorigin="8464,1757" coordsize="10,20" path="m8464,1777l8473,1777,8473,1757,8464,1757,8464,1777xe" filled="true" fillcolor="#000000" stroked="false">
                <v:path arrowok="t"/>
                <v:fill type="solid"/>
              </v:shape>
            </v:group>
            <v:group style="position:absolute;left:8464;top:1777;width:10;height:20" coordorigin="8464,1777" coordsize="10,20">
              <v:shape style="position:absolute;left:8464;top:1777;width:10;height:20" coordorigin="8464,1777" coordsize="10,20" path="m8464,1796l8473,1796,8473,1777,8464,1777,8464,1796xe" filled="true" fillcolor="#000000" stroked="false">
                <v:path arrowok="t"/>
                <v:fill type="solid"/>
              </v:shape>
            </v:group>
            <v:group style="position:absolute;left:8464;top:1796;width:10;height:20" coordorigin="8464,1796" coordsize="10,20">
              <v:shape style="position:absolute;left:8464;top:1796;width:10;height:20" coordorigin="8464,1796" coordsize="10,20" path="m8464,1815l8473,1815,8473,1796,8464,1796,8464,1815xe" filled="true" fillcolor="#000000" stroked="false">
                <v:path arrowok="t"/>
                <v:fill type="solid"/>
              </v:shape>
            </v:group>
            <v:group style="position:absolute;left:8464;top:1815;width:10;height:20" coordorigin="8464,1815" coordsize="10,20">
              <v:shape style="position:absolute;left:8464;top:1815;width:10;height:20" coordorigin="8464,1815" coordsize="10,20" path="m8464,1834l8473,1834,8473,1815,8464,1815,8464,1834xe" filled="true" fillcolor="#000000" stroked="false">
                <v:path arrowok="t"/>
                <v:fill type="solid"/>
              </v:shape>
            </v:group>
            <v:group style="position:absolute;left:8464;top:1834;width:10;height:20" coordorigin="8464,1834" coordsize="10,20">
              <v:shape style="position:absolute;left:8464;top:1834;width:10;height:20" coordorigin="8464,1834" coordsize="10,20" path="m8464,1854l8473,1854,8473,1834,8464,1834,8464,1854xe" filled="true" fillcolor="#000000" stroked="false">
                <v:path arrowok="t"/>
                <v:fill type="solid"/>
              </v:shape>
            </v:group>
            <v:group style="position:absolute;left:8464;top:1854;width:10;height:20" coordorigin="8464,1854" coordsize="10,20">
              <v:shape style="position:absolute;left:8464;top:1854;width:10;height:20" coordorigin="8464,1854" coordsize="10,20" path="m8464,1873l8473,1873,8473,1854,8464,1854,8464,1873xe" filled="true" fillcolor="#000000" stroked="false">
                <v:path arrowok="t"/>
                <v:fill type="solid"/>
              </v:shape>
            </v:group>
            <v:group style="position:absolute;left:8464;top:1873;width:10;height:20" coordorigin="8464,1873" coordsize="10,20">
              <v:shape style="position:absolute;left:8464;top:1873;width:10;height:20" coordorigin="8464,1873" coordsize="10,20" path="m8464,1892l8473,1892,8473,1873,8464,1873,8464,1892xe" filled="true" fillcolor="#000000" stroked="false">
                <v:path arrowok="t"/>
                <v:fill type="solid"/>
              </v:shape>
            </v:group>
            <v:group style="position:absolute;left:8464;top:1892;width:10;height:20" coordorigin="8464,1892" coordsize="10,20">
              <v:shape style="position:absolute;left:8464;top:1892;width:10;height:20" coordorigin="8464,1892" coordsize="10,20" path="m8464,1911l8473,1911,8473,1892,8464,1892,8464,1911xe" filled="true" fillcolor="#000000" stroked="false">
                <v:path arrowok="t"/>
                <v:fill type="solid"/>
              </v:shape>
            </v:group>
            <v:group style="position:absolute;left:8464;top:1911;width:10;height:20" coordorigin="8464,1911" coordsize="10,20">
              <v:shape style="position:absolute;left:8464;top:1911;width:10;height:20" coordorigin="8464,1911" coordsize="10,20" path="m8464,1930l8473,1930,8473,1911,8464,1911,8464,1930xe" filled="true" fillcolor="#000000" stroked="false">
                <v:path arrowok="t"/>
                <v:fill type="solid"/>
              </v:shape>
            </v:group>
            <v:group style="position:absolute;left:8464;top:1930;width:10;height:20" coordorigin="8464,1930" coordsize="10,20">
              <v:shape style="position:absolute;left:8464;top:1930;width:10;height:20" coordorigin="8464,1930" coordsize="10,20" path="m8464,1950l8473,1950,8473,1930,8464,1930,8464,1950xe" filled="true" fillcolor="#000000" stroked="false">
                <v:path arrowok="t"/>
                <v:fill type="solid"/>
              </v:shape>
            </v:group>
            <v:group style="position:absolute;left:8464;top:1950;width:10;height:20" coordorigin="8464,1950" coordsize="10,20">
              <v:shape style="position:absolute;left:8464;top:1950;width:10;height:20" coordorigin="8464,1950" coordsize="10,20" path="m8464,1969l8473,1969,8473,1950,8464,1950,8464,1969xe" filled="true" fillcolor="#000000" stroked="false">
                <v:path arrowok="t"/>
                <v:fill type="solid"/>
              </v:shape>
            </v:group>
            <v:group style="position:absolute;left:8464;top:1969;width:10;height:20" coordorigin="8464,1969" coordsize="10,20">
              <v:shape style="position:absolute;left:8464;top:1969;width:10;height:20" coordorigin="8464,1969" coordsize="10,20" path="m8464,1988l8473,1988,8473,1969,8464,1969,8464,1988xe" filled="true" fillcolor="#000000" stroked="false">
                <v:path arrowok="t"/>
                <v:fill type="solid"/>
              </v:shape>
            </v:group>
            <v:group style="position:absolute;left:8464;top:1988;width:10;height:20" coordorigin="8464,1988" coordsize="10,20">
              <v:shape style="position:absolute;left:8464;top:1988;width:10;height:20" coordorigin="8464,1988" coordsize="10,20" path="m8464,2007l8473,2007,8473,1988,8464,1988,8464,2007xe" filled="true" fillcolor="#000000" stroked="false">
                <v:path arrowok="t"/>
                <v:fill type="solid"/>
              </v:shape>
            </v:group>
            <v:group style="position:absolute;left:8464;top:2007;width:10;height:20" coordorigin="8464,2007" coordsize="10,20">
              <v:shape style="position:absolute;left:8464;top:2007;width:10;height:20" coordorigin="8464,2007" coordsize="10,20" path="m8464,2026l8473,2026,8473,2007,8464,2007,8464,2026xe" filled="true" fillcolor="#000000" stroked="false">
                <v:path arrowok="t"/>
                <v:fill type="solid"/>
              </v:shape>
            </v:group>
            <v:group style="position:absolute;left:8464;top:2026;width:10;height:20" coordorigin="8464,2026" coordsize="10,20">
              <v:shape style="position:absolute;left:8464;top:2026;width:10;height:20" coordorigin="8464,2026" coordsize="10,20" path="m8464,2046l8473,2046,8473,2026,8464,2026,8464,2046xe" filled="true" fillcolor="#000000" stroked="false">
                <v:path arrowok="t"/>
                <v:fill type="solid"/>
              </v:shape>
            </v:group>
            <v:group style="position:absolute;left:8464;top:2046;width:10;height:20" coordorigin="8464,2046" coordsize="10,20">
              <v:shape style="position:absolute;left:8464;top:2046;width:10;height:20" coordorigin="8464,2046" coordsize="10,20" path="m8464,2065l8473,2065,8473,2046,8464,2046,8464,2065xe" filled="true" fillcolor="#000000" stroked="false">
                <v:path arrowok="t"/>
                <v:fill type="solid"/>
              </v:shape>
            </v:group>
            <v:group style="position:absolute;left:8464;top:2065;width:10;height:20" coordorigin="8464,2065" coordsize="10,20">
              <v:shape style="position:absolute;left:8464;top:2065;width:10;height:20" coordorigin="8464,2065" coordsize="10,20" path="m8464,2084l8473,2084,8473,2065,8464,2065,8464,2084xe" filled="true" fillcolor="#000000" stroked="false">
                <v:path arrowok="t"/>
                <v:fill type="solid"/>
              </v:shape>
            </v:group>
            <v:group style="position:absolute;left:8464;top:2084;width:10;height:20" coordorigin="8464,2084" coordsize="10,20">
              <v:shape style="position:absolute;left:8464;top:2084;width:10;height:20" coordorigin="8464,2084" coordsize="10,20" path="m8464,2103l8473,2103,8473,2084,8464,2084,8464,2103xe" filled="true" fillcolor="#000000" stroked="false">
                <v:path arrowok="t"/>
                <v:fill type="solid"/>
              </v:shape>
            </v:group>
            <v:group style="position:absolute;left:8464;top:2103;width:10;height:20" coordorigin="8464,2103" coordsize="10,20">
              <v:shape style="position:absolute;left:8464;top:2103;width:10;height:20" coordorigin="8464,2103" coordsize="10,20" path="m8464,2122l8473,2122,8473,2103,8464,2103,8464,2122xe" filled="true" fillcolor="#000000" stroked="false">
                <v:path arrowok="t"/>
                <v:fill type="solid"/>
              </v:shape>
            </v:group>
            <v:group style="position:absolute;left:8464;top:2122;width:10;height:20" coordorigin="8464,2122" coordsize="10,20">
              <v:shape style="position:absolute;left:8464;top:2122;width:10;height:20" coordorigin="8464,2122" coordsize="10,20" path="m8464,2142l8473,2142,8473,2122,8464,2122,8464,2142xe" filled="true" fillcolor="#000000" stroked="false">
                <v:path arrowok="t"/>
                <v:fill type="solid"/>
              </v:shape>
            </v:group>
            <v:group style="position:absolute;left:8464;top:2142;width:10;height:20" coordorigin="8464,2142" coordsize="10,20">
              <v:shape style="position:absolute;left:8464;top:2142;width:10;height:20" coordorigin="8464,2142" coordsize="10,20" path="m8464,2161l8473,2161,8473,2142,8464,2142,8464,2161xe" filled="true" fillcolor="#000000" stroked="false">
                <v:path arrowok="t"/>
                <v:fill type="solid"/>
              </v:shape>
            </v:group>
            <v:group style="position:absolute;left:8464;top:2161;width:10;height:20" coordorigin="8464,2161" coordsize="10,20">
              <v:shape style="position:absolute;left:8464;top:2161;width:10;height:20" coordorigin="8464,2161" coordsize="10,20" path="m8464,2180l8473,2180,8473,2161,8464,2161,8464,2180xe" filled="true" fillcolor="#000000" stroked="false">
                <v:path arrowok="t"/>
                <v:fill type="solid"/>
              </v:shape>
            </v:group>
            <v:group style="position:absolute;left:8464;top:2180;width:10;height:20" coordorigin="8464,2180" coordsize="10,20">
              <v:shape style="position:absolute;left:8464;top:2180;width:10;height:20" coordorigin="8464,2180" coordsize="10,20" path="m8464,2199l8473,2199,8473,2180,8464,2180,8464,2199xe" filled="true" fillcolor="#000000" stroked="false">
                <v:path arrowok="t"/>
                <v:fill type="solid"/>
              </v:shape>
            </v:group>
            <v:group style="position:absolute;left:8464;top:2199;width:10;height:20" coordorigin="8464,2199" coordsize="10,20">
              <v:shape style="position:absolute;left:8464;top:2199;width:10;height:20" coordorigin="8464,2199" coordsize="10,20" path="m8464,2218l8473,2218,8473,2199,8464,2199,8464,2218xe" filled="true" fillcolor="#000000" stroked="false">
                <v:path arrowok="t"/>
                <v:fill type="solid"/>
              </v:shape>
            </v:group>
            <v:group style="position:absolute;left:8464;top:2218;width:10;height:20" coordorigin="8464,2218" coordsize="10,20">
              <v:shape style="position:absolute;left:8464;top:2218;width:10;height:20" coordorigin="8464,2218" coordsize="10,20" path="m8464,2238l8473,2238,8473,2218,8464,2218,8464,2238xe" filled="true" fillcolor="#000000" stroked="false">
                <v:path arrowok="t"/>
                <v:fill type="solid"/>
              </v:shape>
            </v:group>
            <v:group style="position:absolute;left:8464;top:2238;width:10;height:20" coordorigin="8464,2238" coordsize="10,20">
              <v:shape style="position:absolute;left:8464;top:2238;width:10;height:20" coordorigin="8464,2238" coordsize="10,20" path="m8464,2257l8473,2257,8473,2238,8464,2238,8464,2257xe" filled="true" fillcolor="#000000" stroked="false">
                <v:path arrowok="t"/>
                <v:fill type="solid"/>
              </v:shape>
            </v:group>
            <v:group style="position:absolute;left:8464;top:2257;width:10;height:20" coordorigin="8464,2257" coordsize="10,20">
              <v:shape style="position:absolute;left:8464;top:2257;width:10;height:20" coordorigin="8464,2257" coordsize="10,20" path="m8464,2276l8473,2276,8473,2257,8464,2257,8464,2276xe" filled="true" fillcolor="#000000" stroked="false">
                <v:path arrowok="t"/>
                <v:fill type="solid"/>
              </v:shape>
            </v:group>
            <v:group style="position:absolute;left:8464;top:2276;width:10;height:20" coordorigin="8464,2276" coordsize="10,20">
              <v:shape style="position:absolute;left:8464;top:2276;width:10;height:20" coordorigin="8464,2276" coordsize="10,20" path="m8464,2295l8473,2295,8473,2276,8464,2276,8464,2295xe" filled="true" fillcolor="#000000" stroked="false">
                <v:path arrowok="t"/>
                <v:fill type="solid"/>
              </v:shape>
            </v:group>
            <v:group style="position:absolute;left:8464;top:2295;width:10;height:20" coordorigin="8464,2295" coordsize="10,20">
              <v:shape style="position:absolute;left:8464;top:2295;width:10;height:20" coordorigin="8464,2295" coordsize="10,20" path="m8464,2314l8473,2314,8473,2295,8464,2295,8464,2314xe" filled="true" fillcolor="#000000" stroked="false">
                <v:path arrowok="t"/>
                <v:fill type="solid"/>
              </v:shape>
            </v:group>
            <v:group style="position:absolute;left:8464;top:2314;width:10;height:20" coordorigin="8464,2314" coordsize="10,20">
              <v:shape style="position:absolute;left:8464;top:2314;width:10;height:20" coordorigin="8464,2314" coordsize="10,20" path="m8464,2334l8473,2334,8473,2314,8464,2314,8464,2334xe" filled="true" fillcolor="#000000" stroked="false">
                <v:path arrowok="t"/>
                <v:fill type="solid"/>
              </v:shape>
            </v:group>
            <v:group style="position:absolute;left:8464;top:2334;width:10;height:20" coordorigin="8464,2334" coordsize="10,20">
              <v:shape style="position:absolute;left:8464;top:2334;width:10;height:20" coordorigin="8464,2334" coordsize="10,20" path="m8464,2353l8473,2353,8473,2334,8464,2334,8464,2353xe" filled="true" fillcolor="#000000" stroked="false">
                <v:path arrowok="t"/>
                <v:fill type="solid"/>
              </v:shape>
            </v:group>
            <v:group style="position:absolute;left:8464;top:2353;width:10;height:20" coordorigin="8464,2353" coordsize="10,20">
              <v:shape style="position:absolute;left:8464;top:2353;width:10;height:20" coordorigin="8464,2353" coordsize="10,20" path="m8464,2372l8473,2372,8473,2353,8464,2353,8464,2372xe" filled="true" fillcolor="#000000" stroked="false">
                <v:path arrowok="t"/>
                <v:fill type="solid"/>
              </v:shape>
            </v:group>
            <v:group style="position:absolute;left:8464;top:2372;width:10;height:20" coordorigin="8464,2372" coordsize="10,20">
              <v:shape style="position:absolute;left:8464;top:2372;width:10;height:20" coordorigin="8464,2372" coordsize="10,20" path="m8464,2391l8473,2391,8473,2372,8464,2372,8464,2391xe" filled="true" fillcolor="#000000" stroked="false">
                <v:path arrowok="t"/>
                <v:fill type="solid"/>
              </v:shape>
            </v:group>
            <v:group style="position:absolute;left:8464;top:2391;width:10;height:20" coordorigin="8464,2391" coordsize="10,20">
              <v:shape style="position:absolute;left:8464;top:2391;width:10;height:20" coordorigin="8464,2391" coordsize="10,20" path="m8464,2410l8473,2410,8473,2391,8464,2391,8464,2410xe" filled="true" fillcolor="#000000" stroked="false">
                <v:path arrowok="t"/>
                <v:fill type="solid"/>
              </v:shape>
            </v:group>
            <v:group style="position:absolute;left:8464;top:2410;width:10;height:20" coordorigin="8464,2410" coordsize="10,20">
              <v:shape style="position:absolute;left:8464;top:2410;width:10;height:20" coordorigin="8464,2410" coordsize="10,20" path="m8464,2430l8473,2430,8473,2410,8464,2410,8464,2430xe" filled="true" fillcolor="#000000" stroked="false">
                <v:path arrowok="t"/>
                <v:fill type="solid"/>
              </v:shape>
            </v:group>
            <v:group style="position:absolute;left:8464;top:2430;width:10;height:20" coordorigin="8464,2430" coordsize="10,20">
              <v:shape style="position:absolute;left:8464;top:2430;width:10;height:20" coordorigin="8464,2430" coordsize="10,20" path="m8464,2449l8473,2449,8473,2430,8464,2430,8464,2449xe" filled="true" fillcolor="#000000" stroked="false">
                <v:path arrowok="t"/>
                <v:fill type="solid"/>
              </v:shape>
            </v:group>
            <v:group style="position:absolute;left:8464;top:2449;width:10;height:20" coordorigin="8464,2449" coordsize="10,20">
              <v:shape style="position:absolute;left:8464;top:2449;width:10;height:20" coordorigin="8464,2449" coordsize="10,20" path="m8464,2468l8473,2468,8473,2449,8464,2449,8464,2468xe" filled="true" fillcolor="#000000" stroked="false">
                <v:path arrowok="t"/>
                <v:fill type="solid"/>
              </v:shape>
            </v:group>
            <v:group style="position:absolute;left:8464;top:2468;width:10;height:20" coordorigin="8464,2468" coordsize="10,20">
              <v:shape style="position:absolute;left:8464;top:2468;width:10;height:20" coordorigin="8464,2468" coordsize="10,20" path="m8464,2487l8473,2487,8473,2468,8464,2468,8464,2487xe" filled="true" fillcolor="#000000" stroked="false">
                <v:path arrowok="t"/>
                <v:fill type="solid"/>
              </v:shape>
            </v:group>
            <v:group style="position:absolute;left:8464;top:2487;width:10;height:20" coordorigin="8464,2487" coordsize="10,20">
              <v:shape style="position:absolute;left:8464;top:2487;width:10;height:20" coordorigin="8464,2487" coordsize="10,20" path="m8464,2506l8473,2506,8473,2487,8464,2487,8464,2506xe" filled="true" fillcolor="#000000" stroked="false">
                <v:path arrowok="t"/>
                <v:fill type="solid"/>
              </v:shape>
            </v:group>
            <v:group style="position:absolute;left:8464;top:2506;width:10;height:20" coordorigin="8464,2506" coordsize="10,20">
              <v:shape style="position:absolute;left:8464;top:2506;width:10;height:20" coordorigin="8464,2506" coordsize="10,20" path="m8464,2526l8473,2526,8473,2506,8464,2506,8464,2526xe" filled="true" fillcolor="#000000" stroked="false">
                <v:path arrowok="t"/>
                <v:fill type="solid"/>
              </v:shape>
            </v:group>
            <v:group style="position:absolute;left:8464;top:2526;width:10;height:20" coordorigin="8464,2526" coordsize="10,20">
              <v:shape style="position:absolute;left:8464;top:2526;width:10;height:20" coordorigin="8464,2526" coordsize="10,20" path="m8464,2545l8473,2545,8473,2526,8464,2526,8464,2545xe" filled="true" fillcolor="#000000" stroked="false">
                <v:path arrowok="t"/>
                <v:fill type="solid"/>
              </v:shape>
            </v:group>
            <v:group style="position:absolute;left:8464;top:2545;width:10;height:20" coordorigin="8464,2545" coordsize="10,20">
              <v:shape style="position:absolute;left:8464;top:2545;width:10;height:20" coordorigin="8464,2545" coordsize="10,20" path="m8464,2564l8473,2564,8473,2545,8464,2545,8464,2564xe" filled="true" fillcolor="#000000" stroked="false">
                <v:path arrowok="t"/>
                <v:fill type="solid"/>
              </v:shape>
            </v:group>
            <v:group style="position:absolute;left:8464;top:2564;width:10;height:20" coordorigin="8464,2564" coordsize="10,20">
              <v:shape style="position:absolute;left:8464;top:2564;width:10;height:20" coordorigin="8464,2564" coordsize="10,20" path="m8464,2583l8473,2583,8473,2564,8464,2564,8464,2583xe" filled="true" fillcolor="#000000" stroked="false">
                <v:path arrowok="t"/>
                <v:fill type="solid"/>
              </v:shape>
            </v:group>
            <v:group style="position:absolute;left:8464;top:2583;width:10;height:20" coordorigin="8464,2583" coordsize="10,20">
              <v:shape style="position:absolute;left:8464;top:2583;width:10;height:20" coordorigin="8464,2583" coordsize="10,20" path="m8464,2602l8473,2602,8473,2583,8464,2583,8464,2602xe" filled="true" fillcolor="#000000" stroked="false">
                <v:path arrowok="t"/>
                <v:fill type="solid"/>
              </v:shape>
            </v:group>
            <v:group style="position:absolute;left:9333;top:1277;width:10;height:20" coordorigin="9333,1277" coordsize="10,20">
              <v:shape style="position:absolute;left:9333;top:1277;width:10;height:20" coordorigin="9333,1277" coordsize="10,20" path="m9333,1296l9343,1296,9343,1277,9333,1277,9333,1296xe" filled="true" fillcolor="#000000" stroked="false">
                <v:path arrowok="t"/>
                <v:fill type="solid"/>
              </v:shape>
            </v:group>
            <v:group style="position:absolute;left:9333;top:1296;width:10;height:20" coordorigin="9333,1296" coordsize="10,20">
              <v:shape style="position:absolute;left:9333;top:1296;width:10;height:20" coordorigin="9333,1296" coordsize="10,20" path="m9333,1316l9343,1316,9343,1296,9333,1296,9333,1316xe" filled="true" fillcolor="#000000" stroked="false">
                <v:path arrowok="t"/>
                <v:fill type="solid"/>
              </v:shape>
            </v:group>
            <v:group style="position:absolute;left:9333;top:1316;width:10;height:20" coordorigin="9333,1316" coordsize="10,20">
              <v:shape style="position:absolute;left:9333;top:1316;width:10;height:20" coordorigin="9333,1316" coordsize="10,20" path="m9333,1335l9343,1335,9343,1316,9333,1316,9333,1335xe" filled="true" fillcolor="#000000" stroked="false">
                <v:path arrowok="t"/>
                <v:fill type="solid"/>
              </v:shape>
            </v:group>
            <v:group style="position:absolute;left:9333;top:1335;width:10;height:20" coordorigin="9333,1335" coordsize="10,20">
              <v:shape style="position:absolute;left:9333;top:1335;width:10;height:20" coordorigin="9333,1335" coordsize="10,20" path="m9333,1354l9343,1354,9343,1335,9333,1335,9333,1354xe" filled="true" fillcolor="#000000" stroked="false">
                <v:path arrowok="t"/>
                <v:fill type="solid"/>
              </v:shape>
            </v:group>
            <v:group style="position:absolute;left:9333;top:1354;width:10;height:20" coordorigin="9333,1354" coordsize="10,20">
              <v:shape style="position:absolute;left:9333;top:1354;width:10;height:20" coordorigin="9333,1354" coordsize="10,20" path="m9333,1373l9343,1373,9343,1354,9333,1354,9333,1373xe" filled="true" fillcolor="#000000" stroked="false">
                <v:path arrowok="t"/>
                <v:fill type="solid"/>
              </v:shape>
            </v:group>
            <v:group style="position:absolute;left:9333;top:1373;width:10;height:20" coordorigin="9333,1373" coordsize="10,20">
              <v:shape style="position:absolute;left:9333;top:1373;width:10;height:20" coordorigin="9333,1373" coordsize="10,20" path="m9333,1392l9343,1392,9343,1373,9333,1373,9333,1392xe" filled="true" fillcolor="#000000" stroked="false">
                <v:path arrowok="t"/>
                <v:fill type="solid"/>
              </v:shape>
            </v:group>
            <v:group style="position:absolute;left:9333;top:1392;width:10;height:20" coordorigin="9333,1392" coordsize="10,20">
              <v:shape style="position:absolute;left:9333;top:1392;width:10;height:20" coordorigin="9333,1392" coordsize="10,20" path="m9333,1412l9343,1412,9343,1392,9333,1392,9333,1412xe" filled="true" fillcolor="#000000" stroked="false">
                <v:path arrowok="t"/>
                <v:fill type="solid"/>
              </v:shape>
            </v:group>
            <v:group style="position:absolute;left:9333;top:1412;width:10;height:20" coordorigin="9333,1412" coordsize="10,20">
              <v:shape style="position:absolute;left:9333;top:1412;width:10;height:20" coordorigin="9333,1412" coordsize="10,20" path="m9333,1431l9343,1431,9343,1412,9333,1412,9333,1431xe" filled="true" fillcolor="#000000" stroked="false">
                <v:path arrowok="t"/>
                <v:fill type="solid"/>
              </v:shape>
            </v:group>
            <v:group style="position:absolute;left:9333;top:1431;width:10;height:20" coordorigin="9333,1431" coordsize="10,20">
              <v:shape style="position:absolute;left:9333;top:1431;width:10;height:20" coordorigin="9333,1431" coordsize="10,20" path="m9333,1450l9343,1450,9343,1431,9333,1431,9333,1450xe" filled="true" fillcolor="#000000" stroked="false">
                <v:path arrowok="t"/>
                <v:fill type="solid"/>
              </v:shape>
            </v:group>
            <v:group style="position:absolute;left:9333;top:1450;width:10;height:20" coordorigin="9333,1450" coordsize="10,20">
              <v:shape style="position:absolute;left:9333;top:1450;width:10;height:20" coordorigin="9333,1450" coordsize="10,20" path="m9333,1469l9343,1469,9343,1450,9333,1450,9333,1469xe" filled="true" fillcolor="#000000" stroked="false">
                <v:path arrowok="t"/>
                <v:fill type="solid"/>
              </v:shape>
            </v:group>
            <v:group style="position:absolute;left:9333;top:1469;width:10;height:20" coordorigin="9333,1469" coordsize="10,20">
              <v:shape style="position:absolute;left:9333;top:1469;width:10;height:20" coordorigin="9333,1469" coordsize="10,20" path="m9333,1488l9343,1488,9343,1469,9333,1469,9333,1488xe" filled="true" fillcolor="#000000" stroked="false">
                <v:path arrowok="t"/>
                <v:fill type="solid"/>
              </v:shape>
            </v:group>
            <v:group style="position:absolute;left:9333;top:1488;width:10;height:20" coordorigin="9333,1488" coordsize="10,20">
              <v:shape style="position:absolute;left:9333;top:1488;width:10;height:20" coordorigin="9333,1488" coordsize="10,20" path="m9333,1508l9343,1508,9343,1488,9333,1488,9333,1508xe" filled="true" fillcolor="#000000" stroked="false">
                <v:path arrowok="t"/>
                <v:fill type="solid"/>
              </v:shape>
            </v:group>
            <v:group style="position:absolute;left:9333;top:1508;width:10;height:20" coordorigin="9333,1508" coordsize="10,20">
              <v:shape style="position:absolute;left:9333;top:1508;width:10;height:20" coordorigin="9333,1508" coordsize="10,20" path="m9333,1527l9343,1527,9343,1508,9333,1508,9333,1527xe" filled="true" fillcolor="#000000" stroked="false">
                <v:path arrowok="t"/>
                <v:fill type="solid"/>
              </v:shape>
            </v:group>
            <v:group style="position:absolute;left:9333;top:1527;width:10;height:20" coordorigin="9333,1527" coordsize="10,20">
              <v:shape style="position:absolute;left:9333;top:1527;width:10;height:20" coordorigin="9333,1527" coordsize="10,20" path="m9333,1546l9343,1546,9343,1527,9333,1527,9333,1546xe" filled="true" fillcolor="#000000" stroked="false">
                <v:path arrowok="t"/>
                <v:fill type="solid"/>
              </v:shape>
            </v:group>
            <v:group style="position:absolute;left:9333;top:1546;width:10;height:20" coordorigin="9333,1546" coordsize="10,20">
              <v:shape style="position:absolute;left:9333;top:1546;width:10;height:20" coordorigin="9333,1546" coordsize="10,20" path="m9333,1565l9343,1565,9343,1546,9333,1546,9333,1565xe" filled="true" fillcolor="#000000" stroked="false">
                <v:path arrowok="t"/>
                <v:fill type="solid"/>
              </v:shape>
            </v:group>
            <v:group style="position:absolute;left:9333;top:1565;width:10;height:20" coordorigin="9333,1565" coordsize="10,20">
              <v:shape style="position:absolute;left:9333;top:1565;width:10;height:20" coordorigin="9333,1565" coordsize="10,20" path="m9333,1584l9343,1584,9343,1565,9333,1565,9333,1584xe" filled="true" fillcolor="#000000" stroked="false">
                <v:path arrowok="t"/>
                <v:fill type="solid"/>
              </v:shape>
            </v:group>
            <v:group style="position:absolute;left:9333;top:1584;width:10;height:20" coordorigin="9333,1584" coordsize="10,20">
              <v:shape style="position:absolute;left:9333;top:1584;width:10;height:20" coordorigin="9333,1584" coordsize="10,20" path="m9333,1604l9343,1604,9343,1584,9333,1584,9333,1604xe" filled="true" fillcolor="#000000" stroked="false">
                <v:path arrowok="t"/>
                <v:fill type="solid"/>
              </v:shape>
            </v:group>
            <v:group style="position:absolute;left:9333;top:1604;width:10;height:20" coordorigin="9333,1604" coordsize="10,20">
              <v:shape style="position:absolute;left:9333;top:1604;width:10;height:20" coordorigin="9333,1604" coordsize="10,20" path="m9333,1623l9343,1623,9343,1604,9333,1604,9333,1623xe" filled="true" fillcolor="#000000" stroked="false">
                <v:path arrowok="t"/>
                <v:fill type="solid"/>
              </v:shape>
            </v:group>
            <v:group style="position:absolute;left:9333;top:1623;width:10;height:20" coordorigin="9333,1623" coordsize="10,20">
              <v:shape style="position:absolute;left:9333;top:1623;width:10;height:20" coordorigin="9333,1623" coordsize="10,20" path="m9333,1642l9343,1642,9343,1623,9333,1623,9333,1642xe" filled="true" fillcolor="#000000" stroked="false">
                <v:path arrowok="t"/>
                <v:fill type="solid"/>
              </v:shape>
            </v:group>
            <v:group style="position:absolute;left:9333;top:1642;width:10;height:20" coordorigin="9333,1642" coordsize="10,20">
              <v:shape style="position:absolute;left:9333;top:1642;width:10;height:20" coordorigin="9333,1642" coordsize="10,20" path="m9333,1661l9343,1661,9343,1642,9333,1642,9333,1661xe" filled="true" fillcolor="#000000" stroked="false">
                <v:path arrowok="t"/>
                <v:fill type="solid"/>
              </v:shape>
            </v:group>
            <v:group style="position:absolute;left:9333;top:1661;width:10;height:20" coordorigin="9333,1661" coordsize="10,20">
              <v:shape style="position:absolute;left:9333;top:1661;width:10;height:20" coordorigin="9333,1661" coordsize="10,20" path="m9333,1680l9343,1680,9343,1661,9333,1661,9333,1680xe" filled="true" fillcolor="#000000" stroked="false">
                <v:path arrowok="t"/>
                <v:fill type="solid"/>
              </v:shape>
            </v:group>
            <v:group style="position:absolute;left:9333;top:1680;width:10;height:20" coordorigin="9333,1680" coordsize="10,20">
              <v:shape style="position:absolute;left:9333;top:1680;width:10;height:20" coordorigin="9333,1680" coordsize="10,20" path="m9333,1700l9343,1700,9343,1680,9333,1680,9333,1700xe" filled="true" fillcolor="#000000" stroked="false">
                <v:path arrowok="t"/>
                <v:fill type="solid"/>
              </v:shape>
            </v:group>
            <v:group style="position:absolute;left:9333;top:1700;width:10;height:20" coordorigin="9333,1700" coordsize="10,20">
              <v:shape style="position:absolute;left:9333;top:1700;width:10;height:20" coordorigin="9333,1700" coordsize="10,20" path="m9333,1719l9343,1719,9343,1700,9333,1700,9333,1719xe" filled="true" fillcolor="#000000" stroked="false">
                <v:path arrowok="t"/>
                <v:fill type="solid"/>
              </v:shape>
            </v:group>
            <v:group style="position:absolute;left:9333;top:1719;width:10;height:20" coordorigin="9333,1719" coordsize="10,20">
              <v:shape style="position:absolute;left:9333;top:1719;width:10;height:20" coordorigin="9333,1719" coordsize="10,20" path="m9333,1738l9343,1738,9343,1719,9333,1719,9333,1738xe" filled="true" fillcolor="#000000" stroked="false">
                <v:path arrowok="t"/>
                <v:fill type="solid"/>
              </v:shape>
            </v:group>
            <v:group style="position:absolute;left:9333;top:1738;width:10;height:20" coordorigin="9333,1738" coordsize="10,20">
              <v:shape style="position:absolute;left:9333;top:1738;width:10;height:20" coordorigin="9333,1738" coordsize="10,20" path="m9333,1757l9343,1757,9343,1738,9333,1738,9333,1757xe" filled="true" fillcolor="#000000" stroked="false">
                <v:path arrowok="t"/>
                <v:fill type="solid"/>
              </v:shape>
            </v:group>
            <v:group style="position:absolute;left:9333;top:1757;width:10;height:20" coordorigin="9333,1757" coordsize="10,20">
              <v:shape style="position:absolute;left:9333;top:1757;width:10;height:20" coordorigin="9333,1757" coordsize="10,20" path="m9333,1777l9343,1777,9343,1757,9333,1757,9333,1777xe" filled="true" fillcolor="#000000" stroked="false">
                <v:path arrowok="t"/>
                <v:fill type="solid"/>
              </v:shape>
            </v:group>
            <v:group style="position:absolute;left:9333;top:1777;width:10;height:20" coordorigin="9333,1777" coordsize="10,20">
              <v:shape style="position:absolute;left:9333;top:1777;width:10;height:20" coordorigin="9333,1777" coordsize="10,20" path="m9333,1796l9343,1796,9343,1777,9333,1777,9333,1796xe" filled="true" fillcolor="#000000" stroked="false">
                <v:path arrowok="t"/>
                <v:fill type="solid"/>
              </v:shape>
            </v:group>
            <v:group style="position:absolute;left:9333;top:1796;width:10;height:20" coordorigin="9333,1796" coordsize="10,20">
              <v:shape style="position:absolute;left:9333;top:1796;width:10;height:20" coordorigin="9333,1796" coordsize="10,20" path="m9333,1815l9343,1815,9343,1796,9333,1796,9333,1815xe" filled="true" fillcolor="#000000" stroked="false">
                <v:path arrowok="t"/>
                <v:fill type="solid"/>
              </v:shape>
            </v:group>
            <v:group style="position:absolute;left:9333;top:1815;width:10;height:20" coordorigin="9333,1815" coordsize="10,20">
              <v:shape style="position:absolute;left:9333;top:1815;width:10;height:20" coordorigin="9333,1815" coordsize="10,20" path="m9333,1834l9343,1834,9343,1815,9333,1815,9333,1834xe" filled="true" fillcolor="#000000" stroked="false">
                <v:path arrowok="t"/>
                <v:fill type="solid"/>
              </v:shape>
            </v:group>
            <v:group style="position:absolute;left:9333;top:1834;width:10;height:20" coordorigin="9333,1834" coordsize="10,20">
              <v:shape style="position:absolute;left:9333;top:1834;width:10;height:20" coordorigin="9333,1834" coordsize="10,20" path="m9333,1854l9343,1854,9343,1834,9333,1834,9333,1854xe" filled="true" fillcolor="#000000" stroked="false">
                <v:path arrowok="t"/>
                <v:fill type="solid"/>
              </v:shape>
            </v:group>
            <v:group style="position:absolute;left:9333;top:1854;width:10;height:20" coordorigin="9333,1854" coordsize="10,20">
              <v:shape style="position:absolute;left:9333;top:1854;width:10;height:20" coordorigin="9333,1854" coordsize="10,20" path="m9333,1873l9343,1873,9343,1854,9333,1854,9333,1873xe" filled="true" fillcolor="#000000" stroked="false">
                <v:path arrowok="t"/>
                <v:fill type="solid"/>
              </v:shape>
            </v:group>
            <v:group style="position:absolute;left:9333;top:1873;width:10;height:20" coordorigin="9333,1873" coordsize="10,20">
              <v:shape style="position:absolute;left:9333;top:1873;width:10;height:20" coordorigin="9333,1873" coordsize="10,20" path="m9333,1892l9343,1892,9343,1873,9333,1873,9333,1892xe" filled="true" fillcolor="#000000" stroked="false">
                <v:path arrowok="t"/>
                <v:fill type="solid"/>
              </v:shape>
            </v:group>
            <v:group style="position:absolute;left:9333;top:1892;width:10;height:20" coordorigin="9333,1892" coordsize="10,20">
              <v:shape style="position:absolute;left:9333;top:1892;width:10;height:20" coordorigin="9333,1892" coordsize="10,20" path="m9333,1911l9343,1911,9343,1892,9333,1892,9333,1911xe" filled="true" fillcolor="#000000" stroked="false">
                <v:path arrowok="t"/>
                <v:fill type="solid"/>
              </v:shape>
            </v:group>
            <v:group style="position:absolute;left:9333;top:1911;width:10;height:20" coordorigin="9333,1911" coordsize="10,20">
              <v:shape style="position:absolute;left:9333;top:1911;width:10;height:20" coordorigin="9333,1911" coordsize="10,20" path="m9333,1930l9343,1930,9343,1911,9333,1911,9333,1930xe" filled="true" fillcolor="#000000" stroked="false">
                <v:path arrowok="t"/>
                <v:fill type="solid"/>
              </v:shape>
            </v:group>
            <v:group style="position:absolute;left:9333;top:1930;width:10;height:20" coordorigin="9333,1930" coordsize="10,20">
              <v:shape style="position:absolute;left:9333;top:1930;width:10;height:20" coordorigin="9333,1930" coordsize="10,20" path="m9333,1950l9343,1950,9343,1930,9333,1930,9333,1950xe" filled="true" fillcolor="#000000" stroked="false">
                <v:path arrowok="t"/>
                <v:fill type="solid"/>
              </v:shape>
            </v:group>
            <v:group style="position:absolute;left:9333;top:1950;width:10;height:20" coordorigin="9333,1950" coordsize="10,20">
              <v:shape style="position:absolute;left:9333;top:1950;width:10;height:20" coordorigin="9333,1950" coordsize="10,20" path="m9333,1969l9343,1969,9343,1950,9333,1950,9333,1969xe" filled="true" fillcolor="#000000" stroked="false">
                <v:path arrowok="t"/>
                <v:fill type="solid"/>
              </v:shape>
            </v:group>
            <v:group style="position:absolute;left:9333;top:1969;width:10;height:20" coordorigin="9333,1969" coordsize="10,20">
              <v:shape style="position:absolute;left:9333;top:1969;width:10;height:20" coordorigin="9333,1969" coordsize="10,20" path="m9333,1988l9343,1988,9343,1969,9333,1969,9333,1988xe" filled="true" fillcolor="#000000" stroked="false">
                <v:path arrowok="t"/>
                <v:fill type="solid"/>
              </v:shape>
            </v:group>
            <v:group style="position:absolute;left:9333;top:1988;width:10;height:20" coordorigin="9333,1988" coordsize="10,20">
              <v:shape style="position:absolute;left:9333;top:1988;width:10;height:20" coordorigin="9333,1988" coordsize="10,20" path="m9333,2007l9343,2007,9343,1988,9333,1988,9333,2007xe" filled="true" fillcolor="#000000" stroked="false">
                <v:path arrowok="t"/>
                <v:fill type="solid"/>
              </v:shape>
            </v:group>
            <v:group style="position:absolute;left:9333;top:2007;width:10;height:20" coordorigin="9333,2007" coordsize="10,20">
              <v:shape style="position:absolute;left:9333;top:2007;width:10;height:20" coordorigin="9333,2007" coordsize="10,20" path="m9333,2026l9343,2026,9343,2007,9333,2007,9333,2026xe" filled="true" fillcolor="#000000" stroked="false">
                <v:path arrowok="t"/>
                <v:fill type="solid"/>
              </v:shape>
            </v:group>
            <v:group style="position:absolute;left:9333;top:2026;width:10;height:20" coordorigin="9333,2026" coordsize="10,20">
              <v:shape style="position:absolute;left:9333;top:2026;width:10;height:20" coordorigin="9333,2026" coordsize="10,20" path="m9333,2046l9343,2046,9343,2026,9333,2026,9333,2046xe" filled="true" fillcolor="#000000" stroked="false">
                <v:path arrowok="t"/>
                <v:fill type="solid"/>
              </v:shape>
            </v:group>
            <v:group style="position:absolute;left:9333;top:2046;width:10;height:20" coordorigin="9333,2046" coordsize="10,20">
              <v:shape style="position:absolute;left:9333;top:2046;width:10;height:20" coordorigin="9333,2046" coordsize="10,20" path="m9333,2065l9343,2065,9343,2046,9333,2046,9333,2065xe" filled="true" fillcolor="#000000" stroked="false">
                <v:path arrowok="t"/>
                <v:fill type="solid"/>
              </v:shape>
            </v:group>
            <v:group style="position:absolute;left:9333;top:2065;width:10;height:20" coordorigin="9333,2065" coordsize="10,20">
              <v:shape style="position:absolute;left:9333;top:2065;width:10;height:20" coordorigin="9333,2065" coordsize="10,20" path="m9333,2084l9343,2084,9343,2065,9333,2065,9333,2084xe" filled="true" fillcolor="#000000" stroked="false">
                <v:path arrowok="t"/>
                <v:fill type="solid"/>
              </v:shape>
            </v:group>
            <v:group style="position:absolute;left:9333;top:2084;width:10;height:20" coordorigin="9333,2084" coordsize="10,20">
              <v:shape style="position:absolute;left:9333;top:2084;width:10;height:20" coordorigin="9333,2084" coordsize="10,20" path="m9333,2103l9343,2103,9343,2084,9333,2084,9333,2103xe" filled="true" fillcolor="#000000" stroked="false">
                <v:path arrowok="t"/>
                <v:fill type="solid"/>
              </v:shape>
            </v:group>
            <v:group style="position:absolute;left:9333;top:2103;width:10;height:20" coordorigin="9333,2103" coordsize="10,20">
              <v:shape style="position:absolute;left:9333;top:2103;width:10;height:20" coordorigin="9333,2103" coordsize="10,20" path="m9333,2122l9343,2122,9343,2103,9333,2103,9333,2122xe" filled="true" fillcolor="#000000" stroked="false">
                <v:path arrowok="t"/>
                <v:fill type="solid"/>
              </v:shape>
            </v:group>
            <v:group style="position:absolute;left:9333;top:2122;width:10;height:20" coordorigin="9333,2122" coordsize="10,20">
              <v:shape style="position:absolute;left:9333;top:2122;width:10;height:20" coordorigin="9333,2122" coordsize="10,20" path="m9333,2142l9343,2142,9343,2122,9333,2122,9333,2142xe" filled="true" fillcolor="#000000" stroked="false">
                <v:path arrowok="t"/>
                <v:fill type="solid"/>
              </v:shape>
            </v:group>
            <v:group style="position:absolute;left:9333;top:2142;width:10;height:20" coordorigin="9333,2142" coordsize="10,20">
              <v:shape style="position:absolute;left:9333;top:2142;width:10;height:20" coordorigin="9333,2142" coordsize="10,20" path="m9333,2161l9343,2161,9343,2142,9333,2142,9333,2161xe" filled="true" fillcolor="#000000" stroked="false">
                <v:path arrowok="t"/>
                <v:fill type="solid"/>
              </v:shape>
            </v:group>
            <v:group style="position:absolute;left:9333;top:2161;width:10;height:20" coordorigin="9333,2161" coordsize="10,20">
              <v:shape style="position:absolute;left:9333;top:2161;width:10;height:20" coordorigin="9333,2161" coordsize="10,20" path="m9333,2180l9343,2180,9343,2161,9333,2161,9333,2180xe" filled="true" fillcolor="#000000" stroked="false">
                <v:path arrowok="t"/>
                <v:fill type="solid"/>
              </v:shape>
            </v:group>
            <v:group style="position:absolute;left:9333;top:2180;width:10;height:20" coordorigin="9333,2180" coordsize="10,20">
              <v:shape style="position:absolute;left:9333;top:2180;width:10;height:20" coordorigin="9333,2180" coordsize="10,20" path="m9333,2199l9343,2199,9343,2180,9333,2180,9333,2199xe" filled="true" fillcolor="#000000" stroked="false">
                <v:path arrowok="t"/>
                <v:fill type="solid"/>
              </v:shape>
            </v:group>
            <v:group style="position:absolute;left:9333;top:2199;width:10;height:20" coordorigin="9333,2199" coordsize="10,20">
              <v:shape style="position:absolute;left:9333;top:2199;width:10;height:20" coordorigin="9333,2199" coordsize="10,20" path="m9333,2218l9343,2218,9343,2199,9333,2199,9333,2218xe" filled="true" fillcolor="#000000" stroked="false">
                <v:path arrowok="t"/>
                <v:fill type="solid"/>
              </v:shape>
            </v:group>
            <v:group style="position:absolute;left:9333;top:2218;width:10;height:20" coordorigin="9333,2218" coordsize="10,20">
              <v:shape style="position:absolute;left:9333;top:2218;width:10;height:20" coordorigin="9333,2218" coordsize="10,20" path="m9333,2238l9343,2238,9343,2218,9333,2218,9333,2238xe" filled="true" fillcolor="#000000" stroked="false">
                <v:path arrowok="t"/>
                <v:fill type="solid"/>
              </v:shape>
            </v:group>
            <v:group style="position:absolute;left:9333;top:2238;width:10;height:20" coordorigin="9333,2238" coordsize="10,20">
              <v:shape style="position:absolute;left:9333;top:2238;width:10;height:20" coordorigin="9333,2238" coordsize="10,20" path="m9333,2257l9343,2257,9343,2238,9333,2238,9333,2257xe" filled="true" fillcolor="#000000" stroked="false">
                <v:path arrowok="t"/>
                <v:fill type="solid"/>
              </v:shape>
            </v:group>
            <v:group style="position:absolute;left:9333;top:2257;width:10;height:20" coordorigin="9333,2257" coordsize="10,20">
              <v:shape style="position:absolute;left:9333;top:2257;width:10;height:20" coordorigin="9333,2257" coordsize="10,20" path="m9333,2276l9343,2276,9343,2257,9333,2257,9333,2276xe" filled="true" fillcolor="#000000" stroked="false">
                <v:path arrowok="t"/>
                <v:fill type="solid"/>
              </v:shape>
            </v:group>
            <v:group style="position:absolute;left:9333;top:2276;width:10;height:20" coordorigin="9333,2276" coordsize="10,20">
              <v:shape style="position:absolute;left:9333;top:2276;width:10;height:20" coordorigin="9333,2276" coordsize="10,20" path="m9333,2295l9343,2295,9343,2276,9333,2276,9333,2295xe" filled="true" fillcolor="#000000" stroked="false">
                <v:path arrowok="t"/>
                <v:fill type="solid"/>
              </v:shape>
            </v:group>
            <v:group style="position:absolute;left:9333;top:2295;width:10;height:20" coordorigin="9333,2295" coordsize="10,20">
              <v:shape style="position:absolute;left:9333;top:2295;width:10;height:20" coordorigin="9333,2295" coordsize="10,20" path="m9333,2314l9343,2314,9343,2295,9333,2295,9333,2314xe" filled="true" fillcolor="#000000" stroked="false">
                <v:path arrowok="t"/>
                <v:fill type="solid"/>
              </v:shape>
            </v:group>
            <v:group style="position:absolute;left:9333;top:2314;width:10;height:20" coordorigin="9333,2314" coordsize="10,20">
              <v:shape style="position:absolute;left:9333;top:2314;width:10;height:20" coordorigin="9333,2314" coordsize="10,20" path="m9333,2334l9343,2334,9343,2314,9333,2314,9333,2334xe" filled="true" fillcolor="#000000" stroked="false">
                <v:path arrowok="t"/>
                <v:fill type="solid"/>
              </v:shape>
            </v:group>
            <v:group style="position:absolute;left:9333;top:2334;width:10;height:20" coordorigin="9333,2334" coordsize="10,20">
              <v:shape style="position:absolute;left:9333;top:2334;width:10;height:20" coordorigin="9333,2334" coordsize="10,20" path="m9333,2353l9343,2353,9343,2334,9333,2334,9333,2353xe" filled="true" fillcolor="#000000" stroked="false">
                <v:path arrowok="t"/>
                <v:fill type="solid"/>
              </v:shape>
            </v:group>
            <v:group style="position:absolute;left:9333;top:2353;width:10;height:20" coordorigin="9333,2353" coordsize="10,20">
              <v:shape style="position:absolute;left:9333;top:2353;width:10;height:20" coordorigin="9333,2353" coordsize="10,20" path="m9333,2372l9343,2372,9343,2353,9333,2353,9333,2372xe" filled="true" fillcolor="#000000" stroked="false">
                <v:path arrowok="t"/>
                <v:fill type="solid"/>
              </v:shape>
            </v:group>
            <v:group style="position:absolute;left:9333;top:2372;width:10;height:20" coordorigin="9333,2372" coordsize="10,20">
              <v:shape style="position:absolute;left:9333;top:2372;width:10;height:20" coordorigin="9333,2372" coordsize="10,20" path="m9333,2391l9343,2391,9343,2372,9333,2372,9333,2391xe" filled="true" fillcolor="#000000" stroked="false">
                <v:path arrowok="t"/>
                <v:fill type="solid"/>
              </v:shape>
            </v:group>
            <v:group style="position:absolute;left:9333;top:2391;width:10;height:20" coordorigin="9333,2391" coordsize="10,20">
              <v:shape style="position:absolute;left:9333;top:2391;width:10;height:20" coordorigin="9333,2391" coordsize="10,20" path="m9333,2410l9343,2410,9343,2391,9333,2391,9333,2410xe" filled="true" fillcolor="#000000" stroked="false">
                <v:path arrowok="t"/>
                <v:fill type="solid"/>
              </v:shape>
            </v:group>
            <v:group style="position:absolute;left:9333;top:2410;width:10;height:20" coordorigin="9333,2410" coordsize="10,20">
              <v:shape style="position:absolute;left:9333;top:2410;width:10;height:20" coordorigin="9333,2410" coordsize="10,20" path="m9333,2430l9343,2430,9343,2410,9333,2410,9333,2430xe" filled="true" fillcolor="#000000" stroked="false">
                <v:path arrowok="t"/>
                <v:fill type="solid"/>
              </v:shape>
            </v:group>
            <v:group style="position:absolute;left:9333;top:2430;width:10;height:20" coordorigin="9333,2430" coordsize="10,20">
              <v:shape style="position:absolute;left:9333;top:2430;width:10;height:20" coordorigin="9333,2430" coordsize="10,20" path="m9333,2449l9343,2449,9343,2430,9333,2430,9333,2449xe" filled="true" fillcolor="#000000" stroked="false">
                <v:path arrowok="t"/>
                <v:fill type="solid"/>
              </v:shape>
            </v:group>
            <v:group style="position:absolute;left:9333;top:2449;width:10;height:20" coordorigin="9333,2449" coordsize="10,20">
              <v:shape style="position:absolute;left:9333;top:2449;width:10;height:20" coordorigin="9333,2449" coordsize="10,20" path="m9333,2468l9343,2468,9343,2449,9333,2449,9333,2468xe" filled="true" fillcolor="#000000" stroked="false">
                <v:path arrowok="t"/>
                <v:fill type="solid"/>
              </v:shape>
            </v:group>
            <v:group style="position:absolute;left:9333;top:2468;width:10;height:20" coordorigin="9333,2468" coordsize="10,20">
              <v:shape style="position:absolute;left:9333;top:2468;width:10;height:20" coordorigin="9333,2468" coordsize="10,20" path="m9333,2487l9343,2487,9343,2468,9333,2468,9333,2487xe" filled="true" fillcolor="#000000" stroked="false">
                <v:path arrowok="t"/>
                <v:fill type="solid"/>
              </v:shape>
            </v:group>
            <v:group style="position:absolute;left:9333;top:2487;width:10;height:20" coordorigin="9333,2487" coordsize="10,20">
              <v:shape style="position:absolute;left:9333;top:2487;width:10;height:20" coordorigin="9333,2487" coordsize="10,20" path="m9333,2506l9343,2506,9343,2487,9333,2487,9333,2506xe" filled="true" fillcolor="#000000" stroked="false">
                <v:path arrowok="t"/>
                <v:fill type="solid"/>
              </v:shape>
            </v:group>
            <v:group style="position:absolute;left:9333;top:2506;width:10;height:20" coordorigin="9333,2506" coordsize="10,20">
              <v:shape style="position:absolute;left:9333;top:2506;width:10;height:20" coordorigin="9333,2506" coordsize="10,20" path="m9333,2526l9343,2526,9343,2506,9333,2506,9333,2526xe" filled="true" fillcolor="#000000" stroked="false">
                <v:path arrowok="t"/>
                <v:fill type="solid"/>
              </v:shape>
            </v:group>
            <v:group style="position:absolute;left:9333;top:2526;width:10;height:20" coordorigin="9333,2526" coordsize="10,20">
              <v:shape style="position:absolute;left:9333;top:2526;width:10;height:20" coordorigin="9333,2526" coordsize="10,20" path="m9333,2545l9343,2545,9343,2526,9333,2526,9333,2545xe" filled="true" fillcolor="#000000" stroked="false">
                <v:path arrowok="t"/>
                <v:fill type="solid"/>
              </v:shape>
            </v:group>
            <v:group style="position:absolute;left:9333;top:2545;width:10;height:20" coordorigin="9333,2545" coordsize="10,20">
              <v:shape style="position:absolute;left:9333;top:2545;width:10;height:20" coordorigin="9333,2545" coordsize="10,20" path="m9333,2564l9343,2564,9343,2545,9333,2545,9333,2564xe" filled="true" fillcolor="#000000" stroked="false">
                <v:path arrowok="t"/>
                <v:fill type="solid"/>
              </v:shape>
            </v:group>
            <v:group style="position:absolute;left:9333;top:2564;width:10;height:20" coordorigin="9333,2564" coordsize="10,20">
              <v:shape style="position:absolute;left:9333;top:2564;width:10;height:20" coordorigin="9333,2564" coordsize="10,20" path="m9333,2583l9343,2583,9343,2564,9333,2564,9333,2583xe" filled="true" fillcolor="#000000" stroked="false">
                <v:path arrowok="t"/>
                <v:fill type="solid"/>
              </v:shape>
            </v:group>
            <v:group style="position:absolute;left:9333;top:2583;width:10;height:20" coordorigin="9333,2583" coordsize="10,20">
              <v:shape style="position:absolute;left:9333;top:2583;width:10;height:20" coordorigin="9333,2583" coordsize="10,20" path="m9333,2602l9343,2602,9343,2583,9333,2583,9333,2602xe" filled="true" fillcolor="#000000" stroked="false">
                <v:path arrowok="t"/>
                <v:fill type="solid"/>
              </v:shape>
              <v:shape style="position:absolute;left:2108;top:2506;width:1897;height:110" type="#_x0000_t75" stroked="false">
                <v:imagedata r:id="rId212" o:title=""/>
              </v:shape>
              <v:shape style="position:absolute;left:3980;top:2602;width:926;height:14" type="#_x0000_t75" stroked="false">
                <v:imagedata r:id="rId213" o:title=""/>
              </v:shape>
              <v:shape style="position:absolute;left:4892;top:2602;width:586;height:14" type="#_x0000_t75" stroked="false">
                <v:imagedata r:id="rId214" o:title=""/>
              </v:shape>
              <v:shape style="position:absolute;left:5463;top:2602;width:917;height:14" type="#_x0000_t75" stroked="false">
                <v:imagedata r:id="rId215" o:title=""/>
              </v:shape>
              <v:shape style="position:absolute;left:6366;top:2602;width:584;height:14" type="#_x0000_t75" stroked="false">
                <v:imagedata r:id="rId216" o:title=""/>
              </v:shape>
              <v:shape style="position:absolute;left:6935;top:2602;width:977;height:14" type="#_x0000_t75" stroked="false">
                <v:imagedata r:id="rId217" o:title=""/>
              </v:shape>
              <v:shape style="position:absolute;left:7897;top:2602;width:576;height:14" type="#_x0000_t75" stroked="false">
                <v:imagedata r:id="rId218" o:title=""/>
              </v:shape>
              <v:shape style="position:absolute;left:8459;top:2602;width:884;height:14" type="#_x0000_t75" stroked="false">
                <v:imagedata r:id="rId219" o:title=""/>
              </v:shape>
              <v:shape style="position:absolute;left:9328;top:2607;width:473;height:10" type="#_x0000_t75" stroked="false">
                <v:imagedata r:id="rId220" o:title=""/>
              </v:shape>
            </v:group>
            <v:group style="position:absolute;left:3985;top:2617;width:10;height:20" coordorigin="3985,2617" coordsize="10,20">
              <v:shape style="position:absolute;left:3985;top:2617;width:10;height:20" coordorigin="3985,2617" coordsize="10,20" path="m3985,2636l3995,2636,3995,2617,3985,2617,3985,2636xe" filled="true" fillcolor="#000000" stroked="false">
                <v:path arrowok="t"/>
                <v:fill type="solid"/>
              </v:shape>
            </v:group>
            <v:group style="position:absolute;left:3985;top:2636;width:10;height:20" coordorigin="3985,2636" coordsize="10,20">
              <v:shape style="position:absolute;left:3985;top:2636;width:10;height:20" coordorigin="3985,2636" coordsize="10,20" path="m3985,2655l3995,2655,3995,2636,3985,2636,3985,2655xe" filled="true" fillcolor="#000000" stroked="false">
                <v:path arrowok="t"/>
                <v:fill type="solid"/>
              </v:shape>
            </v:group>
            <v:group style="position:absolute;left:3985;top:2655;width:10;height:20" coordorigin="3985,2655" coordsize="10,20">
              <v:shape style="position:absolute;left:3985;top:2655;width:10;height:20" coordorigin="3985,2655" coordsize="10,20" path="m3985,2674l3995,2674,3995,2655,3985,2655,3985,2674xe" filled="true" fillcolor="#000000" stroked="false">
                <v:path arrowok="t"/>
                <v:fill type="solid"/>
              </v:shape>
            </v:group>
            <v:group style="position:absolute;left:3985;top:2674;width:10;height:20" coordorigin="3985,2674" coordsize="10,20">
              <v:shape style="position:absolute;left:3985;top:2674;width:10;height:20" coordorigin="3985,2674" coordsize="10,20" path="m3985,2694l3995,2694,3995,2674,3985,2674,3985,2694xe" filled="true" fillcolor="#000000" stroked="false">
                <v:path arrowok="t"/>
                <v:fill type="solid"/>
              </v:shape>
            </v:group>
            <v:group style="position:absolute;left:3985;top:2694;width:10;height:20" coordorigin="3985,2694" coordsize="10,20">
              <v:shape style="position:absolute;left:3985;top:2694;width:10;height:20" coordorigin="3985,2694" coordsize="10,20" path="m3985,2713l3995,2713,3995,2694,3985,2694,3985,2713xe" filled="true" fillcolor="#000000" stroked="false">
                <v:path arrowok="t"/>
                <v:fill type="solid"/>
              </v:shape>
            </v:group>
            <v:group style="position:absolute;left:3985;top:2713;width:10;height:20" coordorigin="3985,2713" coordsize="10,20">
              <v:shape style="position:absolute;left:3985;top:2713;width:10;height:20" coordorigin="3985,2713" coordsize="10,20" path="m3985,2732l3995,2732,3995,2713,3985,2713,3985,2732xe" filled="true" fillcolor="#000000" stroked="false">
                <v:path arrowok="t"/>
                <v:fill type="solid"/>
              </v:shape>
            </v:group>
            <v:group style="position:absolute;left:3985;top:2732;width:10;height:20" coordorigin="3985,2732" coordsize="10,20">
              <v:shape style="position:absolute;left:3985;top:2732;width:10;height:20" coordorigin="3985,2732" coordsize="10,20" path="m3985,2751l3995,2751,3995,2732,3985,2732,3985,2751xe" filled="true" fillcolor="#000000" stroked="false">
                <v:path arrowok="t"/>
                <v:fill type="solid"/>
              </v:shape>
            </v:group>
            <v:group style="position:absolute;left:3985;top:2751;width:10;height:20" coordorigin="3985,2751" coordsize="10,20">
              <v:shape style="position:absolute;left:3985;top:2751;width:10;height:20" coordorigin="3985,2751" coordsize="10,20" path="m3985,2770l3995,2770,3995,2751,3985,2751,3985,2770xe" filled="true" fillcolor="#000000" stroked="false">
                <v:path arrowok="t"/>
                <v:fill type="solid"/>
              </v:shape>
            </v:group>
            <v:group style="position:absolute;left:3985;top:2770;width:10;height:20" coordorigin="3985,2770" coordsize="10,20">
              <v:shape style="position:absolute;left:3985;top:2770;width:10;height:20" coordorigin="3985,2770" coordsize="10,20" path="m3985,2790l3995,2790,3995,2770,3985,2770,3985,2790xe" filled="true" fillcolor="#000000" stroked="false">
                <v:path arrowok="t"/>
                <v:fill type="solid"/>
              </v:shape>
            </v:group>
            <v:group style="position:absolute;left:3985;top:2790;width:10;height:20" coordorigin="3985,2790" coordsize="10,20">
              <v:shape style="position:absolute;left:3985;top:2790;width:10;height:20" coordorigin="3985,2790" coordsize="10,20" path="m3985,2809l3995,2809,3995,2790,3985,2790,3985,2809xe" filled="true" fillcolor="#000000" stroked="false">
                <v:path arrowok="t"/>
                <v:fill type="solid"/>
              </v:shape>
            </v:group>
            <v:group style="position:absolute;left:3985;top:2809;width:10;height:20" coordorigin="3985,2809" coordsize="10,20">
              <v:shape style="position:absolute;left:3985;top:2809;width:10;height:20" coordorigin="3985,2809" coordsize="10,20" path="m3985,2828l3995,2828,3995,2809,3985,2809,3985,2828xe" filled="true" fillcolor="#000000" stroked="false">
                <v:path arrowok="t"/>
                <v:fill type="solid"/>
              </v:shape>
            </v:group>
            <v:group style="position:absolute;left:3985;top:2828;width:10;height:20" coordorigin="3985,2828" coordsize="10,20">
              <v:shape style="position:absolute;left:3985;top:2828;width:10;height:20" coordorigin="3985,2828" coordsize="10,20" path="m3985,2847l3995,2847,3995,2828,3985,2828,3985,2847xe" filled="true" fillcolor="#000000" stroked="false">
                <v:path arrowok="t"/>
                <v:fill type="solid"/>
              </v:shape>
            </v:group>
            <v:group style="position:absolute;left:3985;top:2847;width:10;height:20" coordorigin="3985,2847" coordsize="10,20">
              <v:shape style="position:absolute;left:3985;top:2847;width:10;height:20" coordorigin="3985,2847" coordsize="10,20" path="m3985,2866l3995,2866,3995,2847,3985,2847,3985,2866xe" filled="true" fillcolor="#000000" stroked="false">
                <v:path arrowok="t"/>
                <v:fill type="solid"/>
              </v:shape>
            </v:group>
            <v:group style="position:absolute;left:3985;top:2866;width:10;height:20" coordorigin="3985,2866" coordsize="10,20">
              <v:shape style="position:absolute;left:3985;top:2866;width:10;height:20" coordorigin="3985,2866" coordsize="10,20" path="m3985,2886l3995,2886,3995,2866,3985,2866,3985,2886xe" filled="true" fillcolor="#000000" stroked="false">
                <v:path arrowok="t"/>
                <v:fill type="solid"/>
              </v:shape>
            </v:group>
            <v:group style="position:absolute;left:3985;top:2886;width:10;height:20" coordorigin="3985,2886" coordsize="10,20">
              <v:shape style="position:absolute;left:3985;top:2886;width:10;height:20" coordorigin="3985,2886" coordsize="10,20" path="m3985,2905l3995,2905,3995,2886,3985,2886,3985,2905xe" filled="true" fillcolor="#000000" stroked="false">
                <v:path arrowok="t"/>
                <v:fill type="solid"/>
              </v:shape>
            </v:group>
            <v:group style="position:absolute;left:3985;top:2905;width:10;height:20" coordorigin="3985,2905" coordsize="10,20">
              <v:shape style="position:absolute;left:3985;top:2905;width:10;height:20" coordorigin="3985,2905" coordsize="10,20" path="m3985,2924l3995,2924,3995,2905,3985,2905,3985,2924xe" filled="true" fillcolor="#000000" stroked="false">
                <v:path arrowok="t"/>
                <v:fill type="solid"/>
              </v:shape>
            </v:group>
            <v:group style="position:absolute;left:3985;top:2924;width:10;height:20" coordorigin="3985,2924" coordsize="10,20">
              <v:shape style="position:absolute;left:3985;top:2924;width:10;height:20" coordorigin="3985,2924" coordsize="10,20" path="m3985,2943l3995,2943,3995,2924,3985,2924,3985,2943xe" filled="true" fillcolor="#000000" stroked="false">
                <v:path arrowok="t"/>
                <v:fill type="solid"/>
              </v:shape>
            </v:group>
            <v:group style="position:absolute;left:3985;top:2943;width:10;height:20" coordorigin="3985,2943" coordsize="10,20">
              <v:shape style="position:absolute;left:3985;top:2943;width:10;height:20" coordorigin="3985,2943" coordsize="10,20" path="m3985,2962l3995,2962,3995,2943,3985,2943,3985,2962xe" filled="true" fillcolor="#000000" stroked="false">
                <v:path arrowok="t"/>
                <v:fill type="solid"/>
              </v:shape>
            </v:group>
            <v:group style="position:absolute;left:3985;top:2962;width:10;height:20" coordorigin="3985,2962" coordsize="10,20">
              <v:shape style="position:absolute;left:3985;top:2962;width:10;height:20" coordorigin="3985,2962" coordsize="10,20" path="m3985,2982l3995,2982,3995,2962,3985,2962,3985,2982xe" filled="true" fillcolor="#000000" stroked="false">
                <v:path arrowok="t"/>
                <v:fill type="solid"/>
              </v:shape>
            </v:group>
            <v:group style="position:absolute;left:3985;top:2982;width:10;height:20" coordorigin="3985,2982" coordsize="10,20">
              <v:shape style="position:absolute;left:3985;top:2982;width:10;height:20" coordorigin="3985,2982" coordsize="10,20" path="m3985,3001l3995,3001,3995,2982,3985,2982,3985,3001xe" filled="true" fillcolor="#000000" stroked="false">
                <v:path arrowok="t"/>
                <v:fill type="solid"/>
              </v:shape>
            </v:group>
            <v:group style="position:absolute;left:3985;top:3001;width:10;height:20" coordorigin="3985,3001" coordsize="10,20">
              <v:shape style="position:absolute;left:3985;top:3001;width:10;height:20" coordorigin="3985,3001" coordsize="10,20" path="m3985,3020l3995,3020,3995,3001,3985,3001,3985,3020xe" filled="true" fillcolor="#000000" stroked="false">
                <v:path arrowok="t"/>
                <v:fill type="solid"/>
              </v:shape>
            </v:group>
            <v:group style="position:absolute;left:3985;top:3020;width:10;height:20" coordorigin="3985,3020" coordsize="10,20">
              <v:shape style="position:absolute;left:3985;top:3020;width:10;height:20" coordorigin="3985,3020" coordsize="10,20" path="m3985,3039l3995,3039,3995,3020,3985,3020,3985,3039xe" filled="true" fillcolor="#000000" stroked="false">
                <v:path arrowok="t"/>
                <v:fill type="solid"/>
              </v:shape>
            </v:group>
            <v:group style="position:absolute;left:3985;top:3039;width:10;height:20" coordorigin="3985,3039" coordsize="10,20">
              <v:shape style="position:absolute;left:3985;top:3039;width:10;height:20" coordorigin="3985,3039" coordsize="10,20" path="m3985,3058l3995,3058,3995,3039,3985,3039,3985,3058xe" filled="true" fillcolor="#000000" stroked="false">
                <v:path arrowok="t"/>
                <v:fill type="solid"/>
              </v:shape>
            </v:group>
            <v:group style="position:absolute;left:3985;top:3058;width:10;height:20" coordorigin="3985,3058" coordsize="10,20">
              <v:shape style="position:absolute;left:3985;top:3058;width:10;height:20" coordorigin="3985,3058" coordsize="10,20" path="m3985,3078l3995,3078,3995,3058,3985,3058,3985,3078xe" filled="true" fillcolor="#000000" stroked="false">
                <v:path arrowok="t"/>
                <v:fill type="solid"/>
              </v:shape>
            </v:group>
            <v:group style="position:absolute;left:3985;top:3078;width:10;height:20" coordorigin="3985,3078" coordsize="10,20">
              <v:shape style="position:absolute;left:3985;top:3078;width:10;height:20" coordorigin="3985,3078" coordsize="10,20" path="m3985,3097l3995,3097,3995,3078,3985,3078,3985,3097xe" filled="true" fillcolor="#000000" stroked="false">
                <v:path arrowok="t"/>
                <v:fill type="solid"/>
              </v:shape>
            </v:group>
            <v:group style="position:absolute;left:3985;top:3097;width:10;height:20" coordorigin="3985,3097" coordsize="10,20">
              <v:shape style="position:absolute;left:3985;top:3097;width:10;height:20" coordorigin="3985,3097" coordsize="10,20" path="m3985,3116l3995,3116,3995,3097,3985,3097,3985,3116xe" filled="true" fillcolor="#000000" stroked="false">
                <v:path arrowok="t"/>
                <v:fill type="solid"/>
              </v:shape>
            </v:group>
            <v:group style="position:absolute;left:3985;top:3116;width:10;height:20" coordorigin="3985,3116" coordsize="10,20">
              <v:shape style="position:absolute;left:3985;top:3116;width:10;height:20" coordorigin="3985,3116" coordsize="10,20" path="m3985,3135l3995,3135,3995,3116,3985,3116,3985,3135xe" filled="true" fillcolor="#000000" stroked="false">
                <v:path arrowok="t"/>
                <v:fill type="solid"/>
              </v:shape>
            </v:group>
            <v:group style="position:absolute;left:3985;top:3135;width:10;height:20" coordorigin="3985,3135" coordsize="10,20">
              <v:shape style="position:absolute;left:3985;top:3135;width:10;height:20" coordorigin="3985,3135" coordsize="10,20" path="m3985,3154l3995,3154,3995,3135,3985,3135,3985,3154xe" filled="true" fillcolor="#000000" stroked="false">
                <v:path arrowok="t"/>
                <v:fill type="solid"/>
              </v:shape>
            </v:group>
            <v:group style="position:absolute;left:3985;top:3154;width:10;height:20" coordorigin="3985,3154" coordsize="10,20">
              <v:shape style="position:absolute;left:3985;top:3154;width:10;height:20" coordorigin="3985,3154" coordsize="10,20" path="m3985,3174l3995,3174,3995,3154,3985,3154,3985,3174xe" filled="true" fillcolor="#000000" stroked="false">
                <v:path arrowok="t"/>
                <v:fill type="solid"/>
              </v:shape>
            </v:group>
            <v:group style="position:absolute;left:3985;top:3174;width:10;height:20" coordorigin="3985,3174" coordsize="10,20">
              <v:shape style="position:absolute;left:3985;top:3174;width:10;height:20" coordorigin="3985,3174" coordsize="10,20" path="m3985,3193l3995,3193,3995,3174,3985,3174,3985,3193xe" filled="true" fillcolor="#000000" stroked="false">
                <v:path arrowok="t"/>
                <v:fill type="solid"/>
              </v:shape>
            </v:group>
            <v:group style="position:absolute;left:3985;top:3193;width:10;height:20" coordorigin="3985,3193" coordsize="10,20">
              <v:shape style="position:absolute;left:3985;top:3193;width:10;height:20" coordorigin="3985,3193" coordsize="10,20" path="m3985,3212l3995,3212,3995,3193,3985,3193,3985,3212xe" filled="true" fillcolor="#000000" stroked="false">
                <v:path arrowok="t"/>
                <v:fill type="solid"/>
              </v:shape>
            </v:group>
            <v:group style="position:absolute;left:3985;top:3212;width:10;height:20" coordorigin="3985,3212" coordsize="10,20">
              <v:shape style="position:absolute;left:3985;top:3212;width:10;height:20" coordorigin="3985,3212" coordsize="10,20" path="m3985,3231l3995,3231,3995,3212,3985,3212,3985,3231xe" filled="true" fillcolor="#000000" stroked="false">
                <v:path arrowok="t"/>
                <v:fill type="solid"/>
              </v:shape>
            </v:group>
            <v:group style="position:absolute;left:3985;top:3231;width:10;height:20" coordorigin="3985,3231" coordsize="10,20">
              <v:shape style="position:absolute;left:3985;top:3231;width:10;height:20" coordorigin="3985,3231" coordsize="10,20" path="m3985,3250l3995,3250,3995,3231,3985,3231,3985,3250xe" filled="true" fillcolor="#000000" stroked="false">
                <v:path arrowok="t"/>
                <v:fill type="solid"/>
              </v:shape>
            </v:group>
            <v:group style="position:absolute;left:3985;top:3250;width:10;height:20" coordorigin="3985,3250" coordsize="10,20">
              <v:shape style="position:absolute;left:3985;top:3250;width:10;height:20" coordorigin="3985,3250" coordsize="10,20" path="m3985,3270l3995,3270,3995,3250,3985,3250,3985,3270xe" filled="true" fillcolor="#000000" stroked="false">
                <v:path arrowok="t"/>
                <v:fill type="solid"/>
              </v:shape>
            </v:group>
            <v:group style="position:absolute;left:3985;top:3270;width:10;height:20" coordorigin="3985,3270" coordsize="10,20">
              <v:shape style="position:absolute;left:3985;top:3270;width:10;height:20" coordorigin="3985,3270" coordsize="10,20" path="m3985,3289l3995,3289,3995,3270,3985,3270,3985,3289xe" filled="true" fillcolor="#000000" stroked="false">
                <v:path arrowok="t"/>
                <v:fill type="solid"/>
              </v:shape>
            </v:group>
            <v:group style="position:absolute;left:3985;top:3289;width:10;height:20" coordorigin="3985,3289" coordsize="10,20">
              <v:shape style="position:absolute;left:3985;top:3289;width:10;height:20" coordorigin="3985,3289" coordsize="10,20" path="m3985,3308l3995,3308,3995,3289,3985,3289,3985,3308xe" filled="true" fillcolor="#000000" stroked="false">
                <v:path arrowok="t"/>
                <v:fill type="solid"/>
              </v:shape>
            </v:group>
            <v:group style="position:absolute;left:3985;top:3308;width:10;height:20" coordorigin="3985,3308" coordsize="10,20">
              <v:shape style="position:absolute;left:3985;top:3308;width:10;height:20" coordorigin="3985,3308" coordsize="10,20" path="m3985,3327l3995,3327,3995,3308,3985,3308,3985,3327xe" filled="true" fillcolor="#000000" stroked="false">
                <v:path arrowok="t"/>
                <v:fill type="solid"/>
              </v:shape>
            </v:group>
            <v:group style="position:absolute;left:3985;top:3327;width:10;height:20" coordorigin="3985,3327" coordsize="10,20">
              <v:shape style="position:absolute;left:3985;top:3327;width:10;height:20" coordorigin="3985,3327" coordsize="10,20" path="m3985,3346l3995,3346,3995,3327,3985,3327,3985,3346xe" filled="true" fillcolor="#000000" stroked="false">
                <v:path arrowok="t"/>
                <v:fill type="solid"/>
              </v:shape>
            </v:group>
            <v:group style="position:absolute;left:3985;top:3346;width:10;height:20" coordorigin="3985,3346" coordsize="10,20">
              <v:shape style="position:absolute;left:3985;top:3346;width:10;height:20" coordorigin="3985,3346" coordsize="10,20" path="m3985,3366l3995,3366,3995,3346,3985,3346,3985,3366xe" filled="true" fillcolor="#000000" stroked="false">
                <v:path arrowok="t"/>
                <v:fill type="solid"/>
              </v:shape>
            </v:group>
            <v:group style="position:absolute;left:3985;top:3366;width:10;height:20" coordorigin="3985,3366" coordsize="10,20">
              <v:shape style="position:absolute;left:3985;top:3366;width:10;height:20" coordorigin="3985,3366" coordsize="10,20" path="m3985,3385l3995,3385,3995,3366,3985,3366,3985,3385xe" filled="true" fillcolor="#000000" stroked="false">
                <v:path arrowok="t"/>
                <v:fill type="solid"/>
              </v:shape>
            </v:group>
            <v:group style="position:absolute;left:3985;top:3385;width:10;height:20" coordorigin="3985,3385" coordsize="10,20">
              <v:shape style="position:absolute;left:3985;top:3385;width:10;height:20" coordorigin="3985,3385" coordsize="10,20" path="m3985,3404l3995,3404,3995,3385,3985,3385,3985,3404xe" filled="true" fillcolor="#000000" stroked="false">
                <v:path arrowok="t"/>
                <v:fill type="solid"/>
              </v:shape>
            </v:group>
            <v:group style="position:absolute;left:3985;top:3404;width:10;height:20" coordorigin="3985,3404" coordsize="10,20">
              <v:shape style="position:absolute;left:3985;top:3404;width:10;height:20" coordorigin="3985,3404" coordsize="10,20" path="m3985,3423l3995,3423,3995,3404,3985,3404,3985,3423xe" filled="true" fillcolor="#000000" stroked="false">
                <v:path arrowok="t"/>
                <v:fill type="solid"/>
              </v:shape>
            </v:group>
            <v:group style="position:absolute;left:3985;top:3423;width:10;height:20" coordorigin="3985,3423" coordsize="10,20">
              <v:shape style="position:absolute;left:3985;top:3423;width:10;height:20" coordorigin="3985,3423" coordsize="10,20" path="m3985,3442l3995,3442,3995,3423,3985,3423,3985,3442xe" filled="true" fillcolor="#000000" stroked="false">
                <v:path arrowok="t"/>
                <v:fill type="solid"/>
              </v:shape>
            </v:group>
            <v:group style="position:absolute;left:3985;top:3442;width:10;height:20" coordorigin="3985,3442" coordsize="10,20">
              <v:shape style="position:absolute;left:3985;top:3442;width:10;height:20" coordorigin="3985,3442" coordsize="10,20" path="m3985,3462l3995,3462,3995,3442,3985,3442,3985,3462xe" filled="true" fillcolor="#000000" stroked="false">
                <v:path arrowok="t"/>
                <v:fill type="solid"/>
              </v:shape>
            </v:group>
            <v:group style="position:absolute;left:3985;top:3462;width:10;height:20" coordorigin="3985,3462" coordsize="10,20">
              <v:shape style="position:absolute;left:3985;top:3462;width:10;height:20" coordorigin="3985,3462" coordsize="10,20" path="m3985,3481l3995,3481,3995,3462,3985,3462,3985,3481xe" filled="true" fillcolor="#000000" stroked="false">
                <v:path arrowok="t"/>
                <v:fill type="solid"/>
              </v:shape>
            </v:group>
            <v:group style="position:absolute;left:3985;top:3481;width:10;height:20" coordorigin="3985,3481" coordsize="10,20">
              <v:shape style="position:absolute;left:3985;top:3481;width:10;height:20" coordorigin="3985,3481" coordsize="10,20" path="m3985,3500l3995,3500,3995,3481,3985,3481,3985,3500xe" filled="true" fillcolor="#000000" stroked="false">
                <v:path arrowok="t"/>
                <v:fill type="solid"/>
              </v:shape>
            </v:group>
            <v:group style="position:absolute;left:3985;top:3500;width:10;height:20" coordorigin="3985,3500" coordsize="10,20">
              <v:shape style="position:absolute;left:3985;top:3500;width:10;height:20" coordorigin="3985,3500" coordsize="10,20" path="m3985,3519l3995,3519,3995,3500,3985,3500,3985,3519xe" filled="true" fillcolor="#000000" stroked="false">
                <v:path arrowok="t"/>
                <v:fill type="solid"/>
              </v:shape>
            </v:group>
            <v:group style="position:absolute;left:3985;top:3519;width:10;height:20" coordorigin="3985,3519" coordsize="10,20">
              <v:shape style="position:absolute;left:3985;top:3519;width:10;height:20" coordorigin="3985,3519" coordsize="10,20" path="m3985,3538l3995,3538,3995,3519,3985,3519,3985,3538xe" filled="true" fillcolor="#000000" stroked="false">
                <v:path arrowok="t"/>
                <v:fill type="solid"/>
              </v:shape>
            </v:group>
            <v:group style="position:absolute;left:3985;top:3538;width:10;height:20" coordorigin="3985,3538" coordsize="10,20">
              <v:shape style="position:absolute;left:3985;top:3538;width:10;height:20" coordorigin="3985,3538" coordsize="10,20" path="m3985,3558l3995,3558,3995,3538,3985,3538,3985,3558xe" filled="true" fillcolor="#000000" stroked="false">
                <v:path arrowok="t"/>
                <v:fill type="solid"/>
              </v:shape>
            </v:group>
            <v:group style="position:absolute;left:3985;top:3558;width:10;height:20" coordorigin="3985,3558" coordsize="10,20">
              <v:shape style="position:absolute;left:3985;top:3558;width:10;height:20" coordorigin="3985,3558" coordsize="10,20" path="m3985,3577l3995,3577,3995,3558,3985,3558,3985,3577xe" filled="true" fillcolor="#000000" stroked="false">
                <v:path arrowok="t"/>
                <v:fill type="solid"/>
              </v:shape>
            </v:group>
            <v:group style="position:absolute;left:3985;top:3577;width:10;height:20" coordorigin="3985,3577" coordsize="10,20">
              <v:shape style="position:absolute;left:3985;top:3577;width:10;height:20" coordorigin="3985,3577" coordsize="10,20" path="m3985,3596l3995,3596,3995,3577,3985,3577,3985,3596xe" filled="true" fillcolor="#000000" stroked="false">
                <v:path arrowok="t"/>
                <v:fill type="solid"/>
              </v:shape>
            </v:group>
            <v:group style="position:absolute;left:3985;top:3596;width:10;height:20" coordorigin="3985,3596" coordsize="10,20">
              <v:shape style="position:absolute;left:3985;top:3596;width:10;height:20" coordorigin="3985,3596" coordsize="10,20" path="m3985,3615l3995,3615,3995,3596,3985,3596,3985,3615xe" filled="true" fillcolor="#000000" stroked="false">
                <v:path arrowok="t"/>
                <v:fill type="solid"/>
              </v:shape>
            </v:group>
            <v:group style="position:absolute;left:3985;top:3624;width:10;height:2" coordorigin="3985,3624" coordsize="10,2">
              <v:shape style="position:absolute;left:3985;top:3624;width:10;height:2" coordorigin="3985,3624" coordsize="10,0" path="m3985,3624l3995,3624e" filled="false" stroked="true" strokeweight=".84003pt" strokecolor="#000000">
                <v:path arrowok="t"/>
              </v:shape>
            </v:group>
            <v:group style="position:absolute;left:5468;top:2617;width:10;height:20" coordorigin="5468,2617" coordsize="10,20">
              <v:shape style="position:absolute;left:5468;top:2617;width:10;height:20" coordorigin="5468,2617" coordsize="10,20" path="m5468,2636l5478,2636,5478,2617,5468,2617,5468,2636xe" filled="true" fillcolor="#000000" stroked="false">
                <v:path arrowok="t"/>
                <v:fill type="solid"/>
              </v:shape>
            </v:group>
            <v:group style="position:absolute;left:5468;top:2636;width:10;height:20" coordorigin="5468,2636" coordsize="10,20">
              <v:shape style="position:absolute;left:5468;top:2636;width:10;height:20" coordorigin="5468,2636" coordsize="10,20" path="m5468,2655l5478,2655,5478,2636,5468,2636,5468,2655xe" filled="true" fillcolor="#000000" stroked="false">
                <v:path arrowok="t"/>
                <v:fill type="solid"/>
              </v:shape>
            </v:group>
            <v:group style="position:absolute;left:5468;top:2655;width:10;height:20" coordorigin="5468,2655" coordsize="10,20">
              <v:shape style="position:absolute;left:5468;top:2655;width:10;height:20" coordorigin="5468,2655" coordsize="10,20" path="m5468,2674l5478,2674,5478,2655,5468,2655,5468,2674xe" filled="true" fillcolor="#000000" stroked="false">
                <v:path arrowok="t"/>
                <v:fill type="solid"/>
              </v:shape>
            </v:group>
            <v:group style="position:absolute;left:5468;top:2674;width:10;height:20" coordorigin="5468,2674" coordsize="10,20">
              <v:shape style="position:absolute;left:5468;top:2674;width:10;height:20" coordorigin="5468,2674" coordsize="10,20" path="m5468,2694l5478,2694,5478,2674,5468,2674,5468,2694xe" filled="true" fillcolor="#000000" stroked="false">
                <v:path arrowok="t"/>
                <v:fill type="solid"/>
              </v:shape>
            </v:group>
            <v:group style="position:absolute;left:5468;top:2694;width:10;height:20" coordorigin="5468,2694" coordsize="10,20">
              <v:shape style="position:absolute;left:5468;top:2694;width:10;height:20" coordorigin="5468,2694" coordsize="10,20" path="m5468,2713l5478,2713,5478,2694,5468,2694,5468,2713xe" filled="true" fillcolor="#000000" stroked="false">
                <v:path arrowok="t"/>
                <v:fill type="solid"/>
              </v:shape>
            </v:group>
            <v:group style="position:absolute;left:5468;top:2713;width:10;height:20" coordorigin="5468,2713" coordsize="10,20">
              <v:shape style="position:absolute;left:5468;top:2713;width:10;height:20" coordorigin="5468,2713" coordsize="10,20" path="m5468,2732l5478,2732,5478,2713,5468,2713,5468,2732xe" filled="true" fillcolor="#000000" stroked="false">
                <v:path arrowok="t"/>
                <v:fill type="solid"/>
              </v:shape>
            </v:group>
            <v:group style="position:absolute;left:5468;top:2732;width:10;height:20" coordorigin="5468,2732" coordsize="10,20">
              <v:shape style="position:absolute;left:5468;top:2732;width:10;height:20" coordorigin="5468,2732" coordsize="10,20" path="m5468,2751l5478,2751,5478,2732,5468,2732,5468,2751xe" filled="true" fillcolor="#000000" stroked="false">
                <v:path arrowok="t"/>
                <v:fill type="solid"/>
              </v:shape>
            </v:group>
            <v:group style="position:absolute;left:5468;top:2751;width:10;height:20" coordorigin="5468,2751" coordsize="10,20">
              <v:shape style="position:absolute;left:5468;top:2751;width:10;height:20" coordorigin="5468,2751" coordsize="10,20" path="m5468,2770l5478,2770,5478,2751,5468,2751,5468,2770xe" filled="true" fillcolor="#000000" stroked="false">
                <v:path arrowok="t"/>
                <v:fill type="solid"/>
              </v:shape>
            </v:group>
            <v:group style="position:absolute;left:5468;top:2770;width:10;height:20" coordorigin="5468,2770" coordsize="10,20">
              <v:shape style="position:absolute;left:5468;top:2770;width:10;height:20" coordorigin="5468,2770" coordsize="10,20" path="m5468,2790l5478,2790,5478,2770,5468,2770,5468,2790xe" filled="true" fillcolor="#000000" stroked="false">
                <v:path arrowok="t"/>
                <v:fill type="solid"/>
              </v:shape>
            </v:group>
            <v:group style="position:absolute;left:5468;top:2790;width:10;height:20" coordorigin="5468,2790" coordsize="10,20">
              <v:shape style="position:absolute;left:5468;top:2790;width:10;height:20" coordorigin="5468,2790" coordsize="10,20" path="m5468,2809l5478,2809,5478,2790,5468,2790,5468,2809xe" filled="true" fillcolor="#000000" stroked="false">
                <v:path arrowok="t"/>
                <v:fill type="solid"/>
              </v:shape>
            </v:group>
            <v:group style="position:absolute;left:5468;top:2809;width:10;height:20" coordorigin="5468,2809" coordsize="10,20">
              <v:shape style="position:absolute;left:5468;top:2809;width:10;height:20" coordorigin="5468,2809" coordsize="10,20" path="m5468,2828l5478,2828,5478,2809,5468,2809,5468,2828xe" filled="true" fillcolor="#000000" stroked="false">
                <v:path arrowok="t"/>
                <v:fill type="solid"/>
              </v:shape>
            </v:group>
            <v:group style="position:absolute;left:5468;top:2828;width:10;height:20" coordorigin="5468,2828" coordsize="10,20">
              <v:shape style="position:absolute;left:5468;top:2828;width:10;height:20" coordorigin="5468,2828" coordsize="10,20" path="m5468,2847l5478,2847,5478,2828,5468,2828,5468,2847xe" filled="true" fillcolor="#000000" stroked="false">
                <v:path arrowok="t"/>
                <v:fill type="solid"/>
              </v:shape>
            </v:group>
            <v:group style="position:absolute;left:5468;top:2847;width:10;height:20" coordorigin="5468,2847" coordsize="10,20">
              <v:shape style="position:absolute;left:5468;top:2847;width:10;height:20" coordorigin="5468,2847" coordsize="10,20" path="m5468,2866l5478,2866,5478,2847,5468,2847,5468,2866xe" filled="true" fillcolor="#000000" stroked="false">
                <v:path arrowok="t"/>
                <v:fill type="solid"/>
              </v:shape>
            </v:group>
            <v:group style="position:absolute;left:5468;top:2866;width:10;height:20" coordorigin="5468,2866" coordsize="10,20">
              <v:shape style="position:absolute;left:5468;top:2866;width:10;height:20" coordorigin="5468,2866" coordsize="10,20" path="m5468,2886l5478,2886,5478,2866,5468,2866,5468,2886xe" filled="true" fillcolor="#000000" stroked="false">
                <v:path arrowok="t"/>
                <v:fill type="solid"/>
              </v:shape>
            </v:group>
            <v:group style="position:absolute;left:5468;top:2886;width:10;height:20" coordorigin="5468,2886" coordsize="10,20">
              <v:shape style="position:absolute;left:5468;top:2886;width:10;height:20" coordorigin="5468,2886" coordsize="10,20" path="m5468,2905l5478,2905,5478,2886,5468,2886,5468,2905xe" filled="true" fillcolor="#000000" stroked="false">
                <v:path arrowok="t"/>
                <v:fill type="solid"/>
              </v:shape>
            </v:group>
            <v:group style="position:absolute;left:5468;top:2905;width:10;height:20" coordorigin="5468,2905" coordsize="10,20">
              <v:shape style="position:absolute;left:5468;top:2905;width:10;height:20" coordorigin="5468,2905" coordsize="10,20" path="m5468,2924l5478,2924,5478,2905,5468,2905,5468,2924xe" filled="true" fillcolor="#000000" stroked="false">
                <v:path arrowok="t"/>
                <v:fill type="solid"/>
              </v:shape>
            </v:group>
            <v:group style="position:absolute;left:5468;top:2924;width:10;height:20" coordorigin="5468,2924" coordsize="10,20">
              <v:shape style="position:absolute;left:5468;top:2924;width:10;height:20" coordorigin="5468,2924" coordsize="10,20" path="m5468,2943l5478,2943,5478,2924,5468,2924,5468,2943xe" filled="true" fillcolor="#000000" stroked="false">
                <v:path arrowok="t"/>
                <v:fill type="solid"/>
              </v:shape>
            </v:group>
            <v:group style="position:absolute;left:5468;top:2943;width:10;height:20" coordorigin="5468,2943" coordsize="10,20">
              <v:shape style="position:absolute;left:5468;top:2943;width:10;height:20" coordorigin="5468,2943" coordsize="10,20" path="m5468,2962l5478,2962,5478,2943,5468,2943,5468,2962xe" filled="true" fillcolor="#000000" stroked="false">
                <v:path arrowok="t"/>
                <v:fill type="solid"/>
              </v:shape>
            </v:group>
            <v:group style="position:absolute;left:5468;top:2962;width:10;height:20" coordorigin="5468,2962" coordsize="10,20">
              <v:shape style="position:absolute;left:5468;top:2962;width:10;height:20" coordorigin="5468,2962" coordsize="10,20" path="m5468,2982l5478,2982,5478,2962,5468,2962,5468,2982xe" filled="true" fillcolor="#000000" stroked="false">
                <v:path arrowok="t"/>
                <v:fill type="solid"/>
              </v:shape>
            </v:group>
            <v:group style="position:absolute;left:5468;top:2982;width:10;height:20" coordorigin="5468,2982" coordsize="10,20">
              <v:shape style="position:absolute;left:5468;top:2982;width:10;height:20" coordorigin="5468,2982" coordsize="10,20" path="m5468,3001l5478,3001,5478,2982,5468,2982,5468,3001xe" filled="true" fillcolor="#000000" stroked="false">
                <v:path arrowok="t"/>
                <v:fill type="solid"/>
              </v:shape>
            </v:group>
            <v:group style="position:absolute;left:5468;top:3001;width:10;height:20" coordorigin="5468,3001" coordsize="10,20">
              <v:shape style="position:absolute;left:5468;top:3001;width:10;height:20" coordorigin="5468,3001" coordsize="10,20" path="m5468,3020l5478,3020,5478,3001,5468,3001,5468,3020xe" filled="true" fillcolor="#000000" stroked="false">
                <v:path arrowok="t"/>
                <v:fill type="solid"/>
              </v:shape>
            </v:group>
            <v:group style="position:absolute;left:5468;top:3020;width:10;height:20" coordorigin="5468,3020" coordsize="10,20">
              <v:shape style="position:absolute;left:5468;top:3020;width:10;height:20" coordorigin="5468,3020" coordsize="10,20" path="m5468,3039l5478,3039,5478,3020,5468,3020,5468,3039xe" filled="true" fillcolor="#000000" stroked="false">
                <v:path arrowok="t"/>
                <v:fill type="solid"/>
              </v:shape>
            </v:group>
            <v:group style="position:absolute;left:5468;top:3039;width:10;height:20" coordorigin="5468,3039" coordsize="10,20">
              <v:shape style="position:absolute;left:5468;top:3039;width:10;height:20" coordorigin="5468,3039" coordsize="10,20" path="m5468,3058l5478,3058,5478,3039,5468,3039,5468,3058xe" filled="true" fillcolor="#000000" stroked="false">
                <v:path arrowok="t"/>
                <v:fill type="solid"/>
              </v:shape>
            </v:group>
            <v:group style="position:absolute;left:5468;top:3058;width:10;height:20" coordorigin="5468,3058" coordsize="10,20">
              <v:shape style="position:absolute;left:5468;top:3058;width:10;height:20" coordorigin="5468,3058" coordsize="10,20" path="m5468,3078l5478,3078,5478,3058,5468,3058,5468,3078xe" filled="true" fillcolor="#000000" stroked="false">
                <v:path arrowok="t"/>
                <v:fill type="solid"/>
              </v:shape>
            </v:group>
            <v:group style="position:absolute;left:5468;top:3078;width:10;height:20" coordorigin="5468,3078" coordsize="10,20">
              <v:shape style="position:absolute;left:5468;top:3078;width:10;height:20" coordorigin="5468,3078" coordsize="10,20" path="m5468,3097l5478,3097,5478,3078,5468,3078,5468,3097xe" filled="true" fillcolor="#000000" stroked="false">
                <v:path arrowok="t"/>
                <v:fill type="solid"/>
              </v:shape>
            </v:group>
            <v:group style="position:absolute;left:5468;top:3097;width:10;height:20" coordorigin="5468,3097" coordsize="10,20">
              <v:shape style="position:absolute;left:5468;top:3097;width:10;height:20" coordorigin="5468,3097" coordsize="10,20" path="m5468,3116l5478,3116,5478,3097,5468,3097,5468,3116xe" filled="true" fillcolor="#000000" stroked="false">
                <v:path arrowok="t"/>
                <v:fill type="solid"/>
              </v:shape>
            </v:group>
            <v:group style="position:absolute;left:5468;top:3116;width:10;height:20" coordorigin="5468,3116" coordsize="10,20">
              <v:shape style="position:absolute;left:5468;top:3116;width:10;height:20" coordorigin="5468,3116" coordsize="10,20" path="m5468,3135l5478,3135,5478,3116,5468,3116,5468,3135xe" filled="true" fillcolor="#000000" stroked="false">
                <v:path arrowok="t"/>
                <v:fill type="solid"/>
              </v:shape>
            </v:group>
            <v:group style="position:absolute;left:5468;top:3135;width:10;height:20" coordorigin="5468,3135" coordsize="10,20">
              <v:shape style="position:absolute;left:5468;top:3135;width:10;height:20" coordorigin="5468,3135" coordsize="10,20" path="m5468,3154l5478,3154,5478,3135,5468,3135,5468,3154xe" filled="true" fillcolor="#000000" stroked="false">
                <v:path arrowok="t"/>
                <v:fill type="solid"/>
              </v:shape>
            </v:group>
            <v:group style="position:absolute;left:5468;top:3154;width:10;height:20" coordorigin="5468,3154" coordsize="10,20">
              <v:shape style="position:absolute;left:5468;top:3154;width:10;height:20" coordorigin="5468,3154" coordsize="10,20" path="m5468,3174l5478,3174,5478,3154,5468,3154,5468,3174xe" filled="true" fillcolor="#000000" stroked="false">
                <v:path arrowok="t"/>
                <v:fill type="solid"/>
              </v:shape>
            </v:group>
            <v:group style="position:absolute;left:5468;top:3174;width:10;height:20" coordorigin="5468,3174" coordsize="10,20">
              <v:shape style="position:absolute;left:5468;top:3174;width:10;height:20" coordorigin="5468,3174" coordsize="10,20" path="m5468,3193l5478,3193,5478,3174,5468,3174,5468,3193xe" filled="true" fillcolor="#000000" stroked="false">
                <v:path arrowok="t"/>
                <v:fill type="solid"/>
              </v:shape>
            </v:group>
            <v:group style="position:absolute;left:5468;top:3193;width:10;height:20" coordorigin="5468,3193" coordsize="10,20">
              <v:shape style="position:absolute;left:5468;top:3193;width:10;height:20" coordorigin="5468,3193" coordsize="10,20" path="m5468,3212l5478,3212,5478,3193,5468,3193,5468,3212xe" filled="true" fillcolor="#000000" stroked="false">
                <v:path arrowok="t"/>
                <v:fill type="solid"/>
              </v:shape>
            </v:group>
            <v:group style="position:absolute;left:5468;top:3212;width:10;height:20" coordorigin="5468,3212" coordsize="10,20">
              <v:shape style="position:absolute;left:5468;top:3212;width:10;height:20" coordorigin="5468,3212" coordsize="10,20" path="m5468,3231l5478,3231,5478,3212,5468,3212,5468,3231xe" filled="true" fillcolor="#000000" stroked="false">
                <v:path arrowok="t"/>
                <v:fill type="solid"/>
              </v:shape>
            </v:group>
            <v:group style="position:absolute;left:5468;top:3231;width:10;height:20" coordorigin="5468,3231" coordsize="10,20">
              <v:shape style="position:absolute;left:5468;top:3231;width:10;height:20" coordorigin="5468,3231" coordsize="10,20" path="m5468,3250l5478,3250,5478,3231,5468,3231,5468,3250xe" filled="true" fillcolor="#000000" stroked="false">
                <v:path arrowok="t"/>
                <v:fill type="solid"/>
              </v:shape>
            </v:group>
            <v:group style="position:absolute;left:5468;top:3250;width:10;height:20" coordorigin="5468,3250" coordsize="10,20">
              <v:shape style="position:absolute;left:5468;top:3250;width:10;height:20" coordorigin="5468,3250" coordsize="10,20" path="m5468,3270l5478,3270,5478,3250,5468,3250,5468,3270xe" filled="true" fillcolor="#000000" stroked="false">
                <v:path arrowok="t"/>
                <v:fill type="solid"/>
              </v:shape>
            </v:group>
            <v:group style="position:absolute;left:5468;top:3270;width:10;height:20" coordorigin="5468,3270" coordsize="10,20">
              <v:shape style="position:absolute;left:5468;top:3270;width:10;height:20" coordorigin="5468,3270" coordsize="10,20" path="m5468,3289l5478,3289,5478,3270,5468,3270,5468,3289xe" filled="true" fillcolor="#000000" stroked="false">
                <v:path arrowok="t"/>
                <v:fill type="solid"/>
              </v:shape>
            </v:group>
            <v:group style="position:absolute;left:5468;top:3289;width:10;height:20" coordorigin="5468,3289" coordsize="10,20">
              <v:shape style="position:absolute;left:5468;top:3289;width:10;height:20" coordorigin="5468,3289" coordsize="10,20" path="m5468,3308l5478,3308,5478,3289,5468,3289,5468,3308xe" filled="true" fillcolor="#000000" stroked="false">
                <v:path arrowok="t"/>
                <v:fill type="solid"/>
              </v:shape>
            </v:group>
            <v:group style="position:absolute;left:5468;top:3308;width:10;height:20" coordorigin="5468,3308" coordsize="10,20">
              <v:shape style="position:absolute;left:5468;top:3308;width:10;height:20" coordorigin="5468,3308" coordsize="10,20" path="m5468,3327l5478,3327,5478,3308,5468,3308,5468,3327xe" filled="true" fillcolor="#000000" stroked="false">
                <v:path arrowok="t"/>
                <v:fill type="solid"/>
              </v:shape>
            </v:group>
            <v:group style="position:absolute;left:5468;top:3327;width:10;height:20" coordorigin="5468,3327" coordsize="10,20">
              <v:shape style="position:absolute;left:5468;top:3327;width:10;height:20" coordorigin="5468,3327" coordsize="10,20" path="m5468,3346l5478,3346,5478,3327,5468,3327,5468,3346xe" filled="true" fillcolor="#000000" stroked="false">
                <v:path arrowok="t"/>
                <v:fill type="solid"/>
              </v:shape>
            </v:group>
            <v:group style="position:absolute;left:5468;top:3346;width:10;height:20" coordorigin="5468,3346" coordsize="10,20">
              <v:shape style="position:absolute;left:5468;top:3346;width:10;height:20" coordorigin="5468,3346" coordsize="10,20" path="m5468,3366l5478,3366,5478,3346,5468,3346,5468,3366xe" filled="true" fillcolor="#000000" stroked="false">
                <v:path arrowok="t"/>
                <v:fill type="solid"/>
              </v:shape>
            </v:group>
            <v:group style="position:absolute;left:5468;top:3366;width:10;height:20" coordorigin="5468,3366" coordsize="10,20">
              <v:shape style="position:absolute;left:5468;top:3366;width:10;height:20" coordorigin="5468,3366" coordsize="10,20" path="m5468,3385l5478,3385,5478,3366,5468,3366,5468,3385xe" filled="true" fillcolor="#000000" stroked="false">
                <v:path arrowok="t"/>
                <v:fill type="solid"/>
              </v:shape>
            </v:group>
            <v:group style="position:absolute;left:5468;top:3385;width:10;height:20" coordorigin="5468,3385" coordsize="10,20">
              <v:shape style="position:absolute;left:5468;top:3385;width:10;height:20" coordorigin="5468,3385" coordsize="10,20" path="m5468,3404l5478,3404,5478,3385,5468,3385,5468,3404xe" filled="true" fillcolor="#000000" stroked="false">
                <v:path arrowok="t"/>
                <v:fill type="solid"/>
              </v:shape>
            </v:group>
            <v:group style="position:absolute;left:5468;top:3404;width:10;height:20" coordorigin="5468,3404" coordsize="10,20">
              <v:shape style="position:absolute;left:5468;top:3404;width:10;height:20" coordorigin="5468,3404" coordsize="10,20" path="m5468,3423l5478,3423,5478,3404,5468,3404,5468,3423xe" filled="true" fillcolor="#000000" stroked="false">
                <v:path arrowok="t"/>
                <v:fill type="solid"/>
              </v:shape>
            </v:group>
            <v:group style="position:absolute;left:5468;top:3423;width:10;height:20" coordorigin="5468,3423" coordsize="10,20">
              <v:shape style="position:absolute;left:5468;top:3423;width:10;height:20" coordorigin="5468,3423" coordsize="10,20" path="m5468,3442l5478,3442,5478,3423,5468,3423,5468,3442xe" filled="true" fillcolor="#000000" stroked="false">
                <v:path arrowok="t"/>
                <v:fill type="solid"/>
              </v:shape>
            </v:group>
            <v:group style="position:absolute;left:5468;top:3442;width:10;height:20" coordorigin="5468,3442" coordsize="10,20">
              <v:shape style="position:absolute;left:5468;top:3442;width:10;height:20" coordorigin="5468,3442" coordsize="10,20" path="m5468,3462l5478,3462,5478,3442,5468,3442,5468,3462xe" filled="true" fillcolor="#000000" stroked="false">
                <v:path arrowok="t"/>
                <v:fill type="solid"/>
              </v:shape>
            </v:group>
            <v:group style="position:absolute;left:5468;top:3462;width:10;height:20" coordorigin="5468,3462" coordsize="10,20">
              <v:shape style="position:absolute;left:5468;top:3462;width:10;height:20" coordorigin="5468,3462" coordsize="10,20" path="m5468,3481l5478,3481,5478,3462,5468,3462,5468,3481xe" filled="true" fillcolor="#000000" stroked="false">
                <v:path arrowok="t"/>
                <v:fill type="solid"/>
              </v:shape>
            </v:group>
            <v:group style="position:absolute;left:5468;top:3481;width:10;height:20" coordorigin="5468,3481" coordsize="10,20">
              <v:shape style="position:absolute;left:5468;top:3481;width:10;height:20" coordorigin="5468,3481" coordsize="10,20" path="m5468,3500l5478,3500,5478,3481,5468,3481,5468,3500xe" filled="true" fillcolor="#000000" stroked="false">
                <v:path arrowok="t"/>
                <v:fill type="solid"/>
              </v:shape>
            </v:group>
            <v:group style="position:absolute;left:5468;top:3500;width:10;height:20" coordorigin="5468,3500" coordsize="10,20">
              <v:shape style="position:absolute;left:5468;top:3500;width:10;height:20" coordorigin="5468,3500" coordsize="10,20" path="m5468,3519l5478,3519,5478,3500,5468,3500,5468,3519xe" filled="true" fillcolor="#000000" stroked="false">
                <v:path arrowok="t"/>
                <v:fill type="solid"/>
              </v:shape>
            </v:group>
            <v:group style="position:absolute;left:5468;top:3519;width:10;height:20" coordorigin="5468,3519" coordsize="10,20">
              <v:shape style="position:absolute;left:5468;top:3519;width:10;height:20" coordorigin="5468,3519" coordsize="10,20" path="m5468,3538l5478,3538,5478,3519,5468,3519,5468,3538xe" filled="true" fillcolor="#000000" stroked="false">
                <v:path arrowok="t"/>
                <v:fill type="solid"/>
              </v:shape>
            </v:group>
            <v:group style="position:absolute;left:5468;top:3538;width:10;height:20" coordorigin="5468,3538" coordsize="10,20">
              <v:shape style="position:absolute;left:5468;top:3538;width:10;height:20" coordorigin="5468,3538" coordsize="10,20" path="m5468,3558l5478,3558,5478,3538,5468,3538,5468,3558xe" filled="true" fillcolor="#000000" stroked="false">
                <v:path arrowok="t"/>
                <v:fill type="solid"/>
              </v:shape>
            </v:group>
            <v:group style="position:absolute;left:5468;top:3558;width:10;height:20" coordorigin="5468,3558" coordsize="10,20">
              <v:shape style="position:absolute;left:5468;top:3558;width:10;height:20" coordorigin="5468,3558" coordsize="10,20" path="m5468,3577l5478,3577,5478,3558,5468,3558,5468,3577xe" filled="true" fillcolor="#000000" stroked="false">
                <v:path arrowok="t"/>
                <v:fill type="solid"/>
              </v:shape>
            </v:group>
            <v:group style="position:absolute;left:5468;top:3577;width:10;height:20" coordorigin="5468,3577" coordsize="10,20">
              <v:shape style="position:absolute;left:5468;top:3577;width:10;height:20" coordorigin="5468,3577" coordsize="10,20" path="m5468,3596l5478,3596,5478,3577,5468,3577,5468,3596xe" filled="true" fillcolor="#000000" stroked="false">
                <v:path arrowok="t"/>
                <v:fill type="solid"/>
              </v:shape>
            </v:group>
            <v:group style="position:absolute;left:5468;top:3596;width:10;height:20" coordorigin="5468,3596" coordsize="10,20">
              <v:shape style="position:absolute;left:5468;top:3596;width:10;height:20" coordorigin="5468,3596" coordsize="10,20" path="m5468,3615l5478,3615,5478,3596,5468,3596,5468,3615xe" filled="true" fillcolor="#000000" stroked="false">
                <v:path arrowok="t"/>
                <v:fill type="solid"/>
              </v:shape>
            </v:group>
            <v:group style="position:absolute;left:5468;top:3624;width:10;height:2" coordorigin="5468,3624" coordsize="10,2">
              <v:shape style="position:absolute;left:5468;top:3624;width:10;height:2" coordorigin="5468,3624" coordsize="10,0" path="m5468,3624l5478,3624e" filled="false" stroked="true" strokeweight=".84003pt" strokecolor="#000000">
                <v:path arrowok="t"/>
              </v:shape>
            </v:group>
            <v:group style="position:absolute;left:6371;top:2617;width:10;height:20" coordorigin="6371,2617" coordsize="10,20">
              <v:shape style="position:absolute;left:6371;top:2617;width:10;height:20" coordorigin="6371,2617" coordsize="10,20" path="m6371,2636l6380,2636,6380,2617,6371,2617,6371,2636xe" filled="true" fillcolor="#000000" stroked="false">
                <v:path arrowok="t"/>
                <v:fill type="solid"/>
              </v:shape>
            </v:group>
            <v:group style="position:absolute;left:6371;top:2636;width:10;height:20" coordorigin="6371,2636" coordsize="10,20">
              <v:shape style="position:absolute;left:6371;top:2636;width:10;height:20" coordorigin="6371,2636" coordsize="10,20" path="m6371,2655l6380,2655,6380,2636,6371,2636,6371,2655xe" filled="true" fillcolor="#000000" stroked="false">
                <v:path arrowok="t"/>
                <v:fill type="solid"/>
              </v:shape>
            </v:group>
            <v:group style="position:absolute;left:6371;top:2655;width:10;height:20" coordorigin="6371,2655" coordsize="10,20">
              <v:shape style="position:absolute;left:6371;top:2655;width:10;height:20" coordorigin="6371,2655" coordsize="10,20" path="m6371,2674l6380,2674,6380,2655,6371,2655,6371,2674xe" filled="true" fillcolor="#000000" stroked="false">
                <v:path arrowok="t"/>
                <v:fill type="solid"/>
              </v:shape>
            </v:group>
            <v:group style="position:absolute;left:6371;top:2674;width:10;height:20" coordorigin="6371,2674" coordsize="10,20">
              <v:shape style="position:absolute;left:6371;top:2674;width:10;height:20" coordorigin="6371,2674" coordsize="10,20" path="m6371,2694l6380,2694,6380,2674,6371,2674,6371,2694xe" filled="true" fillcolor="#000000" stroked="false">
                <v:path arrowok="t"/>
                <v:fill type="solid"/>
              </v:shape>
            </v:group>
            <v:group style="position:absolute;left:6371;top:2694;width:10;height:20" coordorigin="6371,2694" coordsize="10,20">
              <v:shape style="position:absolute;left:6371;top:2694;width:10;height:20" coordorigin="6371,2694" coordsize="10,20" path="m6371,2713l6380,2713,6380,2694,6371,2694,6371,2713xe" filled="true" fillcolor="#000000" stroked="false">
                <v:path arrowok="t"/>
                <v:fill type="solid"/>
              </v:shape>
            </v:group>
            <v:group style="position:absolute;left:6371;top:2713;width:10;height:20" coordorigin="6371,2713" coordsize="10,20">
              <v:shape style="position:absolute;left:6371;top:2713;width:10;height:20" coordorigin="6371,2713" coordsize="10,20" path="m6371,2732l6380,2732,6380,2713,6371,2713,6371,2732xe" filled="true" fillcolor="#000000" stroked="false">
                <v:path arrowok="t"/>
                <v:fill type="solid"/>
              </v:shape>
            </v:group>
            <v:group style="position:absolute;left:6371;top:2732;width:10;height:20" coordorigin="6371,2732" coordsize="10,20">
              <v:shape style="position:absolute;left:6371;top:2732;width:10;height:20" coordorigin="6371,2732" coordsize="10,20" path="m6371,2751l6380,2751,6380,2732,6371,2732,6371,2751xe" filled="true" fillcolor="#000000" stroked="false">
                <v:path arrowok="t"/>
                <v:fill type="solid"/>
              </v:shape>
            </v:group>
            <v:group style="position:absolute;left:6371;top:2751;width:10;height:20" coordorigin="6371,2751" coordsize="10,20">
              <v:shape style="position:absolute;left:6371;top:2751;width:10;height:20" coordorigin="6371,2751" coordsize="10,20" path="m6371,2770l6380,2770,6380,2751,6371,2751,6371,2770xe" filled="true" fillcolor="#000000" stroked="false">
                <v:path arrowok="t"/>
                <v:fill type="solid"/>
              </v:shape>
            </v:group>
            <v:group style="position:absolute;left:6371;top:2770;width:10;height:20" coordorigin="6371,2770" coordsize="10,20">
              <v:shape style="position:absolute;left:6371;top:2770;width:10;height:20" coordorigin="6371,2770" coordsize="10,20" path="m6371,2790l6380,2790,6380,2770,6371,2770,6371,2790xe" filled="true" fillcolor="#000000" stroked="false">
                <v:path arrowok="t"/>
                <v:fill type="solid"/>
              </v:shape>
            </v:group>
            <v:group style="position:absolute;left:6371;top:2790;width:10;height:20" coordorigin="6371,2790" coordsize="10,20">
              <v:shape style="position:absolute;left:6371;top:2790;width:10;height:20" coordorigin="6371,2790" coordsize="10,20" path="m6371,2809l6380,2809,6380,2790,6371,2790,6371,2809xe" filled="true" fillcolor="#000000" stroked="false">
                <v:path arrowok="t"/>
                <v:fill type="solid"/>
              </v:shape>
            </v:group>
            <v:group style="position:absolute;left:6371;top:2809;width:10;height:20" coordorigin="6371,2809" coordsize="10,20">
              <v:shape style="position:absolute;left:6371;top:2809;width:10;height:20" coordorigin="6371,2809" coordsize="10,20" path="m6371,2828l6380,2828,6380,2809,6371,2809,6371,2828xe" filled="true" fillcolor="#000000" stroked="false">
                <v:path arrowok="t"/>
                <v:fill type="solid"/>
              </v:shape>
            </v:group>
            <v:group style="position:absolute;left:6371;top:2828;width:10;height:20" coordorigin="6371,2828" coordsize="10,20">
              <v:shape style="position:absolute;left:6371;top:2828;width:10;height:20" coordorigin="6371,2828" coordsize="10,20" path="m6371,2847l6380,2847,6380,2828,6371,2828,6371,2847xe" filled="true" fillcolor="#000000" stroked="false">
                <v:path arrowok="t"/>
                <v:fill type="solid"/>
              </v:shape>
            </v:group>
            <v:group style="position:absolute;left:6371;top:2847;width:10;height:20" coordorigin="6371,2847" coordsize="10,20">
              <v:shape style="position:absolute;left:6371;top:2847;width:10;height:20" coordorigin="6371,2847" coordsize="10,20" path="m6371,2866l6380,2866,6380,2847,6371,2847,6371,2866xe" filled="true" fillcolor="#000000" stroked="false">
                <v:path arrowok="t"/>
                <v:fill type="solid"/>
              </v:shape>
            </v:group>
            <v:group style="position:absolute;left:6371;top:2866;width:10;height:20" coordorigin="6371,2866" coordsize="10,20">
              <v:shape style="position:absolute;left:6371;top:2866;width:10;height:20" coordorigin="6371,2866" coordsize="10,20" path="m6371,2886l6380,2886,6380,2866,6371,2866,6371,2886xe" filled="true" fillcolor="#000000" stroked="false">
                <v:path arrowok="t"/>
                <v:fill type="solid"/>
              </v:shape>
            </v:group>
            <v:group style="position:absolute;left:6371;top:2886;width:10;height:20" coordorigin="6371,2886" coordsize="10,20">
              <v:shape style="position:absolute;left:6371;top:2886;width:10;height:20" coordorigin="6371,2886" coordsize="10,20" path="m6371,2905l6380,2905,6380,2886,6371,2886,6371,2905xe" filled="true" fillcolor="#000000" stroked="false">
                <v:path arrowok="t"/>
                <v:fill type="solid"/>
              </v:shape>
            </v:group>
            <v:group style="position:absolute;left:6371;top:2905;width:10;height:20" coordorigin="6371,2905" coordsize="10,20">
              <v:shape style="position:absolute;left:6371;top:2905;width:10;height:20" coordorigin="6371,2905" coordsize="10,20" path="m6371,2924l6380,2924,6380,2905,6371,2905,6371,2924xe" filled="true" fillcolor="#000000" stroked="false">
                <v:path arrowok="t"/>
                <v:fill type="solid"/>
              </v:shape>
            </v:group>
            <v:group style="position:absolute;left:6371;top:2924;width:10;height:20" coordorigin="6371,2924" coordsize="10,20">
              <v:shape style="position:absolute;left:6371;top:2924;width:10;height:20" coordorigin="6371,2924" coordsize="10,20" path="m6371,2943l6380,2943,6380,2924,6371,2924,6371,2943xe" filled="true" fillcolor="#000000" stroked="false">
                <v:path arrowok="t"/>
                <v:fill type="solid"/>
              </v:shape>
            </v:group>
            <v:group style="position:absolute;left:6371;top:2943;width:10;height:20" coordorigin="6371,2943" coordsize="10,20">
              <v:shape style="position:absolute;left:6371;top:2943;width:10;height:20" coordorigin="6371,2943" coordsize="10,20" path="m6371,2962l6380,2962,6380,2943,6371,2943,6371,2962xe" filled="true" fillcolor="#000000" stroked="false">
                <v:path arrowok="t"/>
                <v:fill type="solid"/>
              </v:shape>
            </v:group>
            <v:group style="position:absolute;left:6371;top:2962;width:10;height:20" coordorigin="6371,2962" coordsize="10,20">
              <v:shape style="position:absolute;left:6371;top:2962;width:10;height:20" coordorigin="6371,2962" coordsize="10,20" path="m6371,2982l6380,2982,6380,2962,6371,2962,6371,2982xe" filled="true" fillcolor="#000000" stroked="false">
                <v:path arrowok="t"/>
                <v:fill type="solid"/>
              </v:shape>
            </v:group>
            <v:group style="position:absolute;left:6371;top:2982;width:10;height:20" coordorigin="6371,2982" coordsize="10,20">
              <v:shape style="position:absolute;left:6371;top:2982;width:10;height:20" coordorigin="6371,2982" coordsize="10,20" path="m6371,3001l6380,3001,6380,2982,6371,2982,6371,3001xe" filled="true" fillcolor="#000000" stroked="false">
                <v:path arrowok="t"/>
                <v:fill type="solid"/>
              </v:shape>
            </v:group>
            <v:group style="position:absolute;left:6371;top:3001;width:10;height:20" coordorigin="6371,3001" coordsize="10,20">
              <v:shape style="position:absolute;left:6371;top:3001;width:10;height:20" coordorigin="6371,3001" coordsize="10,20" path="m6371,3020l6380,3020,6380,3001,6371,3001,6371,3020xe" filled="true" fillcolor="#000000" stroked="false">
                <v:path arrowok="t"/>
                <v:fill type="solid"/>
              </v:shape>
            </v:group>
            <v:group style="position:absolute;left:6371;top:3020;width:10;height:20" coordorigin="6371,3020" coordsize="10,20">
              <v:shape style="position:absolute;left:6371;top:3020;width:10;height:20" coordorigin="6371,3020" coordsize="10,20" path="m6371,3039l6380,3039,6380,3020,6371,3020,6371,3039xe" filled="true" fillcolor="#000000" stroked="false">
                <v:path arrowok="t"/>
                <v:fill type="solid"/>
              </v:shape>
            </v:group>
            <v:group style="position:absolute;left:6371;top:3039;width:10;height:20" coordorigin="6371,3039" coordsize="10,20">
              <v:shape style="position:absolute;left:6371;top:3039;width:10;height:20" coordorigin="6371,3039" coordsize="10,20" path="m6371,3058l6380,3058,6380,3039,6371,3039,6371,3058xe" filled="true" fillcolor="#000000" stroked="false">
                <v:path arrowok="t"/>
                <v:fill type="solid"/>
              </v:shape>
            </v:group>
            <v:group style="position:absolute;left:6371;top:3058;width:10;height:20" coordorigin="6371,3058" coordsize="10,20">
              <v:shape style="position:absolute;left:6371;top:3058;width:10;height:20" coordorigin="6371,3058" coordsize="10,20" path="m6371,3078l6380,3078,6380,3058,6371,3058,6371,3078xe" filled="true" fillcolor="#000000" stroked="false">
                <v:path arrowok="t"/>
                <v:fill type="solid"/>
              </v:shape>
            </v:group>
            <v:group style="position:absolute;left:6371;top:3078;width:10;height:20" coordorigin="6371,3078" coordsize="10,20">
              <v:shape style="position:absolute;left:6371;top:3078;width:10;height:20" coordorigin="6371,3078" coordsize="10,20" path="m6371,3097l6380,3097,6380,3078,6371,3078,6371,3097xe" filled="true" fillcolor="#000000" stroked="false">
                <v:path arrowok="t"/>
                <v:fill type="solid"/>
              </v:shape>
            </v:group>
            <v:group style="position:absolute;left:6371;top:3097;width:10;height:20" coordorigin="6371,3097" coordsize="10,20">
              <v:shape style="position:absolute;left:6371;top:3097;width:10;height:20" coordorigin="6371,3097" coordsize="10,20" path="m6371,3116l6380,3116,6380,3097,6371,3097,6371,3116xe" filled="true" fillcolor="#000000" stroked="false">
                <v:path arrowok="t"/>
                <v:fill type="solid"/>
              </v:shape>
            </v:group>
            <v:group style="position:absolute;left:6371;top:3116;width:10;height:20" coordorigin="6371,3116" coordsize="10,20">
              <v:shape style="position:absolute;left:6371;top:3116;width:10;height:20" coordorigin="6371,3116" coordsize="10,20" path="m6371,3135l6380,3135,6380,3116,6371,3116,6371,3135xe" filled="true" fillcolor="#000000" stroked="false">
                <v:path arrowok="t"/>
                <v:fill type="solid"/>
              </v:shape>
            </v:group>
            <v:group style="position:absolute;left:6371;top:3135;width:10;height:20" coordorigin="6371,3135" coordsize="10,20">
              <v:shape style="position:absolute;left:6371;top:3135;width:10;height:20" coordorigin="6371,3135" coordsize="10,20" path="m6371,3154l6380,3154,6380,3135,6371,3135,6371,3154xe" filled="true" fillcolor="#000000" stroked="false">
                <v:path arrowok="t"/>
                <v:fill type="solid"/>
              </v:shape>
            </v:group>
            <v:group style="position:absolute;left:6371;top:3154;width:10;height:20" coordorigin="6371,3154" coordsize="10,20">
              <v:shape style="position:absolute;left:6371;top:3154;width:10;height:20" coordorigin="6371,3154" coordsize="10,20" path="m6371,3174l6380,3174,6380,3154,6371,3154,6371,3174xe" filled="true" fillcolor="#000000" stroked="false">
                <v:path arrowok="t"/>
                <v:fill type="solid"/>
              </v:shape>
            </v:group>
            <v:group style="position:absolute;left:6371;top:3174;width:10;height:20" coordorigin="6371,3174" coordsize="10,20">
              <v:shape style="position:absolute;left:6371;top:3174;width:10;height:20" coordorigin="6371,3174" coordsize="10,20" path="m6371,3193l6380,3193,6380,3174,6371,3174,6371,3193xe" filled="true" fillcolor="#000000" stroked="false">
                <v:path arrowok="t"/>
                <v:fill type="solid"/>
              </v:shape>
            </v:group>
            <v:group style="position:absolute;left:6371;top:3193;width:10;height:20" coordorigin="6371,3193" coordsize="10,20">
              <v:shape style="position:absolute;left:6371;top:3193;width:10;height:20" coordorigin="6371,3193" coordsize="10,20" path="m6371,3212l6380,3212,6380,3193,6371,3193,6371,3212xe" filled="true" fillcolor="#000000" stroked="false">
                <v:path arrowok="t"/>
                <v:fill type="solid"/>
              </v:shape>
            </v:group>
            <v:group style="position:absolute;left:6371;top:3212;width:10;height:20" coordorigin="6371,3212" coordsize="10,20">
              <v:shape style="position:absolute;left:6371;top:3212;width:10;height:20" coordorigin="6371,3212" coordsize="10,20" path="m6371,3231l6380,3231,6380,3212,6371,3212,6371,3231xe" filled="true" fillcolor="#000000" stroked="false">
                <v:path arrowok="t"/>
                <v:fill type="solid"/>
              </v:shape>
            </v:group>
            <v:group style="position:absolute;left:6371;top:3231;width:10;height:20" coordorigin="6371,3231" coordsize="10,20">
              <v:shape style="position:absolute;left:6371;top:3231;width:10;height:20" coordorigin="6371,3231" coordsize="10,20" path="m6371,3250l6380,3250,6380,3231,6371,3231,6371,3250xe" filled="true" fillcolor="#000000" stroked="false">
                <v:path arrowok="t"/>
                <v:fill type="solid"/>
              </v:shape>
            </v:group>
            <v:group style="position:absolute;left:6371;top:3250;width:10;height:20" coordorigin="6371,3250" coordsize="10,20">
              <v:shape style="position:absolute;left:6371;top:3250;width:10;height:20" coordorigin="6371,3250" coordsize="10,20" path="m6371,3270l6380,3270,6380,3250,6371,3250,6371,3270xe" filled="true" fillcolor="#000000" stroked="false">
                <v:path arrowok="t"/>
                <v:fill type="solid"/>
              </v:shape>
            </v:group>
            <v:group style="position:absolute;left:6371;top:3270;width:10;height:20" coordorigin="6371,3270" coordsize="10,20">
              <v:shape style="position:absolute;left:6371;top:3270;width:10;height:20" coordorigin="6371,3270" coordsize="10,20" path="m6371,3289l6380,3289,6380,3270,6371,3270,6371,3289xe" filled="true" fillcolor="#000000" stroked="false">
                <v:path arrowok="t"/>
                <v:fill type="solid"/>
              </v:shape>
            </v:group>
            <v:group style="position:absolute;left:6371;top:3289;width:10;height:20" coordorigin="6371,3289" coordsize="10,20">
              <v:shape style="position:absolute;left:6371;top:3289;width:10;height:20" coordorigin="6371,3289" coordsize="10,20" path="m6371,3308l6380,3308,6380,3289,6371,3289,6371,3308xe" filled="true" fillcolor="#000000" stroked="false">
                <v:path arrowok="t"/>
                <v:fill type="solid"/>
              </v:shape>
            </v:group>
            <v:group style="position:absolute;left:6371;top:3308;width:10;height:20" coordorigin="6371,3308" coordsize="10,20">
              <v:shape style="position:absolute;left:6371;top:3308;width:10;height:20" coordorigin="6371,3308" coordsize="10,20" path="m6371,3327l6380,3327,6380,3308,6371,3308,6371,3327xe" filled="true" fillcolor="#000000" stroked="false">
                <v:path arrowok="t"/>
                <v:fill type="solid"/>
              </v:shape>
            </v:group>
            <v:group style="position:absolute;left:6371;top:3327;width:10;height:20" coordorigin="6371,3327" coordsize="10,20">
              <v:shape style="position:absolute;left:6371;top:3327;width:10;height:20" coordorigin="6371,3327" coordsize="10,20" path="m6371,3346l6380,3346,6380,3327,6371,3327,6371,3346xe" filled="true" fillcolor="#000000" stroked="false">
                <v:path arrowok="t"/>
                <v:fill type="solid"/>
              </v:shape>
            </v:group>
            <v:group style="position:absolute;left:6371;top:3346;width:10;height:20" coordorigin="6371,3346" coordsize="10,20">
              <v:shape style="position:absolute;left:6371;top:3346;width:10;height:20" coordorigin="6371,3346" coordsize="10,20" path="m6371,3366l6380,3366,6380,3346,6371,3346,6371,3366xe" filled="true" fillcolor="#000000" stroked="false">
                <v:path arrowok="t"/>
                <v:fill type="solid"/>
              </v:shape>
            </v:group>
            <v:group style="position:absolute;left:6371;top:3366;width:10;height:20" coordorigin="6371,3366" coordsize="10,20">
              <v:shape style="position:absolute;left:6371;top:3366;width:10;height:20" coordorigin="6371,3366" coordsize="10,20" path="m6371,3385l6380,3385,6380,3366,6371,3366,6371,3385xe" filled="true" fillcolor="#000000" stroked="false">
                <v:path arrowok="t"/>
                <v:fill type="solid"/>
              </v:shape>
            </v:group>
            <v:group style="position:absolute;left:6371;top:3385;width:10;height:20" coordorigin="6371,3385" coordsize="10,20">
              <v:shape style="position:absolute;left:6371;top:3385;width:10;height:20" coordorigin="6371,3385" coordsize="10,20" path="m6371,3404l6380,3404,6380,3385,6371,3385,6371,3404xe" filled="true" fillcolor="#000000" stroked="false">
                <v:path arrowok="t"/>
                <v:fill type="solid"/>
              </v:shape>
            </v:group>
            <v:group style="position:absolute;left:6371;top:3404;width:10;height:20" coordorigin="6371,3404" coordsize="10,20">
              <v:shape style="position:absolute;left:6371;top:3404;width:10;height:20" coordorigin="6371,3404" coordsize="10,20" path="m6371,3423l6380,3423,6380,3404,6371,3404,6371,3423xe" filled="true" fillcolor="#000000" stroked="false">
                <v:path arrowok="t"/>
                <v:fill type="solid"/>
              </v:shape>
            </v:group>
            <v:group style="position:absolute;left:6371;top:3423;width:10;height:20" coordorigin="6371,3423" coordsize="10,20">
              <v:shape style="position:absolute;left:6371;top:3423;width:10;height:20" coordorigin="6371,3423" coordsize="10,20" path="m6371,3442l6380,3442,6380,3423,6371,3423,6371,3442xe" filled="true" fillcolor="#000000" stroked="false">
                <v:path arrowok="t"/>
                <v:fill type="solid"/>
              </v:shape>
            </v:group>
            <v:group style="position:absolute;left:6371;top:3442;width:10;height:20" coordorigin="6371,3442" coordsize="10,20">
              <v:shape style="position:absolute;left:6371;top:3442;width:10;height:20" coordorigin="6371,3442" coordsize="10,20" path="m6371,3462l6380,3462,6380,3442,6371,3442,6371,3462xe" filled="true" fillcolor="#000000" stroked="false">
                <v:path arrowok="t"/>
                <v:fill type="solid"/>
              </v:shape>
            </v:group>
            <v:group style="position:absolute;left:6371;top:3462;width:10;height:20" coordorigin="6371,3462" coordsize="10,20">
              <v:shape style="position:absolute;left:6371;top:3462;width:10;height:20" coordorigin="6371,3462" coordsize="10,20" path="m6371,3481l6380,3481,6380,3462,6371,3462,6371,3481xe" filled="true" fillcolor="#000000" stroked="false">
                <v:path arrowok="t"/>
                <v:fill type="solid"/>
              </v:shape>
            </v:group>
            <v:group style="position:absolute;left:6371;top:3481;width:10;height:20" coordorigin="6371,3481" coordsize="10,20">
              <v:shape style="position:absolute;left:6371;top:3481;width:10;height:20" coordorigin="6371,3481" coordsize="10,20" path="m6371,3500l6380,3500,6380,3481,6371,3481,6371,3500xe" filled="true" fillcolor="#000000" stroked="false">
                <v:path arrowok="t"/>
                <v:fill type="solid"/>
              </v:shape>
            </v:group>
            <v:group style="position:absolute;left:6371;top:3500;width:10;height:20" coordorigin="6371,3500" coordsize="10,20">
              <v:shape style="position:absolute;left:6371;top:3500;width:10;height:20" coordorigin="6371,3500" coordsize="10,20" path="m6371,3519l6380,3519,6380,3500,6371,3500,6371,3519xe" filled="true" fillcolor="#000000" stroked="false">
                <v:path arrowok="t"/>
                <v:fill type="solid"/>
              </v:shape>
            </v:group>
            <v:group style="position:absolute;left:6371;top:3519;width:10;height:20" coordorigin="6371,3519" coordsize="10,20">
              <v:shape style="position:absolute;left:6371;top:3519;width:10;height:20" coordorigin="6371,3519" coordsize="10,20" path="m6371,3538l6380,3538,6380,3519,6371,3519,6371,3538xe" filled="true" fillcolor="#000000" stroked="false">
                <v:path arrowok="t"/>
                <v:fill type="solid"/>
              </v:shape>
            </v:group>
            <v:group style="position:absolute;left:6371;top:3538;width:10;height:20" coordorigin="6371,3538" coordsize="10,20">
              <v:shape style="position:absolute;left:6371;top:3538;width:10;height:20" coordorigin="6371,3538" coordsize="10,20" path="m6371,3558l6380,3558,6380,3538,6371,3538,6371,3558xe" filled="true" fillcolor="#000000" stroked="false">
                <v:path arrowok="t"/>
                <v:fill type="solid"/>
              </v:shape>
            </v:group>
            <v:group style="position:absolute;left:6371;top:3558;width:10;height:20" coordorigin="6371,3558" coordsize="10,20">
              <v:shape style="position:absolute;left:6371;top:3558;width:10;height:20" coordorigin="6371,3558" coordsize="10,20" path="m6371,3577l6380,3577,6380,3558,6371,3558,6371,3577xe" filled="true" fillcolor="#000000" stroked="false">
                <v:path arrowok="t"/>
                <v:fill type="solid"/>
              </v:shape>
            </v:group>
            <v:group style="position:absolute;left:6371;top:3577;width:10;height:20" coordorigin="6371,3577" coordsize="10,20">
              <v:shape style="position:absolute;left:6371;top:3577;width:10;height:20" coordorigin="6371,3577" coordsize="10,20" path="m6371,3596l6380,3596,6380,3577,6371,3577,6371,3596xe" filled="true" fillcolor="#000000" stroked="false">
                <v:path arrowok="t"/>
                <v:fill type="solid"/>
              </v:shape>
            </v:group>
            <v:group style="position:absolute;left:6371;top:3596;width:10;height:20" coordorigin="6371,3596" coordsize="10,20">
              <v:shape style="position:absolute;left:6371;top:3596;width:10;height:20" coordorigin="6371,3596" coordsize="10,20" path="m6371,3615l6380,3615,6380,3596,6371,3596,6371,3615xe" filled="true" fillcolor="#000000" stroked="false">
                <v:path arrowok="t"/>
                <v:fill type="solid"/>
              </v:shape>
            </v:group>
            <v:group style="position:absolute;left:6371;top:3624;width:10;height:2" coordorigin="6371,3624" coordsize="10,2">
              <v:shape style="position:absolute;left:6371;top:3624;width:10;height:2" coordorigin="6371,3624" coordsize="10,0" path="m6371,3624l6380,3624e" filled="false" stroked="true" strokeweight=".84003pt" strokecolor="#000000">
                <v:path arrowok="t"/>
              </v:shape>
            </v:group>
            <v:group style="position:absolute;left:6940;top:2617;width:10;height:20" coordorigin="6940,2617" coordsize="10,20">
              <v:shape style="position:absolute;left:6940;top:2617;width:10;height:20" coordorigin="6940,2617" coordsize="10,20" path="m6940,2636l6949,2636,6949,2617,6940,2617,6940,2636xe" filled="true" fillcolor="#000000" stroked="false">
                <v:path arrowok="t"/>
                <v:fill type="solid"/>
              </v:shape>
            </v:group>
            <v:group style="position:absolute;left:6940;top:2636;width:10;height:20" coordorigin="6940,2636" coordsize="10,20">
              <v:shape style="position:absolute;left:6940;top:2636;width:10;height:20" coordorigin="6940,2636" coordsize="10,20" path="m6940,2655l6949,2655,6949,2636,6940,2636,6940,2655xe" filled="true" fillcolor="#000000" stroked="false">
                <v:path arrowok="t"/>
                <v:fill type="solid"/>
              </v:shape>
            </v:group>
            <v:group style="position:absolute;left:6940;top:2655;width:10;height:20" coordorigin="6940,2655" coordsize="10,20">
              <v:shape style="position:absolute;left:6940;top:2655;width:10;height:20" coordorigin="6940,2655" coordsize="10,20" path="m6940,2674l6949,2674,6949,2655,6940,2655,6940,2674xe" filled="true" fillcolor="#000000" stroked="false">
                <v:path arrowok="t"/>
                <v:fill type="solid"/>
              </v:shape>
            </v:group>
            <v:group style="position:absolute;left:6940;top:2674;width:10;height:20" coordorigin="6940,2674" coordsize="10,20">
              <v:shape style="position:absolute;left:6940;top:2674;width:10;height:20" coordorigin="6940,2674" coordsize="10,20" path="m6940,2694l6949,2694,6949,2674,6940,2674,6940,2694xe" filled="true" fillcolor="#000000" stroked="false">
                <v:path arrowok="t"/>
                <v:fill type="solid"/>
              </v:shape>
            </v:group>
            <v:group style="position:absolute;left:6940;top:2694;width:10;height:20" coordorigin="6940,2694" coordsize="10,20">
              <v:shape style="position:absolute;left:6940;top:2694;width:10;height:20" coordorigin="6940,2694" coordsize="10,20" path="m6940,2713l6949,2713,6949,2694,6940,2694,6940,2713xe" filled="true" fillcolor="#000000" stroked="false">
                <v:path arrowok="t"/>
                <v:fill type="solid"/>
              </v:shape>
            </v:group>
            <v:group style="position:absolute;left:6940;top:2713;width:10;height:20" coordorigin="6940,2713" coordsize="10,20">
              <v:shape style="position:absolute;left:6940;top:2713;width:10;height:20" coordorigin="6940,2713" coordsize="10,20" path="m6940,2732l6949,2732,6949,2713,6940,2713,6940,2732xe" filled="true" fillcolor="#000000" stroked="false">
                <v:path arrowok="t"/>
                <v:fill type="solid"/>
              </v:shape>
            </v:group>
            <v:group style="position:absolute;left:6940;top:2732;width:10;height:20" coordorigin="6940,2732" coordsize="10,20">
              <v:shape style="position:absolute;left:6940;top:2732;width:10;height:20" coordorigin="6940,2732" coordsize="10,20" path="m6940,2751l6949,2751,6949,2732,6940,2732,6940,2751xe" filled="true" fillcolor="#000000" stroked="false">
                <v:path arrowok="t"/>
                <v:fill type="solid"/>
              </v:shape>
            </v:group>
            <v:group style="position:absolute;left:6940;top:2751;width:10;height:20" coordorigin="6940,2751" coordsize="10,20">
              <v:shape style="position:absolute;left:6940;top:2751;width:10;height:20" coordorigin="6940,2751" coordsize="10,20" path="m6940,2770l6949,2770,6949,2751,6940,2751,6940,2770xe" filled="true" fillcolor="#000000" stroked="false">
                <v:path arrowok="t"/>
                <v:fill type="solid"/>
              </v:shape>
            </v:group>
            <v:group style="position:absolute;left:6940;top:2770;width:10;height:20" coordorigin="6940,2770" coordsize="10,20">
              <v:shape style="position:absolute;left:6940;top:2770;width:10;height:20" coordorigin="6940,2770" coordsize="10,20" path="m6940,2790l6949,2790,6949,2770,6940,2770,6940,2790xe" filled="true" fillcolor="#000000" stroked="false">
                <v:path arrowok="t"/>
                <v:fill type="solid"/>
              </v:shape>
            </v:group>
            <v:group style="position:absolute;left:6940;top:2790;width:10;height:20" coordorigin="6940,2790" coordsize="10,20">
              <v:shape style="position:absolute;left:6940;top:2790;width:10;height:20" coordorigin="6940,2790" coordsize="10,20" path="m6940,2809l6949,2809,6949,2790,6940,2790,6940,2809xe" filled="true" fillcolor="#000000" stroked="false">
                <v:path arrowok="t"/>
                <v:fill type="solid"/>
              </v:shape>
            </v:group>
            <v:group style="position:absolute;left:6940;top:2809;width:10;height:20" coordorigin="6940,2809" coordsize="10,20">
              <v:shape style="position:absolute;left:6940;top:2809;width:10;height:20" coordorigin="6940,2809" coordsize="10,20" path="m6940,2828l6949,2828,6949,2809,6940,2809,6940,2828xe" filled="true" fillcolor="#000000" stroked="false">
                <v:path arrowok="t"/>
                <v:fill type="solid"/>
              </v:shape>
            </v:group>
            <v:group style="position:absolute;left:6940;top:2828;width:10;height:20" coordorigin="6940,2828" coordsize="10,20">
              <v:shape style="position:absolute;left:6940;top:2828;width:10;height:20" coordorigin="6940,2828" coordsize="10,20" path="m6940,2847l6949,2847,6949,2828,6940,2828,6940,2847xe" filled="true" fillcolor="#000000" stroked="false">
                <v:path arrowok="t"/>
                <v:fill type="solid"/>
              </v:shape>
            </v:group>
            <v:group style="position:absolute;left:6940;top:2847;width:10;height:20" coordorigin="6940,2847" coordsize="10,20">
              <v:shape style="position:absolute;left:6940;top:2847;width:10;height:20" coordorigin="6940,2847" coordsize="10,20" path="m6940,2866l6949,2866,6949,2847,6940,2847,6940,2866xe" filled="true" fillcolor="#000000" stroked="false">
                <v:path arrowok="t"/>
                <v:fill type="solid"/>
              </v:shape>
            </v:group>
            <v:group style="position:absolute;left:6940;top:2866;width:10;height:20" coordorigin="6940,2866" coordsize="10,20">
              <v:shape style="position:absolute;left:6940;top:2866;width:10;height:20" coordorigin="6940,2866" coordsize="10,20" path="m6940,2886l6949,2886,6949,2866,6940,2866,6940,2886xe" filled="true" fillcolor="#000000" stroked="false">
                <v:path arrowok="t"/>
                <v:fill type="solid"/>
              </v:shape>
            </v:group>
            <v:group style="position:absolute;left:6940;top:2886;width:10;height:20" coordorigin="6940,2886" coordsize="10,20">
              <v:shape style="position:absolute;left:6940;top:2886;width:10;height:20" coordorigin="6940,2886" coordsize="10,20" path="m6940,2905l6949,2905,6949,2886,6940,2886,6940,2905xe" filled="true" fillcolor="#000000" stroked="false">
                <v:path arrowok="t"/>
                <v:fill type="solid"/>
              </v:shape>
            </v:group>
            <v:group style="position:absolute;left:6940;top:2905;width:10;height:20" coordorigin="6940,2905" coordsize="10,20">
              <v:shape style="position:absolute;left:6940;top:2905;width:10;height:20" coordorigin="6940,2905" coordsize="10,20" path="m6940,2924l6949,2924,6949,2905,6940,2905,6940,2924xe" filled="true" fillcolor="#000000" stroked="false">
                <v:path arrowok="t"/>
                <v:fill type="solid"/>
              </v:shape>
            </v:group>
            <v:group style="position:absolute;left:6940;top:2924;width:10;height:20" coordorigin="6940,2924" coordsize="10,20">
              <v:shape style="position:absolute;left:6940;top:2924;width:10;height:20" coordorigin="6940,2924" coordsize="10,20" path="m6940,2943l6949,2943,6949,2924,6940,2924,6940,2943xe" filled="true" fillcolor="#000000" stroked="false">
                <v:path arrowok="t"/>
                <v:fill type="solid"/>
              </v:shape>
            </v:group>
            <v:group style="position:absolute;left:6940;top:2943;width:10;height:20" coordorigin="6940,2943" coordsize="10,20">
              <v:shape style="position:absolute;left:6940;top:2943;width:10;height:20" coordorigin="6940,2943" coordsize="10,20" path="m6940,2962l6949,2962,6949,2943,6940,2943,6940,2962xe" filled="true" fillcolor="#000000" stroked="false">
                <v:path arrowok="t"/>
                <v:fill type="solid"/>
              </v:shape>
            </v:group>
            <v:group style="position:absolute;left:6940;top:2962;width:10;height:20" coordorigin="6940,2962" coordsize="10,20">
              <v:shape style="position:absolute;left:6940;top:2962;width:10;height:20" coordorigin="6940,2962" coordsize="10,20" path="m6940,2982l6949,2982,6949,2962,6940,2962,6940,2982xe" filled="true" fillcolor="#000000" stroked="false">
                <v:path arrowok="t"/>
                <v:fill type="solid"/>
              </v:shape>
            </v:group>
            <v:group style="position:absolute;left:6940;top:2982;width:10;height:20" coordorigin="6940,2982" coordsize="10,20">
              <v:shape style="position:absolute;left:6940;top:2982;width:10;height:20" coordorigin="6940,2982" coordsize="10,20" path="m6940,3001l6949,3001,6949,2982,6940,2982,6940,3001xe" filled="true" fillcolor="#000000" stroked="false">
                <v:path arrowok="t"/>
                <v:fill type="solid"/>
              </v:shape>
            </v:group>
            <v:group style="position:absolute;left:6940;top:3001;width:10;height:20" coordorigin="6940,3001" coordsize="10,20">
              <v:shape style="position:absolute;left:6940;top:3001;width:10;height:20" coordorigin="6940,3001" coordsize="10,20" path="m6940,3020l6949,3020,6949,3001,6940,3001,6940,3020xe" filled="true" fillcolor="#000000" stroked="false">
                <v:path arrowok="t"/>
                <v:fill type="solid"/>
              </v:shape>
            </v:group>
            <v:group style="position:absolute;left:6940;top:3020;width:10;height:20" coordorigin="6940,3020" coordsize="10,20">
              <v:shape style="position:absolute;left:6940;top:3020;width:10;height:20" coordorigin="6940,3020" coordsize="10,20" path="m6940,3039l6949,3039,6949,3020,6940,3020,6940,3039xe" filled="true" fillcolor="#000000" stroked="false">
                <v:path arrowok="t"/>
                <v:fill type="solid"/>
              </v:shape>
            </v:group>
            <v:group style="position:absolute;left:6940;top:3039;width:10;height:20" coordorigin="6940,3039" coordsize="10,20">
              <v:shape style="position:absolute;left:6940;top:3039;width:10;height:20" coordorigin="6940,3039" coordsize="10,20" path="m6940,3058l6949,3058,6949,3039,6940,3039,6940,3058xe" filled="true" fillcolor="#000000" stroked="false">
                <v:path arrowok="t"/>
                <v:fill type="solid"/>
              </v:shape>
            </v:group>
            <v:group style="position:absolute;left:6940;top:3058;width:10;height:20" coordorigin="6940,3058" coordsize="10,20">
              <v:shape style="position:absolute;left:6940;top:3058;width:10;height:20" coordorigin="6940,3058" coordsize="10,20" path="m6940,3078l6949,3078,6949,3058,6940,3058,6940,3078xe" filled="true" fillcolor="#000000" stroked="false">
                <v:path arrowok="t"/>
                <v:fill type="solid"/>
              </v:shape>
            </v:group>
            <v:group style="position:absolute;left:6940;top:3078;width:10;height:20" coordorigin="6940,3078" coordsize="10,20">
              <v:shape style="position:absolute;left:6940;top:3078;width:10;height:20" coordorigin="6940,3078" coordsize="10,20" path="m6940,3097l6949,3097,6949,3078,6940,3078,6940,3097xe" filled="true" fillcolor="#000000" stroked="false">
                <v:path arrowok="t"/>
                <v:fill type="solid"/>
              </v:shape>
            </v:group>
            <v:group style="position:absolute;left:6940;top:3097;width:10;height:20" coordorigin="6940,3097" coordsize="10,20">
              <v:shape style="position:absolute;left:6940;top:3097;width:10;height:20" coordorigin="6940,3097" coordsize="10,20" path="m6940,3116l6949,3116,6949,3097,6940,3097,6940,3116xe" filled="true" fillcolor="#000000" stroked="false">
                <v:path arrowok="t"/>
                <v:fill type="solid"/>
              </v:shape>
            </v:group>
            <v:group style="position:absolute;left:6940;top:3116;width:10;height:20" coordorigin="6940,3116" coordsize="10,20">
              <v:shape style="position:absolute;left:6940;top:3116;width:10;height:20" coordorigin="6940,3116" coordsize="10,20" path="m6940,3135l6949,3135,6949,3116,6940,3116,6940,3135xe" filled="true" fillcolor="#000000" stroked="false">
                <v:path arrowok="t"/>
                <v:fill type="solid"/>
              </v:shape>
            </v:group>
            <v:group style="position:absolute;left:6940;top:3135;width:10;height:20" coordorigin="6940,3135" coordsize="10,20">
              <v:shape style="position:absolute;left:6940;top:3135;width:10;height:20" coordorigin="6940,3135" coordsize="10,20" path="m6940,3154l6949,3154,6949,3135,6940,3135,6940,3154xe" filled="true" fillcolor="#000000" stroked="false">
                <v:path arrowok="t"/>
                <v:fill type="solid"/>
              </v:shape>
            </v:group>
            <v:group style="position:absolute;left:6940;top:3154;width:10;height:20" coordorigin="6940,3154" coordsize="10,20">
              <v:shape style="position:absolute;left:6940;top:3154;width:10;height:20" coordorigin="6940,3154" coordsize="10,20" path="m6940,3174l6949,3174,6949,3154,6940,3154,6940,3174xe" filled="true" fillcolor="#000000" stroked="false">
                <v:path arrowok="t"/>
                <v:fill type="solid"/>
              </v:shape>
            </v:group>
            <v:group style="position:absolute;left:6940;top:3174;width:10;height:20" coordorigin="6940,3174" coordsize="10,20">
              <v:shape style="position:absolute;left:6940;top:3174;width:10;height:20" coordorigin="6940,3174" coordsize="10,20" path="m6940,3193l6949,3193,6949,3174,6940,3174,6940,3193xe" filled="true" fillcolor="#000000" stroked="false">
                <v:path arrowok="t"/>
                <v:fill type="solid"/>
              </v:shape>
            </v:group>
            <v:group style="position:absolute;left:6940;top:3193;width:10;height:20" coordorigin="6940,3193" coordsize="10,20">
              <v:shape style="position:absolute;left:6940;top:3193;width:10;height:20" coordorigin="6940,3193" coordsize="10,20" path="m6940,3212l6949,3212,6949,3193,6940,3193,6940,3212xe" filled="true" fillcolor="#000000" stroked="false">
                <v:path arrowok="t"/>
                <v:fill type="solid"/>
              </v:shape>
            </v:group>
            <v:group style="position:absolute;left:6940;top:3212;width:10;height:20" coordorigin="6940,3212" coordsize="10,20">
              <v:shape style="position:absolute;left:6940;top:3212;width:10;height:20" coordorigin="6940,3212" coordsize="10,20" path="m6940,3231l6949,3231,6949,3212,6940,3212,6940,3231xe" filled="true" fillcolor="#000000" stroked="false">
                <v:path arrowok="t"/>
                <v:fill type="solid"/>
              </v:shape>
            </v:group>
            <v:group style="position:absolute;left:6940;top:3231;width:10;height:20" coordorigin="6940,3231" coordsize="10,20">
              <v:shape style="position:absolute;left:6940;top:3231;width:10;height:20" coordorigin="6940,3231" coordsize="10,20" path="m6940,3250l6949,3250,6949,3231,6940,3231,6940,3250xe" filled="true" fillcolor="#000000" stroked="false">
                <v:path arrowok="t"/>
                <v:fill type="solid"/>
              </v:shape>
            </v:group>
            <v:group style="position:absolute;left:6940;top:3250;width:10;height:20" coordorigin="6940,3250" coordsize="10,20">
              <v:shape style="position:absolute;left:6940;top:3250;width:10;height:20" coordorigin="6940,3250" coordsize="10,20" path="m6940,3270l6949,3270,6949,3250,6940,3250,6940,3270xe" filled="true" fillcolor="#000000" stroked="false">
                <v:path arrowok="t"/>
                <v:fill type="solid"/>
              </v:shape>
            </v:group>
            <v:group style="position:absolute;left:6940;top:3270;width:10;height:20" coordorigin="6940,3270" coordsize="10,20">
              <v:shape style="position:absolute;left:6940;top:3270;width:10;height:20" coordorigin="6940,3270" coordsize="10,20" path="m6940,3289l6949,3289,6949,3270,6940,3270,6940,3289xe" filled="true" fillcolor="#000000" stroked="false">
                <v:path arrowok="t"/>
                <v:fill type="solid"/>
              </v:shape>
            </v:group>
            <v:group style="position:absolute;left:6940;top:3289;width:10;height:20" coordorigin="6940,3289" coordsize="10,20">
              <v:shape style="position:absolute;left:6940;top:3289;width:10;height:20" coordorigin="6940,3289" coordsize="10,20" path="m6940,3308l6949,3308,6949,3289,6940,3289,6940,3308xe" filled="true" fillcolor="#000000" stroked="false">
                <v:path arrowok="t"/>
                <v:fill type="solid"/>
              </v:shape>
            </v:group>
            <v:group style="position:absolute;left:6940;top:3308;width:10;height:20" coordorigin="6940,3308" coordsize="10,20">
              <v:shape style="position:absolute;left:6940;top:3308;width:10;height:20" coordorigin="6940,3308" coordsize="10,20" path="m6940,3327l6949,3327,6949,3308,6940,3308,6940,3327xe" filled="true" fillcolor="#000000" stroked="false">
                <v:path arrowok="t"/>
                <v:fill type="solid"/>
              </v:shape>
            </v:group>
            <v:group style="position:absolute;left:6940;top:3327;width:10;height:20" coordorigin="6940,3327" coordsize="10,20">
              <v:shape style="position:absolute;left:6940;top:3327;width:10;height:20" coordorigin="6940,3327" coordsize="10,20" path="m6940,3346l6949,3346,6949,3327,6940,3327,6940,3346xe" filled="true" fillcolor="#000000" stroked="false">
                <v:path arrowok="t"/>
                <v:fill type="solid"/>
              </v:shape>
            </v:group>
            <v:group style="position:absolute;left:6940;top:3346;width:10;height:20" coordorigin="6940,3346" coordsize="10,20">
              <v:shape style="position:absolute;left:6940;top:3346;width:10;height:20" coordorigin="6940,3346" coordsize="10,20" path="m6940,3366l6949,3366,6949,3346,6940,3346,6940,3366xe" filled="true" fillcolor="#000000" stroked="false">
                <v:path arrowok="t"/>
                <v:fill type="solid"/>
              </v:shape>
            </v:group>
            <v:group style="position:absolute;left:6940;top:3366;width:10;height:20" coordorigin="6940,3366" coordsize="10,20">
              <v:shape style="position:absolute;left:6940;top:3366;width:10;height:20" coordorigin="6940,3366" coordsize="10,20" path="m6940,3385l6949,3385,6949,3366,6940,3366,6940,3385xe" filled="true" fillcolor="#000000" stroked="false">
                <v:path arrowok="t"/>
                <v:fill type="solid"/>
              </v:shape>
            </v:group>
            <v:group style="position:absolute;left:6940;top:3385;width:10;height:20" coordorigin="6940,3385" coordsize="10,20">
              <v:shape style="position:absolute;left:6940;top:3385;width:10;height:20" coordorigin="6940,3385" coordsize="10,20" path="m6940,3404l6949,3404,6949,3385,6940,3385,6940,3404xe" filled="true" fillcolor="#000000" stroked="false">
                <v:path arrowok="t"/>
                <v:fill type="solid"/>
              </v:shape>
            </v:group>
            <v:group style="position:absolute;left:6940;top:3404;width:10;height:20" coordorigin="6940,3404" coordsize="10,20">
              <v:shape style="position:absolute;left:6940;top:3404;width:10;height:20" coordorigin="6940,3404" coordsize="10,20" path="m6940,3423l6949,3423,6949,3404,6940,3404,6940,3423xe" filled="true" fillcolor="#000000" stroked="false">
                <v:path arrowok="t"/>
                <v:fill type="solid"/>
              </v:shape>
            </v:group>
            <v:group style="position:absolute;left:6940;top:3423;width:10;height:20" coordorigin="6940,3423" coordsize="10,20">
              <v:shape style="position:absolute;left:6940;top:3423;width:10;height:20" coordorigin="6940,3423" coordsize="10,20" path="m6940,3442l6949,3442,6949,3423,6940,3423,6940,3442xe" filled="true" fillcolor="#000000" stroked="false">
                <v:path arrowok="t"/>
                <v:fill type="solid"/>
              </v:shape>
            </v:group>
            <v:group style="position:absolute;left:6940;top:3442;width:10;height:20" coordorigin="6940,3442" coordsize="10,20">
              <v:shape style="position:absolute;left:6940;top:3442;width:10;height:20" coordorigin="6940,3442" coordsize="10,20" path="m6940,3462l6949,3462,6949,3442,6940,3442,6940,3462xe" filled="true" fillcolor="#000000" stroked="false">
                <v:path arrowok="t"/>
                <v:fill type="solid"/>
              </v:shape>
            </v:group>
            <v:group style="position:absolute;left:6940;top:3462;width:10;height:20" coordorigin="6940,3462" coordsize="10,20">
              <v:shape style="position:absolute;left:6940;top:3462;width:10;height:20" coordorigin="6940,3462" coordsize="10,20" path="m6940,3481l6949,3481,6949,3462,6940,3462,6940,3481xe" filled="true" fillcolor="#000000" stroked="false">
                <v:path arrowok="t"/>
                <v:fill type="solid"/>
              </v:shape>
            </v:group>
            <v:group style="position:absolute;left:6940;top:3481;width:10;height:20" coordorigin="6940,3481" coordsize="10,20">
              <v:shape style="position:absolute;left:6940;top:3481;width:10;height:20" coordorigin="6940,3481" coordsize="10,20" path="m6940,3500l6949,3500,6949,3481,6940,3481,6940,3500xe" filled="true" fillcolor="#000000" stroked="false">
                <v:path arrowok="t"/>
                <v:fill type="solid"/>
              </v:shape>
            </v:group>
            <v:group style="position:absolute;left:6940;top:3500;width:10;height:20" coordorigin="6940,3500" coordsize="10,20">
              <v:shape style="position:absolute;left:6940;top:3500;width:10;height:20" coordorigin="6940,3500" coordsize="10,20" path="m6940,3519l6949,3519,6949,3500,6940,3500,6940,3519xe" filled="true" fillcolor="#000000" stroked="false">
                <v:path arrowok="t"/>
                <v:fill type="solid"/>
              </v:shape>
            </v:group>
            <v:group style="position:absolute;left:6940;top:3519;width:10;height:20" coordorigin="6940,3519" coordsize="10,20">
              <v:shape style="position:absolute;left:6940;top:3519;width:10;height:20" coordorigin="6940,3519" coordsize="10,20" path="m6940,3538l6949,3538,6949,3519,6940,3519,6940,3538xe" filled="true" fillcolor="#000000" stroked="false">
                <v:path arrowok="t"/>
                <v:fill type="solid"/>
              </v:shape>
            </v:group>
            <v:group style="position:absolute;left:6940;top:3538;width:10;height:20" coordorigin="6940,3538" coordsize="10,20">
              <v:shape style="position:absolute;left:6940;top:3538;width:10;height:20" coordorigin="6940,3538" coordsize="10,20" path="m6940,3558l6949,3558,6949,3538,6940,3538,6940,3558xe" filled="true" fillcolor="#000000" stroked="false">
                <v:path arrowok="t"/>
                <v:fill type="solid"/>
              </v:shape>
            </v:group>
            <v:group style="position:absolute;left:6940;top:3558;width:10;height:20" coordorigin="6940,3558" coordsize="10,20">
              <v:shape style="position:absolute;left:6940;top:3558;width:10;height:20" coordorigin="6940,3558" coordsize="10,20" path="m6940,3577l6949,3577,6949,3558,6940,3558,6940,3577xe" filled="true" fillcolor="#000000" stroked="false">
                <v:path arrowok="t"/>
                <v:fill type="solid"/>
              </v:shape>
            </v:group>
            <v:group style="position:absolute;left:6940;top:3577;width:10;height:20" coordorigin="6940,3577" coordsize="10,20">
              <v:shape style="position:absolute;left:6940;top:3577;width:10;height:20" coordorigin="6940,3577" coordsize="10,20" path="m6940,3596l6949,3596,6949,3577,6940,3577,6940,3596xe" filled="true" fillcolor="#000000" stroked="false">
                <v:path arrowok="t"/>
                <v:fill type="solid"/>
              </v:shape>
            </v:group>
            <v:group style="position:absolute;left:6940;top:3596;width:10;height:20" coordorigin="6940,3596" coordsize="10,20">
              <v:shape style="position:absolute;left:6940;top:3596;width:10;height:20" coordorigin="6940,3596" coordsize="10,20" path="m6940,3615l6949,3615,6949,3596,6940,3596,6940,3615xe" filled="true" fillcolor="#000000" stroked="false">
                <v:path arrowok="t"/>
                <v:fill type="solid"/>
              </v:shape>
            </v:group>
            <v:group style="position:absolute;left:6940;top:3624;width:10;height:2" coordorigin="6940,3624" coordsize="10,2">
              <v:shape style="position:absolute;left:6940;top:3624;width:10;height:2" coordorigin="6940,3624" coordsize="10,0" path="m6940,3624l6949,3624e" filled="false" stroked="true" strokeweight=".84003pt" strokecolor="#000000">
                <v:path arrowok="t"/>
              </v:shape>
            </v:group>
            <v:group style="position:absolute;left:7902;top:2617;width:10;height:20" coordorigin="7902,2617" coordsize="10,20">
              <v:shape style="position:absolute;left:7902;top:2617;width:10;height:20" coordorigin="7902,2617" coordsize="10,20" path="m7902,2636l7912,2636,7912,2617,7902,2617,7902,2636xe" filled="true" fillcolor="#000000" stroked="false">
                <v:path arrowok="t"/>
                <v:fill type="solid"/>
              </v:shape>
            </v:group>
            <v:group style="position:absolute;left:7902;top:2636;width:10;height:20" coordorigin="7902,2636" coordsize="10,20">
              <v:shape style="position:absolute;left:7902;top:2636;width:10;height:20" coordorigin="7902,2636" coordsize="10,20" path="m7902,2655l7912,2655,7912,2636,7902,2636,7902,2655xe" filled="true" fillcolor="#000000" stroked="false">
                <v:path arrowok="t"/>
                <v:fill type="solid"/>
              </v:shape>
            </v:group>
            <v:group style="position:absolute;left:7902;top:2655;width:10;height:20" coordorigin="7902,2655" coordsize="10,20">
              <v:shape style="position:absolute;left:7902;top:2655;width:10;height:20" coordorigin="7902,2655" coordsize="10,20" path="m7902,2674l7912,2674,7912,2655,7902,2655,7902,2674xe" filled="true" fillcolor="#000000" stroked="false">
                <v:path arrowok="t"/>
                <v:fill type="solid"/>
              </v:shape>
            </v:group>
            <v:group style="position:absolute;left:7902;top:2674;width:10;height:20" coordorigin="7902,2674" coordsize="10,20">
              <v:shape style="position:absolute;left:7902;top:2674;width:10;height:20" coordorigin="7902,2674" coordsize="10,20" path="m7902,2694l7912,2694,7912,2674,7902,2674,7902,2694xe" filled="true" fillcolor="#000000" stroked="false">
                <v:path arrowok="t"/>
                <v:fill type="solid"/>
              </v:shape>
            </v:group>
            <v:group style="position:absolute;left:7902;top:2694;width:10;height:20" coordorigin="7902,2694" coordsize="10,20">
              <v:shape style="position:absolute;left:7902;top:2694;width:10;height:20" coordorigin="7902,2694" coordsize="10,20" path="m7902,2713l7912,2713,7912,2694,7902,2694,7902,2713xe" filled="true" fillcolor="#000000" stroked="false">
                <v:path arrowok="t"/>
                <v:fill type="solid"/>
              </v:shape>
            </v:group>
            <v:group style="position:absolute;left:7902;top:2713;width:10;height:20" coordorigin="7902,2713" coordsize="10,20">
              <v:shape style="position:absolute;left:7902;top:2713;width:10;height:20" coordorigin="7902,2713" coordsize="10,20" path="m7902,2732l7912,2732,7912,2713,7902,2713,7902,2732xe" filled="true" fillcolor="#000000" stroked="false">
                <v:path arrowok="t"/>
                <v:fill type="solid"/>
              </v:shape>
            </v:group>
            <v:group style="position:absolute;left:7902;top:2732;width:10;height:20" coordorigin="7902,2732" coordsize="10,20">
              <v:shape style="position:absolute;left:7902;top:2732;width:10;height:20" coordorigin="7902,2732" coordsize="10,20" path="m7902,2751l7912,2751,7912,2732,7902,2732,7902,2751xe" filled="true" fillcolor="#000000" stroked="false">
                <v:path arrowok="t"/>
                <v:fill type="solid"/>
              </v:shape>
            </v:group>
            <v:group style="position:absolute;left:7902;top:2751;width:10;height:20" coordorigin="7902,2751" coordsize="10,20">
              <v:shape style="position:absolute;left:7902;top:2751;width:10;height:20" coordorigin="7902,2751" coordsize="10,20" path="m7902,2770l7912,2770,7912,2751,7902,2751,7902,2770xe" filled="true" fillcolor="#000000" stroked="false">
                <v:path arrowok="t"/>
                <v:fill type="solid"/>
              </v:shape>
            </v:group>
            <v:group style="position:absolute;left:7902;top:2770;width:10;height:20" coordorigin="7902,2770" coordsize="10,20">
              <v:shape style="position:absolute;left:7902;top:2770;width:10;height:20" coordorigin="7902,2770" coordsize="10,20" path="m7902,2790l7912,2790,7912,2770,7902,2770,7902,2790xe" filled="true" fillcolor="#000000" stroked="false">
                <v:path arrowok="t"/>
                <v:fill type="solid"/>
              </v:shape>
            </v:group>
            <v:group style="position:absolute;left:7902;top:2790;width:10;height:20" coordorigin="7902,2790" coordsize="10,20">
              <v:shape style="position:absolute;left:7902;top:2790;width:10;height:20" coordorigin="7902,2790" coordsize="10,20" path="m7902,2809l7912,2809,7912,2790,7902,2790,7902,2809xe" filled="true" fillcolor="#000000" stroked="false">
                <v:path arrowok="t"/>
                <v:fill type="solid"/>
              </v:shape>
            </v:group>
            <v:group style="position:absolute;left:7902;top:2809;width:10;height:20" coordorigin="7902,2809" coordsize="10,20">
              <v:shape style="position:absolute;left:7902;top:2809;width:10;height:20" coordorigin="7902,2809" coordsize="10,20" path="m7902,2828l7912,2828,7912,2809,7902,2809,7902,2828xe" filled="true" fillcolor="#000000" stroked="false">
                <v:path arrowok="t"/>
                <v:fill type="solid"/>
              </v:shape>
            </v:group>
            <v:group style="position:absolute;left:7902;top:2828;width:10;height:20" coordorigin="7902,2828" coordsize="10,20">
              <v:shape style="position:absolute;left:7902;top:2828;width:10;height:20" coordorigin="7902,2828" coordsize="10,20" path="m7902,2847l7912,2847,7912,2828,7902,2828,7902,2847xe" filled="true" fillcolor="#000000" stroked="false">
                <v:path arrowok="t"/>
                <v:fill type="solid"/>
              </v:shape>
            </v:group>
            <v:group style="position:absolute;left:7902;top:2847;width:10;height:20" coordorigin="7902,2847" coordsize="10,20">
              <v:shape style="position:absolute;left:7902;top:2847;width:10;height:20" coordorigin="7902,2847" coordsize="10,20" path="m7902,2866l7912,2866,7912,2847,7902,2847,7902,2866xe" filled="true" fillcolor="#000000" stroked="false">
                <v:path arrowok="t"/>
                <v:fill type="solid"/>
              </v:shape>
            </v:group>
            <v:group style="position:absolute;left:7902;top:2866;width:10;height:20" coordorigin="7902,2866" coordsize="10,20">
              <v:shape style="position:absolute;left:7902;top:2866;width:10;height:20" coordorigin="7902,2866" coordsize="10,20" path="m7902,2886l7912,2886,7912,2866,7902,2866,7902,2886xe" filled="true" fillcolor="#000000" stroked="false">
                <v:path arrowok="t"/>
                <v:fill type="solid"/>
              </v:shape>
            </v:group>
            <v:group style="position:absolute;left:7902;top:2886;width:10;height:20" coordorigin="7902,2886" coordsize="10,20">
              <v:shape style="position:absolute;left:7902;top:2886;width:10;height:20" coordorigin="7902,2886" coordsize="10,20" path="m7902,2905l7912,2905,7912,2886,7902,2886,7902,2905xe" filled="true" fillcolor="#000000" stroked="false">
                <v:path arrowok="t"/>
                <v:fill type="solid"/>
              </v:shape>
            </v:group>
            <v:group style="position:absolute;left:7902;top:2905;width:10;height:20" coordorigin="7902,2905" coordsize="10,20">
              <v:shape style="position:absolute;left:7902;top:2905;width:10;height:20" coordorigin="7902,2905" coordsize="10,20" path="m7902,2924l7912,2924,7912,2905,7902,2905,7902,2924xe" filled="true" fillcolor="#000000" stroked="false">
                <v:path arrowok="t"/>
                <v:fill type="solid"/>
              </v:shape>
            </v:group>
            <v:group style="position:absolute;left:7902;top:2924;width:10;height:20" coordorigin="7902,2924" coordsize="10,20">
              <v:shape style="position:absolute;left:7902;top:2924;width:10;height:20" coordorigin="7902,2924" coordsize="10,20" path="m7902,2943l7912,2943,7912,2924,7902,2924,7902,2943xe" filled="true" fillcolor="#000000" stroked="false">
                <v:path arrowok="t"/>
                <v:fill type="solid"/>
              </v:shape>
            </v:group>
            <v:group style="position:absolute;left:7902;top:2943;width:10;height:20" coordorigin="7902,2943" coordsize="10,20">
              <v:shape style="position:absolute;left:7902;top:2943;width:10;height:20" coordorigin="7902,2943" coordsize="10,20" path="m7902,2962l7912,2962,7912,2943,7902,2943,7902,2962xe" filled="true" fillcolor="#000000" stroked="false">
                <v:path arrowok="t"/>
                <v:fill type="solid"/>
              </v:shape>
            </v:group>
            <v:group style="position:absolute;left:7902;top:2962;width:10;height:20" coordorigin="7902,2962" coordsize="10,20">
              <v:shape style="position:absolute;left:7902;top:2962;width:10;height:20" coordorigin="7902,2962" coordsize="10,20" path="m7902,2982l7912,2982,7912,2962,7902,2962,7902,2982xe" filled="true" fillcolor="#000000" stroked="false">
                <v:path arrowok="t"/>
                <v:fill type="solid"/>
              </v:shape>
            </v:group>
            <v:group style="position:absolute;left:7902;top:2982;width:10;height:20" coordorigin="7902,2982" coordsize="10,20">
              <v:shape style="position:absolute;left:7902;top:2982;width:10;height:20" coordorigin="7902,2982" coordsize="10,20" path="m7902,3001l7912,3001,7912,2982,7902,2982,7902,3001xe" filled="true" fillcolor="#000000" stroked="false">
                <v:path arrowok="t"/>
                <v:fill type="solid"/>
              </v:shape>
            </v:group>
            <v:group style="position:absolute;left:7902;top:3001;width:10;height:20" coordorigin="7902,3001" coordsize="10,20">
              <v:shape style="position:absolute;left:7902;top:3001;width:10;height:20" coordorigin="7902,3001" coordsize="10,20" path="m7902,3020l7912,3020,7912,3001,7902,3001,7902,3020xe" filled="true" fillcolor="#000000" stroked="false">
                <v:path arrowok="t"/>
                <v:fill type="solid"/>
              </v:shape>
            </v:group>
            <v:group style="position:absolute;left:7902;top:3020;width:10;height:20" coordorigin="7902,3020" coordsize="10,20">
              <v:shape style="position:absolute;left:7902;top:3020;width:10;height:20" coordorigin="7902,3020" coordsize="10,20" path="m7902,3039l7912,3039,7912,3020,7902,3020,7902,3039xe" filled="true" fillcolor="#000000" stroked="false">
                <v:path arrowok="t"/>
                <v:fill type="solid"/>
              </v:shape>
            </v:group>
            <v:group style="position:absolute;left:7902;top:3039;width:10;height:20" coordorigin="7902,3039" coordsize="10,20">
              <v:shape style="position:absolute;left:7902;top:3039;width:10;height:20" coordorigin="7902,3039" coordsize="10,20" path="m7902,3058l7912,3058,7912,3039,7902,3039,7902,3058xe" filled="true" fillcolor="#000000" stroked="false">
                <v:path arrowok="t"/>
                <v:fill type="solid"/>
              </v:shape>
            </v:group>
            <v:group style="position:absolute;left:7902;top:3058;width:10;height:20" coordorigin="7902,3058" coordsize="10,20">
              <v:shape style="position:absolute;left:7902;top:3058;width:10;height:20" coordorigin="7902,3058" coordsize="10,20" path="m7902,3078l7912,3078,7912,3058,7902,3058,7902,3078xe" filled="true" fillcolor="#000000" stroked="false">
                <v:path arrowok="t"/>
                <v:fill type="solid"/>
              </v:shape>
            </v:group>
            <v:group style="position:absolute;left:7902;top:3078;width:10;height:20" coordorigin="7902,3078" coordsize="10,20">
              <v:shape style="position:absolute;left:7902;top:3078;width:10;height:20" coordorigin="7902,3078" coordsize="10,20" path="m7902,3097l7912,3097,7912,3078,7902,3078,7902,3097xe" filled="true" fillcolor="#000000" stroked="false">
                <v:path arrowok="t"/>
                <v:fill type="solid"/>
              </v:shape>
            </v:group>
            <v:group style="position:absolute;left:7902;top:3097;width:10;height:20" coordorigin="7902,3097" coordsize="10,20">
              <v:shape style="position:absolute;left:7902;top:3097;width:10;height:20" coordorigin="7902,3097" coordsize="10,20" path="m7902,3116l7912,3116,7912,3097,7902,3097,7902,3116xe" filled="true" fillcolor="#000000" stroked="false">
                <v:path arrowok="t"/>
                <v:fill type="solid"/>
              </v:shape>
            </v:group>
            <v:group style="position:absolute;left:7902;top:3116;width:10;height:20" coordorigin="7902,3116" coordsize="10,20">
              <v:shape style="position:absolute;left:7902;top:3116;width:10;height:20" coordorigin="7902,3116" coordsize="10,20" path="m7902,3135l7912,3135,7912,3116,7902,3116,7902,3135xe" filled="true" fillcolor="#000000" stroked="false">
                <v:path arrowok="t"/>
                <v:fill type="solid"/>
              </v:shape>
            </v:group>
            <v:group style="position:absolute;left:7902;top:3135;width:10;height:20" coordorigin="7902,3135" coordsize="10,20">
              <v:shape style="position:absolute;left:7902;top:3135;width:10;height:20" coordorigin="7902,3135" coordsize="10,20" path="m7902,3154l7912,3154,7912,3135,7902,3135,7902,3154xe" filled="true" fillcolor="#000000" stroked="false">
                <v:path arrowok="t"/>
                <v:fill type="solid"/>
              </v:shape>
            </v:group>
            <v:group style="position:absolute;left:7902;top:3154;width:10;height:20" coordorigin="7902,3154" coordsize="10,20">
              <v:shape style="position:absolute;left:7902;top:3154;width:10;height:20" coordorigin="7902,3154" coordsize="10,20" path="m7902,3174l7912,3174,7912,3154,7902,3154,7902,3174xe" filled="true" fillcolor="#000000" stroked="false">
                <v:path arrowok="t"/>
                <v:fill type="solid"/>
              </v:shape>
            </v:group>
            <v:group style="position:absolute;left:7902;top:3174;width:10;height:20" coordorigin="7902,3174" coordsize="10,20">
              <v:shape style="position:absolute;left:7902;top:3174;width:10;height:20" coordorigin="7902,3174" coordsize="10,20" path="m7902,3193l7912,3193,7912,3174,7902,3174,7902,3193xe" filled="true" fillcolor="#000000" stroked="false">
                <v:path arrowok="t"/>
                <v:fill type="solid"/>
              </v:shape>
            </v:group>
            <v:group style="position:absolute;left:7902;top:3193;width:10;height:20" coordorigin="7902,3193" coordsize="10,20">
              <v:shape style="position:absolute;left:7902;top:3193;width:10;height:20" coordorigin="7902,3193" coordsize="10,20" path="m7902,3212l7912,3212,7912,3193,7902,3193,7902,3212xe" filled="true" fillcolor="#000000" stroked="false">
                <v:path arrowok="t"/>
                <v:fill type="solid"/>
              </v:shape>
            </v:group>
            <v:group style="position:absolute;left:7902;top:3212;width:10;height:20" coordorigin="7902,3212" coordsize="10,20">
              <v:shape style="position:absolute;left:7902;top:3212;width:10;height:20" coordorigin="7902,3212" coordsize="10,20" path="m7902,3231l7912,3231,7912,3212,7902,3212,7902,3231xe" filled="true" fillcolor="#000000" stroked="false">
                <v:path arrowok="t"/>
                <v:fill type="solid"/>
              </v:shape>
            </v:group>
            <v:group style="position:absolute;left:7902;top:3231;width:10;height:20" coordorigin="7902,3231" coordsize="10,20">
              <v:shape style="position:absolute;left:7902;top:3231;width:10;height:20" coordorigin="7902,3231" coordsize="10,20" path="m7902,3250l7912,3250,7912,3231,7902,3231,7902,3250xe" filled="true" fillcolor="#000000" stroked="false">
                <v:path arrowok="t"/>
                <v:fill type="solid"/>
              </v:shape>
            </v:group>
            <v:group style="position:absolute;left:7902;top:3250;width:10;height:20" coordorigin="7902,3250" coordsize="10,20">
              <v:shape style="position:absolute;left:7902;top:3250;width:10;height:20" coordorigin="7902,3250" coordsize="10,20" path="m7902,3270l7912,3270,7912,3250,7902,3250,7902,3270xe" filled="true" fillcolor="#000000" stroked="false">
                <v:path arrowok="t"/>
                <v:fill type="solid"/>
              </v:shape>
            </v:group>
            <v:group style="position:absolute;left:7902;top:3270;width:10;height:20" coordorigin="7902,3270" coordsize="10,20">
              <v:shape style="position:absolute;left:7902;top:3270;width:10;height:20" coordorigin="7902,3270" coordsize="10,20" path="m7902,3289l7912,3289,7912,3270,7902,3270,7902,3289xe" filled="true" fillcolor="#000000" stroked="false">
                <v:path arrowok="t"/>
                <v:fill type="solid"/>
              </v:shape>
            </v:group>
            <v:group style="position:absolute;left:7902;top:3289;width:10;height:20" coordorigin="7902,3289" coordsize="10,20">
              <v:shape style="position:absolute;left:7902;top:3289;width:10;height:20" coordorigin="7902,3289" coordsize="10,20" path="m7902,3308l7912,3308,7912,3289,7902,3289,7902,3308xe" filled="true" fillcolor="#000000" stroked="false">
                <v:path arrowok="t"/>
                <v:fill type="solid"/>
              </v:shape>
            </v:group>
            <v:group style="position:absolute;left:7902;top:3308;width:10;height:20" coordorigin="7902,3308" coordsize="10,20">
              <v:shape style="position:absolute;left:7902;top:3308;width:10;height:20" coordorigin="7902,3308" coordsize="10,20" path="m7902,3327l7912,3327,7912,3308,7902,3308,7902,3327xe" filled="true" fillcolor="#000000" stroked="false">
                <v:path arrowok="t"/>
                <v:fill type="solid"/>
              </v:shape>
            </v:group>
            <v:group style="position:absolute;left:7902;top:3327;width:10;height:20" coordorigin="7902,3327" coordsize="10,20">
              <v:shape style="position:absolute;left:7902;top:3327;width:10;height:20" coordorigin="7902,3327" coordsize="10,20" path="m7902,3346l7912,3346,7912,3327,7902,3327,7902,3346xe" filled="true" fillcolor="#000000" stroked="false">
                <v:path arrowok="t"/>
                <v:fill type="solid"/>
              </v:shape>
            </v:group>
            <v:group style="position:absolute;left:7902;top:3346;width:10;height:20" coordorigin="7902,3346" coordsize="10,20">
              <v:shape style="position:absolute;left:7902;top:3346;width:10;height:20" coordorigin="7902,3346" coordsize="10,20" path="m7902,3366l7912,3366,7912,3346,7902,3346,7902,3366xe" filled="true" fillcolor="#000000" stroked="false">
                <v:path arrowok="t"/>
                <v:fill type="solid"/>
              </v:shape>
            </v:group>
            <v:group style="position:absolute;left:7902;top:3366;width:10;height:20" coordorigin="7902,3366" coordsize="10,20">
              <v:shape style="position:absolute;left:7902;top:3366;width:10;height:20" coordorigin="7902,3366" coordsize="10,20" path="m7902,3385l7912,3385,7912,3366,7902,3366,7902,3385xe" filled="true" fillcolor="#000000" stroked="false">
                <v:path arrowok="t"/>
                <v:fill type="solid"/>
              </v:shape>
            </v:group>
            <v:group style="position:absolute;left:7902;top:3385;width:10;height:20" coordorigin="7902,3385" coordsize="10,20">
              <v:shape style="position:absolute;left:7902;top:3385;width:10;height:20" coordorigin="7902,3385" coordsize="10,20" path="m7902,3404l7912,3404,7912,3385,7902,3385,7902,3404xe" filled="true" fillcolor="#000000" stroked="false">
                <v:path arrowok="t"/>
                <v:fill type="solid"/>
              </v:shape>
            </v:group>
            <v:group style="position:absolute;left:7902;top:3404;width:10;height:20" coordorigin="7902,3404" coordsize="10,20">
              <v:shape style="position:absolute;left:7902;top:3404;width:10;height:20" coordorigin="7902,3404" coordsize="10,20" path="m7902,3423l7912,3423,7912,3404,7902,3404,7902,3423xe" filled="true" fillcolor="#000000" stroked="false">
                <v:path arrowok="t"/>
                <v:fill type="solid"/>
              </v:shape>
            </v:group>
            <v:group style="position:absolute;left:7902;top:3423;width:10;height:20" coordorigin="7902,3423" coordsize="10,20">
              <v:shape style="position:absolute;left:7902;top:3423;width:10;height:20" coordorigin="7902,3423" coordsize="10,20" path="m7902,3442l7912,3442,7912,3423,7902,3423,7902,3442xe" filled="true" fillcolor="#000000" stroked="false">
                <v:path arrowok="t"/>
                <v:fill type="solid"/>
              </v:shape>
            </v:group>
            <v:group style="position:absolute;left:7902;top:3442;width:10;height:20" coordorigin="7902,3442" coordsize="10,20">
              <v:shape style="position:absolute;left:7902;top:3442;width:10;height:20" coordorigin="7902,3442" coordsize="10,20" path="m7902,3462l7912,3462,7912,3442,7902,3442,7902,3462xe" filled="true" fillcolor="#000000" stroked="false">
                <v:path arrowok="t"/>
                <v:fill type="solid"/>
              </v:shape>
            </v:group>
            <v:group style="position:absolute;left:7902;top:3462;width:10;height:20" coordorigin="7902,3462" coordsize="10,20">
              <v:shape style="position:absolute;left:7902;top:3462;width:10;height:20" coordorigin="7902,3462" coordsize="10,20" path="m7902,3481l7912,3481,7912,3462,7902,3462,7902,3481xe" filled="true" fillcolor="#000000" stroked="false">
                <v:path arrowok="t"/>
                <v:fill type="solid"/>
              </v:shape>
            </v:group>
            <v:group style="position:absolute;left:7902;top:3481;width:10;height:20" coordorigin="7902,3481" coordsize="10,20">
              <v:shape style="position:absolute;left:7902;top:3481;width:10;height:20" coordorigin="7902,3481" coordsize="10,20" path="m7902,3500l7912,3500,7912,3481,7902,3481,7902,3500xe" filled="true" fillcolor="#000000" stroked="false">
                <v:path arrowok="t"/>
                <v:fill type="solid"/>
              </v:shape>
            </v:group>
            <v:group style="position:absolute;left:7902;top:3500;width:10;height:20" coordorigin="7902,3500" coordsize="10,20">
              <v:shape style="position:absolute;left:7902;top:3500;width:10;height:20" coordorigin="7902,3500" coordsize="10,20" path="m7902,3519l7912,3519,7912,3500,7902,3500,7902,3519xe" filled="true" fillcolor="#000000" stroked="false">
                <v:path arrowok="t"/>
                <v:fill type="solid"/>
              </v:shape>
            </v:group>
            <v:group style="position:absolute;left:7902;top:3519;width:10;height:20" coordorigin="7902,3519" coordsize="10,20">
              <v:shape style="position:absolute;left:7902;top:3519;width:10;height:20" coordorigin="7902,3519" coordsize="10,20" path="m7902,3538l7912,3538,7912,3519,7902,3519,7902,3538xe" filled="true" fillcolor="#000000" stroked="false">
                <v:path arrowok="t"/>
                <v:fill type="solid"/>
              </v:shape>
            </v:group>
            <v:group style="position:absolute;left:7902;top:3538;width:10;height:20" coordorigin="7902,3538" coordsize="10,20">
              <v:shape style="position:absolute;left:7902;top:3538;width:10;height:20" coordorigin="7902,3538" coordsize="10,20" path="m7902,3558l7912,3558,7912,3538,7902,3538,7902,3558xe" filled="true" fillcolor="#000000" stroked="false">
                <v:path arrowok="t"/>
                <v:fill type="solid"/>
              </v:shape>
            </v:group>
            <v:group style="position:absolute;left:7902;top:3558;width:10;height:20" coordorigin="7902,3558" coordsize="10,20">
              <v:shape style="position:absolute;left:7902;top:3558;width:10;height:20" coordorigin="7902,3558" coordsize="10,20" path="m7902,3577l7912,3577,7912,3558,7902,3558,7902,3577xe" filled="true" fillcolor="#000000" stroked="false">
                <v:path arrowok="t"/>
                <v:fill type="solid"/>
              </v:shape>
            </v:group>
            <v:group style="position:absolute;left:7902;top:3577;width:10;height:20" coordorigin="7902,3577" coordsize="10,20">
              <v:shape style="position:absolute;left:7902;top:3577;width:10;height:20" coordorigin="7902,3577" coordsize="10,20" path="m7902,3596l7912,3596,7912,3577,7902,3577,7902,3596xe" filled="true" fillcolor="#000000" stroked="false">
                <v:path arrowok="t"/>
                <v:fill type="solid"/>
              </v:shape>
            </v:group>
            <v:group style="position:absolute;left:7902;top:3596;width:10;height:20" coordorigin="7902,3596" coordsize="10,20">
              <v:shape style="position:absolute;left:7902;top:3596;width:10;height:20" coordorigin="7902,3596" coordsize="10,20" path="m7902,3615l7912,3615,7912,3596,7902,3596,7902,3615xe" filled="true" fillcolor="#000000" stroked="false">
                <v:path arrowok="t"/>
                <v:fill type="solid"/>
              </v:shape>
            </v:group>
            <v:group style="position:absolute;left:7902;top:3624;width:10;height:2" coordorigin="7902,3624" coordsize="10,2">
              <v:shape style="position:absolute;left:7902;top:3624;width:10;height:2" coordorigin="7902,3624" coordsize="10,0" path="m7902,3624l7912,3624e" filled="false" stroked="true" strokeweight=".84003pt" strokecolor="#000000">
                <v:path arrowok="t"/>
              </v:shape>
            </v:group>
            <v:group style="position:absolute;left:8464;top:2617;width:10;height:20" coordorigin="8464,2617" coordsize="10,20">
              <v:shape style="position:absolute;left:8464;top:2617;width:10;height:20" coordorigin="8464,2617" coordsize="10,20" path="m8464,2636l8473,2636,8473,2617,8464,2617,8464,2636xe" filled="true" fillcolor="#000000" stroked="false">
                <v:path arrowok="t"/>
                <v:fill type="solid"/>
              </v:shape>
            </v:group>
            <v:group style="position:absolute;left:8464;top:2636;width:10;height:20" coordorigin="8464,2636" coordsize="10,20">
              <v:shape style="position:absolute;left:8464;top:2636;width:10;height:20" coordorigin="8464,2636" coordsize="10,20" path="m8464,2655l8473,2655,8473,2636,8464,2636,8464,2655xe" filled="true" fillcolor="#000000" stroked="false">
                <v:path arrowok="t"/>
                <v:fill type="solid"/>
              </v:shape>
            </v:group>
            <v:group style="position:absolute;left:8464;top:2655;width:10;height:20" coordorigin="8464,2655" coordsize="10,20">
              <v:shape style="position:absolute;left:8464;top:2655;width:10;height:20" coordorigin="8464,2655" coordsize="10,20" path="m8464,2674l8473,2674,8473,2655,8464,2655,8464,2674xe" filled="true" fillcolor="#000000" stroked="false">
                <v:path arrowok="t"/>
                <v:fill type="solid"/>
              </v:shape>
            </v:group>
            <v:group style="position:absolute;left:8464;top:2674;width:10;height:20" coordorigin="8464,2674" coordsize="10,20">
              <v:shape style="position:absolute;left:8464;top:2674;width:10;height:20" coordorigin="8464,2674" coordsize="10,20" path="m8464,2694l8473,2694,8473,2674,8464,2674,8464,2694xe" filled="true" fillcolor="#000000" stroked="false">
                <v:path arrowok="t"/>
                <v:fill type="solid"/>
              </v:shape>
            </v:group>
            <v:group style="position:absolute;left:8464;top:2694;width:10;height:20" coordorigin="8464,2694" coordsize="10,20">
              <v:shape style="position:absolute;left:8464;top:2694;width:10;height:20" coordorigin="8464,2694" coordsize="10,20" path="m8464,2713l8473,2713,8473,2694,8464,2694,8464,2713xe" filled="true" fillcolor="#000000" stroked="false">
                <v:path arrowok="t"/>
                <v:fill type="solid"/>
              </v:shape>
            </v:group>
            <v:group style="position:absolute;left:8464;top:2713;width:10;height:20" coordorigin="8464,2713" coordsize="10,20">
              <v:shape style="position:absolute;left:8464;top:2713;width:10;height:20" coordorigin="8464,2713" coordsize="10,20" path="m8464,2732l8473,2732,8473,2713,8464,2713,8464,2732xe" filled="true" fillcolor="#000000" stroked="false">
                <v:path arrowok="t"/>
                <v:fill type="solid"/>
              </v:shape>
            </v:group>
            <v:group style="position:absolute;left:8464;top:2732;width:10;height:20" coordorigin="8464,2732" coordsize="10,20">
              <v:shape style="position:absolute;left:8464;top:2732;width:10;height:20" coordorigin="8464,2732" coordsize="10,20" path="m8464,2751l8473,2751,8473,2732,8464,2732,8464,2751xe" filled="true" fillcolor="#000000" stroked="false">
                <v:path arrowok="t"/>
                <v:fill type="solid"/>
              </v:shape>
            </v:group>
            <v:group style="position:absolute;left:8464;top:2751;width:10;height:20" coordorigin="8464,2751" coordsize="10,20">
              <v:shape style="position:absolute;left:8464;top:2751;width:10;height:20" coordorigin="8464,2751" coordsize="10,20" path="m8464,2770l8473,2770,8473,2751,8464,2751,8464,2770xe" filled="true" fillcolor="#000000" stroked="false">
                <v:path arrowok="t"/>
                <v:fill type="solid"/>
              </v:shape>
            </v:group>
            <v:group style="position:absolute;left:8464;top:2770;width:10;height:20" coordorigin="8464,2770" coordsize="10,20">
              <v:shape style="position:absolute;left:8464;top:2770;width:10;height:20" coordorigin="8464,2770" coordsize="10,20" path="m8464,2790l8473,2790,8473,2770,8464,2770,8464,2790xe" filled="true" fillcolor="#000000" stroked="false">
                <v:path arrowok="t"/>
                <v:fill type="solid"/>
              </v:shape>
            </v:group>
            <v:group style="position:absolute;left:8464;top:2790;width:10;height:20" coordorigin="8464,2790" coordsize="10,20">
              <v:shape style="position:absolute;left:8464;top:2790;width:10;height:20" coordorigin="8464,2790" coordsize="10,20" path="m8464,2809l8473,2809,8473,2790,8464,2790,8464,2809xe" filled="true" fillcolor="#000000" stroked="false">
                <v:path arrowok="t"/>
                <v:fill type="solid"/>
              </v:shape>
            </v:group>
            <v:group style="position:absolute;left:8464;top:2809;width:10;height:20" coordorigin="8464,2809" coordsize="10,20">
              <v:shape style="position:absolute;left:8464;top:2809;width:10;height:20" coordorigin="8464,2809" coordsize="10,20" path="m8464,2828l8473,2828,8473,2809,8464,2809,8464,2828xe" filled="true" fillcolor="#000000" stroked="false">
                <v:path arrowok="t"/>
                <v:fill type="solid"/>
              </v:shape>
            </v:group>
            <v:group style="position:absolute;left:8464;top:2828;width:10;height:20" coordorigin="8464,2828" coordsize="10,20">
              <v:shape style="position:absolute;left:8464;top:2828;width:10;height:20" coordorigin="8464,2828" coordsize="10,20" path="m8464,2847l8473,2847,8473,2828,8464,2828,8464,2847xe" filled="true" fillcolor="#000000" stroked="false">
                <v:path arrowok="t"/>
                <v:fill type="solid"/>
              </v:shape>
            </v:group>
            <v:group style="position:absolute;left:8464;top:2847;width:10;height:20" coordorigin="8464,2847" coordsize="10,20">
              <v:shape style="position:absolute;left:8464;top:2847;width:10;height:20" coordorigin="8464,2847" coordsize="10,20" path="m8464,2866l8473,2866,8473,2847,8464,2847,8464,2866xe" filled="true" fillcolor="#000000" stroked="false">
                <v:path arrowok="t"/>
                <v:fill type="solid"/>
              </v:shape>
            </v:group>
            <v:group style="position:absolute;left:8464;top:2866;width:10;height:20" coordorigin="8464,2866" coordsize="10,20">
              <v:shape style="position:absolute;left:8464;top:2866;width:10;height:20" coordorigin="8464,2866" coordsize="10,20" path="m8464,2886l8473,2886,8473,2866,8464,2866,8464,2886xe" filled="true" fillcolor="#000000" stroked="false">
                <v:path arrowok="t"/>
                <v:fill type="solid"/>
              </v:shape>
            </v:group>
            <v:group style="position:absolute;left:8464;top:2886;width:10;height:20" coordorigin="8464,2886" coordsize="10,20">
              <v:shape style="position:absolute;left:8464;top:2886;width:10;height:20" coordorigin="8464,2886" coordsize="10,20" path="m8464,2905l8473,2905,8473,2886,8464,2886,8464,2905xe" filled="true" fillcolor="#000000" stroked="false">
                <v:path arrowok="t"/>
                <v:fill type="solid"/>
              </v:shape>
            </v:group>
            <v:group style="position:absolute;left:8464;top:2905;width:10;height:20" coordorigin="8464,2905" coordsize="10,20">
              <v:shape style="position:absolute;left:8464;top:2905;width:10;height:20" coordorigin="8464,2905" coordsize="10,20" path="m8464,2924l8473,2924,8473,2905,8464,2905,8464,2924xe" filled="true" fillcolor="#000000" stroked="false">
                <v:path arrowok="t"/>
                <v:fill type="solid"/>
              </v:shape>
            </v:group>
            <v:group style="position:absolute;left:8464;top:2924;width:10;height:20" coordorigin="8464,2924" coordsize="10,20">
              <v:shape style="position:absolute;left:8464;top:2924;width:10;height:20" coordorigin="8464,2924" coordsize="10,20" path="m8464,2943l8473,2943,8473,2924,8464,2924,8464,2943xe" filled="true" fillcolor="#000000" stroked="false">
                <v:path arrowok="t"/>
                <v:fill type="solid"/>
              </v:shape>
            </v:group>
            <v:group style="position:absolute;left:8464;top:2943;width:10;height:20" coordorigin="8464,2943" coordsize="10,20">
              <v:shape style="position:absolute;left:8464;top:2943;width:10;height:20" coordorigin="8464,2943" coordsize="10,20" path="m8464,2962l8473,2962,8473,2943,8464,2943,8464,2962xe" filled="true" fillcolor="#000000" stroked="false">
                <v:path arrowok="t"/>
                <v:fill type="solid"/>
              </v:shape>
            </v:group>
            <v:group style="position:absolute;left:8464;top:2962;width:10;height:20" coordorigin="8464,2962" coordsize="10,20">
              <v:shape style="position:absolute;left:8464;top:2962;width:10;height:20" coordorigin="8464,2962" coordsize="10,20" path="m8464,2982l8473,2982,8473,2962,8464,2962,8464,2982xe" filled="true" fillcolor="#000000" stroked="false">
                <v:path arrowok="t"/>
                <v:fill type="solid"/>
              </v:shape>
            </v:group>
            <v:group style="position:absolute;left:8464;top:2982;width:10;height:20" coordorigin="8464,2982" coordsize="10,20">
              <v:shape style="position:absolute;left:8464;top:2982;width:10;height:20" coordorigin="8464,2982" coordsize="10,20" path="m8464,3001l8473,3001,8473,2982,8464,2982,8464,3001xe" filled="true" fillcolor="#000000" stroked="false">
                <v:path arrowok="t"/>
                <v:fill type="solid"/>
              </v:shape>
            </v:group>
            <v:group style="position:absolute;left:8464;top:3001;width:10;height:20" coordorigin="8464,3001" coordsize="10,20">
              <v:shape style="position:absolute;left:8464;top:3001;width:10;height:20" coordorigin="8464,3001" coordsize="10,20" path="m8464,3020l8473,3020,8473,3001,8464,3001,8464,3020xe" filled="true" fillcolor="#000000" stroked="false">
                <v:path arrowok="t"/>
                <v:fill type="solid"/>
              </v:shape>
            </v:group>
            <v:group style="position:absolute;left:8464;top:3020;width:10;height:20" coordorigin="8464,3020" coordsize="10,20">
              <v:shape style="position:absolute;left:8464;top:3020;width:10;height:20" coordorigin="8464,3020" coordsize="10,20" path="m8464,3039l8473,3039,8473,3020,8464,3020,8464,3039xe" filled="true" fillcolor="#000000" stroked="false">
                <v:path arrowok="t"/>
                <v:fill type="solid"/>
              </v:shape>
            </v:group>
            <v:group style="position:absolute;left:8464;top:3039;width:10;height:20" coordorigin="8464,3039" coordsize="10,20">
              <v:shape style="position:absolute;left:8464;top:3039;width:10;height:20" coordorigin="8464,3039" coordsize="10,20" path="m8464,3058l8473,3058,8473,3039,8464,3039,8464,3058xe" filled="true" fillcolor="#000000" stroked="false">
                <v:path arrowok="t"/>
                <v:fill type="solid"/>
              </v:shape>
            </v:group>
            <v:group style="position:absolute;left:8464;top:3058;width:10;height:20" coordorigin="8464,3058" coordsize="10,20">
              <v:shape style="position:absolute;left:8464;top:3058;width:10;height:20" coordorigin="8464,3058" coordsize="10,20" path="m8464,3078l8473,3078,8473,3058,8464,3058,8464,3078xe" filled="true" fillcolor="#000000" stroked="false">
                <v:path arrowok="t"/>
                <v:fill type="solid"/>
              </v:shape>
            </v:group>
            <v:group style="position:absolute;left:8464;top:3078;width:10;height:20" coordorigin="8464,3078" coordsize="10,20">
              <v:shape style="position:absolute;left:8464;top:3078;width:10;height:20" coordorigin="8464,3078" coordsize="10,20" path="m8464,3097l8473,3097,8473,3078,8464,3078,8464,3097xe" filled="true" fillcolor="#000000" stroked="false">
                <v:path arrowok="t"/>
                <v:fill type="solid"/>
              </v:shape>
            </v:group>
            <v:group style="position:absolute;left:8464;top:3097;width:10;height:20" coordorigin="8464,3097" coordsize="10,20">
              <v:shape style="position:absolute;left:8464;top:3097;width:10;height:20" coordorigin="8464,3097" coordsize="10,20" path="m8464,3116l8473,3116,8473,3097,8464,3097,8464,3116xe" filled="true" fillcolor="#000000" stroked="false">
                <v:path arrowok="t"/>
                <v:fill type="solid"/>
              </v:shape>
            </v:group>
            <v:group style="position:absolute;left:8464;top:3116;width:10;height:20" coordorigin="8464,3116" coordsize="10,20">
              <v:shape style="position:absolute;left:8464;top:3116;width:10;height:20" coordorigin="8464,3116" coordsize="10,20" path="m8464,3135l8473,3135,8473,3116,8464,3116,8464,3135xe" filled="true" fillcolor="#000000" stroked="false">
                <v:path arrowok="t"/>
                <v:fill type="solid"/>
              </v:shape>
            </v:group>
            <v:group style="position:absolute;left:8464;top:3135;width:10;height:20" coordorigin="8464,3135" coordsize="10,20">
              <v:shape style="position:absolute;left:8464;top:3135;width:10;height:20" coordorigin="8464,3135" coordsize="10,20" path="m8464,3154l8473,3154,8473,3135,8464,3135,8464,3154xe" filled="true" fillcolor="#000000" stroked="false">
                <v:path arrowok="t"/>
                <v:fill type="solid"/>
              </v:shape>
            </v:group>
            <v:group style="position:absolute;left:8464;top:3154;width:10;height:20" coordorigin="8464,3154" coordsize="10,20">
              <v:shape style="position:absolute;left:8464;top:3154;width:10;height:20" coordorigin="8464,3154" coordsize="10,20" path="m8464,3174l8473,3174,8473,3154,8464,3154,8464,3174xe" filled="true" fillcolor="#000000" stroked="false">
                <v:path arrowok="t"/>
                <v:fill type="solid"/>
              </v:shape>
            </v:group>
            <v:group style="position:absolute;left:8464;top:3174;width:10;height:20" coordorigin="8464,3174" coordsize="10,20">
              <v:shape style="position:absolute;left:8464;top:3174;width:10;height:20" coordorigin="8464,3174" coordsize="10,20" path="m8464,3193l8473,3193,8473,3174,8464,3174,8464,3193xe" filled="true" fillcolor="#000000" stroked="false">
                <v:path arrowok="t"/>
                <v:fill type="solid"/>
              </v:shape>
            </v:group>
            <v:group style="position:absolute;left:8464;top:3193;width:10;height:20" coordorigin="8464,3193" coordsize="10,20">
              <v:shape style="position:absolute;left:8464;top:3193;width:10;height:20" coordorigin="8464,3193" coordsize="10,20" path="m8464,3212l8473,3212,8473,3193,8464,3193,8464,3212xe" filled="true" fillcolor="#000000" stroked="false">
                <v:path arrowok="t"/>
                <v:fill type="solid"/>
              </v:shape>
            </v:group>
            <v:group style="position:absolute;left:8464;top:3212;width:10;height:20" coordorigin="8464,3212" coordsize="10,20">
              <v:shape style="position:absolute;left:8464;top:3212;width:10;height:20" coordorigin="8464,3212" coordsize="10,20" path="m8464,3231l8473,3231,8473,3212,8464,3212,8464,3231xe" filled="true" fillcolor="#000000" stroked="false">
                <v:path arrowok="t"/>
                <v:fill type="solid"/>
              </v:shape>
            </v:group>
            <v:group style="position:absolute;left:8464;top:3231;width:10;height:20" coordorigin="8464,3231" coordsize="10,20">
              <v:shape style="position:absolute;left:8464;top:3231;width:10;height:20" coordorigin="8464,3231" coordsize="10,20" path="m8464,3250l8473,3250,8473,3231,8464,3231,8464,3250xe" filled="true" fillcolor="#000000" stroked="false">
                <v:path arrowok="t"/>
                <v:fill type="solid"/>
              </v:shape>
            </v:group>
            <v:group style="position:absolute;left:8464;top:3250;width:10;height:20" coordorigin="8464,3250" coordsize="10,20">
              <v:shape style="position:absolute;left:8464;top:3250;width:10;height:20" coordorigin="8464,3250" coordsize="10,20" path="m8464,3270l8473,3270,8473,3250,8464,3250,8464,3270xe" filled="true" fillcolor="#000000" stroked="false">
                <v:path arrowok="t"/>
                <v:fill type="solid"/>
              </v:shape>
            </v:group>
            <v:group style="position:absolute;left:8464;top:3270;width:10;height:20" coordorigin="8464,3270" coordsize="10,20">
              <v:shape style="position:absolute;left:8464;top:3270;width:10;height:20" coordorigin="8464,3270" coordsize="10,20" path="m8464,3289l8473,3289,8473,3270,8464,3270,8464,3289xe" filled="true" fillcolor="#000000" stroked="false">
                <v:path arrowok="t"/>
                <v:fill type="solid"/>
              </v:shape>
            </v:group>
            <v:group style="position:absolute;left:8464;top:3289;width:10;height:20" coordorigin="8464,3289" coordsize="10,20">
              <v:shape style="position:absolute;left:8464;top:3289;width:10;height:20" coordorigin="8464,3289" coordsize="10,20" path="m8464,3308l8473,3308,8473,3289,8464,3289,8464,3308xe" filled="true" fillcolor="#000000" stroked="false">
                <v:path arrowok="t"/>
                <v:fill type="solid"/>
              </v:shape>
            </v:group>
            <v:group style="position:absolute;left:8464;top:3308;width:10;height:20" coordorigin="8464,3308" coordsize="10,20">
              <v:shape style="position:absolute;left:8464;top:3308;width:10;height:20" coordorigin="8464,3308" coordsize="10,20" path="m8464,3327l8473,3327,8473,3308,8464,3308,8464,3327xe" filled="true" fillcolor="#000000" stroked="false">
                <v:path arrowok="t"/>
                <v:fill type="solid"/>
              </v:shape>
            </v:group>
            <v:group style="position:absolute;left:8464;top:3327;width:10;height:20" coordorigin="8464,3327" coordsize="10,20">
              <v:shape style="position:absolute;left:8464;top:3327;width:10;height:20" coordorigin="8464,3327" coordsize="10,20" path="m8464,3346l8473,3346,8473,3327,8464,3327,8464,3346xe" filled="true" fillcolor="#000000" stroked="false">
                <v:path arrowok="t"/>
                <v:fill type="solid"/>
              </v:shape>
            </v:group>
            <v:group style="position:absolute;left:8464;top:3346;width:10;height:20" coordorigin="8464,3346" coordsize="10,20">
              <v:shape style="position:absolute;left:8464;top:3346;width:10;height:20" coordorigin="8464,3346" coordsize="10,20" path="m8464,3366l8473,3366,8473,3346,8464,3346,8464,3366xe" filled="true" fillcolor="#000000" stroked="false">
                <v:path arrowok="t"/>
                <v:fill type="solid"/>
              </v:shape>
            </v:group>
            <v:group style="position:absolute;left:8464;top:3366;width:10;height:20" coordorigin="8464,3366" coordsize="10,20">
              <v:shape style="position:absolute;left:8464;top:3366;width:10;height:20" coordorigin="8464,3366" coordsize="10,20" path="m8464,3385l8473,3385,8473,3366,8464,3366,8464,3385xe" filled="true" fillcolor="#000000" stroked="false">
                <v:path arrowok="t"/>
                <v:fill type="solid"/>
              </v:shape>
            </v:group>
            <v:group style="position:absolute;left:8464;top:3385;width:10;height:20" coordorigin="8464,3385" coordsize="10,20">
              <v:shape style="position:absolute;left:8464;top:3385;width:10;height:20" coordorigin="8464,3385" coordsize="10,20" path="m8464,3404l8473,3404,8473,3385,8464,3385,8464,3404xe" filled="true" fillcolor="#000000" stroked="false">
                <v:path arrowok="t"/>
                <v:fill type="solid"/>
              </v:shape>
            </v:group>
            <v:group style="position:absolute;left:8464;top:3404;width:10;height:20" coordorigin="8464,3404" coordsize="10,20">
              <v:shape style="position:absolute;left:8464;top:3404;width:10;height:20" coordorigin="8464,3404" coordsize="10,20" path="m8464,3423l8473,3423,8473,3404,8464,3404,8464,3423xe" filled="true" fillcolor="#000000" stroked="false">
                <v:path arrowok="t"/>
                <v:fill type="solid"/>
              </v:shape>
            </v:group>
            <v:group style="position:absolute;left:8464;top:3423;width:10;height:20" coordorigin="8464,3423" coordsize="10,20">
              <v:shape style="position:absolute;left:8464;top:3423;width:10;height:20" coordorigin="8464,3423" coordsize="10,20" path="m8464,3442l8473,3442,8473,3423,8464,3423,8464,3442xe" filled="true" fillcolor="#000000" stroked="false">
                <v:path arrowok="t"/>
                <v:fill type="solid"/>
              </v:shape>
            </v:group>
            <v:group style="position:absolute;left:8464;top:3442;width:10;height:20" coordorigin="8464,3442" coordsize="10,20">
              <v:shape style="position:absolute;left:8464;top:3442;width:10;height:20" coordorigin="8464,3442" coordsize="10,20" path="m8464,3462l8473,3462,8473,3442,8464,3442,8464,3462xe" filled="true" fillcolor="#000000" stroked="false">
                <v:path arrowok="t"/>
                <v:fill type="solid"/>
              </v:shape>
            </v:group>
            <v:group style="position:absolute;left:8464;top:3462;width:10;height:20" coordorigin="8464,3462" coordsize="10,20">
              <v:shape style="position:absolute;left:8464;top:3462;width:10;height:20" coordorigin="8464,3462" coordsize="10,20" path="m8464,3481l8473,3481,8473,3462,8464,3462,8464,3481xe" filled="true" fillcolor="#000000" stroked="false">
                <v:path arrowok="t"/>
                <v:fill type="solid"/>
              </v:shape>
            </v:group>
            <v:group style="position:absolute;left:8464;top:3481;width:10;height:20" coordorigin="8464,3481" coordsize="10,20">
              <v:shape style="position:absolute;left:8464;top:3481;width:10;height:20" coordorigin="8464,3481" coordsize="10,20" path="m8464,3500l8473,3500,8473,3481,8464,3481,8464,3500xe" filled="true" fillcolor="#000000" stroked="false">
                <v:path arrowok="t"/>
                <v:fill type="solid"/>
              </v:shape>
            </v:group>
            <v:group style="position:absolute;left:8464;top:3500;width:10;height:20" coordorigin="8464,3500" coordsize="10,20">
              <v:shape style="position:absolute;left:8464;top:3500;width:10;height:20" coordorigin="8464,3500" coordsize="10,20" path="m8464,3519l8473,3519,8473,3500,8464,3500,8464,3519xe" filled="true" fillcolor="#000000" stroked="false">
                <v:path arrowok="t"/>
                <v:fill type="solid"/>
              </v:shape>
            </v:group>
            <v:group style="position:absolute;left:8464;top:3519;width:10;height:20" coordorigin="8464,3519" coordsize="10,20">
              <v:shape style="position:absolute;left:8464;top:3519;width:10;height:20" coordorigin="8464,3519" coordsize="10,20" path="m8464,3538l8473,3538,8473,3519,8464,3519,8464,3538xe" filled="true" fillcolor="#000000" stroked="false">
                <v:path arrowok="t"/>
                <v:fill type="solid"/>
              </v:shape>
            </v:group>
            <v:group style="position:absolute;left:8464;top:3538;width:10;height:20" coordorigin="8464,3538" coordsize="10,20">
              <v:shape style="position:absolute;left:8464;top:3538;width:10;height:20" coordorigin="8464,3538" coordsize="10,20" path="m8464,3558l8473,3558,8473,3538,8464,3538,8464,3558xe" filled="true" fillcolor="#000000" stroked="false">
                <v:path arrowok="t"/>
                <v:fill type="solid"/>
              </v:shape>
            </v:group>
            <v:group style="position:absolute;left:8464;top:3558;width:10;height:20" coordorigin="8464,3558" coordsize="10,20">
              <v:shape style="position:absolute;left:8464;top:3558;width:10;height:20" coordorigin="8464,3558" coordsize="10,20" path="m8464,3577l8473,3577,8473,3558,8464,3558,8464,3577xe" filled="true" fillcolor="#000000" stroked="false">
                <v:path arrowok="t"/>
                <v:fill type="solid"/>
              </v:shape>
            </v:group>
            <v:group style="position:absolute;left:8464;top:3577;width:10;height:20" coordorigin="8464,3577" coordsize="10,20">
              <v:shape style="position:absolute;left:8464;top:3577;width:10;height:20" coordorigin="8464,3577" coordsize="10,20" path="m8464,3596l8473,3596,8473,3577,8464,3577,8464,3596xe" filled="true" fillcolor="#000000" stroked="false">
                <v:path arrowok="t"/>
                <v:fill type="solid"/>
              </v:shape>
            </v:group>
            <v:group style="position:absolute;left:8464;top:3596;width:10;height:20" coordorigin="8464,3596" coordsize="10,20">
              <v:shape style="position:absolute;left:8464;top:3596;width:10;height:20" coordorigin="8464,3596" coordsize="10,20" path="m8464,3615l8473,3615,8473,3596,8464,3596,8464,3615xe" filled="true" fillcolor="#000000" stroked="false">
                <v:path arrowok="t"/>
                <v:fill type="solid"/>
              </v:shape>
            </v:group>
            <v:group style="position:absolute;left:8464;top:3624;width:10;height:2" coordorigin="8464,3624" coordsize="10,2">
              <v:shape style="position:absolute;left:8464;top:3624;width:10;height:2" coordorigin="8464,3624" coordsize="10,0" path="m8464,3624l8473,3624e" filled="false" stroked="true" strokeweight=".84003pt" strokecolor="#000000">
                <v:path arrowok="t"/>
              </v:shape>
            </v:group>
            <v:group style="position:absolute;left:9333;top:2617;width:10;height:20" coordorigin="9333,2617" coordsize="10,20">
              <v:shape style="position:absolute;left:9333;top:2617;width:10;height:20" coordorigin="9333,2617" coordsize="10,20" path="m9333,2636l9343,2636,9343,2617,9333,2617,9333,2636xe" filled="true" fillcolor="#000000" stroked="false">
                <v:path arrowok="t"/>
                <v:fill type="solid"/>
              </v:shape>
            </v:group>
            <v:group style="position:absolute;left:9333;top:2636;width:10;height:20" coordorigin="9333,2636" coordsize="10,20">
              <v:shape style="position:absolute;left:9333;top:2636;width:10;height:20" coordorigin="9333,2636" coordsize="10,20" path="m9333,2655l9343,2655,9343,2636,9333,2636,9333,2655xe" filled="true" fillcolor="#000000" stroked="false">
                <v:path arrowok="t"/>
                <v:fill type="solid"/>
              </v:shape>
            </v:group>
            <v:group style="position:absolute;left:9333;top:2655;width:10;height:20" coordorigin="9333,2655" coordsize="10,20">
              <v:shape style="position:absolute;left:9333;top:2655;width:10;height:20" coordorigin="9333,2655" coordsize="10,20" path="m9333,2674l9343,2674,9343,2655,9333,2655,9333,2674xe" filled="true" fillcolor="#000000" stroked="false">
                <v:path arrowok="t"/>
                <v:fill type="solid"/>
              </v:shape>
            </v:group>
            <v:group style="position:absolute;left:9333;top:2674;width:10;height:20" coordorigin="9333,2674" coordsize="10,20">
              <v:shape style="position:absolute;left:9333;top:2674;width:10;height:20" coordorigin="9333,2674" coordsize="10,20" path="m9333,2694l9343,2694,9343,2674,9333,2674,9333,2694xe" filled="true" fillcolor="#000000" stroked="false">
                <v:path arrowok="t"/>
                <v:fill type="solid"/>
              </v:shape>
            </v:group>
            <v:group style="position:absolute;left:9333;top:2694;width:10;height:20" coordorigin="9333,2694" coordsize="10,20">
              <v:shape style="position:absolute;left:9333;top:2694;width:10;height:20" coordorigin="9333,2694" coordsize="10,20" path="m9333,2713l9343,2713,9343,2694,9333,2694,9333,2713xe" filled="true" fillcolor="#000000" stroked="false">
                <v:path arrowok="t"/>
                <v:fill type="solid"/>
              </v:shape>
            </v:group>
            <v:group style="position:absolute;left:9333;top:2713;width:10;height:20" coordorigin="9333,2713" coordsize="10,20">
              <v:shape style="position:absolute;left:9333;top:2713;width:10;height:20" coordorigin="9333,2713" coordsize="10,20" path="m9333,2732l9343,2732,9343,2713,9333,2713,9333,2732xe" filled="true" fillcolor="#000000" stroked="false">
                <v:path arrowok="t"/>
                <v:fill type="solid"/>
              </v:shape>
            </v:group>
            <v:group style="position:absolute;left:9333;top:2732;width:10;height:20" coordorigin="9333,2732" coordsize="10,20">
              <v:shape style="position:absolute;left:9333;top:2732;width:10;height:20" coordorigin="9333,2732" coordsize="10,20" path="m9333,2751l9343,2751,9343,2732,9333,2732,9333,2751xe" filled="true" fillcolor="#000000" stroked="false">
                <v:path arrowok="t"/>
                <v:fill type="solid"/>
              </v:shape>
            </v:group>
            <v:group style="position:absolute;left:9333;top:2751;width:10;height:20" coordorigin="9333,2751" coordsize="10,20">
              <v:shape style="position:absolute;left:9333;top:2751;width:10;height:20" coordorigin="9333,2751" coordsize="10,20" path="m9333,2770l9343,2770,9343,2751,9333,2751,9333,2770xe" filled="true" fillcolor="#000000" stroked="false">
                <v:path arrowok="t"/>
                <v:fill type="solid"/>
              </v:shape>
            </v:group>
            <v:group style="position:absolute;left:9333;top:2770;width:10;height:20" coordorigin="9333,2770" coordsize="10,20">
              <v:shape style="position:absolute;left:9333;top:2770;width:10;height:20" coordorigin="9333,2770" coordsize="10,20" path="m9333,2790l9343,2790,9343,2770,9333,2770,9333,2790xe" filled="true" fillcolor="#000000" stroked="false">
                <v:path arrowok="t"/>
                <v:fill type="solid"/>
              </v:shape>
            </v:group>
            <v:group style="position:absolute;left:9333;top:2790;width:10;height:20" coordorigin="9333,2790" coordsize="10,20">
              <v:shape style="position:absolute;left:9333;top:2790;width:10;height:20" coordorigin="9333,2790" coordsize="10,20" path="m9333,2809l9343,2809,9343,2790,9333,2790,9333,2809xe" filled="true" fillcolor="#000000" stroked="false">
                <v:path arrowok="t"/>
                <v:fill type="solid"/>
              </v:shape>
            </v:group>
            <v:group style="position:absolute;left:9333;top:2809;width:10;height:20" coordorigin="9333,2809" coordsize="10,20">
              <v:shape style="position:absolute;left:9333;top:2809;width:10;height:20" coordorigin="9333,2809" coordsize="10,20" path="m9333,2828l9343,2828,9343,2809,9333,2809,9333,2828xe" filled="true" fillcolor="#000000" stroked="false">
                <v:path arrowok="t"/>
                <v:fill type="solid"/>
              </v:shape>
            </v:group>
            <v:group style="position:absolute;left:9333;top:2828;width:10;height:20" coordorigin="9333,2828" coordsize="10,20">
              <v:shape style="position:absolute;left:9333;top:2828;width:10;height:20" coordorigin="9333,2828" coordsize="10,20" path="m9333,2847l9343,2847,9343,2828,9333,2828,9333,2847xe" filled="true" fillcolor="#000000" stroked="false">
                <v:path arrowok="t"/>
                <v:fill type="solid"/>
              </v:shape>
            </v:group>
            <v:group style="position:absolute;left:9333;top:2847;width:10;height:20" coordorigin="9333,2847" coordsize="10,20">
              <v:shape style="position:absolute;left:9333;top:2847;width:10;height:20" coordorigin="9333,2847" coordsize="10,20" path="m9333,2866l9343,2866,9343,2847,9333,2847,9333,2866xe" filled="true" fillcolor="#000000" stroked="false">
                <v:path arrowok="t"/>
                <v:fill type="solid"/>
              </v:shape>
            </v:group>
            <v:group style="position:absolute;left:9333;top:2866;width:10;height:20" coordorigin="9333,2866" coordsize="10,20">
              <v:shape style="position:absolute;left:9333;top:2866;width:10;height:20" coordorigin="9333,2866" coordsize="10,20" path="m9333,2886l9343,2886,9343,2866,9333,2866,9333,2886xe" filled="true" fillcolor="#000000" stroked="false">
                <v:path arrowok="t"/>
                <v:fill type="solid"/>
              </v:shape>
            </v:group>
            <v:group style="position:absolute;left:9333;top:2886;width:10;height:20" coordorigin="9333,2886" coordsize="10,20">
              <v:shape style="position:absolute;left:9333;top:2886;width:10;height:20" coordorigin="9333,2886" coordsize="10,20" path="m9333,2905l9343,2905,9343,2886,9333,2886,9333,2905xe" filled="true" fillcolor="#000000" stroked="false">
                <v:path arrowok="t"/>
                <v:fill type="solid"/>
              </v:shape>
            </v:group>
            <v:group style="position:absolute;left:9333;top:2905;width:10;height:20" coordorigin="9333,2905" coordsize="10,20">
              <v:shape style="position:absolute;left:9333;top:2905;width:10;height:20" coordorigin="9333,2905" coordsize="10,20" path="m9333,2924l9343,2924,9343,2905,9333,2905,9333,2924xe" filled="true" fillcolor="#000000" stroked="false">
                <v:path arrowok="t"/>
                <v:fill type="solid"/>
              </v:shape>
            </v:group>
            <v:group style="position:absolute;left:9333;top:2924;width:10;height:20" coordorigin="9333,2924" coordsize="10,20">
              <v:shape style="position:absolute;left:9333;top:2924;width:10;height:20" coordorigin="9333,2924" coordsize="10,20" path="m9333,2943l9343,2943,9343,2924,9333,2924,9333,2943xe" filled="true" fillcolor="#000000" stroked="false">
                <v:path arrowok="t"/>
                <v:fill type="solid"/>
              </v:shape>
            </v:group>
            <v:group style="position:absolute;left:9333;top:2943;width:10;height:20" coordorigin="9333,2943" coordsize="10,20">
              <v:shape style="position:absolute;left:9333;top:2943;width:10;height:20" coordorigin="9333,2943" coordsize="10,20" path="m9333,2962l9343,2962,9343,2943,9333,2943,9333,2962xe" filled="true" fillcolor="#000000" stroked="false">
                <v:path arrowok="t"/>
                <v:fill type="solid"/>
              </v:shape>
            </v:group>
            <v:group style="position:absolute;left:9333;top:2962;width:10;height:20" coordorigin="9333,2962" coordsize="10,20">
              <v:shape style="position:absolute;left:9333;top:2962;width:10;height:20" coordorigin="9333,2962" coordsize="10,20" path="m9333,2982l9343,2982,9343,2962,9333,2962,9333,2982xe" filled="true" fillcolor="#000000" stroked="false">
                <v:path arrowok="t"/>
                <v:fill type="solid"/>
              </v:shape>
            </v:group>
            <v:group style="position:absolute;left:9333;top:2982;width:10;height:20" coordorigin="9333,2982" coordsize="10,20">
              <v:shape style="position:absolute;left:9333;top:2982;width:10;height:20" coordorigin="9333,2982" coordsize="10,20" path="m9333,3001l9343,3001,9343,2982,9333,2982,9333,3001xe" filled="true" fillcolor="#000000" stroked="false">
                <v:path arrowok="t"/>
                <v:fill type="solid"/>
              </v:shape>
            </v:group>
            <v:group style="position:absolute;left:9333;top:3001;width:10;height:20" coordorigin="9333,3001" coordsize="10,20">
              <v:shape style="position:absolute;left:9333;top:3001;width:10;height:20" coordorigin="9333,3001" coordsize="10,20" path="m9333,3020l9343,3020,9343,3001,9333,3001,9333,3020xe" filled="true" fillcolor="#000000" stroked="false">
                <v:path arrowok="t"/>
                <v:fill type="solid"/>
              </v:shape>
            </v:group>
            <v:group style="position:absolute;left:9333;top:3020;width:10;height:20" coordorigin="9333,3020" coordsize="10,20">
              <v:shape style="position:absolute;left:9333;top:3020;width:10;height:20" coordorigin="9333,3020" coordsize="10,20" path="m9333,3039l9343,3039,9343,3020,9333,3020,9333,3039xe" filled="true" fillcolor="#000000" stroked="false">
                <v:path arrowok="t"/>
                <v:fill type="solid"/>
              </v:shape>
            </v:group>
            <v:group style="position:absolute;left:9333;top:3039;width:10;height:20" coordorigin="9333,3039" coordsize="10,20">
              <v:shape style="position:absolute;left:9333;top:3039;width:10;height:20" coordorigin="9333,3039" coordsize="10,20" path="m9333,3058l9343,3058,9343,3039,9333,3039,9333,3058xe" filled="true" fillcolor="#000000" stroked="false">
                <v:path arrowok="t"/>
                <v:fill type="solid"/>
              </v:shape>
            </v:group>
            <v:group style="position:absolute;left:9333;top:3058;width:10;height:20" coordorigin="9333,3058" coordsize="10,20">
              <v:shape style="position:absolute;left:9333;top:3058;width:10;height:20" coordorigin="9333,3058" coordsize="10,20" path="m9333,3078l9343,3078,9343,3058,9333,3058,9333,3078xe" filled="true" fillcolor="#000000" stroked="false">
                <v:path arrowok="t"/>
                <v:fill type="solid"/>
              </v:shape>
            </v:group>
            <v:group style="position:absolute;left:9333;top:3078;width:10;height:20" coordorigin="9333,3078" coordsize="10,20">
              <v:shape style="position:absolute;left:9333;top:3078;width:10;height:20" coordorigin="9333,3078" coordsize="10,20" path="m9333,3097l9343,3097,9343,3078,9333,3078,9333,3097xe" filled="true" fillcolor="#000000" stroked="false">
                <v:path arrowok="t"/>
                <v:fill type="solid"/>
              </v:shape>
            </v:group>
            <v:group style="position:absolute;left:9333;top:3097;width:10;height:20" coordorigin="9333,3097" coordsize="10,20">
              <v:shape style="position:absolute;left:9333;top:3097;width:10;height:20" coordorigin="9333,3097" coordsize="10,20" path="m9333,3116l9343,3116,9343,3097,9333,3097,9333,3116xe" filled="true" fillcolor="#000000" stroked="false">
                <v:path arrowok="t"/>
                <v:fill type="solid"/>
              </v:shape>
            </v:group>
            <v:group style="position:absolute;left:9333;top:3116;width:10;height:20" coordorigin="9333,3116" coordsize="10,20">
              <v:shape style="position:absolute;left:9333;top:3116;width:10;height:20" coordorigin="9333,3116" coordsize="10,20" path="m9333,3135l9343,3135,9343,3116,9333,3116,9333,3135xe" filled="true" fillcolor="#000000" stroked="false">
                <v:path arrowok="t"/>
                <v:fill type="solid"/>
              </v:shape>
            </v:group>
            <v:group style="position:absolute;left:9333;top:3135;width:10;height:20" coordorigin="9333,3135" coordsize="10,20">
              <v:shape style="position:absolute;left:9333;top:3135;width:10;height:20" coordorigin="9333,3135" coordsize="10,20" path="m9333,3154l9343,3154,9343,3135,9333,3135,9333,3154xe" filled="true" fillcolor="#000000" stroked="false">
                <v:path arrowok="t"/>
                <v:fill type="solid"/>
              </v:shape>
            </v:group>
            <v:group style="position:absolute;left:9333;top:3154;width:10;height:20" coordorigin="9333,3154" coordsize="10,20">
              <v:shape style="position:absolute;left:9333;top:3154;width:10;height:20" coordorigin="9333,3154" coordsize="10,20" path="m9333,3174l9343,3174,9343,3154,9333,3154,9333,3174xe" filled="true" fillcolor="#000000" stroked="false">
                <v:path arrowok="t"/>
                <v:fill type="solid"/>
              </v:shape>
            </v:group>
            <v:group style="position:absolute;left:9333;top:3174;width:10;height:20" coordorigin="9333,3174" coordsize="10,20">
              <v:shape style="position:absolute;left:9333;top:3174;width:10;height:20" coordorigin="9333,3174" coordsize="10,20" path="m9333,3193l9343,3193,9343,3174,9333,3174,9333,3193xe" filled="true" fillcolor="#000000" stroked="false">
                <v:path arrowok="t"/>
                <v:fill type="solid"/>
              </v:shape>
            </v:group>
            <v:group style="position:absolute;left:9333;top:3193;width:10;height:20" coordorigin="9333,3193" coordsize="10,20">
              <v:shape style="position:absolute;left:9333;top:3193;width:10;height:20" coordorigin="9333,3193" coordsize="10,20" path="m9333,3212l9343,3212,9343,3193,9333,3193,9333,3212xe" filled="true" fillcolor="#000000" stroked="false">
                <v:path arrowok="t"/>
                <v:fill type="solid"/>
              </v:shape>
            </v:group>
            <v:group style="position:absolute;left:9333;top:3212;width:10;height:20" coordorigin="9333,3212" coordsize="10,20">
              <v:shape style="position:absolute;left:9333;top:3212;width:10;height:20" coordorigin="9333,3212" coordsize="10,20" path="m9333,3231l9343,3231,9343,3212,9333,3212,9333,3231xe" filled="true" fillcolor="#000000" stroked="false">
                <v:path arrowok="t"/>
                <v:fill type="solid"/>
              </v:shape>
            </v:group>
            <v:group style="position:absolute;left:9333;top:3231;width:10;height:20" coordorigin="9333,3231" coordsize="10,20">
              <v:shape style="position:absolute;left:9333;top:3231;width:10;height:20" coordorigin="9333,3231" coordsize="10,20" path="m9333,3250l9343,3250,9343,3231,9333,3231,9333,3250xe" filled="true" fillcolor="#000000" stroked="false">
                <v:path arrowok="t"/>
                <v:fill type="solid"/>
              </v:shape>
            </v:group>
            <v:group style="position:absolute;left:9333;top:3250;width:10;height:20" coordorigin="9333,3250" coordsize="10,20">
              <v:shape style="position:absolute;left:9333;top:3250;width:10;height:20" coordorigin="9333,3250" coordsize="10,20" path="m9333,3270l9343,3270,9343,3250,9333,3250,9333,3270xe" filled="true" fillcolor="#000000" stroked="false">
                <v:path arrowok="t"/>
                <v:fill type="solid"/>
              </v:shape>
            </v:group>
            <v:group style="position:absolute;left:9333;top:3270;width:10;height:20" coordorigin="9333,3270" coordsize="10,20">
              <v:shape style="position:absolute;left:9333;top:3270;width:10;height:20" coordorigin="9333,3270" coordsize="10,20" path="m9333,3289l9343,3289,9343,3270,9333,3270,9333,3289xe" filled="true" fillcolor="#000000" stroked="false">
                <v:path arrowok="t"/>
                <v:fill type="solid"/>
              </v:shape>
            </v:group>
            <v:group style="position:absolute;left:9333;top:3289;width:10;height:20" coordorigin="9333,3289" coordsize="10,20">
              <v:shape style="position:absolute;left:9333;top:3289;width:10;height:20" coordorigin="9333,3289" coordsize="10,20" path="m9333,3308l9343,3308,9343,3289,9333,3289,9333,3308xe" filled="true" fillcolor="#000000" stroked="false">
                <v:path arrowok="t"/>
                <v:fill type="solid"/>
              </v:shape>
            </v:group>
            <v:group style="position:absolute;left:9333;top:3308;width:10;height:20" coordorigin="9333,3308" coordsize="10,20">
              <v:shape style="position:absolute;left:9333;top:3308;width:10;height:20" coordorigin="9333,3308" coordsize="10,20" path="m9333,3327l9343,3327,9343,3308,9333,3308,9333,3327xe" filled="true" fillcolor="#000000" stroked="false">
                <v:path arrowok="t"/>
                <v:fill type="solid"/>
              </v:shape>
            </v:group>
            <v:group style="position:absolute;left:9333;top:3327;width:10;height:20" coordorigin="9333,3327" coordsize="10,20">
              <v:shape style="position:absolute;left:9333;top:3327;width:10;height:20" coordorigin="9333,3327" coordsize="10,20" path="m9333,3346l9343,3346,9343,3327,9333,3327,9333,3346xe" filled="true" fillcolor="#000000" stroked="false">
                <v:path arrowok="t"/>
                <v:fill type="solid"/>
              </v:shape>
            </v:group>
            <v:group style="position:absolute;left:9333;top:3346;width:10;height:20" coordorigin="9333,3346" coordsize="10,20">
              <v:shape style="position:absolute;left:9333;top:3346;width:10;height:20" coordorigin="9333,3346" coordsize="10,20" path="m9333,3366l9343,3366,9343,3346,9333,3346,9333,3366xe" filled="true" fillcolor="#000000" stroked="false">
                <v:path arrowok="t"/>
                <v:fill type="solid"/>
              </v:shape>
            </v:group>
            <v:group style="position:absolute;left:9333;top:3366;width:10;height:20" coordorigin="9333,3366" coordsize="10,20">
              <v:shape style="position:absolute;left:9333;top:3366;width:10;height:20" coordorigin="9333,3366" coordsize="10,20" path="m9333,3385l9343,3385,9343,3366,9333,3366,9333,3385xe" filled="true" fillcolor="#000000" stroked="false">
                <v:path arrowok="t"/>
                <v:fill type="solid"/>
              </v:shape>
            </v:group>
            <v:group style="position:absolute;left:9333;top:3385;width:10;height:20" coordorigin="9333,3385" coordsize="10,20">
              <v:shape style="position:absolute;left:9333;top:3385;width:10;height:20" coordorigin="9333,3385" coordsize="10,20" path="m9333,3404l9343,3404,9343,3385,9333,3385,9333,3404xe" filled="true" fillcolor="#000000" stroked="false">
                <v:path arrowok="t"/>
                <v:fill type="solid"/>
              </v:shape>
            </v:group>
            <v:group style="position:absolute;left:9333;top:3404;width:10;height:20" coordorigin="9333,3404" coordsize="10,20">
              <v:shape style="position:absolute;left:9333;top:3404;width:10;height:20" coordorigin="9333,3404" coordsize="10,20" path="m9333,3423l9343,3423,9343,3404,9333,3404,9333,3423xe" filled="true" fillcolor="#000000" stroked="false">
                <v:path arrowok="t"/>
                <v:fill type="solid"/>
              </v:shape>
            </v:group>
            <v:group style="position:absolute;left:9333;top:3423;width:10;height:20" coordorigin="9333,3423" coordsize="10,20">
              <v:shape style="position:absolute;left:9333;top:3423;width:10;height:20" coordorigin="9333,3423" coordsize="10,20" path="m9333,3442l9343,3442,9343,3423,9333,3423,9333,3442xe" filled="true" fillcolor="#000000" stroked="false">
                <v:path arrowok="t"/>
                <v:fill type="solid"/>
              </v:shape>
            </v:group>
            <v:group style="position:absolute;left:9333;top:3442;width:10;height:20" coordorigin="9333,3442" coordsize="10,20">
              <v:shape style="position:absolute;left:9333;top:3442;width:10;height:20" coordorigin="9333,3442" coordsize="10,20" path="m9333,3462l9343,3462,9343,3442,9333,3442,9333,3462xe" filled="true" fillcolor="#000000" stroked="false">
                <v:path arrowok="t"/>
                <v:fill type="solid"/>
              </v:shape>
            </v:group>
            <v:group style="position:absolute;left:9333;top:3462;width:10;height:20" coordorigin="9333,3462" coordsize="10,20">
              <v:shape style="position:absolute;left:9333;top:3462;width:10;height:20" coordorigin="9333,3462" coordsize="10,20" path="m9333,3481l9343,3481,9343,3462,9333,3462,9333,3481xe" filled="true" fillcolor="#000000" stroked="false">
                <v:path arrowok="t"/>
                <v:fill type="solid"/>
              </v:shape>
            </v:group>
            <v:group style="position:absolute;left:9333;top:3481;width:10;height:20" coordorigin="9333,3481" coordsize="10,20">
              <v:shape style="position:absolute;left:9333;top:3481;width:10;height:20" coordorigin="9333,3481" coordsize="10,20" path="m9333,3500l9343,3500,9343,3481,9333,3481,9333,3500xe" filled="true" fillcolor="#000000" stroked="false">
                <v:path arrowok="t"/>
                <v:fill type="solid"/>
              </v:shape>
            </v:group>
            <v:group style="position:absolute;left:9333;top:3500;width:10;height:20" coordorigin="9333,3500" coordsize="10,20">
              <v:shape style="position:absolute;left:9333;top:3500;width:10;height:20" coordorigin="9333,3500" coordsize="10,20" path="m9333,3519l9343,3519,9343,3500,9333,3500,9333,3519xe" filled="true" fillcolor="#000000" stroked="false">
                <v:path arrowok="t"/>
                <v:fill type="solid"/>
              </v:shape>
            </v:group>
            <v:group style="position:absolute;left:9333;top:3519;width:10;height:20" coordorigin="9333,3519" coordsize="10,20">
              <v:shape style="position:absolute;left:9333;top:3519;width:10;height:20" coordorigin="9333,3519" coordsize="10,20" path="m9333,3538l9343,3538,9343,3519,9333,3519,9333,3538xe" filled="true" fillcolor="#000000" stroked="false">
                <v:path arrowok="t"/>
                <v:fill type="solid"/>
              </v:shape>
            </v:group>
            <v:group style="position:absolute;left:9333;top:3538;width:10;height:20" coordorigin="9333,3538" coordsize="10,20">
              <v:shape style="position:absolute;left:9333;top:3538;width:10;height:20" coordorigin="9333,3538" coordsize="10,20" path="m9333,3558l9343,3558,9343,3538,9333,3538,9333,3558xe" filled="true" fillcolor="#000000" stroked="false">
                <v:path arrowok="t"/>
                <v:fill type="solid"/>
              </v:shape>
            </v:group>
            <v:group style="position:absolute;left:9333;top:3558;width:10;height:20" coordorigin="9333,3558" coordsize="10,20">
              <v:shape style="position:absolute;left:9333;top:3558;width:10;height:20" coordorigin="9333,3558" coordsize="10,20" path="m9333,3577l9343,3577,9343,3558,9333,3558,9333,3577xe" filled="true" fillcolor="#000000" stroked="false">
                <v:path arrowok="t"/>
                <v:fill type="solid"/>
              </v:shape>
            </v:group>
            <v:group style="position:absolute;left:9333;top:3577;width:10;height:20" coordorigin="9333,3577" coordsize="10,20">
              <v:shape style="position:absolute;left:9333;top:3577;width:10;height:20" coordorigin="9333,3577" coordsize="10,20" path="m9333,3596l9343,3596,9343,3577,9333,3577,9333,3596xe" filled="true" fillcolor="#000000" stroked="false">
                <v:path arrowok="t"/>
                <v:fill type="solid"/>
              </v:shape>
            </v:group>
            <v:group style="position:absolute;left:9333;top:3596;width:10;height:20" coordorigin="9333,3596" coordsize="10,20">
              <v:shape style="position:absolute;left:9333;top:3596;width:10;height:20" coordorigin="9333,3596" coordsize="10,20" path="m9333,3615l9343,3615,9343,3596,9333,3596,9333,3615xe" filled="true" fillcolor="#000000" stroked="false">
                <v:path arrowok="t"/>
                <v:fill type="solid"/>
              </v:shape>
            </v:group>
            <v:group style="position:absolute;left:9333;top:3624;width:10;height:2" coordorigin="9333,3624" coordsize="10,2">
              <v:shape style="position:absolute;left:9333;top:3624;width:10;height:2" coordorigin="9333,3624" coordsize="10,0" path="m9333,3624l9343,3624e" filled="false" stroked="true" strokeweight=".84003pt" strokecolor="#000000">
                <v:path arrowok="t"/>
              </v:shape>
              <v:shape style="position:absolute;left:2108;top:3538;width:2809;height:103" type="#_x0000_t75" stroked="false">
                <v:imagedata r:id="rId221" o:title=""/>
              </v:shape>
              <v:shape style="position:absolute;left:4892;top:3632;width:1478;height:10" type="#_x0000_t75" stroked="false">
                <v:imagedata r:id="rId222" o:title=""/>
              </v:shape>
              <v:shape style="position:absolute;left:6366;top:3632;width:574;height:10" type="#_x0000_t75" stroked="false">
                <v:imagedata r:id="rId223" o:title=""/>
              </v:shape>
              <v:shape style="position:absolute;left:6935;top:3632;width:967;height:10" type="#_x0000_t75" stroked="false">
                <v:imagedata r:id="rId224" o:title=""/>
              </v:shape>
              <v:shape style="position:absolute;left:7897;top:3632;width:566;height:10" type="#_x0000_t75" stroked="false">
                <v:imagedata r:id="rId225" o:title=""/>
              </v:shape>
              <v:shape style="position:absolute;left:8459;top:3632;width:874;height:10" type="#_x0000_t75" stroked="false">
                <v:imagedata r:id="rId226" o:title=""/>
              </v:shape>
              <v:shape style="position:absolute;left:9328;top:3632;width:473;height:10" type="#_x0000_t75" stroked="false">
                <v:imagedata r:id="rId220" o:title=""/>
              </v:shape>
            </v:group>
            <v:group style="position:absolute;left:3985;top:3642;width:10;height:20" coordorigin="3985,3642" coordsize="10,20">
              <v:shape style="position:absolute;left:3985;top:3642;width:10;height:20" coordorigin="3985,3642" coordsize="10,20" path="m3985,3661l3995,3661,3995,3642,3985,3642,3985,3661xe" filled="true" fillcolor="#000000" stroked="false">
                <v:path arrowok="t"/>
                <v:fill type="solid"/>
              </v:shape>
            </v:group>
            <v:group style="position:absolute;left:3985;top:3661;width:10;height:20" coordorigin="3985,3661" coordsize="10,20">
              <v:shape style="position:absolute;left:3985;top:3661;width:10;height:20" coordorigin="3985,3661" coordsize="10,20" path="m3985,3680l3995,3680,3995,3661,3985,3661,3985,3680xe" filled="true" fillcolor="#000000" stroked="false">
                <v:path arrowok="t"/>
                <v:fill type="solid"/>
              </v:shape>
            </v:group>
            <v:group style="position:absolute;left:3985;top:3680;width:10;height:20" coordorigin="3985,3680" coordsize="10,20">
              <v:shape style="position:absolute;left:3985;top:3680;width:10;height:20" coordorigin="3985,3680" coordsize="10,20" path="m3985,3699l3995,3699,3995,3680,3985,3680,3985,3699xe" filled="true" fillcolor="#000000" stroked="false">
                <v:path arrowok="t"/>
                <v:fill type="solid"/>
              </v:shape>
            </v:group>
            <v:group style="position:absolute;left:3985;top:3699;width:10;height:20" coordorigin="3985,3699" coordsize="10,20">
              <v:shape style="position:absolute;left:3985;top:3699;width:10;height:20" coordorigin="3985,3699" coordsize="10,20" path="m3985,3718l3995,3718,3995,3699,3985,3699,3985,3718xe" filled="true" fillcolor="#000000" stroked="false">
                <v:path arrowok="t"/>
                <v:fill type="solid"/>
              </v:shape>
            </v:group>
            <v:group style="position:absolute;left:3985;top:3718;width:10;height:20" coordorigin="3985,3718" coordsize="10,20">
              <v:shape style="position:absolute;left:3985;top:3718;width:10;height:20" coordorigin="3985,3718" coordsize="10,20" path="m3985,3738l3995,3738,3995,3718,3985,3718,3985,3738xe" filled="true" fillcolor="#000000" stroked="false">
                <v:path arrowok="t"/>
                <v:fill type="solid"/>
              </v:shape>
            </v:group>
            <v:group style="position:absolute;left:3985;top:3738;width:10;height:20" coordorigin="3985,3738" coordsize="10,20">
              <v:shape style="position:absolute;left:3985;top:3738;width:10;height:20" coordorigin="3985,3738" coordsize="10,20" path="m3985,3757l3995,3757,3995,3738,3985,3738,3985,3757xe" filled="true" fillcolor="#000000" stroked="false">
                <v:path arrowok="t"/>
                <v:fill type="solid"/>
              </v:shape>
            </v:group>
            <v:group style="position:absolute;left:3985;top:3757;width:10;height:20" coordorigin="3985,3757" coordsize="10,20">
              <v:shape style="position:absolute;left:3985;top:3757;width:10;height:20" coordorigin="3985,3757" coordsize="10,20" path="m3985,3776l3995,3776,3995,3757,3985,3757,3985,3776xe" filled="true" fillcolor="#000000" stroked="false">
                <v:path arrowok="t"/>
                <v:fill type="solid"/>
              </v:shape>
            </v:group>
            <v:group style="position:absolute;left:3985;top:3776;width:10;height:20" coordorigin="3985,3776" coordsize="10,20">
              <v:shape style="position:absolute;left:3985;top:3776;width:10;height:20" coordorigin="3985,3776" coordsize="10,20" path="m3985,3795l3995,3795,3995,3776,3985,3776,3985,3795xe" filled="true" fillcolor="#000000" stroked="false">
                <v:path arrowok="t"/>
                <v:fill type="solid"/>
              </v:shape>
            </v:group>
            <v:group style="position:absolute;left:3985;top:3795;width:10;height:20" coordorigin="3985,3795" coordsize="10,20">
              <v:shape style="position:absolute;left:3985;top:3795;width:10;height:20" coordorigin="3985,3795" coordsize="10,20" path="m3985,3814l3995,3814,3995,3795,3985,3795,3985,3814xe" filled="true" fillcolor="#000000" stroked="false">
                <v:path arrowok="t"/>
                <v:fill type="solid"/>
              </v:shape>
            </v:group>
            <v:group style="position:absolute;left:3985;top:3814;width:10;height:20" coordorigin="3985,3814" coordsize="10,20">
              <v:shape style="position:absolute;left:3985;top:3814;width:10;height:20" coordorigin="3985,3814" coordsize="10,20" path="m3985,3834l3995,3834,3995,3814,3985,3814,3985,3834xe" filled="true" fillcolor="#000000" stroked="false">
                <v:path arrowok="t"/>
                <v:fill type="solid"/>
              </v:shape>
            </v:group>
            <v:group style="position:absolute;left:3985;top:3834;width:10;height:20" coordorigin="3985,3834" coordsize="10,20">
              <v:shape style="position:absolute;left:3985;top:3834;width:10;height:20" coordorigin="3985,3834" coordsize="10,20" path="m3985,3853l3995,3853,3995,3834,3985,3834,3985,3853xe" filled="true" fillcolor="#000000" stroked="false">
                <v:path arrowok="t"/>
                <v:fill type="solid"/>
              </v:shape>
            </v:group>
            <v:group style="position:absolute;left:3985;top:3853;width:10;height:20" coordorigin="3985,3853" coordsize="10,20">
              <v:shape style="position:absolute;left:3985;top:3853;width:10;height:20" coordorigin="3985,3853" coordsize="10,20" path="m3985,3872l3995,3872,3995,3853,3985,3853,3985,3872xe" filled="true" fillcolor="#000000" stroked="false">
                <v:path arrowok="t"/>
                <v:fill type="solid"/>
              </v:shape>
            </v:group>
            <v:group style="position:absolute;left:3985;top:3872;width:10;height:20" coordorigin="3985,3872" coordsize="10,20">
              <v:shape style="position:absolute;left:3985;top:3872;width:10;height:20" coordorigin="3985,3872" coordsize="10,20" path="m3985,3891l3995,3891,3995,3872,3985,3872,3985,3891xe" filled="true" fillcolor="#000000" stroked="false">
                <v:path arrowok="t"/>
                <v:fill type="solid"/>
              </v:shape>
            </v:group>
            <v:group style="position:absolute;left:3985;top:3891;width:10;height:20" coordorigin="3985,3891" coordsize="10,20">
              <v:shape style="position:absolute;left:3985;top:3891;width:10;height:20" coordorigin="3985,3891" coordsize="10,20" path="m3985,3910l3995,3910,3995,3891,3985,3891,3985,3910xe" filled="true" fillcolor="#000000" stroked="false">
                <v:path arrowok="t"/>
                <v:fill type="solid"/>
              </v:shape>
            </v:group>
            <v:group style="position:absolute;left:3985;top:3910;width:10;height:20" coordorigin="3985,3910" coordsize="10,20">
              <v:shape style="position:absolute;left:3985;top:3910;width:10;height:20" coordorigin="3985,3910" coordsize="10,20" path="m3985,3930l3995,3930,3995,3910,3985,3910,3985,3930xe" filled="true" fillcolor="#000000" stroked="false">
                <v:path arrowok="t"/>
                <v:fill type="solid"/>
              </v:shape>
            </v:group>
            <v:group style="position:absolute;left:3985;top:3930;width:10;height:20" coordorigin="3985,3930" coordsize="10,20">
              <v:shape style="position:absolute;left:3985;top:3930;width:10;height:20" coordorigin="3985,3930" coordsize="10,20" path="m3985,3949l3995,3949,3995,3930,3985,3930,3985,3949xe" filled="true" fillcolor="#000000" stroked="false">
                <v:path arrowok="t"/>
                <v:fill type="solid"/>
              </v:shape>
            </v:group>
            <v:group style="position:absolute;left:3985;top:3949;width:10;height:20" coordorigin="3985,3949" coordsize="10,20">
              <v:shape style="position:absolute;left:3985;top:3949;width:10;height:20" coordorigin="3985,3949" coordsize="10,20" path="m3985,3968l3995,3968,3995,3949,3985,3949,3985,3968xe" filled="true" fillcolor="#000000" stroked="false">
                <v:path arrowok="t"/>
                <v:fill type="solid"/>
              </v:shape>
            </v:group>
            <v:group style="position:absolute;left:3985;top:3968;width:10;height:20" coordorigin="3985,3968" coordsize="10,20">
              <v:shape style="position:absolute;left:3985;top:3968;width:10;height:20" coordorigin="3985,3968" coordsize="10,20" path="m3985,3987l3995,3987,3995,3968,3985,3968,3985,3987xe" filled="true" fillcolor="#000000" stroked="false">
                <v:path arrowok="t"/>
                <v:fill type="solid"/>
              </v:shape>
            </v:group>
            <v:group style="position:absolute;left:3985;top:3987;width:10;height:20" coordorigin="3985,3987" coordsize="10,20">
              <v:shape style="position:absolute;left:3985;top:3987;width:10;height:20" coordorigin="3985,3987" coordsize="10,20" path="m3985,4006l3995,4006,3995,3987,3985,3987,3985,4006xe" filled="true" fillcolor="#000000" stroked="false">
                <v:path arrowok="t"/>
                <v:fill type="solid"/>
              </v:shape>
            </v:group>
            <v:group style="position:absolute;left:3985;top:4006;width:10;height:20" coordorigin="3985,4006" coordsize="10,20">
              <v:shape style="position:absolute;left:3985;top:4006;width:10;height:20" coordorigin="3985,4006" coordsize="10,20" path="m3985,4026l3995,4026,3995,4006,3985,4006,3985,4026xe" filled="true" fillcolor="#000000" stroked="false">
                <v:path arrowok="t"/>
                <v:fill type="solid"/>
              </v:shape>
            </v:group>
            <v:group style="position:absolute;left:3985;top:4026;width:10;height:20" coordorigin="3985,4026" coordsize="10,20">
              <v:shape style="position:absolute;left:3985;top:4026;width:10;height:20" coordorigin="3985,4026" coordsize="10,20" path="m3985,4045l3995,4045,3995,4026,3985,4026,3985,4045xe" filled="true" fillcolor="#000000" stroked="false">
                <v:path arrowok="t"/>
                <v:fill type="solid"/>
              </v:shape>
            </v:group>
            <v:group style="position:absolute;left:3985;top:4045;width:10;height:20" coordorigin="3985,4045" coordsize="10,20">
              <v:shape style="position:absolute;left:3985;top:4045;width:10;height:20" coordorigin="3985,4045" coordsize="10,20" path="m3985,4064l3995,4064,3995,4045,3985,4045,3985,4064xe" filled="true" fillcolor="#000000" stroked="false">
                <v:path arrowok="t"/>
                <v:fill type="solid"/>
              </v:shape>
            </v:group>
            <v:group style="position:absolute;left:3985;top:4064;width:10;height:20" coordorigin="3985,4064" coordsize="10,20">
              <v:shape style="position:absolute;left:3985;top:4064;width:10;height:20" coordorigin="3985,4064" coordsize="10,20" path="m3985,4083l3995,4083,3995,4064,3985,4064,3985,4083xe" filled="true" fillcolor="#000000" stroked="false">
                <v:path arrowok="t"/>
                <v:fill type="solid"/>
              </v:shape>
            </v:group>
            <v:group style="position:absolute;left:3985;top:4083;width:10;height:20" coordorigin="3985,4083" coordsize="10,20">
              <v:shape style="position:absolute;left:3985;top:4083;width:10;height:20" coordorigin="3985,4083" coordsize="10,20" path="m3985,4102l3995,4102,3995,4083,3985,4083,3985,4102xe" filled="true" fillcolor="#000000" stroked="false">
                <v:path arrowok="t"/>
                <v:fill type="solid"/>
              </v:shape>
            </v:group>
            <v:group style="position:absolute;left:3985;top:4102;width:10;height:20" coordorigin="3985,4102" coordsize="10,20">
              <v:shape style="position:absolute;left:3985;top:4102;width:10;height:20" coordorigin="3985,4102" coordsize="10,20" path="m3985,4122l3995,4122,3995,4102,3985,4102,3985,4122xe" filled="true" fillcolor="#000000" stroked="false">
                <v:path arrowok="t"/>
                <v:fill type="solid"/>
              </v:shape>
            </v:group>
            <v:group style="position:absolute;left:3985;top:4122;width:10;height:20" coordorigin="3985,4122" coordsize="10,20">
              <v:shape style="position:absolute;left:3985;top:4122;width:10;height:20" coordorigin="3985,4122" coordsize="10,20" path="m3985,4141l3995,4141,3995,4122,3985,4122,3985,4141xe" filled="true" fillcolor="#000000" stroked="false">
                <v:path arrowok="t"/>
                <v:fill type="solid"/>
              </v:shape>
            </v:group>
            <v:group style="position:absolute;left:3985;top:4141;width:10;height:20" coordorigin="3985,4141" coordsize="10,20">
              <v:shape style="position:absolute;left:3985;top:4141;width:10;height:20" coordorigin="3985,4141" coordsize="10,20" path="m3985,4160l3995,4160,3995,4141,3985,4141,3985,4160xe" filled="true" fillcolor="#000000" stroked="false">
                <v:path arrowok="t"/>
                <v:fill type="solid"/>
              </v:shape>
            </v:group>
            <v:group style="position:absolute;left:3985;top:4160;width:10;height:20" coordorigin="3985,4160" coordsize="10,20">
              <v:shape style="position:absolute;left:3985;top:4160;width:10;height:20" coordorigin="3985,4160" coordsize="10,20" path="m3985,4179l3995,4179,3995,4160,3985,4160,3985,4179xe" filled="true" fillcolor="#000000" stroked="false">
                <v:path arrowok="t"/>
                <v:fill type="solid"/>
              </v:shape>
            </v:group>
            <v:group style="position:absolute;left:3985;top:4179;width:10;height:20" coordorigin="3985,4179" coordsize="10,20">
              <v:shape style="position:absolute;left:3985;top:4179;width:10;height:20" coordorigin="3985,4179" coordsize="10,20" path="m3985,4198l3995,4198,3995,4179,3985,4179,3985,4198xe" filled="true" fillcolor="#000000" stroked="false">
                <v:path arrowok="t"/>
                <v:fill type="solid"/>
              </v:shape>
            </v:group>
            <v:group style="position:absolute;left:3985;top:4198;width:10;height:20" coordorigin="3985,4198" coordsize="10,20">
              <v:shape style="position:absolute;left:3985;top:4198;width:10;height:20" coordorigin="3985,4198" coordsize="10,20" path="m3985,4218l3995,4218,3995,4198,3985,4198,3985,4218xe" filled="true" fillcolor="#000000" stroked="false">
                <v:path arrowok="t"/>
                <v:fill type="solid"/>
              </v:shape>
            </v:group>
            <v:group style="position:absolute;left:3985;top:4218;width:10;height:20" coordorigin="3985,4218" coordsize="10,20">
              <v:shape style="position:absolute;left:3985;top:4218;width:10;height:20" coordorigin="3985,4218" coordsize="10,20" path="m3985,4237l3995,4237,3995,4218,3985,4218,3985,4237xe" filled="true" fillcolor="#000000" stroked="false">
                <v:path arrowok="t"/>
                <v:fill type="solid"/>
              </v:shape>
            </v:group>
            <v:group style="position:absolute;left:3985;top:4237;width:10;height:20" coordorigin="3985,4237" coordsize="10,20">
              <v:shape style="position:absolute;left:3985;top:4237;width:10;height:20" coordorigin="3985,4237" coordsize="10,20" path="m3985,4256l3995,4256,3995,4237,3985,4237,3985,4256xe" filled="true" fillcolor="#000000" stroked="false">
                <v:path arrowok="t"/>
                <v:fill type="solid"/>
              </v:shape>
            </v:group>
            <v:group style="position:absolute;left:3985;top:4256;width:10;height:20" coordorigin="3985,4256" coordsize="10,20">
              <v:shape style="position:absolute;left:3985;top:4256;width:10;height:20" coordorigin="3985,4256" coordsize="10,20" path="m3985,4275l3995,4275,3995,4256,3985,4256,3985,4275xe" filled="true" fillcolor="#000000" stroked="false">
                <v:path arrowok="t"/>
                <v:fill type="solid"/>
              </v:shape>
            </v:group>
            <v:group style="position:absolute;left:3985;top:4275;width:10;height:20" coordorigin="3985,4275" coordsize="10,20">
              <v:shape style="position:absolute;left:3985;top:4275;width:10;height:20" coordorigin="3985,4275" coordsize="10,20" path="m3985,4294l3995,4294,3995,4275,3985,4275,3985,4294xe" filled="true" fillcolor="#000000" stroked="false">
                <v:path arrowok="t"/>
                <v:fill type="solid"/>
              </v:shape>
            </v:group>
            <v:group style="position:absolute;left:3985;top:4294;width:10;height:20" coordorigin="3985,4294" coordsize="10,20">
              <v:shape style="position:absolute;left:3985;top:4294;width:10;height:20" coordorigin="3985,4294" coordsize="10,20" path="m3985,4314l3995,4314,3995,4294,3985,4294,3985,4314xe" filled="true" fillcolor="#000000" stroked="false">
                <v:path arrowok="t"/>
                <v:fill type="solid"/>
              </v:shape>
            </v:group>
            <v:group style="position:absolute;left:3985;top:4314;width:10;height:20" coordorigin="3985,4314" coordsize="10,20">
              <v:shape style="position:absolute;left:3985;top:4314;width:10;height:20" coordorigin="3985,4314" coordsize="10,20" path="m3985,4333l3995,4333,3995,4314,3985,4314,3985,4333xe" filled="true" fillcolor="#000000" stroked="false">
                <v:path arrowok="t"/>
                <v:fill type="solid"/>
              </v:shape>
            </v:group>
            <v:group style="position:absolute;left:3985;top:4333;width:10;height:20" coordorigin="3985,4333" coordsize="10,20">
              <v:shape style="position:absolute;left:3985;top:4333;width:10;height:20" coordorigin="3985,4333" coordsize="10,20" path="m3985,4352l3995,4352,3995,4333,3985,4333,3985,4352xe" filled="true" fillcolor="#000000" stroked="false">
                <v:path arrowok="t"/>
                <v:fill type="solid"/>
              </v:shape>
            </v:group>
            <v:group style="position:absolute;left:3985;top:4352;width:10;height:20" coordorigin="3985,4352" coordsize="10,20">
              <v:shape style="position:absolute;left:3985;top:4352;width:10;height:20" coordorigin="3985,4352" coordsize="10,20" path="m3985,4371l3995,4371,3995,4352,3985,4352,3985,4371xe" filled="true" fillcolor="#000000" stroked="false">
                <v:path arrowok="t"/>
                <v:fill type="solid"/>
              </v:shape>
            </v:group>
            <v:group style="position:absolute;left:3985;top:4371;width:10;height:20" coordorigin="3985,4371" coordsize="10,20">
              <v:shape style="position:absolute;left:3985;top:4371;width:10;height:20" coordorigin="3985,4371" coordsize="10,20" path="m3985,4390l3995,4390,3995,4371,3985,4371,3985,4390xe" filled="true" fillcolor="#000000" stroked="false">
                <v:path arrowok="t"/>
                <v:fill type="solid"/>
              </v:shape>
            </v:group>
            <v:group style="position:absolute;left:3985;top:4390;width:10;height:20" coordorigin="3985,4390" coordsize="10,20">
              <v:shape style="position:absolute;left:3985;top:4390;width:10;height:20" coordorigin="3985,4390" coordsize="10,20" path="m3985,4410l3995,4410,3995,4390,3985,4390,3985,4410xe" filled="true" fillcolor="#000000" stroked="false">
                <v:path arrowok="t"/>
                <v:fill type="solid"/>
              </v:shape>
            </v:group>
            <v:group style="position:absolute;left:3985;top:4410;width:10;height:20" coordorigin="3985,4410" coordsize="10,20">
              <v:shape style="position:absolute;left:3985;top:4410;width:10;height:20" coordorigin="3985,4410" coordsize="10,20" path="m3985,4429l3995,4429,3995,4410,3985,4410,3985,4429xe" filled="true" fillcolor="#000000" stroked="false">
                <v:path arrowok="t"/>
                <v:fill type="solid"/>
              </v:shape>
            </v:group>
            <v:group style="position:absolute;left:3985;top:4429;width:10;height:20" coordorigin="3985,4429" coordsize="10,20">
              <v:shape style="position:absolute;left:3985;top:4429;width:10;height:20" coordorigin="3985,4429" coordsize="10,20" path="m3985,4448l3995,4448,3995,4429,3985,4429,3985,4448xe" filled="true" fillcolor="#000000" stroked="false">
                <v:path arrowok="t"/>
                <v:fill type="solid"/>
              </v:shape>
            </v:group>
            <v:group style="position:absolute;left:3985;top:4448;width:10;height:20" coordorigin="3985,4448" coordsize="10,20">
              <v:shape style="position:absolute;left:3985;top:4448;width:10;height:20" coordorigin="3985,4448" coordsize="10,20" path="m3985,4467l3995,4467,3995,4448,3985,4448,3985,4467xe" filled="true" fillcolor="#000000" stroked="false">
                <v:path arrowok="t"/>
                <v:fill type="solid"/>
              </v:shape>
            </v:group>
            <v:group style="position:absolute;left:3985;top:4467;width:10;height:20" coordorigin="3985,4467" coordsize="10,20">
              <v:shape style="position:absolute;left:3985;top:4467;width:10;height:20" coordorigin="3985,4467" coordsize="10,20" path="m3985,4486l3995,4486,3995,4467,3985,4467,3985,4486xe" filled="true" fillcolor="#000000" stroked="false">
                <v:path arrowok="t"/>
                <v:fill type="solid"/>
              </v:shape>
            </v:group>
            <v:group style="position:absolute;left:3985;top:4486;width:10;height:20" coordorigin="3985,4486" coordsize="10,20">
              <v:shape style="position:absolute;left:3985;top:4486;width:10;height:20" coordorigin="3985,4486" coordsize="10,20" path="m3985,4506l3995,4506,3995,4486,3985,4486,3985,4506xe" filled="true" fillcolor="#000000" stroked="false">
                <v:path arrowok="t"/>
                <v:fill type="solid"/>
              </v:shape>
            </v:group>
            <v:group style="position:absolute;left:3985;top:4506;width:10;height:20" coordorigin="3985,4506" coordsize="10,20">
              <v:shape style="position:absolute;left:3985;top:4506;width:10;height:20" coordorigin="3985,4506" coordsize="10,20" path="m3985,4525l3995,4525,3995,4506,3985,4506,3985,4525xe" filled="true" fillcolor="#000000" stroked="false">
                <v:path arrowok="t"/>
                <v:fill type="solid"/>
              </v:shape>
            </v:group>
            <v:group style="position:absolute;left:3985;top:4525;width:10;height:20" coordorigin="3985,4525" coordsize="10,20">
              <v:shape style="position:absolute;left:3985;top:4525;width:10;height:20" coordorigin="3985,4525" coordsize="10,20" path="m3985,4544l3995,4544,3995,4525,3985,4525,3985,4544xe" filled="true" fillcolor="#000000" stroked="false">
                <v:path arrowok="t"/>
                <v:fill type="solid"/>
              </v:shape>
            </v:group>
            <v:group style="position:absolute;left:3985;top:4544;width:10;height:20" coordorigin="3985,4544" coordsize="10,20">
              <v:shape style="position:absolute;left:3985;top:4544;width:10;height:20" coordorigin="3985,4544" coordsize="10,20" path="m3985,4563l3995,4563,3995,4544,3985,4544,3985,4563xe" filled="true" fillcolor="#000000" stroked="false">
                <v:path arrowok="t"/>
                <v:fill type="solid"/>
              </v:shape>
            </v:group>
            <v:group style="position:absolute;left:3985;top:4563;width:10;height:20" coordorigin="3985,4563" coordsize="10,20">
              <v:shape style="position:absolute;left:3985;top:4563;width:10;height:20" coordorigin="3985,4563" coordsize="10,20" path="m3985,4582l3995,4582,3995,4563,3985,4563,3985,4582xe" filled="true" fillcolor="#000000" stroked="false">
                <v:path arrowok="t"/>
                <v:fill type="solid"/>
              </v:shape>
            </v:group>
            <v:group style="position:absolute;left:3985;top:4582;width:10;height:20" coordorigin="3985,4582" coordsize="10,20">
              <v:shape style="position:absolute;left:3985;top:4582;width:10;height:20" coordorigin="3985,4582" coordsize="10,20" path="m3985,4602l3995,4602,3995,4582,3985,4582,3985,4602xe" filled="true" fillcolor="#000000" stroked="false">
                <v:path arrowok="t"/>
                <v:fill type="solid"/>
              </v:shape>
            </v:group>
            <v:group style="position:absolute;left:3985;top:4602;width:10;height:20" coordorigin="3985,4602" coordsize="10,20">
              <v:shape style="position:absolute;left:3985;top:4602;width:10;height:20" coordorigin="3985,4602" coordsize="10,20" path="m3985,4621l3995,4621,3995,4602,3985,4602,3985,4621xe" filled="true" fillcolor="#000000" stroked="false">
                <v:path arrowok="t"/>
                <v:fill type="solid"/>
              </v:shape>
            </v:group>
            <v:group style="position:absolute;left:3985;top:4621;width:10;height:20" coordorigin="3985,4621" coordsize="10,20">
              <v:shape style="position:absolute;left:3985;top:4621;width:10;height:20" coordorigin="3985,4621" coordsize="10,20" path="m3985,4640l3995,4640,3995,4621,3985,4621,3985,4640xe" filled="true" fillcolor="#000000" stroked="false">
                <v:path arrowok="t"/>
                <v:fill type="solid"/>
              </v:shape>
            </v:group>
            <v:group style="position:absolute;left:3985;top:4640;width:10;height:20" coordorigin="3985,4640" coordsize="10,20">
              <v:shape style="position:absolute;left:3985;top:4640;width:10;height:20" coordorigin="3985,4640" coordsize="10,20" path="m3985,4659l3995,4659,3995,4640,3985,4640,3985,4659xe" filled="true" fillcolor="#000000" stroked="false">
                <v:path arrowok="t"/>
                <v:fill type="solid"/>
              </v:shape>
            </v:group>
            <v:group style="position:absolute;left:5468;top:3642;width:10;height:20" coordorigin="5468,3642" coordsize="10,20">
              <v:shape style="position:absolute;left:5468;top:3642;width:10;height:20" coordorigin="5468,3642" coordsize="10,20" path="m5468,3661l5478,3661,5478,3642,5468,3642,5468,3661xe" filled="true" fillcolor="#000000" stroked="false">
                <v:path arrowok="t"/>
                <v:fill type="solid"/>
              </v:shape>
            </v:group>
            <v:group style="position:absolute;left:5468;top:3661;width:10;height:20" coordorigin="5468,3661" coordsize="10,20">
              <v:shape style="position:absolute;left:5468;top:3661;width:10;height:20" coordorigin="5468,3661" coordsize="10,20" path="m5468,3680l5478,3680,5478,3661,5468,3661,5468,3680xe" filled="true" fillcolor="#000000" stroked="false">
                <v:path arrowok="t"/>
                <v:fill type="solid"/>
              </v:shape>
            </v:group>
            <v:group style="position:absolute;left:5468;top:3680;width:10;height:20" coordorigin="5468,3680" coordsize="10,20">
              <v:shape style="position:absolute;left:5468;top:3680;width:10;height:20" coordorigin="5468,3680" coordsize="10,20" path="m5468,3699l5478,3699,5478,3680,5468,3680,5468,3699xe" filled="true" fillcolor="#000000" stroked="false">
                <v:path arrowok="t"/>
                <v:fill type="solid"/>
              </v:shape>
            </v:group>
            <v:group style="position:absolute;left:5468;top:3699;width:10;height:20" coordorigin="5468,3699" coordsize="10,20">
              <v:shape style="position:absolute;left:5468;top:3699;width:10;height:20" coordorigin="5468,3699" coordsize="10,20" path="m5468,3718l5478,3718,5478,3699,5468,3699,5468,3718xe" filled="true" fillcolor="#000000" stroked="false">
                <v:path arrowok="t"/>
                <v:fill type="solid"/>
              </v:shape>
            </v:group>
            <v:group style="position:absolute;left:5468;top:3718;width:10;height:20" coordorigin="5468,3718" coordsize="10,20">
              <v:shape style="position:absolute;left:5468;top:3718;width:10;height:20" coordorigin="5468,3718" coordsize="10,20" path="m5468,3738l5478,3738,5478,3718,5468,3718,5468,3738xe" filled="true" fillcolor="#000000" stroked="false">
                <v:path arrowok="t"/>
                <v:fill type="solid"/>
              </v:shape>
            </v:group>
            <v:group style="position:absolute;left:5468;top:3738;width:10;height:20" coordorigin="5468,3738" coordsize="10,20">
              <v:shape style="position:absolute;left:5468;top:3738;width:10;height:20" coordorigin="5468,3738" coordsize="10,20" path="m5468,3757l5478,3757,5478,3738,5468,3738,5468,3757xe" filled="true" fillcolor="#000000" stroked="false">
                <v:path arrowok="t"/>
                <v:fill type="solid"/>
              </v:shape>
            </v:group>
            <v:group style="position:absolute;left:5468;top:3757;width:10;height:20" coordorigin="5468,3757" coordsize="10,20">
              <v:shape style="position:absolute;left:5468;top:3757;width:10;height:20" coordorigin="5468,3757" coordsize="10,20" path="m5468,3776l5478,3776,5478,3757,5468,3757,5468,3776xe" filled="true" fillcolor="#000000" stroked="false">
                <v:path arrowok="t"/>
                <v:fill type="solid"/>
              </v:shape>
            </v:group>
            <v:group style="position:absolute;left:5468;top:3776;width:10;height:20" coordorigin="5468,3776" coordsize="10,20">
              <v:shape style="position:absolute;left:5468;top:3776;width:10;height:20" coordorigin="5468,3776" coordsize="10,20" path="m5468,3795l5478,3795,5478,3776,5468,3776,5468,3795xe" filled="true" fillcolor="#000000" stroked="false">
                <v:path arrowok="t"/>
                <v:fill type="solid"/>
              </v:shape>
            </v:group>
            <v:group style="position:absolute;left:5468;top:3795;width:10;height:20" coordorigin="5468,3795" coordsize="10,20">
              <v:shape style="position:absolute;left:5468;top:3795;width:10;height:20" coordorigin="5468,3795" coordsize="10,20" path="m5468,3814l5478,3814,5478,3795,5468,3795,5468,3814xe" filled="true" fillcolor="#000000" stroked="false">
                <v:path arrowok="t"/>
                <v:fill type="solid"/>
              </v:shape>
            </v:group>
            <v:group style="position:absolute;left:5468;top:3814;width:10;height:20" coordorigin="5468,3814" coordsize="10,20">
              <v:shape style="position:absolute;left:5468;top:3814;width:10;height:20" coordorigin="5468,3814" coordsize="10,20" path="m5468,3834l5478,3834,5478,3814,5468,3814,5468,3834xe" filled="true" fillcolor="#000000" stroked="false">
                <v:path arrowok="t"/>
                <v:fill type="solid"/>
              </v:shape>
            </v:group>
            <v:group style="position:absolute;left:5468;top:3834;width:10;height:20" coordorigin="5468,3834" coordsize="10,20">
              <v:shape style="position:absolute;left:5468;top:3834;width:10;height:20" coordorigin="5468,3834" coordsize="10,20" path="m5468,3853l5478,3853,5478,3834,5468,3834,5468,3853xe" filled="true" fillcolor="#000000" stroked="false">
                <v:path arrowok="t"/>
                <v:fill type="solid"/>
              </v:shape>
            </v:group>
            <v:group style="position:absolute;left:5468;top:3853;width:10;height:20" coordorigin="5468,3853" coordsize="10,20">
              <v:shape style="position:absolute;left:5468;top:3853;width:10;height:20" coordorigin="5468,3853" coordsize="10,20" path="m5468,3872l5478,3872,5478,3853,5468,3853,5468,3872xe" filled="true" fillcolor="#000000" stroked="false">
                <v:path arrowok="t"/>
                <v:fill type="solid"/>
              </v:shape>
            </v:group>
            <v:group style="position:absolute;left:5468;top:3872;width:10;height:20" coordorigin="5468,3872" coordsize="10,20">
              <v:shape style="position:absolute;left:5468;top:3872;width:10;height:20" coordorigin="5468,3872" coordsize="10,20" path="m5468,3891l5478,3891,5478,3872,5468,3872,5468,3891xe" filled="true" fillcolor="#000000" stroked="false">
                <v:path arrowok="t"/>
                <v:fill type="solid"/>
              </v:shape>
            </v:group>
            <v:group style="position:absolute;left:5468;top:3891;width:10;height:20" coordorigin="5468,3891" coordsize="10,20">
              <v:shape style="position:absolute;left:5468;top:3891;width:10;height:20" coordorigin="5468,3891" coordsize="10,20" path="m5468,3910l5478,3910,5478,3891,5468,3891,5468,3910xe" filled="true" fillcolor="#000000" stroked="false">
                <v:path arrowok="t"/>
                <v:fill type="solid"/>
              </v:shape>
            </v:group>
            <v:group style="position:absolute;left:5468;top:3910;width:10;height:20" coordorigin="5468,3910" coordsize="10,20">
              <v:shape style="position:absolute;left:5468;top:3910;width:10;height:20" coordorigin="5468,3910" coordsize="10,20" path="m5468,3930l5478,3930,5478,3910,5468,3910,5468,3930xe" filled="true" fillcolor="#000000" stroked="false">
                <v:path arrowok="t"/>
                <v:fill type="solid"/>
              </v:shape>
            </v:group>
            <v:group style="position:absolute;left:5468;top:3930;width:10;height:20" coordorigin="5468,3930" coordsize="10,20">
              <v:shape style="position:absolute;left:5468;top:3930;width:10;height:20" coordorigin="5468,3930" coordsize="10,20" path="m5468,3949l5478,3949,5478,3930,5468,3930,5468,3949xe" filled="true" fillcolor="#000000" stroked="false">
                <v:path arrowok="t"/>
                <v:fill type="solid"/>
              </v:shape>
            </v:group>
            <v:group style="position:absolute;left:5468;top:3949;width:10;height:20" coordorigin="5468,3949" coordsize="10,20">
              <v:shape style="position:absolute;left:5468;top:3949;width:10;height:20" coordorigin="5468,3949" coordsize="10,20" path="m5468,3968l5478,3968,5478,3949,5468,3949,5468,3968xe" filled="true" fillcolor="#000000" stroked="false">
                <v:path arrowok="t"/>
                <v:fill type="solid"/>
              </v:shape>
            </v:group>
            <v:group style="position:absolute;left:5468;top:3968;width:10;height:20" coordorigin="5468,3968" coordsize="10,20">
              <v:shape style="position:absolute;left:5468;top:3968;width:10;height:20" coordorigin="5468,3968" coordsize="10,20" path="m5468,3987l5478,3987,5478,3968,5468,3968,5468,3987xe" filled="true" fillcolor="#000000" stroked="false">
                <v:path arrowok="t"/>
                <v:fill type="solid"/>
              </v:shape>
            </v:group>
            <v:group style="position:absolute;left:5468;top:3987;width:10;height:20" coordorigin="5468,3987" coordsize="10,20">
              <v:shape style="position:absolute;left:5468;top:3987;width:10;height:20" coordorigin="5468,3987" coordsize="10,20" path="m5468,4006l5478,4006,5478,3987,5468,3987,5468,4006xe" filled="true" fillcolor="#000000" stroked="false">
                <v:path arrowok="t"/>
                <v:fill type="solid"/>
              </v:shape>
            </v:group>
            <v:group style="position:absolute;left:5468;top:4006;width:10;height:20" coordorigin="5468,4006" coordsize="10,20">
              <v:shape style="position:absolute;left:5468;top:4006;width:10;height:20" coordorigin="5468,4006" coordsize="10,20" path="m5468,4026l5478,4026,5478,4006,5468,4006,5468,4026xe" filled="true" fillcolor="#000000" stroked="false">
                <v:path arrowok="t"/>
                <v:fill type="solid"/>
              </v:shape>
            </v:group>
            <v:group style="position:absolute;left:5468;top:4026;width:10;height:20" coordorigin="5468,4026" coordsize="10,20">
              <v:shape style="position:absolute;left:5468;top:4026;width:10;height:20" coordorigin="5468,4026" coordsize="10,20" path="m5468,4045l5478,4045,5478,4026,5468,4026,5468,4045xe" filled="true" fillcolor="#000000" stroked="false">
                <v:path arrowok="t"/>
                <v:fill type="solid"/>
              </v:shape>
            </v:group>
            <v:group style="position:absolute;left:5468;top:4045;width:10;height:20" coordorigin="5468,4045" coordsize="10,20">
              <v:shape style="position:absolute;left:5468;top:4045;width:10;height:20" coordorigin="5468,4045" coordsize="10,20" path="m5468,4064l5478,4064,5478,4045,5468,4045,5468,4064xe" filled="true" fillcolor="#000000" stroked="false">
                <v:path arrowok="t"/>
                <v:fill type="solid"/>
              </v:shape>
            </v:group>
            <v:group style="position:absolute;left:5468;top:4064;width:10;height:20" coordorigin="5468,4064" coordsize="10,20">
              <v:shape style="position:absolute;left:5468;top:4064;width:10;height:20" coordorigin="5468,4064" coordsize="10,20" path="m5468,4083l5478,4083,5478,4064,5468,4064,5468,4083xe" filled="true" fillcolor="#000000" stroked="false">
                <v:path arrowok="t"/>
                <v:fill type="solid"/>
              </v:shape>
            </v:group>
            <v:group style="position:absolute;left:5468;top:4083;width:10;height:20" coordorigin="5468,4083" coordsize="10,20">
              <v:shape style="position:absolute;left:5468;top:4083;width:10;height:20" coordorigin="5468,4083" coordsize="10,20" path="m5468,4102l5478,4102,5478,4083,5468,4083,5468,4102xe" filled="true" fillcolor="#000000" stroked="false">
                <v:path arrowok="t"/>
                <v:fill type="solid"/>
              </v:shape>
            </v:group>
            <v:group style="position:absolute;left:5468;top:4102;width:10;height:20" coordorigin="5468,4102" coordsize="10,20">
              <v:shape style="position:absolute;left:5468;top:4102;width:10;height:20" coordorigin="5468,4102" coordsize="10,20" path="m5468,4122l5478,4122,5478,4102,5468,4102,5468,4122xe" filled="true" fillcolor="#000000" stroked="false">
                <v:path arrowok="t"/>
                <v:fill type="solid"/>
              </v:shape>
            </v:group>
            <v:group style="position:absolute;left:5468;top:4122;width:10;height:20" coordorigin="5468,4122" coordsize="10,20">
              <v:shape style="position:absolute;left:5468;top:4122;width:10;height:20" coordorigin="5468,4122" coordsize="10,20" path="m5468,4141l5478,4141,5478,4122,5468,4122,5468,4141xe" filled="true" fillcolor="#000000" stroked="false">
                <v:path arrowok="t"/>
                <v:fill type="solid"/>
              </v:shape>
            </v:group>
            <v:group style="position:absolute;left:5468;top:4141;width:10;height:20" coordorigin="5468,4141" coordsize="10,20">
              <v:shape style="position:absolute;left:5468;top:4141;width:10;height:20" coordorigin="5468,4141" coordsize="10,20" path="m5468,4160l5478,4160,5478,4141,5468,4141,5468,4160xe" filled="true" fillcolor="#000000" stroked="false">
                <v:path arrowok="t"/>
                <v:fill type="solid"/>
              </v:shape>
            </v:group>
            <v:group style="position:absolute;left:5468;top:4160;width:10;height:20" coordorigin="5468,4160" coordsize="10,20">
              <v:shape style="position:absolute;left:5468;top:4160;width:10;height:20" coordorigin="5468,4160" coordsize="10,20" path="m5468,4179l5478,4179,5478,4160,5468,4160,5468,4179xe" filled="true" fillcolor="#000000" stroked="false">
                <v:path arrowok="t"/>
                <v:fill type="solid"/>
              </v:shape>
            </v:group>
            <v:group style="position:absolute;left:5468;top:4179;width:10;height:20" coordorigin="5468,4179" coordsize="10,20">
              <v:shape style="position:absolute;left:5468;top:4179;width:10;height:20" coordorigin="5468,4179" coordsize="10,20" path="m5468,4198l5478,4198,5478,4179,5468,4179,5468,4198xe" filled="true" fillcolor="#000000" stroked="false">
                <v:path arrowok="t"/>
                <v:fill type="solid"/>
              </v:shape>
            </v:group>
            <v:group style="position:absolute;left:5468;top:4198;width:10;height:20" coordorigin="5468,4198" coordsize="10,20">
              <v:shape style="position:absolute;left:5468;top:4198;width:10;height:20" coordorigin="5468,4198" coordsize="10,20" path="m5468,4218l5478,4218,5478,4198,5468,4198,5468,4218xe" filled="true" fillcolor="#000000" stroked="false">
                <v:path arrowok="t"/>
                <v:fill type="solid"/>
              </v:shape>
            </v:group>
            <v:group style="position:absolute;left:5468;top:4218;width:10;height:20" coordorigin="5468,4218" coordsize="10,20">
              <v:shape style="position:absolute;left:5468;top:4218;width:10;height:20" coordorigin="5468,4218" coordsize="10,20" path="m5468,4237l5478,4237,5478,4218,5468,4218,5468,4237xe" filled="true" fillcolor="#000000" stroked="false">
                <v:path arrowok="t"/>
                <v:fill type="solid"/>
              </v:shape>
            </v:group>
            <v:group style="position:absolute;left:5468;top:4237;width:10;height:20" coordorigin="5468,4237" coordsize="10,20">
              <v:shape style="position:absolute;left:5468;top:4237;width:10;height:20" coordorigin="5468,4237" coordsize="10,20" path="m5468,4256l5478,4256,5478,4237,5468,4237,5468,4256xe" filled="true" fillcolor="#000000" stroked="false">
                <v:path arrowok="t"/>
                <v:fill type="solid"/>
              </v:shape>
            </v:group>
            <v:group style="position:absolute;left:5468;top:4256;width:10;height:20" coordorigin="5468,4256" coordsize="10,20">
              <v:shape style="position:absolute;left:5468;top:4256;width:10;height:20" coordorigin="5468,4256" coordsize="10,20" path="m5468,4275l5478,4275,5478,4256,5468,4256,5468,4275xe" filled="true" fillcolor="#000000" stroked="false">
                <v:path arrowok="t"/>
                <v:fill type="solid"/>
              </v:shape>
            </v:group>
            <v:group style="position:absolute;left:5468;top:4275;width:10;height:20" coordorigin="5468,4275" coordsize="10,20">
              <v:shape style="position:absolute;left:5468;top:4275;width:10;height:20" coordorigin="5468,4275" coordsize="10,20" path="m5468,4294l5478,4294,5478,4275,5468,4275,5468,4294xe" filled="true" fillcolor="#000000" stroked="false">
                <v:path arrowok="t"/>
                <v:fill type="solid"/>
              </v:shape>
            </v:group>
            <v:group style="position:absolute;left:5468;top:4294;width:10;height:20" coordorigin="5468,4294" coordsize="10,20">
              <v:shape style="position:absolute;left:5468;top:4294;width:10;height:20" coordorigin="5468,4294" coordsize="10,20" path="m5468,4314l5478,4314,5478,4294,5468,4294,5468,4314xe" filled="true" fillcolor="#000000" stroked="false">
                <v:path arrowok="t"/>
                <v:fill type="solid"/>
              </v:shape>
            </v:group>
            <v:group style="position:absolute;left:5468;top:4314;width:10;height:20" coordorigin="5468,4314" coordsize="10,20">
              <v:shape style="position:absolute;left:5468;top:4314;width:10;height:20" coordorigin="5468,4314" coordsize="10,20" path="m5468,4333l5478,4333,5478,4314,5468,4314,5468,4333xe" filled="true" fillcolor="#000000" stroked="false">
                <v:path arrowok="t"/>
                <v:fill type="solid"/>
              </v:shape>
            </v:group>
            <v:group style="position:absolute;left:5468;top:4333;width:10;height:20" coordorigin="5468,4333" coordsize="10,20">
              <v:shape style="position:absolute;left:5468;top:4333;width:10;height:20" coordorigin="5468,4333" coordsize="10,20" path="m5468,4352l5478,4352,5478,4333,5468,4333,5468,4352xe" filled="true" fillcolor="#000000" stroked="false">
                <v:path arrowok="t"/>
                <v:fill type="solid"/>
              </v:shape>
            </v:group>
            <v:group style="position:absolute;left:5468;top:4352;width:10;height:20" coordorigin="5468,4352" coordsize="10,20">
              <v:shape style="position:absolute;left:5468;top:4352;width:10;height:20" coordorigin="5468,4352" coordsize="10,20" path="m5468,4371l5478,4371,5478,4352,5468,4352,5468,4371xe" filled="true" fillcolor="#000000" stroked="false">
                <v:path arrowok="t"/>
                <v:fill type="solid"/>
              </v:shape>
            </v:group>
            <v:group style="position:absolute;left:5468;top:4371;width:10;height:20" coordorigin="5468,4371" coordsize="10,20">
              <v:shape style="position:absolute;left:5468;top:4371;width:10;height:20" coordorigin="5468,4371" coordsize="10,20" path="m5468,4390l5478,4390,5478,4371,5468,4371,5468,4390xe" filled="true" fillcolor="#000000" stroked="false">
                <v:path arrowok="t"/>
                <v:fill type="solid"/>
              </v:shape>
            </v:group>
            <v:group style="position:absolute;left:5468;top:4390;width:10;height:20" coordorigin="5468,4390" coordsize="10,20">
              <v:shape style="position:absolute;left:5468;top:4390;width:10;height:20" coordorigin="5468,4390" coordsize="10,20" path="m5468,4410l5478,4410,5478,4390,5468,4390,5468,4410xe" filled="true" fillcolor="#000000" stroked="false">
                <v:path arrowok="t"/>
                <v:fill type="solid"/>
              </v:shape>
            </v:group>
            <v:group style="position:absolute;left:5468;top:4410;width:10;height:20" coordorigin="5468,4410" coordsize="10,20">
              <v:shape style="position:absolute;left:5468;top:4410;width:10;height:20" coordorigin="5468,4410" coordsize="10,20" path="m5468,4429l5478,4429,5478,4410,5468,4410,5468,4429xe" filled="true" fillcolor="#000000" stroked="false">
                <v:path arrowok="t"/>
                <v:fill type="solid"/>
              </v:shape>
            </v:group>
            <v:group style="position:absolute;left:5468;top:4429;width:10;height:20" coordorigin="5468,4429" coordsize="10,20">
              <v:shape style="position:absolute;left:5468;top:4429;width:10;height:20" coordorigin="5468,4429" coordsize="10,20" path="m5468,4448l5478,4448,5478,4429,5468,4429,5468,4448xe" filled="true" fillcolor="#000000" stroked="false">
                <v:path arrowok="t"/>
                <v:fill type="solid"/>
              </v:shape>
            </v:group>
            <v:group style="position:absolute;left:5468;top:4448;width:10;height:20" coordorigin="5468,4448" coordsize="10,20">
              <v:shape style="position:absolute;left:5468;top:4448;width:10;height:20" coordorigin="5468,4448" coordsize="10,20" path="m5468,4467l5478,4467,5478,4448,5468,4448,5468,4467xe" filled="true" fillcolor="#000000" stroked="false">
                <v:path arrowok="t"/>
                <v:fill type="solid"/>
              </v:shape>
            </v:group>
            <v:group style="position:absolute;left:5468;top:4467;width:10;height:20" coordorigin="5468,4467" coordsize="10,20">
              <v:shape style="position:absolute;left:5468;top:4467;width:10;height:20" coordorigin="5468,4467" coordsize="10,20" path="m5468,4486l5478,4486,5478,4467,5468,4467,5468,4486xe" filled="true" fillcolor="#000000" stroked="false">
                <v:path arrowok="t"/>
                <v:fill type="solid"/>
              </v:shape>
            </v:group>
            <v:group style="position:absolute;left:5468;top:4486;width:10;height:20" coordorigin="5468,4486" coordsize="10,20">
              <v:shape style="position:absolute;left:5468;top:4486;width:10;height:20" coordorigin="5468,4486" coordsize="10,20" path="m5468,4506l5478,4506,5478,4486,5468,4486,5468,4506xe" filled="true" fillcolor="#000000" stroked="false">
                <v:path arrowok="t"/>
                <v:fill type="solid"/>
              </v:shape>
            </v:group>
            <v:group style="position:absolute;left:5468;top:4506;width:10;height:20" coordorigin="5468,4506" coordsize="10,20">
              <v:shape style="position:absolute;left:5468;top:4506;width:10;height:20" coordorigin="5468,4506" coordsize="10,20" path="m5468,4525l5478,4525,5478,4506,5468,4506,5468,4525xe" filled="true" fillcolor="#000000" stroked="false">
                <v:path arrowok="t"/>
                <v:fill type="solid"/>
              </v:shape>
            </v:group>
            <v:group style="position:absolute;left:5468;top:4525;width:10;height:20" coordorigin="5468,4525" coordsize="10,20">
              <v:shape style="position:absolute;left:5468;top:4525;width:10;height:20" coordorigin="5468,4525" coordsize="10,20" path="m5468,4544l5478,4544,5478,4525,5468,4525,5468,4544xe" filled="true" fillcolor="#000000" stroked="false">
                <v:path arrowok="t"/>
                <v:fill type="solid"/>
              </v:shape>
            </v:group>
            <v:group style="position:absolute;left:5468;top:4544;width:10;height:20" coordorigin="5468,4544" coordsize="10,20">
              <v:shape style="position:absolute;left:5468;top:4544;width:10;height:20" coordorigin="5468,4544" coordsize="10,20" path="m5468,4563l5478,4563,5478,4544,5468,4544,5468,4563xe" filled="true" fillcolor="#000000" stroked="false">
                <v:path arrowok="t"/>
                <v:fill type="solid"/>
              </v:shape>
            </v:group>
            <v:group style="position:absolute;left:5468;top:4563;width:10;height:20" coordorigin="5468,4563" coordsize="10,20">
              <v:shape style="position:absolute;left:5468;top:4563;width:10;height:20" coordorigin="5468,4563" coordsize="10,20" path="m5468,4582l5478,4582,5478,4563,5468,4563,5468,4582xe" filled="true" fillcolor="#000000" stroked="false">
                <v:path arrowok="t"/>
                <v:fill type="solid"/>
              </v:shape>
            </v:group>
            <v:group style="position:absolute;left:5468;top:4582;width:10;height:20" coordorigin="5468,4582" coordsize="10,20">
              <v:shape style="position:absolute;left:5468;top:4582;width:10;height:20" coordorigin="5468,4582" coordsize="10,20" path="m5468,4602l5478,4602,5478,4582,5468,4582,5468,4602xe" filled="true" fillcolor="#000000" stroked="false">
                <v:path arrowok="t"/>
                <v:fill type="solid"/>
              </v:shape>
            </v:group>
            <v:group style="position:absolute;left:5468;top:4602;width:10;height:20" coordorigin="5468,4602" coordsize="10,20">
              <v:shape style="position:absolute;left:5468;top:4602;width:10;height:20" coordorigin="5468,4602" coordsize="10,20" path="m5468,4621l5478,4621,5478,4602,5468,4602,5468,4621xe" filled="true" fillcolor="#000000" stroked="false">
                <v:path arrowok="t"/>
                <v:fill type="solid"/>
              </v:shape>
            </v:group>
            <v:group style="position:absolute;left:5468;top:4621;width:10;height:20" coordorigin="5468,4621" coordsize="10,20">
              <v:shape style="position:absolute;left:5468;top:4621;width:10;height:20" coordorigin="5468,4621" coordsize="10,20" path="m5468,4640l5478,4640,5478,4621,5468,4621,5468,4640xe" filled="true" fillcolor="#000000" stroked="false">
                <v:path arrowok="t"/>
                <v:fill type="solid"/>
              </v:shape>
            </v:group>
            <v:group style="position:absolute;left:5468;top:4640;width:10;height:20" coordorigin="5468,4640" coordsize="10,20">
              <v:shape style="position:absolute;left:5468;top:4640;width:10;height:20" coordorigin="5468,4640" coordsize="10,20" path="m5468,4659l5478,4659,5478,4640,5468,4640,5468,4659xe" filled="true" fillcolor="#000000" stroked="false">
                <v:path arrowok="t"/>
                <v:fill type="solid"/>
              </v:shape>
            </v:group>
            <v:group style="position:absolute;left:6371;top:3642;width:10;height:20" coordorigin="6371,3642" coordsize="10,20">
              <v:shape style="position:absolute;left:6371;top:3642;width:10;height:20" coordorigin="6371,3642" coordsize="10,20" path="m6371,3661l6380,3661,6380,3642,6371,3642,6371,3661xe" filled="true" fillcolor="#000000" stroked="false">
                <v:path arrowok="t"/>
                <v:fill type="solid"/>
              </v:shape>
            </v:group>
            <v:group style="position:absolute;left:6371;top:3661;width:10;height:20" coordorigin="6371,3661" coordsize="10,20">
              <v:shape style="position:absolute;left:6371;top:3661;width:10;height:20" coordorigin="6371,3661" coordsize="10,20" path="m6371,3680l6380,3680,6380,3661,6371,3661,6371,3680xe" filled="true" fillcolor="#000000" stroked="false">
                <v:path arrowok="t"/>
                <v:fill type="solid"/>
              </v:shape>
            </v:group>
            <v:group style="position:absolute;left:6371;top:3680;width:10;height:20" coordorigin="6371,3680" coordsize="10,20">
              <v:shape style="position:absolute;left:6371;top:3680;width:10;height:20" coordorigin="6371,3680" coordsize="10,20" path="m6371,3699l6380,3699,6380,3680,6371,3680,6371,3699xe" filled="true" fillcolor="#000000" stroked="false">
                <v:path arrowok="t"/>
                <v:fill type="solid"/>
              </v:shape>
            </v:group>
            <v:group style="position:absolute;left:6371;top:3699;width:10;height:20" coordorigin="6371,3699" coordsize="10,20">
              <v:shape style="position:absolute;left:6371;top:3699;width:10;height:20" coordorigin="6371,3699" coordsize="10,20" path="m6371,3718l6380,3718,6380,3699,6371,3699,6371,3718xe" filled="true" fillcolor="#000000" stroked="false">
                <v:path arrowok="t"/>
                <v:fill type="solid"/>
              </v:shape>
            </v:group>
            <v:group style="position:absolute;left:6371;top:3718;width:10;height:20" coordorigin="6371,3718" coordsize="10,20">
              <v:shape style="position:absolute;left:6371;top:3718;width:10;height:20" coordorigin="6371,3718" coordsize="10,20" path="m6371,3738l6380,3738,6380,3718,6371,3718,6371,3738xe" filled="true" fillcolor="#000000" stroked="false">
                <v:path arrowok="t"/>
                <v:fill type="solid"/>
              </v:shape>
            </v:group>
            <v:group style="position:absolute;left:6371;top:3738;width:10;height:20" coordorigin="6371,3738" coordsize="10,20">
              <v:shape style="position:absolute;left:6371;top:3738;width:10;height:20" coordorigin="6371,3738" coordsize="10,20" path="m6371,3757l6380,3757,6380,3738,6371,3738,6371,3757xe" filled="true" fillcolor="#000000" stroked="false">
                <v:path arrowok="t"/>
                <v:fill type="solid"/>
              </v:shape>
            </v:group>
            <v:group style="position:absolute;left:6371;top:3757;width:10;height:20" coordorigin="6371,3757" coordsize="10,20">
              <v:shape style="position:absolute;left:6371;top:3757;width:10;height:20" coordorigin="6371,3757" coordsize="10,20" path="m6371,3776l6380,3776,6380,3757,6371,3757,6371,3776xe" filled="true" fillcolor="#000000" stroked="false">
                <v:path arrowok="t"/>
                <v:fill type="solid"/>
              </v:shape>
            </v:group>
            <v:group style="position:absolute;left:6371;top:3776;width:10;height:20" coordorigin="6371,3776" coordsize="10,20">
              <v:shape style="position:absolute;left:6371;top:3776;width:10;height:20" coordorigin="6371,3776" coordsize="10,20" path="m6371,3795l6380,3795,6380,3776,6371,3776,6371,3795xe" filled="true" fillcolor="#000000" stroked="false">
                <v:path arrowok="t"/>
                <v:fill type="solid"/>
              </v:shape>
            </v:group>
            <v:group style="position:absolute;left:6371;top:3795;width:10;height:20" coordorigin="6371,3795" coordsize="10,20">
              <v:shape style="position:absolute;left:6371;top:3795;width:10;height:20" coordorigin="6371,3795" coordsize="10,20" path="m6371,3814l6380,3814,6380,3795,6371,3795,6371,3814xe" filled="true" fillcolor="#000000" stroked="false">
                <v:path arrowok="t"/>
                <v:fill type="solid"/>
              </v:shape>
            </v:group>
            <v:group style="position:absolute;left:6371;top:3814;width:10;height:20" coordorigin="6371,3814" coordsize="10,20">
              <v:shape style="position:absolute;left:6371;top:3814;width:10;height:20" coordorigin="6371,3814" coordsize="10,20" path="m6371,3834l6380,3834,6380,3814,6371,3814,6371,3834xe" filled="true" fillcolor="#000000" stroked="false">
                <v:path arrowok="t"/>
                <v:fill type="solid"/>
              </v:shape>
            </v:group>
            <v:group style="position:absolute;left:6371;top:3834;width:10;height:20" coordorigin="6371,3834" coordsize="10,20">
              <v:shape style="position:absolute;left:6371;top:3834;width:10;height:20" coordorigin="6371,3834" coordsize="10,20" path="m6371,3853l6380,3853,6380,3834,6371,3834,6371,3853xe" filled="true" fillcolor="#000000" stroked="false">
                <v:path arrowok="t"/>
                <v:fill type="solid"/>
              </v:shape>
            </v:group>
            <v:group style="position:absolute;left:6371;top:3853;width:10;height:20" coordorigin="6371,3853" coordsize="10,20">
              <v:shape style="position:absolute;left:6371;top:3853;width:10;height:20" coordorigin="6371,3853" coordsize="10,20" path="m6371,3872l6380,3872,6380,3853,6371,3853,6371,3872xe" filled="true" fillcolor="#000000" stroked="false">
                <v:path arrowok="t"/>
                <v:fill type="solid"/>
              </v:shape>
            </v:group>
            <v:group style="position:absolute;left:6371;top:3872;width:10;height:20" coordorigin="6371,3872" coordsize="10,20">
              <v:shape style="position:absolute;left:6371;top:3872;width:10;height:20" coordorigin="6371,3872" coordsize="10,20" path="m6371,3891l6380,3891,6380,3872,6371,3872,6371,3891xe" filled="true" fillcolor="#000000" stroked="false">
                <v:path arrowok="t"/>
                <v:fill type="solid"/>
              </v:shape>
            </v:group>
            <v:group style="position:absolute;left:6371;top:3891;width:10;height:20" coordorigin="6371,3891" coordsize="10,20">
              <v:shape style="position:absolute;left:6371;top:3891;width:10;height:20" coordorigin="6371,3891" coordsize="10,20" path="m6371,3910l6380,3910,6380,3891,6371,3891,6371,3910xe" filled="true" fillcolor="#000000" stroked="false">
                <v:path arrowok="t"/>
                <v:fill type="solid"/>
              </v:shape>
            </v:group>
            <v:group style="position:absolute;left:6371;top:3910;width:10;height:20" coordorigin="6371,3910" coordsize="10,20">
              <v:shape style="position:absolute;left:6371;top:3910;width:10;height:20" coordorigin="6371,3910" coordsize="10,20" path="m6371,3930l6380,3930,6380,3910,6371,3910,6371,3930xe" filled="true" fillcolor="#000000" stroked="false">
                <v:path arrowok="t"/>
                <v:fill type="solid"/>
              </v:shape>
            </v:group>
            <v:group style="position:absolute;left:6371;top:3930;width:10;height:20" coordorigin="6371,3930" coordsize="10,20">
              <v:shape style="position:absolute;left:6371;top:3930;width:10;height:20" coordorigin="6371,3930" coordsize="10,20" path="m6371,3949l6380,3949,6380,3930,6371,3930,6371,3949xe" filled="true" fillcolor="#000000" stroked="false">
                <v:path arrowok="t"/>
                <v:fill type="solid"/>
              </v:shape>
            </v:group>
            <v:group style="position:absolute;left:6371;top:3949;width:10;height:20" coordorigin="6371,3949" coordsize="10,20">
              <v:shape style="position:absolute;left:6371;top:3949;width:10;height:20" coordorigin="6371,3949" coordsize="10,20" path="m6371,3968l6380,3968,6380,3949,6371,3949,6371,3968xe" filled="true" fillcolor="#000000" stroked="false">
                <v:path arrowok="t"/>
                <v:fill type="solid"/>
              </v:shape>
            </v:group>
            <v:group style="position:absolute;left:6371;top:3968;width:10;height:20" coordorigin="6371,3968" coordsize="10,20">
              <v:shape style="position:absolute;left:6371;top:3968;width:10;height:20" coordorigin="6371,3968" coordsize="10,20" path="m6371,3987l6380,3987,6380,3968,6371,3968,6371,3987xe" filled="true" fillcolor="#000000" stroked="false">
                <v:path arrowok="t"/>
                <v:fill type="solid"/>
              </v:shape>
            </v:group>
            <v:group style="position:absolute;left:6371;top:3987;width:10;height:20" coordorigin="6371,3987" coordsize="10,20">
              <v:shape style="position:absolute;left:6371;top:3987;width:10;height:20" coordorigin="6371,3987" coordsize="10,20" path="m6371,4006l6380,4006,6380,3987,6371,3987,6371,4006xe" filled="true" fillcolor="#000000" stroked="false">
                <v:path arrowok="t"/>
                <v:fill type="solid"/>
              </v:shape>
            </v:group>
            <v:group style="position:absolute;left:6371;top:4006;width:10;height:20" coordorigin="6371,4006" coordsize="10,20">
              <v:shape style="position:absolute;left:6371;top:4006;width:10;height:20" coordorigin="6371,4006" coordsize="10,20" path="m6371,4026l6380,4026,6380,4006,6371,4006,6371,4026xe" filled="true" fillcolor="#000000" stroked="false">
                <v:path arrowok="t"/>
                <v:fill type="solid"/>
              </v:shape>
            </v:group>
            <v:group style="position:absolute;left:6371;top:4026;width:10;height:20" coordorigin="6371,4026" coordsize="10,20">
              <v:shape style="position:absolute;left:6371;top:4026;width:10;height:20" coordorigin="6371,4026" coordsize="10,20" path="m6371,4045l6380,4045,6380,4026,6371,4026,6371,4045xe" filled="true" fillcolor="#000000" stroked="false">
                <v:path arrowok="t"/>
                <v:fill type="solid"/>
              </v:shape>
            </v:group>
            <v:group style="position:absolute;left:6371;top:4045;width:10;height:20" coordorigin="6371,4045" coordsize="10,20">
              <v:shape style="position:absolute;left:6371;top:4045;width:10;height:20" coordorigin="6371,4045" coordsize="10,20" path="m6371,4064l6380,4064,6380,4045,6371,4045,6371,4064xe" filled="true" fillcolor="#000000" stroked="false">
                <v:path arrowok="t"/>
                <v:fill type="solid"/>
              </v:shape>
            </v:group>
            <v:group style="position:absolute;left:6371;top:4064;width:10;height:20" coordorigin="6371,4064" coordsize="10,20">
              <v:shape style="position:absolute;left:6371;top:4064;width:10;height:20" coordorigin="6371,4064" coordsize="10,20" path="m6371,4083l6380,4083,6380,4064,6371,4064,6371,4083xe" filled="true" fillcolor="#000000" stroked="false">
                <v:path arrowok="t"/>
                <v:fill type="solid"/>
              </v:shape>
            </v:group>
            <v:group style="position:absolute;left:6371;top:4083;width:10;height:20" coordorigin="6371,4083" coordsize="10,20">
              <v:shape style="position:absolute;left:6371;top:4083;width:10;height:20" coordorigin="6371,4083" coordsize="10,20" path="m6371,4102l6380,4102,6380,4083,6371,4083,6371,4102xe" filled="true" fillcolor="#000000" stroked="false">
                <v:path arrowok="t"/>
                <v:fill type="solid"/>
              </v:shape>
            </v:group>
            <v:group style="position:absolute;left:6371;top:4102;width:10;height:20" coordorigin="6371,4102" coordsize="10,20">
              <v:shape style="position:absolute;left:6371;top:4102;width:10;height:20" coordorigin="6371,4102" coordsize="10,20" path="m6371,4122l6380,4122,6380,4102,6371,4102,6371,4122xe" filled="true" fillcolor="#000000" stroked="false">
                <v:path arrowok="t"/>
                <v:fill type="solid"/>
              </v:shape>
            </v:group>
            <v:group style="position:absolute;left:6371;top:4122;width:10;height:20" coordorigin="6371,4122" coordsize="10,20">
              <v:shape style="position:absolute;left:6371;top:4122;width:10;height:20" coordorigin="6371,4122" coordsize="10,20" path="m6371,4141l6380,4141,6380,4122,6371,4122,6371,4141xe" filled="true" fillcolor="#000000" stroked="false">
                <v:path arrowok="t"/>
                <v:fill type="solid"/>
              </v:shape>
            </v:group>
            <v:group style="position:absolute;left:6371;top:4141;width:10;height:20" coordorigin="6371,4141" coordsize="10,20">
              <v:shape style="position:absolute;left:6371;top:4141;width:10;height:20" coordorigin="6371,4141" coordsize="10,20" path="m6371,4160l6380,4160,6380,4141,6371,4141,6371,4160xe" filled="true" fillcolor="#000000" stroked="false">
                <v:path arrowok="t"/>
                <v:fill type="solid"/>
              </v:shape>
            </v:group>
            <v:group style="position:absolute;left:6371;top:4160;width:10;height:20" coordorigin="6371,4160" coordsize="10,20">
              <v:shape style="position:absolute;left:6371;top:4160;width:10;height:20" coordorigin="6371,4160" coordsize="10,20" path="m6371,4179l6380,4179,6380,4160,6371,4160,6371,4179xe" filled="true" fillcolor="#000000" stroked="false">
                <v:path arrowok="t"/>
                <v:fill type="solid"/>
              </v:shape>
            </v:group>
            <v:group style="position:absolute;left:6371;top:4179;width:10;height:20" coordorigin="6371,4179" coordsize="10,20">
              <v:shape style="position:absolute;left:6371;top:4179;width:10;height:20" coordorigin="6371,4179" coordsize="10,20" path="m6371,4198l6380,4198,6380,4179,6371,4179,6371,4198xe" filled="true" fillcolor="#000000" stroked="false">
                <v:path arrowok="t"/>
                <v:fill type="solid"/>
              </v:shape>
            </v:group>
            <v:group style="position:absolute;left:6371;top:4198;width:10;height:20" coordorigin="6371,4198" coordsize="10,20">
              <v:shape style="position:absolute;left:6371;top:4198;width:10;height:20" coordorigin="6371,4198" coordsize="10,20" path="m6371,4218l6380,4218,6380,4198,6371,4198,6371,4218xe" filled="true" fillcolor="#000000" stroked="false">
                <v:path arrowok="t"/>
                <v:fill type="solid"/>
              </v:shape>
            </v:group>
            <v:group style="position:absolute;left:6371;top:4218;width:10;height:20" coordorigin="6371,4218" coordsize="10,20">
              <v:shape style="position:absolute;left:6371;top:4218;width:10;height:20" coordorigin="6371,4218" coordsize="10,20" path="m6371,4237l6380,4237,6380,4218,6371,4218,6371,4237xe" filled="true" fillcolor="#000000" stroked="false">
                <v:path arrowok="t"/>
                <v:fill type="solid"/>
              </v:shape>
            </v:group>
            <v:group style="position:absolute;left:6371;top:4237;width:10;height:20" coordorigin="6371,4237" coordsize="10,20">
              <v:shape style="position:absolute;left:6371;top:4237;width:10;height:20" coordorigin="6371,4237" coordsize="10,20" path="m6371,4256l6380,4256,6380,4237,6371,4237,6371,4256xe" filled="true" fillcolor="#000000" stroked="false">
                <v:path arrowok="t"/>
                <v:fill type="solid"/>
              </v:shape>
            </v:group>
            <v:group style="position:absolute;left:6371;top:4256;width:10;height:20" coordorigin="6371,4256" coordsize="10,20">
              <v:shape style="position:absolute;left:6371;top:4256;width:10;height:20" coordorigin="6371,4256" coordsize="10,20" path="m6371,4275l6380,4275,6380,4256,6371,4256,6371,4275xe" filled="true" fillcolor="#000000" stroked="false">
                <v:path arrowok="t"/>
                <v:fill type="solid"/>
              </v:shape>
            </v:group>
            <v:group style="position:absolute;left:6371;top:4275;width:10;height:20" coordorigin="6371,4275" coordsize="10,20">
              <v:shape style="position:absolute;left:6371;top:4275;width:10;height:20" coordorigin="6371,4275" coordsize="10,20" path="m6371,4294l6380,4294,6380,4275,6371,4275,6371,4294xe" filled="true" fillcolor="#000000" stroked="false">
                <v:path arrowok="t"/>
                <v:fill type="solid"/>
              </v:shape>
            </v:group>
            <v:group style="position:absolute;left:6371;top:4294;width:10;height:20" coordorigin="6371,4294" coordsize="10,20">
              <v:shape style="position:absolute;left:6371;top:4294;width:10;height:20" coordorigin="6371,4294" coordsize="10,20" path="m6371,4314l6380,4314,6380,4294,6371,4294,6371,4314xe" filled="true" fillcolor="#000000" stroked="false">
                <v:path arrowok="t"/>
                <v:fill type="solid"/>
              </v:shape>
            </v:group>
            <v:group style="position:absolute;left:6371;top:4314;width:10;height:20" coordorigin="6371,4314" coordsize="10,20">
              <v:shape style="position:absolute;left:6371;top:4314;width:10;height:20" coordorigin="6371,4314" coordsize="10,20" path="m6371,4333l6380,4333,6380,4314,6371,4314,6371,4333xe" filled="true" fillcolor="#000000" stroked="false">
                <v:path arrowok="t"/>
                <v:fill type="solid"/>
              </v:shape>
            </v:group>
            <v:group style="position:absolute;left:6371;top:4333;width:10;height:20" coordorigin="6371,4333" coordsize="10,20">
              <v:shape style="position:absolute;left:6371;top:4333;width:10;height:20" coordorigin="6371,4333" coordsize="10,20" path="m6371,4352l6380,4352,6380,4333,6371,4333,6371,4352xe" filled="true" fillcolor="#000000" stroked="false">
                <v:path arrowok="t"/>
                <v:fill type="solid"/>
              </v:shape>
            </v:group>
            <v:group style="position:absolute;left:6371;top:4352;width:10;height:20" coordorigin="6371,4352" coordsize="10,20">
              <v:shape style="position:absolute;left:6371;top:4352;width:10;height:20" coordorigin="6371,4352" coordsize="10,20" path="m6371,4371l6380,4371,6380,4352,6371,4352,6371,4371xe" filled="true" fillcolor="#000000" stroked="false">
                <v:path arrowok="t"/>
                <v:fill type="solid"/>
              </v:shape>
            </v:group>
            <v:group style="position:absolute;left:6371;top:4371;width:10;height:20" coordorigin="6371,4371" coordsize="10,20">
              <v:shape style="position:absolute;left:6371;top:4371;width:10;height:20" coordorigin="6371,4371" coordsize="10,20" path="m6371,4390l6380,4390,6380,4371,6371,4371,6371,4390xe" filled="true" fillcolor="#000000" stroked="false">
                <v:path arrowok="t"/>
                <v:fill type="solid"/>
              </v:shape>
            </v:group>
            <v:group style="position:absolute;left:6371;top:4390;width:10;height:20" coordorigin="6371,4390" coordsize="10,20">
              <v:shape style="position:absolute;left:6371;top:4390;width:10;height:20" coordorigin="6371,4390" coordsize="10,20" path="m6371,4410l6380,4410,6380,4390,6371,4390,6371,4410xe" filled="true" fillcolor="#000000" stroked="false">
                <v:path arrowok="t"/>
                <v:fill type="solid"/>
              </v:shape>
            </v:group>
            <v:group style="position:absolute;left:6371;top:4410;width:10;height:20" coordorigin="6371,4410" coordsize="10,20">
              <v:shape style="position:absolute;left:6371;top:4410;width:10;height:20" coordorigin="6371,4410" coordsize="10,20" path="m6371,4429l6380,4429,6380,4410,6371,4410,6371,4429xe" filled="true" fillcolor="#000000" stroked="false">
                <v:path arrowok="t"/>
                <v:fill type="solid"/>
              </v:shape>
            </v:group>
            <v:group style="position:absolute;left:6371;top:4429;width:10;height:20" coordorigin="6371,4429" coordsize="10,20">
              <v:shape style="position:absolute;left:6371;top:4429;width:10;height:20" coordorigin="6371,4429" coordsize="10,20" path="m6371,4448l6380,4448,6380,4429,6371,4429,6371,4448xe" filled="true" fillcolor="#000000" stroked="false">
                <v:path arrowok="t"/>
                <v:fill type="solid"/>
              </v:shape>
            </v:group>
            <v:group style="position:absolute;left:6371;top:4448;width:10;height:20" coordorigin="6371,4448" coordsize="10,20">
              <v:shape style="position:absolute;left:6371;top:4448;width:10;height:20" coordorigin="6371,4448" coordsize="10,20" path="m6371,4467l6380,4467,6380,4448,6371,4448,6371,4467xe" filled="true" fillcolor="#000000" stroked="false">
                <v:path arrowok="t"/>
                <v:fill type="solid"/>
              </v:shape>
            </v:group>
            <v:group style="position:absolute;left:6371;top:4467;width:10;height:20" coordorigin="6371,4467" coordsize="10,20">
              <v:shape style="position:absolute;left:6371;top:4467;width:10;height:20" coordorigin="6371,4467" coordsize="10,20" path="m6371,4486l6380,4486,6380,4467,6371,4467,6371,4486xe" filled="true" fillcolor="#000000" stroked="false">
                <v:path arrowok="t"/>
                <v:fill type="solid"/>
              </v:shape>
            </v:group>
            <v:group style="position:absolute;left:6371;top:4486;width:10;height:20" coordorigin="6371,4486" coordsize="10,20">
              <v:shape style="position:absolute;left:6371;top:4486;width:10;height:20" coordorigin="6371,4486" coordsize="10,20" path="m6371,4506l6380,4506,6380,4486,6371,4486,6371,4506xe" filled="true" fillcolor="#000000" stroked="false">
                <v:path arrowok="t"/>
                <v:fill type="solid"/>
              </v:shape>
            </v:group>
            <v:group style="position:absolute;left:6371;top:4506;width:10;height:20" coordorigin="6371,4506" coordsize="10,20">
              <v:shape style="position:absolute;left:6371;top:4506;width:10;height:20" coordorigin="6371,4506" coordsize="10,20" path="m6371,4525l6380,4525,6380,4506,6371,4506,6371,4525xe" filled="true" fillcolor="#000000" stroked="false">
                <v:path arrowok="t"/>
                <v:fill type="solid"/>
              </v:shape>
            </v:group>
            <v:group style="position:absolute;left:6371;top:4525;width:10;height:20" coordorigin="6371,4525" coordsize="10,20">
              <v:shape style="position:absolute;left:6371;top:4525;width:10;height:20" coordorigin="6371,4525" coordsize="10,20" path="m6371,4544l6380,4544,6380,4525,6371,4525,6371,4544xe" filled="true" fillcolor="#000000" stroked="false">
                <v:path arrowok="t"/>
                <v:fill type="solid"/>
              </v:shape>
            </v:group>
            <v:group style="position:absolute;left:6371;top:4544;width:10;height:20" coordorigin="6371,4544" coordsize="10,20">
              <v:shape style="position:absolute;left:6371;top:4544;width:10;height:20" coordorigin="6371,4544" coordsize="10,20" path="m6371,4563l6380,4563,6380,4544,6371,4544,6371,4563xe" filled="true" fillcolor="#000000" stroked="false">
                <v:path arrowok="t"/>
                <v:fill type="solid"/>
              </v:shape>
            </v:group>
            <v:group style="position:absolute;left:6371;top:4563;width:10;height:20" coordorigin="6371,4563" coordsize="10,20">
              <v:shape style="position:absolute;left:6371;top:4563;width:10;height:20" coordorigin="6371,4563" coordsize="10,20" path="m6371,4582l6380,4582,6380,4563,6371,4563,6371,4582xe" filled="true" fillcolor="#000000" stroked="false">
                <v:path arrowok="t"/>
                <v:fill type="solid"/>
              </v:shape>
            </v:group>
            <v:group style="position:absolute;left:6371;top:4582;width:10;height:20" coordorigin="6371,4582" coordsize="10,20">
              <v:shape style="position:absolute;left:6371;top:4582;width:10;height:20" coordorigin="6371,4582" coordsize="10,20" path="m6371,4602l6380,4602,6380,4582,6371,4582,6371,4602xe" filled="true" fillcolor="#000000" stroked="false">
                <v:path arrowok="t"/>
                <v:fill type="solid"/>
              </v:shape>
            </v:group>
            <v:group style="position:absolute;left:6371;top:4602;width:10;height:20" coordorigin="6371,4602" coordsize="10,20">
              <v:shape style="position:absolute;left:6371;top:4602;width:10;height:20" coordorigin="6371,4602" coordsize="10,20" path="m6371,4621l6380,4621,6380,4602,6371,4602,6371,4621xe" filled="true" fillcolor="#000000" stroked="false">
                <v:path arrowok="t"/>
                <v:fill type="solid"/>
              </v:shape>
            </v:group>
            <v:group style="position:absolute;left:6371;top:4621;width:10;height:20" coordorigin="6371,4621" coordsize="10,20">
              <v:shape style="position:absolute;left:6371;top:4621;width:10;height:20" coordorigin="6371,4621" coordsize="10,20" path="m6371,4640l6380,4640,6380,4621,6371,4621,6371,4640xe" filled="true" fillcolor="#000000" stroked="false">
                <v:path arrowok="t"/>
                <v:fill type="solid"/>
              </v:shape>
            </v:group>
            <v:group style="position:absolute;left:6371;top:4640;width:10;height:20" coordorigin="6371,4640" coordsize="10,20">
              <v:shape style="position:absolute;left:6371;top:4640;width:10;height:20" coordorigin="6371,4640" coordsize="10,20" path="m6371,4659l6380,4659,6380,4640,6371,4640,6371,4659xe" filled="true" fillcolor="#000000" stroked="false">
                <v:path arrowok="t"/>
                <v:fill type="solid"/>
              </v:shape>
            </v:group>
            <v:group style="position:absolute;left:6940;top:3642;width:10;height:20" coordorigin="6940,3642" coordsize="10,20">
              <v:shape style="position:absolute;left:6940;top:3642;width:10;height:20" coordorigin="6940,3642" coordsize="10,20" path="m6940,3661l6949,3661,6949,3642,6940,3642,6940,3661xe" filled="true" fillcolor="#000000" stroked="false">
                <v:path arrowok="t"/>
                <v:fill type="solid"/>
              </v:shape>
            </v:group>
            <v:group style="position:absolute;left:6940;top:3661;width:10;height:20" coordorigin="6940,3661" coordsize="10,20">
              <v:shape style="position:absolute;left:6940;top:3661;width:10;height:20" coordorigin="6940,3661" coordsize="10,20" path="m6940,3680l6949,3680,6949,3661,6940,3661,6940,3680xe" filled="true" fillcolor="#000000" stroked="false">
                <v:path arrowok="t"/>
                <v:fill type="solid"/>
              </v:shape>
            </v:group>
            <v:group style="position:absolute;left:6940;top:3680;width:10;height:20" coordorigin="6940,3680" coordsize="10,20">
              <v:shape style="position:absolute;left:6940;top:3680;width:10;height:20" coordorigin="6940,3680" coordsize="10,20" path="m6940,3699l6949,3699,6949,3680,6940,3680,6940,3699xe" filled="true" fillcolor="#000000" stroked="false">
                <v:path arrowok="t"/>
                <v:fill type="solid"/>
              </v:shape>
            </v:group>
            <v:group style="position:absolute;left:6940;top:3699;width:10;height:20" coordorigin="6940,3699" coordsize="10,20">
              <v:shape style="position:absolute;left:6940;top:3699;width:10;height:20" coordorigin="6940,3699" coordsize="10,20" path="m6940,3718l6949,3718,6949,3699,6940,3699,6940,3718xe" filled="true" fillcolor="#000000" stroked="false">
                <v:path arrowok="t"/>
                <v:fill type="solid"/>
              </v:shape>
            </v:group>
            <v:group style="position:absolute;left:6940;top:3718;width:10;height:20" coordorigin="6940,3718" coordsize="10,20">
              <v:shape style="position:absolute;left:6940;top:3718;width:10;height:20" coordorigin="6940,3718" coordsize="10,20" path="m6940,3738l6949,3738,6949,3718,6940,3718,6940,3738xe" filled="true" fillcolor="#000000" stroked="false">
                <v:path arrowok="t"/>
                <v:fill type="solid"/>
              </v:shape>
            </v:group>
            <v:group style="position:absolute;left:6940;top:3738;width:10;height:20" coordorigin="6940,3738" coordsize="10,20">
              <v:shape style="position:absolute;left:6940;top:3738;width:10;height:20" coordorigin="6940,3738" coordsize="10,20" path="m6940,3757l6949,3757,6949,3738,6940,3738,6940,3757xe" filled="true" fillcolor="#000000" stroked="false">
                <v:path arrowok="t"/>
                <v:fill type="solid"/>
              </v:shape>
            </v:group>
            <v:group style="position:absolute;left:6940;top:3757;width:10;height:20" coordorigin="6940,3757" coordsize="10,20">
              <v:shape style="position:absolute;left:6940;top:3757;width:10;height:20" coordorigin="6940,3757" coordsize="10,20" path="m6940,3776l6949,3776,6949,3757,6940,3757,6940,3776xe" filled="true" fillcolor="#000000" stroked="false">
                <v:path arrowok="t"/>
                <v:fill type="solid"/>
              </v:shape>
            </v:group>
            <v:group style="position:absolute;left:6940;top:3776;width:10;height:20" coordorigin="6940,3776" coordsize="10,20">
              <v:shape style="position:absolute;left:6940;top:3776;width:10;height:20" coordorigin="6940,3776" coordsize="10,20" path="m6940,3795l6949,3795,6949,3776,6940,3776,6940,3795xe" filled="true" fillcolor="#000000" stroked="false">
                <v:path arrowok="t"/>
                <v:fill type="solid"/>
              </v:shape>
            </v:group>
            <v:group style="position:absolute;left:6940;top:3795;width:10;height:20" coordorigin="6940,3795" coordsize="10,20">
              <v:shape style="position:absolute;left:6940;top:3795;width:10;height:20" coordorigin="6940,3795" coordsize="10,20" path="m6940,3814l6949,3814,6949,3795,6940,3795,6940,3814xe" filled="true" fillcolor="#000000" stroked="false">
                <v:path arrowok="t"/>
                <v:fill type="solid"/>
              </v:shape>
            </v:group>
            <v:group style="position:absolute;left:6940;top:3814;width:10;height:20" coordorigin="6940,3814" coordsize="10,20">
              <v:shape style="position:absolute;left:6940;top:3814;width:10;height:20" coordorigin="6940,3814" coordsize="10,20" path="m6940,3834l6949,3834,6949,3814,6940,3814,6940,3834xe" filled="true" fillcolor="#000000" stroked="false">
                <v:path arrowok="t"/>
                <v:fill type="solid"/>
              </v:shape>
            </v:group>
            <v:group style="position:absolute;left:6940;top:3834;width:10;height:20" coordorigin="6940,3834" coordsize="10,20">
              <v:shape style="position:absolute;left:6940;top:3834;width:10;height:20" coordorigin="6940,3834" coordsize="10,20" path="m6940,3853l6949,3853,6949,3834,6940,3834,6940,3853xe" filled="true" fillcolor="#000000" stroked="false">
                <v:path arrowok="t"/>
                <v:fill type="solid"/>
              </v:shape>
            </v:group>
            <v:group style="position:absolute;left:6940;top:3853;width:10;height:20" coordorigin="6940,3853" coordsize="10,20">
              <v:shape style="position:absolute;left:6940;top:3853;width:10;height:20" coordorigin="6940,3853" coordsize="10,20" path="m6940,3872l6949,3872,6949,3853,6940,3853,6940,3872xe" filled="true" fillcolor="#000000" stroked="false">
                <v:path arrowok="t"/>
                <v:fill type="solid"/>
              </v:shape>
            </v:group>
            <v:group style="position:absolute;left:6940;top:3872;width:10;height:20" coordorigin="6940,3872" coordsize="10,20">
              <v:shape style="position:absolute;left:6940;top:3872;width:10;height:20" coordorigin="6940,3872" coordsize="10,20" path="m6940,3891l6949,3891,6949,3872,6940,3872,6940,3891xe" filled="true" fillcolor="#000000" stroked="false">
                <v:path arrowok="t"/>
                <v:fill type="solid"/>
              </v:shape>
            </v:group>
            <v:group style="position:absolute;left:6940;top:3891;width:10;height:20" coordorigin="6940,3891" coordsize="10,20">
              <v:shape style="position:absolute;left:6940;top:3891;width:10;height:20" coordorigin="6940,3891" coordsize="10,20" path="m6940,3910l6949,3910,6949,3891,6940,3891,6940,3910xe" filled="true" fillcolor="#000000" stroked="false">
                <v:path arrowok="t"/>
                <v:fill type="solid"/>
              </v:shape>
            </v:group>
            <v:group style="position:absolute;left:6940;top:3910;width:10;height:20" coordorigin="6940,3910" coordsize="10,20">
              <v:shape style="position:absolute;left:6940;top:3910;width:10;height:20" coordorigin="6940,3910" coordsize="10,20" path="m6940,3930l6949,3930,6949,3910,6940,3910,6940,3930xe" filled="true" fillcolor="#000000" stroked="false">
                <v:path arrowok="t"/>
                <v:fill type="solid"/>
              </v:shape>
            </v:group>
            <v:group style="position:absolute;left:6940;top:3930;width:10;height:20" coordorigin="6940,3930" coordsize="10,20">
              <v:shape style="position:absolute;left:6940;top:3930;width:10;height:20" coordorigin="6940,3930" coordsize="10,20" path="m6940,3949l6949,3949,6949,3930,6940,3930,6940,3949xe" filled="true" fillcolor="#000000" stroked="false">
                <v:path arrowok="t"/>
                <v:fill type="solid"/>
              </v:shape>
            </v:group>
            <v:group style="position:absolute;left:6940;top:3949;width:10;height:20" coordorigin="6940,3949" coordsize="10,20">
              <v:shape style="position:absolute;left:6940;top:3949;width:10;height:20" coordorigin="6940,3949" coordsize="10,20" path="m6940,3968l6949,3968,6949,3949,6940,3949,6940,3968xe" filled="true" fillcolor="#000000" stroked="false">
                <v:path arrowok="t"/>
                <v:fill type="solid"/>
              </v:shape>
            </v:group>
            <v:group style="position:absolute;left:6940;top:3968;width:10;height:20" coordorigin="6940,3968" coordsize="10,20">
              <v:shape style="position:absolute;left:6940;top:3968;width:10;height:20" coordorigin="6940,3968" coordsize="10,20" path="m6940,3987l6949,3987,6949,3968,6940,3968,6940,3987xe" filled="true" fillcolor="#000000" stroked="false">
                <v:path arrowok="t"/>
                <v:fill type="solid"/>
              </v:shape>
            </v:group>
            <v:group style="position:absolute;left:6940;top:3987;width:10;height:20" coordorigin="6940,3987" coordsize="10,20">
              <v:shape style="position:absolute;left:6940;top:3987;width:10;height:20" coordorigin="6940,3987" coordsize="10,20" path="m6940,4006l6949,4006,6949,3987,6940,3987,6940,4006xe" filled="true" fillcolor="#000000" stroked="false">
                <v:path arrowok="t"/>
                <v:fill type="solid"/>
              </v:shape>
            </v:group>
            <v:group style="position:absolute;left:6940;top:4006;width:10;height:20" coordorigin="6940,4006" coordsize="10,20">
              <v:shape style="position:absolute;left:6940;top:4006;width:10;height:20" coordorigin="6940,4006" coordsize="10,20" path="m6940,4026l6949,4026,6949,4006,6940,4006,6940,4026xe" filled="true" fillcolor="#000000" stroked="false">
                <v:path arrowok="t"/>
                <v:fill type="solid"/>
              </v:shape>
            </v:group>
            <v:group style="position:absolute;left:6940;top:4026;width:10;height:20" coordorigin="6940,4026" coordsize="10,20">
              <v:shape style="position:absolute;left:6940;top:4026;width:10;height:20" coordorigin="6940,4026" coordsize="10,20" path="m6940,4045l6949,4045,6949,4026,6940,4026,6940,4045xe" filled="true" fillcolor="#000000" stroked="false">
                <v:path arrowok="t"/>
                <v:fill type="solid"/>
              </v:shape>
            </v:group>
            <v:group style="position:absolute;left:6940;top:4045;width:10;height:20" coordorigin="6940,4045" coordsize="10,20">
              <v:shape style="position:absolute;left:6940;top:4045;width:10;height:20" coordorigin="6940,4045" coordsize="10,20" path="m6940,4064l6949,4064,6949,4045,6940,4045,6940,4064xe" filled="true" fillcolor="#000000" stroked="false">
                <v:path arrowok="t"/>
                <v:fill type="solid"/>
              </v:shape>
            </v:group>
            <v:group style="position:absolute;left:6940;top:4064;width:10;height:20" coordorigin="6940,4064" coordsize="10,20">
              <v:shape style="position:absolute;left:6940;top:4064;width:10;height:20" coordorigin="6940,4064" coordsize="10,20" path="m6940,4083l6949,4083,6949,4064,6940,4064,6940,4083xe" filled="true" fillcolor="#000000" stroked="false">
                <v:path arrowok="t"/>
                <v:fill type="solid"/>
              </v:shape>
            </v:group>
            <v:group style="position:absolute;left:6940;top:4083;width:10;height:20" coordorigin="6940,4083" coordsize="10,20">
              <v:shape style="position:absolute;left:6940;top:4083;width:10;height:20" coordorigin="6940,4083" coordsize="10,20" path="m6940,4102l6949,4102,6949,4083,6940,4083,6940,4102xe" filled="true" fillcolor="#000000" stroked="false">
                <v:path arrowok="t"/>
                <v:fill type="solid"/>
              </v:shape>
            </v:group>
            <v:group style="position:absolute;left:6940;top:4102;width:10;height:20" coordorigin="6940,4102" coordsize="10,20">
              <v:shape style="position:absolute;left:6940;top:4102;width:10;height:20" coordorigin="6940,4102" coordsize="10,20" path="m6940,4122l6949,4122,6949,4102,6940,4102,6940,4122xe" filled="true" fillcolor="#000000" stroked="false">
                <v:path arrowok="t"/>
                <v:fill type="solid"/>
              </v:shape>
            </v:group>
            <v:group style="position:absolute;left:6940;top:4122;width:10;height:20" coordorigin="6940,4122" coordsize="10,20">
              <v:shape style="position:absolute;left:6940;top:4122;width:10;height:20" coordorigin="6940,4122" coordsize="10,20" path="m6940,4141l6949,4141,6949,4122,6940,4122,6940,4141xe" filled="true" fillcolor="#000000" stroked="false">
                <v:path arrowok="t"/>
                <v:fill type="solid"/>
              </v:shape>
            </v:group>
            <v:group style="position:absolute;left:6940;top:4141;width:10;height:20" coordorigin="6940,4141" coordsize="10,20">
              <v:shape style="position:absolute;left:6940;top:4141;width:10;height:20" coordorigin="6940,4141" coordsize="10,20" path="m6940,4160l6949,4160,6949,4141,6940,4141,6940,4160xe" filled="true" fillcolor="#000000" stroked="false">
                <v:path arrowok="t"/>
                <v:fill type="solid"/>
              </v:shape>
            </v:group>
            <v:group style="position:absolute;left:6940;top:4160;width:10;height:20" coordorigin="6940,4160" coordsize="10,20">
              <v:shape style="position:absolute;left:6940;top:4160;width:10;height:20" coordorigin="6940,4160" coordsize="10,20" path="m6940,4179l6949,4179,6949,4160,6940,4160,6940,4179xe" filled="true" fillcolor="#000000" stroked="false">
                <v:path arrowok="t"/>
                <v:fill type="solid"/>
              </v:shape>
            </v:group>
            <v:group style="position:absolute;left:6940;top:4179;width:10;height:20" coordorigin="6940,4179" coordsize="10,20">
              <v:shape style="position:absolute;left:6940;top:4179;width:10;height:20" coordorigin="6940,4179" coordsize="10,20" path="m6940,4198l6949,4198,6949,4179,6940,4179,6940,4198xe" filled="true" fillcolor="#000000" stroked="false">
                <v:path arrowok="t"/>
                <v:fill type="solid"/>
              </v:shape>
            </v:group>
            <v:group style="position:absolute;left:6940;top:4198;width:10;height:20" coordorigin="6940,4198" coordsize="10,20">
              <v:shape style="position:absolute;left:6940;top:4198;width:10;height:20" coordorigin="6940,4198" coordsize="10,20" path="m6940,4218l6949,4218,6949,4198,6940,4198,6940,4218xe" filled="true" fillcolor="#000000" stroked="false">
                <v:path arrowok="t"/>
                <v:fill type="solid"/>
              </v:shape>
            </v:group>
            <v:group style="position:absolute;left:6940;top:4218;width:10;height:20" coordorigin="6940,4218" coordsize="10,20">
              <v:shape style="position:absolute;left:6940;top:4218;width:10;height:20" coordorigin="6940,4218" coordsize="10,20" path="m6940,4237l6949,4237,6949,4218,6940,4218,6940,4237xe" filled="true" fillcolor="#000000" stroked="false">
                <v:path arrowok="t"/>
                <v:fill type="solid"/>
              </v:shape>
            </v:group>
            <v:group style="position:absolute;left:6940;top:4237;width:10;height:20" coordorigin="6940,4237" coordsize="10,20">
              <v:shape style="position:absolute;left:6940;top:4237;width:10;height:20" coordorigin="6940,4237" coordsize="10,20" path="m6940,4256l6949,4256,6949,4237,6940,4237,6940,4256xe" filled="true" fillcolor="#000000" stroked="false">
                <v:path arrowok="t"/>
                <v:fill type="solid"/>
              </v:shape>
            </v:group>
            <v:group style="position:absolute;left:6940;top:4256;width:10;height:20" coordorigin="6940,4256" coordsize="10,20">
              <v:shape style="position:absolute;left:6940;top:4256;width:10;height:20" coordorigin="6940,4256" coordsize="10,20" path="m6940,4275l6949,4275,6949,4256,6940,4256,6940,4275xe" filled="true" fillcolor="#000000" stroked="false">
                <v:path arrowok="t"/>
                <v:fill type="solid"/>
              </v:shape>
            </v:group>
            <v:group style="position:absolute;left:6940;top:4275;width:10;height:20" coordorigin="6940,4275" coordsize="10,20">
              <v:shape style="position:absolute;left:6940;top:4275;width:10;height:20" coordorigin="6940,4275" coordsize="10,20" path="m6940,4294l6949,4294,6949,4275,6940,4275,6940,4294xe" filled="true" fillcolor="#000000" stroked="false">
                <v:path arrowok="t"/>
                <v:fill type="solid"/>
              </v:shape>
            </v:group>
            <v:group style="position:absolute;left:6940;top:4294;width:10;height:20" coordorigin="6940,4294" coordsize="10,20">
              <v:shape style="position:absolute;left:6940;top:4294;width:10;height:20" coordorigin="6940,4294" coordsize="10,20" path="m6940,4314l6949,4314,6949,4294,6940,4294,6940,4314xe" filled="true" fillcolor="#000000" stroked="false">
                <v:path arrowok="t"/>
                <v:fill type="solid"/>
              </v:shape>
            </v:group>
            <v:group style="position:absolute;left:6940;top:4314;width:10;height:20" coordorigin="6940,4314" coordsize="10,20">
              <v:shape style="position:absolute;left:6940;top:4314;width:10;height:20" coordorigin="6940,4314" coordsize="10,20" path="m6940,4333l6949,4333,6949,4314,6940,4314,6940,4333xe" filled="true" fillcolor="#000000" stroked="false">
                <v:path arrowok="t"/>
                <v:fill type="solid"/>
              </v:shape>
            </v:group>
            <v:group style="position:absolute;left:6940;top:4333;width:10;height:20" coordorigin="6940,4333" coordsize="10,20">
              <v:shape style="position:absolute;left:6940;top:4333;width:10;height:20" coordorigin="6940,4333" coordsize="10,20" path="m6940,4352l6949,4352,6949,4333,6940,4333,6940,4352xe" filled="true" fillcolor="#000000" stroked="false">
                <v:path arrowok="t"/>
                <v:fill type="solid"/>
              </v:shape>
            </v:group>
            <v:group style="position:absolute;left:6940;top:4352;width:10;height:20" coordorigin="6940,4352" coordsize="10,20">
              <v:shape style="position:absolute;left:6940;top:4352;width:10;height:20" coordorigin="6940,4352" coordsize="10,20" path="m6940,4371l6949,4371,6949,4352,6940,4352,6940,4371xe" filled="true" fillcolor="#000000" stroked="false">
                <v:path arrowok="t"/>
                <v:fill type="solid"/>
              </v:shape>
            </v:group>
            <v:group style="position:absolute;left:6940;top:4371;width:10;height:20" coordorigin="6940,4371" coordsize="10,20">
              <v:shape style="position:absolute;left:6940;top:4371;width:10;height:20" coordorigin="6940,4371" coordsize="10,20" path="m6940,4390l6949,4390,6949,4371,6940,4371,6940,4390xe" filled="true" fillcolor="#000000" stroked="false">
                <v:path arrowok="t"/>
                <v:fill type="solid"/>
              </v:shape>
            </v:group>
            <v:group style="position:absolute;left:6940;top:4390;width:10;height:20" coordorigin="6940,4390" coordsize="10,20">
              <v:shape style="position:absolute;left:6940;top:4390;width:10;height:20" coordorigin="6940,4390" coordsize="10,20" path="m6940,4410l6949,4410,6949,4390,6940,4390,6940,4410xe" filled="true" fillcolor="#000000" stroked="false">
                <v:path arrowok="t"/>
                <v:fill type="solid"/>
              </v:shape>
            </v:group>
            <v:group style="position:absolute;left:6940;top:4410;width:10;height:20" coordorigin="6940,4410" coordsize="10,20">
              <v:shape style="position:absolute;left:6940;top:4410;width:10;height:20" coordorigin="6940,4410" coordsize="10,20" path="m6940,4429l6949,4429,6949,4410,6940,4410,6940,4429xe" filled="true" fillcolor="#000000" stroked="false">
                <v:path arrowok="t"/>
                <v:fill type="solid"/>
              </v:shape>
            </v:group>
            <v:group style="position:absolute;left:6940;top:4429;width:10;height:20" coordorigin="6940,4429" coordsize="10,20">
              <v:shape style="position:absolute;left:6940;top:4429;width:10;height:20" coordorigin="6940,4429" coordsize="10,20" path="m6940,4448l6949,4448,6949,4429,6940,4429,6940,4448xe" filled="true" fillcolor="#000000" stroked="false">
                <v:path arrowok="t"/>
                <v:fill type="solid"/>
              </v:shape>
            </v:group>
            <v:group style="position:absolute;left:6940;top:4448;width:10;height:20" coordorigin="6940,4448" coordsize="10,20">
              <v:shape style="position:absolute;left:6940;top:4448;width:10;height:20" coordorigin="6940,4448" coordsize="10,20" path="m6940,4467l6949,4467,6949,4448,6940,4448,6940,4467xe" filled="true" fillcolor="#000000" stroked="false">
                <v:path arrowok="t"/>
                <v:fill type="solid"/>
              </v:shape>
            </v:group>
            <v:group style="position:absolute;left:6940;top:4467;width:10;height:20" coordorigin="6940,4467" coordsize="10,20">
              <v:shape style="position:absolute;left:6940;top:4467;width:10;height:20" coordorigin="6940,4467" coordsize="10,20" path="m6940,4486l6949,4486,6949,4467,6940,4467,6940,4486xe" filled="true" fillcolor="#000000" stroked="false">
                <v:path arrowok="t"/>
                <v:fill type="solid"/>
              </v:shape>
            </v:group>
            <v:group style="position:absolute;left:6940;top:4486;width:10;height:20" coordorigin="6940,4486" coordsize="10,20">
              <v:shape style="position:absolute;left:6940;top:4486;width:10;height:20" coordorigin="6940,4486" coordsize="10,20" path="m6940,4506l6949,4506,6949,4486,6940,4486,6940,4506xe" filled="true" fillcolor="#000000" stroked="false">
                <v:path arrowok="t"/>
                <v:fill type="solid"/>
              </v:shape>
            </v:group>
            <v:group style="position:absolute;left:6940;top:4506;width:10;height:20" coordorigin="6940,4506" coordsize="10,20">
              <v:shape style="position:absolute;left:6940;top:4506;width:10;height:20" coordorigin="6940,4506" coordsize="10,20" path="m6940,4525l6949,4525,6949,4506,6940,4506,6940,4525xe" filled="true" fillcolor="#000000" stroked="false">
                <v:path arrowok="t"/>
                <v:fill type="solid"/>
              </v:shape>
            </v:group>
            <v:group style="position:absolute;left:6940;top:4525;width:10;height:20" coordorigin="6940,4525" coordsize="10,20">
              <v:shape style="position:absolute;left:6940;top:4525;width:10;height:20" coordorigin="6940,4525" coordsize="10,20" path="m6940,4544l6949,4544,6949,4525,6940,4525,6940,4544xe" filled="true" fillcolor="#000000" stroked="false">
                <v:path arrowok="t"/>
                <v:fill type="solid"/>
              </v:shape>
            </v:group>
            <v:group style="position:absolute;left:6940;top:4544;width:10;height:20" coordorigin="6940,4544" coordsize="10,20">
              <v:shape style="position:absolute;left:6940;top:4544;width:10;height:20" coordorigin="6940,4544" coordsize="10,20" path="m6940,4563l6949,4563,6949,4544,6940,4544,6940,4563xe" filled="true" fillcolor="#000000" stroked="false">
                <v:path arrowok="t"/>
                <v:fill type="solid"/>
              </v:shape>
            </v:group>
            <v:group style="position:absolute;left:6940;top:4563;width:10;height:20" coordorigin="6940,4563" coordsize="10,20">
              <v:shape style="position:absolute;left:6940;top:4563;width:10;height:20" coordorigin="6940,4563" coordsize="10,20" path="m6940,4582l6949,4582,6949,4563,6940,4563,6940,4582xe" filled="true" fillcolor="#000000" stroked="false">
                <v:path arrowok="t"/>
                <v:fill type="solid"/>
              </v:shape>
            </v:group>
            <v:group style="position:absolute;left:6940;top:4582;width:10;height:20" coordorigin="6940,4582" coordsize="10,20">
              <v:shape style="position:absolute;left:6940;top:4582;width:10;height:20" coordorigin="6940,4582" coordsize="10,20" path="m6940,4602l6949,4602,6949,4582,6940,4582,6940,4602xe" filled="true" fillcolor="#000000" stroked="false">
                <v:path arrowok="t"/>
                <v:fill type="solid"/>
              </v:shape>
            </v:group>
            <v:group style="position:absolute;left:6940;top:4602;width:10;height:20" coordorigin="6940,4602" coordsize="10,20">
              <v:shape style="position:absolute;left:6940;top:4602;width:10;height:20" coordorigin="6940,4602" coordsize="10,20" path="m6940,4621l6949,4621,6949,4602,6940,4602,6940,4621xe" filled="true" fillcolor="#000000" stroked="false">
                <v:path arrowok="t"/>
                <v:fill type="solid"/>
              </v:shape>
            </v:group>
            <v:group style="position:absolute;left:6940;top:4621;width:10;height:20" coordorigin="6940,4621" coordsize="10,20">
              <v:shape style="position:absolute;left:6940;top:4621;width:10;height:20" coordorigin="6940,4621" coordsize="10,20" path="m6940,4640l6949,4640,6949,4621,6940,4621,6940,4640xe" filled="true" fillcolor="#000000" stroked="false">
                <v:path arrowok="t"/>
                <v:fill type="solid"/>
              </v:shape>
            </v:group>
            <v:group style="position:absolute;left:6940;top:4640;width:10;height:20" coordorigin="6940,4640" coordsize="10,20">
              <v:shape style="position:absolute;left:6940;top:4640;width:10;height:20" coordorigin="6940,4640" coordsize="10,20" path="m6940,4659l6949,4659,6949,4640,6940,4640,6940,4659xe" filled="true" fillcolor="#000000" stroked="false">
                <v:path arrowok="t"/>
                <v:fill type="solid"/>
              </v:shape>
            </v:group>
            <v:group style="position:absolute;left:7902;top:3642;width:10;height:20" coordorigin="7902,3642" coordsize="10,20">
              <v:shape style="position:absolute;left:7902;top:3642;width:10;height:20" coordorigin="7902,3642" coordsize="10,20" path="m7902,3661l7912,3661,7912,3642,7902,3642,7902,3661xe" filled="true" fillcolor="#000000" stroked="false">
                <v:path arrowok="t"/>
                <v:fill type="solid"/>
              </v:shape>
            </v:group>
            <v:group style="position:absolute;left:7902;top:3661;width:10;height:20" coordorigin="7902,3661" coordsize="10,20">
              <v:shape style="position:absolute;left:7902;top:3661;width:10;height:20" coordorigin="7902,3661" coordsize="10,20" path="m7902,3680l7912,3680,7912,3661,7902,3661,7902,3680xe" filled="true" fillcolor="#000000" stroked="false">
                <v:path arrowok="t"/>
                <v:fill type="solid"/>
              </v:shape>
            </v:group>
            <v:group style="position:absolute;left:7902;top:3680;width:10;height:20" coordorigin="7902,3680" coordsize="10,20">
              <v:shape style="position:absolute;left:7902;top:3680;width:10;height:20" coordorigin="7902,3680" coordsize="10,20" path="m7902,3699l7912,3699,7912,3680,7902,3680,7902,3699xe" filled="true" fillcolor="#000000" stroked="false">
                <v:path arrowok="t"/>
                <v:fill type="solid"/>
              </v:shape>
            </v:group>
            <v:group style="position:absolute;left:7902;top:3699;width:10;height:20" coordorigin="7902,3699" coordsize="10,20">
              <v:shape style="position:absolute;left:7902;top:3699;width:10;height:20" coordorigin="7902,3699" coordsize="10,20" path="m7902,3718l7912,3718,7912,3699,7902,3699,7902,3718xe" filled="true" fillcolor="#000000" stroked="false">
                <v:path arrowok="t"/>
                <v:fill type="solid"/>
              </v:shape>
            </v:group>
            <v:group style="position:absolute;left:7902;top:3718;width:10;height:20" coordorigin="7902,3718" coordsize="10,20">
              <v:shape style="position:absolute;left:7902;top:3718;width:10;height:20" coordorigin="7902,3718" coordsize="10,20" path="m7902,3738l7912,3738,7912,3718,7902,3718,7902,3738xe" filled="true" fillcolor="#000000" stroked="false">
                <v:path arrowok="t"/>
                <v:fill type="solid"/>
              </v:shape>
            </v:group>
            <v:group style="position:absolute;left:7902;top:3738;width:10;height:20" coordorigin="7902,3738" coordsize="10,20">
              <v:shape style="position:absolute;left:7902;top:3738;width:10;height:20" coordorigin="7902,3738" coordsize="10,20" path="m7902,3757l7912,3757,7912,3738,7902,3738,7902,3757xe" filled="true" fillcolor="#000000" stroked="false">
                <v:path arrowok="t"/>
                <v:fill type="solid"/>
              </v:shape>
            </v:group>
            <v:group style="position:absolute;left:7902;top:3757;width:10;height:20" coordorigin="7902,3757" coordsize="10,20">
              <v:shape style="position:absolute;left:7902;top:3757;width:10;height:20" coordorigin="7902,3757" coordsize="10,20" path="m7902,3776l7912,3776,7912,3757,7902,3757,7902,3776xe" filled="true" fillcolor="#000000" stroked="false">
                <v:path arrowok="t"/>
                <v:fill type="solid"/>
              </v:shape>
            </v:group>
            <v:group style="position:absolute;left:7902;top:3776;width:10;height:20" coordorigin="7902,3776" coordsize="10,20">
              <v:shape style="position:absolute;left:7902;top:3776;width:10;height:20" coordorigin="7902,3776" coordsize="10,20" path="m7902,3795l7912,3795,7912,3776,7902,3776,7902,3795xe" filled="true" fillcolor="#000000" stroked="false">
                <v:path arrowok="t"/>
                <v:fill type="solid"/>
              </v:shape>
            </v:group>
            <v:group style="position:absolute;left:7902;top:3795;width:10;height:20" coordorigin="7902,3795" coordsize="10,20">
              <v:shape style="position:absolute;left:7902;top:3795;width:10;height:20" coordorigin="7902,3795" coordsize="10,20" path="m7902,3814l7912,3814,7912,3795,7902,3795,7902,3814xe" filled="true" fillcolor="#000000" stroked="false">
                <v:path arrowok="t"/>
                <v:fill type="solid"/>
              </v:shape>
            </v:group>
            <v:group style="position:absolute;left:7902;top:3814;width:10;height:20" coordorigin="7902,3814" coordsize="10,20">
              <v:shape style="position:absolute;left:7902;top:3814;width:10;height:20" coordorigin="7902,3814" coordsize="10,20" path="m7902,3834l7912,3834,7912,3814,7902,3814,7902,3834xe" filled="true" fillcolor="#000000" stroked="false">
                <v:path arrowok="t"/>
                <v:fill type="solid"/>
              </v:shape>
            </v:group>
            <v:group style="position:absolute;left:7902;top:3834;width:10;height:20" coordorigin="7902,3834" coordsize="10,20">
              <v:shape style="position:absolute;left:7902;top:3834;width:10;height:20" coordorigin="7902,3834" coordsize="10,20" path="m7902,3853l7912,3853,7912,3834,7902,3834,7902,3853xe" filled="true" fillcolor="#000000" stroked="false">
                <v:path arrowok="t"/>
                <v:fill type="solid"/>
              </v:shape>
            </v:group>
            <v:group style="position:absolute;left:7902;top:3853;width:10;height:20" coordorigin="7902,3853" coordsize="10,20">
              <v:shape style="position:absolute;left:7902;top:3853;width:10;height:20" coordorigin="7902,3853" coordsize="10,20" path="m7902,3872l7912,3872,7912,3853,7902,3853,7902,3872xe" filled="true" fillcolor="#000000" stroked="false">
                <v:path arrowok="t"/>
                <v:fill type="solid"/>
              </v:shape>
            </v:group>
            <v:group style="position:absolute;left:7902;top:3872;width:10;height:20" coordorigin="7902,3872" coordsize="10,20">
              <v:shape style="position:absolute;left:7902;top:3872;width:10;height:20" coordorigin="7902,3872" coordsize="10,20" path="m7902,3891l7912,3891,7912,3872,7902,3872,7902,3891xe" filled="true" fillcolor="#000000" stroked="false">
                <v:path arrowok="t"/>
                <v:fill type="solid"/>
              </v:shape>
            </v:group>
            <v:group style="position:absolute;left:7902;top:3891;width:10;height:20" coordorigin="7902,3891" coordsize="10,20">
              <v:shape style="position:absolute;left:7902;top:3891;width:10;height:20" coordorigin="7902,3891" coordsize="10,20" path="m7902,3910l7912,3910,7912,3891,7902,3891,7902,3910xe" filled="true" fillcolor="#000000" stroked="false">
                <v:path arrowok="t"/>
                <v:fill type="solid"/>
              </v:shape>
            </v:group>
            <v:group style="position:absolute;left:7902;top:3910;width:10;height:20" coordorigin="7902,3910" coordsize="10,20">
              <v:shape style="position:absolute;left:7902;top:3910;width:10;height:20" coordorigin="7902,3910" coordsize="10,20" path="m7902,3930l7912,3930,7912,3910,7902,3910,7902,3930xe" filled="true" fillcolor="#000000" stroked="false">
                <v:path arrowok="t"/>
                <v:fill type="solid"/>
              </v:shape>
            </v:group>
            <v:group style="position:absolute;left:7902;top:3930;width:10;height:20" coordorigin="7902,3930" coordsize="10,20">
              <v:shape style="position:absolute;left:7902;top:3930;width:10;height:20" coordorigin="7902,3930" coordsize="10,20" path="m7902,3949l7912,3949,7912,3930,7902,3930,7902,3949xe" filled="true" fillcolor="#000000" stroked="false">
                <v:path arrowok="t"/>
                <v:fill type="solid"/>
              </v:shape>
            </v:group>
            <v:group style="position:absolute;left:7902;top:3949;width:10;height:20" coordorigin="7902,3949" coordsize="10,20">
              <v:shape style="position:absolute;left:7902;top:3949;width:10;height:20" coordorigin="7902,3949" coordsize="10,20" path="m7902,3968l7912,3968,7912,3949,7902,3949,7902,3968xe" filled="true" fillcolor="#000000" stroked="false">
                <v:path arrowok="t"/>
                <v:fill type="solid"/>
              </v:shape>
            </v:group>
            <v:group style="position:absolute;left:7902;top:3968;width:10;height:20" coordorigin="7902,3968" coordsize="10,20">
              <v:shape style="position:absolute;left:7902;top:3968;width:10;height:20" coordorigin="7902,3968" coordsize="10,20" path="m7902,3987l7912,3987,7912,3968,7902,3968,7902,3987xe" filled="true" fillcolor="#000000" stroked="false">
                <v:path arrowok="t"/>
                <v:fill type="solid"/>
              </v:shape>
            </v:group>
            <v:group style="position:absolute;left:7902;top:3987;width:10;height:20" coordorigin="7902,3987" coordsize="10,20">
              <v:shape style="position:absolute;left:7902;top:3987;width:10;height:20" coordorigin="7902,3987" coordsize="10,20" path="m7902,4006l7912,4006,7912,3987,7902,3987,7902,4006xe" filled="true" fillcolor="#000000" stroked="false">
                <v:path arrowok="t"/>
                <v:fill type="solid"/>
              </v:shape>
            </v:group>
            <v:group style="position:absolute;left:7902;top:4006;width:10;height:20" coordorigin="7902,4006" coordsize="10,20">
              <v:shape style="position:absolute;left:7902;top:4006;width:10;height:20" coordorigin="7902,4006" coordsize="10,20" path="m7902,4026l7912,4026,7912,4006,7902,4006,7902,4026xe" filled="true" fillcolor="#000000" stroked="false">
                <v:path arrowok="t"/>
                <v:fill type="solid"/>
              </v:shape>
            </v:group>
            <v:group style="position:absolute;left:7902;top:4026;width:10;height:20" coordorigin="7902,4026" coordsize="10,20">
              <v:shape style="position:absolute;left:7902;top:4026;width:10;height:20" coordorigin="7902,4026" coordsize="10,20" path="m7902,4045l7912,4045,7912,4026,7902,4026,7902,4045xe" filled="true" fillcolor="#000000" stroked="false">
                <v:path arrowok="t"/>
                <v:fill type="solid"/>
              </v:shape>
            </v:group>
            <v:group style="position:absolute;left:7902;top:4045;width:10;height:20" coordorigin="7902,4045" coordsize="10,20">
              <v:shape style="position:absolute;left:7902;top:4045;width:10;height:20" coordorigin="7902,4045" coordsize="10,20" path="m7902,4064l7912,4064,7912,4045,7902,4045,7902,4064xe" filled="true" fillcolor="#000000" stroked="false">
                <v:path arrowok="t"/>
                <v:fill type="solid"/>
              </v:shape>
            </v:group>
            <v:group style="position:absolute;left:7902;top:4064;width:10;height:20" coordorigin="7902,4064" coordsize="10,20">
              <v:shape style="position:absolute;left:7902;top:4064;width:10;height:20" coordorigin="7902,4064" coordsize="10,20" path="m7902,4083l7912,4083,7912,4064,7902,4064,7902,4083xe" filled="true" fillcolor="#000000" stroked="false">
                <v:path arrowok="t"/>
                <v:fill type="solid"/>
              </v:shape>
            </v:group>
            <v:group style="position:absolute;left:7902;top:4083;width:10;height:20" coordorigin="7902,4083" coordsize="10,20">
              <v:shape style="position:absolute;left:7902;top:4083;width:10;height:20" coordorigin="7902,4083" coordsize="10,20" path="m7902,4102l7912,4102,7912,4083,7902,4083,7902,4102xe" filled="true" fillcolor="#000000" stroked="false">
                <v:path arrowok="t"/>
                <v:fill type="solid"/>
              </v:shape>
            </v:group>
            <v:group style="position:absolute;left:7902;top:4102;width:10;height:20" coordorigin="7902,4102" coordsize="10,20">
              <v:shape style="position:absolute;left:7902;top:4102;width:10;height:20" coordorigin="7902,4102" coordsize="10,20" path="m7902,4122l7912,4122,7912,4102,7902,4102,7902,4122xe" filled="true" fillcolor="#000000" stroked="false">
                <v:path arrowok="t"/>
                <v:fill type="solid"/>
              </v:shape>
            </v:group>
            <v:group style="position:absolute;left:7902;top:4122;width:10;height:20" coordorigin="7902,4122" coordsize="10,20">
              <v:shape style="position:absolute;left:7902;top:4122;width:10;height:20" coordorigin="7902,4122" coordsize="10,20" path="m7902,4141l7912,4141,7912,4122,7902,4122,7902,4141xe" filled="true" fillcolor="#000000" stroked="false">
                <v:path arrowok="t"/>
                <v:fill type="solid"/>
              </v:shape>
            </v:group>
            <v:group style="position:absolute;left:7902;top:4141;width:10;height:20" coordorigin="7902,4141" coordsize="10,20">
              <v:shape style="position:absolute;left:7902;top:4141;width:10;height:20" coordorigin="7902,4141" coordsize="10,20" path="m7902,4160l7912,4160,7912,4141,7902,4141,7902,4160xe" filled="true" fillcolor="#000000" stroked="false">
                <v:path arrowok="t"/>
                <v:fill type="solid"/>
              </v:shape>
            </v:group>
            <v:group style="position:absolute;left:7902;top:4160;width:10;height:20" coordorigin="7902,4160" coordsize="10,20">
              <v:shape style="position:absolute;left:7902;top:4160;width:10;height:20" coordorigin="7902,4160" coordsize="10,20" path="m7902,4179l7912,4179,7912,4160,7902,4160,7902,4179xe" filled="true" fillcolor="#000000" stroked="false">
                <v:path arrowok="t"/>
                <v:fill type="solid"/>
              </v:shape>
            </v:group>
            <v:group style="position:absolute;left:7902;top:4179;width:10;height:20" coordorigin="7902,4179" coordsize="10,20">
              <v:shape style="position:absolute;left:7902;top:4179;width:10;height:20" coordorigin="7902,4179" coordsize="10,20" path="m7902,4198l7912,4198,7912,4179,7902,4179,7902,4198xe" filled="true" fillcolor="#000000" stroked="false">
                <v:path arrowok="t"/>
                <v:fill type="solid"/>
              </v:shape>
            </v:group>
            <v:group style="position:absolute;left:7902;top:4198;width:10;height:20" coordorigin="7902,4198" coordsize="10,20">
              <v:shape style="position:absolute;left:7902;top:4198;width:10;height:20" coordorigin="7902,4198" coordsize="10,20" path="m7902,4218l7912,4218,7912,4198,7902,4198,7902,4218xe" filled="true" fillcolor="#000000" stroked="false">
                <v:path arrowok="t"/>
                <v:fill type="solid"/>
              </v:shape>
            </v:group>
            <v:group style="position:absolute;left:7902;top:4218;width:10;height:20" coordorigin="7902,4218" coordsize="10,20">
              <v:shape style="position:absolute;left:7902;top:4218;width:10;height:20" coordorigin="7902,4218" coordsize="10,20" path="m7902,4237l7912,4237,7912,4218,7902,4218,7902,4237xe" filled="true" fillcolor="#000000" stroked="false">
                <v:path arrowok="t"/>
                <v:fill type="solid"/>
              </v:shape>
            </v:group>
            <v:group style="position:absolute;left:7902;top:4237;width:10;height:20" coordorigin="7902,4237" coordsize="10,20">
              <v:shape style="position:absolute;left:7902;top:4237;width:10;height:20" coordorigin="7902,4237" coordsize="10,20" path="m7902,4256l7912,4256,7912,4237,7902,4237,7902,4256xe" filled="true" fillcolor="#000000" stroked="false">
                <v:path arrowok="t"/>
                <v:fill type="solid"/>
              </v:shape>
            </v:group>
            <v:group style="position:absolute;left:7902;top:4256;width:10;height:20" coordorigin="7902,4256" coordsize="10,20">
              <v:shape style="position:absolute;left:7902;top:4256;width:10;height:20" coordorigin="7902,4256" coordsize="10,20" path="m7902,4275l7912,4275,7912,4256,7902,4256,7902,4275xe" filled="true" fillcolor="#000000" stroked="false">
                <v:path arrowok="t"/>
                <v:fill type="solid"/>
              </v:shape>
            </v:group>
            <v:group style="position:absolute;left:7902;top:4275;width:10;height:20" coordorigin="7902,4275" coordsize="10,20">
              <v:shape style="position:absolute;left:7902;top:4275;width:10;height:20" coordorigin="7902,4275" coordsize="10,20" path="m7902,4294l7912,4294,7912,4275,7902,4275,7902,4294xe" filled="true" fillcolor="#000000" stroked="false">
                <v:path arrowok="t"/>
                <v:fill type="solid"/>
              </v:shape>
            </v:group>
            <v:group style="position:absolute;left:7902;top:4294;width:10;height:20" coordorigin="7902,4294" coordsize="10,20">
              <v:shape style="position:absolute;left:7902;top:4294;width:10;height:20" coordorigin="7902,4294" coordsize="10,20" path="m7902,4314l7912,4314,7912,4294,7902,4294,7902,4314xe" filled="true" fillcolor="#000000" stroked="false">
                <v:path arrowok="t"/>
                <v:fill type="solid"/>
              </v:shape>
            </v:group>
            <v:group style="position:absolute;left:7902;top:4314;width:10;height:20" coordorigin="7902,4314" coordsize="10,20">
              <v:shape style="position:absolute;left:7902;top:4314;width:10;height:20" coordorigin="7902,4314" coordsize="10,20" path="m7902,4333l7912,4333,7912,4314,7902,4314,7902,4333xe" filled="true" fillcolor="#000000" stroked="false">
                <v:path arrowok="t"/>
                <v:fill type="solid"/>
              </v:shape>
            </v:group>
            <v:group style="position:absolute;left:7902;top:4333;width:10;height:20" coordorigin="7902,4333" coordsize="10,20">
              <v:shape style="position:absolute;left:7902;top:4333;width:10;height:20" coordorigin="7902,4333" coordsize="10,20" path="m7902,4352l7912,4352,7912,4333,7902,4333,7902,4352xe" filled="true" fillcolor="#000000" stroked="false">
                <v:path arrowok="t"/>
                <v:fill type="solid"/>
              </v:shape>
            </v:group>
            <v:group style="position:absolute;left:7902;top:4352;width:10;height:20" coordorigin="7902,4352" coordsize="10,20">
              <v:shape style="position:absolute;left:7902;top:4352;width:10;height:20" coordorigin="7902,4352" coordsize="10,20" path="m7902,4371l7912,4371,7912,4352,7902,4352,7902,4371xe" filled="true" fillcolor="#000000" stroked="false">
                <v:path arrowok="t"/>
                <v:fill type="solid"/>
              </v:shape>
            </v:group>
            <v:group style="position:absolute;left:7902;top:4371;width:10;height:20" coordorigin="7902,4371" coordsize="10,20">
              <v:shape style="position:absolute;left:7902;top:4371;width:10;height:20" coordorigin="7902,4371" coordsize="10,20" path="m7902,4390l7912,4390,7912,4371,7902,4371,7902,4390xe" filled="true" fillcolor="#000000" stroked="false">
                <v:path arrowok="t"/>
                <v:fill type="solid"/>
              </v:shape>
            </v:group>
            <v:group style="position:absolute;left:7902;top:4390;width:10;height:20" coordorigin="7902,4390" coordsize="10,20">
              <v:shape style="position:absolute;left:7902;top:4390;width:10;height:20" coordorigin="7902,4390" coordsize="10,20" path="m7902,4410l7912,4410,7912,4390,7902,4390,7902,4410xe" filled="true" fillcolor="#000000" stroked="false">
                <v:path arrowok="t"/>
                <v:fill type="solid"/>
              </v:shape>
            </v:group>
            <v:group style="position:absolute;left:7902;top:4410;width:10;height:20" coordorigin="7902,4410" coordsize="10,20">
              <v:shape style="position:absolute;left:7902;top:4410;width:10;height:20" coordorigin="7902,4410" coordsize="10,20" path="m7902,4429l7912,4429,7912,4410,7902,4410,7902,4429xe" filled="true" fillcolor="#000000" stroked="false">
                <v:path arrowok="t"/>
                <v:fill type="solid"/>
              </v:shape>
            </v:group>
            <v:group style="position:absolute;left:7902;top:4429;width:10;height:20" coordorigin="7902,4429" coordsize="10,20">
              <v:shape style="position:absolute;left:7902;top:4429;width:10;height:20" coordorigin="7902,4429" coordsize="10,20" path="m7902,4448l7912,4448,7912,4429,7902,4429,7902,4448xe" filled="true" fillcolor="#000000" stroked="false">
                <v:path arrowok="t"/>
                <v:fill type="solid"/>
              </v:shape>
            </v:group>
            <v:group style="position:absolute;left:7902;top:4448;width:10;height:20" coordorigin="7902,4448" coordsize="10,20">
              <v:shape style="position:absolute;left:7902;top:4448;width:10;height:20" coordorigin="7902,4448" coordsize="10,20" path="m7902,4467l7912,4467,7912,4448,7902,4448,7902,4467xe" filled="true" fillcolor="#000000" stroked="false">
                <v:path arrowok="t"/>
                <v:fill type="solid"/>
              </v:shape>
            </v:group>
            <v:group style="position:absolute;left:7902;top:4467;width:10;height:20" coordorigin="7902,4467" coordsize="10,20">
              <v:shape style="position:absolute;left:7902;top:4467;width:10;height:20" coordorigin="7902,4467" coordsize="10,20" path="m7902,4486l7912,4486,7912,4467,7902,4467,7902,4486xe" filled="true" fillcolor="#000000" stroked="false">
                <v:path arrowok="t"/>
                <v:fill type="solid"/>
              </v:shape>
            </v:group>
            <v:group style="position:absolute;left:7902;top:4486;width:10;height:20" coordorigin="7902,4486" coordsize="10,20">
              <v:shape style="position:absolute;left:7902;top:4486;width:10;height:20" coordorigin="7902,4486" coordsize="10,20" path="m7902,4506l7912,4506,7912,4486,7902,4486,7902,4506xe" filled="true" fillcolor="#000000" stroked="false">
                <v:path arrowok="t"/>
                <v:fill type="solid"/>
              </v:shape>
            </v:group>
            <v:group style="position:absolute;left:7902;top:4506;width:10;height:20" coordorigin="7902,4506" coordsize="10,20">
              <v:shape style="position:absolute;left:7902;top:4506;width:10;height:20" coordorigin="7902,4506" coordsize="10,20" path="m7902,4525l7912,4525,7912,4506,7902,4506,7902,4525xe" filled="true" fillcolor="#000000" stroked="false">
                <v:path arrowok="t"/>
                <v:fill type="solid"/>
              </v:shape>
            </v:group>
            <v:group style="position:absolute;left:7902;top:4525;width:10;height:20" coordorigin="7902,4525" coordsize="10,20">
              <v:shape style="position:absolute;left:7902;top:4525;width:10;height:20" coordorigin="7902,4525" coordsize="10,20" path="m7902,4544l7912,4544,7912,4525,7902,4525,7902,4544xe" filled="true" fillcolor="#000000" stroked="false">
                <v:path arrowok="t"/>
                <v:fill type="solid"/>
              </v:shape>
            </v:group>
            <v:group style="position:absolute;left:7902;top:4544;width:10;height:20" coordorigin="7902,4544" coordsize="10,20">
              <v:shape style="position:absolute;left:7902;top:4544;width:10;height:20" coordorigin="7902,4544" coordsize="10,20" path="m7902,4563l7912,4563,7912,4544,7902,4544,7902,4563xe" filled="true" fillcolor="#000000" stroked="false">
                <v:path arrowok="t"/>
                <v:fill type="solid"/>
              </v:shape>
            </v:group>
            <v:group style="position:absolute;left:7902;top:4563;width:10;height:20" coordorigin="7902,4563" coordsize="10,20">
              <v:shape style="position:absolute;left:7902;top:4563;width:10;height:20" coordorigin="7902,4563" coordsize="10,20" path="m7902,4582l7912,4582,7912,4563,7902,4563,7902,4582xe" filled="true" fillcolor="#000000" stroked="false">
                <v:path arrowok="t"/>
                <v:fill type="solid"/>
              </v:shape>
            </v:group>
            <v:group style="position:absolute;left:7902;top:4582;width:10;height:20" coordorigin="7902,4582" coordsize="10,20">
              <v:shape style="position:absolute;left:7902;top:4582;width:10;height:20" coordorigin="7902,4582" coordsize="10,20" path="m7902,4602l7912,4602,7912,4582,7902,4582,7902,4602xe" filled="true" fillcolor="#000000" stroked="false">
                <v:path arrowok="t"/>
                <v:fill type="solid"/>
              </v:shape>
            </v:group>
            <v:group style="position:absolute;left:7902;top:4602;width:10;height:20" coordorigin="7902,4602" coordsize="10,20">
              <v:shape style="position:absolute;left:7902;top:4602;width:10;height:20" coordorigin="7902,4602" coordsize="10,20" path="m7902,4621l7912,4621,7912,4602,7902,4602,7902,4621xe" filled="true" fillcolor="#000000" stroked="false">
                <v:path arrowok="t"/>
                <v:fill type="solid"/>
              </v:shape>
            </v:group>
            <v:group style="position:absolute;left:7902;top:4621;width:10;height:20" coordorigin="7902,4621" coordsize="10,20">
              <v:shape style="position:absolute;left:7902;top:4621;width:10;height:20" coordorigin="7902,4621" coordsize="10,20" path="m7902,4640l7912,4640,7912,4621,7902,4621,7902,4640xe" filled="true" fillcolor="#000000" stroked="false">
                <v:path arrowok="t"/>
                <v:fill type="solid"/>
              </v:shape>
            </v:group>
            <v:group style="position:absolute;left:7902;top:4640;width:10;height:20" coordorigin="7902,4640" coordsize="10,20">
              <v:shape style="position:absolute;left:7902;top:4640;width:10;height:20" coordorigin="7902,4640" coordsize="10,20" path="m7902,4659l7912,4659,7912,4640,7902,4640,7902,4659xe" filled="true" fillcolor="#000000" stroked="false">
                <v:path arrowok="t"/>
                <v:fill type="solid"/>
              </v:shape>
            </v:group>
            <v:group style="position:absolute;left:8464;top:3642;width:10;height:20" coordorigin="8464,3642" coordsize="10,20">
              <v:shape style="position:absolute;left:8464;top:3642;width:10;height:20" coordorigin="8464,3642" coordsize="10,20" path="m8464,3661l8473,3661,8473,3642,8464,3642,8464,3661xe" filled="true" fillcolor="#000000" stroked="false">
                <v:path arrowok="t"/>
                <v:fill type="solid"/>
              </v:shape>
            </v:group>
            <v:group style="position:absolute;left:8464;top:3661;width:10;height:20" coordorigin="8464,3661" coordsize="10,20">
              <v:shape style="position:absolute;left:8464;top:3661;width:10;height:20" coordorigin="8464,3661" coordsize="10,20" path="m8464,3680l8473,3680,8473,3661,8464,3661,8464,3680xe" filled="true" fillcolor="#000000" stroked="false">
                <v:path arrowok="t"/>
                <v:fill type="solid"/>
              </v:shape>
            </v:group>
            <v:group style="position:absolute;left:8464;top:3680;width:10;height:20" coordorigin="8464,3680" coordsize="10,20">
              <v:shape style="position:absolute;left:8464;top:3680;width:10;height:20" coordorigin="8464,3680" coordsize="10,20" path="m8464,3699l8473,3699,8473,3680,8464,3680,8464,3699xe" filled="true" fillcolor="#000000" stroked="false">
                <v:path arrowok="t"/>
                <v:fill type="solid"/>
              </v:shape>
            </v:group>
            <v:group style="position:absolute;left:8464;top:3699;width:10;height:20" coordorigin="8464,3699" coordsize="10,20">
              <v:shape style="position:absolute;left:8464;top:3699;width:10;height:20" coordorigin="8464,3699" coordsize="10,20" path="m8464,3718l8473,3718,8473,3699,8464,3699,8464,3718xe" filled="true" fillcolor="#000000" stroked="false">
                <v:path arrowok="t"/>
                <v:fill type="solid"/>
              </v:shape>
            </v:group>
            <v:group style="position:absolute;left:8464;top:3718;width:10;height:20" coordorigin="8464,3718" coordsize="10,20">
              <v:shape style="position:absolute;left:8464;top:3718;width:10;height:20" coordorigin="8464,3718" coordsize="10,20" path="m8464,3738l8473,3738,8473,3718,8464,3718,8464,3738xe" filled="true" fillcolor="#000000" stroked="false">
                <v:path arrowok="t"/>
                <v:fill type="solid"/>
              </v:shape>
            </v:group>
            <v:group style="position:absolute;left:8464;top:3738;width:10;height:20" coordorigin="8464,3738" coordsize="10,20">
              <v:shape style="position:absolute;left:8464;top:3738;width:10;height:20" coordorigin="8464,3738" coordsize="10,20" path="m8464,3757l8473,3757,8473,3738,8464,3738,8464,3757xe" filled="true" fillcolor="#000000" stroked="false">
                <v:path arrowok="t"/>
                <v:fill type="solid"/>
              </v:shape>
            </v:group>
            <v:group style="position:absolute;left:8464;top:3757;width:10;height:20" coordorigin="8464,3757" coordsize="10,20">
              <v:shape style="position:absolute;left:8464;top:3757;width:10;height:20" coordorigin="8464,3757" coordsize="10,20" path="m8464,3776l8473,3776,8473,3757,8464,3757,8464,3776xe" filled="true" fillcolor="#000000" stroked="false">
                <v:path arrowok="t"/>
                <v:fill type="solid"/>
              </v:shape>
            </v:group>
            <v:group style="position:absolute;left:8464;top:3776;width:10;height:20" coordorigin="8464,3776" coordsize="10,20">
              <v:shape style="position:absolute;left:8464;top:3776;width:10;height:20" coordorigin="8464,3776" coordsize="10,20" path="m8464,3795l8473,3795,8473,3776,8464,3776,8464,3795xe" filled="true" fillcolor="#000000" stroked="false">
                <v:path arrowok="t"/>
                <v:fill type="solid"/>
              </v:shape>
            </v:group>
            <v:group style="position:absolute;left:8464;top:3795;width:10;height:20" coordorigin="8464,3795" coordsize="10,20">
              <v:shape style="position:absolute;left:8464;top:3795;width:10;height:20" coordorigin="8464,3795" coordsize="10,20" path="m8464,3814l8473,3814,8473,3795,8464,3795,8464,3814xe" filled="true" fillcolor="#000000" stroked="false">
                <v:path arrowok="t"/>
                <v:fill type="solid"/>
              </v:shape>
            </v:group>
            <v:group style="position:absolute;left:8464;top:3814;width:10;height:20" coordorigin="8464,3814" coordsize="10,20">
              <v:shape style="position:absolute;left:8464;top:3814;width:10;height:20" coordorigin="8464,3814" coordsize="10,20" path="m8464,3834l8473,3834,8473,3814,8464,3814,8464,3834xe" filled="true" fillcolor="#000000" stroked="false">
                <v:path arrowok="t"/>
                <v:fill type="solid"/>
              </v:shape>
            </v:group>
            <v:group style="position:absolute;left:8464;top:3834;width:10;height:20" coordorigin="8464,3834" coordsize="10,20">
              <v:shape style="position:absolute;left:8464;top:3834;width:10;height:20" coordorigin="8464,3834" coordsize="10,20" path="m8464,3853l8473,3853,8473,3834,8464,3834,8464,3853xe" filled="true" fillcolor="#000000" stroked="false">
                <v:path arrowok="t"/>
                <v:fill type="solid"/>
              </v:shape>
            </v:group>
            <v:group style="position:absolute;left:8464;top:3853;width:10;height:20" coordorigin="8464,3853" coordsize="10,20">
              <v:shape style="position:absolute;left:8464;top:3853;width:10;height:20" coordorigin="8464,3853" coordsize="10,20" path="m8464,3872l8473,3872,8473,3853,8464,3853,8464,3872xe" filled="true" fillcolor="#000000" stroked="false">
                <v:path arrowok="t"/>
                <v:fill type="solid"/>
              </v:shape>
            </v:group>
            <v:group style="position:absolute;left:8464;top:3872;width:10;height:20" coordorigin="8464,3872" coordsize="10,20">
              <v:shape style="position:absolute;left:8464;top:3872;width:10;height:20" coordorigin="8464,3872" coordsize="10,20" path="m8464,3891l8473,3891,8473,3872,8464,3872,8464,3891xe" filled="true" fillcolor="#000000" stroked="false">
                <v:path arrowok="t"/>
                <v:fill type="solid"/>
              </v:shape>
            </v:group>
            <v:group style="position:absolute;left:8464;top:3891;width:10;height:20" coordorigin="8464,3891" coordsize="10,20">
              <v:shape style="position:absolute;left:8464;top:3891;width:10;height:20" coordorigin="8464,3891" coordsize="10,20" path="m8464,3910l8473,3910,8473,3891,8464,3891,8464,3910xe" filled="true" fillcolor="#000000" stroked="false">
                <v:path arrowok="t"/>
                <v:fill type="solid"/>
              </v:shape>
            </v:group>
            <v:group style="position:absolute;left:8464;top:3910;width:10;height:20" coordorigin="8464,3910" coordsize="10,20">
              <v:shape style="position:absolute;left:8464;top:3910;width:10;height:20" coordorigin="8464,3910" coordsize="10,20" path="m8464,3930l8473,3930,8473,3910,8464,3910,8464,3930xe" filled="true" fillcolor="#000000" stroked="false">
                <v:path arrowok="t"/>
                <v:fill type="solid"/>
              </v:shape>
            </v:group>
            <v:group style="position:absolute;left:8464;top:3930;width:10;height:20" coordorigin="8464,3930" coordsize="10,20">
              <v:shape style="position:absolute;left:8464;top:3930;width:10;height:20" coordorigin="8464,3930" coordsize="10,20" path="m8464,3949l8473,3949,8473,3930,8464,3930,8464,3949xe" filled="true" fillcolor="#000000" stroked="false">
                <v:path arrowok="t"/>
                <v:fill type="solid"/>
              </v:shape>
            </v:group>
            <v:group style="position:absolute;left:8464;top:3949;width:10;height:20" coordorigin="8464,3949" coordsize="10,20">
              <v:shape style="position:absolute;left:8464;top:3949;width:10;height:20" coordorigin="8464,3949" coordsize="10,20" path="m8464,3968l8473,3968,8473,3949,8464,3949,8464,3968xe" filled="true" fillcolor="#000000" stroked="false">
                <v:path arrowok="t"/>
                <v:fill type="solid"/>
              </v:shape>
            </v:group>
            <v:group style="position:absolute;left:8464;top:3968;width:10;height:20" coordorigin="8464,3968" coordsize="10,20">
              <v:shape style="position:absolute;left:8464;top:3968;width:10;height:20" coordorigin="8464,3968" coordsize="10,20" path="m8464,3987l8473,3987,8473,3968,8464,3968,8464,3987xe" filled="true" fillcolor="#000000" stroked="false">
                <v:path arrowok="t"/>
                <v:fill type="solid"/>
              </v:shape>
            </v:group>
            <v:group style="position:absolute;left:8464;top:3987;width:10;height:20" coordorigin="8464,3987" coordsize="10,20">
              <v:shape style="position:absolute;left:8464;top:3987;width:10;height:20" coordorigin="8464,3987" coordsize="10,20" path="m8464,4006l8473,4006,8473,3987,8464,3987,8464,4006xe" filled="true" fillcolor="#000000" stroked="false">
                <v:path arrowok="t"/>
                <v:fill type="solid"/>
              </v:shape>
            </v:group>
            <v:group style="position:absolute;left:8464;top:4006;width:10;height:20" coordorigin="8464,4006" coordsize="10,20">
              <v:shape style="position:absolute;left:8464;top:4006;width:10;height:20" coordorigin="8464,4006" coordsize="10,20" path="m8464,4026l8473,4026,8473,4006,8464,4006,8464,4026xe" filled="true" fillcolor="#000000" stroked="false">
                <v:path arrowok="t"/>
                <v:fill type="solid"/>
              </v:shape>
            </v:group>
            <v:group style="position:absolute;left:8464;top:4026;width:10;height:20" coordorigin="8464,4026" coordsize="10,20">
              <v:shape style="position:absolute;left:8464;top:4026;width:10;height:20" coordorigin="8464,4026" coordsize="10,20" path="m8464,4045l8473,4045,8473,4026,8464,4026,8464,4045xe" filled="true" fillcolor="#000000" stroked="false">
                <v:path arrowok="t"/>
                <v:fill type="solid"/>
              </v:shape>
            </v:group>
            <v:group style="position:absolute;left:8464;top:4045;width:10;height:20" coordorigin="8464,4045" coordsize="10,20">
              <v:shape style="position:absolute;left:8464;top:4045;width:10;height:20" coordorigin="8464,4045" coordsize="10,20" path="m8464,4064l8473,4064,8473,4045,8464,4045,8464,4064xe" filled="true" fillcolor="#000000" stroked="false">
                <v:path arrowok="t"/>
                <v:fill type="solid"/>
              </v:shape>
            </v:group>
            <v:group style="position:absolute;left:8464;top:4064;width:10;height:20" coordorigin="8464,4064" coordsize="10,20">
              <v:shape style="position:absolute;left:8464;top:4064;width:10;height:20" coordorigin="8464,4064" coordsize="10,20" path="m8464,4083l8473,4083,8473,4064,8464,4064,8464,4083xe" filled="true" fillcolor="#000000" stroked="false">
                <v:path arrowok="t"/>
                <v:fill type="solid"/>
              </v:shape>
            </v:group>
            <v:group style="position:absolute;left:8464;top:4083;width:10;height:20" coordorigin="8464,4083" coordsize="10,20">
              <v:shape style="position:absolute;left:8464;top:4083;width:10;height:20" coordorigin="8464,4083" coordsize="10,20" path="m8464,4102l8473,4102,8473,4083,8464,4083,8464,4102xe" filled="true" fillcolor="#000000" stroked="false">
                <v:path arrowok="t"/>
                <v:fill type="solid"/>
              </v:shape>
            </v:group>
            <v:group style="position:absolute;left:8464;top:4102;width:10;height:20" coordorigin="8464,4102" coordsize="10,20">
              <v:shape style="position:absolute;left:8464;top:4102;width:10;height:20" coordorigin="8464,4102" coordsize="10,20" path="m8464,4122l8473,4122,8473,4102,8464,4102,8464,4122xe" filled="true" fillcolor="#000000" stroked="false">
                <v:path arrowok="t"/>
                <v:fill type="solid"/>
              </v:shape>
            </v:group>
            <v:group style="position:absolute;left:8464;top:4122;width:10;height:20" coordorigin="8464,4122" coordsize="10,20">
              <v:shape style="position:absolute;left:8464;top:4122;width:10;height:20" coordorigin="8464,4122" coordsize="10,20" path="m8464,4141l8473,4141,8473,4122,8464,4122,8464,4141xe" filled="true" fillcolor="#000000" stroked="false">
                <v:path arrowok="t"/>
                <v:fill type="solid"/>
              </v:shape>
            </v:group>
            <v:group style="position:absolute;left:8464;top:4141;width:10;height:20" coordorigin="8464,4141" coordsize="10,20">
              <v:shape style="position:absolute;left:8464;top:4141;width:10;height:20" coordorigin="8464,4141" coordsize="10,20" path="m8464,4160l8473,4160,8473,4141,8464,4141,8464,4160xe" filled="true" fillcolor="#000000" stroked="false">
                <v:path arrowok="t"/>
                <v:fill type="solid"/>
              </v:shape>
            </v:group>
            <v:group style="position:absolute;left:8464;top:4160;width:10;height:20" coordorigin="8464,4160" coordsize="10,20">
              <v:shape style="position:absolute;left:8464;top:4160;width:10;height:20" coordorigin="8464,4160" coordsize="10,20" path="m8464,4179l8473,4179,8473,4160,8464,4160,8464,4179xe" filled="true" fillcolor="#000000" stroked="false">
                <v:path arrowok="t"/>
                <v:fill type="solid"/>
              </v:shape>
            </v:group>
            <v:group style="position:absolute;left:8464;top:4179;width:10;height:20" coordorigin="8464,4179" coordsize="10,20">
              <v:shape style="position:absolute;left:8464;top:4179;width:10;height:20" coordorigin="8464,4179" coordsize="10,20" path="m8464,4198l8473,4198,8473,4179,8464,4179,8464,4198xe" filled="true" fillcolor="#000000" stroked="false">
                <v:path arrowok="t"/>
                <v:fill type="solid"/>
              </v:shape>
            </v:group>
            <v:group style="position:absolute;left:8464;top:4198;width:10;height:20" coordorigin="8464,4198" coordsize="10,20">
              <v:shape style="position:absolute;left:8464;top:4198;width:10;height:20" coordorigin="8464,4198" coordsize="10,20" path="m8464,4218l8473,4218,8473,4198,8464,4198,8464,4218xe" filled="true" fillcolor="#000000" stroked="false">
                <v:path arrowok="t"/>
                <v:fill type="solid"/>
              </v:shape>
            </v:group>
            <v:group style="position:absolute;left:8464;top:4218;width:10;height:20" coordorigin="8464,4218" coordsize="10,20">
              <v:shape style="position:absolute;left:8464;top:4218;width:10;height:20" coordorigin="8464,4218" coordsize="10,20" path="m8464,4237l8473,4237,8473,4218,8464,4218,8464,4237xe" filled="true" fillcolor="#000000" stroked="false">
                <v:path arrowok="t"/>
                <v:fill type="solid"/>
              </v:shape>
            </v:group>
            <v:group style="position:absolute;left:8464;top:4237;width:10;height:20" coordorigin="8464,4237" coordsize="10,20">
              <v:shape style="position:absolute;left:8464;top:4237;width:10;height:20" coordorigin="8464,4237" coordsize="10,20" path="m8464,4256l8473,4256,8473,4237,8464,4237,8464,4256xe" filled="true" fillcolor="#000000" stroked="false">
                <v:path arrowok="t"/>
                <v:fill type="solid"/>
              </v:shape>
            </v:group>
            <v:group style="position:absolute;left:8464;top:4256;width:10;height:20" coordorigin="8464,4256" coordsize="10,20">
              <v:shape style="position:absolute;left:8464;top:4256;width:10;height:20" coordorigin="8464,4256" coordsize="10,20" path="m8464,4275l8473,4275,8473,4256,8464,4256,8464,4275xe" filled="true" fillcolor="#000000" stroked="false">
                <v:path arrowok="t"/>
                <v:fill type="solid"/>
              </v:shape>
            </v:group>
            <v:group style="position:absolute;left:8464;top:4275;width:10;height:20" coordorigin="8464,4275" coordsize="10,20">
              <v:shape style="position:absolute;left:8464;top:4275;width:10;height:20" coordorigin="8464,4275" coordsize="10,20" path="m8464,4294l8473,4294,8473,4275,8464,4275,8464,4294xe" filled="true" fillcolor="#000000" stroked="false">
                <v:path arrowok="t"/>
                <v:fill type="solid"/>
              </v:shape>
            </v:group>
            <v:group style="position:absolute;left:8464;top:4294;width:10;height:20" coordorigin="8464,4294" coordsize="10,20">
              <v:shape style="position:absolute;left:8464;top:4294;width:10;height:20" coordorigin="8464,4294" coordsize="10,20" path="m8464,4314l8473,4314,8473,4294,8464,4294,8464,4314xe" filled="true" fillcolor="#000000" stroked="false">
                <v:path arrowok="t"/>
                <v:fill type="solid"/>
              </v:shape>
            </v:group>
            <v:group style="position:absolute;left:8464;top:4314;width:10;height:20" coordorigin="8464,4314" coordsize="10,20">
              <v:shape style="position:absolute;left:8464;top:4314;width:10;height:20" coordorigin="8464,4314" coordsize="10,20" path="m8464,4333l8473,4333,8473,4314,8464,4314,8464,4333xe" filled="true" fillcolor="#000000" stroked="false">
                <v:path arrowok="t"/>
                <v:fill type="solid"/>
              </v:shape>
            </v:group>
            <v:group style="position:absolute;left:8464;top:4333;width:10;height:20" coordorigin="8464,4333" coordsize="10,20">
              <v:shape style="position:absolute;left:8464;top:4333;width:10;height:20" coordorigin="8464,4333" coordsize="10,20" path="m8464,4352l8473,4352,8473,4333,8464,4333,8464,4352xe" filled="true" fillcolor="#000000" stroked="false">
                <v:path arrowok="t"/>
                <v:fill type="solid"/>
              </v:shape>
            </v:group>
            <v:group style="position:absolute;left:8464;top:4352;width:10;height:20" coordorigin="8464,4352" coordsize="10,20">
              <v:shape style="position:absolute;left:8464;top:4352;width:10;height:20" coordorigin="8464,4352" coordsize="10,20" path="m8464,4371l8473,4371,8473,4352,8464,4352,8464,4371xe" filled="true" fillcolor="#000000" stroked="false">
                <v:path arrowok="t"/>
                <v:fill type="solid"/>
              </v:shape>
            </v:group>
            <v:group style="position:absolute;left:8464;top:4371;width:10;height:20" coordorigin="8464,4371" coordsize="10,20">
              <v:shape style="position:absolute;left:8464;top:4371;width:10;height:20" coordorigin="8464,4371" coordsize="10,20" path="m8464,4390l8473,4390,8473,4371,8464,4371,8464,4390xe" filled="true" fillcolor="#000000" stroked="false">
                <v:path arrowok="t"/>
                <v:fill type="solid"/>
              </v:shape>
            </v:group>
            <v:group style="position:absolute;left:8464;top:4390;width:10;height:20" coordorigin="8464,4390" coordsize="10,20">
              <v:shape style="position:absolute;left:8464;top:4390;width:10;height:20" coordorigin="8464,4390" coordsize="10,20" path="m8464,4410l8473,4410,8473,4390,8464,4390,8464,4410xe" filled="true" fillcolor="#000000" stroked="false">
                <v:path arrowok="t"/>
                <v:fill type="solid"/>
              </v:shape>
            </v:group>
            <v:group style="position:absolute;left:8464;top:4410;width:10;height:20" coordorigin="8464,4410" coordsize="10,20">
              <v:shape style="position:absolute;left:8464;top:4410;width:10;height:20" coordorigin="8464,4410" coordsize="10,20" path="m8464,4429l8473,4429,8473,4410,8464,4410,8464,4429xe" filled="true" fillcolor="#000000" stroked="false">
                <v:path arrowok="t"/>
                <v:fill type="solid"/>
              </v:shape>
            </v:group>
            <v:group style="position:absolute;left:8464;top:4429;width:10;height:20" coordorigin="8464,4429" coordsize="10,20">
              <v:shape style="position:absolute;left:8464;top:4429;width:10;height:20" coordorigin="8464,4429" coordsize="10,20" path="m8464,4448l8473,4448,8473,4429,8464,4429,8464,4448xe" filled="true" fillcolor="#000000" stroked="false">
                <v:path arrowok="t"/>
                <v:fill type="solid"/>
              </v:shape>
            </v:group>
            <v:group style="position:absolute;left:8464;top:4448;width:10;height:20" coordorigin="8464,4448" coordsize="10,20">
              <v:shape style="position:absolute;left:8464;top:4448;width:10;height:20" coordorigin="8464,4448" coordsize="10,20" path="m8464,4467l8473,4467,8473,4448,8464,4448,8464,4467xe" filled="true" fillcolor="#000000" stroked="false">
                <v:path arrowok="t"/>
                <v:fill type="solid"/>
              </v:shape>
            </v:group>
            <v:group style="position:absolute;left:8464;top:4467;width:10;height:20" coordorigin="8464,4467" coordsize="10,20">
              <v:shape style="position:absolute;left:8464;top:4467;width:10;height:20" coordorigin="8464,4467" coordsize="10,20" path="m8464,4486l8473,4486,8473,4467,8464,4467,8464,4486xe" filled="true" fillcolor="#000000" stroked="false">
                <v:path arrowok="t"/>
                <v:fill type="solid"/>
              </v:shape>
            </v:group>
            <v:group style="position:absolute;left:8464;top:4486;width:10;height:20" coordorigin="8464,4486" coordsize="10,20">
              <v:shape style="position:absolute;left:8464;top:4486;width:10;height:20" coordorigin="8464,4486" coordsize="10,20" path="m8464,4506l8473,4506,8473,4486,8464,4486,8464,4506xe" filled="true" fillcolor="#000000" stroked="false">
                <v:path arrowok="t"/>
                <v:fill type="solid"/>
              </v:shape>
            </v:group>
            <v:group style="position:absolute;left:8464;top:4506;width:10;height:20" coordorigin="8464,4506" coordsize="10,20">
              <v:shape style="position:absolute;left:8464;top:4506;width:10;height:20" coordorigin="8464,4506" coordsize="10,20" path="m8464,4525l8473,4525,8473,4506,8464,4506,8464,4525xe" filled="true" fillcolor="#000000" stroked="false">
                <v:path arrowok="t"/>
                <v:fill type="solid"/>
              </v:shape>
            </v:group>
            <v:group style="position:absolute;left:8464;top:4525;width:10;height:20" coordorigin="8464,4525" coordsize="10,20">
              <v:shape style="position:absolute;left:8464;top:4525;width:10;height:20" coordorigin="8464,4525" coordsize="10,20" path="m8464,4544l8473,4544,8473,4525,8464,4525,8464,4544xe" filled="true" fillcolor="#000000" stroked="false">
                <v:path arrowok="t"/>
                <v:fill type="solid"/>
              </v:shape>
            </v:group>
            <v:group style="position:absolute;left:8464;top:4544;width:10;height:20" coordorigin="8464,4544" coordsize="10,20">
              <v:shape style="position:absolute;left:8464;top:4544;width:10;height:20" coordorigin="8464,4544" coordsize="10,20" path="m8464,4563l8473,4563,8473,4544,8464,4544,8464,4563xe" filled="true" fillcolor="#000000" stroked="false">
                <v:path arrowok="t"/>
                <v:fill type="solid"/>
              </v:shape>
            </v:group>
            <v:group style="position:absolute;left:8464;top:4563;width:10;height:20" coordorigin="8464,4563" coordsize="10,20">
              <v:shape style="position:absolute;left:8464;top:4563;width:10;height:20" coordorigin="8464,4563" coordsize="10,20" path="m8464,4582l8473,4582,8473,4563,8464,4563,8464,4582xe" filled="true" fillcolor="#000000" stroked="false">
                <v:path arrowok="t"/>
                <v:fill type="solid"/>
              </v:shape>
            </v:group>
            <v:group style="position:absolute;left:8464;top:4582;width:10;height:20" coordorigin="8464,4582" coordsize="10,20">
              <v:shape style="position:absolute;left:8464;top:4582;width:10;height:20" coordorigin="8464,4582" coordsize="10,20" path="m8464,4602l8473,4602,8473,4582,8464,4582,8464,4602xe" filled="true" fillcolor="#000000" stroked="false">
                <v:path arrowok="t"/>
                <v:fill type="solid"/>
              </v:shape>
            </v:group>
            <v:group style="position:absolute;left:8464;top:4602;width:10;height:20" coordorigin="8464,4602" coordsize="10,20">
              <v:shape style="position:absolute;left:8464;top:4602;width:10;height:20" coordorigin="8464,4602" coordsize="10,20" path="m8464,4621l8473,4621,8473,4602,8464,4602,8464,4621xe" filled="true" fillcolor="#000000" stroked="false">
                <v:path arrowok="t"/>
                <v:fill type="solid"/>
              </v:shape>
            </v:group>
            <v:group style="position:absolute;left:8464;top:4621;width:10;height:20" coordorigin="8464,4621" coordsize="10,20">
              <v:shape style="position:absolute;left:8464;top:4621;width:10;height:20" coordorigin="8464,4621" coordsize="10,20" path="m8464,4640l8473,4640,8473,4621,8464,4621,8464,4640xe" filled="true" fillcolor="#000000" stroked="false">
                <v:path arrowok="t"/>
                <v:fill type="solid"/>
              </v:shape>
            </v:group>
            <v:group style="position:absolute;left:8464;top:4640;width:10;height:20" coordorigin="8464,4640" coordsize="10,20">
              <v:shape style="position:absolute;left:8464;top:4640;width:10;height:20" coordorigin="8464,4640" coordsize="10,20" path="m8464,4659l8473,4659,8473,4640,8464,4640,8464,4659xe" filled="true" fillcolor="#000000" stroked="false">
                <v:path arrowok="t"/>
                <v:fill type="solid"/>
              </v:shape>
            </v:group>
            <v:group style="position:absolute;left:9333;top:3642;width:10;height:20" coordorigin="9333,3642" coordsize="10,20">
              <v:shape style="position:absolute;left:9333;top:3642;width:10;height:20" coordorigin="9333,3642" coordsize="10,20" path="m9333,3661l9343,3661,9343,3642,9333,3642,9333,3661xe" filled="true" fillcolor="#000000" stroked="false">
                <v:path arrowok="t"/>
                <v:fill type="solid"/>
              </v:shape>
            </v:group>
            <v:group style="position:absolute;left:9333;top:3661;width:10;height:20" coordorigin="9333,3661" coordsize="10,20">
              <v:shape style="position:absolute;left:9333;top:3661;width:10;height:20" coordorigin="9333,3661" coordsize="10,20" path="m9333,3680l9343,3680,9343,3661,9333,3661,9333,3680xe" filled="true" fillcolor="#000000" stroked="false">
                <v:path arrowok="t"/>
                <v:fill type="solid"/>
              </v:shape>
            </v:group>
            <v:group style="position:absolute;left:9333;top:3680;width:10;height:20" coordorigin="9333,3680" coordsize="10,20">
              <v:shape style="position:absolute;left:9333;top:3680;width:10;height:20" coordorigin="9333,3680" coordsize="10,20" path="m9333,3699l9343,3699,9343,3680,9333,3680,9333,3699xe" filled="true" fillcolor="#000000" stroked="false">
                <v:path arrowok="t"/>
                <v:fill type="solid"/>
              </v:shape>
            </v:group>
            <v:group style="position:absolute;left:9333;top:3699;width:10;height:20" coordorigin="9333,3699" coordsize="10,20">
              <v:shape style="position:absolute;left:9333;top:3699;width:10;height:20" coordorigin="9333,3699" coordsize="10,20" path="m9333,3718l9343,3718,9343,3699,9333,3699,9333,3718xe" filled="true" fillcolor="#000000" stroked="false">
                <v:path arrowok="t"/>
                <v:fill type="solid"/>
              </v:shape>
            </v:group>
            <v:group style="position:absolute;left:9333;top:3718;width:10;height:20" coordorigin="9333,3718" coordsize="10,20">
              <v:shape style="position:absolute;left:9333;top:3718;width:10;height:20" coordorigin="9333,3718" coordsize="10,20" path="m9333,3738l9343,3738,9343,3718,9333,3718,9333,3738xe" filled="true" fillcolor="#000000" stroked="false">
                <v:path arrowok="t"/>
                <v:fill type="solid"/>
              </v:shape>
            </v:group>
            <v:group style="position:absolute;left:9333;top:3738;width:10;height:20" coordorigin="9333,3738" coordsize="10,20">
              <v:shape style="position:absolute;left:9333;top:3738;width:10;height:20" coordorigin="9333,3738" coordsize="10,20" path="m9333,3757l9343,3757,9343,3738,9333,3738,9333,3757xe" filled="true" fillcolor="#000000" stroked="false">
                <v:path arrowok="t"/>
                <v:fill type="solid"/>
              </v:shape>
            </v:group>
            <v:group style="position:absolute;left:9333;top:3757;width:10;height:20" coordorigin="9333,3757" coordsize="10,20">
              <v:shape style="position:absolute;left:9333;top:3757;width:10;height:20" coordorigin="9333,3757" coordsize="10,20" path="m9333,3776l9343,3776,9343,3757,9333,3757,9333,3776xe" filled="true" fillcolor="#000000" stroked="false">
                <v:path arrowok="t"/>
                <v:fill type="solid"/>
              </v:shape>
            </v:group>
            <v:group style="position:absolute;left:9333;top:3776;width:10;height:20" coordorigin="9333,3776" coordsize="10,20">
              <v:shape style="position:absolute;left:9333;top:3776;width:10;height:20" coordorigin="9333,3776" coordsize="10,20" path="m9333,3795l9343,3795,9343,3776,9333,3776,9333,3795xe" filled="true" fillcolor="#000000" stroked="false">
                <v:path arrowok="t"/>
                <v:fill type="solid"/>
              </v:shape>
            </v:group>
            <v:group style="position:absolute;left:9333;top:3795;width:10;height:20" coordorigin="9333,3795" coordsize="10,20">
              <v:shape style="position:absolute;left:9333;top:3795;width:10;height:20" coordorigin="9333,3795" coordsize="10,20" path="m9333,3814l9343,3814,9343,3795,9333,3795,9333,3814xe" filled="true" fillcolor="#000000" stroked="false">
                <v:path arrowok="t"/>
                <v:fill type="solid"/>
              </v:shape>
            </v:group>
            <v:group style="position:absolute;left:9333;top:3814;width:10;height:20" coordorigin="9333,3814" coordsize="10,20">
              <v:shape style="position:absolute;left:9333;top:3814;width:10;height:20" coordorigin="9333,3814" coordsize="10,20" path="m9333,3834l9343,3834,9343,3814,9333,3814,9333,3834xe" filled="true" fillcolor="#000000" stroked="false">
                <v:path arrowok="t"/>
                <v:fill type="solid"/>
              </v:shape>
            </v:group>
            <v:group style="position:absolute;left:9333;top:3834;width:10;height:20" coordorigin="9333,3834" coordsize="10,20">
              <v:shape style="position:absolute;left:9333;top:3834;width:10;height:20" coordorigin="9333,3834" coordsize="10,20" path="m9333,3853l9343,3853,9343,3834,9333,3834,9333,3853xe" filled="true" fillcolor="#000000" stroked="false">
                <v:path arrowok="t"/>
                <v:fill type="solid"/>
              </v:shape>
            </v:group>
            <v:group style="position:absolute;left:9333;top:3853;width:10;height:20" coordorigin="9333,3853" coordsize="10,20">
              <v:shape style="position:absolute;left:9333;top:3853;width:10;height:20" coordorigin="9333,3853" coordsize="10,20" path="m9333,3872l9343,3872,9343,3853,9333,3853,9333,3872xe" filled="true" fillcolor="#000000" stroked="false">
                <v:path arrowok="t"/>
                <v:fill type="solid"/>
              </v:shape>
            </v:group>
            <v:group style="position:absolute;left:9333;top:3872;width:10;height:20" coordorigin="9333,3872" coordsize="10,20">
              <v:shape style="position:absolute;left:9333;top:3872;width:10;height:20" coordorigin="9333,3872" coordsize="10,20" path="m9333,3891l9343,3891,9343,3872,9333,3872,9333,3891xe" filled="true" fillcolor="#000000" stroked="false">
                <v:path arrowok="t"/>
                <v:fill type="solid"/>
              </v:shape>
            </v:group>
            <v:group style="position:absolute;left:9333;top:3891;width:10;height:20" coordorigin="9333,3891" coordsize="10,20">
              <v:shape style="position:absolute;left:9333;top:3891;width:10;height:20" coordorigin="9333,3891" coordsize="10,20" path="m9333,3910l9343,3910,9343,3891,9333,3891,9333,3910xe" filled="true" fillcolor="#000000" stroked="false">
                <v:path arrowok="t"/>
                <v:fill type="solid"/>
              </v:shape>
            </v:group>
            <v:group style="position:absolute;left:9333;top:3910;width:10;height:20" coordorigin="9333,3910" coordsize="10,20">
              <v:shape style="position:absolute;left:9333;top:3910;width:10;height:20" coordorigin="9333,3910" coordsize="10,20" path="m9333,3930l9343,3930,9343,3910,9333,3910,9333,3930xe" filled="true" fillcolor="#000000" stroked="false">
                <v:path arrowok="t"/>
                <v:fill type="solid"/>
              </v:shape>
            </v:group>
            <v:group style="position:absolute;left:9333;top:3930;width:10;height:20" coordorigin="9333,3930" coordsize="10,20">
              <v:shape style="position:absolute;left:9333;top:3930;width:10;height:20" coordorigin="9333,3930" coordsize="10,20" path="m9333,3949l9343,3949,9343,3930,9333,3930,9333,3949xe" filled="true" fillcolor="#000000" stroked="false">
                <v:path arrowok="t"/>
                <v:fill type="solid"/>
              </v:shape>
            </v:group>
            <v:group style="position:absolute;left:9333;top:3949;width:10;height:20" coordorigin="9333,3949" coordsize="10,20">
              <v:shape style="position:absolute;left:9333;top:3949;width:10;height:20" coordorigin="9333,3949" coordsize="10,20" path="m9333,3968l9343,3968,9343,3949,9333,3949,9333,3968xe" filled="true" fillcolor="#000000" stroked="false">
                <v:path arrowok="t"/>
                <v:fill type="solid"/>
              </v:shape>
            </v:group>
            <v:group style="position:absolute;left:9333;top:3968;width:10;height:20" coordorigin="9333,3968" coordsize="10,20">
              <v:shape style="position:absolute;left:9333;top:3968;width:10;height:20" coordorigin="9333,3968" coordsize="10,20" path="m9333,3987l9343,3987,9343,3968,9333,3968,9333,3987xe" filled="true" fillcolor="#000000" stroked="false">
                <v:path arrowok="t"/>
                <v:fill type="solid"/>
              </v:shape>
            </v:group>
            <v:group style="position:absolute;left:9333;top:3987;width:10;height:20" coordorigin="9333,3987" coordsize="10,20">
              <v:shape style="position:absolute;left:9333;top:3987;width:10;height:20" coordorigin="9333,3987" coordsize="10,20" path="m9333,4006l9343,4006,9343,3987,9333,3987,9333,4006xe" filled="true" fillcolor="#000000" stroked="false">
                <v:path arrowok="t"/>
                <v:fill type="solid"/>
              </v:shape>
            </v:group>
            <v:group style="position:absolute;left:9333;top:4006;width:10;height:20" coordorigin="9333,4006" coordsize="10,20">
              <v:shape style="position:absolute;left:9333;top:4006;width:10;height:20" coordorigin="9333,4006" coordsize="10,20" path="m9333,4026l9343,4026,9343,4006,9333,4006,9333,4026xe" filled="true" fillcolor="#000000" stroked="false">
                <v:path arrowok="t"/>
                <v:fill type="solid"/>
              </v:shape>
            </v:group>
            <v:group style="position:absolute;left:9333;top:4026;width:10;height:20" coordorigin="9333,4026" coordsize="10,20">
              <v:shape style="position:absolute;left:9333;top:4026;width:10;height:20" coordorigin="9333,4026" coordsize="10,20" path="m9333,4045l9343,4045,9343,4026,9333,4026,9333,4045xe" filled="true" fillcolor="#000000" stroked="false">
                <v:path arrowok="t"/>
                <v:fill type="solid"/>
              </v:shape>
            </v:group>
            <v:group style="position:absolute;left:9333;top:4045;width:10;height:20" coordorigin="9333,4045" coordsize="10,20">
              <v:shape style="position:absolute;left:9333;top:4045;width:10;height:20" coordorigin="9333,4045" coordsize="10,20" path="m9333,4064l9343,4064,9343,4045,9333,4045,9333,4064xe" filled="true" fillcolor="#000000" stroked="false">
                <v:path arrowok="t"/>
                <v:fill type="solid"/>
              </v:shape>
            </v:group>
            <v:group style="position:absolute;left:9333;top:4064;width:10;height:20" coordorigin="9333,4064" coordsize="10,20">
              <v:shape style="position:absolute;left:9333;top:4064;width:10;height:20" coordorigin="9333,4064" coordsize="10,20" path="m9333,4083l9343,4083,9343,4064,9333,4064,9333,4083xe" filled="true" fillcolor="#000000" stroked="false">
                <v:path arrowok="t"/>
                <v:fill type="solid"/>
              </v:shape>
            </v:group>
            <v:group style="position:absolute;left:9333;top:4083;width:10;height:20" coordorigin="9333,4083" coordsize="10,20">
              <v:shape style="position:absolute;left:9333;top:4083;width:10;height:20" coordorigin="9333,4083" coordsize="10,20" path="m9333,4102l9343,4102,9343,4083,9333,4083,9333,4102xe" filled="true" fillcolor="#000000" stroked="false">
                <v:path arrowok="t"/>
                <v:fill type="solid"/>
              </v:shape>
            </v:group>
            <v:group style="position:absolute;left:9333;top:4102;width:10;height:20" coordorigin="9333,4102" coordsize="10,20">
              <v:shape style="position:absolute;left:9333;top:4102;width:10;height:20" coordorigin="9333,4102" coordsize="10,20" path="m9333,4122l9343,4122,9343,4102,9333,4102,9333,4122xe" filled="true" fillcolor="#000000" stroked="false">
                <v:path arrowok="t"/>
                <v:fill type="solid"/>
              </v:shape>
            </v:group>
            <v:group style="position:absolute;left:9333;top:4122;width:10;height:20" coordorigin="9333,4122" coordsize="10,20">
              <v:shape style="position:absolute;left:9333;top:4122;width:10;height:20" coordorigin="9333,4122" coordsize="10,20" path="m9333,4141l9343,4141,9343,4122,9333,4122,9333,4141xe" filled="true" fillcolor="#000000" stroked="false">
                <v:path arrowok="t"/>
                <v:fill type="solid"/>
              </v:shape>
            </v:group>
            <v:group style="position:absolute;left:9333;top:4141;width:10;height:20" coordorigin="9333,4141" coordsize="10,20">
              <v:shape style="position:absolute;left:9333;top:4141;width:10;height:20" coordorigin="9333,4141" coordsize="10,20" path="m9333,4160l9343,4160,9343,4141,9333,4141,9333,4160xe" filled="true" fillcolor="#000000" stroked="false">
                <v:path arrowok="t"/>
                <v:fill type="solid"/>
              </v:shape>
            </v:group>
            <v:group style="position:absolute;left:9333;top:4160;width:10;height:20" coordorigin="9333,4160" coordsize="10,20">
              <v:shape style="position:absolute;left:9333;top:4160;width:10;height:20" coordorigin="9333,4160" coordsize="10,20" path="m9333,4179l9343,4179,9343,4160,9333,4160,9333,4179xe" filled="true" fillcolor="#000000" stroked="false">
                <v:path arrowok="t"/>
                <v:fill type="solid"/>
              </v:shape>
            </v:group>
            <v:group style="position:absolute;left:9333;top:4179;width:10;height:20" coordorigin="9333,4179" coordsize="10,20">
              <v:shape style="position:absolute;left:9333;top:4179;width:10;height:20" coordorigin="9333,4179" coordsize="10,20" path="m9333,4198l9343,4198,9343,4179,9333,4179,9333,4198xe" filled="true" fillcolor="#000000" stroked="false">
                <v:path arrowok="t"/>
                <v:fill type="solid"/>
              </v:shape>
            </v:group>
            <v:group style="position:absolute;left:9333;top:4198;width:10;height:20" coordorigin="9333,4198" coordsize="10,20">
              <v:shape style="position:absolute;left:9333;top:4198;width:10;height:20" coordorigin="9333,4198" coordsize="10,20" path="m9333,4218l9343,4218,9343,4198,9333,4198,9333,4218xe" filled="true" fillcolor="#000000" stroked="false">
                <v:path arrowok="t"/>
                <v:fill type="solid"/>
              </v:shape>
            </v:group>
            <v:group style="position:absolute;left:9333;top:4218;width:10;height:20" coordorigin="9333,4218" coordsize="10,20">
              <v:shape style="position:absolute;left:9333;top:4218;width:10;height:20" coordorigin="9333,4218" coordsize="10,20" path="m9333,4237l9343,4237,9343,4218,9333,4218,9333,4237xe" filled="true" fillcolor="#000000" stroked="false">
                <v:path arrowok="t"/>
                <v:fill type="solid"/>
              </v:shape>
            </v:group>
            <v:group style="position:absolute;left:9333;top:4237;width:10;height:20" coordorigin="9333,4237" coordsize="10,20">
              <v:shape style="position:absolute;left:9333;top:4237;width:10;height:20" coordorigin="9333,4237" coordsize="10,20" path="m9333,4256l9343,4256,9343,4237,9333,4237,9333,4256xe" filled="true" fillcolor="#000000" stroked="false">
                <v:path arrowok="t"/>
                <v:fill type="solid"/>
              </v:shape>
            </v:group>
            <v:group style="position:absolute;left:9333;top:4256;width:10;height:20" coordorigin="9333,4256" coordsize="10,20">
              <v:shape style="position:absolute;left:9333;top:4256;width:10;height:20" coordorigin="9333,4256" coordsize="10,20" path="m9333,4275l9343,4275,9343,4256,9333,4256,9333,4275xe" filled="true" fillcolor="#000000" stroked="false">
                <v:path arrowok="t"/>
                <v:fill type="solid"/>
              </v:shape>
            </v:group>
            <v:group style="position:absolute;left:9333;top:4275;width:10;height:20" coordorigin="9333,4275" coordsize="10,20">
              <v:shape style="position:absolute;left:9333;top:4275;width:10;height:20" coordorigin="9333,4275" coordsize="10,20" path="m9333,4294l9343,4294,9343,4275,9333,4275,9333,4294xe" filled="true" fillcolor="#000000" stroked="false">
                <v:path arrowok="t"/>
                <v:fill type="solid"/>
              </v:shape>
            </v:group>
            <v:group style="position:absolute;left:9333;top:4294;width:10;height:20" coordorigin="9333,4294" coordsize="10,20">
              <v:shape style="position:absolute;left:9333;top:4294;width:10;height:20" coordorigin="9333,4294" coordsize="10,20" path="m9333,4314l9343,4314,9343,4294,9333,4294,9333,4314xe" filled="true" fillcolor="#000000" stroked="false">
                <v:path arrowok="t"/>
                <v:fill type="solid"/>
              </v:shape>
            </v:group>
            <v:group style="position:absolute;left:9333;top:4314;width:10;height:20" coordorigin="9333,4314" coordsize="10,20">
              <v:shape style="position:absolute;left:9333;top:4314;width:10;height:20" coordorigin="9333,4314" coordsize="10,20" path="m9333,4333l9343,4333,9343,4314,9333,4314,9333,4333xe" filled="true" fillcolor="#000000" stroked="false">
                <v:path arrowok="t"/>
                <v:fill type="solid"/>
              </v:shape>
            </v:group>
            <v:group style="position:absolute;left:9333;top:4333;width:10;height:20" coordorigin="9333,4333" coordsize="10,20">
              <v:shape style="position:absolute;left:9333;top:4333;width:10;height:20" coordorigin="9333,4333" coordsize="10,20" path="m9333,4352l9343,4352,9343,4333,9333,4333,9333,4352xe" filled="true" fillcolor="#000000" stroked="false">
                <v:path arrowok="t"/>
                <v:fill type="solid"/>
              </v:shape>
            </v:group>
            <v:group style="position:absolute;left:9333;top:4352;width:10;height:20" coordorigin="9333,4352" coordsize="10,20">
              <v:shape style="position:absolute;left:9333;top:4352;width:10;height:20" coordorigin="9333,4352" coordsize="10,20" path="m9333,4371l9343,4371,9343,4352,9333,4352,9333,4371xe" filled="true" fillcolor="#000000" stroked="false">
                <v:path arrowok="t"/>
                <v:fill type="solid"/>
              </v:shape>
            </v:group>
            <v:group style="position:absolute;left:9333;top:4371;width:10;height:20" coordorigin="9333,4371" coordsize="10,20">
              <v:shape style="position:absolute;left:9333;top:4371;width:10;height:20" coordorigin="9333,4371" coordsize="10,20" path="m9333,4390l9343,4390,9343,4371,9333,4371,9333,4390xe" filled="true" fillcolor="#000000" stroked="false">
                <v:path arrowok="t"/>
                <v:fill type="solid"/>
              </v:shape>
            </v:group>
            <v:group style="position:absolute;left:9333;top:4390;width:10;height:20" coordorigin="9333,4390" coordsize="10,20">
              <v:shape style="position:absolute;left:9333;top:4390;width:10;height:20" coordorigin="9333,4390" coordsize="10,20" path="m9333,4410l9343,4410,9343,4390,9333,4390,9333,4410xe" filled="true" fillcolor="#000000" stroked="false">
                <v:path arrowok="t"/>
                <v:fill type="solid"/>
              </v:shape>
            </v:group>
            <v:group style="position:absolute;left:9333;top:4410;width:10;height:20" coordorigin="9333,4410" coordsize="10,20">
              <v:shape style="position:absolute;left:9333;top:4410;width:10;height:20" coordorigin="9333,4410" coordsize="10,20" path="m9333,4429l9343,4429,9343,4410,9333,4410,9333,4429xe" filled="true" fillcolor="#000000" stroked="false">
                <v:path arrowok="t"/>
                <v:fill type="solid"/>
              </v:shape>
            </v:group>
            <v:group style="position:absolute;left:9333;top:4429;width:10;height:20" coordorigin="9333,4429" coordsize="10,20">
              <v:shape style="position:absolute;left:9333;top:4429;width:10;height:20" coordorigin="9333,4429" coordsize="10,20" path="m9333,4448l9343,4448,9343,4429,9333,4429,9333,4448xe" filled="true" fillcolor="#000000" stroked="false">
                <v:path arrowok="t"/>
                <v:fill type="solid"/>
              </v:shape>
            </v:group>
            <v:group style="position:absolute;left:9333;top:4448;width:10;height:20" coordorigin="9333,4448" coordsize="10,20">
              <v:shape style="position:absolute;left:9333;top:4448;width:10;height:20" coordorigin="9333,4448" coordsize="10,20" path="m9333,4467l9343,4467,9343,4448,9333,4448,9333,4467xe" filled="true" fillcolor="#000000" stroked="false">
                <v:path arrowok="t"/>
                <v:fill type="solid"/>
              </v:shape>
            </v:group>
            <v:group style="position:absolute;left:9333;top:4467;width:10;height:20" coordorigin="9333,4467" coordsize="10,20">
              <v:shape style="position:absolute;left:9333;top:4467;width:10;height:20" coordorigin="9333,4467" coordsize="10,20" path="m9333,4486l9343,4486,9343,4467,9333,4467,9333,4486xe" filled="true" fillcolor="#000000" stroked="false">
                <v:path arrowok="t"/>
                <v:fill type="solid"/>
              </v:shape>
            </v:group>
            <v:group style="position:absolute;left:9333;top:4486;width:10;height:20" coordorigin="9333,4486" coordsize="10,20">
              <v:shape style="position:absolute;left:9333;top:4486;width:10;height:20" coordorigin="9333,4486" coordsize="10,20" path="m9333,4506l9343,4506,9343,4486,9333,4486,9333,4506xe" filled="true" fillcolor="#000000" stroked="false">
                <v:path arrowok="t"/>
                <v:fill type="solid"/>
              </v:shape>
            </v:group>
            <v:group style="position:absolute;left:9333;top:4506;width:10;height:20" coordorigin="9333,4506" coordsize="10,20">
              <v:shape style="position:absolute;left:9333;top:4506;width:10;height:20" coordorigin="9333,4506" coordsize="10,20" path="m9333,4525l9343,4525,9343,4506,9333,4506,9333,4525xe" filled="true" fillcolor="#000000" stroked="false">
                <v:path arrowok="t"/>
                <v:fill type="solid"/>
              </v:shape>
            </v:group>
            <v:group style="position:absolute;left:9333;top:4525;width:10;height:20" coordorigin="9333,4525" coordsize="10,20">
              <v:shape style="position:absolute;left:9333;top:4525;width:10;height:20" coordorigin="9333,4525" coordsize="10,20" path="m9333,4544l9343,4544,9343,4525,9333,4525,9333,4544xe" filled="true" fillcolor="#000000" stroked="false">
                <v:path arrowok="t"/>
                <v:fill type="solid"/>
              </v:shape>
            </v:group>
            <v:group style="position:absolute;left:9333;top:4544;width:10;height:20" coordorigin="9333,4544" coordsize="10,20">
              <v:shape style="position:absolute;left:9333;top:4544;width:10;height:20" coordorigin="9333,4544" coordsize="10,20" path="m9333,4563l9343,4563,9343,4544,9333,4544,9333,4563xe" filled="true" fillcolor="#000000" stroked="false">
                <v:path arrowok="t"/>
                <v:fill type="solid"/>
              </v:shape>
            </v:group>
            <v:group style="position:absolute;left:9333;top:4563;width:10;height:20" coordorigin="9333,4563" coordsize="10,20">
              <v:shape style="position:absolute;left:9333;top:4563;width:10;height:20" coordorigin="9333,4563" coordsize="10,20" path="m9333,4582l9343,4582,9343,4563,9333,4563,9333,4582xe" filled="true" fillcolor="#000000" stroked="false">
                <v:path arrowok="t"/>
                <v:fill type="solid"/>
              </v:shape>
            </v:group>
            <v:group style="position:absolute;left:9333;top:4582;width:10;height:20" coordorigin="9333,4582" coordsize="10,20">
              <v:shape style="position:absolute;left:9333;top:4582;width:10;height:20" coordorigin="9333,4582" coordsize="10,20" path="m9333,4602l9343,4602,9343,4582,9333,4582,9333,4602xe" filled="true" fillcolor="#000000" stroked="false">
                <v:path arrowok="t"/>
                <v:fill type="solid"/>
              </v:shape>
            </v:group>
            <v:group style="position:absolute;left:9333;top:4602;width:10;height:20" coordorigin="9333,4602" coordsize="10,20">
              <v:shape style="position:absolute;left:9333;top:4602;width:10;height:20" coordorigin="9333,4602" coordsize="10,20" path="m9333,4621l9343,4621,9343,4602,9333,4602,9333,4621xe" filled="true" fillcolor="#000000" stroked="false">
                <v:path arrowok="t"/>
                <v:fill type="solid"/>
              </v:shape>
            </v:group>
            <v:group style="position:absolute;left:9333;top:4621;width:10;height:20" coordorigin="9333,4621" coordsize="10,20">
              <v:shape style="position:absolute;left:9333;top:4621;width:10;height:20" coordorigin="9333,4621" coordsize="10,20" path="m9333,4640l9343,4640,9343,4621,9333,4621,9333,4640xe" filled="true" fillcolor="#000000" stroked="false">
                <v:path arrowok="t"/>
                <v:fill type="solid"/>
              </v:shape>
            </v:group>
            <v:group style="position:absolute;left:9333;top:4640;width:10;height:20" coordorigin="9333,4640" coordsize="10,20">
              <v:shape style="position:absolute;left:9333;top:4640;width:10;height:20" coordorigin="9333,4640" coordsize="10,20" path="m9333,4659l9343,4659,9343,4640,9333,4640,9333,4659xe" filled="true" fillcolor="#000000" stroked="false">
                <v:path arrowok="t"/>
                <v:fill type="solid"/>
              </v:shape>
              <v:shape style="position:absolute;left:2108;top:4563;width:2809;height:106" type="#_x0000_t75" stroked="false">
                <v:imagedata r:id="rId227" o:title=""/>
              </v:shape>
              <v:shape style="position:absolute;left:4892;top:4659;width:1478;height:10" type="#_x0000_t75" stroked="false">
                <v:imagedata r:id="rId222" o:title=""/>
              </v:shape>
              <v:shape style="position:absolute;left:6366;top:4659;width:574;height:10" type="#_x0000_t75" stroked="false">
                <v:imagedata r:id="rId223" o:title=""/>
              </v:shape>
              <v:shape style="position:absolute;left:6935;top:4659;width:967;height:10" type="#_x0000_t75" stroked="false">
                <v:imagedata r:id="rId224" o:title=""/>
              </v:shape>
              <v:shape style="position:absolute;left:7897;top:4659;width:566;height:10" type="#_x0000_t75" stroked="false">
                <v:imagedata r:id="rId225" o:title=""/>
              </v:shape>
              <v:shape style="position:absolute;left:8459;top:4659;width:874;height:10" type="#_x0000_t75" stroked="false">
                <v:imagedata r:id="rId226" o:title=""/>
              </v:shape>
              <v:shape style="position:absolute;left:9328;top:4659;width:473;height:10" type="#_x0000_t75" stroked="false">
                <v:imagedata r:id="rId220" o:title=""/>
              </v:shape>
            </v:group>
            <v:group style="position:absolute;left:3985;top:4669;width:10;height:20" coordorigin="3985,4669" coordsize="10,20">
              <v:shape style="position:absolute;left:3985;top:4669;width:10;height:20" coordorigin="3985,4669" coordsize="10,20" path="m3985,4688l3995,4688,3995,4669,3985,4669,3985,4688xe" filled="true" fillcolor="#000000" stroked="false">
                <v:path arrowok="t"/>
                <v:fill type="solid"/>
              </v:shape>
            </v:group>
            <v:group style="position:absolute;left:3985;top:4688;width:10;height:20" coordorigin="3985,4688" coordsize="10,20">
              <v:shape style="position:absolute;left:3985;top:4688;width:10;height:20" coordorigin="3985,4688" coordsize="10,20" path="m3985,4707l3995,4707,3995,4688,3985,4688,3985,4707xe" filled="true" fillcolor="#000000" stroked="false">
                <v:path arrowok="t"/>
                <v:fill type="solid"/>
              </v:shape>
            </v:group>
            <v:group style="position:absolute;left:3985;top:4707;width:10;height:20" coordorigin="3985,4707" coordsize="10,20">
              <v:shape style="position:absolute;left:3985;top:4707;width:10;height:20" coordorigin="3985,4707" coordsize="10,20" path="m3985,4726l3995,4726,3995,4707,3985,4707,3985,4726xe" filled="true" fillcolor="#000000" stroked="false">
                <v:path arrowok="t"/>
                <v:fill type="solid"/>
              </v:shape>
            </v:group>
            <v:group style="position:absolute;left:3985;top:4726;width:10;height:20" coordorigin="3985,4726" coordsize="10,20">
              <v:shape style="position:absolute;left:3985;top:4726;width:10;height:20" coordorigin="3985,4726" coordsize="10,20" path="m3985,4746l3995,4746,3995,4726,3985,4726,3985,4746xe" filled="true" fillcolor="#000000" stroked="false">
                <v:path arrowok="t"/>
                <v:fill type="solid"/>
              </v:shape>
            </v:group>
            <v:group style="position:absolute;left:3985;top:4746;width:10;height:20" coordorigin="3985,4746" coordsize="10,20">
              <v:shape style="position:absolute;left:3985;top:4746;width:10;height:20" coordorigin="3985,4746" coordsize="10,20" path="m3985,4765l3995,4765,3995,4746,3985,4746,3985,4765xe" filled="true" fillcolor="#000000" stroked="false">
                <v:path arrowok="t"/>
                <v:fill type="solid"/>
              </v:shape>
            </v:group>
            <v:group style="position:absolute;left:3985;top:4765;width:10;height:20" coordorigin="3985,4765" coordsize="10,20">
              <v:shape style="position:absolute;left:3985;top:4765;width:10;height:20" coordorigin="3985,4765" coordsize="10,20" path="m3985,4784l3995,4784,3995,4765,3985,4765,3985,4784xe" filled="true" fillcolor="#000000" stroked="false">
                <v:path arrowok="t"/>
                <v:fill type="solid"/>
              </v:shape>
            </v:group>
            <v:group style="position:absolute;left:3985;top:4784;width:10;height:20" coordorigin="3985,4784" coordsize="10,20">
              <v:shape style="position:absolute;left:3985;top:4784;width:10;height:20" coordorigin="3985,4784" coordsize="10,20" path="m3985,4803l3995,4803,3995,4784,3985,4784,3985,4803xe" filled="true" fillcolor="#000000" stroked="false">
                <v:path arrowok="t"/>
                <v:fill type="solid"/>
              </v:shape>
            </v:group>
            <v:group style="position:absolute;left:3985;top:4803;width:10;height:20" coordorigin="3985,4803" coordsize="10,20">
              <v:shape style="position:absolute;left:3985;top:4803;width:10;height:20" coordorigin="3985,4803" coordsize="10,20" path="m3985,4822l3995,4822,3995,4803,3985,4803,3985,4822xe" filled="true" fillcolor="#000000" stroked="false">
                <v:path arrowok="t"/>
                <v:fill type="solid"/>
              </v:shape>
            </v:group>
            <v:group style="position:absolute;left:3985;top:4822;width:10;height:20" coordorigin="3985,4822" coordsize="10,20">
              <v:shape style="position:absolute;left:3985;top:4822;width:10;height:20" coordorigin="3985,4822" coordsize="10,20" path="m3985,4842l3995,4842,3995,4822,3985,4822,3985,4842xe" filled="true" fillcolor="#000000" stroked="false">
                <v:path arrowok="t"/>
                <v:fill type="solid"/>
              </v:shape>
            </v:group>
            <v:group style="position:absolute;left:3985;top:4842;width:10;height:20" coordorigin="3985,4842" coordsize="10,20">
              <v:shape style="position:absolute;left:3985;top:4842;width:10;height:20" coordorigin="3985,4842" coordsize="10,20" path="m3985,4861l3995,4861,3995,4842,3985,4842,3985,4861xe" filled="true" fillcolor="#000000" stroked="false">
                <v:path arrowok="t"/>
                <v:fill type="solid"/>
              </v:shape>
            </v:group>
            <v:group style="position:absolute;left:3985;top:4861;width:10;height:20" coordorigin="3985,4861" coordsize="10,20">
              <v:shape style="position:absolute;left:3985;top:4861;width:10;height:20" coordorigin="3985,4861" coordsize="10,20" path="m3985,4880l3995,4880,3995,4861,3985,4861,3985,4880xe" filled="true" fillcolor="#000000" stroked="false">
                <v:path arrowok="t"/>
                <v:fill type="solid"/>
              </v:shape>
            </v:group>
            <v:group style="position:absolute;left:3985;top:4880;width:10;height:20" coordorigin="3985,4880" coordsize="10,20">
              <v:shape style="position:absolute;left:3985;top:4880;width:10;height:20" coordorigin="3985,4880" coordsize="10,20" path="m3985,4899l3995,4899,3995,4880,3985,4880,3985,4899xe" filled="true" fillcolor="#000000" stroked="false">
                <v:path arrowok="t"/>
                <v:fill type="solid"/>
              </v:shape>
            </v:group>
            <v:group style="position:absolute;left:3985;top:4899;width:10;height:20" coordorigin="3985,4899" coordsize="10,20">
              <v:shape style="position:absolute;left:3985;top:4899;width:10;height:20" coordorigin="3985,4899" coordsize="10,20" path="m3985,4918l3995,4918,3995,4899,3985,4899,3985,4918xe" filled="true" fillcolor="#000000" stroked="false">
                <v:path arrowok="t"/>
                <v:fill type="solid"/>
              </v:shape>
            </v:group>
            <v:group style="position:absolute;left:3985;top:4918;width:10;height:20" coordorigin="3985,4918" coordsize="10,20">
              <v:shape style="position:absolute;left:3985;top:4918;width:10;height:20" coordorigin="3985,4918" coordsize="10,20" path="m3985,4938l3995,4938,3995,4918,3985,4918,3985,4938xe" filled="true" fillcolor="#000000" stroked="false">
                <v:path arrowok="t"/>
                <v:fill type="solid"/>
              </v:shape>
            </v:group>
            <v:group style="position:absolute;left:3985;top:4938;width:10;height:20" coordorigin="3985,4938" coordsize="10,20">
              <v:shape style="position:absolute;left:3985;top:4938;width:10;height:20" coordorigin="3985,4938" coordsize="10,20" path="m3985,4957l3995,4957,3995,4938,3985,4938,3985,4957xe" filled="true" fillcolor="#000000" stroked="false">
                <v:path arrowok="t"/>
                <v:fill type="solid"/>
              </v:shape>
            </v:group>
            <v:group style="position:absolute;left:3985;top:4957;width:10;height:20" coordorigin="3985,4957" coordsize="10,20">
              <v:shape style="position:absolute;left:3985;top:4957;width:10;height:20" coordorigin="3985,4957" coordsize="10,20" path="m3985,4976l3995,4976,3995,4957,3985,4957,3985,4976xe" filled="true" fillcolor="#000000" stroked="false">
                <v:path arrowok="t"/>
                <v:fill type="solid"/>
              </v:shape>
            </v:group>
            <v:group style="position:absolute;left:3985;top:4976;width:10;height:20" coordorigin="3985,4976" coordsize="10,20">
              <v:shape style="position:absolute;left:3985;top:4976;width:10;height:20" coordorigin="3985,4976" coordsize="10,20" path="m3985,4995l3995,4995,3995,4976,3985,4976,3985,4995xe" filled="true" fillcolor="#000000" stroked="false">
                <v:path arrowok="t"/>
                <v:fill type="solid"/>
              </v:shape>
            </v:group>
            <v:group style="position:absolute;left:3985;top:4995;width:10;height:20" coordorigin="3985,4995" coordsize="10,20">
              <v:shape style="position:absolute;left:3985;top:4995;width:10;height:20" coordorigin="3985,4995" coordsize="10,20" path="m3985,5014l3995,5014,3995,4995,3985,4995,3985,5014xe" filled="true" fillcolor="#000000" stroked="false">
                <v:path arrowok="t"/>
                <v:fill type="solid"/>
              </v:shape>
            </v:group>
            <v:group style="position:absolute;left:3985;top:5014;width:10;height:20" coordorigin="3985,5014" coordsize="10,20">
              <v:shape style="position:absolute;left:3985;top:5014;width:10;height:20" coordorigin="3985,5014" coordsize="10,20" path="m3985,5034l3995,5034,3995,5014,3985,5014,3985,5034xe" filled="true" fillcolor="#000000" stroked="false">
                <v:path arrowok="t"/>
                <v:fill type="solid"/>
              </v:shape>
            </v:group>
            <v:group style="position:absolute;left:3985;top:5034;width:10;height:20" coordorigin="3985,5034" coordsize="10,20">
              <v:shape style="position:absolute;left:3985;top:5034;width:10;height:20" coordorigin="3985,5034" coordsize="10,20" path="m3985,5053l3995,5053,3995,5034,3985,5034,3985,5053xe" filled="true" fillcolor="#000000" stroked="false">
                <v:path arrowok="t"/>
                <v:fill type="solid"/>
              </v:shape>
            </v:group>
            <v:group style="position:absolute;left:3985;top:5053;width:10;height:20" coordorigin="3985,5053" coordsize="10,20">
              <v:shape style="position:absolute;left:3985;top:5053;width:10;height:20" coordorigin="3985,5053" coordsize="10,20" path="m3985,5072l3995,5072,3995,5053,3985,5053,3985,5072xe" filled="true" fillcolor="#000000" stroked="false">
                <v:path arrowok="t"/>
                <v:fill type="solid"/>
              </v:shape>
            </v:group>
            <v:group style="position:absolute;left:3985;top:5072;width:10;height:20" coordorigin="3985,5072" coordsize="10,20">
              <v:shape style="position:absolute;left:3985;top:5072;width:10;height:20" coordorigin="3985,5072" coordsize="10,20" path="m3985,5091l3995,5091,3995,5072,3985,5072,3985,5091xe" filled="true" fillcolor="#000000" stroked="false">
                <v:path arrowok="t"/>
                <v:fill type="solid"/>
              </v:shape>
            </v:group>
            <v:group style="position:absolute;left:3985;top:5091;width:10;height:20" coordorigin="3985,5091" coordsize="10,20">
              <v:shape style="position:absolute;left:3985;top:5091;width:10;height:20" coordorigin="3985,5091" coordsize="10,20" path="m3985,5110l3995,5110,3995,5091,3985,5091,3985,5110xe" filled="true" fillcolor="#000000" stroked="false">
                <v:path arrowok="t"/>
                <v:fill type="solid"/>
              </v:shape>
            </v:group>
            <v:group style="position:absolute;left:3985;top:5110;width:10;height:20" coordorigin="3985,5110" coordsize="10,20">
              <v:shape style="position:absolute;left:3985;top:5110;width:10;height:20" coordorigin="3985,5110" coordsize="10,20" path="m3985,5130l3995,5130,3995,5110,3985,5110,3985,5130xe" filled="true" fillcolor="#000000" stroked="false">
                <v:path arrowok="t"/>
                <v:fill type="solid"/>
              </v:shape>
            </v:group>
            <v:group style="position:absolute;left:3985;top:5130;width:10;height:20" coordorigin="3985,5130" coordsize="10,20">
              <v:shape style="position:absolute;left:3985;top:5130;width:10;height:20" coordorigin="3985,5130" coordsize="10,20" path="m3985,5149l3995,5149,3995,5130,3985,5130,3985,5149xe" filled="true" fillcolor="#000000" stroked="false">
                <v:path arrowok="t"/>
                <v:fill type="solid"/>
              </v:shape>
            </v:group>
            <v:group style="position:absolute;left:3985;top:5149;width:10;height:20" coordorigin="3985,5149" coordsize="10,20">
              <v:shape style="position:absolute;left:3985;top:5149;width:10;height:20" coordorigin="3985,5149" coordsize="10,20" path="m3985,5168l3995,5168,3995,5149,3985,5149,3985,5168xe" filled="true" fillcolor="#000000" stroked="false">
                <v:path arrowok="t"/>
                <v:fill type="solid"/>
              </v:shape>
            </v:group>
            <v:group style="position:absolute;left:3985;top:5168;width:10;height:20" coordorigin="3985,5168" coordsize="10,20">
              <v:shape style="position:absolute;left:3985;top:5168;width:10;height:20" coordorigin="3985,5168" coordsize="10,20" path="m3985,5187l3995,5187,3995,5168,3985,5168,3985,5187xe" filled="true" fillcolor="#000000" stroked="false">
                <v:path arrowok="t"/>
                <v:fill type="solid"/>
              </v:shape>
            </v:group>
            <v:group style="position:absolute;left:3985;top:5187;width:10;height:20" coordorigin="3985,5187" coordsize="10,20">
              <v:shape style="position:absolute;left:3985;top:5187;width:10;height:20" coordorigin="3985,5187" coordsize="10,20" path="m3985,5206l3995,5206,3995,5187,3985,5187,3985,5206xe" filled="true" fillcolor="#000000" stroked="false">
                <v:path arrowok="t"/>
                <v:fill type="solid"/>
              </v:shape>
            </v:group>
            <v:group style="position:absolute;left:3985;top:5206;width:10;height:20" coordorigin="3985,5206" coordsize="10,20">
              <v:shape style="position:absolute;left:3985;top:5206;width:10;height:20" coordorigin="3985,5206" coordsize="10,20" path="m3985,5226l3995,5226,3995,5206,3985,5206,3985,5226xe" filled="true" fillcolor="#000000" stroked="false">
                <v:path arrowok="t"/>
                <v:fill type="solid"/>
              </v:shape>
            </v:group>
            <v:group style="position:absolute;left:3985;top:5226;width:10;height:20" coordorigin="3985,5226" coordsize="10,20">
              <v:shape style="position:absolute;left:3985;top:5226;width:10;height:20" coordorigin="3985,5226" coordsize="10,20" path="m3985,5245l3995,5245,3995,5226,3985,5226,3985,5245xe" filled="true" fillcolor="#000000" stroked="false">
                <v:path arrowok="t"/>
                <v:fill type="solid"/>
              </v:shape>
            </v:group>
            <v:group style="position:absolute;left:3985;top:5245;width:10;height:20" coordorigin="3985,5245" coordsize="10,20">
              <v:shape style="position:absolute;left:3985;top:5245;width:10;height:20" coordorigin="3985,5245" coordsize="10,20" path="m3985,5264l3995,5264,3995,5245,3985,5245,3985,5264xe" filled="true" fillcolor="#000000" stroked="false">
                <v:path arrowok="t"/>
                <v:fill type="solid"/>
              </v:shape>
            </v:group>
            <v:group style="position:absolute;left:3985;top:5264;width:10;height:20" coordorigin="3985,5264" coordsize="10,20">
              <v:shape style="position:absolute;left:3985;top:5264;width:10;height:20" coordorigin="3985,5264" coordsize="10,20" path="m3985,5283l3995,5283,3995,5264,3985,5264,3985,5283xe" filled="true" fillcolor="#000000" stroked="false">
                <v:path arrowok="t"/>
                <v:fill type="solid"/>
              </v:shape>
            </v:group>
            <v:group style="position:absolute;left:3985;top:5283;width:10;height:20" coordorigin="3985,5283" coordsize="10,20">
              <v:shape style="position:absolute;left:3985;top:5283;width:10;height:20" coordorigin="3985,5283" coordsize="10,20" path="m3985,5302l3995,5302,3995,5283,3985,5283,3985,5302xe" filled="true" fillcolor="#000000" stroked="false">
                <v:path arrowok="t"/>
                <v:fill type="solid"/>
              </v:shape>
            </v:group>
            <v:group style="position:absolute;left:3985;top:5302;width:10;height:20" coordorigin="3985,5302" coordsize="10,20">
              <v:shape style="position:absolute;left:3985;top:5302;width:10;height:20" coordorigin="3985,5302" coordsize="10,20" path="m3985,5322l3995,5322,3995,5302,3985,5302,3985,5322xe" filled="true" fillcolor="#000000" stroked="false">
                <v:path arrowok="t"/>
                <v:fill type="solid"/>
              </v:shape>
            </v:group>
            <v:group style="position:absolute;left:3985;top:5322;width:10;height:20" coordorigin="3985,5322" coordsize="10,20">
              <v:shape style="position:absolute;left:3985;top:5322;width:10;height:20" coordorigin="3985,5322" coordsize="10,20" path="m3985,5341l3995,5341,3995,5322,3985,5322,3985,5341xe" filled="true" fillcolor="#000000" stroked="false">
                <v:path arrowok="t"/>
                <v:fill type="solid"/>
              </v:shape>
            </v:group>
            <v:group style="position:absolute;left:3985;top:5341;width:10;height:20" coordorigin="3985,5341" coordsize="10,20">
              <v:shape style="position:absolute;left:3985;top:5341;width:10;height:20" coordorigin="3985,5341" coordsize="10,20" path="m3985,5360l3995,5360,3995,5341,3985,5341,3985,5360xe" filled="true" fillcolor="#000000" stroked="false">
                <v:path arrowok="t"/>
                <v:fill type="solid"/>
              </v:shape>
            </v:group>
            <v:group style="position:absolute;left:3985;top:5360;width:10;height:20" coordorigin="3985,5360" coordsize="10,20">
              <v:shape style="position:absolute;left:3985;top:5360;width:10;height:20" coordorigin="3985,5360" coordsize="10,20" path="m3985,5379l3995,5379,3995,5360,3985,5360,3985,5379xe" filled="true" fillcolor="#000000" stroked="false">
                <v:path arrowok="t"/>
                <v:fill type="solid"/>
              </v:shape>
            </v:group>
            <v:group style="position:absolute;left:3985;top:5379;width:10;height:20" coordorigin="3985,5379" coordsize="10,20">
              <v:shape style="position:absolute;left:3985;top:5379;width:10;height:20" coordorigin="3985,5379" coordsize="10,20" path="m3985,5398l3995,5398,3995,5379,3985,5379,3985,5398xe" filled="true" fillcolor="#000000" stroked="false">
                <v:path arrowok="t"/>
                <v:fill type="solid"/>
              </v:shape>
            </v:group>
            <v:group style="position:absolute;left:3985;top:5398;width:10;height:20" coordorigin="3985,5398" coordsize="10,20">
              <v:shape style="position:absolute;left:3985;top:5398;width:10;height:20" coordorigin="3985,5398" coordsize="10,20" path="m3985,5418l3995,5418,3995,5398,3985,5398,3985,5418xe" filled="true" fillcolor="#000000" stroked="false">
                <v:path arrowok="t"/>
                <v:fill type="solid"/>
              </v:shape>
            </v:group>
            <v:group style="position:absolute;left:3985;top:5418;width:10;height:20" coordorigin="3985,5418" coordsize="10,20">
              <v:shape style="position:absolute;left:3985;top:5418;width:10;height:20" coordorigin="3985,5418" coordsize="10,20" path="m3985,5437l3995,5437,3995,5418,3985,5418,3985,5437xe" filled="true" fillcolor="#000000" stroked="false">
                <v:path arrowok="t"/>
                <v:fill type="solid"/>
              </v:shape>
            </v:group>
            <v:group style="position:absolute;left:3985;top:5437;width:10;height:20" coordorigin="3985,5437" coordsize="10,20">
              <v:shape style="position:absolute;left:3985;top:5437;width:10;height:20" coordorigin="3985,5437" coordsize="10,20" path="m3985,5456l3995,5456,3995,5437,3985,5437,3985,5456xe" filled="true" fillcolor="#000000" stroked="false">
                <v:path arrowok="t"/>
                <v:fill type="solid"/>
              </v:shape>
            </v:group>
            <v:group style="position:absolute;left:3985;top:5456;width:10;height:20" coordorigin="3985,5456" coordsize="10,20">
              <v:shape style="position:absolute;left:3985;top:5456;width:10;height:20" coordorigin="3985,5456" coordsize="10,20" path="m3985,5475l3995,5475,3995,5456,3985,5456,3985,5475xe" filled="true" fillcolor="#000000" stroked="false">
                <v:path arrowok="t"/>
                <v:fill type="solid"/>
              </v:shape>
            </v:group>
            <v:group style="position:absolute;left:3985;top:5475;width:10;height:20" coordorigin="3985,5475" coordsize="10,20">
              <v:shape style="position:absolute;left:3985;top:5475;width:10;height:20" coordorigin="3985,5475" coordsize="10,20" path="m3985,5494l3995,5494,3995,5475,3985,5475,3985,5494xe" filled="true" fillcolor="#000000" stroked="false">
                <v:path arrowok="t"/>
                <v:fill type="solid"/>
              </v:shape>
            </v:group>
            <v:group style="position:absolute;left:3985;top:5494;width:10;height:20" coordorigin="3985,5494" coordsize="10,20">
              <v:shape style="position:absolute;left:3985;top:5494;width:10;height:20" coordorigin="3985,5494" coordsize="10,20" path="m3985,5514l3995,5514,3995,5494,3985,5494,3985,5514xe" filled="true" fillcolor="#000000" stroked="false">
                <v:path arrowok="t"/>
                <v:fill type="solid"/>
              </v:shape>
            </v:group>
            <v:group style="position:absolute;left:3985;top:5514;width:10;height:20" coordorigin="3985,5514" coordsize="10,20">
              <v:shape style="position:absolute;left:3985;top:5514;width:10;height:20" coordorigin="3985,5514" coordsize="10,20" path="m3985,5533l3995,5533,3995,5514,3985,5514,3985,5533xe" filled="true" fillcolor="#000000" stroked="false">
                <v:path arrowok="t"/>
                <v:fill type="solid"/>
              </v:shape>
            </v:group>
            <v:group style="position:absolute;left:3985;top:5533;width:10;height:20" coordorigin="3985,5533" coordsize="10,20">
              <v:shape style="position:absolute;left:3985;top:5533;width:10;height:20" coordorigin="3985,5533" coordsize="10,20" path="m3985,5553l3995,5553,3995,5533,3985,5533,3985,5553xe" filled="true" fillcolor="#000000" stroked="false">
                <v:path arrowok="t"/>
                <v:fill type="solid"/>
              </v:shape>
            </v:group>
            <v:group style="position:absolute;left:3985;top:5553;width:10;height:20" coordorigin="3985,5553" coordsize="10,20">
              <v:shape style="position:absolute;left:3985;top:5553;width:10;height:20" coordorigin="3985,5553" coordsize="10,20" path="m3985,5572l3995,5572,3995,5553,3985,5553,3985,5572xe" filled="true" fillcolor="#000000" stroked="false">
                <v:path arrowok="t"/>
                <v:fill type="solid"/>
              </v:shape>
            </v:group>
            <v:group style="position:absolute;left:3985;top:5572;width:10;height:20" coordorigin="3985,5572" coordsize="10,20">
              <v:shape style="position:absolute;left:3985;top:5572;width:10;height:20" coordorigin="3985,5572" coordsize="10,20" path="m3985,5591l3995,5591,3995,5572,3985,5572,3985,5591xe" filled="true" fillcolor="#000000" stroked="false">
                <v:path arrowok="t"/>
                <v:fill type="solid"/>
              </v:shape>
            </v:group>
            <v:group style="position:absolute;left:3985;top:5591;width:10;height:20" coordorigin="3985,5591" coordsize="10,20">
              <v:shape style="position:absolute;left:3985;top:5591;width:10;height:20" coordorigin="3985,5591" coordsize="10,20" path="m3985,5610l3995,5610,3995,5591,3985,5591,3985,5610xe" filled="true" fillcolor="#000000" stroked="false">
                <v:path arrowok="t"/>
                <v:fill type="solid"/>
              </v:shape>
            </v:group>
            <v:group style="position:absolute;left:3985;top:5610;width:10;height:20" coordorigin="3985,5610" coordsize="10,20">
              <v:shape style="position:absolute;left:3985;top:5610;width:10;height:20" coordorigin="3985,5610" coordsize="10,20" path="m3985,5629l3995,5629,3995,5610,3985,5610,3985,5629xe" filled="true" fillcolor="#000000" stroked="false">
                <v:path arrowok="t"/>
                <v:fill type="solid"/>
              </v:shape>
            </v:group>
            <v:group style="position:absolute;left:3985;top:5629;width:10;height:20" coordorigin="3985,5629" coordsize="10,20">
              <v:shape style="position:absolute;left:3985;top:5629;width:10;height:20" coordorigin="3985,5629" coordsize="10,20" path="m3985,5649l3995,5649,3995,5629,3985,5629,3985,5649xe" filled="true" fillcolor="#000000" stroked="false">
                <v:path arrowok="t"/>
                <v:fill type="solid"/>
              </v:shape>
            </v:group>
            <v:group style="position:absolute;left:3985;top:5649;width:10;height:20" coordorigin="3985,5649" coordsize="10,20">
              <v:shape style="position:absolute;left:3985;top:5649;width:10;height:20" coordorigin="3985,5649" coordsize="10,20" path="m3985,5668l3995,5668,3995,5649,3985,5649,3985,5668xe" filled="true" fillcolor="#000000" stroked="false">
                <v:path arrowok="t"/>
                <v:fill type="solid"/>
              </v:shape>
            </v:group>
            <v:group style="position:absolute;left:3985;top:5668;width:10;height:20" coordorigin="3985,5668" coordsize="10,20">
              <v:shape style="position:absolute;left:3985;top:5668;width:10;height:20" coordorigin="3985,5668" coordsize="10,20" path="m3985,5687l3995,5687,3995,5668,3985,5668,3985,5687xe" filled="true" fillcolor="#000000" stroked="false">
                <v:path arrowok="t"/>
                <v:fill type="solid"/>
              </v:shape>
            </v:group>
            <v:group style="position:absolute;left:3985;top:5687;width:10;height:20" coordorigin="3985,5687" coordsize="10,20">
              <v:shape style="position:absolute;left:3985;top:5687;width:10;height:20" coordorigin="3985,5687" coordsize="10,20" path="m3985,5706l3995,5706,3995,5687,3985,5687,3985,5706xe" filled="true" fillcolor="#000000" stroked="false">
                <v:path arrowok="t"/>
                <v:fill type="solid"/>
              </v:shape>
            </v:group>
            <v:group style="position:absolute;left:3985;top:5706;width:10;height:20" coordorigin="3985,5706" coordsize="10,20">
              <v:shape style="position:absolute;left:3985;top:5706;width:10;height:20" coordorigin="3985,5706" coordsize="10,20" path="m3985,5725l3995,5725,3995,5706,3985,5706,3985,5725xe" filled="true" fillcolor="#000000" stroked="false">
                <v:path arrowok="t"/>
                <v:fill type="solid"/>
              </v:shape>
            </v:group>
            <v:group style="position:absolute;left:3985;top:5725;width:10;height:20" coordorigin="3985,5725" coordsize="10,20">
              <v:shape style="position:absolute;left:3985;top:5725;width:10;height:20" coordorigin="3985,5725" coordsize="10,20" path="m3985,5745l3995,5745,3995,5725,3985,5725,3985,5745xe" filled="true" fillcolor="#000000" stroked="false">
                <v:path arrowok="t"/>
                <v:fill type="solid"/>
              </v:shape>
            </v:group>
            <v:group style="position:absolute;left:3985;top:5745;width:10;height:20" coordorigin="3985,5745" coordsize="10,20">
              <v:shape style="position:absolute;left:3985;top:5745;width:10;height:20" coordorigin="3985,5745" coordsize="10,20" path="m3985,5764l3995,5764,3995,5745,3985,5745,3985,5764xe" filled="true" fillcolor="#000000" stroked="false">
                <v:path arrowok="t"/>
                <v:fill type="solid"/>
              </v:shape>
            </v:group>
            <v:group style="position:absolute;left:3985;top:5764;width:10;height:20" coordorigin="3985,5764" coordsize="10,20">
              <v:shape style="position:absolute;left:3985;top:5764;width:10;height:20" coordorigin="3985,5764" coordsize="10,20" path="m3985,5783l3995,5783,3995,5764,3985,5764,3985,5783xe" filled="true" fillcolor="#000000" stroked="false">
                <v:path arrowok="t"/>
                <v:fill type="solid"/>
              </v:shape>
            </v:group>
            <v:group style="position:absolute;left:3985;top:5783;width:10;height:20" coordorigin="3985,5783" coordsize="10,20">
              <v:shape style="position:absolute;left:3985;top:5783;width:10;height:20" coordorigin="3985,5783" coordsize="10,20" path="m3985,5802l3995,5802,3995,5783,3985,5783,3985,5802xe" filled="true" fillcolor="#000000" stroked="false">
                <v:path arrowok="t"/>
                <v:fill type="solid"/>
              </v:shape>
            </v:group>
            <v:group style="position:absolute;left:3985;top:5802;width:10;height:20" coordorigin="3985,5802" coordsize="10,20">
              <v:shape style="position:absolute;left:3985;top:5802;width:10;height:20" coordorigin="3985,5802" coordsize="10,20" path="m3985,5821l3995,5821,3995,5802,3985,5802,3985,5821xe" filled="true" fillcolor="#000000" stroked="false">
                <v:path arrowok="t"/>
                <v:fill type="solid"/>
              </v:shape>
            </v:group>
            <v:group style="position:absolute;left:3985;top:5821;width:10;height:20" coordorigin="3985,5821" coordsize="10,20">
              <v:shape style="position:absolute;left:3985;top:5821;width:10;height:20" coordorigin="3985,5821" coordsize="10,20" path="m3985,5841l3995,5841,3995,5821,3985,5821,3985,5841xe" filled="true" fillcolor="#000000" stroked="false">
                <v:path arrowok="t"/>
                <v:fill type="solid"/>
              </v:shape>
            </v:group>
            <v:group style="position:absolute;left:3985;top:5841;width:10;height:20" coordorigin="3985,5841" coordsize="10,20">
              <v:shape style="position:absolute;left:3985;top:5841;width:10;height:20" coordorigin="3985,5841" coordsize="10,20" path="m3985,5860l3995,5860,3995,5841,3985,5841,3985,5860xe" filled="true" fillcolor="#000000" stroked="false">
                <v:path arrowok="t"/>
                <v:fill type="solid"/>
              </v:shape>
            </v:group>
            <v:group style="position:absolute;left:3985;top:5860;width:10;height:20" coordorigin="3985,5860" coordsize="10,20">
              <v:shape style="position:absolute;left:3985;top:5860;width:10;height:20" coordorigin="3985,5860" coordsize="10,20" path="m3985,5879l3995,5879,3995,5860,3985,5860,3985,5879xe" filled="true" fillcolor="#000000" stroked="false">
                <v:path arrowok="t"/>
                <v:fill type="solid"/>
              </v:shape>
            </v:group>
            <v:group style="position:absolute;left:3985;top:5879;width:10;height:20" coordorigin="3985,5879" coordsize="10,20">
              <v:shape style="position:absolute;left:3985;top:5879;width:10;height:20" coordorigin="3985,5879" coordsize="10,20" path="m3985,5898l3995,5898,3995,5879,3985,5879,3985,5898xe" filled="true" fillcolor="#000000" stroked="false">
                <v:path arrowok="t"/>
                <v:fill type="solid"/>
              </v:shape>
            </v:group>
            <v:group style="position:absolute;left:4897;top:4669;width:10;height:20" coordorigin="4897,4669" coordsize="10,20">
              <v:shape style="position:absolute;left:4897;top:4669;width:10;height:20" coordorigin="4897,4669" coordsize="10,20" path="m4897,4688l4907,4688,4907,4669,4897,4669,4897,4688xe" filled="true" fillcolor="#000000" stroked="false">
                <v:path arrowok="t"/>
                <v:fill type="solid"/>
              </v:shape>
            </v:group>
            <v:group style="position:absolute;left:4897;top:4688;width:10;height:20" coordorigin="4897,4688" coordsize="10,20">
              <v:shape style="position:absolute;left:4897;top:4688;width:10;height:20" coordorigin="4897,4688" coordsize="10,20" path="m4897,4707l4907,4707,4907,4688,4897,4688,4897,4707xe" filled="true" fillcolor="#000000" stroked="false">
                <v:path arrowok="t"/>
                <v:fill type="solid"/>
              </v:shape>
            </v:group>
            <v:group style="position:absolute;left:4897;top:4707;width:10;height:20" coordorigin="4897,4707" coordsize="10,20">
              <v:shape style="position:absolute;left:4897;top:4707;width:10;height:20" coordorigin="4897,4707" coordsize="10,20" path="m4897,4726l4907,4726,4907,4707,4897,4707,4897,4726xe" filled="true" fillcolor="#000000" stroked="false">
                <v:path arrowok="t"/>
                <v:fill type="solid"/>
              </v:shape>
            </v:group>
            <v:group style="position:absolute;left:4897;top:4726;width:10;height:20" coordorigin="4897,4726" coordsize="10,20">
              <v:shape style="position:absolute;left:4897;top:4726;width:10;height:20" coordorigin="4897,4726" coordsize="10,20" path="m4897,4746l4907,4746,4907,4726,4897,4726,4897,4746xe" filled="true" fillcolor="#000000" stroked="false">
                <v:path arrowok="t"/>
                <v:fill type="solid"/>
              </v:shape>
            </v:group>
            <v:group style="position:absolute;left:4897;top:4746;width:10;height:20" coordorigin="4897,4746" coordsize="10,20">
              <v:shape style="position:absolute;left:4897;top:4746;width:10;height:20" coordorigin="4897,4746" coordsize="10,20" path="m4897,4765l4907,4765,4907,4746,4897,4746,4897,4765xe" filled="true" fillcolor="#000000" stroked="false">
                <v:path arrowok="t"/>
                <v:fill type="solid"/>
              </v:shape>
            </v:group>
            <v:group style="position:absolute;left:4897;top:4765;width:10;height:20" coordorigin="4897,4765" coordsize="10,20">
              <v:shape style="position:absolute;left:4897;top:4765;width:10;height:20" coordorigin="4897,4765" coordsize="10,20" path="m4897,4784l4907,4784,4907,4765,4897,4765,4897,4784xe" filled="true" fillcolor="#000000" stroked="false">
                <v:path arrowok="t"/>
                <v:fill type="solid"/>
              </v:shape>
            </v:group>
            <v:group style="position:absolute;left:4897;top:4784;width:10;height:20" coordorigin="4897,4784" coordsize="10,20">
              <v:shape style="position:absolute;left:4897;top:4784;width:10;height:20" coordorigin="4897,4784" coordsize="10,20" path="m4897,4803l4907,4803,4907,4784,4897,4784,4897,4803xe" filled="true" fillcolor="#000000" stroked="false">
                <v:path arrowok="t"/>
                <v:fill type="solid"/>
              </v:shape>
            </v:group>
            <v:group style="position:absolute;left:4897;top:4803;width:10;height:20" coordorigin="4897,4803" coordsize="10,20">
              <v:shape style="position:absolute;left:4897;top:4803;width:10;height:20" coordorigin="4897,4803" coordsize="10,20" path="m4897,4822l4907,4822,4907,4803,4897,4803,4897,4822xe" filled="true" fillcolor="#000000" stroked="false">
                <v:path arrowok="t"/>
                <v:fill type="solid"/>
              </v:shape>
            </v:group>
            <v:group style="position:absolute;left:4897;top:4822;width:10;height:20" coordorigin="4897,4822" coordsize="10,20">
              <v:shape style="position:absolute;left:4897;top:4822;width:10;height:20" coordorigin="4897,4822" coordsize="10,20" path="m4897,4842l4907,4842,4907,4822,4897,4822,4897,4842xe" filled="true" fillcolor="#000000" stroked="false">
                <v:path arrowok="t"/>
                <v:fill type="solid"/>
              </v:shape>
            </v:group>
            <v:group style="position:absolute;left:4897;top:4842;width:10;height:20" coordorigin="4897,4842" coordsize="10,20">
              <v:shape style="position:absolute;left:4897;top:4842;width:10;height:20" coordorigin="4897,4842" coordsize="10,20" path="m4897,4861l4907,4861,4907,4842,4897,4842,4897,4861xe" filled="true" fillcolor="#000000" stroked="false">
                <v:path arrowok="t"/>
                <v:fill type="solid"/>
              </v:shape>
            </v:group>
            <v:group style="position:absolute;left:4897;top:4861;width:10;height:20" coordorigin="4897,4861" coordsize="10,20">
              <v:shape style="position:absolute;left:4897;top:4861;width:10;height:20" coordorigin="4897,4861" coordsize="10,20" path="m4897,4880l4907,4880,4907,4861,4897,4861,4897,4880xe" filled="true" fillcolor="#000000" stroked="false">
                <v:path arrowok="t"/>
                <v:fill type="solid"/>
              </v:shape>
            </v:group>
            <v:group style="position:absolute;left:4897;top:4880;width:10;height:20" coordorigin="4897,4880" coordsize="10,20">
              <v:shape style="position:absolute;left:4897;top:4880;width:10;height:20" coordorigin="4897,4880" coordsize="10,20" path="m4897,4899l4907,4899,4907,4880,4897,4880,4897,4899xe" filled="true" fillcolor="#000000" stroked="false">
                <v:path arrowok="t"/>
                <v:fill type="solid"/>
              </v:shape>
            </v:group>
            <v:group style="position:absolute;left:4897;top:4899;width:10;height:20" coordorigin="4897,4899" coordsize="10,20">
              <v:shape style="position:absolute;left:4897;top:4899;width:10;height:20" coordorigin="4897,4899" coordsize="10,20" path="m4897,4918l4907,4918,4907,4899,4897,4899,4897,4918xe" filled="true" fillcolor="#000000" stroked="false">
                <v:path arrowok="t"/>
                <v:fill type="solid"/>
              </v:shape>
            </v:group>
            <v:group style="position:absolute;left:4897;top:4918;width:10;height:20" coordorigin="4897,4918" coordsize="10,20">
              <v:shape style="position:absolute;left:4897;top:4918;width:10;height:20" coordorigin="4897,4918" coordsize="10,20" path="m4897,4938l4907,4938,4907,4918,4897,4918,4897,4938xe" filled="true" fillcolor="#000000" stroked="false">
                <v:path arrowok="t"/>
                <v:fill type="solid"/>
              </v:shape>
            </v:group>
            <v:group style="position:absolute;left:4897;top:4938;width:10;height:20" coordorigin="4897,4938" coordsize="10,20">
              <v:shape style="position:absolute;left:4897;top:4938;width:10;height:20" coordorigin="4897,4938" coordsize="10,20" path="m4897,4957l4907,4957,4907,4938,4897,4938,4897,4957xe" filled="true" fillcolor="#000000" stroked="false">
                <v:path arrowok="t"/>
                <v:fill type="solid"/>
              </v:shape>
            </v:group>
            <v:group style="position:absolute;left:4897;top:4957;width:10;height:20" coordorigin="4897,4957" coordsize="10,20">
              <v:shape style="position:absolute;left:4897;top:4957;width:10;height:20" coordorigin="4897,4957" coordsize="10,20" path="m4897,4976l4907,4976,4907,4957,4897,4957,4897,4976xe" filled="true" fillcolor="#000000" stroked="false">
                <v:path arrowok="t"/>
                <v:fill type="solid"/>
              </v:shape>
            </v:group>
            <v:group style="position:absolute;left:4897;top:4976;width:10;height:20" coordorigin="4897,4976" coordsize="10,20">
              <v:shape style="position:absolute;left:4897;top:4976;width:10;height:20" coordorigin="4897,4976" coordsize="10,20" path="m4897,4995l4907,4995,4907,4976,4897,4976,4897,4995xe" filled="true" fillcolor="#000000" stroked="false">
                <v:path arrowok="t"/>
                <v:fill type="solid"/>
              </v:shape>
            </v:group>
            <v:group style="position:absolute;left:4897;top:4995;width:10;height:20" coordorigin="4897,4995" coordsize="10,20">
              <v:shape style="position:absolute;left:4897;top:4995;width:10;height:20" coordorigin="4897,4995" coordsize="10,20" path="m4897,5014l4907,5014,4907,4995,4897,4995,4897,5014xe" filled="true" fillcolor="#000000" stroked="false">
                <v:path arrowok="t"/>
                <v:fill type="solid"/>
              </v:shape>
            </v:group>
            <v:group style="position:absolute;left:4897;top:5014;width:10;height:20" coordorigin="4897,5014" coordsize="10,20">
              <v:shape style="position:absolute;left:4897;top:5014;width:10;height:20" coordorigin="4897,5014" coordsize="10,20" path="m4897,5034l4907,5034,4907,5014,4897,5014,4897,5034xe" filled="true" fillcolor="#000000" stroked="false">
                <v:path arrowok="t"/>
                <v:fill type="solid"/>
              </v:shape>
            </v:group>
            <v:group style="position:absolute;left:4897;top:5034;width:10;height:20" coordorigin="4897,5034" coordsize="10,20">
              <v:shape style="position:absolute;left:4897;top:5034;width:10;height:20" coordorigin="4897,5034" coordsize="10,20" path="m4897,5053l4907,5053,4907,5034,4897,5034,4897,5053xe" filled="true" fillcolor="#000000" stroked="false">
                <v:path arrowok="t"/>
                <v:fill type="solid"/>
              </v:shape>
            </v:group>
            <v:group style="position:absolute;left:4897;top:5053;width:10;height:20" coordorigin="4897,5053" coordsize="10,20">
              <v:shape style="position:absolute;left:4897;top:5053;width:10;height:20" coordorigin="4897,5053" coordsize="10,20" path="m4897,5072l4907,5072,4907,5053,4897,5053,4897,5072xe" filled="true" fillcolor="#000000" stroked="false">
                <v:path arrowok="t"/>
                <v:fill type="solid"/>
              </v:shape>
            </v:group>
            <v:group style="position:absolute;left:4897;top:5072;width:10;height:20" coordorigin="4897,5072" coordsize="10,20">
              <v:shape style="position:absolute;left:4897;top:5072;width:10;height:20" coordorigin="4897,5072" coordsize="10,20" path="m4897,5091l4907,5091,4907,5072,4897,5072,4897,5091xe" filled="true" fillcolor="#000000" stroked="false">
                <v:path arrowok="t"/>
                <v:fill type="solid"/>
              </v:shape>
            </v:group>
            <v:group style="position:absolute;left:4897;top:5091;width:10;height:20" coordorigin="4897,5091" coordsize="10,20">
              <v:shape style="position:absolute;left:4897;top:5091;width:10;height:20" coordorigin="4897,5091" coordsize="10,20" path="m4897,5110l4907,5110,4907,5091,4897,5091,4897,5110xe" filled="true" fillcolor="#000000" stroked="false">
                <v:path arrowok="t"/>
                <v:fill type="solid"/>
              </v:shape>
            </v:group>
            <v:group style="position:absolute;left:4897;top:5110;width:10;height:20" coordorigin="4897,5110" coordsize="10,20">
              <v:shape style="position:absolute;left:4897;top:5110;width:10;height:20" coordorigin="4897,5110" coordsize="10,20" path="m4897,5130l4907,5130,4907,5110,4897,5110,4897,5130xe" filled="true" fillcolor="#000000" stroked="false">
                <v:path arrowok="t"/>
                <v:fill type="solid"/>
              </v:shape>
            </v:group>
            <v:group style="position:absolute;left:4897;top:5130;width:10;height:20" coordorigin="4897,5130" coordsize="10,20">
              <v:shape style="position:absolute;left:4897;top:5130;width:10;height:20" coordorigin="4897,5130" coordsize="10,20" path="m4897,5149l4907,5149,4907,5130,4897,5130,4897,5149xe" filled="true" fillcolor="#000000" stroked="false">
                <v:path arrowok="t"/>
                <v:fill type="solid"/>
              </v:shape>
            </v:group>
            <v:group style="position:absolute;left:4897;top:5149;width:10;height:20" coordorigin="4897,5149" coordsize="10,20">
              <v:shape style="position:absolute;left:4897;top:5149;width:10;height:20" coordorigin="4897,5149" coordsize="10,20" path="m4897,5168l4907,5168,4907,5149,4897,5149,4897,5168xe" filled="true" fillcolor="#000000" stroked="false">
                <v:path arrowok="t"/>
                <v:fill type="solid"/>
              </v:shape>
            </v:group>
            <v:group style="position:absolute;left:4897;top:5168;width:10;height:20" coordorigin="4897,5168" coordsize="10,20">
              <v:shape style="position:absolute;left:4897;top:5168;width:10;height:20" coordorigin="4897,5168" coordsize="10,20" path="m4897,5187l4907,5187,4907,5168,4897,5168,4897,5187xe" filled="true" fillcolor="#000000" stroked="false">
                <v:path arrowok="t"/>
                <v:fill type="solid"/>
              </v:shape>
            </v:group>
            <v:group style="position:absolute;left:4897;top:5187;width:10;height:20" coordorigin="4897,5187" coordsize="10,20">
              <v:shape style="position:absolute;left:4897;top:5187;width:10;height:20" coordorigin="4897,5187" coordsize="10,20" path="m4897,5206l4907,5206,4907,5187,4897,5187,4897,5206xe" filled="true" fillcolor="#000000" stroked="false">
                <v:path arrowok="t"/>
                <v:fill type="solid"/>
              </v:shape>
            </v:group>
            <v:group style="position:absolute;left:4897;top:5206;width:10;height:20" coordorigin="4897,5206" coordsize="10,20">
              <v:shape style="position:absolute;left:4897;top:5206;width:10;height:20" coordorigin="4897,5206" coordsize="10,20" path="m4897,5226l4907,5226,4907,5206,4897,5206,4897,5226xe" filled="true" fillcolor="#000000" stroked="false">
                <v:path arrowok="t"/>
                <v:fill type="solid"/>
              </v:shape>
            </v:group>
            <v:group style="position:absolute;left:4897;top:5226;width:10;height:20" coordorigin="4897,5226" coordsize="10,20">
              <v:shape style="position:absolute;left:4897;top:5226;width:10;height:20" coordorigin="4897,5226" coordsize="10,20" path="m4897,5245l4907,5245,4907,5226,4897,5226,4897,5245xe" filled="true" fillcolor="#000000" stroked="false">
                <v:path arrowok="t"/>
                <v:fill type="solid"/>
              </v:shape>
            </v:group>
            <v:group style="position:absolute;left:4897;top:5245;width:10;height:20" coordorigin="4897,5245" coordsize="10,20">
              <v:shape style="position:absolute;left:4897;top:5245;width:10;height:20" coordorigin="4897,5245" coordsize="10,20" path="m4897,5264l4907,5264,4907,5245,4897,5245,4897,5264xe" filled="true" fillcolor="#000000" stroked="false">
                <v:path arrowok="t"/>
                <v:fill type="solid"/>
              </v:shape>
            </v:group>
            <v:group style="position:absolute;left:4897;top:5264;width:10;height:20" coordorigin="4897,5264" coordsize="10,20">
              <v:shape style="position:absolute;left:4897;top:5264;width:10;height:20" coordorigin="4897,5264" coordsize="10,20" path="m4897,5283l4907,5283,4907,5264,4897,5264,4897,5283xe" filled="true" fillcolor="#000000" stroked="false">
                <v:path arrowok="t"/>
                <v:fill type="solid"/>
              </v:shape>
            </v:group>
            <v:group style="position:absolute;left:4897;top:5283;width:10;height:20" coordorigin="4897,5283" coordsize="10,20">
              <v:shape style="position:absolute;left:4897;top:5283;width:10;height:20" coordorigin="4897,5283" coordsize="10,20" path="m4897,5302l4907,5302,4907,5283,4897,5283,4897,5302xe" filled="true" fillcolor="#000000" stroked="false">
                <v:path arrowok="t"/>
                <v:fill type="solid"/>
              </v:shape>
            </v:group>
            <v:group style="position:absolute;left:4897;top:5302;width:10;height:20" coordorigin="4897,5302" coordsize="10,20">
              <v:shape style="position:absolute;left:4897;top:5302;width:10;height:20" coordorigin="4897,5302" coordsize="10,20" path="m4897,5322l4907,5322,4907,5302,4897,5302,4897,5322xe" filled="true" fillcolor="#000000" stroked="false">
                <v:path arrowok="t"/>
                <v:fill type="solid"/>
              </v:shape>
            </v:group>
            <v:group style="position:absolute;left:4897;top:5322;width:10;height:20" coordorigin="4897,5322" coordsize="10,20">
              <v:shape style="position:absolute;left:4897;top:5322;width:10;height:20" coordorigin="4897,5322" coordsize="10,20" path="m4897,5341l4907,5341,4907,5322,4897,5322,4897,5341xe" filled="true" fillcolor="#000000" stroked="false">
                <v:path arrowok="t"/>
                <v:fill type="solid"/>
              </v:shape>
            </v:group>
            <v:group style="position:absolute;left:4897;top:5341;width:10;height:20" coordorigin="4897,5341" coordsize="10,20">
              <v:shape style="position:absolute;left:4897;top:5341;width:10;height:20" coordorigin="4897,5341" coordsize="10,20" path="m4897,5360l4907,5360,4907,5341,4897,5341,4897,5360xe" filled="true" fillcolor="#000000" stroked="false">
                <v:path arrowok="t"/>
                <v:fill type="solid"/>
              </v:shape>
            </v:group>
            <v:group style="position:absolute;left:4897;top:5360;width:10;height:20" coordorigin="4897,5360" coordsize="10,20">
              <v:shape style="position:absolute;left:4897;top:5360;width:10;height:20" coordorigin="4897,5360" coordsize="10,20" path="m4897,5379l4907,5379,4907,5360,4897,5360,4897,5379xe" filled="true" fillcolor="#000000" stroked="false">
                <v:path arrowok="t"/>
                <v:fill type="solid"/>
              </v:shape>
            </v:group>
            <v:group style="position:absolute;left:4897;top:5379;width:10;height:20" coordorigin="4897,5379" coordsize="10,20">
              <v:shape style="position:absolute;left:4897;top:5379;width:10;height:20" coordorigin="4897,5379" coordsize="10,20" path="m4897,5398l4907,5398,4907,5379,4897,5379,4897,5398xe" filled="true" fillcolor="#000000" stroked="false">
                <v:path arrowok="t"/>
                <v:fill type="solid"/>
              </v:shape>
            </v:group>
            <v:group style="position:absolute;left:4897;top:5398;width:10;height:20" coordorigin="4897,5398" coordsize="10,20">
              <v:shape style="position:absolute;left:4897;top:5398;width:10;height:20" coordorigin="4897,5398" coordsize="10,20" path="m4897,5418l4907,5418,4907,5398,4897,5398,4897,5418xe" filled="true" fillcolor="#000000" stroked="false">
                <v:path arrowok="t"/>
                <v:fill type="solid"/>
              </v:shape>
            </v:group>
            <v:group style="position:absolute;left:4897;top:5418;width:10;height:20" coordorigin="4897,5418" coordsize="10,20">
              <v:shape style="position:absolute;left:4897;top:5418;width:10;height:20" coordorigin="4897,5418" coordsize="10,20" path="m4897,5437l4907,5437,4907,5418,4897,5418,4897,5437xe" filled="true" fillcolor="#000000" stroked="false">
                <v:path arrowok="t"/>
                <v:fill type="solid"/>
              </v:shape>
            </v:group>
            <v:group style="position:absolute;left:4897;top:5437;width:10;height:20" coordorigin="4897,5437" coordsize="10,20">
              <v:shape style="position:absolute;left:4897;top:5437;width:10;height:20" coordorigin="4897,5437" coordsize="10,20" path="m4897,5456l4907,5456,4907,5437,4897,5437,4897,5456xe" filled="true" fillcolor="#000000" stroked="false">
                <v:path arrowok="t"/>
                <v:fill type="solid"/>
              </v:shape>
            </v:group>
            <v:group style="position:absolute;left:4897;top:5456;width:10;height:20" coordorigin="4897,5456" coordsize="10,20">
              <v:shape style="position:absolute;left:4897;top:5456;width:10;height:20" coordorigin="4897,5456" coordsize="10,20" path="m4897,5475l4907,5475,4907,5456,4897,5456,4897,5475xe" filled="true" fillcolor="#000000" stroked="false">
                <v:path arrowok="t"/>
                <v:fill type="solid"/>
              </v:shape>
            </v:group>
            <v:group style="position:absolute;left:4897;top:5475;width:10;height:20" coordorigin="4897,5475" coordsize="10,20">
              <v:shape style="position:absolute;left:4897;top:5475;width:10;height:20" coordorigin="4897,5475" coordsize="10,20" path="m4897,5494l4907,5494,4907,5475,4897,5475,4897,5494xe" filled="true" fillcolor="#000000" stroked="false">
                <v:path arrowok="t"/>
                <v:fill type="solid"/>
              </v:shape>
            </v:group>
            <v:group style="position:absolute;left:4897;top:5494;width:10;height:20" coordorigin="4897,5494" coordsize="10,20">
              <v:shape style="position:absolute;left:4897;top:5494;width:10;height:20" coordorigin="4897,5494" coordsize="10,20" path="m4897,5514l4907,5514,4907,5494,4897,5494,4897,5514xe" filled="true" fillcolor="#000000" stroked="false">
                <v:path arrowok="t"/>
                <v:fill type="solid"/>
              </v:shape>
            </v:group>
            <v:group style="position:absolute;left:4897;top:5514;width:10;height:20" coordorigin="4897,5514" coordsize="10,20">
              <v:shape style="position:absolute;left:4897;top:5514;width:10;height:20" coordorigin="4897,5514" coordsize="10,20" path="m4897,5533l4907,5533,4907,5514,4897,5514,4897,5533xe" filled="true" fillcolor="#000000" stroked="false">
                <v:path arrowok="t"/>
                <v:fill type="solid"/>
              </v:shape>
            </v:group>
            <v:group style="position:absolute;left:4897;top:5533;width:10;height:20" coordorigin="4897,5533" coordsize="10,20">
              <v:shape style="position:absolute;left:4897;top:5533;width:10;height:20" coordorigin="4897,5533" coordsize="10,20" path="m4897,5553l4907,5553,4907,5533,4897,5533,4897,5553xe" filled="true" fillcolor="#000000" stroked="false">
                <v:path arrowok="t"/>
                <v:fill type="solid"/>
              </v:shape>
            </v:group>
            <v:group style="position:absolute;left:4897;top:5553;width:10;height:20" coordorigin="4897,5553" coordsize="10,20">
              <v:shape style="position:absolute;left:4897;top:5553;width:10;height:20" coordorigin="4897,5553" coordsize="10,20" path="m4897,5572l4907,5572,4907,5553,4897,5553,4897,5572xe" filled="true" fillcolor="#000000" stroked="false">
                <v:path arrowok="t"/>
                <v:fill type="solid"/>
              </v:shape>
            </v:group>
            <v:group style="position:absolute;left:4897;top:5572;width:10;height:20" coordorigin="4897,5572" coordsize="10,20">
              <v:shape style="position:absolute;left:4897;top:5572;width:10;height:20" coordorigin="4897,5572" coordsize="10,20" path="m4897,5591l4907,5591,4907,5572,4897,5572,4897,5591xe" filled="true" fillcolor="#000000" stroked="false">
                <v:path arrowok="t"/>
                <v:fill type="solid"/>
              </v:shape>
            </v:group>
            <v:group style="position:absolute;left:4897;top:5591;width:10;height:20" coordorigin="4897,5591" coordsize="10,20">
              <v:shape style="position:absolute;left:4897;top:5591;width:10;height:20" coordorigin="4897,5591" coordsize="10,20" path="m4897,5610l4907,5610,4907,5591,4897,5591,4897,5610xe" filled="true" fillcolor="#000000" stroked="false">
                <v:path arrowok="t"/>
                <v:fill type="solid"/>
              </v:shape>
            </v:group>
            <v:group style="position:absolute;left:4897;top:5610;width:10;height:20" coordorigin="4897,5610" coordsize="10,20">
              <v:shape style="position:absolute;left:4897;top:5610;width:10;height:20" coordorigin="4897,5610" coordsize="10,20" path="m4897,5629l4907,5629,4907,5610,4897,5610,4897,5629xe" filled="true" fillcolor="#000000" stroked="false">
                <v:path arrowok="t"/>
                <v:fill type="solid"/>
              </v:shape>
            </v:group>
            <v:group style="position:absolute;left:4897;top:5629;width:10;height:20" coordorigin="4897,5629" coordsize="10,20">
              <v:shape style="position:absolute;left:4897;top:5629;width:10;height:20" coordorigin="4897,5629" coordsize="10,20" path="m4897,5649l4907,5649,4907,5629,4897,5629,4897,5649xe" filled="true" fillcolor="#000000" stroked="false">
                <v:path arrowok="t"/>
                <v:fill type="solid"/>
              </v:shape>
            </v:group>
            <v:group style="position:absolute;left:4897;top:5649;width:10;height:20" coordorigin="4897,5649" coordsize="10,20">
              <v:shape style="position:absolute;left:4897;top:5649;width:10;height:20" coordorigin="4897,5649" coordsize="10,20" path="m4897,5668l4907,5668,4907,5649,4897,5649,4897,5668xe" filled="true" fillcolor="#000000" stroked="false">
                <v:path arrowok="t"/>
                <v:fill type="solid"/>
              </v:shape>
            </v:group>
            <v:group style="position:absolute;left:4897;top:5668;width:10;height:20" coordorigin="4897,5668" coordsize="10,20">
              <v:shape style="position:absolute;left:4897;top:5668;width:10;height:20" coordorigin="4897,5668" coordsize="10,20" path="m4897,5687l4907,5687,4907,5668,4897,5668,4897,5687xe" filled="true" fillcolor="#000000" stroked="false">
                <v:path arrowok="t"/>
                <v:fill type="solid"/>
              </v:shape>
            </v:group>
            <v:group style="position:absolute;left:4897;top:5687;width:10;height:20" coordorigin="4897,5687" coordsize="10,20">
              <v:shape style="position:absolute;left:4897;top:5687;width:10;height:20" coordorigin="4897,5687" coordsize="10,20" path="m4897,5706l4907,5706,4907,5687,4897,5687,4897,5706xe" filled="true" fillcolor="#000000" stroked="false">
                <v:path arrowok="t"/>
                <v:fill type="solid"/>
              </v:shape>
            </v:group>
            <v:group style="position:absolute;left:4897;top:5706;width:10;height:20" coordorigin="4897,5706" coordsize="10,20">
              <v:shape style="position:absolute;left:4897;top:5706;width:10;height:20" coordorigin="4897,5706" coordsize="10,20" path="m4897,5725l4907,5725,4907,5706,4897,5706,4897,5725xe" filled="true" fillcolor="#000000" stroked="false">
                <v:path arrowok="t"/>
                <v:fill type="solid"/>
              </v:shape>
            </v:group>
            <v:group style="position:absolute;left:4897;top:5725;width:10;height:20" coordorigin="4897,5725" coordsize="10,20">
              <v:shape style="position:absolute;left:4897;top:5725;width:10;height:20" coordorigin="4897,5725" coordsize="10,20" path="m4897,5745l4907,5745,4907,5725,4897,5725,4897,5745xe" filled="true" fillcolor="#000000" stroked="false">
                <v:path arrowok="t"/>
                <v:fill type="solid"/>
              </v:shape>
            </v:group>
            <v:group style="position:absolute;left:4897;top:5745;width:10;height:20" coordorigin="4897,5745" coordsize="10,20">
              <v:shape style="position:absolute;left:4897;top:5745;width:10;height:20" coordorigin="4897,5745" coordsize="10,20" path="m4897,5764l4907,5764,4907,5745,4897,5745,4897,5764xe" filled="true" fillcolor="#000000" stroked="false">
                <v:path arrowok="t"/>
                <v:fill type="solid"/>
              </v:shape>
            </v:group>
            <v:group style="position:absolute;left:4897;top:5764;width:10;height:20" coordorigin="4897,5764" coordsize="10,20">
              <v:shape style="position:absolute;left:4897;top:5764;width:10;height:20" coordorigin="4897,5764" coordsize="10,20" path="m4897,5783l4907,5783,4907,5764,4897,5764,4897,5783xe" filled="true" fillcolor="#000000" stroked="false">
                <v:path arrowok="t"/>
                <v:fill type="solid"/>
              </v:shape>
            </v:group>
            <v:group style="position:absolute;left:4897;top:5783;width:10;height:20" coordorigin="4897,5783" coordsize="10,20">
              <v:shape style="position:absolute;left:4897;top:5783;width:10;height:20" coordorigin="4897,5783" coordsize="10,20" path="m4897,5802l4907,5802,4907,5783,4897,5783,4897,5802xe" filled="true" fillcolor="#000000" stroked="false">
                <v:path arrowok="t"/>
                <v:fill type="solid"/>
              </v:shape>
            </v:group>
            <v:group style="position:absolute;left:4897;top:5802;width:10;height:20" coordorigin="4897,5802" coordsize="10,20">
              <v:shape style="position:absolute;left:4897;top:5802;width:10;height:20" coordorigin="4897,5802" coordsize="10,20" path="m4897,5821l4907,5821,4907,5802,4897,5802,4897,5821xe" filled="true" fillcolor="#000000" stroked="false">
                <v:path arrowok="t"/>
                <v:fill type="solid"/>
              </v:shape>
            </v:group>
            <v:group style="position:absolute;left:4897;top:5821;width:10;height:20" coordorigin="4897,5821" coordsize="10,20">
              <v:shape style="position:absolute;left:4897;top:5821;width:10;height:20" coordorigin="4897,5821" coordsize="10,20" path="m4897,5841l4907,5841,4907,5821,4897,5821,4897,5841xe" filled="true" fillcolor="#000000" stroked="false">
                <v:path arrowok="t"/>
                <v:fill type="solid"/>
              </v:shape>
            </v:group>
            <v:group style="position:absolute;left:4897;top:5841;width:10;height:20" coordorigin="4897,5841" coordsize="10,20">
              <v:shape style="position:absolute;left:4897;top:5841;width:10;height:20" coordorigin="4897,5841" coordsize="10,20" path="m4897,5860l4907,5860,4907,5841,4897,5841,4897,5860xe" filled="true" fillcolor="#000000" stroked="false">
                <v:path arrowok="t"/>
                <v:fill type="solid"/>
              </v:shape>
            </v:group>
            <v:group style="position:absolute;left:4897;top:5860;width:10;height:20" coordorigin="4897,5860" coordsize="10,20">
              <v:shape style="position:absolute;left:4897;top:5860;width:10;height:20" coordorigin="4897,5860" coordsize="10,20" path="m4897,5879l4907,5879,4907,5860,4897,5860,4897,5879xe" filled="true" fillcolor="#000000" stroked="false">
                <v:path arrowok="t"/>
                <v:fill type="solid"/>
              </v:shape>
            </v:group>
            <v:group style="position:absolute;left:4897;top:5879;width:10;height:20" coordorigin="4897,5879" coordsize="10,20">
              <v:shape style="position:absolute;left:4897;top:5879;width:10;height:20" coordorigin="4897,5879" coordsize="10,20" path="m4897,5898l4907,5898,4907,5879,4897,5879,4897,5898xe" filled="true" fillcolor="#000000" stroked="false">
                <v:path arrowok="t"/>
                <v:fill type="solid"/>
              </v:shape>
            </v:group>
            <v:group style="position:absolute;left:4897;top:5898;width:10;height:20" coordorigin="4897,5898" coordsize="10,20">
              <v:shape style="position:absolute;left:4897;top:5898;width:10;height:20" coordorigin="4897,5898" coordsize="10,20" path="m4897,5917l4907,5917,4907,5898,4897,5898,4897,5917xe" filled="true" fillcolor="#000000" stroked="false">
                <v:path arrowok="t"/>
                <v:fill type="solid"/>
              </v:shape>
            </v:group>
            <v:group style="position:absolute;left:4897;top:5917;width:10;height:20" coordorigin="4897,5917" coordsize="10,20">
              <v:shape style="position:absolute;left:4897;top:5917;width:10;height:20" coordorigin="4897,5917" coordsize="10,20" path="m4897,5937l4907,5937,4907,5917,4897,5917,4897,5937xe" filled="true" fillcolor="#000000" stroked="false">
                <v:path arrowok="t"/>
                <v:fill type="solid"/>
              </v:shape>
            </v:group>
            <v:group style="position:absolute;left:4897;top:5937;width:10;height:20" coordorigin="4897,5937" coordsize="10,20">
              <v:shape style="position:absolute;left:4897;top:5937;width:10;height:20" coordorigin="4897,5937" coordsize="10,20" path="m4897,5956l4907,5956,4907,5937,4897,5937,4897,5956xe" filled="true" fillcolor="#000000" stroked="false">
                <v:path arrowok="t"/>
                <v:fill type="solid"/>
              </v:shape>
            </v:group>
            <v:group style="position:absolute;left:4897;top:5956;width:10;height:20" coordorigin="4897,5956" coordsize="10,20">
              <v:shape style="position:absolute;left:4897;top:5956;width:10;height:20" coordorigin="4897,5956" coordsize="10,20" path="m4897,5975l4907,5975,4907,5956,4897,5956,4897,5975xe" filled="true" fillcolor="#000000" stroked="false">
                <v:path arrowok="t"/>
                <v:fill type="solid"/>
              </v:shape>
            </v:group>
            <v:group style="position:absolute;left:4897;top:5975;width:10;height:20" coordorigin="4897,5975" coordsize="10,20">
              <v:shape style="position:absolute;left:4897;top:5975;width:10;height:20" coordorigin="4897,5975" coordsize="10,20" path="m4897,5994l4907,5994,4907,5975,4897,5975,4897,5994xe" filled="true" fillcolor="#000000" stroked="false">
                <v:path arrowok="t"/>
                <v:fill type="solid"/>
              </v:shape>
            </v:group>
            <v:group style="position:absolute;left:5468;top:4669;width:10;height:20" coordorigin="5468,4669" coordsize="10,20">
              <v:shape style="position:absolute;left:5468;top:4669;width:10;height:20" coordorigin="5468,4669" coordsize="10,20" path="m5468,4688l5478,4688,5478,4669,5468,4669,5468,4688xe" filled="true" fillcolor="#000000" stroked="false">
                <v:path arrowok="t"/>
                <v:fill type="solid"/>
              </v:shape>
            </v:group>
            <v:group style="position:absolute;left:5468;top:4688;width:10;height:20" coordorigin="5468,4688" coordsize="10,20">
              <v:shape style="position:absolute;left:5468;top:4688;width:10;height:20" coordorigin="5468,4688" coordsize="10,20" path="m5468,4707l5478,4707,5478,4688,5468,4688,5468,4707xe" filled="true" fillcolor="#000000" stroked="false">
                <v:path arrowok="t"/>
                <v:fill type="solid"/>
              </v:shape>
            </v:group>
            <v:group style="position:absolute;left:5468;top:4707;width:10;height:20" coordorigin="5468,4707" coordsize="10,20">
              <v:shape style="position:absolute;left:5468;top:4707;width:10;height:20" coordorigin="5468,4707" coordsize="10,20" path="m5468,4726l5478,4726,5478,4707,5468,4707,5468,4726xe" filled="true" fillcolor="#000000" stroked="false">
                <v:path arrowok="t"/>
                <v:fill type="solid"/>
              </v:shape>
            </v:group>
            <v:group style="position:absolute;left:5468;top:4726;width:10;height:20" coordorigin="5468,4726" coordsize="10,20">
              <v:shape style="position:absolute;left:5468;top:4726;width:10;height:20" coordorigin="5468,4726" coordsize="10,20" path="m5468,4746l5478,4746,5478,4726,5468,4726,5468,4746xe" filled="true" fillcolor="#000000" stroked="false">
                <v:path arrowok="t"/>
                <v:fill type="solid"/>
              </v:shape>
            </v:group>
            <v:group style="position:absolute;left:5468;top:4746;width:10;height:20" coordorigin="5468,4746" coordsize="10,20">
              <v:shape style="position:absolute;left:5468;top:4746;width:10;height:20" coordorigin="5468,4746" coordsize="10,20" path="m5468,4765l5478,4765,5478,4746,5468,4746,5468,4765xe" filled="true" fillcolor="#000000" stroked="false">
                <v:path arrowok="t"/>
                <v:fill type="solid"/>
              </v:shape>
            </v:group>
            <v:group style="position:absolute;left:5468;top:4765;width:10;height:20" coordorigin="5468,4765" coordsize="10,20">
              <v:shape style="position:absolute;left:5468;top:4765;width:10;height:20" coordorigin="5468,4765" coordsize="10,20" path="m5468,4784l5478,4784,5478,4765,5468,4765,5468,4784xe" filled="true" fillcolor="#000000" stroked="false">
                <v:path arrowok="t"/>
                <v:fill type="solid"/>
              </v:shape>
            </v:group>
            <v:group style="position:absolute;left:5468;top:4784;width:10;height:20" coordorigin="5468,4784" coordsize="10,20">
              <v:shape style="position:absolute;left:5468;top:4784;width:10;height:20" coordorigin="5468,4784" coordsize="10,20" path="m5468,4803l5478,4803,5478,4784,5468,4784,5468,4803xe" filled="true" fillcolor="#000000" stroked="false">
                <v:path arrowok="t"/>
                <v:fill type="solid"/>
              </v:shape>
            </v:group>
            <v:group style="position:absolute;left:5468;top:4803;width:10;height:20" coordorigin="5468,4803" coordsize="10,20">
              <v:shape style="position:absolute;left:5468;top:4803;width:10;height:20" coordorigin="5468,4803" coordsize="10,20" path="m5468,4822l5478,4822,5478,4803,5468,4803,5468,4822xe" filled="true" fillcolor="#000000" stroked="false">
                <v:path arrowok="t"/>
                <v:fill type="solid"/>
              </v:shape>
            </v:group>
            <v:group style="position:absolute;left:5468;top:4822;width:10;height:20" coordorigin="5468,4822" coordsize="10,20">
              <v:shape style="position:absolute;left:5468;top:4822;width:10;height:20" coordorigin="5468,4822" coordsize="10,20" path="m5468,4842l5478,4842,5478,4822,5468,4822,5468,4842xe" filled="true" fillcolor="#000000" stroked="false">
                <v:path arrowok="t"/>
                <v:fill type="solid"/>
              </v:shape>
            </v:group>
            <v:group style="position:absolute;left:5468;top:4842;width:10;height:20" coordorigin="5468,4842" coordsize="10,20">
              <v:shape style="position:absolute;left:5468;top:4842;width:10;height:20" coordorigin="5468,4842" coordsize="10,20" path="m5468,4861l5478,4861,5478,4842,5468,4842,5468,4861xe" filled="true" fillcolor="#000000" stroked="false">
                <v:path arrowok="t"/>
                <v:fill type="solid"/>
              </v:shape>
            </v:group>
            <v:group style="position:absolute;left:5468;top:4861;width:10;height:20" coordorigin="5468,4861" coordsize="10,20">
              <v:shape style="position:absolute;left:5468;top:4861;width:10;height:20" coordorigin="5468,4861" coordsize="10,20" path="m5468,4880l5478,4880,5478,4861,5468,4861,5468,4880xe" filled="true" fillcolor="#000000" stroked="false">
                <v:path arrowok="t"/>
                <v:fill type="solid"/>
              </v:shape>
            </v:group>
            <v:group style="position:absolute;left:5468;top:4880;width:10;height:20" coordorigin="5468,4880" coordsize="10,20">
              <v:shape style="position:absolute;left:5468;top:4880;width:10;height:20" coordorigin="5468,4880" coordsize="10,20" path="m5468,4899l5478,4899,5478,4880,5468,4880,5468,4899xe" filled="true" fillcolor="#000000" stroked="false">
                <v:path arrowok="t"/>
                <v:fill type="solid"/>
              </v:shape>
            </v:group>
            <v:group style="position:absolute;left:5468;top:4899;width:10;height:20" coordorigin="5468,4899" coordsize="10,20">
              <v:shape style="position:absolute;left:5468;top:4899;width:10;height:20" coordorigin="5468,4899" coordsize="10,20" path="m5468,4918l5478,4918,5478,4899,5468,4899,5468,4918xe" filled="true" fillcolor="#000000" stroked="false">
                <v:path arrowok="t"/>
                <v:fill type="solid"/>
              </v:shape>
            </v:group>
            <v:group style="position:absolute;left:5468;top:4918;width:10;height:20" coordorigin="5468,4918" coordsize="10,20">
              <v:shape style="position:absolute;left:5468;top:4918;width:10;height:20" coordorigin="5468,4918" coordsize="10,20" path="m5468,4938l5478,4938,5478,4918,5468,4918,5468,4938xe" filled="true" fillcolor="#000000" stroked="false">
                <v:path arrowok="t"/>
                <v:fill type="solid"/>
              </v:shape>
            </v:group>
            <v:group style="position:absolute;left:5468;top:4938;width:10;height:20" coordorigin="5468,4938" coordsize="10,20">
              <v:shape style="position:absolute;left:5468;top:4938;width:10;height:20" coordorigin="5468,4938" coordsize="10,20" path="m5468,4957l5478,4957,5478,4938,5468,4938,5468,4957xe" filled="true" fillcolor="#000000" stroked="false">
                <v:path arrowok="t"/>
                <v:fill type="solid"/>
              </v:shape>
            </v:group>
            <v:group style="position:absolute;left:5468;top:4957;width:10;height:20" coordorigin="5468,4957" coordsize="10,20">
              <v:shape style="position:absolute;left:5468;top:4957;width:10;height:20" coordorigin="5468,4957" coordsize="10,20" path="m5468,4976l5478,4976,5478,4957,5468,4957,5468,4976xe" filled="true" fillcolor="#000000" stroked="false">
                <v:path arrowok="t"/>
                <v:fill type="solid"/>
              </v:shape>
            </v:group>
            <v:group style="position:absolute;left:5468;top:4976;width:10;height:20" coordorigin="5468,4976" coordsize="10,20">
              <v:shape style="position:absolute;left:5468;top:4976;width:10;height:20" coordorigin="5468,4976" coordsize="10,20" path="m5468,4995l5478,4995,5478,4976,5468,4976,5468,4995xe" filled="true" fillcolor="#000000" stroked="false">
                <v:path arrowok="t"/>
                <v:fill type="solid"/>
              </v:shape>
            </v:group>
            <v:group style="position:absolute;left:5468;top:4995;width:10;height:20" coordorigin="5468,4995" coordsize="10,20">
              <v:shape style="position:absolute;left:5468;top:4995;width:10;height:20" coordorigin="5468,4995" coordsize="10,20" path="m5468,5014l5478,5014,5478,4995,5468,4995,5468,5014xe" filled="true" fillcolor="#000000" stroked="false">
                <v:path arrowok="t"/>
                <v:fill type="solid"/>
              </v:shape>
            </v:group>
            <v:group style="position:absolute;left:5468;top:5014;width:10;height:20" coordorigin="5468,5014" coordsize="10,20">
              <v:shape style="position:absolute;left:5468;top:5014;width:10;height:20" coordorigin="5468,5014" coordsize="10,20" path="m5468,5034l5478,5034,5478,5014,5468,5014,5468,5034xe" filled="true" fillcolor="#000000" stroked="false">
                <v:path arrowok="t"/>
                <v:fill type="solid"/>
              </v:shape>
            </v:group>
            <v:group style="position:absolute;left:5468;top:5034;width:10;height:20" coordorigin="5468,5034" coordsize="10,20">
              <v:shape style="position:absolute;left:5468;top:5034;width:10;height:20" coordorigin="5468,5034" coordsize="10,20" path="m5468,5053l5478,5053,5478,5034,5468,5034,5468,5053xe" filled="true" fillcolor="#000000" stroked="false">
                <v:path arrowok="t"/>
                <v:fill type="solid"/>
              </v:shape>
            </v:group>
            <v:group style="position:absolute;left:5468;top:5053;width:10;height:20" coordorigin="5468,5053" coordsize="10,20">
              <v:shape style="position:absolute;left:5468;top:5053;width:10;height:20" coordorigin="5468,5053" coordsize="10,20" path="m5468,5072l5478,5072,5478,5053,5468,5053,5468,5072xe" filled="true" fillcolor="#000000" stroked="false">
                <v:path arrowok="t"/>
                <v:fill type="solid"/>
              </v:shape>
            </v:group>
            <v:group style="position:absolute;left:5468;top:5072;width:10;height:20" coordorigin="5468,5072" coordsize="10,20">
              <v:shape style="position:absolute;left:5468;top:5072;width:10;height:20" coordorigin="5468,5072" coordsize="10,20" path="m5468,5091l5478,5091,5478,5072,5468,5072,5468,5091xe" filled="true" fillcolor="#000000" stroked="false">
                <v:path arrowok="t"/>
                <v:fill type="solid"/>
              </v:shape>
            </v:group>
            <v:group style="position:absolute;left:5468;top:5091;width:10;height:20" coordorigin="5468,5091" coordsize="10,20">
              <v:shape style="position:absolute;left:5468;top:5091;width:10;height:20" coordorigin="5468,5091" coordsize="10,20" path="m5468,5110l5478,5110,5478,5091,5468,5091,5468,5110xe" filled="true" fillcolor="#000000" stroked="false">
                <v:path arrowok="t"/>
                <v:fill type="solid"/>
              </v:shape>
            </v:group>
            <v:group style="position:absolute;left:5468;top:5110;width:10;height:20" coordorigin="5468,5110" coordsize="10,20">
              <v:shape style="position:absolute;left:5468;top:5110;width:10;height:20" coordorigin="5468,5110" coordsize="10,20" path="m5468,5130l5478,5130,5478,5110,5468,5110,5468,5130xe" filled="true" fillcolor="#000000" stroked="false">
                <v:path arrowok="t"/>
                <v:fill type="solid"/>
              </v:shape>
            </v:group>
            <v:group style="position:absolute;left:5468;top:5130;width:10;height:20" coordorigin="5468,5130" coordsize="10,20">
              <v:shape style="position:absolute;left:5468;top:5130;width:10;height:20" coordorigin="5468,5130" coordsize="10,20" path="m5468,5149l5478,5149,5478,5130,5468,5130,5468,5149xe" filled="true" fillcolor="#000000" stroked="false">
                <v:path arrowok="t"/>
                <v:fill type="solid"/>
              </v:shape>
            </v:group>
            <v:group style="position:absolute;left:5468;top:5149;width:10;height:20" coordorigin="5468,5149" coordsize="10,20">
              <v:shape style="position:absolute;left:5468;top:5149;width:10;height:20" coordorigin="5468,5149" coordsize="10,20" path="m5468,5168l5478,5168,5478,5149,5468,5149,5468,5168xe" filled="true" fillcolor="#000000" stroked="false">
                <v:path arrowok="t"/>
                <v:fill type="solid"/>
              </v:shape>
            </v:group>
            <v:group style="position:absolute;left:5468;top:5168;width:10;height:20" coordorigin="5468,5168" coordsize="10,20">
              <v:shape style="position:absolute;left:5468;top:5168;width:10;height:20" coordorigin="5468,5168" coordsize="10,20" path="m5468,5187l5478,5187,5478,5168,5468,5168,5468,5187xe" filled="true" fillcolor="#000000" stroked="false">
                <v:path arrowok="t"/>
                <v:fill type="solid"/>
              </v:shape>
            </v:group>
            <v:group style="position:absolute;left:5468;top:5187;width:10;height:20" coordorigin="5468,5187" coordsize="10,20">
              <v:shape style="position:absolute;left:5468;top:5187;width:10;height:20" coordorigin="5468,5187" coordsize="10,20" path="m5468,5206l5478,5206,5478,5187,5468,5187,5468,5206xe" filled="true" fillcolor="#000000" stroked="false">
                <v:path arrowok="t"/>
                <v:fill type="solid"/>
              </v:shape>
            </v:group>
            <v:group style="position:absolute;left:5468;top:5206;width:10;height:20" coordorigin="5468,5206" coordsize="10,20">
              <v:shape style="position:absolute;left:5468;top:5206;width:10;height:20" coordorigin="5468,5206" coordsize="10,20" path="m5468,5226l5478,5226,5478,5206,5468,5206,5468,5226xe" filled="true" fillcolor="#000000" stroked="false">
                <v:path arrowok="t"/>
                <v:fill type="solid"/>
              </v:shape>
            </v:group>
            <v:group style="position:absolute;left:5468;top:5226;width:10;height:20" coordorigin="5468,5226" coordsize="10,20">
              <v:shape style="position:absolute;left:5468;top:5226;width:10;height:20" coordorigin="5468,5226" coordsize="10,20" path="m5468,5245l5478,5245,5478,5226,5468,5226,5468,5245xe" filled="true" fillcolor="#000000" stroked="false">
                <v:path arrowok="t"/>
                <v:fill type="solid"/>
              </v:shape>
            </v:group>
            <v:group style="position:absolute;left:5468;top:5245;width:10;height:20" coordorigin="5468,5245" coordsize="10,20">
              <v:shape style="position:absolute;left:5468;top:5245;width:10;height:20" coordorigin="5468,5245" coordsize="10,20" path="m5468,5264l5478,5264,5478,5245,5468,5245,5468,5264xe" filled="true" fillcolor="#000000" stroked="false">
                <v:path arrowok="t"/>
                <v:fill type="solid"/>
              </v:shape>
            </v:group>
            <v:group style="position:absolute;left:5468;top:5264;width:10;height:20" coordorigin="5468,5264" coordsize="10,20">
              <v:shape style="position:absolute;left:5468;top:5264;width:10;height:20" coordorigin="5468,5264" coordsize="10,20" path="m5468,5283l5478,5283,5478,5264,5468,5264,5468,5283xe" filled="true" fillcolor="#000000" stroked="false">
                <v:path arrowok="t"/>
                <v:fill type="solid"/>
              </v:shape>
            </v:group>
            <v:group style="position:absolute;left:5468;top:5283;width:10;height:20" coordorigin="5468,5283" coordsize="10,20">
              <v:shape style="position:absolute;left:5468;top:5283;width:10;height:20" coordorigin="5468,5283" coordsize="10,20" path="m5468,5302l5478,5302,5478,5283,5468,5283,5468,5302xe" filled="true" fillcolor="#000000" stroked="false">
                <v:path arrowok="t"/>
                <v:fill type="solid"/>
              </v:shape>
            </v:group>
            <v:group style="position:absolute;left:5468;top:5302;width:10;height:20" coordorigin="5468,5302" coordsize="10,20">
              <v:shape style="position:absolute;left:5468;top:5302;width:10;height:20" coordorigin="5468,5302" coordsize="10,20" path="m5468,5322l5478,5322,5478,5302,5468,5302,5468,5322xe" filled="true" fillcolor="#000000" stroked="false">
                <v:path arrowok="t"/>
                <v:fill type="solid"/>
              </v:shape>
            </v:group>
            <v:group style="position:absolute;left:5468;top:5322;width:10;height:20" coordorigin="5468,5322" coordsize="10,20">
              <v:shape style="position:absolute;left:5468;top:5322;width:10;height:20" coordorigin="5468,5322" coordsize="10,20" path="m5468,5341l5478,5341,5478,5322,5468,5322,5468,5341xe" filled="true" fillcolor="#000000" stroked="false">
                <v:path arrowok="t"/>
                <v:fill type="solid"/>
              </v:shape>
            </v:group>
            <v:group style="position:absolute;left:5468;top:5341;width:10;height:20" coordorigin="5468,5341" coordsize="10,20">
              <v:shape style="position:absolute;left:5468;top:5341;width:10;height:20" coordorigin="5468,5341" coordsize="10,20" path="m5468,5360l5478,5360,5478,5341,5468,5341,5468,5360xe" filled="true" fillcolor="#000000" stroked="false">
                <v:path arrowok="t"/>
                <v:fill type="solid"/>
              </v:shape>
            </v:group>
            <v:group style="position:absolute;left:5468;top:5360;width:10;height:20" coordorigin="5468,5360" coordsize="10,20">
              <v:shape style="position:absolute;left:5468;top:5360;width:10;height:20" coordorigin="5468,5360" coordsize="10,20" path="m5468,5379l5478,5379,5478,5360,5468,5360,5468,5379xe" filled="true" fillcolor="#000000" stroked="false">
                <v:path arrowok="t"/>
                <v:fill type="solid"/>
              </v:shape>
            </v:group>
            <v:group style="position:absolute;left:5468;top:5379;width:10;height:20" coordorigin="5468,5379" coordsize="10,20">
              <v:shape style="position:absolute;left:5468;top:5379;width:10;height:20" coordorigin="5468,5379" coordsize="10,20" path="m5468,5398l5478,5398,5478,5379,5468,5379,5468,5398xe" filled="true" fillcolor="#000000" stroked="false">
                <v:path arrowok="t"/>
                <v:fill type="solid"/>
              </v:shape>
            </v:group>
            <v:group style="position:absolute;left:5468;top:5398;width:10;height:20" coordorigin="5468,5398" coordsize="10,20">
              <v:shape style="position:absolute;left:5468;top:5398;width:10;height:20" coordorigin="5468,5398" coordsize="10,20" path="m5468,5418l5478,5418,5478,5398,5468,5398,5468,5418xe" filled="true" fillcolor="#000000" stroked="false">
                <v:path arrowok="t"/>
                <v:fill type="solid"/>
              </v:shape>
            </v:group>
            <v:group style="position:absolute;left:5468;top:5418;width:10;height:20" coordorigin="5468,5418" coordsize="10,20">
              <v:shape style="position:absolute;left:5468;top:5418;width:10;height:20" coordorigin="5468,5418" coordsize="10,20" path="m5468,5437l5478,5437,5478,5418,5468,5418,5468,5437xe" filled="true" fillcolor="#000000" stroked="false">
                <v:path arrowok="t"/>
                <v:fill type="solid"/>
              </v:shape>
            </v:group>
            <v:group style="position:absolute;left:5468;top:5437;width:10;height:20" coordorigin="5468,5437" coordsize="10,20">
              <v:shape style="position:absolute;left:5468;top:5437;width:10;height:20" coordorigin="5468,5437" coordsize="10,20" path="m5468,5456l5478,5456,5478,5437,5468,5437,5468,5456xe" filled="true" fillcolor="#000000" stroked="false">
                <v:path arrowok="t"/>
                <v:fill type="solid"/>
              </v:shape>
            </v:group>
            <v:group style="position:absolute;left:5468;top:5456;width:10;height:20" coordorigin="5468,5456" coordsize="10,20">
              <v:shape style="position:absolute;left:5468;top:5456;width:10;height:20" coordorigin="5468,5456" coordsize="10,20" path="m5468,5475l5478,5475,5478,5456,5468,5456,5468,5475xe" filled="true" fillcolor="#000000" stroked="false">
                <v:path arrowok="t"/>
                <v:fill type="solid"/>
              </v:shape>
            </v:group>
            <v:group style="position:absolute;left:5468;top:5475;width:10;height:20" coordorigin="5468,5475" coordsize="10,20">
              <v:shape style="position:absolute;left:5468;top:5475;width:10;height:20" coordorigin="5468,5475" coordsize="10,20" path="m5468,5494l5478,5494,5478,5475,5468,5475,5468,5494xe" filled="true" fillcolor="#000000" stroked="false">
                <v:path arrowok="t"/>
                <v:fill type="solid"/>
              </v:shape>
            </v:group>
            <v:group style="position:absolute;left:5468;top:5494;width:10;height:20" coordorigin="5468,5494" coordsize="10,20">
              <v:shape style="position:absolute;left:5468;top:5494;width:10;height:20" coordorigin="5468,5494" coordsize="10,20" path="m5468,5514l5478,5514,5478,5494,5468,5494,5468,5514xe" filled="true" fillcolor="#000000" stroked="false">
                <v:path arrowok="t"/>
                <v:fill type="solid"/>
              </v:shape>
            </v:group>
            <v:group style="position:absolute;left:5468;top:5514;width:10;height:20" coordorigin="5468,5514" coordsize="10,20">
              <v:shape style="position:absolute;left:5468;top:5514;width:10;height:20" coordorigin="5468,5514" coordsize="10,20" path="m5468,5533l5478,5533,5478,5514,5468,5514,5468,5533xe" filled="true" fillcolor="#000000" stroked="false">
                <v:path arrowok="t"/>
                <v:fill type="solid"/>
              </v:shape>
            </v:group>
            <v:group style="position:absolute;left:5468;top:5533;width:10;height:20" coordorigin="5468,5533" coordsize="10,20">
              <v:shape style="position:absolute;left:5468;top:5533;width:10;height:20" coordorigin="5468,5533" coordsize="10,20" path="m5468,5553l5478,5553,5478,5533,5468,5533,5468,5553xe" filled="true" fillcolor="#000000" stroked="false">
                <v:path arrowok="t"/>
                <v:fill type="solid"/>
              </v:shape>
            </v:group>
            <v:group style="position:absolute;left:5468;top:5553;width:10;height:20" coordorigin="5468,5553" coordsize="10,20">
              <v:shape style="position:absolute;left:5468;top:5553;width:10;height:20" coordorigin="5468,5553" coordsize="10,20" path="m5468,5572l5478,5572,5478,5553,5468,5553,5468,5572xe" filled="true" fillcolor="#000000" stroked="false">
                <v:path arrowok="t"/>
                <v:fill type="solid"/>
              </v:shape>
            </v:group>
            <v:group style="position:absolute;left:5468;top:5572;width:10;height:20" coordorigin="5468,5572" coordsize="10,20">
              <v:shape style="position:absolute;left:5468;top:5572;width:10;height:20" coordorigin="5468,5572" coordsize="10,20" path="m5468,5591l5478,5591,5478,5572,5468,5572,5468,5591xe" filled="true" fillcolor="#000000" stroked="false">
                <v:path arrowok="t"/>
                <v:fill type="solid"/>
              </v:shape>
            </v:group>
            <v:group style="position:absolute;left:5468;top:5591;width:10;height:20" coordorigin="5468,5591" coordsize="10,20">
              <v:shape style="position:absolute;left:5468;top:5591;width:10;height:20" coordorigin="5468,5591" coordsize="10,20" path="m5468,5610l5478,5610,5478,5591,5468,5591,5468,5610xe" filled="true" fillcolor="#000000" stroked="false">
                <v:path arrowok="t"/>
                <v:fill type="solid"/>
              </v:shape>
            </v:group>
            <v:group style="position:absolute;left:5468;top:5610;width:10;height:20" coordorigin="5468,5610" coordsize="10,20">
              <v:shape style="position:absolute;left:5468;top:5610;width:10;height:20" coordorigin="5468,5610" coordsize="10,20" path="m5468,5629l5478,5629,5478,5610,5468,5610,5468,5629xe" filled="true" fillcolor="#000000" stroked="false">
                <v:path arrowok="t"/>
                <v:fill type="solid"/>
              </v:shape>
            </v:group>
            <v:group style="position:absolute;left:5468;top:5629;width:10;height:20" coordorigin="5468,5629" coordsize="10,20">
              <v:shape style="position:absolute;left:5468;top:5629;width:10;height:20" coordorigin="5468,5629" coordsize="10,20" path="m5468,5649l5478,5649,5478,5629,5468,5629,5468,5649xe" filled="true" fillcolor="#000000" stroked="false">
                <v:path arrowok="t"/>
                <v:fill type="solid"/>
              </v:shape>
            </v:group>
            <v:group style="position:absolute;left:5468;top:5649;width:10;height:20" coordorigin="5468,5649" coordsize="10,20">
              <v:shape style="position:absolute;left:5468;top:5649;width:10;height:20" coordorigin="5468,5649" coordsize="10,20" path="m5468,5668l5478,5668,5478,5649,5468,5649,5468,5668xe" filled="true" fillcolor="#000000" stroked="false">
                <v:path arrowok="t"/>
                <v:fill type="solid"/>
              </v:shape>
            </v:group>
            <v:group style="position:absolute;left:5468;top:5668;width:10;height:20" coordorigin="5468,5668" coordsize="10,20">
              <v:shape style="position:absolute;left:5468;top:5668;width:10;height:20" coordorigin="5468,5668" coordsize="10,20" path="m5468,5687l5478,5687,5478,5668,5468,5668,5468,5687xe" filled="true" fillcolor="#000000" stroked="false">
                <v:path arrowok="t"/>
                <v:fill type="solid"/>
              </v:shape>
            </v:group>
            <v:group style="position:absolute;left:5468;top:5687;width:10;height:20" coordorigin="5468,5687" coordsize="10,20">
              <v:shape style="position:absolute;left:5468;top:5687;width:10;height:20" coordorigin="5468,5687" coordsize="10,20" path="m5468,5706l5478,5706,5478,5687,5468,5687,5468,5706xe" filled="true" fillcolor="#000000" stroked="false">
                <v:path arrowok="t"/>
                <v:fill type="solid"/>
              </v:shape>
            </v:group>
            <v:group style="position:absolute;left:5468;top:5706;width:10;height:20" coordorigin="5468,5706" coordsize="10,20">
              <v:shape style="position:absolute;left:5468;top:5706;width:10;height:20" coordorigin="5468,5706" coordsize="10,20" path="m5468,5725l5478,5725,5478,5706,5468,5706,5468,5725xe" filled="true" fillcolor="#000000" stroked="false">
                <v:path arrowok="t"/>
                <v:fill type="solid"/>
              </v:shape>
            </v:group>
            <v:group style="position:absolute;left:5468;top:5725;width:10;height:20" coordorigin="5468,5725" coordsize="10,20">
              <v:shape style="position:absolute;left:5468;top:5725;width:10;height:20" coordorigin="5468,5725" coordsize="10,20" path="m5468,5745l5478,5745,5478,5725,5468,5725,5468,5745xe" filled="true" fillcolor="#000000" stroked="false">
                <v:path arrowok="t"/>
                <v:fill type="solid"/>
              </v:shape>
            </v:group>
            <v:group style="position:absolute;left:5468;top:5745;width:10;height:20" coordorigin="5468,5745" coordsize="10,20">
              <v:shape style="position:absolute;left:5468;top:5745;width:10;height:20" coordorigin="5468,5745" coordsize="10,20" path="m5468,5764l5478,5764,5478,5745,5468,5745,5468,5764xe" filled="true" fillcolor="#000000" stroked="false">
                <v:path arrowok="t"/>
                <v:fill type="solid"/>
              </v:shape>
            </v:group>
            <v:group style="position:absolute;left:5468;top:5764;width:10;height:20" coordorigin="5468,5764" coordsize="10,20">
              <v:shape style="position:absolute;left:5468;top:5764;width:10;height:20" coordorigin="5468,5764" coordsize="10,20" path="m5468,5783l5478,5783,5478,5764,5468,5764,5468,5783xe" filled="true" fillcolor="#000000" stroked="false">
                <v:path arrowok="t"/>
                <v:fill type="solid"/>
              </v:shape>
            </v:group>
            <v:group style="position:absolute;left:5468;top:5783;width:10;height:20" coordorigin="5468,5783" coordsize="10,20">
              <v:shape style="position:absolute;left:5468;top:5783;width:10;height:20" coordorigin="5468,5783" coordsize="10,20" path="m5468,5802l5478,5802,5478,5783,5468,5783,5468,5802xe" filled="true" fillcolor="#000000" stroked="false">
                <v:path arrowok="t"/>
                <v:fill type="solid"/>
              </v:shape>
            </v:group>
            <v:group style="position:absolute;left:5468;top:5802;width:10;height:20" coordorigin="5468,5802" coordsize="10,20">
              <v:shape style="position:absolute;left:5468;top:5802;width:10;height:20" coordorigin="5468,5802" coordsize="10,20" path="m5468,5821l5478,5821,5478,5802,5468,5802,5468,5821xe" filled="true" fillcolor="#000000" stroked="false">
                <v:path arrowok="t"/>
                <v:fill type="solid"/>
              </v:shape>
            </v:group>
            <v:group style="position:absolute;left:5468;top:5821;width:10;height:20" coordorigin="5468,5821" coordsize="10,20">
              <v:shape style="position:absolute;left:5468;top:5821;width:10;height:20" coordorigin="5468,5821" coordsize="10,20" path="m5468,5841l5478,5841,5478,5821,5468,5821,5468,5841xe" filled="true" fillcolor="#000000" stroked="false">
                <v:path arrowok="t"/>
                <v:fill type="solid"/>
              </v:shape>
            </v:group>
            <v:group style="position:absolute;left:5468;top:5841;width:10;height:20" coordorigin="5468,5841" coordsize="10,20">
              <v:shape style="position:absolute;left:5468;top:5841;width:10;height:20" coordorigin="5468,5841" coordsize="10,20" path="m5468,5860l5478,5860,5478,5841,5468,5841,5468,5860xe" filled="true" fillcolor="#000000" stroked="false">
                <v:path arrowok="t"/>
                <v:fill type="solid"/>
              </v:shape>
            </v:group>
            <v:group style="position:absolute;left:5468;top:5860;width:10;height:20" coordorigin="5468,5860" coordsize="10,20">
              <v:shape style="position:absolute;left:5468;top:5860;width:10;height:20" coordorigin="5468,5860" coordsize="10,20" path="m5468,5879l5478,5879,5478,5860,5468,5860,5468,5879xe" filled="true" fillcolor="#000000" stroked="false">
                <v:path arrowok="t"/>
                <v:fill type="solid"/>
              </v:shape>
            </v:group>
            <v:group style="position:absolute;left:5468;top:5879;width:10;height:20" coordorigin="5468,5879" coordsize="10,20">
              <v:shape style="position:absolute;left:5468;top:5879;width:10;height:20" coordorigin="5468,5879" coordsize="10,20" path="m5468,5898l5478,5898,5478,5879,5468,5879,5468,5898xe" filled="true" fillcolor="#000000" stroked="false">
                <v:path arrowok="t"/>
                <v:fill type="solid"/>
              </v:shape>
            </v:group>
            <v:group style="position:absolute;left:5468;top:5898;width:10;height:20" coordorigin="5468,5898" coordsize="10,20">
              <v:shape style="position:absolute;left:5468;top:5898;width:10;height:20" coordorigin="5468,5898" coordsize="10,20" path="m5468,5917l5478,5917,5478,5898,5468,5898,5468,5917xe" filled="true" fillcolor="#000000" stroked="false">
                <v:path arrowok="t"/>
                <v:fill type="solid"/>
              </v:shape>
            </v:group>
            <v:group style="position:absolute;left:5468;top:5917;width:10;height:20" coordorigin="5468,5917" coordsize="10,20">
              <v:shape style="position:absolute;left:5468;top:5917;width:10;height:20" coordorigin="5468,5917" coordsize="10,20" path="m5468,5937l5478,5937,5478,5917,5468,5917,5468,5937xe" filled="true" fillcolor="#000000" stroked="false">
                <v:path arrowok="t"/>
                <v:fill type="solid"/>
              </v:shape>
            </v:group>
            <v:group style="position:absolute;left:5468;top:5937;width:10;height:20" coordorigin="5468,5937" coordsize="10,20">
              <v:shape style="position:absolute;left:5468;top:5937;width:10;height:20" coordorigin="5468,5937" coordsize="10,20" path="m5468,5956l5478,5956,5478,5937,5468,5937,5468,5956xe" filled="true" fillcolor="#000000" stroked="false">
                <v:path arrowok="t"/>
                <v:fill type="solid"/>
              </v:shape>
            </v:group>
            <v:group style="position:absolute;left:5468;top:5956;width:10;height:20" coordorigin="5468,5956" coordsize="10,20">
              <v:shape style="position:absolute;left:5468;top:5956;width:10;height:20" coordorigin="5468,5956" coordsize="10,20" path="m5468,5975l5478,5975,5478,5956,5468,5956,5468,5975xe" filled="true" fillcolor="#000000" stroked="false">
                <v:path arrowok="t"/>
                <v:fill type="solid"/>
              </v:shape>
            </v:group>
            <v:group style="position:absolute;left:5468;top:5975;width:10;height:20" coordorigin="5468,5975" coordsize="10,20">
              <v:shape style="position:absolute;left:5468;top:5975;width:10;height:20" coordorigin="5468,5975" coordsize="10,20" path="m5468,5994l5478,5994,5478,5975,5468,5975,5468,5994xe" filled="true" fillcolor="#000000" stroked="false">
                <v:path arrowok="t"/>
                <v:fill type="solid"/>
              </v:shape>
            </v:group>
            <v:group style="position:absolute;left:6371;top:4669;width:10;height:20" coordorigin="6371,4669" coordsize="10,20">
              <v:shape style="position:absolute;left:6371;top:4669;width:10;height:20" coordorigin="6371,4669" coordsize="10,20" path="m6371,4688l6380,4688,6380,4669,6371,4669,6371,4688xe" filled="true" fillcolor="#000000" stroked="false">
                <v:path arrowok="t"/>
                <v:fill type="solid"/>
              </v:shape>
            </v:group>
            <v:group style="position:absolute;left:6371;top:4688;width:10;height:20" coordorigin="6371,4688" coordsize="10,20">
              <v:shape style="position:absolute;left:6371;top:4688;width:10;height:20" coordorigin="6371,4688" coordsize="10,20" path="m6371,4707l6380,4707,6380,4688,6371,4688,6371,4707xe" filled="true" fillcolor="#000000" stroked="false">
                <v:path arrowok="t"/>
                <v:fill type="solid"/>
              </v:shape>
            </v:group>
            <v:group style="position:absolute;left:6371;top:4707;width:10;height:20" coordorigin="6371,4707" coordsize="10,20">
              <v:shape style="position:absolute;left:6371;top:4707;width:10;height:20" coordorigin="6371,4707" coordsize="10,20" path="m6371,4726l6380,4726,6380,4707,6371,4707,6371,4726xe" filled="true" fillcolor="#000000" stroked="false">
                <v:path arrowok="t"/>
                <v:fill type="solid"/>
              </v:shape>
            </v:group>
            <v:group style="position:absolute;left:6371;top:4726;width:10;height:20" coordorigin="6371,4726" coordsize="10,20">
              <v:shape style="position:absolute;left:6371;top:4726;width:10;height:20" coordorigin="6371,4726" coordsize="10,20" path="m6371,4746l6380,4746,6380,4726,6371,4726,6371,4746xe" filled="true" fillcolor="#000000" stroked="false">
                <v:path arrowok="t"/>
                <v:fill type="solid"/>
              </v:shape>
            </v:group>
            <v:group style="position:absolute;left:6371;top:4746;width:10;height:20" coordorigin="6371,4746" coordsize="10,20">
              <v:shape style="position:absolute;left:6371;top:4746;width:10;height:20" coordorigin="6371,4746" coordsize="10,20" path="m6371,4765l6380,4765,6380,4746,6371,4746,6371,4765xe" filled="true" fillcolor="#000000" stroked="false">
                <v:path arrowok="t"/>
                <v:fill type="solid"/>
              </v:shape>
            </v:group>
            <v:group style="position:absolute;left:6371;top:4765;width:10;height:20" coordorigin="6371,4765" coordsize="10,20">
              <v:shape style="position:absolute;left:6371;top:4765;width:10;height:20" coordorigin="6371,4765" coordsize="10,20" path="m6371,4784l6380,4784,6380,4765,6371,4765,6371,4784xe" filled="true" fillcolor="#000000" stroked="false">
                <v:path arrowok="t"/>
                <v:fill type="solid"/>
              </v:shape>
            </v:group>
            <v:group style="position:absolute;left:6371;top:4784;width:10;height:20" coordorigin="6371,4784" coordsize="10,20">
              <v:shape style="position:absolute;left:6371;top:4784;width:10;height:20" coordorigin="6371,4784" coordsize="10,20" path="m6371,4803l6380,4803,6380,4784,6371,4784,6371,4803xe" filled="true" fillcolor="#000000" stroked="false">
                <v:path arrowok="t"/>
                <v:fill type="solid"/>
              </v:shape>
            </v:group>
            <v:group style="position:absolute;left:6371;top:4803;width:10;height:20" coordorigin="6371,4803" coordsize="10,20">
              <v:shape style="position:absolute;left:6371;top:4803;width:10;height:20" coordorigin="6371,4803" coordsize="10,20" path="m6371,4822l6380,4822,6380,4803,6371,4803,6371,4822xe" filled="true" fillcolor="#000000" stroked="false">
                <v:path arrowok="t"/>
                <v:fill type="solid"/>
              </v:shape>
            </v:group>
            <v:group style="position:absolute;left:6371;top:4822;width:10;height:20" coordorigin="6371,4822" coordsize="10,20">
              <v:shape style="position:absolute;left:6371;top:4822;width:10;height:20" coordorigin="6371,4822" coordsize="10,20" path="m6371,4842l6380,4842,6380,4822,6371,4822,6371,4842xe" filled="true" fillcolor="#000000" stroked="false">
                <v:path arrowok="t"/>
                <v:fill type="solid"/>
              </v:shape>
            </v:group>
            <v:group style="position:absolute;left:6371;top:4842;width:10;height:20" coordorigin="6371,4842" coordsize="10,20">
              <v:shape style="position:absolute;left:6371;top:4842;width:10;height:20" coordorigin="6371,4842" coordsize="10,20" path="m6371,4861l6380,4861,6380,4842,6371,4842,6371,4861xe" filled="true" fillcolor="#000000" stroked="false">
                <v:path arrowok="t"/>
                <v:fill type="solid"/>
              </v:shape>
            </v:group>
            <v:group style="position:absolute;left:6371;top:4861;width:10;height:20" coordorigin="6371,4861" coordsize="10,20">
              <v:shape style="position:absolute;left:6371;top:4861;width:10;height:20" coordorigin="6371,4861" coordsize="10,20" path="m6371,4880l6380,4880,6380,4861,6371,4861,6371,4880xe" filled="true" fillcolor="#000000" stroked="false">
                <v:path arrowok="t"/>
                <v:fill type="solid"/>
              </v:shape>
            </v:group>
            <v:group style="position:absolute;left:6371;top:4880;width:10;height:20" coordorigin="6371,4880" coordsize="10,20">
              <v:shape style="position:absolute;left:6371;top:4880;width:10;height:20" coordorigin="6371,4880" coordsize="10,20" path="m6371,4899l6380,4899,6380,4880,6371,4880,6371,4899xe" filled="true" fillcolor="#000000" stroked="false">
                <v:path arrowok="t"/>
                <v:fill type="solid"/>
              </v:shape>
            </v:group>
            <v:group style="position:absolute;left:6371;top:4899;width:10;height:20" coordorigin="6371,4899" coordsize="10,20">
              <v:shape style="position:absolute;left:6371;top:4899;width:10;height:20" coordorigin="6371,4899" coordsize="10,20" path="m6371,4918l6380,4918,6380,4899,6371,4899,6371,4918xe" filled="true" fillcolor="#000000" stroked="false">
                <v:path arrowok="t"/>
                <v:fill type="solid"/>
              </v:shape>
            </v:group>
            <v:group style="position:absolute;left:6371;top:4918;width:10;height:20" coordorigin="6371,4918" coordsize="10,20">
              <v:shape style="position:absolute;left:6371;top:4918;width:10;height:20" coordorigin="6371,4918" coordsize="10,20" path="m6371,4938l6380,4938,6380,4918,6371,4918,6371,4938xe" filled="true" fillcolor="#000000" stroked="false">
                <v:path arrowok="t"/>
                <v:fill type="solid"/>
              </v:shape>
            </v:group>
            <v:group style="position:absolute;left:6371;top:4938;width:10;height:20" coordorigin="6371,4938" coordsize="10,20">
              <v:shape style="position:absolute;left:6371;top:4938;width:10;height:20" coordorigin="6371,4938" coordsize="10,20" path="m6371,4957l6380,4957,6380,4938,6371,4938,6371,4957xe" filled="true" fillcolor="#000000" stroked="false">
                <v:path arrowok="t"/>
                <v:fill type="solid"/>
              </v:shape>
            </v:group>
            <v:group style="position:absolute;left:6371;top:4957;width:10;height:20" coordorigin="6371,4957" coordsize="10,20">
              <v:shape style="position:absolute;left:6371;top:4957;width:10;height:20" coordorigin="6371,4957" coordsize="10,20" path="m6371,4976l6380,4976,6380,4957,6371,4957,6371,4976xe" filled="true" fillcolor="#000000" stroked="false">
                <v:path arrowok="t"/>
                <v:fill type="solid"/>
              </v:shape>
            </v:group>
            <v:group style="position:absolute;left:6371;top:4976;width:10;height:20" coordorigin="6371,4976" coordsize="10,20">
              <v:shape style="position:absolute;left:6371;top:4976;width:10;height:20" coordorigin="6371,4976" coordsize="10,20" path="m6371,4995l6380,4995,6380,4976,6371,4976,6371,4995xe" filled="true" fillcolor="#000000" stroked="false">
                <v:path arrowok="t"/>
                <v:fill type="solid"/>
              </v:shape>
            </v:group>
            <v:group style="position:absolute;left:6371;top:4995;width:10;height:20" coordorigin="6371,4995" coordsize="10,20">
              <v:shape style="position:absolute;left:6371;top:4995;width:10;height:20" coordorigin="6371,4995" coordsize="10,20" path="m6371,5014l6380,5014,6380,4995,6371,4995,6371,5014xe" filled="true" fillcolor="#000000" stroked="false">
                <v:path arrowok="t"/>
                <v:fill type="solid"/>
              </v:shape>
            </v:group>
            <v:group style="position:absolute;left:6371;top:5014;width:10;height:20" coordorigin="6371,5014" coordsize="10,20">
              <v:shape style="position:absolute;left:6371;top:5014;width:10;height:20" coordorigin="6371,5014" coordsize="10,20" path="m6371,5034l6380,5034,6380,5014,6371,5014,6371,5034xe" filled="true" fillcolor="#000000" stroked="false">
                <v:path arrowok="t"/>
                <v:fill type="solid"/>
              </v:shape>
            </v:group>
            <v:group style="position:absolute;left:6371;top:5034;width:10;height:20" coordorigin="6371,5034" coordsize="10,20">
              <v:shape style="position:absolute;left:6371;top:5034;width:10;height:20" coordorigin="6371,5034" coordsize="10,20" path="m6371,5053l6380,5053,6380,5034,6371,5034,6371,5053xe" filled="true" fillcolor="#000000" stroked="false">
                <v:path arrowok="t"/>
                <v:fill type="solid"/>
              </v:shape>
            </v:group>
            <v:group style="position:absolute;left:6371;top:5053;width:10;height:20" coordorigin="6371,5053" coordsize="10,20">
              <v:shape style="position:absolute;left:6371;top:5053;width:10;height:20" coordorigin="6371,5053" coordsize="10,20" path="m6371,5072l6380,5072,6380,5053,6371,5053,6371,5072xe" filled="true" fillcolor="#000000" stroked="false">
                <v:path arrowok="t"/>
                <v:fill type="solid"/>
              </v:shape>
            </v:group>
            <v:group style="position:absolute;left:6371;top:5072;width:10;height:20" coordorigin="6371,5072" coordsize="10,20">
              <v:shape style="position:absolute;left:6371;top:5072;width:10;height:20" coordorigin="6371,5072" coordsize="10,20" path="m6371,5091l6380,5091,6380,5072,6371,5072,6371,5091xe" filled="true" fillcolor="#000000" stroked="false">
                <v:path arrowok="t"/>
                <v:fill type="solid"/>
              </v:shape>
            </v:group>
            <v:group style="position:absolute;left:6371;top:5091;width:10;height:20" coordorigin="6371,5091" coordsize="10,20">
              <v:shape style="position:absolute;left:6371;top:5091;width:10;height:20" coordorigin="6371,5091" coordsize="10,20" path="m6371,5110l6380,5110,6380,5091,6371,5091,6371,5110xe" filled="true" fillcolor="#000000" stroked="false">
                <v:path arrowok="t"/>
                <v:fill type="solid"/>
              </v:shape>
            </v:group>
            <v:group style="position:absolute;left:6371;top:5110;width:10;height:20" coordorigin="6371,5110" coordsize="10,20">
              <v:shape style="position:absolute;left:6371;top:5110;width:10;height:20" coordorigin="6371,5110" coordsize="10,20" path="m6371,5130l6380,5130,6380,5110,6371,5110,6371,5130xe" filled="true" fillcolor="#000000" stroked="false">
                <v:path arrowok="t"/>
                <v:fill type="solid"/>
              </v:shape>
            </v:group>
            <v:group style="position:absolute;left:6371;top:5130;width:10;height:20" coordorigin="6371,5130" coordsize="10,20">
              <v:shape style="position:absolute;left:6371;top:5130;width:10;height:20" coordorigin="6371,5130" coordsize="10,20" path="m6371,5149l6380,5149,6380,5130,6371,5130,6371,5149xe" filled="true" fillcolor="#000000" stroked="false">
                <v:path arrowok="t"/>
                <v:fill type="solid"/>
              </v:shape>
            </v:group>
            <v:group style="position:absolute;left:6371;top:5149;width:10;height:20" coordorigin="6371,5149" coordsize="10,20">
              <v:shape style="position:absolute;left:6371;top:5149;width:10;height:20" coordorigin="6371,5149" coordsize="10,20" path="m6371,5168l6380,5168,6380,5149,6371,5149,6371,5168xe" filled="true" fillcolor="#000000" stroked="false">
                <v:path arrowok="t"/>
                <v:fill type="solid"/>
              </v:shape>
            </v:group>
            <v:group style="position:absolute;left:6371;top:5168;width:10;height:20" coordorigin="6371,5168" coordsize="10,20">
              <v:shape style="position:absolute;left:6371;top:5168;width:10;height:20" coordorigin="6371,5168" coordsize="10,20" path="m6371,5187l6380,5187,6380,5168,6371,5168,6371,5187xe" filled="true" fillcolor="#000000" stroked="false">
                <v:path arrowok="t"/>
                <v:fill type="solid"/>
              </v:shape>
            </v:group>
            <v:group style="position:absolute;left:6371;top:5187;width:10;height:20" coordorigin="6371,5187" coordsize="10,20">
              <v:shape style="position:absolute;left:6371;top:5187;width:10;height:20" coordorigin="6371,5187" coordsize="10,20" path="m6371,5206l6380,5206,6380,5187,6371,5187,6371,5206xe" filled="true" fillcolor="#000000" stroked="false">
                <v:path arrowok="t"/>
                <v:fill type="solid"/>
              </v:shape>
            </v:group>
            <v:group style="position:absolute;left:6371;top:5206;width:10;height:20" coordorigin="6371,5206" coordsize="10,20">
              <v:shape style="position:absolute;left:6371;top:5206;width:10;height:20" coordorigin="6371,5206" coordsize="10,20" path="m6371,5226l6380,5226,6380,5206,6371,5206,6371,5226xe" filled="true" fillcolor="#000000" stroked="false">
                <v:path arrowok="t"/>
                <v:fill type="solid"/>
              </v:shape>
            </v:group>
            <v:group style="position:absolute;left:6371;top:5226;width:10;height:20" coordorigin="6371,5226" coordsize="10,20">
              <v:shape style="position:absolute;left:6371;top:5226;width:10;height:20" coordorigin="6371,5226" coordsize="10,20" path="m6371,5245l6380,5245,6380,5226,6371,5226,6371,5245xe" filled="true" fillcolor="#000000" stroked="false">
                <v:path arrowok="t"/>
                <v:fill type="solid"/>
              </v:shape>
            </v:group>
            <v:group style="position:absolute;left:6371;top:5245;width:10;height:20" coordorigin="6371,5245" coordsize="10,20">
              <v:shape style="position:absolute;left:6371;top:5245;width:10;height:20" coordorigin="6371,5245" coordsize="10,20" path="m6371,5264l6380,5264,6380,5245,6371,5245,6371,5264xe" filled="true" fillcolor="#000000" stroked="false">
                <v:path arrowok="t"/>
                <v:fill type="solid"/>
              </v:shape>
            </v:group>
            <v:group style="position:absolute;left:6371;top:5264;width:10;height:20" coordorigin="6371,5264" coordsize="10,20">
              <v:shape style="position:absolute;left:6371;top:5264;width:10;height:20" coordorigin="6371,5264" coordsize="10,20" path="m6371,5283l6380,5283,6380,5264,6371,5264,6371,5283xe" filled="true" fillcolor="#000000" stroked="false">
                <v:path arrowok="t"/>
                <v:fill type="solid"/>
              </v:shape>
            </v:group>
            <v:group style="position:absolute;left:6371;top:5283;width:10;height:20" coordorigin="6371,5283" coordsize="10,20">
              <v:shape style="position:absolute;left:6371;top:5283;width:10;height:20" coordorigin="6371,5283" coordsize="10,20" path="m6371,5302l6380,5302,6380,5283,6371,5283,6371,5302xe" filled="true" fillcolor="#000000" stroked="false">
                <v:path arrowok="t"/>
                <v:fill type="solid"/>
              </v:shape>
            </v:group>
            <v:group style="position:absolute;left:6371;top:5302;width:10;height:20" coordorigin="6371,5302" coordsize="10,20">
              <v:shape style="position:absolute;left:6371;top:5302;width:10;height:20" coordorigin="6371,5302" coordsize="10,20" path="m6371,5322l6380,5322,6380,5302,6371,5302,6371,5322xe" filled="true" fillcolor="#000000" stroked="false">
                <v:path arrowok="t"/>
                <v:fill type="solid"/>
              </v:shape>
            </v:group>
            <v:group style="position:absolute;left:6371;top:5322;width:10;height:20" coordorigin="6371,5322" coordsize="10,20">
              <v:shape style="position:absolute;left:6371;top:5322;width:10;height:20" coordorigin="6371,5322" coordsize="10,20" path="m6371,5341l6380,5341,6380,5322,6371,5322,6371,5341xe" filled="true" fillcolor="#000000" stroked="false">
                <v:path arrowok="t"/>
                <v:fill type="solid"/>
              </v:shape>
            </v:group>
            <v:group style="position:absolute;left:6371;top:5341;width:10;height:20" coordorigin="6371,5341" coordsize="10,20">
              <v:shape style="position:absolute;left:6371;top:5341;width:10;height:20" coordorigin="6371,5341" coordsize="10,20" path="m6371,5360l6380,5360,6380,5341,6371,5341,6371,5360xe" filled="true" fillcolor="#000000" stroked="false">
                <v:path arrowok="t"/>
                <v:fill type="solid"/>
              </v:shape>
            </v:group>
            <v:group style="position:absolute;left:6371;top:5360;width:10;height:20" coordorigin="6371,5360" coordsize="10,20">
              <v:shape style="position:absolute;left:6371;top:5360;width:10;height:20" coordorigin="6371,5360" coordsize="10,20" path="m6371,5379l6380,5379,6380,5360,6371,5360,6371,5379xe" filled="true" fillcolor="#000000" stroked="false">
                <v:path arrowok="t"/>
                <v:fill type="solid"/>
              </v:shape>
            </v:group>
            <v:group style="position:absolute;left:6371;top:5379;width:10;height:20" coordorigin="6371,5379" coordsize="10,20">
              <v:shape style="position:absolute;left:6371;top:5379;width:10;height:20" coordorigin="6371,5379" coordsize="10,20" path="m6371,5398l6380,5398,6380,5379,6371,5379,6371,5398xe" filled="true" fillcolor="#000000" stroked="false">
                <v:path arrowok="t"/>
                <v:fill type="solid"/>
              </v:shape>
            </v:group>
            <v:group style="position:absolute;left:6371;top:5398;width:10;height:20" coordorigin="6371,5398" coordsize="10,20">
              <v:shape style="position:absolute;left:6371;top:5398;width:10;height:20" coordorigin="6371,5398" coordsize="10,20" path="m6371,5418l6380,5418,6380,5398,6371,5398,6371,5418xe" filled="true" fillcolor="#000000" stroked="false">
                <v:path arrowok="t"/>
                <v:fill type="solid"/>
              </v:shape>
            </v:group>
            <v:group style="position:absolute;left:6371;top:5418;width:10;height:20" coordorigin="6371,5418" coordsize="10,20">
              <v:shape style="position:absolute;left:6371;top:5418;width:10;height:20" coordorigin="6371,5418" coordsize="10,20" path="m6371,5437l6380,5437,6380,5418,6371,5418,6371,5437xe" filled="true" fillcolor="#000000" stroked="false">
                <v:path arrowok="t"/>
                <v:fill type="solid"/>
              </v:shape>
            </v:group>
            <v:group style="position:absolute;left:6371;top:5437;width:10;height:20" coordorigin="6371,5437" coordsize="10,20">
              <v:shape style="position:absolute;left:6371;top:5437;width:10;height:20" coordorigin="6371,5437" coordsize="10,20" path="m6371,5456l6380,5456,6380,5437,6371,5437,6371,5456xe" filled="true" fillcolor="#000000" stroked="false">
                <v:path arrowok="t"/>
                <v:fill type="solid"/>
              </v:shape>
            </v:group>
            <v:group style="position:absolute;left:6371;top:5456;width:10;height:20" coordorigin="6371,5456" coordsize="10,20">
              <v:shape style="position:absolute;left:6371;top:5456;width:10;height:20" coordorigin="6371,5456" coordsize="10,20" path="m6371,5475l6380,5475,6380,5456,6371,5456,6371,5475xe" filled="true" fillcolor="#000000" stroked="false">
                <v:path arrowok="t"/>
                <v:fill type="solid"/>
              </v:shape>
            </v:group>
            <v:group style="position:absolute;left:6371;top:5475;width:10;height:20" coordorigin="6371,5475" coordsize="10,20">
              <v:shape style="position:absolute;left:6371;top:5475;width:10;height:20" coordorigin="6371,5475" coordsize="10,20" path="m6371,5494l6380,5494,6380,5475,6371,5475,6371,5494xe" filled="true" fillcolor="#000000" stroked="false">
                <v:path arrowok="t"/>
                <v:fill type="solid"/>
              </v:shape>
            </v:group>
            <v:group style="position:absolute;left:6371;top:5494;width:10;height:20" coordorigin="6371,5494" coordsize="10,20">
              <v:shape style="position:absolute;left:6371;top:5494;width:10;height:20" coordorigin="6371,5494" coordsize="10,20" path="m6371,5514l6380,5514,6380,5494,6371,5494,6371,5514xe" filled="true" fillcolor="#000000" stroked="false">
                <v:path arrowok="t"/>
                <v:fill type="solid"/>
              </v:shape>
            </v:group>
            <v:group style="position:absolute;left:6371;top:5514;width:10;height:20" coordorigin="6371,5514" coordsize="10,20">
              <v:shape style="position:absolute;left:6371;top:5514;width:10;height:20" coordorigin="6371,5514" coordsize="10,20" path="m6371,5533l6380,5533,6380,5514,6371,5514,6371,5533xe" filled="true" fillcolor="#000000" stroked="false">
                <v:path arrowok="t"/>
                <v:fill type="solid"/>
              </v:shape>
            </v:group>
            <v:group style="position:absolute;left:6371;top:5533;width:10;height:20" coordorigin="6371,5533" coordsize="10,20">
              <v:shape style="position:absolute;left:6371;top:5533;width:10;height:20" coordorigin="6371,5533" coordsize="10,20" path="m6371,5553l6380,5553,6380,5533,6371,5533,6371,5553xe" filled="true" fillcolor="#000000" stroked="false">
                <v:path arrowok="t"/>
                <v:fill type="solid"/>
              </v:shape>
            </v:group>
            <v:group style="position:absolute;left:6371;top:5553;width:10;height:20" coordorigin="6371,5553" coordsize="10,20">
              <v:shape style="position:absolute;left:6371;top:5553;width:10;height:20" coordorigin="6371,5553" coordsize="10,20" path="m6371,5572l6380,5572,6380,5553,6371,5553,6371,5572xe" filled="true" fillcolor="#000000" stroked="false">
                <v:path arrowok="t"/>
                <v:fill type="solid"/>
              </v:shape>
            </v:group>
            <v:group style="position:absolute;left:6371;top:5572;width:10;height:20" coordorigin="6371,5572" coordsize="10,20">
              <v:shape style="position:absolute;left:6371;top:5572;width:10;height:20" coordorigin="6371,5572" coordsize="10,20" path="m6371,5591l6380,5591,6380,5572,6371,5572,6371,5591xe" filled="true" fillcolor="#000000" stroked="false">
                <v:path arrowok="t"/>
                <v:fill type="solid"/>
              </v:shape>
            </v:group>
            <v:group style="position:absolute;left:6371;top:5591;width:10;height:20" coordorigin="6371,5591" coordsize="10,20">
              <v:shape style="position:absolute;left:6371;top:5591;width:10;height:20" coordorigin="6371,5591" coordsize="10,20" path="m6371,5610l6380,5610,6380,5591,6371,5591,6371,5610xe" filled="true" fillcolor="#000000" stroked="false">
                <v:path arrowok="t"/>
                <v:fill type="solid"/>
              </v:shape>
            </v:group>
            <v:group style="position:absolute;left:6371;top:5610;width:10;height:20" coordorigin="6371,5610" coordsize="10,20">
              <v:shape style="position:absolute;left:6371;top:5610;width:10;height:20" coordorigin="6371,5610" coordsize="10,20" path="m6371,5629l6380,5629,6380,5610,6371,5610,6371,5629xe" filled="true" fillcolor="#000000" stroked="false">
                <v:path arrowok="t"/>
                <v:fill type="solid"/>
              </v:shape>
            </v:group>
            <v:group style="position:absolute;left:6371;top:5629;width:10;height:20" coordorigin="6371,5629" coordsize="10,20">
              <v:shape style="position:absolute;left:6371;top:5629;width:10;height:20" coordorigin="6371,5629" coordsize="10,20" path="m6371,5649l6380,5649,6380,5629,6371,5629,6371,5649xe" filled="true" fillcolor="#000000" stroked="false">
                <v:path arrowok="t"/>
                <v:fill type="solid"/>
              </v:shape>
            </v:group>
            <v:group style="position:absolute;left:6371;top:5649;width:10;height:20" coordorigin="6371,5649" coordsize="10,20">
              <v:shape style="position:absolute;left:6371;top:5649;width:10;height:20" coordorigin="6371,5649" coordsize="10,20" path="m6371,5668l6380,5668,6380,5649,6371,5649,6371,5668xe" filled="true" fillcolor="#000000" stroked="false">
                <v:path arrowok="t"/>
                <v:fill type="solid"/>
              </v:shape>
            </v:group>
            <v:group style="position:absolute;left:6371;top:5668;width:10;height:20" coordorigin="6371,5668" coordsize="10,20">
              <v:shape style="position:absolute;left:6371;top:5668;width:10;height:20" coordorigin="6371,5668" coordsize="10,20" path="m6371,5687l6380,5687,6380,5668,6371,5668,6371,5687xe" filled="true" fillcolor="#000000" stroked="false">
                <v:path arrowok="t"/>
                <v:fill type="solid"/>
              </v:shape>
            </v:group>
            <v:group style="position:absolute;left:6371;top:5687;width:10;height:20" coordorigin="6371,5687" coordsize="10,20">
              <v:shape style="position:absolute;left:6371;top:5687;width:10;height:20" coordorigin="6371,5687" coordsize="10,20" path="m6371,5706l6380,5706,6380,5687,6371,5687,6371,5706xe" filled="true" fillcolor="#000000" stroked="false">
                <v:path arrowok="t"/>
                <v:fill type="solid"/>
              </v:shape>
            </v:group>
            <v:group style="position:absolute;left:6371;top:5706;width:10;height:20" coordorigin="6371,5706" coordsize="10,20">
              <v:shape style="position:absolute;left:6371;top:5706;width:10;height:20" coordorigin="6371,5706" coordsize="10,20" path="m6371,5725l6380,5725,6380,5706,6371,5706,6371,5725xe" filled="true" fillcolor="#000000" stroked="false">
                <v:path arrowok="t"/>
                <v:fill type="solid"/>
              </v:shape>
            </v:group>
            <v:group style="position:absolute;left:6371;top:5725;width:10;height:20" coordorigin="6371,5725" coordsize="10,20">
              <v:shape style="position:absolute;left:6371;top:5725;width:10;height:20" coordorigin="6371,5725" coordsize="10,20" path="m6371,5745l6380,5745,6380,5725,6371,5725,6371,5745xe" filled="true" fillcolor="#000000" stroked="false">
                <v:path arrowok="t"/>
                <v:fill type="solid"/>
              </v:shape>
            </v:group>
            <v:group style="position:absolute;left:6371;top:5745;width:10;height:20" coordorigin="6371,5745" coordsize="10,20">
              <v:shape style="position:absolute;left:6371;top:5745;width:10;height:20" coordorigin="6371,5745" coordsize="10,20" path="m6371,5764l6380,5764,6380,5745,6371,5745,6371,5764xe" filled="true" fillcolor="#000000" stroked="false">
                <v:path arrowok="t"/>
                <v:fill type="solid"/>
              </v:shape>
            </v:group>
            <v:group style="position:absolute;left:6371;top:5764;width:10;height:20" coordorigin="6371,5764" coordsize="10,20">
              <v:shape style="position:absolute;left:6371;top:5764;width:10;height:20" coordorigin="6371,5764" coordsize="10,20" path="m6371,5783l6380,5783,6380,5764,6371,5764,6371,5783xe" filled="true" fillcolor="#000000" stroked="false">
                <v:path arrowok="t"/>
                <v:fill type="solid"/>
              </v:shape>
            </v:group>
            <v:group style="position:absolute;left:6371;top:5783;width:10;height:20" coordorigin="6371,5783" coordsize="10,20">
              <v:shape style="position:absolute;left:6371;top:5783;width:10;height:20" coordorigin="6371,5783" coordsize="10,20" path="m6371,5802l6380,5802,6380,5783,6371,5783,6371,5802xe" filled="true" fillcolor="#000000" stroked="false">
                <v:path arrowok="t"/>
                <v:fill type="solid"/>
              </v:shape>
            </v:group>
            <v:group style="position:absolute;left:6371;top:5802;width:10;height:20" coordorigin="6371,5802" coordsize="10,20">
              <v:shape style="position:absolute;left:6371;top:5802;width:10;height:20" coordorigin="6371,5802" coordsize="10,20" path="m6371,5821l6380,5821,6380,5802,6371,5802,6371,5821xe" filled="true" fillcolor="#000000" stroked="false">
                <v:path arrowok="t"/>
                <v:fill type="solid"/>
              </v:shape>
            </v:group>
            <v:group style="position:absolute;left:6371;top:5821;width:10;height:20" coordorigin="6371,5821" coordsize="10,20">
              <v:shape style="position:absolute;left:6371;top:5821;width:10;height:20" coordorigin="6371,5821" coordsize="10,20" path="m6371,5841l6380,5841,6380,5821,6371,5821,6371,5841xe" filled="true" fillcolor="#000000" stroked="false">
                <v:path arrowok="t"/>
                <v:fill type="solid"/>
              </v:shape>
            </v:group>
            <v:group style="position:absolute;left:6371;top:5841;width:10;height:20" coordorigin="6371,5841" coordsize="10,20">
              <v:shape style="position:absolute;left:6371;top:5841;width:10;height:20" coordorigin="6371,5841" coordsize="10,20" path="m6371,5860l6380,5860,6380,5841,6371,5841,6371,5860xe" filled="true" fillcolor="#000000" stroked="false">
                <v:path arrowok="t"/>
                <v:fill type="solid"/>
              </v:shape>
            </v:group>
            <v:group style="position:absolute;left:6371;top:5860;width:10;height:20" coordorigin="6371,5860" coordsize="10,20">
              <v:shape style="position:absolute;left:6371;top:5860;width:10;height:20" coordorigin="6371,5860" coordsize="10,20" path="m6371,5879l6380,5879,6380,5860,6371,5860,6371,5879xe" filled="true" fillcolor="#000000" stroked="false">
                <v:path arrowok="t"/>
                <v:fill type="solid"/>
              </v:shape>
            </v:group>
            <v:group style="position:absolute;left:6371;top:5879;width:10;height:20" coordorigin="6371,5879" coordsize="10,20">
              <v:shape style="position:absolute;left:6371;top:5879;width:10;height:20" coordorigin="6371,5879" coordsize="10,20" path="m6371,5898l6380,5898,6380,5879,6371,5879,6371,5898xe" filled="true" fillcolor="#000000" stroked="false">
                <v:path arrowok="t"/>
                <v:fill type="solid"/>
              </v:shape>
            </v:group>
            <v:group style="position:absolute;left:6371;top:5898;width:10;height:20" coordorigin="6371,5898" coordsize="10,20">
              <v:shape style="position:absolute;left:6371;top:5898;width:10;height:20" coordorigin="6371,5898" coordsize="10,20" path="m6371,5917l6380,5917,6380,5898,6371,5898,6371,5917xe" filled="true" fillcolor="#000000" stroked="false">
                <v:path arrowok="t"/>
                <v:fill type="solid"/>
              </v:shape>
            </v:group>
            <v:group style="position:absolute;left:6371;top:5917;width:10;height:20" coordorigin="6371,5917" coordsize="10,20">
              <v:shape style="position:absolute;left:6371;top:5917;width:10;height:20" coordorigin="6371,5917" coordsize="10,20" path="m6371,5937l6380,5937,6380,5917,6371,5917,6371,5937xe" filled="true" fillcolor="#000000" stroked="false">
                <v:path arrowok="t"/>
                <v:fill type="solid"/>
              </v:shape>
            </v:group>
            <v:group style="position:absolute;left:6371;top:5937;width:10;height:20" coordorigin="6371,5937" coordsize="10,20">
              <v:shape style="position:absolute;left:6371;top:5937;width:10;height:20" coordorigin="6371,5937" coordsize="10,20" path="m6371,5956l6380,5956,6380,5937,6371,5937,6371,5956xe" filled="true" fillcolor="#000000" stroked="false">
                <v:path arrowok="t"/>
                <v:fill type="solid"/>
              </v:shape>
            </v:group>
            <v:group style="position:absolute;left:6371;top:5956;width:10;height:20" coordorigin="6371,5956" coordsize="10,20">
              <v:shape style="position:absolute;left:6371;top:5956;width:10;height:20" coordorigin="6371,5956" coordsize="10,20" path="m6371,5975l6380,5975,6380,5956,6371,5956,6371,5975xe" filled="true" fillcolor="#000000" stroked="false">
                <v:path arrowok="t"/>
                <v:fill type="solid"/>
              </v:shape>
            </v:group>
            <v:group style="position:absolute;left:6371;top:5975;width:10;height:20" coordorigin="6371,5975" coordsize="10,20">
              <v:shape style="position:absolute;left:6371;top:5975;width:10;height:20" coordorigin="6371,5975" coordsize="10,20" path="m6371,5994l6380,5994,6380,5975,6371,5975,6371,5994xe" filled="true" fillcolor="#000000" stroked="false">
                <v:path arrowok="t"/>
                <v:fill type="solid"/>
              </v:shape>
            </v:group>
            <v:group style="position:absolute;left:6940;top:4669;width:10;height:20" coordorigin="6940,4669" coordsize="10,20">
              <v:shape style="position:absolute;left:6940;top:4669;width:10;height:20" coordorigin="6940,4669" coordsize="10,20" path="m6940,4688l6949,4688,6949,4669,6940,4669,6940,4688xe" filled="true" fillcolor="#000000" stroked="false">
                <v:path arrowok="t"/>
                <v:fill type="solid"/>
              </v:shape>
            </v:group>
            <v:group style="position:absolute;left:6940;top:4688;width:10;height:20" coordorigin="6940,4688" coordsize="10,20">
              <v:shape style="position:absolute;left:6940;top:4688;width:10;height:20" coordorigin="6940,4688" coordsize="10,20" path="m6940,4707l6949,4707,6949,4688,6940,4688,6940,4707xe" filled="true" fillcolor="#000000" stroked="false">
                <v:path arrowok="t"/>
                <v:fill type="solid"/>
              </v:shape>
            </v:group>
            <v:group style="position:absolute;left:6940;top:4707;width:10;height:20" coordorigin="6940,4707" coordsize="10,20">
              <v:shape style="position:absolute;left:6940;top:4707;width:10;height:20" coordorigin="6940,4707" coordsize="10,20" path="m6940,4726l6949,4726,6949,4707,6940,4707,6940,4726xe" filled="true" fillcolor="#000000" stroked="false">
                <v:path arrowok="t"/>
                <v:fill type="solid"/>
              </v:shape>
            </v:group>
            <v:group style="position:absolute;left:6940;top:4726;width:10;height:20" coordorigin="6940,4726" coordsize="10,20">
              <v:shape style="position:absolute;left:6940;top:4726;width:10;height:20" coordorigin="6940,4726" coordsize="10,20" path="m6940,4746l6949,4746,6949,4726,6940,4726,6940,4746xe" filled="true" fillcolor="#000000" stroked="false">
                <v:path arrowok="t"/>
                <v:fill type="solid"/>
              </v:shape>
            </v:group>
            <v:group style="position:absolute;left:6940;top:4746;width:10;height:20" coordorigin="6940,4746" coordsize="10,20">
              <v:shape style="position:absolute;left:6940;top:4746;width:10;height:20" coordorigin="6940,4746" coordsize="10,20" path="m6940,4765l6949,4765,6949,4746,6940,4746,6940,4765xe" filled="true" fillcolor="#000000" stroked="false">
                <v:path arrowok="t"/>
                <v:fill type="solid"/>
              </v:shape>
            </v:group>
            <v:group style="position:absolute;left:6940;top:4765;width:10;height:20" coordorigin="6940,4765" coordsize="10,20">
              <v:shape style="position:absolute;left:6940;top:4765;width:10;height:20" coordorigin="6940,4765" coordsize="10,20" path="m6940,4784l6949,4784,6949,4765,6940,4765,6940,4784xe" filled="true" fillcolor="#000000" stroked="false">
                <v:path arrowok="t"/>
                <v:fill type="solid"/>
              </v:shape>
            </v:group>
            <v:group style="position:absolute;left:6940;top:4784;width:10;height:20" coordorigin="6940,4784" coordsize="10,20">
              <v:shape style="position:absolute;left:6940;top:4784;width:10;height:20" coordorigin="6940,4784" coordsize="10,20" path="m6940,4803l6949,4803,6949,4784,6940,4784,6940,4803xe" filled="true" fillcolor="#000000" stroked="false">
                <v:path arrowok="t"/>
                <v:fill type="solid"/>
              </v:shape>
            </v:group>
            <v:group style="position:absolute;left:6940;top:4803;width:10;height:20" coordorigin="6940,4803" coordsize="10,20">
              <v:shape style="position:absolute;left:6940;top:4803;width:10;height:20" coordorigin="6940,4803" coordsize="10,20" path="m6940,4822l6949,4822,6949,4803,6940,4803,6940,4822xe" filled="true" fillcolor="#000000" stroked="false">
                <v:path arrowok="t"/>
                <v:fill type="solid"/>
              </v:shape>
            </v:group>
            <v:group style="position:absolute;left:6940;top:4822;width:10;height:20" coordorigin="6940,4822" coordsize="10,20">
              <v:shape style="position:absolute;left:6940;top:4822;width:10;height:20" coordorigin="6940,4822" coordsize="10,20" path="m6940,4842l6949,4842,6949,4822,6940,4822,6940,4842xe" filled="true" fillcolor="#000000" stroked="false">
                <v:path arrowok="t"/>
                <v:fill type="solid"/>
              </v:shape>
            </v:group>
            <v:group style="position:absolute;left:6940;top:4842;width:10;height:20" coordorigin="6940,4842" coordsize="10,20">
              <v:shape style="position:absolute;left:6940;top:4842;width:10;height:20" coordorigin="6940,4842" coordsize="10,20" path="m6940,4861l6949,4861,6949,4842,6940,4842,6940,4861xe" filled="true" fillcolor="#000000" stroked="false">
                <v:path arrowok="t"/>
                <v:fill type="solid"/>
              </v:shape>
            </v:group>
            <v:group style="position:absolute;left:6940;top:4861;width:10;height:20" coordorigin="6940,4861" coordsize="10,20">
              <v:shape style="position:absolute;left:6940;top:4861;width:10;height:20" coordorigin="6940,4861" coordsize="10,20" path="m6940,4880l6949,4880,6949,4861,6940,4861,6940,4880xe" filled="true" fillcolor="#000000" stroked="false">
                <v:path arrowok="t"/>
                <v:fill type="solid"/>
              </v:shape>
            </v:group>
            <v:group style="position:absolute;left:6940;top:4880;width:10;height:20" coordorigin="6940,4880" coordsize="10,20">
              <v:shape style="position:absolute;left:6940;top:4880;width:10;height:20" coordorigin="6940,4880" coordsize="10,20" path="m6940,4899l6949,4899,6949,4880,6940,4880,6940,4899xe" filled="true" fillcolor="#000000" stroked="false">
                <v:path arrowok="t"/>
                <v:fill type="solid"/>
              </v:shape>
            </v:group>
            <v:group style="position:absolute;left:6940;top:4899;width:10;height:20" coordorigin="6940,4899" coordsize="10,20">
              <v:shape style="position:absolute;left:6940;top:4899;width:10;height:20" coordorigin="6940,4899" coordsize="10,20" path="m6940,4918l6949,4918,6949,4899,6940,4899,6940,4918xe" filled="true" fillcolor="#000000" stroked="false">
                <v:path arrowok="t"/>
                <v:fill type="solid"/>
              </v:shape>
            </v:group>
            <v:group style="position:absolute;left:6940;top:4918;width:10;height:20" coordorigin="6940,4918" coordsize="10,20">
              <v:shape style="position:absolute;left:6940;top:4918;width:10;height:20" coordorigin="6940,4918" coordsize="10,20" path="m6940,4938l6949,4938,6949,4918,6940,4918,6940,4938xe" filled="true" fillcolor="#000000" stroked="false">
                <v:path arrowok="t"/>
                <v:fill type="solid"/>
              </v:shape>
            </v:group>
            <v:group style="position:absolute;left:6940;top:4938;width:10;height:20" coordorigin="6940,4938" coordsize="10,20">
              <v:shape style="position:absolute;left:6940;top:4938;width:10;height:20" coordorigin="6940,4938" coordsize="10,20" path="m6940,4957l6949,4957,6949,4938,6940,4938,6940,4957xe" filled="true" fillcolor="#000000" stroked="false">
                <v:path arrowok="t"/>
                <v:fill type="solid"/>
              </v:shape>
            </v:group>
            <v:group style="position:absolute;left:6940;top:4957;width:10;height:20" coordorigin="6940,4957" coordsize="10,20">
              <v:shape style="position:absolute;left:6940;top:4957;width:10;height:20" coordorigin="6940,4957" coordsize="10,20" path="m6940,4976l6949,4976,6949,4957,6940,4957,6940,4976xe" filled="true" fillcolor="#000000" stroked="false">
                <v:path arrowok="t"/>
                <v:fill type="solid"/>
              </v:shape>
            </v:group>
            <v:group style="position:absolute;left:6940;top:4976;width:10;height:20" coordorigin="6940,4976" coordsize="10,20">
              <v:shape style="position:absolute;left:6940;top:4976;width:10;height:20" coordorigin="6940,4976" coordsize="10,20" path="m6940,4995l6949,4995,6949,4976,6940,4976,6940,4995xe" filled="true" fillcolor="#000000" stroked="false">
                <v:path arrowok="t"/>
                <v:fill type="solid"/>
              </v:shape>
            </v:group>
            <v:group style="position:absolute;left:6940;top:4995;width:10;height:20" coordorigin="6940,4995" coordsize="10,20">
              <v:shape style="position:absolute;left:6940;top:4995;width:10;height:20" coordorigin="6940,4995" coordsize="10,20" path="m6940,5014l6949,5014,6949,4995,6940,4995,6940,5014xe" filled="true" fillcolor="#000000" stroked="false">
                <v:path arrowok="t"/>
                <v:fill type="solid"/>
              </v:shape>
            </v:group>
            <v:group style="position:absolute;left:6940;top:5014;width:10;height:20" coordorigin="6940,5014" coordsize="10,20">
              <v:shape style="position:absolute;left:6940;top:5014;width:10;height:20" coordorigin="6940,5014" coordsize="10,20" path="m6940,5034l6949,5034,6949,5014,6940,5014,6940,5034xe" filled="true" fillcolor="#000000" stroked="false">
                <v:path arrowok="t"/>
                <v:fill type="solid"/>
              </v:shape>
            </v:group>
            <v:group style="position:absolute;left:6940;top:5034;width:10;height:20" coordorigin="6940,5034" coordsize="10,20">
              <v:shape style="position:absolute;left:6940;top:5034;width:10;height:20" coordorigin="6940,5034" coordsize="10,20" path="m6940,5053l6949,5053,6949,5034,6940,5034,6940,5053xe" filled="true" fillcolor="#000000" stroked="false">
                <v:path arrowok="t"/>
                <v:fill type="solid"/>
              </v:shape>
            </v:group>
            <v:group style="position:absolute;left:6940;top:5053;width:10;height:20" coordorigin="6940,5053" coordsize="10,20">
              <v:shape style="position:absolute;left:6940;top:5053;width:10;height:20" coordorigin="6940,5053" coordsize="10,20" path="m6940,5072l6949,5072,6949,5053,6940,5053,6940,5072xe" filled="true" fillcolor="#000000" stroked="false">
                <v:path arrowok="t"/>
                <v:fill type="solid"/>
              </v:shape>
            </v:group>
            <v:group style="position:absolute;left:6940;top:5072;width:10;height:20" coordorigin="6940,5072" coordsize="10,20">
              <v:shape style="position:absolute;left:6940;top:5072;width:10;height:20" coordorigin="6940,5072" coordsize="10,20" path="m6940,5091l6949,5091,6949,5072,6940,5072,6940,5091xe" filled="true" fillcolor="#000000" stroked="false">
                <v:path arrowok="t"/>
                <v:fill type="solid"/>
              </v:shape>
            </v:group>
            <v:group style="position:absolute;left:6940;top:5091;width:10;height:20" coordorigin="6940,5091" coordsize="10,20">
              <v:shape style="position:absolute;left:6940;top:5091;width:10;height:20" coordorigin="6940,5091" coordsize="10,20" path="m6940,5110l6949,5110,6949,5091,6940,5091,6940,5110xe" filled="true" fillcolor="#000000" stroked="false">
                <v:path arrowok="t"/>
                <v:fill type="solid"/>
              </v:shape>
            </v:group>
            <v:group style="position:absolute;left:6940;top:5110;width:10;height:20" coordorigin="6940,5110" coordsize="10,20">
              <v:shape style="position:absolute;left:6940;top:5110;width:10;height:20" coordorigin="6940,5110" coordsize="10,20" path="m6940,5130l6949,5130,6949,5110,6940,5110,6940,5130xe" filled="true" fillcolor="#000000" stroked="false">
                <v:path arrowok="t"/>
                <v:fill type="solid"/>
              </v:shape>
            </v:group>
            <v:group style="position:absolute;left:6940;top:5130;width:10;height:20" coordorigin="6940,5130" coordsize="10,20">
              <v:shape style="position:absolute;left:6940;top:5130;width:10;height:20" coordorigin="6940,5130" coordsize="10,20" path="m6940,5149l6949,5149,6949,5130,6940,5130,6940,5149xe" filled="true" fillcolor="#000000" stroked="false">
                <v:path arrowok="t"/>
                <v:fill type="solid"/>
              </v:shape>
            </v:group>
            <v:group style="position:absolute;left:6940;top:5149;width:10;height:20" coordorigin="6940,5149" coordsize="10,20">
              <v:shape style="position:absolute;left:6940;top:5149;width:10;height:20" coordorigin="6940,5149" coordsize="10,20" path="m6940,5168l6949,5168,6949,5149,6940,5149,6940,5168xe" filled="true" fillcolor="#000000" stroked="false">
                <v:path arrowok="t"/>
                <v:fill type="solid"/>
              </v:shape>
            </v:group>
            <v:group style="position:absolute;left:6940;top:5168;width:10;height:20" coordorigin="6940,5168" coordsize="10,20">
              <v:shape style="position:absolute;left:6940;top:5168;width:10;height:20" coordorigin="6940,5168" coordsize="10,20" path="m6940,5187l6949,5187,6949,5168,6940,5168,6940,5187xe" filled="true" fillcolor="#000000" stroked="false">
                <v:path arrowok="t"/>
                <v:fill type="solid"/>
              </v:shape>
            </v:group>
            <v:group style="position:absolute;left:6940;top:5187;width:10;height:20" coordorigin="6940,5187" coordsize="10,20">
              <v:shape style="position:absolute;left:6940;top:5187;width:10;height:20" coordorigin="6940,5187" coordsize="10,20" path="m6940,5206l6949,5206,6949,5187,6940,5187,6940,5206xe" filled="true" fillcolor="#000000" stroked="false">
                <v:path arrowok="t"/>
                <v:fill type="solid"/>
              </v:shape>
            </v:group>
            <v:group style="position:absolute;left:6940;top:5206;width:10;height:20" coordorigin="6940,5206" coordsize="10,20">
              <v:shape style="position:absolute;left:6940;top:5206;width:10;height:20" coordorigin="6940,5206" coordsize="10,20" path="m6940,5226l6949,5226,6949,5206,6940,5206,6940,5226xe" filled="true" fillcolor="#000000" stroked="false">
                <v:path arrowok="t"/>
                <v:fill type="solid"/>
              </v:shape>
            </v:group>
            <v:group style="position:absolute;left:6940;top:5226;width:10;height:20" coordorigin="6940,5226" coordsize="10,20">
              <v:shape style="position:absolute;left:6940;top:5226;width:10;height:20" coordorigin="6940,5226" coordsize="10,20" path="m6940,5245l6949,5245,6949,5226,6940,5226,6940,5245xe" filled="true" fillcolor="#000000" stroked="false">
                <v:path arrowok="t"/>
                <v:fill type="solid"/>
              </v:shape>
            </v:group>
            <v:group style="position:absolute;left:6940;top:5245;width:10;height:20" coordorigin="6940,5245" coordsize="10,20">
              <v:shape style="position:absolute;left:6940;top:5245;width:10;height:20" coordorigin="6940,5245" coordsize="10,20" path="m6940,5264l6949,5264,6949,5245,6940,5245,6940,5264xe" filled="true" fillcolor="#000000" stroked="false">
                <v:path arrowok="t"/>
                <v:fill type="solid"/>
              </v:shape>
            </v:group>
            <v:group style="position:absolute;left:6940;top:5264;width:10;height:20" coordorigin="6940,5264" coordsize="10,20">
              <v:shape style="position:absolute;left:6940;top:5264;width:10;height:20" coordorigin="6940,5264" coordsize="10,20" path="m6940,5283l6949,5283,6949,5264,6940,5264,6940,5283xe" filled="true" fillcolor="#000000" stroked="false">
                <v:path arrowok="t"/>
                <v:fill type="solid"/>
              </v:shape>
            </v:group>
            <v:group style="position:absolute;left:6940;top:5283;width:10;height:20" coordorigin="6940,5283" coordsize="10,20">
              <v:shape style="position:absolute;left:6940;top:5283;width:10;height:20" coordorigin="6940,5283" coordsize="10,20" path="m6940,5302l6949,5302,6949,5283,6940,5283,6940,5302xe" filled="true" fillcolor="#000000" stroked="false">
                <v:path arrowok="t"/>
                <v:fill type="solid"/>
              </v:shape>
            </v:group>
            <v:group style="position:absolute;left:6940;top:5302;width:10;height:20" coordorigin="6940,5302" coordsize="10,20">
              <v:shape style="position:absolute;left:6940;top:5302;width:10;height:20" coordorigin="6940,5302" coordsize="10,20" path="m6940,5322l6949,5322,6949,5302,6940,5302,6940,5322xe" filled="true" fillcolor="#000000" stroked="false">
                <v:path arrowok="t"/>
                <v:fill type="solid"/>
              </v:shape>
            </v:group>
            <v:group style="position:absolute;left:6940;top:5322;width:10;height:20" coordorigin="6940,5322" coordsize="10,20">
              <v:shape style="position:absolute;left:6940;top:5322;width:10;height:20" coordorigin="6940,5322" coordsize="10,20" path="m6940,5341l6949,5341,6949,5322,6940,5322,6940,5341xe" filled="true" fillcolor="#000000" stroked="false">
                <v:path arrowok="t"/>
                <v:fill type="solid"/>
              </v:shape>
            </v:group>
            <v:group style="position:absolute;left:6940;top:5341;width:10;height:20" coordorigin="6940,5341" coordsize="10,20">
              <v:shape style="position:absolute;left:6940;top:5341;width:10;height:20" coordorigin="6940,5341" coordsize="10,20" path="m6940,5360l6949,5360,6949,5341,6940,5341,6940,5360xe" filled="true" fillcolor="#000000" stroked="false">
                <v:path arrowok="t"/>
                <v:fill type="solid"/>
              </v:shape>
            </v:group>
            <v:group style="position:absolute;left:6940;top:5360;width:10;height:20" coordorigin="6940,5360" coordsize="10,20">
              <v:shape style="position:absolute;left:6940;top:5360;width:10;height:20" coordorigin="6940,5360" coordsize="10,20" path="m6940,5379l6949,5379,6949,5360,6940,5360,6940,5379xe" filled="true" fillcolor="#000000" stroked="false">
                <v:path arrowok="t"/>
                <v:fill type="solid"/>
              </v:shape>
            </v:group>
            <v:group style="position:absolute;left:6940;top:5379;width:10;height:20" coordorigin="6940,5379" coordsize="10,20">
              <v:shape style="position:absolute;left:6940;top:5379;width:10;height:20" coordorigin="6940,5379" coordsize="10,20" path="m6940,5398l6949,5398,6949,5379,6940,5379,6940,5398xe" filled="true" fillcolor="#000000" stroked="false">
                <v:path arrowok="t"/>
                <v:fill type="solid"/>
              </v:shape>
            </v:group>
            <v:group style="position:absolute;left:6940;top:5398;width:10;height:20" coordorigin="6940,5398" coordsize="10,20">
              <v:shape style="position:absolute;left:6940;top:5398;width:10;height:20" coordorigin="6940,5398" coordsize="10,20" path="m6940,5418l6949,5418,6949,5398,6940,5398,6940,5418xe" filled="true" fillcolor="#000000" stroked="false">
                <v:path arrowok="t"/>
                <v:fill type="solid"/>
              </v:shape>
            </v:group>
            <v:group style="position:absolute;left:6940;top:5418;width:10;height:20" coordorigin="6940,5418" coordsize="10,20">
              <v:shape style="position:absolute;left:6940;top:5418;width:10;height:20" coordorigin="6940,5418" coordsize="10,20" path="m6940,5437l6949,5437,6949,5418,6940,5418,6940,5437xe" filled="true" fillcolor="#000000" stroked="false">
                <v:path arrowok="t"/>
                <v:fill type="solid"/>
              </v:shape>
            </v:group>
            <v:group style="position:absolute;left:6940;top:5437;width:10;height:20" coordorigin="6940,5437" coordsize="10,20">
              <v:shape style="position:absolute;left:6940;top:5437;width:10;height:20" coordorigin="6940,5437" coordsize="10,20" path="m6940,5456l6949,5456,6949,5437,6940,5437,6940,5456xe" filled="true" fillcolor="#000000" stroked="false">
                <v:path arrowok="t"/>
                <v:fill type="solid"/>
              </v:shape>
            </v:group>
            <v:group style="position:absolute;left:6940;top:5456;width:10;height:20" coordorigin="6940,5456" coordsize="10,20">
              <v:shape style="position:absolute;left:6940;top:5456;width:10;height:20" coordorigin="6940,5456" coordsize="10,20" path="m6940,5475l6949,5475,6949,5456,6940,5456,6940,5475xe" filled="true" fillcolor="#000000" stroked="false">
                <v:path arrowok="t"/>
                <v:fill type="solid"/>
              </v:shape>
            </v:group>
            <v:group style="position:absolute;left:6940;top:5475;width:10;height:20" coordorigin="6940,5475" coordsize="10,20">
              <v:shape style="position:absolute;left:6940;top:5475;width:10;height:20" coordorigin="6940,5475" coordsize="10,20" path="m6940,5494l6949,5494,6949,5475,6940,5475,6940,5494xe" filled="true" fillcolor="#000000" stroked="false">
                <v:path arrowok="t"/>
                <v:fill type="solid"/>
              </v:shape>
            </v:group>
            <v:group style="position:absolute;left:6940;top:5494;width:10;height:20" coordorigin="6940,5494" coordsize="10,20">
              <v:shape style="position:absolute;left:6940;top:5494;width:10;height:20" coordorigin="6940,5494" coordsize="10,20" path="m6940,5514l6949,5514,6949,5494,6940,5494,6940,5514xe" filled="true" fillcolor="#000000" stroked="false">
                <v:path arrowok="t"/>
                <v:fill type="solid"/>
              </v:shape>
            </v:group>
            <v:group style="position:absolute;left:6940;top:5514;width:10;height:20" coordorigin="6940,5514" coordsize="10,20">
              <v:shape style="position:absolute;left:6940;top:5514;width:10;height:20" coordorigin="6940,5514" coordsize="10,20" path="m6940,5533l6949,5533,6949,5514,6940,5514,6940,5533xe" filled="true" fillcolor="#000000" stroked="false">
                <v:path arrowok="t"/>
                <v:fill type="solid"/>
              </v:shape>
            </v:group>
            <v:group style="position:absolute;left:6940;top:5533;width:10;height:20" coordorigin="6940,5533" coordsize="10,20">
              <v:shape style="position:absolute;left:6940;top:5533;width:10;height:20" coordorigin="6940,5533" coordsize="10,20" path="m6940,5553l6949,5553,6949,5533,6940,5533,6940,5553xe" filled="true" fillcolor="#000000" stroked="false">
                <v:path arrowok="t"/>
                <v:fill type="solid"/>
              </v:shape>
            </v:group>
            <v:group style="position:absolute;left:6940;top:5553;width:10;height:20" coordorigin="6940,5553" coordsize="10,20">
              <v:shape style="position:absolute;left:6940;top:5553;width:10;height:20" coordorigin="6940,5553" coordsize="10,20" path="m6940,5572l6949,5572,6949,5553,6940,5553,6940,5572xe" filled="true" fillcolor="#000000" stroked="false">
                <v:path arrowok="t"/>
                <v:fill type="solid"/>
              </v:shape>
            </v:group>
            <v:group style="position:absolute;left:6940;top:5572;width:10;height:20" coordorigin="6940,5572" coordsize="10,20">
              <v:shape style="position:absolute;left:6940;top:5572;width:10;height:20" coordorigin="6940,5572" coordsize="10,20" path="m6940,5591l6949,5591,6949,5572,6940,5572,6940,5591xe" filled="true" fillcolor="#000000" stroked="false">
                <v:path arrowok="t"/>
                <v:fill type="solid"/>
              </v:shape>
            </v:group>
            <v:group style="position:absolute;left:6940;top:5591;width:10;height:20" coordorigin="6940,5591" coordsize="10,20">
              <v:shape style="position:absolute;left:6940;top:5591;width:10;height:20" coordorigin="6940,5591" coordsize="10,20" path="m6940,5610l6949,5610,6949,5591,6940,5591,6940,5610xe" filled="true" fillcolor="#000000" stroked="false">
                <v:path arrowok="t"/>
                <v:fill type="solid"/>
              </v:shape>
            </v:group>
            <v:group style="position:absolute;left:6940;top:5610;width:10;height:20" coordorigin="6940,5610" coordsize="10,20">
              <v:shape style="position:absolute;left:6940;top:5610;width:10;height:20" coordorigin="6940,5610" coordsize="10,20" path="m6940,5629l6949,5629,6949,5610,6940,5610,6940,5629xe" filled="true" fillcolor="#000000" stroked="false">
                <v:path arrowok="t"/>
                <v:fill type="solid"/>
              </v:shape>
            </v:group>
            <v:group style="position:absolute;left:6940;top:5629;width:10;height:20" coordorigin="6940,5629" coordsize="10,20">
              <v:shape style="position:absolute;left:6940;top:5629;width:10;height:20" coordorigin="6940,5629" coordsize="10,20" path="m6940,5649l6949,5649,6949,5629,6940,5629,6940,5649xe" filled="true" fillcolor="#000000" stroked="false">
                <v:path arrowok="t"/>
                <v:fill type="solid"/>
              </v:shape>
            </v:group>
            <v:group style="position:absolute;left:6940;top:5649;width:10;height:20" coordorigin="6940,5649" coordsize="10,20">
              <v:shape style="position:absolute;left:6940;top:5649;width:10;height:20" coordorigin="6940,5649" coordsize="10,20" path="m6940,5668l6949,5668,6949,5649,6940,5649,6940,5668xe" filled="true" fillcolor="#000000" stroked="false">
                <v:path arrowok="t"/>
                <v:fill type="solid"/>
              </v:shape>
            </v:group>
            <v:group style="position:absolute;left:6940;top:5668;width:10;height:20" coordorigin="6940,5668" coordsize="10,20">
              <v:shape style="position:absolute;left:6940;top:5668;width:10;height:20" coordorigin="6940,5668" coordsize="10,20" path="m6940,5687l6949,5687,6949,5668,6940,5668,6940,5687xe" filled="true" fillcolor="#000000" stroked="false">
                <v:path arrowok="t"/>
                <v:fill type="solid"/>
              </v:shape>
            </v:group>
            <v:group style="position:absolute;left:6940;top:5687;width:10;height:20" coordorigin="6940,5687" coordsize="10,20">
              <v:shape style="position:absolute;left:6940;top:5687;width:10;height:20" coordorigin="6940,5687" coordsize="10,20" path="m6940,5706l6949,5706,6949,5687,6940,5687,6940,5706xe" filled="true" fillcolor="#000000" stroked="false">
                <v:path arrowok="t"/>
                <v:fill type="solid"/>
              </v:shape>
            </v:group>
            <v:group style="position:absolute;left:6940;top:5706;width:10;height:20" coordorigin="6940,5706" coordsize="10,20">
              <v:shape style="position:absolute;left:6940;top:5706;width:10;height:20" coordorigin="6940,5706" coordsize="10,20" path="m6940,5725l6949,5725,6949,5706,6940,5706,6940,5725xe" filled="true" fillcolor="#000000" stroked="false">
                <v:path arrowok="t"/>
                <v:fill type="solid"/>
              </v:shape>
            </v:group>
            <v:group style="position:absolute;left:6940;top:5725;width:10;height:20" coordorigin="6940,5725" coordsize="10,20">
              <v:shape style="position:absolute;left:6940;top:5725;width:10;height:20" coordorigin="6940,5725" coordsize="10,20" path="m6940,5745l6949,5745,6949,5725,6940,5725,6940,5745xe" filled="true" fillcolor="#000000" stroked="false">
                <v:path arrowok="t"/>
                <v:fill type="solid"/>
              </v:shape>
            </v:group>
            <v:group style="position:absolute;left:6940;top:5745;width:10;height:20" coordorigin="6940,5745" coordsize="10,20">
              <v:shape style="position:absolute;left:6940;top:5745;width:10;height:20" coordorigin="6940,5745" coordsize="10,20" path="m6940,5764l6949,5764,6949,5745,6940,5745,6940,5764xe" filled="true" fillcolor="#000000" stroked="false">
                <v:path arrowok="t"/>
                <v:fill type="solid"/>
              </v:shape>
            </v:group>
            <v:group style="position:absolute;left:6940;top:5764;width:10;height:20" coordorigin="6940,5764" coordsize="10,20">
              <v:shape style="position:absolute;left:6940;top:5764;width:10;height:20" coordorigin="6940,5764" coordsize="10,20" path="m6940,5783l6949,5783,6949,5764,6940,5764,6940,5783xe" filled="true" fillcolor="#000000" stroked="false">
                <v:path arrowok="t"/>
                <v:fill type="solid"/>
              </v:shape>
            </v:group>
            <v:group style="position:absolute;left:6940;top:5783;width:10;height:20" coordorigin="6940,5783" coordsize="10,20">
              <v:shape style="position:absolute;left:6940;top:5783;width:10;height:20" coordorigin="6940,5783" coordsize="10,20" path="m6940,5802l6949,5802,6949,5783,6940,5783,6940,5802xe" filled="true" fillcolor="#000000" stroked="false">
                <v:path arrowok="t"/>
                <v:fill type="solid"/>
              </v:shape>
            </v:group>
            <v:group style="position:absolute;left:6940;top:5802;width:10;height:20" coordorigin="6940,5802" coordsize="10,20">
              <v:shape style="position:absolute;left:6940;top:5802;width:10;height:20" coordorigin="6940,5802" coordsize="10,20" path="m6940,5821l6949,5821,6949,5802,6940,5802,6940,5821xe" filled="true" fillcolor="#000000" stroked="false">
                <v:path arrowok="t"/>
                <v:fill type="solid"/>
              </v:shape>
            </v:group>
            <v:group style="position:absolute;left:6940;top:5821;width:10;height:20" coordorigin="6940,5821" coordsize="10,20">
              <v:shape style="position:absolute;left:6940;top:5821;width:10;height:20" coordorigin="6940,5821" coordsize="10,20" path="m6940,5841l6949,5841,6949,5821,6940,5821,6940,5841xe" filled="true" fillcolor="#000000" stroked="false">
                <v:path arrowok="t"/>
                <v:fill type="solid"/>
              </v:shape>
            </v:group>
            <v:group style="position:absolute;left:6940;top:5841;width:10;height:20" coordorigin="6940,5841" coordsize="10,20">
              <v:shape style="position:absolute;left:6940;top:5841;width:10;height:20" coordorigin="6940,5841" coordsize="10,20" path="m6940,5860l6949,5860,6949,5841,6940,5841,6940,5860xe" filled="true" fillcolor="#000000" stroked="false">
                <v:path arrowok="t"/>
                <v:fill type="solid"/>
              </v:shape>
            </v:group>
            <v:group style="position:absolute;left:6940;top:5860;width:10;height:20" coordorigin="6940,5860" coordsize="10,20">
              <v:shape style="position:absolute;left:6940;top:5860;width:10;height:20" coordorigin="6940,5860" coordsize="10,20" path="m6940,5879l6949,5879,6949,5860,6940,5860,6940,5879xe" filled="true" fillcolor="#000000" stroked="false">
                <v:path arrowok="t"/>
                <v:fill type="solid"/>
              </v:shape>
            </v:group>
            <v:group style="position:absolute;left:6940;top:5879;width:10;height:20" coordorigin="6940,5879" coordsize="10,20">
              <v:shape style="position:absolute;left:6940;top:5879;width:10;height:20" coordorigin="6940,5879" coordsize="10,20" path="m6940,5898l6949,5898,6949,5879,6940,5879,6940,5898xe" filled="true" fillcolor="#000000" stroked="false">
                <v:path arrowok="t"/>
                <v:fill type="solid"/>
              </v:shape>
            </v:group>
            <v:group style="position:absolute;left:6940;top:5898;width:10;height:20" coordorigin="6940,5898" coordsize="10,20">
              <v:shape style="position:absolute;left:6940;top:5898;width:10;height:20" coordorigin="6940,5898" coordsize="10,20" path="m6940,5917l6949,5917,6949,5898,6940,5898,6940,5917xe" filled="true" fillcolor="#000000" stroked="false">
                <v:path arrowok="t"/>
                <v:fill type="solid"/>
              </v:shape>
            </v:group>
            <v:group style="position:absolute;left:6940;top:5917;width:10;height:20" coordorigin="6940,5917" coordsize="10,20">
              <v:shape style="position:absolute;left:6940;top:5917;width:10;height:20" coordorigin="6940,5917" coordsize="10,20" path="m6940,5937l6949,5937,6949,5917,6940,5917,6940,5937xe" filled="true" fillcolor="#000000" stroked="false">
                <v:path arrowok="t"/>
                <v:fill type="solid"/>
              </v:shape>
            </v:group>
            <v:group style="position:absolute;left:6940;top:5937;width:10;height:20" coordorigin="6940,5937" coordsize="10,20">
              <v:shape style="position:absolute;left:6940;top:5937;width:10;height:20" coordorigin="6940,5937" coordsize="10,20" path="m6940,5956l6949,5956,6949,5937,6940,5937,6940,5956xe" filled="true" fillcolor="#000000" stroked="false">
                <v:path arrowok="t"/>
                <v:fill type="solid"/>
              </v:shape>
            </v:group>
            <v:group style="position:absolute;left:6940;top:5956;width:10;height:20" coordorigin="6940,5956" coordsize="10,20">
              <v:shape style="position:absolute;left:6940;top:5956;width:10;height:20" coordorigin="6940,5956" coordsize="10,20" path="m6940,5975l6949,5975,6949,5956,6940,5956,6940,5975xe" filled="true" fillcolor="#000000" stroked="false">
                <v:path arrowok="t"/>
                <v:fill type="solid"/>
              </v:shape>
            </v:group>
            <v:group style="position:absolute;left:6940;top:5975;width:10;height:20" coordorigin="6940,5975" coordsize="10,20">
              <v:shape style="position:absolute;left:6940;top:5975;width:10;height:20" coordorigin="6940,5975" coordsize="10,20" path="m6940,5994l6949,5994,6949,5975,6940,5975,6940,5994xe" filled="true" fillcolor="#000000" stroked="false">
                <v:path arrowok="t"/>
                <v:fill type="solid"/>
              </v:shape>
            </v:group>
            <v:group style="position:absolute;left:7902;top:4669;width:10;height:20" coordorigin="7902,4669" coordsize="10,20">
              <v:shape style="position:absolute;left:7902;top:4669;width:10;height:20" coordorigin="7902,4669" coordsize="10,20" path="m7902,4688l7912,4688,7912,4669,7902,4669,7902,4688xe" filled="true" fillcolor="#000000" stroked="false">
                <v:path arrowok="t"/>
                <v:fill type="solid"/>
              </v:shape>
            </v:group>
            <v:group style="position:absolute;left:7902;top:4688;width:10;height:20" coordorigin="7902,4688" coordsize="10,20">
              <v:shape style="position:absolute;left:7902;top:4688;width:10;height:20" coordorigin="7902,4688" coordsize="10,20" path="m7902,4707l7912,4707,7912,4688,7902,4688,7902,4707xe" filled="true" fillcolor="#000000" stroked="false">
                <v:path arrowok="t"/>
                <v:fill type="solid"/>
              </v:shape>
            </v:group>
            <v:group style="position:absolute;left:7902;top:4707;width:10;height:20" coordorigin="7902,4707" coordsize="10,20">
              <v:shape style="position:absolute;left:7902;top:4707;width:10;height:20" coordorigin="7902,4707" coordsize="10,20" path="m7902,4726l7912,4726,7912,4707,7902,4707,7902,4726xe" filled="true" fillcolor="#000000" stroked="false">
                <v:path arrowok="t"/>
                <v:fill type="solid"/>
              </v:shape>
            </v:group>
            <v:group style="position:absolute;left:7902;top:4726;width:10;height:20" coordorigin="7902,4726" coordsize="10,20">
              <v:shape style="position:absolute;left:7902;top:4726;width:10;height:20" coordorigin="7902,4726" coordsize="10,20" path="m7902,4746l7912,4746,7912,4726,7902,4726,7902,4746xe" filled="true" fillcolor="#000000" stroked="false">
                <v:path arrowok="t"/>
                <v:fill type="solid"/>
              </v:shape>
            </v:group>
            <v:group style="position:absolute;left:7902;top:4746;width:10;height:20" coordorigin="7902,4746" coordsize="10,20">
              <v:shape style="position:absolute;left:7902;top:4746;width:10;height:20" coordorigin="7902,4746" coordsize="10,20" path="m7902,4765l7912,4765,7912,4746,7902,4746,7902,4765xe" filled="true" fillcolor="#000000" stroked="false">
                <v:path arrowok="t"/>
                <v:fill type="solid"/>
              </v:shape>
            </v:group>
            <v:group style="position:absolute;left:7902;top:4765;width:10;height:20" coordorigin="7902,4765" coordsize="10,20">
              <v:shape style="position:absolute;left:7902;top:4765;width:10;height:20" coordorigin="7902,4765" coordsize="10,20" path="m7902,4784l7912,4784,7912,4765,7902,4765,7902,4784xe" filled="true" fillcolor="#000000" stroked="false">
                <v:path arrowok="t"/>
                <v:fill type="solid"/>
              </v:shape>
            </v:group>
            <v:group style="position:absolute;left:7902;top:4784;width:10;height:20" coordorigin="7902,4784" coordsize="10,20">
              <v:shape style="position:absolute;left:7902;top:4784;width:10;height:20" coordorigin="7902,4784" coordsize="10,20" path="m7902,4803l7912,4803,7912,4784,7902,4784,7902,4803xe" filled="true" fillcolor="#000000" stroked="false">
                <v:path arrowok="t"/>
                <v:fill type="solid"/>
              </v:shape>
            </v:group>
            <v:group style="position:absolute;left:7902;top:4803;width:10;height:20" coordorigin="7902,4803" coordsize="10,20">
              <v:shape style="position:absolute;left:7902;top:4803;width:10;height:20" coordorigin="7902,4803" coordsize="10,20" path="m7902,4822l7912,4822,7912,4803,7902,4803,7902,4822xe" filled="true" fillcolor="#000000" stroked="false">
                <v:path arrowok="t"/>
                <v:fill type="solid"/>
              </v:shape>
            </v:group>
            <v:group style="position:absolute;left:7902;top:4822;width:10;height:20" coordorigin="7902,4822" coordsize="10,20">
              <v:shape style="position:absolute;left:7902;top:4822;width:10;height:20" coordorigin="7902,4822" coordsize="10,20" path="m7902,4842l7912,4842,7912,4822,7902,4822,7902,4842xe" filled="true" fillcolor="#000000" stroked="false">
                <v:path arrowok="t"/>
                <v:fill type="solid"/>
              </v:shape>
            </v:group>
            <v:group style="position:absolute;left:7902;top:4842;width:10;height:20" coordorigin="7902,4842" coordsize="10,20">
              <v:shape style="position:absolute;left:7902;top:4842;width:10;height:20" coordorigin="7902,4842" coordsize="10,20" path="m7902,4861l7912,4861,7912,4842,7902,4842,7902,4861xe" filled="true" fillcolor="#000000" stroked="false">
                <v:path arrowok="t"/>
                <v:fill type="solid"/>
              </v:shape>
            </v:group>
            <v:group style="position:absolute;left:7902;top:4861;width:10;height:20" coordorigin="7902,4861" coordsize="10,20">
              <v:shape style="position:absolute;left:7902;top:4861;width:10;height:20" coordorigin="7902,4861" coordsize="10,20" path="m7902,4880l7912,4880,7912,4861,7902,4861,7902,4880xe" filled="true" fillcolor="#000000" stroked="false">
                <v:path arrowok="t"/>
                <v:fill type="solid"/>
              </v:shape>
            </v:group>
            <v:group style="position:absolute;left:7902;top:4880;width:10;height:20" coordorigin="7902,4880" coordsize="10,20">
              <v:shape style="position:absolute;left:7902;top:4880;width:10;height:20" coordorigin="7902,4880" coordsize="10,20" path="m7902,4899l7912,4899,7912,4880,7902,4880,7902,4899xe" filled="true" fillcolor="#000000" stroked="false">
                <v:path arrowok="t"/>
                <v:fill type="solid"/>
              </v:shape>
            </v:group>
            <v:group style="position:absolute;left:7902;top:4899;width:10;height:20" coordorigin="7902,4899" coordsize="10,20">
              <v:shape style="position:absolute;left:7902;top:4899;width:10;height:20" coordorigin="7902,4899" coordsize="10,20" path="m7902,4918l7912,4918,7912,4899,7902,4899,7902,4918xe" filled="true" fillcolor="#000000" stroked="false">
                <v:path arrowok="t"/>
                <v:fill type="solid"/>
              </v:shape>
            </v:group>
            <v:group style="position:absolute;left:7902;top:4918;width:10;height:20" coordorigin="7902,4918" coordsize="10,20">
              <v:shape style="position:absolute;left:7902;top:4918;width:10;height:20" coordorigin="7902,4918" coordsize="10,20" path="m7902,4938l7912,4938,7912,4918,7902,4918,7902,4938xe" filled="true" fillcolor="#000000" stroked="false">
                <v:path arrowok="t"/>
                <v:fill type="solid"/>
              </v:shape>
            </v:group>
            <v:group style="position:absolute;left:7902;top:4938;width:10;height:20" coordorigin="7902,4938" coordsize="10,20">
              <v:shape style="position:absolute;left:7902;top:4938;width:10;height:20" coordorigin="7902,4938" coordsize="10,20" path="m7902,4957l7912,4957,7912,4938,7902,4938,7902,4957xe" filled="true" fillcolor="#000000" stroked="false">
                <v:path arrowok="t"/>
                <v:fill type="solid"/>
              </v:shape>
            </v:group>
            <v:group style="position:absolute;left:7902;top:4957;width:10;height:20" coordorigin="7902,4957" coordsize="10,20">
              <v:shape style="position:absolute;left:7902;top:4957;width:10;height:20" coordorigin="7902,4957" coordsize="10,20" path="m7902,4976l7912,4976,7912,4957,7902,4957,7902,4976xe" filled="true" fillcolor="#000000" stroked="false">
                <v:path arrowok="t"/>
                <v:fill type="solid"/>
              </v:shape>
            </v:group>
            <v:group style="position:absolute;left:7902;top:4976;width:10;height:20" coordorigin="7902,4976" coordsize="10,20">
              <v:shape style="position:absolute;left:7902;top:4976;width:10;height:20" coordorigin="7902,4976" coordsize="10,20" path="m7902,4995l7912,4995,7912,4976,7902,4976,7902,4995xe" filled="true" fillcolor="#000000" stroked="false">
                <v:path arrowok="t"/>
                <v:fill type="solid"/>
              </v:shape>
            </v:group>
            <v:group style="position:absolute;left:7902;top:4995;width:10;height:20" coordorigin="7902,4995" coordsize="10,20">
              <v:shape style="position:absolute;left:7902;top:4995;width:10;height:20" coordorigin="7902,4995" coordsize="10,20" path="m7902,5014l7912,5014,7912,4995,7902,4995,7902,5014xe" filled="true" fillcolor="#000000" stroked="false">
                <v:path arrowok="t"/>
                <v:fill type="solid"/>
              </v:shape>
            </v:group>
            <v:group style="position:absolute;left:7902;top:5014;width:10;height:20" coordorigin="7902,5014" coordsize="10,20">
              <v:shape style="position:absolute;left:7902;top:5014;width:10;height:20" coordorigin="7902,5014" coordsize="10,20" path="m7902,5034l7912,5034,7912,5014,7902,5014,7902,5034xe" filled="true" fillcolor="#000000" stroked="false">
                <v:path arrowok="t"/>
                <v:fill type="solid"/>
              </v:shape>
            </v:group>
            <v:group style="position:absolute;left:7902;top:5034;width:10;height:20" coordorigin="7902,5034" coordsize="10,20">
              <v:shape style="position:absolute;left:7902;top:5034;width:10;height:20" coordorigin="7902,5034" coordsize="10,20" path="m7902,5053l7912,5053,7912,5034,7902,5034,7902,5053xe" filled="true" fillcolor="#000000" stroked="false">
                <v:path arrowok="t"/>
                <v:fill type="solid"/>
              </v:shape>
            </v:group>
            <v:group style="position:absolute;left:7902;top:5053;width:10;height:20" coordorigin="7902,5053" coordsize="10,20">
              <v:shape style="position:absolute;left:7902;top:5053;width:10;height:20" coordorigin="7902,5053" coordsize="10,20" path="m7902,5072l7912,5072,7912,5053,7902,5053,7902,5072xe" filled="true" fillcolor="#000000" stroked="false">
                <v:path arrowok="t"/>
                <v:fill type="solid"/>
              </v:shape>
            </v:group>
            <v:group style="position:absolute;left:7902;top:5072;width:10;height:20" coordorigin="7902,5072" coordsize="10,20">
              <v:shape style="position:absolute;left:7902;top:5072;width:10;height:20" coordorigin="7902,5072" coordsize="10,20" path="m7902,5091l7912,5091,7912,5072,7902,5072,7902,5091xe" filled="true" fillcolor="#000000" stroked="false">
                <v:path arrowok="t"/>
                <v:fill type="solid"/>
              </v:shape>
            </v:group>
            <v:group style="position:absolute;left:7902;top:5091;width:10;height:20" coordorigin="7902,5091" coordsize="10,20">
              <v:shape style="position:absolute;left:7902;top:5091;width:10;height:20" coordorigin="7902,5091" coordsize="10,20" path="m7902,5110l7912,5110,7912,5091,7902,5091,7902,5110xe" filled="true" fillcolor="#000000" stroked="false">
                <v:path arrowok="t"/>
                <v:fill type="solid"/>
              </v:shape>
            </v:group>
            <v:group style="position:absolute;left:7902;top:5110;width:10;height:20" coordorigin="7902,5110" coordsize="10,20">
              <v:shape style="position:absolute;left:7902;top:5110;width:10;height:20" coordorigin="7902,5110" coordsize="10,20" path="m7902,5130l7912,5130,7912,5110,7902,5110,7902,5130xe" filled="true" fillcolor="#000000" stroked="false">
                <v:path arrowok="t"/>
                <v:fill type="solid"/>
              </v:shape>
            </v:group>
            <v:group style="position:absolute;left:7902;top:5130;width:10;height:20" coordorigin="7902,5130" coordsize="10,20">
              <v:shape style="position:absolute;left:7902;top:5130;width:10;height:20" coordorigin="7902,5130" coordsize="10,20" path="m7902,5149l7912,5149,7912,5130,7902,5130,7902,5149xe" filled="true" fillcolor="#000000" stroked="false">
                <v:path arrowok="t"/>
                <v:fill type="solid"/>
              </v:shape>
            </v:group>
            <v:group style="position:absolute;left:7902;top:5149;width:10;height:20" coordorigin="7902,5149" coordsize="10,20">
              <v:shape style="position:absolute;left:7902;top:5149;width:10;height:20" coordorigin="7902,5149" coordsize="10,20" path="m7902,5168l7912,5168,7912,5149,7902,5149,7902,5168xe" filled="true" fillcolor="#000000" stroked="false">
                <v:path arrowok="t"/>
                <v:fill type="solid"/>
              </v:shape>
            </v:group>
            <v:group style="position:absolute;left:7902;top:5168;width:10;height:20" coordorigin="7902,5168" coordsize="10,20">
              <v:shape style="position:absolute;left:7902;top:5168;width:10;height:20" coordorigin="7902,5168" coordsize="10,20" path="m7902,5187l7912,5187,7912,5168,7902,5168,7902,5187xe" filled="true" fillcolor="#000000" stroked="false">
                <v:path arrowok="t"/>
                <v:fill type="solid"/>
              </v:shape>
            </v:group>
            <v:group style="position:absolute;left:7902;top:5187;width:10;height:20" coordorigin="7902,5187" coordsize="10,20">
              <v:shape style="position:absolute;left:7902;top:5187;width:10;height:20" coordorigin="7902,5187" coordsize="10,20" path="m7902,5206l7912,5206,7912,5187,7902,5187,7902,5206xe" filled="true" fillcolor="#000000" stroked="false">
                <v:path arrowok="t"/>
                <v:fill type="solid"/>
              </v:shape>
            </v:group>
            <v:group style="position:absolute;left:7902;top:5206;width:10;height:20" coordorigin="7902,5206" coordsize="10,20">
              <v:shape style="position:absolute;left:7902;top:5206;width:10;height:20" coordorigin="7902,5206" coordsize="10,20" path="m7902,5226l7912,5226,7912,5206,7902,5206,7902,5226xe" filled="true" fillcolor="#000000" stroked="false">
                <v:path arrowok="t"/>
                <v:fill type="solid"/>
              </v:shape>
            </v:group>
            <v:group style="position:absolute;left:7902;top:5226;width:10;height:20" coordorigin="7902,5226" coordsize="10,20">
              <v:shape style="position:absolute;left:7902;top:5226;width:10;height:20" coordorigin="7902,5226" coordsize="10,20" path="m7902,5245l7912,5245,7912,5226,7902,5226,7902,5245xe" filled="true" fillcolor="#000000" stroked="false">
                <v:path arrowok="t"/>
                <v:fill type="solid"/>
              </v:shape>
            </v:group>
            <v:group style="position:absolute;left:7902;top:5245;width:10;height:20" coordorigin="7902,5245" coordsize="10,20">
              <v:shape style="position:absolute;left:7902;top:5245;width:10;height:20" coordorigin="7902,5245" coordsize="10,20" path="m7902,5264l7912,5264,7912,5245,7902,5245,7902,5264xe" filled="true" fillcolor="#000000" stroked="false">
                <v:path arrowok="t"/>
                <v:fill type="solid"/>
              </v:shape>
            </v:group>
            <v:group style="position:absolute;left:7902;top:5264;width:10;height:20" coordorigin="7902,5264" coordsize="10,20">
              <v:shape style="position:absolute;left:7902;top:5264;width:10;height:20" coordorigin="7902,5264" coordsize="10,20" path="m7902,5283l7912,5283,7912,5264,7902,5264,7902,5283xe" filled="true" fillcolor="#000000" stroked="false">
                <v:path arrowok="t"/>
                <v:fill type="solid"/>
              </v:shape>
            </v:group>
            <v:group style="position:absolute;left:7902;top:5283;width:10;height:20" coordorigin="7902,5283" coordsize="10,20">
              <v:shape style="position:absolute;left:7902;top:5283;width:10;height:20" coordorigin="7902,5283" coordsize="10,20" path="m7902,5302l7912,5302,7912,5283,7902,5283,7902,5302xe" filled="true" fillcolor="#000000" stroked="false">
                <v:path arrowok="t"/>
                <v:fill type="solid"/>
              </v:shape>
            </v:group>
            <v:group style="position:absolute;left:7902;top:5302;width:10;height:20" coordorigin="7902,5302" coordsize="10,20">
              <v:shape style="position:absolute;left:7902;top:5302;width:10;height:20" coordorigin="7902,5302" coordsize="10,20" path="m7902,5322l7912,5322,7912,5302,7902,5302,7902,5322xe" filled="true" fillcolor="#000000" stroked="false">
                <v:path arrowok="t"/>
                <v:fill type="solid"/>
              </v:shape>
            </v:group>
            <v:group style="position:absolute;left:7902;top:5322;width:10;height:20" coordorigin="7902,5322" coordsize="10,20">
              <v:shape style="position:absolute;left:7902;top:5322;width:10;height:20" coordorigin="7902,5322" coordsize="10,20" path="m7902,5341l7912,5341,7912,5322,7902,5322,7902,5341xe" filled="true" fillcolor="#000000" stroked="false">
                <v:path arrowok="t"/>
                <v:fill type="solid"/>
              </v:shape>
            </v:group>
            <v:group style="position:absolute;left:7902;top:5341;width:10;height:20" coordorigin="7902,5341" coordsize="10,20">
              <v:shape style="position:absolute;left:7902;top:5341;width:10;height:20" coordorigin="7902,5341" coordsize="10,20" path="m7902,5360l7912,5360,7912,5341,7902,5341,7902,5360xe" filled="true" fillcolor="#000000" stroked="false">
                <v:path arrowok="t"/>
                <v:fill type="solid"/>
              </v:shape>
            </v:group>
            <v:group style="position:absolute;left:7902;top:5360;width:10;height:20" coordorigin="7902,5360" coordsize="10,20">
              <v:shape style="position:absolute;left:7902;top:5360;width:10;height:20" coordorigin="7902,5360" coordsize="10,20" path="m7902,5379l7912,5379,7912,5360,7902,5360,7902,5379xe" filled="true" fillcolor="#000000" stroked="false">
                <v:path arrowok="t"/>
                <v:fill type="solid"/>
              </v:shape>
            </v:group>
            <v:group style="position:absolute;left:7902;top:5379;width:10;height:20" coordorigin="7902,5379" coordsize="10,20">
              <v:shape style="position:absolute;left:7902;top:5379;width:10;height:20" coordorigin="7902,5379" coordsize="10,20" path="m7902,5398l7912,5398,7912,5379,7902,5379,7902,5398xe" filled="true" fillcolor="#000000" stroked="false">
                <v:path arrowok="t"/>
                <v:fill type="solid"/>
              </v:shape>
            </v:group>
            <v:group style="position:absolute;left:7902;top:5398;width:10;height:20" coordorigin="7902,5398" coordsize="10,20">
              <v:shape style="position:absolute;left:7902;top:5398;width:10;height:20" coordorigin="7902,5398" coordsize="10,20" path="m7902,5418l7912,5418,7912,5398,7902,5398,7902,5418xe" filled="true" fillcolor="#000000" stroked="false">
                <v:path arrowok="t"/>
                <v:fill type="solid"/>
              </v:shape>
            </v:group>
            <v:group style="position:absolute;left:7902;top:5418;width:10;height:20" coordorigin="7902,5418" coordsize="10,20">
              <v:shape style="position:absolute;left:7902;top:5418;width:10;height:20" coordorigin="7902,5418" coordsize="10,20" path="m7902,5437l7912,5437,7912,5418,7902,5418,7902,5437xe" filled="true" fillcolor="#000000" stroked="false">
                <v:path arrowok="t"/>
                <v:fill type="solid"/>
              </v:shape>
            </v:group>
            <v:group style="position:absolute;left:7902;top:5437;width:10;height:20" coordorigin="7902,5437" coordsize="10,20">
              <v:shape style="position:absolute;left:7902;top:5437;width:10;height:20" coordorigin="7902,5437" coordsize="10,20" path="m7902,5456l7912,5456,7912,5437,7902,5437,7902,5456xe" filled="true" fillcolor="#000000" stroked="false">
                <v:path arrowok="t"/>
                <v:fill type="solid"/>
              </v:shape>
            </v:group>
            <v:group style="position:absolute;left:7902;top:5456;width:10;height:20" coordorigin="7902,5456" coordsize="10,20">
              <v:shape style="position:absolute;left:7902;top:5456;width:10;height:20" coordorigin="7902,5456" coordsize="10,20" path="m7902,5475l7912,5475,7912,5456,7902,5456,7902,5475xe" filled="true" fillcolor="#000000" stroked="false">
                <v:path arrowok="t"/>
                <v:fill type="solid"/>
              </v:shape>
            </v:group>
            <v:group style="position:absolute;left:7902;top:5475;width:10;height:20" coordorigin="7902,5475" coordsize="10,20">
              <v:shape style="position:absolute;left:7902;top:5475;width:10;height:20" coordorigin="7902,5475" coordsize="10,20" path="m7902,5494l7912,5494,7912,5475,7902,5475,7902,5494xe" filled="true" fillcolor="#000000" stroked="false">
                <v:path arrowok="t"/>
                <v:fill type="solid"/>
              </v:shape>
            </v:group>
            <v:group style="position:absolute;left:7902;top:5494;width:10;height:20" coordorigin="7902,5494" coordsize="10,20">
              <v:shape style="position:absolute;left:7902;top:5494;width:10;height:20" coordorigin="7902,5494" coordsize="10,20" path="m7902,5514l7912,5514,7912,5494,7902,5494,7902,5514xe" filled="true" fillcolor="#000000" stroked="false">
                <v:path arrowok="t"/>
                <v:fill type="solid"/>
              </v:shape>
            </v:group>
            <v:group style="position:absolute;left:7902;top:5514;width:10;height:20" coordorigin="7902,5514" coordsize="10,20">
              <v:shape style="position:absolute;left:7902;top:5514;width:10;height:20" coordorigin="7902,5514" coordsize="10,20" path="m7902,5533l7912,5533,7912,5514,7902,5514,7902,5533xe" filled="true" fillcolor="#000000" stroked="false">
                <v:path arrowok="t"/>
                <v:fill type="solid"/>
              </v:shape>
            </v:group>
            <v:group style="position:absolute;left:7902;top:5533;width:10;height:20" coordorigin="7902,5533" coordsize="10,20">
              <v:shape style="position:absolute;left:7902;top:5533;width:10;height:20" coordorigin="7902,5533" coordsize="10,20" path="m7902,5553l7912,5553,7912,5533,7902,5533,7902,5553xe" filled="true" fillcolor="#000000" stroked="false">
                <v:path arrowok="t"/>
                <v:fill type="solid"/>
              </v:shape>
            </v:group>
            <v:group style="position:absolute;left:7902;top:5553;width:10;height:20" coordorigin="7902,5553" coordsize="10,20">
              <v:shape style="position:absolute;left:7902;top:5553;width:10;height:20" coordorigin="7902,5553" coordsize="10,20" path="m7902,5572l7912,5572,7912,5553,7902,5553,7902,5572xe" filled="true" fillcolor="#000000" stroked="false">
                <v:path arrowok="t"/>
                <v:fill type="solid"/>
              </v:shape>
            </v:group>
            <v:group style="position:absolute;left:7902;top:5572;width:10;height:20" coordorigin="7902,5572" coordsize="10,20">
              <v:shape style="position:absolute;left:7902;top:5572;width:10;height:20" coordorigin="7902,5572" coordsize="10,20" path="m7902,5591l7912,5591,7912,5572,7902,5572,7902,5591xe" filled="true" fillcolor="#000000" stroked="false">
                <v:path arrowok="t"/>
                <v:fill type="solid"/>
              </v:shape>
            </v:group>
            <v:group style="position:absolute;left:7902;top:5591;width:10;height:20" coordorigin="7902,5591" coordsize="10,20">
              <v:shape style="position:absolute;left:7902;top:5591;width:10;height:20" coordorigin="7902,5591" coordsize="10,20" path="m7902,5610l7912,5610,7912,5591,7902,5591,7902,5610xe" filled="true" fillcolor="#000000" stroked="false">
                <v:path arrowok="t"/>
                <v:fill type="solid"/>
              </v:shape>
            </v:group>
            <v:group style="position:absolute;left:7902;top:5610;width:10;height:20" coordorigin="7902,5610" coordsize="10,20">
              <v:shape style="position:absolute;left:7902;top:5610;width:10;height:20" coordorigin="7902,5610" coordsize="10,20" path="m7902,5629l7912,5629,7912,5610,7902,5610,7902,5629xe" filled="true" fillcolor="#000000" stroked="false">
                <v:path arrowok="t"/>
                <v:fill type="solid"/>
              </v:shape>
            </v:group>
            <v:group style="position:absolute;left:7902;top:5629;width:10;height:20" coordorigin="7902,5629" coordsize="10,20">
              <v:shape style="position:absolute;left:7902;top:5629;width:10;height:20" coordorigin="7902,5629" coordsize="10,20" path="m7902,5649l7912,5649,7912,5629,7902,5629,7902,5649xe" filled="true" fillcolor="#000000" stroked="false">
                <v:path arrowok="t"/>
                <v:fill type="solid"/>
              </v:shape>
            </v:group>
            <v:group style="position:absolute;left:7902;top:5649;width:10;height:20" coordorigin="7902,5649" coordsize="10,20">
              <v:shape style="position:absolute;left:7902;top:5649;width:10;height:20" coordorigin="7902,5649" coordsize="10,20" path="m7902,5668l7912,5668,7912,5649,7902,5649,7902,5668xe" filled="true" fillcolor="#000000" stroked="false">
                <v:path arrowok="t"/>
                <v:fill type="solid"/>
              </v:shape>
            </v:group>
            <v:group style="position:absolute;left:7902;top:5668;width:10;height:20" coordorigin="7902,5668" coordsize="10,20">
              <v:shape style="position:absolute;left:7902;top:5668;width:10;height:20" coordorigin="7902,5668" coordsize="10,20" path="m7902,5687l7912,5687,7912,5668,7902,5668,7902,5687xe" filled="true" fillcolor="#000000" stroked="false">
                <v:path arrowok="t"/>
                <v:fill type="solid"/>
              </v:shape>
            </v:group>
            <v:group style="position:absolute;left:7902;top:5687;width:10;height:20" coordorigin="7902,5687" coordsize="10,20">
              <v:shape style="position:absolute;left:7902;top:5687;width:10;height:20" coordorigin="7902,5687" coordsize="10,20" path="m7902,5706l7912,5706,7912,5687,7902,5687,7902,5706xe" filled="true" fillcolor="#000000" stroked="false">
                <v:path arrowok="t"/>
                <v:fill type="solid"/>
              </v:shape>
            </v:group>
            <v:group style="position:absolute;left:7902;top:5706;width:10;height:20" coordorigin="7902,5706" coordsize="10,20">
              <v:shape style="position:absolute;left:7902;top:5706;width:10;height:20" coordorigin="7902,5706" coordsize="10,20" path="m7902,5725l7912,5725,7912,5706,7902,5706,7902,5725xe" filled="true" fillcolor="#000000" stroked="false">
                <v:path arrowok="t"/>
                <v:fill type="solid"/>
              </v:shape>
            </v:group>
            <v:group style="position:absolute;left:7902;top:5725;width:10;height:20" coordorigin="7902,5725" coordsize="10,20">
              <v:shape style="position:absolute;left:7902;top:5725;width:10;height:20" coordorigin="7902,5725" coordsize="10,20" path="m7902,5745l7912,5745,7912,5725,7902,5725,7902,5745xe" filled="true" fillcolor="#000000" stroked="false">
                <v:path arrowok="t"/>
                <v:fill type="solid"/>
              </v:shape>
            </v:group>
            <v:group style="position:absolute;left:7902;top:5745;width:10;height:20" coordorigin="7902,5745" coordsize="10,20">
              <v:shape style="position:absolute;left:7902;top:5745;width:10;height:20" coordorigin="7902,5745" coordsize="10,20" path="m7902,5764l7912,5764,7912,5745,7902,5745,7902,5764xe" filled="true" fillcolor="#000000" stroked="false">
                <v:path arrowok="t"/>
                <v:fill type="solid"/>
              </v:shape>
            </v:group>
            <v:group style="position:absolute;left:7902;top:5764;width:10;height:20" coordorigin="7902,5764" coordsize="10,20">
              <v:shape style="position:absolute;left:7902;top:5764;width:10;height:20" coordorigin="7902,5764" coordsize="10,20" path="m7902,5783l7912,5783,7912,5764,7902,5764,7902,5783xe" filled="true" fillcolor="#000000" stroked="false">
                <v:path arrowok="t"/>
                <v:fill type="solid"/>
              </v:shape>
            </v:group>
            <v:group style="position:absolute;left:7902;top:5783;width:10;height:20" coordorigin="7902,5783" coordsize="10,20">
              <v:shape style="position:absolute;left:7902;top:5783;width:10;height:20" coordorigin="7902,5783" coordsize="10,20" path="m7902,5802l7912,5802,7912,5783,7902,5783,7902,5802xe" filled="true" fillcolor="#000000" stroked="false">
                <v:path arrowok="t"/>
                <v:fill type="solid"/>
              </v:shape>
            </v:group>
            <v:group style="position:absolute;left:7902;top:5802;width:10;height:20" coordorigin="7902,5802" coordsize="10,20">
              <v:shape style="position:absolute;left:7902;top:5802;width:10;height:20" coordorigin="7902,5802" coordsize="10,20" path="m7902,5821l7912,5821,7912,5802,7902,5802,7902,5821xe" filled="true" fillcolor="#000000" stroked="false">
                <v:path arrowok="t"/>
                <v:fill type="solid"/>
              </v:shape>
            </v:group>
            <v:group style="position:absolute;left:7902;top:5821;width:10;height:20" coordorigin="7902,5821" coordsize="10,20">
              <v:shape style="position:absolute;left:7902;top:5821;width:10;height:20" coordorigin="7902,5821" coordsize="10,20" path="m7902,5841l7912,5841,7912,5821,7902,5821,7902,5841xe" filled="true" fillcolor="#000000" stroked="false">
                <v:path arrowok="t"/>
                <v:fill type="solid"/>
              </v:shape>
            </v:group>
            <v:group style="position:absolute;left:7902;top:5841;width:10;height:20" coordorigin="7902,5841" coordsize="10,20">
              <v:shape style="position:absolute;left:7902;top:5841;width:10;height:20" coordorigin="7902,5841" coordsize="10,20" path="m7902,5860l7912,5860,7912,5841,7902,5841,7902,5860xe" filled="true" fillcolor="#000000" stroked="false">
                <v:path arrowok="t"/>
                <v:fill type="solid"/>
              </v:shape>
            </v:group>
            <v:group style="position:absolute;left:7902;top:5860;width:10;height:20" coordorigin="7902,5860" coordsize="10,20">
              <v:shape style="position:absolute;left:7902;top:5860;width:10;height:20" coordorigin="7902,5860" coordsize="10,20" path="m7902,5879l7912,5879,7912,5860,7902,5860,7902,5879xe" filled="true" fillcolor="#000000" stroked="false">
                <v:path arrowok="t"/>
                <v:fill type="solid"/>
              </v:shape>
            </v:group>
            <v:group style="position:absolute;left:7902;top:5879;width:10;height:20" coordorigin="7902,5879" coordsize="10,20">
              <v:shape style="position:absolute;left:7902;top:5879;width:10;height:20" coordorigin="7902,5879" coordsize="10,20" path="m7902,5898l7912,5898,7912,5879,7902,5879,7902,5898xe" filled="true" fillcolor="#000000" stroked="false">
                <v:path arrowok="t"/>
                <v:fill type="solid"/>
              </v:shape>
            </v:group>
            <v:group style="position:absolute;left:7902;top:5898;width:10;height:20" coordorigin="7902,5898" coordsize="10,20">
              <v:shape style="position:absolute;left:7902;top:5898;width:10;height:20" coordorigin="7902,5898" coordsize="10,20" path="m7902,5917l7912,5917,7912,5898,7902,5898,7902,5917xe" filled="true" fillcolor="#000000" stroked="false">
                <v:path arrowok="t"/>
                <v:fill type="solid"/>
              </v:shape>
            </v:group>
            <v:group style="position:absolute;left:7902;top:5917;width:10;height:20" coordorigin="7902,5917" coordsize="10,20">
              <v:shape style="position:absolute;left:7902;top:5917;width:10;height:20" coordorigin="7902,5917" coordsize="10,20" path="m7902,5937l7912,5937,7912,5917,7902,5917,7902,5937xe" filled="true" fillcolor="#000000" stroked="false">
                <v:path arrowok="t"/>
                <v:fill type="solid"/>
              </v:shape>
            </v:group>
            <v:group style="position:absolute;left:7902;top:5937;width:10;height:20" coordorigin="7902,5937" coordsize="10,20">
              <v:shape style="position:absolute;left:7902;top:5937;width:10;height:20" coordorigin="7902,5937" coordsize="10,20" path="m7902,5956l7912,5956,7912,5937,7902,5937,7902,5956xe" filled="true" fillcolor="#000000" stroked="false">
                <v:path arrowok="t"/>
                <v:fill type="solid"/>
              </v:shape>
            </v:group>
            <v:group style="position:absolute;left:7902;top:5956;width:10;height:20" coordorigin="7902,5956" coordsize="10,20">
              <v:shape style="position:absolute;left:7902;top:5956;width:10;height:20" coordorigin="7902,5956" coordsize="10,20" path="m7902,5975l7912,5975,7912,5956,7902,5956,7902,5975xe" filled="true" fillcolor="#000000" stroked="false">
                <v:path arrowok="t"/>
                <v:fill type="solid"/>
              </v:shape>
            </v:group>
            <v:group style="position:absolute;left:7902;top:5975;width:10;height:20" coordorigin="7902,5975" coordsize="10,20">
              <v:shape style="position:absolute;left:7902;top:5975;width:10;height:20" coordorigin="7902,5975" coordsize="10,20" path="m7902,5994l7912,5994,7912,5975,7902,5975,7902,5994xe" filled="true" fillcolor="#000000" stroked="false">
                <v:path arrowok="t"/>
                <v:fill type="solid"/>
              </v:shape>
            </v:group>
            <v:group style="position:absolute;left:8464;top:4669;width:10;height:20" coordorigin="8464,4669" coordsize="10,20">
              <v:shape style="position:absolute;left:8464;top:4669;width:10;height:20" coordorigin="8464,4669" coordsize="10,20" path="m8464,4688l8473,4688,8473,4669,8464,4669,8464,4688xe" filled="true" fillcolor="#000000" stroked="false">
                <v:path arrowok="t"/>
                <v:fill type="solid"/>
              </v:shape>
            </v:group>
            <v:group style="position:absolute;left:8464;top:4688;width:10;height:20" coordorigin="8464,4688" coordsize="10,20">
              <v:shape style="position:absolute;left:8464;top:4688;width:10;height:20" coordorigin="8464,4688" coordsize="10,20" path="m8464,4707l8473,4707,8473,4688,8464,4688,8464,4707xe" filled="true" fillcolor="#000000" stroked="false">
                <v:path arrowok="t"/>
                <v:fill type="solid"/>
              </v:shape>
            </v:group>
            <v:group style="position:absolute;left:8464;top:4707;width:10;height:20" coordorigin="8464,4707" coordsize="10,20">
              <v:shape style="position:absolute;left:8464;top:4707;width:10;height:20" coordorigin="8464,4707" coordsize="10,20" path="m8464,4726l8473,4726,8473,4707,8464,4707,8464,4726xe" filled="true" fillcolor="#000000" stroked="false">
                <v:path arrowok="t"/>
                <v:fill type="solid"/>
              </v:shape>
            </v:group>
            <v:group style="position:absolute;left:8464;top:4726;width:10;height:20" coordorigin="8464,4726" coordsize="10,20">
              <v:shape style="position:absolute;left:8464;top:4726;width:10;height:20" coordorigin="8464,4726" coordsize="10,20" path="m8464,4746l8473,4746,8473,4726,8464,4726,8464,4746xe" filled="true" fillcolor="#000000" stroked="false">
                <v:path arrowok="t"/>
                <v:fill type="solid"/>
              </v:shape>
            </v:group>
            <v:group style="position:absolute;left:8464;top:4746;width:10;height:20" coordorigin="8464,4746" coordsize="10,20">
              <v:shape style="position:absolute;left:8464;top:4746;width:10;height:20" coordorigin="8464,4746" coordsize="10,20" path="m8464,4765l8473,4765,8473,4746,8464,4746,8464,4765xe" filled="true" fillcolor="#000000" stroked="false">
                <v:path arrowok="t"/>
                <v:fill type="solid"/>
              </v:shape>
            </v:group>
            <v:group style="position:absolute;left:8464;top:4765;width:10;height:20" coordorigin="8464,4765" coordsize="10,20">
              <v:shape style="position:absolute;left:8464;top:4765;width:10;height:20" coordorigin="8464,4765" coordsize="10,20" path="m8464,4784l8473,4784,8473,4765,8464,4765,8464,4784xe" filled="true" fillcolor="#000000" stroked="false">
                <v:path arrowok="t"/>
                <v:fill type="solid"/>
              </v:shape>
            </v:group>
            <v:group style="position:absolute;left:8464;top:4784;width:10;height:20" coordorigin="8464,4784" coordsize="10,20">
              <v:shape style="position:absolute;left:8464;top:4784;width:10;height:20" coordorigin="8464,4784" coordsize="10,20" path="m8464,4803l8473,4803,8473,4784,8464,4784,8464,4803xe" filled="true" fillcolor="#000000" stroked="false">
                <v:path arrowok="t"/>
                <v:fill type="solid"/>
              </v:shape>
            </v:group>
            <v:group style="position:absolute;left:8464;top:4803;width:10;height:20" coordorigin="8464,4803" coordsize="10,20">
              <v:shape style="position:absolute;left:8464;top:4803;width:10;height:20" coordorigin="8464,4803" coordsize="10,20" path="m8464,4822l8473,4822,8473,4803,8464,4803,8464,4822xe" filled="true" fillcolor="#000000" stroked="false">
                <v:path arrowok="t"/>
                <v:fill type="solid"/>
              </v:shape>
            </v:group>
            <v:group style="position:absolute;left:8464;top:4822;width:10;height:20" coordorigin="8464,4822" coordsize="10,20">
              <v:shape style="position:absolute;left:8464;top:4822;width:10;height:20" coordorigin="8464,4822" coordsize="10,20" path="m8464,4842l8473,4842,8473,4822,8464,4822,8464,4842xe" filled="true" fillcolor="#000000" stroked="false">
                <v:path arrowok="t"/>
                <v:fill type="solid"/>
              </v:shape>
            </v:group>
            <v:group style="position:absolute;left:8464;top:4842;width:10;height:20" coordorigin="8464,4842" coordsize="10,20">
              <v:shape style="position:absolute;left:8464;top:4842;width:10;height:20" coordorigin="8464,4842" coordsize="10,20" path="m8464,4861l8473,4861,8473,4842,8464,4842,8464,4861xe" filled="true" fillcolor="#000000" stroked="false">
                <v:path arrowok="t"/>
                <v:fill type="solid"/>
              </v:shape>
            </v:group>
            <v:group style="position:absolute;left:8464;top:4861;width:10;height:20" coordorigin="8464,4861" coordsize="10,20">
              <v:shape style="position:absolute;left:8464;top:4861;width:10;height:20" coordorigin="8464,4861" coordsize="10,20" path="m8464,4880l8473,4880,8473,4861,8464,4861,8464,4880xe" filled="true" fillcolor="#000000" stroked="false">
                <v:path arrowok="t"/>
                <v:fill type="solid"/>
              </v:shape>
            </v:group>
            <v:group style="position:absolute;left:8464;top:4880;width:10;height:20" coordorigin="8464,4880" coordsize="10,20">
              <v:shape style="position:absolute;left:8464;top:4880;width:10;height:20" coordorigin="8464,4880" coordsize="10,20" path="m8464,4899l8473,4899,8473,4880,8464,4880,8464,4899xe" filled="true" fillcolor="#000000" stroked="false">
                <v:path arrowok="t"/>
                <v:fill type="solid"/>
              </v:shape>
            </v:group>
            <v:group style="position:absolute;left:8464;top:4899;width:10;height:20" coordorigin="8464,4899" coordsize="10,20">
              <v:shape style="position:absolute;left:8464;top:4899;width:10;height:20" coordorigin="8464,4899" coordsize="10,20" path="m8464,4918l8473,4918,8473,4899,8464,4899,8464,4918xe" filled="true" fillcolor="#000000" stroked="false">
                <v:path arrowok="t"/>
                <v:fill type="solid"/>
              </v:shape>
            </v:group>
            <v:group style="position:absolute;left:8464;top:4918;width:10;height:20" coordorigin="8464,4918" coordsize="10,20">
              <v:shape style="position:absolute;left:8464;top:4918;width:10;height:20" coordorigin="8464,4918" coordsize="10,20" path="m8464,4938l8473,4938,8473,4918,8464,4918,8464,4938xe" filled="true" fillcolor="#000000" stroked="false">
                <v:path arrowok="t"/>
                <v:fill type="solid"/>
              </v:shape>
            </v:group>
            <v:group style="position:absolute;left:8464;top:4938;width:10;height:20" coordorigin="8464,4938" coordsize="10,20">
              <v:shape style="position:absolute;left:8464;top:4938;width:10;height:20" coordorigin="8464,4938" coordsize="10,20" path="m8464,4957l8473,4957,8473,4938,8464,4938,8464,4957xe" filled="true" fillcolor="#000000" stroked="false">
                <v:path arrowok="t"/>
                <v:fill type="solid"/>
              </v:shape>
            </v:group>
            <v:group style="position:absolute;left:8464;top:4957;width:10;height:20" coordorigin="8464,4957" coordsize="10,20">
              <v:shape style="position:absolute;left:8464;top:4957;width:10;height:20" coordorigin="8464,4957" coordsize="10,20" path="m8464,4976l8473,4976,8473,4957,8464,4957,8464,4976xe" filled="true" fillcolor="#000000" stroked="false">
                <v:path arrowok="t"/>
                <v:fill type="solid"/>
              </v:shape>
            </v:group>
            <v:group style="position:absolute;left:8464;top:4976;width:10;height:20" coordorigin="8464,4976" coordsize="10,20">
              <v:shape style="position:absolute;left:8464;top:4976;width:10;height:20" coordorigin="8464,4976" coordsize="10,20" path="m8464,4995l8473,4995,8473,4976,8464,4976,8464,4995xe" filled="true" fillcolor="#000000" stroked="false">
                <v:path arrowok="t"/>
                <v:fill type="solid"/>
              </v:shape>
            </v:group>
            <v:group style="position:absolute;left:8464;top:4995;width:10;height:20" coordorigin="8464,4995" coordsize="10,20">
              <v:shape style="position:absolute;left:8464;top:4995;width:10;height:20" coordorigin="8464,4995" coordsize="10,20" path="m8464,5014l8473,5014,8473,4995,8464,4995,8464,5014xe" filled="true" fillcolor="#000000" stroked="false">
                <v:path arrowok="t"/>
                <v:fill type="solid"/>
              </v:shape>
            </v:group>
            <v:group style="position:absolute;left:8464;top:5014;width:10;height:20" coordorigin="8464,5014" coordsize="10,20">
              <v:shape style="position:absolute;left:8464;top:5014;width:10;height:20" coordorigin="8464,5014" coordsize="10,20" path="m8464,5034l8473,5034,8473,5014,8464,5014,8464,5034xe" filled="true" fillcolor="#000000" stroked="false">
                <v:path arrowok="t"/>
                <v:fill type="solid"/>
              </v:shape>
            </v:group>
            <v:group style="position:absolute;left:8464;top:5034;width:10;height:20" coordorigin="8464,5034" coordsize="10,20">
              <v:shape style="position:absolute;left:8464;top:5034;width:10;height:20" coordorigin="8464,5034" coordsize="10,20" path="m8464,5053l8473,5053,8473,5034,8464,5034,8464,5053xe" filled="true" fillcolor="#000000" stroked="false">
                <v:path arrowok="t"/>
                <v:fill type="solid"/>
              </v:shape>
            </v:group>
            <v:group style="position:absolute;left:8464;top:5053;width:10;height:20" coordorigin="8464,5053" coordsize="10,20">
              <v:shape style="position:absolute;left:8464;top:5053;width:10;height:20" coordorigin="8464,5053" coordsize="10,20" path="m8464,5072l8473,5072,8473,5053,8464,5053,8464,5072xe" filled="true" fillcolor="#000000" stroked="false">
                <v:path arrowok="t"/>
                <v:fill type="solid"/>
              </v:shape>
            </v:group>
            <v:group style="position:absolute;left:8464;top:5072;width:10;height:20" coordorigin="8464,5072" coordsize="10,20">
              <v:shape style="position:absolute;left:8464;top:5072;width:10;height:20" coordorigin="8464,5072" coordsize="10,20" path="m8464,5091l8473,5091,8473,5072,8464,5072,8464,5091xe" filled="true" fillcolor="#000000" stroked="false">
                <v:path arrowok="t"/>
                <v:fill type="solid"/>
              </v:shape>
            </v:group>
            <v:group style="position:absolute;left:8464;top:5091;width:10;height:20" coordorigin="8464,5091" coordsize="10,20">
              <v:shape style="position:absolute;left:8464;top:5091;width:10;height:20" coordorigin="8464,5091" coordsize="10,20" path="m8464,5110l8473,5110,8473,5091,8464,5091,8464,5110xe" filled="true" fillcolor="#000000" stroked="false">
                <v:path arrowok="t"/>
                <v:fill type="solid"/>
              </v:shape>
            </v:group>
            <v:group style="position:absolute;left:8464;top:5110;width:10;height:20" coordorigin="8464,5110" coordsize="10,20">
              <v:shape style="position:absolute;left:8464;top:5110;width:10;height:20" coordorigin="8464,5110" coordsize="10,20" path="m8464,5130l8473,5130,8473,5110,8464,5110,8464,5130xe" filled="true" fillcolor="#000000" stroked="false">
                <v:path arrowok="t"/>
                <v:fill type="solid"/>
              </v:shape>
            </v:group>
            <v:group style="position:absolute;left:8464;top:5130;width:10;height:20" coordorigin="8464,5130" coordsize="10,20">
              <v:shape style="position:absolute;left:8464;top:5130;width:10;height:20" coordorigin="8464,5130" coordsize="10,20" path="m8464,5149l8473,5149,8473,5130,8464,5130,8464,5149xe" filled="true" fillcolor="#000000" stroked="false">
                <v:path arrowok="t"/>
                <v:fill type="solid"/>
              </v:shape>
            </v:group>
            <v:group style="position:absolute;left:8464;top:5149;width:10;height:20" coordorigin="8464,5149" coordsize="10,20">
              <v:shape style="position:absolute;left:8464;top:5149;width:10;height:20" coordorigin="8464,5149" coordsize="10,20" path="m8464,5168l8473,5168,8473,5149,8464,5149,8464,5168xe" filled="true" fillcolor="#000000" stroked="false">
                <v:path arrowok="t"/>
                <v:fill type="solid"/>
              </v:shape>
            </v:group>
            <v:group style="position:absolute;left:8464;top:5168;width:10;height:20" coordorigin="8464,5168" coordsize="10,20">
              <v:shape style="position:absolute;left:8464;top:5168;width:10;height:20" coordorigin="8464,5168" coordsize="10,20" path="m8464,5187l8473,5187,8473,5168,8464,5168,8464,5187xe" filled="true" fillcolor="#000000" stroked="false">
                <v:path arrowok="t"/>
                <v:fill type="solid"/>
              </v:shape>
            </v:group>
            <v:group style="position:absolute;left:8464;top:5187;width:10;height:20" coordorigin="8464,5187" coordsize="10,20">
              <v:shape style="position:absolute;left:8464;top:5187;width:10;height:20" coordorigin="8464,5187" coordsize="10,20" path="m8464,5206l8473,5206,8473,5187,8464,5187,8464,5206xe" filled="true" fillcolor="#000000" stroked="false">
                <v:path arrowok="t"/>
                <v:fill type="solid"/>
              </v:shape>
            </v:group>
            <v:group style="position:absolute;left:8464;top:5206;width:10;height:20" coordorigin="8464,5206" coordsize="10,20">
              <v:shape style="position:absolute;left:8464;top:5206;width:10;height:20" coordorigin="8464,5206" coordsize="10,20" path="m8464,5226l8473,5226,8473,5206,8464,5206,8464,5226xe" filled="true" fillcolor="#000000" stroked="false">
                <v:path arrowok="t"/>
                <v:fill type="solid"/>
              </v:shape>
            </v:group>
            <v:group style="position:absolute;left:8464;top:5226;width:10;height:20" coordorigin="8464,5226" coordsize="10,20">
              <v:shape style="position:absolute;left:8464;top:5226;width:10;height:20" coordorigin="8464,5226" coordsize="10,20" path="m8464,5245l8473,5245,8473,5226,8464,5226,8464,5245xe" filled="true" fillcolor="#000000" stroked="false">
                <v:path arrowok="t"/>
                <v:fill type="solid"/>
              </v:shape>
            </v:group>
            <v:group style="position:absolute;left:8464;top:5245;width:10;height:20" coordorigin="8464,5245" coordsize="10,20">
              <v:shape style="position:absolute;left:8464;top:5245;width:10;height:20" coordorigin="8464,5245" coordsize="10,20" path="m8464,5264l8473,5264,8473,5245,8464,5245,8464,5264xe" filled="true" fillcolor="#000000" stroked="false">
                <v:path arrowok="t"/>
                <v:fill type="solid"/>
              </v:shape>
            </v:group>
            <v:group style="position:absolute;left:8464;top:5264;width:10;height:20" coordorigin="8464,5264" coordsize="10,20">
              <v:shape style="position:absolute;left:8464;top:5264;width:10;height:20" coordorigin="8464,5264" coordsize="10,20" path="m8464,5283l8473,5283,8473,5264,8464,5264,8464,5283xe" filled="true" fillcolor="#000000" stroked="false">
                <v:path arrowok="t"/>
                <v:fill type="solid"/>
              </v:shape>
            </v:group>
            <v:group style="position:absolute;left:8464;top:5283;width:10;height:20" coordorigin="8464,5283" coordsize="10,20">
              <v:shape style="position:absolute;left:8464;top:5283;width:10;height:20" coordorigin="8464,5283" coordsize="10,20" path="m8464,5302l8473,5302,8473,5283,8464,5283,8464,5302xe" filled="true" fillcolor="#000000" stroked="false">
                <v:path arrowok="t"/>
                <v:fill type="solid"/>
              </v:shape>
            </v:group>
            <v:group style="position:absolute;left:8464;top:5302;width:10;height:20" coordorigin="8464,5302" coordsize="10,20">
              <v:shape style="position:absolute;left:8464;top:5302;width:10;height:20" coordorigin="8464,5302" coordsize="10,20" path="m8464,5322l8473,5322,8473,5302,8464,5302,8464,5322xe" filled="true" fillcolor="#000000" stroked="false">
                <v:path arrowok="t"/>
                <v:fill type="solid"/>
              </v:shape>
            </v:group>
            <v:group style="position:absolute;left:8464;top:5322;width:10;height:20" coordorigin="8464,5322" coordsize="10,20">
              <v:shape style="position:absolute;left:8464;top:5322;width:10;height:20" coordorigin="8464,5322" coordsize="10,20" path="m8464,5341l8473,5341,8473,5322,8464,5322,8464,5341xe" filled="true" fillcolor="#000000" stroked="false">
                <v:path arrowok="t"/>
                <v:fill type="solid"/>
              </v:shape>
            </v:group>
            <v:group style="position:absolute;left:8464;top:5341;width:10;height:20" coordorigin="8464,5341" coordsize="10,20">
              <v:shape style="position:absolute;left:8464;top:5341;width:10;height:20" coordorigin="8464,5341" coordsize="10,20" path="m8464,5360l8473,5360,8473,5341,8464,5341,8464,5360xe" filled="true" fillcolor="#000000" stroked="false">
                <v:path arrowok="t"/>
                <v:fill type="solid"/>
              </v:shape>
            </v:group>
            <v:group style="position:absolute;left:8464;top:5360;width:10;height:20" coordorigin="8464,5360" coordsize="10,20">
              <v:shape style="position:absolute;left:8464;top:5360;width:10;height:20" coordorigin="8464,5360" coordsize="10,20" path="m8464,5379l8473,5379,8473,5360,8464,5360,8464,5379xe" filled="true" fillcolor="#000000" stroked="false">
                <v:path arrowok="t"/>
                <v:fill type="solid"/>
              </v:shape>
            </v:group>
            <v:group style="position:absolute;left:8464;top:5379;width:10;height:20" coordorigin="8464,5379" coordsize="10,20">
              <v:shape style="position:absolute;left:8464;top:5379;width:10;height:20" coordorigin="8464,5379" coordsize="10,20" path="m8464,5398l8473,5398,8473,5379,8464,5379,8464,5398xe" filled="true" fillcolor="#000000" stroked="false">
                <v:path arrowok="t"/>
                <v:fill type="solid"/>
              </v:shape>
            </v:group>
            <v:group style="position:absolute;left:8464;top:5398;width:10;height:20" coordorigin="8464,5398" coordsize="10,20">
              <v:shape style="position:absolute;left:8464;top:5398;width:10;height:20" coordorigin="8464,5398" coordsize="10,20" path="m8464,5418l8473,5418,8473,5398,8464,5398,8464,5418xe" filled="true" fillcolor="#000000" stroked="false">
                <v:path arrowok="t"/>
                <v:fill type="solid"/>
              </v:shape>
            </v:group>
            <v:group style="position:absolute;left:8464;top:5418;width:10;height:20" coordorigin="8464,5418" coordsize="10,20">
              <v:shape style="position:absolute;left:8464;top:5418;width:10;height:20" coordorigin="8464,5418" coordsize="10,20" path="m8464,5437l8473,5437,8473,5418,8464,5418,8464,5437xe" filled="true" fillcolor="#000000" stroked="false">
                <v:path arrowok="t"/>
                <v:fill type="solid"/>
              </v:shape>
            </v:group>
            <v:group style="position:absolute;left:8464;top:5437;width:10;height:20" coordorigin="8464,5437" coordsize="10,20">
              <v:shape style="position:absolute;left:8464;top:5437;width:10;height:20" coordorigin="8464,5437" coordsize="10,20" path="m8464,5456l8473,5456,8473,5437,8464,5437,8464,5456xe" filled="true" fillcolor="#000000" stroked="false">
                <v:path arrowok="t"/>
                <v:fill type="solid"/>
              </v:shape>
            </v:group>
            <v:group style="position:absolute;left:8464;top:5456;width:10;height:20" coordorigin="8464,5456" coordsize="10,20">
              <v:shape style="position:absolute;left:8464;top:5456;width:10;height:20" coordorigin="8464,5456" coordsize="10,20" path="m8464,5475l8473,5475,8473,5456,8464,5456,8464,5475xe" filled="true" fillcolor="#000000" stroked="false">
                <v:path arrowok="t"/>
                <v:fill type="solid"/>
              </v:shape>
            </v:group>
            <v:group style="position:absolute;left:8464;top:5475;width:10;height:20" coordorigin="8464,5475" coordsize="10,20">
              <v:shape style="position:absolute;left:8464;top:5475;width:10;height:20" coordorigin="8464,5475" coordsize="10,20" path="m8464,5494l8473,5494,8473,5475,8464,5475,8464,5494xe" filled="true" fillcolor="#000000" stroked="false">
                <v:path arrowok="t"/>
                <v:fill type="solid"/>
              </v:shape>
            </v:group>
            <v:group style="position:absolute;left:8464;top:5494;width:10;height:20" coordorigin="8464,5494" coordsize="10,20">
              <v:shape style="position:absolute;left:8464;top:5494;width:10;height:20" coordorigin="8464,5494" coordsize="10,20" path="m8464,5514l8473,5514,8473,5494,8464,5494,8464,5514xe" filled="true" fillcolor="#000000" stroked="false">
                <v:path arrowok="t"/>
                <v:fill type="solid"/>
              </v:shape>
            </v:group>
            <v:group style="position:absolute;left:8464;top:5514;width:10;height:20" coordorigin="8464,5514" coordsize="10,20">
              <v:shape style="position:absolute;left:8464;top:5514;width:10;height:20" coordorigin="8464,5514" coordsize="10,20" path="m8464,5533l8473,5533,8473,5514,8464,5514,8464,5533xe" filled="true" fillcolor="#000000" stroked="false">
                <v:path arrowok="t"/>
                <v:fill type="solid"/>
              </v:shape>
            </v:group>
            <v:group style="position:absolute;left:8464;top:5533;width:10;height:20" coordorigin="8464,5533" coordsize="10,20">
              <v:shape style="position:absolute;left:8464;top:5533;width:10;height:20" coordorigin="8464,5533" coordsize="10,20" path="m8464,5553l8473,5553,8473,5533,8464,5533,8464,5553xe" filled="true" fillcolor="#000000" stroked="false">
                <v:path arrowok="t"/>
                <v:fill type="solid"/>
              </v:shape>
            </v:group>
            <v:group style="position:absolute;left:8464;top:5553;width:10;height:20" coordorigin="8464,5553" coordsize="10,20">
              <v:shape style="position:absolute;left:8464;top:5553;width:10;height:20" coordorigin="8464,5553" coordsize="10,20" path="m8464,5572l8473,5572,8473,5553,8464,5553,8464,5572xe" filled="true" fillcolor="#000000" stroked="false">
                <v:path arrowok="t"/>
                <v:fill type="solid"/>
              </v:shape>
            </v:group>
            <v:group style="position:absolute;left:8464;top:5572;width:10;height:20" coordorigin="8464,5572" coordsize="10,20">
              <v:shape style="position:absolute;left:8464;top:5572;width:10;height:20" coordorigin="8464,5572" coordsize="10,20" path="m8464,5591l8473,5591,8473,5572,8464,5572,8464,5591xe" filled="true" fillcolor="#000000" stroked="false">
                <v:path arrowok="t"/>
                <v:fill type="solid"/>
              </v:shape>
            </v:group>
            <v:group style="position:absolute;left:8464;top:5591;width:10;height:20" coordorigin="8464,5591" coordsize="10,20">
              <v:shape style="position:absolute;left:8464;top:5591;width:10;height:20" coordorigin="8464,5591" coordsize="10,20" path="m8464,5610l8473,5610,8473,5591,8464,5591,8464,5610xe" filled="true" fillcolor="#000000" stroked="false">
                <v:path arrowok="t"/>
                <v:fill type="solid"/>
              </v:shape>
            </v:group>
            <v:group style="position:absolute;left:8464;top:5610;width:10;height:20" coordorigin="8464,5610" coordsize="10,20">
              <v:shape style="position:absolute;left:8464;top:5610;width:10;height:20" coordorigin="8464,5610" coordsize="10,20" path="m8464,5629l8473,5629,8473,5610,8464,5610,8464,5629xe" filled="true" fillcolor="#000000" stroked="false">
                <v:path arrowok="t"/>
                <v:fill type="solid"/>
              </v:shape>
            </v:group>
            <v:group style="position:absolute;left:8464;top:5629;width:10;height:20" coordorigin="8464,5629" coordsize="10,20">
              <v:shape style="position:absolute;left:8464;top:5629;width:10;height:20" coordorigin="8464,5629" coordsize="10,20" path="m8464,5649l8473,5649,8473,5629,8464,5629,8464,5649xe" filled="true" fillcolor="#000000" stroked="false">
                <v:path arrowok="t"/>
                <v:fill type="solid"/>
              </v:shape>
            </v:group>
            <v:group style="position:absolute;left:8464;top:5649;width:10;height:20" coordorigin="8464,5649" coordsize="10,20">
              <v:shape style="position:absolute;left:8464;top:5649;width:10;height:20" coordorigin="8464,5649" coordsize="10,20" path="m8464,5668l8473,5668,8473,5649,8464,5649,8464,5668xe" filled="true" fillcolor="#000000" stroked="false">
                <v:path arrowok="t"/>
                <v:fill type="solid"/>
              </v:shape>
            </v:group>
            <v:group style="position:absolute;left:8464;top:5668;width:10;height:20" coordorigin="8464,5668" coordsize="10,20">
              <v:shape style="position:absolute;left:8464;top:5668;width:10;height:20" coordorigin="8464,5668" coordsize="10,20" path="m8464,5687l8473,5687,8473,5668,8464,5668,8464,5687xe" filled="true" fillcolor="#000000" stroked="false">
                <v:path arrowok="t"/>
                <v:fill type="solid"/>
              </v:shape>
            </v:group>
            <v:group style="position:absolute;left:8464;top:5687;width:10;height:20" coordorigin="8464,5687" coordsize="10,20">
              <v:shape style="position:absolute;left:8464;top:5687;width:10;height:20" coordorigin="8464,5687" coordsize="10,20" path="m8464,5706l8473,5706,8473,5687,8464,5687,8464,5706xe" filled="true" fillcolor="#000000" stroked="false">
                <v:path arrowok="t"/>
                <v:fill type="solid"/>
              </v:shape>
            </v:group>
            <v:group style="position:absolute;left:8464;top:5706;width:10;height:20" coordorigin="8464,5706" coordsize="10,20">
              <v:shape style="position:absolute;left:8464;top:5706;width:10;height:20" coordorigin="8464,5706" coordsize="10,20" path="m8464,5725l8473,5725,8473,5706,8464,5706,8464,5725xe" filled="true" fillcolor="#000000" stroked="false">
                <v:path arrowok="t"/>
                <v:fill type="solid"/>
              </v:shape>
            </v:group>
            <v:group style="position:absolute;left:8464;top:5725;width:10;height:20" coordorigin="8464,5725" coordsize="10,20">
              <v:shape style="position:absolute;left:8464;top:5725;width:10;height:20" coordorigin="8464,5725" coordsize="10,20" path="m8464,5745l8473,5745,8473,5725,8464,5725,8464,5745xe" filled="true" fillcolor="#000000" stroked="false">
                <v:path arrowok="t"/>
                <v:fill type="solid"/>
              </v:shape>
            </v:group>
            <v:group style="position:absolute;left:8464;top:5745;width:10;height:20" coordorigin="8464,5745" coordsize="10,20">
              <v:shape style="position:absolute;left:8464;top:5745;width:10;height:20" coordorigin="8464,5745" coordsize="10,20" path="m8464,5764l8473,5764,8473,5745,8464,5745,8464,5764xe" filled="true" fillcolor="#000000" stroked="false">
                <v:path arrowok="t"/>
                <v:fill type="solid"/>
              </v:shape>
            </v:group>
            <v:group style="position:absolute;left:8464;top:5764;width:10;height:20" coordorigin="8464,5764" coordsize="10,20">
              <v:shape style="position:absolute;left:8464;top:5764;width:10;height:20" coordorigin="8464,5764" coordsize="10,20" path="m8464,5783l8473,5783,8473,5764,8464,5764,8464,5783xe" filled="true" fillcolor="#000000" stroked="false">
                <v:path arrowok="t"/>
                <v:fill type="solid"/>
              </v:shape>
            </v:group>
            <v:group style="position:absolute;left:8464;top:5783;width:10;height:20" coordorigin="8464,5783" coordsize="10,20">
              <v:shape style="position:absolute;left:8464;top:5783;width:10;height:20" coordorigin="8464,5783" coordsize="10,20" path="m8464,5802l8473,5802,8473,5783,8464,5783,8464,5802xe" filled="true" fillcolor="#000000" stroked="false">
                <v:path arrowok="t"/>
                <v:fill type="solid"/>
              </v:shape>
            </v:group>
            <v:group style="position:absolute;left:8464;top:5802;width:10;height:20" coordorigin="8464,5802" coordsize="10,20">
              <v:shape style="position:absolute;left:8464;top:5802;width:10;height:20" coordorigin="8464,5802" coordsize="10,20" path="m8464,5821l8473,5821,8473,5802,8464,5802,8464,5821xe" filled="true" fillcolor="#000000" stroked="false">
                <v:path arrowok="t"/>
                <v:fill type="solid"/>
              </v:shape>
            </v:group>
            <v:group style="position:absolute;left:8464;top:5821;width:10;height:20" coordorigin="8464,5821" coordsize="10,20">
              <v:shape style="position:absolute;left:8464;top:5821;width:10;height:20" coordorigin="8464,5821" coordsize="10,20" path="m8464,5841l8473,5841,8473,5821,8464,5821,8464,5841xe" filled="true" fillcolor="#000000" stroked="false">
                <v:path arrowok="t"/>
                <v:fill type="solid"/>
              </v:shape>
            </v:group>
            <v:group style="position:absolute;left:8464;top:5841;width:10;height:20" coordorigin="8464,5841" coordsize="10,20">
              <v:shape style="position:absolute;left:8464;top:5841;width:10;height:20" coordorigin="8464,5841" coordsize="10,20" path="m8464,5860l8473,5860,8473,5841,8464,5841,8464,5860xe" filled="true" fillcolor="#000000" stroked="false">
                <v:path arrowok="t"/>
                <v:fill type="solid"/>
              </v:shape>
            </v:group>
            <v:group style="position:absolute;left:8464;top:5860;width:10;height:20" coordorigin="8464,5860" coordsize="10,20">
              <v:shape style="position:absolute;left:8464;top:5860;width:10;height:20" coordorigin="8464,5860" coordsize="10,20" path="m8464,5879l8473,5879,8473,5860,8464,5860,8464,5879xe" filled="true" fillcolor="#000000" stroked="false">
                <v:path arrowok="t"/>
                <v:fill type="solid"/>
              </v:shape>
            </v:group>
            <v:group style="position:absolute;left:8464;top:5879;width:10;height:20" coordorigin="8464,5879" coordsize="10,20">
              <v:shape style="position:absolute;left:8464;top:5879;width:10;height:20" coordorigin="8464,5879" coordsize="10,20" path="m8464,5898l8473,5898,8473,5879,8464,5879,8464,5898xe" filled="true" fillcolor="#000000" stroked="false">
                <v:path arrowok="t"/>
                <v:fill type="solid"/>
              </v:shape>
            </v:group>
            <v:group style="position:absolute;left:8464;top:5898;width:10;height:20" coordorigin="8464,5898" coordsize="10,20">
              <v:shape style="position:absolute;left:8464;top:5898;width:10;height:20" coordorigin="8464,5898" coordsize="10,20" path="m8464,5917l8473,5917,8473,5898,8464,5898,8464,5917xe" filled="true" fillcolor="#000000" stroked="false">
                <v:path arrowok="t"/>
                <v:fill type="solid"/>
              </v:shape>
            </v:group>
            <v:group style="position:absolute;left:8464;top:5917;width:10;height:20" coordorigin="8464,5917" coordsize="10,20">
              <v:shape style="position:absolute;left:8464;top:5917;width:10;height:20" coordorigin="8464,5917" coordsize="10,20" path="m8464,5937l8473,5937,8473,5917,8464,5917,8464,5937xe" filled="true" fillcolor="#000000" stroked="false">
                <v:path arrowok="t"/>
                <v:fill type="solid"/>
              </v:shape>
            </v:group>
            <v:group style="position:absolute;left:8464;top:5937;width:10;height:20" coordorigin="8464,5937" coordsize="10,20">
              <v:shape style="position:absolute;left:8464;top:5937;width:10;height:20" coordorigin="8464,5937" coordsize="10,20" path="m8464,5956l8473,5956,8473,5937,8464,5937,8464,5956xe" filled="true" fillcolor="#000000" stroked="false">
                <v:path arrowok="t"/>
                <v:fill type="solid"/>
              </v:shape>
            </v:group>
            <v:group style="position:absolute;left:8464;top:5956;width:10;height:20" coordorigin="8464,5956" coordsize="10,20">
              <v:shape style="position:absolute;left:8464;top:5956;width:10;height:20" coordorigin="8464,5956" coordsize="10,20" path="m8464,5975l8473,5975,8473,5956,8464,5956,8464,5975xe" filled="true" fillcolor="#000000" stroked="false">
                <v:path arrowok="t"/>
                <v:fill type="solid"/>
              </v:shape>
            </v:group>
            <v:group style="position:absolute;left:8464;top:5975;width:10;height:20" coordorigin="8464,5975" coordsize="10,20">
              <v:shape style="position:absolute;left:8464;top:5975;width:10;height:20" coordorigin="8464,5975" coordsize="10,20" path="m8464,5994l8473,5994,8473,5975,8464,5975,8464,5994xe" filled="true" fillcolor="#000000" stroked="false">
                <v:path arrowok="t"/>
                <v:fill type="solid"/>
              </v:shape>
            </v:group>
            <v:group style="position:absolute;left:9333;top:4669;width:10;height:20" coordorigin="9333,4669" coordsize="10,20">
              <v:shape style="position:absolute;left:9333;top:4669;width:10;height:20" coordorigin="9333,4669" coordsize="10,20" path="m9333,4688l9343,4688,9343,4669,9333,4669,9333,4688xe" filled="true" fillcolor="#000000" stroked="false">
                <v:path arrowok="t"/>
                <v:fill type="solid"/>
              </v:shape>
            </v:group>
            <v:group style="position:absolute;left:9333;top:4688;width:10;height:20" coordorigin="9333,4688" coordsize="10,20">
              <v:shape style="position:absolute;left:9333;top:4688;width:10;height:20" coordorigin="9333,4688" coordsize="10,20" path="m9333,4707l9343,4707,9343,4688,9333,4688,9333,4707xe" filled="true" fillcolor="#000000" stroked="false">
                <v:path arrowok="t"/>
                <v:fill type="solid"/>
              </v:shape>
            </v:group>
            <v:group style="position:absolute;left:9333;top:4707;width:10;height:20" coordorigin="9333,4707" coordsize="10,20">
              <v:shape style="position:absolute;left:9333;top:4707;width:10;height:20" coordorigin="9333,4707" coordsize="10,20" path="m9333,4726l9343,4726,9343,4707,9333,4707,9333,4726xe" filled="true" fillcolor="#000000" stroked="false">
                <v:path arrowok="t"/>
                <v:fill type="solid"/>
              </v:shape>
            </v:group>
            <v:group style="position:absolute;left:9333;top:4726;width:10;height:20" coordorigin="9333,4726" coordsize="10,20">
              <v:shape style="position:absolute;left:9333;top:4726;width:10;height:20" coordorigin="9333,4726" coordsize="10,20" path="m9333,4746l9343,4746,9343,4726,9333,4726,9333,4746xe" filled="true" fillcolor="#000000" stroked="false">
                <v:path arrowok="t"/>
                <v:fill type="solid"/>
              </v:shape>
            </v:group>
            <v:group style="position:absolute;left:9333;top:4746;width:10;height:20" coordorigin="9333,4746" coordsize="10,20">
              <v:shape style="position:absolute;left:9333;top:4746;width:10;height:20" coordorigin="9333,4746" coordsize="10,20" path="m9333,4765l9343,4765,9343,4746,9333,4746,9333,4765xe" filled="true" fillcolor="#000000" stroked="false">
                <v:path arrowok="t"/>
                <v:fill type="solid"/>
              </v:shape>
            </v:group>
            <v:group style="position:absolute;left:9333;top:4765;width:10;height:20" coordorigin="9333,4765" coordsize="10,20">
              <v:shape style="position:absolute;left:9333;top:4765;width:10;height:20" coordorigin="9333,4765" coordsize="10,20" path="m9333,4784l9343,4784,9343,4765,9333,4765,9333,4784xe" filled="true" fillcolor="#000000" stroked="false">
                <v:path arrowok="t"/>
                <v:fill type="solid"/>
              </v:shape>
            </v:group>
            <v:group style="position:absolute;left:9333;top:4784;width:10;height:20" coordorigin="9333,4784" coordsize="10,20">
              <v:shape style="position:absolute;left:9333;top:4784;width:10;height:20" coordorigin="9333,4784" coordsize="10,20" path="m9333,4803l9343,4803,9343,4784,9333,4784,9333,4803xe" filled="true" fillcolor="#000000" stroked="false">
                <v:path arrowok="t"/>
                <v:fill type="solid"/>
              </v:shape>
            </v:group>
            <v:group style="position:absolute;left:9333;top:4803;width:10;height:20" coordorigin="9333,4803" coordsize="10,20">
              <v:shape style="position:absolute;left:9333;top:4803;width:10;height:20" coordorigin="9333,4803" coordsize="10,20" path="m9333,4822l9343,4822,9343,4803,9333,4803,9333,4822xe" filled="true" fillcolor="#000000" stroked="false">
                <v:path arrowok="t"/>
                <v:fill type="solid"/>
              </v:shape>
            </v:group>
            <v:group style="position:absolute;left:9333;top:4822;width:10;height:20" coordorigin="9333,4822" coordsize="10,20">
              <v:shape style="position:absolute;left:9333;top:4822;width:10;height:20" coordorigin="9333,4822" coordsize="10,20" path="m9333,4842l9343,4842,9343,4822,9333,4822,9333,4842xe" filled="true" fillcolor="#000000" stroked="false">
                <v:path arrowok="t"/>
                <v:fill type="solid"/>
              </v:shape>
            </v:group>
            <v:group style="position:absolute;left:9333;top:4842;width:10;height:20" coordorigin="9333,4842" coordsize="10,20">
              <v:shape style="position:absolute;left:9333;top:4842;width:10;height:20" coordorigin="9333,4842" coordsize="10,20" path="m9333,4861l9343,4861,9343,4842,9333,4842,9333,4861xe" filled="true" fillcolor="#000000" stroked="false">
                <v:path arrowok="t"/>
                <v:fill type="solid"/>
              </v:shape>
            </v:group>
            <v:group style="position:absolute;left:9333;top:4861;width:10;height:20" coordorigin="9333,4861" coordsize="10,20">
              <v:shape style="position:absolute;left:9333;top:4861;width:10;height:20" coordorigin="9333,4861" coordsize="10,20" path="m9333,4880l9343,4880,9343,4861,9333,4861,9333,4880xe" filled="true" fillcolor="#000000" stroked="false">
                <v:path arrowok="t"/>
                <v:fill type="solid"/>
              </v:shape>
            </v:group>
            <v:group style="position:absolute;left:9333;top:4880;width:10;height:20" coordorigin="9333,4880" coordsize="10,20">
              <v:shape style="position:absolute;left:9333;top:4880;width:10;height:20" coordorigin="9333,4880" coordsize="10,20" path="m9333,4899l9343,4899,9343,4880,9333,4880,9333,4899xe" filled="true" fillcolor="#000000" stroked="false">
                <v:path arrowok="t"/>
                <v:fill type="solid"/>
              </v:shape>
            </v:group>
            <v:group style="position:absolute;left:9333;top:4899;width:10;height:20" coordorigin="9333,4899" coordsize="10,20">
              <v:shape style="position:absolute;left:9333;top:4899;width:10;height:20" coordorigin="9333,4899" coordsize="10,20" path="m9333,4918l9343,4918,9343,4899,9333,4899,9333,4918xe" filled="true" fillcolor="#000000" stroked="false">
                <v:path arrowok="t"/>
                <v:fill type="solid"/>
              </v:shape>
            </v:group>
            <v:group style="position:absolute;left:9333;top:4918;width:10;height:20" coordorigin="9333,4918" coordsize="10,20">
              <v:shape style="position:absolute;left:9333;top:4918;width:10;height:20" coordorigin="9333,4918" coordsize="10,20" path="m9333,4938l9343,4938,9343,4918,9333,4918,9333,4938xe" filled="true" fillcolor="#000000" stroked="false">
                <v:path arrowok="t"/>
                <v:fill type="solid"/>
              </v:shape>
            </v:group>
            <v:group style="position:absolute;left:9333;top:4938;width:10;height:20" coordorigin="9333,4938" coordsize="10,20">
              <v:shape style="position:absolute;left:9333;top:4938;width:10;height:20" coordorigin="9333,4938" coordsize="10,20" path="m9333,4957l9343,4957,9343,4938,9333,4938,9333,4957xe" filled="true" fillcolor="#000000" stroked="false">
                <v:path arrowok="t"/>
                <v:fill type="solid"/>
              </v:shape>
            </v:group>
            <v:group style="position:absolute;left:9333;top:4957;width:10;height:20" coordorigin="9333,4957" coordsize="10,20">
              <v:shape style="position:absolute;left:9333;top:4957;width:10;height:20" coordorigin="9333,4957" coordsize="10,20" path="m9333,4976l9343,4976,9343,4957,9333,4957,9333,4976xe" filled="true" fillcolor="#000000" stroked="false">
                <v:path arrowok="t"/>
                <v:fill type="solid"/>
              </v:shape>
            </v:group>
            <v:group style="position:absolute;left:9333;top:4976;width:10;height:20" coordorigin="9333,4976" coordsize="10,20">
              <v:shape style="position:absolute;left:9333;top:4976;width:10;height:20" coordorigin="9333,4976" coordsize="10,20" path="m9333,4995l9343,4995,9343,4976,9333,4976,9333,4995xe" filled="true" fillcolor="#000000" stroked="false">
                <v:path arrowok="t"/>
                <v:fill type="solid"/>
              </v:shape>
            </v:group>
            <v:group style="position:absolute;left:9333;top:4995;width:10;height:20" coordorigin="9333,4995" coordsize="10,20">
              <v:shape style="position:absolute;left:9333;top:4995;width:10;height:20" coordorigin="9333,4995" coordsize="10,20" path="m9333,5014l9343,5014,9343,4995,9333,4995,9333,5014xe" filled="true" fillcolor="#000000" stroked="false">
                <v:path arrowok="t"/>
                <v:fill type="solid"/>
              </v:shape>
            </v:group>
            <v:group style="position:absolute;left:9333;top:5014;width:10;height:20" coordorigin="9333,5014" coordsize="10,20">
              <v:shape style="position:absolute;left:9333;top:5014;width:10;height:20" coordorigin="9333,5014" coordsize="10,20" path="m9333,5034l9343,5034,9343,5014,9333,5014,9333,5034xe" filled="true" fillcolor="#000000" stroked="false">
                <v:path arrowok="t"/>
                <v:fill type="solid"/>
              </v:shape>
            </v:group>
            <v:group style="position:absolute;left:9333;top:5034;width:10;height:20" coordorigin="9333,5034" coordsize="10,20">
              <v:shape style="position:absolute;left:9333;top:5034;width:10;height:20" coordorigin="9333,5034" coordsize="10,20" path="m9333,5053l9343,5053,9343,5034,9333,5034,9333,5053xe" filled="true" fillcolor="#000000" stroked="false">
                <v:path arrowok="t"/>
                <v:fill type="solid"/>
              </v:shape>
            </v:group>
            <v:group style="position:absolute;left:9333;top:5053;width:10;height:20" coordorigin="9333,5053" coordsize="10,20">
              <v:shape style="position:absolute;left:9333;top:5053;width:10;height:20" coordorigin="9333,5053" coordsize="10,20" path="m9333,5072l9343,5072,9343,5053,9333,5053,9333,5072xe" filled="true" fillcolor="#000000" stroked="false">
                <v:path arrowok="t"/>
                <v:fill type="solid"/>
              </v:shape>
            </v:group>
            <v:group style="position:absolute;left:9333;top:5072;width:10;height:20" coordorigin="9333,5072" coordsize="10,20">
              <v:shape style="position:absolute;left:9333;top:5072;width:10;height:20" coordorigin="9333,5072" coordsize="10,20" path="m9333,5091l9343,5091,9343,5072,9333,5072,9333,5091xe" filled="true" fillcolor="#000000" stroked="false">
                <v:path arrowok="t"/>
                <v:fill type="solid"/>
              </v:shape>
            </v:group>
            <v:group style="position:absolute;left:9333;top:5091;width:10;height:20" coordorigin="9333,5091" coordsize="10,20">
              <v:shape style="position:absolute;left:9333;top:5091;width:10;height:20" coordorigin="9333,5091" coordsize="10,20" path="m9333,5110l9343,5110,9343,5091,9333,5091,9333,5110xe" filled="true" fillcolor="#000000" stroked="false">
                <v:path arrowok="t"/>
                <v:fill type="solid"/>
              </v:shape>
            </v:group>
            <v:group style="position:absolute;left:9333;top:5110;width:10;height:20" coordorigin="9333,5110" coordsize="10,20">
              <v:shape style="position:absolute;left:9333;top:5110;width:10;height:20" coordorigin="9333,5110" coordsize="10,20" path="m9333,5130l9343,5130,9343,5110,9333,5110,9333,5130xe" filled="true" fillcolor="#000000" stroked="false">
                <v:path arrowok="t"/>
                <v:fill type="solid"/>
              </v:shape>
            </v:group>
            <v:group style="position:absolute;left:9333;top:5130;width:10;height:20" coordorigin="9333,5130" coordsize="10,20">
              <v:shape style="position:absolute;left:9333;top:5130;width:10;height:20" coordorigin="9333,5130" coordsize="10,20" path="m9333,5149l9343,5149,9343,5130,9333,5130,9333,5149xe" filled="true" fillcolor="#000000" stroked="false">
                <v:path arrowok="t"/>
                <v:fill type="solid"/>
              </v:shape>
            </v:group>
            <v:group style="position:absolute;left:9333;top:5149;width:10;height:20" coordorigin="9333,5149" coordsize="10,20">
              <v:shape style="position:absolute;left:9333;top:5149;width:10;height:20" coordorigin="9333,5149" coordsize="10,20" path="m9333,5168l9343,5168,9343,5149,9333,5149,9333,5168xe" filled="true" fillcolor="#000000" stroked="false">
                <v:path arrowok="t"/>
                <v:fill type="solid"/>
              </v:shape>
            </v:group>
            <v:group style="position:absolute;left:9333;top:5168;width:10;height:20" coordorigin="9333,5168" coordsize="10,20">
              <v:shape style="position:absolute;left:9333;top:5168;width:10;height:20" coordorigin="9333,5168" coordsize="10,20" path="m9333,5187l9343,5187,9343,5168,9333,5168,9333,5187xe" filled="true" fillcolor="#000000" stroked="false">
                <v:path arrowok="t"/>
                <v:fill type="solid"/>
              </v:shape>
            </v:group>
            <v:group style="position:absolute;left:9333;top:5187;width:10;height:20" coordorigin="9333,5187" coordsize="10,20">
              <v:shape style="position:absolute;left:9333;top:5187;width:10;height:20" coordorigin="9333,5187" coordsize="10,20" path="m9333,5206l9343,5206,9343,5187,9333,5187,9333,5206xe" filled="true" fillcolor="#000000" stroked="false">
                <v:path arrowok="t"/>
                <v:fill type="solid"/>
              </v:shape>
            </v:group>
            <v:group style="position:absolute;left:9333;top:5206;width:10;height:20" coordorigin="9333,5206" coordsize="10,20">
              <v:shape style="position:absolute;left:9333;top:5206;width:10;height:20" coordorigin="9333,5206" coordsize="10,20" path="m9333,5226l9343,5226,9343,5206,9333,5206,9333,5226xe" filled="true" fillcolor="#000000" stroked="false">
                <v:path arrowok="t"/>
                <v:fill type="solid"/>
              </v:shape>
            </v:group>
            <v:group style="position:absolute;left:9333;top:5226;width:10;height:20" coordorigin="9333,5226" coordsize="10,20">
              <v:shape style="position:absolute;left:9333;top:5226;width:10;height:20" coordorigin="9333,5226" coordsize="10,20" path="m9333,5245l9343,5245,9343,5226,9333,5226,9333,5245xe" filled="true" fillcolor="#000000" stroked="false">
                <v:path arrowok="t"/>
                <v:fill type="solid"/>
              </v:shape>
            </v:group>
            <v:group style="position:absolute;left:9333;top:5245;width:10;height:20" coordorigin="9333,5245" coordsize="10,20">
              <v:shape style="position:absolute;left:9333;top:5245;width:10;height:20" coordorigin="9333,5245" coordsize="10,20" path="m9333,5264l9343,5264,9343,5245,9333,5245,9333,5264xe" filled="true" fillcolor="#000000" stroked="false">
                <v:path arrowok="t"/>
                <v:fill type="solid"/>
              </v:shape>
            </v:group>
            <v:group style="position:absolute;left:9333;top:5264;width:10;height:20" coordorigin="9333,5264" coordsize="10,20">
              <v:shape style="position:absolute;left:9333;top:5264;width:10;height:20" coordorigin="9333,5264" coordsize="10,20" path="m9333,5283l9343,5283,9343,5264,9333,5264,9333,5283xe" filled="true" fillcolor="#000000" stroked="false">
                <v:path arrowok="t"/>
                <v:fill type="solid"/>
              </v:shape>
            </v:group>
            <v:group style="position:absolute;left:9333;top:5283;width:10;height:20" coordorigin="9333,5283" coordsize="10,20">
              <v:shape style="position:absolute;left:9333;top:5283;width:10;height:20" coordorigin="9333,5283" coordsize="10,20" path="m9333,5302l9343,5302,9343,5283,9333,5283,9333,5302xe" filled="true" fillcolor="#000000" stroked="false">
                <v:path arrowok="t"/>
                <v:fill type="solid"/>
              </v:shape>
            </v:group>
            <v:group style="position:absolute;left:9333;top:5302;width:10;height:20" coordorigin="9333,5302" coordsize="10,20">
              <v:shape style="position:absolute;left:9333;top:5302;width:10;height:20" coordorigin="9333,5302" coordsize="10,20" path="m9333,5322l9343,5322,9343,5302,9333,5302,9333,5322xe" filled="true" fillcolor="#000000" stroked="false">
                <v:path arrowok="t"/>
                <v:fill type="solid"/>
              </v:shape>
            </v:group>
            <v:group style="position:absolute;left:9333;top:5322;width:10;height:20" coordorigin="9333,5322" coordsize="10,20">
              <v:shape style="position:absolute;left:9333;top:5322;width:10;height:20" coordorigin="9333,5322" coordsize="10,20" path="m9333,5341l9343,5341,9343,5322,9333,5322,9333,5341xe" filled="true" fillcolor="#000000" stroked="false">
                <v:path arrowok="t"/>
                <v:fill type="solid"/>
              </v:shape>
            </v:group>
            <v:group style="position:absolute;left:9333;top:5341;width:10;height:20" coordorigin="9333,5341" coordsize="10,20">
              <v:shape style="position:absolute;left:9333;top:5341;width:10;height:20" coordorigin="9333,5341" coordsize="10,20" path="m9333,5360l9343,5360,9343,5341,9333,5341,9333,5360xe" filled="true" fillcolor="#000000" stroked="false">
                <v:path arrowok="t"/>
                <v:fill type="solid"/>
              </v:shape>
            </v:group>
            <v:group style="position:absolute;left:9333;top:5360;width:10;height:20" coordorigin="9333,5360" coordsize="10,20">
              <v:shape style="position:absolute;left:9333;top:5360;width:10;height:20" coordorigin="9333,5360" coordsize="10,20" path="m9333,5379l9343,5379,9343,5360,9333,5360,9333,5379xe" filled="true" fillcolor="#000000" stroked="false">
                <v:path arrowok="t"/>
                <v:fill type="solid"/>
              </v:shape>
            </v:group>
            <v:group style="position:absolute;left:9333;top:5379;width:10;height:20" coordorigin="9333,5379" coordsize="10,20">
              <v:shape style="position:absolute;left:9333;top:5379;width:10;height:20" coordorigin="9333,5379" coordsize="10,20" path="m9333,5398l9343,5398,9343,5379,9333,5379,9333,5398xe" filled="true" fillcolor="#000000" stroked="false">
                <v:path arrowok="t"/>
                <v:fill type="solid"/>
              </v:shape>
            </v:group>
            <v:group style="position:absolute;left:9333;top:5398;width:10;height:20" coordorigin="9333,5398" coordsize="10,20">
              <v:shape style="position:absolute;left:9333;top:5398;width:10;height:20" coordorigin="9333,5398" coordsize="10,20" path="m9333,5418l9343,5418,9343,5398,9333,5398,9333,5418xe" filled="true" fillcolor="#000000" stroked="false">
                <v:path arrowok="t"/>
                <v:fill type="solid"/>
              </v:shape>
            </v:group>
            <v:group style="position:absolute;left:9333;top:5418;width:10;height:20" coordorigin="9333,5418" coordsize="10,20">
              <v:shape style="position:absolute;left:9333;top:5418;width:10;height:20" coordorigin="9333,5418" coordsize="10,20" path="m9333,5437l9343,5437,9343,5418,9333,5418,9333,5437xe" filled="true" fillcolor="#000000" stroked="false">
                <v:path arrowok="t"/>
                <v:fill type="solid"/>
              </v:shape>
            </v:group>
            <v:group style="position:absolute;left:9333;top:5437;width:10;height:20" coordorigin="9333,5437" coordsize="10,20">
              <v:shape style="position:absolute;left:9333;top:5437;width:10;height:20" coordorigin="9333,5437" coordsize="10,20" path="m9333,5456l9343,5456,9343,5437,9333,5437,9333,5456xe" filled="true" fillcolor="#000000" stroked="false">
                <v:path arrowok="t"/>
                <v:fill type="solid"/>
              </v:shape>
            </v:group>
            <v:group style="position:absolute;left:9333;top:5456;width:10;height:20" coordorigin="9333,5456" coordsize="10,20">
              <v:shape style="position:absolute;left:9333;top:5456;width:10;height:20" coordorigin="9333,5456" coordsize="10,20" path="m9333,5475l9343,5475,9343,5456,9333,5456,9333,5475xe" filled="true" fillcolor="#000000" stroked="false">
                <v:path arrowok="t"/>
                <v:fill type="solid"/>
              </v:shape>
            </v:group>
            <v:group style="position:absolute;left:9333;top:5475;width:10;height:20" coordorigin="9333,5475" coordsize="10,20">
              <v:shape style="position:absolute;left:9333;top:5475;width:10;height:20" coordorigin="9333,5475" coordsize="10,20" path="m9333,5494l9343,5494,9343,5475,9333,5475,9333,5494xe" filled="true" fillcolor="#000000" stroked="false">
                <v:path arrowok="t"/>
                <v:fill type="solid"/>
              </v:shape>
            </v:group>
            <v:group style="position:absolute;left:9333;top:5494;width:10;height:20" coordorigin="9333,5494" coordsize="10,20">
              <v:shape style="position:absolute;left:9333;top:5494;width:10;height:20" coordorigin="9333,5494" coordsize="10,20" path="m9333,5514l9343,5514,9343,5494,9333,5494,9333,5514xe" filled="true" fillcolor="#000000" stroked="false">
                <v:path arrowok="t"/>
                <v:fill type="solid"/>
              </v:shape>
            </v:group>
            <v:group style="position:absolute;left:9333;top:5514;width:10;height:20" coordorigin="9333,5514" coordsize="10,20">
              <v:shape style="position:absolute;left:9333;top:5514;width:10;height:20" coordorigin="9333,5514" coordsize="10,20" path="m9333,5533l9343,5533,9343,5514,9333,5514,9333,5533xe" filled="true" fillcolor="#000000" stroked="false">
                <v:path arrowok="t"/>
                <v:fill type="solid"/>
              </v:shape>
            </v:group>
            <v:group style="position:absolute;left:9333;top:5533;width:10;height:20" coordorigin="9333,5533" coordsize="10,20">
              <v:shape style="position:absolute;left:9333;top:5533;width:10;height:20" coordorigin="9333,5533" coordsize="10,20" path="m9333,5553l9343,5553,9343,5533,9333,5533,9333,5553xe" filled="true" fillcolor="#000000" stroked="false">
                <v:path arrowok="t"/>
                <v:fill type="solid"/>
              </v:shape>
            </v:group>
            <v:group style="position:absolute;left:9333;top:5553;width:10;height:20" coordorigin="9333,5553" coordsize="10,20">
              <v:shape style="position:absolute;left:9333;top:5553;width:10;height:20" coordorigin="9333,5553" coordsize="10,20" path="m9333,5572l9343,5572,9343,5553,9333,5553,9333,5572xe" filled="true" fillcolor="#000000" stroked="false">
                <v:path arrowok="t"/>
                <v:fill type="solid"/>
              </v:shape>
            </v:group>
            <v:group style="position:absolute;left:9333;top:5572;width:10;height:20" coordorigin="9333,5572" coordsize="10,20">
              <v:shape style="position:absolute;left:9333;top:5572;width:10;height:20" coordorigin="9333,5572" coordsize="10,20" path="m9333,5591l9343,5591,9343,5572,9333,5572,9333,5591xe" filled="true" fillcolor="#000000" stroked="false">
                <v:path arrowok="t"/>
                <v:fill type="solid"/>
              </v:shape>
            </v:group>
            <v:group style="position:absolute;left:9333;top:5591;width:10;height:20" coordorigin="9333,5591" coordsize="10,20">
              <v:shape style="position:absolute;left:9333;top:5591;width:10;height:20" coordorigin="9333,5591" coordsize="10,20" path="m9333,5610l9343,5610,9343,5591,9333,5591,9333,5610xe" filled="true" fillcolor="#000000" stroked="false">
                <v:path arrowok="t"/>
                <v:fill type="solid"/>
              </v:shape>
            </v:group>
            <v:group style="position:absolute;left:9333;top:5610;width:10;height:20" coordorigin="9333,5610" coordsize="10,20">
              <v:shape style="position:absolute;left:9333;top:5610;width:10;height:20" coordorigin="9333,5610" coordsize="10,20" path="m9333,5629l9343,5629,9343,5610,9333,5610,9333,5629xe" filled="true" fillcolor="#000000" stroked="false">
                <v:path arrowok="t"/>
                <v:fill type="solid"/>
              </v:shape>
            </v:group>
            <v:group style="position:absolute;left:9333;top:5629;width:10;height:20" coordorigin="9333,5629" coordsize="10,20">
              <v:shape style="position:absolute;left:9333;top:5629;width:10;height:20" coordorigin="9333,5629" coordsize="10,20" path="m9333,5649l9343,5649,9343,5629,9333,5629,9333,5649xe" filled="true" fillcolor="#000000" stroked="false">
                <v:path arrowok="t"/>
                <v:fill type="solid"/>
              </v:shape>
            </v:group>
            <v:group style="position:absolute;left:9333;top:5649;width:10;height:20" coordorigin="9333,5649" coordsize="10,20">
              <v:shape style="position:absolute;left:9333;top:5649;width:10;height:20" coordorigin="9333,5649" coordsize="10,20" path="m9333,5668l9343,5668,9343,5649,9333,5649,9333,5668xe" filled="true" fillcolor="#000000" stroked="false">
                <v:path arrowok="t"/>
                <v:fill type="solid"/>
              </v:shape>
            </v:group>
            <v:group style="position:absolute;left:9333;top:5668;width:10;height:20" coordorigin="9333,5668" coordsize="10,20">
              <v:shape style="position:absolute;left:9333;top:5668;width:10;height:20" coordorigin="9333,5668" coordsize="10,20" path="m9333,5687l9343,5687,9343,5668,9333,5668,9333,5687xe" filled="true" fillcolor="#000000" stroked="false">
                <v:path arrowok="t"/>
                <v:fill type="solid"/>
              </v:shape>
            </v:group>
            <v:group style="position:absolute;left:9333;top:5687;width:10;height:20" coordorigin="9333,5687" coordsize="10,20">
              <v:shape style="position:absolute;left:9333;top:5687;width:10;height:20" coordorigin="9333,5687" coordsize="10,20" path="m9333,5706l9343,5706,9343,5687,9333,5687,9333,5706xe" filled="true" fillcolor="#000000" stroked="false">
                <v:path arrowok="t"/>
                <v:fill type="solid"/>
              </v:shape>
            </v:group>
            <v:group style="position:absolute;left:9333;top:5706;width:10;height:20" coordorigin="9333,5706" coordsize="10,20">
              <v:shape style="position:absolute;left:9333;top:5706;width:10;height:20" coordorigin="9333,5706" coordsize="10,20" path="m9333,5725l9343,5725,9343,5706,9333,5706,9333,5725xe" filled="true" fillcolor="#000000" stroked="false">
                <v:path arrowok="t"/>
                <v:fill type="solid"/>
              </v:shape>
            </v:group>
            <v:group style="position:absolute;left:9333;top:5725;width:10;height:20" coordorigin="9333,5725" coordsize="10,20">
              <v:shape style="position:absolute;left:9333;top:5725;width:10;height:20" coordorigin="9333,5725" coordsize="10,20" path="m9333,5745l9343,5745,9343,5725,9333,5725,9333,5745xe" filled="true" fillcolor="#000000" stroked="false">
                <v:path arrowok="t"/>
                <v:fill type="solid"/>
              </v:shape>
            </v:group>
            <v:group style="position:absolute;left:9333;top:5745;width:10;height:20" coordorigin="9333,5745" coordsize="10,20">
              <v:shape style="position:absolute;left:9333;top:5745;width:10;height:20" coordorigin="9333,5745" coordsize="10,20" path="m9333,5764l9343,5764,9343,5745,9333,5745,9333,5764xe" filled="true" fillcolor="#000000" stroked="false">
                <v:path arrowok="t"/>
                <v:fill type="solid"/>
              </v:shape>
            </v:group>
            <v:group style="position:absolute;left:9333;top:5764;width:10;height:20" coordorigin="9333,5764" coordsize="10,20">
              <v:shape style="position:absolute;left:9333;top:5764;width:10;height:20" coordorigin="9333,5764" coordsize="10,20" path="m9333,5783l9343,5783,9343,5764,9333,5764,9333,5783xe" filled="true" fillcolor="#000000" stroked="false">
                <v:path arrowok="t"/>
                <v:fill type="solid"/>
              </v:shape>
            </v:group>
            <v:group style="position:absolute;left:9333;top:5783;width:10;height:20" coordorigin="9333,5783" coordsize="10,20">
              <v:shape style="position:absolute;left:9333;top:5783;width:10;height:20" coordorigin="9333,5783" coordsize="10,20" path="m9333,5802l9343,5802,9343,5783,9333,5783,9333,5802xe" filled="true" fillcolor="#000000" stroked="false">
                <v:path arrowok="t"/>
                <v:fill type="solid"/>
              </v:shape>
            </v:group>
            <v:group style="position:absolute;left:9333;top:5802;width:10;height:20" coordorigin="9333,5802" coordsize="10,20">
              <v:shape style="position:absolute;left:9333;top:5802;width:10;height:20" coordorigin="9333,5802" coordsize="10,20" path="m9333,5821l9343,5821,9343,5802,9333,5802,9333,5821xe" filled="true" fillcolor="#000000" stroked="false">
                <v:path arrowok="t"/>
                <v:fill type="solid"/>
              </v:shape>
            </v:group>
            <v:group style="position:absolute;left:9333;top:5821;width:10;height:20" coordorigin="9333,5821" coordsize="10,20">
              <v:shape style="position:absolute;left:9333;top:5821;width:10;height:20" coordorigin="9333,5821" coordsize="10,20" path="m9333,5841l9343,5841,9343,5821,9333,5821,9333,5841xe" filled="true" fillcolor="#000000" stroked="false">
                <v:path arrowok="t"/>
                <v:fill type="solid"/>
              </v:shape>
            </v:group>
            <v:group style="position:absolute;left:9333;top:5841;width:10;height:20" coordorigin="9333,5841" coordsize="10,20">
              <v:shape style="position:absolute;left:9333;top:5841;width:10;height:20" coordorigin="9333,5841" coordsize="10,20" path="m9333,5860l9343,5860,9343,5841,9333,5841,9333,5860xe" filled="true" fillcolor="#000000" stroked="false">
                <v:path arrowok="t"/>
                <v:fill type="solid"/>
              </v:shape>
            </v:group>
            <v:group style="position:absolute;left:9333;top:5860;width:10;height:20" coordorigin="9333,5860" coordsize="10,20">
              <v:shape style="position:absolute;left:9333;top:5860;width:10;height:20" coordorigin="9333,5860" coordsize="10,20" path="m9333,5879l9343,5879,9343,5860,9333,5860,9333,5879xe" filled="true" fillcolor="#000000" stroked="false">
                <v:path arrowok="t"/>
                <v:fill type="solid"/>
              </v:shape>
            </v:group>
            <v:group style="position:absolute;left:9333;top:5879;width:10;height:20" coordorigin="9333,5879" coordsize="10,20">
              <v:shape style="position:absolute;left:9333;top:5879;width:10;height:20" coordorigin="9333,5879" coordsize="10,20" path="m9333,5898l9343,5898,9343,5879,9333,5879,9333,5898xe" filled="true" fillcolor="#000000" stroked="false">
                <v:path arrowok="t"/>
                <v:fill type="solid"/>
              </v:shape>
            </v:group>
            <v:group style="position:absolute;left:9333;top:5898;width:10;height:20" coordorigin="9333,5898" coordsize="10,20">
              <v:shape style="position:absolute;left:9333;top:5898;width:10;height:20" coordorigin="9333,5898" coordsize="10,20" path="m9333,5917l9343,5917,9343,5898,9333,5898,9333,5917xe" filled="true" fillcolor="#000000" stroked="false">
                <v:path arrowok="t"/>
                <v:fill type="solid"/>
              </v:shape>
            </v:group>
            <v:group style="position:absolute;left:9333;top:5917;width:10;height:20" coordorigin="9333,5917" coordsize="10,20">
              <v:shape style="position:absolute;left:9333;top:5917;width:10;height:20" coordorigin="9333,5917" coordsize="10,20" path="m9333,5937l9343,5937,9343,5917,9333,5917,9333,5937xe" filled="true" fillcolor="#000000" stroked="false">
                <v:path arrowok="t"/>
                <v:fill type="solid"/>
              </v:shape>
            </v:group>
            <v:group style="position:absolute;left:9333;top:5937;width:10;height:20" coordorigin="9333,5937" coordsize="10,20">
              <v:shape style="position:absolute;left:9333;top:5937;width:10;height:20" coordorigin="9333,5937" coordsize="10,20" path="m9333,5956l9343,5956,9343,5937,9333,5937,9333,5956xe" filled="true" fillcolor="#000000" stroked="false">
                <v:path arrowok="t"/>
                <v:fill type="solid"/>
              </v:shape>
            </v:group>
            <v:group style="position:absolute;left:9333;top:5956;width:10;height:20" coordorigin="9333,5956" coordsize="10,20">
              <v:shape style="position:absolute;left:9333;top:5956;width:10;height:20" coordorigin="9333,5956" coordsize="10,20" path="m9333,5975l9343,5975,9343,5956,9333,5956,9333,5975xe" filled="true" fillcolor="#000000" stroked="false">
                <v:path arrowok="t"/>
                <v:fill type="solid"/>
              </v:shape>
            </v:group>
            <v:group style="position:absolute;left:9333;top:5975;width:10;height:20" coordorigin="9333,5975" coordsize="10,20">
              <v:shape style="position:absolute;left:9333;top:5975;width:10;height:20" coordorigin="9333,5975" coordsize="10,20" path="m9333,5994l9343,5994,9343,5975,9333,5975,9333,5994xe" filled="true" fillcolor="#000000" stroked="false">
                <v:path arrowok="t"/>
                <v:fill type="solid"/>
              </v:shape>
              <v:shape style="position:absolute;left:2108;top:5898;width:1897;height:108" type="#_x0000_t75" stroked="false">
                <v:imagedata r:id="rId228" o:title=""/>
              </v:shape>
              <v:shape style="position:absolute;left:3980;top:5994;width:926;height:12" type="#_x0000_t75" stroked="false">
                <v:imagedata r:id="rId229" o:title=""/>
              </v:shape>
              <v:shape style="position:absolute;left:4892;top:5994;width:586;height:12" type="#_x0000_t75" stroked="false">
                <v:imagedata r:id="rId230" o:title=""/>
              </v:shape>
              <v:shape style="position:absolute;left:5463;top:5994;width:917;height:12" type="#_x0000_t75" stroked="false">
                <v:imagedata r:id="rId231" o:title=""/>
              </v:shape>
              <v:shape style="position:absolute;left:6366;top:5994;width:584;height:12" type="#_x0000_t75" stroked="false">
                <v:imagedata r:id="rId232" o:title=""/>
              </v:shape>
              <v:shape style="position:absolute;left:6935;top:5994;width:977;height:12" type="#_x0000_t75" stroked="false">
                <v:imagedata r:id="rId233" o:title=""/>
              </v:shape>
              <v:shape style="position:absolute;left:7897;top:5994;width:576;height:12" type="#_x0000_t75" stroked="false">
                <v:imagedata r:id="rId234" o:title=""/>
              </v:shape>
              <v:shape style="position:absolute;left:8459;top:5994;width:884;height:12" type="#_x0000_t75" stroked="false">
                <v:imagedata r:id="rId235" o:title=""/>
              </v:shape>
              <v:shape style="position:absolute;left:9328;top:5997;width:473;height:10" type="#_x0000_t75" stroked="false">
                <v:imagedata r:id="rId220" o:title=""/>
              </v:shape>
            </v:group>
            <v:group style="position:absolute;left:4897;top:6006;width:10;height:20" coordorigin="4897,6006" coordsize="10,20">
              <v:shape style="position:absolute;left:4897;top:6006;width:10;height:20" coordorigin="4897,6006" coordsize="10,20" path="m4897,6025l4907,6025,4907,6006,4897,6006,4897,6025xe" filled="true" fillcolor="#000000" stroked="false">
                <v:path arrowok="t"/>
                <v:fill type="solid"/>
              </v:shape>
            </v:group>
            <v:group style="position:absolute;left:4897;top:6025;width:10;height:20" coordorigin="4897,6025" coordsize="10,20">
              <v:shape style="position:absolute;left:4897;top:6025;width:10;height:20" coordorigin="4897,6025" coordsize="10,20" path="m4897,6045l4907,6045,4907,6025,4897,6025,4897,6045xe" filled="true" fillcolor="#000000" stroked="false">
                <v:path arrowok="t"/>
                <v:fill type="solid"/>
              </v:shape>
            </v:group>
            <v:group style="position:absolute;left:4897;top:6045;width:10;height:20" coordorigin="4897,6045" coordsize="10,20">
              <v:shape style="position:absolute;left:4897;top:6045;width:10;height:20" coordorigin="4897,6045" coordsize="10,20" path="m4897,6064l4907,6064,4907,6045,4897,6045,4897,6064xe" filled="true" fillcolor="#000000" stroked="false">
                <v:path arrowok="t"/>
                <v:fill type="solid"/>
              </v:shape>
            </v:group>
            <v:group style="position:absolute;left:4897;top:6064;width:10;height:20" coordorigin="4897,6064" coordsize="10,20">
              <v:shape style="position:absolute;left:4897;top:6064;width:10;height:20" coordorigin="4897,6064" coordsize="10,20" path="m4897,6083l4907,6083,4907,6064,4897,6064,4897,6083xe" filled="true" fillcolor="#000000" stroked="false">
                <v:path arrowok="t"/>
                <v:fill type="solid"/>
              </v:shape>
            </v:group>
            <v:group style="position:absolute;left:4897;top:6083;width:10;height:20" coordorigin="4897,6083" coordsize="10,20">
              <v:shape style="position:absolute;left:4897;top:6083;width:10;height:20" coordorigin="4897,6083" coordsize="10,20" path="m4897,6102l4907,6102,4907,6083,4897,6083,4897,6102xe" filled="true" fillcolor="#000000" stroked="false">
                <v:path arrowok="t"/>
                <v:fill type="solid"/>
              </v:shape>
            </v:group>
            <v:group style="position:absolute;left:4897;top:6102;width:10;height:20" coordorigin="4897,6102" coordsize="10,20">
              <v:shape style="position:absolute;left:4897;top:6102;width:10;height:20" coordorigin="4897,6102" coordsize="10,20" path="m4897,6121l4907,6121,4907,6102,4897,6102,4897,6121xe" filled="true" fillcolor="#000000" stroked="false">
                <v:path arrowok="t"/>
                <v:fill type="solid"/>
              </v:shape>
            </v:group>
            <v:group style="position:absolute;left:4897;top:6121;width:10;height:20" coordorigin="4897,6121" coordsize="10,20">
              <v:shape style="position:absolute;left:4897;top:6121;width:10;height:20" coordorigin="4897,6121" coordsize="10,20" path="m4897,6141l4907,6141,4907,6121,4897,6121,4897,6141xe" filled="true" fillcolor="#000000" stroked="false">
                <v:path arrowok="t"/>
                <v:fill type="solid"/>
              </v:shape>
            </v:group>
            <v:group style="position:absolute;left:4897;top:6141;width:10;height:20" coordorigin="4897,6141" coordsize="10,20">
              <v:shape style="position:absolute;left:4897;top:6141;width:10;height:20" coordorigin="4897,6141" coordsize="10,20" path="m4897,6160l4907,6160,4907,6141,4897,6141,4897,6160xe" filled="true" fillcolor="#000000" stroked="false">
                <v:path arrowok="t"/>
                <v:fill type="solid"/>
              </v:shape>
            </v:group>
            <v:group style="position:absolute;left:4897;top:6160;width:10;height:20" coordorigin="4897,6160" coordsize="10,20">
              <v:shape style="position:absolute;left:4897;top:6160;width:10;height:20" coordorigin="4897,6160" coordsize="10,20" path="m4897,6179l4907,6179,4907,6160,4897,6160,4897,6179xe" filled="true" fillcolor="#000000" stroked="false">
                <v:path arrowok="t"/>
                <v:fill type="solid"/>
              </v:shape>
            </v:group>
            <v:group style="position:absolute;left:4897;top:6179;width:10;height:20" coordorigin="4897,6179" coordsize="10,20">
              <v:shape style="position:absolute;left:4897;top:6179;width:10;height:20" coordorigin="4897,6179" coordsize="10,20" path="m4897,6198l4907,6198,4907,6179,4897,6179,4897,6198xe" filled="true" fillcolor="#000000" stroked="false">
                <v:path arrowok="t"/>
                <v:fill type="solid"/>
              </v:shape>
            </v:group>
            <v:group style="position:absolute;left:4897;top:6198;width:10;height:20" coordorigin="4897,6198" coordsize="10,20">
              <v:shape style="position:absolute;left:4897;top:6198;width:10;height:20" coordorigin="4897,6198" coordsize="10,20" path="m4897,6217l4907,6217,4907,6198,4897,6198,4897,6217xe" filled="true" fillcolor="#000000" stroked="false">
                <v:path arrowok="t"/>
                <v:fill type="solid"/>
              </v:shape>
            </v:group>
            <v:group style="position:absolute;left:4897;top:6217;width:10;height:20" coordorigin="4897,6217" coordsize="10,20">
              <v:shape style="position:absolute;left:4897;top:6217;width:10;height:20" coordorigin="4897,6217" coordsize="10,20" path="m4897,6237l4907,6237,4907,6217,4897,6217,4897,6237xe" filled="true" fillcolor="#000000" stroked="false">
                <v:path arrowok="t"/>
                <v:fill type="solid"/>
              </v:shape>
            </v:group>
            <v:group style="position:absolute;left:4897;top:6237;width:10;height:20" coordorigin="4897,6237" coordsize="10,20">
              <v:shape style="position:absolute;left:4897;top:6237;width:10;height:20" coordorigin="4897,6237" coordsize="10,20" path="m4897,6256l4907,6256,4907,6237,4897,6237,4897,6256xe" filled="true" fillcolor="#000000" stroked="false">
                <v:path arrowok="t"/>
                <v:fill type="solid"/>
              </v:shape>
            </v:group>
            <v:group style="position:absolute;left:4897;top:6256;width:10;height:20" coordorigin="4897,6256" coordsize="10,20">
              <v:shape style="position:absolute;left:4897;top:6256;width:10;height:20" coordorigin="4897,6256" coordsize="10,20" path="m4897,6275l4907,6275,4907,6256,4897,6256,4897,6275xe" filled="true" fillcolor="#000000" stroked="false">
                <v:path arrowok="t"/>
                <v:fill type="solid"/>
              </v:shape>
            </v:group>
            <v:group style="position:absolute;left:4897;top:6275;width:10;height:20" coordorigin="4897,6275" coordsize="10,20">
              <v:shape style="position:absolute;left:4897;top:6275;width:10;height:20" coordorigin="4897,6275" coordsize="10,20" path="m4897,6294l4907,6294,4907,6275,4897,6275,4897,6294xe" filled="true" fillcolor="#000000" stroked="false">
                <v:path arrowok="t"/>
                <v:fill type="solid"/>
              </v:shape>
            </v:group>
            <v:group style="position:absolute;left:4897;top:6294;width:10;height:20" coordorigin="4897,6294" coordsize="10,20">
              <v:shape style="position:absolute;left:4897;top:6294;width:10;height:20" coordorigin="4897,6294" coordsize="10,20" path="m4897,6313l4907,6313,4907,6294,4897,6294,4897,6313xe" filled="true" fillcolor="#000000" stroked="false">
                <v:path arrowok="t"/>
                <v:fill type="solid"/>
              </v:shape>
            </v:group>
            <v:group style="position:absolute;left:4897;top:6313;width:10;height:20" coordorigin="4897,6313" coordsize="10,20">
              <v:shape style="position:absolute;left:4897;top:6313;width:10;height:20" coordorigin="4897,6313" coordsize="10,20" path="m4897,6333l4907,6333,4907,6313,4897,6313,4897,6333xe" filled="true" fillcolor="#000000" stroked="false">
                <v:path arrowok="t"/>
                <v:fill type="solid"/>
              </v:shape>
            </v:group>
            <v:group style="position:absolute;left:4897;top:6333;width:10;height:20" coordorigin="4897,6333" coordsize="10,20">
              <v:shape style="position:absolute;left:4897;top:6333;width:10;height:20" coordorigin="4897,6333" coordsize="10,20" path="m4897,6352l4907,6352,4907,6333,4897,6333,4897,6352xe" filled="true" fillcolor="#000000" stroked="false">
                <v:path arrowok="t"/>
                <v:fill type="solid"/>
              </v:shape>
            </v:group>
            <v:group style="position:absolute;left:4897;top:6352;width:10;height:20" coordorigin="4897,6352" coordsize="10,20">
              <v:shape style="position:absolute;left:4897;top:6352;width:10;height:20" coordorigin="4897,6352" coordsize="10,20" path="m4897,6371l4907,6371,4907,6352,4897,6352,4897,6371xe" filled="true" fillcolor="#000000" stroked="false">
                <v:path arrowok="t"/>
                <v:fill type="solid"/>
              </v:shape>
            </v:group>
            <v:group style="position:absolute;left:4897;top:6371;width:10;height:20" coordorigin="4897,6371" coordsize="10,20">
              <v:shape style="position:absolute;left:4897;top:6371;width:10;height:20" coordorigin="4897,6371" coordsize="10,20" path="m4897,6390l4907,6390,4907,6371,4897,6371,4897,6390xe" filled="true" fillcolor="#000000" stroked="false">
                <v:path arrowok="t"/>
                <v:fill type="solid"/>
              </v:shape>
            </v:group>
            <v:group style="position:absolute;left:4897;top:6390;width:10;height:20" coordorigin="4897,6390" coordsize="10,20">
              <v:shape style="position:absolute;left:4897;top:6390;width:10;height:20" coordorigin="4897,6390" coordsize="10,20" path="m4897,6409l4907,6409,4907,6390,4897,6390,4897,6409xe" filled="true" fillcolor="#000000" stroked="false">
                <v:path arrowok="t"/>
                <v:fill type="solid"/>
              </v:shape>
            </v:group>
            <v:group style="position:absolute;left:4897;top:6409;width:10;height:20" coordorigin="4897,6409" coordsize="10,20">
              <v:shape style="position:absolute;left:4897;top:6409;width:10;height:20" coordorigin="4897,6409" coordsize="10,20" path="m4897,6429l4907,6429,4907,6409,4897,6409,4897,6429xe" filled="true" fillcolor="#000000" stroked="false">
                <v:path arrowok="t"/>
                <v:fill type="solid"/>
              </v:shape>
            </v:group>
            <v:group style="position:absolute;left:4897;top:6429;width:10;height:20" coordorigin="4897,6429" coordsize="10,20">
              <v:shape style="position:absolute;left:4897;top:6429;width:10;height:20" coordorigin="4897,6429" coordsize="10,20" path="m4897,6448l4907,6448,4907,6429,4897,6429,4897,6448xe" filled="true" fillcolor="#000000" stroked="false">
                <v:path arrowok="t"/>
                <v:fill type="solid"/>
              </v:shape>
            </v:group>
            <v:group style="position:absolute;left:4897;top:6448;width:10;height:20" coordorigin="4897,6448" coordsize="10,20">
              <v:shape style="position:absolute;left:4897;top:6448;width:10;height:20" coordorigin="4897,6448" coordsize="10,20" path="m4897,6467l4907,6467,4907,6448,4897,6448,4897,6467xe" filled="true" fillcolor="#000000" stroked="false">
                <v:path arrowok="t"/>
                <v:fill type="solid"/>
              </v:shape>
            </v:group>
            <v:group style="position:absolute;left:4897;top:6467;width:10;height:20" coordorigin="4897,6467" coordsize="10,20">
              <v:shape style="position:absolute;left:4897;top:6467;width:10;height:20" coordorigin="4897,6467" coordsize="10,20" path="m4897,6486l4907,6486,4907,6467,4897,6467,4897,6486xe" filled="true" fillcolor="#000000" stroked="false">
                <v:path arrowok="t"/>
                <v:fill type="solid"/>
              </v:shape>
            </v:group>
            <v:group style="position:absolute;left:4897;top:6486;width:10;height:20" coordorigin="4897,6486" coordsize="10,20">
              <v:shape style="position:absolute;left:4897;top:6486;width:10;height:20" coordorigin="4897,6486" coordsize="10,20" path="m4897,6505l4907,6505,4907,6486,4897,6486,4897,6505xe" filled="true" fillcolor="#000000" stroked="false">
                <v:path arrowok="t"/>
                <v:fill type="solid"/>
              </v:shape>
            </v:group>
            <v:group style="position:absolute;left:4897;top:6505;width:10;height:20" coordorigin="4897,6505" coordsize="10,20">
              <v:shape style="position:absolute;left:4897;top:6505;width:10;height:20" coordorigin="4897,6505" coordsize="10,20" path="m4897,6525l4907,6525,4907,6505,4897,6505,4897,6525xe" filled="true" fillcolor="#000000" stroked="false">
                <v:path arrowok="t"/>
                <v:fill type="solid"/>
              </v:shape>
            </v:group>
            <v:group style="position:absolute;left:4897;top:6525;width:10;height:20" coordorigin="4897,6525" coordsize="10,20">
              <v:shape style="position:absolute;left:4897;top:6525;width:10;height:20" coordorigin="4897,6525" coordsize="10,20" path="m4897,6544l4907,6544,4907,6525,4897,6525,4897,6544xe" filled="true" fillcolor="#000000" stroked="false">
                <v:path arrowok="t"/>
                <v:fill type="solid"/>
              </v:shape>
            </v:group>
            <v:group style="position:absolute;left:4897;top:6544;width:10;height:20" coordorigin="4897,6544" coordsize="10,20">
              <v:shape style="position:absolute;left:4897;top:6544;width:10;height:20" coordorigin="4897,6544" coordsize="10,20" path="m4897,6563l4907,6563,4907,6544,4897,6544,4897,6563xe" filled="true" fillcolor="#000000" stroked="false">
                <v:path arrowok="t"/>
                <v:fill type="solid"/>
              </v:shape>
            </v:group>
            <v:group style="position:absolute;left:4897;top:6563;width:10;height:20" coordorigin="4897,6563" coordsize="10,20">
              <v:shape style="position:absolute;left:4897;top:6563;width:10;height:20" coordorigin="4897,6563" coordsize="10,20" path="m4897,6582l4907,6582,4907,6563,4897,6563,4897,6582xe" filled="true" fillcolor="#000000" stroked="false">
                <v:path arrowok="t"/>
                <v:fill type="solid"/>
              </v:shape>
            </v:group>
            <v:group style="position:absolute;left:4897;top:6582;width:10;height:20" coordorigin="4897,6582" coordsize="10,20">
              <v:shape style="position:absolute;left:4897;top:6582;width:10;height:20" coordorigin="4897,6582" coordsize="10,20" path="m4897,6601l4907,6601,4907,6582,4897,6582,4897,6601xe" filled="true" fillcolor="#000000" stroked="false">
                <v:path arrowok="t"/>
                <v:fill type="solid"/>
              </v:shape>
            </v:group>
            <v:group style="position:absolute;left:4897;top:6601;width:10;height:20" coordorigin="4897,6601" coordsize="10,20">
              <v:shape style="position:absolute;left:4897;top:6601;width:10;height:20" coordorigin="4897,6601" coordsize="10,20" path="m4897,6621l4907,6621,4907,6601,4897,6601,4897,6621xe" filled="true" fillcolor="#000000" stroked="false">
                <v:path arrowok="t"/>
                <v:fill type="solid"/>
              </v:shape>
            </v:group>
            <v:group style="position:absolute;left:2093;top:6726;width:1892;height:2" coordorigin="2093,6726" coordsize="1892,2">
              <v:shape style="position:absolute;left:2093;top:6726;width:1892;height:2" coordorigin="2093,6726" coordsize="1892,0" path="m2093,6726l3985,6726e" filled="false" stroked="true" strokeweight="1.44pt" strokecolor="#000000">
                <v:path arrowok="t"/>
              </v:shape>
            </v:group>
            <v:group style="position:absolute;left:3985;top:6705;width:10;height:2" coordorigin="3985,6705" coordsize="10,2">
              <v:shape style="position:absolute;left:3985;top:6705;width:10;height:2" coordorigin="3985,6705" coordsize="10,0" path="m3985,6705l3995,6705e" filled="false" stroked="true" strokeweight=".71997pt" strokecolor="#000000">
                <v:path arrowok="t"/>
              </v:shape>
            </v:group>
            <v:group style="position:absolute;left:3985;top:6726;width:29;height:2" coordorigin="3985,6726" coordsize="29,2">
              <v:shape style="position:absolute;left:3985;top:6726;width:29;height:2" coordorigin="3985,6726" coordsize="29,0" path="m3985,6726l4014,6726e" filled="false" stroked="true" strokeweight="1.44pt" strokecolor="#000000">
                <v:path arrowok="t"/>
              </v:shape>
            </v:group>
            <v:group style="position:absolute;left:4014;top:6726;width:884;height:2" coordorigin="4014,6726" coordsize="884,2">
              <v:shape style="position:absolute;left:4014;top:6726;width:884;height:2" coordorigin="4014,6726" coordsize="884,0" path="m4014,6726l4897,6726e" filled="false" stroked="true" strokeweight="1.44pt" strokecolor="#000000">
                <v:path arrowok="t"/>
              </v:shape>
            </v:group>
            <v:group style="position:absolute;left:4897;top:6621;width:10;height:20" coordorigin="4897,6621" coordsize="10,20">
              <v:shape style="position:absolute;left:4897;top:6621;width:10;height:20" coordorigin="4897,6621" coordsize="10,20" path="m4897,6640l4907,6640,4907,6621,4897,6621,4897,6640xe" filled="true" fillcolor="#000000" stroked="false">
                <v:path arrowok="t"/>
                <v:fill type="solid"/>
              </v:shape>
            </v:group>
            <v:group style="position:absolute;left:4897;top:6640;width:10;height:20" coordorigin="4897,6640" coordsize="10,20">
              <v:shape style="position:absolute;left:4897;top:6640;width:10;height:20" coordorigin="4897,6640" coordsize="10,20" path="m4897,6659l4907,6659,4907,6640,4897,6640,4897,6659xe" filled="true" fillcolor="#000000" stroked="false">
                <v:path arrowok="t"/>
                <v:fill type="solid"/>
              </v:shape>
            </v:group>
            <v:group style="position:absolute;left:4897;top:6659;width:10;height:20" coordorigin="4897,6659" coordsize="10,20">
              <v:shape style="position:absolute;left:4897;top:6659;width:10;height:20" coordorigin="4897,6659" coordsize="10,20" path="m4897,6678l4907,6678,4907,6659,4897,6659,4897,6678xe" filled="true" fillcolor="#000000" stroked="false">
                <v:path arrowok="t"/>
                <v:fill type="solid"/>
              </v:shape>
            </v:group>
            <v:group style="position:absolute;left:4897;top:6678;width:10;height:20" coordorigin="4897,6678" coordsize="10,20">
              <v:shape style="position:absolute;left:4897;top:6678;width:10;height:20" coordorigin="4897,6678" coordsize="10,20" path="m4897,6697l4907,6697,4907,6678,4897,6678,4897,6697xe" filled="true" fillcolor="#000000" stroked="false">
                <v:path arrowok="t"/>
                <v:fill type="solid"/>
              </v:shape>
            </v:group>
            <v:group style="position:absolute;left:4897;top:6705;width:10;height:2" coordorigin="4897,6705" coordsize="10,2">
              <v:shape style="position:absolute;left:4897;top:6705;width:10;height:2" coordorigin="4897,6705" coordsize="10,0" path="m4897,6705l4907,6705e" filled="false" stroked="true" strokeweight=".71997pt" strokecolor="#000000">
                <v:path arrowok="t"/>
              </v:shape>
            </v:group>
            <v:group style="position:absolute;left:4897;top:6726;width:29;height:2" coordorigin="4897,6726" coordsize="29,2">
              <v:shape style="position:absolute;left:4897;top:6726;width:29;height:2" coordorigin="4897,6726" coordsize="29,0" path="m4897,6726l4926,6726e" filled="false" stroked="true" strokeweight="1.44pt" strokecolor="#000000">
                <v:path arrowok="t"/>
              </v:shape>
            </v:group>
            <v:group style="position:absolute;left:4926;top:6726;width:543;height:2" coordorigin="4926,6726" coordsize="543,2">
              <v:shape style="position:absolute;left:4926;top:6726;width:543;height:2" coordorigin="4926,6726" coordsize="543,0" path="m4926,6726l5468,6726e" filled="false" stroked="true" strokeweight="1.44pt" strokecolor="#000000">
                <v:path arrowok="t"/>
              </v:shape>
            </v:group>
            <v:group style="position:absolute;left:5468;top:6006;width:10;height:20" coordorigin="5468,6006" coordsize="10,20">
              <v:shape style="position:absolute;left:5468;top:6006;width:10;height:20" coordorigin="5468,6006" coordsize="10,20" path="m5468,6025l5478,6025,5478,6006,5468,6006,5468,6025xe" filled="true" fillcolor="#000000" stroked="false">
                <v:path arrowok="t"/>
                <v:fill type="solid"/>
              </v:shape>
            </v:group>
            <v:group style="position:absolute;left:5468;top:6025;width:10;height:20" coordorigin="5468,6025" coordsize="10,20">
              <v:shape style="position:absolute;left:5468;top:6025;width:10;height:20" coordorigin="5468,6025" coordsize="10,20" path="m5468,6045l5478,6045,5478,6025,5468,6025,5468,6045xe" filled="true" fillcolor="#000000" stroked="false">
                <v:path arrowok="t"/>
                <v:fill type="solid"/>
              </v:shape>
            </v:group>
            <v:group style="position:absolute;left:5468;top:6045;width:10;height:20" coordorigin="5468,6045" coordsize="10,20">
              <v:shape style="position:absolute;left:5468;top:6045;width:10;height:20" coordorigin="5468,6045" coordsize="10,20" path="m5468,6064l5478,6064,5478,6045,5468,6045,5468,6064xe" filled="true" fillcolor="#000000" stroked="false">
                <v:path arrowok="t"/>
                <v:fill type="solid"/>
              </v:shape>
            </v:group>
            <v:group style="position:absolute;left:5468;top:6064;width:10;height:20" coordorigin="5468,6064" coordsize="10,20">
              <v:shape style="position:absolute;left:5468;top:6064;width:10;height:20" coordorigin="5468,6064" coordsize="10,20" path="m5468,6083l5478,6083,5478,6064,5468,6064,5468,6083xe" filled="true" fillcolor="#000000" stroked="false">
                <v:path arrowok="t"/>
                <v:fill type="solid"/>
              </v:shape>
            </v:group>
            <v:group style="position:absolute;left:5468;top:6083;width:10;height:20" coordorigin="5468,6083" coordsize="10,20">
              <v:shape style="position:absolute;left:5468;top:6083;width:10;height:20" coordorigin="5468,6083" coordsize="10,20" path="m5468,6102l5478,6102,5478,6083,5468,6083,5468,6102xe" filled="true" fillcolor="#000000" stroked="false">
                <v:path arrowok="t"/>
                <v:fill type="solid"/>
              </v:shape>
            </v:group>
            <v:group style="position:absolute;left:5468;top:6102;width:10;height:20" coordorigin="5468,6102" coordsize="10,20">
              <v:shape style="position:absolute;left:5468;top:6102;width:10;height:20" coordorigin="5468,6102" coordsize="10,20" path="m5468,6121l5478,6121,5478,6102,5468,6102,5468,6121xe" filled="true" fillcolor="#000000" stroked="false">
                <v:path arrowok="t"/>
                <v:fill type="solid"/>
              </v:shape>
            </v:group>
            <v:group style="position:absolute;left:5468;top:6121;width:10;height:20" coordorigin="5468,6121" coordsize="10,20">
              <v:shape style="position:absolute;left:5468;top:6121;width:10;height:20" coordorigin="5468,6121" coordsize="10,20" path="m5468,6141l5478,6141,5478,6121,5468,6121,5468,6141xe" filled="true" fillcolor="#000000" stroked="false">
                <v:path arrowok="t"/>
                <v:fill type="solid"/>
              </v:shape>
            </v:group>
            <v:group style="position:absolute;left:5468;top:6141;width:10;height:20" coordorigin="5468,6141" coordsize="10,20">
              <v:shape style="position:absolute;left:5468;top:6141;width:10;height:20" coordorigin="5468,6141" coordsize="10,20" path="m5468,6160l5478,6160,5478,6141,5468,6141,5468,6160xe" filled="true" fillcolor="#000000" stroked="false">
                <v:path arrowok="t"/>
                <v:fill type="solid"/>
              </v:shape>
            </v:group>
            <v:group style="position:absolute;left:5468;top:6160;width:10;height:20" coordorigin="5468,6160" coordsize="10,20">
              <v:shape style="position:absolute;left:5468;top:6160;width:10;height:20" coordorigin="5468,6160" coordsize="10,20" path="m5468,6179l5478,6179,5478,6160,5468,6160,5468,6179xe" filled="true" fillcolor="#000000" stroked="false">
                <v:path arrowok="t"/>
                <v:fill type="solid"/>
              </v:shape>
            </v:group>
            <v:group style="position:absolute;left:5468;top:6179;width:10;height:20" coordorigin="5468,6179" coordsize="10,20">
              <v:shape style="position:absolute;left:5468;top:6179;width:10;height:20" coordorigin="5468,6179" coordsize="10,20" path="m5468,6198l5478,6198,5478,6179,5468,6179,5468,6198xe" filled="true" fillcolor="#000000" stroked="false">
                <v:path arrowok="t"/>
                <v:fill type="solid"/>
              </v:shape>
            </v:group>
            <v:group style="position:absolute;left:5468;top:6198;width:10;height:20" coordorigin="5468,6198" coordsize="10,20">
              <v:shape style="position:absolute;left:5468;top:6198;width:10;height:20" coordorigin="5468,6198" coordsize="10,20" path="m5468,6217l5478,6217,5478,6198,5468,6198,5468,6217xe" filled="true" fillcolor="#000000" stroked="false">
                <v:path arrowok="t"/>
                <v:fill type="solid"/>
              </v:shape>
            </v:group>
            <v:group style="position:absolute;left:5468;top:6217;width:10;height:20" coordorigin="5468,6217" coordsize="10,20">
              <v:shape style="position:absolute;left:5468;top:6217;width:10;height:20" coordorigin="5468,6217" coordsize="10,20" path="m5468,6237l5478,6237,5478,6217,5468,6217,5468,6237xe" filled="true" fillcolor="#000000" stroked="false">
                <v:path arrowok="t"/>
                <v:fill type="solid"/>
              </v:shape>
            </v:group>
            <v:group style="position:absolute;left:5468;top:6237;width:10;height:20" coordorigin="5468,6237" coordsize="10,20">
              <v:shape style="position:absolute;left:5468;top:6237;width:10;height:20" coordorigin="5468,6237" coordsize="10,20" path="m5468,6256l5478,6256,5478,6237,5468,6237,5468,6256xe" filled="true" fillcolor="#000000" stroked="false">
                <v:path arrowok="t"/>
                <v:fill type="solid"/>
              </v:shape>
            </v:group>
            <v:group style="position:absolute;left:5468;top:6256;width:10;height:20" coordorigin="5468,6256" coordsize="10,20">
              <v:shape style="position:absolute;left:5468;top:6256;width:10;height:20" coordorigin="5468,6256" coordsize="10,20" path="m5468,6275l5478,6275,5478,6256,5468,6256,5468,6275xe" filled="true" fillcolor="#000000" stroked="false">
                <v:path arrowok="t"/>
                <v:fill type="solid"/>
              </v:shape>
            </v:group>
            <v:group style="position:absolute;left:5468;top:6275;width:10;height:20" coordorigin="5468,6275" coordsize="10,20">
              <v:shape style="position:absolute;left:5468;top:6275;width:10;height:20" coordorigin="5468,6275" coordsize="10,20" path="m5468,6294l5478,6294,5478,6275,5468,6275,5468,6294xe" filled="true" fillcolor="#000000" stroked="false">
                <v:path arrowok="t"/>
                <v:fill type="solid"/>
              </v:shape>
            </v:group>
            <v:group style="position:absolute;left:5468;top:6294;width:10;height:20" coordorigin="5468,6294" coordsize="10,20">
              <v:shape style="position:absolute;left:5468;top:6294;width:10;height:20" coordorigin="5468,6294" coordsize="10,20" path="m5468,6313l5478,6313,5478,6294,5468,6294,5468,6313xe" filled="true" fillcolor="#000000" stroked="false">
                <v:path arrowok="t"/>
                <v:fill type="solid"/>
              </v:shape>
            </v:group>
            <v:group style="position:absolute;left:5468;top:6313;width:10;height:20" coordorigin="5468,6313" coordsize="10,20">
              <v:shape style="position:absolute;left:5468;top:6313;width:10;height:20" coordorigin="5468,6313" coordsize="10,20" path="m5468,6333l5478,6333,5478,6313,5468,6313,5468,6333xe" filled="true" fillcolor="#000000" stroked="false">
                <v:path arrowok="t"/>
                <v:fill type="solid"/>
              </v:shape>
            </v:group>
            <v:group style="position:absolute;left:5468;top:6333;width:10;height:20" coordorigin="5468,6333" coordsize="10,20">
              <v:shape style="position:absolute;left:5468;top:6333;width:10;height:20" coordorigin="5468,6333" coordsize="10,20" path="m5468,6352l5478,6352,5478,6333,5468,6333,5468,6352xe" filled="true" fillcolor="#000000" stroked="false">
                <v:path arrowok="t"/>
                <v:fill type="solid"/>
              </v:shape>
            </v:group>
            <v:group style="position:absolute;left:5468;top:6352;width:10;height:20" coordorigin="5468,6352" coordsize="10,20">
              <v:shape style="position:absolute;left:5468;top:6352;width:10;height:20" coordorigin="5468,6352" coordsize="10,20" path="m5468,6371l5478,6371,5478,6352,5468,6352,5468,6371xe" filled="true" fillcolor="#000000" stroked="false">
                <v:path arrowok="t"/>
                <v:fill type="solid"/>
              </v:shape>
            </v:group>
            <v:group style="position:absolute;left:5468;top:6371;width:10;height:20" coordorigin="5468,6371" coordsize="10,20">
              <v:shape style="position:absolute;left:5468;top:6371;width:10;height:20" coordorigin="5468,6371" coordsize="10,20" path="m5468,6390l5478,6390,5478,6371,5468,6371,5468,6390xe" filled="true" fillcolor="#000000" stroked="false">
                <v:path arrowok="t"/>
                <v:fill type="solid"/>
              </v:shape>
            </v:group>
            <v:group style="position:absolute;left:5468;top:6390;width:10;height:20" coordorigin="5468,6390" coordsize="10,20">
              <v:shape style="position:absolute;left:5468;top:6390;width:10;height:20" coordorigin="5468,6390" coordsize="10,20" path="m5468,6409l5478,6409,5478,6390,5468,6390,5468,6409xe" filled="true" fillcolor="#000000" stroked="false">
                <v:path arrowok="t"/>
                <v:fill type="solid"/>
              </v:shape>
            </v:group>
            <v:group style="position:absolute;left:5468;top:6409;width:10;height:20" coordorigin="5468,6409" coordsize="10,20">
              <v:shape style="position:absolute;left:5468;top:6409;width:10;height:20" coordorigin="5468,6409" coordsize="10,20" path="m5468,6429l5478,6429,5478,6409,5468,6409,5468,6429xe" filled="true" fillcolor="#000000" stroked="false">
                <v:path arrowok="t"/>
                <v:fill type="solid"/>
              </v:shape>
            </v:group>
            <v:group style="position:absolute;left:5468;top:6429;width:10;height:20" coordorigin="5468,6429" coordsize="10,20">
              <v:shape style="position:absolute;left:5468;top:6429;width:10;height:20" coordorigin="5468,6429" coordsize="10,20" path="m5468,6448l5478,6448,5478,6429,5468,6429,5468,6448xe" filled="true" fillcolor="#000000" stroked="false">
                <v:path arrowok="t"/>
                <v:fill type="solid"/>
              </v:shape>
            </v:group>
            <v:group style="position:absolute;left:5468;top:6448;width:10;height:20" coordorigin="5468,6448" coordsize="10,20">
              <v:shape style="position:absolute;left:5468;top:6448;width:10;height:20" coordorigin="5468,6448" coordsize="10,20" path="m5468,6467l5478,6467,5478,6448,5468,6448,5468,6467xe" filled="true" fillcolor="#000000" stroked="false">
                <v:path arrowok="t"/>
                <v:fill type="solid"/>
              </v:shape>
            </v:group>
            <v:group style="position:absolute;left:5468;top:6467;width:10;height:20" coordorigin="5468,6467" coordsize="10,20">
              <v:shape style="position:absolute;left:5468;top:6467;width:10;height:20" coordorigin="5468,6467" coordsize="10,20" path="m5468,6486l5478,6486,5478,6467,5468,6467,5468,6486xe" filled="true" fillcolor="#000000" stroked="false">
                <v:path arrowok="t"/>
                <v:fill type="solid"/>
              </v:shape>
            </v:group>
            <v:group style="position:absolute;left:5468;top:6486;width:10;height:20" coordorigin="5468,6486" coordsize="10,20">
              <v:shape style="position:absolute;left:5468;top:6486;width:10;height:20" coordorigin="5468,6486" coordsize="10,20" path="m5468,6505l5478,6505,5478,6486,5468,6486,5468,6505xe" filled="true" fillcolor="#000000" stroked="false">
                <v:path arrowok="t"/>
                <v:fill type="solid"/>
              </v:shape>
            </v:group>
            <v:group style="position:absolute;left:5468;top:6505;width:10;height:20" coordorigin="5468,6505" coordsize="10,20">
              <v:shape style="position:absolute;left:5468;top:6505;width:10;height:20" coordorigin="5468,6505" coordsize="10,20" path="m5468,6525l5478,6525,5478,6505,5468,6505,5468,6525xe" filled="true" fillcolor="#000000" stroked="false">
                <v:path arrowok="t"/>
                <v:fill type="solid"/>
              </v:shape>
            </v:group>
            <v:group style="position:absolute;left:5468;top:6525;width:10;height:20" coordorigin="5468,6525" coordsize="10,20">
              <v:shape style="position:absolute;left:5468;top:6525;width:10;height:20" coordorigin="5468,6525" coordsize="10,20" path="m5468,6544l5478,6544,5478,6525,5468,6525,5468,6544xe" filled="true" fillcolor="#000000" stroked="false">
                <v:path arrowok="t"/>
                <v:fill type="solid"/>
              </v:shape>
            </v:group>
            <v:group style="position:absolute;left:5468;top:6544;width:10;height:20" coordorigin="5468,6544" coordsize="10,20">
              <v:shape style="position:absolute;left:5468;top:6544;width:10;height:20" coordorigin="5468,6544" coordsize="10,20" path="m5468,6563l5478,6563,5478,6544,5468,6544,5468,6563xe" filled="true" fillcolor="#000000" stroked="false">
                <v:path arrowok="t"/>
                <v:fill type="solid"/>
              </v:shape>
            </v:group>
            <v:group style="position:absolute;left:5468;top:6563;width:10;height:20" coordorigin="5468,6563" coordsize="10,20">
              <v:shape style="position:absolute;left:5468;top:6563;width:10;height:20" coordorigin="5468,6563" coordsize="10,20" path="m5468,6582l5478,6582,5478,6563,5468,6563,5468,6582xe" filled="true" fillcolor="#000000" stroked="false">
                <v:path arrowok="t"/>
                <v:fill type="solid"/>
              </v:shape>
            </v:group>
            <v:group style="position:absolute;left:5468;top:6582;width:10;height:20" coordorigin="5468,6582" coordsize="10,20">
              <v:shape style="position:absolute;left:5468;top:6582;width:10;height:20" coordorigin="5468,6582" coordsize="10,20" path="m5468,6601l5478,6601,5478,6582,5468,6582,5468,6601xe" filled="true" fillcolor="#000000" stroked="false">
                <v:path arrowok="t"/>
                <v:fill type="solid"/>
              </v:shape>
            </v:group>
            <v:group style="position:absolute;left:5468;top:6601;width:10;height:20" coordorigin="5468,6601" coordsize="10,20">
              <v:shape style="position:absolute;left:5468;top:6601;width:10;height:20" coordorigin="5468,6601" coordsize="10,20" path="m5468,6621l5478,6621,5478,6601,5468,6601,5468,6621xe" filled="true" fillcolor="#000000" stroked="false">
                <v:path arrowok="t"/>
                <v:fill type="solid"/>
              </v:shape>
            </v:group>
            <v:group style="position:absolute;left:5468;top:6621;width:10;height:20" coordorigin="5468,6621" coordsize="10,20">
              <v:shape style="position:absolute;left:5468;top:6621;width:10;height:20" coordorigin="5468,6621" coordsize="10,20" path="m5468,6640l5478,6640,5478,6621,5468,6621,5468,6640xe" filled="true" fillcolor="#000000" stroked="false">
                <v:path arrowok="t"/>
                <v:fill type="solid"/>
              </v:shape>
            </v:group>
            <v:group style="position:absolute;left:5468;top:6640;width:10;height:20" coordorigin="5468,6640" coordsize="10,20">
              <v:shape style="position:absolute;left:5468;top:6640;width:10;height:20" coordorigin="5468,6640" coordsize="10,20" path="m5468,6659l5478,6659,5478,6640,5468,6640,5468,6659xe" filled="true" fillcolor="#000000" stroked="false">
                <v:path arrowok="t"/>
                <v:fill type="solid"/>
              </v:shape>
            </v:group>
            <v:group style="position:absolute;left:5468;top:6659;width:10;height:20" coordorigin="5468,6659" coordsize="10,20">
              <v:shape style="position:absolute;left:5468;top:6659;width:10;height:20" coordorigin="5468,6659" coordsize="10,20" path="m5468,6678l5478,6678,5478,6659,5468,6659,5468,6678xe" filled="true" fillcolor="#000000" stroked="false">
                <v:path arrowok="t"/>
                <v:fill type="solid"/>
              </v:shape>
            </v:group>
            <v:group style="position:absolute;left:5468;top:6678;width:10;height:20" coordorigin="5468,6678" coordsize="10,20">
              <v:shape style="position:absolute;left:5468;top:6678;width:10;height:20" coordorigin="5468,6678" coordsize="10,20" path="m5468,6697l5478,6697,5478,6678,5468,6678,5468,6697xe" filled="true" fillcolor="#000000" stroked="false">
                <v:path arrowok="t"/>
                <v:fill type="solid"/>
              </v:shape>
            </v:group>
            <v:group style="position:absolute;left:5468;top:6705;width:10;height:2" coordorigin="5468,6705" coordsize="10,2">
              <v:shape style="position:absolute;left:5468;top:6705;width:10;height:2" coordorigin="5468,6705" coordsize="10,0" path="m5468,6705l5478,6705e" filled="false" stroked="true" strokeweight=".71997pt" strokecolor="#000000">
                <v:path arrowok="t"/>
              </v:shape>
            </v:group>
            <v:group style="position:absolute;left:5468;top:6726;width:29;height:2" coordorigin="5468,6726" coordsize="29,2">
              <v:shape style="position:absolute;left:5468;top:6726;width:29;height:2" coordorigin="5468,6726" coordsize="29,0" path="m5468,6726l5497,6726e" filled="false" stroked="true" strokeweight="1.44pt" strokecolor="#000000">
                <v:path arrowok="t"/>
              </v:shape>
            </v:group>
            <v:group style="position:absolute;left:5497;top:6726;width:874;height:2" coordorigin="5497,6726" coordsize="874,2">
              <v:shape style="position:absolute;left:5497;top:6726;width:874;height:2" coordorigin="5497,6726" coordsize="874,0" path="m5497,6726l6371,6726e" filled="false" stroked="true" strokeweight="1.44pt" strokecolor="#000000">
                <v:path arrowok="t"/>
              </v:shape>
            </v:group>
            <v:group style="position:absolute;left:6371;top:6006;width:10;height:20" coordorigin="6371,6006" coordsize="10,20">
              <v:shape style="position:absolute;left:6371;top:6006;width:10;height:20" coordorigin="6371,6006" coordsize="10,20" path="m6371,6025l6380,6025,6380,6006,6371,6006,6371,6025xe" filled="true" fillcolor="#000000" stroked="false">
                <v:path arrowok="t"/>
                <v:fill type="solid"/>
              </v:shape>
            </v:group>
            <v:group style="position:absolute;left:6371;top:6025;width:10;height:20" coordorigin="6371,6025" coordsize="10,20">
              <v:shape style="position:absolute;left:6371;top:6025;width:10;height:20" coordorigin="6371,6025" coordsize="10,20" path="m6371,6045l6380,6045,6380,6025,6371,6025,6371,6045xe" filled="true" fillcolor="#000000" stroked="false">
                <v:path arrowok="t"/>
                <v:fill type="solid"/>
              </v:shape>
            </v:group>
            <v:group style="position:absolute;left:6371;top:6045;width:10;height:20" coordorigin="6371,6045" coordsize="10,20">
              <v:shape style="position:absolute;left:6371;top:6045;width:10;height:20" coordorigin="6371,6045" coordsize="10,20" path="m6371,6064l6380,6064,6380,6045,6371,6045,6371,6064xe" filled="true" fillcolor="#000000" stroked="false">
                <v:path arrowok="t"/>
                <v:fill type="solid"/>
              </v:shape>
            </v:group>
            <v:group style="position:absolute;left:6371;top:6064;width:10;height:20" coordorigin="6371,6064" coordsize="10,20">
              <v:shape style="position:absolute;left:6371;top:6064;width:10;height:20" coordorigin="6371,6064" coordsize="10,20" path="m6371,6083l6380,6083,6380,6064,6371,6064,6371,6083xe" filled="true" fillcolor="#000000" stroked="false">
                <v:path arrowok="t"/>
                <v:fill type="solid"/>
              </v:shape>
            </v:group>
            <v:group style="position:absolute;left:6371;top:6083;width:10;height:20" coordorigin="6371,6083" coordsize="10,20">
              <v:shape style="position:absolute;left:6371;top:6083;width:10;height:20" coordorigin="6371,6083" coordsize="10,20" path="m6371,6102l6380,6102,6380,6083,6371,6083,6371,6102xe" filled="true" fillcolor="#000000" stroked="false">
                <v:path arrowok="t"/>
                <v:fill type="solid"/>
              </v:shape>
            </v:group>
            <v:group style="position:absolute;left:6371;top:6102;width:10;height:20" coordorigin="6371,6102" coordsize="10,20">
              <v:shape style="position:absolute;left:6371;top:6102;width:10;height:20" coordorigin="6371,6102" coordsize="10,20" path="m6371,6121l6380,6121,6380,6102,6371,6102,6371,6121xe" filled="true" fillcolor="#000000" stroked="false">
                <v:path arrowok="t"/>
                <v:fill type="solid"/>
              </v:shape>
            </v:group>
            <v:group style="position:absolute;left:6371;top:6121;width:10;height:20" coordorigin="6371,6121" coordsize="10,20">
              <v:shape style="position:absolute;left:6371;top:6121;width:10;height:20" coordorigin="6371,6121" coordsize="10,20" path="m6371,6141l6380,6141,6380,6121,6371,6121,6371,6141xe" filled="true" fillcolor="#000000" stroked="false">
                <v:path arrowok="t"/>
                <v:fill type="solid"/>
              </v:shape>
            </v:group>
            <v:group style="position:absolute;left:6371;top:6141;width:10;height:20" coordorigin="6371,6141" coordsize="10,20">
              <v:shape style="position:absolute;left:6371;top:6141;width:10;height:20" coordorigin="6371,6141" coordsize="10,20" path="m6371,6160l6380,6160,6380,6141,6371,6141,6371,6160xe" filled="true" fillcolor="#000000" stroked="false">
                <v:path arrowok="t"/>
                <v:fill type="solid"/>
              </v:shape>
            </v:group>
            <v:group style="position:absolute;left:6371;top:6160;width:10;height:20" coordorigin="6371,6160" coordsize="10,20">
              <v:shape style="position:absolute;left:6371;top:6160;width:10;height:20" coordorigin="6371,6160" coordsize="10,20" path="m6371,6179l6380,6179,6380,6160,6371,6160,6371,6179xe" filled="true" fillcolor="#000000" stroked="false">
                <v:path arrowok="t"/>
                <v:fill type="solid"/>
              </v:shape>
            </v:group>
            <v:group style="position:absolute;left:6371;top:6179;width:10;height:20" coordorigin="6371,6179" coordsize="10,20">
              <v:shape style="position:absolute;left:6371;top:6179;width:10;height:20" coordorigin="6371,6179" coordsize="10,20" path="m6371,6198l6380,6198,6380,6179,6371,6179,6371,6198xe" filled="true" fillcolor="#000000" stroked="false">
                <v:path arrowok="t"/>
                <v:fill type="solid"/>
              </v:shape>
            </v:group>
            <v:group style="position:absolute;left:6371;top:6198;width:10;height:20" coordorigin="6371,6198" coordsize="10,20">
              <v:shape style="position:absolute;left:6371;top:6198;width:10;height:20" coordorigin="6371,6198" coordsize="10,20" path="m6371,6217l6380,6217,6380,6198,6371,6198,6371,6217xe" filled="true" fillcolor="#000000" stroked="false">
                <v:path arrowok="t"/>
                <v:fill type="solid"/>
              </v:shape>
            </v:group>
            <v:group style="position:absolute;left:6371;top:6217;width:10;height:20" coordorigin="6371,6217" coordsize="10,20">
              <v:shape style="position:absolute;left:6371;top:6217;width:10;height:20" coordorigin="6371,6217" coordsize="10,20" path="m6371,6237l6380,6237,6380,6217,6371,6217,6371,6237xe" filled="true" fillcolor="#000000" stroked="false">
                <v:path arrowok="t"/>
                <v:fill type="solid"/>
              </v:shape>
            </v:group>
            <v:group style="position:absolute;left:6371;top:6237;width:10;height:20" coordorigin="6371,6237" coordsize="10,20">
              <v:shape style="position:absolute;left:6371;top:6237;width:10;height:20" coordorigin="6371,6237" coordsize="10,20" path="m6371,6256l6380,6256,6380,6237,6371,6237,6371,6256xe" filled="true" fillcolor="#000000" stroked="false">
                <v:path arrowok="t"/>
                <v:fill type="solid"/>
              </v:shape>
            </v:group>
            <v:group style="position:absolute;left:6371;top:6256;width:10;height:20" coordorigin="6371,6256" coordsize="10,20">
              <v:shape style="position:absolute;left:6371;top:6256;width:10;height:20" coordorigin="6371,6256" coordsize="10,20" path="m6371,6275l6380,6275,6380,6256,6371,6256,6371,6275xe" filled="true" fillcolor="#000000" stroked="false">
                <v:path arrowok="t"/>
                <v:fill type="solid"/>
              </v:shape>
            </v:group>
            <v:group style="position:absolute;left:6371;top:6275;width:10;height:20" coordorigin="6371,6275" coordsize="10,20">
              <v:shape style="position:absolute;left:6371;top:6275;width:10;height:20" coordorigin="6371,6275" coordsize="10,20" path="m6371,6294l6380,6294,6380,6275,6371,6275,6371,6294xe" filled="true" fillcolor="#000000" stroked="false">
                <v:path arrowok="t"/>
                <v:fill type="solid"/>
              </v:shape>
            </v:group>
            <v:group style="position:absolute;left:6371;top:6294;width:10;height:20" coordorigin="6371,6294" coordsize="10,20">
              <v:shape style="position:absolute;left:6371;top:6294;width:10;height:20" coordorigin="6371,6294" coordsize="10,20" path="m6371,6313l6380,6313,6380,6294,6371,6294,6371,6313xe" filled="true" fillcolor="#000000" stroked="false">
                <v:path arrowok="t"/>
                <v:fill type="solid"/>
              </v:shape>
            </v:group>
            <v:group style="position:absolute;left:6371;top:6313;width:10;height:20" coordorigin="6371,6313" coordsize="10,20">
              <v:shape style="position:absolute;left:6371;top:6313;width:10;height:20" coordorigin="6371,6313" coordsize="10,20" path="m6371,6333l6380,6333,6380,6313,6371,6313,6371,6333xe" filled="true" fillcolor="#000000" stroked="false">
                <v:path arrowok="t"/>
                <v:fill type="solid"/>
              </v:shape>
            </v:group>
            <v:group style="position:absolute;left:6371;top:6333;width:10;height:20" coordorigin="6371,6333" coordsize="10,20">
              <v:shape style="position:absolute;left:6371;top:6333;width:10;height:20" coordorigin="6371,6333" coordsize="10,20" path="m6371,6352l6380,6352,6380,6333,6371,6333,6371,6352xe" filled="true" fillcolor="#000000" stroked="false">
                <v:path arrowok="t"/>
                <v:fill type="solid"/>
              </v:shape>
            </v:group>
            <v:group style="position:absolute;left:6371;top:6352;width:10;height:20" coordorigin="6371,6352" coordsize="10,20">
              <v:shape style="position:absolute;left:6371;top:6352;width:10;height:20" coordorigin="6371,6352" coordsize="10,20" path="m6371,6371l6380,6371,6380,6352,6371,6352,6371,6371xe" filled="true" fillcolor="#000000" stroked="false">
                <v:path arrowok="t"/>
                <v:fill type="solid"/>
              </v:shape>
            </v:group>
            <v:group style="position:absolute;left:6371;top:6371;width:10;height:20" coordorigin="6371,6371" coordsize="10,20">
              <v:shape style="position:absolute;left:6371;top:6371;width:10;height:20" coordorigin="6371,6371" coordsize="10,20" path="m6371,6390l6380,6390,6380,6371,6371,6371,6371,6390xe" filled="true" fillcolor="#000000" stroked="false">
                <v:path arrowok="t"/>
                <v:fill type="solid"/>
              </v:shape>
            </v:group>
            <v:group style="position:absolute;left:6371;top:6390;width:10;height:20" coordorigin="6371,6390" coordsize="10,20">
              <v:shape style="position:absolute;left:6371;top:6390;width:10;height:20" coordorigin="6371,6390" coordsize="10,20" path="m6371,6409l6380,6409,6380,6390,6371,6390,6371,6409xe" filled="true" fillcolor="#000000" stroked="false">
                <v:path arrowok="t"/>
                <v:fill type="solid"/>
              </v:shape>
            </v:group>
            <v:group style="position:absolute;left:6371;top:6409;width:10;height:20" coordorigin="6371,6409" coordsize="10,20">
              <v:shape style="position:absolute;left:6371;top:6409;width:10;height:20" coordorigin="6371,6409" coordsize="10,20" path="m6371,6429l6380,6429,6380,6409,6371,6409,6371,6429xe" filled="true" fillcolor="#000000" stroked="false">
                <v:path arrowok="t"/>
                <v:fill type="solid"/>
              </v:shape>
            </v:group>
            <v:group style="position:absolute;left:6371;top:6429;width:10;height:20" coordorigin="6371,6429" coordsize="10,20">
              <v:shape style="position:absolute;left:6371;top:6429;width:10;height:20" coordorigin="6371,6429" coordsize="10,20" path="m6371,6448l6380,6448,6380,6429,6371,6429,6371,6448xe" filled="true" fillcolor="#000000" stroked="false">
                <v:path arrowok="t"/>
                <v:fill type="solid"/>
              </v:shape>
            </v:group>
            <v:group style="position:absolute;left:6371;top:6448;width:10;height:20" coordorigin="6371,6448" coordsize="10,20">
              <v:shape style="position:absolute;left:6371;top:6448;width:10;height:20" coordorigin="6371,6448" coordsize="10,20" path="m6371,6467l6380,6467,6380,6448,6371,6448,6371,6467xe" filled="true" fillcolor="#000000" stroked="false">
                <v:path arrowok="t"/>
                <v:fill type="solid"/>
              </v:shape>
            </v:group>
            <v:group style="position:absolute;left:6371;top:6467;width:10;height:20" coordorigin="6371,6467" coordsize="10,20">
              <v:shape style="position:absolute;left:6371;top:6467;width:10;height:20" coordorigin="6371,6467" coordsize="10,20" path="m6371,6486l6380,6486,6380,6467,6371,6467,6371,6486xe" filled="true" fillcolor="#000000" stroked="false">
                <v:path arrowok="t"/>
                <v:fill type="solid"/>
              </v:shape>
            </v:group>
            <v:group style="position:absolute;left:6371;top:6486;width:10;height:20" coordorigin="6371,6486" coordsize="10,20">
              <v:shape style="position:absolute;left:6371;top:6486;width:10;height:20" coordorigin="6371,6486" coordsize="10,20" path="m6371,6505l6380,6505,6380,6486,6371,6486,6371,6505xe" filled="true" fillcolor="#000000" stroked="false">
                <v:path arrowok="t"/>
                <v:fill type="solid"/>
              </v:shape>
            </v:group>
            <v:group style="position:absolute;left:6371;top:6505;width:10;height:20" coordorigin="6371,6505" coordsize="10,20">
              <v:shape style="position:absolute;left:6371;top:6505;width:10;height:20" coordorigin="6371,6505" coordsize="10,20" path="m6371,6525l6380,6525,6380,6505,6371,6505,6371,6525xe" filled="true" fillcolor="#000000" stroked="false">
                <v:path arrowok="t"/>
                <v:fill type="solid"/>
              </v:shape>
            </v:group>
            <v:group style="position:absolute;left:6371;top:6525;width:10;height:20" coordorigin="6371,6525" coordsize="10,20">
              <v:shape style="position:absolute;left:6371;top:6525;width:10;height:20" coordorigin="6371,6525" coordsize="10,20" path="m6371,6544l6380,6544,6380,6525,6371,6525,6371,6544xe" filled="true" fillcolor="#000000" stroked="false">
                <v:path arrowok="t"/>
                <v:fill type="solid"/>
              </v:shape>
            </v:group>
            <v:group style="position:absolute;left:6371;top:6544;width:10;height:20" coordorigin="6371,6544" coordsize="10,20">
              <v:shape style="position:absolute;left:6371;top:6544;width:10;height:20" coordorigin="6371,6544" coordsize="10,20" path="m6371,6563l6380,6563,6380,6544,6371,6544,6371,6563xe" filled="true" fillcolor="#000000" stroked="false">
                <v:path arrowok="t"/>
                <v:fill type="solid"/>
              </v:shape>
            </v:group>
            <v:group style="position:absolute;left:6371;top:6563;width:10;height:20" coordorigin="6371,6563" coordsize="10,20">
              <v:shape style="position:absolute;left:6371;top:6563;width:10;height:20" coordorigin="6371,6563" coordsize="10,20" path="m6371,6582l6380,6582,6380,6563,6371,6563,6371,6582xe" filled="true" fillcolor="#000000" stroked="false">
                <v:path arrowok="t"/>
                <v:fill type="solid"/>
              </v:shape>
            </v:group>
            <v:group style="position:absolute;left:6371;top:6582;width:10;height:20" coordorigin="6371,6582" coordsize="10,20">
              <v:shape style="position:absolute;left:6371;top:6582;width:10;height:20" coordorigin="6371,6582" coordsize="10,20" path="m6371,6601l6380,6601,6380,6582,6371,6582,6371,6601xe" filled="true" fillcolor="#000000" stroked="false">
                <v:path arrowok="t"/>
                <v:fill type="solid"/>
              </v:shape>
            </v:group>
            <v:group style="position:absolute;left:6371;top:6601;width:10;height:20" coordorigin="6371,6601" coordsize="10,20">
              <v:shape style="position:absolute;left:6371;top:6601;width:10;height:20" coordorigin="6371,6601" coordsize="10,20" path="m6371,6621l6380,6621,6380,6601,6371,6601,6371,6621xe" filled="true" fillcolor="#000000" stroked="false">
                <v:path arrowok="t"/>
                <v:fill type="solid"/>
              </v:shape>
            </v:group>
            <v:group style="position:absolute;left:6371;top:6621;width:10;height:20" coordorigin="6371,6621" coordsize="10,20">
              <v:shape style="position:absolute;left:6371;top:6621;width:10;height:20" coordorigin="6371,6621" coordsize="10,20" path="m6371,6640l6380,6640,6380,6621,6371,6621,6371,6640xe" filled="true" fillcolor="#000000" stroked="false">
                <v:path arrowok="t"/>
                <v:fill type="solid"/>
              </v:shape>
            </v:group>
            <v:group style="position:absolute;left:6371;top:6640;width:10;height:20" coordorigin="6371,6640" coordsize="10,20">
              <v:shape style="position:absolute;left:6371;top:6640;width:10;height:20" coordorigin="6371,6640" coordsize="10,20" path="m6371,6659l6380,6659,6380,6640,6371,6640,6371,6659xe" filled="true" fillcolor="#000000" stroked="false">
                <v:path arrowok="t"/>
                <v:fill type="solid"/>
              </v:shape>
            </v:group>
            <v:group style="position:absolute;left:6371;top:6659;width:10;height:20" coordorigin="6371,6659" coordsize="10,20">
              <v:shape style="position:absolute;left:6371;top:6659;width:10;height:20" coordorigin="6371,6659" coordsize="10,20" path="m6371,6678l6380,6678,6380,6659,6371,6659,6371,6678xe" filled="true" fillcolor="#000000" stroked="false">
                <v:path arrowok="t"/>
                <v:fill type="solid"/>
              </v:shape>
            </v:group>
            <v:group style="position:absolute;left:6371;top:6678;width:10;height:20" coordorigin="6371,6678" coordsize="10,20">
              <v:shape style="position:absolute;left:6371;top:6678;width:10;height:20" coordorigin="6371,6678" coordsize="10,20" path="m6371,6697l6380,6697,6380,6678,6371,6678,6371,6697xe" filled="true" fillcolor="#000000" stroked="false">
                <v:path arrowok="t"/>
                <v:fill type="solid"/>
              </v:shape>
            </v:group>
            <v:group style="position:absolute;left:6371;top:6705;width:10;height:2" coordorigin="6371,6705" coordsize="10,2">
              <v:shape style="position:absolute;left:6371;top:6705;width:10;height:2" coordorigin="6371,6705" coordsize="10,0" path="m6371,6705l6380,6705e" filled="false" stroked="true" strokeweight=".71997pt" strokecolor="#000000">
                <v:path arrowok="t"/>
              </v:shape>
            </v:group>
            <v:group style="position:absolute;left:6371;top:6726;width:29;height:2" coordorigin="6371,6726" coordsize="29,2">
              <v:shape style="position:absolute;left:6371;top:6726;width:29;height:2" coordorigin="6371,6726" coordsize="29,0" path="m6371,6726l6399,6726e" filled="false" stroked="true" strokeweight="1.44pt" strokecolor="#000000">
                <v:path arrowok="t"/>
              </v:shape>
            </v:group>
            <v:group style="position:absolute;left:6399;top:6726;width:541;height:2" coordorigin="6399,6726" coordsize="541,2">
              <v:shape style="position:absolute;left:6399;top:6726;width:541;height:2" coordorigin="6399,6726" coordsize="541,0" path="m6399,6726l6940,6726e" filled="false" stroked="true" strokeweight="1.44pt" strokecolor="#000000">
                <v:path arrowok="t"/>
              </v:shape>
            </v:group>
            <v:group style="position:absolute;left:6940;top:6006;width:10;height:20" coordorigin="6940,6006" coordsize="10,20">
              <v:shape style="position:absolute;left:6940;top:6006;width:10;height:20" coordorigin="6940,6006" coordsize="10,20" path="m6940,6025l6949,6025,6949,6006,6940,6006,6940,6025xe" filled="true" fillcolor="#000000" stroked="false">
                <v:path arrowok="t"/>
                <v:fill type="solid"/>
              </v:shape>
            </v:group>
            <v:group style="position:absolute;left:6940;top:6025;width:10;height:20" coordorigin="6940,6025" coordsize="10,20">
              <v:shape style="position:absolute;left:6940;top:6025;width:10;height:20" coordorigin="6940,6025" coordsize="10,20" path="m6940,6045l6949,6045,6949,6025,6940,6025,6940,6045xe" filled="true" fillcolor="#000000" stroked="false">
                <v:path arrowok="t"/>
                <v:fill type="solid"/>
              </v:shape>
            </v:group>
            <v:group style="position:absolute;left:6940;top:6045;width:10;height:20" coordorigin="6940,6045" coordsize="10,20">
              <v:shape style="position:absolute;left:6940;top:6045;width:10;height:20" coordorigin="6940,6045" coordsize="10,20" path="m6940,6064l6949,6064,6949,6045,6940,6045,6940,6064xe" filled="true" fillcolor="#000000" stroked="false">
                <v:path arrowok="t"/>
                <v:fill type="solid"/>
              </v:shape>
            </v:group>
            <v:group style="position:absolute;left:6940;top:6064;width:10;height:20" coordorigin="6940,6064" coordsize="10,20">
              <v:shape style="position:absolute;left:6940;top:6064;width:10;height:20" coordorigin="6940,6064" coordsize="10,20" path="m6940,6083l6949,6083,6949,6064,6940,6064,6940,6083xe" filled="true" fillcolor="#000000" stroked="false">
                <v:path arrowok="t"/>
                <v:fill type="solid"/>
              </v:shape>
            </v:group>
            <v:group style="position:absolute;left:6940;top:6083;width:10;height:20" coordorigin="6940,6083" coordsize="10,20">
              <v:shape style="position:absolute;left:6940;top:6083;width:10;height:20" coordorigin="6940,6083" coordsize="10,20" path="m6940,6102l6949,6102,6949,6083,6940,6083,6940,6102xe" filled="true" fillcolor="#000000" stroked="false">
                <v:path arrowok="t"/>
                <v:fill type="solid"/>
              </v:shape>
            </v:group>
            <v:group style="position:absolute;left:6940;top:6102;width:10;height:20" coordorigin="6940,6102" coordsize="10,20">
              <v:shape style="position:absolute;left:6940;top:6102;width:10;height:20" coordorigin="6940,6102" coordsize="10,20" path="m6940,6121l6949,6121,6949,6102,6940,6102,6940,6121xe" filled="true" fillcolor="#000000" stroked="false">
                <v:path arrowok="t"/>
                <v:fill type="solid"/>
              </v:shape>
            </v:group>
            <v:group style="position:absolute;left:6940;top:6121;width:10;height:20" coordorigin="6940,6121" coordsize="10,20">
              <v:shape style="position:absolute;left:6940;top:6121;width:10;height:20" coordorigin="6940,6121" coordsize="10,20" path="m6940,6141l6949,6141,6949,6121,6940,6121,6940,6141xe" filled="true" fillcolor="#000000" stroked="false">
                <v:path arrowok="t"/>
                <v:fill type="solid"/>
              </v:shape>
            </v:group>
            <v:group style="position:absolute;left:6940;top:6141;width:10;height:20" coordorigin="6940,6141" coordsize="10,20">
              <v:shape style="position:absolute;left:6940;top:6141;width:10;height:20" coordorigin="6940,6141" coordsize="10,20" path="m6940,6160l6949,6160,6949,6141,6940,6141,6940,6160xe" filled="true" fillcolor="#000000" stroked="false">
                <v:path arrowok="t"/>
                <v:fill type="solid"/>
              </v:shape>
            </v:group>
            <v:group style="position:absolute;left:6940;top:6160;width:10;height:20" coordorigin="6940,6160" coordsize="10,20">
              <v:shape style="position:absolute;left:6940;top:6160;width:10;height:20" coordorigin="6940,6160" coordsize="10,20" path="m6940,6179l6949,6179,6949,6160,6940,6160,6940,6179xe" filled="true" fillcolor="#000000" stroked="false">
                <v:path arrowok="t"/>
                <v:fill type="solid"/>
              </v:shape>
            </v:group>
            <v:group style="position:absolute;left:6940;top:6179;width:10;height:20" coordorigin="6940,6179" coordsize="10,20">
              <v:shape style="position:absolute;left:6940;top:6179;width:10;height:20" coordorigin="6940,6179" coordsize="10,20" path="m6940,6198l6949,6198,6949,6179,6940,6179,6940,6198xe" filled="true" fillcolor="#000000" stroked="false">
                <v:path arrowok="t"/>
                <v:fill type="solid"/>
              </v:shape>
            </v:group>
            <v:group style="position:absolute;left:6940;top:6198;width:10;height:20" coordorigin="6940,6198" coordsize="10,20">
              <v:shape style="position:absolute;left:6940;top:6198;width:10;height:20" coordorigin="6940,6198" coordsize="10,20" path="m6940,6217l6949,6217,6949,6198,6940,6198,6940,6217xe" filled="true" fillcolor="#000000" stroked="false">
                <v:path arrowok="t"/>
                <v:fill type="solid"/>
              </v:shape>
            </v:group>
            <v:group style="position:absolute;left:6940;top:6217;width:10;height:20" coordorigin="6940,6217" coordsize="10,20">
              <v:shape style="position:absolute;left:6940;top:6217;width:10;height:20" coordorigin="6940,6217" coordsize="10,20" path="m6940,6237l6949,6237,6949,6217,6940,6217,6940,6237xe" filled="true" fillcolor="#000000" stroked="false">
                <v:path arrowok="t"/>
                <v:fill type="solid"/>
              </v:shape>
            </v:group>
            <v:group style="position:absolute;left:6940;top:6237;width:10;height:20" coordorigin="6940,6237" coordsize="10,20">
              <v:shape style="position:absolute;left:6940;top:6237;width:10;height:20" coordorigin="6940,6237" coordsize="10,20" path="m6940,6256l6949,6256,6949,6237,6940,6237,6940,6256xe" filled="true" fillcolor="#000000" stroked="false">
                <v:path arrowok="t"/>
                <v:fill type="solid"/>
              </v:shape>
            </v:group>
            <v:group style="position:absolute;left:6940;top:6256;width:10;height:20" coordorigin="6940,6256" coordsize="10,20">
              <v:shape style="position:absolute;left:6940;top:6256;width:10;height:20" coordorigin="6940,6256" coordsize="10,20" path="m6940,6275l6949,6275,6949,6256,6940,6256,6940,6275xe" filled="true" fillcolor="#000000" stroked="false">
                <v:path arrowok="t"/>
                <v:fill type="solid"/>
              </v:shape>
            </v:group>
            <v:group style="position:absolute;left:6940;top:6275;width:10;height:20" coordorigin="6940,6275" coordsize="10,20">
              <v:shape style="position:absolute;left:6940;top:6275;width:10;height:20" coordorigin="6940,6275" coordsize="10,20" path="m6940,6294l6949,6294,6949,6275,6940,6275,6940,6294xe" filled="true" fillcolor="#000000" stroked="false">
                <v:path arrowok="t"/>
                <v:fill type="solid"/>
              </v:shape>
            </v:group>
            <v:group style="position:absolute;left:6940;top:6294;width:10;height:20" coordorigin="6940,6294" coordsize="10,20">
              <v:shape style="position:absolute;left:6940;top:6294;width:10;height:20" coordorigin="6940,6294" coordsize="10,20" path="m6940,6313l6949,6313,6949,6294,6940,6294,6940,6313xe" filled="true" fillcolor="#000000" stroked="false">
                <v:path arrowok="t"/>
                <v:fill type="solid"/>
              </v:shape>
            </v:group>
            <v:group style="position:absolute;left:6940;top:6313;width:10;height:20" coordorigin="6940,6313" coordsize="10,20">
              <v:shape style="position:absolute;left:6940;top:6313;width:10;height:20" coordorigin="6940,6313" coordsize="10,20" path="m6940,6333l6949,6333,6949,6313,6940,6313,6940,6333xe" filled="true" fillcolor="#000000" stroked="false">
                <v:path arrowok="t"/>
                <v:fill type="solid"/>
              </v:shape>
            </v:group>
            <v:group style="position:absolute;left:6940;top:6333;width:10;height:20" coordorigin="6940,6333" coordsize="10,20">
              <v:shape style="position:absolute;left:6940;top:6333;width:10;height:20" coordorigin="6940,6333" coordsize="10,20" path="m6940,6352l6949,6352,6949,6333,6940,6333,6940,6352xe" filled="true" fillcolor="#000000" stroked="false">
                <v:path arrowok="t"/>
                <v:fill type="solid"/>
              </v:shape>
            </v:group>
            <v:group style="position:absolute;left:6940;top:6352;width:10;height:20" coordorigin="6940,6352" coordsize="10,20">
              <v:shape style="position:absolute;left:6940;top:6352;width:10;height:20" coordorigin="6940,6352" coordsize="10,20" path="m6940,6371l6949,6371,6949,6352,6940,6352,6940,6371xe" filled="true" fillcolor="#000000" stroked="false">
                <v:path arrowok="t"/>
                <v:fill type="solid"/>
              </v:shape>
            </v:group>
            <v:group style="position:absolute;left:6940;top:6371;width:10;height:20" coordorigin="6940,6371" coordsize="10,20">
              <v:shape style="position:absolute;left:6940;top:6371;width:10;height:20" coordorigin="6940,6371" coordsize="10,20" path="m6940,6390l6949,6390,6949,6371,6940,6371,6940,6390xe" filled="true" fillcolor="#000000" stroked="false">
                <v:path arrowok="t"/>
                <v:fill type="solid"/>
              </v:shape>
            </v:group>
            <v:group style="position:absolute;left:6940;top:6390;width:10;height:20" coordorigin="6940,6390" coordsize="10,20">
              <v:shape style="position:absolute;left:6940;top:6390;width:10;height:20" coordorigin="6940,6390" coordsize="10,20" path="m6940,6409l6949,6409,6949,6390,6940,6390,6940,6409xe" filled="true" fillcolor="#000000" stroked="false">
                <v:path arrowok="t"/>
                <v:fill type="solid"/>
              </v:shape>
            </v:group>
            <v:group style="position:absolute;left:6940;top:6409;width:10;height:20" coordorigin="6940,6409" coordsize="10,20">
              <v:shape style="position:absolute;left:6940;top:6409;width:10;height:20" coordorigin="6940,6409" coordsize="10,20" path="m6940,6429l6949,6429,6949,6409,6940,6409,6940,6429xe" filled="true" fillcolor="#000000" stroked="false">
                <v:path arrowok="t"/>
                <v:fill type="solid"/>
              </v:shape>
            </v:group>
            <v:group style="position:absolute;left:6940;top:6429;width:10;height:20" coordorigin="6940,6429" coordsize="10,20">
              <v:shape style="position:absolute;left:6940;top:6429;width:10;height:20" coordorigin="6940,6429" coordsize="10,20" path="m6940,6448l6949,6448,6949,6429,6940,6429,6940,6448xe" filled="true" fillcolor="#000000" stroked="false">
                <v:path arrowok="t"/>
                <v:fill type="solid"/>
              </v:shape>
            </v:group>
            <v:group style="position:absolute;left:6940;top:6448;width:10;height:20" coordorigin="6940,6448" coordsize="10,20">
              <v:shape style="position:absolute;left:6940;top:6448;width:10;height:20" coordorigin="6940,6448" coordsize="10,20" path="m6940,6467l6949,6467,6949,6448,6940,6448,6940,6467xe" filled="true" fillcolor="#000000" stroked="false">
                <v:path arrowok="t"/>
                <v:fill type="solid"/>
              </v:shape>
            </v:group>
            <v:group style="position:absolute;left:6940;top:6467;width:10;height:20" coordorigin="6940,6467" coordsize="10,20">
              <v:shape style="position:absolute;left:6940;top:6467;width:10;height:20" coordorigin="6940,6467" coordsize="10,20" path="m6940,6486l6949,6486,6949,6467,6940,6467,6940,6486xe" filled="true" fillcolor="#000000" stroked="false">
                <v:path arrowok="t"/>
                <v:fill type="solid"/>
              </v:shape>
            </v:group>
            <v:group style="position:absolute;left:6940;top:6486;width:10;height:20" coordorigin="6940,6486" coordsize="10,20">
              <v:shape style="position:absolute;left:6940;top:6486;width:10;height:20" coordorigin="6940,6486" coordsize="10,20" path="m6940,6505l6949,6505,6949,6486,6940,6486,6940,6505xe" filled="true" fillcolor="#000000" stroked="false">
                <v:path arrowok="t"/>
                <v:fill type="solid"/>
              </v:shape>
            </v:group>
            <v:group style="position:absolute;left:6940;top:6505;width:10;height:20" coordorigin="6940,6505" coordsize="10,20">
              <v:shape style="position:absolute;left:6940;top:6505;width:10;height:20" coordorigin="6940,6505" coordsize="10,20" path="m6940,6525l6949,6525,6949,6505,6940,6505,6940,6525xe" filled="true" fillcolor="#000000" stroked="false">
                <v:path arrowok="t"/>
                <v:fill type="solid"/>
              </v:shape>
            </v:group>
            <v:group style="position:absolute;left:6940;top:6525;width:10;height:20" coordorigin="6940,6525" coordsize="10,20">
              <v:shape style="position:absolute;left:6940;top:6525;width:10;height:20" coordorigin="6940,6525" coordsize="10,20" path="m6940,6544l6949,6544,6949,6525,6940,6525,6940,6544xe" filled="true" fillcolor="#000000" stroked="false">
                <v:path arrowok="t"/>
                <v:fill type="solid"/>
              </v:shape>
            </v:group>
            <v:group style="position:absolute;left:6940;top:6544;width:10;height:20" coordorigin="6940,6544" coordsize="10,20">
              <v:shape style="position:absolute;left:6940;top:6544;width:10;height:20" coordorigin="6940,6544" coordsize="10,20" path="m6940,6563l6949,6563,6949,6544,6940,6544,6940,6563xe" filled="true" fillcolor="#000000" stroked="false">
                <v:path arrowok="t"/>
                <v:fill type="solid"/>
              </v:shape>
            </v:group>
            <v:group style="position:absolute;left:6940;top:6563;width:10;height:20" coordorigin="6940,6563" coordsize="10,20">
              <v:shape style="position:absolute;left:6940;top:6563;width:10;height:20" coordorigin="6940,6563" coordsize="10,20" path="m6940,6582l6949,6582,6949,6563,6940,6563,6940,6582xe" filled="true" fillcolor="#000000" stroked="false">
                <v:path arrowok="t"/>
                <v:fill type="solid"/>
              </v:shape>
            </v:group>
            <v:group style="position:absolute;left:6940;top:6582;width:10;height:20" coordorigin="6940,6582" coordsize="10,20">
              <v:shape style="position:absolute;left:6940;top:6582;width:10;height:20" coordorigin="6940,6582" coordsize="10,20" path="m6940,6601l6949,6601,6949,6582,6940,6582,6940,6601xe" filled="true" fillcolor="#000000" stroked="false">
                <v:path arrowok="t"/>
                <v:fill type="solid"/>
              </v:shape>
            </v:group>
            <v:group style="position:absolute;left:6940;top:6601;width:10;height:20" coordorigin="6940,6601" coordsize="10,20">
              <v:shape style="position:absolute;left:6940;top:6601;width:10;height:20" coordorigin="6940,6601" coordsize="10,20" path="m6940,6621l6949,6621,6949,6601,6940,6601,6940,6621xe" filled="true" fillcolor="#000000" stroked="false">
                <v:path arrowok="t"/>
                <v:fill type="solid"/>
              </v:shape>
            </v:group>
            <v:group style="position:absolute;left:6940;top:6621;width:10;height:20" coordorigin="6940,6621" coordsize="10,20">
              <v:shape style="position:absolute;left:6940;top:6621;width:10;height:20" coordorigin="6940,6621" coordsize="10,20" path="m6940,6640l6949,6640,6949,6621,6940,6621,6940,6640xe" filled="true" fillcolor="#000000" stroked="false">
                <v:path arrowok="t"/>
                <v:fill type="solid"/>
              </v:shape>
            </v:group>
            <v:group style="position:absolute;left:6940;top:6640;width:10;height:20" coordorigin="6940,6640" coordsize="10,20">
              <v:shape style="position:absolute;left:6940;top:6640;width:10;height:20" coordorigin="6940,6640" coordsize="10,20" path="m6940,6659l6949,6659,6949,6640,6940,6640,6940,6659xe" filled="true" fillcolor="#000000" stroked="false">
                <v:path arrowok="t"/>
                <v:fill type="solid"/>
              </v:shape>
            </v:group>
            <v:group style="position:absolute;left:6940;top:6659;width:10;height:20" coordorigin="6940,6659" coordsize="10,20">
              <v:shape style="position:absolute;left:6940;top:6659;width:10;height:20" coordorigin="6940,6659" coordsize="10,20" path="m6940,6678l6949,6678,6949,6659,6940,6659,6940,6678xe" filled="true" fillcolor="#000000" stroked="false">
                <v:path arrowok="t"/>
                <v:fill type="solid"/>
              </v:shape>
            </v:group>
            <v:group style="position:absolute;left:6940;top:6678;width:10;height:20" coordorigin="6940,6678" coordsize="10,20">
              <v:shape style="position:absolute;left:6940;top:6678;width:10;height:20" coordorigin="6940,6678" coordsize="10,20" path="m6940,6697l6949,6697,6949,6678,6940,6678,6940,6697xe" filled="true" fillcolor="#000000" stroked="false">
                <v:path arrowok="t"/>
                <v:fill type="solid"/>
              </v:shape>
            </v:group>
            <v:group style="position:absolute;left:6940;top:6705;width:10;height:2" coordorigin="6940,6705" coordsize="10,2">
              <v:shape style="position:absolute;left:6940;top:6705;width:10;height:2" coordorigin="6940,6705" coordsize="10,0" path="m6940,6705l6949,6705e" filled="false" stroked="true" strokeweight=".71997pt" strokecolor="#000000">
                <v:path arrowok="t"/>
              </v:shape>
            </v:group>
            <v:group style="position:absolute;left:6940;top:6726;width:29;height:2" coordorigin="6940,6726" coordsize="29,2">
              <v:shape style="position:absolute;left:6940;top:6726;width:29;height:2" coordorigin="6940,6726" coordsize="29,0" path="m6940,6726l6969,6726e" filled="false" stroked="true" strokeweight="1.44pt" strokecolor="#000000">
                <v:path arrowok="t"/>
              </v:shape>
            </v:group>
            <v:group style="position:absolute;left:6969;top:6726;width:934;height:2" coordorigin="6969,6726" coordsize="934,2">
              <v:shape style="position:absolute;left:6969;top:6726;width:934;height:2" coordorigin="6969,6726" coordsize="934,0" path="m6969,6726l7902,6726e" filled="false" stroked="true" strokeweight="1.44pt" strokecolor="#000000">
                <v:path arrowok="t"/>
              </v:shape>
            </v:group>
            <v:group style="position:absolute;left:7902;top:6006;width:10;height:20" coordorigin="7902,6006" coordsize="10,20">
              <v:shape style="position:absolute;left:7902;top:6006;width:10;height:20" coordorigin="7902,6006" coordsize="10,20" path="m7902,6025l7912,6025,7912,6006,7902,6006,7902,6025xe" filled="true" fillcolor="#000000" stroked="false">
                <v:path arrowok="t"/>
                <v:fill type="solid"/>
              </v:shape>
            </v:group>
            <v:group style="position:absolute;left:7902;top:6025;width:10;height:20" coordorigin="7902,6025" coordsize="10,20">
              <v:shape style="position:absolute;left:7902;top:6025;width:10;height:20" coordorigin="7902,6025" coordsize="10,20" path="m7902,6045l7912,6045,7912,6025,7902,6025,7902,6045xe" filled="true" fillcolor="#000000" stroked="false">
                <v:path arrowok="t"/>
                <v:fill type="solid"/>
              </v:shape>
            </v:group>
            <v:group style="position:absolute;left:7902;top:6045;width:10;height:20" coordorigin="7902,6045" coordsize="10,20">
              <v:shape style="position:absolute;left:7902;top:6045;width:10;height:20" coordorigin="7902,6045" coordsize="10,20" path="m7902,6064l7912,6064,7912,6045,7902,6045,7902,6064xe" filled="true" fillcolor="#000000" stroked="false">
                <v:path arrowok="t"/>
                <v:fill type="solid"/>
              </v:shape>
            </v:group>
            <v:group style="position:absolute;left:7902;top:6064;width:10;height:20" coordorigin="7902,6064" coordsize="10,20">
              <v:shape style="position:absolute;left:7902;top:6064;width:10;height:20" coordorigin="7902,6064" coordsize="10,20" path="m7902,6083l7912,6083,7912,6064,7902,6064,7902,6083xe" filled="true" fillcolor="#000000" stroked="false">
                <v:path arrowok="t"/>
                <v:fill type="solid"/>
              </v:shape>
            </v:group>
            <v:group style="position:absolute;left:7902;top:6083;width:10;height:20" coordorigin="7902,6083" coordsize="10,20">
              <v:shape style="position:absolute;left:7902;top:6083;width:10;height:20" coordorigin="7902,6083" coordsize="10,20" path="m7902,6102l7912,6102,7912,6083,7902,6083,7902,6102xe" filled="true" fillcolor="#000000" stroked="false">
                <v:path arrowok="t"/>
                <v:fill type="solid"/>
              </v:shape>
            </v:group>
            <v:group style="position:absolute;left:7902;top:6102;width:10;height:20" coordorigin="7902,6102" coordsize="10,20">
              <v:shape style="position:absolute;left:7902;top:6102;width:10;height:20" coordorigin="7902,6102" coordsize="10,20" path="m7902,6121l7912,6121,7912,6102,7902,6102,7902,6121xe" filled="true" fillcolor="#000000" stroked="false">
                <v:path arrowok="t"/>
                <v:fill type="solid"/>
              </v:shape>
            </v:group>
            <v:group style="position:absolute;left:7902;top:6121;width:10;height:20" coordorigin="7902,6121" coordsize="10,20">
              <v:shape style="position:absolute;left:7902;top:6121;width:10;height:20" coordorigin="7902,6121" coordsize="10,20" path="m7902,6141l7912,6141,7912,6121,7902,6121,7902,6141xe" filled="true" fillcolor="#000000" stroked="false">
                <v:path arrowok="t"/>
                <v:fill type="solid"/>
              </v:shape>
            </v:group>
            <v:group style="position:absolute;left:7902;top:6141;width:10;height:20" coordorigin="7902,6141" coordsize="10,20">
              <v:shape style="position:absolute;left:7902;top:6141;width:10;height:20" coordorigin="7902,6141" coordsize="10,20" path="m7902,6160l7912,6160,7912,6141,7902,6141,7902,6160xe" filled="true" fillcolor="#000000" stroked="false">
                <v:path arrowok="t"/>
                <v:fill type="solid"/>
              </v:shape>
            </v:group>
            <v:group style="position:absolute;left:7902;top:6160;width:10;height:20" coordorigin="7902,6160" coordsize="10,20">
              <v:shape style="position:absolute;left:7902;top:6160;width:10;height:20" coordorigin="7902,6160" coordsize="10,20" path="m7902,6179l7912,6179,7912,6160,7902,6160,7902,6179xe" filled="true" fillcolor="#000000" stroked="false">
                <v:path arrowok="t"/>
                <v:fill type="solid"/>
              </v:shape>
            </v:group>
            <v:group style="position:absolute;left:7902;top:6179;width:10;height:20" coordorigin="7902,6179" coordsize="10,20">
              <v:shape style="position:absolute;left:7902;top:6179;width:10;height:20" coordorigin="7902,6179" coordsize="10,20" path="m7902,6198l7912,6198,7912,6179,7902,6179,7902,6198xe" filled="true" fillcolor="#000000" stroked="false">
                <v:path arrowok="t"/>
                <v:fill type="solid"/>
              </v:shape>
            </v:group>
            <v:group style="position:absolute;left:7902;top:6198;width:10;height:20" coordorigin="7902,6198" coordsize="10,20">
              <v:shape style="position:absolute;left:7902;top:6198;width:10;height:20" coordorigin="7902,6198" coordsize="10,20" path="m7902,6217l7912,6217,7912,6198,7902,6198,7902,6217xe" filled="true" fillcolor="#000000" stroked="false">
                <v:path arrowok="t"/>
                <v:fill type="solid"/>
              </v:shape>
            </v:group>
            <v:group style="position:absolute;left:7902;top:6217;width:10;height:20" coordorigin="7902,6217" coordsize="10,20">
              <v:shape style="position:absolute;left:7902;top:6217;width:10;height:20" coordorigin="7902,6217" coordsize="10,20" path="m7902,6237l7912,6237,7912,6217,7902,6217,7902,6237xe" filled="true" fillcolor="#000000" stroked="false">
                <v:path arrowok="t"/>
                <v:fill type="solid"/>
              </v:shape>
            </v:group>
            <v:group style="position:absolute;left:7902;top:6237;width:10;height:20" coordorigin="7902,6237" coordsize="10,20">
              <v:shape style="position:absolute;left:7902;top:6237;width:10;height:20" coordorigin="7902,6237" coordsize="10,20" path="m7902,6256l7912,6256,7912,6237,7902,6237,7902,6256xe" filled="true" fillcolor="#000000" stroked="false">
                <v:path arrowok="t"/>
                <v:fill type="solid"/>
              </v:shape>
            </v:group>
            <v:group style="position:absolute;left:7902;top:6256;width:10;height:20" coordorigin="7902,6256" coordsize="10,20">
              <v:shape style="position:absolute;left:7902;top:6256;width:10;height:20" coordorigin="7902,6256" coordsize="10,20" path="m7902,6275l7912,6275,7912,6256,7902,6256,7902,6275xe" filled="true" fillcolor="#000000" stroked="false">
                <v:path arrowok="t"/>
                <v:fill type="solid"/>
              </v:shape>
            </v:group>
            <v:group style="position:absolute;left:7902;top:6275;width:10;height:20" coordorigin="7902,6275" coordsize="10,20">
              <v:shape style="position:absolute;left:7902;top:6275;width:10;height:20" coordorigin="7902,6275" coordsize="10,20" path="m7902,6294l7912,6294,7912,6275,7902,6275,7902,6294xe" filled="true" fillcolor="#000000" stroked="false">
                <v:path arrowok="t"/>
                <v:fill type="solid"/>
              </v:shape>
            </v:group>
            <v:group style="position:absolute;left:7902;top:6294;width:10;height:20" coordorigin="7902,6294" coordsize="10,20">
              <v:shape style="position:absolute;left:7902;top:6294;width:10;height:20" coordorigin="7902,6294" coordsize="10,20" path="m7902,6313l7912,6313,7912,6294,7902,6294,7902,6313xe" filled="true" fillcolor="#000000" stroked="false">
                <v:path arrowok="t"/>
                <v:fill type="solid"/>
              </v:shape>
            </v:group>
            <v:group style="position:absolute;left:7902;top:6313;width:10;height:20" coordorigin="7902,6313" coordsize="10,20">
              <v:shape style="position:absolute;left:7902;top:6313;width:10;height:20" coordorigin="7902,6313" coordsize="10,20" path="m7902,6333l7912,6333,7912,6313,7902,6313,7902,6333xe" filled="true" fillcolor="#000000" stroked="false">
                <v:path arrowok="t"/>
                <v:fill type="solid"/>
              </v:shape>
            </v:group>
            <v:group style="position:absolute;left:7902;top:6333;width:10;height:20" coordorigin="7902,6333" coordsize="10,20">
              <v:shape style="position:absolute;left:7902;top:6333;width:10;height:20" coordorigin="7902,6333" coordsize="10,20" path="m7902,6352l7912,6352,7912,6333,7902,6333,7902,6352xe" filled="true" fillcolor="#000000" stroked="false">
                <v:path arrowok="t"/>
                <v:fill type="solid"/>
              </v:shape>
            </v:group>
            <v:group style="position:absolute;left:7902;top:6352;width:10;height:20" coordorigin="7902,6352" coordsize="10,20">
              <v:shape style="position:absolute;left:7902;top:6352;width:10;height:20" coordorigin="7902,6352" coordsize="10,20" path="m7902,6371l7912,6371,7912,6352,7902,6352,7902,6371xe" filled="true" fillcolor="#000000" stroked="false">
                <v:path arrowok="t"/>
                <v:fill type="solid"/>
              </v:shape>
            </v:group>
            <v:group style="position:absolute;left:7902;top:6371;width:10;height:20" coordorigin="7902,6371" coordsize="10,20">
              <v:shape style="position:absolute;left:7902;top:6371;width:10;height:20" coordorigin="7902,6371" coordsize="10,20" path="m7902,6390l7912,6390,7912,6371,7902,6371,7902,6390xe" filled="true" fillcolor="#000000" stroked="false">
                <v:path arrowok="t"/>
                <v:fill type="solid"/>
              </v:shape>
            </v:group>
            <v:group style="position:absolute;left:7902;top:6390;width:10;height:20" coordorigin="7902,6390" coordsize="10,20">
              <v:shape style="position:absolute;left:7902;top:6390;width:10;height:20" coordorigin="7902,6390" coordsize="10,20" path="m7902,6409l7912,6409,7912,6390,7902,6390,7902,6409xe" filled="true" fillcolor="#000000" stroked="false">
                <v:path arrowok="t"/>
                <v:fill type="solid"/>
              </v:shape>
            </v:group>
            <v:group style="position:absolute;left:7902;top:6409;width:10;height:20" coordorigin="7902,6409" coordsize="10,20">
              <v:shape style="position:absolute;left:7902;top:6409;width:10;height:20" coordorigin="7902,6409" coordsize="10,20" path="m7902,6429l7912,6429,7912,6409,7902,6409,7902,6429xe" filled="true" fillcolor="#000000" stroked="false">
                <v:path arrowok="t"/>
                <v:fill type="solid"/>
              </v:shape>
            </v:group>
            <v:group style="position:absolute;left:7902;top:6429;width:10;height:20" coordorigin="7902,6429" coordsize="10,20">
              <v:shape style="position:absolute;left:7902;top:6429;width:10;height:20" coordorigin="7902,6429" coordsize="10,20" path="m7902,6448l7912,6448,7912,6429,7902,6429,7902,6448xe" filled="true" fillcolor="#000000" stroked="false">
                <v:path arrowok="t"/>
                <v:fill type="solid"/>
              </v:shape>
            </v:group>
            <v:group style="position:absolute;left:7902;top:6448;width:10;height:20" coordorigin="7902,6448" coordsize="10,20">
              <v:shape style="position:absolute;left:7902;top:6448;width:10;height:20" coordorigin="7902,6448" coordsize="10,20" path="m7902,6467l7912,6467,7912,6448,7902,6448,7902,6467xe" filled="true" fillcolor="#000000" stroked="false">
                <v:path arrowok="t"/>
                <v:fill type="solid"/>
              </v:shape>
            </v:group>
            <v:group style="position:absolute;left:7902;top:6467;width:10;height:20" coordorigin="7902,6467" coordsize="10,20">
              <v:shape style="position:absolute;left:7902;top:6467;width:10;height:20" coordorigin="7902,6467" coordsize="10,20" path="m7902,6486l7912,6486,7912,6467,7902,6467,7902,6486xe" filled="true" fillcolor="#000000" stroked="false">
                <v:path arrowok="t"/>
                <v:fill type="solid"/>
              </v:shape>
            </v:group>
            <v:group style="position:absolute;left:7902;top:6486;width:10;height:20" coordorigin="7902,6486" coordsize="10,20">
              <v:shape style="position:absolute;left:7902;top:6486;width:10;height:20" coordorigin="7902,6486" coordsize="10,20" path="m7902,6505l7912,6505,7912,6486,7902,6486,7902,6505xe" filled="true" fillcolor="#000000" stroked="false">
                <v:path arrowok="t"/>
                <v:fill type="solid"/>
              </v:shape>
            </v:group>
            <v:group style="position:absolute;left:7902;top:6505;width:10;height:20" coordorigin="7902,6505" coordsize="10,20">
              <v:shape style="position:absolute;left:7902;top:6505;width:10;height:20" coordorigin="7902,6505" coordsize="10,20" path="m7902,6525l7912,6525,7912,6505,7902,6505,7902,6525xe" filled="true" fillcolor="#000000" stroked="false">
                <v:path arrowok="t"/>
                <v:fill type="solid"/>
              </v:shape>
            </v:group>
            <v:group style="position:absolute;left:7902;top:6525;width:10;height:20" coordorigin="7902,6525" coordsize="10,20">
              <v:shape style="position:absolute;left:7902;top:6525;width:10;height:20" coordorigin="7902,6525" coordsize="10,20" path="m7902,6544l7912,6544,7912,6525,7902,6525,7902,6544xe" filled="true" fillcolor="#000000" stroked="false">
                <v:path arrowok="t"/>
                <v:fill type="solid"/>
              </v:shape>
            </v:group>
            <v:group style="position:absolute;left:7902;top:6544;width:10;height:20" coordorigin="7902,6544" coordsize="10,20">
              <v:shape style="position:absolute;left:7902;top:6544;width:10;height:20" coordorigin="7902,6544" coordsize="10,20" path="m7902,6563l7912,6563,7912,6544,7902,6544,7902,6563xe" filled="true" fillcolor="#000000" stroked="false">
                <v:path arrowok="t"/>
                <v:fill type="solid"/>
              </v:shape>
            </v:group>
            <v:group style="position:absolute;left:7902;top:6563;width:10;height:20" coordorigin="7902,6563" coordsize="10,20">
              <v:shape style="position:absolute;left:7902;top:6563;width:10;height:20" coordorigin="7902,6563" coordsize="10,20" path="m7902,6582l7912,6582,7912,6563,7902,6563,7902,6582xe" filled="true" fillcolor="#000000" stroked="false">
                <v:path arrowok="t"/>
                <v:fill type="solid"/>
              </v:shape>
            </v:group>
            <v:group style="position:absolute;left:7902;top:6582;width:10;height:20" coordorigin="7902,6582" coordsize="10,20">
              <v:shape style="position:absolute;left:7902;top:6582;width:10;height:20" coordorigin="7902,6582" coordsize="10,20" path="m7902,6601l7912,6601,7912,6582,7902,6582,7902,6601xe" filled="true" fillcolor="#000000" stroked="false">
                <v:path arrowok="t"/>
                <v:fill type="solid"/>
              </v:shape>
            </v:group>
            <v:group style="position:absolute;left:7902;top:6601;width:10;height:20" coordorigin="7902,6601" coordsize="10,20">
              <v:shape style="position:absolute;left:7902;top:6601;width:10;height:20" coordorigin="7902,6601" coordsize="10,20" path="m7902,6621l7912,6621,7912,6601,7902,6601,7902,6621xe" filled="true" fillcolor="#000000" stroked="false">
                <v:path arrowok="t"/>
                <v:fill type="solid"/>
              </v:shape>
            </v:group>
            <v:group style="position:absolute;left:7902;top:6621;width:10;height:20" coordorigin="7902,6621" coordsize="10,20">
              <v:shape style="position:absolute;left:7902;top:6621;width:10;height:20" coordorigin="7902,6621" coordsize="10,20" path="m7902,6640l7912,6640,7912,6621,7902,6621,7902,6640xe" filled="true" fillcolor="#000000" stroked="false">
                <v:path arrowok="t"/>
                <v:fill type="solid"/>
              </v:shape>
            </v:group>
            <v:group style="position:absolute;left:7902;top:6640;width:10;height:20" coordorigin="7902,6640" coordsize="10,20">
              <v:shape style="position:absolute;left:7902;top:6640;width:10;height:20" coordorigin="7902,6640" coordsize="10,20" path="m7902,6659l7912,6659,7912,6640,7902,6640,7902,6659xe" filled="true" fillcolor="#000000" stroked="false">
                <v:path arrowok="t"/>
                <v:fill type="solid"/>
              </v:shape>
            </v:group>
            <v:group style="position:absolute;left:7902;top:6659;width:10;height:20" coordorigin="7902,6659" coordsize="10,20">
              <v:shape style="position:absolute;left:7902;top:6659;width:10;height:20" coordorigin="7902,6659" coordsize="10,20" path="m7902,6678l7912,6678,7912,6659,7902,6659,7902,6678xe" filled="true" fillcolor="#000000" stroked="false">
                <v:path arrowok="t"/>
                <v:fill type="solid"/>
              </v:shape>
            </v:group>
            <v:group style="position:absolute;left:7902;top:6678;width:10;height:20" coordorigin="7902,6678" coordsize="10,20">
              <v:shape style="position:absolute;left:7902;top:6678;width:10;height:20" coordorigin="7902,6678" coordsize="10,20" path="m7902,6697l7912,6697,7912,6678,7902,6678,7902,6697xe" filled="true" fillcolor="#000000" stroked="false">
                <v:path arrowok="t"/>
                <v:fill type="solid"/>
              </v:shape>
            </v:group>
            <v:group style="position:absolute;left:7902;top:6705;width:10;height:2" coordorigin="7902,6705" coordsize="10,2">
              <v:shape style="position:absolute;left:7902;top:6705;width:10;height:2" coordorigin="7902,6705" coordsize="10,0" path="m7902,6705l7912,6705e" filled="false" stroked="true" strokeweight=".71997pt" strokecolor="#000000">
                <v:path arrowok="t"/>
              </v:shape>
            </v:group>
            <v:group style="position:absolute;left:7902;top:6726;width:29;height:2" coordorigin="7902,6726" coordsize="29,2">
              <v:shape style="position:absolute;left:7902;top:6726;width:29;height:2" coordorigin="7902,6726" coordsize="29,0" path="m7902,6726l7931,6726e" filled="false" stroked="true" strokeweight="1.44pt" strokecolor="#000000">
                <v:path arrowok="t"/>
              </v:shape>
            </v:group>
            <v:group style="position:absolute;left:7931;top:6726;width:533;height:2" coordorigin="7931,6726" coordsize="533,2">
              <v:shape style="position:absolute;left:7931;top:6726;width:533;height:2" coordorigin="7931,6726" coordsize="533,0" path="m7931,6726l8464,6726e" filled="false" stroked="true" strokeweight="1.44pt" strokecolor="#000000">
                <v:path arrowok="t"/>
              </v:shape>
            </v:group>
            <v:group style="position:absolute;left:8464;top:6006;width:10;height:20" coordorigin="8464,6006" coordsize="10,20">
              <v:shape style="position:absolute;left:8464;top:6006;width:10;height:20" coordorigin="8464,6006" coordsize="10,20" path="m8464,6025l8473,6025,8473,6006,8464,6006,8464,6025xe" filled="true" fillcolor="#000000" stroked="false">
                <v:path arrowok="t"/>
                <v:fill type="solid"/>
              </v:shape>
            </v:group>
            <v:group style="position:absolute;left:8464;top:6025;width:10;height:20" coordorigin="8464,6025" coordsize="10,20">
              <v:shape style="position:absolute;left:8464;top:6025;width:10;height:20" coordorigin="8464,6025" coordsize="10,20" path="m8464,6045l8473,6045,8473,6025,8464,6025,8464,6045xe" filled="true" fillcolor="#000000" stroked="false">
                <v:path arrowok="t"/>
                <v:fill type="solid"/>
              </v:shape>
            </v:group>
            <v:group style="position:absolute;left:8464;top:6045;width:10;height:20" coordorigin="8464,6045" coordsize="10,20">
              <v:shape style="position:absolute;left:8464;top:6045;width:10;height:20" coordorigin="8464,6045" coordsize="10,20" path="m8464,6064l8473,6064,8473,6045,8464,6045,8464,6064xe" filled="true" fillcolor="#000000" stroked="false">
                <v:path arrowok="t"/>
                <v:fill type="solid"/>
              </v:shape>
            </v:group>
            <v:group style="position:absolute;left:8464;top:6064;width:10;height:20" coordorigin="8464,6064" coordsize="10,20">
              <v:shape style="position:absolute;left:8464;top:6064;width:10;height:20" coordorigin="8464,6064" coordsize="10,20" path="m8464,6083l8473,6083,8473,6064,8464,6064,8464,6083xe" filled="true" fillcolor="#000000" stroked="false">
                <v:path arrowok="t"/>
                <v:fill type="solid"/>
              </v:shape>
            </v:group>
            <v:group style="position:absolute;left:8464;top:6083;width:10;height:20" coordorigin="8464,6083" coordsize="10,20">
              <v:shape style="position:absolute;left:8464;top:6083;width:10;height:20" coordorigin="8464,6083" coordsize="10,20" path="m8464,6102l8473,6102,8473,6083,8464,6083,8464,6102xe" filled="true" fillcolor="#000000" stroked="false">
                <v:path arrowok="t"/>
                <v:fill type="solid"/>
              </v:shape>
            </v:group>
            <v:group style="position:absolute;left:8464;top:6102;width:10;height:20" coordorigin="8464,6102" coordsize="10,20">
              <v:shape style="position:absolute;left:8464;top:6102;width:10;height:20" coordorigin="8464,6102" coordsize="10,20" path="m8464,6121l8473,6121,8473,6102,8464,6102,8464,6121xe" filled="true" fillcolor="#000000" stroked="false">
                <v:path arrowok="t"/>
                <v:fill type="solid"/>
              </v:shape>
            </v:group>
            <v:group style="position:absolute;left:8464;top:6121;width:10;height:20" coordorigin="8464,6121" coordsize="10,20">
              <v:shape style="position:absolute;left:8464;top:6121;width:10;height:20" coordorigin="8464,6121" coordsize="10,20" path="m8464,6141l8473,6141,8473,6121,8464,6121,8464,6141xe" filled="true" fillcolor="#000000" stroked="false">
                <v:path arrowok="t"/>
                <v:fill type="solid"/>
              </v:shape>
            </v:group>
            <v:group style="position:absolute;left:8464;top:6141;width:10;height:20" coordorigin="8464,6141" coordsize="10,20">
              <v:shape style="position:absolute;left:8464;top:6141;width:10;height:20" coordorigin="8464,6141" coordsize="10,20" path="m8464,6160l8473,6160,8473,6141,8464,6141,8464,6160xe" filled="true" fillcolor="#000000" stroked="false">
                <v:path arrowok="t"/>
                <v:fill type="solid"/>
              </v:shape>
            </v:group>
            <v:group style="position:absolute;left:8464;top:6160;width:10;height:20" coordorigin="8464,6160" coordsize="10,20">
              <v:shape style="position:absolute;left:8464;top:6160;width:10;height:20" coordorigin="8464,6160" coordsize="10,20" path="m8464,6179l8473,6179,8473,6160,8464,6160,8464,6179xe" filled="true" fillcolor="#000000" stroked="false">
                <v:path arrowok="t"/>
                <v:fill type="solid"/>
              </v:shape>
            </v:group>
            <v:group style="position:absolute;left:8464;top:6179;width:10;height:20" coordorigin="8464,6179" coordsize="10,20">
              <v:shape style="position:absolute;left:8464;top:6179;width:10;height:20" coordorigin="8464,6179" coordsize="10,20" path="m8464,6198l8473,6198,8473,6179,8464,6179,8464,6198xe" filled="true" fillcolor="#000000" stroked="false">
                <v:path arrowok="t"/>
                <v:fill type="solid"/>
              </v:shape>
            </v:group>
            <v:group style="position:absolute;left:8464;top:6198;width:10;height:20" coordorigin="8464,6198" coordsize="10,20">
              <v:shape style="position:absolute;left:8464;top:6198;width:10;height:20" coordorigin="8464,6198" coordsize="10,20" path="m8464,6217l8473,6217,8473,6198,8464,6198,8464,6217xe" filled="true" fillcolor="#000000" stroked="false">
                <v:path arrowok="t"/>
                <v:fill type="solid"/>
              </v:shape>
            </v:group>
            <v:group style="position:absolute;left:8464;top:6217;width:10;height:20" coordorigin="8464,6217" coordsize="10,20">
              <v:shape style="position:absolute;left:8464;top:6217;width:10;height:20" coordorigin="8464,6217" coordsize="10,20" path="m8464,6237l8473,6237,8473,6217,8464,6217,8464,6237xe" filled="true" fillcolor="#000000" stroked="false">
                <v:path arrowok="t"/>
                <v:fill type="solid"/>
              </v:shape>
            </v:group>
            <v:group style="position:absolute;left:8464;top:6237;width:10;height:20" coordorigin="8464,6237" coordsize="10,20">
              <v:shape style="position:absolute;left:8464;top:6237;width:10;height:20" coordorigin="8464,6237" coordsize="10,20" path="m8464,6256l8473,6256,8473,6237,8464,6237,8464,6256xe" filled="true" fillcolor="#000000" stroked="false">
                <v:path arrowok="t"/>
                <v:fill type="solid"/>
              </v:shape>
            </v:group>
            <v:group style="position:absolute;left:8464;top:6256;width:10;height:20" coordorigin="8464,6256" coordsize="10,20">
              <v:shape style="position:absolute;left:8464;top:6256;width:10;height:20" coordorigin="8464,6256" coordsize="10,20" path="m8464,6275l8473,6275,8473,6256,8464,6256,8464,6275xe" filled="true" fillcolor="#000000" stroked="false">
                <v:path arrowok="t"/>
                <v:fill type="solid"/>
              </v:shape>
            </v:group>
            <v:group style="position:absolute;left:8464;top:6275;width:10;height:20" coordorigin="8464,6275" coordsize="10,20">
              <v:shape style="position:absolute;left:8464;top:6275;width:10;height:20" coordorigin="8464,6275" coordsize="10,20" path="m8464,6294l8473,6294,8473,6275,8464,6275,8464,6294xe" filled="true" fillcolor="#000000" stroked="false">
                <v:path arrowok="t"/>
                <v:fill type="solid"/>
              </v:shape>
            </v:group>
            <v:group style="position:absolute;left:8464;top:6294;width:10;height:20" coordorigin="8464,6294" coordsize="10,20">
              <v:shape style="position:absolute;left:8464;top:6294;width:10;height:20" coordorigin="8464,6294" coordsize="10,20" path="m8464,6313l8473,6313,8473,6294,8464,6294,8464,6313xe" filled="true" fillcolor="#000000" stroked="false">
                <v:path arrowok="t"/>
                <v:fill type="solid"/>
              </v:shape>
            </v:group>
            <v:group style="position:absolute;left:8464;top:6313;width:10;height:20" coordorigin="8464,6313" coordsize="10,20">
              <v:shape style="position:absolute;left:8464;top:6313;width:10;height:20" coordorigin="8464,6313" coordsize="10,20" path="m8464,6333l8473,6333,8473,6313,8464,6313,8464,6333xe" filled="true" fillcolor="#000000" stroked="false">
                <v:path arrowok="t"/>
                <v:fill type="solid"/>
              </v:shape>
            </v:group>
            <v:group style="position:absolute;left:8464;top:6333;width:10;height:20" coordorigin="8464,6333" coordsize="10,20">
              <v:shape style="position:absolute;left:8464;top:6333;width:10;height:20" coordorigin="8464,6333" coordsize="10,20" path="m8464,6352l8473,6352,8473,6333,8464,6333,8464,6352xe" filled="true" fillcolor="#000000" stroked="false">
                <v:path arrowok="t"/>
                <v:fill type="solid"/>
              </v:shape>
            </v:group>
            <v:group style="position:absolute;left:8464;top:6352;width:10;height:20" coordorigin="8464,6352" coordsize="10,20">
              <v:shape style="position:absolute;left:8464;top:6352;width:10;height:20" coordorigin="8464,6352" coordsize="10,20" path="m8464,6371l8473,6371,8473,6352,8464,6352,8464,6371xe" filled="true" fillcolor="#000000" stroked="false">
                <v:path arrowok="t"/>
                <v:fill type="solid"/>
              </v:shape>
            </v:group>
            <v:group style="position:absolute;left:8464;top:6371;width:10;height:20" coordorigin="8464,6371" coordsize="10,20">
              <v:shape style="position:absolute;left:8464;top:6371;width:10;height:20" coordorigin="8464,6371" coordsize="10,20" path="m8464,6390l8473,6390,8473,6371,8464,6371,8464,6390xe" filled="true" fillcolor="#000000" stroked="false">
                <v:path arrowok="t"/>
                <v:fill type="solid"/>
              </v:shape>
            </v:group>
            <v:group style="position:absolute;left:8464;top:6390;width:10;height:20" coordorigin="8464,6390" coordsize="10,20">
              <v:shape style="position:absolute;left:8464;top:6390;width:10;height:20" coordorigin="8464,6390" coordsize="10,20" path="m8464,6409l8473,6409,8473,6390,8464,6390,8464,6409xe" filled="true" fillcolor="#000000" stroked="false">
                <v:path arrowok="t"/>
                <v:fill type="solid"/>
              </v:shape>
            </v:group>
            <v:group style="position:absolute;left:8464;top:6409;width:10;height:20" coordorigin="8464,6409" coordsize="10,20">
              <v:shape style="position:absolute;left:8464;top:6409;width:10;height:20" coordorigin="8464,6409" coordsize="10,20" path="m8464,6429l8473,6429,8473,6409,8464,6409,8464,6429xe" filled="true" fillcolor="#000000" stroked="false">
                <v:path arrowok="t"/>
                <v:fill type="solid"/>
              </v:shape>
            </v:group>
            <v:group style="position:absolute;left:8464;top:6429;width:10;height:20" coordorigin="8464,6429" coordsize="10,20">
              <v:shape style="position:absolute;left:8464;top:6429;width:10;height:20" coordorigin="8464,6429" coordsize="10,20" path="m8464,6448l8473,6448,8473,6429,8464,6429,8464,6448xe" filled="true" fillcolor="#000000" stroked="false">
                <v:path arrowok="t"/>
                <v:fill type="solid"/>
              </v:shape>
            </v:group>
            <v:group style="position:absolute;left:8464;top:6448;width:10;height:20" coordorigin="8464,6448" coordsize="10,20">
              <v:shape style="position:absolute;left:8464;top:6448;width:10;height:20" coordorigin="8464,6448" coordsize="10,20" path="m8464,6467l8473,6467,8473,6448,8464,6448,8464,6467xe" filled="true" fillcolor="#000000" stroked="false">
                <v:path arrowok="t"/>
                <v:fill type="solid"/>
              </v:shape>
            </v:group>
            <v:group style="position:absolute;left:8464;top:6467;width:10;height:20" coordorigin="8464,6467" coordsize="10,20">
              <v:shape style="position:absolute;left:8464;top:6467;width:10;height:20" coordorigin="8464,6467" coordsize="10,20" path="m8464,6486l8473,6486,8473,6467,8464,6467,8464,6486xe" filled="true" fillcolor="#000000" stroked="false">
                <v:path arrowok="t"/>
                <v:fill type="solid"/>
              </v:shape>
            </v:group>
            <v:group style="position:absolute;left:8464;top:6486;width:10;height:20" coordorigin="8464,6486" coordsize="10,20">
              <v:shape style="position:absolute;left:8464;top:6486;width:10;height:20" coordorigin="8464,6486" coordsize="10,20" path="m8464,6505l8473,6505,8473,6486,8464,6486,8464,6505xe" filled="true" fillcolor="#000000" stroked="false">
                <v:path arrowok="t"/>
                <v:fill type="solid"/>
              </v:shape>
            </v:group>
            <v:group style="position:absolute;left:8464;top:6505;width:10;height:20" coordorigin="8464,6505" coordsize="10,20">
              <v:shape style="position:absolute;left:8464;top:6505;width:10;height:20" coordorigin="8464,6505" coordsize="10,20" path="m8464,6525l8473,6525,8473,6505,8464,6505,8464,6525xe" filled="true" fillcolor="#000000" stroked="false">
                <v:path arrowok="t"/>
                <v:fill type="solid"/>
              </v:shape>
            </v:group>
            <v:group style="position:absolute;left:8464;top:6525;width:10;height:20" coordorigin="8464,6525" coordsize="10,20">
              <v:shape style="position:absolute;left:8464;top:6525;width:10;height:20" coordorigin="8464,6525" coordsize="10,20" path="m8464,6544l8473,6544,8473,6525,8464,6525,8464,6544xe" filled="true" fillcolor="#000000" stroked="false">
                <v:path arrowok="t"/>
                <v:fill type="solid"/>
              </v:shape>
            </v:group>
            <v:group style="position:absolute;left:8464;top:6544;width:10;height:20" coordorigin="8464,6544" coordsize="10,20">
              <v:shape style="position:absolute;left:8464;top:6544;width:10;height:20" coordorigin="8464,6544" coordsize="10,20" path="m8464,6563l8473,6563,8473,6544,8464,6544,8464,6563xe" filled="true" fillcolor="#000000" stroked="false">
                <v:path arrowok="t"/>
                <v:fill type="solid"/>
              </v:shape>
            </v:group>
            <v:group style="position:absolute;left:8464;top:6563;width:10;height:20" coordorigin="8464,6563" coordsize="10,20">
              <v:shape style="position:absolute;left:8464;top:6563;width:10;height:20" coordorigin="8464,6563" coordsize="10,20" path="m8464,6582l8473,6582,8473,6563,8464,6563,8464,6582xe" filled="true" fillcolor="#000000" stroked="false">
                <v:path arrowok="t"/>
                <v:fill type="solid"/>
              </v:shape>
            </v:group>
            <v:group style="position:absolute;left:8464;top:6582;width:10;height:20" coordorigin="8464,6582" coordsize="10,20">
              <v:shape style="position:absolute;left:8464;top:6582;width:10;height:20" coordorigin="8464,6582" coordsize="10,20" path="m8464,6601l8473,6601,8473,6582,8464,6582,8464,6601xe" filled="true" fillcolor="#000000" stroked="false">
                <v:path arrowok="t"/>
                <v:fill type="solid"/>
              </v:shape>
            </v:group>
            <v:group style="position:absolute;left:8464;top:6601;width:10;height:20" coordorigin="8464,6601" coordsize="10,20">
              <v:shape style="position:absolute;left:8464;top:6601;width:10;height:20" coordorigin="8464,6601" coordsize="10,20" path="m8464,6621l8473,6621,8473,6601,8464,6601,8464,6621xe" filled="true" fillcolor="#000000" stroked="false">
                <v:path arrowok="t"/>
                <v:fill type="solid"/>
              </v:shape>
            </v:group>
            <v:group style="position:absolute;left:8464;top:6621;width:10;height:20" coordorigin="8464,6621" coordsize="10,20">
              <v:shape style="position:absolute;left:8464;top:6621;width:10;height:20" coordorigin="8464,6621" coordsize="10,20" path="m8464,6640l8473,6640,8473,6621,8464,6621,8464,6640xe" filled="true" fillcolor="#000000" stroked="false">
                <v:path arrowok="t"/>
                <v:fill type="solid"/>
              </v:shape>
            </v:group>
            <v:group style="position:absolute;left:8464;top:6640;width:10;height:20" coordorigin="8464,6640" coordsize="10,20">
              <v:shape style="position:absolute;left:8464;top:6640;width:10;height:20" coordorigin="8464,6640" coordsize="10,20" path="m8464,6659l8473,6659,8473,6640,8464,6640,8464,6659xe" filled="true" fillcolor="#000000" stroked="false">
                <v:path arrowok="t"/>
                <v:fill type="solid"/>
              </v:shape>
            </v:group>
            <v:group style="position:absolute;left:8464;top:6659;width:10;height:20" coordorigin="8464,6659" coordsize="10,20">
              <v:shape style="position:absolute;left:8464;top:6659;width:10;height:20" coordorigin="8464,6659" coordsize="10,20" path="m8464,6678l8473,6678,8473,6659,8464,6659,8464,6678xe" filled="true" fillcolor="#000000" stroked="false">
                <v:path arrowok="t"/>
                <v:fill type="solid"/>
              </v:shape>
            </v:group>
            <v:group style="position:absolute;left:8464;top:6678;width:10;height:20" coordorigin="8464,6678" coordsize="10,20">
              <v:shape style="position:absolute;left:8464;top:6678;width:10;height:20" coordorigin="8464,6678" coordsize="10,20" path="m8464,6697l8473,6697,8473,6678,8464,6678,8464,6697xe" filled="true" fillcolor="#000000" stroked="false">
                <v:path arrowok="t"/>
                <v:fill type="solid"/>
              </v:shape>
            </v:group>
            <v:group style="position:absolute;left:8464;top:6705;width:10;height:2" coordorigin="8464,6705" coordsize="10,2">
              <v:shape style="position:absolute;left:8464;top:6705;width:10;height:2" coordorigin="8464,6705" coordsize="10,0" path="m8464,6705l8473,6705e" filled="false" stroked="true" strokeweight=".71997pt" strokecolor="#000000">
                <v:path arrowok="t"/>
              </v:shape>
            </v:group>
            <v:group style="position:absolute;left:8464;top:6726;width:29;height:2" coordorigin="8464,6726" coordsize="29,2">
              <v:shape style="position:absolute;left:8464;top:6726;width:29;height:2" coordorigin="8464,6726" coordsize="29,0" path="m8464,6726l8493,6726e" filled="false" stroked="true" strokeweight="1.44pt" strokecolor="#000000">
                <v:path arrowok="t"/>
              </v:shape>
            </v:group>
            <v:group style="position:absolute;left:8493;top:6726;width:841;height:2" coordorigin="8493,6726" coordsize="841,2">
              <v:shape style="position:absolute;left:8493;top:6726;width:841;height:2" coordorigin="8493,6726" coordsize="841,0" path="m8493,6726l9333,6726e" filled="false" stroked="true" strokeweight="1.44pt" strokecolor="#000000">
                <v:path arrowok="t"/>
              </v:shape>
            </v:group>
            <v:group style="position:absolute;left:9333;top:6006;width:10;height:20" coordorigin="9333,6006" coordsize="10,20">
              <v:shape style="position:absolute;left:9333;top:6006;width:10;height:20" coordorigin="9333,6006" coordsize="10,20" path="m9333,6025l9343,6025,9343,6006,9333,6006,9333,6025xe" filled="true" fillcolor="#000000" stroked="false">
                <v:path arrowok="t"/>
                <v:fill type="solid"/>
              </v:shape>
            </v:group>
            <v:group style="position:absolute;left:9333;top:6025;width:10;height:20" coordorigin="9333,6025" coordsize="10,20">
              <v:shape style="position:absolute;left:9333;top:6025;width:10;height:20" coordorigin="9333,6025" coordsize="10,20" path="m9333,6045l9343,6045,9343,6025,9333,6025,9333,6045xe" filled="true" fillcolor="#000000" stroked="false">
                <v:path arrowok="t"/>
                <v:fill type="solid"/>
              </v:shape>
            </v:group>
            <v:group style="position:absolute;left:9333;top:6045;width:10;height:20" coordorigin="9333,6045" coordsize="10,20">
              <v:shape style="position:absolute;left:9333;top:6045;width:10;height:20" coordorigin="9333,6045" coordsize="10,20" path="m9333,6064l9343,6064,9343,6045,9333,6045,9333,6064xe" filled="true" fillcolor="#000000" stroked="false">
                <v:path arrowok="t"/>
                <v:fill type="solid"/>
              </v:shape>
            </v:group>
            <v:group style="position:absolute;left:9333;top:6064;width:10;height:20" coordorigin="9333,6064" coordsize="10,20">
              <v:shape style="position:absolute;left:9333;top:6064;width:10;height:20" coordorigin="9333,6064" coordsize="10,20" path="m9333,6083l9343,6083,9343,6064,9333,6064,9333,6083xe" filled="true" fillcolor="#000000" stroked="false">
                <v:path arrowok="t"/>
                <v:fill type="solid"/>
              </v:shape>
            </v:group>
            <v:group style="position:absolute;left:9333;top:6083;width:10;height:20" coordorigin="9333,6083" coordsize="10,20">
              <v:shape style="position:absolute;left:9333;top:6083;width:10;height:20" coordorigin="9333,6083" coordsize="10,20" path="m9333,6102l9343,6102,9343,6083,9333,6083,9333,6102xe" filled="true" fillcolor="#000000" stroked="false">
                <v:path arrowok="t"/>
                <v:fill type="solid"/>
              </v:shape>
            </v:group>
            <v:group style="position:absolute;left:9333;top:6102;width:10;height:20" coordorigin="9333,6102" coordsize="10,20">
              <v:shape style="position:absolute;left:9333;top:6102;width:10;height:20" coordorigin="9333,6102" coordsize="10,20" path="m9333,6121l9343,6121,9343,6102,9333,6102,9333,6121xe" filled="true" fillcolor="#000000" stroked="false">
                <v:path arrowok="t"/>
                <v:fill type="solid"/>
              </v:shape>
            </v:group>
            <v:group style="position:absolute;left:9333;top:6121;width:10;height:20" coordorigin="9333,6121" coordsize="10,20">
              <v:shape style="position:absolute;left:9333;top:6121;width:10;height:20" coordorigin="9333,6121" coordsize="10,20" path="m9333,6141l9343,6141,9343,6121,9333,6121,9333,6141xe" filled="true" fillcolor="#000000" stroked="false">
                <v:path arrowok="t"/>
                <v:fill type="solid"/>
              </v:shape>
            </v:group>
            <v:group style="position:absolute;left:9333;top:6141;width:10;height:20" coordorigin="9333,6141" coordsize="10,20">
              <v:shape style="position:absolute;left:9333;top:6141;width:10;height:20" coordorigin="9333,6141" coordsize="10,20" path="m9333,6160l9343,6160,9343,6141,9333,6141,9333,6160xe" filled="true" fillcolor="#000000" stroked="false">
                <v:path arrowok="t"/>
                <v:fill type="solid"/>
              </v:shape>
            </v:group>
            <v:group style="position:absolute;left:9333;top:6160;width:10;height:20" coordorigin="9333,6160" coordsize="10,20">
              <v:shape style="position:absolute;left:9333;top:6160;width:10;height:20" coordorigin="9333,6160" coordsize="10,20" path="m9333,6179l9343,6179,9343,6160,9333,6160,9333,6179xe" filled="true" fillcolor="#000000" stroked="false">
                <v:path arrowok="t"/>
                <v:fill type="solid"/>
              </v:shape>
            </v:group>
            <v:group style="position:absolute;left:9333;top:6179;width:10;height:20" coordorigin="9333,6179" coordsize="10,20">
              <v:shape style="position:absolute;left:9333;top:6179;width:10;height:20" coordorigin="9333,6179" coordsize="10,20" path="m9333,6198l9343,6198,9343,6179,9333,6179,9333,6198xe" filled="true" fillcolor="#000000" stroked="false">
                <v:path arrowok="t"/>
                <v:fill type="solid"/>
              </v:shape>
            </v:group>
            <v:group style="position:absolute;left:9333;top:6198;width:10;height:20" coordorigin="9333,6198" coordsize="10,20">
              <v:shape style="position:absolute;left:9333;top:6198;width:10;height:20" coordorigin="9333,6198" coordsize="10,20" path="m9333,6217l9343,6217,9343,6198,9333,6198,9333,6217xe" filled="true" fillcolor="#000000" stroked="false">
                <v:path arrowok="t"/>
                <v:fill type="solid"/>
              </v:shape>
            </v:group>
            <v:group style="position:absolute;left:9333;top:6217;width:10;height:20" coordorigin="9333,6217" coordsize="10,20">
              <v:shape style="position:absolute;left:9333;top:6217;width:10;height:20" coordorigin="9333,6217" coordsize="10,20" path="m9333,6237l9343,6237,9343,6217,9333,6217,9333,6237xe" filled="true" fillcolor="#000000" stroked="false">
                <v:path arrowok="t"/>
                <v:fill type="solid"/>
              </v:shape>
            </v:group>
            <v:group style="position:absolute;left:9333;top:6237;width:10;height:20" coordorigin="9333,6237" coordsize="10,20">
              <v:shape style="position:absolute;left:9333;top:6237;width:10;height:20" coordorigin="9333,6237" coordsize="10,20" path="m9333,6256l9343,6256,9343,6237,9333,6237,9333,6256xe" filled="true" fillcolor="#000000" stroked="false">
                <v:path arrowok="t"/>
                <v:fill type="solid"/>
              </v:shape>
            </v:group>
            <v:group style="position:absolute;left:9333;top:6256;width:10;height:20" coordorigin="9333,6256" coordsize="10,20">
              <v:shape style="position:absolute;left:9333;top:6256;width:10;height:20" coordorigin="9333,6256" coordsize="10,20" path="m9333,6275l9343,6275,9343,6256,9333,6256,9333,6275xe" filled="true" fillcolor="#000000" stroked="false">
                <v:path arrowok="t"/>
                <v:fill type="solid"/>
              </v:shape>
            </v:group>
            <v:group style="position:absolute;left:9333;top:6275;width:10;height:20" coordorigin="9333,6275" coordsize="10,20">
              <v:shape style="position:absolute;left:9333;top:6275;width:10;height:20" coordorigin="9333,6275" coordsize="10,20" path="m9333,6294l9343,6294,9343,6275,9333,6275,9333,6294xe" filled="true" fillcolor="#000000" stroked="false">
                <v:path arrowok="t"/>
                <v:fill type="solid"/>
              </v:shape>
            </v:group>
            <v:group style="position:absolute;left:9333;top:6294;width:10;height:20" coordorigin="9333,6294" coordsize="10,20">
              <v:shape style="position:absolute;left:9333;top:6294;width:10;height:20" coordorigin="9333,6294" coordsize="10,20" path="m9333,6313l9343,6313,9343,6294,9333,6294,9333,6313xe" filled="true" fillcolor="#000000" stroked="false">
                <v:path arrowok="t"/>
                <v:fill type="solid"/>
              </v:shape>
            </v:group>
            <v:group style="position:absolute;left:9333;top:6313;width:10;height:20" coordorigin="9333,6313" coordsize="10,20">
              <v:shape style="position:absolute;left:9333;top:6313;width:10;height:20" coordorigin="9333,6313" coordsize="10,20" path="m9333,6333l9343,6333,9343,6313,9333,6313,9333,6333xe" filled="true" fillcolor="#000000" stroked="false">
                <v:path arrowok="t"/>
                <v:fill type="solid"/>
              </v:shape>
            </v:group>
            <v:group style="position:absolute;left:9333;top:6333;width:10;height:20" coordorigin="9333,6333" coordsize="10,20">
              <v:shape style="position:absolute;left:9333;top:6333;width:10;height:20" coordorigin="9333,6333" coordsize="10,20" path="m9333,6352l9343,6352,9343,6333,9333,6333,9333,6352xe" filled="true" fillcolor="#000000" stroked="false">
                <v:path arrowok="t"/>
                <v:fill type="solid"/>
              </v:shape>
            </v:group>
            <v:group style="position:absolute;left:9333;top:6352;width:10;height:20" coordorigin="9333,6352" coordsize="10,20">
              <v:shape style="position:absolute;left:9333;top:6352;width:10;height:20" coordorigin="9333,6352" coordsize="10,20" path="m9333,6371l9343,6371,9343,6352,9333,6352,9333,6371xe" filled="true" fillcolor="#000000" stroked="false">
                <v:path arrowok="t"/>
                <v:fill type="solid"/>
              </v:shape>
            </v:group>
            <v:group style="position:absolute;left:9333;top:6371;width:10;height:20" coordorigin="9333,6371" coordsize="10,20">
              <v:shape style="position:absolute;left:9333;top:6371;width:10;height:20" coordorigin="9333,6371" coordsize="10,20" path="m9333,6390l9343,6390,9343,6371,9333,6371,9333,6390xe" filled="true" fillcolor="#000000" stroked="false">
                <v:path arrowok="t"/>
                <v:fill type="solid"/>
              </v:shape>
            </v:group>
            <v:group style="position:absolute;left:9333;top:6390;width:10;height:20" coordorigin="9333,6390" coordsize="10,20">
              <v:shape style="position:absolute;left:9333;top:6390;width:10;height:20" coordorigin="9333,6390" coordsize="10,20" path="m9333,6409l9343,6409,9343,6390,9333,6390,9333,6409xe" filled="true" fillcolor="#000000" stroked="false">
                <v:path arrowok="t"/>
                <v:fill type="solid"/>
              </v:shape>
            </v:group>
            <v:group style="position:absolute;left:9333;top:6409;width:10;height:20" coordorigin="9333,6409" coordsize="10,20">
              <v:shape style="position:absolute;left:9333;top:6409;width:10;height:20" coordorigin="9333,6409" coordsize="10,20" path="m9333,6429l9343,6429,9343,6409,9333,6409,9333,6429xe" filled="true" fillcolor="#000000" stroked="false">
                <v:path arrowok="t"/>
                <v:fill type="solid"/>
              </v:shape>
            </v:group>
            <v:group style="position:absolute;left:9333;top:6429;width:10;height:20" coordorigin="9333,6429" coordsize="10,20">
              <v:shape style="position:absolute;left:9333;top:6429;width:10;height:20" coordorigin="9333,6429" coordsize="10,20" path="m9333,6448l9343,6448,9343,6429,9333,6429,9333,6448xe" filled="true" fillcolor="#000000" stroked="false">
                <v:path arrowok="t"/>
                <v:fill type="solid"/>
              </v:shape>
            </v:group>
            <v:group style="position:absolute;left:9333;top:6448;width:10;height:20" coordorigin="9333,6448" coordsize="10,20">
              <v:shape style="position:absolute;left:9333;top:6448;width:10;height:20" coordorigin="9333,6448" coordsize="10,20" path="m9333,6467l9343,6467,9343,6448,9333,6448,9333,6467xe" filled="true" fillcolor="#000000" stroked="false">
                <v:path arrowok="t"/>
                <v:fill type="solid"/>
              </v:shape>
            </v:group>
            <v:group style="position:absolute;left:9333;top:6467;width:10;height:20" coordorigin="9333,6467" coordsize="10,20">
              <v:shape style="position:absolute;left:9333;top:6467;width:10;height:20" coordorigin="9333,6467" coordsize="10,20" path="m9333,6486l9343,6486,9343,6467,9333,6467,9333,6486xe" filled="true" fillcolor="#000000" stroked="false">
                <v:path arrowok="t"/>
                <v:fill type="solid"/>
              </v:shape>
            </v:group>
            <v:group style="position:absolute;left:9333;top:6486;width:10;height:20" coordorigin="9333,6486" coordsize="10,20">
              <v:shape style="position:absolute;left:9333;top:6486;width:10;height:20" coordorigin="9333,6486" coordsize="10,20" path="m9333,6505l9343,6505,9343,6486,9333,6486,9333,6505xe" filled="true" fillcolor="#000000" stroked="false">
                <v:path arrowok="t"/>
                <v:fill type="solid"/>
              </v:shape>
            </v:group>
            <v:group style="position:absolute;left:9333;top:6505;width:10;height:20" coordorigin="9333,6505" coordsize="10,20">
              <v:shape style="position:absolute;left:9333;top:6505;width:10;height:20" coordorigin="9333,6505" coordsize="10,20" path="m9333,6525l9343,6525,9343,6505,9333,6505,9333,6525xe" filled="true" fillcolor="#000000" stroked="false">
                <v:path arrowok="t"/>
                <v:fill type="solid"/>
              </v:shape>
            </v:group>
            <v:group style="position:absolute;left:9333;top:6525;width:10;height:20" coordorigin="9333,6525" coordsize="10,20">
              <v:shape style="position:absolute;left:9333;top:6525;width:10;height:20" coordorigin="9333,6525" coordsize="10,20" path="m9333,6544l9343,6544,9343,6525,9333,6525,9333,6544xe" filled="true" fillcolor="#000000" stroked="false">
                <v:path arrowok="t"/>
                <v:fill type="solid"/>
              </v:shape>
            </v:group>
            <v:group style="position:absolute;left:9333;top:6544;width:10;height:20" coordorigin="9333,6544" coordsize="10,20">
              <v:shape style="position:absolute;left:9333;top:6544;width:10;height:20" coordorigin="9333,6544" coordsize="10,20" path="m9333,6563l9343,6563,9343,6544,9333,6544,9333,6563xe" filled="true" fillcolor="#000000" stroked="false">
                <v:path arrowok="t"/>
                <v:fill type="solid"/>
              </v:shape>
            </v:group>
            <v:group style="position:absolute;left:9333;top:6563;width:10;height:20" coordorigin="9333,6563" coordsize="10,20">
              <v:shape style="position:absolute;left:9333;top:6563;width:10;height:20" coordorigin="9333,6563" coordsize="10,20" path="m9333,6582l9343,6582,9343,6563,9333,6563,9333,6582xe" filled="true" fillcolor="#000000" stroked="false">
                <v:path arrowok="t"/>
                <v:fill type="solid"/>
              </v:shape>
            </v:group>
            <v:group style="position:absolute;left:9333;top:6582;width:10;height:20" coordorigin="9333,6582" coordsize="10,20">
              <v:shape style="position:absolute;left:9333;top:6582;width:10;height:20" coordorigin="9333,6582" coordsize="10,20" path="m9333,6601l9343,6601,9343,6582,9333,6582,9333,6601xe" filled="true" fillcolor="#000000" stroked="false">
                <v:path arrowok="t"/>
                <v:fill type="solid"/>
              </v:shape>
            </v:group>
            <v:group style="position:absolute;left:9333;top:6601;width:10;height:20" coordorigin="9333,6601" coordsize="10,20">
              <v:shape style="position:absolute;left:9333;top:6601;width:10;height:20" coordorigin="9333,6601" coordsize="10,20" path="m9333,6621l9343,6621,9343,6601,9333,6601,9333,6621xe" filled="true" fillcolor="#000000" stroked="false">
                <v:path arrowok="t"/>
                <v:fill type="solid"/>
              </v:shape>
            </v:group>
            <v:group style="position:absolute;left:9333;top:6621;width:10;height:20" coordorigin="9333,6621" coordsize="10,20">
              <v:shape style="position:absolute;left:9333;top:6621;width:10;height:20" coordorigin="9333,6621" coordsize="10,20" path="m9333,6640l9343,6640,9343,6621,9333,6621,9333,6640xe" filled="true" fillcolor="#000000" stroked="false">
                <v:path arrowok="t"/>
                <v:fill type="solid"/>
              </v:shape>
            </v:group>
            <v:group style="position:absolute;left:9333;top:6640;width:10;height:20" coordorigin="9333,6640" coordsize="10,20">
              <v:shape style="position:absolute;left:9333;top:6640;width:10;height:20" coordorigin="9333,6640" coordsize="10,20" path="m9333,6659l9343,6659,9343,6640,9333,6640,9333,6659xe" filled="true" fillcolor="#000000" stroked="false">
                <v:path arrowok="t"/>
                <v:fill type="solid"/>
              </v:shape>
            </v:group>
            <v:group style="position:absolute;left:9333;top:6659;width:10;height:20" coordorigin="9333,6659" coordsize="10,20">
              <v:shape style="position:absolute;left:9333;top:6659;width:10;height:20" coordorigin="9333,6659" coordsize="10,20" path="m9333,6678l9343,6678,9343,6659,9333,6659,9333,6678xe" filled="true" fillcolor="#000000" stroked="false">
                <v:path arrowok="t"/>
                <v:fill type="solid"/>
              </v:shape>
            </v:group>
            <v:group style="position:absolute;left:9333;top:6678;width:10;height:20" coordorigin="9333,6678" coordsize="10,20">
              <v:shape style="position:absolute;left:9333;top:6678;width:10;height:20" coordorigin="9333,6678" coordsize="10,20" path="m9333,6697l9343,6697,9343,6678,9333,6678,9333,6697xe" filled="true" fillcolor="#000000" stroked="false">
                <v:path arrowok="t"/>
                <v:fill type="solid"/>
              </v:shape>
            </v:group>
            <v:group style="position:absolute;left:9333;top:6705;width:10;height:2" coordorigin="9333,6705" coordsize="10,2">
              <v:shape style="position:absolute;left:9333;top:6705;width:10;height:2" coordorigin="9333,6705" coordsize="10,0" path="m9333,6705l9343,6705e" filled="false" stroked="true" strokeweight=".71997pt" strokecolor="#000000">
                <v:path arrowok="t"/>
              </v:shape>
            </v:group>
            <v:group style="position:absolute;left:9333;top:6726;width:29;height:2" coordorigin="9333,6726" coordsize="29,2">
              <v:shape style="position:absolute;left:9333;top:6726;width:29;height:2" coordorigin="9333,6726" coordsize="29,0" path="m9333,6726l9362,6726e" filled="false" stroked="true" strokeweight="1.44pt" strokecolor="#000000">
                <v:path arrowok="t"/>
              </v:shape>
            </v:group>
            <v:group style="position:absolute;left:9362;top:6726;width:440;height:2" coordorigin="9362,6726" coordsize="440,2">
              <v:shape style="position:absolute;left:9362;top:6726;width:440;height:2" coordorigin="9362,6726" coordsize="440,0" path="m9362,6726l9801,6726e" filled="false" stroked="true" strokeweight="1.44pt" strokecolor="#000000">
                <v:path arrowok="t"/>
              </v:shape>
              <v:shape style="position:absolute;left:4098;top:568;width:843;height:6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年末余额</w:t>
                      </w:r>
                    </w:p>
                    <w:p>
                      <w:pPr>
                        <w:spacing w:before="126"/>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5581;top:969;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shape style="position:absolute;left:7053;top:568;width:843;height:6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年初余额</w:t>
                      </w:r>
                    </w:p>
                    <w:p>
                      <w:pPr>
                        <w:spacing w:before="126"/>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8577;top:969;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shape style="position:absolute;left:2213;top:1437;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类</w:t>
                      </w:r>
                    </w:p>
                  </w:txbxContent>
                </v:textbox>
                <w10:wrap type="none"/>
              </v:shape>
              <v:shape style="position:absolute;left:2844;top:1437;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别</w:t>
                      </w:r>
                    </w:p>
                  </w:txbxContent>
                </v:textbox>
                <w10:wrap type="none"/>
              </v:shape>
              <v:shape style="position:absolute;left:2213;top:2709;width:1667;height:3200" type="#_x0000_t202" filled="false" stroked="false">
                <v:textbox inset="0,0,0,0">
                  <w:txbxContent>
                    <w:p>
                      <w:pPr>
                        <w:spacing w:line="211"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单</w:t>
                      </w:r>
                      <w:r>
                        <w:rPr>
                          <w:rFonts w:ascii="宋体" w:hAnsi="宋体" w:cs="宋体" w:eastAsia="宋体" w:hint="default"/>
                          <w:spacing w:val="-73"/>
                          <w:sz w:val="21"/>
                          <w:szCs w:val="21"/>
                        </w:rPr>
                        <w:t> </w:t>
                      </w:r>
                      <w:r>
                        <w:rPr>
                          <w:rFonts w:ascii="宋体" w:hAnsi="宋体" w:cs="宋体" w:eastAsia="宋体" w:hint="default"/>
                          <w:sz w:val="21"/>
                          <w:szCs w:val="21"/>
                        </w:rPr>
                        <w:t>项</w:t>
                      </w:r>
                      <w:r>
                        <w:rPr>
                          <w:rFonts w:ascii="宋体" w:hAnsi="宋体" w:cs="宋体" w:eastAsia="宋体" w:hint="default"/>
                          <w:spacing w:val="-73"/>
                          <w:sz w:val="21"/>
                          <w:szCs w:val="21"/>
                        </w:rPr>
                        <w:t> </w:t>
                      </w:r>
                      <w:r>
                        <w:rPr>
                          <w:rFonts w:ascii="宋体" w:hAnsi="宋体" w:cs="宋体" w:eastAsia="宋体" w:hint="default"/>
                          <w:sz w:val="21"/>
                          <w:szCs w:val="21"/>
                        </w:rPr>
                        <w:t>金</w:t>
                      </w:r>
                      <w:r>
                        <w:rPr>
                          <w:rFonts w:ascii="宋体" w:hAnsi="宋体" w:cs="宋体" w:eastAsia="宋体" w:hint="default"/>
                          <w:spacing w:val="-73"/>
                          <w:sz w:val="21"/>
                          <w:szCs w:val="21"/>
                        </w:rPr>
                        <w:t> </w:t>
                      </w:r>
                      <w:r>
                        <w:rPr>
                          <w:rFonts w:ascii="宋体" w:hAnsi="宋体" w:cs="宋体" w:eastAsia="宋体" w:hint="default"/>
                          <w:sz w:val="21"/>
                          <w:szCs w:val="21"/>
                        </w:rPr>
                        <w:t>额</w:t>
                      </w:r>
                      <w:r>
                        <w:rPr>
                          <w:rFonts w:ascii="宋体" w:hAnsi="宋体" w:cs="宋体" w:eastAsia="宋体" w:hint="default"/>
                          <w:spacing w:val="-71"/>
                          <w:sz w:val="21"/>
                          <w:szCs w:val="21"/>
                        </w:rPr>
                        <w:t> </w:t>
                      </w:r>
                      <w:r>
                        <w:rPr>
                          <w:rFonts w:ascii="宋体" w:hAnsi="宋体" w:cs="宋体" w:eastAsia="宋体" w:hint="default"/>
                          <w:sz w:val="21"/>
                          <w:szCs w:val="21"/>
                        </w:rPr>
                        <w:t>重</w:t>
                      </w:r>
                      <w:r>
                        <w:rPr>
                          <w:rFonts w:ascii="宋体" w:hAnsi="宋体" w:cs="宋体" w:eastAsia="宋体" w:hint="default"/>
                          <w:spacing w:val="-73"/>
                          <w:sz w:val="21"/>
                          <w:szCs w:val="21"/>
                        </w:rPr>
                        <w:t> </w:t>
                      </w:r>
                      <w:r>
                        <w:rPr>
                          <w:rFonts w:ascii="宋体" w:hAnsi="宋体" w:cs="宋体" w:eastAsia="宋体" w:hint="default"/>
                          <w:sz w:val="21"/>
                          <w:szCs w:val="21"/>
                        </w:rPr>
                        <w:t>大</w:t>
                      </w:r>
                      <w:r>
                        <w:rPr>
                          <w:rFonts w:ascii="宋体" w:hAnsi="宋体" w:cs="宋体" w:eastAsia="宋体" w:hint="default"/>
                          <w:spacing w:val="-73"/>
                          <w:sz w:val="21"/>
                          <w:szCs w:val="21"/>
                        </w:rPr>
                        <w:t> </w:t>
                      </w:r>
                      <w:r>
                        <w:rPr>
                          <w:rFonts w:ascii="宋体" w:hAnsi="宋体" w:cs="宋体" w:eastAsia="宋体" w:hint="default"/>
                          <w:sz w:val="21"/>
                          <w:szCs w:val="21"/>
                        </w:rPr>
                        <w:t>并</w:t>
                      </w:r>
                    </w:p>
                    <w:p>
                      <w:pPr>
                        <w:spacing w:line="273" w:lineRule="auto" w:before="37"/>
                        <w:ind w:left="0" w:right="0" w:firstLine="0"/>
                        <w:jc w:val="both"/>
                        <w:rPr>
                          <w:rFonts w:ascii="宋体" w:hAnsi="宋体" w:cs="宋体" w:eastAsia="宋体" w:hint="default"/>
                          <w:sz w:val="21"/>
                          <w:szCs w:val="21"/>
                        </w:rPr>
                      </w:pPr>
                      <w:r>
                        <w:rPr>
                          <w:rFonts w:ascii="宋体" w:hAnsi="宋体" w:cs="宋体" w:eastAsia="宋体" w:hint="default"/>
                          <w:sz w:val="21"/>
                          <w:szCs w:val="21"/>
                        </w:rPr>
                        <w:t>单</w:t>
                      </w:r>
                      <w:r>
                        <w:rPr>
                          <w:rFonts w:ascii="宋体" w:hAnsi="宋体" w:cs="宋体" w:eastAsia="宋体" w:hint="default"/>
                          <w:spacing w:val="-73"/>
                          <w:sz w:val="21"/>
                          <w:szCs w:val="21"/>
                        </w:rPr>
                        <w:t> </w:t>
                      </w:r>
                      <w:r>
                        <w:rPr>
                          <w:rFonts w:ascii="宋体" w:hAnsi="宋体" w:cs="宋体" w:eastAsia="宋体" w:hint="default"/>
                          <w:sz w:val="21"/>
                          <w:szCs w:val="21"/>
                        </w:rPr>
                        <w:t>项</w:t>
                      </w:r>
                      <w:r>
                        <w:rPr>
                          <w:rFonts w:ascii="宋体" w:hAnsi="宋体" w:cs="宋体" w:eastAsia="宋体" w:hint="default"/>
                          <w:spacing w:val="-73"/>
                          <w:sz w:val="21"/>
                          <w:szCs w:val="21"/>
                        </w:rPr>
                        <w:t> </w:t>
                      </w:r>
                      <w:r>
                        <w:rPr>
                          <w:rFonts w:ascii="宋体" w:hAnsi="宋体" w:cs="宋体" w:eastAsia="宋体" w:hint="default"/>
                          <w:sz w:val="21"/>
                          <w:szCs w:val="21"/>
                        </w:rPr>
                        <w:t>计</w:t>
                      </w:r>
                      <w:r>
                        <w:rPr>
                          <w:rFonts w:ascii="宋体" w:hAnsi="宋体" w:cs="宋体" w:eastAsia="宋体" w:hint="default"/>
                          <w:spacing w:val="-73"/>
                          <w:sz w:val="21"/>
                          <w:szCs w:val="21"/>
                        </w:rPr>
                        <w:t> </w:t>
                      </w:r>
                      <w:r>
                        <w:rPr>
                          <w:rFonts w:ascii="宋体" w:hAnsi="宋体" w:cs="宋体" w:eastAsia="宋体" w:hint="default"/>
                          <w:sz w:val="21"/>
                          <w:szCs w:val="21"/>
                        </w:rPr>
                        <w:t>提</w:t>
                      </w:r>
                      <w:r>
                        <w:rPr>
                          <w:rFonts w:ascii="宋体" w:hAnsi="宋体" w:cs="宋体" w:eastAsia="宋体" w:hint="default"/>
                          <w:spacing w:val="-71"/>
                          <w:sz w:val="21"/>
                          <w:szCs w:val="21"/>
                        </w:rPr>
                        <w:t> </w:t>
                      </w:r>
                      <w:r>
                        <w:rPr>
                          <w:rFonts w:ascii="宋体" w:hAnsi="宋体" w:cs="宋体" w:eastAsia="宋体" w:hint="default"/>
                          <w:sz w:val="21"/>
                          <w:szCs w:val="21"/>
                        </w:rPr>
                        <w:t>坏</w:t>
                      </w:r>
                      <w:r>
                        <w:rPr>
                          <w:rFonts w:ascii="宋体" w:hAnsi="宋体" w:cs="宋体" w:eastAsia="宋体" w:hint="default"/>
                          <w:spacing w:val="-73"/>
                          <w:sz w:val="21"/>
                          <w:szCs w:val="21"/>
                        </w:rPr>
                        <w:t> </w:t>
                      </w:r>
                      <w:r>
                        <w:rPr>
                          <w:rFonts w:ascii="宋体" w:hAnsi="宋体" w:cs="宋体" w:eastAsia="宋体" w:hint="default"/>
                          <w:sz w:val="21"/>
                          <w:szCs w:val="21"/>
                        </w:rPr>
                        <w:t>账</w:t>
                      </w:r>
                      <w:r>
                        <w:rPr>
                          <w:rFonts w:ascii="宋体" w:hAnsi="宋体" w:cs="宋体" w:eastAsia="宋体" w:hint="default"/>
                          <w:spacing w:val="-73"/>
                          <w:sz w:val="21"/>
                          <w:szCs w:val="21"/>
                        </w:rPr>
                        <w:t> </w:t>
                      </w:r>
                      <w:r>
                        <w:rPr>
                          <w:rFonts w:ascii="宋体" w:hAnsi="宋体" w:cs="宋体" w:eastAsia="宋体" w:hint="default"/>
                          <w:sz w:val="21"/>
                          <w:szCs w:val="21"/>
                        </w:rPr>
                        <w:t>准</w:t>
                      </w:r>
                      <w:r>
                        <w:rPr>
                          <w:rFonts w:ascii="宋体" w:hAnsi="宋体" w:cs="宋体" w:eastAsia="宋体" w:hint="default"/>
                          <w:w w:val="100"/>
                          <w:sz w:val="21"/>
                          <w:szCs w:val="21"/>
                        </w:rPr>
                        <w:t> </w:t>
                      </w:r>
                      <w:r>
                        <w:rPr>
                          <w:rFonts w:ascii="宋体" w:hAnsi="宋体" w:cs="宋体" w:eastAsia="宋体" w:hint="default"/>
                          <w:sz w:val="21"/>
                          <w:szCs w:val="21"/>
                        </w:rPr>
                        <w:t>备的其他应收款</w:t>
                      </w:r>
                    </w:p>
                    <w:p>
                      <w:pPr>
                        <w:spacing w:line="271" w:lineRule="auto" w:before="99"/>
                        <w:ind w:left="0" w:right="0" w:firstLine="0"/>
                        <w:jc w:val="both"/>
                        <w:rPr>
                          <w:rFonts w:ascii="宋体" w:hAnsi="宋体" w:cs="宋体" w:eastAsia="宋体" w:hint="default"/>
                          <w:sz w:val="21"/>
                          <w:szCs w:val="21"/>
                        </w:rPr>
                      </w:pPr>
                      <w:r>
                        <w:rPr>
                          <w:rFonts w:ascii="宋体" w:hAnsi="宋体" w:cs="宋体" w:eastAsia="宋体" w:hint="default"/>
                          <w:sz w:val="21"/>
                          <w:szCs w:val="21"/>
                        </w:rPr>
                        <w:t>按</w:t>
                      </w:r>
                      <w:r>
                        <w:rPr>
                          <w:rFonts w:ascii="宋体" w:hAnsi="宋体" w:cs="宋体" w:eastAsia="宋体" w:hint="default"/>
                          <w:spacing w:val="-73"/>
                          <w:sz w:val="21"/>
                          <w:szCs w:val="21"/>
                        </w:rPr>
                        <w:t> </w:t>
                      </w:r>
                      <w:r>
                        <w:rPr>
                          <w:rFonts w:ascii="宋体" w:hAnsi="宋体" w:cs="宋体" w:eastAsia="宋体" w:hint="default"/>
                          <w:sz w:val="21"/>
                          <w:szCs w:val="21"/>
                        </w:rPr>
                        <w:t>组</w:t>
                      </w:r>
                      <w:r>
                        <w:rPr>
                          <w:rFonts w:ascii="宋体" w:hAnsi="宋体" w:cs="宋体" w:eastAsia="宋体" w:hint="default"/>
                          <w:spacing w:val="-73"/>
                          <w:sz w:val="21"/>
                          <w:szCs w:val="21"/>
                        </w:rPr>
                        <w:t> </w:t>
                      </w:r>
                      <w:r>
                        <w:rPr>
                          <w:rFonts w:ascii="宋体" w:hAnsi="宋体" w:cs="宋体" w:eastAsia="宋体" w:hint="default"/>
                          <w:sz w:val="21"/>
                          <w:szCs w:val="21"/>
                        </w:rPr>
                        <w:t>合</w:t>
                      </w:r>
                      <w:r>
                        <w:rPr>
                          <w:rFonts w:ascii="宋体" w:hAnsi="宋体" w:cs="宋体" w:eastAsia="宋体" w:hint="default"/>
                          <w:spacing w:val="-73"/>
                          <w:sz w:val="21"/>
                          <w:szCs w:val="21"/>
                        </w:rPr>
                        <w:t> </w:t>
                      </w:r>
                      <w:r>
                        <w:rPr>
                          <w:rFonts w:ascii="宋体" w:hAnsi="宋体" w:cs="宋体" w:eastAsia="宋体" w:hint="default"/>
                          <w:sz w:val="21"/>
                          <w:szCs w:val="21"/>
                        </w:rPr>
                        <w:t>计</w:t>
                      </w:r>
                      <w:r>
                        <w:rPr>
                          <w:rFonts w:ascii="宋体" w:hAnsi="宋体" w:cs="宋体" w:eastAsia="宋体" w:hint="default"/>
                          <w:spacing w:val="-71"/>
                          <w:sz w:val="21"/>
                          <w:szCs w:val="21"/>
                        </w:rPr>
                        <w:t> </w:t>
                      </w:r>
                      <w:r>
                        <w:rPr>
                          <w:rFonts w:ascii="宋体" w:hAnsi="宋体" w:cs="宋体" w:eastAsia="宋体" w:hint="default"/>
                          <w:sz w:val="21"/>
                          <w:szCs w:val="21"/>
                        </w:rPr>
                        <w:t>提</w:t>
                      </w:r>
                      <w:r>
                        <w:rPr>
                          <w:rFonts w:ascii="宋体" w:hAnsi="宋体" w:cs="宋体" w:eastAsia="宋体" w:hint="default"/>
                          <w:spacing w:val="-73"/>
                          <w:sz w:val="21"/>
                          <w:szCs w:val="21"/>
                        </w:rPr>
                        <w:t> </w:t>
                      </w:r>
                      <w:r>
                        <w:rPr>
                          <w:rFonts w:ascii="宋体" w:hAnsi="宋体" w:cs="宋体" w:eastAsia="宋体" w:hint="default"/>
                          <w:sz w:val="21"/>
                          <w:szCs w:val="21"/>
                        </w:rPr>
                        <w:t>坏</w:t>
                      </w:r>
                      <w:r>
                        <w:rPr>
                          <w:rFonts w:ascii="宋体" w:hAnsi="宋体" w:cs="宋体" w:eastAsia="宋体" w:hint="default"/>
                          <w:spacing w:val="-73"/>
                          <w:sz w:val="21"/>
                          <w:szCs w:val="21"/>
                        </w:rPr>
                        <w:t> </w:t>
                      </w:r>
                      <w:r>
                        <w:rPr>
                          <w:rFonts w:ascii="宋体" w:hAnsi="宋体" w:cs="宋体" w:eastAsia="宋体" w:hint="default"/>
                          <w:sz w:val="21"/>
                          <w:szCs w:val="21"/>
                        </w:rPr>
                        <w:t>账</w:t>
                      </w:r>
                      <w:r>
                        <w:rPr>
                          <w:rFonts w:ascii="宋体" w:hAnsi="宋体" w:cs="宋体" w:eastAsia="宋体" w:hint="default"/>
                          <w:w w:val="100"/>
                          <w:sz w:val="21"/>
                          <w:szCs w:val="21"/>
                        </w:rPr>
                        <w:t> </w:t>
                      </w:r>
                      <w:r>
                        <w:rPr>
                          <w:rFonts w:ascii="宋体" w:hAnsi="宋体" w:cs="宋体" w:eastAsia="宋体" w:hint="default"/>
                          <w:sz w:val="21"/>
                          <w:szCs w:val="21"/>
                        </w:rPr>
                        <w:t>准</w:t>
                      </w:r>
                      <w:r>
                        <w:rPr>
                          <w:rFonts w:ascii="宋体" w:hAnsi="宋体" w:cs="宋体" w:eastAsia="宋体" w:hint="default"/>
                          <w:spacing w:val="-73"/>
                          <w:sz w:val="21"/>
                          <w:szCs w:val="21"/>
                        </w:rPr>
                        <w:t> </w:t>
                      </w:r>
                      <w:r>
                        <w:rPr>
                          <w:rFonts w:ascii="宋体" w:hAnsi="宋体" w:cs="宋体" w:eastAsia="宋体" w:hint="default"/>
                          <w:sz w:val="21"/>
                          <w:szCs w:val="21"/>
                        </w:rPr>
                        <w:t>备</w:t>
                      </w:r>
                      <w:r>
                        <w:rPr>
                          <w:rFonts w:ascii="宋体" w:hAnsi="宋体" w:cs="宋体" w:eastAsia="宋体" w:hint="default"/>
                          <w:spacing w:val="-73"/>
                          <w:sz w:val="21"/>
                          <w:szCs w:val="21"/>
                        </w:rPr>
                        <w:t> </w:t>
                      </w:r>
                      <w:r>
                        <w:rPr>
                          <w:rFonts w:ascii="宋体" w:hAnsi="宋体" w:cs="宋体" w:eastAsia="宋体" w:hint="default"/>
                          <w:sz w:val="21"/>
                          <w:szCs w:val="21"/>
                        </w:rPr>
                        <w:t>的</w:t>
                      </w:r>
                      <w:r>
                        <w:rPr>
                          <w:rFonts w:ascii="宋体" w:hAnsi="宋体" w:cs="宋体" w:eastAsia="宋体" w:hint="default"/>
                          <w:spacing w:val="-73"/>
                          <w:sz w:val="21"/>
                          <w:szCs w:val="21"/>
                        </w:rPr>
                        <w:t> </w:t>
                      </w:r>
                      <w:r>
                        <w:rPr>
                          <w:rFonts w:ascii="宋体" w:hAnsi="宋体" w:cs="宋体" w:eastAsia="宋体" w:hint="default"/>
                          <w:sz w:val="21"/>
                          <w:szCs w:val="21"/>
                        </w:rPr>
                        <w:t>其</w:t>
                      </w:r>
                      <w:r>
                        <w:rPr>
                          <w:rFonts w:ascii="宋体" w:hAnsi="宋体" w:cs="宋体" w:eastAsia="宋体" w:hint="default"/>
                          <w:spacing w:val="-71"/>
                          <w:sz w:val="21"/>
                          <w:szCs w:val="21"/>
                        </w:rPr>
                        <w:t> </w:t>
                      </w:r>
                      <w:r>
                        <w:rPr>
                          <w:rFonts w:ascii="宋体" w:hAnsi="宋体" w:cs="宋体" w:eastAsia="宋体" w:hint="default"/>
                          <w:sz w:val="21"/>
                          <w:szCs w:val="21"/>
                        </w:rPr>
                        <w:t>他</w:t>
                      </w:r>
                      <w:r>
                        <w:rPr>
                          <w:rFonts w:ascii="宋体" w:hAnsi="宋体" w:cs="宋体" w:eastAsia="宋体" w:hint="default"/>
                          <w:spacing w:val="-73"/>
                          <w:sz w:val="21"/>
                          <w:szCs w:val="21"/>
                        </w:rPr>
                        <w:t> </w:t>
                      </w:r>
                      <w:r>
                        <w:rPr>
                          <w:rFonts w:ascii="宋体" w:hAnsi="宋体" w:cs="宋体" w:eastAsia="宋体" w:hint="default"/>
                          <w:sz w:val="21"/>
                          <w:szCs w:val="21"/>
                        </w:rPr>
                        <w:t>应</w:t>
                      </w:r>
                      <w:r>
                        <w:rPr>
                          <w:rFonts w:ascii="宋体" w:hAnsi="宋体" w:cs="宋体" w:eastAsia="宋体" w:hint="default"/>
                          <w:spacing w:val="-73"/>
                          <w:sz w:val="21"/>
                          <w:szCs w:val="21"/>
                        </w:rPr>
                        <w:t> </w:t>
                      </w:r>
                      <w:r>
                        <w:rPr>
                          <w:rFonts w:ascii="宋体" w:hAnsi="宋体" w:cs="宋体" w:eastAsia="宋体" w:hint="default"/>
                          <w:sz w:val="21"/>
                          <w:szCs w:val="21"/>
                        </w:rPr>
                        <w:t>收</w:t>
                      </w:r>
                      <w:r>
                        <w:rPr>
                          <w:rFonts w:ascii="宋体" w:hAnsi="宋体" w:cs="宋体" w:eastAsia="宋体" w:hint="default"/>
                          <w:w w:val="100"/>
                          <w:sz w:val="21"/>
                          <w:szCs w:val="21"/>
                        </w:rPr>
                        <w:t> </w:t>
                      </w:r>
                      <w:r>
                        <w:rPr>
                          <w:rFonts w:ascii="宋体" w:hAnsi="宋体" w:cs="宋体" w:eastAsia="宋体" w:hint="default"/>
                          <w:sz w:val="21"/>
                          <w:szCs w:val="21"/>
                        </w:rPr>
                        <w:t>款</w:t>
                      </w:r>
                    </w:p>
                    <w:p>
                      <w:pPr>
                        <w:spacing w:line="273" w:lineRule="auto" w:before="101"/>
                        <w:ind w:left="0" w:right="0" w:firstLine="0"/>
                        <w:jc w:val="both"/>
                        <w:rPr>
                          <w:rFonts w:ascii="宋体" w:hAnsi="宋体" w:cs="宋体" w:eastAsia="宋体" w:hint="default"/>
                          <w:sz w:val="21"/>
                          <w:szCs w:val="21"/>
                        </w:rPr>
                      </w:pPr>
                      <w:r>
                        <w:rPr>
                          <w:rFonts w:ascii="宋体" w:hAnsi="宋体" w:cs="宋体" w:eastAsia="宋体" w:hint="default"/>
                          <w:sz w:val="21"/>
                          <w:szCs w:val="21"/>
                        </w:rPr>
                        <w:t>单</w:t>
                      </w:r>
                      <w:r>
                        <w:rPr>
                          <w:rFonts w:ascii="宋体" w:hAnsi="宋体" w:cs="宋体" w:eastAsia="宋体" w:hint="default"/>
                          <w:spacing w:val="-73"/>
                          <w:sz w:val="21"/>
                          <w:szCs w:val="21"/>
                        </w:rPr>
                        <w:t> </w:t>
                      </w:r>
                      <w:r>
                        <w:rPr>
                          <w:rFonts w:ascii="宋体" w:hAnsi="宋体" w:cs="宋体" w:eastAsia="宋体" w:hint="default"/>
                          <w:sz w:val="21"/>
                          <w:szCs w:val="21"/>
                        </w:rPr>
                        <w:t>项</w:t>
                      </w:r>
                      <w:r>
                        <w:rPr>
                          <w:rFonts w:ascii="宋体" w:hAnsi="宋体" w:cs="宋体" w:eastAsia="宋体" w:hint="default"/>
                          <w:spacing w:val="-73"/>
                          <w:sz w:val="21"/>
                          <w:szCs w:val="21"/>
                        </w:rPr>
                        <w:t> </w:t>
                      </w:r>
                      <w:r>
                        <w:rPr>
                          <w:rFonts w:ascii="宋体" w:hAnsi="宋体" w:cs="宋体" w:eastAsia="宋体" w:hint="default"/>
                          <w:sz w:val="21"/>
                          <w:szCs w:val="21"/>
                        </w:rPr>
                        <w:t>金</w:t>
                      </w:r>
                      <w:r>
                        <w:rPr>
                          <w:rFonts w:ascii="宋体" w:hAnsi="宋体" w:cs="宋体" w:eastAsia="宋体" w:hint="default"/>
                          <w:spacing w:val="-73"/>
                          <w:sz w:val="21"/>
                          <w:szCs w:val="21"/>
                        </w:rPr>
                        <w:t> </w:t>
                      </w:r>
                      <w:r>
                        <w:rPr>
                          <w:rFonts w:ascii="宋体" w:hAnsi="宋体" w:cs="宋体" w:eastAsia="宋体" w:hint="default"/>
                          <w:sz w:val="21"/>
                          <w:szCs w:val="21"/>
                        </w:rPr>
                        <w:t>额</w:t>
                      </w:r>
                      <w:r>
                        <w:rPr>
                          <w:rFonts w:ascii="宋体" w:hAnsi="宋体" w:cs="宋体" w:eastAsia="宋体" w:hint="default"/>
                          <w:spacing w:val="-71"/>
                          <w:sz w:val="21"/>
                          <w:szCs w:val="21"/>
                        </w:rPr>
                        <w:t> </w:t>
                      </w:r>
                      <w:r>
                        <w:rPr>
                          <w:rFonts w:ascii="宋体" w:hAnsi="宋体" w:cs="宋体" w:eastAsia="宋体" w:hint="default"/>
                          <w:sz w:val="21"/>
                          <w:szCs w:val="21"/>
                        </w:rPr>
                        <w:t>虽</w:t>
                      </w:r>
                      <w:r>
                        <w:rPr>
                          <w:rFonts w:ascii="宋体" w:hAnsi="宋体" w:cs="宋体" w:eastAsia="宋体" w:hint="default"/>
                          <w:spacing w:val="-73"/>
                          <w:sz w:val="21"/>
                          <w:szCs w:val="21"/>
                        </w:rPr>
                        <w:t> </w:t>
                      </w:r>
                      <w:r>
                        <w:rPr>
                          <w:rFonts w:ascii="宋体" w:hAnsi="宋体" w:cs="宋体" w:eastAsia="宋体" w:hint="default"/>
                          <w:sz w:val="21"/>
                          <w:szCs w:val="21"/>
                        </w:rPr>
                        <w:t>不</w:t>
                      </w:r>
                      <w:r>
                        <w:rPr>
                          <w:rFonts w:ascii="宋体" w:hAnsi="宋体" w:cs="宋体" w:eastAsia="宋体" w:hint="default"/>
                          <w:spacing w:val="-73"/>
                          <w:sz w:val="21"/>
                          <w:szCs w:val="21"/>
                        </w:rPr>
                        <w:t> </w:t>
                      </w:r>
                      <w:r>
                        <w:rPr>
                          <w:rFonts w:ascii="宋体" w:hAnsi="宋体" w:cs="宋体" w:eastAsia="宋体" w:hint="default"/>
                          <w:sz w:val="21"/>
                          <w:szCs w:val="21"/>
                        </w:rPr>
                        <w:t>重</w:t>
                      </w:r>
                      <w:r>
                        <w:rPr>
                          <w:rFonts w:ascii="宋体" w:hAnsi="宋体" w:cs="宋体" w:eastAsia="宋体" w:hint="default"/>
                          <w:w w:val="100"/>
                          <w:sz w:val="21"/>
                          <w:szCs w:val="21"/>
                        </w:rPr>
                        <w:t> </w:t>
                      </w:r>
                      <w:r>
                        <w:rPr>
                          <w:rFonts w:ascii="宋体" w:hAnsi="宋体" w:cs="宋体" w:eastAsia="宋体" w:hint="default"/>
                          <w:sz w:val="21"/>
                          <w:szCs w:val="21"/>
                        </w:rPr>
                        <w:t>大</w:t>
                      </w:r>
                      <w:r>
                        <w:rPr>
                          <w:rFonts w:ascii="宋体" w:hAnsi="宋体" w:cs="宋体" w:eastAsia="宋体" w:hint="default"/>
                          <w:spacing w:val="-73"/>
                          <w:sz w:val="21"/>
                          <w:szCs w:val="21"/>
                        </w:rPr>
                        <w:t> </w:t>
                      </w:r>
                      <w:r>
                        <w:rPr>
                          <w:rFonts w:ascii="宋体" w:hAnsi="宋体" w:cs="宋体" w:eastAsia="宋体" w:hint="default"/>
                          <w:sz w:val="21"/>
                          <w:szCs w:val="21"/>
                        </w:rPr>
                        <w:t>但</w:t>
                      </w:r>
                      <w:r>
                        <w:rPr>
                          <w:rFonts w:ascii="宋体" w:hAnsi="宋体" w:cs="宋体" w:eastAsia="宋体" w:hint="default"/>
                          <w:spacing w:val="-73"/>
                          <w:sz w:val="21"/>
                          <w:szCs w:val="21"/>
                        </w:rPr>
                        <w:t> </w:t>
                      </w:r>
                      <w:r>
                        <w:rPr>
                          <w:rFonts w:ascii="宋体" w:hAnsi="宋体" w:cs="宋体" w:eastAsia="宋体" w:hint="default"/>
                          <w:sz w:val="21"/>
                          <w:szCs w:val="21"/>
                        </w:rPr>
                        <w:t>单</w:t>
                      </w:r>
                      <w:r>
                        <w:rPr>
                          <w:rFonts w:ascii="宋体" w:hAnsi="宋体" w:cs="宋体" w:eastAsia="宋体" w:hint="default"/>
                          <w:spacing w:val="-73"/>
                          <w:sz w:val="21"/>
                          <w:szCs w:val="21"/>
                        </w:rPr>
                        <w:t> </w:t>
                      </w:r>
                      <w:r>
                        <w:rPr>
                          <w:rFonts w:ascii="宋体" w:hAnsi="宋体" w:cs="宋体" w:eastAsia="宋体" w:hint="default"/>
                          <w:sz w:val="21"/>
                          <w:szCs w:val="21"/>
                        </w:rPr>
                        <w:t>项</w:t>
                      </w:r>
                      <w:r>
                        <w:rPr>
                          <w:rFonts w:ascii="宋体" w:hAnsi="宋体" w:cs="宋体" w:eastAsia="宋体" w:hint="default"/>
                          <w:spacing w:val="-71"/>
                          <w:sz w:val="21"/>
                          <w:szCs w:val="21"/>
                        </w:rPr>
                        <w:t> </w:t>
                      </w:r>
                      <w:r>
                        <w:rPr>
                          <w:rFonts w:ascii="宋体" w:hAnsi="宋体" w:cs="宋体" w:eastAsia="宋体" w:hint="default"/>
                          <w:sz w:val="21"/>
                          <w:szCs w:val="21"/>
                        </w:rPr>
                        <w:t>计</w:t>
                      </w:r>
                      <w:r>
                        <w:rPr>
                          <w:rFonts w:ascii="宋体" w:hAnsi="宋体" w:cs="宋体" w:eastAsia="宋体" w:hint="default"/>
                          <w:spacing w:val="-73"/>
                          <w:sz w:val="21"/>
                          <w:szCs w:val="21"/>
                        </w:rPr>
                        <w:t> </w:t>
                      </w:r>
                      <w:r>
                        <w:rPr>
                          <w:rFonts w:ascii="宋体" w:hAnsi="宋体" w:cs="宋体" w:eastAsia="宋体" w:hint="default"/>
                          <w:sz w:val="21"/>
                          <w:szCs w:val="21"/>
                        </w:rPr>
                        <w:t>提</w:t>
                      </w:r>
                      <w:r>
                        <w:rPr>
                          <w:rFonts w:ascii="宋体" w:hAnsi="宋体" w:cs="宋体" w:eastAsia="宋体" w:hint="default"/>
                          <w:spacing w:val="-73"/>
                          <w:sz w:val="21"/>
                          <w:szCs w:val="21"/>
                        </w:rPr>
                        <w:t> </w:t>
                      </w:r>
                      <w:r>
                        <w:rPr>
                          <w:rFonts w:ascii="宋体" w:hAnsi="宋体" w:cs="宋体" w:eastAsia="宋体" w:hint="default"/>
                          <w:sz w:val="21"/>
                          <w:szCs w:val="21"/>
                        </w:rPr>
                        <w:t>坏</w:t>
                      </w:r>
                      <w:r>
                        <w:rPr>
                          <w:rFonts w:ascii="宋体" w:hAnsi="宋体" w:cs="宋体" w:eastAsia="宋体" w:hint="default"/>
                          <w:w w:val="100"/>
                          <w:sz w:val="21"/>
                          <w:szCs w:val="21"/>
                        </w:rPr>
                        <w:t> </w:t>
                      </w:r>
                      <w:r>
                        <w:rPr>
                          <w:rFonts w:ascii="宋体" w:hAnsi="宋体" w:cs="宋体" w:eastAsia="宋体" w:hint="default"/>
                          <w:sz w:val="21"/>
                          <w:szCs w:val="21"/>
                        </w:rPr>
                        <w:t>账</w:t>
                      </w:r>
                      <w:r>
                        <w:rPr>
                          <w:rFonts w:ascii="宋体" w:hAnsi="宋体" w:cs="宋体" w:eastAsia="宋体" w:hint="default"/>
                          <w:spacing w:val="-73"/>
                          <w:sz w:val="21"/>
                          <w:szCs w:val="21"/>
                        </w:rPr>
                        <w:t> </w:t>
                      </w:r>
                      <w:r>
                        <w:rPr>
                          <w:rFonts w:ascii="宋体" w:hAnsi="宋体" w:cs="宋体" w:eastAsia="宋体" w:hint="default"/>
                          <w:sz w:val="21"/>
                          <w:szCs w:val="21"/>
                        </w:rPr>
                        <w:t>准</w:t>
                      </w:r>
                      <w:r>
                        <w:rPr>
                          <w:rFonts w:ascii="宋体" w:hAnsi="宋体" w:cs="宋体" w:eastAsia="宋体" w:hint="default"/>
                          <w:spacing w:val="-73"/>
                          <w:sz w:val="21"/>
                          <w:szCs w:val="21"/>
                        </w:rPr>
                        <w:t> </w:t>
                      </w:r>
                      <w:r>
                        <w:rPr>
                          <w:rFonts w:ascii="宋体" w:hAnsi="宋体" w:cs="宋体" w:eastAsia="宋体" w:hint="default"/>
                          <w:sz w:val="21"/>
                          <w:szCs w:val="21"/>
                        </w:rPr>
                        <w:t>备</w:t>
                      </w:r>
                      <w:r>
                        <w:rPr>
                          <w:rFonts w:ascii="宋体" w:hAnsi="宋体" w:cs="宋体" w:eastAsia="宋体" w:hint="default"/>
                          <w:spacing w:val="-73"/>
                          <w:sz w:val="21"/>
                          <w:szCs w:val="21"/>
                        </w:rPr>
                        <w:t> </w:t>
                      </w:r>
                      <w:r>
                        <w:rPr>
                          <w:rFonts w:ascii="宋体" w:hAnsi="宋体" w:cs="宋体" w:eastAsia="宋体" w:hint="default"/>
                          <w:sz w:val="21"/>
                          <w:szCs w:val="21"/>
                        </w:rPr>
                        <w:t>的</w:t>
                      </w:r>
                      <w:r>
                        <w:rPr>
                          <w:rFonts w:ascii="宋体" w:hAnsi="宋体" w:cs="宋体" w:eastAsia="宋体" w:hint="default"/>
                          <w:spacing w:val="-71"/>
                          <w:sz w:val="21"/>
                          <w:szCs w:val="21"/>
                        </w:rPr>
                        <w:t> </w:t>
                      </w:r>
                      <w:r>
                        <w:rPr>
                          <w:rFonts w:ascii="宋体" w:hAnsi="宋体" w:cs="宋体" w:eastAsia="宋体" w:hint="default"/>
                          <w:sz w:val="21"/>
                          <w:szCs w:val="21"/>
                        </w:rPr>
                        <w:t>其</w:t>
                      </w:r>
                      <w:r>
                        <w:rPr>
                          <w:rFonts w:ascii="宋体" w:hAnsi="宋体" w:cs="宋体" w:eastAsia="宋体" w:hint="default"/>
                          <w:spacing w:val="-73"/>
                          <w:sz w:val="21"/>
                          <w:szCs w:val="21"/>
                        </w:rPr>
                        <w:t> </w:t>
                      </w:r>
                      <w:r>
                        <w:rPr>
                          <w:rFonts w:ascii="宋体" w:hAnsi="宋体" w:cs="宋体" w:eastAsia="宋体" w:hint="default"/>
                          <w:sz w:val="21"/>
                          <w:szCs w:val="21"/>
                        </w:rPr>
                        <w:t>他</w:t>
                      </w:r>
                      <w:r>
                        <w:rPr>
                          <w:rFonts w:ascii="宋体" w:hAnsi="宋体" w:cs="宋体" w:eastAsia="宋体" w:hint="default"/>
                          <w:spacing w:val="-73"/>
                          <w:sz w:val="21"/>
                          <w:szCs w:val="21"/>
                        </w:rPr>
                        <w:t> </w:t>
                      </w:r>
                      <w:r>
                        <w:rPr>
                          <w:rFonts w:ascii="宋体" w:hAnsi="宋体" w:cs="宋体" w:eastAsia="宋体" w:hint="default"/>
                          <w:sz w:val="21"/>
                          <w:szCs w:val="21"/>
                        </w:rPr>
                        <w:t>应</w:t>
                      </w:r>
                    </w:p>
                    <w:p>
                      <w:pPr>
                        <w:spacing w:before="7"/>
                        <w:ind w:left="0" w:right="0" w:firstLine="0"/>
                        <w:jc w:val="both"/>
                        <w:rPr>
                          <w:rFonts w:ascii="宋体" w:hAnsi="宋体" w:cs="宋体" w:eastAsia="宋体" w:hint="default"/>
                          <w:sz w:val="21"/>
                          <w:szCs w:val="21"/>
                        </w:rPr>
                      </w:pPr>
                      <w:r>
                        <w:rPr>
                          <w:rFonts w:ascii="宋体" w:hAnsi="宋体" w:cs="宋体" w:eastAsia="宋体" w:hint="default"/>
                          <w:sz w:val="21"/>
                          <w:szCs w:val="21"/>
                        </w:rPr>
                        <w:t>收款</w:t>
                      </w:r>
                    </w:p>
                  </w:txbxContent>
                </v:textbox>
                <w10:wrap type="none"/>
              </v:shape>
            </v:group>
            <w10:wrap type="none"/>
          </v:group>
        </w:pict>
      </w:r>
      <w:r>
        <w:rPr>
          <w:rFonts w:ascii="宋体" w:hAnsi="宋体" w:cs="宋体" w:eastAsia="宋体" w:hint="default"/>
        </w:rPr>
        <w:t>2</w:t>
      </w:r>
      <w:r>
        <w:rPr/>
        <w:t>、 其他应收款分类列示</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tbl>
      <w:tblPr>
        <w:tblW w:w="0" w:type="auto"/>
        <w:jc w:val="left"/>
        <w:tblInd w:w="2549" w:type="dxa"/>
        <w:tblLayout w:type="fixed"/>
        <w:tblCellMar>
          <w:top w:w="0" w:type="dxa"/>
          <w:left w:w="0" w:type="dxa"/>
          <w:bottom w:w="0" w:type="dxa"/>
          <w:right w:w="0" w:type="dxa"/>
        </w:tblCellMar>
        <w:tblLook w:val="01E0"/>
      </w:tblPr>
      <w:tblGrid>
        <w:gridCol w:w="912"/>
        <w:gridCol w:w="572"/>
        <w:gridCol w:w="875"/>
        <w:gridCol w:w="596"/>
        <w:gridCol w:w="958"/>
        <w:gridCol w:w="568"/>
        <w:gridCol w:w="858"/>
        <w:gridCol w:w="470"/>
      </w:tblGrid>
      <w:tr>
        <w:trPr>
          <w:trHeight w:val="1340" w:hRule="exact"/>
        </w:trPr>
        <w:tc>
          <w:tcPr>
            <w:tcW w:w="91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72" w:type="dxa"/>
            <w:tcBorders>
              <w:top w:val="nil" w:sz="6" w:space="0" w:color="auto"/>
              <w:left w:val="single" w:sz="4" w:space="0" w:color="000000"/>
              <w:bottom w:val="nil" w:sz="6" w:space="0" w:color="auto"/>
              <w:right w:val="nil" w:sz="6" w:space="0" w:color="auto"/>
            </w:tcBorders>
          </w:tcPr>
          <w:p>
            <w:pPr>
              <w:pStyle w:val="TableParagraph"/>
              <w:spacing w:line="271" w:lineRule="auto" w:before="30"/>
              <w:ind w:left="103" w:right="251"/>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64"/>
                <w:sz w:val="21"/>
                <w:szCs w:val="21"/>
              </w:rPr>
              <w:t> </w:t>
            </w:r>
            <w:r>
              <w:rPr>
                <w:rFonts w:ascii="宋体" w:hAnsi="宋体" w:cs="宋体" w:eastAsia="宋体" w:hint="default"/>
                <w:sz w:val="21"/>
                <w:szCs w:val="21"/>
              </w:rPr>
              <w:t>%</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96" w:type="dxa"/>
            <w:tcBorders>
              <w:top w:val="nil" w:sz="6" w:space="0" w:color="auto"/>
              <w:left w:val="nil" w:sz="6" w:space="0" w:color="auto"/>
              <w:bottom w:val="nil" w:sz="6" w:space="0" w:color="auto"/>
              <w:right w:val="nil" w:sz="6" w:space="0" w:color="auto"/>
            </w:tcBorders>
          </w:tcPr>
          <w:p>
            <w:pPr>
              <w:pStyle w:val="TableParagraph"/>
              <w:spacing w:line="271" w:lineRule="auto" w:before="30"/>
              <w:ind w:left="134" w:right="249"/>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p>
            <w:pPr>
              <w:pStyle w:val="TableParagraph"/>
              <w:spacing w:line="240" w:lineRule="auto" w:before="10"/>
              <w:ind w:left="13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68"/>
                <w:sz w:val="21"/>
                <w:szCs w:val="21"/>
              </w:rPr>
              <w:t> </w:t>
            </w:r>
            <w:r>
              <w:rPr>
                <w:rFonts w:ascii="宋体" w:hAnsi="宋体" w:cs="宋体" w:eastAsia="宋体" w:hint="default"/>
                <w:sz w:val="21"/>
                <w:szCs w:val="21"/>
              </w:rPr>
              <w:t>%</w:t>
            </w:r>
          </w:p>
          <w:p>
            <w:pPr>
              <w:pStyle w:val="TableParagraph"/>
              <w:spacing w:line="240" w:lineRule="auto" w:before="37"/>
              <w:ind w:left="134"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68" w:type="dxa"/>
            <w:tcBorders>
              <w:top w:val="nil" w:sz="6" w:space="0" w:color="auto"/>
              <w:left w:val="nil" w:sz="6" w:space="0" w:color="auto"/>
              <w:bottom w:val="nil" w:sz="6" w:space="0" w:color="auto"/>
              <w:right w:val="nil" w:sz="6" w:space="0" w:color="auto"/>
            </w:tcBorders>
          </w:tcPr>
          <w:p>
            <w:pPr>
              <w:pStyle w:val="TableParagraph"/>
              <w:spacing w:line="271" w:lineRule="auto" w:before="30"/>
              <w:ind w:left="112" w:right="241"/>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p>
            <w:pPr>
              <w:pStyle w:val="TableParagraph"/>
              <w:spacing w:line="240" w:lineRule="auto" w:before="10"/>
              <w:ind w:left="112"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73"/>
                <w:sz w:val="21"/>
                <w:szCs w:val="21"/>
              </w:rPr>
              <w:t> </w:t>
            </w:r>
            <w:r>
              <w:rPr>
                <w:rFonts w:ascii="宋体" w:hAnsi="宋体" w:cs="宋体" w:eastAsia="宋体" w:hint="default"/>
                <w:sz w:val="21"/>
                <w:szCs w:val="21"/>
              </w:rPr>
              <w:t>%</w:t>
            </w:r>
          </w:p>
          <w:p>
            <w:pPr>
              <w:pStyle w:val="TableParagraph"/>
              <w:spacing w:line="240" w:lineRule="auto" w:before="37"/>
              <w:ind w:left="112"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470" w:type="dxa"/>
            <w:tcBorders>
              <w:top w:val="nil" w:sz="6" w:space="0" w:color="auto"/>
              <w:left w:val="nil" w:sz="6" w:space="0" w:color="auto"/>
              <w:bottom w:val="nil" w:sz="6" w:space="0" w:color="auto"/>
              <w:right w:val="nil" w:sz="6" w:space="0" w:color="auto"/>
            </w:tcBorders>
          </w:tcPr>
          <w:p>
            <w:pPr>
              <w:pStyle w:val="TableParagraph"/>
              <w:spacing w:line="271" w:lineRule="auto" w:before="30"/>
              <w:ind w:left="117" w:right="138"/>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p>
            <w:pPr>
              <w:pStyle w:val="TableParagraph"/>
              <w:spacing w:line="240" w:lineRule="auto" w:before="10"/>
              <w:ind w:left="117" w:right="0"/>
              <w:jc w:val="left"/>
              <w:rPr>
                <w:rFonts w:ascii="宋体" w:hAnsi="宋体" w:cs="宋体" w:eastAsia="宋体" w:hint="default"/>
                <w:sz w:val="21"/>
                <w:szCs w:val="21"/>
              </w:rPr>
            </w:pPr>
            <w:r>
              <w:rPr>
                <w:rFonts w:ascii="宋体" w:hAnsi="宋体" w:cs="宋体" w:eastAsia="宋体" w:hint="default"/>
                <w:w w:val="100"/>
                <w:sz w:val="21"/>
                <w:szCs w:val="21"/>
              </w:rPr>
              <w:t>（</w:t>
            </w:r>
          </w:p>
          <w:p>
            <w:pPr>
              <w:pStyle w:val="TableParagraph"/>
              <w:spacing w:line="240" w:lineRule="auto" w:before="37"/>
              <w:ind w:left="117"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p>
        </w:tc>
      </w:tr>
      <w:tr>
        <w:trPr>
          <w:trHeight w:val="922" w:hRule="exact"/>
        </w:trPr>
        <w:tc>
          <w:tcPr>
            <w:tcW w:w="912" w:type="dxa"/>
            <w:tcBorders>
              <w:top w:val="nil" w:sz="6" w:space="0" w:color="auto"/>
              <w:left w:val="nil" w:sz="6" w:space="0" w:color="auto"/>
              <w:bottom w:val="nil" w:sz="6" w:space="0" w:color="auto"/>
              <w:right w:val="single" w:sz="4" w:space="0" w:color="000000"/>
            </w:tcBorders>
          </w:tcPr>
          <w:p>
            <w:pPr/>
          </w:p>
        </w:tc>
        <w:tc>
          <w:tcPr>
            <w:tcW w:w="572" w:type="dxa"/>
            <w:tcBorders>
              <w:top w:val="nil" w:sz="6" w:space="0" w:color="auto"/>
              <w:left w:val="single" w:sz="4" w:space="0" w:color="000000"/>
              <w:bottom w:val="nil" w:sz="6" w:space="0" w:color="auto"/>
              <w:right w:val="nil" w:sz="6" w:space="0" w:color="auto"/>
            </w:tcBorders>
          </w:tcPr>
          <w:p>
            <w:pPr/>
          </w:p>
        </w:tc>
        <w:tc>
          <w:tcPr>
            <w:tcW w:w="875" w:type="dxa"/>
            <w:tcBorders>
              <w:top w:val="nil" w:sz="6" w:space="0" w:color="auto"/>
              <w:left w:val="nil" w:sz="6" w:space="0" w:color="auto"/>
              <w:bottom w:val="nil" w:sz="6" w:space="0" w:color="auto"/>
              <w:right w:val="nil" w:sz="6" w:space="0" w:color="auto"/>
            </w:tcBorders>
          </w:tcPr>
          <w:p>
            <w:pPr/>
          </w:p>
        </w:tc>
        <w:tc>
          <w:tcPr>
            <w:tcW w:w="596" w:type="dxa"/>
            <w:tcBorders>
              <w:top w:val="nil" w:sz="6" w:space="0" w:color="auto"/>
              <w:left w:val="nil" w:sz="6" w:space="0" w:color="auto"/>
              <w:bottom w:val="nil" w:sz="6" w:space="0" w:color="auto"/>
              <w:right w:val="nil" w:sz="6" w:space="0" w:color="auto"/>
            </w:tcBorders>
          </w:tcPr>
          <w:p>
            <w:pPr/>
          </w:p>
        </w:tc>
        <w:tc>
          <w:tcPr>
            <w:tcW w:w="958"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c>
          <w:tcPr>
            <w:tcW w:w="470" w:type="dxa"/>
            <w:tcBorders>
              <w:top w:val="nil" w:sz="6" w:space="0" w:color="auto"/>
              <w:left w:val="nil" w:sz="6" w:space="0" w:color="auto"/>
              <w:bottom w:val="nil" w:sz="6" w:space="0" w:color="auto"/>
              <w:right w:val="nil" w:sz="6" w:space="0" w:color="auto"/>
            </w:tcBorders>
          </w:tcPr>
          <w:p>
            <w:pPr/>
          </w:p>
        </w:tc>
      </w:tr>
      <w:tr>
        <w:trPr>
          <w:trHeight w:val="103" w:hRule="exact"/>
        </w:trPr>
        <w:tc>
          <w:tcPr>
            <w:tcW w:w="912" w:type="dxa"/>
            <w:tcBorders>
              <w:top w:val="nil" w:sz="6" w:space="0" w:color="auto"/>
              <w:left w:val="nil" w:sz="6" w:space="0" w:color="auto"/>
              <w:bottom w:val="nil" w:sz="6" w:space="0" w:color="auto"/>
              <w:right w:val="nil" w:sz="6" w:space="0" w:color="auto"/>
            </w:tcBorders>
          </w:tcPr>
          <w:p>
            <w:pPr/>
          </w:p>
        </w:tc>
        <w:tc>
          <w:tcPr>
            <w:tcW w:w="572" w:type="dxa"/>
            <w:tcBorders>
              <w:top w:val="nil" w:sz="6" w:space="0" w:color="auto"/>
              <w:left w:val="nil" w:sz="6" w:space="0" w:color="auto"/>
              <w:bottom w:val="nil" w:sz="6" w:space="0" w:color="auto"/>
              <w:right w:val="nil" w:sz="6" w:space="0" w:color="auto"/>
            </w:tcBorders>
          </w:tcPr>
          <w:p>
            <w:pPr/>
          </w:p>
        </w:tc>
        <w:tc>
          <w:tcPr>
            <w:tcW w:w="875" w:type="dxa"/>
            <w:tcBorders>
              <w:top w:val="nil" w:sz="6" w:space="0" w:color="auto"/>
              <w:left w:val="nil" w:sz="6" w:space="0" w:color="auto"/>
              <w:bottom w:val="nil" w:sz="6" w:space="0" w:color="auto"/>
              <w:right w:val="nil" w:sz="6" w:space="0" w:color="auto"/>
            </w:tcBorders>
          </w:tcPr>
          <w:p>
            <w:pPr/>
          </w:p>
        </w:tc>
        <w:tc>
          <w:tcPr>
            <w:tcW w:w="596" w:type="dxa"/>
            <w:tcBorders>
              <w:top w:val="nil" w:sz="6" w:space="0" w:color="auto"/>
              <w:left w:val="nil" w:sz="6" w:space="0" w:color="auto"/>
              <w:bottom w:val="nil" w:sz="6" w:space="0" w:color="auto"/>
              <w:right w:val="nil" w:sz="6" w:space="0" w:color="auto"/>
            </w:tcBorders>
          </w:tcPr>
          <w:p>
            <w:pPr/>
          </w:p>
        </w:tc>
        <w:tc>
          <w:tcPr>
            <w:tcW w:w="958"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c>
          <w:tcPr>
            <w:tcW w:w="470" w:type="dxa"/>
            <w:tcBorders>
              <w:top w:val="nil" w:sz="6" w:space="0" w:color="auto"/>
              <w:left w:val="nil" w:sz="6" w:space="0" w:color="auto"/>
              <w:bottom w:val="nil" w:sz="6" w:space="0" w:color="auto"/>
              <w:right w:val="nil" w:sz="6" w:space="0" w:color="auto"/>
            </w:tcBorders>
          </w:tcPr>
          <w:p>
            <w:pPr/>
          </w:p>
        </w:tc>
      </w:tr>
      <w:tr>
        <w:trPr>
          <w:trHeight w:val="511" w:hRule="exact"/>
        </w:trPr>
        <w:tc>
          <w:tcPr>
            <w:tcW w:w="912"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sz w:val="21"/>
              </w:rPr>
              <w:t>8,503,</w:t>
            </w:r>
          </w:p>
        </w:tc>
        <w:tc>
          <w:tcPr>
            <w:tcW w:w="57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45"/>
              <w:jc w:val="right"/>
              <w:rPr>
                <w:rFonts w:ascii="宋体" w:hAnsi="宋体" w:cs="宋体" w:eastAsia="宋体" w:hint="default"/>
                <w:sz w:val="21"/>
                <w:szCs w:val="21"/>
              </w:rPr>
            </w:pPr>
            <w:r>
              <w:rPr>
                <w:rFonts w:ascii="宋体"/>
                <w:sz w:val="21"/>
              </w:rPr>
              <w:t>100</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6" w:right="0"/>
              <w:jc w:val="left"/>
              <w:rPr>
                <w:rFonts w:ascii="宋体" w:hAnsi="宋体" w:cs="宋体" w:eastAsia="宋体" w:hint="default"/>
                <w:sz w:val="21"/>
                <w:szCs w:val="21"/>
              </w:rPr>
            </w:pPr>
            <w:r>
              <w:rPr>
                <w:rFonts w:ascii="宋体"/>
                <w:sz w:val="21"/>
              </w:rPr>
              <w:t>478,93</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34" w:right="0"/>
              <w:jc w:val="left"/>
              <w:rPr>
                <w:rFonts w:ascii="宋体" w:hAnsi="宋体" w:cs="宋体" w:eastAsia="宋体" w:hint="default"/>
                <w:sz w:val="21"/>
                <w:szCs w:val="21"/>
              </w:rPr>
            </w:pPr>
            <w:r>
              <w:rPr>
                <w:rFonts w:ascii="宋体"/>
                <w:sz w:val="21"/>
              </w:rPr>
              <w:t>5.6</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sz w:val="21"/>
              </w:rPr>
              <w:t>2,376,3</w:t>
            </w:r>
          </w:p>
        </w:tc>
        <w:tc>
          <w:tcPr>
            <w:tcW w:w="56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12" w:right="0"/>
              <w:jc w:val="left"/>
              <w:rPr>
                <w:rFonts w:ascii="宋体" w:hAnsi="宋体" w:cs="宋体" w:eastAsia="宋体" w:hint="default"/>
                <w:sz w:val="21"/>
                <w:szCs w:val="21"/>
              </w:rPr>
            </w:pPr>
            <w:r>
              <w:rPr>
                <w:rFonts w:ascii="宋体"/>
                <w:sz w:val="21"/>
              </w:rPr>
              <w:t>100</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6" w:right="0"/>
              <w:jc w:val="left"/>
              <w:rPr>
                <w:rFonts w:ascii="宋体" w:hAnsi="宋体" w:cs="宋体" w:eastAsia="宋体" w:hint="default"/>
                <w:sz w:val="21"/>
                <w:szCs w:val="21"/>
              </w:rPr>
            </w:pPr>
            <w:r>
              <w:rPr>
                <w:rFonts w:ascii="宋体"/>
                <w:sz w:val="21"/>
              </w:rPr>
              <w:t>180,60</w:t>
            </w:r>
          </w:p>
        </w:tc>
        <w:tc>
          <w:tcPr>
            <w:tcW w:w="47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20"/>
              <w:jc w:val="center"/>
              <w:rPr>
                <w:rFonts w:ascii="宋体" w:hAnsi="宋体" w:cs="宋体" w:eastAsia="宋体" w:hint="default"/>
                <w:sz w:val="21"/>
                <w:szCs w:val="21"/>
              </w:rPr>
            </w:pPr>
            <w:r>
              <w:rPr>
                <w:rFonts w:ascii="宋体"/>
                <w:sz w:val="21"/>
              </w:rPr>
              <w:t>7.</w:t>
            </w:r>
          </w:p>
        </w:tc>
      </w:tr>
      <w:tr>
        <w:trPr>
          <w:trHeight w:val="411" w:hRule="exact"/>
        </w:trPr>
        <w:tc>
          <w:tcPr>
            <w:tcW w:w="912" w:type="dxa"/>
            <w:tcBorders>
              <w:top w:val="nil" w:sz="6" w:space="0" w:color="auto"/>
              <w:left w:val="nil" w:sz="6" w:space="0" w:color="auto"/>
              <w:bottom w:val="nil" w:sz="6" w:space="0" w:color="auto"/>
              <w:right w:val="single" w:sz="4" w:space="0" w:color="000000"/>
            </w:tcBorders>
          </w:tcPr>
          <w:p>
            <w:pPr>
              <w:pStyle w:val="TableParagraph"/>
              <w:spacing w:line="260" w:lineRule="exact"/>
              <w:ind w:left="107" w:right="0"/>
              <w:jc w:val="left"/>
              <w:rPr>
                <w:rFonts w:ascii="宋体" w:hAnsi="宋体" w:cs="宋体" w:eastAsia="宋体" w:hint="default"/>
                <w:sz w:val="21"/>
                <w:szCs w:val="21"/>
              </w:rPr>
            </w:pPr>
            <w:r>
              <w:rPr>
                <w:rFonts w:ascii="宋体"/>
                <w:sz w:val="21"/>
              </w:rPr>
              <w:t>544.61</w:t>
            </w:r>
          </w:p>
        </w:tc>
        <w:tc>
          <w:tcPr>
            <w:tcW w:w="572" w:type="dxa"/>
            <w:tcBorders>
              <w:top w:val="nil" w:sz="6" w:space="0" w:color="auto"/>
              <w:left w:val="single" w:sz="4" w:space="0" w:color="000000"/>
              <w:bottom w:val="nil" w:sz="6" w:space="0" w:color="auto"/>
              <w:right w:val="nil" w:sz="6" w:space="0" w:color="auto"/>
            </w:tcBorders>
          </w:tcPr>
          <w:p>
            <w:pPr>
              <w:pStyle w:val="TableParagraph"/>
              <w:spacing w:line="260" w:lineRule="exact"/>
              <w:ind w:right="145"/>
              <w:jc w:val="right"/>
              <w:rPr>
                <w:rFonts w:ascii="宋体" w:hAnsi="宋体" w:cs="宋体" w:eastAsia="宋体" w:hint="default"/>
                <w:sz w:val="21"/>
                <w:szCs w:val="21"/>
              </w:rPr>
            </w:pPr>
            <w:r>
              <w:rPr>
                <w:rFonts w:ascii="宋体"/>
                <w:sz w:val="21"/>
              </w:rPr>
              <w:t>.00</w:t>
            </w:r>
          </w:p>
        </w:tc>
        <w:tc>
          <w:tcPr>
            <w:tcW w:w="875" w:type="dxa"/>
            <w:tcBorders>
              <w:top w:val="nil" w:sz="6" w:space="0" w:color="auto"/>
              <w:left w:val="nil" w:sz="6" w:space="0" w:color="auto"/>
              <w:bottom w:val="nil" w:sz="6" w:space="0" w:color="auto"/>
              <w:right w:val="nil" w:sz="6" w:space="0" w:color="auto"/>
            </w:tcBorders>
          </w:tcPr>
          <w:p>
            <w:pPr>
              <w:pStyle w:val="TableParagraph"/>
              <w:spacing w:line="260" w:lineRule="exact"/>
              <w:ind w:left="106" w:right="0"/>
              <w:jc w:val="left"/>
              <w:rPr>
                <w:rFonts w:ascii="宋体" w:hAnsi="宋体" w:cs="宋体" w:eastAsia="宋体" w:hint="default"/>
                <w:sz w:val="21"/>
                <w:szCs w:val="21"/>
              </w:rPr>
            </w:pPr>
            <w:r>
              <w:rPr>
                <w:rFonts w:ascii="宋体"/>
                <w:sz w:val="21"/>
              </w:rPr>
              <w:t>5.95</w:t>
            </w:r>
          </w:p>
        </w:tc>
        <w:tc>
          <w:tcPr>
            <w:tcW w:w="596" w:type="dxa"/>
            <w:tcBorders>
              <w:top w:val="nil" w:sz="6" w:space="0" w:color="auto"/>
              <w:left w:val="nil" w:sz="6" w:space="0" w:color="auto"/>
              <w:bottom w:val="nil" w:sz="6" w:space="0" w:color="auto"/>
              <w:right w:val="nil" w:sz="6" w:space="0" w:color="auto"/>
            </w:tcBorders>
          </w:tcPr>
          <w:p>
            <w:pPr>
              <w:pStyle w:val="TableParagraph"/>
              <w:spacing w:line="260" w:lineRule="exact"/>
              <w:ind w:left="134" w:right="0"/>
              <w:jc w:val="left"/>
              <w:rPr>
                <w:rFonts w:ascii="宋体" w:hAnsi="宋体" w:cs="宋体" w:eastAsia="宋体" w:hint="default"/>
                <w:sz w:val="21"/>
                <w:szCs w:val="21"/>
              </w:rPr>
            </w:pPr>
            <w:r>
              <w:rPr>
                <w:rFonts w:ascii="宋体"/>
                <w:w w:val="100"/>
                <w:sz w:val="21"/>
              </w:rPr>
              <w:t>3</w:t>
            </w:r>
          </w:p>
        </w:tc>
        <w:tc>
          <w:tcPr>
            <w:tcW w:w="958" w:type="dxa"/>
            <w:tcBorders>
              <w:top w:val="nil" w:sz="6" w:space="0" w:color="auto"/>
              <w:left w:val="nil" w:sz="6" w:space="0" w:color="auto"/>
              <w:bottom w:val="nil" w:sz="6" w:space="0" w:color="auto"/>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sz w:val="21"/>
              </w:rPr>
              <w:t>44.00</w:t>
            </w:r>
          </w:p>
        </w:tc>
        <w:tc>
          <w:tcPr>
            <w:tcW w:w="568" w:type="dxa"/>
            <w:tcBorders>
              <w:top w:val="nil" w:sz="6" w:space="0" w:color="auto"/>
              <w:left w:val="nil" w:sz="6" w:space="0" w:color="auto"/>
              <w:bottom w:val="nil" w:sz="6" w:space="0" w:color="auto"/>
              <w:right w:val="nil" w:sz="6" w:space="0" w:color="auto"/>
            </w:tcBorders>
          </w:tcPr>
          <w:p>
            <w:pPr>
              <w:pStyle w:val="TableParagraph"/>
              <w:spacing w:line="260" w:lineRule="exact"/>
              <w:ind w:left="112" w:right="0"/>
              <w:jc w:val="left"/>
              <w:rPr>
                <w:rFonts w:ascii="宋体" w:hAnsi="宋体" w:cs="宋体" w:eastAsia="宋体" w:hint="default"/>
                <w:sz w:val="21"/>
                <w:szCs w:val="21"/>
              </w:rPr>
            </w:pPr>
            <w:r>
              <w:rPr>
                <w:rFonts w:ascii="宋体"/>
                <w:sz w:val="21"/>
              </w:rPr>
              <w:t>.00</w:t>
            </w:r>
          </w:p>
        </w:tc>
        <w:tc>
          <w:tcPr>
            <w:tcW w:w="858" w:type="dxa"/>
            <w:tcBorders>
              <w:top w:val="nil" w:sz="6" w:space="0" w:color="auto"/>
              <w:left w:val="nil" w:sz="6" w:space="0" w:color="auto"/>
              <w:bottom w:val="nil" w:sz="6" w:space="0" w:color="auto"/>
              <w:right w:val="nil" w:sz="6" w:space="0" w:color="auto"/>
            </w:tcBorders>
          </w:tcPr>
          <w:p>
            <w:pPr>
              <w:pStyle w:val="TableParagraph"/>
              <w:spacing w:line="260" w:lineRule="exact"/>
              <w:ind w:left="106" w:right="0"/>
              <w:jc w:val="left"/>
              <w:rPr>
                <w:rFonts w:ascii="宋体" w:hAnsi="宋体" w:cs="宋体" w:eastAsia="宋体" w:hint="default"/>
                <w:sz w:val="21"/>
                <w:szCs w:val="21"/>
              </w:rPr>
            </w:pPr>
            <w:r>
              <w:rPr>
                <w:rFonts w:ascii="宋体"/>
                <w:sz w:val="21"/>
              </w:rPr>
              <w:t>3.35</w:t>
            </w:r>
          </w:p>
        </w:tc>
        <w:tc>
          <w:tcPr>
            <w:tcW w:w="470" w:type="dxa"/>
            <w:tcBorders>
              <w:top w:val="nil" w:sz="6" w:space="0" w:color="auto"/>
              <w:left w:val="nil" w:sz="6" w:space="0" w:color="auto"/>
              <w:bottom w:val="nil" w:sz="6" w:space="0" w:color="auto"/>
              <w:right w:val="nil" w:sz="6" w:space="0" w:color="auto"/>
            </w:tcBorders>
          </w:tcPr>
          <w:p>
            <w:pPr>
              <w:pStyle w:val="TableParagraph"/>
              <w:spacing w:line="260" w:lineRule="exact"/>
              <w:ind w:right="20"/>
              <w:jc w:val="center"/>
              <w:rPr>
                <w:rFonts w:ascii="宋体" w:hAnsi="宋体" w:cs="宋体" w:eastAsia="宋体" w:hint="default"/>
                <w:sz w:val="21"/>
                <w:szCs w:val="21"/>
              </w:rPr>
            </w:pPr>
            <w:r>
              <w:rPr>
                <w:rFonts w:ascii="宋体"/>
                <w:sz w:val="21"/>
              </w:rPr>
              <w:t>60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7"/>
          <w:szCs w:val="17"/>
        </w:rPr>
      </w:pPr>
    </w:p>
    <w:tbl>
      <w:tblPr>
        <w:tblW w:w="0" w:type="auto"/>
        <w:jc w:val="left"/>
        <w:tblInd w:w="738" w:type="dxa"/>
        <w:tblLayout w:type="fixed"/>
        <w:tblCellMar>
          <w:top w:w="0" w:type="dxa"/>
          <w:left w:w="0" w:type="dxa"/>
          <w:bottom w:w="0" w:type="dxa"/>
          <w:right w:w="0" w:type="dxa"/>
        </w:tblCellMar>
        <w:tblLook w:val="01E0"/>
      </w:tblPr>
      <w:tblGrid>
        <w:gridCol w:w="456"/>
        <w:gridCol w:w="1355"/>
        <w:gridCol w:w="912"/>
        <w:gridCol w:w="571"/>
        <w:gridCol w:w="902"/>
        <w:gridCol w:w="569"/>
        <w:gridCol w:w="962"/>
        <w:gridCol w:w="562"/>
        <w:gridCol w:w="869"/>
      </w:tblGrid>
      <w:tr>
        <w:trPr>
          <w:trHeight w:val="260" w:hRule="exact"/>
        </w:trPr>
        <w:tc>
          <w:tcPr>
            <w:tcW w:w="456" w:type="dxa"/>
            <w:tcBorders>
              <w:top w:val="nil" w:sz="6" w:space="0" w:color="auto"/>
              <w:left w:val="nil" w:sz="6" w:space="0" w:color="auto"/>
              <w:bottom w:val="nil" w:sz="6" w:space="0" w:color="auto"/>
              <w:right w:val="nil" w:sz="6" w:space="0" w:color="auto"/>
            </w:tcBorders>
          </w:tcPr>
          <w:p>
            <w:pPr>
              <w:pStyle w:val="TableParagraph"/>
              <w:spacing w:line="211" w:lineRule="exact"/>
              <w:ind w:left="35" w:right="0"/>
              <w:jc w:val="left"/>
              <w:rPr>
                <w:rFonts w:ascii="宋体" w:hAnsi="宋体" w:cs="宋体" w:eastAsia="宋体" w:hint="default"/>
                <w:sz w:val="21"/>
                <w:szCs w:val="21"/>
              </w:rPr>
            </w:pPr>
            <w:r>
              <w:rPr>
                <w:rFonts w:ascii="宋体" w:hAnsi="宋体" w:cs="宋体" w:eastAsia="宋体" w:hint="default"/>
                <w:w w:val="100"/>
                <w:sz w:val="21"/>
                <w:szCs w:val="21"/>
              </w:rPr>
              <w:t>合</w:t>
            </w:r>
          </w:p>
        </w:tc>
        <w:tc>
          <w:tcPr>
            <w:tcW w:w="1355" w:type="dxa"/>
            <w:tcBorders>
              <w:top w:val="nil" w:sz="6" w:space="0" w:color="auto"/>
              <w:left w:val="nil" w:sz="6" w:space="0" w:color="auto"/>
              <w:bottom w:val="nil" w:sz="6" w:space="0" w:color="auto"/>
              <w:right w:val="single" w:sz="4" w:space="0" w:color="000000"/>
            </w:tcBorders>
          </w:tcPr>
          <w:p>
            <w:pPr>
              <w:pStyle w:val="TableParagraph"/>
              <w:spacing w:line="211" w:lineRule="exact"/>
              <w:ind w:left="209" w:right="0"/>
              <w:jc w:val="left"/>
              <w:rPr>
                <w:rFonts w:ascii="宋体" w:hAnsi="宋体" w:cs="宋体" w:eastAsia="宋体" w:hint="default"/>
                <w:sz w:val="21"/>
                <w:szCs w:val="21"/>
              </w:rPr>
            </w:pPr>
            <w:r>
              <w:rPr>
                <w:rFonts w:ascii="宋体" w:hAnsi="宋体" w:cs="宋体" w:eastAsia="宋体" w:hint="default"/>
                <w:w w:val="100"/>
                <w:sz w:val="21"/>
                <w:szCs w:val="21"/>
              </w:rPr>
              <w:t>计</w:t>
            </w:r>
          </w:p>
        </w:tc>
        <w:tc>
          <w:tcPr>
            <w:tcW w:w="912" w:type="dxa"/>
            <w:tcBorders>
              <w:top w:val="nil" w:sz="6" w:space="0" w:color="auto"/>
              <w:left w:val="single" w:sz="4" w:space="0" w:color="000000"/>
              <w:bottom w:val="nil" w:sz="6" w:space="0" w:color="auto"/>
              <w:right w:val="nil" w:sz="6" w:space="0" w:color="auto"/>
            </w:tcBorders>
          </w:tcPr>
          <w:p>
            <w:pPr>
              <w:pStyle w:val="TableParagraph"/>
              <w:spacing w:line="211" w:lineRule="exact"/>
              <w:ind w:left="103" w:right="0"/>
              <w:jc w:val="left"/>
              <w:rPr>
                <w:rFonts w:ascii="宋体" w:hAnsi="宋体" w:cs="宋体" w:eastAsia="宋体" w:hint="default"/>
                <w:sz w:val="21"/>
                <w:szCs w:val="21"/>
              </w:rPr>
            </w:pPr>
            <w:r>
              <w:rPr>
                <w:rFonts w:ascii="宋体"/>
                <w:sz w:val="21"/>
              </w:rPr>
              <w:t>8,503,</w:t>
            </w:r>
          </w:p>
        </w:tc>
        <w:tc>
          <w:tcPr>
            <w:tcW w:w="571" w:type="dxa"/>
            <w:tcBorders>
              <w:top w:val="nil" w:sz="6" w:space="0" w:color="auto"/>
              <w:left w:val="nil" w:sz="6" w:space="0" w:color="auto"/>
              <w:bottom w:val="nil" w:sz="6" w:space="0" w:color="auto"/>
              <w:right w:val="nil" w:sz="6" w:space="0" w:color="auto"/>
            </w:tcBorders>
          </w:tcPr>
          <w:p>
            <w:pPr>
              <w:pStyle w:val="TableParagraph"/>
              <w:spacing w:line="211" w:lineRule="exact"/>
              <w:ind w:right="144"/>
              <w:jc w:val="right"/>
              <w:rPr>
                <w:rFonts w:ascii="宋体" w:hAnsi="宋体" w:cs="宋体" w:eastAsia="宋体" w:hint="default"/>
                <w:sz w:val="21"/>
                <w:szCs w:val="21"/>
              </w:rPr>
            </w:pPr>
            <w:r>
              <w:rPr>
                <w:rFonts w:ascii="宋体"/>
                <w:sz w:val="21"/>
              </w:rPr>
              <w:t>100</w:t>
            </w:r>
          </w:p>
        </w:tc>
        <w:tc>
          <w:tcPr>
            <w:tcW w:w="902"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478,93</w:t>
            </w:r>
          </w:p>
        </w:tc>
        <w:tc>
          <w:tcPr>
            <w:tcW w:w="569" w:type="dxa"/>
            <w:tcBorders>
              <w:top w:val="nil" w:sz="6" w:space="0" w:color="auto"/>
              <w:left w:val="nil" w:sz="6" w:space="0" w:color="auto"/>
              <w:bottom w:val="nil" w:sz="6" w:space="0" w:color="auto"/>
              <w:right w:val="nil" w:sz="6" w:space="0" w:color="auto"/>
            </w:tcBorders>
          </w:tcPr>
          <w:p>
            <w:pPr/>
          </w:p>
        </w:tc>
        <w:tc>
          <w:tcPr>
            <w:tcW w:w="962" w:type="dxa"/>
            <w:tcBorders>
              <w:top w:val="nil" w:sz="6" w:space="0" w:color="auto"/>
              <w:left w:val="nil" w:sz="6" w:space="0" w:color="auto"/>
              <w:bottom w:val="nil" w:sz="6" w:space="0" w:color="auto"/>
              <w:right w:val="nil" w:sz="6" w:space="0" w:color="auto"/>
            </w:tcBorders>
          </w:tcPr>
          <w:p>
            <w:pPr>
              <w:pStyle w:val="TableParagraph"/>
              <w:spacing w:line="211" w:lineRule="exact"/>
              <w:ind w:left="108" w:right="0"/>
              <w:jc w:val="left"/>
              <w:rPr>
                <w:rFonts w:ascii="宋体" w:hAnsi="宋体" w:cs="宋体" w:eastAsia="宋体" w:hint="default"/>
                <w:sz w:val="21"/>
                <w:szCs w:val="21"/>
              </w:rPr>
            </w:pPr>
            <w:r>
              <w:rPr>
                <w:rFonts w:ascii="宋体"/>
                <w:sz w:val="21"/>
              </w:rPr>
              <w:t>2,376,3</w:t>
            </w:r>
          </w:p>
        </w:tc>
        <w:tc>
          <w:tcPr>
            <w:tcW w:w="562"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100</w:t>
            </w:r>
          </w:p>
        </w:tc>
        <w:tc>
          <w:tcPr>
            <w:tcW w:w="869"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180,60</w:t>
            </w:r>
          </w:p>
        </w:tc>
      </w:tr>
      <w:tr>
        <w:trPr>
          <w:trHeight w:val="365" w:hRule="exact"/>
        </w:trPr>
        <w:tc>
          <w:tcPr>
            <w:tcW w:w="45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single" w:sz="4" w:space="0" w:color="000000"/>
            </w:tcBorders>
          </w:tcPr>
          <w:p>
            <w:pPr/>
          </w:p>
        </w:tc>
        <w:tc>
          <w:tcPr>
            <w:tcW w:w="912" w:type="dxa"/>
            <w:tcBorders>
              <w:top w:val="nil" w:sz="6" w:space="0" w:color="auto"/>
              <w:left w:val="single" w:sz="4" w:space="0" w:color="000000"/>
              <w:bottom w:val="nil" w:sz="6" w:space="0" w:color="auto"/>
              <w:right w:val="nil" w:sz="6" w:space="0" w:color="auto"/>
            </w:tcBorders>
          </w:tcPr>
          <w:p>
            <w:pPr>
              <w:pStyle w:val="TableParagraph"/>
              <w:spacing w:line="260" w:lineRule="exact"/>
              <w:ind w:left="103" w:right="0"/>
              <w:jc w:val="left"/>
              <w:rPr>
                <w:rFonts w:ascii="宋体" w:hAnsi="宋体" w:cs="宋体" w:eastAsia="宋体" w:hint="default"/>
                <w:sz w:val="21"/>
                <w:szCs w:val="21"/>
              </w:rPr>
            </w:pPr>
            <w:r>
              <w:rPr>
                <w:rFonts w:ascii="宋体"/>
                <w:sz w:val="21"/>
              </w:rPr>
              <w:t>544.61</w:t>
            </w:r>
          </w:p>
        </w:tc>
        <w:tc>
          <w:tcPr>
            <w:tcW w:w="571" w:type="dxa"/>
            <w:tcBorders>
              <w:top w:val="nil" w:sz="6" w:space="0" w:color="auto"/>
              <w:left w:val="nil" w:sz="6" w:space="0" w:color="auto"/>
              <w:bottom w:val="nil" w:sz="6" w:space="0" w:color="auto"/>
              <w:right w:val="nil" w:sz="6" w:space="0" w:color="auto"/>
            </w:tcBorders>
          </w:tcPr>
          <w:p>
            <w:pPr>
              <w:pStyle w:val="TableParagraph"/>
              <w:spacing w:line="260" w:lineRule="exact"/>
              <w:ind w:right="144"/>
              <w:jc w:val="right"/>
              <w:rPr>
                <w:rFonts w:ascii="宋体" w:hAnsi="宋体" w:cs="宋体" w:eastAsia="宋体" w:hint="default"/>
                <w:sz w:val="21"/>
                <w:szCs w:val="21"/>
              </w:rPr>
            </w:pPr>
            <w:r>
              <w:rPr>
                <w:rFonts w:ascii="宋体"/>
                <w:sz w:val="21"/>
              </w:rPr>
              <w:t>.00</w:t>
            </w:r>
          </w:p>
        </w:tc>
        <w:tc>
          <w:tcPr>
            <w:tcW w:w="902" w:type="dxa"/>
            <w:tcBorders>
              <w:top w:val="nil" w:sz="6" w:space="0" w:color="auto"/>
              <w:left w:val="nil" w:sz="6" w:space="0" w:color="auto"/>
              <w:bottom w:val="nil" w:sz="6" w:space="0" w:color="auto"/>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sz w:val="21"/>
              </w:rPr>
              <w:t>5.95</w:t>
            </w:r>
          </w:p>
        </w:tc>
        <w:tc>
          <w:tcPr>
            <w:tcW w:w="569" w:type="dxa"/>
            <w:tcBorders>
              <w:top w:val="nil" w:sz="6" w:space="0" w:color="auto"/>
              <w:left w:val="nil" w:sz="6" w:space="0" w:color="auto"/>
              <w:bottom w:val="nil" w:sz="6" w:space="0" w:color="auto"/>
              <w:right w:val="nil" w:sz="6" w:space="0" w:color="auto"/>
            </w:tcBorders>
          </w:tcPr>
          <w:p>
            <w:pPr/>
          </w:p>
        </w:tc>
        <w:tc>
          <w:tcPr>
            <w:tcW w:w="962" w:type="dxa"/>
            <w:tcBorders>
              <w:top w:val="nil" w:sz="6" w:space="0" w:color="auto"/>
              <w:left w:val="nil" w:sz="6" w:space="0" w:color="auto"/>
              <w:bottom w:val="nil" w:sz="6" w:space="0" w:color="auto"/>
              <w:right w:val="nil" w:sz="6" w:space="0" w:color="auto"/>
            </w:tcBorders>
          </w:tcPr>
          <w:p>
            <w:pPr>
              <w:pStyle w:val="TableParagraph"/>
              <w:spacing w:line="260" w:lineRule="exact"/>
              <w:ind w:left="108" w:right="0"/>
              <w:jc w:val="left"/>
              <w:rPr>
                <w:rFonts w:ascii="宋体" w:hAnsi="宋体" w:cs="宋体" w:eastAsia="宋体" w:hint="default"/>
                <w:sz w:val="21"/>
                <w:szCs w:val="21"/>
              </w:rPr>
            </w:pPr>
            <w:r>
              <w:rPr>
                <w:rFonts w:ascii="宋体"/>
                <w:sz w:val="21"/>
              </w:rPr>
              <w:t>44.00</w:t>
            </w:r>
          </w:p>
        </w:tc>
        <w:tc>
          <w:tcPr>
            <w:tcW w:w="562" w:type="dxa"/>
            <w:tcBorders>
              <w:top w:val="nil" w:sz="6" w:space="0" w:color="auto"/>
              <w:left w:val="nil" w:sz="6" w:space="0" w:color="auto"/>
              <w:bottom w:val="nil" w:sz="6" w:space="0" w:color="auto"/>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sz w:val="21"/>
              </w:rPr>
              <w:t>.00</w:t>
            </w:r>
          </w:p>
        </w:tc>
        <w:tc>
          <w:tcPr>
            <w:tcW w:w="869" w:type="dxa"/>
            <w:tcBorders>
              <w:top w:val="nil" w:sz="6" w:space="0" w:color="auto"/>
              <w:left w:val="nil" w:sz="6" w:space="0" w:color="auto"/>
              <w:bottom w:val="nil" w:sz="6" w:space="0" w:color="auto"/>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sz w:val="21"/>
              </w:rPr>
              <w:t>3.35</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Heading3"/>
        <w:spacing w:line="240" w:lineRule="auto"/>
        <w:ind w:left="360" w:right="0"/>
        <w:jc w:val="left"/>
        <w:rPr>
          <w:b w:val="0"/>
          <w:bCs w:val="0"/>
        </w:rPr>
      </w:pPr>
      <w:r>
        <w:rPr>
          <w:rFonts w:ascii="宋体" w:hAnsi="宋体" w:cs="宋体" w:eastAsia="宋体" w:hint="default"/>
        </w:rPr>
        <w:t>3</w:t>
      </w:r>
      <w:r>
        <w:rPr/>
        <w:t>、</w:t>
      </w:r>
      <w:r>
        <w:rPr>
          <w:spacing w:val="-2"/>
        </w:rPr>
        <w:t> </w:t>
      </w:r>
      <w:r>
        <w:rPr/>
        <w:t>其他应收账款分类的说明</w:t>
      </w:r>
      <w:r>
        <w:rPr>
          <w:b w:val="0"/>
          <w:bCs w:val="0"/>
        </w:rPr>
      </w:r>
    </w:p>
    <w:p>
      <w:pPr>
        <w:spacing w:after="0" w:line="240" w:lineRule="auto"/>
        <w:jc w:val="left"/>
        <w:sectPr>
          <w:pgSz w:w="11910" w:h="16840"/>
          <w:pgMar w:header="893" w:footer="1040" w:top="1520" w:bottom="1220" w:left="1440" w:right="1460"/>
        </w:sectPr>
      </w:pPr>
    </w:p>
    <w:p>
      <w:pPr>
        <w:pStyle w:val="BodyText"/>
        <w:spacing w:line="240" w:lineRule="auto" w:before="28"/>
        <w:ind w:left="2220" w:right="0"/>
        <w:jc w:val="left"/>
      </w:pPr>
      <w:r>
        <w:rPr/>
        <w:pict>
          <v:group style="position:absolute;margin-left:103.580002pt;margin-top:19.563669pt;width:387.45pt;height:256.95pt;mso-position-horizontal-relative:page;mso-position-vertical-relative:paragraph;z-index:-1342504" coordorigin="2072,391" coordsize="7749,5139">
            <v:group style="position:absolute;left:2100;top:406;width:1654;height:2" coordorigin="2100,406" coordsize="1654,2">
              <v:shape style="position:absolute;left:2100;top:406;width:1654;height:2" coordorigin="2100,406" coordsize="1654,0" path="m2100,406l3754,406e" filled="false" stroked="true" strokeweight="1.44pt" strokecolor="#000000">
                <v:path arrowok="t"/>
              </v:shape>
              <v:shape style="position:absolute;left:3754;top:420;width:10;height:2" type="#_x0000_t75" stroked="false">
                <v:imagedata r:id="rId236" o:title=""/>
              </v:shape>
            </v:group>
            <v:group style="position:absolute;left:3754;top:406;width:29;height:2" coordorigin="3754,406" coordsize="29,2">
              <v:shape style="position:absolute;left:3754;top:406;width:29;height:2" coordorigin="3754,406" coordsize="29,0" path="m3754,406l3783,406e" filled="false" stroked="true" strokeweight="1.44pt" strokecolor="#000000">
                <v:path arrowok="t"/>
              </v:shape>
            </v:group>
            <v:group style="position:absolute;left:3783;top:406;width:2949;height:2" coordorigin="3783,406" coordsize="2949,2">
              <v:shape style="position:absolute;left:3783;top:406;width:2949;height:2" coordorigin="3783,406" coordsize="2949,0" path="m3783,406l6731,406e" filled="false" stroked="true" strokeweight="1.44pt" strokecolor="#000000">
                <v:path arrowok="t"/>
              </v:shape>
              <v:shape style="position:absolute;left:6731;top:420;width:10;height:2" type="#_x0000_t75" stroked="false">
                <v:imagedata r:id="rId236" o:title=""/>
              </v:shape>
            </v:group>
            <v:group style="position:absolute;left:6731;top:406;width:29;height:2" coordorigin="6731,406" coordsize="29,2">
              <v:shape style="position:absolute;left:6731;top:406;width:29;height:2" coordorigin="6731,406" coordsize="29,0" path="m6731,406l6760,406e" filled="false" stroked="true" strokeweight="1.44pt" strokecolor="#000000">
                <v:path arrowok="t"/>
              </v:shape>
            </v:group>
            <v:group style="position:absolute;left:6760;top:406;width:3046;height:2" coordorigin="6760,406" coordsize="3046,2">
              <v:shape style="position:absolute;left:6760;top:406;width:3046;height:2" coordorigin="6760,406" coordsize="3046,0" path="m6760,406l9806,406e" filled="false" stroked="true" strokeweight="1.44pt" strokecolor="#000000">
                <v:path arrowok="t"/>
              </v:shape>
            </v:group>
            <v:group style="position:absolute;left:3754;top:422;width:10;height:20" coordorigin="3754,422" coordsize="10,20">
              <v:shape style="position:absolute;left:3754;top:422;width:10;height:20" coordorigin="3754,422" coordsize="10,20" path="m3754,442l3764,442,3764,422,3754,422,3754,442xe" filled="true" fillcolor="#000000" stroked="false">
                <v:path arrowok="t"/>
                <v:fill type="solid"/>
              </v:shape>
            </v:group>
            <v:group style="position:absolute;left:3754;top:442;width:10;height:20" coordorigin="3754,442" coordsize="10,20">
              <v:shape style="position:absolute;left:3754;top:442;width:10;height:20" coordorigin="3754,442" coordsize="10,20" path="m3754,461l3764,461,3764,442,3754,442,3754,461xe" filled="true" fillcolor="#000000" stroked="false">
                <v:path arrowok="t"/>
                <v:fill type="solid"/>
              </v:shape>
            </v:group>
            <v:group style="position:absolute;left:3754;top:461;width:10;height:20" coordorigin="3754,461" coordsize="10,20">
              <v:shape style="position:absolute;left:3754;top:461;width:10;height:20" coordorigin="3754,461" coordsize="10,20" path="m3754,480l3764,480,3764,461,3754,461,3754,480xe" filled="true" fillcolor="#000000" stroked="false">
                <v:path arrowok="t"/>
                <v:fill type="solid"/>
              </v:shape>
            </v:group>
            <v:group style="position:absolute;left:3754;top:480;width:10;height:20" coordorigin="3754,480" coordsize="10,20">
              <v:shape style="position:absolute;left:3754;top:480;width:10;height:20" coordorigin="3754,480" coordsize="10,20" path="m3754,499l3764,499,3764,480,3754,480,3754,499xe" filled="true" fillcolor="#000000" stroked="false">
                <v:path arrowok="t"/>
                <v:fill type="solid"/>
              </v:shape>
            </v:group>
            <v:group style="position:absolute;left:3754;top:499;width:10;height:20" coordorigin="3754,499" coordsize="10,20">
              <v:shape style="position:absolute;left:3754;top:499;width:10;height:20" coordorigin="3754,499" coordsize="10,20" path="m3754,518l3764,518,3764,499,3754,499,3754,518xe" filled="true" fillcolor="#000000" stroked="false">
                <v:path arrowok="t"/>
                <v:fill type="solid"/>
              </v:shape>
            </v:group>
            <v:group style="position:absolute;left:3754;top:518;width:10;height:20" coordorigin="3754,518" coordsize="10,20">
              <v:shape style="position:absolute;left:3754;top:518;width:10;height:20" coordorigin="3754,518" coordsize="10,20" path="m3754,538l3764,538,3764,518,3754,518,3754,538xe" filled="true" fillcolor="#000000" stroked="false">
                <v:path arrowok="t"/>
                <v:fill type="solid"/>
              </v:shape>
            </v:group>
            <v:group style="position:absolute;left:3754;top:538;width:10;height:20" coordorigin="3754,538" coordsize="10,20">
              <v:shape style="position:absolute;left:3754;top:538;width:10;height:20" coordorigin="3754,538" coordsize="10,20" path="m3754,557l3764,557,3764,538,3754,538,3754,557xe" filled="true" fillcolor="#000000" stroked="false">
                <v:path arrowok="t"/>
                <v:fill type="solid"/>
              </v:shape>
            </v:group>
            <v:group style="position:absolute;left:3754;top:557;width:10;height:20" coordorigin="3754,557" coordsize="10,20">
              <v:shape style="position:absolute;left:3754;top:557;width:10;height:20" coordorigin="3754,557" coordsize="10,20" path="m3754,576l3764,576,3764,557,3754,557,3754,576xe" filled="true" fillcolor="#000000" stroked="false">
                <v:path arrowok="t"/>
                <v:fill type="solid"/>
              </v:shape>
            </v:group>
            <v:group style="position:absolute;left:3754;top:576;width:10;height:20" coordorigin="3754,576" coordsize="10,20">
              <v:shape style="position:absolute;left:3754;top:576;width:10;height:20" coordorigin="3754,576" coordsize="10,20" path="m3754,595l3764,595,3764,576,3754,576,3754,595xe" filled="true" fillcolor="#000000" stroked="false">
                <v:path arrowok="t"/>
                <v:fill type="solid"/>
              </v:shape>
            </v:group>
            <v:group style="position:absolute;left:3754;top:595;width:10;height:20" coordorigin="3754,595" coordsize="10,20">
              <v:shape style="position:absolute;left:3754;top:595;width:10;height:20" coordorigin="3754,595" coordsize="10,20" path="m3754,614l3764,614,3764,595,3754,595,3754,614xe" filled="true" fillcolor="#000000" stroked="false">
                <v:path arrowok="t"/>
                <v:fill type="solid"/>
              </v:shape>
            </v:group>
            <v:group style="position:absolute;left:3754;top:614;width:10;height:20" coordorigin="3754,614" coordsize="10,20">
              <v:shape style="position:absolute;left:3754;top:614;width:10;height:20" coordorigin="3754,614" coordsize="10,20" path="m3754,634l3764,634,3764,614,3754,614,3754,634xe" filled="true" fillcolor="#000000" stroked="false">
                <v:path arrowok="t"/>
                <v:fill type="solid"/>
              </v:shape>
            </v:group>
            <v:group style="position:absolute;left:3754;top:634;width:10;height:20" coordorigin="3754,634" coordsize="10,20">
              <v:shape style="position:absolute;left:3754;top:634;width:10;height:20" coordorigin="3754,634" coordsize="10,20" path="m3754,653l3764,653,3764,634,3754,634,3754,653xe" filled="true" fillcolor="#000000" stroked="false">
                <v:path arrowok="t"/>
                <v:fill type="solid"/>
              </v:shape>
            </v:group>
            <v:group style="position:absolute;left:3754;top:653;width:10;height:20" coordorigin="3754,653" coordsize="10,20">
              <v:shape style="position:absolute;left:3754;top:653;width:10;height:20" coordorigin="3754,653" coordsize="10,20" path="m3754,672l3764,672,3764,653,3754,653,3754,672xe" filled="true" fillcolor="#000000" stroked="false">
                <v:path arrowok="t"/>
                <v:fill type="solid"/>
              </v:shape>
            </v:group>
            <v:group style="position:absolute;left:3754;top:672;width:10;height:20" coordorigin="3754,672" coordsize="10,20">
              <v:shape style="position:absolute;left:3754;top:672;width:10;height:20" coordorigin="3754,672" coordsize="10,20" path="m3754,691l3764,691,3764,672,3754,672,3754,691xe" filled="true" fillcolor="#000000" stroked="false">
                <v:path arrowok="t"/>
                <v:fill type="solid"/>
              </v:shape>
            </v:group>
            <v:group style="position:absolute;left:3754;top:691;width:10;height:20" coordorigin="3754,691" coordsize="10,20">
              <v:shape style="position:absolute;left:3754;top:691;width:10;height:20" coordorigin="3754,691" coordsize="10,20" path="m3754,710l3764,710,3764,691,3754,691,3754,710xe" filled="true" fillcolor="#000000" stroked="false">
                <v:path arrowok="t"/>
                <v:fill type="solid"/>
              </v:shape>
            </v:group>
            <v:group style="position:absolute;left:3754;top:710;width:10;height:20" coordorigin="3754,710" coordsize="10,20">
              <v:shape style="position:absolute;left:3754;top:710;width:10;height:20" coordorigin="3754,710" coordsize="10,20" path="m3754,730l3764,730,3764,710,3754,710,3754,730xe" filled="true" fillcolor="#000000" stroked="false">
                <v:path arrowok="t"/>
                <v:fill type="solid"/>
              </v:shape>
            </v:group>
            <v:group style="position:absolute;left:3754;top:730;width:10;height:20" coordorigin="3754,730" coordsize="10,20">
              <v:shape style="position:absolute;left:3754;top:730;width:10;height:20" coordorigin="3754,730" coordsize="10,20" path="m3754,749l3764,749,3764,730,3754,730,3754,749xe" filled="true" fillcolor="#000000" stroked="false">
                <v:path arrowok="t"/>
                <v:fill type="solid"/>
              </v:shape>
            </v:group>
            <v:group style="position:absolute;left:3754;top:749;width:10;height:20" coordorigin="3754,749" coordsize="10,20">
              <v:shape style="position:absolute;left:3754;top:749;width:10;height:20" coordorigin="3754,749" coordsize="10,20" path="m3754,768l3764,768,3764,749,3754,749,3754,768xe" filled="true" fillcolor="#000000" stroked="false">
                <v:path arrowok="t"/>
                <v:fill type="solid"/>
              </v:shape>
            </v:group>
            <v:group style="position:absolute;left:3754;top:768;width:10;height:20" coordorigin="3754,768" coordsize="10,20">
              <v:shape style="position:absolute;left:3754;top:768;width:10;height:20" coordorigin="3754,768" coordsize="10,20" path="m3754,787l3764,787,3764,768,3754,768,3754,787xe" filled="true" fillcolor="#000000" stroked="false">
                <v:path arrowok="t"/>
                <v:fill type="solid"/>
              </v:shape>
            </v:group>
            <v:group style="position:absolute;left:3754;top:787;width:10;height:20" coordorigin="3754,787" coordsize="10,20">
              <v:shape style="position:absolute;left:3754;top:787;width:10;height:20" coordorigin="3754,787" coordsize="10,20" path="m3754,806l3764,806,3764,787,3754,787,3754,806xe" filled="true" fillcolor="#000000" stroked="false">
                <v:path arrowok="t"/>
                <v:fill type="solid"/>
              </v:shape>
            </v:group>
            <v:group style="position:absolute;left:3754;top:810;width:10;height:2" coordorigin="3754,810" coordsize="10,2">
              <v:shape style="position:absolute;left:3754;top:810;width:10;height:2" coordorigin="3754,810" coordsize="10,0" path="m3754,810l3764,810e" filled="false" stroked="true" strokeweight=".35999pt" strokecolor="#000000">
                <v:path arrowok="t"/>
              </v:shape>
            </v:group>
            <v:group style="position:absolute;left:6731;top:422;width:10;height:20" coordorigin="6731,422" coordsize="10,20">
              <v:shape style="position:absolute;left:6731;top:422;width:10;height:20" coordorigin="6731,422" coordsize="10,20" path="m6731,442l6741,442,6741,422,6731,422,6731,442xe" filled="true" fillcolor="#000000" stroked="false">
                <v:path arrowok="t"/>
                <v:fill type="solid"/>
              </v:shape>
            </v:group>
            <v:group style="position:absolute;left:6731;top:442;width:10;height:20" coordorigin="6731,442" coordsize="10,20">
              <v:shape style="position:absolute;left:6731;top:442;width:10;height:20" coordorigin="6731,442" coordsize="10,20" path="m6731,461l6741,461,6741,442,6731,442,6731,461xe" filled="true" fillcolor="#000000" stroked="false">
                <v:path arrowok="t"/>
                <v:fill type="solid"/>
              </v:shape>
            </v:group>
            <v:group style="position:absolute;left:6731;top:461;width:10;height:20" coordorigin="6731,461" coordsize="10,20">
              <v:shape style="position:absolute;left:6731;top:461;width:10;height:20" coordorigin="6731,461" coordsize="10,20" path="m6731,480l6741,480,6741,461,6731,461,6731,480xe" filled="true" fillcolor="#000000" stroked="false">
                <v:path arrowok="t"/>
                <v:fill type="solid"/>
              </v:shape>
            </v:group>
            <v:group style="position:absolute;left:6731;top:480;width:10;height:20" coordorigin="6731,480" coordsize="10,20">
              <v:shape style="position:absolute;left:6731;top:480;width:10;height:20" coordorigin="6731,480" coordsize="10,20" path="m6731,499l6741,499,6741,480,6731,480,6731,499xe" filled="true" fillcolor="#000000" stroked="false">
                <v:path arrowok="t"/>
                <v:fill type="solid"/>
              </v:shape>
            </v:group>
            <v:group style="position:absolute;left:6731;top:499;width:10;height:20" coordorigin="6731,499" coordsize="10,20">
              <v:shape style="position:absolute;left:6731;top:499;width:10;height:20" coordorigin="6731,499" coordsize="10,20" path="m6731,518l6741,518,6741,499,6731,499,6731,518xe" filled="true" fillcolor="#000000" stroked="false">
                <v:path arrowok="t"/>
                <v:fill type="solid"/>
              </v:shape>
            </v:group>
            <v:group style="position:absolute;left:6731;top:518;width:10;height:20" coordorigin="6731,518" coordsize="10,20">
              <v:shape style="position:absolute;left:6731;top:518;width:10;height:20" coordorigin="6731,518" coordsize="10,20" path="m6731,538l6741,538,6741,518,6731,518,6731,538xe" filled="true" fillcolor="#000000" stroked="false">
                <v:path arrowok="t"/>
                <v:fill type="solid"/>
              </v:shape>
            </v:group>
            <v:group style="position:absolute;left:6731;top:538;width:10;height:20" coordorigin="6731,538" coordsize="10,20">
              <v:shape style="position:absolute;left:6731;top:538;width:10;height:20" coordorigin="6731,538" coordsize="10,20" path="m6731,557l6741,557,6741,538,6731,538,6731,557xe" filled="true" fillcolor="#000000" stroked="false">
                <v:path arrowok="t"/>
                <v:fill type="solid"/>
              </v:shape>
            </v:group>
            <v:group style="position:absolute;left:6731;top:557;width:10;height:20" coordorigin="6731,557" coordsize="10,20">
              <v:shape style="position:absolute;left:6731;top:557;width:10;height:20" coordorigin="6731,557" coordsize="10,20" path="m6731,576l6741,576,6741,557,6731,557,6731,576xe" filled="true" fillcolor="#000000" stroked="false">
                <v:path arrowok="t"/>
                <v:fill type="solid"/>
              </v:shape>
            </v:group>
            <v:group style="position:absolute;left:6731;top:576;width:10;height:20" coordorigin="6731,576" coordsize="10,20">
              <v:shape style="position:absolute;left:6731;top:576;width:10;height:20" coordorigin="6731,576" coordsize="10,20" path="m6731,595l6741,595,6741,576,6731,576,6731,595xe" filled="true" fillcolor="#000000" stroked="false">
                <v:path arrowok="t"/>
                <v:fill type="solid"/>
              </v:shape>
            </v:group>
            <v:group style="position:absolute;left:6731;top:595;width:10;height:20" coordorigin="6731,595" coordsize="10,20">
              <v:shape style="position:absolute;left:6731;top:595;width:10;height:20" coordorigin="6731,595" coordsize="10,20" path="m6731,614l6741,614,6741,595,6731,595,6731,614xe" filled="true" fillcolor="#000000" stroked="false">
                <v:path arrowok="t"/>
                <v:fill type="solid"/>
              </v:shape>
            </v:group>
            <v:group style="position:absolute;left:6731;top:614;width:10;height:20" coordorigin="6731,614" coordsize="10,20">
              <v:shape style="position:absolute;left:6731;top:614;width:10;height:20" coordorigin="6731,614" coordsize="10,20" path="m6731,634l6741,634,6741,614,6731,614,6731,634xe" filled="true" fillcolor="#000000" stroked="false">
                <v:path arrowok="t"/>
                <v:fill type="solid"/>
              </v:shape>
            </v:group>
            <v:group style="position:absolute;left:6731;top:634;width:10;height:20" coordorigin="6731,634" coordsize="10,20">
              <v:shape style="position:absolute;left:6731;top:634;width:10;height:20" coordorigin="6731,634" coordsize="10,20" path="m6731,653l6741,653,6741,634,6731,634,6731,653xe" filled="true" fillcolor="#000000" stroked="false">
                <v:path arrowok="t"/>
                <v:fill type="solid"/>
              </v:shape>
            </v:group>
            <v:group style="position:absolute;left:6731;top:653;width:10;height:20" coordorigin="6731,653" coordsize="10,20">
              <v:shape style="position:absolute;left:6731;top:653;width:10;height:20" coordorigin="6731,653" coordsize="10,20" path="m6731,672l6741,672,6741,653,6731,653,6731,672xe" filled="true" fillcolor="#000000" stroked="false">
                <v:path arrowok="t"/>
                <v:fill type="solid"/>
              </v:shape>
            </v:group>
            <v:group style="position:absolute;left:6731;top:672;width:10;height:20" coordorigin="6731,672" coordsize="10,20">
              <v:shape style="position:absolute;left:6731;top:672;width:10;height:20" coordorigin="6731,672" coordsize="10,20" path="m6731,691l6741,691,6741,672,6731,672,6731,691xe" filled="true" fillcolor="#000000" stroked="false">
                <v:path arrowok="t"/>
                <v:fill type="solid"/>
              </v:shape>
            </v:group>
            <v:group style="position:absolute;left:6731;top:691;width:10;height:20" coordorigin="6731,691" coordsize="10,20">
              <v:shape style="position:absolute;left:6731;top:691;width:10;height:20" coordorigin="6731,691" coordsize="10,20" path="m6731,710l6741,710,6741,691,6731,691,6731,710xe" filled="true" fillcolor="#000000" stroked="false">
                <v:path arrowok="t"/>
                <v:fill type="solid"/>
              </v:shape>
            </v:group>
            <v:group style="position:absolute;left:6731;top:710;width:10;height:20" coordorigin="6731,710" coordsize="10,20">
              <v:shape style="position:absolute;left:6731;top:710;width:10;height:20" coordorigin="6731,710" coordsize="10,20" path="m6731,730l6741,730,6741,710,6731,710,6731,730xe" filled="true" fillcolor="#000000" stroked="false">
                <v:path arrowok="t"/>
                <v:fill type="solid"/>
              </v:shape>
            </v:group>
            <v:group style="position:absolute;left:6731;top:730;width:10;height:20" coordorigin="6731,730" coordsize="10,20">
              <v:shape style="position:absolute;left:6731;top:730;width:10;height:20" coordorigin="6731,730" coordsize="10,20" path="m6731,749l6741,749,6741,730,6731,730,6731,749xe" filled="true" fillcolor="#000000" stroked="false">
                <v:path arrowok="t"/>
                <v:fill type="solid"/>
              </v:shape>
            </v:group>
            <v:group style="position:absolute;left:6731;top:749;width:10;height:20" coordorigin="6731,749" coordsize="10,20">
              <v:shape style="position:absolute;left:6731;top:749;width:10;height:20" coordorigin="6731,749" coordsize="10,20" path="m6731,768l6741,768,6741,749,6731,749,6731,768xe" filled="true" fillcolor="#000000" stroked="false">
                <v:path arrowok="t"/>
                <v:fill type="solid"/>
              </v:shape>
            </v:group>
            <v:group style="position:absolute;left:6731;top:768;width:10;height:20" coordorigin="6731,768" coordsize="10,20">
              <v:shape style="position:absolute;left:6731;top:768;width:10;height:20" coordorigin="6731,768" coordsize="10,20" path="m6731,787l6741,787,6741,768,6731,768,6731,787xe" filled="true" fillcolor="#000000" stroked="false">
                <v:path arrowok="t"/>
                <v:fill type="solid"/>
              </v:shape>
            </v:group>
            <v:group style="position:absolute;left:6731;top:787;width:10;height:20" coordorigin="6731,787" coordsize="10,20">
              <v:shape style="position:absolute;left:6731;top:787;width:10;height:20" coordorigin="6731,787" coordsize="10,20" path="m6731,806l6741,806,6741,787,6731,787,6731,806xe" filled="true" fillcolor="#000000" stroked="false">
                <v:path arrowok="t"/>
                <v:fill type="solid"/>
              </v:shape>
            </v:group>
            <v:group style="position:absolute;left:6731;top:810;width:10;height:2" coordorigin="6731,810" coordsize="10,2">
              <v:shape style="position:absolute;left:6731;top:810;width:10;height:2" coordorigin="6731,810" coordsize="10,0" path="m6731,810l6741,810e" filled="false" stroked="true" strokeweight=".35999pt" strokecolor="#000000">
                <v:path arrowok="t"/>
              </v:shape>
            </v:group>
            <v:group style="position:absolute;left:3754;top:818;width:10;height:2" coordorigin="3754,818" coordsize="10,2">
              <v:shape style="position:absolute;left:3754;top:818;width:10;height:2" coordorigin="3754,818" coordsize="10,0" path="m3754,818l3764,818e" filled="false" stroked="true" strokeweight=".48004pt" strokecolor="#000000">
                <v:path arrowok="t"/>
              </v:shape>
              <v:shape style="position:absolute;left:3764;top:814;width:2024;height:10" type="#_x0000_t75" stroked="false">
                <v:imagedata r:id="rId237" o:title=""/>
              </v:shape>
              <v:shape style="position:absolute;left:5783;top:814;width:948;height:10" type="#_x0000_t75" stroked="false">
                <v:imagedata r:id="rId238" o:title=""/>
              </v:shape>
              <v:shape style="position:absolute;left:6726;top:814;width:2040;height:10" type="#_x0000_t75" stroked="false">
                <v:imagedata r:id="rId239" o:title=""/>
              </v:shape>
              <v:shape style="position:absolute;left:8761;top:814;width:1045;height:10" type="#_x0000_t75" stroked="false">
                <v:imagedata r:id="rId162" o:title=""/>
              </v:shape>
            </v:group>
            <v:group style="position:absolute;left:3754;top:823;width:10;height:20" coordorigin="3754,823" coordsize="10,20">
              <v:shape style="position:absolute;left:3754;top:823;width:10;height:20" coordorigin="3754,823" coordsize="10,20" path="m3754,842l3764,842,3764,823,3754,823,3754,842xe" filled="true" fillcolor="#000000" stroked="false">
                <v:path arrowok="t"/>
                <v:fill type="solid"/>
              </v:shape>
            </v:group>
            <v:group style="position:absolute;left:3754;top:842;width:10;height:20" coordorigin="3754,842" coordsize="10,20">
              <v:shape style="position:absolute;left:3754;top:842;width:10;height:20" coordorigin="3754,842" coordsize="10,20" path="m3754,862l3764,862,3764,842,3754,842,3754,862xe" filled="true" fillcolor="#000000" stroked="false">
                <v:path arrowok="t"/>
                <v:fill type="solid"/>
              </v:shape>
            </v:group>
            <v:group style="position:absolute;left:3754;top:862;width:10;height:20" coordorigin="3754,862" coordsize="10,20">
              <v:shape style="position:absolute;left:3754;top:862;width:10;height:20" coordorigin="3754,862" coordsize="10,20" path="m3754,881l3764,881,3764,862,3754,862,3754,881xe" filled="true" fillcolor="#000000" stroked="false">
                <v:path arrowok="t"/>
                <v:fill type="solid"/>
              </v:shape>
            </v:group>
            <v:group style="position:absolute;left:3754;top:881;width:10;height:20" coordorigin="3754,881" coordsize="10,20">
              <v:shape style="position:absolute;left:3754;top:881;width:10;height:20" coordorigin="3754,881" coordsize="10,20" path="m3754,900l3764,900,3764,881,3754,881,3754,900xe" filled="true" fillcolor="#000000" stroked="false">
                <v:path arrowok="t"/>
                <v:fill type="solid"/>
              </v:shape>
            </v:group>
            <v:group style="position:absolute;left:3754;top:900;width:10;height:20" coordorigin="3754,900" coordsize="10,20">
              <v:shape style="position:absolute;left:3754;top:900;width:10;height:20" coordorigin="3754,900" coordsize="10,20" path="m3754,919l3764,919,3764,900,3754,900,3754,919xe" filled="true" fillcolor="#000000" stroked="false">
                <v:path arrowok="t"/>
                <v:fill type="solid"/>
              </v:shape>
            </v:group>
            <v:group style="position:absolute;left:3754;top:919;width:10;height:20" coordorigin="3754,919" coordsize="10,20">
              <v:shape style="position:absolute;left:3754;top:919;width:10;height:20" coordorigin="3754,919" coordsize="10,20" path="m3754,938l3764,938,3764,919,3754,919,3754,938xe" filled="true" fillcolor="#000000" stroked="false">
                <v:path arrowok="t"/>
                <v:fill type="solid"/>
              </v:shape>
            </v:group>
            <v:group style="position:absolute;left:3754;top:938;width:10;height:20" coordorigin="3754,938" coordsize="10,20">
              <v:shape style="position:absolute;left:3754;top:938;width:10;height:20" coordorigin="3754,938" coordsize="10,20" path="m3754,958l3764,958,3764,938,3754,938,3754,958xe" filled="true" fillcolor="#000000" stroked="false">
                <v:path arrowok="t"/>
                <v:fill type="solid"/>
              </v:shape>
            </v:group>
            <v:group style="position:absolute;left:3754;top:958;width:10;height:20" coordorigin="3754,958" coordsize="10,20">
              <v:shape style="position:absolute;left:3754;top:958;width:10;height:20" coordorigin="3754,958" coordsize="10,20" path="m3754,977l3764,977,3764,958,3754,958,3754,977xe" filled="true" fillcolor="#000000" stroked="false">
                <v:path arrowok="t"/>
                <v:fill type="solid"/>
              </v:shape>
            </v:group>
            <v:group style="position:absolute;left:3754;top:977;width:10;height:20" coordorigin="3754,977" coordsize="10,20">
              <v:shape style="position:absolute;left:3754;top:977;width:10;height:20" coordorigin="3754,977" coordsize="10,20" path="m3754,996l3764,996,3764,977,3754,977,3754,996xe" filled="true" fillcolor="#000000" stroked="false">
                <v:path arrowok="t"/>
                <v:fill type="solid"/>
              </v:shape>
            </v:group>
            <v:group style="position:absolute;left:3754;top:996;width:10;height:20" coordorigin="3754,996" coordsize="10,20">
              <v:shape style="position:absolute;left:3754;top:996;width:10;height:20" coordorigin="3754,996" coordsize="10,20" path="m3754,1015l3764,1015,3764,996,3754,996,3754,1015xe" filled="true" fillcolor="#000000" stroked="false">
                <v:path arrowok="t"/>
                <v:fill type="solid"/>
              </v:shape>
            </v:group>
            <v:group style="position:absolute;left:3754;top:1015;width:10;height:20" coordorigin="3754,1015" coordsize="10,20">
              <v:shape style="position:absolute;left:3754;top:1015;width:10;height:20" coordorigin="3754,1015" coordsize="10,20" path="m3754,1034l3764,1034,3764,1015,3754,1015,3754,1034xe" filled="true" fillcolor="#000000" stroked="false">
                <v:path arrowok="t"/>
                <v:fill type="solid"/>
              </v:shape>
            </v:group>
            <v:group style="position:absolute;left:3754;top:1034;width:10;height:20" coordorigin="3754,1034" coordsize="10,20">
              <v:shape style="position:absolute;left:3754;top:1034;width:10;height:20" coordorigin="3754,1034" coordsize="10,20" path="m3754,1054l3764,1054,3764,1034,3754,1034,3754,1054xe" filled="true" fillcolor="#000000" stroked="false">
                <v:path arrowok="t"/>
                <v:fill type="solid"/>
              </v:shape>
            </v:group>
            <v:group style="position:absolute;left:3754;top:1054;width:10;height:20" coordorigin="3754,1054" coordsize="10,20">
              <v:shape style="position:absolute;left:3754;top:1054;width:10;height:20" coordorigin="3754,1054" coordsize="10,20" path="m3754,1073l3764,1073,3764,1054,3754,1054,3754,1073xe" filled="true" fillcolor="#000000" stroked="false">
                <v:path arrowok="t"/>
                <v:fill type="solid"/>
              </v:shape>
            </v:group>
            <v:group style="position:absolute;left:3754;top:1073;width:10;height:20" coordorigin="3754,1073" coordsize="10,20">
              <v:shape style="position:absolute;left:3754;top:1073;width:10;height:20" coordorigin="3754,1073" coordsize="10,20" path="m3754,1092l3764,1092,3764,1073,3754,1073,3754,1092xe" filled="true" fillcolor="#000000" stroked="false">
                <v:path arrowok="t"/>
                <v:fill type="solid"/>
              </v:shape>
            </v:group>
            <v:group style="position:absolute;left:3754;top:1092;width:10;height:20" coordorigin="3754,1092" coordsize="10,20">
              <v:shape style="position:absolute;left:3754;top:1092;width:10;height:20" coordorigin="3754,1092" coordsize="10,20" path="m3754,1111l3764,1111,3764,1092,3754,1092,3754,1111xe" filled="true" fillcolor="#000000" stroked="false">
                <v:path arrowok="t"/>
                <v:fill type="solid"/>
              </v:shape>
            </v:group>
            <v:group style="position:absolute;left:3754;top:1111;width:10;height:20" coordorigin="3754,1111" coordsize="10,20">
              <v:shape style="position:absolute;left:3754;top:1111;width:10;height:20" coordorigin="3754,1111" coordsize="10,20" path="m3754,1130l3764,1130,3764,1111,3754,1111,3754,1130xe" filled="true" fillcolor="#000000" stroked="false">
                <v:path arrowok="t"/>
                <v:fill type="solid"/>
              </v:shape>
            </v:group>
            <v:group style="position:absolute;left:3754;top:1130;width:10;height:20" coordorigin="3754,1130" coordsize="10,20">
              <v:shape style="position:absolute;left:3754;top:1130;width:10;height:20" coordorigin="3754,1130" coordsize="10,20" path="m3754,1150l3764,1150,3764,1130,3754,1130,3754,1150xe" filled="true" fillcolor="#000000" stroked="false">
                <v:path arrowok="t"/>
                <v:fill type="solid"/>
              </v:shape>
            </v:group>
            <v:group style="position:absolute;left:3754;top:1150;width:10;height:20" coordorigin="3754,1150" coordsize="10,20">
              <v:shape style="position:absolute;left:3754;top:1150;width:10;height:20" coordorigin="3754,1150" coordsize="10,20" path="m3754,1169l3764,1169,3764,1150,3754,1150,3754,1169xe" filled="true" fillcolor="#000000" stroked="false">
                <v:path arrowok="t"/>
                <v:fill type="solid"/>
              </v:shape>
            </v:group>
            <v:group style="position:absolute;left:3754;top:1169;width:10;height:20" coordorigin="3754,1169" coordsize="10,20">
              <v:shape style="position:absolute;left:3754;top:1169;width:10;height:20" coordorigin="3754,1169" coordsize="10,20" path="m3754,1188l3764,1188,3764,1169,3754,1169,3754,1188xe" filled="true" fillcolor="#000000" stroked="false">
                <v:path arrowok="t"/>
                <v:fill type="solid"/>
              </v:shape>
            </v:group>
            <v:group style="position:absolute;left:3754;top:1188;width:10;height:20" coordorigin="3754,1188" coordsize="10,20">
              <v:shape style="position:absolute;left:3754;top:1188;width:10;height:20" coordorigin="3754,1188" coordsize="10,20" path="m3754,1207l3764,1207,3764,1188,3754,1188,3754,1207xe" filled="true" fillcolor="#000000" stroked="false">
                <v:path arrowok="t"/>
                <v:fill type="solid"/>
              </v:shape>
            </v:group>
            <v:group style="position:absolute;left:3754;top:1212;width:10;height:2" coordorigin="3754,1212" coordsize="10,2">
              <v:shape style="position:absolute;left:3754;top:1212;width:10;height:2" coordorigin="3754,1212" coordsize="10,0" path="m3754,1212l3764,1212e" filled="false" stroked="true" strokeweight=".47998pt" strokecolor="#000000">
                <v:path arrowok="t"/>
              </v:shape>
            </v:group>
            <v:group style="position:absolute;left:5787;top:823;width:10;height:20" coordorigin="5787,823" coordsize="10,20">
              <v:shape style="position:absolute;left:5787;top:823;width:10;height:20" coordorigin="5787,823" coordsize="10,20" path="m5787,842l5797,842,5797,823,5787,823,5787,842xe" filled="true" fillcolor="#000000" stroked="false">
                <v:path arrowok="t"/>
                <v:fill type="solid"/>
              </v:shape>
            </v:group>
            <v:group style="position:absolute;left:5787;top:842;width:10;height:20" coordorigin="5787,842" coordsize="10,20">
              <v:shape style="position:absolute;left:5787;top:842;width:10;height:20" coordorigin="5787,842" coordsize="10,20" path="m5787,862l5797,862,5797,842,5787,842,5787,862xe" filled="true" fillcolor="#000000" stroked="false">
                <v:path arrowok="t"/>
                <v:fill type="solid"/>
              </v:shape>
            </v:group>
            <v:group style="position:absolute;left:5787;top:862;width:10;height:20" coordorigin="5787,862" coordsize="10,20">
              <v:shape style="position:absolute;left:5787;top:862;width:10;height:20" coordorigin="5787,862" coordsize="10,20" path="m5787,881l5797,881,5797,862,5787,862,5787,881xe" filled="true" fillcolor="#000000" stroked="false">
                <v:path arrowok="t"/>
                <v:fill type="solid"/>
              </v:shape>
            </v:group>
            <v:group style="position:absolute;left:5787;top:881;width:10;height:20" coordorigin="5787,881" coordsize="10,20">
              <v:shape style="position:absolute;left:5787;top:881;width:10;height:20" coordorigin="5787,881" coordsize="10,20" path="m5787,900l5797,900,5797,881,5787,881,5787,900xe" filled="true" fillcolor="#000000" stroked="false">
                <v:path arrowok="t"/>
                <v:fill type="solid"/>
              </v:shape>
            </v:group>
            <v:group style="position:absolute;left:5787;top:900;width:10;height:20" coordorigin="5787,900" coordsize="10,20">
              <v:shape style="position:absolute;left:5787;top:900;width:10;height:20" coordorigin="5787,900" coordsize="10,20" path="m5787,919l5797,919,5797,900,5787,900,5787,919xe" filled="true" fillcolor="#000000" stroked="false">
                <v:path arrowok="t"/>
                <v:fill type="solid"/>
              </v:shape>
            </v:group>
            <v:group style="position:absolute;left:5787;top:919;width:10;height:20" coordorigin="5787,919" coordsize="10,20">
              <v:shape style="position:absolute;left:5787;top:919;width:10;height:20" coordorigin="5787,919" coordsize="10,20" path="m5787,938l5797,938,5797,919,5787,919,5787,938xe" filled="true" fillcolor="#000000" stroked="false">
                <v:path arrowok="t"/>
                <v:fill type="solid"/>
              </v:shape>
            </v:group>
            <v:group style="position:absolute;left:5787;top:938;width:10;height:20" coordorigin="5787,938" coordsize="10,20">
              <v:shape style="position:absolute;left:5787;top:938;width:10;height:20" coordorigin="5787,938" coordsize="10,20" path="m5787,958l5797,958,5797,938,5787,938,5787,958xe" filled="true" fillcolor="#000000" stroked="false">
                <v:path arrowok="t"/>
                <v:fill type="solid"/>
              </v:shape>
            </v:group>
            <v:group style="position:absolute;left:5787;top:958;width:10;height:20" coordorigin="5787,958" coordsize="10,20">
              <v:shape style="position:absolute;left:5787;top:958;width:10;height:20" coordorigin="5787,958" coordsize="10,20" path="m5787,977l5797,977,5797,958,5787,958,5787,977xe" filled="true" fillcolor="#000000" stroked="false">
                <v:path arrowok="t"/>
                <v:fill type="solid"/>
              </v:shape>
            </v:group>
            <v:group style="position:absolute;left:5787;top:977;width:10;height:20" coordorigin="5787,977" coordsize="10,20">
              <v:shape style="position:absolute;left:5787;top:977;width:10;height:20" coordorigin="5787,977" coordsize="10,20" path="m5787,996l5797,996,5797,977,5787,977,5787,996xe" filled="true" fillcolor="#000000" stroked="false">
                <v:path arrowok="t"/>
                <v:fill type="solid"/>
              </v:shape>
            </v:group>
            <v:group style="position:absolute;left:5787;top:996;width:10;height:20" coordorigin="5787,996" coordsize="10,20">
              <v:shape style="position:absolute;left:5787;top:996;width:10;height:20" coordorigin="5787,996" coordsize="10,20" path="m5787,1015l5797,1015,5797,996,5787,996,5787,1015xe" filled="true" fillcolor="#000000" stroked="false">
                <v:path arrowok="t"/>
                <v:fill type="solid"/>
              </v:shape>
            </v:group>
            <v:group style="position:absolute;left:5787;top:1015;width:10;height:20" coordorigin="5787,1015" coordsize="10,20">
              <v:shape style="position:absolute;left:5787;top:1015;width:10;height:20" coordorigin="5787,1015" coordsize="10,20" path="m5787,1034l5797,1034,5797,1015,5787,1015,5787,1034xe" filled="true" fillcolor="#000000" stroked="false">
                <v:path arrowok="t"/>
                <v:fill type="solid"/>
              </v:shape>
            </v:group>
            <v:group style="position:absolute;left:5787;top:1034;width:10;height:20" coordorigin="5787,1034" coordsize="10,20">
              <v:shape style="position:absolute;left:5787;top:1034;width:10;height:20" coordorigin="5787,1034" coordsize="10,20" path="m5787,1054l5797,1054,5797,1034,5787,1034,5787,1054xe" filled="true" fillcolor="#000000" stroked="false">
                <v:path arrowok="t"/>
                <v:fill type="solid"/>
              </v:shape>
            </v:group>
            <v:group style="position:absolute;left:5787;top:1054;width:10;height:20" coordorigin="5787,1054" coordsize="10,20">
              <v:shape style="position:absolute;left:5787;top:1054;width:10;height:20" coordorigin="5787,1054" coordsize="10,20" path="m5787,1073l5797,1073,5797,1054,5787,1054,5787,1073xe" filled="true" fillcolor="#000000" stroked="false">
                <v:path arrowok="t"/>
                <v:fill type="solid"/>
              </v:shape>
            </v:group>
            <v:group style="position:absolute;left:5787;top:1073;width:10;height:20" coordorigin="5787,1073" coordsize="10,20">
              <v:shape style="position:absolute;left:5787;top:1073;width:10;height:20" coordorigin="5787,1073" coordsize="10,20" path="m5787,1092l5797,1092,5797,1073,5787,1073,5787,1092xe" filled="true" fillcolor="#000000" stroked="false">
                <v:path arrowok="t"/>
                <v:fill type="solid"/>
              </v:shape>
            </v:group>
            <v:group style="position:absolute;left:5787;top:1092;width:10;height:20" coordorigin="5787,1092" coordsize="10,20">
              <v:shape style="position:absolute;left:5787;top:1092;width:10;height:20" coordorigin="5787,1092" coordsize="10,20" path="m5787,1111l5797,1111,5797,1092,5787,1092,5787,1111xe" filled="true" fillcolor="#000000" stroked="false">
                <v:path arrowok="t"/>
                <v:fill type="solid"/>
              </v:shape>
            </v:group>
            <v:group style="position:absolute;left:5787;top:1111;width:10;height:20" coordorigin="5787,1111" coordsize="10,20">
              <v:shape style="position:absolute;left:5787;top:1111;width:10;height:20" coordorigin="5787,1111" coordsize="10,20" path="m5787,1130l5797,1130,5797,1111,5787,1111,5787,1130xe" filled="true" fillcolor="#000000" stroked="false">
                <v:path arrowok="t"/>
                <v:fill type="solid"/>
              </v:shape>
            </v:group>
            <v:group style="position:absolute;left:5787;top:1130;width:10;height:20" coordorigin="5787,1130" coordsize="10,20">
              <v:shape style="position:absolute;left:5787;top:1130;width:10;height:20" coordorigin="5787,1130" coordsize="10,20" path="m5787,1150l5797,1150,5797,1130,5787,1130,5787,1150xe" filled="true" fillcolor="#000000" stroked="false">
                <v:path arrowok="t"/>
                <v:fill type="solid"/>
              </v:shape>
            </v:group>
            <v:group style="position:absolute;left:5787;top:1150;width:10;height:20" coordorigin="5787,1150" coordsize="10,20">
              <v:shape style="position:absolute;left:5787;top:1150;width:10;height:20" coordorigin="5787,1150" coordsize="10,20" path="m5787,1169l5797,1169,5797,1150,5787,1150,5787,1169xe" filled="true" fillcolor="#000000" stroked="false">
                <v:path arrowok="t"/>
                <v:fill type="solid"/>
              </v:shape>
            </v:group>
            <v:group style="position:absolute;left:5787;top:1169;width:10;height:20" coordorigin="5787,1169" coordsize="10,20">
              <v:shape style="position:absolute;left:5787;top:1169;width:10;height:20" coordorigin="5787,1169" coordsize="10,20" path="m5787,1188l5797,1188,5797,1169,5787,1169,5787,1188xe" filled="true" fillcolor="#000000" stroked="false">
                <v:path arrowok="t"/>
                <v:fill type="solid"/>
              </v:shape>
            </v:group>
            <v:group style="position:absolute;left:5787;top:1188;width:10;height:20" coordorigin="5787,1188" coordsize="10,20">
              <v:shape style="position:absolute;left:5787;top:1188;width:10;height:20" coordorigin="5787,1188" coordsize="10,20" path="m5787,1207l5797,1207,5797,1188,5787,1188,5787,1207xe" filled="true" fillcolor="#000000" stroked="false">
                <v:path arrowok="t"/>
                <v:fill type="solid"/>
              </v:shape>
            </v:group>
            <v:group style="position:absolute;left:5787;top:1212;width:10;height:2" coordorigin="5787,1212" coordsize="10,2">
              <v:shape style="position:absolute;left:5787;top:1212;width:10;height:2" coordorigin="5787,1212" coordsize="10,0" path="m5787,1212l5797,1212e" filled="false" stroked="true" strokeweight=".47998pt" strokecolor="#000000">
                <v:path arrowok="t"/>
              </v:shape>
            </v:group>
            <v:group style="position:absolute;left:6731;top:823;width:10;height:20" coordorigin="6731,823" coordsize="10,20">
              <v:shape style="position:absolute;left:6731;top:823;width:10;height:20" coordorigin="6731,823" coordsize="10,20" path="m6731,842l6741,842,6741,823,6731,823,6731,842xe" filled="true" fillcolor="#000000" stroked="false">
                <v:path arrowok="t"/>
                <v:fill type="solid"/>
              </v:shape>
            </v:group>
            <v:group style="position:absolute;left:6731;top:842;width:10;height:20" coordorigin="6731,842" coordsize="10,20">
              <v:shape style="position:absolute;left:6731;top:842;width:10;height:20" coordorigin="6731,842" coordsize="10,20" path="m6731,862l6741,862,6741,842,6731,842,6731,862xe" filled="true" fillcolor="#000000" stroked="false">
                <v:path arrowok="t"/>
                <v:fill type="solid"/>
              </v:shape>
            </v:group>
            <v:group style="position:absolute;left:6731;top:862;width:10;height:20" coordorigin="6731,862" coordsize="10,20">
              <v:shape style="position:absolute;left:6731;top:862;width:10;height:20" coordorigin="6731,862" coordsize="10,20" path="m6731,881l6741,881,6741,862,6731,862,6731,881xe" filled="true" fillcolor="#000000" stroked="false">
                <v:path arrowok="t"/>
                <v:fill type="solid"/>
              </v:shape>
            </v:group>
            <v:group style="position:absolute;left:6731;top:881;width:10;height:20" coordorigin="6731,881" coordsize="10,20">
              <v:shape style="position:absolute;left:6731;top:881;width:10;height:20" coordorigin="6731,881" coordsize="10,20" path="m6731,900l6741,900,6741,881,6731,881,6731,900xe" filled="true" fillcolor="#000000" stroked="false">
                <v:path arrowok="t"/>
                <v:fill type="solid"/>
              </v:shape>
            </v:group>
            <v:group style="position:absolute;left:6731;top:900;width:10;height:20" coordorigin="6731,900" coordsize="10,20">
              <v:shape style="position:absolute;left:6731;top:900;width:10;height:20" coordorigin="6731,900" coordsize="10,20" path="m6731,919l6741,919,6741,900,6731,900,6731,919xe" filled="true" fillcolor="#000000" stroked="false">
                <v:path arrowok="t"/>
                <v:fill type="solid"/>
              </v:shape>
            </v:group>
            <v:group style="position:absolute;left:6731;top:919;width:10;height:20" coordorigin="6731,919" coordsize="10,20">
              <v:shape style="position:absolute;left:6731;top:919;width:10;height:20" coordorigin="6731,919" coordsize="10,20" path="m6731,938l6741,938,6741,919,6731,919,6731,938xe" filled="true" fillcolor="#000000" stroked="false">
                <v:path arrowok="t"/>
                <v:fill type="solid"/>
              </v:shape>
            </v:group>
            <v:group style="position:absolute;left:6731;top:938;width:10;height:20" coordorigin="6731,938" coordsize="10,20">
              <v:shape style="position:absolute;left:6731;top:938;width:10;height:20" coordorigin="6731,938" coordsize="10,20" path="m6731,958l6741,958,6741,938,6731,938,6731,958xe" filled="true" fillcolor="#000000" stroked="false">
                <v:path arrowok="t"/>
                <v:fill type="solid"/>
              </v:shape>
            </v:group>
            <v:group style="position:absolute;left:6731;top:958;width:10;height:20" coordorigin="6731,958" coordsize="10,20">
              <v:shape style="position:absolute;left:6731;top:958;width:10;height:20" coordorigin="6731,958" coordsize="10,20" path="m6731,977l6741,977,6741,958,6731,958,6731,977xe" filled="true" fillcolor="#000000" stroked="false">
                <v:path arrowok="t"/>
                <v:fill type="solid"/>
              </v:shape>
            </v:group>
            <v:group style="position:absolute;left:6731;top:977;width:10;height:20" coordorigin="6731,977" coordsize="10,20">
              <v:shape style="position:absolute;left:6731;top:977;width:10;height:20" coordorigin="6731,977" coordsize="10,20" path="m6731,996l6741,996,6741,977,6731,977,6731,996xe" filled="true" fillcolor="#000000" stroked="false">
                <v:path arrowok="t"/>
                <v:fill type="solid"/>
              </v:shape>
            </v:group>
            <v:group style="position:absolute;left:6731;top:996;width:10;height:20" coordorigin="6731,996" coordsize="10,20">
              <v:shape style="position:absolute;left:6731;top:996;width:10;height:20" coordorigin="6731,996" coordsize="10,20" path="m6731,1015l6741,1015,6741,996,6731,996,6731,1015xe" filled="true" fillcolor="#000000" stroked="false">
                <v:path arrowok="t"/>
                <v:fill type="solid"/>
              </v:shape>
            </v:group>
            <v:group style="position:absolute;left:6731;top:1015;width:10;height:20" coordorigin="6731,1015" coordsize="10,20">
              <v:shape style="position:absolute;left:6731;top:1015;width:10;height:20" coordorigin="6731,1015" coordsize="10,20" path="m6731,1034l6741,1034,6741,1015,6731,1015,6731,1034xe" filled="true" fillcolor="#000000" stroked="false">
                <v:path arrowok="t"/>
                <v:fill type="solid"/>
              </v:shape>
            </v:group>
            <v:group style="position:absolute;left:6731;top:1034;width:10;height:20" coordorigin="6731,1034" coordsize="10,20">
              <v:shape style="position:absolute;left:6731;top:1034;width:10;height:20" coordorigin="6731,1034" coordsize="10,20" path="m6731,1054l6741,1054,6741,1034,6731,1034,6731,1054xe" filled="true" fillcolor="#000000" stroked="false">
                <v:path arrowok="t"/>
                <v:fill type="solid"/>
              </v:shape>
            </v:group>
            <v:group style="position:absolute;left:6731;top:1054;width:10;height:20" coordorigin="6731,1054" coordsize="10,20">
              <v:shape style="position:absolute;left:6731;top:1054;width:10;height:20" coordorigin="6731,1054" coordsize="10,20" path="m6731,1073l6741,1073,6741,1054,6731,1054,6731,1073xe" filled="true" fillcolor="#000000" stroked="false">
                <v:path arrowok="t"/>
                <v:fill type="solid"/>
              </v:shape>
            </v:group>
            <v:group style="position:absolute;left:6731;top:1073;width:10;height:20" coordorigin="6731,1073" coordsize="10,20">
              <v:shape style="position:absolute;left:6731;top:1073;width:10;height:20" coordorigin="6731,1073" coordsize="10,20" path="m6731,1092l6741,1092,6741,1073,6731,1073,6731,1092xe" filled="true" fillcolor="#000000" stroked="false">
                <v:path arrowok="t"/>
                <v:fill type="solid"/>
              </v:shape>
            </v:group>
            <v:group style="position:absolute;left:6731;top:1092;width:10;height:20" coordorigin="6731,1092" coordsize="10,20">
              <v:shape style="position:absolute;left:6731;top:1092;width:10;height:20" coordorigin="6731,1092" coordsize="10,20" path="m6731,1111l6741,1111,6741,1092,6731,1092,6731,1111xe" filled="true" fillcolor="#000000" stroked="false">
                <v:path arrowok="t"/>
                <v:fill type="solid"/>
              </v:shape>
            </v:group>
            <v:group style="position:absolute;left:6731;top:1111;width:10;height:20" coordorigin="6731,1111" coordsize="10,20">
              <v:shape style="position:absolute;left:6731;top:1111;width:10;height:20" coordorigin="6731,1111" coordsize="10,20" path="m6731,1130l6741,1130,6741,1111,6731,1111,6731,1130xe" filled="true" fillcolor="#000000" stroked="false">
                <v:path arrowok="t"/>
                <v:fill type="solid"/>
              </v:shape>
            </v:group>
            <v:group style="position:absolute;left:6731;top:1130;width:10;height:20" coordorigin="6731,1130" coordsize="10,20">
              <v:shape style="position:absolute;left:6731;top:1130;width:10;height:20" coordorigin="6731,1130" coordsize="10,20" path="m6731,1150l6741,1150,6741,1130,6731,1130,6731,1150xe" filled="true" fillcolor="#000000" stroked="false">
                <v:path arrowok="t"/>
                <v:fill type="solid"/>
              </v:shape>
            </v:group>
            <v:group style="position:absolute;left:6731;top:1150;width:10;height:20" coordorigin="6731,1150" coordsize="10,20">
              <v:shape style="position:absolute;left:6731;top:1150;width:10;height:20" coordorigin="6731,1150" coordsize="10,20" path="m6731,1169l6741,1169,6741,1150,6731,1150,6731,1169xe" filled="true" fillcolor="#000000" stroked="false">
                <v:path arrowok="t"/>
                <v:fill type="solid"/>
              </v:shape>
            </v:group>
            <v:group style="position:absolute;left:6731;top:1169;width:10;height:20" coordorigin="6731,1169" coordsize="10,20">
              <v:shape style="position:absolute;left:6731;top:1169;width:10;height:20" coordorigin="6731,1169" coordsize="10,20" path="m6731,1188l6741,1188,6741,1169,6731,1169,6731,1188xe" filled="true" fillcolor="#000000" stroked="false">
                <v:path arrowok="t"/>
                <v:fill type="solid"/>
              </v:shape>
            </v:group>
            <v:group style="position:absolute;left:6731;top:1188;width:10;height:20" coordorigin="6731,1188" coordsize="10,20">
              <v:shape style="position:absolute;left:6731;top:1188;width:10;height:20" coordorigin="6731,1188" coordsize="10,20" path="m6731,1207l6741,1207,6741,1188,6731,1188,6731,1207xe" filled="true" fillcolor="#000000" stroked="false">
                <v:path arrowok="t"/>
                <v:fill type="solid"/>
              </v:shape>
            </v:group>
            <v:group style="position:absolute;left:6731;top:1212;width:10;height:2" coordorigin="6731,1212" coordsize="10,2">
              <v:shape style="position:absolute;left:6731;top:1212;width:10;height:2" coordorigin="6731,1212" coordsize="10,0" path="m6731,1212l6741,1212e" filled="false" stroked="true" strokeweight=".47998pt" strokecolor="#000000">
                <v:path arrowok="t"/>
              </v:shape>
            </v:group>
            <v:group style="position:absolute;left:8766;top:823;width:10;height:20" coordorigin="8766,823" coordsize="10,20">
              <v:shape style="position:absolute;left:8766;top:823;width:10;height:20" coordorigin="8766,823" coordsize="10,20" path="m8766,842l8776,842,8776,823,8766,823,8766,842xe" filled="true" fillcolor="#000000" stroked="false">
                <v:path arrowok="t"/>
                <v:fill type="solid"/>
              </v:shape>
            </v:group>
            <v:group style="position:absolute;left:8766;top:842;width:10;height:20" coordorigin="8766,842" coordsize="10,20">
              <v:shape style="position:absolute;left:8766;top:842;width:10;height:20" coordorigin="8766,842" coordsize="10,20" path="m8766,862l8776,862,8776,842,8766,842,8766,862xe" filled="true" fillcolor="#000000" stroked="false">
                <v:path arrowok="t"/>
                <v:fill type="solid"/>
              </v:shape>
            </v:group>
            <v:group style="position:absolute;left:8766;top:862;width:10;height:20" coordorigin="8766,862" coordsize="10,20">
              <v:shape style="position:absolute;left:8766;top:862;width:10;height:20" coordorigin="8766,862" coordsize="10,20" path="m8766,881l8776,881,8776,862,8766,862,8766,881xe" filled="true" fillcolor="#000000" stroked="false">
                <v:path arrowok="t"/>
                <v:fill type="solid"/>
              </v:shape>
            </v:group>
            <v:group style="position:absolute;left:8766;top:881;width:10;height:20" coordorigin="8766,881" coordsize="10,20">
              <v:shape style="position:absolute;left:8766;top:881;width:10;height:20" coordorigin="8766,881" coordsize="10,20" path="m8766,900l8776,900,8776,881,8766,881,8766,900xe" filled="true" fillcolor="#000000" stroked="false">
                <v:path arrowok="t"/>
                <v:fill type="solid"/>
              </v:shape>
            </v:group>
            <v:group style="position:absolute;left:8766;top:900;width:10;height:20" coordorigin="8766,900" coordsize="10,20">
              <v:shape style="position:absolute;left:8766;top:900;width:10;height:20" coordorigin="8766,900" coordsize="10,20" path="m8766,919l8776,919,8776,900,8766,900,8766,919xe" filled="true" fillcolor="#000000" stroked="false">
                <v:path arrowok="t"/>
                <v:fill type="solid"/>
              </v:shape>
            </v:group>
            <v:group style="position:absolute;left:8766;top:919;width:10;height:20" coordorigin="8766,919" coordsize="10,20">
              <v:shape style="position:absolute;left:8766;top:919;width:10;height:20" coordorigin="8766,919" coordsize="10,20" path="m8766,938l8776,938,8776,919,8766,919,8766,938xe" filled="true" fillcolor="#000000" stroked="false">
                <v:path arrowok="t"/>
                <v:fill type="solid"/>
              </v:shape>
            </v:group>
            <v:group style="position:absolute;left:8766;top:938;width:10;height:20" coordorigin="8766,938" coordsize="10,20">
              <v:shape style="position:absolute;left:8766;top:938;width:10;height:20" coordorigin="8766,938" coordsize="10,20" path="m8766,958l8776,958,8776,938,8766,938,8766,958xe" filled="true" fillcolor="#000000" stroked="false">
                <v:path arrowok="t"/>
                <v:fill type="solid"/>
              </v:shape>
            </v:group>
            <v:group style="position:absolute;left:8766;top:958;width:10;height:20" coordorigin="8766,958" coordsize="10,20">
              <v:shape style="position:absolute;left:8766;top:958;width:10;height:20" coordorigin="8766,958" coordsize="10,20" path="m8766,977l8776,977,8776,958,8766,958,8766,977xe" filled="true" fillcolor="#000000" stroked="false">
                <v:path arrowok="t"/>
                <v:fill type="solid"/>
              </v:shape>
            </v:group>
            <v:group style="position:absolute;left:8766;top:977;width:10;height:20" coordorigin="8766,977" coordsize="10,20">
              <v:shape style="position:absolute;left:8766;top:977;width:10;height:20" coordorigin="8766,977" coordsize="10,20" path="m8766,996l8776,996,8776,977,8766,977,8766,996xe" filled="true" fillcolor="#000000" stroked="false">
                <v:path arrowok="t"/>
                <v:fill type="solid"/>
              </v:shape>
            </v:group>
            <v:group style="position:absolute;left:8766;top:996;width:10;height:20" coordorigin="8766,996" coordsize="10,20">
              <v:shape style="position:absolute;left:8766;top:996;width:10;height:20" coordorigin="8766,996" coordsize="10,20" path="m8766,1015l8776,1015,8776,996,8766,996,8766,1015xe" filled="true" fillcolor="#000000" stroked="false">
                <v:path arrowok="t"/>
                <v:fill type="solid"/>
              </v:shape>
            </v:group>
            <v:group style="position:absolute;left:8766;top:1015;width:10;height:20" coordorigin="8766,1015" coordsize="10,20">
              <v:shape style="position:absolute;left:8766;top:1015;width:10;height:20" coordorigin="8766,1015" coordsize="10,20" path="m8766,1034l8776,1034,8776,1015,8766,1015,8766,1034xe" filled="true" fillcolor="#000000" stroked="false">
                <v:path arrowok="t"/>
                <v:fill type="solid"/>
              </v:shape>
            </v:group>
            <v:group style="position:absolute;left:8766;top:1034;width:10;height:20" coordorigin="8766,1034" coordsize="10,20">
              <v:shape style="position:absolute;left:8766;top:1034;width:10;height:20" coordorigin="8766,1034" coordsize="10,20" path="m8766,1054l8776,1054,8776,1034,8766,1034,8766,1054xe" filled="true" fillcolor="#000000" stroked="false">
                <v:path arrowok="t"/>
                <v:fill type="solid"/>
              </v:shape>
            </v:group>
            <v:group style="position:absolute;left:8766;top:1054;width:10;height:20" coordorigin="8766,1054" coordsize="10,20">
              <v:shape style="position:absolute;left:8766;top:1054;width:10;height:20" coordorigin="8766,1054" coordsize="10,20" path="m8766,1073l8776,1073,8776,1054,8766,1054,8766,1073xe" filled="true" fillcolor="#000000" stroked="false">
                <v:path arrowok="t"/>
                <v:fill type="solid"/>
              </v:shape>
            </v:group>
            <v:group style="position:absolute;left:8766;top:1073;width:10;height:20" coordorigin="8766,1073" coordsize="10,20">
              <v:shape style="position:absolute;left:8766;top:1073;width:10;height:20" coordorigin="8766,1073" coordsize="10,20" path="m8766,1092l8776,1092,8776,1073,8766,1073,8766,1092xe" filled="true" fillcolor="#000000" stroked="false">
                <v:path arrowok="t"/>
                <v:fill type="solid"/>
              </v:shape>
            </v:group>
            <v:group style="position:absolute;left:8766;top:1092;width:10;height:20" coordorigin="8766,1092" coordsize="10,20">
              <v:shape style="position:absolute;left:8766;top:1092;width:10;height:20" coordorigin="8766,1092" coordsize="10,20" path="m8766,1111l8776,1111,8776,1092,8766,1092,8766,1111xe" filled="true" fillcolor="#000000" stroked="false">
                <v:path arrowok="t"/>
                <v:fill type="solid"/>
              </v:shape>
            </v:group>
            <v:group style="position:absolute;left:8766;top:1111;width:10;height:20" coordorigin="8766,1111" coordsize="10,20">
              <v:shape style="position:absolute;left:8766;top:1111;width:10;height:20" coordorigin="8766,1111" coordsize="10,20" path="m8766,1130l8776,1130,8776,1111,8766,1111,8766,1130xe" filled="true" fillcolor="#000000" stroked="false">
                <v:path arrowok="t"/>
                <v:fill type="solid"/>
              </v:shape>
            </v:group>
            <v:group style="position:absolute;left:8766;top:1130;width:10;height:20" coordorigin="8766,1130" coordsize="10,20">
              <v:shape style="position:absolute;left:8766;top:1130;width:10;height:20" coordorigin="8766,1130" coordsize="10,20" path="m8766,1150l8776,1150,8776,1130,8766,1130,8766,1150xe" filled="true" fillcolor="#000000" stroked="false">
                <v:path arrowok="t"/>
                <v:fill type="solid"/>
              </v:shape>
            </v:group>
            <v:group style="position:absolute;left:8766;top:1150;width:10;height:20" coordorigin="8766,1150" coordsize="10,20">
              <v:shape style="position:absolute;left:8766;top:1150;width:10;height:20" coordorigin="8766,1150" coordsize="10,20" path="m8766,1169l8776,1169,8776,1150,8766,1150,8766,1169xe" filled="true" fillcolor="#000000" stroked="false">
                <v:path arrowok="t"/>
                <v:fill type="solid"/>
              </v:shape>
            </v:group>
            <v:group style="position:absolute;left:8766;top:1169;width:10;height:20" coordorigin="8766,1169" coordsize="10,20">
              <v:shape style="position:absolute;left:8766;top:1169;width:10;height:20" coordorigin="8766,1169" coordsize="10,20" path="m8766,1188l8776,1188,8776,1169,8766,1169,8766,1188xe" filled="true" fillcolor="#000000" stroked="false">
                <v:path arrowok="t"/>
                <v:fill type="solid"/>
              </v:shape>
            </v:group>
            <v:group style="position:absolute;left:8766;top:1188;width:10;height:20" coordorigin="8766,1188" coordsize="10,20">
              <v:shape style="position:absolute;left:8766;top:1188;width:10;height:20" coordorigin="8766,1188" coordsize="10,20" path="m8766,1207l8776,1207,8776,1188,8766,1188,8766,1207xe" filled="true" fillcolor="#000000" stroked="false">
                <v:path arrowok="t"/>
                <v:fill type="solid"/>
              </v:shape>
            </v:group>
            <v:group style="position:absolute;left:8766;top:1212;width:10;height:2" coordorigin="8766,1212" coordsize="10,2">
              <v:shape style="position:absolute;left:8766;top:1212;width:10;height:2" coordorigin="8766,1212" coordsize="10,0" path="m8766,1212l8776,1212e" filled="false" stroked="true" strokeweight=".47998pt" strokecolor="#000000">
                <v:path arrowok="t"/>
              </v:shape>
            </v:group>
            <v:group style="position:absolute;left:3754;top:1222;width:10;height:2" coordorigin="3754,1222" coordsize="10,2">
              <v:shape style="position:absolute;left:3754;top:1222;width:10;height:2" coordorigin="3754,1222" coordsize="10,0" path="m3754,1222l3764,1222e" filled="false" stroked="true" strokeweight=".47998pt" strokecolor="#000000">
                <v:path arrowok="t"/>
              </v:shape>
            </v:group>
            <v:group style="position:absolute;left:4887;top:1222;width:10;height:2" coordorigin="4887,1222" coordsize="10,2">
              <v:shape style="position:absolute;left:4887;top:1222;width:10;height:2" coordorigin="4887,1222" coordsize="10,0" path="m4887,1222l4897,1222e" filled="false" stroked="true" strokeweight=".47998pt" strokecolor="#000000">
                <v:path arrowok="t"/>
              </v:shape>
              <v:shape style="position:absolute;left:3764;top:1217;width:2024;height:10" type="#_x0000_t75" stroked="false">
                <v:imagedata r:id="rId237" o:title=""/>
              </v:shape>
            </v:group>
            <v:group style="position:absolute;left:5787;top:1222;width:10;height:2" coordorigin="5787,1222" coordsize="10,2">
              <v:shape style="position:absolute;left:5787;top:1222;width:10;height:2" coordorigin="5787,1222" coordsize="10,0" path="m5787,1222l5797,1222e" filled="false" stroked="true" strokeweight=".47998pt" strokecolor="#000000">
                <v:path arrowok="t"/>
              </v:shape>
            </v:group>
            <v:group style="position:absolute;left:6731;top:1222;width:10;height:2" coordorigin="6731,1222" coordsize="10,2">
              <v:shape style="position:absolute;left:6731;top:1222;width:10;height:2" coordorigin="6731,1222" coordsize="10,0" path="m6731,1222l6741,1222e" filled="false" stroked="true" strokeweight=".47998pt" strokecolor="#000000">
                <v:path arrowok="t"/>
              </v:shape>
              <v:shape style="position:absolute;left:6741;top:1217;width:1126;height:10" type="#_x0000_t75" stroked="false">
                <v:imagedata r:id="rId240" o:title=""/>
              </v:shape>
              <v:shape style="position:absolute;left:7861;top:1217;width:905;height:10" type="#_x0000_t75" stroked="false">
                <v:imagedata r:id="rId241" o:title=""/>
              </v:shape>
            </v:group>
            <v:group style="position:absolute;left:8766;top:1222;width:10;height:2" coordorigin="8766,1222" coordsize="10,2">
              <v:shape style="position:absolute;left:8766;top:1222;width:10;height:2" coordorigin="8766,1222" coordsize="10,0" path="m8766,1222l8776,1222e" filled="false" stroked="true" strokeweight=".47998pt" strokecolor="#000000">
                <v:path arrowok="t"/>
              </v:shape>
            </v:group>
            <v:group style="position:absolute;left:3754;top:1226;width:10;height:20" coordorigin="3754,1226" coordsize="10,20">
              <v:shape style="position:absolute;left:3754;top:1226;width:10;height:20" coordorigin="3754,1226" coordsize="10,20" path="m3754,1246l3764,1246,3764,1226,3754,1226,3754,1246xe" filled="true" fillcolor="#000000" stroked="false">
                <v:path arrowok="t"/>
                <v:fill type="solid"/>
              </v:shape>
            </v:group>
            <v:group style="position:absolute;left:3754;top:1246;width:10;height:20" coordorigin="3754,1246" coordsize="10,20">
              <v:shape style="position:absolute;left:3754;top:1246;width:10;height:20" coordorigin="3754,1246" coordsize="10,20" path="m3754,1265l3764,1265,3764,1246,3754,1246,3754,1265xe" filled="true" fillcolor="#000000" stroked="false">
                <v:path arrowok="t"/>
                <v:fill type="solid"/>
              </v:shape>
            </v:group>
            <v:group style="position:absolute;left:3754;top:1265;width:10;height:20" coordorigin="3754,1265" coordsize="10,20">
              <v:shape style="position:absolute;left:3754;top:1265;width:10;height:20" coordorigin="3754,1265" coordsize="10,20" path="m3754,1284l3764,1284,3764,1265,3754,1265,3754,1284xe" filled="true" fillcolor="#000000" stroked="false">
                <v:path arrowok="t"/>
                <v:fill type="solid"/>
              </v:shape>
            </v:group>
            <v:group style="position:absolute;left:3754;top:1284;width:10;height:20" coordorigin="3754,1284" coordsize="10,20">
              <v:shape style="position:absolute;left:3754;top:1284;width:10;height:20" coordorigin="3754,1284" coordsize="10,20" path="m3754,1303l3764,1303,3764,1284,3754,1284,3754,1303xe" filled="true" fillcolor="#000000" stroked="false">
                <v:path arrowok="t"/>
                <v:fill type="solid"/>
              </v:shape>
            </v:group>
            <v:group style="position:absolute;left:3754;top:1303;width:10;height:20" coordorigin="3754,1303" coordsize="10,20">
              <v:shape style="position:absolute;left:3754;top:1303;width:10;height:20" coordorigin="3754,1303" coordsize="10,20" path="m3754,1322l3764,1322,3764,1303,3754,1303,3754,1322xe" filled="true" fillcolor="#000000" stroked="false">
                <v:path arrowok="t"/>
                <v:fill type="solid"/>
              </v:shape>
            </v:group>
            <v:group style="position:absolute;left:3754;top:1322;width:10;height:20" coordorigin="3754,1322" coordsize="10,20">
              <v:shape style="position:absolute;left:3754;top:1322;width:10;height:20" coordorigin="3754,1322" coordsize="10,20" path="m3754,1342l3764,1342,3764,1322,3754,1322,3754,1342xe" filled="true" fillcolor="#000000" stroked="false">
                <v:path arrowok="t"/>
                <v:fill type="solid"/>
              </v:shape>
            </v:group>
            <v:group style="position:absolute;left:3754;top:1342;width:10;height:20" coordorigin="3754,1342" coordsize="10,20">
              <v:shape style="position:absolute;left:3754;top:1342;width:10;height:20" coordorigin="3754,1342" coordsize="10,20" path="m3754,1361l3764,1361,3764,1342,3754,1342,3754,1361xe" filled="true" fillcolor="#000000" stroked="false">
                <v:path arrowok="t"/>
                <v:fill type="solid"/>
              </v:shape>
            </v:group>
            <v:group style="position:absolute;left:3754;top:1361;width:10;height:20" coordorigin="3754,1361" coordsize="10,20">
              <v:shape style="position:absolute;left:3754;top:1361;width:10;height:20" coordorigin="3754,1361" coordsize="10,20" path="m3754,1380l3764,1380,3764,1361,3754,1361,3754,1380xe" filled="true" fillcolor="#000000" stroked="false">
                <v:path arrowok="t"/>
                <v:fill type="solid"/>
              </v:shape>
            </v:group>
            <v:group style="position:absolute;left:3754;top:1380;width:10;height:20" coordorigin="3754,1380" coordsize="10,20">
              <v:shape style="position:absolute;left:3754;top:1380;width:10;height:20" coordorigin="3754,1380" coordsize="10,20" path="m3754,1399l3764,1399,3764,1380,3754,1380,3754,1399xe" filled="true" fillcolor="#000000" stroked="false">
                <v:path arrowok="t"/>
                <v:fill type="solid"/>
              </v:shape>
            </v:group>
            <v:group style="position:absolute;left:3754;top:1399;width:10;height:20" coordorigin="3754,1399" coordsize="10,20">
              <v:shape style="position:absolute;left:3754;top:1399;width:10;height:20" coordorigin="3754,1399" coordsize="10,20" path="m3754,1418l3764,1418,3764,1399,3754,1399,3754,1418xe" filled="true" fillcolor="#000000" stroked="false">
                <v:path arrowok="t"/>
                <v:fill type="solid"/>
              </v:shape>
            </v:group>
            <v:group style="position:absolute;left:3754;top:1418;width:10;height:20" coordorigin="3754,1418" coordsize="10,20">
              <v:shape style="position:absolute;left:3754;top:1418;width:10;height:20" coordorigin="3754,1418" coordsize="10,20" path="m3754,1438l3764,1438,3764,1418,3754,1418,3754,1438xe" filled="true" fillcolor="#000000" stroked="false">
                <v:path arrowok="t"/>
                <v:fill type="solid"/>
              </v:shape>
            </v:group>
            <v:group style="position:absolute;left:3754;top:1438;width:10;height:20" coordorigin="3754,1438" coordsize="10,20">
              <v:shape style="position:absolute;left:3754;top:1438;width:10;height:20" coordorigin="3754,1438" coordsize="10,20" path="m3754,1457l3764,1457,3764,1438,3754,1438,3754,1457xe" filled="true" fillcolor="#000000" stroked="false">
                <v:path arrowok="t"/>
                <v:fill type="solid"/>
              </v:shape>
            </v:group>
            <v:group style="position:absolute;left:3754;top:1457;width:10;height:20" coordorigin="3754,1457" coordsize="10,20">
              <v:shape style="position:absolute;left:3754;top:1457;width:10;height:20" coordorigin="3754,1457" coordsize="10,20" path="m3754,1476l3764,1476,3764,1457,3754,1457,3754,1476xe" filled="true" fillcolor="#000000" stroked="false">
                <v:path arrowok="t"/>
                <v:fill type="solid"/>
              </v:shape>
            </v:group>
            <v:group style="position:absolute;left:3754;top:1476;width:10;height:20" coordorigin="3754,1476" coordsize="10,20">
              <v:shape style="position:absolute;left:3754;top:1476;width:10;height:20" coordorigin="3754,1476" coordsize="10,20" path="m3754,1495l3764,1495,3764,1476,3754,1476,3754,1495xe" filled="true" fillcolor="#000000" stroked="false">
                <v:path arrowok="t"/>
                <v:fill type="solid"/>
              </v:shape>
            </v:group>
            <v:group style="position:absolute;left:3754;top:1495;width:10;height:20" coordorigin="3754,1495" coordsize="10,20">
              <v:shape style="position:absolute;left:3754;top:1495;width:10;height:20" coordorigin="3754,1495" coordsize="10,20" path="m3754,1514l3764,1514,3764,1495,3754,1495,3754,1514xe" filled="true" fillcolor="#000000" stroked="false">
                <v:path arrowok="t"/>
                <v:fill type="solid"/>
              </v:shape>
            </v:group>
            <v:group style="position:absolute;left:3754;top:1514;width:10;height:20" coordorigin="3754,1514" coordsize="10,20">
              <v:shape style="position:absolute;left:3754;top:1514;width:10;height:20" coordorigin="3754,1514" coordsize="10,20" path="m3754,1534l3764,1534,3764,1514,3754,1514,3754,1534xe" filled="true" fillcolor="#000000" stroked="false">
                <v:path arrowok="t"/>
                <v:fill type="solid"/>
              </v:shape>
            </v:group>
            <v:group style="position:absolute;left:3754;top:1534;width:10;height:20" coordorigin="3754,1534" coordsize="10,20">
              <v:shape style="position:absolute;left:3754;top:1534;width:10;height:20" coordorigin="3754,1534" coordsize="10,20" path="m3754,1553l3764,1553,3764,1534,3754,1534,3754,1553xe" filled="true" fillcolor="#000000" stroked="false">
                <v:path arrowok="t"/>
                <v:fill type="solid"/>
              </v:shape>
            </v:group>
            <v:group style="position:absolute;left:3754;top:1553;width:10;height:20" coordorigin="3754,1553" coordsize="10,20">
              <v:shape style="position:absolute;left:3754;top:1553;width:10;height:20" coordorigin="3754,1553" coordsize="10,20" path="m3754,1572l3764,1572,3764,1553,3754,1553,3754,1572xe" filled="true" fillcolor="#000000" stroked="false">
                <v:path arrowok="t"/>
                <v:fill type="solid"/>
              </v:shape>
            </v:group>
            <v:group style="position:absolute;left:3754;top:1572;width:10;height:20" coordorigin="3754,1572" coordsize="10,20">
              <v:shape style="position:absolute;left:3754;top:1572;width:10;height:20" coordorigin="3754,1572" coordsize="10,20" path="m3754,1591l3764,1591,3764,1572,3754,1572,3754,1591xe" filled="true" fillcolor="#000000" stroked="false">
                <v:path arrowok="t"/>
                <v:fill type="solid"/>
              </v:shape>
            </v:group>
            <v:group style="position:absolute;left:3754;top:1591;width:10;height:20" coordorigin="3754,1591" coordsize="10,20">
              <v:shape style="position:absolute;left:3754;top:1591;width:10;height:20" coordorigin="3754,1591" coordsize="10,20" path="m3754,1610l3764,1610,3764,1591,3754,1591,3754,1610xe" filled="true" fillcolor="#000000" stroked="false">
                <v:path arrowok="t"/>
                <v:fill type="solid"/>
              </v:shape>
            </v:group>
            <v:group style="position:absolute;left:3754;top:1610;width:10;height:20" coordorigin="3754,1610" coordsize="10,20">
              <v:shape style="position:absolute;left:3754;top:1610;width:10;height:20" coordorigin="3754,1610" coordsize="10,20" path="m3754,1630l3764,1630,3764,1610,3754,1610,3754,1630xe" filled="true" fillcolor="#000000" stroked="false">
                <v:path arrowok="t"/>
                <v:fill type="solid"/>
              </v:shape>
            </v:group>
            <v:group style="position:absolute;left:3754;top:1630;width:10;height:20" coordorigin="3754,1630" coordsize="10,20">
              <v:shape style="position:absolute;left:3754;top:1630;width:10;height:20" coordorigin="3754,1630" coordsize="10,20" path="m3754,1649l3764,1649,3764,1630,3754,1630,3754,1649xe" filled="true" fillcolor="#000000" stroked="false">
                <v:path arrowok="t"/>
                <v:fill type="solid"/>
              </v:shape>
            </v:group>
            <v:group style="position:absolute;left:3754;top:1649;width:10;height:20" coordorigin="3754,1649" coordsize="10,20">
              <v:shape style="position:absolute;left:3754;top:1649;width:10;height:20" coordorigin="3754,1649" coordsize="10,20" path="m3754,1668l3764,1668,3764,1649,3754,1649,3754,1668xe" filled="true" fillcolor="#000000" stroked="false">
                <v:path arrowok="t"/>
                <v:fill type="solid"/>
              </v:shape>
            </v:group>
            <v:group style="position:absolute;left:3754;top:1668;width:10;height:20" coordorigin="3754,1668" coordsize="10,20">
              <v:shape style="position:absolute;left:3754;top:1668;width:10;height:20" coordorigin="3754,1668" coordsize="10,20" path="m3754,1687l3764,1687,3764,1668,3754,1668,3754,1687xe" filled="true" fillcolor="#000000" stroked="false">
                <v:path arrowok="t"/>
                <v:fill type="solid"/>
              </v:shape>
            </v:group>
            <v:group style="position:absolute;left:3754;top:1687;width:10;height:20" coordorigin="3754,1687" coordsize="10,20">
              <v:shape style="position:absolute;left:3754;top:1687;width:10;height:20" coordorigin="3754,1687" coordsize="10,20" path="m3754,1706l3764,1706,3764,1687,3754,1687,3754,1706xe" filled="true" fillcolor="#000000" stroked="false">
                <v:path arrowok="t"/>
                <v:fill type="solid"/>
              </v:shape>
            </v:group>
            <v:group style="position:absolute;left:3754;top:1706;width:10;height:20" coordorigin="3754,1706" coordsize="10,20">
              <v:shape style="position:absolute;left:3754;top:1706;width:10;height:20" coordorigin="3754,1706" coordsize="10,20" path="m3754,1726l3764,1726,3764,1706,3754,1706,3754,1726xe" filled="true" fillcolor="#000000" stroked="false">
                <v:path arrowok="t"/>
                <v:fill type="solid"/>
              </v:shape>
            </v:group>
            <v:group style="position:absolute;left:3754;top:1726;width:10;height:20" coordorigin="3754,1726" coordsize="10,20">
              <v:shape style="position:absolute;left:3754;top:1726;width:10;height:20" coordorigin="3754,1726" coordsize="10,20" path="m3754,1745l3764,1745,3764,1726,3754,1726,3754,1745xe" filled="true" fillcolor="#000000" stroked="false">
                <v:path arrowok="t"/>
                <v:fill type="solid"/>
              </v:shape>
            </v:group>
            <v:group style="position:absolute;left:3754;top:1745;width:10;height:20" coordorigin="3754,1745" coordsize="10,20">
              <v:shape style="position:absolute;left:3754;top:1745;width:10;height:20" coordorigin="3754,1745" coordsize="10,20" path="m3754,1764l3764,1764,3764,1745,3754,1745,3754,1764xe" filled="true" fillcolor="#000000" stroked="false">
                <v:path arrowok="t"/>
                <v:fill type="solid"/>
              </v:shape>
            </v:group>
            <v:group style="position:absolute;left:3754;top:1764;width:10;height:20" coordorigin="3754,1764" coordsize="10,20">
              <v:shape style="position:absolute;left:3754;top:1764;width:10;height:20" coordorigin="3754,1764" coordsize="10,20" path="m3754,1783l3764,1783,3764,1764,3754,1764,3754,1783xe" filled="true" fillcolor="#000000" stroked="false">
                <v:path arrowok="t"/>
                <v:fill type="solid"/>
              </v:shape>
            </v:group>
            <v:group style="position:absolute;left:3754;top:1783;width:10;height:20" coordorigin="3754,1783" coordsize="10,20">
              <v:shape style="position:absolute;left:3754;top:1783;width:10;height:20" coordorigin="3754,1783" coordsize="10,20" path="m3754,1802l3764,1802,3764,1783,3754,1783,3754,1802xe" filled="true" fillcolor="#000000" stroked="false">
                <v:path arrowok="t"/>
                <v:fill type="solid"/>
              </v:shape>
            </v:group>
            <v:group style="position:absolute;left:3754;top:1802;width:10;height:20" coordorigin="3754,1802" coordsize="10,20">
              <v:shape style="position:absolute;left:3754;top:1802;width:10;height:20" coordorigin="3754,1802" coordsize="10,20" path="m3754,1822l3764,1822,3764,1802,3754,1802,3754,1822xe" filled="true" fillcolor="#000000" stroked="false">
                <v:path arrowok="t"/>
                <v:fill type="solid"/>
              </v:shape>
            </v:group>
            <v:group style="position:absolute;left:3754;top:1822;width:10;height:20" coordorigin="3754,1822" coordsize="10,20">
              <v:shape style="position:absolute;left:3754;top:1822;width:10;height:20" coordorigin="3754,1822" coordsize="10,20" path="m3754,1841l3764,1841,3764,1822,3754,1822,3754,1841xe" filled="true" fillcolor="#000000" stroked="false">
                <v:path arrowok="t"/>
                <v:fill type="solid"/>
              </v:shape>
            </v:group>
            <v:group style="position:absolute;left:3754;top:1841;width:10;height:20" coordorigin="3754,1841" coordsize="10,20">
              <v:shape style="position:absolute;left:3754;top:1841;width:10;height:20" coordorigin="3754,1841" coordsize="10,20" path="m3754,1860l3764,1860,3764,1841,3754,1841,3754,1860xe" filled="true" fillcolor="#000000" stroked="false">
                <v:path arrowok="t"/>
                <v:fill type="solid"/>
              </v:shape>
            </v:group>
            <v:group style="position:absolute;left:3754;top:1860;width:10;height:20" coordorigin="3754,1860" coordsize="10,20">
              <v:shape style="position:absolute;left:3754;top:1860;width:10;height:20" coordorigin="3754,1860" coordsize="10,20" path="m3754,1879l3764,1879,3764,1860,3754,1860,3754,1879xe" filled="true" fillcolor="#000000" stroked="false">
                <v:path arrowok="t"/>
                <v:fill type="solid"/>
              </v:shape>
            </v:group>
            <v:group style="position:absolute;left:3754;top:1879;width:10;height:20" coordorigin="3754,1879" coordsize="10,20">
              <v:shape style="position:absolute;left:3754;top:1879;width:10;height:20" coordorigin="3754,1879" coordsize="10,20" path="m3754,1898l3764,1898,3764,1879,3754,1879,3754,1898xe" filled="true" fillcolor="#000000" stroked="false">
                <v:path arrowok="t"/>
                <v:fill type="solid"/>
              </v:shape>
            </v:group>
            <v:group style="position:absolute;left:3754;top:1898;width:10;height:20" coordorigin="3754,1898" coordsize="10,20">
              <v:shape style="position:absolute;left:3754;top:1898;width:10;height:20" coordorigin="3754,1898" coordsize="10,20" path="m3754,1918l3764,1918,3764,1898,3754,1898,3754,1918xe" filled="true" fillcolor="#000000" stroked="false">
                <v:path arrowok="t"/>
                <v:fill type="solid"/>
              </v:shape>
            </v:group>
            <v:group style="position:absolute;left:3754;top:1924;width:10;height:2" coordorigin="3754,1924" coordsize="10,2">
              <v:shape style="position:absolute;left:3754;top:1924;width:10;height:2" coordorigin="3754,1924" coordsize="10,0" path="m3754,1924l3764,1924e" filled="false" stroked="true" strokeweight=".60004pt" strokecolor="#000000">
                <v:path arrowok="t"/>
              </v:shape>
            </v:group>
            <v:group style="position:absolute;left:4887;top:1226;width:10;height:20" coordorigin="4887,1226" coordsize="10,20">
              <v:shape style="position:absolute;left:4887;top:1226;width:10;height:20" coordorigin="4887,1226" coordsize="10,20" path="m4887,1246l4897,1246,4897,1226,4887,1226,4887,1246xe" filled="true" fillcolor="#000000" stroked="false">
                <v:path arrowok="t"/>
                <v:fill type="solid"/>
              </v:shape>
            </v:group>
            <v:group style="position:absolute;left:4887;top:1246;width:10;height:20" coordorigin="4887,1246" coordsize="10,20">
              <v:shape style="position:absolute;left:4887;top:1246;width:10;height:20" coordorigin="4887,1246" coordsize="10,20" path="m4887,1265l4897,1265,4897,1246,4887,1246,4887,1265xe" filled="true" fillcolor="#000000" stroked="false">
                <v:path arrowok="t"/>
                <v:fill type="solid"/>
              </v:shape>
            </v:group>
            <v:group style="position:absolute;left:4887;top:1265;width:10;height:20" coordorigin="4887,1265" coordsize="10,20">
              <v:shape style="position:absolute;left:4887;top:1265;width:10;height:20" coordorigin="4887,1265" coordsize="10,20" path="m4887,1284l4897,1284,4897,1265,4887,1265,4887,1284xe" filled="true" fillcolor="#000000" stroked="false">
                <v:path arrowok="t"/>
                <v:fill type="solid"/>
              </v:shape>
            </v:group>
            <v:group style="position:absolute;left:4887;top:1284;width:10;height:20" coordorigin="4887,1284" coordsize="10,20">
              <v:shape style="position:absolute;left:4887;top:1284;width:10;height:20" coordorigin="4887,1284" coordsize="10,20" path="m4887,1303l4897,1303,4897,1284,4887,1284,4887,1303xe" filled="true" fillcolor="#000000" stroked="false">
                <v:path arrowok="t"/>
                <v:fill type="solid"/>
              </v:shape>
            </v:group>
            <v:group style="position:absolute;left:4887;top:1303;width:10;height:20" coordorigin="4887,1303" coordsize="10,20">
              <v:shape style="position:absolute;left:4887;top:1303;width:10;height:20" coordorigin="4887,1303" coordsize="10,20" path="m4887,1322l4897,1322,4897,1303,4887,1303,4887,1322xe" filled="true" fillcolor="#000000" stroked="false">
                <v:path arrowok="t"/>
                <v:fill type="solid"/>
              </v:shape>
            </v:group>
            <v:group style="position:absolute;left:4887;top:1322;width:10;height:20" coordorigin="4887,1322" coordsize="10,20">
              <v:shape style="position:absolute;left:4887;top:1322;width:10;height:20" coordorigin="4887,1322" coordsize="10,20" path="m4887,1342l4897,1342,4897,1322,4887,1322,4887,1342xe" filled="true" fillcolor="#000000" stroked="false">
                <v:path arrowok="t"/>
                <v:fill type="solid"/>
              </v:shape>
            </v:group>
            <v:group style="position:absolute;left:4887;top:1342;width:10;height:20" coordorigin="4887,1342" coordsize="10,20">
              <v:shape style="position:absolute;left:4887;top:1342;width:10;height:20" coordorigin="4887,1342" coordsize="10,20" path="m4887,1361l4897,1361,4897,1342,4887,1342,4887,1361xe" filled="true" fillcolor="#000000" stroked="false">
                <v:path arrowok="t"/>
                <v:fill type="solid"/>
              </v:shape>
            </v:group>
            <v:group style="position:absolute;left:4887;top:1361;width:10;height:20" coordorigin="4887,1361" coordsize="10,20">
              <v:shape style="position:absolute;left:4887;top:1361;width:10;height:20" coordorigin="4887,1361" coordsize="10,20" path="m4887,1380l4897,1380,4897,1361,4887,1361,4887,1380xe" filled="true" fillcolor="#000000" stroked="false">
                <v:path arrowok="t"/>
                <v:fill type="solid"/>
              </v:shape>
            </v:group>
            <v:group style="position:absolute;left:4887;top:1380;width:10;height:20" coordorigin="4887,1380" coordsize="10,20">
              <v:shape style="position:absolute;left:4887;top:1380;width:10;height:20" coordorigin="4887,1380" coordsize="10,20" path="m4887,1399l4897,1399,4897,1380,4887,1380,4887,1399xe" filled="true" fillcolor="#000000" stroked="false">
                <v:path arrowok="t"/>
                <v:fill type="solid"/>
              </v:shape>
            </v:group>
            <v:group style="position:absolute;left:4887;top:1399;width:10;height:20" coordorigin="4887,1399" coordsize="10,20">
              <v:shape style="position:absolute;left:4887;top:1399;width:10;height:20" coordorigin="4887,1399" coordsize="10,20" path="m4887,1418l4897,1418,4897,1399,4887,1399,4887,1418xe" filled="true" fillcolor="#000000" stroked="false">
                <v:path arrowok="t"/>
                <v:fill type="solid"/>
              </v:shape>
            </v:group>
            <v:group style="position:absolute;left:4887;top:1418;width:10;height:20" coordorigin="4887,1418" coordsize="10,20">
              <v:shape style="position:absolute;left:4887;top:1418;width:10;height:20" coordorigin="4887,1418" coordsize="10,20" path="m4887,1438l4897,1438,4897,1418,4887,1418,4887,1438xe" filled="true" fillcolor="#000000" stroked="false">
                <v:path arrowok="t"/>
                <v:fill type="solid"/>
              </v:shape>
            </v:group>
            <v:group style="position:absolute;left:4887;top:1438;width:10;height:20" coordorigin="4887,1438" coordsize="10,20">
              <v:shape style="position:absolute;left:4887;top:1438;width:10;height:20" coordorigin="4887,1438" coordsize="10,20" path="m4887,1457l4897,1457,4897,1438,4887,1438,4887,1457xe" filled="true" fillcolor="#000000" stroked="false">
                <v:path arrowok="t"/>
                <v:fill type="solid"/>
              </v:shape>
            </v:group>
            <v:group style="position:absolute;left:4887;top:1457;width:10;height:20" coordorigin="4887,1457" coordsize="10,20">
              <v:shape style="position:absolute;left:4887;top:1457;width:10;height:20" coordorigin="4887,1457" coordsize="10,20" path="m4887,1476l4897,1476,4897,1457,4887,1457,4887,1476xe" filled="true" fillcolor="#000000" stroked="false">
                <v:path arrowok="t"/>
                <v:fill type="solid"/>
              </v:shape>
            </v:group>
            <v:group style="position:absolute;left:4887;top:1476;width:10;height:20" coordorigin="4887,1476" coordsize="10,20">
              <v:shape style="position:absolute;left:4887;top:1476;width:10;height:20" coordorigin="4887,1476" coordsize="10,20" path="m4887,1495l4897,1495,4897,1476,4887,1476,4887,1495xe" filled="true" fillcolor="#000000" stroked="false">
                <v:path arrowok="t"/>
                <v:fill type="solid"/>
              </v:shape>
            </v:group>
            <v:group style="position:absolute;left:4887;top:1495;width:10;height:20" coordorigin="4887,1495" coordsize="10,20">
              <v:shape style="position:absolute;left:4887;top:1495;width:10;height:20" coordorigin="4887,1495" coordsize="10,20" path="m4887,1514l4897,1514,4897,1495,4887,1495,4887,1514xe" filled="true" fillcolor="#000000" stroked="false">
                <v:path arrowok="t"/>
                <v:fill type="solid"/>
              </v:shape>
            </v:group>
            <v:group style="position:absolute;left:4887;top:1514;width:10;height:20" coordorigin="4887,1514" coordsize="10,20">
              <v:shape style="position:absolute;left:4887;top:1514;width:10;height:20" coordorigin="4887,1514" coordsize="10,20" path="m4887,1534l4897,1534,4897,1514,4887,1514,4887,1534xe" filled="true" fillcolor="#000000" stroked="false">
                <v:path arrowok="t"/>
                <v:fill type="solid"/>
              </v:shape>
            </v:group>
            <v:group style="position:absolute;left:4887;top:1534;width:10;height:20" coordorigin="4887,1534" coordsize="10,20">
              <v:shape style="position:absolute;left:4887;top:1534;width:10;height:20" coordorigin="4887,1534" coordsize="10,20" path="m4887,1553l4897,1553,4897,1534,4887,1534,4887,1553xe" filled="true" fillcolor="#000000" stroked="false">
                <v:path arrowok="t"/>
                <v:fill type="solid"/>
              </v:shape>
            </v:group>
            <v:group style="position:absolute;left:4887;top:1553;width:10;height:20" coordorigin="4887,1553" coordsize="10,20">
              <v:shape style="position:absolute;left:4887;top:1553;width:10;height:20" coordorigin="4887,1553" coordsize="10,20" path="m4887,1572l4897,1572,4897,1553,4887,1553,4887,1572xe" filled="true" fillcolor="#000000" stroked="false">
                <v:path arrowok="t"/>
                <v:fill type="solid"/>
              </v:shape>
            </v:group>
            <v:group style="position:absolute;left:4887;top:1572;width:10;height:20" coordorigin="4887,1572" coordsize="10,20">
              <v:shape style="position:absolute;left:4887;top:1572;width:10;height:20" coordorigin="4887,1572" coordsize="10,20" path="m4887,1591l4897,1591,4897,1572,4887,1572,4887,1591xe" filled="true" fillcolor="#000000" stroked="false">
                <v:path arrowok="t"/>
                <v:fill type="solid"/>
              </v:shape>
            </v:group>
            <v:group style="position:absolute;left:4887;top:1591;width:10;height:20" coordorigin="4887,1591" coordsize="10,20">
              <v:shape style="position:absolute;left:4887;top:1591;width:10;height:20" coordorigin="4887,1591" coordsize="10,20" path="m4887,1610l4897,1610,4897,1591,4887,1591,4887,1610xe" filled="true" fillcolor="#000000" stroked="false">
                <v:path arrowok="t"/>
                <v:fill type="solid"/>
              </v:shape>
            </v:group>
            <v:group style="position:absolute;left:4887;top:1610;width:10;height:20" coordorigin="4887,1610" coordsize="10,20">
              <v:shape style="position:absolute;left:4887;top:1610;width:10;height:20" coordorigin="4887,1610" coordsize="10,20" path="m4887,1630l4897,1630,4897,1610,4887,1610,4887,1630xe" filled="true" fillcolor="#000000" stroked="false">
                <v:path arrowok="t"/>
                <v:fill type="solid"/>
              </v:shape>
            </v:group>
            <v:group style="position:absolute;left:4887;top:1630;width:10;height:20" coordorigin="4887,1630" coordsize="10,20">
              <v:shape style="position:absolute;left:4887;top:1630;width:10;height:20" coordorigin="4887,1630" coordsize="10,20" path="m4887,1649l4897,1649,4897,1630,4887,1630,4887,1649xe" filled="true" fillcolor="#000000" stroked="false">
                <v:path arrowok="t"/>
                <v:fill type="solid"/>
              </v:shape>
            </v:group>
            <v:group style="position:absolute;left:4887;top:1649;width:10;height:20" coordorigin="4887,1649" coordsize="10,20">
              <v:shape style="position:absolute;left:4887;top:1649;width:10;height:20" coordorigin="4887,1649" coordsize="10,20" path="m4887,1668l4897,1668,4897,1649,4887,1649,4887,1668xe" filled="true" fillcolor="#000000" stroked="false">
                <v:path arrowok="t"/>
                <v:fill type="solid"/>
              </v:shape>
            </v:group>
            <v:group style="position:absolute;left:4887;top:1668;width:10;height:20" coordorigin="4887,1668" coordsize="10,20">
              <v:shape style="position:absolute;left:4887;top:1668;width:10;height:20" coordorigin="4887,1668" coordsize="10,20" path="m4887,1687l4897,1687,4897,1668,4887,1668,4887,1687xe" filled="true" fillcolor="#000000" stroked="false">
                <v:path arrowok="t"/>
                <v:fill type="solid"/>
              </v:shape>
            </v:group>
            <v:group style="position:absolute;left:4887;top:1687;width:10;height:20" coordorigin="4887,1687" coordsize="10,20">
              <v:shape style="position:absolute;left:4887;top:1687;width:10;height:20" coordorigin="4887,1687" coordsize="10,20" path="m4887,1706l4897,1706,4897,1687,4887,1687,4887,1706xe" filled="true" fillcolor="#000000" stroked="false">
                <v:path arrowok="t"/>
                <v:fill type="solid"/>
              </v:shape>
            </v:group>
            <v:group style="position:absolute;left:4887;top:1706;width:10;height:20" coordorigin="4887,1706" coordsize="10,20">
              <v:shape style="position:absolute;left:4887;top:1706;width:10;height:20" coordorigin="4887,1706" coordsize="10,20" path="m4887,1726l4897,1726,4897,1706,4887,1706,4887,1726xe" filled="true" fillcolor="#000000" stroked="false">
                <v:path arrowok="t"/>
                <v:fill type="solid"/>
              </v:shape>
            </v:group>
            <v:group style="position:absolute;left:4887;top:1726;width:10;height:20" coordorigin="4887,1726" coordsize="10,20">
              <v:shape style="position:absolute;left:4887;top:1726;width:10;height:20" coordorigin="4887,1726" coordsize="10,20" path="m4887,1745l4897,1745,4897,1726,4887,1726,4887,1745xe" filled="true" fillcolor="#000000" stroked="false">
                <v:path arrowok="t"/>
                <v:fill type="solid"/>
              </v:shape>
            </v:group>
            <v:group style="position:absolute;left:4887;top:1745;width:10;height:20" coordorigin="4887,1745" coordsize="10,20">
              <v:shape style="position:absolute;left:4887;top:1745;width:10;height:20" coordorigin="4887,1745" coordsize="10,20" path="m4887,1764l4897,1764,4897,1745,4887,1745,4887,1764xe" filled="true" fillcolor="#000000" stroked="false">
                <v:path arrowok="t"/>
                <v:fill type="solid"/>
              </v:shape>
            </v:group>
            <v:group style="position:absolute;left:4887;top:1764;width:10;height:20" coordorigin="4887,1764" coordsize="10,20">
              <v:shape style="position:absolute;left:4887;top:1764;width:10;height:20" coordorigin="4887,1764" coordsize="10,20" path="m4887,1783l4897,1783,4897,1764,4887,1764,4887,1783xe" filled="true" fillcolor="#000000" stroked="false">
                <v:path arrowok="t"/>
                <v:fill type="solid"/>
              </v:shape>
            </v:group>
            <v:group style="position:absolute;left:4887;top:1783;width:10;height:20" coordorigin="4887,1783" coordsize="10,20">
              <v:shape style="position:absolute;left:4887;top:1783;width:10;height:20" coordorigin="4887,1783" coordsize="10,20" path="m4887,1802l4897,1802,4897,1783,4887,1783,4887,1802xe" filled="true" fillcolor="#000000" stroked="false">
                <v:path arrowok="t"/>
                <v:fill type="solid"/>
              </v:shape>
            </v:group>
            <v:group style="position:absolute;left:4887;top:1802;width:10;height:20" coordorigin="4887,1802" coordsize="10,20">
              <v:shape style="position:absolute;left:4887;top:1802;width:10;height:20" coordorigin="4887,1802" coordsize="10,20" path="m4887,1822l4897,1822,4897,1802,4887,1802,4887,1822xe" filled="true" fillcolor="#000000" stroked="false">
                <v:path arrowok="t"/>
                <v:fill type="solid"/>
              </v:shape>
            </v:group>
            <v:group style="position:absolute;left:4887;top:1822;width:10;height:20" coordorigin="4887,1822" coordsize="10,20">
              <v:shape style="position:absolute;left:4887;top:1822;width:10;height:20" coordorigin="4887,1822" coordsize="10,20" path="m4887,1841l4897,1841,4897,1822,4887,1822,4887,1841xe" filled="true" fillcolor="#000000" stroked="false">
                <v:path arrowok="t"/>
                <v:fill type="solid"/>
              </v:shape>
            </v:group>
            <v:group style="position:absolute;left:4887;top:1841;width:10;height:20" coordorigin="4887,1841" coordsize="10,20">
              <v:shape style="position:absolute;left:4887;top:1841;width:10;height:20" coordorigin="4887,1841" coordsize="10,20" path="m4887,1860l4897,1860,4897,1841,4887,1841,4887,1860xe" filled="true" fillcolor="#000000" stroked="false">
                <v:path arrowok="t"/>
                <v:fill type="solid"/>
              </v:shape>
            </v:group>
            <v:group style="position:absolute;left:4887;top:1860;width:10;height:20" coordorigin="4887,1860" coordsize="10,20">
              <v:shape style="position:absolute;left:4887;top:1860;width:10;height:20" coordorigin="4887,1860" coordsize="10,20" path="m4887,1879l4897,1879,4897,1860,4887,1860,4887,1879xe" filled="true" fillcolor="#000000" stroked="false">
                <v:path arrowok="t"/>
                <v:fill type="solid"/>
              </v:shape>
            </v:group>
            <v:group style="position:absolute;left:4887;top:1879;width:10;height:20" coordorigin="4887,1879" coordsize="10,20">
              <v:shape style="position:absolute;left:4887;top:1879;width:10;height:20" coordorigin="4887,1879" coordsize="10,20" path="m4887,1898l4897,1898,4897,1879,4887,1879,4887,1898xe" filled="true" fillcolor="#000000" stroked="false">
                <v:path arrowok="t"/>
                <v:fill type="solid"/>
              </v:shape>
            </v:group>
            <v:group style="position:absolute;left:4887;top:1898;width:10;height:20" coordorigin="4887,1898" coordsize="10,20">
              <v:shape style="position:absolute;left:4887;top:1898;width:10;height:20" coordorigin="4887,1898" coordsize="10,20" path="m4887,1918l4897,1918,4897,1898,4887,1898,4887,1918xe" filled="true" fillcolor="#000000" stroked="false">
                <v:path arrowok="t"/>
                <v:fill type="solid"/>
              </v:shape>
            </v:group>
            <v:group style="position:absolute;left:4887;top:1924;width:10;height:2" coordorigin="4887,1924" coordsize="10,2">
              <v:shape style="position:absolute;left:4887;top:1924;width:10;height:2" coordorigin="4887,1924" coordsize="10,0" path="m4887,1924l4897,1924e" filled="false" stroked="true" strokeweight=".60004pt" strokecolor="#000000">
                <v:path arrowok="t"/>
              </v:shape>
            </v:group>
            <v:group style="position:absolute;left:5787;top:1226;width:10;height:20" coordorigin="5787,1226" coordsize="10,20">
              <v:shape style="position:absolute;left:5787;top:1226;width:10;height:20" coordorigin="5787,1226" coordsize="10,20" path="m5787,1246l5797,1246,5797,1226,5787,1226,5787,1246xe" filled="true" fillcolor="#000000" stroked="false">
                <v:path arrowok="t"/>
                <v:fill type="solid"/>
              </v:shape>
            </v:group>
            <v:group style="position:absolute;left:5787;top:1246;width:10;height:20" coordorigin="5787,1246" coordsize="10,20">
              <v:shape style="position:absolute;left:5787;top:1246;width:10;height:20" coordorigin="5787,1246" coordsize="10,20" path="m5787,1265l5797,1265,5797,1246,5787,1246,5787,1265xe" filled="true" fillcolor="#000000" stroked="false">
                <v:path arrowok="t"/>
                <v:fill type="solid"/>
              </v:shape>
            </v:group>
            <v:group style="position:absolute;left:5787;top:1265;width:10;height:20" coordorigin="5787,1265" coordsize="10,20">
              <v:shape style="position:absolute;left:5787;top:1265;width:10;height:20" coordorigin="5787,1265" coordsize="10,20" path="m5787,1284l5797,1284,5797,1265,5787,1265,5787,1284xe" filled="true" fillcolor="#000000" stroked="false">
                <v:path arrowok="t"/>
                <v:fill type="solid"/>
              </v:shape>
            </v:group>
            <v:group style="position:absolute;left:5787;top:1284;width:10;height:20" coordorigin="5787,1284" coordsize="10,20">
              <v:shape style="position:absolute;left:5787;top:1284;width:10;height:20" coordorigin="5787,1284" coordsize="10,20" path="m5787,1303l5797,1303,5797,1284,5787,1284,5787,1303xe" filled="true" fillcolor="#000000" stroked="false">
                <v:path arrowok="t"/>
                <v:fill type="solid"/>
              </v:shape>
            </v:group>
            <v:group style="position:absolute;left:5787;top:1303;width:10;height:20" coordorigin="5787,1303" coordsize="10,20">
              <v:shape style="position:absolute;left:5787;top:1303;width:10;height:20" coordorigin="5787,1303" coordsize="10,20" path="m5787,1322l5797,1322,5797,1303,5787,1303,5787,1322xe" filled="true" fillcolor="#000000" stroked="false">
                <v:path arrowok="t"/>
                <v:fill type="solid"/>
              </v:shape>
            </v:group>
            <v:group style="position:absolute;left:5787;top:1322;width:10;height:20" coordorigin="5787,1322" coordsize="10,20">
              <v:shape style="position:absolute;left:5787;top:1322;width:10;height:20" coordorigin="5787,1322" coordsize="10,20" path="m5787,1342l5797,1342,5797,1322,5787,1322,5787,1342xe" filled="true" fillcolor="#000000" stroked="false">
                <v:path arrowok="t"/>
                <v:fill type="solid"/>
              </v:shape>
            </v:group>
            <v:group style="position:absolute;left:5787;top:1342;width:10;height:20" coordorigin="5787,1342" coordsize="10,20">
              <v:shape style="position:absolute;left:5787;top:1342;width:10;height:20" coordorigin="5787,1342" coordsize="10,20" path="m5787,1361l5797,1361,5797,1342,5787,1342,5787,1361xe" filled="true" fillcolor="#000000" stroked="false">
                <v:path arrowok="t"/>
                <v:fill type="solid"/>
              </v:shape>
            </v:group>
            <v:group style="position:absolute;left:5787;top:1361;width:10;height:20" coordorigin="5787,1361" coordsize="10,20">
              <v:shape style="position:absolute;left:5787;top:1361;width:10;height:20" coordorigin="5787,1361" coordsize="10,20" path="m5787,1380l5797,1380,5797,1361,5787,1361,5787,1380xe" filled="true" fillcolor="#000000" stroked="false">
                <v:path arrowok="t"/>
                <v:fill type="solid"/>
              </v:shape>
            </v:group>
            <v:group style="position:absolute;left:5787;top:1380;width:10;height:20" coordorigin="5787,1380" coordsize="10,20">
              <v:shape style="position:absolute;left:5787;top:1380;width:10;height:20" coordorigin="5787,1380" coordsize="10,20" path="m5787,1399l5797,1399,5797,1380,5787,1380,5787,1399xe" filled="true" fillcolor="#000000" stroked="false">
                <v:path arrowok="t"/>
                <v:fill type="solid"/>
              </v:shape>
            </v:group>
            <v:group style="position:absolute;left:5787;top:1399;width:10;height:20" coordorigin="5787,1399" coordsize="10,20">
              <v:shape style="position:absolute;left:5787;top:1399;width:10;height:20" coordorigin="5787,1399" coordsize="10,20" path="m5787,1418l5797,1418,5797,1399,5787,1399,5787,1418xe" filled="true" fillcolor="#000000" stroked="false">
                <v:path arrowok="t"/>
                <v:fill type="solid"/>
              </v:shape>
            </v:group>
            <v:group style="position:absolute;left:5787;top:1418;width:10;height:20" coordorigin="5787,1418" coordsize="10,20">
              <v:shape style="position:absolute;left:5787;top:1418;width:10;height:20" coordorigin="5787,1418" coordsize="10,20" path="m5787,1438l5797,1438,5797,1418,5787,1418,5787,1438xe" filled="true" fillcolor="#000000" stroked="false">
                <v:path arrowok="t"/>
                <v:fill type="solid"/>
              </v:shape>
            </v:group>
            <v:group style="position:absolute;left:5787;top:1438;width:10;height:20" coordorigin="5787,1438" coordsize="10,20">
              <v:shape style="position:absolute;left:5787;top:1438;width:10;height:20" coordorigin="5787,1438" coordsize="10,20" path="m5787,1457l5797,1457,5797,1438,5787,1438,5787,1457xe" filled="true" fillcolor="#000000" stroked="false">
                <v:path arrowok="t"/>
                <v:fill type="solid"/>
              </v:shape>
            </v:group>
            <v:group style="position:absolute;left:5787;top:1457;width:10;height:20" coordorigin="5787,1457" coordsize="10,20">
              <v:shape style="position:absolute;left:5787;top:1457;width:10;height:20" coordorigin="5787,1457" coordsize="10,20" path="m5787,1476l5797,1476,5797,1457,5787,1457,5787,1476xe" filled="true" fillcolor="#000000" stroked="false">
                <v:path arrowok="t"/>
                <v:fill type="solid"/>
              </v:shape>
            </v:group>
            <v:group style="position:absolute;left:5787;top:1476;width:10;height:20" coordorigin="5787,1476" coordsize="10,20">
              <v:shape style="position:absolute;left:5787;top:1476;width:10;height:20" coordorigin="5787,1476" coordsize="10,20" path="m5787,1495l5797,1495,5797,1476,5787,1476,5787,1495xe" filled="true" fillcolor="#000000" stroked="false">
                <v:path arrowok="t"/>
                <v:fill type="solid"/>
              </v:shape>
            </v:group>
            <v:group style="position:absolute;left:5787;top:1495;width:10;height:20" coordorigin="5787,1495" coordsize="10,20">
              <v:shape style="position:absolute;left:5787;top:1495;width:10;height:20" coordorigin="5787,1495" coordsize="10,20" path="m5787,1514l5797,1514,5797,1495,5787,1495,5787,1514xe" filled="true" fillcolor="#000000" stroked="false">
                <v:path arrowok="t"/>
                <v:fill type="solid"/>
              </v:shape>
            </v:group>
            <v:group style="position:absolute;left:5787;top:1514;width:10;height:20" coordorigin="5787,1514" coordsize="10,20">
              <v:shape style="position:absolute;left:5787;top:1514;width:10;height:20" coordorigin="5787,1514" coordsize="10,20" path="m5787,1534l5797,1534,5797,1514,5787,1514,5787,1534xe" filled="true" fillcolor="#000000" stroked="false">
                <v:path arrowok="t"/>
                <v:fill type="solid"/>
              </v:shape>
            </v:group>
            <v:group style="position:absolute;left:5787;top:1534;width:10;height:20" coordorigin="5787,1534" coordsize="10,20">
              <v:shape style="position:absolute;left:5787;top:1534;width:10;height:20" coordorigin="5787,1534" coordsize="10,20" path="m5787,1553l5797,1553,5797,1534,5787,1534,5787,1553xe" filled="true" fillcolor="#000000" stroked="false">
                <v:path arrowok="t"/>
                <v:fill type="solid"/>
              </v:shape>
            </v:group>
            <v:group style="position:absolute;left:5787;top:1553;width:10;height:20" coordorigin="5787,1553" coordsize="10,20">
              <v:shape style="position:absolute;left:5787;top:1553;width:10;height:20" coordorigin="5787,1553" coordsize="10,20" path="m5787,1572l5797,1572,5797,1553,5787,1553,5787,1572xe" filled="true" fillcolor="#000000" stroked="false">
                <v:path arrowok="t"/>
                <v:fill type="solid"/>
              </v:shape>
            </v:group>
            <v:group style="position:absolute;left:5787;top:1572;width:10;height:20" coordorigin="5787,1572" coordsize="10,20">
              <v:shape style="position:absolute;left:5787;top:1572;width:10;height:20" coordorigin="5787,1572" coordsize="10,20" path="m5787,1591l5797,1591,5797,1572,5787,1572,5787,1591xe" filled="true" fillcolor="#000000" stroked="false">
                <v:path arrowok="t"/>
                <v:fill type="solid"/>
              </v:shape>
            </v:group>
            <v:group style="position:absolute;left:5787;top:1591;width:10;height:20" coordorigin="5787,1591" coordsize="10,20">
              <v:shape style="position:absolute;left:5787;top:1591;width:10;height:20" coordorigin="5787,1591" coordsize="10,20" path="m5787,1610l5797,1610,5797,1591,5787,1591,5787,1610xe" filled="true" fillcolor="#000000" stroked="false">
                <v:path arrowok="t"/>
                <v:fill type="solid"/>
              </v:shape>
            </v:group>
            <v:group style="position:absolute;left:5787;top:1610;width:10;height:20" coordorigin="5787,1610" coordsize="10,20">
              <v:shape style="position:absolute;left:5787;top:1610;width:10;height:20" coordorigin="5787,1610" coordsize="10,20" path="m5787,1630l5797,1630,5797,1610,5787,1610,5787,1630xe" filled="true" fillcolor="#000000" stroked="false">
                <v:path arrowok="t"/>
                <v:fill type="solid"/>
              </v:shape>
            </v:group>
            <v:group style="position:absolute;left:5787;top:1630;width:10;height:20" coordorigin="5787,1630" coordsize="10,20">
              <v:shape style="position:absolute;left:5787;top:1630;width:10;height:20" coordorigin="5787,1630" coordsize="10,20" path="m5787,1649l5797,1649,5797,1630,5787,1630,5787,1649xe" filled="true" fillcolor="#000000" stroked="false">
                <v:path arrowok="t"/>
                <v:fill type="solid"/>
              </v:shape>
            </v:group>
            <v:group style="position:absolute;left:5787;top:1649;width:10;height:20" coordorigin="5787,1649" coordsize="10,20">
              <v:shape style="position:absolute;left:5787;top:1649;width:10;height:20" coordorigin="5787,1649" coordsize="10,20" path="m5787,1668l5797,1668,5797,1649,5787,1649,5787,1668xe" filled="true" fillcolor="#000000" stroked="false">
                <v:path arrowok="t"/>
                <v:fill type="solid"/>
              </v:shape>
            </v:group>
            <v:group style="position:absolute;left:5787;top:1668;width:10;height:20" coordorigin="5787,1668" coordsize="10,20">
              <v:shape style="position:absolute;left:5787;top:1668;width:10;height:20" coordorigin="5787,1668" coordsize="10,20" path="m5787,1687l5797,1687,5797,1668,5787,1668,5787,1687xe" filled="true" fillcolor="#000000" stroked="false">
                <v:path arrowok="t"/>
                <v:fill type="solid"/>
              </v:shape>
            </v:group>
            <v:group style="position:absolute;left:5787;top:1687;width:10;height:20" coordorigin="5787,1687" coordsize="10,20">
              <v:shape style="position:absolute;left:5787;top:1687;width:10;height:20" coordorigin="5787,1687" coordsize="10,20" path="m5787,1706l5797,1706,5797,1687,5787,1687,5787,1706xe" filled="true" fillcolor="#000000" stroked="false">
                <v:path arrowok="t"/>
                <v:fill type="solid"/>
              </v:shape>
            </v:group>
            <v:group style="position:absolute;left:5787;top:1706;width:10;height:20" coordorigin="5787,1706" coordsize="10,20">
              <v:shape style="position:absolute;left:5787;top:1706;width:10;height:20" coordorigin="5787,1706" coordsize="10,20" path="m5787,1726l5797,1726,5797,1706,5787,1706,5787,1726xe" filled="true" fillcolor="#000000" stroked="false">
                <v:path arrowok="t"/>
                <v:fill type="solid"/>
              </v:shape>
            </v:group>
            <v:group style="position:absolute;left:5787;top:1726;width:10;height:20" coordorigin="5787,1726" coordsize="10,20">
              <v:shape style="position:absolute;left:5787;top:1726;width:10;height:20" coordorigin="5787,1726" coordsize="10,20" path="m5787,1745l5797,1745,5797,1726,5787,1726,5787,1745xe" filled="true" fillcolor="#000000" stroked="false">
                <v:path arrowok="t"/>
                <v:fill type="solid"/>
              </v:shape>
            </v:group>
            <v:group style="position:absolute;left:5787;top:1745;width:10;height:20" coordorigin="5787,1745" coordsize="10,20">
              <v:shape style="position:absolute;left:5787;top:1745;width:10;height:20" coordorigin="5787,1745" coordsize="10,20" path="m5787,1764l5797,1764,5797,1745,5787,1745,5787,1764xe" filled="true" fillcolor="#000000" stroked="false">
                <v:path arrowok="t"/>
                <v:fill type="solid"/>
              </v:shape>
            </v:group>
            <v:group style="position:absolute;left:5787;top:1764;width:10;height:20" coordorigin="5787,1764" coordsize="10,20">
              <v:shape style="position:absolute;left:5787;top:1764;width:10;height:20" coordorigin="5787,1764" coordsize="10,20" path="m5787,1783l5797,1783,5797,1764,5787,1764,5787,1783xe" filled="true" fillcolor="#000000" stroked="false">
                <v:path arrowok="t"/>
                <v:fill type="solid"/>
              </v:shape>
            </v:group>
            <v:group style="position:absolute;left:5787;top:1783;width:10;height:20" coordorigin="5787,1783" coordsize="10,20">
              <v:shape style="position:absolute;left:5787;top:1783;width:10;height:20" coordorigin="5787,1783" coordsize="10,20" path="m5787,1802l5797,1802,5797,1783,5787,1783,5787,1802xe" filled="true" fillcolor="#000000" stroked="false">
                <v:path arrowok="t"/>
                <v:fill type="solid"/>
              </v:shape>
            </v:group>
            <v:group style="position:absolute;left:5787;top:1802;width:10;height:20" coordorigin="5787,1802" coordsize="10,20">
              <v:shape style="position:absolute;left:5787;top:1802;width:10;height:20" coordorigin="5787,1802" coordsize="10,20" path="m5787,1822l5797,1822,5797,1802,5787,1802,5787,1822xe" filled="true" fillcolor="#000000" stroked="false">
                <v:path arrowok="t"/>
                <v:fill type="solid"/>
              </v:shape>
            </v:group>
            <v:group style="position:absolute;left:5787;top:1822;width:10;height:20" coordorigin="5787,1822" coordsize="10,20">
              <v:shape style="position:absolute;left:5787;top:1822;width:10;height:20" coordorigin="5787,1822" coordsize="10,20" path="m5787,1841l5797,1841,5797,1822,5787,1822,5787,1841xe" filled="true" fillcolor="#000000" stroked="false">
                <v:path arrowok="t"/>
                <v:fill type="solid"/>
              </v:shape>
            </v:group>
            <v:group style="position:absolute;left:5787;top:1841;width:10;height:20" coordorigin="5787,1841" coordsize="10,20">
              <v:shape style="position:absolute;left:5787;top:1841;width:10;height:20" coordorigin="5787,1841" coordsize="10,20" path="m5787,1860l5797,1860,5797,1841,5787,1841,5787,1860xe" filled="true" fillcolor="#000000" stroked="false">
                <v:path arrowok="t"/>
                <v:fill type="solid"/>
              </v:shape>
            </v:group>
            <v:group style="position:absolute;left:5787;top:1860;width:10;height:20" coordorigin="5787,1860" coordsize="10,20">
              <v:shape style="position:absolute;left:5787;top:1860;width:10;height:20" coordorigin="5787,1860" coordsize="10,20" path="m5787,1879l5797,1879,5797,1860,5787,1860,5787,1879xe" filled="true" fillcolor="#000000" stroked="false">
                <v:path arrowok="t"/>
                <v:fill type="solid"/>
              </v:shape>
            </v:group>
            <v:group style="position:absolute;left:5787;top:1879;width:10;height:20" coordorigin="5787,1879" coordsize="10,20">
              <v:shape style="position:absolute;left:5787;top:1879;width:10;height:20" coordorigin="5787,1879" coordsize="10,20" path="m5787,1898l5797,1898,5797,1879,5787,1879,5787,1898xe" filled="true" fillcolor="#000000" stroked="false">
                <v:path arrowok="t"/>
                <v:fill type="solid"/>
              </v:shape>
            </v:group>
            <v:group style="position:absolute;left:5787;top:1898;width:10;height:20" coordorigin="5787,1898" coordsize="10,20">
              <v:shape style="position:absolute;left:5787;top:1898;width:10;height:20" coordorigin="5787,1898" coordsize="10,20" path="m5787,1918l5797,1918,5797,1898,5787,1898,5787,1918xe" filled="true" fillcolor="#000000" stroked="false">
                <v:path arrowok="t"/>
                <v:fill type="solid"/>
              </v:shape>
            </v:group>
            <v:group style="position:absolute;left:5787;top:1924;width:10;height:2" coordorigin="5787,1924" coordsize="10,2">
              <v:shape style="position:absolute;left:5787;top:1924;width:10;height:2" coordorigin="5787,1924" coordsize="10,0" path="m5787,1924l5797,1924e" filled="false" stroked="true" strokeweight=".60004pt" strokecolor="#000000">
                <v:path arrowok="t"/>
              </v:shape>
            </v:group>
            <v:group style="position:absolute;left:6731;top:1226;width:10;height:20" coordorigin="6731,1226" coordsize="10,20">
              <v:shape style="position:absolute;left:6731;top:1226;width:10;height:20" coordorigin="6731,1226" coordsize="10,20" path="m6731,1246l6741,1246,6741,1226,6731,1226,6731,1246xe" filled="true" fillcolor="#000000" stroked="false">
                <v:path arrowok="t"/>
                <v:fill type="solid"/>
              </v:shape>
            </v:group>
            <v:group style="position:absolute;left:6731;top:1246;width:10;height:20" coordorigin="6731,1246" coordsize="10,20">
              <v:shape style="position:absolute;left:6731;top:1246;width:10;height:20" coordorigin="6731,1246" coordsize="10,20" path="m6731,1265l6741,1265,6741,1246,6731,1246,6731,1265xe" filled="true" fillcolor="#000000" stroked="false">
                <v:path arrowok="t"/>
                <v:fill type="solid"/>
              </v:shape>
            </v:group>
            <v:group style="position:absolute;left:6731;top:1265;width:10;height:20" coordorigin="6731,1265" coordsize="10,20">
              <v:shape style="position:absolute;left:6731;top:1265;width:10;height:20" coordorigin="6731,1265" coordsize="10,20" path="m6731,1284l6741,1284,6741,1265,6731,1265,6731,1284xe" filled="true" fillcolor="#000000" stroked="false">
                <v:path arrowok="t"/>
                <v:fill type="solid"/>
              </v:shape>
            </v:group>
            <v:group style="position:absolute;left:6731;top:1284;width:10;height:20" coordorigin="6731,1284" coordsize="10,20">
              <v:shape style="position:absolute;left:6731;top:1284;width:10;height:20" coordorigin="6731,1284" coordsize="10,20" path="m6731,1303l6741,1303,6741,1284,6731,1284,6731,1303xe" filled="true" fillcolor="#000000" stroked="false">
                <v:path arrowok="t"/>
                <v:fill type="solid"/>
              </v:shape>
            </v:group>
            <v:group style="position:absolute;left:6731;top:1303;width:10;height:20" coordorigin="6731,1303" coordsize="10,20">
              <v:shape style="position:absolute;left:6731;top:1303;width:10;height:20" coordorigin="6731,1303" coordsize="10,20" path="m6731,1322l6741,1322,6741,1303,6731,1303,6731,1322xe" filled="true" fillcolor="#000000" stroked="false">
                <v:path arrowok="t"/>
                <v:fill type="solid"/>
              </v:shape>
            </v:group>
            <v:group style="position:absolute;left:6731;top:1322;width:10;height:20" coordorigin="6731,1322" coordsize="10,20">
              <v:shape style="position:absolute;left:6731;top:1322;width:10;height:20" coordorigin="6731,1322" coordsize="10,20" path="m6731,1342l6741,1342,6741,1322,6731,1322,6731,1342xe" filled="true" fillcolor="#000000" stroked="false">
                <v:path arrowok="t"/>
                <v:fill type="solid"/>
              </v:shape>
            </v:group>
            <v:group style="position:absolute;left:6731;top:1342;width:10;height:20" coordorigin="6731,1342" coordsize="10,20">
              <v:shape style="position:absolute;left:6731;top:1342;width:10;height:20" coordorigin="6731,1342" coordsize="10,20" path="m6731,1361l6741,1361,6741,1342,6731,1342,6731,1361xe" filled="true" fillcolor="#000000" stroked="false">
                <v:path arrowok="t"/>
                <v:fill type="solid"/>
              </v:shape>
            </v:group>
            <v:group style="position:absolute;left:6731;top:1361;width:10;height:20" coordorigin="6731,1361" coordsize="10,20">
              <v:shape style="position:absolute;left:6731;top:1361;width:10;height:20" coordorigin="6731,1361" coordsize="10,20" path="m6731,1380l6741,1380,6741,1361,6731,1361,6731,1380xe" filled="true" fillcolor="#000000" stroked="false">
                <v:path arrowok="t"/>
                <v:fill type="solid"/>
              </v:shape>
            </v:group>
            <v:group style="position:absolute;left:6731;top:1380;width:10;height:20" coordorigin="6731,1380" coordsize="10,20">
              <v:shape style="position:absolute;left:6731;top:1380;width:10;height:20" coordorigin="6731,1380" coordsize="10,20" path="m6731,1399l6741,1399,6741,1380,6731,1380,6731,1399xe" filled="true" fillcolor="#000000" stroked="false">
                <v:path arrowok="t"/>
                <v:fill type="solid"/>
              </v:shape>
            </v:group>
            <v:group style="position:absolute;left:6731;top:1399;width:10;height:20" coordorigin="6731,1399" coordsize="10,20">
              <v:shape style="position:absolute;left:6731;top:1399;width:10;height:20" coordorigin="6731,1399" coordsize="10,20" path="m6731,1418l6741,1418,6741,1399,6731,1399,6731,1418xe" filled="true" fillcolor="#000000" stroked="false">
                <v:path arrowok="t"/>
                <v:fill type="solid"/>
              </v:shape>
            </v:group>
            <v:group style="position:absolute;left:6731;top:1418;width:10;height:20" coordorigin="6731,1418" coordsize="10,20">
              <v:shape style="position:absolute;left:6731;top:1418;width:10;height:20" coordorigin="6731,1418" coordsize="10,20" path="m6731,1438l6741,1438,6741,1418,6731,1418,6731,1438xe" filled="true" fillcolor="#000000" stroked="false">
                <v:path arrowok="t"/>
                <v:fill type="solid"/>
              </v:shape>
            </v:group>
            <v:group style="position:absolute;left:6731;top:1438;width:10;height:20" coordorigin="6731,1438" coordsize="10,20">
              <v:shape style="position:absolute;left:6731;top:1438;width:10;height:20" coordorigin="6731,1438" coordsize="10,20" path="m6731,1457l6741,1457,6741,1438,6731,1438,6731,1457xe" filled="true" fillcolor="#000000" stroked="false">
                <v:path arrowok="t"/>
                <v:fill type="solid"/>
              </v:shape>
            </v:group>
            <v:group style="position:absolute;left:6731;top:1457;width:10;height:20" coordorigin="6731,1457" coordsize="10,20">
              <v:shape style="position:absolute;left:6731;top:1457;width:10;height:20" coordorigin="6731,1457" coordsize="10,20" path="m6731,1476l6741,1476,6741,1457,6731,1457,6731,1476xe" filled="true" fillcolor="#000000" stroked="false">
                <v:path arrowok="t"/>
                <v:fill type="solid"/>
              </v:shape>
            </v:group>
            <v:group style="position:absolute;left:6731;top:1476;width:10;height:20" coordorigin="6731,1476" coordsize="10,20">
              <v:shape style="position:absolute;left:6731;top:1476;width:10;height:20" coordorigin="6731,1476" coordsize="10,20" path="m6731,1495l6741,1495,6741,1476,6731,1476,6731,1495xe" filled="true" fillcolor="#000000" stroked="false">
                <v:path arrowok="t"/>
                <v:fill type="solid"/>
              </v:shape>
            </v:group>
            <v:group style="position:absolute;left:6731;top:1495;width:10;height:20" coordorigin="6731,1495" coordsize="10,20">
              <v:shape style="position:absolute;left:6731;top:1495;width:10;height:20" coordorigin="6731,1495" coordsize="10,20" path="m6731,1514l6741,1514,6741,1495,6731,1495,6731,1514xe" filled="true" fillcolor="#000000" stroked="false">
                <v:path arrowok="t"/>
                <v:fill type="solid"/>
              </v:shape>
            </v:group>
            <v:group style="position:absolute;left:6731;top:1514;width:10;height:20" coordorigin="6731,1514" coordsize="10,20">
              <v:shape style="position:absolute;left:6731;top:1514;width:10;height:20" coordorigin="6731,1514" coordsize="10,20" path="m6731,1534l6741,1534,6741,1514,6731,1514,6731,1534xe" filled="true" fillcolor="#000000" stroked="false">
                <v:path arrowok="t"/>
                <v:fill type="solid"/>
              </v:shape>
            </v:group>
            <v:group style="position:absolute;left:6731;top:1534;width:10;height:20" coordorigin="6731,1534" coordsize="10,20">
              <v:shape style="position:absolute;left:6731;top:1534;width:10;height:20" coordorigin="6731,1534" coordsize="10,20" path="m6731,1553l6741,1553,6741,1534,6731,1534,6731,1553xe" filled="true" fillcolor="#000000" stroked="false">
                <v:path arrowok="t"/>
                <v:fill type="solid"/>
              </v:shape>
            </v:group>
            <v:group style="position:absolute;left:6731;top:1553;width:10;height:20" coordorigin="6731,1553" coordsize="10,20">
              <v:shape style="position:absolute;left:6731;top:1553;width:10;height:20" coordorigin="6731,1553" coordsize="10,20" path="m6731,1572l6741,1572,6741,1553,6731,1553,6731,1572xe" filled="true" fillcolor="#000000" stroked="false">
                <v:path arrowok="t"/>
                <v:fill type="solid"/>
              </v:shape>
            </v:group>
            <v:group style="position:absolute;left:6731;top:1572;width:10;height:20" coordorigin="6731,1572" coordsize="10,20">
              <v:shape style="position:absolute;left:6731;top:1572;width:10;height:20" coordorigin="6731,1572" coordsize="10,20" path="m6731,1591l6741,1591,6741,1572,6731,1572,6731,1591xe" filled="true" fillcolor="#000000" stroked="false">
                <v:path arrowok="t"/>
                <v:fill type="solid"/>
              </v:shape>
            </v:group>
            <v:group style="position:absolute;left:6731;top:1591;width:10;height:20" coordorigin="6731,1591" coordsize="10,20">
              <v:shape style="position:absolute;left:6731;top:1591;width:10;height:20" coordorigin="6731,1591" coordsize="10,20" path="m6731,1610l6741,1610,6741,1591,6731,1591,6731,1610xe" filled="true" fillcolor="#000000" stroked="false">
                <v:path arrowok="t"/>
                <v:fill type="solid"/>
              </v:shape>
            </v:group>
            <v:group style="position:absolute;left:6731;top:1610;width:10;height:20" coordorigin="6731,1610" coordsize="10,20">
              <v:shape style="position:absolute;left:6731;top:1610;width:10;height:20" coordorigin="6731,1610" coordsize="10,20" path="m6731,1630l6741,1630,6741,1610,6731,1610,6731,1630xe" filled="true" fillcolor="#000000" stroked="false">
                <v:path arrowok="t"/>
                <v:fill type="solid"/>
              </v:shape>
            </v:group>
            <v:group style="position:absolute;left:6731;top:1630;width:10;height:20" coordorigin="6731,1630" coordsize="10,20">
              <v:shape style="position:absolute;left:6731;top:1630;width:10;height:20" coordorigin="6731,1630" coordsize="10,20" path="m6731,1649l6741,1649,6741,1630,6731,1630,6731,1649xe" filled="true" fillcolor="#000000" stroked="false">
                <v:path arrowok="t"/>
                <v:fill type="solid"/>
              </v:shape>
            </v:group>
            <v:group style="position:absolute;left:6731;top:1649;width:10;height:20" coordorigin="6731,1649" coordsize="10,20">
              <v:shape style="position:absolute;left:6731;top:1649;width:10;height:20" coordorigin="6731,1649" coordsize="10,20" path="m6731,1668l6741,1668,6741,1649,6731,1649,6731,1668xe" filled="true" fillcolor="#000000" stroked="false">
                <v:path arrowok="t"/>
                <v:fill type="solid"/>
              </v:shape>
            </v:group>
            <v:group style="position:absolute;left:6731;top:1668;width:10;height:20" coordorigin="6731,1668" coordsize="10,20">
              <v:shape style="position:absolute;left:6731;top:1668;width:10;height:20" coordorigin="6731,1668" coordsize="10,20" path="m6731,1687l6741,1687,6741,1668,6731,1668,6731,1687xe" filled="true" fillcolor="#000000" stroked="false">
                <v:path arrowok="t"/>
                <v:fill type="solid"/>
              </v:shape>
            </v:group>
            <v:group style="position:absolute;left:6731;top:1687;width:10;height:20" coordorigin="6731,1687" coordsize="10,20">
              <v:shape style="position:absolute;left:6731;top:1687;width:10;height:20" coordorigin="6731,1687" coordsize="10,20" path="m6731,1706l6741,1706,6741,1687,6731,1687,6731,1706xe" filled="true" fillcolor="#000000" stroked="false">
                <v:path arrowok="t"/>
                <v:fill type="solid"/>
              </v:shape>
            </v:group>
            <v:group style="position:absolute;left:6731;top:1706;width:10;height:20" coordorigin="6731,1706" coordsize="10,20">
              <v:shape style="position:absolute;left:6731;top:1706;width:10;height:20" coordorigin="6731,1706" coordsize="10,20" path="m6731,1726l6741,1726,6741,1706,6731,1706,6731,1726xe" filled="true" fillcolor="#000000" stroked="false">
                <v:path arrowok="t"/>
                <v:fill type="solid"/>
              </v:shape>
            </v:group>
            <v:group style="position:absolute;left:6731;top:1726;width:10;height:20" coordorigin="6731,1726" coordsize="10,20">
              <v:shape style="position:absolute;left:6731;top:1726;width:10;height:20" coordorigin="6731,1726" coordsize="10,20" path="m6731,1745l6741,1745,6741,1726,6731,1726,6731,1745xe" filled="true" fillcolor="#000000" stroked="false">
                <v:path arrowok="t"/>
                <v:fill type="solid"/>
              </v:shape>
            </v:group>
            <v:group style="position:absolute;left:6731;top:1745;width:10;height:20" coordorigin="6731,1745" coordsize="10,20">
              <v:shape style="position:absolute;left:6731;top:1745;width:10;height:20" coordorigin="6731,1745" coordsize="10,20" path="m6731,1764l6741,1764,6741,1745,6731,1745,6731,1764xe" filled="true" fillcolor="#000000" stroked="false">
                <v:path arrowok="t"/>
                <v:fill type="solid"/>
              </v:shape>
            </v:group>
            <v:group style="position:absolute;left:6731;top:1764;width:10;height:20" coordorigin="6731,1764" coordsize="10,20">
              <v:shape style="position:absolute;left:6731;top:1764;width:10;height:20" coordorigin="6731,1764" coordsize="10,20" path="m6731,1783l6741,1783,6741,1764,6731,1764,6731,1783xe" filled="true" fillcolor="#000000" stroked="false">
                <v:path arrowok="t"/>
                <v:fill type="solid"/>
              </v:shape>
            </v:group>
            <v:group style="position:absolute;left:6731;top:1783;width:10;height:20" coordorigin="6731,1783" coordsize="10,20">
              <v:shape style="position:absolute;left:6731;top:1783;width:10;height:20" coordorigin="6731,1783" coordsize="10,20" path="m6731,1802l6741,1802,6741,1783,6731,1783,6731,1802xe" filled="true" fillcolor="#000000" stroked="false">
                <v:path arrowok="t"/>
                <v:fill type="solid"/>
              </v:shape>
            </v:group>
            <v:group style="position:absolute;left:6731;top:1802;width:10;height:20" coordorigin="6731,1802" coordsize="10,20">
              <v:shape style="position:absolute;left:6731;top:1802;width:10;height:20" coordorigin="6731,1802" coordsize="10,20" path="m6731,1822l6741,1822,6741,1802,6731,1802,6731,1822xe" filled="true" fillcolor="#000000" stroked="false">
                <v:path arrowok="t"/>
                <v:fill type="solid"/>
              </v:shape>
            </v:group>
            <v:group style="position:absolute;left:6731;top:1822;width:10;height:20" coordorigin="6731,1822" coordsize="10,20">
              <v:shape style="position:absolute;left:6731;top:1822;width:10;height:20" coordorigin="6731,1822" coordsize="10,20" path="m6731,1841l6741,1841,6741,1822,6731,1822,6731,1841xe" filled="true" fillcolor="#000000" stroked="false">
                <v:path arrowok="t"/>
                <v:fill type="solid"/>
              </v:shape>
            </v:group>
            <v:group style="position:absolute;left:6731;top:1841;width:10;height:20" coordorigin="6731,1841" coordsize="10,20">
              <v:shape style="position:absolute;left:6731;top:1841;width:10;height:20" coordorigin="6731,1841" coordsize="10,20" path="m6731,1860l6741,1860,6741,1841,6731,1841,6731,1860xe" filled="true" fillcolor="#000000" stroked="false">
                <v:path arrowok="t"/>
                <v:fill type="solid"/>
              </v:shape>
            </v:group>
            <v:group style="position:absolute;left:6731;top:1860;width:10;height:20" coordorigin="6731,1860" coordsize="10,20">
              <v:shape style="position:absolute;left:6731;top:1860;width:10;height:20" coordorigin="6731,1860" coordsize="10,20" path="m6731,1879l6741,1879,6741,1860,6731,1860,6731,1879xe" filled="true" fillcolor="#000000" stroked="false">
                <v:path arrowok="t"/>
                <v:fill type="solid"/>
              </v:shape>
            </v:group>
            <v:group style="position:absolute;left:6731;top:1879;width:10;height:20" coordorigin="6731,1879" coordsize="10,20">
              <v:shape style="position:absolute;left:6731;top:1879;width:10;height:20" coordorigin="6731,1879" coordsize="10,20" path="m6731,1898l6741,1898,6741,1879,6731,1879,6731,1898xe" filled="true" fillcolor="#000000" stroked="false">
                <v:path arrowok="t"/>
                <v:fill type="solid"/>
              </v:shape>
            </v:group>
            <v:group style="position:absolute;left:6731;top:1898;width:10;height:20" coordorigin="6731,1898" coordsize="10,20">
              <v:shape style="position:absolute;left:6731;top:1898;width:10;height:20" coordorigin="6731,1898" coordsize="10,20" path="m6731,1918l6741,1918,6741,1898,6731,1898,6731,1918xe" filled="true" fillcolor="#000000" stroked="false">
                <v:path arrowok="t"/>
                <v:fill type="solid"/>
              </v:shape>
            </v:group>
            <v:group style="position:absolute;left:6731;top:1924;width:10;height:2" coordorigin="6731,1924" coordsize="10,2">
              <v:shape style="position:absolute;left:6731;top:1924;width:10;height:2" coordorigin="6731,1924" coordsize="10,0" path="m6731,1924l6741,1924e" filled="false" stroked="true" strokeweight=".60004pt" strokecolor="#000000">
                <v:path arrowok="t"/>
              </v:shape>
            </v:group>
            <v:group style="position:absolute;left:7866;top:1226;width:10;height:20" coordorigin="7866,1226" coordsize="10,20">
              <v:shape style="position:absolute;left:7866;top:1226;width:10;height:20" coordorigin="7866,1226" coordsize="10,20" path="m7866,1246l7876,1246,7876,1226,7866,1226,7866,1246xe" filled="true" fillcolor="#000000" stroked="false">
                <v:path arrowok="t"/>
                <v:fill type="solid"/>
              </v:shape>
            </v:group>
            <v:group style="position:absolute;left:7866;top:1246;width:10;height:20" coordorigin="7866,1246" coordsize="10,20">
              <v:shape style="position:absolute;left:7866;top:1246;width:10;height:20" coordorigin="7866,1246" coordsize="10,20" path="m7866,1265l7876,1265,7876,1246,7866,1246,7866,1265xe" filled="true" fillcolor="#000000" stroked="false">
                <v:path arrowok="t"/>
                <v:fill type="solid"/>
              </v:shape>
            </v:group>
            <v:group style="position:absolute;left:7866;top:1265;width:10;height:20" coordorigin="7866,1265" coordsize="10,20">
              <v:shape style="position:absolute;left:7866;top:1265;width:10;height:20" coordorigin="7866,1265" coordsize="10,20" path="m7866,1284l7876,1284,7876,1265,7866,1265,7866,1284xe" filled="true" fillcolor="#000000" stroked="false">
                <v:path arrowok="t"/>
                <v:fill type="solid"/>
              </v:shape>
            </v:group>
            <v:group style="position:absolute;left:7866;top:1284;width:10;height:20" coordorigin="7866,1284" coordsize="10,20">
              <v:shape style="position:absolute;left:7866;top:1284;width:10;height:20" coordorigin="7866,1284" coordsize="10,20" path="m7866,1303l7876,1303,7876,1284,7866,1284,7866,1303xe" filled="true" fillcolor="#000000" stroked="false">
                <v:path arrowok="t"/>
                <v:fill type="solid"/>
              </v:shape>
            </v:group>
            <v:group style="position:absolute;left:7866;top:1303;width:10;height:20" coordorigin="7866,1303" coordsize="10,20">
              <v:shape style="position:absolute;left:7866;top:1303;width:10;height:20" coordorigin="7866,1303" coordsize="10,20" path="m7866,1322l7876,1322,7876,1303,7866,1303,7866,1322xe" filled="true" fillcolor="#000000" stroked="false">
                <v:path arrowok="t"/>
                <v:fill type="solid"/>
              </v:shape>
            </v:group>
            <v:group style="position:absolute;left:7866;top:1322;width:10;height:20" coordorigin="7866,1322" coordsize="10,20">
              <v:shape style="position:absolute;left:7866;top:1322;width:10;height:20" coordorigin="7866,1322" coordsize="10,20" path="m7866,1342l7876,1342,7876,1322,7866,1322,7866,1342xe" filled="true" fillcolor="#000000" stroked="false">
                <v:path arrowok="t"/>
                <v:fill type="solid"/>
              </v:shape>
            </v:group>
            <v:group style="position:absolute;left:7866;top:1342;width:10;height:20" coordorigin="7866,1342" coordsize="10,20">
              <v:shape style="position:absolute;left:7866;top:1342;width:10;height:20" coordorigin="7866,1342" coordsize="10,20" path="m7866,1361l7876,1361,7876,1342,7866,1342,7866,1361xe" filled="true" fillcolor="#000000" stroked="false">
                <v:path arrowok="t"/>
                <v:fill type="solid"/>
              </v:shape>
            </v:group>
            <v:group style="position:absolute;left:7866;top:1361;width:10;height:20" coordorigin="7866,1361" coordsize="10,20">
              <v:shape style="position:absolute;left:7866;top:1361;width:10;height:20" coordorigin="7866,1361" coordsize="10,20" path="m7866,1380l7876,1380,7876,1361,7866,1361,7866,1380xe" filled="true" fillcolor="#000000" stroked="false">
                <v:path arrowok="t"/>
                <v:fill type="solid"/>
              </v:shape>
            </v:group>
            <v:group style="position:absolute;left:7866;top:1380;width:10;height:20" coordorigin="7866,1380" coordsize="10,20">
              <v:shape style="position:absolute;left:7866;top:1380;width:10;height:20" coordorigin="7866,1380" coordsize="10,20" path="m7866,1399l7876,1399,7876,1380,7866,1380,7866,1399xe" filled="true" fillcolor="#000000" stroked="false">
                <v:path arrowok="t"/>
                <v:fill type="solid"/>
              </v:shape>
            </v:group>
            <v:group style="position:absolute;left:7866;top:1399;width:10;height:20" coordorigin="7866,1399" coordsize="10,20">
              <v:shape style="position:absolute;left:7866;top:1399;width:10;height:20" coordorigin="7866,1399" coordsize="10,20" path="m7866,1418l7876,1418,7876,1399,7866,1399,7866,1418xe" filled="true" fillcolor="#000000" stroked="false">
                <v:path arrowok="t"/>
                <v:fill type="solid"/>
              </v:shape>
            </v:group>
            <v:group style="position:absolute;left:7866;top:1418;width:10;height:20" coordorigin="7866,1418" coordsize="10,20">
              <v:shape style="position:absolute;left:7866;top:1418;width:10;height:20" coordorigin="7866,1418" coordsize="10,20" path="m7866,1438l7876,1438,7876,1418,7866,1418,7866,1438xe" filled="true" fillcolor="#000000" stroked="false">
                <v:path arrowok="t"/>
                <v:fill type="solid"/>
              </v:shape>
            </v:group>
            <v:group style="position:absolute;left:7866;top:1438;width:10;height:20" coordorigin="7866,1438" coordsize="10,20">
              <v:shape style="position:absolute;left:7866;top:1438;width:10;height:20" coordorigin="7866,1438" coordsize="10,20" path="m7866,1457l7876,1457,7876,1438,7866,1438,7866,1457xe" filled="true" fillcolor="#000000" stroked="false">
                <v:path arrowok="t"/>
                <v:fill type="solid"/>
              </v:shape>
            </v:group>
            <v:group style="position:absolute;left:7866;top:1457;width:10;height:20" coordorigin="7866,1457" coordsize="10,20">
              <v:shape style="position:absolute;left:7866;top:1457;width:10;height:20" coordorigin="7866,1457" coordsize="10,20" path="m7866,1476l7876,1476,7876,1457,7866,1457,7866,1476xe" filled="true" fillcolor="#000000" stroked="false">
                <v:path arrowok="t"/>
                <v:fill type="solid"/>
              </v:shape>
            </v:group>
            <v:group style="position:absolute;left:7866;top:1476;width:10;height:20" coordorigin="7866,1476" coordsize="10,20">
              <v:shape style="position:absolute;left:7866;top:1476;width:10;height:20" coordorigin="7866,1476" coordsize="10,20" path="m7866,1495l7876,1495,7876,1476,7866,1476,7866,1495xe" filled="true" fillcolor="#000000" stroked="false">
                <v:path arrowok="t"/>
                <v:fill type="solid"/>
              </v:shape>
            </v:group>
            <v:group style="position:absolute;left:7866;top:1495;width:10;height:20" coordorigin="7866,1495" coordsize="10,20">
              <v:shape style="position:absolute;left:7866;top:1495;width:10;height:20" coordorigin="7866,1495" coordsize="10,20" path="m7866,1514l7876,1514,7876,1495,7866,1495,7866,1514xe" filled="true" fillcolor="#000000" stroked="false">
                <v:path arrowok="t"/>
                <v:fill type="solid"/>
              </v:shape>
            </v:group>
            <v:group style="position:absolute;left:7866;top:1514;width:10;height:20" coordorigin="7866,1514" coordsize="10,20">
              <v:shape style="position:absolute;left:7866;top:1514;width:10;height:20" coordorigin="7866,1514" coordsize="10,20" path="m7866,1534l7876,1534,7876,1514,7866,1514,7866,1534xe" filled="true" fillcolor="#000000" stroked="false">
                <v:path arrowok="t"/>
                <v:fill type="solid"/>
              </v:shape>
            </v:group>
            <v:group style="position:absolute;left:7866;top:1534;width:10;height:20" coordorigin="7866,1534" coordsize="10,20">
              <v:shape style="position:absolute;left:7866;top:1534;width:10;height:20" coordorigin="7866,1534" coordsize="10,20" path="m7866,1553l7876,1553,7876,1534,7866,1534,7866,1553xe" filled="true" fillcolor="#000000" stroked="false">
                <v:path arrowok="t"/>
                <v:fill type="solid"/>
              </v:shape>
            </v:group>
            <v:group style="position:absolute;left:7866;top:1553;width:10;height:20" coordorigin="7866,1553" coordsize="10,20">
              <v:shape style="position:absolute;left:7866;top:1553;width:10;height:20" coordorigin="7866,1553" coordsize="10,20" path="m7866,1572l7876,1572,7876,1553,7866,1553,7866,1572xe" filled="true" fillcolor="#000000" stroked="false">
                <v:path arrowok="t"/>
                <v:fill type="solid"/>
              </v:shape>
            </v:group>
            <v:group style="position:absolute;left:7866;top:1572;width:10;height:20" coordorigin="7866,1572" coordsize="10,20">
              <v:shape style="position:absolute;left:7866;top:1572;width:10;height:20" coordorigin="7866,1572" coordsize="10,20" path="m7866,1591l7876,1591,7876,1572,7866,1572,7866,1591xe" filled="true" fillcolor="#000000" stroked="false">
                <v:path arrowok="t"/>
                <v:fill type="solid"/>
              </v:shape>
            </v:group>
            <v:group style="position:absolute;left:7866;top:1591;width:10;height:20" coordorigin="7866,1591" coordsize="10,20">
              <v:shape style="position:absolute;left:7866;top:1591;width:10;height:20" coordorigin="7866,1591" coordsize="10,20" path="m7866,1610l7876,1610,7876,1591,7866,1591,7866,1610xe" filled="true" fillcolor="#000000" stroked="false">
                <v:path arrowok="t"/>
                <v:fill type="solid"/>
              </v:shape>
            </v:group>
            <v:group style="position:absolute;left:7866;top:1610;width:10;height:20" coordorigin="7866,1610" coordsize="10,20">
              <v:shape style="position:absolute;left:7866;top:1610;width:10;height:20" coordorigin="7866,1610" coordsize="10,20" path="m7866,1630l7876,1630,7876,1610,7866,1610,7866,1630xe" filled="true" fillcolor="#000000" stroked="false">
                <v:path arrowok="t"/>
                <v:fill type="solid"/>
              </v:shape>
            </v:group>
            <v:group style="position:absolute;left:7866;top:1630;width:10;height:20" coordorigin="7866,1630" coordsize="10,20">
              <v:shape style="position:absolute;left:7866;top:1630;width:10;height:20" coordorigin="7866,1630" coordsize="10,20" path="m7866,1649l7876,1649,7876,1630,7866,1630,7866,1649xe" filled="true" fillcolor="#000000" stroked="false">
                <v:path arrowok="t"/>
                <v:fill type="solid"/>
              </v:shape>
            </v:group>
            <v:group style="position:absolute;left:7866;top:1649;width:10;height:20" coordorigin="7866,1649" coordsize="10,20">
              <v:shape style="position:absolute;left:7866;top:1649;width:10;height:20" coordorigin="7866,1649" coordsize="10,20" path="m7866,1668l7876,1668,7876,1649,7866,1649,7866,1668xe" filled="true" fillcolor="#000000" stroked="false">
                <v:path arrowok="t"/>
                <v:fill type="solid"/>
              </v:shape>
            </v:group>
            <v:group style="position:absolute;left:7866;top:1668;width:10;height:20" coordorigin="7866,1668" coordsize="10,20">
              <v:shape style="position:absolute;left:7866;top:1668;width:10;height:20" coordorigin="7866,1668" coordsize="10,20" path="m7866,1687l7876,1687,7876,1668,7866,1668,7866,1687xe" filled="true" fillcolor="#000000" stroked="false">
                <v:path arrowok="t"/>
                <v:fill type="solid"/>
              </v:shape>
            </v:group>
            <v:group style="position:absolute;left:7866;top:1687;width:10;height:20" coordorigin="7866,1687" coordsize="10,20">
              <v:shape style="position:absolute;left:7866;top:1687;width:10;height:20" coordorigin="7866,1687" coordsize="10,20" path="m7866,1706l7876,1706,7876,1687,7866,1687,7866,1706xe" filled="true" fillcolor="#000000" stroked="false">
                <v:path arrowok="t"/>
                <v:fill type="solid"/>
              </v:shape>
            </v:group>
            <v:group style="position:absolute;left:7866;top:1706;width:10;height:20" coordorigin="7866,1706" coordsize="10,20">
              <v:shape style="position:absolute;left:7866;top:1706;width:10;height:20" coordorigin="7866,1706" coordsize="10,20" path="m7866,1726l7876,1726,7876,1706,7866,1706,7866,1726xe" filled="true" fillcolor="#000000" stroked="false">
                <v:path arrowok="t"/>
                <v:fill type="solid"/>
              </v:shape>
            </v:group>
            <v:group style="position:absolute;left:7866;top:1726;width:10;height:20" coordorigin="7866,1726" coordsize="10,20">
              <v:shape style="position:absolute;left:7866;top:1726;width:10;height:20" coordorigin="7866,1726" coordsize="10,20" path="m7866,1745l7876,1745,7876,1726,7866,1726,7866,1745xe" filled="true" fillcolor="#000000" stroked="false">
                <v:path arrowok="t"/>
                <v:fill type="solid"/>
              </v:shape>
            </v:group>
            <v:group style="position:absolute;left:7866;top:1745;width:10;height:20" coordorigin="7866,1745" coordsize="10,20">
              <v:shape style="position:absolute;left:7866;top:1745;width:10;height:20" coordorigin="7866,1745" coordsize="10,20" path="m7866,1764l7876,1764,7876,1745,7866,1745,7866,1764xe" filled="true" fillcolor="#000000" stroked="false">
                <v:path arrowok="t"/>
                <v:fill type="solid"/>
              </v:shape>
            </v:group>
            <v:group style="position:absolute;left:7866;top:1764;width:10;height:20" coordorigin="7866,1764" coordsize="10,20">
              <v:shape style="position:absolute;left:7866;top:1764;width:10;height:20" coordorigin="7866,1764" coordsize="10,20" path="m7866,1783l7876,1783,7876,1764,7866,1764,7866,1783xe" filled="true" fillcolor="#000000" stroked="false">
                <v:path arrowok="t"/>
                <v:fill type="solid"/>
              </v:shape>
            </v:group>
            <v:group style="position:absolute;left:7866;top:1783;width:10;height:20" coordorigin="7866,1783" coordsize="10,20">
              <v:shape style="position:absolute;left:7866;top:1783;width:10;height:20" coordorigin="7866,1783" coordsize="10,20" path="m7866,1802l7876,1802,7876,1783,7866,1783,7866,1802xe" filled="true" fillcolor="#000000" stroked="false">
                <v:path arrowok="t"/>
                <v:fill type="solid"/>
              </v:shape>
            </v:group>
            <v:group style="position:absolute;left:7866;top:1802;width:10;height:20" coordorigin="7866,1802" coordsize="10,20">
              <v:shape style="position:absolute;left:7866;top:1802;width:10;height:20" coordorigin="7866,1802" coordsize="10,20" path="m7866,1822l7876,1822,7876,1802,7866,1802,7866,1822xe" filled="true" fillcolor="#000000" stroked="false">
                <v:path arrowok="t"/>
                <v:fill type="solid"/>
              </v:shape>
            </v:group>
            <v:group style="position:absolute;left:7866;top:1822;width:10;height:20" coordorigin="7866,1822" coordsize="10,20">
              <v:shape style="position:absolute;left:7866;top:1822;width:10;height:20" coordorigin="7866,1822" coordsize="10,20" path="m7866,1841l7876,1841,7876,1822,7866,1822,7866,1841xe" filled="true" fillcolor="#000000" stroked="false">
                <v:path arrowok="t"/>
                <v:fill type="solid"/>
              </v:shape>
            </v:group>
            <v:group style="position:absolute;left:7866;top:1841;width:10;height:20" coordorigin="7866,1841" coordsize="10,20">
              <v:shape style="position:absolute;left:7866;top:1841;width:10;height:20" coordorigin="7866,1841" coordsize="10,20" path="m7866,1860l7876,1860,7876,1841,7866,1841,7866,1860xe" filled="true" fillcolor="#000000" stroked="false">
                <v:path arrowok="t"/>
                <v:fill type="solid"/>
              </v:shape>
            </v:group>
            <v:group style="position:absolute;left:7866;top:1860;width:10;height:20" coordorigin="7866,1860" coordsize="10,20">
              <v:shape style="position:absolute;left:7866;top:1860;width:10;height:20" coordorigin="7866,1860" coordsize="10,20" path="m7866,1879l7876,1879,7876,1860,7866,1860,7866,1879xe" filled="true" fillcolor="#000000" stroked="false">
                <v:path arrowok="t"/>
                <v:fill type="solid"/>
              </v:shape>
            </v:group>
            <v:group style="position:absolute;left:7866;top:1879;width:10;height:20" coordorigin="7866,1879" coordsize="10,20">
              <v:shape style="position:absolute;left:7866;top:1879;width:10;height:20" coordorigin="7866,1879" coordsize="10,20" path="m7866,1898l7876,1898,7876,1879,7866,1879,7866,1898xe" filled="true" fillcolor="#000000" stroked="false">
                <v:path arrowok="t"/>
                <v:fill type="solid"/>
              </v:shape>
            </v:group>
            <v:group style="position:absolute;left:7866;top:1898;width:10;height:20" coordorigin="7866,1898" coordsize="10,20">
              <v:shape style="position:absolute;left:7866;top:1898;width:10;height:20" coordorigin="7866,1898" coordsize="10,20" path="m7866,1918l7876,1918,7876,1898,7866,1898,7866,1918xe" filled="true" fillcolor="#000000" stroked="false">
                <v:path arrowok="t"/>
                <v:fill type="solid"/>
              </v:shape>
            </v:group>
            <v:group style="position:absolute;left:7866;top:1924;width:10;height:2" coordorigin="7866,1924" coordsize="10,2">
              <v:shape style="position:absolute;left:7866;top:1924;width:10;height:2" coordorigin="7866,1924" coordsize="10,0" path="m7866,1924l7876,1924e" filled="false" stroked="true" strokeweight=".60004pt" strokecolor="#000000">
                <v:path arrowok="t"/>
              </v:shape>
            </v:group>
            <v:group style="position:absolute;left:8766;top:1226;width:10;height:20" coordorigin="8766,1226" coordsize="10,20">
              <v:shape style="position:absolute;left:8766;top:1226;width:10;height:20" coordorigin="8766,1226" coordsize="10,20" path="m8766,1246l8776,1246,8776,1226,8766,1226,8766,1246xe" filled="true" fillcolor="#000000" stroked="false">
                <v:path arrowok="t"/>
                <v:fill type="solid"/>
              </v:shape>
            </v:group>
            <v:group style="position:absolute;left:8766;top:1246;width:10;height:20" coordorigin="8766,1246" coordsize="10,20">
              <v:shape style="position:absolute;left:8766;top:1246;width:10;height:20" coordorigin="8766,1246" coordsize="10,20" path="m8766,1265l8776,1265,8776,1246,8766,1246,8766,1265xe" filled="true" fillcolor="#000000" stroked="false">
                <v:path arrowok="t"/>
                <v:fill type="solid"/>
              </v:shape>
            </v:group>
            <v:group style="position:absolute;left:8766;top:1265;width:10;height:20" coordorigin="8766,1265" coordsize="10,20">
              <v:shape style="position:absolute;left:8766;top:1265;width:10;height:20" coordorigin="8766,1265" coordsize="10,20" path="m8766,1284l8776,1284,8776,1265,8766,1265,8766,1284xe" filled="true" fillcolor="#000000" stroked="false">
                <v:path arrowok="t"/>
                <v:fill type="solid"/>
              </v:shape>
            </v:group>
            <v:group style="position:absolute;left:8766;top:1284;width:10;height:20" coordorigin="8766,1284" coordsize="10,20">
              <v:shape style="position:absolute;left:8766;top:1284;width:10;height:20" coordorigin="8766,1284" coordsize="10,20" path="m8766,1303l8776,1303,8776,1284,8766,1284,8766,1303xe" filled="true" fillcolor="#000000" stroked="false">
                <v:path arrowok="t"/>
                <v:fill type="solid"/>
              </v:shape>
            </v:group>
            <v:group style="position:absolute;left:8766;top:1303;width:10;height:20" coordorigin="8766,1303" coordsize="10,20">
              <v:shape style="position:absolute;left:8766;top:1303;width:10;height:20" coordorigin="8766,1303" coordsize="10,20" path="m8766,1322l8776,1322,8776,1303,8766,1303,8766,1322xe" filled="true" fillcolor="#000000" stroked="false">
                <v:path arrowok="t"/>
                <v:fill type="solid"/>
              </v:shape>
            </v:group>
            <v:group style="position:absolute;left:8766;top:1322;width:10;height:20" coordorigin="8766,1322" coordsize="10,20">
              <v:shape style="position:absolute;left:8766;top:1322;width:10;height:20" coordorigin="8766,1322" coordsize="10,20" path="m8766,1342l8776,1342,8776,1322,8766,1322,8766,1342xe" filled="true" fillcolor="#000000" stroked="false">
                <v:path arrowok="t"/>
                <v:fill type="solid"/>
              </v:shape>
            </v:group>
            <v:group style="position:absolute;left:8766;top:1342;width:10;height:20" coordorigin="8766,1342" coordsize="10,20">
              <v:shape style="position:absolute;left:8766;top:1342;width:10;height:20" coordorigin="8766,1342" coordsize="10,20" path="m8766,1361l8776,1361,8776,1342,8766,1342,8766,1361xe" filled="true" fillcolor="#000000" stroked="false">
                <v:path arrowok="t"/>
                <v:fill type="solid"/>
              </v:shape>
            </v:group>
            <v:group style="position:absolute;left:8766;top:1361;width:10;height:20" coordorigin="8766,1361" coordsize="10,20">
              <v:shape style="position:absolute;left:8766;top:1361;width:10;height:20" coordorigin="8766,1361" coordsize="10,20" path="m8766,1380l8776,1380,8776,1361,8766,1361,8766,1380xe" filled="true" fillcolor="#000000" stroked="false">
                <v:path arrowok="t"/>
                <v:fill type="solid"/>
              </v:shape>
            </v:group>
            <v:group style="position:absolute;left:8766;top:1380;width:10;height:20" coordorigin="8766,1380" coordsize="10,20">
              <v:shape style="position:absolute;left:8766;top:1380;width:10;height:20" coordorigin="8766,1380" coordsize="10,20" path="m8766,1399l8776,1399,8776,1380,8766,1380,8766,1399xe" filled="true" fillcolor="#000000" stroked="false">
                <v:path arrowok="t"/>
                <v:fill type="solid"/>
              </v:shape>
            </v:group>
            <v:group style="position:absolute;left:8766;top:1399;width:10;height:20" coordorigin="8766,1399" coordsize="10,20">
              <v:shape style="position:absolute;left:8766;top:1399;width:10;height:20" coordorigin="8766,1399" coordsize="10,20" path="m8766,1418l8776,1418,8776,1399,8766,1399,8766,1418xe" filled="true" fillcolor="#000000" stroked="false">
                <v:path arrowok="t"/>
                <v:fill type="solid"/>
              </v:shape>
            </v:group>
            <v:group style="position:absolute;left:8766;top:1418;width:10;height:20" coordorigin="8766,1418" coordsize="10,20">
              <v:shape style="position:absolute;left:8766;top:1418;width:10;height:20" coordorigin="8766,1418" coordsize="10,20" path="m8766,1438l8776,1438,8776,1418,8766,1418,8766,1438xe" filled="true" fillcolor="#000000" stroked="false">
                <v:path arrowok="t"/>
                <v:fill type="solid"/>
              </v:shape>
            </v:group>
            <v:group style="position:absolute;left:8766;top:1438;width:10;height:20" coordorigin="8766,1438" coordsize="10,20">
              <v:shape style="position:absolute;left:8766;top:1438;width:10;height:20" coordorigin="8766,1438" coordsize="10,20" path="m8766,1457l8776,1457,8776,1438,8766,1438,8766,1457xe" filled="true" fillcolor="#000000" stroked="false">
                <v:path arrowok="t"/>
                <v:fill type="solid"/>
              </v:shape>
            </v:group>
            <v:group style="position:absolute;left:8766;top:1457;width:10;height:20" coordorigin="8766,1457" coordsize="10,20">
              <v:shape style="position:absolute;left:8766;top:1457;width:10;height:20" coordorigin="8766,1457" coordsize="10,20" path="m8766,1476l8776,1476,8776,1457,8766,1457,8766,1476xe" filled="true" fillcolor="#000000" stroked="false">
                <v:path arrowok="t"/>
                <v:fill type="solid"/>
              </v:shape>
            </v:group>
            <v:group style="position:absolute;left:8766;top:1476;width:10;height:20" coordorigin="8766,1476" coordsize="10,20">
              <v:shape style="position:absolute;left:8766;top:1476;width:10;height:20" coordorigin="8766,1476" coordsize="10,20" path="m8766,1495l8776,1495,8776,1476,8766,1476,8766,1495xe" filled="true" fillcolor="#000000" stroked="false">
                <v:path arrowok="t"/>
                <v:fill type="solid"/>
              </v:shape>
            </v:group>
            <v:group style="position:absolute;left:8766;top:1495;width:10;height:20" coordorigin="8766,1495" coordsize="10,20">
              <v:shape style="position:absolute;left:8766;top:1495;width:10;height:20" coordorigin="8766,1495" coordsize="10,20" path="m8766,1514l8776,1514,8776,1495,8766,1495,8766,1514xe" filled="true" fillcolor="#000000" stroked="false">
                <v:path arrowok="t"/>
                <v:fill type="solid"/>
              </v:shape>
            </v:group>
            <v:group style="position:absolute;left:8766;top:1514;width:10;height:20" coordorigin="8766,1514" coordsize="10,20">
              <v:shape style="position:absolute;left:8766;top:1514;width:10;height:20" coordorigin="8766,1514" coordsize="10,20" path="m8766,1534l8776,1534,8776,1514,8766,1514,8766,1534xe" filled="true" fillcolor="#000000" stroked="false">
                <v:path arrowok="t"/>
                <v:fill type="solid"/>
              </v:shape>
            </v:group>
            <v:group style="position:absolute;left:8766;top:1534;width:10;height:20" coordorigin="8766,1534" coordsize="10,20">
              <v:shape style="position:absolute;left:8766;top:1534;width:10;height:20" coordorigin="8766,1534" coordsize="10,20" path="m8766,1553l8776,1553,8776,1534,8766,1534,8766,1553xe" filled="true" fillcolor="#000000" stroked="false">
                <v:path arrowok="t"/>
                <v:fill type="solid"/>
              </v:shape>
            </v:group>
            <v:group style="position:absolute;left:8766;top:1553;width:10;height:20" coordorigin="8766,1553" coordsize="10,20">
              <v:shape style="position:absolute;left:8766;top:1553;width:10;height:20" coordorigin="8766,1553" coordsize="10,20" path="m8766,1572l8776,1572,8776,1553,8766,1553,8766,1572xe" filled="true" fillcolor="#000000" stroked="false">
                <v:path arrowok="t"/>
                <v:fill type="solid"/>
              </v:shape>
            </v:group>
            <v:group style="position:absolute;left:8766;top:1572;width:10;height:20" coordorigin="8766,1572" coordsize="10,20">
              <v:shape style="position:absolute;left:8766;top:1572;width:10;height:20" coordorigin="8766,1572" coordsize="10,20" path="m8766,1591l8776,1591,8776,1572,8766,1572,8766,1591xe" filled="true" fillcolor="#000000" stroked="false">
                <v:path arrowok="t"/>
                <v:fill type="solid"/>
              </v:shape>
            </v:group>
            <v:group style="position:absolute;left:8766;top:1591;width:10;height:20" coordorigin="8766,1591" coordsize="10,20">
              <v:shape style="position:absolute;left:8766;top:1591;width:10;height:20" coordorigin="8766,1591" coordsize="10,20" path="m8766,1610l8776,1610,8776,1591,8766,1591,8766,1610xe" filled="true" fillcolor="#000000" stroked="false">
                <v:path arrowok="t"/>
                <v:fill type="solid"/>
              </v:shape>
            </v:group>
            <v:group style="position:absolute;left:8766;top:1610;width:10;height:20" coordorigin="8766,1610" coordsize="10,20">
              <v:shape style="position:absolute;left:8766;top:1610;width:10;height:20" coordorigin="8766,1610" coordsize="10,20" path="m8766,1630l8776,1630,8776,1610,8766,1610,8766,1630xe" filled="true" fillcolor="#000000" stroked="false">
                <v:path arrowok="t"/>
                <v:fill type="solid"/>
              </v:shape>
            </v:group>
            <v:group style="position:absolute;left:8766;top:1630;width:10;height:20" coordorigin="8766,1630" coordsize="10,20">
              <v:shape style="position:absolute;left:8766;top:1630;width:10;height:20" coordorigin="8766,1630" coordsize="10,20" path="m8766,1649l8776,1649,8776,1630,8766,1630,8766,1649xe" filled="true" fillcolor="#000000" stroked="false">
                <v:path arrowok="t"/>
                <v:fill type="solid"/>
              </v:shape>
            </v:group>
            <v:group style="position:absolute;left:8766;top:1649;width:10;height:20" coordorigin="8766,1649" coordsize="10,20">
              <v:shape style="position:absolute;left:8766;top:1649;width:10;height:20" coordorigin="8766,1649" coordsize="10,20" path="m8766,1668l8776,1668,8776,1649,8766,1649,8766,1668xe" filled="true" fillcolor="#000000" stroked="false">
                <v:path arrowok="t"/>
                <v:fill type="solid"/>
              </v:shape>
            </v:group>
            <v:group style="position:absolute;left:8766;top:1668;width:10;height:20" coordorigin="8766,1668" coordsize="10,20">
              <v:shape style="position:absolute;left:8766;top:1668;width:10;height:20" coordorigin="8766,1668" coordsize="10,20" path="m8766,1687l8776,1687,8776,1668,8766,1668,8766,1687xe" filled="true" fillcolor="#000000" stroked="false">
                <v:path arrowok="t"/>
                <v:fill type="solid"/>
              </v:shape>
            </v:group>
            <v:group style="position:absolute;left:8766;top:1687;width:10;height:20" coordorigin="8766,1687" coordsize="10,20">
              <v:shape style="position:absolute;left:8766;top:1687;width:10;height:20" coordorigin="8766,1687" coordsize="10,20" path="m8766,1706l8776,1706,8776,1687,8766,1687,8766,1706xe" filled="true" fillcolor="#000000" stroked="false">
                <v:path arrowok="t"/>
                <v:fill type="solid"/>
              </v:shape>
            </v:group>
            <v:group style="position:absolute;left:8766;top:1706;width:10;height:20" coordorigin="8766,1706" coordsize="10,20">
              <v:shape style="position:absolute;left:8766;top:1706;width:10;height:20" coordorigin="8766,1706" coordsize="10,20" path="m8766,1726l8776,1726,8776,1706,8766,1706,8766,1726xe" filled="true" fillcolor="#000000" stroked="false">
                <v:path arrowok="t"/>
                <v:fill type="solid"/>
              </v:shape>
            </v:group>
            <v:group style="position:absolute;left:8766;top:1726;width:10;height:20" coordorigin="8766,1726" coordsize="10,20">
              <v:shape style="position:absolute;left:8766;top:1726;width:10;height:20" coordorigin="8766,1726" coordsize="10,20" path="m8766,1745l8776,1745,8776,1726,8766,1726,8766,1745xe" filled="true" fillcolor="#000000" stroked="false">
                <v:path arrowok="t"/>
                <v:fill type="solid"/>
              </v:shape>
            </v:group>
            <v:group style="position:absolute;left:8766;top:1745;width:10;height:20" coordorigin="8766,1745" coordsize="10,20">
              <v:shape style="position:absolute;left:8766;top:1745;width:10;height:20" coordorigin="8766,1745" coordsize="10,20" path="m8766,1764l8776,1764,8776,1745,8766,1745,8766,1764xe" filled="true" fillcolor="#000000" stroked="false">
                <v:path arrowok="t"/>
                <v:fill type="solid"/>
              </v:shape>
            </v:group>
            <v:group style="position:absolute;left:8766;top:1764;width:10;height:20" coordorigin="8766,1764" coordsize="10,20">
              <v:shape style="position:absolute;left:8766;top:1764;width:10;height:20" coordorigin="8766,1764" coordsize="10,20" path="m8766,1783l8776,1783,8776,1764,8766,1764,8766,1783xe" filled="true" fillcolor="#000000" stroked="false">
                <v:path arrowok="t"/>
                <v:fill type="solid"/>
              </v:shape>
            </v:group>
            <v:group style="position:absolute;left:8766;top:1783;width:10;height:20" coordorigin="8766,1783" coordsize="10,20">
              <v:shape style="position:absolute;left:8766;top:1783;width:10;height:20" coordorigin="8766,1783" coordsize="10,20" path="m8766,1802l8776,1802,8776,1783,8766,1783,8766,1802xe" filled="true" fillcolor="#000000" stroked="false">
                <v:path arrowok="t"/>
                <v:fill type="solid"/>
              </v:shape>
            </v:group>
            <v:group style="position:absolute;left:8766;top:1802;width:10;height:20" coordorigin="8766,1802" coordsize="10,20">
              <v:shape style="position:absolute;left:8766;top:1802;width:10;height:20" coordorigin="8766,1802" coordsize="10,20" path="m8766,1822l8776,1822,8776,1802,8766,1802,8766,1822xe" filled="true" fillcolor="#000000" stroked="false">
                <v:path arrowok="t"/>
                <v:fill type="solid"/>
              </v:shape>
            </v:group>
            <v:group style="position:absolute;left:8766;top:1822;width:10;height:20" coordorigin="8766,1822" coordsize="10,20">
              <v:shape style="position:absolute;left:8766;top:1822;width:10;height:20" coordorigin="8766,1822" coordsize="10,20" path="m8766,1841l8776,1841,8776,1822,8766,1822,8766,1841xe" filled="true" fillcolor="#000000" stroked="false">
                <v:path arrowok="t"/>
                <v:fill type="solid"/>
              </v:shape>
            </v:group>
            <v:group style="position:absolute;left:8766;top:1841;width:10;height:20" coordorigin="8766,1841" coordsize="10,20">
              <v:shape style="position:absolute;left:8766;top:1841;width:10;height:20" coordorigin="8766,1841" coordsize="10,20" path="m8766,1860l8776,1860,8776,1841,8766,1841,8766,1860xe" filled="true" fillcolor="#000000" stroked="false">
                <v:path arrowok="t"/>
                <v:fill type="solid"/>
              </v:shape>
            </v:group>
            <v:group style="position:absolute;left:8766;top:1860;width:10;height:20" coordorigin="8766,1860" coordsize="10,20">
              <v:shape style="position:absolute;left:8766;top:1860;width:10;height:20" coordorigin="8766,1860" coordsize="10,20" path="m8766,1879l8776,1879,8776,1860,8766,1860,8766,1879xe" filled="true" fillcolor="#000000" stroked="false">
                <v:path arrowok="t"/>
                <v:fill type="solid"/>
              </v:shape>
            </v:group>
            <v:group style="position:absolute;left:8766;top:1879;width:10;height:20" coordorigin="8766,1879" coordsize="10,20">
              <v:shape style="position:absolute;left:8766;top:1879;width:10;height:20" coordorigin="8766,1879" coordsize="10,20" path="m8766,1898l8776,1898,8776,1879,8766,1879,8766,1898xe" filled="true" fillcolor="#000000" stroked="false">
                <v:path arrowok="t"/>
                <v:fill type="solid"/>
              </v:shape>
            </v:group>
            <v:group style="position:absolute;left:8766;top:1898;width:10;height:20" coordorigin="8766,1898" coordsize="10,20">
              <v:shape style="position:absolute;left:8766;top:1898;width:10;height:20" coordorigin="8766,1898" coordsize="10,20" path="m8766,1918l8776,1918,8776,1898,8766,1898,8766,1918xe" filled="true" fillcolor="#000000" stroked="false">
                <v:path arrowok="t"/>
                <v:fill type="solid"/>
              </v:shape>
            </v:group>
            <v:group style="position:absolute;left:8766;top:1924;width:10;height:2" coordorigin="8766,1924" coordsize="10,2">
              <v:shape style="position:absolute;left:8766;top:1924;width:10;height:2" coordorigin="8766,1924" coordsize="10,0" path="m8766,1924l8776,1924e" filled="false" stroked="true" strokeweight=".60004pt" strokecolor="#000000">
                <v:path arrowok="t"/>
              </v:shape>
              <v:shape style="position:absolute;left:2100;top:1930;width:1654;height:10" type="#_x0000_t75" stroked="false">
                <v:imagedata r:id="rId242" o:title=""/>
              </v:shape>
              <v:shape style="position:absolute;left:3749;top:1930;width:2038;height:10" type="#_x0000_t75" stroked="false">
                <v:imagedata r:id="rId243" o:title=""/>
              </v:shape>
              <v:shape style="position:absolute;left:5783;top:1930;width:948;height:10" type="#_x0000_t75" stroked="false">
                <v:imagedata r:id="rId238" o:title=""/>
              </v:shape>
              <v:shape style="position:absolute;left:6726;top:1930;width:1140;height:10" type="#_x0000_t75" stroked="false">
                <v:imagedata r:id="rId244" o:title=""/>
              </v:shape>
              <v:shape style="position:absolute;left:7861;top:1930;width:905;height:10" type="#_x0000_t75" stroked="false">
                <v:imagedata r:id="rId241" o:title=""/>
              </v:shape>
              <v:shape style="position:absolute;left:8761;top:1930;width:1045;height:10" type="#_x0000_t75" stroked="false">
                <v:imagedata r:id="rId162" o:title=""/>
              </v:shape>
            </v:group>
            <v:group style="position:absolute;left:3754;top:1939;width:10;height:20" coordorigin="3754,1939" coordsize="10,20">
              <v:shape style="position:absolute;left:3754;top:1939;width:10;height:20" coordorigin="3754,1939" coordsize="10,20" path="m3754,1958l3764,1958,3764,1939,3754,1939,3754,1958xe" filled="true" fillcolor="#000000" stroked="false">
                <v:path arrowok="t"/>
                <v:fill type="solid"/>
              </v:shape>
            </v:group>
            <v:group style="position:absolute;left:3754;top:1958;width:10;height:20" coordorigin="3754,1958" coordsize="10,20">
              <v:shape style="position:absolute;left:3754;top:1958;width:10;height:20" coordorigin="3754,1958" coordsize="10,20" path="m3754,1978l3764,1978,3764,1958,3754,1958,3754,1978xe" filled="true" fillcolor="#000000" stroked="false">
                <v:path arrowok="t"/>
                <v:fill type="solid"/>
              </v:shape>
            </v:group>
            <v:group style="position:absolute;left:3754;top:1978;width:10;height:20" coordorigin="3754,1978" coordsize="10,20">
              <v:shape style="position:absolute;left:3754;top:1978;width:10;height:20" coordorigin="3754,1978" coordsize="10,20" path="m3754,1997l3764,1997,3764,1978,3754,1978,3754,1997xe" filled="true" fillcolor="#000000" stroked="false">
                <v:path arrowok="t"/>
                <v:fill type="solid"/>
              </v:shape>
            </v:group>
            <v:group style="position:absolute;left:3754;top:1997;width:10;height:20" coordorigin="3754,1997" coordsize="10,20">
              <v:shape style="position:absolute;left:3754;top:1997;width:10;height:20" coordorigin="3754,1997" coordsize="10,20" path="m3754,2016l3764,2016,3764,1997,3754,1997,3754,2016xe" filled="true" fillcolor="#000000" stroked="false">
                <v:path arrowok="t"/>
                <v:fill type="solid"/>
              </v:shape>
            </v:group>
            <v:group style="position:absolute;left:3754;top:2016;width:10;height:20" coordorigin="3754,2016" coordsize="10,20">
              <v:shape style="position:absolute;left:3754;top:2016;width:10;height:20" coordorigin="3754,2016" coordsize="10,20" path="m3754,2035l3764,2035,3764,2016,3754,2016,3754,2035xe" filled="true" fillcolor="#000000" stroked="false">
                <v:path arrowok="t"/>
                <v:fill type="solid"/>
              </v:shape>
            </v:group>
            <v:group style="position:absolute;left:3754;top:2035;width:10;height:20" coordorigin="3754,2035" coordsize="10,20">
              <v:shape style="position:absolute;left:3754;top:2035;width:10;height:20" coordorigin="3754,2035" coordsize="10,20" path="m3754,2054l3764,2054,3764,2035,3754,2035,3754,2054xe" filled="true" fillcolor="#000000" stroked="false">
                <v:path arrowok="t"/>
                <v:fill type="solid"/>
              </v:shape>
            </v:group>
            <v:group style="position:absolute;left:3754;top:2054;width:10;height:20" coordorigin="3754,2054" coordsize="10,20">
              <v:shape style="position:absolute;left:3754;top:2054;width:10;height:20" coordorigin="3754,2054" coordsize="10,20" path="m3754,2074l3764,2074,3764,2054,3754,2054,3754,2074xe" filled="true" fillcolor="#000000" stroked="false">
                <v:path arrowok="t"/>
                <v:fill type="solid"/>
              </v:shape>
            </v:group>
            <v:group style="position:absolute;left:3754;top:2074;width:10;height:20" coordorigin="3754,2074" coordsize="10,20">
              <v:shape style="position:absolute;left:3754;top:2074;width:10;height:20" coordorigin="3754,2074" coordsize="10,20" path="m3754,2093l3764,2093,3764,2074,3754,2074,3754,2093xe" filled="true" fillcolor="#000000" stroked="false">
                <v:path arrowok="t"/>
                <v:fill type="solid"/>
              </v:shape>
            </v:group>
            <v:group style="position:absolute;left:3754;top:2093;width:10;height:20" coordorigin="3754,2093" coordsize="10,20">
              <v:shape style="position:absolute;left:3754;top:2093;width:10;height:20" coordorigin="3754,2093" coordsize="10,20" path="m3754,2112l3764,2112,3764,2093,3754,2093,3754,2112xe" filled="true" fillcolor="#000000" stroked="false">
                <v:path arrowok="t"/>
                <v:fill type="solid"/>
              </v:shape>
            </v:group>
            <v:group style="position:absolute;left:3754;top:2112;width:10;height:20" coordorigin="3754,2112" coordsize="10,20">
              <v:shape style="position:absolute;left:3754;top:2112;width:10;height:20" coordorigin="3754,2112" coordsize="10,20" path="m3754,2131l3764,2131,3764,2112,3754,2112,3754,2131xe" filled="true" fillcolor="#000000" stroked="false">
                <v:path arrowok="t"/>
                <v:fill type="solid"/>
              </v:shape>
            </v:group>
            <v:group style="position:absolute;left:3754;top:2131;width:10;height:20" coordorigin="3754,2131" coordsize="10,20">
              <v:shape style="position:absolute;left:3754;top:2131;width:10;height:20" coordorigin="3754,2131" coordsize="10,20" path="m3754,2150l3764,2150,3764,2131,3754,2131,3754,2150xe" filled="true" fillcolor="#000000" stroked="false">
                <v:path arrowok="t"/>
                <v:fill type="solid"/>
              </v:shape>
            </v:group>
            <v:group style="position:absolute;left:3754;top:2150;width:10;height:20" coordorigin="3754,2150" coordsize="10,20">
              <v:shape style="position:absolute;left:3754;top:2150;width:10;height:20" coordorigin="3754,2150" coordsize="10,20" path="m3754,2170l3764,2170,3764,2150,3754,2150,3754,2170xe" filled="true" fillcolor="#000000" stroked="false">
                <v:path arrowok="t"/>
                <v:fill type="solid"/>
              </v:shape>
            </v:group>
            <v:group style="position:absolute;left:3754;top:2170;width:10;height:20" coordorigin="3754,2170" coordsize="10,20">
              <v:shape style="position:absolute;left:3754;top:2170;width:10;height:20" coordorigin="3754,2170" coordsize="10,20" path="m3754,2189l3764,2189,3764,2170,3754,2170,3754,2189xe" filled="true" fillcolor="#000000" stroked="false">
                <v:path arrowok="t"/>
                <v:fill type="solid"/>
              </v:shape>
            </v:group>
            <v:group style="position:absolute;left:3754;top:2189;width:10;height:20" coordorigin="3754,2189" coordsize="10,20">
              <v:shape style="position:absolute;left:3754;top:2189;width:10;height:20" coordorigin="3754,2189" coordsize="10,20" path="m3754,2208l3764,2208,3764,2189,3754,2189,3754,2208xe" filled="true" fillcolor="#000000" stroked="false">
                <v:path arrowok="t"/>
                <v:fill type="solid"/>
              </v:shape>
            </v:group>
            <v:group style="position:absolute;left:3754;top:2208;width:10;height:20" coordorigin="3754,2208" coordsize="10,20">
              <v:shape style="position:absolute;left:3754;top:2208;width:10;height:20" coordorigin="3754,2208" coordsize="10,20" path="m3754,2227l3764,2227,3764,2208,3754,2208,3754,2227xe" filled="true" fillcolor="#000000" stroked="false">
                <v:path arrowok="t"/>
                <v:fill type="solid"/>
              </v:shape>
            </v:group>
            <v:group style="position:absolute;left:3754;top:2227;width:10;height:20" coordorigin="3754,2227" coordsize="10,20">
              <v:shape style="position:absolute;left:3754;top:2227;width:10;height:20" coordorigin="3754,2227" coordsize="10,20" path="m3754,2246l3764,2246,3764,2227,3754,2227,3754,2246xe" filled="true" fillcolor="#000000" stroked="false">
                <v:path arrowok="t"/>
                <v:fill type="solid"/>
              </v:shape>
            </v:group>
            <v:group style="position:absolute;left:3754;top:2246;width:10;height:20" coordorigin="3754,2246" coordsize="10,20">
              <v:shape style="position:absolute;left:3754;top:2246;width:10;height:20" coordorigin="3754,2246" coordsize="10,20" path="m3754,2266l3764,2266,3764,2246,3754,2246,3754,2266xe" filled="true" fillcolor="#000000" stroked="false">
                <v:path arrowok="t"/>
                <v:fill type="solid"/>
              </v:shape>
            </v:group>
            <v:group style="position:absolute;left:3754;top:2266;width:10;height:20" coordorigin="3754,2266" coordsize="10,20">
              <v:shape style="position:absolute;left:3754;top:2266;width:10;height:20" coordorigin="3754,2266" coordsize="10,20" path="m3754,2285l3764,2285,3764,2266,3754,2266,3754,2285xe" filled="true" fillcolor="#000000" stroked="false">
                <v:path arrowok="t"/>
                <v:fill type="solid"/>
              </v:shape>
            </v:group>
            <v:group style="position:absolute;left:3754;top:2285;width:10;height:20" coordorigin="3754,2285" coordsize="10,20">
              <v:shape style="position:absolute;left:3754;top:2285;width:10;height:20" coordorigin="3754,2285" coordsize="10,20" path="m3754,2304l3764,2304,3764,2285,3754,2285,3754,2304xe" filled="true" fillcolor="#000000" stroked="false">
                <v:path arrowok="t"/>
                <v:fill type="solid"/>
              </v:shape>
            </v:group>
            <v:group style="position:absolute;left:3754;top:2304;width:10;height:20" coordorigin="3754,2304" coordsize="10,20">
              <v:shape style="position:absolute;left:3754;top:2304;width:10;height:20" coordorigin="3754,2304" coordsize="10,20" path="m3754,2323l3764,2323,3764,2304,3754,2304,3754,2323xe" filled="true" fillcolor="#000000" stroked="false">
                <v:path arrowok="t"/>
                <v:fill type="solid"/>
              </v:shape>
            </v:group>
            <v:group style="position:absolute;left:3754;top:2323;width:10;height:20" coordorigin="3754,2323" coordsize="10,20">
              <v:shape style="position:absolute;left:3754;top:2323;width:10;height:20" coordorigin="3754,2323" coordsize="10,20" path="m3754,2342l3764,2342,3764,2323,3754,2323,3754,2342xe" filled="true" fillcolor="#000000" stroked="false">
                <v:path arrowok="t"/>
                <v:fill type="solid"/>
              </v:shape>
            </v:group>
            <v:group style="position:absolute;left:3754;top:2342;width:10;height:20" coordorigin="3754,2342" coordsize="10,20">
              <v:shape style="position:absolute;left:3754;top:2342;width:10;height:20" coordorigin="3754,2342" coordsize="10,20" path="m3754,2362l3764,2362,3764,2342,3754,2342,3754,2362xe" filled="true" fillcolor="#000000" stroked="false">
                <v:path arrowok="t"/>
                <v:fill type="solid"/>
              </v:shape>
            </v:group>
            <v:group style="position:absolute;left:3754;top:2362;width:10;height:20" coordorigin="3754,2362" coordsize="10,20">
              <v:shape style="position:absolute;left:3754;top:2362;width:10;height:20" coordorigin="3754,2362" coordsize="10,20" path="m3754,2381l3764,2381,3764,2362,3754,2362,3754,2381xe" filled="true" fillcolor="#000000" stroked="false">
                <v:path arrowok="t"/>
                <v:fill type="solid"/>
              </v:shape>
            </v:group>
            <v:group style="position:absolute;left:3754;top:2381;width:10;height:20" coordorigin="3754,2381" coordsize="10,20">
              <v:shape style="position:absolute;left:3754;top:2381;width:10;height:20" coordorigin="3754,2381" coordsize="10,20" path="m3754,2400l3764,2400,3764,2381,3754,2381,3754,2400xe" filled="true" fillcolor="#000000" stroked="false">
                <v:path arrowok="t"/>
                <v:fill type="solid"/>
              </v:shape>
            </v:group>
            <v:group style="position:absolute;left:3754;top:2400;width:10;height:20" coordorigin="3754,2400" coordsize="10,20">
              <v:shape style="position:absolute;left:3754;top:2400;width:10;height:20" coordorigin="3754,2400" coordsize="10,20" path="m3754,2419l3764,2419,3764,2400,3754,2400,3754,2419xe" filled="true" fillcolor="#000000" stroked="false">
                <v:path arrowok="t"/>
                <v:fill type="solid"/>
              </v:shape>
            </v:group>
            <v:group style="position:absolute;left:3754;top:2419;width:10;height:20" coordorigin="3754,2419" coordsize="10,20">
              <v:shape style="position:absolute;left:3754;top:2419;width:10;height:20" coordorigin="3754,2419" coordsize="10,20" path="m3754,2438l3764,2438,3764,2419,3754,2419,3754,2438xe" filled="true" fillcolor="#000000" stroked="false">
                <v:path arrowok="t"/>
                <v:fill type="solid"/>
              </v:shape>
            </v:group>
            <v:group style="position:absolute;left:3754;top:2438;width:10;height:20" coordorigin="3754,2438" coordsize="10,20">
              <v:shape style="position:absolute;left:3754;top:2438;width:10;height:20" coordorigin="3754,2438" coordsize="10,20" path="m3754,2458l3764,2458,3764,2438,3754,2438,3754,2458xe" filled="true" fillcolor="#000000" stroked="false">
                <v:path arrowok="t"/>
                <v:fill type="solid"/>
              </v:shape>
            </v:group>
            <v:group style="position:absolute;left:3754;top:2458;width:10;height:20" coordorigin="3754,2458" coordsize="10,20">
              <v:shape style="position:absolute;left:3754;top:2458;width:10;height:20" coordorigin="3754,2458" coordsize="10,20" path="m3754,2477l3764,2477,3764,2458,3754,2458,3754,2477xe" filled="true" fillcolor="#000000" stroked="false">
                <v:path arrowok="t"/>
                <v:fill type="solid"/>
              </v:shape>
            </v:group>
            <v:group style="position:absolute;left:3754;top:2477;width:10;height:20" coordorigin="3754,2477" coordsize="10,20">
              <v:shape style="position:absolute;left:3754;top:2477;width:10;height:20" coordorigin="3754,2477" coordsize="10,20" path="m3754,2496l3764,2496,3764,2477,3754,2477,3754,2496xe" filled="true" fillcolor="#000000" stroked="false">
                <v:path arrowok="t"/>
                <v:fill type="solid"/>
              </v:shape>
            </v:group>
            <v:group style="position:absolute;left:3754;top:2496;width:10;height:20" coordorigin="3754,2496" coordsize="10,20">
              <v:shape style="position:absolute;left:3754;top:2496;width:10;height:20" coordorigin="3754,2496" coordsize="10,20" path="m3754,2515l3764,2515,3764,2496,3754,2496,3754,2515xe" filled="true" fillcolor="#000000" stroked="false">
                <v:path arrowok="t"/>
                <v:fill type="solid"/>
              </v:shape>
            </v:group>
            <v:group style="position:absolute;left:3754;top:2515;width:10;height:20" coordorigin="3754,2515" coordsize="10,20">
              <v:shape style="position:absolute;left:3754;top:2515;width:10;height:20" coordorigin="3754,2515" coordsize="10,20" path="m3754,2534l3764,2534,3764,2515,3754,2515,3754,2534xe" filled="true" fillcolor="#000000" stroked="false">
                <v:path arrowok="t"/>
                <v:fill type="solid"/>
              </v:shape>
            </v:group>
            <v:group style="position:absolute;left:3754;top:2534;width:10;height:20" coordorigin="3754,2534" coordsize="10,20">
              <v:shape style="position:absolute;left:3754;top:2534;width:10;height:20" coordorigin="3754,2534" coordsize="10,20" path="m3754,2554l3764,2554,3764,2534,3754,2534,3754,2554xe" filled="true" fillcolor="#000000" stroked="false">
                <v:path arrowok="t"/>
                <v:fill type="solid"/>
              </v:shape>
            </v:group>
            <v:group style="position:absolute;left:4887;top:1939;width:10;height:20" coordorigin="4887,1939" coordsize="10,20">
              <v:shape style="position:absolute;left:4887;top:1939;width:10;height:20" coordorigin="4887,1939" coordsize="10,20" path="m4887,1958l4897,1958,4897,1939,4887,1939,4887,1958xe" filled="true" fillcolor="#000000" stroked="false">
                <v:path arrowok="t"/>
                <v:fill type="solid"/>
              </v:shape>
            </v:group>
            <v:group style="position:absolute;left:4887;top:1958;width:10;height:20" coordorigin="4887,1958" coordsize="10,20">
              <v:shape style="position:absolute;left:4887;top:1958;width:10;height:20" coordorigin="4887,1958" coordsize="10,20" path="m4887,1978l4897,1978,4897,1958,4887,1958,4887,1978xe" filled="true" fillcolor="#000000" stroked="false">
                <v:path arrowok="t"/>
                <v:fill type="solid"/>
              </v:shape>
            </v:group>
            <v:group style="position:absolute;left:4887;top:1978;width:10;height:20" coordorigin="4887,1978" coordsize="10,20">
              <v:shape style="position:absolute;left:4887;top:1978;width:10;height:20" coordorigin="4887,1978" coordsize="10,20" path="m4887,1997l4897,1997,4897,1978,4887,1978,4887,1997xe" filled="true" fillcolor="#000000" stroked="false">
                <v:path arrowok="t"/>
                <v:fill type="solid"/>
              </v:shape>
            </v:group>
            <v:group style="position:absolute;left:4887;top:1997;width:10;height:20" coordorigin="4887,1997" coordsize="10,20">
              <v:shape style="position:absolute;left:4887;top:1997;width:10;height:20" coordorigin="4887,1997" coordsize="10,20" path="m4887,2016l4897,2016,4897,1997,4887,1997,4887,2016xe" filled="true" fillcolor="#000000" stroked="false">
                <v:path arrowok="t"/>
                <v:fill type="solid"/>
              </v:shape>
            </v:group>
            <v:group style="position:absolute;left:4887;top:2016;width:10;height:20" coordorigin="4887,2016" coordsize="10,20">
              <v:shape style="position:absolute;left:4887;top:2016;width:10;height:20" coordorigin="4887,2016" coordsize="10,20" path="m4887,2035l4897,2035,4897,2016,4887,2016,4887,2035xe" filled="true" fillcolor="#000000" stroked="false">
                <v:path arrowok="t"/>
                <v:fill type="solid"/>
              </v:shape>
            </v:group>
            <v:group style="position:absolute;left:4887;top:2035;width:10;height:20" coordorigin="4887,2035" coordsize="10,20">
              <v:shape style="position:absolute;left:4887;top:2035;width:10;height:20" coordorigin="4887,2035" coordsize="10,20" path="m4887,2054l4897,2054,4897,2035,4887,2035,4887,2054xe" filled="true" fillcolor="#000000" stroked="false">
                <v:path arrowok="t"/>
                <v:fill type="solid"/>
              </v:shape>
            </v:group>
            <v:group style="position:absolute;left:4887;top:2054;width:10;height:20" coordorigin="4887,2054" coordsize="10,20">
              <v:shape style="position:absolute;left:4887;top:2054;width:10;height:20" coordorigin="4887,2054" coordsize="10,20" path="m4887,2074l4897,2074,4897,2054,4887,2054,4887,2074xe" filled="true" fillcolor="#000000" stroked="false">
                <v:path arrowok="t"/>
                <v:fill type="solid"/>
              </v:shape>
            </v:group>
            <v:group style="position:absolute;left:4887;top:2074;width:10;height:20" coordorigin="4887,2074" coordsize="10,20">
              <v:shape style="position:absolute;left:4887;top:2074;width:10;height:20" coordorigin="4887,2074" coordsize="10,20" path="m4887,2093l4897,2093,4897,2074,4887,2074,4887,2093xe" filled="true" fillcolor="#000000" stroked="false">
                <v:path arrowok="t"/>
                <v:fill type="solid"/>
              </v:shape>
            </v:group>
            <v:group style="position:absolute;left:4887;top:2093;width:10;height:20" coordorigin="4887,2093" coordsize="10,20">
              <v:shape style="position:absolute;left:4887;top:2093;width:10;height:20" coordorigin="4887,2093" coordsize="10,20" path="m4887,2112l4897,2112,4897,2093,4887,2093,4887,2112xe" filled="true" fillcolor="#000000" stroked="false">
                <v:path arrowok="t"/>
                <v:fill type="solid"/>
              </v:shape>
            </v:group>
            <v:group style="position:absolute;left:4887;top:2112;width:10;height:20" coordorigin="4887,2112" coordsize="10,20">
              <v:shape style="position:absolute;left:4887;top:2112;width:10;height:20" coordorigin="4887,2112" coordsize="10,20" path="m4887,2131l4897,2131,4897,2112,4887,2112,4887,2131xe" filled="true" fillcolor="#000000" stroked="false">
                <v:path arrowok="t"/>
                <v:fill type="solid"/>
              </v:shape>
            </v:group>
            <v:group style="position:absolute;left:4887;top:2131;width:10;height:20" coordorigin="4887,2131" coordsize="10,20">
              <v:shape style="position:absolute;left:4887;top:2131;width:10;height:20" coordorigin="4887,2131" coordsize="10,20" path="m4887,2150l4897,2150,4897,2131,4887,2131,4887,2150xe" filled="true" fillcolor="#000000" stroked="false">
                <v:path arrowok="t"/>
                <v:fill type="solid"/>
              </v:shape>
            </v:group>
            <v:group style="position:absolute;left:4887;top:2150;width:10;height:20" coordorigin="4887,2150" coordsize="10,20">
              <v:shape style="position:absolute;left:4887;top:2150;width:10;height:20" coordorigin="4887,2150" coordsize="10,20" path="m4887,2170l4897,2170,4897,2150,4887,2150,4887,2170xe" filled="true" fillcolor="#000000" stroked="false">
                <v:path arrowok="t"/>
                <v:fill type="solid"/>
              </v:shape>
            </v:group>
            <v:group style="position:absolute;left:4887;top:2170;width:10;height:20" coordorigin="4887,2170" coordsize="10,20">
              <v:shape style="position:absolute;left:4887;top:2170;width:10;height:20" coordorigin="4887,2170" coordsize="10,20" path="m4887,2189l4897,2189,4897,2170,4887,2170,4887,2189xe" filled="true" fillcolor="#000000" stroked="false">
                <v:path arrowok="t"/>
                <v:fill type="solid"/>
              </v:shape>
            </v:group>
            <v:group style="position:absolute;left:4887;top:2189;width:10;height:20" coordorigin="4887,2189" coordsize="10,20">
              <v:shape style="position:absolute;left:4887;top:2189;width:10;height:20" coordorigin="4887,2189" coordsize="10,20" path="m4887,2208l4897,2208,4897,2189,4887,2189,4887,2208xe" filled="true" fillcolor="#000000" stroked="false">
                <v:path arrowok="t"/>
                <v:fill type="solid"/>
              </v:shape>
            </v:group>
            <v:group style="position:absolute;left:4887;top:2208;width:10;height:20" coordorigin="4887,2208" coordsize="10,20">
              <v:shape style="position:absolute;left:4887;top:2208;width:10;height:20" coordorigin="4887,2208" coordsize="10,20" path="m4887,2227l4897,2227,4897,2208,4887,2208,4887,2227xe" filled="true" fillcolor="#000000" stroked="false">
                <v:path arrowok="t"/>
                <v:fill type="solid"/>
              </v:shape>
            </v:group>
            <v:group style="position:absolute;left:4887;top:2227;width:10;height:20" coordorigin="4887,2227" coordsize="10,20">
              <v:shape style="position:absolute;left:4887;top:2227;width:10;height:20" coordorigin="4887,2227" coordsize="10,20" path="m4887,2246l4897,2246,4897,2227,4887,2227,4887,2246xe" filled="true" fillcolor="#000000" stroked="false">
                <v:path arrowok="t"/>
                <v:fill type="solid"/>
              </v:shape>
            </v:group>
            <v:group style="position:absolute;left:4887;top:2246;width:10;height:20" coordorigin="4887,2246" coordsize="10,20">
              <v:shape style="position:absolute;left:4887;top:2246;width:10;height:20" coordorigin="4887,2246" coordsize="10,20" path="m4887,2266l4897,2266,4897,2246,4887,2246,4887,2266xe" filled="true" fillcolor="#000000" stroked="false">
                <v:path arrowok="t"/>
                <v:fill type="solid"/>
              </v:shape>
            </v:group>
            <v:group style="position:absolute;left:4887;top:2266;width:10;height:20" coordorigin="4887,2266" coordsize="10,20">
              <v:shape style="position:absolute;left:4887;top:2266;width:10;height:20" coordorigin="4887,2266" coordsize="10,20" path="m4887,2285l4897,2285,4897,2266,4887,2266,4887,2285xe" filled="true" fillcolor="#000000" stroked="false">
                <v:path arrowok="t"/>
                <v:fill type="solid"/>
              </v:shape>
            </v:group>
            <v:group style="position:absolute;left:4887;top:2285;width:10;height:20" coordorigin="4887,2285" coordsize="10,20">
              <v:shape style="position:absolute;left:4887;top:2285;width:10;height:20" coordorigin="4887,2285" coordsize="10,20" path="m4887,2304l4897,2304,4897,2285,4887,2285,4887,2304xe" filled="true" fillcolor="#000000" stroked="false">
                <v:path arrowok="t"/>
                <v:fill type="solid"/>
              </v:shape>
            </v:group>
            <v:group style="position:absolute;left:4887;top:2304;width:10;height:20" coordorigin="4887,2304" coordsize="10,20">
              <v:shape style="position:absolute;left:4887;top:2304;width:10;height:20" coordorigin="4887,2304" coordsize="10,20" path="m4887,2323l4897,2323,4897,2304,4887,2304,4887,2323xe" filled="true" fillcolor="#000000" stroked="false">
                <v:path arrowok="t"/>
                <v:fill type="solid"/>
              </v:shape>
            </v:group>
            <v:group style="position:absolute;left:4887;top:2323;width:10;height:20" coordorigin="4887,2323" coordsize="10,20">
              <v:shape style="position:absolute;left:4887;top:2323;width:10;height:20" coordorigin="4887,2323" coordsize="10,20" path="m4887,2342l4897,2342,4897,2323,4887,2323,4887,2342xe" filled="true" fillcolor="#000000" stroked="false">
                <v:path arrowok="t"/>
                <v:fill type="solid"/>
              </v:shape>
            </v:group>
            <v:group style="position:absolute;left:4887;top:2342;width:10;height:20" coordorigin="4887,2342" coordsize="10,20">
              <v:shape style="position:absolute;left:4887;top:2342;width:10;height:20" coordorigin="4887,2342" coordsize="10,20" path="m4887,2362l4897,2362,4897,2342,4887,2342,4887,2362xe" filled="true" fillcolor="#000000" stroked="false">
                <v:path arrowok="t"/>
                <v:fill type="solid"/>
              </v:shape>
            </v:group>
            <v:group style="position:absolute;left:4887;top:2362;width:10;height:20" coordorigin="4887,2362" coordsize="10,20">
              <v:shape style="position:absolute;left:4887;top:2362;width:10;height:20" coordorigin="4887,2362" coordsize="10,20" path="m4887,2381l4897,2381,4897,2362,4887,2362,4887,2381xe" filled="true" fillcolor="#000000" stroked="false">
                <v:path arrowok="t"/>
                <v:fill type="solid"/>
              </v:shape>
            </v:group>
            <v:group style="position:absolute;left:4887;top:2381;width:10;height:20" coordorigin="4887,2381" coordsize="10,20">
              <v:shape style="position:absolute;left:4887;top:2381;width:10;height:20" coordorigin="4887,2381" coordsize="10,20" path="m4887,2400l4897,2400,4897,2381,4887,2381,4887,2400xe" filled="true" fillcolor="#000000" stroked="false">
                <v:path arrowok="t"/>
                <v:fill type="solid"/>
              </v:shape>
            </v:group>
            <v:group style="position:absolute;left:4887;top:2400;width:10;height:20" coordorigin="4887,2400" coordsize="10,20">
              <v:shape style="position:absolute;left:4887;top:2400;width:10;height:20" coordorigin="4887,2400" coordsize="10,20" path="m4887,2419l4897,2419,4897,2400,4887,2400,4887,2419xe" filled="true" fillcolor="#000000" stroked="false">
                <v:path arrowok="t"/>
                <v:fill type="solid"/>
              </v:shape>
            </v:group>
            <v:group style="position:absolute;left:4887;top:2419;width:10;height:20" coordorigin="4887,2419" coordsize="10,20">
              <v:shape style="position:absolute;left:4887;top:2419;width:10;height:20" coordorigin="4887,2419" coordsize="10,20" path="m4887,2438l4897,2438,4897,2419,4887,2419,4887,2438xe" filled="true" fillcolor="#000000" stroked="false">
                <v:path arrowok="t"/>
                <v:fill type="solid"/>
              </v:shape>
            </v:group>
            <v:group style="position:absolute;left:4887;top:2438;width:10;height:20" coordorigin="4887,2438" coordsize="10,20">
              <v:shape style="position:absolute;left:4887;top:2438;width:10;height:20" coordorigin="4887,2438" coordsize="10,20" path="m4887,2458l4897,2458,4897,2438,4887,2438,4887,2458xe" filled="true" fillcolor="#000000" stroked="false">
                <v:path arrowok="t"/>
                <v:fill type="solid"/>
              </v:shape>
            </v:group>
            <v:group style="position:absolute;left:4887;top:2458;width:10;height:20" coordorigin="4887,2458" coordsize="10,20">
              <v:shape style="position:absolute;left:4887;top:2458;width:10;height:20" coordorigin="4887,2458" coordsize="10,20" path="m4887,2477l4897,2477,4897,2458,4887,2458,4887,2477xe" filled="true" fillcolor="#000000" stroked="false">
                <v:path arrowok="t"/>
                <v:fill type="solid"/>
              </v:shape>
            </v:group>
            <v:group style="position:absolute;left:4887;top:2477;width:10;height:20" coordorigin="4887,2477" coordsize="10,20">
              <v:shape style="position:absolute;left:4887;top:2477;width:10;height:20" coordorigin="4887,2477" coordsize="10,20" path="m4887,2496l4897,2496,4897,2477,4887,2477,4887,2496xe" filled="true" fillcolor="#000000" stroked="false">
                <v:path arrowok="t"/>
                <v:fill type="solid"/>
              </v:shape>
            </v:group>
            <v:group style="position:absolute;left:4887;top:2496;width:10;height:20" coordorigin="4887,2496" coordsize="10,20">
              <v:shape style="position:absolute;left:4887;top:2496;width:10;height:20" coordorigin="4887,2496" coordsize="10,20" path="m4887,2515l4897,2515,4897,2496,4887,2496,4887,2515xe" filled="true" fillcolor="#000000" stroked="false">
                <v:path arrowok="t"/>
                <v:fill type="solid"/>
              </v:shape>
            </v:group>
            <v:group style="position:absolute;left:4887;top:2515;width:10;height:20" coordorigin="4887,2515" coordsize="10,20">
              <v:shape style="position:absolute;left:4887;top:2515;width:10;height:20" coordorigin="4887,2515" coordsize="10,20" path="m4887,2534l4897,2534,4897,2515,4887,2515,4887,2534xe" filled="true" fillcolor="#000000" stroked="false">
                <v:path arrowok="t"/>
                <v:fill type="solid"/>
              </v:shape>
            </v:group>
            <v:group style="position:absolute;left:4887;top:2534;width:10;height:20" coordorigin="4887,2534" coordsize="10,20">
              <v:shape style="position:absolute;left:4887;top:2534;width:10;height:20" coordorigin="4887,2534" coordsize="10,20" path="m4887,2554l4897,2554,4897,2534,4887,2534,4887,2554xe" filled="true" fillcolor="#000000" stroked="false">
                <v:path arrowok="t"/>
                <v:fill type="solid"/>
              </v:shape>
            </v:group>
            <v:group style="position:absolute;left:4887;top:2554;width:10;height:20" coordorigin="4887,2554" coordsize="10,20">
              <v:shape style="position:absolute;left:4887;top:2554;width:10;height:20" coordorigin="4887,2554" coordsize="10,20" path="m4887,2573l4897,2573,4897,2554,4887,2554,4887,2573xe" filled="true" fillcolor="#000000" stroked="false">
                <v:path arrowok="t"/>
                <v:fill type="solid"/>
              </v:shape>
            </v:group>
            <v:group style="position:absolute;left:4887;top:2573;width:10;height:20" coordorigin="4887,2573" coordsize="10,20">
              <v:shape style="position:absolute;left:4887;top:2573;width:10;height:20" coordorigin="4887,2573" coordsize="10,20" path="m4887,2592l4897,2592,4897,2573,4887,2573,4887,2592xe" filled="true" fillcolor="#000000" stroked="false">
                <v:path arrowok="t"/>
                <v:fill type="solid"/>
              </v:shape>
            </v:group>
            <v:group style="position:absolute;left:4887;top:2592;width:10;height:20" coordorigin="4887,2592" coordsize="10,20">
              <v:shape style="position:absolute;left:4887;top:2592;width:10;height:20" coordorigin="4887,2592" coordsize="10,20" path="m4887,2611l4897,2611,4897,2592,4887,2592,4887,2611xe" filled="true" fillcolor="#000000" stroked="false">
                <v:path arrowok="t"/>
                <v:fill type="solid"/>
              </v:shape>
            </v:group>
            <v:group style="position:absolute;left:4887;top:2611;width:10;height:20" coordorigin="4887,2611" coordsize="10,20">
              <v:shape style="position:absolute;left:4887;top:2611;width:10;height:20" coordorigin="4887,2611" coordsize="10,20" path="m4887,2630l4897,2630,4897,2611,4887,2611,4887,2630xe" filled="true" fillcolor="#000000" stroked="false">
                <v:path arrowok="t"/>
                <v:fill type="solid"/>
              </v:shape>
            </v:group>
            <v:group style="position:absolute;left:4887;top:2638;width:10;height:2" coordorigin="4887,2638" coordsize="10,2">
              <v:shape style="position:absolute;left:4887;top:2638;width:10;height:2" coordorigin="4887,2638" coordsize="10,0" path="m4887,2638l4897,2638e" filled="false" stroked="true" strokeweight=".72003pt" strokecolor="#000000">
                <v:path arrowok="t"/>
              </v:shape>
            </v:group>
            <v:group style="position:absolute;left:5787;top:1939;width:10;height:20" coordorigin="5787,1939" coordsize="10,20">
              <v:shape style="position:absolute;left:5787;top:1939;width:10;height:20" coordorigin="5787,1939" coordsize="10,20" path="m5787,1958l5797,1958,5797,1939,5787,1939,5787,1958xe" filled="true" fillcolor="#000000" stroked="false">
                <v:path arrowok="t"/>
                <v:fill type="solid"/>
              </v:shape>
            </v:group>
            <v:group style="position:absolute;left:5787;top:1958;width:10;height:20" coordorigin="5787,1958" coordsize="10,20">
              <v:shape style="position:absolute;left:5787;top:1958;width:10;height:20" coordorigin="5787,1958" coordsize="10,20" path="m5787,1978l5797,1978,5797,1958,5787,1958,5787,1978xe" filled="true" fillcolor="#000000" stroked="false">
                <v:path arrowok="t"/>
                <v:fill type="solid"/>
              </v:shape>
            </v:group>
            <v:group style="position:absolute;left:5787;top:1978;width:10;height:20" coordorigin="5787,1978" coordsize="10,20">
              <v:shape style="position:absolute;left:5787;top:1978;width:10;height:20" coordorigin="5787,1978" coordsize="10,20" path="m5787,1997l5797,1997,5797,1978,5787,1978,5787,1997xe" filled="true" fillcolor="#000000" stroked="false">
                <v:path arrowok="t"/>
                <v:fill type="solid"/>
              </v:shape>
            </v:group>
            <v:group style="position:absolute;left:5787;top:1997;width:10;height:20" coordorigin="5787,1997" coordsize="10,20">
              <v:shape style="position:absolute;left:5787;top:1997;width:10;height:20" coordorigin="5787,1997" coordsize="10,20" path="m5787,2016l5797,2016,5797,1997,5787,1997,5787,2016xe" filled="true" fillcolor="#000000" stroked="false">
                <v:path arrowok="t"/>
                <v:fill type="solid"/>
              </v:shape>
            </v:group>
            <v:group style="position:absolute;left:5787;top:2016;width:10;height:20" coordorigin="5787,2016" coordsize="10,20">
              <v:shape style="position:absolute;left:5787;top:2016;width:10;height:20" coordorigin="5787,2016" coordsize="10,20" path="m5787,2035l5797,2035,5797,2016,5787,2016,5787,2035xe" filled="true" fillcolor="#000000" stroked="false">
                <v:path arrowok="t"/>
                <v:fill type="solid"/>
              </v:shape>
            </v:group>
            <v:group style="position:absolute;left:5787;top:2035;width:10;height:20" coordorigin="5787,2035" coordsize="10,20">
              <v:shape style="position:absolute;left:5787;top:2035;width:10;height:20" coordorigin="5787,2035" coordsize="10,20" path="m5787,2054l5797,2054,5797,2035,5787,2035,5787,2054xe" filled="true" fillcolor="#000000" stroked="false">
                <v:path arrowok="t"/>
                <v:fill type="solid"/>
              </v:shape>
            </v:group>
            <v:group style="position:absolute;left:5787;top:2054;width:10;height:20" coordorigin="5787,2054" coordsize="10,20">
              <v:shape style="position:absolute;left:5787;top:2054;width:10;height:20" coordorigin="5787,2054" coordsize="10,20" path="m5787,2074l5797,2074,5797,2054,5787,2054,5787,2074xe" filled="true" fillcolor="#000000" stroked="false">
                <v:path arrowok="t"/>
                <v:fill type="solid"/>
              </v:shape>
            </v:group>
            <v:group style="position:absolute;left:5787;top:2074;width:10;height:20" coordorigin="5787,2074" coordsize="10,20">
              <v:shape style="position:absolute;left:5787;top:2074;width:10;height:20" coordorigin="5787,2074" coordsize="10,20" path="m5787,2093l5797,2093,5797,2074,5787,2074,5787,2093xe" filled="true" fillcolor="#000000" stroked="false">
                <v:path arrowok="t"/>
                <v:fill type="solid"/>
              </v:shape>
            </v:group>
            <v:group style="position:absolute;left:5787;top:2093;width:10;height:20" coordorigin="5787,2093" coordsize="10,20">
              <v:shape style="position:absolute;left:5787;top:2093;width:10;height:20" coordorigin="5787,2093" coordsize="10,20" path="m5787,2112l5797,2112,5797,2093,5787,2093,5787,2112xe" filled="true" fillcolor="#000000" stroked="false">
                <v:path arrowok="t"/>
                <v:fill type="solid"/>
              </v:shape>
            </v:group>
            <v:group style="position:absolute;left:5787;top:2112;width:10;height:20" coordorigin="5787,2112" coordsize="10,20">
              <v:shape style="position:absolute;left:5787;top:2112;width:10;height:20" coordorigin="5787,2112" coordsize="10,20" path="m5787,2131l5797,2131,5797,2112,5787,2112,5787,2131xe" filled="true" fillcolor="#000000" stroked="false">
                <v:path arrowok="t"/>
                <v:fill type="solid"/>
              </v:shape>
            </v:group>
            <v:group style="position:absolute;left:5787;top:2131;width:10;height:20" coordorigin="5787,2131" coordsize="10,20">
              <v:shape style="position:absolute;left:5787;top:2131;width:10;height:20" coordorigin="5787,2131" coordsize="10,20" path="m5787,2150l5797,2150,5797,2131,5787,2131,5787,2150xe" filled="true" fillcolor="#000000" stroked="false">
                <v:path arrowok="t"/>
                <v:fill type="solid"/>
              </v:shape>
            </v:group>
            <v:group style="position:absolute;left:5787;top:2150;width:10;height:20" coordorigin="5787,2150" coordsize="10,20">
              <v:shape style="position:absolute;left:5787;top:2150;width:10;height:20" coordorigin="5787,2150" coordsize="10,20" path="m5787,2170l5797,2170,5797,2150,5787,2150,5787,2170xe" filled="true" fillcolor="#000000" stroked="false">
                <v:path arrowok="t"/>
                <v:fill type="solid"/>
              </v:shape>
            </v:group>
            <v:group style="position:absolute;left:5787;top:2170;width:10;height:20" coordorigin="5787,2170" coordsize="10,20">
              <v:shape style="position:absolute;left:5787;top:2170;width:10;height:20" coordorigin="5787,2170" coordsize="10,20" path="m5787,2189l5797,2189,5797,2170,5787,2170,5787,2189xe" filled="true" fillcolor="#000000" stroked="false">
                <v:path arrowok="t"/>
                <v:fill type="solid"/>
              </v:shape>
            </v:group>
            <v:group style="position:absolute;left:5787;top:2189;width:10;height:20" coordorigin="5787,2189" coordsize="10,20">
              <v:shape style="position:absolute;left:5787;top:2189;width:10;height:20" coordorigin="5787,2189" coordsize="10,20" path="m5787,2208l5797,2208,5797,2189,5787,2189,5787,2208xe" filled="true" fillcolor="#000000" stroked="false">
                <v:path arrowok="t"/>
                <v:fill type="solid"/>
              </v:shape>
            </v:group>
            <v:group style="position:absolute;left:5787;top:2208;width:10;height:20" coordorigin="5787,2208" coordsize="10,20">
              <v:shape style="position:absolute;left:5787;top:2208;width:10;height:20" coordorigin="5787,2208" coordsize="10,20" path="m5787,2227l5797,2227,5797,2208,5787,2208,5787,2227xe" filled="true" fillcolor="#000000" stroked="false">
                <v:path arrowok="t"/>
                <v:fill type="solid"/>
              </v:shape>
            </v:group>
            <v:group style="position:absolute;left:5787;top:2227;width:10;height:20" coordorigin="5787,2227" coordsize="10,20">
              <v:shape style="position:absolute;left:5787;top:2227;width:10;height:20" coordorigin="5787,2227" coordsize="10,20" path="m5787,2246l5797,2246,5797,2227,5787,2227,5787,2246xe" filled="true" fillcolor="#000000" stroked="false">
                <v:path arrowok="t"/>
                <v:fill type="solid"/>
              </v:shape>
            </v:group>
            <v:group style="position:absolute;left:5787;top:2246;width:10;height:20" coordorigin="5787,2246" coordsize="10,20">
              <v:shape style="position:absolute;left:5787;top:2246;width:10;height:20" coordorigin="5787,2246" coordsize="10,20" path="m5787,2266l5797,2266,5797,2246,5787,2246,5787,2266xe" filled="true" fillcolor="#000000" stroked="false">
                <v:path arrowok="t"/>
                <v:fill type="solid"/>
              </v:shape>
            </v:group>
            <v:group style="position:absolute;left:5787;top:2266;width:10;height:20" coordorigin="5787,2266" coordsize="10,20">
              <v:shape style="position:absolute;left:5787;top:2266;width:10;height:20" coordorigin="5787,2266" coordsize="10,20" path="m5787,2285l5797,2285,5797,2266,5787,2266,5787,2285xe" filled="true" fillcolor="#000000" stroked="false">
                <v:path arrowok="t"/>
                <v:fill type="solid"/>
              </v:shape>
            </v:group>
            <v:group style="position:absolute;left:5787;top:2285;width:10;height:20" coordorigin="5787,2285" coordsize="10,20">
              <v:shape style="position:absolute;left:5787;top:2285;width:10;height:20" coordorigin="5787,2285" coordsize="10,20" path="m5787,2304l5797,2304,5797,2285,5787,2285,5787,2304xe" filled="true" fillcolor="#000000" stroked="false">
                <v:path arrowok="t"/>
                <v:fill type="solid"/>
              </v:shape>
            </v:group>
            <v:group style="position:absolute;left:5787;top:2304;width:10;height:20" coordorigin="5787,2304" coordsize="10,20">
              <v:shape style="position:absolute;left:5787;top:2304;width:10;height:20" coordorigin="5787,2304" coordsize="10,20" path="m5787,2323l5797,2323,5797,2304,5787,2304,5787,2323xe" filled="true" fillcolor="#000000" stroked="false">
                <v:path arrowok="t"/>
                <v:fill type="solid"/>
              </v:shape>
            </v:group>
            <v:group style="position:absolute;left:5787;top:2323;width:10;height:20" coordorigin="5787,2323" coordsize="10,20">
              <v:shape style="position:absolute;left:5787;top:2323;width:10;height:20" coordorigin="5787,2323" coordsize="10,20" path="m5787,2342l5797,2342,5797,2323,5787,2323,5787,2342xe" filled="true" fillcolor="#000000" stroked="false">
                <v:path arrowok="t"/>
                <v:fill type="solid"/>
              </v:shape>
            </v:group>
            <v:group style="position:absolute;left:5787;top:2342;width:10;height:20" coordorigin="5787,2342" coordsize="10,20">
              <v:shape style="position:absolute;left:5787;top:2342;width:10;height:20" coordorigin="5787,2342" coordsize="10,20" path="m5787,2362l5797,2362,5797,2342,5787,2342,5787,2362xe" filled="true" fillcolor="#000000" stroked="false">
                <v:path arrowok="t"/>
                <v:fill type="solid"/>
              </v:shape>
            </v:group>
            <v:group style="position:absolute;left:5787;top:2362;width:10;height:20" coordorigin="5787,2362" coordsize="10,20">
              <v:shape style="position:absolute;left:5787;top:2362;width:10;height:20" coordorigin="5787,2362" coordsize="10,20" path="m5787,2381l5797,2381,5797,2362,5787,2362,5787,2381xe" filled="true" fillcolor="#000000" stroked="false">
                <v:path arrowok="t"/>
                <v:fill type="solid"/>
              </v:shape>
            </v:group>
            <v:group style="position:absolute;left:5787;top:2381;width:10;height:20" coordorigin="5787,2381" coordsize="10,20">
              <v:shape style="position:absolute;left:5787;top:2381;width:10;height:20" coordorigin="5787,2381" coordsize="10,20" path="m5787,2400l5797,2400,5797,2381,5787,2381,5787,2400xe" filled="true" fillcolor="#000000" stroked="false">
                <v:path arrowok="t"/>
                <v:fill type="solid"/>
              </v:shape>
            </v:group>
            <v:group style="position:absolute;left:5787;top:2400;width:10;height:20" coordorigin="5787,2400" coordsize="10,20">
              <v:shape style="position:absolute;left:5787;top:2400;width:10;height:20" coordorigin="5787,2400" coordsize="10,20" path="m5787,2419l5797,2419,5797,2400,5787,2400,5787,2419xe" filled="true" fillcolor="#000000" stroked="false">
                <v:path arrowok="t"/>
                <v:fill type="solid"/>
              </v:shape>
            </v:group>
            <v:group style="position:absolute;left:5787;top:2419;width:10;height:20" coordorigin="5787,2419" coordsize="10,20">
              <v:shape style="position:absolute;left:5787;top:2419;width:10;height:20" coordorigin="5787,2419" coordsize="10,20" path="m5787,2438l5797,2438,5797,2419,5787,2419,5787,2438xe" filled="true" fillcolor="#000000" stroked="false">
                <v:path arrowok="t"/>
                <v:fill type="solid"/>
              </v:shape>
            </v:group>
            <v:group style="position:absolute;left:5787;top:2438;width:10;height:20" coordorigin="5787,2438" coordsize="10,20">
              <v:shape style="position:absolute;left:5787;top:2438;width:10;height:20" coordorigin="5787,2438" coordsize="10,20" path="m5787,2458l5797,2458,5797,2438,5787,2438,5787,2458xe" filled="true" fillcolor="#000000" stroked="false">
                <v:path arrowok="t"/>
                <v:fill type="solid"/>
              </v:shape>
            </v:group>
            <v:group style="position:absolute;left:5787;top:2458;width:10;height:20" coordorigin="5787,2458" coordsize="10,20">
              <v:shape style="position:absolute;left:5787;top:2458;width:10;height:20" coordorigin="5787,2458" coordsize="10,20" path="m5787,2477l5797,2477,5797,2458,5787,2458,5787,2477xe" filled="true" fillcolor="#000000" stroked="false">
                <v:path arrowok="t"/>
                <v:fill type="solid"/>
              </v:shape>
            </v:group>
            <v:group style="position:absolute;left:5787;top:2477;width:10;height:20" coordorigin="5787,2477" coordsize="10,20">
              <v:shape style="position:absolute;left:5787;top:2477;width:10;height:20" coordorigin="5787,2477" coordsize="10,20" path="m5787,2496l5797,2496,5797,2477,5787,2477,5787,2496xe" filled="true" fillcolor="#000000" stroked="false">
                <v:path arrowok="t"/>
                <v:fill type="solid"/>
              </v:shape>
            </v:group>
            <v:group style="position:absolute;left:5787;top:2496;width:10;height:20" coordorigin="5787,2496" coordsize="10,20">
              <v:shape style="position:absolute;left:5787;top:2496;width:10;height:20" coordorigin="5787,2496" coordsize="10,20" path="m5787,2515l5797,2515,5797,2496,5787,2496,5787,2515xe" filled="true" fillcolor="#000000" stroked="false">
                <v:path arrowok="t"/>
                <v:fill type="solid"/>
              </v:shape>
            </v:group>
            <v:group style="position:absolute;left:5787;top:2515;width:10;height:20" coordorigin="5787,2515" coordsize="10,20">
              <v:shape style="position:absolute;left:5787;top:2515;width:10;height:20" coordorigin="5787,2515" coordsize="10,20" path="m5787,2534l5797,2534,5797,2515,5787,2515,5787,2534xe" filled="true" fillcolor="#000000" stroked="false">
                <v:path arrowok="t"/>
                <v:fill type="solid"/>
              </v:shape>
            </v:group>
            <v:group style="position:absolute;left:5787;top:2534;width:10;height:20" coordorigin="5787,2534" coordsize="10,20">
              <v:shape style="position:absolute;left:5787;top:2534;width:10;height:20" coordorigin="5787,2534" coordsize="10,20" path="m5787,2554l5797,2554,5797,2534,5787,2534,5787,2554xe" filled="true" fillcolor="#000000" stroked="false">
                <v:path arrowok="t"/>
                <v:fill type="solid"/>
              </v:shape>
            </v:group>
            <v:group style="position:absolute;left:5787;top:2554;width:10;height:20" coordorigin="5787,2554" coordsize="10,20">
              <v:shape style="position:absolute;left:5787;top:2554;width:10;height:20" coordorigin="5787,2554" coordsize="10,20" path="m5787,2573l5797,2573,5797,2554,5787,2554,5787,2573xe" filled="true" fillcolor="#000000" stroked="false">
                <v:path arrowok="t"/>
                <v:fill type="solid"/>
              </v:shape>
            </v:group>
            <v:group style="position:absolute;left:5787;top:2573;width:10;height:20" coordorigin="5787,2573" coordsize="10,20">
              <v:shape style="position:absolute;left:5787;top:2573;width:10;height:20" coordorigin="5787,2573" coordsize="10,20" path="m5787,2592l5797,2592,5797,2573,5787,2573,5787,2592xe" filled="true" fillcolor="#000000" stroked="false">
                <v:path arrowok="t"/>
                <v:fill type="solid"/>
              </v:shape>
            </v:group>
            <v:group style="position:absolute;left:5787;top:2592;width:10;height:20" coordorigin="5787,2592" coordsize="10,20">
              <v:shape style="position:absolute;left:5787;top:2592;width:10;height:20" coordorigin="5787,2592" coordsize="10,20" path="m5787,2611l5797,2611,5797,2592,5787,2592,5787,2611xe" filled="true" fillcolor="#000000" stroked="false">
                <v:path arrowok="t"/>
                <v:fill type="solid"/>
              </v:shape>
            </v:group>
            <v:group style="position:absolute;left:5787;top:2611;width:10;height:20" coordorigin="5787,2611" coordsize="10,20">
              <v:shape style="position:absolute;left:5787;top:2611;width:10;height:20" coordorigin="5787,2611" coordsize="10,20" path="m5787,2630l5797,2630,5797,2611,5787,2611,5787,2630xe" filled="true" fillcolor="#000000" stroked="false">
                <v:path arrowok="t"/>
                <v:fill type="solid"/>
              </v:shape>
            </v:group>
            <v:group style="position:absolute;left:5787;top:2638;width:10;height:2" coordorigin="5787,2638" coordsize="10,2">
              <v:shape style="position:absolute;left:5787;top:2638;width:10;height:2" coordorigin="5787,2638" coordsize="10,0" path="m5787,2638l5797,2638e" filled="false" stroked="true" strokeweight=".72003pt" strokecolor="#000000">
                <v:path arrowok="t"/>
              </v:shape>
            </v:group>
            <v:group style="position:absolute;left:6731;top:1939;width:10;height:20" coordorigin="6731,1939" coordsize="10,20">
              <v:shape style="position:absolute;left:6731;top:1939;width:10;height:20" coordorigin="6731,1939" coordsize="10,20" path="m6731,1958l6741,1958,6741,1939,6731,1939,6731,1958xe" filled="true" fillcolor="#000000" stroked="false">
                <v:path arrowok="t"/>
                <v:fill type="solid"/>
              </v:shape>
            </v:group>
            <v:group style="position:absolute;left:6731;top:1958;width:10;height:20" coordorigin="6731,1958" coordsize="10,20">
              <v:shape style="position:absolute;left:6731;top:1958;width:10;height:20" coordorigin="6731,1958" coordsize="10,20" path="m6731,1978l6741,1978,6741,1958,6731,1958,6731,1978xe" filled="true" fillcolor="#000000" stroked="false">
                <v:path arrowok="t"/>
                <v:fill type="solid"/>
              </v:shape>
            </v:group>
            <v:group style="position:absolute;left:6731;top:1978;width:10;height:20" coordorigin="6731,1978" coordsize="10,20">
              <v:shape style="position:absolute;left:6731;top:1978;width:10;height:20" coordorigin="6731,1978" coordsize="10,20" path="m6731,1997l6741,1997,6741,1978,6731,1978,6731,1997xe" filled="true" fillcolor="#000000" stroked="false">
                <v:path arrowok="t"/>
                <v:fill type="solid"/>
              </v:shape>
            </v:group>
            <v:group style="position:absolute;left:6731;top:1997;width:10;height:20" coordorigin="6731,1997" coordsize="10,20">
              <v:shape style="position:absolute;left:6731;top:1997;width:10;height:20" coordorigin="6731,1997" coordsize="10,20" path="m6731,2016l6741,2016,6741,1997,6731,1997,6731,2016xe" filled="true" fillcolor="#000000" stroked="false">
                <v:path arrowok="t"/>
                <v:fill type="solid"/>
              </v:shape>
            </v:group>
            <v:group style="position:absolute;left:6731;top:2016;width:10;height:20" coordorigin="6731,2016" coordsize="10,20">
              <v:shape style="position:absolute;left:6731;top:2016;width:10;height:20" coordorigin="6731,2016" coordsize="10,20" path="m6731,2035l6741,2035,6741,2016,6731,2016,6731,2035xe" filled="true" fillcolor="#000000" stroked="false">
                <v:path arrowok="t"/>
                <v:fill type="solid"/>
              </v:shape>
            </v:group>
            <v:group style="position:absolute;left:6731;top:2035;width:10;height:20" coordorigin="6731,2035" coordsize="10,20">
              <v:shape style="position:absolute;left:6731;top:2035;width:10;height:20" coordorigin="6731,2035" coordsize="10,20" path="m6731,2054l6741,2054,6741,2035,6731,2035,6731,2054xe" filled="true" fillcolor="#000000" stroked="false">
                <v:path arrowok="t"/>
                <v:fill type="solid"/>
              </v:shape>
            </v:group>
            <v:group style="position:absolute;left:6731;top:2054;width:10;height:20" coordorigin="6731,2054" coordsize="10,20">
              <v:shape style="position:absolute;left:6731;top:2054;width:10;height:20" coordorigin="6731,2054" coordsize="10,20" path="m6731,2074l6741,2074,6741,2054,6731,2054,6731,2074xe" filled="true" fillcolor="#000000" stroked="false">
                <v:path arrowok="t"/>
                <v:fill type="solid"/>
              </v:shape>
            </v:group>
            <v:group style="position:absolute;left:6731;top:2074;width:10;height:20" coordorigin="6731,2074" coordsize="10,20">
              <v:shape style="position:absolute;left:6731;top:2074;width:10;height:20" coordorigin="6731,2074" coordsize="10,20" path="m6731,2093l6741,2093,6741,2074,6731,2074,6731,2093xe" filled="true" fillcolor="#000000" stroked="false">
                <v:path arrowok="t"/>
                <v:fill type="solid"/>
              </v:shape>
            </v:group>
            <v:group style="position:absolute;left:6731;top:2093;width:10;height:20" coordorigin="6731,2093" coordsize="10,20">
              <v:shape style="position:absolute;left:6731;top:2093;width:10;height:20" coordorigin="6731,2093" coordsize="10,20" path="m6731,2112l6741,2112,6741,2093,6731,2093,6731,2112xe" filled="true" fillcolor="#000000" stroked="false">
                <v:path arrowok="t"/>
                <v:fill type="solid"/>
              </v:shape>
            </v:group>
            <v:group style="position:absolute;left:6731;top:2112;width:10;height:20" coordorigin="6731,2112" coordsize="10,20">
              <v:shape style="position:absolute;left:6731;top:2112;width:10;height:20" coordorigin="6731,2112" coordsize="10,20" path="m6731,2131l6741,2131,6741,2112,6731,2112,6731,2131xe" filled="true" fillcolor="#000000" stroked="false">
                <v:path arrowok="t"/>
                <v:fill type="solid"/>
              </v:shape>
            </v:group>
            <v:group style="position:absolute;left:6731;top:2131;width:10;height:20" coordorigin="6731,2131" coordsize="10,20">
              <v:shape style="position:absolute;left:6731;top:2131;width:10;height:20" coordorigin="6731,2131" coordsize="10,20" path="m6731,2150l6741,2150,6741,2131,6731,2131,6731,2150xe" filled="true" fillcolor="#000000" stroked="false">
                <v:path arrowok="t"/>
                <v:fill type="solid"/>
              </v:shape>
            </v:group>
            <v:group style="position:absolute;left:6731;top:2150;width:10;height:20" coordorigin="6731,2150" coordsize="10,20">
              <v:shape style="position:absolute;left:6731;top:2150;width:10;height:20" coordorigin="6731,2150" coordsize="10,20" path="m6731,2170l6741,2170,6741,2150,6731,2150,6731,2170xe" filled="true" fillcolor="#000000" stroked="false">
                <v:path arrowok="t"/>
                <v:fill type="solid"/>
              </v:shape>
            </v:group>
            <v:group style="position:absolute;left:6731;top:2170;width:10;height:20" coordorigin="6731,2170" coordsize="10,20">
              <v:shape style="position:absolute;left:6731;top:2170;width:10;height:20" coordorigin="6731,2170" coordsize="10,20" path="m6731,2189l6741,2189,6741,2170,6731,2170,6731,2189xe" filled="true" fillcolor="#000000" stroked="false">
                <v:path arrowok="t"/>
                <v:fill type="solid"/>
              </v:shape>
            </v:group>
            <v:group style="position:absolute;left:6731;top:2189;width:10;height:20" coordorigin="6731,2189" coordsize="10,20">
              <v:shape style="position:absolute;left:6731;top:2189;width:10;height:20" coordorigin="6731,2189" coordsize="10,20" path="m6731,2208l6741,2208,6741,2189,6731,2189,6731,2208xe" filled="true" fillcolor="#000000" stroked="false">
                <v:path arrowok="t"/>
                <v:fill type="solid"/>
              </v:shape>
            </v:group>
            <v:group style="position:absolute;left:6731;top:2208;width:10;height:20" coordorigin="6731,2208" coordsize="10,20">
              <v:shape style="position:absolute;left:6731;top:2208;width:10;height:20" coordorigin="6731,2208" coordsize="10,20" path="m6731,2227l6741,2227,6741,2208,6731,2208,6731,2227xe" filled="true" fillcolor="#000000" stroked="false">
                <v:path arrowok="t"/>
                <v:fill type="solid"/>
              </v:shape>
            </v:group>
            <v:group style="position:absolute;left:6731;top:2227;width:10;height:20" coordorigin="6731,2227" coordsize="10,20">
              <v:shape style="position:absolute;left:6731;top:2227;width:10;height:20" coordorigin="6731,2227" coordsize="10,20" path="m6731,2246l6741,2246,6741,2227,6731,2227,6731,2246xe" filled="true" fillcolor="#000000" stroked="false">
                <v:path arrowok="t"/>
                <v:fill type="solid"/>
              </v:shape>
            </v:group>
            <v:group style="position:absolute;left:6731;top:2246;width:10;height:20" coordorigin="6731,2246" coordsize="10,20">
              <v:shape style="position:absolute;left:6731;top:2246;width:10;height:20" coordorigin="6731,2246" coordsize="10,20" path="m6731,2266l6741,2266,6741,2246,6731,2246,6731,2266xe" filled="true" fillcolor="#000000" stroked="false">
                <v:path arrowok="t"/>
                <v:fill type="solid"/>
              </v:shape>
            </v:group>
            <v:group style="position:absolute;left:6731;top:2266;width:10;height:20" coordorigin="6731,2266" coordsize="10,20">
              <v:shape style="position:absolute;left:6731;top:2266;width:10;height:20" coordorigin="6731,2266" coordsize="10,20" path="m6731,2285l6741,2285,6741,2266,6731,2266,6731,2285xe" filled="true" fillcolor="#000000" stroked="false">
                <v:path arrowok="t"/>
                <v:fill type="solid"/>
              </v:shape>
            </v:group>
            <v:group style="position:absolute;left:6731;top:2285;width:10;height:20" coordorigin="6731,2285" coordsize="10,20">
              <v:shape style="position:absolute;left:6731;top:2285;width:10;height:20" coordorigin="6731,2285" coordsize="10,20" path="m6731,2304l6741,2304,6741,2285,6731,2285,6731,2304xe" filled="true" fillcolor="#000000" stroked="false">
                <v:path arrowok="t"/>
                <v:fill type="solid"/>
              </v:shape>
            </v:group>
            <v:group style="position:absolute;left:6731;top:2304;width:10;height:20" coordorigin="6731,2304" coordsize="10,20">
              <v:shape style="position:absolute;left:6731;top:2304;width:10;height:20" coordorigin="6731,2304" coordsize="10,20" path="m6731,2323l6741,2323,6741,2304,6731,2304,6731,2323xe" filled="true" fillcolor="#000000" stroked="false">
                <v:path arrowok="t"/>
                <v:fill type="solid"/>
              </v:shape>
            </v:group>
            <v:group style="position:absolute;left:6731;top:2323;width:10;height:20" coordorigin="6731,2323" coordsize="10,20">
              <v:shape style="position:absolute;left:6731;top:2323;width:10;height:20" coordorigin="6731,2323" coordsize="10,20" path="m6731,2342l6741,2342,6741,2323,6731,2323,6731,2342xe" filled="true" fillcolor="#000000" stroked="false">
                <v:path arrowok="t"/>
                <v:fill type="solid"/>
              </v:shape>
            </v:group>
            <v:group style="position:absolute;left:6731;top:2342;width:10;height:20" coordorigin="6731,2342" coordsize="10,20">
              <v:shape style="position:absolute;left:6731;top:2342;width:10;height:20" coordorigin="6731,2342" coordsize="10,20" path="m6731,2362l6741,2362,6741,2342,6731,2342,6731,2362xe" filled="true" fillcolor="#000000" stroked="false">
                <v:path arrowok="t"/>
                <v:fill type="solid"/>
              </v:shape>
            </v:group>
            <v:group style="position:absolute;left:6731;top:2362;width:10;height:20" coordorigin="6731,2362" coordsize="10,20">
              <v:shape style="position:absolute;left:6731;top:2362;width:10;height:20" coordorigin="6731,2362" coordsize="10,20" path="m6731,2381l6741,2381,6741,2362,6731,2362,6731,2381xe" filled="true" fillcolor="#000000" stroked="false">
                <v:path arrowok="t"/>
                <v:fill type="solid"/>
              </v:shape>
            </v:group>
            <v:group style="position:absolute;left:6731;top:2381;width:10;height:20" coordorigin="6731,2381" coordsize="10,20">
              <v:shape style="position:absolute;left:6731;top:2381;width:10;height:20" coordorigin="6731,2381" coordsize="10,20" path="m6731,2400l6741,2400,6741,2381,6731,2381,6731,2400xe" filled="true" fillcolor="#000000" stroked="false">
                <v:path arrowok="t"/>
                <v:fill type="solid"/>
              </v:shape>
            </v:group>
            <v:group style="position:absolute;left:6731;top:2400;width:10;height:20" coordorigin="6731,2400" coordsize="10,20">
              <v:shape style="position:absolute;left:6731;top:2400;width:10;height:20" coordorigin="6731,2400" coordsize="10,20" path="m6731,2419l6741,2419,6741,2400,6731,2400,6731,2419xe" filled="true" fillcolor="#000000" stroked="false">
                <v:path arrowok="t"/>
                <v:fill type="solid"/>
              </v:shape>
            </v:group>
            <v:group style="position:absolute;left:6731;top:2419;width:10;height:20" coordorigin="6731,2419" coordsize="10,20">
              <v:shape style="position:absolute;left:6731;top:2419;width:10;height:20" coordorigin="6731,2419" coordsize="10,20" path="m6731,2438l6741,2438,6741,2419,6731,2419,6731,2438xe" filled="true" fillcolor="#000000" stroked="false">
                <v:path arrowok="t"/>
                <v:fill type="solid"/>
              </v:shape>
            </v:group>
            <v:group style="position:absolute;left:6731;top:2438;width:10;height:20" coordorigin="6731,2438" coordsize="10,20">
              <v:shape style="position:absolute;left:6731;top:2438;width:10;height:20" coordorigin="6731,2438" coordsize="10,20" path="m6731,2458l6741,2458,6741,2438,6731,2438,6731,2458xe" filled="true" fillcolor="#000000" stroked="false">
                <v:path arrowok="t"/>
                <v:fill type="solid"/>
              </v:shape>
            </v:group>
            <v:group style="position:absolute;left:6731;top:2458;width:10;height:20" coordorigin="6731,2458" coordsize="10,20">
              <v:shape style="position:absolute;left:6731;top:2458;width:10;height:20" coordorigin="6731,2458" coordsize="10,20" path="m6731,2477l6741,2477,6741,2458,6731,2458,6731,2477xe" filled="true" fillcolor="#000000" stroked="false">
                <v:path arrowok="t"/>
                <v:fill type="solid"/>
              </v:shape>
            </v:group>
            <v:group style="position:absolute;left:6731;top:2477;width:10;height:20" coordorigin="6731,2477" coordsize="10,20">
              <v:shape style="position:absolute;left:6731;top:2477;width:10;height:20" coordorigin="6731,2477" coordsize="10,20" path="m6731,2496l6741,2496,6741,2477,6731,2477,6731,2496xe" filled="true" fillcolor="#000000" stroked="false">
                <v:path arrowok="t"/>
                <v:fill type="solid"/>
              </v:shape>
            </v:group>
            <v:group style="position:absolute;left:6731;top:2496;width:10;height:20" coordorigin="6731,2496" coordsize="10,20">
              <v:shape style="position:absolute;left:6731;top:2496;width:10;height:20" coordorigin="6731,2496" coordsize="10,20" path="m6731,2515l6741,2515,6741,2496,6731,2496,6731,2515xe" filled="true" fillcolor="#000000" stroked="false">
                <v:path arrowok="t"/>
                <v:fill type="solid"/>
              </v:shape>
            </v:group>
            <v:group style="position:absolute;left:6731;top:2515;width:10;height:20" coordorigin="6731,2515" coordsize="10,20">
              <v:shape style="position:absolute;left:6731;top:2515;width:10;height:20" coordorigin="6731,2515" coordsize="10,20" path="m6731,2534l6741,2534,6741,2515,6731,2515,6731,2534xe" filled="true" fillcolor="#000000" stroked="false">
                <v:path arrowok="t"/>
                <v:fill type="solid"/>
              </v:shape>
            </v:group>
            <v:group style="position:absolute;left:6731;top:2534;width:10;height:20" coordorigin="6731,2534" coordsize="10,20">
              <v:shape style="position:absolute;left:6731;top:2534;width:10;height:20" coordorigin="6731,2534" coordsize="10,20" path="m6731,2554l6741,2554,6741,2534,6731,2534,6731,2554xe" filled="true" fillcolor="#000000" stroked="false">
                <v:path arrowok="t"/>
                <v:fill type="solid"/>
              </v:shape>
            </v:group>
            <v:group style="position:absolute;left:6731;top:2554;width:10;height:20" coordorigin="6731,2554" coordsize="10,20">
              <v:shape style="position:absolute;left:6731;top:2554;width:10;height:20" coordorigin="6731,2554" coordsize="10,20" path="m6731,2573l6741,2573,6741,2554,6731,2554,6731,2573xe" filled="true" fillcolor="#000000" stroked="false">
                <v:path arrowok="t"/>
                <v:fill type="solid"/>
              </v:shape>
            </v:group>
            <v:group style="position:absolute;left:6731;top:2573;width:10;height:20" coordorigin="6731,2573" coordsize="10,20">
              <v:shape style="position:absolute;left:6731;top:2573;width:10;height:20" coordorigin="6731,2573" coordsize="10,20" path="m6731,2592l6741,2592,6741,2573,6731,2573,6731,2592xe" filled="true" fillcolor="#000000" stroked="false">
                <v:path arrowok="t"/>
                <v:fill type="solid"/>
              </v:shape>
            </v:group>
            <v:group style="position:absolute;left:6731;top:2592;width:10;height:20" coordorigin="6731,2592" coordsize="10,20">
              <v:shape style="position:absolute;left:6731;top:2592;width:10;height:20" coordorigin="6731,2592" coordsize="10,20" path="m6731,2611l6741,2611,6741,2592,6731,2592,6731,2611xe" filled="true" fillcolor="#000000" stroked="false">
                <v:path arrowok="t"/>
                <v:fill type="solid"/>
              </v:shape>
            </v:group>
            <v:group style="position:absolute;left:6731;top:2611;width:10;height:20" coordorigin="6731,2611" coordsize="10,20">
              <v:shape style="position:absolute;left:6731;top:2611;width:10;height:20" coordorigin="6731,2611" coordsize="10,20" path="m6731,2630l6741,2630,6741,2611,6731,2611,6731,2630xe" filled="true" fillcolor="#000000" stroked="false">
                <v:path arrowok="t"/>
                <v:fill type="solid"/>
              </v:shape>
            </v:group>
            <v:group style="position:absolute;left:6731;top:2638;width:10;height:2" coordorigin="6731,2638" coordsize="10,2">
              <v:shape style="position:absolute;left:6731;top:2638;width:10;height:2" coordorigin="6731,2638" coordsize="10,0" path="m6731,2638l6741,2638e" filled="false" stroked="true" strokeweight=".72003pt" strokecolor="#000000">
                <v:path arrowok="t"/>
              </v:shape>
            </v:group>
            <v:group style="position:absolute;left:7866;top:1939;width:10;height:20" coordorigin="7866,1939" coordsize="10,20">
              <v:shape style="position:absolute;left:7866;top:1939;width:10;height:20" coordorigin="7866,1939" coordsize="10,20" path="m7866,1958l7876,1958,7876,1939,7866,1939,7866,1958xe" filled="true" fillcolor="#000000" stroked="false">
                <v:path arrowok="t"/>
                <v:fill type="solid"/>
              </v:shape>
            </v:group>
            <v:group style="position:absolute;left:7866;top:1958;width:10;height:20" coordorigin="7866,1958" coordsize="10,20">
              <v:shape style="position:absolute;left:7866;top:1958;width:10;height:20" coordorigin="7866,1958" coordsize="10,20" path="m7866,1978l7876,1978,7876,1958,7866,1958,7866,1978xe" filled="true" fillcolor="#000000" stroked="false">
                <v:path arrowok="t"/>
                <v:fill type="solid"/>
              </v:shape>
            </v:group>
            <v:group style="position:absolute;left:7866;top:1978;width:10;height:20" coordorigin="7866,1978" coordsize="10,20">
              <v:shape style="position:absolute;left:7866;top:1978;width:10;height:20" coordorigin="7866,1978" coordsize="10,20" path="m7866,1997l7876,1997,7876,1978,7866,1978,7866,1997xe" filled="true" fillcolor="#000000" stroked="false">
                <v:path arrowok="t"/>
                <v:fill type="solid"/>
              </v:shape>
            </v:group>
            <v:group style="position:absolute;left:7866;top:1997;width:10;height:20" coordorigin="7866,1997" coordsize="10,20">
              <v:shape style="position:absolute;left:7866;top:1997;width:10;height:20" coordorigin="7866,1997" coordsize="10,20" path="m7866,2016l7876,2016,7876,1997,7866,1997,7866,2016xe" filled="true" fillcolor="#000000" stroked="false">
                <v:path arrowok="t"/>
                <v:fill type="solid"/>
              </v:shape>
            </v:group>
            <v:group style="position:absolute;left:7866;top:2016;width:10;height:20" coordorigin="7866,2016" coordsize="10,20">
              <v:shape style="position:absolute;left:7866;top:2016;width:10;height:20" coordorigin="7866,2016" coordsize="10,20" path="m7866,2035l7876,2035,7876,2016,7866,2016,7866,2035xe" filled="true" fillcolor="#000000" stroked="false">
                <v:path arrowok="t"/>
                <v:fill type="solid"/>
              </v:shape>
            </v:group>
            <v:group style="position:absolute;left:7866;top:2035;width:10;height:20" coordorigin="7866,2035" coordsize="10,20">
              <v:shape style="position:absolute;left:7866;top:2035;width:10;height:20" coordorigin="7866,2035" coordsize="10,20" path="m7866,2054l7876,2054,7876,2035,7866,2035,7866,2054xe" filled="true" fillcolor="#000000" stroked="false">
                <v:path arrowok="t"/>
                <v:fill type="solid"/>
              </v:shape>
            </v:group>
            <v:group style="position:absolute;left:7866;top:2054;width:10;height:20" coordorigin="7866,2054" coordsize="10,20">
              <v:shape style="position:absolute;left:7866;top:2054;width:10;height:20" coordorigin="7866,2054" coordsize="10,20" path="m7866,2074l7876,2074,7876,2054,7866,2054,7866,2074xe" filled="true" fillcolor="#000000" stroked="false">
                <v:path arrowok="t"/>
                <v:fill type="solid"/>
              </v:shape>
            </v:group>
            <v:group style="position:absolute;left:7866;top:2074;width:10;height:20" coordorigin="7866,2074" coordsize="10,20">
              <v:shape style="position:absolute;left:7866;top:2074;width:10;height:20" coordorigin="7866,2074" coordsize="10,20" path="m7866,2093l7876,2093,7876,2074,7866,2074,7866,2093xe" filled="true" fillcolor="#000000" stroked="false">
                <v:path arrowok="t"/>
                <v:fill type="solid"/>
              </v:shape>
            </v:group>
            <v:group style="position:absolute;left:7866;top:2093;width:10;height:20" coordorigin="7866,2093" coordsize="10,20">
              <v:shape style="position:absolute;left:7866;top:2093;width:10;height:20" coordorigin="7866,2093" coordsize="10,20" path="m7866,2112l7876,2112,7876,2093,7866,2093,7866,2112xe" filled="true" fillcolor="#000000" stroked="false">
                <v:path arrowok="t"/>
                <v:fill type="solid"/>
              </v:shape>
            </v:group>
            <v:group style="position:absolute;left:7866;top:2112;width:10;height:20" coordorigin="7866,2112" coordsize="10,20">
              <v:shape style="position:absolute;left:7866;top:2112;width:10;height:20" coordorigin="7866,2112" coordsize="10,20" path="m7866,2131l7876,2131,7876,2112,7866,2112,7866,2131xe" filled="true" fillcolor="#000000" stroked="false">
                <v:path arrowok="t"/>
                <v:fill type="solid"/>
              </v:shape>
            </v:group>
            <v:group style="position:absolute;left:7866;top:2131;width:10;height:20" coordorigin="7866,2131" coordsize="10,20">
              <v:shape style="position:absolute;left:7866;top:2131;width:10;height:20" coordorigin="7866,2131" coordsize="10,20" path="m7866,2150l7876,2150,7876,2131,7866,2131,7866,2150xe" filled="true" fillcolor="#000000" stroked="false">
                <v:path arrowok="t"/>
                <v:fill type="solid"/>
              </v:shape>
            </v:group>
            <v:group style="position:absolute;left:7866;top:2150;width:10;height:20" coordorigin="7866,2150" coordsize="10,20">
              <v:shape style="position:absolute;left:7866;top:2150;width:10;height:20" coordorigin="7866,2150" coordsize="10,20" path="m7866,2170l7876,2170,7876,2150,7866,2150,7866,2170xe" filled="true" fillcolor="#000000" stroked="false">
                <v:path arrowok="t"/>
                <v:fill type="solid"/>
              </v:shape>
            </v:group>
            <v:group style="position:absolute;left:7866;top:2170;width:10;height:20" coordorigin="7866,2170" coordsize="10,20">
              <v:shape style="position:absolute;left:7866;top:2170;width:10;height:20" coordorigin="7866,2170" coordsize="10,20" path="m7866,2189l7876,2189,7876,2170,7866,2170,7866,2189xe" filled="true" fillcolor="#000000" stroked="false">
                <v:path arrowok="t"/>
                <v:fill type="solid"/>
              </v:shape>
            </v:group>
            <v:group style="position:absolute;left:7866;top:2189;width:10;height:20" coordorigin="7866,2189" coordsize="10,20">
              <v:shape style="position:absolute;left:7866;top:2189;width:10;height:20" coordorigin="7866,2189" coordsize="10,20" path="m7866,2208l7876,2208,7876,2189,7866,2189,7866,2208xe" filled="true" fillcolor="#000000" stroked="false">
                <v:path arrowok="t"/>
                <v:fill type="solid"/>
              </v:shape>
            </v:group>
            <v:group style="position:absolute;left:7866;top:2208;width:10;height:20" coordorigin="7866,2208" coordsize="10,20">
              <v:shape style="position:absolute;left:7866;top:2208;width:10;height:20" coordorigin="7866,2208" coordsize="10,20" path="m7866,2227l7876,2227,7876,2208,7866,2208,7866,2227xe" filled="true" fillcolor="#000000" stroked="false">
                <v:path arrowok="t"/>
                <v:fill type="solid"/>
              </v:shape>
            </v:group>
            <v:group style="position:absolute;left:7866;top:2227;width:10;height:20" coordorigin="7866,2227" coordsize="10,20">
              <v:shape style="position:absolute;left:7866;top:2227;width:10;height:20" coordorigin="7866,2227" coordsize="10,20" path="m7866,2246l7876,2246,7876,2227,7866,2227,7866,2246xe" filled="true" fillcolor="#000000" stroked="false">
                <v:path arrowok="t"/>
                <v:fill type="solid"/>
              </v:shape>
            </v:group>
            <v:group style="position:absolute;left:7866;top:2246;width:10;height:20" coordorigin="7866,2246" coordsize="10,20">
              <v:shape style="position:absolute;left:7866;top:2246;width:10;height:20" coordorigin="7866,2246" coordsize="10,20" path="m7866,2266l7876,2266,7876,2246,7866,2246,7866,2266xe" filled="true" fillcolor="#000000" stroked="false">
                <v:path arrowok="t"/>
                <v:fill type="solid"/>
              </v:shape>
            </v:group>
            <v:group style="position:absolute;left:7866;top:2266;width:10;height:20" coordorigin="7866,2266" coordsize="10,20">
              <v:shape style="position:absolute;left:7866;top:2266;width:10;height:20" coordorigin="7866,2266" coordsize="10,20" path="m7866,2285l7876,2285,7876,2266,7866,2266,7866,2285xe" filled="true" fillcolor="#000000" stroked="false">
                <v:path arrowok="t"/>
                <v:fill type="solid"/>
              </v:shape>
            </v:group>
            <v:group style="position:absolute;left:7866;top:2285;width:10;height:20" coordorigin="7866,2285" coordsize="10,20">
              <v:shape style="position:absolute;left:7866;top:2285;width:10;height:20" coordorigin="7866,2285" coordsize="10,20" path="m7866,2304l7876,2304,7876,2285,7866,2285,7866,2304xe" filled="true" fillcolor="#000000" stroked="false">
                <v:path arrowok="t"/>
                <v:fill type="solid"/>
              </v:shape>
            </v:group>
            <v:group style="position:absolute;left:7866;top:2304;width:10;height:20" coordorigin="7866,2304" coordsize="10,20">
              <v:shape style="position:absolute;left:7866;top:2304;width:10;height:20" coordorigin="7866,2304" coordsize="10,20" path="m7866,2323l7876,2323,7876,2304,7866,2304,7866,2323xe" filled="true" fillcolor="#000000" stroked="false">
                <v:path arrowok="t"/>
                <v:fill type="solid"/>
              </v:shape>
            </v:group>
            <v:group style="position:absolute;left:7866;top:2323;width:10;height:20" coordorigin="7866,2323" coordsize="10,20">
              <v:shape style="position:absolute;left:7866;top:2323;width:10;height:20" coordorigin="7866,2323" coordsize="10,20" path="m7866,2342l7876,2342,7876,2323,7866,2323,7866,2342xe" filled="true" fillcolor="#000000" stroked="false">
                <v:path arrowok="t"/>
                <v:fill type="solid"/>
              </v:shape>
            </v:group>
            <v:group style="position:absolute;left:7866;top:2342;width:10;height:20" coordorigin="7866,2342" coordsize="10,20">
              <v:shape style="position:absolute;left:7866;top:2342;width:10;height:20" coordorigin="7866,2342" coordsize="10,20" path="m7866,2362l7876,2362,7876,2342,7866,2342,7866,2362xe" filled="true" fillcolor="#000000" stroked="false">
                <v:path arrowok="t"/>
                <v:fill type="solid"/>
              </v:shape>
            </v:group>
            <v:group style="position:absolute;left:7866;top:2362;width:10;height:20" coordorigin="7866,2362" coordsize="10,20">
              <v:shape style="position:absolute;left:7866;top:2362;width:10;height:20" coordorigin="7866,2362" coordsize="10,20" path="m7866,2381l7876,2381,7876,2362,7866,2362,7866,2381xe" filled="true" fillcolor="#000000" stroked="false">
                <v:path arrowok="t"/>
                <v:fill type="solid"/>
              </v:shape>
            </v:group>
            <v:group style="position:absolute;left:7866;top:2381;width:10;height:20" coordorigin="7866,2381" coordsize="10,20">
              <v:shape style="position:absolute;left:7866;top:2381;width:10;height:20" coordorigin="7866,2381" coordsize="10,20" path="m7866,2400l7876,2400,7876,2381,7866,2381,7866,2400xe" filled="true" fillcolor="#000000" stroked="false">
                <v:path arrowok="t"/>
                <v:fill type="solid"/>
              </v:shape>
            </v:group>
            <v:group style="position:absolute;left:7866;top:2400;width:10;height:20" coordorigin="7866,2400" coordsize="10,20">
              <v:shape style="position:absolute;left:7866;top:2400;width:10;height:20" coordorigin="7866,2400" coordsize="10,20" path="m7866,2419l7876,2419,7876,2400,7866,2400,7866,2419xe" filled="true" fillcolor="#000000" stroked="false">
                <v:path arrowok="t"/>
                <v:fill type="solid"/>
              </v:shape>
            </v:group>
            <v:group style="position:absolute;left:7866;top:2419;width:10;height:20" coordorigin="7866,2419" coordsize="10,20">
              <v:shape style="position:absolute;left:7866;top:2419;width:10;height:20" coordorigin="7866,2419" coordsize="10,20" path="m7866,2438l7876,2438,7876,2419,7866,2419,7866,2438xe" filled="true" fillcolor="#000000" stroked="false">
                <v:path arrowok="t"/>
                <v:fill type="solid"/>
              </v:shape>
            </v:group>
            <v:group style="position:absolute;left:7866;top:2438;width:10;height:20" coordorigin="7866,2438" coordsize="10,20">
              <v:shape style="position:absolute;left:7866;top:2438;width:10;height:20" coordorigin="7866,2438" coordsize="10,20" path="m7866,2458l7876,2458,7876,2438,7866,2438,7866,2458xe" filled="true" fillcolor="#000000" stroked="false">
                <v:path arrowok="t"/>
                <v:fill type="solid"/>
              </v:shape>
            </v:group>
            <v:group style="position:absolute;left:7866;top:2458;width:10;height:20" coordorigin="7866,2458" coordsize="10,20">
              <v:shape style="position:absolute;left:7866;top:2458;width:10;height:20" coordorigin="7866,2458" coordsize="10,20" path="m7866,2477l7876,2477,7876,2458,7866,2458,7866,2477xe" filled="true" fillcolor="#000000" stroked="false">
                <v:path arrowok="t"/>
                <v:fill type="solid"/>
              </v:shape>
            </v:group>
            <v:group style="position:absolute;left:7866;top:2477;width:10;height:20" coordorigin="7866,2477" coordsize="10,20">
              <v:shape style="position:absolute;left:7866;top:2477;width:10;height:20" coordorigin="7866,2477" coordsize="10,20" path="m7866,2496l7876,2496,7876,2477,7866,2477,7866,2496xe" filled="true" fillcolor="#000000" stroked="false">
                <v:path arrowok="t"/>
                <v:fill type="solid"/>
              </v:shape>
            </v:group>
            <v:group style="position:absolute;left:7866;top:2496;width:10;height:20" coordorigin="7866,2496" coordsize="10,20">
              <v:shape style="position:absolute;left:7866;top:2496;width:10;height:20" coordorigin="7866,2496" coordsize="10,20" path="m7866,2515l7876,2515,7876,2496,7866,2496,7866,2515xe" filled="true" fillcolor="#000000" stroked="false">
                <v:path arrowok="t"/>
                <v:fill type="solid"/>
              </v:shape>
            </v:group>
            <v:group style="position:absolute;left:7866;top:2515;width:10;height:20" coordorigin="7866,2515" coordsize="10,20">
              <v:shape style="position:absolute;left:7866;top:2515;width:10;height:20" coordorigin="7866,2515" coordsize="10,20" path="m7866,2534l7876,2534,7876,2515,7866,2515,7866,2534xe" filled="true" fillcolor="#000000" stroked="false">
                <v:path arrowok="t"/>
                <v:fill type="solid"/>
              </v:shape>
            </v:group>
            <v:group style="position:absolute;left:7866;top:2534;width:10;height:20" coordorigin="7866,2534" coordsize="10,20">
              <v:shape style="position:absolute;left:7866;top:2534;width:10;height:20" coordorigin="7866,2534" coordsize="10,20" path="m7866,2554l7876,2554,7876,2534,7866,2534,7866,2554xe" filled="true" fillcolor="#000000" stroked="false">
                <v:path arrowok="t"/>
                <v:fill type="solid"/>
              </v:shape>
            </v:group>
            <v:group style="position:absolute;left:7866;top:2554;width:10;height:20" coordorigin="7866,2554" coordsize="10,20">
              <v:shape style="position:absolute;left:7866;top:2554;width:10;height:20" coordorigin="7866,2554" coordsize="10,20" path="m7866,2573l7876,2573,7876,2554,7866,2554,7866,2573xe" filled="true" fillcolor="#000000" stroked="false">
                <v:path arrowok="t"/>
                <v:fill type="solid"/>
              </v:shape>
            </v:group>
            <v:group style="position:absolute;left:7866;top:2573;width:10;height:20" coordorigin="7866,2573" coordsize="10,20">
              <v:shape style="position:absolute;left:7866;top:2573;width:10;height:20" coordorigin="7866,2573" coordsize="10,20" path="m7866,2592l7876,2592,7876,2573,7866,2573,7866,2592xe" filled="true" fillcolor="#000000" stroked="false">
                <v:path arrowok="t"/>
                <v:fill type="solid"/>
              </v:shape>
            </v:group>
            <v:group style="position:absolute;left:7866;top:2592;width:10;height:20" coordorigin="7866,2592" coordsize="10,20">
              <v:shape style="position:absolute;left:7866;top:2592;width:10;height:20" coordorigin="7866,2592" coordsize="10,20" path="m7866,2611l7876,2611,7876,2592,7866,2592,7866,2611xe" filled="true" fillcolor="#000000" stroked="false">
                <v:path arrowok="t"/>
                <v:fill type="solid"/>
              </v:shape>
            </v:group>
            <v:group style="position:absolute;left:7866;top:2611;width:10;height:20" coordorigin="7866,2611" coordsize="10,20">
              <v:shape style="position:absolute;left:7866;top:2611;width:10;height:20" coordorigin="7866,2611" coordsize="10,20" path="m7866,2630l7876,2630,7876,2611,7866,2611,7866,2630xe" filled="true" fillcolor="#000000" stroked="false">
                <v:path arrowok="t"/>
                <v:fill type="solid"/>
              </v:shape>
            </v:group>
            <v:group style="position:absolute;left:7866;top:2638;width:10;height:2" coordorigin="7866,2638" coordsize="10,2">
              <v:shape style="position:absolute;left:7866;top:2638;width:10;height:2" coordorigin="7866,2638" coordsize="10,0" path="m7866,2638l7876,2638e" filled="false" stroked="true" strokeweight=".72003pt" strokecolor="#000000">
                <v:path arrowok="t"/>
              </v:shape>
            </v:group>
            <v:group style="position:absolute;left:8766;top:1939;width:10;height:20" coordorigin="8766,1939" coordsize="10,20">
              <v:shape style="position:absolute;left:8766;top:1939;width:10;height:20" coordorigin="8766,1939" coordsize="10,20" path="m8766,1958l8776,1958,8776,1939,8766,1939,8766,1958xe" filled="true" fillcolor="#000000" stroked="false">
                <v:path arrowok="t"/>
                <v:fill type="solid"/>
              </v:shape>
            </v:group>
            <v:group style="position:absolute;left:8766;top:1958;width:10;height:20" coordorigin="8766,1958" coordsize="10,20">
              <v:shape style="position:absolute;left:8766;top:1958;width:10;height:20" coordorigin="8766,1958" coordsize="10,20" path="m8766,1978l8776,1978,8776,1958,8766,1958,8766,1978xe" filled="true" fillcolor="#000000" stroked="false">
                <v:path arrowok="t"/>
                <v:fill type="solid"/>
              </v:shape>
            </v:group>
            <v:group style="position:absolute;left:8766;top:1978;width:10;height:20" coordorigin="8766,1978" coordsize="10,20">
              <v:shape style="position:absolute;left:8766;top:1978;width:10;height:20" coordorigin="8766,1978" coordsize="10,20" path="m8766,1997l8776,1997,8776,1978,8766,1978,8766,1997xe" filled="true" fillcolor="#000000" stroked="false">
                <v:path arrowok="t"/>
                <v:fill type="solid"/>
              </v:shape>
            </v:group>
            <v:group style="position:absolute;left:8766;top:1997;width:10;height:20" coordorigin="8766,1997" coordsize="10,20">
              <v:shape style="position:absolute;left:8766;top:1997;width:10;height:20" coordorigin="8766,1997" coordsize="10,20" path="m8766,2016l8776,2016,8776,1997,8766,1997,8766,2016xe" filled="true" fillcolor="#000000" stroked="false">
                <v:path arrowok="t"/>
                <v:fill type="solid"/>
              </v:shape>
            </v:group>
            <v:group style="position:absolute;left:8766;top:2016;width:10;height:20" coordorigin="8766,2016" coordsize="10,20">
              <v:shape style="position:absolute;left:8766;top:2016;width:10;height:20" coordorigin="8766,2016" coordsize="10,20" path="m8766,2035l8776,2035,8776,2016,8766,2016,8766,2035xe" filled="true" fillcolor="#000000" stroked="false">
                <v:path arrowok="t"/>
                <v:fill type="solid"/>
              </v:shape>
            </v:group>
            <v:group style="position:absolute;left:8766;top:2035;width:10;height:20" coordorigin="8766,2035" coordsize="10,20">
              <v:shape style="position:absolute;left:8766;top:2035;width:10;height:20" coordorigin="8766,2035" coordsize="10,20" path="m8766,2054l8776,2054,8776,2035,8766,2035,8766,2054xe" filled="true" fillcolor="#000000" stroked="false">
                <v:path arrowok="t"/>
                <v:fill type="solid"/>
              </v:shape>
            </v:group>
            <v:group style="position:absolute;left:8766;top:2054;width:10;height:20" coordorigin="8766,2054" coordsize="10,20">
              <v:shape style="position:absolute;left:8766;top:2054;width:10;height:20" coordorigin="8766,2054" coordsize="10,20" path="m8766,2074l8776,2074,8776,2054,8766,2054,8766,2074xe" filled="true" fillcolor="#000000" stroked="false">
                <v:path arrowok="t"/>
                <v:fill type="solid"/>
              </v:shape>
            </v:group>
            <v:group style="position:absolute;left:8766;top:2074;width:10;height:20" coordorigin="8766,2074" coordsize="10,20">
              <v:shape style="position:absolute;left:8766;top:2074;width:10;height:20" coordorigin="8766,2074" coordsize="10,20" path="m8766,2093l8776,2093,8776,2074,8766,2074,8766,2093xe" filled="true" fillcolor="#000000" stroked="false">
                <v:path arrowok="t"/>
                <v:fill type="solid"/>
              </v:shape>
            </v:group>
            <v:group style="position:absolute;left:8766;top:2093;width:10;height:20" coordorigin="8766,2093" coordsize="10,20">
              <v:shape style="position:absolute;left:8766;top:2093;width:10;height:20" coordorigin="8766,2093" coordsize="10,20" path="m8766,2112l8776,2112,8776,2093,8766,2093,8766,2112xe" filled="true" fillcolor="#000000" stroked="false">
                <v:path arrowok="t"/>
                <v:fill type="solid"/>
              </v:shape>
            </v:group>
            <v:group style="position:absolute;left:8766;top:2112;width:10;height:20" coordorigin="8766,2112" coordsize="10,20">
              <v:shape style="position:absolute;left:8766;top:2112;width:10;height:20" coordorigin="8766,2112" coordsize="10,20" path="m8766,2131l8776,2131,8776,2112,8766,2112,8766,2131xe" filled="true" fillcolor="#000000" stroked="false">
                <v:path arrowok="t"/>
                <v:fill type="solid"/>
              </v:shape>
            </v:group>
            <v:group style="position:absolute;left:8766;top:2131;width:10;height:20" coordorigin="8766,2131" coordsize="10,20">
              <v:shape style="position:absolute;left:8766;top:2131;width:10;height:20" coordorigin="8766,2131" coordsize="10,20" path="m8766,2150l8776,2150,8776,2131,8766,2131,8766,2150xe" filled="true" fillcolor="#000000" stroked="false">
                <v:path arrowok="t"/>
                <v:fill type="solid"/>
              </v:shape>
            </v:group>
            <v:group style="position:absolute;left:8766;top:2150;width:10;height:20" coordorigin="8766,2150" coordsize="10,20">
              <v:shape style="position:absolute;left:8766;top:2150;width:10;height:20" coordorigin="8766,2150" coordsize="10,20" path="m8766,2170l8776,2170,8776,2150,8766,2150,8766,2170xe" filled="true" fillcolor="#000000" stroked="false">
                <v:path arrowok="t"/>
                <v:fill type="solid"/>
              </v:shape>
            </v:group>
            <v:group style="position:absolute;left:8766;top:2170;width:10;height:20" coordorigin="8766,2170" coordsize="10,20">
              <v:shape style="position:absolute;left:8766;top:2170;width:10;height:20" coordorigin="8766,2170" coordsize="10,20" path="m8766,2189l8776,2189,8776,2170,8766,2170,8766,2189xe" filled="true" fillcolor="#000000" stroked="false">
                <v:path arrowok="t"/>
                <v:fill type="solid"/>
              </v:shape>
            </v:group>
            <v:group style="position:absolute;left:8766;top:2189;width:10;height:20" coordorigin="8766,2189" coordsize="10,20">
              <v:shape style="position:absolute;left:8766;top:2189;width:10;height:20" coordorigin="8766,2189" coordsize="10,20" path="m8766,2208l8776,2208,8776,2189,8766,2189,8766,2208xe" filled="true" fillcolor="#000000" stroked="false">
                <v:path arrowok="t"/>
                <v:fill type="solid"/>
              </v:shape>
            </v:group>
            <v:group style="position:absolute;left:8766;top:2208;width:10;height:20" coordorigin="8766,2208" coordsize="10,20">
              <v:shape style="position:absolute;left:8766;top:2208;width:10;height:20" coordorigin="8766,2208" coordsize="10,20" path="m8766,2227l8776,2227,8776,2208,8766,2208,8766,2227xe" filled="true" fillcolor="#000000" stroked="false">
                <v:path arrowok="t"/>
                <v:fill type="solid"/>
              </v:shape>
            </v:group>
            <v:group style="position:absolute;left:8766;top:2227;width:10;height:20" coordorigin="8766,2227" coordsize="10,20">
              <v:shape style="position:absolute;left:8766;top:2227;width:10;height:20" coordorigin="8766,2227" coordsize="10,20" path="m8766,2246l8776,2246,8776,2227,8766,2227,8766,2246xe" filled="true" fillcolor="#000000" stroked="false">
                <v:path arrowok="t"/>
                <v:fill type="solid"/>
              </v:shape>
            </v:group>
            <v:group style="position:absolute;left:8766;top:2246;width:10;height:20" coordorigin="8766,2246" coordsize="10,20">
              <v:shape style="position:absolute;left:8766;top:2246;width:10;height:20" coordorigin="8766,2246" coordsize="10,20" path="m8766,2266l8776,2266,8776,2246,8766,2246,8766,2266xe" filled="true" fillcolor="#000000" stroked="false">
                <v:path arrowok="t"/>
                <v:fill type="solid"/>
              </v:shape>
            </v:group>
            <v:group style="position:absolute;left:8766;top:2266;width:10;height:20" coordorigin="8766,2266" coordsize="10,20">
              <v:shape style="position:absolute;left:8766;top:2266;width:10;height:20" coordorigin="8766,2266" coordsize="10,20" path="m8766,2285l8776,2285,8776,2266,8766,2266,8766,2285xe" filled="true" fillcolor="#000000" stroked="false">
                <v:path arrowok="t"/>
                <v:fill type="solid"/>
              </v:shape>
            </v:group>
            <v:group style="position:absolute;left:8766;top:2285;width:10;height:20" coordorigin="8766,2285" coordsize="10,20">
              <v:shape style="position:absolute;left:8766;top:2285;width:10;height:20" coordorigin="8766,2285" coordsize="10,20" path="m8766,2304l8776,2304,8776,2285,8766,2285,8766,2304xe" filled="true" fillcolor="#000000" stroked="false">
                <v:path arrowok="t"/>
                <v:fill type="solid"/>
              </v:shape>
            </v:group>
            <v:group style="position:absolute;left:8766;top:2304;width:10;height:20" coordorigin="8766,2304" coordsize="10,20">
              <v:shape style="position:absolute;left:8766;top:2304;width:10;height:20" coordorigin="8766,2304" coordsize="10,20" path="m8766,2323l8776,2323,8776,2304,8766,2304,8766,2323xe" filled="true" fillcolor="#000000" stroked="false">
                <v:path arrowok="t"/>
                <v:fill type="solid"/>
              </v:shape>
            </v:group>
            <v:group style="position:absolute;left:8766;top:2323;width:10;height:20" coordorigin="8766,2323" coordsize="10,20">
              <v:shape style="position:absolute;left:8766;top:2323;width:10;height:20" coordorigin="8766,2323" coordsize="10,20" path="m8766,2342l8776,2342,8776,2323,8766,2323,8766,2342xe" filled="true" fillcolor="#000000" stroked="false">
                <v:path arrowok="t"/>
                <v:fill type="solid"/>
              </v:shape>
            </v:group>
            <v:group style="position:absolute;left:8766;top:2342;width:10;height:20" coordorigin="8766,2342" coordsize="10,20">
              <v:shape style="position:absolute;left:8766;top:2342;width:10;height:20" coordorigin="8766,2342" coordsize="10,20" path="m8766,2362l8776,2362,8776,2342,8766,2342,8766,2362xe" filled="true" fillcolor="#000000" stroked="false">
                <v:path arrowok="t"/>
                <v:fill type="solid"/>
              </v:shape>
            </v:group>
            <v:group style="position:absolute;left:8766;top:2362;width:10;height:20" coordorigin="8766,2362" coordsize="10,20">
              <v:shape style="position:absolute;left:8766;top:2362;width:10;height:20" coordorigin="8766,2362" coordsize="10,20" path="m8766,2381l8776,2381,8776,2362,8766,2362,8766,2381xe" filled="true" fillcolor="#000000" stroked="false">
                <v:path arrowok="t"/>
                <v:fill type="solid"/>
              </v:shape>
            </v:group>
            <v:group style="position:absolute;left:8766;top:2381;width:10;height:20" coordorigin="8766,2381" coordsize="10,20">
              <v:shape style="position:absolute;left:8766;top:2381;width:10;height:20" coordorigin="8766,2381" coordsize="10,20" path="m8766,2400l8776,2400,8776,2381,8766,2381,8766,2400xe" filled="true" fillcolor="#000000" stroked="false">
                <v:path arrowok="t"/>
                <v:fill type="solid"/>
              </v:shape>
            </v:group>
            <v:group style="position:absolute;left:8766;top:2400;width:10;height:20" coordorigin="8766,2400" coordsize="10,20">
              <v:shape style="position:absolute;left:8766;top:2400;width:10;height:20" coordorigin="8766,2400" coordsize="10,20" path="m8766,2419l8776,2419,8776,2400,8766,2400,8766,2419xe" filled="true" fillcolor="#000000" stroked="false">
                <v:path arrowok="t"/>
                <v:fill type="solid"/>
              </v:shape>
            </v:group>
            <v:group style="position:absolute;left:8766;top:2419;width:10;height:20" coordorigin="8766,2419" coordsize="10,20">
              <v:shape style="position:absolute;left:8766;top:2419;width:10;height:20" coordorigin="8766,2419" coordsize="10,20" path="m8766,2438l8776,2438,8776,2419,8766,2419,8766,2438xe" filled="true" fillcolor="#000000" stroked="false">
                <v:path arrowok="t"/>
                <v:fill type="solid"/>
              </v:shape>
            </v:group>
            <v:group style="position:absolute;left:8766;top:2438;width:10;height:20" coordorigin="8766,2438" coordsize="10,20">
              <v:shape style="position:absolute;left:8766;top:2438;width:10;height:20" coordorigin="8766,2438" coordsize="10,20" path="m8766,2458l8776,2458,8776,2438,8766,2438,8766,2458xe" filled="true" fillcolor="#000000" stroked="false">
                <v:path arrowok="t"/>
                <v:fill type="solid"/>
              </v:shape>
            </v:group>
            <v:group style="position:absolute;left:8766;top:2458;width:10;height:20" coordorigin="8766,2458" coordsize="10,20">
              <v:shape style="position:absolute;left:8766;top:2458;width:10;height:20" coordorigin="8766,2458" coordsize="10,20" path="m8766,2477l8776,2477,8776,2458,8766,2458,8766,2477xe" filled="true" fillcolor="#000000" stroked="false">
                <v:path arrowok="t"/>
                <v:fill type="solid"/>
              </v:shape>
            </v:group>
            <v:group style="position:absolute;left:8766;top:2477;width:10;height:20" coordorigin="8766,2477" coordsize="10,20">
              <v:shape style="position:absolute;left:8766;top:2477;width:10;height:20" coordorigin="8766,2477" coordsize="10,20" path="m8766,2496l8776,2496,8776,2477,8766,2477,8766,2496xe" filled="true" fillcolor="#000000" stroked="false">
                <v:path arrowok="t"/>
                <v:fill type="solid"/>
              </v:shape>
            </v:group>
            <v:group style="position:absolute;left:8766;top:2496;width:10;height:20" coordorigin="8766,2496" coordsize="10,20">
              <v:shape style="position:absolute;left:8766;top:2496;width:10;height:20" coordorigin="8766,2496" coordsize="10,20" path="m8766,2515l8776,2515,8776,2496,8766,2496,8766,2515xe" filled="true" fillcolor="#000000" stroked="false">
                <v:path arrowok="t"/>
                <v:fill type="solid"/>
              </v:shape>
            </v:group>
            <v:group style="position:absolute;left:8766;top:2515;width:10;height:20" coordorigin="8766,2515" coordsize="10,20">
              <v:shape style="position:absolute;left:8766;top:2515;width:10;height:20" coordorigin="8766,2515" coordsize="10,20" path="m8766,2534l8776,2534,8776,2515,8766,2515,8766,2534xe" filled="true" fillcolor="#000000" stroked="false">
                <v:path arrowok="t"/>
                <v:fill type="solid"/>
              </v:shape>
            </v:group>
            <v:group style="position:absolute;left:8766;top:2534;width:10;height:20" coordorigin="8766,2534" coordsize="10,20">
              <v:shape style="position:absolute;left:8766;top:2534;width:10;height:20" coordorigin="8766,2534" coordsize="10,20" path="m8766,2554l8776,2554,8776,2534,8766,2534,8766,2554xe" filled="true" fillcolor="#000000" stroked="false">
                <v:path arrowok="t"/>
                <v:fill type="solid"/>
              </v:shape>
            </v:group>
            <v:group style="position:absolute;left:8766;top:2554;width:10;height:20" coordorigin="8766,2554" coordsize="10,20">
              <v:shape style="position:absolute;left:8766;top:2554;width:10;height:20" coordorigin="8766,2554" coordsize="10,20" path="m8766,2573l8776,2573,8776,2554,8766,2554,8766,2573xe" filled="true" fillcolor="#000000" stroked="false">
                <v:path arrowok="t"/>
                <v:fill type="solid"/>
              </v:shape>
            </v:group>
            <v:group style="position:absolute;left:8766;top:2573;width:10;height:20" coordorigin="8766,2573" coordsize="10,20">
              <v:shape style="position:absolute;left:8766;top:2573;width:10;height:20" coordorigin="8766,2573" coordsize="10,20" path="m8766,2592l8776,2592,8776,2573,8766,2573,8766,2592xe" filled="true" fillcolor="#000000" stroked="false">
                <v:path arrowok="t"/>
                <v:fill type="solid"/>
              </v:shape>
            </v:group>
            <v:group style="position:absolute;left:8766;top:2592;width:10;height:20" coordorigin="8766,2592" coordsize="10,20">
              <v:shape style="position:absolute;left:8766;top:2592;width:10;height:20" coordorigin="8766,2592" coordsize="10,20" path="m8766,2611l8776,2611,8776,2592,8766,2592,8766,2611xe" filled="true" fillcolor="#000000" stroked="false">
                <v:path arrowok="t"/>
                <v:fill type="solid"/>
              </v:shape>
            </v:group>
            <v:group style="position:absolute;left:8766;top:2611;width:10;height:20" coordorigin="8766,2611" coordsize="10,20">
              <v:shape style="position:absolute;left:8766;top:2611;width:10;height:20" coordorigin="8766,2611" coordsize="10,20" path="m8766,2630l8776,2630,8776,2611,8766,2611,8766,2630xe" filled="true" fillcolor="#000000" stroked="false">
                <v:path arrowok="t"/>
                <v:fill type="solid"/>
              </v:shape>
            </v:group>
            <v:group style="position:absolute;left:8766;top:2638;width:10;height:2" coordorigin="8766,2638" coordsize="10,2">
              <v:shape style="position:absolute;left:8766;top:2638;width:10;height:2" coordorigin="8766,2638" coordsize="10,0" path="m8766,2638l8776,2638e" filled="false" stroked="true" strokeweight=".72003pt" strokecolor="#000000">
                <v:path arrowok="t"/>
              </v:shape>
              <v:shape style="position:absolute;left:2100;top:2554;width:1673;height:101" type="#_x0000_t75" stroked="false">
                <v:imagedata r:id="rId245" o:title=""/>
              </v:shape>
              <v:shape style="position:absolute;left:3749;top:2645;width:2038;height:10" type="#_x0000_t75" stroked="false">
                <v:imagedata r:id="rId243" o:title=""/>
              </v:shape>
              <v:shape style="position:absolute;left:5783;top:2645;width:948;height:10" type="#_x0000_t75" stroked="false">
                <v:imagedata r:id="rId238" o:title=""/>
              </v:shape>
              <v:shape style="position:absolute;left:6726;top:2645;width:1140;height:10" type="#_x0000_t75" stroked="false">
                <v:imagedata r:id="rId244" o:title=""/>
              </v:shape>
              <v:shape style="position:absolute;left:7861;top:2645;width:905;height:10" type="#_x0000_t75" stroked="false">
                <v:imagedata r:id="rId241" o:title=""/>
              </v:shape>
              <v:shape style="position:absolute;left:8761;top:2645;width:1045;height:10" type="#_x0000_t75" stroked="false">
                <v:imagedata r:id="rId162" o:title=""/>
              </v:shape>
            </v:group>
            <v:group style="position:absolute;left:4887;top:2654;width:10;height:20" coordorigin="4887,2654" coordsize="10,20">
              <v:shape style="position:absolute;left:4887;top:2654;width:10;height:20" coordorigin="4887,2654" coordsize="10,20" path="m4887,2674l4897,2674,4897,2654,4887,2654,4887,2674xe" filled="true" fillcolor="#000000" stroked="false">
                <v:path arrowok="t"/>
                <v:fill type="solid"/>
              </v:shape>
            </v:group>
            <v:group style="position:absolute;left:4887;top:2674;width:10;height:20" coordorigin="4887,2674" coordsize="10,20">
              <v:shape style="position:absolute;left:4887;top:2674;width:10;height:20" coordorigin="4887,2674" coordsize="10,20" path="m4887,2693l4897,2693,4897,2674,4887,2674,4887,2693xe" filled="true" fillcolor="#000000" stroked="false">
                <v:path arrowok="t"/>
                <v:fill type="solid"/>
              </v:shape>
            </v:group>
            <v:group style="position:absolute;left:4887;top:2693;width:10;height:20" coordorigin="4887,2693" coordsize="10,20">
              <v:shape style="position:absolute;left:4887;top:2693;width:10;height:20" coordorigin="4887,2693" coordsize="10,20" path="m4887,2712l4897,2712,4897,2693,4887,2693,4887,2712xe" filled="true" fillcolor="#000000" stroked="false">
                <v:path arrowok="t"/>
                <v:fill type="solid"/>
              </v:shape>
            </v:group>
            <v:group style="position:absolute;left:4887;top:2712;width:10;height:20" coordorigin="4887,2712" coordsize="10,20">
              <v:shape style="position:absolute;left:4887;top:2712;width:10;height:20" coordorigin="4887,2712" coordsize="10,20" path="m4887,2731l4897,2731,4897,2712,4887,2712,4887,2731xe" filled="true" fillcolor="#000000" stroked="false">
                <v:path arrowok="t"/>
                <v:fill type="solid"/>
              </v:shape>
            </v:group>
            <v:group style="position:absolute;left:4887;top:2731;width:10;height:20" coordorigin="4887,2731" coordsize="10,20">
              <v:shape style="position:absolute;left:4887;top:2731;width:10;height:20" coordorigin="4887,2731" coordsize="10,20" path="m4887,2750l4897,2750,4897,2731,4887,2731,4887,2750xe" filled="true" fillcolor="#000000" stroked="false">
                <v:path arrowok="t"/>
                <v:fill type="solid"/>
              </v:shape>
            </v:group>
            <v:group style="position:absolute;left:4887;top:2750;width:10;height:20" coordorigin="4887,2750" coordsize="10,20">
              <v:shape style="position:absolute;left:4887;top:2750;width:10;height:20" coordorigin="4887,2750" coordsize="10,20" path="m4887,2770l4897,2770,4897,2750,4887,2750,4887,2770xe" filled="true" fillcolor="#000000" stroked="false">
                <v:path arrowok="t"/>
                <v:fill type="solid"/>
              </v:shape>
            </v:group>
            <v:group style="position:absolute;left:4887;top:2770;width:10;height:20" coordorigin="4887,2770" coordsize="10,20">
              <v:shape style="position:absolute;left:4887;top:2770;width:10;height:20" coordorigin="4887,2770" coordsize="10,20" path="m4887,2789l4897,2789,4897,2770,4887,2770,4887,2789xe" filled="true" fillcolor="#000000" stroked="false">
                <v:path arrowok="t"/>
                <v:fill type="solid"/>
              </v:shape>
            </v:group>
            <v:group style="position:absolute;left:4887;top:2789;width:10;height:20" coordorigin="4887,2789" coordsize="10,20">
              <v:shape style="position:absolute;left:4887;top:2789;width:10;height:20" coordorigin="4887,2789" coordsize="10,20" path="m4887,2808l4897,2808,4897,2789,4887,2789,4887,2808xe" filled="true" fillcolor="#000000" stroked="false">
                <v:path arrowok="t"/>
                <v:fill type="solid"/>
              </v:shape>
            </v:group>
            <v:group style="position:absolute;left:4887;top:2808;width:10;height:20" coordorigin="4887,2808" coordsize="10,20">
              <v:shape style="position:absolute;left:4887;top:2808;width:10;height:20" coordorigin="4887,2808" coordsize="10,20" path="m4887,2827l4897,2827,4897,2808,4887,2808,4887,2827xe" filled="true" fillcolor="#000000" stroked="false">
                <v:path arrowok="t"/>
                <v:fill type="solid"/>
              </v:shape>
            </v:group>
            <v:group style="position:absolute;left:4887;top:2827;width:10;height:20" coordorigin="4887,2827" coordsize="10,20">
              <v:shape style="position:absolute;left:4887;top:2827;width:10;height:20" coordorigin="4887,2827" coordsize="10,20" path="m4887,2846l4897,2846,4897,2827,4887,2827,4887,2846xe" filled="true" fillcolor="#000000" stroked="false">
                <v:path arrowok="t"/>
                <v:fill type="solid"/>
              </v:shape>
            </v:group>
            <v:group style="position:absolute;left:4887;top:2846;width:10;height:20" coordorigin="4887,2846" coordsize="10,20">
              <v:shape style="position:absolute;left:4887;top:2846;width:10;height:20" coordorigin="4887,2846" coordsize="10,20" path="m4887,2866l4897,2866,4897,2846,4887,2846,4887,2866xe" filled="true" fillcolor="#000000" stroked="false">
                <v:path arrowok="t"/>
                <v:fill type="solid"/>
              </v:shape>
            </v:group>
            <v:group style="position:absolute;left:4887;top:2866;width:10;height:20" coordorigin="4887,2866" coordsize="10,20">
              <v:shape style="position:absolute;left:4887;top:2866;width:10;height:20" coordorigin="4887,2866" coordsize="10,20" path="m4887,2885l4897,2885,4897,2866,4887,2866,4887,2885xe" filled="true" fillcolor="#000000" stroked="false">
                <v:path arrowok="t"/>
                <v:fill type="solid"/>
              </v:shape>
            </v:group>
            <v:group style="position:absolute;left:4887;top:2885;width:10;height:20" coordorigin="4887,2885" coordsize="10,20">
              <v:shape style="position:absolute;left:4887;top:2885;width:10;height:20" coordorigin="4887,2885" coordsize="10,20" path="m4887,2904l4897,2904,4897,2885,4887,2885,4887,2904xe" filled="true" fillcolor="#000000" stroked="false">
                <v:path arrowok="t"/>
                <v:fill type="solid"/>
              </v:shape>
            </v:group>
            <v:group style="position:absolute;left:4887;top:2904;width:10;height:20" coordorigin="4887,2904" coordsize="10,20">
              <v:shape style="position:absolute;left:4887;top:2904;width:10;height:20" coordorigin="4887,2904" coordsize="10,20" path="m4887,2923l4897,2923,4897,2904,4887,2904,4887,2923xe" filled="true" fillcolor="#000000" stroked="false">
                <v:path arrowok="t"/>
                <v:fill type="solid"/>
              </v:shape>
            </v:group>
            <v:group style="position:absolute;left:4887;top:2923;width:10;height:20" coordorigin="4887,2923" coordsize="10,20">
              <v:shape style="position:absolute;left:4887;top:2923;width:10;height:20" coordorigin="4887,2923" coordsize="10,20" path="m4887,2942l4897,2942,4897,2923,4887,2923,4887,2942xe" filled="true" fillcolor="#000000" stroked="false">
                <v:path arrowok="t"/>
                <v:fill type="solid"/>
              </v:shape>
            </v:group>
            <v:group style="position:absolute;left:4887;top:2942;width:10;height:20" coordorigin="4887,2942" coordsize="10,20">
              <v:shape style="position:absolute;left:4887;top:2942;width:10;height:20" coordorigin="4887,2942" coordsize="10,20" path="m4887,2962l4897,2962,4897,2942,4887,2942,4887,2962xe" filled="true" fillcolor="#000000" stroked="false">
                <v:path arrowok="t"/>
                <v:fill type="solid"/>
              </v:shape>
            </v:group>
            <v:group style="position:absolute;left:4887;top:2962;width:10;height:20" coordorigin="4887,2962" coordsize="10,20">
              <v:shape style="position:absolute;left:4887;top:2962;width:10;height:20" coordorigin="4887,2962" coordsize="10,20" path="m4887,2981l4897,2981,4897,2962,4887,2962,4887,2981xe" filled="true" fillcolor="#000000" stroked="false">
                <v:path arrowok="t"/>
                <v:fill type="solid"/>
              </v:shape>
            </v:group>
            <v:group style="position:absolute;left:4887;top:2981;width:10;height:20" coordorigin="4887,2981" coordsize="10,20">
              <v:shape style="position:absolute;left:4887;top:2981;width:10;height:20" coordorigin="4887,2981" coordsize="10,20" path="m4887,3000l4897,3000,4897,2981,4887,2981,4887,3000xe" filled="true" fillcolor="#000000" stroked="false">
                <v:path arrowok="t"/>
                <v:fill type="solid"/>
              </v:shape>
            </v:group>
            <v:group style="position:absolute;left:4887;top:3000;width:10;height:20" coordorigin="4887,3000" coordsize="10,20">
              <v:shape style="position:absolute;left:4887;top:3000;width:10;height:20" coordorigin="4887,3000" coordsize="10,20" path="m4887,3019l4897,3019,4897,3000,4887,3000,4887,3019xe" filled="true" fillcolor="#000000" stroked="false">
                <v:path arrowok="t"/>
                <v:fill type="solid"/>
              </v:shape>
            </v:group>
            <v:group style="position:absolute;left:4887;top:3019;width:10;height:20" coordorigin="4887,3019" coordsize="10,20">
              <v:shape style="position:absolute;left:4887;top:3019;width:10;height:20" coordorigin="4887,3019" coordsize="10,20" path="m4887,3038l4897,3038,4897,3019,4887,3019,4887,3038xe" filled="true" fillcolor="#000000" stroked="false">
                <v:path arrowok="t"/>
                <v:fill type="solid"/>
              </v:shape>
            </v:group>
            <v:group style="position:absolute;left:4887;top:3038;width:10;height:20" coordorigin="4887,3038" coordsize="10,20">
              <v:shape style="position:absolute;left:4887;top:3038;width:10;height:20" coordorigin="4887,3038" coordsize="10,20" path="m4887,3058l4897,3058,4897,3038,4887,3038,4887,3058xe" filled="true" fillcolor="#000000" stroked="false">
                <v:path arrowok="t"/>
                <v:fill type="solid"/>
              </v:shape>
            </v:group>
            <v:group style="position:absolute;left:4887;top:3058;width:10;height:20" coordorigin="4887,3058" coordsize="10,20">
              <v:shape style="position:absolute;left:4887;top:3058;width:10;height:20" coordorigin="4887,3058" coordsize="10,20" path="m4887,3077l4897,3077,4897,3058,4887,3058,4887,3077xe" filled="true" fillcolor="#000000" stroked="false">
                <v:path arrowok="t"/>
                <v:fill type="solid"/>
              </v:shape>
            </v:group>
            <v:group style="position:absolute;left:4887;top:3077;width:10;height:20" coordorigin="4887,3077" coordsize="10,20">
              <v:shape style="position:absolute;left:4887;top:3077;width:10;height:20" coordorigin="4887,3077" coordsize="10,20" path="m4887,3096l4897,3096,4897,3077,4887,3077,4887,3096xe" filled="true" fillcolor="#000000" stroked="false">
                <v:path arrowok="t"/>
                <v:fill type="solid"/>
              </v:shape>
            </v:group>
            <v:group style="position:absolute;left:4887;top:3096;width:10;height:20" coordorigin="4887,3096" coordsize="10,20">
              <v:shape style="position:absolute;left:4887;top:3096;width:10;height:20" coordorigin="4887,3096" coordsize="10,20" path="m4887,3115l4897,3115,4897,3096,4887,3096,4887,3115xe" filled="true" fillcolor="#000000" stroked="false">
                <v:path arrowok="t"/>
                <v:fill type="solid"/>
              </v:shape>
            </v:group>
            <v:group style="position:absolute;left:4887;top:3115;width:10;height:20" coordorigin="4887,3115" coordsize="10,20">
              <v:shape style="position:absolute;left:4887;top:3115;width:10;height:20" coordorigin="4887,3115" coordsize="10,20" path="m4887,3134l4897,3134,4897,3115,4887,3115,4887,3134xe" filled="true" fillcolor="#000000" stroked="false">
                <v:path arrowok="t"/>
                <v:fill type="solid"/>
              </v:shape>
            </v:group>
            <v:group style="position:absolute;left:4887;top:3134;width:10;height:20" coordorigin="4887,3134" coordsize="10,20">
              <v:shape style="position:absolute;left:4887;top:3134;width:10;height:20" coordorigin="4887,3134" coordsize="10,20" path="m4887,3154l4897,3154,4897,3134,4887,3134,4887,3154xe" filled="true" fillcolor="#000000" stroked="false">
                <v:path arrowok="t"/>
                <v:fill type="solid"/>
              </v:shape>
            </v:group>
            <v:group style="position:absolute;left:4887;top:3154;width:10;height:20" coordorigin="4887,3154" coordsize="10,20">
              <v:shape style="position:absolute;left:4887;top:3154;width:10;height:20" coordorigin="4887,3154" coordsize="10,20" path="m4887,3173l4897,3173,4897,3154,4887,3154,4887,3173xe" filled="true" fillcolor="#000000" stroked="false">
                <v:path arrowok="t"/>
                <v:fill type="solid"/>
              </v:shape>
            </v:group>
            <v:group style="position:absolute;left:4887;top:3173;width:10;height:20" coordorigin="4887,3173" coordsize="10,20">
              <v:shape style="position:absolute;left:4887;top:3173;width:10;height:20" coordorigin="4887,3173" coordsize="10,20" path="m4887,3192l4897,3192,4897,3173,4887,3173,4887,3192xe" filled="true" fillcolor="#000000" stroked="false">
                <v:path arrowok="t"/>
                <v:fill type="solid"/>
              </v:shape>
            </v:group>
            <v:group style="position:absolute;left:4887;top:3192;width:10;height:20" coordorigin="4887,3192" coordsize="10,20">
              <v:shape style="position:absolute;left:4887;top:3192;width:10;height:20" coordorigin="4887,3192" coordsize="10,20" path="m4887,3211l4897,3211,4897,3192,4887,3192,4887,3211xe" filled="true" fillcolor="#000000" stroked="false">
                <v:path arrowok="t"/>
                <v:fill type="solid"/>
              </v:shape>
            </v:group>
            <v:group style="position:absolute;left:4887;top:3211;width:10;height:20" coordorigin="4887,3211" coordsize="10,20">
              <v:shape style="position:absolute;left:4887;top:3211;width:10;height:20" coordorigin="4887,3211" coordsize="10,20" path="m4887,3230l4897,3230,4897,3211,4887,3211,4887,3230xe" filled="true" fillcolor="#000000" stroked="false">
                <v:path arrowok="t"/>
                <v:fill type="solid"/>
              </v:shape>
            </v:group>
            <v:group style="position:absolute;left:4887;top:3230;width:10;height:20" coordorigin="4887,3230" coordsize="10,20">
              <v:shape style="position:absolute;left:4887;top:3230;width:10;height:20" coordorigin="4887,3230" coordsize="10,20" path="m4887,3250l4897,3250,4897,3230,4887,3230,4887,3250xe" filled="true" fillcolor="#000000" stroked="false">
                <v:path arrowok="t"/>
                <v:fill type="solid"/>
              </v:shape>
            </v:group>
            <v:group style="position:absolute;left:4887;top:3250;width:10;height:20" coordorigin="4887,3250" coordsize="10,20">
              <v:shape style="position:absolute;left:4887;top:3250;width:10;height:20" coordorigin="4887,3250" coordsize="10,20" path="m4887,3269l4897,3269,4897,3250,4887,3250,4887,3269xe" filled="true" fillcolor="#000000" stroked="false">
                <v:path arrowok="t"/>
                <v:fill type="solid"/>
              </v:shape>
            </v:group>
            <v:group style="position:absolute;left:4887;top:3269;width:10;height:20" coordorigin="4887,3269" coordsize="10,20">
              <v:shape style="position:absolute;left:4887;top:3269;width:10;height:20" coordorigin="4887,3269" coordsize="10,20" path="m4887,3288l4897,3288,4897,3269,4887,3269,4887,3288xe" filled="true" fillcolor="#000000" stroked="false">
                <v:path arrowok="t"/>
                <v:fill type="solid"/>
              </v:shape>
            </v:group>
            <v:group style="position:absolute;left:4887;top:3288;width:10;height:20" coordorigin="4887,3288" coordsize="10,20">
              <v:shape style="position:absolute;left:4887;top:3288;width:10;height:20" coordorigin="4887,3288" coordsize="10,20" path="m4887,3307l4897,3307,4897,3288,4887,3288,4887,3307xe" filled="true" fillcolor="#000000" stroked="false">
                <v:path arrowok="t"/>
                <v:fill type="solid"/>
              </v:shape>
            </v:group>
            <v:group style="position:absolute;left:4887;top:3307;width:10;height:20" coordorigin="4887,3307" coordsize="10,20">
              <v:shape style="position:absolute;left:4887;top:3307;width:10;height:20" coordorigin="4887,3307" coordsize="10,20" path="m4887,3326l4897,3326,4897,3307,4887,3307,4887,3326xe" filled="true" fillcolor="#000000" stroked="false">
                <v:path arrowok="t"/>
                <v:fill type="solid"/>
              </v:shape>
            </v:group>
            <v:group style="position:absolute;left:4887;top:3326;width:10;height:20" coordorigin="4887,3326" coordsize="10,20">
              <v:shape style="position:absolute;left:4887;top:3326;width:10;height:20" coordorigin="4887,3326" coordsize="10,20" path="m4887,3346l4897,3346,4897,3326,4887,3326,4887,3346xe" filled="true" fillcolor="#000000" stroked="false">
                <v:path arrowok="t"/>
                <v:fill type="solid"/>
              </v:shape>
            </v:group>
            <v:group style="position:absolute;left:4887;top:3352;width:10;height:2" coordorigin="4887,3352" coordsize="10,2">
              <v:shape style="position:absolute;left:4887;top:3352;width:10;height:2" coordorigin="4887,3352" coordsize="10,0" path="m4887,3352l4897,3352e" filled="false" stroked="true" strokeweight=".599980pt" strokecolor="#000000">
                <v:path arrowok="t"/>
              </v:shape>
            </v:group>
            <v:group style="position:absolute;left:5787;top:2654;width:10;height:20" coordorigin="5787,2654" coordsize="10,20">
              <v:shape style="position:absolute;left:5787;top:2654;width:10;height:20" coordorigin="5787,2654" coordsize="10,20" path="m5787,2674l5797,2674,5797,2654,5787,2654,5787,2674xe" filled="true" fillcolor="#000000" stroked="false">
                <v:path arrowok="t"/>
                <v:fill type="solid"/>
              </v:shape>
            </v:group>
            <v:group style="position:absolute;left:5787;top:2674;width:10;height:20" coordorigin="5787,2674" coordsize="10,20">
              <v:shape style="position:absolute;left:5787;top:2674;width:10;height:20" coordorigin="5787,2674" coordsize="10,20" path="m5787,2693l5797,2693,5797,2674,5787,2674,5787,2693xe" filled="true" fillcolor="#000000" stroked="false">
                <v:path arrowok="t"/>
                <v:fill type="solid"/>
              </v:shape>
            </v:group>
            <v:group style="position:absolute;left:5787;top:2693;width:10;height:20" coordorigin="5787,2693" coordsize="10,20">
              <v:shape style="position:absolute;left:5787;top:2693;width:10;height:20" coordorigin="5787,2693" coordsize="10,20" path="m5787,2712l5797,2712,5797,2693,5787,2693,5787,2712xe" filled="true" fillcolor="#000000" stroked="false">
                <v:path arrowok="t"/>
                <v:fill type="solid"/>
              </v:shape>
            </v:group>
            <v:group style="position:absolute;left:5787;top:2712;width:10;height:20" coordorigin="5787,2712" coordsize="10,20">
              <v:shape style="position:absolute;left:5787;top:2712;width:10;height:20" coordorigin="5787,2712" coordsize="10,20" path="m5787,2731l5797,2731,5797,2712,5787,2712,5787,2731xe" filled="true" fillcolor="#000000" stroked="false">
                <v:path arrowok="t"/>
                <v:fill type="solid"/>
              </v:shape>
            </v:group>
            <v:group style="position:absolute;left:5787;top:2731;width:10;height:20" coordorigin="5787,2731" coordsize="10,20">
              <v:shape style="position:absolute;left:5787;top:2731;width:10;height:20" coordorigin="5787,2731" coordsize="10,20" path="m5787,2750l5797,2750,5797,2731,5787,2731,5787,2750xe" filled="true" fillcolor="#000000" stroked="false">
                <v:path arrowok="t"/>
                <v:fill type="solid"/>
              </v:shape>
            </v:group>
            <v:group style="position:absolute;left:5787;top:2750;width:10;height:20" coordorigin="5787,2750" coordsize="10,20">
              <v:shape style="position:absolute;left:5787;top:2750;width:10;height:20" coordorigin="5787,2750" coordsize="10,20" path="m5787,2770l5797,2770,5797,2750,5787,2750,5787,2770xe" filled="true" fillcolor="#000000" stroked="false">
                <v:path arrowok="t"/>
                <v:fill type="solid"/>
              </v:shape>
            </v:group>
            <v:group style="position:absolute;left:5787;top:2770;width:10;height:20" coordorigin="5787,2770" coordsize="10,20">
              <v:shape style="position:absolute;left:5787;top:2770;width:10;height:20" coordorigin="5787,2770" coordsize="10,20" path="m5787,2789l5797,2789,5797,2770,5787,2770,5787,2789xe" filled="true" fillcolor="#000000" stroked="false">
                <v:path arrowok="t"/>
                <v:fill type="solid"/>
              </v:shape>
            </v:group>
            <v:group style="position:absolute;left:5787;top:2789;width:10;height:20" coordorigin="5787,2789" coordsize="10,20">
              <v:shape style="position:absolute;left:5787;top:2789;width:10;height:20" coordorigin="5787,2789" coordsize="10,20" path="m5787,2808l5797,2808,5797,2789,5787,2789,5787,2808xe" filled="true" fillcolor="#000000" stroked="false">
                <v:path arrowok="t"/>
                <v:fill type="solid"/>
              </v:shape>
            </v:group>
            <v:group style="position:absolute;left:5787;top:2808;width:10;height:20" coordorigin="5787,2808" coordsize="10,20">
              <v:shape style="position:absolute;left:5787;top:2808;width:10;height:20" coordorigin="5787,2808" coordsize="10,20" path="m5787,2827l5797,2827,5797,2808,5787,2808,5787,2827xe" filled="true" fillcolor="#000000" stroked="false">
                <v:path arrowok="t"/>
                <v:fill type="solid"/>
              </v:shape>
            </v:group>
            <v:group style="position:absolute;left:5787;top:2827;width:10;height:20" coordorigin="5787,2827" coordsize="10,20">
              <v:shape style="position:absolute;left:5787;top:2827;width:10;height:20" coordorigin="5787,2827" coordsize="10,20" path="m5787,2846l5797,2846,5797,2827,5787,2827,5787,2846xe" filled="true" fillcolor="#000000" stroked="false">
                <v:path arrowok="t"/>
                <v:fill type="solid"/>
              </v:shape>
            </v:group>
            <v:group style="position:absolute;left:5787;top:2846;width:10;height:20" coordorigin="5787,2846" coordsize="10,20">
              <v:shape style="position:absolute;left:5787;top:2846;width:10;height:20" coordorigin="5787,2846" coordsize="10,20" path="m5787,2866l5797,2866,5797,2846,5787,2846,5787,2866xe" filled="true" fillcolor="#000000" stroked="false">
                <v:path arrowok="t"/>
                <v:fill type="solid"/>
              </v:shape>
            </v:group>
            <v:group style="position:absolute;left:5787;top:2866;width:10;height:20" coordorigin="5787,2866" coordsize="10,20">
              <v:shape style="position:absolute;left:5787;top:2866;width:10;height:20" coordorigin="5787,2866" coordsize="10,20" path="m5787,2885l5797,2885,5797,2866,5787,2866,5787,2885xe" filled="true" fillcolor="#000000" stroked="false">
                <v:path arrowok="t"/>
                <v:fill type="solid"/>
              </v:shape>
            </v:group>
            <v:group style="position:absolute;left:5787;top:2885;width:10;height:20" coordorigin="5787,2885" coordsize="10,20">
              <v:shape style="position:absolute;left:5787;top:2885;width:10;height:20" coordorigin="5787,2885" coordsize="10,20" path="m5787,2904l5797,2904,5797,2885,5787,2885,5787,2904xe" filled="true" fillcolor="#000000" stroked="false">
                <v:path arrowok="t"/>
                <v:fill type="solid"/>
              </v:shape>
            </v:group>
            <v:group style="position:absolute;left:5787;top:2904;width:10;height:20" coordorigin="5787,2904" coordsize="10,20">
              <v:shape style="position:absolute;left:5787;top:2904;width:10;height:20" coordorigin="5787,2904" coordsize="10,20" path="m5787,2923l5797,2923,5797,2904,5787,2904,5787,2923xe" filled="true" fillcolor="#000000" stroked="false">
                <v:path arrowok="t"/>
                <v:fill type="solid"/>
              </v:shape>
            </v:group>
            <v:group style="position:absolute;left:5787;top:2923;width:10;height:20" coordorigin="5787,2923" coordsize="10,20">
              <v:shape style="position:absolute;left:5787;top:2923;width:10;height:20" coordorigin="5787,2923" coordsize="10,20" path="m5787,2942l5797,2942,5797,2923,5787,2923,5787,2942xe" filled="true" fillcolor="#000000" stroked="false">
                <v:path arrowok="t"/>
                <v:fill type="solid"/>
              </v:shape>
            </v:group>
            <v:group style="position:absolute;left:5787;top:2942;width:10;height:20" coordorigin="5787,2942" coordsize="10,20">
              <v:shape style="position:absolute;left:5787;top:2942;width:10;height:20" coordorigin="5787,2942" coordsize="10,20" path="m5787,2962l5797,2962,5797,2942,5787,2942,5787,2962xe" filled="true" fillcolor="#000000" stroked="false">
                <v:path arrowok="t"/>
                <v:fill type="solid"/>
              </v:shape>
            </v:group>
            <v:group style="position:absolute;left:5787;top:2962;width:10;height:20" coordorigin="5787,2962" coordsize="10,20">
              <v:shape style="position:absolute;left:5787;top:2962;width:10;height:20" coordorigin="5787,2962" coordsize="10,20" path="m5787,2981l5797,2981,5797,2962,5787,2962,5787,2981xe" filled="true" fillcolor="#000000" stroked="false">
                <v:path arrowok="t"/>
                <v:fill type="solid"/>
              </v:shape>
            </v:group>
            <v:group style="position:absolute;left:5787;top:2981;width:10;height:20" coordorigin="5787,2981" coordsize="10,20">
              <v:shape style="position:absolute;left:5787;top:2981;width:10;height:20" coordorigin="5787,2981" coordsize="10,20" path="m5787,3000l5797,3000,5797,2981,5787,2981,5787,3000xe" filled="true" fillcolor="#000000" stroked="false">
                <v:path arrowok="t"/>
                <v:fill type="solid"/>
              </v:shape>
            </v:group>
            <v:group style="position:absolute;left:5787;top:3000;width:10;height:20" coordorigin="5787,3000" coordsize="10,20">
              <v:shape style="position:absolute;left:5787;top:3000;width:10;height:20" coordorigin="5787,3000" coordsize="10,20" path="m5787,3019l5797,3019,5797,3000,5787,3000,5787,3019xe" filled="true" fillcolor="#000000" stroked="false">
                <v:path arrowok="t"/>
                <v:fill type="solid"/>
              </v:shape>
            </v:group>
            <v:group style="position:absolute;left:5787;top:3019;width:10;height:20" coordorigin="5787,3019" coordsize="10,20">
              <v:shape style="position:absolute;left:5787;top:3019;width:10;height:20" coordorigin="5787,3019" coordsize="10,20" path="m5787,3038l5797,3038,5797,3019,5787,3019,5787,3038xe" filled="true" fillcolor="#000000" stroked="false">
                <v:path arrowok="t"/>
                <v:fill type="solid"/>
              </v:shape>
            </v:group>
            <v:group style="position:absolute;left:5787;top:3038;width:10;height:20" coordorigin="5787,3038" coordsize="10,20">
              <v:shape style="position:absolute;left:5787;top:3038;width:10;height:20" coordorigin="5787,3038" coordsize="10,20" path="m5787,3058l5797,3058,5797,3038,5787,3038,5787,3058xe" filled="true" fillcolor="#000000" stroked="false">
                <v:path arrowok="t"/>
                <v:fill type="solid"/>
              </v:shape>
            </v:group>
            <v:group style="position:absolute;left:5787;top:3058;width:10;height:20" coordorigin="5787,3058" coordsize="10,20">
              <v:shape style="position:absolute;left:5787;top:3058;width:10;height:20" coordorigin="5787,3058" coordsize="10,20" path="m5787,3077l5797,3077,5797,3058,5787,3058,5787,3077xe" filled="true" fillcolor="#000000" stroked="false">
                <v:path arrowok="t"/>
                <v:fill type="solid"/>
              </v:shape>
            </v:group>
            <v:group style="position:absolute;left:5787;top:3077;width:10;height:20" coordorigin="5787,3077" coordsize="10,20">
              <v:shape style="position:absolute;left:5787;top:3077;width:10;height:20" coordorigin="5787,3077" coordsize="10,20" path="m5787,3096l5797,3096,5797,3077,5787,3077,5787,3096xe" filled="true" fillcolor="#000000" stroked="false">
                <v:path arrowok="t"/>
                <v:fill type="solid"/>
              </v:shape>
            </v:group>
            <v:group style="position:absolute;left:5787;top:3096;width:10;height:20" coordorigin="5787,3096" coordsize="10,20">
              <v:shape style="position:absolute;left:5787;top:3096;width:10;height:20" coordorigin="5787,3096" coordsize="10,20" path="m5787,3115l5797,3115,5797,3096,5787,3096,5787,3115xe" filled="true" fillcolor="#000000" stroked="false">
                <v:path arrowok="t"/>
                <v:fill type="solid"/>
              </v:shape>
            </v:group>
            <v:group style="position:absolute;left:5787;top:3115;width:10;height:20" coordorigin="5787,3115" coordsize="10,20">
              <v:shape style="position:absolute;left:5787;top:3115;width:10;height:20" coordorigin="5787,3115" coordsize="10,20" path="m5787,3134l5797,3134,5797,3115,5787,3115,5787,3134xe" filled="true" fillcolor="#000000" stroked="false">
                <v:path arrowok="t"/>
                <v:fill type="solid"/>
              </v:shape>
            </v:group>
            <v:group style="position:absolute;left:5787;top:3134;width:10;height:20" coordorigin="5787,3134" coordsize="10,20">
              <v:shape style="position:absolute;left:5787;top:3134;width:10;height:20" coordorigin="5787,3134" coordsize="10,20" path="m5787,3154l5797,3154,5797,3134,5787,3134,5787,3154xe" filled="true" fillcolor="#000000" stroked="false">
                <v:path arrowok="t"/>
                <v:fill type="solid"/>
              </v:shape>
            </v:group>
            <v:group style="position:absolute;left:5787;top:3154;width:10;height:20" coordorigin="5787,3154" coordsize="10,20">
              <v:shape style="position:absolute;left:5787;top:3154;width:10;height:20" coordorigin="5787,3154" coordsize="10,20" path="m5787,3173l5797,3173,5797,3154,5787,3154,5787,3173xe" filled="true" fillcolor="#000000" stroked="false">
                <v:path arrowok="t"/>
                <v:fill type="solid"/>
              </v:shape>
            </v:group>
            <v:group style="position:absolute;left:5787;top:3173;width:10;height:20" coordorigin="5787,3173" coordsize="10,20">
              <v:shape style="position:absolute;left:5787;top:3173;width:10;height:20" coordorigin="5787,3173" coordsize="10,20" path="m5787,3192l5797,3192,5797,3173,5787,3173,5787,3192xe" filled="true" fillcolor="#000000" stroked="false">
                <v:path arrowok="t"/>
                <v:fill type="solid"/>
              </v:shape>
            </v:group>
            <v:group style="position:absolute;left:5787;top:3192;width:10;height:20" coordorigin="5787,3192" coordsize="10,20">
              <v:shape style="position:absolute;left:5787;top:3192;width:10;height:20" coordorigin="5787,3192" coordsize="10,20" path="m5787,3211l5797,3211,5797,3192,5787,3192,5787,3211xe" filled="true" fillcolor="#000000" stroked="false">
                <v:path arrowok="t"/>
                <v:fill type="solid"/>
              </v:shape>
            </v:group>
            <v:group style="position:absolute;left:5787;top:3211;width:10;height:20" coordorigin="5787,3211" coordsize="10,20">
              <v:shape style="position:absolute;left:5787;top:3211;width:10;height:20" coordorigin="5787,3211" coordsize="10,20" path="m5787,3230l5797,3230,5797,3211,5787,3211,5787,3230xe" filled="true" fillcolor="#000000" stroked="false">
                <v:path arrowok="t"/>
                <v:fill type="solid"/>
              </v:shape>
            </v:group>
            <v:group style="position:absolute;left:5787;top:3230;width:10;height:20" coordorigin="5787,3230" coordsize="10,20">
              <v:shape style="position:absolute;left:5787;top:3230;width:10;height:20" coordorigin="5787,3230" coordsize="10,20" path="m5787,3250l5797,3250,5797,3230,5787,3230,5787,3250xe" filled="true" fillcolor="#000000" stroked="false">
                <v:path arrowok="t"/>
                <v:fill type="solid"/>
              </v:shape>
            </v:group>
            <v:group style="position:absolute;left:5787;top:3250;width:10;height:20" coordorigin="5787,3250" coordsize="10,20">
              <v:shape style="position:absolute;left:5787;top:3250;width:10;height:20" coordorigin="5787,3250" coordsize="10,20" path="m5787,3269l5797,3269,5797,3250,5787,3250,5787,3269xe" filled="true" fillcolor="#000000" stroked="false">
                <v:path arrowok="t"/>
                <v:fill type="solid"/>
              </v:shape>
            </v:group>
            <v:group style="position:absolute;left:5787;top:3269;width:10;height:20" coordorigin="5787,3269" coordsize="10,20">
              <v:shape style="position:absolute;left:5787;top:3269;width:10;height:20" coordorigin="5787,3269" coordsize="10,20" path="m5787,3288l5797,3288,5797,3269,5787,3269,5787,3288xe" filled="true" fillcolor="#000000" stroked="false">
                <v:path arrowok="t"/>
                <v:fill type="solid"/>
              </v:shape>
            </v:group>
            <v:group style="position:absolute;left:5787;top:3288;width:10;height:20" coordorigin="5787,3288" coordsize="10,20">
              <v:shape style="position:absolute;left:5787;top:3288;width:10;height:20" coordorigin="5787,3288" coordsize="10,20" path="m5787,3307l5797,3307,5797,3288,5787,3288,5787,3307xe" filled="true" fillcolor="#000000" stroked="false">
                <v:path arrowok="t"/>
                <v:fill type="solid"/>
              </v:shape>
            </v:group>
            <v:group style="position:absolute;left:5787;top:3307;width:10;height:20" coordorigin="5787,3307" coordsize="10,20">
              <v:shape style="position:absolute;left:5787;top:3307;width:10;height:20" coordorigin="5787,3307" coordsize="10,20" path="m5787,3326l5797,3326,5797,3307,5787,3307,5787,3326xe" filled="true" fillcolor="#000000" stroked="false">
                <v:path arrowok="t"/>
                <v:fill type="solid"/>
              </v:shape>
            </v:group>
            <v:group style="position:absolute;left:5787;top:3326;width:10;height:20" coordorigin="5787,3326" coordsize="10,20">
              <v:shape style="position:absolute;left:5787;top:3326;width:10;height:20" coordorigin="5787,3326" coordsize="10,20" path="m5787,3346l5797,3346,5797,3326,5787,3326,5787,3346xe" filled="true" fillcolor="#000000" stroked="false">
                <v:path arrowok="t"/>
                <v:fill type="solid"/>
              </v:shape>
            </v:group>
            <v:group style="position:absolute;left:5787;top:3352;width:10;height:2" coordorigin="5787,3352" coordsize="10,2">
              <v:shape style="position:absolute;left:5787;top:3352;width:10;height:2" coordorigin="5787,3352" coordsize="10,0" path="m5787,3352l5797,3352e" filled="false" stroked="true" strokeweight=".599980pt" strokecolor="#000000">
                <v:path arrowok="t"/>
              </v:shape>
            </v:group>
            <v:group style="position:absolute;left:6731;top:2654;width:10;height:20" coordorigin="6731,2654" coordsize="10,20">
              <v:shape style="position:absolute;left:6731;top:2654;width:10;height:20" coordorigin="6731,2654" coordsize="10,20" path="m6731,2674l6741,2674,6741,2654,6731,2654,6731,2674xe" filled="true" fillcolor="#000000" stroked="false">
                <v:path arrowok="t"/>
                <v:fill type="solid"/>
              </v:shape>
            </v:group>
            <v:group style="position:absolute;left:6731;top:2674;width:10;height:20" coordorigin="6731,2674" coordsize="10,20">
              <v:shape style="position:absolute;left:6731;top:2674;width:10;height:20" coordorigin="6731,2674" coordsize="10,20" path="m6731,2693l6741,2693,6741,2674,6731,2674,6731,2693xe" filled="true" fillcolor="#000000" stroked="false">
                <v:path arrowok="t"/>
                <v:fill type="solid"/>
              </v:shape>
            </v:group>
            <v:group style="position:absolute;left:6731;top:2693;width:10;height:20" coordorigin="6731,2693" coordsize="10,20">
              <v:shape style="position:absolute;left:6731;top:2693;width:10;height:20" coordorigin="6731,2693" coordsize="10,20" path="m6731,2712l6741,2712,6741,2693,6731,2693,6731,2712xe" filled="true" fillcolor="#000000" stroked="false">
                <v:path arrowok="t"/>
                <v:fill type="solid"/>
              </v:shape>
            </v:group>
            <v:group style="position:absolute;left:6731;top:2712;width:10;height:20" coordorigin="6731,2712" coordsize="10,20">
              <v:shape style="position:absolute;left:6731;top:2712;width:10;height:20" coordorigin="6731,2712" coordsize="10,20" path="m6731,2731l6741,2731,6741,2712,6731,2712,6731,2731xe" filled="true" fillcolor="#000000" stroked="false">
                <v:path arrowok="t"/>
                <v:fill type="solid"/>
              </v:shape>
            </v:group>
            <v:group style="position:absolute;left:6731;top:2731;width:10;height:20" coordorigin="6731,2731" coordsize="10,20">
              <v:shape style="position:absolute;left:6731;top:2731;width:10;height:20" coordorigin="6731,2731" coordsize="10,20" path="m6731,2750l6741,2750,6741,2731,6731,2731,6731,2750xe" filled="true" fillcolor="#000000" stroked="false">
                <v:path arrowok="t"/>
                <v:fill type="solid"/>
              </v:shape>
            </v:group>
            <v:group style="position:absolute;left:6731;top:2750;width:10;height:20" coordorigin="6731,2750" coordsize="10,20">
              <v:shape style="position:absolute;left:6731;top:2750;width:10;height:20" coordorigin="6731,2750" coordsize="10,20" path="m6731,2770l6741,2770,6741,2750,6731,2750,6731,2770xe" filled="true" fillcolor="#000000" stroked="false">
                <v:path arrowok="t"/>
                <v:fill type="solid"/>
              </v:shape>
            </v:group>
            <v:group style="position:absolute;left:6731;top:2770;width:10;height:20" coordorigin="6731,2770" coordsize="10,20">
              <v:shape style="position:absolute;left:6731;top:2770;width:10;height:20" coordorigin="6731,2770" coordsize="10,20" path="m6731,2789l6741,2789,6741,2770,6731,2770,6731,2789xe" filled="true" fillcolor="#000000" stroked="false">
                <v:path arrowok="t"/>
                <v:fill type="solid"/>
              </v:shape>
            </v:group>
            <v:group style="position:absolute;left:6731;top:2789;width:10;height:20" coordorigin="6731,2789" coordsize="10,20">
              <v:shape style="position:absolute;left:6731;top:2789;width:10;height:20" coordorigin="6731,2789" coordsize="10,20" path="m6731,2808l6741,2808,6741,2789,6731,2789,6731,2808xe" filled="true" fillcolor="#000000" stroked="false">
                <v:path arrowok="t"/>
                <v:fill type="solid"/>
              </v:shape>
            </v:group>
            <v:group style="position:absolute;left:6731;top:2808;width:10;height:20" coordorigin="6731,2808" coordsize="10,20">
              <v:shape style="position:absolute;left:6731;top:2808;width:10;height:20" coordorigin="6731,2808" coordsize="10,20" path="m6731,2827l6741,2827,6741,2808,6731,2808,6731,2827xe" filled="true" fillcolor="#000000" stroked="false">
                <v:path arrowok="t"/>
                <v:fill type="solid"/>
              </v:shape>
            </v:group>
            <v:group style="position:absolute;left:6731;top:2827;width:10;height:20" coordorigin="6731,2827" coordsize="10,20">
              <v:shape style="position:absolute;left:6731;top:2827;width:10;height:20" coordorigin="6731,2827" coordsize="10,20" path="m6731,2846l6741,2846,6741,2827,6731,2827,6731,2846xe" filled="true" fillcolor="#000000" stroked="false">
                <v:path arrowok="t"/>
                <v:fill type="solid"/>
              </v:shape>
            </v:group>
            <v:group style="position:absolute;left:6731;top:2846;width:10;height:20" coordorigin="6731,2846" coordsize="10,20">
              <v:shape style="position:absolute;left:6731;top:2846;width:10;height:20" coordorigin="6731,2846" coordsize="10,20" path="m6731,2866l6741,2866,6741,2846,6731,2846,6731,2866xe" filled="true" fillcolor="#000000" stroked="false">
                <v:path arrowok="t"/>
                <v:fill type="solid"/>
              </v:shape>
            </v:group>
            <v:group style="position:absolute;left:6731;top:2866;width:10;height:20" coordorigin="6731,2866" coordsize="10,20">
              <v:shape style="position:absolute;left:6731;top:2866;width:10;height:20" coordorigin="6731,2866" coordsize="10,20" path="m6731,2885l6741,2885,6741,2866,6731,2866,6731,2885xe" filled="true" fillcolor="#000000" stroked="false">
                <v:path arrowok="t"/>
                <v:fill type="solid"/>
              </v:shape>
            </v:group>
            <v:group style="position:absolute;left:6731;top:2885;width:10;height:20" coordorigin="6731,2885" coordsize="10,20">
              <v:shape style="position:absolute;left:6731;top:2885;width:10;height:20" coordorigin="6731,2885" coordsize="10,20" path="m6731,2904l6741,2904,6741,2885,6731,2885,6731,2904xe" filled="true" fillcolor="#000000" stroked="false">
                <v:path arrowok="t"/>
                <v:fill type="solid"/>
              </v:shape>
            </v:group>
            <v:group style="position:absolute;left:6731;top:2904;width:10;height:20" coordorigin="6731,2904" coordsize="10,20">
              <v:shape style="position:absolute;left:6731;top:2904;width:10;height:20" coordorigin="6731,2904" coordsize="10,20" path="m6731,2923l6741,2923,6741,2904,6731,2904,6731,2923xe" filled="true" fillcolor="#000000" stroked="false">
                <v:path arrowok="t"/>
                <v:fill type="solid"/>
              </v:shape>
            </v:group>
            <v:group style="position:absolute;left:6731;top:2923;width:10;height:20" coordorigin="6731,2923" coordsize="10,20">
              <v:shape style="position:absolute;left:6731;top:2923;width:10;height:20" coordorigin="6731,2923" coordsize="10,20" path="m6731,2942l6741,2942,6741,2923,6731,2923,6731,2942xe" filled="true" fillcolor="#000000" stroked="false">
                <v:path arrowok="t"/>
                <v:fill type="solid"/>
              </v:shape>
            </v:group>
            <v:group style="position:absolute;left:6731;top:2942;width:10;height:20" coordorigin="6731,2942" coordsize="10,20">
              <v:shape style="position:absolute;left:6731;top:2942;width:10;height:20" coordorigin="6731,2942" coordsize="10,20" path="m6731,2962l6741,2962,6741,2942,6731,2942,6731,2962xe" filled="true" fillcolor="#000000" stroked="false">
                <v:path arrowok="t"/>
                <v:fill type="solid"/>
              </v:shape>
            </v:group>
            <v:group style="position:absolute;left:6731;top:2962;width:10;height:20" coordorigin="6731,2962" coordsize="10,20">
              <v:shape style="position:absolute;left:6731;top:2962;width:10;height:20" coordorigin="6731,2962" coordsize="10,20" path="m6731,2981l6741,2981,6741,2962,6731,2962,6731,2981xe" filled="true" fillcolor="#000000" stroked="false">
                <v:path arrowok="t"/>
                <v:fill type="solid"/>
              </v:shape>
            </v:group>
            <v:group style="position:absolute;left:6731;top:2981;width:10;height:20" coordorigin="6731,2981" coordsize="10,20">
              <v:shape style="position:absolute;left:6731;top:2981;width:10;height:20" coordorigin="6731,2981" coordsize="10,20" path="m6731,3000l6741,3000,6741,2981,6731,2981,6731,3000xe" filled="true" fillcolor="#000000" stroked="false">
                <v:path arrowok="t"/>
                <v:fill type="solid"/>
              </v:shape>
            </v:group>
            <v:group style="position:absolute;left:6731;top:3000;width:10;height:20" coordorigin="6731,3000" coordsize="10,20">
              <v:shape style="position:absolute;left:6731;top:3000;width:10;height:20" coordorigin="6731,3000" coordsize="10,20" path="m6731,3019l6741,3019,6741,3000,6731,3000,6731,3019xe" filled="true" fillcolor="#000000" stroked="false">
                <v:path arrowok="t"/>
                <v:fill type="solid"/>
              </v:shape>
            </v:group>
            <v:group style="position:absolute;left:6731;top:3019;width:10;height:20" coordorigin="6731,3019" coordsize="10,20">
              <v:shape style="position:absolute;left:6731;top:3019;width:10;height:20" coordorigin="6731,3019" coordsize="10,20" path="m6731,3038l6741,3038,6741,3019,6731,3019,6731,3038xe" filled="true" fillcolor="#000000" stroked="false">
                <v:path arrowok="t"/>
                <v:fill type="solid"/>
              </v:shape>
            </v:group>
            <v:group style="position:absolute;left:6731;top:3038;width:10;height:20" coordorigin="6731,3038" coordsize="10,20">
              <v:shape style="position:absolute;left:6731;top:3038;width:10;height:20" coordorigin="6731,3038" coordsize="10,20" path="m6731,3058l6741,3058,6741,3038,6731,3038,6731,3058xe" filled="true" fillcolor="#000000" stroked="false">
                <v:path arrowok="t"/>
                <v:fill type="solid"/>
              </v:shape>
            </v:group>
            <v:group style="position:absolute;left:6731;top:3058;width:10;height:20" coordorigin="6731,3058" coordsize="10,20">
              <v:shape style="position:absolute;left:6731;top:3058;width:10;height:20" coordorigin="6731,3058" coordsize="10,20" path="m6731,3077l6741,3077,6741,3058,6731,3058,6731,3077xe" filled="true" fillcolor="#000000" stroked="false">
                <v:path arrowok="t"/>
                <v:fill type="solid"/>
              </v:shape>
            </v:group>
            <v:group style="position:absolute;left:6731;top:3077;width:10;height:20" coordorigin="6731,3077" coordsize="10,20">
              <v:shape style="position:absolute;left:6731;top:3077;width:10;height:20" coordorigin="6731,3077" coordsize="10,20" path="m6731,3096l6741,3096,6741,3077,6731,3077,6731,3096xe" filled="true" fillcolor="#000000" stroked="false">
                <v:path arrowok="t"/>
                <v:fill type="solid"/>
              </v:shape>
            </v:group>
            <v:group style="position:absolute;left:6731;top:3096;width:10;height:20" coordorigin="6731,3096" coordsize="10,20">
              <v:shape style="position:absolute;left:6731;top:3096;width:10;height:20" coordorigin="6731,3096" coordsize="10,20" path="m6731,3115l6741,3115,6741,3096,6731,3096,6731,3115xe" filled="true" fillcolor="#000000" stroked="false">
                <v:path arrowok="t"/>
                <v:fill type="solid"/>
              </v:shape>
            </v:group>
            <v:group style="position:absolute;left:6731;top:3115;width:10;height:20" coordorigin="6731,3115" coordsize="10,20">
              <v:shape style="position:absolute;left:6731;top:3115;width:10;height:20" coordorigin="6731,3115" coordsize="10,20" path="m6731,3134l6741,3134,6741,3115,6731,3115,6731,3134xe" filled="true" fillcolor="#000000" stroked="false">
                <v:path arrowok="t"/>
                <v:fill type="solid"/>
              </v:shape>
            </v:group>
            <v:group style="position:absolute;left:6731;top:3134;width:10;height:20" coordorigin="6731,3134" coordsize="10,20">
              <v:shape style="position:absolute;left:6731;top:3134;width:10;height:20" coordorigin="6731,3134" coordsize="10,20" path="m6731,3154l6741,3154,6741,3134,6731,3134,6731,3154xe" filled="true" fillcolor="#000000" stroked="false">
                <v:path arrowok="t"/>
                <v:fill type="solid"/>
              </v:shape>
            </v:group>
            <v:group style="position:absolute;left:6731;top:3154;width:10;height:20" coordorigin="6731,3154" coordsize="10,20">
              <v:shape style="position:absolute;left:6731;top:3154;width:10;height:20" coordorigin="6731,3154" coordsize="10,20" path="m6731,3173l6741,3173,6741,3154,6731,3154,6731,3173xe" filled="true" fillcolor="#000000" stroked="false">
                <v:path arrowok="t"/>
                <v:fill type="solid"/>
              </v:shape>
            </v:group>
            <v:group style="position:absolute;left:6731;top:3173;width:10;height:20" coordorigin="6731,3173" coordsize="10,20">
              <v:shape style="position:absolute;left:6731;top:3173;width:10;height:20" coordorigin="6731,3173" coordsize="10,20" path="m6731,3192l6741,3192,6741,3173,6731,3173,6731,3192xe" filled="true" fillcolor="#000000" stroked="false">
                <v:path arrowok="t"/>
                <v:fill type="solid"/>
              </v:shape>
            </v:group>
            <v:group style="position:absolute;left:6731;top:3192;width:10;height:20" coordorigin="6731,3192" coordsize="10,20">
              <v:shape style="position:absolute;left:6731;top:3192;width:10;height:20" coordorigin="6731,3192" coordsize="10,20" path="m6731,3211l6741,3211,6741,3192,6731,3192,6731,3211xe" filled="true" fillcolor="#000000" stroked="false">
                <v:path arrowok="t"/>
                <v:fill type="solid"/>
              </v:shape>
            </v:group>
            <v:group style="position:absolute;left:6731;top:3211;width:10;height:20" coordorigin="6731,3211" coordsize="10,20">
              <v:shape style="position:absolute;left:6731;top:3211;width:10;height:20" coordorigin="6731,3211" coordsize="10,20" path="m6731,3230l6741,3230,6741,3211,6731,3211,6731,3230xe" filled="true" fillcolor="#000000" stroked="false">
                <v:path arrowok="t"/>
                <v:fill type="solid"/>
              </v:shape>
            </v:group>
            <v:group style="position:absolute;left:6731;top:3230;width:10;height:20" coordorigin="6731,3230" coordsize="10,20">
              <v:shape style="position:absolute;left:6731;top:3230;width:10;height:20" coordorigin="6731,3230" coordsize="10,20" path="m6731,3250l6741,3250,6741,3230,6731,3230,6731,3250xe" filled="true" fillcolor="#000000" stroked="false">
                <v:path arrowok="t"/>
                <v:fill type="solid"/>
              </v:shape>
            </v:group>
            <v:group style="position:absolute;left:6731;top:3250;width:10;height:20" coordorigin="6731,3250" coordsize="10,20">
              <v:shape style="position:absolute;left:6731;top:3250;width:10;height:20" coordorigin="6731,3250" coordsize="10,20" path="m6731,3269l6741,3269,6741,3250,6731,3250,6731,3269xe" filled="true" fillcolor="#000000" stroked="false">
                <v:path arrowok="t"/>
                <v:fill type="solid"/>
              </v:shape>
            </v:group>
            <v:group style="position:absolute;left:6731;top:3269;width:10;height:20" coordorigin="6731,3269" coordsize="10,20">
              <v:shape style="position:absolute;left:6731;top:3269;width:10;height:20" coordorigin="6731,3269" coordsize="10,20" path="m6731,3288l6741,3288,6741,3269,6731,3269,6731,3288xe" filled="true" fillcolor="#000000" stroked="false">
                <v:path arrowok="t"/>
                <v:fill type="solid"/>
              </v:shape>
            </v:group>
            <v:group style="position:absolute;left:6731;top:3288;width:10;height:20" coordorigin="6731,3288" coordsize="10,20">
              <v:shape style="position:absolute;left:6731;top:3288;width:10;height:20" coordorigin="6731,3288" coordsize="10,20" path="m6731,3307l6741,3307,6741,3288,6731,3288,6731,3307xe" filled="true" fillcolor="#000000" stroked="false">
                <v:path arrowok="t"/>
                <v:fill type="solid"/>
              </v:shape>
            </v:group>
            <v:group style="position:absolute;left:6731;top:3307;width:10;height:20" coordorigin="6731,3307" coordsize="10,20">
              <v:shape style="position:absolute;left:6731;top:3307;width:10;height:20" coordorigin="6731,3307" coordsize="10,20" path="m6731,3326l6741,3326,6741,3307,6731,3307,6731,3326xe" filled="true" fillcolor="#000000" stroked="false">
                <v:path arrowok="t"/>
                <v:fill type="solid"/>
              </v:shape>
            </v:group>
            <v:group style="position:absolute;left:6731;top:3326;width:10;height:20" coordorigin="6731,3326" coordsize="10,20">
              <v:shape style="position:absolute;left:6731;top:3326;width:10;height:20" coordorigin="6731,3326" coordsize="10,20" path="m6731,3346l6741,3346,6741,3326,6731,3326,6731,3346xe" filled="true" fillcolor="#000000" stroked="false">
                <v:path arrowok="t"/>
                <v:fill type="solid"/>
              </v:shape>
            </v:group>
            <v:group style="position:absolute;left:6731;top:3352;width:10;height:2" coordorigin="6731,3352" coordsize="10,2">
              <v:shape style="position:absolute;left:6731;top:3352;width:10;height:2" coordorigin="6731,3352" coordsize="10,0" path="m6731,3352l6741,3352e" filled="false" stroked="true" strokeweight=".599980pt" strokecolor="#000000">
                <v:path arrowok="t"/>
              </v:shape>
            </v:group>
            <v:group style="position:absolute;left:7866;top:2654;width:10;height:20" coordorigin="7866,2654" coordsize="10,20">
              <v:shape style="position:absolute;left:7866;top:2654;width:10;height:20" coordorigin="7866,2654" coordsize="10,20" path="m7866,2674l7876,2674,7876,2654,7866,2654,7866,2674xe" filled="true" fillcolor="#000000" stroked="false">
                <v:path arrowok="t"/>
                <v:fill type="solid"/>
              </v:shape>
            </v:group>
            <v:group style="position:absolute;left:7866;top:2674;width:10;height:20" coordorigin="7866,2674" coordsize="10,20">
              <v:shape style="position:absolute;left:7866;top:2674;width:10;height:20" coordorigin="7866,2674" coordsize="10,20" path="m7866,2693l7876,2693,7876,2674,7866,2674,7866,2693xe" filled="true" fillcolor="#000000" stroked="false">
                <v:path arrowok="t"/>
                <v:fill type="solid"/>
              </v:shape>
            </v:group>
            <v:group style="position:absolute;left:7866;top:2693;width:10;height:20" coordorigin="7866,2693" coordsize="10,20">
              <v:shape style="position:absolute;left:7866;top:2693;width:10;height:20" coordorigin="7866,2693" coordsize="10,20" path="m7866,2712l7876,2712,7876,2693,7866,2693,7866,2712xe" filled="true" fillcolor="#000000" stroked="false">
                <v:path arrowok="t"/>
                <v:fill type="solid"/>
              </v:shape>
            </v:group>
            <v:group style="position:absolute;left:7866;top:2712;width:10;height:20" coordorigin="7866,2712" coordsize="10,20">
              <v:shape style="position:absolute;left:7866;top:2712;width:10;height:20" coordorigin="7866,2712" coordsize="10,20" path="m7866,2731l7876,2731,7876,2712,7866,2712,7866,2731xe" filled="true" fillcolor="#000000" stroked="false">
                <v:path arrowok="t"/>
                <v:fill type="solid"/>
              </v:shape>
            </v:group>
            <v:group style="position:absolute;left:7866;top:2731;width:10;height:20" coordorigin="7866,2731" coordsize="10,20">
              <v:shape style="position:absolute;left:7866;top:2731;width:10;height:20" coordorigin="7866,2731" coordsize="10,20" path="m7866,2750l7876,2750,7876,2731,7866,2731,7866,2750xe" filled="true" fillcolor="#000000" stroked="false">
                <v:path arrowok="t"/>
                <v:fill type="solid"/>
              </v:shape>
            </v:group>
            <v:group style="position:absolute;left:7866;top:2750;width:10;height:20" coordorigin="7866,2750" coordsize="10,20">
              <v:shape style="position:absolute;left:7866;top:2750;width:10;height:20" coordorigin="7866,2750" coordsize="10,20" path="m7866,2770l7876,2770,7876,2750,7866,2750,7866,2770xe" filled="true" fillcolor="#000000" stroked="false">
                <v:path arrowok="t"/>
                <v:fill type="solid"/>
              </v:shape>
            </v:group>
            <v:group style="position:absolute;left:7866;top:2770;width:10;height:20" coordorigin="7866,2770" coordsize="10,20">
              <v:shape style="position:absolute;left:7866;top:2770;width:10;height:20" coordorigin="7866,2770" coordsize="10,20" path="m7866,2789l7876,2789,7876,2770,7866,2770,7866,2789xe" filled="true" fillcolor="#000000" stroked="false">
                <v:path arrowok="t"/>
                <v:fill type="solid"/>
              </v:shape>
            </v:group>
            <v:group style="position:absolute;left:7866;top:2789;width:10;height:20" coordorigin="7866,2789" coordsize="10,20">
              <v:shape style="position:absolute;left:7866;top:2789;width:10;height:20" coordorigin="7866,2789" coordsize="10,20" path="m7866,2808l7876,2808,7876,2789,7866,2789,7866,2808xe" filled="true" fillcolor="#000000" stroked="false">
                <v:path arrowok="t"/>
                <v:fill type="solid"/>
              </v:shape>
            </v:group>
            <v:group style="position:absolute;left:7866;top:2808;width:10;height:20" coordorigin="7866,2808" coordsize="10,20">
              <v:shape style="position:absolute;left:7866;top:2808;width:10;height:20" coordorigin="7866,2808" coordsize="10,20" path="m7866,2827l7876,2827,7876,2808,7866,2808,7866,2827xe" filled="true" fillcolor="#000000" stroked="false">
                <v:path arrowok="t"/>
                <v:fill type="solid"/>
              </v:shape>
            </v:group>
            <v:group style="position:absolute;left:7866;top:2827;width:10;height:20" coordorigin="7866,2827" coordsize="10,20">
              <v:shape style="position:absolute;left:7866;top:2827;width:10;height:20" coordorigin="7866,2827" coordsize="10,20" path="m7866,2846l7876,2846,7876,2827,7866,2827,7866,2846xe" filled="true" fillcolor="#000000" stroked="false">
                <v:path arrowok="t"/>
                <v:fill type="solid"/>
              </v:shape>
            </v:group>
            <v:group style="position:absolute;left:7866;top:2846;width:10;height:20" coordorigin="7866,2846" coordsize="10,20">
              <v:shape style="position:absolute;left:7866;top:2846;width:10;height:20" coordorigin="7866,2846" coordsize="10,20" path="m7866,2866l7876,2866,7876,2846,7866,2846,7866,2866xe" filled="true" fillcolor="#000000" stroked="false">
                <v:path arrowok="t"/>
                <v:fill type="solid"/>
              </v:shape>
            </v:group>
            <v:group style="position:absolute;left:7866;top:2866;width:10;height:20" coordorigin="7866,2866" coordsize="10,20">
              <v:shape style="position:absolute;left:7866;top:2866;width:10;height:20" coordorigin="7866,2866" coordsize="10,20" path="m7866,2885l7876,2885,7876,2866,7866,2866,7866,2885xe" filled="true" fillcolor="#000000" stroked="false">
                <v:path arrowok="t"/>
                <v:fill type="solid"/>
              </v:shape>
            </v:group>
            <v:group style="position:absolute;left:7866;top:2885;width:10;height:20" coordorigin="7866,2885" coordsize="10,20">
              <v:shape style="position:absolute;left:7866;top:2885;width:10;height:20" coordorigin="7866,2885" coordsize="10,20" path="m7866,2904l7876,2904,7876,2885,7866,2885,7866,2904xe" filled="true" fillcolor="#000000" stroked="false">
                <v:path arrowok="t"/>
                <v:fill type="solid"/>
              </v:shape>
            </v:group>
            <v:group style="position:absolute;left:7866;top:2904;width:10;height:20" coordorigin="7866,2904" coordsize="10,20">
              <v:shape style="position:absolute;left:7866;top:2904;width:10;height:20" coordorigin="7866,2904" coordsize="10,20" path="m7866,2923l7876,2923,7876,2904,7866,2904,7866,2923xe" filled="true" fillcolor="#000000" stroked="false">
                <v:path arrowok="t"/>
                <v:fill type="solid"/>
              </v:shape>
            </v:group>
            <v:group style="position:absolute;left:7866;top:2923;width:10;height:20" coordorigin="7866,2923" coordsize="10,20">
              <v:shape style="position:absolute;left:7866;top:2923;width:10;height:20" coordorigin="7866,2923" coordsize="10,20" path="m7866,2942l7876,2942,7876,2923,7866,2923,7866,2942xe" filled="true" fillcolor="#000000" stroked="false">
                <v:path arrowok="t"/>
                <v:fill type="solid"/>
              </v:shape>
            </v:group>
            <v:group style="position:absolute;left:7866;top:2942;width:10;height:20" coordorigin="7866,2942" coordsize="10,20">
              <v:shape style="position:absolute;left:7866;top:2942;width:10;height:20" coordorigin="7866,2942" coordsize="10,20" path="m7866,2962l7876,2962,7876,2942,7866,2942,7866,2962xe" filled="true" fillcolor="#000000" stroked="false">
                <v:path arrowok="t"/>
                <v:fill type="solid"/>
              </v:shape>
            </v:group>
            <v:group style="position:absolute;left:7866;top:2962;width:10;height:20" coordorigin="7866,2962" coordsize="10,20">
              <v:shape style="position:absolute;left:7866;top:2962;width:10;height:20" coordorigin="7866,2962" coordsize="10,20" path="m7866,2981l7876,2981,7876,2962,7866,2962,7866,2981xe" filled="true" fillcolor="#000000" stroked="false">
                <v:path arrowok="t"/>
                <v:fill type="solid"/>
              </v:shape>
            </v:group>
            <v:group style="position:absolute;left:7866;top:2981;width:10;height:20" coordorigin="7866,2981" coordsize="10,20">
              <v:shape style="position:absolute;left:7866;top:2981;width:10;height:20" coordorigin="7866,2981" coordsize="10,20" path="m7866,3000l7876,3000,7876,2981,7866,2981,7866,3000xe" filled="true" fillcolor="#000000" stroked="false">
                <v:path arrowok="t"/>
                <v:fill type="solid"/>
              </v:shape>
            </v:group>
            <v:group style="position:absolute;left:7866;top:3000;width:10;height:20" coordorigin="7866,3000" coordsize="10,20">
              <v:shape style="position:absolute;left:7866;top:3000;width:10;height:20" coordorigin="7866,3000" coordsize="10,20" path="m7866,3019l7876,3019,7876,3000,7866,3000,7866,3019xe" filled="true" fillcolor="#000000" stroked="false">
                <v:path arrowok="t"/>
                <v:fill type="solid"/>
              </v:shape>
            </v:group>
            <v:group style="position:absolute;left:7866;top:3019;width:10;height:20" coordorigin="7866,3019" coordsize="10,20">
              <v:shape style="position:absolute;left:7866;top:3019;width:10;height:20" coordorigin="7866,3019" coordsize="10,20" path="m7866,3038l7876,3038,7876,3019,7866,3019,7866,3038xe" filled="true" fillcolor="#000000" stroked="false">
                <v:path arrowok="t"/>
                <v:fill type="solid"/>
              </v:shape>
            </v:group>
            <v:group style="position:absolute;left:7866;top:3038;width:10;height:20" coordorigin="7866,3038" coordsize="10,20">
              <v:shape style="position:absolute;left:7866;top:3038;width:10;height:20" coordorigin="7866,3038" coordsize="10,20" path="m7866,3058l7876,3058,7876,3038,7866,3038,7866,3058xe" filled="true" fillcolor="#000000" stroked="false">
                <v:path arrowok="t"/>
                <v:fill type="solid"/>
              </v:shape>
            </v:group>
            <v:group style="position:absolute;left:7866;top:3058;width:10;height:20" coordorigin="7866,3058" coordsize="10,20">
              <v:shape style="position:absolute;left:7866;top:3058;width:10;height:20" coordorigin="7866,3058" coordsize="10,20" path="m7866,3077l7876,3077,7876,3058,7866,3058,7866,3077xe" filled="true" fillcolor="#000000" stroked="false">
                <v:path arrowok="t"/>
                <v:fill type="solid"/>
              </v:shape>
            </v:group>
            <v:group style="position:absolute;left:7866;top:3077;width:10;height:20" coordorigin="7866,3077" coordsize="10,20">
              <v:shape style="position:absolute;left:7866;top:3077;width:10;height:20" coordorigin="7866,3077" coordsize="10,20" path="m7866,3096l7876,3096,7876,3077,7866,3077,7866,3096xe" filled="true" fillcolor="#000000" stroked="false">
                <v:path arrowok="t"/>
                <v:fill type="solid"/>
              </v:shape>
            </v:group>
            <v:group style="position:absolute;left:7866;top:3096;width:10;height:20" coordorigin="7866,3096" coordsize="10,20">
              <v:shape style="position:absolute;left:7866;top:3096;width:10;height:20" coordorigin="7866,3096" coordsize="10,20" path="m7866,3115l7876,3115,7876,3096,7866,3096,7866,3115xe" filled="true" fillcolor="#000000" stroked="false">
                <v:path arrowok="t"/>
                <v:fill type="solid"/>
              </v:shape>
            </v:group>
            <v:group style="position:absolute;left:7866;top:3115;width:10;height:20" coordorigin="7866,3115" coordsize="10,20">
              <v:shape style="position:absolute;left:7866;top:3115;width:10;height:20" coordorigin="7866,3115" coordsize="10,20" path="m7866,3134l7876,3134,7876,3115,7866,3115,7866,3134xe" filled="true" fillcolor="#000000" stroked="false">
                <v:path arrowok="t"/>
                <v:fill type="solid"/>
              </v:shape>
            </v:group>
            <v:group style="position:absolute;left:7866;top:3134;width:10;height:20" coordorigin="7866,3134" coordsize="10,20">
              <v:shape style="position:absolute;left:7866;top:3134;width:10;height:20" coordorigin="7866,3134" coordsize="10,20" path="m7866,3154l7876,3154,7876,3134,7866,3134,7866,3154xe" filled="true" fillcolor="#000000" stroked="false">
                <v:path arrowok="t"/>
                <v:fill type="solid"/>
              </v:shape>
            </v:group>
            <v:group style="position:absolute;left:7866;top:3154;width:10;height:20" coordorigin="7866,3154" coordsize="10,20">
              <v:shape style="position:absolute;left:7866;top:3154;width:10;height:20" coordorigin="7866,3154" coordsize="10,20" path="m7866,3173l7876,3173,7876,3154,7866,3154,7866,3173xe" filled="true" fillcolor="#000000" stroked="false">
                <v:path arrowok="t"/>
                <v:fill type="solid"/>
              </v:shape>
            </v:group>
            <v:group style="position:absolute;left:7866;top:3173;width:10;height:20" coordorigin="7866,3173" coordsize="10,20">
              <v:shape style="position:absolute;left:7866;top:3173;width:10;height:20" coordorigin="7866,3173" coordsize="10,20" path="m7866,3192l7876,3192,7876,3173,7866,3173,7866,3192xe" filled="true" fillcolor="#000000" stroked="false">
                <v:path arrowok="t"/>
                <v:fill type="solid"/>
              </v:shape>
            </v:group>
            <v:group style="position:absolute;left:7866;top:3192;width:10;height:20" coordorigin="7866,3192" coordsize="10,20">
              <v:shape style="position:absolute;left:7866;top:3192;width:10;height:20" coordorigin="7866,3192" coordsize="10,20" path="m7866,3211l7876,3211,7876,3192,7866,3192,7866,3211xe" filled="true" fillcolor="#000000" stroked="false">
                <v:path arrowok="t"/>
                <v:fill type="solid"/>
              </v:shape>
            </v:group>
            <v:group style="position:absolute;left:7866;top:3211;width:10;height:20" coordorigin="7866,3211" coordsize="10,20">
              <v:shape style="position:absolute;left:7866;top:3211;width:10;height:20" coordorigin="7866,3211" coordsize="10,20" path="m7866,3230l7876,3230,7876,3211,7866,3211,7866,3230xe" filled="true" fillcolor="#000000" stroked="false">
                <v:path arrowok="t"/>
                <v:fill type="solid"/>
              </v:shape>
            </v:group>
            <v:group style="position:absolute;left:7866;top:3230;width:10;height:20" coordorigin="7866,3230" coordsize="10,20">
              <v:shape style="position:absolute;left:7866;top:3230;width:10;height:20" coordorigin="7866,3230" coordsize="10,20" path="m7866,3250l7876,3250,7876,3230,7866,3230,7866,3250xe" filled="true" fillcolor="#000000" stroked="false">
                <v:path arrowok="t"/>
                <v:fill type="solid"/>
              </v:shape>
            </v:group>
            <v:group style="position:absolute;left:7866;top:3250;width:10;height:20" coordorigin="7866,3250" coordsize="10,20">
              <v:shape style="position:absolute;left:7866;top:3250;width:10;height:20" coordorigin="7866,3250" coordsize="10,20" path="m7866,3269l7876,3269,7876,3250,7866,3250,7866,3269xe" filled="true" fillcolor="#000000" stroked="false">
                <v:path arrowok="t"/>
                <v:fill type="solid"/>
              </v:shape>
            </v:group>
            <v:group style="position:absolute;left:7866;top:3269;width:10;height:20" coordorigin="7866,3269" coordsize="10,20">
              <v:shape style="position:absolute;left:7866;top:3269;width:10;height:20" coordorigin="7866,3269" coordsize="10,20" path="m7866,3288l7876,3288,7876,3269,7866,3269,7866,3288xe" filled="true" fillcolor="#000000" stroked="false">
                <v:path arrowok="t"/>
                <v:fill type="solid"/>
              </v:shape>
            </v:group>
            <v:group style="position:absolute;left:7866;top:3288;width:10;height:20" coordorigin="7866,3288" coordsize="10,20">
              <v:shape style="position:absolute;left:7866;top:3288;width:10;height:20" coordorigin="7866,3288" coordsize="10,20" path="m7866,3307l7876,3307,7876,3288,7866,3288,7866,3307xe" filled="true" fillcolor="#000000" stroked="false">
                <v:path arrowok="t"/>
                <v:fill type="solid"/>
              </v:shape>
            </v:group>
            <v:group style="position:absolute;left:7866;top:3307;width:10;height:20" coordorigin="7866,3307" coordsize="10,20">
              <v:shape style="position:absolute;left:7866;top:3307;width:10;height:20" coordorigin="7866,3307" coordsize="10,20" path="m7866,3326l7876,3326,7876,3307,7866,3307,7866,3326xe" filled="true" fillcolor="#000000" stroked="false">
                <v:path arrowok="t"/>
                <v:fill type="solid"/>
              </v:shape>
            </v:group>
            <v:group style="position:absolute;left:7866;top:3326;width:10;height:20" coordorigin="7866,3326" coordsize="10,20">
              <v:shape style="position:absolute;left:7866;top:3326;width:10;height:20" coordorigin="7866,3326" coordsize="10,20" path="m7866,3346l7876,3346,7876,3326,7866,3326,7866,3346xe" filled="true" fillcolor="#000000" stroked="false">
                <v:path arrowok="t"/>
                <v:fill type="solid"/>
              </v:shape>
            </v:group>
            <v:group style="position:absolute;left:7866;top:3352;width:10;height:2" coordorigin="7866,3352" coordsize="10,2">
              <v:shape style="position:absolute;left:7866;top:3352;width:10;height:2" coordorigin="7866,3352" coordsize="10,0" path="m7866,3352l7876,3352e" filled="false" stroked="true" strokeweight=".599980pt" strokecolor="#000000">
                <v:path arrowok="t"/>
              </v:shape>
            </v:group>
            <v:group style="position:absolute;left:8766;top:2654;width:10;height:20" coordorigin="8766,2654" coordsize="10,20">
              <v:shape style="position:absolute;left:8766;top:2654;width:10;height:20" coordorigin="8766,2654" coordsize="10,20" path="m8766,2674l8776,2674,8776,2654,8766,2654,8766,2674xe" filled="true" fillcolor="#000000" stroked="false">
                <v:path arrowok="t"/>
                <v:fill type="solid"/>
              </v:shape>
            </v:group>
            <v:group style="position:absolute;left:8766;top:2674;width:10;height:20" coordorigin="8766,2674" coordsize="10,20">
              <v:shape style="position:absolute;left:8766;top:2674;width:10;height:20" coordorigin="8766,2674" coordsize="10,20" path="m8766,2693l8776,2693,8776,2674,8766,2674,8766,2693xe" filled="true" fillcolor="#000000" stroked="false">
                <v:path arrowok="t"/>
                <v:fill type="solid"/>
              </v:shape>
            </v:group>
            <v:group style="position:absolute;left:8766;top:2693;width:10;height:20" coordorigin="8766,2693" coordsize="10,20">
              <v:shape style="position:absolute;left:8766;top:2693;width:10;height:20" coordorigin="8766,2693" coordsize="10,20" path="m8766,2712l8776,2712,8776,2693,8766,2693,8766,2712xe" filled="true" fillcolor="#000000" stroked="false">
                <v:path arrowok="t"/>
                <v:fill type="solid"/>
              </v:shape>
            </v:group>
            <v:group style="position:absolute;left:8766;top:2712;width:10;height:20" coordorigin="8766,2712" coordsize="10,20">
              <v:shape style="position:absolute;left:8766;top:2712;width:10;height:20" coordorigin="8766,2712" coordsize="10,20" path="m8766,2731l8776,2731,8776,2712,8766,2712,8766,2731xe" filled="true" fillcolor="#000000" stroked="false">
                <v:path arrowok="t"/>
                <v:fill type="solid"/>
              </v:shape>
            </v:group>
            <v:group style="position:absolute;left:8766;top:2731;width:10;height:20" coordorigin="8766,2731" coordsize="10,20">
              <v:shape style="position:absolute;left:8766;top:2731;width:10;height:20" coordorigin="8766,2731" coordsize="10,20" path="m8766,2750l8776,2750,8776,2731,8766,2731,8766,2750xe" filled="true" fillcolor="#000000" stroked="false">
                <v:path arrowok="t"/>
                <v:fill type="solid"/>
              </v:shape>
            </v:group>
            <v:group style="position:absolute;left:8766;top:2750;width:10;height:20" coordorigin="8766,2750" coordsize="10,20">
              <v:shape style="position:absolute;left:8766;top:2750;width:10;height:20" coordorigin="8766,2750" coordsize="10,20" path="m8766,2770l8776,2770,8776,2750,8766,2750,8766,2770xe" filled="true" fillcolor="#000000" stroked="false">
                <v:path arrowok="t"/>
                <v:fill type="solid"/>
              </v:shape>
            </v:group>
            <v:group style="position:absolute;left:8766;top:2770;width:10;height:20" coordorigin="8766,2770" coordsize="10,20">
              <v:shape style="position:absolute;left:8766;top:2770;width:10;height:20" coordorigin="8766,2770" coordsize="10,20" path="m8766,2789l8776,2789,8776,2770,8766,2770,8766,2789xe" filled="true" fillcolor="#000000" stroked="false">
                <v:path arrowok="t"/>
                <v:fill type="solid"/>
              </v:shape>
            </v:group>
            <v:group style="position:absolute;left:8766;top:2789;width:10;height:20" coordorigin="8766,2789" coordsize="10,20">
              <v:shape style="position:absolute;left:8766;top:2789;width:10;height:20" coordorigin="8766,2789" coordsize="10,20" path="m8766,2808l8776,2808,8776,2789,8766,2789,8766,2808xe" filled="true" fillcolor="#000000" stroked="false">
                <v:path arrowok="t"/>
                <v:fill type="solid"/>
              </v:shape>
            </v:group>
            <v:group style="position:absolute;left:8766;top:2808;width:10;height:20" coordorigin="8766,2808" coordsize="10,20">
              <v:shape style="position:absolute;left:8766;top:2808;width:10;height:20" coordorigin="8766,2808" coordsize="10,20" path="m8766,2827l8776,2827,8776,2808,8766,2808,8766,2827xe" filled="true" fillcolor="#000000" stroked="false">
                <v:path arrowok="t"/>
                <v:fill type="solid"/>
              </v:shape>
            </v:group>
            <v:group style="position:absolute;left:8766;top:2827;width:10;height:20" coordorigin="8766,2827" coordsize="10,20">
              <v:shape style="position:absolute;left:8766;top:2827;width:10;height:20" coordorigin="8766,2827" coordsize="10,20" path="m8766,2846l8776,2846,8776,2827,8766,2827,8766,2846xe" filled="true" fillcolor="#000000" stroked="false">
                <v:path arrowok="t"/>
                <v:fill type="solid"/>
              </v:shape>
            </v:group>
            <v:group style="position:absolute;left:8766;top:2846;width:10;height:20" coordorigin="8766,2846" coordsize="10,20">
              <v:shape style="position:absolute;left:8766;top:2846;width:10;height:20" coordorigin="8766,2846" coordsize="10,20" path="m8766,2866l8776,2866,8776,2846,8766,2846,8766,2866xe" filled="true" fillcolor="#000000" stroked="false">
                <v:path arrowok="t"/>
                <v:fill type="solid"/>
              </v:shape>
            </v:group>
            <v:group style="position:absolute;left:8766;top:2866;width:10;height:20" coordorigin="8766,2866" coordsize="10,20">
              <v:shape style="position:absolute;left:8766;top:2866;width:10;height:20" coordorigin="8766,2866" coordsize="10,20" path="m8766,2885l8776,2885,8776,2866,8766,2866,8766,2885xe" filled="true" fillcolor="#000000" stroked="false">
                <v:path arrowok="t"/>
                <v:fill type="solid"/>
              </v:shape>
            </v:group>
            <v:group style="position:absolute;left:8766;top:2885;width:10;height:20" coordorigin="8766,2885" coordsize="10,20">
              <v:shape style="position:absolute;left:8766;top:2885;width:10;height:20" coordorigin="8766,2885" coordsize="10,20" path="m8766,2904l8776,2904,8776,2885,8766,2885,8766,2904xe" filled="true" fillcolor="#000000" stroked="false">
                <v:path arrowok="t"/>
                <v:fill type="solid"/>
              </v:shape>
            </v:group>
            <v:group style="position:absolute;left:8766;top:2904;width:10;height:20" coordorigin="8766,2904" coordsize="10,20">
              <v:shape style="position:absolute;left:8766;top:2904;width:10;height:20" coordorigin="8766,2904" coordsize="10,20" path="m8766,2923l8776,2923,8776,2904,8766,2904,8766,2923xe" filled="true" fillcolor="#000000" stroked="false">
                <v:path arrowok="t"/>
                <v:fill type="solid"/>
              </v:shape>
            </v:group>
            <v:group style="position:absolute;left:8766;top:2923;width:10;height:20" coordorigin="8766,2923" coordsize="10,20">
              <v:shape style="position:absolute;left:8766;top:2923;width:10;height:20" coordorigin="8766,2923" coordsize="10,20" path="m8766,2942l8776,2942,8776,2923,8766,2923,8766,2942xe" filled="true" fillcolor="#000000" stroked="false">
                <v:path arrowok="t"/>
                <v:fill type="solid"/>
              </v:shape>
            </v:group>
            <v:group style="position:absolute;left:8766;top:2942;width:10;height:20" coordorigin="8766,2942" coordsize="10,20">
              <v:shape style="position:absolute;left:8766;top:2942;width:10;height:20" coordorigin="8766,2942" coordsize="10,20" path="m8766,2962l8776,2962,8776,2942,8766,2942,8766,2962xe" filled="true" fillcolor="#000000" stroked="false">
                <v:path arrowok="t"/>
                <v:fill type="solid"/>
              </v:shape>
            </v:group>
            <v:group style="position:absolute;left:8766;top:2962;width:10;height:20" coordorigin="8766,2962" coordsize="10,20">
              <v:shape style="position:absolute;left:8766;top:2962;width:10;height:20" coordorigin="8766,2962" coordsize="10,20" path="m8766,2981l8776,2981,8776,2962,8766,2962,8766,2981xe" filled="true" fillcolor="#000000" stroked="false">
                <v:path arrowok="t"/>
                <v:fill type="solid"/>
              </v:shape>
            </v:group>
            <v:group style="position:absolute;left:8766;top:2981;width:10;height:20" coordorigin="8766,2981" coordsize="10,20">
              <v:shape style="position:absolute;left:8766;top:2981;width:10;height:20" coordorigin="8766,2981" coordsize="10,20" path="m8766,3000l8776,3000,8776,2981,8766,2981,8766,3000xe" filled="true" fillcolor="#000000" stroked="false">
                <v:path arrowok="t"/>
                <v:fill type="solid"/>
              </v:shape>
            </v:group>
            <v:group style="position:absolute;left:8766;top:3000;width:10;height:20" coordorigin="8766,3000" coordsize="10,20">
              <v:shape style="position:absolute;left:8766;top:3000;width:10;height:20" coordorigin="8766,3000" coordsize="10,20" path="m8766,3019l8776,3019,8776,3000,8766,3000,8766,3019xe" filled="true" fillcolor="#000000" stroked="false">
                <v:path arrowok="t"/>
                <v:fill type="solid"/>
              </v:shape>
            </v:group>
            <v:group style="position:absolute;left:8766;top:3019;width:10;height:20" coordorigin="8766,3019" coordsize="10,20">
              <v:shape style="position:absolute;left:8766;top:3019;width:10;height:20" coordorigin="8766,3019" coordsize="10,20" path="m8766,3038l8776,3038,8776,3019,8766,3019,8766,3038xe" filled="true" fillcolor="#000000" stroked="false">
                <v:path arrowok="t"/>
                <v:fill type="solid"/>
              </v:shape>
            </v:group>
            <v:group style="position:absolute;left:8766;top:3038;width:10;height:20" coordorigin="8766,3038" coordsize="10,20">
              <v:shape style="position:absolute;left:8766;top:3038;width:10;height:20" coordorigin="8766,3038" coordsize="10,20" path="m8766,3058l8776,3058,8776,3038,8766,3038,8766,3058xe" filled="true" fillcolor="#000000" stroked="false">
                <v:path arrowok="t"/>
                <v:fill type="solid"/>
              </v:shape>
            </v:group>
            <v:group style="position:absolute;left:8766;top:3058;width:10;height:20" coordorigin="8766,3058" coordsize="10,20">
              <v:shape style="position:absolute;left:8766;top:3058;width:10;height:20" coordorigin="8766,3058" coordsize="10,20" path="m8766,3077l8776,3077,8776,3058,8766,3058,8766,3077xe" filled="true" fillcolor="#000000" stroked="false">
                <v:path arrowok="t"/>
                <v:fill type="solid"/>
              </v:shape>
            </v:group>
            <v:group style="position:absolute;left:8766;top:3077;width:10;height:20" coordorigin="8766,3077" coordsize="10,20">
              <v:shape style="position:absolute;left:8766;top:3077;width:10;height:20" coordorigin="8766,3077" coordsize="10,20" path="m8766,3096l8776,3096,8776,3077,8766,3077,8766,3096xe" filled="true" fillcolor="#000000" stroked="false">
                <v:path arrowok="t"/>
                <v:fill type="solid"/>
              </v:shape>
            </v:group>
            <v:group style="position:absolute;left:8766;top:3096;width:10;height:20" coordorigin="8766,3096" coordsize="10,20">
              <v:shape style="position:absolute;left:8766;top:3096;width:10;height:20" coordorigin="8766,3096" coordsize="10,20" path="m8766,3115l8776,3115,8776,3096,8766,3096,8766,3115xe" filled="true" fillcolor="#000000" stroked="false">
                <v:path arrowok="t"/>
                <v:fill type="solid"/>
              </v:shape>
            </v:group>
            <v:group style="position:absolute;left:8766;top:3115;width:10;height:20" coordorigin="8766,3115" coordsize="10,20">
              <v:shape style="position:absolute;left:8766;top:3115;width:10;height:20" coordorigin="8766,3115" coordsize="10,20" path="m8766,3134l8776,3134,8776,3115,8766,3115,8766,3134xe" filled="true" fillcolor="#000000" stroked="false">
                <v:path arrowok="t"/>
                <v:fill type="solid"/>
              </v:shape>
            </v:group>
            <v:group style="position:absolute;left:8766;top:3134;width:10;height:20" coordorigin="8766,3134" coordsize="10,20">
              <v:shape style="position:absolute;left:8766;top:3134;width:10;height:20" coordorigin="8766,3134" coordsize="10,20" path="m8766,3154l8776,3154,8776,3134,8766,3134,8766,3154xe" filled="true" fillcolor="#000000" stroked="false">
                <v:path arrowok="t"/>
                <v:fill type="solid"/>
              </v:shape>
            </v:group>
            <v:group style="position:absolute;left:8766;top:3154;width:10;height:20" coordorigin="8766,3154" coordsize="10,20">
              <v:shape style="position:absolute;left:8766;top:3154;width:10;height:20" coordorigin="8766,3154" coordsize="10,20" path="m8766,3173l8776,3173,8776,3154,8766,3154,8766,3173xe" filled="true" fillcolor="#000000" stroked="false">
                <v:path arrowok="t"/>
                <v:fill type="solid"/>
              </v:shape>
            </v:group>
            <v:group style="position:absolute;left:8766;top:3173;width:10;height:20" coordorigin="8766,3173" coordsize="10,20">
              <v:shape style="position:absolute;left:8766;top:3173;width:10;height:20" coordorigin="8766,3173" coordsize="10,20" path="m8766,3192l8776,3192,8776,3173,8766,3173,8766,3192xe" filled="true" fillcolor="#000000" stroked="false">
                <v:path arrowok="t"/>
                <v:fill type="solid"/>
              </v:shape>
            </v:group>
            <v:group style="position:absolute;left:8766;top:3192;width:10;height:20" coordorigin="8766,3192" coordsize="10,20">
              <v:shape style="position:absolute;left:8766;top:3192;width:10;height:20" coordorigin="8766,3192" coordsize="10,20" path="m8766,3211l8776,3211,8776,3192,8766,3192,8766,3211xe" filled="true" fillcolor="#000000" stroked="false">
                <v:path arrowok="t"/>
                <v:fill type="solid"/>
              </v:shape>
            </v:group>
            <v:group style="position:absolute;left:8766;top:3211;width:10;height:20" coordorigin="8766,3211" coordsize="10,20">
              <v:shape style="position:absolute;left:8766;top:3211;width:10;height:20" coordorigin="8766,3211" coordsize="10,20" path="m8766,3230l8776,3230,8776,3211,8766,3211,8766,3230xe" filled="true" fillcolor="#000000" stroked="false">
                <v:path arrowok="t"/>
                <v:fill type="solid"/>
              </v:shape>
            </v:group>
            <v:group style="position:absolute;left:8766;top:3230;width:10;height:20" coordorigin="8766,3230" coordsize="10,20">
              <v:shape style="position:absolute;left:8766;top:3230;width:10;height:20" coordorigin="8766,3230" coordsize="10,20" path="m8766,3250l8776,3250,8776,3230,8766,3230,8766,3250xe" filled="true" fillcolor="#000000" stroked="false">
                <v:path arrowok="t"/>
                <v:fill type="solid"/>
              </v:shape>
            </v:group>
            <v:group style="position:absolute;left:8766;top:3250;width:10;height:20" coordorigin="8766,3250" coordsize="10,20">
              <v:shape style="position:absolute;left:8766;top:3250;width:10;height:20" coordorigin="8766,3250" coordsize="10,20" path="m8766,3269l8776,3269,8776,3250,8766,3250,8766,3269xe" filled="true" fillcolor="#000000" stroked="false">
                <v:path arrowok="t"/>
                <v:fill type="solid"/>
              </v:shape>
            </v:group>
            <v:group style="position:absolute;left:8766;top:3269;width:10;height:20" coordorigin="8766,3269" coordsize="10,20">
              <v:shape style="position:absolute;left:8766;top:3269;width:10;height:20" coordorigin="8766,3269" coordsize="10,20" path="m8766,3288l8776,3288,8776,3269,8766,3269,8766,3288xe" filled="true" fillcolor="#000000" stroked="false">
                <v:path arrowok="t"/>
                <v:fill type="solid"/>
              </v:shape>
            </v:group>
            <v:group style="position:absolute;left:8766;top:3288;width:10;height:20" coordorigin="8766,3288" coordsize="10,20">
              <v:shape style="position:absolute;left:8766;top:3288;width:10;height:20" coordorigin="8766,3288" coordsize="10,20" path="m8766,3307l8776,3307,8776,3288,8766,3288,8766,3307xe" filled="true" fillcolor="#000000" stroked="false">
                <v:path arrowok="t"/>
                <v:fill type="solid"/>
              </v:shape>
            </v:group>
            <v:group style="position:absolute;left:8766;top:3307;width:10;height:20" coordorigin="8766,3307" coordsize="10,20">
              <v:shape style="position:absolute;left:8766;top:3307;width:10;height:20" coordorigin="8766,3307" coordsize="10,20" path="m8766,3326l8776,3326,8776,3307,8766,3307,8766,3326xe" filled="true" fillcolor="#000000" stroked="false">
                <v:path arrowok="t"/>
                <v:fill type="solid"/>
              </v:shape>
            </v:group>
            <v:group style="position:absolute;left:8766;top:3326;width:10;height:20" coordorigin="8766,3326" coordsize="10,20">
              <v:shape style="position:absolute;left:8766;top:3326;width:10;height:20" coordorigin="8766,3326" coordsize="10,20" path="m8766,3346l8776,3346,8776,3326,8766,3326,8766,3346xe" filled="true" fillcolor="#000000" stroked="false">
                <v:path arrowok="t"/>
                <v:fill type="solid"/>
              </v:shape>
            </v:group>
            <v:group style="position:absolute;left:8766;top:3352;width:10;height:2" coordorigin="8766,3352" coordsize="10,2">
              <v:shape style="position:absolute;left:8766;top:3352;width:10;height:2" coordorigin="8766,3352" coordsize="10,0" path="m8766,3352l8776,3352e" filled="false" stroked="true" strokeweight=".599980pt" strokecolor="#000000">
                <v:path arrowok="t"/>
              </v:shape>
              <v:shape style="position:absolute;left:2100;top:3358;width:1654;height:10" type="#_x0000_t75" stroked="false">
                <v:imagedata r:id="rId242" o:title=""/>
              </v:shape>
              <v:shape style="position:absolute;left:3749;top:3358;width:2038;height:10" type="#_x0000_t75" stroked="false">
                <v:imagedata r:id="rId243" o:title=""/>
              </v:shape>
              <v:shape style="position:absolute;left:5783;top:3358;width:948;height:10" type="#_x0000_t75" stroked="false">
                <v:imagedata r:id="rId238" o:title=""/>
              </v:shape>
              <v:shape style="position:absolute;left:6726;top:3358;width:1140;height:10" type="#_x0000_t75" stroked="false">
                <v:imagedata r:id="rId244" o:title=""/>
              </v:shape>
              <v:shape style="position:absolute;left:7861;top:3358;width:905;height:10" type="#_x0000_t75" stroked="false">
                <v:imagedata r:id="rId241" o:title=""/>
              </v:shape>
              <v:shape style="position:absolute;left:8761;top:3358;width:1045;height:10" type="#_x0000_t75" stroked="false">
                <v:imagedata r:id="rId162" o:title=""/>
              </v:shape>
            </v:group>
            <v:group style="position:absolute;left:4887;top:3367;width:10;height:20" coordorigin="4887,3367" coordsize="10,20">
              <v:shape style="position:absolute;left:4887;top:3367;width:10;height:20" coordorigin="4887,3367" coordsize="10,20" path="m4887,3386l4897,3386,4897,3367,4887,3367,4887,3386xe" filled="true" fillcolor="#000000" stroked="false">
                <v:path arrowok="t"/>
                <v:fill type="solid"/>
              </v:shape>
            </v:group>
            <v:group style="position:absolute;left:4887;top:3386;width:10;height:20" coordorigin="4887,3386" coordsize="10,20">
              <v:shape style="position:absolute;left:4887;top:3386;width:10;height:20" coordorigin="4887,3386" coordsize="10,20" path="m4887,3406l4897,3406,4897,3386,4887,3386,4887,3406xe" filled="true" fillcolor="#000000" stroked="false">
                <v:path arrowok="t"/>
                <v:fill type="solid"/>
              </v:shape>
            </v:group>
            <v:group style="position:absolute;left:4887;top:3406;width:10;height:20" coordorigin="4887,3406" coordsize="10,20">
              <v:shape style="position:absolute;left:4887;top:3406;width:10;height:20" coordorigin="4887,3406" coordsize="10,20" path="m4887,3425l4897,3425,4897,3406,4887,3406,4887,3425xe" filled="true" fillcolor="#000000" stroked="false">
                <v:path arrowok="t"/>
                <v:fill type="solid"/>
              </v:shape>
            </v:group>
            <v:group style="position:absolute;left:4887;top:3425;width:10;height:20" coordorigin="4887,3425" coordsize="10,20">
              <v:shape style="position:absolute;left:4887;top:3425;width:10;height:20" coordorigin="4887,3425" coordsize="10,20" path="m4887,3444l4897,3444,4897,3425,4887,3425,4887,3444xe" filled="true" fillcolor="#000000" stroked="false">
                <v:path arrowok="t"/>
                <v:fill type="solid"/>
              </v:shape>
            </v:group>
            <v:group style="position:absolute;left:4887;top:3444;width:10;height:20" coordorigin="4887,3444" coordsize="10,20">
              <v:shape style="position:absolute;left:4887;top:3444;width:10;height:20" coordorigin="4887,3444" coordsize="10,20" path="m4887,3463l4897,3463,4897,3444,4887,3444,4887,3463xe" filled="true" fillcolor="#000000" stroked="false">
                <v:path arrowok="t"/>
                <v:fill type="solid"/>
              </v:shape>
            </v:group>
            <v:group style="position:absolute;left:4887;top:3463;width:10;height:20" coordorigin="4887,3463" coordsize="10,20">
              <v:shape style="position:absolute;left:4887;top:3463;width:10;height:20" coordorigin="4887,3463" coordsize="10,20" path="m4887,3482l4897,3482,4897,3463,4887,3463,4887,3482xe" filled="true" fillcolor="#000000" stroked="false">
                <v:path arrowok="t"/>
                <v:fill type="solid"/>
              </v:shape>
            </v:group>
            <v:group style="position:absolute;left:4887;top:3482;width:10;height:20" coordorigin="4887,3482" coordsize="10,20">
              <v:shape style="position:absolute;left:4887;top:3482;width:10;height:20" coordorigin="4887,3482" coordsize="10,20" path="m4887,3502l4897,3502,4897,3482,4887,3482,4887,3502xe" filled="true" fillcolor="#000000" stroked="false">
                <v:path arrowok="t"/>
                <v:fill type="solid"/>
              </v:shape>
            </v:group>
            <v:group style="position:absolute;left:4887;top:3502;width:10;height:20" coordorigin="4887,3502" coordsize="10,20">
              <v:shape style="position:absolute;left:4887;top:3502;width:10;height:20" coordorigin="4887,3502" coordsize="10,20" path="m4887,3521l4897,3521,4897,3502,4887,3502,4887,3521xe" filled="true" fillcolor="#000000" stroked="false">
                <v:path arrowok="t"/>
                <v:fill type="solid"/>
              </v:shape>
            </v:group>
            <v:group style="position:absolute;left:4887;top:3521;width:10;height:20" coordorigin="4887,3521" coordsize="10,20">
              <v:shape style="position:absolute;left:4887;top:3521;width:10;height:20" coordorigin="4887,3521" coordsize="10,20" path="m4887,3540l4897,3540,4897,3521,4887,3521,4887,3540xe" filled="true" fillcolor="#000000" stroked="false">
                <v:path arrowok="t"/>
                <v:fill type="solid"/>
              </v:shape>
            </v:group>
            <v:group style="position:absolute;left:4887;top:3540;width:10;height:20" coordorigin="4887,3540" coordsize="10,20">
              <v:shape style="position:absolute;left:4887;top:3540;width:10;height:20" coordorigin="4887,3540" coordsize="10,20" path="m4887,3559l4897,3559,4897,3540,4887,3540,4887,3559xe" filled="true" fillcolor="#000000" stroked="false">
                <v:path arrowok="t"/>
                <v:fill type="solid"/>
              </v:shape>
            </v:group>
            <v:group style="position:absolute;left:4887;top:3559;width:10;height:20" coordorigin="4887,3559" coordsize="10,20">
              <v:shape style="position:absolute;left:4887;top:3559;width:10;height:20" coordorigin="4887,3559" coordsize="10,20" path="m4887,3578l4897,3578,4897,3559,4887,3559,4887,3578xe" filled="true" fillcolor="#000000" stroked="false">
                <v:path arrowok="t"/>
                <v:fill type="solid"/>
              </v:shape>
            </v:group>
            <v:group style="position:absolute;left:4887;top:3578;width:10;height:20" coordorigin="4887,3578" coordsize="10,20">
              <v:shape style="position:absolute;left:4887;top:3578;width:10;height:20" coordorigin="4887,3578" coordsize="10,20" path="m4887,3598l4897,3598,4897,3578,4887,3578,4887,3598xe" filled="true" fillcolor="#000000" stroked="false">
                <v:path arrowok="t"/>
                <v:fill type="solid"/>
              </v:shape>
            </v:group>
            <v:group style="position:absolute;left:4887;top:3598;width:10;height:20" coordorigin="4887,3598" coordsize="10,20">
              <v:shape style="position:absolute;left:4887;top:3598;width:10;height:20" coordorigin="4887,3598" coordsize="10,20" path="m4887,3617l4897,3617,4897,3598,4887,3598,4887,3617xe" filled="true" fillcolor="#000000" stroked="false">
                <v:path arrowok="t"/>
                <v:fill type="solid"/>
              </v:shape>
            </v:group>
            <v:group style="position:absolute;left:4887;top:3617;width:10;height:20" coordorigin="4887,3617" coordsize="10,20">
              <v:shape style="position:absolute;left:4887;top:3617;width:10;height:20" coordorigin="4887,3617" coordsize="10,20" path="m4887,3636l4897,3636,4897,3617,4887,3617,4887,3636xe" filled="true" fillcolor="#000000" stroked="false">
                <v:path arrowok="t"/>
                <v:fill type="solid"/>
              </v:shape>
            </v:group>
            <v:group style="position:absolute;left:4887;top:3636;width:10;height:20" coordorigin="4887,3636" coordsize="10,20">
              <v:shape style="position:absolute;left:4887;top:3636;width:10;height:20" coordorigin="4887,3636" coordsize="10,20" path="m4887,3655l4897,3655,4897,3636,4887,3636,4887,3655xe" filled="true" fillcolor="#000000" stroked="false">
                <v:path arrowok="t"/>
                <v:fill type="solid"/>
              </v:shape>
            </v:group>
            <v:group style="position:absolute;left:4887;top:3655;width:10;height:20" coordorigin="4887,3655" coordsize="10,20">
              <v:shape style="position:absolute;left:4887;top:3655;width:10;height:20" coordorigin="4887,3655" coordsize="10,20" path="m4887,3674l4897,3674,4897,3655,4887,3655,4887,3674xe" filled="true" fillcolor="#000000" stroked="false">
                <v:path arrowok="t"/>
                <v:fill type="solid"/>
              </v:shape>
            </v:group>
            <v:group style="position:absolute;left:4887;top:3674;width:10;height:20" coordorigin="4887,3674" coordsize="10,20">
              <v:shape style="position:absolute;left:4887;top:3674;width:10;height:20" coordorigin="4887,3674" coordsize="10,20" path="m4887,3694l4897,3694,4897,3674,4887,3674,4887,3694xe" filled="true" fillcolor="#000000" stroked="false">
                <v:path arrowok="t"/>
                <v:fill type="solid"/>
              </v:shape>
            </v:group>
            <v:group style="position:absolute;left:4887;top:3694;width:10;height:20" coordorigin="4887,3694" coordsize="10,20">
              <v:shape style="position:absolute;left:4887;top:3694;width:10;height:20" coordorigin="4887,3694" coordsize="10,20" path="m4887,3713l4897,3713,4897,3694,4887,3694,4887,3713xe" filled="true" fillcolor="#000000" stroked="false">
                <v:path arrowok="t"/>
                <v:fill type="solid"/>
              </v:shape>
            </v:group>
            <v:group style="position:absolute;left:4887;top:3713;width:10;height:20" coordorigin="4887,3713" coordsize="10,20">
              <v:shape style="position:absolute;left:4887;top:3713;width:10;height:20" coordorigin="4887,3713" coordsize="10,20" path="m4887,3732l4897,3732,4897,3713,4887,3713,4887,3732xe" filled="true" fillcolor="#000000" stroked="false">
                <v:path arrowok="t"/>
                <v:fill type="solid"/>
              </v:shape>
            </v:group>
            <v:group style="position:absolute;left:4887;top:3732;width:10;height:20" coordorigin="4887,3732" coordsize="10,20">
              <v:shape style="position:absolute;left:4887;top:3732;width:10;height:20" coordorigin="4887,3732" coordsize="10,20" path="m4887,3751l4897,3751,4897,3732,4887,3732,4887,3751xe" filled="true" fillcolor="#000000" stroked="false">
                <v:path arrowok="t"/>
                <v:fill type="solid"/>
              </v:shape>
            </v:group>
            <v:group style="position:absolute;left:4887;top:3751;width:10;height:20" coordorigin="4887,3751" coordsize="10,20">
              <v:shape style="position:absolute;left:4887;top:3751;width:10;height:20" coordorigin="4887,3751" coordsize="10,20" path="m4887,3770l4897,3770,4897,3751,4887,3751,4887,3770xe" filled="true" fillcolor="#000000" stroked="false">
                <v:path arrowok="t"/>
                <v:fill type="solid"/>
              </v:shape>
            </v:group>
            <v:group style="position:absolute;left:4887;top:3770;width:10;height:20" coordorigin="4887,3770" coordsize="10,20">
              <v:shape style="position:absolute;left:4887;top:3770;width:10;height:20" coordorigin="4887,3770" coordsize="10,20" path="m4887,3790l4897,3790,4897,3770,4887,3770,4887,3790xe" filled="true" fillcolor="#000000" stroked="false">
                <v:path arrowok="t"/>
                <v:fill type="solid"/>
              </v:shape>
            </v:group>
            <v:group style="position:absolute;left:4887;top:3790;width:10;height:20" coordorigin="4887,3790" coordsize="10,20">
              <v:shape style="position:absolute;left:4887;top:3790;width:10;height:20" coordorigin="4887,3790" coordsize="10,20" path="m4887,3809l4897,3809,4897,3790,4887,3790,4887,3809xe" filled="true" fillcolor="#000000" stroked="false">
                <v:path arrowok="t"/>
                <v:fill type="solid"/>
              </v:shape>
            </v:group>
            <v:group style="position:absolute;left:4887;top:3809;width:10;height:20" coordorigin="4887,3809" coordsize="10,20">
              <v:shape style="position:absolute;left:4887;top:3809;width:10;height:20" coordorigin="4887,3809" coordsize="10,20" path="m4887,3828l4897,3828,4897,3809,4887,3809,4887,3828xe" filled="true" fillcolor="#000000" stroked="false">
                <v:path arrowok="t"/>
                <v:fill type="solid"/>
              </v:shape>
            </v:group>
            <v:group style="position:absolute;left:4887;top:3828;width:10;height:20" coordorigin="4887,3828" coordsize="10,20">
              <v:shape style="position:absolute;left:4887;top:3828;width:10;height:20" coordorigin="4887,3828" coordsize="10,20" path="m4887,3847l4897,3847,4897,3828,4887,3828,4887,3847xe" filled="true" fillcolor="#000000" stroked="false">
                <v:path arrowok="t"/>
                <v:fill type="solid"/>
              </v:shape>
            </v:group>
            <v:group style="position:absolute;left:4887;top:3847;width:10;height:20" coordorigin="4887,3847" coordsize="10,20">
              <v:shape style="position:absolute;left:4887;top:3847;width:10;height:20" coordorigin="4887,3847" coordsize="10,20" path="m4887,3866l4897,3866,4897,3847,4887,3847,4887,3866xe" filled="true" fillcolor="#000000" stroked="false">
                <v:path arrowok="t"/>
                <v:fill type="solid"/>
              </v:shape>
            </v:group>
            <v:group style="position:absolute;left:4887;top:3866;width:10;height:20" coordorigin="4887,3866" coordsize="10,20">
              <v:shape style="position:absolute;left:4887;top:3866;width:10;height:20" coordorigin="4887,3866" coordsize="10,20" path="m4887,3886l4897,3886,4897,3866,4887,3866,4887,3886xe" filled="true" fillcolor="#000000" stroked="false">
                <v:path arrowok="t"/>
                <v:fill type="solid"/>
              </v:shape>
            </v:group>
            <v:group style="position:absolute;left:4887;top:3886;width:10;height:20" coordorigin="4887,3886" coordsize="10,20">
              <v:shape style="position:absolute;left:4887;top:3886;width:10;height:20" coordorigin="4887,3886" coordsize="10,20" path="m4887,3905l4897,3905,4897,3886,4887,3886,4887,3905xe" filled="true" fillcolor="#000000" stroked="false">
                <v:path arrowok="t"/>
                <v:fill type="solid"/>
              </v:shape>
            </v:group>
            <v:group style="position:absolute;left:4887;top:3905;width:10;height:20" coordorigin="4887,3905" coordsize="10,20">
              <v:shape style="position:absolute;left:4887;top:3905;width:10;height:20" coordorigin="4887,3905" coordsize="10,20" path="m4887,3924l4897,3924,4897,3905,4887,3905,4887,3924xe" filled="true" fillcolor="#000000" stroked="false">
                <v:path arrowok="t"/>
                <v:fill type="solid"/>
              </v:shape>
            </v:group>
            <v:group style="position:absolute;left:4887;top:3924;width:10;height:20" coordorigin="4887,3924" coordsize="10,20">
              <v:shape style="position:absolute;left:4887;top:3924;width:10;height:20" coordorigin="4887,3924" coordsize="10,20" path="m4887,3943l4897,3943,4897,3924,4887,3924,4887,3943xe" filled="true" fillcolor="#000000" stroked="false">
                <v:path arrowok="t"/>
                <v:fill type="solid"/>
              </v:shape>
            </v:group>
            <v:group style="position:absolute;left:4887;top:3943;width:10;height:20" coordorigin="4887,3943" coordsize="10,20">
              <v:shape style="position:absolute;left:4887;top:3943;width:10;height:20" coordorigin="4887,3943" coordsize="10,20" path="m4887,3962l4897,3962,4897,3943,4887,3943,4887,3962xe" filled="true" fillcolor="#000000" stroked="false">
                <v:path arrowok="t"/>
                <v:fill type="solid"/>
              </v:shape>
            </v:group>
            <v:group style="position:absolute;left:4887;top:3962;width:10;height:20" coordorigin="4887,3962" coordsize="10,20">
              <v:shape style="position:absolute;left:4887;top:3962;width:10;height:20" coordorigin="4887,3962" coordsize="10,20" path="m4887,3982l4897,3982,4897,3962,4887,3962,4887,3982xe" filled="true" fillcolor="#000000" stroked="false">
                <v:path arrowok="t"/>
                <v:fill type="solid"/>
              </v:shape>
            </v:group>
            <v:group style="position:absolute;left:4887;top:3982;width:10;height:20" coordorigin="4887,3982" coordsize="10,20">
              <v:shape style="position:absolute;left:4887;top:3982;width:10;height:20" coordorigin="4887,3982" coordsize="10,20" path="m4887,4001l4897,4001,4897,3982,4887,3982,4887,4001xe" filled="true" fillcolor="#000000" stroked="false">
                <v:path arrowok="t"/>
                <v:fill type="solid"/>
              </v:shape>
            </v:group>
            <v:group style="position:absolute;left:4887;top:4001;width:10;height:20" coordorigin="4887,4001" coordsize="10,20">
              <v:shape style="position:absolute;left:4887;top:4001;width:10;height:20" coordorigin="4887,4001" coordsize="10,20" path="m4887,4020l4897,4020,4897,4001,4887,4001,4887,4020xe" filled="true" fillcolor="#000000" stroked="false">
                <v:path arrowok="t"/>
                <v:fill type="solid"/>
              </v:shape>
            </v:group>
            <v:group style="position:absolute;left:4887;top:4020;width:10;height:20" coordorigin="4887,4020" coordsize="10,20">
              <v:shape style="position:absolute;left:4887;top:4020;width:10;height:20" coordorigin="4887,4020" coordsize="10,20" path="m4887,4039l4897,4039,4897,4020,4887,4020,4887,4039xe" filled="true" fillcolor="#000000" stroked="false">
                <v:path arrowok="t"/>
                <v:fill type="solid"/>
              </v:shape>
            </v:group>
            <v:group style="position:absolute;left:4887;top:4039;width:10;height:20" coordorigin="4887,4039" coordsize="10,20">
              <v:shape style="position:absolute;left:4887;top:4039;width:10;height:20" coordorigin="4887,4039" coordsize="10,20" path="m4887,4058l4897,4058,4897,4039,4887,4039,4887,4058xe" filled="true" fillcolor="#000000" stroked="false">
                <v:path arrowok="t"/>
                <v:fill type="solid"/>
              </v:shape>
            </v:group>
            <v:group style="position:absolute;left:4887;top:4066;width:10;height:2" coordorigin="4887,4066" coordsize="10,2">
              <v:shape style="position:absolute;left:4887;top:4066;width:10;height:2" coordorigin="4887,4066" coordsize="10,0" path="m4887,4066l4897,4066e" filled="false" stroked="true" strokeweight=".72003pt" strokecolor="#000000">
                <v:path arrowok="t"/>
              </v:shape>
            </v:group>
            <v:group style="position:absolute;left:5787;top:3367;width:10;height:20" coordorigin="5787,3367" coordsize="10,20">
              <v:shape style="position:absolute;left:5787;top:3367;width:10;height:20" coordorigin="5787,3367" coordsize="10,20" path="m5787,3386l5797,3386,5797,3367,5787,3367,5787,3386xe" filled="true" fillcolor="#000000" stroked="false">
                <v:path arrowok="t"/>
                <v:fill type="solid"/>
              </v:shape>
            </v:group>
            <v:group style="position:absolute;left:5787;top:3386;width:10;height:20" coordorigin="5787,3386" coordsize="10,20">
              <v:shape style="position:absolute;left:5787;top:3386;width:10;height:20" coordorigin="5787,3386" coordsize="10,20" path="m5787,3406l5797,3406,5797,3386,5787,3386,5787,3406xe" filled="true" fillcolor="#000000" stroked="false">
                <v:path arrowok="t"/>
                <v:fill type="solid"/>
              </v:shape>
            </v:group>
            <v:group style="position:absolute;left:5787;top:3406;width:10;height:20" coordorigin="5787,3406" coordsize="10,20">
              <v:shape style="position:absolute;left:5787;top:3406;width:10;height:20" coordorigin="5787,3406" coordsize="10,20" path="m5787,3425l5797,3425,5797,3406,5787,3406,5787,3425xe" filled="true" fillcolor="#000000" stroked="false">
                <v:path arrowok="t"/>
                <v:fill type="solid"/>
              </v:shape>
            </v:group>
            <v:group style="position:absolute;left:5787;top:3425;width:10;height:20" coordorigin="5787,3425" coordsize="10,20">
              <v:shape style="position:absolute;left:5787;top:3425;width:10;height:20" coordorigin="5787,3425" coordsize="10,20" path="m5787,3444l5797,3444,5797,3425,5787,3425,5787,3444xe" filled="true" fillcolor="#000000" stroked="false">
                <v:path arrowok="t"/>
                <v:fill type="solid"/>
              </v:shape>
            </v:group>
            <v:group style="position:absolute;left:5787;top:3444;width:10;height:20" coordorigin="5787,3444" coordsize="10,20">
              <v:shape style="position:absolute;left:5787;top:3444;width:10;height:20" coordorigin="5787,3444" coordsize="10,20" path="m5787,3463l5797,3463,5797,3444,5787,3444,5787,3463xe" filled="true" fillcolor="#000000" stroked="false">
                <v:path arrowok="t"/>
                <v:fill type="solid"/>
              </v:shape>
            </v:group>
            <v:group style="position:absolute;left:5787;top:3463;width:10;height:20" coordorigin="5787,3463" coordsize="10,20">
              <v:shape style="position:absolute;left:5787;top:3463;width:10;height:20" coordorigin="5787,3463" coordsize="10,20" path="m5787,3482l5797,3482,5797,3463,5787,3463,5787,3482xe" filled="true" fillcolor="#000000" stroked="false">
                <v:path arrowok="t"/>
                <v:fill type="solid"/>
              </v:shape>
            </v:group>
            <v:group style="position:absolute;left:5787;top:3482;width:10;height:20" coordorigin="5787,3482" coordsize="10,20">
              <v:shape style="position:absolute;left:5787;top:3482;width:10;height:20" coordorigin="5787,3482" coordsize="10,20" path="m5787,3502l5797,3502,5797,3482,5787,3482,5787,3502xe" filled="true" fillcolor="#000000" stroked="false">
                <v:path arrowok="t"/>
                <v:fill type="solid"/>
              </v:shape>
            </v:group>
            <v:group style="position:absolute;left:5787;top:3502;width:10;height:20" coordorigin="5787,3502" coordsize="10,20">
              <v:shape style="position:absolute;left:5787;top:3502;width:10;height:20" coordorigin="5787,3502" coordsize="10,20" path="m5787,3521l5797,3521,5797,3502,5787,3502,5787,3521xe" filled="true" fillcolor="#000000" stroked="false">
                <v:path arrowok="t"/>
                <v:fill type="solid"/>
              </v:shape>
            </v:group>
            <v:group style="position:absolute;left:5787;top:3521;width:10;height:20" coordorigin="5787,3521" coordsize="10,20">
              <v:shape style="position:absolute;left:5787;top:3521;width:10;height:20" coordorigin="5787,3521" coordsize="10,20" path="m5787,3540l5797,3540,5797,3521,5787,3521,5787,3540xe" filled="true" fillcolor="#000000" stroked="false">
                <v:path arrowok="t"/>
                <v:fill type="solid"/>
              </v:shape>
            </v:group>
            <v:group style="position:absolute;left:5787;top:3540;width:10;height:20" coordorigin="5787,3540" coordsize="10,20">
              <v:shape style="position:absolute;left:5787;top:3540;width:10;height:20" coordorigin="5787,3540" coordsize="10,20" path="m5787,3559l5797,3559,5797,3540,5787,3540,5787,3559xe" filled="true" fillcolor="#000000" stroked="false">
                <v:path arrowok="t"/>
                <v:fill type="solid"/>
              </v:shape>
            </v:group>
            <v:group style="position:absolute;left:5787;top:3559;width:10;height:20" coordorigin="5787,3559" coordsize="10,20">
              <v:shape style="position:absolute;left:5787;top:3559;width:10;height:20" coordorigin="5787,3559" coordsize="10,20" path="m5787,3578l5797,3578,5797,3559,5787,3559,5787,3578xe" filled="true" fillcolor="#000000" stroked="false">
                <v:path arrowok="t"/>
                <v:fill type="solid"/>
              </v:shape>
            </v:group>
            <v:group style="position:absolute;left:5787;top:3578;width:10;height:20" coordorigin="5787,3578" coordsize="10,20">
              <v:shape style="position:absolute;left:5787;top:3578;width:10;height:20" coordorigin="5787,3578" coordsize="10,20" path="m5787,3598l5797,3598,5797,3578,5787,3578,5787,3598xe" filled="true" fillcolor="#000000" stroked="false">
                <v:path arrowok="t"/>
                <v:fill type="solid"/>
              </v:shape>
            </v:group>
            <v:group style="position:absolute;left:5787;top:3598;width:10;height:20" coordorigin="5787,3598" coordsize="10,20">
              <v:shape style="position:absolute;left:5787;top:3598;width:10;height:20" coordorigin="5787,3598" coordsize="10,20" path="m5787,3617l5797,3617,5797,3598,5787,3598,5787,3617xe" filled="true" fillcolor="#000000" stroked="false">
                <v:path arrowok="t"/>
                <v:fill type="solid"/>
              </v:shape>
            </v:group>
            <v:group style="position:absolute;left:5787;top:3617;width:10;height:20" coordorigin="5787,3617" coordsize="10,20">
              <v:shape style="position:absolute;left:5787;top:3617;width:10;height:20" coordorigin="5787,3617" coordsize="10,20" path="m5787,3636l5797,3636,5797,3617,5787,3617,5787,3636xe" filled="true" fillcolor="#000000" stroked="false">
                <v:path arrowok="t"/>
                <v:fill type="solid"/>
              </v:shape>
            </v:group>
            <v:group style="position:absolute;left:5787;top:3636;width:10;height:20" coordorigin="5787,3636" coordsize="10,20">
              <v:shape style="position:absolute;left:5787;top:3636;width:10;height:20" coordorigin="5787,3636" coordsize="10,20" path="m5787,3655l5797,3655,5797,3636,5787,3636,5787,3655xe" filled="true" fillcolor="#000000" stroked="false">
                <v:path arrowok="t"/>
                <v:fill type="solid"/>
              </v:shape>
            </v:group>
            <v:group style="position:absolute;left:5787;top:3655;width:10;height:20" coordorigin="5787,3655" coordsize="10,20">
              <v:shape style="position:absolute;left:5787;top:3655;width:10;height:20" coordorigin="5787,3655" coordsize="10,20" path="m5787,3674l5797,3674,5797,3655,5787,3655,5787,3674xe" filled="true" fillcolor="#000000" stroked="false">
                <v:path arrowok="t"/>
                <v:fill type="solid"/>
              </v:shape>
            </v:group>
            <v:group style="position:absolute;left:5787;top:3674;width:10;height:20" coordorigin="5787,3674" coordsize="10,20">
              <v:shape style="position:absolute;left:5787;top:3674;width:10;height:20" coordorigin="5787,3674" coordsize="10,20" path="m5787,3694l5797,3694,5797,3674,5787,3674,5787,3694xe" filled="true" fillcolor="#000000" stroked="false">
                <v:path arrowok="t"/>
                <v:fill type="solid"/>
              </v:shape>
            </v:group>
            <v:group style="position:absolute;left:5787;top:3694;width:10;height:20" coordorigin="5787,3694" coordsize="10,20">
              <v:shape style="position:absolute;left:5787;top:3694;width:10;height:20" coordorigin="5787,3694" coordsize="10,20" path="m5787,3713l5797,3713,5797,3694,5787,3694,5787,3713xe" filled="true" fillcolor="#000000" stroked="false">
                <v:path arrowok="t"/>
                <v:fill type="solid"/>
              </v:shape>
            </v:group>
            <v:group style="position:absolute;left:5787;top:3713;width:10;height:20" coordorigin="5787,3713" coordsize="10,20">
              <v:shape style="position:absolute;left:5787;top:3713;width:10;height:20" coordorigin="5787,3713" coordsize="10,20" path="m5787,3732l5797,3732,5797,3713,5787,3713,5787,3732xe" filled="true" fillcolor="#000000" stroked="false">
                <v:path arrowok="t"/>
                <v:fill type="solid"/>
              </v:shape>
            </v:group>
            <v:group style="position:absolute;left:5787;top:3732;width:10;height:20" coordorigin="5787,3732" coordsize="10,20">
              <v:shape style="position:absolute;left:5787;top:3732;width:10;height:20" coordorigin="5787,3732" coordsize="10,20" path="m5787,3751l5797,3751,5797,3732,5787,3732,5787,3751xe" filled="true" fillcolor="#000000" stroked="false">
                <v:path arrowok="t"/>
                <v:fill type="solid"/>
              </v:shape>
            </v:group>
            <v:group style="position:absolute;left:5787;top:3751;width:10;height:20" coordorigin="5787,3751" coordsize="10,20">
              <v:shape style="position:absolute;left:5787;top:3751;width:10;height:20" coordorigin="5787,3751" coordsize="10,20" path="m5787,3770l5797,3770,5797,3751,5787,3751,5787,3770xe" filled="true" fillcolor="#000000" stroked="false">
                <v:path arrowok="t"/>
                <v:fill type="solid"/>
              </v:shape>
            </v:group>
            <v:group style="position:absolute;left:5787;top:3770;width:10;height:20" coordorigin="5787,3770" coordsize="10,20">
              <v:shape style="position:absolute;left:5787;top:3770;width:10;height:20" coordorigin="5787,3770" coordsize="10,20" path="m5787,3790l5797,3790,5797,3770,5787,3770,5787,3790xe" filled="true" fillcolor="#000000" stroked="false">
                <v:path arrowok="t"/>
                <v:fill type="solid"/>
              </v:shape>
            </v:group>
            <v:group style="position:absolute;left:5787;top:3790;width:10;height:20" coordorigin="5787,3790" coordsize="10,20">
              <v:shape style="position:absolute;left:5787;top:3790;width:10;height:20" coordorigin="5787,3790" coordsize="10,20" path="m5787,3809l5797,3809,5797,3790,5787,3790,5787,3809xe" filled="true" fillcolor="#000000" stroked="false">
                <v:path arrowok="t"/>
                <v:fill type="solid"/>
              </v:shape>
            </v:group>
            <v:group style="position:absolute;left:5787;top:3809;width:10;height:20" coordorigin="5787,3809" coordsize="10,20">
              <v:shape style="position:absolute;left:5787;top:3809;width:10;height:20" coordorigin="5787,3809" coordsize="10,20" path="m5787,3828l5797,3828,5797,3809,5787,3809,5787,3828xe" filled="true" fillcolor="#000000" stroked="false">
                <v:path arrowok="t"/>
                <v:fill type="solid"/>
              </v:shape>
            </v:group>
            <v:group style="position:absolute;left:5787;top:3828;width:10;height:20" coordorigin="5787,3828" coordsize="10,20">
              <v:shape style="position:absolute;left:5787;top:3828;width:10;height:20" coordorigin="5787,3828" coordsize="10,20" path="m5787,3847l5797,3847,5797,3828,5787,3828,5787,3847xe" filled="true" fillcolor="#000000" stroked="false">
                <v:path arrowok="t"/>
                <v:fill type="solid"/>
              </v:shape>
            </v:group>
            <v:group style="position:absolute;left:5787;top:3847;width:10;height:20" coordorigin="5787,3847" coordsize="10,20">
              <v:shape style="position:absolute;left:5787;top:3847;width:10;height:20" coordorigin="5787,3847" coordsize="10,20" path="m5787,3866l5797,3866,5797,3847,5787,3847,5787,3866xe" filled="true" fillcolor="#000000" stroked="false">
                <v:path arrowok="t"/>
                <v:fill type="solid"/>
              </v:shape>
            </v:group>
            <v:group style="position:absolute;left:5787;top:3866;width:10;height:20" coordorigin="5787,3866" coordsize="10,20">
              <v:shape style="position:absolute;left:5787;top:3866;width:10;height:20" coordorigin="5787,3866" coordsize="10,20" path="m5787,3886l5797,3886,5797,3866,5787,3866,5787,3886xe" filled="true" fillcolor="#000000" stroked="false">
                <v:path arrowok="t"/>
                <v:fill type="solid"/>
              </v:shape>
            </v:group>
            <v:group style="position:absolute;left:5787;top:3886;width:10;height:20" coordorigin="5787,3886" coordsize="10,20">
              <v:shape style="position:absolute;left:5787;top:3886;width:10;height:20" coordorigin="5787,3886" coordsize="10,20" path="m5787,3905l5797,3905,5797,3886,5787,3886,5787,3905xe" filled="true" fillcolor="#000000" stroked="false">
                <v:path arrowok="t"/>
                <v:fill type="solid"/>
              </v:shape>
            </v:group>
            <v:group style="position:absolute;left:5787;top:3905;width:10;height:20" coordorigin="5787,3905" coordsize="10,20">
              <v:shape style="position:absolute;left:5787;top:3905;width:10;height:20" coordorigin="5787,3905" coordsize="10,20" path="m5787,3924l5797,3924,5797,3905,5787,3905,5787,3924xe" filled="true" fillcolor="#000000" stroked="false">
                <v:path arrowok="t"/>
                <v:fill type="solid"/>
              </v:shape>
            </v:group>
            <v:group style="position:absolute;left:5787;top:3924;width:10;height:20" coordorigin="5787,3924" coordsize="10,20">
              <v:shape style="position:absolute;left:5787;top:3924;width:10;height:20" coordorigin="5787,3924" coordsize="10,20" path="m5787,3943l5797,3943,5797,3924,5787,3924,5787,3943xe" filled="true" fillcolor="#000000" stroked="false">
                <v:path arrowok="t"/>
                <v:fill type="solid"/>
              </v:shape>
            </v:group>
            <v:group style="position:absolute;left:5787;top:3943;width:10;height:20" coordorigin="5787,3943" coordsize="10,20">
              <v:shape style="position:absolute;left:5787;top:3943;width:10;height:20" coordorigin="5787,3943" coordsize="10,20" path="m5787,3962l5797,3962,5797,3943,5787,3943,5787,3962xe" filled="true" fillcolor="#000000" stroked="false">
                <v:path arrowok="t"/>
                <v:fill type="solid"/>
              </v:shape>
            </v:group>
            <v:group style="position:absolute;left:5787;top:3962;width:10;height:20" coordorigin="5787,3962" coordsize="10,20">
              <v:shape style="position:absolute;left:5787;top:3962;width:10;height:20" coordorigin="5787,3962" coordsize="10,20" path="m5787,3982l5797,3982,5797,3962,5787,3962,5787,3982xe" filled="true" fillcolor="#000000" stroked="false">
                <v:path arrowok="t"/>
                <v:fill type="solid"/>
              </v:shape>
            </v:group>
            <v:group style="position:absolute;left:5787;top:3982;width:10;height:20" coordorigin="5787,3982" coordsize="10,20">
              <v:shape style="position:absolute;left:5787;top:3982;width:10;height:20" coordorigin="5787,3982" coordsize="10,20" path="m5787,4001l5797,4001,5797,3982,5787,3982,5787,4001xe" filled="true" fillcolor="#000000" stroked="false">
                <v:path arrowok="t"/>
                <v:fill type="solid"/>
              </v:shape>
            </v:group>
            <v:group style="position:absolute;left:5787;top:4001;width:10;height:20" coordorigin="5787,4001" coordsize="10,20">
              <v:shape style="position:absolute;left:5787;top:4001;width:10;height:20" coordorigin="5787,4001" coordsize="10,20" path="m5787,4020l5797,4020,5797,4001,5787,4001,5787,4020xe" filled="true" fillcolor="#000000" stroked="false">
                <v:path arrowok="t"/>
                <v:fill type="solid"/>
              </v:shape>
            </v:group>
            <v:group style="position:absolute;left:5787;top:4020;width:10;height:20" coordorigin="5787,4020" coordsize="10,20">
              <v:shape style="position:absolute;left:5787;top:4020;width:10;height:20" coordorigin="5787,4020" coordsize="10,20" path="m5787,4039l5797,4039,5797,4020,5787,4020,5787,4039xe" filled="true" fillcolor="#000000" stroked="false">
                <v:path arrowok="t"/>
                <v:fill type="solid"/>
              </v:shape>
            </v:group>
            <v:group style="position:absolute;left:5787;top:4039;width:10;height:20" coordorigin="5787,4039" coordsize="10,20">
              <v:shape style="position:absolute;left:5787;top:4039;width:10;height:20" coordorigin="5787,4039" coordsize="10,20" path="m5787,4058l5797,4058,5797,4039,5787,4039,5787,4058xe" filled="true" fillcolor="#000000" stroked="false">
                <v:path arrowok="t"/>
                <v:fill type="solid"/>
              </v:shape>
            </v:group>
            <v:group style="position:absolute;left:5787;top:4066;width:10;height:2" coordorigin="5787,4066" coordsize="10,2">
              <v:shape style="position:absolute;left:5787;top:4066;width:10;height:2" coordorigin="5787,4066" coordsize="10,0" path="m5787,4066l5797,4066e" filled="false" stroked="true" strokeweight=".72003pt" strokecolor="#000000">
                <v:path arrowok="t"/>
              </v:shape>
            </v:group>
            <v:group style="position:absolute;left:6731;top:3367;width:10;height:20" coordorigin="6731,3367" coordsize="10,20">
              <v:shape style="position:absolute;left:6731;top:3367;width:10;height:20" coordorigin="6731,3367" coordsize="10,20" path="m6731,3386l6741,3386,6741,3367,6731,3367,6731,3386xe" filled="true" fillcolor="#000000" stroked="false">
                <v:path arrowok="t"/>
                <v:fill type="solid"/>
              </v:shape>
            </v:group>
            <v:group style="position:absolute;left:6731;top:3386;width:10;height:20" coordorigin="6731,3386" coordsize="10,20">
              <v:shape style="position:absolute;left:6731;top:3386;width:10;height:20" coordorigin="6731,3386" coordsize="10,20" path="m6731,3406l6741,3406,6741,3386,6731,3386,6731,3406xe" filled="true" fillcolor="#000000" stroked="false">
                <v:path arrowok="t"/>
                <v:fill type="solid"/>
              </v:shape>
            </v:group>
            <v:group style="position:absolute;left:6731;top:3406;width:10;height:20" coordorigin="6731,3406" coordsize="10,20">
              <v:shape style="position:absolute;left:6731;top:3406;width:10;height:20" coordorigin="6731,3406" coordsize="10,20" path="m6731,3425l6741,3425,6741,3406,6731,3406,6731,3425xe" filled="true" fillcolor="#000000" stroked="false">
                <v:path arrowok="t"/>
                <v:fill type="solid"/>
              </v:shape>
            </v:group>
            <v:group style="position:absolute;left:6731;top:3425;width:10;height:20" coordorigin="6731,3425" coordsize="10,20">
              <v:shape style="position:absolute;left:6731;top:3425;width:10;height:20" coordorigin="6731,3425" coordsize="10,20" path="m6731,3444l6741,3444,6741,3425,6731,3425,6731,3444xe" filled="true" fillcolor="#000000" stroked="false">
                <v:path arrowok="t"/>
                <v:fill type="solid"/>
              </v:shape>
            </v:group>
            <v:group style="position:absolute;left:6731;top:3444;width:10;height:20" coordorigin="6731,3444" coordsize="10,20">
              <v:shape style="position:absolute;left:6731;top:3444;width:10;height:20" coordorigin="6731,3444" coordsize="10,20" path="m6731,3463l6741,3463,6741,3444,6731,3444,6731,3463xe" filled="true" fillcolor="#000000" stroked="false">
                <v:path arrowok="t"/>
                <v:fill type="solid"/>
              </v:shape>
            </v:group>
            <v:group style="position:absolute;left:6731;top:3463;width:10;height:20" coordorigin="6731,3463" coordsize="10,20">
              <v:shape style="position:absolute;left:6731;top:3463;width:10;height:20" coordorigin="6731,3463" coordsize="10,20" path="m6731,3482l6741,3482,6741,3463,6731,3463,6731,3482xe" filled="true" fillcolor="#000000" stroked="false">
                <v:path arrowok="t"/>
                <v:fill type="solid"/>
              </v:shape>
            </v:group>
            <v:group style="position:absolute;left:6731;top:3482;width:10;height:20" coordorigin="6731,3482" coordsize="10,20">
              <v:shape style="position:absolute;left:6731;top:3482;width:10;height:20" coordorigin="6731,3482" coordsize="10,20" path="m6731,3502l6741,3502,6741,3482,6731,3482,6731,3502xe" filled="true" fillcolor="#000000" stroked="false">
                <v:path arrowok="t"/>
                <v:fill type="solid"/>
              </v:shape>
            </v:group>
            <v:group style="position:absolute;left:6731;top:3502;width:10;height:20" coordorigin="6731,3502" coordsize="10,20">
              <v:shape style="position:absolute;left:6731;top:3502;width:10;height:20" coordorigin="6731,3502" coordsize="10,20" path="m6731,3521l6741,3521,6741,3502,6731,3502,6731,3521xe" filled="true" fillcolor="#000000" stroked="false">
                <v:path arrowok="t"/>
                <v:fill type="solid"/>
              </v:shape>
            </v:group>
            <v:group style="position:absolute;left:6731;top:3521;width:10;height:20" coordorigin="6731,3521" coordsize="10,20">
              <v:shape style="position:absolute;left:6731;top:3521;width:10;height:20" coordorigin="6731,3521" coordsize="10,20" path="m6731,3540l6741,3540,6741,3521,6731,3521,6731,3540xe" filled="true" fillcolor="#000000" stroked="false">
                <v:path arrowok="t"/>
                <v:fill type="solid"/>
              </v:shape>
            </v:group>
            <v:group style="position:absolute;left:6731;top:3540;width:10;height:20" coordorigin="6731,3540" coordsize="10,20">
              <v:shape style="position:absolute;left:6731;top:3540;width:10;height:20" coordorigin="6731,3540" coordsize="10,20" path="m6731,3559l6741,3559,6741,3540,6731,3540,6731,3559xe" filled="true" fillcolor="#000000" stroked="false">
                <v:path arrowok="t"/>
                <v:fill type="solid"/>
              </v:shape>
            </v:group>
            <v:group style="position:absolute;left:6731;top:3559;width:10;height:20" coordorigin="6731,3559" coordsize="10,20">
              <v:shape style="position:absolute;left:6731;top:3559;width:10;height:20" coordorigin="6731,3559" coordsize="10,20" path="m6731,3578l6741,3578,6741,3559,6731,3559,6731,3578xe" filled="true" fillcolor="#000000" stroked="false">
                <v:path arrowok="t"/>
                <v:fill type="solid"/>
              </v:shape>
            </v:group>
            <v:group style="position:absolute;left:6731;top:3578;width:10;height:20" coordorigin="6731,3578" coordsize="10,20">
              <v:shape style="position:absolute;left:6731;top:3578;width:10;height:20" coordorigin="6731,3578" coordsize="10,20" path="m6731,3598l6741,3598,6741,3578,6731,3578,6731,3598xe" filled="true" fillcolor="#000000" stroked="false">
                <v:path arrowok="t"/>
                <v:fill type="solid"/>
              </v:shape>
            </v:group>
            <v:group style="position:absolute;left:6731;top:3598;width:10;height:20" coordorigin="6731,3598" coordsize="10,20">
              <v:shape style="position:absolute;left:6731;top:3598;width:10;height:20" coordorigin="6731,3598" coordsize="10,20" path="m6731,3617l6741,3617,6741,3598,6731,3598,6731,3617xe" filled="true" fillcolor="#000000" stroked="false">
                <v:path arrowok="t"/>
                <v:fill type="solid"/>
              </v:shape>
            </v:group>
            <v:group style="position:absolute;left:6731;top:3617;width:10;height:20" coordorigin="6731,3617" coordsize="10,20">
              <v:shape style="position:absolute;left:6731;top:3617;width:10;height:20" coordorigin="6731,3617" coordsize="10,20" path="m6731,3636l6741,3636,6741,3617,6731,3617,6731,3636xe" filled="true" fillcolor="#000000" stroked="false">
                <v:path arrowok="t"/>
                <v:fill type="solid"/>
              </v:shape>
            </v:group>
            <v:group style="position:absolute;left:6731;top:3636;width:10;height:20" coordorigin="6731,3636" coordsize="10,20">
              <v:shape style="position:absolute;left:6731;top:3636;width:10;height:20" coordorigin="6731,3636" coordsize="10,20" path="m6731,3655l6741,3655,6741,3636,6731,3636,6731,3655xe" filled="true" fillcolor="#000000" stroked="false">
                <v:path arrowok="t"/>
                <v:fill type="solid"/>
              </v:shape>
            </v:group>
            <v:group style="position:absolute;left:6731;top:3655;width:10;height:20" coordorigin="6731,3655" coordsize="10,20">
              <v:shape style="position:absolute;left:6731;top:3655;width:10;height:20" coordorigin="6731,3655" coordsize="10,20" path="m6731,3674l6741,3674,6741,3655,6731,3655,6731,3674xe" filled="true" fillcolor="#000000" stroked="false">
                <v:path arrowok="t"/>
                <v:fill type="solid"/>
              </v:shape>
            </v:group>
            <v:group style="position:absolute;left:6731;top:3674;width:10;height:20" coordorigin="6731,3674" coordsize="10,20">
              <v:shape style="position:absolute;left:6731;top:3674;width:10;height:20" coordorigin="6731,3674" coordsize="10,20" path="m6731,3694l6741,3694,6741,3674,6731,3674,6731,3694xe" filled="true" fillcolor="#000000" stroked="false">
                <v:path arrowok="t"/>
                <v:fill type="solid"/>
              </v:shape>
            </v:group>
            <v:group style="position:absolute;left:6731;top:3694;width:10;height:20" coordorigin="6731,3694" coordsize="10,20">
              <v:shape style="position:absolute;left:6731;top:3694;width:10;height:20" coordorigin="6731,3694" coordsize="10,20" path="m6731,3713l6741,3713,6741,3694,6731,3694,6731,3713xe" filled="true" fillcolor="#000000" stroked="false">
                <v:path arrowok="t"/>
                <v:fill type="solid"/>
              </v:shape>
            </v:group>
            <v:group style="position:absolute;left:6731;top:3713;width:10;height:20" coordorigin="6731,3713" coordsize="10,20">
              <v:shape style="position:absolute;left:6731;top:3713;width:10;height:20" coordorigin="6731,3713" coordsize="10,20" path="m6731,3732l6741,3732,6741,3713,6731,3713,6731,3732xe" filled="true" fillcolor="#000000" stroked="false">
                <v:path arrowok="t"/>
                <v:fill type="solid"/>
              </v:shape>
            </v:group>
            <v:group style="position:absolute;left:6731;top:3732;width:10;height:20" coordorigin="6731,3732" coordsize="10,20">
              <v:shape style="position:absolute;left:6731;top:3732;width:10;height:20" coordorigin="6731,3732" coordsize="10,20" path="m6731,3751l6741,3751,6741,3732,6731,3732,6731,3751xe" filled="true" fillcolor="#000000" stroked="false">
                <v:path arrowok="t"/>
                <v:fill type="solid"/>
              </v:shape>
            </v:group>
            <v:group style="position:absolute;left:6731;top:3751;width:10;height:20" coordorigin="6731,3751" coordsize="10,20">
              <v:shape style="position:absolute;left:6731;top:3751;width:10;height:20" coordorigin="6731,3751" coordsize="10,20" path="m6731,3770l6741,3770,6741,3751,6731,3751,6731,3770xe" filled="true" fillcolor="#000000" stroked="false">
                <v:path arrowok="t"/>
                <v:fill type="solid"/>
              </v:shape>
            </v:group>
            <v:group style="position:absolute;left:6731;top:3770;width:10;height:20" coordorigin="6731,3770" coordsize="10,20">
              <v:shape style="position:absolute;left:6731;top:3770;width:10;height:20" coordorigin="6731,3770" coordsize="10,20" path="m6731,3790l6741,3790,6741,3770,6731,3770,6731,3790xe" filled="true" fillcolor="#000000" stroked="false">
                <v:path arrowok="t"/>
                <v:fill type="solid"/>
              </v:shape>
            </v:group>
            <v:group style="position:absolute;left:6731;top:3790;width:10;height:20" coordorigin="6731,3790" coordsize="10,20">
              <v:shape style="position:absolute;left:6731;top:3790;width:10;height:20" coordorigin="6731,3790" coordsize="10,20" path="m6731,3809l6741,3809,6741,3790,6731,3790,6731,3809xe" filled="true" fillcolor="#000000" stroked="false">
                <v:path arrowok="t"/>
                <v:fill type="solid"/>
              </v:shape>
            </v:group>
            <v:group style="position:absolute;left:6731;top:3809;width:10;height:20" coordorigin="6731,3809" coordsize="10,20">
              <v:shape style="position:absolute;left:6731;top:3809;width:10;height:20" coordorigin="6731,3809" coordsize="10,20" path="m6731,3828l6741,3828,6741,3809,6731,3809,6731,3828xe" filled="true" fillcolor="#000000" stroked="false">
                <v:path arrowok="t"/>
                <v:fill type="solid"/>
              </v:shape>
            </v:group>
            <v:group style="position:absolute;left:6731;top:3828;width:10;height:20" coordorigin="6731,3828" coordsize="10,20">
              <v:shape style="position:absolute;left:6731;top:3828;width:10;height:20" coordorigin="6731,3828" coordsize="10,20" path="m6731,3847l6741,3847,6741,3828,6731,3828,6731,3847xe" filled="true" fillcolor="#000000" stroked="false">
                <v:path arrowok="t"/>
                <v:fill type="solid"/>
              </v:shape>
            </v:group>
            <v:group style="position:absolute;left:6731;top:3847;width:10;height:20" coordorigin="6731,3847" coordsize="10,20">
              <v:shape style="position:absolute;left:6731;top:3847;width:10;height:20" coordorigin="6731,3847" coordsize="10,20" path="m6731,3866l6741,3866,6741,3847,6731,3847,6731,3866xe" filled="true" fillcolor="#000000" stroked="false">
                <v:path arrowok="t"/>
                <v:fill type="solid"/>
              </v:shape>
            </v:group>
            <v:group style="position:absolute;left:6731;top:3866;width:10;height:20" coordorigin="6731,3866" coordsize="10,20">
              <v:shape style="position:absolute;left:6731;top:3866;width:10;height:20" coordorigin="6731,3866" coordsize="10,20" path="m6731,3886l6741,3886,6741,3866,6731,3866,6731,3886xe" filled="true" fillcolor="#000000" stroked="false">
                <v:path arrowok="t"/>
                <v:fill type="solid"/>
              </v:shape>
            </v:group>
            <v:group style="position:absolute;left:6731;top:3886;width:10;height:20" coordorigin="6731,3886" coordsize="10,20">
              <v:shape style="position:absolute;left:6731;top:3886;width:10;height:20" coordorigin="6731,3886" coordsize="10,20" path="m6731,3905l6741,3905,6741,3886,6731,3886,6731,3905xe" filled="true" fillcolor="#000000" stroked="false">
                <v:path arrowok="t"/>
                <v:fill type="solid"/>
              </v:shape>
            </v:group>
            <v:group style="position:absolute;left:6731;top:3905;width:10;height:20" coordorigin="6731,3905" coordsize="10,20">
              <v:shape style="position:absolute;left:6731;top:3905;width:10;height:20" coordorigin="6731,3905" coordsize="10,20" path="m6731,3924l6741,3924,6741,3905,6731,3905,6731,3924xe" filled="true" fillcolor="#000000" stroked="false">
                <v:path arrowok="t"/>
                <v:fill type="solid"/>
              </v:shape>
            </v:group>
            <v:group style="position:absolute;left:6731;top:3924;width:10;height:20" coordorigin="6731,3924" coordsize="10,20">
              <v:shape style="position:absolute;left:6731;top:3924;width:10;height:20" coordorigin="6731,3924" coordsize="10,20" path="m6731,3943l6741,3943,6741,3924,6731,3924,6731,3943xe" filled="true" fillcolor="#000000" stroked="false">
                <v:path arrowok="t"/>
                <v:fill type="solid"/>
              </v:shape>
            </v:group>
            <v:group style="position:absolute;left:6731;top:3943;width:10;height:20" coordorigin="6731,3943" coordsize="10,20">
              <v:shape style="position:absolute;left:6731;top:3943;width:10;height:20" coordorigin="6731,3943" coordsize="10,20" path="m6731,3962l6741,3962,6741,3943,6731,3943,6731,3962xe" filled="true" fillcolor="#000000" stroked="false">
                <v:path arrowok="t"/>
                <v:fill type="solid"/>
              </v:shape>
            </v:group>
            <v:group style="position:absolute;left:6731;top:3962;width:10;height:20" coordorigin="6731,3962" coordsize="10,20">
              <v:shape style="position:absolute;left:6731;top:3962;width:10;height:20" coordorigin="6731,3962" coordsize="10,20" path="m6731,3982l6741,3982,6741,3962,6731,3962,6731,3982xe" filled="true" fillcolor="#000000" stroked="false">
                <v:path arrowok="t"/>
                <v:fill type="solid"/>
              </v:shape>
            </v:group>
            <v:group style="position:absolute;left:6731;top:3982;width:10;height:20" coordorigin="6731,3982" coordsize="10,20">
              <v:shape style="position:absolute;left:6731;top:3982;width:10;height:20" coordorigin="6731,3982" coordsize="10,20" path="m6731,4001l6741,4001,6741,3982,6731,3982,6731,4001xe" filled="true" fillcolor="#000000" stroked="false">
                <v:path arrowok="t"/>
                <v:fill type="solid"/>
              </v:shape>
            </v:group>
            <v:group style="position:absolute;left:6731;top:4001;width:10;height:20" coordorigin="6731,4001" coordsize="10,20">
              <v:shape style="position:absolute;left:6731;top:4001;width:10;height:20" coordorigin="6731,4001" coordsize="10,20" path="m6731,4020l6741,4020,6741,4001,6731,4001,6731,4020xe" filled="true" fillcolor="#000000" stroked="false">
                <v:path arrowok="t"/>
                <v:fill type="solid"/>
              </v:shape>
            </v:group>
            <v:group style="position:absolute;left:6731;top:4020;width:10;height:20" coordorigin="6731,4020" coordsize="10,20">
              <v:shape style="position:absolute;left:6731;top:4020;width:10;height:20" coordorigin="6731,4020" coordsize="10,20" path="m6731,4039l6741,4039,6741,4020,6731,4020,6731,4039xe" filled="true" fillcolor="#000000" stroked="false">
                <v:path arrowok="t"/>
                <v:fill type="solid"/>
              </v:shape>
            </v:group>
            <v:group style="position:absolute;left:6731;top:4039;width:10;height:20" coordorigin="6731,4039" coordsize="10,20">
              <v:shape style="position:absolute;left:6731;top:4039;width:10;height:20" coordorigin="6731,4039" coordsize="10,20" path="m6731,4058l6741,4058,6741,4039,6731,4039,6731,4058xe" filled="true" fillcolor="#000000" stroked="false">
                <v:path arrowok="t"/>
                <v:fill type="solid"/>
              </v:shape>
            </v:group>
            <v:group style="position:absolute;left:6731;top:4066;width:10;height:2" coordorigin="6731,4066" coordsize="10,2">
              <v:shape style="position:absolute;left:6731;top:4066;width:10;height:2" coordorigin="6731,4066" coordsize="10,0" path="m6731,4066l6741,4066e" filled="false" stroked="true" strokeweight=".72003pt" strokecolor="#000000">
                <v:path arrowok="t"/>
              </v:shape>
            </v:group>
            <v:group style="position:absolute;left:7866;top:3367;width:10;height:20" coordorigin="7866,3367" coordsize="10,20">
              <v:shape style="position:absolute;left:7866;top:3367;width:10;height:20" coordorigin="7866,3367" coordsize="10,20" path="m7866,3386l7876,3386,7876,3367,7866,3367,7866,3386xe" filled="true" fillcolor="#000000" stroked="false">
                <v:path arrowok="t"/>
                <v:fill type="solid"/>
              </v:shape>
            </v:group>
            <v:group style="position:absolute;left:7866;top:3386;width:10;height:20" coordorigin="7866,3386" coordsize="10,20">
              <v:shape style="position:absolute;left:7866;top:3386;width:10;height:20" coordorigin="7866,3386" coordsize="10,20" path="m7866,3406l7876,3406,7876,3386,7866,3386,7866,3406xe" filled="true" fillcolor="#000000" stroked="false">
                <v:path arrowok="t"/>
                <v:fill type="solid"/>
              </v:shape>
            </v:group>
            <v:group style="position:absolute;left:7866;top:3406;width:10;height:20" coordorigin="7866,3406" coordsize="10,20">
              <v:shape style="position:absolute;left:7866;top:3406;width:10;height:20" coordorigin="7866,3406" coordsize="10,20" path="m7866,3425l7876,3425,7876,3406,7866,3406,7866,3425xe" filled="true" fillcolor="#000000" stroked="false">
                <v:path arrowok="t"/>
                <v:fill type="solid"/>
              </v:shape>
            </v:group>
            <v:group style="position:absolute;left:7866;top:3425;width:10;height:20" coordorigin="7866,3425" coordsize="10,20">
              <v:shape style="position:absolute;left:7866;top:3425;width:10;height:20" coordorigin="7866,3425" coordsize="10,20" path="m7866,3444l7876,3444,7876,3425,7866,3425,7866,3444xe" filled="true" fillcolor="#000000" stroked="false">
                <v:path arrowok="t"/>
                <v:fill type="solid"/>
              </v:shape>
            </v:group>
            <v:group style="position:absolute;left:7866;top:3444;width:10;height:20" coordorigin="7866,3444" coordsize="10,20">
              <v:shape style="position:absolute;left:7866;top:3444;width:10;height:20" coordorigin="7866,3444" coordsize="10,20" path="m7866,3463l7876,3463,7876,3444,7866,3444,7866,3463xe" filled="true" fillcolor="#000000" stroked="false">
                <v:path arrowok="t"/>
                <v:fill type="solid"/>
              </v:shape>
            </v:group>
            <v:group style="position:absolute;left:7866;top:3463;width:10;height:20" coordorigin="7866,3463" coordsize="10,20">
              <v:shape style="position:absolute;left:7866;top:3463;width:10;height:20" coordorigin="7866,3463" coordsize="10,20" path="m7866,3482l7876,3482,7876,3463,7866,3463,7866,3482xe" filled="true" fillcolor="#000000" stroked="false">
                <v:path arrowok="t"/>
                <v:fill type="solid"/>
              </v:shape>
            </v:group>
            <v:group style="position:absolute;left:7866;top:3482;width:10;height:20" coordorigin="7866,3482" coordsize="10,20">
              <v:shape style="position:absolute;left:7866;top:3482;width:10;height:20" coordorigin="7866,3482" coordsize="10,20" path="m7866,3502l7876,3502,7876,3482,7866,3482,7866,3502xe" filled="true" fillcolor="#000000" stroked="false">
                <v:path arrowok="t"/>
                <v:fill type="solid"/>
              </v:shape>
            </v:group>
            <v:group style="position:absolute;left:7866;top:3502;width:10;height:20" coordorigin="7866,3502" coordsize="10,20">
              <v:shape style="position:absolute;left:7866;top:3502;width:10;height:20" coordorigin="7866,3502" coordsize="10,20" path="m7866,3521l7876,3521,7876,3502,7866,3502,7866,3521xe" filled="true" fillcolor="#000000" stroked="false">
                <v:path arrowok="t"/>
                <v:fill type="solid"/>
              </v:shape>
            </v:group>
            <v:group style="position:absolute;left:7866;top:3521;width:10;height:20" coordorigin="7866,3521" coordsize="10,20">
              <v:shape style="position:absolute;left:7866;top:3521;width:10;height:20" coordorigin="7866,3521" coordsize="10,20" path="m7866,3540l7876,3540,7876,3521,7866,3521,7866,3540xe" filled="true" fillcolor="#000000" stroked="false">
                <v:path arrowok="t"/>
                <v:fill type="solid"/>
              </v:shape>
            </v:group>
            <v:group style="position:absolute;left:7866;top:3540;width:10;height:20" coordorigin="7866,3540" coordsize="10,20">
              <v:shape style="position:absolute;left:7866;top:3540;width:10;height:20" coordorigin="7866,3540" coordsize="10,20" path="m7866,3559l7876,3559,7876,3540,7866,3540,7866,3559xe" filled="true" fillcolor="#000000" stroked="false">
                <v:path arrowok="t"/>
                <v:fill type="solid"/>
              </v:shape>
            </v:group>
            <v:group style="position:absolute;left:7866;top:3559;width:10;height:20" coordorigin="7866,3559" coordsize="10,20">
              <v:shape style="position:absolute;left:7866;top:3559;width:10;height:20" coordorigin="7866,3559" coordsize="10,20" path="m7866,3578l7876,3578,7876,3559,7866,3559,7866,3578xe" filled="true" fillcolor="#000000" stroked="false">
                <v:path arrowok="t"/>
                <v:fill type="solid"/>
              </v:shape>
            </v:group>
            <v:group style="position:absolute;left:7866;top:3578;width:10;height:20" coordorigin="7866,3578" coordsize="10,20">
              <v:shape style="position:absolute;left:7866;top:3578;width:10;height:20" coordorigin="7866,3578" coordsize="10,20" path="m7866,3598l7876,3598,7876,3578,7866,3578,7866,3598xe" filled="true" fillcolor="#000000" stroked="false">
                <v:path arrowok="t"/>
                <v:fill type="solid"/>
              </v:shape>
            </v:group>
            <v:group style="position:absolute;left:7866;top:3598;width:10;height:20" coordorigin="7866,3598" coordsize="10,20">
              <v:shape style="position:absolute;left:7866;top:3598;width:10;height:20" coordorigin="7866,3598" coordsize="10,20" path="m7866,3617l7876,3617,7876,3598,7866,3598,7866,3617xe" filled="true" fillcolor="#000000" stroked="false">
                <v:path arrowok="t"/>
                <v:fill type="solid"/>
              </v:shape>
            </v:group>
            <v:group style="position:absolute;left:7866;top:3617;width:10;height:20" coordorigin="7866,3617" coordsize="10,20">
              <v:shape style="position:absolute;left:7866;top:3617;width:10;height:20" coordorigin="7866,3617" coordsize="10,20" path="m7866,3636l7876,3636,7876,3617,7866,3617,7866,3636xe" filled="true" fillcolor="#000000" stroked="false">
                <v:path arrowok="t"/>
                <v:fill type="solid"/>
              </v:shape>
            </v:group>
            <v:group style="position:absolute;left:7866;top:3636;width:10;height:20" coordorigin="7866,3636" coordsize="10,20">
              <v:shape style="position:absolute;left:7866;top:3636;width:10;height:20" coordorigin="7866,3636" coordsize="10,20" path="m7866,3655l7876,3655,7876,3636,7866,3636,7866,3655xe" filled="true" fillcolor="#000000" stroked="false">
                <v:path arrowok="t"/>
                <v:fill type="solid"/>
              </v:shape>
            </v:group>
            <v:group style="position:absolute;left:7866;top:3655;width:10;height:20" coordorigin="7866,3655" coordsize="10,20">
              <v:shape style="position:absolute;left:7866;top:3655;width:10;height:20" coordorigin="7866,3655" coordsize="10,20" path="m7866,3674l7876,3674,7876,3655,7866,3655,7866,3674xe" filled="true" fillcolor="#000000" stroked="false">
                <v:path arrowok="t"/>
                <v:fill type="solid"/>
              </v:shape>
            </v:group>
            <v:group style="position:absolute;left:7866;top:3674;width:10;height:20" coordorigin="7866,3674" coordsize="10,20">
              <v:shape style="position:absolute;left:7866;top:3674;width:10;height:20" coordorigin="7866,3674" coordsize="10,20" path="m7866,3694l7876,3694,7876,3674,7866,3674,7866,3694xe" filled="true" fillcolor="#000000" stroked="false">
                <v:path arrowok="t"/>
                <v:fill type="solid"/>
              </v:shape>
            </v:group>
            <v:group style="position:absolute;left:7866;top:3694;width:10;height:20" coordorigin="7866,3694" coordsize="10,20">
              <v:shape style="position:absolute;left:7866;top:3694;width:10;height:20" coordorigin="7866,3694" coordsize="10,20" path="m7866,3713l7876,3713,7876,3694,7866,3694,7866,3713xe" filled="true" fillcolor="#000000" stroked="false">
                <v:path arrowok="t"/>
                <v:fill type="solid"/>
              </v:shape>
            </v:group>
            <v:group style="position:absolute;left:7866;top:3713;width:10;height:20" coordorigin="7866,3713" coordsize="10,20">
              <v:shape style="position:absolute;left:7866;top:3713;width:10;height:20" coordorigin="7866,3713" coordsize="10,20" path="m7866,3732l7876,3732,7876,3713,7866,3713,7866,3732xe" filled="true" fillcolor="#000000" stroked="false">
                <v:path arrowok="t"/>
                <v:fill type="solid"/>
              </v:shape>
            </v:group>
            <v:group style="position:absolute;left:7866;top:3732;width:10;height:20" coordorigin="7866,3732" coordsize="10,20">
              <v:shape style="position:absolute;left:7866;top:3732;width:10;height:20" coordorigin="7866,3732" coordsize="10,20" path="m7866,3751l7876,3751,7876,3732,7866,3732,7866,3751xe" filled="true" fillcolor="#000000" stroked="false">
                <v:path arrowok="t"/>
                <v:fill type="solid"/>
              </v:shape>
            </v:group>
            <v:group style="position:absolute;left:7866;top:3751;width:10;height:20" coordorigin="7866,3751" coordsize="10,20">
              <v:shape style="position:absolute;left:7866;top:3751;width:10;height:20" coordorigin="7866,3751" coordsize="10,20" path="m7866,3770l7876,3770,7876,3751,7866,3751,7866,3770xe" filled="true" fillcolor="#000000" stroked="false">
                <v:path arrowok="t"/>
                <v:fill type="solid"/>
              </v:shape>
            </v:group>
            <v:group style="position:absolute;left:7866;top:3770;width:10;height:20" coordorigin="7866,3770" coordsize="10,20">
              <v:shape style="position:absolute;left:7866;top:3770;width:10;height:20" coordorigin="7866,3770" coordsize="10,20" path="m7866,3790l7876,3790,7876,3770,7866,3770,7866,3790xe" filled="true" fillcolor="#000000" stroked="false">
                <v:path arrowok="t"/>
                <v:fill type="solid"/>
              </v:shape>
            </v:group>
            <v:group style="position:absolute;left:7866;top:3790;width:10;height:20" coordorigin="7866,3790" coordsize="10,20">
              <v:shape style="position:absolute;left:7866;top:3790;width:10;height:20" coordorigin="7866,3790" coordsize="10,20" path="m7866,3809l7876,3809,7876,3790,7866,3790,7866,3809xe" filled="true" fillcolor="#000000" stroked="false">
                <v:path arrowok="t"/>
                <v:fill type="solid"/>
              </v:shape>
            </v:group>
            <v:group style="position:absolute;left:7866;top:3809;width:10;height:20" coordorigin="7866,3809" coordsize="10,20">
              <v:shape style="position:absolute;left:7866;top:3809;width:10;height:20" coordorigin="7866,3809" coordsize="10,20" path="m7866,3828l7876,3828,7876,3809,7866,3809,7866,3828xe" filled="true" fillcolor="#000000" stroked="false">
                <v:path arrowok="t"/>
                <v:fill type="solid"/>
              </v:shape>
            </v:group>
            <v:group style="position:absolute;left:7866;top:3828;width:10;height:20" coordorigin="7866,3828" coordsize="10,20">
              <v:shape style="position:absolute;left:7866;top:3828;width:10;height:20" coordorigin="7866,3828" coordsize="10,20" path="m7866,3847l7876,3847,7876,3828,7866,3828,7866,3847xe" filled="true" fillcolor="#000000" stroked="false">
                <v:path arrowok="t"/>
                <v:fill type="solid"/>
              </v:shape>
            </v:group>
            <v:group style="position:absolute;left:7866;top:3847;width:10;height:20" coordorigin="7866,3847" coordsize="10,20">
              <v:shape style="position:absolute;left:7866;top:3847;width:10;height:20" coordorigin="7866,3847" coordsize="10,20" path="m7866,3866l7876,3866,7876,3847,7866,3847,7866,3866xe" filled="true" fillcolor="#000000" stroked="false">
                <v:path arrowok="t"/>
                <v:fill type="solid"/>
              </v:shape>
            </v:group>
            <v:group style="position:absolute;left:7866;top:3866;width:10;height:20" coordorigin="7866,3866" coordsize="10,20">
              <v:shape style="position:absolute;left:7866;top:3866;width:10;height:20" coordorigin="7866,3866" coordsize="10,20" path="m7866,3886l7876,3886,7876,3866,7866,3866,7866,3886xe" filled="true" fillcolor="#000000" stroked="false">
                <v:path arrowok="t"/>
                <v:fill type="solid"/>
              </v:shape>
            </v:group>
            <v:group style="position:absolute;left:7866;top:3886;width:10;height:20" coordorigin="7866,3886" coordsize="10,20">
              <v:shape style="position:absolute;left:7866;top:3886;width:10;height:20" coordorigin="7866,3886" coordsize="10,20" path="m7866,3905l7876,3905,7876,3886,7866,3886,7866,3905xe" filled="true" fillcolor="#000000" stroked="false">
                <v:path arrowok="t"/>
                <v:fill type="solid"/>
              </v:shape>
            </v:group>
            <v:group style="position:absolute;left:7866;top:3905;width:10;height:20" coordorigin="7866,3905" coordsize="10,20">
              <v:shape style="position:absolute;left:7866;top:3905;width:10;height:20" coordorigin="7866,3905" coordsize="10,20" path="m7866,3924l7876,3924,7876,3905,7866,3905,7866,3924xe" filled="true" fillcolor="#000000" stroked="false">
                <v:path arrowok="t"/>
                <v:fill type="solid"/>
              </v:shape>
            </v:group>
            <v:group style="position:absolute;left:7866;top:3924;width:10;height:20" coordorigin="7866,3924" coordsize="10,20">
              <v:shape style="position:absolute;left:7866;top:3924;width:10;height:20" coordorigin="7866,3924" coordsize="10,20" path="m7866,3943l7876,3943,7876,3924,7866,3924,7866,3943xe" filled="true" fillcolor="#000000" stroked="false">
                <v:path arrowok="t"/>
                <v:fill type="solid"/>
              </v:shape>
            </v:group>
            <v:group style="position:absolute;left:7866;top:3943;width:10;height:20" coordorigin="7866,3943" coordsize="10,20">
              <v:shape style="position:absolute;left:7866;top:3943;width:10;height:20" coordorigin="7866,3943" coordsize="10,20" path="m7866,3962l7876,3962,7876,3943,7866,3943,7866,3962xe" filled="true" fillcolor="#000000" stroked="false">
                <v:path arrowok="t"/>
                <v:fill type="solid"/>
              </v:shape>
            </v:group>
            <v:group style="position:absolute;left:7866;top:3962;width:10;height:20" coordorigin="7866,3962" coordsize="10,20">
              <v:shape style="position:absolute;left:7866;top:3962;width:10;height:20" coordorigin="7866,3962" coordsize="10,20" path="m7866,3982l7876,3982,7876,3962,7866,3962,7866,3982xe" filled="true" fillcolor="#000000" stroked="false">
                <v:path arrowok="t"/>
                <v:fill type="solid"/>
              </v:shape>
            </v:group>
            <v:group style="position:absolute;left:7866;top:3982;width:10;height:20" coordorigin="7866,3982" coordsize="10,20">
              <v:shape style="position:absolute;left:7866;top:3982;width:10;height:20" coordorigin="7866,3982" coordsize="10,20" path="m7866,4001l7876,4001,7876,3982,7866,3982,7866,4001xe" filled="true" fillcolor="#000000" stroked="false">
                <v:path arrowok="t"/>
                <v:fill type="solid"/>
              </v:shape>
            </v:group>
            <v:group style="position:absolute;left:7866;top:4001;width:10;height:20" coordorigin="7866,4001" coordsize="10,20">
              <v:shape style="position:absolute;left:7866;top:4001;width:10;height:20" coordorigin="7866,4001" coordsize="10,20" path="m7866,4020l7876,4020,7876,4001,7866,4001,7866,4020xe" filled="true" fillcolor="#000000" stroked="false">
                <v:path arrowok="t"/>
                <v:fill type="solid"/>
              </v:shape>
            </v:group>
            <v:group style="position:absolute;left:7866;top:4020;width:10;height:20" coordorigin="7866,4020" coordsize="10,20">
              <v:shape style="position:absolute;left:7866;top:4020;width:10;height:20" coordorigin="7866,4020" coordsize="10,20" path="m7866,4039l7876,4039,7876,4020,7866,4020,7866,4039xe" filled="true" fillcolor="#000000" stroked="false">
                <v:path arrowok="t"/>
                <v:fill type="solid"/>
              </v:shape>
            </v:group>
            <v:group style="position:absolute;left:7866;top:4039;width:10;height:20" coordorigin="7866,4039" coordsize="10,20">
              <v:shape style="position:absolute;left:7866;top:4039;width:10;height:20" coordorigin="7866,4039" coordsize="10,20" path="m7866,4058l7876,4058,7876,4039,7866,4039,7866,4058xe" filled="true" fillcolor="#000000" stroked="false">
                <v:path arrowok="t"/>
                <v:fill type="solid"/>
              </v:shape>
            </v:group>
            <v:group style="position:absolute;left:7866;top:4066;width:10;height:2" coordorigin="7866,4066" coordsize="10,2">
              <v:shape style="position:absolute;left:7866;top:4066;width:10;height:2" coordorigin="7866,4066" coordsize="10,0" path="m7866,4066l7876,4066e" filled="false" stroked="true" strokeweight=".72003pt" strokecolor="#000000">
                <v:path arrowok="t"/>
              </v:shape>
            </v:group>
            <v:group style="position:absolute;left:8766;top:3367;width:10;height:20" coordorigin="8766,3367" coordsize="10,20">
              <v:shape style="position:absolute;left:8766;top:3367;width:10;height:20" coordorigin="8766,3367" coordsize="10,20" path="m8766,3386l8776,3386,8776,3367,8766,3367,8766,3386xe" filled="true" fillcolor="#000000" stroked="false">
                <v:path arrowok="t"/>
                <v:fill type="solid"/>
              </v:shape>
            </v:group>
            <v:group style="position:absolute;left:8766;top:3386;width:10;height:20" coordorigin="8766,3386" coordsize="10,20">
              <v:shape style="position:absolute;left:8766;top:3386;width:10;height:20" coordorigin="8766,3386" coordsize="10,20" path="m8766,3406l8776,3406,8776,3386,8766,3386,8766,3406xe" filled="true" fillcolor="#000000" stroked="false">
                <v:path arrowok="t"/>
                <v:fill type="solid"/>
              </v:shape>
            </v:group>
            <v:group style="position:absolute;left:8766;top:3406;width:10;height:20" coordorigin="8766,3406" coordsize="10,20">
              <v:shape style="position:absolute;left:8766;top:3406;width:10;height:20" coordorigin="8766,3406" coordsize="10,20" path="m8766,3425l8776,3425,8776,3406,8766,3406,8766,3425xe" filled="true" fillcolor="#000000" stroked="false">
                <v:path arrowok="t"/>
                <v:fill type="solid"/>
              </v:shape>
            </v:group>
            <v:group style="position:absolute;left:8766;top:3425;width:10;height:20" coordorigin="8766,3425" coordsize="10,20">
              <v:shape style="position:absolute;left:8766;top:3425;width:10;height:20" coordorigin="8766,3425" coordsize="10,20" path="m8766,3444l8776,3444,8776,3425,8766,3425,8766,3444xe" filled="true" fillcolor="#000000" stroked="false">
                <v:path arrowok="t"/>
                <v:fill type="solid"/>
              </v:shape>
            </v:group>
            <v:group style="position:absolute;left:8766;top:3444;width:10;height:20" coordorigin="8766,3444" coordsize="10,20">
              <v:shape style="position:absolute;left:8766;top:3444;width:10;height:20" coordorigin="8766,3444" coordsize="10,20" path="m8766,3463l8776,3463,8776,3444,8766,3444,8766,3463xe" filled="true" fillcolor="#000000" stroked="false">
                <v:path arrowok="t"/>
                <v:fill type="solid"/>
              </v:shape>
            </v:group>
            <v:group style="position:absolute;left:8766;top:3463;width:10;height:20" coordorigin="8766,3463" coordsize="10,20">
              <v:shape style="position:absolute;left:8766;top:3463;width:10;height:20" coordorigin="8766,3463" coordsize="10,20" path="m8766,3482l8776,3482,8776,3463,8766,3463,8766,3482xe" filled="true" fillcolor="#000000" stroked="false">
                <v:path arrowok="t"/>
                <v:fill type="solid"/>
              </v:shape>
            </v:group>
            <v:group style="position:absolute;left:8766;top:3482;width:10;height:20" coordorigin="8766,3482" coordsize="10,20">
              <v:shape style="position:absolute;left:8766;top:3482;width:10;height:20" coordorigin="8766,3482" coordsize="10,20" path="m8766,3502l8776,3502,8776,3482,8766,3482,8766,3502xe" filled="true" fillcolor="#000000" stroked="false">
                <v:path arrowok="t"/>
                <v:fill type="solid"/>
              </v:shape>
            </v:group>
            <v:group style="position:absolute;left:8766;top:3502;width:10;height:20" coordorigin="8766,3502" coordsize="10,20">
              <v:shape style="position:absolute;left:8766;top:3502;width:10;height:20" coordorigin="8766,3502" coordsize="10,20" path="m8766,3521l8776,3521,8776,3502,8766,3502,8766,3521xe" filled="true" fillcolor="#000000" stroked="false">
                <v:path arrowok="t"/>
                <v:fill type="solid"/>
              </v:shape>
            </v:group>
            <v:group style="position:absolute;left:8766;top:3521;width:10;height:20" coordorigin="8766,3521" coordsize="10,20">
              <v:shape style="position:absolute;left:8766;top:3521;width:10;height:20" coordorigin="8766,3521" coordsize="10,20" path="m8766,3540l8776,3540,8776,3521,8766,3521,8766,3540xe" filled="true" fillcolor="#000000" stroked="false">
                <v:path arrowok="t"/>
                <v:fill type="solid"/>
              </v:shape>
            </v:group>
            <v:group style="position:absolute;left:8766;top:3540;width:10;height:20" coordorigin="8766,3540" coordsize="10,20">
              <v:shape style="position:absolute;left:8766;top:3540;width:10;height:20" coordorigin="8766,3540" coordsize="10,20" path="m8766,3559l8776,3559,8776,3540,8766,3540,8766,3559xe" filled="true" fillcolor="#000000" stroked="false">
                <v:path arrowok="t"/>
                <v:fill type="solid"/>
              </v:shape>
            </v:group>
            <v:group style="position:absolute;left:8766;top:3559;width:10;height:20" coordorigin="8766,3559" coordsize="10,20">
              <v:shape style="position:absolute;left:8766;top:3559;width:10;height:20" coordorigin="8766,3559" coordsize="10,20" path="m8766,3578l8776,3578,8776,3559,8766,3559,8766,3578xe" filled="true" fillcolor="#000000" stroked="false">
                <v:path arrowok="t"/>
                <v:fill type="solid"/>
              </v:shape>
            </v:group>
            <v:group style="position:absolute;left:8766;top:3578;width:10;height:20" coordorigin="8766,3578" coordsize="10,20">
              <v:shape style="position:absolute;left:8766;top:3578;width:10;height:20" coordorigin="8766,3578" coordsize="10,20" path="m8766,3598l8776,3598,8776,3578,8766,3578,8766,3598xe" filled="true" fillcolor="#000000" stroked="false">
                <v:path arrowok="t"/>
                <v:fill type="solid"/>
              </v:shape>
            </v:group>
            <v:group style="position:absolute;left:8766;top:3598;width:10;height:20" coordorigin="8766,3598" coordsize="10,20">
              <v:shape style="position:absolute;left:8766;top:3598;width:10;height:20" coordorigin="8766,3598" coordsize="10,20" path="m8766,3617l8776,3617,8776,3598,8766,3598,8766,3617xe" filled="true" fillcolor="#000000" stroked="false">
                <v:path arrowok="t"/>
                <v:fill type="solid"/>
              </v:shape>
            </v:group>
            <v:group style="position:absolute;left:8766;top:3617;width:10;height:20" coordorigin="8766,3617" coordsize="10,20">
              <v:shape style="position:absolute;left:8766;top:3617;width:10;height:20" coordorigin="8766,3617" coordsize="10,20" path="m8766,3636l8776,3636,8776,3617,8766,3617,8766,3636xe" filled="true" fillcolor="#000000" stroked="false">
                <v:path arrowok="t"/>
                <v:fill type="solid"/>
              </v:shape>
            </v:group>
            <v:group style="position:absolute;left:8766;top:3636;width:10;height:20" coordorigin="8766,3636" coordsize="10,20">
              <v:shape style="position:absolute;left:8766;top:3636;width:10;height:20" coordorigin="8766,3636" coordsize="10,20" path="m8766,3655l8776,3655,8776,3636,8766,3636,8766,3655xe" filled="true" fillcolor="#000000" stroked="false">
                <v:path arrowok="t"/>
                <v:fill type="solid"/>
              </v:shape>
            </v:group>
            <v:group style="position:absolute;left:8766;top:3655;width:10;height:20" coordorigin="8766,3655" coordsize="10,20">
              <v:shape style="position:absolute;left:8766;top:3655;width:10;height:20" coordorigin="8766,3655" coordsize="10,20" path="m8766,3674l8776,3674,8776,3655,8766,3655,8766,3674xe" filled="true" fillcolor="#000000" stroked="false">
                <v:path arrowok="t"/>
                <v:fill type="solid"/>
              </v:shape>
            </v:group>
            <v:group style="position:absolute;left:8766;top:3674;width:10;height:20" coordorigin="8766,3674" coordsize="10,20">
              <v:shape style="position:absolute;left:8766;top:3674;width:10;height:20" coordorigin="8766,3674" coordsize="10,20" path="m8766,3694l8776,3694,8776,3674,8766,3674,8766,3694xe" filled="true" fillcolor="#000000" stroked="false">
                <v:path arrowok="t"/>
                <v:fill type="solid"/>
              </v:shape>
            </v:group>
            <v:group style="position:absolute;left:8766;top:3694;width:10;height:20" coordorigin="8766,3694" coordsize="10,20">
              <v:shape style="position:absolute;left:8766;top:3694;width:10;height:20" coordorigin="8766,3694" coordsize="10,20" path="m8766,3713l8776,3713,8776,3694,8766,3694,8766,3713xe" filled="true" fillcolor="#000000" stroked="false">
                <v:path arrowok="t"/>
                <v:fill type="solid"/>
              </v:shape>
            </v:group>
            <v:group style="position:absolute;left:8766;top:3713;width:10;height:20" coordorigin="8766,3713" coordsize="10,20">
              <v:shape style="position:absolute;left:8766;top:3713;width:10;height:20" coordorigin="8766,3713" coordsize="10,20" path="m8766,3732l8776,3732,8776,3713,8766,3713,8766,3732xe" filled="true" fillcolor="#000000" stroked="false">
                <v:path arrowok="t"/>
                <v:fill type="solid"/>
              </v:shape>
            </v:group>
            <v:group style="position:absolute;left:8766;top:3732;width:10;height:20" coordorigin="8766,3732" coordsize="10,20">
              <v:shape style="position:absolute;left:8766;top:3732;width:10;height:20" coordorigin="8766,3732" coordsize="10,20" path="m8766,3751l8776,3751,8776,3732,8766,3732,8766,3751xe" filled="true" fillcolor="#000000" stroked="false">
                <v:path arrowok="t"/>
                <v:fill type="solid"/>
              </v:shape>
            </v:group>
            <v:group style="position:absolute;left:8766;top:3751;width:10;height:20" coordorigin="8766,3751" coordsize="10,20">
              <v:shape style="position:absolute;left:8766;top:3751;width:10;height:20" coordorigin="8766,3751" coordsize="10,20" path="m8766,3770l8776,3770,8776,3751,8766,3751,8766,3770xe" filled="true" fillcolor="#000000" stroked="false">
                <v:path arrowok="t"/>
                <v:fill type="solid"/>
              </v:shape>
            </v:group>
            <v:group style="position:absolute;left:8766;top:3770;width:10;height:20" coordorigin="8766,3770" coordsize="10,20">
              <v:shape style="position:absolute;left:8766;top:3770;width:10;height:20" coordorigin="8766,3770" coordsize="10,20" path="m8766,3790l8776,3790,8776,3770,8766,3770,8766,3790xe" filled="true" fillcolor="#000000" stroked="false">
                <v:path arrowok="t"/>
                <v:fill type="solid"/>
              </v:shape>
            </v:group>
            <v:group style="position:absolute;left:8766;top:3790;width:10;height:20" coordorigin="8766,3790" coordsize="10,20">
              <v:shape style="position:absolute;left:8766;top:3790;width:10;height:20" coordorigin="8766,3790" coordsize="10,20" path="m8766,3809l8776,3809,8776,3790,8766,3790,8766,3809xe" filled="true" fillcolor="#000000" stroked="false">
                <v:path arrowok="t"/>
                <v:fill type="solid"/>
              </v:shape>
            </v:group>
            <v:group style="position:absolute;left:8766;top:3809;width:10;height:20" coordorigin="8766,3809" coordsize="10,20">
              <v:shape style="position:absolute;left:8766;top:3809;width:10;height:20" coordorigin="8766,3809" coordsize="10,20" path="m8766,3828l8776,3828,8776,3809,8766,3809,8766,3828xe" filled="true" fillcolor="#000000" stroked="false">
                <v:path arrowok="t"/>
                <v:fill type="solid"/>
              </v:shape>
            </v:group>
            <v:group style="position:absolute;left:8766;top:3828;width:10;height:20" coordorigin="8766,3828" coordsize="10,20">
              <v:shape style="position:absolute;left:8766;top:3828;width:10;height:20" coordorigin="8766,3828" coordsize="10,20" path="m8766,3847l8776,3847,8776,3828,8766,3828,8766,3847xe" filled="true" fillcolor="#000000" stroked="false">
                <v:path arrowok="t"/>
                <v:fill type="solid"/>
              </v:shape>
            </v:group>
            <v:group style="position:absolute;left:8766;top:3847;width:10;height:20" coordorigin="8766,3847" coordsize="10,20">
              <v:shape style="position:absolute;left:8766;top:3847;width:10;height:20" coordorigin="8766,3847" coordsize="10,20" path="m8766,3866l8776,3866,8776,3847,8766,3847,8766,3866xe" filled="true" fillcolor="#000000" stroked="false">
                <v:path arrowok="t"/>
                <v:fill type="solid"/>
              </v:shape>
            </v:group>
            <v:group style="position:absolute;left:8766;top:3866;width:10;height:20" coordorigin="8766,3866" coordsize="10,20">
              <v:shape style="position:absolute;left:8766;top:3866;width:10;height:20" coordorigin="8766,3866" coordsize="10,20" path="m8766,3886l8776,3886,8776,3866,8766,3866,8766,3886xe" filled="true" fillcolor="#000000" stroked="false">
                <v:path arrowok="t"/>
                <v:fill type="solid"/>
              </v:shape>
            </v:group>
            <v:group style="position:absolute;left:8766;top:3886;width:10;height:20" coordorigin="8766,3886" coordsize="10,20">
              <v:shape style="position:absolute;left:8766;top:3886;width:10;height:20" coordorigin="8766,3886" coordsize="10,20" path="m8766,3905l8776,3905,8776,3886,8766,3886,8766,3905xe" filled="true" fillcolor="#000000" stroked="false">
                <v:path arrowok="t"/>
                <v:fill type="solid"/>
              </v:shape>
            </v:group>
            <v:group style="position:absolute;left:8766;top:3905;width:10;height:20" coordorigin="8766,3905" coordsize="10,20">
              <v:shape style="position:absolute;left:8766;top:3905;width:10;height:20" coordorigin="8766,3905" coordsize="10,20" path="m8766,3924l8776,3924,8776,3905,8766,3905,8766,3924xe" filled="true" fillcolor="#000000" stroked="false">
                <v:path arrowok="t"/>
                <v:fill type="solid"/>
              </v:shape>
            </v:group>
            <v:group style="position:absolute;left:8766;top:3924;width:10;height:20" coordorigin="8766,3924" coordsize="10,20">
              <v:shape style="position:absolute;left:8766;top:3924;width:10;height:20" coordorigin="8766,3924" coordsize="10,20" path="m8766,3943l8776,3943,8776,3924,8766,3924,8766,3943xe" filled="true" fillcolor="#000000" stroked="false">
                <v:path arrowok="t"/>
                <v:fill type="solid"/>
              </v:shape>
            </v:group>
            <v:group style="position:absolute;left:8766;top:3943;width:10;height:20" coordorigin="8766,3943" coordsize="10,20">
              <v:shape style="position:absolute;left:8766;top:3943;width:10;height:20" coordorigin="8766,3943" coordsize="10,20" path="m8766,3962l8776,3962,8776,3943,8766,3943,8766,3962xe" filled="true" fillcolor="#000000" stroked="false">
                <v:path arrowok="t"/>
                <v:fill type="solid"/>
              </v:shape>
            </v:group>
            <v:group style="position:absolute;left:8766;top:3962;width:10;height:20" coordorigin="8766,3962" coordsize="10,20">
              <v:shape style="position:absolute;left:8766;top:3962;width:10;height:20" coordorigin="8766,3962" coordsize="10,20" path="m8766,3982l8776,3982,8776,3962,8766,3962,8766,3982xe" filled="true" fillcolor="#000000" stroked="false">
                <v:path arrowok="t"/>
                <v:fill type="solid"/>
              </v:shape>
            </v:group>
            <v:group style="position:absolute;left:8766;top:3982;width:10;height:20" coordorigin="8766,3982" coordsize="10,20">
              <v:shape style="position:absolute;left:8766;top:3982;width:10;height:20" coordorigin="8766,3982" coordsize="10,20" path="m8766,4001l8776,4001,8776,3982,8766,3982,8766,4001xe" filled="true" fillcolor="#000000" stroked="false">
                <v:path arrowok="t"/>
                <v:fill type="solid"/>
              </v:shape>
            </v:group>
            <v:group style="position:absolute;left:8766;top:4001;width:10;height:20" coordorigin="8766,4001" coordsize="10,20">
              <v:shape style="position:absolute;left:8766;top:4001;width:10;height:20" coordorigin="8766,4001" coordsize="10,20" path="m8766,4020l8776,4020,8776,4001,8766,4001,8766,4020xe" filled="true" fillcolor="#000000" stroked="false">
                <v:path arrowok="t"/>
                <v:fill type="solid"/>
              </v:shape>
            </v:group>
            <v:group style="position:absolute;left:8766;top:4020;width:10;height:20" coordorigin="8766,4020" coordsize="10,20">
              <v:shape style="position:absolute;left:8766;top:4020;width:10;height:20" coordorigin="8766,4020" coordsize="10,20" path="m8766,4039l8776,4039,8776,4020,8766,4020,8766,4039xe" filled="true" fillcolor="#000000" stroked="false">
                <v:path arrowok="t"/>
                <v:fill type="solid"/>
              </v:shape>
            </v:group>
            <v:group style="position:absolute;left:8766;top:4039;width:10;height:20" coordorigin="8766,4039" coordsize="10,20">
              <v:shape style="position:absolute;left:8766;top:4039;width:10;height:20" coordorigin="8766,4039" coordsize="10,20" path="m8766,4058l8776,4058,8776,4039,8766,4039,8766,4058xe" filled="true" fillcolor="#000000" stroked="false">
                <v:path arrowok="t"/>
                <v:fill type="solid"/>
              </v:shape>
            </v:group>
            <v:group style="position:absolute;left:8766;top:4066;width:10;height:2" coordorigin="8766,4066" coordsize="10,2">
              <v:shape style="position:absolute;left:8766;top:4066;width:10;height:2" coordorigin="8766,4066" coordsize="10,0" path="m8766,4066l8776,4066e" filled="false" stroked="true" strokeweight=".72003pt" strokecolor="#000000">
                <v:path arrowok="t"/>
              </v:shape>
              <v:shape style="position:absolute;left:2100;top:3982;width:1673;height:101" type="#_x0000_t75" stroked="false">
                <v:imagedata r:id="rId246" o:title=""/>
              </v:shape>
              <v:shape style="position:absolute;left:3749;top:4073;width:2038;height:10" type="#_x0000_t75" stroked="false">
                <v:imagedata r:id="rId247" o:title=""/>
              </v:shape>
              <v:shape style="position:absolute;left:5783;top:4073;width:948;height:10" type="#_x0000_t75" stroked="false">
                <v:imagedata r:id="rId248" o:title=""/>
              </v:shape>
              <v:shape style="position:absolute;left:6726;top:4073;width:1140;height:10" type="#_x0000_t75" stroked="false">
                <v:imagedata r:id="rId249" o:title=""/>
              </v:shape>
              <v:shape style="position:absolute;left:7861;top:4073;width:905;height:10" type="#_x0000_t75" stroked="false">
                <v:imagedata r:id="rId250" o:title=""/>
              </v:shape>
              <v:shape style="position:absolute;left:8761;top:4073;width:1045;height:10" type="#_x0000_t75" stroked="false">
                <v:imagedata r:id="rId166" o:title=""/>
              </v:shape>
            </v:group>
            <v:group style="position:absolute;left:4887;top:4082;width:10;height:20" coordorigin="4887,4082" coordsize="10,20">
              <v:shape style="position:absolute;left:4887;top:4082;width:10;height:20" coordorigin="4887,4082" coordsize="10,20" path="m4887,4102l4897,4102,4897,4082,4887,4082,4887,4102xe" filled="true" fillcolor="#000000" stroked="false">
                <v:path arrowok="t"/>
                <v:fill type="solid"/>
              </v:shape>
            </v:group>
            <v:group style="position:absolute;left:4887;top:4102;width:10;height:20" coordorigin="4887,4102" coordsize="10,20">
              <v:shape style="position:absolute;left:4887;top:4102;width:10;height:20" coordorigin="4887,4102" coordsize="10,20" path="m4887,4121l4897,4121,4897,4102,4887,4102,4887,4121xe" filled="true" fillcolor="#000000" stroked="false">
                <v:path arrowok="t"/>
                <v:fill type="solid"/>
              </v:shape>
            </v:group>
            <v:group style="position:absolute;left:4887;top:4121;width:10;height:20" coordorigin="4887,4121" coordsize="10,20">
              <v:shape style="position:absolute;left:4887;top:4121;width:10;height:20" coordorigin="4887,4121" coordsize="10,20" path="m4887,4141l4897,4141,4897,4121,4887,4121,4887,4141xe" filled="true" fillcolor="#000000" stroked="false">
                <v:path arrowok="t"/>
                <v:fill type="solid"/>
              </v:shape>
            </v:group>
            <v:group style="position:absolute;left:4887;top:4141;width:10;height:20" coordorigin="4887,4141" coordsize="10,20">
              <v:shape style="position:absolute;left:4887;top:4141;width:10;height:20" coordorigin="4887,4141" coordsize="10,20" path="m4887,4160l4897,4160,4897,4141,4887,4141,4887,4160xe" filled="true" fillcolor="#000000" stroked="false">
                <v:path arrowok="t"/>
                <v:fill type="solid"/>
              </v:shape>
            </v:group>
            <v:group style="position:absolute;left:4887;top:4160;width:10;height:20" coordorigin="4887,4160" coordsize="10,20">
              <v:shape style="position:absolute;left:4887;top:4160;width:10;height:20" coordorigin="4887,4160" coordsize="10,20" path="m4887,4179l4897,4179,4897,4160,4887,4160,4887,4179xe" filled="true" fillcolor="#000000" stroked="false">
                <v:path arrowok="t"/>
                <v:fill type="solid"/>
              </v:shape>
            </v:group>
            <v:group style="position:absolute;left:4887;top:4179;width:10;height:20" coordorigin="4887,4179" coordsize="10,20">
              <v:shape style="position:absolute;left:4887;top:4179;width:10;height:20" coordorigin="4887,4179" coordsize="10,20" path="m4887,4198l4897,4198,4897,4179,4887,4179,4887,4198xe" filled="true" fillcolor="#000000" stroked="false">
                <v:path arrowok="t"/>
                <v:fill type="solid"/>
              </v:shape>
            </v:group>
            <v:group style="position:absolute;left:4887;top:4198;width:10;height:20" coordorigin="4887,4198" coordsize="10,20">
              <v:shape style="position:absolute;left:4887;top:4198;width:10;height:20" coordorigin="4887,4198" coordsize="10,20" path="m4887,4217l4897,4217,4897,4198,4887,4198,4887,4217xe" filled="true" fillcolor="#000000" stroked="false">
                <v:path arrowok="t"/>
                <v:fill type="solid"/>
              </v:shape>
            </v:group>
            <v:group style="position:absolute;left:4887;top:4217;width:10;height:20" coordorigin="4887,4217" coordsize="10,20">
              <v:shape style="position:absolute;left:4887;top:4217;width:10;height:20" coordorigin="4887,4217" coordsize="10,20" path="m4887,4237l4897,4237,4897,4217,4887,4217,4887,4237xe" filled="true" fillcolor="#000000" stroked="false">
                <v:path arrowok="t"/>
                <v:fill type="solid"/>
              </v:shape>
            </v:group>
            <v:group style="position:absolute;left:4887;top:4237;width:10;height:20" coordorigin="4887,4237" coordsize="10,20">
              <v:shape style="position:absolute;left:4887;top:4237;width:10;height:20" coordorigin="4887,4237" coordsize="10,20" path="m4887,4256l4897,4256,4897,4237,4887,4237,4887,4256xe" filled="true" fillcolor="#000000" stroked="false">
                <v:path arrowok="t"/>
                <v:fill type="solid"/>
              </v:shape>
            </v:group>
            <v:group style="position:absolute;left:4887;top:4256;width:10;height:20" coordorigin="4887,4256" coordsize="10,20">
              <v:shape style="position:absolute;left:4887;top:4256;width:10;height:20" coordorigin="4887,4256" coordsize="10,20" path="m4887,4275l4897,4275,4897,4256,4887,4256,4887,4275xe" filled="true" fillcolor="#000000" stroked="false">
                <v:path arrowok="t"/>
                <v:fill type="solid"/>
              </v:shape>
            </v:group>
            <v:group style="position:absolute;left:4887;top:4275;width:10;height:20" coordorigin="4887,4275" coordsize="10,20">
              <v:shape style="position:absolute;left:4887;top:4275;width:10;height:20" coordorigin="4887,4275" coordsize="10,20" path="m4887,4294l4897,4294,4897,4275,4887,4275,4887,4294xe" filled="true" fillcolor="#000000" stroked="false">
                <v:path arrowok="t"/>
                <v:fill type="solid"/>
              </v:shape>
            </v:group>
            <v:group style="position:absolute;left:4887;top:4294;width:10;height:20" coordorigin="4887,4294" coordsize="10,20">
              <v:shape style="position:absolute;left:4887;top:4294;width:10;height:20" coordorigin="4887,4294" coordsize="10,20" path="m4887,4313l4897,4313,4897,4294,4887,4294,4887,4313xe" filled="true" fillcolor="#000000" stroked="false">
                <v:path arrowok="t"/>
                <v:fill type="solid"/>
              </v:shape>
            </v:group>
            <v:group style="position:absolute;left:4887;top:4313;width:10;height:20" coordorigin="4887,4313" coordsize="10,20">
              <v:shape style="position:absolute;left:4887;top:4313;width:10;height:20" coordorigin="4887,4313" coordsize="10,20" path="m4887,4333l4897,4333,4897,4313,4887,4313,4887,4333xe" filled="true" fillcolor="#000000" stroked="false">
                <v:path arrowok="t"/>
                <v:fill type="solid"/>
              </v:shape>
            </v:group>
            <v:group style="position:absolute;left:4887;top:4333;width:10;height:20" coordorigin="4887,4333" coordsize="10,20">
              <v:shape style="position:absolute;left:4887;top:4333;width:10;height:20" coordorigin="4887,4333" coordsize="10,20" path="m4887,4352l4897,4352,4897,4333,4887,4333,4887,4352xe" filled="true" fillcolor="#000000" stroked="false">
                <v:path arrowok="t"/>
                <v:fill type="solid"/>
              </v:shape>
            </v:group>
            <v:group style="position:absolute;left:4887;top:4352;width:10;height:20" coordorigin="4887,4352" coordsize="10,20">
              <v:shape style="position:absolute;left:4887;top:4352;width:10;height:20" coordorigin="4887,4352" coordsize="10,20" path="m4887,4371l4897,4371,4897,4352,4887,4352,4887,4371xe" filled="true" fillcolor="#000000" stroked="false">
                <v:path arrowok="t"/>
                <v:fill type="solid"/>
              </v:shape>
            </v:group>
            <v:group style="position:absolute;left:4887;top:4371;width:10;height:20" coordorigin="4887,4371" coordsize="10,20">
              <v:shape style="position:absolute;left:4887;top:4371;width:10;height:20" coordorigin="4887,4371" coordsize="10,20" path="m4887,4390l4897,4390,4897,4371,4887,4371,4887,4390xe" filled="true" fillcolor="#000000" stroked="false">
                <v:path arrowok="t"/>
                <v:fill type="solid"/>
              </v:shape>
            </v:group>
            <v:group style="position:absolute;left:4887;top:4390;width:10;height:20" coordorigin="4887,4390" coordsize="10,20">
              <v:shape style="position:absolute;left:4887;top:4390;width:10;height:20" coordorigin="4887,4390" coordsize="10,20" path="m4887,4409l4897,4409,4897,4390,4887,4390,4887,4409xe" filled="true" fillcolor="#000000" stroked="false">
                <v:path arrowok="t"/>
                <v:fill type="solid"/>
              </v:shape>
            </v:group>
            <v:group style="position:absolute;left:4887;top:4409;width:10;height:20" coordorigin="4887,4409" coordsize="10,20">
              <v:shape style="position:absolute;left:4887;top:4409;width:10;height:20" coordorigin="4887,4409" coordsize="10,20" path="m4887,4429l4897,4429,4897,4409,4887,4409,4887,4429xe" filled="true" fillcolor="#000000" stroked="false">
                <v:path arrowok="t"/>
                <v:fill type="solid"/>
              </v:shape>
            </v:group>
            <v:group style="position:absolute;left:4887;top:4429;width:10;height:20" coordorigin="4887,4429" coordsize="10,20">
              <v:shape style="position:absolute;left:4887;top:4429;width:10;height:20" coordorigin="4887,4429" coordsize="10,20" path="m4887,4448l4897,4448,4897,4429,4887,4429,4887,4448xe" filled="true" fillcolor="#000000" stroked="false">
                <v:path arrowok="t"/>
                <v:fill type="solid"/>
              </v:shape>
            </v:group>
            <v:group style="position:absolute;left:4887;top:4448;width:10;height:20" coordorigin="4887,4448" coordsize="10,20">
              <v:shape style="position:absolute;left:4887;top:4448;width:10;height:20" coordorigin="4887,4448" coordsize="10,20" path="m4887,4467l4897,4467,4897,4448,4887,4448,4887,4467xe" filled="true" fillcolor="#000000" stroked="false">
                <v:path arrowok="t"/>
                <v:fill type="solid"/>
              </v:shape>
            </v:group>
            <v:group style="position:absolute;left:4887;top:4467;width:10;height:20" coordorigin="4887,4467" coordsize="10,20">
              <v:shape style="position:absolute;left:4887;top:4467;width:10;height:20" coordorigin="4887,4467" coordsize="10,20" path="m4887,4486l4897,4486,4897,4467,4887,4467,4887,4486xe" filled="true" fillcolor="#000000" stroked="false">
                <v:path arrowok="t"/>
                <v:fill type="solid"/>
              </v:shape>
            </v:group>
            <v:group style="position:absolute;left:4887;top:4486;width:10;height:20" coordorigin="4887,4486" coordsize="10,20">
              <v:shape style="position:absolute;left:4887;top:4486;width:10;height:20" coordorigin="4887,4486" coordsize="10,20" path="m4887,4505l4897,4505,4897,4486,4887,4486,4887,4505xe" filled="true" fillcolor="#000000" stroked="false">
                <v:path arrowok="t"/>
                <v:fill type="solid"/>
              </v:shape>
            </v:group>
            <v:group style="position:absolute;left:4887;top:4505;width:10;height:20" coordorigin="4887,4505" coordsize="10,20">
              <v:shape style="position:absolute;left:4887;top:4505;width:10;height:20" coordorigin="4887,4505" coordsize="10,20" path="m4887,4525l4897,4525,4897,4505,4887,4505,4887,4525xe" filled="true" fillcolor="#000000" stroked="false">
                <v:path arrowok="t"/>
                <v:fill type="solid"/>
              </v:shape>
            </v:group>
            <v:group style="position:absolute;left:4887;top:4525;width:10;height:20" coordorigin="4887,4525" coordsize="10,20">
              <v:shape style="position:absolute;left:4887;top:4525;width:10;height:20" coordorigin="4887,4525" coordsize="10,20" path="m4887,4544l4897,4544,4897,4525,4887,4525,4887,4544xe" filled="true" fillcolor="#000000" stroked="false">
                <v:path arrowok="t"/>
                <v:fill type="solid"/>
              </v:shape>
            </v:group>
            <v:group style="position:absolute;left:4887;top:4544;width:10;height:20" coordorigin="4887,4544" coordsize="10,20">
              <v:shape style="position:absolute;left:4887;top:4544;width:10;height:20" coordorigin="4887,4544" coordsize="10,20" path="m4887,4563l4897,4563,4897,4544,4887,4544,4887,4563xe" filled="true" fillcolor="#000000" stroked="false">
                <v:path arrowok="t"/>
                <v:fill type="solid"/>
              </v:shape>
            </v:group>
            <v:group style="position:absolute;left:4887;top:4563;width:10;height:20" coordorigin="4887,4563" coordsize="10,20">
              <v:shape style="position:absolute;left:4887;top:4563;width:10;height:20" coordorigin="4887,4563" coordsize="10,20" path="m4887,4582l4897,4582,4897,4563,4887,4563,4887,4582xe" filled="true" fillcolor="#000000" stroked="false">
                <v:path arrowok="t"/>
                <v:fill type="solid"/>
              </v:shape>
            </v:group>
            <v:group style="position:absolute;left:4887;top:4582;width:10;height:20" coordorigin="4887,4582" coordsize="10,20">
              <v:shape style="position:absolute;left:4887;top:4582;width:10;height:20" coordorigin="4887,4582" coordsize="10,20" path="m4887,4601l4897,4601,4897,4582,4887,4582,4887,4601xe" filled="true" fillcolor="#000000" stroked="false">
                <v:path arrowok="t"/>
                <v:fill type="solid"/>
              </v:shape>
            </v:group>
            <v:group style="position:absolute;left:4887;top:4601;width:10;height:20" coordorigin="4887,4601" coordsize="10,20">
              <v:shape style="position:absolute;left:4887;top:4601;width:10;height:20" coordorigin="4887,4601" coordsize="10,20" path="m4887,4621l4897,4621,4897,4601,4887,4601,4887,4621xe" filled="true" fillcolor="#000000" stroked="false">
                <v:path arrowok="t"/>
                <v:fill type="solid"/>
              </v:shape>
            </v:group>
            <v:group style="position:absolute;left:4887;top:4621;width:10;height:20" coordorigin="4887,4621" coordsize="10,20">
              <v:shape style="position:absolute;left:4887;top:4621;width:10;height:20" coordorigin="4887,4621" coordsize="10,20" path="m4887,4640l4897,4640,4897,4621,4887,4621,4887,4640xe" filled="true" fillcolor="#000000" stroked="false">
                <v:path arrowok="t"/>
                <v:fill type="solid"/>
              </v:shape>
            </v:group>
            <v:group style="position:absolute;left:4887;top:4640;width:10;height:20" coordorigin="4887,4640" coordsize="10,20">
              <v:shape style="position:absolute;left:4887;top:4640;width:10;height:20" coordorigin="4887,4640" coordsize="10,20" path="m4887,4659l4897,4659,4897,4640,4887,4640,4887,4659xe" filled="true" fillcolor="#000000" stroked="false">
                <v:path arrowok="t"/>
                <v:fill type="solid"/>
              </v:shape>
            </v:group>
            <v:group style="position:absolute;left:4887;top:4659;width:10;height:20" coordorigin="4887,4659" coordsize="10,20">
              <v:shape style="position:absolute;left:4887;top:4659;width:10;height:20" coordorigin="4887,4659" coordsize="10,20" path="m4887,4678l4897,4678,4897,4659,4887,4659,4887,4678xe" filled="true" fillcolor="#000000" stroked="false">
                <v:path arrowok="t"/>
                <v:fill type="solid"/>
              </v:shape>
            </v:group>
            <v:group style="position:absolute;left:4887;top:4678;width:10;height:20" coordorigin="4887,4678" coordsize="10,20">
              <v:shape style="position:absolute;left:4887;top:4678;width:10;height:20" coordorigin="4887,4678" coordsize="10,20" path="m4887,4697l4897,4697,4897,4678,4887,4678,4887,4697xe" filled="true" fillcolor="#000000" stroked="false">
                <v:path arrowok="t"/>
                <v:fill type="solid"/>
              </v:shape>
            </v:group>
            <v:group style="position:absolute;left:4887;top:4697;width:10;height:20" coordorigin="4887,4697" coordsize="10,20">
              <v:shape style="position:absolute;left:4887;top:4697;width:10;height:20" coordorigin="4887,4697" coordsize="10,20" path="m4887,4717l4897,4717,4897,4697,4887,4697,4887,4717xe" filled="true" fillcolor="#000000" stroked="false">
                <v:path arrowok="t"/>
                <v:fill type="solid"/>
              </v:shape>
            </v:group>
            <v:group style="position:absolute;left:4887;top:4717;width:10;height:20" coordorigin="4887,4717" coordsize="10,20">
              <v:shape style="position:absolute;left:4887;top:4717;width:10;height:20" coordorigin="4887,4717" coordsize="10,20" path="m4887,4736l4897,4736,4897,4717,4887,4717,4887,4736xe" filled="true" fillcolor="#000000" stroked="false">
                <v:path arrowok="t"/>
                <v:fill type="solid"/>
              </v:shape>
            </v:group>
            <v:group style="position:absolute;left:4887;top:4736;width:10;height:20" coordorigin="4887,4736" coordsize="10,20">
              <v:shape style="position:absolute;left:4887;top:4736;width:10;height:20" coordorigin="4887,4736" coordsize="10,20" path="m4887,4755l4897,4755,4897,4736,4887,4736,4887,4755xe" filled="true" fillcolor="#000000" stroked="false">
                <v:path arrowok="t"/>
                <v:fill type="solid"/>
              </v:shape>
            </v:group>
            <v:group style="position:absolute;left:4887;top:4755;width:10;height:20" coordorigin="4887,4755" coordsize="10,20">
              <v:shape style="position:absolute;left:4887;top:4755;width:10;height:20" coordorigin="4887,4755" coordsize="10,20" path="m4887,4774l4897,4774,4897,4755,4887,4755,4887,4774xe" filled="true" fillcolor="#000000" stroked="false">
                <v:path arrowok="t"/>
                <v:fill type="solid"/>
              </v:shape>
            </v:group>
            <v:group style="position:absolute;left:4887;top:4780;width:10;height:2" coordorigin="4887,4780" coordsize="10,2">
              <v:shape style="position:absolute;left:4887;top:4780;width:10;height:2" coordorigin="4887,4780" coordsize="10,0" path="m4887,4780l4897,4780e" filled="false" stroked="true" strokeweight=".599980pt" strokecolor="#000000">
                <v:path arrowok="t"/>
              </v:shape>
            </v:group>
            <v:group style="position:absolute;left:5787;top:4082;width:10;height:20" coordorigin="5787,4082" coordsize="10,20">
              <v:shape style="position:absolute;left:5787;top:4082;width:10;height:20" coordorigin="5787,4082" coordsize="10,20" path="m5787,4102l5797,4102,5797,4082,5787,4082,5787,4102xe" filled="true" fillcolor="#000000" stroked="false">
                <v:path arrowok="t"/>
                <v:fill type="solid"/>
              </v:shape>
            </v:group>
            <v:group style="position:absolute;left:5787;top:4102;width:10;height:20" coordorigin="5787,4102" coordsize="10,20">
              <v:shape style="position:absolute;left:5787;top:4102;width:10;height:20" coordorigin="5787,4102" coordsize="10,20" path="m5787,4121l5797,4121,5797,4102,5787,4102,5787,4121xe" filled="true" fillcolor="#000000" stroked="false">
                <v:path arrowok="t"/>
                <v:fill type="solid"/>
              </v:shape>
            </v:group>
            <v:group style="position:absolute;left:5787;top:4121;width:10;height:20" coordorigin="5787,4121" coordsize="10,20">
              <v:shape style="position:absolute;left:5787;top:4121;width:10;height:20" coordorigin="5787,4121" coordsize="10,20" path="m5787,4141l5797,4141,5797,4121,5787,4121,5787,4141xe" filled="true" fillcolor="#000000" stroked="false">
                <v:path arrowok="t"/>
                <v:fill type="solid"/>
              </v:shape>
            </v:group>
            <v:group style="position:absolute;left:5787;top:4141;width:10;height:20" coordorigin="5787,4141" coordsize="10,20">
              <v:shape style="position:absolute;left:5787;top:4141;width:10;height:20" coordorigin="5787,4141" coordsize="10,20" path="m5787,4160l5797,4160,5797,4141,5787,4141,5787,4160xe" filled="true" fillcolor="#000000" stroked="false">
                <v:path arrowok="t"/>
                <v:fill type="solid"/>
              </v:shape>
            </v:group>
            <v:group style="position:absolute;left:5787;top:4160;width:10;height:20" coordorigin="5787,4160" coordsize="10,20">
              <v:shape style="position:absolute;left:5787;top:4160;width:10;height:20" coordorigin="5787,4160" coordsize="10,20" path="m5787,4179l5797,4179,5797,4160,5787,4160,5787,4179xe" filled="true" fillcolor="#000000" stroked="false">
                <v:path arrowok="t"/>
                <v:fill type="solid"/>
              </v:shape>
            </v:group>
            <v:group style="position:absolute;left:5787;top:4179;width:10;height:20" coordorigin="5787,4179" coordsize="10,20">
              <v:shape style="position:absolute;left:5787;top:4179;width:10;height:20" coordorigin="5787,4179" coordsize="10,20" path="m5787,4198l5797,4198,5797,4179,5787,4179,5787,4198xe" filled="true" fillcolor="#000000" stroked="false">
                <v:path arrowok="t"/>
                <v:fill type="solid"/>
              </v:shape>
            </v:group>
            <v:group style="position:absolute;left:5787;top:4198;width:10;height:20" coordorigin="5787,4198" coordsize="10,20">
              <v:shape style="position:absolute;left:5787;top:4198;width:10;height:20" coordorigin="5787,4198" coordsize="10,20" path="m5787,4217l5797,4217,5797,4198,5787,4198,5787,4217xe" filled="true" fillcolor="#000000" stroked="false">
                <v:path arrowok="t"/>
                <v:fill type="solid"/>
              </v:shape>
            </v:group>
            <v:group style="position:absolute;left:5787;top:4217;width:10;height:20" coordorigin="5787,4217" coordsize="10,20">
              <v:shape style="position:absolute;left:5787;top:4217;width:10;height:20" coordorigin="5787,4217" coordsize="10,20" path="m5787,4237l5797,4237,5797,4217,5787,4217,5787,4237xe" filled="true" fillcolor="#000000" stroked="false">
                <v:path arrowok="t"/>
                <v:fill type="solid"/>
              </v:shape>
            </v:group>
            <v:group style="position:absolute;left:5787;top:4237;width:10;height:20" coordorigin="5787,4237" coordsize="10,20">
              <v:shape style="position:absolute;left:5787;top:4237;width:10;height:20" coordorigin="5787,4237" coordsize="10,20" path="m5787,4256l5797,4256,5797,4237,5787,4237,5787,4256xe" filled="true" fillcolor="#000000" stroked="false">
                <v:path arrowok="t"/>
                <v:fill type="solid"/>
              </v:shape>
            </v:group>
            <v:group style="position:absolute;left:5787;top:4256;width:10;height:20" coordorigin="5787,4256" coordsize="10,20">
              <v:shape style="position:absolute;left:5787;top:4256;width:10;height:20" coordorigin="5787,4256" coordsize="10,20" path="m5787,4275l5797,4275,5797,4256,5787,4256,5787,4275xe" filled="true" fillcolor="#000000" stroked="false">
                <v:path arrowok="t"/>
                <v:fill type="solid"/>
              </v:shape>
            </v:group>
            <v:group style="position:absolute;left:5787;top:4275;width:10;height:20" coordorigin="5787,4275" coordsize="10,20">
              <v:shape style="position:absolute;left:5787;top:4275;width:10;height:20" coordorigin="5787,4275" coordsize="10,20" path="m5787,4294l5797,4294,5797,4275,5787,4275,5787,4294xe" filled="true" fillcolor="#000000" stroked="false">
                <v:path arrowok="t"/>
                <v:fill type="solid"/>
              </v:shape>
            </v:group>
            <v:group style="position:absolute;left:5787;top:4294;width:10;height:20" coordorigin="5787,4294" coordsize="10,20">
              <v:shape style="position:absolute;left:5787;top:4294;width:10;height:20" coordorigin="5787,4294" coordsize="10,20" path="m5787,4313l5797,4313,5797,4294,5787,4294,5787,4313xe" filled="true" fillcolor="#000000" stroked="false">
                <v:path arrowok="t"/>
                <v:fill type="solid"/>
              </v:shape>
            </v:group>
            <v:group style="position:absolute;left:5787;top:4313;width:10;height:20" coordorigin="5787,4313" coordsize="10,20">
              <v:shape style="position:absolute;left:5787;top:4313;width:10;height:20" coordorigin="5787,4313" coordsize="10,20" path="m5787,4333l5797,4333,5797,4313,5787,4313,5787,4333xe" filled="true" fillcolor="#000000" stroked="false">
                <v:path arrowok="t"/>
                <v:fill type="solid"/>
              </v:shape>
            </v:group>
            <v:group style="position:absolute;left:5787;top:4333;width:10;height:20" coordorigin="5787,4333" coordsize="10,20">
              <v:shape style="position:absolute;left:5787;top:4333;width:10;height:20" coordorigin="5787,4333" coordsize="10,20" path="m5787,4352l5797,4352,5797,4333,5787,4333,5787,4352xe" filled="true" fillcolor="#000000" stroked="false">
                <v:path arrowok="t"/>
                <v:fill type="solid"/>
              </v:shape>
            </v:group>
            <v:group style="position:absolute;left:5787;top:4352;width:10;height:20" coordorigin="5787,4352" coordsize="10,20">
              <v:shape style="position:absolute;left:5787;top:4352;width:10;height:20" coordorigin="5787,4352" coordsize="10,20" path="m5787,4371l5797,4371,5797,4352,5787,4352,5787,4371xe" filled="true" fillcolor="#000000" stroked="false">
                <v:path arrowok="t"/>
                <v:fill type="solid"/>
              </v:shape>
            </v:group>
            <v:group style="position:absolute;left:5787;top:4371;width:10;height:20" coordorigin="5787,4371" coordsize="10,20">
              <v:shape style="position:absolute;left:5787;top:4371;width:10;height:20" coordorigin="5787,4371" coordsize="10,20" path="m5787,4390l5797,4390,5797,4371,5787,4371,5787,4390xe" filled="true" fillcolor="#000000" stroked="false">
                <v:path arrowok="t"/>
                <v:fill type="solid"/>
              </v:shape>
            </v:group>
            <v:group style="position:absolute;left:5787;top:4390;width:10;height:20" coordorigin="5787,4390" coordsize="10,20">
              <v:shape style="position:absolute;left:5787;top:4390;width:10;height:20" coordorigin="5787,4390" coordsize="10,20" path="m5787,4409l5797,4409,5797,4390,5787,4390,5787,4409xe" filled="true" fillcolor="#000000" stroked="false">
                <v:path arrowok="t"/>
                <v:fill type="solid"/>
              </v:shape>
            </v:group>
            <v:group style="position:absolute;left:5787;top:4409;width:10;height:20" coordorigin="5787,4409" coordsize="10,20">
              <v:shape style="position:absolute;left:5787;top:4409;width:10;height:20" coordorigin="5787,4409" coordsize="10,20" path="m5787,4429l5797,4429,5797,4409,5787,4409,5787,4429xe" filled="true" fillcolor="#000000" stroked="false">
                <v:path arrowok="t"/>
                <v:fill type="solid"/>
              </v:shape>
            </v:group>
            <v:group style="position:absolute;left:5787;top:4429;width:10;height:20" coordorigin="5787,4429" coordsize="10,20">
              <v:shape style="position:absolute;left:5787;top:4429;width:10;height:20" coordorigin="5787,4429" coordsize="10,20" path="m5787,4448l5797,4448,5797,4429,5787,4429,5787,4448xe" filled="true" fillcolor="#000000" stroked="false">
                <v:path arrowok="t"/>
                <v:fill type="solid"/>
              </v:shape>
            </v:group>
            <v:group style="position:absolute;left:5787;top:4448;width:10;height:20" coordorigin="5787,4448" coordsize="10,20">
              <v:shape style="position:absolute;left:5787;top:4448;width:10;height:20" coordorigin="5787,4448" coordsize="10,20" path="m5787,4467l5797,4467,5797,4448,5787,4448,5787,4467xe" filled="true" fillcolor="#000000" stroked="false">
                <v:path arrowok="t"/>
                <v:fill type="solid"/>
              </v:shape>
            </v:group>
            <v:group style="position:absolute;left:5787;top:4467;width:10;height:20" coordorigin="5787,4467" coordsize="10,20">
              <v:shape style="position:absolute;left:5787;top:4467;width:10;height:20" coordorigin="5787,4467" coordsize="10,20" path="m5787,4486l5797,4486,5797,4467,5787,4467,5787,4486xe" filled="true" fillcolor="#000000" stroked="false">
                <v:path arrowok="t"/>
                <v:fill type="solid"/>
              </v:shape>
            </v:group>
            <v:group style="position:absolute;left:5787;top:4486;width:10;height:20" coordorigin="5787,4486" coordsize="10,20">
              <v:shape style="position:absolute;left:5787;top:4486;width:10;height:20" coordorigin="5787,4486" coordsize="10,20" path="m5787,4505l5797,4505,5797,4486,5787,4486,5787,4505xe" filled="true" fillcolor="#000000" stroked="false">
                <v:path arrowok="t"/>
                <v:fill type="solid"/>
              </v:shape>
            </v:group>
            <v:group style="position:absolute;left:5787;top:4505;width:10;height:20" coordorigin="5787,4505" coordsize="10,20">
              <v:shape style="position:absolute;left:5787;top:4505;width:10;height:20" coordorigin="5787,4505" coordsize="10,20" path="m5787,4525l5797,4525,5797,4505,5787,4505,5787,4525xe" filled="true" fillcolor="#000000" stroked="false">
                <v:path arrowok="t"/>
                <v:fill type="solid"/>
              </v:shape>
            </v:group>
            <v:group style="position:absolute;left:5787;top:4525;width:10;height:20" coordorigin="5787,4525" coordsize="10,20">
              <v:shape style="position:absolute;left:5787;top:4525;width:10;height:20" coordorigin="5787,4525" coordsize="10,20" path="m5787,4544l5797,4544,5797,4525,5787,4525,5787,4544xe" filled="true" fillcolor="#000000" stroked="false">
                <v:path arrowok="t"/>
                <v:fill type="solid"/>
              </v:shape>
            </v:group>
            <v:group style="position:absolute;left:5787;top:4544;width:10;height:20" coordorigin="5787,4544" coordsize="10,20">
              <v:shape style="position:absolute;left:5787;top:4544;width:10;height:20" coordorigin="5787,4544" coordsize="10,20" path="m5787,4563l5797,4563,5797,4544,5787,4544,5787,4563xe" filled="true" fillcolor="#000000" stroked="false">
                <v:path arrowok="t"/>
                <v:fill type="solid"/>
              </v:shape>
            </v:group>
            <v:group style="position:absolute;left:5787;top:4563;width:10;height:20" coordorigin="5787,4563" coordsize="10,20">
              <v:shape style="position:absolute;left:5787;top:4563;width:10;height:20" coordorigin="5787,4563" coordsize="10,20" path="m5787,4582l5797,4582,5797,4563,5787,4563,5787,4582xe" filled="true" fillcolor="#000000" stroked="false">
                <v:path arrowok="t"/>
                <v:fill type="solid"/>
              </v:shape>
            </v:group>
            <v:group style="position:absolute;left:5787;top:4582;width:10;height:20" coordorigin="5787,4582" coordsize="10,20">
              <v:shape style="position:absolute;left:5787;top:4582;width:10;height:20" coordorigin="5787,4582" coordsize="10,20" path="m5787,4601l5797,4601,5797,4582,5787,4582,5787,4601xe" filled="true" fillcolor="#000000" stroked="false">
                <v:path arrowok="t"/>
                <v:fill type="solid"/>
              </v:shape>
            </v:group>
            <v:group style="position:absolute;left:5787;top:4601;width:10;height:20" coordorigin="5787,4601" coordsize="10,20">
              <v:shape style="position:absolute;left:5787;top:4601;width:10;height:20" coordorigin="5787,4601" coordsize="10,20" path="m5787,4621l5797,4621,5797,4601,5787,4601,5787,4621xe" filled="true" fillcolor="#000000" stroked="false">
                <v:path arrowok="t"/>
                <v:fill type="solid"/>
              </v:shape>
            </v:group>
            <v:group style="position:absolute;left:5787;top:4621;width:10;height:20" coordorigin="5787,4621" coordsize="10,20">
              <v:shape style="position:absolute;left:5787;top:4621;width:10;height:20" coordorigin="5787,4621" coordsize="10,20" path="m5787,4640l5797,4640,5797,4621,5787,4621,5787,4640xe" filled="true" fillcolor="#000000" stroked="false">
                <v:path arrowok="t"/>
                <v:fill type="solid"/>
              </v:shape>
            </v:group>
            <v:group style="position:absolute;left:5787;top:4640;width:10;height:20" coordorigin="5787,4640" coordsize="10,20">
              <v:shape style="position:absolute;left:5787;top:4640;width:10;height:20" coordorigin="5787,4640" coordsize="10,20" path="m5787,4659l5797,4659,5797,4640,5787,4640,5787,4659xe" filled="true" fillcolor="#000000" stroked="false">
                <v:path arrowok="t"/>
                <v:fill type="solid"/>
              </v:shape>
            </v:group>
            <v:group style="position:absolute;left:5787;top:4659;width:10;height:20" coordorigin="5787,4659" coordsize="10,20">
              <v:shape style="position:absolute;left:5787;top:4659;width:10;height:20" coordorigin="5787,4659" coordsize="10,20" path="m5787,4678l5797,4678,5797,4659,5787,4659,5787,4678xe" filled="true" fillcolor="#000000" stroked="false">
                <v:path arrowok="t"/>
                <v:fill type="solid"/>
              </v:shape>
            </v:group>
            <v:group style="position:absolute;left:5787;top:4678;width:10;height:20" coordorigin="5787,4678" coordsize="10,20">
              <v:shape style="position:absolute;left:5787;top:4678;width:10;height:20" coordorigin="5787,4678" coordsize="10,20" path="m5787,4697l5797,4697,5797,4678,5787,4678,5787,4697xe" filled="true" fillcolor="#000000" stroked="false">
                <v:path arrowok="t"/>
                <v:fill type="solid"/>
              </v:shape>
            </v:group>
            <v:group style="position:absolute;left:5787;top:4697;width:10;height:20" coordorigin="5787,4697" coordsize="10,20">
              <v:shape style="position:absolute;left:5787;top:4697;width:10;height:20" coordorigin="5787,4697" coordsize="10,20" path="m5787,4717l5797,4717,5797,4697,5787,4697,5787,4717xe" filled="true" fillcolor="#000000" stroked="false">
                <v:path arrowok="t"/>
                <v:fill type="solid"/>
              </v:shape>
            </v:group>
            <v:group style="position:absolute;left:5787;top:4717;width:10;height:20" coordorigin="5787,4717" coordsize="10,20">
              <v:shape style="position:absolute;left:5787;top:4717;width:10;height:20" coordorigin="5787,4717" coordsize="10,20" path="m5787,4736l5797,4736,5797,4717,5787,4717,5787,4736xe" filled="true" fillcolor="#000000" stroked="false">
                <v:path arrowok="t"/>
                <v:fill type="solid"/>
              </v:shape>
            </v:group>
            <v:group style="position:absolute;left:5787;top:4736;width:10;height:20" coordorigin="5787,4736" coordsize="10,20">
              <v:shape style="position:absolute;left:5787;top:4736;width:10;height:20" coordorigin="5787,4736" coordsize="10,20" path="m5787,4755l5797,4755,5797,4736,5787,4736,5787,4755xe" filled="true" fillcolor="#000000" stroked="false">
                <v:path arrowok="t"/>
                <v:fill type="solid"/>
              </v:shape>
            </v:group>
            <v:group style="position:absolute;left:5787;top:4755;width:10;height:20" coordorigin="5787,4755" coordsize="10,20">
              <v:shape style="position:absolute;left:5787;top:4755;width:10;height:20" coordorigin="5787,4755" coordsize="10,20" path="m5787,4774l5797,4774,5797,4755,5787,4755,5787,4774xe" filled="true" fillcolor="#000000" stroked="false">
                <v:path arrowok="t"/>
                <v:fill type="solid"/>
              </v:shape>
            </v:group>
            <v:group style="position:absolute;left:5787;top:4780;width:10;height:2" coordorigin="5787,4780" coordsize="10,2">
              <v:shape style="position:absolute;left:5787;top:4780;width:10;height:2" coordorigin="5787,4780" coordsize="10,0" path="m5787,4780l5797,4780e" filled="false" stroked="true" strokeweight=".599980pt" strokecolor="#000000">
                <v:path arrowok="t"/>
              </v:shape>
            </v:group>
            <v:group style="position:absolute;left:6731;top:4082;width:10;height:20" coordorigin="6731,4082" coordsize="10,20">
              <v:shape style="position:absolute;left:6731;top:4082;width:10;height:20" coordorigin="6731,4082" coordsize="10,20" path="m6731,4102l6741,4102,6741,4082,6731,4082,6731,4102xe" filled="true" fillcolor="#000000" stroked="false">
                <v:path arrowok="t"/>
                <v:fill type="solid"/>
              </v:shape>
            </v:group>
            <v:group style="position:absolute;left:6731;top:4102;width:10;height:20" coordorigin="6731,4102" coordsize="10,20">
              <v:shape style="position:absolute;left:6731;top:4102;width:10;height:20" coordorigin="6731,4102" coordsize="10,20" path="m6731,4121l6741,4121,6741,4102,6731,4102,6731,4121xe" filled="true" fillcolor="#000000" stroked="false">
                <v:path arrowok="t"/>
                <v:fill type="solid"/>
              </v:shape>
            </v:group>
            <v:group style="position:absolute;left:6731;top:4121;width:10;height:20" coordorigin="6731,4121" coordsize="10,20">
              <v:shape style="position:absolute;left:6731;top:4121;width:10;height:20" coordorigin="6731,4121" coordsize="10,20" path="m6731,4141l6741,4141,6741,4121,6731,4121,6731,4141xe" filled="true" fillcolor="#000000" stroked="false">
                <v:path arrowok="t"/>
                <v:fill type="solid"/>
              </v:shape>
            </v:group>
            <v:group style="position:absolute;left:6731;top:4141;width:10;height:20" coordorigin="6731,4141" coordsize="10,20">
              <v:shape style="position:absolute;left:6731;top:4141;width:10;height:20" coordorigin="6731,4141" coordsize="10,20" path="m6731,4160l6741,4160,6741,4141,6731,4141,6731,4160xe" filled="true" fillcolor="#000000" stroked="false">
                <v:path arrowok="t"/>
                <v:fill type="solid"/>
              </v:shape>
            </v:group>
            <v:group style="position:absolute;left:6731;top:4160;width:10;height:20" coordorigin="6731,4160" coordsize="10,20">
              <v:shape style="position:absolute;left:6731;top:4160;width:10;height:20" coordorigin="6731,4160" coordsize="10,20" path="m6731,4179l6741,4179,6741,4160,6731,4160,6731,4179xe" filled="true" fillcolor="#000000" stroked="false">
                <v:path arrowok="t"/>
                <v:fill type="solid"/>
              </v:shape>
            </v:group>
            <v:group style="position:absolute;left:6731;top:4179;width:10;height:20" coordorigin="6731,4179" coordsize="10,20">
              <v:shape style="position:absolute;left:6731;top:4179;width:10;height:20" coordorigin="6731,4179" coordsize="10,20" path="m6731,4198l6741,4198,6741,4179,6731,4179,6731,4198xe" filled="true" fillcolor="#000000" stroked="false">
                <v:path arrowok="t"/>
                <v:fill type="solid"/>
              </v:shape>
            </v:group>
            <v:group style="position:absolute;left:6731;top:4198;width:10;height:20" coordorigin="6731,4198" coordsize="10,20">
              <v:shape style="position:absolute;left:6731;top:4198;width:10;height:20" coordorigin="6731,4198" coordsize="10,20" path="m6731,4217l6741,4217,6741,4198,6731,4198,6731,4217xe" filled="true" fillcolor="#000000" stroked="false">
                <v:path arrowok="t"/>
                <v:fill type="solid"/>
              </v:shape>
            </v:group>
            <v:group style="position:absolute;left:6731;top:4217;width:10;height:20" coordorigin="6731,4217" coordsize="10,20">
              <v:shape style="position:absolute;left:6731;top:4217;width:10;height:20" coordorigin="6731,4217" coordsize="10,20" path="m6731,4237l6741,4237,6741,4217,6731,4217,6731,4237xe" filled="true" fillcolor="#000000" stroked="false">
                <v:path arrowok="t"/>
                <v:fill type="solid"/>
              </v:shape>
            </v:group>
            <v:group style="position:absolute;left:6731;top:4237;width:10;height:20" coordorigin="6731,4237" coordsize="10,20">
              <v:shape style="position:absolute;left:6731;top:4237;width:10;height:20" coordorigin="6731,4237" coordsize="10,20" path="m6731,4256l6741,4256,6741,4237,6731,4237,6731,4256xe" filled="true" fillcolor="#000000" stroked="false">
                <v:path arrowok="t"/>
                <v:fill type="solid"/>
              </v:shape>
            </v:group>
            <v:group style="position:absolute;left:6731;top:4256;width:10;height:20" coordorigin="6731,4256" coordsize="10,20">
              <v:shape style="position:absolute;left:6731;top:4256;width:10;height:20" coordorigin="6731,4256" coordsize="10,20" path="m6731,4275l6741,4275,6741,4256,6731,4256,6731,4275xe" filled="true" fillcolor="#000000" stroked="false">
                <v:path arrowok="t"/>
                <v:fill type="solid"/>
              </v:shape>
            </v:group>
            <v:group style="position:absolute;left:6731;top:4275;width:10;height:20" coordorigin="6731,4275" coordsize="10,20">
              <v:shape style="position:absolute;left:6731;top:4275;width:10;height:20" coordorigin="6731,4275" coordsize="10,20" path="m6731,4294l6741,4294,6741,4275,6731,4275,6731,4294xe" filled="true" fillcolor="#000000" stroked="false">
                <v:path arrowok="t"/>
                <v:fill type="solid"/>
              </v:shape>
            </v:group>
            <v:group style="position:absolute;left:6731;top:4294;width:10;height:20" coordorigin="6731,4294" coordsize="10,20">
              <v:shape style="position:absolute;left:6731;top:4294;width:10;height:20" coordorigin="6731,4294" coordsize="10,20" path="m6731,4313l6741,4313,6741,4294,6731,4294,6731,4313xe" filled="true" fillcolor="#000000" stroked="false">
                <v:path arrowok="t"/>
                <v:fill type="solid"/>
              </v:shape>
            </v:group>
            <v:group style="position:absolute;left:6731;top:4313;width:10;height:20" coordorigin="6731,4313" coordsize="10,20">
              <v:shape style="position:absolute;left:6731;top:4313;width:10;height:20" coordorigin="6731,4313" coordsize="10,20" path="m6731,4333l6741,4333,6741,4313,6731,4313,6731,4333xe" filled="true" fillcolor="#000000" stroked="false">
                <v:path arrowok="t"/>
                <v:fill type="solid"/>
              </v:shape>
            </v:group>
            <v:group style="position:absolute;left:6731;top:4333;width:10;height:20" coordorigin="6731,4333" coordsize="10,20">
              <v:shape style="position:absolute;left:6731;top:4333;width:10;height:20" coordorigin="6731,4333" coordsize="10,20" path="m6731,4352l6741,4352,6741,4333,6731,4333,6731,4352xe" filled="true" fillcolor="#000000" stroked="false">
                <v:path arrowok="t"/>
                <v:fill type="solid"/>
              </v:shape>
            </v:group>
            <v:group style="position:absolute;left:6731;top:4352;width:10;height:20" coordorigin="6731,4352" coordsize="10,20">
              <v:shape style="position:absolute;left:6731;top:4352;width:10;height:20" coordorigin="6731,4352" coordsize="10,20" path="m6731,4371l6741,4371,6741,4352,6731,4352,6731,4371xe" filled="true" fillcolor="#000000" stroked="false">
                <v:path arrowok="t"/>
                <v:fill type="solid"/>
              </v:shape>
            </v:group>
            <v:group style="position:absolute;left:6731;top:4371;width:10;height:20" coordorigin="6731,4371" coordsize="10,20">
              <v:shape style="position:absolute;left:6731;top:4371;width:10;height:20" coordorigin="6731,4371" coordsize="10,20" path="m6731,4390l6741,4390,6741,4371,6731,4371,6731,4390xe" filled="true" fillcolor="#000000" stroked="false">
                <v:path arrowok="t"/>
                <v:fill type="solid"/>
              </v:shape>
            </v:group>
            <v:group style="position:absolute;left:6731;top:4390;width:10;height:20" coordorigin="6731,4390" coordsize="10,20">
              <v:shape style="position:absolute;left:6731;top:4390;width:10;height:20" coordorigin="6731,4390" coordsize="10,20" path="m6731,4409l6741,4409,6741,4390,6731,4390,6731,4409xe" filled="true" fillcolor="#000000" stroked="false">
                <v:path arrowok="t"/>
                <v:fill type="solid"/>
              </v:shape>
            </v:group>
            <v:group style="position:absolute;left:6731;top:4409;width:10;height:20" coordorigin="6731,4409" coordsize="10,20">
              <v:shape style="position:absolute;left:6731;top:4409;width:10;height:20" coordorigin="6731,4409" coordsize="10,20" path="m6731,4429l6741,4429,6741,4409,6731,4409,6731,4429xe" filled="true" fillcolor="#000000" stroked="false">
                <v:path arrowok="t"/>
                <v:fill type="solid"/>
              </v:shape>
            </v:group>
            <v:group style="position:absolute;left:6731;top:4429;width:10;height:20" coordorigin="6731,4429" coordsize="10,20">
              <v:shape style="position:absolute;left:6731;top:4429;width:10;height:20" coordorigin="6731,4429" coordsize="10,20" path="m6731,4448l6741,4448,6741,4429,6731,4429,6731,4448xe" filled="true" fillcolor="#000000" stroked="false">
                <v:path arrowok="t"/>
                <v:fill type="solid"/>
              </v:shape>
            </v:group>
            <v:group style="position:absolute;left:6731;top:4448;width:10;height:20" coordorigin="6731,4448" coordsize="10,20">
              <v:shape style="position:absolute;left:6731;top:4448;width:10;height:20" coordorigin="6731,4448" coordsize="10,20" path="m6731,4467l6741,4467,6741,4448,6731,4448,6731,4467xe" filled="true" fillcolor="#000000" stroked="false">
                <v:path arrowok="t"/>
                <v:fill type="solid"/>
              </v:shape>
            </v:group>
            <v:group style="position:absolute;left:6731;top:4467;width:10;height:20" coordorigin="6731,4467" coordsize="10,20">
              <v:shape style="position:absolute;left:6731;top:4467;width:10;height:20" coordorigin="6731,4467" coordsize="10,20" path="m6731,4486l6741,4486,6741,4467,6731,4467,6731,4486xe" filled="true" fillcolor="#000000" stroked="false">
                <v:path arrowok="t"/>
                <v:fill type="solid"/>
              </v:shape>
            </v:group>
            <v:group style="position:absolute;left:6731;top:4486;width:10;height:20" coordorigin="6731,4486" coordsize="10,20">
              <v:shape style="position:absolute;left:6731;top:4486;width:10;height:20" coordorigin="6731,4486" coordsize="10,20" path="m6731,4505l6741,4505,6741,4486,6731,4486,6731,4505xe" filled="true" fillcolor="#000000" stroked="false">
                <v:path arrowok="t"/>
                <v:fill type="solid"/>
              </v:shape>
            </v:group>
            <v:group style="position:absolute;left:6731;top:4505;width:10;height:20" coordorigin="6731,4505" coordsize="10,20">
              <v:shape style="position:absolute;left:6731;top:4505;width:10;height:20" coordorigin="6731,4505" coordsize="10,20" path="m6731,4525l6741,4525,6741,4505,6731,4505,6731,4525xe" filled="true" fillcolor="#000000" stroked="false">
                <v:path arrowok="t"/>
                <v:fill type="solid"/>
              </v:shape>
            </v:group>
            <v:group style="position:absolute;left:6731;top:4525;width:10;height:20" coordorigin="6731,4525" coordsize="10,20">
              <v:shape style="position:absolute;left:6731;top:4525;width:10;height:20" coordorigin="6731,4525" coordsize="10,20" path="m6731,4544l6741,4544,6741,4525,6731,4525,6731,4544xe" filled="true" fillcolor="#000000" stroked="false">
                <v:path arrowok="t"/>
                <v:fill type="solid"/>
              </v:shape>
            </v:group>
            <v:group style="position:absolute;left:6731;top:4544;width:10;height:20" coordorigin="6731,4544" coordsize="10,20">
              <v:shape style="position:absolute;left:6731;top:4544;width:10;height:20" coordorigin="6731,4544" coordsize="10,20" path="m6731,4563l6741,4563,6741,4544,6731,4544,6731,4563xe" filled="true" fillcolor="#000000" stroked="false">
                <v:path arrowok="t"/>
                <v:fill type="solid"/>
              </v:shape>
            </v:group>
            <v:group style="position:absolute;left:6731;top:4563;width:10;height:20" coordorigin="6731,4563" coordsize="10,20">
              <v:shape style="position:absolute;left:6731;top:4563;width:10;height:20" coordorigin="6731,4563" coordsize="10,20" path="m6731,4582l6741,4582,6741,4563,6731,4563,6731,4582xe" filled="true" fillcolor="#000000" stroked="false">
                <v:path arrowok="t"/>
                <v:fill type="solid"/>
              </v:shape>
            </v:group>
            <v:group style="position:absolute;left:6731;top:4582;width:10;height:20" coordorigin="6731,4582" coordsize="10,20">
              <v:shape style="position:absolute;left:6731;top:4582;width:10;height:20" coordorigin="6731,4582" coordsize="10,20" path="m6731,4601l6741,4601,6741,4582,6731,4582,6731,4601xe" filled="true" fillcolor="#000000" stroked="false">
                <v:path arrowok="t"/>
                <v:fill type="solid"/>
              </v:shape>
            </v:group>
            <v:group style="position:absolute;left:6731;top:4601;width:10;height:20" coordorigin="6731,4601" coordsize="10,20">
              <v:shape style="position:absolute;left:6731;top:4601;width:10;height:20" coordorigin="6731,4601" coordsize="10,20" path="m6731,4621l6741,4621,6741,4601,6731,4601,6731,4621xe" filled="true" fillcolor="#000000" stroked="false">
                <v:path arrowok="t"/>
                <v:fill type="solid"/>
              </v:shape>
            </v:group>
            <v:group style="position:absolute;left:6731;top:4621;width:10;height:20" coordorigin="6731,4621" coordsize="10,20">
              <v:shape style="position:absolute;left:6731;top:4621;width:10;height:20" coordorigin="6731,4621" coordsize="10,20" path="m6731,4640l6741,4640,6741,4621,6731,4621,6731,4640xe" filled="true" fillcolor="#000000" stroked="false">
                <v:path arrowok="t"/>
                <v:fill type="solid"/>
              </v:shape>
            </v:group>
            <v:group style="position:absolute;left:6731;top:4640;width:10;height:20" coordorigin="6731,4640" coordsize="10,20">
              <v:shape style="position:absolute;left:6731;top:4640;width:10;height:20" coordorigin="6731,4640" coordsize="10,20" path="m6731,4659l6741,4659,6741,4640,6731,4640,6731,4659xe" filled="true" fillcolor="#000000" stroked="false">
                <v:path arrowok="t"/>
                <v:fill type="solid"/>
              </v:shape>
            </v:group>
            <v:group style="position:absolute;left:6731;top:4659;width:10;height:20" coordorigin="6731,4659" coordsize="10,20">
              <v:shape style="position:absolute;left:6731;top:4659;width:10;height:20" coordorigin="6731,4659" coordsize="10,20" path="m6731,4678l6741,4678,6741,4659,6731,4659,6731,4678xe" filled="true" fillcolor="#000000" stroked="false">
                <v:path arrowok="t"/>
                <v:fill type="solid"/>
              </v:shape>
            </v:group>
            <v:group style="position:absolute;left:6731;top:4678;width:10;height:20" coordorigin="6731,4678" coordsize="10,20">
              <v:shape style="position:absolute;left:6731;top:4678;width:10;height:20" coordorigin="6731,4678" coordsize="10,20" path="m6731,4697l6741,4697,6741,4678,6731,4678,6731,4697xe" filled="true" fillcolor="#000000" stroked="false">
                <v:path arrowok="t"/>
                <v:fill type="solid"/>
              </v:shape>
            </v:group>
            <v:group style="position:absolute;left:6731;top:4697;width:10;height:20" coordorigin="6731,4697" coordsize="10,20">
              <v:shape style="position:absolute;left:6731;top:4697;width:10;height:20" coordorigin="6731,4697" coordsize="10,20" path="m6731,4717l6741,4717,6741,4697,6731,4697,6731,4717xe" filled="true" fillcolor="#000000" stroked="false">
                <v:path arrowok="t"/>
                <v:fill type="solid"/>
              </v:shape>
            </v:group>
            <v:group style="position:absolute;left:6731;top:4717;width:10;height:20" coordorigin="6731,4717" coordsize="10,20">
              <v:shape style="position:absolute;left:6731;top:4717;width:10;height:20" coordorigin="6731,4717" coordsize="10,20" path="m6731,4736l6741,4736,6741,4717,6731,4717,6731,4736xe" filled="true" fillcolor="#000000" stroked="false">
                <v:path arrowok="t"/>
                <v:fill type="solid"/>
              </v:shape>
            </v:group>
            <v:group style="position:absolute;left:6731;top:4736;width:10;height:20" coordorigin="6731,4736" coordsize="10,20">
              <v:shape style="position:absolute;left:6731;top:4736;width:10;height:20" coordorigin="6731,4736" coordsize="10,20" path="m6731,4755l6741,4755,6741,4736,6731,4736,6731,4755xe" filled="true" fillcolor="#000000" stroked="false">
                <v:path arrowok="t"/>
                <v:fill type="solid"/>
              </v:shape>
            </v:group>
            <v:group style="position:absolute;left:6731;top:4755;width:10;height:20" coordorigin="6731,4755" coordsize="10,20">
              <v:shape style="position:absolute;left:6731;top:4755;width:10;height:20" coordorigin="6731,4755" coordsize="10,20" path="m6731,4774l6741,4774,6741,4755,6731,4755,6731,4774xe" filled="true" fillcolor="#000000" stroked="false">
                <v:path arrowok="t"/>
                <v:fill type="solid"/>
              </v:shape>
            </v:group>
            <v:group style="position:absolute;left:6731;top:4780;width:10;height:2" coordorigin="6731,4780" coordsize="10,2">
              <v:shape style="position:absolute;left:6731;top:4780;width:10;height:2" coordorigin="6731,4780" coordsize="10,0" path="m6731,4780l6741,4780e" filled="false" stroked="true" strokeweight=".599980pt" strokecolor="#000000">
                <v:path arrowok="t"/>
              </v:shape>
            </v:group>
            <v:group style="position:absolute;left:7866;top:4082;width:10;height:20" coordorigin="7866,4082" coordsize="10,20">
              <v:shape style="position:absolute;left:7866;top:4082;width:10;height:20" coordorigin="7866,4082" coordsize="10,20" path="m7866,4102l7876,4102,7876,4082,7866,4082,7866,4102xe" filled="true" fillcolor="#000000" stroked="false">
                <v:path arrowok="t"/>
                <v:fill type="solid"/>
              </v:shape>
            </v:group>
            <v:group style="position:absolute;left:7866;top:4102;width:10;height:20" coordorigin="7866,4102" coordsize="10,20">
              <v:shape style="position:absolute;left:7866;top:4102;width:10;height:20" coordorigin="7866,4102" coordsize="10,20" path="m7866,4121l7876,4121,7876,4102,7866,4102,7866,4121xe" filled="true" fillcolor="#000000" stroked="false">
                <v:path arrowok="t"/>
                <v:fill type="solid"/>
              </v:shape>
            </v:group>
            <v:group style="position:absolute;left:7866;top:4121;width:10;height:20" coordorigin="7866,4121" coordsize="10,20">
              <v:shape style="position:absolute;left:7866;top:4121;width:10;height:20" coordorigin="7866,4121" coordsize="10,20" path="m7866,4141l7876,4141,7876,4121,7866,4121,7866,4141xe" filled="true" fillcolor="#000000" stroked="false">
                <v:path arrowok="t"/>
                <v:fill type="solid"/>
              </v:shape>
            </v:group>
            <v:group style="position:absolute;left:7866;top:4141;width:10;height:20" coordorigin="7866,4141" coordsize="10,20">
              <v:shape style="position:absolute;left:7866;top:4141;width:10;height:20" coordorigin="7866,4141" coordsize="10,20" path="m7866,4160l7876,4160,7876,4141,7866,4141,7866,4160xe" filled="true" fillcolor="#000000" stroked="false">
                <v:path arrowok="t"/>
                <v:fill type="solid"/>
              </v:shape>
            </v:group>
            <v:group style="position:absolute;left:7866;top:4160;width:10;height:20" coordorigin="7866,4160" coordsize="10,20">
              <v:shape style="position:absolute;left:7866;top:4160;width:10;height:20" coordorigin="7866,4160" coordsize="10,20" path="m7866,4179l7876,4179,7876,4160,7866,4160,7866,4179xe" filled="true" fillcolor="#000000" stroked="false">
                <v:path arrowok="t"/>
                <v:fill type="solid"/>
              </v:shape>
            </v:group>
            <v:group style="position:absolute;left:7866;top:4179;width:10;height:20" coordorigin="7866,4179" coordsize="10,20">
              <v:shape style="position:absolute;left:7866;top:4179;width:10;height:20" coordorigin="7866,4179" coordsize="10,20" path="m7866,4198l7876,4198,7876,4179,7866,4179,7866,4198xe" filled="true" fillcolor="#000000" stroked="false">
                <v:path arrowok="t"/>
                <v:fill type="solid"/>
              </v:shape>
            </v:group>
            <v:group style="position:absolute;left:7866;top:4198;width:10;height:20" coordorigin="7866,4198" coordsize="10,20">
              <v:shape style="position:absolute;left:7866;top:4198;width:10;height:20" coordorigin="7866,4198" coordsize="10,20" path="m7866,4217l7876,4217,7876,4198,7866,4198,7866,4217xe" filled="true" fillcolor="#000000" stroked="false">
                <v:path arrowok="t"/>
                <v:fill type="solid"/>
              </v:shape>
            </v:group>
            <v:group style="position:absolute;left:7866;top:4217;width:10;height:20" coordorigin="7866,4217" coordsize="10,20">
              <v:shape style="position:absolute;left:7866;top:4217;width:10;height:20" coordorigin="7866,4217" coordsize="10,20" path="m7866,4237l7876,4237,7876,4217,7866,4217,7866,4237xe" filled="true" fillcolor="#000000" stroked="false">
                <v:path arrowok="t"/>
                <v:fill type="solid"/>
              </v:shape>
            </v:group>
            <v:group style="position:absolute;left:7866;top:4237;width:10;height:20" coordorigin="7866,4237" coordsize="10,20">
              <v:shape style="position:absolute;left:7866;top:4237;width:10;height:20" coordorigin="7866,4237" coordsize="10,20" path="m7866,4256l7876,4256,7876,4237,7866,4237,7866,4256xe" filled="true" fillcolor="#000000" stroked="false">
                <v:path arrowok="t"/>
                <v:fill type="solid"/>
              </v:shape>
            </v:group>
            <v:group style="position:absolute;left:7866;top:4256;width:10;height:20" coordorigin="7866,4256" coordsize="10,20">
              <v:shape style="position:absolute;left:7866;top:4256;width:10;height:20" coordorigin="7866,4256" coordsize="10,20" path="m7866,4275l7876,4275,7876,4256,7866,4256,7866,4275xe" filled="true" fillcolor="#000000" stroked="false">
                <v:path arrowok="t"/>
                <v:fill type="solid"/>
              </v:shape>
            </v:group>
            <v:group style="position:absolute;left:7866;top:4275;width:10;height:20" coordorigin="7866,4275" coordsize="10,20">
              <v:shape style="position:absolute;left:7866;top:4275;width:10;height:20" coordorigin="7866,4275" coordsize="10,20" path="m7866,4294l7876,4294,7876,4275,7866,4275,7866,4294xe" filled="true" fillcolor="#000000" stroked="false">
                <v:path arrowok="t"/>
                <v:fill type="solid"/>
              </v:shape>
            </v:group>
            <v:group style="position:absolute;left:7866;top:4294;width:10;height:20" coordorigin="7866,4294" coordsize="10,20">
              <v:shape style="position:absolute;left:7866;top:4294;width:10;height:20" coordorigin="7866,4294" coordsize="10,20" path="m7866,4313l7876,4313,7876,4294,7866,4294,7866,4313xe" filled="true" fillcolor="#000000" stroked="false">
                <v:path arrowok="t"/>
                <v:fill type="solid"/>
              </v:shape>
            </v:group>
            <v:group style="position:absolute;left:7866;top:4313;width:10;height:20" coordorigin="7866,4313" coordsize="10,20">
              <v:shape style="position:absolute;left:7866;top:4313;width:10;height:20" coordorigin="7866,4313" coordsize="10,20" path="m7866,4333l7876,4333,7876,4313,7866,4313,7866,4333xe" filled="true" fillcolor="#000000" stroked="false">
                <v:path arrowok="t"/>
                <v:fill type="solid"/>
              </v:shape>
            </v:group>
            <v:group style="position:absolute;left:7866;top:4333;width:10;height:20" coordorigin="7866,4333" coordsize="10,20">
              <v:shape style="position:absolute;left:7866;top:4333;width:10;height:20" coordorigin="7866,4333" coordsize="10,20" path="m7866,4352l7876,4352,7876,4333,7866,4333,7866,4352xe" filled="true" fillcolor="#000000" stroked="false">
                <v:path arrowok="t"/>
                <v:fill type="solid"/>
              </v:shape>
            </v:group>
            <v:group style="position:absolute;left:7866;top:4352;width:10;height:20" coordorigin="7866,4352" coordsize="10,20">
              <v:shape style="position:absolute;left:7866;top:4352;width:10;height:20" coordorigin="7866,4352" coordsize="10,20" path="m7866,4371l7876,4371,7876,4352,7866,4352,7866,4371xe" filled="true" fillcolor="#000000" stroked="false">
                <v:path arrowok="t"/>
                <v:fill type="solid"/>
              </v:shape>
            </v:group>
            <v:group style="position:absolute;left:7866;top:4371;width:10;height:20" coordorigin="7866,4371" coordsize="10,20">
              <v:shape style="position:absolute;left:7866;top:4371;width:10;height:20" coordorigin="7866,4371" coordsize="10,20" path="m7866,4390l7876,4390,7876,4371,7866,4371,7866,4390xe" filled="true" fillcolor="#000000" stroked="false">
                <v:path arrowok="t"/>
                <v:fill type="solid"/>
              </v:shape>
            </v:group>
            <v:group style="position:absolute;left:7866;top:4390;width:10;height:20" coordorigin="7866,4390" coordsize="10,20">
              <v:shape style="position:absolute;left:7866;top:4390;width:10;height:20" coordorigin="7866,4390" coordsize="10,20" path="m7866,4409l7876,4409,7876,4390,7866,4390,7866,4409xe" filled="true" fillcolor="#000000" stroked="false">
                <v:path arrowok="t"/>
                <v:fill type="solid"/>
              </v:shape>
            </v:group>
            <v:group style="position:absolute;left:7866;top:4409;width:10;height:20" coordorigin="7866,4409" coordsize="10,20">
              <v:shape style="position:absolute;left:7866;top:4409;width:10;height:20" coordorigin="7866,4409" coordsize="10,20" path="m7866,4429l7876,4429,7876,4409,7866,4409,7866,4429xe" filled="true" fillcolor="#000000" stroked="false">
                <v:path arrowok="t"/>
                <v:fill type="solid"/>
              </v:shape>
            </v:group>
            <v:group style="position:absolute;left:7866;top:4429;width:10;height:20" coordorigin="7866,4429" coordsize="10,20">
              <v:shape style="position:absolute;left:7866;top:4429;width:10;height:20" coordorigin="7866,4429" coordsize="10,20" path="m7866,4448l7876,4448,7876,4429,7866,4429,7866,4448xe" filled="true" fillcolor="#000000" stroked="false">
                <v:path arrowok="t"/>
                <v:fill type="solid"/>
              </v:shape>
            </v:group>
            <v:group style="position:absolute;left:7866;top:4448;width:10;height:20" coordorigin="7866,4448" coordsize="10,20">
              <v:shape style="position:absolute;left:7866;top:4448;width:10;height:20" coordorigin="7866,4448" coordsize="10,20" path="m7866,4467l7876,4467,7876,4448,7866,4448,7866,4467xe" filled="true" fillcolor="#000000" stroked="false">
                <v:path arrowok="t"/>
                <v:fill type="solid"/>
              </v:shape>
            </v:group>
            <v:group style="position:absolute;left:7866;top:4467;width:10;height:20" coordorigin="7866,4467" coordsize="10,20">
              <v:shape style="position:absolute;left:7866;top:4467;width:10;height:20" coordorigin="7866,4467" coordsize="10,20" path="m7866,4486l7876,4486,7876,4467,7866,4467,7866,4486xe" filled="true" fillcolor="#000000" stroked="false">
                <v:path arrowok="t"/>
                <v:fill type="solid"/>
              </v:shape>
            </v:group>
            <v:group style="position:absolute;left:7866;top:4486;width:10;height:20" coordorigin="7866,4486" coordsize="10,20">
              <v:shape style="position:absolute;left:7866;top:4486;width:10;height:20" coordorigin="7866,4486" coordsize="10,20" path="m7866,4505l7876,4505,7876,4486,7866,4486,7866,4505xe" filled="true" fillcolor="#000000" stroked="false">
                <v:path arrowok="t"/>
                <v:fill type="solid"/>
              </v:shape>
            </v:group>
            <v:group style="position:absolute;left:7866;top:4505;width:10;height:20" coordorigin="7866,4505" coordsize="10,20">
              <v:shape style="position:absolute;left:7866;top:4505;width:10;height:20" coordorigin="7866,4505" coordsize="10,20" path="m7866,4525l7876,4525,7876,4505,7866,4505,7866,4525xe" filled="true" fillcolor="#000000" stroked="false">
                <v:path arrowok="t"/>
                <v:fill type="solid"/>
              </v:shape>
            </v:group>
            <v:group style="position:absolute;left:7866;top:4525;width:10;height:20" coordorigin="7866,4525" coordsize="10,20">
              <v:shape style="position:absolute;left:7866;top:4525;width:10;height:20" coordorigin="7866,4525" coordsize="10,20" path="m7866,4544l7876,4544,7876,4525,7866,4525,7866,4544xe" filled="true" fillcolor="#000000" stroked="false">
                <v:path arrowok="t"/>
                <v:fill type="solid"/>
              </v:shape>
            </v:group>
            <v:group style="position:absolute;left:7866;top:4544;width:10;height:20" coordorigin="7866,4544" coordsize="10,20">
              <v:shape style="position:absolute;left:7866;top:4544;width:10;height:20" coordorigin="7866,4544" coordsize="10,20" path="m7866,4563l7876,4563,7876,4544,7866,4544,7866,4563xe" filled="true" fillcolor="#000000" stroked="false">
                <v:path arrowok="t"/>
                <v:fill type="solid"/>
              </v:shape>
            </v:group>
            <v:group style="position:absolute;left:7866;top:4563;width:10;height:20" coordorigin="7866,4563" coordsize="10,20">
              <v:shape style="position:absolute;left:7866;top:4563;width:10;height:20" coordorigin="7866,4563" coordsize="10,20" path="m7866,4582l7876,4582,7876,4563,7866,4563,7866,4582xe" filled="true" fillcolor="#000000" stroked="false">
                <v:path arrowok="t"/>
                <v:fill type="solid"/>
              </v:shape>
            </v:group>
            <v:group style="position:absolute;left:7866;top:4582;width:10;height:20" coordorigin="7866,4582" coordsize="10,20">
              <v:shape style="position:absolute;left:7866;top:4582;width:10;height:20" coordorigin="7866,4582" coordsize="10,20" path="m7866,4601l7876,4601,7876,4582,7866,4582,7866,4601xe" filled="true" fillcolor="#000000" stroked="false">
                <v:path arrowok="t"/>
                <v:fill type="solid"/>
              </v:shape>
            </v:group>
            <v:group style="position:absolute;left:7866;top:4601;width:10;height:20" coordorigin="7866,4601" coordsize="10,20">
              <v:shape style="position:absolute;left:7866;top:4601;width:10;height:20" coordorigin="7866,4601" coordsize="10,20" path="m7866,4621l7876,4621,7876,4601,7866,4601,7866,4621xe" filled="true" fillcolor="#000000" stroked="false">
                <v:path arrowok="t"/>
                <v:fill type="solid"/>
              </v:shape>
            </v:group>
            <v:group style="position:absolute;left:7866;top:4621;width:10;height:20" coordorigin="7866,4621" coordsize="10,20">
              <v:shape style="position:absolute;left:7866;top:4621;width:10;height:20" coordorigin="7866,4621" coordsize="10,20" path="m7866,4640l7876,4640,7876,4621,7866,4621,7866,4640xe" filled="true" fillcolor="#000000" stroked="false">
                <v:path arrowok="t"/>
                <v:fill type="solid"/>
              </v:shape>
            </v:group>
            <v:group style="position:absolute;left:7866;top:4640;width:10;height:20" coordorigin="7866,4640" coordsize="10,20">
              <v:shape style="position:absolute;left:7866;top:4640;width:10;height:20" coordorigin="7866,4640" coordsize="10,20" path="m7866,4659l7876,4659,7876,4640,7866,4640,7866,4659xe" filled="true" fillcolor="#000000" stroked="false">
                <v:path arrowok="t"/>
                <v:fill type="solid"/>
              </v:shape>
            </v:group>
            <v:group style="position:absolute;left:7866;top:4659;width:10;height:20" coordorigin="7866,4659" coordsize="10,20">
              <v:shape style="position:absolute;left:7866;top:4659;width:10;height:20" coordorigin="7866,4659" coordsize="10,20" path="m7866,4678l7876,4678,7876,4659,7866,4659,7866,4678xe" filled="true" fillcolor="#000000" stroked="false">
                <v:path arrowok="t"/>
                <v:fill type="solid"/>
              </v:shape>
            </v:group>
            <v:group style="position:absolute;left:7866;top:4678;width:10;height:20" coordorigin="7866,4678" coordsize="10,20">
              <v:shape style="position:absolute;left:7866;top:4678;width:10;height:20" coordorigin="7866,4678" coordsize="10,20" path="m7866,4697l7876,4697,7876,4678,7866,4678,7866,4697xe" filled="true" fillcolor="#000000" stroked="false">
                <v:path arrowok="t"/>
                <v:fill type="solid"/>
              </v:shape>
            </v:group>
            <v:group style="position:absolute;left:7866;top:4697;width:10;height:20" coordorigin="7866,4697" coordsize="10,20">
              <v:shape style="position:absolute;left:7866;top:4697;width:10;height:20" coordorigin="7866,4697" coordsize="10,20" path="m7866,4717l7876,4717,7876,4697,7866,4697,7866,4717xe" filled="true" fillcolor="#000000" stroked="false">
                <v:path arrowok="t"/>
                <v:fill type="solid"/>
              </v:shape>
            </v:group>
            <v:group style="position:absolute;left:7866;top:4717;width:10;height:20" coordorigin="7866,4717" coordsize="10,20">
              <v:shape style="position:absolute;left:7866;top:4717;width:10;height:20" coordorigin="7866,4717" coordsize="10,20" path="m7866,4736l7876,4736,7876,4717,7866,4717,7866,4736xe" filled="true" fillcolor="#000000" stroked="false">
                <v:path arrowok="t"/>
                <v:fill type="solid"/>
              </v:shape>
            </v:group>
            <v:group style="position:absolute;left:7866;top:4736;width:10;height:20" coordorigin="7866,4736" coordsize="10,20">
              <v:shape style="position:absolute;left:7866;top:4736;width:10;height:20" coordorigin="7866,4736" coordsize="10,20" path="m7866,4755l7876,4755,7876,4736,7866,4736,7866,4755xe" filled="true" fillcolor="#000000" stroked="false">
                <v:path arrowok="t"/>
                <v:fill type="solid"/>
              </v:shape>
            </v:group>
            <v:group style="position:absolute;left:7866;top:4755;width:10;height:20" coordorigin="7866,4755" coordsize="10,20">
              <v:shape style="position:absolute;left:7866;top:4755;width:10;height:20" coordorigin="7866,4755" coordsize="10,20" path="m7866,4774l7876,4774,7876,4755,7866,4755,7866,4774xe" filled="true" fillcolor="#000000" stroked="false">
                <v:path arrowok="t"/>
                <v:fill type="solid"/>
              </v:shape>
            </v:group>
            <v:group style="position:absolute;left:7866;top:4780;width:10;height:2" coordorigin="7866,4780" coordsize="10,2">
              <v:shape style="position:absolute;left:7866;top:4780;width:10;height:2" coordorigin="7866,4780" coordsize="10,0" path="m7866,4780l7876,4780e" filled="false" stroked="true" strokeweight=".599980pt" strokecolor="#000000">
                <v:path arrowok="t"/>
              </v:shape>
            </v:group>
            <v:group style="position:absolute;left:8766;top:4082;width:10;height:20" coordorigin="8766,4082" coordsize="10,20">
              <v:shape style="position:absolute;left:8766;top:4082;width:10;height:20" coordorigin="8766,4082" coordsize="10,20" path="m8766,4102l8776,4102,8776,4082,8766,4082,8766,4102xe" filled="true" fillcolor="#000000" stroked="false">
                <v:path arrowok="t"/>
                <v:fill type="solid"/>
              </v:shape>
            </v:group>
            <v:group style="position:absolute;left:8766;top:4102;width:10;height:20" coordorigin="8766,4102" coordsize="10,20">
              <v:shape style="position:absolute;left:8766;top:4102;width:10;height:20" coordorigin="8766,4102" coordsize="10,20" path="m8766,4121l8776,4121,8776,4102,8766,4102,8766,4121xe" filled="true" fillcolor="#000000" stroked="false">
                <v:path arrowok="t"/>
                <v:fill type="solid"/>
              </v:shape>
            </v:group>
            <v:group style="position:absolute;left:8766;top:4121;width:10;height:20" coordorigin="8766,4121" coordsize="10,20">
              <v:shape style="position:absolute;left:8766;top:4121;width:10;height:20" coordorigin="8766,4121" coordsize="10,20" path="m8766,4141l8776,4141,8776,4121,8766,4121,8766,4141xe" filled="true" fillcolor="#000000" stroked="false">
                <v:path arrowok="t"/>
                <v:fill type="solid"/>
              </v:shape>
            </v:group>
            <v:group style="position:absolute;left:8766;top:4141;width:10;height:20" coordorigin="8766,4141" coordsize="10,20">
              <v:shape style="position:absolute;left:8766;top:4141;width:10;height:20" coordorigin="8766,4141" coordsize="10,20" path="m8766,4160l8776,4160,8776,4141,8766,4141,8766,4160xe" filled="true" fillcolor="#000000" stroked="false">
                <v:path arrowok="t"/>
                <v:fill type="solid"/>
              </v:shape>
            </v:group>
            <v:group style="position:absolute;left:8766;top:4160;width:10;height:20" coordorigin="8766,4160" coordsize="10,20">
              <v:shape style="position:absolute;left:8766;top:4160;width:10;height:20" coordorigin="8766,4160" coordsize="10,20" path="m8766,4179l8776,4179,8776,4160,8766,4160,8766,4179xe" filled="true" fillcolor="#000000" stroked="false">
                <v:path arrowok="t"/>
                <v:fill type="solid"/>
              </v:shape>
            </v:group>
            <v:group style="position:absolute;left:8766;top:4179;width:10;height:20" coordorigin="8766,4179" coordsize="10,20">
              <v:shape style="position:absolute;left:8766;top:4179;width:10;height:20" coordorigin="8766,4179" coordsize="10,20" path="m8766,4198l8776,4198,8776,4179,8766,4179,8766,4198xe" filled="true" fillcolor="#000000" stroked="false">
                <v:path arrowok="t"/>
                <v:fill type="solid"/>
              </v:shape>
            </v:group>
            <v:group style="position:absolute;left:8766;top:4198;width:10;height:20" coordorigin="8766,4198" coordsize="10,20">
              <v:shape style="position:absolute;left:8766;top:4198;width:10;height:20" coordorigin="8766,4198" coordsize="10,20" path="m8766,4217l8776,4217,8776,4198,8766,4198,8766,4217xe" filled="true" fillcolor="#000000" stroked="false">
                <v:path arrowok="t"/>
                <v:fill type="solid"/>
              </v:shape>
            </v:group>
            <v:group style="position:absolute;left:8766;top:4217;width:10;height:20" coordorigin="8766,4217" coordsize="10,20">
              <v:shape style="position:absolute;left:8766;top:4217;width:10;height:20" coordorigin="8766,4217" coordsize="10,20" path="m8766,4237l8776,4237,8776,4217,8766,4217,8766,4237xe" filled="true" fillcolor="#000000" stroked="false">
                <v:path arrowok="t"/>
                <v:fill type="solid"/>
              </v:shape>
            </v:group>
            <v:group style="position:absolute;left:8766;top:4237;width:10;height:20" coordorigin="8766,4237" coordsize="10,20">
              <v:shape style="position:absolute;left:8766;top:4237;width:10;height:20" coordorigin="8766,4237" coordsize="10,20" path="m8766,4256l8776,4256,8776,4237,8766,4237,8766,4256xe" filled="true" fillcolor="#000000" stroked="false">
                <v:path arrowok="t"/>
                <v:fill type="solid"/>
              </v:shape>
            </v:group>
            <v:group style="position:absolute;left:8766;top:4256;width:10;height:20" coordorigin="8766,4256" coordsize="10,20">
              <v:shape style="position:absolute;left:8766;top:4256;width:10;height:20" coordorigin="8766,4256" coordsize="10,20" path="m8766,4275l8776,4275,8776,4256,8766,4256,8766,4275xe" filled="true" fillcolor="#000000" stroked="false">
                <v:path arrowok="t"/>
                <v:fill type="solid"/>
              </v:shape>
            </v:group>
            <v:group style="position:absolute;left:8766;top:4275;width:10;height:20" coordorigin="8766,4275" coordsize="10,20">
              <v:shape style="position:absolute;left:8766;top:4275;width:10;height:20" coordorigin="8766,4275" coordsize="10,20" path="m8766,4294l8776,4294,8776,4275,8766,4275,8766,4294xe" filled="true" fillcolor="#000000" stroked="false">
                <v:path arrowok="t"/>
                <v:fill type="solid"/>
              </v:shape>
            </v:group>
            <v:group style="position:absolute;left:8766;top:4294;width:10;height:20" coordorigin="8766,4294" coordsize="10,20">
              <v:shape style="position:absolute;left:8766;top:4294;width:10;height:20" coordorigin="8766,4294" coordsize="10,20" path="m8766,4313l8776,4313,8776,4294,8766,4294,8766,4313xe" filled="true" fillcolor="#000000" stroked="false">
                <v:path arrowok="t"/>
                <v:fill type="solid"/>
              </v:shape>
            </v:group>
            <v:group style="position:absolute;left:8766;top:4313;width:10;height:20" coordorigin="8766,4313" coordsize="10,20">
              <v:shape style="position:absolute;left:8766;top:4313;width:10;height:20" coordorigin="8766,4313" coordsize="10,20" path="m8766,4333l8776,4333,8776,4313,8766,4313,8766,4333xe" filled="true" fillcolor="#000000" stroked="false">
                <v:path arrowok="t"/>
                <v:fill type="solid"/>
              </v:shape>
            </v:group>
            <v:group style="position:absolute;left:8766;top:4333;width:10;height:20" coordorigin="8766,4333" coordsize="10,20">
              <v:shape style="position:absolute;left:8766;top:4333;width:10;height:20" coordorigin="8766,4333" coordsize="10,20" path="m8766,4352l8776,4352,8776,4333,8766,4333,8766,4352xe" filled="true" fillcolor="#000000" stroked="false">
                <v:path arrowok="t"/>
                <v:fill type="solid"/>
              </v:shape>
            </v:group>
            <v:group style="position:absolute;left:8766;top:4352;width:10;height:20" coordorigin="8766,4352" coordsize="10,20">
              <v:shape style="position:absolute;left:8766;top:4352;width:10;height:20" coordorigin="8766,4352" coordsize="10,20" path="m8766,4371l8776,4371,8776,4352,8766,4352,8766,4371xe" filled="true" fillcolor="#000000" stroked="false">
                <v:path arrowok="t"/>
                <v:fill type="solid"/>
              </v:shape>
            </v:group>
            <v:group style="position:absolute;left:8766;top:4371;width:10;height:20" coordorigin="8766,4371" coordsize="10,20">
              <v:shape style="position:absolute;left:8766;top:4371;width:10;height:20" coordorigin="8766,4371" coordsize="10,20" path="m8766,4390l8776,4390,8776,4371,8766,4371,8766,4390xe" filled="true" fillcolor="#000000" stroked="false">
                <v:path arrowok="t"/>
                <v:fill type="solid"/>
              </v:shape>
            </v:group>
            <v:group style="position:absolute;left:8766;top:4390;width:10;height:20" coordorigin="8766,4390" coordsize="10,20">
              <v:shape style="position:absolute;left:8766;top:4390;width:10;height:20" coordorigin="8766,4390" coordsize="10,20" path="m8766,4409l8776,4409,8776,4390,8766,4390,8766,4409xe" filled="true" fillcolor="#000000" stroked="false">
                <v:path arrowok="t"/>
                <v:fill type="solid"/>
              </v:shape>
            </v:group>
            <v:group style="position:absolute;left:8766;top:4409;width:10;height:20" coordorigin="8766,4409" coordsize="10,20">
              <v:shape style="position:absolute;left:8766;top:4409;width:10;height:20" coordorigin="8766,4409" coordsize="10,20" path="m8766,4429l8776,4429,8776,4409,8766,4409,8766,4429xe" filled="true" fillcolor="#000000" stroked="false">
                <v:path arrowok="t"/>
                <v:fill type="solid"/>
              </v:shape>
            </v:group>
            <v:group style="position:absolute;left:8766;top:4429;width:10;height:20" coordorigin="8766,4429" coordsize="10,20">
              <v:shape style="position:absolute;left:8766;top:4429;width:10;height:20" coordorigin="8766,4429" coordsize="10,20" path="m8766,4448l8776,4448,8776,4429,8766,4429,8766,4448xe" filled="true" fillcolor="#000000" stroked="false">
                <v:path arrowok="t"/>
                <v:fill type="solid"/>
              </v:shape>
            </v:group>
            <v:group style="position:absolute;left:8766;top:4448;width:10;height:20" coordorigin="8766,4448" coordsize="10,20">
              <v:shape style="position:absolute;left:8766;top:4448;width:10;height:20" coordorigin="8766,4448" coordsize="10,20" path="m8766,4467l8776,4467,8776,4448,8766,4448,8766,4467xe" filled="true" fillcolor="#000000" stroked="false">
                <v:path arrowok="t"/>
                <v:fill type="solid"/>
              </v:shape>
            </v:group>
            <v:group style="position:absolute;left:8766;top:4467;width:10;height:20" coordorigin="8766,4467" coordsize="10,20">
              <v:shape style="position:absolute;left:8766;top:4467;width:10;height:20" coordorigin="8766,4467" coordsize="10,20" path="m8766,4486l8776,4486,8776,4467,8766,4467,8766,4486xe" filled="true" fillcolor="#000000" stroked="false">
                <v:path arrowok="t"/>
                <v:fill type="solid"/>
              </v:shape>
            </v:group>
            <v:group style="position:absolute;left:8766;top:4486;width:10;height:20" coordorigin="8766,4486" coordsize="10,20">
              <v:shape style="position:absolute;left:8766;top:4486;width:10;height:20" coordorigin="8766,4486" coordsize="10,20" path="m8766,4505l8776,4505,8776,4486,8766,4486,8766,4505xe" filled="true" fillcolor="#000000" stroked="false">
                <v:path arrowok="t"/>
                <v:fill type="solid"/>
              </v:shape>
            </v:group>
            <v:group style="position:absolute;left:8766;top:4505;width:10;height:20" coordorigin="8766,4505" coordsize="10,20">
              <v:shape style="position:absolute;left:8766;top:4505;width:10;height:20" coordorigin="8766,4505" coordsize="10,20" path="m8766,4525l8776,4525,8776,4505,8766,4505,8766,4525xe" filled="true" fillcolor="#000000" stroked="false">
                <v:path arrowok="t"/>
                <v:fill type="solid"/>
              </v:shape>
            </v:group>
            <v:group style="position:absolute;left:8766;top:4525;width:10;height:20" coordorigin="8766,4525" coordsize="10,20">
              <v:shape style="position:absolute;left:8766;top:4525;width:10;height:20" coordorigin="8766,4525" coordsize="10,20" path="m8766,4544l8776,4544,8776,4525,8766,4525,8766,4544xe" filled="true" fillcolor="#000000" stroked="false">
                <v:path arrowok="t"/>
                <v:fill type="solid"/>
              </v:shape>
            </v:group>
            <v:group style="position:absolute;left:8766;top:4544;width:10;height:20" coordorigin="8766,4544" coordsize="10,20">
              <v:shape style="position:absolute;left:8766;top:4544;width:10;height:20" coordorigin="8766,4544" coordsize="10,20" path="m8766,4563l8776,4563,8776,4544,8766,4544,8766,4563xe" filled="true" fillcolor="#000000" stroked="false">
                <v:path arrowok="t"/>
                <v:fill type="solid"/>
              </v:shape>
            </v:group>
            <v:group style="position:absolute;left:8766;top:4563;width:10;height:20" coordorigin="8766,4563" coordsize="10,20">
              <v:shape style="position:absolute;left:8766;top:4563;width:10;height:20" coordorigin="8766,4563" coordsize="10,20" path="m8766,4582l8776,4582,8776,4563,8766,4563,8766,4582xe" filled="true" fillcolor="#000000" stroked="false">
                <v:path arrowok="t"/>
                <v:fill type="solid"/>
              </v:shape>
            </v:group>
            <v:group style="position:absolute;left:8766;top:4582;width:10;height:20" coordorigin="8766,4582" coordsize="10,20">
              <v:shape style="position:absolute;left:8766;top:4582;width:10;height:20" coordorigin="8766,4582" coordsize="10,20" path="m8766,4601l8776,4601,8776,4582,8766,4582,8766,4601xe" filled="true" fillcolor="#000000" stroked="false">
                <v:path arrowok="t"/>
                <v:fill type="solid"/>
              </v:shape>
            </v:group>
            <v:group style="position:absolute;left:8766;top:4601;width:10;height:20" coordorigin="8766,4601" coordsize="10,20">
              <v:shape style="position:absolute;left:8766;top:4601;width:10;height:20" coordorigin="8766,4601" coordsize="10,20" path="m8766,4621l8776,4621,8776,4601,8766,4601,8766,4621xe" filled="true" fillcolor="#000000" stroked="false">
                <v:path arrowok="t"/>
                <v:fill type="solid"/>
              </v:shape>
            </v:group>
            <v:group style="position:absolute;left:8766;top:4621;width:10;height:20" coordorigin="8766,4621" coordsize="10,20">
              <v:shape style="position:absolute;left:8766;top:4621;width:10;height:20" coordorigin="8766,4621" coordsize="10,20" path="m8766,4640l8776,4640,8776,4621,8766,4621,8766,4640xe" filled="true" fillcolor="#000000" stroked="false">
                <v:path arrowok="t"/>
                <v:fill type="solid"/>
              </v:shape>
            </v:group>
            <v:group style="position:absolute;left:8766;top:4640;width:10;height:20" coordorigin="8766,4640" coordsize="10,20">
              <v:shape style="position:absolute;left:8766;top:4640;width:10;height:20" coordorigin="8766,4640" coordsize="10,20" path="m8766,4659l8776,4659,8776,4640,8766,4640,8766,4659xe" filled="true" fillcolor="#000000" stroked="false">
                <v:path arrowok="t"/>
                <v:fill type="solid"/>
              </v:shape>
            </v:group>
            <v:group style="position:absolute;left:8766;top:4659;width:10;height:20" coordorigin="8766,4659" coordsize="10,20">
              <v:shape style="position:absolute;left:8766;top:4659;width:10;height:20" coordorigin="8766,4659" coordsize="10,20" path="m8766,4678l8776,4678,8776,4659,8766,4659,8766,4678xe" filled="true" fillcolor="#000000" stroked="false">
                <v:path arrowok="t"/>
                <v:fill type="solid"/>
              </v:shape>
            </v:group>
            <v:group style="position:absolute;left:8766;top:4678;width:10;height:20" coordorigin="8766,4678" coordsize="10,20">
              <v:shape style="position:absolute;left:8766;top:4678;width:10;height:20" coordorigin="8766,4678" coordsize="10,20" path="m8766,4697l8776,4697,8776,4678,8766,4678,8766,4697xe" filled="true" fillcolor="#000000" stroked="false">
                <v:path arrowok="t"/>
                <v:fill type="solid"/>
              </v:shape>
            </v:group>
            <v:group style="position:absolute;left:8766;top:4697;width:10;height:20" coordorigin="8766,4697" coordsize="10,20">
              <v:shape style="position:absolute;left:8766;top:4697;width:10;height:20" coordorigin="8766,4697" coordsize="10,20" path="m8766,4717l8776,4717,8776,4697,8766,4697,8766,4717xe" filled="true" fillcolor="#000000" stroked="false">
                <v:path arrowok="t"/>
                <v:fill type="solid"/>
              </v:shape>
            </v:group>
            <v:group style="position:absolute;left:8766;top:4717;width:10;height:20" coordorigin="8766,4717" coordsize="10,20">
              <v:shape style="position:absolute;left:8766;top:4717;width:10;height:20" coordorigin="8766,4717" coordsize="10,20" path="m8766,4736l8776,4736,8776,4717,8766,4717,8766,4736xe" filled="true" fillcolor="#000000" stroked="false">
                <v:path arrowok="t"/>
                <v:fill type="solid"/>
              </v:shape>
            </v:group>
            <v:group style="position:absolute;left:8766;top:4736;width:10;height:20" coordorigin="8766,4736" coordsize="10,20">
              <v:shape style="position:absolute;left:8766;top:4736;width:10;height:20" coordorigin="8766,4736" coordsize="10,20" path="m8766,4755l8776,4755,8776,4736,8766,4736,8766,4755xe" filled="true" fillcolor="#000000" stroked="false">
                <v:path arrowok="t"/>
                <v:fill type="solid"/>
              </v:shape>
            </v:group>
            <v:group style="position:absolute;left:8766;top:4755;width:10;height:20" coordorigin="8766,4755" coordsize="10,20">
              <v:shape style="position:absolute;left:8766;top:4755;width:10;height:20" coordorigin="8766,4755" coordsize="10,20" path="m8766,4774l8776,4774,8776,4755,8766,4755,8766,4774xe" filled="true" fillcolor="#000000" stroked="false">
                <v:path arrowok="t"/>
                <v:fill type="solid"/>
              </v:shape>
            </v:group>
            <v:group style="position:absolute;left:8766;top:4780;width:10;height:2" coordorigin="8766,4780" coordsize="10,2">
              <v:shape style="position:absolute;left:8766;top:4780;width:10;height:2" coordorigin="8766,4780" coordsize="10,0" path="m8766,4780l8776,4780e" filled="false" stroked="true" strokeweight=".599980pt" strokecolor="#000000">
                <v:path arrowok="t"/>
              </v:shape>
              <v:shape style="position:absolute;left:2100;top:4786;width:1654;height:10" type="#_x0000_t75" stroked="false">
                <v:imagedata r:id="rId242" o:title=""/>
              </v:shape>
              <v:shape style="position:absolute;left:3749;top:4786;width:2038;height:10" type="#_x0000_t75" stroked="false">
                <v:imagedata r:id="rId243" o:title=""/>
              </v:shape>
              <v:shape style="position:absolute;left:5783;top:4786;width:948;height:10" type="#_x0000_t75" stroked="false">
                <v:imagedata r:id="rId238" o:title=""/>
              </v:shape>
              <v:shape style="position:absolute;left:6726;top:4786;width:1140;height:10" type="#_x0000_t75" stroked="false">
                <v:imagedata r:id="rId244" o:title=""/>
              </v:shape>
              <v:shape style="position:absolute;left:7861;top:4786;width:905;height:10" type="#_x0000_t75" stroked="false">
                <v:imagedata r:id="rId241" o:title=""/>
              </v:shape>
              <v:shape style="position:absolute;left:8761;top:4786;width:1045;height:10" type="#_x0000_t75" stroked="false">
                <v:imagedata r:id="rId162" o:title=""/>
              </v:shape>
            </v:group>
            <v:group style="position:absolute;left:4887;top:4796;width:10;height:20" coordorigin="4887,4796" coordsize="10,20">
              <v:shape style="position:absolute;left:4887;top:4796;width:10;height:20" coordorigin="4887,4796" coordsize="10,20" path="m4887,4815l4897,4815,4897,4796,4887,4796,4887,4815xe" filled="true" fillcolor="#000000" stroked="false">
                <v:path arrowok="t"/>
                <v:fill type="solid"/>
              </v:shape>
            </v:group>
            <v:group style="position:absolute;left:4887;top:4815;width:10;height:20" coordorigin="4887,4815" coordsize="10,20">
              <v:shape style="position:absolute;left:4887;top:4815;width:10;height:20" coordorigin="4887,4815" coordsize="10,20" path="m4887,4834l4897,4834,4897,4815,4887,4815,4887,4834xe" filled="true" fillcolor="#000000" stroked="false">
                <v:path arrowok="t"/>
                <v:fill type="solid"/>
              </v:shape>
            </v:group>
            <v:group style="position:absolute;left:4887;top:4834;width:10;height:20" coordorigin="4887,4834" coordsize="10,20">
              <v:shape style="position:absolute;left:4887;top:4834;width:10;height:20" coordorigin="4887,4834" coordsize="10,20" path="m4887,4853l4897,4853,4897,4834,4887,4834,4887,4853xe" filled="true" fillcolor="#000000" stroked="false">
                <v:path arrowok="t"/>
                <v:fill type="solid"/>
              </v:shape>
            </v:group>
            <v:group style="position:absolute;left:4887;top:4853;width:10;height:20" coordorigin="4887,4853" coordsize="10,20">
              <v:shape style="position:absolute;left:4887;top:4853;width:10;height:20" coordorigin="4887,4853" coordsize="10,20" path="m4887,4873l4897,4873,4897,4853,4887,4853,4887,4873xe" filled="true" fillcolor="#000000" stroked="false">
                <v:path arrowok="t"/>
                <v:fill type="solid"/>
              </v:shape>
            </v:group>
            <v:group style="position:absolute;left:4887;top:4873;width:10;height:20" coordorigin="4887,4873" coordsize="10,20">
              <v:shape style="position:absolute;left:4887;top:4873;width:10;height:20" coordorigin="4887,4873" coordsize="10,20" path="m4887,4892l4897,4892,4897,4873,4887,4873,4887,4892xe" filled="true" fillcolor="#000000" stroked="false">
                <v:path arrowok="t"/>
                <v:fill type="solid"/>
              </v:shape>
            </v:group>
            <v:group style="position:absolute;left:4887;top:4892;width:10;height:20" coordorigin="4887,4892" coordsize="10,20">
              <v:shape style="position:absolute;left:4887;top:4892;width:10;height:20" coordorigin="4887,4892" coordsize="10,20" path="m4887,4911l4897,4911,4897,4892,4887,4892,4887,4911xe" filled="true" fillcolor="#000000" stroked="false">
                <v:path arrowok="t"/>
                <v:fill type="solid"/>
              </v:shape>
            </v:group>
            <v:group style="position:absolute;left:4887;top:4911;width:10;height:20" coordorigin="4887,4911" coordsize="10,20">
              <v:shape style="position:absolute;left:4887;top:4911;width:10;height:20" coordorigin="4887,4911" coordsize="10,20" path="m4887,4930l4897,4930,4897,4911,4887,4911,4887,4930xe" filled="true" fillcolor="#000000" stroked="false">
                <v:path arrowok="t"/>
                <v:fill type="solid"/>
              </v:shape>
            </v:group>
            <v:group style="position:absolute;left:4887;top:4930;width:10;height:20" coordorigin="4887,4930" coordsize="10,20">
              <v:shape style="position:absolute;left:4887;top:4930;width:10;height:20" coordorigin="4887,4930" coordsize="10,20" path="m4887,4949l4897,4949,4897,4930,4887,4930,4887,4949xe" filled="true" fillcolor="#000000" stroked="false">
                <v:path arrowok="t"/>
                <v:fill type="solid"/>
              </v:shape>
            </v:group>
            <v:group style="position:absolute;left:4887;top:4949;width:10;height:20" coordorigin="4887,4949" coordsize="10,20">
              <v:shape style="position:absolute;left:4887;top:4949;width:10;height:20" coordorigin="4887,4949" coordsize="10,20" path="m4887,4969l4897,4969,4897,4949,4887,4949,4887,4969xe" filled="true" fillcolor="#000000" stroked="false">
                <v:path arrowok="t"/>
                <v:fill type="solid"/>
              </v:shape>
            </v:group>
            <v:group style="position:absolute;left:4887;top:4969;width:10;height:20" coordorigin="4887,4969" coordsize="10,20">
              <v:shape style="position:absolute;left:4887;top:4969;width:10;height:20" coordorigin="4887,4969" coordsize="10,20" path="m4887,4988l4897,4988,4897,4969,4887,4969,4887,4988xe" filled="true" fillcolor="#000000" stroked="false">
                <v:path arrowok="t"/>
                <v:fill type="solid"/>
              </v:shape>
            </v:group>
            <v:group style="position:absolute;left:4887;top:4988;width:10;height:20" coordorigin="4887,4988" coordsize="10,20">
              <v:shape style="position:absolute;left:4887;top:4988;width:10;height:20" coordorigin="4887,4988" coordsize="10,20" path="m4887,5007l4897,5007,4897,4988,4887,4988,4887,5007xe" filled="true" fillcolor="#000000" stroked="false">
                <v:path arrowok="t"/>
                <v:fill type="solid"/>
              </v:shape>
            </v:group>
            <v:group style="position:absolute;left:4887;top:5007;width:10;height:20" coordorigin="4887,5007" coordsize="10,20">
              <v:shape style="position:absolute;left:4887;top:5007;width:10;height:20" coordorigin="4887,5007" coordsize="10,20" path="m4887,5026l4897,5026,4897,5007,4887,5007,4887,5026xe" filled="true" fillcolor="#000000" stroked="false">
                <v:path arrowok="t"/>
                <v:fill type="solid"/>
              </v:shape>
            </v:group>
            <v:group style="position:absolute;left:4887;top:5026;width:10;height:20" coordorigin="4887,5026" coordsize="10,20">
              <v:shape style="position:absolute;left:4887;top:5026;width:10;height:20" coordorigin="4887,5026" coordsize="10,20" path="m4887,5045l4897,5045,4897,5026,4887,5026,4887,5045xe" filled="true" fillcolor="#000000" stroked="false">
                <v:path arrowok="t"/>
                <v:fill type="solid"/>
              </v:shape>
            </v:group>
            <v:group style="position:absolute;left:4887;top:5045;width:10;height:20" coordorigin="4887,5045" coordsize="10,20">
              <v:shape style="position:absolute;left:4887;top:5045;width:10;height:20" coordorigin="4887,5045" coordsize="10,20" path="m4887,5065l4897,5065,4897,5045,4887,5045,4887,5065xe" filled="true" fillcolor="#000000" stroked="false">
                <v:path arrowok="t"/>
                <v:fill type="solid"/>
              </v:shape>
            </v:group>
            <v:group style="position:absolute;left:4887;top:5065;width:10;height:20" coordorigin="4887,5065" coordsize="10,20">
              <v:shape style="position:absolute;left:4887;top:5065;width:10;height:20" coordorigin="4887,5065" coordsize="10,20" path="m4887,5084l4897,5084,4897,5065,4887,5065,4887,5084xe" filled="true" fillcolor="#000000" stroked="false">
                <v:path arrowok="t"/>
                <v:fill type="solid"/>
              </v:shape>
            </v:group>
            <v:group style="position:absolute;left:4887;top:5084;width:10;height:20" coordorigin="4887,5084" coordsize="10,20">
              <v:shape style="position:absolute;left:4887;top:5084;width:10;height:20" coordorigin="4887,5084" coordsize="10,20" path="m4887,5103l4897,5103,4897,5084,4887,5084,4887,5103xe" filled="true" fillcolor="#000000" stroked="false">
                <v:path arrowok="t"/>
                <v:fill type="solid"/>
              </v:shape>
            </v:group>
            <v:group style="position:absolute;left:4887;top:5103;width:10;height:20" coordorigin="4887,5103" coordsize="10,20">
              <v:shape style="position:absolute;left:4887;top:5103;width:10;height:20" coordorigin="4887,5103" coordsize="10,20" path="m4887,5122l4897,5122,4897,5103,4887,5103,4887,5122xe" filled="true" fillcolor="#000000" stroked="false">
                <v:path arrowok="t"/>
                <v:fill type="solid"/>
              </v:shape>
            </v:group>
            <v:group style="position:absolute;left:4887;top:5122;width:10;height:20" coordorigin="4887,5122" coordsize="10,20">
              <v:shape style="position:absolute;left:4887;top:5122;width:10;height:20" coordorigin="4887,5122" coordsize="10,20" path="m4887,5141l4897,5141,4897,5122,4887,5122,4887,5141xe" filled="true" fillcolor="#000000" stroked="false">
                <v:path arrowok="t"/>
                <v:fill type="solid"/>
              </v:shape>
            </v:group>
            <v:group style="position:absolute;left:4887;top:5141;width:10;height:20" coordorigin="4887,5141" coordsize="10,20">
              <v:shape style="position:absolute;left:4887;top:5141;width:10;height:20" coordorigin="4887,5141" coordsize="10,20" path="m4887,5161l4897,5161,4897,5141,4887,5141,4887,5161xe" filled="true" fillcolor="#000000" stroked="false">
                <v:path arrowok="t"/>
                <v:fill type="solid"/>
              </v:shape>
            </v:group>
            <v:group style="position:absolute;left:4887;top:5161;width:10;height:20" coordorigin="4887,5161" coordsize="10,20">
              <v:shape style="position:absolute;left:4887;top:5161;width:10;height:20" coordorigin="4887,5161" coordsize="10,20" path="m4887,5180l4897,5180,4897,5161,4887,5161,4887,5180xe" filled="true" fillcolor="#000000" stroked="false">
                <v:path arrowok="t"/>
                <v:fill type="solid"/>
              </v:shape>
            </v:group>
            <v:group style="position:absolute;left:4887;top:5180;width:10;height:20" coordorigin="4887,5180" coordsize="10,20">
              <v:shape style="position:absolute;left:4887;top:5180;width:10;height:20" coordorigin="4887,5180" coordsize="10,20" path="m4887,5199l4897,5199,4897,5180,4887,5180,4887,5199xe" filled="true" fillcolor="#000000" stroked="false">
                <v:path arrowok="t"/>
                <v:fill type="solid"/>
              </v:shape>
            </v:group>
            <v:group style="position:absolute;left:4887;top:5199;width:10;height:20" coordorigin="4887,5199" coordsize="10,20">
              <v:shape style="position:absolute;left:4887;top:5199;width:10;height:20" coordorigin="4887,5199" coordsize="10,20" path="m4887,5218l4897,5218,4897,5199,4887,5199,4887,5218xe" filled="true" fillcolor="#000000" stroked="false">
                <v:path arrowok="t"/>
                <v:fill type="solid"/>
              </v:shape>
            </v:group>
            <v:group style="position:absolute;left:4887;top:5218;width:10;height:20" coordorigin="4887,5218" coordsize="10,20">
              <v:shape style="position:absolute;left:4887;top:5218;width:10;height:20" coordorigin="4887,5218" coordsize="10,20" path="m4887,5237l4897,5237,4897,5218,4887,5218,4887,5237xe" filled="true" fillcolor="#000000" stroked="false">
                <v:path arrowok="t"/>
                <v:fill type="solid"/>
              </v:shape>
            </v:group>
            <v:group style="position:absolute;left:4887;top:5237;width:10;height:20" coordorigin="4887,5237" coordsize="10,20">
              <v:shape style="position:absolute;left:4887;top:5237;width:10;height:20" coordorigin="4887,5237" coordsize="10,20" path="m4887,5257l4897,5257,4897,5237,4887,5237,4887,5257xe" filled="true" fillcolor="#000000" stroked="false">
                <v:path arrowok="t"/>
                <v:fill type="solid"/>
              </v:shape>
            </v:group>
            <v:group style="position:absolute;left:4887;top:5257;width:10;height:20" coordorigin="4887,5257" coordsize="10,20">
              <v:shape style="position:absolute;left:4887;top:5257;width:10;height:20" coordorigin="4887,5257" coordsize="10,20" path="m4887,5276l4897,5276,4897,5257,4887,5257,4887,5276xe" filled="true" fillcolor="#000000" stroked="false">
                <v:path arrowok="t"/>
                <v:fill type="solid"/>
              </v:shape>
            </v:group>
            <v:group style="position:absolute;left:4887;top:5276;width:10;height:20" coordorigin="4887,5276" coordsize="10,20">
              <v:shape style="position:absolute;left:4887;top:5276;width:10;height:20" coordorigin="4887,5276" coordsize="10,20" path="m4887,5295l4897,5295,4897,5276,4887,5276,4887,5295xe" filled="true" fillcolor="#000000" stroked="false">
                <v:path arrowok="t"/>
                <v:fill type="solid"/>
              </v:shape>
            </v:group>
            <v:group style="position:absolute;left:4887;top:5295;width:10;height:20" coordorigin="4887,5295" coordsize="10,20">
              <v:shape style="position:absolute;left:4887;top:5295;width:10;height:20" coordorigin="4887,5295" coordsize="10,20" path="m4887,5314l4897,5314,4897,5295,4887,5295,4887,5314xe" filled="true" fillcolor="#000000" stroked="false">
                <v:path arrowok="t"/>
                <v:fill type="solid"/>
              </v:shape>
            </v:group>
            <v:group style="position:absolute;left:4887;top:5314;width:10;height:20" coordorigin="4887,5314" coordsize="10,20">
              <v:shape style="position:absolute;left:4887;top:5314;width:10;height:20" coordorigin="4887,5314" coordsize="10,20" path="m4887,5333l4897,5333,4897,5314,4887,5314,4887,5333xe" filled="true" fillcolor="#000000" stroked="false">
                <v:path arrowok="t"/>
                <v:fill type="solid"/>
              </v:shape>
            </v:group>
            <v:group style="position:absolute;left:4887;top:5333;width:10;height:20" coordorigin="4887,5333" coordsize="10,20">
              <v:shape style="position:absolute;left:4887;top:5333;width:10;height:20" coordorigin="4887,5333" coordsize="10,20" path="m4887,5353l4897,5353,4897,5333,4887,5333,4887,5353xe" filled="true" fillcolor="#000000" stroked="false">
                <v:path arrowok="t"/>
                <v:fill type="solid"/>
              </v:shape>
            </v:group>
            <v:group style="position:absolute;left:4887;top:5353;width:10;height:20" coordorigin="4887,5353" coordsize="10,20">
              <v:shape style="position:absolute;left:4887;top:5353;width:10;height:20" coordorigin="4887,5353" coordsize="10,20" path="m4887,5372l4897,5372,4897,5353,4887,5353,4887,5372xe" filled="true" fillcolor="#000000" stroked="false">
                <v:path arrowok="t"/>
                <v:fill type="solid"/>
              </v:shape>
            </v:group>
            <v:group style="position:absolute;left:4887;top:5372;width:10;height:20" coordorigin="4887,5372" coordsize="10,20">
              <v:shape style="position:absolute;left:4887;top:5372;width:10;height:20" coordorigin="4887,5372" coordsize="10,20" path="m4887,5391l4897,5391,4897,5372,4887,5372,4887,5391xe" filled="true" fillcolor="#000000" stroked="false">
                <v:path arrowok="t"/>
                <v:fill type="solid"/>
              </v:shape>
            </v:group>
            <v:group style="position:absolute;left:4887;top:5391;width:10;height:20" coordorigin="4887,5391" coordsize="10,20">
              <v:shape style="position:absolute;left:4887;top:5391;width:10;height:20" coordorigin="4887,5391" coordsize="10,20" path="m4887,5410l4897,5410,4897,5391,4887,5391,4887,5410xe" filled="true" fillcolor="#000000" stroked="false">
                <v:path arrowok="t"/>
                <v:fill type="solid"/>
              </v:shape>
            </v:group>
            <v:group style="position:absolute;left:2086;top:5516;width:1668;height:2" coordorigin="2086,5516" coordsize="1668,2">
              <v:shape style="position:absolute;left:2086;top:5516;width:1668;height:2" coordorigin="2086,5516" coordsize="1668,0" path="m2086,5516l3754,5516e" filled="false" stroked="true" strokeweight="1.44pt" strokecolor="#000000">
                <v:path arrowok="t"/>
              </v:shape>
            </v:group>
            <v:group style="position:absolute;left:3754;top:5494;width:10;height:2" coordorigin="3754,5494" coordsize="10,2">
              <v:shape style="position:absolute;left:3754;top:5494;width:10;height:2" coordorigin="3754,5494" coordsize="10,0" path="m3754,5494l3764,5494e" filled="false" stroked="true" strokeweight=".72pt" strokecolor="#000000">
                <v:path arrowok="t"/>
              </v:shape>
            </v:group>
            <v:group style="position:absolute;left:3754;top:5516;width:29;height:2" coordorigin="3754,5516" coordsize="29,2">
              <v:shape style="position:absolute;left:3754;top:5516;width:29;height:2" coordorigin="3754,5516" coordsize="29,0" path="m3754,5516l3783,5516e" filled="false" stroked="true" strokeweight="1.44pt" strokecolor="#000000">
                <v:path arrowok="t"/>
              </v:shape>
            </v:group>
            <v:group style="position:absolute;left:3783;top:5516;width:1105;height:2" coordorigin="3783,5516" coordsize="1105,2">
              <v:shape style="position:absolute;left:3783;top:5516;width:1105;height:2" coordorigin="3783,5516" coordsize="1105,0" path="m3783,5516l4887,5516e" filled="false" stroked="true" strokeweight="1.44pt" strokecolor="#000000">
                <v:path arrowok="t"/>
              </v:shape>
            </v:group>
            <v:group style="position:absolute;left:4887;top:5410;width:10;height:20" coordorigin="4887,5410" coordsize="10,20">
              <v:shape style="position:absolute;left:4887;top:5410;width:10;height:20" coordorigin="4887,5410" coordsize="10,20" path="m4887,5429l4897,5429,4897,5410,4887,5410,4887,5429xe" filled="true" fillcolor="#000000" stroked="false">
                <v:path arrowok="t"/>
                <v:fill type="solid"/>
              </v:shape>
            </v:group>
            <v:group style="position:absolute;left:4887;top:5429;width:10;height:20" coordorigin="4887,5429" coordsize="10,20">
              <v:shape style="position:absolute;left:4887;top:5429;width:10;height:20" coordorigin="4887,5429" coordsize="10,20" path="m4887,5449l4897,5449,4897,5429,4887,5429,4887,5449xe" filled="true" fillcolor="#000000" stroked="false">
                <v:path arrowok="t"/>
                <v:fill type="solid"/>
              </v:shape>
            </v:group>
            <v:group style="position:absolute;left:4887;top:5449;width:10;height:20" coordorigin="4887,5449" coordsize="10,20">
              <v:shape style="position:absolute;left:4887;top:5449;width:10;height:20" coordorigin="4887,5449" coordsize="10,20" path="m4887,5468l4897,5468,4897,5449,4887,5449,4887,5468xe" filled="true" fillcolor="#000000" stroked="false">
                <v:path arrowok="t"/>
                <v:fill type="solid"/>
              </v:shape>
            </v:group>
            <v:group style="position:absolute;left:4887;top:5468;width:10;height:20" coordorigin="4887,5468" coordsize="10,20">
              <v:shape style="position:absolute;left:4887;top:5468;width:10;height:20" coordorigin="4887,5468" coordsize="10,20" path="m4887,5487l4897,5487,4897,5468,4887,5468,4887,5487xe" filled="true" fillcolor="#000000" stroked="false">
                <v:path arrowok="t"/>
                <v:fill type="solid"/>
              </v:shape>
            </v:group>
            <v:group style="position:absolute;left:4887;top:5494;width:10;height:2" coordorigin="4887,5494" coordsize="10,2">
              <v:shape style="position:absolute;left:4887;top:5494;width:10;height:2" coordorigin="4887,5494" coordsize="10,0" path="m4887,5494l4897,5494e" filled="false" stroked="true" strokeweight=".72pt" strokecolor="#000000">
                <v:path arrowok="t"/>
              </v:shape>
            </v:group>
            <v:group style="position:absolute;left:4887;top:5516;width:29;height:2" coordorigin="4887,5516" coordsize="29,2">
              <v:shape style="position:absolute;left:4887;top:5516;width:29;height:2" coordorigin="4887,5516" coordsize="29,0" path="m4887,5516l4916,5516e" filled="false" stroked="true" strokeweight="1.44pt" strokecolor="#000000">
                <v:path arrowok="t"/>
              </v:shape>
            </v:group>
            <v:group style="position:absolute;left:4916;top:5516;width:872;height:2" coordorigin="4916,5516" coordsize="872,2">
              <v:shape style="position:absolute;left:4916;top:5516;width:872;height:2" coordorigin="4916,5516" coordsize="872,0" path="m4916,5516l5787,5516e" filled="false" stroked="true" strokeweight="1.44pt" strokecolor="#000000">
                <v:path arrowok="t"/>
              </v:shape>
            </v:group>
            <v:group style="position:absolute;left:5787;top:4796;width:10;height:20" coordorigin="5787,4796" coordsize="10,20">
              <v:shape style="position:absolute;left:5787;top:4796;width:10;height:20" coordorigin="5787,4796" coordsize="10,20" path="m5787,4815l5797,4815,5797,4796,5787,4796,5787,4815xe" filled="true" fillcolor="#000000" stroked="false">
                <v:path arrowok="t"/>
                <v:fill type="solid"/>
              </v:shape>
            </v:group>
            <v:group style="position:absolute;left:5787;top:4815;width:10;height:20" coordorigin="5787,4815" coordsize="10,20">
              <v:shape style="position:absolute;left:5787;top:4815;width:10;height:20" coordorigin="5787,4815" coordsize="10,20" path="m5787,4834l5797,4834,5797,4815,5787,4815,5787,4834xe" filled="true" fillcolor="#000000" stroked="false">
                <v:path arrowok="t"/>
                <v:fill type="solid"/>
              </v:shape>
            </v:group>
            <v:group style="position:absolute;left:5787;top:4834;width:10;height:20" coordorigin="5787,4834" coordsize="10,20">
              <v:shape style="position:absolute;left:5787;top:4834;width:10;height:20" coordorigin="5787,4834" coordsize="10,20" path="m5787,4853l5797,4853,5797,4834,5787,4834,5787,4853xe" filled="true" fillcolor="#000000" stroked="false">
                <v:path arrowok="t"/>
                <v:fill type="solid"/>
              </v:shape>
            </v:group>
            <v:group style="position:absolute;left:5787;top:4853;width:10;height:20" coordorigin="5787,4853" coordsize="10,20">
              <v:shape style="position:absolute;left:5787;top:4853;width:10;height:20" coordorigin="5787,4853" coordsize="10,20" path="m5787,4873l5797,4873,5797,4853,5787,4853,5787,4873xe" filled="true" fillcolor="#000000" stroked="false">
                <v:path arrowok="t"/>
                <v:fill type="solid"/>
              </v:shape>
            </v:group>
            <v:group style="position:absolute;left:5787;top:4873;width:10;height:20" coordorigin="5787,4873" coordsize="10,20">
              <v:shape style="position:absolute;left:5787;top:4873;width:10;height:20" coordorigin="5787,4873" coordsize="10,20" path="m5787,4892l5797,4892,5797,4873,5787,4873,5787,4892xe" filled="true" fillcolor="#000000" stroked="false">
                <v:path arrowok="t"/>
                <v:fill type="solid"/>
              </v:shape>
            </v:group>
            <v:group style="position:absolute;left:5787;top:4892;width:10;height:20" coordorigin="5787,4892" coordsize="10,20">
              <v:shape style="position:absolute;left:5787;top:4892;width:10;height:20" coordorigin="5787,4892" coordsize="10,20" path="m5787,4911l5797,4911,5797,4892,5787,4892,5787,4911xe" filled="true" fillcolor="#000000" stroked="false">
                <v:path arrowok="t"/>
                <v:fill type="solid"/>
              </v:shape>
            </v:group>
            <v:group style="position:absolute;left:5787;top:4911;width:10;height:20" coordorigin="5787,4911" coordsize="10,20">
              <v:shape style="position:absolute;left:5787;top:4911;width:10;height:20" coordorigin="5787,4911" coordsize="10,20" path="m5787,4930l5797,4930,5797,4911,5787,4911,5787,4930xe" filled="true" fillcolor="#000000" stroked="false">
                <v:path arrowok="t"/>
                <v:fill type="solid"/>
              </v:shape>
            </v:group>
            <v:group style="position:absolute;left:5787;top:4930;width:10;height:20" coordorigin="5787,4930" coordsize="10,20">
              <v:shape style="position:absolute;left:5787;top:4930;width:10;height:20" coordorigin="5787,4930" coordsize="10,20" path="m5787,4949l5797,4949,5797,4930,5787,4930,5787,4949xe" filled="true" fillcolor="#000000" stroked="false">
                <v:path arrowok="t"/>
                <v:fill type="solid"/>
              </v:shape>
            </v:group>
            <v:group style="position:absolute;left:5787;top:4949;width:10;height:20" coordorigin="5787,4949" coordsize="10,20">
              <v:shape style="position:absolute;left:5787;top:4949;width:10;height:20" coordorigin="5787,4949" coordsize="10,20" path="m5787,4969l5797,4969,5797,4949,5787,4949,5787,4969xe" filled="true" fillcolor="#000000" stroked="false">
                <v:path arrowok="t"/>
                <v:fill type="solid"/>
              </v:shape>
            </v:group>
            <v:group style="position:absolute;left:5787;top:4969;width:10;height:20" coordorigin="5787,4969" coordsize="10,20">
              <v:shape style="position:absolute;left:5787;top:4969;width:10;height:20" coordorigin="5787,4969" coordsize="10,20" path="m5787,4988l5797,4988,5797,4969,5787,4969,5787,4988xe" filled="true" fillcolor="#000000" stroked="false">
                <v:path arrowok="t"/>
                <v:fill type="solid"/>
              </v:shape>
            </v:group>
            <v:group style="position:absolute;left:5787;top:4988;width:10;height:20" coordorigin="5787,4988" coordsize="10,20">
              <v:shape style="position:absolute;left:5787;top:4988;width:10;height:20" coordorigin="5787,4988" coordsize="10,20" path="m5787,5007l5797,5007,5797,4988,5787,4988,5787,5007xe" filled="true" fillcolor="#000000" stroked="false">
                <v:path arrowok="t"/>
                <v:fill type="solid"/>
              </v:shape>
            </v:group>
            <v:group style="position:absolute;left:5787;top:5007;width:10;height:20" coordorigin="5787,5007" coordsize="10,20">
              <v:shape style="position:absolute;left:5787;top:5007;width:10;height:20" coordorigin="5787,5007" coordsize="10,20" path="m5787,5026l5797,5026,5797,5007,5787,5007,5787,5026xe" filled="true" fillcolor="#000000" stroked="false">
                <v:path arrowok="t"/>
                <v:fill type="solid"/>
              </v:shape>
            </v:group>
            <v:group style="position:absolute;left:5787;top:5026;width:10;height:20" coordorigin="5787,5026" coordsize="10,20">
              <v:shape style="position:absolute;left:5787;top:5026;width:10;height:20" coordorigin="5787,5026" coordsize="10,20" path="m5787,5045l5797,5045,5797,5026,5787,5026,5787,5045xe" filled="true" fillcolor="#000000" stroked="false">
                <v:path arrowok="t"/>
                <v:fill type="solid"/>
              </v:shape>
            </v:group>
            <v:group style="position:absolute;left:5787;top:5045;width:10;height:20" coordorigin="5787,5045" coordsize="10,20">
              <v:shape style="position:absolute;left:5787;top:5045;width:10;height:20" coordorigin="5787,5045" coordsize="10,20" path="m5787,5065l5797,5065,5797,5045,5787,5045,5787,5065xe" filled="true" fillcolor="#000000" stroked="false">
                <v:path arrowok="t"/>
                <v:fill type="solid"/>
              </v:shape>
            </v:group>
            <v:group style="position:absolute;left:5787;top:5065;width:10;height:20" coordorigin="5787,5065" coordsize="10,20">
              <v:shape style="position:absolute;left:5787;top:5065;width:10;height:20" coordorigin="5787,5065" coordsize="10,20" path="m5787,5084l5797,5084,5797,5065,5787,5065,5787,5084xe" filled="true" fillcolor="#000000" stroked="false">
                <v:path arrowok="t"/>
                <v:fill type="solid"/>
              </v:shape>
            </v:group>
            <v:group style="position:absolute;left:5787;top:5084;width:10;height:20" coordorigin="5787,5084" coordsize="10,20">
              <v:shape style="position:absolute;left:5787;top:5084;width:10;height:20" coordorigin="5787,5084" coordsize="10,20" path="m5787,5103l5797,5103,5797,5084,5787,5084,5787,5103xe" filled="true" fillcolor="#000000" stroked="false">
                <v:path arrowok="t"/>
                <v:fill type="solid"/>
              </v:shape>
            </v:group>
            <v:group style="position:absolute;left:5787;top:5103;width:10;height:20" coordorigin="5787,5103" coordsize="10,20">
              <v:shape style="position:absolute;left:5787;top:5103;width:10;height:20" coordorigin="5787,5103" coordsize="10,20" path="m5787,5122l5797,5122,5797,5103,5787,5103,5787,5122xe" filled="true" fillcolor="#000000" stroked="false">
                <v:path arrowok="t"/>
                <v:fill type="solid"/>
              </v:shape>
            </v:group>
            <v:group style="position:absolute;left:5787;top:5122;width:10;height:20" coordorigin="5787,5122" coordsize="10,20">
              <v:shape style="position:absolute;left:5787;top:5122;width:10;height:20" coordorigin="5787,5122" coordsize="10,20" path="m5787,5141l5797,5141,5797,5122,5787,5122,5787,5141xe" filled="true" fillcolor="#000000" stroked="false">
                <v:path arrowok="t"/>
                <v:fill type="solid"/>
              </v:shape>
            </v:group>
            <v:group style="position:absolute;left:5787;top:5141;width:10;height:20" coordorigin="5787,5141" coordsize="10,20">
              <v:shape style="position:absolute;left:5787;top:5141;width:10;height:20" coordorigin="5787,5141" coordsize="10,20" path="m5787,5161l5797,5161,5797,5141,5787,5141,5787,5161xe" filled="true" fillcolor="#000000" stroked="false">
                <v:path arrowok="t"/>
                <v:fill type="solid"/>
              </v:shape>
            </v:group>
            <v:group style="position:absolute;left:5787;top:5161;width:10;height:20" coordorigin="5787,5161" coordsize="10,20">
              <v:shape style="position:absolute;left:5787;top:5161;width:10;height:20" coordorigin="5787,5161" coordsize="10,20" path="m5787,5180l5797,5180,5797,5161,5787,5161,5787,5180xe" filled="true" fillcolor="#000000" stroked="false">
                <v:path arrowok="t"/>
                <v:fill type="solid"/>
              </v:shape>
            </v:group>
            <v:group style="position:absolute;left:5787;top:5180;width:10;height:20" coordorigin="5787,5180" coordsize="10,20">
              <v:shape style="position:absolute;left:5787;top:5180;width:10;height:20" coordorigin="5787,5180" coordsize="10,20" path="m5787,5199l5797,5199,5797,5180,5787,5180,5787,5199xe" filled="true" fillcolor="#000000" stroked="false">
                <v:path arrowok="t"/>
                <v:fill type="solid"/>
              </v:shape>
            </v:group>
            <v:group style="position:absolute;left:5787;top:5199;width:10;height:20" coordorigin="5787,5199" coordsize="10,20">
              <v:shape style="position:absolute;left:5787;top:5199;width:10;height:20" coordorigin="5787,5199" coordsize="10,20" path="m5787,5218l5797,5218,5797,5199,5787,5199,5787,5218xe" filled="true" fillcolor="#000000" stroked="false">
                <v:path arrowok="t"/>
                <v:fill type="solid"/>
              </v:shape>
            </v:group>
            <v:group style="position:absolute;left:5787;top:5218;width:10;height:20" coordorigin="5787,5218" coordsize="10,20">
              <v:shape style="position:absolute;left:5787;top:5218;width:10;height:20" coordorigin="5787,5218" coordsize="10,20" path="m5787,5237l5797,5237,5797,5218,5787,5218,5787,5237xe" filled="true" fillcolor="#000000" stroked="false">
                <v:path arrowok="t"/>
                <v:fill type="solid"/>
              </v:shape>
            </v:group>
            <v:group style="position:absolute;left:5787;top:5237;width:10;height:20" coordorigin="5787,5237" coordsize="10,20">
              <v:shape style="position:absolute;left:5787;top:5237;width:10;height:20" coordorigin="5787,5237" coordsize="10,20" path="m5787,5257l5797,5257,5797,5237,5787,5237,5787,5257xe" filled="true" fillcolor="#000000" stroked="false">
                <v:path arrowok="t"/>
                <v:fill type="solid"/>
              </v:shape>
            </v:group>
            <v:group style="position:absolute;left:5787;top:5257;width:10;height:20" coordorigin="5787,5257" coordsize="10,20">
              <v:shape style="position:absolute;left:5787;top:5257;width:10;height:20" coordorigin="5787,5257" coordsize="10,20" path="m5787,5276l5797,5276,5797,5257,5787,5257,5787,5276xe" filled="true" fillcolor="#000000" stroked="false">
                <v:path arrowok="t"/>
                <v:fill type="solid"/>
              </v:shape>
            </v:group>
            <v:group style="position:absolute;left:5787;top:5276;width:10;height:20" coordorigin="5787,5276" coordsize="10,20">
              <v:shape style="position:absolute;left:5787;top:5276;width:10;height:20" coordorigin="5787,5276" coordsize="10,20" path="m5787,5295l5797,5295,5797,5276,5787,5276,5787,5295xe" filled="true" fillcolor="#000000" stroked="false">
                <v:path arrowok="t"/>
                <v:fill type="solid"/>
              </v:shape>
            </v:group>
            <v:group style="position:absolute;left:5787;top:5295;width:10;height:20" coordorigin="5787,5295" coordsize="10,20">
              <v:shape style="position:absolute;left:5787;top:5295;width:10;height:20" coordorigin="5787,5295" coordsize="10,20" path="m5787,5314l5797,5314,5797,5295,5787,5295,5787,5314xe" filled="true" fillcolor="#000000" stroked="false">
                <v:path arrowok="t"/>
                <v:fill type="solid"/>
              </v:shape>
            </v:group>
            <v:group style="position:absolute;left:5787;top:5314;width:10;height:20" coordorigin="5787,5314" coordsize="10,20">
              <v:shape style="position:absolute;left:5787;top:5314;width:10;height:20" coordorigin="5787,5314" coordsize="10,20" path="m5787,5333l5797,5333,5797,5314,5787,5314,5787,5333xe" filled="true" fillcolor="#000000" stroked="false">
                <v:path arrowok="t"/>
                <v:fill type="solid"/>
              </v:shape>
            </v:group>
            <v:group style="position:absolute;left:5787;top:5333;width:10;height:20" coordorigin="5787,5333" coordsize="10,20">
              <v:shape style="position:absolute;left:5787;top:5333;width:10;height:20" coordorigin="5787,5333" coordsize="10,20" path="m5787,5353l5797,5353,5797,5333,5787,5333,5787,5353xe" filled="true" fillcolor="#000000" stroked="false">
                <v:path arrowok="t"/>
                <v:fill type="solid"/>
              </v:shape>
            </v:group>
            <v:group style="position:absolute;left:5787;top:5353;width:10;height:20" coordorigin="5787,5353" coordsize="10,20">
              <v:shape style="position:absolute;left:5787;top:5353;width:10;height:20" coordorigin="5787,5353" coordsize="10,20" path="m5787,5372l5797,5372,5797,5353,5787,5353,5787,5372xe" filled="true" fillcolor="#000000" stroked="false">
                <v:path arrowok="t"/>
                <v:fill type="solid"/>
              </v:shape>
            </v:group>
            <v:group style="position:absolute;left:5787;top:5372;width:10;height:20" coordorigin="5787,5372" coordsize="10,20">
              <v:shape style="position:absolute;left:5787;top:5372;width:10;height:20" coordorigin="5787,5372" coordsize="10,20" path="m5787,5391l5797,5391,5797,5372,5787,5372,5787,5391xe" filled="true" fillcolor="#000000" stroked="false">
                <v:path arrowok="t"/>
                <v:fill type="solid"/>
              </v:shape>
            </v:group>
            <v:group style="position:absolute;left:5787;top:5391;width:10;height:20" coordorigin="5787,5391" coordsize="10,20">
              <v:shape style="position:absolute;left:5787;top:5391;width:10;height:20" coordorigin="5787,5391" coordsize="10,20" path="m5787,5410l5797,5410,5797,5391,5787,5391,5787,5410xe" filled="true" fillcolor="#000000" stroked="false">
                <v:path arrowok="t"/>
                <v:fill type="solid"/>
              </v:shape>
            </v:group>
            <v:group style="position:absolute;left:5787;top:5410;width:10;height:20" coordorigin="5787,5410" coordsize="10,20">
              <v:shape style="position:absolute;left:5787;top:5410;width:10;height:20" coordorigin="5787,5410" coordsize="10,20" path="m5787,5429l5797,5429,5797,5410,5787,5410,5787,5429xe" filled="true" fillcolor="#000000" stroked="false">
                <v:path arrowok="t"/>
                <v:fill type="solid"/>
              </v:shape>
            </v:group>
            <v:group style="position:absolute;left:5787;top:5429;width:10;height:20" coordorigin="5787,5429" coordsize="10,20">
              <v:shape style="position:absolute;left:5787;top:5429;width:10;height:20" coordorigin="5787,5429" coordsize="10,20" path="m5787,5449l5797,5449,5797,5429,5787,5429,5787,5449xe" filled="true" fillcolor="#000000" stroked="false">
                <v:path arrowok="t"/>
                <v:fill type="solid"/>
              </v:shape>
            </v:group>
            <v:group style="position:absolute;left:5787;top:5449;width:10;height:20" coordorigin="5787,5449" coordsize="10,20">
              <v:shape style="position:absolute;left:5787;top:5449;width:10;height:20" coordorigin="5787,5449" coordsize="10,20" path="m5787,5468l5797,5468,5797,5449,5787,5449,5787,5468xe" filled="true" fillcolor="#000000" stroked="false">
                <v:path arrowok="t"/>
                <v:fill type="solid"/>
              </v:shape>
            </v:group>
            <v:group style="position:absolute;left:5787;top:5468;width:10;height:20" coordorigin="5787,5468" coordsize="10,20">
              <v:shape style="position:absolute;left:5787;top:5468;width:10;height:20" coordorigin="5787,5468" coordsize="10,20" path="m5787,5487l5797,5487,5797,5468,5787,5468,5787,5487xe" filled="true" fillcolor="#000000" stroked="false">
                <v:path arrowok="t"/>
                <v:fill type="solid"/>
              </v:shape>
            </v:group>
            <v:group style="position:absolute;left:5787;top:5494;width:10;height:2" coordorigin="5787,5494" coordsize="10,2">
              <v:shape style="position:absolute;left:5787;top:5494;width:10;height:2" coordorigin="5787,5494" coordsize="10,0" path="m5787,5494l5797,5494e" filled="false" stroked="true" strokeweight=".72pt" strokecolor="#000000">
                <v:path arrowok="t"/>
              </v:shape>
            </v:group>
            <v:group style="position:absolute;left:5787;top:5516;width:29;height:2" coordorigin="5787,5516" coordsize="29,2">
              <v:shape style="position:absolute;left:5787;top:5516;width:29;height:2" coordorigin="5787,5516" coordsize="29,0" path="m5787,5516l5816,5516e" filled="false" stroked="true" strokeweight="1.44pt" strokecolor="#000000">
                <v:path arrowok="t"/>
              </v:shape>
            </v:group>
            <v:group style="position:absolute;left:5816;top:5516;width:915;height:2" coordorigin="5816,5516" coordsize="915,2">
              <v:shape style="position:absolute;left:5816;top:5516;width:915;height:2" coordorigin="5816,5516" coordsize="915,0" path="m5816,5516l6731,5516e" filled="false" stroked="true" strokeweight="1.44pt" strokecolor="#000000">
                <v:path arrowok="t"/>
              </v:shape>
            </v:group>
            <v:group style="position:absolute;left:6731;top:4796;width:10;height:20" coordorigin="6731,4796" coordsize="10,20">
              <v:shape style="position:absolute;left:6731;top:4796;width:10;height:20" coordorigin="6731,4796" coordsize="10,20" path="m6731,4815l6741,4815,6741,4796,6731,4796,6731,4815xe" filled="true" fillcolor="#000000" stroked="false">
                <v:path arrowok="t"/>
                <v:fill type="solid"/>
              </v:shape>
            </v:group>
            <v:group style="position:absolute;left:6731;top:4815;width:10;height:20" coordorigin="6731,4815" coordsize="10,20">
              <v:shape style="position:absolute;left:6731;top:4815;width:10;height:20" coordorigin="6731,4815" coordsize="10,20" path="m6731,4834l6741,4834,6741,4815,6731,4815,6731,4834xe" filled="true" fillcolor="#000000" stroked="false">
                <v:path arrowok="t"/>
                <v:fill type="solid"/>
              </v:shape>
            </v:group>
            <v:group style="position:absolute;left:6731;top:4834;width:10;height:20" coordorigin="6731,4834" coordsize="10,20">
              <v:shape style="position:absolute;left:6731;top:4834;width:10;height:20" coordorigin="6731,4834" coordsize="10,20" path="m6731,4853l6741,4853,6741,4834,6731,4834,6731,4853xe" filled="true" fillcolor="#000000" stroked="false">
                <v:path arrowok="t"/>
                <v:fill type="solid"/>
              </v:shape>
            </v:group>
            <v:group style="position:absolute;left:6731;top:4853;width:10;height:20" coordorigin="6731,4853" coordsize="10,20">
              <v:shape style="position:absolute;left:6731;top:4853;width:10;height:20" coordorigin="6731,4853" coordsize="10,20" path="m6731,4873l6741,4873,6741,4853,6731,4853,6731,4873xe" filled="true" fillcolor="#000000" stroked="false">
                <v:path arrowok="t"/>
                <v:fill type="solid"/>
              </v:shape>
            </v:group>
            <v:group style="position:absolute;left:6731;top:4873;width:10;height:20" coordorigin="6731,4873" coordsize="10,20">
              <v:shape style="position:absolute;left:6731;top:4873;width:10;height:20" coordorigin="6731,4873" coordsize="10,20" path="m6731,4892l6741,4892,6741,4873,6731,4873,6731,4892xe" filled="true" fillcolor="#000000" stroked="false">
                <v:path arrowok="t"/>
                <v:fill type="solid"/>
              </v:shape>
            </v:group>
            <v:group style="position:absolute;left:6731;top:4892;width:10;height:20" coordorigin="6731,4892" coordsize="10,20">
              <v:shape style="position:absolute;left:6731;top:4892;width:10;height:20" coordorigin="6731,4892" coordsize="10,20" path="m6731,4911l6741,4911,6741,4892,6731,4892,6731,4911xe" filled="true" fillcolor="#000000" stroked="false">
                <v:path arrowok="t"/>
                <v:fill type="solid"/>
              </v:shape>
            </v:group>
            <v:group style="position:absolute;left:6731;top:4911;width:10;height:20" coordorigin="6731,4911" coordsize="10,20">
              <v:shape style="position:absolute;left:6731;top:4911;width:10;height:20" coordorigin="6731,4911" coordsize="10,20" path="m6731,4930l6741,4930,6741,4911,6731,4911,6731,4930xe" filled="true" fillcolor="#000000" stroked="false">
                <v:path arrowok="t"/>
                <v:fill type="solid"/>
              </v:shape>
            </v:group>
            <v:group style="position:absolute;left:6731;top:4930;width:10;height:20" coordorigin="6731,4930" coordsize="10,20">
              <v:shape style="position:absolute;left:6731;top:4930;width:10;height:20" coordorigin="6731,4930" coordsize="10,20" path="m6731,4949l6741,4949,6741,4930,6731,4930,6731,4949xe" filled="true" fillcolor="#000000" stroked="false">
                <v:path arrowok="t"/>
                <v:fill type="solid"/>
              </v:shape>
            </v:group>
            <v:group style="position:absolute;left:6731;top:4949;width:10;height:20" coordorigin="6731,4949" coordsize="10,20">
              <v:shape style="position:absolute;left:6731;top:4949;width:10;height:20" coordorigin="6731,4949" coordsize="10,20" path="m6731,4969l6741,4969,6741,4949,6731,4949,6731,4969xe" filled="true" fillcolor="#000000" stroked="false">
                <v:path arrowok="t"/>
                <v:fill type="solid"/>
              </v:shape>
            </v:group>
            <v:group style="position:absolute;left:6731;top:4969;width:10;height:20" coordorigin="6731,4969" coordsize="10,20">
              <v:shape style="position:absolute;left:6731;top:4969;width:10;height:20" coordorigin="6731,4969" coordsize="10,20" path="m6731,4988l6741,4988,6741,4969,6731,4969,6731,4988xe" filled="true" fillcolor="#000000" stroked="false">
                <v:path arrowok="t"/>
                <v:fill type="solid"/>
              </v:shape>
            </v:group>
            <v:group style="position:absolute;left:6731;top:4988;width:10;height:20" coordorigin="6731,4988" coordsize="10,20">
              <v:shape style="position:absolute;left:6731;top:4988;width:10;height:20" coordorigin="6731,4988" coordsize="10,20" path="m6731,5007l6741,5007,6741,4988,6731,4988,6731,5007xe" filled="true" fillcolor="#000000" stroked="false">
                <v:path arrowok="t"/>
                <v:fill type="solid"/>
              </v:shape>
            </v:group>
            <v:group style="position:absolute;left:6731;top:5007;width:10;height:20" coordorigin="6731,5007" coordsize="10,20">
              <v:shape style="position:absolute;left:6731;top:5007;width:10;height:20" coordorigin="6731,5007" coordsize="10,20" path="m6731,5026l6741,5026,6741,5007,6731,5007,6731,5026xe" filled="true" fillcolor="#000000" stroked="false">
                <v:path arrowok="t"/>
                <v:fill type="solid"/>
              </v:shape>
            </v:group>
            <v:group style="position:absolute;left:6731;top:5026;width:10;height:20" coordorigin="6731,5026" coordsize="10,20">
              <v:shape style="position:absolute;left:6731;top:5026;width:10;height:20" coordorigin="6731,5026" coordsize="10,20" path="m6731,5045l6741,5045,6741,5026,6731,5026,6731,5045xe" filled="true" fillcolor="#000000" stroked="false">
                <v:path arrowok="t"/>
                <v:fill type="solid"/>
              </v:shape>
            </v:group>
            <v:group style="position:absolute;left:6731;top:5045;width:10;height:20" coordorigin="6731,5045" coordsize="10,20">
              <v:shape style="position:absolute;left:6731;top:5045;width:10;height:20" coordorigin="6731,5045" coordsize="10,20" path="m6731,5065l6741,5065,6741,5045,6731,5045,6731,5065xe" filled="true" fillcolor="#000000" stroked="false">
                <v:path arrowok="t"/>
                <v:fill type="solid"/>
              </v:shape>
            </v:group>
            <v:group style="position:absolute;left:6731;top:5065;width:10;height:20" coordorigin="6731,5065" coordsize="10,20">
              <v:shape style="position:absolute;left:6731;top:5065;width:10;height:20" coordorigin="6731,5065" coordsize="10,20" path="m6731,5084l6741,5084,6741,5065,6731,5065,6731,5084xe" filled="true" fillcolor="#000000" stroked="false">
                <v:path arrowok="t"/>
                <v:fill type="solid"/>
              </v:shape>
            </v:group>
            <v:group style="position:absolute;left:6731;top:5084;width:10;height:20" coordorigin="6731,5084" coordsize="10,20">
              <v:shape style="position:absolute;left:6731;top:5084;width:10;height:20" coordorigin="6731,5084" coordsize="10,20" path="m6731,5103l6741,5103,6741,5084,6731,5084,6731,5103xe" filled="true" fillcolor="#000000" stroked="false">
                <v:path arrowok="t"/>
                <v:fill type="solid"/>
              </v:shape>
            </v:group>
            <v:group style="position:absolute;left:6731;top:5103;width:10;height:20" coordorigin="6731,5103" coordsize="10,20">
              <v:shape style="position:absolute;left:6731;top:5103;width:10;height:20" coordorigin="6731,5103" coordsize="10,20" path="m6731,5122l6741,5122,6741,5103,6731,5103,6731,5122xe" filled="true" fillcolor="#000000" stroked="false">
                <v:path arrowok="t"/>
                <v:fill type="solid"/>
              </v:shape>
            </v:group>
            <v:group style="position:absolute;left:6731;top:5122;width:10;height:20" coordorigin="6731,5122" coordsize="10,20">
              <v:shape style="position:absolute;left:6731;top:5122;width:10;height:20" coordorigin="6731,5122" coordsize="10,20" path="m6731,5141l6741,5141,6741,5122,6731,5122,6731,5141xe" filled="true" fillcolor="#000000" stroked="false">
                <v:path arrowok="t"/>
                <v:fill type="solid"/>
              </v:shape>
            </v:group>
            <v:group style="position:absolute;left:6731;top:5141;width:10;height:20" coordorigin="6731,5141" coordsize="10,20">
              <v:shape style="position:absolute;left:6731;top:5141;width:10;height:20" coordorigin="6731,5141" coordsize="10,20" path="m6731,5161l6741,5161,6741,5141,6731,5141,6731,5161xe" filled="true" fillcolor="#000000" stroked="false">
                <v:path arrowok="t"/>
                <v:fill type="solid"/>
              </v:shape>
            </v:group>
            <v:group style="position:absolute;left:6731;top:5161;width:10;height:20" coordorigin="6731,5161" coordsize="10,20">
              <v:shape style="position:absolute;left:6731;top:5161;width:10;height:20" coordorigin="6731,5161" coordsize="10,20" path="m6731,5180l6741,5180,6741,5161,6731,5161,6731,5180xe" filled="true" fillcolor="#000000" stroked="false">
                <v:path arrowok="t"/>
                <v:fill type="solid"/>
              </v:shape>
            </v:group>
            <v:group style="position:absolute;left:6731;top:5180;width:10;height:20" coordorigin="6731,5180" coordsize="10,20">
              <v:shape style="position:absolute;left:6731;top:5180;width:10;height:20" coordorigin="6731,5180" coordsize="10,20" path="m6731,5199l6741,5199,6741,5180,6731,5180,6731,5199xe" filled="true" fillcolor="#000000" stroked="false">
                <v:path arrowok="t"/>
                <v:fill type="solid"/>
              </v:shape>
            </v:group>
            <v:group style="position:absolute;left:6731;top:5199;width:10;height:20" coordorigin="6731,5199" coordsize="10,20">
              <v:shape style="position:absolute;left:6731;top:5199;width:10;height:20" coordorigin="6731,5199" coordsize="10,20" path="m6731,5218l6741,5218,6741,5199,6731,5199,6731,5218xe" filled="true" fillcolor="#000000" stroked="false">
                <v:path arrowok="t"/>
                <v:fill type="solid"/>
              </v:shape>
            </v:group>
            <v:group style="position:absolute;left:6731;top:5218;width:10;height:20" coordorigin="6731,5218" coordsize="10,20">
              <v:shape style="position:absolute;left:6731;top:5218;width:10;height:20" coordorigin="6731,5218" coordsize="10,20" path="m6731,5237l6741,5237,6741,5218,6731,5218,6731,5237xe" filled="true" fillcolor="#000000" stroked="false">
                <v:path arrowok="t"/>
                <v:fill type="solid"/>
              </v:shape>
            </v:group>
            <v:group style="position:absolute;left:6731;top:5237;width:10;height:20" coordorigin="6731,5237" coordsize="10,20">
              <v:shape style="position:absolute;left:6731;top:5237;width:10;height:20" coordorigin="6731,5237" coordsize="10,20" path="m6731,5257l6741,5257,6741,5237,6731,5237,6731,5257xe" filled="true" fillcolor="#000000" stroked="false">
                <v:path arrowok="t"/>
                <v:fill type="solid"/>
              </v:shape>
            </v:group>
            <v:group style="position:absolute;left:6731;top:5257;width:10;height:20" coordorigin="6731,5257" coordsize="10,20">
              <v:shape style="position:absolute;left:6731;top:5257;width:10;height:20" coordorigin="6731,5257" coordsize="10,20" path="m6731,5276l6741,5276,6741,5257,6731,5257,6731,5276xe" filled="true" fillcolor="#000000" stroked="false">
                <v:path arrowok="t"/>
                <v:fill type="solid"/>
              </v:shape>
            </v:group>
            <v:group style="position:absolute;left:6731;top:5276;width:10;height:20" coordorigin="6731,5276" coordsize="10,20">
              <v:shape style="position:absolute;left:6731;top:5276;width:10;height:20" coordorigin="6731,5276" coordsize="10,20" path="m6731,5295l6741,5295,6741,5276,6731,5276,6731,5295xe" filled="true" fillcolor="#000000" stroked="false">
                <v:path arrowok="t"/>
                <v:fill type="solid"/>
              </v:shape>
            </v:group>
            <v:group style="position:absolute;left:6731;top:5295;width:10;height:20" coordorigin="6731,5295" coordsize="10,20">
              <v:shape style="position:absolute;left:6731;top:5295;width:10;height:20" coordorigin="6731,5295" coordsize="10,20" path="m6731,5314l6741,5314,6741,5295,6731,5295,6731,5314xe" filled="true" fillcolor="#000000" stroked="false">
                <v:path arrowok="t"/>
                <v:fill type="solid"/>
              </v:shape>
            </v:group>
            <v:group style="position:absolute;left:6731;top:5314;width:10;height:20" coordorigin="6731,5314" coordsize="10,20">
              <v:shape style="position:absolute;left:6731;top:5314;width:10;height:20" coordorigin="6731,5314" coordsize="10,20" path="m6731,5333l6741,5333,6741,5314,6731,5314,6731,5333xe" filled="true" fillcolor="#000000" stroked="false">
                <v:path arrowok="t"/>
                <v:fill type="solid"/>
              </v:shape>
            </v:group>
            <v:group style="position:absolute;left:6731;top:5333;width:10;height:20" coordorigin="6731,5333" coordsize="10,20">
              <v:shape style="position:absolute;left:6731;top:5333;width:10;height:20" coordorigin="6731,5333" coordsize="10,20" path="m6731,5353l6741,5353,6741,5333,6731,5333,6731,5353xe" filled="true" fillcolor="#000000" stroked="false">
                <v:path arrowok="t"/>
                <v:fill type="solid"/>
              </v:shape>
            </v:group>
            <v:group style="position:absolute;left:6731;top:5353;width:10;height:20" coordorigin="6731,5353" coordsize="10,20">
              <v:shape style="position:absolute;left:6731;top:5353;width:10;height:20" coordorigin="6731,5353" coordsize="10,20" path="m6731,5372l6741,5372,6741,5353,6731,5353,6731,5372xe" filled="true" fillcolor="#000000" stroked="false">
                <v:path arrowok="t"/>
                <v:fill type="solid"/>
              </v:shape>
            </v:group>
            <v:group style="position:absolute;left:6731;top:5372;width:10;height:20" coordorigin="6731,5372" coordsize="10,20">
              <v:shape style="position:absolute;left:6731;top:5372;width:10;height:20" coordorigin="6731,5372" coordsize="10,20" path="m6731,5391l6741,5391,6741,5372,6731,5372,6731,5391xe" filled="true" fillcolor="#000000" stroked="false">
                <v:path arrowok="t"/>
                <v:fill type="solid"/>
              </v:shape>
            </v:group>
            <v:group style="position:absolute;left:6731;top:5391;width:10;height:20" coordorigin="6731,5391" coordsize="10,20">
              <v:shape style="position:absolute;left:6731;top:5391;width:10;height:20" coordorigin="6731,5391" coordsize="10,20" path="m6731,5410l6741,5410,6741,5391,6731,5391,6731,5410xe" filled="true" fillcolor="#000000" stroked="false">
                <v:path arrowok="t"/>
                <v:fill type="solid"/>
              </v:shape>
            </v:group>
            <v:group style="position:absolute;left:6731;top:5410;width:10;height:20" coordorigin="6731,5410" coordsize="10,20">
              <v:shape style="position:absolute;left:6731;top:5410;width:10;height:20" coordorigin="6731,5410" coordsize="10,20" path="m6731,5429l6741,5429,6741,5410,6731,5410,6731,5429xe" filled="true" fillcolor="#000000" stroked="false">
                <v:path arrowok="t"/>
                <v:fill type="solid"/>
              </v:shape>
            </v:group>
            <v:group style="position:absolute;left:6731;top:5429;width:10;height:20" coordorigin="6731,5429" coordsize="10,20">
              <v:shape style="position:absolute;left:6731;top:5429;width:10;height:20" coordorigin="6731,5429" coordsize="10,20" path="m6731,5449l6741,5449,6741,5429,6731,5429,6731,5449xe" filled="true" fillcolor="#000000" stroked="false">
                <v:path arrowok="t"/>
                <v:fill type="solid"/>
              </v:shape>
            </v:group>
            <v:group style="position:absolute;left:6731;top:5449;width:10;height:20" coordorigin="6731,5449" coordsize="10,20">
              <v:shape style="position:absolute;left:6731;top:5449;width:10;height:20" coordorigin="6731,5449" coordsize="10,20" path="m6731,5468l6741,5468,6741,5449,6731,5449,6731,5468xe" filled="true" fillcolor="#000000" stroked="false">
                <v:path arrowok="t"/>
                <v:fill type="solid"/>
              </v:shape>
            </v:group>
            <v:group style="position:absolute;left:6731;top:5468;width:10;height:20" coordorigin="6731,5468" coordsize="10,20">
              <v:shape style="position:absolute;left:6731;top:5468;width:10;height:20" coordorigin="6731,5468" coordsize="10,20" path="m6731,5487l6741,5487,6741,5468,6731,5468,6731,5487xe" filled="true" fillcolor="#000000" stroked="false">
                <v:path arrowok="t"/>
                <v:fill type="solid"/>
              </v:shape>
            </v:group>
            <v:group style="position:absolute;left:6731;top:5494;width:10;height:2" coordorigin="6731,5494" coordsize="10,2">
              <v:shape style="position:absolute;left:6731;top:5494;width:10;height:2" coordorigin="6731,5494" coordsize="10,0" path="m6731,5494l6741,5494e" filled="false" stroked="true" strokeweight=".72pt" strokecolor="#000000">
                <v:path arrowok="t"/>
              </v:shape>
            </v:group>
            <v:group style="position:absolute;left:6731;top:5516;width:29;height:2" coordorigin="6731,5516" coordsize="29,2">
              <v:shape style="position:absolute;left:6731;top:5516;width:29;height:2" coordorigin="6731,5516" coordsize="29,0" path="m6731,5516l6760,5516e" filled="false" stroked="true" strokeweight="1.44pt" strokecolor="#000000">
                <v:path arrowok="t"/>
              </v:shape>
            </v:group>
            <v:group style="position:absolute;left:6760;top:5516;width:1107;height:2" coordorigin="6760,5516" coordsize="1107,2">
              <v:shape style="position:absolute;left:6760;top:5516;width:1107;height:2" coordorigin="6760,5516" coordsize="1107,0" path="m6760,5516l7866,5516e" filled="false" stroked="true" strokeweight="1.44pt" strokecolor="#000000">
                <v:path arrowok="t"/>
              </v:shape>
            </v:group>
            <v:group style="position:absolute;left:7866;top:4796;width:10;height:20" coordorigin="7866,4796" coordsize="10,20">
              <v:shape style="position:absolute;left:7866;top:4796;width:10;height:20" coordorigin="7866,4796" coordsize="10,20" path="m7866,4815l7876,4815,7876,4796,7866,4796,7866,4815xe" filled="true" fillcolor="#000000" stroked="false">
                <v:path arrowok="t"/>
                <v:fill type="solid"/>
              </v:shape>
            </v:group>
            <v:group style="position:absolute;left:7866;top:4815;width:10;height:20" coordorigin="7866,4815" coordsize="10,20">
              <v:shape style="position:absolute;left:7866;top:4815;width:10;height:20" coordorigin="7866,4815" coordsize="10,20" path="m7866,4834l7876,4834,7876,4815,7866,4815,7866,4834xe" filled="true" fillcolor="#000000" stroked="false">
                <v:path arrowok="t"/>
                <v:fill type="solid"/>
              </v:shape>
            </v:group>
            <v:group style="position:absolute;left:7866;top:4834;width:10;height:20" coordorigin="7866,4834" coordsize="10,20">
              <v:shape style="position:absolute;left:7866;top:4834;width:10;height:20" coordorigin="7866,4834" coordsize="10,20" path="m7866,4853l7876,4853,7876,4834,7866,4834,7866,4853xe" filled="true" fillcolor="#000000" stroked="false">
                <v:path arrowok="t"/>
                <v:fill type="solid"/>
              </v:shape>
            </v:group>
            <v:group style="position:absolute;left:7866;top:4853;width:10;height:20" coordorigin="7866,4853" coordsize="10,20">
              <v:shape style="position:absolute;left:7866;top:4853;width:10;height:20" coordorigin="7866,4853" coordsize="10,20" path="m7866,4873l7876,4873,7876,4853,7866,4853,7866,4873xe" filled="true" fillcolor="#000000" stroked="false">
                <v:path arrowok="t"/>
                <v:fill type="solid"/>
              </v:shape>
            </v:group>
            <v:group style="position:absolute;left:7866;top:4873;width:10;height:20" coordorigin="7866,4873" coordsize="10,20">
              <v:shape style="position:absolute;left:7866;top:4873;width:10;height:20" coordorigin="7866,4873" coordsize="10,20" path="m7866,4892l7876,4892,7876,4873,7866,4873,7866,4892xe" filled="true" fillcolor="#000000" stroked="false">
                <v:path arrowok="t"/>
                <v:fill type="solid"/>
              </v:shape>
            </v:group>
            <v:group style="position:absolute;left:7866;top:4892;width:10;height:20" coordorigin="7866,4892" coordsize="10,20">
              <v:shape style="position:absolute;left:7866;top:4892;width:10;height:20" coordorigin="7866,4892" coordsize="10,20" path="m7866,4911l7876,4911,7876,4892,7866,4892,7866,4911xe" filled="true" fillcolor="#000000" stroked="false">
                <v:path arrowok="t"/>
                <v:fill type="solid"/>
              </v:shape>
            </v:group>
            <v:group style="position:absolute;left:7866;top:4911;width:10;height:20" coordorigin="7866,4911" coordsize="10,20">
              <v:shape style="position:absolute;left:7866;top:4911;width:10;height:20" coordorigin="7866,4911" coordsize="10,20" path="m7866,4930l7876,4930,7876,4911,7866,4911,7866,4930xe" filled="true" fillcolor="#000000" stroked="false">
                <v:path arrowok="t"/>
                <v:fill type="solid"/>
              </v:shape>
            </v:group>
            <v:group style="position:absolute;left:7866;top:4930;width:10;height:20" coordorigin="7866,4930" coordsize="10,20">
              <v:shape style="position:absolute;left:7866;top:4930;width:10;height:20" coordorigin="7866,4930" coordsize="10,20" path="m7866,4949l7876,4949,7876,4930,7866,4930,7866,4949xe" filled="true" fillcolor="#000000" stroked="false">
                <v:path arrowok="t"/>
                <v:fill type="solid"/>
              </v:shape>
            </v:group>
            <v:group style="position:absolute;left:7866;top:4949;width:10;height:20" coordorigin="7866,4949" coordsize="10,20">
              <v:shape style="position:absolute;left:7866;top:4949;width:10;height:20" coordorigin="7866,4949" coordsize="10,20" path="m7866,4969l7876,4969,7876,4949,7866,4949,7866,4969xe" filled="true" fillcolor="#000000" stroked="false">
                <v:path arrowok="t"/>
                <v:fill type="solid"/>
              </v:shape>
            </v:group>
            <v:group style="position:absolute;left:7866;top:4969;width:10;height:20" coordorigin="7866,4969" coordsize="10,20">
              <v:shape style="position:absolute;left:7866;top:4969;width:10;height:20" coordorigin="7866,4969" coordsize="10,20" path="m7866,4988l7876,4988,7876,4969,7866,4969,7866,4988xe" filled="true" fillcolor="#000000" stroked="false">
                <v:path arrowok="t"/>
                <v:fill type="solid"/>
              </v:shape>
            </v:group>
            <v:group style="position:absolute;left:7866;top:4988;width:10;height:20" coordorigin="7866,4988" coordsize="10,20">
              <v:shape style="position:absolute;left:7866;top:4988;width:10;height:20" coordorigin="7866,4988" coordsize="10,20" path="m7866,5007l7876,5007,7876,4988,7866,4988,7866,5007xe" filled="true" fillcolor="#000000" stroked="false">
                <v:path arrowok="t"/>
                <v:fill type="solid"/>
              </v:shape>
            </v:group>
            <v:group style="position:absolute;left:7866;top:5007;width:10;height:20" coordorigin="7866,5007" coordsize="10,20">
              <v:shape style="position:absolute;left:7866;top:5007;width:10;height:20" coordorigin="7866,5007" coordsize="10,20" path="m7866,5026l7876,5026,7876,5007,7866,5007,7866,5026xe" filled="true" fillcolor="#000000" stroked="false">
                <v:path arrowok="t"/>
                <v:fill type="solid"/>
              </v:shape>
            </v:group>
            <v:group style="position:absolute;left:7866;top:5026;width:10;height:20" coordorigin="7866,5026" coordsize="10,20">
              <v:shape style="position:absolute;left:7866;top:5026;width:10;height:20" coordorigin="7866,5026" coordsize="10,20" path="m7866,5045l7876,5045,7876,5026,7866,5026,7866,5045xe" filled="true" fillcolor="#000000" stroked="false">
                <v:path arrowok="t"/>
                <v:fill type="solid"/>
              </v:shape>
            </v:group>
            <v:group style="position:absolute;left:7866;top:5045;width:10;height:20" coordorigin="7866,5045" coordsize="10,20">
              <v:shape style="position:absolute;left:7866;top:5045;width:10;height:20" coordorigin="7866,5045" coordsize="10,20" path="m7866,5065l7876,5065,7876,5045,7866,5045,7866,5065xe" filled="true" fillcolor="#000000" stroked="false">
                <v:path arrowok="t"/>
                <v:fill type="solid"/>
              </v:shape>
            </v:group>
            <v:group style="position:absolute;left:7866;top:5065;width:10;height:20" coordorigin="7866,5065" coordsize="10,20">
              <v:shape style="position:absolute;left:7866;top:5065;width:10;height:20" coordorigin="7866,5065" coordsize="10,20" path="m7866,5084l7876,5084,7876,5065,7866,5065,7866,5084xe" filled="true" fillcolor="#000000" stroked="false">
                <v:path arrowok="t"/>
                <v:fill type="solid"/>
              </v:shape>
            </v:group>
            <v:group style="position:absolute;left:7866;top:5084;width:10;height:20" coordorigin="7866,5084" coordsize="10,20">
              <v:shape style="position:absolute;left:7866;top:5084;width:10;height:20" coordorigin="7866,5084" coordsize="10,20" path="m7866,5103l7876,5103,7876,5084,7866,5084,7866,5103xe" filled="true" fillcolor="#000000" stroked="false">
                <v:path arrowok="t"/>
                <v:fill type="solid"/>
              </v:shape>
            </v:group>
            <v:group style="position:absolute;left:7866;top:5103;width:10;height:20" coordorigin="7866,5103" coordsize="10,20">
              <v:shape style="position:absolute;left:7866;top:5103;width:10;height:20" coordorigin="7866,5103" coordsize="10,20" path="m7866,5122l7876,5122,7876,5103,7866,5103,7866,5122xe" filled="true" fillcolor="#000000" stroked="false">
                <v:path arrowok="t"/>
                <v:fill type="solid"/>
              </v:shape>
            </v:group>
            <v:group style="position:absolute;left:7866;top:5122;width:10;height:20" coordorigin="7866,5122" coordsize="10,20">
              <v:shape style="position:absolute;left:7866;top:5122;width:10;height:20" coordorigin="7866,5122" coordsize="10,20" path="m7866,5141l7876,5141,7876,5122,7866,5122,7866,5141xe" filled="true" fillcolor="#000000" stroked="false">
                <v:path arrowok="t"/>
                <v:fill type="solid"/>
              </v:shape>
            </v:group>
            <v:group style="position:absolute;left:7866;top:5141;width:10;height:20" coordorigin="7866,5141" coordsize="10,20">
              <v:shape style="position:absolute;left:7866;top:5141;width:10;height:20" coordorigin="7866,5141" coordsize="10,20" path="m7866,5161l7876,5161,7876,5141,7866,5141,7866,5161xe" filled="true" fillcolor="#000000" stroked="false">
                <v:path arrowok="t"/>
                <v:fill type="solid"/>
              </v:shape>
            </v:group>
            <v:group style="position:absolute;left:7866;top:5161;width:10;height:20" coordorigin="7866,5161" coordsize="10,20">
              <v:shape style="position:absolute;left:7866;top:5161;width:10;height:20" coordorigin="7866,5161" coordsize="10,20" path="m7866,5180l7876,5180,7876,5161,7866,5161,7866,5180xe" filled="true" fillcolor="#000000" stroked="false">
                <v:path arrowok="t"/>
                <v:fill type="solid"/>
              </v:shape>
            </v:group>
            <v:group style="position:absolute;left:7866;top:5180;width:10;height:20" coordorigin="7866,5180" coordsize="10,20">
              <v:shape style="position:absolute;left:7866;top:5180;width:10;height:20" coordorigin="7866,5180" coordsize="10,20" path="m7866,5199l7876,5199,7876,5180,7866,5180,7866,5199xe" filled="true" fillcolor="#000000" stroked="false">
                <v:path arrowok="t"/>
                <v:fill type="solid"/>
              </v:shape>
            </v:group>
            <v:group style="position:absolute;left:7866;top:5199;width:10;height:20" coordorigin="7866,5199" coordsize="10,20">
              <v:shape style="position:absolute;left:7866;top:5199;width:10;height:20" coordorigin="7866,5199" coordsize="10,20" path="m7866,5218l7876,5218,7876,5199,7866,5199,7866,5218xe" filled="true" fillcolor="#000000" stroked="false">
                <v:path arrowok="t"/>
                <v:fill type="solid"/>
              </v:shape>
            </v:group>
            <v:group style="position:absolute;left:7866;top:5218;width:10;height:20" coordorigin="7866,5218" coordsize="10,20">
              <v:shape style="position:absolute;left:7866;top:5218;width:10;height:20" coordorigin="7866,5218" coordsize="10,20" path="m7866,5237l7876,5237,7876,5218,7866,5218,7866,5237xe" filled="true" fillcolor="#000000" stroked="false">
                <v:path arrowok="t"/>
                <v:fill type="solid"/>
              </v:shape>
            </v:group>
            <v:group style="position:absolute;left:7866;top:5237;width:10;height:20" coordorigin="7866,5237" coordsize="10,20">
              <v:shape style="position:absolute;left:7866;top:5237;width:10;height:20" coordorigin="7866,5237" coordsize="10,20" path="m7866,5257l7876,5257,7876,5237,7866,5237,7866,5257xe" filled="true" fillcolor="#000000" stroked="false">
                <v:path arrowok="t"/>
                <v:fill type="solid"/>
              </v:shape>
            </v:group>
            <v:group style="position:absolute;left:7866;top:5257;width:10;height:20" coordorigin="7866,5257" coordsize="10,20">
              <v:shape style="position:absolute;left:7866;top:5257;width:10;height:20" coordorigin="7866,5257" coordsize="10,20" path="m7866,5276l7876,5276,7876,5257,7866,5257,7866,5276xe" filled="true" fillcolor="#000000" stroked="false">
                <v:path arrowok="t"/>
                <v:fill type="solid"/>
              </v:shape>
            </v:group>
            <v:group style="position:absolute;left:7866;top:5276;width:10;height:20" coordorigin="7866,5276" coordsize="10,20">
              <v:shape style="position:absolute;left:7866;top:5276;width:10;height:20" coordorigin="7866,5276" coordsize="10,20" path="m7866,5295l7876,5295,7876,5276,7866,5276,7866,5295xe" filled="true" fillcolor="#000000" stroked="false">
                <v:path arrowok="t"/>
                <v:fill type="solid"/>
              </v:shape>
            </v:group>
            <v:group style="position:absolute;left:7866;top:5295;width:10;height:20" coordorigin="7866,5295" coordsize="10,20">
              <v:shape style="position:absolute;left:7866;top:5295;width:10;height:20" coordorigin="7866,5295" coordsize="10,20" path="m7866,5314l7876,5314,7876,5295,7866,5295,7866,5314xe" filled="true" fillcolor="#000000" stroked="false">
                <v:path arrowok="t"/>
                <v:fill type="solid"/>
              </v:shape>
            </v:group>
            <v:group style="position:absolute;left:7866;top:5314;width:10;height:20" coordorigin="7866,5314" coordsize="10,20">
              <v:shape style="position:absolute;left:7866;top:5314;width:10;height:20" coordorigin="7866,5314" coordsize="10,20" path="m7866,5333l7876,5333,7876,5314,7866,5314,7866,5333xe" filled="true" fillcolor="#000000" stroked="false">
                <v:path arrowok="t"/>
                <v:fill type="solid"/>
              </v:shape>
            </v:group>
            <v:group style="position:absolute;left:7866;top:5333;width:10;height:20" coordorigin="7866,5333" coordsize="10,20">
              <v:shape style="position:absolute;left:7866;top:5333;width:10;height:20" coordorigin="7866,5333" coordsize="10,20" path="m7866,5353l7876,5353,7876,5333,7866,5333,7866,5353xe" filled="true" fillcolor="#000000" stroked="false">
                <v:path arrowok="t"/>
                <v:fill type="solid"/>
              </v:shape>
            </v:group>
            <v:group style="position:absolute;left:7866;top:5353;width:10;height:20" coordorigin="7866,5353" coordsize="10,20">
              <v:shape style="position:absolute;left:7866;top:5353;width:10;height:20" coordorigin="7866,5353" coordsize="10,20" path="m7866,5372l7876,5372,7876,5353,7866,5353,7866,5372xe" filled="true" fillcolor="#000000" stroked="false">
                <v:path arrowok="t"/>
                <v:fill type="solid"/>
              </v:shape>
            </v:group>
            <v:group style="position:absolute;left:7866;top:5372;width:10;height:20" coordorigin="7866,5372" coordsize="10,20">
              <v:shape style="position:absolute;left:7866;top:5372;width:10;height:20" coordorigin="7866,5372" coordsize="10,20" path="m7866,5391l7876,5391,7876,5372,7866,5372,7866,5391xe" filled="true" fillcolor="#000000" stroked="false">
                <v:path arrowok="t"/>
                <v:fill type="solid"/>
              </v:shape>
            </v:group>
            <v:group style="position:absolute;left:7866;top:5391;width:10;height:20" coordorigin="7866,5391" coordsize="10,20">
              <v:shape style="position:absolute;left:7866;top:5391;width:10;height:20" coordorigin="7866,5391" coordsize="10,20" path="m7866,5410l7876,5410,7876,5391,7866,5391,7866,5410xe" filled="true" fillcolor="#000000" stroked="false">
                <v:path arrowok="t"/>
                <v:fill type="solid"/>
              </v:shape>
            </v:group>
            <v:group style="position:absolute;left:7866;top:5410;width:10;height:20" coordorigin="7866,5410" coordsize="10,20">
              <v:shape style="position:absolute;left:7866;top:5410;width:10;height:20" coordorigin="7866,5410" coordsize="10,20" path="m7866,5429l7876,5429,7876,5410,7866,5410,7866,5429xe" filled="true" fillcolor="#000000" stroked="false">
                <v:path arrowok="t"/>
                <v:fill type="solid"/>
              </v:shape>
            </v:group>
            <v:group style="position:absolute;left:7866;top:5429;width:10;height:20" coordorigin="7866,5429" coordsize="10,20">
              <v:shape style="position:absolute;left:7866;top:5429;width:10;height:20" coordorigin="7866,5429" coordsize="10,20" path="m7866,5449l7876,5449,7876,5429,7866,5429,7866,5449xe" filled="true" fillcolor="#000000" stroked="false">
                <v:path arrowok="t"/>
                <v:fill type="solid"/>
              </v:shape>
            </v:group>
            <v:group style="position:absolute;left:7866;top:5449;width:10;height:20" coordorigin="7866,5449" coordsize="10,20">
              <v:shape style="position:absolute;left:7866;top:5449;width:10;height:20" coordorigin="7866,5449" coordsize="10,20" path="m7866,5468l7876,5468,7876,5449,7866,5449,7866,5468xe" filled="true" fillcolor="#000000" stroked="false">
                <v:path arrowok="t"/>
                <v:fill type="solid"/>
              </v:shape>
            </v:group>
            <v:group style="position:absolute;left:7866;top:5468;width:10;height:20" coordorigin="7866,5468" coordsize="10,20">
              <v:shape style="position:absolute;left:7866;top:5468;width:10;height:20" coordorigin="7866,5468" coordsize="10,20" path="m7866,5487l7876,5487,7876,5468,7866,5468,7866,5487xe" filled="true" fillcolor="#000000" stroked="false">
                <v:path arrowok="t"/>
                <v:fill type="solid"/>
              </v:shape>
            </v:group>
            <v:group style="position:absolute;left:7866;top:5494;width:10;height:2" coordorigin="7866,5494" coordsize="10,2">
              <v:shape style="position:absolute;left:7866;top:5494;width:10;height:2" coordorigin="7866,5494" coordsize="10,0" path="m7866,5494l7876,5494e" filled="false" stroked="true" strokeweight=".72pt" strokecolor="#000000">
                <v:path arrowok="t"/>
              </v:shape>
            </v:group>
            <v:group style="position:absolute;left:7866;top:5516;width:29;height:2" coordorigin="7866,5516" coordsize="29,2">
              <v:shape style="position:absolute;left:7866;top:5516;width:29;height:2" coordorigin="7866,5516" coordsize="29,0" path="m7866,5516l7895,5516e" filled="false" stroked="true" strokeweight="1.44pt" strokecolor="#000000">
                <v:path arrowok="t"/>
              </v:shape>
            </v:group>
            <v:group style="position:absolute;left:7895;top:5516;width:872;height:2" coordorigin="7895,5516" coordsize="872,2">
              <v:shape style="position:absolute;left:7895;top:5516;width:872;height:2" coordorigin="7895,5516" coordsize="872,0" path="m7895,5516l8766,5516e" filled="false" stroked="true" strokeweight="1.44pt" strokecolor="#000000">
                <v:path arrowok="t"/>
              </v:shape>
            </v:group>
            <v:group style="position:absolute;left:8766;top:4796;width:10;height:20" coordorigin="8766,4796" coordsize="10,20">
              <v:shape style="position:absolute;left:8766;top:4796;width:10;height:20" coordorigin="8766,4796" coordsize="10,20" path="m8766,4815l8776,4815,8776,4796,8766,4796,8766,4815xe" filled="true" fillcolor="#000000" stroked="false">
                <v:path arrowok="t"/>
                <v:fill type="solid"/>
              </v:shape>
            </v:group>
            <v:group style="position:absolute;left:8766;top:4815;width:10;height:20" coordorigin="8766,4815" coordsize="10,20">
              <v:shape style="position:absolute;left:8766;top:4815;width:10;height:20" coordorigin="8766,4815" coordsize="10,20" path="m8766,4834l8776,4834,8776,4815,8766,4815,8766,4834xe" filled="true" fillcolor="#000000" stroked="false">
                <v:path arrowok="t"/>
                <v:fill type="solid"/>
              </v:shape>
            </v:group>
            <v:group style="position:absolute;left:8766;top:4834;width:10;height:20" coordorigin="8766,4834" coordsize="10,20">
              <v:shape style="position:absolute;left:8766;top:4834;width:10;height:20" coordorigin="8766,4834" coordsize="10,20" path="m8766,4853l8776,4853,8776,4834,8766,4834,8766,4853xe" filled="true" fillcolor="#000000" stroked="false">
                <v:path arrowok="t"/>
                <v:fill type="solid"/>
              </v:shape>
            </v:group>
            <v:group style="position:absolute;left:8766;top:4853;width:10;height:20" coordorigin="8766,4853" coordsize="10,20">
              <v:shape style="position:absolute;left:8766;top:4853;width:10;height:20" coordorigin="8766,4853" coordsize="10,20" path="m8766,4873l8776,4873,8776,4853,8766,4853,8766,4873xe" filled="true" fillcolor="#000000" stroked="false">
                <v:path arrowok="t"/>
                <v:fill type="solid"/>
              </v:shape>
            </v:group>
            <v:group style="position:absolute;left:8766;top:4873;width:10;height:20" coordorigin="8766,4873" coordsize="10,20">
              <v:shape style="position:absolute;left:8766;top:4873;width:10;height:20" coordorigin="8766,4873" coordsize="10,20" path="m8766,4892l8776,4892,8776,4873,8766,4873,8766,4892xe" filled="true" fillcolor="#000000" stroked="false">
                <v:path arrowok="t"/>
                <v:fill type="solid"/>
              </v:shape>
            </v:group>
            <v:group style="position:absolute;left:8766;top:4892;width:10;height:20" coordorigin="8766,4892" coordsize="10,20">
              <v:shape style="position:absolute;left:8766;top:4892;width:10;height:20" coordorigin="8766,4892" coordsize="10,20" path="m8766,4911l8776,4911,8776,4892,8766,4892,8766,4911xe" filled="true" fillcolor="#000000" stroked="false">
                <v:path arrowok="t"/>
                <v:fill type="solid"/>
              </v:shape>
            </v:group>
            <v:group style="position:absolute;left:8766;top:4911;width:10;height:20" coordorigin="8766,4911" coordsize="10,20">
              <v:shape style="position:absolute;left:8766;top:4911;width:10;height:20" coordorigin="8766,4911" coordsize="10,20" path="m8766,4930l8776,4930,8776,4911,8766,4911,8766,4930xe" filled="true" fillcolor="#000000" stroked="false">
                <v:path arrowok="t"/>
                <v:fill type="solid"/>
              </v:shape>
            </v:group>
            <v:group style="position:absolute;left:8766;top:4930;width:10;height:20" coordorigin="8766,4930" coordsize="10,20">
              <v:shape style="position:absolute;left:8766;top:4930;width:10;height:20" coordorigin="8766,4930" coordsize="10,20" path="m8766,4949l8776,4949,8776,4930,8766,4930,8766,4949xe" filled="true" fillcolor="#000000" stroked="false">
                <v:path arrowok="t"/>
                <v:fill type="solid"/>
              </v:shape>
            </v:group>
            <v:group style="position:absolute;left:8766;top:4949;width:10;height:20" coordorigin="8766,4949" coordsize="10,20">
              <v:shape style="position:absolute;left:8766;top:4949;width:10;height:20" coordorigin="8766,4949" coordsize="10,20" path="m8766,4969l8776,4969,8776,4949,8766,4949,8766,4969xe" filled="true" fillcolor="#000000" stroked="false">
                <v:path arrowok="t"/>
                <v:fill type="solid"/>
              </v:shape>
            </v:group>
            <v:group style="position:absolute;left:8766;top:4969;width:10;height:20" coordorigin="8766,4969" coordsize="10,20">
              <v:shape style="position:absolute;left:8766;top:4969;width:10;height:20" coordorigin="8766,4969" coordsize="10,20" path="m8766,4988l8776,4988,8776,4969,8766,4969,8766,4988xe" filled="true" fillcolor="#000000" stroked="false">
                <v:path arrowok="t"/>
                <v:fill type="solid"/>
              </v:shape>
            </v:group>
            <v:group style="position:absolute;left:8766;top:4988;width:10;height:20" coordorigin="8766,4988" coordsize="10,20">
              <v:shape style="position:absolute;left:8766;top:4988;width:10;height:20" coordorigin="8766,4988" coordsize="10,20" path="m8766,5007l8776,5007,8776,4988,8766,4988,8766,5007xe" filled="true" fillcolor="#000000" stroked="false">
                <v:path arrowok="t"/>
                <v:fill type="solid"/>
              </v:shape>
            </v:group>
            <v:group style="position:absolute;left:8766;top:5007;width:10;height:20" coordorigin="8766,5007" coordsize="10,20">
              <v:shape style="position:absolute;left:8766;top:5007;width:10;height:20" coordorigin="8766,5007" coordsize="10,20" path="m8766,5026l8776,5026,8776,5007,8766,5007,8766,5026xe" filled="true" fillcolor="#000000" stroked="false">
                <v:path arrowok="t"/>
                <v:fill type="solid"/>
              </v:shape>
            </v:group>
            <v:group style="position:absolute;left:8766;top:5026;width:10;height:20" coordorigin="8766,5026" coordsize="10,20">
              <v:shape style="position:absolute;left:8766;top:5026;width:10;height:20" coordorigin="8766,5026" coordsize="10,20" path="m8766,5045l8776,5045,8776,5026,8766,5026,8766,5045xe" filled="true" fillcolor="#000000" stroked="false">
                <v:path arrowok="t"/>
                <v:fill type="solid"/>
              </v:shape>
            </v:group>
            <v:group style="position:absolute;left:8766;top:5045;width:10;height:20" coordorigin="8766,5045" coordsize="10,20">
              <v:shape style="position:absolute;left:8766;top:5045;width:10;height:20" coordorigin="8766,5045" coordsize="10,20" path="m8766,5065l8776,5065,8776,5045,8766,5045,8766,5065xe" filled="true" fillcolor="#000000" stroked="false">
                <v:path arrowok="t"/>
                <v:fill type="solid"/>
              </v:shape>
            </v:group>
            <v:group style="position:absolute;left:8766;top:5065;width:10;height:20" coordorigin="8766,5065" coordsize="10,20">
              <v:shape style="position:absolute;left:8766;top:5065;width:10;height:20" coordorigin="8766,5065" coordsize="10,20" path="m8766,5084l8776,5084,8776,5065,8766,5065,8766,5084xe" filled="true" fillcolor="#000000" stroked="false">
                <v:path arrowok="t"/>
                <v:fill type="solid"/>
              </v:shape>
            </v:group>
            <v:group style="position:absolute;left:8766;top:5084;width:10;height:20" coordorigin="8766,5084" coordsize="10,20">
              <v:shape style="position:absolute;left:8766;top:5084;width:10;height:20" coordorigin="8766,5084" coordsize="10,20" path="m8766,5103l8776,5103,8776,5084,8766,5084,8766,5103xe" filled="true" fillcolor="#000000" stroked="false">
                <v:path arrowok="t"/>
                <v:fill type="solid"/>
              </v:shape>
            </v:group>
            <v:group style="position:absolute;left:8766;top:5103;width:10;height:20" coordorigin="8766,5103" coordsize="10,20">
              <v:shape style="position:absolute;left:8766;top:5103;width:10;height:20" coordorigin="8766,5103" coordsize="10,20" path="m8766,5122l8776,5122,8776,5103,8766,5103,8766,5122xe" filled="true" fillcolor="#000000" stroked="false">
                <v:path arrowok="t"/>
                <v:fill type="solid"/>
              </v:shape>
            </v:group>
            <v:group style="position:absolute;left:8766;top:5122;width:10;height:20" coordorigin="8766,5122" coordsize="10,20">
              <v:shape style="position:absolute;left:8766;top:5122;width:10;height:20" coordorigin="8766,5122" coordsize="10,20" path="m8766,5141l8776,5141,8776,5122,8766,5122,8766,5141xe" filled="true" fillcolor="#000000" stroked="false">
                <v:path arrowok="t"/>
                <v:fill type="solid"/>
              </v:shape>
            </v:group>
            <v:group style="position:absolute;left:8766;top:5141;width:10;height:20" coordorigin="8766,5141" coordsize="10,20">
              <v:shape style="position:absolute;left:8766;top:5141;width:10;height:20" coordorigin="8766,5141" coordsize="10,20" path="m8766,5161l8776,5161,8776,5141,8766,5141,8766,5161xe" filled="true" fillcolor="#000000" stroked="false">
                <v:path arrowok="t"/>
                <v:fill type="solid"/>
              </v:shape>
            </v:group>
            <v:group style="position:absolute;left:8766;top:5161;width:10;height:20" coordorigin="8766,5161" coordsize="10,20">
              <v:shape style="position:absolute;left:8766;top:5161;width:10;height:20" coordorigin="8766,5161" coordsize="10,20" path="m8766,5180l8776,5180,8776,5161,8766,5161,8766,5180xe" filled="true" fillcolor="#000000" stroked="false">
                <v:path arrowok="t"/>
                <v:fill type="solid"/>
              </v:shape>
            </v:group>
            <v:group style="position:absolute;left:8766;top:5180;width:10;height:20" coordorigin="8766,5180" coordsize="10,20">
              <v:shape style="position:absolute;left:8766;top:5180;width:10;height:20" coordorigin="8766,5180" coordsize="10,20" path="m8766,5199l8776,5199,8776,5180,8766,5180,8766,5199xe" filled="true" fillcolor="#000000" stroked="false">
                <v:path arrowok="t"/>
                <v:fill type="solid"/>
              </v:shape>
            </v:group>
            <v:group style="position:absolute;left:8766;top:5199;width:10;height:20" coordorigin="8766,5199" coordsize="10,20">
              <v:shape style="position:absolute;left:8766;top:5199;width:10;height:20" coordorigin="8766,5199" coordsize="10,20" path="m8766,5218l8776,5218,8776,5199,8766,5199,8766,5218xe" filled="true" fillcolor="#000000" stroked="false">
                <v:path arrowok="t"/>
                <v:fill type="solid"/>
              </v:shape>
            </v:group>
            <v:group style="position:absolute;left:8766;top:5218;width:10;height:20" coordorigin="8766,5218" coordsize="10,20">
              <v:shape style="position:absolute;left:8766;top:5218;width:10;height:20" coordorigin="8766,5218" coordsize="10,20" path="m8766,5237l8776,5237,8776,5218,8766,5218,8766,5237xe" filled="true" fillcolor="#000000" stroked="false">
                <v:path arrowok="t"/>
                <v:fill type="solid"/>
              </v:shape>
            </v:group>
            <v:group style="position:absolute;left:8766;top:5237;width:10;height:20" coordorigin="8766,5237" coordsize="10,20">
              <v:shape style="position:absolute;left:8766;top:5237;width:10;height:20" coordorigin="8766,5237" coordsize="10,20" path="m8766,5257l8776,5257,8776,5237,8766,5237,8766,5257xe" filled="true" fillcolor="#000000" stroked="false">
                <v:path arrowok="t"/>
                <v:fill type="solid"/>
              </v:shape>
            </v:group>
            <v:group style="position:absolute;left:8766;top:5257;width:10;height:20" coordorigin="8766,5257" coordsize="10,20">
              <v:shape style="position:absolute;left:8766;top:5257;width:10;height:20" coordorigin="8766,5257" coordsize="10,20" path="m8766,5276l8776,5276,8776,5257,8766,5257,8766,5276xe" filled="true" fillcolor="#000000" stroked="false">
                <v:path arrowok="t"/>
                <v:fill type="solid"/>
              </v:shape>
            </v:group>
            <v:group style="position:absolute;left:8766;top:5276;width:10;height:20" coordorigin="8766,5276" coordsize="10,20">
              <v:shape style="position:absolute;left:8766;top:5276;width:10;height:20" coordorigin="8766,5276" coordsize="10,20" path="m8766,5295l8776,5295,8776,5276,8766,5276,8766,5295xe" filled="true" fillcolor="#000000" stroked="false">
                <v:path arrowok="t"/>
                <v:fill type="solid"/>
              </v:shape>
            </v:group>
            <v:group style="position:absolute;left:8766;top:5295;width:10;height:20" coordorigin="8766,5295" coordsize="10,20">
              <v:shape style="position:absolute;left:8766;top:5295;width:10;height:20" coordorigin="8766,5295" coordsize="10,20" path="m8766,5314l8776,5314,8776,5295,8766,5295,8766,5314xe" filled="true" fillcolor="#000000" stroked="false">
                <v:path arrowok="t"/>
                <v:fill type="solid"/>
              </v:shape>
            </v:group>
            <v:group style="position:absolute;left:8766;top:5314;width:10;height:20" coordorigin="8766,5314" coordsize="10,20">
              <v:shape style="position:absolute;left:8766;top:5314;width:10;height:20" coordorigin="8766,5314" coordsize="10,20" path="m8766,5333l8776,5333,8776,5314,8766,5314,8766,5333xe" filled="true" fillcolor="#000000" stroked="false">
                <v:path arrowok="t"/>
                <v:fill type="solid"/>
              </v:shape>
            </v:group>
            <v:group style="position:absolute;left:8766;top:5333;width:10;height:20" coordorigin="8766,5333" coordsize="10,20">
              <v:shape style="position:absolute;left:8766;top:5333;width:10;height:20" coordorigin="8766,5333" coordsize="10,20" path="m8766,5353l8776,5353,8776,5333,8766,5333,8766,5353xe" filled="true" fillcolor="#000000" stroked="false">
                <v:path arrowok="t"/>
                <v:fill type="solid"/>
              </v:shape>
            </v:group>
            <v:group style="position:absolute;left:8766;top:5353;width:10;height:20" coordorigin="8766,5353" coordsize="10,20">
              <v:shape style="position:absolute;left:8766;top:5353;width:10;height:20" coordorigin="8766,5353" coordsize="10,20" path="m8766,5372l8776,5372,8776,5353,8766,5353,8766,5372xe" filled="true" fillcolor="#000000" stroked="false">
                <v:path arrowok="t"/>
                <v:fill type="solid"/>
              </v:shape>
            </v:group>
            <v:group style="position:absolute;left:8766;top:5372;width:10;height:20" coordorigin="8766,5372" coordsize="10,20">
              <v:shape style="position:absolute;left:8766;top:5372;width:10;height:20" coordorigin="8766,5372" coordsize="10,20" path="m8766,5391l8776,5391,8776,5372,8766,5372,8766,5391xe" filled="true" fillcolor="#000000" stroked="false">
                <v:path arrowok="t"/>
                <v:fill type="solid"/>
              </v:shape>
            </v:group>
            <v:group style="position:absolute;left:8766;top:5391;width:10;height:20" coordorigin="8766,5391" coordsize="10,20">
              <v:shape style="position:absolute;left:8766;top:5391;width:10;height:20" coordorigin="8766,5391" coordsize="10,20" path="m8766,5410l8776,5410,8776,5391,8766,5391,8766,5410xe" filled="true" fillcolor="#000000" stroked="false">
                <v:path arrowok="t"/>
                <v:fill type="solid"/>
              </v:shape>
            </v:group>
            <v:group style="position:absolute;left:8766;top:5410;width:10;height:20" coordorigin="8766,5410" coordsize="10,20">
              <v:shape style="position:absolute;left:8766;top:5410;width:10;height:20" coordorigin="8766,5410" coordsize="10,20" path="m8766,5429l8776,5429,8776,5410,8766,5410,8766,5429xe" filled="true" fillcolor="#000000" stroked="false">
                <v:path arrowok="t"/>
                <v:fill type="solid"/>
              </v:shape>
            </v:group>
            <v:group style="position:absolute;left:8766;top:5429;width:10;height:20" coordorigin="8766,5429" coordsize="10,20">
              <v:shape style="position:absolute;left:8766;top:5429;width:10;height:20" coordorigin="8766,5429" coordsize="10,20" path="m8766,5449l8776,5449,8776,5429,8766,5429,8766,5449xe" filled="true" fillcolor="#000000" stroked="false">
                <v:path arrowok="t"/>
                <v:fill type="solid"/>
              </v:shape>
            </v:group>
            <v:group style="position:absolute;left:8766;top:5449;width:10;height:20" coordorigin="8766,5449" coordsize="10,20">
              <v:shape style="position:absolute;left:8766;top:5449;width:10;height:20" coordorigin="8766,5449" coordsize="10,20" path="m8766,5468l8776,5468,8776,5449,8766,5449,8766,5468xe" filled="true" fillcolor="#000000" stroked="false">
                <v:path arrowok="t"/>
                <v:fill type="solid"/>
              </v:shape>
            </v:group>
            <v:group style="position:absolute;left:8766;top:5468;width:10;height:20" coordorigin="8766,5468" coordsize="10,20">
              <v:shape style="position:absolute;left:8766;top:5468;width:10;height:20" coordorigin="8766,5468" coordsize="10,20" path="m8766,5487l8776,5487,8776,5468,8766,5468,8766,5487xe" filled="true" fillcolor="#000000" stroked="false">
                <v:path arrowok="t"/>
                <v:fill type="solid"/>
              </v:shape>
            </v:group>
            <v:group style="position:absolute;left:8766;top:5494;width:10;height:2" coordorigin="8766,5494" coordsize="10,2">
              <v:shape style="position:absolute;left:8766;top:5494;width:10;height:2" coordorigin="8766,5494" coordsize="10,0" path="m8766,5494l8776,5494e" filled="false" stroked="true" strokeweight=".72pt" strokecolor="#000000">
                <v:path arrowok="t"/>
              </v:shape>
            </v:group>
            <v:group style="position:absolute;left:8766;top:5516;width:29;height:2" coordorigin="8766,5516" coordsize="29,2">
              <v:shape style="position:absolute;left:8766;top:5516;width:29;height:2" coordorigin="8766,5516" coordsize="29,0" path="m8766,5516l8795,5516e" filled="false" stroked="true" strokeweight="1.44pt" strokecolor="#000000">
                <v:path arrowok="t"/>
              </v:shape>
            </v:group>
            <v:group style="position:absolute;left:8795;top:5516;width:1011;height:2" coordorigin="8795,5516" coordsize="1011,2">
              <v:shape style="position:absolute;left:8795;top:5516;width:1011;height:2" coordorigin="8795,5516" coordsize="1011,0" path="m8795,5516l9806,5516e" filled="false" stroked="true" strokeweight="1.44pt" strokecolor="#000000">
                <v:path arrowok="t"/>
              </v:shape>
              <v:shape style="position:absolute;left:3867;top:515;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期末余额</w:t>
                      </w:r>
                    </w:p>
                  </w:txbxContent>
                </v:textbox>
                <w10:wrap type="none"/>
              </v:shape>
              <v:shape style="position:absolute;left:2208;top:1071;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账</w:t>
                      </w:r>
                    </w:p>
                  </w:txbxContent>
                </v:textbox>
                <w10:wrap type="none"/>
              </v:shape>
              <v:shape style="position:absolute;left:2840;top:1071;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龄</w:t>
                      </w:r>
                    </w:p>
                  </w:txbxContent>
                </v:textbox>
                <w10:wrap type="none"/>
              </v:shape>
              <v:shape style="position:absolute;left:3867;top:915;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6844;top:515;width:843;height:6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年初余额</w:t>
                      </w:r>
                    </w:p>
                    <w:p>
                      <w:pPr>
                        <w:spacing w:before="126"/>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3867;top:1475;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5000;top:1117;width:1678;height:524" type="#_x0000_t202" filled="false" stroked="false">
                <v:textbox inset="0,0,0,0">
                  <w:txbxContent>
                    <w:p>
                      <w:pPr>
                        <w:spacing w:line="174" w:lineRule="exact" w:before="0"/>
                        <w:ind w:left="900" w:right="0" w:firstLine="0"/>
                        <w:jc w:val="left"/>
                        <w:rPr>
                          <w:rFonts w:ascii="宋体" w:hAnsi="宋体" w:cs="宋体" w:eastAsia="宋体" w:hint="default"/>
                          <w:sz w:val="21"/>
                          <w:szCs w:val="21"/>
                        </w:rPr>
                      </w:pPr>
                      <w:r>
                        <w:rPr>
                          <w:rFonts w:ascii="宋体" w:hAnsi="宋体" w:cs="宋体" w:eastAsia="宋体" w:hint="default"/>
                          <w:spacing w:val="31"/>
                          <w:sz w:val="21"/>
                          <w:szCs w:val="21"/>
                        </w:rPr>
                        <w:t>坏账准</w:t>
                      </w:r>
                      <w:r>
                        <w:rPr>
                          <w:rFonts w:ascii="宋体" w:hAnsi="宋体" w:cs="宋体" w:eastAsia="宋体" w:hint="default"/>
                          <w:spacing w:val="-57"/>
                          <w:sz w:val="21"/>
                          <w:szCs w:val="21"/>
                        </w:rPr>
                        <w:t> </w:t>
                      </w:r>
                      <w:r>
                        <w:rPr>
                          <w:rFonts w:ascii="宋体" w:hAnsi="宋体" w:cs="宋体" w:eastAsia="宋体" w:hint="default"/>
                          <w:sz w:val="21"/>
                          <w:szCs w:val="21"/>
                        </w:rPr>
                      </w:r>
                    </w:p>
                    <w:p>
                      <w:pPr>
                        <w:tabs>
                          <w:tab w:pos="475" w:val="left" w:leader="none"/>
                          <w:tab w:pos="899" w:val="left" w:leader="none"/>
                        </w:tabs>
                        <w:spacing w:line="34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w:t>
                        <w:tab/>
                        <w:t>例</w:t>
                        <w:tab/>
                      </w:r>
                      <w:r>
                        <w:rPr>
                          <w:rFonts w:ascii="宋体" w:hAnsi="宋体" w:cs="宋体" w:eastAsia="宋体" w:hint="default"/>
                          <w:position w:val="-10"/>
                          <w:sz w:val="21"/>
                          <w:szCs w:val="21"/>
                        </w:rPr>
                        <w:t>备</w:t>
                      </w:r>
                      <w:r>
                        <w:rPr>
                          <w:rFonts w:ascii="宋体" w:hAnsi="宋体" w:cs="宋体" w:eastAsia="宋体" w:hint="default"/>
                          <w:sz w:val="21"/>
                          <w:szCs w:val="21"/>
                        </w:rPr>
                      </w:r>
                    </w:p>
                  </w:txbxContent>
                </v:textbox>
                <w10:wrap type="none"/>
              </v:shape>
              <v:shape style="position:absolute;left:6844;top:1475;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979;top:1117;width:1815;height:524" type="#_x0000_t202" filled="false" stroked="false">
                <v:textbox inset="0,0,0,0">
                  <w:txbxContent>
                    <w:p>
                      <w:pPr>
                        <w:spacing w:line="174" w:lineRule="exact" w:before="0"/>
                        <w:ind w:left="900" w:right="0" w:firstLine="0"/>
                        <w:jc w:val="left"/>
                        <w:rPr>
                          <w:rFonts w:ascii="宋体" w:hAnsi="宋体" w:cs="宋体" w:eastAsia="宋体" w:hint="default"/>
                          <w:sz w:val="21"/>
                          <w:szCs w:val="21"/>
                        </w:rPr>
                      </w:pPr>
                      <w:r>
                        <w:rPr>
                          <w:rFonts w:ascii="宋体" w:hAnsi="宋体" w:cs="宋体" w:eastAsia="宋体" w:hint="default"/>
                          <w:spacing w:val="93"/>
                          <w:w w:val="100"/>
                          <w:sz w:val="21"/>
                          <w:szCs w:val="21"/>
                        </w:rPr>
                        <w:t>坏账</w:t>
                      </w:r>
                      <w:r>
                        <w:rPr>
                          <w:rFonts w:ascii="宋体" w:hAnsi="宋体" w:cs="宋体" w:eastAsia="宋体" w:hint="default"/>
                          <w:w w:val="100"/>
                          <w:sz w:val="21"/>
                          <w:szCs w:val="21"/>
                        </w:rPr>
                        <w:t>准</w:t>
                      </w:r>
                      <w:r>
                        <w:rPr>
                          <w:rFonts w:ascii="宋体" w:hAnsi="宋体" w:cs="宋体" w:eastAsia="宋体" w:hint="default"/>
                          <w:spacing w:val="-12"/>
                          <w:sz w:val="21"/>
                          <w:szCs w:val="21"/>
                        </w:rPr>
                        <w:t> </w:t>
                      </w:r>
                      <w:r>
                        <w:rPr>
                          <w:rFonts w:ascii="宋体" w:hAnsi="宋体" w:cs="宋体" w:eastAsia="宋体" w:hint="default"/>
                          <w:sz w:val="21"/>
                          <w:szCs w:val="21"/>
                        </w:rPr>
                      </w:r>
                    </w:p>
                    <w:p>
                      <w:pPr>
                        <w:tabs>
                          <w:tab w:pos="475" w:val="left" w:leader="none"/>
                          <w:tab w:pos="899" w:val="left" w:leader="none"/>
                        </w:tabs>
                        <w:spacing w:line="34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w:t>
                        <w:tab/>
                        <w:t>例</w:t>
                        <w:tab/>
                      </w:r>
                      <w:r>
                        <w:rPr>
                          <w:rFonts w:ascii="宋体" w:hAnsi="宋体" w:cs="宋体" w:eastAsia="宋体" w:hint="default"/>
                          <w:position w:val="-10"/>
                          <w:sz w:val="21"/>
                          <w:szCs w:val="21"/>
                        </w:rPr>
                        <w:t>备</w:t>
                      </w:r>
                      <w:r>
                        <w:rPr>
                          <w:rFonts w:ascii="宋体" w:hAnsi="宋体" w:cs="宋体" w:eastAsia="宋体" w:hint="default"/>
                          <w:sz w:val="21"/>
                          <w:szCs w:val="21"/>
                        </w:rPr>
                      </w:r>
                    </w:p>
                  </w:txbxContent>
                </v:textbox>
                <w10:wrap type="none"/>
              </v:shape>
            </v:group>
            <w10:wrap type="none"/>
          </v:group>
        </w:pict>
      </w:r>
      <w:r>
        <w:rPr/>
        <w:pict>
          <v:group style="position:absolute;margin-left:87.863998pt;margin-top:593.589966pt;width:419.75pt;height:5.05pt;mso-position-horizontal-relative:page;mso-position-vertical-relative:page;z-index:-1342312" coordorigin="1757,11872" coordsize="8395,101">
            <v:shape style="position:absolute;left:1757;top:11872;width:1006;height:101" type="#_x0000_t75" stroked="false">
              <v:imagedata r:id="rId251" o:title=""/>
            </v:shape>
            <v:shape style="position:absolute;left:2739;top:11963;width:1407;height:10" type="#_x0000_t75" stroked="false">
              <v:imagedata r:id="rId252" o:title=""/>
            </v:shape>
            <v:shape style="position:absolute;left:4141;top:11963;width:1438;height:10" type="#_x0000_t75" stroked="false">
              <v:imagedata r:id="rId253" o:title=""/>
            </v:shape>
            <v:shape style="position:absolute;left:5574;top:11963;width:1707;height:10" type="#_x0000_t75" stroked="false">
              <v:imagedata r:id="rId176" o:title=""/>
            </v:shape>
            <v:shape style="position:absolute;left:7276;top:11963;width:2876;height:10" type="#_x0000_t75" stroked="false">
              <v:imagedata r:id="rId254" o:title=""/>
            </v:shape>
            <w10:wrap type="none"/>
          </v:group>
        </w:pict>
      </w:r>
      <w:r>
        <w:rPr/>
        <w:pict>
          <v:group style="position:absolute;margin-left:87.863998pt;margin-top:618.190002pt;width:419.75pt;height:.5pt;mso-position-horizontal-relative:page;mso-position-vertical-relative:page;z-index:-1342288" coordorigin="1757,12364" coordsize="8395,10">
            <v:shape style="position:absolute;left:1757;top:12364;width:986;height:10" type="#_x0000_t75" stroked="false">
              <v:imagedata r:id="rId124" o:title=""/>
            </v:shape>
            <v:shape style="position:absolute;left:2739;top:12364;width:1407;height:10" type="#_x0000_t75" stroked="false">
              <v:imagedata r:id="rId255" o:title=""/>
            </v:shape>
            <v:shape style="position:absolute;left:4141;top:12364;width:1438;height:10" type="#_x0000_t75" stroked="false">
              <v:imagedata r:id="rId256" o:title=""/>
            </v:shape>
            <v:shape style="position:absolute;left:5574;top:12364;width:1707;height:10" type="#_x0000_t75" stroked="false">
              <v:imagedata r:id="rId178" o:title=""/>
            </v:shape>
            <v:shape style="position:absolute;left:7276;top:12364;width:2876;height:10" type="#_x0000_t75" stroked="false">
              <v:imagedata r:id="rId257" o:title=""/>
            </v:shape>
            <w10:wrap type="none"/>
          </v:group>
        </w:pict>
      </w:r>
      <w:r>
        <w:rPr/>
        <w:pict>
          <v:group style="position:absolute;margin-left:87.863998pt;margin-top:638.349976pt;width:419.75pt;height:.5pt;mso-position-horizontal-relative:page;mso-position-vertical-relative:page;z-index:-1342264" coordorigin="1757,12767" coordsize="8395,10">
            <v:shape style="position:absolute;left:1757;top:12767;width:986;height:10" type="#_x0000_t75" stroked="false">
              <v:imagedata r:id="rId124" o:title=""/>
            </v:shape>
            <v:shape style="position:absolute;left:2739;top:12767;width:1407;height:10" type="#_x0000_t75" stroked="false">
              <v:imagedata r:id="rId252" o:title=""/>
            </v:shape>
            <v:shape style="position:absolute;left:4141;top:12767;width:1438;height:10" type="#_x0000_t75" stroked="false">
              <v:imagedata r:id="rId253" o:title=""/>
            </v:shape>
            <v:shape style="position:absolute;left:5574;top:12767;width:1707;height:10" type="#_x0000_t75" stroked="false">
              <v:imagedata r:id="rId176" o:title=""/>
            </v:shape>
            <v:shape style="position:absolute;left:7276;top:12767;width:2876;height:10" type="#_x0000_t75" stroked="false">
              <v:imagedata r:id="rId254" o:title=""/>
            </v:shape>
            <w10:wrap type="none"/>
          </v:group>
        </w:pict>
      </w:r>
      <w:r>
        <w:rPr/>
        <w:pict>
          <v:group style="position:absolute;margin-left:87.863998pt;margin-top:700.300049pt;width:419.75pt;height:5.4pt;mso-position-horizontal-relative:page;mso-position-vertical-relative:page;z-index:-1342240" coordorigin="1757,14006" coordsize="8395,108">
            <v:shape style="position:absolute;left:1757;top:14006;width:1006;height:108" type="#_x0000_t75" stroked="false">
              <v:imagedata r:id="rId258" o:title=""/>
            </v:shape>
            <v:shape style="position:absolute;left:2739;top:14102;width:1417;height:12" type="#_x0000_t75" stroked="false">
              <v:imagedata r:id="rId259" o:title=""/>
            </v:shape>
            <v:shape style="position:absolute;left:4141;top:14102;width:1447;height:12" type="#_x0000_t75" stroked="false">
              <v:imagedata r:id="rId260" o:title=""/>
            </v:shape>
            <v:shape style="position:absolute;left:5574;top:14102;width:1716;height:12" type="#_x0000_t75" stroked="false">
              <v:imagedata r:id="rId261" o:title=""/>
            </v:shape>
            <v:shape style="position:absolute;left:7276;top:14102;width:1315;height:12" type="#_x0000_t75" stroked="false">
              <v:imagedata r:id="rId262" o:title=""/>
            </v:shape>
            <v:shape style="position:absolute;left:8577;top:14104;width:1575;height:10" type="#_x0000_t75" stroked="false">
              <v:imagedata r:id="rId263" o:title=""/>
            </v:shape>
            <w10:wrap type="none"/>
          </v:group>
        </w:pict>
      </w:r>
      <w:r>
        <w:rPr/>
        <w:t>组合中，采用账龄分析法计提坏账准备的其他应收款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tbl>
      <w:tblPr>
        <w:tblW w:w="0" w:type="auto"/>
        <w:jc w:val="left"/>
        <w:tblInd w:w="2173" w:type="dxa"/>
        <w:tblLayout w:type="fixed"/>
        <w:tblCellMar>
          <w:top w:w="0" w:type="dxa"/>
          <w:left w:w="0" w:type="dxa"/>
          <w:bottom w:w="0" w:type="dxa"/>
          <w:right w:w="0" w:type="dxa"/>
        </w:tblCellMar>
        <w:tblLook w:val="01E0"/>
      </w:tblPr>
      <w:tblGrid>
        <w:gridCol w:w="1585"/>
        <w:gridCol w:w="1133"/>
        <w:gridCol w:w="900"/>
        <w:gridCol w:w="944"/>
        <w:gridCol w:w="1135"/>
        <w:gridCol w:w="900"/>
        <w:gridCol w:w="880"/>
      </w:tblGrid>
      <w:tr>
        <w:trPr>
          <w:trHeight w:val="662" w:hRule="exact"/>
        </w:trPr>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1 </w:t>
            </w:r>
            <w:r>
              <w:rPr>
                <w:rFonts w:ascii="宋体" w:hAnsi="宋体" w:cs="宋体" w:eastAsia="宋体" w:hint="default"/>
                <w:sz w:val="21"/>
                <w:szCs w:val="21"/>
              </w:rPr>
              <w:t>年以内（含</w:t>
            </w:r>
            <w:r>
              <w:rPr>
                <w:rFonts w:ascii="宋体" w:hAnsi="宋体" w:cs="宋体" w:eastAsia="宋体" w:hint="default"/>
                <w:spacing w:val="-27"/>
                <w:sz w:val="21"/>
                <w:szCs w:val="21"/>
              </w:rPr>
              <w:t> </w:t>
            </w:r>
            <w:r>
              <w:rPr>
                <w:rFonts w:ascii="宋体" w:hAnsi="宋体" w:cs="宋体" w:eastAsia="宋体" w:hint="default"/>
                <w:sz w:val="21"/>
                <w:szCs w:val="21"/>
              </w:rPr>
              <w:t>1</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107" w:right="0"/>
              <w:jc w:val="left"/>
              <w:rPr>
                <w:rFonts w:ascii="宋体" w:hAnsi="宋体" w:cs="宋体" w:eastAsia="宋体" w:hint="default"/>
                <w:sz w:val="21"/>
                <w:szCs w:val="21"/>
              </w:rPr>
            </w:pPr>
            <w:r>
              <w:rPr>
                <w:rFonts w:ascii="宋体"/>
                <w:sz w:val="21"/>
              </w:rPr>
              <w:t>7,902,28</w:t>
            </w:r>
          </w:p>
        </w:tc>
        <w:tc>
          <w:tcPr>
            <w:tcW w:w="900"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w:t>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108" w:right="0"/>
              <w:jc w:val="left"/>
              <w:rPr>
                <w:rFonts w:ascii="宋体" w:hAnsi="宋体" w:cs="宋体" w:eastAsia="宋体" w:hint="default"/>
                <w:sz w:val="21"/>
                <w:szCs w:val="21"/>
              </w:rPr>
            </w:pPr>
            <w:r>
              <w:rPr>
                <w:rFonts w:ascii="宋体"/>
                <w:sz w:val="21"/>
              </w:rPr>
              <w:t>395,11</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107" w:right="0"/>
              <w:jc w:val="left"/>
              <w:rPr>
                <w:rFonts w:ascii="宋体" w:hAnsi="宋体" w:cs="宋体" w:eastAsia="宋体" w:hint="default"/>
                <w:sz w:val="21"/>
                <w:szCs w:val="21"/>
              </w:rPr>
            </w:pPr>
            <w:r>
              <w:rPr>
                <w:rFonts w:ascii="宋体"/>
                <w:sz w:val="21"/>
              </w:rPr>
              <w:t>1,791,20</w:t>
            </w:r>
          </w:p>
        </w:tc>
        <w:tc>
          <w:tcPr>
            <w:tcW w:w="900" w:type="dxa"/>
            <w:tcBorders>
              <w:top w:val="nil" w:sz="6" w:space="0" w:color="auto"/>
              <w:left w:val="nil" w:sz="6" w:space="0" w:color="auto"/>
              <w:bottom w:val="nil" w:sz="6" w:space="0" w:color="auto"/>
              <w:right w:val="nil" w:sz="6" w:space="0" w:color="auto"/>
            </w:tcBorders>
          </w:tcPr>
          <w:p>
            <w:pPr>
              <w:pStyle w:val="TableParagraph"/>
              <w:spacing w:line="211" w:lineRule="exact"/>
              <w:ind w:left="108" w:right="0"/>
              <w:jc w:val="left"/>
              <w:rPr>
                <w:rFonts w:ascii="宋体" w:hAnsi="宋体" w:cs="宋体" w:eastAsia="宋体" w:hint="default"/>
                <w:sz w:val="21"/>
                <w:szCs w:val="21"/>
              </w:rPr>
            </w:pPr>
            <w:r>
              <w:rPr>
                <w:rFonts w:ascii="宋体"/>
                <w:sz w:val="21"/>
              </w:rPr>
              <w:t>(%)</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108" w:right="0"/>
              <w:jc w:val="left"/>
              <w:rPr>
                <w:rFonts w:ascii="宋体" w:hAnsi="宋体" w:cs="宋体" w:eastAsia="宋体" w:hint="default"/>
                <w:sz w:val="21"/>
                <w:szCs w:val="21"/>
              </w:rPr>
            </w:pPr>
            <w:r>
              <w:rPr>
                <w:rFonts w:ascii="宋体"/>
                <w:sz w:val="21"/>
              </w:rPr>
              <w:t>89,560.</w:t>
            </w:r>
          </w:p>
        </w:tc>
      </w:tr>
      <w:tr>
        <w:trPr>
          <w:trHeight w:val="262" w:hRule="exact"/>
        </w:trPr>
        <w:tc>
          <w:tcPr>
            <w:tcW w:w="1585"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133"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6.51</w:t>
            </w:r>
          </w:p>
        </w:tc>
        <w:tc>
          <w:tcPr>
            <w:tcW w:w="900"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92.93</w:t>
            </w:r>
          </w:p>
        </w:tc>
        <w:tc>
          <w:tcPr>
            <w:tcW w:w="944"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4.33</w:t>
            </w:r>
          </w:p>
        </w:tc>
        <w:tc>
          <w:tcPr>
            <w:tcW w:w="1135"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8.96</w:t>
            </w:r>
          </w:p>
        </w:tc>
        <w:tc>
          <w:tcPr>
            <w:tcW w:w="900"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75.38</w:t>
            </w:r>
          </w:p>
        </w:tc>
        <w:tc>
          <w:tcPr>
            <w:tcW w:w="880"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44</w:t>
            </w:r>
          </w:p>
        </w:tc>
      </w:tr>
      <w:tr>
        <w:trPr>
          <w:trHeight w:val="100" w:hRule="exact"/>
        </w:trPr>
        <w:tc>
          <w:tcPr>
            <w:tcW w:w="1585"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
        </w:tc>
        <w:tc>
          <w:tcPr>
            <w:tcW w:w="880" w:type="dxa"/>
            <w:tcBorders>
              <w:top w:val="nil" w:sz="6" w:space="0" w:color="auto"/>
              <w:left w:val="nil" w:sz="6" w:space="0" w:color="auto"/>
              <w:bottom w:val="nil" w:sz="6" w:space="0" w:color="auto"/>
              <w:right w:val="nil" w:sz="6" w:space="0" w:color="auto"/>
            </w:tcBorders>
          </w:tcPr>
          <w:p>
            <w:pPr/>
          </w:p>
        </w:tc>
      </w:tr>
      <w:tr>
        <w:trPr>
          <w:trHeight w:val="354" w:hRule="exact"/>
        </w:trPr>
        <w:tc>
          <w:tcPr>
            <w:tcW w:w="1585"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3"/>
                <w:sz w:val="21"/>
                <w:szCs w:val="21"/>
              </w:rPr>
              <w:t> </w:t>
            </w:r>
            <w:r>
              <w:rPr>
                <w:rFonts w:ascii="宋体" w:hAnsi="宋体" w:cs="宋体" w:eastAsia="宋体" w:hint="default"/>
                <w:sz w:val="21"/>
                <w:szCs w:val="21"/>
              </w:rPr>
              <w:t>至</w:t>
            </w:r>
            <w:r>
              <w:rPr>
                <w:rFonts w:ascii="宋体" w:hAnsi="宋体" w:cs="宋体" w:eastAsia="宋体" w:hint="default"/>
                <w:spacing w:val="-33"/>
                <w:sz w:val="21"/>
                <w:szCs w:val="21"/>
              </w:rPr>
              <w:t> </w:t>
            </w:r>
            <w:r>
              <w:rPr>
                <w:rFonts w:ascii="宋体" w:hAnsi="宋体" w:cs="宋体" w:eastAsia="宋体" w:hint="default"/>
                <w:sz w:val="21"/>
                <w:szCs w:val="21"/>
              </w:rPr>
              <w:t>2</w:t>
            </w:r>
            <w:r>
              <w:rPr>
                <w:rFonts w:ascii="宋体" w:hAnsi="宋体" w:cs="宋体" w:eastAsia="宋体" w:hint="default"/>
                <w:spacing w:val="-36"/>
                <w:sz w:val="21"/>
                <w:szCs w:val="21"/>
              </w:rPr>
              <w:t> </w:t>
            </w:r>
            <w:r>
              <w:rPr>
                <w:rFonts w:ascii="宋体" w:hAnsi="宋体" w:cs="宋体" w:eastAsia="宋体" w:hint="default"/>
                <w:sz w:val="21"/>
                <w:szCs w:val="21"/>
              </w:rPr>
              <w:t>年（含</w:t>
            </w:r>
            <w:r>
              <w:rPr>
                <w:rFonts w:ascii="宋体" w:hAnsi="宋体" w:cs="宋体" w:eastAsia="宋体" w:hint="default"/>
                <w:spacing w:val="-34"/>
                <w:sz w:val="21"/>
                <w:szCs w:val="21"/>
              </w:rPr>
              <w:t> </w:t>
            </w:r>
            <w:r>
              <w:rPr>
                <w:rFonts w:ascii="宋体" w:hAnsi="宋体" w:cs="宋体" w:eastAsia="宋体" w:hint="default"/>
                <w:sz w:val="21"/>
                <w:szCs w:val="21"/>
              </w:rPr>
              <w:t>2</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498,358.</w:t>
            </w:r>
          </w:p>
        </w:tc>
        <w:tc>
          <w:tcPr>
            <w:tcW w:w="90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sz w:val="21"/>
              </w:rPr>
              <w:t>49,835</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483,899.</w:t>
            </w:r>
          </w:p>
        </w:tc>
        <w:tc>
          <w:tcPr>
            <w:tcW w:w="900" w:type="dxa"/>
            <w:tcBorders>
              <w:top w:val="nil" w:sz="6" w:space="0" w:color="auto"/>
              <w:left w:val="nil" w:sz="6" w:space="0" w:color="auto"/>
              <w:bottom w:val="nil" w:sz="6" w:space="0" w:color="auto"/>
              <w:right w:val="nil" w:sz="6" w:space="0" w:color="auto"/>
            </w:tcBorders>
          </w:tcPr>
          <w:p>
            <w:pP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sz w:val="21"/>
              </w:rPr>
              <w:t>48,389.</w:t>
            </w:r>
          </w:p>
        </w:tc>
      </w:tr>
      <w:tr>
        <w:trPr>
          <w:trHeight w:val="356" w:hRule="exact"/>
        </w:trPr>
        <w:tc>
          <w:tcPr>
            <w:tcW w:w="1585" w:type="dxa"/>
            <w:tcBorders>
              <w:top w:val="nil" w:sz="6" w:space="0" w:color="auto"/>
              <w:left w:val="nil" w:sz="6" w:space="0" w:color="auto"/>
              <w:bottom w:val="nil" w:sz="6" w:space="0" w:color="auto"/>
              <w:right w:val="single" w:sz="4" w:space="0" w:color="000000"/>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sz w:val="21"/>
              </w:rPr>
              <w:t>00</w:t>
            </w:r>
          </w:p>
        </w:tc>
        <w:tc>
          <w:tcPr>
            <w:tcW w:w="900"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5.86</w:t>
            </w:r>
          </w:p>
        </w:tc>
        <w:tc>
          <w:tcPr>
            <w:tcW w:w="944"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.80</w:t>
            </w:r>
          </w:p>
        </w:tc>
        <w:tc>
          <w:tcPr>
            <w:tcW w:w="1135"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05</w:t>
            </w:r>
          </w:p>
        </w:tc>
        <w:tc>
          <w:tcPr>
            <w:tcW w:w="900"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20.36</w:t>
            </w:r>
          </w:p>
        </w:tc>
        <w:tc>
          <w:tcPr>
            <w:tcW w:w="880"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91</w:t>
            </w:r>
          </w:p>
        </w:tc>
      </w:tr>
      <w:tr>
        <w:trPr>
          <w:trHeight w:val="356" w:hRule="exact"/>
        </w:trPr>
        <w:tc>
          <w:tcPr>
            <w:tcW w:w="158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3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3"/>
                <w:sz w:val="21"/>
                <w:szCs w:val="21"/>
              </w:rPr>
              <w:t> </w:t>
            </w:r>
            <w:r>
              <w:rPr>
                <w:rFonts w:ascii="宋体" w:hAnsi="宋体" w:cs="宋体" w:eastAsia="宋体" w:hint="default"/>
                <w:sz w:val="21"/>
                <w:szCs w:val="21"/>
              </w:rPr>
              <w:t>至</w:t>
            </w:r>
            <w:r>
              <w:rPr>
                <w:rFonts w:ascii="宋体" w:hAnsi="宋体" w:cs="宋体" w:eastAsia="宋体" w:hint="default"/>
                <w:spacing w:val="-33"/>
                <w:sz w:val="21"/>
                <w:szCs w:val="21"/>
              </w:rPr>
              <w:t> </w:t>
            </w:r>
            <w:r>
              <w:rPr>
                <w:rFonts w:ascii="宋体" w:hAnsi="宋体" w:cs="宋体" w:eastAsia="宋体" w:hint="default"/>
                <w:sz w:val="21"/>
                <w:szCs w:val="21"/>
              </w:rPr>
              <w:t>3</w:t>
            </w:r>
            <w:r>
              <w:rPr>
                <w:rFonts w:ascii="宋体" w:hAnsi="宋体" w:cs="宋体" w:eastAsia="宋体" w:hint="default"/>
                <w:spacing w:val="-36"/>
                <w:sz w:val="21"/>
                <w:szCs w:val="21"/>
              </w:rPr>
              <w:t> </w:t>
            </w:r>
            <w:r>
              <w:rPr>
                <w:rFonts w:ascii="宋体" w:hAnsi="宋体" w:cs="宋体" w:eastAsia="宋体" w:hint="default"/>
                <w:sz w:val="21"/>
                <w:szCs w:val="21"/>
              </w:rPr>
              <w:t>年（含</w:t>
            </w:r>
            <w:r>
              <w:rPr>
                <w:rFonts w:ascii="宋体" w:hAnsi="宋体" w:cs="宋体" w:eastAsia="宋体" w:hint="default"/>
                <w:spacing w:val="-34"/>
                <w:sz w:val="21"/>
                <w:szCs w:val="21"/>
              </w:rPr>
              <w:t> </w:t>
            </w:r>
            <w:r>
              <w:rPr>
                <w:rFonts w:ascii="宋体" w:hAnsi="宋体" w:cs="宋体" w:eastAsia="宋体" w:hint="default"/>
                <w:sz w:val="21"/>
                <w:szCs w:val="21"/>
              </w:rPr>
              <w:t>3</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58,214.1</w:t>
            </w:r>
          </w:p>
        </w:tc>
        <w:tc>
          <w:tcPr>
            <w:tcW w:w="90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21"/>
                <w:szCs w:val="21"/>
              </w:rPr>
            </w:pPr>
            <w:r>
              <w:rPr>
                <w:rFonts w:ascii="宋体"/>
                <w:sz w:val="21"/>
              </w:rPr>
              <w:t>11,642</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7" w:right="0"/>
              <w:jc w:val="left"/>
              <w:rPr>
                <w:rFonts w:ascii="宋体" w:hAnsi="宋体" w:cs="宋体" w:eastAsia="宋体" w:hint="default"/>
                <w:sz w:val="21"/>
                <w:szCs w:val="21"/>
              </w:rPr>
            </w:pPr>
            <w:r>
              <w:rPr>
                <w:rFonts w:ascii="宋体"/>
                <w:sz w:val="21"/>
              </w:rPr>
              <w:t>26,550.0</w:t>
            </w:r>
          </w:p>
        </w:tc>
        <w:tc>
          <w:tcPr>
            <w:tcW w:w="900" w:type="dxa"/>
            <w:tcBorders>
              <w:top w:val="nil" w:sz="6" w:space="0" w:color="auto"/>
              <w:left w:val="nil" w:sz="6" w:space="0" w:color="auto"/>
              <w:bottom w:val="nil" w:sz="6" w:space="0" w:color="auto"/>
              <w:right w:val="nil" w:sz="6" w:space="0" w:color="auto"/>
            </w:tcBorders>
          </w:tcPr>
          <w:p>
            <w:pP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21"/>
                <w:szCs w:val="21"/>
              </w:rPr>
            </w:pPr>
            <w:r>
              <w:rPr>
                <w:rFonts w:ascii="宋体"/>
                <w:sz w:val="21"/>
              </w:rPr>
              <w:t>5,310.0</w:t>
            </w:r>
          </w:p>
        </w:tc>
      </w:tr>
      <w:tr>
        <w:trPr>
          <w:trHeight w:val="262" w:hRule="exact"/>
        </w:trPr>
        <w:tc>
          <w:tcPr>
            <w:tcW w:w="1585" w:type="dxa"/>
            <w:tcBorders>
              <w:top w:val="nil" w:sz="6" w:space="0" w:color="auto"/>
              <w:left w:val="nil" w:sz="6" w:space="0" w:color="auto"/>
              <w:bottom w:val="nil" w:sz="6" w:space="0" w:color="auto"/>
              <w:right w:val="single" w:sz="4" w:space="0" w:color="000000"/>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w w:val="100"/>
                <w:sz w:val="21"/>
              </w:rPr>
              <w:t>1</w:t>
            </w:r>
          </w:p>
        </w:tc>
        <w:tc>
          <w:tcPr>
            <w:tcW w:w="900"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0.68</w:t>
            </w:r>
          </w:p>
        </w:tc>
        <w:tc>
          <w:tcPr>
            <w:tcW w:w="944"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.82</w:t>
            </w:r>
          </w:p>
        </w:tc>
        <w:tc>
          <w:tcPr>
            <w:tcW w:w="1135"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w w:val="100"/>
                <w:sz w:val="21"/>
              </w:rPr>
              <w:t>0</w:t>
            </w:r>
          </w:p>
        </w:tc>
        <w:tc>
          <w:tcPr>
            <w:tcW w:w="900"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1.12</w:t>
            </w:r>
          </w:p>
        </w:tc>
        <w:tc>
          <w:tcPr>
            <w:tcW w:w="880"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w w:val="100"/>
                <w:sz w:val="21"/>
              </w:rPr>
              <w:t>0</w:t>
            </w:r>
          </w:p>
        </w:tc>
      </w:tr>
      <w:tr>
        <w:trPr>
          <w:trHeight w:val="100" w:hRule="exact"/>
        </w:trPr>
        <w:tc>
          <w:tcPr>
            <w:tcW w:w="1585"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
        </w:tc>
        <w:tc>
          <w:tcPr>
            <w:tcW w:w="880" w:type="dxa"/>
            <w:tcBorders>
              <w:top w:val="nil" w:sz="6" w:space="0" w:color="auto"/>
              <w:left w:val="nil" w:sz="6" w:space="0" w:color="auto"/>
              <w:bottom w:val="nil" w:sz="6" w:space="0" w:color="auto"/>
              <w:right w:val="nil" w:sz="6" w:space="0" w:color="auto"/>
            </w:tcBorders>
          </w:tcPr>
          <w:p>
            <w:pPr/>
          </w:p>
        </w:tc>
      </w:tr>
      <w:tr>
        <w:trPr>
          <w:trHeight w:val="354" w:hRule="exact"/>
        </w:trPr>
        <w:tc>
          <w:tcPr>
            <w:tcW w:w="1585"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33"/>
                <w:sz w:val="21"/>
                <w:szCs w:val="21"/>
              </w:rPr>
              <w:t> </w:t>
            </w:r>
            <w:r>
              <w:rPr>
                <w:rFonts w:ascii="宋体" w:hAnsi="宋体" w:cs="宋体" w:eastAsia="宋体" w:hint="default"/>
                <w:sz w:val="21"/>
                <w:szCs w:val="21"/>
              </w:rPr>
              <w:t>至</w:t>
            </w:r>
            <w:r>
              <w:rPr>
                <w:rFonts w:ascii="宋体" w:hAnsi="宋体" w:cs="宋体" w:eastAsia="宋体" w:hint="default"/>
                <w:spacing w:val="-33"/>
                <w:sz w:val="21"/>
                <w:szCs w:val="21"/>
              </w:rPr>
              <w:t> </w:t>
            </w:r>
            <w:r>
              <w:rPr>
                <w:rFonts w:ascii="宋体" w:hAnsi="宋体" w:cs="宋体" w:eastAsia="宋体" w:hint="default"/>
                <w:sz w:val="21"/>
                <w:szCs w:val="21"/>
              </w:rPr>
              <w:t>5</w:t>
            </w:r>
            <w:r>
              <w:rPr>
                <w:rFonts w:ascii="宋体" w:hAnsi="宋体" w:cs="宋体" w:eastAsia="宋体" w:hint="default"/>
                <w:spacing w:val="-36"/>
                <w:sz w:val="21"/>
                <w:szCs w:val="21"/>
              </w:rPr>
              <w:t> </w:t>
            </w:r>
            <w:r>
              <w:rPr>
                <w:rFonts w:ascii="宋体" w:hAnsi="宋体" w:cs="宋体" w:eastAsia="宋体" w:hint="default"/>
                <w:sz w:val="21"/>
                <w:szCs w:val="21"/>
              </w:rPr>
              <w:t>年（含</w:t>
            </w:r>
            <w:r>
              <w:rPr>
                <w:rFonts w:ascii="宋体" w:hAnsi="宋体" w:cs="宋体" w:eastAsia="宋体" w:hint="default"/>
                <w:spacing w:val="-34"/>
                <w:sz w:val="21"/>
                <w:szCs w:val="21"/>
              </w:rPr>
              <w:t> </w:t>
            </w:r>
            <w:r>
              <w:rPr>
                <w:rFonts w:ascii="宋体" w:hAnsi="宋体" w:cs="宋体" w:eastAsia="宋体" w:hint="default"/>
                <w:sz w:val="21"/>
                <w:szCs w:val="21"/>
              </w:rPr>
              <w:t>5</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29"/>
              <w:ind w:left="103" w:right="0"/>
              <w:jc w:val="left"/>
              <w:rPr>
                <w:rFonts w:ascii="宋体" w:hAnsi="宋体" w:cs="宋体" w:eastAsia="宋体" w:hint="default"/>
                <w:sz w:val="21"/>
                <w:szCs w:val="21"/>
              </w:rPr>
            </w:pPr>
            <w:r>
              <w:rPr>
                <w:rFonts w:ascii="宋体"/>
                <w:sz w:val="21"/>
              </w:rPr>
              <w:t>44,685.9</w:t>
            </w:r>
          </w:p>
        </w:tc>
        <w:tc>
          <w:tcPr>
            <w:tcW w:w="90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21"/>
                <w:szCs w:val="21"/>
              </w:rPr>
            </w:pPr>
            <w:r>
              <w:rPr>
                <w:rFonts w:ascii="宋体"/>
                <w:sz w:val="21"/>
              </w:rPr>
              <w:t>22,343</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7" w:right="0"/>
              <w:jc w:val="left"/>
              <w:rPr>
                <w:rFonts w:ascii="宋体" w:hAnsi="宋体" w:cs="宋体" w:eastAsia="宋体" w:hint="default"/>
                <w:sz w:val="21"/>
                <w:szCs w:val="21"/>
              </w:rPr>
            </w:pPr>
            <w:r>
              <w:rPr>
                <w:rFonts w:ascii="宋体"/>
                <w:sz w:val="21"/>
              </w:rPr>
              <w:t>74,685.9</w:t>
            </w:r>
          </w:p>
        </w:tc>
        <w:tc>
          <w:tcPr>
            <w:tcW w:w="900" w:type="dxa"/>
            <w:tcBorders>
              <w:top w:val="nil" w:sz="6" w:space="0" w:color="auto"/>
              <w:left w:val="nil" w:sz="6" w:space="0" w:color="auto"/>
              <w:bottom w:val="nil" w:sz="6" w:space="0" w:color="auto"/>
              <w:right w:val="nil" w:sz="6" w:space="0" w:color="auto"/>
            </w:tcBorders>
          </w:tcPr>
          <w:p>
            <w:pP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宋体" w:hAnsi="宋体" w:cs="宋体" w:eastAsia="宋体" w:hint="default"/>
                <w:sz w:val="21"/>
                <w:szCs w:val="21"/>
              </w:rPr>
            </w:pPr>
            <w:r>
              <w:rPr>
                <w:rFonts w:ascii="宋体"/>
                <w:sz w:val="21"/>
              </w:rPr>
              <w:t>37,343.</w:t>
            </w:r>
          </w:p>
        </w:tc>
      </w:tr>
      <w:tr>
        <w:trPr>
          <w:trHeight w:val="356" w:hRule="exact"/>
        </w:trPr>
        <w:tc>
          <w:tcPr>
            <w:tcW w:w="1585" w:type="dxa"/>
            <w:tcBorders>
              <w:top w:val="nil" w:sz="6" w:space="0" w:color="auto"/>
              <w:left w:val="nil" w:sz="6" w:space="0" w:color="auto"/>
              <w:bottom w:val="nil" w:sz="6" w:space="0" w:color="auto"/>
              <w:right w:val="single" w:sz="4" w:space="0" w:color="000000"/>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w w:val="100"/>
                <w:sz w:val="21"/>
              </w:rPr>
              <w:t>9</w:t>
            </w:r>
          </w:p>
        </w:tc>
        <w:tc>
          <w:tcPr>
            <w:tcW w:w="900"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0.53</w:t>
            </w:r>
          </w:p>
        </w:tc>
        <w:tc>
          <w:tcPr>
            <w:tcW w:w="944"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.00</w:t>
            </w:r>
          </w:p>
        </w:tc>
        <w:tc>
          <w:tcPr>
            <w:tcW w:w="1135"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w w:val="100"/>
                <w:sz w:val="21"/>
              </w:rPr>
              <w:t>9</w:t>
            </w:r>
          </w:p>
        </w:tc>
        <w:tc>
          <w:tcPr>
            <w:tcW w:w="900"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3.14</w:t>
            </w:r>
          </w:p>
        </w:tc>
        <w:tc>
          <w:tcPr>
            <w:tcW w:w="880"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00</w:t>
            </w:r>
          </w:p>
        </w:tc>
      </w:tr>
      <w:tr>
        <w:trPr>
          <w:trHeight w:val="356" w:hRule="exact"/>
        </w:trPr>
        <w:tc>
          <w:tcPr>
            <w:tcW w:w="1585"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8,503,54</w:t>
            </w:r>
          </w:p>
        </w:tc>
        <w:tc>
          <w:tcPr>
            <w:tcW w:w="900"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21"/>
                <w:szCs w:val="21"/>
              </w:rPr>
            </w:pPr>
            <w:r>
              <w:rPr>
                <w:rFonts w:ascii="宋体"/>
                <w:sz w:val="21"/>
              </w:rPr>
              <w:t>478,93</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7" w:right="0"/>
              <w:jc w:val="left"/>
              <w:rPr>
                <w:rFonts w:ascii="宋体" w:hAnsi="宋体" w:cs="宋体" w:eastAsia="宋体" w:hint="default"/>
                <w:sz w:val="21"/>
                <w:szCs w:val="21"/>
              </w:rPr>
            </w:pPr>
            <w:r>
              <w:rPr>
                <w:rFonts w:ascii="宋体"/>
                <w:sz w:val="21"/>
              </w:rPr>
              <w:t>2,376,34</w:t>
            </w:r>
          </w:p>
        </w:tc>
        <w:tc>
          <w:tcPr>
            <w:tcW w:w="900" w:type="dxa"/>
            <w:tcBorders>
              <w:top w:val="nil" w:sz="6" w:space="0" w:color="auto"/>
              <w:left w:val="nil" w:sz="6" w:space="0" w:color="auto"/>
              <w:bottom w:val="nil" w:sz="6" w:space="0" w:color="auto"/>
              <w:right w:val="nil" w:sz="6" w:space="0" w:color="auto"/>
            </w:tcBorders>
          </w:tcPr>
          <w:p>
            <w:pP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21"/>
                <w:szCs w:val="21"/>
              </w:rPr>
            </w:pPr>
            <w:r>
              <w:rPr>
                <w:rFonts w:ascii="宋体"/>
                <w:sz w:val="21"/>
              </w:rPr>
              <w:t>180,603</w:t>
            </w:r>
          </w:p>
        </w:tc>
      </w:tr>
      <w:tr>
        <w:trPr>
          <w:trHeight w:val="366" w:hRule="exact"/>
        </w:trPr>
        <w:tc>
          <w:tcPr>
            <w:tcW w:w="1585" w:type="dxa"/>
            <w:tcBorders>
              <w:top w:val="nil" w:sz="6" w:space="0" w:color="auto"/>
              <w:left w:val="nil" w:sz="6" w:space="0" w:color="auto"/>
              <w:bottom w:val="nil" w:sz="6" w:space="0" w:color="auto"/>
              <w:right w:val="single" w:sz="4" w:space="0" w:color="000000"/>
            </w:tcBorders>
          </w:tcPr>
          <w:p>
            <w:pPr>
              <w:pStyle w:val="TableParagraph"/>
              <w:tabs>
                <w:tab w:pos="666" w:val="left" w:leader="none"/>
              </w:tabs>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sz w:val="21"/>
              </w:rPr>
              <w:t>4.61</w:t>
            </w:r>
          </w:p>
        </w:tc>
        <w:tc>
          <w:tcPr>
            <w:tcW w:w="900"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100.00</w:t>
            </w:r>
          </w:p>
        </w:tc>
        <w:tc>
          <w:tcPr>
            <w:tcW w:w="944"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5.95</w:t>
            </w:r>
          </w:p>
        </w:tc>
        <w:tc>
          <w:tcPr>
            <w:tcW w:w="1135"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4.00</w:t>
            </w:r>
          </w:p>
        </w:tc>
        <w:tc>
          <w:tcPr>
            <w:tcW w:w="900"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100.00</w:t>
            </w:r>
          </w:p>
        </w:tc>
        <w:tc>
          <w:tcPr>
            <w:tcW w:w="880"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.35</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Heading3"/>
        <w:spacing w:line="240" w:lineRule="auto"/>
        <w:ind w:left="1800" w:right="3303"/>
        <w:jc w:val="left"/>
        <w:rPr>
          <w:b w:val="0"/>
          <w:bCs w:val="0"/>
        </w:rPr>
      </w:pPr>
      <w:r>
        <w:rPr>
          <w:rFonts w:ascii="宋体" w:hAnsi="宋体" w:cs="宋体" w:eastAsia="宋体" w:hint="default"/>
        </w:rPr>
        <w:t>4</w:t>
      </w:r>
      <w:r>
        <w:rPr/>
        <w:t>、</w:t>
      </w:r>
      <w:r>
        <w:rPr>
          <w:spacing w:val="-4"/>
        </w:rPr>
        <w:t> </w:t>
      </w:r>
      <w:r>
        <w:rPr/>
        <w:t>本年度无实际核销的其他应收款。</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left="1800" w:right="0"/>
        <w:jc w:val="left"/>
        <w:rPr>
          <w:b w:val="0"/>
          <w:bCs w:val="0"/>
        </w:rPr>
      </w:pPr>
      <w:r>
        <w:rPr>
          <w:rFonts w:ascii="宋体" w:hAnsi="宋体" w:cs="宋体" w:eastAsia="宋体" w:hint="default"/>
        </w:rPr>
        <w:t>5</w:t>
      </w:r>
      <w:r>
        <w:rPr/>
        <w:t>、</w:t>
      </w:r>
      <w:r>
        <w:rPr>
          <w:spacing w:val="-2"/>
        </w:rPr>
        <w:t> </w:t>
      </w:r>
      <w:r>
        <w:rPr/>
        <w:t>年末余额中无持本公司</w:t>
      </w:r>
      <w:r>
        <w:rPr>
          <w:spacing w:val="-53"/>
        </w:rPr>
        <w:t> </w:t>
      </w:r>
      <w:r>
        <w:rPr>
          <w:rFonts w:ascii="宋体" w:hAnsi="宋体" w:cs="宋体" w:eastAsia="宋体" w:hint="default"/>
        </w:rPr>
        <w:t>5</w:t>
      </w:r>
      <w:r>
        <w:rPr/>
        <w:t>％以上（含</w:t>
      </w:r>
      <w:r>
        <w:rPr>
          <w:spacing w:val="-54"/>
        </w:rPr>
        <w:t> </w:t>
      </w:r>
      <w:r>
        <w:rPr>
          <w:rFonts w:ascii="宋体" w:hAnsi="宋体" w:cs="宋体" w:eastAsia="宋体" w:hint="default"/>
        </w:rPr>
        <w:t>5</w:t>
      </w:r>
      <w:r>
        <w:rPr/>
        <w:t>％）表决权股份的股东单位欠款。</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left="3062" w:right="3303"/>
        <w:jc w:val="left"/>
        <w:rPr>
          <w:b w:val="0"/>
          <w:bCs w:val="0"/>
        </w:rPr>
      </w:pPr>
      <w:r>
        <w:rPr>
          <w:rFonts w:ascii="宋体" w:hAnsi="宋体" w:cs="宋体" w:eastAsia="宋体" w:hint="default"/>
        </w:rPr>
        <w:t>6</w:t>
      </w:r>
      <w:r>
        <w:rPr/>
        <w:t>、</w:t>
      </w:r>
      <w:r>
        <w:rPr>
          <w:spacing w:val="-6"/>
        </w:rPr>
        <w:t> </w:t>
      </w:r>
      <w:r>
        <w:rPr/>
        <w:t>年末余额中无应收关联方账款情况。</w:t>
      </w:r>
      <w:r>
        <w:rPr>
          <w:b w:val="0"/>
          <w:bCs w:val="0"/>
        </w:rPr>
      </w:r>
    </w:p>
    <w:p>
      <w:pPr>
        <w:spacing w:line="240" w:lineRule="auto" w:before="9"/>
        <w:rPr>
          <w:rFonts w:ascii="宋体" w:hAnsi="宋体" w:cs="宋体" w:eastAsia="宋体" w:hint="default"/>
          <w:b/>
          <w:bCs/>
          <w:sz w:val="17"/>
          <w:szCs w:val="17"/>
        </w:rPr>
      </w:pPr>
    </w:p>
    <w:p>
      <w:pPr>
        <w:pStyle w:val="Heading3"/>
        <w:spacing w:line="240" w:lineRule="auto"/>
        <w:ind w:left="1800" w:right="3303"/>
        <w:jc w:val="left"/>
        <w:rPr>
          <w:b w:val="0"/>
          <w:bCs w:val="0"/>
        </w:rPr>
      </w:pPr>
      <w:r>
        <w:rPr/>
        <w:pict>
          <v:shape style="position:absolute;margin-left:137.179993pt;margin-top:23.683674pt;width:.48pt;height:.12pt;mso-position-horizontal-relative:page;mso-position-vertical-relative:paragraph;z-index:-1342480" type="#_x0000_t75" stroked="false">
            <v:imagedata r:id="rId236" o:title=""/>
          </v:shape>
        </w:pict>
      </w:r>
      <w:r>
        <w:rPr/>
        <w:pict>
          <v:shape style="position:absolute;margin-left:207.289993pt;margin-top:23.683674pt;width:.48001pt;height:.12pt;mso-position-horizontal-relative:page;mso-position-vertical-relative:paragraph;z-index:-1342456" type="#_x0000_t75" stroked="false">
            <v:imagedata r:id="rId236" o:title=""/>
          </v:shape>
        </w:pict>
      </w:r>
      <w:r>
        <w:rPr/>
        <w:pict>
          <v:shape style="position:absolute;margin-left:278.929993pt;margin-top:23.683674pt;width:.47998pt;height:.12pt;mso-position-horizontal-relative:page;mso-position-vertical-relative:paragraph;z-index:-1342432" type="#_x0000_t75" stroked="false">
            <v:imagedata r:id="rId236" o:title=""/>
          </v:shape>
        </w:pict>
      </w:r>
      <w:r>
        <w:rPr/>
        <w:pict>
          <v:shape style="position:absolute;margin-left:364.029999pt;margin-top:23.683674pt;width:.47998pt;height:.12pt;mso-position-horizontal-relative:page;mso-position-vertical-relative:paragraph;z-index:-1342408" type="#_x0000_t75" stroked="false">
            <v:imagedata r:id="rId236" o:title=""/>
          </v:shape>
        </w:pict>
      </w:r>
      <w:r>
        <w:rPr/>
        <w:pict>
          <v:shape style="position:absolute;margin-left:429.070007pt;margin-top:23.683674pt;width:.48001pt;height:.12pt;mso-position-horizontal-relative:page;mso-position-vertical-relative:paragraph;z-index:-1342384" type="#_x0000_t75" stroked="false">
            <v:imagedata r:id="rId236" o:title=""/>
          </v:shape>
        </w:pict>
      </w:r>
      <w:r>
        <w:rPr/>
        <w:pict>
          <v:group style="position:absolute;margin-left:87.863998pt;margin-top:69.883713pt;width:419.75pt;height:5.2pt;mso-position-horizontal-relative:page;mso-position-vertical-relative:paragraph;z-index:-1342360" coordorigin="1757,1398" coordsize="8395,104">
            <v:shape style="position:absolute;left:1757;top:1398;width:1006;height:103" type="#_x0000_t75" stroked="false">
              <v:imagedata r:id="rId264" o:title=""/>
            </v:shape>
            <v:shape style="position:absolute;left:2739;top:1491;width:1407;height:10" type="#_x0000_t75" stroked="false">
              <v:imagedata r:id="rId252" o:title=""/>
            </v:shape>
            <v:shape style="position:absolute;left:4141;top:1491;width:1438;height:10" type="#_x0000_t75" stroked="false">
              <v:imagedata r:id="rId253" o:title=""/>
            </v:shape>
            <v:shape style="position:absolute;left:5574;top:1491;width:1707;height:10" type="#_x0000_t75" stroked="false">
              <v:imagedata r:id="rId176" o:title=""/>
            </v:shape>
            <v:shape style="position:absolute;left:7276;top:1491;width:2876;height:10" type="#_x0000_t75" stroked="false">
              <v:imagedata r:id="rId254" o:title=""/>
            </v:shape>
            <w10:wrap type="none"/>
          </v:group>
        </w:pict>
      </w:r>
      <w:r>
        <w:rPr/>
        <w:pict>
          <v:group style="position:absolute;margin-left:87.863998pt;margin-top:110.20369pt;width:419.75pt;height:.5pt;mso-position-horizontal-relative:page;mso-position-vertical-relative:paragraph;z-index:-1342336" coordorigin="1757,2204" coordsize="8395,10">
            <v:shape style="position:absolute;left:1757;top:2204;width:986;height:10" type="#_x0000_t75" stroked="false">
              <v:imagedata r:id="rId124" o:title=""/>
            </v:shape>
            <v:shape style="position:absolute;left:2739;top:2204;width:1407;height:10" type="#_x0000_t75" stroked="false">
              <v:imagedata r:id="rId252" o:title=""/>
            </v:shape>
            <v:shape style="position:absolute;left:4141;top:2204;width:1438;height:10" type="#_x0000_t75" stroked="false">
              <v:imagedata r:id="rId253" o:title=""/>
            </v:shape>
            <v:shape style="position:absolute;left:5574;top:2204;width:1707;height:10" type="#_x0000_t75" stroked="false">
              <v:imagedata r:id="rId176" o:title=""/>
            </v:shape>
            <v:shape style="position:absolute;left:7276;top:2204;width:2876;height:10" type="#_x0000_t75" stroked="false">
              <v:imagedata r:id="rId254" o:title=""/>
            </v:shape>
            <w10:wrap type="none"/>
          </v:group>
        </w:pict>
      </w:r>
      <w:r>
        <w:rPr>
          <w:rFonts w:ascii="宋体" w:hAnsi="宋体" w:cs="宋体" w:eastAsia="宋体" w:hint="default"/>
        </w:rPr>
        <w:t>7</w:t>
      </w:r>
      <w:r>
        <w:rPr/>
        <w:t>、</w:t>
      </w:r>
      <w:r>
        <w:rPr>
          <w:spacing w:val="-4"/>
        </w:rPr>
        <w:t> </w:t>
      </w:r>
      <w:r>
        <w:rPr/>
        <w:t>其他应收款欠款金额前五名情况</w:t>
      </w:r>
      <w:r>
        <w:rPr>
          <w:b w:val="0"/>
          <w:bCs w:val="0"/>
        </w:rPr>
      </w:r>
    </w:p>
    <w:p>
      <w:pPr>
        <w:spacing w:line="240" w:lineRule="auto" w:before="13"/>
        <w:rPr>
          <w:rFonts w:ascii="宋体" w:hAnsi="宋体" w:cs="宋体" w:eastAsia="宋体" w:hint="default"/>
          <w:b/>
          <w:bCs/>
          <w:sz w:val="12"/>
          <w:szCs w:val="12"/>
        </w:rPr>
      </w:pPr>
    </w:p>
    <w:tbl>
      <w:tblPr>
        <w:tblW w:w="0" w:type="auto"/>
        <w:jc w:val="left"/>
        <w:tblInd w:w="1742" w:type="dxa"/>
        <w:tblLayout w:type="fixed"/>
        <w:tblCellMar>
          <w:top w:w="0" w:type="dxa"/>
          <w:left w:w="0" w:type="dxa"/>
          <w:bottom w:w="0" w:type="dxa"/>
          <w:right w:w="0" w:type="dxa"/>
        </w:tblCellMar>
        <w:tblLook w:val="01E0"/>
      </w:tblPr>
      <w:tblGrid>
        <w:gridCol w:w="1006"/>
        <w:gridCol w:w="1402"/>
        <w:gridCol w:w="1433"/>
        <w:gridCol w:w="1702"/>
        <w:gridCol w:w="1301"/>
        <w:gridCol w:w="1565"/>
      </w:tblGrid>
      <w:tr>
        <w:trPr>
          <w:trHeight w:val="938" w:hRule="exact"/>
        </w:trPr>
        <w:tc>
          <w:tcPr>
            <w:tcW w:w="1006"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tabs>
                <w:tab w:pos="544"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排</w:t>
              <w:tab/>
              <w:t>名</w:t>
            </w:r>
          </w:p>
        </w:tc>
        <w:tc>
          <w:tcPr>
            <w:tcW w:w="14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71" w:lineRule="auto"/>
              <w:ind w:left="103" w:right="100"/>
              <w:jc w:val="left"/>
              <w:rPr>
                <w:rFonts w:ascii="宋体" w:hAnsi="宋体" w:cs="宋体" w:eastAsia="宋体" w:hint="default"/>
                <w:sz w:val="21"/>
                <w:szCs w:val="21"/>
              </w:rPr>
            </w:pPr>
            <w:r>
              <w:rPr>
                <w:rFonts w:ascii="宋体" w:hAnsi="宋体" w:cs="宋体" w:eastAsia="宋体" w:hint="default"/>
                <w:sz w:val="21"/>
                <w:szCs w:val="21"/>
              </w:rPr>
              <w:t>与</w:t>
            </w:r>
            <w:r>
              <w:rPr>
                <w:rFonts w:ascii="宋体" w:hAnsi="宋体" w:cs="宋体" w:eastAsia="宋体" w:hint="default"/>
                <w:spacing w:val="-71"/>
                <w:sz w:val="21"/>
                <w:szCs w:val="21"/>
              </w:rPr>
              <w:t> </w:t>
            </w:r>
            <w:r>
              <w:rPr>
                <w:rFonts w:ascii="宋体" w:hAnsi="宋体" w:cs="宋体" w:eastAsia="宋体" w:hint="default"/>
                <w:sz w:val="21"/>
                <w:szCs w:val="21"/>
              </w:rPr>
              <w:t>本</w:t>
            </w:r>
            <w:r>
              <w:rPr>
                <w:rFonts w:ascii="宋体" w:hAnsi="宋体" w:cs="宋体" w:eastAsia="宋体" w:hint="default"/>
                <w:spacing w:val="-71"/>
                <w:sz w:val="21"/>
                <w:szCs w:val="21"/>
              </w:rPr>
              <w:t> </w:t>
            </w:r>
            <w:r>
              <w:rPr>
                <w:rFonts w:ascii="宋体" w:hAnsi="宋体" w:cs="宋体" w:eastAsia="宋体" w:hint="default"/>
                <w:sz w:val="21"/>
                <w:szCs w:val="21"/>
              </w:rPr>
              <w:t>公</w:t>
            </w:r>
            <w:r>
              <w:rPr>
                <w:rFonts w:ascii="宋体" w:hAnsi="宋体" w:cs="宋体" w:eastAsia="宋体" w:hint="default"/>
                <w:spacing w:val="-73"/>
                <w:sz w:val="21"/>
                <w:szCs w:val="21"/>
              </w:rPr>
              <w:t> </w:t>
            </w:r>
            <w:r>
              <w:rPr>
                <w:rFonts w:ascii="宋体" w:hAnsi="宋体" w:cs="宋体" w:eastAsia="宋体" w:hint="default"/>
                <w:sz w:val="21"/>
                <w:szCs w:val="21"/>
              </w:rPr>
              <w:t>司</w:t>
            </w:r>
            <w:r>
              <w:rPr>
                <w:rFonts w:ascii="宋体" w:hAnsi="宋体" w:cs="宋体" w:eastAsia="宋体" w:hint="default"/>
                <w:spacing w:val="-71"/>
                <w:sz w:val="21"/>
                <w:szCs w:val="21"/>
              </w:rPr>
              <w:t> </w:t>
            </w:r>
            <w:r>
              <w:rPr>
                <w:rFonts w:ascii="宋体" w:hAnsi="宋体" w:cs="宋体" w:eastAsia="宋体" w:hint="default"/>
                <w:sz w:val="21"/>
                <w:szCs w:val="21"/>
              </w:rPr>
              <w:t>关</w:t>
            </w:r>
            <w:r>
              <w:rPr>
                <w:rFonts w:ascii="宋体" w:hAnsi="宋体" w:cs="宋体" w:eastAsia="宋体" w:hint="default"/>
                <w:w w:val="100"/>
                <w:sz w:val="21"/>
                <w:szCs w:val="21"/>
              </w:rPr>
              <w:t> </w:t>
            </w:r>
            <w:r>
              <w:rPr>
                <w:rFonts w:ascii="宋体" w:hAnsi="宋体" w:cs="宋体" w:eastAsia="宋体" w:hint="default"/>
                <w:sz w:val="21"/>
                <w:szCs w:val="21"/>
              </w:rPr>
              <w:t>系</w:t>
            </w:r>
          </w:p>
        </w:tc>
        <w:tc>
          <w:tcPr>
            <w:tcW w:w="14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1301" w:type="dxa"/>
            <w:tcBorders>
              <w:top w:val="single" w:sz="12" w:space="0" w:color="000000"/>
              <w:left w:val="single" w:sz="4" w:space="0" w:color="000000"/>
              <w:bottom w:val="nil" w:sz="6" w:space="0" w:color="auto"/>
              <w:right w:val="single" w:sz="4" w:space="0" w:color="000000"/>
            </w:tcBorders>
          </w:tcPr>
          <w:p>
            <w:pPr>
              <w:pStyle w:val="TableParagraph"/>
              <w:spacing w:line="271" w:lineRule="auto" w:before="30"/>
              <w:ind w:left="103" w:right="99"/>
              <w:jc w:val="both"/>
              <w:rPr>
                <w:rFonts w:ascii="宋体" w:hAnsi="宋体" w:cs="宋体" w:eastAsia="宋体" w:hint="default"/>
                <w:sz w:val="21"/>
                <w:szCs w:val="21"/>
              </w:rPr>
            </w:pPr>
            <w:r>
              <w:rPr>
                <w:rFonts w:ascii="宋体" w:hAnsi="宋体" w:cs="宋体" w:eastAsia="宋体" w:hint="default"/>
                <w:spacing w:val="4"/>
                <w:sz w:val="21"/>
                <w:szCs w:val="21"/>
              </w:rPr>
              <w:t>占其他应收</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4"/>
                <w:sz w:val="21"/>
                <w:szCs w:val="21"/>
              </w:rPr>
              <w:t>款总额的比</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例</w:t>
            </w:r>
            <w:r>
              <w:rPr>
                <w:rFonts w:ascii="宋体" w:hAnsi="宋体" w:cs="宋体" w:eastAsia="宋体" w:hint="default"/>
                <w:sz w:val="21"/>
                <w:szCs w:val="21"/>
              </w:rPr>
              <w:t>(%)</w:t>
            </w:r>
          </w:p>
        </w:tc>
        <w:tc>
          <w:tcPr>
            <w:tcW w:w="1565" w:type="dxa"/>
            <w:tcBorders>
              <w:top w:val="single" w:sz="12"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性质或内容</w:t>
            </w:r>
          </w:p>
        </w:tc>
      </w:tr>
      <w:tr>
        <w:trPr>
          <w:trHeight w:val="815" w:hRule="exact"/>
        </w:trPr>
        <w:tc>
          <w:tcPr>
            <w:tcW w:w="100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03" w:right="0"/>
              <w:jc w:val="left"/>
              <w:rPr>
                <w:rFonts w:ascii="宋体" w:hAnsi="宋体" w:cs="宋体" w:eastAsia="宋体" w:hint="default"/>
                <w:sz w:val="21"/>
                <w:szCs w:val="21"/>
              </w:rPr>
            </w:pPr>
            <w:r>
              <w:rPr>
                <w:rFonts w:ascii="宋体"/>
                <w:sz w:val="21"/>
              </w:rPr>
              <w:t>3,200,000.0</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sz w:val="21"/>
              </w:rPr>
              <w:t>37.63</w:t>
            </w:r>
          </w:p>
        </w:tc>
        <w:tc>
          <w:tcPr>
            <w:tcW w:w="1565"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合同保证金</w:t>
            </w:r>
          </w:p>
        </w:tc>
      </w:tr>
      <w:tr>
        <w:trPr>
          <w:trHeight w:val="619" w:hRule="exact"/>
        </w:trPr>
        <w:tc>
          <w:tcPr>
            <w:tcW w:w="1006"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地方政府</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1,408,496.0</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7</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16.56</w:t>
            </w:r>
          </w:p>
        </w:tc>
        <w:tc>
          <w:tcPr>
            <w:tcW w:w="156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扶持基金</w:t>
            </w:r>
          </w:p>
        </w:tc>
      </w:tr>
      <w:tr>
        <w:trPr>
          <w:trHeight w:val="98" w:hRule="exact"/>
        </w:trPr>
        <w:tc>
          <w:tcPr>
            <w:tcW w:w="1006"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single" w:sz="4" w:space="0" w:color="000000"/>
            </w:tcBorders>
          </w:tcPr>
          <w:p>
            <w:pPr/>
          </w:p>
        </w:tc>
        <w:tc>
          <w:tcPr>
            <w:tcW w:w="1433"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r>
      <w:tr>
        <w:trPr>
          <w:trHeight w:val="399" w:hRule="exact"/>
        </w:trPr>
        <w:tc>
          <w:tcPr>
            <w:tcW w:w="1006"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989,000.00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11.63</w:t>
            </w:r>
          </w:p>
        </w:tc>
        <w:tc>
          <w:tcPr>
            <w:tcW w:w="1565"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合同保证金</w:t>
            </w:r>
          </w:p>
        </w:tc>
      </w:tr>
      <w:tr>
        <w:trPr>
          <w:trHeight w:val="402" w:hRule="exact"/>
        </w:trPr>
        <w:tc>
          <w:tcPr>
            <w:tcW w:w="100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员工</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500,000.00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5.88</w:t>
            </w:r>
          </w:p>
        </w:tc>
        <w:tc>
          <w:tcPr>
            <w:tcW w:w="1565"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暂借款</w:t>
            </w:r>
          </w:p>
        </w:tc>
      </w:tr>
      <w:tr>
        <w:trPr>
          <w:trHeight w:val="1340" w:hRule="exact"/>
        </w:trPr>
        <w:tc>
          <w:tcPr>
            <w:tcW w:w="100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140,000.00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73" w:lineRule="auto" w:before="31"/>
              <w:ind w:left="103" w:right="98"/>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65"/>
                <w:sz w:val="21"/>
                <w:szCs w:val="21"/>
              </w:rPr>
              <w:t> </w:t>
            </w:r>
            <w:r>
              <w:rPr>
                <w:rFonts w:ascii="宋体" w:hAnsi="宋体" w:cs="宋体" w:eastAsia="宋体" w:hint="default"/>
                <w:sz w:val="21"/>
                <w:szCs w:val="21"/>
              </w:rPr>
              <w:t>年以内</w:t>
            </w:r>
            <w:r>
              <w:rPr>
                <w:rFonts w:ascii="宋体" w:hAnsi="宋体" w:cs="宋体" w:eastAsia="宋体" w:hint="default"/>
                <w:spacing w:val="-67"/>
                <w:sz w:val="21"/>
                <w:szCs w:val="21"/>
              </w:rPr>
              <w:t> </w:t>
            </w:r>
            <w:r>
              <w:rPr>
                <w:rFonts w:ascii="宋体" w:hAnsi="宋体" w:cs="宋体" w:eastAsia="宋体" w:hint="default"/>
                <w:sz w:val="21"/>
                <w:szCs w:val="21"/>
              </w:rPr>
              <w:t>3.00</w:t>
            </w:r>
            <w:r>
              <w:rPr>
                <w:rFonts w:ascii="宋体" w:hAnsi="宋体" w:cs="宋体" w:eastAsia="宋体" w:hint="default"/>
                <w:spacing w:val="-64"/>
                <w:sz w:val="21"/>
                <w:szCs w:val="21"/>
              </w:rPr>
              <w:t> </w:t>
            </w:r>
            <w:r>
              <w:rPr>
                <w:rFonts w:ascii="宋体" w:hAnsi="宋体" w:cs="宋体" w:eastAsia="宋体" w:hint="default"/>
                <w:sz w:val="21"/>
                <w:szCs w:val="21"/>
              </w:rPr>
              <w:t>万</w:t>
            </w:r>
            <w:r>
              <w:rPr>
                <w:rFonts w:ascii="宋体" w:hAnsi="宋体" w:cs="宋体" w:eastAsia="宋体" w:hint="default"/>
                <w:w w:val="100"/>
                <w:sz w:val="21"/>
                <w:szCs w:val="21"/>
              </w:rPr>
              <w:t> </w:t>
            </w:r>
            <w:r>
              <w:rPr>
                <w:rFonts w:ascii="宋体" w:hAnsi="宋体" w:cs="宋体" w:eastAsia="宋体" w:hint="default"/>
                <w:sz w:val="21"/>
                <w:szCs w:val="21"/>
              </w:rPr>
              <w:t>元；</w:t>
            </w:r>
          </w:p>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23"/>
                <w:sz w:val="21"/>
                <w:szCs w:val="21"/>
              </w:rPr>
              <w:t> </w:t>
            </w:r>
            <w:r>
              <w:rPr>
                <w:rFonts w:ascii="宋体" w:hAnsi="宋体" w:cs="宋体" w:eastAsia="宋体" w:hint="default"/>
                <w:sz w:val="21"/>
                <w:szCs w:val="21"/>
              </w:rPr>
              <w:t>至</w:t>
            </w:r>
            <w:r>
              <w:rPr>
                <w:rFonts w:ascii="宋体" w:hAnsi="宋体" w:cs="宋体" w:eastAsia="宋体" w:hint="default"/>
                <w:spacing w:val="-23"/>
                <w:sz w:val="21"/>
                <w:szCs w:val="21"/>
              </w:rPr>
              <w:t> </w:t>
            </w:r>
            <w:r>
              <w:rPr>
                <w:rFonts w:ascii="宋体" w:hAnsi="宋体" w:cs="宋体" w:eastAsia="宋体" w:hint="default"/>
                <w:sz w:val="21"/>
                <w:szCs w:val="21"/>
              </w:rPr>
              <w:t>2</w:t>
            </w:r>
            <w:r>
              <w:rPr>
                <w:rFonts w:ascii="宋体" w:hAnsi="宋体" w:cs="宋体" w:eastAsia="宋体" w:hint="default"/>
                <w:spacing w:val="-23"/>
                <w:sz w:val="21"/>
                <w:szCs w:val="21"/>
              </w:rPr>
              <w:t> </w:t>
            </w:r>
            <w:r>
              <w:rPr>
                <w:rFonts w:ascii="宋体" w:hAnsi="宋体" w:cs="宋体" w:eastAsia="宋体" w:hint="default"/>
                <w:sz w:val="21"/>
                <w:szCs w:val="21"/>
              </w:rPr>
              <w:t>年</w:t>
            </w:r>
            <w:r>
              <w:rPr>
                <w:rFonts w:ascii="宋体" w:hAnsi="宋体" w:cs="宋体" w:eastAsia="宋体" w:hint="default"/>
                <w:spacing w:val="-22"/>
                <w:sz w:val="21"/>
                <w:szCs w:val="21"/>
              </w:rPr>
              <w:t> </w:t>
            </w:r>
            <w:r>
              <w:rPr>
                <w:rFonts w:ascii="宋体" w:hAnsi="宋体" w:cs="宋体" w:eastAsia="宋体" w:hint="default"/>
                <w:sz w:val="21"/>
                <w:szCs w:val="21"/>
              </w:rPr>
              <w:t>11.00</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1.65</w:t>
            </w:r>
          </w:p>
        </w:tc>
        <w:tc>
          <w:tcPr>
            <w:tcW w:w="156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合同保证金</w:t>
            </w:r>
          </w:p>
        </w:tc>
      </w:tr>
      <w:tr>
        <w:trPr>
          <w:trHeight w:val="720" w:hRule="exact"/>
        </w:trPr>
        <w:tc>
          <w:tcPr>
            <w:tcW w:w="1006" w:type="dxa"/>
            <w:tcBorders>
              <w:top w:val="nil" w:sz="6" w:space="0" w:color="auto"/>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tabs>
                <w:tab w:pos="544"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402" w:type="dxa"/>
            <w:tcBorders>
              <w:top w:val="nil" w:sz="6" w:space="0" w:color="auto"/>
              <w:left w:val="single" w:sz="4" w:space="0" w:color="000000"/>
              <w:bottom w:val="single" w:sz="12" w:space="0" w:color="000000"/>
              <w:right w:val="single" w:sz="4" w:space="0" w:color="000000"/>
            </w:tcBorders>
          </w:tcPr>
          <w:p>
            <w:pPr/>
          </w:p>
        </w:tc>
        <w:tc>
          <w:tcPr>
            <w:tcW w:w="14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6,237,496.0</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7</w:t>
            </w:r>
          </w:p>
        </w:tc>
        <w:tc>
          <w:tcPr>
            <w:tcW w:w="1702" w:type="dxa"/>
            <w:tcBorders>
              <w:top w:val="nil" w:sz="6" w:space="0" w:color="auto"/>
              <w:left w:val="single" w:sz="4" w:space="0" w:color="000000"/>
              <w:bottom w:val="single" w:sz="12" w:space="0" w:color="000000"/>
              <w:right w:val="single" w:sz="4" w:space="0" w:color="000000"/>
            </w:tcBorders>
          </w:tcPr>
          <w:p>
            <w:pPr/>
          </w:p>
        </w:tc>
        <w:tc>
          <w:tcPr>
            <w:tcW w:w="13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73.35</w:t>
            </w:r>
          </w:p>
        </w:tc>
        <w:tc>
          <w:tcPr>
            <w:tcW w:w="1565"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893" w:footer="1040" w:top="1520" w:bottom="1220" w:left="0" w:right="1640"/>
        </w:sectPr>
      </w:pPr>
    </w:p>
    <w:p>
      <w:pPr>
        <w:pStyle w:val="Heading3"/>
        <w:spacing w:line="441" w:lineRule="auto" w:before="105"/>
        <w:ind w:right="5786"/>
        <w:jc w:val="left"/>
        <w:rPr>
          <w:b w:val="0"/>
          <w:bCs w:val="0"/>
        </w:rPr>
      </w:pPr>
      <w:r>
        <w:rPr/>
        <w:pict>
          <v:shape style="position:absolute;margin-left:144.259995pt;margin-top:54.253643pt;width:.48pt;height:.12pt;mso-position-horizontal-relative:page;mso-position-vertical-relative:paragraph;z-index:-1342216" type="#_x0000_t75" stroked="false">
            <v:imagedata r:id="rId265" o:title=""/>
          </v:shape>
        </w:pict>
      </w:r>
      <w:r>
        <w:rPr/>
        <w:pict>
          <v:shape style="position:absolute;margin-left:314.329987pt;margin-top:54.253643pt;width:.48001pt;height:.12pt;mso-position-horizontal-relative:page;mso-position-vertical-relative:paragraph;z-index:-1342192" type="#_x0000_t75" stroked="false">
            <v:imagedata r:id="rId265" o:title=""/>
          </v:shape>
        </w:pict>
      </w:r>
      <w:r>
        <w:rPr/>
        <w:pict>
          <v:group style="position:absolute;margin-left:144.740005pt;margin-top:73.933601pt;width:347.15pt;height:.5pt;mso-position-horizontal-relative:page;mso-position-vertical-relative:paragraph;z-index:-1342168" coordorigin="2895,1479" coordsize="6943,10">
            <v:shape style="position:absolute;left:2895;top:1479;width:3392;height:10" type="#_x0000_t75" stroked="false">
              <v:imagedata r:id="rId266" o:title=""/>
            </v:shape>
            <v:shape style="position:absolute;left:6282;top:1479;width:1140;height:10" type="#_x0000_t75" stroked="false">
              <v:imagedata r:id="rId267" o:title=""/>
            </v:shape>
            <v:shape style="position:absolute;left:7417;top:1479;width:1138;height:10" type="#_x0000_t75" stroked="false">
              <v:imagedata r:id="rId268" o:title=""/>
            </v:shape>
            <v:shape style="position:absolute;left:8550;top:1479;width:1287;height:10" type="#_x0000_t75" stroked="false">
              <v:imagedata r:id="rId269" o:title=""/>
            </v:shape>
            <w10:wrap type="none"/>
          </v:group>
        </w:pict>
      </w:r>
      <w:r>
        <w:rPr/>
        <w:pict>
          <v:group style="position:absolute;margin-left:103.580002pt;margin-top:93.973663pt;width:388.3pt;height:.5pt;mso-position-horizontal-relative:page;mso-position-vertical-relative:paragraph;z-index:-1342144" coordorigin="2072,1879" coordsize="7766,10">
            <v:shape style="position:absolute;left:2072;top:1879;width:814;height:10" type="#_x0000_t75" stroked="false">
              <v:imagedata r:id="rId191" o:title=""/>
            </v:shape>
            <v:shape style="position:absolute;left:2880;top:1879;width:3406;height:10" type="#_x0000_t75" stroked="false">
              <v:imagedata r:id="rId270" o:title=""/>
            </v:shape>
            <v:shape style="position:absolute;left:6282;top:1879;width:1140;height:10" type="#_x0000_t75" stroked="false">
              <v:imagedata r:id="rId267" o:title=""/>
            </v:shape>
            <v:shape style="position:absolute;left:7417;top:1879;width:1138;height:10" type="#_x0000_t75" stroked="false">
              <v:imagedata r:id="rId268" o:title=""/>
            </v:shape>
            <v:shape style="position:absolute;left:8550;top:1879;width:1287;height:10" type="#_x0000_t75" stroked="false">
              <v:imagedata r:id="rId269" o:title=""/>
            </v:shape>
            <w10:wrap type="none"/>
          </v:group>
        </w:pict>
      </w:r>
      <w:r>
        <w:rPr/>
        <w:pict>
          <v:group style="position:absolute;margin-left:103.580002pt;margin-top:125.173622pt;width:388.3pt;height:5.05pt;mso-position-horizontal-relative:page;mso-position-vertical-relative:paragraph;z-index:-1342120" coordorigin="2072,2503" coordsize="7766,101">
            <v:shape style="position:absolute;left:2072;top:2503;width:833;height:101" type="#_x0000_t75" stroked="false">
              <v:imagedata r:id="rId271" o:title=""/>
            </v:shape>
            <v:shape style="position:absolute;left:2880;top:2595;width:3406;height:10" type="#_x0000_t75" stroked="false">
              <v:imagedata r:id="rId272" o:title=""/>
            </v:shape>
            <v:shape style="position:absolute;left:6282;top:2595;width:1140;height:10" type="#_x0000_t75" stroked="false">
              <v:imagedata r:id="rId273" o:title=""/>
            </v:shape>
            <v:shape style="position:absolute;left:7417;top:2595;width:1138;height:10" type="#_x0000_t75" stroked="false">
              <v:imagedata r:id="rId274" o:title=""/>
            </v:shape>
            <v:shape style="position:absolute;left:8550;top:2595;width:1287;height:10" type="#_x0000_t75" stroked="false">
              <v:imagedata r:id="rId275" o:title=""/>
            </v:shape>
            <w10:wrap type="none"/>
          </v:group>
        </w:pict>
      </w:r>
      <w:r>
        <w:rPr/>
        <w:pict>
          <v:group style="position:absolute;margin-left:104.660004pt;margin-top:581.229980pt;width:386pt;height:5.05pt;mso-position-horizontal-relative:page;mso-position-vertical-relative:page;z-index:-1341760" coordorigin="2093,11625" coordsize="7720,101">
            <v:shape style="position:absolute;left:2093;top:11625;width:4376;height:101" type="#_x0000_t75" stroked="false">
              <v:imagedata r:id="rId276" o:title=""/>
            </v:shape>
            <v:shape style="position:absolute;left:6445;top:11716;width:941;height:10" type="#_x0000_t75" stroked="false">
              <v:imagedata r:id="rId277" o:title=""/>
            </v:shape>
            <v:shape style="position:absolute;left:7381;top:11716;width:2432;height:10" type="#_x0000_t75" stroked="false">
              <v:imagedata r:id="rId278" o:title=""/>
            </v:shape>
            <w10:wrap type="none"/>
          </v:group>
        </w:pict>
      </w:r>
      <w:r>
        <w:rPr/>
        <w:pict>
          <v:group style="position:absolute;margin-left:104.660004pt;margin-top:621.429993pt;width:386pt;height:.5pt;mso-position-horizontal-relative:page;mso-position-vertical-relative:page;z-index:-1341736" coordorigin="2093,12429" coordsize="7720,10">
            <v:shape style="position:absolute;left:2093;top:12429;width:4357;height:10" type="#_x0000_t75" stroked="false">
              <v:imagedata r:id="rId279" o:title=""/>
            </v:shape>
            <v:shape style="position:absolute;left:6445;top:12429;width:941;height:10" type="#_x0000_t75" stroked="false">
              <v:imagedata r:id="rId277" o:title=""/>
            </v:shape>
            <v:shape style="position:absolute;left:7381;top:12429;width:2432;height:10" type="#_x0000_t75" stroked="false">
              <v:imagedata r:id="rId278" o:title=""/>
            </v:shape>
            <w10:wrap type="none"/>
          </v:group>
        </w:pict>
      </w:r>
      <w:r>
        <w:rPr/>
        <w:pict>
          <v:group style="position:absolute;margin-left:104.660004pt;margin-top:652.630005pt;width:386pt;height:5.05pt;mso-position-horizontal-relative:page;mso-position-vertical-relative:page;z-index:-1341712" coordorigin="2093,13053" coordsize="7720,101">
            <v:shape style="position:absolute;left:2093;top:13053;width:4376;height:101" type="#_x0000_t75" stroked="false">
              <v:imagedata r:id="rId280" o:title=""/>
            </v:shape>
            <v:shape style="position:absolute;left:6445;top:13144;width:941;height:10" type="#_x0000_t75" stroked="false">
              <v:imagedata r:id="rId281" o:title=""/>
            </v:shape>
            <v:shape style="position:absolute;left:7381;top:13144;width:2432;height:10" type="#_x0000_t75" stroked="false">
              <v:imagedata r:id="rId282" o:title=""/>
            </v:shape>
            <w10:wrap type="none"/>
          </v:group>
        </w:pict>
      </w:r>
      <w:r>
        <w:rPr/>
        <w:pict>
          <v:group style="position:absolute;margin-left:104.660004pt;margin-top:692.859985pt;width:386pt;height:.5pt;mso-position-horizontal-relative:page;mso-position-vertical-relative:page;z-index:-1341688" coordorigin="2093,13857" coordsize="7720,10">
            <v:shape style="position:absolute;left:2093;top:13857;width:4357;height:10" type="#_x0000_t75" stroked="false">
              <v:imagedata r:id="rId279" o:title=""/>
            </v:shape>
            <v:shape style="position:absolute;left:6445;top:13857;width:941;height:10" type="#_x0000_t75" stroked="false">
              <v:imagedata r:id="rId277" o:title=""/>
            </v:shape>
            <v:shape style="position:absolute;left:7381;top:13857;width:2432;height:10" type="#_x0000_t75" stroked="false">
              <v:imagedata r:id="rId278" o:title=""/>
            </v:shape>
            <w10:wrap type="none"/>
          </v:group>
        </w:pict>
      </w:r>
      <w:r>
        <w:rPr/>
        <w:pict>
          <v:group style="position:absolute;margin-left:104.660004pt;margin-top:724.059998pt;width:386pt;height:5.05pt;mso-position-horizontal-relative:page;mso-position-vertical-relative:page;z-index:-1341664" coordorigin="2093,14481" coordsize="7720,101">
            <v:shape style="position:absolute;left:2093;top:14481;width:4376;height:101" type="#_x0000_t75" stroked="false">
              <v:imagedata r:id="rId276" o:title=""/>
            </v:shape>
            <v:shape style="position:absolute;left:6445;top:14572;width:941;height:10" type="#_x0000_t75" stroked="false">
              <v:imagedata r:id="rId277" o:title=""/>
            </v:shape>
            <v:shape style="position:absolute;left:7381;top:14572;width:2432;height:10" type="#_x0000_t75" stroked="false">
              <v:imagedata r:id="rId278" o:title=""/>
            </v:shape>
            <w10:wrap type="none"/>
          </v:group>
        </w:pict>
      </w:r>
      <w:r>
        <w:rPr/>
        <w:t>（七）</w:t>
      </w:r>
      <w:r>
        <w:rPr>
          <w:spacing w:val="-16"/>
        </w:rPr>
        <w:t> </w:t>
      </w:r>
      <w:r>
        <w:rPr/>
        <w:t>存货及存货跌价准备</w:t>
      </w:r>
      <w:r>
        <w:rPr>
          <w:w w:val="100"/>
        </w:rPr>
        <w:t> </w:t>
      </w:r>
      <w:r>
        <w:rPr>
          <w:rFonts w:ascii="宋体" w:hAnsi="宋体" w:cs="宋体" w:eastAsia="宋体" w:hint="default"/>
        </w:rPr>
        <w:t>1</w:t>
      </w:r>
      <w:r>
        <w:rPr/>
        <w:t>、</w:t>
      </w:r>
      <w:r>
        <w:rPr>
          <w:spacing w:val="-2"/>
        </w:rPr>
        <w:t> </w:t>
      </w:r>
      <w:r>
        <w:rPr/>
        <w:t>存货分类</w:t>
      </w:r>
      <w:r>
        <w:rPr>
          <w:b w:val="0"/>
          <w:bCs w:val="0"/>
        </w:rPr>
      </w:r>
    </w:p>
    <w:tbl>
      <w:tblPr>
        <w:tblW w:w="0" w:type="auto"/>
        <w:jc w:val="left"/>
        <w:tblInd w:w="397" w:type="dxa"/>
        <w:tblLayout w:type="fixed"/>
        <w:tblCellMar>
          <w:top w:w="0" w:type="dxa"/>
          <w:left w:w="0" w:type="dxa"/>
          <w:bottom w:w="0" w:type="dxa"/>
          <w:right w:w="0" w:type="dxa"/>
        </w:tblCellMar>
        <w:tblLook w:val="01E0"/>
      </w:tblPr>
      <w:tblGrid>
        <w:gridCol w:w="833"/>
        <w:gridCol w:w="1133"/>
        <w:gridCol w:w="1135"/>
        <w:gridCol w:w="1133"/>
        <w:gridCol w:w="1136"/>
        <w:gridCol w:w="1133"/>
        <w:gridCol w:w="1277"/>
      </w:tblGrid>
      <w:tr>
        <w:trPr>
          <w:trHeight w:val="408" w:hRule="exact"/>
        </w:trPr>
        <w:tc>
          <w:tcPr>
            <w:tcW w:w="833" w:type="dxa"/>
            <w:vMerge w:val="restart"/>
            <w:tcBorders>
              <w:top w:val="single" w:sz="12" w:space="0" w:color="000000"/>
              <w:left w:val="nil" w:sz="6" w:space="0" w:color="auto"/>
              <w:right w:val="single" w:sz="4" w:space="0" w:color="000000"/>
            </w:tcBorders>
          </w:tcPr>
          <w:p>
            <w:pPr>
              <w:pStyle w:val="TableParagraph"/>
              <w:spacing w:line="273" w:lineRule="auto" w:before="67"/>
              <w:ind w:left="122" w:right="492"/>
              <w:jc w:val="left"/>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w w:val="100"/>
                <w:sz w:val="21"/>
                <w:szCs w:val="21"/>
              </w:rPr>
              <w:t> </w:t>
            </w:r>
            <w:r>
              <w:rPr>
                <w:rFonts w:ascii="宋体" w:hAnsi="宋体" w:cs="宋体" w:eastAsia="宋体" w:hint="default"/>
                <w:sz w:val="21"/>
                <w:szCs w:val="21"/>
              </w:rPr>
              <w:t>目</w:t>
            </w:r>
          </w:p>
        </w:tc>
        <w:tc>
          <w:tcPr>
            <w:tcW w:w="1133" w:type="dxa"/>
            <w:tcBorders>
              <w:top w:val="single" w:sz="12" w:space="0" w:color="000000"/>
              <w:left w:val="single" w:sz="4" w:space="0" w:color="000000"/>
              <w:bottom w:val="nil" w:sz="6" w:space="0" w:color="auto"/>
              <w:right w:val="nil" w:sz="6" w:space="0" w:color="auto"/>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135" w:type="dxa"/>
            <w:tcBorders>
              <w:top w:val="single" w:sz="12" w:space="0" w:color="000000"/>
              <w:left w:val="nil" w:sz="6" w:space="0" w:color="auto"/>
              <w:bottom w:val="nil" w:sz="6" w:space="0" w:color="auto"/>
              <w:right w:val="nil" w:sz="6" w:space="0" w:color="auto"/>
            </w:tcBorders>
          </w:tcPr>
          <w:p>
            <w:pPr/>
          </w:p>
        </w:tc>
        <w:tc>
          <w:tcPr>
            <w:tcW w:w="1133"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136" w:type="dxa"/>
            <w:tcBorders>
              <w:top w:val="single" w:sz="12" w:space="0" w:color="000000"/>
              <w:left w:val="single" w:sz="4" w:space="0" w:color="000000"/>
              <w:bottom w:val="nil" w:sz="6" w:space="0" w:color="auto"/>
              <w:right w:val="nil" w:sz="6" w:space="0" w:color="auto"/>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133" w:type="dxa"/>
            <w:tcBorders>
              <w:top w:val="single" w:sz="12" w:space="0" w:color="000000"/>
              <w:left w:val="nil" w:sz="6" w:space="0" w:color="auto"/>
              <w:bottom w:val="nil" w:sz="6" w:space="0" w:color="auto"/>
              <w:right w:val="nil" w:sz="6" w:space="0" w:color="auto"/>
            </w:tcBorders>
          </w:tcPr>
          <w:p>
            <w:pPr/>
          </w:p>
        </w:tc>
        <w:tc>
          <w:tcPr>
            <w:tcW w:w="1277" w:type="dxa"/>
            <w:tcBorders>
              <w:top w:val="single" w:sz="12" w:space="0" w:color="000000"/>
              <w:left w:val="nil" w:sz="6" w:space="0" w:color="auto"/>
              <w:bottom w:val="nil" w:sz="6" w:space="0" w:color="auto"/>
              <w:right w:val="nil" w:sz="6" w:space="0" w:color="auto"/>
            </w:tcBorders>
          </w:tcPr>
          <w:p>
            <w:pPr/>
          </w:p>
        </w:tc>
      </w:tr>
      <w:tr>
        <w:trPr>
          <w:trHeight w:val="409" w:hRule="exact"/>
        </w:trPr>
        <w:tc>
          <w:tcPr>
            <w:tcW w:w="833" w:type="dxa"/>
            <w:vMerge/>
            <w:tcBorders>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跌价准备</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账面价值</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跌价准备</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713" w:hRule="exact"/>
        </w:trPr>
        <w:tc>
          <w:tcPr>
            <w:tcW w:w="833" w:type="dxa"/>
            <w:tcBorders>
              <w:top w:val="nil" w:sz="6" w:space="0" w:color="auto"/>
              <w:left w:val="nil" w:sz="6" w:space="0" w:color="auto"/>
              <w:bottom w:val="nil" w:sz="6" w:space="0" w:color="auto"/>
              <w:right w:val="single" w:sz="4" w:space="0" w:color="000000"/>
            </w:tcBorders>
          </w:tcPr>
          <w:p>
            <w:pPr>
              <w:pStyle w:val="TableParagraph"/>
              <w:spacing w:line="271" w:lineRule="auto" w:before="25"/>
              <w:ind w:left="122" w:right="98"/>
              <w:jc w:val="left"/>
              <w:rPr>
                <w:rFonts w:ascii="宋体" w:hAnsi="宋体" w:cs="宋体" w:eastAsia="宋体" w:hint="default"/>
                <w:sz w:val="21"/>
                <w:szCs w:val="21"/>
              </w:rPr>
            </w:pPr>
            <w:r>
              <w:rPr>
                <w:rFonts w:ascii="宋体" w:hAnsi="宋体" w:cs="宋体" w:eastAsia="宋体" w:hint="default"/>
                <w:sz w:val="21"/>
                <w:szCs w:val="21"/>
              </w:rPr>
              <w:t>库</w:t>
            </w:r>
            <w:r>
              <w:rPr>
                <w:rFonts w:ascii="宋体" w:hAnsi="宋体" w:cs="宋体" w:eastAsia="宋体" w:hint="default"/>
                <w:spacing w:val="79"/>
                <w:sz w:val="21"/>
                <w:szCs w:val="21"/>
              </w:rPr>
              <w:t> </w:t>
            </w:r>
            <w:r>
              <w:rPr>
                <w:rFonts w:ascii="宋体" w:hAnsi="宋体" w:cs="宋体" w:eastAsia="宋体" w:hint="default"/>
                <w:sz w:val="21"/>
                <w:szCs w:val="21"/>
              </w:rPr>
              <w:t>存</w:t>
            </w:r>
            <w:r>
              <w:rPr>
                <w:rFonts w:ascii="宋体" w:hAnsi="宋体" w:cs="宋体" w:eastAsia="宋体" w:hint="default"/>
                <w:w w:val="100"/>
                <w:sz w:val="21"/>
                <w:szCs w:val="21"/>
              </w:rPr>
              <w:t> </w:t>
            </w:r>
            <w:r>
              <w:rPr>
                <w:rFonts w:ascii="宋体" w:hAnsi="宋体" w:cs="宋体" w:eastAsia="宋体" w:hint="default"/>
                <w:sz w:val="21"/>
                <w:szCs w:val="21"/>
              </w:rPr>
              <w:t>商品</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30,758,0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10.12</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1,922,17</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1.99</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28,835,8</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38.13</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18,655,3</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88.66</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1,410,73</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6.97</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17,244,651</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.69</w:t>
            </w:r>
          </w:p>
        </w:tc>
      </w:tr>
      <w:tr>
        <w:trPr>
          <w:trHeight w:val="715" w:hRule="exact"/>
        </w:trPr>
        <w:tc>
          <w:tcPr>
            <w:tcW w:w="833" w:type="dxa"/>
            <w:tcBorders>
              <w:top w:val="nil" w:sz="6" w:space="0" w:color="auto"/>
              <w:left w:val="nil" w:sz="6" w:space="0" w:color="auto"/>
              <w:bottom w:val="nil" w:sz="6" w:space="0" w:color="auto"/>
              <w:right w:val="single" w:sz="4" w:space="0" w:color="000000"/>
            </w:tcBorders>
          </w:tcPr>
          <w:p>
            <w:pPr>
              <w:pStyle w:val="TableParagraph"/>
              <w:spacing w:line="273" w:lineRule="auto" w:before="25"/>
              <w:ind w:left="122" w:right="98"/>
              <w:jc w:val="left"/>
              <w:rPr>
                <w:rFonts w:ascii="宋体" w:hAnsi="宋体" w:cs="宋体" w:eastAsia="宋体" w:hint="default"/>
                <w:sz w:val="21"/>
                <w:szCs w:val="21"/>
              </w:rPr>
            </w:pPr>
            <w:r>
              <w:rPr>
                <w:rFonts w:ascii="宋体" w:hAnsi="宋体" w:cs="宋体" w:eastAsia="宋体" w:hint="default"/>
                <w:sz w:val="21"/>
                <w:szCs w:val="21"/>
              </w:rPr>
              <w:t>劳</w:t>
            </w:r>
            <w:r>
              <w:rPr>
                <w:rFonts w:ascii="宋体" w:hAnsi="宋体" w:cs="宋体" w:eastAsia="宋体" w:hint="default"/>
                <w:spacing w:val="79"/>
                <w:sz w:val="21"/>
                <w:szCs w:val="21"/>
              </w:rPr>
              <w:t> </w:t>
            </w:r>
            <w:r>
              <w:rPr>
                <w:rFonts w:ascii="宋体" w:hAnsi="宋体" w:cs="宋体" w:eastAsia="宋体" w:hint="default"/>
                <w:sz w:val="21"/>
                <w:szCs w:val="21"/>
              </w:rPr>
              <w:t>务</w:t>
            </w:r>
            <w:r>
              <w:rPr>
                <w:rFonts w:ascii="宋体" w:hAnsi="宋体" w:cs="宋体" w:eastAsia="宋体" w:hint="default"/>
                <w:w w:val="100"/>
                <w:sz w:val="21"/>
                <w:szCs w:val="21"/>
              </w:rPr>
              <w:t> </w:t>
            </w:r>
            <w:r>
              <w:rPr>
                <w:rFonts w:ascii="宋体" w:hAnsi="宋体" w:cs="宋体" w:eastAsia="宋体" w:hint="default"/>
                <w:sz w:val="21"/>
                <w:szCs w:val="21"/>
              </w:rPr>
              <w:t>成本</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110,342.</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25</w:t>
            </w: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110,342.</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25</w:t>
            </w:r>
          </w:p>
        </w:tc>
        <w:tc>
          <w:tcPr>
            <w:tcW w:w="1136"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722" w:hRule="exact"/>
        </w:trPr>
        <w:tc>
          <w:tcPr>
            <w:tcW w:w="833" w:type="dxa"/>
            <w:tcBorders>
              <w:top w:val="nil" w:sz="6" w:space="0" w:color="auto"/>
              <w:left w:val="nil" w:sz="6" w:space="0" w:color="auto"/>
              <w:bottom w:val="single" w:sz="12" w:space="0" w:color="000000"/>
              <w:right w:val="single" w:sz="4" w:space="0" w:color="000000"/>
            </w:tcBorders>
          </w:tcPr>
          <w:p>
            <w:pPr>
              <w:pStyle w:val="TableParagraph"/>
              <w:spacing w:line="271" w:lineRule="auto" w:before="25"/>
              <w:ind w:left="122" w:right="492"/>
              <w:jc w:val="lef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w w:val="100"/>
                <w:sz w:val="21"/>
                <w:szCs w:val="21"/>
              </w:rPr>
              <w:t> </w:t>
            </w:r>
            <w:r>
              <w:rPr>
                <w:rFonts w:ascii="宋体" w:hAnsi="宋体" w:cs="宋体" w:eastAsia="宋体" w:hint="default"/>
                <w:sz w:val="21"/>
                <w:szCs w:val="21"/>
              </w:rPr>
              <w:t>计</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30,868,3</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52.37</w:t>
            </w:r>
          </w:p>
        </w:tc>
        <w:tc>
          <w:tcPr>
            <w:tcW w:w="11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1,922,17</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1.99</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28,946,1</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80.38</w:t>
            </w:r>
          </w:p>
        </w:tc>
        <w:tc>
          <w:tcPr>
            <w:tcW w:w="11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18,655,3</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88.66</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1,410,73</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6.97</w:t>
            </w:r>
          </w:p>
        </w:tc>
        <w:tc>
          <w:tcPr>
            <w:tcW w:w="1277" w:type="dxa"/>
            <w:tcBorders>
              <w:top w:val="nil" w:sz="6" w:space="0" w:color="auto"/>
              <w:left w:val="single" w:sz="4" w:space="0" w:color="000000"/>
              <w:bottom w:val="single" w:sz="12" w:space="0" w:color="000000"/>
              <w:right w:val="nil" w:sz="6" w:space="0" w:color="auto"/>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17,244,651</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.69</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4"/>
          <w:szCs w:val="14"/>
        </w:rPr>
      </w:pPr>
    </w:p>
    <w:p>
      <w:pPr>
        <w:pStyle w:val="Heading3"/>
        <w:spacing w:line="240" w:lineRule="auto"/>
        <w:ind w:right="0"/>
        <w:jc w:val="left"/>
        <w:rPr>
          <w:b w:val="0"/>
          <w:bCs w:val="0"/>
        </w:rPr>
      </w:pPr>
      <w:r>
        <w:rPr/>
        <w:pict>
          <v:group style="position:absolute;margin-left:103.580002pt;margin-top:-60.126339pt;width:388.3pt;height:.5pt;mso-position-horizontal-relative:page;mso-position-vertical-relative:paragraph;z-index:-1342096" coordorigin="2072,-1203" coordsize="7766,10">
            <v:shape style="position:absolute;left:2072;top:-1203;width:814;height:10" type="#_x0000_t75" stroked="false">
              <v:imagedata r:id="rId191" o:title=""/>
            </v:shape>
            <v:shape style="position:absolute;left:2880;top:-1203;width:3406;height:10" type="#_x0000_t75" stroked="false">
              <v:imagedata r:id="rId272" o:title=""/>
            </v:shape>
            <v:shape style="position:absolute;left:6282;top:-1203;width:1140;height:10" type="#_x0000_t75" stroked="false">
              <v:imagedata r:id="rId273" o:title=""/>
            </v:shape>
            <v:shape style="position:absolute;left:7417;top:-1203;width:1138;height:10" type="#_x0000_t75" stroked="false">
              <v:imagedata r:id="rId274" o:title=""/>
            </v:shape>
            <v:shape style="position:absolute;left:8550;top:-1203;width:1287;height:10" type="#_x0000_t75" stroked="false">
              <v:imagedata r:id="rId275" o:title=""/>
            </v:shape>
            <w10:wrap type="none"/>
          </v:group>
        </w:pict>
      </w:r>
      <w:r>
        <w:rPr/>
        <w:pict>
          <v:shape style="position:absolute;margin-left:169.699997pt;margin-top:23.543642pt;width:.48001pt;height:.12pt;mso-position-horizontal-relative:page;mso-position-vertical-relative:paragraph;z-index:-1342072" type="#_x0000_t75" stroked="false">
            <v:imagedata r:id="rId265" o:title=""/>
          </v:shape>
        </w:pict>
      </w:r>
      <w:r>
        <w:rPr/>
        <w:pict>
          <v:shape style="position:absolute;margin-left:242.929993pt;margin-top:23.543642pt;width:.48001pt;height:.12pt;mso-position-horizontal-relative:page;mso-position-vertical-relative:paragraph;z-index:-1342048" type="#_x0000_t75" stroked="false">
            <v:imagedata r:id="rId265" o:title=""/>
          </v:shape>
        </w:pict>
      </w:r>
      <w:r>
        <w:rPr/>
        <w:pict>
          <v:shape style="position:absolute;margin-left:309.890015pt;margin-top:23.543642pt;width:.48001pt;height:.12pt;mso-position-horizontal-relative:page;mso-position-vertical-relative:paragraph;z-index:-1342024" type="#_x0000_t75" stroked="false">
            <v:imagedata r:id="rId265" o:title=""/>
          </v:shape>
        </w:pict>
      </w:r>
      <w:r>
        <w:rPr/>
        <w:pict>
          <v:shape style="position:absolute;margin-left:409.390015pt;margin-top:23.543642pt;width:.48001pt;height:.12pt;mso-position-horizontal-relative:page;mso-position-vertical-relative:paragraph;z-index:-1342000" type="#_x0000_t75" stroked="false">
            <v:imagedata r:id="rId265" o:title=""/>
          </v:shape>
        </w:pict>
      </w:r>
      <w:r>
        <w:rPr/>
        <w:pict>
          <v:group style="position:absolute;margin-left:310.369995pt;margin-top:43.223633pt;width:99.05pt;height:.5pt;mso-position-horizontal-relative:page;mso-position-vertical-relative:paragraph;z-index:-1341976" coordorigin="6207,864" coordsize="1981,10">
            <v:shape style="position:absolute;left:6207;top:864;width:927;height:10" type="#_x0000_t75" stroked="false">
              <v:imagedata r:id="rId283" o:title=""/>
            </v:shape>
            <v:shape style="position:absolute;left:7129;top:864;width:1058;height:10" type="#_x0000_t75" stroked="false">
              <v:imagedata r:id="rId284" o:title=""/>
            </v:shape>
            <w10:wrap type="none"/>
          </v:group>
        </w:pict>
      </w:r>
      <w:r>
        <w:rPr/>
        <w:pict>
          <v:group style="position:absolute;margin-left:102.739998pt;margin-top:63.383633pt;width:390pt;height:.5pt;mso-position-horizontal-relative:page;mso-position-vertical-relative:paragraph;z-index:-1341952" coordorigin="2055,1268" coordsize="7800,10">
            <v:shape style="position:absolute;left:2055;top:1268;width:1339;height:10" type="#_x0000_t75" stroked="false">
              <v:imagedata r:id="rId285" o:title=""/>
            </v:shape>
            <v:shape style="position:absolute;left:3389;top:1268;width:1469;height:10" type="#_x0000_t75" stroked="false">
              <v:imagedata r:id="rId286" o:title=""/>
            </v:shape>
            <v:shape style="position:absolute;left:4854;top:1268;width:2280;height:10" type="#_x0000_t75" stroked="false">
              <v:imagedata r:id="rId287" o:title=""/>
            </v:shape>
            <v:shape style="position:absolute;left:7129;top:1268;width:2725;height:10" type="#_x0000_t75" stroked="false">
              <v:imagedata r:id="rId288" o:title=""/>
            </v:shape>
            <w10:wrap type="none"/>
          </v:group>
        </w:pict>
      </w:r>
      <w:r>
        <w:rPr>
          <w:rFonts w:ascii="宋体" w:hAnsi="宋体" w:cs="宋体" w:eastAsia="宋体" w:hint="default"/>
        </w:rPr>
        <w:t>2</w:t>
      </w:r>
      <w:r>
        <w:rPr/>
        <w:t>、</w:t>
      </w:r>
      <w:r>
        <w:rPr>
          <w:spacing w:val="-1"/>
        </w:rPr>
        <w:t> </w:t>
      </w:r>
      <w:r>
        <w:rPr/>
        <w:t>存货跌价准备</w:t>
      </w:r>
      <w:r>
        <w:rPr>
          <w:b w:val="0"/>
          <w:bCs w:val="0"/>
        </w:rPr>
      </w:r>
    </w:p>
    <w:p>
      <w:pPr>
        <w:spacing w:line="240" w:lineRule="auto" w:before="10"/>
        <w:rPr>
          <w:rFonts w:ascii="宋体" w:hAnsi="宋体" w:cs="宋体" w:eastAsia="宋体" w:hint="default"/>
          <w:b/>
          <w:bCs/>
          <w:sz w:val="12"/>
          <w:szCs w:val="12"/>
        </w:rPr>
      </w:pPr>
    </w:p>
    <w:tbl>
      <w:tblPr>
        <w:tblW w:w="0" w:type="auto"/>
        <w:jc w:val="left"/>
        <w:tblInd w:w="380" w:type="dxa"/>
        <w:tblLayout w:type="fixed"/>
        <w:tblCellMar>
          <w:top w:w="0" w:type="dxa"/>
          <w:left w:w="0" w:type="dxa"/>
          <w:bottom w:w="0" w:type="dxa"/>
          <w:right w:w="0" w:type="dxa"/>
        </w:tblCellMar>
        <w:tblLook w:val="01E0"/>
      </w:tblPr>
      <w:tblGrid>
        <w:gridCol w:w="1358"/>
        <w:gridCol w:w="1465"/>
        <w:gridCol w:w="1339"/>
        <w:gridCol w:w="936"/>
        <w:gridCol w:w="1054"/>
        <w:gridCol w:w="1661"/>
      </w:tblGrid>
      <w:tr>
        <w:trPr>
          <w:trHeight w:val="418" w:hRule="exact"/>
        </w:trPr>
        <w:tc>
          <w:tcPr>
            <w:tcW w:w="1358" w:type="dxa"/>
            <w:vMerge w:val="restart"/>
            <w:tcBorders>
              <w:top w:val="single" w:sz="12" w:space="0" w:color="000000"/>
              <w:left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tabs>
                <w:tab w:pos="544"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465" w:type="dxa"/>
            <w:vMerge w:val="restart"/>
            <w:tcBorders>
              <w:top w:val="single" w:sz="12"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339" w:type="dxa"/>
            <w:vMerge w:val="restart"/>
            <w:tcBorders>
              <w:top w:val="single" w:sz="12"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本年计提</w:t>
            </w:r>
          </w:p>
        </w:tc>
        <w:tc>
          <w:tcPr>
            <w:tcW w:w="1990"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661" w:type="dxa"/>
            <w:vMerge w:val="restart"/>
            <w:tcBorders>
              <w:top w:val="single" w:sz="12" w:space="0" w:color="000000"/>
              <w:left w:val="single" w:sz="4" w:space="0" w:color="000000"/>
              <w:right w:val="nil" w:sz="6" w:space="0" w:color="auto"/>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300" w:hRule="exact"/>
        </w:trPr>
        <w:tc>
          <w:tcPr>
            <w:tcW w:w="1358" w:type="dxa"/>
            <w:vMerge/>
            <w:tcBorders>
              <w:left w:val="nil" w:sz="6" w:space="0" w:color="auto"/>
              <w:bottom w:val="nil" w:sz="6" w:space="0" w:color="auto"/>
              <w:right w:val="single" w:sz="4" w:space="0" w:color="000000"/>
            </w:tcBorders>
          </w:tcPr>
          <w:p>
            <w:pPr/>
          </w:p>
        </w:tc>
        <w:tc>
          <w:tcPr>
            <w:tcW w:w="1465" w:type="dxa"/>
            <w:vMerge/>
            <w:tcBorders>
              <w:left w:val="single" w:sz="4" w:space="0" w:color="000000"/>
              <w:bottom w:val="nil" w:sz="6" w:space="0" w:color="auto"/>
              <w:right w:val="single" w:sz="4" w:space="0" w:color="000000"/>
            </w:tcBorders>
          </w:tcPr>
          <w:p>
            <w:pPr/>
          </w:p>
        </w:tc>
        <w:tc>
          <w:tcPr>
            <w:tcW w:w="1339" w:type="dxa"/>
            <w:vMerge/>
            <w:tcBorders>
              <w:left w:val="single" w:sz="4" w:space="0" w:color="000000"/>
              <w:bottom w:val="nil" w:sz="6" w:space="0" w:color="auto"/>
              <w:right w:val="single" w:sz="4" w:space="0" w:color="000000"/>
            </w:tcBorders>
          </w:tcPr>
          <w:p>
            <w:pPr/>
          </w:p>
        </w:tc>
        <w:tc>
          <w:tcPr>
            <w:tcW w:w="936" w:type="dxa"/>
            <w:vMerge w:val="restart"/>
            <w:tcBorders>
              <w:top w:val="nil" w:sz="6" w:space="0" w:color="auto"/>
              <w:left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转回</w:t>
            </w:r>
          </w:p>
        </w:tc>
        <w:tc>
          <w:tcPr>
            <w:tcW w:w="1054" w:type="dxa"/>
            <w:vMerge w:val="restart"/>
            <w:tcBorders>
              <w:top w:val="nil" w:sz="6" w:space="0" w:color="auto"/>
              <w:left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转销</w:t>
            </w:r>
          </w:p>
        </w:tc>
        <w:tc>
          <w:tcPr>
            <w:tcW w:w="1661" w:type="dxa"/>
            <w:vMerge/>
            <w:tcBorders>
              <w:left w:val="single" w:sz="4" w:space="0" w:color="000000"/>
              <w:bottom w:val="nil" w:sz="6" w:space="0" w:color="auto"/>
              <w:right w:val="nil" w:sz="6" w:space="0" w:color="auto"/>
            </w:tcBorders>
          </w:tcPr>
          <w:p>
            <w:pPr/>
          </w:p>
        </w:tc>
      </w:tr>
      <w:tr>
        <w:trPr>
          <w:trHeight w:val="823" w:hRule="exact"/>
        </w:trPr>
        <w:tc>
          <w:tcPr>
            <w:tcW w:w="1358"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4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2"/>
              <w:ind w:left="103" w:right="0"/>
              <w:jc w:val="left"/>
              <w:rPr>
                <w:rFonts w:ascii="宋体" w:hAnsi="宋体" w:cs="宋体" w:eastAsia="宋体" w:hint="default"/>
                <w:sz w:val="21"/>
                <w:szCs w:val="21"/>
              </w:rPr>
            </w:pPr>
            <w:r>
              <w:rPr>
                <w:rFonts w:ascii="宋体"/>
                <w:sz w:val="21"/>
              </w:rPr>
              <w:t>1,410,736.9</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7</w:t>
            </w:r>
          </w:p>
        </w:tc>
        <w:tc>
          <w:tcPr>
            <w:tcW w:w="133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21"/>
                <w:szCs w:val="21"/>
              </w:rPr>
            </w:pPr>
            <w:r>
              <w:rPr>
                <w:rFonts w:ascii="宋体"/>
                <w:sz w:val="21"/>
              </w:rPr>
              <w:t>511,435.02</w:t>
            </w:r>
          </w:p>
        </w:tc>
        <w:tc>
          <w:tcPr>
            <w:tcW w:w="936" w:type="dxa"/>
            <w:vMerge/>
            <w:tcBorders>
              <w:left w:val="single" w:sz="4" w:space="0" w:color="000000"/>
              <w:bottom w:val="single" w:sz="12" w:space="0" w:color="000000"/>
              <w:right w:val="single" w:sz="4" w:space="0" w:color="000000"/>
            </w:tcBorders>
          </w:tcPr>
          <w:p>
            <w:pPr/>
          </w:p>
        </w:tc>
        <w:tc>
          <w:tcPr>
            <w:tcW w:w="1054" w:type="dxa"/>
            <w:vMerge/>
            <w:tcBorders>
              <w:left w:val="single" w:sz="4" w:space="0" w:color="000000"/>
              <w:bottom w:val="single" w:sz="12" w:space="0" w:color="000000"/>
              <w:right w:val="single" w:sz="4" w:space="0" w:color="000000"/>
            </w:tcBorders>
          </w:tcPr>
          <w:p>
            <w:pPr/>
          </w:p>
        </w:tc>
        <w:tc>
          <w:tcPr>
            <w:tcW w:w="1661"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21"/>
                <w:szCs w:val="21"/>
              </w:rPr>
            </w:pPr>
            <w:r>
              <w:rPr>
                <w:rFonts w:ascii="宋体"/>
                <w:sz w:val="21"/>
              </w:rPr>
              <w:t>1,922,171.99</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444" w:lineRule="auto"/>
        <w:ind w:right="5367"/>
        <w:jc w:val="left"/>
        <w:rPr>
          <w:b w:val="0"/>
          <w:bCs w:val="0"/>
        </w:rPr>
      </w:pPr>
      <w:r>
        <w:rPr/>
        <w:pict>
          <v:shape style="position:absolute;margin-left:206.210007pt;margin-top:49.003658pt;width:.48001pt;height:.12pt;mso-position-horizontal-relative:page;mso-position-vertical-relative:paragraph;z-index:-1341928" type="#_x0000_t75" stroked="false">
            <v:imagedata r:id="rId265" o:title=""/>
          </v:shape>
        </w:pict>
      </w:r>
      <w:r>
        <w:rPr/>
        <w:pict>
          <v:shape style="position:absolute;margin-left:270.049988pt;margin-top:49.003658pt;width:.48001pt;height:.12pt;mso-position-horizontal-relative:page;mso-position-vertical-relative:paragraph;z-index:-1341904" type="#_x0000_t75" stroked="false">
            <v:imagedata r:id="rId265" o:title=""/>
          </v:shape>
        </w:pict>
      </w:r>
      <w:r>
        <w:rPr/>
        <w:pict>
          <v:shape style="position:absolute;margin-left:369.309998pt;margin-top:49.003658pt;width:.47998pt;height:.12pt;mso-position-horizontal-relative:page;mso-position-vertical-relative:paragraph;z-index:-1341880" type="#_x0000_t75" stroked="false">
            <v:imagedata r:id="rId265" o:title=""/>
          </v:shape>
        </w:pict>
      </w:r>
      <w:r>
        <w:rPr/>
        <w:pict>
          <v:shape style="position:absolute;margin-left:423.910004pt;margin-top:49.003658pt;width:.48001pt;height:.12pt;mso-position-horizontal-relative:page;mso-position-vertical-relative:paragraph;z-index:-1341856" type="#_x0000_t75" stroked="false">
            <v:imagedata r:id="rId265" o:title=""/>
          </v:shape>
        </w:pict>
      </w:r>
      <w:r>
        <w:rPr/>
        <w:pict>
          <v:group style="position:absolute;margin-left:270.529999pt;margin-top:68.683647pt;width:98.8pt;height:.5pt;mso-position-horizontal-relative:page;mso-position-vertical-relative:paragraph;z-index:-1341832" coordorigin="5411,1374" coordsize="1976,10">
            <v:shape style="position:absolute;left:5411;top:1374;width:1039;height:10" type="#_x0000_t75" stroked="false">
              <v:imagedata r:id="rId289" o:title=""/>
            </v:shape>
            <v:shape style="position:absolute;left:6445;top:1374;width:941;height:10" type="#_x0000_t75" stroked="false">
              <v:imagedata r:id="rId290" o:title=""/>
            </v:shape>
            <w10:wrap type="none"/>
          </v:group>
        </w:pict>
      </w:r>
      <w:r>
        <w:rPr/>
        <w:pict>
          <v:group style="position:absolute;margin-left:104.660004pt;margin-top:88.843674pt;width:386pt;height:.5pt;mso-position-horizontal-relative:page;mso-position-vertical-relative:paragraph;z-index:-1341808" coordorigin="2093,1777" coordsize="7720,10">
            <v:shape style="position:absolute;left:2093;top:1777;width:4357;height:10" type="#_x0000_t75" stroked="false">
              <v:imagedata r:id="rId279" o:title=""/>
            </v:shape>
            <v:shape style="position:absolute;left:6445;top:1777;width:941;height:10" type="#_x0000_t75" stroked="false">
              <v:imagedata r:id="rId277" o:title=""/>
            </v:shape>
            <v:shape style="position:absolute;left:7381;top:1777;width:2432;height:10" type="#_x0000_t75" stroked="false">
              <v:imagedata r:id="rId278" o:title=""/>
            </v:shape>
            <w10:wrap type="none"/>
          </v:group>
        </w:pict>
      </w:r>
      <w:r>
        <w:rPr/>
        <w:pict>
          <v:group style="position:absolute;margin-left:104.660004pt;margin-top:124.48362pt;width:386pt;height:.5pt;mso-position-horizontal-relative:page;mso-position-vertical-relative:paragraph;z-index:-1341784" coordorigin="2093,2490" coordsize="7720,10">
            <v:shape style="position:absolute;left:2093;top:2490;width:4357;height:10" type="#_x0000_t75" stroked="false">
              <v:imagedata r:id="rId279" o:title=""/>
            </v:shape>
            <v:shape style="position:absolute;left:6445;top:2490;width:941;height:10" type="#_x0000_t75" stroked="false">
              <v:imagedata r:id="rId291" o:title=""/>
            </v:shape>
            <v:shape style="position:absolute;left:7381;top:2490;width:2432;height:10" type="#_x0000_t75" stroked="false">
              <v:imagedata r:id="rId278" o:title=""/>
            </v:shape>
            <w10:wrap type="none"/>
          </v:group>
        </w:pict>
      </w:r>
      <w:r>
        <w:rPr/>
        <w:t>（八）</w:t>
      </w:r>
      <w:r>
        <w:rPr>
          <w:spacing w:val="-18"/>
        </w:rPr>
        <w:t> </w:t>
      </w:r>
      <w:r>
        <w:rPr/>
        <w:t>固定资产原价及累计折旧</w:t>
      </w:r>
      <w:r>
        <w:rPr>
          <w:w w:val="100"/>
        </w:rPr>
        <w:t> </w:t>
      </w:r>
      <w:r>
        <w:rPr>
          <w:rFonts w:ascii="宋体" w:hAnsi="宋体" w:cs="宋体" w:eastAsia="宋体" w:hint="default"/>
        </w:rPr>
        <w:t>1</w:t>
      </w:r>
      <w:r>
        <w:rPr/>
        <w:t>、</w:t>
      </w:r>
      <w:r>
        <w:rPr>
          <w:spacing w:val="-1"/>
        </w:rPr>
        <w:t> </w:t>
      </w:r>
      <w:r>
        <w:rPr/>
        <w:t>固定资产情况</w:t>
      </w:r>
      <w:r>
        <w:rPr>
          <w:b w:val="0"/>
          <w:bCs w:val="0"/>
        </w:rPr>
      </w:r>
    </w:p>
    <w:tbl>
      <w:tblPr>
        <w:tblW w:w="0" w:type="auto"/>
        <w:jc w:val="left"/>
        <w:tblInd w:w="418" w:type="dxa"/>
        <w:tblLayout w:type="fixed"/>
        <w:tblCellMar>
          <w:top w:w="0" w:type="dxa"/>
          <w:left w:w="0" w:type="dxa"/>
          <w:bottom w:w="0" w:type="dxa"/>
          <w:right w:w="0" w:type="dxa"/>
        </w:tblCellMar>
        <w:tblLook w:val="01E0"/>
      </w:tblPr>
      <w:tblGrid>
        <w:gridCol w:w="2050"/>
        <w:gridCol w:w="1277"/>
        <w:gridCol w:w="1049"/>
        <w:gridCol w:w="936"/>
        <w:gridCol w:w="1092"/>
        <w:gridCol w:w="1330"/>
      </w:tblGrid>
      <w:tr>
        <w:trPr>
          <w:trHeight w:val="520" w:hRule="exact"/>
        </w:trPr>
        <w:tc>
          <w:tcPr>
            <w:tcW w:w="2050" w:type="dxa"/>
            <w:tcBorders>
              <w:top w:val="single" w:sz="12" w:space="0" w:color="000000"/>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tabs>
                <w:tab w:pos="544"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0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93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8"/>
                <w:szCs w:val="18"/>
              </w:rPr>
            </w:pPr>
          </w:p>
        </w:tc>
        <w:tc>
          <w:tcPr>
            <w:tcW w:w="109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330" w:type="dxa"/>
            <w:tcBorders>
              <w:top w:val="single" w:sz="12"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297" w:hRule="exact"/>
        </w:trPr>
        <w:tc>
          <w:tcPr>
            <w:tcW w:w="20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21"/>
                <w:szCs w:val="21"/>
              </w:rPr>
            </w:pPr>
            <w:r>
              <w:rPr>
                <w:rFonts w:ascii="宋体" w:hAnsi="宋体" w:cs="宋体" w:eastAsia="宋体" w:hint="default"/>
                <w:sz w:val="21"/>
                <w:szCs w:val="21"/>
              </w:rPr>
              <w:t>新增</w:t>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21"/>
                <w:szCs w:val="21"/>
              </w:rPr>
            </w:pPr>
            <w:r>
              <w:rPr>
                <w:rFonts w:ascii="宋体" w:hAnsi="宋体" w:cs="宋体" w:eastAsia="宋体" w:hint="default"/>
                <w:sz w:val="21"/>
                <w:szCs w:val="21"/>
              </w:rPr>
              <w:t>计提</w:t>
            </w: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713"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48,776,475</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.19</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18,592,</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906.94</w:t>
            </w: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43,444.9</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0</w:t>
            </w: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67,325,937</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.23</w:t>
            </w:r>
          </w:p>
        </w:tc>
      </w:tr>
      <w:tr>
        <w:trPr>
          <w:trHeight w:val="619"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宋体" w:hAnsi="宋体" w:cs="宋体" w:eastAsia="宋体" w:hint="default"/>
                <w:spacing w:val="-10"/>
                <w:sz w:val="21"/>
                <w:szCs w:val="21"/>
              </w:rPr>
              <w:t>其中：房屋及建筑物</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36,323,686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.52</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750,933</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.10</w:t>
            </w: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37,074,619</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.62</w:t>
            </w:r>
          </w:p>
        </w:tc>
      </w:tr>
      <w:tr>
        <w:trPr>
          <w:trHeight w:val="100" w:hRule="exact"/>
        </w:trPr>
        <w:tc>
          <w:tcPr>
            <w:tcW w:w="20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nil" w:sz="6" w:space="0" w:color="auto"/>
            </w:tcBorders>
          </w:tcPr>
          <w:p>
            <w:pPr/>
          </w:p>
        </w:tc>
        <w:tc>
          <w:tcPr>
            <w:tcW w:w="936"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709"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173"/>
              <w:ind w:left="753"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3" w:right="0"/>
              <w:jc w:val="left"/>
              <w:rPr>
                <w:rFonts w:ascii="宋体" w:hAnsi="宋体" w:cs="宋体" w:eastAsia="宋体" w:hint="default"/>
                <w:sz w:val="21"/>
                <w:szCs w:val="21"/>
              </w:rPr>
            </w:pPr>
            <w:r>
              <w:rPr>
                <w:rFonts w:ascii="宋体"/>
                <w:sz w:val="21"/>
              </w:rPr>
              <w:t>8,383,610.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67</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3" w:right="0"/>
              <w:jc w:val="left"/>
              <w:rPr>
                <w:rFonts w:ascii="宋体" w:hAnsi="宋体" w:cs="宋体" w:eastAsia="宋体" w:hint="default"/>
                <w:sz w:val="21"/>
                <w:szCs w:val="21"/>
              </w:rPr>
            </w:pPr>
            <w:r>
              <w:rPr>
                <w:rFonts w:ascii="宋体"/>
                <w:sz w:val="21"/>
              </w:rPr>
              <w:t>15,901,</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356.44</w:t>
            </w: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left="103" w:right="0"/>
              <w:jc w:val="left"/>
              <w:rPr>
                <w:rFonts w:ascii="宋体" w:hAnsi="宋体" w:cs="宋体" w:eastAsia="宋体" w:hint="default"/>
                <w:sz w:val="21"/>
                <w:szCs w:val="21"/>
              </w:rPr>
            </w:pPr>
            <w:r>
              <w:rPr>
                <w:rFonts w:ascii="宋体"/>
                <w:sz w:val="21"/>
              </w:rPr>
              <w:t>24,284,967</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.11</w:t>
            </w:r>
          </w:p>
        </w:tc>
      </w:tr>
      <w:tr>
        <w:trPr>
          <w:trHeight w:val="619"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177"/>
              <w:ind w:left="753"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2,263,405.</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99</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1,093,4</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26.06</w:t>
            </w: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31,074.3</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6</w:t>
            </w: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3,325,757.</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69</w:t>
            </w:r>
          </w:p>
        </w:tc>
      </w:tr>
      <w:tr>
        <w:trPr>
          <w:trHeight w:val="100" w:hRule="exact"/>
        </w:trPr>
        <w:tc>
          <w:tcPr>
            <w:tcW w:w="20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nil" w:sz="6" w:space="0" w:color="auto"/>
            </w:tcBorders>
          </w:tcPr>
          <w:p>
            <w:pPr/>
          </w:p>
        </w:tc>
        <w:tc>
          <w:tcPr>
            <w:tcW w:w="936"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711"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174"/>
              <w:ind w:left="753"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21"/>
                <w:szCs w:val="21"/>
              </w:rPr>
            </w:pPr>
            <w:r>
              <w:rPr>
                <w:rFonts w:ascii="宋体"/>
                <w:sz w:val="21"/>
              </w:rPr>
              <w:t>413,025.89</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left="103" w:right="0"/>
              <w:jc w:val="left"/>
              <w:rPr>
                <w:rFonts w:ascii="宋体" w:hAnsi="宋体" w:cs="宋体" w:eastAsia="宋体" w:hint="default"/>
                <w:sz w:val="21"/>
                <w:szCs w:val="21"/>
              </w:rPr>
            </w:pPr>
            <w:r>
              <w:rPr>
                <w:rFonts w:ascii="宋体"/>
                <w:sz w:val="21"/>
              </w:rPr>
              <w:t>353,279</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.30</w:t>
            </w: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21"/>
                <w:szCs w:val="21"/>
              </w:rPr>
            </w:pPr>
            <w:r>
              <w:rPr>
                <w:rFonts w:ascii="宋体"/>
                <w:sz w:val="21"/>
              </w:rPr>
              <w:t>766,305.19</w:t>
            </w:r>
          </w:p>
        </w:tc>
      </w:tr>
      <w:tr>
        <w:trPr>
          <w:trHeight w:val="718"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813" w:right="0"/>
              <w:jc w:val="left"/>
              <w:rPr>
                <w:rFonts w:ascii="宋体" w:hAnsi="宋体" w:cs="宋体" w:eastAsia="宋体" w:hint="default"/>
                <w:sz w:val="21"/>
                <w:szCs w:val="21"/>
              </w:rPr>
            </w:pPr>
            <w:r>
              <w:rPr>
                <w:rFonts w:ascii="宋体" w:hAnsi="宋体" w:cs="宋体" w:eastAsia="宋体" w:hint="default"/>
                <w:spacing w:val="13"/>
                <w:sz w:val="21"/>
                <w:szCs w:val="21"/>
              </w:rPr>
              <w:t>办公及其他</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设备</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1,392,746.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12</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493,912</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.04</w:t>
            </w: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12,370.5</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4</w:t>
            </w: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1,874,287.</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62</w:t>
            </w:r>
          </w:p>
        </w:tc>
      </w:tr>
      <w:tr>
        <w:trPr>
          <w:trHeight w:val="720" w:hRule="exact"/>
        </w:trPr>
        <w:tc>
          <w:tcPr>
            <w:tcW w:w="2050" w:type="dxa"/>
            <w:tcBorders>
              <w:top w:val="nil" w:sz="6" w:space="0" w:color="auto"/>
              <w:left w:val="nil" w:sz="6" w:space="0" w:color="auto"/>
              <w:bottom w:val="single" w:sz="12" w:space="0" w:color="000000"/>
              <w:right w:val="single" w:sz="4" w:space="0" w:color="000000"/>
            </w:tcBorders>
          </w:tcPr>
          <w:p>
            <w:pPr>
              <w:pStyle w:val="TableParagraph"/>
              <w:spacing w:line="240" w:lineRule="auto" w:before="173"/>
              <w:ind w:left="122" w:right="0"/>
              <w:jc w:val="left"/>
              <w:rPr>
                <w:rFonts w:ascii="宋体" w:hAnsi="宋体" w:cs="宋体" w:eastAsia="宋体" w:hint="default"/>
                <w:sz w:val="21"/>
                <w:szCs w:val="21"/>
              </w:rPr>
            </w:pPr>
            <w:r>
              <w:rPr>
                <w:rFonts w:ascii="宋体" w:hAnsi="宋体" w:cs="宋体" w:eastAsia="宋体" w:hint="default"/>
                <w:sz w:val="21"/>
                <w:szCs w:val="21"/>
              </w:rPr>
              <w:t>二、累计折旧合计</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21"/>
                <w:szCs w:val="21"/>
              </w:rPr>
            </w:pPr>
            <w:r>
              <w:rPr>
                <w:rFonts w:ascii="宋体"/>
                <w:sz w:val="21"/>
              </w:rPr>
              <w:t>4,633,462.</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33</w:t>
            </w:r>
          </w:p>
        </w:tc>
        <w:tc>
          <w:tcPr>
            <w:tcW w:w="1049" w:type="dxa"/>
            <w:tcBorders>
              <w:top w:val="nil" w:sz="6" w:space="0" w:color="auto"/>
              <w:left w:val="single" w:sz="4" w:space="0" w:color="000000"/>
              <w:bottom w:val="single" w:sz="12" w:space="0" w:color="000000"/>
              <w:right w:val="single" w:sz="4" w:space="0" w:color="000000"/>
            </w:tcBorders>
          </w:tcPr>
          <w:p>
            <w:pPr/>
          </w:p>
        </w:tc>
        <w:tc>
          <w:tcPr>
            <w:tcW w:w="9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21"/>
                <w:szCs w:val="21"/>
              </w:rPr>
            </w:pPr>
            <w:r>
              <w:rPr>
                <w:rFonts w:ascii="宋体"/>
                <w:sz w:val="21"/>
              </w:rPr>
              <w:t>3,378,</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362.81</w:t>
            </w:r>
          </w:p>
        </w:tc>
        <w:tc>
          <w:tcPr>
            <w:tcW w:w="10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21"/>
                <w:szCs w:val="21"/>
              </w:rPr>
            </w:pPr>
            <w:r>
              <w:rPr>
                <w:rFonts w:ascii="宋体"/>
                <w:sz w:val="21"/>
              </w:rPr>
              <w:t>38,181.6</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1</w:t>
            </w:r>
          </w:p>
        </w:tc>
        <w:tc>
          <w:tcPr>
            <w:tcW w:w="1330" w:type="dxa"/>
            <w:tcBorders>
              <w:top w:val="nil" w:sz="6" w:space="0" w:color="auto"/>
              <w:left w:val="single" w:sz="4" w:space="0" w:color="000000"/>
              <w:bottom w:val="single" w:sz="12" w:space="0" w:color="000000"/>
              <w:right w:val="nil" w:sz="6" w:space="0" w:color="auto"/>
            </w:tcBorders>
          </w:tcPr>
          <w:p>
            <w:pPr>
              <w:pStyle w:val="TableParagraph"/>
              <w:spacing w:line="240" w:lineRule="auto" w:before="17"/>
              <w:ind w:left="103" w:right="0"/>
              <w:jc w:val="left"/>
              <w:rPr>
                <w:rFonts w:ascii="宋体" w:hAnsi="宋体" w:cs="宋体" w:eastAsia="宋体" w:hint="default"/>
                <w:sz w:val="21"/>
                <w:szCs w:val="21"/>
              </w:rPr>
            </w:pPr>
            <w:r>
              <w:rPr>
                <w:rFonts w:ascii="宋体"/>
                <w:sz w:val="21"/>
              </w:rPr>
              <w:t>7,973,643.</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53</w:t>
            </w:r>
          </w:p>
        </w:tc>
      </w:tr>
    </w:tbl>
    <w:p>
      <w:pPr>
        <w:spacing w:after="0" w:line="240" w:lineRule="auto"/>
        <w:jc w:val="left"/>
        <w:rPr>
          <w:rFonts w:ascii="宋体" w:hAnsi="宋体" w:cs="宋体" w:eastAsia="宋体" w:hint="default"/>
          <w:sz w:val="21"/>
          <w:szCs w:val="21"/>
        </w:rPr>
        <w:sectPr>
          <w:pgSz w:w="11910" w:h="16840"/>
          <w:pgMar w:header="893" w:footer="1040" w:top="1520" w:bottom="1220" w:left="1660" w:right="1680"/>
        </w:sectPr>
      </w:pPr>
    </w:p>
    <w:tbl>
      <w:tblPr>
        <w:tblW w:w="0" w:type="auto"/>
        <w:jc w:val="left"/>
        <w:tblInd w:w="418" w:type="dxa"/>
        <w:tblLayout w:type="fixed"/>
        <w:tblCellMar>
          <w:top w:w="0" w:type="dxa"/>
          <w:left w:w="0" w:type="dxa"/>
          <w:bottom w:w="0" w:type="dxa"/>
          <w:right w:w="0" w:type="dxa"/>
        </w:tblCellMar>
        <w:tblLook w:val="01E0"/>
      </w:tblPr>
      <w:tblGrid>
        <w:gridCol w:w="2050"/>
        <w:gridCol w:w="1277"/>
        <w:gridCol w:w="1049"/>
        <w:gridCol w:w="936"/>
        <w:gridCol w:w="1092"/>
        <w:gridCol w:w="1330"/>
      </w:tblGrid>
      <w:tr>
        <w:trPr>
          <w:trHeight w:val="518" w:hRule="exact"/>
        </w:trPr>
        <w:tc>
          <w:tcPr>
            <w:tcW w:w="2050"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tabs>
                <w:tab w:pos="544"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0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93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18"/>
                <w:szCs w:val="18"/>
              </w:rPr>
            </w:pPr>
          </w:p>
        </w:tc>
        <w:tc>
          <w:tcPr>
            <w:tcW w:w="109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35"/>
              <w:jc w:val="center"/>
              <w:rPr>
                <w:rFonts w:ascii="宋体" w:hAnsi="宋体" w:cs="宋体" w:eastAsia="宋体" w:hint="default"/>
                <w:sz w:val="21"/>
                <w:szCs w:val="21"/>
              </w:rPr>
            </w:pPr>
            <w:r>
              <w:rPr>
                <w:rFonts w:ascii="宋体" w:hAnsi="宋体" w:cs="宋体" w:eastAsia="宋体" w:hint="default"/>
                <w:sz w:val="21"/>
                <w:szCs w:val="21"/>
              </w:rPr>
              <w:t>本年减少</w:t>
            </w:r>
          </w:p>
        </w:tc>
        <w:tc>
          <w:tcPr>
            <w:tcW w:w="1330"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298" w:hRule="exact"/>
        </w:trPr>
        <w:tc>
          <w:tcPr>
            <w:tcW w:w="20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103" w:right="0"/>
              <w:jc w:val="left"/>
              <w:rPr>
                <w:rFonts w:ascii="宋体" w:hAnsi="宋体" w:cs="宋体" w:eastAsia="宋体" w:hint="default"/>
                <w:sz w:val="21"/>
                <w:szCs w:val="21"/>
              </w:rPr>
            </w:pPr>
            <w:r>
              <w:rPr>
                <w:rFonts w:ascii="宋体" w:hAnsi="宋体" w:cs="宋体" w:eastAsia="宋体" w:hint="default"/>
                <w:sz w:val="21"/>
                <w:szCs w:val="21"/>
              </w:rPr>
              <w:t>新增</w:t>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103" w:right="0"/>
              <w:jc w:val="left"/>
              <w:rPr>
                <w:rFonts w:ascii="宋体" w:hAnsi="宋体" w:cs="宋体" w:eastAsia="宋体" w:hint="default"/>
                <w:sz w:val="21"/>
                <w:szCs w:val="21"/>
              </w:rPr>
            </w:pPr>
            <w:r>
              <w:rPr>
                <w:rFonts w:ascii="宋体" w:hAnsi="宋体" w:cs="宋体" w:eastAsia="宋体" w:hint="default"/>
                <w:sz w:val="21"/>
                <w:szCs w:val="21"/>
              </w:rPr>
              <w:t>计提</w:t>
            </w: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618"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pacing w:val="-10"/>
                <w:sz w:val="21"/>
                <w:szCs w:val="21"/>
              </w:rPr>
              <w:t>其中：房屋及建筑物</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1,773,295.</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71</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1,118,</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322.89</w:t>
            </w: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2,891,618.</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60</w:t>
            </w:r>
          </w:p>
        </w:tc>
      </w:tr>
      <w:tr>
        <w:trPr>
          <w:trHeight w:val="100" w:hRule="exact"/>
        </w:trPr>
        <w:tc>
          <w:tcPr>
            <w:tcW w:w="20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nil" w:sz="6" w:space="0" w:color="auto"/>
            </w:tcBorders>
          </w:tcPr>
          <w:p>
            <w:pPr/>
          </w:p>
        </w:tc>
        <w:tc>
          <w:tcPr>
            <w:tcW w:w="936"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709"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53"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1,241,248.</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74</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1,039,</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033.49</w:t>
            </w: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2,280,282.</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23</w:t>
            </w:r>
          </w:p>
        </w:tc>
      </w:tr>
      <w:tr>
        <w:trPr>
          <w:trHeight w:val="619"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753"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1,006,507.</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75</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721,93</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8.74</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28,756.6</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6</w:t>
            </w: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1,699,689.</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83</w:t>
            </w:r>
          </w:p>
        </w:tc>
      </w:tr>
      <w:tr>
        <w:trPr>
          <w:trHeight w:val="100" w:hRule="exact"/>
        </w:trPr>
        <w:tc>
          <w:tcPr>
            <w:tcW w:w="20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nil" w:sz="6" w:space="0" w:color="auto"/>
            </w:tcBorders>
          </w:tcPr>
          <w:p>
            <w:pPr/>
          </w:p>
        </w:tc>
        <w:tc>
          <w:tcPr>
            <w:tcW w:w="936"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710"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53"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82,704.24</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164,78</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2.77</w:t>
            </w: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247,487.01</w:t>
            </w:r>
          </w:p>
        </w:tc>
      </w:tr>
      <w:tr>
        <w:trPr>
          <w:trHeight w:val="619"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813" w:right="0"/>
              <w:jc w:val="left"/>
              <w:rPr>
                <w:rFonts w:ascii="宋体" w:hAnsi="宋体" w:cs="宋体" w:eastAsia="宋体" w:hint="default"/>
                <w:sz w:val="21"/>
                <w:szCs w:val="21"/>
              </w:rPr>
            </w:pPr>
            <w:r>
              <w:rPr>
                <w:rFonts w:ascii="宋体" w:hAnsi="宋体" w:cs="宋体" w:eastAsia="宋体" w:hint="default"/>
                <w:spacing w:val="13"/>
                <w:sz w:val="21"/>
                <w:szCs w:val="21"/>
              </w:rPr>
              <w:t>办公及其他</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设备</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529,705.89</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334,28</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4.92</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31"/>
              <w:jc w:val="center"/>
              <w:rPr>
                <w:rFonts w:ascii="宋体" w:hAnsi="宋体" w:cs="宋体" w:eastAsia="宋体" w:hint="default"/>
                <w:sz w:val="21"/>
                <w:szCs w:val="21"/>
              </w:rPr>
            </w:pPr>
            <w:r>
              <w:rPr>
                <w:rFonts w:ascii="宋体"/>
                <w:sz w:val="21"/>
              </w:rPr>
              <w:t>9,424.95</w:t>
            </w: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854,565.86</w:t>
            </w:r>
          </w:p>
        </w:tc>
      </w:tr>
      <w:tr>
        <w:trPr>
          <w:trHeight w:val="100" w:hRule="exact"/>
        </w:trPr>
        <w:tc>
          <w:tcPr>
            <w:tcW w:w="20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nil" w:sz="6" w:space="0" w:color="auto"/>
            </w:tcBorders>
          </w:tcPr>
          <w:p>
            <w:pPr/>
          </w:p>
        </w:tc>
        <w:tc>
          <w:tcPr>
            <w:tcW w:w="936"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709"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71" w:lineRule="auto" w:before="28"/>
              <w:ind w:left="122" w:right="99"/>
              <w:jc w:val="left"/>
              <w:rPr>
                <w:rFonts w:ascii="宋体" w:hAnsi="宋体" w:cs="宋体" w:eastAsia="宋体" w:hint="default"/>
                <w:sz w:val="21"/>
                <w:szCs w:val="21"/>
              </w:rPr>
            </w:pPr>
            <w:r>
              <w:rPr>
                <w:rFonts w:ascii="宋体" w:hAnsi="宋体" w:cs="宋体" w:eastAsia="宋体" w:hint="default"/>
                <w:spacing w:val="-9"/>
                <w:sz w:val="21"/>
                <w:szCs w:val="21"/>
              </w:rPr>
              <w:t>三、固定资产账面净</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值合计</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44,143,012</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.86</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59,352,293</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.70</w:t>
            </w:r>
          </w:p>
        </w:tc>
      </w:tr>
      <w:tr>
        <w:trPr>
          <w:trHeight w:val="715"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pacing w:val="-10"/>
                <w:sz w:val="21"/>
                <w:szCs w:val="21"/>
              </w:rPr>
              <w:t>其中：房屋及建筑物</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34,550,390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.81</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34,183,001</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.02</w:t>
            </w:r>
          </w:p>
        </w:tc>
      </w:tr>
      <w:tr>
        <w:trPr>
          <w:trHeight w:val="617"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753"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7,142,361.</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93</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22,004,684</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.88</w:t>
            </w:r>
          </w:p>
        </w:tc>
      </w:tr>
      <w:tr>
        <w:trPr>
          <w:trHeight w:val="100" w:hRule="exact"/>
        </w:trPr>
        <w:tc>
          <w:tcPr>
            <w:tcW w:w="20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nil" w:sz="6" w:space="0" w:color="auto"/>
            </w:tcBorders>
          </w:tcPr>
          <w:p>
            <w:pPr/>
          </w:p>
        </w:tc>
        <w:tc>
          <w:tcPr>
            <w:tcW w:w="936"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711"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53"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1,256,898.</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24</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1,626,067.</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86</w:t>
            </w:r>
          </w:p>
        </w:tc>
      </w:tr>
      <w:tr>
        <w:trPr>
          <w:trHeight w:val="402"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753"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330,321.65</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518,818.18</w:t>
            </w:r>
          </w:p>
        </w:tc>
      </w:tr>
      <w:tr>
        <w:trPr>
          <w:trHeight w:val="714"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813" w:right="0"/>
              <w:jc w:val="left"/>
              <w:rPr>
                <w:rFonts w:ascii="宋体" w:hAnsi="宋体" w:cs="宋体" w:eastAsia="宋体" w:hint="default"/>
                <w:sz w:val="21"/>
                <w:szCs w:val="21"/>
              </w:rPr>
            </w:pPr>
            <w:r>
              <w:rPr>
                <w:rFonts w:ascii="宋体" w:hAnsi="宋体" w:cs="宋体" w:eastAsia="宋体" w:hint="default"/>
                <w:spacing w:val="13"/>
                <w:sz w:val="21"/>
                <w:szCs w:val="21"/>
              </w:rPr>
              <w:t>办公及其他</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设备</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863,040.23</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1,019,721.</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76</w:t>
            </w:r>
          </w:p>
        </w:tc>
      </w:tr>
      <w:tr>
        <w:trPr>
          <w:trHeight w:val="402"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四、减值准备合计</w:t>
            </w: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pacing w:val="-10"/>
                <w:sz w:val="21"/>
                <w:szCs w:val="21"/>
              </w:rPr>
              <w:t>其中：房屋及建筑物</w:t>
            </w: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753"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753"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753"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714"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813" w:right="0"/>
              <w:jc w:val="left"/>
              <w:rPr>
                <w:rFonts w:ascii="宋体" w:hAnsi="宋体" w:cs="宋体" w:eastAsia="宋体" w:hint="default"/>
                <w:sz w:val="21"/>
                <w:szCs w:val="21"/>
              </w:rPr>
            </w:pPr>
            <w:r>
              <w:rPr>
                <w:rFonts w:ascii="宋体" w:hAnsi="宋体" w:cs="宋体" w:eastAsia="宋体" w:hint="default"/>
                <w:spacing w:val="13"/>
                <w:sz w:val="21"/>
                <w:szCs w:val="21"/>
              </w:rPr>
              <w:t>办公及其他</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设备</w:t>
            </w: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617"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71" w:lineRule="auto" w:before="32"/>
              <w:ind w:left="122" w:right="99"/>
              <w:jc w:val="left"/>
              <w:rPr>
                <w:rFonts w:ascii="宋体" w:hAnsi="宋体" w:cs="宋体" w:eastAsia="宋体" w:hint="default"/>
                <w:sz w:val="21"/>
                <w:szCs w:val="21"/>
              </w:rPr>
            </w:pPr>
            <w:r>
              <w:rPr>
                <w:rFonts w:ascii="宋体" w:hAnsi="宋体" w:cs="宋体" w:eastAsia="宋体" w:hint="default"/>
                <w:spacing w:val="-9"/>
                <w:sz w:val="21"/>
                <w:szCs w:val="21"/>
              </w:rPr>
              <w:t>五、固定资产账面价</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值合计</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44,143,012</w:t>
            </w:r>
          </w:p>
          <w:p>
            <w:pPr>
              <w:pStyle w:val="TableParagraph"/>
              <w:spacing w:line="240" w:lineRule="auto" w:before="35"/>
              <w:ind w:left="103" w:right="0"/>
              <w:jc w:val="left"/>
              <w:rPr>
                <w:rFonts w:ascii="宋体" w:hAnsi="宋体" w:cs="宋体" w:eastAsia="宋体" w:hint="default"/>
                <w:sz w:val="21"/>
                <w:szCs w:val="21"/>
              </w:rPr>
            </w:pPr>
            <w:r>
              <w:rPr>
                <w:rFonts w:ascii="宋体"/>
                <w:sz w:val="21"/>
              </w:rPr>
              <w:t>.86</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59,352,293</w:t>
            </w:r>
          </w:p>
          <w:p>
            <w:pPr>
              <w:pStyle w:val="TableParagraph"/>
              <w:spacing w:line="240" w:lineRule="auto" w:before="35"/>
              <w:ind w:left="103" w:right="0"/>
              <w:jc w:val="left"/>
              <w:rPr>
                <w:rFonts w:ascii="宋体" w:hAnsi="宋体" w:cs="宋体" w:eastAsia="宋体" w:hint="default"/>
                <w:sz w:val="21"/>
                <w:szCs w:val="21"/>
              </w:rPr>
            </w:pPr>
            <w:r>
              <w:rPr>
                <w:rFonts w:ascii="宋体"/>
                <w:sz w:val="21"/>
              </w:rPr>
              <w:t>.70</w:t>
            </w:r>
          </w:p>
        </w:tc>
      </w:tr>
      <w:tr>
        <w:trPr>
          <w:trHeight w:val="100" w:hRule="exact"/>
        </w:trPr>
        <w:tc>
          <w:tcPr>
            <w:tcW w:w="20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nil" w:sz="6" w:space="0" w:color="auto"/>
            </w:tcBorders>
          </w:tcPr>
          <w:p>
            <w:pPr/>
          </w:p>
        </w:tc>
        <w:tc>
          <w:tcPr>
            <w:tcW w:w="936"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
        </w:tc>
      </w:tr>
      <w:tr>
        <w:trPr>
          <w:trHeight w:val="711"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pacing w:val="-10"/>
                <w:sz w:val="21"/>
                <w:szCs w:val="21"/>
              </w:rPr>
              <w:t>其中：房屋及建筑物</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34,550,390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.81</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34,183,001</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.02</w:t>
            </w:r>
          </w:p>
        </w:tc>
      </w:tr>
      <w:tr>
        <w:trPr>
          <w:trHeight w:val="717"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753"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7,142,361.</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93</w:t>
            </w:r>
          </w:p>
        </w:tc>
        <w:tc>
          <w:tcPr>
            <w:tcW w:w="1049"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22,004,684</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.88</w:t>
            </w:r>
          </w:p>
        </w:tc>
      </w:tr>
      <w:tr>
        <w:trPr>
          <w:trHeight w:val="408" w:hRule="exact"/>
        </w:trPr>
        <w:tc>
          <w:tcPr>
            <w:tcW w:w="2050" w:type="dxa"/>
            <w:tcBorders>
              <w:top w:val="nil" w:sz="6" w:space="0" w:color="auto"/>
              <w:left w:val="nil" w:sz="6" w:space="0" w:color="auto"/>
              <w:bottom w:val="single" w:sz="12" w:space="0" w:color="000000"/>
              <w:right w:val="single" w:sz="4" w:space="0" w:color="000000"/>
            </w:tcBorders>
          </w:tcPr>
          <w:p>
            <w:pPr>
              <w:pStyle w:val="TableParagraph"/>
              <w:spacing w:line="240" w:lineRule="auto" w:before="28"/>
              <w:ind w:left="753"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left="103" w:right="0"/>
              <w:jc w:val="left"/>
              <w:rPr>
                <w:rFonts w:ascii="宋体" w:hAnsi="宋体" w:cs="宋体" w:eastAsia="宋体" w:hint="default"/>
                <w:sz w:val="21"/>
                <w:szCs w:val="21"/>
              </w:rPr>
            </w:pPr>
            <w:r>
              <w:rPr>
                <w:rFonts w:ascii="宋体"/>
                <w:sz w:val="21"/>
              </w:rPr>
              <w:t>1,256,898.</w:t>
            </w:r>
          </w:p>
        </w:tc>
        <w:tc>
          <w:tcPr>
            <w:tcW w:w="1049" w:type="dxa"/>
            <w:tcBorders>
              <w:top w:val="nil" w:sz="6" w:space="0" w:color="auto"/>
              <w:left w:val="single" w:sz="4" w:space="0" w:color="000000"/>
              <w:bottom w:val="single" w:sz="12" w:space="0" w:color="000000"/>
              <w:right w:val="single" w:sz="4" w:space="0" w:color="000000"/>
            </w:tcBorders>
          </w:tcPr>
          <w:p>
            <w:pPr/>
          </w:p>
        </w:tc>
        <w:tc>
          <w:tcPr>
            <w:tcW w:w="936" w:type="dxa"/>
            <w:tcBorders>
              <w:top w:val="nil" w:sz="6" w:space="0" w:color="auto"/>
              <w:left w:val="single" w:sz="4" w:space="0" w:color="000000"/>
              <w:bottom w:val="single" w:sz="12" w:space="0" w:color="000000"/>
              <w:right w:val="single" w:sz="4" w:space="0" w:color="000000"/>
            </w:tcBorders>
          </w:tcPr>
          <w:p>
            <w:pPr/>
          </w:p>
        </w:tc>
        <w:tc>
          <w:tcPr>
            <w:tcW w:w="1092" w:type="dxa"/>
            <w:tcBorders>
              <w:top w:val="nil" w:sz="6" w:space="0" w:color="auto"/>
              <w:left w:val="single" w:sz="4" w:space="0" w:color="000000"/>
              <w:bottom w:val="single" w:sz="12" w:space="0" w:color="000000"/>
              <w:right w:val="single" w:sz="4" w:space="0" w:color="000000"/>
            </w:tcBorders>
          </w:tcPr>
          <w:p>
            <w:pPr/>
          </w:p>
        </w:tc>
        <w:tc>
          <w:tcPr>
            <w:tcW w:w="1330"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left="103" w:right="0"/>
              <w:jc w:val="left"/>
              <w:rPr>
                <w:rFonts w:ascii="宋体" w:hAnsi="宋体" w:cs="宋体" w:eastAsia="宋体" w:hint="default"/>
                <w:sz w:val="21"/>
                <w:szCs w:val="21"/>
              </w:rPr>
            </w:pPr>
            <w:r>
              <w:rPr>
                <w:rFonts w:ascii="宋体"/>
                <w:sz w:val="21"/>
              </w:rPr>
              <w:t>1,626,067.</w:t>
            </w:r>
          </w:p>
        </w:tc>
      </w:tr>
    </w:tbl>
    <w:p>
      <w:pPr>
        <w:rPr>
          <w:sz w:val="2"/>
          <w:szCs w:val="2"/>
        </w:rPr>
      </w:pPr>
      <w:r>
        <w:rPr/>
        <w:pict>
          <v:shape style="position:absolute;margin-left:206.210007pt;margin-top:80.159981pt;width:.48001pt;height:.12pt;mso-position-horizontal-relative:page;mso-position-vertical-relative:page;z-index:-1341640" type="#_x0000_t75" stroked="false">
            <v:imagedata r:id="rId265" o:title=""/>
          </v:shape>
        </w:pict>
      </w:r>
      <w:r>
        <w:rPr/>
        <w:pict>
          <v:shape style="position:absolute;margin-left:270.049988pt;margin-top:80.159981pt;width:.48001pt;height:.12pt;mso-position-horizontal-relative:page;mso-position-vertical-relative:page;z-index:-1341616" type="#_x0000_t75" stroked="false">
            <v:imagedata r:id="rId265" o:title=""/>
          </v:shape>
        </w:pict>
      </w:r>
      <w:r>
        <w:rPr/>
        <w:pict>
          <v:shape style="position:absolute;margin-left:369.309998pt;margin-top:80.159981pt;width:.47998pt;height:.12pt;mso-position-horizontal-relative:page;mso-position-vertical-relative:page;z-index:-1341592" type="#_x0000_t75" stroked="false">
            <v:imagedata r:id="rId265" o:title=""/>
          </v:shape>
        </w:pict>
      </w:r>
      <w:r>
        <w:rPr/>
        <w:pict>
          <v:shape style="position:absolute;margin-left:423.910004pt;margin-top:80.159981pt;width:.48001pt;height:.12pt;mso-position-horizontal-relative:page;mso-position-vertical-relative:page;z-index:-1341568" type="#_x0000_t75" stroked="false">
            <v:imagedata r:id="rId265" o:title=""/>
          </v:shape>
        </w:pict>
      </w:r>
      <w:r>
        <w:rPr/>
        <w:pict>
          <v:group style="position:absolute;margin-left:270.529999pt;margin-top:99.860001pt;width:98.8pt;height:.5pt;mso-position-horizontal-relative:page;mso-position-vertical-relative:page;z-index:-1341544" coordorigin="5411,1997" coordsize="1976,10">
            <v:shape style="position:absolute;left:5411;top:1997;width:1039;height:10" type="#_x0000_t75" stroked="false">
              <v:imagedata r:id="rId289" o:title=""/>
            </v:shape>
            <v:shape style="position:absolute;left:6445;top:1997;width:941;height:10" type="#_x0000_t75" stroked="false">
              <v:imagedata r:id="rId292" o:title=""/>
            </v:shape>
            <w10:wrap type="none"/>
          </v:group>
        </w:pict>
      </w:r>
      <w:r>
        <w:rPr/>
        <w:pict>
          <v:group style="position:absolute;margin-left:104.660004pt;margin-top:119.900002pt;width:386pt;height:.5pt;mso-position-horizontal-relative:page;mso-position-vertical-relative:page;z-index:-1341520" coordorigin="2093,2398" coordsize="7720,10">
            <v:shape style="position:absolute;left:2093;top:2398;width:4357;height:10" type="#_x0000_t75" stroked="false">
              <v:imagedata r:id="rId279" o:title=""/>
            </v:shape>
            <v:shape style="position:absolute;left:6445;top:2398;width:941;height:10" type="#_x0000_t75" stroked="false">
              <v:imagedata r:id="rId292" o:title=""/>
            </v:shape>
            <v:shape style="position:absolute;left:7381;top:2398;width:2432;height:10" type="#_x0000_t75" stroked="false">
              <v:imagedata r:id="rId278" o:title=""/>
            </v:shape>
            <w10:wrap type="none"/>
          </v:group>
        </w:pict>
      </w:r>
      <w:r>
        <w:rPr/>
        <w:pict>
          <v:group style="position:absolute;margin-left:104.660004pt;margin-top:151.099960pt;width:386pt;height:5.05pt;mso-position-horizontal-relative:page;mso-position-vertical-relative:page;z-index:-1341496" coordorigin="2093,3022" coordsize="7720,101">
            <v:shape style="position:absolute;left:2093;top:3022;width:4376;height:101" type="#_x0000_t75" stroked="false">
              <v:imagedata r:id="rId276" o:title=""/>
            </v:shape>
            <v:shape style="position:absolute;left:6445;top:3113;width:941;height:10" type="#_x0000_t75" stroked="false">
              <v:imagedata r:id="rId292" o:title=""/>
            </v:shape>
            <v:shape style="position:absolute;left:7381;top:3113;width:2432;height:10" type="#_x0000_t75" stroked="false">
              <v:imagedata r:id="rId278" o:title=""/>
            </v:shape>
            <w10:wrap type="none"/>
          </v:group>
        </w:pict>
      </w:r>
      <w:r>
        <w:rPr/>
        <w:pict>
          <v:group style="position:absolute;margin-left:104.660004pt;margin-top:191.300003pt;width:386pt;height:.5pt;mso-position-horizontal-relative:page;mso-position-vertical-relative:page;z-index:-1341472" coordorigin="2093,3826" coordsize="7720,10">
            <v:shape style="position:absolute;left:2093;top:3826;width:4357;height:10" type="#_x0000_t75" stroked="false">
              <v:imagedata r:id="rId279" o:title=""/>
            </v:shape>
            <v:shape style="position:absolute;left:6445;top:3826;width:941;height:10" type="#_x0000_t75" stroked="false">
              <v:imagedata r:id="rId292" o:title=""/>
            </v:shape>
            <v:shape style="position:absolute;left:7381;top:3826;width:2432;height:10" type="#_x0000_t75" stroked="false">
              <v:imagedata r:id="rId278" o:title=""/>
            </v:shape>
            <w10:wrap type="none"/>
          </v:group>
        </w:pict>
      </w:r>
      <w:r>
        <w:rPr/>
        <w:pict>
          <v:group style="position:absolute;margin-left:104.660004pt;margin-top:222.499969pt;width:386pt;height:5.05pt;mso-position-horizontal-relative:page;mso-position-vertical-relative:page;z-index:-1341448" coordorigin="2093,4450" coordsize="7720,101">
            <v:shape style="position:absolute;left:2093;top:4450;width:4376;height:101" type="#_x0000_t75" stroked="false">
              <v:imagedata r:id="rId280" o:title=""/>
            </v:shape>
            <v:shape style="position:absolute;left:6445;top:4541;width:941;height:10" type="#_x0000_t75" stroked="false">
              <v:imagedata r:id="rId281" o:title=""/>
            </v:shape>
            <v:shape style="position:absolute;left:7381;top:4541;width:2432;height:10" type="#_x0000_t75" stroked="false">
              <v:imagedata r:id="rId282" o:title=""/>
            </v:shape>
            <w10:wrap type="none"/>
          </v:group>
        </w:pict>
      </w:r>
      <w:r>
        <w:rPr/>
        <w:pict>
          <v:group style="position:absolute;margin-left:104.660004pt;margin-top:262.700012pt;width:386pt;height:.5pt;mso-position-horizontal-relative:page;mso-position-vertical-relative:page;z-index:-1341424" coordorigin="2093,5254" coordsize="7720,10">
            <v:shape style="position:absolute;left:2093;top:5254;width:4357;height:10" type="#_x0000_t75" stroked="false">
              <v:imagedata r:id="rId279" o:title=""/>
            </v:shape>
            <v:shape style="position:absolute;left:6445;top:5254;width:941;height:10" type="#_x0000_t75" stroked="false">
              <v:imagedata r:id="rId281" o:title=""/>
            </v:shape>
            <v:shape style="position:absolute;left:7381;top:5254;width:2432;height:10" type="#_x0000_t75" stroked="false">
              <v:imagedata r:id="rId282" o:title=""/>
            </v:shape>
            <w10:wrap type="none"/>
          </v:group>
        </w:pict>
      </w:r>
      <w:r>
        <w:rPr/>
        <w:pict>
          <v:group style="position:absolute;margin-left:104.660004pt;margin-top:293.930023pt;width:386pt;height:5.05pt;mso-position-horizontal-relative:page;mso-position-vertical-relative:page;z-index:-1341400" coordorigin="2093,5879" coordsize="7720,101">
            <v:shape style="position:absolute;left:2093;top:5879;width:4376;height:101" type="#_x0000_t75" stroked="false">
              <v:imagedata r:id="rId276" o:title=""/>
            </v:shape>
            <v:shape style="position:absolute;left:6445;top:5970;width:941;height:10" type="#_x0000_t75" stroked="false">
              <v:imagedata r:id="rId292" o:title=""/>
            </v:shape>
            <v:shape style="position:absolute;left:7381;top:5970;width:2432;height:10" type="#_x0000_t75" stroked="false">
              <v:imagedata r:id="rId278" o:title=""/>
            </v:shape>
            <w10:wrap type="none"/>
          </v:group>
        </w:pict>
      </w:r>
      <w:r>
        <w:rPr/>
        <w:pict>
          <v:group style="position:absolute;margin-left:104.660004pt;margin-top:334.129974pt;width:386pt;height:.5pt;mso-position-horizontal-relative:page;mso-position-vertical-relative:page;z-index:-1341376" coordorigin="2093,6683" coordsize="7720,10">
            <v:shape style="position:absolute;left:2093;top:6683;width:4357;height:10" type="#_x0000_t75" stroked="false">
              <v:imagedata r:id="rId279" o:title=""/>
            </v:shape>
            <v:shape style="position:absolute;left:6445;top:6683;width:941;height:10" type="#_x0000_t75" stroked="false">
              <v:imagedata r:id="rId290" o:title=""/>
            </v:shape>
            <v:shape style="position:absolute;left:7381;top:6683;width:2432;height:10" type="#_x0000_t75" stroked="false">
              <v:imagedata r:id="rId278" o:title=""/>
            </v:shape>
            <w10:wrap type="none"/>
          </v:group>
        </w:pict>
      </w:r>
      <w:r>
        <w:rPr/>
        <w:pict>
          <v:group style="position:absolute;margin-left:104.660004pt;margin-top:369.769989pt;width:386pt;height:.5pt;mso-position-horizontal-relative:page;mso-position-vertical-relative:page;z-index:-1341352" coordorigin="2093,7395" coordsize="7720,10">
            <v:shape style="position:absolute;left:2093;top:7395;width:4357;height:10" type="#_x0000_t75" stroked="false">
              <v:imagedata r:id="rId279" o:title=""/>
            </v:shape>
            <v:shape style="position:absolute;left:6445;top:7395;width:941;height:10" type="#_x0000_t75" stroked="false">
              <v:imagedata r:id="rId292" o:title=""/>
            </v:shape>
            <v:shape style="position:absolute;left:7381;top:7395;width:2432;height:10" type="#_x0000_t75" stroked="false">
              <v:imagedata r:id="rId278" o:title=""/>
            </v:shape>
            <w10:wrap type="none"/>
          </v:group>
        </w:pict>
      </w:r>
      <w:r>
        <w:rPr/>
        <w:pict>
          <v:group style="position:absolute;margin-left:104.660004pt;margin-top:400.969971pt;width:386pt;height:5.05pt;mso-position-horizontal-relative:page;mso-position-vertical-relative:page;z-index:-1341328" coordorigin="2093,8019" coordsize="7720,101">
            <v:shape style="position:absolute;left:2093;top:8019;width:4376;height:101" type="#_x0000_t75" stroked="false">
              <v:imagedata r:id="rId280" o:title=""/>
            </v:shape>
            <v:shape style="position:absolute;left:6445;top:8111;width:941;height:10" type="#_x0000_t75" stroked="false">
              <v:imagedata r:id="rId281" o:title=""/>
            </v:shape>
            <v:shape style="position:absolute;left:7381;top:8111;width:2432;height:10" type="#_x0000_t75" stroked="false">
              <v:imagedata r:id="rId282" o:title=""/>
            </v:shape>
            <w10:wrap type="none"/>
          </v:group>
        </w:pict>
      </w:r>
      <w:r>
        <w:rPr/>
        <w:pict>
          <v:group style="position:absolute;margin-left:104.660004pt;margin-top:441.169983pt;width:386pt;height:.5pt;mso-position-horizontal-relative:page;mso-position-vertical-relative:page;z-index:-1341304" coordorigin="2093,8823" coordsize="7720,10">
            <v:shape style="position:absolute;left:2093;top:8823;width:4357;height:10" type="#_x0000_t75" stroked="false">
              <v:imagedata r:id="rId279" o:title=""/>
            </v:shape>
            <v:shape style="position:absolute;left:6445;top:8823;width:941;height:10" type="#_x0000_t75" stroked="false">
              <v:imagedata r:id="rId293" o:title=""/>
            </v:shape>
            <v:shape style="position:absolute;left:7381;top:8823;width:2432;height:10" type="#_x0000_t75" stroked="false">
              <v:imagedata r:id="rId282" o:title=""/>
            </v:shape>
            <w10:wrap type="none"/>
          </v:group>
        </w:pict>
      </w:r>
      <w:r>
        <w:rPr/>
        <w:pict>
          <v:group style="position:absolute;margin-left:104.660004pt;margin-top:461.329987pt;width:386pt;height:.5pt;mso-position-horizontal-relative:page;mso-position-vertical-relative:page;z-index:-1341280" coordorigin="2093,9227" coordsize="7720,10">
            <v:shape style="position:absolute;left:2093;top:9227;width:4357;height:10" type="#_x0000_t75" stroked="false">
              <v:imagedata r:id="rId279" o:title=""/>
            </v:shape>
            <v:shape style="position:absolute;left:6445;top:9227;width:941;height:10" type="#_x0000_t75" stroked="false">
              <v:imagedata r:id="rId290" o:title=""/>
            </v:shape>
            <v:shape style="position:absolute;left:7381;top:9227;width:2432;height:10" type="#_x0000_t75" stroked="false">
              <v:imagedata r:id="rId278" o:title=""/>
            </v:shape>
            <w10:wrap type="none"/>
          </v:group>
        </w:pict>
      </w:r>
      <w:r>
        <w:rPr/>
        <w:pict>
          <v:group style="position:absolute;margin-left:104.660004pt;margin-top:496.98999pt;width:386pt;height:.5pt;mso-position-horizontal-relative:page;mso-position-vertical-relative:page;z-index:-1341256" coordorigin="2093,9940" coordsize="7720,10">
            <v:shape style="position:absolute;left:2093;top:9940;width:4357;height:10" type="#_x0000_t75" stroked="false">
              <v:imagedata r:id="rId279" o:title=""/>
            </v:shape>
            <v:shape style="position:absolute;left:6445;top:9940;width:941;height:10" type="#_x0000_t75" stroked="false">
              <v:imagedata r:id="rId292" o:title=""/>
            </v:shape>
            <v:shape style="position:absolute;left:7381;top:9940;width:2432;height:10" type="#_x0000_t75" stroked="false">
              <v:imagedata r:id="rId278" o:title=""/>
            </v:shape>
            <w10:wrap type="none"/>
          </v:group>
        </w:pict>
      </w:r>
      <w:r>
        <w:rPr/>
        <w:pict>
          <v:group style="position:absolute;margin-left:104.660004pt;margin-top:517.149963pt;width:386pt;height:.5pt;mso-position-horizontal-relative:page;mso-position-vertical-relative:page;z-index:-1341232" coordorigin="2093,10343" coordsize="7720,10">
            <v:shape style="position:absolute;left:2093;top:10343;width:4357;height:10" type="#_x0000_t75" stroked="false">
              <v:imagedata r:id="rId279" o:title=""/>
            </v:shape>
            <v:shape style="position:absolute;left:6445;top:10343;width:941;height:10" type="#_x0000_t75" stroked="false">
              <v:imagedata r:id="rId294" o:title=""/>
            </v:shape>
            <v:shape style="position:absolute;left:7381;top:10343;width:2432;height:10" type="#_x0000_t75" stroked="false">
              <v:imagedata r:id="rId278" o:title=""/>
            </v:shape>
            <w10:wrap type="none"/>
          </v:group>
        </w:pict>
      </w:r>
      <w:r>
        <w:rPr/>
        <w:pict>
          <v:group style="position:absolute;margin-left:104.660004pt;margin-top:537.190002pt;width:386pt;height:.5pt;mso-position-horizontal-relative:page;mso-position-vertical-relative:page;z-index:-1341208" coordorigin="2093,10744" coordsize="7720,10">
            <v:shape style="position:absolute;left:2093;top:10744;width:4357;height:10" type="#_x0000_t75" stroked="false">
              <v:imagedata r:id="rId279" o:title=""/>
            </v:shape>
            <v:shape style="position:absolute;left:6445;top:10744;width:941;height:10" type="#_x0000_t75" stroked="false">
              <v:imagedata r:id="rId281" o:title=""/>
            </v:shape>
            <v:shape style="position:absolute;left:7381;top:10744;width:2432;height:10" type="#_x0000_t75" stroked="false">
              <v:imagedata r:id="rId282" o:title=""/>
            </v:shape>
            <w10:wrap type="none"/>
          </v:group>
        </w:pict>
      </w:r>
      <w:r>
        <w:rPr/>
        <w:pict>
          <v:group style="position:absolute;margin-left:104.660004pt;margin-top:557.349976pt;width:386pt;height:.5pt;mso-position-horizontal-relative:page;mso-position-vertical-relative:page;z-index:-1341184" coordorigin="2093,11147" coordsize="7720,10">
            <v:shape style="position:absolute;left:2093;top:11147;width:4357;height:10" type="#_x0000_t75" stroked="false">
              <v:imagedata r:id="rId279" o:title=""/>
            </v:shape>
            <v:shape style="position:absolute;left:6445;top:11147;width:941;height:10" type="#_x0000_t75" stroked="false">
              <v:imagedata r:id="rId295" o:title=""/>
            </v:shape>
            <v:shape style="position:absolute;left:7381;top:11147;width:2432;height:10" type="#_x0000_t75" stroked="false">
              <v:imagedata r:id="rId278" o:title=""/>
            </v:shape>
            <w10:wrap type="none"/>
          </v:group>
        </w:pict>
      </w:r>
      <w:r>
        <w:rPr/>
        <w:pict>
          <v:group style="position:absolute;margin-left:104.660004pt;margin-top:577.390015pt;width:386pt;height:.5pt;mso-position-horizontal-relative:page;mso-position-vertical-relative:page;z-index:-1341160" coordorigin="2093,11548" coordsize="7720,10">
            <v:shape style="position:absolute;left:2093;top:11548;width:4357;height:10" type="#_x0000_t75" stroked="false">
              <v:imagedata r:id="rId279" o:title=""/>
            </v:shape>
            <v:shape style="position:absolute;left:6445;top:11548;width:941;height:10" type="#_x0000_t75" stroked="false">
              <v:imagedata r:id="rId295" o:title=""/>
            </v:shape>
            <v:shape style="position:absolute;left:7381;top:11548;width:2432;height:10" type="#_x0000_t75" stroked="false">
              <v:imagedata r:id="rId278" o:title=""/>
            </v:shape>
            <w10:wrap type="none"/>
          </v:group>
        </w:pict>
      </w:r>
      <w:r>
        <w:rPr/>
        <w:pict>
          <v:group style="position:absolute;margin-left:104.660004pt;margin-top:597.549988pt;width:386pt;height:.5pt;mso-position-horizontal-relative:page;mso-position-vertical-relative:page;z-index:-1341136" coordorigin="2093,11951" coordsize="7720,10">
            <v:shape style="position:absolute;left:2093;top:11951;width:4357;height:10" type="#_x0000_t75" stroked="false">
              <v:imagedata r:id="rId279" o:title=""/>
            </v:shape>
            <v:shape style="position:absolute;left:6445;top:11951;width:941;height:10" type="#_x0000_t75" stroked="false">
              <v:imagedata r:id="rId281" o:title=""/>
            </v:shape>
            <v:shape style="position:absolute;left:7381;top:11951;width:2432;height:10" type="#_x0000_t75" stroked="false">
              <v:imagedata r:id="rId282" o:title=""/>
            </v:shape>
            <w10:wrap type="none"/>
          </v:group>
        </w:pict>
      </w:r>
      <w:r>
        <w:rPr/>
        <w:pict>
          <v:group style="position:absolute;margin-left:104.660004pt;margin-top:633.190002pt;width:386pt;height:.5pt;mso-position-horizontal-relative:page;mso-position-vertical-relative:page;z-index:-1341112" coordorigin="2093,12664" coordsize="7720,10">
            <v:shape style="position:absolute;left:2093;top:12664;width:4357;height:10" type="#_x0000_t75" stroked="false">
              <v:imagedata r:id="rId279" o:title=""/>
            </v:shape>
            <v:shape style="position:absolute;left:6445;top:12664;width:941;height:10" type="#_x0000_t75" stroked="false">
              <v:imagedata r:id="rId281" o:title=""/>
            </v:shape>
            <v:shape style="position:absolute;left:7381;top:12664;width:2432;height:10" type="#_x0000_t75" stroked="false">
              <v:imagedata r:id="rId282" o:title=""/>
            </v:shape>
            <w10:wrap type="none"/>
          </v:group>
        </w:pict>
      </w:r>
      <w:r>
        <w:rPr/>
        <w:pict>
          <v:group style="position:absolute;margin-left:104.660004pt;margin-top:664.420044pt;width:386pt;height:5.05pt;mso-position-horizontal-relative:page;mso-position-vertical-relative:page;z-index:-1341088" coordorigin="2093,13288" coordsize="7720,101">
            <v:shape style="position:absolute;left:2093;top:13288;width:4376;height:101" type="#_x0000_t75" stroked="false">
              <v:imagedata r:id="rId276" o:title=""/>
            </v:shape>
            <v:shape style="position:absolute;left:6445;top:13380;width:941;height:10" type="#_x0000_t75" stroked="false">
              <v:imagedata r:id="rId295" o:title=""/>
            </v:shape>
            <v:shape style="position:absolute;left:7381;top:13380;width:2432;height:10" type="#_x0000_t75" stroked="false">
              <v:imagedata r:id="rId278" o:title=""/>
            </v:shape>
            <w10:wrap type="none"/>
          </v:group>
        </w:pict>
      </w:r>
      <w:r>
        <w:rPr/>
        <w:pict>
          <v:group style="position:absolute;margin-left:104.660004pt;margin-top:704.619995pt;width:386pt;height:.5pt;mso-position-horizontal-relative:page;mso-position-vertical-relative:page;z-index:-1341064" coordorigin="2093,14092" coordsize="7720,10">
            <v:shape style="position:absolute;left:2093;top:14092;width:4357;height:10" type="#_x0000_t75" stroked="false">
              <v:imagedata r:id="rId279" o:title=""/>
            </v:shape>
            <v:shape style="position:absolute;left:6445;top:14092;width:941;height:10" type="#_x0000_t75" stroked="false">
              <v:imagedata r:id="rId295" o:title=""/>
            </v:shape>
            <v:shape style="position:absolute;left:7381;top:14092;width:2432;height:10" type="#_x0000_t75" stroked="false">
              <v:imagedata r:id="rId278" o:title=""/>
            </v:shape>
            <w10:wrap type="none"/>
          </v:group>
        </w:pict>
      </w:r>
      <w:r>
        <w:rPr/>
        <w:pict>
          <v:group style="position:absolute;margin-left:104.660004pt;margin-top:735.819946pt;width:386pt;height:5.05pt;mso-position-horizontal-relative:page;mso-position-vertical-relative:page;z-index:-1341040" coordorigin="2093,14716" coordsize="7720,101">
            <v:shape style="position:absolute;left:2093;top:14716;width:4376;height:101" type="#_x0000_t75" stroked="false">
              <v:imagedata r:id="rId280" o:title=""/>
            </v:shape>
            <v:shape style="position:absolute;left:6445;top:14808;width:941;height:10" type="#_x0000_t75" stroked="false">
              <v:imagedata r:id="rId293" o:title=""/>
            </v:shape>
            <v:shape style="position:absolute;left:7381;top:14808;width:2432;height:10" type="#_x0000_t75" stroked="false">
              <v:imagedata r:id="rId282" o:title=""/>
            </v:shape>
            <w10:wrap type="none"/>
          </v:group>
        </w:pict>
      </w:r>
    </w:p>
    <w:p>
      <w:pPr>
        <w:spacing w:after="0"/>
        <w:rPr>
          <w:sz w:val="2"/>
          <w:szCs w:val="2"/>
        </w:rPr>
        <w:sectPr>
          <w:pgSz w:w="11910" w:h="16840"/>
          <w:pgMar w:header="893" w:footer="1040" w:top="1560" w:bottom="1220" w:left="1660" w:right="1680"/>
        </w:sectPr>
      </w:pPr>
    </w:p>
    <w:p>
      <w:pPr>
        <w:spacing w:line="240" w:lineRule="auto" w:before="2"/>
        <w:rPr>
          <w:rFonts w:ascii="宋体" w:hAnsi="宋体" w:cs="宋体" w:eastAsia="宋体" w:hint="default"/>
          <w:b/>
          <w:bCs/>
          <w:sz w:val="3"/>
          <w:szCs w:val="3"/>
        </w:rPr>
      </w:pPr>
      <w:r>
        <w:rPr/>
        <w:pict>
          <v:shape style="position:absolute;margin-left:206.210007pt;margin-top:80.159981pt;width:.48001pt;height:.12pt;mso-position-horizontal-relative:page;mso-position-vertical-relative:page;z-index:-1341016" type="#_x0000_t75" stroked="false">
            <v:imagedata r:id="rId265" o:title=""/>
          </v:shape>
        </w:pict>
      </w:r>
      <w:r>
        <w:rPr/>
        <w:pict>
          <v:shape style="position:absolute;margin-left:270.049988pt;margin-top:80.159981pt;width:.48001pt;height:.12pt;mso-position-horizontal-relative:page;mso-position-vertical-relative:page;z-index:-1340992" type="#_x0000_t75" stroked="false">
            <v:imagedata r:id="rId265" o:title=""/>
          </v:shape>
        </w:pict>
      </w:r>
      <w:r>
        <w:rPr/>
        <w:pict>
          <v:shape style="position:absolute;margin-left:369.309998pt;margin-top:80.159981pt;width:.47998pt;height:.12pt;mso-position-horizontal-relative:page;mso-position-vertical-relative:page;z-index:-1340968" type="#_x0000_t75" stroked="false">
            <v:imagedata r:id="rId265" o:title=""/>
          </v:shape>
        </w:pict>
      </w:r>
      <w:r>
        <w:rPr/>
        <w:pict>
          <v:shape style="position:absolute;margin-left:423.910004pt;margin-top:80.159981pt;width:.48001pt;height:.12pt;mso-position-horizontal-relative:page;mso-position-vertical-relative:page;z-index:-1340944" type="#_x0000_t75" stroked="false">
            <v:imagedata r:id="rId265" o:title=""/>
          </v:shape>
        </w:pict>
      </w:r>
      <w:r>
        <w:rPr/>
        <w:pict>
          <v:group style="position:absolute;margin-left:270.529999pt;margin-top:99.860001pt;width:98.8pt;height:.5pt;mso-position-horizontal-relative:page;mso-position-vertical-relative:page;z-index:-1340920" coordorigin="5411,1997" coordsize="1976,10">
            <v:shape style="position:absolute;left:5411;top:1997;width:1039;height:10" type="#_x0000_t75" stroked="false">
              <v:imagedata r:id="rId289" o:title=""/>
            </v:shape>
            <v:shape style="position:absolute;left:6445;top:1997;width:941;height:10" type="#_x0000_t75" stroked="false">
              <v:imagedata r:id="rId295" o:title=""/>
            </v:shape>
            <w10:wrap type="none"/>
          </v:group>
        </w:pict>
      </w:r>
    </w:p>
    <w:tbl>
      <w:tblPr>
        <w:tblW w:w="0" w:type="auto"/>
        <w:jc w:val="left"/>
        <w:tblInd w:w="418" w:type="dxa"/>
        <w:tblLayout w:type="fixed"/>
        <w:tblCellMar>
          <w:top w:w="0" w:type="dxa"/>
          <w:left w:w="0" w:type="dxa"/>
          <w:bottom w:w="0" w:type="dxa"/>
          <w:right w:w="0" w:type="dxa"/>
        </w:tblCellMar>
        <w:tblLook w:val="01E0"/>
      </w:tblPr>
      <w:tblGrid>
        <w:gridCol w:w="2050"/>
        <w:gridCol w:w="1277"/>
        <w:gridCol w:w="1049"/>
        <w:gridCol w:w="936"/>
        <w:gridCol w:w="1092"/>
        <w:gridCol w:w="1330"/>
      </w:tblGrid>
      <w:tr>
        <w:trPr>
          <w:trHeight w:val="418" w:hRule="exact"/>
        </w:trPr>
        <w:tc>
          <w:tcPr>
            <w:tcW w:w="2050" w:type="dxa"/>
            <w:vMerge w:val="restart"/>
            <w:tcBorders>
              <w:top w:val="single" w:sz="12"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tabs>
                <w:tab w:pos="544"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277" w:type="dxa"/>
            <w:vMerge w:val="restart"/>
            <w:tcBorders>
              <w:top w:val="single" w:sz="12"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985"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1092" w:type="dxa"/>
            <w:vMerge w:val="restart"/>
            <w:tcBorders>
              <w:top w:val="single" w:sz="12"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330" w:type="dxa"/>
            <w:vMerge w:val="restart"/>
            <w:tcBorders>
              <w:top w:val="single" w:sz="12" w:space="0" w:color="000000"/>
              <w:left w:val="single" w:sz="4" w:space="0" w:color="000000"/>
              <w:right w:val="nil" w:sz="6" w:space="0" w:color="auto"/>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277" w:hRule="exact"/>
        </w:trPr>
        <w:tc>
          <w:tcPr>
            <w:tcW w:w="2050" w:type="dxa"/>
            <w:vMerge/>
            <w:tcBorders>
              <w:left w:val="nil" w:sz="6" w:space="0" w:color="auto"/>
              <w:bottom w:val="nil" w:sz="6" w:space="0" w:color="auto"/>
              <w:right w:val="single" w:sz="4" w:space="0" w:color="000000"/>
            </w:tcBorders>
          </w:tcPr>
          <w:p>
            <w:pPr/>
          </w:p>
        </w:tc>
        <w:tc>
          <w:tcPr>
            <w:tcW w:w="1277" w:type="dxa"/>
            <w:vMerge/>
            <w:tcBorders>
              <w:left w:val="single" w:sz="4" w:space="0" w:color="000000"/>
              <w:bottom w:val="nil" w:sz="6" w:space="0" w:color="auto"/>
              <w:right w:val="single" w:sz="4" w:space="0" w:color="000000"/>
            </w:tcBorders>
          </w:tcPr>
          <w:p>
            <w:pPr/>
          </w:p>
        </w:tc>
        <w:tc>
          <w:tcPr>
            <w:tcW w:w="1049" w:type="dxa"/>
            <w:vMerge w:val="restart"/>
            <w:tcBorders>
              <w:top w:val="nil" w:sz="6" w:space="0" w:color="auto"/>
              <w:left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新增</w:t>
            </w:r>
          </w:p>
        </w:tc>
        <w:tc>
          <w:tcPr>
            <w:tcW w:w="936" w:type="dxa"/>
            <w:vMerge w:val="restart"/>
            <w:tcBorders>
              <w:top w:val="nil" w:sz="6" w:space="0" w:color="auto"/>
              <w:left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计提</w:t>
            </w:r>
          </w:p>
        </w:tc>
        <w:tc>
          <w:tcPr>
            <w:tcW w:w="1092" w:type="dxa"/>
            <w:vMerge/>
            <w:tcBorders>
              <w:left w:val="single" w:sz="4" w:space="0" w:color="000000"/>
              <w:right w:val="single" w:sz="4" w:space="0" w:color="000000"/>
            </w:tcBorders>
          </w:tcPr>
          <w:p>
            <w:pPr/>
          </w:p>
        </w:tc>
        <w:tc>
          <w:tcPr>
            <w:tcW w:w="1330" w:type="dxa"/>
            <w:vMerge/>
            <w:tcBorders>
              <w:left w:val="single" w:sz="4" w:space="0" w:color="000000"/>
              <w:bottom w:val="nil" w:sz="6" w:space="0" w:color="auto"/>
              <w:right w:val="nil" w:sz="6" w:space="0" w:color="auto"/>
            </w:tcBorders>
          </w:tcPr>
          <w:p>
            <w:pPr/>
          </w:p>
        </w:tc>
      </w:tr>
      <w:tr>
        <w:trPr>
          <w:trHeight w:val="482" w:hRule="exact"/>
        </w:trPr>
        <w:tc>
          <w:tcPr>
            <w:tcW w:w="20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left="103" w:right="0"/>
              <w:jc w:val="left"/>
              <w:rPr>
                <w:rFonts w:ascii="宋体" w:hAnsi="宋体" w:cs="宋体" w:eastAsia="宋体" w:hint="default"/>
                <w:sz w:val="21"/>
                <w:szCs w:val="21"/>
              </w:rPr>
            </w:pPr>
            <w:r>
              <w:rPr>
                <w:rFonts w:ascii="宋体"/>
                <w:sz w:val="21"/>
              </w:rPr>
              <w:t>24</w:t>
            </w:r>
          </w:p>
        </w:tc>
        <w:tc>
          <w:tcPr>
            <w:tcW w:w="1049"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092" w:type="dxa"/>
            <w:vMerge/>
            <w:tcBorders>
              <w:left w:val="single" w:sz="4" w:space="0" w:color="000000"/>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left="103" w:right="0"/>
              <w:jc w:val="left"/>
              <w:rPr>
                <w:rFonts w:ascii="宋体" w:hAnsi="宋体" w:cs="宋体" w:eastAsia="宋体" w:hint="default"/>
                <w:sz w:val="21"/>
                <w:szCs w:val="21"/>
              </w:rPr>
            </w:pPr>
            <w:r>
              <w:rPr>
                <w:rFonts w:ascii="宋体"/>
                <w:sz w:val="21"/>
              </w:rPr>
              <w:t>86</w:t>
            </w:r>
          </w:p>
        </w:tc>
      </w:tr>
      <w:tr>
        <w:trPr>
          <w:trHeight w:val="403" w:hRule="exact"/>
        </w:trPr>
        <w:tc>
          <w:tcPr>
            <w:tcW w:w="205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753"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330,321.65</w:t>
            </w:r>
          </w:p>
        </w:tc>
        <w:tc>
          <w:tcPr>
            <w:tcW w:w="1049"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092" w:type="dxa"/>
            <w:vMerge/>
            <w:tcBorders>
              <w:left w:val="single" w:sz="4" w:space="0" w:color="000000"/>
              <w:right w:val="single" w:sz="4" w:space="0" w:color="000000"/>
            </w:tcBorders>
          </w:tcPr>
          <w:p>
            <w:pPr/>
          </w:p>
        </w:tc>
        <w:tc>
          <w:tcPr>
            <w:tcW w:w="133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518,818.18</w:t>
            </w:r>
          </w:p>
        </w:tc>
      </w:tr>
      <w:tr>
        <w:trPr>
          <w:trHeight w:val="722" w:hRule="exact"/>
        </w:trPr>
        <w:tc>
          <w:tcPr>
            <w:tcW w:w="2050"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813" w:right="0"/>
              <w:jc w:val="left"/>
              <w:rPr>
                <w:rFonts w:ascii="宋体" w:hAnsi="宋体" w:cs="宋体" w:eastAsia="宋体" w:hint="default"/>
                <w:sz w:val="21"/>
                <w:szCs w:val="21"/>
              </w:rPr>
            </w:pPr>
            <w:r>
              <w:rPr>
                <w:rFonts w:ascii="宋体" w:hAnsi="宋体" w:cs="宋体" w:eastAsia="宋体" w:hint="default"/>
                <w:spacing w:val="13"/>
                <w:sz w:val="21"/>
                <w:szCs w:val="21"/>
              </w:rPr>
              <w:t>办公及其他</w:t>
            </w:r>
          </w:p>
          <w:p>
            <w:pPr>
              <w:pStyle w:val="TableParagraph"/>
              <w:spacing w:line="240" w:lineRule="auto" w:before="34"/>
              <w:ind w:left="122" w:right="0"/>
              <w:jc w:val="left"/>
              <w:rPr>
                <w:rFonts w:ascii="宋体" w:hAnsi="宋体" w:cs="宋体" w:eastAsia="宋体" w:hint="default"/>
                <w:sz w:val="21"/>
                <w:szCs w:val="21"/>
              </w:rPr>
            </w:pPr>
            <w:r>
              <w:rPr>
                <w:rFonts w:ascii="宋体" w:hAnsi="宋体" w:cs="宋体" w:eastAsia="宋体" w:hint="default"/>
                <w:sz w:val="21"/>
                <w:szCs w:val="21"/>
              </w:rPr>
              <w:t>设备</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863,040.23</w:t>
            </w:r>
          </w:p>
        </w:tc>
        <w:tc>
          <w:tcPr>
            <w:tcW w:w="1049" w:type="dxa"/>
            <w:vMerge/>
            <w:tcBorders>
              <w:left w:val="single" w:sz="4" w:space="0" w:color="000000"/>
              <w:bottom w:val="single" w:sz="12" w:space="0" w:color="000000"/>
              <w:right w:val="single" w:sz="4" w:space="0" w:color="000000"/>
            </w:tcBorders>
          </w:tcPr>
          <w:p>
            <w:pPr/>
          </w:p>
        </w:tc>
        <w:tc>
          <w:tcPr>
            <w:tcW w:w="936" w:type="dxa"/>
            <w:vMerge/>
            <w:tcBorders>
              <w:left w:val="single" w:sz="4" w:space="0" w:color="000000"/>
              <w:bottom w:val="single" w:sz="12" w:space="0" w:color="000000"/>
              <w:right w:val="single" w:sz="4" w:space="0" w:color="000000"/>
            </w:tcBorders>
          </w:tcPr>
          <w:p>
            <w:pPr/>
          </w:p>
        </w:tc>
        <w:tc>
          <w:tcPr>
            <w:tcW w:w="1092" w:type="dxa"/>
            <w:vMerge/>
            <w:tcBorders>
              <w:left w:val="single" w:sz="4" w:space="0" w:color="000000"/>
              <w:bottom w:val="single" w:sz="12" w:space="0" w:color="000000"/>
              <w:right w:val="single" w:sz="4" w:space="0" w:color="000000"/>
            </w:tcBorders>
          </w:tcPr>
          <w:p>
            <w:pPr/>
          </w:p>
        </w:tc>
        <w:tc>
          <w:tcPr>
            <w:tcW w:w="1330"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1,019,721.</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76</w:t>
            </w:r>
          </w:p>
        </w:tc>
      </w:tr>
    </w:tbl>
    <w:p>
      <w:pPr>
        <w:spacing w:line="240" w:lineRule="auto" w:before="3"/>
        <w:rPr>
          <w:rFonts w:ascii="宋体" w:hAnsi="宋体" w:cs="宋体" w:eastAsia="宋体" w:hint="default"/>
          <w:b/>
          <w:bCs/>
          <w:sz w:val="5"/>
          <w:szCs w:val="5"/>
        </w:rPr>
      </w:pPr>
    </w:p>
    <w:p>
      <w:pPr>
        <w:spacing w:line="444" w:lineRule="auto" w:before="36"/>
        <w:ind w:left="140" w:right="4423" w:firstLine="419"/>
        <w:jc w:val="left"/>
        <w:rPr>
          <w:rFonts w:ascii="宋体" w:hAnsi="宋体" w:cs="宋体" w:eastAsia="宋体" w:hint="default"/>
          <w:sz w:val="21"/>
          <w:szCs w:val="21"/>
        </w:rPr>
      </w:pPr>
      <w:r>
        <w:rPr/>
        <w:pict>
          <v:group style="position:absolute;margin-left:104.660004pt;margin-top:-78.816292pt;width:386pt;height:.5pt;mso-position-horizontal-relative:page;mso-position-vertical-relative:paragraph;z-index:-1340896" coordorigin="2093,-1576" coordsize="7720,10">
            <v:shape style="position:absolute;left:2093;top:-1576;width:4357;height:10" type="#_x0000_t75" stroked="false">
              <v:imagedata r:id="rId279" o:title=""/>
            </v:shape>
            <v:shape style="position:absolute;left:6445;top:-1576;width:941;height:10" type="#_x0000_t75" stroked="false">
              <v:imagedata r:id="rId295" o:title=""/>
            </v:shape>
            <v:shape style="position:absolute;left:7381;top:-1576;width:2432;height:10" type="#_x0000_t75" stroked="false">
              <v:imagedata r:id="rId278" o:title=""/>
            </v:shape>
            <w10:wrap type="none"/>
          </v:group>
        </w:pict>
      </w:r>
      <w:r>
        <w:rPr/>
        <w:pict>
          <v:group style="position:absolute;margin-left:104.660004pt;margin-top:-60.696293pt;width:386pt;height:.5pt;mso-position-horizontal-relative:page;mso-position-vertical-relative:paragraph;z-index:-1340872" coordorigin="2093,-1214" coordsize="7720,10">
            <v:shape style="position:absolute;left:2093;top:-1214;width:4357;height:10" type="#_x0000_t75" stroked="false">
              <v:imagedata r:id="rId279" o:title=""/>
            </v:shape>
            <v:shape style="position:absolute;left:6445;top:-1214;width:941;height:10" type="#_x0000_t75" stroked="false">
              <v:imagedata r:id="rId295" o:title=""/>
            </v:shape>
            <v:shape style="position:absolute;left:7381;top:-1214;width:2432;height:10" type="#_x0000_t75" stroked="false">
              <v:imagedata r:id="rId278" o:title=""/>
            </v:shape>
            <w10:wrap type="none"/>
          </v:group>
        </w:pict>
      </w:r>
      <w:r>
        <w:rPr/>
        <w:pict>
          <v:group style="position:absolute;margin-left:104.660004pt;margin-top:-40.656292pt;width:386pt;height:.5pt;mso-position-horizontal-relative:page;mso-position-vertical-relative:paragraph;z-index:-1340848" coordorigin="2093,-813" coordsize="7720,10">
            <v:shape style="position:absolute;left:2093;top:-813;width:4357;height:10" type="#_x0000_t75" stroked="false">
              <v:imagedata r:id="rId279" o:title=""/>
            </v:shape>
            <v:shape style="position:absolute;left:6445;top:-813;width:941;height:10" type="#_x0000_t75" stroked="false">
              <v:imagedata r:id="rId281" o:title=""/>
            </v:shape>
            <v:shape style="position:absolute;left:7381;top:-813;width:2432;height:10" type="#_x0000_t75" stroked="false">
              <v:imagedata r:id="rId282" o:title=""/>
            </v:shape>
            <w10:wrap type="none"/>
          </v:group>
        </w:pict>
      </w:r>
      <w:r>
        <w:rPr>
          <w:rFonts w:ascii="宋体" w:hAnsi="宋体" w:cs="宋体" w:eastAsia="宋体" w:hint="default"/>
          <w:spacing w:val="-2"/>
          <w:sz w:val="21"/>
          <w:szCs w:val="21"/>
        </w:rPr>
        <w:t>本年不存在由在建工程转入固定资产。</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4"/>
          <w:sz w:val="21"/>
          <w:szCs w:val="21"/>
        </w:rPr>
        <w:t> </w:t>
      </w:r>
      <w:r>
        <w:rPr>
          <w:rFonts w:ascii="宋体" w:hAnsi="宋体" w:cs="宋体" w:eastAsia="宋体" w:hint="default"/>
          <w:b/>
          <w:bCs/>
          <w:sz w:val="21"/>
          <w:szCs w:val="21"/>
        </w:rPr>
        <w:t>年末无暂时闲置的固定资产。</w:t>
      </w:r>
      <w:r>
        <w:rPr>
          <w:rFonts w:ascii="宋体" w:hAnsi="宋体" w:cs="宋体" w:eastAsia="宋体" w:hint="default"/>
          <w:sz w:val="21"/>
          <w:szCs w:val="21"/>
        </w:rPr>
      </w:r>
    </w:p>
    <w:p>
      <w:pPr>
        <w:pStyle w:val="Heading3"/>
        <w:spacing w:line="240" w:lineRule="auto" w:before="53"/>
        <w:ind w:right="0"/>
        <w:jc w:val="left"/>
        <w:rPr>
          <w:b w:val="0"/>
          <w:bCs w:val="0"/>
        </w:rPr>
      </w:pPr>
      <w:r>
        <w:rPr>
          <w:rFonts w:ascii="宋体" w:hAnsi="宋体" w:cs="宋体" w:eastAsia="宋体" w:hint="default"/>
          <w:w w:val="99"/>
        </w:rPr>
        <w:t>3</w:t>
      </w:r>
      <w:r>
        <w:rPr>
          <w:w w:val="100"/>
        </w:rPr>
        <w:t>、</w:t>
      </w:r>
      <w:r>
        <w:rPr>
          <w:spacing w:val="-3"/>
        </w:rPr>
        <w:t> </w:t>
      </w:r>
      <w:r>
        <w:rPr>
          <w:w w:val="100"/>
        </w:rPr>
        <w:t>固定资产中无融资</w:t>
      </w:r>
      <w:r>
        <w:rPr>
          <w:spacing w:val="-3"/>
          <w:w w:val="100"/>
        </w:rPr>
        <w:t>租</w:t>
      </w:r>
      <w:r>
        <w:rPr>
          <w:w w:val="100"/>
        </w:rPr>
        <w:t>入</w:t>
      </w:r>
      <w:r>
        <w:rPr>
          <w:spacing w:val="-3"/>
          <w:w w:val="100"/>
        </w:rPr>
        <w:t>的</w:t>
      </w:r>
      <w:r>
        <w:rPr>
          <w:w w:val="100"/>
        </w:rPr>
        <w:t>资产，经营租出的</w:t>
      </w:r>
      <w:r>
        <w:rPr>
          <w:spacing w:val="-3"/>
          <w:w w:val="100"/>
        </w:rPr>
        <w:t>资</w:t>
      </w:r>
      <w:r>
        <w:rPr>
          <w:w w:val="100"/>
        </w:rPr>
        <w:t>产</w:t>
      </w:r>
      <w:r>
        <w:rPr>
          <w:spacing w:val="-3"/>
          <w:w w:val="100"/>
        </w:rPr>
        <w:t>详</w:t>
      </w:r>
      <w:r>
        <w:rPr>
          <w:w w:val="100"/>
        </w:rPr>
        <w:t>见附注十一（一</w:t>
      </w:r>
      <w:r>
        <w:rPr>
          <w:spacing w:val="-106"/>
          <w:w w:val="100"/>
        </w:rPr>
        <w:t>）</w:t>
      </w:r>
      <w:r>
        <w:rPr>
          <w:w w:val="100"/>
        </w:rPr>
        <w:t>。</w:t>
      </w:r>
      <w:r>
        <w:rPr>
          <w:b w:val="0"/>
          <w:bCs w:val="0"/>
          <w:w w:val="10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6"/>
          <w:szCs w:val="16"/>
        </w:rPr>
      </w:pPr>
    </w:p>
    <w:p>
      <w:pPr>
        <w:pStyle w:val="Heading3"/>
        <w:spacing w:line="240" w:lineRule="auto"/>
        <w:ind w:right="0"/>
        <w:jc w:val="left"/>
        <w:rPr>
          <w:b w:val="0"/>
          <w:bCs w:val="0"/>
        </w:rPr>
      </w:pPr>
      <w:r>
        <w:rPr/>
        <w:t>（九）</w:t>
      </w:r>
      <w:r>
        <w:rPr>
          <w:spacing w:val="-19"/>
        </w:rPr>
        <w:t> </w:t>
      </w:r>
      <w:r>
        <w:rPr/>
        <w:t>商誉</w:t>
      </w:r>
      <w:r>
        <w:rPr>
          <w:b w:val="0"/>
          <w:bCs w:val="0"/>
        </w:rPr>
      </w:r>
    </w:p>
    <w:p>
      <w:pPr>
        <w:spacing w:line="240" w:lineRule="auto" w:before="9"/>
        <w:rPr>
          <w:rFonts w:ascii="宋体" w:hAnsi="宋体" w:cs="宋体" w:eastAsia="宋体" w:hint="default"/>
          <w:b/>
          <w:bCs/>
          <w:sz w:val="17"/>
          <w:szCs w:val="17"/>
        </w:rPr>
      </w:pPr>
    </w:p>
    <w:p>
      <w:pPr>
        <w:pStyle w:val="Heading3"/>
        <w:spacing w:line="240" w:lineRule="auto"/>
        <w:ind w:right="0"/>
        <w:jc w:val="left"/>
        <w:rPr>
          <w:b w:val="0"/>
          <w:bCs w:val="0"/>
        </w:rPr>
      </w:pPr>
      <w:r>
        <w:rPr/>
        <w:pict>
          <v:shape style="position:absolute;margin-left:184.699997pt;margin-top:23.663666pt;width:.48001pt;height:.12pt;mso-position-horizontal-relative:page;mso-position-vertical-relative:paragraph;z-index:-1340824" type="#_x0000_t75" stroked="false">
            <v:imagedata r:id="rId296" o:title=""/>
          </v:shape>
        </w:pict>
      </w:r>
      <w:r>
        <w:rPr/>
        <w:pict>
          <v:shape style="position:absolute;margin-left:248.089996pt;margin-top:23.663666pt;width:.48pt;height:.12pt;mso-position-horizontal-relative:page;mso-position-vertical-relative:paragraph;z-index:-1340800" type="#_x0000_t75" stroked="false">
            <v:imagedata r:id="rId296" o:title=""/>
          </v:shape>
        </w:pict>
      </w:r>
      <w:r>
        <w:rPr/>
        <w:pict>
          <v:shape style="position:absolute;margin-left:307.010010pt;margin-top:23.663666pt;width:.48001pt;height:.12pt;mso-position-horizontal-relative:page;mso-position-vertical-relative:paragraph;z-index:-1340776" type="#_x0000_t75" stroked="false">
            <v:imagedata r:id="rId296" o:title=""/>
          </v:shape>
        </w:pict>
      </w:r>
      <w:r>
        <w:rPr/>
        <w:pict>
          <v:shape style="position:absolute;margin-left:363.670013pt;margin-top:23.663666pt;width:.48001pt;height:.12pt;mso-position-horizontal-relative:page;mso-position-vertical-relative:paragraph;z-index:-1340752" type="#_x0000_t75" stroked="false">
            <v:imagedata r:id="rId296" o:title=""/>
          </v:shape>
        </w:pict>
      </w:r>
      <w:r>
        <w:rPr/>
        <w:pict>
          <v:shape style="position:absolute;margin-left:421.390015pt;margin-top:23.663666pt;width:.48001pt;height:.12pt;mso-position-horizontal-relative:page;mso-position-vertical-relative:paragraph;z-index:-1340728" type="#_x0000_t75" stroked="false">
            <v:imagedata r:id="rId296" o:title=""/>
          </v:shape>
        </w:pict>
      </w:r>
      <w:r>
        <w:rPr/>
        <w:pict>
          <v:group style="position:absolute;margin-left:102.019997pt;margin-top:58.943657pt;width:391.3pt;height:.5pt;mso-position-horizontal-relative:page;mso-position-vertical-relative:paragraph;z-index:-1340704" coordorigin="2040,1179" coordsize="7826,10">
            <v:shape style="position:absolute;left:2040;top:1179;width:1654;height:10" type="#_x0000_t75" stroked="false">
              <v:imagedata r:id="rId242" o:title=""/>
            </v:shape>
            <v:shape style="position:absolute;left:3689;top:1179;width:1273;height:10" type="#_x0000_t75" stroked="false">
              <v:imagedata r:id="rId297" o:title=""/>
            </v:shape>
            <v:shape style="position:absolute;left:4957;top:1179;width:1183;height:10" type="#_x0000_t75" stroked="false">
              <v:imagedata r:id="rId298" o:title=""/>
            </v:shape>
            <v:shape style="position:absolute;left:6135;top:1179;width:1138;height:10" type="#_x0000_t75" stroked="false">
              <v:imagedata r:id="rId249" o:title=""/>
            </v:shape>
            <v:shape style="position:absolute;left:7269;top:1179;width:1159;height:10" type="#_x0000_t75" stroked="false">
              <v:imagedata r:id="rId299" o:title=""/>
            </v:shape>
            <v:shape style="position:absolute;left:8423;top:1179;width:1443;height:10" type="#_x0000_t75" stroked="false">
              <v:imagedata r:id="rId300" o:title=""/>
            </v:shape>
            <w10:wrap type="none"/>
          </v:group>
        </w:pict>
      </w:r>
      <w:r>
        <w:rPr>
          <w:rFonts w:ascii="宋体" w:hAnsi="宋体" w:cs="宋体" w:eastAsia="宋体" w:hint="default"/>
        </w:rPr>
        <w:t>1</w:t>
      </w:r>
      <w:r>
        <w:rPr/>
        <w:t>、</w:t>
      </w:r>
      <w:r>
        <w:rPr>
          <w:spacing w:val="-1"/>
        </w:rPr>
        <w:t> </w:t>
      </w:r>
      <w:r>
        <w:rPr/>
        <w:t>商誉账面价值</w:t>
      </w:r>
      <w:r>
        <w:rPr>
          <w:b w:val="0"/>
          <w:bCs w:val="0"/>
        </w:rPr>
      </w:r>
    </w:p>
    <w:p>
      <w:pPr>
        <w:spacing w:line="240" w:lineRule="auto" w:before="13"/>
        <w:rPr>
          <w:rFonts w:ascii="宋体" w:hAnsi="宋体" w:cs="宋体" w:eastAsia="宋体" w:hint="default"/>
          <w:b/>
          <w:bCs/>
          <w:sz w:val="12"/>
          <w:szCs w:val="12"/>
        </w:rPr>
      </w:pPr>
    </w:p>
    <w:tbl>
      <w:tblPr>
        <w:tblW w:w="0" w:type="auto"/>
        <w:jc w:val="left"/>
        <w:tblInd w:w="380" w:type="dxa"/>
        <w:tblLayout w:type="fixed"/>
        <w:tblCellMar>
          <w:top w:w="0" w:type="dxa"/>
          <w:left w:w="0" w:type="dxa"/>
          <w:bottom w:w="0" w:type="dxa"/>
          <w:right w:w="0" w:type="dxa"/>
        </w:tblCellMar>
        <w:tblLook w:val="01E0"/>
      </w:tblPr>
      <w:tblGrid>
        <w:gridCol w:w="1658"/>
        <w:gridCol w:w="1268"/>
        <w:gridCol w:w="1178"/>
        <w:gridCol w:w="1133"/>
        <w:gridCol w:w="1154"/>
        <w:gridCol w:w="1433"/>
      </w:tblGrid>
      <w:tr>
        <w:trPr>
          <w:trHeight w:val="726" w:hRule="exact"/>
        </w:trPr>
        <w:tc>
          <w:tcPr>
            <w:tcW w:w="1658" w:type="dxa"/>
            <w:tcBorders>
              <w:top w:val="single" w:sz="12" w:space="0" w:color="000000"/>
              <w:left w:val="nil" w:sz="6" w:space="0" w:color="auto"/>
              <w:bottom w:val="nil" w:sz="6" w:space="0" w:color="auto"/>
              <w:right w:val="single" w:sz="4" w:space="0" w:color="000000"/>
            </w:tcBorders>
          </w:tcPr>
          <w:p>
            <w:pPr>
              <w:pStyle w:val="TableParagraph"/>
              <w:spacing w:line="273" w:lineRule="auto" w:before="28"/>
              <w:ind w:left="108" w:right="100"/>
              <w:jc w:val="left"/>
              <w:rPr>
                <w:rFonts w:ascii="宋体" w:hAnsi="宋体" w:cs="宋体" w:eastAsia="宋体" w:hint="default"/>
                <w:sz w:val="21"/>
                <w:szCs w:val="21"/>
              </w:rPr>
            </w:pPr>
            <w:r>
              <w:rPr>
                <w:rFonts w:ascii="宋体" w:hAnsi="宋体" w:cs="宋体" w:eastAsia="宋体" w:hint="default"/>
                <w:sz w:val="21"/>
                <w:szCs w:val="21"/>
              </w:rPr>
              <w:t>被</w:t>
            </w:r>
            <w:r>
              <w:rPr>
                <w:rFonts w:ascii="宋体" w:hAnsi="宋体" w:cs="宋体" w:eastAsia="宋体" w:hint="default"/>
                <w:spacing w:val="-69"/>
                <w:sz w:val="21"/>
                <w:szCs w:val="21"/>
              </w:rPr>
              <w:t> </w:t>
            </w:r>
            <w:r>
              <w:rPr>
                <w:rFonts w:ascii="宋体" w:hAnsi="宋体" w:cs="宋体" w:eastAsia="宋体" w:hint="default"/>
                <w:sz w:val="21"/>
                <w:szCs w:val="21"/>
              </w:rPr>
              <w:t>投</w:t>
            </w:r>
            <w:r>
              <w:rPr>
                <w:rFonts w:ascii="宋体" w:hAnsi="宋体" w:cs="宋体" w:eastAsia="宋体" w:hint="default"/>
                <w:spacing w:val="-69"/>
                <w:sz w:val="21"/>
                <w:szCs w:val="21"/>
              </w:rPr>
              <w:t> </w:t>
            </w:r>
            <w:r>
              <w:rPr>
                <w:rFonts w:ascii="宋体" w:hAnsi="宋体" w:cs="宋体" w:eastAsia="宋体" w:hint="default"/>
                <w:sz w:val="21"/>
                <w:szCs w:val="21"/>
              </w:rPr>
              <w:t>资</w:t>
            </w:r>
            <w:r>
              <w:rPr>
                <w:rFonts w:ascii="宋体" w:hAnsi="宋体" w:cs="宋体" w:eastAsia="宋体" w:hint="default"/>
                <w:spacing w:val="-69"/>
                <w:sz w:val="21"/>
                <w:szCs w:val="21"/>
              </w:rPr>
              <w:t> </w:t>
            </w:r>
            <w:r>
              <w:rPr>
                <w:rFonts w:ascii="宋体" w:hAnsi="宋体" w:cs="宋体" w:eastAsia="宋体" w:hint="default"/>
                <w:sz w:val="21"/>
                <w:szCs w:val="21"/>
              </w:rPr>
              <w:t>单</w:t>
            </w:r>
            <w:r>
              <w:rPr>
                <w:rFonts w:ascii="宋体" w:hAnsi="宋体" w:cs="宋体" w:eastAsia="宋体" w:hint="default"/>
                <w:spacing w:val="-71"/>
                <w:sz w:val="21"/>
                <w:szCs w:val="21"/>
              </w:rPr>
              <w:t> </w:t>
            </w:r>
            <w:r>
              <w:rPr>
                <w:rFonts w:ascii="宋体" w:hAnsi="宋体" w:cs="宋体" w:eastAsia="宋体" w:hint="default"/>
                <w:sz w:val="21"/>
                <w:szCs w:val="21"/>
              </w:rPr>
              <w:t>位</w:t>
            </w:r>
            <w:r>
              <w:rPr>
                <w:rFonts w:ascii="宋体" w:hAnsi="宋体" w:cs="宋体" w:eastAsia="宋体" w:hint="default"/>
                <w:spacing w:val="-69"/>
                <w:sz w:val="21"/>
                <w:szCs w:val="21"/>
              </w:rPr>
              <w:t> </w:t>
            </w:r>
            <w:r>
              <w:rPr>
                <w:rFonts w:ascii="宋体" w:hAnsi="宋体" w:cs="宋体" w:eastAsia="宋体" w:hint="default"/>
                <w:sz w:val="21"/>
                <w:szCs w:val="21"/>
              </w:rPr>
              <w:t>名</w:t>
            </w:r>
            <w:r>
              <w:rPr>
                <w:rFonts w:ascii="宋体" w:hAnsi="宋体" w:cs="宋体" w:eastAsia="宋体" w:hint="default"/>
                <w:w w:val="100"/>
                <w:sz w:val="21"/>
                <w:szCs w:val="21"/>
              </w:rPr>
              <w:t> </w:t>
            </w:r>
            <w:r>
              <w:rPr>
                <w:rFonts w:ascii="宋体" w:hAnsi="宋体" w:cs="宋体" w:eastAsia="宋体" w:hint="default"/>
                <w:sz w:val="21"/>
                <w:szCs w:val="21"/>
              </w:rPr>
              <w:t>称</w:t>
            </w:r>
          </w:p>
        </w:tc>
        <w:tc>
          <w:tcPr>
            <w:tcW w:w="1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17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1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433" w:type="dxa"/>
            <w:tcBorders>
              <w:top w:val="single" w:sz="12" w:space="0" w:color="000000"/>
              <w:left w:val="single" w:sz="4" w:space="0" w:color="000000"/>
              <w:bottom w:val="nil" w:sz="6" w:space="0" w:color="auto"/>
              <w:right w:val="nil" w:sz="6" w:space="0" w:color="auto"/>
            </w:tcBorders>
          </w:tcPr>
          <w:p>
            <w:pPr>
              <w:pStyle w:val="TableParagraph"/>
              <w:spacing w:line="273" w:lineRule="auto" w:before="28"/>
              <w:ind w:left="103" w:right="102"/>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宋体" w:hAnsi="宋体" w:cs="宋体" w:eastAsia="宋体" w:hint="default"/>
                <w:sz w:val="21"/>
                <w:szCs w:val="21"/>
              </w:rPr>
              <w:t>末</w:t>
            </w:r>
            <w:r>
              <w:rPr>
                <w:rFonts w:ascii="宋体" w:hAnsi="宋体" w:cs="宋体" w:eastAsia="宋体" w:hint="default"/>
                <w:spacing w:val="-64"/>
                <w:sz w:val="21"/>
                <w:szCs w:val="21"/>
              </w:rPr>
              <w:t> </w:t>
            </w:r>
            <w:r>
              <w:rPr>
                <w:rFonts w:ascii="宋体" w:hAnsi="宋体" w:cs="宋体" w:eastAsia="宋体" w:hint="default"/>
                <w:sz w:val="21"/>
                <w:szCs w:val="21"/>
              </w:rPr>
              <w:t>减</w:t>
            </w:r>
            <w:r>
              <w:rPr>
                <w:rFonts w:ascii="宋体" w:hAnsi="宋体" w:cs="宋体" w:eastAsia="宋体" w:hint="default"/>
                <w:spacing w:val="-64"/>
                <w:sz w:val="21"/>
                <w:szCs w:val="21"/>
              </w:rPr>
              <w:t> </w:t>
            </w:r>
            <w:r>
              <w:rPr>
                <w:rFonts w:ascii="宋体" w:hAnsi="宋体" w:cs="宋体" w:eastAsia="宋体" w:hint="default"/>
                <w:sz w:val="21"/>
                <w:szCs w:val="21"/>
              </w:rPr>
              <w:t>值</w:t>
            </w:r>
            <w:r>
              <w:rPr>
                <w:rFonts w:ascii="宋体" w:hAnsi="宋体" w:cs="宋体" w:eastAsia="宋体" w:hint="default"/>
                <w:spacing w:val="-61"/>
                <w:sz w:val="21"/>
                <w:szCs w:val="21"/>
              </w:rPr>
              <w:t> </w:t>
            </w:r>
            <w:r>
              <w:rPr>
                <w:rFonts w:ascii="宋体" w:hAnsi="宋体" w:cs="宋体" w:eastAsia="宋体" w:hint="default"/>
                <w:sz w:val="21"/>
                <w:szCs w:val="21"/>
              </w:rPr>
              <w:t>准</w:t>
            </w:r>
            <w:r>
              <w:rPr>
                <w:rFonts w:ascii="宋体" w:hAnsi="宋体" w:cs="宋体" w:eastAsia="宋体" w:hint="default"/>
                <w:w w:val="100"/>
                <w:sz w:val="21"/>
                <w:szCs w:val="21"/>
              </w:rPr>
              <w:t> </w:t>
            </w:r>
            <w:r>
              <w:rPr>
                <w:rFonts w:ascii="宋体" w:hAnsi="宋体" w:cs="宋体" w:eastAsia="宋体" w:hint="default"/>
                <w:sz w:val="21"/>
                <w:szCs w:val="21"/>
              </w:rPr>
              <w:t>备</w:t>
            </w:r>
          </w:p>
        </w:tc>
      </w:tr>
      <w:tr>
        <w:trPr>
          <w:trHeight w:val="1036" w:hRule="exact"/>
        </w:trPr>
        <w:tc>
          <w:tcPr>
            <w:tcW w:w="1658" w:type="dxa"/>
            <w:tcBorders>
              <w:top w:val="nil" w:sz="6" w:space="0" w:color="auto"/>
              <w:left w:val="nil" w:sz="6" w:space="0" w:color="auto"/>
              <w:bottom w:val="single" w:sz="12" w:space="0" w:color="000000"/>
              <w:right w:val="single" w:sz="4" w:space="0" w:color="000000"/>
            </w:tcBorders>
          </w:tcPr>
          <w:p>
            <w:pPr>
              <w:pStyle w:val="TableParagraph"/>
              <w:spacing w:line="273" w:lineRule="auto" w:before="32"/>
              <w:ind w:left="108" w:right="100"/>
              <w:jc w:val="both"/>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spacing w:val="-69"/>
                <w:sz w:val="21"/>
                <w:szCs w:val="21"/>
              </w:rPr>
              <w:t> </w:t>
            </w:r>
            <w:r>
              <w:rPr>
                <w:rFonts w:ascii="宋体" w:hAnsi="宋体" w:cs="宋体" w:eastAsia="宋体" w:hint="default"/>
                <w:sz w:val="21"/>
                <w:szCs w:val="21"/>
              </w:rPr>
              <w:t>海</w:t>
            </w:r>
            <w:r>
              <w:rPr>
                <w:rFonts w:ascii="宋体" w:hAnsi="宋体" w:cs="宋体" w:eastAsia="宋体" w:hint="default"/>
                <w:spacing w:val="-69"/>
                <w:sz w:val="21"/>
                <w:szCs w:val="21"/>
              </w:rPr>
              <w:t> </w:t>
            </w:r>
            <w:r>
              <w:rPr>
                <w:rFonts w:ascii="宋体" w:hAnsi="宋体" w:cs="宋体" w:eastAsia="宋体" w:hint="default"/>
                <w:sz w:val="21"/>
                <w:szCs w:val="21"/>
              </w:rPr>
              <w:t>天</w:t>
            </w:r>
            <w:r>
              <w:rPr>
                <w:rFonts w:ascii="宋体" w:hAnsi="宋体" w:cs="宋体" w:eastAsia="宋体" w:hint="default"/>
                <w:spacing w:val="-69"/>
                <w:sz w:val="21"/>
                <w:szCs w:val="21"/>
              </w:rPr>
              <w:t> </w:t>
            </w:r>
            <w:r>
              <w:rPr>
                <w:rFonts w:ascii="宋体" w:hAnsi="宋体" w:cs="宋体" w:eastAsia="宋体" w:hint="default"/>
                <w:sz w:val="21"/>
                <w:szCs w:val="21"/>
              </w:rPr>
              <w:t>玑</w:t>
            </w:r>
            <w:r>
              <w:rPr>
                <w:rFonts w:ascii="宋体" w:hAnsi="宋体" w:cs="宋体" w:eastAsia="宋体" w:hint="default"/>
                <w:spacing w:val="-71"/>
                <w:sz w:val="21"/>
                <w:szCs w:val="21"/>
              </w:rPr>
              <w:t> </w:t>
            </w:r>
            <w:r>
              <w:rPr>
                <w:rFonts w:ascii="宋体" w:hAnsi="宋体" w:cs="宋体" w:eastAsia="宋体" w:hint="default"/>
                <w:sz w:val="21"/>
                <w:szCs w:val="21"/>
              </w:rPr>
              <w:t>信</w:t>
            </w:r>
            <w:r>
              <w:rPr>
                <w:rFonts w:ascii="宋体" w:hAnsi="宋体" w:cs="宋体" w:eastAsia="宋体" w:hint="default"/>
                <w:spacing w:val="-69"/>
                <w:sz w:val="21"/>
                <w:szCs w:val="21"/>
              </w:rPr>
              <w:t> </w:t>
            </w:r>
            <w:r>
              <w:rPr>
                <w:rFonts w:ascii="宋体" w:hAnsi="宋体" w:cs="宋体" w:eastAsia="宋体" w:hint="default"/>
                <w:sz w:val="21"/>
                <w:szCs w:val="21"/>
              </w:rPr>
              <w:t>息</w:t>
            </w:r>
            <w:r>
              <w:rPr>
                <w:rFonts w:ascii="宋体" w:hAnsi="宋体" w:cs="宋体" w:eastAsia="宋体" w:hint="default"/>
                <w:w w:val="100"/>
                <w:sz w:val="21"/>
                <w:szCs w:val="21"/>
              </w:rPr>
              <w:t> </w:t>
            </w:r>
            <w:r>
              <w:rPr>
                <w:rFonts w:ascii="宋体" w:hAnsi="宋体" w:cs="宋体" w:eastAsia="宋体" w:hint="default"/>
                <w:sz w:val="21"/>
                <w:szCs w:val="21"/>
              </w:rPr>
              <w:t>技</w:t>
            </w:r>
            <w:r>
              <w:rPr>
                <w:rFonts w:ascii="宋体" w:hAnsi="宋体" w:cs="宋体" w:eastAsia="宋体" w:hint="default"/>
                <w:spacing w:val="-69"/>
                <w:sz w:val="21"/>
                <w:szCs w:val="21"/>
              </w:rPr>
              <w:t> </w:t>
            </w:r>
            <w:r>
              <w:rPr>
                <w:rFonts w:ascii="宋体" w:hAnsi="宋体" w:cs="宋体" w:eastAsia="宋体" w:hint="default"/>
                <w:sz w:val="21"/>
                <w:szCs w:val="21"/>
              </w:rPr>
              <w:t>术</w:t>
            </w:r>
            <w:r>
              <w:rPr>
                <w:rFonts w:ascii="宋体" w:hAnsi="宋体" w:cs="宋体" w:eastAsia="宋体" w:hint="default"/>
                <w:spacing w:val="-69"/>
                <w:sz w:val="21"/>
                <w:szCs w:val="21"/>
              </w:rPr>
              <w:t> </w:t>
            </w:r>
            <w:r>
              <w:rPr>
                <w:rFonts w:ascii="宋体" w:hAnsi="宋体" w:cs="宋体" w:eastAsia="宋体" w:hint="default"/>
                <w:sz w:val="21"/>
                <w:szCs w:val="21"/>
              </w:rPr>
              <w:t>服</w:t>
            </w:r>
            <w:r>
              <w:rPr>
                <w:rFonts w:ascii="宋体" w:hAnsi="宋体" w:cs="宋体" w:eastAsia="宋体" w:hint="default"/>
                <w:spacing w:val="-69"/>
                <w:sz w:val="21"/>
                <w:szCs w:val="21"/>
              </w:rPr>
              <w:t> </w:t>
            </w:r>
            <w:r>
              <w:rPr>
                <w:rFonts w:ascii="宋体" w:hAnsi="宋体" w:cs="宋体" w:eastAsia="宋体" w:hint="default"/>
                <w:sz w:val="21"/>
                <w:szCs w:val="21"/>
              </w:rPr>
              <w:t>务</w:t>
            </w:r>
            <w:r>
              <w:rPr>
                <w:rFonts w:ascii="宋体" w:hAnsi="宋体" w:cs="宋体" w:eastAsia="宋体" w:hint="default"/>
                <w:spacing w:val="-71"/>
                <w:sz w:val="21"/>
                <w:szCs w:val="21"/>
              </w:rPr>
              <w:t> </w:t>
            </w:r>
            <w:r>
              <w:rPr>
                <w:rFonts w:ascii="宋体" w:hAnsi="宋体" w:cs="宋体" w:eastAsia="宋体" w:hint="default"/>
                <w:sz w:val="21"/>
                <w:szCs w:val="21"/>
              </w:rPr>
              <w:t>有</w:t>
            </w:r>
            <w:r>
              <w:rPr>
                <w:rFonts w:ascii="宋体" w:hAnsi="宋体" w:cs="宋体" w:eastAsia="宋体" w:hint="default"/>
                <w:spacing w:val="-69"/>
                <w:sz w:val="21"/>
                <w:szCs w:val="21"/>
              </w:rPr>
              <w:t> </w:t>
            </w:r>
            <w:r>
              <w:rPr>
                <w:rFonts w:ascii="宋体" w:hAnsi="宋体" w:cs="宋体" w:eastAsia="宋体" w:hint="default"/>
                <w:sz w:val="21"/>
                <w:szCs w:val="21"/>
              </w:rPr>
              <w:t>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216,030.80</w:t>
            </w:r>
          </w:p>
        </w:tc>
        <w:tc>
          <w:tcPr>
            <w:tcW w:w="1178" w:type="dxa"/>
            <w:tcBorders>
              <w:top w:val="nil" w:sz="6" w:space="0" w:color="auto"/>
              <w:left w:val="single" w:sz="4" w:space="0" w:color="000000"/>
              <w:bottom w:val="single" w:sz="12" w:space="0" w:color="000000"/>
              <w:right w:val="single" w:sz="4" w:space="0" w:color="000000"/>
            </w:tcBorders>
          </w:tcPr>
          <w:p>
            <w:pPr/>
          </w:p>
        </w:tc>
        <w:tc>
          <w:tcPr>
            <w:tcW w:w="1133" w:type="dxa"/>
            <w:tcBorders>
              <w:top w:val="nil" w:sz="6" w:space="0" w:color="auto"/>
              <w:left w:val="single" w:sz="4" w:space="0" w:color="000000"/>
              <w:bottom w:val="single" w:sz="12" w:space="0" w:color="000000"/>
              <w:right w:val="single" w:sz="4" w:space="0" w:color="000000"/>
            </w:tcBorders>
          </w:tcPr>
          <w:p>
            <w:pPr/>
          </w:p>
        </w:tc>
        <w:tc>
          <w:tcPr>
            <w:tcW w:w="11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216,030.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80</w:t>
            </w:r>
          </w:p>
        </w:tc>
        <w:tc>
          <w:tcPr>
            <w:tcW w:w="1433" w:type="dxa"/>
            <w:tcBorders>
              <w:top w:val="nil" w:sz="6" w:space="0" w:color="auto"/>
              <w:left w:val="single" w:sz="4" w:space="0" w:color="000000"/>
              <w:bottom w:val="single" w:sz="12" w:space="0" w:color="000000"/>
              <w:right w:val="nil" w:sz="6" w:space="0" w:color="auto"/>
            </w:tcBorders>
          </w:tcPr>
          <w:p>
            <w:pPr/>
          </w:p>
        </w:tc>
      </w:tr>
    </w:tbl>
    <w:p>
      <w:pPr>
        <w:spacing w:line="240" w:lineRule="auto" w:before="12"/>
        <w:rPr>
          <w:rFonts w:ascii="宋体" w:hAnsi="宋体" w:cs="宋体" w:eastAsia="宋体" w:hint="default"/>
          <w:b/>
          <w:bCs/>
          <w:sz w:val="28"/>
          <w:szCs w:val="28"/>
        </w:rPr>
      </w:pPr>
    </w:p>
    <w:p>
      <w:pPr>
        <w:pStyle w:val="Heading3"/>
        <w:spacing w:line="240" w:lineRule="auto"/>
        <w:ind w:right="0"/>
        <w:jc w:val="left"/>
        <w:rPr>
          <w:b w:val="0"/>
          <w:bCs w:val="0"/>
        </w:rPr>
      </w:pPr>
      <w:r>
        <w:rPr/>
        <w:pict>
          <v:shape style="position:absolute;margin-left:340.51001pt;margin-top:19.723642pt;width:.47989pt;height:.12pt;mso-position-horizontal-relative:page;mso-position-vertical-relative:paragraph;z-index:-1340680" type="#_x0000_t75" stroked="false">
            <v:imagedata r:id="rId296" o:title=""/>
          </v:shape>
        </w:pict>
      </w:r>
      <w:r>
        <w:rPr/>
        <w:pict>
          <v:group style="position:absolute;margin-left:340.51001pt;margin-top:56.443714pt;width:.5pt;height:37.35pt;mso-position-horizontal-relative:page;mso-position-vertical-relative:paragraph;z-index:-1340656" coordorigin="6810,1129" coordsize="10,747">
            <v:group style="position:absolute;left:6810;top:1129;width:10;height:20" coordorigin="6810,1129" coordsize="10,20">
              <v:shape style="position:absolute;left:6810;top:1129;width:10;height:20" coordorigin="6810,1129" coordsize="10,20" path="m6810,1148l6820,1148,6820,1129,6810,1129,6810,1148xe" filled="true" fillcolor="#000000" stroked="false">
                <v:path arrowok="t"/>
                <v:fill type="solid"/>
              </v:shape>
            </v:group>
            <v:group style="position:absolute;left:6810;top:1148;width:10;height:20" coordorigin="6810,1148" coordsize="10,20">
              <v:shape style="position:absolute;left:6810;top:1148;width:10;height:20" coordorigin="6810,1148" coordsize="10,20" path="m6810,1167l6820,1167,6820,1148,6810,1148,6810,1167xe" filled="true" fillcolor="#000000" stroked="false">
                <v:path arrowok="t"/>
                <v:fill type="solid"/>
              </v:shape>
            </v:group>
            <v:group style="position:absolute;left:6810;top:1167;width:10;height:20" coordorigin="6810,1167" coordsize="10,20">
              <v:shape style="position:absolute;left:6810;top:1167;width:10;height:20" coordorigin="6810,1167" coordsize="10,20" path="m6810,1186l6820,1186,6820,1167,6810,1167,6810,1186xe" filled="true" fillcolor="#000000" stroked="false">
                <v:path arrowok="t"/>
                <v:fill type="solid"/>
              </v:shape>
            </v:group>
            <v:group style="position:absolute;left:6810;top:1186;width:10;height:20" coordorigin="6810,1186" coordsize="10,20">
              <v:shape style="position:absolute;left:6810;top:1186;width:10;height:20" coordorigin="6810,1186" coordsize="10,20" path="m6810,1206l6820,1206,6820,1186,6810,1186,6810,1206xe" filled="true" fillcolor="#000000" stroked="false">
                <v:path arrowok="t"/>
                <v:fill type="solid"/>
              </v:shape>
            </v:group>
            <v:group style="position:absolute;left:6810;top:1206;width:10;height:20" coordorigin="6810,1206" coordsize="10,20">
              <v:shape style="position:absolute;left:6810;top:1206;width:10;height:20" coordorigin="6810,1206" coordsize="10,20" path="m6810,1225l6820,1225,6820,1206,6810,1206,6810,1225xe" filled="true" fillcolor="#000000" stroked="false">
                <v:path arrowok="t"/>
                <v:fill type="solid"/>
              </v:shape>
            </v:group>
            <v:group style="position:absolute;left:6810;top:1225;width:10;height:20" coordorigin="6810,1225" coordsize="10,20">
              <v:shape style="position:absolute;left:6810;top:1225;width:10;height:20" coordorigin="6810,1225" coordsize="10,20" path="m6810,1244l6820,1244,6820,1225,6810,1225,6810,1244xe" filled="true" fillcolor="#000000" stroked="false">
                <v:path arrowok="t"/>
                <v:fill type="solid"/>
              </v:shape>
            </v:group>
            <v:group style="position:absolute;left:6810;top:1244;width:10;height:20" coordorigin="6810,1244" coordsize="10,20">
              <v:shape style="position:absolute;left:6810;top:1244;width:10;height:20" coordorigin="6810,1244" coordsize="10,20" path="m6810,1263l6820,1263,6820,1244,6810,1244,6810,1263xe" filled="true" fillcolor="#000000" stroked="false">
                <v:path arrowok="t"/>
                <v:fill type="solid"/>
              </v:shape>
            </v:group>
            <v:group style="position:absolute;left:6810;top:1263;width:10;height:20" coordorigin="6810,1263" coordsize="10,20">
              <v:shape style="position:absolute;left:6810;top:1263;width:10;height:20" coordorigin="6810,1263" coordsize="10,20" path="m6810,1282l6820,1282,6820,1263,6810,1263,6810,1282xe" filled="true" fillcolor="#000000" stroked="false">
                <v:path arrowok="t"/>
                <v:fill type="solid"/>
              </v:shape>
            </v:group>
            <v:group style="position:absolute;left:6810;top:1282;width:10;height:20" coordorigin="6810,1282" coordsize="10,20">
              <v:shape style="position:absolute;left:6810;top:1282;width:10;height:20" coordorigin="6810,1282" coordsize="10,20" path="m6810,1302l6820,1302,6820,1282,6810,1282,6810,1302xe" filled="true" fillcolor="#000000" stroked="false">
                <v:path arrowok="t"/>
                <v:fill type="solid"/>
              </v:shape>
            </v:group>
            <v:group style="position:absolute;left:6810;top:1302;width:10;height:20" coordorigin="6810,1302" coordsize="10,20">
              <v:shape style="position:absolute;left:6810;top:1302;width:10;height:20" coordorigin="6810,1302" coordsize="10,20" path="m6810,1321l6820,1321,6820,1302,6810,1302,6810,1321xe" filled="true" fillcolor="#000000" stroked="false">
                <v:path arrowok="t"/>
                <v:fill type="solid"/>
              </v:shape>
            </v:group>
            <v:group style="position:absolute;left:6810;top:1321;width:10;height:20" coordorigin="6810,1321" coordsize="10,20">
              <v:shape style="position:absolute;left:6810;top:1321;width:10;height:20" coordorigin="6810,1321" coordsize="10,20" path="m6810,1340l6820,1340,6820,1321,6810,1321,6810,1340xe" filled="true" fillcolor="#000000" stroked="false">
                <v:path arrowok="t"/>
                <v:fill type="solid"/>
              </v:shape>
            </v:group>
            <v:group style="position:absolute;left:6810;top:1340;width:10;height:20" coordorigin="6810,1340" coordsize="10,20">
              <v:shape style="position:absolute;left:6810;top:1340;width:10;height:20" coordorigin="6810,1340" coordsize="10,20" path="m6810,1359l6820,1359,6820,1340,6810,1340,6810,1359xe" filled="true" fillcolor="#000000" stroked="false">
                <v:path arrowok="t"/>
                <v:fill type="solid"/>
              </v:shape>
            </v:group>
            <v:group style="position:absolute;left:6810;top:1359;width:10;height:20" coordorigin="6810,1359" coordsize="10,20">
              <v:shape style="position:absolute;left:6810;top:1359;width:10;height:20" coordorigin="6810,1359" coordsize="10,20" path="m6810,1378l6820,1378,6820,1359,6810,1359,6810,1378xe" filled="true" fillcolor="#000000" stroked="false">
                <v:path arrowok="t"/>
                <v:fill type="solid"/>
              </v:shape>
            </v:group>
            <v:group style="position:absolute;left:6810;top:1378;width:10;height:20" coordorigin="6810,1378" coordsize="10,20">
              <v:shape style="position:absolute;left:6810;top:1378;width:10;height:20" coordorigin="6810,1378" coordsize="10,20" path="m6810,1398l6820,1398,6820,1378,6810,1378,6810,1398xe" filled="true" fillcolor="#000000" stroked="false">
                <v:path arrowok="t"/>
                <v:fill type="solid"/>
              </v:shape>
            </v:group>
            <v:group style="position:absolute;left:6810;top:1398;width:10;height:20" coordorigin="6810,1398" coordsize="10,20">
              <v:shape style="position:absolute;left:6810;top:1398;width:10;height:20" coordorigin="6810,1398" coordsize="10,20" path="m6810,1417l6820,1417,6820,1398,6810,1398,6810,1417xe" filled="true" fillcolor="#000000" stroked="false">
                <v:path arrowok="t"/>
                <v:fill type="solid"/>
              </v:shape>
            </v:group>
            <v:group style="position:absolute;left:6810;top:1417;width:10;height:20" coordorigin="6810,1417" coordsize="10,20">
              <v:shape style="position:absolute;left:6810;top:1417;width:10;height:20" coordorigin="6810,1417" coordsize="10,20" path="m6810,1436l6820,1436,6820,1417,6810,1417,6810,1436xe" filled="true" fillcolor="#000000" stroked="false">
                <v:path arrowok="t"/>
                <v:fill type="solid"/>
              </v:shape>
            </v:group>
            <v:group style="position:absolute;left:6810;top:1436;width:10;height:20" coordorigin="6810,1436" coordsize="10,20">
              <v:shape style="position:absolute;left:6810;top:1436;width:10;height:20" coordorigin="6810,1436" coordsize="10,20" path="m6810,1455l6820,1455,6820,1436,6810,1436,6810,1455xe" filled="true" fillcolor="#000000" stroked="false">
                <v:path arrowok="t"/>
                <v:fill type="solid"/>
              </v:shape>
            </v:group>
            <v:group style="position:absolute;left:6810;top:1455;width:10;height:20" coordorigin="6810,1455" coordsize="10,20">
              <v:shape style="position:absolute;left:6810;top:1455;width:10;height:20" coordorigin="6810,1455" coordsize="10,20" path="m6810,1474l6820,1474,6820,1455,6810,1455,6810,1474xe" filled="true" fillcolor="#000000" stroked="false">
                <v:path arrowok="t"/>
                <v:fill type="solid"/>
              </v:shape>
            </v:group>
            <v:group style="position:absolute;left:6810;top:1530;width:10;height:20" coordorigin="6810,1530" coordsize="10,20">
              <v:shape style="position:absolute;left:6810;top:1530;width:10;height:20" coordorigin="6810,1530" coordsize="10,20" path="m6810,1549l6820,1549,6820,1530,6810,1530,6810,1549xe" filled="true" fillcolor="#000000" stroked="false">
                <v:path arrowok="t"/>
                <v:fill type="solid"/>
              </v:shape>
            </v:group>
            <v:group style="position:absolute;left:6810;top:1549;width:10;height:20" coordorigin="6810,1549" coordsize="10,20">
              <v:shape style="position:absolute;left:6810;top:1549;width:10;height:20" coordorigin="6810,1549" coordsize="10,20" path="m6810,1568l6820,1568,6820,1549,6810,1549,6810,1568xe" filled="true" fillcolor="#000000" stroked="false">
                <v:path arrowok="t"/>
                <v:fill type="solid"/>
              </v:shape>
            </v:group>
            <v:group style="position:absolute;left:6810;top:1568;width:10;height:20" coordorigin="6810,1568" coordsize="10,20">
              <v:shape style="position:absolute;left:6810;top:1568;width:10;height:20" coordorigin="6810,1568" coordsize="10,20" path="m6810,1587l6820,1587,6820,1568,6810,1568,6810,1587xe" filled="true" fillcolor="#000000" stroked="false">
                <v:path arrowok="t"/>
                <v:fill type="solid"/>
              </v:shape>
            </v:group>
            <v:group style="position:absolute;left:6810;top:1587;width:10;height:20" coordorigin="6810,1587" coordsize="10,20">
              <v:shape style="position:absolute;left:6810;top:1587;width:10;height:20" coordorigin="6810,1587" coordsize="10,20" path="m6810,1606l6820,1606,6820,1587,6810,1587,6810,1606xe" filled="true" fillcolor="#000000" stroked="false">
                <v:path arrowok="t"/>
                <v:fill type="solid"/>
              </v:shape>
            </v:group>
            <v:group style="position:absolute;left:6810;top:1606;width:10;height:20" coordorigin="6810,1606" coordsize="10,20">
              <v:shape style="position:absolute;left:6810;top:1606;width:10;height:20" coordorigin="6810,1606" coordsize="10,20" path="m6810,1626l6820,1626,6820,1606,6810,1606,6810,1626xe" filled="true" fillcolor="#000000" stroked="false">
                <v:path arrowok="t"/>
                <v:fill type="solid"/>
              </v:shape>
            </v:group>
            <v:group style="position:absolute;left:6810;top:1626;width:10;height:20" coordorigin="6810,1626" coordsize="10,20">
              <v:shape style="position:absolute;left:6810;top:1626;width:10;height:20" coordorigin="6810,1626" coordsize="10,20" path="m6810,1645l6820,1645,6820,1626,6810,1626,6810,1645xe" filled="true" fillcolor="#000000" stroked="false">
                <v:path arrowok="t"/>
                <v:fill type="solid"/>
              </v:shape>
            </v:group>
            <v:group style="position:absolute;left:6810;top:1645;width:10;height:20" coordorigin="6810,1645" coordsize="10,20">
              <v:shape style="position:absolute;left:6810;top:1645;width:10;height:20" coordorigin="6810,1645" coordsize="10,20" path="m6810,1664l6820,1664,6820,1645,6810,1645,6810,1664xe" filled="true" fillcolor="#000000" stroked="false">
                <v:path arrowok="t"/>
                <v:fill type="solid"/>
              </v:shape>
            </v:group>
            <v:group style="position:absolute;left:6810;top:1664;width:10;height:20" coordorigin="6810,1664" coordsize="10,20">
              <v:shape style="position:absolute;left:6810;top:1664;width:10;height:20" coordorigin="6810,1664" coordsize="10,20" path="m6810,1683l6820,1683,6820,1664,6810,1664,6810,1683xe" filled="true" fillcolor="#000000" stroked="false">
                <v:path arrowok="t"/>
                <v:fill type="solid"/>
              </v:shape>
            </v:group>
            <v:group style="position:absolute;left:6810;top:1683;width:10;height:20" coordorigin="6810,1683" coordsize="10,20">
              <v:shape style="position:absolute;left:6810;top:1683;width:10;height:20" coordorigin="6810,1683" coordsize="10,20" path="m6810,1702l6820,1702,6820,1683,6810,1683,6810,1702xe" filled="true" fillcolor="#000000" stroked="false">
                <v:path arrowok="t"/>
                <v:fill type="solid"/>
              </v:shape>
            </v:group>
            <v:group style="position:absolute;left:6810;top:1702;width:10;height:20" coordorigin="6810,1702" coordsize="10,20">
              <v:shape style="position:absolute;left:6810;top:1702;width:10;height:20" coordorigin="6810,1702" coordsize="10,20" path="m6810,1722l6820,1722,6820,1702,6810,1702,6810,1722xe" filled="true" fillcolor="#000000" stroked="false">
                <v:path arrowok="t"/>
                <v:fill type="solid"/>
              </v:shape>
            </v:group>
            <v:group style="position:absolute;left:6810;top:1722;width:10;height:20" coordorigin="6810,1722" coordsize="10,20">
              <v:shape style="position:absolute;left:6810;top:1722;width:10;height:20" coordorigin="6810,1722" coordsize="10,20" path="m6810,1741l6820,1741,6820,1722,6810,1722,6810,1741xe" filled="true" fillcolor="#000000" stroked="false">
                <v:path arrowok="t"/>
                <v:fill type="solid"/>
              </v:shape>
            </v:group>
            <v:group style="position:absolute;left:6810;top:1741;width:10;height:20" coordorigin="6810,1741" coordsize="10,20">
              <v:shape style="position:absolute;left:6810;top:1741;width:10;height:20" coordorigin="6810,1741" coordsize="10,20" path="m6810,1760l6820,1760,6820,1741,6810,1741,6810,1760xe" filled="true" fillcolor="#000000" stroked="false">
                <v:path arrowok="t"/>
                <v:fill type="solid"/>
              </v:shape>
            </v:group>
            <v:group style="position:absolute;left:6810;top:1760;width:10;height:20" coordorigin="6810,1760" coordsize="10,20">
              <v:shape style="position:absolute;left:6810;top:1760;width:10;height:20" coordorigin="6810,1760" coordsize="10,20" path="m6810,1779l6820,1779,6820,1760,6810,1760,6810,1779xe" filled="true" fillcolor="#000000" stroked="false">
                <v:path arrowok="t"/>
                <v:fill type="solid"/>
              </v:shape>
            </v:group>
            <v:group style="position:absolute;left:6810;top:1779;width:10;height:20" coordorigin="6810,1779" coordsize="10,20">
              <v:shape style="position:absolute;left:6810;top:1779;width:10;height:20" coordorigin="6810,1779" coordsize="10,20" path="m6810,1798l6820,1798,6820,1779,6810,1779,6810,1798xe" filled="true" fillcolor="#000000" stroked="false">
                <v:path arrowok="t"/>
                <v:fill type="solid"/>
              </v:shape>
            </v:group>
            <v:group style="position:absolute;left:6810;top:1798;width:10;height:20" coordorigin="6810,1798" coordsize="10,20">
              <v:shape style="position:absolute;left:6810;top:1798;width:10;height:20" coordorigin="6810,1798" coordsize="10,20" path="m6810,1818l6820,1818,6820,1798,6810,1798,6810,1818xe" filled="true" fillcolor="#000000" stroked="false">
                <v:path arrowok="t"/>
                <v:fill type="solid"/>
              </v:shape>
            </v:group>
            <v:group style="position:absolute;left:6810;top:1818;width:10;height:20" coordorigin="6810,1818" coordsize="10,20">
              <v:shape style="position:absolute;left:6810;top:1818;width:10;height:20" coordorigin="6810,1818" coordsize="10,20" path="m6810,1837l6820,1837,6820,1818,6810,1818,6810,1837xe" filled="true" fillcolor="#000000" stroked="false">
                <v:path arrowok="t"/>
                <v:fill type="solid"/>
              </v:shape>
            </v:group>
            <v:group style="position:absolute;left:6810;top:1837;width:10;height:20" coordorigin="6810,1837" coordsize="10,20">
              <v:shape style="position:absolute;left:6810;top:1837;width:10;height:20" coordorigin="6810,1837" coordsize="10,20" path="m6810,1856l6820,1856,6820,1837,6810,1837,6810,1856xe" filled="true" fillcolor="#000000" stroked="false">
                <v:path arrowok="t"/>
                <v:fill type="solid"/>
              </v:shape>
            </v:group>
            <v:group style="position:absolute;left:6810;top:1856;width:10;height:20" coordorigin="6810,1856" coordsize="10,20">
              <v:shape style="position:absolute;left:6810;top:1856;width:10;height:20" coordorigin="6810,1856" coordsize="10,20" path="m6810,1875l6820,1875,6820,1856,6810,1856,6810,1875xe" filled="true" fillcolor="#000000" stroked="false">
                <v:path arrowok="t"/>
                <v:fill type="solid"/>
              </v:shape>
            </v:group>
            <w10:wrap type="none"/>
          </v:group>
        </w:pict>
      </w:r>
      <w:r>
        <w:rPr>
          <w:rFonts w:ascii="宋体" w:hAnsi="宋体" w:cs="宋体" w:eastAsia="宋体" w:hint="default"/>
        </w:rPr>
        <w:t>2</w:t>
      </w:r>
      <w:r>
        <w:rPr/>
        <w:t>、</w:t>
      </w:r>
      <w:r>
        <w:rPr>
          <w:spacing w:val="-1"/>
        </w:rPr>
        <w:t> </w:t>
      </w:r>
      <w:r>
        <w:rPr/>
        <w:t>商誉形成过程</w:t>
      </w:r>
      <w:r>
        <w:rPr>
          <w:b w:val="0"/>
          <w:bCs w:val="0"/>
        </w:rPr>
      </w:r>
    </w:p>
    <w:p>
      <w:pPr>
        <w:spacing w:line="240" w:lineRule="auto" w:before="12"/>
        <w:rPr>
          <w:rFonts w:ascii="宋体" w:hAnsi="宋体" w:cs="宋体" w:eastAsia="宋体" w:hint="default"/>
          <w:b/>
          <w:bCs/>
          <w:sz w:val="6"/>
          <w:szCs w:val="6"/>
        </w:rPr>
      </w:pPr>
    </w:p>
    <w:tbl>
      <w:tblPr>
        <w:tblW w:w="0" w:type="auto"/>
        <w:jc w:val="left"/>
        <w:tblInd w:w="416" w:type="dxa"/>
        <w:tblLayout w:type="fixed"/>
        <w:tblCellMar>
          <w:top w:w="0" w:type="dxa"/>
          <w:left w:w="0" w:type="dxa"/>
          <w:bottom w:w="0" w:type="dxa"/>
          <w:right w:w="0" w:type="dxa"/>
        </w:tblCellMar>
        <w:tblLook w:val="01E0"/>
      </w:tblPr>
      <w:tblGrid>
        <w:gridCol w:w="4739"/>
        <w:gridCol w:w="3015"/>
      </w:tblGrid>
      <w:tr>
        <w:trPr>
          <w:trHeight w:val="725" w:hRule="exact"/>
        </w:trPr>
        <w:tc>
          <w:tcPr>
            <w:tcW w:w="473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收购方</w:t>
            </w:r>
          </w:p>
        </w:tc>
        <w:tc>
          <w:tcPr>
            <w:tcW w:w="3015" w:type="dxa"/>
            <w:tcBorders>
              <w:top w:val="single" w:sz="12" w:space="0" w:color="000000"/>
              <w:left w:val="single" w:sz="4" w:space="0" w:color="000000"/>
              <w:bottom w:val="single" w:sz="4" w:space="0" w:color="000000"/>
              <w:right w:val="nil" w:sz="6" w:space="0" w:color="auto"/>
            </w:tcBorders>
          </w:tcPr>
          <w:p>
            <w:pPr>
              <w:pStyle w:val="TableParagraph"/>
              <w:spacing w:line="273" w:lineRule="auto" w:before="28"/>
              <w:ind w:left="103" w:right="99"/>
              <w:jc w:val="left"/>
              <w:rPr>
                <w:rFonts w:ascii="宋体" w:hAnsi="宋体" w:cs="宋体" w:eastAsia="宋体" w:hint="default"/>
                <w:sz w:val="21"/>
                <w:szCs w:val="21"/>
              </w:rPr>
            </w:pPr>
            <w:r>
              <w:rPr>
                <w:rFonts w:ascii="宋体" w:hAnsi="宋体" w:cs="宋体" w:eastAsia="宋体" w:hint="default"/>
                <w:spacing w:val="2"/>
                <w:sz w:val="21"/>
                <w:szCs w:val="21"/>
              </w:rPr>
              <w:t>上海天玑信息技术服务有限公</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司</w:t>
            </w:r>
          </w:p>
        </w:tc>
      </w:tr>
      <w:tr>
        <w:trPr>
          <w:trHeight w:val="401" w:hRule="exact"/>
        </w:trPr>
        <w:tc>
          <w:tcPr>
            <w:tcW w:w="4739"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收购日被收购方可辨认净资产公允价值</w:t>
            </w:r>
            <w:r>
              <w:rPr>
                <w:rFonts w:ascii="宋体" w:hAnsi="宋体" w:cs="宋体" w:eastAsia="宋体" w:hint="default"/>
                <w:spacing w:val="-53"/>
                <w:sz w:val="21"/>
                <w:szCs w:val="21"/>
              </w:rPr>
              <w:t> </w:t>
            </w:r>
            <w:r>
              <w:rPr>
                <w:rFonts w:ascii="宋体" w:hAnsi="宋体" w:cs="宋体" w:eastAsia="宋体" w:hint="default"/>
                <w:sz w:val="21"/>
                <w:szCs w:val="21"/>
              </w:rPr>
              <w:t>a</w:t>
            </w:r>
          </w:p>
        </w:tc>
        <w:tc>
          <w:tcPr>
            <w:tcW w:w="3015"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473,095.60</w:t>
            </w:r>
          </w:p>
        </w:tc>
      </w:tr>
      <w:tr>
        <w:trPr>
          <w:trHeight w:val="403" w:hRule="exact"/>
        </w:trPr>
        <w:tc>
          <w:tcPr>
            <w:tcW w:w="4739"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购买股权比例</w:t>
            </w:r>
            <w:r>
              <w:rPr>
                <w:rFonts w:ascii="宋体" w:hAnsi="宋体" w:cs="宋体" w:eastAsia="宋体" w:hint="default"/>
                <w:spacing w:val="-52"/>
                <w:sz w:val="21"/>
                <w:szCs w:val="21"/>
              </w:rPr>
              <w:t> </w:t>
            </w:r>
            <w:r>
              <w:rPr>
                <w:rFonts w:ascii="宋体" w:hAnsi="宋体" w:cs="宋体" w:eastAsia="宋体" w:hint="default"/>
                <w:sz w:val="21"/>
                <w:szCs w:val="21"/>
              </w:rPr>
              <w:t>b</w:t>
            </w:r>
          </w:p>
        </w:tc>
        <w:tc>
          <w:tcPr>
            <w:tcW w:w="3015"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41.00%</w:t>
            </w:r>
          </w:p>
        </w:tc>
      </w:tr>
      <w:tr>
        <w:trPr>
          <w:trHeight w:val="713" w:hRule="exact"/>
        </w:trPr>
        <w:tc>
          <w:tcPr>
            <w:tcW w:w="4739" w:type="dxa"/>
            <w:tcBorders>
              <w:top w:val="single" w:sz="4" w:space="0" w:color="000000"/>
              <w:left w:val="nil" w:sz="6" w:space="0" w:color="auto"/>
              <w:bottom w:val="single" w:sz="4" w:space="0" w:color="000000"/>
              <w:right w:val="single" w:sz="4" w:space="0" w:color="000000"/>
            </w:tcBorders>
          </w:tcPr>
          <w:p>
            <w:pPr>
              <w:pStyle w:val="TableParagraph"/>
              <w:spacing w:line="271" w:lineRule="auto" w:before="28"/>
              <w:ind w:left="108" w:right="104"/>
              <w:jc w:val="left"/>
              <w:rPr>
                <w:rFonts w:ascii="宋体" w:hAnsi="宋体" w:cs="宋体" w:eastAsia="宋体" w:hint="default"/>
                <w:sz w:val="21"/>
                <w:szCs w:val="21"/>
              </w:rPr>
            </w:pPr>
            <w:r>
              <w:rPr>
                <w:rFonts w:ascii="宋体" w:hAnsi="宋体" w:cs="宋体" w:eastAsia="宋体" w:hint="default"/>
                <w:sz w:val="21"/>
                <w:szCs w:val="21"/>
              </w:rPr>
              <w:t>确</w:t>
            </w:r>
            <w:r>
              <w:rPr>
                <w:rFonts w:ascii="宋体" w:hAnsi="宋体" w:cs="宋体" w:eastAsia="宋体" w:hint="default"/>
                <w:spacing w:val="-76"/>
                <w:sz w:val="21"/>
                <w:szCs w:val="21"/>
              </w:rPr>
              <w:t> </w:t>
            </w:r>
            <w:r>
              <w:rPr>
                <w:rFonts w:ascii="宋体" w:hAnsi="宋体" w:cs="宋体" w:eastAsia="宋体" w:hint="default"/>
                <w:sz w:val="21"/>
                <w:szCs w:val="21"/>
              </w:rPr>
              <w:t>认</w:t>
            </w:r>
            <w:r>
              <w:rPr>
                <w:rFonts w:ascii="宋体" w:hAnsi="宋体" w:cs="宋体" w:eastAsia="宋体" w:hint="default"/>
                <w:spacing w:val="-76"/>
                <w:sz w:val="21"/>
                <w:szCs w:val="21"/>
              </w:rPr>
              <w:t> </w:t>
            </w:r>
            <w:r>
              <w:rPr>
                <w:rFonts w:ascii="宋体" w:hAnsi="宋体" w:cs="宋体" w:eastAsia="宋体" w:hint="default"/>
                <w:sz w:val="21"/>
                <w:szCs w:val="21"/>
              </w:rPr>
              <w:t>的</w:t>
            </w:r>
            <w:r>
              <w:rPr>
                <w:rFonts w:ascii="宋体" w:hAnsi="宋体" w:cs="宋体" w:eastAsia="宋体" w:hint="default"/>
                <w:spacing w:val="-76"/>
                <w:sz w:val="21"/>
                <w:szCs w:val="21"/>
              </w:rPr>
              <w:t> </w:t>
            </w:r>
            <w:r>
              <w:rPr>
                <w:rFonts w:ascii="宋体" w:hAnsi="宋体" w:cs="宋体" w:eastAsia="宋体" w:hint="default"/>
                <w:sz w:val="21"/>
                <w:szCs w:val="21"/>
              </w:rPr>
              <w:t>被</w:t>
            </w:r>
            <w:r>
              <w:rPr>
                <w:rFonts w:ascii="宋体" w:hAnsi="宋体" w:cs="宋体" w:eastAsia="宋体" w:hint="default"/>
                <w:spacing w:val="-76"/>
                <w:sz w:val="21"/>
                <w:szCs w:val="21"/>
              </w:rPr>
              <w:t> </w:t>
            </w:r>
            <w:r>
              <w:rPr>
                <w:rFonts w:ascii="宋体" w:hAnsi="宋体" w:cs="宋体" w:eastAsia="宋体" w:hint="default"/>
                <w:sz w:val="21"/>
                <w:szCs w:val="21"/>
              </w:rPr>
              <w:t>收</w:t>
            </w:r>
            <w:r>
              <w:rPr>
                <w:rFonts w:ascii="宋体" w:hAnsi="宋体" w:cs="宋体" w:eastAsia="宋体" w:hint="default"/>
                <w:spacing w:val="-76"/>
                <w:sz w:val="21"/>
                <w:szCs w:val="21"/>
              </w:rPr>
              <w:t> </w:t>
            </w:r>
            <w:r>
              <w:rPr>
                <w:rFonts w:ascii="宋体" w:hAnsi="宋体" w:cs="宋体" w:eastAsia="宋体" w:hint="default"/>
                <w:sz w:val="21"/>
                <w:szCs w:val="21"/>
              </w:rPr>
              <w:t>购</w:t>
            </w:r>
            <w:r>
              <w:rPr>
                <w:rFonts w:ascii="宋体" w:hAnsi="宋体" w:cs="宋体" w:eastAsia="宋体" w:hint="default"/>
                <w:spacing w:val="-78"/>
                <w:sz w:val="21"/>
                <w:szCs w:val="21"/>
              </w:rPr>
              <w:t> </w:t>
            </w:r>
            <w:r>
              <w:rPr>
                <w:rFonts w:ascii="宋体" w:hAnsi="宋体" w:cs="宋体" w:eastAsia="宋体" w:hint="default"/>
                <w:sz w:val="21"/>
                <w:szCs w:val="21"/>
              </w:rPr>
              <w:t>方</w:t>
            </w:r>
            <w:r>
              <w:rPr>
                <w:rFonts w:ascii="宋体" w:hAnsi="宋体" w:cs="宋体" w:eastAsia="宋体" w:hint="default"/>
                <w:spacing w:val="-76"/>
                <w:sz w:val="21"/>
                <w:szCs w:val="21"/>
              </w:rPr>
              <w:t> </w:t>
            </w:r>
            <w:r>
              <w:rPr>
                <w:rFonts w:ascii="宋体" w:hAnsi="宋体" w:cs="宋体" w:eastAsia="宋体" w:hint="default"/>
                <w:sz w:val="21"/>
                <w:szCs w:val="21"/>
              </w:rPr>
              <w:t>可</w:t>
            </w:r>
            <w:r>
              <w:rPr>
                <w:rFonts w:ascii="宋体" w:hAnsi="宋体" w:cs="宋体" w:eastAsia="宋体" w:hint="default"/>
                <w:spacing w:val="-76"/>
                <w:sz w:val="21"/>
                <w:szCs w:val="21"/>
              </w:rPr>
              <w:t> </w:t>
            </w:r>
            <w:r>
              <w:rPr>
                <w:rFonts w:ascii="宋体" w:hAnsi="宋体" w:cs="宋体" w:eastAsia="宋体" w:hint="default"/>
                <w:sz w:val="21"/>
                <w:szCs w:val="21"/>
              </w:rPr>
              <w:t>辨</w:t>
            </w:r>
            <w:r>
              <w:rPr>
                <w:rFonts w:ascii="宋体" w:hAnsi="宋体" w:cs="宋体" w:eastAsia="宋体" w:hint="default"/>
                <w:spacing w:val="-76"/>
                <w:sz w:val="21"/>
                <w:szCs w:val="21"/>
              </w:rPr>
              <w:t> </w:t>
            </w:r>
            <w:r>
              <w:rPr>
                <w:rFonts w:ascii="宋体" w:hAnsi="宋体" w:cs="宋体" w:eastAsia="宋体" w:hint="default"/>
                <w:sz w:val="21"/>
                <w:szCs w:val="21"/>
              </w:rPr>
              <w:t>认</w:t>
            </w:r>
            <w:r>
              <w:rPr>
                <w:rFonts w:ascii="宋体" w:hAnsi="宋体" w:cs="宋体" w:eastAsia="宋体" w:hint="default"/>
                <w:spacing w:val="-78"/>
                <w:sz w:val="21"/>
                <w:szCs w:val="21"/>
              </w:rPr>
              <w:t> </w:t>
            </w:r>
            <w:r>
              <w:rPr>
                <w:rFonts w:ascii="宋体" w:hAnsi="宋体" w:cs="宋体" w:eastAsia="宋体" w:hint="default"/>
                <w:sz w:val="21"/>
                <w:szCs w:val="21"/>
              </w:rPr>
              <w:t>净</w:t>
            </w:r>
            <w:r>
              <w:rPr>
                <w:rFonts w:ascii="宋体" w:hAnsi="宋体" w:cs="宋体" w:eastAsia="宋体" w:hint="default"/>
                <w:spacing w:val="-76"/>
                <w:sz w:val="21"/>
                <w:szCs w:val="21"/>
              </w:rPr>
              <w:t> </w:t>
            </w:r>
            <w:r>
              <w:rPr>
                <w:rFonts w:ascii="宋体" w:hAnsi="宋体" w:cs="宋体" w:eastAsia="宋体" w:hint="default"/>
                <w:sz w:val="21"/>
                <w:szCs w:val="21"/>
              </w:rPr>
              <w:t>资</w:t>
            </w:r>
            <w:r>
              <w:rPr>
                <w:rFonts w:ascii="宋体" w:hAnsi="宋体" w:cs="宋体" w:eastAsia="宋体" w:hint="default"/>
                <w:spacing w:val="-76"/>
                <w:sz w:val="21"/>
                <w:szCs w:val="21"/>
              </w:rPr>
              <w:t> </w:t>
            </w:r>
            <w:r>
              <w:rPr>
                <w:rFonts w:ascii="宋体" w:hAnsi="宋体" w:cs="宋体" w:eastAsia="宋体" w:hint="default"/>
                <w:sz w:val="21"/>
                <w:szCs w:val="21"/>
              </w:rPr>
              <w:t>产</w:t>
            </w:r>
            <w:r>
              <w:rPr>
                <w:rFonts w:ascii="宋体" w:hAnsi="宋体" w:cs="宋体" w:eastAsia="宋体" w:hint="default"/>
                <w:spacing w:val="-76"/>
                <w:sz w:val="21"/>
                <w:szCs w:val="21"/>
              </w:rPr>
              <w:t> </w:t>
            </w:r>
            <w:r>
              <w:rPr>
                <w:rFonts w:ascii="宋体" w:hAnsi="宋体" w:cs="宋体" w:eastAsia="宋体" w:hint="default"/>
                <w:sz w:val="21"/>
                <w:szCs w:val="21"/>
              </w:rPr>
              <w:t>公</w:t>
            </w:r>
            <w:r>
              <w:rPr>
                <w:rFonts w:ascii="宋体" w:hAnsi="宋体" w:cs="宋体" w:eastAsia="宋体" w:hint="default"/>
                <w:spacing w:val="-76"/>
                <w:sz w:val="21"/>
                <w:szCs w:val="21"/>
              </w:rPr>
              <w:t> </w:t>
            </w:r>
            <w:r>
              <w:rPr>
                <w:rFonts w:ascii="宋体" w:hAnsi="宋体" w:cs="宋体" w:eastAsia="宋体" w:hint="default"/>
                <w:sz w:val="21"/>
                <w:szCs w:val="21"/>
              </w:rPr>
              <w:t>允</w:t>
            </w:r>
            <w:r>
              <w:rPr>
                <w:rFonts w:ascii="宋体" w:hAnsi="宋体" w:cs="宋体" w:eastAsia="宋体" w:hint="default"/>
                <w:spacing w:val="-76"/>
                <w:sz w:val="21"/>
                <w:szCs w:val="21"/>
              </w:rPr>
              <w:t> </w:t>
            </w:r>
            <w:r>
              <w:rPr>
                <w:rFonts w:ascii="宋体" w:hAnsi="宋体" w:cs="宋体" w:eastAsia="宋体" w:hint="default"/>
                <w:sz w:val="21"/>
                <w:szCs w:val="21"/>
              </w:rPr>
              <w:t>价</w:t>
            </w:r>
            <w:r>
              <w:rPr>
                <w:rFonts w:ascii="宋体" w:hAnsi="宋体" w:cs="宋体" w:eastAsia="宋体" w:hint="default"/>
                <w:spacing w:val="-78"/>
                <w:sz w:val="21"/>
                <w:szCs w:val="21"/>
              </w:rPr>
              <w:t> </w:t>
            </w:r>
            <w:r>
              <w:rPr>
                <w:rFonts w:ascii="宋体" w:hAnsi="宋体" w:cs="宋体" w:eastAsia="宋体" w:hint="default"/>
                <w:sz w:val="21"/>
                <w:szCs w:val="21"/>
              </w:rPr>
              <w:t>值</w:t>
            </w:r>
            <w:r>
              <w:rPr>
                <w:rFonts w:ascii="宋体" w:hAnsi="宋体" w:cs="宋体" w:eastAsia="宋体" w:hint="default"/>
                <w:spacing w:val="-76"/>
                <w:sz w:val="21"/>
                <w:szCs w:val="21"/>
              </w:rPr>
              <w:t> </w:t>
            </w:r>
            <w:r>
              <w:rPr>
                <w:rFonts w:ascii="宋体" w:hAnsi="宋体" w:cs="宋体" w:eastAsia="宋体" w:hint="default"/>
                <w:sz w:val="21"/>
                <w:szCs w:val="21"/>
              </w:rPr>
              <w:t>份</w:t>
            </w:r>
            <w:r>
              <w:rPr>
                <w:rFonts w:ascii="宋体" w:hAnsi="宋体" w:cs="宋体" w:eastAsia="宋体" w:hint="default"/>
                <w:spacing w:val="-76"/>
                <w:sz w:val="21"/>
                <w:szCs w:val="21"/>
              </w:rPr>
              <w:t> </w:t>
            </w:r>
            <w:r>
              <w:rPr>
                <w:rFonts w:ascii="宋体" w:hAnsi="宋体" w:cs="宋体" w:eastAsia="宋体" w:hint="default"/>
                <w:sz w:val="21"/>
                <w:szCs w:val="21"/>
              </w:rPr>
              <w:t>额</w:t>
            </w:r>
            <w:r>
              <w:rPr>
                <w:rFonts w:ascii="宋体" w:hAnsi="宋体" w:cs="宋体" w:eastAsia="宋体" w:hint="default"/>
                <w:w w:val="100"/>
                <w:sz w:val="21"/>
                <w:szCs w:val="21"/>
              </w:rPr>
              <w:t> </w:t>
            </w:r>
            <w:r>
              <w:rPr>
                <w:rFonts w:ascii="宋体" w:hAnsi="宋体" w:cs="宋体" w:eastAsia="宋体" w:hint="default"/>
                <w:sz w:val="21"/>
                <w:szCs w:val="21"/>
              </w:rPr>
              <w:t>c=a*b</w:t>
            </w:r>
          </w:p>
        </w:tc>
        <w:tc>
          <w:tcPr>
            <w:tcW w:w="301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193,969.20</w:t>
            </w:r>
          </w:p>
        </w:tc>
      </w:tr>
      <w:tr>
        <w:trPr>
          <w:trHeight w:val="403" w:hRule="exact"/>
        </w:trPr>
        <w:tc>
          <w:tcPr>
            <w:tcW w:w="4739"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实际购买成本</w:t>
            </w:r>
            <w:r>
              <w:rPr>
                <w:rFonts w:ascii="宋体" w:hAnsi="宋体" w:cs="宋体" w:eastAsia="宋体" w:hint="default"/>
                <w:spacing w:val="-52"/>
                <w:sz w:val="21"/>
                <w:szCs w:val="21"/>
              </w:rPr>
              <w:t> </w:t>
            </w:r>
            <w:r>
              <w:rPr>
                <w:rFonts w:ascii="宋体" w:hAnsi="宋体" w:cs="宋体" w:eastAsia="宋体" w:hint="default"/>
                <w:sz w:val="21"/>
                <w:szCs w:val="21"/>
              </w:rPr>
              <w:t>d</w:t>
            </w:r>
          </w:p>
        </w:tc>
        <w:tc>
          <w:tcPr>
            <w:tcW w:w="3015"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410,000.00</w:t>
            </w:r>
          </w:p>
        </w:tc>
      </w:tr>
      <w:tr>
        <w:trPr>
          <w:trHeight w:val="413" w:hRule="exact"/>
        </w:trPr>
        <w:tc>
          <w:tcPr>
            <w:tcW w:w="4739" w:type="dxa"/>
            <w:tcBorders>
              <w:top w:val="single" w:sz="4" w:space="0" w:color="000000"/>
              <w:left w:val="nil" w:sz="6" w:space="0" w:color="auto"/>
              <w:bottom w:val="single" w:sz="12" w:space="0" w:color="000000"/>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商誉</w:t>
            </w:r>
            <w:r>
              <w:rPr>
                <w:rFonts w:ascii="宋体" w:hAnsi="宋体" w:cs="宋体" w:eastAsia="宋体" w:hint="default"/>
                <w:spacing w:val="-52"/>
                <w:sz w:val="21"/>
                <w:szCs w:val="21"/>
              </w:rPr>
              <w:t> </w:t>
            </w:r>
            <w:r>
              <w:rPr>
                <w:rFonts w:ascii="宋体" w:hAnsi="宋体" w:cs="宋体" w:eastAsia="宋体" w:hint="default"/>
                <w:sz w:val="21"/>
                <w:szCs w:val="21"/>
              </w:rPr>
              <w:t>e=d-c</w:t>
            </w:r>
          </w:p>
        </w:tc>
        <w:tc>
          <w:tcPr>
            <w:tcW w:w="3015" w:type="dxa"/>
            <w:tcBorders>
              <w:top w:val="single" w:sz="4" w:space="0" w:color="000000"/>
              <w:left w:val="nil" w:sz="6" w:space="0" w:color="auto"/>
              <w:bottom w:val="single" w:sz="12"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216,030.80</w:t>
            </w:r>
          </w:p>
        </w:tc>
      </w:tr>
    </w:tbl>
    <w:p>
      <w:pPr>
        <w:pStyle w:val="BodyText"/>
        <w:spacing w:line="240" w:lineRule="auto" w:before="105"/>
        <w:ind w:left="560" w:right="0"/>
        <w:jc w:val="left"/>
      </w:pPr>
      <w:r>
        <w:rPr/>
        <w:pict>
          <v:group style="position:absolute;margin-left:340.51001pt;margin-top:-40.326347pt;width:.5pt;height:38.4pt;mso-position-horizontal-relative:page;mso-position-vertical-relative:paragraph;z-index:-1340632" coordorigin="6810,-807" coordsize="10,768">
            <v:group style="position:absolute;left:6810;top:-807;width:10;height:20" coordorigin="6810,-807" coordsize="10,20">
              <v:shape style="position:absolute;left:6810;top:-807;width:10;height:20" coordorigin="6810,-807" coordsize="10,20" path="m6810,-787l6820,-787,6820,-807,6810,-807,6810,-787xe" filled="true" fillcolor="#000000" stroked="false">
                <v:path arrowok="t"/>
                <v:fill type="solid"/>
              </v:shape>
            </v:group>
            <v:group style="position:absolute;left:6810;top:-787;width:10;height:20" coordorigin="6810,-787" coordsize="10,20">
              <v:shape style="position:absolute;left:6810;top:-787;width:10;height:20" coordorigin="6810,-787" coordsize="10,20" path="m6810,-768l6820,-768,6820,-787,6810,-787,6810,-768xe" filled="true" fillcolor="#000000" stroked="false">
                <v:path arrowok="t"/>
                <v:fill type="solid"/>
              </v:shape>
            </v:group>
            <v:group style="position:absolute;left:6810;top:-768;width:10;height:20" coordorigin="6810,-768" coordsize="10,20">
              <v:shape style="position:absolute;left:6810;top:-768;width:10;height:20" coordorigin="6810,-768" coordsize="10,20" path="m6810,-749l6820,-749,6820,-768,6810,-768,6810,-749xe" filled="true" fillcolor="#000000" stroked="false">
                <v:path arrowok="t"/>
                <v:fill type="solid"/>
              </v:shape>
            </v:group>
            <v:group style="position:absolute;left:6810;top:-749;width:10;height:20" coordorigin="6810,-749" coordsize="10,20">
              <v:shape style="position:absolute;left:6810;top:-749;width:10;height:20" coordorigin="6810,-749" coordsize="10,20" path="m6810,-730l6820,-730,6820,-749,6810,-749,6810,-730xe" filled="true" fillcolor="#000000" stroked="false">
                <v:path arrowok="t"/>
                <v:fill type="solid"/>
              </v:shape>
            </v:group>
            <v:group style="position:absolute;left:6810;top:-730;width:10;height:20" coordorigin="6810,-730" coordsize="10,20">
              <v:shape style="position:absolute;left:6810;top:-730;width:10;height:20" coordorigin="6810,-730" coordsize="10,20" path="m6810,-711l6820,-711,6820,-730,6810,-730,6810,-711xe" filled="true" fillcolor="#000000" stroked="false">
                <v:path arrowok="t"/>
                <v:fill type="solid"/>
              </v:shape>
            </v:group>
            <v:group style="position:absolute;left:6810;top:-711;width:10;height:20" coordorigin="6810,-711" coordsize="10,20">
              <v:shape style="position:absolute;left:6810;top:-711;width:10;height:20" coordorigin="6810,-711" coordsize="10,20" path="m6810,-691l6820,-691,6820,-711,6810,-711,6810,-691xe" filled="true" fillcolor="#000000" stroked="false">
                <v:path arrowok="t"/>
                <v:fill type="solid"/>
              </v:shape>
            </v:group>
            <v:group style="position:absolute;left:6810;top:-691;width:10;height:20" coordorigin="6810,-691" coordsize="10,20">
              <v:shape style="position:absolute;left:6810;top:-691;width:10;height:20" coordorigin="6810,-691" coordsize="10,20" path="m6810,-672l6820,-672,6820,-691,6810,-691,6810,-672xe" filled="true" fillcolor="#000000" stroked="false">
                <v:path arrowok="t"/>
                <v:fill type="solid"/>
              </v:shape>
            </v:group>
            <v:group style="position:absolute;left:6810;top:-672;width:10;height:20" coordorigin="6810,-672" coordsize="10,20">
              <v:shape style="position:absolute;left:6810;top:-672;width:10;height:20" coordorigin="6810,-672" coordsize="10,20" path="m6810,-653l6820,-653,6820,-672,6810,-672,6810,-653xe" filled="true" fillcolor="#000000" stroked="false">
                <v:path arrowok="t"/>
                <v:fill type="solid"/>
              </v:shape>
            </v:group>
            <v:group style="position:absolute;left:6810;top:-653;width:10;height:20" coordorigin="6810,-653" coordsize="10,20">
              <v:shape style="position:absolute;left:6810;top:-653;width:10;height:20" coordorigin="6810,-653" coordsize="10,20" path="m6810,-634l6820,-634,6820,-653,6810,-653,6810,-634xe" filled="true" fillcolor="#000000" stroked="false">
                <v:path arrowok="t"/>
                <v:fill type="solid"/>
              </v:shape>
            </v:group>
            <v:group style="position:absolute;left:6810;top:-634;width:10;height:20" coordorigin="6810,-634" coordsize="10,20">
              <v:shape style="position:absolute;left:6810;top:-634;width:10;height:20" coordorigin="6810,-634" coordsize="10,20" path="m6810,-615l6820,-615,6820,-634,6810,-634,6810,-615xe" filled="true" fillcolor="#000000" stroked="false">
                <v:path arrowok="t"/>
                <v:fill type="solid"/>
              </v:shape>
            </v:group>
            <v:group style="position:absolute;left:6810;top:-615;width:10;height:20" coordorigin="6810,-615" coordsize="10,20">
              <v:shape style="position:absolute;left:6810;top:-615;width:10;height:20" coordorigin="6810,-615" coordsize="10,20" path="m6810,-595l6820,-595,6820,-615,6810,-615,6810,-595xe" filled="true" fillcolor="#000000" stroked="false">
                <v:path arrowok="t"/>
                <v:fill type="solid"/>
              </v:shape>
            </v:group>
            <v:group style="position:absolute;left:6810;top:-595;width:10;height:20" coordorigin="6810,-595" coordsize="10,20">
              <v:shape style="position:absolute;left:6810;top:-595;width:10;height:20" coordorigin="6810,-595" coordsize="10,20" path="m6810,-576l6820,-576,6820,-595,6810,-595,6810,-576xe" filled="true" fillcolor="#000000" stroked="false">
                <v:path arrowok="t"/>
                <v:fill type="solid"/>
              </v:shape>
            </v:group>
            <v:group style="position:absolute;left:6810;top:-576;width:10;height:20" coordorigin="6810,-576" coordsize="10,20">
              <v:shape style="position:absolute;left:6810;top:-576;width:10;height:20" coordorigin="6810,-576" coordsize="10,20" path="m6810,-557l6820,-557,6820,-576,6810,-576,6810,-557xe" filled="true" fillcolor="#000000" stroked="false">
                <v:path arrowok="t"/>
                <v:fill type="solid"/>
              </v:shape>
            </v:group>
            <v:group style="position:absolute;left:6810;top:-557;width:10;height:20" coordorigin="6810,-557" coordsize="10,20">
              <v:shape style="position:absolute;left:6810;top:-557;width:10;height:20" coordorigin="6810,-557" coordsize="10,20" path="m6810,-538l6820,-538,6820,-557,6810,-557,6810,-538xe" filled="true" fillcolor="#000000" stroked="false">
                <v:path arrowok="t"/>
                <v:fill type="solid"/>
              </v:shape>
            </v:group>
            <v:group style="position:absolute;left:6810;top:-538;width:10;height:20" coordorigin="6810,-538" coordsize="10,20">
              <v:shape style="position:absolute;left:6810;top:-538;width:10;height:20" coordorigin="6810,-538" coordsize="10,20" path="m6810,-519l6820,-519,6820,-538,6810,-538,6810,-519xe" filled="true" fillcolor="#000000" stroked="false">
                <v:path arrowok="t"/>
                <v:fill type="solid"/>
              </v:shape>
            </v:group>
            <v:group style="position:absolute;left:6810;top:-519;width:10;height:20" coordorigin="6810,-519" coordsize="10,20">
              <v:shape style="position:absolute;left:6810;top:-519;width:10;height:20" coordorigin="6810,-519" coordsize="10,20" path="m6810,-499l6820,-499,6820,-519,6810,-519,6810,-499xe" filled="true" fillcolor="#000000" stroked="false">
                <v:path arrowok="t"/>
                <v:fill type="solid"/>
              </v:shape>
            </v:group>
            <v:group style="position:absolute;left:6810;top:-499;width:10;height:20" coordorigin="6810,-499" coordsize="10,20">
              <v:shape style="position:absolute;left:6810;top:-499;width:10;height:20" coordorigin="6810,-499" coordsize="10,20" path="m6810,-480l6820,-480,6820,-499,6810,-499,6810,-480xe" filled="true" fillcolor="#000000" stroked="false">
                <v:path arrowok="t"/>
                <v:fill type="solid"/>
              </v:shape>
            </v:group>
            <v:group style="position:absolute;left:6810;top:-480;width:10;height:20" coordorigin="6810,-480" coordsize="10,20">
              <v:shape style="position:absolute;left:6810;top:-480;width:10;height:20" coordorigin="6810,-480" coordsize="10,20" path="m6810,-461l6820,-461,6820,-480,6810,-480,6810,-461xe" filled="true" fillcolor="#000000" stroked="false">
                <v:path arrowok="t"/>
                <v:fill type="solid"/>
              </v:shape>
            </v:group>
            <v:group style="position:absolute;left:6810;top:-403;width:10;height:20" coordorigin="6810,-403" coordsize="10,20">
              <v:shape style="position:absolute;left:6810;top:-403;width:10;height:20" coordorigin="6810,-403" coordsize="10,20" path="m6810,-384l6820,-384,6820,-403,6810,-403,6810,-384xe" filled="true" fillcolor="#000000" stroked="false">
                <v:path arrowok="t"/>
                <v:fill type="solid"/>
              </v:shape>
            </v:group>
            <v:group style="position:absolute;left:6810;top:-384;width:10;height:20" coordorigin="6810,-384" coordsize="10,20">
              <v:shape style="position:absolute;left:6810;top:-384;width:10;height:20" coordorigin="6810,-384" coordsize="10,20" path="m6810,-365l6820,-365,6820,-384,6810,-384,6810,-365xe" filled="true" fillcolor="#000000" stroked="false">
                <v:path arrowok="t"/>
                <v:fill type="solid"/>
              </v:shape>
            </v:group>
            <v:group style="position:absolute;left:6810;top:-365;width:10;height:20" coordorigin="6810,-365" coordsize="10,20">
              <v:shape style="position:absolute;left:6810;top:-365;width:10;height:20" coordorigin="6810,-365" coordsize="10,20" path="m6810,-346l6820,-346,6820,-365,6810,-365,6810,-346xe" filled="true" fillcolor="#000000" stroked="false">
                <v:path arrowok="t"/>
                <v:fill type="solid"/>
              </v:shape>
            </v:group>
            <v:group style="position:absolute;left:6810;top:-346;width:10;height:20" coordorigin="6810,-346" coordsize="10,20">
              <v:shape style="position:absolute;left:6810;top:-346;width:10;height:20" coordorigin="6810,-346" coordsize="10,20" path="m6810,-327l6820,-327,6820,-346,6810,-346,6810,-327xe" filled="true" fillcolor="#000000" stroked="false">
                <v:path arrowok="t"/>
                <v:fill type="solid"/>
              </v:shape>
            </v:group>
            <v:group style="position:absolute;left:6810;top:-327;width:10;height:20" coordorigin="6810,-327" coordsize="10,20">
              <v:shape style="position:absolute;left:6810;top:-327;width:10;height:20" coordorigin="6810,-327" coordsize="10,20" path="m6810,-307l6820,-307,6820,-327,6810,-327,6810,-307xe" filled="true" fillcolor="#000000" stroked="false">
                <v:path arrowok="t"/>
                <v:fill type="solid"/>
              </v:shape>
            </v:group>
            <v:group style="position:absolute;left:6810;top:-307;width:10;height:20" coordorigin="6810,-307" coordsize="10,20">
              <v:shape style="position:absolute;left:6810;top:-307;width:10;height:20" coordorigin="6810,-307" coordsize="10,20" path="m6810,-288l6820,-288,6820,-307,6810,-307,6810,-288xe" filled="true" fillcolor="#000000" stroked="false">
                <v:path arrowok="t"/>
                <v:fill type="solid"/>
              </v:shape>
            </v:group>
            <v:group style="position:absolute;left:6810;top:-288;width:10;height:20" coordorigin="6810,-288" coordsize="10,20">
              <v:shape style="position:absolute;left:6810;top:-288;width:10;height:20" coordorigin="6810,-288" coordsize="10,20" path="m6810,-269l6820,-269,6820,-288,6810,-288,6810,-269xe" filled="true" fillcolor="#000000" stroked="false">
                <v:path arrowok="t"/>
                <v:fill type="solid"/>
              </v:shape>
            </v:group>
            <v:group style="position:absolute;left:6810;top:-269;width:10;height:20" coordorigin="6810,-269" coordsize="10,20">
              <v:shape style="position:absolute;left:6810;top:-269;width:10;height:20" coordorigin="6810,-269" coordsize="10,20" path="m6810,-250l6820,-250,6820,-269,6810,-269,6810,-250xe" filled="true" fillcolor="#000000" stroked="false">
                <v:path arrowok="t"/>
                <v:fill type="solid"/>
              </v:shape>
            </v:group>
            <v:group style="position:absolute;left:6810;top:-250;width:10;height:20" coordorigin="6810,-250" coordsize="10,20">
              <v:shape style="position:absolute;left:6810;top:-250;width:10;height:20" coordorigin="6810,-250" coordsize="10,20" path="m6810,-231l6820,-231,6820,-250,6810,-250,6810,-231xe" filled="true" fillcolor="#000000" stroked="false">
                <v:path arrowok="t"/>
                <v:fill type="solid"/>
              </v:shape>
            </v:group>
            <v:group style="position:absolute;left:6810;top:-231;width:10;height:20" coordorigin="6810,-231" coordsize="10,20">
              <v:shape style="position:absolute;left:6810;top:-231;width:10;height:20" coordorigin="6810,-231" coordsize="10,20" path="m6810,-211l6820,-211,6820,-231,6810,-231,6810,-211xe" filled="true" fillcolor="#000000" stroked="false">
                <v:path arrowok="t"/>
                <v:fill type="solid"/>
              </v:shape>
            </v:group>
            <v:group style="position:absolute;left:6810;top:-211;width:10;height:20" coordorigin="6810,-211" coordsize="10,20">
              <v:shape style="position:absolute;left:6810;top:-211;width:10;height:20" coordorigin="6810,-211" coordsize="10,20" path="m6810,-192l6820,-192,6820,-211,6810,-211,6810,-192xe" filled="true" fillcolor="#000000" stroked="false">
                <v:path arrowok="t"/>
                <v:fill type="solid"/>
              </v:shape>
            </v:group>
            <v:group style="position:absolute;left:6810;top:-192;width:10;height:20" coordorigin="6810,-192" coordsize="10,20">
              <v:shape style="position:absolute;left:6810;top:-192;width:10;height:20" coordorigin="6810,-192" coordsize="10,20" path="m6810,-173l6820,-173,6820,-192,6810,-192,6810,-173xe" filled="true" fillcolor="#000000" stroked="false">
                <v:path arrowok="t"/>
                <v:fill type="solid"/>
              </v:shape>
            </v:group>
            <v:group style="position:absolute;left:6810;top:-173;width:10;height:20" coordorigin="6810,-173" coordsize="10,20">
              <v:shape style="position:absolute;left:6810;top:-173;width:10;height:20" coordorigin="6810,-173" coordsize="10,20" path="m6810,-154l6820,-154,6820,-173,6810,-173,6810,-154xe" filled="true" fillcolor="#000000" stroked="false">
                <v:path arrowok="t"/>
                <v:fill type="solid"/>
              </v:shape>
            </v:group>
            <v:group style="position:absolute;left:6810;top:-154;width:10;height:20" coordorigin="6810,-154" coordsize="10,20">
              <v:shape style="position:absolute;left:6810;top:-154;width:10;height:20" coordorigin="6810,-154" coordsize="10,20" path="m6810,-135l6820,-135,6820,-154,6810,-154,6810,-135xe" filled="true" fillcolor="#000000" stroked="false">
                <v:path arrowok="t"/>
                <v:fill type="solid"/>
              </v:shape>
            </v:group>
            <v:group style="position:absolute;left:6810;top:-135;width:10;height:20" coordorigin="6810,-135" coordsize="10,20">
              <v:shape style="position:absolute;left:6810;top:-135;width:10;height:20" coordorigin="6810,-135" coordsize="10,20" path="m6810,-115l6820,-115,6820,-135,6810,-135,6810,-115xe" filled="true" fillcolor="#000000" stroked="false">
                <v:path arrowok="t"/>
                <v:fill type="solid"/>
              </v:shape>
            </v:group>
            <v:group style="position:absolute;left:6810;top:-115;width:10;height:20" coordorigin="6810,-115" coordsize="10,20">
              <v:shape style="position:absolute;left:6810;top:-115;width:10;height:20" coordorigin="6810,-115" coordsize="10,20" path="m6810,-96l6820,-96,6820,-115,6810,-115,6810,-96xe" filled="true" fillcolor="#000000" stroked="false">
                <v:path arrowok="t"/>
                <v:fill type="solid"/>
              </v:shape>
            </v:group>
            <v:group style="position:absolute;left:6810;top:-96;width:10;height:20" coordorigin="6810,-96" coordsize="10,20">
              <v:shape style="position:absolute;left:6810;top:-96;width:10;height:20" coordorigin="6810,-96" coordsize="10,20" path="m6810,-77l6820,-77,6820,-96,6810,-96,6810,-77xe" filled="true" fillcolor="#000000" stroked="false">
                <v:path arrowok="t"/>
                <v:fill type="solid"/>
              </v:shape>
            </v:group>
            <v:group style="position:absolute;left:6810;top:-77;width:10;height:20" coordorigin="6810,-77" coordsize="10,20">
              <v:shape style="position:absolute;left:6810;top:-77;width:10;height:20" coordorigin="6810,-77" coordsize="10,20" path="m6810,-58l6820,-58,6820,-77,6810,-77,6810,-58xe" filled="true" fillcolor="#000000" stroked="false">
                <v:path arrowok="t"/>
                <v:fill type="solid"/>
              </v:shape>
            </v:group>
            <v:group style="position:absolute;left:6810;top:-58;width:10;height:20" coordorigin="6810,-58" coordsize="10,20">
              <v:shape style="position:absolute;left:6810;top:-58;width:10;height:20" coordorigin="6810,-58" coordsize="10,20" path="m6810,-39l6820,-39,6820,-58,6810,-58,6810,-39xe" filled="true" fillcolor="#000000" stroked="false">
                <v:path arrowok="t"/>
                <v:fill type="solid"/>
              </v:shape>
            </v:group>
            <w10:wrap type="none"/>
          </v:group>
        </w:pict>
      </w:r>
      <w:r>
        <w:rPr>
          <w:rFonts w:ascii="宋体" w:hAnsi="宋体" w:cs="宋体" w:eastAsia="宋体" w:hint="default"/>
          <w:w w:val="100"/>
        </w:rPr>
        <w:t>2008</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2</w:t>
      </w:r>
      <w:r>
        <w:rPr>
          <w:rFonts w:ascii="宋体" w:hAnsi="宋体" w:cs="宋体" w:eastAsia="宋体" w:hint="default"/>
          <w:spacing w:val="-55"/>
        </w:rPr>
        <w:t> </w:t>
      </w:r>
      <w:r>
        <w:rPr>
          <w:w w:val="100"/>
        </w:rPr>
        <w:t>月</w:t>
      </w:r>
      <w:r>
        <w:rPr>
          <w:rFonts w:ascii="宋体" w:hAnsi="宋体" w:cs="宋体" w:eastAsia="宋体" w:hint="default"/>
          <w:w w:val="100"/>
        </w:rPr>
        <w:t>,</w:t>
      </w:r>
      <w:r>
        <w:rPr>
          <w:spacing w:val="-3"/>
          <w:w w:val="100"/>
        </w:rPr>
        <w:t>公</w:t>
      </w:r>
      <w:r>
        <w:rPr>
          <w:w w:val="100"/>
        </w:rPr>
        <w:t>司</w:t>
      </w:r>
      <w:r>
        <w:rPr>
          <w:spacing w:val="-3"/>
          <w:w w:val="100"/>
        </w:rPr>
        <w:t>收</w:t>
      </w:r>
      <w:r>
        <w:rPr>
          <w:w w:val="100"/>
        </w:rPr>
        <w:t>购</w:t>
      </w:r>
      <w:r>
        <w:rPr>
          <w:spacing w:val="-3"/>
          <w:w w:val="100"/>
        </w:rPr>
        <w:t>子</w:t>
      </w:r>
      <w:r>
        <w:rPr>
          <w:w w:val="100"/>
        </w:rPr>
        <w:t>公司</w:t>
      </w:r>
      <w:r>
        <w:rPr>
          <w:spacing w:val="-3"/>
          <w:w w:val="100"/>
        </w:rPr>
        <w:t>上</w:t>
      </w:r>
      <w:r>
        <w:rPr>
          <w:w w:val="100"/>
        </w:rPr>
        <w:t>海</w:t>
      </w:r>
      <w:r>
        <w:rPr>
          <w:spacing w:val="-3"/>
          <w:w w:val="100"/>
        </w:rPr>
        <w:t>天</w:t>
      </w:r>
      <w:r>
        <w:rPr>
          <w:w w:val="100"/>
        </w:rPr>
        <w:t>玑</w:t>
      </w:r>
      <w:r>
        <w:rPr>
          <w:spacing w:val="-3"/>
          <w:w w:val="100"/>
        </w:rPr>
        <w:t>少</w:t>
      </w:r>
      <w:r>
        <w:rPr>
          <w:w w:val="100"/>
        </w:rPr>
        <w:t>数</w:t>
      </w:r>
      <w:r>
        <w:rPr>
          <w:spacing w:val="-3"/>
          <w:w w:val="100"/>
        </w:rPr>
        <w:t>股</w:t>
      </w:r>
      <w:r>
        <w:rPr>
          <w:w w:val="100"/>
        </w:rPr>
        <w:t>东</w:t>
      </w:r>
      <w:r>
        <w:rPr>
          <w:spacing w:val="-52"/>
        </w:rPr>
        <w:t> </w:t>
      </w:r>
      <w:r>
        <w:rPr>
          <w:rFonts w:ascii="宋体" w:hAnsi="宋体" w:cs="宋体" w:eastAsia="宋体" w:hint="default"/>
          <w:spacing w:val="-3"/>
          <w:w w:val="100"/>
        </w:rPr>
        <w:t>41</w:t>
      </w:r>
      <w:r>
        <w:rPr>
          <w:rFonts w:ascii="宋体" w:hAnsi="宋体" w:cs="宋体" w:eastAsia="宋体" w:hint="default"/>
          <w:w w:val="100"/>
        </w:rPr>
        <w:t>%</w:t>
      </w:r>
      <w:r>
        <w:rPr>
          <w:w w:val="100"/>
        </w:rPr>
        <w:t>的</w:t>
      </w:r>
      <w:r>
        <w:rPr>
          <w:spacing w:val="-3"/>
          <w:w w:val="100"/>
        </w:rPr>
        <w:t>股</w:t>
      </w:r>
      <w:r>
        <w:rPr>
          <w:w w:val="100"/>
        </w:rPr>
        <w:t>权</w:t>
      </w:r>
      <w:r>
        <w:rPr>
          <w:spacing w:val="-202"/>
          <w:w w:val="100"/>
        </w:rPr>
        <w:t>。</w:t>
      </w:r>
      <w:r>
        <w:rPr>
          <w:w w:val="100"/>
        </w:rPr>
        <w:t>《</w:t>
      </w:r>
      <w:r>
        <w:rPr>
          <w:spacing w:val="-3"/>
          <w:w w:val="100"/>
        </w:rPr>
        <w:t>企</w:t>
      </w:r>
      <w:r>
        <w:rPr>
          <w:w w:val="100"/>
        </w:rPr>
        <w:t>业</w:t>
      </w:r>
      <w:r>
        <w:rPr>
          <w:spacing w:val="-3"/>
          <w:w w:val="100"/>
        </w:rPr>
        <w:t>会</w:t>
      </w:r>
      <w:r>
        <w:rPr>
          <w:w w:val="100"/>
        </w:rPr>
        <w:t>计</w:t>
      </w:r>
      <w:r>
        <w:rPr>
          <w:spacing w:val="-3"/>
          <w:w w:val="100"/>
        </w:rPr>
        <w:t>准</w:t>
      </w:r>
      <w:r>
        <w:rPr>
          <w:w w:val="100"/>
        </w:rPr>
        <w:t>则</w:t>
      </w:r>
      <w:r>
        <w:rPr>
          <w:spacing w:val="-3"/>
          <w:w w:val="100"/>
        </w:rPr>
        <w:t>解</w:t>
      </w:r>
      <w:r>
        <w:rPr>
          <w:w w:val="100"/>
        </w:rPr>
        <w:t>释公</w:t>
      </w:r>
      <w:r>
        <w:rPr>
          <w:spacing w:val="-3"/>
          <w:w w:val="100"/>
        </w:rPr>
        <w:t>告</w:t>
      </w:r>
      <w:r>
        <w:rPr>
          <w:w w:val="100"/>
        </w:rPr>
        <w:t>第</w:t>
      </w:r>
    </w:p>
    <w:p>
      <w:pPr>
        <w:spacing w:line="240" w:lineRule="auto" w:before="8"/>
        <w:rPr>
          <w:rFonts w:ascii="宋体" w:hAnsi="宋体" w:cs="宋体" w:eastAsia="宋体" w:hint="default"/>
          <w:sz w:val="14"/>
          <w:szCs w:val="14"/>
        </w:rPr>
      </w:pPr>
    </w:p>
    <w:p>
      <w:pPr>
        <w:pStyle w:val="BodyText"/>
        <w:spacing w:line="408" w:lineRule="auto"/>
        <w:ind w:left="140" w:right="0"/>
        <w:jc w:val="left"/>
      </w:pPr>
      <w:r>
        <w:rPr>
          <w:rFonts w:ascii="宋体" w:hAnsi="宋体" w:cs="宋体" w:eastAsia="宋体" w:hint="default"/>
        </w:rPr>
        <w:t>2 </w:t>
      </w:r>
      <w:r>
        <w:rPr>
          <w:spacing w:val="-3"/>
        </w:rPr>
        <w:t>号》公布之前，公司由于收购子公司少数股东股权的收购成本大于购买日被收购方可辨认</w:t>
      </w:r>
      <w:r>
        <w:rPr>
          <w:spacing w:val="-90"/>
        </w:rPr>
        <w:t> </w:t>
      </w:r>
      <w:r>
        <w:rPr>
          <w:spacing w:val="-90"/>
        </w:rPr>
      </w:r>
      <w:r>
        <w:rPr/>
        <w:t>净资产公允价值份额的差额，确认为商誉。</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pStyle w:val="Heading3"/>
        <w:spacing w:line="240" w:lineRule="auto"/>
        <w:ind w:right="0"/>
        <w:jc w:val="left"/>
        <w:rPr>
          <w:b w:val="0"/>
          <w:bCs w:val="0"/>
        </w:rPr>
      </w:pPr>
      <w:r>
        <w:rPr/>
        <w:t>（十）</w:t>
      </w:r>
      <w:r>
        <w:rPr>
          <w:spacing w:val="-20"/>
        </w:rPr>
        <w:t> </w:t>
      </w:r>
      <w:r>
        <w:rPr/>
        <w:t>递延所得税资产和递延所得税负债</w:t>
      </w:r>
      <w:r>
        <w:rPr>
          <w:b w:val="0"/>
          <w:bCs w:val="0"/>
        </w:rPr>
      </w:r>
    </w:p>
    <w:p>
      <w:pPr>
        <w:spacing w:after="0" w:line="240" w:lineRule="auto"/>
        <w:jc w:val="left"/>
        <w:sectPr>
          <w:pgSz w:w="11910" w:h="16840"/>
          <w:pgMar w:header="893" w:footer="1040" w:top="1520" w:bottom="1220" w:left="1660" w:right="1680"/>
        </w:sectPr>
      </w:pPr>
    </w:p>
    <w:p>
      <w:pPr>
        <w:spacing w:line="441" w:lineRule="auto" w:before="105"/>
        <w:ind w:left="140" w:right="2512" w:firstLine="419"/>
        <w:jc w:val="left"/>
        <w:rPr>
          <w:rFonts w:ascii="宋体" w:hAnsi="宋体" w:cs="宋体" w:eastAsia="宋体" w:hint="default"/>
          <w:sz w:val="21"/>
          <w:szCs w:val="21"/>
        </w:rPr>
      </w:pPr>
      <w:r>
        <w:rPr/>
        <w:pict>
          <v:shape style="position:absolute;margin-left:298.130005pt;margin-top:54.253643pt;width:.48001pt;height:.12pt;mso-position-horizontal-relative:page;mso-position-vertical-relative:paragraph;z-index:-1340608" type="#_x0000_t75" stroked="false">
            <v:imagedata r:id="rId301" o:title=""/>
          </v:shape>
        </w:pict>
      </w:r>
      <w:r>
        <w:rPr/>
        <w:pict>
          <v:shape style="position:absolute;margin-left:399.190002pt;margin-top:54.253643pt;width:.48001pt;height:.12pt;mso-position-horizontal-relative:page;mso-position-vertical-relative:paragraph;z-index:-1340584" type="#_x0000_t75" stroked="false">
            <v:imagedata r:id="rId301" o:title=""/>
          </v:shape>
        </w:pict>
      </w:r>
      <w:r>
        <w:rPr/>
        <w:pict>
          <v:group style="position:absolute;margin-left:103.82pt;margin-top:73.933601pt;width:387.8pt;height:.5pt;mso-position-horizontal-relative:page;mso-position-vertical-relative:paragraph;z-index:-1340560" coordorigin="2076,1479" coordsize="7756,10">
            <v:shape style="position:absolute;left:2076;top:1479;width:5907;height:10" type="#_x0000_t75" stroked="false">
              <v:imagedata r:id="rId302" o:title=""/>
            </v:shape>
            <v:shape style="position:absolute;left:7979;top:1479;width:1853;height:10" type="#_x0000_t75" stroked="false">
              <v:imagedata r:id="rId303" o:title=""/>
            </v:shape>
            <w10:wrap type="none"/>
          </v:group>
        </w:pict>
      </w:r>
      <w:r>
        <w:rPr/>
        <w:pict>
          <v:group style="position:absolute;margin-left:103.82pt;margin-top:93.973663pt;width:387.8pt;height:.5pt;mso-position-horizontal-relative:page;mso-position-vertical-relative:paragraph;z-index:-1340536" coordorigin="2076,1879" coordsize="7756,10">
            <v:shape style="position:absolute;left:2076;top:1879;width:5907;height:10" type="#_x0000_t75" stroked="false">
              <v:imagedata r:id="rId302" o:title=""/>
            </v:shape>
            <v:shape style="position:absolute;left:7979;top:1879;width:1853;height:10" type="#_x0000_t75" stroked="false">
              <v:imagedata r:id="rId303" o:title=""/>
            </v:shape>
            <w10:wrap type="none"/>
          </v:group>
        </w:pict>
      </w:r>
      <w:r>
        <w:rPr>
          <w:rFonts w:ascii="宋体" w:hAnsi="宋体" w:cs="宋体" w:eastAsia="宋体" w:hint="default"/>
          <w:spacing w:val="-2"/>
          <w:sz w:val="21"/>
          <w:szCs w:val="21"/>
        </w:rPr>
        <w:t>递延所得税资产和递延所得税负债不以抵销后的净额列示</w:t>
      </w:r>
      <w:r>
        <w:rPr>
          <w:rFonts w:ascii="宋体" w:hAnsi="宋体" w:cs="宋体" w:eastAsia="宋体" w:hint="default"/>
          <w:w w:val="100"/>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2"/>
          <w:sz w:val="21"/>
          <w:szCs w:val="21"/>
        </w:rPr>
        <w:t> </w:t>
      </w:r>
      <w:r>
        <w:rPr>
          <w:rFonts w:ascii="宋体" w:hAnsi="宋体" w:cs="宋体" w:eastAsia="宋体" w:hint="default"/>
          <w:b/>
          <w:bCs/>
          <w:sz w:val="21"/>
          <w:szCs w:val="21"/>
        </w:rPr>
        <w:t>已确认的递延所得税资产</w:t>
      </w:r>
      <w:r>
        <w:rPr>
          <w:rFonts w:ascii="宋体" w:hAnsi="宋体" w:cs="宋体" w:eastAsia="宋体" w:hint="default"/>
          <w:sz w:val="21"/>
          <w:szCs w:val="21"/>
        </w:rPr>
      </w:r>
    </w:p>
    <w:tbl>
      <w:tblPr>
        <w:tblW w:w="0" w:type="auto"/>
        <w:jc w:val="left"/>
        <w:tblInd w:w="402" w:type="dxa"/>
        <w:tblLayout w:type="fixed"/>
        <w:tblCellMar>
          <w:top w:w="0" w:type="dxa"/>
          <w:left w:w="0" w:type="dxa"/>
          <w:bottom w:w="0" w:type="dxa"/>
          <w:right w:w="0" w:type="dxa"/>
        </w:tblCellMar>
        <w:tblLook w:val="01E0"/>
      </w:tblPr>
      <w:tblGrid>
        <w:gridCol w:w="3905"/>
        <w:gridCol w:w="2021"/>
        <w:gridCol w:w="1844"/>
      </w:tblGrid>
      <w:tr>
        <w:trPr>
          <w:trHeight w:val="415" w:hRule="exact"/>
        </w:trPr>
        <w:tc>
          <w:tcPr>
            <w:tcW w:w="3905"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0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844" w:type="dxa"/>
            <w:tcBorders>
              <w:top w:val="single" w:sz="12" w:space="0" w:color="000000"/>
              <w:left w:val="single" w:sz="4" w:space="0" w:color="000000"/>
              <w:bottom w:val="nil" w:sz="6" w:space="0" w:color="auto"/>
              <w:right w:val="nil" w:sz="6" w:space="0" w:color="auto"/>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02" w:hRule="exact"/>
        </w:trPr>
        <w:tc>
          <w:tcPr>
            <w:tcW w:w="3905"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2021"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sz w:val="21"/>
              </w:rPr>
              <w:t>497,771.16</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24"/>
              <w:ind w:left="103" w:right="0"/>
              <w:jc w:val="left"/>
              <w:rPr>
                <w:rFonts w:ascii="宋体" w:hAnsi="宋体" w:cs="宋体" w:eastAsia="宋体" w:hint="default"/>
                <w:sz w:val="21"/>
                <w:szCs w:val="21"/>
              </w:rPr>
            </w:pPr>
            <w:r>
              <w:rPr>
                <w:rFonts w:ascii="宋体"/>
                <w:sz w:val="21"/>
              </w:rPr>
              <w:t>312,516.83</w:t>
            </w:r>
          </w:p>
        </w:tc>
      </w:tr>
      <w:tr>
        <w:trPr>
          <w:trHeight w:val="402" w:hRule="exact"/>
        </w:trPr>
        <w:tc>
          <w:tcPr>
            <w:tcW w:w="390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2021"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27,001.81</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left="103" w:right="0"/>
              <w:jc w:val="left"/>
              <w:rPr>
                <w:rFonts w:ascii="宋体" w:hAnsi="宋体" w:cs="宋体" w:eastAsia="宋体" w:hint="default"/>
                <w:sz w:val="21"/>
                <w:szCs w:val="21"/>
              </w:rPr>
            </w:pPr>
            <w:r>
              <w:rPr>
                <w:rFonts w:ascii="宋体"/>
                <w:sz w:val="21"/>
              </w:rPr>
              <w:t>9,587.55</w:t>
            </w:r>
          </w:p>
        </w:tc>
      </w:tr>
      <w:tr>
        <w:trPr>
          <w:trHeight w:val="411" w:hRule="exact"/>
        </w:trPr>
        <w:tc>
          <w:tcPr>
            <w:tcW w:w="3905" w:type="dxa"/>
            <w:tcBorders>
              <w:top w:val="nil" w:sz="6" w:space="0" w:color="auto"/>
              <w:left w:val="nil" w:sz="6" w:space="0" w:color="auto"/>
              <w:bottom w:val="single" w:sz="12" w:space="0" w:color="000000"/>
              <w:right w:val="single" w:sz="4" w:space="0" w:color="000000"/>
            </w:tcBorders>
          </w:tcPr>
          <w:p>
            <w:pPr>
              <w:pStyle w:val="TableParagraph"/>
              <w:tabs>
                <w:tab w:pos="753" w:val="left" w:leader="none"/>
              </w:tabs>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0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sz w:val="21"/>
              </w:rPr>
              <w:t>524,772.97</w:t>
            </w:r>
          </w:p>
        </w:tc>
        <w:tc>
          <w:tcPr>
            <w:tcW w:w="1844" w:type="dxa"/>
            <w:tcBorders>
              <w:top w:val="nil" w:sz="6" w:space="0" w:color="auto"/>
              <w:left w:val="single" w:sz="4" w:space="0" w:color="000000"/>
              <w:bottom w:val="single" w:sz="12" w:space="0" w:color="000000"/>
              <w:right w:val="nil" w:sz="6" w:space="0" w:color="auto"/>
            </w:tcBorders>
          </w:tcPr>
          <w:p>
            <w:pPr>
              <w:pStyle w:val="TableParagraph"/>
              <w:spacing w:line="240" w:lineRule="auto" w:before="24"/>
              <w:ind w:left="103" w:right="0"/>
              <w:jc w:val="left"/>
              <w:rPr>
                <w:rFonts w:ascii="宋体" w:hAnsi="宋体" w:cs="宋体" w:eastAsia="宋体" w:hint="default"/>
                <w:sz w:val="21"/>
                <w:szCs w:val="21"/>
              </w:rPr>
            </w:pPr>
            <w:r>
              <w:rPr>
                <w:rFonts w:ascii="宋体"/>
                <w:sz w:val="21"/>
              </w:rPr>
              <w:t>322,104.38</w:t>
            </w:r>
          </w:p>
        </w:tc>
      </w:tr>
    </w:tbl>
    <w:p>
      <w:pPr>
        <w:spacing w:line="240" w:lineRule="auto" w:before="6"/>
        <w:rPr>
          <w:rFonts w:ascii="宋体" w:hAnsi="宋体" w:cs="宋体" w:eastAsia="宋体" w:hint="default"/>
          <w:b/>
          <w:bCs/>
          <w:sz w:val="28"/>
          <w:szCs w:val="28"/>
        </w:rPr>
      </w:pPr>
    </w:p>
    <w:p>
      <w:pPr>
        <w:pStyle w:val="Heading3"/>
        <w:spacing w:line="240" w:lineRule="auto"/>
        <w:ind w:right="0"/>
        <w:jc w:val="left"/>
        <w:rPr>
          <w:b w:val="0"/>
          <w:bCs w:val="0"/>
        </w:rPr>
      </w:pPr>
      <w:r>
        <w:rPr/>
        <w:pict>
          <v:group style="position:absolute;margin-left:103.82pt;margin-top:-40.536320pt;width:387.8pt;height:.5pt;mso-position-horizontal-relative:page;mso-position-vertical-relative:paragraph;z-index:-1340512" coordorigin="2076,-811" coordsize="7756,10">
            <v:shape style="position:absolute;left:2076;top:-811;width:5907;height:10" type="#_x0000_t75" stroked="false">
              <v:imagedata r:id="rId302" o:title=""/>
            </v:shape>
            <v:shape style="position:absolute;left:7979;top:-811;width:1853;height:10" type="#_x0000_t75" stroked="false">
              <v:imagedata r:id="rId303" o:title=""/>
            </v:shape>
            <w10:wrap type="none"/>
          </v:group>
        </w:pict>
      </w:r>
      <w:r>
        <w:rPr/>
        <w:pict>
          <v:shape style="position:absolute;margin-left:298.130005pt;margin-top:19.703659pt;width:.48001pt;height:.12pt;mso-position-horizontal-relative:page;mso-position-vertical-relative:paragraph;z-index:-1340488" type="#_x0000_t75" stroked="false">
            <v:imagedata r:id="rId301" o:title=""/>
          </v:shape>
        </w:pict>
      </w:r>
      <w:r>
        <w:rPr/>
        <w:pict>
          <v:shape style="position:absolute;margin-left:399.190002pt;margin-top:19.703659pt;width:.48001pt;height:.12pt;mso-position-horizontal-relative:page;mso-position-vertical-relative:paragraph;z-index:-1340464" type="#_x0000_t75" stroked="false">
            <v:imagedata r:id="rId301" o:title=""/>
          </v:shape>
        </w:pict>
      </w:r>
      <w:r>
        <w:rPr/>
        <w:pict>
          <v:group style="position:absolute;margin-left:103.82pt;margin-top:39.383621pt;width:387.8pt;height:.5pt;mso-position-horizontal-relative:page;mso-position-vertical-relative:paragraph;z-index:-1340440" coordorigin="2076,788" coordsize="7756,10">
            <v:shape style="position:absolute;left:2076;top:788;width:5907;height:10" type="#_x0000_t75" stroked="false">
              <v:imagedata r:id="rId302" o:title=""/>
            </v:shape>
            <v:shape style="position:absolute;left:7979;top:788;width:1853;height:10" type="#_x0000_t75" stroked="false">
              <v:imagedata r:id="rId303" o:title=""/>
            </v:shape>
            <w10:wrap type="none"/>
          </v:group>
        </w:pict>
      </w:r>
      <w:r>
        <w:rPr>
          <w:rFonts w:ascii="宋体" w:hAnsi="宋体" w:cs="宋体" w:eastAsia="宋体" w:hint="default"/>
        </w:rPr>
        <w:t>2</w:t>
      </w:r>
      <w:r>
        <w:rPr/>
        <w:t>、未确认递延所得税资产明细</w:t>
      </w:r>
      <w:r>
        <w:rPr>
          <w:b w:val="0"/>
          <w:bCs w:val="0"/>
        </w:rPr>
      </w:r>
    </w:p>
    <w:p>
      <w:pPr>
        <w:spacing w:line="240" w:lineRule="auto" w:before="12"/>
        <w:rPr>
          <w:rFonts w:ascii="宋体" w:hAnsi="宋体" w:cs="宋体" w:eastAsia="宋体" w:hint="default"/>
          <w:b/>
          <w:bCs/>
          <w:sz w:val="6"/>
          <w:szCs w:val="6"/>
        </w:rPr>
      </w:pPr>
    </w:p>
    <w:tbl>
      <w:tblPr>
        <w:tblW w:w="0" w:type="auto"/>
        <w:jc w:val="left"/>
        <w:tblInd w:w="402" w:type="dxa"/>
        <w:tblLayout w:type="fixed"/>
        <w:tblCellMar>
          <w:top w:w="0" w:type="dxa"/>
          <w:left w:w="0" w:type="dxa"/>
          <w:bottom w:w="0" w:type="dxa"/>
          <w:right w:w="0" w:type="dxa"/>
        </w:tblCellMar>
        <w:tblLook w:val="01E0"/>
      </w:tblPr>
      <w:tblGrid>
        <w:gridCol w:w="3905"/>
        <w:gridCol w:w="2021"/>
        <w:gridCol w:w="1844"/>
      </w:tblGrid>
      <w:tr>
        <w:trPr>
          <w:trHeight w:val="414" w:hRule="exact"/>
        </w:trPr>
        <w:tc>
          <w:tcPr>
            <w:tcW w:w="3905"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0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844"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12" w:hRule="exact"/>
        </w:trPr>
        <w:tc>
          <w:tcPr>
            <w:tcW w:w="3905"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可抵扣暂时性差异</w:t>
            </w:r>
          </w:p>
        </w:tc>
        <w:tc>
          <w:tcPr>
            <w:tcW w:w="20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9,591.49</w:t>
            </w:r>
          </w:p>
        </w:tc>
        <w:tc>
          <w:tcPr>
            <w:tcW w:w="1844"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1,002.00</w:t>
            </w:r>
          </w:p>
        </w:tc>
      </w:tr>
    </w:tbl>
    <w:p>
      <w:pPr>
        <w:spacing w:line="240" w:lineRule="auto" w:before="12"/>
        <w:rPr>
          <w:rFonts w:ascii="宋体" w:hAnsi="宋体" w:cs="宋体" w:eastAsia="宋体" w:hint="default"/>
          <w:b/>
          <w:bCs/>
          <w:sz w:val="28"/>
          <w:szCs w:val="28"/>
        </w:rPr>
      </w:pPr>
    </w:p>
    <w:p>
      <w:pPr>
        <w:pStyle w:val="Heading3"/>
        <w:spacing w:line="240" w:lineRule="auto"/>
        <w:ind w:right="0"/>
        <w:jc w:val="left"/>
        <w:rPr>
          <w:b w:val="0"/>
          <w:bCs w:val="0"/>
        </w:rPr>
      </w:pPr>
      <w:r>
        <w:rPr/>
        <w:pict>
          <v:group style="position:absolute;margin-left:102.379997pt;margin-top:18.263647pt;width:390pt;height:82.8pt;mso-position-horizontal-relative:page;mso-position-vertical-relative:paragraph;z-index:-1340416" coordorigin="2048,365" coordsize="7800,1656">
            <v:group style="position:absolute;left:2076;top:380;width:4347;height:2" coordorigin="2076,380" coordsize="4347,2">
              <v:shape style="position:absolute;left:2076;top:380;width:4347;height:2" coordorigin="2076,380" coordsize="4347,0" path="m2076,380l6423,380e" filled="false" stroked="true" strokeweight="1.44pt" strokecolor="#000000">
                <v:path arrowok="t"/>
              </v:shape>
              <v:shape style="position:absolute;left:6423;top:394;width:10;height:2" type="#_x0000_t75" stroked="false">
                <v:imagedata r:id="rId304" o:title=""/>
              </v:shape>
            </v:group>
            <v:group style="position:absolute;left:6423;top:380;width:29;height:2" coordorigin="6423,380" coordsize="29,2">
              <v:shape style="position:absolute;left:6423;top:380;width:29;height:2" coordorigin="6423,380" coordsize="29,0" path="m6423,380l6452,380e" filled="false" stroked="true" strokeweight="1.44pt" strokecolor="#000000">
                <v:path arrowok="t"/>
              </v:shape>
            </v:group>
            <v:group style="position:absolute;left:6452;top:380;width:3381;height:2" coordorigin="6452,380" coordsize="3381,2">
              <v:shape style="position:absolute;left:6452;top:380;width:3381;height:2" coordorigin="6452,380" coordsize="3381,0" path="m6452,380l9832,380e" filled="false" stroked="true" strokeweight="1.44pt" strokecolor="#000000">
                <v:path arrowok="t"/>
              </v:shape>
            </v:group>
            <v:group style="position:absolute;left:6423;top:396;width:10;height:20" coordorigin="6423,396" coordsize="10,20">
              <v:shape style="position:absolute;left:6423;top:396;width:10;height:20" coordorigin="6423,396" coordsize="10,20" path="m6423,416l6433,416,6433,396,6423,396,6423,416xe" filled="true" fillcolor="#000000" stroked="false">
                <v:path arrowok="t"/>
                <v:fill type="solid"/>
              </v:shape>
            </v:group>
            <v:group style="position:absolute;left:6423;top:416;width:10;height:20" coordorigin="6423,416" coordsize="10,20">
              <v:shape style="position:absolute;left:6423;top:416;width:10;height:20" coordorigin="6423,416" coordsize="10,20" path="m6423,435l6433,435,6433,416,6423,416,6423,435xe" filled="true" fillcolor="#000000" stroked="false">
                <v:path arrowok="t"/>
                <v:fill type="solid"/>
              </v:shape>
            </v:group>
            <v:group style="position:absolute;left:6423;top:435;width:10;height:20" coordorigin="6423,435" coordsize="10,20">
              <v:shape style="position:absolute;left:6423;top:435;width:10;height:20" coordorigin="6423,435" coordsize="10,20" path="m6423,454l6433,454,6433,435,6423,435,6423,454xe" filled="true" fillcolor="#000000" stroked="false">
                <v:path arrowok="t"/>
                <v:fill type="solid"/>
              </v:shape>
            </v:group>
            <v:group style="position:absolute;left:6423;top:454;width:10;height:20" coordorigin="6423,454" coordsize="10,20">
              <v:shape style="position:absolute;left:6423;top:454;width:10;height:20" coordorigin="6423,454" coordsize="10,20" path="m6423,473l6433,473,6433,454,6423,454,6423,473xe" filled="true" fillcolor="#000000" stroked="false">
                <v:path arrowok="t"/>
                <v:fill type="solid"/>
              </v:shape>
            </v:group>
            <v:group style="position:absolute;left:6423;top:473;width:10;height:20" coordorigin="6423,473" coordsize="10,20">
              <v:shape style="position:absolute;left:6423;top:473;width:10;height:20" coordorigin="6423,473" coordsize="10,20" path="m6423,492l6433,492,6433,473,6423,473,6423,492xe" filled="true" fillcolor="#000000" stroked="false">
                <v:path arrowok="t"/>
                <v:fill type="solid"/>
              </v:shape>
            </v:group>
            <v:group style="position:absolute;left:6423;top:492;width:10;height:20" coordorigin="6423,492" coordsize="10,20">
              <v:shape style="position:absolute;left:6423;top:492;width:10;height:20" coordorigin="6423,492" coordsize="10,20" path="m6423,512l6433,512,6433,492,6423,492,6423,512xe" filled="true" fillcolor="#000000" stroked="false">
                <v:path arrowok="t"/>
                <v:fill type="solid"/>
              </v:shape>
            </v:group>
            <v:group style="position:absolute;left:6423;top:512;width:10;height:20" coordorigin="6423,512" coordsize="10,20">
              <v:shape style="position:absolute;left:6423;top:512;width:10;height:20" coordorigin="6423,512" coordsize="10,20" path="m6423,531l6433,531,6433,512,6423,512,6423,531xe" filled="true" fillcolor="#000000" stroked="false">
                <v:path arrowok="t"/>
                <v:fill type="solid"/>
              </v:shape>
            </v:group>
            <v:group style="position:absolute;left:6423;top:531;width:10;height:20" coordorigin="6423,531" coordsize="10,20">
              <v:shape style="position:absolute;left:6423;top:531;width:10;height:20" coordorigin="6423,531" coordsize="10,20" path="m6423,550l6433,550,6433,531,6423,531,6423,550xe" filled="true" fillcolor="#000000" stroked="false">
                <v:path arrowok="t"/>
                <v:fill type="solid"/>
              </v:shape>
            </v:group>
            <v:group style="position:absolute;left:6423;top:550;width:10;height:20" coordorigin="6423,550" coordsize="10,20">
              <v:shape style="position:absolute;left:6423;top:550;width:10;height:20" coordorigin="6423,550" coordsize="10,20" path="m6423,569l6433,569,6433,550,6423,550,6423,569xe" filled="true" fillcolor="#000000" stroked="false">
                <v:path arrowok="t"/>
                <v:fill type="solid"/>
              </v:shape>
            </v:group>
            <v:group style="position:absolute;left:6423;top:569;width:10;height:20" coordorigin="6423,569" coordsize="10,20">
              <v:shape style="position:absolute;left:6423;top:569;width:10;height:20" coordorigin="6423,569" coordsize="10,20" path="m6423,588l6433,588,6433,569,6423,569,6423,588xe" filled="true" fillcolor="#000000" stroked="false">
                <v:path arrowok="t"/>
                <v:fill type="solid"/>
              </v:shape>
            </v:group>
            <v:group style="position:absolute;left:6423;top:588;width:10;height:20" coordorigin="6423,588" coordsize="10,20">
              <v:shape style="position:absolute;left:6423;top:588;width:10;height:20" coordorigin="6423,588" coordsize="10,20" path="m6423,608l6433,608,6433,588,6423,588,6423,608xe" filled="true" fillcolor="#000000" stroked="false">
                <v:path arrowok="t"/>
                <v:fill type="solid"/>
              </v:shape>
            </v:group>
            <v:group style="position:absolute;left:6423;top:608;width:10;height:20" coordorigin="6423,608" coordsize="10,20">
              <v:shape style="position:absolute;left:6423;top:608;width:10;height:20" coordorigin="6423,608" coordsize="10,20" path="m6423,627l6433,627,6433,608,6423,608,6423,627xe" filled="true" fillcolor="#000000" stroked="false">
                <v:path arrowok="t"/>
                <v:fill type="solid"/>
              </v:shape>
            </v:group>
            <v:group style="position:absolute;left:6423;top:627;width:10;height:20" coordorigin="6423,627" coordsize="10,20">
              <v:shape style="position:absolute;left:6423;top:627;width:10;height:20" coordorigin="6423,627" coordsize="10,20" path="m6423,646l6433,646,6433,627,6423,627,6423,646xe" filled="true" fillcolor="#000000" stroked="false">
                <v:path arrowok="t"/>
                <v:fill type="solid"/>
              </v:shape>
            </v:group>
            <v:group style="position:absolute;left:6423;top:646;width:10;height:20" coordorigin="6423,646" coordsize="10,20">
              <v:shape style="position:absolute;left:6423;top:646;width:10;height:20" coordorigin="6423,646" coordsize="10,20" path="m6423,665l6433,665,6433,646,6423,646,6423,665xe" filled="true" fillcolor="#000000" stroked="false">
                <v:path arrowok="t"/>
                <v:fill type="solid"/>
              </v:shape>
            </v:group>
            <v:group style="position:absolute;left:6423;top:665;width:10;height:20" coordorigin="6423,665" coordsize="10,20">
              <v:shape style="position:absolute;left:6423;top:665;width:10;height:20" coordorigin="6423,665" coordsize="10,20" path="m6423,684l6433,684,6433,665,6423,665,6423,684xe" filled="true" fillcolor="#000000" stroked="false">
                <v:path arrowok="t"/>
                <v:fill type="solid"/>
              </v:shape>
            </v:group>
            <v:group style="position:absolute;left:6423;top:684;width:10;height:20" coordorigin="6423,684" coordsize="10,20">
              <v:shape style="position:absolute;left:6423;top:684;width:10;height:20" coordorigin="6423,684" coordsize="10,20" path="m6423,704l6433,704,6433,684,6423,684,6423,704xe" filled="true" fillcolor="#000000" stroked="false">
                <v:path arrowok="t"/>
                <v:fill type="solid"/>
              </v:shape>
            </v:group>
            <v:group style="position:absolute;left:6423;top:704;width:10;height:20" coordorigin="6423,704" coordsize="10,20">
              <v:shape style="position:absolute;left:6423;top:704;width:10;height:20" coordorigin="6423,704" coordsize="10,20" path="m6423,723l6433,723,6433,704,6423,704,6423,723xe" filled="true" fillcolor="#000000" stroked="false">
                <v:path arrowok="t"/>
                <v:fill type="solid"/>
              </v:shape>
            </v:group>
            <v:group style="position:absolute;left:6423;top:723;width:10;height:20" coordorigin="6423,723" coordsize="10,20">
              <v:shape style="position:absolute;left:6423;top:723;width:10;height:20" coordorigin="6423,723" coordsize="10,20" path="m6423,742l6433,742,6433,723,6423,723,6423,742xe" filled="true" fillcolor="#000000" stroked="false">
                <v:path arrowok="t"/>
                <v:fill type="solid"/>
              </v:shape>
            </v:group>
            <v:group style="position:absolute;left:6423;top:742;width:10;height:20" coordorigin="6423,742" coordsize="10,20">
              <v:shape style="position:absolute;left:6423;top:742;width:10;height:20" coordorigin="6423,742" coordsize="10,20" path="m6423,761l6433,761,6433,742,6423,742,6423,761xe" filled="true" fillcolor="#000000" stroked="false">
                <v:path arrowok="t"/>
                <v:fill type="solid"/>
              </v:shape>
            </v:group>
            <v:group style="position:absolute;left:6423;top:761;width:10;height:20" coordorigin="6423,761" coordsize="10,20">
              <v:shape style="position:absolute;left:6423;top:761;width:10;height:20" coordorigin="6423,761" coordsize="10,20" path="m6423,780l6433,780,6433,761,6423,761,6423,780xe" filled="true" fillcolor="#000000" stroked="false">
                <v:path arrowok="t"/>
                <v:fill type="solid"/>
              </v:shape>
              <v:shape style="position:absolute;left:6423;top:780;width:10;height:5" type="#_x0000_t75" stroked="false">
                <v:imagedata r:id="rId304" o:title=""/>
              </v:shape>
            </v:group>
            <v:group style="position:absolute;left:2076;top:790;width:20;height:2" coordorigin="2076,790" coordsize="20,2">
              <v:shape style="position:absolute;left:2076;top:790;width:20;height:2" coordorigin="2076,790" coordsize="20,0" path="m2076,790l2096,790e" filled="false" stroked="true" strokeweight=".48001pt" strokecolor="#000000">
                <v:path arrowok="t"/>
              </v:shape>
            </v:group>
            <v:group style="position:absolute;left:2096;top:790;width:20;height:2" coordorigin="2096,790" coordsize="20,2">
              <v:shape style="position:absolute;left:2096;top:790;width:20;height:2" coordorigin="2096,790" coordsize="20,0" path="m2096,790l2115,790e" filled="false" stroked="true" strokeweight=".48001pt" strokecolor="#000000">
                <v:path arrowok="t"/>
              </v:shape>
            </v:group>
            <v:group style="position:absolute;left:2115;top:790;width:20;height:2" coordorigin="2115,790" coordsize="20,2">
              <v:shape style="position:absolute;left:2115;top:790;width:20;height:2" coordorigin="2115,790" coordsize="20,0" path="m2115,790l2134,790e" filled="false" stroked="true" strokeweight=".48001pt" strokecolor="#000000">
                <v:path arrowok="t"/>
              </v:shape>
            </v:group>
            <v:group style="position:absolute;left:2134;top:790;width:20;height:2" coordorigin="2134,790" coordsize="20,2">
              <v:shape style="position:absolute;left:2134;top:790;width:20;height:2" coordorigin="2134,790" coordsize="20,0" path="m2134,790l2153,790e" filled="false" stroked="true" strokeweight=".48001pt" strokecolor="#000000">
                <v:path arrowok="t"/>
              </v:shape>
            </v:group>
            <v:group style="position:absolute;left:2153;top:790;width:20;height:2" coordorigin="2153,790" coordsize="20,2">
              <v:shape style="position:absolute;left:2153;top:790;width:20;height:2" coordorigin="2153,790" coordsize="20,0" path="m2153,790l2172,790e" filled="false" stroked="true" strokeweight=".48001pt" strokecolor="#000000">
                <v:path arrowok="t"/>
              </v:shape>
            </v:group>
            <v:group style="position:absolute;left:2172;top:790;width:20;height:2" coordorigin="2172,790" coordsize="20,2">
              <v:shape style="position:absolute;left:2172;top:790;width:20;height:2" coordorigin="2172,790" coordsize="20,0" path="m2172,790l2192,790e" filled="false" stroked="true" strokeweight=".48001pt" strokecolor="#000000">
                <v:path arrowok="t"/>
              </v:shape>
            </v:group>
            <v:group style="position:absolute;left:2192;top:790;width:20;height:2" coordorigin="2192,790" coordsize="20,2">
              <v:shape style="position:absolute;left:2192;top:790;width:20;height:2" coordorigin="2192,790" coordsize="20,0" path="m2192,790l2211,790e" filled="false" stroked="true" strokeweight=".48001pt" strokecolor="#000000">
                <v:path arrowok="t"/>
              </v:shape>
            </v:group>
            <v:group style="position:absolute;left:2211;top:790;width:20;height:2" coordorigin="2211,790" coordsize="20,2">
              <v:shape style="position:absolute;left:2211;top:790;width:20;height:2" coordorigin="2211,790" coordsize="20,0" path="m2211,790l2230,790e" filled="false" stroked="true" strokeweight=".48001pt" strokecolor="#000000">
                <v:path arrowok="t"/>
              </v:shape>
            </v:group>
            <v:group style="position:absolute;left:2230;top:790;width:20;height:2" coordorigin="2230,790" coordsize="20,2">
              <v:shape style="position:absolute;left:2230;top:790;width:20;height:2" coordorigin="2230,790" coordsize="20,0" path="m2230,790l2249,790e" filled="false" stroked="true" strokeweight=".48001pt" strokecolor="#000000">
                <v:path arrowok="t"/>
              </v:shape>
            </v:group>
            <v:group style="position:absolute;left:2249;top:790;width:20;height:2" coordorigin="2249,790" coordsize="20,2">
              <v:shape style="position:absolute;left:2249;top:790;width:20;height:2" coordorigin="2249,790" coordsize="20,0" path="m2249,790l2268,790e" filled="false" stroked="true" strokeweight=".48001pt" strokecolor="#000000">
                <v:path arrowok="t"/>
              </v:shape>
            </v:group>
            <v:group style="position:absolute;left:2268;top:790;width:20;height:2" coordorigin="2268,790" coordsize="20,2">
              <v:shape style="position:absolute;left:2268;top:790;width:20;height:2" coordorigin="2268,790" coordsize="20,0" path="m2268,790l2288,790e" filled="false" stroked="true" strokeweight=".48001pt" strokecolor="#000000">
                <v:path arrowok="t"/>
              </v:shape>
            </v:group>
            <v:group style="position:absolute;left:2288;top:790;width:20;height:2" coordorigin="2288,790" coordsize="20,2">
              <v:shape style="position:absolute;left:2288;top:790;width:20;height:2" coordorigin="2288,790" coordsize="20,0" path="m2288,790l2307,790e" filled="false" stroked="true" strokeweight=".48001pt" strokecolor="#000000">
                <v:path arrowok="t"/>
              </v:shape>
            </v:group>
            <v:group style="position:absolute;left:2307;top:790;width:20;height:2" coordorigin="2307,790" coordsize="20,2">
              <v:shape style="position:absolute;left:2307;top:790;width:20;height:2" coordorigin="2307,790" coordsize="20,0" path="m2307,790l2326,790e" filled="false" stroked="true" strokeweight=".48001pt" strokecolor="#000000">
                <v:path arrowok="t"/>
              </v:shape>
            </v:group>
            <v:group style="position:absolute;left:2326;top:790;width:20;height:2" coordorigin="2326,790" coordsize="20,2">
              <v:shape style="position:absolute;left:2326;top:790;width:20;height:2" coordorigin="2326,790" coordsize="20,0" path="m2326,790l2345,790e" filled="false" stroked="true" strokeweight=".48001pt" strokecolor="#000000">
                <v:path arrowok="t"/>
              </v:shape>
            </v:group>
            <v:group style="position:absolute;left:2345;top:790;width:20;height:2" coordorigin="2345,790" coordsize="20,2">
              <v:shape style="position:absolute;left:2345;top:790;width:20;height:2" coordorigin="2345,790" coordsize="20,0" path="m2345,790l2364,790e" filled="false" stroked="true" strokeweight=".48001pt" strokecolor="#000000">
                <v:path arrowok="t"/>
              </v:shape>
            </v:group>
            <v:group style="position:absolute;left:2364;top:790;width:20;height:2" coordorigin="2364,790" coordsize="20,2">
              <v:shape style="position:absolute;left:2364;top:790;width:20;height:2" coordorigin="2364,790" coordsize="20,0" path="m2364,790l2384,790e" filled="false" stroked="true" strokeweight=".48001pt" strokecolor="#000000">
                <v:path arrowok="t"/>
              </v:shape>
            </v:group>
            <v:group style="position:absolute;left:2384;top:790;width:20;height:2" coordorigin="2384,790" coordsize="20,2">
              <v:shape style="position:absolute;left:2384;top:790;width:20;height:2" coordorigin="2384,790" coordsize="20,0" path="m2384,790l2403,790e" filled="false" stroked="true" strokeweight=".48001pt" strokecolor="#000000">
                <v:path arrowok="t"/>
              </v:shape>
            </v:group>
            <v:group style="position:absolute;left:2403;top:790;width:20;height:2" coordorigin="2403,790" coordsize="20,2">
              <v:shape style="position:absolute;left:2403;top:790;width:20;height:2" coordorigin="2403,790" coordsize="20,0" path="m2403,790l2422,790e" filled="false" stroked="true" strokeweight=".48001pt" strokecolor="#000000">
                <v:path arrowok="t"/>
              </v:shape>
            </v:group>
            <v:group style="position:absolute;left:2422;top:790;width:20;height:2" coordorigin="2422,790" coordsize="20,2">
              <v:shape style="position:absolute;left:2422;top:790;width:20;height:2" coordorigin="2422,790" coordsize="20,0" path="m2422,790l2441,790e" filled="false" stroked="true" strokeweight=".48001pt" strokecolor="#000000">
                <v:path arrowok="t"/>
              </v:shape>
            </v:group>
            <v:group style="position:absolute;left:2441;top:790;width:20;height:2" coordorigin="2441,790" coordsize="20,2">
              <v:shape style="position:absolute;left:2441;top:790;width:20;height:2" coordorigin="2441,790" coordsize="20,0" path="m2441,790l2460,790e" filled="false" stroked="true" strokeweight=".48001pt" strokecolor="#000000">
                <v:path arrowok="t"/>
              </v:shape>
            </v:group>
            <v:group style="position:absolute;left:2460;top:790;width:20;height:2" coordorigin="2460,790" coordsize="20,2">
              <v:shape style="position:absolute;left:2460;top:790;width:20;height:2" coordorigin="2460,790" coordsize="20,0" path="m2460,790l2480,790e" filled="false" stroked="true" strokeweight=".48001pt" strokecolor="#000000">
                <v:path arrowok="t"/>
              </v:shape>
            </v:group>
            <v:group style="position:absolute;left:2480;top:790;width:20;height:2" coordorigin="2480,790" coordsize="20,2">
              <v:shape style="position:absolute;left:2480;top:790;width:20;height:2" coordorigin="2480,790" coordsize="20,0" path="m2480,790l2499,790e" filled="false" stroked="true" strokeweight=".48001pt" strokecolor="#000000">
                <v:path arrowok="t"/>
              </v:shape>
            </v:group>
            <v:group style="position:absolute;left:2499;top:790;width:20;height:2" coordorigin="2499,790" coordsize="20,2">
              <v:shape style="position:absolute;left:2499;top:790;width:20;height:2" coordorigin="2499,790" coordsize="20,0" path="m2499,790l2518,790e" filled="false" stroked="true" strokeweight=".48001pt" strokecolor="#000000">
                <v:path arrowok="t"/>
              </v:shape>
            </v:group>
            <v:group style="position:absolute;left:2518;top:790;width:20;height:2" coordorigin="2518,790" coordsize="20,2">
              <v:shape style="position:absolute;left:2518;top:790;width:20;height:2" coordorigin="2518,790" coordsize="20,0" path="m2518,790l2537,790e" filled="false" stroked="true" strokeweight=".48001pt" strokecolor="#000000">
                <v:path arrowok="t"/>
              </v:shape>
            </v:group>
            <v:group style="position:absolute;left:2537;top:790;width:20;height:2" coordorigin="2537,790" coordsize="20,2">
              <v:shape style="position:absolute;left:2537;top:790;width:20;height:2" coordorigin="2537,790" coordsize="20,0" path="m2537,790l2556,790e" filled="false" stroked="true" strokeweight=".48001pt" strokecolor="#000000">
                <v:path arrowok="t"/>
              </v:shape>
            </v:group>
            <v:group style="position:absolute;left:2556;top:790;width:20;height:2" coordorigin="2556,790" coordsize="20,2">
              <v:shape style="position:absolute;left:2556;top:790;width:20;height:2" coordorigin="2556,790" coordsize="20,0" path="m2556,790l2576,790e" filled="false" stroked="true" strokeweight=".48001pt" strokecolor="#000000">
                <v:path arrowok="t"/>
              </v:shape>
            </v:group>
            <v:group style="position:absolute;left:2576;top:790;width:20;height:2" coordorigin="2576,790" coordsize="20,2">
              <v:shape style="position:absolute;left:2576;top:790;width:20;height:2" coordorigin="2576,790" coordsize="20,0" path="m2576,790l2595,790e" filled="false" stroked="true" strokeweight=".48001pt" strokecolor="#000000">
                <v:path arrowok="t"/>
              </v:shape>
            </v:group>
            <v:group style="position:absolute;left:2595;top:790;width:20;height:2" coordorigin="2595,790" coordsize="20,2">
              <v:shape style="position:absolute;left:2595;top:790;width:20;height:2" coordorigin="2595,790" coordsize="20,0" path="m2595,790l2614,790e" filled="false" stroked="true" strokeweight=".48001pt" strokecolor="#000000">
                <v:path arrowok="t"/>
              </v:shape>
            </v:group>
            <v:group style="position:absolute;left:2614;top:790;width:20;height:2" coordorigin="2614,790" coordsize="20,2">
              <v:shape style="position:absolute;left:2614;top:790;width:20;height:2" coordorigin="2614,790" coordsize="20,0" path="m2614,790l2633,790e" filled="false" stroked="true" strokeweight=".48001pt" strokecolor="#000000">
                <v:path arrowok="t"/>
              </v:shape>
            </v:group>
            <v:group style="position:absolute;left:2633;top:790;width:20;height:2" coordorigin="2633,790" coordsize="20,2">
              <v:shape style="position:absolute;left:2633;top:790;width:20;height:2" coordorigin="2633,790" coordsize="20,0" path="m2633,790l2652,790e" filled="false" stroked="true" strokeweight=".48001pt" strokecolor="#000000">
                <v:path arrowok="t"/>
              </v:shape>
            </v:group>
            <v:group style="position:absolute;left:2652;top:790;width:20;height:2" coordorigin="2652,790" coordsize="20,2">
              <v:shape style="position:absolute;left:2652;top:790;width:20;height:2" coordorigin="2652,790" coordsize="20,0" path="m2652,790l2672,790e" filled="false" stroked="true" strokeweight=".48001pt" strokecolor="#000000">
                <v:path arrowok="t"/>
              </v:shape>
            </v:group>
            <v:group style="position:absolute;left:2672;top:790;width:20;height:2" coordorigin="2672,790" coordsize="20,2">
              <v:shape style="position:absolute;left:2672;top:790;width:20;height:2" coordorigin="2672,790" coordsize="20,0" path="m2672,790l2691,790e" filled="false" stroked="true" strokeweight=".48001pt" strokecolor="#000000">
                <v:path arrowok="t"/>
              </v:shape>
            </v:group>
            <v:group style="position:absolute;left:2691;top:790;width:20;height:2" coordorigin="2691,790" coordsize="20,2">
              <v:shape style="position:absolute;left:2691;top:790;width:20;height:2" coordorigin="2691,790" coordsize="20,0" path="m2691,790l2710,790e" filled="false" stroked="true" strokeweight=".48001pt" strokecolor="#000000">
                <v:path arrowok="t"/>
              </v:shape>
            </v:group>
            <v:group style="position:absolute;left:2710;top:790;width:20;height:2" coordorigin="2710,790" coordsize="20,2">
              <v:shape style="position:absolute;left:2710;top:790;width:20;height:2" coordorigin="2710,790" coordsize="20,0" path="m2710,790l2729,790e" filled="false" stroked="true" strokeweight=".48001pt" strokecolor="#000000">
                <v:path arrowok="t"/>
              </v:shape>
            </v:group>
            <v:group style="position:absolute;left:2729;top:790;width:20;height:2" coordorigin="2729,790" coordsize="20,2">
              <v:shape style="position:absolute;left:2729;top:790;width:20;height:2" coordorigin="2729,790" coordsize="20,0" path="m2729,790l2748,790e" filled="false" stroked="true" strokeweight=".48001pt" strokecolor="#000000">
                <v:path arrowok="t"/>
              </v:shape>
            </v:group>
            <v:group style="position:absolute;left:2748;top:790;width:20;height:2" coordorigin="2748,790" coordsize="20,2">
              <v:shape style="position:absolute;left:2748;top:790;width:20;height:2" coordorigin="2748,790" coordsize="20,0" path="m2748,790l2768,790e" filled="false" stroked="true" strokeweight=".48001pt" strokecolor="#000000">
                <v:path arrowok="t"/>
              </v:shape>
            </v:group>
            <v:group style="position:absolute;left:2768;top:790;width:20;height:2" coordorigin="2768,790" coordsize="20,2">
              <v:shape style="position:absolute;left:2768;top:790;width:20;height:2" coordorigin="2768,790" coordsize="20,0" path="m2768,790l2787,790e" filled="false" stroked="true" strokeweight=".48001pt" strokecolor="#000000">
                <v:path arrowok="t"/>
              </v:shape>
            </v:group>
            <v:group style="position:absolute;left:2787;top:790;width:20;height:2" coordorigin="2787,790" coordsize="20,2">
              <v:shape style="position:absolute;left:2787;top:790;width:20;height:2" coordorigin="2787,790" coordsize="20,0" path="m2787,790l2806,790e" filled="false" stroked="true" strokeweight=".48001pt" strokecolor="#000000">
                <v:path arrowok="t"/>
              </v:shape>
            </v:group>
            <v:group style="position:absolute;left:2806;top:790;width:20;height:2" coordorigin="2806,790" coordsize="20,2">
              <v:shape style="position:absolute;left:2806;top:790;width:20;height:2" coordorigin="2806,790" coordsize="20,0" path="m2806,790l2825,790e" filled="false" stroked="true" strokeweight=".48001pt" strokecolor="#000000">
                <v:path arrowok="t"/>
              </v:shape>
            </v:group>
            <v:group style="position:absolute;left:2825;top:790;width:20;height:2" coordorigin="2825,790" coordsize="20,2">
              <v:shape style="position:absolute;left:2825;top:790;width:20;height:2" coordorigin="2825,790" coordsize="20,0" path="m2825,790l2844,790e" filled="false" stroked="true" strokeweight=".48001pt" strokecolor="#000000">
                <v:path arrowok="t"/>
              </v:shape>
            </v:group>
            <v:group style="position:absolute;left:2844;top:790;width:20;height:2" coordorigin="2844,790" coordsize="20,2">
              <v:shape style="position:absolute;left:2844;top:790;width:20;height:2" coordorigin="2844,790" coordsize="20,0" path="m2844,790l2864,790e" filled="false" stroked="true" strokeweight=".48001pt" strokecolor="#000000">
                <v:path arrowok="t"/>
              </v:shape>
            </v:group>
            <v:group style="position:absolute;left:2864;top:790;width:20;height:2" coordorigin="2864,790" coordsize="20,2">
              <v:shape style="position:absolute;left:2864;top:790;width:20;height:2" coordorigin="2864,790" coordsize="20,0" path="m2864,790l2883,790e" filled="false" stroked="true" strokeweight=".48001pt" strokecolor="#000000">
                <v:path arrowok="t"/>
              </v:shape>
            </v:group>
            <v:group style="position:absolute;left:2883;top:790;width:20;height:2" coordorigin="2883,790" coordsize="20,2">
              <v:shape style="position:absolute;left:2883;top:790;width:20;height:2" coordorigin="2883,790" coordsize="20,0" path="m2883,790l2902,790e" filled="false" stroked="true" strokeweight=".48001pt" strokecolor="#000000">
                <v:path arrowok="t"/>
              </v:shape>
            </v:group>
            <v:group style="position:absolute;left:2902;top:790;width:20;height:2" coordorigin="2902,790" coordsize="20,2">
              <v:shape style="position:absolute;left:2902;top:790;width:20;height:2" coordorigin="2902,790" coordsize="20,0" path="m2902,790l2921,790e" filled="false" stroked="true" strokeweight=".48001pt" strokecolor="#000000">
                <v:path arrowok="t"/>
              </v:shape>
            </v:group>
            <v:group style="position:absolute;left:2921;top:790;width:20;height:2" coordorigin="2921,790" coordsize="20,2">
              <v:shape style="position:absolute;left:2921;top:790;width:20;height:2" coordorigin="2921,790" coordsize="20,0" path="m2921,790l2940,790e" filled="false" stroked="true" strokeweight=".48001pt" strokecolor="#000000">
                <v:path arrowok="t"/>
              </v:shape>
            </v:group>
            <v:group style="position:absolute;left:2940;top:790;width:20;height:2" coordorigin="2940,790" coordsize="20,2">
              <v:shape style="position:absolute;left:2940;top:790;width:20;height:2" coordorigin="2940,790" coordsize="20,0" path="m2940,790l2960,790e" filled="false" stroked="true" strokeweight=".48001pt" strokecolor="#000000">
                <v:path arrowok="t"/>
              </v:shape>
            </v:group>
            <v:group style="position:absolute;left:2960;top:790;width:20;height:2" coordorigin="2960,790" coordsize="20,2">
              <v:shape style="position:absolute;left:2960;top:790;width:20;height:2" coordorigin="2960,790" coordsize="20,0" path="m2960,790l2979,790e" filled="false" stroked="true" strokeweight=".48001pt" strokecolor="#000000">
                <v:path arrowok="t"/>
              </v:shape>
            </v:group>
            <v:group style="position:absolute;left:2979;top:790;width:20;height:2" coordorigin="2979,790" coordsize="20,2">
              <v:shape style="position:absolute;left:2979;top:790;width:20;height:2" coordorigin="2979,790" coordsize="20,0" path="m2979,790l2998,790e" filled="false" stroked="true" strokeweight=".48001pt" strokecolor="#000000">
                <v:path arrowok="t"/>
              </v:shape>
            </v:group>
            <v:group style="position:absolute;left:2998;top:790;width:20;height:2" coordorigin="2998,790" coordsize="20,2">
              <v:shape style="position:absolute;left:2998;top:790;width:20;height:2" coordorigin="2998,790" coordsize="20,0" path="m2998,790l3017,790e" filled="false" stroked="true" strokeweight=".48001pt" strokecolor="#000000">
                <v:path arrowok="t"/>
              </v:shape>
            </v:group>
            <v:group style="position:absolute;left:3017;top:790;width:20;height:2" coordorigin="3017,790" coordsize="20,2">
              <v:shape style="position:absolute;left:3017;top:790;width:20;height:2" coordorigin="3017,790" coordsize="20,0" path="m3017,790l3036,790e" filled="false" stroked="true" strokeweight=".48001pt" strokecolor="#000000">
                <v:path arrowok="t"/>
              </v:shape>
            </v:group>
            <v:group style="position:absolute;left:3036;top:790;width:20;height:2" coordorigin="3036,790" coordsize="20,2">
              <v:shape style="position:absolute;left:3036;top:790;width:20;height:2" coordorigin="3036,790" coordsize="20,0" path="m3036,790l3056,790e" filled="false" stroked="true" strokeweight=".48001pt" strokecolor="#000000">
                <v:path arrowok="t"/>
              </v:shape>
            </v:group>
            <v:group style="position:absolute;left:3056;top:790;width:20;height:2" coordorigin="3056,790" coordsize="20,2">
              <v:shape style="position:absolute;left:3056;top:790;width:20;height:2" coordorigin="3056,790" coordsize="20,0" path="m3056,790l3075,790e" filled="false" stroked="true" strokeweight=".48001pt" strokecolor="#000000">
                <v:path arrowok="t"/>
              </v:shape>
            </v:group>
            <v:group style="position:absolute;left:3075;top:790;width:20;height:2" coordorigin="3075,790" coordsize="20,2">
              <v:shape style="position:absolute;left:3075;top:790;width:20;height:2" coordorigin="3075,790" coordsize="20,0" path="m3075,790l3094,790e" filled="false" stroked="true" strokeweight=".48001pt" strokecolor="#000000">
                <v:path arrowok="t"/>
              </v:shape>
            </v:group>
            <v:group style="position:absolute;left:3094;top:790;width:20;height:2" coordorigin="3094,790" coordsize="20,2">
              <v:shape style="position:absolute;left:3094;top:790;width:20;height:2" coordorigin="3094,790" coordsize="20,0" path="m3094,790l3113,790e" filled="false" stroked="true" strokeweight=".48001pt" strokecolor="#000000">
                <v:path arrowok="t"/>
              </v:shape>
            </v:group>
            <v:group style="position:absolute;left:3113;top:790;width:20;height:2" coordorigin="3113,790" coordsize="20,2">
              <v:shape style="position:absolute;left:3113;top:790;width:20;height:2" coordorigin="3113,790" coordsize="20,0" path="m3113,790l3132,790e" filled="false" stroked="true" strokeweight=".48001pt" strokecolor="#000000">
                <v:path arrowok="t"/>
              </v:shape>
            </v:group>
            <v:group style="position:absolute;left:3132;top:790;width:20;height:2" coordorigin="3132,790" coordsize="20,2">
              <v:shape style="position:absolute;left:3132;top:790;width:20;height:2" coordorigin="3132,790" coordsize="20,0" path="m3132,790l3152,790e" filled="false" stroked="true" strokeweight=".48001pt" strokecolor="#000000">
                <v:path arrowok="t"/>
              </v:shape>
            </v:group>
            <v:group style="position:absolute;left:3152;top:790;width:20;height:2" coordorigin="3152,790" coordsize="20,2">
              <v:shape style="position:absolute;left:3152;top:790;width:20;height:2" coordorigin="3152,790" coordsize="20,0" path="m3152,790l3171,790e" filled="false" stroked="true" strokeweight=".48001pt" strokecolor="#000000">
                <v:path arrowok="t"/>
              </v:shape>
            </v:group>
            <v:group style="position:absolute;left:3171;top:790;width:20;height:2" coordorigin="3171,790" coordsize="20,2">
              <v:shape style="position:absolute;left:3171;top:790;width:20;height:2" coordorigin="3171,790" coordsize="20,0" path="m3171,790l3190,790e" filled="false" stroked="true" strokeweight=".48001pt" strokecolor="#000000">
                <v:path arrowok="t"/>
              </v:shape>
            </v:group>
            <v:group style="position:absolute;left:3190;top:790;width:20;height:2" coordorigin="3190,790" coordsize="20,2">
              <v:shape style="position:absolute;left:3190;top:790;width:20;height:2" coordorigin="3190,790" coordsize="20,0" path="m3190,790l3209,790e" filled="false" stroked="true" strokeweight=".48001pt" strokecolor="#000000">
                <v:path arrowok="t"/>
              </v:shape>
            </v:group>
            <v:group style="position:absolute;left:3209;top:790;width:20;height:2" coordorigin="3209,790" coordsize="20,2">
              <v:shape style="position:absolute;left:3209;top:790;width:20;height:2" coordorigin="3209,790" coordsize="20,0" path="m3209,790l3228,790e" filled="false" stroked="true" strokeweight=".48001pt" strokecolor="#000000">
                <v:path arrowok="t"/>
              </v:shape>
            </v:group>
            <v:group style="position:absolute;left:3228;top:790;width:20;height:2" coordorigin="3228,790" coordsize="20,2">
              <v:shape style="position:absolute;left:3228;top:790;width:20;height:2" coordorigin="3228,790" coordsize="20,0" path="m3228,790l3248,790e" filled="false" stroked="true" strokeweight=".48001pt" strokecolor="#000000">
                <v:path arrowok="t"/>
              </v:shape>
            </v:group>
            <v:group style="position:absolute;left:3248;top:790;width:20;height:2" coordorigin="3248,790" coordsize="20,2">
              <v:shape style="position:absolute;left:3248;top:790;width:20;height:2" coordorigin="3248,790" coordsize="20,0" path="m3248,790l3267,790e" filled="false" stroked="true" strokeweight=".48001pt" strokecolor="#000000">
                <v:path arrowok="t"/>
              </v:shape>
            </v:group>
            <v:group style="position:absolute;left:3267;top:790;width:20;height:2" coordorigin="3267,790" coordsize="20,2">
              <v:shape style="position:absolute;left:3267;top:790;width:20;height:2" coordorigin="3267,790" coordsize="20,0" path="m3267,790l3286,790e" filled="false" stroked="true" strokeweight=".48001pt" strokecolor="#000000">
                <v:path arrowok="t"/>
              </v:shape>
            </v:group>
            <v:group style="position:absolute;left:3286;top:790;width:20;height:2" coordorigin="3286,790" coordsize="20,2">
              <v:shape style="position:absolute;left:3286;top:790;width:20;height:2" coordorigin="3286,790" coordsize="20,0" path="m3286,790l3305,790e" filled="false" stroked="true" strokeweight=".48001pt" strokecolor="#000000">
                <v:path arrowok="t"/>
              </v:shape>
            </v:group>
            <v:group style="position:absolute;left:3305;top:790;width:20;height:2" coordorigin="3305,790" coordsize="20,2">
              <v:shape style="position:absolute;left:3305;top:790;width:20;height:2" coordorigin="3305,790" coordsize="20,0" path="m3305,790l3324,790e" filled="false" stroked="true" strokeweight=".48001pt" strokecolor="#000000">
                <v:path arrowok="t"/>
              </v:shape>
            </v:group>
            <v:group style="position:absolute;left:3324;top:790;width:20;height:2" coordorigin="3324,790" coordsize="20,2">
              <v:shape style="position:absolute;left:3324;top:790;width:20;height:2" coordorigin="3324,790" coordsize="20,0" path="m3324,790l3344,790e" filled="false" stroked="true" strokeweight=".48001pt" strokecolor="#000000">
                <v:path arrowok="t"/>
              </v:shape>
            </v:group>
            <v:group style="position:absolute;left:3344;top:790;width:20;height:2" coordorigin="3344,790" coordsize="20,2">
              <v:shape style="position:absolute;left:3344;top:790;width:20;height:2" coordorigin="3344,790" coordsize="20,0" path="m3344,790l3363,790e" filled="false" stroked="true" strokeweight=".48001pt" strokecolor="#000000">
                <v:path arrowok="t"/>
              </v:shape>
            </v:group>
            <v:group style="position:absolute;left:3363;top:790;width:20;height:2" coordorigin="3363,790" coordsize="20,2">
              <v:shape style="position:absolute;left:3363;top:790;width:20;height:2" coordorigin="3363,790" coordsize="20,0" path="m3363,790l3382,790e" filled="false" stroked="true" strokeweight=".48001pt" strokecolor="#000000">
                <v:path arrowok="t"/>
              </v:shape>
            </v:group>
            <v:group style="position:absolute;left:3382;top:790;width:20;height:2" coordorigin="3382,790" coordsize="20,2">
              <v:shape style="position:absolute;left:3382;top:790;width:20;height:2" coordorigin="3382,790" coordsize="20,0" path="m3382,790l3401,790e" filled="false" stroked="true" strokeweight=".48001pt" strokecolor="#000000">
                <v:path arrowok="t"/>
              </v:shape>
            </v:group>
            <v:group style="position:absolute;left:3401;top:790;width:20;height:2" coordorigin="3401,790" coordsize="20,2">
              <v:shape style="position:absolute;left:3401;top:790;width:20;height:2" coordorigin="3401,790" coordsize="20,0" path="m3401,790l3420,790e" filled="false" stroked="true" strokeweight=".48001pt" strokecolor="#000000">
                <v:path arrowok="t"/>
              </v:shape>
            </v:group>
            <v:group style="position:absolute;left:3420;top:790;width:20;height:2" coordorigin="3420,790" coordsize="20,2">
              <v:shape style="position:absolute;left:3420;top:790;width:20;height:2" coordorigin="3420,790" coordsize="20,0" path="m3420,790l3440,790e" filled="false" stroked="true" strokeweight=".48001pt" strokecolor="#000000">
                <v:path arrowok="t"/>
              </v:shape>
            </v:group>
            <v:group style="position:absolute;left:3440;top:790;width:20;height:2" coordorigin="3440,790" coordsize="20,2">
              <v:shape style="position:absolute;left:3440;top:790;width:20;height:2" coordorigin="3440,790" coordsize="20,0" path="m3440,790l3459,790e" filled="false" stroked="true" strokeweight=".48001pt" strokecolor="#000000">
                <v:path arrowok="t"/>
              </v:shape>
            </v:group>
            <v:group style="position:absolute;left:3459;top:790;width:20;height:2" coordorigin="3459,790" coordsize="20,2">
              <v:shape style="position:absolute;left:3459;top:790;width:20;height:2" coordorigin="3459,790" coordsize="20,0" path="m3459,790l3478,790e" filled="false" stroked="true" strokeweight=".48001pt" strokecolor="#000000">
                <v:path arrowok="t"/>
              </v:shape>
            </v:group>
            <v:group style="position:absolute;left:3478;top:790;width:20;height:2" coordorigin="3478,790" coordsize="20,2">
              <v:shape style="position:absolute;left:3478;top:790;width:20;height:2" coordorigin="3478,790" coordsize="20,0" path="m3478,790l3497,790e" filled="false" stroked="true" strokeweight=".48001pt" strokecolor="#000000">
                <v:path arrowok="t"/>
              </v:shape>
            </v:group>
            <v:group style="position:absolute;left:3497;top:790;width:20;height:2" coordorigin="3497,790" coordsize="20,2">
              <v:shape style="position:absolute;left:3497;top:790;width:20;height:2" coordorigin="3497,790" coordsize="20,0" path="m3497,790l3516,790e" filled="false" stroked="true" strokeweight=".48001pt" strokecolor="#000000">
                <v:path arrowok="t"/>
              </v:shape>
            </v:group>
            <v:group style="position:absolute;left:3516;top:790;width:20;height:2" coordorigin="3516,790" coordsize="20,2">
              <v:shape style="position:absolute;left:3516;top:790;width:20;height:2" coordorigin="3516,790" coordsize="20,0" path="m3516,790l3536,790e" filled="false" stroked="true" strokeweight=".48001pt" strokecolor="#000000">
                <v:path arrowok="t"/>
              </v:shape>
            </v:group>
            <v:group style="position:absolute;left:3536;top:790;width:20;height:2" coordorigin="3536,790" coordsize="20,2">
              <v:shape style="position:absolute;left:3536;top:790;width:20;height:2" coordorigin="3536,790" coordsize="20,0" path="m3536,790l3555,790e" filled="false" stroked="true" strokeweight=".48001pt" strokecolor="#000000">
                <v:path arrowok="t"/>
              </v:shape>
            </v:group>
            <v:group style="position:absolute;left:3555;top:790;width:20;height:2" coordorigin="3555,790" coordsize="20,2">
              <v:shape style="position:absolute;left:3555;top:790;width:20;height:2" coordorigin="3555,790" coordsize="20,0" path="m3555,790l3574,790e" filled="false" stroked="true" strokeweight=".48001pt" strokecolor="#000000">
                <v:path arrowok="t"/>
              </v:shape>
            </v:group>
            <v:group style="position:absolute;left:3574;top:790;width:20;height:2" coordorigin="3574,790" coordsize="20,2">
              <v:shape style="position:absolute;left:3574;top:790;width:20;height:2" coordorigin="3574,790" coordsize="20,0" path="m3574,790l3593,790e" filled="false" stroked="true" strokeweight=".48001pt" strokecolor="#000000">
                <v:path arrowok="t"/>
              </v:shape>
            </v:group>
            <v:group style="position:absolute;left:3593;top:790;width:20;height:2" coordorigin="3593,790" coordsize="20,2">
              <v:shape style="position:absolute;left:3593;top:790;width:20;height:2" coordorigin="3593,790" coordsize="20,0" path="m3593,790l3612,790e" filled="false" stroked="true" strokeweight=".48001pt" strokecolor="#000000">
                <v:path arrowok="t"/>
              </v:shape>
            </v:group>
            <v:group style="position:absolute;left:3612;top:790;width:20;height:2" coordorigin="3612,790" coordsize="20,2">
              <v:shape style="position:absolute;left:3612;top:790;width:20;height:2" coordorigin="3612,790" coordsize="20,0" path="m3612,790l3632,790e" filled="false" stroked="true" strokeweight=".48001pt" strokecolor="#000000">
                <v:path arrowok="t"/>
              </v:shape>
            </v:group>
            <v:group style="position:absolute;left:3632;top:790;width:20;height:2" coordorigin="3632,790" coordsize="20,2">
              <v:shape style="position:absolute;left:3632;top:790;width:20;height:2" coordorigin="3632,790" coordsize="20,0" path="m3632,790l3651,790e" filled="false" stroked="true" strokeweight=".48001pt" strokecolor="#000000">
                <v:path arrowok="t"/>
              </v:shape>
            </v:group>
            <v:group style="position:absolute;left:3651;top:790;width:20;height:2" coordorigin="3651,790" coordsize="20,2">
              <v:shape style="position:absolute;left:3651;top:790;width:20;height:2" coordorigin="3651,790" coordsize="20,0" path="m3651,790l3670,790e" filled="false" stroked="true" strokeweight=".48001pt" strokecolor="#000000">
                <v:path arrowok="t"/>
              </v:shape>
            </v:group>
            <v:group style="position:absolute;left:3670;top:790;width:20;height:2" coordorigin="3670,790" coordsize="20,2">
              <v:shape style="position:absolute;left:3670;top:790;width:20;height:2" coordorigin="3670,790" coordsize="20,0" path="m3670,790l3689,790e" filled="false" stroked="true" strokeweight=".48001pt" strokecolor="#000000">
                <v:path arrowok="t"/>
              </v:shape>
            </v:group>
            <v:group style="position:absolute;left:3689;top:790;width:20;height:2" coordorigin="3689,790" coordsize="20,2">
              <v:shape style="position:absolute;left:3689;top:790;width:20;height:2" coordorigin="3689,790" coordsize="20,0" path="m3689,790l3708,790e" filled="false" stroked="true" strokeweight=".48001pt" strokecolor="#000000">
                <v:path arrowok="t"/>
              </v:shape>
            </v:group>
            <v:group style="position:absolute;left:3708;top:790;width:20;height:2" coordorigin="3708,790" coordsize="20,2">
              <v:shape style="position:absolute;left:3708;top:790;width:20;height:2" coordorigin="3708,790" coordsize="20,0" path="m3708,790l3728,790e" filled="false" stroked="true" strokeweight=".48001pt" strokecolor="#000000">
                <v:path arrowok="t"/>
              </v:shape>
            </v:group>
            <v:group style="position:absolute;left:3728;top:790;width:20;height:2" coordorigin="3728,790" coordsize="20,2">
              <v:shape style="position:absolute;left:3728;top:790;width:20;height:2" coordorigin="3728,790" coordsize="20,0" path="m3728,790l3747,790e" filled="false" stroked="true" strokeweight=".48001pt" strokecolor="#000000">
                <v:path arrowok="t"/>
              </v:shape>
            </v:group>
            <v:group style="position:absolute;left:3747;top:790;width:20;height:2" coordorigin="3747,790" coordsize="20,2">
              <v:shape style="position:absolute;left:3747;top:790;width:20;height:2" coordorigin="3747,790" coordsize="20,0" path="m3747,790l3766,790e" filled="false" stroked="true" strokeweight=".48001pt" strokecolor="#000000">
                <v:path arrowok="t"/>
              </v:shape>
            </v:group>
            <v:group style="position:absolute;left:3766;top:790;width:20;height:2" coordorigin="3766,790" coordsize="20,2">
              <v:shape style="position:absolute;left:3766;top:790;width:20;height:2" coordorigin="3766,790" coordsize="20,0" path="m3766,790l3785,790e" filled="false" stroked="true" strokeweight=".48001pt" strokecolor="#000000">
                <v:path arrowok="t"/>
              </v:shape>
            </v:group>
            <v:group style="position:absolute;left:3785;top:790;width:20;height:2" coordorigin="3785,790" coordsize="20,2">
              <v:shape style="position:absolute;left:3785;top:790;width:20;height:2" coordorigin="3785,790" coordsize="20,0" path="m3785,790l3804,790e" filled="false" stroked="true" strokeweight=".48001pt" strokecolor="#000000">
                <v:path arrowok="t"/>
              </v:shape>
            </v:group>
            <v:group style="position:absolute;left:3804;top:790;width:20;height:2" coordorigin="3804,790" coordsize="20,2">
              <v:shape style="position:absolute;left:3804;top:790;width:20;height:2" coordorigin="3804,790" coordsize="20,0" path="m3804,790l3824,790e" filled="false" stroked="true" strokeweight=".48001pt" strokecolor="#000000">
                <v:path arrowok="t"/>
              </v:shape>
            </v:group>
            <v:group style="position:absolute;left:3824;top:790;width:20;height:2" coordorigin="3824,790" coordsize="20,2">
              <v:shape style="position:absolute;left:3824;top:790;width:20;height:2" coordorigin="3824,790" coordsize="20,0" path="m3824,790l3843,790e" filled="false" stroked="true" strokeweight=".48001pt" strokecolor="#000000">
                <v:path arrowok="t"/>
              </v:shape>
            </v:group>
            <v:group style="position:absolute;left:3843;top:790;width:20;height:2" coordorigin="3843,790" coordsize="20,2">
              <v:shape style="position:absolute;left:3843;top:790;width:20;height:2" coordorigin="3843,790" coordsize="20,0" path="m3843,790l3862,790e" filled="false" stroked="true" strokeweight=".48001pt" strokecolor="#000000">
                <v:path arrowok="t"/>
              </v:shape>
            </v:group>
            <v:group style="position:absolute;left:3862;top:790;width:20;height:2" coordorigin="3862,790" coordsize="20,2">
              <v:shape style="position:absolute;left:3862;top:790;width:20;height:2" coordorigin="3862,790" coordsize="20,0" path="m3862,790l3881,790e" filled="false" stroked="true" strokeweight=".48001pt" strokecolor="#000000">
                <v:path arrowok="t"/>
              </v:shape>
            </v:group>
            <v:group style="position:absolute;left:3881;top:790;width:20;height:2" coordorigin="3881,790" coordsize="20,2">
              <v:shape style="position:absolute;left:3881;top:790;width:20;height:2" coordorigin="3881,790" coordsize="20,0" path="m3881,790l3900,790e" filled="false" stroked="true" strokeweight=".48001pt" strokecolor="#000000">
                <v:path arrowok="t"/>
              </v:shape>
            </v:group>
            <v:group style="position:absolute;left:3900;top:790;width:20;height:2" coordorigin="3900,790" coordsize="20,2">
              <v:shape style="position:absolute;left:3900;top:790;width:20;height:2" coordorigin="3900,790" coordsize="20,0" path="m3900,790l3920,790e" filled="false" stroked="true" strokeweight=".48001pt" strokecolor="#000000">
                <v:path arrowok="t"/>
              </v:shape>
            </v:group>
            <v:group style="position:absolute;left:3920;top:790;width:20;height:2" coordorigin="3920,790" coordsize="20,2">
              <v:shape style="position:absolute;left:3920;top:790;width:20;height:2" coordorigin="3920,790" coordsize="20,0" path="m3920,790l3939,790e" filled="false" stroked="true" strokeweight=".48001pt" strokecolor="#000000">
                <v:path arrowok="t"/>
              </v:shape>
            </v:group>
            <v:group style="position:absolute;left:3939;top:790;width:20;height:2" coordorigin="3939,790" coordsize="20,2">
              <v:shape style="position:absolute;left:3939;top:790;width:20;height:2" coordorigin="3939,790" coordsize="20,0" path="m3939,790l3958,790e" filled="false" stroked="true" strokeweight=".48001pt" strokecolor="#000000">
                <v:path arrowok="t"/>
              </v:shape>
            </v:group>
            <v:group style="position:absolute;left:3958;top:790;width:20;height:2" coordorigin="3958,790" coordsize="20,2">
              <v:shape style="position:absolute;left:3958;top:790;width:20;height:2" coordorigin="3958,790" coordsize="20,0" path="m3958,790l3977,790e" filled="false" stroked="true" strokeweight=".48001pt" strokecolor="#000000">
                <v:path arrowok="t"/>
              </v:shape>
            </v:group>
            <v:group style="position:absolute;left:3977;top:790;width:20;height:2" coordorigin="3977,790" coordsize="20,2">
              <v:shape style="position:absolute;left:3977;top:790;width:20;height:2" coordorigin="3977,790" coordsize="20,0" path="m3977,790l3997,790e" filled="false" stroked="true" strokeweight=".48001pt" strokecolor="#000000">
                <v:path arrowok="t"/>
              </v:shape>
            </v:group>
            <v:group style="position:absolute;left:3997;top:790;width:20;height:2" coordorigin="3997,790" coordsize="20,2">
              <v:shape style="position:absolute;left:3997;top:790;width:20;height:2" coordorigin="3997,790" coordsize="20,0" path="m3997,790l4016,790e" filled="false" stroked="true" strokeweight=".48001pt" strokecolor="#000000">
                <v:path arrowok="t"/>
              </v:shape>
            </v:group>
            <v:group style="position:absolute;left:4016;top:790;width:20;height:2" coordorigin="4016,790" coordsize="20,2">
              <v:shape style="position:absolute;left:4016;top:790;width:20;height:2" coordorigin="4016,790" coordsize="20,0" path="m4016,790l4035,790e" filled="false" stroked="true" strokeweight=".48001pt" strokecolor="#000000">
                <v:path arrowok="t"/>
              </v:shape>
            </v:group>
            <v:group style="position:absolute;left:4035;top:790;width:20;height:2" coordorigin="4035,790" coordsize="20,2">
              <v:shape style="position:absolute;left:4035;top:790;width:20;height:2" coordorigin="4035,790" coordsize="20,0" path="m4035,790l4055,790e" filled="false" stroked="true" strokeweight=".48001pt" strokecolor="#000000">
                <v:path arrowok="t"/>
              </v:shape>
            </v:group>
            <v:group style="position:absolute;left:4055;top:790;width:20;height:2" coordorigin="4055,790" coordsize="20,2">
              <v:shape style="position:absolute;left:4055;top:790;width:20;height:2" coordorigin="4055,790" coordsize="20,0" path="m4055,790l4074,790e" filled="false" stroked="true" strokeweight=".48001pt" strokecolor="#000000">
                <v:path arrowok="t"/>
              </v:shape>
            </v:group>
            <v:group style="position:absolute;left:4074;top:790;width:20;height:2" coordorigin="4074,790" coordsize="20,2">
              <v:shape style="position:absolute;left:4074;top:790;width:20;height:2" coordorigin="4074,790" coordsize="20,0" path="m4074,790l4093,790e" filled="false" stroked="true" strokeweight=".48001pt" strokecolor="#000000">
                <v:path arrowok="t"/>
              </v:shape>
            </v:group>
            <v:group style="position:absolute;left:4093;top:790;width:20;height:2" coordorigin="4093,790" coordsize="20,2">
              <v:shape style="position:absolute;left:4093;top:790;width:20;height:2" coordorigin="4093,790" coordsize="20,0" path="m4093,790l4112,790e" filled="false" stroked="true" strokeweight=".48001pt" strokecolor="#000000">
                <v:path arrowok="t"/>
              </v:shape>
            </v:group>
            <v:group style="position:absolute;left:4112;top:790;width:20;height:2" coordorigin="4112,790" coordsize="20,2">
              <v:shape style="position:absolute;left:4112;top:790;width:20;height:2" coordorigin="4112,790" coordsize="20,0" path="m4112,790l4131,790e" filled="false" stroked="true" strokeweight=".48001pt" strokecolor="#000000">
                <v:path arrowok="t"/>
              </v:shape>
            </v:group>
            <v:group style="position:absolute;left:4131;top:790;width:20;height:2" coordorigin="4131,790" coordsize="20,2">
              <v:shape style="position:absolute;left:4131;top:790;width:20;height:2" coordorigin="4131,790" coordsize="20,0" path="m4131,790l4151,790e" filled="false" stroked="true" strokeweight=".48001pt" strokecolor="#000000">
                <v:path arrowok="t"/>
              </v:shape>
            </v:group>
            <v:group style="position:absolute;left:4151;top:790;width:20;height:2" coordorigin="4151,790" coordsize="20,2">
              <v:shape style="position:absolute;left:4151;top:790;width:20;height:2" coordorigin="4151,790" coordsize="20,0" path="m4151,790l4170,790e" filled="false" stroked="true" strokeweight=".48001pt" strokecolor="#000000">
                <v:path arrowok="t"/>
              </v:shape>
            </v:group>
            <v:group style="position:absolute;left:4170;top:790;width:20;height:2" coordorigin="4170,790" coordsize="20,2">
              <v:shape style="position:absolute;left:4170;top:790;width:20;height:2" coordorigin="4170,790" coordsize="20,0" path="m4170,790l4189,790e" filled="false" stroked="true" strokeweight=".48001pt" strokecolor="#000000">
                <v:path arrowok="t"/>
              </v:shape>
            </v:group>
            <v:group style="position:absolute;left:4189;top:790;width:20;height:2" coordorigin="4189,790" coordsize="20,2">
              <v:shape style="position:absolute;left:4189;top:790;width:20;height:2" coordorigin="4189,790" coordsize="20,0" path="m4189,790l4208,790e" filled="false" stroked="true" strokeweight=".48001pt" strokecolor="#000000">
                <v:path arrowok="t"/>
              </v:shape>
            </v:group>
            <v:group style="position:absolute;left:4208;top:790;width:20;height:2" coordorigin="4208,790" coordsize="20,2">
              <v:shape style="position:absolute;left:4208;top:790;width:20;height:2" coordorigin="4208,790" coordsize="20,0" path="m4208,790l4227,790e" filled="false" stroked="true" strokeweight=".48001pt" strokecolor="#000000">
                <v:path arrowok="t"/>
              </v:shape>
            </v:group>
            <v:group style="position:absolute;left:4227;top:790;width:20;height:2" coordorigin="4227,790" coordsize="20,2">
              <v:shape style="position:absolute;left:4227;top:790;width:20;height:2" coordorigin="4227,790" coordsize="20,0" path="m4227,790l4247,790e" filled="false" stroked="true" strokeweight=".48001pt" strokecolor="#000000">
                <v:path arrowok="t"/>
              </v:shape>
            </v:group>
            <v:group style="position:absolute;left:4247;top:790;width:20;height:2" coordorigin="4247,790" coordsize="20,2">
              <v:shape style="position:absolute;left:4247;top:790;width:20;height:2" coordorigin="4247,790" coordsize="20,0" path="m4247,790l4266,790e" filled="false" stroked="true" strokeweight=".48001pt" strokecolor="#000000">
                <v:path arrowok="t"/>
              </v:shape>
            </v:group>
            <v:group style="position:absolute;left:4266;top:790;width:20;height:2" coordorigin="4266,790" coordsize="20,2">
              <v:shape style="position:absolute;left:4266;top:790;width:20;height:2" coordorigin="4266,790" coordsize="20,0" path="m4266,790l4285,790e" filled="false" stroked="true" strokeweight=".48001pt" strokecolor="#000000">
                <v:path arrowok="t"/>
              </v:shape>
            </v:group>
            <v:group style="position:absolute;left:4285;top:790;width:20;height:2" coordorigin="4285,790" coordsize="20,2">
              <v:shape style="position:absolute;left:4285;top:790;width:20;height:2" coordorigin="4285,790" coordsize="20,0" path="m4285,790l4304,790e" filled="false" stroked="true" strokeweight=".48001pt" strokecolor="#000000">
                <v:path arrowok="t"/>
              </v:shape>
            </v:group>
            <v:group style="position:absolute;left:4304;top:790;width:20;height:2" coordorigin="4304,790" coordsize="20,2">
              <v:shape style="position:absolute;left:4304;top:790;width:20;height:2" coordorigin="4304,790" coordsize="20,0" path="m4304,790l4323,790e" filled="false" stroked="true" strokeweight=".48001pt" strokecolor="#000000">
                <v:path arrowok="t"/>
              </v:shape>
            </v:group>
            <v:group style="position:absolute;left:4323;top:790;width:20;height:2" coordorigin="4323,790" coordsize="20,2">
              <v:shape style="position:absolute;left:4323;top:790;width:20;height:2" coordorigin="4323,790" coordsize="20,0" path="m4323,790l4343,790e" filled="false" stroked="true" strokeweight=".48001pt" strokecolor="#000000">
                <v:path arrowok="t"/>
              </v:shape>
            </v:group>
            <v:group style="position:absolute;left:4343;top:790;width:20;height:2" coordorigin="4343,790" coordsize="20,2">
              <v:shape style="position:absolute;left:4343;top:790;width:20;height:2" coordorigin="4343,790" coordsize="20,0" path="m4343,790l4362,790e" filled="false" stroked="true" strokeweight=".48001pt" strokecolor="#000000">
                <v:path arrowok="t"/>
              </v:shape>
            </v:group>
            <v:group style="position:absolute;left:4362;top:790;width:20;height:2" coordorigin="4362,790" coordsize="20,2">
              <v:shape style="position:absolute;left:4362;top:790;width:20;height:2" coordorigin="4362,790" coordsize="20,0" path="m4362,790l4381,790e" filled="false" stroked="true" strokeweight=".48001pt" strokecolor="#000000">
                <v:path arrowok="t"/>
              </v:shape>
            </v:group>
            <v:group style="position:absolute;left:4381;top:790;width:20;height:2" coordorigin="4381,790" coordsize="20,2">
              <v:shape style="position:absolute;left:4381;top:790;width:20;height:2" coordorigin="4381,790" coordsize="20,0" path="m4381,790l4400,790e" filled="false" stroked="true" strokeweight=".48001pt" strokecolor="#000000">
                <v:path arrowok="t"/>
              </v:shape>
            </v:group>
            <v:group style="position:absolute;left:4400;top:790;width:20;height:2" coordorigin="4400,790" coordsize="20,2">
              <v:shape style="position:absolute;left:4400;top:790;width:20;height:2" coordorigin="4400,790" coordsize="20,0" path="m4400,790l4419,790e" filled="false" stroked="true" strokeweight=".48001pt" strokecolor="#000000">
                <v:path arrowok="t"/>
              </v:shape>
            </v:group>
            <v:group style="position:absolute;left:4419;top:790;width:20;height:2" coordorigin="4419,790" coordsize="20,2">
              <v:shape style="position:absolute;left:4419;top:790;width:20;height:2" coordorigin="4419,790" coordsize="20,0" path="m4419,790l4439,790e" filled="false" stroked="true" strokeweight=".48001pt" strokecolor="#000000">
                <v:path arrowok="t"/>
              </v:shape>
            </v:group>
            <v:group style="position:absolute;left:4439;top:790;width:20;height:2" coordorigin="4439,790" coordsize="20,2">
              <v:shape style="position:absolute;left:4439;top:790;width:20;height:2" coordorigin="4439,790" coordsize="20,0" path="m4439,790l4458,790e" filled="false" stroked="true" strokeweight=".48001pt" strokecolor="#000000">
                <v:path arrowok="t"/>
              </v:shape>
            </v:group>
            <v:group style="position:absolute;left:4458;top:790;width:20;height:2" coordorigin="4458,790" coordsize="20,2">
              <v:shape style="position:absolute;left:4458;top:790;width:20;height:2" coordorigin="4458,790" coordsize="20,0" path="m4458,790l4477,790e" filled="false" stroked="true" strokeweight=".48001pt" strokecolor="#000000">
                <v:path arrowok="t"/>
              </v:shape>
            </v:group>
            <v:group style="position:absolute;left:4477;top:790;width:20;height:2" coordorigin="4477,790" coordsize="20,2">
              <v:shape style="position:absolute;left:4477;top:790;width:20;height:2" coordorigin="4477,790" coordsize="20,0" path="m4477,790l4496,790e" filled="false" stroked="true" strokeweight=".48001pt" strokecolor="#000000">
                <v:path arrowok="t"/>
              </v:shape>
            </v:group>
            <v:group style="position:absolute;left:4496;top:790;width:20;height:2" coordorigin="4496,790" coordsize="20,2">
              <v:shape style="position:absolute;left:4496;top:790;width:20;height:2" coordorigin="4496,790" coordsize="20,0" path="m4496,790l4515,790e" filled="false" stroked="true" strokeweight=".48001pt" strokecolor="#000000">
                <v:path arrowok="t"/>
              </v:shape>
            </v:group>
            <v:group style="position:absolute;left:4515;top:790;width:20;height:2" coordorigin="4515,790" coordsize="20,2">
              <v:shape style="position:absolute;left:4515;top:790;width:20;height:2" coordorigin="4515,790" coordsize="20,0" path="m4515,790l4535,790e" filled="false" stroked="true" strokeweight=".48001pt" strokecolor="#000000">
                <v:path arrowok="t"/>
              </v:shape>
            </v:group>
            <v:group style="position:absolute;left:4535;top:790;width:20;height:2" coordorigin="4535,790" coordsize="20,2">
              <v:shape style="position:absolute;left:4535;top:790;width:20;height:2" coordorigin="4535,790" coordsize="20,0" path="m4535,790l4554,790e" filled="false" stroked="true" strokeweight=".48001pt" strokecolor="#000000">
                <v:path arrowok="t"/>
              </v:shape>
            </v:group>
            <v:group style="position:absolute;left:4554;top:790;width:20;height:2" coordorigin="4554,790" coordsize="20,2">
              <v:shape style="position:absolute;left:4554;top:790;width:20;height:2" coordorigin="4554,790" coordsize="20,0" path="m4554,790l4573,790e" filled="false" stroked="true" strokeweight=".48001pt" strokecolor="#000000">
                <v:path arrowok="t"/>
              </v:shape>
            </v:group>
            <v:group style="position:absolute;left:4573;top:790;width:20;height:2" coordorigin="4573,790" coordsize="20,2">
              <v:shape style="position:absolute;left:4573;top:790;width:20;height:2" coordorigin="4573,790" coordsize="20,0" path="m4573,790l4592,790e" filled="false" stroked="true" strokeweight=".48001pt" strokecolor="#000000">
                <v:path arrowok="t"/>
              </v:shape>
            </v:group>
            <v:group style="position:absolute;left:4592;top:790;width:20;height:2" coordorigin="4592,790" coordsize="20,2">
              <v:shape style="position:absolute;left:4592;top:790;width:20;height:2" coordorigin="4592,790" coordsize="20,0" path="m4592,790l4611,790e" filled="false" stroked="true" strokeweight=".48001pt" strokecolor="#000000">
                <v:path arrowok="t"/>
              </v:shape>
            </v:group>
            <v:group style="position:absolute;left:4611;top:790;width:20;height:2" coordorigin="4611,790" coordsize="20,2">
              <v:shape style="position:absolute;left:4611;top:790;width:20;height:2" coordorigin="4611,790" coordsize="20,0" path="m4611,790l4631,790e" filled="false" stroked="true" strokeweight=".48001pt" strokecolor="#000000">
                <v:path arrowok="t"/>
              </v:shape>
            </v:group>
            <v:group style="position:absolute;left:4631;top:790;width:20;height:2" coordorigin="4631,790" coordsize="20,2">
              <v:shape style="position:absolute;left:4631;top:790;width:20;height:2" coordorigin="4631,790" coordsize="20,0" path="m4631,790l4650,790e" filled="false" stroked="true" strokeweight=".48001pt" strokecolor="#000000">
                <v:path arrowok="t"/>
              </v:shape>
            </v:group>
            <v:group style="position:absolute;left:4650;top:790;width:20;height:2" coordorigin="4650,790" coordsize="20,2">
              <v:shape style="position:absolute;left:4650;top:790;width:20;height:2" coordorigin="4650,790" coordsize="20,0" path="m4650,790l4669,790e" filled="false" stroked="true" strokeweight=".48001pt" strokecolor="#000000">
                <v:path arrowok="t"/>
              </v:shape>
            </v:group>
            <v:group style="position:absolute;left:4669;top:790;width:20;height:2" coordorigin="4669,790" coordsize="20,2">
              <v:shape style="position:absolute;left:4669;top:790;width:20;height:2" coordorigin="4669,790" coordsize="20,0" path="m4669,790l4688,790e" filled="false" stroked="true" strokeweight=".48001pt" strokecolor="#000000">
                <v:path arrowok="t"/>
              </v:shape>
            </v:group>
            <v:group style="position:absolute;left:4688;top:790;width:20;height:2" coordorigin="4688,790" coordsize="20,2">
              <v:shape style="position:absolute;left:4688;top:790;width:20;height:2" coordorigin="4688,790" coordsize="20,0" path="m4688,790l4707,790e" filled="false" stroked="true" strokeweight=".48001pt" strokecolor="#000000">
                <v:path arrowok="t"/>
              </v:shape>
            </v:group>
            <v:group style="position:absolute;left:4707;top:790;width:20;height:2" coordorigin="4707,790" coordsize="20,2">
              <v:shape style="position:absolute;left:4707;top:790;width:20;height:2" coordorigin="4707,790" coordsize="20,0" path="m4707,790l4727,790e" filled="false" stroked="true" strokeweight=".48001pt" strokecolor="#000000">
                <v:path arrowok="t"/>
              </v:shape>
            </v:group>
            <v:group style="position:absolute;left:4727;top:790;width:20;height:2" coordorigin="4727,790" coordsize="20,2">
              <v:shape style="position:absolute;left:4727;top:790;width:20;height:2" coordorigin="4727,790" coordsize="20,0" path="m4727,790l4746,790e" filled="false" stroked="true" strokeweight=".48001pt" strokecolor="#000000">
                <v:path arrowok="t"/>
              </v:shape>
            </v:group>
            <v:group style="position:absolute;left:4746;top:790;width:20;height:2" coordorigin="4746,790" coordsize="20,2">
              <v:shape style="position:absolute;left:4746;top:790;width:20;height:2" coordorigin="4746,790" coordsize="20,0" path="m4746,790l4765,790e" filled="false" stroked="true" strokeweight=".48001pt" strokecolor="#000000">
                <v:path arrowok="t"/>
              </v:shape>
            </v:group>
            <v:group style="position:absolute;left:4765;top:790;width:20;height:2" coordorigin="4765,790" coordsize="20,2">
              <v:shape style="position:absolute;left:4765;top:790;width:20;height:2" coordorigin="4765,790" coordsize="20,0" path="m4765,790l4784,790e" filled="false" stroked="true" strokeweight=".48001pt" strokecolor="#000000">
                <v:path arrowok="t"/>
              </v:shape>
            </v:group>
            <v:group style="position:absolute;left:4784;top:790;width:20;height:2" coordorigin="4784,790" coordsize="20,2">
              <v:shape style="position:absolute;left:4784;top:790;width:20;height:2" coordorigin="4784,790" coordsize="20,0" path="m4784,790l4803,790e" filled="false" stroked="true" strokeweight=".48001pt" strokecolor="#000000">
                <v:path arrowok="t"/>
              </v:shape>
            </v:group>
            <v:group style="position:absolute;left:4803;top:790;width:20;height:2" coordorigin="4803,790" coordsize="20,2">
              <v:shape style="position:absolute;left:4803;top:790;width:20;height:2" coordorigin="4803,790" coordsize="20,0" path="m4803,790l4823,790e" filled="false" stroked="true" strokeweight=".48001pt" strokecolor="#000000">
                <v:path arrowok="t"/>
              </v:shape>
            </v:group>
            <v:group style="position:absolute;left:4823;top:790;width:20;height:2" coordorigin="4823,790" coordsize="20,2">
              <v:shape style="position:absolute;left:4823;top:790;width:20;height:2" coordorigin="4823,790" coordsize="20,0" path="m4823,790l4842,790e" filled="false" stroked="true" strokeweight=".48001pt" strokecolor="#000000">
                <v:path arrowok="t"/>
              </v:shape>
            </v:group>
            <v:group style="position:absolute;left:4842;top:790;width:20;height:2" coordorigin="4842,790" coordsize="20,2">
              <v:shape style="position:absolute;left:4842;top:790;width:20;height:2" coordorigin="4842,790" coordsize="20,0" path="m4842,790l4861,790e" filled="false" stroked="true" strokeweight=".48001pt" strokecolor="#000000">
                <v:path arrowok="t"/>
              </v:shape>
            </v:group>
            <v:group style="position:absolute;left:4861;top:790;width:20;height:2" coordorigin="4861,790" coordsize="20,2">
              <v:shape style="position:absolute;left:4861;top:790;width:20;height:2" coordorigin="4861,790" coordsize="20,0" path="m4861,790l4880,790e" filled="false" stroked="true" strokeweight=".48001pt" strokecolor="#000000">
                <v:path arrowok="t"/>
              </v:shape>
            </v:group>
            <v:group style="position:absolute;left:4880;top:790;width:20;height:2" coordorigin="4880,790" coordsize="20,2">
              <v:shape style="position:absolute;left:4880;top:790;width:20;height:2" coordorigin="4880,790" coordsize="20,0" path="m4880,790l4899,790e" filled="false" stroked="true" strokeweight=".48001pt" strokecolor="#000000">
                <v:path arrowok="t"/>
              </v:shape>
            </v:group>
            <v:group style="position:absolute;left:4899;top:790;width:20;height:2" coordorigin="4899,790" coordsize="20,2">
              <v:shape style="position:absolute;left:4899;top:790;width:20;height:2" coordorigin="4899,790" coordsize="20,0" path="m4899,790l4919,790e" filled="false" stroked="true" strokeweight=".48001pt" strokecolor="#000000">
                <v:path arrowok="t"/>
              </v:shape>
            </v:group>
            <v:group style="position:absolute;left:4919;top:790;width:20;height:2" coordorigin="4919,790" coordsize="20,2">
              <v:shape style="position:absolute;left:4919;top:790;width:20;height:2" coordorigin="4919,790" coordsize="20,0" path="m4919,790l4938,790e" filled="false" stroked="true" strokeweight=".48001pt" strokecolor="#000000">
                <v:path arrowok="t"/>
              </v:shape>
            </v:group>
            <v:group style="position:absolute;left:4938;top:790;width:20;height:2" coordorigin="4938,790" coordsize="20,2">
              <v:shape style="position:absolute;left:4938;top:790;width:20;height:2" coordorigin="4938,790" coordsize="20,0" path="m4938,790l4957,790e" filled="false" stroked="true" strokeweight=".48001pt" strokecolor="#000000">
                <v:path arrowok="t"/>
              </v:shape>
            </v:group>
            <v:group style="position:absolute;left:4957;top:790;width:20;height:2" coordorigin="4957,790" coordsize="20,2">
              <v:shape style="position:absolute;left:4957;top:790;width:20;height:2" coordorigin="4957,790" coordsize="20,0" path="m4957,790l4976,790e" filled="false" stroked="true" strokeweight=".48001pt" strokecolor="#000000">
                <v:path arrowok="t"/>
              </v:shape>
            </v:group>
            <v:group style="position:absolute;left:4976;top:790;width:20;height:2" coordorigin="4976,790" coordsize="20,2">
              <v:shape style="position:absolute;left:4976;top:790;width:20;height:2" coordorigin="4976,790" coordsize="20,0" path="m4976,790l4995,790e" filled="false" stroked="true" strokeweight=".48001pt" strokecolor="#000000">
                <v:path arrowok="t"/>
              </v:shape>
            </v:group>
            <v:group style="position:absolute;left:4995;top:790;width:20;height:2" coordorigin="4995,790" coordsize="20,2">
              <v:shape style="position:absolute;left:4995;top:790;width:20;height:2" coordorigin="4995,790" coordsize="20,0" path="m4995,790l5015,790e" filled="false" stroked="true" strokeweight=".48001pt" strokecolor="#000000">
                <v:path arrowok="t"/>
              </v:shape>
            </v:group>
            <v:group style="position:absolute;left:5015;top:790;width:20;height:2" coordorigin="5015,790" coordsize="20,2">
              <v:shape style="position:absolute;left:5015;top:790;width:20;height:2" coordorigin="5015,790" coordsize="20,0" path="m5015,790l5034,790e" filled="false" stroked="true" strokeweight=".48001pt" strokecolor="#000000">
                <v:path arrowok="t"/>
              </v:shape>
            </v:group>
            <v:group style="position:absolute;left:5034;top:790;width:20;height:2" coordorigin="5034,790" coordsize="20,2">
              <v:shape style="position:absolute;left:5034;top:790;width:20;height:2" coordorigin="5034,790" coordsize="20,0" path="m5034,790l5053,790e" filled="false" stroked="true" strokeweight=".48001pt" strokecolor="#000000">
                <v:path arrowok="t"/>
              </v:shape>
            </v:group>
            <v:group style="position:absolute;left:5053;top:790;width:20;height:2" coordorigin="5053,790" coordsize="20,2">
              <v:shape style="position:absolute;left:5053;top:790;width:20;height:2" coordorigin="5053,790" coordsize="20,0" path="m5053,790l5072,790e" filled="false" stroked="true" strokeweight=".48001pt" strokecolor="#000000">
                <v:path arrowok="t"/>
              </v:shape>
            </v:group>
            <v:group style="position:absolute;left:5072;top:790;width:20;height:2" coordorigin="5072,790" coordsize="20,2">
              <v:shape style="position:absolute;left:5072;top:790;width:20;height:2" coordorigin="5072,790" coordsize="20,0" path="m5072,790l5091,790e" filled="false" stroked="true" strokeweight=".48001pt" strokecolor="#000000">
                <v:path arrowok="t"/>
              </v:shape>
            </v:group>
            <v:group style="position:absolute;left:5091;top:790;width:20;height:2" coordorigin="5091,790" coordsize="20,2">
              <v:shape style="position:absolute;left:5091;top:790;width:20;height:2" coordorigin="5091,790" coordsize="20,0" path="m5091,790l5111,790e" filled="false" stroked="true" strokeweight=".48001pt" strokecolor="#000000">
                <v:path arrowok="t"/>
              </v:shape>
            </v:group>
            <v:group style="position:absolute;left:5111;top:790;width:20;height:2" coordorigin="5111,790" coordsize="20,2">
              <v:shape style="position:absolute;left:5111;top:790;width:20;height:2" coordorigin="5111,790" coordsize="20,0" path="m5111,790l5130,790e" filled="false" stroked="true" strokeweight=".48001pt" strokecolor="#000000">
                <v:path arrowok="t"/>
              </v:shape>
            </v:group>
            <v:group style="position:absolute;left:5130;top:790;width:20;height:2" coordorigin="5130,790" coordsize="20,2">
              <v:shape style="position:absolute;left:5130;top:790;width:20;height:2" coordorigin="5130,790" coordsize="20,0" path="m5130,790l5149,790e" filled="false" stroked="true" strokeweight=".48001pt" strokecolor="#000000">
                <v:path arrowok="t"/>
              </v:shape>
            </v:group>
            <v:group style="position:absolute;left:5149;top:790;width:20;height:2" coordorigin="5149,790" coordsize="20,2">
              <v:shape style="position:absolute;left:5149;top:790;width:20;height:2" coordorigin="5149,790" coordsize="20,0" path="m5149,790l5168,790e" filled="false" stroked="true" strokeweight=".48001pt" strokecolor="#000000">
                <v:path arrowok="t"/>
              </v:shape>
            </v:group>
            <v:group style="position:absolute;left:5168;top:790;width:20;height:2" coordorigin="5168,790" coordsize="20,2">
              <v:shape style="position:absolute;left:5168;top:790;width:20;height:2" coordorigin="5168,790" coordsize="20,0" path="m5168,790l5187,790e" filled="false" stroked="true" strokeweight=".48001pt" strokecolor="#000000">
                <v:path arrowok="t"/>
              </v:shape>
            </v:group>
            <v:group style="position:absolute;left:5187;top:790;width:20;height:2" coordorigin="5187,790" coordsize="20,2">
              <v:shape style="position:absolute;left:5187;top:790;width:20;height:2" coordorigin="5187,790" coordsize="20,0" path="m5187,790l5207,790e" filled="false" stroked="true" strokeweight=".48001pt" strokecolor="#000000">
                <v:path arrowok="t"/>
              </v:shape>
            </v:group>
            <v:group style="position:absolute;left:5207;top:790;width:20;height:2" coordorigin="5207,790" coordsize="20,2">
              <v:shape style="position:absolute;left:5207;top:790;width:20;height:2" coordorigin="5207,790" coordsize="20,0" path="m5207,790l5226,790e" filled="false" stroked="true" strokeweight=".48001pt" strokecolor="#000000">
                <v:path arrowok="t"/>
              </v:shape>
            </v:group>
            <v:group style="position:absolute;left:5226;top:790;width:20;height:2" coordorigin="5226,790" coordsize="20,2">
              <v:shape style="position:absolute;left:5226;top:790;width:20;height:2" coordorigin="5226,790" coordsize="20,0" path="m5226,790l5245,790e" filled="false" stroked="true" strokeweight=".48001pt" strokecolor="#000000">
                <v:path arrowok="t"/>
              </v:shape>
            </v:group>
            <v:group style="position:absolute;left:5245;top:790;width:20;height:2" coordorigin="5245,790" coordsize="20,2">
              <v:shape style="position:absolute;left:5245;top:790;width:20;height:2" coordorigin="5245,790" coordsize="20,0" path="m5245,790l5264,790e" filled="false" stroked="true" strokeweight=".48001pt" strokecolor="#000000">
                <v:path arrowok="t"/>
              </v:shape>
            </v:group>
            <v:group style="position:absolute;left:5264;top:790;width:20;height:2" coordorigin="5264,790" coordsize="20,2">
              <v:shape style="position:absolute;left:5264;top:790;width:20;height:2" coordorigin="5264,790" coordsize="20,0" path="m5264,790l5283,790e" filled="false" stroked="true" strokeweight=".48001pt" strokecolor="#000000">
                <v:path arrowok="t"/>
              </v:shape>
            </v:group>
            <v:group style="position:absolute;left:5283;top:790;width:20;height:2" coordorigin="5283,790" coordsize="20,2">
              <v:shape style="position:absolute;left:5283;top:790;width:20;height:2" coordorigin="5283,790" coordsize="20,0" path="m5283,790l5303,790e" filled="false" stroked="true" strokeweight=".48001pt" strokecolor="#000000">
                <v:path arrowok="t"/>
              </v:shape>
            </v:group>
            <v:group style="position:absolute;left:5303;top:790;width:20;height:2" coordorigin="5303,790" coordsize="20,2">
              <v:shape style="position:absolute;left:5303;top:790;width:20;height:2" coordorigin="5303,790" coordsize="20,0" path="m5303,790l5322,790e" filled="false" stroked="true" strokeweight=".48001pt" strokecolor="#000000">
                <v:path arrowok="t"/>
              </v:shape>
            </v:group>
            <v:group style="position:absolute;left:5322;top:790;width:20;height:2" coordorigin="5322,790" coordsize="20,2">
              <v:shape style="position:absolute;left:5322;top:790;width:20;height:2" coordorigin="5322,790" coordsize="20,0" path="m5322,790l5341,790e" filled="false" stroked="true" strokeweight=".48001pt" strokecolor="#000000">
                <v:path arrowok="t"/>
              </v:shape>
            </v:group>
            <v:group style="position:absolute;left:5341;top:790;width:20;height:2" coordorigin="5341,790" coordsize="20,2">
              <v:shape style="position:absolute;left:5341;top:790;width:20;height:2" coordorigin="5341,790" coordsize="20,0" path="m5341,790l5360,790e" filled="false" stroked="true" strokeweight=".48001pt" strokecolor="#000000">
                <v:path arrowok="t"/>
              </v:shape>
            </v:group>
            <v:group style="position:absolute;left:5360;top:790;width:20;height:2" coordorigin="5360,790" coordsize="20,2">
              <v:shape style="position:absolute;left:5360;top:790;width:20;height:2" coordorigin="5360,790" coordsize="20,0" path="m5360,790l5379,790e" filled="false" stroked="true" strokeweight=".48001pt" strokecolor="#000000">
                <v:path arrowok="t"/>
              </v:shape>
            </v:group>
            <v:group style="position:absolute;left:5379;top:790;width:20;height:2" coordorigin="5379,790" coordsize="20,2">
              <v:shape style="position:absolute;left:5379;top:790;width:20;height:2" coordorigin="5379,790" coordsize="20,0" path="m5379,790l5399,790e" filled="false" stroked="true" strokeweight=".48001pt" strokecolor="#000000">
                <v:path arrowok="t"/>
              </v:shape>
            </v:group>
            <v:group style="position:absolute;left:5399;top:790;width:20;height:2" coordorigin="5399,790" coordsize="20,2">
              <v:shape style="position:absolute;left:5399;top:790;width:20;height:2" coordorigin="5399,790" coordsize="20,0" path="m5399,790l5418,790e" filled="false" stroked="true" strokeweight=".48001pt" strokecolor="#000000">
                <v:path arrowok="t"/>
              </v:shape>
            </v:group>
            <v:group style="position:absolute;left:5418;top:790;width:20;height:2" coordorigin="5418,790" coordsize="20,2">
              <v:shape style="position:absolute;left:5418;top:790;width:20;height:2" coordorigin="5418,790" coordsize="20,0" path="m5418,790l5437,790e" filled="false" stroked="true" strokeweight=".48001pt" strokecolor="#000000">
                <v:path arrowok="t"/>
              </v:shape>
            </v:group>
            <v:group style="position:absolute;left:5437;top:790;width:20;height:2" coordorigin="5437,790" coordsize="20,2">
              <v:shape style="position:absolute;left:5437;top:790;width:20;height:2" coordorigin="5437,790" coordsize="20,0" path="m5437,790l5456,790e" filled="false" stroked="true" strokeweight=".48001pt" strokecolor="#000000">
                <v:path arrowok="t"/>
              </v:shape>
            </v:group>
            <v:group style="position:absolute;left:5456;top:790;width:20;height:2" coordorigin="5456,790" coordsize="20,2">
              <v:shape style="position:absolute;left:5456;top:790;width:20;height:2" coordorigin="5456,790" coordsize="20,0" path="m5456,790l5475,790e" filled="false" stroked="true" strokeweight=".48001pt" strokecolor="#000000">
                <v:path arrowok="t"/>
              </v:shape>
            </v:group>
            <v:group style="position:absolute;left:5475;top:790;width:20;height:2" coordorigin="5475,790" coordsize="20,2">
              <v:shape style="position:absolute;left:5475;top:790;width:20;height:2" coordorigin="5475,790" coordsize="20,0" path="m5475,790l5495,790e" filled="false" stroked="true" strokeweight=".48001pt" strokecolor="#000000">
                <v:path arrowok="t"/>
              </v:shape>
            </v:group>
            <v:group style="position:absolute;left:5495;top:790;width:20;height:2" coordorigin="5495,790" coordsize="20,2">
              <v:shape style="position:absolute;left:5495;top:790;width:20;height:2" coordorigin="5495,790" coordsize="20,0" path="m5495,790l5514,790e" filled="false" stroked="true" strokeweight=".48001pt" strokecolor="#000000">
                <v:path arrowok="t"/>
              </v:shape>
            </v:group>
            <v:group style="position:absolute;left:5514;top:790;width:20;height:2" coordorigin="5514,790" coordsize="20,2">
              <v:shape style="position:absolute;left:5514;top:790;width:20;height:2" coordorigin="5514,790" coordsize="20,0" path="m5514,790l5533,790e" filled="false" stroked="true" strokeweight=".48001pt" strokecolor="#000000">
                <v:path arrowok="t"/>
              </v:shape>
            </v:group>
            <v:group style="position:absolute;left:5533;top:790;width:20;height:2" coordorigin="5533,790" coordsize="20,2">
              <v:shape style="position:absolute;left:5533;top:790;width:20;height:2" coordorigin="5533,790" coordsize="20,0" path="m5533,790l5552,790e" filled="false" stroked="true" strokeweight=".48001pt" strokecolor="#000000">
                <v:path arrowok="t"/>
              </v:shape>
            </v:group>
            <v:group style="position:absolute;left:5552;top:790;width:20;height:2" coordorigin="5552,790" coordsize="20,2">
              <v:shape style="position:absolute;left:5552;top:790;width:20;height:2" coordorigin="5552,790" coordsize="20,0" path="m5552,790l5571,790e" filled="false" stroked="true" strokeweight=".48001pt" strokecolor="#000000">
                <v:path arrowok="t"/>
              </v:shape>
            </v:group>
            <v:group style="position:absolute;left:5571;top:790;width:20;height:2" coordorigin="5571,790" coordsize="20,2">
              <v:shape style="position:absolute;left:5571;top:790;width:20;height:2" coordorigin="5571,790" coordsize="20,0" path="m5571,790l5591,790e" filled="false" stroked="true" strokeweight=".48001pt" strokecolor="#000000">
                <v:path arrowok="t"/>
              </v:shape>
            </v:group>
            <v:group style="position:absolute;left:5591;top:790;width:20;height:2" coordorigin="5591,790" coordsize="20,2">
              <v:shape style="position:absolute;left:5591;top:790;width:20;height:2" coordorigin="5591,790" coordsize="20,0" path="m5591,790l5610,790e" filled="false" stroked="true" strokeweight=".48001pt" strokecolor="#000000">
                <v:path arrowok="t"/>
              </v:shape>
            </v:group>
            <v:group style="position:absolute;left:5610;top:790;width:20;height:2" coordorigin="5610,790" coordsize="20,2">
              <v:shape style="position:absolute;left:5610;top:790;width:20;height:2" coordorigin="5610,790" coordsize="20,0" path="m5610,790l5629,790e" filled="false" stroked="true" strokeweight=".48001pt" strokecolor="#000000">
                <v:path arrowok="t"/>
              </v:shape>
            </v:group>
            <v:group style="position:absolute;left:5629;top:790;width:20;height:2" coordorigin="5629,790" coordsize="20,2">
              <v:shape style="position:absolute;left:5629;top:790;width:20;height:2" coordorigin="5629,790" coordsize="20,0" path="m5629,790l5648,790e" filled="false" stroked="true" strokeweight=".48001pt" strokecolor="#000000">
                <v:path arrowok="t"/>
              </v:shape>
            </v:group>
            <v:group style="position:absolute;left:5648;top:790;width:20;height:2" coordorigin="5648,790" coordsize="20,2">
              <v:shape style="position:absolute;left:5648;top:790;width:20;height:2" coordorigin="5648,790" coordsize="20,0" path="m5648,790l5667,790e" filled="false" stroked="true" strokeweight=".48001pt" strokecolor="#000000">
                <v:path arrowok="t"/>
              </v:shape>
            </v:group>
            <v:group style="position:absolute;left:5667;top:790;width:20;height:2" coordorigin="5667,790" coordsize="20,2">
              <v:shape style="position:absolute;left:5667;top:790;width:20;height:2" coordorigin="5667,790" coordsize="20,0" path="m5667,790l5687,790e" filled="false" stroked="true" strokeweight=".48001pt" strokecolor="#000000">
                <v:path arrowok="t"/>
              </v:shape>
            </v:group>
            <v:group style="position:absolute;left:5687;top:790;width:20;height:2" coordorigin="5687,790" coordsize="20,2">
              <v:shape style="position:absolute;left:5687;top:790;width:20;height:2" coordorigin="5687,790" coordsize="20,0" path="m5687,790l5706,790e" filled="false" stroked="true" strokeweight=".48001pt" strokecolor="#000000">
                <v:path arrowok="t"/>
              </v:shape>
            </v:group>
            <v:group style="position:absolute;left:5706;top:790;width:20;height:2" coordorigin="5706,790" coordsize="20,2">
              <v:shape style="position:absolute;left:5706;top:790;width:20;height:2" coordorigin="5706,790" coordsize="20,0" path="m5706,790l5725,790e" filled="false" stroked="true" strokeweight=".48001pt" strokecolor="#000000">
                <v:path arrowok="t"/>
              </v:shape>
            </v:group>
            <v:group style="position:absolute;left:5725;top:790;width:20;height:2" coordorigin="5725,790" coordsize="20,2">
              <v:shape style="position:absolute;left:5725;top:790;width:20;height:2" coordorigin="5725,790" coordsize="20,0" path="m5725,790l5744,790e" filled="false" stroked="true" strokeweight=".48001pt" strokecolor="#000000">
                <v:path arrowok="t"/>
              </v:shape>
            </v:group>
            <v:group style="position:absolute;left:5744;top:790;width:20;height:2" coordorigin="5744,790" coordsize="20,2">
              <v:shape style="position:absolute;left:5744;top:790;width:20;height:2" coordorigin="5744,790" coordsize="20,0" path="m5744,790l5763,790e" filled="false" stroked="true" strokeweight=".48001pt" strokecolor="#000000">
                <v:path arrowok="t"/>
              </v:shape>
            </v:group>
            <v:group style="position:absolute;left:5763;top:790;width:20;height:2" coordorigin="5763,790" coordsize="20,2">
              <v:shape style="position:absolute;left:5763;top:790;width:20;height:2" coordorigin="5763,790" coordsize="20,0" path="m5763,790l5783,790e" filled="false" stroked="true" strokeweight=".48001pt" strokecolor="#000000">
                <v:path arrowok="t"/>
              </v:shape>
            </v:group>
            <v:group style="position:absolute;left:5783;top:790;width:20;height:2" coordorigin="5783,790" coordsize="20,2">
              <v:shape style="position:absolute;left:5783;top:790;width:20;height:2" coordorigin="5783,790" coordsize="20,0" path="m5783,790l5802,790e" filled="false" stroked="true" strokeweight=".48001pt" strokecolor="#000000">
                <v:path arrowok="t"/>
              </v:shape>
            </v:group>
            <v:group style="position:absolute;left:5802;top:790;width:20;height:2" coordorigin="5802,790" coordsize="20,2">
              <v:shape style="position:absolute;left:5802;top:790;width:20;height:2" coordorigin="5802,790" coordsize="20,0" path="m5802,790l5821,790e" filled="false" stroked="true" strokeweight=".48001pt" strokecolor="#000000">
                <v:path arrowok="t"/>
              </v:shape>
            </v:group>
            <v:group style="position:absolute;left:5821;top:790;width:20;height:2" coordorigin="5821,790" coordsize="20,2">
              <v:shape style="position:absolute;left:5821;top:790;width:20;height:2" coordorigin="5821,790" coordsize="20,0" path="m5821,790l5840,790e" filled="false" stroked="true" strokeweight=".48001pt" strokecolor="#000000">
                <v:path arrowok="t"/>
              </v:shape>
            </v:group>
            <v:group style="position:absolute;left:5840;top:790;width:20;height:2" coordorigin="5840,790" coordsize="20,2">
              <v:shape style="position:absolute;left:5840;top:790;width:20;height:2" coordorigin="5840,790" coordsize="20,0" path="m5840,790l5859,790e" filled="false" stroked="true" strokeweight=".48001pt" strokecolor="#000000">
                <v:path arrowok="t"/>
              </v:shape>
            </v:group>
            <v:group style="position:absolute;left:5859;top:790;width:20;height:2" coordorigin="5859,790" coordsize="20,2">
              <v:shape style="position:absolute;left:5859;top:790;width:20;height:2" coordorigin="5859,790" coordsize="20,0" path="m5859,790l5879,790e" filled="false" stroked="true" strokeweight=".48001pt" strokecolor="#000000">
                <v:path arrowok="t"/>
              </v:shape>
            </v:group>
            <v:group style="position:absolute;left:5879;top:790;width:20;height:2" coordorigin="5879,790" coordsize="20,2">
              <v:shape style="position:absolute;left:5879;top:790;width:20;height:2" coordorigin="5879,790" coordsize="20,0" path="m5879,790l5898,790e" filled="false" stroked="true" strokeweight=".48001pt" strokecolor="#000000">
                <v:path arrowok="t"/>
              </v:shape>
            </v:group>
            <v:group style="position:absolute;left:5898;top:790;width:20;height:2" coordorigin="5898,790" coordsize="20,2">
              <v:shape style="position:absolute;left:5898;top:790;width:20;height:2" coordorigin="5898,790" coordsize="20,0" path="m5898,790l5917,790e" filled="false" stroked="true" strokeweight=".48001pt" strokecolor="#000000">
                <v:path arrowok="t"/>
              </v:shape>
            </v:group>
            <v:group style="position:absolute;left:5917;top:790;width:20;height:2" coordorigin="5917,790" coordsize="20,2">
              <v:shape style="position:absolute;left:5917;top:790;width:20;height:2" coordorigin="5917,790" coordsize="20,0" path="m5917,790l5936,790e" filled="false" stroked="true" strokeweight=".48001pt" strokecolor="#000000">
                <v:path arrowok="t"/>
              </v:shape>
            </v:group>
            <v:group style="position:absolute;left:5936;top:790;width:20;height:2" coordorigin="5936,790" coordsize="20,2">
              <v:shape style="position:absolute;left:5936;top:790;width:20;height:2" coordorigin="5936,790" coordsize="20,0" path="m5936,790l5955,790e" filled="false" stroked="true" strokeweight=".48001pt" strokecolor="#000000">
                <v:path arrowok="t"/>
              </v:shape>
            </v:group>
            <v:group style="position:absolute;left:5955;top:790;width:20;height:2" coordorigin="5955,790" coordsize="20,2">
              <v:shape style="position:absolute;left:5955;top:790;width:20;height:2" coordorigin="5955,790" coordsize="20,0" path="m5955,790l5975,790e" filled="false" stroked="true" strokeweight=".48001pt" strokecolor="#000000">
                <v:path arrowok="t"/>
              </v:shape>
            </v:group>
            <v:group style="position:absolute;left:5975;top:790;width:20;height:2" coordorigin="5975,790" coordsize="20,2">
              <v:shape style="position:absolute;left:5975;top:790;width:20;height:2" coordorigin="5975,790" coordsize="20,0" path="m5975,790l5994,790e" filled="false" stroked="true" strokeweight=".48001pt" strokecolor="#000000">
                <v:path arrowok="t"/>
              </v:shape>
            </v:group>
            <v:group style="position:absolute;left:5994;top:790;width:20;height:2" coordorigin="5994,790" coordsize="20,2">
              <v:shape style="position:absolute;left:5994;top:790;width:20;height:2" coordorigin="5994,790" coordsize="20,0" path="m5994,790l6013,790e" filled="false" stroked="true" strokeweight=".48001pt" strokecolor="#000000">
                <v:path arrowok="t"/>
              </v:shape>
            </v:group>
            <v:group style="position:absolute;left:6013;top:790;width:20;height:2" coordorigin="6013,790" coordsize="20,2">
              <v:shape style="position:absolute;left:6013;top:790;width:20;height:2" coordorigin="6013,790" coordsize="20,0" path="m6013,790l6032,790e" filled="false" stroked="true" strokeweight=".48001pt" strokecolor="#000000">
                <v:path arrowok="t"/>
              </v:shape>
            </v:group>
            <v:group style="position:absolute;left:6032;top:790;width:20;height:2" coordorigin="6032,790" coordsize="20,2">
              <v:shape style="position:absolute;left:6032;top:790;width:20;height:2" coordorigin="6032,790" coordsize="20,0" path="m6032,790l6051,790e" filled="false" stroked="true" strokeweight=".48001pt" strokecolor="#000000">
                <v:path arrowok="t"/>
              </v:shape>
            </v:group>
            <v:group style="position:absolute;left:6051;top:790;width:20;height:2" coordorigin="6051,790" coordsize="20,2">
              <v:shape style="position:absolute;left:6051;top:790;width:20;height:2" coordorigin="6051,790" coordsize="20,0" path="m6051,790l6071,790e" filled="false" stroked="true" strokeweight=".48001pt" strokecolor="#000000">
                <v:path arrowok="t"/>
              </v:shape>
            </v:group>
            <v:group style="position:absolute;left:6071;top:790;width:20;height:2" coordorigin="6071,790" coordsize="20,2">
              <v:shape style="position:absolute;left:6071;top:790;width:20;height:2" coordorigin="6071,790" coordsize="20,0" path="m6071,790l6090,790e" filled="false" stroked="true" strokeweight=".48001pt" strokecolor="#000000">
                <v:path arrowok="t"/>
              </v:shape>
            </v:group>
            <v:group style="position:absolute;left:6090;top:790;width:20;height:2" coordorigin="6090,790" coordsize="20,2">
              <v:shape style="position:absolute;left:6090;top:790;width:20;height:2" coordorigin="6090,790" coordsize="20,0" path="m6090,790l6109,790e" filled="false" stroked="true" strokeweight=".48001pt" strokecolor="#000000">
                <v:path arrowok="t"/>
              </v:shape>
            </v:group>
            <v:group style="position:absolute;left:6109;top:790;width:20;height:2" coordorigin="6109,790" coordsize="20,2">
              <v:shape style="position:absolute;left:6109;top:790;width:20;height:2" coordorigin="6109,790" coordsize="20,0" path="m6109,790l6128,790e" filled="false" stroked="true" strokeweight=".48001pt" strokecolor="#000000">
                <v:path arrowok="t"/>
              </v:shape>
            </v:group>
            <v:group style="position:absolute;left:6128;top:790;width:20;height:2" coordorigin="6128,790" coordsize="20,2">
              <v:shape style="position:absolute;left:6128;top:790;width:20;height:2" coordorigin="6128,790" coordsize="20,0" path="m6128,790l6147,790e" filled="false" stroked="true" strokeweight=".48001pt" strokecolor="#000000">
                <v:path arrowok="t"/>
              </v:shape>
            </v:group>
            <v:group style="position:absolute;left:6147;top:790;width:20;height:2" coordorigin="6147,790" coordsize="20,2">
              <v:shape style="position:absolute;left:6147;top:790;width:20;height:2" coordorigin="6147,790" coordsize="20,0" path="m6147,790l6167,790e" filled="false" stroked="true" strokeweight=".48001pt" strokecolor="#000000">
                <v:path arrowok="t"/>
              </v:shape>
            </v:group>
            <v:group style="position:absolute;left:6167;top:790;width:20;height:2" coordorigin="6167,790" coordsize="20,2">
              <v:shape style="position:absolute;left:6167;top:790;width:20;height:2" coordorigin="6167,790" coordsize="20,0" path="m6167,790l6186,790e" filled="false" stroked="true" strokeweight=".48001pt" strokecolor="#000000">
                <v:path arrowok="t"/>
              </v:shape>
            </v:group>
            <v:group style="position:absolute;left:6186;top:790;width:20;height:2" coordorigin="6186,790" coordsize="20,2">
              <v:shape style="position:absolute;left:6186;top:790;width:20;height:2" coordorigin="6186,790" coordsize="20,0" path="m6186,790l6205,790e" filled="false" stroked="true" strokeweight=".48001pt" strokecolor="#000000">
                <v:path arrowok="t"/>
              </v:shape>
            </v:group>
            <v:group style="position:absolute;left:6205;top:790;width:20;height:2" coordorigin="6205,790" coordsize="20,2">
              <v:shape style="position:absolute;left:6205;top:790;width:20;height:2" coordorigin="6205,790" coordsize="20,0" path="m6205,790l6224,790e" filled="false" stroked="true" strokeweight=".48001pt" strokecolor="#000000">
                <v:path arrowok="t"/>
              </v:shape>
            </v:group>
            <v:group style="position:absolute;left:6224;top:790;width:20;height:2" coordorigin="6224,790" coordsize="20,2">
              <v:shape style="position:absolute;left:6224;top:790;width:20;height:2" coordorigin="6224,790" coordsize="20,0" path="m6224,790l6243,790e" filled="false" stroked="true" strokeweight=".48001pt" strokecolor="#000000">
                <v:path arrowok="t"/>
              </v:shape>
            </v:group>
            <v:group style="position:absolute;left:6243;top:790;width:20;height:2" coordorigin="6243,790" coordsize="20,2">
              <v:shape style="position:absolute;left:6243;top:790;width:20;height:2" coordorigin="6243,790" coordsize="20,0" path="m6243,790l6263,790e" filled="false" stroked="true" strokeweight=".48001pt" strokecolor="#000000">
                <v:path arrowok="t"/>
              </v:shape>
            </v:group>
            <v:group style="position:absolute;left:6263;top:790;width:20;height:2" coordorigin="6263,790" coordsize="20,2">
              <v:shape style="position:absolute;left:6263;top:790;width:20;height:2" coordorigin="6263,790" coordsize="20,0" path="m6263,790l6282,790e" filled="false" stroked="true" strokeweight=".48001pt" strokecolor="#000000">
                <v:path arrowok="t"/>
              </v:shape>
            </v:group>
            <v:group style="position:absolute;left:6282;top:790;width:20;height:2" coordorigin="6282,790" coordsize="20,2">
              <v:shape style="position:absolute;left:6282;top:790;width:20;height:2" coordorigin="6282,790" coordsize="20,0" path="m6282,790l6301,790e" filled="false" stroked="true" strokeweight=".48001pt" strokecolor="#000000">
                <v:path arrowok="t"/>
              </v:shape>
            </v:group>
            <v:group style="position:absolute;left:6301;top:790;width:20;height:2" coordorigin="6301,790" coordsize="20,2">
              <v:shape style="position:absolute;left:6301;top:790;width:20;height:2" coordorigin="6301,790" coordsize="20,0" path="m6301,790l6320,790e" filled="false" stroked="true" strokeweight=".48001pt" strokecolor="#000000">
                <v:path arrowok="t"/>
              </v:shape>
            </v:group>
            <v:group style="position:absolute;left:6320;top:790;width:20;height:2" coordorigin="6320,790" coordsize="20,2">
              <v:shape style="position:absolute;left:6320;top:790;width:20;height:2" coordorigin="6320,790" coordsize="20,0" path="m6320,790l6339,790e" filled="false" stroked="true" strokeweight=".48001pt" strokecolor="#000000">
                <v:path arrowok="t"/>
              </v:shape>
            </v:group>
            <v:group style="position:absolute;left:6339;top:790;width:20;height:2" coordorigin="6339,790" coordsize="20,2">
              <v:shape style="position:absolute;left:6339;top:790;width:20;height:2" coordorigin="6339,790" coordsize="20,0" path="m6339,790l6359,790e" filled="false" stroked="true" strokeweight=".48001pt" strokecolor="#000000">
                <v:path arrowok="t"/>
              </v:shape>
            </v:group>
            <v:group style="position:absolute;left:6359;top:790;width:20;height:2" coordorigin="6359,790" coordsize="20,2">
              <v:shape style="position:absolute;left:6359;top:790;width:20;height:2" coordorigin="6359,790" coordsize="20,0" path="m6359,790l6378,790e" filled="false" stroked="true" strokeweight=".48001pt" strokecolor="#000000">
                <v:path arrowok="t"/>
              </v:shape>
            </v:group>
            <v:group style="position:absolute;left:6378;top:790;width:20;height:2" coordorigin="6378,790" coordsize="20,2">
              <v:shape style="position:absolute;left:6378;top:790;width:20;height:2" coordorigin="6378,790" coordsize="20,0" path="m6378,790l6397,790e" filled="false" stroked="true" strokeweight=".48001pt" strokecolor="#000000">
                <v:path arrowok="t"/>
              </v:shape>
            </v:group>
            <v:group style="position:absolute;left:6397;top:790;width:20;height:2" coordorigin="6397,790" coordsize="20,2">
              <v:shape style="position:absolute;left:6397;top:790;width:20;height:2" coordorigin="6397,790" coordsize="20,0" path="m6397,790l6416,790e" filled="false" stroked="true" strokeweight=".48001pt" strokecolor="#000000">
                <v:path arrowok="t"/>
              </v:shape>
            </v:group>
            <v:group style="position:absolute;left:6416;top:790;width:8;height:2" coordorigin="6416,790" coordsize="8,2">
              <v:shape style="position:absolute;left:6416;top:790;width:8;height:2" coordorigin="6416,790" coordsize="8,0" path="m6416,790l6423,790e" filled="false" stroked="true" strokeweight=".48001pt" strokecolor="#000000">
                <v:path arrowok="t"/>
              </v:shape>
            </v:group>
            <v:group style="position:absolute;left:6423;top:790;width:10;height:2" coordorigin="6423,790" coordsize="10,2">
              <v:shape style="position:absolute;left:6423;top:790;width:10;height:2" coordorigin="6423,790" coordsize="10,0" path="m6423,790l6433,790e" filled="false" stroked="true" strokeweight=".48001pt" strokecolor="#000000">
                <v:path arrowok="t"/>
              </v:shape>
            </v:group>
            <v:group style="position:absolute;left:6433;top:790;width:20;height:2" coordorigin="6433,790" coordsize="20,2">
              <v:shape style="position:absolute;left:6433;top:790;width:20;height:2" coordorigin="6433,790" coordsize="20,0" path="m6433,790l6452,790e" filled="false" stroked="true" strokeweight=".48001pt" strokecolor="#000000">
                <v:path arrowok="t"/>
              </v:shape>
            </v:group>
            <v:group style="position:absolute;left:6452;top:790;width:20;height:2" coordorigin="6452,790" coordsize="20,2">
              <v:shape style="position:absolute;left:6452;top:790;width:20;height:2" coordorigin="6452,790" coordsize="20,0" path="m6452,790l6471,790e" filled="false" stroked="true" strokeweight=".48001pt" strokecolor="#000000">
                <v:path arrowok="t"/>
              </v:shape>
            </v:group>
            <v:group style="position:absolute;left:6471;top:790;width:20;height:2" coordorigin="6471,790" coordsize="20,2">
              <v:shape style="position:absolute;left:6471;top:790;width:20;height:2" coordorigin="6471,790" coordsize="20,0" path="m6471,790l6491,790e" filled="false" stroked="true" strokeweight=".48001pt" strokecolor="#000000">
                <v:path arrowok="t"/>
              </v:shape>
            </v:group>
            <v:group style="position:absolute;left:6491;top:790;width:20;height:2" coordorigin="6491,790" coordsize="20,2">
              <v:shape style="position:absolute;left:6491;top:790;width:20;height:2" coordorigin="6491,790" coordsize="20,0" path="m6491,790l6510,790e" filled="false" stroked="true" strokeweight=".48001pt" strokecolor="#000000">
                <v:path arrowok="t"/>
              </v:shape>
            </v:group>
            <v:group style="position:absolute;left:6510;top:790;width:20;height:2" coordorigin="6510,790" coordsize="20,2">
              <v:shape style="position:absolute;left:6510;top:790;width:20;height:2" coordorigin="6510,790" coordsize="20,0" path="m6510,790l6529,790e" filled="false" stroked="true" strokeweight=".48001pt" strokecolor="#000000">
                <v:path arrowok="t"/>
              </v:shape>
            </v:group>
            <v:group style="position:absolute;left:6529;top:790;width:20;height:2" coordorigin="6529,790" coordsize="20,2">
              <v:shape style="position:absolute;left:6529;top:790;width:20;height:2" coordorigin="6529,790" coordsize="20,0" path="m6529,790l6548,790e" filled="false" stroked="true" strokeweight=".48001pt" strokecolor="#000000">
                <v:path arrowok="t"/>
              </v:shape>
            </v:group>
            <v:group style="position:absolute;left:6548;top:790;width:20;height:2" coordorigin="6548,790" coordsize="20,2">
              <v:shape style="position:absolute;left:6548;top:790;width:20;height:2" coordorigin="6548,790" coordsize="20,0" path="m6548,790l6567,790e" filled="false" stroked="true" strokeweight=".48001pt" strokecolor="#000000">
                <v:path arrowok="t"/>
              </v:shape>
            </v:group>
            <v:group style="position:absolute;left:6567;top:790;width:20;height:2" coordorigin="6567,790" coordsize="20,2">
              <v:shape style="position:absolute;left:6567;top:790;width:20;height:2" coordorigin="6567,790" coordsize="20,0" path="m6567,790l6587,790e" filled="false" stroked="true" strokeweight=".48001pt" strokecolor="#000000">
                <v:path arrowok="t"/>
              </v:shape>
            </v:group>
            <v:group style="position:absolute;left:6587;top:790;width:20;height:2" coordorigin="6587,790" coordsize="20,2">
              <v:shape style="position:absolute;left:6587;top:790;width:20;height:2" coordorigin="6587,790" coordsize="20,0" path="m6587,790l6606,790e" filled="false" stroked="true" strokeweight=".48001pt" strokecolor="#000000">
                <v:path arrowok="t"/>
              </v:shape>
            </v:group>
            <v:group style="position:absolute;left:6606;top:790;width:20;height:2" coordorigin="6606,790" coordsize="20,2">
              <v:shape style="position:absolute;left:6606;top:790;width:20;height:2" coordorigin="6606,790" coordsize="20,0" path="m6606,790l6625,790e" filled="false" stroked="true" strokeweight=".48001pt" strokecolor="#000000">
                <v:path arrowok="t"/>
              </v:shape>
            </v:group>
            <v:group style="position:absolute;left:6625;top:790;width:20;height:2" coordorigin="6625,790" coordsize="20,2">
              <v:shape style="position:absolute;left:6625;top:790;width:20;height:2" coordorigin="6625,790" coordsize="20,0" path="m6625,790l6645,790e" filled="false" stroked="true" strokeweight=".48001pt" strokecolor="#000000">
                <v:path arrowok="t"/>
              </v:shape>
            </v:group>
            <v:group style="position:absolute;left:6645;top:790;width:20;height:2" coordorigin="6645,790" coordsize="20,2">
              <v:shape style="position:absolute;left:6645;top:790;width:20;height:2" coordorigin="6645,790" coordsize="20,0" path="m6645,790l6664,790e" filled="false" stroked="true" strokeweight=".48001pt" strokecolor="#000000">
                <v:path arrowok="t"/>
              </v:shape>
            </v:group>
            <v:group style="position:absolute;left:6664;top:790;width:20;height:2" coordorigin="6664,790" coordsize="20,2">
              <v:shape style="position:absolute;left:6664;top:790;width:20;height:2" coordorigin="6664,790" coordsize="20,0" path="m6664,790l6683,790e" filled="false" stroked="true" strokeweight=".48001pt" strokecolor="#000000">
                <v:path arrowok="t"/>
              </v:shape>
            </v:group>
            <v:group style="position:absolute;left:6683;top:790;width:20;height:2" coordorigin="6683,790" coordsize="20,2">
              <v:shape style="position:absolute;left:6683;top:790;width:20;height:2" coordorigin="6683,790" coordsize="20,0" path="m6683,790l6702,790e" filled="false" stroked="true" strokeweight=".48001pt" strokecolor="#000000">
                <v:path arrowok="t"/>
              </v:shape>
            </v:group>
            <v:group style="position:absolute;left:6702;top:790;width:20;height:2" coordorigin="6702,790" coordsize="20,2">
              <v:shape style="position:absolute;left:6702;top:790;width:20;height:2" coordorigin="6702,790" coordsize="20,0" path="m6702,790l6721,790e" filled="false" stroked="true" strokeweight=".48001pt" strokecolor="#000000">
                <v:path arrowok="t"/>
              </v:shape>
            </v:group>
            <v:group style="position:absolute;left:6721;top:790;width:20;height:2" coordorigin="6721,790" coordsize="20,2">
              <v:shape style="position:absolute;left:6721;top:790;width:20;height:2" coordorigin="6721,790" coordsize="20,0" path="m6721,790l6741,790e" filled="false" stroked="true" strokeweight=".48001pt" strokecolor="#000000">
                <v:path arrowok="t"/>
              </v:shape>
            </v:group>
            <v:group style="position:absolute;left:6741;top:790;width:20;height:2" coordorigin="6741,790" coordsize="20,2">
              <v:shape style="position:absolute;left:6741;top:790;width:20;height:2" coordorigin="6741,790" coordsize="20,0" path="m6741,790l6760,790e" filled="false" stroked="true" strokeweight=".48001pt" strokecolor="#000000">
                <v:path arrowok="t"/>
              </v:shape>
            </v:group>
            <v:group style="position:absolute;left:6760;top:790;width:20;height:2" coordorigin="6760,790" coordsize="20,2">
              <v:shape style="position:absolute;left:6760;top:790;width:20;height:2" coordorigin="6760,790" coordsize="20,0" path="m6760,790l6779,790e" filled="false" stroked="true" strokeweight=".48001pt" strokecolor="#000000">
                <v:path arrowok="t"/>
              </v:shape>
            </v:group>
            <v:group style="position:absolute;left:6779;top:790;width:20;height:2" coordorigin="6779,790" coordsize="20,2">
              <v:shape style="position:absolute;left:6779;top:790;width:20;height:2" coordorigin="6779,790" coordsize="20,0" path="m6779,790l6798,790e" filled="false" stroked="true" strokeweight=".48001pt" strokecolor="#000000">
                <v:path arrowok="t"/>
              </v:shape>
            </v:group>
            <v:group style="position:absolute;left:6798;top:790;width:20;height:2" coordorigin="6798,790" coordsize="20,2">
              <v:shape style="position:absolute;left:6798;top:790;width:20;height:2" coordorigin="6798,790" coordsize="20,0" path="m6798,790l6817,790e" filled="false" stroked="true" strokeweight=".48001pt" strokecolor="#000000">
                <v:path arrowok="t"/>
              </v:shape>
            </v:group>
            <v:group style="position:absolute;left:6817;top:790;width:20;height:2" coordorigin="6817,790" coordsize="20,2">
              <v:shape style="position:absolute;left:6817;top:790;width:20;height:2" coordorigin="6817,790" coordsize="20,0" path="m6817,790l6837,790e" filled="false" stroked="true" strokeweight=".48001pt" strokecolor="#000000">
                <v:path arrowok="t"/>
              </v:shape>
            </v:group>
            <v:group style="position:absolute;left:6837;top:790;width:20;height:2" coordorigin="6837,790" coordsize="20,2">
              <v:shape style="position:absolute;left:6837;top:790;width:20;height:2" coordorigin="6837,790" coordsize="20,0" path="m6837,790l6856,790e" filled="false" stroked="true" strokeweight=".48001pt" strokecolor="#000000">
                <v:path arrowok="t"/>
              </v:shape>
            </v:group>
            <v:group style="position:absolute;left:6856;top:790;width:20;height:2" coordorigin="6856,790" coordsize="20,2">
              <v:shape style="position:absolute;left:6856;top:790;width:20;height:2" coordorigin="6856,790" coordsize="20,0" path="m6856,790l6875,790e" filled="false" stroked="true" strokeweight=".48001pt" strokecolor="#000000">
                <v:path arrowok="t"/>
              </v:shape>
            </v:group>
            <v:group style="position:absolute;left:6875;top:790;width:20;height:2" coordorigin="6875,790" coordsize="20,2">
              <v:shape style="position:absolute;left:6875;top:790;width:20;height:2" coordorigin="6875,790" coordsize="20,0" path="m6875,790l6894,790e" filled="false" stroked="true" strokeweight=".48001pt" strokecolor="#000000">
                <v:path arrowok="t"/>
              </v:shape>
            </v:group>
            <v:group style="position:absolute;left:6894;top:790;width:20;height:2" coordorigin="6894,790" coordsize="20,2">
              <v:shape style="position:absolute;left:6894;top:790;width:20;height:2" coordorigin="6894,790" coordsize="20,0" path="m6894,790l6913,790e" filled="false" stroked="true" strokeweight=".48001pt" strokecolor="#000000">
                <v:path arrowok="t"/>
              </v:shape>
            </v:group>
            <v:group style="position:absolute;left:6913;top:790;width:20;height:2" coordorigin="6913,790" coordsize="20,2">
              <v:shape style="position:absolute;left:6913;top:790;width:20;height:2" coordorigin="6913,790" coordsize="20,0" path="m6913,790l6933,790e" filled="false" stroked="true" strokeweight=".48001pt" strokecolor="#000000">
                <v:path arrowok="t"/>
              </v:shape>
            </v:group>
            <v:group style="position:absolute;left:6933;top:790;width:20;height:2" coordorigin="6933,790" coordsize="20,2">
              <v:shape style="position:absolute;left:6933;top:790;width:20;height:2" coordorigin="6933,790" coordsize="20,0" path="m6933,790l6952,790e" filled="false" stroked="true" strokeweight=".48001pt" strokecolor="#000000">
                <v:path arrowok="t"/>
              </v:shape>
            </v:group>
            <v:group style="position:absolute;left:6952;top:790;width:20;height:2" coordorigin="6952,790" coordsize="20,2">
              <v:shape style="position:absolute;left:6952;top:790;width:20;height:2" coordorigin="6952,790" coordsize="20,0" path="m6952,790l6971,790e" filled="false" stroked="true" strokeweight=".48001pt" strokecolor="#000000">
                <v:path arrowok="t"/>
              </v:shape>
            </v:group>
            <v:group style="position:absolute;left:6971;top:790;width:20;height:2" coordorigin="6971,790" coordsize="20,2">
              <v:shape style="position:absolute;left:6971;top:790;width:20;height:2" coordorigin="6971,790" coordsize="20,0" path="m6971,790l6990,790e" filled="false" stroked="true" strokeweight=".48001pt" strokecolor="#000000">
                <v:path arrowok="t"/>
              </v:shape>
            </v:group>
            <v:group style="position:absolute;left:6990;top:790;width:20;height:2" coordorigin="6990,790" coordsize="20,2">
              <v:shape style="position:absolute;left:6990;top:790;width:20;height:2" coordorigin="6990,790" coordsize="20,0" path="m6990,790l7009,790e" filled="false" stroked="true" strokeweight=".48001pt" strokecolor="#000000">
                <v:path arrowok="t"/>
              </v:shape>
            </v:group>
            <v:group style="position:absolute;left:7009;top:790;width:20;height:2" coordorigin="7009,790" coordsize="20,2">
              <v:shape style="position:absolute;left:7009;top:790;width:20;height:2" coordorigin="7009,790" coordsize="20,0" path="m7009,790l7029,790e" filled="false" stroked="true" strokeweight=".48001pt" strokecolor="#000000">
                <v:path arrowok="t"/>
              </v:shape>
            </v:group>
            <v:group style="position:absolute;left:7029;top:790;width:20;height:2" coordorigin="7029,790" coordsize="20,2">
              <v:shape style="position:absolute;left:7029;top:790;width:20;height:2" coordorigin="7029,790" coordsize="20,0" path="m7029,790l7048,790e" filled="false" stroked="true" strokeweight=".48001pt" strokecolor="#000000">
                <v:path arrowok="t"/>
              </v:shape>
            </v:group>
            <v:group style="position:absolute;left:7048;top:790;width:20;height:2" coordorigin="7048,790" coordsize="20,2">
              <v:shape style="position:absolute;left:7048;top:790;width:20;height:2" coordorigin="7048,790" coordsize="20,0" path="m7048,790l7067,790e" filled="false" stroked="true" strokeweight=".48001pt" strokecolor="#000000">
                <v:path arrowok="t"/>
              </v:shape>
            </v:group>
            <v:group style="position:absolute;left:7067;top:790;width:20;height:2" coordorigin="7067,790" coordsize="20,2">
              <v:shape style="position:absolute;left:7067;top:790;width:20;height:2" coordorigin="7067,790" coordsize="20,0" path="m7067,790l7086,790e" filled="false" stroked="true" strokeweight=".48001pt" strokecolor="#000000">
                <v:path arrowok="t"/>
              </v:shape>
            </v:group>
            <v:group style="position:absolute;left:7086;top:790;width:20;height:2" coordorigin="7086,790" coordsize="20,2">
              <v:shape style="position:absolute;left:7086;top:790;width:20;height:2" coordorigin="7086,790" coordsize="20,0" path="m7086,790l7105,790e" filled="false" stroked="true" strokeweight=".48001pt" strokecolor="#000000">
                <v:path arrowok="t"/>
              </v:shape>
            </v:group>
            <v:group style="position:absolute;left:7105;top:790;width:20;height:2" coordorigin="7105,790" coordsize="20,2">
              <v:shape style="position:absolute;left:7105;top:790;width:20;height:2" coordorigin="7105,790" coordsize="20,0" path="m7105,790l7125,790e" filled="false" stroked="true" strokeweight=".48001pt" strokecolor="#000000">
                <v:path arrowok="t"/>
              </v:shape>
            </v:group>
            <v:group style="position:absolute;left:7125;top:790;width:20;height:2" coordorigin="7125,790" coordsize="20,2">
              <v:shape style="position:absolute;left:7125;top:790;width:20;height:2" coordorigin="7125,790" coordsize="20,0" path="m7125,790l7144,790e" filled="false" stroked="true" strokeweight=".48001pt" strokecolor="#000000">
                <v:path arrowok="t"/>
              </v:shape>
            </v:group>
            <v:group style="position:absolute;left:7144;top:790;width:20;height:2" coordorigin="7144,790" coordsize="20,2">
              <v:shape style="position:absolute;left:7144;top:790;width:20;height:2" coordorigin="7144,790" coordsize="20,0" path="m7144,790l7163,790e" filled="false" stroked="true" strokeweight=".48001pt" strokecolor="#000000">
                <v:path arrowok="t"/>
              </v:shape>
            </v:group>
            <v:group style="position:absolute;left:7163;top:790;width:20;height:2" coordorigin="7163,790" coordsize="20,2">
              <v:shape style="position:absolute;left:7163;top:790;width:20;height:2" coordorigin="7163,790" coordsize="20,0" path="m7163,790l7182,790e" filled="false" stroked="true" strokeweight=".48001pt" strokecolor="#000000">
                <v:path arrowok="t"/>
              </v:shape>
            </v:group>
            <v:group style="position:absolute;left:7182;top:790;width:20;height:2" coordorigin="7182,790" coordsize="20,2">
              <v:shape style="position:absolute;left:7182;top:790;width:20;height:2" coordorigin="7182,790" coordsize="20,0" path="m7182,790l7201,790e" filled="false" stroked="true" strokeweight=".48001pt" strokecolor="#000000">
                <v:path arrowok="t"/>
              </v:shape>
            </v:group>
            <v:group style="position:absolute;left:7201;top:790;width:20;height:2" coordorigin="7201,790" coordsize="20,2">
              <v:shape style="position:absolute;left:7201;top:790;width:20;height:2" coordorigin="7201,790" coordsize="20,0" path="m7201,790l7221,790e" filled="false" stroked="true" strokeweight=".48001pt" strokecolor="#000000">
                <v:path arrowok="t"/>
              </v:shape>
            </v:group>
            <v:group style="position:absolute;left:7221;top:790;width:20;height:2" coordorigin="7221,790" coordsize="20,2">
              <v:shape style="position:absolute;left:7221;top:790;width:20;height:2" coordorigin="7221,790" coordsize="20,0" path="m7221,790l7240,790e" filled="false" stroked="true" strokeweight=".48001pt" strokecolor="#000000">
                <v:path arrowok="t"/>
              </v:shape>
            </v:group>
            <v:group style="position:absolute;left:7240;top:790;width:20;height:2" coordorigin="7240,790" coordsize="20,2">
              <v:shape style="position:absolute;left:7240;top:790;width:20;height:2" coordorigin="7240,790" coordsize="20,0" path="m7240,790l7259,790e" filled="false" stroked="true" strokeweight=".48001pt" strokecolor="#000000">
                <v:path arrowok="t"/>
              </v:shape>
            </v:group>
            <v:group style="position:absolute;left:7259;top:790;width:20;height:2" coordorigin="7259,790" coordsize="20,2">
              <v:shape style="position:absolute;left:7259;top:790;width:20;height:2" coordorigin="7259,790" coordsize="20,0" path="m7259,790l7278,790e" filled="false" stroked="true" strokeweight=".48001pt" strokecolor="#000000">
                <v:path arrowok="t"/>
              </v:shape>
            </v:group>
            <v:group style="position:absolute;left:7278;top:790;width:20;height:2" coordorigin="7278,790" coordsize="20,2">
              <v:shape style="position:absolute;left:7278;top:790;width:20;height:2" coordorigin="7278,790" coordsize="20,0" path="m7278,790l7297,790e" filled="false" stroked="true" strokeweight=".48001pt" strokecolor="#000000">
                <v:path arrowok="t"/>
              </v:shape>
            </v:group>
            <v:group style="position:absolute;left:7297;top:790;width:20;height:2" coordorigin="7297,790" coordsize="20,2">
              <v:shape style="position:absolute;left:7297;top:790;width:20;height:2" coordorigin="7297,790" coordsize="20,0" path="m7297,790l7317,790e" filled="false" stroked="true" strokeweight=".48001pt" strokecolor="#000000">
                <v:path arrowok="t"/>
              </v:shape>
            </v:group>
            <v:group style="position:absolute;left:7317;top:790;width:20;height:2" coordorigin="7317,790" coordsize="20,2">
              <v:shape style="position:absolute;left:7317;top:790;width:20;height:2" coordorigin="7317,790" coordsize="20,0" path="m7317,790l7336,790e" filled="false" stroked="true" strokeweight=".48001pt" strokecolor="#000000">
                <v:path arrowok="t"/>
              </v:shape>
            </v:group>
            <v:group style="position:absolute;left:7336;top:790;width:20;height:2" coordorigin="7336,790" coordsize="20,2">
              <v:shape style="position:absolute;left:7336;top:790;width:20;height:2" coordorigin="7336,790" coordsize="20,0" path="m7336,790l7355,790e" filled="false" stroked="true" strokeweight=".48001pt" strokecolor="#000000">
                <v:path arrowok="t"/>
              </v:shape>
            </v:group>
            <v:group style="position:absolute;left:7355;top:790;width:20;height:2" coordorigin="7355,790" coordsize="20,2">
              <v:shape style="position:absolute;left:7355;top:790;width:20;height:2" coordorigin="7355,790" coordsize="20,0" path="m7355,790l7374,790e" filled="false" stroked="true" strokeweight=".48001pt" strokecolor="#000000">
                <v:path arrowok="t"/>
              </v:shape>
            </v:group>
            <v:group style="position:absolute;left:7374;top:790;width:20;height:2" coordorigin="7374,790" coordsize="20,2">
              <v:shape style="position:absolute;left:7374;top:790;width:20;height:2" coordorigin="7374,790" coordsize="20,0" path="m7374,790l7393,790e" filled="false" stroked="true" strokeweight=".48001pt" strokecolor="#000000">
                <v:path arrowok="t"/>
              </v:shape>
            </v:group>
            <v:group style="position:absolute;left:7393;top:790;width:20;height:2" coordorigin="7393,790" coordsize="20,2">
              <v:shape style="position:absolute;left:7393;top:790;width:20;height:2" coordorigin="7393,790" coordsize="20,0" path="m7393,790l7413,790e" filled="false" stroked="true" strokeweight=".48001pt" strokecolor="#000000">
                <v:path arrowok="t"/>
              </v:shape>
            </v:group>
            <v:group style="position:absolute;left:7413;top:790;width:20;height:2" coordorigin="7413,790" coordsize="20,2">
              <v:shape style="position:absolute;left:7413;top:790;width:20;height:2" coordorigin="7413,790" coordsize="20,0" path="m7413,790l7432,790e" filled="false" stroked="true" strokeweight=".48001pt" strokecolor="#000000">
                <v:path arrowok="t"/>
              </v:shape>
            </v:group>
            <v:group style="position:absolute;left:7432;top:790;width:20;height:2" coordorigin="7432,790" coordsize="20,2">
              <v:shape style="position:absolute;left:7432;top:790;width:20;height:2" coordorigin="7432,790" coordsize="20,0" path="m7432,790l7451,790e" filled="false" stroked="true" strokeweight=".48001pt" strokecolor="#000000">
                <v:path arrowok="t"/>
              </v:shape>
            </v:group>
            <v:group style="position:absolute;left:7451;top:790;width:20;height:2" coordorigin="7451,790" coordsize="20,2">
              <v:shape style="position:absolute;left:7451;top:790;width:20;height:2" coordorigin="7451,790" coordsize="20,0" path="m7451,790l7470,790e" filled="false" stroked="true" strokeweight=".48001pt" strokecolor="#000000">
                <v:path arrowok="t"/>
              </v:shape>
            </v:group>
            <v:group style="position:absolute;left:7470;top:790;width:20;height:2" coordorigin="7470,790" coordsize="20,2">
              <v:shape style="position:absolute;left:7470;top:790;width:20;height:2" coordorigin="7470,790" coordsize="20,0" path="m7470,790l7489,790e" filled="false" stroked="true" strokeweight=".48001pt" strokecolor="#000000">
                <v:path arrowok="t"/>
              </v:shape>
            </v:group>
            <v:group style="position:absolute;left:7489;top:790;width:20;height:2" coordorigin="7489,790" coordsize="20,2">
              <v:shape style="position:absolute;left:7489;top:790;width:20;height:2" coordorigin="7489,790" coordsize="20,0" path="m7489,790l7509,790e" filled="false" stroked="true" strokeweight=".48001pt" strokecolor="#000000">
                <v:path arrowok="t"/>
              </v:shape>
            </v:group>
            <v:group style="position:absolute;left:7509;top:790;width:20;height:2" coordorigin="7509,790" coordsize="20,2">
              <v:shape style="position:absolute;left:7509;top:790;width:20;height:2" coordorigin="7509,790" coordsize="20,0" path="m7509,790l7528,790e" filled="false" stroked="true" strokeweight=".48001pt" strokecolor="#000000">
                <v:path arrowok="t"/>
              </v:shape>
            </v:group>
            <v:group style="position:absolute;left:7528;top:790;width:20;height:2" coordorigin="7528,790" coordsize="20,2">
              <v:shape style="position:absolute;left:7528;top:790;width:20;height:2" coordorigin="7528,790" coordsize="20,0" path="m7528,790l7547,790e" filled="false" stroked="true" strokeweight=".48001pt" strokecolor="#000000">
                <v:path arrowok="t"/>
              </v:shape>
            </v:group>
            <v:group style="position:absolute;left:7547;top:790;width:20;height:2" coordorigin="7547,790" coordsize="20,2">
              <v:shape style="position:absolute;left:7547;top:790;width:20;height:2" coordorigin="7547,790" coordsize="20,0" path="m7547,790l7566,790e" filled="false" stroked="true" strokeweight=".48001pt" strokecolor="#000000">
                <v:path arrowok="t"/>
              </v:shape>
            </v:group>
            <v:group style="position:absolute;left:7566;top:790;width:20;height:2" coordorigin="7566,790" coordsize="20,2">
              <v:shape style="position:absolute;left:7566;top:790;width:20;height:2" coordorigin="7566,790" coordsize="20,0" path="m7566,790l7585,790e" filled="false" stroked="true" strokeweight=".48001pt" strokecolor="#000000">
                <v:path arrowok="t"/>
              </v:shape>
            </v:group>
            <v:group style="position:absolute;left:7585;top:790;width:20;height:2" coordorigin="7585,790" coordsize="20,2">
              <v:shape style="position:absolute;left:7585;top:790;width:20;height:2" coordorigin="7585,790" coordsize="20,0" path="m7585,790l7605,790e" filled="false" stroked="true" strokeweight=".48001pt" strokecolor="#000000">
                <v:path arrowok="t"/>
              </v:shape>
            </v:group>
            <v:group style="position:absolute;left:7605;top:790;width:20;height:2" coordorigin="7605,790" coordsize="20,2">
              <v:shape style="position:absolute;left:7605;top:790;width:20;height:2" coordorigin="7605,790" coordsize="20,0" path="m7605,790l7624,790e" filled="false" stroked="true" strokeweight=".48001pt" strokecolor="#000000">
                <v:path arrowok="t"/>
              </v:shape>
            </v:group>
            <v:group style="position:absolute;left:7624;top:790;width:20;height:2" coordorigin="7624,790" coordsize="20,2">
              <v:shape style="position:absolute;left:7624;top:790;width:20;height:2" coordorigin="7624,790" coordsize="20,0" path="m7624,790l7643,790e" filled="false" stroked="true" strokeweight=".48001pt" strokecolor="#000000">
                <v:path arrowok="t"/>
              </v:shape>
            </v:group>
            <v:group style="position:absolute;left:7643;top:790;width:20;height:2" coordorigin="7643,790" coordsize="20,2">
              <v:shape style="position:absolute;left:7643;top:790;width:20;height:2" coordorigin="7643,790" coordsize="20,0" path="m7643,790l7662,790e" filled="false" stroked="true" strokeweight=".48001pt" strokecolor="#000000">
                <v:path arrowok="t"/>
              </v:shape>
            </v:group>
            <v:group style="position:absolute;left:7662;top:790;width:20;height:2" coordorigin="7662,790" coordsize="20,2">
              <v:shape style="position:absolute;left:7662;top:790;width:20;height:2" coordorigin="7662,790" coordsize="20,0" path="m7662,790l7681,790e" filled="false" stroked="true" strokeweight=".48001pt" strokecolor="#000000">
                <v:path arrowok="t"/>
              </v:shape>
            </v:group>
            <v:group style="position:absolute;left:7681;top:790;width:20;height:2" coordorigin="7681,790" coordsize="20,2">
              <v:shape style="position:absolute;left:7681;top:790;width:20;height:2" coordorigin="7681,790" coordsize="20,0" path="m7681,790l7701,790e" filled="false" stroked="true" strokeweight=".48001pt" strokecolor="#000000">
                <v:path arrowok="t"/>
              </v:shape>
            </v:group>
            <v:group style="position:absolute;left:7701;top:790;width:20;height:2" coordorigin="7701,790" coordsize="20,2">
              <v:shape style="position:absolute;left:7701;top:790;width:20;height:2" coordorigin="7701,790" coordsize="20,0" path="m7701,790l7720,790e" filled="false" stroked="true" strokeweight=".48001pt" strokecolor="#000000">
                <v:path arrowok="t"/>
              </v:shape>
            </v:group>
            <v:group style="position:absolute;left:7720;top:790;width:20;height:2" coordorigin="7720,790" coordsize="20,2">
              <v:shape style="position:absolute;left:7720;top:790;width:20;height:2" coordorigin="7720,790" coordsize="20,0" path="m7720,790l7739,790e" filled="false" stroked="true" strokeweight=".48001pt" strokecolor="#000000">
                <v:path arrowok="t"/>
              </v:shape>
            </v:group>
            <v:group style="position:absolute;left:7739;top:790;width:20;height:2" coordorigin="7739,790" coordsize="20,2">
              <v:shape style="position:absolute;left:7739;top:790;width:20;height:2" coordorigin="7739,790" coordsize="20,0" path="m7739,790l7758,790e" filled="false" stroked="true" strokeweight=".48001pt" strokecolor="#000000">
                <v:path arrowok="t"/>
              </v:shape>
            </v:group>
            <v:group style="position:absolute;left:7758;top:790;width:20;height:2" coordorigin="7758,790" coordsize="20,2">
              <v:shape style="position:absolute;left:7758;top:790;width:20;height:2" coordorigin="7758,790" coordsize="20,0" path="m7758,790l7777,790e" filled="false" stroked="true" strokeweight=".48001pt" strokecolor="#000000">
                <v:path arrowok="t"/>
              </v:shape>
            </v:group>
            <v:group style="position:absolute;left:7777;top:790;width:20;height:2" coordorigin="7777,790" coordsize="20,2">
              <v:shape style="position:absolute;left:7777;top:790;width:20;height:2" coordorigin="7777,790" coordsize="20,0" path="m7777,790l7797,790e" filled="false" stroked="true" strokeweight=".48001pt" strokecolor="#000000">
                <v:path arrowok="t"/>
              </v:shape>
            </v:group>
            <v:group style="position:absolute;left:7797;top:790;width:20;height:2" coordorigin="7797,790" coordsize="20,2">
              <v:shape style="position:absolute;left:7797;top:790;width:20;height:2" coordorigin="7797,790" coordsize="20,0" path="m7797,790l7816,790e" filled="false" stroked="true" strokeweight=".48001pt" strokecolor="#000000">
                <v:path arrowok="t"/>
              </v:shape>
            </v:group>
            <v:group style="position:absolute;left:7816;top:790;width:20;height:2" coordorigin="7816,790" coordsize="20,2">
              <v:shape style="position:absolute;left:7816;top:790;width:20;height:2" coordorigin="7816,790" coordsize="20,0" path="m7816,790l7835,790e" filled="false" stroked="true" strokeweight=".48001pt" strokecolor="#000000">
                <v:path arrowok="t"/>
              </v:shape>
            </v:group>
            <v:group style="position:absolute;left:7835;top:790;width:20;height:2" coordorigin="7835,790" coordsize="20,2">
              <v:shape style="position:absolute;left:7835;top:790;width:20;height:2" coordorigin="7835,790" coordsize="20,0" path="m7835,790l7854,790e" filled="false" stroked="true" strokeweight=".48001pt" strokecolor="#000000">
                <v:path arrowok="t"/>
              </v:shape>
            </v:group>
            <v:group style="position:absolute;left:7854;top:790;width:20;height:2" coordorigin="7854,790" coordsize="20,2">
              <v:shape style="position:absolute;left:7854;top:790;width:20;height:2" coordorigin="7854,790" coordsize="20,0" path="m7854,790l7873,790e" filled="false" stroked="true" strokeweight=".48001pt" strokecolor="#000000">
                <v:path arrowok="t"/>
              </v:shape>
            </v:group>
            <v:group style="position:absolute;left:7873;top:790;width:20;height:2" coordorigin="7873,790" coordsize="20,2">
              <v:shape style="position:absolute;left:7873;top:790;width:20;height:2" coordorigin="7873,790" coordsize="20,0" path="m7873,790l7893,790e" filled="false" stroked="true" strokeweight=".48001pt" strokecolor="#000000">
                <v:path arrowok="t"/>
              </v:shape>
            </v:group>
            <v:group style="position:absolute;left:7893;top:790;width:20;height:2" coordorigin="7893,790" coordsize="20,2">
              <v:shape style="position:absolute;left:7893;top:790;width:20;height:2" coordorigin="7893,790" coordsize="20,0" path="m7893,790l7912,790e" filled="false" stroked="true" strokeweight=".48001pt" strokecolor="#000000">
                <v:path arrowok="t"/>
              </v:shape>
            </v:group>
            <v:group style="position:absolute;left:7912;top:790;width:20;height:2" coordorigin="7912,790" coordsize="20,2">
              <v:shape style="position:absolute;left:7912;top:790;width:20;height:2" coordorigin="7912,790" coordsize="20,0" path="m7912,790l7931,790e" filled="false" stroked="true" strokeweight=".48001pt" strokecolor="#000000">
                <v:path arrowok="t"/>
              </v:shape>
            </v:group>
            <v:group style="position:absolute;left:7931;top:790;width:20;height:2" coordorigin="7931,790" coordsize="20,2">
              <v:shape style="position:absolute;left:7931;top:790;width:20;height:2" coordorigin="7931,790" coordsize="20,0" path="m7931,790l7950,790e" filled="false" stroked="true" strokeweight=".48001pt" strokecolor="#000000">
                <v:path arrowok="t"/>
              </v:shape>
            </v:group>
            <v:group style="position:absolute;left:7950;top:790;width:20;height:2" coordorigin="7950,790" coordsize="20,2">
              <v:shape style="position:absolute;left:7950;top:790;width:20;height:2" coordorigin="7950,790" coordsize="20,0" path="m7950,790l7969,790e" filled="false" stroked="true" strokeweight=".48001pt" strokecolor="#000000">
                <v:path arrowok="t"/>
              </v:shape>
            </v:group>
            <v:group style="position:absolute;left:7969;top:790;width:20;height:2" coordorigin="7969,790" coordsize="20,2">
              <v:shape style="position:absolute;left:7969;top:790;width:20;height:2" coordorigin="7969,790" coordsize="20,0" path="m7969,790l7989,790e" filled="false" stroked="true" strokeweight=".48001pt" strokecolor="#000000">
                <v:path arrowok="t"/>
              </v:shape>
            </v:group>
            <v:group style="position:absolute;left:7989;top:790;width:20;height:2" coordorigin="7989,790" coordsize="20,2">
              <v:shape style="position:absolute;left:7989;top:790;width:20;height:2" coordorigin="7989,790" coordsize="20,0" path="m7989,790l8008,790e" filled="false" stroked="true" strokeweight=".48001pt" strokecolor="#000000">
                <v:path arrowok="t"/>
              </v:shape>
            </v:group>
            <v:group style="position:absolute;left:8008;top:790;width:20;height:2" coordorigin="8008,790" coordsize="20,2">
              <v:shape style="position:absolute;left:8008;top:790;width:20;height:2" coordorigin="8008,790" coordsize="20,0" path="m8008,790l8027,790e" filled="false" stroked="true" strokeweight=".48001pt" strokecolor="#000000">
                <v:path arrowok="t"/>
              </v:shape>
            </v:group>
            <v:group style="position:absolute;left:8027;top:790;width:20;height:2" coordorigin="8027,790" coordsize="20,2">
              <v:shape style="position:absolute;left:8027;top:790;width:20;height:2" coordorigin="8027,790" coordsize="20,0" path="m8027,790l8046,790e" filled="false" stroked="true" strokeweight=".48001pt" strokecolor="#000000">
                <v:path arrowok="t"/>
              </v:shape>
            </v:group>
            <v:group style="position:absolute;left:8046;top:790;width:20;height:2" coordorigin="8046,790" coordsize="20,2">
              <v:shape style="position:absolute;left:8046;top:790;width:20;height:2" coordorigin="8046,790" coordsize="20,0" path="m8046,790l8065,790e" filled="false" stroked="true" strokeweight=".48001pt" strokecolor="#000000">
                <v:path arrowok="t"/>
              </v:shape>
            </v:group>
            <v:group style="position:absolute;left:8065;top:790;width:20;height:2" coordorigin="8065,790" coordsize="20,2">
              <v:shape style="position:absolute;left:8065;top:790;width:20;height:2" coordorigin="8065,790" coordsize="20,0" path="m8065,790l8085,790e" filled="false" stroked="true" strokeweight=".48001pt" strokecolor="#000000">
                <v:path arrowok="t"/>
              </v:shape>
            </v:group>
            <v:group style="position:absolute;left:8085;top:790;width:20;height:2" coordorigin="8085,790" coordsize="20,2">
              <v:shape style="position:absolute;left:8085;top:790;width:20;height:2" coordorigin="8085,790" coordsize="20,0" path="m8085,790l8104,790e" filled="false" stroked="true" strokeweight=".48001pt" strokecolor="#000000">
                <v:path arrowok="t"/>
              </v:shape>
            </v:group>
            <v:group style="position:absolute;left:8104;top:790;width:20;height:2" coordorigin="8104,790" coordsize="20,2">
              <v:shape style="position:absolute;left:8104;top:790;width:20;height:2" coordorigin="8104,790" coordsize="20,0" path="m8104,790l8123,790e" filled="false" stroked="true" strokeweight=".48001pt" strokecolor="#000000">
                <v:path arrowok="t"/>
              </v:shape>
            </v:group>
            <v:group style="position:absolute;left:8123;top:790;width:20;height:2" coordorigin="8123,790" coordsize="20,2">
              <v:shape style="position:absolute;left:8123;top:790;width:20;height:2" coordorigin="8123,790" coordsize="20,0" path="m8123,790l8142,790e" filled="false" stroked="true" strokeweight=".48001pt" strokecolor="#000000">
                <v:path arrowok="t"/>
              </v:shape>
            </v:group>
            <v:group style="position:absolute;left:8142;top:790;width:20;height:2" coordorigin="8142,790" coordsize="20,2">
              <v:shape style="position:absolute;left:8142;top:790;width:20;height:2" coordorigin="8142,790" coordsize="20,0" path="m8142,790l8161,790e" filled="false" stroked="true" strokeweight=".48001pt" strokecolor="#000000">
                <v:path arrowok="t"/>
              </v:shape>
            </v:group>
            <v:group style="position:absolute;left:8161;top:790;width:20;height:2" coordorigin="8161,790" coordsize="20,2">
              <v:shape style="position:absolute;left:8161;top:790;width:20;height:2" coordorigin="8161,790" coordsize="20,0" path="m8161,790l8181,790e" filled="false" stroked="true" strokeweight=".48001pt" strokecolor="#000000">
                <v:path arrowok="t"/>
              </v:shape>
            </v:group>
            <v:group style="position:absolute;left:8181;top:790;width:20;height:2" coordorigin="8181,790" coordsize="20,2">
              <v:shape style="position:absolute;left:8181;top:790;width:20;height:2" coordorigin="8181,790" coordsize="20,0" path="m8181,790l8200,790e" filled="false" stroked="true" strokeweight=".48001pt" strokecolor="#000000">
                <v:path arrowok="t"/>
              </v:shape>
            </v:group>
            <v:group style="position:absolute;left:8200;top:790;width:20;height:2" coordorigin="8200,790" coordsize="20,2">
              <v:shape style="position:absolute;left:8200;top:790;width:20;height:2" coordorigin="8200,790" coordsize="20,0" path="m8200,790l8219,790e" filled="false" stroked="true" strokeweight=".48001pt" strokecolor="#000000">
                <v:path arrowok="t"/>
              </v:shape>
            </v:group>
            <v:group style="position:absolute;left:8219;top:790;width:20;height:2" coordorigin="8219,790" coordsize="20,2">
              <v:shape style="position:absolute;left:8219;top:790;width:20;height:2" coordorigin="8219,790" coordsize="20,0" path="m8219,790l8238,790e" filled="false" stroked="true" strokeweight=".48001pt" strokecolor="#000000">
                <v:path arrowok="t"/>
              </v:shape>
            </v:group>
            <v:group style="position:absolute;left:8238;top:790;width:20;height:2" coordorigin="8238,790" coordsize="20,2">
              <v:shape style="position:absolute;left:8238;top:790;width:20;height:2" coordorigin="8238,790" coordsize="20,0" path="m8238,790l8257,790e" filled="false" stroked="true" strokeweight=".48001pt" strokecolor="#000000">
                <v:path arrowok="t"/>
              </v:shape>
            </v:group>
            <v:group style="position:absolute;left:8257;top:790;width:20;height:2" coordorigin="8257,790" coordsize="20,2">
              <v:shape style="position:absolute;left:8257;top:790;width:20;height:2" coordorigin="8257,790" coordsize="20,0" path="m8257,790l8277,790e" filled="false" stroked="true" strokeweight=".48001pt" strokecolor="#000000">
                <v:path arrowok="t"/>
              </v:shape>
            </v:group>
            <v:group style="position:absolute;left:8277;top:790;width:20;height:2" coordorigin="8277,790" coordsize="20,2">
              <v:shape style="position:absolute;left:8277;top:790;width:20;height:2" coordorigin="8277,790" coordsize="20,0" path="m8277,790l8296,790e" filled="false" stroked="true" strokeweight=".48001pt" strokecolor="#000000">
                <v:path arrowok="t"/>
              </v:shape>
            </v:group>
            <v:group style="position:absolute;left:8296;top:790;width:20;height:2" coordorigin="8296,790" coordsize="20,2">
              <v:shape style="position:absolute;left:8296;top:790;width:20;height:2" coordorigin="8296,790" coordsize="20,0" path="m8296,790l8315,790e" filled="false" stroked="true" strokeweight=".48001pt" strokecolor="#000000">
                <v:path arrowok="t"/>
              </v:shape>
            </v:group>
            <v:group style="position:absolute;left:8315;top:790;width:20;height:2" coordorigin="8315,790" coordsize="20,2">
              <v:shape style="position:absolute;left:8315;top:790;width:20;height:2" coordorigin="8315,790" coordsize="20,0" path="m8315,790l8334,790e" filled="false" stroked="true" strokeweight=".48001pt" strokecolor="#000000">
                <v:path arrowok="t"/>
              </v:shape>
            </v:group>
            <v:group style="position:absolute;left:8334;top:790;width:20;height:2" coordorigin="8334,790" coordsize="20,2">
              <v:shape style="position:absolute;left:8334;top:790;width:20;height:2" coordorigin="8334,790" coordsize="20,0" path="m8334,790l8353,790e" filled="false" stroked="true" strokeweight=".48001pt" strokecolor="#000000">
                <v:path arrowok="t"/>
              </v:shape>
            </v:group>
            <v:group style="position:absolute;left:8353;top:790;width:20;height:2" coordorigin="8353,790" coordsize="20,2">
              <v:shape style="position:absolute;left:8353;top:790;width:20;height:2" coordorigin="8353,790" coordsize="20,0" path="m8353,790l8373,790e" filled="false" stroked="true" strokeweight=".48001pt" strokecolor="#000000">
                <v:path arrowok="t"/>
              </v:shape>
            </v:group>
            <v:group style="position:absolute;left:8373;top:790;width:20;height:2" coordorigin="8373,790" coordsize="20,2">
              <v:shape style="position:absolute;left:8373;top:790;width:20;height:2" coordorigin="8373,790" coordsize="20,0" path="m8373,790l8392,790e" filled="false" stroked="true" strokeweight=".48001pt" strokecolor="#000000">
                <v:path arrowok="t"/>
              </v:shape>
            </v:group>
            <v:group style="position:absolute;left:8392;top:790;width:20;height:2" coordorigin="8392,790" coordsize="20,2">
              <v:shape style="position:absolute;left:8392;top:790;width:20;height:2" coordorigin="8392,790" coordsize="20,0" path="m8392,790l8411,790e" filled="false" stroked="true" strokeweight=".48001pt" strokecolor="#000000">
                <v:path arrowok="t"/>
              </v:shape>
            </v:group>
            <v:group style="position:absolute;left:8411;top:790;width:20;height:2" coordorigin="8411,790" coordsize="20,2">
              <v:shape style="position:absolute;left:8411;top:790;width:20;height:2" coordorigin="8411,790" coordsize="20,0" path="m8411,790l8430,790e" filled="false" stroked="true" strokeweight=".48001pt" strokecolor="#000000">
                <v:path arrowok="t"/>
              </v:shape>
            </v:group>
            <v:group style="position:absolute;left:8430;top:790;width:20;height:2" coordorigin="8430,790" coordsize="20,2">
              <v:shape style="position:absolute;left:8430;top:790;width:20;height:2" coordorigin="8430,790" coordsize="20,0" path="m8430,790l8449,790e" filled="false" stroked="true" strokeweight=".48001pt" strokecolor="#000000">
                <v:path arrowok="t"/>
              </v:shape>
            </v:group>
            <v:group style="position:absolute;left:8449;top:790;width:20;height:2" coordorigin="8449,790" coordsize="20,2">
              <v:shape style="position:absolute;left:8449;top:790;width:20;height:2" coordorigin="8449,790" coordsize="20,0" path="m8449,790l8469,790e" filled="false" stroked="true" strokeweight=".48001pt" strokecolor="#000000">
                <v:path arrowok="t"/>
              </v:shape>
            </v:group>
            <v:group style="position:absolute;left:8469;top:790;width:20;height:2" coordorigin="8469,790" coordsize="20,2">
              <v:shape style="position:absolute;left:8469;top:790;width:20;height:2" coordorigin="8469,790" coordsize="20,0" path="m8469,790l8488,790e" filled="false" stroked="true" strokeweight=".48001pt" strokecolor="#000000">
                <v:path arrowok="t"/>
              </v:shape>
            </v:group>
            <v:group style="position:absolute;left:8488;top:790;width:20;height:2" coordorigin="8488,790" coordsize="20,2">
              <v:shape style="position:absolute;left:8488;top:790;width:20;height:2" coordorigin="8488,790" coordsize="20,0" path="m8488,790l8507,790e" filled="false" stroked="true" strokeweight=".48001pt" strokecolor="#000000">
                <v:path arrowok="t"/>
              </v:shape>
            </v:group>
            <v:group style="position:absolute;left:8507;top:790;width:20;height:2" coordorigin="8507,790" coordsize="20,2">
              <v:shape style="position:absolute;left:8507;top:790;width:20;height:2" coordorigin="8507,790" coordsize="20,0" path="m8507,790l8526,790e" filled="false" stroked="true" strokeweight=".48001pt" strokecolor="#000000">
                <v:path arrowok="t"/>
              </v:shape>
            </v:group>
            <v:group style="position:absolute;left:8526;top:790;width:20;height:2" coordorigin="8526,790" coordsize="20,2">
              <v:shape style="position:absolute;left:8526;top:790;width:20;height:2" coordorigin="8526,790" coordsize="20,0" path="m8526,790l8545,790e" filled="false" stroked="true" strokeweight=".48001pt" strokecolor="#000000">
                <v:path arrowok="t"/>
              </v:shape>
            </v:group>
            <v:group style="position:absolute;left:8545;top:790;width:20;height:2" coordorigin="8545,790" coordsize="20,2">
              <v:shape style="position:absolute;left:8545;top:790;width:20;height:2" coordorigin="8545,790" coordsize="20,0" path="m8545,790l8565,790e" filled="false" stroked="true" strokeweight=".48001pt" strokecolor="#000000">
                <v:path arrowok="t"/>
              </v:shape>
            </v:group>
            <v:group style="position:absolute;left:8565;top:790;width:20;height:2" coordorigin="8565,790" coordsize="20,2">
              <v:shape style="position:absolute;left:8565;top:790;width:20;height:2" coordorigin="8565,790" coordsize="20,0" path="m8565,790l8584,790e" filled="false" stroked="true" strokeweight=".48001pt" strokecolor="#000000">
                <v:path arrowok="t"/>
              </v:shape>
            </v:group>
            <v:group style="position:absolute;left:8584;top:790;width:20;height:2" coordorigin="8584,790" coordsize="20,2">
              <v:shape style="position:absolute;left:8584;top:790;width:20;height:2" coordorigin="8584,790" coordsize="20,0" path="m8584,790l8603,790e" filled="false" stroked="true" strokeweight=".48001pt" strokecolor="#000000">
                <v:path arrowok="t"/>
              </v:shape>
            </v:group>
            <v:group style="position:absolute;left:8603;top:790;width:20;height:2" coordorigin="8603,790" coordsize="20,2">
              <v:shape style="position:absolute;left:8603;top:790;width:20;height:2" coordorigin="8603,790" coordsize="20,0" path="m8603,790l8622,790e" filled="false" stroked="true" strokeweight=".48001pt" strokecolor="#000000">
                <v:path arrowok="t"/>
              </v:shape>
            </v:group>
            <v:group style="position:absolute;left:8622;top:790;width:20;height:2" coordorigin="8622,790" coordsize="20,2">
              <v:shape style="position:absolute;left:8622;top:790;width:20;height:2" coordorigin="8622,790" coordsize="20,0" path="m8622,790l8641,790e" filled="false" stroked="true" strokeweight=".48001pt" strokecolor="#000000">
                <v:path arrowok="t"/>
              </v:shape>
            </v:group>
            <v:group style="position:absolute;left:8641;top:790;width:20;height:2" coordorigin="8641,790" coordsize="20,2">
              <v:shape style="position:absolute;left:8641;top:790;width:20;height:2" coordorigin="8641,790" coordsize="20,0" path="m8641,790l8661,790e" filled="false" stroked="true" strokeweight=".48001pt" strokecolor="#000000">
                <v:path arrowok="t"/>
              </v:shape>
            </v:group>
            <v:group style="position:absolute;left:8661;top:790;width:20;height:2" coordorigin="8661,790" coordsize="20,2">
              <v:shape style="position:absolute;left:8661;top:790;width:20;height:2" coordorigin="8661,790" coordsize="20,0" path="m8661,790l8680,790e" filled="false" stroked="true" strokeweight=".48001pt" strokecolor="#000000">
                <v:path arrowok="t"/>
              </v:shape>
            </v:group>
            <v:group style="position:absolute;left:8680;top:790;width:20;height:2" coordorigin="8680,790" coordsize="20,2">
              <v:shape style="position:absolute;left:8680;top:790;width:20;height:2" coordorigin="8680,790" coordsize="20,0" path="m8680,790l8699,790e" filled="false" stroked="true" strokeweight=".48001pt" strokecolor="#000000">
                <v:path arrowok="t"/>
              </v:shape>
            </v:group>
            <v:group style="position:absolute;left:8699;top:790;width:20;height:2" coordorigin="8699,790" coordsize="20,2">
              <v:shape style="position:absolute;left:8699;top:790;width:20;height:2" coordorigin="8699,790" coordsize="20,0" path="m8699,790l8718,790e" filled="false" stroked="true" strokeweight=".48001pt" strokecolor="#000000">
                <v:path arrowok="t"/>
              </v:shape>
            </v:group>
            <v:group style="position:absolute;left:8718;top:790;width:20;height:2" coordorigin="8718,790" coordsize="20,2">
              <v:shape style="position:absolute;left:8718;top:790;width:20;height:2" coordorigin="8718,790" coordsize="20,0" path="m8718,790l8737,790e" filled="false" stroked="true" strokeweight=".48001pt" strokecolor="#000000">
                <v:path arrowok="t"/>
              </v:shape>
            </v:group>
            <v:group style="position:absolute;left:8737;top:790;width:20;height:2" coordorigin="8737,790" coordsize="20,2">
              <v:shape style="position:absolute;left:8737;top:790;width:20;height:2" coordorigin="8737,790" coordsize="20,0" path="m8737,790l8757,790e" filled="false" stroked="true" strokeweight=".48001pt" strokecolor="#000000">
                <v:path arrowok="t"/>
              </v:shape>
            </v:group>
            <v:group style="position:absolute;left:8757;top:790;width:20;height:2" coordorigin="8757,790" coordsize="20,2">
              <v:shape style="position:absolute;left:8757;top:790;width:20;height:2" coordorigin="8757,790" coordsize="20,0" path="m8757,790l8776,790e" filled="false" stroked="true" strokeweight=".48001pt" strokecolor="#000000">
                <v:path arrowok="t"/>
              </v:shape>
            </v:group>
            <v:group style="position:absolute;left:8776;top:790;width:20;height:2" coordorigin="8776,790" coordsize="20,2">
              <v:shape style="position:absolute;left:8776;top:790;width:20;height:2" coordorigin="8776,790" coordsize="20,0" path="m8776,790l8795,790e" filled="false" stroked="true" strokeweight=".48001pt" strokecolor="#000000">
                <v:path arrowok="t"/>
              </v:shape>
            </v:group>
            <v:group style="position:absolute;left:8795;top:790;width:20;height:2" coordorigin="8795,790" coordsize="20,2">
              <v:shape style="position:absolute;left:8795;top:790;width:20;height:2" coordorigin="8795,790" coordsize="20,0" path="m8795,790l8814,790e" filled="false" stroked="true" strokeweight=".48001pt" strokecolor="#000000">
                <v:path arrowok="t"/>
              </v:shape>
            </v:group>
            <v:group style="position:absolute;left:8814;top:790;width:20;height:2" coordorigin="8814,790" coordsize="20,2">
              <v:shape style="position:absolute;left:8814;top:790;width:20;height:2" coordorigin="8814,790" coordsize="20,0" path="m8814,790l8833,790e" filled="false" stroked="true" strokeweight=".48001pt" strokecolor="#000000">
                <v:path arrowok="t"/>
              </v:shape>
            </v:group>
            <v:group style="position:absolute;left:8833;top:790;width:20;height:2" coordorigin="8833,790" coordsize="20,2">
              <v:shape style="position:absolute;left:8833;top:790;width:20;height:2" coordorigin="8833,790" coordsize="20,0" path="m8833,790l8853,790e" filled="false" stroked="true" strokeweight=".48001pt" strokecolor="#000000">
                <v:path arrowok="t"/>
              </v:shape>
            </v:group>
            <v:group style="position:absolute;left:8853;top:790;width:20;height:2" coordorigin="8853,790" coordsize="20,2">
              <v:shape style="position:absolute;left:8853;top:790;width:20;height:2" coordorigin="8853,790" coordsize="20,0" path="m8853,790l8872,790e" filled="false" stroked="true" strokeweight=".48001pt" strokecolor="#000000">
                <v:path arrowok="t"/>
              </v:shape>
            </v:group>
            <v:group style="position:absolute;left:8872;top:790;width:20;height:2" coordorigin="8872,790" coordsize="20,2">
              <v:shape style="position:absolute;left:8872;top:790;width:20;height:2" coordorigin="8872,790" coordsize="20,0" path="m8872,790l8891,790e" filled="false" stroked="true" strokeweight=".48001pt" strokecolor="#000000">
                <v:path arrowok="t"/>
              </v:shape>
            </v:group>
            <v:group style="position:absolute;left:8891;top:790;width:20;height:2" coordorigin="8891,790" coordsize="20,2">
              <v:shape style="position:absolute;left:8891;top:790;width:20;height:2" coordorigin="8891,790" coordsize="20,0" path="m8891,790l8910,790e" filled="false" stroked="true" strokeweight=".48001pt" strokecolor="#000000">
                <v:path arrowok="t"/>
              </v:shape>
            </v:group>
            <v:group style="position:absolute;left:8910;top:790;width:20;height:2" coordorigin="8910,790" coordsize="20,2">
              <v:shape style="position:absolute;left:8910;top:790;width:20;height:2" coordorigin="8910,790" coordsize="20,0" path="m8910,790l8929,790e" filled="false" stroked="true" strokeweight=".48001pt" strokecolor="#000000">
                <v:path arrowok="t"/>
              </v:shape>
            </v:group>
            <v:group style="position:absolute;left:8929;top:790;width:20;height:2" coordorigin="8929,790" coordsize="20,2">
              <v:shape style="position:absolute;left:8929;top:790;width:20;height:2" coordorigin="8929,790" coordsize="20,0" path="m8929,790l8949,790e" filled="false" stroked="true" strokeweight=".48001pt" strokecolor="#000000">
                <v:path arrowok="t"/>
              </v:shape>
            </v:group>
            <v:group style="position:absolute;left:8949;top:790;width:20;height:2" coordorigin="8949,790" coordsize="20,2">
              <v:shape style="position:absolute;left:8949;top:790;width:20;height:2" coordorigin="8949,790" coordsize="20,0" path="m8949,790l8968,790e" filled="false" stroked="true" strokeweight=".48001pt" strokecolor="#000000">
                <v:path arrowok="t"/>
              </v:shape>
            </v:group>
            <v:group style="position:absolute;left:8968;top:790;width:20;height:2" coordorigin="8968,790" coordsize="20,2">
              <v:shape style="position:absolute;left:8968;top:790;width:20;height:2" coordorigin="8968,790" coordsize="20,0" path="m8968,790l8987,790e" filled="false" stroked="true" strokeweight=".48001pt" strokecolor="#000000">
                <v:path arrowok="t"/>
              </v:shape>
            </v:group>
            <v:group style="position:absolute;left:8987;top:790;width:20;height:2" coordorigin="8987,790" coordsize="20,2">
              <v:shape style="position:absolute;left:8987;top:790;width:20;height:2" coordorigin="8987,790" coordsize="20,0" path="m8987,790l9006,790e" filled="false" stroked="true" strokeweight=".48001pt" strokecolor="#000000">
                <v:path arrowok="t"/>
              </v:shape>
            </v:group>
            <v:group style="position:absolute;left:9006;top:790;width:20;height:2" coordorigin="9006,790" coordsize="20,2">
              <v:shape style="position:absolute;left:9006;top:790;width:20;height:2" coordorigin="9006,790" coordsize="20,0" path="m9006,790l9025,790e" filled="false" stroked="true" strokeweight=".48001pt" strokecolor="#000000">
                <v:path arrowok="t"/>
              </v:shape>
            </v:group>
            <v:group style="position:absolute;left:9025;top:790;width:20;height:2" coordorigin="9025,790" coordsize="20,2">
              <v:shape style="position:absolute;left:9025;top:790;width:20;height:2" coordorigin="9025,790" coordsize="20,0" path="m9025,790l9045,790e" filled="false" stroked="true" strokeweight=".48001pt" strokecolor="#000000">
                <v:path arrowok="t"/>
              </v:shape>
            </v:group>
            <v:group style="position:absolute;left:9045;top:790;width:20;height:2" coordorigin="9045,790" coordsize="20,2">
              <v:shape style="position:absolute;left:9045;top:790;width:20;height:2" coordorigin="9045,790" coordsize="20,0" path="m9045,790l9064,790e" filled="false" stroked="true" strokeweight=".48001pt" strokecolor="#000000">
                <v:path arrowok="t"/>
              </v:shape>
            </v:group>
            <v:group style="position:absolute;left:9064;top:790;width:20;height:2" coordorigin="9064,790" coordsize="20,2">
              <v:shape style="position:absolute;left:9064;top:790;width:20;height:2" coordorigin="9064,790" coordsize="20,0" path="m9064,790l9083,790e" filled="false" stroked="true" strokeweight=".48001pt" strokecolor="#000000">
                <v:path arrowok="t"/>
              </v:shape>
            </v:group>
            <v:group style="position:absolute;left:9083;top:790;width:20;height:2" coordorigin="9083,790" coordsize="20,2">
              <v:shape style="position:absolute;left:9083;top:790;width:20;height:2" coordorigin="9083,790" coordsize="20,0" path="m9083,790l9102,790e" filled="false" stroked="true" strokeweight=".48001pt" strokecolor="#000000">
                <v:path arrowok="t"/>
              </v:shape>
            </v:group>
            <v:group style="position:absolute;left:9102;top:790;width:20;height:2" coordorigin="9102,790" coordsize="20,2">
              <v:shape style="position:absolute;left:9102;top:790;width:20;height:2" coordorigin="9102,790" coordsize="20,0" path="m9102,790l9121,790e" filled="false" stroked="true" strokeweight=".48001pt" strokecolor="#000000">
                <v:path arrowok="t"/>
              </v:shape>
            </v:group>
            <v:group style="position:absolute;left:9121;top:790;width:20;height:2" coordorigin="9121,790" coordsize="20,2">
              <v:shape style="position:absolute;left:9121;top:790;width:20;height:2" coordorigin="9121,790" coordsize="20,0" path="m9121,790l9141,790e" filled="false" stroked="true" strokeweight=".48001pt" strokecolor="#000000">
                <v:path arrowok="t"/>
              </v:shape>
            </v:group>
            <v:group style="position:absolute;left:9141;top:790;width:20;height:2" coordorigin="9141,790" coordsize="20,2">
              <v:shape style="position:absolute;left:9141;top:790;width:20;height:2" coordorigin="9141,790" coordsize="20,0" path="m9141,790l9160,790e" filled="false" stroked="true" strokeweight=".48001pt" strokecolor="#000000">
                <v:path arrowok="t"/>
              </v:shape>
            </v:group>
            <v:group style="position:absolute;left:9160;top:790;width:20;height:2" coordorigin="9160,790" coordsize="20,2">
              <v:shape style="position:absolute;left:9160;top:790;width:20;height:2" coordorigin="9160,790" coordsize="20,0" path="m9160,790l9179,790e" filled="false" stroked="true" strokeweight=".48001pt" strokecolor="#000000">
                <v:path arrowok="t"/>
              </v:shape>
            </v:group>
            <v:group style="position:absolute;left:9179;top:790;width:20;height:2" coordorigin="9179,790" coordsize="20,2">
              <v:shape style="position:absolute;left:9179;top:790;width:20;height:2" coordorigin="9179,790" coordsize="20,0" path="m9179,790l9198,790e" filled="false" stroked="true" strokeweight=".48001pt" strokecolor="#000000">
                <v:path arrowok="t"/>
              </v:shape>
            </v:group>
            <v:group style="position:absolute;left:9198;top:790;width:20;height:2" coordorigin="9198,790" coordsize="20,2">
              <v:shape style="position:absolute;left:9198;top:790;width:20;height:2" coordorigin="9198,790" coordsize="20,0" path="m9198,790l9217,790e" filled="false" stroked="true" strokeweight=".48001pt" strokecolor="#000000">
                <v:path arrowok="t"/>
              </v:shape>
            </v:group>
            <v:group style="position:absolute;left:9217;top:790;width:20;height:2" coordorigin="9217,790" coordsize="20,2">
              <v:shape style="position:absolute;left:9217;top:790;width:20;height:2" coordorigin="9217,790" coordsize="20,0" path="m9217,790l9237,790e" filled="false" stroked="true" strokeweight=".48001pt" strokecolor="#000000">
                <v:path arrowok="t"/>
              </v:shape>
            </v:group>
            <v:group style="position:absolute;left:9237;top:790;width:20;height:2" coordorigin="9237,790" coordsize="20,2">
              <v:shape style="position:absolute;left:9237;top:790;width:20;height:2" coordorigin="9237,790" coordsize="20,0" path="m9237,790l9256,790e" filled="false" stroked="true" strokeweight=".48001pt" strokecolor="#000000">
                <v:path arrowok="t"/>
              </v:shape>
            </v:group>
            <v:group style="position:absolute;left:9256;top:790;width:20;height:2" coordorigin="9256,790" coordsize="20,2">
              <v:shape style="position:absolute;left:9256;top:790;width:20;height:2" coordorigin="9256,790" coordsize="20,0" path="m9256,790l9275,790e" filled="false" stroked="true" strokeweight=".48001pt" strokecolor="#000000">
                <v:path arrowok="t"/>
              </v:shape>
            </v:group>
            <v:group style="position:absolute;left:9275;top:790;width:20;height:2" coordorigin="9275,790" coordsize="20,2">
              <v:shape style="position:absolute;left:9275;top:790;width:20;height:2" coordorigin="9275,790" coordsize="20,0" path="m9275,790l9295,790e" filled="false" stroked="true" strokeweight=".48001pt" strokecolor="#000000">
                <v:path arrowok="t"/>
              </v:shape>
            </v:group>
            <v:group style="position:absolute;left:9295;top:790;width:20;height:2" coordorigin="9295,790" coordsize="20,2">
              <v:shape style="position:absolute;left:9295;top:790;width:20;height:2" coordorigin="9295,790" coordsize="20,0" path="m9295,790l9314,790e" filled="false" stroked="true" strokeweight=".48001pt" strokecolor="#000000">
                <v:path arrowok="t"/>
              </v:shape>
            </v:group>
            <v:group style="position:absolute;left:9314;top:790;width:20;height:2" coordorigin="9314,790" coordsize="20,2">
              <v:shape style="position:absolute;left:9314;top:790;width:20;height:2" coordorigin="9314,790" coordsize="20,0" path="m9314,790l9333,790e" filled="false" stroked="true" strokeweight=".48001pt" strokecolor="#000000">
                <v:path arrowok="t"/>
              </v:shape>
            </v:group>
            <v:group style="position:absolute;left:9333;top:790;width:20;height:2" coordorigin="9333,790" coordsize="20,2">
              <v:shape style="position:absolute;left:9333;top:790;width:20;height:2" coordorigin="9333,790" coordsize="20,0" path="m9333,790l9352,790e" filled="false" stroked="true" strokeweight=".48001pt" strokecolor="#000000">
                <v:path arrowok="t"/>
              </v:shape>
            </v:group>
            <v:group style="position:absolute;left:9352;top:790;width:20;height:2" coordorigin="9352,790" coordsize="20,2">
              <v:shape style="position:absolute;left:9352;top:790;width:20;height:2" coordorigin="9352,790" coordsize="20,0" path="m9352,790l9372,790e" filled="false" stroked="true" strokeweight=".48001pt" strokecolor="#000000">
                <v:path arrowok="t"/>
              </v:shape>
            </v:group>
            <v:group style="position:absolute;left:9372;top:790;width:20;height:2" coordorigin="9372,790" coordsize="20,2">
              <v:shape style="position:absolute;left:9372;top:790;width:20;height:2" coordorigin="9372,790" coordsize="20,0" path="m9372,790l9391,790e" filled="false" stroked="true" strokeweight=".48001pt" strokecolor="#000000">
                <v:path arrowok="t"/>
              </v:shape>
            </v:group>
            <v:group style="position:absolute;left:9391;top:790;width:20;height:2" coordorigin="9391,790" coordsize="20,2">
              <v:shape style="position:absolute;left:9391;top:790;width:20;height:2" coordorigin="9391,790" coordsize="20,0" path="m9391,790l9410,790e" filled="false" stroked="true" strokeweight=".48001pt" strokecolor="#000000">
                <v:path arrowok="t"/>
              </v:shape>
            </v:group>
            <v:group style="position:absolute;left:9410;top:790;width:20;height:2" coordorigin="9410,790" coordsize="20,2">
              <v:shape style="position:absolute;left:9410;top:790;width:20;height:2" coordorigin="9410,790" coordsize="20,0" path="m9410,790l9429,790e" filled="false" stroked="true" strokeweight=".48001pt" strokecolor="#000000">
                <v:path arrowok="t"/>
              </v:shape>
            </v:group>
            <v:group style="position:absolute;left:9429;top:790;width:20;height:2" coordorigin="9429,790" coordsize="20,2">
              <v:shape style="position:absolute;left:9429;top:790;width:20;height:2" coordorigin="9429,790" coordsize="20,0" path="m9429,790l9448,790e" filled="false" stroked="true" strokeweight=".48001pt" strokecolor="#000000">
                <v:path arrowok="t"/>
              </v:shape>
            </v:group>
            <v:group style="position:absolute;left:9448;top:790;width:20;height:2" coordorigin="9448,790" coordsize="20,2">
              <v:shape style="position:absolute;left:9448;top:790;width:20;height:2" coordorigin="9448,790" coordsize="20,0" path="m9448,790l9468,790e" filled="false" stroked="true" strokeweight=".48001pt" strokecolor="#000000">
                <v:path arrowok="t"/>
              </v:shape>
            </v:group>
            <v:group style="position:absolute;left:9468;top:790;width:20;height:2" coordorigin="9468,790" coordsize="20,2">
              <v:shape style="position:absolute;left:9468;top:790;width:20;height:2" coordorigin="9468,790" coordsize="20,0" path="m9468,790l9487,790e" filled="false" stroked="true" strokeweight=".48001pt" strokecolor="#000000">
                <v:path arrowok="t"/>
              </v:shape>
            </v:group>
            <v:group style="position:absolute;left:9487;top:790;width:20;height:2" coordorigin="9487,790" coordsize="20,2">
              <v:shape style="position:absolute;left:9487;top:790;width:20;height:2" coordorigin="9487,790" coordsize="20,0" path="m9487,790l9506,790e" filled="false" stroked="true" strokeweight=".48001pt" strokecolor="#000000">
                <v:path arrowok="t"/>
              </v:shape>
            </v:group>
            <v:group style="position:absolute;left:9506;top:790;width:20;height:2" coordorigin="9506,790" coordsize="20,2">
              <v:shape style="position:absolute;left:9506;top:790;width:20;height:2" coordorigin="9506,790" coordsize="20,0" path="m9506,790l9525,790e" filled="false" stroked="true" strokeweight=".48001pt" strokecolor="#000000">
                <v:path arrowok="t"/>
              </v:shape>
            </v:group>
            <v:group style="position:absolute;left:9525;top:790;width:20;height:2" coordorigin="9525,790" coordsize="20,2">
              <v:shape style="position:absolute;left:9525;top:790;width:20;height:2" coordorigin="9525,790" coordsize="20,0" path="m9525,790l9544,790e" filled="false" stroked="true" strokeweight=".48001pt" strokecolor="#000000">
                <v:path arrowok="t"/>
              </v:shape>
            </v:group>
            <v:group style="position:absolute;left:9544;top:790;width:20;height:2" coordorigin="9544,790" coordsize="20,2">
              <v:shape style="position:absolute;left:9544;top:790;width:20;height:2" coordorigin="9544,790" coordsize="20,0" path="m9544,790l9564,790e" filled="false" stroked="true" strokeweight=".48001pt" strokecolor="#000000">
                <v:path arrowok="t"/>
              </v:shape>
            </v:group>
            <v:group style="position:absolute;left:9564;top:790;width:20;height:2" coordorigin="9564,790" coordsize="20,2">
              <v:shape style="position:absolute;left:9564;top:790;width:20;height:2" coordorigin="9564,790" coordsize="20,0" path="m9564,790l9583,790e" filled="false" stroked="true" strokeweight=".48001pt" strokecolor="#000000">
                <v:path arrowok="t"/>
              </v:shape>
            </v:group>
            <v:group style="position:absolute;left:9583;top:790;width:20;height:2" coordorigin="9583,790" coordsize="20,2">
              <v:shape style="position:absolute;left:9583;top:790;width:20;height:2" coordorigin="9583,790" coordsize="20,0" path="m9583,790l9602,790e" filled="false" stroked="true" strokeweight=".48001pt" strokecolor="#000000">
                <v:path arrowok="t"/>
              </v:shape>
            </v:group>
            <v:group style="position:absolute;left:9602;top:790;width:20;height:2" coordorigin="9602,790" coordsize="20,2">
              <v:shape style="position:absolute;left:9602;top:790;width:20;height:2" coordorigin="9602,790" coordsize="20,0" path="m9602,790l9621,790e" filled="false" stroked="true" strokeweight=".48001pt" strokecolor="#000000">
                <v:path arrowok="t"/>
              </v:shape>
            </v:group>
            <v:group style="position:absolute;left:9621;top:790;width:20;height:2" coordorigin="9621,790" coordsize="20,2">
              <v:shape style="position:absolute;left:9621;top:790;width:20;height:2" coordorigin="9621,790" coordsize="20,0" path="m9621,790l9640,790e" filled="false" stroked="true" strokeweight=".48001pt" strokecolor="#000000">
                <v:path arrowok="t"/>
              </v:shape>
            </v:group>
            <v:group style="position:absolute;left:9640;top:790;width:20;height:2" coordorigin="9640,790" coordsize="20,2">
              <v:shape style="position:absolute;left:9640;top:790;width:20;height:2" coordorigin="9640,790" coordsize="20,0" path="m9640,790l9660,790e" filled="false" stroked="true" strokeweight=".48001pt" strokecolor="#000000">
                <v:path arrowok="t"/>
              </v:shape>
            </v:group>
            <v:group style="position:absolute;left:9660;top:790;width:20;height:2" coordorigin="9660,790" coordsize="20,2">
              <v:shape style="position:absolute;left:9660;top:790;width:20;height:2" coordorigin="9660,790" coordsize="20,0" path="m9660,790l9679,790e" filled="false" stroked="true" strokeweight=".48001pt" strokecolor="#000000">
                <v:path arrowok="t"/>
              </v:shape>
            </v:group>
            <v:group style="position:absolute;left:9679;top:790;width:20;height:2" coordorigin="9679,790" coordsize="20,2">
              <v:shape style="position:absolute;left:9679;top:790;width:20;height:2" coordorigin="9679,790" coordsize="20,0" path="m9679,790l9698,790e" filled="false" stroked="true" strokeweight=".48001pt" strokecolor="#000000">
                <v:path arrowok="t"/>
              </v:shape>
            </v:group>
            <v:group style="position:absolute;left:9698;top:790;width:20;height:2" coordorigin="9698,790" coordsize="20,2">
              <v:shape style="position:absolute;left:9698;top:790;width:20;height:2" coordorigin="9698,790" coordsize="20,0" path="m9698,790l9717,790e" filled="false" stroked="true" strokeweight=".48001pt" strokecolor="#000000">
                <v:path arrowok="t"/>
              </v:shape>
            </v:group>
            <v:group style="position:absolute;left:9717;top:790;width:20;height:2" coordorigin="9717,790" coordsize="20,2">
              <v:shape style="position:absolute;left:9717;top:790;width:20;height:2" coordorigin="9717,790" coordsize="20,0" path="m9717,790l9736,790e" filled="false" stroked="true" strokeweight=".48001pt" strokecolor="#000000">
                <v:path arrowok="t"/>
              </v:shape>
            </v:group>
            <v:group style="position:absolute;left:9736;top:790;width:20;height:2" coordorigin="9736,790" coordsize="20,2">
              <v:shape style="position:absolute;left:9736;top:790;width:20;height:2" coordorigin="9736,790" coordsize="20,0" path="m9736,790l9756,790e" filled="false" stroked="true" strokeweight=".48001pt" strokecolor="#000000">
                <v:path arrowok="t"/>
              </v:shape>
            </v:group>
            <v:group style="position:absolute;left:9756;top:790;width:20;height:2" coordorigin="9756,790" coordsize="20,2">
              <v:shape style="position:absolute;left:9756;top:790;width:20;height:2" coordorigin="9756,790" coordsize="20,0" path="m9756,790l9775,790e" filled="false" stroked="true" strokeweight=".48001pt" strokecolor="#000000">
                <v:path arrowok="t"/>
              </v:shape>
            </v:group>
            <v:group style="position:absolute;left:9775;top:790;width:20;height:2" coordorigin="9775,790" coordsize="20,2">
              <v:shape style="position:absolute;left:9775;top:790;width:20;height:2" coordorigin="9775,790" coordsize="20,0" path="m9775,790l9794,790e" filled="false" stroked="true" strokeweight=".48001pt" strokecolor="#000000">
                <v:path arrowok="t"/>
              </v:shape>
            </v:group>
            <v:group style="position:absolute;left:9794;top:790;width:20;height:2" coordorigin="9794,790" coordsize="20,2">
              <v:shape style="position:absolute;left:9794;top:790;width:20;height:2" coordorigin="9794,790" coordsize="20,0" path="m9794,790l9813,790e" filled="false" stroked="true" strokeweight=".48001pt" strokecolor="#000000">
                <v:path arrowok="t"/>
              </v:shape>
            </v:group>
            <v:group style="position:absolute;left:9813;top:790;width:20;height:2" coordorigin="9813,790" coordsize="20,2">
              <v:shape style="position:absolute;left:9813;top:790;width:20;height:2" coordorigin="9813,790" coordsize="20,0" path="m9813,790l9832,790e" filled="false" stroked="true" strokeweight=".48001pt" strokecolor="#000000">
                <v:path arrowok="t"/>
              </v:shape>
            </v:group>
            <v:group style="position:absolute;left:6423;top:795;width:10;height:20" coordorigin="6423,795" coordsize="10,20">
              <v:shape style="position:absolute;left:6423;top:795;width:10;height:20" coordorigin="6423,795" coordsize="10,20" path="m6423,814l6433,814,6433,795,6423,795,6423,814xe" filled="true" fillcolor="#000000" stroked="false">
                <v:path arrowok="t"/>
                <v:fill type="solid"/>
              </v:shape>
            </v:group>
            <v:group style="position:absolute;left:6423;top:814;width:10;height:20" coordorigin="6423,814" coordsize="10,20">
              <v:shape style="position:absolute;left:6423;top:814;width:10;height:20" coordorigin="6423,814" coordsize="10,20" path="m6423,833l6433,833,6433,814,6423,814,6423,833xe" filled="true" fillcolor="#000000" stroked="false">
                <v:path arrowok="t"/>
                <v:fill type="solid"/>
              </v:shape>
            </v:group>
            <v:group style="position:absolute;left:6423;top:833;width:10;height:20" coordorigin="6423,833" coordsize="10,20">
              <v:shape style="position:absolute;left:6423;top:833;width:10;height:20" coordorigin="6423,833" coordsize="10,20" path="m6423,852l6433,852,6433,833,6423,833,6423,852xe" filled="true" fillcolor="#000000" stroked="false">
                <v:path arrowok="t"/>
                <v:fill type="solid"/>
              </v:shape>
            </v:group>
            <v:group style="position:absolute;left:6423;top:852;width:10;height:20" coordorigin="6423,852" coordsize="10,20">
              <v:shape style="position:absolute;left:6423;top:852;width:10;height:20" coordorigin="6423,852" coordsize="10,20" path="m6423,872l6433,872,6433,852,6423,852,6423,872xe" filled="true" fillcolor="#000000" stroked="false">
                <v:path arrowok="t"/>
                <v:fill type="solid"/>
              </v:shape>
            </v:group>
            <v:group style="position:absolute;left:6423;top:872;width:10;height:20" coordorigin="6423,872" coordsize="10,20">
              <v:shape style="position:absolute;left:6423;top:872;width:10;height:20" coordorigin="6423,872" coordsize="10,20" path="m6423,891l6433,891,6433,872,6423,872,6423,891xe" filled="true" fillcolor="#000000" stroked="false">
                <v:path arrowok="t"/>
                <v:fill type="solid"/>
              </v:shape>
            </v:group>
            <v:group style="position:absolute;left:6423;top:891;width:10;height:20" coordorigin="6423,891" coordsize="10,20">
              <v:shape style="position:absolute;left:6423;top:891;width:10;height:20" coordorigin="6423,891" coordsize="10,20" path="m6423,910l6433,910,6433,891,6423,891,6423,910xe" filled="true" fillcolor="#000000" stroked="false">
                <v:path arrowok="t"/>
                <v:fill type="solid"/>
              </v:shape>
            </v:group>
            <v:group style="position:absolute;left:6423;top:910;width:10;height:20" coordorigin="6423,910" coordsize="10,20">
              <v:shape style="position:absolute;left:6423;top:910;width:10;height:20" coordorigin="6423,910" coordsize="10,20" path="m6423,929l6433,929,6433,910,6423,910,6423,929xe" filled="true" fillcolor="#000000" stroked="false">
                <v:path arrowok="t"/>
                <v:fill type="solid"/>
              </v:shape>
            </v:group>
            <v:group style="position:absolute;left:6423;top:929;width:10;height:20" coordorigin="6423,929" coordsize="10,20">
              <v:shape style="position:absolute;left:6423;top:929;width:10;height:20" coordorigin="6423,929" coordsize="10,20" path="m6423,948l6433,948,6433,929,6423,929,6423,948xe" filled="true" fillcolor="#000000" stroked="false">
                <v:path arrowok="t"/>
                <v:fill type="solid"/>
              </v:shape>
            </v:group>
            <v:group style="position:absolute;left:6423;top:948;width:10;height:20" coordorigin="6423,948" coordsize="10,20">
              <v:shape style="position:absolute;left:6423;top:948;width:10;height:20" coordorigin="6423,948" coordsize="10,20" path="m6423,968l6433,968,6433,948,6423,948,6423,968xe" filled="true" fillcolor="#000000" stroked="false">
                <v:path arrowok="t"/>
                <v:fill type="solid"/>
              </v:shape>
            </v:group>
            <v:group style="position:absolute;left:6423;top:968;width:10;height:20" coordorigin="6423,968" coordsize="10,20">
              <v:shape style="position:absolute;left:6423;top:968;width:10;height:20" coordorigin="6423,968" coordsize="10,20" path="m6423,987l6433,987,6433,968,6423,968,6423,987xe" filled="true" fillcolor="#000000" stroked="false">
                <v:path arrowok="t"/>
                <v:fill type="solid"/>
              </v:shape>
            </v:group>
            <v:group style="position:absolute;left:6423;top:987;width:10;height:20" coordorigin="6423,987" coordsize="10,20">
              <v:shape style="position:absolute;left:6423;top:987;width:10;height:20" coordorigin="6423,987" coordsize="10,20" path="m6423,1006l6433,1006,6433,987,6423,987,6423,1006xe" filled="true" fillcolor="#000000" stroked="false">
                <v:path arrowok="t"/>
                <v:fill type="solid"/>
              </v:shape>
            </v:group>
            <v:group style="position:absolute;left:6423;top:1006;width:10;height:20" coordorigin="6423,1006" coordsize="10,20">
              <v:shape style="position:absolute;left:6423;top:1006;width:10;height:20" coordorigin="6423,1006" coordsize="10,20" path="m6423,1025l6433,1025,6433,1006,6423,1006,6423,1025xe" filled="true" fillcolor="#000000" stroked="false">
                <v:path arrowok="t"/>
                <v:fill type="solid"/>
              </v:shape>
            </v:group>
            <v:group style="position:absolute;left:6423;top:1025;width:10;height:20" coordorigin="6423,1025" coordsize="10,20">
              <v:shape style="position:absolute;left:6423;top:1025;width:10;height:20" coordorigin="6423,1025" coordsize="10,20" path="m6423,1044l6433,1044,6433,1025,6423,1025,6423,1044xe" filled="true" fillcolor="#000000" stroked="false">
                <v:path arrowok="t"/>
                <v:fill type="solid"/>
              </v:shape>
            </v:group>
            <v:group style="position:absolute;left:6423;top:1044;width:10;height:20" coordorigin="6423,1044" coordsize="10,20">
              <v:shape style="position:absolute;left:6423;top:1044;width:10;height:20" coordorigin="6423,1044" coordsize="10,20" path="m6423,1064l6433,1064,6433,1044,6423,1044,6423,1064xe" filled="true" fillcolor="#000000" stroked="false">
                <v:path arrowok="t"/>
                <v:fill type="solid"/>
              </v:shape>
            </v:group>
            <v:group style="position:absolute;left:6423;top:1064;width:10;height:20" coordorigin="6423,1064" coordsize="10,20">
              <v:shape style="position:absolute;left:6423;top:1064;width:10;height:20" coordorigin="6423,1064" coordsize="10,20" path="m6423,1083l6433,1083,6433,1064,6423,1064,6423,1083xe" filled="true" fillcolor="#000000" stroked="false">
                <v:path arrowok="t"/>
                <v:fill type="solid"/>
              </v:shape>
            </v:group>
            <v:group style="position:absolute;left:6423;top:1083;width:10;height:20" coordorigin="6423,1083" coordsize="10,20">
              <v:shape style="position:absolute;left:6423;top:1083;width:10;height:20" coordorigin="6423,1083" coordsize="10,20" path="m6423,1102l6433,1102,6433,1083,6423,1083,6423,1102xe" filled="true" fillcolor="#000000" stroked="false">
                <v:path arrowok="t"/>
                <v:fill type="solid"/>
              </v:shape>
            </v:group>
            <v:group style="position:absolute;left:6423;top:1102;width:10;height:20" coordorigin="6423,1102" coordsize="10,20">
              <v:shape style="position:absolute;left:6423;top:1102;width:10;height:20" coordorigin="6423,1102" coordsize="10,20" path="m6423,1121l6433,1121,6433,1102,6423,1102,6423,1121xe" filled="true" fillcolor="#000000" stroked="false">
                <v:path arrowok="t"/>
                <v:fill type="solid"/>
              </v:shape>
            </v:group>
            <v:group style="position:absolute;left:6423;top:1121;width:10;height:20" coordorigin="6423,1121" coordsize="10,20">
              <v:shape style="position:absolute;left:6423;top:1121;width:10;height:20" coordorigin="6423,1121" coordsize="10,20" path="m6423,1140l6433,1140,6433,1121,6423,1121,6423,1140xe" filled="true" fillcolor="#000000" stroked="false">
                <v:path arrowok="t"/>
                <v:fill type="solid"/>
              </v:shape>
            </v:group>
            <v:group style="position:absolute;left:6423;top:1140;width:10;height:20" coordorigin="6423,1140" coordsize="10,20">
              <v:shape style="position:absolute;left:6423;top:1140;width:10;height:20" coordorigin="6423,1140" coordsize="10,20" path="m6423,1160l6433,1160,6433,1140,6423,1140,6423,1160xe" filled="true" fillcolor="#000000" stroked="false">
                <v:path arrowok="t"/>
                <v:fill type="solid"/>
              </v:shape>
            </v:group>
            <v:group style="position:absolute;left:6423;top:1160;width:10;height:20" coordorigin="6423,1160" coordsize="10,20">
              <v:shape style="position:absolute;left:6423;top:1160;width:10;height:20" coordorigin="6423,1160" coordsize="10,20" path="m6423,1179l6433,1179,6433,1160,6423,1160,6423,1179xe" filled="true" fillcolor="#000000" stroked="false">
                <v:path arrowok="t"/>
                <v:fill type="solid"/>
              </v:shape>
            </v:group>
            <v:group style="position:absolute;left:6423;top:1184;width:10;height:2" coordorigin="6423,1184" coordsize="10,2">
              <v:shape style="position:absolute;left:6423;top:1184;width:10;height:2" coordorigin="6423,1184" coordsize="10,0" path="m6423,1184l6433,1184e" filled="false" stroked="true" strokeweight=".48001pt" strokecolor="#000000">
                <v:path arrowok="t"/>
              </v:shape>
            </v:group>
            <v:group style="position:absolute;left:2076;top:1193;width:20;height:2" coordorigin="2076,1193" coordsize="20,2">
              <v:shape style="position:absolute;left:2076;top:1193;width:20;height:2" coordorigin="2076,1193" coordsize="20,0" path="m2076,1193l2096,1193e" filled="false" stroked="true" strokeweight=".48001pt" strokecolor="#000000">
                <v:path arrowok="t"/>
              </v:shape>
            </v:group>
            <v:group style="position:absolute;left:2096;top:1193;width:20;height:2" coordorigin="2096,1193" coordsize="20,2">
              <v:shape style="position:absolute;left:2096;top:1193;width:20;height:2" coordorigin="2096,1193" coordsize="20,0" path="m2096,1193l2115,1193e" filled="false" stroked="true" strokeweight=".48001pt" strokecolor="#000000">
                <v:path arrowok="t"/>
              </v:shape>
            </v:group>
            <v:group style="position:absolute;left:2115;top:1193;width:20;height:2" coordorigin="2115,1193" coordsize="20,2">
              <v:shape style="position:absolute;left:2115;top:1193;width:20;height:2" coordorigin="2115,1193" coordsize="20,0" path="m2115,1193l2134,1193e" filled="false" stroked="true" strokeweight=".48001pt" strokecolor="#000000">
                <v:path arrowok="t"/>
              </v:shape>
            </v:group>
            <v:group style="position:absolute;left:2134;top:1193;width:20;height:2" coordorigin="2134,1193" coordsize="20,2">
              <v:shape style="position:absolute;left:2134;top:1193;width:20;height:2" coordorigin="2134,1193" coordsize="20,0" path="m2134,1193l2153,1193e" filled="false" stroked="true" strokeweight=".48001pt" strokecolor="#000000">
                <v:path arrowok="t"/>
              </v:shape>
            </v:group>
            <v:group style="position:absolute;left:2153;top:1193;width:20;height:2" coordorigin="2153,1193" coordsize="20,2">
              <v:shape style="position:absolute;left:2153;top:1193;width:20;height:2" coordorigin="2153,1193" coordsize="20,0" path="m2153,1193l2172,1193e" filled="false" stroked="true" strokeweight=".48001pt" strokecolor="#000000">
                <v:path arrowok="t"/>
              </v:shape>
            </v:group>
            <v:group style="position:absolute;left:2172;top:1193;width:20;height:2" coordorigin="2172,1193" coordsize="20,2">
              <v:shape style="position:absolute;left:2172;top:1193;width:20;height:2" coordorigin="2172,1193" coordsize="20,0" path="m2172,1193l2192,1193e" filled="false" stroked="true" strokeweight=".48001pt" strokecolor="#000000">
                <v:path arrowok="t"/>
              </v:shape>
            </v:group>
            <v:group style="position:absolute;left:2192;top:1193;width:20;height:2" coordorigin="2192,1193" coordsize="20,2">
              <v:shape style="position:absolute;left:2192;top:1193;width:20;height:2" coordorigin="2192,1193" coordsize="20,0" path="m2192,1193l2211,1193e" filled="false" stroked="true" strokeweight=".48001pt" strokecolor="#000000">
                <v:path arrowok="t"/>
              </v:shape>
            </v:group>
            <v:group style="position:absolute;left:2211;top:1193;width:20;height:2" coordorigin="2211,1193" coordsize="20,2">
              <v:shape style="position:absolute;left:2211;top:1193;width:20;height:2" coordorigin="2211,1193" coordsize="20,0" path="m2211,1193l2230,1193e" filled="false" stroked="true" strokeweight=".48001pt" strokecolor="#000000">
                <v:path arrowok="t"/>
              </v:shape>
            </v:group>
            <v:group style="position:absolute;left:2230;top:1193;width:20;height:2" coordorigin="2230,1193" coordsize="20,2">
              <v:shape style="position:absolute;left:2230;top:1193;width:20;height:2" coordorigin="2230,1193" coordsize="20,0" path="m2230,1193l2249,1193e" filled="false" stroked="true" strokeweight=".48001pt" strokecolor="#000000">
                <v:path arrowok="t"/>
              </v:shape>
            </v:group>
            <v:group style="position:absolute;left:2249;top:1193;width:20;height:2" coordorigin="2249,1193" coordsize="20,2">
              <v:shape style="position:absolute;left:2249;top:1193;width:20;height:2" coordorigin="2249,1193" coordsize="20,0" path="m2249,1193l2268,1193e" filled="false" stroked="true" strokeweight=".48001pt" strokecolor="#000000">
                <v:path arrowok="t"/>
              </v:shape>
            </v:group>
            <v:group style="position:absolute;left:2268;top:1193;width:20;height:2" coordorigin="2268,1193" coordsize="20,2">
              <v:shape style="position:absolute;left:2268;top:1193;width:20;height:2" coordorigin="2268,1193" coordsize="20,0" path="m2268,1193l2288,1193e" filled="false" stroked="true" strokeweight=".48001pt" strokecolor="#000000">
                <v:path arrowok="t"/>
              </v:shape>
            </v:group>
            <v:group style="position:absolute;left:2288;top:1193;width:20;height:2" coordorigin="2288,1193" coordsize="20,2">
              <v:shape style="position:absolute;left:2288;top:1193;width:20;height:2" coordorigin="2288,1193" coordsize="20,0" path="m2288,1193l2307,1193e" filled="false" stroked="true" strokeweight=".48001pt" strokecolor="#000000">
                <v:path arrowok="t"/>
              </v:shape>
            </v:group>
            <v:group style="position:absolute;left:2307;top:1193;width:20;height:2" coordorigin="2307,1193" coordsize="20,2">
              <v:shape style="position:absolute;left:2307;top:1193;width:20;height:2" coordorigin="2307,1193" coordsize="20,0" path="m2307,1193l2326,1193e" filled="false" stroked="true" strokeweight=".48001pt" strokecolor="#000000">
                <v:path arrowok="t"/>
              </v:shape>
            </v:group>
            <v:group style="position:absolute;left:2326;top:1193;width:20;height:2" coordorigin="2326,1193" coordsize="20,2">
              <v:shape style="position:absolute;left:2326;top:1193;width:20;height:2" coordorigin="2326,1193" coordsize="20,0" path="m2326,1193l2345,1193e" filled="false" stroked="true" strokeweight=".48001pt" strokecolor="#000000">
                <v:path arrowok="t"/>
              </v:shape>
            </v:group>
            <v:group style="position:absolute;left:2345;top:1193;width:20;height:2" coordorigin="2345,1193" coordsize="20,2">
              <v:shape style="position:absolute;left:2345;top:1193;width:20;height:2" coordorigin="2345,1193" coordsize="20,0" path="m2345,1193l2364,1193e" filled="false" stroked="true" strokeweight=".48001pt" strokecolor="#000000">
                <v:path arrowok="t"/>
              </v:shape>
            </v:group>
            <v:group style="position:absolute;left:2364;top:1193;width:20;height:2" coordorigin="2364,1193" coordsize="20,2">
              <v:shape style="position:absolute;left:2364;top:1193;width:20;height:2" coordorigin="2364,1193" coordsize="20,0" path="m2364,1193l2384,1193e" filled="false" stroked="true" strokeweight=".48001pt" strokecolor="#000000">
                <v:path arrowok="t"/>
              </v:shape>
            </v:group>
            <v:group style="position:absolute;left:2384;top:1193;width:20;height:2" coordorigin="2384,1193" coordsize="20,2">
              <v:shape style="position:absolute;left:2384;top:1193;width:20;height:2" coordorigin="2384,1193" coordsize="20,0" path="m2384,1193l2403,1193e" filled="false" stroked="true" strokeweight=".48001pt" strokecolor="#000000">
                <v:path arrowok="t"/>
              </v:shape>
            </v:group>
            <v:group style="position:absolute;left:2403;top:1193;width:20;height:2" coordorigin="2403,1193" coordsize="20,2">
              <v:shape style="position:absolute;left:2403;top:1193;width:20;height:2" coordorigin="2403,1193" coordsize="20,0" path="m2403,1193l2422,1193e" filled="false" stroked="true" strokeweight=".48001pt" strokecolor="#000000">
                <v:path arrowok="t"/>
              </v:shape>
            </v:group>
            <v:group style="position:absolute;left:2422;top:1193;width:20;height:2" coordorigin="2422,1193" coordsize="20,2">
              <v:shape style="position:absolute;left:2422;top:1193;width:20;height:2" coordorigin="2422,1193" coordsize="20,0" path="m2422,1193l2441,1193e" filled="false" stroked="true" strokeweight=".48001pt" strokecolor="#000000">
                <v:path arrowok="t"/>
              </v:shape>
            </v:group>
            <v:group style="position:absolute;left:2441;top:1193;width:20;height:2" coordorigin="2441,1193" coordsize="20,2">
              <v:shape style="position:absolute;left:2441;top:1193;width:20;height:2" coordorigin="2441,1193" coordsize="20,0" path="m2441,1193l2460,1193e" filled="false" stroked="true" strokeweight=".48001pt" strokecolor="#000000">
                <v:path arrowok="t"/>
              </v:shape>
            </v:group>
            <v:group style="position:absolute;left:2460;top:1193;width:20;height:2" coordorigin="2460,1193" coordsize="20,2">
              <v:shape style="position:absolute;left:2460;top:1193;width:20;height:2" coordorigin="2460,1193" coordsize="20,0" path="m2460,1193l2480,1193e" filled="false" stroked="true" strokeweight=".48001pt" strokecolor="#000000">
                <v:path arrowok="t"/>
              </v:shape>
            </v:group>
            <v:group style="position:absolute;left:2480;top:1193;width:20;height:2" coordorigin="2480,1193" coordsize="20,2">
              <v:shape style="position:absolute;left:2480;top:1193;width:20;height:2" coordorigin="2480,1193" coordsize="20,0" path="m2480,1193l2499,1193e" filled="false" stroked="true" strokeweight=".48001pt" strokecolor="#000000">
                <v:path arrowok="t"/>
              </v:shape>
            </v:group>
            <v:group style="position:absolute;left:2499;top:1193;width:20;height:2" coordorigin="2499,1193" coordsize="20,2">
              <v:shape style="position:absolute;left:2499;top:1193;width:20;height:2" coordorigin="2499,1193" coordsize="20,0" path="m2499,1193l2518,1193e" filled="false" stroked="true" strokeweight=".48001pt" strokecolor="#000000">
                <v:path arrowok="t"/>
              </v:shape>
            </v:group>
            <v:group style="position:absolute;left:2518;top:1193;width:20;height:2" coordorigin="2518,1193" coordsize="20,2">
              <v:shape style="position:absolute;left:2518;top:1193;width:20;height:2" coordorigin="2518,1193" coordsize="20,0" path="m2518,1193l2537,1193e" filled="false" stroked="true" strokeweight=".48001pt" strokecolor="#000000">
                <v:path arrowok="t"/>
              </v:shape>
            </v:group>
            <v:group style="position:absolute;left:2537;top:1193;width:20;height:2" coordorigin="2537,1193" coordsize="20,2">
              <v:shape style="position:absolute;left:2537;top:1193;width:20;height:2" coordorigin="2537,1193" coordsize="20,0" path="m2537,1193l2556,1193e" filled="false" stroked="true" strokeweight=".48001pt" strokecolor="#000000">
                <v:path arrowok="t"/>
              </v:shape>
            </v:group>
            <v:group style="position:absolute;left:2556;top:1193;width:20;height:2" coordorigin="2556,1193" coordsize="20,2">
              <v:shape style="position:absolute;left:2556;top:1193;width:20;height:2" coordorigin="2556,1193" coordsize="20,0" path="m2556,1193l2576,1193e" filled="false" stroked="true" strokeweight=".48001pt" strokecolor="#000000">
                <v:path arrowok="t"/>
              </v:shape>
            </v:group>
            <v:group style="position:absolute;left:2576;top:1193;width:20;height:2" coordorigin="2576,1193" coordsize="20,2">
              <v:shape style="position:absolute;left:2576;top:1193;width:20;height:2" coordorigin="2576,1193" coordsize="20,0" path="m2576,1193l2595,1193e" filled="false" stroked="true" strokeweight=".48001pt" strokecolor="#000000">
                <v:path arrowok="t"/>
              </v:shape>
            </v:group>
            <v:group style="position:absolute;left:2595;top:1193;width:20;height:2" coordorigin="2595,1193" coordsize="20,2">
              <v:shape style="position:absolute;left:2595;top:1193;width:20;height:2" coordorigin="2595,1193" coordsize="20,0" path="m2595,1193l2614,1193e" filled="false" stroked="true" strokeweight=".48001pt" strokecolor="#000000">
                <v:path arrowok="t"/>
              </v:shape>
            </v:group>
            <v:group style="position:absolute;left:2614;top:1193;width:20;height:2" coordorigin="2614,1193" coordsize="20,2">
              <v:shape style="position:absolute;left:2614;top:1193;width:20;height:2" coordorigin="2614,1193" coordsize="20,0" path="m2614,1193l2633,1193e" filled="false" stroked="true" strokeweight=".48001pt" strokecolor="#000000">
                <v:path arrowok="t"/>
              </v:shape>
            </v:group>
            <v:group style="position:absolute;left:2633;top:1193;width:20;height:2" coordorigin="2633,1193" coordsize="20,2">
              <v:shape style="position:absolute;left:2633;top:1193;width:20;height:2" coordorigin="2633,1193" coordsize="20,0" path="m2633,1193l2652,1193e" filled="false" stroked="true" strokeweight=".48001pt" strokecolor="#000000">
                <v:path arrowok="t"/>
              </v:shape>
            </v:group>
            <v:group style="position:absolute;left:2652;top:1193;width:20;height:2" coordorigin="2652,1193" coordsize="20,2">
              <v:shape style="position:absolute;left:2652;top:1193;width:20;height:2" coordorigin="2652,1193" coordsize="20,0" path="m2652,1193l2672,1193e" filled="false" stroked="true" strokeweight=".48001pt" strokecolor="#000000">
                <v:path arrowok="t"/>
              </v:shape>
            </v:group>
            <v:group style="position:absolute;left:2672;top:1193;width:20;height:2" coordorigin="2672,1193" coordsize="20,2">
              <v:shape style="position:absolute;left:2672;top:1193;width:20;height:2" coordorigin="2672,1193" coordsize="20,0" path="m2672,1193l2691,1193e" filled="false" stroked="true" strokeweight=".48001pt" strokecolor="#000000">
                <v:path arrowok="t"/>
              </v:shape>
            </v:group>
            <v:group style="position:absolute;left:2691;top:1193;width:20;height:2" coordorigin="2691,1193" coordsize="20,2">
              <v:shape style="position:absolute;left:2691;top:1193;width:20;height:2" coordorigin="2691,1193" coordsize="20,0" path="m2691,1193l2710,1193e" filled="false" stroked="true" strokeweight=".48001pt" strokecolor="#000000">
                <v:path arrowok="t"/>
              </v:shape>
            </v:group>
            <v:group style="position:absolute;left:2710;top:1193;width:20;height:2" coordorigin="2710,1193" coordsize="20,2">
              <v:shape style="position:absolute;left:2710;top:1193;width:20;height:2" coordorigin="2710,1193" coordsize="20,0" path="m2710,1193l2729,1193e" filled="false" stroked="true" strokeweight=".48001pt" strokecolor="#000000">
                <v:path arrowok="t"/>
              </v:shape>
            </v:group>
            <v:group style="position:absolute;left:2729;top:1193;width:20;height:2" coordorigin="2729,1193" coordsize="20,2">
              <v:shape style="position:absolute;left:2729;top:1193;width:20;height:2" coordorigin="2729,1193" coordsize="20,0" path="m2729,1193l2748,1193e" filled="false" stroked="true" strokeweight=".48001pt" strokecolor="#000000">
                <v:path arrowok="t"/>
              </v:shape>
            </v:group>
            <v:group style="position:absolute;left:2748;top:1193;width:20;height:2" coordorigin="2748,1193" coordsize="20,2">
              <v:shape style="position:absolute;left:2748;top:1193;width:20;height:2" coordorigin="2748,1193" coordsize="20,0" path="m2748,1193l2768,1193e" filled="false" stroked="true" strokeweight=".48001pt" strokecolor="#000000">
                <v:path arrowok="t"/>
              </v:shape>
            </v:group>
            <v:group style="position:absolute;left:2768;top:1193;width:20;height:2" coordorigin="2768,1193" coordsize="20,2">
              <v:shape style="position:absolute;left:2768;top:1193;width:20;height:2" coordorigin="2768,1193" coordsize="20,0" path="m2768,1193l2787,1193e" filled="false" stroked="true" strokeweight=".48001pt" strokecolor="#000000">
                <v:path arrowok="t"/>
              </v:shape>
            </v:group>
            <v:group style="position:absolute;left:2787;top:1193;width:20;height:2" coordorigin="2787,1193" coordsize="20,2">
              <v:shape style="position:absolute;left:2787;top:1193;width:20;height:2" coordorigin="2787,1193" coordsize="20,0" path="m2787,1193l2806,1193e" filled="false" stroked="true" strokeweight=".48001pt" strokecolor="#000000">
                <v:path arrowok="t"/>
              </v:shape>
            </v:group>
            <v:group style="position:absolute;left:2806;top:1193;width:20;height:2" coordorigin="2806,1193" coordsize="20,2">
              <v:shape style="position:absolute;left:2806;top:1193;width:20;height:2" coordorigin="2806,1193" coordsize="20,0" path="m2806,1193l2825,1193e" filled="false" stroked="true" strokeweight=".48001pt" strokecolor="#000000">
                <v:path arrowok="t"/>
              </v:shape>
            </v:group>
            <v:group style="position:absolute;left:2825;top:1193;width:20;height:2" coordorigin="2825,1193" coordsize="20,2">
              <v:shape style="position:absolute;left:2825;top:1193;width:20;height:2" coordorigin="2825,1193" coordsize="20,0" path="m2825,1193l2844,1193e" filled="false" stroked="true" strokeweight=".48001pt" strokecolor="#000000">
                <v:path arrowok="t"/>
              </v:shape>
            </v:group>
            <v:group style="position:absolute;left:2844;top:1193;width:20;height:2" coordorigin="2844,1193" coordsize="20,2">
              <v:shape style="position:absolute;left:2844;top:1193;width:20;height:2" coordorigin="2844,1193" coordsize="20,0" path="m2844,1193l2864,1193e" filled="false" stroked="true" strokeweight=".48001pt" strokecolor="#000000">
                <v:path arrowok="t"/>
              </v:shape>
            </v:group>
            <v:group style="position:absolute;left:2864;top:1193;width:20;height:2" coordorigin="2864,1193" coordsize="20,2">
              <v:shape style="position:absolute;left:2864;top:1193;width:20;height:2" coordorigin="2864,1193" coordsize="20,0" path="m2864,1193l2883,1193e" filled="false" stroked="true" strokeweight=".48001pt" strokecolor="#000000">
                <v:path arrowok="t"/>
              </v:shape>
            </v:group>
            <v:group style="position:absolute;left:2883;top:1193;width:20;height:2" coordorigin="2883,1193" coordsize="20,2">
              <v:shape style="position:absolute;left:2883;top:1193;width:20;height:2" coordorigin="2883,1193" coordsize="20,0" path="m2883,1193l2902,1193e" filled="false" stroked="true" strokeweight=".48001pt" strokecolor="#000000">
                <v:path arrowok="t"/>
              </v:shape>
            </v:group>
            <v:group style="position:absolute;left:2902;top:1193;width:20;height:2" coordorigin="2902,1193" coordsize="20,2">
              <v:shape style="position:absolute;left:2902;top:1193;width:20;height:2" coordorigin="2902,1193" coordsize="20,0" path="m2902,1193l2921,1193e" filled="false" stroked="true" strokeweight=".48001pt" strokecolor="#000000">
                <v:path arrowok="t"/>
              </v:shape>
            </v:group>
            <v:group style="position:absolute;left:2921;top:1193;width:20;height:2" coordorigin="2921,1193" coordsize="20,2">
              <v:shape style="position:absolute;left:2921;top:1193;width:20;height:2" coordorigin="2921,1193" coordsize="20,0" path="m2921,1193l2940,1193e" filled="false" stroked="true" strokeweight=".48001pt" strokecolor="#000000">
                <v:path arrowok="t"/>
              </v:shape>
            </v:group>
            <v:group style="position:absolute;left:2940;top:1193;width:20;height:2" coordorigin="2940,1193" coordsize="20,2">
              <v:shape style="position:absolute;left:2940;top:1193;width:20;height:2" coordorigin="2940,1193" coordsize="20,0" path="m2940,1193l2960,1193e" filled="false" stroked="true" strokeweight=".48001pt" strokecolor="#000000">
                <v:path arrowok="t"/>
              </v:shape>
            </v:group>
            <v:group style="position:absolute;left:2960;top:1193;width:20;height:2" coordorigin="2960,1193" coordsize="20,2">
              <v:shape style="position:absolute;left:2960;top:1193;width:20;height:2" coordorigin="2960,1193" coordsize="20,0" path="m2960,1193l2979,1193e" filled="false" stroked="true" strokeweight=".48001pt" strokecolor="#000000">
                <v:path arrowok="t"/>
              </v:shape>
            </v:group>
            <v:group style="position:absolute;left:2979;top:1193;width:20;height:2" coordorigin="2979,1193" coordsize="20,2">
              <v:shape style="position:absolute;left:2979;top:1193;width:20;height:2" coordorigin="2979,1193" coordsize="20,0" path="m2979,1193l2998,1193e" filled="false" stroked="true" strokeweight=".48001pt" strokecolor="#000000">
                <v:path arrowok="t"/>
              </v:shape>
            </v:group>
            <v:group style="position:absolute;left:2998;top:1193;width:20;height:2" coordorigin="2998,1193" coordsize="20,2">
              <v:shape style="position:absolute;left:2998;top:1193;width:20;height:2" coordorigin="2998,1193" coordsize="20,0" path="m2998,1193l3017,1193e" filled="false" stroked="true" strokeweight=".48001pt" strokecolor="#000000">
                <v:path arrowok="t"/>
              </v:shape>
            </v:group>
            <v:group style="position:absolute;left:3017;top:1193;width:20;height:2" coordorigin="3017,1193" coordsize="20,2">
              <v:shape style="position:absolute;left:3017;top:1193;width:20;height:2" coordorigin="3017,1193" coordsize="20,0" path="m3017,1193l3036,1193e" filled="false" stroked="true" strokeweight=".48001pt" strokecolor="#000000">
                <v:path arrowok="t"/>
              </v:shape>
            </v:group>
            <v:group style="position:absolute;left:3036;top:1193;width:20;height:2" coordorigin="3036,1193" coordsize="20,2">
              <v:shape style="position:absolute;left:3036;top:1193;width:20;height:2" coordorigin="3036,1193" coordsize="20,0" path="m3036,1193l3056,1193e" filled="false" stroked="true" strokeweight=".48001pt" strokecolor="#000000">
                <v:path arrowok="t"/>
              </v:shape>
            </v:group>
            <v:group style="position:absolute;left:3056;top:1193;width:20;height:2" coordorigin="3056,1193" coordsize="20,2">
              <v:shape style="position:absolute;left:3056;top:1193;width:20;height:2" coordorigin="3056,1193" coordsize="20,0" path="m3056,1193l3075,1193e" filled="false" stroked="true" strokeweight=".48001pt" strokecolor="#000000">
                <v:path arrowok="t"/>
              </v:shape>
            </v:group>
            <v:group style="position:absolute;left:3075;top:1193;width:20;height:2" coordorigin="3075,1193" coordsize="20,2">
              <v:shape style="position:absolute;left:3075;top:1193;width:20;height:2" coordorigin="3075,1193" coordsize="20,0" path="m3075,1193l3094,1193e" filled="false" stroked="true" strokeweight=".48001pt" strokecolor="#000000">
                <v:path arrowok="t"/>
              </v:shape>
            </v:group>
            <v:group style="position:absolute;left:3094;top:1193;width:20;height:2" coordorigin="3094,1193" coordsize="20,2">
              <v:shape style="position:absolute;left:3094;top:1193;width:20;height:2" coordorigin="3094,1193" coordsize="20,0" path="m3094,1193l3113,1193e" filled="false" stroked="true" strokeweight=".48001pt" strokecolor="#000000">
                <v:path arrowok="t"/>
              </v:shape>
            </v:group>
            <v:group style="position:absolute;left:3113;top:1193;width:20;height:2" coordorigin="3113,1193" coordsize="20,2">
              <v:shape style="position:absolute;left:3113;top:1193;width:20;height:2" coordorigin="3113,1193" coordsize="20,0" path="m3113,1193l3132,1193e" filled="false" stroked="true" strokeweight=".48001pt" strokecolor="#000000">
                <v:path arrowok="t"/>
              </v:shape>
            </v:group>
            <v:group style="position:absolute;left:3132;top:1193;width:20;height:2" coordorigin="3132,1193" coordsize="20,2">
              <v:shape style="position:absolute;left:3132;top:1193;width:20;height:2" coordorigin="3132,1193" coordsize="20,0" path="m3132,1193l3152,1193e" filled="false" stroked="true" strokeweight=".48001pt" strokecolor="#000000">
                <v:path arrowok="t"/>
              </v:shape>
            </v:group>
            <v:group style="position:absolute;left:3152;top:1193;width:20;height:2" coordorigin="3152,1193" coordsize="20,2">
              <v:shape style="position:absolute;left:3152;top:1193;width:20;height:2" coordorigin="3152,1193" coordsize="20,0" path="m3152,1193l3171,1193e" filled="false" stroked="true" strokeweight=".48001pt" strokecolor="#000000">
                <v:path arrowok="t"/>
              </v:shape>
            </v:group>
            <v:group style="position:absolute;left:3171;top:1193;width:20;height:2" coordorigin="3171,1193" coordsize="20,2">
              <v:shape style="position:absolute;left:3171;top:1193;width:20;height:2" coordorigin="3171,1193" coordsize="20,0" path="m3171,1193l3190,1193e" filled="false" stroked="true" strokeweight=".48001pt" strokecolor="#000000">
                <v:path arrowok="t"/>
              </v:shape>
            </v:group>
            <v:group style="position:absolute;left:3190;top:1193;width:20;height:2" coordorigin="3190,1193" coordsize="20,2">
              <v:shape style="position:absolute;left:3190;top:1193;width:20;height:2" coordorigin="3190,1193" coordsize="20,0" path="m3190,1193l3209,1193e" filled="false" stroked="true" strokeweight=".48001pt" strokecolor="#000000">
                <v:path arrowok="t"/>
              </v:shape>
            </v:group>
            <v:group style="position:absolute;left:3209;top:1193;width:20;height:2" coordorigin="3209,1193" coordsize="20,2">
              <v:shape style="position:absolute;left:3209;top:1193;width:20;height:2" coordorigin="3209,1193" coordsize="20,0" path="m3209,1193l3228,1193e" filled="false" stroked="true" strokeweight=".48001pt" strokecolor="#000000">
                <v:path arrowok="t"/>
              </v:shape>
            </v:group>
            <v:group style="position:absolute;left:3228;top:1193;width:20;height:2" coordorigin="3228,1193" coordsize="20,2">
              <v:shape style="position:absolute;left:3228;top:1193;width:20;height:2" coordorigin="3228,1193" coordsize="20,0" path="m3228,1193l3248,1193e" filled="false" stroked="true" strokeweight=".48001pt" strokecolor="#000000">
                <v:path arrowok="t"/>
              </v:shape>
            </v:group>
            <v:group style="position:absolute;left:3248;top:1193;width:20;height:2" coordorigin="3248,1193" coordsize="20,2">
              <v:shape style="position:absolute;left:3248;top:1193;width:20;height:2" coordorigin="3248,1193" coordsize="20,0" path="m3248,1193l3267,1193e" filled="false" stroked="true" strokeweight=".48001pt" strokecolor="#000000">
                <v:path arrowok="t"/>
              </v:shape>
            </v:group>
            <v:group style="position:absolute;left:3267;top:1193;width:20;height:2" coordorigin="3267,1193" coordsize="20,2">
              <v:shape style="position:absolute;left:3267;top:1193;width:20;height:2" coordorigin="3267,1193" coordsize="20,0" path="m3267,1193l3286,1193e" filled="false" stroked="true" strokeweight=".48001pt" strokecolor="#000000">
                <v:path arrowok="t"/>
              </v:shape>
            </v:group>
            <v:group style="position:absolute;left:3286;top:1193;width:20;height:2" coordorigin="3286,1193" coordsize="20,2">
              <v:shape style="position:absolute;left:3286;top:1193;width:20;height:2" coordorigin="3286,1193" coordsize="20,0" path="m3286,1193l3305,1193e" filled="false" stroked="true" strokeweight=".48001pt" strokecolor="#000000">
                <v:path arrowok="t"/>
              </v:shape>
            </v:group>
            <v:group style="position:absolute;left:3305;top:1193;width:20;height:2" coordorigin="3305,1193" coordsize="20,2">
              <v:shape style="position:absolute;left:3305;top:1193;width:20;height:2" coordorigin="3305,1193" coordsize="20,0" path="m3305,1193l3324,1193e" filled="false" stroked="true" strokeweight=".48001pt" strokecolor="#000000">
                <v:path arrowok="t"/>
              </v:shape>
            </v:group>
            <v:group style="position:absolute;left:3324;top:1193;width:20;height:2" coordorigin="3324,1193" coordsize="20,2">
              <v:shape style="position:absolute;left:3324;top:1193;width:20;height:2" coordorigin="3324,1193" coordsize="20,0" path="m3324,1193l3344,1193e" filled="false" stroked="true" strokeweight=".48001pt" strokecolor="#000000">
                <v:path arrowok="t"/>
              </v:shape>
            </v:group>
            <v:group style="position:absolute;left:3344;top:1193;width:20;height:2" coordorigin="3344,1193" coordsize="20,2">
              <v:shape style="position:absolute;left:3344;top:1193;width:20;height:2" coordorigin="3344,1193" coordsize="20,0" path="m3344,1193l3363,1193e" filled="false" stroked="true" strokeweight=".48001pt" strokecolor="#000000">
                <v:path arrowok="t"/>
              </v:shape>
            </v:group>
            <v:group style="position:absolute;left:3363;top:1193;width:20;height:2" coordorigin="3363,1193" coordsize="20,2">
              <v:shape style="position:absolute;left:3363;top:1193;width:20;height:2" coordorigin="3363,1193" coordsize="20,0" path="m3363,1193l3382,1193e" filled="false" stroked="true" strokeweight=".48001pt" strokecolor="#000000">
                <v:path arrowok="t"/>
              </v:shape>
            </v:group>
            <v:group style="position:absolute;left:3382;top:1193;width:20;height:2" coordorigin="3382,1193" coordsize="20,2">
              <v:shape style="position:absolute;left:3382;top:1193;width:20;height:2" coordorigin="3382,1193" coordsize="20,0" path="m3382,1193l3401,1193e" filled="false" stroked="true" strokeweight=".48001pt" strokecolor="#000000">
                <v:path arrowok="t"/>
              </v:shape>
            </v:group>
            <v:group style="position:absolute;left:3401;top:1193;width:20;height:2" coordorigin="3401,1193" coordsize="20,2">
              <v:shape style="position:absolute;left:3401;top:1193;width:20;height:2" coordorigin="3401,1193" coordsize="20,0" path="m3401,1193l3420,1193e" filled="false" stroked="true" strokeweight=".48001pt" strokecolor="#000000">
                <v:path arrowok="t"/>
              </v:shape>
            </v:group>
            <v:group style="position:absolute;left:3420;top:1193;width:20;height:2" coordorigin="3420,1193" coordsize="20,2">
              <v:shape style="position:absolute;left:3420;top:1193;width:20;height:2" coordorigin="3420,1193" coordsize="20,0" path="m3420,1193l3440,1193e" filled="false" stroked="true" strokeweight=".48001pt" strokecolor="#000000">
                <v:path arrowok="t"/>
              </v:shape>
            </v:group>
            <v:group style="position:absolute;left:3440;top:1193;width:20;height:2" coordorigin="3440,1193" coordsize="20,2">
              <v:shape style="position:absolute;left:3440;top:1193;width:20;height:2" coordorigin="3440,1193" coordsize="20,0" path="m3440,1193l3459,1193e" filled="false" stroked="true" strokeweight=".48001pt" strokecolor="#000000">
                <v:path arrowok="t"/>
              </v:shape>
            </v:group>
            <v:group style="position:absolute;left:3459;top:1193;width:20;height:2" coordorigin="3459,1193" coordsize="20,2">
              <v:shape style="position:absolute;left:3459;top:1193;width:20;height:2" coordorigin="3459,1193" coordsize="20,0" path="m3459,1193l3478,1193e" filled="false" stroked="true" strokeweight=".48001pt" strokecolor="#000000">
                <v:path arrowok="t"/>
              </v:shape>
            </v:group>
            <v:group style="position:absolute;left:3478;top:1193;width:20;height:2" coordorigin="3478,1193" coordsize="20,2">
              <v:shape style="position:absolute;left:3478;top:1193;width:20;height:2" coordorigin="3478,1193" coordsize="20,0" path="m3478,1193l3497,1193e" filled="false" stroked="true" strokeweight=".48001pt" strokecolor="#000000">
                <v:path arrowok="t"/>
              </v:shape>
            </v:group>
            <v:group style="position:absolute;left:3497;top:1193;width:20;height:2" coordorigin="3497,1193" coordsize="20,2">
              <v:shape style="position:absolute;left:3497;top:1193;width:20;height:2" coordorigin="3497,1193" coordsize="20,0" path="m3497,1193l3516,1193e" filled="false" stroked="true" strokeweight=".48001pt" strokecolor="#000000">
                <v:path arrowok="t"/>
              </v:shape>
            </v:group>
            <v:group style="position:absolute;left:3516;top:1193;width:20;height:2" coordorigin="3516,1193" coordsize="20,2">
              <v:shape style="position:absolute;left:3516;top:1193;width:20;height:2" coordorigin="3516,1193" coordsize="20,0" path="m3516,1193l3536,1193e" filled="false" stroked="true" strokeweight=".48001pt" strokecolor="#000000">
                <v:path arrowok="t"/>
              </v:shape>
            </v:group>
            <v:group style="position:absolute;left:3536;top:1193;width:20;height:2" coordorigin="3536,1193" coordsize="20,2">
              <v:shape style="position:absolute;left:3536;top:1193;width:20;height:2" coordorigin="3536,1193" coordsize="20,0" path="m3536,1193l3555,1193e" filled="false" stroked="true" strokeweight=".48001pt" strokecolor="#000000">
                <v:path arrowok="t"/>
              </v:shape>
            </v:group>
            <v:group style="position:absolute;left:3555;top:1193;width:20;height:2" coordorigin="3555,1193" coordsize="20,2">
              <v:shape style="position:absolute;left:3555;top:1193;width:20;height:2" coordorigin="3555,1193" coordsize="20,0" path="m3555,1193l3574,1193e" filled="false" stroked="true" strokeweight=".48001pt" strokecolor="#000000">
                <v:path arrowok="t"/>
              </v:shape>
            </v:group>
            <v:group style="position:absolute;left:3574;top:1193;width:20;height:2" coordorigin="3574,1193" coordsize="20,2">
              <v:shape style="position:absolute;left:3574;top:1193;width:20;height:2" coordorigin="3574,1193" coordsize="20,0" path="m3574,1193l3593,1193e" filled="false" stroked="true" strokeweight=".48001pt" strokecolor="#000000">
                <v:path arrowok="t"/>
              </v:shape>
            </v:group>
            <v:group style="position:absolute;left:3593;top:1193;width:20;height:2" coordorigin="3593,1193" coordsize="20,2">
              <v:shape style="position:absolute;left:3593;top:1193;width:20;height:2" coordorigin="3593,1193" coordsize="20,0" path="m3593,1193l3612,1193e" filled="false" stroked="true" strokeweight=".48001pt" strokecolor="#000000">
                <v:path arrowok="t"/>
              </v:shape>
            </v:group>
            <v:group style="position:absolute;left:3612;top:1193;width:20;height:2" coordorigin="3612,1193" coordsize="20,2">
              <v:shape style="position:absolute;left:3612;top:1193;width:20;height:2" coordorigin="3612,1193" coordsize="20,0" path="m3612,1193l3632,1193e" filled="false" stroked="true" strokeweight=".48001pt" strokecolor="#000000">
                <v:path arrowok="t"/>
              </v:shape>
            </v:group>
            <v:group style="position:absolute;left:3632;top:1193;width:20;height:2" coordorigin="3632,1193" coordsize="20,2">
              <v:shape style="position:absolute;left:3632;top:1193;width:20;height:2" coordorigin="3632,1193" coordsize="20,0" path="m3632,1193l3651,1193e" filled="false" stroked="true" strokeweight=".48001pt" strokecolor="#000000">
                <v:path arrowok="t"/>
              </v:shape>
            </v:group>
            <v:group style="position:absolute;left:3651;top:1193;width:20;height:2" coordorigin="3651,1193" coordsize="20,2">
              <v:shape style="position:absolute;left:3651;top:1193;width:20;height:2" coordorigin="3651,1193" coordsize="20,0" path="m3651,1193l3670,1193e" filled="false" stroked="true" strokeweight=".48001pt" strokecolor="#000000">
                <v:path arrowok="t"/>
              </v:shape>
            </v:group>
            <v:group style="position:absolute;left:3670;top:1193;width:20;height:2" coordorigin="3670,1193" coordsize="20,2">
              <v:shape style="position:absolute;left:3670;top:1193;width:20;height:2" coordorigin="3670,1193" coordsize="20,0" path="m3670,1193l3689,1193e" filled="false" stroked="true" strokeweight=".48001pt" strokecolor="#000000">
                <v:path arrowok="t"/>
              </v:shape>
            </v:group>
            <v:group style="position:absolute;left:3689;top:1193;width:20;height:2" coordorigin="3689,1193" coordsize="20,2">
              <v:shape style="position:absolute;left:3689;top:1193;width:20;height:2" coordorigin="3689,1193" coordsize="20,0" path="m3689,1193l3708,1193e" filled="false" stroked="true" strokeweight=".48001pt" strokecolor="#000000">
                <v:path arrowok="t"/>
              </v:shape>
            </v:group>
            <v:group style="position:absolute;left:3708;top:1193;width:20;height:2" coordorigin="3708,1193" coordsize="20,2">
              <v:shape style="position:absolute;left:3708;top:1193;width:20;height:2" coordorigin="3708,1193" coordsize="20,0" path="m3708,1193l3728,1193e" filled="false" stroked="true" strokeweight=".48001pt" strokecolor="#000000">
                <v:path arrowok="t"/>
              </v:shape>
            </v:group>
            <v:group style="position:absolute;left:3728;top:1193;width:20;height:2" coordorigin="3728,1193" coordsize="20,2">
              <v:shape style="position:absolute;left:3728;top:1193;width:20;height:2" coordorigin="3728,1193" coordsize="20,0" path="m3728,1193l3747,1193e" filled="false" stroked="true" strokeweight=".48001pt" strokecolor="#000000">
                <v:path arrowok="t"/>
              </v:shape>
            </v:group>
            <v:group style="position:absolute;left:3747;top:1193;width:20;height:2" coordorigin="3747,1193" coordsize="20,2">
              <v:shape style="position:absolute;left:3747;top:1193;width:20;height:2" coordorigin="3747,1193" coordsize="20,0" path="m3747,1193l3766,1193e" filled="false" stroked="true" strokeweight=".48001pt" strokecolor="#000000">
                <v:path arrowok="t"/>
              </v:shape>
            </v:group>
            <v:group style="position:absolute;left:3766;top:1193;width:20;height:2" coordorigin="3766,1193" coordsize="20,2">
              <v:shape style="position:absolute;left:3766;top:1193;width:20;height:2" coordorigin="3766,1193" coordsize="20,0" path="m3766,1193l3785,1193e" filled="false" stroked="true" strokeweight=".48001pt" strokecolor="#000000">
                <v:path arrowok="t"/>
              </v:shape>
            </v:group>
            <v:group style="position:absolute;left:3785;top:1193;width:20;height:2" coordorigin="3785,1193" coordsize="20,2">
              <v:shape style="position:absolute;left:3785;top:1193;width:20;height:2" coordorigin="3785,1193" coordsize="20,0" path="m3785,1193l3804,1193e" filled="false" stroked="true" strokeweight=".48001pt" strokecolor="#000000">
                <v:path arrowok="t"/>
              </v:shape>
            </v:group>
            <v:group style="position:absolute;left:3804;top:1193;width:20;height:2" coordorigin="3804,1193" coordsize="20,2">
              <v:shape style="position:absolute;left:3804;top:1193;width:20;height:2" coordorigin="3804,1193" coordsize="20,0" path="m3804,1193l3824,1193e" filled="false" stroked="true" strokeweight=".48001pt" strokecolor="#000000">
                <v:path arrowok="t"/>
              </v:shape>
            </v:group>
            <v:group style="position:absolute;left:3824;top:1193;width:20;height:2" coordorigin="3824,1193" coordsize="20,2">
              <v:shape style="position:absolute;left:3824;top:1193;width:20;height:2" coordorigin="3824,1193" coordsize="20,0" path="m3824,1193l3843,1193e" filled="false" stroked="true" strokeweight=".48001pt" strokecolor="#000000">
                <v:path arrowok="t"/>
              </v:shape>
            </v:group>
            <v:group style="position:absolute;left:3843;top:1193;width:20;height:2" coordorigin="3843,1193" coordsize="20,2">
              <v:shape style="position:absolute;left:3843;top:1193;width:20;height:2" coordorigin="3843,1193" coordsize="20,0" path="m3843,1193l3862,1193e" filled="false" stroked="true" strokeweight=".48001pt" strokecolor="#000000">
                <v:path arrowok="t"/>
              </v:shape>
            </v:group>
            <v:group style="position:absolute;left:3862;top:1193;width:20;height:2" coordorigin="3862,1193" coordsize="20,2">
              <v:shape style="position:absolute;left:3862;top:1193;width:20;height:2" coordorigin="3862,1193" coordsize="20,0" path="m3862,1193l3881,1193e" filled="false" stroked="true" strokeweight=".48001pt" strokecolor="#000000">
                <v:path arrowok="t"/>
              </v:shape>
            </v:group>
            <v:group style="position:absolute;left:3881;top:1193;width:20;height:2" coordorigin="3881,1193" coordsize="20,2">
              <v:shape style="position:absolute;left:3881;top:1193;width:20;height:2" coordorigin="3881,1193" coordsize="20,0" path="m3881,1193l3900,1193e" filled="false" stroked="true" strokeweight=".48001pt" strokecolor="#000000">
                <v:path arrowok="t"/>
              </v:shape>
            </v:group>
            <v:group style="position:absolute;left:3900;top:1193;width:20;height:2" coordorigin="3900,1193" coordsize="20,2">
              <v:shape style="position:absolute;left:3900;top:1193;width:20;height:2" coordorigin="3900,1193" coordsize="20,0" path="m3900,1193l3920,1193e" filled="false" stroked="true" strokeweight=".48001pt" strokecolor="#000000">
                <v:path arrowok="t"/>
              </v:shape>
            </v:group>
            <v:group style="position:absolute;left:3920;top:1193;width:20;height:2" coordorigin="3920,1193" coordsize="20,2">
              <v:shape style="position:absolute;left:3920;top:1193;width:20;height:2" coordorigin="3920,1193" coordsize="20,0" path="m3920,1193l3939,1193e" filled="false" stroked="true" strokeweight=".48001pt" strokecolor="#000000">
                <v:path arrowok="t"/>
              </v:shape>
            </v:group>
            <v:group style="position:absolute;left:3939;top:1193;width:20;height:2" coordorigin="3939,1193" coordsize="20,2">
              <v:shape style="position:absolute;left:3939;top:1193;width:20;height:2" coordorigin="3939,1193" coordsize="20,0" path="m3939,1193l3958,1193e" filled="false" stroked="true" strokeweight=".48001pt" strokecolor="#000000">
                <v:path arrowok="t"/>
              </v:shape>
            </v:group>
            <v:group style="position:absolute;left:3958;top:1193;width:20;height:2" coordorigin="3958,1193" coordsize="20,2">
              <v:shape style="position:absolute;left:3958;top:1193;width:20;height:2" coordorigin="3958,1193" coordsize="20,0" path="m3958,1193l3977,1193e" filled="false" stroked="true" strokeweight=".48001pt" strokecolor="#000000">
                <v:path arrowok="t"/>
              </v:shape>
            </v:group>
            <v:group style="position:absolute;left:3977;top:1193;width:20;height:2" coordorigin="3977,1193" coordsize="20,2">
              <v:shape style="position:absolute;left:3977;top:1193;width:20;height:2" coordorigin="3977,1193" coordsize="20,0" path="m3977,1193l3997,1193e" filled="false" stroked="true" strokeweight=".48001pt" strokecolor="#000000">
                <v:path arrowok="t"/>
              </v:shape>
            </v:group>
            <v:group style="position:absolute;left:3997;top:1193;width:20;height:2" coordorigin="3997,1193" coordsize="20,2">
              <v:shape style="position:absolute;left:3997;top:1193;width:20;height:2" coordorigin="3997,1193" coordsize="20,0" path="m3997,1193l4016,1193e" filled="false" stroked="true" strokeweight=".48001pt" strokecolor="#000000">
                <v:path arrowok="t"/>
              </v:shape>
            </v:group>
            <v:group style="position:absolute;left:4016;top:1193;width:20;height:2" coordorigin="4016,1193" coordsize="20,2">
              <v:shape style="position:absolute;left:4016;top:1193;width:20;height:2" coordorigin="4016,1193" coordsize="20,0" path="m4016,1193l4035,1193e" filled="false" stroked="true" strokeweight=".48001pt" strokecolor="#000000">
                <v:path arrowok="t"/>
              </v:shape>
            </v:group>
            <v:group style="position:absolute;left:4035;top:1193;width:20;height:2" coordorigin="4035,1193" coordsize="20,2">
              <v:shape style="position:absolute;left:4035;top:1193;width:20;height:2" coordorigin="4035,1193" coordsize="20,0" path="m4035,1193l4055,1193e" filled="false" stroked="true" strokeweight=".48001pt" strokecolor="#000000">
                <v:path arrowok="t"/>
              </v:shape>
            </v:group>
            <v:group style="position:absolute;left:4055;top:1193;width:20;height:2" coordorigin="4055,1193" coordsize="20,2">
              <v:shape style="position:absolute;left:4055;top:1193;width:20;height:2" coordorigin="4055,1193" coordsize="20,0" path="m4055,1193l4074,1193e" filled="false" stroked="true" strokeweight=".48001pt" strokecolor="#000000">
                <v:path arrowok="t"/>
              </v:shape>
            </v:group>
            <v:group style="position:absolute;left:4074;top:1193;width:20;height:2" coordorigin="4074,1193" coordsize="20,2">
              <v:shape style="position:absolute;left:4074;top:1193;width:20;height:2" coordorigin="4074,1193" coordsize="20,0" path="m4074,1193l4093,1193e" filled="false" stroked="true" strokeweight=".48001pt" strokecolor="#000000">
                <v:path arrowok="t"/>
              </v:shape>
            </v:group>
            <v:group style="position:absolute;left:4093;top:1193;width:20;height:2" coordorigin="4093,1193" coordsize="20,2">
              <v:shape style="position:absolute;left:4093;top:1193;width:20;height:2" coordorigin="4093,1193" coordsize="20,0" path="m4093,1193l4112,1193e" filled="false" stroked="true" strokeweight=".48001pt" strokecolor="#000000">
                <v:path arrowok="t"/>
              </v:shape>
            </v:group>
            <v:group style="position:absolute;left:4112;top:1193;width:20;height:2" coordorigin="4112,1193" coordsize="20,2">
              <v:shape style="position:absolute;left:4112;top:1193;width:20;height:2" coordorigin="4112,1193" coordsize="20,0" path="m4112,1193l4131,1193e" filled="false" stroked="true" strokeweight=".48001pt" strokecolor="#000000">
                <v:path arrowok="t"/>
              </v:shape>
            </v:group>
            <v:group style="position:absolute;left:4131;top:1193;width:20;height:2" coordorigin="4131,1193" coordsize="20,2">
              <v:shape style="position:absolute;left:4131;top:1193;width:20;height:2" coordorigin="4131,1193" coordsize="20,0" path="m4131,1193l4151,1193e" filled="false" stroked="true" strokeweight=".48001pt" strokecolor="#000000">
                <v:path arrowok="t"/>
              </v:shape>
            </v:group>
            <v:group style="position:absolute;left:4151;top:1193;width:20;height:2" coordorigin="4151,1193" coordsize="20,2">
              <v:shape style="position:absolute;left:4151;top:1193;width:20;height:2" coordorigin="4151,1193" coordsize="20,0" path="m4151,1193l4170,1193e" filled="false" stroked="true" strokeweight=".48001pt" strokecolor="#000000">
                <v:path arrowok="t"/>
              </v:shape>
            </v:group>
            <v:group style="position:absolute;left:4170;top:1193;width:20;height:2" coordorigin="4170,1193" coordsize="20,2">
              <v:shape style="position:absolute;left:4170;top:1193;width:20;height:2" coordorigin="4170,1193" coordsize="20,0" path="m4170,1193l4189,1193e" filled="false" stroked="true" strokeweight=".48001pt" strokecolor="#000000">
                <v:path arrowok="t"/>
              </v:shape>
            </v:group>
            <v:group style="position:absolute;left:4189;top:1193;width:20;height:2" coordorigin="4189,1193" coordsize="20,2">
              <v:shape style="position:absolute;left:4189;top:1193;width:20;height:2" coordorigin="4189,1193" coordsize="20,0" path="m4189,1193l4208,1193e" filled="false" stroked="true" strokeweight=".48001pt" strokecolor="#000000">
                <v:path arrowok="t"/>
              </v:shape>
            </v:group>
            <v:group style="position:absolute;left:4208;top:1193;width:20;height:2" coordorigin="4208,1193" coordsize="20,2">
              <v:shape style="position:absolute;left:4208;top:1193;width:20;height:2" coordorigin="4208,1193" coordsize="20,0" path="m4208,1193l4227,1193e" filled="false" stroked="true" strokeweight=".48001pt" strokecolor="#000000">
                <v:path arrowok="t"/>
              </v:shape>
            </v:group>
            <v:group style="position:absolute;left:4227;top:1193;width:20;height:2" coordorigin="4227,1193" coordsize="20,2">
              <v:shape style="position:absolute;left:4227;top:1193;width:20;height:2" coordorigin="4227,1193" coordsize="20,0" path="m4227,1193l4247,1193e" filled="false" stroked="true" strokeweight=".48001pt" strokecolor="#000000">
                <v:path arrowok="t"/>
              </v:shape>
            </v:group>
            <v:group style="position:absolute;left:4247;top:1193;width:20;height:2" coordorigin="4247,1193" coordsize="20,2">
              <v:shape style="position:absolute;left:4247;top:1193;width:20;height:2" coordorigin="4247,1193" coordsize="20,0" path="m4247,1193l4266,1193e" filled="false" stroked="true" strokeweight=".48001pt" strokecolor="#000000">
                <v:path arrowok="t"/>
              </v:shape>
            </v:group>
            <v:group style="position:absolute;left:4266;top:1193;width:20;height:2" coordorigin="4266,1193" coordsize="20,2">
              <v:shape style="position:absolute;left:4266;top:1193;width:20;height:2" coordorigin="4266,1193" coordsize="20,0" path="m4266,1193l4285,1193e" filled="false" stroked="true" strokeweight=".48001pt" strokecolor="#000000">
                <v:path arrowok="t"/>
              </v:shape>
            </v:group>
            <v:group style="position:absolute;left:4285;top:1193;width:20;height:2" coordorigin="4285,1193" coordsize="20,2">
              <v:shape style="position:absolute;left:4285;top:1193;width:20;height:2" coordorigin="4285,1193" coordsize="20,0" path="m4285,1193l4304,1193e" filled="false" stroked="true" strokeweight=".48001pt" strokecolor="#000000">
                <v:path arrowok="t"/>
              </v:shape>
            </v:group>
            <v:group style="position:absolute;left:4304;top:1193;width:20;height:2" coordorigin="4304,1193" coordsize="20,2">
              <v:shape style="position:absolute;left:4304;top:1193;width:20;height:2" coordorigin="4304,1193" coordsize="20,0" path="m4304,1193l4323,1193e" filled="false" stroked="true" strokeweight=".48001pt" strokecolor="#000000">
                <v:path arrowok="t"/>
              </v:shape>
            </v:group>
            <v:group style="position:absolute;left:4323;top:1193;width:20;height:2" coordorigin="4323,1193" coordsize="20,2">
              <v:shape style="position:absolute;left:4323;top:1193;width:20;height:2" coordorigin="4323,1193" coordsize="20,0" path="m4323,1193l4343,1193e" filled="false" stroked="true" strokeweight=".48001pt" strokecolor="#000000">
                <v:path arrowok="t"/>
              </v:shape>
            </v:group>
            <v:group style="position:absolute;left:4343;top:1193;width:20;height:2" coordorigin="4343,1193" coordsize="20,2">
              <v:shape style="position:absolute;left:4343;top:1193;width:20;height:2" coordorigin="4343,1193" coordsize="20,0" path="m4343,1193l4362,1193e" filled="false" stroked="true" strokeweight=".48001pt" strokecolor="#000000">
                <v:path arrowok="t"/>
              </v:shape>
            </v:group>
            <v:group style="position:absolute;left:4362;top:1193;width:20;height:2" coordorigin="4362,1193" coordsize="20,2">
              <v:shape style="position:absolute;left:4362;top:1193;width:20;height:2" coordorigin="4362,1193" coordsize="20,0" path="m4362,1193l4381,1193e" filled="false" stroked="true" strokeweight=".48001pt" strokecolor="#000000">
                <v:path arrowok="t"/>
              </v:shape>
            </v:group>
            <v:group style="position:absolute;left:4381;top:1193;width:20;height:2" coordorigin="4381,1193" coordsize="20,2">
              <v:shape style="position:absolute;left:4381;top:1193;width:20;height:2" coordorigin="4381,1193" coordsize="20,0" path="m4381,1193l4400,1193e" filled="false" stroked="true" strokeweight=".48001pt" strokecolor="#000000">
                <v:path arrowok="t"/>
              </v:shape>
            </v:group>
            <v:group style="position:absolute;left:4400;top:1193;width:20;height:2" coordorigin="4400,1193" coordsize="20,2">
              <v:shape style="position:absolute;left:4400;top:1193;width:20;height:2" coordorigin="4400,1193" coordsize="20,0" path="m4400,1193l4419,1193e" filled="false" stroked="true" strokeweight=".48001pt" strokecolor="#000000">
                <v:path arrowok="t"/>
              </v:shape>
            </v:group>
            <v:group style="position:absolute;left:4419;top:1193;width:20;height:2" coordorigin="4419,1193" coordsize="20,2">
              <v:shape style="position:absolute;left:4419;top:1193;width:20;height:2" coordorigin="4419,1193" coordsize="20,0" path="m4419,1193l4439,1193e" filled="false" stroked="true" strokeweight=".48001pt" strokecolor="#000000">
                <v:path arrowok="t"/>
              </v:shape>
            </v:group>
            <v:group style="position:absolute;left:4439;top:1193;width:20;height:2" coordorigin="4439,1193" coordsize="20,2">
              <v:shape style="position:absolute;left:4439;top:1193;width:20;height:2" coordorigin="4439,1193" coordsize="20,0" path="m4439,1193l4458,1193e" filled="false" stroked="true" strokeweight=".48001pt" strokecolor="#000000">
                <v:path arrowok="t"/>
              </v:shape>
            </v:group>
            <v:group style="position:absolute;left:4458;top:1193;width:20;height:2" coordorigin="4458,1193" coordsize="20,2">
              <v:shape style="position:absolute;left:4458;top:1193;width:20;height:2" coordorigin="4458,1193" coordsize="20,0" path="m4458,1193l4477,1193e" filled="false" stroked="true" strokeweight=".48001pt" strokecolor="#000000">
                <v:path arrowok="t"/>
              </v:shape>
            </v:group>
            <v:group style="position:absolute;left:4477;top:1193;width:20;height:2" coordorigin="4477,1193" coordsize="20,2">
              <v:shape style="position:absolute;left:4477;top:1193;width:20;height:2" coordorigin="4477,1193" coordsize="20,0" path="m4477,1193l4496,1193e" filled="false" stroked="true" strokeweight=".48001pt" strokecolor="#000000">
                <v:path arrowok="t"/>
              </v:shape>
            </v:group>
            <v:group style="position:absolute;left:4496;top:1193;width:20;height:2" coordorigin="4496,1193" coordsize="20,2">
              <v:shape style="position:absolute;left:4496;top:1193;width:20;height:2" coordorigin="4496,1193" coordsize="20,0" path="m4496,1193l4515,1193e" filled="false" stroked="true" strokeweight=".48001pt" strokecolor="#000000">
                <v:path arrowok="t"/>
              </v:shape>
            </v:group>
            <v:group style="position:absolute;left:4515;top:1193;width:20;height:2" coordorigin="4515,1193" coordsize="20,2">
              <v:shape style="position:absolute;left:4515;top:1193;width:20;height:2" coordorigin="4515,1193" coordsize="20,0" path="m4515,1193l4535,1193e" filled="false" stroked="true" strokeweight=".48001pt" strokecolor="#000000">
                <v:path arrowok="t"/>
              </v:shape>
            </v:group>
            <v:group style="position:absolute;left:4535;top:1193;width:20;height:2" coordorigin="4535,1193" coordsize="20,2">
              <v:shape style="position:absolute;left:4535;top:1193;width:20;height:2" coordorigin="4535,1193" coordsize="20,0" path="m4535,1193l4554,1193e" filled="false" stroked="true" strokeweight=".48001pt" strokecolor="#000000">
                <v:path arrowok="t"/>
              </v:shape>
            </v:group>
            <v:group style="position:absolute;left:4554;top:1193;width:20;height:2" coordorigin="4554,1193" coordsize="20,2">
              <v:shape style="position:absolute;left:4554;top:1193;width:20;height:2" coordorigin="4554,1193" coordsize="20,0" path="m4554,1193l4573,1193e" filled="false" stroked="true" strokeweight=".48001pt" strokecolor="#000000">
                <v:path arrowok="t"/>
              </v:shape>
            </v:group>
            <v:group style="position:absolute;left:4573;top:1193;width:20;height:2" coordorigin="4573,1193" coordsize="20,2">
              <v:shape style="position:absolute;left:4573;top:1193;width:20;height:2" coordorigin="4573,1193" coordsize="20,0" path="m4573,1193l4592,1193e" filled="false" stroked="true" strokeweight=".48001pt" strokecolor="#000000">
                <v:path arrowok="t"/>
              </v:shape>
            </v:group>
            <v:group style="position:absolute;left:4592;top:1193;width:20;height:2" coordorigin="4592,1193" coordsize="20,2">
              <v:shape style="position:absolute;left:4592;top:1193;width:20;height:2" coordorigin="4592,1193" coordsize="20,0" path="m4592,1193l4611,1193e" filled="false" stroked="true" strokeweight=".48001pt" strokecolor="#000000">
                <v:path arrowok="t"/>
              </v:shape>
            </v:group>
            <v:group style="position:absolute;left:4611;top:1193;width:20;height:2" coordorigin="4611,1193" coordsize="20,2">
              <v:shape style="position:absolute;left:4611;top:1193;width:20;height:2" coordorigin="4611,1193" coordsize="20,0" path="m4611,1193l4631,1193e" filled="false" stroked="true" strokeweight=".48001pt" strokecolor="#000000">
                <v:path arrowok="t"/>
              </v:shape>
            </v:group>
            <v:group style="position:absolute;left:4631;top:1193;width:20;height:2" coordorigin="4631,1193" coordsize="20,2">
              <v:shape style="position:absolute;left:4631;top:1193;width:20;height:2" coordorigin="4631,1193" coordsize="20,0" path="m4631,1193l4650,1193e" filled="false" stroked="true" strokeweight=".48001pt" strokecolor="#000000">
                <v:path arrowok="t"/>
              </v:shape>
            </v:group>
            <v:group style="position:absolute;left:4650;top:1193;width:20;height:2" coordorigin="4650,1193" coordsize="20,2">
              <v:shape style="position:absolute;left:4650;top:1193;width:20;height:2" coordorigin="4650,1193" coordsize="20,0" path="m4650,1193l4669,1193e" filled="false" stroked="true" strokeweight=".48001pt" strokecolor="#000000">
                <v:path arrowok="t"/>
              </v:shape>
            </v:group>
            <v:group style="position:absolute;left:4669;top:1193;width:20;height:2" coordorigin="4669,1193" coordsize="20,2">
              <v:shape style="position:absolute;left:4669;top:1193;width:20;height:2" coordorigin="4669,1193" coordsize="20,0" path="m4669,1193l4688,1193e" filled="false" stroked="true" strokeweight=".48001pt" strokecolor="#000000">
                <v:path arrowok="t"/>
              </v:shape>
            </v:group>
            <v:group style="position:absolute;left:4688;top:1193;width:20;height:2" coordorigin="4688,1193" coordsize="20,2">
              <v:shape style="position:absolute;left:4688;top:1193;width:20;height:2" coordorigin="4688,1193" coordsize="20,0" path="m4688,1193l4707,1193e" filled="false" stroked="true" strokeweight=".48001pt" strokecolor="#000000">
                <v:path arrowok="t"/>
              </v:shape>
            </v:group>
            <v:group style="position:absolute;left:4707;top:1193;width:20;height:2" coordorigin="4707,1193" coordsize="20,2">
              <v:shape style="position:absolute;left:4707;top:1193;width:20;height:2" coordorigin="4707,1193" coordsize="20,0" path="m4707,1193l4727,1193e" filled="false" stroked="true" strokeweight=".48001pt" strokecolor="#000000">
                <v:path arrowok="t"/>
              </v:shape>
            </v:group>
            <v:group style="position:absolute;left:4727;top:1193;width:20;height:2" coordorigin="4727,1193" coordsize="20,2">
              <v:shape style="position:absolute;left:4727;top:1193;width:20;height:2" coordorigin="4727,1193" coordsize="20,0" path="m4727,1193l4746,1193e" filled="false" stroked="true" strokeweight=".48001pt" strokecolor="#000000">
                <v:path arrowok="t"/>
              </v:shape>
            </v:group>
            <v:group style="position:absolute;left:4746;top:1193;width:20;height:2" coordorigin="4746,1193" coordsize="20,2">
              <v:shape style="position:absolute;left:4746;top:1193;width:20;height:2" coordorigin="4746,1193" coordsize="20,0" path="m4746,1193l4765,1193e" filled="false" stroked="true" strokeweight=".48001pt" strokecolor="#000000">
                <v:path arrowok="t"/>
              </v:shape>
            </v:group>
            <v:group style="position:absolute;left:4765;top:1193;width:20;height:2" coordorigin="4765,1193" coordsize="20,2">
              <v:shape style="position:absolute;left:4765;top:1193;width:20;height:2" coordorigin="4765,1193" coordsize="20,0" path="m4765,1193l4784,1193e" filled="false" stroked="true" strokeweight=".48001pt" strokecolor="#000000">
                <v:path arrowok="t"/>
              </v:shape>
            </v:group>
            <v:group style="position:absolute;left:4784;top:1193;width:20;height:2" coordorigin="4784,1193" coordsize="20,2">
              <v:shape style="position:absolute;left:4784;top:1193;width:20;height:2" coordorigin="4784,1193" coordsize="20,0" path="m4784,1193l4803,1193e" filled="false" stroked="true" strokeweight=".48001pt" strokecolor="#000000">
                <v:path arrowok="t"/>
              </v:shape>
            </v:group>
            <v:group style="position:absolute;left:4803;top:1193;width:20;height:2" coordorigin="4803,1193" coordsize="20,2">
              <v:shape style="position:absolute;left:4803;top:1193;width:20;height:2" coordorigin="4803,1193" coordsize="20,0" path="m4803,1193l4823,1193e" filled="false" stroked="true" strokeweight=".48001pt" strokecolor="#000000">
                <v:path arrowok="t"/>
              </v:shape>
            </v:group>
            <v:group style="position:absolute;left:4823;top:1193;width:20;height:2" coordorigin="4823,1193" coordsize="20,2">
              <v:shape style="position:absolute;left:4823;top:1193;width:20;height:2" coordorigin="4823,1193" coordsize="20,0" path="m4823,1193l4842,1193e" filled="false" stroked="true" strokeweight=".48001pt" strokecolor="#000000">
                <v:path arrowok="t"/>
              </v:shape>
            </v:group>
            <v:group style="position:absolute;left:4842;top:1193;width:20;height:2" coordorigin="4842,1193" coordsize="20,2">
              <v:shape style="position:absolute;left:4842;top:1193;width:20;height:2" coordorigin="4842,1193" coordsize="20,0" path="m4842,1193l4861,1193e" filled="false" stroked="true" strokeweight=".48001pt" strokecolor="#000000">
                <v:path arrowok="t"/>
              </v:shape>
            </v:group>
            <v:group style="position:absolute;left:4861;top:1193;width:20;height:2" coordorigin="4861,1193" coordsize="20,2">
              <v:shape style="position:absolute;left:4861;top:1193;width:20;height:2" coordorigin="4861,1193" coordsize="20,0" path="m4861,1193l4880,1193e" filled="false" stroked="true" strokeweight=".48001pt" strokecolor="#000000">
                <v:path arrowok="t"/>
              </v:shape>
            </v:group>
            <v:group style="position:absolute;left:4880;top:1193;width:20;height:2" coordorigin="4880,1193" coordsize="20,2">
              <v:shape style="position:absolute;left:4880;top:1193;width:20;height:2" coordorigin="4880,1193" coordsize="20,0" path="m4880,1193l4899,1193e" filled="false" stroked="true" strokeweight=".48001pt" strokecolor="#000000">
                <v:path arrowok="t"/>
              </v:shape>
            </v:group>
            <v:group style="position:absolute;left:4899;top:1193;width:20;height:2" coordorigin="4899,1193" coordsize="20,2">
              <v:shape style="position:absolute;left:4899;top:1193;width:20;height:2" coordorigin="4899,1193" coordsize="20,0" path="m4899,1193l4919,1193e" filled="false" stroked="true" strokeweight=".48001pt" strokecolor="#000000">
                <v:path arrowok="t"/>
              </v:shape>
            </v:group>
            <v:group style="position:absolute;left:4919;top:1193;width:20;height:2" coordorigin="4919,1193" coordsize="20,2">
              <v:shape style="position:absolute;left:4919;top:1193;width:20;height:2" coordorigin="4919,1193" coordsize="20,0" path="m4919,1193l4938,1193e" filled="false" stroked="true" strokeweight=".48001pt" strokecolor="#000000">
                <v:path arrowok="t"/>
              </v:shape>
            </v:group>
            <v:group style="position:absolute;left:4938;top:1193;width:20;height:2" coordorigin="4938,1193" coordsize="20,2">
              <v:shape style="position:absolute;left:4938;top:1193;width:20;height:2" coordorigin="4938,1193" coordsize="20,0" path="m4938,1193l4957,1193e" filled="false" stroked="true" strokeweight=".48001pt" strokecolor="#000000">
                <v:path arrowok="t"/>
              </v:shape>
            </v:group>
            <v:group style="position:absolute;left:4957;top:1193;width:20;height:2" coordorigin="4957,1193" coordsize="20,2">
              <v:shape style="position:absolute;left:4957;top:1193;width:20;height:2" coordorigin="4957,1193" coordsize="20,0" path="m4957,1193l4976,1193e" filled="false" stroked="true" strokeweight=".48001pt" strokecolor="#000000">
                <v:path arrowok="t"/>
              </v:shape>
            </v:group>
            <v:group style="position:absolute;left:4976;top:1193;width:20;height:2" coordorigin="4976,1193" coordsize="20,2">
              <v:shape style="position:absolute;left:4976;top:1193;width:20;height:2" coordorigin="4976,1193" coordsize="20,0" path="m4976,1193l4995,1193e" filled="false" stroked="true" strokeweight=".48001pt" strokecolor="#000000">
                <v:path arrowok="t"/>
              </v:shape>
            </v:group>
            <v:group style="position:absolute;left:4995;top:1193;width:20;height:2" coordorigin="4995,1193" coordsize="20,2">
              <v:shape style="position:absolute;left:4995;top:1193;width:20;height:2" coordorigin="4995,1193" coordsize="20,0" path="m4995,1193l5015,1193e" filled="false" stroked="true" strokeweight=".48001pt" strokecolor="#000000">
                <v:path arrowok="t"/>
              </v:shape>
            </v:group>
            <v:group style="position:absolute;left:5015;top:1193;width:20;height:2" coordorigin="5015,1193" coordsize="20,2">
              <v:shape style="position:absolute;left:5015;top:1193;width:20;height:2" coordorigin="5015,1193" coordsize="20,0" path="m5015,1193l5034,1193e" filled="false" stroked="true" strokeweight=".48001pt" strokecolor="#000000">
                <v:path arrowok="t"/>
              </v:shape>
            </v:group>
            <v:group style="position:absolute;left:5034;top:1193;width:20;height:2" coordorigin="5034,1193" coordsize="20,2">
              <v:shape style="position:absolute;left:5034;top:1193;width:20;height:2" coordorigin="5034,1193" coordsize="20,0" path="m5034,1193l5053,1193e" filled="false" stroked="true" strokeweight=".48001pt" strokecolor="#000000">
                <v:path arrowok="t"/>
              </v:shape>
            </v:group>
            <v:group style="position:absolute;left:5053;top:1193;width:20;height:2" coordorigin="5053,1193" coordsize="20,2">
              <v:shape style="position:absolute;left:5053;top:1193;width:20;height:2" coordorigin="5053,1193" coordsize="20,0" path="m5053,1193l5072,1193e" filled="false" stroked="true" strokeweight=".48001pt" strokecolor="#000000">
                <v:path arrowok="t"/>
              </v:shape>
            </v:group>
            <v:group style="position:absolute;left:5072;top:1193;width:20;height:2" coordorigin="5072,1193" coordsize="20,2">
              <v:shape style="position:absolute;left:5072;top:1193;width:20;height:2" coordorigin="5072,1193" coordsize="20,0" path="m5072,1193l5091,1193e" filled="false" stroked="true" strokeweight=".48001pt" strokecolor="#000000">
                <v:path arrowok="t"/>
              </v:shape>
            </v:group>
            <v:group style="position:absolute;left:5091;top:1193;width:20;height:2" coordorigin="5091,1193" coordsize="20,2">
              <v:shape style="position:absolute;left:5091;top:1193;width:20;height:2" coordorigin="5091,1193" coordsize="20,0" path="m5091,1193l5111,1193e" filled="false" stroked="true" strokeweight=".48001pt" strokecolor="#000000">
                <v:path arrowok="t"/>
              </v:shape>
            </v:group>
            <v:group style="position:absolute;left:5111;top:1193;width:20;height:2" coordorigin="5111,1193" coordsize="20,2">
              <v:shape style="position:absolute;left:5111;top:1193;width:20;height:2" coordorigin="5111,1193" coordsize="20,0" path="m5111,1193l5130,1193e" filled="false" stroked="true" strokeweight=".48001pt" strokecolor="#000000">
                <v:path arrowok="t"/>
              </v:shape>
            </v:group>
            <v:group style="position:absolute;left:5130;top:1193;width:20;height:2" coordorigin="5130,1193" coordsize="20,2">
              <v:shape style="position:absolute;left:5130;top:1193;width:20;height:2" coordorigin="5130,1193" coordsize="20,0" path="m5130,1193l5149,1193e" filled="false" stroked="true" strokeweight=".48001pt" strokecolor="#000000">
                <v:path arrowok="t"/>
              </v:shape>
            </v:group>
            <v:group style="position:absolute;left:5149;top:1193;width:20;height:2" coordorigin="5149,1193" coordsize="20,2">
              <v:shape style="position:absolute;left:5149;top:1193;width:20;height:2" coordorigin="5149,1193" coordsize="20,0" path="m5149,1193l5168,1193e" filled="false" stroked="true" strokeweight=".48001pt" strokecolor="#000000">
                <v:path arrowok="t"/>
              </v:shape>
            </v:group>
            <v:group style="position:absolute;left:5168;top:1193;width:20;height:2" coordorigin="5168,1193" coordsize="20,2">
              <v:shape style="position:absolute;left:5168;top:1193;width:20;height:2" coordorigin="5168,1193" coordsize="20,0" path="m5168,1193l5187,1193e" filled="false" stroked="true" strokeweight=".48001pt" strokecolor="#000000">
                <v:path arrowok="t"/>
              </v:shape>
            </v:group>
            <v:group style="position:absolute;left:5187;top:1193;width:20;height:2" coordorigin="5187,1193" coordsize="20,2">
              <v:shape style="position:absolute;left:5187;top:1193;width:20;height:2" coordorigin="5187,1193" coordsize="20,0" path="m5187,1193l5207,1193e" filled="false" stroked="true" strokeweight=".48001pt" strokecolor="#000000">
                <v:path arrowok="t"/>
              </v:shape>
            </v:group>
            <v:group style="position:absolute;left:5207;top:1193;width:20;height:2" coordorigin="5207,1193" coordsize="20,2">
              <v:shape style="position:absolute;left:5207;top:1193;width:20;height:2" coordorigin="5207,1193" coordsize="20,0" path="m5207,1193l5226,1193e" filled="false" stroked="true" strokeweight=".48001pt" strokecolor="#000000">
                <v:path arrowok="t"/>
              </v:shape>
            </v:group>
            <v:group style="position:absolute;left:5226;top:1193;width:20;height:2" coordorigin="5226,1193" coordsize="20,2">
              <v:shape style="position:absolute;left:5226;top:1193;width:20;height:2" coordorigin="5226,1193" coordsize="20,0" path="m5226,1193l5245,1193e" filled="false" stroked="true" strokeweight=".48001pt" strokecolor="#000000">
                <v:path arrowok="t"/>
              </v:shape>
            </v:group>
            <v:group style="position:absolute;left:5245;top:1193;width:20;height:2" coordorigin="5245,1193" coordsize="20,2">
              <v:shape style="position:absolute;left:5245;top:1193;width:20;height:2" coordorigin="5245,1193" coordsize="20,0" path="m5245,1193l5264,1193e" filled="false" stroked="true" strokeweight=".48001pt" strokecolor="#000000">
                <v:path arrowok="t"/>
              </v:shape>
            </v:group>
            <v:group style="position:absolute;left:5264;top:1193;width:20;height:2" coordorigin="5264,1193" coordsize="20,2">
              <v:shape style="position:absolute;left:5264;top:1193;width:20;height:2" coordorigin="5264,1193" coordsize="20,0" path="m5264,1193l5283,1193e" filled="false" stroked="true" strokeweight=".48001pt" strokecolor="#000000">
                <v:path arrowok="t"/>
              </v:shape>
            </v:group>
            <v:group style="position:absolute;left:5283;top:1193;width:20;height:2" coordorigin="5283,1193" coordsize="20,2">
              <v:shape style="position:absolute;left:5283;top:1193;width:20;height:2" coordorigin="5283,1193" coordsize="20,0" path="m5283,1193l5303,1193e" filled="false" stroked="true" strokeweight=".48001pt" strokecolor="#000000">
                <v:path arrowok="t"/>
              </v:shape>
            </v:group>
            <v:group style="position:absolute;left:5303;top:1193;width:20;height:2" coordorigin="5303,1193" coordsize="20,2">
              <v:shape style="position:absolute;left:5303;top:1193;width:20;height:2" coordorigin="5303,1193" coordsize="20,0" path="m5303,1193l5322,1193e" filled="false" stroked="true" strokeweight=".48001pt" strokecolor="#000000">
                <v:path arrowok="t"/>
              </v:shape>
            </v:group>
            <v:group style="position:absolute;left:5322;top:1193;width:20;height:2" coordorigin="5322,1193" coordsize="20,2">
              <v:shape style="position:absolute;left:5322;top:1193;width:20;height:2" coordorigin="5322,1193" coordsize="20,0" path="m5322,1193l5341,1193e" filled="false" stroked="true" strokeweight=".48001pt" strokecolor="#000000">
                <v:path arrowok="t"/>
              </v:shape>
            </v:group>
            <v:group style="position:absolute;left:5341;top:1193;width:20;height:2" coordorigin="5341,1193" coordsize="20,2">
              <v:shape style="position:absolute;left:5341;top:1193;width:20;height:2" coordorigin="5341,1193" coordsize="20,0" path="m5341,1193l5360,1193e" filled="false" stroked="true" strokeweight=".48001pt" strokecolor="#000000">
                <v:path arrowok="t"/>
              </v:shape>
            </v:group>
            <v:group style="position:absolute;left:5360;top:1193;width:20;height:2" coordorigin="5360,1193" coordsize="20,2">
              <v:shape style="position:absolute;left:5360;top:1193;width:20;height:2" coordorigin="5360,1193" coordsize="20,0" path="m5360,1193l5379,1193e" filled="false" stroked="true" strokeweight=".48001pt" strokecolor="#000000">
                <v:path arrowok="t"/>
              </v:shape>
            </v:group>
            <v:group style="position:absolute;left:5379;top:1193;width:20;height:2" coordorigin="5379,1193" coordsize="20,2">
              <v:shape style="position:absolute;left:5379;top:1193;width:20;height:2" coordorigin="5379,1193" coordsize="20,0" path="m5379,1193l5399,1193e" filled="false" stroked="true" strokeweight=".48001pt" strokecolor="#000000">
                <v:path arrowok="t"/>
              </v:shape>
            </v:group>
            <v:group style="position:absolute;left:5399;top:1193;width:20;height:2" coordorigin="5399,1193" coordsize="20,2">
              <v:shape style="position:absolute;left:5399;top:1193;width:20;height:2" coordorigin="5399,1193" coordsize="20,0" path="m5399,1193l5418,1193e" filled="false" stroked="true" strokeweight=".48001pt" strokecolor="#000000">
                <v:path arrowok="t"/>
              </v:shape>
            </v:group>
            <v:group style="position:absolute;left:5418;top:1193;width:20;height:2" coordorigin="5418,1193" coordsize="20,2">
              <v:shape style="position:absolute;left:5418;top:1193;width:20;height:2" coordorigin="5418,1193" coordsize="20,0" path="m5418,1193l5437,1193e" filled="false" stroked="true" strokeweight=".48001pt" strokecolor="#000000">
                <v:path arrowok="t"/>
              </v:shape>
            </v:group>
            <v:group style="position:absolute;left:5437;top:1193;width:20;height:2" coordorigin="5437,1193" coordsize="20,2">
              <v:shape style="position:absolute;left:5437;top:1193;width:20;height:2" coordorigin="5437,1193" coordsize="20,0" path="m5437,1193l5456,1193e" filled="false" stroked="true" strokeweight=".48001pt" strokecolor="#000000">
                <v:path arrowok="t"/>
              </v:shape>
            </v:group>
            <v:group style="position:absolute;left:5456;top:1193;width:20;height:2" coordorigin="5456,1193" coordsize="20,2">
              <v:shape style="position:absolute;left:5456;top:1193;width:20;height:2" coordorigin="5456,1193" coordsize="20,0" path="m5456,1193l5475,1193e" filled="false" stroked="true" strokeweight=".48001pt" strokecolor="#000000">
                <v:path arrowok="t"/>
              </v:shape>
            </v:group>
            <v:group style="position:absolute;left:5475;top:1193;width:20;height:2" coordorigin="5475,1193" coordsize="20,2">
              <v:shape style="position:absolute;left:5475;top:1193;width:20;height:2" coordorigin="5475,1193" coordsize="20,0" path="m5475,1193l5495,1193e" filled="false" stroked="true" strokeweight=".48001pt" strokecolor="#000000">
                <v:path arrowok="t"/>
              </v:shape>
            </v:group>
            <v:group style="position:absolute;left:5495;top:1193;width:20;height:2" coordorigin="5495,1193" coordsize="20,2">
              <v:shape style="position:absolute;left:5495;top:1193;width:20;height:2" coordorigin="5495,1193" coordsize="20,0" path="m5495,1193l5514,1193e" filled="false" stroked="true" strokeweight=".48001pt" strokecolor="#000000">
                <v:path arrowok="t"/>
              </v:shape>
            </v:group>
            <v:group style="position:absolute;left:5514;top:1193;width:20;height:2" coordorigin="5514,1193" coordsize="20,2">
              <v:shape style="position:absolute;left:5514;top:1193;width:20;height:2" coordorigin="5514,1193" coordsize="20,0" path="m5514,1193l5533,1193e" filled="false" stroked="true" strokeweight=".48001pt" strokecolor="#000000">
                <v:path arrowok="t"/>
              </v:shape>
            </v:group>
            <v:group style="position:absolute;left:5533;top:1193;width:20;height:2" coordorigin="5533,1193" coordsize="20,2">
              <v:shape style="position:absolute;left:5533;top:1193;width:20;height:2" coordorigin="5533,1193" coordsize="20,0" path="m5533,1193l5552,1193e" filled="false" stroked="true" strokeweight=".48001pt" strokecolor="#000000">
                <v:path arrowok="t"/>
              </v:shape>
            </v:group>
            <v:group style="position:absolute;left:5552;top:1193;width:20;height:2" coordorigin="5552,1193" coordsize="20,2">
              <v:shape style="position:absolute;left:5552;top:1193;width:20;height:2" coordorigin="5552,1193" coordsize="20,0" path="m5552,1193l5571,1193e" filled="false" stroked="true" strokeweight=".48001pt" strokecolor="#000000">
                <v:path arrowok="t"/>
              </v:shape>
            </v:group>
            <v:group style="position:absolute;left:5571;top:1193;width:20;height:2" coordorigin="5571,1193" coordsize="20,2">
              <v:shape style="position:absolute;left:5571;top:1193;width:20;height:2" coordorigin="5571,1193" coordsize="20,0" path="m5571,1193l5591,1193e" filled="false" stroked="true" strokeweight=".48001pt" strokecolor="#000000">
                <v:path arrowok="t"/>
              </v:shape>
            </v:group>
            <v:group style="position:absolute;left:5591;top:1193;width:20;height:2" coordorigin="5591,1193" coordsize="20,2">
              <v:shape style="position:absolute;left:5591;top:1193;width:20;height:2" coordorigin="5591,1193" coordsize="20,0" path="m5591,1193l5610,1193e" filled="false" stroked="true" strokeweight=".48001pt" strokecolor="#000000">
                <v:path arrowok="t"/>
              </v:shape>
            </v:group>
            <v:group style="position:absolute;left:5610;top:1193;width:20;height:2" coordorigin="5610,1193" coordsize="20,2">
              <v:shape style="position:absolute;left:5610;top:1193;width:20;height:2" coordorigin="5610,1193" coordsize="20,0" path="m5610,1193l5629,1193e" filled="false" stroked="true" strokeweight=".48001pt" strokecolor="#000000">
                <v:path arrowok="t"/>
              </v:shape>
            </v:group>
            <v:group style="position:absolute;left:5629;top:1193;width:20;height:2" coordorigin="5629,1193" coordsize="20,2">
              <v:shape style="position:absolute;left:5629;top:1193;width:20;height:2" coordorigin="5629,1193" coordsize="20,0" path="m5629,1193l5648,1193e" filled="false" stroked="true" strokeweight=".48001pt" strokecolor="#000000">
                <v:path arrowok="t"/>
              </v:shape>
            </v:group>
            <v:group style="position:absolute;left:5648;top:1193;width:20;height:2" coordorigin="5648,1193" coordsize="20,2">
              <v:shape style="position:absolute;left:5648;top:1193;width:20;height:2" coordorigin="5648,1193" coordsize="20,0" path="m5648,1193l5667,1193e" filled="false" stroked="true" strokeweight=".48001pt" strokecolor="#000000">
                <v:path arrowok="t"/>
              </v:shape>
            </v:group>
            <v:group style="position:absolute;left:5667;top:1193;width:20;height:2" coordorigin="5667,1193" coordsize="20,2">
              <v:shape style="position:absolute;left:5667;top:1193;width:20;height:2" coordorigin="5667,1193" coordsize="20,0" path="m5667,1193l5687,1193e" filled="false" stroked="true" strokeweight=".48001pt" strokecolor="#000000">
                <v:path arrowok="t"/>
              </v:shape>
            </v:group>
            <v:group style="position:absolute;left:5687;top:1193;width:20;height:2" coordorigin="5687,1193" coordsize="20,2">
              <v:shape style="position:absolute;left:5687;top:1193;width:20;height:2" coordorigin="5687,1193" coordsize="20,0" path="m5687,1193l5706,1193e" filled="false" stroked="true" strokeweight=".48001pt" strokecolor="#000000">
                <v:path arrowok="t"/>
              </v:shape>
            </v:group>
            <v:group style="position:absolute;left:5706;top:1193;width:20;height:2" coordorigin="5706,1193" coordsize="20,2">
              <v:shape style="position:absolute;left:5706;top:1193;width:20;height:2" coordorigin="5706,1193" coordsize="20,0" path="m5706,1193l5725,1193e" filled="false" stroked="true" strokeweight=".48001pt" strokecolor="#000000">
                <v:path arrowok="t"/>
              </v:shape>
            </v:group>
            <v:group style="position:absolute;left:5725;top:1193;width:20;height:2" coordorigin="5725,1193" coordsize="20,2">
              <v:shape style="position:absolute;left:5725;top:1193;width:20;height:2" coordorigin="5725,1193" coordsize="20,0" path="m5725,1193l5744,1193e" filled="false" stroked="true" strokeweight=".48001pt" strokecolor="#000000">
                <v:path arrowok="t"/>
              </v:shape>
            </v:group>
            <v:group style="position:absolute;left:5744;top:1193;width:20;height:2" coordorigin="5744,1193" coordsize="20,2">
              <v:shape style="position:absolute;left:5744;top:1193;width:20;height:2" coordorigin="5744,1193" coordsize="20,0" path="m5744,1193l5763,1193e" filled="false" stroked="true" strokeweight=".48001pt" strokecolor="#000000">
                <v:path arrowok="t"/>
              </v:shape>
            </v:group>
            <v:group style="position:absolute;left:5763;top:1193;width:20;height:2" coordorigin="5763,1193" coordsize="20,2">
              <v:shape style="position:absolute;left:5763;top:1193;width:20;height:2" coordorigin="5763,1193" coordsize="20,0" path="m5763,1193l5783,1193e" filled="false" stroked="true" strokeweight=".48001pt" strokecolor="#000000">
                <v:path arrowok="t"/>
              </v:shape>
            </v:group>
            <v:group style="position:absolute;left:5783;top:1193;width:20;height:2" coordorigin="5783,1193" coordsize="20,2">
              <v:shape style="position:absolute;left:5783;top:1193;width:20;height:2" coordorigin="5783,1193" coordsize="20,0" path="m5783,1193l5802,1193e" filled="false" stroked="true" strokeweight=".48001pt" strokecolor="#000000">
                <v:path arrowok="t"/>
              </v:shape>
            </v:group>
            <v:group style="position:absolute;left:5802;top:1193;width:20;height:2" coordorigin="5802,1193" coordsize="20,2">
              <v:shape style="position:absolute;left:5802;top:1193;width:20;height:2" coordorigin="5802,1193" coordsize="20,0" path="m5802,1193l5821,1193e" filled="false" stroked="true" strokeweight=".48001pt" strokecolor="#000000">
                <v:path arrowok="t"/>
              </v:shape>
            </v:group>
            <v:group style="position:absolute;left:5821;top:1193;width:20;height:2" coordorigin="5821,1193" coordsize="20,2">
              <v:shape style="position:absolute;left:5821;top:1193;width:20;height:2" coordorigin="5821,1193" coordsize="20,0" path="m5821,1193l5840,1193e" filled="false" stroked="true" strokeweight=".48001pt" strokecolor="#000000">
                <v:path arrowok="t"/>
              </v:shape>
            </v:group>
            <v:group style="position:absolute;left:5840;top:1193;width:20;height:2" coordorigin="5840,1193" coordsize="20,2">
              <v:shape style="position:absolute;left:5840;top:1193;width:20;height:2" coordorigin="5840,1193" coordsize="20,0" path="m5840,1193l5859,1193e" filled="false" stroked="true" strokeweight=".48001pt" strokecolor="#000000">
                <v:path arrowok="t"/>
              </v:shape>
            </v:group>
            <v:group style="position:absolute;left:5859;top:1193;width:20;height:2" coordorigin="5859,1193" coordsize="20,2">
              <v:shape style="position:absolute;left:5859;top:1193;width:20;height:2" coordorigin="5859,1193" coordsize="20,0" path="m5859,1193l5879,1193e" filled="false" stroked="true" strokeweight=".48001pt" strokecolor="#000000">
                <v:path arrowok="t"/>
              </v:shape>
            </v:group>
            <v:group style="position:absolute;left:5879;top:1193;width:20;height:2" coordorigin="5879,1193" coordsize="20,2">
              <v:shape style="position:absolute;left:5879;top:1193;width:20;height:2" coordorigin="5879,1193" coordsize="20,0" path="m5879,1193l5898,1193e" filled="false" stroked="true" strokeweight=".48001pt" strokecolor="#000000">
                <v:path arrowok="t"/>
              </v:shape>
            </v:group>
            <v:group style="position:absolute;left:5898;top:1193;width:20;height:2" coordorigin="5898,1193" coordsize="20,2">
              <v:shape style="position:absolute;left:5898;top:1193;width:20;height:2" coordorigin="5898,1193" coordsize="20,0" path="m5898,1193l5917,1193e" filled="false" stroked="true" strokeweight=".48001pt" strokecolor="#000000">
                <v:path arrowok="t"/>
              </v:shape>
            </v:group>
            <v:group style="position:absolute;left:5917;top:1193;width:20;height:2" coordorigin="5917,1193" coordsize="20,2">
              <v:shape style="position:absolute;left:5917;top:1193;width:20;height:2" coordorigin="5917,1193" coordsize="20,0" path="m5917,1193l5936,1193e" filled="false" stroked="true" strokeweight=".48001pt" strokecolor="#000000">
                <v:path arrowok="t"/>
              </v:shape>
            </v:group>
            <v:group style="position:absolute;left:5936;top:1193;width:20;height:2" coordorigin="5936,1193" coordsize="20,2">
              <v:shape style="position:absolute;left:5936;top:1193;width:20;height:2" coordorigin="5936,1193" coordsize="20,0" path="m5936,1193l5955,1193e" filled="false" stroked="true" strokeweight=".48001pt" strokecolor="#000000">
                <v:path arrowok="t"/>
              </v:shape>
            </v:group>
            <v:group style="position:absolute;left:5955;top:1193;width:20;height:2" coordorigin="5955,1193" coordsize="20,2">
              <v:shape style="position:absolute;left:5955;top:1193;width:20;height:2" coordorigin="5955,1193" coordsize="20,0" path="m5955,1193l5975,1193e" filled="false" stroked="true" strokeweight=".48001pt" strokecolor="#000000">
                <v:path arrowok="t"/>
              </v:shape>
            </v:group>
            <v:group style="position:absolute;left:5975;top:1193;width:20;height:2" coordorigin="5975,1193" coordsize="20,2">
              <v:shape style="position:absolute;left:5975;top:1193;width:20;height:2" coordorigin="5975,1193" coordsize="20,0" path="m5975,1193l5994,1193e" filled="false" stroked="true" strokeweight=".48001pt" strokecolor="#000000">
                <v:path arrowok="t"/>
              </v:shape>
            </v:group>
            <v:group style="position:absolute;left:5994;top:1193;width:20;height:2" coordorigin="5994,1193" coordsize="20,2">
              <v:shape style="position:absolute;left:5994;top:1193;width:20;height:2" coordorigin="5994,1193" coordsize="20,0" path="m5994,1193l6013,1193e" filled="false" stroked="true" strokeweight=".48001pt" strokecolor="#000000">
                <v:path arrowok="t"/>
              </v:shape>
            </v:group>
            <v:group style="position:absolute;left:6013;top:1193;width:20;height:2" coordorigin="6013,1193" coordsize="20,2">
              <v:shape style="position:absolute;left:6013;top:1193;width:20;height:2" coordorigin="6013,1193" coordsize="20,0" path="m6013,1193l6032,1193e" filled="false" stroked="true" strokeweight=".48001pt" strokecolor="#000000">
                <v:path arrowok="t"/>
              </v:shape>
            </v:group>
            <v:group style="position:absolute;left:6032;top:1193;width:20;height:2" coordorigin="6032,1193" coordsize="20,2">
              <v:shape style="position:absolute;left:6032;top:1193;width:20;height:2" coordorigin="6032,1193" coordsize="20,0" path="m6032,1193l6051,1193e" filled="false" stroked="true" strokeweight=".48001pt" strokecolor="#000000">
                <v:path arrowok="t"/>
              </v:shape>
            </v:group>
            <v:group style="position:absolute;left:6051;top:1193;width:20;height:2" coordorigin="6051,1193" coordsize="20,2">
              <v:shape style="position:absolute;left:6051;top:1193;width:20;height:2" coordorigin="6051,1193" coordsize="20,0" path="m6051,1193l6071,1193e" filled="false" stroked="true" strokeweight=".48001pt" strokecolor="#000000">
                <v:path arrowok="t"/>
              </v:shape>
            </v:group>
            <v:group style="position:absolute;left:6071;top:1193;width:20;height:2" coordorigin="6071,1193" coordsize="20,2">
              <v:shape style="position:absolute;left:6071;top:1193;width:20;height:2" coordorigin="6071,1193" coordsize="20,0" path="m6071,1193l6090,1193e" filled="false" stroked="true" strokeweight=".48001pt" strokecolor="#000000">
                <v:path arrowok="t"/>
              </v:shape>
            </v:group>
            <v:group style="position:absolute;left:6090;top:1193;width:20;height:2" coordorigin="6090,1193" coordsize="20,2">
              <v:shape style="position:absolute;left:6090;top:1193;width:20;height:2" coordorigin="6090,1193" coordsize="20,0" path="m6090,1193l6109,1193e" filled="false" stroked="true" strokeweight=".48001pt" strokecolor="#000000">
                <v:path arrowok="t"/>
              </v:shape>
            </v:group>
            <v:group style="position:absolute;left:6109;top:1193;width:20;height:2" coordorigin="6109,1193" coordsize="20,2">
              <v:shape style="position:absolute;left:6109;top:1193;width:20;height:2" coordorigin="6109,1193" coordsize="20,0" path="m6109,1193l6128,1193e" filled="false" stroked="true" strokeweight=".48001pt" strokecolor="#000000">
                <v:path arrowok="t"/>
              </v:shape>
            </v:group>
            <v:group style="position:absolute;left:6128;top:1193;width:20;height:2" coordorigin="6128,1193" coordsize="20,2">
              <v:shape style="position:absolute;left:6128;top:1193;width:20;height:2" coordorigin="6128,1193" coordsize="20,0" path="m6128,1193l6147,1193e" filled="false" stroked="true" strokeweight=".48001pt" strokecolor="#000000">
                <v:path arrowok="t"/>
              </v:shape>
            </v:group>
            <v:group style="position:absolute;left:6147;top:1193;width:20;height:2" coordorigin="6147,1193" coordsize="20,2">
              <v:shape style="position:absolute;left:6147;top:1193;width:20;height:2" coordorigin="6147,1193" coordsize="20,0" path="m6147,1193l6167,1193e" filled="false" stroked="true" strokeweight=".48001pt" strokecolor="#000000">
                <v:path arrowok="t"/>
              </v:shape>
            </v:group>
            <v:group style="position:absolute;left:6167;top:1193;width:20;height:2" coordorigin="6167,1193" coordsize="20,2">
              <v:shape style="position:absolute;left:6167;top:1193;width:20;height:2" coordorigin="6167,1193" coordsize="20,0" path="m6167,1193l6186,1193e" filled="false" stroked="true" strokeweight=".48001pt" strokecolor="#000000">
                <v:path arrowok="t"/>
              </v:shape>
            </v:group>
            <v:group style="position:absolute;left:6186;top:1193;width:20;height:2" coordorigin="6186,1193" coordsize="20,2">
              <v:shape style="position:absolute;left:6186;top:1193;width:20;height:2" coordorigin="6186,1193" coordsize="20,0" path="m6186,1193l6205,1193e" filled="false" stroked="true" strokeweight=".48001pt" strokecolor="#000000">
                <v:path arrowok="t"/>
              </v:shape>
            </v:group>
            <v:group style="position:absolute;left:6205;top:1193;width:20;height:2" coordorigin="6205,1193" coordsize="20,2">
              <v:shape style="position:absolute;left:6205;top:1193;width:20;height:2" coordorigin="6205,1193" coordsize="20,0" path="m6205,1193l6224,1193e" filled="false" stroked="true" strokeweight=".48001pt" strokecolor="#000000">
                <v:path arrowok="t"/>
              </v:shape>
            </v:group>
            <v:group style="position:absolute;left:6224;top:1193;width:20;height:2" coordorigin="6224,1193" coordsize="20,2">
              <v:shape style="position:absolute;left:6224;top:1193;width:20;height:2" coordorigin="6224,1193" coordsize="20,0" path="m6224,1193l6243,1193e" filled="false" stroked="true" strokeweight=".48001pt" strokecolor="#000000">
                <v:path arrowok="t"/>
              </v:shape>
            </v:group>
            <v:group style="position:absolute;left:6243;top:1193;width:20;height:2" coordorigin="6243,1193" coordsize="20,2">
              <v:shape style="position:absolute;left:6243;top:1193;width:20;height:2" coordorigin="6243,1193" coordsize="20,0" path="m6243,1193l6263,1193e" filled="false" stroked="true" strokeweight=".48001pt" strokecolor="#000000">
                <v:path arrowok="t"/>
              </v:shape>
            </v:group>
            <v:group style="position:absolute;left:6263;top:1193;width:20;height:2" coordorigin="6263,1193" coordsize="20,2">
              <v:shape style="position:absolute;left:6263;top:1193;width:20;height:2" coordorigin="6263,1193" coordsize="20,0" path="m6263,1193l6282,1193e" filled="false" stroked="true" strokeweight=".48001pt" strokecolor="#000000">
                <v:path arrowok="t"/>
              </v:shape>
            </v:group>
            <v:group style="position:absolute;left:6282;top:1193;width:20;height:2" coordorigin="6282,1193" coordsize="20,2">
              <v:shape style="position:absolute;left:6282;top:1193;width:20;height:2" coordorigin="6282,1193" coordsize="20,0" path="m6282,1193l6301,1193e" filled="false" stroked="true" strokeweight=".48001pt" strokecolor="#000000">
                <v:path arrowok="t"/>
              </v:shape>
            </v:group>
            <v:group style="position:absolute;left:6301;top:1193;width:20;height:2" coordorigin="6301,1193" coordsize="20,2">
              <v:shape style="position:absolute;left:6301;top:1193;width:20;height:2" coordorigin="6301,1193" coordsize="20,0" path="m6301,1193l6320,1193e" filled="false" stroked="true" strokeweight=".48001pt" strokecolor="#000000">
                <v:path arrowok="t"/>
              </v:shape>
            </v:group>
            <v:group style="position:absolute;left:6320;top:1193;width:20;height:2" coordorigin="6320,1193" coordsize="20,2">
              <v:shape style="position:absolute;left:6320;top:1193;width:20;height:2" coordorigin="6320,1193" coordsize="20,0" path="m6320,1193l6339,1193e" filled="false" stroked="true" strokeweight=".48001pt" strokecolor="#000000">
                <v:path arrowok="t"/>
              </v:shape>
            </v:group>
            <v:group style="position:absolute;left:6339;top:1193;width:20;height:2" coordorigin="6339,1193" coordsize="20,2">
              <v:shape style="position:absolute;left:6339;top:1193;width:20;height:2" coordorigin="6339,1193" coordsize="20,0" path="m6339,1193l6359,1193e" filled="false" stroked="true" strokeweight=".48001pt" strokecolor="#000000">
                <v:path arrowok="t"/>
              </v:shape>
            </v:group>
            <v:group style="position:absolute;left:6359;top:1193;width:20;height:2" coordorigin="6359,1193" coordsize="20,2">
              <v:shape style="position:absolute;left:6359;top:1193;width:20;height:2" coordorigin="6359,1193" coordsize="20,0" path="m6359,1193l6378,1193e" filled="false" stroked="true" strokeweight=".48001pt" strokecolor="#000000">
                <v:path arrowok="t"/>
              </v:shape>
            </v:group>
            <v:group style="position:absolute;left:6378;top:1193;width:20;height:2" coordorigin="6378,1193" coordsize="20,2">
              <v:shape style="position:absolute;left:6378;top:1193;width:20;height:2" coordorigin="6378,1193" coordsize="20,0" path="m6378,1193l6397,1193e" filled="false" stroked="true" strokeweight=".48001pt" strokecolor="#000000">
                <v:path arrowok="t"/>
              </v:shape>
            </v:group>
            <v:group style="position:absolute;left:6397;top:1193;width:20;height:2" coordorigin="6397,1193" coordsize="20,2">
              <v:shape style="position:absolute;left:6397;top:1193;width:20;height:2" coordorigin="6397,1193" coordsize="20,0" path="m6397,1193l6416,1193e" filled="false" stroked="true" strokeweight=".48001pt" strokecolor="#000000">
                <v:path arrowok="t"/>
              </v:shape>
            </v:group>
            <v:group style="position:absolute;left:6416;top:1193;width:8;height:2" coordorigin="6416,1193" coordsize="8,2">
              <v:shape style="position:absolute;left:6416;top:1193;width:8;height:2" coordorigin="6416,1193" coordsize="8,0" path="m6416,1193l6423,1193e" filled="false" stroked="true" strokeweight=".48001pt" strokecolor="#000000">
                <v:path arrowok="t"/>
              </v:shape>
            </v:group>
            <v:group style="position:absolute;left:6423;top:1193;width:10;height:2" coordorigin="6423,1193" coordsize="10,2">
              <v:shape style="position:absolute;left:6423;top:1193;width:10;height:2" coordorigin="6423,1193" coordsize="10,0" path="m6423,1193l6433,1193e" filled="false" stroked="true" strokeweight=".48001pt" strokecolor="#000000">
                <v:path arrowok="t"/>
              </v:shape>
            </v:group>
            <v:group style="position:absolute;left:6433;top:1193;width:20;height:2" coordorigin="6433,1193" coordsize="20,2">
              <v:shape style="position:absolute;left:6433;top:1193;width:20;height:2" coordorigin="6433,1193" coordsize="20,0" path="m6433,1193l6452,1193e" filled="false" stroked="true" strokeweight=".48001pt" strokecolor="#000000">
                <v:path arrowok="t"/>
              </v:shape>
            </v:group>
            <v:group style="position:absolute;left:6452;top:1193;width:20;height:2" coordorigin="6452,1193" coordsize="20,2">
              <v:shape style="position:absolute;left:6452;top:1193;width:20;height:2" coordorigin="6452,1193" coordsize="20,0" path="m6452,1193l6471,1193e" filled="false" stroked="true" strokeweight=".48001pt" strokecolor="#000000">
                <v:path arrowok="t"/>
              </v:shape>
            </v:group>
            <v:group style="position:absolute;left:6471;top:1193;width:20;height:2" coordorigin="6471,1193" coordsize="20,2">
              <v:shape style="position:absolute;left:6471;top:1193;width:20;height:2" coordorigin="6471,1193" coordsize="20,0" path="m6471,1193l6491,1193e" filled="false" stroked="true" strokeweight=".48001pt" strokecolor="#000000">
                <v:path arrowok="t"/>
              </v:shape>
            </v:group>
            <v:group style="position:absolute;left:6491;top:1193;width:20;height:2" coordorigin="6491,1193" coordsize="20,2">
              <v:shape style="position:absolute;left:6491;top:1193;width:20;height:2" coordorigin="6491,1193" coordsize="20,0" path="m6491,1193l6510,1193e" filled="false" stroked="true" strokeweight=".48001pt" strokecolor="#000000">
                <v:path arrowok="t"/>
              </v:shape>
            </v:group>
            <v:group style="position:absolute;left:6510;top:1193;width:20;height:2" coordorigin="6510,1193" coordsize="20,2">
              <v:shape style="position:absolute;left:6510;top:1193;width:20;height:2" coordorigin="6510,1193" coordsize="20,0" path="m6510,1193l6529,1193e" filled="false" stroked="true" strokeweight=".48001pt" strokecolor="#000000">
                <v:path arrowok="t"/>
              </v:shape>
            </v:group>
            <v:group style="position:absolute;left:6529;top:1193;width:20;height:2" coordorigin="6529,1193" coordsize="20,2">
              <v:shape style="position:absolute;left:6529;top:1193;width:20;height:2" coordorigin="6529,1193" coordsize="20,0" path="m6529,1193l6548,1193e" filled="false" stroked="true" strokeweight=".48001pt" strokecolor="#000000">
                <v:path arrowok="t"/>
              </v:shape>
            </v:group>
            <v:group style="position:absolute;left:6548;top:1193;width:20;height:2" coordorigin="6548,1193" coordsize="20,2">
              <v:shape style="position:absolute;left:6548;top:1193;width:20;height:2" coordorigin="6548,1193" coordsize="20,0" path="m6548,1193l6567,1193e" filled="false" stroked="true" strokeweight=".48001pt" strokecolor="#000000">
                <v:path arrowok="t"/>
              </v:shape>
            </v:group>
            <v:group style="position:absolute;left:6567;top:1193;width:20;height:2" coordorigin="6567,1193" coordsize="20,2">
              <v:shape style="position:absolute;left:6567;top:1193;width:20;height:2" coordorigin="6567,1193" coordsize="20,0" path="m6567,1193l6587,1193e" filled="false" stroked="true" strokeweight=".48001pt" strokecolor="#000000">
                <v:path arrowok="t"/>
              </v:shape>
            </v:group>
            <v:group style="position:absolute;left:6587;top:1193;width:20;height:2" coordorigin="6587,1193" coordsize="20,2">
              <v:shape style="position:absolute;left:6587;top:1193;width:20;height:2" coordorigin="6587,1193" coordsize="20,0" path="m6587,1193l6606,1193e" filled="false" stroked="true" strokeweight=".48001pt" strokecolor="#000000">
                <v:path arrowok="t"/>
              </v:shape>
            </v:group>
            <v:group style="position:absolute;left:6606;top:1193;width:20;height:2" coordorigin="6606,1193" coordsize="20,2">
              <v:shape style="position:absolute;left:6606;top:1193;width:20;height:2" coordorigin="6606,1193" coordsize="20,0" path="m6606,1193l6625,1193e" filled="false" stroked="true" strokeweight=".48001pt" strokecolor="#000000">
                <v:path arrowok="t"/>
              </v:shape>
            </v:group>
            <v:group style="position:absolute;left:6625;top:1193;width:20;height:2" coordorigin="6625,1193" coordsize="20,2">
              <v:shape style="position:absolute;left:6625;top:1193;width:20;height:2" coordorigin="6625,1193" coordsize="20,0" path="m6625,1193l6645,1193e" filled="false" stroked="true" strokeweight=".48001pt" strokecolor="#000000">
                <v:path arrowok="t"/>
              </v:shape>
            </v:group>
            <v:group style="position:absolute;left:6645;top:1193;width:20;height:2" coordorigin="6645,1193" coordsize="20,2">
              <v:shape style="position:absolute;left:6645;top:1193;width:20;height:2" coordorigin="6645,1193" coordsize="20,0" path="m6645,1193l6664,1193e" filled="false" stroked="true" strokeweight=".48001pt" strokecolor="#000000">
                <v:path arrowok="t"/>
              </v:shape>
            </v:group>
            <v:group style="position:absolute;left:6664;top:1193;width:20;height:2" coordorigin="6664,1193" coordsize="20,2">
              <v:shape style="position:absolute;left:6664;top:1193;width:20;height:2" coordorigin="6664,1193" coordsize="20,0" path="m6664,1193l6683,1193e" filled="false" stroked="true" strokeweight=".48001pt" strokecolor="#000000">
                <v:path arrowok="t"/>
              </v:shape>
            </v:group>
            <v:group style="position:absolute;left:6683;top:1193;width:20;height:2" coordorigin="6683,1193" coordsize="20,2">
              <v:shape style="position:absolute;left:6683;top:1193;width:20;height:2" coordorigin="6683,1193" coordsize="20,0" path="m6683,1193l6702,1193e" filled="false" stroked="true" strokeweight=".48001pt" strokecolor="#000000">
                <v:path arrowok="t"/>
              </v:shape>
            </v:group>
            <v:group style="position:absolute;left:6702;top:1193;width:20;height:2" coordorigin="6702,1193" coordsize="20,2">
              <v:shape style="position:absolute;left:6702;top:1193;width:20;height:2" coordorigin="6702,1193" coordsize="20,0" path="m6702,1193l6721,1193e" filled="false" stroked="true" strokeweight=".48001pt" strokecolor="#000000">
                <v:path arrowok="t"/>
              </v:shape>
            </v:group>
            <v:group style="position:absolute;left:6721;top:1193;width:20;height:2" coordorigin="6721,1193" coordsize="20,2">
              <v:shape style="position:absolute;left:6721;top:1193;width:20;height:2" coordorigin="6721,1193" coordsize="20,0" path="m6721,1193l6741,1193e" filled="false" stroked="true" strokeweight=".48001pt" strokecolor="#000000">
                <v:path arrowok="t"/>
              </v:shape>
            </v:group>
            <v:group style="position:absolute;left:6741;top:1193;width:20;height:2" coordorigin="6741,1193" coordsize="20,2">
              <v:shape style="position:absolute;left:6741;top:1193;width:20;height:2" coordorigin="6741,1193" coordsize="20,0" path="m6741,1193l6760,1193e" filled="false" stroked="true" strokeweight=".48001pt" strokecolor="#000000">
                <v:path arrowok="t"/>
              </v:shape>
            </v:group>
            <v:group style="position:absolute;left:6760;top:1193;width:20;height:2" coordorigin="6760,1193" coordsize="20,2">
              <v:shape style="position:absolute;left:6760;top:1193;width:20;height:2" coordorigin="6760,1193" coordsize="20,0" path="m6760,1193l6779,1193e" filled="false" stroked="true" strokeweight=".48001pt" strokecolor="#000000">
                <v:path arrowok="t"/>
              </v:shape>
            </v:group>
            <v:group style="position:absolute;left:6779;top:1193;width:20;height:2" coordorigin="6779,1193" coordsize="20,2">
              <v:shape style="position:absolute;left:6779;top:1193;width:20;height:2" coordorigin="6779,1193" coordsize="20,0" path="m6779,1193l6798,1193e" filled="false" stroked="true" strokeweight=".48001pt" strokecolor="#000000">
                <v:path arrowok="t"/>
              </v:shape>
            </v:group>
            <v:group style="position:absolute;left:6798;top:1193;width:20;height:2" coordorigin="6798,1193" coordsize="20,2">
              <v:shape style="position:absolute;left:6798;top:1193;width:20;height:2" coordorigin="6798,1193" coordsize="20,0" path="m6798,1193l6817,1193e" filled="false" stroked="true" strokeweight=".48001pt" strokecolor="#000000">
                <v:path arrowok="t"/>
              </v:shape>
            </v:group>
            <v:group style="position:absolute;left:6817;top:1193;width:20;height:2" coordorigin="6817,1193" coordsize="20,2">
              <v:shape style="position:absolute;left:6817;top:1193;width:20;height:2" coordorigin="6817,1193" coordsize="20,0" path="m6817,1193l6837,1193e" filled="false" stroked="true" strokeweight=".48001pt" strokecolor="#000000">
                <v:path arrowok="t"/>
              </v:shape>
            </v:group>
            <v:group style="position:absolute;left:6837;top:1193;width:20;height:2" coordorigin="6837,1193" coordsize="20,2">
              <v:shape style="position:absolute;left:6837;top:1193;width:20;height:2" coordorigin="6837,1193" coordsize="20,0" path="m6837,1193l6856,1193e" filled="false" stroked="true" strokeweight=".48001pt" strokecolor="#000000">
                <v:path arrowok="t"/>
              </v:shape>
            </v:group>
            <v:group style="position:absolute;left:6856;top:1193;width:20;height:2" coordorigin="6856,1193" coordsize="20,2">
              <v:shape style="position:absolute;left:6856;top:1193;width:20;height:2" coordorigin="6856,1193" coordsize="20,0" path="m6856,1193l6875,1193e" filled="false" stroked="true" strokeweight=".48001pt" strokecolor="#000000">
                <v:path arrowok="t"/>
              </v:shape>
            </v:group>
            <v:group style="position:absolute;left:6875;top:1193;width:20;height:2" coordorigin="6875,1193" coordsize="20,2">
              <v:shape style="position:absolute;left:6875;top:1193;width:20;height:2" coordorigin="6875,1193" coordsize="20,0" path="m6875,1193l6894,1193e" filled="false" stroked="true" strokeweight=".48001pt" strokecolor="#000000">
                <v:path arrowok="t"/>
              </v:shape>
            </v:group>
            <v:group style="position:absolute;left:6894;top:1193;width:20;height:2" coordorigin="6894,1193" coordsize="20,2">
              <v:shape style="position:absolute;left:6894;top:1193;width:20;height:2" coordorigin="6894,1193" coordsize="20,0" path="m6894,1193l6913,1193e" filled="false" stroked="true" strokeweight=".48001pt" strokecolor="#000000">
                <v:path arrowok="t"/>
              </v:shape>
            </v:group>
            <v:group style="position:absolute;left:6913;top:1193;width:20;height:2" coordorigin="6913,1193" coordsize="20,2">
              <v:shape style="position:absolute;left:6913;top:1193;width:20;height:2" coordorigin="6913,1193" coordsize="20,0" path="m6913,1193l6933,1193e" filled="false" stroked="true" strokeweight=".48001pt" strokecolor="#000000">
                <v:path arrowok="t"/>
              </v:shape>
            </v:group>
            <v:group style="position:absolute;left:6933;top:1193;width:20;height:2" coordorigin="6933,1193" coordsize="20,2">
              <v:shape style="position:absolute;left:6933;top:1193;width:20;height:2" coordorigin="6933,1193" coordsize="20,0" path="m6933,1193l6952,1193e" filled="false" stroked="true" strokeweight=".48001pt" strokecolor="#000000">
                <v:path arrowok="t"/>
              </v:shape>
            </v:group>
            <v:group style="position:absolute;left:6952;top:1193;width:20;height:2" coordorigin="6952,1193" coordsize="20,2">
              <v:shape style="position:absolute;left:6952;top:1193;width:20;height:2" coordorigin="6952,1193" coordsize="20,0" path="m6952,1193l6971,1193e" filled="false" stroked="true" strokeweight=".48001pt" strokecolor="#000000">
                <v:path arrowok="t"/>
              </v:shape>
            </v:group>
            <v:group style="position:absolute;left:6971;top:1193;width:20;height:2" coordorigin="6971,1193" coordsize="20,2">
              <v:shape style="position:absolute;left:6971;top:1193;width:20;height:2" coordorigin="6971,1193" coordsize="20,0" path="m6971,1193l6990,1193e" filled="false" stroked="true" strokeweight=".48001pt" strokecolor="#000000">
                <v:path arrowok="t"/>
              </v:shape>
            </v:group>
            <v:group style="position:absolute;left:6990;top:1193;width:20;height:2" coordorigin="6990,1193" coordsize="20,2">
              <v:shape style="position:absolute;left:6990;top:1193;width:20;height:2" coordorigin="6990,1193" coordsize="20,0" path="m6990,1193l7009,1193e" filled="false" stroked="true" strokeweight=".48001pt" strokecolor="#000000">
                <v:path arrowok="t"/>
              </v:shape>
            </v:group>
            <v:group style="position:absolute;left:7009;top:1193;width:20;height:2" coordorigin="7009,1193" coordsize="20,2">
              <v:shape style="position:absolute;left:7009;top:1193;width:20;height:2" coordorigin="7009,1193" coordsize="20,0" path="m7009,1193l7029,1193e" filled="false" stroked="true" strokeweight=".48001pt" strokecolor="#000000">
                <v:path arrowok="t"/>
              </v:shape>
            </v:group>
            <v:group style="position:absolute;left:7029;top:1193;width:20;height:2" coordorigin="7029,1193" coordsize="20,2">
              <v:shape style="position:absolute;left:7029;top:1193;width:20;height:2" coordorigin="7029,1193" coordsize="20,0" path="m7029,1193l7048,1193e" filled="false" stroked="true" strokeweight=".48001pt" strokecolor="#000000">
                <v:path arrowok="t"/>
              </v:shape>
            </v:group>
            <v:group style="position:absolute;left:7048;top:1193;width:20;height:2" coordorigin="7048,1193" coordsize="20,2">
              <v:shape style="position:absolute;left:7048;top:1193;width:20;height:2" coordorigin="7048,1193" coordsize="20,0" path="m7048,1193l7067,1193e" filled="false" stroked="true" strokeweight=".48001pt" strokecolor="#000000">
                <v:path arrowok="t"/>
              </v:shape>
            </v:group>
            <v:group style="position:absolute;left:7067;top:1193;width:20;height:2" coordorigin="7067,1193" coordsize="20,2">
              <v:shape style="position:absolute;left:7067;top:1193;width:20;height:2" coordorigin="7067,1193" coordsize="20,0" path="m7067,1193l7086,1193e" filled="false" stroked="true" strokeweight=".48001pt" strokecolor="#000000">
                <v:path arrowok="t"/>
              </v:shape>
            </v:group>
            <v:group style="position:absolute;left:7086;top:1193;width:20;height:2" coordorigin="7086,1193" coordsize="20,2">
              <v:shape style="position:absolute;left:7086;top:1193;width:20;height:2" coordorigin="7086,1193" coordsize="20,0" path="m7086,1193l7105,1193e" filled="false" stroked="true" strokeweight=".48001pt" strokecolor="#000000">
                <v:path arrowok="t"/>
              </v:shape>
            </v:group>
            <v:group style="position:absolute;left:7105;top:1193;width:20;height:2" coordorigin="7105,1193" coordsize="20,2">
              <v:shape style="position:absolute;left:7105;top:1193;width:20;height:2" coordorigin="7105,1193" coordsize="20,0" path="m7105,1193l7125,1193e" filled="false" stroked="true" strokeweight=".48001pt" strokecolor="#000000">
                <v:path arrowok="t"/>
              </v:shape>
            </v:group>
            <v:group style="position:absolute;left:7125;top:1193;width:20;height:2" coordorigin="7125,1193" coordsize="20,2">
              <v:shape style="position:absolute;left:7125;top:1193;width:20;height:2" coordorigin="7125,1193" coordsize="20,0" path="m7125,1193l7144,1193e" filled="false" stroked="true" strokeweight=".48001pt" strokecolor="#000000">
                <v:path arrowok="t"/>
              </v:shape>
            </v:group>
            <v:group style="position:absolute;left:7144;top:1193;width:20;height:2" coordorigin="7144,1193" coordsize="20,2">
              <v:shape style="position:absolute;left:7144;top:1193;width:20;height:2" coordorigin="7144,1193" coordsize="20,0" path="m7144,1193l7163,1193e" filled="false" stroked="true" strokeweight=".48001pt" strokecolor="#000000">
                <v:path arrowok="t"/>
              </v:shape>
            </v:group>
            <v:group style="position:absolute;left:7163;top:1193;width:20;height:2" coordorigin="7163,1193" coordsize="20,2">
              <v:shape style="position:absolute;left:7163;top:1193;width:20;height:2" coordorigin="7163,1193" coordsize="20,0" path="m7163,1193l7182,1193e" filled="false" stroked="true" strokeweight=".48001pt" strokecolor="#000000">
                <v:path arrowok="t"/>
              </v:shape>
            </v:group>
            <v:group style="position:absolute;left:7182;top:1193;width:20;height:2" coordorigin="7182,1193" coordsize="20,2">
              <v:shape style="position:absolute;left:7182;top:1193;width:20;height:2" coordorigin="7182,1193" coordsize="20,0" path="m7182,1193l7201,1193e" filled="false" stroked="true" strokeweight=".48001pt" strokecolor="#000000">
                <v:path arrowok="t"/>
              </v:shape>
            </v:group>
            <v:group style="position:absolute;left:7201;top:1193;width:20;height:2" coordorigin="7201,1193" coordsize="20,2">
              <v:shape style="position:absolute;left:7201;top:1193;width:20;height:2" coordorigin="7201,1193" coordsize="20,0" path="m7201,1193l7221,1193e" filled="false" stroked="true" strokeweight=".48001pt" strokecolor="#000000">
                <v:path arrowok="t"/>
              </v:shape>
            </v:group>
            <v:group style="position:absolute;left:7221;top:1193;width:20;height:2" coordorigin="7221,1193" coordsize="20,2">
              <v:shape style="position:absolute;left:7221;top:1193;width:20;height:2" coordorigin="7221,1193" coordsize="20,0" path="m7221,1193l7240,1193e" filled="false" stroked="true" strokeweight=".48001pt" strokecolor="#000000">
                <v:path arrowok="t"/>
              </v:shape>
            </v:group>
            <v:group style="position:absolute;left:7240;top:1193;width:20;height:2" coordorigin="7240,1193" coordsize="20,2">
              <v:shape style="position:absolute;left:7240;top:1193;width:20;height:2" coordorigin="7240,1193" coordsize="20,0" path="m7240,1193l7259,1193e" filled="false" stroked="true" strokeweight=".48001pt" strokecolor="#000000">
                <v:path arrowok="t"/>
              </v:shape>
            </v:group>
            <v:group style="position:absolute;left:7259;top:1193;width:20;height:2" coordorigin="7259,1193" coordsize="20,2">
              <v:shape style="position:absolute;left:7259;top:1193;width:20;height:2" coordorigin="7259,1193" coordsize="20,0" path="m7259,1193l7278,1193e" filled="false" stroked="true" strokeweight=".48001pt" strokecolor="#000000">
                <v:path arrowok="t"/>
              </v:shape>
            </v:group>
            <v:group style="position:absolute;left:7278;top:1193;width:20;height:2" coordorigin="7278,1193" coordsize="20,2">
              <v:shape style="position:absolute;left:7278;top:1193;width:20;height:2" coordorigin="7278,1193" coordsize="20,0" path="m7278,1193l7297,1193e" filled="false" stroked="true" strokeweight=".48001pt" strokecolor="#000000">
                <v:path arrowok="t"/>
              </v:shape>
            </v:group>
            <v:group style="position:absolute;left:7297;top:1193;width:20;height:2" coordorigin="7297,1193" coordsize="20,2">
              <v:shape style="position:absolute;left:7297;top:1193;width:20;height:2" coordorigin="7297,1193" coordsize="20,0" path="m7297,1193l7317,1193e" filled="false" stroked="true" strokeweight=".48001pt" strokecolor="#000000">
                <v:path arrowok="t"/>
              </v:shape>
            </v:group>
            <v:group style="position:absolute;left:7317;top:1193;width:20;height:2" coordorigin="7317,1193" coordsize="20,2">
              <v:shape style="position:absolute;left:7317;top:1193;width:20;height:2" coordorigin="7317,1193" coordsize="20,0" path="m7317,1193l7336,1193e" filled="false" stroked="true" strokeweight=".48001pt" strokecolor="#000000">
                <v:path arrowok="t"/>
              </v:shape>
            </v:group>
            <v:group style="position:absolute;left:7336;top:1193;width:20;height:2" coordorigin="7336,1193" coordsize="20,2">
              <v:shape style="position:absolute;left:7336;top:1193;width:20;height:2" coordorigin="7336,1193" coordsize="20,0" path="m7336,1193l7355,1193e" filled="false" stroked="true" strokeweight=".48001pt" strokecolor="#000000">
                <v:path arrowok="t"/>
              </v:shape>
            </v:group>
            <v:group style="position:absolute;left:7355;top:1193;width:20;height:2" coordorigin="7355,1193" coordsize="20,2">
              <v:shape style="position:absolute;left:7355;top:1193;width:20;height:2" coordorigin="7355,1193" coordsize="20,0" path="m7355,1193l7374,1193e" filled="false" stroked="true" strokeweight=".48001pt" strokecolor="#000000">
                <v:path arrowok="t"/>
              </v:shape>
            </v:group>
            <v:group style="position:absolute;left:7374;top:1193;width:20;height:2" coordorigin="7374,1193" coordsize="20,2">
              <v:shape style="position:absolute;left:7374;top:1193;width:20;height:2" coordorigin="7374,1193" coordsize="20,0" path="m7374,1193l7393,1193e" filled="false" stroked="true" strokeweight=".48001pt" strokecolor="#000000">
                <v:path arrowok="t"/>
              </v:shape>
            </v:group>
            <v:group style="position:absolute;left:7393;top:1193;width:20;height:2" coordorigin="7393,1193" coordsize="20,2">
              <v:shape style="position:absolute;left:7393;top:1193;width:20;height:2" coordorigin="7393,1193" coordsize="20,0" path="m7393,1193l7413,1193e" filled="false" stroked="true" strokeweight=".48001pt" strokecolor="#000000">
                <v:path arrowok="t"/>
              </v:shape>
            </v:group>
            <v:group style="position:absolute;left:7413;top:1193;width:20;height:2" coordorigin="7413,1193" coordsize="20,2">
              <v:shape style="position:absolute;left:7413;top:1193;width:20;height:2" coordorigin="7413,1193" coordsize="20,0" path="m7413,1193l7432,1193e" filled="false" stroked="true" strokeweight=".48001pt" strokecolor="#000000">
                <v:path arrowok="t"/>
              </v:shape>
            </v:group>
            <v:group style="position:absolute;left:7432;top:1193;width:20;height:2" coordorigin="7432,1193" coordsize="20,2">
              <v:shape style="position:absolute;left:7432;top:1193;width:20;height:2" coordorigin="7432,1193" coordsize="20,0" path="m7432,1193l7451,1193e" filled="false" stroked="true" strokeweight=".48001pt" strokecolor="#000000">
                <v:path arrowok="t"/>
              </v:shape>
            </v:group>
            <v:group style="position:absolute;left:7451;top:1193;width:20;height:2" coordorigin="7451,1193" coordsize="20,2">
              <v:shape style="position:absolute;left:7451;top:1193;width:20;height:2" coordorigin="7451,1193" coordsize="20,0" path="m7451,1193l7470,1193e" filled="false" stroked="true" strokeweight=".48001pt" strokecolor="#000000">
                <v:path arrowok="t"/>
              </v:shape>
            </v:group>
            <v:group style="position:absolute;left:7470;top:1193;width:20;height:2" coordorigin="7470,1193" coordsize="20,2">
              <v:shape style="position:absolute;left:7470;top:1193;width:20;height:2" coordorigin="7470,1193" coordsize="20,0" path="m7470,1193l7489,1193e" filled="false" stroked="true" strokeweight=".48001pt" strokecolor="#000000">
                <v:path arrowok="t"/>
              </v:shape>
            </v:group>
            <v:group style="position:absolute;left:7489;top:1193;width:20;height:2" coordorigin="7489,1193" coordsize="20,2">
              <v:shape style="position:absolute;left:7489;top:1193;width:20;height:2" coordorigin="7489,1193" coordsize="20,0" path="m7489,1193l7509,1193e" filled="false" stroked="true" strokeweight=".48001pt" strokecolor="#000000">
                <v:path arrowok="t"/>
              </v:shape>
            </v:group>
            <v:group style="position:absolute;left:7509;top:1193;width:20;height:2" coordorigin="7509,1193" coordsize="20,2">
              <v:shape style="position:absolute;left:7509;top:1193;width:20;height:2" coordorigin="7509,1193" coordsize="20,0" path="m7509,1193l7528,1193e" filled="false" stroked="true" strokeweight=".48001pt" strokecolor="#000000">
                <v:path arrowok="t"/>
              </v:shape>
            </v:group>
            <v:group style="position:absolute;left:7528;top:1193;width:20;height:2" coordorigin="7528,1193" coordsize="20,2">
              <v:shape style="position:absolute;left:7528;top:1193;width:20;height:2" coordorigin="7528,1193" coordsize="20,0" path="m7528,1193l7547,1193e" filled="false" stroked="true" strokeweight=".48001pt" strokecolor="#000000">
                <v:path arrowok="t"/>
              </v:shape>
            </v:group>
            <v:group style="position:absolute;left:7547;top:1193;width:20;height:2" coordorigin="7547,1193" coordsize="20,2">
              <v:shape style="position:absolute;left:7547;top:1193;width:20;height:2" coordorigin="7547,1193" coordsize="20,0" path="m7547,1193l7566,1193e" filled="false" stroked="true" strokeweight=".48001pt" strokecolor="#000000">
                <v:path arrowok="t"/>
              </v:shape>
            </v:group>
            <v:group style="position:absolute;left:7566;top:1193;width:20;height:2" coordorigin="7566,1193" coordsize="20,2">
              <v:shape style="position:absolute;left:7566;top:1193;width:20;height:2" coordorigin="7566,1193" coordsize="20,0" path="m7566,1193l7585,1193e" filled="false" stroked="true" strokeweight=".48001pt" strokecolor="#000000">
                <v:path arrowok="t"/>
              </v:shape>
            </v:group>
            <v:group style="position:absolute;left:7585;top:1193;width:20;height:2" coordorigin="7585,1193" coordsize="20,2">
              <v:shape style="position:absolute;left:7585;top:1193;width:20;height:2" coordorigin="7585,1193" coordsize="20,0" path="m7585,1193l7605,1193e" filled="false" stroked="true" strokeweight=".48001pt" strokecolor="#000000">
                <v:path arrowok="t"/>
              </v:shape>
            </v:group>
            <v:group style="position:absolute;left:7605;top:1193;width:20;height:2" coordorigin="7605,1193" coordsize="20,2">
              <v:shape style="position:absolute;left:7605;top:1193;width:20;height:2" coordorigin="7605,1193" coordsize="20,0" path="m7605,1193l7624,1193e" filled="false" stroked="true" strokeweight=".48001pt" strokecolor="#000000">
                <v:path arrowok="t"/>
              </v:shape>
            </v:group>
            <v:group style="position:absolute;left:7624;top:1193;width:20;height:2" coordorigin="7624,1193" coordsize="20,2">
              <v:shape style="position:absolute;left:7624;top:1193;width:20;height:2" coordorigin="7624,1193" coordsize="20,0" path="m7624,1193l7643,1193e" filled="false" stroked="true" strokeweight=".48001pt" strokecolor="#000000">
                <v:path arrowok="t"/>
              </v:shape>
            </v:group>
            <v:group style="position:absolute;left:7643;top:1193;width:20;height:2" coordorigin="7643,1193" coordsize="20,2">
              <v:shape style="position:absolute;left:7643;top:1193;width:20;height:2" coordorigin="7643,1193" coordsize="20,0" path="m7643,1193l7662,1193e" filled="false" stroked="true" strokeweight=".48001pt" strokecolor="#000000">
                <v:path arrowok="t"/>
              </v:shape>
            </v:group>
            <v:group style="position:absolute;left:7662;top:1193;width:20;height:2" coordorigin="7662,1193" coordsize="20,2">
              <v:shape style="position:absolute;left:7662;top:1193;width:20;height:2" coordorigin="7662,1193" coordsize="20,0" path="m7662,1193l7681,1193e" filled="false" stroked="true" strokeweight=".48001pt" strokecolor="#000000">
                <v:path arrowok="t"/>
              </v:shape>
            </v:group>
            <v:group style="position:absolute;left:7681;top:1193;width:20;height:2" coordorigin="7681,1193" coordsize="20,2">
              <v:shape style="position:absolute;left:7681;top:1193;width:20;height:2" coordorigin="7681,1193" coordsize="20,0" path="m7681,1193l7701,1193e" filled="false" stroked="true" strokeweight=".48001pt" strokecolor="#000000">
                <v:path arrowok="t"/>
              </v:shape>
            </v:group>
            <v:group style="position:absolute;left:7701;top:1193;width:20;height:2" coordorigin="7701,1193" coordsize="20,2">
              <v:shape style="position:absolute;left:7701;top:1193;width:20;height:2" coordorigin="7701,1193" coordsize="20,0" path="m7701,1193l7720,1193e" filled="false" stroked="true" strokeweight=".48001pt" strokecolor="#000000">
                <v:path arrowok="t"/>
              </v:shape>
            </v:group>
            <v:group style="position:absolute;left:7720;top:1193;width:20;height:2" coordorigin="7720,1193" coordsize="20,2">
              <v:shape style="position:absolute;left:7720;top:1193;width:20;height:2" coordorigin="7720,1193" coordsize="20,0" path="m7720,1193l7739,1193e" filled="false" stroked="true" strokeweight=".48001pt" strokecolor="#000000">
                <v:path arrowok="t"/>
              </v:shape>
            </v:group>
            <v:group style="position:absolute;left:7739;top:1193;width:20;height:2" coordorigin="7739,1193" coordsize="20,2">
              <v:shape style="position:absolute;left:7739;top:1193;width:20;height:2" coordorigin="7739,1193" coordsize="20,0" path="m7739,1193l7758,1193e" filled="false" stroked="true" strokeweight=".48001pt" strokecolor="#000000">
                <v:path arrowok="t"/>
              </v:shape>
            </v:group>
            <v:group style="position:absolute;left:7758;top:1193;width:20;height:2" coordorigin="7758,1193" coordsize="20,2">
              <v:shape style="position:absolute;left:7758;top:1193;width:20;height:2" coordorigin="7758,1193" coordsize="20,0" path="m7758,1193l7777,1193e" filled="false" stroked="true" strokeweight=".48001pt" strokecolor="#000000">
                <v:path arrowok="t"/>
              </v:shape>
            </v:group>
            <v:group style="position:absolute;left:7777;top:1193;width:20;height:2" coordorigin="7777,1193" coordsize="20,2">
              <v:shape style="position:absolute;left:7777;top:1193;width:20;height:2" coordorigin="7777,1193" coordsize="20,0" path="m7777,1193l7797,1193e" filled="false" stroked="true" strokeweight=".48001pt" strokecolor="#000000">
                <v:path arrowok="t"/>
              </v:shape>
            </v:group>
            <v:group style="position:absolute;left:7797;top:1193;width:20;height:2" coordorigin="7797,1193" coordsize="20,2">
              <v:shape style="position:absolute;left:7797;top:1193;width:20;height:2" coordorigin="7797,1193" coordsize="20,0" path="m7797,1193l7816,1193e" filled="false" stroked="true" strokeweight=".48001pt" strokecolor="#000000">
                <v:path arrowok="t"/>
              </v:shape>
            </v:group>
            <v:group style="position:absolute;left:7816;top:1193;width:20;height:2" coordorigin="7816,1193" coordsize="20,2">
              <v:shape style="position:absolute;left:7816;top:1193;width:20;height:2" coordorigin="7816,1193" coordsize="20,0" path="m7816,1193l7835,1193e" filled="false" stroked="true" strokeweight=".48001pt" strokecolor="#000000">
                <v:path arrowok="t"/>
              </v:shape>
            </v:group>
            <v:group style="position:absolute;left:7835;top:1193;width:20;height:2" coordorigin="7835,1193" coordsize="20,2">
              <v:shape style="position:absolute;left:7835;top:1193;width:20;height:2" coordorigin="7835,1193" coordsize="20,0" path="m7835,1193l7854,1193e" filled="false" stroked="true" strokeweight=".48001pt" strokecolor="#000000">
                <v:path arrowok="t"/>
              </v:shape>
            </v:group>
            <v:group style="position:absolute;left:7854;top:1193;width:20;height:2" coordorigin="7854,1193" coordsize="20,2">
              <v:shape style="position:absolute;left:7854;top:1193;width:20;height:2" coordorigin="7854,1193" coordsize="20,0" path="m7854,1193l7873,1193e" filled="false" stroked="true" strokeweight=".48001pt" strokecolor="#000000">
                <v:path arrowok="t"/>
              </v:shape>
            </v:group>
            <v:group style="position:absolute;left:7873;top:1193;width:20;height:2" coordorigin="7873,1193" coordsize="20,2">
              <v:shape style="position:absolute;left:7873;top:1193;width:20;height:2" coordorigin="7873,1193" coordsize="20,0" path="m7873,1193l7893,1193e" filled="false" stroked="true" strokeweight=".48001pt" strokecolor="#000000">
                <v:path arrowok="t"/>
              </v:shape>
            </v:group>
            <v:group style="position:absolute;left:7893;top:1193;width:20;height:2" coordorigin="7893,1193" coordsize="20,2">
              <v:shape style="position:absolute;left:7893;top:1193;width:20;height:2" coordorigin="7893,1193" coordsize="20,0" path="m7893,1193l7912,1193e" filled="false" stroked="true" strokeweight=".48001pt" strokecolor="#000000">
                <v:path arrowok="t"/>
              </v:shape>
            </v:group>
            <v:group style="position:absolute;left:7912;top:1193;width:20;height:2" coordorigin="7912,1193" coordsize="20,2">
              <v:shape style="position:absolute;left:7912;top:1193;width:20;height:2" coordorigin="7912,1193" coordsize="20,0" path="m7912,1193l7931,1193e" filled="false" stroked="true" strokeweight=".48001pt" strokecolor="#000000">
                <v:path arrowok="t"/>
              </v:shape>
            </v:group>
            <v:group style="position:absolute;left:7931;top:1193;width:20;height:2" coordorigin="7931,1193" coordsize="20,2">
              <v:shape style="position:absolute;left:7931;top:1193;width:20;height:2" coordorigin="7931,1193" coordsize="20,0" path="m7931,1193l7950,1193e" filled="false" stroked="true" strokeweight=".48001pt" strokecolor="#000000">
                <v:path arrowok="t"/>
              </v:shape>
            </v:group>
            <v:group style="position:absolute;left:7950;top:1193;width:20;height:2" coordorigin="7950,1193" coordsize="20,2">
              <v:shape style="position:absolute;left:7950;top:1193;width:20;height:2" coordorigin="7950,1193" coordsize="20,0" path="m7950,1193l7969,1193e" filled="false" stroked="true" strokeweight=".48001pt" strokecolor="#000000">
                <v:path arrowok="t"/>
              </v:shape>
            </v:group>
            <v:group style="position:absolute;left:7969;top:1193;width:20;height:2" coordorigin="7969,1193" coordsize="20,2">
              <v:shape style="position:absolute;left:7969;top:1193;width:20;height:2" coordorigin="7969,1193" coordsize="20,0" path="m7969,1193l7989,1193e" filled="false" stroked="true" strokeweight=".48001pt" strokecolor="#000000">
                <v:path arrowok="t"/>
              </v:shape>
            </v:group>
            <v:group style="position:absolute;left:7989;top:1193;width:20;height:2" coordorigin="7989,1193" coordsize="20,2">
              <v:shape style="position:absolute;left:7989;top:1193;width:20;height:2" coordorigin="7989,1193" coordsize="20,0" path="m7989,1193l8008,1193e" filled="false" stroked="true" strokeweight=".48001pt" strokecolor="#000000">
                <v:path arrowok="t"/>
              </v:shape>
            </v:group>
            <v:group style="position:absolute;left:8008;top:1193;width:20;height:2" coordorigin="8008,1193" coordsize="20,2">
              <v:shape style="position:absolute;left:8008;top:1193;width:20;height:2" coordorigin="8008,1193" coordsize="20,0" path="m8008,1193l8027,1193e" filled="false" stroked="true" strokeweight=".48001pt" strokecolor="#000000">
                <v:path arrowok="t"/>
              </v:shape>
            </v:group>
            <v:group style="position:absolute;left:8027;top:1193;width:20;height:2" coordorigin="8027,1193" coordsize="20,2">
              <v:shape style="position:absolute;left:8027;top:1193;width:20;height:2" coordorigin="8027,1193" coordsize="20,0" path="m8027,1193l8046,1193e" filled="false" stroked="true" strokeweight=".48001pt" strokecolor="#000000">
                <v:path arrowok="t"/>
              </v:shape>
            </v:group>
            <v:group style="position:absolute;left:8046;top:1193;width:20;height:2" coordorigin="8046,1193" coordsize="20,2">
              <v:shape style="position:absolute;left:8046;top:1193;width:20;height:2" coordorigin="8046,1193" coordsize="20,0" path="m8046,1193l8065,1193e" filled="false" stroked="true" strokeweight=".48001pt" strokecolor="#000000">
                <v:path arrowok="t"/>
              </v:shape>
            </v:group>
            <v:group style="position:absolute;left:8065;top:1193;width:20;height:2" coordorigin="8065,1193" coordsize="20,2">
              <v:shape style="position:absolute;left:8065;top:1193;width:20;height:2" coordorigin="8065,1193" coordsize="20,0" path="m8065,1193l8085,1193e" filled="false" stroked="true" strokeweight=".48001pt" strokecolor="#000000">
                <v:path arrowok="t"/>
              </v:shape>
            </v:group>
            <v:group style="position:absolute;left:8085;top:1193;width:20;height:2" coordorigin="8085,1193" coordsize="20,2">
              <v:shape style="position:absolute;left:8085;top:1193;width:20;height:2" coordorigin="8085,1193" coordsize="20,0" path="m8085,1193l8104,1193e" filled="false" stroked="true" strokeweight=".48001pt" strokecolor="#000000">
                <v:path arrowok="t"/>
              </v:shape>
            </v:group>
            <v:group style="position:absolute;left:8104;top:1193;width:20;height:2" coordorigin="8104,1193" coordsize="20,2">
              <v:shape style="position:absolute;left:8104;top:1193;width:20;height:2" coordorigin="8104,1193" coordsize="20,0" path="m8104,1193l8123,1193e" filled="false" stroked="true" strokeweight=".48001pt" strokecolor="#000000">
                <v:path arrowok="t"/>
              </v:shape>
            </v:group>
            <v:group style="position:absolute;left:8123;top:1193;width:20;height:2" coordorigin="8123,1193" coordsize="20,2">
              <v:shape style="position:absolute;left:8123;top:1193;width:20;height:2" coordorigin="8123,1193" coordsize="20,0" path="m8123,1193l8142,1193e" filled="false" stroked="true" strokeweight=".48001pt" strokecolor="#000000">
                <v:path arrowok="t"/>
              </v:shape>
            </v:group>
            <v:group style="position:absolute;left:8142;top:1193;width:20;height:2" coordorigin="8142,1193" coordsize="20,2">
              <v:shape style="position:absolute;left:8142;top:1193;width:20;height:2" coordorigin="8142,1193" coordsize="20,0" path="m8142,1193l8161,1193e" filled="false" stroked="true" strokeweight=".48001pt" strokecolor="#000000">
                <v:path arrowok="t"/>
              </v:shape>
            </v:group>
            <v:group style="position:absolute;left:8161;top:1193;width:20;height:2" coordorigin="8161,1193" coordsize="20,2">
              <v:shape style="position:absolute;left:8161;top:1193;width:20;height:2" coordorigin="8161,1193" coordsize="20,0" path="m8161,1193l8181,1193e" filled="false" stroked="true" strokeweight=".48001pt" strokecolor="#000000">
                <v:path arrowok="t"/>
              </v:shape>
            </v:group>
            <v:group style="position:absolute;left:8181;top:1193;width:20;height:2" coordorigin="8181,1193" coordsize="20,2">
              <v:shape style="position:absolute;left:8181;top:1193;width:20;height:2" coordorigin="8181,1193" coordsize="20,0" path="m8181,1193l8200,1193e" filled="false" stroked="true" strokeweight=".48001pt" strokecolor="#000000">
                <v:path arrowok="t"/>
              </v:shape>
            </v:group>
            <v:group style="position:absolute;left:8200;top:1193;width:20;height:2" coordorigin="8200,1193" coordsize="20,2">
              <v:shape style="position:absolute;left:8200;top:1193;width:20;height:2" coordorigin="8200,1193" coordsize="20,0" path="m8200,1193l8219,1193e" filled="false" stroked="true" strokeweight=".48001pt" strokecolor="#000000">
                <v:path arrowok="t"/>
              </v:shape>
            </v:group>
            <v:group style="position:absolute;left:8219;top:1193;width:20;height:2" coordorigin="8219,1193" coordsize="20,2">
              <v:shape style="position:absolute;left:8219;top:1193;width:20;height:2" coordorigin="8219,1193" coordsize="20,0" path="m8219,1193l8238,1193e" filled="false" stroked="true" strokeweight=".48001pt" strokecolor="#000000">
                <v:path arrowok="t"/>
              </v:shape>
            </v:group>
            <v:group style="position:absolute;left:8238;top:1193;width:20;height:2" coordorigin="8238,1193" coordsize="20,2">
              <v:shape style="position:absolute;left:8238;top:1193;width:20;height:2" coordorigin="8238,1193" coordsize="20,0" path="m8238,1193l8257,1193e" filled="false" stroked="true" strokeweight=".48001pt" strokecolor="#000000">
                <v:path arrowok="t"/>
              </v:shape>
            </v:group>
            <v:group style="position:absolute;left:8257;top:1193;width:20;height:2" coordorigin="8257,1193" coordsize="20,2">
              <v:shape style="position:absolute;left:8257;top:1193;width:20;height:2" coordorigin="8257,1193" coordsize="20,0" path="m8257,1193l8277,1193e" filled="false" stroked="true" strokeweight=".48001pt" strokecolor="#000000">
                <v:path arrowok="t"/>
              </v:shape>
            </v:group>
            <v:group style="position:absolute;left:8277;top:1193;width:20;height:2" coordorigin="8277,1193" coordsize="20,2">
              <v:shape style="position:absolute;left:8277;top:1193;width:20;height:2" coordorigin="8277,1193" coordsize="20,0" path="m8277,1193l8296,1193e" filled="false" stroked="true" strokeweight=".48001pt" strokecolor="#000000">
                <v:path arrowok="t"/>
              </v:shape>
            </v:group>
            <v:group style="position:absolute;left:8296;top:1193;width:20;height:2" coordorigin="8296,1193" coordsize="20,2">
              <v:shape style="position:absolute;left:8296;top:1193;width:20;height:2" coordorigin="8296,1193" coordsize="20,0" path="m8296,1193l8315,1193e" filled="false" stroked="true" strokeweight=".48001pt" strokecolor="#000000">
                <v:path arrowok="t"/>
              </v:shape>
            </v:group>
            <v:group style="position:absolute;left:8315;top:1193;width:20;height:2" coordorigin="8315,1193" coordsize="20,2">
              <v:shape style="position:absolute;left:8315;top:1193;width:20;height:2" coordorigin="8315,1193" coordsize="20,0" path="m8315,1193l8334,1193e" filled="false" stroked="true" strokeweight=".48001pt" strokecolor="#000000">
                <v:path arrowok="t"/>
              </v:shape>
            </v:group>
            <v:group style="position:absolute;left:8334;top:1193;width:20;height:2" coordorigin="8334,1193" coordsize="20,2">
              <v:shape style="position:absolute;left:8334;top:1193;width:20;height:2" coordorigin="8334,1193" coordsize="20,0" path="m8334,1193l8353,1193e" filled="false" stroked="true" strokeweight=".48001pt" strokecolor="#000000">
                <v:path arrowok="t"/>
              </v:shape>
            </v:group>
            <v:group style="position:absolute;left:8353;top:1193;width:20;height:2" coordorigin="8353,1193" coordsize="20,2">
              <v:shape style="position:absolute;left:8353;top:1193;width:20;height:2" coordorigin="8353,1193" coordsize="20,0" path="m8353,1193l8373,1193e" filled="false" stroked="true" strokeweight=".48001pt" strokecolor="#000000">
                <v:path arrowok="t"/>
              </v:shape>
            </v:group>
            <v:group style="position:absolute;left:8373;top:1193;width:20;height:2" coordorigin="8373,1193" coordsize="20,2">
              <v:shape style="position:absolute;left:8373;top:1193;width:20;height:2" coordorigin="8373,1193" coordsize="20,0" path="m8373,1193l8392,1193e" filled="false" stroked="true" strokeweight=".48001pt" strokecolor="#000000">
                <v:path arrowok="t"/>
              </v:shape>
            </v:group>
            <v:group style="position:absolute;left:8392;top:1193;width:20;height:2" coordorigin="8392,1193" coordsize="20,2">
              <v:shape style="position:absolute;left:8392;top:1193;width:20;height:2" coordorigin="8392,1193" coordsize="20,0" path="m8392,1193l8411,1193e" filled="false" stroked="true" strokeweight=".48001pt" strokecolor="#000000">
                <v:path arrowok="t"/>
              </v:shape>
            </v:group>
            <v:group style="position:absolute;left:8411;top:1193;width:20;height:2" coordorigin="8411,1193" coordsize="20,2">
              <v:shape style="position:absolute;left:8411;top:1193;width:20;height:2" coordorigin="8411,1193" coordsize="20,0" path="m8411,1193l8430,1193e" filled="false" stroked="true" strokeweight=".48001pt" strokecolor="#000000">
                <v:path arrowok="t"/>
              </v:shape>
            </v:group>
            <v:group style="position:absolute;left:8430;top:1193;width:20;height:2" coordorigin="8430,1193" coordsize="20,2">
              <v:shape style="position:absolute;left:8430;top:1193;width:20;height:2" coordorigin="8430,1193" coordsize="20,0" path="m8430,1193l8449,1193e" filled="false" stroked="true" strokeweight=".48001pt" strokecolor="#000000">
                <v:path arrowok="t"/>
              </v:shape>
            </v:group>
            <v:group style="position:absolute;left:8449;top:1193;width:20;height:2" coordorigin="8449,1193" coordsize="20,2">
              <v:shape style="position:absolute;left:8449;top:1193;width:20;height:2" coordorigin="8449,1193" coordsize="20,0" path="m8449,1193l8469,1193e" filled="false" stroked="true" strokeweight=".48001pt" strokecolor="#000000">
                <v:path arrowok="t"/>
              </v:shape>
            </v:group>
            <v:group style="position:absolute;left:8469;top:1193;width:20;height:2" coordorigin="8469,1193" coordsize="20,2">
              <v:shape style="position:absolute;left:8469;top:1193;width:20;height:2" coordorigin="8469,1193" coordsize="20,0" path="m8469,1193l8488,1193e" filled="false" stroked="true" strokeweight=".48001pt" strokecolor="#000000">
                <v:path arrowok="t"/>
              </v:shape>
            </v:group>
            <v:group style="position:absolute;left:8488;top:1193;width:20;height:2" coordorigin="8488,1193" coordsize="20,2">
              <v:shape style="position:absolute;left:8488;top:1193;width:20;height:2" coordorigin="8488,1193" coordsize="20,0" path="m8488,1193l8507,1193e" filled="false" stroked="true" strokeweight=".48001pt" strokecolor="#000000">
                <v:path arrowok="t"/>
              </v:shape>
            </v:group>
            <v:group style="position:absolute;left:8507;top:1193;width:20;height:2" coordorigin="8507,1193" coordsize="20,2">
              <v:shape style="position:absolute;left:8507;top:1193;width:20;height:2" coordorigin="8507,1193" coordsize="20,0" path="m8507,1193l8526,1193e" filled="false" stroked="true" strokeweight=".48001pt" strokecolor="#000000">
                <v:path arrowok="t"/>
              </v:shape>
            </v:group>
            <v:group style="position:absolute;left:8526;top:1193;width:20;height:2" coordorigin="8526,1193" coordsize="20,2">
              <v:shape style="position:absolute;left:8526;top:1193;width:20;height:2" coordorigin="8526,1193" coordsize="20,0" path="m8526,1193l8545,1193e" filled="false" stroked="true" strokeweight=".48001pt" strokecolor="#000000">
                <v:path arrowok="t"/>
              </v:shape>
            </v:group>
            <v:group style="position:absolute;left:8545;top:1193;width:20;height:2" coordorigin="8545,1193" coordsize="20,2">
              <v:shape style="position:absolute;left:8545;top:1193;width:20;height:2" coordorigin="8545,1193" coordsize="20,0" path="m8545,1193l8565,1193e" filled="false" stroked="true" strokeweight=".48001pt" strokecolor="#000000">
                <v:path arrowok="t"/>
              </v:shape>
            </v:group>
            <v:group style="position:absolute;left:8565;top:1193;width:20;height:2" coordorigin="8565,1193" coordsize="20,2">
              <v:shape style="position:absolute;left:8565;top:1193;width:20;height:2" coordorigin="8565,1193" coordsize="20,0" path="m8565,1193l8584,1193e" filled="false" stroked="true" strokeweight=".48001pt" strokecolor="#000000">
                <v:path arrowok="t"/>
              </v:shape>
            </v:group>
            <v:group style="position:absolute;left:8584;top:1193;width:20;height:2" coordorigin="8584,1193" coordsize="20,2">
              <v:shape style="position:absolute;left:8584;top:1193;width:20;height:2" coordorigin="8584,1193" coordsize="20,0" path="m8584,1193l8603,1193e" filled="false" stroked="true" strokeweight=".48001pt" strokecolor="#000000">
                <v:path arrowok="t"/>
              </v:shape>
            </v:group>
            <v:group style="position:absolute;left:8603;top:1193;width:20;height:2" coordorigin="8603,1193" coordsize="20,2">
              <v:shape style="position:absolute;left:8603;top:1193;width:20;height:2" coordorigin="8603,1193" coordsize="20,0" path="m8603,1193l8622,1193e" filled="false" stroked="true" strokeweight=".48001pt" strokecolor="#000000">
                <v:path arrowok="t"/>
              </v:shape>
            </v:group>
            <v:group style="position:absolute;left:8622;top:1193;width:20;height:2" coordorigin="8622,1193" coordsize="20,2">
              <v:shape style="position:absolute;left:8622;top:1193;width:20;height:2" coordorigin="8622,1193" coordsize="20,0" path="m8622,1193l8641,1193e" filled="false" stroked="true" strokeweight=".48001pt" strokecolor="#000000">
                <v:path arrowok="t"/>
              </v:shape>
            </v:group>
            <v:group style="position:absolute;left:8641;top:1193;width:20;height:2" coordorigin="8641,1193" coordsize="20,2">
              <v:shape style="position:absolute;left:8641;top:1193;width:20;height:2" coordorigin="8641,1193" coordsize="20,0" path="m8641,1193l8661,1193e" filled="false" stroked="true" strokeweight=".48001pt" strokecolor="#000000">
                <v:path arrowok="t"/>
              </v:shape>
            </v:group>
            <v:group style="position:absolute;left:8661;top:1193;width:20;height:2" coordorigin="8661,1193" coordsize="20,2">
              <v:shape style="position:absolute;left:8661;top:1193;width:20;height:2" coordorigin="8661,1193" coordsize="20,0" path="m8661,1193l8680,1193e" filled="false" stroked="true" strokeweight=".48001pt" strokecolor="#000000">
                <v:path arrowok="t"/>
              </v:shape>
            </v:group>
            <v:group style="position:absolute;left:8680;top:1193;width:20;height:2" coordorigin="8680,1193" coordsize="20,2">
              <v:shape style="position:absolute;left:8680;top:1193;width:20;height:2" coordorigin="8680,1193" coordsize="20,0" path="m8680,1193l8699,1193e" filled="false" stroked="true" strokeweight=".48001pt" strokecolor="#000000">
                <v:path arrowok="t"/>
              </v:shape>
            </v:group>
            <v:group style="position:absolute;left:8699;top:1193;width:20;height:2" coordorigin="8699,1193" coordsize="20,2">
              <v:shape style="position:absolute;left:8699;top:1193;width:20;height:2" coordorigin="8699,1193" coordsize="20,0" path="m8699,1193l8718,1193e" filled="false" stroked="true" strokeweight=".48001pt" strokecolor="#000000">
                <v:path arrowok="t"/>
              </v:shape>
            </v:group>
            <v:group style="position:absolute;left:8718;top:1193;width:20;height:2" coordorigin="8718,1193" coordsize="20,2">
              <v:shape style="position:absolute;left:8718;top:1193;width:20;height:2" coordorigin="8718,1193" coordsize="20,0" path="m8718,1193l8737,1193e" filled="false" stroked="true" strokeweight=".48001pt" strokecolor="#000000">
                <v:path arrowok="t"/>
              </v:shape>
            </v:group>
            <v:group style="position:absolute;left:8737;top:1193;width:20;height:2" coordorigin="8737,1193" coordsize="20,2">
              <v:shape style="position:absolute;left:8737;top:1193;width:20;height:2" coordorigin="8737,1193" coordsize="20,0" path="m8737,1193l8757,1193e" filled="false" stroked="true" strokeweight=".48001pt" strokecolor="#000000">
                <v:path arrowok="t"/>
              </v:shape>
            </v:group>
            <v:group style="position:absolute;left:8757;top:1193;width:20;height:2" coordorigin="8757,1193" coordsize="20,2">
              <v:shape style="position:absolute;left:8757;top:1193;width:20;height:2" coordorigin="8757,1193" coordsize="20,0" path="m8757,1193l8776,1193e" filled="false" stroked="true" strokeweight=".48001pt" strokecolor="#000000">
                <v:path arrowok="t"/>
              </v:shape>
            </v:group>
            <v:group style="position:absolute;left:8776;top:1193;width:20;height:2" coordorigin="8776,1193" coordsize="20,2">
              <v:shape style="position:absolute;left:8776;top:1193;width:20;height:2" coordorigin="8776,1193" coordsize="20,0" path="m8776,1193l8795,1193e" filled="false" stroked="true" strokeweight=".48001pt" strokecolor="#000000">
                <v:path arrowok="t"/>
              </v:shape>
            </v:group>
            <v:group style="position:absolute;left:8795;top:1193;width:20;height:2" coordorigin="8795,1193" coordsize="20,2">
              <v:shape style="position:absolute;left:8795;top:1193;width:20;height:2" coordorigin="8795,1193" coordsize="20,0" path="m8795,1193l8814,1193e" filled="false" stroked="true" strokeweight=".48001pt" strokecolor="#000000">
                <v:path arrowok="t"/>
              </v:shape>
            </v:group>
            <v:group style="position:absolute;left:8814;top:1193;width:20;height:2" coordorigin="8814,1193" coordsize="20,2">
              <v:shape style="position:absolute;left:8814;top:1193;width:20;height:2" coordorigin="8814,1193" coordsize="20,0" path="m8814,1193l8833,1193e" filled="false" stroked="true" strokeweight=".48001pt" strokecolor="#000000">
                <v:path arrowok="t"/>
              </v:shape>
            </v:group>
            <v:group style="position:absolute;left:8833;top:1193;width:20;height:2" coordorigin="8833,1193" coordsize="20,2">
              <v:shape style="position:absolute;left:8833;top:1193;width:20;height:2" coordorigin="8833,1193" coordsize="20,0" path="m8833,1193l8853,1193e" filled="false" stroked="true" strokeweight=".48001pt" strokecolor="#000000">
                <v:path arrowok="t"/>
              </v:shape>
            </v:group>
            <v:group style="position:absolute;left:8853;top:1193;width:20;height:2" coordorigin="8853,1193" coordsize="20,2">
              <v:shape style="position:absolute;left:8853;top:1193;width:20;height:2" coordorigin="8853,1193" coordsize="20,0" path="m8853,1193l8872,1193e" filled="false" stroked="true" strokeweight=".48001pt" strokecolor="#000000">
                <v:path arrowok="t"/>
              </v:shape>
            </v:group>
            <v:group style="position:absolute;left:8872;top:1193;width:20;height:2" coordorigin="8872,1193" coordsize="20,2">
              <v:shape style="position:absolute;left:8872;top:1193;width:20;height:2" coordorigin="8872,1193" coordsize="20,0" path="m8872,1193l8891,1193e" filled="false" stroked="true" strokeweight=".48001pt" strokecolor="#000000">
                <v:path arrowok="t"/>
              </v:shape>
            </v:group>
            <v:group style="position:absolute;left:8891;top:1193;width:20;height:2" coordorigin="8891,1193" coordsize="20,2">
              <v:shape style="position:absolute;left:8891;top:1193;width:20;height:2" coordorigin="8891,1193" coordsize="20,0" path="m8891,1193l8910,1193e" filled="false" stroked="true" strokeweight=".48001pt" strokecolor="#000000">
                <v:path arrowok="t"/>
              </v:shape>
            </v:group>
            <v:group style="position:absolute;left:8910;top:1193;width:20;height:2" coordorigin="8910,1193" coordsize="20,2">
              <v:shape style="position:absolute;left:8910;top:1193;width:20;height:2" coordorigin="8910,1193" coordsize="20,0" path="m8910,1193l8929,1193e" filled="false" stroked="true" strokeweight=".48001pt" strokecolor="#000000">
                <v:path arrowok="t"/>
              </v:shape>
            </v:group>
            <v:group style="position:absolute;left:8929;top:1193;width:20;height:2" coordorigin="8929,1193" coordsize="20,2">
              <v:shape style="position:absolute;left:8929;top:1193;width:20;height:2" coordorigin="8929,1193" coordsize="20,0" path="m8929,1193l8949,1193e" filled="false" stroked="true" strokeweight=".48001pt" strokecolor="#000000">
                <v:path arrowok="t"/>
              </v:shape>
            </v:group>
            <v:group style="position:absolute;left:8949;top:1193;width:20;height:2" coordorigin="8949,1193" coordsize="20,2">
              <v:shape style="position:absolute;left:8949;top:1193;width:20;height:2" coordorigin="8949,1193" coordsize="20,0" path="m8949,1193l8968,1193e" filled="false" stroked="true" strokeweight=".48001pt" strokecolor="#000000">
                <v:path arrowok="t"/>
              </v:shape>
            </v:group>
            <v:group style="position:absolute;left:8968;top:1193;width:20;height:2" coordorigin="8968,1193" coordsize="20,2">
              <v:shape style="position:absolute;left:8968;top:1193;width:20;height:2" coordorigin="8968,1193" coordsize="20,0" path="m8968,1193l8987,1193e" filled="false" stroked="true" strokeweight=".48001pt" strokecolor="#000000">
                <v:path arrowok="t"/>
              </v:shape>
            </v:group>
            <v:group style="position:absolute;left:8987;top:1193;width:20;height:2" coordorigin="8987,1193" coordsize="20,2">
              <v:shape style="position:absolute;left:8987;top:1193;width:20;height:2" coordorigin="8987,1193" coordsize="20,0" path="m8987,1193l9006,1193e" filled="false" stroked="true" strokeweight=".48001pt" strokecolor="#000000">
                <v:path arrowok="t"/>
              </v:shape>
            </v:group>
            <v:group style="position:absolute;left:9006;top:1193;width:20;height:2" coordorigin="9006,1193" coordsize="20,2">
              <v:shape style="position:absolute;left:9006;top:1193;width:20;height:2" coordorigin="9006,1193" coordsize="20,0" path="m9006,1193l9025,1193e" filled="false" stroked="true" strokeweight=".48001pt" strokecolor="#000000">
                <v:path arrowok="t"/>
              </v:shape>
            </v:group>
            <v:group style="position:absolute;left:9025;top:1193;width:20;height:2" coordorigin="9025,1193" coordsize="20,2">
              <v:shape style="position:absolute;left:9025;top:1193;width:20;height:2" coordorigin="9025,1193" coordsize="20,0" path="m9025,1193l9045,1193e" filled="false" stroked="true" strokeweight=".48001pt" strokecolor="#000000">
                <v:path arrowok="t"/>
              </v:shape>
            </v:group>
            <v:group style="position:absolute;left:9045;top:1193;width:20;height:2" coordorigin="9045,1193" coordsize="20,2">
              <v:shape style="position:absolute;left:9045;top:1193;width:20;height:2" coordorigin="9045,1193" coordsize="20,0" path="m9045,1193l9064,1193e" filled="false" stroked="true" strokeweight=".48001pt" strokecolor="#000000">
                <v:path arrowok="t"/>
              </v:shape>
            </v:group>
            <v:group style="position:absolute;left:9064;top:1193;width:20;height:2" coordorigin="9064,1193" coordsize="20,2">
              <v:shape style="position:absolute;left:9064;top:1193;width:20;height:2" coordorigin="9064,1193" coordsize="20,0" path="m9064,1193l9083,1193e" filled="false" stroked="true" strokeweight=".48001pt" strokecolor="#000000">
                <v:path arrowok="t"/>
              </v:shape>
            </v:group>
            <v:group style="position:absolute;left:9083;top:1193;width:20;height:2" coordorigin="9083,1193" coordsize="20,2">
              <v:shape style="position:absolute;left:9083;top:1193;width:20;height:2" coordorigin="9083,1193" coordsize="20,0" path="m9083,1193l9102,1193e" filled="false" stroked="true" strokeweight=".48001pt" strokecolor="#000000">
                <v:path arrowok="t"/>
              </v:shape>
            </v:group>
            <v:group style="position:absolute;left:9102;top:1193;width:20;height:2" coordorigin="9102,1193" coordsize="20,2">
              <v:shape style="position:absolute;left:9102;top:1193;width:20;height:2" coordorigin="9102,1193" coordsize="20,0" path="m9102,1193l9121,1193e" filled="false" stroked="true" strokeweight=".48001pt" strokecolor="#000000">
                <v:path arrowok="t"/>
              </v:shape>
            </v:group>
            <v:group style="position:absolute;left:9121;top:1193;width:20;height:2" coordorigin="9121,1193" coordsize="20,2">
              <v:shape style="position:absolute;left:9121;top:1193;width:20;height:2" coordorigin="9121,1193" coordsize="20,0" path="m9121,1193l9141,1193e" filled="false" stroked="true" strokeweight=".48001pt" strokecolor="#000000">
                <v:path arrowok="t"/>
              </v:shape>
            </v:group>
            <v:group style="position:absolute;left:9141;top:1193;width:20;height:2" coordorigin="9141,1193" coordsize="20,2">
              <v:shape style="position:absolute;left:9141;top:1193;width:20;height:2" coordorigin="9141,1193" coordsize="20,0" path="m9141,1193l9160,1193e" filled="false" stroked="true" strokeweight=".48001pt" strokecolor="#000000">
                <v:path arrowok="t"/>
              </v:shape>
            </v:group>
            <v:group style="position:absolute;left:9160;top:1193;width:20;height:2" coordorigin="9160,1193" coordsize="20,2">
              <v:shape style="position:absolute;left:9160;top:1193;width:20;height:2" coordorigin="9160,1193" coordsize="20,0" path="m9160,1193l9179,1193e" filled="false" stroked="true" strokeweight=".48001pt" strokecolor="#000000">
                <v:path arrowok="t"/>
              </v:shape>
            </v:group>
            <v:group style="position:absolute;left:9179;top:1193;width:20;height:2" coordorigin="9179,1193" coordsize="20,2">
              <v:shape style="position:absolute;left:9179;top:1193;width:20;height:2" coordorigin="9179,1193" coordsize="20,0" path="m9179,1193l9198,1193e" filled="false" stroked="true" strokeweight=".48001pt" strokecolor="#000000">
                <v:path arrowok="t"/>
              </v:shape>
            </v:group>
            <v:group style="position:absolute;left:9198;top:1193;width:20;height:2" coordorigin="9198,1193" coordsize="20,2">
              <v:shape style="position:absolute;left:9198;top:1193;width:20;height:2" coordorigin="9198,1193" coordsize="20,0" path="m9198,1193l9217,1193e" filled="false" stroked="true" strokeweight=".48001pt" strokecolor="#000000">
                <v:path arrowok="t"/>
              </v:shape>
            </v:group>
            <v:group style="position:absolute;left:9217;top:1193;width:20;height:2" coordorigin="9217,1193" coordsize="20,2">
              <v:shape style="position:absolute;left:9217;top:1193;width:20;height:2" coordorigin="9217,1193" coordsize="20,0" path="m9217,1193l9237,1193e" filled="false" stroked="true" strokeweight=".48001pt" strokecolor="#000000">
                <v:path arrowok="t"/>
              </v:shape>
            </v:group>
            <v:group style="position:absolute;left:9237;top:1193;width:20;height:2" coordorigin="9237,1193" coordsize="20,2">
              <v:shape style="position:absolute;left:9237;top:1193;width:20;height:2" coordorigin="9237,1193" coordsize="20,0" path="m9237,1193l9256,1193e" filled="false" stroked="true" strokeweight=".48001pt" strokecolor="#000000">
                <v:path arrowok="t"/>
              </v:shape>
            </v:group>
            <v:group style="position:absolute;left:9256;top:1193;width:20;height:2" coordorigin="9256,1193" coordsize="20,2">
              <v:shape style="position:absolute;left:9256;top:1193;width:20;height:2" coordorigin="9256,1193" coordsize="20,0" path="m9256,1193l9275,1193e" filled="false" stroked="true" strokeweight=".48001pt" strokecolor="#000000">
                <v:path arrowok="t"/>
              </v:shape>
            </v:group>
            <v:group style="position:absolute;left:9275;top:1193;width:20;height:2" coordorigin="9275,1193" coordsize="20,2">
              <v:shape style="position:absolute;left:9275;top:1193;width:20;height:2" coordorigin="9275,1193" coordsize="20,0" path="m9275,1193l9295,1193e" filled="false" stroked="true" strokeweight=".48001pt" strokecolor="#000000">
                <v:path arrowok="t"/>
              </v:shape>
            </v:group>
            <v:group style="position:absolute;left:9295;top:1193;width:20;height:2" coordorigin="9295,1193" coordsize="20,2">
              <v:shape style="position:absolute;left:9295;top:1193;width:20;height:2" coordorigin="9295,1193" coordsize="20,0" path="m9295,1193l9314,1193e" filled="false" stroked="true" strokeweight=".48001pt" strokecolor="#000000">
                <v:path arrowok="t"/>
              </v:shape>
            </v:group>
            <v:group style="position:absolute;left:9314;top:1193;width:20;height:2" coordorigin="9314,1193" coordsize="20,2">
              <v:shape style="position:absolute;left:9314;top:1193;width:20;height:2" coordorigin="9314,1193" coordsize="20,0" path="m9314,1193l9333,1193e" filled="false" stroked="true" strokeweight=".48001pt" strokecolor="#000000">
                <v:path arrowok="t"/>
              </v:shape>
            </v:group>
            <v:group style="position:absolute;left:9333;top:1193;width:20;height:2" coordorigin="9333,1193" coordsize="20,2">
              <v:shape style="position:absolute;left:9333;top:1193;width:20;height:2" coordorigin="9333,1193" coordsize="20,0" path="m9333,1193l9352,1193e" filled="false" stroked="true" strokeweight=".48001pt" strokecolor="#000000">
                <v:path arrowok="t"/>
              </v:shape>
            </v:group>
            <v:group style="position:absolute;left:9352;top:1193;width:20;height:2" coordorigin="9352,1193" coordsize="20,2">
              <v:shape style="position:absolute;left:9352;top:1193;width:20;height:2" coordorigin="9352,1193" coordsize="20,0" path="m9352,1193l9372,1193e" filled="false" stroked="true" strokeweight=".48001pt" strokecolor="#000000">
                <v:path arrowok="t"/>
              </v:shape>
            </v:group>
            <v:group style="position:absolute;left:9372;top:1193;width:20;height:2" coordorigin="9372,1193" coordsize="20,2">
              <v:shape style="position:absolute;left:9372;top:1193;width:20;height:2" coordorigin="9372,1193" coordsize="20,0" path="m9372,1193l9391,1193e" filled="false" stroked="true" strokeweight=".48001pt" strokecolor="#000000">
                <v:path arrowok="t"/>
              </v:shape>
            </v:group>
            <v:group style="position:absolute;left:9391;top:1193;width:20;height:2" coordorigin="9391,1193" coordsize="20,2">
              <v:shape style="position:absolute;left:9391;top:1193;width:20;height:2" coordorigin="9391,1193" coordsize="20,0" path="m9391,1193l9410,1193e" filled="false" stroked="true" strokeweight=".48001pt" strokecolor="#000000">
                <v:path arrowok="t"/>
              </v:shape>
            </v:group>
            <v:group style="position:absolute;left:9410;top:1193;width:20;height:2" coordorigin="9410,1193" coordsize="20,2">
              <v:shape style="position:absolute;left:9410;top:1193;width:20;height:2" coordorigin="9410,1193" coordsize="20,0" path="m9410,1193l9429,1193e" filled="false" stroked="true" strokeweight=".48001pt" strokecolor="#000000">
                <v:path arrowok="t"/>
              </v:shape>
            </v:group>
            <v:group style="position:absolute;left:9429;top:1193;width:20;height:2" coordorigin="9429,1193" coordsize="20,2">
              <v:shape style="position:absolute;left:9429;top:1193;width:20;height:2" coordorigin="9429,1193" coordsize="20,0" path="m9429,1193l9448,1193e" filled="false" stroked="true" strokeweight=".48001pt" strokecolor="#000000">
                <v:path arrowok="t"/>
              </v:shape>
            </v:group>
            <v:group style="position:absolute;left:9448;top:1193;width:20;height:2" coordorigin="9448,1193" coordsize="20,2">
              <v:shape style="position:absolute;left:9448;top:1193;width:20;height:2" coordorigin="9448,1193" coordsize="20,0" path="m9448,1193l9468,1193e" filled="false" stroked="true" strokeweight=".48001pt" strokecolor="#000000">
                <v:path arrowok="t"/>
              </v:shape>
            </v:group>
            <v:group style="position:absolute;left:9468;top:1193;width:20;height:2" coordorigin="9468,1193" coordsize="20,2">
              <v:shape style="position:absolute;left:9468;top:1193;width:20;height:2" coordorigin="9468,1193" coordsize="20,0" path="m9468,1193l9487,1193e" filled="false" stroked="true" strokeweight=".48001pt" strokecolor="#000000">
                <v:path arrowok="t"/>
              </v:shape>
            </v:group>
            <v:group style="position:absolute;left:9487;top:1193;width:20;height:2" coordorigin="9487,1193" coordsize="20,2">
              <v:shape style="position:absolute;left:9487;top:1193;width:20;height:2" coordorigin="9487,1193" coordsize="20,0" path="m9487,1193l9506,1193e" filled="false" stroked="true" strokeweight=".48001pt" strokecolor="#000000">
                <v:path arrowok="t"/>
              </v:shape>
            </v:group>
            <v:group style="position:absolute;left:9506;top:1193;width:20;height:2" coordorigin="9506,1193" coordsize="20,2">
              <v:shape style="position:absolute;left:9506;top:1193;width:20;height:2" coordorigin="9506,1193" coordsize="20,0" path="m9506,1193l9525,1193e" filled="false" stroked="true" strokeweight=".48001pt" strokecolor="#000000">
                <v:path arrowok="t"/>
              </v:shape>
            </v:group>
            <v:group style="position:absolute;left:9525;top:1193;width:20;height:2" coordorigin="9525,1193" coordsize="20,2">
              <v:shape style="position:absolute;left:9525;top:1193;width:20;height:2" coordorigin="9525,1193" coordsize="20,0" path="m9525,1193l9544,1193e" filled="false" stroked="true" strokeweight=".48001pt" strokecolor="#000000">
                <v:path arrowok="t"/>
              </v:shape>
            </v:group>
            <v:group style="position:absolute;left:9544;top:1193;width:20;height:2" coordorigin="9544,1193" coordsize="20,2">
              <v:shape style="position:absolute;left:9544;top:1193;width:20;height:2" coordorigin="9544,1193" coordsize="20,0" path="m9544,1193l9564,1193e" filled="false" stroked="true" strokeweight=".48001pt" strokecolor="#000000">
                <v:path arrowok="t"/>
              </v:shape>
            </v:group>
            <v:group style="position:absolute;left:9564;top:1193;width:20;height:2" coordorigin="9564,1193" coordsize="20,2">
              <v:shape style="position:absolute;left:9564;top:1193;width:20;height:2" coordorigin="9564,1193" coordsize="20,0" path="m9564,1193l9583,1193e" filled="false" stroked="true" strokeweight=".48001pt" strokecolor="#000000">
                <v:path arrowok="t"/>
              </v:shape>
            </v:group>
            <v:group style="position:absolute;left:9583;top:1193;width:20;height:2" coordorigin="9583,1193" coordsize="20,2">
              <v:shape style="position:absolute;left:9583;top:1193;width:20;height:2" coordorigin="9583,1193" coordsize="20,0" path="m9583,1193l9602,1193e" filled="false" stroked="true" strokeweight=".48001pt" strokecolor="#000000">
                <v:path arrowok="t"/>
              </v:shape>
            </v:group>
            <v:group style="position:absolute;left:9602;top:1193;width:20;height:2" coordorigin="9602,1193" coordsize="20,2">
              <v:shape style="position:absolute;left:9602;top:1193;width:20;height:2" coordorigin="9602,1193" coordsize="20,0" path="m9602,1193l9621,1193e" filled="false" stroked="true" strokeweight=".48001pt" strokecolor="#000000">
                <v:path arrowok="t"/>
              </v:shape>
            </v:group>
            <v:group style="position:absolute;left:9621;top:1193;width:20;height:2" coordorigin="9621,1193" coordsize="20,2">
              <v:shape style="position:absolute;left:9621;top:1193;width:20;height:2" coordorigin="9621,1193" coordsize="20,0" path="m9621,1193l9640,1193e" filled="false" stroked="true" strokeweight=".48001pt" strokecolor="#000000">
                <v:path arrowok="t"/>
              </v:shape>
            </v:group>
            <v:group style="position:absolute;left:9640;top:1193;width:20;height:2" coordorigin="9640,1193" coordsize="20,2">
              <v:shape style="position:absolute;left:9640;top:1193;width:20;height:2" coordorigin="9640,1193" coordsize="20,0" path="m9640,1193l9660,1193e" filled="false" stroked="true" strokeweight=".48001pt" strokecolor="#000000">
                <v:path arrowok="t"/>
              </v:shape>
            </v:group>
            <v:group style="position:absolute;left:9660;top:1193;width:20;height:2" coordorigin="9660,1193" coordsize="20,2">
              <v:shape style="position:absolute;left:9660;top:1193;width:20;height:2" coordorigin="9660,1193" coordsize="20,0" path="m9660,1193l9679,1193e" filled="false" stroked="true" strokeweight=".48001pt" strokecolor="#000000">
                <v:path arrowok="t"/>
              </v:shape>
            </v:group>
            <v:group style="position:absolute;left:9679;top:1193;width:20;height:2" coordorigin="9679,1193" coordsize="20,2">
              <v:shape style="position:absolute;left:9679;top:1193;width:20;height:2" coordorigin="9679,1193" coordsize="20,0" path="m9679,1193l9698,1193e" filled="false" stroked="true" strokeweight=".48001pt" strokecolor="#000000">
                <v:path arrowok="t"/>
              </v:shape>
            </v:group>
            <v:group style="position:absolute;left:9698;top:1193;width:20;height:2" coordorigin="9698,1193" coordsize="20,2">
              <v:shape style="position:absolute;left:9698;top:1193;width:20;height:2" coordorigin="9698,1193" coordsize="20,0" path="m9698,1193l9717,1193e" filled="false" stroked="true" strokeweight=".48001pt" strokecolor="#000000">
                <v:path arrowok="t"/>
              </v:shape>
            </v:group>
            <v:group style="position:absolute;left:9717;top:1193;width:20;height:2" coordorigin="9717,1193" coordsize="20,2">
              <v:shape style="position:absolute;left:9717;top:1193;width:20;height:2" coordorigin="9717,1193" coordsize="20,0" path="m9717,1193l9736,1193e" filled="false" stroked="true" strokeweight=".48001pt" strokecolor="#000000">
                <v:path arrowok="t"/>
              </v:shape>
            </v:group>
            <v:group style="position:absolute;left:9736;top:1193;width:20;height:2" coordorigin="9736,1193" coordsize="20,2">
              <v:shape style="position:absolute;left:9736;top:1193;width:20;height:2" coordorigin="9736,1193" coordsize="20,0" path="m9736,1193l9756,1193e" filled="false" stroked="true" strokeweight=".48001pt" strokecolor="#000000">
                <v:path arrowok="t"/>
              </v:shape>
            </v:group>
            <v:group style="position:absolute;left:9756;top:1193;width:20;height:2" coordorigin="9756,1193" coordsize="20,2">
              <v:shape style="position:absolute;left:9756;top:1193;width:20;height:2" coordorigin="9756,1193" coordsize="20,0" path="m9756,1193l9775,1193e" filled="false" stroked="true" strokeweight=".48001pt" strokecolor="#000000">
                <v:path arrowok="t"/>
              </v:shape>
            </v:group>
            <v:group style="position:absolute;left:9775;top:1193;width:20;height:2" coordorigin="9775,1193" coordsize="20,2">
              <v:shape style="position:absolute;left:9775;top:1193;width:20;height:2" coordorigin="9775,1193" coordsize="20,0" path="m9775,1193l9794,1193e" filled="false" stroked="true" strokeweight=".48001pt" strokecolor="#000000">
                <v:path arrowok="t"/>
              </v:shape>
            </v:group>
            <v:group style="position:absolute;left:9794;top:1193;width:20;height:2" coordorigin="9794,1193" coordsize="20,2">
              <v:shape style="position:absolute;left:9794;top:1193;width:20;height:2" coordorigin="9794,1193" coordsize="20,0" path="m9794,1193l9813,1193e" filled="false" stroked="true" strokeweight=".48001pt" strokecolor="#000000">
                <v:path arrowok="t"/>
              </v:shape>
            </v:group>
            <v:group style="position:absolute;left:9813;top:1193;width:20;height:2" coordorigin="9813,1193" coordsize="20,2">
              <v:shape style="position:absolute;left:9813;top:1193;width:20;height:2" coordorigin="9813,1193" coordsize="20,0" path="m9813,1193l9832,1193e" filled="false" stroked="true" strokeweight=".48001pt" strokecolor="#000000">
                <v:path arrowok="t"/>
              </v:shape>
            </v:group>
            <v:group style="position:absolute;left:6423;top:1198;width:10;height:20" coordorigin="6423,1198" coordsize="10,20">
              <v:shape style="position:absolute;left:6423;top:1198;width:10;height:20" coordorigin="6423,1198" coordsize="10,20" path="m6423,1217l6433,1217,6433,1198,6423,1198,6423,1217xe" filled="true" fillcolor="#000000" stroked="false">
                <v:path arrowok="t"/>
                <v:fill type="solid"/>
              </v:shape>
            </v:group>
            <v:group style="position:absolute;left:6423;top:1217;width:10;height:20" coordorigin="6423,1217" coordsize="10,20">
              <v:shape style="position:absolute;left:6423;top:1217;width:10;height:20" coordorigin="6423,1217" coordsize="10,20" path="m6423,1236l6433,1236,6433,1217,6423,1217,6423,1236xe" filled="true" fillcolor="#000000" stroked="false">
                <v:path arrowok="t"/>
                <v:fill type="solid"/>
              </v:shape>
            </v:group>
            <v:group style="position:absolute;left:6423;top:1236;width:10;height:20" coordorigin="6423,1236" coordsize="10,20">
              <v:shape style="position:absolute;left:6423;top:1236;width:10;height:20" coordorigin="6423,1236" coordsize="10,20" path="m6423,1256l6433,1256,6433,1236,6423,1236,6423,1256xe" filled="true" fillcolor="#000000" stroked="false">
                <v:path arrowok="t"/>
                <v:fill type="solid"/>
              </v:shape>
            </v:group>
            <v:group style="position:absolute;left:6423;top:1256;width:10;height:20" coordorigin="6423,1256" coordsize="10,20">
              <v:shape style="position:absolute;left:6423;top:1256;width:10;height:20" coordorigin="6423,1256" coordsize="10,20" path="m6423,1275l6433,1275,6433,1256,6423,1256,6423,1275xe" filled="true" fillcolor="#000000" stroked="false">
                <v:path arrowok="t"/>
                <v:fill type="solid"/>
              </v:shape>
            </v:group>
            <v:group style="position:absolute;left:6423;top:1275;width:10;height:20" coordorigin="6423,1275" coordsize="10,20">
              <v:shape style="position:absolute;left:6423;top:1275;width:10;height:20" coordorigin="6423,1275" coordsize="10,20" path="m6423,1294l6433,1294,6433,1275,6423,1275,6423,1294xe" filled="true" fillcolor="#000000" stroked="false">
                <v:path arrowok="t"/>
                <v:fill type="solid"/>
              </v:shape>
            </v:group>
            <v:group style="position:absolute;left:6423;top:1294;width:10;height:20" coordorigin="6423,1294" coordsize="10,20">
              <v:shape style="position:absolute;left:6423;top:1294;width:10;height:20" coordorigin="6423,1294" coordsize="10,20" path="m6423,1313l6433,1313,6433,1294,6423,1294,6423,1313xe" filled="true" fillcolor="#000000" stroked="false">
                <v:path arrowok="t"/>
                <v:fill type="solid"/>
              </v:shape>
            </v:group>
            <v:group style="position:absolute;left:6423;top:1313;width:10;height:20" coordorigin="6423,1313" coordsize="10,20">
              <v:shape style="position:absolute;left:6423;top:1313;width:10;height:20" coordorigin="6423,1313" coordsize="10,20" path="m6423,1332l6433,1332,6433,1313,6423,1313,6423,1332xe" filled="true" fillcolor="#000000" stroked="false">
                <v:path arrowok="t"/>
                <v:fill type="solid"/>
              </v:shape>
            </v:group>
            <v:group style="position:absolute;left:6423;top:1332;width:10;height:20" coordorigin="6423,1332" coordsize="10,20">
              <v:shape style="position:absolute;left:6423;top:1332;width:10;height:20" coordorigin="6423,1332" coordsize="10,20" path="m6423,1352l6433,1352,6433,1332,6423,1332,6423,1352xe" filled="true" fillcolor="#000000" stroked="false">
                <v:path arrowok="t"/>
                <v:fill type="solid"/>
              </v:shape>
            </v:group>
            <v:group style="position:absolute;left:6423;top:1352;width:10;height:20" coordorigin="6423,1352" coordsize="10,20">
              <v:shape style="position:absolute;left:6423;top:1352;width:10;height:20" coordorigin="6423,1352" coordsize="10,20" path="m6423,1371l6433,1371,6433,1352,6423,1352,6423,1371xe" filled="true" fillcolor="#000000" stroked="false">
                <v:path arrowok="t"/>
                <v:fill type="solid"/>
              </v:shape>
            </v:group>
            <v:group style="position:absolute;left:6423;top:1371;width:10;height:20" coordorigin="6423,1371" coordsize="10,20">
              <v:shape style="position:absolute;left:6423;top:1371;width:10;height:20" coordorigin="6423,1371" coordsize="10,20" path="m6423,1390l6433,1390,6433,1371,6423,1371,6423,1390xe" filled="true" fillcolor="#000000" stroked="false">
                <v:path arrowok="t"/>
                <v:fill type="solid"/>
              </v:shape>
            </v:group>
            <v:group style="position:absolute;left:6423;top:1390;width:10;height:20" coordorigin="6423,1390" coordsize="10,20">
              <v:shape style="position:absolute;left:6423;top:1390;width:10;height:20" coordorigin="6423,1390" coordsize="10,20" path="m6423,1409l6433,1409,6433,1390,6423,1390,6423,1409xe" filled="true" fillcolor="#000000" stroked="false">
                <v:path arrowok="t"/>
                <v:fill type="solid"/>
              </v:shape>
            </v:group>
            <v:group style="position:absolute;left:6423;top:1409;width:10;height:20" coordorigin="6423,1409" coordsize="10,20">
              <v:shape style="position:absolute;left:6423;top:1409;width:10;height:20" coordorigin="6423,1409" coordsize="10,20" path="m6423,1428l6433,1428,6433,1409,6423,1409,6423,1428xe" filled="true" fillcolor="#000000" stroked="false">
                <v:path arrowok="t"/>
                <v:fill type="solid"/>
              </v:shape>
            </v:group>
            <v:group style="position:absolute;left:6423;top:1428;width:10;height:20" coordorigin="6423,1428" coordsize="10,20">
              <v:shape style="position:absolute;left:6423;top:1428;width:10;height:20" coordorigin="6423,1428" coordsize="10,20" path="m6423,1448l6433,1448,6433,1428,6423,1428,6423,1448xe" filled="true" fillcolor="#000000" stroked="false">
                <v:path arrowok="t"/>
                <v:fill type="solid"/>
              </v:shape>
            </v:group>
            <v:group style="position:absolute;left:6423;top:1448;width:10;height:20" coordorigin="6423,1448" coordsize="10,20">
              <v:shape style="position:absolute;left:6423;top:1448;width:10;height:20" coordorigin="6423,1448" coordsize="10,20" path="m6423,1467l6433,1467,6433,1448,6423,1448,6423,1467xe" filled="true" fillcolor="#000000" stroked="false">
                <v:path arrowok="t"/>
                <v:fill type="solid"/>
              </v:shape>
            </v:group>
            <v:group style="position:absolute;left:6423;top:1467;width:10;height:20" coordorigin="6423,1467" coordsize="10,20">
              <v:shape style="position:absolute;left:6423;top:1467;width:10;height:20" coordorigin="6423,1467" coordsize="10,20" path="m6423,1486l6433,1486,6433,1467,6423,1467,6423,1486xe" filled="true" fillcolor="#000000" stroked="false">
                <v:path arrowok="t"/>
                <v:fill type="solid"/>
              </v:shape>
            </v:group>
            <v:group style="position:absolute;left:6423;top:1486;width:10;height:20" coordorigin="6423,1486" coordsize="10,20">
              <v:shape style="position:absolute;left:6423;top:1486;width:10;height:20" coordorigin="6423,1486" coordsize="10,20" path="m6423,1505l6433,1505,6433,1486,6423,1486,6423,1505xe" filled="true" fillcolor="#000000" stroked="false">
                <v:path arrowok="t"/>
                <v:fill type="solid"/>
              </v:shape>
            </v:group>
            <v:group style="position:absolute;left:6423;top:1505;width:10;height:20" coordorigin="6423,1505" coordsize="10,20">
              <v:shape style="position:absolute;left:6423;top:1505;width:10;height:20" coordorigin="6423,1505" coordsize="10,20" path="m6423,1524l6433,1524,6433,1505,6423,1505,6423,1524xe" filled="true" fillcolor="#000000" stroked="false">
                <v:path arrowok="t"/>
                <v:fill type="solid"/>
              </v:shape>
            </v:group>
            <v:group style="position:absolute;left:6423;top:1524;width:10;height:20" coordorigin="6423,1524" coordsize="10,20">
              <v:shape style="position:absolute;left:6423;top:1524;width:10;height:20" coordorigin="6423,1524" coordsize="10,20" path="m6423,1544l6433,1544,6433,1524,6423,1524,6423,1544xe" filled="true" fillcolor="#000000" stroked="false">
                <v:path arrowok="t"/>
                <v:fill type="solid"/>
              </v:shape>
            </v:group>
            <v:group style="position:absolute;left:6423;top:1544;width:10;height:20" coordorigin="6423,1544" coordsize="10,20">
              <v:shape style="position:absolute;left:6423;top:1544;width:10;height:20" coordorigin="6423,1544" coordsize="10,20" path="m6423,1563l6433,1563,6433,1544,6423,1544,6423,1563xe" filled="true" fillcolor="#000000" stroked="false">
                <v:path arrowok="t"/>
                <v:fill type="solid"/>
              </v:shape>
            </v:group>
            <v:group style="position:absolute;left:6423;top:1563;width:10;height:20" coordorigin="6423,1563" coordsize="10,20">
              <v:shape style="position:absolute;left:6423;top:1563;width:10;height:20" coordorigin="6423,1563" coordsize="10,20" path="m6423,1582l6433,1582,6433,1563,6423,1563,6423,1582xe" filled="true" fillcolor="#000000" stroked="false">
                <v:path arrowok="t"/>
                <v:fill type="solid"/>
              </v:shape>
            </v:group>
            <v:group style="position:absolute;left:6423;top:1586;width:10;height:2" coordorigin="6423,1586" coordsize="10,2">
              <v:shape style="position:absolute;left:6423;top:1586;width:10;height:2" coordorigin="6423,1586" coordsize="10,0" path="m6423,1586l6433,1586e" filled="false" stroked="true" strokeweight=".36002pt" strokecolor="#000000">
                <v:path arrowok="t"/>
              </v:shape>
            </v:group>
            <v:group style="position:absolute;left:2076;top:1594;width:20;height:2" coordorigin="2076,1594" coordsize="20,2">
              <v:shape style="position:absolute;left:2076;top:1594;width:20;height:2" coordorigin="2076,1594" coordsize="20,0" path="m2076,1594l2096,1594e" filled="false" stroked="true" strokeweight=".47998pt" strokecolor="#000000">
                <v:path arrowok="t"/>
              </v:shape>
            </v:group>
            <v:group style="position:absolute;left:2096;top:1594;width:20;height:2" coordorigin="2096,1594" coordsize="20,2">
              <v:shape style="position:absolute;left:2096;top:1594;width:20;height:2" coordorigin="2096,1594" coordsize="20,0" path="m2096,1594l2115,1594e" filled="false" stroked="true" strokeweight=".47998pt" strokecolor="#000000">
                <v:path arrowok="t"/>
              </v:shape>
            </v:group>
            <v:group style="position:absolute;left:2115;top:1594;width:20;height:2" coordorigin="2115,1594" coordsize="20,2">
              <v:shape style="position:absolute;left:2115;top:1594;width:20;height:2" coordorigin="2115,1594" coordsize="20,0" path="m2115,1594l2134,1594e" filled="false" stroked="true" strokeweight=".47998pt" strokecolor="#000000">
                <v:path arrowok="t"/>
              </v:shape>
            </v:group>
            <v:group style="position:absolute;left:2134;top:1594;width:20;height:2" coordorigin="2134,1594" coordsize="20,2">
              <v:shape style="position:absolute;left:2134;top:1594;width:20;height:2" coordorigin="2134,1594" coordsize="20,0" path="m2134,1594l2153,1594e" filled="false" stroked="true" strokeweight=".47998pt" strokecolor="#000000">
                <v:path arrowok="t"/>
              </v:shape>
            </v:group>
            <v:group style="position:absolute;left:2153;top:1594;width:20;height:2" coordorigin="2153,1594" coordsize="20,2">
              <v:shape style="position:absolute;left:2153;top:1594;width:20;height:2" coordorigin="2153,1594" coordsize="20,0" path="m2153,1594l2172,1594e" filled="false" stroked="true" strokeweight=".47998pt" strokecolor="#000000">
                <v:path arrowok="t"/>
              </v:shape>
            </v:group>
            <v:group style="position:absolute;left:2172;top:1594;width:20;height:2" coordorigin="2172,1594" coordsize="20,2">
              <v:shape style="position:absolute;left:2172;top:1594;width:20;height:2" coordorigin="2172,1594" coordsize="20,0" path="m2172,1594l2192,1594e" filled="false" stroked="true" strokeweight=".47998pt" strokecolor="#000000">
                <v:path arrowok="t"/>
              </v:shape>
            </v:group>
            <v:group style="position:absolute;left:2192;top:1594;width:20;height:2" coordorigin="2192,1594" coordsize="20,2">
              <v:shape style="position:absolute;left:2192;top:1594;width:20;height:2" coordorigin="2192,1594" coordsize="20,0" path="m2192,1594l2211,1594e" filled="false" stroked="true" strokeweight=".47998pt" strokecolor="#000000">
                <v:path arrowok="t"/>
              </v:shape>
            </v:group>
            <v:group style="position:absolute;left:2211;top:1594;width:20;height:2" coordorigin="2211,1594" coordsize="20,2">
              <v:shape style="position:absolute;left:2211;top:1594;width:20;height:2" coordorigin="2211,1594" coordsize="20,0" path="m2211,1594l2230,1594e" filled="false" stroked="true" strokeweight=".47998pt" strokecolor="#000000">
                <v:path arrowok="t"/>
              </v:shape>
            </v:group>
            <v:group style="position:absolute;left:2230;top:1594;width:20;height:2" coordorigin="2230,1594" coordsize="20,2">
              <v:shape style="position:absolute;left:2230;top:1594;width:20;height:2" coordorigin="2230,1594" coordsize="20,0" path="m2230,1594l2249,1594e" filled="false" stroked="true" strokeweight=".47998pt" strokecolor="#000000">
                <v:path arrowok="t"/>
              </v:shape>
            </v:group>
            <v:group style="position:absolute;left:2249;top:1594;width:20;height:2" coordorigin="2249,1594" coordsize="20,2">
              <v:shape style="position:absolute;left:2249;top:1594;width:20;height:2" coordorigin="2249,1594" coordsize="20,0" path="m2249,1594l2268,1594e" filled="false" stroked="true" strokeweight=".47998pt" strokecolor="#000000">
                <v:path arrowok="t"/>
              </v:shape>
            </v:group>
            <v:group style="position:absolute;left:2268;top:1594;width:20;height:2" coordorigin="2268,1594" coordsize="20,2">
              <v:shape style="position:absolute;left:2268;top:1594;width:20;height:2" coordorigin="2268,1594" coordsize="20,0" path="m2268,1594l2288,1594e" filled="false" stroked="true" strokeweight=".47998pt" strokecolor="#000000">
                <v:path arrowok="t"/>
              </v:shape>
            </v:group>
            <v:group style="position:absolute;left:2288;top:1594;width:20;height:2" coordorigin="2288,1594" coordsize="20,2">
              <v:shape style="position:absolute;left:2288;top:1594;width:20;height:2" coordorigin="2288,1594" coordsize="20,0" path="m2288,1594l2307,1594e" filled="false" stroked="true" strokeweight=".47998pt" strokecolor="#000000">
                <v:path arrowok="t"/>
              </v:shape>
            </v:group>
            <v:group style="position:absolute;left:2307;top:1594;width:20;height:2" coordorigin="2307,1594" coordsize="20,2">
              <v:shape style="position:absolute;left:2307;top:1594;width:20;height:2" coordorigin="2307,1594" coordsize="20,0" path="m2307,1594l2326,1594e" filled="false" stroked="true" strokeweight=".47998pt" strokecolor="#000000">
                <v:path arrowok="t"/>
              </v:shape>
            </v:group>
            <v:group style="position:absolute;left:2326;top:1594;width:20;height:2" coordorigin="2326,1594" coordsize="20,2">
              <v:shape style="position:absolute;left:2326;top:1594;width:20;height:2" coordorigin="2326,1594" coordsize="20,0" path="m2326,1594l2345,1594e" filled="false" stroked="true" strokeweight=".47998pt" strokecolor="#000000">
                <v:path arrowok="t"/>
              </v:shape>
            </v:group>
            <v:group style="position:absolute;left:2345;top:1594;width:20;height:2" coordorigin="2345,1594" coordsize="20,2">
              <v:shape style="position:absolute;left:2345;top:1594;width:20;height:2" coordorigin="2345,1594" coordsize="20,0" path="m2345,1594l2364,1594e" filled="false" stroked="true" strokeweight=".47998pt" strokecolor="#000000">
                <v:path arrowok="t"/>
              </v:shape>
            </v:group>
            <v:group style="position:absolute;left:2364;top:1594;width:20;height:2" coordorigin="2364,1594" coordsize="20,2">
              <v:shape style="position:absolute;left:2364;top:1594;width:20;height:2" coordorigin="2364,1594" coordsize="20,0" path="m2364,1594l2384,1594e" filled="false" stroked="true" strokeweight=".47998pt" strokecolor="#000000">
                <v:path arrowok="t"/>
              </v:shape>
            </v:group>
            <v:group style="position:absolute;left:2384;top:1594;width:20;height:2" coordorigin="2384,1594" coordsize="20,2">
              <v:shape style="position:absolute;left:2384;top:1594;width:20;height:2" coordorigin="2384,1594" coordsize="20,0" path="m2384,1594l2403,1594e" filled="false" stroked="true" strokeweight=".47998pt" strokecolor="#000000">
                <v:path arrowok="t"/>
              </v:shape>
            </v:group>
            <v:group style="position:absolute;left:2403;top:1594;width:20;height:2" coordorigin="2403,1594" coordsize="20,2">
              <v:shape style="position:absolute;left:2403;top:1594;width:20;height:2" coordorigin="2403,1594" coordsize="20,0" path="m2403,1594l2422,1594e" filled="false" stroked="true" strokeweight=".47998pt" strokecolor="#000000">
                <v:path arrowok="t"/>
              </v:shape>
            </v:group>
            <v:group style="position:absolute;left:2422;top:1594;width:20;height:2" coordorigin="2422,1594" coordsize="20,2">
              <v:shape style="position:absolute;left:2422;top:1594;width:20;height:2" coordorigin="2422,1594" coordsize="20,0" path="m2422,1594l2441,1594e" filled="false" stroked="true" strokeweight=".47998pt" strokecolor="#000000">
                <v:path arrowok="t"/>
              </v:shape>
            </v:group>
            <v:group style="position:absolute;left:2441;top:1594;width:20;height:2" coordorigin="2441,1594" coordsize="20,2">
              <v:shape style="position:absolute;left:2441;top:1594;width:20;height:2" coordorigin="2441,1594" coordsize="20,0" path="m2441,1594l2460,1594e" filled="false" stroked="true" strokeweight=".47998pt" strokecolor="#000000">
                <v:path arrowok="t"/>
              </v:shape>
            </v:group>
            <v:group style="position:absolute;left:2460;top:1594;width:20;height:2" coordorigin="2460,1594" coordsize="20,2">
              <v:shape style="position:absolute;left:2460;top:1594;width:20;height:2" coordorigin="2460,1594" coordsize="20,0" path="m2460,1594l2480,1594e" filled="false" stroked="true" strokeweight=".47998pt" strokecolor="#000000">
                <v:path arrowok="t"/>
              </v:shape>
            </v:group>
            <v:group style="position:absolute;left:2480;top:1594;width:20;height:2" coordorigin="2480,1594" coordsize="20,2">
              <v:shape style="position:absolute;left:2480;top:1594;width:20;height:2" coordorigin="2480,1594" coordsize="20,0" path="m2480,1594l2499,1594e" filled="false" stroked="true" strokeweight=".47998pt" strokecolor="#000000">
                <v:path arrowok="t"/>
              </v:shape>
            </v:group>
            <v:group style="position:absolute;left:2499;top:1594;width:20;height:2" coordorigin="2499,1594" coordsize="20,2">
              <v:shape style="position:absolute;left:2499;top:1594;width:20;height:2" coordorigin="2499,1594" coordsize="20,0" path="m2499,1594l2518,1594e" filled="false" stroked="true" strokeweight=".47998pt" strokecolor="#000000">
                <v:path arrowok="t"/>
              </v:shape>
            </v:group>
            <v:group style="position:absolute;left:2518;top:1594;width:20;height:2" coordorigin="2518,1594" coordsize="20,2">
              <v:shape style="position:absolute;left:2518;top:1594;width:20;height:2" coordorigin="2518,1594" coordsize="20,0" path="m2518,1594l2537,1594e" filled="false" stroked="true" strokeweight=".47998pt" strokecolor="#000000">
                <v:path arrowok="t"/>
              </v:shape>
            </v:group>
            <v:group style="position:absolute;left:2537;top:1594;width:20;height:2" coordorigin="2537,1594" coordsize="20,2">
              <v:shape style="position:absolute;left:2537;top:1594;width:20;height:2" coordorigin="2537,1594" coordsize="20,0" path="m2537,1594l2556,1594e" filled="false" stroked="true" strokeweight=".47998pt" strokecolor="#000000">
                <v:path arrowok="t"/>
              </v:shape>
            </v:group>
            <v:group style="position:absolute;left:2556;top:1594;width:20;height:2" coordorigin="2556,1594" coordsize="20,2">
              <v:shape style="position:absolute;left:2556;top:1594;width:20;height:2" coordorigin="2556,1594" coordsize="20,0" path="m2556,1594l2576,1594e" filled="false" stroked="true" strokeweight=".47998pt" strokecolor="#000000">
                <v:path arrowok="t"/>
              </v:shape>
            </v:group>
            <v:group style="position:absolute;left:2576;top:1594;width:20;height:2" coordorigin="2576,1594" coordsize="20,2">
              <v:shape style="position:absolute;left:2576;top:1594;width:20;height:2" coordorigin="2576,1594" coordsize="20,0" path="m2576,1594l2595,1594e" filled="false" stroked="true" strokeweight=".47998pt" strokecolor="#000000">
                <v:path arrowok="t"/>
              </v:shape>
            </v:group>
            <v:group style="position:absolute;left:2595;top:1594;width:20;height:2" coordorigin="2595,1594" coordsize="20,2">
              <v:shape style="position:absolute;left:2595;top:1594;width:20;height:2" coordorigin="2595,1594" coordsize="20,0" path="m2595,1594l2614,1594e" filled="false" stroked="true" strokeweight=".47998pt" strokecolor="#000000">
                <v:path arrowok="t"/>
              </v:shape>
            </v:group>
            <v:group style="position:absolute;left:2614;top:1594;width:20;height:2" coordorigin="2614,1594" coordsize="20,2">
              <v:shape style="position:absolute;left:2614;top:1594;width:20;height:2" coordorigin="2614,1594" coordsize="20,0" path="m2614,1594l2633,1594e" filled="false" stroked="true" strokeweight=".47998pt" strokecolor="#000000">
                <v:path arrowok="t"/>
              </v:shape>
            </v:group>
            <v:group style="position:absolute;left:2633;top:1594;width:20;height:2" coordorigin="2633,1594" coordsize="20,2">
              <v:shape style="position:absolute;left:2633;top:1594;width:20;height:2" coordorigin="2633,1594" coordsize="20,0" path="m2633,1594l2652,1594e" filled="false" stroked="true" strokeweight=".47998pt" strokecolor="#000000">
                <v:path arrowok="t"/>
              </v:shape>
            </v:group>
            <v:group style="position:absolute;left:2652;top:1594;width:20;height:2" coordorigin="2652,1594" coordsize="20,2">
              <v:shape style="position:absolute;left:2652;top:1594;width:20;height:2" coordorigin="2652,1594" coordsize="20,0" path="m2652,1594l2672,1594e" filled="false" stroked="true" strokeweight=".47998pt" strokecolor="#000000">
                <v:path arrowok="t"/>
              </v:shape>
            </v:group>
            <v:group style="position:absolute;left:2672;top:1594;width:20;height:2" coordorigin="2672,1594" coordsize="20,2">
              <v:shape style="position:absolute;left:2672;top:1594;width:20;height:2" coordorigin="2672,1594" coordsize="20,0" path="m2672,1594l2691,1594e" filled="false" stroked="true" strokeweight=".47998pt" strokecolor="#000000">
                <v:path arrowok="t"/>
              </v:shape>
            </v:group>
            <v:group style="position:absolute;left:2691;top:1594;width:20;height:2" coordorigin="2691,1594" coordsize="20,2">
              <v:shape style="position:absolute;left:2691;top:1594;width:20;height:2" coordorigin="2691,1594" coordsize="20,0" path="m2691,1594l2710,1594e" filled="false" stroked="true" strokeweight=".47998pt" strokecolor="#000000">
                <v:path arrowok="t"/>
              </v:shape>
            </v:group>
            <v:group style="position:absolute;left:2710;top:1594;width:20;height:2" coordorigin="2710,1594" coordsize="20,2">
              <v:shape style="position:absolute;left:2710;top:1594;width:20;height:2" coordorigin="2710,1594" coordsize="20,0" path="m2710,1594l2729,1594e" filled="false" stroked="true" strokeweight=".47998pt" strokecolor="#000000">
                <v:path arrowok="t"/>
              </v:shape>
            </v:group>
            <v:group style="position:absolute;left:2729;top:1594;width:20;height:2" coordorigin="2729,1594" coordsize="20,2">
              <v:shape style="position:absolute;left:2729;top:1594;width:20;height:2" coordorigin="2729,1594" coordsize="20,0" path="m2729,1594l2748,1594e" filled="false" stroked="true" strokeweight=".47998pt" strokecolor="#000000">
                <v:path arrowok="t"/>
              </v:shape>
            </v:group>
            <v:group style="position:absolute;left:2748;top:1594;width:20;height:2" coordorigin="2748,1594" coordsize="20,2">
              <v:shape style="position:absolute;left:2748;top:1594;width:20;height:2" coordorigin="2748,1594" coordsize="20,0" path="m2748,1594l2768,1594e" filled="false" stroked="true" strokeweight=".47998pt" strokecolor="#000000">
                <v:path arrowok="t"/>
              </v:shape>
            </v:group>
            <v:group style="position:absolute;left:2768;top:1594;width:20;height:2" coordorigin="2768,1594" coordsize="20,2">
              <v:shape style="position:absolute;left:2768;top:1594;width:20;height:2" coordorigin="2768,1594" coordsize="20,0" path="m2768,1594l2787,1594e" filled="false" stroked="true" strokeweight=".47998pt" strokecolor="#000000">
                <v:path arrowok="t"/>
              </v:shape>
            </v:group>
            <v:group style="position:absolute;left:2787;top:1594;width:20;height:2" coordorigin="2787,1594" coordsize="20,2">
              <v:shape style="position:absolute;left:2787;top:1594;width:20;height:2" coordorigin="2787,1594" coordsize="20,0" path="m2787,1594l2806,1594e" filled="false" stroked="true" strokeweight=".47998pt" strokecolor="#000000">
                <v:path arrowok="t"/>
              </v:shape>
            </v:group>
            <v:group style="position:absolute;left:2806;top:1594;width:20;height:2" coordorigin="2806,1594" coordsize="20,2">
              <v:shape style="position:absolute;left:2806;top:1594;width:20;height:2" coordorigin="2806,1594" coordsize="20,0" path="m2806,1594l2825,1594e" filled="false" stroked="true" strokeweight=".47998pt" strokecolor="#000000">
                <v:path arrowok="t"/>
              </v:shape>
            </v:group>
            <v:group style="position:absolute;left:2825;top:1594;width:20;height:2" coordorigin="2825,1594" coordsize="20,2">
              <v:shape style="position:absolute;left:2825;top:1594;width:20;height:2" coordorigin="2825,1594" coordsize="20,0" path="m2825,1594l2844,1594e" filled="false" stroked="true" strokeweight=".47998pt" strokecolor="#000000">
                <v:path arrowok="t"/>
              </v:shape>
            </v:group>
            <v:group style="position:absolute;left:2844;top:1594;width:20;height:2" coordorigin="2844,1594" coordsize="20,2">
              <v:shape style="position:absolute;left:2844;top:1594;width:20;height:2" coordorigin="2844,1594" coordsize="20,0" path="m2844,1594l2864,1594e" filled="false" stroked="true" strokeweight=".47998pt" strokecolor="#000000">
                <v:path arrowok="t"/>
              </v:shape>
            </v:group>
            <v:group style="position:absolute;left:2864;top:1594;width:20;height:2" coordorigin="2864,1594" coordsize="20,2">
              <v:shape style="position:absolute;left:2864;top:1594;width:20;height:2" coordorigin="2864,1594" coordsize="20,0" path="m2864,1594l2883,1594e" filled="false" stroked="true" strokeweight=".47998pt" strokecolor="#000000">
                <v:path arrowok="t"/>
              </v:shape>
            </v:group>
            <v:group style="position:absolute;left:2883;top:1594;width:20;height:2" coordorigin="2883,1594" coordsize="20,2">
              <v:shape style="position:absolute;left:2883;top:1594;width:20;height:2" coordorigin="2883,1594" coordsize="20,0" path="m2883,1594l2902,1594e" filled="false" stroked="true" strokeweight=".47998pt" strokecolor="#000000">
                <v:path arrowok="t"/>
              </v:shape>
            </v:group>
            <v:group style="position:absolute;left:2902;top:1594;width:20;height:2" coordorigin="2902,1594" coordsize="20,2">
              <v:shape style="position:absolute;left:2902;top:1594;width:20;height:2" coordorigin="2902,1594" coordsize="20,0" path="m2902,1594l2921,1594e" filled="false" stroked="true" strokeweight=".47998pt" strokecolor="#000000">
                <v:path arrowok="t"/>
              </v:shape>
            </v:group>
            <v:group style="position:absolute;left:2921;top:1594;width:20;height:2" coordorigin="2921,1594" coordsize="20,2">
              <v:shape style="position:absolute;left:2921;top:1594;width:20;height:2" coordorigin="2921,1594" coordsize="20,0" path="m2921,1594l2940,1594e" filled="false" stroked="true" strokeweight=".47998pt" strokecolor="#000000">
                <v:path arrowok="t"/>
              </v:shape>
            </v:group>
            <v:group style="position:absolute;left:2940;top:1594;width:20;height:2" coordorigin="2940,1594" coordsize="20,2">
              <v:shape style="position:absolute;left:2940;top:1594;width:20;height:2" coordorigin="2940,1594" coordsize="20,0" path="m2940,1594l2960,1594e" filled="false" stroked="true" strokeweight=".47998pt" strokecolor="#000000">
                <v:path arrowok="t"/>
              </v:shape>
            </v:group>
            <v:group style="position:absolute;left:2960;top:1594;width:20;height:2" coordorigin="2960,1594" coordsize="20,2">
              <v:shape style="position:absolute;left:2960;top:1594;width:20;height:2" coordorigin="2960,1594" coordsize="20,0" path="m2960,1594l2979,1594e" filled="false" stroked="true" strokeweight=".47998pt" strokecolor="#000000">
                <v:path arrowok="t"/>
              </v:shape>
            </v:group>
            <v:group style="position:absolute;left:2979;top:1594;width:20;height:2" coordorigin="2979,1594" coordsize="20,2">
              <v:shape style="position:absolute;left:2979;top:1594;width:20;height:2" coordorigin="2979,1594" coordsize="20,0" path="m2979,1594l2998,1594e" filled="false" stroked="true" strokeweight=".47998pt" strokecolor="#000000">
                <v:path arrowok="t"/>
              </v:shape>
            </v:group>
            <v:group style="position:absolute;left:2998;top:1594;width:20;height:2" coordorigin="2998,1594" coordsize="20,2">
              <v:shape style="position:absolute;left:2998;top:1594;width:20;height:2" coordorigin="2998,1594" coordsize="20,0" path="m2998,1594l3017,1594e" filled="false" stroked="true" strokeweight=".47998pt" strokecolor="#000000">
                <v:path arrowok="t"/>
              </v:shape>
            </v:group>
            <v:group style="position:absolute;left:3017;top:1594;width:20;height:2" coordorigin="3017,1594" coordsize="20,2">
              <v:shape style="position:absolute;left:3017;top:1594;width:20;height:2" coordorigin="3017,1594" coordsize="20,0" path="m3017,1594l3036,1594e" filled="false" stroked="true" strokeweight=".47998pt" strokecolor="#000000">
                <v:path arrowok="t"/>
              </v:shape>
            </v:group>
            <v:group style="position:absolute;left:3036;top:1594;width:20;height:2" coordorigin="3036,1594" coordsize="20,2">
              <v:shape style="position:absolute;left:3036;top:1594;width:20;height:2" coordorigin="3036,1594" coordsize="20,0" path="m3036,1594l3056,1594e" filled="false" stroked="true" strokeweight=".47998pt" strokecolor="#000000">
                <v:path arrowok="t"/>
              </v:shape>
            </v:group>
            <v:group style="position:absolute;left:3056;top:1594;width:20;height:2" coordorigin="3056,1594" coordsize="20,2">
              <v:shape style="position:absolute;left:3056;top:1594;width:20;height:2" coordorigin="3056,1594" coordsize="20,0" path="m3056,1594l3075,1594e" filled="false" stroked="true" strokeweight=".47998pt" strokecolor="#000000">
                <v:path arrowok="t"/>
              </v:shape>
            </v:group>
            <v:group style="position:absolute;left:3075;top:1594;width:20;height:2" coordorigin="3075,1594" coordsize="20,2">
              <v:shape style="position:absolute;left:3075;top:1594;width:20;height:2" coordorigin="3075,1594" coordsize="20,0" path="m3075,1594l3094,1594e" filled="false" stroked="true" strokeweight=".47998pt" strokecolor="#000000">
                <v:path arrowok="t"/>
              </v:shape>
            </v:group>
            <v:group style="position:absolute;left:3094;top:1594;width:20;height:2" coordorigin="3094,1594" coordsize="20,2">
              <v:shape style="position:absolute;left:3094;top:1594;width:20;height:2" coordorigin="3094,1594" coordsize="20,0" path="m3094,1594l3113,1594e" filled="false" stroked="true" strokeweight=".47998pt" strokecolor="#000000">
                <v:path arrowok="t"/>
              </v:shape>
            </v:group>
            <v:group style="position:absolute;left:3113;top:1594;width:20;height:2" coordorigin="3113,1594" coordsize="20,2">
              <v:shape style="position:absolute;left:3113;top:1594;width:20;height:2" coordorigin="3113,1594" coordsize="20,0" path="m3113,1594l3132,1594e" filled="false" stroked="true" strokeweight=".47998pt" strokecolor="#000000">
                <v:path arrowok="t"/>
              </v:shape>
            </v:group>
            <v:group style="position:absolute;left:3132;top:1594;width:20;height:2" coordorigin="3132,1594" coordsize="20,2">
              <v:shape style="position:absolute;left:3132;top:1594;width:20;height:2" coordorigin="3132,1594" coordsize="20,0" path="m3132,1594l3152,1594e" filled="false" stroked="true" strokeweight=".47998pt" strokecolor="#000000">
                <v:path arrowok="t"/>
              </v:shape>
            </v:group>
            <v:group style="position:absolute;left:3152;top:1594;width:20;height:2" coordorigin="3152,1594" coordsize="20,2">
              <v:shape style="position:absolute;left:3152;top:1594;width:20;height:2" coordorigin="3152,1594" coordsize="20,0" path="m3152,1594l3171,1594e" filled="false" stroked="true" strokeweight=".47998pt" strokecolor="#000000">
                <v:path arrowok="t"/>
              </v:shape>
            </v:group>
            <v:group style="position:absolute;left:3171;top:1594;width:20;height:2" coordorigin="3171,1594" coordsize="20,2">
              <v:shape style="position:absolute;left:3171;top:1594;width:20;height:2" coordorigin="3171,1594" coordsize="20,0" path="m3171,1594l3190,1594e" filled="false" stroked="true" strokeweight=".47998pt" strokecolor="#000000">
                <v:path arrowok="t"/>
              </v:shape>
            </v:group>
            <v:group style="position:absolute;left:3190;top:1594;width:20;height:2" coordorigin="3190,1594" coordsize="20,2">
              <v:shape style="position:absolute;left:3190;top:1594;width:20;height:2" coordorigin="3190,1594" coordsize="20,0" path="m3190,1594l3209,1594e" filled="false" stroked="true" strokeweight=".47998pt" strokecolor="#000000">
                <v:path arrowok="t"/>
              </v:shape>
            </v:group>
            <v:group style="position:absolute;left:3209;top:1594;width:20;height:2" coordorigin="3209,1594" coordsize="20,2">
              <v:shape style="position:absolute;left:3209;top:1594;width:20;height:2" coordorigin="3209,1594" coordsize="20,0" path="m3209,1594l3228,1594e" filled="false" stroked="true" strokeweight=".47998pt" strokecolor="#000000">
                <v:path arrowok="t"/>
              </v:shape>
            </v:group>
            <v:group style="position:absolute;left:3228;top:1594;width:20;height:2" coordorigin="3228,1594" coordsize="20,2">
              <v:shape style="position:absolute;left:3228;top:1594;width:20;height:2" coordorigin="3228,1594" coordsize="20,0" path="m3228,1594l3248,1594e" filled="false" stroked="true" strokeweight=".47998pt" strokecolor="#000000">
                <v:path arrowok="t"/>
              </v:shape>
            </v:group>
            <v:group style="position:absolute;left:3248;top:1594;width:20;height:2" coordorigin="3248,1594" coordsize="20,2">
              <v:shape style="position:absolute;left:3248;top:1594;width:20;height:2" coordorigin="3248,1594" coordsize="20,0" path="m3248,1594l3267,1594e" filled="false" stroked="true" strokeweight=".47998pt" strokecolor="#000000">
                <v:path arrowok="t"/>
              </v:shape>
            </v:group>
            <v:group style="position:absolute;left:3267;top:1594;width:20;height:2" coordorigin="3267,1594" coordsize="20,2">
              <v:shape style="position:absolute;left:3267;top:1594;width:20;height:2" coordorigin="3267,1594" coordsize="20,0" path="m3267,1594l3286,1594e" filled="false" stroked="true" strokeweight=".47998pt" strokecolor="#000000">
                <v:path arrowok="t"/>
              </v:shape>
            </v:group>
            <v:group style="position:absolute;left:3286;top:1594;width:20;height:2" coordorigin="3286,1594" coordsize="20,2">
              <v:shape style="position:absolute;left:3286;top:1594;width:20;height:2" coordorigin="3286,1594" coordsize="20,0" path="m3286,1594l3305,1594e" filled="false" stroked="true" strokeweight=".47998pt" strokecolor="#000000">
                <v:path arrowok="t"/>
              </v:shape>
            </v:group>
            <v:group style="position:absolute;left:3305;top:1594;width:20;height:2" coordorigin="3305,1594" coordsize="20,2">
              <v:shape style="position:absolute;left:3305;top:1594;width:20;height:2" coordorigin="3305,1594" coordsize="20,0" path="m3305,1594l3324,1594e" filled="false" stroked="true" strokeweight=".47998pt" strokecolor="#000000">
                <v:path arrowok="t"/>
              </v:shape>
            </v:group>
            <v:group style="position:absolute;left:3324;top:1594;width:20;height:2" coordorigin="3324,1594" coordsize="20,2">
              <v:shape style="position:absolute;left:3324;top:1594;width:20;height:2" coordorigin="3324,1594" coordsize="20,0" path="m3324,1594l3344,1594e" filled="false" stroked="true" strokeweight=".47998pt" strokecolor="#000000">
                <v:path arrowok="t"/>
              </v:shape>
            </v:group>
            <v:group style="position:absolute;left:3344;top:1594;width:20;height:2" coordorigin="3344,1594" coordsize="20,2">
              <v:shape style="position:absolute;left:3344;top:1594;width:20;height:2" coordorigin="3344,1594" coordsize="20,0" path="m3344,1594l3363,1594e" filled="false" stroked="true" strokeweight=".47998pt" strokecolor="#000000">
                <v:path arrowok="t"/>
              </v:shape>
            </v:group>
            <v:group style="position:absolute;left:3363;top:1594;width:20;height:2" coordorigin="3363,1594" coordsize="20,2">
              <v:shape style="position:absolute;left:3363;top:1594;width:20;height:2" coordorigin="3363,1594" coordsize="20,0" path="m3363,1594l3382,1594e" filled="false" stroked="true" strokeweight=".47998pt" strokecolor="#000000">
                <v:path arrowok="t"/>
              </v:shape>
            </v:group>
            <v:group style="position:absolute;left:3382;top:1594;width:20;height:2" coordorigin="3382,1594" coordsize="20,2">
              <v:shape style="position:absolute;left:3382;top:1594;width:20;height:2" coordorigin="3382,1594" coordsize="20,0" path="m3382,1594l3401,1594e" filled="false" stroked="true" strokeweight=".47998pt" strokecolor="#000000">
                <v:path arrowok="t"/>
              </v:shape>
            </v:group>
            <v:group style="position:absolute;left:3401;top:1594;width:20;height:2" coordorigin="3401,1594" coordsize="20,2">
              <v:shape style="position:absolute;left:3401;top:1594;width:20;height:2" coordorigin="3401,1594" coordsize="20,0" path="m3401,1594l3420,1594e" filled="false" stroked="true" strokeweight=".47998pt" strokecolor="#000000">
                <v:path arrowok="t"/>
              </v:shape>
            </v:group>
            <v:group style="position:absolute;left:3420;top:1594;width:20;height:2" coordorigin="3420,1594" coordsize="20,2">
              <v:shape style="position:absolute;left:3420;top:1594;width:20;height:2" coordorigin="3420,1594" coordsize="20,0" path="m3420,1594l3440,1594e" filled="false" stroked="true" strokeweight=".47998pt" strokecolor="#000000">
                <v:path arrowok="t"/>
              </v:shape>
            </v:group>
            <v:group style="position:absolute;left:3440;top:1594;width:20;height:2" coordorigin="3440,1594" coordsize="20,2">
              <v:shape style="position:absolute;left:3440;top:1594;width:20;height:2" coordorigin="3440,1594" coordsize="20,0" path="m3440,1594l3459,1594e" filled="false" stroked="true" strokeweight=".47998pt" strokecolor="#000000">
                <v:path arrowok="t"/>
              </v:shape>
            </v:group>
            <v:group style="position:absolute;left:3459;top:1594;width:20;height:2" coordorigin="3459,1594" coordsize="20,2">
              <v:shape style="position:absolute;left:3459;top:1594;width:20;height:2" coordorigin="3459,1594" coordsize="20,0" path="m3459,1594l3478,1594e" filled="false" stroked="true" strokeweight=".47998pt" strokecolor="#000000">
                <v:path arrowok="t"/>
              </v:shape>
            </v:group>
            <v:group style="position:absolute;left:3478;top:1594;width:20;height:2" coordorigin="3478,1594" coordsize="20,2">
              <v:shape style="position:absolute;left:3478;top:1594;width:20;height:2" coordorigin="3478,1594" coordsize="20,0" path="m3478,1594l3497,1594e" filled="false" stroked="true" strokeweight=".47998pt" strokecolor="#000000">
                <v:path arrowok="t"/>
              </v:shape>
            </v:group>
            <v:group style="position:absolute;left:3497;top:1594;width:20;height:2" coordorigin="3497,1594" coordsize="20,2">
              <v:shape style="position:absolute;left:3497;top:1594;width:20;height:2" coordorigin="3497,1594" coordsize="20,0" path="m3497,1594l3516,1594e" filled="false" stroked="true" strokeweight=".47998pt" strokecolor="#000000">
                <v:path arrowok="t"/>
              </v:shape>
            </v:group>
            <v:group style="position:absolute;left:3516;top:1594;width:20;height:2" coordorigin="3516,1594" coordsize="20,2">
              <v:shape style="position:absolute;left:3516;top:1594;width:20;height:2" coordorigin="3516,1594" coordsize="20,0" path="m3516,1594l3536,1594e" filled="false" stroked="true" strokeweight=".47998pt" strokecolor="#000000">
                <v:path arrowok="t"/>
              </v:shape>
            </v:group>
            <v:group style="position:absolute;left:3536;top:1594;width:20;height:2" coordorigin="3536,1594" coordsize="20,2">
              <v:shape style="position:absolute;left:3536;top:1594;width:20;height:2" coordorigin="3536,1594" coordsize="20,0" path="m3536,1594l3555,1594e" filled="false" stroked="true" strokeweight=".47998pt" strokecolor="#000000">
                <v:path arrowok="t"/>
              </v:shape>
            </v:group>
            <v:group style="position:absolute;left:3555;top:1594;width:20;height:2" coordorigin="3555,1594" coordsize="20,2">
              <v:shape style="position:absolute;left:3555;top:1594;width:20;height:2" coordorigin="3555,1594" coordsize="20,0" path="m3555,1594l3574,1594e" filled="false" stroked="true" strokeweight=".47998pt" strokecolor="#000000">
                <v:path arrowok="t"/>
              </v:shape>
            </v:group>
            <v:group style="position:absolute;left:3574;top:1594;width:20;height:2" coordorigin="3574,1594" coordsize="20,2">
              <v:shape style="position:absolute;left:3574;top:1594;width:20;height:2" coordorigin="3574,1594" coordsize="20,0" path="m3574,1594l3593,1594e" filled="false" stroked="true" strokeweight=".47998pt" strokecolor="#000000">
                <v:path arrowok="t"/>
              </v:shape>
            </v:group>
            <v:group style="position:absolute;left:3593;top:1594;width:20;height:2" coordorigin="3593,1594" coordsize="20,2">
              <v:shape style="position:absolute;left:3593;top:1594;width:20;height:2" coordorigin="3593,1594" coordsize="20,0" path="m3593,1594l3612,1594e" filled="false" stroked="true" strokeweight=".47998pt" strokecolor="#000000">
                <v:path arrowok="t"/>
              </v:shape>
            </v:group>
            <v:group style="position:absolute;left:3612;top:1594;width:20;height:2" coordorigin="3612,1594" coordsize="20,2">
              <v:shape style="position:absolute;left:3612;top:1594;width:20;height:2" coordorigin="3612,1594" coordsize="20,0" path="m3612,1594l3632,1594e" filled="false" stroked="true" strokeweight=".47998pt" strokecolor="#000000">
                <v:path arrowok="t"/>
              </v:shape>
            </v:group>
            <v:group style="position:absolute;left:3632;top:1594;width:20;height:2" coordorigin="3632,1594" coordsize="20,2">
              <v:shape style="position:absolute;left:3632;top:1594;width:20;height:2" coordorigin="3632,1594" coordsize="20,0" path="m3632,1594l3651,1594e" filled="false" stroked="true" strokeweight=".47998pt" strokecolor="#000000">
                <v:path arrowok="t"/>
              </v:shape>
            </v:group>
            <v:group style="position:absolute;left:3651;top:1594;width:20;height:2" coordorigin="3651,1594" coordsize="20,2">
              <v:shape style="position:absolute;left:3651;top:1594;width:20;height:2" coordorigin="3651,1594" coordsize="20,0" path="m3651,1594l3670,1594e" filled="false" stroked="true" strokeweight=".47998pt" strokecolor="#000000">
                <v:path arrowok="t"/>
              </v:shape>
            </v:group>
            <v:group style="position:absolute;left:3670;top:1594;width:20;height:2" coordorigin="3670,1594" coordsize="20,2">
              <v:shape style="position:absolute;left:3670;top:1594;width:20;height:2" coordorigin="3670,1594" coordsize="20,0" path="m3670,1594l3689,1594e" filled="false" stroked="true" strokeweight=".47998pt" strokecolor="#000000">
                <v:path arrowok="t"/>
              </v:shape>
            </v:group>
            <v:group style="position:absolute;left:3689;top:1594;width:20;height:2" coordorigin="3689,1594" coordsize="20,2">
              <v:shape style="position:absolute;left:3689;top:1594;width:20;height:2" coordorigin="3689,1594" coordsize="20,0" path="m3689,1594l3708,1594e" filled="false" stroked="true" strokeweight=".47998pt" strokecolor="#000000">
                <v:path arrowok="t"/>
              </v:shape>
            </v:group>
            <v:group style="position:absolute;left:3708;top:1594;width:20;height:2" coordorigin="3708,1594" coordsize="20,2">
              <v:shape style="position:absolute;left:3708;top:1594;width:20;height:2" coordorigin="3708,1594" coordsize="20,0" path="m3708,1594l3728,1594e" filled="false" stroked="true" strokeweight=".47998pt" strokecolor="#000000">
                <v:path arrowok="t"/>
              </v:shape>
            </v:group>
            <v:group style="position:absolute;left:3728;top:1594;width:20;height:2" coordorigin="3728,1594" coordsize="20,2">
              <v:shape style="position:absolute;left:3728;top:1594;width:20;height:2" coordorigin="3728,1594" coordsize="20,0" path="m3728,1594l3747,1594e" filled="false" stroked="true" strokeweight=".47998pt" strokecolor="#000000">
                <v:path arrowok="t"/>
              </v:shape>
            </v:group>
            <v:group style="position:absolute;left:3747;top:1594;width:20;height:2" coordorigin="3747,1594" coordsize="20,2">
              <v:shape style="position:absolute;left:3747;top:1594;width:20;height:2" coordorigin="3747,1594" coordsize="20,0" path="m3747,1594l3766,1594e" filled="false" stroked="true" strokeweight=".47998pt" strokecolor="#000000">
                <v:path arrowok="t"/>
              </v:shape>
            </v:group>
            <v:group style="position:absolute;left:3766;top:1594;width:20;height:2" coordorigin="3766,1594" coordsize="20,2">
              <v:shape style="position:absolute;left:3766;top:1594;width:20;height:2" coordorigin="3766,1594" coordsize="20,0" path="m3766,1594l3785,1594e" filled="false" stroked="true" strokeweight=".47998pt" strokecolor="#000000">
                <v:path arrowok="t"/>
              </v:shape>
            </v:group>
            <v:group style="position:absolute;left:3785;top:1594;width:20;height:2" coordorigin="3785,1594" coordsize="20,2">
              <v:shape style="position:absolute;left:3785;top:1594;width:20;height:2" coordorigin="3785,1594" coordsize="20,0" path="m3785,1594l3804,1594e" filled="false" stroked="true" strokeweight=".47998pt" strokecolor="#000000">
                <v:path arrowok="t"/>
              </v:shape>
            </v:group>
            <v:group style="position:absolute;left:3804;top:1594;width:20;height:2" coordorigin="3804,1594" coordsize="20,2">
              <v:shape style="position:absolute;left:3804;top:1594;width:20;height:2" coordorigin="3804,1594" coordsize="20,0" path="m3804,1594l3824,1594e" filled="false" stroked="true" strokeweight=".47998pt" strokecolor="#000000">
                <v:path arrowok="t"/>
              </v:shape>
            </v:group>
            <v:group style="position:absolute;left:3824;top:1594;width:20;height:2" coordorigin="3824,1594" coordsize="20,2">
              <v:shape style="position:absolute;left:3824;top:1594;width:20;height:2" coordorigin="3824,1594" coordsize="20,0" path="m3824,1594l3843,1594e" filled="false" stroked="true" strokeweight=".47998pt" strokecolor="#000000">
                <v:path arrowok="t"/>
              </v:shape>
            </v:group>
            <v:group style="position:absolute;left:3843;top:1594;width:20;height:2" coordorigin="3843,1594" coordsize="20,2">
              <v:shape style="position:absolute;left:3843;top:1594;width:20;height:2" coordorigin="3843,1594" coordsize="20,0" path="m3843,1594l3862,1594e" filled="false" stroked="true" strokeweight=".47998pt" strokecolor="#000000">
                <v:path arrowok="t"/>
              </v:shape>
            </v:group>
            <v:group style="position:absolute;left:3862;top:1594;width:20;height:2" coordorigin="3862,1594" coordsize="20,2">
              <v:shape style="position:absolute;left:3862;top:1594;width:20;height:2" coordorigin="3862,1594" coordsize="20,0" path="m3862,1594l3881,1594e" filled="false" stroked="true" strokeweight=".47998pt" strokecolor="#000000">
                <v:path arrowok="t"/>
              </v:shape>
            </v:group>
            <v:group style="position:absolute;left:3881;top:1594;width:20;height:2" coordorigin="3881,1594" coordsize="20,2">
              <v:shape style="position:absolute;left:3881;top:1594;width:20;height:2" coordorigin="3881,1594" coordsize="20,0" path="m3881,1594l3900,1594e" filled="false" stroked="true" strokeweight=".47998pt" strokecolor="#000000">
                <v:path arrowok="t"/>
              </v:shape>
            </v:group>
            <v:group style="position:absolute;left:3900;top:1594;width:20;height:2" coordorigin="3900,1594" coordsize="20,2">
              <v:shape style="position:absolute;left:3900;top:1594;width:20;height:2" coordorigin="3900,1594" coordsize="20,0" path="m3900,1594l3920,1594e" filled="false" stroked="true" strokeweight=".47998pt" strokecolor="#000000">
                <v:path arrowok="t"/>
              </v:shape>
            </v:group>
            <v:group style="position:absolute;left:3920;top:1594;width:20;height:2" coordorigin="3920,1594" coordsize="20,2">
              <v:shape style="position:absolute;left:3920;top:1594;width:20;height:2" coordorigin="3920,1594" coordsize="20,0" path="m3920,1594l3939,1594e" filled="false" stroked="true" strokeweight=".47998pt" strokecolor="#000000">
                <v:path arrowok="t"/>
              </v:shape>
            </v:group>
            <v:group style="position:absolute;left:3939;top:1594;width:20;height:2" coordorigin="3939,1594" coordsize="20,2">
              <v:shape style="position:absolute;left:3939;top:1594;width:20;height:2" coordorigin="3939,1594" coordsize="20,0" path="m3939,1594l3958,1594e" filled="false" stroked="true" strokeweight=".47998pt" strokecolor="#000000">
                <v:path arrowok="t"/>
              </v:shape>
            </v:group>
            <v:group style="position:absolute;left:3958;top:1594;width:20;height:2" coordorigin="3958,1594" coordsize="20,2">
              <v:shape style="position:absolute;left:3958;top:1594;width:20;height:2" coordorigin="3958,1594" coordsize="20,0" path="m3958,1594l3977,1594e" filled="false" stroked="true" strokeweight=".47998pt" strokecolor="#000000">
                <v:path arrowok="t"/>
              </v:shape>
            </v:group>
            <v:group style="position:absolute;left:3977;top:1594;width:20;height:2" coordorigin="3977,1594" coordsize="20,2">
              <v:shape style="position:absolute;left:3977;top:1594;width:20;height:2" coordorigin="3977,1594" coordsize="20,0" path="m3977,1594l3997,1594e" filled="false" stroked="true" strokeweight=".47998pt" strokecolor="#000000">
                <v:path arrowok="t"/>
              </v:shape>
            </v:group>
            <v:group style="position:absolute;left:3997;top:1594;width:20;height:2" coordorigin="3997,1594" coordsize="20,2">
              <v:shape style="position:absolute;left:3997;top:1594;width:20;height:2" coordorigin="3997,1594" coordsize="20,0" path="m3997,1594l4016,1594e" filled="false" stroked="true" strokeweight=".47998pt" strokecolor="#000000">
                <v:path arrowok="t"/>
              </v:shape>
            </v:group>
            <v:group style="position:absolute;left:4016;top:1594;width:20;height:2" coordorigin="4016,1594" coordsize="20,2">
              <v:shape style="position:absolute;left:4016;top:1594;width:20;height:2" coordorigin="4016,1594" coordsize="20,0" path="m4016,1594l4035,1594e" filled="false" stroked="true" strokeweight=".47998pt" strokecolor="#000000">
                <v:path arrowok="t"/>
              </v:shape>
            </v:group>
            <v:group style="position:absolute;left:4035;top:1594;width:20;height:2" coordorigin="4035,1594" coordsize="20,2">
              <v:shape style="position:absolute;left:4035;top:1594;width:20;height:2" coordorigin="4035,1594" coordsize="20,0" path="m4035,1594l4055,1594e" filled="false" stroked="true" strokeweight=".47998pt" strokecolor="#000000">
                <v:path arrowok="t"/>
              </v:shape>
            </v:group>
            <v:group style="position:absolute;left:4055;top:1594;width:20;height:2" coordorigin="4055,1594" coordsize="20,2">
              <v:shape style="position:absolute;left:4055;top:1594;width:20;height:2" coordorigin="4055,1594" coordsize="20,0" path="m4055,1594l4074,1594e" filled="false" stroked="true" strokeweight=".47998pt" strokecolor="#000000">
                <v:path arrowok="t"/>
              </v:shape>
            </v:group>
            <v:group style="position:absolute;left:4074;top:1594;width:20;height:2" coordorigin="4074,1594" coordsize="20,2">
              <v:shape style="position:absolute;left:4074;top:1594;width:20;height:2" coordorigin="4074,1594" coordsize="20,0" path="m4074,1594l4093,1594e" filled="false" stroked="true" strokeweight=".47998pt" strokecolor="#000000">
                <v:path arrowok="t"/>
              </v:shape>
            </v:group>
            <v:group style="position:absolute;left:4093;top:1594;width:20;height:2" coordorigin="4093,1594" coordsize="20,2">
              <v:shape style="position:absolute;left:4093;top:1594;width:20;height:2" coordorigin="4093,1594" coordsize="20,0" path="m4093,1594l4112,1594e" filled="false" stroked="true" strokeweight=".47998pt" strokecolor="#000000">
                <v:path arrowok="t"/>
              </v:shape>
            </v:group>
            <v:group style="position:absolute;left:4112;top:1594;width:20;height:2" coordorigin="4112,1594" coordsize="20,2">
              <v:shape style="position:absolute;left:4112;top:1594;width:20;height:2" coordorigin="4112,1594" coordsize="20,0" path="m4112,1594l4131,1594e" filled="false" stroked="true" strokeweight=".47998pt" strokecolor="#000000">
                <v:path arrowok="t"/>
              </v:shape>
            </v:group>
            <v:group style="position:absolute;left:4131;top:1594;width:20;height:2" coordorigin="4131,1594" coordsize="20,2">
              <v:shape style="position:absolute;left:4131;top:1594;width:20;height:2" coordorigin="4131,1594" coordsize="20,0" path="m4131,1594l4151,1594e" filled="false" stroked="true" strokeweight=".47998pt" strokecolor="#000000">
                <v:path arrowok="t"/>
              </v:shape>
            </v:group>
            <v:group style="position:absolute;left:4151;top:1594;width:20;height:2" coordorigin="4151,1594" coordsize="20,2">
              <v:shape style="position:absolute;left:4151;top:1594;width:20;height:2" coordorigin="4151,1594" coordsize="20,0" path="m4151,1594l4170,1594e" filled="false" stroked="true" strokeweight=".47998pt" strokecolor="#000000">
                <v:path arrowok="t"/>
              </v:shape>
            </v:group>
            <v:group style="position:absolute;left:4170;top:1594;width:20;height:2" coordorigin="4170,1594" coordsize="20,2">
              <v:shape style="position:absolute;left:4170;top:1594;width:20;height:2" coordorigin="4170,1594" coordsize="20,0" path="m4170,1594l4189,1594e" filled="false" stroked="true" strokeweight=".47998pt" strokecolor="#000000">
                <v:path arrowok="t"/>
              </v:shape>
            </v:group>
            <v:group style="position:absolute;left:4189;top:1594;width:20;height:2" coordorigin="4189,1594" coordsize="20,2">
              <v:shape style="position:absolute;left:4189;top:1594;width:20;height:2" coordorigin="4189,1594" coordsize="20,0" path="m4189,1594l4208,1594e" filled="false" stroked="true" strokeweight=".47998pt" strokecolor="#000000">
                <v:path arrowok="t"/>
              </v:shape>
            </v:group>
            <v:group style="position:absolute;left:4208;top:1594;width:20;height:2" coordorigin="4208,1594" coordsize="20,2">
              <v:shape style="position:absolute;left:4208;top:1594;width:20;height:2" coordorigin="4208,1594" coordsize="20,0" path="m4208,1594l4227,1594e" filled="false" stroked="true" strokeweight=".47998pt" strokecolor="#000000">
                <v:path arrowok="t"/>
              </v:shape>
            </v:group>
            <v:group style="position:absolute;left:4227;top:1594;width:20;height:2" coordorigin="4227,1594" coordsize="20,2">
              <v:shape style="position:absolute;left:4227;top:1594;width:20;height:2" coordorigin="4227,1594" coordsize="20,0" path="m4227,1594l4247,1594e" filled="false" stroked="true" strokeweight=".47998pt" strokecolor="#000000">
                <v:path arrowok="t"/>
              </v:shape>
            </v:group>
            <v:group style="position:absolute;left:4247;top:1594;width:20;height:2" coordorigin="4247,1594" coordsize="20,2">
              <v:shape style="position:absolute;left:4247;top:1594;width:20;height:2" coordorigin="4247,1594" coordsize="20,0" path="m4247,1594l4266,1594e" filled="false" stroked="true" strokeweight=".47998pt" strokecolor="#000000">
                <v:path arrowok="t"/>
              </v:shape>
            </v:group>
            <v:group style="position:absolute;left:4266;top:1594;width:20;height:2" coordorigin="4266,1594" coordsize="20,2">
              <v:shape style="position:absolute;left:4266;top:1594;width:20;height:2" coordorigin="4266,1594" coordsize="20,0" path="m4266,1594l4285,1594e" filled="false" stroked="true" strokeweight=".47998pt" strokecolor="#000000">
                <v:path arrowok="t"/>
              </v:shape>
            </v:group>
            <v:group style="position:absolute;left:4285;top:1594;width:20;height:2" coordorigin="4285,1594" coordsize="20,2">
              <v:shape style="position:absolute;left:4285;top:1594;width:20;height:2" coordorigin="4285,1594" coordsize="20,0" path="m4285,1594l4304,1594e" filled="false" stroked="true" strokeweight=".47998pt" strokecolor="#000000">
                <v:path arrowok="t"/>
              </v:shape>
            </v:group>
            <v:group style="position:absolute;left:4304;top:1594;width:20;height:2" coordorigin="4304,1594" coordsize="20,2">
              <v:shape style="position:absolute;left:4304;top:1594;width:20;height:2" coordorigin="4304,1594" coordsize="20,0" path="m4304,1594l4323,1594e" filled="false" stroked="true" strokeweight=".47998pt" strokecolor="#000000">
                <v:path arrowok="t"/>
              </v:shape>
            </v:group>
            <v:group style="position:absolute;left:4323;top:1594;width:20;height:2" coordorigin="4323,1594" coordsize="20,2">
              <v:shape style="position:absolute;left:4323;top:1594;width:20;height:2" coordorigin="4323,1594" coordsize="20,0" path="m4323,1594l4343,1594e" filled="false" stroked="true" strokeweight=".47998pt" strokecolor="#000000">
                <v:path arrowok="t"/>
              </v:shape>
            </v:group>
            <v:group style="position:absolute;left:4343;top:1594;width:20;height:2" coordorigin="4343,1594" coordsize="20,2">
              <v:shape style="position:absolute;left:4343;top:1594;width:20;height:2" coordorigin="4343,1594" coordsize="20,0" path="m4343,1594l4362,1594e" filled="false" stroked="true" strokeweight=".47998pt" strokecolor="#000000">
                <v:path arrowok="t"/>
              </v:shape>
            </v:group>
            <v:group style="position:absolute;left:4362;top:1594;width:20;height:2" coordorigin="4362,1594" coordsize="20,2">
              <v:shape style="position:absolute;left:4362;top:1594;width:20;height:2" coordorigin="4362,1594" coordsize="20,0" path="m4362,1594l4381,1594e" filled="false" stroked="true" strokeweight=".47998pt" strokecolor="#000000">
                <v:path arrowok="t"/>
              </v:shape>
            </v:group>
            <v:group style="position:absolute;left:4381;top:1594;width:20;height:2" coordorigin="4381,1594" coordsize="20,2">
              <v:shape style="position:absolute;left:4381;top:1594;width:20;height:2" coordorigin="4381,1594" coordsize="20,0" path="m4381,1594l4400,1594e" filled="false" stroked="true" strokeweight=".47998pt" strokecolor="#000000">
                <v:path arrowok="t"/>
              </v:shape>
            </v:group>
            <v:group style="position:absolute;left:4400;top:1594;width:20;height:2" coordorigin="4400,1594" coordsize="20,2">
              <v:shape style="position:absolute;left:4400;top:1594;width:20;height:2" coordorigin="4400,1594" coordsize="20,0" path="m4400,1594l4419,1594e" filled="false" stroked="true" strokeweight=".47998pt" strokecolor="#000000">
                <v:path arrowok="t"/>
              </v:shape>
            </v:group>
            <v:group style="position:absolute;left:4419;top:1594;width:20;height:2" coordorigin="4419,1594" coordsize="20,2">
              <v:shape style="position:absolute;left:4419;top:1594;width:20;height:2" coordorigin="4419,1594" coordsize="20,0" path="m4419,1594l4439,1594e" filled="false" stroked="true" strokeweight=".47998pt" strokecolor="#000000">
                <v:path arrowok="t"/>
              </v:shape>
            </v:group>
            <v:group style="position:absolute;left:4439;top:1594;width:20;height:2" coordorigin="4439,1594" coordsize="20,2">
              <v:shape style="position:absolute;left:4439;top:1594;width:20;height:2" coordorigin="4439,1594" coordsize="20,0" path="m4439,1594l4458,1594e" filled="false" stroked="true" strokeweight=".47998pt" strokecolor="#000000">
                <v:path arrowok="t"/>
              </v:shape>
            </v:group>
            <v:group style="position:absolute;left:4458;top:1594;width:20;height:2" coordorigin="4458,1594" coordsize="20,2">
              <v:shape style="position:absolute;left:4458;top:1594;width:20;height:2" coordorigin="4458,1594" coordsize="20,0" path="m4458,1594l4477,1594e" filled="false" stroked="true" strokeweight=".47998pt" strokecolor="#000000">
                <v:path arrowok="t"/>
              </v:shape>
            </v:group>
            <v:group style="position:absolute;left:4477;top:1594;width:20;height:2" coordorigin="4477,1594" coordsize="20,2">
              <v:shape style="position:absolute;left:4477;top:1594;width:20;height:2" coordorigin="4477,1594" coordsize="20,0" path="m4477,1594l4496,1594e" filled="false" stroked="true" strokeweight=".47998pt" strokecolor="#000000">
                <v:path arrowok="t"/>
              </v:shape>
            </v:group>
            <v:group style="position:absolute;left:4496;top:1594;width:20;height:2" coordorigin="4496,1594" coordsize="20,2">
              <v:shape style="position:absolute;left:4496;top:1594;width:20;height:2" coordorigin="4496,1594" coordsize="20,0" path="m4496,1594l4515,1594e" filled="false" stroked="true" strokeweight=".47998pt" strokecolor="#000000">
                <v:path arrowok="t"/>
              </v:shape>
            </v:group>
            <v:group style="position:absolute;left:4515;top:1594;width:20;height:2" coordorigin="4515,1594" coordsize="20,2">
              <v:shape style="position:absolute;left:4515;top:1594;width:20;height:2" coordorigin="4515,1594" coordsize="20,0" path="m4515,1594l4535,1594e" filled="false" stroked="true" strokeweight=".47998pt" strokecolor="#000000">
                <v:path arrowok="t"/>
              </v:shape>
            </v:group>
            <v:group style="position:absolute;left:4535;top:1594;width:20;height:2" coordorigin="4535,1594" coordsize="20,2">
              <v:shape style="position:absolute;left:4535;top:1594;width:20;height:2" coordorigin="4535,1594" coordsize="20,0" path="m4535,1594l4554,1594e" filled="false" stroked="true" strokeweight=".47998pt" strokecolor="#000000">
                <v:path arrowok="t"/>
              </v:shape>
            </v:group>
            <v:group style="position:absolute;left:4554;top:1594;width:20;height:2" coordorigin="4554,1594" coordsize="20,2">
              <v:shape style="position:absolute;left:4554;top:1594;width:20;height:2" coordorigin="4554,1594" coordsize="20,0" path="m4554,1594l4573,1594e" filled="false" stroked="true" strokeweight=".47998pt" strokecolor="#000000">
                <v:path arrowok="t"/>
              </v:shape>
            </v:group>
            <v:group style="position:absolute;left:4573;top:1594;width:20;height:2" coordorigin="4573,1594" coordsize="20,2">
              <v:shape style="position:absolute;left:4573;top:1594;width:20;height:2" coordorigin="4573,1594" coordsize="20,0" path="m4573,1594l4592,1594e" filled="false" stroked="true" strokeweight=".47998pt" strokecolor="#000000">
                <v:path arrowok="t"/>
              </v:shape>
            </v:group>
            <v:group style="position:absolute;left:4592;top:1594;width:20;height:2" coordorigin="4592,1594" coordsize="20,2">
              <v:shape style="position:absolute;left:4592;top:1594;width:20;height:2" coordorigin="4592,1594" coordsize="20,0" path="m4592,1594l4611,1594e" filled="false" stroked="true" strokeweight=".47998pt" strokecolor="#000000">
                <v:path arrowok="t"/>
              </v:shape>
            </v:group>
            <v:group style="position:absolute;left:4611;top:1594;width:20;height:2" coordorigin="4611,1594" coordsize="20,2">
              <v:shape style="position:absolute;left:4611;top:1594;width:20;height:2" coordorigin="4611,1594" coordsize="20,0" path="m4611,1594l4631,1594e" filled="false" stroked="true" strokeweight=".47998pt" strokecolor="#000000">
                <v:path arrowok="t"/>
              </v:shape>
            </v:group>
            <v:group style="position:absolute;left:4631;top:1594;width:20;height:2" coordorigin="4631,1594" coordsize="20,2">
              <v:shape style="position:absolute;left:4631;top:1594;width:20;height:2" coordorigin="4631,1594" coordsize="20,0" path="m4631,1594l4650,1594e" filled="false" stroked="true" strokeweight=".47998pt" strokecolor="#000000">
                <v:path arrowok="t"/>
              </v:shape>
            </v:group>
            <v:group style="position:absolute;left:4650;top:1594;width:20;height:2" coordorigin="4650,1594" coordsize="20,2">
              <v:shape style="position:absolute;left:4650;top:1594;width:20;height:2" coordorigin="4650,1594" coordsize="20,0" path="m4650,1594l4669,1594e" filled="false" stroked="true" strokeweight=".47998pt" strokecolor="#000000">
                <v:path arrowok="t"/>
              </v:shape>
            </v:group>
            <v:group style="position:absolute;left:4669;top:1594;width:20;height:2" coordorigin="4669,1594" coordsize="20,2">
              <v:shape style="position:absolute;left:4669;top:1594;width:20;height:2" coordorigin="4669,1594" coordsize="20,0" path="m4669,1594l4688,1594e" filled="false" stroked="true" strokeweight=".47998pt" strokecolor="#000000">
                <v:path arrowok="t"/>
              </v:shape>
            </v:group>
            <v:group style="position:absolute;left:4688;top:1594;width:20;height:2" coordorigin="4688,1594" coordsize="20,2">
              <v:shape style="position:absolute;left:4688;top:1594;width:20;height:2" coordorigin="4688,1594" coordsize="20,0" path="m4688,1594l4707,1594e" filled="false" stroked="true" strokeweight=".47998pt" strokecolor="#000000">
                <v:path arrowok="t"/>
              </v:shape>
            </v:group>
            <v:group style="position:absolute;left:4707;top:1594;width:20;height:2" coordorigin="4707,1594" coordsize="20,2">
              <v:shape style="position:absolute;left:4707;top:1594;width:20;height:2" coordorigin="4707,1594" coordsize="20,0" path="m4707,1594l4727,1594e" filled="false" stroked="true" strokeweight=".47998pt" strokecolor="#000000">
                <v:path arrowok="t"/>
              </v:shape>
            </v:group>
            <v:group style="position:absolute;left:4727;top:1594;width:20;height:2" coordorigin="4727,1594" coordsize="20,2">
              <v:shape style="position:absolute;left:4727;top:1594;width:20;height:2" coordorigin="4727,1594" coordsize="20,0" path="m4727,1594l4746,1594e" filled="false" stroked="true" strokeweight=".47998pt" strokecolor="#000000">
                <v:path arrowok="t"/>
              </v:shape>
            </v:group>
            <v:group style="position:absolute;left:4746;top:1594;width:20;height:2" coordorigin="4746,1594" coordsize="20,2">
              <v:shape style="position:absolute;left:4746;top:1594;width:20;height:2" coordorigin="4746,1594" coordsize="20,0" path="m4746,1594l4765,1594e" filled="false" stroked="true" strokeweight=".47998pt" strokecolor="#000000">
                <v:path arrowok="t"/>
              </v:shape>
            </v:group>
            <v:group style="position:absolute;left:4765;top:1594;width:20;height:2" coordorigin="4765,1594" coordsize="20,2">
              <v:shape style="position:absolute;left:4765;top:1594;width:20;height:2" coordorigin="4765,1594" coordsize="20,0" path="m4765,1594l4784,1594e" filled="false" stroked="true" strokeweight=".47998pt" strokecolor="#000000">
                <v:path arrowok="t"/>
              </v:shape>
            </v:group>
            <v:group style="position:absolute;left:4784;top:1594;width:20;height:2" coordorigin="4784,1594" coordsize="20,2">
              <v:shape style="position:absolute;left:4784;top:1594;width:20;height:2" coordorigin="4784,1594" coordsize="20,0" path="m4784,1594l4803,1594e" filled="false" stroked="true" strokeweight=".47998pt" strokecolor="#000000">
                <v:path arrowok="t"/>
              </v:shape>
            </v:group>
            <v:group style="position:absolute;left:4803;top:1594;width:20;height:2" coordorigin="4803,1594" coordsize="20,2">
              <v:shape style="position:absolute;left:4803;top:1594;width:20;height:2" coordorigin="4803,1594" coordsize="20,0" path="m4803,1594l4823,1594e" filled="false" stroked="true" strokeweight=".47998pt" strokecolor="#000000">
                <v:path arrowok="t"/>
              </v:shape>
            </v:group>
            <v:group style="position:absolute;left:4823;top:1594;width:20;height:2" coordorigin="4823,1594" coordsize="20,2">
              <v:shape style="position:absolute;left:4823;top:1594;width:20;height:2" coordorigin="4823,1594" coordsize="20,0" path="m4823,1594l4842,1594e" filled="false" stroked="true" strokeweight=".47998pt" strokecolor="#000000">
                <v:path arrowok="t"/>
              </v:shape>
            </v:group>
            <v:group style="position:absolute;left:4842;top:1594;width:20;height:2" coordorigin="4842,1594" coordsize="20,2">
              <v:shape style="position:absolute;left:4842;top:1594;width:20;height:2" coordorigin="4842,1594" coordsize="20,0" path="m4842,1594l4861,1594e" filled="false" stroked="true" strokeweight=".47998pt" strokecolor="#000000">
                <v:path arrowok="t"/>
              </v:shape>
            </v:group>
            <v:group style="position:absolute;left:4861;top:1594;width:20;height:2" coordorigin="4861,1594" coordsize="20,2">
              <v:shape style="position:absolute;left:4861;top:1594;width:20;height:2" coordorigin="4861,1594" coordsize="20,0" path="m4861,1594l4880,1594e" filled="false" stroked="true" strokeweight=".47998pt" strokecolor="#000000">
                <v:path arrowok="t"/>
              </v:shape>
            </v:group>
            <v:group style="position:absolute;left:4880;top:1594;width:20;height:2" coordorigin="4880,1594" coordsize="20,2">
              <v:shape style="position:absolute;left:4880;top:1594;width:20;height:2" coordorigin="4880,1594" coordsize="20,0" path="m4880,1594l4899,1594e" filled="false" stroked="true" strokeweight=".47998pt" strokecolor="#000000">
                <v:path arrowok="t"/>
              </v:shape>
            </v:group>
            <v:group style="position:absolute;left:4899;top:1594;width:20;height:2" coordorigin="4899,1594" coordsize="20,2">
              <v:shape style="position:absolute;left:4899;top:1594;width:20;height:2" coordorigin="4899,1594" coordsize="20,0" path="m4899,1594l4919,1594e" filled="false" stroked="true" strokeweight=".47998pt" strokecolor="#000000">
                <v:path arrowok="t"/>
              </v:shape>
            </v:group>
            <v:group style="position:absolute;left:4919;top:1594;width:20;height:2" coordorigin="4919,1594" coordsize="20,2">
              <v:shape style="position:absolute;left:4919;top:1594;width:20;height:2" coordorigin="4919,1594" coordsize="20,0" path="m4919,1594l4938,1594e" filled="false" stroked="true" strokeweight=".47998pt" strokecolor="#000000">
                <v:path arrowok="t"/>
              </v:shape>
            </v:group>
            <v:group style="position:absolute;left:4938;top:1594;width:20;height:2" coordorigin="4938,1594" coordsize="20,2">
              <v:shape style="position:absolute;left:4938;top:1594;width:20;height:2" coordorigin="4938,1594" coordsize="20,0" path="m4938,1594l4957,1594e" filled="false" stroked="true" strokeweight=".47998pt" strokecolor="#000000">
                <v:path arrowok="t"/>
              </v:shape>
            </v:group>
            <v:group style="position:absolute;left:4957;top:1594;width:20;height:2" coordorigin="4957,1594" coordsize="20,2">
              <v:shape style="position:absolute;left:4957;top:1594;width:20;height:2" coordorigin="4957,1594" coordsize="20,0" path="m4957,1594l4976,1594e" filled="false" stroked="true" strokeweight=".47998pt" strokecolor="#000000">
                <v:path arrowok="t"/>
              </v:shape>
            </v:group>
            <v:group style="position:absolute;left:4976;top:1594;width:20;height:2" coordorigin="4976,1594" coordsize="20,2">
              <v:shape style="position:absolute;left:4976;top:1594;width:20;height:2" coordorigin="4976,1594" coordsize="20,0" path="m4976,1594l4995,1594e" filled="false" stroked="true" strokeweight=".47998pt" strokecolor="#000000">
                <v:path arrowok="t"/>
              </v:shape>
            </v:group>
            <v:group style="position:absolute;left:4995;top:1594;width:20;height:2" coordorigin="4995,1594" coordsize="20,2">
              <v:shape style="position:absolute;left:4995;top:1594;width:20;height:2" coordorigin="4995,1594" coordsize="20,0" path="m4995,1594l5015,1594e" filled="false" stroked="true" strokeweight=".47998pt" strokecolor="#000000">
                <v:path arrowok="t"/>
              </v:shape>
            </v:group>
            <v:group style="position:absolute;left:5015;top:1594;width:20;height:2" coordorigin="5015,1594" coordsize="20,2">
              <v:shape style="position:absolute;left:5015;top:1594;width:20;height:2" coordorigin="5015,1594" coordsize="20,0" path="m5015,1594l5034,1594e" filled="false" stroked="true" strokeweight=".47998pt" strokecolor="#000000">
                <v:path arrowok="t"/>
              </v:shape>
            </v:group>
            <v:group style="position:absolute;left:5034;top:1594;width:20;height:2" coordorigin="5034,1594" coordsize="20,2">
              <v:shape style="position:absolute;left:5034;top:1594;width:20;height:2" coordorigin="5034,1594" coordsize="20,0" path="m5034,1594l5053,1594e" filled="false" stroked="true" strokeweight=".47998pt" strokecolor="#000000">
                <v:path arrowok="t"/>
              </v:shape>
            </v:group>
            <v:group style="position:absolute;left:5053;top:1594;width:20;height:2" coordorigin="5053,1594" coordsize="20,2">
              <v:shape style="position:absolute;left:5053;top:1594;width:20;height:2" coordorigin="5053,1594" coordsize="20,0" path="m5053,1594l5072,1594e" filled="false" stroked="true" strokeweight=".47998pt" strokecolor="#000000">
                <v:path arrowok="t"/>
              </v:shape>
            </v:group>
            <v:group style="position:absolute;left:5072;top:1594;width:20;height:2" coordorigin="5072,1594" coordsize="20,2">
              <v:shape style="position:absolute;left:5072;top:1594;width:20;height:2" coordorigin="5072,1594" coordsize="20,0" path="m5072,1594l5091,1594e" filled="false" stroked="true" strokeweight=".47998pt" strokecolor="#000000">
                <v:path arrowok="t"/>
              </v:shape>
            </v:group>
            <v:group style="position:absolute;left:5091;top:1594;width:20;height:2" coordorigin="5091,1594" coordsize="20,2">
              <v:shape style="position:absolute;left:5091;top:1594;width:20;height:2" coordorigin="5091,1594" coordsize="20,0" path="m5091,1594l5111,1594e" filled="false" stroked="true" strokeweight=".47998pt" strokecolor="#000000">
                <v:path arrowok="t"/>
              </v:shape>
            </v:group>
            <v:group style="position:absolute;left:5111;top:1594;width:20;height:2" coordorigin="5111,1594" coordsize="20,2">
              <v:shape style="position:absolute;left:5111;top:1594;width:20;height:2" coordorigin="5111,1594" coordsize="20,0" path="m5111,1594l5130,1594e" filled="false" stroked="true" strokeweight=".47998pt" strokecolor="#000000">
                <v:path arrowok="t"/>
              </v:shape>
            </v:group>
            <v:group style="position:absolute;left:5130;top:1594;width:20;height:2" coordorigin="5130,1594" coordsize="20,2">
              <v:shape style="position:absolute;left:5130;top:1594;width:20;height:2" coordorigin="5130,1594" coordsize="20,0" path="m5130,1594l5149,1594e" filled="false" stroked="true" strokeweight=".47998pt" strokecolor="#000000">
                <v:path arrowok="t"/>
              </v:shape>
            </v:group>
            <v:group style="position:absolute;left:5149;top:1594;width:20;height:2" coordorigin="5149,1594" coordsize="20,2">
              <v:shape style="position:absolute;left:5149;top:1594;width:20;height:2" coordorigin="5149,1594" coordsize="20,0" path="m5149,1594l5168,1594e" filled="false" stroked="true" strokeweight=".47998pt" strokecolor="#000000">
                <v:path arrowok="t"/>
              </v:shape>
            </v:group>
            <v:group style="position:absolute;left:5168;top:1594;width:20;height:2" coordorigin="5168,1594" coordsize="20,2">
              <v:shape style="position:absolute;left:5168;top:1594;width:20;height:2" coordorigin="5168,1594" coordsize="20,0" path="m5168,1594l5187,1594e" filled="false" stroked="true" strokeweight=".47998pt" strokecolor="#000000">
                <v:path arrowok="t"/>
              </v:shape>
            </v:group>
            <v:group style="position:absolute;left:5187;top:1594;width:20;height:2" coordorigin="5187,1594" coordsize="20,2">
              <v:shape style="position:absolute;left:5187;top:1594;width:20;height:2" coordorigin="5187,1594" coordsize="20,0" path="m5187,1594l5207,1594e" filled="false" stroked="true" strokeweight=".47998pt" strokecolor="#000000">
                <v:path arrowok="t"/>
              </v:shape>
            </v:group>
            <v:group style="position:absolute;left:5207;top:1594;width:20;height:2" coordorigin="5207,1594" coordsize="20,2">
              <v:shape style="position:absolute;left:5207;top:1594;width:20;height:2" coordorigin="5207,1594" coordsize="20,0" path="m5207,1594l5226,1594e" filled="false" stroked="true" strokeweight=".47998pt" strokecolor="#000000">
                <v:path arrowok="t"/>
              </v:shape>
            </v:group>
            <v:group style="position:absolute;left:5226;top:1594;width:20;height:2" coordorigin="5226,1594" coordsize="20,2">
              <v:shape style="position:absolute;left:5226;top:1594;width:20;height:2" coordorigin="5226,1594" coordsize="20,0" path="m5226,1594l5245,1594e" filled="false" stroked="true" strokeweight=".47998pt" strokecolor="#000000">
                <v:path arrowok="t"/>
              </v:shape>
            </v:group>
            <v:group style="position:absolute;left:5245;top:1594;width:20;height:2" coordorigin="5245,1594" coordsize="20,2">
              <v:shape style="position:absolute;left:5245;top:1594;width:20;height:2" coordorigin="5245,1594" coordsize="20,0" path="m5245,1594l5264,1594e" filled="false" stroked="true" strokeweight=".47998pt" strokecolor="#000000">
                <v:path arrowok="t"/>
              </v:shape>
            </v:group>
            <v:group style="position:absolute;left:5264;top:1594;width:20;height:2" coordorigin="5264,1594" coordsize="20,2">
              <v:shape style="position:absolute;left:5264;top:1594;width:20;height:2" coordorigin="5264,1594" coordsize="20,0" path="m5264,1594l5283,1594e" filled="false" stroked="true" strokeweight=".47998pt" strokecolor="#000000">
                <v:path arrowok="t"/>
              </v:shape>
            </v:group>
            <v:group style="position:absolute;left:5283;top:1594;width:20;height:2" coordorigin="5283,1594" coordsize="20,2">
              <v:shape style="position:absolute;left:5283;top:1594;width:20;height:2" coordorigin="5283,1594" coordsize="20,0" path="m5283,1594l5303,1594e" filled="false" stroked="true" strokeweight=".47998pt" strokecolor="#000000">
                <v:path arrowok="t"/>
              </v:shape>
            </v:group>
            <v:group style="position:absolute;left:5303;top:1594;width:20;height:2" coordorigin="5303,1594" coordsize="20,2">
              <v:shape style="position:absolute;left:5303;top:1594;width:20;height:2" coordorigin="5303,1594" coordsize="20,0" path="m5303,1594l5322,1594e" filled="false" stroked="true" strokeweight=".47998pt" strokecolor="#000000">
                <v:path arrowok="t"/>
              </v:shape>
            </v:group>
            <v:group style="position:absolute;left:5322;top:1594;width:20;height:2" coordorigin="5322,1594" coordsize="20,2">
              <v:shape style="position:absolute;left:5322;top:1594;width:20;height:2" coordorigin="5322,1594" coordsize="20,0" path="m5322,1594l5341,1594e" filled="false" stroked="true" strokeweight=".47998pt" strokecolor="#000000">
                <v:path arrowok="t"/>
              </v:shape>
            </v:group>
            <v:group style="position:absolute;left:5341;top:1594;width:20;height:2" coordorigin="5341,1594" coordsize="20,2">
              <v:shape style="position:absolute;left:5341;top:1594;width:20;height:2" coordorigin="5341,1594" coordsize="20,0" path="m5341,1594l5360,1594e" filled="false" stroked="true" strokeweight=".47998pt" strokecolor="#000000">
                <v:path arrowok="t"/>
              </v:shape>
            </v:group>
            <v:group style="position:absolute;left:5360;top:1594;width:20;height:2" coordorigin="5360,1594" coordsize="20,2">
              <v:shape style="position:absolute;left:5360;top:1594;width:20;height:2" coordorigin="5360,1594" coordsize="20,0" path="m5360,1594l5379,1594e" filled="false" stroked="true" strokeweight=".47998pt" strokecolor="#000000">
                <v:path arrowok="t"/>
              </v:shape>
            </v:group>
            <v:group style="position:absolute;left:5379;top:1594;width:20;height:2" coordorigin="5379,1594" coordsize="20,2">
              <v:shape style="position:absolute;left:5379;top:1594;width:20;height:2" coordorigin="5379,1594" coordsize="20,0" path="m5379,1594l5399,1594e" filled="false" stroked="true" strokeweight=".47998pt" strokecolor="#000000">
                <v:path arrowok="t"/>
              </v:shape>
            </v:group>
            <v:group style="position:absolute;left:5399;top:1594;width:20;height:2" coordorigin="5399,1594" coordsize="20,2">
              <v:shape style="position:absolute;left:5399;top:1594;width:20;height:2" coordorigin="5399,1594" coordsize="20,0" path="m5399,1594l5418,1594e" filled="false" stroked="true" strokeweight=".47998pt" strokecolor="#000000">
                <v:path arrowok="t"/>
              </v:shape>
            </v:group>
            <v:group style="position:absolute;left:5418;top:1594;width:20;height:2" coordorigin="5418,1594" coordsize="20,2">
              <v:shape style="position:absolute;left:5418;top:1594;width:20;height:2" coordorigin="5418,1594" coordsize="20,0" path="m5418,1594l5437,1594e" filled="false" stroked="true" strokeweight=".47998pt" strokecolor="#000000">
                <v:path arrowok="t"/>
              </v:shape>
            </v:group>
            <v:group style="position:absolute;left:5437;top:1594;width:20;height:2" coordorigin="5437,1594" coordsize="20,2">
              <v:shape style="position:absolute;left:5437;top:1594;width:20;height:2" coordorigin="5437,1594" coordsize="20,0" path="m5437,1594l5456,1594e" filled="false" stroked="true" strokeweight=".47998pt" strokecolor="#000000">
                <v:path arrowok="t"/>
              </v:shape>
            </v:group>
            <v:group style="position:absolute;left:5456;top:1594;width:20;height:2" coordorigin="5456,1594" coordsize="20,2">
              <v:shape style="position:absolute;left:5456;top:1594;width:20;height:2" coordorigin="5456,1594" coordsize="20,0" path="m5456,1594l5475,1594e" filled="false" stroked="true" strokeweight=".47998pt" strokecolor="#000000">
                <v:path arrowok="t"/>
              </v:shape>
            </v:group>
            <v:group style="position:absolute;left:5475;top:1594;width:20;height:2" coordorigin="5475,1594" coordsize="20,2">
              <v:shape style="position:absolute;left:5475;top:1594;width:20;height:2" coordorigin="5475,1594" coordsize="20,0" path="m5475,1594l5495,1594e" filled="false" stroked="true" strokeweight=".47998pt" strokecolor="#000000">
                <v:path arrowok="t"/>
              </v:shape>
            </v:group>
            <v:group style="position:absolute;left:5495;top:1594;width:20;height:2" coordorigin="5495,1594" coordsize="20,2">
              <v:shape style="position:absolute;left:5495;top:1594;width:20;height:2" coordorigin="5495,1594" coordsize="20,0" path="m5495,1594l5514,1594e" filled="false" stroked="true" strokeweight=".47998pt" strokecolor="#000000">
                <v:path arrowok="t"/>
              </v:shape>
            </v:group>
            <v:group style="position:absolute;left:5514;top:1594;width:20;height:2" coordorigin="5514,1594" coordsize="20,2">
              <v:shape style="position:absolute;left:5514;top:1594;width:20;height:2" coordorigin="5514,1594" coordsize="20,0" path="m5514,1594l5533,1594e" filled="false" stroked="true" strokeweight=".47998pt" strokecolor="#000000">
                <v:path arrowok="t"/>
              </v:shape>
            </v:group>
            <v:group style="position:absolute;left:5533;top:1594;width:20;height:2" coordorigin="5533,1594" coordsize="20,2">
              <v:shape style="position:absolute;left:5533;top:1594;width:20;height:2" coordorigin="5533,1594" coordsize="20,0" path="m5533,1594l5552,1594e" filled="false" stroked="true" strokeweight=".47998pt" strokecolor="#000000">
                <v:path arrowok="t"/>
              </v:shape>
            </v:group>
            <v:group style="position:absolute;left:5552;top:1594;width:20;height:2" coordorigin="5552,1594" coordsize="20,2">
              <v:shape style="position:absolute;left:5552;top:1594;width:20;height:2" coordorigin="5552,1594" coordsize="20,0" path="m5552,1594l5571,1594e" filled="false" stroked="true" strokeweight=".47998pt" strokecolor="#000000">
                <v:path arrowok="t"/>
              </v:shape>
            </v:group>
            <v:group style="position:absolute;left:5571;top:1594;width:20;height:2" coordorigin="5571,1594" coordsize="20,2">
              <v:shape style="position:absolute;left:5571;top:1594;width:20;height:2" coordorigin="5571,1594" coordsize="20,0" path="m5571,1594l5591,1594e" filled="false" stroked="true" strokeweight=".47998pt" strokecolor="#000000">
                <v:path arrowok="t"/>
              </v:shape>
            </v:group>
            <v:group style="position:absolute;left:5591;top:1594;width:20;height:2" coordorigin="5591,1594" coordsize="20,2">
              <v:shape style="position:absolute;left:5591;top:1594;width:20;height:2" coordorigin="5591,1594" coordsize="20,0" path="m5591,1594l5610,1594e" filled="false" stroked="true" strokeweight=".47998pt" strokecolor="#000000">
                <v:path arrowok="t"/>
              </v:shape>
            </v:group>
            <v:group style="position:absolute;left:5610;top:1594;width:20;height:2" coordorigin="5610,1594" coordsize="20,2">
              <v:shape style="position:absolute;left:5610;top:1594;width:20;height:2" coordorigin="5610,1594" coordsize="20,0" path="m5610,1594l5629,1594e" filled="false" stroked="true" strokeweight=".47998pt" strokecolor="#000000">
                <v:path arrowok="t"/>
              </v:shape>
            </v:group>
            <v:group style="position:absolute;left:5629;top:1594;width:20;height:2" coordorigin="5629,1594" coordsize="20,2">
              <v:shape style="position:absolute;left:5629;top:1594;width:20;height:2" coordorigin="5629,1594" coordsize="20,0" path="m5629,1594l5648,1594e" filled="false" stroked="true" strokeweight=".47998pt" strokecolor="#000000">
                <v:path arrowok="t"/>
              </v:shape>
            </v:group>
            <v:group style="position:absolute;left:5648;top:1594;width:20;height:2" coordorigin="5648,1594" coordsize="20,2">
              <v:shape style="position:absolute;left:5648;top:1594;width:20;height:2" coordorigin="5648,1594" coordsize="20,0" path="m5648,1594l5667,1594e" filled="false" stroked="true" strokeweight=".47998pt" strokecolor="#000000">
                <v:path arrowok="t"/>
              </v:shape>
            </v:group>
            <v:group style="position:absolute;left:5667;top:1594;width:20;height:2" coordorigin="5667,1594" coordsize="20,2">
              <v:shape style="position:absolute;left:5667;top:1594;width:20;height:2" coordorigin="5667,1594" coordsize="20,0" path="m5667,1594l5687,1594e" filled="false" stroked="true" strokeweight=".47998pt" strokecolor="#000000">
                <v:path arrowok="t"/>
              </v:shape>
            </v:group>
            <v:group style="position:absolute;left:5687;top:1594;width:20;height:2" coordorigin="5687,1594" coordsize="20,2">
              <v:shape style="position:absolute;left:5687;top:1594;width:20;height:2" coordorigin="5687,1594" coordsize="20,0" path="m5687,1594l5706,1594e" filled="false" stroked="true" strokeweight=".47998pt" strokecolor="#000000">
                <v:path arrowok="t"/>
              </v:shape>
            </v:group>
            <v:group style="position:absolute;left:5706;top:1594;width:20;height:2" coordorigin="5706,1594" coordsize="20,2">
              <v:shape style="position:absolute;left:5706;top:1594;width:20;height:2" coordorigin="5706,1594" coordsize="20,0" path="m5706,1594l5725,1594e" filled="false" stroked="true" strokeweight=".47998pt" strokecolor="#000000">
                <v:path arrowok="t"/>
              </v:shape>
            </v:group>
            <v:group style="position:absolute;left:5725;top:1594;width:20;height:2" coordorigin="5725,1594" coordsize="20,2">
              <v:shape style="position:absolute;left:5725;top:1594;width:20;height:2" coordorigin="5725,1594" coordsize="20,0" path="m5725,1594l5744,1594e" filled="false" stroked="true" strokeweight=".47998pt" strokecolor="#000000">
                <v:path arrowok="t"/>
              </v:shape>
            </v:group>
            <v:group style="position:absolute;left:5744;top:1594;width:20;height:2" coordorigin="5744,1594" coordsize="20,2">
              <v:shape style="position:absolute;left:5744;top:1594;width:20;height:2" coordorigin="5744,1594" coordsize="20,0" path="m5744,1594l5763,1594e" filled="false" stroked="true" strokeweight=".47998pt" strokecolor="#000000">
                <v:path arrowok="t"/>
              </v:shape>
            </v:group>
            <v:group style="position:absolute;left:5763;top:1594;width:20;height:2" coordorigin="5763,1594" coordsize="20,2">
              <v:shape style="position:absolute;left:5763;top:1594;width:20;height:2" coordorigin="5763,1594" coordsize="20,0" path="m5763,1594l5783,1594e" filled="false" stroked="true" strokeweight=".47998pt" strokecolor="#000000">
                <v:path arrowok="t"/>
              </v:shape>
            </v:group>
            <v:group style="position:absolute;left:5783;top:1594;width:20;height:2" coordorigin="5783,1594" coordsize="20,2">
              <v:shape style="position:absolute;left:5783;top:1594;width:20;height:2" coordorigin="5783,1594" coordsize="20,0" path="m5783,1594l5802,1594e" filled="false" stroked="true" strokeweight=".47998pt" strokecolor="#000000">
                <v:path arrowok="t"/>
              </v:shape>
            </v:group>
            <v:group style="position:absolute;left:5802;top:1594;width:20;height:2" coordorigin="5802,1594" coordsize="20,2">
              <v:shape style="position:absolute;left:5802;top:1594;width:20;height:2" coordorigin="5802,1594" coordsize="20,0" path="m5802,1594l5821,1594e" filled="false" stroked="true" strokeweight=".47998pt" strokecolor="#000000">
                <v:path arrowok="t"/>
              </v:shape>
            </v:group>
            <v:group style="position:absolute;left:5821;top:1594;width:20;height:2" coordorigin="5821,1594" coordsize="20,2">
              <v:shape style="position:absolute;left:5821;top:1594;width:20;height:2" coordorigin="5821,1594" coordsize="20,0" path="m5821,1594l5840,1594e" filled="false" stroked="true" strokeweight=".47998pt" strokecolor="#000000">
                <v:path arrowok="t"/>
              </v:shape>
            </v:group>
            <v:group style="position:absolute;left:5840;top:1594;width:20;height:2" coordorigin="5840,1594" coordsize="20,2">
              <v:shape style="position:absolute;left:5840;top:1594;width:20;height:2" coordorigin="5840,1594" coordsize="20,0" path="m5840,1594l5859,1594e" filled="false" stroked="true" strokeweight=".47998pt" strokecolor="#000000">
                <v:path arrowok="t"/>
              </v:shape>
            </v:group>
            <v:group style="position:absolute;left:5859;top:1594;width:20;height:2" coordorigin="5859,1594" coordsize="20,2">
              <v:shape style="position:absolute;left:5859;top:1594;width:20;height:2" coordorigin="5859,1594" coordsize="20,0" path="m5859,1594l5879,1594e" filled="false" stroked="true" strokeweight=".47998pt" strokecolor="#000000">
                <v:path arrowok="t"/>
              </v:shape>
            </v:group>
            <v:group style="position:absolute;left:5879;top:1594;width:20;height:2" coordorigin="5879,1594" coordsize="20,2">
              <v:shape style="position:absolute;left:5879;top:1594;width:20;height:2" coordorigin="5879,1594" coordsize="20,0" path="m5879,1594l5898,1594e" filled="false" stroked="true" strokeweight=".47998pt" strokecolor="#000000">
                <v:path arrowok="t"/>
              </v:shape>
            </v:group>
            <v:group style="position:absolute;left:5898;top:1594;width:20;height:2" coordorigin="5898,1594" coordsize="20,2">
              <v:shape style="position:absolute;left:5898;top:1594;width:20;height:2" coordorigin="5898,1594" coordsize="20,0" path="m5898,1594l5917,1594e" filled="false" stroked="true" strokeweight=".47998pt" strokecolor="#000000">
                <v:path arrowok="t"/>
              </v:shape>
            </v:group>
            <v:group style="position:absolute;left:5917;top:1594;width:20;height:2" coordorigin="5917,1594" coordsize="20,2">
              <v:shape style="position:absolute;left:5917;top:1594;width:20;height:2" coordorigin="5917,1594" coordsize="20,0" path="m5917,1594l5936,1594e" filled="false" stroked="true" strokeweight=".47998pt" strokecolor="#000000">
                <v:path arrowok="t"/>
              </v:shape>
            </v:group>
            <v:group style="position:absolute;left:5936;top:1594;width:20;height:2" coordorigin="5936,1594" coordsize="20,2">
              <v:shape style="position:absolute;left:5936;top:1594;width:20;height:2" coordorigin="5936,1594" coordsize="20,0" path="m5936,1594l5955,1594e" filled="false" stroked="true" strokeweight=".47998pt" strokecolor="#000000">
                <v:path arrowok="t"/>
              </v:shape>
            </v:group>
            <v:group style="position:absolute;left:5955;top:1594;width:20;height:2" coordorigin="5955,1594" coordsize="20,2">
              <v:shape style="position:absolute;left:5955;top:1594;width:20;height:2" coordorigin="5955,1594" coordsize="20,0" path="m5955,1594l5975,1594e" filled="false" stroked="true" strokeweight=".47998pt" strokecolor="#000000">
                <v:path arrowok="t"/>
              </v:shape>
            </v:group>
            <v:group style="position:absolute;left:5975;top:1594;width:20;height:2" coordorigin="5975,1594" coordsize="20,2">
              <v:shape style="position:absolute;left:5975;top:1594;width:20;height:2" coordorigin="5975,1594" coordsize="20,0" path="m5975,1594l5994,1594e" filled="false" stroked="true" strokeweight=".47998pt" strokecolor="#000000">
                <v:path arrowok="t"/>
              </v:shape>
            </v:group>
            <v:group style="position:absolute;left:5994;top:1594;width:20;height:2" coordorigin="5994,1594" coordsize="20,2">
              <v:shape style="position:absolute;left:5994;top:1594;width:20;height:2" coordorigin="5994,1594" coordsize="20,0" path="m5994,1594l6013,1594e" filled="false" stroked="true" strokeweight=".47998pt" strokecolor="#000000">
                <v:path arrowok="t"/>
              </v:shape>
            </v:group>
            <v:group style="position:absolute;left:6013;top:1594;width:20;height:2" coordorigin="6013,1594" coordsize="20,2">
              <v:shape style="position:absolute;left:6013;top:1594;width:20;height:2" coordorigin="6013,1594" coordsize="20,0" path="m6013,1594l6032,1594e" filled="false" stroked="true" strokeweight=".47998pt" strokecolor="#000000">
                <v:path arrowok="t"/>
              </v:shape>
            </v:group>
            <v:group style="position:absolute;left:6032;top:1594;width:20;height:2" coordorigin="6032,1594" coordsize="20,2">
              <v:shape style="position:absolute;left:6032;top:1594;width:20;height:2" coordorigin="6032,1594" coordsize="20,0" path="m6032,1594l6051,1594e" filled="false" stroked="true" strokeweight=".47998pt" strokecolor="#000000">
                <v:path arrowok="t"/>
              </v:shape>
            </v:group>
            <v:group style="position:absolute;left:6051;top:1594;width:20;height:2" coordorigin="6051,1594" coordsize="20,2">
              <v:shape style="position:absolute;left:6051;top:1594;width:20;height:2" coordorigin="6051,1594" coordsize="20,0" path="m6051,1594l6071,1594e" filled="false" stroked="true" strokeweight=".47998pt" strokecolor="#000000">
                <v:path arrowok="t"/>
              </v:shape>
            </v:group>
            <v:group style="position:absolute;left:6071;top:1594;width:20;height:2" coordorigin="6071,1594" coordsize="20,2">
              <v:shape style="position:absolute;left:6071;top:1594;width:20;height:2" coordorigin="6071,1594" coordsize="20,0" path="m6071,1594l6090,1594e" filled="false" stroked="true" strokeweight=".47998pt" strokecolor="#000000">
                <v:path arrowok="t"/>
              </v:shape>
            </v:group>
            <v:group style="position:absolute;left:6090;top:1594;width:20;height:2" coordorigin="6090,1594" coordsize="20,2">
              <v:shape style="position:absolute;left:6090;top:1594;width:20;height:2" coordorigin="6090,1594" coordsize="20,0" path="m6090,1594l6109,1594e" filled="false" stroked="true" strokeweight=".47998pt" strokecolor="#000000">
                <v:path arrowok="t"/>
              </v:shape>
            </v:group>
            <v:group style="position:absolute;left:6109;top:1594;width:20;height:2" coordorigin="6109,1594" coordsize="20,2">
              <v:shape style="position:absolute;left:6109;top:1594;width:20;height:2" coordorigin="6109,1594" coordsize="20,0" path="m6109,1594l6128,1594e" filled="false" stroked="true" strokeweight=".47998pt" strokecolor="#000000">
                <v:path arrowok="t"/>
              </v:shape>
            </v:group>
            <v:group style="position:absolute;left:6128;top:1594;width:20;height:2" coordorigin="6128,1594" coordsize="20,2">
              <v:shape style="position:absolute;left:6128;top:1594;width:20;height:2" coordorigin="6128,1594" coordsize="20,0" path="m6128,1594l6147,1594e" filled="false" stroked="true" strokeweight=".47998pt" strokecolor="#000000">
                <v:path arrowok="t"/>
              </v:shape>
            </v:group>
            <v:group style="position:absolute;left:6147;top:1594;width:20;height:2" coordorigin="6147,1594" coordsize="20,2">
              <v:shape style="position:absolute;left:6147;top:1594;width:20;height:2" coordorigin="6147,1594" coordsize="20,0" path="m6147,1594l6167,1594e" filled="false" stroked="true" strokeweight=".47998pt" strokecolor="#000000">
                <v:path arrowok="t"/>
              </v:shape>
            </v:group>
            <v:group style="position:absolute;left:6167;top:1594;width:20;height:2" coordorigin="6167,1594" coordsize="20,2">
              <v:shape style="position:absolute;left:6167;top:1594;width:20;height:2" coordorigin="6167,1594" coordsize="20,0" path="m6167,1594l6186,1594e" filled="false" stroked="true" strokeweight=".47998pt" strokecolor="#000000">
                <v:path arrowok="t"/>
              </v:shape>
            </v:group>
            <v:group style="position:absolute;left:6186;top:1594;width:20;height:2" coordorigin="6186,1594" coordsize="20,2">
              <v:shape style="position:absolute;left:6186;top:1594;width:20;height:2" coordorigin="6186,1594" coordsize="20,0" path="m6186,1594l6205,1594e" filled="false" stroked="true" strokeweight=".47998pt" strokecolor="#000000">
                <v:path arrowok="t"/>
              </v:shape>
            </v:group>
            <v:group style="position:absolute;left:6205;top:1594;width:20;height:2" coordorigin="6205,1594" coordsize="20,2">
              <v:shape style="position:absolute;left:6205;top:1594;width:20;height:2" coordorigin="6205,1594" coordsize="20,0" path="m6205,1594l6224,1594e" filled="false" stroked="true" strokeweight=".47998pt" strokecolor="#000000">
                <v:path arrowok="t"/>
              </v:shape>
            </v:group>
            <v:group style="position:absolute;left:6224;top:1594;width:20;height:2" coordorigin="6224,1594" coordsize="20,2">
              <v:shape style="position:absolute;left:6224;top:1594;width:20;height:2" coordorigin="6224,1594" coordsize="20,0" path="m6224,1594l6243,1594e" filled="false" stroked="true" strokeweight=".47998pt" strokecolor="#000000">
                <v:path arrowok="t"/>
              </v:shape>
            </v:group>
            <v:group style="position:absolute;left:6243;top:1594;width:20;height:2" coordorigin="6243,1594" coordsize="20,2">
              <v:shape style="position:absolute;left:6243;top:1594;width:20;height:2" coordorigin="6243,1594" coordsize="20,0" path="m6243,1594l6263,1594e" filled="false" stroked="true" strokeweight=".47998pt" strokecolor="#000000">
                <v:path arrowok="t"/>
              </v:shape>
            </v:group>
            <v:group style="position:absolute;left:6263;top:1594;width:20;height:2" coordorigin="6263,1594" coordsize="20,2">
              <v:shape style="position:absolute;left:6263;top:1594;width:20;height:2" coordorigin="6263,1594" coordsize="20,0" path="m6263,1594l6282,1594e" filled="false" stroked="true" strokeweight=".47998pt" strokecolor="#000000">
                <v:path arrowok="t"/>
              </v:shape>
            </v:group>
            <v:group style="position:absolute;left:6282;top:1594;width:20;height:2" coordorigin="6282,1594" coordsize="20,2">
              <v:shape style="position:absolute;left:6282;top:1594;width:20;height:2" coordorigin="6282,1594" coordsize="20,0" path="m6282,1594l6301,1594e" filled="false" stroked="true" strokeweight=".47998pt" strokecolor="#000000">
                <v:path arrowok="t"/>
              </v:shape>
            </v:group>
            <v:group style="position:absolute;left:6301;top:1594;width:20;height:2" coordorigin="6301,1594" coordsize="20,2">
              <v:shape style="position:absolute;left:6301;top:1594;width:20;height:2" coordorigin="6301,1594" coordsize="20,0" path="m6301,1594l6320,1594e" filled="false" stroked="true" strokeweight=".47998pt" strokecolor="#000000">
                <v:path arrowok="t"/>
              </v:shape>
            </v:group>
            <v:group style="position:absolute;left:6320;top:1594;width:20;height:2" coordorigin="6320,1594" coordsize="20,2">
              <v:shape style="position:absolute;left:6320;top:1594;width:20;height:2" coordorigin="6320,1594" coordsize="20,0" path="m6320,1594l6339,1594e" filled="false" stroked="true" strokeweight=".47998pt" strokecolor="#000000">
                <v:path arrowok="t"/>
              </v:shape>
            </v:group>
            <v:group style="position:absolute;left:6339;top:1594;width:20;height:2" coordorigin="6339,1594" coordsize="20,2">
              <v:shape style="position:absolute;left:6339;top:1594;width:20;height:2" coordorigin="6339,1594" coordsize="20,0" path="m6339,1594l6359,1594e" filled="false" stroked="true" strokeweight=".47998pt" strokecolor="#000000">
                <v:path arrowok="t"/>
              </v:shape>
            </v:group>
            <v:group style="position:absolute;left:6359;top:1594;width:20;height:2" coordorigin="6359,1594" coordsize="20,2">
              <v:shape style="position:absolute;left:6359;top:1594;width:20;height:2" coordorigin="6359,1594" coordsize="20,0" path="m6359,1594l6378,1594e" filled="false" stroked="true" strokeweight=".47998pt" strokecolor="#000000">
                <v:path arrowok="t"/>
              </v:shape>
            </v:group>
            <v:group style="position:absolute;left:6378;top:1594;width:20;height:2" coordorigin="6378,1594" coordsize="20,2">
              <v:shape style="position:absolute;left:6378;top:1594;width:20;height:2" coordorigin="6378,1594" coordsize="20,0" path="m6378,1594l6397,1594e" filled="false" stroked="true" strokeweight=".47998pt" strokecolor="#000000">
                <v:path arrowok="t"/>
              </v:shape>
            </v:group>
            <v:group style="position:absolute;left:6397;top:1594;width:20;height:2" coordorigin="6397,1594" coordsize="20,2">
              <v:shape style="position:absolute;left:6397;top:1594;width:20;height:2" coordorigin="6397,1594" coordsize="20,0" path="m6397,1594l6416,1594e" filled="false" stroked="true" strokeweight=".47998pt" strokecolor="#000000">
                <v:path arrowok="t"/>
              </v:shape>
            </v:group>
            <v:group style="position:absolute;left:6416;top:1594;width:8;height:2" coordorigin="6416,1594" coordsize="8,2">
              <v:shape style="position:absolute;left:6416;top:1594;width:8;height:2" coordorigin="6416,1594" coordsize="8,0" path="m6416,1594l6423,1594e" filled="false" stroked="true" strokeweight=".47998pt" strokecolor="#000000">
                <v:path arrowok="t"/>
              </v:shape>
            </v:group>
            <v:group style="position:absolute;left:6423;top:1594;width:10;height:2" coordorigin="6423,1594" coordsize="10,2">
              <v:shape style="position:absolute;left:6423;top:1594;width:10;height:2" coordorigin="6423,1594" coordsize="10,0" path="m6423,1594l6433,1594e" filled="false" stroked="true" strokeweight=".47998pt" strokecolor="#000000">
                <v:path arrowok="t"/>
              </v:shape>
            </v:group>
            <v:group style="position:absolute;left:6433;top:1594;width:20;height:2" coordorigin="6433,1594" coordsize="20,2">
              <v:shape style="position:absolute;left:6433;top:1594;width:20;height:2" coordorigin="6433,1594" coordsize="20,0" path="m6433,1594l6452,1594e" filled="false" stroked="true" strokeweight=".47998pt" strokecolor="#000000">
                <v:path arrowok="t"/>
              </v:shape>
            </v:group>
            <v:group style="position:absolute;left:6452;top:1594;width:20;height:2" coordorigin="6452,1594" coordsize="20,2">
              <v:shape style="position:absolute;left:6452;top:1594;width:20;height:2" coordorigin="6452,1594" coordsize="20,0" path="m6452,1594l6471,1594e" filled="false" stroked="true" strokeweight=".47998pt" strokecolor="#000000">
                <v:path arrowok="t"/>
              </v:shape>
            </v:group>
            <v:group style="position:absolute;left:6471;top:1594;width:20;height:2" coordorigin="6471,1594" coordsize="20,2">
              <v:shape style="position:absolute;left:6471;top:1594;width:20;height:2" coordorigin="6471,1594" coordsize="20,0" path="m6471,1594l6491,1594e" filled="false" stroked="true" strokeweight=".47998pt" strokecolor="#000000">
                <v:path arrowok="t"/>
              </v:shape>
            </v:group>
            <v:group style="position:absolute;left:6491;top:1594;width:20;height:2" coordorigin="6491,1594" coordsize="20,2">
              <v:shape style="position:absolute;left:6491;top:1594;width:20;height:2" coordorigin="6491,1594" coordsize="20,0" path="m6491,1594l6510,1594e" filled="false" stroked="true" strokeweight=".47998pt" strokecolor="#000000">
                <v:path arrowok="t"/>
              </v:shape>
            </v:group>
            <v:group style="position:absolute;left:6510;top:1594;width:20;height:2" coordorigin="6510,1594" coordsize="20,2">
              <v:shape style="position:absolute;left:6510;top:1594;width:20;height:2" coordorigin="6510,1594" coordsize="20,0" path="m6510,1594l6529,1594e" filled="false" stroked="true" strokeweight=".47998pt" strokecolor="#000000">
                <v:path arrowok="t"/>
              </v:shape>
            </v:group>
            <v:group style="position:absolute;left:6529;top:1594;width:20;height:2" coordorigin="6529,1594" coordsize="20,2">
              <v:shape style="position:absolute;left:6529;top:1594;width:20;height:2" coordorigin="6529,1594" coordsize="20,0" path="m6529,1594l6548,1594e" filled="false" stroked="true" strokeweight=".47998pt" strokecolor="#000000">
                <v:path arrowok="t"/>
              </v:shape>
            </v:group>
            <v:group style="position:absolute;left:6548;top:1594;width:20;height:2" coordorigin="6548,1594" coordsize="20,2">
              <v:shape style="position:absolute;left:6548;top:1594;width:20;height:2" coordorigin="6548,1594" coordsize="20,0" path="m6548,1594l6567,1594e" filled="false" stroked="true" strokeweight=".47998pt" strokecolor="#000000">
                <v:path arrowok="t"/>
              </v:shape>
            </v:group>
            <v:group style="position:absolute;left:6567;top:1594;width:20;height:2" coordorigin="6567,1594" coordsize="20,2">
              <v:shape style="position:absolute;left:6567;top:1594;width:20;height:2" coordorigin="6567,1594" coordsize="20,0" path="m6567,1594l6587,1594e" filled="false" stroked="true" strokeweight=".47998pt" strokecolor="#000000">
                <v:path arrowok="t"/>
              </v:shape>
            </v:group>
            <v:group style="position:absolute;left:6587;top:1594;width:20;height:2" coordorigin="6587,1594" coordsize="20,2">
              <v:shape style="position:absolute;left:6587;top:1594;width:20;height:2" coordorigin="6587,1594" coordsize="20,0" path="m6587,1594l6606,1594e" filled="false" stroked="true" strokeweight=".47998pt" strokecolor="#000000">
                <v:path arrowok="t"/>
              </v:shape>
            </v:group>
            <v:group style="position:absolute;left:6606;top:1594;width:20;height:2" coordorigin="6606,1594" coordsize="20,2">
              <v:shape style="position:absolute;left:6606;top:1594;width:20;height:2" coordorigin="6606,1594" coordsize="20,0" path="m6606,1594l6625,1594e" filled="false" stroked="true" strokeweight=".47998pt" strokecolor="#000000">
                <v:path arrowok="t"/>
              </v:shape>
            </v:group>
            <v:group style="position:absolute;left:6625;top:1594;width:20;height:2" coordorigin="6625,1594" coordsize="20,2">
              <v:shape style="position:absolute;left:6625;top:1594;width:20;height:2" coordorigin="6625,1594" coordsize="20,0" path="m6625,1594l6645,1594e" filled="false" stroked="true" strokeweight=".47998pt" strokecolor="#000000">
                <v:path arrowok="t"/>
              </v:shape>
            </v:group>
            <v:group style="position:absolute;left:6645;top:1594;width:20;height:2" coordorigin="6645,1594" coordsize="20,2">
              <v:shape style="position:absolute;left:6645;top:1594;width:20;height:2" coordorigin="6645,1594" coordsize="20,0" path="m6645,1594l6664,1594e" filled="false" stroked="true" strokeweight=".47998pt" strokecolor="#000000">
                <v:path arrowok="t"/>
              </v:shape>
            </v:group>
            <v:group style="position:absolute;left:6664;top:1594;width:20;height:2" coordorigin="6664,1594" coordsize="20,2">
              <v:shape style="position:absolute;left:6664;top:1594;width:20;height:2" coordorigin="6664,1594" coordsize="20,0" path="m6664,1594l6683,1594e" filled="false" stroked="true" strokeweight=".47998pt" strokecolor="#000000">
                <v:path arrowok="t"/>
              </v:shape>
            </v:group>
            <v:group style="position:absolute;left:6683;top:1594;width:20;height:2" coordorigin="6683,1594" coordsize="20,2">
              <v:shape style="position:absolute;left:6683;top:1594;width:20;height:2" coordorigin="6683,1594" coordsize="20,0" path="m6683,1594l6702,1594e" filled="false" stroked="true" strokeweight=".47998pt" strokecolor="#000000">
                <v:path arrowok="t"/>
              </v:shape>
            </v:group>
            <v:group style="position:absolute;left:6702;top:1594;width:20;height:2" coordorigin="6702,1594" coordsize="20,2">
              <v:shape style="position:absolute;left:6702;top:1594;width:20;height:2" coordorigin="6702,1594" coordsize="20,0" path="m6702,1594l6721,1594e" filled="false" stroked="true" strokeweight=".47998pt" strokecolor="#000000">
                <v:path arrowok="t"/>
              </v:shape>
            </v:group>
            <v:group style="position:absolute;left:6721;top:1594;width:20;height:2" coordorigin="6721,1594" coordsize="20,2">
              <v:shape style="position:absolute;left:6721;top:1594;width:20;height:2" coordorigin="6721,1594" coordsize="20,0" path="m6721,1594l6741,1594e" filled="false" stroked="true" strokeweight=".47998pt" strokecolor="#000000">
                <v:path arrowok="t"/>
              </v:shape>
            </v:group>
            <v:group style="position:absolute;left:6741;top:1594;width:20;height:2" coordorigin="6741,1594" coordsize="20,2">
              <v:shape style="position:absolute;left:6741;top:1594;width:20;height:2" coordorigin="6741,1594" coordsize="20,0" path="m6741,1594l6760,1594e" filled="false" stroked="true" strokeweight=".47998pt" strokecolor="#000000">
                <v:path arrowok="t"/>
              </v:shape>
            </v:group>
            <v:group style="position:absolute;left:6760;top:1594;width:20;height:2" coordorigin="6760,1594" coordsize="20,2">
              <v:shape style="position:absolute;left:6760;top:1594;width:20;height:2" coordorigin="6760,1594" coordsize="20,0" path="m6760,1594l6779,1594e" filled="false" stroked="true" strokeweight=".47998pt" strokecolor="#000000">
                <v:path arrowok="t"/>
              </v:shape>
            </v:group>
            <v:group style="position:absolute;left:6779;top:1594;width:20;height:2" coordorigin="6779,1594" coordsize="20,2">
              <v:shape style="position:absolute;left:6779;top:1594;width:20;height:2" coordorigin="6779,1594" coordsize="20,0" path="m6779,1594l6798,1594e" filled="false" stroked="true" strokeweight=".47998pt" strokecolor="#000000">
                <v:path arrowok="t"/>
              </v:shape>
            </v:group>
            <v:group style="position:absolute;left:6798;top:1594;width:20;height:2" coordorigin="6798,1594" coordsize="20,2">
              <v:shape style="position:absolute;left:6798;top:1594;width:20;height:2" coordorigin="6798,1594" coordsize="20,0" path="m6798,1594l6817,1594e" filled="false" stroked="true" strokeweight=".47998pt" strokecolor="#000000">
                <v:path arrowok="t"/>
              </v:shape>
            </v:group>
            <v:group style="position:absolute;left:6817;top:1594;width:20;height:2" coordorigin="6817,1594" coordsize="20,2">
              <v:shape style="position:absolute;left:6817;top:1594;width:20;height:2" coordorigin="6817,1594" coordsize="20,0" path="m6817,1594l6837,1594e" filled="false" stroked="true" strokeweight=".47998pt" strokecolor="#000000">
                <v:path arrowok="t"/>
              </v:shape>
            </v:group>
            <v:group style="position:absolute;left:6837;top:1594;width:20;height:2" coordorigin="6837,1594" coordsize="20,2">
              <v:shape style="position:absolute;left:6837;top:1594;width:20;height:2" coordorigin="6837,1594" coordsize="20,0" path="m6837,1594l6856,1594e" filled="false" stroked="true" strokeweight=".47998pt" strokecolor="#000000">
                <v:path arrowok="t"/>
              </v:shape>
            </v:group>
            <v:group style="position:absolute;left:6856;top:1594;width:20;height:2" coordorigin="6856,1594" coordsize="20,2">
              <v:shape style="position:absolute;left:6856;top:1594;width:20;height:2" coordorigin="6856,1594" coordsize="20,0" path="m6856,1594l6875,1594e" filled="false" stroked="true" strokeweight=".47998pt" strokecolor="#000000">
                <v:path arrowok="t"/>
              </v:shape>
            </v:group>
            <v:group style="position:absolute;left:6875;top:1594;width:20;height:2" coordorigin="6875,1594" coordsize="20,2">
              <v:shape style="position:absolute;left:6875;top:1594;width:20;height:2" coordorigin="6875,1594" coordsize="20,0" path="m6875,1594l6894,1594e" filled="false" stroked="true" strokeweight=".47998pt" strokecolor="#000000">
                <v:path arrowok="t"/>
              </v:shape>
            </v:group>
            <v:group style="position:absolute;left:6894;top:1594;width:20;height:2" coordorigin="6894,1594" coordsize="20,2">
              <v:shape style="position:absolute;left:6894;top:1594;width:20;height:2" coordorigin="6894,1594" coordsize="20,0" path="m6894,1594l6913,1594e" filled="false" stroked="true" strokeweight=".47998pt" strokecolor="#000000">
                <v:path arrowok="t"/>
              </v:shape>
            </v:group>
            <v:group style="position:absolute;left:6913;top:1594;width:20;height:2" coordorigin="6913,1594" coordsize="20,2">
              <v:shape style="position:absolute;left:6913;top:1594;width:20;height:2" coordorigin="6913,1594" coordsize="20,0" path="m6913,1594l6933,1594e" filled="false" stroked="true" strokeweight=".47998pt" strokecolor="#000000">
                <v:path arrowok="t"/>
              </v:shape>
            </v:group>
            <v:group style="position:absolute;left:6933;top:1594;width:20;height:2" coordorigin="6933,1594" coordsize="20,2">
              <v:shape style="position:absolute;left:6933;top:1594;width:20;height:2" coordorigin="6933,1594" coordsize="20,0" path="m6933,1594l6952,1594e" filled="false" stroked="true" strokeweight=".47998pt" strokecolor="#000000">
                <v:path arrowok="t"/>
              </v:shape>
            </v:group>
            <v:group style="position:absolute;left:6952;top:1594;width:20;height:2" coordorigin="6952,1594" coordsize="20,2">
              <v:shape style="position:absolute;left:6952;top:1594;width:20;height:2" coordorigin="6952,1594" coordsize="20,0" path="m6952,1594l6971,1594e" filled="false" stroked="true" strokeweight=".47998pt" strokecolor="#000000">
                <v:path arrowok="t"/>
              </v:shape>
            </v:group>
            <v:group style="position:absolute;left:6971;top:1594;width:20;height:2" coordorigin="6971,1594" coordsize="20,2">
              <v:shape style="position:absolute;left:6971;top:1594;width:20;height:2" coordorigin="6971,1594" coordsize="20,0" path="m6971,1594l6990,1594e" filled="false" stroked="true" strokeweight=".47998pt" strokecolor="#000000">
                <v:path arrowok="t"/>
              </v:shape>
            </v:group>
            <v:group style="position:absolute;left:6990;top:1594;width:20;height:2" coordorigin="6990,1594" coordsize="20,2">
              <v:shape style="position:absolute;left:6990;top:1594;width:20;height:2" coordorigin="6990,1594" coordsize="20,0" path="m6990,1594l7009,1594e" filled="false" stroked="true" strokeweight=".47998pt" strokecolor="#000000">
                <v:path arrowok="t"/>
              </v:shape>
            </v:group>
            <v:group style="position:absolute;left:7009;top:1594;width:20;height:2" coordorigin="7009,1594" coordsize="20,2">
              <v:shape style="position:absolute;left:7009;top:1594;width:20;height:2" coordorigin="7009,1594" coordsize="20,0" path="m7009,1594l7029,1594e" filled="false" stroked="true" strokeweight=".47998pt" strokecolor="#000000">
                <v:path arrowok="t"/>
              </v:shape>
            </v:group>
            <v:group style="position:absolute;left:7029;top:1594;width:20;height:2" coordorigin="7029,1594" coordsize="20,2">
              <v:shape style="position:absolute;left:7029;top:1594;width:20;height:2" coordorigin="7029,1594" coordsize="20,0" path="m7029,1594l7048,1594e" filled="false" stroked="true" strokeweight=".47998pt" strokecolor="#000000">
                <v:path arrowok="t"/>
              </v:shape>
            </v:group>
            <v:group style="position:absolute;left:7048;top:1594;width:20;height:2" coordorigin="7048,1594" coordsize="20,2">
              <v:shape style="position:absolute;left:7048;top:1594;width:20;height:2" coordorigin="7048,1594" coordsize="20,0" path="m7048,1594l7067,1594e" filled="false" stroked="true" strokeweight=".47998pt" strokecolor="#000000">
                <v:path arrowok="t"/>
              </v:shape>
            </v:group>
            <v:group style="position:absolute;left:7067;top:1594;width:20;height:2" coordorigin="7067,1594" coordsize="20,2">
              <v:shape style="position:absolute;left:7067;top:1594;width:20;height:2" coordorigin="7067,1594" coordsize="20,0" path="m7067,1594l7086,1594e" filled="false" stroked="true" strokeweight=".47998pt" strokecolor="#000000">
                <v:path arrowok="t"/>
              </v:shape>
            </v:group>
            <v:group style="position:absolute;left:7086;top:1594;width:20;height:2" coordorigin="7086,1594" coordsize="20,2">
              <v:shape style="position:absolute;left:7086;top:1594;width:20;height:2" coordorigin="7086,1594" coordsize="20,0" path="m7086,1594l7105,1594e" filled="false" stroked="true" strokeweight=".47998pt" strokecolor="#000000">
                <v:path arrowok="t"/>
              </v:shape>
            </v:group>
            <v:group style="position:absolute;left:7105;top:1594;width:20;height:2" coordorigin="7105,1594" coordsize="20,2">
              <v:shape style="position:absolute;left:7105;top:1594;width:20;height:2" coordorigin="7105,1594" coordsize="20,0" path="m7105,1594l7125,1594e" filled="false" stroked="true" strokeweight=".47998pt" strokecolor="#000000">
                <v:path arrowok="t"/>
              </v:shape>
            </v:group>
            <v:group style="position:absolute;left:7125;top:1594;width:20;height:2" coordorigin="7125,1594" coordsize="20,2">
              <v:shape style="position:absolute;left:7125;top:1594;width:20;height:2" coordorigin="7125,1594" coordsize="20,0" path="m7125,1594l7144,1594e" filled="false" stroked="true" strokeweight=".47998pt" strokecolor="#000000">
                <v:path arrowok="t"/>
              </v:shape>
            </v:group>
            <v:group style="position:absolute;left:7144;top:1594;width:20;height:2" coordorigin="7144,1594" coordsize="20,2">
              <v:shape style="position:absolute;left:7144;top:1594;width:20;height:2" coordorigin="7144,1594" coordsize="20,0" path="m7144,1594l7163,1594e" filled="false" stroked="true" strokeweight=".47998pt" strokecolor="#000000">
                <v:path arrowok="t"/>
              </v:shape>
            </v:group>
            <v:group style="position:absolute;left:7163;top:1594;width:20;height:2" coordorigin="7163,1594" coordsize="20,2">
              <v:shape style="position:absolute;left:7163;top:1594;width:20;height:2" coordorigin="7163,1594" coordsize="20,0" path="m7163,1594l7182,1594e" filled="false" stroked="true" strokeweight=".47998pt" strokecolor="#000000">
                <v:path arrowok="t"/>
              </v:shape>
            </v:group>
            <v:group style="position:absolute;left:7182;top:1594;width:20;height:2" coordorigin="7182,1594" coordsize="20,2">
              <v:shape style="position:absolute;left:7182;top:1594;width:20;height:2" coordorigin="7182,1594" coordsize="20,0" path="m7182,1594l7201,1594e" filled="false" stroked="true" strokeweight=".47998pt" strokecolor="#000000">
                <v:path arrowok="t"/>
              </v:shape>
            </v:group>
            <v:group style="position:absolute;left:7201;top:1594;width:20;height:2" coordorigin="7201,1594" coordsize="20,2">
              <v:shape style="position:absolute;left:7201;top:1594;width:20;height:2" coordorigin="7201,1594" coordsize="20,0" path="m7201,1594l7221,1594e" filled="false" stroked="true" strokeweight=".47998pt" strokecolor="#000000">
                <v:path arrowok="t"/>
              </v:shape>
            </v:group>
            <v:group style="position:absolute;left:7221;top:1594;width:20;height:2" coordorigin="7221,1594" coordsize="20,2">
              <v:shape style="position:absolute;left:7221;top:1594;width:20;height:2" coordorigin="7221,1594" coordsize="20,0" path="m7221,1594l7240,1594e" filled="false" stroked="true" strokeweight=".47998pt" strokecolor="#000000">
                <v:path arrowok="t"/>
              </v:shape>
            </v:group>
            <v:group style="position:absolute;left:7240;top:1594;width:20;height:2" coordorigin="7240,1594" coordsize="20,2">
              <v:shape style="position:absolute;left:7240;top:1594;width:20;height:2" coordorigin="7240,1594" coordsize="20,0" path="m7240,1594l7259,1594e" filled="false" stroked="true" strokeweight=".47998pt" strokecolor="#000000">
                <v:path arrowok="t"/>
              </v:shape>
            </v:group>
            <v:group style="position:absolute;left:7259;top:1594;width:20;height:2" coordorigin="7259,1594" coordsize="20,2">
              <v:shape style="position:absolute;left:7259;top:1594;width:20;height:2" coordorigin="7259,1594" coordsize="20,0" path="m7259,1594l7278,1594e" filled="false" stroked="true" strokeweight=".47998pt" strokecolor="#000000">
                <v:path arrowok="t"/>
              </v:shape>
            </v:group>
            <v:group style="position:absolute;left:7278;top:1594;width:20;height:2" coordorigin="7278,1594" coordsize="20,2">
              <v:shape style="position:absolute;left:7278;top:1594;width:20;height:2" coordorigin="7278,1594" coordsize="20,0" path="m7278,1594l7297,1594e" filled="false" stroked="true" strokeweight=".47998pt" strokecolor="#000000">
                <v:path arrowok="t"/>
              </v:shape>
            </v:group>
            <v:group style="position:absolute;left:7297;top:1594;width:20;height:2" coordorigin="7297,1594" coordsize="20,2">
              <v:shape style="position:absolute;left:7297;top:1594;width:20;height:2" coordorigin="7297,1594" coordsize="20,0" path="m7297,1594l7317,1594e" filled="false" stroked="true" strokeweight=".47998pt" strokecolor="#000000">
                <v:path arrowok="t"/>
              </v:shape>
            </v:group>
            <v:group style="position:absolute;left:7317;top:1594;width:20;height:2" coordorigin="7317,1594" coordsize="20,2">
              <v:shape style="position:absolute;left:7317;top:1594;width:20;height:2" coordorigin="7317,1594" coordsize="20,0" path="m7317,1594l7336,1594e" filled="false" stroked="true" strokeweight=".47998pt" strokecolor="#000000">
                <v:path arrowok="t"/>
              </v:shape>
            </v:group>
            <v:group style="position:absolute;left:7336;top:1594;width:20;height:2" coordorigin="7336,1594" coordsize="20,2">
              <v:shape style="position:absolute;left:7336;top:1594;width:20;height:2" coordorigin="7336,1594" coordsize="20,0" path="m7336,1594l7355,1594e" filled="false" stroked="true" strokeweight=".47998pt" strokecolor="#000000">
                <v:path arrowok="t"/>
              </v:shape>
            </v:group>
            <v:group style="position:absolute;left:7355;top:1594;width:20;height:2" coordorigin="7355,1594" coordsize="20,2">
              <v:shape style="position:absolute;left:7355;top:1594;width:20;height:2" coordorigin="7355,1594" coordsize="20,0" path="m7355,1594l7374,1594e" filled="false" stroked="true" strokeweight=".47998pt" strokecolor="#000000">
                <v:path arrowok="t"/>
              </v:shape>
            </v:group>
            <v:group style="position:absolute;left:7374;top:1594;width:20;height:2" coordorigin="7374,1594" coordsize="20,2">
              <v:shape style="position:absolute;left:7374;top:1594;width:20;height:2" coordorigin="7374,1594" coordsize="20,0" path="m7374,1594l7393,1594e" filled="false" stroked="true" strokeweight=".47998pt" strokecolor="#000000">
                <v:path arrowok="t"/>
              </v:shape>
            </v:group>
            <v:group style="position:absolute;left:7393;top:1594;width:20;height:2" coordorigin="7393,1594" coordsize="20,2">
              <v:shape style="position:absolute;left:7393;top:1594;width:20;height:2" coordorigin="7393,1594" coordsize="20,0" path="m7393,1594l7413,1594e" filled="false" stroked="true" strokeweight=".47998pt" strokecolor="#000000">
                <v:path arrowok="t"/>
              </v:shape>
            </v:group>
            <v:group style="position:absolute;left:7413;top:1594;width:20;height:2" coordorigin="7413,1594" coordsize="20,2">
              <v:shape style="position:absolute;left:7413;top:1594;width:20;height:2" coordorigin="7413,1594" coordsize="20,0" path="m7413,1594l7432,1594e" filled="false" stroked="true" strokeweight=".47998pt" strokecolor="#000000">
                <v:path arrowok="t"/>
              </v:shape>
            </v:group>
            <v:group style="position:absolute;left:7432;top:1594;width:20;height:2" coordorigin="7432,1594" coordsize="20,2">
              <v:shape style="position:absolute;left:7432;top:1594;width:20;height:2" coordorigin="7432,1594" coordsize="20,0" path="m7432,1594l7451,1594e" filled="false" stroked="true" strokeweight=".47998pt" strokecolor="#000000">
                <v:path arrowok="t"/>
              </v:shape>
            </v:group>
            <v:group style="position:absolute;left:7451;top:1594;width:20;height:2" coordorigin="7451,1594" coordsize="20,2">
              <v:shape style="position:absolute;left:7451;top:1594;width:20;height:2" coordorigin="7451,1594" coordsize="20,0" path="m7451,1594l7470,1594e" filled="false" stroked="true" strokeweight=".47998pt" strokecolor="#000000">
                <v:path arrowok="t"/>
              </v:shape>
            </v:group>
            <v:group style="position:absolute;left:7470;top:1594;width:20;height:2" coordorigin="7470,1594" coordsize="20,2">
              <v:shape style="position:absolute;left:7470;top:1594;width:20;height:2" coordorigin="7470,1594" coordsize="20,0" path="m7470,1594l7489,1594e" filled="false" stroked="true" strokeweight=".47998pt" strokecolor="#000000">
                <v:path arrowok="t"/>
              </v:shape>
            </v:group>
            <v:group style="position:absolute;left:7489;top:1594;width:20;height:2" coordorigin="7489,1594" coordsize="20,2">
              <v:shape style="position:absolute;left:7489;top:1594;width:20;height:2" coordorigin="7489,1594" coordsize="20,0" path="m7489,1594l7509,1594e" filled="false" stroked="true" strokeweight=".47998pt" strokecolor="#000000">
                <v:path arrowok="t"/>
              </v:shape>
            </v:group>
            <v:group style="position:absolute;left:7509;top:1594;width:20;height:2" coordorigin="7509,1594" coordsize="20,2">
              <v:shape style="position:absolute;left:7509;top:1594;width:20;height:2" coordorigin="7509,1594" coordsize="20,0" path="m7509,1594l7528,1594e" filled="false" stroked="true" strokeweight=".47998pt" strokecolor="#000000">
                <v:path arrowok="t"/>
              </v:shape>
            </v:group>
            <v:group style="position:absolute;left:7528;top:1594;width:20;height:2" coordorigin="7528,1594" coordsize="20,2">
              <v:shape style="position:absolute;left:7528;top:1594;width:20;height:2" coordorigin="7528,1594" coordsize="20,0" path="m7528,1594l7547,1594e" filled="false" stroked="true" strokeweight=".47998pt" strokecolor="#000000">
                <v:path arrowok="t"/>
              </v:shape>
            </v:group>
            <v:group style="position:absolute;left:7547;top:1594;width:20;height:2" coordorigin="7547,1594" coordsize="20,2">
              <v:shape style="position:absolute;left:7547;top:1594;width:20;height:2" coordorigin="7547,1594" coordsize="20,0" path="m7547,1594l7566,1594e" filled="false" stroked="true" strokeweight=".47998pt" strokecolor="#000000">
                <v:path arrowok="t"/>
              </v:shape>
            </v:group>
            <v:group style="position:absolute;left:7566;top:1594;width:20;height:2" coordorigin="7566,1594" coordsize="20,2">
              <v:shape style="position:absolute;left:7566;top:1594;width:20;height:2" coordorigin="7566,1594" coordsize="20,0" path="m7566,1594l7585,1594e" filled="false" stroked="true" strokeweight=".47998pt" strokecolor="#000000">
                <v:path arrowok="t"/>
              </v:shape>
            </v:group>
            <v:group style="position:absolute;left:7585;top:1594;width:20;height:2" coordorigin="7585,1594" coordsize="20,2">
              <v:shape style="position:absolute;left:7585;top:1594;width:20;height:2" coordorigin="7585,1594" coordsize="20,0" path="m7585,1594l7605,1594e" filled="false" stroked="true" strokeweight=".47998pt" strokecolor="#000000">
                <v:path arrowok="t"/>
              </v:shape>
            </v:group>
            <v:group style="position:absolute;left:7605;top:1594;width:20;height:2" coordorigin="7605,1594" coordsize="20,2">
              <v:shape style="position:absolute;left:7605;top:1594;width:20;height:2" coordorigin="7605,1594" coordsize="20,0" path="m7605,1594l7624,1594e" filled="false" stroked="true" strokeweight=".47998pt" strokecolor="#000000">
                <v:path arrowok="t"/>
              </v:shape>
            </v:group>
            <v:group style="position:absolute;left:7624;top:1594;width:20;height:2" coordorigin="7624,1594" coordsize="20,2">
              <v:shape style="position:absolute;left:7624;top:1594;width:20;height:2" coordorigin="7624,1594" coordsize="20,0" path="m7624,1594l7643,1594e" filled="false" stroked="true" strokeweight=".47998pt" strokecolor="#000000">
                <v:path arrowok="t"/>
              </v:shape>
            </v:group>
            <v:group style="position:absolute;left:7643;top:1594;width:20;height:2" coordorigin="7643,1594" coordsize="20,2">
              <v:shape style="position:absolute;left:7643;top:1594;width:20;height:2" coordorigin="7643,1594" coordsize="20,0" path="m7643,1594l7662,1594e" filled="false" stroked="true" strokeweight=".47998pt" strokecolor="#000000">
                <v:path arrowok="t"/>
              </v:shape>
            </v:group>
            <v:group style="position:absolute;left:7662;top:1594;width:20;height:2" coordorigin="7662,1594" coordsize="20,2">
              <v:shape style="position:absolute;left:7662;top:1594;width:20;height:2" coordorigin="7662,1594" coordsize="20,0" path="m7662,1594l7681,1594e" filled="false" stroked="true" strokeweight=".47998pt" strokecolor="#000000">
                <v:path arrowok="t"/>
              </v:shape>
            </v:group>
            <v:group style="position:absolute;left:7681;top:1594;width:20;height:2" coordorigin="7681,1594" coordsize="20,2">
              <v:shape style="position:absolute;left:7681;top:1594;width:20;height:2" coordorigin="7681,1594" coordsize="20,0" path="m7681,1594l7701,1594e" filled="false" stroked="true" strokeweight=".47998pt" strokecolor="#000000">
                <v:path arrowok="t"/>
              </v:shape>
            </v:group>
            <v:group style="position:absolute;left:7701;top:1594;width:20;height:2" coordorigin="7701,1594" coordsize="20,2">
              <v:shape style="position:absolute;left:7701;top:1594;width:20;height:2" coordorigin="7701,1594" coordsize="20,0" path="m7701,1594l7720,1594e" filled="false" stroked="true" strokeweight=".47998pt" strokecolor="#000000">
                <v:path arrowok="t"/>
              </v:shape>
            </v:group>
            <v:group style="position:absolute;left:7720;top:1594;width:20;height:2" coordorigin="7720,1594" coordsize="20,2">
              <v:shape style="position:absolute;left:7720;top:1594;width:20;height:2" coordorigin="7720,1594" coordsize="20,0" path="m7720,1594l7739,1594e" filled="false" stroked="true" strokeweight=".47998pt" strokecolor="#000000">
                <v:path arrowok="t"/>
              </v:shape>
            </v:group>
            <v:group style="position:absolute;left:7739;top:1594;width:20;height:2" coordorigin="7739,1594" coordsize="20,2">
              <v:shape style="position:absolute;left:7739;top:1594;width:20;height:2" coordorigin="7739,1594" coordsize="20,0" path="m7739,1594l7758,1594e" filled="false" stroked="true" strokeweight=".47998pt" strokecolor="#000000">
                <v:path arrowok="t"/>
              </v:shape>
            </v:group>
            <v:group style="position:absolute;left:7758;top:1594;width:20;height:2" coordorigin="7758,1594" coordsize="20,2">
              <v:shape style="position:absolute;left:7758;top:1594;width:20;height:2" coordorigin="7758,1594" coordsize="20,0" path="m7758,1594l7777,1594e" filled="false" stroked="true" strokeweight=".47998pt" strokecolor="#000000">
                <v:path arrowok="t"/>
              </v:shape>
            </v:group>
            <v:group style="position:absolute;left:7777;top:1594;width:20;height:2" coordorigin="7777,1594" coordsize="20,2">
              <v:shape style="position:absolute;left:7777;top:1594;width:20;height:2" coordorigin="7777,1594" coordsize="20,0" path="m7777,1594l7797,1594e" filled="false" stroked="true" strokeweight=".47998pt" strokecolor="#000000">
                <v:path arrowok="t"/>
              </v:shape>
            </v:group>
            <v:group style="position:absolute;left:7797;top:1594;width:20;height:2" coordorigin="7797,1594" coordsize="20,2">
              <v:shape style="position:absolute;left:7797;top:1594;width:20;height:2" coordorigin="7797,1594" coordsize="20,0" path="m7797,1594l7816,1594e" filled="false" stroked="true" strokeweight=".47998pt" strokecolor="#000000">
                <v:path arrowok="t"/>
              </v:shape>
            </v:group>
            <v:group style="position:absolute;left:7816;top:1594;width:20;height:2" coordorigin="7816,1594" coordsize="20,2">
              <v:shape style="position:absolute;left:7816;top:1594;width:20;height:2" coordorigin="7816,1594" coordsize="20,0" path="m7816,1594l7835,1594e" filled="false" stroked="true" strokeweight=".47998pt" strokecolor="#000000">
                <v:path arrowok="t"/>
              </v:shape>
            </v:group>
            <v:group style="position:absolute;left:7835;top:1594;width:20;height:2" coordorigin="7835,1594" coordsize="20,2">
              <v:shape style="position:absolute;left:7835;top:1594;width:20;height:2" coordorigin="7835,1594" coordsize="20,0" path="m7835,1594l7854,1594e" filled="false" stroked="true" strokeweight=".47998pt" strokecolor="#000000">
                <v:path arrowok="t"/>
              </v:shape>
            </v:group>
            <v:group style="position:absolute;left:7854;top:1594;width:20;height:2" coordorigin="7854,1594" coordsize="20,2">
              <v:shape style="position:absolute;left:7854;top:1594;width:20;height:2" coordorigin="7854,1594" coordsize="20,0" path="m7854,1594l7873,1594e" filled="false" stroked="true" strokeweight=".47998pt" strokecolor="#000000">
                <v:path arrowok="t"/>
              </v:shape>
            </v:group>
            <v:group style="position:absolute;left:7873;top:1594;width:20;height:2" coordorigin="7873,1594" coordsize="20,2">
              <v:shape style="position:absolute;left:7873;top:1594;width:20;height:2" coordorigin="7873,1594" coordsize="20,0" path="m7873,1594l7893,1594e" filled="false" stroked="true" strokeweight=".47998pt" strokecolor="#000000">
                <v:path arrowok="t"/>
              </v:shape>
            </v:group>
            <v:group style="position:absolute;left:7893;top:1594;width:20;height:2" coordorigin="7893,1594" coordsize="20,2">
              <v:shape style="position:absolute;left:7893;top:1594;width:20;height:2" coordorigin="7893,1594" coordsize="20,0" path="m7893,1594l7912,1594e" filled="false" stroked="true" strokeweight=".47998pt" strokecolor="#000000">
                <v:path arrowok="t"/>
              </v:shape>
            </v:group>
            <v:group style="position:absolute;left:7912;top:1594;width:20;height:2" coordorigin="7912,1594" coordsize="20,2">
              <v:shape style="position:absolute;left:7912;top:1594;width:20;height:2" coordorigin="7912,1594" coordsize="20,0" path="m7912,1594l7931,1594e" filled="false" stroked="true" strokeweight=".47998pt" strokecolor="#000000">
                <v:path arrowok="t"/>
              </v:shape>
            </v:group>
            <v:group style="position:absolute;left:7931;top:1594;width:20;height:2" coordorigin="7931,1594" coordsize="20,2">
              <v:shape style="position:absolute;left:7931;top:1594;width:20;height:2" coordorigin="7931,1594" coordsize="20,0" path="m7931,1594l7950,1594e" filled="false" stroked="true" strokeweight=".47998pt" strokecolor="#000000">
                <v:path arrowok="t"/>
              </v:shape>
            </v:group>
            <v:group style="position:absolute;left:7950;top:1594;width:20;height:2" coordorigin="7950,1594" coordsize="20,2">
              <v:shape style="position:absolute;left:7950;top:1594;width:20;height:2" coordorigin="7950,1594" coordsize="20,0" path="m7950,1594l7969,1594e" filled="false" stroked="true" strokeweight=".47998pt" strokecolor="#000000">
                <v:path arrowok="t"/>
              </v:shape>
            </v:group>
            <v:group style="position:absolute;left:7969;top:1594;width:20;height:2" coordorigin="7969,1594" coordsize="20,2">
              <v:shape style="position:absolute;left:7969;top:1594;width:20;height:2" coordorigin="7969,1594" coordsize="20,0" path="m7969,1594l7989,1594e" filled="false" stroked="true" strokeweight=".47998pt" strokecolor="#000000">
                <v:path arrowok="t"/>
              </v:shape>
            </v:group>
            <v:group style="position:absolute;left:7989;top:1594;width:20;height:2" coordorigin="7989,1594" coordsize="20,2">
              <v:shape style="position:absolute;left:7989;top:1594;width:20;height:2" coordorigin="7989,1594" coordsize="20,0" path="m7989,1594l8008,1594e" filled="false" stroked="true" strokeweight=".47998pt" strokecolor="#000000">
                <v:path arrowok="t"/>
              </v:shape>
            </v:group>
            <v:group style="position:absolute;left:8008;top:1594;width:20;height:2" coordorigin="8008,1594" coordsize="20,2">
              <v:shape style="position:absolute;left:8008;top:1594;width:20;height:2" coordorigin="8008,1594" coordsize="20,0" path="m8008,1594l8027,1594e" filled="false" stroked="true" strokeweight=".47998pt" strokecolor="#000000">
                <v:path arrowok="t"/>
              </v:shape>
            </v:group>
            <v:group style="position:absolute;left:8027;top:1594;width:20;height:2" coordorigin="8027,1594" coordsize="20,2">
              <v:shape style="position:absolute;left:8027;top:1594;width:20;height:2" coordorigin="8027,1594" coordsize="20,0" path="m8027,1594l8046,1594e" filled="false" stroked="true" strokeweight=".47998pt" strokecolor="#000000">
                <v:path arrowok="t"/>
              </v:shape>
            </v:group>
            <v:group style="position:absolute;left:8046;top:1594;width:20;height:2" coordorigin="8046,1594" coordsize="20,2">
              <v:shape style="position:absolute;left:8046;top:1594;width:20;height:2" coordorigin="8046,1594" coordsize="20,0" path="m8046,1594l8065,1594e" filled="false" stroked="true" strokeweight=".47998pt" strokecolor="#000000">
                <v:path arrowok="t"/>
              </v:shape>
            </v:group>
            <v:group style="position:absolute;left:8065;top:1594;width:20;height:2" coordorigin="8065,1594" coordsize="20,2">
              <v:shape style="position:absolute;left:8065;top:1594;width:20;height:2" coordorigin="8065,1594" coordsize="20,0" path="m8065,1594l8085,1594e" filled="false" stroked="true" strokeweight=".47998pt" strokecolor="#000000">
                <v:path arrowok="t"/>
              </v:shape>
            </v:group>
            <v:group style="position:absolute;left:8085;top:1594;width:20;height:2" coordorigin="8085,1594" coordsize="20,2">
              <v:shape style="position:absolute;left:8085;top:1594;width:20;height:2" coordorigin="8085,1594" coordsize="20,0" path="m8085,1594l8104,1594e" filled="false" stroked="true" strokeweight=".47998pt" strokecolor="#000000">
                <v:path arrowok="t"/>
              </v:shape>
            </v:group>
            <v:group style="position:absolute;left:8104;top:1594;width:20;height:2" coordorigin="8104,1594" coordsize="20,2">
              <v:shape style="position:absolute;left:8104;top:1594;width:20;height:2" coordorigin="8104,1594" coordsize="20,0" path="m8104,1594l8123,1594e" filled="false" stroked="true" strokeweight=".47998pt" strokecolor="#000000">
                <v:path arrowok="t"/>
              </v:shape>
            </v:group>
            <v:group style="position:absolute;left:8123;top:1594;width:20;height:2" coordorigin="8123,1594" coordsize="20,2">
              <v:shape style="position:absolute;left:8123;top:1594;width:20;height:2" coordorigin="8123,1594" coordsize="20,0" path="m8123,1594l8142,1594e" filled="false" stroked="true" strokeweight=".47998pt" strokecolor="#000000">
                <v:path arrowok="t"/>
              </v:shape>
            </v:group>
            <v:group style="position:absolute;left:8142;top:1594;width:20;height:2" coordorigin="8142,1594" coordsize="20,2">
              <v:shape style="position:absolute;left:8142;top:1594;width:20;height:2" coordorigin="8142,1594" coordsize="20,0" path="m8142,1594l8161,1594e" filled="false" stroked="true" strokeweight=".47998pt" strokecolor="#000000">
                <v:path arrowok="t"/>
              </v:shape>
            </v:group>
            <v:group style="position:absolute;left:8161;top:1594;width:20;height:2" coordorigin="8161,1594" coordsize="20,2">
              <v:shape style="position:absolute;left:8161;top:1594;width:20;height:2" coordorigin="8161,1594" coordsize="20,0" path="m8161,1594l8181,1594e" filled="false" stroked="true" strokeweight=".47998pt" strokecolor="#000000">
                <v:path arrowok="t"/>
              </v:shape>
            </v:group>
            <v:group style="position:absolute;left:8181;top:1594;width:20;height:2" coordorigin="8181,1594" coordsize="20,2">
              <v:shape style="position:absolute;left:8181;top:1594;width:20;height:2" coordorigin="8181,1594" coordsize="20,0" path="m8181,1594l8200,1594e" filled="false" stroked="true" strokeweight=".47998pt" strokecolor="#000000">
                <v:path arrowok="t"/>
              </v:shape>
            </v:group>
            <v:group style="position:absolute;left:8200;top:1594;width:20;height:2" coordorigin="8200,1594" coordsize="20,2">
              <v:shape style="position:absolute;left:8200;top:1594;width:20;height:2" coordorigin="8200,1594" coordsize="20,0" path="m8200,1594l8219,1594e" filled="false" stroked="true" strokeweight=".47998pt" strokecolor="#000000">
                <v:path arrowok="t"/>
              </v:shape>
            </v:group>
            <v:group style="position:absolute;left:8219;top:1594;width:20;height:2" coordorigin="8219,1594" coordsize="20,2">
              <v:shape style="position:absolute;left:8219;top:1594;width:20;height:2" coordorigin="8219,1594" coordsize="20,0" path="m8219,1594l8238,1594e" filled="false" stroked="true" strokeweight=".47998pt" strokecolor="#000000">
                <v:path arrowok="t"/>
              </v:shape>
            </v:group>
            <v:group style="position:absolute;left:8238;top:1594;width:20;height:2" coordorigin="8238,1594" coordsize="20,2">
              <v:shape style="position:absolute;left:8238;top:1594;width:20;height:2" coordorigin="8238,1594" coordsize="20,0" path="m8238,1594l8257,1594e" filled="false" stroked="true" strokeweight=".47998pt" strokecolor="#000000">
                <v:path arrowok="t"/>
              </v:shape>
            </v:group>
            <v:group style="position:absolute;left:8257;top:1594;width:20;height:2" coordorigin="8257,1594" coordsize="20,2">
              <v:shape style="position:absolute;left:8257;top:1594;width:20;height:2" coordorigin="8257,1594" coordsize="20,0" path="m8257,1594l8277,1594e" filled="false" stroked="true" strokeweight=".47998pt" strokecolor="#000000">
                <v:path arrowok="t"/>
              </v:shape>
            </v:group>
            <v:group style="position:absolute;left:8277;top:1594;width:20;height:2" coordorigin="8277,1594" coordsize="20,2">
              <v:shape style="position:absolute;left:8277;top:1594;width:20;height:2" coordorigin="8277,1594" coordsize="20,0" path="m8277,1594l8296,1594e" filled="false" stroked="true" strokeweight=".47998pt" strokecolor="#000000">
                <v:path arrowok="t"/>
              </v:shape>
            </v:group>
            <v:group style="position:absolute;left:8296;top:1594;width:20;height:2" coordorigin="8296,1594" coordsize="20,2">
              <v:shape style="position:absolute;left:8296;top:1594;width:20;height:2" coordorigin="8296,1594" coordsize="20,0" path="m8296,1594l8315,1594e" filled="false" stroked="true" strokeweight=".47998pt" strokecolor="#000000">
                <v:path arrowok="t"/>
              </v:shape>
            </v:group>
            <v:group style="position:absolute;left:8315;top:1594;width:20;height:2" coordorigin="8315,1594" coordsize="20,2">
              <v:shape style="position:absolute;left:8315;top:1594;width:20;height:2" coordorigin="8315,1594" coordsize="20,0" path="m8315,1594l8334,1594e" filled="false" stroked="true" strokeweight=".47998pt" strokecolor="#000000">
                <v:path arrowok="t"/>
              </v:shape>
            </v:group>
            <v:group style="position:absolute;left:8334;top:1594;width:20;height:2" coordorigin="8334,1594" coordsize="20,2">
              <v:shape style="position:absolute;left:8334;top:1594;width:20;height:2" coordorigin="8334,1594" coordsize="20,0" path="m8334,1594l8353,1594e" filled="false" stroked="true" strokeweight=".47998pt" strokecolor="#000000">
                <v:path arrowok="t"/>
              </v:shape>
            </v:group>
            <v:group style="position:absolute;left:8353;top:1594;width:20;height:2" coordorigin="8353,1594" coordsize="20,2">
              <v:shape style="position:absolute;left:8353;top:1594;width:20;height:2" coordorigin="8353,1594" coordsize="20,0" path="m8353,1594l8373,1594e" filled="false" stroked="true" strokeweight=".47998pt" strokecolor="#000000">
                <v:path arrowok="t"/>
              </v:shape>
            </v:group>
            <v:group style="position:absolute;left:8373;top:1594;width:20;height:2" coordorigin="8373,1594" coordsize="20,2">
              <v:shape style="position:absolute;left:8373;top:1594;width:20;height:2" coordorigin="8373,1594" coordsize="20,0" path="m8373,1594l8392,1594e" filled="false" stroked="true" strokeweight=".47998pt" strokecolor="#000000">
                <v:path arrowok="t"/>
              </v:shape>
            </v:group>
            <v:group style="position:absolute;left:8392;top:1594;width:20;height:2" coordorigin="8392,1594" coordsize="20,2">
              <v:shape style="position:absolute;left:8392;top:1594;width:20;height:2" coordorigin="8392,1594" coordsize="20,0" path="m8392,1594l8411,1594e" filled="false" stroked="true" strokeweight=".47998pt" strokecolor="#000000">
                <v:path arrowok="t"/>
              </v:shape>
            </v:group>
            <v:group style="position:absolute;left:8411;top:1594;width:20;height:2" coordorigin="8411,1594" coordsize="20,2">
              <v:shape style="position:absolute;left:8411;top:1594;width:20;height:2" coordorigin="8411,1594" coordsize="20,0" path="m8411,1594l8430,1594e" filled="false" stroked="true" strokeweight=".47998pt" strokecolor="#000000">
                <v:path arrowok="t"/>
              </v:shape>
            </v:group>
            <v:group style="position:absolute;left:8430;top:1594;width:20;height:2" coordorigin="8430,1594" coordsize="20,2">
              <v:shape style="position:absolute;left:8430;top:1594;width:20;height:2" coordorigin="8430,1594" coordsize="20,0" path="m8430,1594l8449,1594e" filled="false" stroked="true" strokeweight=".47998pt" strokecolor="#000000">
                <v:path arrowok="t"/>
              </v:shape>
            </v:group>
            <v:group style="position:absolute;left:8449;top:1594;width:20;height:2" coordorigin="8449,1594" coordsize="20,2">
              <v:shape style="position:absolute;left:8449;top:1594;width:20;height:2" coordorigin="8449,1594" coordsize="20,0" path="m8449,1594l8469,1594e" filled="false" stroked="true" strokeweight=".47998pt" strokecolor="#000000">
                <v:path arrowok="t"/>
              </v:shape>
            </v:group>
            <v:group style="position:absolute;left:8469;top:1594;width:20;height:2" coordorigin="8469,1594" coordsize="20,2">
              <v:shape style="position:absolute;left:8469;top:1594;width:20;height:2" coordorigin="8469,1594" coordsize="20,0" path="m8469,1594l8488,1594e" filled="false" stroked="true" strokeweight=".47998pt" strokecolor="#000000">
                <v:path arrowok="t"/>
              </v:shape>
            </v:group>
            <v:group style="position:absolute;left:8488;top:1594;width:20;height:2" coordorigin="8488,1594" coordsize="20,2">
              <v:shape style="position:absolute;left:8488;top:1594;width:20;height:2" coordorigin="8488,1594" coordsize="20,0" path="m8488,1594l8507,1594e" filled="false" stroked="true" strokeweight=".47998pt" strokecolor="#000000">
                <v:path arrowok="t"/>
              </v:shape>
            </v:group>
            <v:group style="position:absolute;left:8507;top:1594;width:20;height:2" coordorigin="8507,1594" coordsize="20,2">
              <v:shape style="position:absolute;left:8507;top:1594;width:20;height:2" coordorigin="8507,1594" coordsize="20,0" path="m8507,1594l8526,1594e" filled="false" stroked="true" strokeweight=".47998pt" strokecolor="#000000">
                <v:path arrowok="t"/>
              </v:shape>
            </v:group>
            <v:group style="position:absolute;left:8526;top:1594;width:20;height:2" coordorigin="8526,1594" coordsize="20,2">
              <v:shape style="position:absolute;left:8526;top:1594;width:20;height:2" coordorigin="8526,1594" coordsize="20,0" path="m8526,1594l8545,1594e" filled="false" stroked="true" strokeweight=".47998pt" strokecolor="#000000">
                <v:path arrowok="t"/>
              </v:shape>
            </v:group>
            <v:group style="position:absolute;left:8545;top:1594;width:20;height:2" coordorigin="8545,1594" coordsize="20,2">
              <v:shape style="position:absolute;left:8545;top:1594;width:20;height:2" coordorigin="8545,1594" coordsize="20,0" path="m8545,1594l8565,1594e" filled="false" stroked="true" strokeweight=".47998pt" strokecolor="#000000">
                <v:path arrowok="t"/>
              </v:shape>
            </v:group>
            <v:group style="position:absolute;left:8565;top:1594;width:20;height:2" coordorigin="8565,1594" coordsize="20,2">
              <v:shape style="position:absolute;left:8565;top:1594;width:20;height:2" coordorigin="8565,1594" coordsize="20,0" path="m8565,1594l8584,1594e" filled="false" stroked="true" strokeweight=".47998pt" strokecolor="#000000">
                <v:path arrowok="t"/>
              </v:shape>
            </v:group>
            <v:group style="position:absolute;left:8584;top:1594;width:20;height:2" coordorigin="8584,1594" coordsize="20,2">
              <v:shape style="position:absolute;left:8584;top:1594;width:20;height:2" coordorigin="8584,1594" coordsize="20,0" path="m8584,1594l8603,1594e" filled="false" stroked="true" strokeweight=".47998pt" strokecolor="#000000">
                <v:path arrowok="t"/>
              </v:shape>
            </v:group>
            <v:group style="position:absolute;left:8603;top:1594;width:20;height:2" coordorigin="8603,1594" coordsize="20,2">
              <v:shape style="position:absolute;left:8603;top:1594;width:20;height:2" coordorigin="8603,1594" coordsize="20,0" path="m8603,1594l8622,1594e" filled="false" stroked="true" strokeweight=".47998pt" strokecolor="#000000">
                <v:path arrowok="t"/>
              </v:shape>
            </v:group>
            <v:group style="position:absolute;left:8622;top:1594;width:20;height:2" coordorigin="8622,1594" coordsize="20,2">
              <v:shape style="position:absolute;left:8622;top:1594;width:20;height:2" coordorigin="8622,1594" coordsize="20,0" path="m8622,1594l8641,1594e" filled="false" stroked="true" strokeweight=".47998pt" strokecolor="#000000">
                <v:path arrowok="t"/>
              </v:shape>
            </v:group>
            <v:group style="position:absolute;left:8641;top:1594;width:20;height:2" coordorigin="8641,1594" coordsize="20,2">
              <v:shape style="position:absolute;left:8641;top:1594;width:20;height:2" coordorigin="8641,1594" coordsize="20,0" path="m8641,1594l8661,1594e" filled="false" stroked="true" strokeweight=".47998pt" strokecolor="#000000">
                <v:path arrowok="t"/>
              </v:shape>
            </v:group>
            <v:group style="position:absolute;left:8661;top:1594;width:20;height:2" coordorigin="8661,1594" coordsize="20,2">
              <v:shape style="position:absolute;left:8661;top:1594;width:20;height:2" coordorigin="8661,1594" coordsize="20,0" path="m8661,1594l8680,1594e" filled="false" stroked="true" strokeweight=".47998pt" strokecolor="#000000">
                <v:path arrowok="t"/>
              </v:shape>
            </v:group>
            <v:group style="position:absolute;left:8680;top:1594;width:20;height:2" coordorigin="8680,1594" coordsize="20,2">
              <v:shape style="position:absolute;left:8680;top:1594;width:20;height:2" coordorigin="8680,1594" coordsize="20,0" path="m8680,1594l8699,1594e" filled="false" stroked="true" strokeweight=".47998pt" strokecolor="#000000">
                <v:path arrowok="t"/>
              </v:shape>
            </v:group>
            <v:group style="position:absolute;left:8699;top:1594;width:20;height:2" coordorigin="8699,1594" coordsize="20,2">
              <v:shape style="position:absolute;left:8699;top:1594;width:20;height:2" coordorigin="8699,1594" coordsize="20,0" path="m8699,1594l8718,1594e" filled="false" stroked="true" strokeweight=".47998pt" strokecolor="#000000">
                <v:path arrowok="t"/>
              </v:shape>
            </v:group>
            <v:group style="position:absolute;left:8718;top:1594;width:20;height:2" coordorigin="8718,1594" coordsize="20,2">
              <v:shape style="position:absolute;left:8718;top:1594;width:20;height:2" coordorigin="8718,1594" coordsize="20,0" path="m8718,1594l8737,1594e" filled="false" stroked="true" strokeweight=".47998pt" strokecolor="#000000">
                <v:path arrowok="t"/>
              </v:shape>
            </v:group>
            <v:group style="position:absolute;left:8737;top:1594;width:20;height:2" coordorigin="8737,1594" coordsize="20,2">
              <v:shape style="position:absolute;left:8737;top:1594;width:20;height:2" coordorigin="8737,1594" coordsize="20,0" path="m8737,1594l8757,1594e" filled="false" stroked="true" strokeweight=".47998pt" strokecolor="#000000">
                <v:path arrowok="t"/>
              </v:shape>
            </v:group>
            <v:group style="position:absolute;left:8757;top:1594;width:20;height:2" coordorigin="8757,1594" coordsize="20,2">
              <v:shape style="position:absolute;left:8757;top:1594;width:20;height:2" coordorigin="8757,1594" coordsize="20,0" path="m8757,1594l8776,1594e" filled="false" stroked="true" strokeweight=".47998pt" strokecolor="#000000">
                <v:path arrowok="t"/>
              </v:shape>
            </v:group>
            <v:group style="position:absolute;left:8776;top:1594;width:20;height:2" coordorigin="8776,1594" coordsize="20,2">
              <v:shape style="position:absolute;left:8776;top:1594;width:20;height:2" coordorigin="8776,1594" coordsize="20,0" path="m8776,1594l8795,1594e" filled="false" stroked="true" strokeweight=".47998pt" strokecolor="#000000">
                <v:path arrowok="t"/>
              </v:shape>
            </v:group>
            <v:group style="position:absolute;left:8795;top:1594;width:20;height:2" coordorigin="8795,1594" coordsize="20,2">
              <v:shape style="position:absolute;left:8795;top:1594;width:20;height:2" coordorigin="8795,1594" coordsize="20,0" path="m8795,1594l8814,1594e" filled="false" stroked="true" strokeweight=".47998pt" strokecolor="#000000">
                <v:path arrowok="t"/>
              </v:shape>
            </v:group>
            <v:group style="position:absolute;left:8814;top:1594;width:20;height:2" coordorigin="8814,1594" coordsize="20,2">
              <v:shape style="position:absolute;left:8814;top:1594;width:20;height:2" coordorigin="8814,1594" coordsize="20,0" path="m8814,1594l8833,1594e" filled="false" stroked="true" strokeweight=".47998pt" strokecolor="#000000">
                <v:path arrowok="t"/>
              </v:shape>
            </v:group>
            <v:group style="position:absolute;left:8833;top:1594;width:20;height:2" coordorigin="8833,1594" coordsize="20,2">
              <v:shape style="position:absolute;left:8833;top:1594;width:20;height:2" coordorigin="8833,1594" coordsize="20,0" path="m8833,1594l8853,1594e" filled="false" stroked="true" strokeweight=".47998pt" strokecolor="#000000">
                <v:path arrowok="t"/>
              </v:shape>
            </v:group>
            <v:group style="position:absolute;left:8853;top:1594;width:20;height:2" coordorigin="8853,1594" coordsize="20,2">
              <v:shape style="position:absolute;left:8853;top:1594;width:20;height:2" coordorigin="8853,1594" coordsize="20,0" path="m8853,1594l8872,1594e" filled="false" stroked="true" strokeweight=".47998pt" strokecolor="#000000">
                <v:path arrowok="t"/>
              </v:shape>
            </v:group>
            <v:group style="position:absolute;left:8872;top:1594;width:20;height:2" coordorigin="8872,1594" coordsize="20,2">
              <v:shape style="position:absolute;left:8872;top:1594;width:20;height:2" coordorigin="8872,1594" coordsize="20,0" path="m8872,1594l8891,1594e" filled="false" stroked="true" strokeweight=".47998pt" strokecolor="#000000">
                <v:path arrowok="t"/>
              </v:shape>
            </v:group>
            <v:group style="position:absolute;left:8891;top:1594;width:20;height:2" coordorigin="8891,1594" coordsize="20,2">
              <v:shape style="position:absolute;left:8891;top:1594;width:20;height:2" coordorigin="8891,1594" coordsize="20,0" path="m8891,1594l8910,1594e" filled="false" stroked="true" strokeweight=".47998pt" strokecolor="#000000">
                <v:path arrowok="t"/>
              </v:shape>
            </v:group>
            <v:group style="position:absolute;left:8910;top:1594;width:20;height:2" coordorigin="8910,1594" coordsize="20,2">
              <v:shape style="position:absolute;left:8910;top:1594;width:20;height:2" coordorigin="8910,1594" coordsize="20,0" path="m8910,1594l8929,1594e" filled="false" stroked="true" strokeweight=".47998pt" strokecolor="#000000">
                <v:path arrowok="t"/>
              </v:shape>
            </v:group>
            <v:group style="position:absolute;left:8929;top:1594;width:20;height:2" coordorigin="8929,1594" coordsize="20,2">
              <v:shape style="position:absolute;left:8929;top:1594;width:20;height:2" coordorigin="8929,1594" coordsize="20,0" path="m8929,1594l8949,1594e" filled="false" stroked="true" strokeweight=".47998pt" strokecolor="#000000">
                <v:path arrowok="t"/>
              </v:shape>
            </v:group>
            <v:group style="position:absolute;left:8949;top:1594;width:20;height:2" coordorigin="8949,1594" coordsize="20,2">
              <v:shape style="position:absolute;left:8949;top:1594;width:20;height:2" coordorigin="8949,1594" coordsize="20,0" path="m8949,1594l8968,1594e" filled="false" stroked="true" strokeweight=".47998pt" strokecolor="#000000">
                <v:path arrowok="t"/>
              </v:shape>
            </v:group>
            <v:group style="position:absolute;left:8968;top:1594;width:20;height:2" coordorigin="8968,1594" coordsize="20,2">
              <v:shape style="position:absolute;left:8968;top:1594;width:20;height:2" coordorigin="8968,1594" coordsize="20,0" path="m8968,1594l8987,1594e" filled="false" stroked="true" strokeweight=".47998pt" strokecolor="#000000">
                <v:path arrowok="t"/>
              </v:shape>
            </v:group>
            <v:group style="position:absolute;left:8987;top:1594;width:20;height:2" coordorigin="8987,1594" coordsize="20,2">
              <v:shape style="position:absolute;left:8987;top:1594;width:20;height:2" coordorigin="8987,1594" coordsize="20,0" path="m8987,1594l9006,1594e" filled="false" stroked="true" strokeweight=".47998pt" strokecolor="#000000">
                <v:path arrowok="t"/>
              </v:shape>
            </v:group>
            <v:group style="position:absolute;left:9006;top:1594;width:20;height:2" coordorigin="9006,1594" coordsize="20,2">
              <v:shape style="position:absolute;left:9006;top:1594;width:20;height:2" coordorigin="9006,1594" coordsize="20,0" path="m9006,1594l9025,1594e" filled="false" stroked="true" strokeweight=".47998pt" strokecolor="#000000">
                <v:path arrowok="t"/>
              </v:shape>
            </v:group>
            <v:group style="position:absolute;left:9025;top:1594;width:20;height:2" coordorigin="9025,1594" coordsize="20,2">
              <v:shape style="position:absolute;left:9025;top:1594;width:20;height:2" coordorigin="9025,1594" coordsize="20,0" path="m9025,1594l9045,1594e" filled="false" stroked="true" strokeweight=".47998pt" strokecolor="#000000">
                <v:path arrowok="t"/>
              </v:shape>
            </v:group>
            <v:group style="position:absolute;left:9045;top:1594;width:20;height:2" coordorigin="9045,1594" coordsize="20,2">
              <v:shape style="position:absolute;left:9045;top:1594;width:20;height:2" coordorigin="9045,1594" coordsize="20,0" path="m9045,1594l9064,1594e" filled="false" stroked="true" strokeweight=".47998pt" strokecolor="#000000">
                <v:path arrowok="t"/>
              </v:shape>
            </v:group>
            <v:group style="position:absolute;left:9064;top:1594;width:20;height:2" coordorigin="9064,1594" coordsize="20,2">
              <v:shape style="position:absolute;left:9064;top:1594;width:20;height:2" coordorigin="9064,1594" coordsize="20,0" path="m9064,1594l9083,1594e" filled="false" stroked="true" strokeweight=".47998pt" strokecolor="#000000">
                <v:path arrowok="t"/>
              </v:shape>
            </v:group>
            <v:group style="position:absolute;left:9083;top:1594;width:20;height:2" coordorigin="9083,1594" coordsize="20,2">
              <v:shape style="position:absolute;left:9083;top:1594;width:20;height:2" coordorigin="9083,1594" coordsize="20,0" path="m9083,1594l9102,1594e" filled="false" stroked="true" strokeweight=".47998pt" strokecolor="#000000">
                <v:path arrowok="t"/>
              </v:shape>
            </v:group>
            <v:group style="position:absolute;left:9102;top:1594;width:20;height:2" coordorigin="9102,1594" coordsize="20,2">
              <v:shape style="position:absolute;left:9102;top:1594;width:20;height:2" coordorigin="9102,1594" coordsize="20,0" path="m9102,1594l9121,1594e" filled="false" stroked="true" strokeweight=".47998pt" strokecolor="#000000">
                <v:path arrowok="t"/>
              </v:shape>
            </v:group>
            <v:group style="position:absolute;left:9121;top:1594;width:20;height:2" coordorigin="9121,1594" coordsize="20,2">
              <v:shape style="position:absolute;left:9121;top:1594;width:20;height:2" coordorigin="9121,1594" coordsize="20,0" path="m9121,1594l9141,1594e" filled="false" stroked="true" strokeweight=".47998pt" strokecolor="#000000">
                <v:path arrowok="t"/>
              </v:shape>
            </v:group>
            <v:group style="position:absolute;left:9141;top:1594;width:20;height:2" coordorigin="9141,1594" coordsize="20,2">
              <v:shape style="position:absolute;left:9141;top:1594;width:20;height:2" coordorigin="9141,1594" coordsize="20,0" path="m9141,1594l9160,1594e" filled="false" stroked="true" strokeweight=".47998pt" strokecolor="#000000">
                <v:path arrowok="t"/>
              </v:shape>
            </v:group>
            <v:group style="position:absolute;left:9160;top:1594;width:20;height:2" coordorigin="9160,1594" coordsize="20,2">
              <v:shape style="position:absolute;left:9160;top:1594;width:20;height:2" coordorigin="9160,1594" coordsize="20,0" path="m9160,1594l9179,1594e" filled="false" stroked="true" strokeweight=".47998pt" strokecolor="#000000">
                <v:path arrowok="t"/>
              </v:shape>
            </v:group>
            <v:group style="position:absolute;left:9179;top:1594;width:20;height:2" coordorigin="9179,1594" coordsize="20,2">
              <v:shape style="position:absolute;left:9179;top:1594;width:20;height:2" coordorigin="9179,1594" coordsize="20,0" path="m9179,1594l9198,1594e" filled="false" stroked="true" strokeweight=".47998pt" strokecolor="#000000">
                <v:path arrowok="t"/>
              </v:shape>
            </v:group>
            <v:group style="position:absolute;left:9198;top:1594;width:20;height:2" coordorigin="9198,1594" coordsize="20,2">
              <v:shape style="position:absolute;left:9198;top:1594;width:20;height:2" coordorigin="9198,1594" coordsize="20,0" path="m9198,1594l9217,1594e" filled="false" stroked="true" strokeweight=".47998pt" strokecolor="#000000">
                <v:path arrowok="t"/>
              </v:shape>
            </v:group>
            <v:group style="position:absolute;left:9217;top:1594;width:20;height:2" coordorigin="9217,1594" coordsize="20,2">
              <v:shape style="position:absolute;left:9217;top:1594;width:20;height:2" coordorigin="9217,1594" coordsize="20,0" path="m9217,1594l9237,1594e" filled="false" stroked="true" strokeweight=".47998pt" strokecolor="#000000">
                <v:path arrowok="t"/>
              </v:shape>
            </v:group>
            <v:group style="position:absolute;left:9237;top:1594;width:20;height:2" coordorigin="9237,1594" coordsize="20,2">
              <v:shape style="position:absolute;left:9237;top:1594;width:20;height:2" coordorigin="9237,1594" coordsize="20,0" path="m9237,1594l9256,1594e" filled="false" stroked="true" strokeweight=".47998pt" strokecolor="#000000">
                <v:path arrowok="t"/>
              </v:shape>
            </v:group>
            <v:group style="position:absolute;left:9256;top:1594;width:20;height:2" coordorigin="9256,1594" coordsize="20,2">
              <v:shape style="position:absolute;left:9256;top:1594;width:20;height:2" coordorigin="9256,1594" coordsize="20,0" path="m9256,1594l9275,1594e" filled="false" stroked="true" strokeweight=".47998pt" strokecolor="#000000">
                <v:path arrowok="t"/>
              </v:shape>
            </v:group>
            <v:group style="position:absolute;left:9275;top:1594;width:20;height:2" coordorigin="9275,1594" coordsize="20,2">
              <v:shape style="position:absolute;left:9275;top:1594;width:20;height:2" coordorigin="9275,1594" coordsize="20,0" path="m9275,1594l9295,1594e" filled="false" stroked="true" strokeweight=".47998pt" strokecolor="#000000">
                <v:path arrowok="t"/>
              </v:shape>
            </v:group>
            <v:group style="position:absolute;left:9295;top:1594;width:20;height:2" coordorigin="9295,1594" coordsize="20,2">
              <v:shape style="position:absolute;left:9295;top:1594;width:20;height:2" coordorigin="9295,1594" coordsize="20,0" path="m9295,1594l9314,1594e" filled="false" stroked="true" strokeweight=".47998pt" strokecolor="#000000">
                <v:path arrowok="t"/>
              </v:shape>
            </v:group>
            <v:group style="position:absolute;left:9314;top:1594;width:20;height:2" coordorigin="9314,1594" coordsize="20,2">
              <v:shape style="position:absolute;left:9314;top:1594;width:20;height:2" coordorigin="9314,1594" coordsize="20,0" path="m9314,1594l9333,1594e" filled="false" stroked="true" strokeweight=".47998pt" strokecolor="#000000">
                <v:path arrowok="t"/>
              </v:shape>
            </v:group>
            <v:group style="position:absolute;left:9333;top:1594;width:20;height:2" coordorigin="9333,1594" coordsize="20,2">
              <v:shape style="position:absolute;left:9333;top:1594;width:20;height:2" coordorigin="9333,1594" coordsize="20,0" path="m9333,1594l9352,1594e" filled="false" stroked="true" strokeweight=".47998pt" strokecolor="#000000">
                <v:path arrowok="t"/>
              </v:shape>
            </v:group>
            <v:group style="position:absolute;left:9352;top:1594;width:20;height:2" coordorigin="9352,1594" coordsize="20,2">
              <v:shape style="position:absolute;left:9352;top:1594;width:20;height:2" coordorigin="9352,1594" coordsize="20,0" path="m9352,1594l9372,1594e" filled="false" stroked="true" strokeweight=".47998pt" strokecolor="#000000">
                <v:path arrowok="t"/>
              </v:shape>
            </v:group>
            <v:group style="position:absolute;left:9372;top:1594;width:20;height:2" coordorigin="9372,1594" coordsize="20,2">
              <v:shape style="position:absolute;left:9372;top:1594;width:20;height:2" coordorigin="9372,1594" coordsize="20,0" path="m9372,1594l9391,1594e" filled="false" stroked="true" strokeweight=".47998pt" strokecolor="#000000">
                <v:path arrowok="t"/>
              </v:shape>
            </v:group>
            <v:group style="position:absolute;left:9391;top:1594;width:20;height:2" coordorigin="9391,1594" coordsize="20,2">
              <v:shape style="position:absolute;left:9391;top:1594;width:20;height:2" coordorigin="9391,1594" coordsize="20,0" path="m9391,1594l9410,1594e" filled="false" stroked="true" strokeweight=".47998pt" strokecolor="#000000">
                <v:path arrowok="t"/>
              </v:shape>
            </v:group>
            <v:group style="position:absolute;left:9410;top:1594;width:20;height:2" coordorigin="9410,1594" coordsize="20,2">
              <v:shape style="position:absolute;left:9410;top:1594;width:20;height:2" coordorigin="9410,1594" coordsize="20,0" path="m9410,1594l9429,1594e" filled="false" stroked="true" strokeweight=".47998pt" strokecolor="#000000">
                <v:path arrowok="t"/>
              </v:shape>
            </v:group>
            <v:group style="position:absolute;left:9429;top:1594;width:20;height:2" coordorigin="9429,1594" coordsize="20,2">
              <v:shape style="position:absolute;left:9429;top:1594;width:20;height:2" coordorigin="9429,1594" coordsize="20,0" path="m9429,1594l9448,1594e" filled="false" stroked="true" strokeweight=".47998pt" strokecolor="#000000">
                <v:path arrowok="t"/>
              </v:shape>
            </v:group>
            <v:group style="position:absolute;left:9448;top:1594;width:20;height:2" coordorigin="9448,1594" coordsize="20,2">
              <v:shape style="position:absolute;left:9448;top:1594;width:20;height:2" coordorigin="9448,1594" coordsize="20,0" path="m9448,1594l9468,1594e" filled="false" stroked="true" strokeweight=".47998pt" strokecolor="#000000">
                <v:path arrowok="t"/>
              </v:shape>
            </v:group>
            <v:group style="position:absolute;left:9468;top:1594;width:20;height:2" coordorigin="9468,1594" coordsize="20,2">
              <v:shape style="position:absolute;left:9468;top:1594;width:20;height:2" coordorigin="9468,1594" coordsize="20,0" path="m9468,1594l9487,1594e" filled="false" stroked="true" strokeweight=".47998pt" strokecolor="#000000">
                <v:path arrowok="t"/>
              </v:shape>
            </v:group>
            <v:group style="position:absolute;left:9487;top:1594;width:20;height:2" coordorigin="9487,1594" coordsize="20,2">
              <v:shape style="position:absolute;left:9487;top:1594;width:20;height:2" coordorigin="9487,1594" coordsize="20,0" path="m9487,1594l9506,1594e" filled="false" stroked="true" strokeweight=".47998pt" strokecolor="#000000">
                <v:path arrowok="t"/>
              </v:shape>
            </v:group>
            <v:group style="position:absolute;left:9506;top:1594;width:20;height:2" coordorigin="9506,1594" coordsize="20,2">
              <v:shape style="position:absolute;left:9506;top:1594;width:20;height:2" coordorigin="9506,1594" coordsize="20,0" path="m9506,1594l9525,1594e" filled="false" stroked="true" strokeweight=".47998pt" strokecolor="#000000">
                <v:path arrowok="t"/>
              </v:shape>
            </v:group>
            <v:group style="position:absolute;left:9525;top:1594;width:20;height:2" coordorigin="9525,1594" coordsize="20,2">
              <v:shape style="position:absolute;left:9525;top:1594;width:20;height:2" coordorigin="9525,1594" coordsize="20,0" path="m9525,1594l9544,1594e" filled="false" stroked="true" strokeweight=".47998pt" strokecolor="#000000">
                <v:path arrowok="t"/>
              </v:shape>
            </v:group>
            <v:group style="position:absolute;left:9544;top:1594;width:20;height:2" coordorigin="9544,1594" coordsize="20,2">
              <v:shape style="position:absolute;left:9544;top:1594;width:20;height:2" coordorigin="9544,1594" coordsize="20,0" path="m9544,1594l9564,1594e" filled="false" stroked="true" strokeweight=".47998pt" strokecolor="#000000">
                <v:path arrowok="t"/>
              </v:shape>
            </v:group>
            <v:group style="position:absolute;left:9564;top:1594;width:20;height:2" coordorigin="9564,1594" coordsize="20,2">
              <v:shape style="position:absolute;left:9564;top:1594;width:20;height:2" coordorigin="9564,1594" coordsize="20,0" path="m9564,1594l9583,1594e" filled="false" stroked="true" strokeweight=".47998pt" strokecolor="#000000">
                <v:path arrowok="t"/>
              </v:shape>
            </v:group>
            <v:group style="position:absolute;left:9583;top:1594;width:20;height:2" coordorigin="9583,1594" coordsize="20,2">
              <v:shape style="position:absolute;left:9583;top:1594;width:20;height:2" coordorigin="9583,1594" coordsize="20,0" path="m9583,1594l9602,1594e" filled="false" stroked="true" strokeweight=".47998pt" strokecolor="#000000">
                <v:path arrowok="t"/>
              </v:shape>
            </v:group>
            <v:group style="position:absolute;left:9602;top:1594;width:20;height:2" coordorigin="9602,1594" coordsize="20,2">
              <v:shape style="position:absolute;left:9602;top:1594;width:20;height:2" coordorigin="9602,1594" coordsize="20,0" path="m9602,1594l9621,1594e" filled="false" stroked="true" strokeweight=".47998pt" strokecolor="#000000">
                <v:path arrowok="t"/>
              </v:shape>
            </v:group>
            <v:group style="position:absolute;left:9621;top:1594;width:20;height:2" coordorigin="9621,1594" coordsize="20,2">
              <v:shape style="position:absolute;left:9621;top:1594;width:20;height:2" coordorigin="9621,1594" coordsize="20,0" path="m9621,1594l9640,1594e" filled="false" stroked="true" strokeweight=".47998pt" strokecolor="#000000">
                <v:path arrowok="t"/>
              </v:shape>
            </v:group>
            <v:group style="position:absolute;left:9640;top:1594;width:20;height:2" coordorigin="9640,1594" coordsize="20,2">
              <v:shape style="position:absolute;left:9640;top:1594;width:20;height:2" coordorigin="9640,1594" coordsize="20,0" path="m9640,1594l9660,1594e" filled="false" stroked="true" strokeweight=".47998pt" strokecolor="#000000">
                <v:path arrowok="t"/>
              </v:shape>
            </v:group>
            <v:group style="position:absolute;left:9660;top:1594;width:20;height:2" coordorigin="9660,1594" coordsize="20,2">
              <v:shape style="position:absolute;left:9660;top:1594;width:20;height:2" coordorigin="9660,1594" coordsize="20,0" path="m9660,1594l9679,1594e" filled="false" stroked="true" strokeweight=".47998pt" strokecolor="#000000">
                <v:path arrowok="t"/>
              </v:shape>
            </v:group>
            <v:group style="position:absolute;left:9679;top:1594;width:20;height:2" coordorigin="9679,1594" coordsize="20,2">
              <v:shape style="position:absolute;left:9679;top:1594;width:20;height:2" coordorigin="9679,1594" coordsize="20,0" path="m9679,1594l9698,1594e" filled="false" stroked="true" strokeweight=".47998pt" strokecolor="#000000">
                <v:path arrowok="t"/>
              </v:shape>
            </v:group>
            <v:group style="position:absolute;left:9698;top:1594;width:20;height:2" coordorigin="9698,1594" coordsize="20,2">
              <v:shape style="position:absolute;left:9698;top:1594;width:20;height:2" coordorigin="9698,1594" coordsize="20,0" path="m9698,1594l9717,1594e" filled="false" stroked="true" strokeweight=".47998pt" strokecolor="#000000">
                <v:path arrowok="t"/>
              </v:shape>
            </v:group>
            <v:group style="position:absolute;left:9717;top:1594;width:20;height:2" coordorigin="9717,1594" coordsize="20,2">
              <v:shape style="position:absolute;left:9717;top:1594;width:20;height:2" coordorigin="9717,1594" coordsize="20,0" path="m9717,1594l9736,1594e" filled="false" stroked="true" strokeweight=".47998pt" strokecolor="#000000">
                <v:path arrowok="t"/>
              </v:shape>
            </v:group>
            <v:group style="position:absolute;left:9736;top:1594;width:20;height:2" coordorigin="9736,1594" coordsize="20,2">
              <v:shape style="position:absolute;left:9736;top:1594;width:20;height:2" coordorigin="9736,1594" coordsize="20,0" path="m9736,1594l9756,1594e" filled="false" stroked="true" strokeweight=".47998pt" strokecolor="#000000">
                <v:path arrowok="t"/>
              </v:shape>
            </v:group>
            <v:group style="position:absolute;left:9756;top:1594;width:20;height:2" coordorigin="9756,1594" coordsize="20,2">
              <v:shape style="position:absolute;left:9756;top:1594;width:20;height:2" coordorigin="9756,1594" coordsize="20,0" path="m9756,1594l9775,1594e" filled="false" stroked="true" strokeweight=".47998pt" strokecolor="#000000">
                <v:path arrowok="t"/>
              </v:shape>
            </v:group>
            <v:group style="position:absolute;left:9775;top:1594;width:20;height:2" coordorigin="9775,1594" coordsize="20,2">
              <v:shape style="position:absolute;left:9775;top:1594;width:20;height:2" coordorigin="9775,1594" coordsize="20,0" path="m9775,1594l9794,1594e" filled="false" stroked="true" strokeweight=".47998pt" strokecolor="#000000">
                <v:path arrowok="t"/>
              </v:shape>
            </v:group>
            <v:group style="position:absolute;left:9794;top:1594;width:20;height:2" coordorigin="9794,1594" coordsize="20,2">
              <v:shape style="position:absolute;left:9794;top:1594;width:20;height:2" coordorigin="9794,1594" coordsize="20,0" path="m9794,1594l9813,1594e" filled="false" stroked="true" strokeweight=".47998pt" strokecolor="#000000">
                <v:path arrowok="t"/>
              </v:shape>
            </v:group>
            <v:group style="position:absolute;left:9813;top:1594;width:20;height:2" coordorigin="9813,1594" coordsize="20,2">
              <v:shape style="position:absolute;left:9813;top:1594;width:20;height:2" coordorigin="9813,1594" coordsize="20,0" path="m9813,1594l9832,1594e" filled="false" stroked="true" strokeweight=".47998pt" strokecolor="#000000">
                <v:path arrowok="t"/>
              </v:shape>
            </v:group>
            <v:group style="position:absolute;left:6423;top:1599;width:10;height:20" coordorigin="6423,1599" coordsize="10,20">
              <v:shape style="position:absolute;left:6423;top:1599;width:10;height:20" coordorigin="6423,1599" coordsize="10,20" path="m6423,1618l6433,1618,6433,1599,6423,1599,6423,1618xe" filled="true" fillcolor="#000000" stroked="false">
                <v:path arrowok="t"/>
                <v:fill type="solid"/>
              </v:shape>
            </v:group>
            <v:group style="position:absolute;left:6423;top:1618;width:10;height:20" coordorigin="6423,1618" coordsize="10,20">
              <v:shape style="position:absolute;left:6423;top:1618;width:10;height:20" coordorigin="6423,1618" coordsize="10,20" path="m6423,1637l6433,1637,6433,1618,6423,1618,6423,1637xe" filled="true" fillcolor="#000000" stroked="false">
                <v:path arrowok="t"/>
                <v:fill type="solid"/>
              </v:shape>
            </v:group>
            <v:group style="position:absolute;left:6423;top:1637;width:10;height:20" coordorigin="6423,1637" coordsize="10,20">
              <v:shape style="position:absolute;left:6423;top:1637;width:10;height:20" coordorigin="6423,1637" coordsize="10,20" path="m6423,1656l6433,1656,6433,1637,6423,1637,6423,1656xe" filled="true" fillcolor="#000000" stroked="false">
                <v:path arrowok="t"/>
                <v:fill type="solid"/>
              </v:shape>
            </v:group>
            <v:group style="position:absolute;left:6423;top:1656;width:10;height:20" coordorigin="6423,1656" coordsize="10,20">
              <v:shape style="position:absolute;left:6423;top:1656;width:10;height:20" coordorigin="6423,1656" coordsize="10,20" path="m6423,1676l6433,1676,6433,1656,6423,1656,6423,1676xe" filled="true" fillcolor="#000000" stroked="false">
                <v:path arrowok="t"/>
                <v:fill type="solid"/>
              </v:shape>
            </v:group>
            <v:group style="position:absolute;left:6423;top:1676;width:10;height:20" coordorigin="6423,1676" coordsize="10,20">
              <v:shape style="position:absolute;left:6423;top:1676;width:10;height:20" coordorigin="6423,1676" coordsize="10,20" path="m6423,1695l6433,1695,6433,1676,6423,1676,6423,1695xe" filled="true" fillcolor="#000000" stroked="false">
                <v:path arrowok="t"/>
                <v:fill type="solid"/>
              </v:shape>
            </v:group>
            <v:group style="position:absolute;left:6423;top:1695;width:10;height:20" coordorigin="6423,1695" coordsize="10,20">
              <v:shape style="position:absolute;left:6423;top:1695;width:10;height:20" coordorigin="6423,1695" coordsize="10,20" path="m6423,1714l6433,1714,6433,1695,6423,1695,6423,1714xe" filled="true" fillcolor="#000000" stroked="false">
                <v:path arrowok="t"/>
                <v:fill type="solid"/>
              </v:shape>
            </v:group>
            <v:group style="position:absolute;left:6423;top:1714;width:10;height:20" coordorigin="6423,1714" coordsize="10,20">
              <v:shape style="position:absolute;left:6423;top:1714;width:10;height:20" coordorigin="6423,1714" coordsize="10,20" path="m6423,1733l6433,1733,6433,1714,6423,1714,6423,1733xe" filled="true" fillcolor="#000000" stroked="false">
                <v:path arrowok="t"/>
                <v:fill type="solid"/>
              </v:shape>
            </v:group>
            <v:group style="position:absolute;left:6423;top:1733;width:10;height:20" coordorigin="6423,1733" coordsize="10,20">
              <v:shape style="position:absolute;left:6423;top:1733;width:10;height:20" coordorigin="6423,1733" coordsize="10,20" path="m6423,1752l6433,1752,6433,1733,6423,1733,6423,1752xe" filled="true" fillcolor="#000000" stroked="false">
                <v:path arrowok="t"/>
                <v:fill type="solid"/>
              </v:shape>
            </v:group>
            <v:group style="position:absolute;left:6423;top:1752;width:10;height:20" coordorigin="6423,1752" coordsize="10,20">
              <v:shape style="position:absolute;left:6423;top:1752;width:10;height:20" coordorigin="6423,1752" coordsize="10,20" path="m6423,1772l6433,1772,6433,1752,6423,1752,6423,1772xe" filled="true" fillcolor="#000000" stroked="false">
                <v:path arrowok="t"/>
                <v:fill type="solid"/>
              </v:shape>
            </v:group>
            <v:group style="position:absolute;left:6423;top:1772;width:10;height:20" coordorigin="6423,1772" coordsize="10,20">
              <v:shape style="position:absolute;left:6423;top:1772;width:10;height:20" coordorigin="6423,1772" coordsize="10,20" path="m6423,1791l6433,1791,6433,1772,6423,1772,6423,1791xe" filled="true" fillcolor="#000000" stroked="false">
                <v:path arrowok="t"/>
                <v:fill type="solid"/>
              </v:shape>
            </v:group>
            <v:group style="position:absolute;left:6423;top:1791;width:10;height:20" coordorigin="6423,1791" coordsize="10,20">
              <v:shape style="position:absolute;left:6423;top:1791;width:10;height:20" coordorigin="6423,1791" coordsize="10,20" path="m6423,1810l6433,1810,6433,1791,6423,1791,6423,1810xe" filled="true" fillcolor="#000000" stroked="false">
                <v:path arrowok="t"/>
                <v:fill type="solid"/>
              </v:shape>
            </v:group>
            <v:group style="position:absolute;left:6423;top:1810;width:10;height:20" coordorigin="6423,1810" coordsize="10,20">
              <v:shape style="position:absolute;left:6423;top:1810;width:10;height:20" coordorigin="6423,1810" coordsize="10,20" path="m6423,1829l6433,1829,6433,1810,6423,1810,6423,1829xe" filled="true" fillcolor="#000000" stroked="false">
                <v:path arrowok="t"/>
                <v:fill type="solid"/>
              </v:shape>
            </v:group>
            <v:group style="position:absolute;left:6423;top:1829;width:10;height:20" coordorigin="6423,1829" coordsize="10,20">
              <v:shape style="position:absolute;left:6423;top:1829;width:10;height:20" coordorigin="6423,1829" coordsize="10,20" path="m6423,1848l6433,1848,6433,1829,6423,1829,6423,1848xe" filled="true" fillcolor="#000000" stroked="false">
                <v:path arrowok="t"/>
                <v:fill type="solid"/>
              </v:shape>
            </v:group>
            <v:group style="position:absolute;left:6423;top:1848;width:10;height:20" coordorigin="6423,1848" coordsize="10,20">
              <v:shape style="position:absolute;left:6423;top:1848;width:10;height:20" coordorigin="6423,1848" coordsize="10,20" path="m6423,1868l6433,1868,6433,1848,6423,1848,6423,1868xe" filled="true" fillcolor="#000000" stroked="false">
                <v:path arrowok="t"/>
                <v:fill type="solid"/>
              </v:shape>
            </v:group>
            <v:group style="position:absolute;left:6423;top:1868;width:10;height:20" coordorigin="6423,1868" coordsize="10,20">
              <v:shape style="position:absolute;left:6423;top:1868;width:10;height:20" coordorigin="6423,1868" coordsize="10,20" path="m6423,1887l6433,1887,6433,1868,6423,1868,6423,1887xe" filled="true" fillcolor="#000000" stroked="false">
                <v:path arrowok="t"/>
                <v:fill type="solid"/>
              </v:shape>
            </v:group>
            <v:group style="position:absolute;left:6423;top:1887;width:10;height:20" coordorigin="6423,1887" coordsize="10,20">
              <v:shape style="position:absolute;left:6423;top:1887;width:10;height:20" coordorigin="6423,1887" coordsize="10,20" path="m6423,1906l6433,1906,6433,1887,6423,1887,6423,1906xe" filled="true" fillcolor="#000000" stroked="false">
                <v:path arrowok="t"/>
                <v:fill type="solid"/>
              </v:shape>
            </v:group>
            <v:group style="position:absolute;left:2062;top:2007;width:4362;height:2" coordorigin="2062,2007" coordsize="4362,2">
              <v:shape style="position:absolute;left:2062;top:2007;width:4362;height:2" coordorigin="2062,2007" coordsize="4362,0" path="m2062,2007l6423,2007e" filled="false" stroked="true" strokeweight="1.44pt" strokecolor="#000000">
                <v:path arrowok="t"/>
              </v:shape>
            </v:group>
            <v:group style="position:absolute;left:6423;top:1906;width:10;height:20" coordorigin="6423,1906" coordsize="10,20">
              <v:shape style="position:absolute;left:6423;top:1906;width:10;height:20" coordorigin="6423,1906" coordsize="10,20" path="m6423,1925l6433,1925,6433,1906,6423,1906,6423,1925xe" filled="true" fillcolor="#000000" stroked="false">
                <v:path arrowok="t"/>
                <v:fill type="solid"/>
              </v:shape>
            </v:group>
            <v:group style="position:absolute;left:6423;top:1925;width:10;height:20" coordorigin="6423,1925" coordsize="10,20">
              <v:shape style="position:absolute;left:6423;top:1925;width:10;height:20" coordorigin="6423,1925" coordsize="10,20" path="m6423,1944l6433,1944,6433,1925,6423,1925,6423,1944xe" filled="true" fillcolor="#000000" stroked="false">
                <v:path arrowok="t"/>
                <v:fill type="solid"/>
              </v:shape>
            </v:group>
            <v:group style="position:absolute;left:6423;top:1944;width:10;height:20" coordorigin="6423,1944" coordsize="10,20">
              <v:shape style="position:absolute;left:6423;top:1944;width:10;height:20" coordorigin="6423,1944" coordsize="10,20" path="m6423,1964l6433,1964,6433,1944,6423,1944,6423,1964xe" filled="true" fillcolor="#000000" stroked="false">
                <v:path arrowok="t"/>
                <v:fill type="solid"/>
              </v:shape>
            </v:group>
            <v:group style="position:absolute;left:6423;top:1964;width:10;height:20" coordorigin="6423,1964" coordsize="10,20">
              <v:shape style="position:absolute;left:6423;top:1964;width:10;height:20" coordorigin="6423,1964" coordsize="10,20" path="m6423,1983l6433,1983,6433,1964,6423,1964,6423,1983xe" filled="true" fillcolor="#000000" stroked="false">
                <v:path arrowok="t"/>
                <v:fill type="solid"/>
              </v:shape>
            </v:group>
            <v:group style="position:absolute;left:6423;top:1988;width:10;height:2" coordorigin="6423,1988" coordsize="10,2">
              <v:shape style="position:absolute;left:6423;top:1988;width:10;height:2" coordorigin="6423,1988" coordsize="10,0" path="m6423,1988l6433,1988e" filled="false" stroked="true" strokeweight=".48001pt" strokecolor="#000000">
                <v:path arrowok="t"/>
              </v:shape>
            </v:group>
            <v:group style="position:absolute;left:6423;top:2007;width:29;height:2" coordorigin="6423,2007" coordsize="29,2">
              <v:shape style="position:absolute;left:6423;top:2007;width:29;height:2" coordorigin="6423,2007" coordsize="29,0" path="m6423,2007l6452,2007e" filled="false" stroked="true" strokeweight="1.44pt" strokecolor="#000000">
                <v:path arrowok="t"/>
              </v:shape>
            </v:group>
            <v:group style="position:absolute;left:6452;top:2007;width:3381;height:2" coordorigin="6452,2007" coordsize="3381,2">
              <v:shape style="position:absolute;left:6452;top:2007;width:3381;height:2" coordorigin="6452,2007" coordsize="3381,0" path="m6452,2007l9832,2007e" filled="false" stroked="true" strokeweight="1.44pt" strokecolor="#000000">
                <v:path arrowok="t"/>
              </v:shape>
            </v:group>
            <w10:wrap type="none"/>
          </v:group>
        </w:pict>
      </w:r>
      <w:r>
        <w:rPr>
          <w:rFonts w:ascii="宋体" w:hAnsi="宋体" w:cs="宋体" w:eastAsia="宋体" w:hint="default"/>
        </w:rPr>
        <w:t>3</w:t>
      </w:r>
      <w:r>
        <w:rPr/>
        <w:t>、应纳税差异和可抵扣差异项目明细</w:t>
      </w:r>
      <w:r>
        <w:rPr>
          <w:b w:val="0"/>
          <w:bCs w:val="0"/>
        </w:rPr>
      </w:r>
    </w:p>
    <w:p>
      <w:pPr>
        <w:spacing w:line="240" w:lineRule="auto" w:before="0"/>
        <w:rPr>
          <w:rFonts w:ascii="宋体" w:hAnsi="宋体" w:cs="宋体" w:eastAsia="宋体" w:hint="default"/>
          <w:b/>
          <w:bCs/>
          <w:sz w:val="8"/>
          <w:szCs w:val="8"/>
        </w:rPr>
      </w:pPr>
    </w:p>
    <w:tbl>
      <w:tblPr>
        <w:tblW w:w="0" w:type="auto"/>
        <w:jc w:val="left"/>
        <w:tblInd w:w="416" w:type="dxa"/>
        <w:tblLayout w:type="fixed"/>
        <w:tblCellMar>
          <w:top w:w="0" w:type="dxa"/>
          <w:left w:w="0" w:type="dxa"/>
          <w:bottom w:w="0" w:type="dxa"/>
          <w:right w:w="0" w:type="dxa"/>
        </w:tblCellMar>
        <w:tblLook w:val="01E0"/>
      </w:tblPr>
      <w:tblGrid>
        <w:gridCol w:w="2915"/>
        <w:gridCol w:w="3218"/>
      </w:tblGrid>
      <w:tr>
        <w:trPr>
          <w:trHeight w:val="410" w:hRule="exact"/>
        </w:trPr>
        <w:tc>
          <w:tcPr>
            <w:tcW w:w="2915" w:type="dxa"/>
            <w:tcBorders>
              <w:top w:val="nil" w:sz="6" w:space="0" w:color="auto"/>
              <w:left w:val="nil" w:sz="6" w:space="0" w:color="auto"/>
              <w:bottom w:val="nil" w:sz="6" w:space="0" w:color="auto"/>
              <w:right w:val="nil" w:sz="6" w:space="0" w:color="auto"/>
            </w:tcBorders>
          </w:tcPr>
          <w:p>
            <w:pPr>
              <w:pStyle w:val="TableParagraph"/>
              <w:tabs>
                <w:tab w:pos="739" w:val="left" w:leader="none"/>
              </w:tabs>
              <w:spacing w:line="240" w:lineRule="auto" w:before="42"/>
              <w:ind w:left="108"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544" w:right="0"/>
              <w:jc w:val="left"/>
              <w:rPr>
                <w:rFonts w:ascii="宋体" w:hAnsi="宋体" w:cs="宋体" w:eastAsia="宋体" w:hint="default"/>
                <w:sz w:val="21"/>
                <w:szCs w:val="21"/>
              </w:rPr>
            </w:pPr>
            <w:r>
              <w:rPr>
                <w:rFonts w:ascii="宋体" w:hAnsi="宋体" w:cs="宋体" w:eastAsia="宋体" w:hint="default"/>
                <w:sz w:val="21"/>
                <w:szCs w:val="21"/>
              </w:rPr>
              <w:t>可抵扣差异金额</w:t>
            </w:r>
          </w:p>
        </w:tc>
      </w:tr>
      <w:tr>
        <w:trPr>
          <w:trHeight w:val="403" w:hRule="exact"/>
        </w:trPr>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8"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44" w:right="0"/>
              <w:jc w:val="left"/>
              <w:rPr>
                <w:rFonts w:ascii="宋体" w:hAnsi="宋体" w:cs="宋体" w:eastAsia="宋体" w:hint="default"/>
                <w:sz w:val="21"/>
                <w:szCs w:val="21"/>
              </w:rPr>
            </w:pPr>
            <w:r>
              <w:rPr>
                <w:rFonts w:ascii="宋体"/>
                <w:sz w:val="21"/>
              </w:rPr>
              <w:t>3,632,324.51</w:t>
            </w:r>
          </w:p>
        </w:tc>
      </w:tr>
      <w:tr>
        <w:trPr>
          <w:trHeight w:val="401" w:hRule="exact"/>
        </w:trPr>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8"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544" w:right="0"/>
              <w:jc w:val="left"/>
              <w:rPr>
                <w:rFonts w:ascii="宋体" w:hAnsi="宋体" w:cs="宋体" w:eastAsia="宋体" w:hint="default"/>
                <w:sz w:val="21"/>
                <w:szCs w:val="21"/>
              </w:rPr>
            </w:pPr>
            <w:r>
              <w:rPr>
                <w:rFonts w:ascii="宋体"/>
                <w:sz w:val="21"/>
              </w:rPr>
              <w:t>180,012.07</w:t>
            </w:r>
          </w:p>
        </w:tc>
      </w:tr>
      <w:tr>
        <w:trPr>
          <w:trHeight w:val="413" w:hRule="exact"/>
        </w:trPr>
        <w:tc>
          <w:tcPr>
            <w:tcW w:w="2915" w:type="dxa"/>
            <w:tcBorders>
              <w:top w:val="nil" w:sz="6" w:space="0" w:color="auto"/>
              <w:left w:val="nil" w:sz="6" w:space="0" w:color="auto"/>
              <w:bottom w:val="nil" w:sz="6" w:space="0" w:color="auto"/>
              <w:right w:val="nil" w:sz="6" w:space="0" w:color="auto"/>
            </w:tcBorders>
          </w:tcPr>
          <w:p>
            <w:pPr>
              <w:pStyle w:val="TableParagraph"/>
              <w:tabs>
                <w:tab w:pos="739" w:val="left" w:leader="none"/>
              </w:tabs>
              <w:spacing w:line="240" w:lineRule="auto" w:before="35"/>
              <w:ind w:left="108"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44" w:right="0"/>
              <w:jc w:val="left"/>
              <w:rPr>
                <w:rFonts w:ascii="宋体" w:hAnsi="宋体" w:cs="宋体" w:eastAsia="宋体" w:hint="default"/>
                <w:sz w:val="21"/>
                <w:szCs w:val="21"/>
              </w:rPr>
            </w:pPr>
            <w:r>
              <w:rPr>
                <w:rFonts w:ascii="宋体"/>
                <w:sz w:val="21"/>
              </w:rPr>
              <w:t>3,812,336.58</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Heading3"/>
        <w:tabs>
          <w:tab w:pos="1400" w:val="left" w:leader="none"/>
        </w:tabs>
        <w:spacing w:line="240" w:lineRule="auto"/>
        <w:ind w:right="0"/>
        <w:jc w:val="left"/>
        <w:rPr>
          <w:b w:val="0"/>
          <w:bCs w:val="0"/>
        </w:rPr>
      </w:pPr>
      <w:r>
        <w:rPr/>
        <w:pict>
          <v:shape style="position:absolute;margin-left:174.020004pt;margin-top:23.543686pt;width:.48pt;height:.12pt;mso-position-horizontal-relative:page;mso-position-vertical-relative:paragraph;z-index:-1340392" type="#_x0000_t75" stroked="false">
            <v:imagedata r:id="rId304" o:title=""/>
          </v:shape>
        </w:pict>
      </w:r>
      <w:r>
        <w:rPr/>
        <w:pict>
          <v:shape style="position:absolute;margin-left:236.210007pt;margin-top:23.543686pt;width:.48001pt;height:.12pt;mso-position-horizontal-relative:page;mso-position-vertical-relative:paragraph;z-index:-1340368" type="#_x0000_t75" stroked="false">
            <v:imagedata r:id="rId304" o:title=""/>
          </v:shape>
        </w:pict>
      </w:r>
      <w:r>
        <w:rPr/>
        <w:pict>
          <v:shape style="position:absolute;margin-left:299.570007pt;margin-top:23.543686pt;width:.48001pt;height:.12pt;mso-position-horizontal-relative:page;mso-position-vertical-relative:paragraph;z-index:-1340344" type="#_x0000_t75" stroked="false">
            <v:imagedata r:id="rId304" o:title=""/>
          </v:shape>
        </w:pict>
      </w:r>
      <w:r>
        <w:rPr/>
        <w:pict>
          <v:shape style="position:absolute;margin-left:412.98999pt;margin-top:23.543686pt;width:.47998pt;height:.12pt;mso-position-horizontal-relative:page;mso-position-vertical-relative:paragraph;z-index:-1340320" type="#_x0000_t75" stroked="false">
            <v:imagedata r:id="rId304" o:title=""/>
          </v:shape>
        </w:pict>
      </w:r>
      <w:r>
        <w:rPr/>
        <w:pict>
          <v:shape style="position:absolute;margin-left:174.020004pt;margin-top:43.843697pt;width:.48002pt;height:.24pt;mso-position-horizontal-relative:page;mso-position-vertical-relative:paragraph;z-index:-1340296" type="#_x0000_t75" stroked="false">
            <v:imagedata r:id="rId305" o:title=""/>
          </v:shape>
        </w:pict>
      </w:r>
      <w:r>
        <w:rPr/>
        <w:pict>
          <v:shape style="position:absolute;margin-left:236.210007pt;margin-top:43.843697pt;width:.48003pt;height:.24pt;mso-position-horizontal-relative:page;mso-position-vertical-relative:paragraph;z-index:-1340272" type="#_x0000_t75" stroked="false">
            <v:imagedata r:id="rId305" o:title=""/>
          </v:shape>
        </w:pict>
      </w:r>
      <w:r>
        <w:rPr/>
        <w:pict>
          <v:shape style="position:absolute;margin-left:299.329987pt;margin-top:39.043697pt;width:115.554606pt;height:5.565pt;mso-position-horizontal-relative:page;mso-position-vertical-relative:paragraph;z-index:-1340248" type="#_x0000_t75" stroked="false">
            <v:imagedata r:id="rId306" o:title=""/>
          </v:shape>
        </w:pict>
      </w:r>
      <w:r>
        <w:rPr/>
        <w:pict>
          <v:group style="position:absolute;margin-left:105.139999pt;margin-top:65.083679pt;width:385.05pt;height:.5pt;mso-position-horizontal-relative:page;mso-position-vertical-relative:paragraph;z-index:-1340224" coordorigin="2103,1302" coordsize="7701,10">
            <v:shape style="position:absolute;left:2103;top:1302;width:1378;height:10" type="#_x0000_t75" stroked="false">
              <v:imagedata r:id="rId307" o:title=""/>
            </v:shape>
            <v:shape style="position:absolute;left:3476;top:1302;width:4784;height:10" type="#_x0000_t75" stroked="false">
              <v:imagedata r:id="rId308" o:title=""/>
            </v:shape>
            <v:shape style="position:absolute;left:8255;top:1302;width:1549;height:10" type="#_x0000_t75" stroked="false">
              <v:imagedata r:id="rId309" o:title=""/>
            </v:shape>
            <w10:wrap type="none"/>
          </v:group>
        </w:pict>
      </w:r>
      <w:r>
        <w:rPr/>
        <w:pict>
          <v:group style="position:absolute;margin-left:105.139999pt;margin-top:101.683708pt;width:385.05pt;height:.5pt;mso-position-horizontal-relative:page;mso-position-vertical-relative:paragraph;z-index:-1340200" coordorigin="2103,2034" coordsize="7701,10">
            <v:shape style="position:absolute;left:2103;top:2034;width:1378;height:10" type="#_x0000_t75" stroked="false">
              <v:imagedata r:id="rId307" o:title=""/>
            </v:shape>
            <v:shape style="position:absolute;left:3476;top:2034;width:4784;height:10" type="#_x0000_t75" stroked="false">
              <v:imagedata r:id="rId308" o:title=""/>
            </v:shape>
            <v:shape style="position:absolute;left:8255;top:2034;width:1549;height:10" type="#_x0000_t75" stroked="false">
              <v:imagedata r:id="rId309" o:title=""/>
            </v:shape>
            <w10:wrap type="none"/>
          </v:group>
        </w:pict>
      </w:r>
      <w:r>
        <w:rPr/>
        <w:t>（十一）</w:t>
        <w:tab/>
        <w:t>资产减值准备</w:t>
      </w:r>
      <w:r>
        <w:rPr>
          <w:b w:val="0"/>
          <w:bCs w:val="0"/>
        </w:rPr>
      </w:r>
    </w:p>
    <w:p>
      <w:pPr>
        <w:spacing w:line="240" w:lineRule="auto" w:before="10"/>
        <w:rPr>
          <w:rFonts w:ascii="宋体" w:hAnsi="宋体" w:cs="宋体" w:eastAsia="宋体" w:hint="default"/>
          <w:b/>
          <w:bCs/>
          <w:sz w:val="12"/>
          <w:szCs w:val="12"/>
        </w:rPr>
      </w:pPr>
    </w:p>
    <w:tbl>
      <w:tblPr>
        <w:tblW w:w="0" w:type="auto"/>
        <w:jc w:val="left"/>
        <w:tblInd w:w="428" w:type="dxa"/>
        <w:tblLayout w:type="fixed"/>
        <w:tblCellMar>
          <w:top w:w="0" w:type="dxa"/>
          <w:left w:w="0" w:type="dxa"/>
          <w:bottom w:w="0" w:type="dxa"/>
          <w:right w:w="0" w:type="dxa"/>
        </w:tblCellMar>
        <w:tblLook w:val="01E0"/>
      </w:tblPr>
      <w:tblGrid>
        <w:gridCol w:w="1397"/>
        <w:gridCol w:w="1244"/>
        <w:gridCol w:w="1267"/>
        <w:gridCol w:w="1133"/>
        <w:gridCol w:w="1135"/>
        <w:gridCol w:w="1539"/>
      </w:tblGrid>
      <w:tr>
        <w:trPr>
          <w:trHeight w:val="435" w:hRule="exact"/>
        </w:trPr>
        <w:tc>
          <w:tcPr>
            <w:tcW w:w="1397" w:type="dxa"/>
            <w:vMerge w:val="restart"/>
            <w:tcBorders>
              <w:top w:val="single" w:sz="12" w:space="0" w:color="000000"/>
              <w:left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tabs>
                <w:tab w:pos="544"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244" w:type="dxa"/>
            <w:vMerge w:val="restart"/>
            <w:tcBorders>
              <w:top w:val="single" w:sz="12"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267" w:type="dxa"/>
            <w:vMerge w:val="restart"/>
            <w:tcBorders>
              <w:top w:val="single" w:sz="12"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226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1"/>
              <w:ind w:left="100"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539" w:type="dxa"/>
            <w:tcBorders>
              <w:top w:val="single" w:sz="12"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20" w:lineRule="exact"/>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94" w:hRule="exact"/>
        </w:trPr>
        <w:tc>
          <w:tcPr>
            <w:tcW w:w="1397" w:type="dxa"/>
            <w:vMerge/>
            <w:tcBorders>
              <w:left w:val="nil" w:sz="6" w:space="0" w:color="auto"/>
              <w:bottom w:val="nil" w:sz="6" w:space="0" w:color="auto"/>
              <w:right w:val="single" w:sz="4" w:space="0" w:color="000000"/>
            </w:tcBorders>
          </w:tcPr>
          <w:p>
            <w:pPr/>
          </w:p>
        </w:tc>
        <w:tc>
          <w:tcPr>
            <w:tcW w:w="1244" w:type="dxa"/>
            <w:vMerge/>
            <w:tcBorders>
              <w:left w:val="single" w:sz="4" w:space="0" w:color="000000"/>
              <w:bottom w:val="nil" w:sz="6" w:space="0" w:color="auto"/>
              <w:right w:val="single" w:sz="4" w:space="0" w:color="000000"/>
            </w:tcBorders>
          </w:tcPr>
          <w:p>
            <w:pPr/>
          </w:p>
        </w:tc>
        <w:tc>
          <w:tcPr>
            <w:tcW w:w="1267" w:type="dxa"/>
            <w:vMerge/>
            <w:tcBorders>
              <w:left w:val="single" w:sz="4" w:space="0" w:color="000000"/>
              <w:bottom w:val="nil" w:sz="6" w:space="0" w:color="auto"/>
              <w:right w:val="single" w:sz="4" w:space="0" w:color="000000"/>
            </w:tcBorders>
          </w:tcPr>
          <w:p>
            <w:pPr/>
          </w:p>
        </w:tc>
        <w:tc>
          <w:tcPr>
            <w:tcW w:w="1133" w:type="dxa"/>
            <w:vMerge w:val="restart"/>
            <w:tcBorders>
              <w:top w:val="nil" w:sz="6" w:space="0" w:color="auto"/>
              <w:left w:val="single" w:sz="4" w:space="0" w:color="000000"/>
              <w:right w:val="single" w:sz="4" w:space="0" w:color="000000"/>
            </w:tcBorders>
          </w:tcPr>
          <w:p>
            <w:pPr>
              <w:pStyle w:val="TableParagraph"/>
              <w:tabs>
                <w:tab w:pos="523" w:val="left" w:leader="none"/>
              </w:tabs>
              <w:spacing w:line="240" w:lineRule="auto" w:before="30"/>
              <w:ind w:left="100" w:right="0"/>
              <w:jc w:val="left"/>
              <w:rPr>
                <w:rFonts w:ascii="宋体" w:hAnsi="宋体" w:cs="宋体" w:eastAsia="宋体" w:hint="default"/>
                <w:sz w:val="21"/>
                <w:szCs w:val="21"/>
              </w:rPr>
            </w:pPr>
            <w:r>
              <w:rPr>
                <w:rFonts w:ascii="宋体" w:hAnsi="宋体" w:cs="宋体" w:eastAsia="宋体" w:hint="default"/>
                <w:sz w:val="21"/>
                <w:szCs w:val="21"/>
              </w:rPr>
              <w:t>转</w:t>
              <w:tab/>
              <w:t>回</w:t>
            </w:r>
          </w:p>
        </w:tc>
        <w:tc>
          <w:tcPr>
            <w:tcW w:w="1135" w:type="dxa"/>
            <w:vMerge w:val="restart"/>
            <w:tcBorders>
              <w:top w:val="nil" w:sz="6" w:space="0" w:color="auto"/>
              <w:left w:val="single" w:sz="4" w:space="0" w:color="000000"/>
              <w:right w:val="single" w:sz="4" w:space="0" w:color="000000"/>
            </w:tcBorders>
          </w:tcPr>
          <w:p>
            <w:pPr>
              <w:pStyle w:val="TableParagraph"/>
              <w:tabs>
                <w:tab w:pos="525" w:val="left" w:leader="none"/>
              </w:tabs>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转</w:t>
              <w:tab/>
              <w:t>销</w:t>
            </w:r>
          </w:p>
        </w:tc>
        <w:tc>
          <w:tcPr>
            <w:tcW w:w="1539" w:type="dxa"/>
            <w:tcBorders>
              <w:top w:val="nil" w:sz="6" w:space="0" w:color="auto"/>
              <w:left w:val="single" w:sz="4" w:space="0" w:color="000000"/>
              <w:bottom w:val="nil" w:sz="6" w:space="0" w:color="auto"/>
              <w:right w:val="nil" w:sz="6" w:space="0" w:color="auto"/>
            </w:tcBorders>
          </w:tcPr>
          <w:p>
            <w:pPr/>
          </w:p>
        </w:tc>
      </w:tr>
      <w:tr>
        <w:trPr>
          <w:trHeight w:val="1045" w:hRule="exact"/>
        </w:trPr>
        <w:tc>
          <w:tcPr>
            <w:tcW w:w="1397"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sz w:val="21"/>
              </w:rPr>
              <w:t>679,846.2</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9</w:t>
            </w:r>
          </w:p>
        </w:tc>
        <w:tc>
          <w:tcPr>
            <w:tcW w:w="126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sz w:val="21"/>
              </w:rPr>
              <w:t>1,039,897.</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72</w:t>
            </w:r>
          </w:p>
        </w:tc>
        <w:tc>
          <w:tcPr>
            <w:tcW w:w="1133" w:type="dxa"/>
            <w:vMerge/>
            <w:tcBorders>
              <w:left w:val="single" w:sz="4" w:space="0" w:color="000000"/>
              <w:right w:val="single" w:sz="4" w:space="0" w:color="000000"/>
            </w:tcBorders>
          </w:tcPr>
          <w:p>
            <w:pPr/>
          </w:p>
        </w:tc>
        <w:tc>
          <w:tcPr>
            <w:tcW w:w="1135" w:type="dxa"/>
            <w:vMerge/>
            <w:tcBorders>
              <w:left w:val="single" w:sz="4" w:space="0" w:color="000000"/>
              <w:right w:val="single" w:sz="4" w:space="0" w:color="000000"/>
            </w:tcBorders>
          </w:tcPr>
          <w:p>
            <w:pPr/>
          </w:p>
        </w:tc>
        <w:tc>
          <w:tcPr>
            <w:tcW w:w="153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42"/>
              <w:ind w:left="103" w:right="0"/>
              <w:jc w:val="left"/>
              <w:rPr>
                <w:rFonts w:ascii="宋体" w:hAnsi="宋体" w:cs="宋体" w:eastAsia="宋体" w:hint="default"/>
                <w:sz w:val="21"/>
                <w:szCs w:val="21"/>
              </w:rPr>
            </w:pPr>
            <w:r>
              <w:rPr>
                <w:rFonts w:ascii="宋体"/>
                <w:sz w:val="21"/>
              </w:rPr>
              <w:t>1,719,744.01</w:t>
            </w:r>
          </w:p>
        </w:tc>
      </w:tr>
      <w:tr>
        <w:trPr>
          <w:trHeight w:val="731" w:hRule="exact"/>
        </w:trPr>
        <w:tc>
          <w:tcPr>
            <w:tcW w:w="1397" w:type="dxa"/>
            <w:tcBorders>
              <w:top w:val="nil" w:sz="6" w:space="0" w:color="auto"/>
              <w:left w:val="nil" w:sz="6" w:space="0" w:color="auto"/>
              <w:bottom w:val="nil" w:sz="6" w:space="0" w:color="auto"/>
              <w:right w:val="single" w:sz="4" w:space="0" w:color="000000"/>
            </w:tcBorders>
          </w:tcPr>
          <w:p>
            <w:pPr>
              <w:pStyle w:val="TableParagraph"/>
              <w:spacing w:line="271" w:lineRule="auto" w:before="40"/>
              <w:ind w:left="122" w:right="102"/>
              <w:jc w:val="left"/>
              <w:rPr>
                <w:rFonts w:ascii="宋体" w:hAnsi="宋体" w:cs="宋体" w:eastAsia="宋体" w:hint="default"/>
                <w:sz w:val="21"/>
                <w:szCs w:val="21"/>
              </w:rPr>
            </w:pPr>
            <w:r>
              <w:rPr>
                <w:rFonts w:ascii="宋体" w:hAnsi="宋体" w:cs="宋体" w:eastAsia="宋体" w:hint="default"/>
                <w:sz w:val="21"/>
                <w:szCs w:val="21"/>
              </w:rPr>
              <w:t>存</w:t>
            </w:r>
            <w:r>
              <w:rPr>
                <w:rFonts w:ascii="宋体" w:hAnsi="宋体" w:cs="宋体" w:eastAsia="宋体" w:hint="default"/>
                <w:spacing w:val="-76"/>
                <w:sz w:val="21"/>
                <w:szCs w:val="21"/>
              </w:rPr>
              <w:t> </w:t>
            </w:r>
            <w:r>
              <w:rPr>
                <w:rFonts w:ascii="宋体" w:hAnsi="宋体" w:cs="宋体" w:eastAsia="宋体" w:hint="default"/>
                <w:sz w:val="21"/>
                <w:szCs w:val="21"/>
              </w:rPr>
              <w:t>货</w:t>
            </w:r>
            <w:r>
              <w:rPr>
                <w:rFonts w:ascii="宋体" w:hAnsi="宋体" w:cs="宋体" w:eastAsia="宋体" w:hint="default"/>
                <w:spacing w:val="-78"/>
                <w:sz w:val="21"/>
                <w:szCs w:val="21"/>
              </w:rPr>
              <w:t> </w:t>
            </w:r>
            <w:r>
              <w:rPr>
                <w:rFonts w:ascii="宋体" w:hAnsi="宋体" w:cs="宋体" w:eastAsia="宋体" w:hint="default"/>
                <w:sz w:val="21"/>
                <w:szCs w:val="21"/>
              </w:rPr>
              <w:t>跌</w:t>
            </w:r>
            <w:r>
              <w:rPr>
                <w:rFonts w:ascii="宋体" w:hAnsi="宋体" w:cs="宋体" w:eastAsia="宋体" w:hint="default"/>
                <w:spacing w:val="-76"/>
                <w:sz w:val="21"/>
                <w:szCs w:val="21"/>
              </w:rPr>
              <w:t> </w:t>
            </w:r>
            <w:r>
              <w:rPr>
                <w:rFonts w:ascii="宋体" w:hAnsi="宋体" w:cs="宋体" w:eastAsia="宋体" w:hint="default"/>
                <w:sz w:val="21"/>
                <w:szCs w:val="21"/>
              </w:rPr>
              <w:t>价</w:t>
            </w:r>
            <w:r>
              <w:rPr>
                <w:rFonts w:ascii="宋体" w:hAnsi="宋体" w:cs="宋体" w:eastAsia="宋体" w:hint="default"/>
                <w:spacing w:val="-78"/>
                <w:sz w:val="21"/>
                <w:szCs w:val="21"/>
              </w:rPr>
              <w:t> </w:t>
            </w:r>
            <w:r>
              <w:rPr>
                <w:rFonts w:ascii="宋体" w:hAnsi="宋体" w:cs="宋体" w:eastAsia="宋体" w:hint="default"/>
                <w:sz w:val="21"/>
                <w:szCs w:val="21"/>
              </w:rPr>
              <w:t>准</w:t>
            </w:r>
            <w:r>
              <w:rPr>
                <w:rFonts w:ascii="宋体" w:hAnsi="宋体" w:cs="宋体" w:eastAsia="宋体" w:hint="default"/>
                <w:w w:val="100"/>
                <w:sz w:val="21"/>
                <w:szCs w:val="21"/>
              </w:rPr>
              <w:t> </w:t>
            </w:r>
            <w:r>
              <w:rPr>
                <w:rFonts w:ascii="宋体" w:hAnsi="宋体" w:cs="宋体" w:eastAsia="宋体" w:hint="default"/>
                <w:sz w:val="21"/>
                <w:szCs w:val="21"/>
              </w:rPr>
              <w:t>备</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1,410,736</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.97</w:t>
            </w:r>
          </w:p>
        </w:tc>
        <w:tc>
          <w:tcPr>
            <w:tcW w:w="12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511,435.02</w:t>
            </w:r>
          </w:p>
        </w:tc>
        <w:tc>
          <w:tcPr>
            <w:tcW w:w="1133" w:type="dxa"/>
            <w:vMerge/>
            <w:tcBorders>
              <w:left w:val="single" w:sz="4" w:space="0" w:color="000000"/>
              <w:right w:val="single" w:sz="4" w:space="0" w:color="000000"/>
            </w:tcBorders>
          </w:tcPr>
          <w:p>
            <w:pPr/>
          </w:p>
        </w:tc>
        <w:tc>
          <w:tcPr>
            <w:tcW w:w="1135" w:type="dxa"/>
            <w:vMerge/>
            <w:tcBorders>
              <w:left w:val="single" w:sz="4" w:space="0" w:color="000000"/>
              <w:right w:val="single" w:sz="4" w:space="0" w:color="000000"/>
            </w:tcBorders>
          </w:tcPr>
          <w:p>
            <w:pPr/>
          </w:p>
        </w:tc>
        <w:tc>
          <w:tcPr>
            <w:tcW w:w="1539"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1,922,171.99</w:t>
            </w:r>
          </w:p>
        </w:tc>
      </w:tr>
      <w:tr>
        <w:trPr>
          <w:trHeight w:val="748" w:hRule="exact"/>
        </w:trPr>
        <w:tc>
          <w:tcPr>
            <w:tcW w:w="1397" w:type="dxa"/>
            <w:tcBorders>
              <w:top w:val="nil" w:sz="6" w:space="0" w:color="auto"/>
              <w:left w:val="nil" w:sz="6" w:space="0" w:color="auto"/>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tabs>
                <w:tab w:pos="544"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2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1"/>
                <w:szCs w:val="21"/>
              </w:rPr>
            </w:pPr>
            <w:r>
              <w:rPr>
                <w:rFonts w:ascii="宋体"/>
                <w:sz w:val="21"/>
              </w:rPr>
              <w:t>2,090,583</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.26</w:t>
            </w:r>
          </w:p>
        </w:tc>
        <w:tc>
          <w:tcPr>
            <w:tcW w:w="12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1"/>
                <w:szCs w:val="21"/>
              </w:rPr>
            </w:pPr>
            <w:r>
              <w:rPr>
                <w:rFonts w:ascii="宋体"/>
                <w:sz w:val="21"/>
              </w:rPr>
              <w:t>1,551,332.</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74</w:t>
            </w:r>
          </w:p>
        </w:tc>
        <w:tc>
          <w:tcPr>
            <w:tcW w:w="1133" w:type="dxa"/>
            <w:vMerge/>
            <w:tcBorders>
              <w:left w:val="single" w:sz="4" w:space="0" w:color="000000"/>
              <w:bottom w:val="single" w:sz="12" w:space="0" w:color="000000"/>
              <w:right w:val="single" w:sz="4" w:space="0" w:color="000000"/>
            </w:tcBorders>
          </w:tcPr>
          <w:p>
            <w:pPr/>
          </w:p>
        </w:tc>
        <w:tc>
          <w:tcPr>
            <w:tcW w:w="1135" w:type="dxa"/>
            <w:vMerge/>
            <w:tcBorders>
              <w:left w:val="single" w:sz="4" w:space="0" w:color="000000"/>
              <w:bottom w:val="single" w:sz="12" w:space="0" w:color="000000"/>
              <w:right w:val="single" w:sz="4" w:space="0" w:color="000000"/>
            </w:tcBorders>
          </w:tcPr>
          <w:p>
            <w:pPr/>
          </w:p>
        </w:tc>
        <w:tc>
          <w:tcPr>
            <w:tcW w:w="1539"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3,641,916.00</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3"/>
        <w:tabs>
          <w:tab w:pos="1400" w:val="left" w:leader="none"/>
        </w:tabs>
        <w:spacing w:line="240" w:lineRule="auto"/>
        <w:ind w:right="0"/>
        <w:jc w:val="left"/>
        <w:rPr>
          <w:b w:val="0"/>
          <w:bCs w:val="0"/>
        </w:rPr>
      </w:pPr>
      <w:r>
        <w:rPr/>
        <w:pict>
          <v:group style="position:absolute;margin-left:105.139999pt;margin-top:-60.936314pt;width:385.05pt;height:.5pt;mso-position-horizontal-relative:page;mso-position-vertical-relative:paragraph;z-index:-1340176" coordorigin="2103,-1219" coordsize="7701,10">
            <v:shape style="position:absolute;left:2103;top:-1219;width:1378;height:10" type="#_x0000_t75" stroked="false">
              <v:imagedata r:id="rId307" o:title=""/>
            </v:shape>
            <v:shape style="position:absolute;left:3476;top:-1219;width:4784;height:10" type="#_x0000_t75" stroked="false">
              <v:imagedata r:id="rId308" o:title=""/>
            </v:shape>
            <v:shape style="position:absolute;left:8255;top:-1219;width:1549;height:10" type="#_x0000_t75" stroked="false">
              <v:imagedata r:id="rId309" o:title=""/>
            </v:shape>
            <w10:wrap type="none"/>
          </v:group>
        </w:pict>
      </w:r>
      <w:r>
        <w:rPr/>
        <w:pict>
          <v:shape style="position:absolute;margin-left:259.609985pt;margin-top:23.543665pt;width:.48001pt;height:.12pt;mso-position-horizontal-relative:page;mso-position-vertical-relative:paragraph;z-index:-1340152" type="#_x0000_t75" stroked="false">
            <v:imagedata r:id="rId305" o:title=""/>
          </v:shape>
        </w:pict>
      </w:r>
      <w:r>
        <w:rPr/>
        <w:pict>
          <v:shape style="position:absolute;margin-left:375.070007pt;margin-top:23.543665pt;width:.48001pt;height:.12pt;mso-position-horizontal-relative:page;mso-position-vertical-relative:paragraph;z-index:-1340128" type="#_x0000_t75" stroked="false">
            <v:imagedata r:id="rId305" o:title=""/>
          </v:shape>
        </w:pict>
      </w:r>
      <w:r>
        <w:rPr/>
        <w:pict>
          <v:group style="position:absolute;margin-left:104.540001pt;margin-top:43.253685pt;width:386.4pt;height:.5pt;mso-position-horizontal-relative:page;mso-position-vertical-relative:paragraph;z-index:-1340104" coordorigin="2091,865" coordsize="7728,10">
            <v:shape style="position:absolute;left:2091;top:865;width:3101;height:10" type="#_x0000_t75" stroked="false">
              <v:imagedata r:id="rId310" o:title=""/>
            </v:shape>
            <v:shape style="position:absolute;left:5187;top:865;width:2314;height:10" type="#_x0000_t75" stroked="false">
              <v:imagedata r:id="rId311" o:title=""/>
            </v:shape>
            <v:shape style="position:absolute;left:7497;top:865;width:2321;height:10" type="#_x0000_t75" stroked="false">
              <v:imagedata r:id="rId312" o:title=""/>
            </v:shape>
            <w10:wrap type="none"/>
          </v:group>
        </w:pict>
      </w:r>
      <w:r>
        <w:rPr/>
        <w:t>（十二）</w:t>
        <w:tab/>
        <w:t>短期借款</w:t>
      </w:r>
      <w:r>
        <w:rPr>
          <w:b w:val="0"/>
          <w:bCs w:val="0"/>
        </w:rPr>
      </w:r>
    </w:p>
    <w:p>
      <w:pPr>
        <w:spacing w:line="240" w:lineRule="auto" w:before="10"/>
        <w:rPr>
          <w:rFonts w:ascii="宋体" w:hAnsi="宋体" w:cs="宋体" w:eastAsia="宋体" w:hint="default"/>
          <w:b/>
          <w:bCs/>
          <w:sz w:val="12"/>
          <w:szCs w:val="12"/>
        </w:rPr>
      </w:pPr>
    </w:p>
    <w:tbl>
      <w:tblPr>
        <w:tblW w:w="0" w:type="auto"/>
        <w:jc w:val="left"/>
        <w:tblInd w:w="416" w:type="dxa"/>
        <w:tblLayout w:type="fixed"/>
        <w:tblCellMar>
          <w:top w:w="0" w:type="dxa"/>
          <w:left w:w="0" w:type="dxa"/>
          <w:bottom w:w="0" w:type="dxa"/>
          <w:right w:w="0" w:type="dxa"/>
        </w:tblCellMar>
        <w:tblLook w:val="01E0"/>
      </w:tblPr>
      <w:tblGrid>
        <w:gridCol w:w="3121"/>
        <w:gridCol w:w="2309"/>
        <w:gridCol w:w="2312"/>
      </w:tblGrid>
      <w:tr>
        <w:trPr>
          <w:trHeight w:val="416" w:hRule="exact"/>
        </w:trPr>
        <w:tc>
          <w:tcPr>
            <w:tcW w:w="3121"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309" w:type="dxa"/>
            <w:vMerge w:val="restart"/>
            <w:tcBorders>
              <w:top w:val="single" w:sz="12" w:space="0" w:color="000000"/>
              <w:left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312" w:type="dxa"/>
            <w:tcBorders>
              <w:top w:val="single" w:sz="12" w:space="0" w:color="000000"/>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11" w:hRule="exact"/>
        </w:trPr>
        <w:tc>
          <w:tcPr>
            <w:tcW w:w="3121"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2309" w:type="dxa"/>
            <w:vMerge/>
            <w:tcBorders>
              <w:left w:val="single" w:sz="4" w:space="0" w:color="000000"/>
              <w:bottom w:val="single" w:sz="12" w:space="0" w:color="000000"/>
              <w:right w:val="single" w:sz="4" w:space="0" w:color="000000"/>
            </w:tcBorders>
          </w:tcPr>
          <w:p>
            <w:pPr/>
          </w:p>
        </w:tc>
        <w:tc>
          <w:tcPr>
            <w:tcW w:w="2312"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10,000,000.00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tabs>
          <w:tab w:pos="1400" w:val="left" w:leader="none"/>
        </w:tabs>
        <w:spacing w:line="240" w:lineRule="auto"/>
        <w:ind w:right="0"/>
        <w:jc w:val="left"/>
        <w:rPr>
          <w:b w:val="0"/>
          <w:bCs w:val="0"/>
        </w:rPr>
      </w:pPr>
      <w:r>
        <w:rPr/>
        <w:pict>
          <v:shape style="position:absolute;margin-left:258.170013pt;margin-top:23.659676pt;width:.48001pt;height:.12pt;mso-position-horizontal-relative:page;mso-position-vertical-relative:paragraph;z-index:7696" type="#_x0000_t75" stroked="false">
            <v:imagedata r:id="rId313" o:title=""/>
          </v:shape>
        </w:pict>
      </w:r>
      <w:r>
        <w:rPr/>
        <w:pict>
          <v:shape style="position:absolute;margin-left:373.630005pt;margin-top:23.659676pt;width:.48001pt;height:.12pt;mso-position-horizontal-relative:page;mso-position-vertical-relative:paragraph;z-index:7720" type="#_x0000_t75" stroked="false">
            <v:imagedata r:id="rId313" o:title=""/>
          </v:shape>
        </w:pict>
      </w:r>
      <w:r>
        <w:rPr/>
        <w:t>（十三）</w:t>
        <w:tab/>
        <w:t>应付票据</w:t>
      </w:r>
      <w:r>
        <w:rPr>
          <w:b w:val="0"/>
          <w:bCs w:val="0"/>
        </w:rPr>
      </w:r>
    </w:p>
    <w:p>
      <w:pPr>
        <w:spacing w:line="240" w:lineRule="auto" w:before="13"/>
        <w:rPr>
          <w:rFonts w:ascii="宋体" w:hAnsi="宋体" w:cs="宋体" w:eastAsia="宋体" w:hint="default"/>
          <w:b/>
          <w:bCs/>
          <w:sz w:val="12"/>
          <w:szCs w:val="12"/>
        </w:rPr>
      </w:pPr>
    </w:p>
    <w:tbl>
      <w:tblPr>
        <w:tblW w:w="0" w:type="auto"/>
        <w:jc w:val="left"/>
        <w:tblInd w:w="416" w:type="dxa"/>
        <w:tblLayout w:type="fixed"/>
        <w:tblCellMar>
          <w:top w:w="0" w:type="dxa"/>
          <w:left w:w="0" w:type="dxa"/>
          <w:bottom w:w="0" w:type="dxa"/>
          <w:right w:w="0" w:type="dxa"/>
        </w:tblCellMar>
        <w:tblLook w:val="01E0"/>
      </w:tblPr>
      <w:tblGrid>
        <w:gridCol w:w="3092"/>
        <w:gridCol w:w="2309"/>
        <w:gridCol w:w="2338"/>
      </w:tblGrid>
      <w:tr>
        <w:trPr>
          <w:trHeight w:val="422" w:hRule="exact"/>
        </w:trPr>
        <w:tc>
          <w:tcPr>
            <w:tcW w:w="3092" w:type="dxa"/>
            <w:tcBorders>
              <w:top w:val="single" w:sz="12" w:space="0" w:color="000000"/>
              <w:left w:val="nil" w:sz="6" w:space="0" w:color="auto"/>
              <w:bottom w:val="single" w:sz="12" w:space="0" w:color="000000"/>
              <w:right w:val="single" w:sz="4" w:space="0" w:color="000000"/>
            </w:tcBorders>
          </w:tcPr>
          <w:p>
            <w:pPr>
              <w:pStyle w:val="TableParagraph"/>
              <w:tabs>
                <w:tab w:pos="753"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种</w:t>
              <w:tab/>
              <w:t>类</w:t>
            </w:r>
          </w:p>
        </w:tc>
        <w:tc>
          <w:tcPr>
            <w:tcW w:w="2309"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338"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bl>
    <w:p>
      <w:pPr>
        <w:spacing w:after="0" w:line="240" w:lineRule="auto"/>
        <w:jc w:val="left"/>
        <w:rPr>
          <w:rFonts w:ascii="宋体" w:hAnsi="宋体" w:cs="宋体" w:eastAsia="宋体" w:hint="default"/>
          <w:sz w:val="21"/>
          <w:szCs w:val="21"/>
        </w:rPr>
        <w:sectPr>
          <w:pgSz w:w="11910" w:h="16840"/>
          <w:pgMar w:header="893" w:footer="1040" w:top="1520" w:bottom="1220" w:left="1660" w:right="1680"/>
        </w:sectPr>
      </w:pPr>
    </w:p>
    <w:p>
      <w:pPr>
        <w:spacing w:line="240" w:lineRule="auto" w:before="2"/>
        <w:rPr>
          <w:rFonts w:ascii="宋体" w:hAnsi="宋体" w:cs="宋体" w:eastAsia="宋体" w:hint="default"/>
          <w:b/>
          <w:bCs/>
          <w:sz w:val="3"/>
          <w:szCs w:val="3"/>
        </w:rPr>
      </w:pPr>
      <w:r>
        <w:rPr/>
        <w:pict>
          <v:group style="position:absolute;margin-left:103.580002pt;margin-top:733.659973pt;width:388.3pt;height:.5pt;mso-position-horizontal-relative:page;mso-position-vertical-relative:page;z-index:-1339576" coordorigin="2072,14673" coordsize="7766,10">
            <v:shape style="position:absolute;left:2072;top:14673;width:3836;height:10" type="#_x0000_t75" stroked="false">
              <v:imagedata r:id="rId314" o:title=""/>
            </v:shape>
            <v:shape style="position:absolute;left:5903;top:14673;width:2705;height:10" type="#_x0000_t75" stroked="false">
              <v:imagedata r:id="rId315" o:title=""/>
            </v:shape>
            <v:shape style="position:absolute;left:8603;top:14673;width:1234;height:10" type="#_x0000_t75" stroked="false">
              <v:imagedata r:id="rId316" o:title=""/>
            </v:shape>
            <w10:wrap type="none"/>
          </v:group>
        </w:pict>
      </w:r>
    </w:p>
    <w:tbl>
      <w:tblPr>
        <w:tblW w:w="0" w:type="auto"/>
        <w:jc w:val="left"/>
        <w:tblInd w:w="416" w:type="dxa"/>
        <w:tblLayout w:type="fixed"/>
        <w:tblCellMar>
          <w:top w:w="0" w:type="dxa"/>
          <w:left w:w="0" w:type="dxa"/>
          <w:bottom w:w="0" w:type="dxa"/>
          <w:right w:w="0" w:type="dxa"/>
        </w:tblCellMar>
        <w:tblLook w:val="01E0"/>
      </w:tblPr>
      <w:tblGrid>
        <w:gridCol w:w="3092"/>
        <w:gridCol w:w="2309"/>
        <w:gridCol w:w="2338"/>
      </w:tblGrid>
      <w:tr>
        <w:trPr>
          <w:trHeight w:val="423" w:hRule="exact"/>
        </w:trPr>
        <w:tc>
          <w:tcPr>
            <w:tcW w:w="3092"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309"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2338"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1,855,400.00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tabs>
          <w:tab w:pos="1400" w:val="left" w:leader="none"/>
        </w:tabs>
        <w:spacing w:line="444" w:lineRule="auto"/>
        <w:ind w:right="6319"/>
        <w:jc w:val="left"/>
        <w:rPr>
          <w:b w:val="0"/>
          <w:bCs w:val="0"/>
        </w:rPr>
      </w:pPr>
      <w:r>
        <w:rPr/>
        <w:pict>
          <v:shape style="position:absolute;margin-left:258.170013pt;margin-top:-43.916309pt;width:.48001pt;height:.12pt;mso-position-horizontal-relative:page;mso-position-vertical-relative:paragraph;z-index:7744" type="#_x0000_t75" stroked="false">
            <v:imagedata r:id="rId317" o:title=""/>
          </v:shape>
        </w:pict>
      </w:r>
      <w:r>
        <w:rPr/>
        <w:pict>
          <v:shape style="position:absolute;margin-left:373.630005pt;margin-top:-43.916309pt;width:.48001pt;height:.12pt;mso-position-horizontal-relative:page;mso-position-vertical-relative:paragraph;z-index:7768" type="#_x0000_t75" stroked="false">
            <v:imagedata r:id="rId317" o:title=""/>
          </v:shape>
        </w:pict>
      </w:r>
      <w:r>
        <w:rPr/>
        <w:pict>
          <v:shape style="position:absolute;margin-left:257.450012pt;margin-top:49.103687pt;width:.48001pt;height:.12pt;mso-position-horizontal-relative:page;mso-position-vertical-relative:paragraph;z-index:-1339984" type="#_x0000_t75" stroked="false">
            <v:imagedata r:id="rId317" o:title=""/>
          </v:shape>
        </w:pict>
      </w:r>
      <w:r>
        <w:rPr/>
        <w:pict>
          <v:shape style="position:absolute;margin-left:377.950012pt;margin-top:49.103687pt;width:.48001pt;height:.12pt;mso-position-horizontal-relative:page;mso-position-vertical-relative:paragraph;z-index:-1339960" type="#_x0000_t75" stroked="false">
            <v:imagedata r:id="rId317" o:title=""/>
          </v:shape>
        </w:pict>
      </w:r>
      <w:r>
        <w:rPr/>
        <w:pict>
          <v:shape style="position:absolute;margin-left:103.82pt;margin-top:68.783707pt;width:387.816159pt;height:.48pt;mso-position-horizontal-relative:page;mso-position-vertical-relative:paragraph;z-index:-1339936" type="#_x0000_t75" stroked="false">
            <v:imagedata r:id="rId318" o:title=""/>
          </v:shape>
        </w:pict>
      </w:r>
      <w:r>
        <w:rPr/>
        <w:t>（十四）</w:t>
        <w:tab/>
        <w:t>应付账款</w:t>
      </w:r>
      <w:r>
        <w:rPr>
          <w:w w:val="100"/>
        </w:rPr>
        <w:t> </w:t>
      </w:r>
      <w:r>
        <w:rPr>
          <w:rFonts w:ascii="宋体" w:hAnsi="宋体" w:cs="宋体" w:eastAsia="宋体" w:hint="default"/>
        </w:rPr>
        <w:t>1</w:t>
      </w:r>
      <w:r>
        <w:rPr/>
        <w:t>、</w:t>
      </w:r>
      <w:r>
        <w:rPr>
          <w:spacing w:val="-1"/>
        </w:rPr>
        <w:t> </w:t>
      </w:r>
      <w:r>
        <w:rPr/>
        <w:t>应付账款余额</w:t>
      </w:r>
      <w:r>
        <w:rPr>
          <w:b w:val="0"/>
          <w:bCs w:val="0"/>
        </w:rPr>
      </w:r>
    </w:p>
    <w:tbl>
      <w:tblPr>
        <w:tblW w:w="0" w:type="auto"/>
        <w:jc w:val="left"/>
        <w:tblInd w:w="402" w:type="dxa"/>
        <w:tblLayout w:type="fixed"/>
        <w:tblCellMar>
          <w:top w:w="0" w:type="dxa"/>
          <w:left w:w="0" w:type="dxa"/>
          <w:bottom w:w="0" w:type="dxa"/>
          <w:right w:w="0" w:type="dxa"/>
        </w:tblCellMar>
        <w:tblLook w:val="01E0"/>
      </w:tblPr>
      <w:tblGrid>
        <w:gridCol w:w="3092"/>
        <w:gridCol w:w="2410"/>
        <w:gridCol w:w="2268"/>
      </w:tblGrid>
      <w:tr>
        <w:trPr>
          <w:trHeight w:val="414" w:hRule="exact"/>
        </w:trPr>
        <w:tc>
          <w:tcPr>
            <w:tcW w:w="3092"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4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268" w:type="dxa"/>
            <w:tcBorders>
              <w:top w:val="single" w:sz="12" w:space="0" w:color="000000"/>
              <w:left w:val="single" w:sz="4" w:space="0" w:color="000000"/>
              <w:bottom w:val="nil" w:sz="6" w:space="0" w:color="auto"/>
              <w:right w:val="nil" w:sz="6" w:space="0" w:color="auto"/>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724" w:hRule="exact"/>
        </w:trPr>
        <w:tc>
          <w:tcPr>
            <w:tcW w:w="3092" w:type="dxa"/>
            <w:tcBorders>
              <w:top w:val="nil" w:sz="6" w:space="0" w:color="auto"/>
              <w:left w:val="nil" w:sz="6" w:space="0" w:color="auto"/>
              <w:bottom w:val="single" w:sz="12" w:space="0" w:color="000000"/>
              <w:right w:val="single" w:sz="4" w:space="0" w:color="000000"/>
            </w:tcBorders>
          </w:tcPr>
          <w:p>
            <w:pPr>
              <w:pStyle w:val="TableParagraph"/>
              <w:spacing w:line="271" w:lineRule="auto" w:before="23"/>
              <w:ind w:left="122" w:right="99"/>
              <w:jc w:val="left"/>
              <w:rPr>
                <w:rFonts w:ascii="宋体" w:hAnsi="宋体" w:cs="宋体" w:eastAsia="宋体" w:hint="default"/>
                <w:sz w:val="21"/>
                <w:szCs w:val="21"/>
              </w:rPr>
            </w:pPr>
            <w:r>
              <w:rPr>
                <w:rFonts w:ascii="宋体" w:hAnsi="宋体" w:cs="宋体" w:eastAsia="宋体" w:hint="default"/>
                <w:spacing w:val="-7"/>
                <w:sz w:val="21"/>
                <w:szCs w:val="21"/>
              </w:rPr>
              <w:t>应付购买商品、接受劳务、采购</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设备等款项</w:t>
            </w:r>
          </w:p>
        </w:tc>
        <w:tc>
          <w:tcPr>
            <w:tcW w:w="24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9"/>
              <w:ind w:left="103" w:right="0"/>
              <w:jc w:val="left"/>
              <w:rPr>
                <w:rFonts w:ascii="宋体" w:hAnsi="宋体" w:cs="宋体" w:eastAsia="宋体" w:hint="default"/>
                <w:sz w:val="21"/>
                <w:szCs w:val="21"/>
              </w:rPr>
            </w:pPr>
            <w:r>
              <w:rPr>
                <w:rFonts w:ascii="宋体"/>
                <w:sz w:val="21"/>
              </w:rPr>
              <w:t>14,532,195.98</w:t>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179"/>
              <w:ind w:left="103" w:right="0"/>
              <w:jc w:val="left"/>
              <w:rPr>
                <w:rFonts w:ascii="宋体" w:hAnsi="宋体" w:cs="宋体" w:eastAsia="宋体" w:hint="default"/>
                <w:sz w:val="21"/>
                <w:szCs w:val="21"/>
              </w:rPr>
            </w:pPr>
            <w:r>
              <w:rPr>
                <w:rFonts w:ascii="宋体"/>
                <w:sz w:val="21"/>
              </w:rPr>
              <w:t>2,388,555.42</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4"/>
          <w:szCs w:val="14"/>
        </w:rPr>
      </w:pPr>
    </w:p>
    <w:p>
      <w:pPr>
        <w:pStyle w:val="Heading3"/>
        <w:spacing w:line="240" w:lineRule="auto"/>
        <w:ind w:right="0"/>
        <w:jc w:val="left"/>
        <w:rPr>
          <w:b w:val="0"/>
          <w:bCs w:val="0"/>
        </w:rPr>
      </w:pPr>
      <w:r>
        <w:rPr>
          <w:rFonts w:ascii="宋体" w:hAnsi="宋体" w:cs="宋体" w:eastAsia="宋体" w:hint="default"/>
        </w:rPr>
        <w:t>2</w:t>
      </w:r>
      <w:r>
        <w:rPr/>
        <w:t>、</w:t>
      </w:r>
      <w:r>
        <w:rPr>
          <w:spacing w:val="-2"/>
        </w:rPr>
        <w:t> </w:t>
      </w:r>
      <w:r>
        <w:rPr/>
        <w:t>年末余额中无欠持本公司</w:t>
      </w:r>
      <w:r>
        <w:rPr>
          <w:spacing w:val="-55"/>
        </w:rPr>
        <w:t> </w:t>
      </w:r>
      <w:r>
        <w:rPr>
          <w:rFonts w:ascii="宋体" w:hAnsi="宋体" w:cs="宋体" w:eastAsia="宋体" w:hint="default"/>
        </w:rPr>
        <w:t>5</w:t>
      </w:r>
      <w:r>
        <w:rPr/>
        <w:t>％以上（含</w:t>
      </w:r>
      <w:r>
        <w:rPr>
          <w:spacing w:val="-54"/>
        </w:rPr>
        <w:t> </w:t>
      </w:r>
      <w:r>
        <w:rPr>
          <w:rFonts w:ascii="宋体" w:hAnsi="宋体" w:cs="宋体" w:eastAsia="宋体" w:hint="default"/>
        </w:rPr>
        <w:t>5</w:t>
      </w:r>
      <w:r>
        <w:rPr/>
        <w:t>％）表决权股份的股东单位款项。</w:t>
      </w:r>
      <w:r>
        <w:rPr>
          <w:b w:val="0"/>
          <w:bCs w:val="0"/>
        </w:rPr>
      </w:r>
    </w:p>
    <w:p>
      <w:pPr>
        <w:spacing w:line="240" w:lineRule="auto" w:before="10"/>
        <w:rPr>
          <w:rFonts w:ascii="宋体" w:hAnsi="宋体" w:cs="宋体" w:eastAsia="宋体" w:hint="default"/>
          <w:b/>
          <w:bCs/>
          <w:sz w:val="17"/>
          <w:szCs w:val="17"/>
        </w:rPr>
      </w:pPr>
    </w:p>
    <w:p>
      <w:pPr>
        <w:pStyle w:val="Heading3"/>
        <w:spacing w:line="240" w:lineRule="auto"/>
        <w:ind w:right="0"/>
        <w:jc w:val="left"/>
        <w:rPr>
          <w:b w:val="0"/>
          <w:bCs w:val="0"/>
        </w:rPr>
      </w:pPr>
      <w:r>
        <w:rPr>
          <w:rFonts w:ascii="宋体" w:hAnsi="宋体" w:cs="宋体" w:eastAsia="宋体" w:hint="default"/>
        </w:rPr>
        <w:t>3</w:t>
      </w:r>
      <w:r>
        <w:rPr/>
        <w:t>、</w:t>
      </w:r>
      <w:r>
        <w:rPr>
          <w:spacing w:val="-4"/>
        </w:rPr>
        <w:t> </w:t>
      </w:r>
      <w:r>
        <w:rPr/>
        <w:t>年末余额中无欠关联方款项。</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right="0"/>
        <w:jc w:val="left"/>
        <w:rPr>
          <w:b w:val="0"/>
          <w:bCs w:val="0"/>
        </w:rPr>
      </w:pPr>
      <w:r>
        <w:rPr>
          <w:rFonts w:ascii="宋体" w:hAnsi="宋体" w:cs="宋体" w:eastAsia="宋体" w:hint="default"/>
        </w:rPr>
        <w:t>4</w:t>
      </w:r>
      <w:r>
        <w:rPr/>
        <w:t>、</w:t>
      </w:r>
      <w:r>
        <w:rPr>
          <w:spacing w:val="-2"/>
        </w:rPr>
        <w:t> </w:t>
      </w:r>
      <w:r>
        <w:rPr/>
        <w:t>年末余额中无账龄超过一年的大额应付账款。</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4"/>
          <w:szCs w:val="24"/>
        </w:rPr>
      </w:pPr>
    </w:p>
    <w:p>
      <w:pPr>
        <w:pStyle w:val="Heading3"/>
        <w:tabs>
          <w:tab w:pos="1400" w:val="left" w:leader="none"/>
        </w:tabs>
        <w:spacing w:line="444" w:lineRule="auto"/>
        <w:ind w:right="6319"/>
        <w:jc w:val="left"/>
        <w:rPr>
          <w:b w:val="0"/>
          <w:bCs w:val="0"/>
        </w:rPr>
      </w:pPr>
      <w:r>
        <w:rPr/>
        <w:pict>
          <v:shape style="position:absolute;margin-left:254.210007pt;margin-top:49.103649pt;width:.47989pt;height:.12pt;mso-position-horizontal-relative:page;mso-position-vertical-relative:paragraph;z-index:-1339912" type="#_x0000_t75" stroked="false">
            <v:imagedata r:id="rId317" o:title=""/>
          </v:shape>
        </w:pict>
      </w:r>
      <w:r>
        <w:rPr/>
        <w:pict>
          <v:shape style="position:absolute;margin-left:376.51001pt;margin-top:49.103649pt;width:.47989pt;height:.12pt;mso-position-horizontal-relative:page;mso-position-vertical-relative:paragraph;z-index:-1339888" type="#_x0000_t75" stroked="false">
            <v:imagedata r:id="rId317" o:title=""/>
          </v:shape>
        </w:pict>
      </w:r>
      <w:r>
        <w:rPr/>
        <w:pict>
          <v:group style="position:absolute;margin-left:102.260002pt;margin-top:68.783699pt;width:390.95pt;height:.5pt;mso-position-horizontal-relative:page;mso-position-vertical-relative:paragraph;z-index:-1339864" coordorigin="2045,1376" coordsize="7819,10">
            <v:shape style="position:absolute;left:2045;top:1376;width:5485;height:10" type="#_x0000_t75" stroked="false">
              <v:imagedata r:id="rId319" o:title=""/>
            </v:shape>
            <v:shape style="position:absolute;left:7525;top:1376;width:2338;height:10" type="#_x0000_t75" stroked="false">
              <v:imagedata r:id="rId111" o:title=""/>
            </v:shape>
            <w10:wrap type="none"/>
          </v:group>
        </w:pict>
      </w:r>
      <w:r>
        <w:rPr/>
        <w:t>（十五）</w:t>
        <w:tab/>
        <w:t>预收账款</w:t>
      </w:r>
      <w:r>
        <w:rPr>
          <w:w w:val="100"/>
        </w:rPr>
        <w:t> </w:t>
      </w:r>
      <w:r>
        <w:rPr>
          <w:rFonts w:ascii="宋体" w:hAnsi="宋体" w:cs="宋体" w:eastAsia="宋体" w:hint="default"/>
        </w:rPr>
        <w:t>1</w:t>
      </w:r>
      <w:r>
        <w:rPr/>
        <w:t>、</w:t>
      </w:r>
      <w:r>
        <w:rPr>
          <w:spacing w:val="-1"/>
        </w:rPr>
        <w:t> </w:t>
      </w:r>
      <w:r>
        <w:rPr/>
        <w:t>预收账款余额</w:t>
      </w:r>
      <w:r>
        <w:rPr>
          <w:b w:val="0"/>
          <w:bCs w:val="0"/>
        </w:rPr>
      </w:r>
    </w:p>
    <w:tbl>
      <w:tblPr>
        <w:tblW w:w="0" w:type="auto"/>
        <w:jc w:val="left"/>
        <w:tblInd w:w="370" w:type="dxa"/>
        <w:tblLayout w:type="fixed"/>
        <w:tblCellMar>
          <w:top w:w="0" w:type="dxa"/>
          <w:left w:w="0" w:type="dxa"/>
          <w:bottom w:w="0" w:type="dxa"/>
          <w:right w:w="0" w:type="dxa"/>
        </w:tblCellMar>
        <w:tblLook w:val="01E0"/>
      </w:tblPr>
      <w:tblGrid>
        <w:gridCol w:w="3058"/>
        <w:gridCol w:w="2446"/>
        <w:gridCol w:w="2328"/>
      </w:tblGrid>
      <w:tr>
        <w:trPr>
          <w:trHeight w:val="414" w:hRule="exact"/>
        </w:trPr>
        <w:tc>
          <w:tcPr>
            <w:tcW w:w="3058"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4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328" w:type="dxa"/>
            <w:tcBorders>
              <w:top w:val="single" w:sz="12" w:space="0" w:color="000000"/>
              <w:left w:val="single" w:sz="4" w:space="0" w:color="000000"/>
              <w:bottom w:val="nil" w:sz="6" w:space="0" w:color="auto"/>
              <w:right w:val="nil" w:sz="6" w:space="0" w:color="auto"/>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12" w:hRule="exact"/>
        </w:trPr>
        <w:tc>
          <w:tcPr>
            <w:tcW w:w="3058" w:type="dxa"/>
            <w:tcBorders>
              <w:top w:val="nil" w:sz="6" w:space="0" w:color="auto"/>
              <w:left w:val="nil" w:sz="6" w:space="0" w:color="auto"/>
              <w:bottom w:val="single" w:sz="12"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各项预收款</w:t>
            </w:r>
          </w:p>
        </w:tc>
        <w:tc>
          <w:tcPr>
            <w:tcW w:w="24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1"/>
                <w:szCs w:val="21"/>
              </w:rPr>
            </w:pPr>
            <w:r>
              <w:rPr>
                <w:rFonts w:ascii="宋体"/>
                <w:sz w:val="21"/>
              </w:rPr>
              <w:t>28,804,744.20</w:t>
            </w:r>
          </w:p>
        </w:tc>
        <w:tc>
          <w:tcPr>
            <w:tcW w:w="2328" w:type="dxa"/>
            <w:tcBorders>
              <w:top w:val="nil" w:sz="6" w:space="0" w:color="auto"/>
              <w:left w:val="single" w:sz="4" w:space="0" w:color="000000"/>
              <w:bottom w:val="single" w:sz="12" w:space="0" w:color="000000"/>
              <w:right w:val="nil" w:sz="6" w:space="0" w:color="auto"/>
            </w:tcBorders>
          </w:tcPr>
          <w:p>
            <w:pPr>
              <w:pStyle w:val="TableParagraph"/>
              <w:spacing w:line="240" w:lineRule="auto" w:before="23"/>
              <w:ind w:left="103" w:right="0"/>
              <w:jc w:val="left"/>
              <w:rPr>
                <w:rFonts w:ascii="宋体" w:hAnsi="宋体" w:cs="宋体" w:eastAsia="宋体" w:hint="default"/>
                <w:sz w:val="21"/>
                <w:szCs w:val="21"/>
              </w:rPr>
            </w:pPr>
            <w:r>
              <w:rPr>
                <w:rFonts w:ascii="宋体"/>
                <w:sz w:val="21"/>
              </w:rPr>
              <w:t>26,507,666.04</w:t>
            </w:r>
          </w:p>
        </w:tc>
      </w:tr>
    </w:tbl>
    <w:p>
      <w:pPr>
        <w:pStyle w:val="Heading3"/>
        <w:spacing w:line="240" w:lineRule="auto" w:before="96"/>
        <w:ind w:right="0"/>
        <w:jc w:val="left"/>
        <w:rPr>
          <w:b w:val="0"/>
          <w:bCs w:val="0"/>
        </w:rPr>
      </w:pPr>
      <w:r>
        <w:rPr>
          <w:rFonts w:ascii="宋体" w:hAnsi="宋体" w:cs="宋体" w:eastAsia="宋体" w:hint="default"/>
        </w:rPr>
        <w:t>2</w:t>
      </w:r>
      <w:r>
        <w:rPr/>
        <w:t>、</w:t>
      </w:r>
      <w:r>
        <w:rPr>
          <w:spacing w:val="-4"/>
        </w:rPr>
        <w:t> </w:t>
      </w:r>
      <w:r>
        <w:rPr/>
        <w:t>年末余额中无预收持本公司</w:t>
      </w:r>
      <w:r>
        <w:rPr>
          <w:spacing w:val="-53"/>
        </w:rPr>
        <w:t> </w:t>
      </w:r>
      <w:r>
        <w:rPr>
          <w:rFonts w:ascii="宋体" w:hAnsi="宋体" w:cs="宋体" w:eastAsia="宋体" w:hint="default"/>
        </w:rPr>
        <w:t>5</w:t>
      </w:r>
      <w:r>
        <w:rPr/>
        <w:t>％以上（含</w:t>
      </w:r>
      <w:r>
        <w:rPr>
          <w:spacing w:val="-54"/>
        </w:rPr>
        <w:t> </w:t>
      </w:r>
      <w:r>
        <w:rPr>
          <w:rFonts w:ascii="宋体" w:hAnsi="宋体" w:cs="宋体" w:eastAsia="宋体" w:hint="default"/>
        </w:rPr>
        <w:t>5</w:t>
      </w:r>
      <w:r>
        <w:rPr/>
        <w:t>％）表决权股份的股东单位款项。</w:t>
      </w:r>
      <w:r>
        <w:rPr>
          <w:b w:val="0"/>
          <w:bCs w:val="0"/>
        </w:rPr>
      </w:r>
    </w:p>
    <w:p>
      <w:pPr>
        <w:spacing w:line="240" w:lineRule="auto" w:before="10"/>
        <w:rPr>
          <w:rFonts w:ascii="宋体" w:hAnsi="宋体" w:cs="宋体" w:eastAsia="宋体" w:hint="default"/>
          <w:b/>
          <w:bCs/>
          <w:sz w:val="17"/>
          <w:szCs w:val="17"/>
        </w:rPr>
      </w:pPr>
    </w:p>
    <w:p>
      <w:pPr>
        <w:pStyle w:val="Heading3"/>
        <w:spacing w:line="240" w:lineRule="auto"/>
        <w:ind w:right="0"/>
        <w:jc w:val="left"/>
        <w:rPr>
          <w:b w:val="0"/>
          <w:bCs w:val="0"/>
        </w:rPr>
      </w:pPr>
      <w:r>
        <w:rPr>
          <w:rFonts w:ascii="宋体" w:hAnsi="宋体" w:cs="宋体" w:eastAsia="宋体" w:hint="default"/>
        </w:rPr>
        <w:t>3</w:t>
      </w:r>
      <w:r>
        <w:rPr/>
        <w:t>、</w:t>
      </w:r>
      <w:r>
        <w:rPr>
          <w:spacing w:val="-4"/>
        </w:rPr>
        <w:t> </w:t>
      </w:r>
      <w:r>
        <w:rPr/>
        <w:t>年末余额中无预收关联方款项。</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right="0"/>
        <w:jc w:val="left"/>
        <w:rPr>
          <w:b w:val="0"/>
          <w:bCs w:val="0"/>
        </w:rPr>
      </w:pPr>
      <w:r>
        <w:rPr/>
        <w:pict>
          <v:shape style="position:absolute;margin-left:206.449997pt;margin-top:23.543665pt;width:.48pt;height:.12pt;mso-position-horizontal-relative:page;mso-position-vertical-relative:paragraph;z-index:-1339840" type="#_x0000_t75" stroked="false">
            <v:imagedata r:id="rId317" o:title=""/>
          </v:shape>
        </w:pict>
      </w:r>
      <w:r>
        <w:rPr/>
        <w:pict>
          <v:shape style="position:absolute;margin-left:290.450012pt;margin-top:23.543665pt;width:.48001pt;height:.12pt;mso-position-horizontal-relative:page;mso-position-vertical-relative:paragraph;z-index:-1339816" type="#_x0000_t75" stroked="false">
            <v:imagedata r:id="rId317" o:title=""/>
          </v:shape>
        </w:pict>
      </w:r>
      <w:r>
        <w:rPr/>
        <w:pict>
          <v:shape style="position:absolute;margin-left:354.309998pt;margin-top:23.543665pt;width:.47998pt;height:.12pt;mso-position-horizontal-relative:page;mso-position-vertical-relative:paragraph;z-index:-1339792" type="#_x0000_t75" stroked="false">
            <v:imagedata r:id="rId317" o:title=""/>
          </v:shape>
        </w:pict>
      </w:r>
      <w:r>
        <w:rPr/>
        <w:pict>
          <v:group style="position:absolute;margin-left:103.459999pt;margin-top:43.223686pt;width:388.55pt;height:.5pt;mso-position-horizontal-relative:page;mso-position-vertical-relative:paragraph;z-index:-1339768" coordorigin="2069,864" coordsize="7771,10">
            <v:shape style="position:absolute;left:2069;top:864;width:2060;height:10" type="#_x0000_t75" stroked="false">
              <v:imagedata r:id="rId320" o:title=""/>
            </v:shape>
            <v:shape style="position:absolute;left:4124;top:864;width:2962;height:10" type="#_x0000_t75" stroked="false">
              <v:imagedata r:id="rId321" o:title=""/>
            </v:shape>
            <v:shape style="position:absolute;left:7081;top:864;width:2758;height:10" type="#_x0000_t75" stroked="false">
              <v:imagedata r:id="rId322" o:title=""/>
            </v:shape>
            <w10:wrap type="none"/>
          </v:group>
        </w:pict>
      </w:r>
      <w:r>
        <w:rPr/>
        <w:pict>
          <v:group style="position:absolute;margin-left:103.459999pt;margin-top:63.383686pt;width:388.55pt;height:.5pt;mso-position-horizontal-relative:page;mso-position-vertical-relative:paragraph;z-index:-1339744" coordorigin="2069,1268" coordsize="7771,10">
            <v:shape style="position:absolute;left:2069;top:1268;width:2060;height:10" type="#_x0000_t75" stroked="false">
              <v:imagedata r:id="rId320" o:title=""/>
            </v:shape>
            <v:shape style="position:absolute;left:4124;top:1268;width:2962;height:10" type="#_x0000_t75" stroked="false">
              <v:imagedata r:id="rId321" o:title=""/>
            </v:shape>
            <v:shape style="position:absolute;left:7081;top:1268;width:2758;height:10" type="#_x0000_t75" stroked="false">
              <v:imagedata r:id="rId322" o:title=""/>
            </v:shape>
            <w10:wrap type="none"/>
          </v:group>
        </w:pict>
      </w:r>
      <w:r>
        <w:rPr>
          <w:rFonts w:ascii="宋体" w:hAnsi="宋体" w:cs="宋体" w:eastAsia="宋体" w:hint="default"/>
          <w:b w:val="0"/>
          <w:bCs w:val="0"/>
        </w:rPr>
        <w:t>4</w:t>
      </w:r>
      <w:r>
        <w:rPr>
          <w:rFonts w:ascii="宋体" w:hAnsi="宋体" w:cs="宋体" w:eastAsia="宋体" w:hint="default"/>
          <w:b w:val="0"/>
          <w:bCs w:val="0"/>
        </w:rPr>
        <w:t>、 </w:t>
      </w:r>
      <w:r>
        <w:rPr/>
        <w:t>账龄超过一年的大额预收款项情况的说明</w:t>
      </w:r>
      <w:r>
        <w:rPr>
          <w:b w:val="0"/>
          <w:bCs w:val="0"/>
        </w:rPr>
      </w:r>
    </w:p>
    <w:p>
      <w:pPr>
        <w:spacing w:line="240" w:lineRule="auto" w:before="10"/>
        <w:rPr>
          <w:rFonts w:ascii="宋体" w:hAnsi="宋体" w:cs="宋体" w:eastAsia="宋体" w:hint="default"/>
          <w:b/>
          <w:bCs/>
          <w:sz w:val="12"/>
          <w:szCs w:val="12"/>
        </w:rPr>
      </w:pPr>
    </w:p>
    <w:tbl>
      <w:tblPr>
        <w:tblW w:w="0" w:type="auto"/>
        <w:jc w:val="left"/>
        <w:tblInd w:w="394" w:type="dxa"/>
        <w:tblLayout w:type="fixed"/>
        <w:tblCellMar>
          <w:top w:w="0" w:type="dxa"/>
          <w:left w:w="0" w:type="dxa"/>
          <w:bottom w:w="0" w:type="dxa"/>
          <w:right w:w="0" w:type="dxa"/>
        </w:tblCellMar>
        <w:tblLook w:val="01E0"/>
      </w:tblPr>
      <w:tblGrid>
        <w:gridCol w:w="2079"/>
        <w:gridCol w:w="1680"/>
        <w:gridCol w:w="1277"/>
        <w:gridCol w:w="2748"/>
      </w:tblGrid>
      <w:tr>
        <w:trPr>
          <w:trHeight w:val="415" w:hRule="exact"/>
        </w:trPr>
        <w:tc>
          <w:tcPr>
            <w:tcW w:w="2079" w:type="dxa"/>
            <w:tcBorders>
              <w:top w:val="single" w:sz="12" w:space="0" w:color="000000"/>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16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未结转原因</w:t>
            </w:r>
          </w:p>
        </w:tc>
        <w:tc>
          <w:tcPr>
            <w:tcW w:w="2748"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402" w:hRule="exact"/>
        </w:trPr>
        <w:tc>
          <w:tcPr>
            <w:tcW w:w="207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中国邮政集团公司</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4,072,756.40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尚未结算</w:t>
            </w:r>
          </w:p>
        </w:tc>
        <w:tc>
          <w:tcPr>
            <w:tcW w:w="2748"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预收的项目服务款</w:t>
            </w:r>
          </w:p>
        </w:tc>
      </w:tr>
      <w:tr>
        <w:trPr>
          <w:trHeight w:val="724" w:hRule="exact"/>
        </w:trPr>
        <w:tc>
          <w:tcPr>
            <w:tcW w:w="2079" w:type="dxa"/>
            <w:tcBorders>
              <w:top w:val="nil" w:sz="6" w:space="0" w:color="auto"/>
              <w:left w:val="nil" w:sz="6" w:space="0" w:color="auto"/>
              <w:bottom w:val="single" w:sz="12" w:space="0" w:color="000000"/>
              <w:right w:val="single" w:sz="4" w:space="0" w:color="000000"/>
            </w:tcBorders>
          </w:tcPr>
          <w:p>
            <w:pPr>
              <w:pStyle w:val="TableParagraph"/>
              <w:spacing w:line="271" w:lineRule="auto" w:before="32"/>
              <w:ind w:left="122" w:right="100"/>
              <w:jc w:val="left"/>
              <w:rPr>
                <w:rFonts w:ascii="宋体" w:hAnsi="宋体" w:cs="宋体" w:eastAsia="宋体" w:hint="default"/>
                <w:sz w:val="21"/>
                <w:szCs w:val="21"/>
              </w:rPr>
            </w:pPr>
            <w:r>
              <w:rPr>
                <w:rFonts w:ascii="宋体" w:hAnsi="宋体" w:cs="宋体" w:eastAsia="宋体" w:hint="default"/>
                <w:spacing w:val="18"/>
                <w:sz w:val="21"/>
                <w:szCs w:val="21"/>
              </w:rPr>
              <w:t>中国邮政储蓄银行</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有限责任公司</w:t>
            </w:r>
          </w:p>
        </w:tc>
        <w:tc>
          <w:tcPr>
            <w:tcW w:w="16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4,072,756.40</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尚未结算</w:t>
            </w:r>
          </w:p>
        </w:tc>
        <w:tc>
          <w:tcPr>
            <w:tcW w:w="2748"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预收的项目服务款</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tabs>
          <w:tab w:pos="1400" w:val="left" w:leader="none"/>
        </w:tabs>
        <w:spacing w:line="240" w:lineRule="auto"/>
        <w:ind w:right="0"/>
        <w:jc w:val="left"/>
        <w:rPr>
          <w:b w:val="0"/>
          <w:bCs w:val="0"/>
        </w:rPr>
      </w:pPr>
      <w:r>
        <w:rPr/>
        <w:pict>
          <v:shape style="position:absolute;margin-left:203.210007pt;margin-top:23.663666pt;width:.48001pt;height:.12pt;mso-position-horizontal-relative:page;mso-position-vertical-relative:paragraph;z-index:-1339720" type="#_x0000_t75" stroked="false">
            <v:imagedata r:id="rId323" o:title=""/>
          </v:shape>
        </w:pict>
      </w:r>
      <w:r>
        <w:rPr/>
        <w:pict>
          <v:shape style="position:absolute;margin-left:295.369995pt;margin-top:23.663666pt;width:.47998pt;height:.12pt;mso-position-horizontal-relative:page;mso-position-vertical-relative:paragraph;z-index:-1339696" type="#_x0000_t75" stroked="false">
            <v:imagedata r:id="rId323" o:title=""/>
          </v:shape>
        </w:pict>
      </w:r>
      <w:r>
        <w:rPr/>
        <w:pict>
          <v:shape style="position:absolute;margin-left:363.910004pt;margin-top:23.663666pt;width:.48001pt;height:.12pt;mso-position-horizontal-relative:page;mso-position-vertical-relative:paragraph;z-index:-1339672" type="#_x0000_t75" stroked="false">
            <v:imagedata r:id="rId323" o:title=""/>
          </v:shape>
        </w:pict>
      </w:r>
      <w:r>
        <w:rPr/>
        <w:pict>
          <v:shape style="position:absolute;margin-left:430.390015pt;margin-top:23.663666pt;width:.48001pt;height:.12pt;mso-position-horizontal-relative:page;mso-position-vertical-relative:paragraph;z-index:-1339648" type="#_x0000_t75" stroked="false">
            <v:imagedata r:id="rId323" o:title=""/>
          </v:shape>
        </w:pict>
      </w:r>
      <w:r>
        <w:rPr/>
        <w:pict>
          <v:group style="position:absolute;margin-left:103.580002pt;margin-top:44.213627pt;width:388.3pt;height:.5pt;mso-position-horizontal-relative:page;mso-position-vertical-relative:paragraph;z-index:-1339624" coordorigin="2072,884" coordsize="7766,10">
            <v:shape style="position:absolute;left:2072;top:884;width:3836;height:10" type="#_x0000_t75" stroked="false">
              <v:imagedata r:id="rId314" o:title=""/>
            </v:shape>
            <v:shape style="position:absolute;left:5903;top:884;width:2705;height:10" type="#_x0000_t75" stroked="false">
              <v:imagedata r:id="rId315" o:title=""/>
            </v:shape>
            <v:shape style="position:absolute;left:8603;top:884;width:1234;height:10" type="#_x0000_t75" stroked="false">
              <v:imagedata r:id="rId316" o:title=""/>
            </v:shape>
            <w10:wrap type="none"/>
          </v:group>
        </w:pict>
      </w:r>
      <w:r>
        <w:rPr/>
        <w:pict>
          <v:group style="position:absolute;margin-left:103.580002pt;margin-top:80.693687pt;width:388.3pt;height:.5pt;mso-position-horizontal-relative:page;mso-position-vertical-relative:paragraph;z-index:-1339600" coordorigin="2072,1614" coordsize="7766,10">
            <v:shape style="position:absolute;left:2072;top:1614;width:3836;height:10" type="#_x0000_t75" stroked="false">
              <v:imagedata r:id="rId314" o:title=""/>
            </v:shape>
            <v:shape style="position:absolute;left:5903;top:1614;width:2705;height:10" type="#_x0000_t75" stroked="false">
              <v:imagedata r:id="rId324" o:title=""/>
            </v:shape>
            <v:shape style="position:absolute;left:8603;top:1614;width:1234;height:10" type="#_x0000_t75" stroked="false">
              <v:imagedata r:id="rId325" o:title=""/>
            </v:shape>
            <w10:wrap type="none"/>
          </v:group>
        </w:pict>
      </w:r>
      <w:r>
        <w:rPr/>
        <w:t>（十六）</w:t>
        <w:tab/>
        <w:t>应付职工薪酬</w:t>
      </w:r>
      <w:r>
        <w:rPr>
          <w:b w:val="0"/>
          <w:bCs w:val="0"/>
        </w:rPr>
      </w:r>
    </w:p>
    <w:p>
      <w:pPr>
        <w:spacing w:line="240" w:lineRule="auto" w:before="13"/>
        <w:rPr>
          <w:rFonts w:ascii="宋体" w:hAnsi="宋体" w:cs="宋体" w:eastAsia="宋体" w:hint="default"/>
          <w:b/>
          <w:bCs/>
          <w:sz w:val="12"/>
          <w:szCs w:val="12"/>
        </w:rPr>
      </w:pPr>
    </w:p>
    <w:tbl>
      <w:tblPr>
        <w:tblW w:w="0" w:type="auto"/>
        <w:jc w:val="left"/>
        <w:tblInd w:w="397" w:type="dxa"/>
        <w:tblLayout w:type="fixed"/>
        <w:tblCellMar>
          <w:top w:w="0" w:type="dxa"/>
          <w:left w:w="0" w:type="dxa"/>
          <w:bottom w:w="0" w:type="dxa"/>
          <w:right w:w="0" w:type="dxa"/>
        </w:tblCellMar>
        <w:tblLook w:val="01E0"/>
      </w:tblPr>
      <w:tblGrid>
        <w:gridCol w:w="2012"/>
        <w:gridCol w:w="1843"/>
        <w:gridCol w:w="1371"/>
        <w:gridCol w:w="1330"/>
        <w:gridCol w:w="1224"/>
      </w:tblGrid>
      <w:tr>
        <w:trPr>
          <w:trHeight w:val="422" w:hRule="exact"/>
        </w:trPr>
        <w:tc>
          <w:tcPr>
            <w:tcW w:w="2012" w:type="dxa"/>
            <w:tcBorders>
              <w:top w:val="single" w:sz="12" w:space="0" w:color="000000"/>
              <w:left w:val="nil" w:sz="6" w:space="0" w:color="auto"/>
              <w:bottom w:val="nil" w:sz="6" w:space="0" w:color="auto"/>
              <w:right w:val="single" w:sz="4" w:space="0" w:color="000000"/>
            </w:tcBorders>
          </w:tcPr>
          <w:p>
            <w:pPr>
              <w:pStyle w:val="TableParagraph"/>
              <w:tabs>
                <w:tab w:pos="544"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3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13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224"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730" w:hRule="exact"/>
        </w:trPr>
        <w:tc>
          <w:tcPr>
            <w:tcW w:w="2012" w:type="dxa"/>
            <w:tcBorders>
              <w:top w:val="nil" w:sz="6" w:space="0" w:color="auto"/>
              <w:left w:val="nil" w:sz="6" w:space="0" w:color="auto"/>
              <w:bottom w:val="nil" w:sz="6" w:space="0" w:color="auto"/>
              <w:right w:val="single" w:sz="4" w:space="0" w:color="000000"/>
            </w:tcBorders>
          </w:tcPr>
          <w:p>
            <w:pPr>
              <w:pStyle w:val="TableParagraph"/>
              <w:spacing w:line="271" w:lineRule="auto" w:before="41"/>
              <w:ind w:left="122" w:right="100"/>
              <w:jc w:val="left"/>
              <w:rPr>
                <w:rFonts w:ascii="宋体" w:hAnsi="宋体" w:cs="宋体" w:eastAsia="宋体" w:hint="default"/>
                <w:sz w:val="21"/>
                <w:szCs w:val="21"/>
              </w:rPr>
            </w:pPr>
            <w:r>
              <w:rPr>
                <w:rFonts w:ascii="宋体" w:hAnsi="宋体" w:cs="宋体" w:eastAsia="宋体" w:hint="default"/>
                <w:spacing w:val="10"/>
                <w:sz w:val="21"/>
                <w:szCs w:val="21"/>
              </w:rPr>
              <w:t>一、工资、奖金、</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津贴和补贴</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21"/>
                <w:szCs w:val="21"/>
              </w:rPr>
            </w:pPr>
            <w:r>
              <w:rPr>
                <w:rFonts w:ascii="宋体"/>
                <w:sz w:val="21"/>
              </w:rPr>
              <w:t>12,848,148.89</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21"/>
                <w:szCs w:val="21"/>
              </w:rPr>
            </w:pPr>
            <w:r>
              <w:rPr>
                <w:rFonts w:ascii="宋体"/>
                <w:sz w:val="21"/>
              </w:rPr>
              <w:t>44,474,989.</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80</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21"/>
                <w:szCs w:val="21"/>
              </w:rPr>
            </w:pPr>
            <w:r>
              <w:rPr>
                <w:rFonts w:ascii="宋体"/>
                <w:sz w:val="21"/>
              </w:rPr>
              <w:t>49,096,499</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.98</w:t>
            </w:r>
          </w:p>
        </w:tc>
        <w:tc>
          <w:tcPr>
            <w:tcW w:w="1224"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0" w:right="0"/>
              <w:jc w:val="left"/>
              <w:rPr>
                <w:rFonts w:ascii="宋体" w:hAnsi="宋体" w:cs="宋体" w:eastAsia="宋体" w:hint="default"/>
                <w:sz w:val="21"/>
                <w:szCs w:val="21"/>
              </w:rPr>
            </w:pPr>
            <w:r>
              <w:rPr>
                <w:rFonts w:ascii="宋体"/>
                <w:sz w:val="21"/>
              </w:rPr>
              <w:t>8,226,638</w:t>
            </w:r>
          </w:p>
          <w:p>
            <w:pPr>
              <w:pStyle w:val="TableParagraph"/>
              <w:spacing w:line="240" w:lineRule="auto" w:before="34"/>
              <w:ind w:left="100" w:right="0"/>
              <w:jc w:val="left"/>
              <w:rPr>
                <w:rFonts w:ascii="宋体" w:hAnsi="宋体" w:cs="宋体" w:eastAsia="宋体" w:hint="default"/>
                <w:sz w:val="21"/>
                <w:szCs w:val="21"/>
              </w:rPr>
            </w:pPr>
            <w:r>
              <w:rPr>
                <w:rFonts w:ascii="宋体"/>
                <w:sz w:val="21"/>
              </w:rPr>
              <w:t>.71</w:t>
            </w:r>
          </w:p>
        </w:tc>
      </w:tr>
      <w:tr>
        <w:trPr>
          <w:trHeight w:val="732" w:hRule="exact"/>
        </w:trPr>
        <w:tc>
          <w:tcPr>
            <w:tcW w:w="2012" w:type="dxa"/>
            <w:tcBorders>
              <w:top w:val="nil" w:sz="6" w:space="0" w:color="auto"/>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二、职工福利费</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220,060.34</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2,290,115.8</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6</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2,486,758.</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68</w:t>
            </w:r>
          </w:p>
        </w:tc>
        <w:tc>
          <w:tcPr>
            <w:tcW w:w="1224"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left="100" w:right="0"/>
              <w:jc w:val="left"/>
              <w:rPr>
                <w:rFonts w:ascii="宋体" w:hAnsi="宋体" w:cs="宋体" w:eastAsia="宋体" w:hint="default"/>
                <w:sz w:val="21"/>
                <w:szCs w:val="21"/>
              </w:rPr>
            </w:pPr>
            <w:r>
              <w:rPr>
                <w:rFonts w:ascii="宋体"/>
                <w:sz w:val="21"/>
              </w:rPr>
              <w:t>23,417.52</w:t>
            </w:r>
          </w:p>
        </w:tc>
      </w:tr>
      <w:tr>
        <w:trPr>
          <w:trHeight w:val="437" w:hRule="exact"/>
        </w:trPr>
        <w:tc>
          <w:tcPr>
            <w:tcW w:w="2012"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122" w:right="0"/>
              <w:jc w:val="left"/>
              <w:rPr>
                <w:rFonts w:ascii="宋体" w:hAnsi="宋体" w:cs="宋体" w:eastAsia="宋体" w:hint="default"/>
                <w:sz w:val="21"/>
                <w:szCs w:val="21"/>
              </w:rPr>
            </w:pPr>
            <w:r>
              <w:rPr>
                <w:rFonts w:ascii="宋体" w:hAnsi="宋体" w:cs="宋体" w:eastAsia="宋体" w:hint="default"/>
                <w:sz w:val="21"/>
                <w:szCs w:val="21"/>
              </w:rPr>
              <w:t>三、社会保险费</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114,677.82</w:t>
            </w:r>
          </w:p>
        </w:tc>
        <w:tc>
          <w:tcPr>
            <w:tcW w:w="13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3,494,341.7</w:t>
            </w:r>
          </w:p>
        </w:tc>
        <w:tc>
          <w:tcPr>
            <w:tcW w:w="13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3,326,666.</w:t>
            </w:r>
          </w:p>
        </w:tc>
        <w:tc>
          <w:tcPr>
            <w:tcW w:w="1224" w:type="dxa"/>
            <w:tcBorders>
              <w:top w:val="nil" w:sz="6" w:space="0" w:color="auto"/>
              <w:left w:val="single" w:sz="4" w:space="0" w:color="000000"/>
              <w:bottom w:val="single" w:sz="12" w:space="0" w:color="000000"/>
              <w:right w:val="nil" w:sz="6" w:space="0" w:color="auto"/>
            </w:tcBorders>
          </w:tcPr>
          <w:p>
            <w:pPr>
              <w:pStyle w:val="TableParagraph"/>
              <w:spacing w:line="240" w:lineRule="auto" w:before="40"/>
              <w:ind w:left="100" w:right="0"/>
              <w:jc w:val="left"/>
              <w:rPr>
                <w:rFonts w:ascii="宋体" w:hAnsi="宋体" w:cs="宋体" w:eastAsia="宋体" w:hint="default"/>
                <w:sz w:val="21"/>
                <w:szCs w:val="21"/>
              </w:rPr>
            </w:pPr>
            <w:r>
              <w:rPr>
                <w:rFonts w:ascii="宋体"/>
                <w:sz w:val="21"/>
              </w:rPr>
              <w:t>282,353.3</w:t>
            </w:r>
          </w:p>
        </w:tc>
      </w:tr>
    </w:tbl>
    <w:p>
      <w:pPr>
        <w:spacing w:after="0" w:line="240" w:lineRule="auto"/>
        <w:jc w:val="left"/>
        <w:rPr>
          <w:rFonts w:ascii="宋体" w:hAnsi="宋体" w:cs="宋体" w:eastAsia="宋体" w:hint="default"/>
          <w:sz w:val="21"/>
          <w:szCs w:val="21"/>
        </w:rPr>
        <w:sectPr>
          <w:pgSz w:w="11910" w:h="16840"/>
          <w:pgMar w:header="893" w:footer="1040" w:top="1520" w:bottom="1220" w:left="1660" w:right="1680"/>
        </w:sectPr>
      </w:pPr>
    </w:p>
    <w:p>
      <w:pPr>
        <w:spacing w:line="240" w:lineRule="auto" w:before="2"/>
        <w:rPr>
          <w:rFonts w:ascii="宋体" w:hAnsi="宋体" w:cs="宋体" w:eastAsia="宋体" w:hint="default"/>
          <w:b/>
          <w:bCs/>
          <w:sz w:val="3"/>
          <w:szCs w:val="3"/>
        </w:rPr>
      </w:pPr>
      <w:r>
        <w:rPr/>
        <w:pict>
          <v:shape style="position:absolute;margin-left:203.210007pt;margin-top:80.159981pt;width:.48001pt;height:.12pt;mso-position-horizontal-relative:page;mso-position-vertical-relative:page;z-index:-1339552" type="#_x0000_t75" stroked="false">
            <v:imagedata r:id="rId327" o:title=""/>
          </v:shape>
        </w:pict>
      </w:r>
      <w:r>
        <w:rPr/>
        <w:pict>
          <v:shape style="position:absolute;margin-left:295.369995pt;margin-top:80.159981pt;width:.47998pt;height:.12pt;mso-position-horizontal-relative:page;mso-position-vertical-relative:page;z-index:-1339528" type="#_x0000_t75" stroked="false">
            <v:imagedata r:id="rId327" o:title=""/>
          </v:shape>
        </w:pict>
      </w:r>
      <w:r>
        <w:rPr/>
        <w:pict>
          <v:shape style="position:absolute;margin-left:363.910004pt;margin-top:80.159981pt;width:.48001pt;height:.12pt;mso-position-horizontal-relative:page;mso-position-vertical-relative:page;z-index:-1339504" type="#_x0000_t75" stroked="false">
            <v:imagedata r:id="rId327" o:title=""/>
          </v:shape>
        </w:pict>
      </w:r>
      <w:r>
        <w:rPr/>
        <w:pict>
          <v:shape style="position:absolute;margin-left:430.390015pt;margin-top:80.159981pt;width:.48001pt;height:.12pt;mso-position-horizontal-relative:page;mso-position-vertical-relative:page;z-index:-1339480" type="#_x0000_t75" stroked="false">
            <v:imagedata r:id="rId327" o:title=""/>
          </v:shape>
        </w:pict>
      </w:r>
      <w:r>
        <w:rPr/>
        <w:pict>
          <v:group style="position:absolute;margin-left:103.580002pt;margin-top:95.659966pt;width:388.3pt;height:5.55pt;mso-position-horizontal-relative:page;mso-position-vertical-relative:page;z-index:-1339456" coordorigin="2072,1913" coordsize="7766,111">
            <v:shape style="position:absolute;left:2072;top:1913;width:2012;height:110" type="#_x0000_t75" stroked="false">
              <v:imagedata r:id="rId328" o:title=""/>
            </v:shape>
            <v:shape style="position:absolute;left:4059;top:2014;width:1848;height:10" type="#_x0000_t75" stroked="false">
              <v:imagedata r:id="rId329" o:title=""/>
            </v:shape>
            <v:shape style="position:absolute;left:5903;top:2009;width:1385;height:14" type="#_x0000_t75" stroked="false">
              <v:imagedata r:id="rId330" o:title=""/>
            </v:shape>
            <v:shape style="position:absolute;left:7273;top:2009;width:1344;height:14" type="#_x0000_t75" stroked="false">
              <v:imagedata r:id="rId331" o:title=""/>
            </v:shape>
            <v:shape style="position:absolute;left:8603;top:2014;width:1234;height:10" type="#_x0000_t75" stroked="false">
              <v:imagedata r:id="rId316" o:title=""/>
            </v:shape>
            <w10:wrap type="none"/>
          </v:group>
        </w:pict>
      </w:r>
      <w:r>
        <w:rPr/>
        <w:pict>
          <v:group style="position:absolute;margin-left:103.580002pt;margin-top:114.620026pt;width:388.3pt;height:5.55pt;mso-position-horizontal-relative:page;mso-position-vertical-relative:page;z-index:-1339432" coordorigin="2072,2292" coordsize="7766,111">
            <v:shape style="position:absolute;left:2072;top:2292;width:2012;height:110" type="#_x0000_t75" stroked="false">
              <v:imagedata r:id="rId332" o:title=""/>
            </v:shape>
            <v:shape style="position:absolute;left:4059;top:2393;width:1848;height:10" type="#_x0000_t75" stroked="false">
              <v:imagedata r:id="rId333" o:title=""/>
            </v:shape>
            <v:shape style="position:absolute;left:5903;top:2388;width:1385;height:14" type="#_x0000_t75" stroked="false">
              <v:imagedata r:id="rId330" o:title=""/>
            </v:shape>
            <v:shape style="position:absolute;left:7273;top:2388;width:1344;height:14" type="#_x0000_t75" stroked="false">
              <v:imagedata r:id="rId331" o:title=""/>
            </v:shape>
            <v:shape style="position:absolute;left:8603;top:2393;width:1234;height:10" type="#_x0000_t75" stroked="false">
              <v:imagedata r:id="rId325" o:title=""/>
            </v:shape>
            <w10:wrap type="none"/>
          </v:group>
        </w:pict>
      </w:r>
      <w:r>
        <w:rPr/>
        <w:pict>
          <v:group style="position:absolute;margin-left:102.019997pt;margin-top:415.849976pt;width:391.3pt;height:.5pt;mso-position-horizontal-relative:page;mso-position-vertical-relative:page;z-index:-1339192" coordorigin="2040,8317" coordsize="7826,10">
            <v:shape style="position:absolute;left:2040;top:8317;width:3003;height:10" type="#_x0000_t75" stroked="false">
              <v:imagedata r:id="rId334" o:title=""/>
            </v:shape>
            <v:shape style="position:absolute;left:5039;top:8317;width:4827;height:10" type="#_x0000_t75" stroked="false">
              <v:imagedata r:id="rId335" o:title=""/>
            </v:shape>
            <w10:wrap type="none"/>
          </v:group>
        </w:pict>
      </w:r>
    </w:p>
    <w:tbl>
      <w:tblPr>
        <w:tblW w:w="0" w:type="auto"/>
        <w:jc w:val="left"/>
        <w:tblInd w:w="397" w:type="dxa"/>
        <w:tblLayout w:type="fixed"/>
        <w:tblCellMar>
          <w:top w:w="0" w:type="dxa"/>
          <w:left w:w="0" w:type="dxa"/>
          <w:bottom w:w="0" w:type="dxa"/>
          <w:right w:w="0" w:type="dxa"/>
        </w:tblCellMar>
        <w:tblLook w:val="01E0"/>
      </w:tblPr>
      <w:tblGrid>
        <w:gridCol w:w="2012"/>
        <w:gridCol w:w="1843"/>
        <w:gridCol w:w="1371"/>
        <w:gridCol w:w="1330"/>
        <w:gridCol w:w="1224"/>
      </w:tblGrid>
      <w:tr>
        <w:trPr>
          <w:trHeight w:val="324" w:hRule="exact"/>
        </w:trPr>
        <w:tc>
          <w:tcPr>
            <w:tcW w:w="2012" w:type="dxa"/>
            <w:tcBorders>
              <w:top w:val="single" w:sz="12" w:space="0" w:color="000000"/>
              <w:left w:val="nil" w:sz="6" w:space="0" w:color="auto"/>
              <w:bottom w:val="nil" w:sz="6" w:space="0" w:color="auto"/>
              <w:right w:val="single" w:sz="4" w:space="0" w:color="000000"/>
            </w:tcBorders>
          </w:tcPr>
          <w:p>
            <w:pPr>
              <w:pStyle w:val="TableParagraph"/>
              <w:tabs>
                <w:tab w:pos="544"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3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13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224"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379" w:hRule="exact"/>
        </w:trPr>
        <w:tc>
          <w:tcPr>
            <w:tcW w:w="2012"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left="103" w:right="0"/>
              <w:jc w:val="left"/>
              <w:rPr>
                <w:rFonts w:ascii="宋体" w:hAnsi="宋体" w:cs="宋体" w:eastAsia="宋体" w:hint="default"/>
                <w:sz w:val="21"/>
                <w:szCs w:val="21"/>
              </w:rPr>
            </w:pPr>
            <w:r>
              <w:rPr>
                <w:rFonts w:ascii="宋体"/>
                <w:w w:val="100"/>
                <w:sz w:val="21"/>
              </w:rPr>
              <w:t>3</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left="103" w:right="0"/>
              <w:jc w:val="left"/>
              <w:rPr>
                <w:rFonts w:ascii="宋体" w:hAnsi="宋体" w:cs="宋体" w:eastAsia="宋体" w:hint="default"/>
                <w:sz w:val="21"/>
                <w:szCs w:val="21"/>
              </w:rPr>
            </w:pPr>
            <w:r>
              <w:rPr>
                <w:rFonts w:ascii="宋体"/>
                <w:sz w:val="21"/>
              </w:rPr>
              <w:t>21</w:t>
            </w:r>
          </w:p>
        </w:tc>
        <w:tc>
          <w:tcPr>
            <w:tcW w:w="1224" w:type="dxa"/>
            <w:tcBorders>
              <w:top w:val="nil" w:sz="6" w:space="0" w:color="auto"/>
              <w:left w:val="single" w:sz="4" w:space="0" w:color="000000"/>
              <w:bottom w:val="nil" w:sz="6" w:space="0" w:color="auto"/>
              <w:right w:val="nil" w:sz="6" w:space="0" w:color="auto"/>
            </w:tcBorders>
          </w:tcPr>
          <w:p>
            <w:pPr>
              <w:pStyle w:val="TableParagraph"/>
              <w:spacing w:line="240" w:lineRule="auto" w:before="98"/>
              <w:ind w:left="100" w:right="0"/>
              <w:jc w:val="left"/>
              <w:rPr>
                <w:rFonts w:ascii="宋体" w:hAnsi="宋体" w:cs="宋体" w:eastAsia="宋体" w:hint="default"/>
                <w:sz w:val="21"/>
                <w:szCs w:val="21"/>
              </w:rPr>
            </w:pPr>
            <w:r>
              <w:rPr>
                <w:rFonts w:ascii="宋体"/>
                <w:w w:val="100"/>
                <w:sz w:val="21"/>
              </w:rPr>
              <w:t>4</w:t>
            </w:r>
          </w:p>
        </w:tc>
      </w:tr>
      <w:tr>
        <w:trPr>
          <w:trHeight w:val="110" w:hRule="exact"/>
        </w:trPr>
        <w:tc>
          <w:tcPr>
            <w:tcW w:w="2012"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nil" w:sz="6" w:space="0" w:color="auto"/>
            </w:tcBorders>
          </w:tcPr>
          <w:p>
            <w:pPr/>
          </w:p>
        </w:tc>
      </w:tr>
      <w:tr>
        <w:trPr>
          <w:trHeight w:val="717" w:hRule="exact"/>
        </w:trPr>
        <w:tc>
          <w:tcPr>
            <w:tcW w:w="2012"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四、住房公积金</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51,224.62</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2,410,325.7</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3</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2,360,278.</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75</w:t>
            </w:r>
          </w:p>
        </w:tc>
        <w:tc>
          <w:tcPr>
            <w:tcW w:w="1224"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101,271.6</w:t>
            </w:r>
          </w:p>
          <w:p>
            <w:pPr>
              <w:pStyle w:val="TableParagraph"/>
              <w:spacing w:line="240" w:lineRule="auto" w:before="34"/>
              <w:ind w:left="100" w:right="0"/>
              <w:jc w:val="left"/>
              <w:rPr>
                <w:rFonts w:ascii="宋体" w:hAnsi="宋体" w:cs="宋体" w:eastAsia="宋体" w:hint="default"/>
                <w:sz w:val="21"/>
                <w:szCs w:val="21"/>
              </w:rPr>
            </w:pPr>
            <w:r>
              <w:rPr>
                <w:rFonts w:ascii="宋体"/>
                <w:w w:val="100"/>
                <w:sz w:val="21"/>
              </w:rPr>
              <w:t>0</w:t>
            </w:r>
          </w:p>
        </w:tc>
      </w:tr>
      <w:tr>
        <w:trPr>
          <w:trHeight w:val="732" w:hRule="exact"/>
        </w:trPr>
        <w:tc>
          <w:tcPr>
            <w:tcW w:w="2012" w:type="dxa"/>
            <w:tcBorders>
              <w:top w:val="nil" w:sz="6" w:space="0" w:color="auto"/>
              <w:left w:val="nil" w:sz="6" w:space="0" w:color="auto"/>
              <w:bottom w:val="nil" w:sz="6" w:space="0" w:color="auto"/>
              <w:right w:val="single" w:sz="4" w:space="0" w:color="000000"/>
            </w:tcBorders>
          </w:tcPr>
          <w:p>
            <w:pPr>
              <w:pStyle w:val="TableParagraph"/>
              <w:spacing w:line="273" w:lineRule="auto" w:before="40"/>
              <w:ind w:left="122" w:right="100"/>
              <w:jc w:val="left"/>
              <w:rPr>
                <w:rFonts w:ascii="宋体" w:hAnsi="宋体" w:cs="宋体" w:eastAsia="宋体" w:hint="default"/>
                <w:sz w:val="21"/>
                <w:szCs w:val="21"/>
              </w:rPr>
            </w:pPr>
            <w:r>
              <w:rPr>
                <w:rFonts w:ascii="宋体" w:hAnsi="宋体" w:cs="宋体" w:eastAsia="宋体" w:hint="default"/>
                <w:spacing w:val="10"/>
                <w:sz w:val="21"/>
                <w:szCs w:val="21"/>
              </w:rPr>
              <w:t>五、工会经费和职</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工教育经费</w:t>
            </w:r>
          </w:p>
        </w:tc>
        <w:tc>
          <w:tcPr>
            <w:tcW w:w="1843" w:type="dxa"/>
            <w:tcBorders>
              <w:top w:val="nil" w:sz="6" w:space="0" w:color="auto"/>
              <w:left w:val="single" w:sz="4" w:space="0" w:color="000000"/>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436,033.48</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436,033.48</w:t>
            </w:r>
          </w:p>
        </w:tc>
        <w:tc>
          <w:tcPr>
            <w:tcW w:w="1224" w:type="dxa"/>
            <w:tcBorders>
              <w:top w:val="nil" w:sz="6" w:space="0" w:color="auto"/>
              <w:left w:val="single" w:sz="4" w:space="0" w:color="000000"/>
              <w:bottom w:val="nil" w:sz="6" w:space="0" w:color="auto"/>
              <w:right w:val="nil" w:sz="6" w:space="0" w:color="auto"/>
            </w:tcBorders>
          </w:tcPr>
          <w:p>
            <w:pPr/>
          </w:p>
        </w:tc>
      </w:tr>
      <w:tr>
        <w:trPr>
          <w:trHeight w:val="430" w:hRule="exact"/>
        </w:trPr>
        <w:tc>
          <w:tcPr>
            <w:tcW w:w="2012"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21"/>
                <w:szCs w:val="21"/>
              </w:rPr>
            </w:pPr>
            <w:r>
              <w:rPr>
                <w:rFonts w:ascii="宋体" w:hAnsi="宋体" w:cs="宋体" w:eastAsia="宋体" w:hint="default"/>
                <w:sz w:val="21"/>
                <w:szCs w:val="21"/>
              </w:rPr>
              <w:t>六、商业保险</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855.00</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309,085.00</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sz w:val="21"/>
              </w:rPr>
              <w:t>309,940.00</w:t>
            </w:r>
          </w:p>
        </w:tc>
        <w:tc>
          <w:tcPr>
            <w:tcW w:w="1224" w:type="dxa"/>
            <w:tcBorders>
              <w:top w:val="nil" w:sz="6" w:space="0" w:color="auto"/>
              <w:left w:val="single" w:sz="4" w:space="0" w:color="000000"/>
              <w:bottom w:val="nil" w:sz="6" w:space="0" w:color="auto"/>
              <w:right w:val="nil" w:sz="6" w:space="0" w:color="auto"/>
            </w:tcBorders>
          </w:tcPr>
          <w:p>
            <w:pPr/>
          </w:p>
        </w:tc>
      </w:tr>
      <w:tr>
        <w:trPr>
          <w:trHeight w:val="737" w:hRule="exact"/>
        </w:trPr>
        <w:tc>
          <w:tcPr>
            <w:tcW w:w="2012" w:type="dxa"/>
            <w:tcBorders>
              <w:top w:val="nil" w:sz="6" w:space="0" w:color="auto"/>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tabs>
                <w:tab w:pos="544"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13,234,966.67</w:t>
            </w:r>
          </w:p>
        </w:tc>
        <w:tc>
          <w:tcPr>
            <w:tcW w:w="13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53,414,891.</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60</w:t>
            </w:r>
          </w:p>
        </w:tc>
        <w:tc>
          <w:tcPr>
            <w:tcW w:w="13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58,016,177</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.10</w:t>
            </w:r>
          </w:p>
        </w:tc>
        <w:tc>
          <w:tcPr>
            <w:tcW w:w="1224" w:type="dxa"/>
            <w:tcBorders>
              <w:top w:val="nil" w:sz="6" w:space="0" w:color="auto"/>
              <w:left w:val="single" w:sz="4" w:space="0" w:color="000000"/>
              <w:bottom w:val="single" w:sz="12" w:space="0" w:color="000000"/>
              <w:right w:val="nil" w:sz="6" w:space="0" w:color="auto"/>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8,633,681</w:t>
            </w:r>
          </w:p>
          <w:p>
            <w:pPr>
              <w:pStyle w:val="TableParagraph"/>
              <w:spacing w:line="240" w:lineRule="auto" w:before="37"/>
              <w:ind w:left="100" w:right="0"/>
              <w:jc w:val="left"/>
              <w:rPr>
                <w:rFonts w:ascii="宋体" w:hAnsi="宋体" w:cs="宋体" w:eastAsia="宋体" w:hint="default"/>
                <w:sz w:val="21"/>
                <w:szCs w:val="21"/>
              </w:rPr>
            </w:pPr>
            <w:r>
              <w:rPr>
                <w:rFonts w:ascii="宋体"/>
                <w:sz w:val="21"/>
              </w:rPr>
              <w:t>.17</w:t>
            </w:r>
          </w:p>
        </w:tc>
      </w:tr>
    </w:tbl>
    <w:p>
      <w:pPr>
        <w:pStyle w:val="BodyText"/>
        <w:spacing w:line="240" w:lineRule="auto" w:before="28"/>
        <w:ind w:left="560" w:right="0"/>
        <w:jc w:val="left"/>
      </w:pPr>
      <w:r>
        <w:rPr/>
        <w:pict>
          <v:group style="position:absolute;margin-left:103.580002pt;margin-top:-95.536293pt;width:388.3pt;height:.5pt;mso-position-horizontal-relative:page;mso-position-vertical-relative:paragraph;z-index:-1339408" coordorigin="2072,-1911" coordsize="7766,10">
            <v:shape style="position:absolute;left:2072;top:-1911;width:3836;height:10" type="#_x0000_t75" stroked="false">
              <v:imagedata r:id="rId336" o:title=""/>
            </v:shape>
            <v:shape style="position:absolute;left:5903;top:-1911;width:2705;height:10" type="#_x0000_t75" stroked="false">
              <v:imagedata r:id="rId315" o:title=""/>
            </v:shape>
            <v:shape style="position:absolute;left:8603;top:-1911;width:1234;height:10" type="#_x0000_t75" stroked="false">
              <v:imagedata r:id="rId316" o:title=""/>
            </v:shape>
            <w10:wrap type="none"/>
          </v:group>
        </w:pict>
      </w:r>
      <w:r>
        <w:rPr/>
        <w:pict>
          <v:group style="position:absolute;margin-left:103.580002pt;margin-top:-58.936291pt;width:388.3pt;height:.5pt;mso-position-horizontal-relative:page;mso-position-vertical-relative:paragraph;z-index:-1339384" coordorigin="2072,-1179" coordsize="7766,10">
            <v:shape style="position:absolute;left:2072;top:-1179;width:3836;height:10" type="#_x0000_t75" stroked="false">
              <v:imagedata r:id="rId336" o:title=""/>
            </v:shape>
            <v:shape style="position:absolute;left:5903;top:-1179;width:2705;height:10" type="#_x0000_t75" stroked="false">
              <v:imagedata r:id="rId324" o:title=""/>
            </v:shape>
            <v:shape style="position:absolute;left:8603;top:-1179;width:1234;height:10" type="#_x0000_t75" stroked="false">
              <v:imagedata r:id="rId325" o:title=""/>
            </v:shape>
            <w10:wrap type="none"/>
          </v:group>
        </w:pict>
      </w:r>
      <w:r>
        <w:rPr/>
        <w:pict>
          <v:group style="position:absolute;margin-left:103.580002pt;margin-top:-43.096333pt;width:388.3pt;height:5.55pt;mso-position-horizontal-relative:page;mso-position-vertical-relative:paragraph;z-index:-1339360" coordorigin="2072,-862" coordsize="7766,111">
            <v:shape style="position:absolute;left:2072;top:-862;width:2012;height:110" type="#_x0000_t75" stroked="false">
              <v:imagedata r:id="rId328" o:title=""/>
            </v:shape>
            <v:shape style="position:absolute;left:4059;top:-761;width:1848;height:10" type="#_x0000_t75" stroked="false">
              <v:imagedata r:id="rId333" o:title=""/>
            </v:shape>
            <v:shape style="position:absolute;left:5903;top:-766;width:1385;height:14" type="#_x0000_t75" stroked="false">
              <v:imagedata r:id="rId330" o:title=""/>
            </v:shape>
            <v:shape style="position:absolute;left:7273;top:-766;width:1344;height:14" type="#_x0000_t75" stroked="false">
              <v:imagedata r:id="rId331" o:title=""/>
            </v:shape>
            <v:shape style="position:absolute;left:8603;top:-761;width:1234;height:10" type="#_x0000_t75" stroked="false">
              <v:imagedata r:id="rId325" o:title=""/>
            </v:shape>
            <w10:wrap type="none"/>
          </v:group>
        </w:pict>
      </w:r>
      <w:r>
        <w:rPr/>
        <w:t>截至本报告日，年末余额均已支付完毕。</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pStyle w:val="Heading3"/>
        <w:tabs>
          <w:tab w:pos="1400" w:val="left" w:leader="none"/>
        </w:tabs>
        <w:spacing w:line="240" w:lineRule="auto"/>
        <w:ind w:right="0"/>
        <w:jc w:val="left"/>
        <w:rPr>
          <w:b w:val="0"/>
          <w:bCs w:val="0"/>
        </w:rPr>
      </w:pPr>
      <w:r>
        <w:rPr/>
        <w:pict>
          <v:shape style="position:absolute;margin-left:252.169998pt;margin-top:23.66366pt;width:.48pt;height:.12pt;mso-position-horizontal-relative:page;mso-position-vertical-relative:paragraph;z-index:-1339336" type="#_x0000_t75" stroked="false">
            <v:imagedata r:id="rId337" o:title=""/>
          </v:shape>
        </w:pict>
      </w:r>
      <w:r>
        <w:rPr/>
        <w:pict>
          <v:shape style="position:absolute;margin-left:371.230011pt;margin-top:23.66366pt;width:.48001pt;height:.12pt;mso-position-horizontal-relative:page;mso-position-vertical-relative:paragraph;z-index:-1339312" type="#_x0000_t75" stroked="false">
            <v:imagedata r:id="rId337" o:title=""/>
          </v:shape>
        </w:pict>
      </w:r>
      <w:r>
        <w:rPr/>
        <w:pict>
          <v:group style="position:absolute;margin-left:102.019997pt;margin-top:43.343651pt;width:391.3pt;height:.5pt;mso-position-horizontal-relative:page;mso-position-vertical-relative:paragraph;z-index:-1339288" coordorigin="2040,867" coordsize="7826,10">
            <v:shape style="position:absolute;left:2040;top:867;width:3003;height:10" type="#_x0000_t75" stroked="false">
              <v:imagedata r:id="rId334" o:title=""/>
            </v:shape>
            <v:shape style="position:absolute;left:5039;top:867;width:4827;height:10" type="#_x0000_t75" stroked="false">
              <v:imagedata r:id="rId338" o:title=""/>
            </v:shape>
            <w10:wrap type="none"/>
          </v:group>
        </w:pict>
      </w:r>
      <w:r>
        <w:rPr/>
        <w:pict>
          <v:group style="position:absolute;margin-left:102.019997pt;margin-top:63.383678pt;width:391.3pt;height:.5pt;mso-position-horizontal-relative:page;mso-position-vertical-relative:paragraph;z-index:-1339264" coordorigin="2040,1268" coordsize="7826,10">
            <v:shape style="position:absolute;left:2040;top:1268;width:3003;height:10" type="#_x0000_t75" stroked="false">
              <v:imagedata r:id="rId334" o:title=""/>
            </v:shape>
            <v:shape style="position:absolute;left:5039;top:1268;width:4827;height:10" type="#_x0000_t75" stroked="false">
              <v:imagedata r:id="rId335" o:title=""/>
            </v:shape>
            <w10:wrap type="none"/>
          </v:group>
        </w:pict>
      </w:r>
      <w:r>
        <w:rPr/>
        <w:pict>
          <v:group style="position:absolute;margin-left:102.019997pt;margin-top:83.543678pt;width:391.3pt;height:.5pt;mso-position-horizontal-relative:page;mso-position-vertical-relative:paragraph;z-index:-1339240" coordorigin="2040,1671" coordsize="7826,10">
            <v:shape style="position:absolute;left:2040;top:1671;width:3003;height:10" type="#_x0000_t75" stroked="false">
              <v:imagedata r:id="rId334" o:title=""/>
            </v:shape>
            <v:shape style="position:absolute;left:5039;top:1671;width:4827;height:10" type="#_x0000_t75" stroked="false">
              <v:imagedata r:id="rId335" o:title=""/>
            </v:shape>
            <w10:wrap type="none"/>
          </v:group>
        </w:pict>
      </w:r>
      <w:r>
        <w:rPr/>
        <w:pict>
          <v:group style="position:absolute;margin-left:102.019997pt;margin-top:103.583649pt;width:391.3pt;height:.5pt;mso-position-horizontal-relative:page;mso-position-vertical-relative:paragraph;z-index:-1339216" coordorigin="2040,2072" coordsize="7826,10">
            <v:shape style="position:absolute;left:2040;top:2072;width:3003;height:10" type="#_x0000_t75" stroked="false">
              <v:imagedata r:id="rId334" o:title=""/>
            </v:shape>
            <v:shape style="position:absolute;left:5039;top:2072;width:4827;height:10" type="#_x0000_t75" stroked="false">
              <v:imagedata r:id="rId335" o:title=""/>
            </v:shape>
            <w10:wrap type="none"/>
          </v:group>
        </w:pict>
      </w:r>
      <w:r>
        <w:rPr/>
        <w:t>（十七）</w:t>
        <w:tab/>
        <w:t>应交税费</w:t>
      </w:r>
      <w:r>
        <w:rPr>
          <w:b w:val="0"/>
          <w:bCs w:val="0"/>
        </w:rPr>
      </w:r>
    </w:p>
    <w:p>
      <w:pPr>
        <w:spacing w:line="240" w:lineRule="auto" w:before="13"/>
        <w:rPr>
          <w:rFonts w:ascii="宋体" w:hAnsi="宋体" w:cs="宋体" w:eastAsia="宋体" w:hint="default"/>
          <w:b/>
          <w:bCs/>
          <w:sz w:val="12"/>
          <w:szCs w:val="12"/>
        </w:rPr>
      </w:pPr>
    </w:p>
    <w:tbl>
      <w:tblPr>
        <w:tblW w:w="0" w:type="auto"/>
        <w:jc w:val="left"/>
        <w:tblInd w:w="365" w:type="dxa"/>
        <w:tblLayout w:type="fixed"/>
        <w:tblCellMar>
          <w:top w:w="0" w:type="dxa"/>
          <w:left w:w="0" w:type="dxa"/>
          <w:bottom w:w="0" w:type="dxa"/>
          <w:right w:w="0" w:type="dxa"/>
        </w:tblCellMar>
        <w:tblLook w:val="01E0"/>
      </w:tblPr>
      <w:tblGrid>
        <w:gridCol w:w="3022"/>
        <w:gridCol w:w="2381"/>
        <w:gridCol w:w="2436"/>
      </w:tblGrid>
      <w:tr>
        <w:trPr>
          <w:trHeight w:val="415" w:hRule="exact"/>
        </w:trPr>
        <w:tc>
          <w:tcPr>
            <w:tcW w:w="3022" w:type="dxa"/>
            <w:tcBorders>
              <w:top w:val="single" w:sz="12" w:space="0" w:color="000000"/>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税费项目</w:t>
            </w:r>
          </w:p>
        </w:tc>
        <w:tc>
          <w:tcPr>
            <w:tcW w:w="23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436"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02"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6,984,435.44</w:t>
            </w:r>
          </w:p>
        </w:tc>
        <w:tc>
          <w:tcPr>
            <w:tcW w:w="243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2,833,766.23</w:t>
            </w:r>
          </w:p>
        </w:tc>
      </w:tr>
      <w:tr>
        <w:trPr>
          <w:trHeight w:val="402"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10,289,047.63</w:t>
            </w:r>
          </w:p>
        </w:tc>
        <w:tc>
          <w:tcPr>
            <w:tcW w:w="243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9,156,430.79</w:t>
            </w:r>
          </w:p>
        </w:tc>
      </w:tr>
      <w:tr>
        <w:trPr>
          <w:trHeight w:val="401"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1,920,998.29</w:t>
            </w:r>
          </w:p>
        </w:tc>
        <w:tc>
          <w:tcPr>
            <w:tcW w:w="243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1,459,681.96</w:t>
            </w:r>
          </w:p>
        </w:tc>
      </w:tr>
      <w:tr>
        <w:trPr>
          <w:trHeight w:val="402"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-351,596.49</w:t>
            </w:r>
          </w:p>
        </w:tc>
        <w:tc>
          <w:tcPr>
            <w:tcW w:w="243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-736,129.86</w:t>
            </w:r>
          </w:p>
        </w:tc>
      </w:tr>
      <w:tr>
        <w:trPr>
          <w:trHeight w:val="402"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城市建设维护税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19,731.81</w:t>
            </w:r>
          </w:p>
        </w:tc>
        <w:tc>
          <w:tcPr>
            <w:tcW w:w="243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9,748.97</w:t>
            </w:r>
          </w:p>
        </w:tc>
      </w:tr>
      <w:tr>
        <w:trPr>
          <w:trHeight w:val="402"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140,049.64</w:t>
            </w:r>
          </w:p>
        </w:tc>
        <w:tc>
          <w:tcPr>
            <w:tcW w:w="243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87,876.84</w:t>
            </w:r>
          </w:p>
        </w:tc>
      </w:tr>
      <w:tr>
        <w:trPr>
          <w:trHeight w:val="402"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其他税费</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14,074.87</w:t>
            </w:r>
          </w:p>
        </w:tc>
        <w:tc>
          <w:tcPr>
            <w:tcW w:w="243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8,979.52</w:t>
            </w:r>
          </w:p>
        </w:tc>
      </w:tr>
      <w:tr>
        <w:trPr>
          <w:trHeight w:val="402"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280,414.45</w:t>
            </w:r>
          </w:p>
        </w:tc>
        <w:tc>
          <w:tcPr>
            <w:tcW w:w="243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138,869.37</w:t>
            </w:r>
          </w:p>
        </w:tc>
      </w:tr>
      <w:tr>
        <w:trPr>
          <w:trHeight w:val="412" w:hRule="exact"/>
        </w:trPr>
        <w:tc>
          <w:tcPr>
            <w:tcW w:w="3022" w:type="dxa"/>
            <w:tcBorders>
              <w:top w:val="nil" w:sz="6" w:space="0" w:color="auto"/>
              <w:left w:val="nil" w:sz="6" w:space="0" w:color="auto"/>
              <w:bottom w:val="single" w:sz="12" w:space="0" w:color="000000"/>
              <w:right w:val="single" w:sz="4" w:space="0" w:color="000000"/>
            </w:tcBorders>
          </w:tcPr>
          <w:p>
            <w:pPr>
              <w:pStyle w:val="TableParagraph"/>
              <w:tabs>
                <w:tab w:pos="753" w:val="left" w:leader="none"/>
              </w:tabs>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3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19,297,155.64</w:t>
            </w:r>
          </w:p>
        </w:tc>
        <w:tc>
          <w:tcPr>
            <w:tcW w:w="2436"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12,959,223.82</w:t>
            </w:r>
          </w:p>
        </w:tc>
      </w:tr>
    </w:tbl>
    <w:p>
      <w:pPr>
        <w:spacing w:line="240" w:lineRule="auto" w:before="3"/>
        <w:rPr>
          <w:rFonts w:ascii="宋体" w:hAnsi="宋体" w:cs="宋体" w:eastAsia="宋体" w:hint="default"/>
          <w:b/>
          <w:bCs/>
          <w:sz w:val="5"/>
          <w:szCs w:val="5"/>
        </w:rPr>
      </w:pPr>
    </w:p>
    <w:p>
      <w:pPr>
        <w:pStyle w:val="BodyText"/>
        <w:spacing w:line="408" w:lineRule="auto" w:before="36"/>
        <w:ind w:left="140" w:right="111" w:firstLine="419"/>
        <w:jc w:val="both"/>
      </w:pPr>
      <w:r>
        <w:rPr/>
        <w:pict>
          <v:group style="position:absolute;margin-left:102.019997pt;margin-top:-85.43634pt;width:391.3pt;height:.5pt;mso-position-horizontal-relative:page;mso-position-vertical-relative:paragraph;z-index:-1339168" coordorigin="2040,-1709" coordsize="7826,10">
            <v:shape style="position:absolute;left:2040;top:-1709;width:3003;height:10" type="#_x0000_t75" stroked="false">
              <v:imagedata r:id="rId334" o:title=""/>
            </v:shape>
            <v:shape style="position:absolute;left:5039;top:-1709;width:4827;height:10" type="#_x0000_t75" stroked="false">
              <v:imagedata r:id="rId338" o:title=""/>
            </v:shape>
            <w10:wrap type="none"/>
          </v:group>
        </w:pict>
      </w:r>
      <w:r>
        <w:rPr/>
        <w:pict>
          <v:group style="position:absolute;margin-left:102.019997pt;margin-top:-65.276337pt;width:391.3pt;height:.5pt;mso-position-horizontal-relative:page;mso-position-vertical-relative:paragraph;z-index:-1339144" coordorigin="2040,-1306" coordsize="7826,10">
            <v:shape style="position:absolute;left:2040;top:-1306;width:3003;height:10" type="#_x0000_t75" stroked="false">
              <v:imagedata r:id="rId334" o:title=""/>
            </v:shape>
            <v:shape style="position:absolute;left:5039;top:-1306;width:4827;height:10" type="#_x0000_t75" stroked="false">
              <v:imagedata r:id="rId335" o:title=""/>
            </v:shape>
            <w10:wrap type="none"/>
          </v:group>
        </w:pict>
      </w:r>
      <w:r>
        <w:rPr/>
        <w:pict>
          <v:group style="position:absolute;margin-left:102.019997pt;margin-top:-45.216339pt;width:391.3pt;height:.5pt;mso-position-horizontal-relative:page;mso-position-vertical-relative:paragraph;z-index:-1339120" coordorigin="2040,-904" coordsize="7826,10">
            <v:shape style="position:absolute;left:2040;top:-904;width:3003;height:10" type="#_x0000_t75" stroked="false">
              <v:imagedata r:id="rId334" o:title=""/>
            </v:shape>
            <v:shape style="position:absolute;left:5039;top:-904;width:4827;height:10" type="#_x0000_t75" stroked="false">
              <v:imagedata r:id="rId335" o:title=""/>
            </v:shape>
            <w10:wrap type="none"/>
          </v:group>
        </w:pict>
      </w:r>
      <w:r>
        <w:rPr/>
        <w:pict>
          <v:group style="position:absolute;margin-left:102.019997pt;margin-top:-25.056339pt;width:391.3pt;height:.5pt;mso-position-horizontal-relative:page;mso-position-vertical-relative:paragraph;z-index:-1339096" coordorigin="2040,-501" coordsize="7826,10">
            <v:shape style="position:absolute;left:2040;top:-501;width:3003;height:10" type="#_x0000_t75" stroked="false">
              <v:imagedata r:id="rId334" o:title=""/>
            </v:shape>
            <v:shape style="position:absolute;left:5039;top:-501;width:4827;height:10" type="#_x0000_t75" stroked="false">
              <v:imagedata r:id="rId338" o:title=""/>
            </v:shape>
            <w10:wrap type="none"/>
          </v:group>
        </w:pict>
      </w:r>
      <w:r>
        <w:rPr/>
        <w:t>年末个人所得税余额中</w:t>
      </w:r>
      <w:r>
        <w:rPr>
          <w:spacing w:val="-49"/>
        </w:rPr>
        <w:t> </w:t>
      </w:r>
      <w:r>
        <w:rPr>
          <w:rFonts w:ascii="宋体" w:hAnsi="宋体" w:cs="宋体" w:eastAsia="宋体" w:hint="default"/>
        </w:rPr>
        <w:t>8,939,086.76</w:t>
      </w:r>
      <w:r>
        <w:rPr>
          <w:rFonts w:ascii="宋体" w:hAnsi="宋体" w:cs="宋体" w:eastAsia="宋体" w:hint="default"/>
          <w:spacing w:val="-51"/>
        </w:rPr>
        <w:t> </w:t>
      </w:r>
      <w:r>
        <w:rPr/>
        <w:t>元，为公司利润分配和股份制改制形成的由公司</w:t>
      </w:r>
      <w:r>
        <w:rPr>
          <w:w w:val="100"/>
        </w:rPr>
        <w:t> </w:t>
      </w:r>
      <w:r>
        <w:rPr/>
        <w:t>代扣代缴股东个人所得税。根据沪政办发</w:t>
      </w:r>
      <w:r>
        <w:rPr>
          <w:rFonts w:ascii="宋体" w:hAnsi="宋体" w:cs="宋体" w:eastAsia="宋体" w:hint="default"/>
        </w:rPr>
        <w:t>[2008]38</w:t>
      </w:r>
      <w:r>
        <w:rPr>
          <w:rFonts w:ascii="宋体" w:hAnsi="宋体" w:cs="宋体" w:eastAsia="宋体" w:hint="default"/>
          <w:spacing w:val="4"/>
        </w:rPr>
        <w:t> </w:t>
      </w:r>
      <w:r>
        <w:rPr/>
        <w:t>号《上海市人民政府办公厅转发市财政</w:t>
      </w:r>
      <w:r>
        <w:rPr>
          <w:w w:val="100"/>
        </w:rPr>
        <w:t> </w:t>
      </w:r>
      <w:r>
        <w:rPr>
          <w:spacing w:val="-4"/>
        </w:rPr>
        <w:t>局等五部门关于推进经济发展方式转变和产业结构调整若干政策意见的通知》文件规定，暂</w:t>
      </w:r>
      <w:r>
        <w:rPr>
          <w:spacing w:val="-44"/>
        </w:rPr>
        <w:t> </w:t>
      </w:r>
      <w:r>
        <w:rPr>
          <w:spacing w:val="-44"/>
        </w:rPr>
      </w:r>
      <w:r>
        <w:rPr/>
        <w:t>缓征收。公司于</w:t>
      </w:r>
      <w:r>
        <w:rPr>
          <w:spacing w:val="-54"/>
        </w:rPr>
        <w:t> </w:t>
      </w:r>
      <w:r>
        <w:rPr>
          <w:rFonts w:ascii="宋体" w:hAnsi="宋体" w:cs="宋体" w:eastAsia="宋体" w:hint="default"/>
        </w:rPr>
        <w:t>2012</w:t>
      </w:r>
      <w:r>
        <w:rPr>
          <w:rFonts w:ascii="宋体" w:hAnsi="宋体" w:cs="宋体" w:eastAsia="宋体" w:hint="default"/>
          <w:spacing w:val="-54"/>
        </w:rPr>
        <w:t> </w:t>
      </w:r>
      <w:r>
        <w:rPr/>
        <w:t>年</w:t>
      </w:r>
      <w:r>
        <w:rPr>
          <w:spacing w:val="-55"/>
        </w:rPr>
        <w:t> </w:t>
      </w:r>
      <w:r>
        <w:rPr>
          <w:rFonts w:ascii="宋体" w:hAnsi="宋体" w:cs="宋体" w:eastAsia="宋体" w:hint="default"/>
        </w:rPr>
        <w:t>3</w:t>
      </w:r>
      <w:r>
        <w:rPr>
          <w:rFonts w:ascii="宋体" w:hAnsi="宋体" w:cs="宋体" w:eastAsia="宋体" w:hint="default"/>
          <w:spacing w:val="-56"/>
        </w:rPr>
        <w:t> </w:t>
      </w:r>
      <w:r>
        <w:rPr/>
        <w:t>月</w:t>
      </w:r>
      <w:r>
        <w:rPr>
          <w:spacing w:val="-54"/>
        </w:rPr>
        <w:t> </w:t>
      </w:r>
      <w:r>
        <w:rPr>
          <w:rFonts w:ascii="宋体" w:hAnsi="宋体" w:cs="宋体" w:eastAsia="宋体" w:hint="default"/>
        </w:rPr>
        <w:t>22</w:t>
      </w:r>
      <w:r>
        <w:rPr>
          <w:rFonts w:ascii="宋体" w:hAnsi="宋体" w:cs="宋体" w:eastAsia="宋体" w:hint="default"/>
          <w:spacing w:val="-56"/>
        </w:rPr>
        <w:t> </w:t>
      </w:r>
      <w:r>
        <w:rPr/>
        <w:t>日，已向上海市青浦区税务局缴纳上述个人所得税款。</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pStyle w:val="Heading3"/>
        <w:tabs>
          <w:tab w:pos="1400" w:val="left" w:leader="none"/>
        </w:tabs>
        <w:spacing w:line="240" w:lineRule="auto"/>
        <w:ind w:right="0"/>
        <w:jc w:val="left"/>
        <w:rPr>
          <w:b w:val="0"/>
          <w:bCs w:val="0"/>
        </w:rPr>
      </w:pPr>
      <w:r>
        <w:rPr/>
        <w:t>（十八）</w:t>
        <w:tab/>
        <w:t>其他应付款</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p>
      <w:pPr>
        <w:pStyle w:val="Heading3"/>
        <w:spacing w:line="240" w:lineRule="auto"/>
        <w:ind w:right="0"/>
        <w:jc w:val="left"/>
        <w:rPr>
          <w:b w:val="0"/>
          <w:bCs w:val="0"/>
        </w:rPr>
      </w:pPr>
      <w:r>
        <w:rPr/>
        <w:pict>
          <v:shape style="position:absolute;margin-left:249.050003pt;margin-top:23.663671pt;width:.48pt;height:.12pt;mso-position-horizontal-relative:page;mso-position-vertical-relative:paragraph;z-index:-1339072" type="#_x0000_t75" stroked="false">
            <v:imagedata r:id="rId339" o:title=""/>
          </v:shape>
        </w:pict>
      </w:r>
      <w:r>
        <w:rPr/>
        <w:pict>
          <v:shape style="position:absolute;margin-left:369.790009pt;margin-top:23.663671pt;width:.48001pt;height:.12pt;mso-position-horizontal-relative:page;mso-position-vertical-relative:paragraph;z-index:-1339048" type="#_x0000_t75" stroked="false">
            <v:imagedata r:id="rId339" o:title=""/>
          </v:shape>
        </w:pict>
      </w:r>
      <w:r>
        <w:rPr/>
        <w:pict>
          <v:group style="position:absolute;margin-left:102.260002pt;margin-top:43.343689pt;width:390.95pt;height:.5pt;mso-position-horizontal-relative:page;mso-position-vertical-relative:paragraph;z-index:-1339024" coordorigin="2045,867" coordsize="7819,10">
            <v:shape style="position:absolute;left:2045;top:867;width:2936;height:10" type="#_x0000_t75" stroked="false">
              <v:imagedata r:id="rId340" o:title=""/>
            </v:shape>
            <v:shape style="position:absolute;left:4976;top:867;width:4887;height:10" type="#_x0000_t75" stroked="false">
              <v:imagedata r:id="rId341" o:title=""/>
            </v:shape>
            <w10:wrap type="none"/>
          </v:group>
        </w:pict>
      </w:r>
      <w:r>
        <w:rPr>
          <w:rFonts w:ascii="宋体" w:hAnsi="宋体" w:cs="宋体" w:eastAsia="宋体" w:hint="default"/>
        </w:rPr>
        <w:t>1</w:t>
      </w:r>
      <w:r>
        <w:rPr/>
        <w:t>、</w:t>
      </w:r>
      <w:r>
        <w:rPr>
          <w:spacing w:val="-1"/>
        </w:rPr>
        <w:t> </w:t>
      </w:r>
      <w:r>
        <w:rPr/>
        <w:t>其他应付款余额</w:t>
      </w:r>
      <w:r>
        <w:rPr>
          <w:b w:val="0"/>
          <w:bCs w:val="0"/>
        </w:rPr>
      </w:r>
    </w:p>
    <w:p>
      <w:pPr>
        <w:spacing w:line="240" w:lineRule="auto" w:before="13"/>
        <w:rPr>
          <w:rFonts w:ascii="宋体" w:hAnsi="宋体" w:cs="宋体" w:eastAsia="宋体" w:hint="default"/>
          <w:b/>
          <w:bCs/>
          <w:sz w:val="12"/>
          <w:szCs w:val="12"/>
        </w:rPr>
      </w:pPr>
    </w:p>
    <w:tbl>
      <w:tblPr>
        <w:tblW w:w="0" w:type="auto"/>
        <w:jc w:val="left"/>
        <w:tblInd w:w="370" w:type="dxa"/>
        <w:tblLayout w:type="fixed"/>
        <w:tblCellMar>
          <w:top w:w="0" w:type="dxa"/>
          <w:left w:w="0" w:type="dxa"/>
          <w:bottom w:w="0" w:type="dxa"/>
          <w:right w:w="0" w:type="dxa"/>
        </w:tblCellMar>
        <w:tblLook w:val="01E0"/>
      </w:tblPr>
      <w:tblGrid>
        <w:gridCol w:w="2955"/>
        <w:gridCol w:w="2415"/>
        <w:gridCol w:w="2463"/>
      </w:tblGrid>
      <w:tr>
        <w:trPr>
          <w:trHeight w:val="414" w:hRule="exact"/>
        </w:trPr>
        <w:tc>
          <w:tcPr>
            <w:tcW w:w="2955"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4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463"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12" w:hRule="exact"/>
        </w:trPr>
        <w:tc>
          <w:tcPr>
            <w:tcW w:w="2955"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其他各项应付款项</w:t>
            </w:r>
          </w:p>
        </w:tc>
        <w:tc>
          <w:tcPr>
            <w:tcW w:w="24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3,699,085.01</w:t>
            </w:r>
          </w:p>
        </w:tc>
        <w:tc>
          <w:tcPr>
            <w:tcW w:w="2463"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2,094,960.20</w:t>
            </w:r>
          </w:p>
        </w:tc>
      </w:tr>
    </w:tbl>
    <w:p>
      <w:pPr>
        <w:spacing w:after="0" w:line="240" w:lineRule="auto"/>
        <w:jc w:val="left"/>
        <w:rPr>
          <w:rFonts w:ascii="宋体" w:hAnsi="宋体" w:cs="宋体" w:eastAsia="宋体" w:hint="default"/>
          <w:sz w:val="21"/>
          <w:szCs w:val="21"/>
        </w:rPr>
        <w:sectPr>
          <w:footerReference w:type="default" r:id="rId326"/>
          <w:pgSz w:w="11910" w:h="16840"/>
          <w:pgMar w:footer="1040" w:header="893" w:top="1520" w:bottom="1220" w:left="1660" w:right="1680"/>
          <w:pgNumType w:start="130"/>
        </w:sectPr>
      </w:pPr>
    </w:p>
    <w:p>
      <w:pPr>
        <w:pStyle w:val="Heading3"/>
        <w:spacing w:line="240" w:lineRule="auto" w:before="105"/>
        <w:ind w:right="0"/>
        <w:jc w:val="left"/>
        <w:rPr>
          <w:b w:val="0"/>
          <w:bCs w:val="0"/>
        </w:rPr>
      </w:pPr>
      <w:r>
        <w:rPr>
          <w:rFonts w:ascii="宋体" w:hAnsi="宋体" w:cs="宋体" w:eastAsia="宋体" w:hint="default"/>
        </w:rPr>
        <w:t>2</w:t>
      </w:r>
      <w:r>
        <w:rPr/>
        <w:t>、</w:t>
      </w:r>
      <w:r>
        <w:rPr>
          <w:spacing w:val="-2"/>
        </w:rPr>
        <w:t> </w:t>
      </w:r>
      <w:r>
        <w:rPr/>
        <w:t>年末余额中无欠持本公司</w:t>
      </w:r>
      <w:r>
        <w:rPr>
          <w:spacing w:val="-55"/>
        </w:rPr>
        <w:t> </w:t>
      </w:r>
      <w:r>
        <w:rPr>
          <w:rFonts w:ascii="宋体" w:hAnsi="宋体" w:cs="宋体" w:eastAsia="宋体" w:hint="default"/>
        </w:rPr>
        <w:t>5</w:t>
      </w:r>
      <w:r>
        <w:rPr/>
        <w:t>％以上（含</w:t>
      </w:r>
      <w:r>
        <w:rPr>
          <w:spacing w:val="-54"/>
        </w:rPr>
        <w:t> </w:t>
      </w:r>
      <w:r>
        <w:rPr>
          <w:rFonts w:ascii="宋体" w:hAnsi="宋体" w:cs="宋体" w:eastAsia="宋体" w:hint="default"/>
        </w:rPr>
        <w:t>5</w:t>
      </w:r>
      <w:r>
        <w:rPr/>
        <w:t>％）表决权股份的股东单位款项。</w:t>
      </w:r>
      <w:r>
        <w:rPr>
          <w:b w:val="0"/>
          <w:bCs w:val="0"/>
        </w:rPr>
      </w:r>
    </w:p>
    <w:p>
      <w:pPr>
        <w:spacing w:line="240" w:lineRule="auto" w:before="10"/>
        <w:rPr>
          <w:rFonts w:ascii="宋体" w:hAnsi="宋体" w:cs="宋体" w:eastAsia="宋体" w:hint="default"/>
          <w:b/>
          <w:bCs/>
          <w:sz w:val="17"/>
          <w:szCs w:val="17"/>
        </w:rPr>
      </w:pPr>
    </w:p>
    <w:p>
      <w:pPr>
        <w:pStyle w:val="Heading3"/>
        <w:spacing w:line="240" w:lineRule="auto"/>
        <w:ind w:right="0"/>
        <w:jc w:val="left"/>
        <w:rPr>
          <w:b w:val="0"/>
          <w:bCs w:val="0"/>
        </w:rPr>
      </w:pPr>
      <w:r>
        <w:rPr>
          <w:rFonts w:ascii="宋体" w:hAnsi="宋体" w:cs="宋体" w:eastAsia="宋体" w:hint="default"/>
        </w:rPr>
        <w:t>3</w:t>
      </w:r>
      <w:r>
        <w:rPr/>
        <w:t>、</w:t>
      </w:r>
      <w:r>
        <w:rPr>
          <w:spacing w:val="-4"/>
        </w:rPr>
        <w:t> </w:t>
      </w:r>
      <w:r>
        <w:rPr/>
        <w:t>年末余额中无欠关联方款项。</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right="0"/>
        <w:jc w:val="left"/>
        <w:rPr>
          <w:b w:val="0"/>
          <w:bCs w:val="0"/>
        </w:rPr>
      </w:pPr>
      <w:r>
        <w:rPr>
          <w:rFonts w:ascii="宋体" w:hAnsi="宋体" w:cs="宋体" w:eastAsia="宋体" w:hint="default"/>
        </w:rPr>
        <w:t>4</w:t>
      </w:r>
      <w:r>
        <w:rPr/>
        <w:t>、</w:t>
      </w:r>
      <w:r>
        <w:rPr>
          <w:spacing w:val="-4"/>
        </w:rPr>
        <w:t> </w:t>
      </w:r>
      <w:r>
        <w:rPr/>
        <w:t>年末余额中无账龄超过一年的大额其他应付款。</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right="0"/>
        <w:jc w:val="left"/>
        <w:rPr>
          <w:b w:val="0"/>
          <w:bCs w:val="0"/>
        </w:rPr>
      </w:pPr>
      <w:r>
        <w:rPr/>
        <w:pict>
          <v:shape style="position:absolute;margin-left:223.610001pt;margin-top:23.543612pt;width:.47976pt;height:.12pt;mso-position-horizontal-relative:page;mso-position-vertical-relative:paragraph;z-index:-1339000" type="#_x0000_t75" stroked="false">
            <v:imagedata r:id="rId339" o:title=""/>
          </v:shape>
        </w:pict>
      </w:r>
      <w:r>
        <w:rPr/>
        <w:pict>
          <v:shape style="position:absolute;margin-left:290.089996pt;margin-top:23.543612pt;width:.47974pt;height:.12pt;mso-position-horizontal-relative:page;mso-position-vertical-relative:paragraph;z-index:-1338976" type="#_x0000_t75" stroked="false">
            <v:imagedata r:id="rId339" o:title=""/>
          </v:shape>
        </w:pict>
      </w:r>
      <w:r>
        <w:rPr/>
        <w:pict>
          <v:shape style="position:absolute;margin-left:417.549988pt;margin-top:23.543612pt;width:.47977pt;height:.12pt;mso-position-horizontal-relative:page;mso-position-vertical-relative:paragraph;z-index:-1338952" type="#_x0000_t75" stroked="false">
            <v:imagedata r:id="rId339" o:title=""/>
          </v:shape>
        </w:pict>
      </w:r>
      <w:r>
        <w:rPr/>
        <w:pict>
          <v:group style="position:absolute;margin-left:103.220001pt;margin-top:39.023712pt;width:388.9pt;height:5.55pt;mso-position-horizontal-relative:page;mso-position-vertical-relative:paragraph;z-index:-1338928" coordorigin="2064,780" coordsize="7778,111">
            <v:shape style="position:absolute;left:2064;top:780;width:2427;height:110" type="#_x0000_t75" stroked="false">
              <v:imagedata r:id="rId342" o:title=""/>
            </v:shape>
            <v:shape style="position:absolute;left:4467;top:881;width:1334;height:10" type="#_x0000_t75" stroked="false">
              <v:imagedata r:id="rId343" o:title=""/>
            </v:shape>
            <v:shape style="position:absolute;left:5797;top:876;width:2564;height:14" type="#_x0000_t75" stroked="false">
              <v:imagedata r:id="rId344" o:title=""/>
            </v:shape>
            <v:shape style="position:absolute;left:8346;top:881;width:1496;height:10" type="#_x0000_t75" stroked="false">
              <v:imagedata r:id="rId345" o:title=""/>
            </v:shape>
            <w10:wrap type="none"/>
          </v:group>
        </w:pict>
      </w:r>
      <w:r>
        <w:rPr>
          <w:rFonts w:ascii="宋体" w:hAnsi="宋体" w:cs="宋体" w:eastAsia="宋体" w:hint="default"/>
        </w:rPr>
        <w:t>5</w:t>
      </w:r>
      <w:r>
        <w:rPr/>
        <w:t>、</w:t>
      </w:r>
      <w:r>
        <w:rPr>
          <w:spacing w:val="-5"/>
        </w:rPr>
        <w:t> </w:t>
      </w:r>
      <w:r>
        <w:rPr/>
        <w:t>其他金额较大的其他应付款</w:t>
      </w:r>
      <w:r>
        <w:rPr>
          <w:b w:val="0"/>
          <w:bCs w:val="0"/>
        </w:rPr>
      </w:r>
    </w:p>
    <w:p>
      <w:pPr>
        <w:spacing w:line="240" w:lineRule="auto" w:before="10"/>
        <w:rPr>
          <w:rFonts w:ascii="宋体" w:hAnsi="宋体" w:cs="宋体" w:eastAsia="宋体" w:hint="default"/>
          <w:b/>
          <w:bCs/>
          <w:sz w:val="12"/>
          <w:szCs w:val="12"/>
        </w:rPr>
      </w:pPr>
    </w:p>
    <w:tbl>
      <w:tblPr>
        <w:tblW w:w="0" w:type="auto"/>
        <w:jc w:val="left"/>
        <w:tblInd w:w="390" w:type="dxa"/>
        <w:tblLayout w:type="fixed"/>
        <w:tblCellMar>
          <w:top w:w="0" w:type="dxa"/>
          <w:left w:w="0" w:type="dxa"/>
          <w:bottom w:w="0" w:type="dxa"/>
          <w:right w:w="0" w:type="dxa"/>
        </w:tblCellMar>
        <w:tblLook w:val="01E0"/>
      </w:tblPr>
      <w:tblGrid>
        <w:gridCol w:w="2427"/>
        <w:gridCol w:w="1330"/>
        <w:gridCol w:w="2549"/>
        <w:gridCol w:w="1486"/>
      </w:tblGrid>
      <w:tr>
        <w:trPr>
          <w:trHeight w:val="324" w:hRule="exact"/>
        </w:trPr>
        <w:tc>
          <w:tcPr>
            <w:tcW w:w="2427" w:type="dxa"/>
            <w:tcBorders>
              <w:top w:val="single" w:sz="12" w:space="0" w:color="000000"/>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13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5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性质或内容</w:t>
            </w:r>
          </w:p>
        </w:tc>
        <w:tc>
          <w:tcPr>
            <w:tcW w:w="1486"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847" w:hRule="exact"/>
        </w:trPr>
        <w:tc>
          <w:tcPr>
            <w:tcW w:w="2427" w:type="dxa"/>
            <w:tcBorders>
              <w:top w:val="nil" w:sz="6" w:space="0" w:color="auto"/>
              <w:left w:val="nil" w:sz="6" w:space="0" w:color="auto"/>
              <w:bottom w:val="single" w:sz="12" w:space="0" w:color="000000"/>
              <w:right w:val="single" w:sz="4" w:space="0" w:color="000000"/>
            </w:tcBorders>
          </w:tcPr>
          <w:p>
            <w:pPr>
              <w:pStyle w:val="TableParagraph"/>
              <w:spacing w:line="273" w:lineRule="auto" w:before="138"/>
              <w:ind w:left="122" w:right="101"/>
              <w:jc w:val="left"/>
              <w:rPr>
                <w:rFonts w:ascii="宋体" w:hAnsi="宋体" w:cs="宋体" w:eastAsia="宋体" w:hint="default"/>
                <w:sz w:val="21"/>
                <w:szCs w:val="21"/>
              </w:rPr>
            </w:pPr>
            <w:r>
              <w:rPr>
                <w:rFonts w:ascii="宋体" w:hAnsi="宋体" w:cs="宋体" w:eastAsia="宋体" w:hint="default"/>
                <w:spacing w:val="7"/>
                <w:sz w:val="21"/>
                <w:szCs w:val="21"/>
              </w:rPr>
              <w:t>上海市经济和信息化委</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员会</w:t>
            </w:r>
          </w:p>
        </w:tc>
        <w:tc>
          <w:tcPr>
            <w:tcW w:w="13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8"/>
              <w:ind w:left="103" w:right="0"/>
              <w:jc w:val="left"/>
              <w:rPr>
                <w:rFonts w:ascii="宋体" w:hAnsi="宋体" w:cs="宋体" w:eastAsia="宋体" w:hint="default"/>
                <w:sz w:val="21"/>
                <w:szCs w:val="21"/>
              </w:rPr>
            </w:pPr>
            <w:r>
              <w:rPr>
                <w:rFonts w:ascii="宋体"/>
                <w:sz w:val="21"/>
              </w:rPr>
              <w:t>1,000,000.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2549" w:type="dxa"/>
            <w:tcBorders>
              <w:top w:val="nil" w:sz="6" w:space="0" w:color="auto"/>
              <w:left w:val="single" w:sz="4" w:space="0" w:color="000000"/>
              <w:bottom w:val="single" w:sz="12" w:space="0" w:color="000000"/>
              <w:right w:val="single" w:sz="4" w:space="0" w:color="000000"/>
            </w:tcBorders>
          </w:tcPr>
          <w:p>
            <w:pPr>
              <w:pStyle w:val="TableParagraph"/>
              <w:spacing w:line="273" w:lineRule="auto" w:before="138"/>
              <w:ind w:left="103" w:right="100"/>
              <w:jc w:val="left"/>
              <w:rPr>
                <w:rFonts w:ascii="宋体" w:hAnsi="宋体" w:cs="宋体" w:eastAsia="宋体" w:hint="default"/>
                <w:sz w:val="21"/>
                <w:szCs w:val="21"/>
              </w:rPr>
            </w:pPr>
            <w:r>
              <w:rPr>
                <w:rFonts w:ascii="宋体" w:hAnsi="宋体" w:cs="宋体" w:eastAsia="宋体" w:hint="default"/>
                <w:sz w:val="21"/>
                <w:szCs w:val="21"/>
              </w:rPr>
              <w:t>软件和集成电路产业发展</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专项资金</w:t>
            </w:r>
          </w:p>
        </w:tc>
        <w:tc>
          <w:tcPr>
            <w:tcW w:w="1486" w:type="dxa"/>
            <w:tcBorders>
              <w:top w:val="nil" w:sz="6" w:space="0" w:color="auto"/>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尚未验收评审</w:t>
            </w:r>
          </w:p>
        </w:tc>
      </w:tr>
    </w:tbl>
    <w:p>
      <w:pPr>
        <w:spacing w:after="0" w:line="240" w:lineRule="auto"/>
        <w:jc w:val="left"/>
        <w:rPr>
          <w:rFonts w:ascii="宋体" w:hAnsi="宋体" w:cs="宋体" w:eastAsia="宋体" w:hint="default"/>
          <w:sz w:val="21"/>
          <w:szCs w:val="21"/>
        </w:rPr>
        <w:sectPr>
          <w:pgSz w:w="11910" w:h="16840"/>
          <w:pgMar w:header="893" w:footer="1040" w:top="1520" w:bottom="1220" w:left="1660" w:right="1680"/>
        </w:sectPr>
      </w:pPr>
    </w:p>
    <w:p>
      <w:pPr>
        <w:spacing w:line="240" w:lineRule="auto" w:before="12"/>
        <w:rPr>
          <w:rFonts w:ascii="宋体" w:hAnsi="宋体" w:cs="宋体" w:eastAsia="宋体" w:hint="default"/>
          <w:b/>
          <w:bCs/>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683.65pt;height:.75pt;mso-position-horizontal-relative:char;mso-position-vertical-relative:line" coordorigin="0,0" coordsize="13673,15">
            <v:group style="position:absolute;left:7;top:7;width:13658;height:2" coordorigin="7,7" coordsize="13658,2">
              <v:shape style="position:absolute;left:7;top:7;width:13658;height:2" coordorigin="7,7" coordsize="13658,0" path="m7,7l1366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8"/>
          <w:szCs w:val="28"/>
        </w:rPr>
      </w:pPr>
    </w:p>
    <w:p>
      <w:pPr>
        <w:pStyle w:val="Heading3"/>
        <w:tabs>
          <w:tab w:pos="1400" w:val="left" w:leader="none"/>
        </w:tabs>
        <w:spacing w:line="240" w:lineRule="auto" w:before="36"/>
        <w:ind w:right="0"/>
        <w:jc w:val="left"/>
        <w:rPr>
          <w:b w:val="0"/>
          <w:bCs w:val="0"/>
        </w:rPr>
      </w:pPr>
      <w:r>
        <w:rPr/>
        <w:pict>
          <v:group style="position:absolute;margin-left:85.32pt;margin-top:25.463686pt;width:671.4pt;height:362.85pt;mso-position-horizontal-relative:page;mso-position-vertical-relative:paragraph;z-index:-1338880" coordorigin="1706,509" coordsize="13428,7257">
            <v:shape style="position:absolute;left:5552;top:509;width:10;height:2" type="#_x0000_t75" stroked="false">
              <v:imagedata r:id="rId348" o:title=""/>
            </v:shape>
            <v:group style="position:absolute;left:5552;top:531;width:10;height:20" coordorigin="5552,531" coordsize="10,20">
              <v:shape style="position:absolute;left:5552;top:531;width:10;height:20" coordorigin="5552,531" coordsize="10,20" path="m5552,550l5561,550,5561,531,5552,531,5552,550xe" filled="true" fillcolor="#000000" stroked="false">
                <v:path arrowok="t"/>
                <v:fill type="solid"/>
              </v:shape>
            </v:group>
            <v:group style="position:absolute;left:5552;top:550;width:10;height:20" coordorigin="5552,550" coordsize="10,20">
              <v:shape style="position:absolute;left:5552;top:550;width:10;height:20" coordorigin="5552,550" coordsize="10,20" path="m5552,569l5561,569,5561,550,5552,550,5552,569xe" filled="true" fillcolor="#000000" stroked="false">
                <v:path arrowok="t"/>
                <v:fill type="solid"/>
              </v:shape>
            </v:group>
            <v:group style="position:absolute;left:5552;top:569;width:10;height:20" coordorigin="5552,569" coordsize="10,20">
              <v:shape style="position:absolute;left:5552;top:569;width:10;height:20" coordorigin="5552,569" coordsize="10,20" path="m5552,588l5561,588,5561,569,5552,569,5552,588xe" filled="true" fillcolor="#000000" stroked="false">
                <v:path arrowok="t"/>
                <v:fill type="solid"/>
              </v:shape>
            </v:group>
            <v:group style="position:absolute;left:5552;top:588;width:10;height:20" coordorigin="5552,588" coordsize="10,20">
              <v:shape style="position:absolute;left:5552;top:588;width:10;height:20" coordorigin="5552,588" coordsize="10,20" path="m5552,608l5561,608,5561,588,5552,588,5552,608xe" filled="true" fillcolor="#000000" stroked="false">
                <v:path arrowok="t"/>
                <v:fill type="solid"/>
              </v:shape>
            </v:group>
            <v:group style="position:absolute;left:5552;top:608;width:10;height:20" coordorigin="5552,608" coordsize="10,20">
              <v:shape style="position:absolute;left:5552;top:608;width:10;height:20" coordorigin="5552,608" coordsize="10,20" path="m5552,627l5561,627,5561,608,5552,608,5552,627xe" filled="true" fillcolor="#000000" stroked="false">
                <v:path arrowok="t"/>
                <v:fill type="solid"/>
              </v:shape>
            </v:group>
            <v:group style="position:absolute;left:5552;top:627;width:10;height:20" coordorigin="5552,627" coordsize="10,20">
              <v:shape style="position:absolute;left:5552;top:627;width:10;height:20" coordorigin="5552,627" coordsize="10,20" path="m5552,646l5561,646,5561,627,5552,627,5552,646xe" filled="true" fillcolor="#000000" stroked="false">
                <v:path arrowok="t"/>
                <v:fill type="solid"/>
              </v:shape>
            </v:group>
            <v:group style="position:absolute;left:5552;top:646;width:10;height:20" coordorigin="5552,646" coordsize="10,20">
              <v:shape style="position:absolute;left:5552;top:646;width:10;height:20" coordorigin="5552,646" coordsize="10,20" path="m5552,665l5561,665,5561,646,5552,646,5552,665xe" filled="true" fillcolor="#000000" stroked="false">
                <v:path arrowok="t"/>
                <v:fill type="solid"/>
              </v:shape>
            </v:group>
            <v:group style="position:absolute;left:5552;top:665;width:10;height:20" coordorigin="5552,665" coordsize="10,20">
              <v:shape style="position:absolute;left:5552;top:665;width:10;height:20" coordorigin="5552,665" coordsize="10,20" path="m5552,684l5561,684,5561,665,5552,665,5552,684xe" filled="true" fillcolor="#000000" stroked="false">
                <v:path arrowok="t"/>
                <v:fill type="solid"/>
              </v:shape>
            </v:group>
            <v:group style="position:absolute;left:5552;top:684;width:10;height:20" coordorigin="5552,684" coordsize="10,20">
              <v:shape style="position:absolute;left:5552;top:684;width:10;height:20" coordorigin="5552,684" coordsize="10,20" path="m5552,704l5561,704,5561,684,5552,684,5552,704xe" filled="true" fillcolor="#000000" stroked="false">
                <v:path arrowok="t"/>
                <v:fill type="solid"/>
              </v:shape>
            </v:group>
            <v:group style="position:absolute;left:5552;top:704;width:10;height:20" coordorigin="5552,704" coordsize="10,20">
              <v:shape style="position:absolute;left:5552;top:704;width:10;height:20" coordorigin="5552,704" coordsize="10,20" path="m5552,723l5561,723,5561,704,5552,704,5552,723xe" filled="true" fillcolor="#000000" stroked="false">
                <v:path arrowok="t"/>
                <v:fill type="solid"/>
              </v:shape>
            </v:group>
            <v:group style="position:absolute;left:5552;top:723;width:10;height:20" coordorigin="5552,723" coordsize="10,20">
              <v:shape style="position:absolute;left:5552;top:723;width:10;height:20" coordorigin="5552,723" coordsize="10,20" path="m5552,742l5561,742,5561,723,5552,723,5552,742xe" filled="true" fillcolor="#000000" stroked="false">
                <v:path arrowok="t"/>
                <v:fill type="solid"/>
              </v:shape>
            </v:group>
            <v:group style="position:absolute;left:5552;top:742;width:10;height:20" coordorigin="5552,742" coordsize="10,20">
              <v:shape style="position:absolute;left:5552;top:742;width:10;height:20" coordorigin="5552,742" coordsize="10,20" path="m5552,761l5561,761,5561,742,5552,742,5552,761xe" filled="true" fillcolor="#000000" stroked="false">
                <v:path arrowok="t"/>
                <v:fill type="solid"/>
              </v:shape>
            </v:group>
            <v:group style="position:absolute;left:5552;top:761;width:10;height:20" coordorigin="5552,761" coordsize="10,20">
              <v:shape style="position:absolute;left:5552;top:761;width:10;height:20" coordorigin="5552,761" coordsize="10,20" path="m5552,780l5561,780,5561,761,5552,761,5552,780xe" filled="true" fillcolor="#000000" stroked="false">
                <v:path arrowok="t"/>
                <v:fill type="solid"/>
              </v:shape>
            </v:group>
            <v:group style="position:absolute;left:5552;top:780;width:10;height:20" coordorigin="5552,780" coordsize="10,20">
              <v:shape style="position:absolute;left:5552;top:780;width:10;height:20" coordorigin="5552,780" coordsize="10,20" path="m5552,800l5561,800,5561,780,5552,780,5552,800xe" filled="true" fillcolor="#000000" stroked="false">
                <v:path arrowok="t"/>
                <v:fill type="solid"/>
              </v:shape>
            </v:group>
            <v:group style="position:absolute;left:5552;top:800;width:10;height:20" coordorigin="5552,800" coordsize="10,20">
              <v:shape style="position:absolute;left:5552;top:800;width:10;height:20" coordorigin="5552,800" coordsize="10,20" path="m5552,819l5561,819,5561,800,5552,800,5552,819xe" filled="true" fillcolor="#000000" stroked="false">
                <v:path arrowok="t"/>
                <v:fill type="solid"/>
              </v:shape>
            </v:group>
            <v:group style="position:absolute;left:5552;top:819;width:10;height:20" coordorigin="5552,819" coordsize="10,20">
              <v:shape style="position:absolute;left:5552;top:819;width:10;height:20" coordorigin="5552,819" coordsize="10,20" path="m5552,838l5561,838,5561,819,5552,819,5552,838xe" filled="true" fillcolor="#000000" stroked="false">
                <v:path arrowok="t"/>
                <v:fill type="solid"/>
              </v:shape>
            </v:group>
            <v:group style="position:absolute;left:5552;top:838;width:10;height:20" coordorigin="5552,838" coordsize="10,20">
              <v:shape style="position:absolute;left:5552;top:838;width:10;height:20" coordorigin="5552,838" coordsize="10,20" path="m5552,857l5561,857,5561,838,5552,838,5552,857xe" filled="true" fillcolor="#000000" stroked="false">
                <v:path arrowok="t"/>
                <v:fill type="solid"/>
              </v:shape>
            </v:group>
            <v:group style="position:absolute;left:5552;top:857;width:10;height:20" coordorigin="5552,857" coordsize="10,20">
              <v:shape style="position:absolute;left:5552;top:857;width:10;height:20" coordorigin="5552,857" coordsize="10,20" path="m5552,876l5561,876,5561,857,5552,857,5552,876xe" filled="true" fillcolor="#000000" stroked="false">
                <v:path arrowok="t"/>
                <v:fill type="solid"/>
              </v:shape>
            </v:group>
            <v:group style="position:absolute;left:5552;top:876;width:10;height:20" coordorigin="5552,876" coordsize="10,20">
              <v:shape style="position:absolute;left:5552;top:876;width:10;height:20" coordorigin="5552,876" coordsize="10,20" path="m5552,896l5561,896,5561,876,5552,876,5552,896xe" filled="true" fillcolor="#000000" stroked="false">
                <v:path arrowok="t"/>
                <v:fill type="solid"/>
              </v:shape>
            </v:group>
            <v:group style="position:absolute;left:5552;top:899;width:10;height:2" coordorigin="5552,899" coordsize="10,2">
              <v:shape style="position:absolute;left:5552;top:899;width:10;height:2" coordorigin="5552,899" coordsize="10,0" path="m5552,899l5561,899e" filled="false" stroked="true" strokeweight=".36002pt" strokecolor="#000000">
                <v:path arrowok="t"/>
              </v:shape>
            </v:group>
            <v:group style="position:absolute;left:5552;top:908;width:10;height:2" coordorigin="5552,908" coordsize="10,2">
              <v:shape style="position:absolute;left:5552;top:908;width:10;height:2" coordorigin="5552,908" coordsize="10,0" path="m5552,908l5561,908e" filled="false" stroked="true" strokeweight=".47998pt" strokecolor="#000000">
                <v:path arrowok="t"/>
              </v:shape>
              <v:shape style="position:absolute;left:5561;top:903;width:4851;height:10" type="#_x0000_t75" stroked="false">
                <v:imagedata r:id="rId349" o:title=""/>
              </v:shape>
              <v:shape style="position:absolute;left:10408;top:903;width:1625;height:10" type="#_x0000_t75" stroked="false">
                <v:imagedata r:id="rId350" o:title=""/>
              </v:shape>
              <v:shape style="position:absolute;left:12028;top:903;width:1628;height:10" type="#_x0000_t75" stroked="false">
                <v:imagedata r:id="rId351" o:title=""/>
              </v:shape>
              <v:shape style="position:absolute;left:13656;top:509;width:10;height:2" type="#_x0000_t75" stroked="false">
                <v:imagedata r:id="rId348" o:title=""/>
              </v:shape>
            </v:group>
            <v:group style="position:absolute;left:13656;top:531;width:10;height:20" coordorigin="13656,531" coordsize="10,20">
              <v:shape style="position:absolute;left:13656;top:531;width:10;height:20" coordorigin="13656,531" coordsize="10,20" path="m13656,550l13665,550,13665,531,13656,531,13656,550xe" filled="true" fillcolor="#000000" stroked="false">
                <v:path arrowok="t"/>
                <v:fill type="solid"/>
              </v:shape>
            </v:group>
            <v:group style="position:absolute;left:13656;top:550;width:10;height:20" coordorigin="13656,550" coordsize="10,20">
              <v:shape style="position:absolute;left:13656;top:550;width:10;height:20" coordorigin="13656,550" coordsize="10,20" path="m13656,569l13665,569,13665,550,13656,550,13656,569xe" filled="true" fillcolor="#000000" stroked="false">
                <v:path arrowok="t"/>
                <v:fill type="solid"/>
              </v:shape>
            </v:group>
            <v:group style="position:absolute;left:13656;top:569;width:10;height:20" coordorigin="13656,569" coordsize="10,20">
              <v:shape style="position:absolute;left:13656;top:569;width:10;height:20" coordorigin="13656,569" coordsize="10,20" path="m13656,588l13665,588,13665,569,13656,569,13656,588xe" filled="true" fillcolor="#000000" stroked="false">
                <v:path arrowok="t"/>
                <v:fill type="solid"/>
              </v:shape>
            </v:group>
            <v:group style="position:absolute;left:13656;top:588;width:10;height:20" coordorigin="13656,588" coordsize="10,20">
              <v:shape style="position:absolute;left:13656;top:588;width:10;height:20" coordorigin="13656,588" coordsize="10,20" path="m13656,608l13665,608,13665,588,13656,588,13656,608xe" filled="true" fillcolor="#000000" stroked="false">
                <v:path arrowok="t"/>
                <v:fill type="solid"/>
              </v:shape>
            </v:group>
            <v:group style="position:absolute;left:13656;top:608;width:10;height:20" coordorigin="13656,608" coordsize="10,20">
              <v:shape style="position:absolute;left:13656;top:608;width:10;height:20" coordorigin="13656,608" coordsize="10,20" path="m13656,627l13665,627,13665,608,13656,608,13656,627xe" filled="true" fillcolor="#000000" stroked="false">
                <v:path arrowok="t"/>
                <v:fill type="solid"/>
              </v:shape>
            </v:group>
            <v:group style="position:absolute;left:13656;top:627;width:10;height:20" coordorigin="13656,627" coordsize="10,20">
              <v:shape style="position:absolute;left:13656;top:627;width:10;height:20" coordorigin="13656,627" coordsize="10,20" path="m13656,646l13665,646,13665,627,13656,627,13656,646xe" filled="true" fillcolor="#000000" stroked="false">
                <v:path arrowok="t"/>
                <v:fill type="solid"/>
              </v:shape>
            </v:group>
            <v:group style="position:absolute;left:13656;top:646;width:10;height:20" coordorigin="13656,646" coordsize="10,20">
              <v:shape style="position:absolute;left:13656;top:646;width:10;height:20" coordorigin="13656,646" coordsize="10,20" path="m13656,665l13665,665,13665,646,13656,646,13656,665xe" filled="true" fillcolor="#000000" stroked="false">
                <v:path arrowok="t"/>
                <v:fill type="solid"/>
              </v:shape>
            </v:group>
            <v:group style="position:absolute;left:13656;top:665;width:10;height:20" coordorigin="13656,665" coordsize="10,20">
              <v:shape style="position:absolute;left:13656;top:665;width:10;height:20" coordorigin="13656,665" coordsize="10,20" path="m13656,684l13665,684,13665,665,13656,665,13656,684xe" filled="true" fillcolor="#000000" stroked="false">
                <v:path arrowok="t"/>
                <v:fill type="solid"/>
              </v:shape>
            </v:group>
            <v:group style="position:absolute;left:13656;top:684;width:10;height:20" coordorigin="13656,684" coordsize="10,20">
              <v:shape style="position:absolute;left:13656;top:684;width:10;height:20" coordorigin="13656,684" coordsize="10,20" path="m13656,704l13665,704,13665,684,13656,684,13656,704xe" filled="true" fillcolor="#000000" stroked="false">
                <v:path arrowok="t"/>
                <v:fill type="solid"/>
              </v:shape>
            </v:group>
            <v:group style="position:absolute;left:13656;top:704;width:10;height:20" coordorigin="13656,704" coordsize="10,20">
              <v:shape style="position:absolute;left:13656;top:704;width:10;height:20" coordorigin="13656,704" coordsize="10,20" path="m13656,723l13665,723,13665,704,13656,704,13656,723xe" filled="true" fillcolor="#000000" stroked="false">
                <v:path arrowok="t"/>
                <v:fill type="solid"/>
              </v:shape>
            </v:group>
            <v:group style="position:absolute;left:13656;top:723;width:10;height:20" coordorigin="13656,723" coordsize="10,20">
              <v:shape style="position:absolute;left:13656;top:723;width:10;height:20" coordorigin="13656,723" coordsize="10,20" path="m13656,742l13665,742,13665,723,13656,723,13656,742xe" filled="true" fillcolor="#000000" stroked="false">
                <v:path arrowok="t"/>
                <v:fill type="solid"/>
              </v:shape>
            </v:group>
            <v:group style="position:absolute;left:13656;top:742;width:10;height:20" coordorigin="13656,742" coordsize="10,20">
              <v:shape style="position:absolute;left:13656;top:742;width:10;height:20" coordorigin="13656,742" coordsize="10,20" path="m13656,761l13665,761,13665,742,13656,742,13656,761xe" filled="true" fillcolor="#000000" stroked="false">
                <v:path arrowok="t"/>
                <v:fill type="solid"/>
              </v:shape>
            </v:group>
            <v:group style="position:absolute;left:13656;top:761;width:10;height:20" coordorigin="13656,761" coordsize="10,20">
              <v:shape style="position:absolute;left:13656;top:761;width:10;height:20" coordorigin="13656,761" coordsize="10,20" path="m13656,780l13665,780,13665,761,13656,761,13656,780xe" filled="true" fillcolor="#000000" stroked="false">
                <v:path arrowok="t"/>
                <v:fill type="solid"/>
              </v:shape>
            </v:group>
            <v:group style="position:absolute;left:13656;top:780;width:10;height:20" coordorigin="13656,780" coordsize="10,20">
              <v:shape style="position:absolute;left:13656;top:780;width:10;height:20" coordorigin="13656,780" coordsize="10,20" path="m13656,800l13665,800,13665,780,13656,780,13656,800xe" filled="true" fillcolor="#000000" stroked="false">
                <v:path arrowok="t"/>
                <v:fill type="solid"/>
              </v:shape>
            </v:group>
            <v:group style="position:absolute;left:13656;top:800;width:10;height:20" coordorigin="13656,800" coordsize="10,20">
              <v:shape style="position:absolute;left:13656;top:800;width:10;height:20" coordorigin="13656,800" coordsize="10,20" path="m13656,819l13665,819,13665,800,13656,800,13656,819xe" filled="true" fillcolor="#000000" stroked="false">
                <v:path arrowok="t"/>
                <v:fill type="solid"/>
              </v:shape>
            </v:group>
            <v:group style="position:absolute;left:13656;top:819;width:10;height:20" coordorigin="13656,819" coordsize="10,20">
              <v:shape style="position:absolute;left:13656;top:819;width:10;height:20" coordorigin="13656,819" coordsize="10,20" path="m13656,838l13665,838,13665,819,13656,819,13656,838xe" filled="true" fillcolor="#000000" stroked="false">
                <v:path arrowok="t"/>
                <v:fill type="solid"/>
              </v:shape>
            </v:group>
            <v:group style="position:absolute;left:13656;top:838;width:10;height:20" coordorigin="13656,838" coordsize="10,20">
              <v:shape style="position:absolute;left:13656;top:838;width:10;height:20" coordorigin="13656,838" coordsize="10,20" path="m13656,857l13665,857,13665,838,13656,838,13656,857xe" filled="true" fillcolor="#000000" stroked="false">
                <v:path arrowok="t"/>
                <v:fill type="solid"/>
              </v:shape>
            </v:group>
            <v:group style="position:absolute;left:13656;top:857;width:10;height:20" coordorigin="13656,857" coordsize="10,20">
              <v:shape style="position:absolute;left:13656;top:857;width:10;height:20" coordorigin="13656,857" coordsize="10,20" path="m13656,876l13665,876,13665,857,13656,857,13656,876xe" filled="true" fillcolor="#000000" stroked="false">
                <v:path arrowok="t"/>
                <v:fill type="solid"/>
              </v:shape>
            </v:group>
            <v:group style="position:absolute;left:13656;top:876;width:10;height:20" coordorigin="13656,876" coordsize="10,20">
              <v:shape style="position:absolute;left:13656;top:876;width:10;height:20" coordorigin="13656,876" coordsize="10,20" path="m13656,896l13665,896,13665,876,13656,876,13656,896xe" filled="true" fillcolor="#000000" stroked="false">
                <v:path arrowok="t"/>
                <v:fill type="solid"/>
              </v:shape>
            </v:group>
            <v:group style="position:absolute;left:13656;top:899;width:10;height:2" coordorigin="13656,899" coordsize="10,2">
              <v:shape style="position:absolute;left:13656;top:899;width:10;height:2" coordorigin="13656,899" coordsize="10,0" path="m13656,899l13665,899e" filled="false" stroked="true" strokeweight=".36002pt" strokecolor="#000000">
                <v:path arrowok="t"/>
              </v:shape>
            </v:group>
            <v:group style="position:absolute;left:13656;top:908;width:10;height:2" coordorigin="13656,908" coordsize="10,2">
              <v:shape style="position:absolute;left:13656;top:908;width:10;height:2" coordorigin="13656,908" coordsize="10,0" path="m13656,908l13665,908e" filled="false" stroked="true" strokeweight=".47998pt" strokecolor="#000000">
                <v:path arrowok="t"/>
              </v:shape>
            </v:group>
            <v:group style="position:absolute;left:5552;top:912;width:10;height:20" coordorigin="5552,912" coordsize="10,20">
              <v:shape style="position:absolute;left:5552;top:912;width:10;height:20" coordorigin="5552,912" coordsize="10,20" path="m5552,932l5561,932,5561,912,5552,912,5552,932xe" filled="true" fillcolor="#000000" stroked="false">
                <v:path arrowok="t"/>
                <v:fill type="solid"/>
              </v:shape>
            </v:group>
            <v:group style="position:absolute;left:5552;top:932;width:10;height:20" coordorigin="5552,932" coordsize="10,20">
              <v:shape style="position:absolute;left:5552;top:932;width:10;height:20" coordorigin="5552,932" coordsize="10,20" path="m5552,951l5561,951,5561,932,5552,932,5552,951xe" filled="true" fillcolor="#000000" stroked="false">
                <v:path arrowok="t"/>
                <v:fill type="solid"/>
              </v:shape>
            </v:group>
            <v:group style="position:absolute;left:5552;top:951;width:10;height:20" coordorigin="5552,951" coordsize="10,20">
              <v:shape style="position:absolute;left:5552;top:951;width:10;height:20" coordorigin="5552,951" coordsize="10,20" path="m5552,970l5561,970,5561,951,5552,951,5552,970xe" filled="true" fillcolor="#000000" stroked="false">
                <v:path arrowok="t"/>
                <v:fill type="solid"/>
              </v:shape>
            </v:group>
            <v:group style="position:absolute;left:5552;top:970;width:10;height:20" coordorigin="5552,970" coordsize="10,20">
              <v:shape style="position:absolute;left:5552;top:970;width:10;height:20" coordorigin="5552,970" coordsize="10,20" path="m5552,989l5561,989,5561,970,5552,970,5552,989xe" filled="true" fillcolor="#000000" stroked="false">
                <v:path arrowok="t"/>
                <v:fill type="solid"/>
              </v:shape>
            </v:group>
            <v:group style="position:absolute;left:5552;top:989;width:10;height:20" coordorigin="5552,989" coordsize="10,20">
              <v:shape style="position:absolute;left:5552;top:989;width:10;height:20" coordorigin="5552,989" coordsize="10,20" path="m5552,1008l5561,1008,5561,989,5552,989,5552,1008xe" filled="true" fillcolor="#000000" stroked="false">
                <v:path arrowok="t"/>
                <v:fill type="solid"/>
              </v:shape>
            </v:group>
            <v:group style="position:absolute;left:5552;top:1008;width:10;height:20" coordorigin="5552,1008" coordsize="10,20">
              <v:shape style="position:absolute;left:5552;top:1008;width:10;height:20" coordorigin="5552,1008" coordsize="10,20" path="m5552,1028l5561,1028,5561,1008,5552,1008,5552,1028xe" filled="true" fillcolor="#000000" stroked="false">
                <v:path arrowok="t"/>
                <v:fill type="solid"/>
              </v:shape>
            </v:group>
            <v:group style="position:absolute;left:5552;top:1028;width:10;height:20" coordorigin="5552,1028" coordsize="10,20">
              <v:shape style="position:absolute;left:5552;top:1028;width:10;height:20" coordorigin="5552,1028" coordsize="10,20" path="m5552,1047l5561,1047,5561,1028,5552,1028,5552,1047xe" filled="true" fillcolor="#000000" stroked="false">
                <v:path arrowok="t"/>
                <v:fill type="solid"/>
              </v:shape>
            </v:group>
            <v:group style="position:absolute;left:5552;top:1047;width:10;height:20" coordorigin="5552,1047" coordsize="10,20">
              <v:shape style="position:absolute;left:5552;top:1047;width:10;height:20" coordorigin="5552,1047" coordsize="10,20" path="m5552,1066l5561,1066,5561,1047,5552,1047,5552,1066xe" filled="true" fillcolor="#000000" stroked="false">
                <v:path arrowok="t"/>
                <v:fill type="solid"/>
              </v:shape>
            </v:group>
            <v:group style="position:absolute;left:5552;top:1066;width:10;height:20" coordorigin="5552,1066" coordsize="10,20">
              <v:shape style="position:absolute;left:5552;top:1066;width:10;height:20" coordorigin="5552,1066" coordsize="10,20" path="m5552,1085l5561,1085,5561,1066,5552,1066,5552,1085xe" filled="true" fillcolor="#000000" stroked="false">
                <v:path arrowok="t"/>
                <v:fill type="solid"/>
              </v:shape>
            </v:group>
            <v:group style="position:absolute;left:5552;top:1085;width:10;height:20" coordorigin="5552,1085" coordsize="10,20">
              <v:shape style="position:absolute;left:5552;top:1085;width:10;height:20" coordorigin="5552,1085" coordsize="10,20" path="m5552,1104l5561,1104,5561,1085,5552,1085,5552,1104xe" filled="true" fillcolor="#000000" stroked="false">
                <v:path arrowok="t"/>
                <v:fill type="solid"/>
              </v:shape>
            </v:group>
            <v:group style="position:absolute;left:5552;top:1104;width:10;height:20" coordorigin="5552,1104" coordsize="10,20">
              <v:shape style="position:absolute;left:5552;top:1104;width:10;height:20" coordorigin="5552,1104" coordsize="10,20" path="m5552,1124l5561,1124,5561,1104,5552,1104,5552,1124xe" filled="true" fillcolor="#000000" stroked="false">
                <v:path arrowok="t"/>
                <v:fill type="solid"/>
              </v:shape>
            </v:group>
            <v:group style="position:absolute;left:5552;top:1124;width:10;height:20" coordorigin="5552,1124" coordsize="10,20">
              <v:shape style="position:absolute;left:5552;top:1124;width:10;height:20" coordorigin="5552,1124" coordsize="10,20" path="m5552,1143l5561,1143,5561,1124,5552,1124,5552,1143xe" filled="true" fillcolor="#000000" stroked="false">
                <v:path arrowok="t"/>
                <v:fill type="solid"/>
              </v:shape>
            </v:group>
            <v:group style="position:absolute;left:5552;top:1143;width:10;height:20" coordorigin="5552,1143" coordsize="10,20">
              <v:shape style="position:absolute;left:5552;top:1143;width:10;height:20" coordorigin="5552,1143" coordsize="10,20" path="m5552,1162l5561,1162,5561,1143,5552,1143,5552,1162xe" filled="true" fillcolor="#000000" stroked="false">
                <v:path arrowok="t"/>
                <v:fill type="solid"/>
              </v:shape>
            </v:group>
            <v:group style="position:absolute;left:5552;top:1162;width:10;height:20" coordorigin="5552,1162" coordsize="10,20">
              <v:shape style="position:absolute;left:5552;top:1162;width:10;height:20" coordorigin="5552,1162" coordsize="10,20" path="m5552,1181l5561,1181,5561,1162,5552,1162,5552,1181xe" filled="true" fillcolor="#000000" stroked="false">
                <v:path arrowok="t"/>
                <v:fill type="solid"/>
              </v:shape>
            </v:group>
            <v:group style="position:absolute;left:5552;top:1181;width:10;height:20" coordorigin="5552,1181" coordsize="10,20">
              <v:shape style="position:absolute;left:5552;top:1181;width:10;height:20" coordorigin="5552,1181" coordsize="10,20" path="m5552,1200l5561,1200,5561,1181,5552,1181,5552,1200xe" filled="true" fillcolor="#000000" stroked="false">
                <v:path arrowok="t"/>
                <v:fill type="solid"/>
              </v:shape>
            </v:group>
            <v:group style="position:absolute;left:5552;top:1200;width:10;height:20" coordorigin="5552,1200" coordsize="10,20">
              <v:shape style="position:absolute;left:5552;top:1200;width:10;height:20" coordorigin="5552,1200" coordsize="10,20" path="m5552,1220l5561,1220,5561,1200,5552,1200,5552,1220xe" filled="true" fillcolor="#000000" stroked="false">
                <v:path arrowok="t"/>
                <v:fill type="solid"/>
              </v:shape>
            </v:group>
            <v:group style="position:absolute;left:5552;top:1220;width:10;height:20" coordorigin="5552,1220" coordsize="10,20">
              <v:shape style="position:absolute;left:5552;top:1220;width:10;height:20" coordorigin="5552,1220" coordsize="10,20" path="m5552,1239l5561,1239,5561,1220,5552,1220,5552,1239xe" filled="true" fillcolor="#000000" stroked="false">
                <v:path arrowok="t"/>
                <v:fill type="solid"/>
              </v:shape>
            </v:group>
            <v:group style="position:absolute;left:5552;top:1239;width:10;height:20" coordorigin="5552,1239" coordsize="10,20">
              <v:shape style="position:absolute;left:5552;top:1239;width:10;height:20" coordorigin="5552,1239" coordsize="10,20" path="m5552,1258l5561,1258,5561,1239,5552,1239,5552,1258xe" filled="true" fillcolor="#000000" stroked="false">
                <v:path arrowok="t"/>
                <v:fill type="solid"/>
              </v:shape>
            </v:group>
            <v:group style="position:absolute;left:5552;top:1258;width:10;height:20" coordorigin="5552,1258" coordsize="10,20">
              <v:shape style="position:absolute;left:5552;top:1258;width:10;height:20" coordorigin="5552,1258" coordsize="10,20" path="m5552,1277l5561,1277,5561,1258,5552,1258,5552,1277xe" filled="true" fillcolor="#000000" stroked="false">
                <v:path arrowok="t"/>
                <v:fill type="solid"/>
              </v:shape>
            </v:group>
            <v:group style="position:absolute;left:5552;top:1277;width:10;height:20" coordorigin="5552,1277" coordsize="10,20">
              <v:shape style="position:absolute;left:5552;top:1277;width:10;height:20" coordorigin="5552,1277" coordsize="10,20" path="m5552,1296l5561,1296,5561,1277,5552,1277,5552,1296xe" filled="true" fillcolor="#000000" stroked="false">
                <v:path arrowok="t"/>
                <v:fill type="solid"/>
              </v:shape>
            </v:group>
            <v:group style="position:absolute;left:5552;top:1300;width:10;height:2" coordorigin="5552,1300" coordsize="10,2">
              <v:shape style="position:absolute;left:5552;top:1300;width:10;height:2" coordorigin="5552,1300" coordsize="10,0" path="m5552,1300l5561,1300e" filled="false" stroked="true" strokeweight=".35999pt" strokecolor="#000000">
                <v:path arrowok="t"/>
              </v:shape>
            </v:group>
            <v:group style="position:absolute;left:13656;top:912;width:10;height:20" coordorigin="13656,912" coordsize="10,20">
              <v:shape style="position:absolute;left:13656;top:912;width:10;height:20" coordorigin="13656,912" coordsize="10,20" path="m13656,932l13665,932,13665,912,13656,912,13656,932xe" filled="true" fillcolor="#000000" stroked="false">
                <v:path arrowok="t"/>
                <v:fill type="solid"/>
              </v:shape>
            </v:group>
            <v:group style="position:absolute;left:13656;top:932;width:10;height:20" coordorigin="13656,932" coordsize="10,20">
              <v:shape style="position:absolute;left:13656;top:932;width:10;height:20" coordorigin="13656,932" coordsize="10,20" path="m13656,951l13665,951,13665,932,13656,932,13656,951xe" filled="true" fillcolor="#000000" stroked="false">
                <v:path arrowok="t"/>
                <v:fill type="solid"/>
              </v:shape>
            </v:group>
            <v:group style="position:absolute;left:13656;top:951;width:10;height:20" coordorigin="13656,951" coordsize="10,20">
              <v:shape style="position:absolute;left:13656;top:951;width:10;height:20" coordorigin="13656,951" coordsize="10,20" path="m13656,970l13665,970,13665,951,13656,951,13656,970xe" filled="true" fillcolor="#000000" stroked="false">
                <v:path arrowok="t"/>
                <v:fill type="solid"/>
              </v:shape>
            </v:group>
            <v:group style="position:absolute;left:13656;top:970;width:10;height:20" coordorigin="13656,970" coordsize="10,20">
              <v:shape style="position:absolute;left:13656;top:970;width:10;height:20" coordorigin="13656,970" coordsize="10,20" path="m13656,989l13665,989,13665,970,13656,970,13656,989xe" filled="true" fillcolor="#000000" stroked="false">
                <v:path arrowok="t"/>
                <v:fill type="solid"/>
              </v:shape>
            </v:group>
            <v:group style="position:absolute;left:13656;top:989;width:10;height:20" coordorigin="13656,989" coordsize="10,20">
              <v:shape style="position:absolute;left:13656;top:989;width:10;height:20" coordorigin="13656,989" coordsize="10,20" path="m13656,1008l13665,1008,13665,989,13656,989,13656,1008xe" filled="true" fillcolor="#000000" stroked="false">
                <v:path arrowok="t"/>
                <v:fill type="solid"/>
              </v:shape>
            </v:group>
            <v:group style="position:absolute;left:13656;top:1008;width:10;height:20" coordorigin="13656,1008" coordsize="10,20">
              <v:shape style="position:absolute;left:13656;top:1008;width:10;height:20" coordorigin="13656,1008" coordsize="10,20" path="m13656,1028l13665,1028,13665,1008,13656,1008,13656,1028xe" filled="true" fillcolor="#000000" stroked="false">
                <v:path arrowok="t"/>
                <v:fill type="solid"/>
              </v:shape>
            </v:group>
            <v:group style="position:absolute;left:13656;top:1028;width:10;height:20" coordorigin="13656,1028" coordsize="10,20">
              <v:shape style="position:absolute;left:13656;top:1028;width:10;height:20" coordorigin="13656,1028" coordsize="10,20" path="m13656,1047l13665,1047,13665,1028,13656,1028,13656,1047xe" filled="true" fillcolor="#000000" stroked="false">
                <v:path arrowok="t"/>
                <v:fill type="solid"/>
              </v:shape>
            </v:group>
            <v:group style="position:absolute;left:13656;top:1047;width:10;height:20" coordorigin="13656,1047" coordsize="10,20">
              <v:shape style="position:absolute;left:13656;top:1047;width:10;height:20" coordorigin="13656,1047" coordsize="10,20" path="m13656,1066l13665,1066,13665,1047,13656,1047,13656,1066xe" filled="true" fillcolor="#000000" stroked="false">
                <v:path arrowok="t"/>
                <v:fill type="solid"/>
              </v:shape>
            </v:group>
            <v:group style="position:absolute;left:13656;top:1066;width:10;height:20" coordorigin="13656,1066" coordsize="10,20">
              <v:shape style="position:absolute;left:13656;top:1066;width:10;height:20" coordorigin="13656,1066" coordsize="10,20" path="m13656,1085l13665,1085,13665,1066,13656,1066,13656,1085xe" filled="true" fillcolor="#000000" stroked="false">
                <v:path arrowok="t"/>
                <v:fill type="solid"/>
              </v:shape>
            </v:group>
            <v:group style="position:absolute;left:13656;top:1085;width:10;height:20" coordorigin="13656,1085" coordsize="10,20">
              <v:shape style="position:absolute;left:13656;top:1085;width:10;height:20" coordorigin="13656,1085" coordsize="10,20" path="m13656,1104l13665,1104,13665,1085,13656,1085,13656,1104xe" filled="true" fillcolor="#000000" stroked="false">
                <v:path arrowok="t"/>
                <v:fill type="solid"/>
              </v:shape>
            </v:group>
            <v:group style="position:absolute;left:13656;top:1104;width:10;height:20" coordorigin="13656,1104" coordsize="10,20">
              <v:shape style="position:absolute;left:13656;top:1104;width:10;height:20" coordorigin="13656,1104" coordsize="10,20" path="m13656,1124l13665,1124,13665,1104,13656,1104,13656,1124xe" filled="true" fillcolor="#000000" stroked="false">
                <v:path arrowok="t"/>
                <v:fill type="solid"/>
              </v:shape>
            </v:group>
            <v:group style="position:absolute;left:13656;top:1124;width:10;height:20" coordorigin="13656,1124" coordsize="10,20">
              <v:shape style="position:absolute;left:13656;top:1124;width:10;height:20" coordorigin="13656,1124" coordsize="10,20" path="m13656,1143l13665,1143,13665,1124,13656,1124,13656,1143xe" filled="true" fillcolor="#000000" stroked="false">
                <v:path arrowok="t"/>
                <v:fill type="solid"/>
              </v:shape>
            </v:group>
            <v:group style="position:absolute;left:13656;top:1143;width:10;height:20" coordorigin="13656,1143" coordsize="10,20">
              <v:shape style="position:absolute;left:13656;top:1143;width:10;height:20" coordorigin="13656,1143" coordsize="10,20" path="m13656,1162l13665,1162,13665,1143,13656,1143,13656,1162xe" filled="true" fillcolor="#000000" stroked="false">
                <v:path arrowok="t"/>
                <v:fill type="solid"/>
              </v:shape>
            </v:group>
            <v:group style="position:absolute;left:13656;top:1162;width:10;height:20" coordorigin="13656,1162" coordsize="10,20">
              <v:shape style="position:absolute;left:13656;top:1162;width:10;height:20" coordorigin="13656,1162" coordsize="10,20" path="m13656,1181l13665,1181,13665,1162,13656,1162,13656,1181xe" filled="true" fillcolor="#000000" stroked="false">
                <v:path arrowok="t"/>
                <v:fill type="solid"/>
              </v:shape>
            </v:group>
            <v:group style="position:absolute;left:13656;top:1181;width:10;height:20" coordorigin="13656,1181" coordsize="10,20">
              <v:shape style="position:absolute;left:13656;top:1181;width:10;height:20" coordorigin="13656,1181" coordsize="10,20" path="m13656,1200l13665,1200,13665,1181,13656,1181,13656,1200xe" filled="true" fillcolor="#000000" stroked="false">
                <v:path arrowok="t"/>
                <v:fill type="solid"/>
              </v:shape>
            </v:group>
            <v:group style="position:absolute;left:13656;top:1200;width:10;height:20" coordorigin="13656,1200" coordsize="10,20">
              <v:shape style="position:absolute;left:13656;top:1200;width:10;height:20" coordorigin="13656,1200" coordsize="10,20" path="m13656,1220l13665,1220,13665,1200,13656,1200,13656,1220xe" filled="true" fillcolor="#000000" stroked="false">
                <v:path arrowok="t"/>
                <v:fill type="solid"/>
              </v:shape>
            </v:group>
            <v:group style="position:absolute;left:13656;top:1220;width:10;height:20" coordorigin="13656,1220" coordsize="10,20">
              <v:shape style="position:absolute;left:13656;top:1220;width:10;height:20" coordorigin="13656,1220" coordsize="10,20" path="m13656,1239l13665,1239,13665,1220,13656,1220,13656,1239xe" filled="true" fillcolor="#000000" stroked="false">
                <v:path arrowok="t"/>
                <v:fill type="solid"/>
              </v:shape>
            </v:group>
            <v:group style="position:absolute;left:13656;top:1239;width:10;height:20" coordorigin="13656,1239" coordsize="10,20">
              <v:shape style="position:absolute;left:13656;top:1239;width:10;height:20" coordorigin="13656,1239" coordsize="10,20" path="m13656,1258l13665,1258,13665,1239,13656,1239,13656,1258xe" filled="true" fillcolor="#000000" stroked="false">
                <v:path arrowok="t"/>
                <v:fill type="solid"/>
              </v:shape>
            </v:group>
            <v:group style="position:absolute;left:13656;top:1258;width:10;height:20" coordorigin="13656,1258" coordsize="10,20">
              <v:shape style="position:absolute;left:13656;top:1258;width:10;height:20" coordorigin="13656,1258" coordsize="10,20" path="m13656,1277l13665,1277,13665,1258,13656,1258,13656,1277xe" filled="true" fillcolor="#000000" stroked="false">
                <v:path arrowok="t"/>
                <v:fill type="solid"/>
              </v:shape>
            </v:group>
            <v:group style="position:absolute;left:13656;top:1277;width:10;height:20" coordorigin="13656,1277" coordsize="10,20">
              <v:shape style="position:absolute;left:13656;top:1277;width:10;height:20" coordorigin="13656,1277" coordsize="10,20" path="m13656,1296l13665,1296,13665,1277,13656,1277,13656,1296xe" filled="true" fillcolor="#000000" stroked="false">
                <v:path arrowok="t"/>
                <v:fill type="solid"/>
              </v:shape>
            </v:group>
            <v:group style="position:absolute;left:13656;top:1300;width:10;height:2" coordorigin="13656,1300" coordsize="10,2">
              <v:shape style="position:absolute;left:13656;top:1300;width:10;height:2" coordorigin="13656,1300" coordsize="10,0" path="m13656,1300l13665,1300e" filled="false" stroked="true" strokeweight=".35999pt" strokecolor="#000000">
                <v:path arrowok="t"/>
              </v:shape>
              <v:shape style="position:absolute;left:1706;top:1304;width:3845;height:10" type="#_x0000_t75" stroked="false">
                <v:imagedata r:id="rId352" o:title=""/>
              </v:shape>
              <v:shape style="position:absolute;left:5547;top:1304;width:4866;height:10" type="#_x0000_t75" stroked="false">
                <v:imagedata r:id="rId353" o:title=""/>
              </v:shape>
              <v:shape style="position:absolute;left:10408;top:1304;width:1625;height:10" type="#_x0000_t75" stroked="false">
                <v:imagedata r:id="rId350" o:title=""/>
              </v:shape>
              <v:shape style="position:absolute;left:12028;top:1304;width:1628;height:10" type="#_x0000_t75" stroked="false">
                <v:imagedata r:id="rId351" o:title=""/>
              </v:shape>
              <v:shape style="position:absolute;left:13651;top:1304;width:1483;height:10" type="#_x0000_t75" stroked="false">
                <v:imagedata r:id="rId354" o:title=""/>
              </v:shape>
            </v:group>
            <v:group style="position:absolute;left:5552;top:1313;width:10;height:20" coordorigin="5552,1313" coordsize="10,20">
              <v:shape style="position:absolute;left:5552;top:1313;width:10;height:20" coordorigin="5552,1313" coordsize="10,20" path="m5552,1332l5561,1332,5561,1313,5552,1313,5552,1332xe" filled="true" fillcolor="#000000" stroked="false">
                <v:path arrowok="t"/>
                <v:fill type="solid"/>
              </v:shape>
            </v:group>
            <v:group style="position:absolute;left:5552;top:1332;width:10;height:20" coordorigin="5552,1332" coordsize="10,20">
              <v:shape style="position:absolute;left:5552;top:1332;width:10;height:20" coordorigin="5552,1332" coordsize="10,20" path="m5552,1352l5561,1352,5561,1332,5552,1332,5552,1352xe" filled="true" fillcolor="#000000" stroked="false">
                <v:path arrowok="t"/>
                <v:fill type="solid"/>
              </v:shape>
            </v:group>
            <v:group style="position:absolute;left:5552;top:1352;width:10;height:20" coordorigin="5552,1352" coordsize="10,20">
              <v:shape style="position:absolute;left:5552;top:1352;width:10;height:20" coordorigin="5552,1352" coordsize="10,20" path="m5552,1371l5561,1371,5561,1352,5552,1352,5552,1371xe" filled="true" fillcolor="#000000" stroked="false">
                <v:path arrowok="t"/>
                <v:fill type="solid"/>
              </v:shape>
            </v:group>
            <v:group style="position:absolute;left:5552;top:1371;width:10;height:20" coordorigin="5552,1371" coordsize="10,20">
              <v:shape style="position:absolute;left:5552;top:1371;width:10;height:20" coordorigin="5552,1371" coordsize="10,20" path="m5552,1390l5561,1390,5561,1371,5552,1371,5552,1390xe" filled="true" fillcolor="#000000" stroked="false">
                <v:path arrowok="t"/>
                <v:fill type="solid"/>
              </v:shape>
            </v:group>
            <v:group style="position:absolute;left:5552;top:1390;width:10;height:20" coordorigin="5552,1390" coordsize="10,20">
              <v:shape style="position:absolute;left:5552;top:1390;width:10;height:20" coordorigin="5552,1390" coordsize="10,20" path="m5552,1409l5561,1409,5561,1390,5552,1390,5552,1409xe" filled="true" fillcolor="#000000" stroked="false">
                <v:path arrowok="t"/>
                <v:fill type="solid"/>
              </v:shape>
            </v:group>
            <v:group style="position:absolute;left:5552;top:1409;width:10;height:20" coordorigin="5552,1409" coordsize="10,20">
              <v:shape style="position:absolute;left:5552;top:1409;width:10;height:20" coordorigin="5552,1409" coordsize="10,20" path="m5552,1428l5561,1428,5561,1409,5552,1409,5552,1428xe" filled="true" fillcolor="#000000" stroked="false">
                <v:path arrowok="t"/>
                <v:fill type="solid"/>
              </v:shape>
            </v:group>
            <v:group style="position:absolute;left:5552;top:1428;width:10;height:20" coordorigin="5552,1428" coordsize="10,20">
              <v:shape style="position:absolute;left:5552;top:1428;width:10;height:20" coordorigin="5552,1428" coordsize="10,20" path="m5552,1448l5561,1448,5561,1428,5552,1428,5552,1448xe" filled="true" fillcolor="#000000" stroked="false">
                <v:path arrowok="t"/>
                <v:fill type="solid"/>
              </v:shape>
            </v:group>
            <v:group style="position:absolute;left:5552;top:1448;width:10;height:20" coordorigin="5552,1448" coordsize="10,20">
              <v:shape style="position:absolute;left:5552;top:1448;width:10;height:20" coordorigin="5552,1448" coordsize="10,20" path="m5552,1467l5561,1467,5561,1448,5552,1448,5552,1467xe" filled="true" fillcolor="#000000" stroked="false">
                <v:path arrowok="t"/>
                <v:fill type="solid"/>
              </v:shape>
            </v:group>
            <v:group style="position:absolute;left:5552;top:1467;width:10;height:20" coordorigin="5552,1467" coordsize="10,20">
              <v:shape style="position:absolute;left:5552;top:1467;width:10;height:20" coordorigin="5552,1467" coordsize="10,20" path="m5552,1486l5561,1486,5561,1467,5552,1467,5552,1486xe" filled="true" fillcolor="#000000" stroked="false">
                <v:path arrowok="t"/>
                <v:fill type="solid"/>
              </v:shape>
            </v:group>
            <v:group style="position:absolute;left:5552;top:1486;width:10;height:20" coordorigin="5552,1486" coordsize="10,20">
              <v:shape style="position:absolute;left:5552;top:1486;width:10;height:20" coordorigin="5552,1486" coordsize="10,20" path="m5552,1505l5561,1505,5561,1486,5552,1486,5552,1505xe" filled="true" fillcolor="#000000" stroked="false">
                <v:path arrowok="t"/>
                <v:fill type="solid"/>
              </v:shape>
            </v:group>
            <v:group style="position:absolute;left:5552;top:1505;width:10;height:20" coordorigin="5552,1505" coordsize="10,20">
              <v:shape style="position:absolute;left:5552;top:1505;width:10;height:20" coordorigin="5552,1505" coordsize="10,20" path="m5552,1524l5561,1524,5561,1505,5552,1505,5552,1524xe" filled="true" fillcolor="#000000" stroked="false">
                <v:path arrowok="t"/>
                <v:fill type="solid"/>
              </v:shape>
            </v:group>
            <v:group style="position:absolute;left:5552;top:1524;width:10;height:20" coordorigin="5552,1524" coordsize="10,20">
              <v:shape style="position:absolute;left:5552;top:1524;width:10;height:20" coordorigin="5552,1524" coordsize="10,20" path="m5552,1544l5561,1544,5561,1524,5552,1524,5552,1544xe" filled="true" fillcolor="#000000" stroked="false">
                <v:path arrowok="t"/>
                <v:fill type="solid"/>
              </v:shape>
            </v:group>
            <v:group style="position:absolute;left:5552;top:1544;width:10;height:20" coordorigin="5552,1544" coordsize="10,20">
              <v:shape style="position:absolute;left:5552;top:1544;width:10;height:20" coordorigin="5552,1544" coordsize="10,20" path="m5552,1563l5561,1563,5561,1544,5552,1544,5552,1563xe" filled="true" fillcolor="#000000" stroked="false">
                <v:path arrowok="t"/>
                <v:fill type="solid"/>
              </v:shape>
            </v:group>
            <v:group style="position:absolute;left:5552;top:1563;width:10;height:20" coordorigin="5552,1563" coordsize="10,20">
              <v:shape style="position:absolute;left:5552;top:1563;width:10;height:20" coordorigin="5552,1563" coordsize="10,20" path="m5552,1582l5561,1582,5561,1563,5552,1563,5552,1582xe" filled="true" fillcolor="#000000" stroked="false">
                <v:path arrowok="t"/>
                <v:fill type="solid"/>
              </v:shape>
            </v:group>
            <v:group style="position:absolute;left:5552;top:1582;width:10;height:20" coordorigin="5552,1582" coordsize="10,20">
              <v:shape style="position:absolute;left:5552;top:1582;width:10;height:20" coordorigin="5552,1582" coordsize="10,20" path="m5552,1601l5561,1601,5561,1582,5552,1582,5552,1601xe" filled="true" fillcolor="#000000" stroked="false">
                <v:path arrowok="t"/>
                <v:fill type="solid"/>
              </v:shape>
            </v:group>
            <v:group style="position:absolute;left:5552;top:1601;width:10;height:20" coordorigin="5552,1601" coordsize="10,20">
              <v:shape style="position:absolute;left:5552;top:1601;width:10;height:20" coordorigin="5552,1601" coordsize="10,20" path="m5552,1620l5561,1620,5561,1601,5552,1601,5552,1620xe" filled="true" fillcolor="#000000" stroked="false">
                <v:path arrowok="t"/>
                <v:fill type="solid"/>
              </v:shape>
            </v:group>
            <v:group style="position:absolute;left:5552;top:1621;width:10;height:20" coordorigin="5552,1621" coordsize="10,20">
              <v:shape style="position:absolute;left:5552;top:1621;width:10;height:20" coordorigin="5552,1621" coordsize="10,20" path="m5552,1640l5561,1640,5561,1621,5552,1621,5552,1640xe" filled="true" fillcolor="#000000" stroked="false">
                <v:path arrowok="t"/>
                <v:fill type="solid"/>
              </v:shape>
            </v:group>
            <v:group style="position:absolute;left:5552;top:1640;width:10;height:20" coordorigin="5552,1640" coordsize="10,20">
              <v:shape style="position:absolute;left:5552;top:1640;width:10;height:20" coordorigin="5552,1640" coordsize="10,20" path="m5552,1659l5561,1659,5561,1640,5552,1640,5552,1659xe" filled="true" fillcolor="#000000" stroked="false">
                <v:path arrowok="t"/>
                <v:fill type="solid"/>
              </v:shape>
            </v:group>
            <v:group style="position:absolute;left:5552;top:1659;width:10;height:20" coordorigin="5552,1659" coordsize="10,20">
              <v:shape style="position:absolute;left:5552;top:1659;width:10;height:20" coordorigin="5552,1659" coordsize="10,20" path="m5552,1679l5561,1679,5561,1659,5552,1659,5552,1679xe" filled="true" fillcolor="#000000" stroked="false">
                <v:path arrowok="t"/>
                <v:fill type="solid"/>
              </v:shape>
            </v:group>
            <v:group style="position:absolute;left:5552;top:1679;width:10;height:20" coordorigin="5552,1679" coordsize="10,20">
              <v:shape style="position:absolute;left:5552;top:1679;width:10;height:20" coordorigin="5552,1679" coordsize="10,20" path="m5552,1698l5561,1698,5561,1679,5552,1679,5552,1698xe" filled="true" fillcolor="#000000" stroked="false">
                <v:path arrowok="t"/>
                <v:fill type="solid"/>
              </v:shape>
            </v:group>
            <v:group style="position:absolute;left:5552;top:1703;width:10;height:2" coordorigin="5552,1703" coordsize="10,2">
              <v:shape style="position:absolute;left:5552;top:1703;width:10;height:2" coordorigin="5552,1703" coordsize="10,0" path="m5552,1703l5561,1703e" filled="false" stroked="true" strokeweight=".48001pt" strokecolor="#000000">
                <v:path arrowok="t"/>
              </v:shape>
            </v:group>
            <v:group style="position:absolute;left:13656;top:1313;width:10;height:20" coordorigin="13656,1313" coordsize="10,20">
              <v:shape style="position:absolute;left:13656;top:1313;width:10;height:20" coordorigin="13656,1313" coordsize="10,20" path="m13656,1332l13665,1332,13665,1313,13656,1313,13656,1332xe" filled="true" fillcolor="#000000" stroked="false">
                <v:path arrowok="t"/>
                <v:fill type="solid"/>
              </v:shape>
            </v:group>
            <v:group style="position:absolute;left:13656;top:1332;width:10;height:20" coordorigin="13656,1332" coordsize="10,20">
              <v:shape style="position:absolute;left:13656;top:1332;width:10;height:20" coordorigin="13656,1332" coordsize="10,20" path="m13656,1352l13665,1352,13665,1332,13656,1332,13656,1352xe" filled="true" fillcolor="#000000" stroked="false">
                <v:path arrowok="t"/>
                <v:fill type="solid"/>
              </v:shape>
            </v:group>
            <v:group style="position:absolute;left:13656;top:1352;width:10;height:20" coordorigin="13656,1352" coordsize="10,20">
              <v:shape style="position:absolute;left:13656;top:1352;width:10;height:20" coordorigin="13656,1352" coordsize="10,20" path="m13656,1371l13665,1371,13665,1352,13656,1352,13656,1371xe" filled="true" fillcolor="#000000" stroked="false">
                <v:path arrowok="t"/>
                <v:fill type="solid"/>
              </v:shape>
            </v:group>
            <v:group style="position:absolute;left:13656;top:1371;width:10;height:20" coordorigin="13656,1371" coordsize="10,20">
              <v:shape style="position:absolute;left:13656;top:1371;width:10;height:20" coordorigin="13656,1371" coordsize="10,20" path="m13656,1390l13665,1390,13665,1371,13656,1371,13656,1390xe" filled="true" fillcolor="#000000" stroked="false">
                <v:path arrowok="t"/>
                <v:fill type="solid"/>
              </v:shape>
            </v:group>
            <v:group style="position:absolute;left:13656;top:1390;width:10;height:20" coordorigin="13656,1390" coordsize="10,20">
              <v:shape style="position:absolute;left:13656;top:1390;width:10;height:20" coordorigin="13656,1390" coordsize="10,20" path="m13656,1409l13665,1409,13665,1390,13656,1390,13656,1409xe" filled="true" fillcolor="#000000" stroked="false">
                <v:path arrowok="t"/>
                <v:fill type="solid"/>
              </v:shape>
            </v:group>
            <v:group style="position:absolute;left:13656;top:1409;width:10;height:20" coordorigin="13656,1409" coordsize="10,20">
              <v:shape style="position:absolute;left:13656;top:1409;width:10;height:20" coordorigin="13656,1409" coordsize="10,20" path="m13656,1428l13665,1428,13665,1409,13656,1409,13656,1428xe" filled="true" fillcolor="#000000" stroked="false">
                <v:path arrowok="t"/>
                <v:fill type="solid"/>
              </v:shape>
            </v:group>
            <v:group style="position:absolute;left:13656;top:1428;width:10;height:20" coordorigin="13656,1428" coordsize="10,20">
              <v:shape style="position:absolute;left:13656;top:1428;width:10;height:20" coordorigin="13656,1428" coordsize="10,20" path="m13656,1448l13665,1448,13665,1428,13656,1428,13656,1448xe" filled="true" fillcolor="#000000" stroked="false">
                <v:path arrowok="t"/>
                <v:fill type="solid"/>
              </v:shape>
            </v:group>
            <v:group style="position:absolute;left:13656;top:1448;width:10;height:20" coordorigin="13656,1448" coordsize="10,20">
              <v:shape style="position:absolute;left:13656;top:1448;width:10;height:20" coordorigin="13656,1448" coordsize="10,20" path="m13656,1467l13665,1467,13665,1448,13656,1448,13656,1467xe" filled="true" fillcolor="#000000" stroked="false">
                <v:path arrowok="t"/>
                <v:fill type="solid"/>
              </v:shape>
            </v:group>
            <v:group style="position:absolute;left:13656;top:1467;width:10;height:20" coordorigin="13656,1467" coordsize="10,20">
              <v:shape style="position:absolute;left:13656;top:1467;width:10;height:20" coordorigin="13656,1467" coordsize="10,20" path="m13656,1486l13665,1486,13665,1467,13656,1467,13656,1486xe" filled="true" fillcolor="#000000" stroked="false">
                <v:path arrowok="t"/>
                <v:fill type="solid"/>
              </v:shape>
            </v:group>
            <v:group style="position:absolute;left:13656;top:1486;width:10;height:20" coordorigin="13656,1486" coordsize="10,20">
              <v:shape style="position:absolute;left:13656;top:1486;width:10;height:20" coordorigin="13656,1486" coordsize="10,20" path="m13656,1505l13665,1505,13665,1486,13656,1486,13656,1505xe" filled="true" fillcolor="#000000" stroked="false">
                <v:path arrowok="t"/>
                <v:fill type="solid"/>
              </v:shape>
            </v:group>
            <v:group style="position:absolute;left:13656;top:1505;width:10;height:20" coordorigin="13656,1505" coordsize="10,20">
              <v:shape style="position:absolute;left:13656;top:1505;width:10;height:20" coordorigin="13656,1505" coordsize="10,20" path="m13656,1524l13665,1524,13665,1505,13656,1505,13656,1524xe" filled="true" fillcolor="#000000" stroked="false">
                <v:path arrowok="t"/>
                <v:fill type="solid"/>
              </v:shape>
            </v:group>
            <v:group style="position:absolute;left:13656;top:1524;width:10;height:20" coordorigin="13656,1524" coordsize="10,20">
              <v:shape style="position:absolute;left:13656;top:1524;width:10;height:20" coordorigin="13656,1524" coordsize="10,20" path="m13656,1544l13665,1544,13665,1524,13656,1524,13656,1544xe" filled="true" fillcolor="#000000" stroked="false">
                <v:path arrowok="t"/>
                <v:fill type="solid"/>
              </v:shape>
            </v:group>
            <v:group style="position:absolute;left:13656;top:1544;width:10;height:20" coordorigin="13656,1544" coordsize="10,20">
              <v:shape style="position:absolute;left:13656;top:1544;width:10;height:20" coordorigin="13656,1544" coordsize="10,20" path="m13656,1563l13665,1563,13665,1544,13656,1544,13656,1563xe" filled="true" fillcolor="#000000" stroked="false">
                <v:path arrowok="t"/>
                <v:fill type="solid"/>
              </v:shape>
            </v:group>
            <v:group style="position:absolute;left:13656;top:1563;width:10;height:20" coordorigin="13656,1563" coordsize="10,20">
              <v:shape style="position:absolute;left:13656;top:1563;width:10;height:20" coordorigin="13656,1563" coordsize="10,20" path="m13656,1582l13665,1582,13665,1563,13656,1563,13656,1582xe" filled="true" fillcolor="#000000" stroked="false">
                <v:path arrowok="t"/>
                <v:fill type="solid"/>
              </v:shape>
            </v:group>
            <v:group style="position:absolute;left:13656;top:1582;width:10;height:20" coordorigin="13656,1582" coordsize="10,20">
              <v:shape style="position:absolute;left:13656;top:1582;width:10;height:20" coordorigin="13656,1582" coordsize="10,20" path="m13656,1601l13665,1601,13665,1582,13656,1582,13656,1601xe" filled="true" fillcolor="#000000" stroked="false">
                <v:path arrowok="t"/>
                <v:fill type="solid"/>
              </v:shape>
            </v:group>
            <v:group style="position:absolute;left:13656;top:1601;width:10;height:20" coordorigin="13656,1601" coordsize="10,20">
              <v:shape style="position:absolute;left:13656;top:1601;width:10;height:20" coordorigin="13656,1601" coordsize="10,20" path="m13656,1620l13665,1620,13665,1601,13656,1601,13656,1620xe" filled="true" fillcolor="#000000" stroked="false">
                <v:path arrowok="t"/>
                <v:fill type="solid"/>
              </v:shape>
            </v:group>
            <v:group style="position:absolute;left:13656;top:1621;width:10;height:20" coordorigin="13656,1621" coordsize="10,20">
              <v:shape style="position:absolute;left:13656;top:1621;width:10;height:20" coordorigin="13656,1621" coordsize="10,20" path="m13656,1640l13665,1640,13665,1621,13656,1621,13656,1640xe" filled="true" fillcolor="#000000" stroked="false">
                <v:path arrowok="t"/>
                <v:fill type="solid"/>
              </v:shape>
            </v:group>
            <v:group style="position:absolute;left:13656;top:1640;width:10;height:20" coordorigin="13656,1640" coordsize="10,20">
              <v:shape style="position:absolute;left:13656;top:1640;width:10;height:20" coordorigin="13656,1640" coordsize="10,20" path="m13656,1659l13665,1659,13665,1640,13656,1640,13656,1659xe" filled="true" fillcolor="#000000" stroked="false">
                <v:path arrowok="t"/>
                <v:fill type="solid"/>
              </v:shape>
            </v:group>
            <v:group style="position:absolute;left:13656;top:1659;width:10;height:20" coordorigin="13656,1659" coordsize="10,20">
              <v:shape style="position:absolute;left:13656;top:1659;width:10;height:20" coordorigin="13656,1659" coordsize="10,20" path="m13656,1679l13665,1679,13665,1659,13656,1659,13656,1679xe" filled="true" fillcolor="#000000" stroked="false">
                <v:path arrowok="t"/>
                <v:fill type="solid"/>
              </v:shape>
            </v:group>
            <v:group style="position:absolute;left:13656;top:1679;width:10;height:20" coordorigin="13656,1679" coordsize="10,20">
              <v:shape style="position:absolute;left:13656;top:1679;width:10;height:20" coordorigin="13656,1679" coordsize="10,20" path="m13656,1698l13665,1698,13665,1679,13656,1679,13656,1698xe" filled="true" fillcolor="#000000" stroked="false">
                <v:path arrowok="t"/>
                <v:fill type="solid"/>
              </v:shape>
            </v:group>
            <v:group style="position:absolute;left:13656;top:1703;width:10;height:2" coordorigin="13656,1703" coordsize="10,2">
              <v:shape style="position:absolute;left:13656;top:1703;width:10;height:2" coordorigin="13656,1703" coordsize="10,0" path="m13656,1703l13665,1703e" filled="false" stroked="true" strokeweight=".48001pt" strokecolor="#000000">
                <v:path arrowok="t"/>
              </v:shape>
              <v:shape style="position:absolute;left:1706;top:1707;width:3845;height:10" type="#_x0000_t75" stroked="false">
                <v:imagedata r:id="rId352" o:title=""/>
              </v:shape>
              <v:shape style="position:absolute;left:5547;top:1707;width:4866;height:10" type="#_x0000_t75" stroked="false">
                <v:imagedata r:id="rId355" o:title=""/>
              </v:shape>
              <v:shape style="position:absolute;left:10408;top:1707;width:1625;height:10" type="#_x0000_t75" stroked="false">
                <v:imagedata r:id="rId356" o:title=""/>
              </v:shape>
              <v:shape style="position:absolute;left:12028;top:1707;width:1628;height:10" type="#_x0000_t75" stroked="false">
                <v:imagedata r:id="rId357" o:title=""/>
              </v:shape>
              <v:shape style="position:absolute;left:13651;top:1707;width:1483;height:10" type="#_x0000_t75" stroked="false">
                <v:imagedata r:id="rId358" o:title=""/>
              </v:shape>
            </v:group>
            <v:group style="position:absolute;left:5552;top:1717;width:10;height:20" coordorigin="5552,1717" coordsize="10,20">
              <v:shape style="position:absolute;left:5552;top:1717;width:10;height:20" coordorigin="5552,1717" coordsize="10,20" path="m5552,1736l5561,1736,5561,1717,5552,1717,5552,1736xe" filled="true" fillcolor="#000000" stroked="false">
                <v:path arrowok="t"/>
                <v:fill type="solid"/>
              </v:shape>
            </v:group>
            <v:group style="position:absolute;left:5552;top:1736;width:10;height:20" coordorigin="5552,1736" coordsize="10,20">
              <v:shape style="position:absolute;left:5552;top:1736;width:10;height:20" coordorigin="5552,1736" coordsize="10,20" path="m5552,1755l5561,1755,5561,1736,5552,1736,5552,1755xe" filled="true" fillcolor="#000000" stroked="false">
                <v:path arrowok="t"/>
                <v:fill type="solid"/>
              </v:shape>
            </v:group>
            <v:group style="position:absolute;left:5552;top:1755;width:10;height:20" coordorigin="5552,1755" coordsize="10,20">
              <v:shape style="position:absolute;left:5552;top:1755;width:10;height:20" coordorigin="5552,1755" coordsize="10,20" path="m5552,1775l5561,1775,5561,1755,5552,1755,5552,1775xe" filled="true" fillcolor="#000000" stroked="false">
                <v:path arrowok="t"/>
                <v:fill type="solid"/>
              </v:shape>
            </v:group>
            <v:group style="position:absolute;left:5552;top:1775;width:10;height:20" coordorigin="5552,1775" coordsize="10,20">
              <v:shape style="position:absolute;left:5552;top:1775;width:10;height:20" coordorigin="5552,1775" coordsize="10,20" path="m5552,1794l5561,1794,5561,1775,5552,1775,5552,1794xe" filled="true" fillcolor="#000000" stroked="false">
                <v:path arrowok="t"/>
                <v:fill type="solid"/>
              </v:shape>
            </v:group>
            <v:group style="position:absolute;left:5552;top:1794;width:10;height:20" coordorigin="5552,1794" coordsize="10,20">
              <v:shape style="position:absolute;left:5552;top:1794;width:10;height:20" coordorigin="5552,1794" coordsize="10,20" path="m5552,1813l5561,1813,5561,1794,5552,1794,5552,1813xe" filled="true" fillcolor="#000000" stroked="false">
                <v:path arrowok="t"/>
                <v:fill type="solid"/>
              </v:shape>
            </v:group>
            <v:group style="position:absolute;left:5552;top:1813;width:10;height:20" coordorigin="5552,1813" coordsize="10,20">
              <v:shape style="position:absolute;left:5552;top:1813;width:10;height:20" coordorigin="5552,1813" coordsize="10,20" path="m5552,1832l5561,1832,5561,1813,5552,1813,5552,1832xe" filled="true" fillcolor="#000000" stroked="false">
                <v:path arrowok="t"/>
                <v:fill type="solid"/>
              </v:shape>
            </v:group>
            <v:group style="position:absolute;left:5552;top:1832;width:10;height:20" coordorigin="5552,1832" coordsize="10,20">
              <v:shape style="position:absolute;left:5552;top:1832;width:10;height:20" coordorigin="5552,1832" coordsize="10,20" path="m5552,1851l5561,1851,5561,1832,5552,1832,5552,1851xe" filled="true" fillcolor="#000000" stroked="false">
                <v:path arrowok="t"/>
                <v:fill type="solid"/>
              </v:shape>
            </v:group>
            <v:group style="position:absolute;left:5552;top:1851;width:10;height:20" coordorigin="5552,1851" coordsize="10,20">
              <v:shape style="position:absolute;left:5552;top:1851;width:10;height:20" coordorigin="5552,1851" coordsize="10,20" path="m5552,1871l5561,1871,5561,1851,5552,1851,5552,1871xe" filled="true" fillcolor="#000000" stroked="false">
                <v:path arrowok="t"/>
                <v:fill type="solid"/>
              </v:shape>
            </v:group>
            <v:group style="position:absolute;left:5552;top:1871;width:10;height:20" coordorigin="5552,1871" coordsize="10,20">
              <v:shape style="position:absolute;left:5552;top:1871;width:10;height:20" coordorigin="5552,1871" coordsize="10,20" path="m5552,1890l5561,1890,5561,1871,5552,1871,5552,1890xe" filled="true" fillcolor="#000000" stroked="false">
                <v:path arrowok="t"/>
                <v:fill type="solid"/>
              </v:shape>
            </v:group>
            <v:group style="position:absolute;left:5552;top:1890;width:10;height:20" coordorigin="5552,1890" coordsize="10,20">
              <v:shape style="position:absolute;left:5552;top:1890;width:10;height:20" coordorigin="5552,1890" coordsize="10,20" path="m5552,1909l5561,1909,5561,1890,5552,1890,5552,1909xe" filled="true" fillcolor="#000000" stroked="false">
                <v:path arrowok="t"/>
                <v:fill type="solid"/>
              </v:shape>
            </v:group>
            <v:group style="position:absolute;left:5552;top:1909;width:10;height:20" coordorigin="5552,1909" coordsize="10,20">
              <v:shape style="position:absolute;left:5552;top:1909;width:10;height:20" coordorigin="5552,1909" coordsize="10,20" path="m5552,1928l5561,1928,5561,1909,5552,1909,5552,1928xe" filled="true" fillcolor="#000000" stroked="false">
                <v:path arrowok="t"/>
                <v:fill type="solid"/>
              </v:shape>
            </v:group>
            <v:group style="position:absolute;left:5552;top:1928;width:10;height:20" coordorigin="5552,1928" coordsize="10,20">
              <v:shape style="position:absolute;left:5552;top:1928;width:10;height:20" coordorigin="5552,1928" coordsize="10,20" path="m5552,1947l5561,1947,5561,1928,5552,1928,5552,1947xe" filled="true" fillcolor="#000000" stroked="false">
                <v:path arrowok="t"/>
                <v:fill type="solid"/>
              </v:shape>
            </v:group>
            <v:group style="position:absolute;left:5552;top:1947;width:10;height:20" coordorigin="5552,1947" coordsize="10,20">
              <v:shape style="position:absolute;left:5552;top:1947;width:10;height:20" coordorigin="5552,1947" coordsize="10,20" path="m5552,1967l5561,1967,5561,1947,5552,1947,5552,1967xe" filled="true" fillcolor="#000000" stroked="false">
                <v:path arrowok="t"/>
                <v:fill type="solid"/>
              </v:shape>
            </v:group>
            <v:group style="position:absolute;left:5552;top:1967;width:10;height:20" coordorigin="5552,1967" coordsize="10,20">
              <v:shape style="position:absolute;left:5552;top:1967;width:10;height:20" coordorigin="5552,1967" coordsize="10,20" path="m5552,1986l5561,1986,5561,1967,5552,1967,5552,1986xe" filled="true" fillcolor="#000000" stroked="false">
                <v:path arrowok="t"/>
                <v:fill type="solid"/>
              </v:shape>
            </v:group>
            <v:group style="position:absolute;left:5552;top:1986;width:10;height:20" coordorigin="5552,1986" coordsize="10,20">
              <v:shape style="position:absolute;left:5552;top:1986;width:10;height:20" coordorigin="5552,1986" coordsize="10,20" path="m5552,2005l5561,2005,5561,1986,5552,1986,5552,2005xe" filled="true" fillcolor="#000000" stroked="false">
                <v:path arrowok="t"/>
                <v:fill type="solid"/>
              </v:shape>
            </v:group>
            <v:group style="position:absolute;left:5552;top:2005;width:10;height:20" coordorigin="5552,2005" coordsize="10,20">
              <v:shape style="position:absolute;left:5552;top:2005;width:10;height:20" coordorigin="5552,2005" coordsize="10,20" path="m5552,2024l5561,2024,5561,2005,5552,2005,5552,2024xe" filled="true" fillcolor="#000000" stroked="false">
                <v:path arrowok="t"/>
                <v:fill type="solid"/>
              </v:shape>
            </v:group>
            <v:group style="position:absolute;left:5552;top:2024;width:10;height:20" coordorigin="5552,2024" coordsize="10,20">
              <v:shape style="position:absolute;left:5552;top:2024;width:10;height:20" coordorigin="5552,2024" coordsize="10,20" path="m5552,2043l5561,2043,5561,2024,5552,2024,5552,2043xe" filled="true" fillcolor="#000000" stroked="false">
                <v:path arrowok="t"/>
                <v:fill type="solid"/>
              </v:shape>
            </v:group>
            <v:group style="position:absolute;left:5552;top:2043;width:10;height:20" coordorigin="5552,2043" coordsize="10,20">
              <v:shape style="position:absolute;left:5552;top:2043;width:10;height:20" coordorigin="5552,2043" coordsize="10,20" path="m5552,2063l5561,2063,5561,2043,5552,2043,5552,2063xe" filled="true" fillcolor="#000000" stroked="false">
                <v:path arrowok="t"/>
                <v:fill type="solid"/>
              </v:shape>
            </v:group>
            <v:group style="position:absolute;left:5552;top:2063;width:10;height:20" coordorigin="5552,2063" coordsize="10,20">
              <v:shape style="position:absolute;left:5552;top:2063;width:10;height:20" coordorigin="5552,2063" coordsize="10,20" path="m5552,2082l5561,2082,5561,2063,5552,2063,5552,2082xe" filled="true" fillcolor="#000000" stroked="false">
                <v:path arrowok="t"/>
                <v:fill type="solid"/>
              </v:shape>
            </v:group>
            <v:group style="position:absolute;left:5552;top:2082;width:10;height:20" coordorigin="5552,2082" coordsize="10,20">
              <v:shape style="position:absolute;left:5552;top:2082;width:10;height:20" coordorigin="5552,2082" coordsize="10,20" path="m5552,2101l5561,2101,5561,2082,5552,2082,5552,2101xe" filled="true" fillcolor="#000000" stroked="false">
                <v:path arrowok="t"/>
                <v:fill type="solid"/>
              </v:shape>
            </v:group>
            <v:group style="position:absolute;left:5552;top:2105;width:10;height:2" coordorigin="5552,2105" coordsize="10,2">
              <v:shape style="position:absolute;left:5552;top:2105;width:10;height:2" coordorigin="5552,2105" coordsize="10,0" path="m5552,2105l5561,2105e" filled="false" stroked="true" strokeweight=".35999pt" strokecolor="#000000">
                <v:path arrowok="t"/>
              </v:shape>
            </v:group>
            <v:group style="position:absolute;left:13656;top:1717;width:10;height:20" coordorigin="13656,1717" coordsize="10,20">
              <v:shape style="position:absolute;left:13656;top:1717;width:10;height:20" coordorigin="13656,1717" coordsize="10,20" path="m13656,1736l13665,1736,13665,1717,13656,1717,13656,1736xe" filled="true" fillcolor="#000000" stroked="false">
                <v:path arrowok="t"/>
                <v:fill type="solid"/>
              </v:shape>
            </v:group>
            <v:group style="position:absolute;left:13656;top:1736;width:10;height:20" coordorigin="13656,1736" coordsize="10,20">
              <v:shape style="position:absolute;left:13656;top:1736;width:10;height:20" coordorigin="13656,1736" coordsize="10,20" path="m13656,1755l13665,1755,13665,1736,13656,1736,13656,1755xe" filled="true" fillcolor="#000000" stroked="false">
                <v:path arrowok="t"/>
                <v:fill type="solid"/>
              </v:shape>
            </v:group>
            <v:group style="position:absolute;left:13656;top:1755;width:10;height:20" coordorigin="13656,1755" coordsize="10,20">
              <v:shape style="position:absolute;left:13656;top:1755;width:10;height:20" coordorigin="13656,1755" coordsize="10,20" path="m13656,1775l13665,1775,13665,1755,13656,1755,13656,1775xe" filled="true" fillcolor="#000000" stroked="false">
                <v:path arrowok="t"/>
                <v:fill type="solid"/>
              </v:shape>
            </v:group>
            <v:group style="position:absolute;left:13656;top:1775;width:10;height:20" coordorigin="13656,1775" coordsize="10,20">
              <v:shape style="position:absolute;left:13656;top:1775;width:10;height:20" coordorigin="13656,1775" coordsize="10,20" path="m13656,1794l13665,1794,13665,1775,13656,1775,13656,1794xe" filled="true" fillcolor="#000000" stroked="false">
                <v:path arrowok="t"/>
                <v:fill type="solid"/>
              </v:shape>
            </v:group>
            <v:group style="position:absolute;left:13656;top:1794;width:10;height:20" coordorigin="13656,1794" coordsize="10,20">
              <v:shape style="position:absolute;left:13656;top:1794;width:10;height:20" coordorigin="13656,1794" coordsize="10,20" path="m13656,1813l13665,1813,13665,1794,13656,1794,13656,1813xe" filled="true" fillcolor="#000000" stroked="false">
                <v:path arrowok="t"/>
                <v:fill type="solid"/>
              </v:shape>
            </v:group>
            <v:group style="position:absolute;left:13656;top:1813;width:10;height:20" coordorigin="13656,1813" coordsize="10,20">
              <v:shape style="position:absolute;left:13656;top:1813;width:10;height:20" coordorigin="13656,1813" coordsize="10,20" path="m13656,1832l13665,1832,13665,1813,13656,1813,13656,1832xe" filled="true" fillcolor="#000000" stroked="false">
                <v:path arrowok="t"/>
                <v:fill type="solid"/>
              </v:shape>
            </v:group>
            <v:group style="position:absolute;left:13656;top:1832;width:10;height:20" coordorigin="13656,1832" coordsize="10,20">
              <v:shape style="position:absolute;left:13656;top:1832;width:10;height:20" coordorigin="13656,1832" coordsize="10,20" path="m13656,1851l13665,1851,13665,1832,13656,1832,13656,1851xe" filled="true" fillcolor="#000000" stroked="false">
                <v:path arrowok="t"/>
                <v:fill type="solid"/>
              </v:shape>
            </v:group>
            <v:group style="position:absolute;left:13656;top:1851;width:10;height:20" coordorigin="13656,1851" coordsize="10,20">
              <v:shape style="position:absolute;left:13656;top:1851;width:10;height:20" coordorigin="13656,1851" coordsize="10,20" path="m13656,1871l13665,1871,13665,1851,13656,1851,13656,1871xe" filled="true" fillcolor="#000000" stroked="false">
                <v:path arrowok="t"/>
                <v:fill type="solid"/>
              </v:shape>
            </v:group>
            <v:group style="position:absolute;left:13656;top:1871;width:10;height:20" coordorigin="13656,1871" coordsize="10,20">
              <v:shape style="position:absolute;left:13656;top:1871;width:10;height:20" coordorigin="13656,1871" coordsize="10,20" path="m13656,1890l13665,1890,13665,1871,13656,1871,13656,1890xe" filled="true" fillcolor="#000000" stroked="false">
                <v:path arrowok="t"/>
                <v:fill type="solid"/>
              </v:shape>
            </v:group>
            <v:group style="position:absolute;left:13656;top:1890;width:10;height:20" coordorigin="13656,1890" coordsize="10,20">
              <v:shape style="position:absolute;left:13656;top:1890;width:10;height:20" coordorigin="13656,1890" coordsize="10,20" path="m13656,1909l13665,1909,13665,1890,13656,1890,13656,1909xe" filled="true" fillcolor="#000000" stroked="false">
                <v:path arrowok="t"/>
                <v:fill type="solid"/>
              </v:shape>
            </v:group>
            <v:group style="position:absolute;left:13656;top:1909;width:10;height:20" coordorigin="13656,1909" coordsize="10,20">
              <v:shape style="position:absolute;left:13656;top:1909;width:10;height:20" coordorigin="13656,1909" coordsize="10,20" path="m13656,1928l13665,1928,13665,1909,13656,1909,13656,1928xe" filled="true" fillcolor="#000000" stroked="false">
                <v:path arrowok="t"/>
                <v:fill type="solid"/>
              </v:shape>
            </v:group>
            <v:group style="position:absolute;left:13656;top:1928;width:10;height:20" coordorigin="13656,1928" coordsize="10,20">
              <v:shape style="position:absolute;left:13656;top:1928;width:10;height:20" coordorigin="13656,1928" coordsize="10,20" path="m13656,1947l13665,1947,13665,1928,13656,1928,13656,1947xe" filled="true" fillcolor="#000000" stroked="false">
                <v:path arrowok="t"/>
                <v:fill type="solid"/>
              </v:shape>
            </v:group>
            <v:group style="position:absolute;left:13656;top:1947;width:10;height:20" coordorigin="13656,1947" coordsize="10,20">
              <v:shape style="position:absolute;left:13656;top:1947;width:10;height:20" coordorigin="13656,1947" coordsize="10,20" path="m13656,1967l13665,1967,13665,1947,13656,1947,13656,1967xe" filled="true" fillcolor="#000000" stroked="false">
                <v:path arrowok="t"/>
                <v:fill type="solid"/>
              </v:shape>
            </v:group>
            <v:group style="position:absolute;left:13656;top:1967;width:10;height:20" coordorigin="13656,1967" coordsize="10,20">
              <v:shape style="position:absolute;left:13656;top:1967;width:10;height:20" coordorigin="13656,1967" coordsize="10,20" path="m13656,1986l13665,1986,13665,1967,13656,1967,13656,1986xe" filled="true" fillcolor="#000000" stroked="false">
                <v:path arrowok="t"/>
                <v:fill type="solid"/>
              </v:shape>
            </v:group>
            <v:group style="position:absolute;left:13656;top:1986;width:10;height:20" coordorigin="13656,1986" coordsize="10,20">
              <v:shape style="position:absolute;left:13656;top:1986;width:10;height:20" coordorigin="13656,1986" coordsize="10,20" path="m13656,2005l13665,2005,13665,1986,13656,1986,13656,2005xe" filled="true" fillcolor="#000000" stroked="false">
                <v:path arrowok="t"/>
                <v:fill type="solid"/>
              </v:shape>
            </v:group>
            <v:group style="position:absolute;left:13656;top:2005;width:10;height:20" coordorigin="13656,2005" coordsize="10,20">
              <v:shape style="position:absolute;left:13656;top:2005;width:10;height:20" coordorigin="13656,2005" coordsize="10,20" path="m13656,2024l13665,2024,13665,2005,13656,2005,13656,2024xe" filled="true" fillcolor="#000000" stroked="false">
                <v:path arrowok="t"/>
                <v:fill type="solid"/>
              </v:shape>
            </v:group>
            <v:group style="position:absolute;left:13656;top:2024;width:10;height:20" coordorigin="13656,2024" coordsize="10,20">
              <v:shape style="position:absolute;left:13656;top:2024;width:10;height:20" coordorigin="13656,2024" coordsize="10,20" path="m13656,2043l13665,2043,13665,2024,13656,2024,13656,2043xe" filled="true" fillcolor="#000000" stroked="false">
                <v:path arrowok="t"/>
                <v:fill type="solid"/>
              </v:shape>
            </v:group>
            <v:group style="position:absolute;left:13656;top:2043;width:10;height:20" coordorigin="13656,2043" coordsize="10,20">
              <v:shape style="position:absolute;left:13656;top:2043;width:10;height:20" coordorigin="13656,2043" coordsize="10,20" path="m13656,2063l13665,2063,13665,2043,13656,2043,13656,2063xe" filled="true" fillcolor="#000000" stroked="false">
                <v:path arrowok="t"/>
                <v:fill type="solid"/>
              </v:shape>
            </v:group>
            <v:group style="position:absolute;left:13656;top:2063;width:10;height:20" coordorigin="13656,2063" coordsize="10,20">
              <v:shape style="position:absolute;left:13656;top:2063;width:10;height:20" coordorigin="13656,2063" coordsize="10,20" path="m13656,2082l13665,2082,13665,2063,13656,2063,13656,2082xe" filled="true" fillcolor="#000000" stroked="false">
                <v:path arrowok="t"/>
                <v:fill type="solid"/>
              </v:shape>
            </v:group>
            <v:group style="position:absolute;left:13656;top:2082;width:10;height:20" coordorigin="13656,2082" coordsize="10,20">
              <v:shape style="position:absolute;left:13656;top:2082;width:10;height:20" coordorigin="13656,2082" coordsize="10,20" path="m13656,2101l13665,2101,13665,2082,13656,2082,13656,2101xe" filled="true" fillcolor="#000000" stroked="false">
                <v:path arrowok="t"/>
                <v:fill type="solid"/>
              </v:shape>
            </v:group>
            <v:group style="position:absolute;left:13656;top:2105;width:10;height:2" coordorigin="13656,2105" coordsize="10,2">
              <v:shape style="position:absolute;left:13656;top:2105;width:10;height:2" coordorigin="13656,2105" coordsize="10,0" path="m13656,2105l13665,2105e" filled="false" stroked="true" strokeweight=".35999pt" strokecolor="#000000">
                <v:path arrowok="t"/>
              </v:shape>
              <v:shape style="position:absolute;left:1706;top:2108;width:3845;height:10" type="#_x0000_t75" stroked="false">
                <v:imagedata r:id="rId352" o:title=""/>
              </v:shape>
              <v:shape style="position:absolute;left:5547;top:2108;width:4866;height:10" type="#_x0000_t75" stroked="false">
                <v:imagedata r:id="rId353" o:title=""/>
              </v:shape>
              <v:shape style="position:absolute;left:10408;top:2108;width:1625;height:10" type="#_x0000_t75" stroked="false">
                <v:imagedata r:id="rId350" o:title=""/>
              </v:shape>
              <v:shape style="position:absolute;left:12028;top:2108;width:1628;height:10" type="#_x0000_t75" stroked="false">
                <v:imagedata r:id="rId351" o:title=""/>
              </v:shape>
              <v:shape style="position:absolute;left:13651;top:2108;width:1483;height:10" type="#_x0000_t75" stroked="false">
                <v:imagedata r:id="rId354" o:title=""/>
              </v:shape>
            </v:group>
            <v:group style="position:absolute;left:5552;top:2118;width:10;height:20" coordorigin="5552,2118" coordsize="10,20">
              <v:shape style="position:absolute;left:5552;top:2118;width:10;height:20" coordorigin="5552,2118" coordsize="10,20" path="m5552,2137l5561,2137,5561,2118,5552,2118,5552,2137xe" filled="true" fillcolor="#000000" stroked="false">
                <v:path arrowok="t"/>
                <v:fill type="solid"/>
              </v:shape>
            </v:group>
            <v:group style="position:absolute;left:5552;top:2137;width:10;height:20" coordorigin="5552,2137" coordsize="10,20">
              <v:shape style="position:absolute;left:5552;top:2137;width:10;height:20" coordorigin="5552,2137" coordsize="10,20" path="m5552,2156l5561,2156,5561,2137,5552,2137,5552,2156xe" filled="true" fillcolor="#000000" stroked="false">
                <v:path arrowok="t"/>
                <v:fill type="solid"/>
              </v:shape>
            </v:group>
            <v:group style="position:absolute;left:5552;top:2156;width:10;height:20" coordorigin="5552,2156" coordsize="10,20">
              <v:shape style="position:absolute;left:5552;top:2156;width:10;height:20" coordorigin="5552,2156" coordsize="10,20" path="m5552,2175l5561,2175,5561,2156,5552,2156,5552,2175xe" filled="true" fillcolor="#000000" stroked="false">
                <v:path arrowok="t"/>
                <v:fill type="solid"/>
              </v:shape>
            </v:group>
            <v:group style="position:absolute;left:5552;top:2175;width:10;height:20" coordorigin="5552,2175" coordsize="10,20">
              <v:shape style="position:absolute;left:5552;top:2175;width:10;height:20" coordorigin="5552,2175" coordsize="10,20" path="m5552,2195l5561,2195,5561,2175,5552,2175,5552,2195xe" filled="true" fillcolor="#000000" stroked="false">
                <v:path arrowok="t"/>
                <v:fill type="solid"/>
              </v:shape>
            </v:group>
            <v:group style="position:absolute;left:5552;top:2195;width:10;height:20" coordorigin="5552,2195" coordsize="10,20">
              <v:shape style="position:absolute;left:5552;top:2195;width:10;height:20" coordorigin="5552,2195" coordsize="10,20" path="m5552,2214l5561,2214,5561,2195,5552,2195,5552,2214xe" filled="true" fillcolor="#000000" stroked="false">
                <v:path arrowok="t"/>
                <v:fill type="solid"/>
              </v:shape>
            </v:group>
            <v:group style="position:absolute;left:5552;top:2214;width:10;height:20" coordorigin="5552,2214" coordsize="10,20">
              <v:shape style="position:absolute;left:5552;top:2214;width:10;height:20" coordorigin="5552,2214" coordsize="10,20" path="m5552,2233l5561,2233,5561,2214,5552,2214,5552,2233xe" filled="true" fillcolor="#000000" stroked="false">
                <v:path arrowok="t"/>
                <v:fill type="solid"/>
              </v:shape>
            </v:group>
            <v:group style="position:absolute;left:5552;top:2233;width:10;height:20" coordorigin="5552,2233" coordsize="10,20">
              <v:shape style="position:absolute;left:5552;top:2233;width:10;height:20" coordorigin="5552,2233" coordsize="10,20" path="m5552,2252l5561,2252,5561,2233,5552,2233,5552,2252xe" filled="true" fillcolor="#000000" stroked="false">
                <v:path arrowok="t"/>
                <v:fill type="solid"/>
              </v:shape>
            </v:group>
            <v:group style="position:absolute;left:5552;top:2252;width:10;height:20" coordorigin="5552,2252" coordsize="10,20">
              <v:shape style="position:absolute;left:5552;top:2252;width:10;height:20" coordorigin="5552,2252" coordsize="10,20" path="m5552,2271l5561,2271,5561,2252,5552,2252,5552,2271xe" filled="true" fillcolor="#000000" stroked="false">
                <v:path arrowok="t"/>
                <v:fill type="solid"/>
              </v:shape>
            </v:group>
            <v:group style="position:absolute;left:5552;top:2271;width:10;height:20" coordorigin="5552,2271" coordsize="10,20">
              <v:shape style="position:absolute;left:5552;top:2271;width:10;height:20" coordorigin="5552,2271" coordsize="10,20" path="m5552,2291l5561,2291,5561,2271,5552,2271,5552,2291xe" filled="true" fillcolor="#000000" stroked="false">
                <v:path arrowok="t"/>
                <v:fill type="solid"/>
              </v:shape>
            </v:group>
            <v:group style="position:absolute;left:5552;top:2291;width:10;height:20" coordorigin="5552,2291" coordsize="10,20">
              <v:shape style="position:absolute;left:5552;top:2291;width:10;height:20" coordorigin="5552,2291" coordsize="10,20" path="m5552,2310l5561,2310,5561,2291,5552,2291,5552,2310xe" filled="true" fillcolor="#000000" stroked="false">
                <v:path arrowok="t"/>
                <v:fill type="solid"/>
              </v:shape>
            </v:group>
            <v:group style="position:absolute;left:5552;top:2310;width:10;height:20" coordorigin="5552,2310" coordsize="10,20">
              <v:shape style="position:absolute;left:5552;top:2310;width:10;height:20" coordorigin="5552,2310" coordsize="10,20" path="m5552,2329l5561,2329,5561,2310,5552,2310,5552,2329xe" filled="true" fillcolor="#000000" stroked="false">
                <v:path arrowok="t"/>
                <v:fill type="solid"/>
              </v:shape>
            </v:group>
            <v:group style="position:absolute;left:5552;top:2329;width:10;height:20" coordorigin="5552,2329" coordsize="10,20">
              <v:shape style="position:absolute;left:5552;top:2329;width:10;height:20" coordorigin="5552,2329" coordsize="10,20" path="m5552,2348l5561,2348,5561,2329,5552,2329,5552,2348xe" filled="true" fillcolor="#000000" stroked="false">
                <v:path arrowok="t"/>
                <v:fill type="solid"/>
              </v:shape>
            </v:group>
            <v:group style="position:absolute;left:5552;top:2348;width:10;height:20" coordorigin="5552,2348" coordsize="10,20">
              <v:shape style="position:absolute;left:5552;top:2348;width:10;height:20" coordorigin="5552,2348" coordsize="10,20" path="m5552,2367l5561,2367,5561,2348,5552,2348,5552,2367xe" filled="true" fillcolor="#000000" stroked="false">
                <v:path arrowok="t"/>
                <v:fill type="solid"/>
              </v:shape>
            </v:group>
            <v:group style="position:absolute;left:5552;top:2367;width:10;height:20" coordorigin="5552,2367" coordsize="10,20">
              <v:shape style="position:absolute;left:5552;top:2367;width:10;height:20" coordorigin="5552,2367" coordsize="10,20" path="m5552,2387l5561,2387,5561,2367,5552,2367,5552,2387xe" filled="true" fillcolor="#000000" stroked="false">
                <v:path arrowok="t"/>
                <v:fill type="solid"/>
              </v:shape>
            </v:group>
            <v:group style="position:absolute;left:5552;top:2387;width:10;height:20" coordorigin="5552,2387" coordsize="10,20">
              <v:shape style="position:absolute;left:5552;top:2387;width:10;height:20" coordorigin="5552,2387" coordsize="10,20" path="m5552,2406l5561,2406,5561,2387,5552,2387,5552,2406xe" filled="true" fillcolor="#000000" stroked="false">
                <v:path arrowok="t"/>
                <v:fill type="solid"/>
              </v:shape>
            </v:group>
            <v:group style="position:absolute;left:5552;top:2406;width:10;height:20" coordorigin="5552,2406" coordsize="10,20">
              <v:shape style="position:absolute;left:5552;top:2406;width:10;height:20" coordorigin="5552,2406" coordsize="10,20" path="m5552,2425l5561,2425,5561,2406,5552,2406,5552,2425xe" filled="true" fillcolor="#000000" stroked="false">
                <v:path arrowok="t"/>
                <v:fill type="solid"/>
              </v:shape>
            </v:group>
            <v:group style="position:absolute;left:5552;top:2425;width:10;height:20" coordorigin="5552,2425" coordsize="10,20">
              <v:shape style="position:absolute;left:5552;top:2425;width:10;height:20" coordorigin="5552,2425" coordsize="10,20" path="m5552,2444l5561,2444,5561,2425,5552,2425,5552,2444xe" filled="true" fillcolor="#000000" stroked="false">
                <v:path arrowok="t"/>
                <v:fill type="solid"/>
              </v:shape>
            </v:group>
            <v:group style="position:absolute;left:5552;top:2444;width:10;height:20" coordorigin="5552,2444" coordsize="10,20">
              <v:shape style="position:absolute;left:5552;top:2444;width:10;height:20" coordorigin="5552,2444" coordsize="10,20" path="m5552,2463l5561,2463,5561,2444,5552,2444,5552,2463xe" filled="true" fillcolor="#000000" stroked="false">
                <v:path arrowok="t"/>
                <v:fill type="solid"/>
              </v:shape>
            </v:group>
            <v:group style="position:absolute;left:5552;top:2463;width:10;height:20" coordorigin="5552,2463" coordsize="10,20">
              <v:shape style="position:absolute;left:5552;top:2463;width:10;height:20" coordorigin="5552,2463" coordsize="10,20" path="m5552,2483l5561,2483,5561,2463,5552,2463,5552,2483xe" filled="true" fillcolor="#000000" stroked="false">
                <v:path arrowok="t"/>
                <v:fill type="solid"/>
              </v:shape>
            </v:group>
            <v:group style="position:absolute;left:5552;top:2483;width:10;height:20" coordorigin="5552,2483" coordsize="10,20">
              <v:shape style="position:absolute;left:5552;top:2483;width:10;height:20" coordorigin="5552,2483" coordsize="10,20" path="m5552,2502l5561,2502,5561,2483,5552,2483,5552,2502xe" filled="true" fillcolor="#000000" stroked="false">
                <v:path arrowok="t"/>
                <v:fill type="solid"/>
              </v:shape>
            </v:group>
            <v:group style="position:absolute;left:5552;top:2507;width:10;height:2" coordorigin="5552,2507" coordsize="10,2">
              <v:shape style="position:absolute;left:5552;top:2507;width:10;height:2" coordorigin="5552,2507" coordsize="10,0" path="m5552,2507l5561,2507e" filled="false" stroked="true" strokeweight=".48004pt" strokecolor="#000000">
                <v:path arrowok="t"/>
              </v:shape>
            </v:group>
            <v:group style="position:absolute;left:13656;top:2118;width:10;height:20" coordorigin="13656,2118" coordsize="10,20">
              <v:shape style="position:absolute;left:13656;top:2118;width:10;height:20" coordorigin="13656,2118" coordsize="10,20" path="m13656,2137l13665,2137,13665,2118,13656,2118,13656,2137xe" filled="true" fillcolor="#000000" stroked="false">
                <v:path arrowok="t"/>
                <v:fill type="solid"/>
              </v:shape>
            </v:group>
            <v:group style="position:absolute;left:13656;top:2137;width:10;height:20" coordorigin="13656,2137" coordsize="10,20">
              <v:shape style="position:absolute;left:13656;top:2137;width:10;height:20" coordorigin="13656,2137" coordsize="10,20" path="m13656,2156l13665,2156,13665,2137,13656,2137,13656,2156xe" filled="true" fillcolor="#000000" stroked="false">
                <v:path arrowok="t"/>
                <v:fill type="solid"/>
              </v:shape>
            </v:group>
            <v:group style="position:absolute;left:13656;top:2156;width:10;height:20" coordorigin="13656,2156" coordsize="10,20">
              <v:shape style="position:absolute;left:13656;top:2156;width:10;height:20" coordorigin="13656,2156" coordsize="10,20" path="m13656,2175l13665,2175,13665,2156,13656,2156,13656,2175xe" filled="true" fillcolor="#000000" stroked="false">
                <v:path arrowok="t"/>
                <v:fill type="solid"/>
              </v:shape>
            </v:group>
            <v:group style="position:absolute;left:13656;top:2175;width:10;height:20" coordorigin="13656,2175" coordsize="10,20">
              <v:shape style="position:absolute;left:13656;top:2175;width:10;height:20" coordorigin="13656,2175" coordsize="10,20" path="m13656,2195l13665,2195,13665,2175,13656,2175,13656,2195xe" filled="true" fillcolor="#000000" stroked="false">
                <v:path arrowok="t"/>
                <v:fill type="solid"/>
              </v:shape>
            </v:group>
            <v:group style="position:absolute;left:13656;top:2195;width:10;height:20" coordorigin="13656,2195" coordsize="10,20">
              <v:shape style="position:absolute;left:13656;top:2195;width:10;height:20" coordorigin="13656,2195" coordsize="10,20" path="m13656,2214l13665,2214,13665,2195,13656,2195,13656,2214xe" filled="true" fillcolor="#000000" stroked="false">
                <v:path arrowok="t"/>
                <v:fill type="solid"/>
              </v:shape>
            </v:group>
            <v:group style="position:absolute;left:13656;top:2214;width:10;height:20" coordorigin="13656,2214" coordsize="10,20">
              <v:shape style="position:absolute;left:13656;top:2214;width:10;height:20" coordorigin="13656,2214" coordsize="10,20" path="m13656,2233l13665,2233,13665,2214,13656,2214,13656,2233xe" filled="true" fillcolor="#000000" stroked="false">
                <v:path arrowok="t"/>
                <v:fill type="solid"/>
              </v:shape>
            </v:group>
            <v:group style="position:absolute;left:13656;top:2233;width:10;height:20" coordorigin="13656,2233" coordsize="10,20">
              <v:shape style="position:absolute;left:13656;top:2233;width:10;height:20" coordorigin="13656,2233" coordsize="10,20" path="m13656,2252l13665,2252,13665,2233,13656,2233,13656,2252xe" filled="true" fillcolor="#000000" stroked="false">
                <v:path arrowok="t"/>
                <v:fill type="solid"/>
              </v:shape>
            </v:group>
            <v:group style="position:absolute;left:13656;top:2252;width:10;height:20" coordorigin="13656,2252" coordsize="10,20">
              <v:shape style="position:absolute;left:13656;top:2252;width:10;height:20" coordorigin="13656,2252" coordsize="10,20" path="m13656,2271l13665,2271,13665,2252,13656,2252,13656,2271xe" filled="true" fillcolor="#000000" stroked="false">
                <v:path arrowok="t"/>
                <v:fill type="solid"/>
              </v:shape>
            </v:group>
            <v:group style="position:absolute;left:13656;top:2271;width:10;height:20" coordorigin="13656,2271" coordsize="10,20">
              <v:shape style="position:absolute;left:13656;top:2271;width:10;height:20" coordorigin="13656,2271" coordsize="10,20" path="m13656,2291l13665,2291,13665,2271,13656,2271,13656,2291xe" filled="true" fillcolor="#000000" stroked="false">
                <v:path arrowok="t"/>
                <v:fill type="solid"/>
              </v:shape>
            </v:group>
            <v:group style="position:absolute;left:13656;top:2291;width:10;height:20" coordorigin="13656,2291" coordsize="10,20">
              <v:shape style="position:absolute;left:13656;top:2291;width:10;height:20" coordorigin="13656,2291" coordsize="10,20" path="m13656,2310l13665,2310,13665,2291,13656,2291,13656,2310xe" filled="true" fillcolor="#000000" stroked="false">
                <v:path arrowok="t"/>
                <v:fill type="solid"/>
              </v:shape>
            </v:group>
            <v:group style="position:absolute;left:13656;top:2310;width:10;height:20" coordorigin="13656,2310" coordsize="10,20">
              <v:shape style="position:absolute;left:13656;top:2310;width:10;height:20" coordorigin="13656,2310" coordsize="10,20" path="m13656,2329l13665,2329,13665,2310,13656,2310,13656,2329xe" filled="true" fillcolor="#000000" stroked="false">
                <v:path arrowok="t"/>
                <v:fill type="solid"/>
              </v:shape>
            </v:group>
            <v:group style="position:absolute;left:13656;top:2329;width:10;height:20" coordorigin="13656,2329" coordsize="10,20">
              <v:shape style="position:absolute;left:13656;top:2329;width:10;height:20" coordorigin="13656,2329" coordsize="10,20" path="m13656,2348l13665,2348,13665,2329,13656,2329,13656,2348xe" filled="true" fillcolor="#000000" stroked="false">
                <v:path arrowok="t"/>
                <v:fill type="solid"/>
              </v:shape>
            </v:group>
            <v:group style="position:absolute;left:13656;top:2348;width:10;height:20" coordorigin="13656,2348" coordsize="10,20">
              <v:shape style="position:absolute;left:13656;top:2348;width:10;height:20" coordorigin="13656,2348" coordsize="10,20" path="m13656,2367l13665,2367,13665,2348,13656,2348,13656,2367xe" filled="true" fillcolor="#000000" stroked="false">
                <v:path arrowok="t"/>
                <v:fill type="solid"/>
              </v:shape>
            </v:group>
            <v:group style="position:absolute;left:13656;top:2367;width:10;height:20" coordorigin="13656,2367" coordsize="10,20">
              <v:shape style="position:absolute;left:13656;top:2367;width:10;height:20" coordorigin="13656,2367" coordsize="10,20" path="m13656,2387l13665,2387,13665,2367,13656,2367,13656,2387xe" filled="true" fillcolor="#000000" stroked="false">
                <v:path arrowok="t"/>
                <v:fill type="solid"/>
              </v:shape>
            </v:group>
            <v:group style="position:absolute;left:13656;top:2387;width:10;height:20" coordorigin="13656,2387" coordsize="10,20">
              <v:shape style="position:absolute;left:13656;top:2387;width:10;height:20" coordorigin="13656,2387" coordsize="10,20" path="m13656,2406l13665,2406,13665,2387,13656,2387,13656,2406xe" filled="true" fillcolor="#000000" stroked="false">
                <v:path arrowok="t"/>
                <v:fill type="solid"/>
              </v:shape>
            </v:group>
            <v:group style="position:absolute;left:13656;top:2406;width:10;height:20" coordorigin="13656,2406" coordsize="10,20">
              <v:shape style="position:absolute;left:13656;top:2406;width:10;height:20" coordorigin="13656,2406" coordsize="10,20" path="m13656,2425l13665,2425,13665,2406,13656,2406,13656,2425xe" filled="true" fillcolor="#000000" stroked="false">
                <v:path arrowok="t"/>
                <v:fill type="solid"/>
              </v:shape>
            </v:group>
            <v:group style="position:absolute;left:13656;top:2425;width:10;height:20" coordorigin="13656,2425" coordsize="10,20">
              <v:shape style="position:absolute;left:13656;top:2425;width:10;height:20" coordorigin="13656,2425" coordsize="10,20" path="m13656,2444l13665,2444,13665,2425,13656,2425,13656,2444xe" filled="true" fillcolor="#000000" stroked="false">
                <v:path arrowok="t"/>
                <v:fill type="solid"/>
              </v:shape>
            </v:group>
            <v:group style="position:absolute;left:13656;top:2444;width:10;height:20" coordorigin="13656,2444" coordsize="10,20">
              <v:shape style="position:absolute;left:13656;top:2444;width:10;height:20" coordorigin="13656,2444" coordsize="10,20" path="m13656,2463l13665,2463,13665,2444,13656,2444,13656,2463xe" filled="true" fillcolor="#000000" stroked="false">
                <v:path arrowok="t"/>
                <v:fill type="solid"/>
              </v:shape>
            </v:group>
            <v:group style="position:absolute;left:13656;top:2463;width:10;height:20" coordorigin="13656,2463" coordsize="10,20">
              <v:shape style="position:absolute;left:13656;top:2463;width:10;height:20" coordorigin="13656,2463" coordsize="10,20" path="m13656,2483l13665,2483,13665,2463,13656,2463,13656,2483xe" filled="true" fillcolor="#000000" stroked="false">
                <v:path arrowok="t"/>
                <v:fill type="solid"/>
              </v:shape>
            </v:group>
            <v:group style="position:absolute;left:13656;top:2483;width:10;height:20" coordorigin="13656,2483" coordsize="10,20">
              <v:shape style="position:absolute;left:13656;top:2483;width:10;height:20" coordorigin="13656,2483" coordsize="10,20" path="m13656,2502l13665,2502,13665,2483,13656,2483,13656,2502xe" filled="true" fillcolor="#000000" stroked="false">
                <v:path arrowok="t"/>
                <v:fill type="solid"/>
              </v:shape>
            </v:group>
            <v:group style="position:absolute;left:13656;top:2507;width:10;height:2" coordorigin="13656,2507" coordsize="10,2">
              <v:shape style="position:absolute;left:13656;top:2507;width:10;height:2" coordorigin="13656,2507" coordsize="10,0" path="m13656,2507l13665,2507e" filled="false" stroked="true" strokeweight=".48004pt" strokecolor="#000000">
                <v:path arrowok="t"/>
              </v:shape>
              <v:shape style="position:absolute;left:1706;top:2511;width:3845;height:10" type="#_x0000_t75" stroked="false">
                <v:imagedata r:id="rId352" o:title=""/>
              </v:shape>
              <v:shape style="position:absolute;left:5547;top:2511;width:4866;height:10" type="#_x0000_t75" stroked="false">
                <v:imagedata r:id="rId353" o:title=""/>
              </v:shape>
              <v:shape style="position:absolute;left:10408;top:2511;width:1625;height:10" type="#_x0000_t75" stroked="false">
                <v:imagedata r:id="rId350" o:title=""/>
              </v:shape>
              <v:shape style="position:absolute;left:12028;top:2511;width:1628;height:10" type="#_x0000_t75" stroked="false">
                <v:imagedata r:id="rId351" o:title=""/>
              </v:shape>
              <v:shape style="position:absolute;left:13651;top:2511;width:1483;height:10" type="#_x0000_t75" stroked="false">
                <v:imagedata r:id="rId354" o:title=""/>
              </v:shape>
            </v:group>
            <v:group style="position:absolute;left:5552;top:2521;width:10;height:20" coordorigin="5552,2521" coordsize="10,20">
              <v:shape style="position:absolute;left:5552;top:2521;width:10;height:20" coordorigin="5552,2521" coordsize="10,20" path="m5552,2540l5561,2540,5561,2521,5552,2521,5552,2540xe" filled="true" fillcolor="#000000" stroked="false">
                <v:path arrowok="t"/>
                <v:fill type="solid"/>
              </v:shape>
            </v:group>
            <v:group style="position:absolute;left:5552;top:2540;width:10;height:20" coordorigin="5552,2540" coordsize="10,20">
              <v:shape style="position:absolute;left:5552;top:2540;width:10;height:20" coordorigin="5552,2540" coordsize="10,20" path="m5552,2559l5561,2559,5561,2540,5552,2540,5552,2559xe" filled="true" fillcolor="#000000" stroked="false">
                <v:path arrowok="t"/>
                <v:fill type="solid"/>
              </v:shape>
            </v:group>
            <v:group style="position:absolute;left:5552;top:2559;width:10;height:20" coordorigin="5552,2559" coordsize="10,20">
              <v:shape style="position:absolute;left:5552;top:2559;width:10;height:20" coordorigin="5552,2559" coordsize="10,20" path="m5552,2579l5561,2579,5561,2559,5552,2559,5552,2579xe" filled="true" fillcolor="#000000" stroked="false">
                <v:path arrowok="t"/>
                <v:fill type="solid"/>
              </v:shape>
            </v:group>
            <v:group style="position:absolute;left:5552;top:2579;width:10;height:20" coordorigin="5552,2579" coordsize="10,20">
              <v:shape style="position:absolute;left:5552;top:2579;width:10;height:20" coordorigin="5552,2579" coordsize="10,20" path="m5552,2598l5561,2598,5561,2579,5552,2579,5552,2598xe" filled="true" fillcolor="#000000" stroked="false">
                <v:path arrowok="t"/>
                <v:fill type="solid"/>
              </v:shape>
            </v:group>
            <v:group style="position:absolute;left:5552;top:2598;width:10;height:20" coordorigin="5552,2598" coordsize="10,20">
              <v:shape style="position:absolute;left:5552;top:2598;width:10;height:20" coordorigin="5552,2598" coordsize="10,20" path="m5552,2617l5561,2617,5561,2598,5552,2598,5552,2617xe" filled="true" fillcolor="#000000" stroked="false">
                <v:path arrowok="t"/>
                <v:fill type="solid"/>
              </v:shape>
            </v:group>
            <v:group style="position:absolute;left:5552;top:2617;width:10;height:20" coordorigin="5552,2617" coordsize="10,20">
              <v:shape style="position:absolute;left:5552;top:2617;width:10;height:20" coordorigin="5552,2617" coordsize="10,20" path="m5552,2636l5561,2636,5561,2617,5552,2617,5552,2636xe" filled="true" fillcolor="#000000" stroked="false">
                <v:path arrowok="t"/>
                <v:fill type="solid"/>
              </v:shape>
            </v:group>
            <v:group style="position:absolute;left:5552;top:2636;width:10;height:20" coordorigin="5552,2636" coordsize="10,20">
              <v:shape style="position:absolute;left:5552;top:2636;width:10;height:20" coordorigin="5552,2636" coordsize="10,20" path="m5552,2655l5561,2655,5561,2636,5552,2636,5552,2655xe" filled="true" fillcolor="#000000" stroked="false">
                <v:path arrowok="t"/>
                <v:fill type="solid"/>
              </v:shape>
            </v:group>
            <v:group style="position:absolute;left:5552;top:2655;width:10;height:20" coordorigin="5552,2655" coordsize="10,20">
              <v:shape style="position:absolute;left:5552;top:2655;width:10;height:20" coordorigin="5552,2655" coordsize="10,20" path="m5552,2675l5561,2675,5561,2655,5552,2655,5552,2675xe" filled="true" fillcolor="#000000" stroked="false">
                <v:path arrowok="t"/>
                <v:fill type="solid"/>
              </v:shape>
            </v:group>
            <v:group style="position:absolute;left:5552;top:2675;width:10;height:20" coordorigin="5552,2675" coordsize="10,20">
              <v:shape style="position:absolute;left:5552;top:2675;width:10;height:20" coordorigin="5552,2675" coordsize="10,20" path="m5552,2694l5561,2694,5561,2675,5552,2675,5552,2694xe" filled="true" fillcolor="#000000" stroked="false">
                <v:path arrowok="t"/>
                <v:fill type="solid"/>
              </v:shape>
            </v:group>
            <v:group style="position:absolute;left:5552;top:2694;width:10;height:20" coordorigin="5552,2694" coordsize="10,20">
              <v:shape style="position:absolute;left:5552;top:2694;width:10;height:20" coordorigin="5552,2694" coordsize="10,20" path="m5552,2713l5561,2713,5561,2694,5552,2694,5552,2713xe" filled="true" fillcolor="#000000" stroked="false">
                <v:path arrowok="t"/>
                <v:fill type="solid"/>
              </v:shape>
            </v:group>
            <v:group style="position:absolute;left:5552;top:2713;width:10;height:20" coordorigin="5552,2713" coordsize="10,20">
              <v:shape style="position:absolute;left:5552;top:2713;width:10;height:20" coordorigin="5552,2713" coordsize="10,20" path="m5552,2732l5561,2732,5561,2713,5552,2713,5552,2732xe" filled="true" fillcolor="#000000" stroked="false">
                <v:path arrowok="t"/>
                <v:fill type="solid"/>
              </v:shape>
            </v:group>
            <v:group style="position:absolute;left:5552;top:2732;width:10;height:20" coordorigin="5552,2732" coordsize="10,20">
              <v:shape style="position:absolute;left:5552;top:2732;width:10;height:20" coordorigin="5552,2732" coordsize="10,20" path="m5552,2751l5561,2751,5561,2732,5552,2732,5552,2751xe" filled="true" fillcolor="#000000" stroked="false">
                <v:path arrowok="t"/>
                <v:fill type="solid"/>
              </v:shape>
            </v:group>
            <v:group style="position:absolute;left:5552;top:2751;width:10;height:20" coordorigin="5552,2751" coordsize="10,20">
              <v:shape style="position:absolute;left:5552;top:2751;width:10;height:20" coordorigin="5552,2751" coordsize="10,20" path="m5552,2771l5561,2771,5561,2751,5552,2751,5552,2771xe" filled="true" fillcolor="#000000" stroked="false">
                <v:path arrowok="t"/>
                <v:fill type="solid"/>
              </v:shape>
            </v:group>
            <v:group style="position:absolute;left:5552;top:2771;width:10;height:20" coordorigin="5552,2771" coordsize="10,20">
              <v:shape style="position:absolute;left:5552;top:2771;width:10;height:20" coordorigin="5552,2771" coordsize="10,20" path="m5552,2790l5561,2790,5561,2771,5552,2771,5552,2790xe" filled="true" fillcolor="#000000" stroked="false">
                <v:path arrowok="t"/>
                <v:fill type="solid"/>
              </v:shape>
            </v:group>
            <v:group style="position:absolute;left:5552;top:2790;width:10;height:20" coordorigin="5552,2790" coordsize="10,20">
              <v:shape style="position:absolute;left:5552;top:2790;width:10;height:20" coordorigin="5552,2790" coordsize="10,20" path="m5552,2809l5561,2809,5561,2790,5552,2790,5552,2809xe" filled="true" fillcolor="#000000" stroked="false">
                <v:path arrowok="t"/>
                <v:fill type="solid"/>
              </v:shape>
            </v:group>
            <v:group style="position:absolute;left:5552;top:2809;width:10;height:20" coordorigin="5552,2809" coordsize="10,20">
              <v:shape style="position:absolute;left:5552;top:2809;width:10;height:20" coordorigin="5552,2809" coordsize="10,20" path="m5552,2828l5561,2828,5561,2809,5552,2809,5552,2828xe" filled="true" fillcolor="#000000" stroked="false">
                <v:path arrowok="t"/>
                <v:fill type="solid"/>
              </v:shape>
            </v:group>
            <v:group style="position:absolute;left:5552;top:2828;width:10;height:20" coordorigin="5552,2828" coordsize="10,20">
              <v:shape style="position:absolute;left:5552;top:2828;width:10;height:20" coordorigin="5552,2828" coordsize="10,20" path="m5552,2847l5561,2847,5561,2828,5552,2828,5552,2847xe" filled="true" fillcolor="#000000" stroked="false">
                <v:path arrowok="t"/>
                <v:fill type="solid"/>
              </v:shape>
            </v:group>
            <v:group style="position:absolute;left:5552;top:2847;width:10;height:20" coordorigin="5552,2847" coordsize="10,20">
              <v:shape style="position:absolute;left:5552;top:2847;width:10;height:20" coordorigin="5552,2847" coordsize="10,20" path="m5552,2867l5561,2867,5561,2847,5552,2847,5552,2867xe" filled="true" fillcolor="#000000" stroked="false">
                <v:path arrowok="t"/>
                <v:fill type="solid"/>
              </v:shape>
            </v:group>
            <v:group style="position:absolute;left:5552;top:2867;width:10;height:20" coordorigin="5552,2867" coordsize="10,20">
              <v:shape style="position:absolute;left:5552;top:2867;width:10;height:20" coordorigin="5552,2867" coordsize="10,20" path="m5552,2886l5561,2886,5561,2867,5552,2867,5552,2886xe" filled="true" fillcolor="#000000" stroked="false">
                <v:path arrowok="t"/>
                <v:fill type="solid"/>
              </v:shape>
            </v:group>
            <v:group style="position:absolute;left:5552;top:2886;width:10;height:20" coordorigin="5552,2886" coordsize="10,20">
              <v:shape style="position:absolute;left:5552;top:2886;width:10;height:20" coordorigin="5552,2886" coordsize="10,20" path="m5552,2905l5561,2905,5561,2886,5552,2886,5552,2905xe" filled="true" fillcolor="#000000" stroked="false">
                <v:path arrowok="t"/>
                <v:fill type="solid"/>
              </v:shape>
            </v:group>
            <v:group style="position:absolute;left:5552;top:2905;width:10;height:20" coordorigin="5552,2905" coordsize="10,20">
              <v:shape style="position:absolute;left:5552;top:2905;width:10;height:20" coordorigin="5552,2905" coordsize="10,20" path="m5552,2924l5561,2924,5561,2905,5552,2905,5552,2924xe" filled="true" fillcolor="#000000" stroked="false">
                <v:path arrowok="t"/>
                <v:fill type="solid"/>
              </v:shape>
            </v:group>
            <v:group style="position:absolute;left:5552;top:2924;width:10;height:20" coordorigin="5552,2924" coordsize="10,20">
              <v:shape style="position:absolute;left:5552;top:2924;width:10;height:20" coordorigin="5552,2924" coordsize="10,20" path="m5552,2943l5561,2943,5561,2924,5552,2924,5552,2943xe" filled="true" fillcolor="#000000" stroked="false">
                <v:path arrowok="t"/>
                <v:fill type="solid"/>
              </v:shape>
            </v:group>
            <v:group style="position:absolute;left:5552;top:2943;width:10;height:20" coordorigin="5552,2943" coordsize="10,20">
              <v:shape style="position:absolute;left:5552;top:2943;width:10;height:20" coordorigin="5552,2943" coordsize="10,20" path="m5552,2963l5561,2963,5561,2943,5552,2943,5552,2963xe" filled="true" fillcolor="#000000" stroked="false">
                <v:path arrowok="t"/>
                <v:fill type="solid"/>
              </v:shape>
            </v:group>
            <v:group style="position:absolute;left:5552;top:2963;width:10;height:20" coordorigin="5552,2963" coordsize="10,20">
              <v:shape style="position:absolute;left:5552;top:2963;width:10;height:20" coordorigin="5552,2963" coordsize="10,20" path="m5552,2982l5561,2982,5561,2963,5552,2963,5552,2982xe" filled="true" fillcolor="#000000" stroked="false">
                <v:path arrowok="t"/>
                <v:fill type="solid"/>
              </v:shape>
            </v:group>
            <v:group style="position:absolute;left:5552;top:2982;width:10;height:20" coordorigin="5552,2982" coordsize="10,20">
              <v:shape style="position:absolute;left:5552;top:2982;width:10;height:20" coordorigin="5552,2982" coordsize="10,20" path="m5552,3001l5561,3001,5561,2982,5552,2982,5552,3001xe" filled="true" fillcolor="#000000" stroked="false">
                <v:path arrowok="t"/>
                <v:fill type="solid"/>
              </v:shape>
            </v:group>
            <v:group style="position:absolute;left:5552;top:3001;width:10;height:20" coordorigin="5552,3001" coordsize="10,20">
              <v:shape style="position:absolute;left:5552;top:3001;width:10;height:20" coordorigin="5552,3001" coordsize="10,20" path="m5552,3020l5561,3020,5561,3001,5552,3001,5552,3020xe" filled="true" fillcolor="#000000" stroked="false">
                <v:path arrowok="t"/>
                <v:fill type="solid"/>
              </v:shape>
            </v:group>
            <v:group style="position:absolute;left:5552;top:3020;width:10;height:20" coordorigin="5552,3020" coordsize="10,20">
              <v:shape style="position:absolute;left:5552;top:3020;width:10;height:20" coordorigin="5552,3020" coordsize="10,20" path="m5552,3039l5561,3039,5561,3020,5552,3020,5552,3039xe" filled="true" fillcolor="#000000" stroked="false">
                <v:path arrowok="t"/>
                <v:fill type="solid"/>
              </v:shape>
            </v:group>
            <v:group style="position:absolute;left:5552;top:3039;width:10;height:20" coordorigin="5552,3039" coordsize="10,20">
              <v:shape style="position:absolute;left:5552;top:3039;width:10;height:20" coordorigin="5552,3039" coordsize="10,20" path="m5552,3059l5561,3059,5561,3039,5552,3039,5552,3059xe" filled="true" fillcolor="#000000" stroked="false">
                <v:path arrowok="t"/>
                <v:fill type="solid"/>
              </v:shape>
            </v:group>
            <v:group style="position:absolute;left:5552;top:3059;width:10;height:20" coordorigin="5552,3059" coordsize="10,20">
              <v:shape style="position:absolute;left:5552;top:3059;width:10;height:20" coordorigin="5552,3059" coordsize="10,20" path="m5552,3078l5561,3078,5561,3059,5552,3059,5552,3078xe" filled="true" fillcolor="#000000" stroked="false">
                <v:path arrowok="t"/>
                <v:fill type="solid"/>
              </v:shape>
            </v:group>
            <v:group style="position:absolute;left:5552;top:3078;width:10;height:20" coordorigin="5552,3078" coordsize="10,20">
              <v:shape style="position:absolute;left:5552;top:3078;width:10;height:20" coordorigin="5552,3078" coordsize="10,20" path="m5552,3097l5561,3097,5561,3078,5552,3078,5552,3097xe" filled="true" fillcolor="#000000" stroked="false">
                <v:path arrowok="t"/>
                <v:fill type="solid"/>
              </v:shape>
            </v:group>
            <v:group style="position:absolute;left:5552;top:3097;width:10;height:20" coordorigin="5552,3097" coordsize="10,20">
              <v:shape style="position:absolute;left:5552;top:3097;width:10;height:20" coordorigin="5552,3097" coordsize="10,20" path="m5552,3116l5561,3116,5561,3097,5552,3097,5552,3116xe" filled="true" fillcolor="#000000" stroked="false">
                <v:path arrowok="t"/>
                <v:fill type="solid"/>
              </v:shape>
            </v:group>
            <v:group style="position:absolute;left:5552;top:3116;width:10;height:20" coordorigin="5552,3116" coordsize="10,20">
              <v:shape style="position:absolute;left:5552;top:3116;width:10;height:20" coordorigin="5552,3116" coordsize="10,20" path="m5552,3135l5561,3135,5561,3116,5552,3116,5552,3135xe" filled="true" fillcolor="#000000" stroked="false">
                <v:path arrowok="t"/>
                <v:fill type="solid"/>
              </v:shape>
            </v:group>
            <v:group style="position:absolute;left:5552;top:3135;width:10;height:20" coordorigin="5552,3135" coordsize="10,20">
              <v:shape style="position:absolute;left:5552;top:3135;width:10;height:20" coordorigin="5552,3135" coordsize="10,20" path="m5552,3155l5561,3155,5561,3135,5552,3135,5552,3155xe" filled="true" fillcolor="#000000" stroked="false">
                <v:path arrowok="t"/>
                <v:fill type="solid"/>
              </v:shape>
            </v:group>
            <v:group style="position:absolute;left:5552;top:3155;width:10;height:20" coordorigin="5552,3155" coordsize="10,20">
              <v:shape style="position:absolute;left:5552;top:3155;width:10;height:20" coordorigin="5552,3155" coordsize="10,20" path="m5552,3174l5561,3174,5561,3155,5552,3155,5552,3174xe" filled="true" fillcolor="#000000" stroked="false">
                <v:path arrowok="t"/>
                <v:fill type="solid"/>
              </v:shape>
            </v:group>
            <v:group style="position:absolute;left:5552;top:3174;width:10;height:20" coordorigin="5552,3174" coordsize="10,20">
              <v:shape style="position:absolute;left:5552;top:3174;width:10;height:20" coordorigin="5552,3174" coordsize="10,20" path="m5552,3193l5561,3193,5561,3174,5552,3174,5552,3193xe" filled="true" fillcolor="#000000" stroked="false">
                <v:path arrowok="t"/>
                <v:fill type="solid"/>
              </v:shape>
            </v:group>
            <v:group style="position:absolute;left:5552;top:3193;width:10;height:20" coordorigin="5552,3193" coordsize="10,20">
              <v:shape style="position:absolute;left:5552;top:3193;width:10;height:20" coordorigin="5552,3193" coordsize="10,20" path="m5552,3212l5561,3212,5561,3193,5552,3193,5552,3212xe" filled="true" fillcolor="#000000" stroked="false">
                <v:path arrowok="t"/>
                <v:fill type="solid"/>
              </v:shape>
            </v:group>
            <v:group style="position:absolute;left:5552;top:3218;width:10;height:2" coordorigin="5552,3218" coordsize="10,2">
              <v:shape style="position:absolute;left:5552;top:3218;width:10;height:2" coordorigin="5552,3218" coordsize="10,0" path="m5552,3218l5561,3218e" filled="false" stroked="true" strokeweight=".600010pt" strokecolor="#000000">
                <v:path arrowok="t"/>
              </v:shape>
            </v:group>
            <v:group style="position:absolute;left:13656;top:2521;width:10;height:20" coordorigin="13656,2521" coordsize="10,20">
              <v:shape style="position:absolute;left:13656;top:2521;width:10;height:20" coordorigin="13656,2521" coordsize="10,20" path="m13656,2540l13665,2540,13665,2521,13656,2521,13656,2540xe" filled="true" fillcolor="#000000" stroked="false">
                <v:path arrowok="t"/>
                <v:fill type="solid"/>
              </v:shape>
            </v:group>
            <v:group style="position:absolute;left:13656;top:2540;width:10;height:20" coordorigin="13656,2540" coordsize="10,20">
              <v:shape style="position:absolute;left:13656;top:2540;width:10;height:20" coordorigin="13656,2540" coordsize="10,20" path="m13656,2559l13665,2559,13665,2540,13656,2540,13656,2559xe" filled="true" fillcolor="#000000" stroked="false">
                <v:path arrowok="t"/>
                <v:fill type="solid"/>
              </v:shape>
            </v:group>
            <v:group style="position:absolute;left:13656;top:2559;width:10;height:20" coordorigin="13656,2559" coordsize="10,20">
              <v:shape style="position:absolute;left:13656;top:2559;width:10;height:20" coordorigin="13656,2559" coordsize="10,20" path="m13656,2579l13665,2579,13665,2559,13656,2559,13656,2579xe" filled="true" fillcolor="#000000" stroked="false">
                <v:path arrowok="t"/>
                <v:fill type="solid"/>
              </v:shape>
            </v:group>
            <v:group style="position:absolute;left:13656;top:2579;width:10;height:20" coordorigin="13656,2579" coordsize="10,20">
              <v:shape style="position:absolute;left:13656;top:2579;width:10;height:20" coordorigin="13656,2579" coordsize="10,20" path="m13656,2598l13665,2598,13665,2579,13656,2579,13656,2598xe" filled="true" fillcolor="#000000" stroked="false">
                <v:path arrowok="t"/>
                <v:fill type="solid"/>
              </v:shape>
            </v:group>
            <v:group style="position:absolute;left:13656;top:2598;width:10;height:20" coordorigin="13656,2598" coordsize="10,20">
              <v:shape style="position:absolute;left:13656;top:2598;width:10;height:20" coordorigin="13656,2598" coordsize="10,20" path="m13656,2617l13665,2617,13665,2598,13656,2598,13656,2617xe" filled="true" fillcolor="#000000" stroked="false">
                <v:path arrowok="t"/>
                <v:fill type="solid"/>
              </v:shape>
            </v:group>
            <v:group style="position:absolute;left:13656;top:2617;width:10;height:20" coordorigin="13656,2617" coordsize="10,20">
              <v:shape style="position:absolute;left:13656;top:2617;width:10;height:20" coordorigin="13656,2617" coordsize="10,20" path="m13656,2636l13665,2636,13665,2617,13656,2617,13656,2636xe" filled="true" fillcolor="#000000" stroked="false">
                <v:path arrowok="t"/>
                <v:fill type="solid"/>
              </v:shape>
            </v:group>
            <v:group style="position:absolute;left:13656;top:2636;width:10;height:20" coordorigin="13656,2636" coordsize="10,20">
              <v:shape style="position:absolute;left:13656;top:2636;width:10;height:20" coordorigin="13656,2636" coordsize="10,20" path="m13656,2655l13665,2655,13665,2636,13656,2636,13656,2655xe" filled="true" fillcolor="#000000" stroked="false">
                <v:path arrowok="t"/>
                <v:fill type="solid"/>
              </v:shape>
            </v:group>
            <v:group style="position:absolute;left:13656;top:2655;width:10;height:20" coordorigin="13656,2655" coordsize="10,20">
              <v:shape style="position:absolute;left:13656;top:2655;width:10;height:20" coordorigin="13656,2655" coordsize="10,20" path="m13656,2675l13665,2675,13665,2655,13656,2655,13656,2675xe" filled="true" fillcolor="#000000" stroked="false">
                <v:path arrowok="t"/>
                <v:fill type="solid"/>
              </v:shape>
            </v:group>
            <v:group style="position:absolute;left:13656;top:2675;width:10;height:20" coordorigin="13656,2675" coordsize="10,20">
              <v:shape style="position:absolute;left:13656;top:2675;width:10;height:20" coordorigin="13656,2675" coordsize="10,20" path="m13656,2694l13665,2694,13665,2675,13656,2675,13656,2694xe" filled="true" fillcolor="#000000" stroked="false">
                <v:path arrowok="t"/>
                <v:fill type="solid"/>
              </v:shape>
            </v:group>
            <v:group style="position:absolute;left:13656;top:2694;width:10;height:20" coordorigin="13656,2694" coordsize="10,20">
              <v:shape style="position:absolute;left:13656;top:2694;width:10;height:20" coordorigin="13656,2694" coordsize="10,20" path="m13656,2713l13665,2713,13665,2694,13656,2694,13656,2713xe" filled="true" fillcolor="#000000" stroked="false">
                <v:path arrowok="t"/>
                <v:fill type="solid"/>
              </v:shape>
            </v:group>
            <v:group style="position:absolute;left:13656;top:2713;width:10;height:20" coordorigin="13656,2713" coordsize="10,20">
              <v:shape style="position:absolute;left:13656;top:2713;width:10;height:20" coordorigin="13656,2713" coordsize="10,20" path="m13656,2732l13665,2732,13665,2713,13656,2713,13656,2732xe" filled="true" fillcolor="#000000" stroked="false">
                <v:path arrowok="t"/>
                <v:fill type="solid"/>
              </v:shape>
            </v:group>
            <v:group style="position:absolute;left:13656;top:2732;width:10;height:20" coordorigin="13656,2732" coordsize="10,20">
              <v:shape style="position:absolute;left:13656;top:2732;width:10;height:20" coordorigin="13656,2732" coordsize="10,20" path="m13656,2751l13665,2751,13665,2732,13656,2732,13656,2751xe" filled="true" fillcolor="#000000" stroked="false">
                <v:path arrowok="t"/>
                <v:fill type="solid"/>
              </v:shape>
            </v:group>
            <v:group style="position:absolute;left:13656;top:2751;width:10;height:20" coordorigin="13656,2751" coordsize="10,20">
              <v:shape style="position:absolute;left:13656;top:2751;width:10;height:20" coordorigin="13656,2751" coordsize="10,20" path="m13656,2771l13665,2771,13665,2751,13656,2751,13656,2771xe" filled="true" fillcolor="#000000" stroked="false">
                <v:path arrowok="t"/>
                <v:fill type="solid"/>
              </v:shape>
            </v:group>
            <v:group style="position:absolute;left:13656;top:2771;width:10;height:20" coordorigin="13656,2771" coordsize="10,20">
              <v:shape style="position:absolute;left:13656;top:2771;width:10;height:20" coordorigin="13656,2771" coordsize="10,20" path="m13656,2790l13665,2790,13665,2771,13656,2771,13656,2790xe" filled="true" fillcolor="#000000" stroked="false">
                <v:path arrowok="t"/>
                <v:fill type="solid"/>
              </v:shape>
            </v:group>
            <v:group style="position:absolute;left:13656;top:2790;width:10;height:20" coordorigin="13656,2790" coordsize="10,20">
              <v:shape style="position:absolute;left:13656;top:2790;width:10;height:20" coordorigin="13656,2790" coordsize="10,20" path="m13656,2809l13665,2809,13665,2790,13656,2790,13656,2809xe" filled="true" fillcolor="#000000" stroked="false">
                <v:path arrowok="t"/>
                <v:fill type="solid"/>
              </v:shape>
            </v:group>
            <v:group style="position:absolute;left:13656;top:2809;width:10;height:20" coordorigin="13656,2809" coordsize="10,20">
              <v:shape style="position:absolute;left:13656;top:2809;width:10;height:20" coordorigin="13656,2809" coordsize="10,20" path="m13656,2828l13665,2828,13665,2809,13656,2809,13656,2828xe" filled="true" fillcolor="#000000" stroked="false">
                <v:path arrowok="t"/>
                <v:fill type="solid"/>
              </v:shape>
            </v:group>
            <v:group style="position:absolute;left:13656;top:2828;width:10;height:20" coordorigin="13656,2828" coordsize="10,20">
              <v:shape style="position:absolute;left:13656;top:2828;width:10;height:20" coordorigin="13656,2828" coordsize="10,20" path="m13656,2847l13665,2847,13665,2828,13656,2828,13656,2847xe" filled="true" fillcolor="#000000" stroked="false">
                <v:path arrowok="t"/>
                <v:fill type="solid"/>
              </v:shape>
            </v:group>
            <v:group style="position:absolute;left:13656;top:2847;width:10;height:20" coordorigin="13656,2847" coordsize="10,20">
              <v:shape style="position:absolute;left:13656;top:2847;width:10;height:20" coordorigin="13656,2847" coordsize="10,20" path="m13656,2867l13665,2867,13665,2847,13656,2847,13656,2867xe" filled="true" fillcolor="#000000" stroked="false">
                <v:path arrowok="t"/>
                <v:fill type="solid"/>
              </v:shape>
            </v:group>
            <v:group style="position:absolute;left:13656;top:2867;width:10;height:20" coordorigin="13656,2867" coordsize="10,20">
              <v:shape style="position:absolute;left:13656;top:2867;width:10;height:20" coordorigin="13656,2867" coordsize="10,20" path="m13656,2886l13665,2886,13665,2867,13656,2867,13656,2886xe" filled="true" fillcolor="#000000" stroked="false">
                <v:path arrowok="t"/>
                <v:fill type="solid"/>
              </v:shape>
            </v:group>
            <v:group style="position:absolute;left:13656;top:2886;width:10;height:20" coordorigin="13656,2886" coordsize="10,20">
              <v:shape style="position:absolute;left:13656;top:2886;width:10;height:20" coordorigin="13656,2886" coordsize="10,20" path="m13656,2905l13665,2905,13665,2886,13656,2886,13656,2905xe" filled="true" fillcolor="#000000" stroked="false">
                <v:path arrowok="t"/>
                <v:fill type="solid"/>
              </v:shape>
            </v:group>
            <v:group style="position:absolute;left:13656;top:2905;width:10;height:20" coordorigin="13656,2905" coordsize="10,20">
              <v:shape style="position:absolute;left:13656;top:2905;width:10;height:20" coordorigin="13656,2905" coordsize="10,20" path="m13656,2924l13665,2924,13665,2905,13656,2905,13656,2924xe" filled="true" fillcolor="#000000" stroked="false">
                <v:path arrowok="t"/>
                <v:fill type="solid"/>
              </v:shape>
            </v:group>
            <v:group style="position:absolute;left:13656;top:2924;width:10;height:20" coordorigin="13656,2924" coordsize="10,20">
              <v:shape style="position:absolute;left:13656;top:2924;width:10;height:20" coordorigin="13656,2924" coordsize="10,20" path="m13656,2943l13665,2943,13665,2924,13656,2924,13656,2943xe" filled="true" fillcolor="#000000" stroked="false">
                <v:path arrowok="t"/>
                <v:fill type="solid"/>
              </v:shape>
            </v:group>
            <v:group style="position:absolute;left:13656;top:2943;width:10;height:20" coordorigin="13656,2943" coordsize="10,20">
              <v:shape style="position:absolute;left:13656;top:2943;width:10;height:20" coordorigin="13656,2943" coordsize="10,20" path="m13656,2963l13665,2963,13665,2943,13656,2943,13656,2963xe" filled="true" fillcolor="#000000" stroked="false">
                <v:path arrowok="t"/>
                <v:fill type="solid"/>
              </v:shape>
            </v:group>
            <v:group style="position:absolute;left:13656;top:2963;width:10;height:20" coordorigin="13656,2963" coordsize="10,20">
              <v:shape style="position:absolute;left:13656;top:2963;width:10;height:20" coordorigin="13656,2963" coordsize="10,20" path="m13656,2982l13665,2982,13665,2963,13656,2963,13656,2982xe" filled="true" fillcolor="#000000" stroked="false">
                <v:path arrowok="t"/>
                <v:fill type="solid"/>
              </v:shape>
            </v:group>
            <v:group style="position:absolute;left:13656;top:2982;width:10;height:20" coordorigin="13656,2982" coordsize="10,20">
              <v:shape style="position:absolute;left:13656;top:2982;width:10;height:20" coordorigin="13656,2982" coordsize="10,20" path="m13656,3001l13665,3001,13665,2982,13656,2982,13656,3001xe" filled="true" fillcolor="#000000" stroked="false">
                <v:path arrowok="t"/>
                <v:fill type="solid"/>
              </v:shape>
            </v:group>
            <v:group style="position:absolute;left:13656;top:3001;width:10;height:20" coordorigin="13656,3001" coordsize="10,20">
              <v:shape style="position:absolute;left:13656;top:3001;width:10;height:20" coordorigin="13656,3001" coordsize="10,20" path="m13656,3020l13665,3020,13665,3001,13656,3001,13656,3020xe" filled="true" fillcolor="#000000" stroked="false">
                <v:path arrowok="t"/>
                <v:fill type="solid"/>
              </v:shape>
            </v:group>
            <v:group style="position:absolute;left:13656;top:3020;width:10;height:20" coordorigin="13656,3020" coordsize="10,20">
              <v:shape style="position:absolute;left:13656;top:3020;width:10;height:20" coordorigin="13656,3020" coordsize="10,20" path="m13656,3039l13665,3039,13665,3020,13656,3020,13656,3039xe" filled="true" fillcolor="#000000" stroked="false">
                <v:path arrowok="t"/>
                <v:fill type="solid"/>
              </v:shape>
            </v:group>
            <v:group style="position:absolute;left:13656;top:3039;width:10;height:20" coordorigin="13656,3039" coordsize="10,20">
              <v:shape style="position:absolute;left:13656;top:3039;width:10;height:20" coordorigin="13656,3039" coordsize="10,20" path="m13656,3059l13665,3059,13665,3039,13656,3039,13656,3059xe" filled="true" fillcolor="#000000" stroked="false">
                <v:path arrowok="t"/>
                <v:fill type="solid"/>
              </v:shape>
            </v:group>
            <v:group style="position:absolute;left:13656;top:3059;width:10;height:20" coordorigin="13656,3059" coordsize="10,20">
              <v:shape style="position:absolute;left:13656;top:3059;width:10;height:20" coordorigin="13656,3059" coordsize="10,20" path="m13656,3078l13665,3078,13665,3059,13656,3059,13656,3078xe" filled="true" fillcolor="#000000" stroked="false">
                <v:path arrowok="t"/>
                <v:fill type="solid"/>
              </v:shape>
            </v:group>
            <v:group style="position:absolute;left:13656;top:3078;width:10;height:20" coordorigin="13656,3078" coordsize="10,20">
              <v:shape style="position:absolute;left:13656;top:3078;width:10;height:20" coordorigin="13656,3078" coordsize="10,20" path="m13656,3097l13665,3097,13665,3078,13656,3078,13656,3097xe" filled="true" fillcolor="#000000" stroked="false">
                <v:path arrowok="t"/>
                <v:fill type="solid"/>
              </v:shape>
            </v:group>
            <v:group style="position:absolute;left:13656;top:3097;width:10;height:20" coordorigin="13656,3097" coordsize="10,20">
              <v:shape style="position:absolute;left:13656;top:3097;width:10;height:20" coordorigin="13656,3097" coordsize="10,20" path="m13656,3116l13665,3116,13665,3097,13656,3097,13656,3116xe" filled="true" fillcolor="#000000" stroked="false">
                <v:path arrowok="t"/>
                <v:fill type="solid"/>
              </v:shape>
            </v:group>
            <v:group style="position:absolute;left:13656;top:3116;width:10;height:20" coordorigin="13656,3116" coordsize="10,20">
              <v:shape style="position:absolute;left:13656;top:3116;width:10;height:20" coordorigin="13656,3116" coordsize="10,20" path="m13656,3135l13665,3135,13665,3116,13656,3116,13656,3135xe" filled="true" fillcolor="#000000" stroked="false">
                <v:path arrowok="t"/>
                <v:fill type="solid"/>
              </v:shape>
            </v:group>
            <v:group style="position:absolute;left:13656;top:3135;width:10;height:20" coordorigin="13656,3135" coordsize="10,20">
              <v:shape style="position:absolute;left:13656;top:3135;width:10;height:20" coordorigin="13656,3135" coordsize="10,20" path="m13656,3155l13665,3155,13665,3135,13656,3135,13656,3155xe" filled="true" fillcolor="#000000" stroked="false">
                <v:path arrowok="t"/>
                <v:fill type="solid"/>
              </v:shape>
            </v:group>
            <v:group style="position:absolute;left:13656;top:3155;width:10;height:20" coordorigin="13656,3155" coordsize="10,20">
              <v:shape style="position:absolute;left:13656;top:3155;width:10;height:20" coordorigin="13656,3155" coordsize="10,20" path="m13656,3174l13665,3174,13665,3155,13656,3155,13656,3174xe" filled="true" fillcolor="#000000" stroked="false">
                <v:path arrowok="t"/>
                <v:fill type="solid"/>
              </v:shape>
            </v:group>
            <v:group style="position:absolute;left:13656;top:3174;width:10;height:20" coordorigin="13656,3174" coordsize="10,20">
              <v:shape style="position:absolute;left:13656;top:3174;width:10;height:20" coordorigin="13656,3174" coordsize="10,20" path="m13656,3193l13665,3193,13665,3174,13656,3174,13656,3193xe" filled="true" fillcolor="#000000" stroked="false">
                <v:path arrowok="t"/>
                <v:fill type="solid"/>
              </v:shape>
            </v:group>
            <v:group style="position:absolute;left:13656;top:3193;width:10;height:20" coordorigin="13656,3193" coordsize="10,20">
              <v:shape style="position:absolute;left:13656;top:3193;width:10;height:20" coordorigin="13656,3193" coordsize="10,20" path="m13656,3212l13665,3212,13665,3193,13656,3193,13656,3212xe" filled="true" fillcolor="#000000" stroked="false">
                <v:path arrowok="t"/>
                <v:fill type="solid"/>
              </v:shape>
            </v:group>
            <v:group style="position:absolute;left:13656;top:3218;width:10;height:2" coordorigin="13656,3218" coordsize="10,2">
              <v:shape style="position:absolute;left:13656;top:3218;width:10;height:2" coordorigin="13656,3218" coordsize="10,0" path="m13656,3218l13665,3218e" filled="false" stroked="true" strokeweight=".600010pt" strokecolor="#000000">
                <v:path arrowok="t"/>
              </v:shape>
              <v:shape style="position:absolute;left:1706;top:3224;width:3845;height:10" type="#_x0000_t75" stroked="false">
                <v:imagedata r:id="rId352" o:title=""/>
              </v:shape>
              <v:shape style="position:absolute;left:5547;top:3224;width:4866;height:10" type="#_x0000_t75" stroked="false">
                <v:imagedata r:id="rId353" o:title=""/>
              </v:shape>
              <v:shape style="position:absolute;left:10408;top:3224;width:1625;height:10" type="#_x0000_t75" stroked="false">
                <v:imagedata r:id="rId350" o:title=""/>
              </v:shape>
              <v:shape style="position:absolute;left:12028;top:3224;width:1628;height:10" type="#_x0000_t75" stroked="false">
                <v:imagedata r:id="rId351" o:title=""/>
              </v:shape>
              <v:shape style="position:absolute;left:13651;top:3224;width:1483;height:10" type="#_x0000_t75" stroked="false">
                <v:imagedata r:id="rId354" o:title=""/>
              </v:shape>
            </v:group>
            <v:group style="position:absolute;left:5552;top:3234;width:10;height:20" coordorigin="5552,3234" coordsize="10,20">
              <v:shape style="position:absolute;left:5552;top:3234;width:10;height:20" coordorigin="5552,3234" coordsize="10,20" path="m5552,3253l5561,3253,5561,3234,5552,3234,5552,3253xe" filled="true" fillcolor="#000000" stroked="false">
                <v:path arrowok="t"/>
                <v:fill type="solid"/>
              </v:shape>
            </v:group>
            <v:group style="position:absolute;left:5552;top:3253;width:10;height:20" coordorigin="5552,3253" coordsize="10,20">
              <v:shape style="position:absolute;left:5552;top:3253;width:10;height:20" coordorigin="5552,3253" coordsize="10,20" path="m5552,3272l5561,3272,5561,3253,5552,3253,5552,3272xe" filled="true" fillcolor="#000000" stroked="false">
                <v:path arrowok="t"/>
                <v:fill type="solid"/>
              </v:shape>
            </v:group>
            <v:group style="position:absolute;left:5552;top:3272;width:10;height:20" coordorigin="5552,3272" coordsize="10,20">
              <v:shape style="position:absolute;left:5552;top:3272;width:10;height:20" coordorigin="5552,3272" coordsize="10,20" path="m5552,3291l5561,3291,5561,3272,5552,3272,5552,3291xe" filled="true" fillcolor="#000000" stroked="false">
                <v:path arrowok="t"/>
                <v:fill type="solid"/>
              </v:shape>
            </v:group>
            <v:group style="position:absolute;left:5552;top:3291;width:10;height:20" coordorigin="5552,3291" coordsize="10,20">
              <v:shape style="position:absolute;left:5552;top:3291;width:10;height:20" coordorigin="5552,3291" coordsize="10,20" path="m5552,3311l5561,3311,5561,3291,5552,3291,5552,3311xe" filled="true" fillcolor="#000000" stroked="false">
                <v:path arrowok="t"/>
                <v:fill type="solid"/>
              </v:shape>
            </v:group>
            <v:group style="position:absolute;left:5552;top:3311;width:10;height:20" coordorigin="5552,3311" coordsize="10,20">
              <v:shape style="position:absolute;left:5552;top:3311;width:10;height:20" coordorigin="5552,3311" coordsize="10,20" path="m5552,3330l5561,3330,5561,3311,5552,3311,5552,3330xe" filled="true" fillcolor="#000000" stroked="false">
                <v:path arrowok="t"/>
                <v:fill type="solid"/>
              </v:shape>
            </v:group>
            <v:group style="position:absolute;left:5552;top:3330;width:10;height:20" coordorigin="5552,3330" coordsize="10,20">
              <v:shape style="position:absolute;left:5552;top:3330;width:10;height:20" coordorigin="5552,3330" coordsize="10,20" path="m5552,3349l5561,3349,5561,3330,5552,3330,5552,3349xe" filled="true" fillcolor="#000000" stroked="false">
                <v:path arrowok="t"/>
                <v:fill type="solid"/>
              </v:shape>
            </v:group>
            <v:group style="position:absolute;left:5552;top:3349;width:10;height:20" coordorigin="5552,3349" coordsize="10,20">
              <v:shape style="position:absolute;left:5552;top:3349;width:10;height:20" coordorigin="5552,3349" coordsize="10,20" path="m5552,3368l5561,3368,5561,3349,5552,3349,5552,3368xe" filled="true" fillcolor="#000000" stroked="false">
                <v:path arrowok="t"/>
                <v:fill type="solid"/>
              </v:shape>
            </v:group>
            <v:group style="position:absolute;left:5552;top:3368;width:10;height:20" coordorigin="5552,3368" coordsize="10,20">
              <v:shape style="position:absolute;left:5552;top:3368;width:10;height:20" coordorigin="5552,3368" coordsize="10,20" path="m5552,3387l5561,3387,5561,3368,5552,3368,5552,3387xe" filled="true" fillcolor="#000000" stroked="false">
                <v:path arrowok="t"/>
                <v:fill type="solid"/>
              </v:shape>
            </v:group>
            <v:group style="position:absolute;left:5552;top:3387;width:10;height:20" coordorigin="5552,3387" coordsize="10,20">
              <v:shape style="position:absolute;left:5552;top:3387;width:10;height:20" coordorigin="5552,3387" coordsize="10,20" path="m5552,3407l5561,3407,5561,3387,5552,3387,5552,3407xe" filled="true" fillcolor="#000000" stroked="false">
                <v:path arrowok="t"/>
                <v:fill type="solid"/>
              </v:shape>
            </v:group>
            <v:group style="position:absolute;left:5552;top:3407;width:10;height:20" coordorigin="5552,3407" coordsize="10,20">
              <v:shape style="position:absolute;left:5552;top:3407;width:10;height:20" coordorigin="5552,3407" coordsize="10,20" path="m5552,3426l5561,3426,5561,3407,5552,3407,5552,3426xe" filled="true" fillcolor="#000000" stroked="false">
                <v:path arrowok="t"/>
                <v:fill type="solid"/>
              </v:shape>
            </v:group>
            <v:group style="position:absolute;left:5552;top:3426;width:10;height:20" coordorigin="5552,3426" coordsize="10,20">
              <v:shape style="position:absolute;left:5552;top:3426;width:10;height:20" coordorigin="5552,3426" coordsize="10,20" path="m5552,3445l5561,3445,5561,3426,5552,3426,5552,3445xe" filled="true" fillcolor="#000000" stroked="false">
                <v:path arrowok="t"/>
                <v:fill type="solid"/>
              </v:shape>
            </v:group>
            <v:group style="position:absolute;left:5552;top:3445;width:10;height:20" coordorigin="5552,3445" coordsize="10,20">
              <v:shape style="position:absolute;left:5552;top:3445;width:10;height:20" coordorigin="5552,3445" coordsize="10,20" path="m5552,3464l5561,3464,5561,3445,5552,3445,5552,3464xe" filled="true" fillcolor="#000000" stroked="false">
                <v:path arrowok="t"/>
                <v:fill type="solid"/>
              </v:shape>
            </v:group>
            <v:group style="position:absolute;left:5552;top:3464;width:10;height:20" coordorigin="5552,3464" coordsize="10,20">
              <v:shape style="position:absolute;left:5552;top:3464;width:10;height:20" coordorigin="5552,3464" coordsize="10,20" path="m5552,3483l5561,3483,5561,3464,5552,3464,5552,3483xe" filled="true" fillcolor="#000000" stroked="false">
                <v:path arrowok="t"/>
                <v:fill type="solid"/>
              </v:shape>
            </v:group>
            <v:group style="position:absolute;left:5552;top:3483;width:10;height:20" coordorigin="5552,3483" coordsize="10,20">
              <v:shape style="position:absolute;left:5552;top:3483;width:10;height:20" coordorigin="5552,3483" coordsize="10,20" path="m5552,3503l5561,3503,5561,3483,5552,3483,5552,3503xe" filled="true" fillcolor="#000000" stroked="false">
                <v:path arrowok="t"/>
                <v:fill type="solid"/>
              </v:shape>
            </v:group>
            <v:group style="position:absolute;left:5552;top:3503;width:10;height:20" coordorigin="5552,3503" coordsize="10,20">
              <v:shape style="position:absolute;left:5552;top:3503;width:10;height:20" coordorigin="5552,3503" coordsize="10,20" path="m5552,3522l5561,3522,5561,3503,5552,3503,5552,3522xe" filled="true" fillcolor="#000000" stroked="false">
                <v:path arrowok="t"/>
                <v:fill type="solid"/>
              </v:shape>
            </v:group>
            <v:group style="position:absolute;left:5552;top:3522;width:10;height:20" coordorigin="5552,3522" coordsize="10,20">
              <v:shape style="position:absolute;left:5552;top:3522;width:10;height:20" coordorigin="5552,3522" coordsize="10,20" path="m5552,3541l5561,3541,5561,3522,5552,3522,5552,3541xe" filled="true" fillcolor="#000000" stroked="false">
                <v:path arrowok="t"/>
                <v:fill type="solid"/>
              </v:shape>
            </v:group>
            <v:group style="position:absolute;left:5552;top:3541;width:10;height:20" coordorigin="5552,3541" coordsize="10,20">
              <v:shape style="position:absolute;left:5552;top:3541;width:10;height:20" coordorigin="5552,3541" coordsize="10,20" path="m5552,3560l5561,3560,5561,3541,5552,3541,5552,3560xe" filled="true" fillcolor="#000000" stroked="false">
                <v:path arrowok="t"/>
                <v:fill type="solid"/>
              </v:shape>
            </v:group>
            <v:group style="position:absolute;left:5552;top:3560;width:10;height:20" coordorigin="5552,3560" coordsize="10,20">
              <v:shape style="position:absolute;left:5552;top:3560;width:10;height:20" coordorigin="5552,3560" coordsize="10,20" path="m5552,3579l5561,3579,5561,3560,5552,3560,5552,3579xe" filled="true" fillcolor="#000000" stroked="false">
                <v:path arrowok="t"/>
                <v:fill type="solid"/>
              </v:shape>
            </v:group>
            <v:group style="position:absolute;left:5552;top:3579;width:10;height:20" coordorigin="5552,3579" coordsize="10,20">
              <v:shape style="position:absolute;left:5552;top:3579;width:10;height:20" coordorigin="5552,3579" coordsize="10,20" path="m5552,3599l5561,3599,5561,3579,5552,3579,5552,3599xe" filled="true" fillcolor="#000000" stroked="false">
                <v:path arrowok="t"/>
                <v:fill type="solid"/>
              </v:shape>
            </v:group>
            <v:group style="position:absolute;left:5552;top:3599;width:10;height:20" coordorigin="5552,3599" coordsize="10,20">
              <v:shape style="position:absolute;left:5552;top:3599;width:10;height:20" coordorigin="5552,3599" coordsize="10,20" path="m5552,3618l5561,3618,5561,3599,5552,3599,5552,3618xe" filled="true" fillcolor="#000000" stroked="false">
                <v:path arrowok="t"/>
                <v:fill type="solid"/>
              </v:shape>
            </v:group>
            <v:group style="position:absolute;left:5552;top:3623;width:10;height:2" coordorigin="5552,3623" coordsize="10,2">
              <v:shape style="position:absolute;left:5552;top:3623;width:10;height:2" coordorigin="5552,3623" coordsize="10,0" path="m5552,3623l5561,3623e" filled="false" stroked="true" strokeweight=".48001pt" strokecolor="#000000">
                <v:path arrowok="t"/>
              </v:shape>
            </v:group>
            <v:group style="position:absolute;left:13656;top:3234;width:10;height:20" coordorigin="13656,3234" coordsize="10,20">
              <v:shape style="position:absolute;left:13656;top:3234;width:10;height:20" coordorigin="13656,3234" coordsize="10,20" path="m13656,3253l13665,3253,13665,3234,13656,3234,13656,3253xe" filled="true" fillcolor="#000000" stroked="false">
                <v:path arrowok="t"/>
                <v:fill type="solid"/>
              </v:shape>
            </v:group>
            <v:group style="position:absolute;left:13656;top:3253;width:10;height:20" coordorigin="13656,3253" coordsize="10,20">
              <v:shape style="position:absolute;left:13656;top:3253;width:10;height:20" coordorigin="13656,3253" coordsize="10,20" path="m13656,3272l13665,3272,13665,3253,13656,3253,13656,3272xe" filled="true" fillcolor="#000000" stroked="false">
                <v:path arrowok="t"/>
                <v:fill type="solid"/>
              </v:shape>
            </v:group>
            <v:group style="position:absolute;left:13656;top:3272;width:10;height:20" coordorigin="13656,3272" coordsize="10,20">
              <v:shape style="position:absolute;left:13656;top:3272;width:10;height:20" coordorigin="13656,3272" coordsize="10,20" path="m13656,3291l13665,3291,13665,3272,13656,3272,13656,3291xe" filled="true" fillcolor="#000000" stroked="false">
                <v:path arrowok="t"/>
                <v:fill type="solid"/>
              </v:shape>
            </v:group>
            <v:group style="position:absolute;left:13656;top:3291;width:10;height:20" coordorigin="13656,3291" coordsize="10,20">
              <v:shape style="position:absolute;left:13656;top:3291;width:10;height:20" coordorigin="13656,3291" coordsize="10,20" path="m13656,3311l13665,3311,13665,3291,13656,3291,13656,3311xe" filled="true" fillcolor="#000000" stroked="false">
                <v:path arrowok="t"/>
                <v:fill type="solid"/>
              </v:shape>
            </v:group>
            <v:group style="position:absolute;left:13656;top:3311;width:10;height:20" coordorigin="13656,3311" coordsize="10,20">
              <v:shape style="position:absolute;left:13656;top:3311;width:10;height:20" coordorigin="13656,3311" coordsize="10,20" path="m13656,3330l13665,3330,13665,3311,13656,3311,13656,3330xe" filled="true" fillcolor="#000000" stroked="false">
                <v:path arrowok="t"/>
                <v:fill type="solid"/>
              </v:shape>
            </v:group>
            <v:group style="position:absolute;left:13656;top:3330;width:10;height:20" coordorigin="13656,3330" coordsize="10,20">
              <v:shape style="position:absolute;left:13656;top:3330;width:10;height:20" coordorigin="13656,3330" coordsize="10,20" path="m13656,3349l13665,3349,13665,3330,13656,3330,13656,3349xe" filled="true" fillcolor="#000000" stroked="false">
                <v:path arrowok="t"/>
                <v:fill type="solid"/>
              </v:shape>
            </v:group>
            <v:group style="position:absolute;left:13656;top:3349;width:10;height:20" coordorigin="13656,3349" coordsize="10,20">
              <v:shape style="position:absolute;left:13656;top:3349;width:10;height:20" coordorigin="13656,3349" coordsize="10,20" path="m13656,3368l13665,3368,13665,3349,13656,3349,13656,3368xe" filled="true" fillcolor="#000000" stroked="false">
                <v:path arrowok="t"/>
                <v:fill type="solid"/>
              </v:shape>
            </v:group>
            <v:group style="position:absolute;left:13656;top:3368;width:10;height:20" coordorigin="13656,3368" coordsize="10,20">
              <v:shape style="position:absolute;left:13656;top:3368;width:10;height:20" coordorigin="13656,3368" coordsize="10,20" path="m13656,3387l13665,3387,13665,3368,13656,3368,13656,3387xe" filled="true" fillcolor="#000000" stroked="false">
                <v:path arrowok="t"/>
                <v:fill type="solid"/>
              </v:shape>
            </v:group>
            <v:group style="position:absolute;left:13656;top:3387;width:10;height:20" coordorigin="13656,3387" coordsize="10,20">
              <v:shape style="position:absolute;left:13656;top:3387;width:10;height:20" coordorigin="13656,3387" coordsize="10,20" path="m13656,3407l13665,3407,13665,3387,13656,3387,13656,3407xe" filled="true" fillcolor="#000000" stroked="false">
                <v:path arrowok="t"/>
                <v:fill type="solid"/>
              </v:shape>
            </v:group>
            <v:group style="position:absolute;left:13656;top:3407;width:10;height:20" coordorigin="13656,3407" coordsize="10,20">
              <v:shape style="position:absolute;left:13656;top:3407;width:10;height:20" coordorigin="13656,3407" coordsize="10,20" path="m13656,3426l13665,3426,13665,3407,13656,3407,13656,3426xe" filled="true" fillcolor="#000000" stroked="false">
                <v:path arrowok="t"/>
                <v:fill type="solid"/>
              </v:shape>
            </v:group>
            <v:group style="position:absolute;left:13656;top:3426;width:10;height:20" coordorigin="13656,3426" coordsize="10,20">
              <v:shape style="position:absolute;left:13656;top:3426;width:10;height:20" coordorigin="13656,3426" coordsize="10,20" path="m13656,3445l13665,3445,13665,3426,13656,3426,13656,3445xe" filled="true" fillcolor="#000000" stroked="false">
                <v:path arrowok="t"/>
                <v:fill type="solid"/>
              </v:shape>
            </v:group>
            <v:group style="position:absolute;left:13656;top:3445;width:10;height:20" coordorigin="13656,3445" coordsize="10,20">
              <v:shape style="position:absolute;left:13656;top:3445;width:10;height:20" coordorigin="13656,3445" coordsize="10,20" path="m13656,3464l13665,3464,13665,3445,13656,3445,13656,3464xe" filled="true" fillcolor="#000000" stroked="false">
                <v:path arrowok="t"/>
                <v:fill type="solid"/>
              </v:shape>
            </v:group>
            <v:group style="position:absolute;left:13656;top:3464;width:10;height:20" coordorigin="13656,3464" coordsize="10,20">
              <v:shape style="position:absolute;left:13656;top:3464;width:10;height:20" coordorigin="13656,3464" coordsize="10,20" path="m13656,3483l13665,3483,13665,3464,13656,3464,13656,3483xe" filled="true" fillcolor="#000000" stroked="false">
                <v:path arrowok="t"/>
                <v:fill type="solid"/>
              </v:shape>
            </v:group>
            <v:group style="position:absolute;left:13656;top:3483;width:10;height:20" coordorigin="13656,3483" coordsize="10,20">
              <v:shape style="position:absolute;left:13656;top:3483;width:10;height:20" coordorigin="13656,3483" coordsize="10,20" path="m13656,3503l13665,3503,13665,3483,13656,3483,13656,3503xe" filled="true" fillcolor="#000000" stroked="false">
                <v:path arrowok="t"/>
                <v:fill type="solid"/>
              </v:shape>
            </v:group>
            <v:group style="position:absolute;left:13656;top:3503;width:10;height:20" coordorigin="13656,3503" coordsize="10,20">
              <v:shape style="position:absolute;left:13656;top:3503;width:10;height:20" coordorigin="13656,3503" coordsize="10,20" path="m13656,3522l13665,3522,13665,3503,13656,3503,13656,3522xe" filled="true" fillcolor="#000000" stroked="false">
                <v:path arrowok="t"/>
                <v:fill type="solid"/>
              </v:shape>
            </v:group>
            <v:group style="position:absolute;left:13656;top:3522;width:10;height:20" coordorigin="13656,3522" coordsize="10,20">
              <v:shape style="position:absolute;left:13656;top:3522;width:10;height:20" coordorigin="13656,3522" coordsize="10,20" path="m13656,3541l13665,3541,13665,3522,13656,3522,13656,3541xe" filled="true" fillcolor="#000000" stroked="false">
                <v:path arrowok="t"/>
                <v:fill type="solid"/>
              </v:shape>
            </v:group>
            <v:group style="position:absolute;left:13656;top:3541;width:10;height:20" coordorigin="13656,3541" coordsize="10,20">
              <v:shape style="position:absolute;left:13656;top:3541;width:10;height:20" coordorigin="13656,3541" coordsize="10,20" path="m13656,3560l13665,3560,13665,3541,13656,3541,13656,3560xe" filled="true" fillcolor="#000000" stroked="false">
                <v:path arrowok="t"/>
                <v:fill type="solid"/>
              </v:shape>
            </v:group>
            <v:group style="position:absolute;left:13656;top:3560;width:10;height:20" coordorigin="13656,3560" coordsize="10,20">
              <v:shape style="position:absolute;left:13656;top:3560;width:10;height:20" coordorigin="13656,3560" coordsize="10,20" path="m13656,3579l13665,3579,13665,3560,13656,3560,13656,3579xe" filled="true" fillcolor="#000000" stroked="false">
                <v:path arrowok="t"/>
                <v:fill type="solid"/>
              </v:shape>
            </v:group>
            <v:group style="position:absolute;left:13656;top:3579;width:10;height:20" coordorigin="13656,3579" coordsize="10,20">
              <v:shape style="position:absolute;left:13656;top:3579;width:10;height:20" coordorigin="13656,3579" coordsize="10,20" path="m13656,3599l13665,3599,13665,3579,13656,3579,13656,3599xe" filled="true" fillcolor="#000000" stroked="false">
                <v:path arrowok="t"/>
                <v:fill type="solid"/>
              </v:shape>
            </v:group>
            <v:group style="position:absolute;left:13656;top:3599;width:10;height:20" coordorigin="13656,3599" coordsize="10,20">
              <v:shape style="position:absolute;left:13656;top:3599;width:10;height:20" coordorigin="13656,3599" coordsize="10,20" path="m13656,3618l13665,3618,13665,3599,13656,3599,13656,3618xe" filled="true" fillcolor="#000000" stroked="false">
                <v:path arrowok="t"/>
                <v:fill type="solid"/>
              </v:shape>
            </v:group>
            <v:group style="position:absolute;left:13656;top:3623;width:10;height:2" coordorigin="13656,3623" coordsize="10,2">
              <v:shape style="position:absolute;left:13656;top:3623;width:10;height:2" coordorigin="13656,3623" coordsize="10,0" path="m13656,3623l13665,3623e" filled="false" stroked="true" strokeweight=".48001pt" strokecolor="#000000">
                <v:path arrowok="t"/>
              </v:shape>
              <v:shape style="position:absolute;left:1706;top:3627;width:3845;height:10" type="#_x0000_t75" stroked="false">
                <v:imagedata r:id="rId352" o:title=""/>
              </v:shape>
              <v:shape style="position:absolute;left:5547;top:3627;width:4866;height:10" type="#_x0000_t75" stroked="false">
                <v:imagedata r:id="rId355" o:title=""/>
              </v:shape>
              <v:shape style="position:absolute;left:10408;top:3627;width:1625;height:10" type="#_x0000_t75" stroked="false">
                <v:imagedata r:id="rId356" o:title=""/>
              </v:shape>
              <v:shape style="position:absolute;left:12028;top:3627;width:1628;height:10" type="#_x0000_t75" stroked="false">
                <v:imagedata r:id="rId357" o:title=""/>
              </v:shape>
              <v:shape style="position:absolute;left:13651;top:3627;width:1483;height:10" type="#_x0000_t75" stroked="false">
                <v:imagedata r:id="rId358" o:title=""/>
              </v:shape>
            </v:group>
            <v:group style="position:absolute;left:5552;top:3637;width:10;height:20" coordorigin="5552,3637" coordsize="10,20">
              <v:shape style="position:absolute;left:5552;top:3637;width:10;height:20" coordorigin="5552,3637" coordsize="10,20" path="m5552,3656l5561,3656,5561,3637,5552,3637,5552,3656xe" filled="true" fillcolor="#000000" stroked="false">
                <v:path arrowok="t"/>
                <v:fill type="solid"/>
              </v:shape>
            </v:group>
            <v:group style="position:absolute;left:5552;top:3656;width:10;height:20" coordorigin="5552,3656" coordsize="10,20">
              <v:shape style="position:absolute;left:5552;top:3656;width:10;height:20" coordorigin="5552,3656" coordsize="10,20" path="m5552,3675l5561,3675,5561,3656,5552,3656,5552,3675xe" filled="true" fillcolor="#000000" stroked="false">
                <v:path arrowok="t"/>
                <v:fill type="solid"/>
              </v:shape>
            </v:group>
            <v:group style="position:absolute;left:5552;top:3675;width:10;height:20" coordorigin="5552,3675" coordsize="10,20">
              <v:shape style="position:absolute;left:5552;top:3675;width:10;height:20" coordorigin="5552,3675" coordsize="10,20" path="m5552,3695l5561,3695,5561,3675,5552,3675,5552,3695xe" filled="true" fillcolor="#000000" stroked="false">
                <v:path arrowok="t"/>
                <v:fill type="solid"/>
              </v:shape>
            </v:group>
            <v:group style="position:absolute;left:5552;top:3695;width:10;height:20" coordorigin="5552,3695" coordsize="10,20">
              <v:shape style="position:absolute;left:5552;top:3695;width:10;height:20" coordorigin="5552,3695" coordsize="10,20" path="m5552,3714l5561,3714,5561,3695,5552,3695,5552,3714xe" filled="true" fillcolor="#000000" stroked="false">
                <v:path arrowok="t"/>
                <v:fill type="solid"/>
              </v:shape>
            </v:group>
            <v:group style="position:absolute;left:5552;top:3714;width:10;height:20" coordorigin="5552,3714" coordsize="10,20">
              <v:shape style="position:absolute;left:5552;top:3714;width:10;height:20" coordorigin="5552,3714" coordsize="10,20" path="m5552,3733l5561,3733,5561,3714,5552,3714,5552,3733xe" filled="true" fillcolor="#000000" stroked="false">
                <v:path arrowok="t"/>
                <v:fill type="solid"/>
              </v:shape>
            </v:group>
            <v:group style="position:absolute;left:5552;top:3733;width:10;height:20" coordorigin="5552,3733" coordsize="10,20">
              <v:shape style="position:absolute;left:5552;top:3733;width:10;height:20" coordorigin="5552,3733" coordsize="10,20" path="m5552,3752l5561,3752,5561,3733,5552,3733,5552,3752xe" filled="true" fillcolor="#000000" stroked="false">
                <v:path arrowok="t"/>
                <v:fill type="solid"/>
              </v:shape>
            </v:group>
            <v:group style="position:absolute;left:5552;top:3752;width:10;height:20" coordorigin="5552,3752" coordsize="10,20">
              <v:shape style="position:absolute;left:5552;top:3752;width:10;height:20" coordorigin="5552,3752" coordsize="10,20" path="m5552,3771l5561,3771,5561,3752,5552,3752,5552,3771xe" filled="true" fillcolor="#000000" stroked="false">
                <v:path arrowok="t"/>
                <v:fill type="solid"/>
              </v:shape>
            </v:group>
            <v:group style="position:absolute;left:5552;top:3771;width:10;height:20" coordorigin="5552,3771" coordsize="10,20">
              <v:shape style="position:absolute;left:5552;top:3771;width:10;height:20" coordorigin="5552,3771" coordsize="10,20" path="m5552,3791l5561,3791,5561,3771,5552,3771,5552,3791xe" filled="true" fillcolor="#000000" stroked="false">
                <v:path arrowok="t"/>
                <v:fill type="solid"/>
              </v:shape>
            </v:group>
            <v:group style="position:absolute;left:5552;top:3791;width:10;height:20" coordorigin="5552,3791" coordsize="10,20">
              <v:shape style="position:absolute;left:5552;top:3791;width:10;height:20" coordorigin="5552,3791" coordsize="10,20" path="m5552,3810l5561,3810,5561,3791,5552,3791,5552,3810xe" filled="true" fillcolor="#000000" stroked="false">
                <v:path arrowok="t"/>
                <v:fill type="solid"/>
              </v:shape>
            </v:group>
            <v:group style="position:absolute;left:5552;top:3810;width:10;height:20" coordorigin="5552,3810" coordsize="10,20">
              <v:shape style="position:absolute;left:5552;top:3810;width:10;height:20" coordorigin="5552,3810" coordsize="10,20" path="m5552,3829l5561,3829,5561,3810,5552,3810,5552,3829xe" filled="true" fillcolor="#000000" stroked="false">
                <v:path arrowok="t"/>
                <v:fill type="solid"/>
              </v:shape>
            </v:group>
            <v:group style="position:absolute;left:5552;top:3829;width:10;height:20" coordorigin="5552,3829" coordsize="10,20">
              <v:shape style="position:absolute;left:5552;top:3829;width:10;height:20" coordorigin="5552,3829" coordsize="10,20" path="m5552,3848l5561,3848,5561,3829,5552,3829,5552,3848xe" filled="true" fillcolor="#000000" stroked="false">
                <v:path arrowok="t"/>
                <v:fill type="solid"/>
              </v:shape>
            </v:group>
            <v:group style="position:absolute;left:5552;top:3848;width:10;height:20" coordorigin="5552,3848" coordsize="10,20">
              <v:shape style="position:absolute;left:5552;top:3848;width:10;height:20" coordorigin="5552,3848" coordsize="10,20" path="m5552,3867l5561,3867,5561,3848,5552,3848,5552,3867xe" filled="true" fillcolor="#000000" stroked="false">
                <v:path arrowok="t"/>
                <v:fill type="solid"/>
              </v:shape>
            </v:group>
            <v:group style="position:absolute;left:5552;top:3867;width:10;height:20" coordorigin="5552,3867" coordsize="10,20">
              <v:shape style="position:absolute;left:5552;top:3867;width:10;height:20" coordorigin="5552,3867" coordsize="10,20" path="m5552,3887l5561,3887,5561,3867,5552,3867,5552,3887xe" filled="true" fillcolor="#000000" stroked="false">
                <v:path arrowok="t"/>
                <v:fill type="solid"/>
              </v:shape>
            </v:group>
            <v:group style="position:absolute;left:5552;top:3887;width:10;height:20" coordorigin="5552,3887" coordsize="10,20">
              <v:shape style="position:absolute;left:5552;top:3887;width:10;height:20" coordorigin="5552,3887" coordsize="10,20" path="m5552,3906l5561,3906,5561,3887,5552,3887,5552,3906xe" filled="true" fillcolor="#000000" stroked="false">
                <v:path arrowok="t"/>
                <v:fill type="solid"/>
              </v:shape>
            </v:group>
            <v:group style="position:absolute;left:5552;top:3906;width:10;height:20" coordorigin="5552,3906" coordsize="10,20">
              <v:shape style="position:absolute;left:5552;top:3906;width:10;height:20" coordorigin="5552,3906" coordsize="10,20" path="m5552,3925l5561,3925,5561,3906,5552,3906,5552,3925xe" filled="true" fillcolor="#000000" stroked="false">
                <v:path arrowok="t"/>
                <v:fill type="solid"/>
              </v:shape>
            </v:group>
            <v:group style="position:absolute;left:5552;top:3925;width:10;height:20" coordorigin="5552,3925" coordsize="10,20">
              <v:shape style="position:absolute;left:5552;top:3925;width:10;height:20" coordorigin="5552,3925" coordsize="10,20" path="m5552,3944l5561,3944,5561,3925,5552,3925,5552,3944xe" filled="true" fillcolor="#000000" stroked="false">
                <v:path arrowok="t"/>
                <v:fill type="solid"/>
              </v:shape>
            </v:group>
            <v:group style="position:absolute;left:5552;top:3944;width:10;height:20" coordorigin="5552,3944" coordsize="10,20">
              <v:shape style="position:absolute;left:5552;top:3944;width:10;height:20" coordorigin="5552,3944" coordsize="10,20" path="m5552,3963l5561,3963,5561,3944,5552,3944,5552,3963xe" filled="true" fillcolor="#000000" stroked="false">
                <v:path arrowok="t"/>
                <v:fill type="solid"/>
              </v:shape>
            </v:group>
            <v:group style="position:absolute;left:5552;top:3963;width:10;height:20" coordorigin="5552,3963" coordsize="10,20">
              <v:shape style="position:absolute;left:5552;top:3963;width:10;height:20" coordorigin="5552,3963" coordsize="10,20" path="m5552,3983l5561,3983,5561,3963,5552,3963,5552,3983xe" filled="true" fillcolor="#000000" stroked="false">
                <v:path arrowok="t"/>
                <v:fill type="solid"/>
              </v:shape>
            </v:group>
            <v:group style="position:absolute;left:5552;top:3983;width:10;height:20" coordorigin="5552,3983" coordsize="10,20">
              <v:shape style="position:absolute;left:5552;top:3983;width:10;height:20" coordorigin="5552,3983" coordsize="10,20" path="m5552,4002l5561,4002,5561,3983,5552,3983,5552,4002xe" filled="true" fillcolor="#000000" stroked="false">
                <v:path arrowok="t"/>
                <v:fill type="solid"/>
              </v:shape>
            </v:group>
            <v:group style="position:absolute;left:5552;top:4002;width:10;height:20" coordorigin="5552,4002" coordsize="10,20">
              <v:shape style="position:absolute;left:5552;top:4002;width:10;height:20" coordorigin="5552,4002" coordsize="10,20" path="m5552,4021l5561,4021,5561,4002,5552,4002,5552,4021xe" filled="true" fillcolor="#000000" stroked="false">
                <v:path arrowok="t"/>
                <v:fill type="solid"/>
              </v:shape>
            </v:group>
            <v:group style="position:absolute;left:5552;top:4025;width:10;height:2" coordorigin="5552,4025" coordsize="10,2">
              <v:shape style="position:absolute;left:5552;top:4025;width:10;height:2" coordorigin="5552,4025" coordsize="10,0" path="m5552,4025l5561,4025e" filled="false" stroked="true" strokeweight=".35999pt" strokecolor="#000000">
                <v:path arrowok="t"/>
              </v:shape>
            </v:group>
            <v:group style="position:absolute;left:13656;top:3637;width:10;height:20" coordorigin="13656,3637" coordsize="10,20">
              <v:shape style="position:absolute;left:13656;top:3637;width:10;height:20" coordorigin="13656,3637" coordsize="10,20" path="m13656,3656l13665,3656,13665,3637,13656,3637,13656,3656xe" filled="true" fillcolor="#000000" stroked="false">
                <v:path arrowok="t"/>
                <v:fill type="solid"/>
              </v:shape>
            </v:group>
            <v:group style="position:absolute;left:13656;top:3656;width:10;height:20" coordorigin="13656,3656" coordsize="10,20">
              <v:shape style="position:absolute;left:13656;top:3656;width:10;height:20" coordorigin="13656,3656" coordsize="10,20" path="m13656,3675l13665,3675,13665,3656,13656,3656,13656,3675xe" filled="true" fillcolor="#000000" stroked="false">
                <v:path arrowok="t"/>
                <v:fill type="solid"/>
              </v:shape>
            </v:group>
            <v:group style="position:absolute;left:13656;top:3675;width:10;height:20" coordorigin="13656,3675" coordsize="10,20">
              <v:shape style="position:absolute;left:13656;top:3675;width:10;height:20" coordorigin="13656,3675" coordsize="10,20" path="m13656,3695l13665,3695,13665,3675,13656,3675,13656,3695xe" filled="true" fillcolor="#000000" stroked="false">
                <v:path arrowok="t"/>
                <v:fill type="solid"/>
              </v:shape>
            </v:group>
            <v:group style="position:absolute;left:13656;top:3695;width:10;height:20" coordorigin="13656,3695" coordsize="10,20">
              <v:shape style="position:absolute;left:13656;top:3695;width:10;height:20" coordorigin="13656,3695" coordsize="10,20" path="m13656,3714l13665,3714,13665,3695,13656,3695,13656,3714xe" filled="true" fillcolor="#000000" stroked="false">
                <v:path arrowok="t"/>
                <v:fill type="solid"/>
              </v:shape>
            </v:group>
            <v:group style="position:absolute;left:13656;top:3714;width:10;height:20" coordorigin="13656,3714" coordsize="10,20">
              <v:shape style="position:absolute;left:13656;top:3714;width:10;height:20" coordorigin="13656,3714" coordsize="10,20" path="m13656,3733l13665,3733,13665,3714,13656,3714,13656,3733xe" filled="true" fillcolor="#000000" stroked="false">
                <v:path arrowok="t"/>
                <v:fill type="solid"/>
              </v:shape>
            </v:group>
            <v:group style="position:absolute;left:13656;top:3733;width:10;height:20" coordorigin="13656,3733" coordsize="10,20">
              <v:shape style="position:absolute;left:13656;top:3733;width:10;height:20" coordorigin="13656,3733" coordsize="10,20" path="m13656,3752l13665,3752,13665,3733,13656,3733,13656,3752xe" filled="true" fillcolor="#000000" stroked="false">
                <v:path arrowok="t"/>
                <v:fill type="solid"/>
              </v:shape>
            </v:group>
            <v:group style="position:absolute;left:13656;top:3752;width:10;height:20" coordorigin="13656,3752" coordsize="10,20">
              <v:shape style="position:absolute;left:13656;top:3752;width:10;height:20" coordorigin="13656,3752" coordsize="10,20" path="m13656,3771l13665,3771,13665,3752,13656,3752,13656,3771xe" filled="true" fillcolor="#000000" stroked="false">
                <v:path arrowok="t"/>
                <v:fill type="solid"/>
              </v:shape>
            </v:group>
            <v:group style="position:absolute;left:13656;top:3771;width:10;height:20" coordorigin="13656,3771" coordsize="10,20">
              <v:shape style="position:absolute;left:13656;top:3771;width:10;height:20" coordorigin="13656,3771" coordsize="10,20" path="m13656,3791l13665,3791,13665,3771,13656,3771,13656,3791xe" filled="true" fillcolor="#000000" stroked="false">
                <v:path arrowok="t"/>
                <v:fill type="solid"/>
              </v:shape>
            </v:group>
            <v:group style="position:absolute;left:13656;top:3791;width:10;height:20" coordorigin="13656,3791" coordsize="10,20">
              <v:shape style="position:absolute;left:13656;top:3791;width:10;height:20" coordorigin="13656,3791" coordsize="10,20" path="m13656,3810l13665,3810,13665,3791,13656,3791,13656,3810xe" filled="true" fillcolor="#000000" stroked="false">
                <v:path arrowok="t"/>
                <v:fill type="solid"/>
              </v:shape>
            </v:group>
            <v:group style="position:absolute;left:13656;top:3810;width:10;height:20" coordorigin="13656,3810" coordsize="10,20">
              <v:shape style="position:absolute;left:13656;top:3810;width:10;height:20" coordorigin="13656,3810" coordsize="10,20" path="m13656,3829l13665,3829,13665,3810,13656,3810,13656,3829xe" filled="true" fillcolor="#000000" stroked="false">
                <v:path arrowok="t"/>
                <v:fill type="solid"/>
              </v:shape>
            </v:group>
            <v:group style="position:absolute;left:13656;top:3829;width:10;height:20" coordorigin="13656,3829" coordsize="10,20">
              <v:shape style="position:absolute;left:13656;top:3829;width:10;height:20" coordorigin="13656,3829" coordsize="10,20" path="m13656,3848l13665,3848,13665,3829,13656,3829,13656,3848xe" filled="true" fillcolor="#000000" stroked="false">
                <v:path arrowok="t"/>
                <v:fill type="solid"/>
              </v:shape>
            </v:group>
            <v:group style="position:absolute;left:13656;top:3848;width:10;height:20" coordorigin="13656,3848" coordsize="10,20">
              <v:shape style="position:absolute;left:13656;top:3848;width:10;height:20" coordorigin="13656,3848" coordsize="10,20" path="m13656,3867l13665,3867,13665,3848,13656,3848,13656,3867xe" filled="true" fillcolor="#000000" stroked="false">
                <v:path arrowok="t"/>
                <v:fill type="solid"/>
              </v:shape>
            </v:group>
            <v:group style="position:absolute;left:13656;top:3867;width:10;height:20" coordorigin="13656,3867" coordsize="10,20">
              <v:shape style="position:absolute;left:13656;top:3867;width:10;height:20" coordorigin="13656,3867" coordsize="10,20" path="m13656,3887l13665,3887,13665,3867,13656,3867,13656,3887xe" filled="true" fillcolor="#000000" stroked="false">
                <v:path arrowok="t"/>
                <v:fill type="solid"/>
              </v:shape>
            </v:group>
            <v:group style="position:absolute;left:13656;top:3887;width:10;height:20" coordorigin="13656,3887" coordsize="10,20">
              <v:shape style="position:absolute;left:13656;top:3887;width:10;height:20" coordorigin="13656,3887" coordsize="10,20" path="m13656,3906l13665,3906,13665,3887,13656,3887,13656,3906xe" filled="true" fillcolor="#000000" stroked="false">
                <v:path arrowok="t"/>
                <v:fill type="solid"/>
              </v:shape>
            </v:group>
            <v:group style="position:absolute;left:13656;top:3906;width:10;height:20" coordorigin="13656,3906" coordsize="10,20">
              <v:shape style="position:absolute;left:13656;top:3906;width:10;height:20" coordorigin="13656,3906" coordsize="10,20" path="m13656,3925l13665,3925,13665,3906,13656,3906,13656,3925xe" filled="true" fillcolor="#000000" stroked="false">
                <v:path arrowok="t"/>
                <v:fill type="solid"/>
              </v:shape>
            </v:group>
            <v:group style="position:absolute;left:13656;top:3925;width:10;height:20" coordorigin="13656,3925" coordsize="10,20">
              <v:shape style="position:absolute;left:13656;top:3925;width:10;height:20" coordorigin="13656,3925" coordsize="10,20" path="m13656,3944l13665,3944,13665,3925,13656,3925,13656,3944xe" filled="true" fillcolor="#000000" stroked="false">
                <v:path arrowok="t"/>
                <v:fill type="solid"/>
              </v:shape>
            </v:group>
            <v:group style="position:absolute;left:13656;top:3944;width:10;height:20" coordorigin="13656,3944" coordsize="10,20">
              <v:shape style="position:absolute;left:13656;top:3944;width:10;height:20" coordorigin="13656,3944" coordsize="10,20" path="m13656,3963l13665,3963,13665,3944,13656,3944,13656,3963xe" filled="true" fillcolor="#000000" stroked="false">
                <v:path arrowok="t"/>
                <v:fill type="solid"/>
              </v:shape>
            </v:group>
            <v:group style="position:absolute;left:13656;top:3963;width:10;height:20" coordorigin="13656,3963" coordsize="10,20">
              <v:shape style="position:absolute;left:13656;top:3963;width:10;height:20" coordorigin="13656,3963" coordsize="10,20" path="m13656,3983l13665,3983,13665,3963,13656,3963,13656,3983xe" filled="true" fillcolor="#000000" stroked="false">
                <v:path arrowok="t"/>
                <v:fill type="solid"/>
              </v:shape>
            </v:group>
            <v:group style="position:absolute;left:13656;top:3983;width:10;height:20" coordorigin="13656,3983" coordsize="10,20">
              <v:shape style="position:absolute;left:13656;top:3983;width:10;height:20" coordorigin="13656,3983" coordsize="10,20" path="m13656,4002l13665,4002,13665,3983,13656,3983,13656,4002xe" filled="true" fillcolor="#000000" stroked="false">
                <v:path arrowok="t"/>
                <v:fill type="solid"/>
              </v:shape>
            </v:group>
            <v:group style="position:absolute;left:13656;top:4002;width:10;height:20" coordorigin="13656,4002" coordsize="10,20">
              <v:shape style="position:absolute;left:13656;top:4002;width:10;height:20" coordorigin="13656,4002" coordsize="10,20" path="m13656,4021l13665,4021,13665,4002,13656,4002,13656,4021xe" filled="true" fillcolor="#000000" stroked="false">
                <v:path arrowok="t"/>
                <v:fill type="solid"/>
              </v:shape>
            </v:group>
            <v:group style="position:absolute;left:13656;top:4025;width:10;height:2" coordorigin="13656,4025" coordsize="10,2">
              <v:shape style="position:absolute;left:13656;top:4025;width:10;height:2" coordorigin="13656,4025" coordsize="10,0" path="m13656,4025l13665,4025e" filled="false" stroked="true" strokeweight=".35999pt" strokecolor="#000000">
                <v:path arrowok="t"/>
              </v:shape>
              <v:shape style="position:absolute;left:1706;top:4028;width:3845;height:10" type="#_x0000_t75" stroked="false">
                <v:imagedata r:id="rId352" o:title=""/>
              </v:shape>
              <v:shape style="position:absolute;left:5547;top:4028;width:4866;height:10" type="#_x0000_t75" stroked="false">
                <v:imagedata r:id="rId353" o:title=""/>
              </v:shape>
              <v:shape style="position:absolute;left:10408;top:4028;width:1625;height:10" type="#_x0000_t75" stroked="false">
                <v:imagedata r:id="rId350" o:title=""/>
              </v:shape>
              <v:shape style="position:absolute;left:12028;top:4028;width:1628;height:10" type="#_x0000_t75" stroked="false">
                <v:imagedata r:id="rId351" o:title=""/>
              </v:shape>
              <v:shape style="position:absolute;left:13651;top:4028;width:1483;height:10" type="#_x0000_t75" stroked="false">
                <v:imagedata r:id="rId354" o:title=""/>
              </v:shape>
            </v:group>
            <v:group style="position:absolute;left:5552;top:4038;width:10;height:20" coordorigin="5552,4038" coordsize="10,20">
              <v:shape style="position:absolute;left:5552;top:4038;width:10;height:20" coordorigin="5552,4038" coordsize="10,20" path="m5552,4057l5561,4057,5561,4038,5552,4038,5552,4057xe" filled="true" fillcolor="#000000" stroked="false">
                <v:path arrowok="t"/>
                <v:fill type="solid"/>
              </v:shape>
            </v:group>
            <v:group style="position:absolute;left:5552;top:4057;width:10;height:20" coordorigin="5552,4057" coordsize="10,20">
              <v:shape style="position:absolute;left:5552;top:4057;width:10;height:20" coordorigin="5552,4057" coordsize="10,20" path="m5552,4076l5561,4076,5561,4057,5552,4057,5552,4076xe" filled="true" fillcolor="#000000" stroked="false">
                <v:path arrowok="t"/>
                <v:fill type="solid"/>
              </v:shape>
            </v:group>
            <v:group style="position:absolute;left:5552;top:4076;width:10;height:20" coordorigin="5552,4076" coordsize="10,20">
              <v:shape style="position:absolute;left:5552;top:4076;width:10;height:20" coordorigin="5552,4076" coordsize="10,20" path="m5552,4095l5561,4095,5561,4076,5552,4076,5552,4095xe" filled="true" fillcolor="#000000" stroked="false">
                <v:path arrowok="t"/>
                <v:fill type="solid"/>
              </v:shape>
            </v:group>
            <v:group style="position:absolute;left:5552;top:4095;width:10;height:20" coordorigin="5552,4095" coordsize="10,20">
              <v:shape style="position:absolute;left:5552;top:4095;width:10;height:20" coordorigin="5552,4095" coordsize="10,20" path="m5552,4115l5561,4115,5561,4095,5552,4095,5552,4115xe" filled="true" fillcolor="#000000" stroked="false">
                <v:path arrowok="t"/>
                <v:fill type="solid"/>
              </v:shape>
            </v:group>
            <v:group style="position:absolute;left:5552;top:4115;width:10;height:20" coordorigin="5552,4115" coordsize="10,20">
              <v:shape style="position:absolute;left:5552;top:4115;width:10;height:20" coordorigin="5552,4115" coordsize="10,20" path="m5552,4134l5561,4134,5561,4115,5552,4115,5552,4134xe" filled="true" fillcolor="#000000" stroked="false">
                <v:path arrowok="t"/>
                <v:fill type="solid"/>
              </v:shape>
            </v:group>
            <v:group style="position:absolute;left:5552;top:4134;width:10;height:20" coordorigin="5552,4134" coordsize="10,20">
              <v:shape style="position:absolute;left:5552;top:4134;width:10;height:20" coordorigin="5552,4134" coordsize="10,20" path="m5552,4153l5561,4153,5561,4134,5552,4134,5552,4153xe" filled="true" fillcolor="#000000" stroked="false">
                <v:path arrowok="t"/>
                <v:fill type="solid"/>
              </v:shape>
            </v:group>
            <v:group style="position:absolute;left:5552;top:4153;width:10;height:20" coordorigin="5552,4153" coordsize="10,20">
              <v:shape style="position:absolute;left:5552;top:4153;width:10;height:20" coordorigin="5552,4153" coordsize="10,20" path="m5552,4173l5561,4173,5561,4153,5552,4153,5552,4173xe" filled="true" fillcolor="#000000" stroked="false">
                <v:path arrowok="t"/>
                <v:fill type="solid"/>
              </v:shape>
            </v:group>
            <v:group style="position:absolute;left:5552;top:4173;width:10;height:20" coordorigin="5552,4173" coordsize="10,20">
              <v:shape style="position:absolute;left:5552;top:4173;width:10;height:20" coordorigin="5552,4173" coordsize="10,20" path="m5552,4192l5561,4192,5561,4173,5552,4173,5552,4192xe" filled="true" fillcolor="#000000" stroked="false">
                <v:path arrowok="t"/>
                <v:fill type="solid"/>
              </v:shape>
            </v:group>
            <v:group style="position:absolute;left:5552;top:4192;width:10;height:20" coordorigin="5552,4192" coordsize="10,20">
              <v:shape style="position:absolute;left:5552;top:4192;width:10;height:20" coordorigin="5552,4192" coordsize="10,20" path="m5552,4211l5561,4211,5561,4192,5552,4192,5552,4211xe" filled="true" fillcolor="#000000" stroked="false">
                <v:path arrowok="t"/>
                <v:fill type="solid"/>
              </v:shape>
            </v:group>
            <v:group style="position:absolute;left:5552;top:4211;width:10;height:20" coordorigin="5552,4211" coordsize="10,20">
              <v:shape style="position:absolute;left:5552;top:4211;width:10;height:20" coordorigin="5552,4211" coordsize="10,20" path="m5552,4230l5561,4230,5561,4211,5552,4211,5552,4230xe" filled="true" fillcolor="#000000" stroked="false">
                <v:path arrowok="t"/>
                <v:fill type="solid"/>
              </v:shape>
            </v:group>
            <v:group style="position:absolute;left:5552;top:4230;width:10;height:20" coordorigin="5552,4230" coordsize="10,20">
              <v:shape style="position:absolute;left:5552;top:4230;width:10;height:20" coordorigin="5552,4230" coordsize="10,20" path="m5552,4249l5561,4249,5561,4230,5552,4230,5552,4249xe" filled="true" fillcolor="#000000" stroked="false">
                <v:path arrowok="t"/>
                <v:fill type="solid"/>
              </v:shape>
            </v:group>
            <v:group style="position:absolute;left:5552;top:4249;width:10;height:20" coordorigin="5552,4249" coordsize="10,20">
              <v:shape style="position:absolute;left:5552;top:4249;width:10;height:20" coordorigin="5552,4249" coordsize="10,20" path="m5552,4269l5561,4269,5561,4249,5552,4249,5552,4269xe" filled="true" fillcolor="#000000" stroked="false">
                <v:path arrowok="t"/>
                <v:fill type="solid"/>
              </v:shape>
            </v:group>
            <v:group style="position:absolute;left:5552;top:4269;width:10;height:20" coordorigin="5552,4269" coordsize="10,20">
              <v:shape style="position:absolute;left:5552;top:4269;width:10;height:20" coordorigin="5552,4269" coordsize="10,20" path="m5552,4288l5561,4288,5561,4269,5552,4269,5552,4288xe" filled="true" fillcolor="#000000" stroked="false">
                <v:path arrowok="t"/>
                <v:fill type="solid"/>
              </v:shape>
            </v:group>
            <v:group style="position:absolute;left:5552;top:4288;width:10;height:20" coordorigin="5552,4288" coordsize="10,20">
              <v:shape style="position:absolute;left:5552;top:4288;width:10;height:20" coordorigin="5552,4288" coordsize="10,20" path="m5552,4307l5561,4307,5561,4288,5552,4288,5552,4307xe" filled="true" fillcolor="#000000" stroked="false">
                <v:path arrowok="t"/>
                <v:fill type="solid"/>
              </v:shape>
            </v:group>
            <v:group style="position:absolute;left:5552;top:4307;width:10;height:20" coordorigin="5552,4307" coordsize="10,20">
              <v:shape style="position:absolute;left:5552;top:4307;width:10;height:20" coordorigin="5552,4307" coordsize="10,20" path="m5552,4326l5561,4326,5561,4307,5552,4307,5552,4326xe" filled="true" fillcolor="#000000" stroked="false">
                <v:path arrowok="t"/>
                <v:fill type="solid"/>
              </v:shape>
            </v:group>
            <v:group style="position:absolute;left:5552;top:4326;width:10;height:20" coordorigin="5552,4326" coordsize="10,20">
              <v:shape style="position:absolute;left:5552;top:4326;width:10;height:20" coordorigin="5552,4326" coordsize="10,20" path="m5552,4345l5561,4345,5561,4326,5552,4326,5552,4345xe" filled="true" fillcolor="#000000" stroked="false">
                <v:path arrowok="t"/>
                <v:fill type="solid"/>
              </v:shape>
            </v:group>
            <v:group style="position:absolute;left:5552;top:4345;width:10;height:20" coordorigin="5552,4345" coordsize="10,20">
              <v:shape style="position:absolute;left:5552;top:4345;width:10;height:20" coordorigin="5552,4345" coordsize="10,20" path="m5552,4365l5561,4365,5561,4345,5552,4345,5552,4365xe" filled="true" fillcolor="#000000" stroked="false">
                <v:path arrowok="t"/>
                <v:fill type="solid"/>
              </v:shape>
            </v:group>
            <v:group style="position:absolute;left:5552;top:4365;width:10;height:20" coordorigin="5552,4365" coordsize="10,20">
              <v:shape style="position:absolute;left:5552;top:4365;width:10;height:20" coordorigin="5552,4365" coordsize="10,20" path="m5552,4384l5561,4384,5561,4365,5552,4365,5552,4384xe" filled="true" fillcolor="#000000" stroked="false">
                <v:path arrowok="t"/>
                <v:fill type="solid"/>
              </v:shape>
            </v:group>
            <v:group style="position:absolute;left:5552;top:4384;width:10;height:20" coordorigin="5552,4384" coordsize="10,20">
              <v:shape style="position:absolute;left:5552;top:4384;width:10;height:20" coordorigin="5552,4384" coordsize="10,20" path="m5552,4403l5561,4403,5561,4384,5552,4384,5552,4403xe" filled="true" fillcolor="#000000" stroked="false">
                <v:path arrowok="t"/>
                <v:fill type="solid"/>
              </v:shape>
            </v:group>
            <v:group style="position:absolute;left:5552;top:4403;width:10;height:20" coordorigin="5552,4403" coordsize="10,20">
              <v:shape style="position:absolute;left:5552;top:4403;width:10;height:20" coordorigin="5552,4403" coordsize="10,20" path="m5552,4422l5561,4422,5561,4403,5552,4403,5552,4422xe" filled="true" fillcolor="#000000" stroked="false">
                <v:path arrowok="t"/>
                <v:fill type="solid"/>
              </v:shape>
            </v:group>
            <v:group style="position:absolute;left:5552;top:4422;width:10;height:20" coordorigin="5552,4422" coordsize="10,20">
              <v:shape style="position:absolute;left:5552;top:4422;width:10;height:20" coordorigin="5552,4422" coordsize="10,20" path="m5552,4441l5561,4441,5561,4422,5552,4422,5552,4441xe" filled="true" fillcolor="#000000" stroked="false">
                <v:path arrowok="t"/>
                <v:fill type="solid"/>
              </v:shape>
            </v:group>
            <v:group style="position:absolute;left:5552;top:4441;width:10;height:20" coordorigin="5552,4441" coordsize="10,20">
              <v:shape style="position:absolute;left:5552;top:4441;width:10;height:20" coordorigin="5552,4441" coordsize="10,20" path="m5552,4461l5561,4461,5561,4441,5552,4441,5552,4461xe" filled="true" fillcolor="#000000" stroked="false">
                <v:path arrowok="t"/>
                <v:fill type="solid"/>
              </v:shape>
            </v:group>
            <v:group style="position:absolute;left:5552;top:4461;width:10;height:20" coordorigin="5552,4461" coordsize="10,20">
              <v:shape style="position:absolute;left:5552;top:4461;width:10;height:20" coordorigin="5552,4461" coordsize="10,20" path="m5552,4480l5561,4480,5561,4461,5552,4461,5552,4480xe" filled="true" fillcolor="#000000" stroked="false">
                <v:path arrowok="t"/>
                <v:fill type="solid"/>
              </v:shape>
            </v:group>
            <v:group style="position:absolute;left:5552;top:4480;width:10;height:20" coordorigin="5552,4480" coordsize="10,20">
              <v:shape style="position:absolute;left:5552;top:4480;width:10;height:20" coordorigin="5552,4480" coordsize="10,20" path="m5552,4499l5561,4499,5561,4480,5552,4480,5552,4499xe" filled="true" fillcolor="#000000" stroked="false">
                <v:path arrowok="t"/>
                <v:fill type="solid"/>
              </v:shape>
            </v:group>
            <v:group style="position:absolute;left:5552;top:4499;width:10;height:20" coordorigin="5552,4499" coordsize="10,20">
              <v:shape style="position:absolute;left:5552;top:4499;width:10;height:20" coordorigin="5552,4499" coordsize="10,20" path="m5552,4518l5561,4518,5561,4499,5552,4499,5552,4518xe" filled="true" fillcolor="#000000" stroked="false">
                <v:path arrowok="t"/>
                <v:fill type="solid"/>
              </v:shape>
            </v:group>
            <v:group style="position:absolute;left:5552;top:4518;width:10;height:20" coordorigin="5552,4518" coordsize="10,20">
              <v:shape style="position:absolute;left:5552;top:4518;width:10;height:20" coordorigin="5552,4518" coordsize="10,20" path="m5552,4537l5561,4537,5561,4518,5552,4518,5552,4537xe" filled="true" fillcolor="#000000" stroked="false">
                <v:path arrowok="t"/>
                <v:fill type="solid"/>
              </v:shape>
            </v:group>
            <v:group style="position:absolute;left:5552;top:4537;width:10;height:20" coordorigin="5552,4537" coordsize="10,20">
              <v:shape style="position:absolute;left:5552;top:4537;width:10;height:20" coordorigin="5552,4537" coordsize="10,20" path="m5552,4557l5561,4557,5561,4537,5552,4537,5552,4557xe" filled="true" fillcolor="#000000" stroked="false">
                <v:path arrowok="t"/>
                <v:fill type="solid"/>
              </v:shape>
            </v:group>
            <v:group style="position:absolute;left:5552;top:4557;width:10;height:20" coordorigin="5552,4557" coordsize="10,20">
              <v:shape style="position:absolute;left:5552;top:4557;width:10;height:20" coordorigin="5552,4557" coordsize="10,20" path="m5552,4576l5561,4576,5561,4557,5552,4557,5552,4576xe" filled="true" fillcolor="#000000" stroked="false">
                <v:path arrowok="t"/>
                <v:fill type="solid"/>
              </v:shape>
            </v:group>
            <v:group style="position:absolute;left:5552;top:4576;width:10;height:20" coordorigin="5552,4576" coordsize="10,20">
              <v:shape style="position:absolute;left:5552;top:4576;width:10;height:20" coordorigin="5552,4576" coordsize="10,20" path="m5552,4595l5561,4595,5561,4576,5552,4576,5552,4595xe" filled="true" fillcolor="#000000" stroked="false">
                <v:path arrowok="t"/>
                <v:fill type="solid"/>
              </v:shape>
            </v:group>
            <v:group style="position:absolute;left:5552;top:4595;width:10;height:20" coordorigin="5552,4595" coordsize="10,20">
              <v:shape style="position:absolute;left:5552;top:4595;width:10;height:20" coordorigin="5552,4595" coordsize="10,20" path="m5552,4614l5561,4614,5561,4595,5552,4595,5552,4614xe" filled="true" fillcolor="#000000" stroked="false">
                <v:path arrowok="t"/>
                <v:fill type="solid"/>
              </v:shape>
            </v:group>
            <v:group style="position:absolute;left:5552;top:4614;width:10;height:20" coordorigin="5552,4614" coordsize="10,20">
              <v:shape style="position:absolute;left:5552;top:4614;width:10;height:20" coordorigin="5552,4614" coordsize="10,20" path="m5552,4633l5561,4633,5561,4614,5552,4614,5552,4633xe" filled="true" fillcolor="#000000" stroked="false">
                <v:path arrowok="t"/>
                <v:fill type="solid"/>
              </v:shape>
            </v:group>
            <v:group style="position:absolute;left:5552;top:4633;width:10;height:20" coordorigin="5552,4633" coordsize="10,20">
              <v:shape style="position:absolute;left:5552;top:4633;width:10;height:20" coordorigin="5552,4633" coordsize="10,20" path="m5552,4653l5561,4653,5561,4633,5552,4633,5552,4653xe" filled="true" fillcolor="#000000" stroked="false">
                <v:path arrowok="t"/>
                <v:fill type="solid"/>
              </v:shape>
            </v:group>
            <v:group style="position:absolute;left:13656;top:4038;width:10;height:20" coordorigin="13656,4038" coordsize="10,20">
              <v:shape style="position:absolute;left:13656;top:4038;width:10;height:20" coordorigin="13656,4038" coordsize="10,20" path="m13656,4057l13665,4057,13665,4038,13656,4038,13656,4057xe" filled="true" fillcolor="#000000" stroked="false">
                <v:path arrowok="t"/>
                <v:fill type="solid"/>
              </v:shape>
            </v:group>
            <v:group style="position:absolute;left:13656;top:4057;width:10;height:20" coordorigin="13656,4057" coordsize="10,20">
              <v:shape style="position:absolute;left:13656;top:4057;width:10;height:20" coordorigin="13656,4057" coordsize="10,20" path="m13656,4076l13665,4076,13665,4057,13656,4057,13656,4076xe" filled="true" fillcolor="#000000" stroked="false">
                <v:path arrowok="t"/>
                <v:fill type="solid"/>
              </v:shape>
            </v:group>
            <v:group style="position:absolute;left:13656;top:4076;width:10;height:20" coordorigin="13656,4076" coordsize="10,20">
              <v:shape style="position:absolute;left:13656;top:4076;width:10;height:20" coordorigin="13656,4076" coordsize="10,20" path="m13656,4095l13665,4095,13665,4076,13656,4076,13656,4095xe" filled="true" fillcolor="#000000" stroked="false">
                <v:path arrowok="t"/>
                <v:fill type="solid"/>
              </v:shape>
            </v:group>
            <v:group style="position:absolute;left:13656;top:4095;width:10;height:20" coordorigin="13656,4095" coordsize="10,20">
              <v:shape style="position:absolute;left:13656;top:4095;width:10;height:20" coordorigin="13656,4095" coordsize="10,20" path="m13656,4115l13665,4115,13665,4095,13656,4095,13656,4115xe" filled="true" fillcolor="#000000" stroked="false">
                <v:path arrowok="t"/>
                <v:fill type="solid"/>
              </v:shape>
            </v:group>
            <v:group style="position:absolute;left:13656;top:4115;width:10;height:20" coordorigin="13656,4115" coordsize="10,20">
              <v:shape style="position:absolute;left:13656;top:4115;width:10;height:20" coordorigin="13656,4115" coordsize="10,20" path="m13656,4134l13665,4134,13665,4115,13656,4115,13656,4134xe" filled="true" fillcolor="#000000" stroked="false">
                <v:path arrowok="t"/>
                <v:fill type="solid"/>
              </v:shape>
            </v:group>
            <v:group style="position:absolute;left:13656;top:4134;width:10;height:20" coordorigin="13656,4134" coordsize="10,20">
              <v:shape style="position:absolute;left:13656;top:4134;width:10;height:20" coordorigin="13656,4134" coordsize="10,20" path="m13656,4153l13665,4153,13665,4134,13656,4134,13656,4153xe" filled="true" fillcolor="#000000" stroked="false">
                <v:path arrowok="t"/>
                <v:fill type="solid"/>
              </v:shape>
            </v:group>
            <v:group style="position:absolute;left:13656;top:4153;width:10;height:20" coordorigin="13656,4153" coordsize="10,20">
              <v:shape style="position:absolute;left:13656;top:4153;width:10;height:20" coordorigin="13656,4153" coordsize="10,20" path="m13656,4173l13665,4173,13665,4153,13656,4153,13656,4173xe" filled="true" fillcolor="#000000" stroked="false">
                <v:path arrowok="t"/>
                <v:fill type="solid"/>
              </v:shape>
            </v:group>
            <v:group style="position:absolute;left:13656;top:4173;width:10;height:20" coordorigin="13656,4173" coordsize="10,20">
              <v:shape style="position:absolute;left:13656;top:4173;width:10;height:20" coordorigin="13656,4173" coordsize="10,20" path="m13656,4192l13665,4192,13665,4173,13656,4173,13656,4192xe" filled="true" fillcolor="#000000" stroked="false">
                <v:path arrowok="t"/>
                <v:fill type="solid"/>
              </v:shape>
            </v:group>
            <v:group style="position:absolute;left:13656;top:4192;width:10;height:20" coordorigin="13656,4192" coordsize="10,20">
              <v:shape style="position:absolute;left:13656;top:4192;width:10;height:20" coordorigin="13656,4192" coordsize="10,20" path="m13656,4211l13665,4211,13665,4192,13656,4192,13656,4211xe" filled="true" fillcolor="#000000" stroked="false">
                <v:path arrowok="t"/>
                <v:fill type="solid"/>
              </v:shape>
            </v:group>
            <v:group style="position:absolute;left:13656;top:4211;width:10;height:20" coordorigin="13656,4211" coordsize="10,20">
              <v:shape style="position:absolute;left:13656;top:4211;width:10;height:20" coordorigin="13656,4211" coordsize="10,20" path="m13656,4230l13665,4230,13665,4211,13656,4211,13656,4230xe" filled="true" fillcolor="#000000" stroked="false">
                <v:path arrowok="t"/>
                <v:fill type="solid"/>
              </v:shape>
            </v:group>
            <v:group style="position:absolute;left:13656;top:4230;width:10;height:20" coordorigin="13656,4230" coordsize="10,20">
              <v:shape style="position:absolute;left:13656;top:4230;width:10;height:20" coordorigin="13656,4230" coordsize="10,20" path="m13656,4249l13665,4249,13665,4230,13656,4230,13656,4249xe" filled="true" fillcolor="#000000" stroked="false">
                <v:path arrowok="t"/>
                <v:fill type="solid"/>
              </v:shape>
            </v:group>
            <v:group style="position:absolute;left:13656;top:4249;width:10;height:20" coordorigin="13656,4249" coordsize="10,20">
              <v:shape style="position:absolute;left:13656;top:4249;width:10;height:20" coordorigin="13656,4249" coordsize="10,20" path="m13656,4269l13665,4269,13665,4249,13656,4249,13656,4269xe" filled="true" fillcolor="#000000" stroked="false">
                <v:path arrowok="t"/>
                <v:fill type="solid"/>
              </v:shape>
            </v:group>
            <v:group style="position:absolute;left:13656;top:4269;width:10;height:20" coordorigin="13656,4269" coordsize="10,20">
              <v:shape style="position:absolute;left:13656;top:4269;width:10;height:20" coordorigin="13656,4269" coordsize="10,20" path="m13656,4288l13665,4288,13665,4269,13656,4269,13656,4288xe" filled="true" fillcolor="#000000" stroked="false">
                <v:path arrowok="t"/>
                <v:fill type="solid"/>
              </v:shape>
            </v:group>
            <v:group style="position:absolute;left:13656;top:4288;width:10;height:20" coordorigin="13656,4288" coordsize="10,20">
              <v:shape style="position:absolute;left:13656;top:4288;width:10;height:20" coordorigin="13656,4288" coordsize="10,20" path="m13656,4307l13665,4307,13665,4288,13656,4288,13656,4307xe" filled="true" fillcolor="#000000" stroked="false">
                <v:path arrowok="t"/>
                <v:fill type="solid"/>
              </v:shape>
            </v:group>
            <v:group style="position:absolute;left:13656;top:4307;width:10;height:20" coordorigin="13656,4307" coordsize="10,20">
              <v:shape style="position:absolute;left:13656;top:4307;width:10;height:20" coordorigin="13656,4307" coordsize="10,20" path="m13656,4326l13665,4326,13665,4307,13656,4307,13656,4326xe" filled="true" fillcolor="#000000" stroked="false">
                <v:path arrowok="t"/>
                <v:fill type="solid"/>
              </v:shape>
            </v:group>
            <v:group style="position:absolute;left:13656;top:4326;width:10;height:20" coordorigin="13656,4326" coordsize="10,20">
              <v:shape style="position:absolute;left:13656;top:4326;width:10;height:20" coordorigin="13656,4326" coordsize="10,20" path="m13656,4345l13665,4345,13665,4326,13656,4326,13656,4345xe" filled="true" fillcolor="#000000" stroked="false">
                <v:path arrowok="t"/>
                <v:fill type="solid"/>
              </v:shape>
            </v:group>
            <v:group style="position:absolute;left:13656;top:4345;width:10;height:20" coordorigin="13656,4345" coordsize="10,20">
              <v:shape style="position:absolute;left:13656;top:4345;width:10;height:20" coordorigin="13656,4345" coordsize="10,20" path="m13656,4365l13665,4365,13665,4345,13656,4345,13656,4365xe" filled="true" fillcolor="#000000" stroked="false">
                <v:path arrowok="t"/>
                <v:fill type="solid"/>
              </v:shape>
            </v:group>
            <v:group style="position:absolute;left:13656;top:4365;width:10;height:20" coordorigin="13656,4365" coordsize="10,20">
              <v:shape style="position:absolute;left:13656;top:4365;width:10;height:20" coordorigin="13656,4365" coordsize="10,20" path="m13656,4384l13665,4384,13665,4365,13656,4365,13656,4384xe" filled="true" fillcolor="#000000" stroked="false">
                <v:path arrowok="t"/>
                <v:fill type="solid"/>
              </v:shape>
            </v:group>
            <v:group style="position:absolute;left:13656;top:4384;width:10;height:20" coordorigin="13656,4384" coordsize="10,20">
              <v:shape style="position:absolute;left:13656;top:4384;width:10;height:20" coordorigin="13656,4384" coordsize="10,20" path="m13656,4403l13665,4403,13665,4384,13656,4384,13656,4403xe" filled="true" fillcolor="#000000" stroked="false">
                <v:path arrowok="t"/>
                <v:fill type="solid"/>
              </v:shape>
            </v:group>
            <v:group style="position:absolute;left:13656;top:4403;width:10;height:20" coordorigin="13656,4403" coordsize="10,20">
              <v:shape style="position:absolute;left:13656;top:4403;width:10;height:20" coordorigin="13656,4403" coordsize="10,20" path="m13656,4422l13665,4422,13665,4403,13656,4403,13656,4422xe" filled="true" fillcolor="#000000" stroked="false">
                <v:path arrowok="t"/>
                <v:fill type="solid"/>
              </v:shape>
            </v:group>
            <v:group style="position:absolute;left:13656;top:4422;width:10;height:20" coordorigin="13656,4422" coordsize="10,20">
              <v:shape style="position:absolute;left:13656;top:4422;width:10;height:20" coordorigin="13656,4422" coordsize="10,20" path="m13656,4441l13665,4441,13665,4422,13656,4422,13656,4441xe" filled="true" fillcolor="#000000" stroked="false">
                <v:path arrowok="t"/>
                <v:fill type="solid"/>
              </v:shape>
            </v:group>
            <v:group style="position:absolute;left:13656;top:4441;width:10;height:20" coordorigin="13656,4441" coordsize="10,20">
              <v:shape style="position:absolute;left:13656;top:4441;width:10;height:20" coordorigin="13656,4441" coordsize="10,20" path="m13656,4461l13665,4461,13665,4441,13656,4441,13656,4461xe" filled="true" fillcolor="#000000" stroked="false">
                <v:path arrowok="t"/>
                <v:fill type="solid"/>
              </v:shape>
            </v:group>
            <v:group style="position:absolute;left:13656;top:4461;width:10;height:20" coordorigin="13656,4461" coordsize="10,20">
              <v:shape style="position:absolute;left:13656;top:4461;width:10;height:20" coordorigin="13656,4461" coordsize="10,20" path="m13656,4480l13665,4480,13665,4461,13656,4461,13656,4480xe" filled="true" fillcolor="#000000" stroked="false">
                <v:path arrowok="t"/>
                <v:fill type="solid"/>
              </v:shape>
            </v:group>
            <v:group style="position:absolute;left:13656;top:4480;width:10;height:20" coordorigin="13656,4480" coordsize="10,20">
              <v:shape style="position:absolute;left:13656;top:4480;width:10;height:20" coordorigin="13656,4480" coordsize="10,20" path="m13656,4499l13665,4499,13665,4480,13656,4480,13656,4499xe" filled="true" fillcolor="#000000" stroked="false">
                <v:path arrowok="t"/>
                <v:fill type="solid"/>
              </v:shape>
            </v:group>
            <v:group style="position:absolute;left:13656;top:4499;width:10;height:20" coordorigin="13656,4499" coordsize="10,20">
              <v:shape style="position:absolute;left:13656;top:4499;width:10;height:20" coordorigin="13656,4499" coordsize="10,20" path="m13656,4518l13665,4518,13665,4499,13656,4499,13656,4518xe" filled="true" fillcolor="#000000" stroked="false">
                <v:path arrowok="t"/>
                <v:fill type="solid"/>
              </v:shape>
            </v:group>
            <v:group style="position:absolute;left:13656;top:4518;width:10;height:20" coordorigin="13656,4518" coordsize="10,20">
              <v:shape style="position:absolute;left:13656;top:4518;width:10;height:20" coordorigin="13656,4518" coordsize="10,20" path="m13656,4537l13665,4537,13665,4518,13656,4518,13656,4537xe" filled="true" fillcolor="#000000" stroked="false">
                <v:path arrowok="t"/>
                <v:fill type="solid"/>
              </v:shape>
            </v:group>
            <v:group style="position:absolute;left:13656;top:4537;width:10;height:20" coordorigin="13656,4537" coordsize="10,20">
              <v:shape style="position:absolute;left:13656;top:4537;width:10;height:20" coordorigin="13656,4537" coordsize="10,20" path="m13656,4557l13665,4557,13665,4537,13656,4537,13656,4557xe" filled="true" fillcolor="#000000" stroked="false">
                <v:path arrowok="t"/>
                <v:fill type="solid"/>
              </v:shape>
            </v:group>
            <v:group style="position:absolute;left:13656;top:4557;width:10;height:20" coordorigin="13656,4557" coordsize="10,20">
              <v:shape style="position:absolute;left:13656;top:4557;width:10;height:20" coordorigin="13656,4557" coordsize="10,20" path="m13656,4576l13665,4576,13665,4557,13656,4557,13656,4576xe" filled="true" fillcolor="#000000" stroked="false">
                <v:path arrowok="t"/>
                <v:fill type="solid"/>
              </v:shape>
            </v:group>
            <v:group style="position:absolute;left:13656;top:4576;width:10;height:20" coordorigin="13656,4576" coordsize="10,20">
              <v:shape style="position:absolute;left:13656;top:4576;width:10;height:20" coordorigin="13656,4576" coordsize="10,20" path="m13656,4595l13665,4595,13665,4576,13656,4576,13656,4595xe" filled="true" fillcolor="#000000" stroked="false">
                <v:path arrowok="t"/>
                <v:fill type="solid"/>
              </v:shape>
            </v:group>
            <v:group style="position:absolute;left:13656;top:4595;width:10;height:20" coordorigin="13656,4595" coordsize="10,20">
              <v:shape style="position:absolute;left:13656;top:4595;width:10;height:20" coordorigin="13656,4595" coordsize="10,20" path="m13656,4614l13665,4614,13665,4595,13656,4595,13656,4614xe" filled="true" fillcolor="#000000" stroked="false">
                <v:path arrowok="t"/>
                <v:fill type="solid"/>
              </v:shape>
            </v:group>
            <v:group style="position:absolute;left:13656;top:4614;width:10;height:20" coordorigin="13656,4614" coordsize="10,20">
              <v:shape style="position:absolute;left:13656;top:4614;width:10;height:20" coordorigin="13656,4614" coordsize="10,20" path="m13656,4633l13665,4633,13665,4614,13656,4614,13656,4633xe" filled="true" fillcolor="#000000" stroked="false">
                <v:path arrowok="t"/>
                <v:fill type="solid"/>
              </v:shape>
            </v:group>
            <v:group style="position:absolute;left:13656;top:4633;width:10;height:20" coordorigin="13656,4633" coordsize="10,20">
              <v:shape style="position:absolute;left:13656;top:4633;width:10;height:20" coordorigin="13656,4633" coordsize="10,20" path="m13656,4653l13665,4653,13665,4633,13656,4633,13656,4653xe" filled="true" fillcolor="#000000" stroked="false">
                <v:path arrowok="t"/>
                <v:fill type="solid"/>
              </v:shape>
            </v:group>
            <v:group style="position:absolute;left:13656;top:4653;width:10;height:20" coordorigin="13656,4653" coordsize="10,20">
              <v:shape style="position:absolute;left:13656;top:4653;width:10;height:20" coordorigin="13656,4653" coordsize="10,20" path="m13656,4672l13665,4672,13665,4653,13656,4653,13656,4672xe" filled="true" fillcolor="#000000" stroked="false">
                <v:path arrowok="t"/>
                <v:fill type="solid"/>
              </v:shape>
            </v:group>
            <v:group style="position:absolute;left:13656;top:4672;width:10;height:20" coordorigin="13656,4672" coordsize="10,20">
              <v:shape style="position:absolute;left:13656;top:4672;width:10;height:20" coordorigin="13656,4672" coordsize="10,20" path="m13656,4691l13665,4691,13665,4672,13656,4672,13656,4691xe" filled="true" fillcolor="#000000" stroked="false">
                <v:path arrowok="t"/>
                <v:fill type="solid"/>
              </v:shape>
            </v:group>
            <v:group style="position:absolute;left:13656;top:4691;width:10;height:20" coordorigin="13656,4691" coordsize="10,20">
              <v:shape style="position:absolute;left:13656;top:4691;width:10;height:20" coordorigin="13656,4691" coordsize="10,20" path="m13656,4710l13665,4710,13665,4691,13656,4691,13656,4710xe" filled="true" fillcolor="#000000" stroked="false">
                <v:path arrowok="t"/>
                <v:fill type="solid"/>
              </v:shape>
            </v:group>
            <v:group style="position:absolute;left:13656;top:4710;width:10;height:20" coordorigin="13656,4710" coordsize="10,20">
              <v:shape style="position:absolute;left:13656;top:4710;width:10;height:20" coordorigin="13656,4710" coordsize="10,20" path="m13656,4729l13665,4729,13665,4710,13656,4710,13656,4729xe" filled="true" fillcolor="#000000" stroked="false">
                <v:path arrowok="t"/>
                <v:fill type="solid"/>
              </v:shape>
            </v:group>
            <v:group style="position:absolute;left:13656;top:4737;width:10;height:2" coordorigin="13656,4737" coordsize="10,2">
              <v:shape style="position:absolute;left:13656;top:4737;width:10;height:2" coordorigin="13656,4737" coordsize="10,0" path="m13656,4737l13665,4737e" filled="false" stroked="true" strokeweight=".72pt" strokecolor="#000000">
                <v:path arrowok="t"/>
              </v:shape>
              <v:shape style="position:absolute;left:1706;top:4653;width:3864;height:101" type="#_x0000_t75" stroked="false">
                <v:imagedata r:id="rId359" o:title=""/>
              </v:shape>
              <v:shape style="position:absolute;left:5547;top:4744;width:4866;height:10" type="#_x0000_t75" stroked="false">
                <v:imagedata r:id="rId355" o:title=""/>
              </v:shape>
              <v:shape style="position:absolute;left:10408;top:4744;width:1625;height:10" type="#_x0000_t75" stroked="false">
                <v:imagedata r:id="rId356" o:title=""/>
              </v:shape>
              <v:shape style="position:absolute;left:12028;top:4744;width:1628;height:10" type="#_x0000_t75" stroked="false">
                <v:imagedata r:id="rId357" o:title=""/>
              </v:shape>
              <v:shape style="position:absolute;left:13651;top:4744;width:1483;height:10" type="#_x0000_t75" stroked="false">
                <v:imagedata r:id="rId358" o:title=""/>
              </v:shape>
            </v:group>
            <v:group style="position:absolute;left:5552;top:4753;width:10;height:20" coordorigin="5552,4753" coordsize="10,20">
              <v:shape style="position:absolute;left:5552;top:4753;width:10;height:20" coordorigin="5552,4753" coordsize="10,20" path="m5552,4773l5561,4773,5561,4753,5552,4753,5552,4773xe" filled="true" fillcolor="#000000" stroked="false">
                <v:path arrowok="t"/>
                <v:fill type="solid"/>
              </v:shape>
            </v:group>
            <v:group style="position:absolute;left:5552;top:4773;width:10;height:20" coordorigin="5552,4773" coordsize="10,20">
              <v:shape style="position:absolute;left:5552;top:4773;width:10;height:20" coordorigin="5552,4773" coordsize="10,20" path="m5552,4792l5561,4792,5561,4773,5552,4773,5552,4792xe" filled="true" fillcolor="#000000" stroked="false">
                <v:path arrowok="t"/>
                <v:fill type="solid"/>
              </v:shape>
            </v:group>
            <v:group style="position:absolute;left:5552;top:4792;width:10;height:20" coordorigin="5552,4792" coordsize="10,20">
              <v:shape style="position:absolute;left:5552;top:4792;width:10;height:20" coordorigin="5552,4792" coordsize="10,20" path="m5552,4811l5561,4811,5561,4792,5552,4792,5552,4811xe" filled="true" fillcolor="#000000" stroked="false">
                <v:path arrowok="t"/>
                <v:fill type="solid"/>
              </v:shape>
            </v:group>
            <v:group style="position:absolute;left:5552;top:4811;width:10;height:20" coordorigin="5552,4811" coordsize="10,20">
              <v:shape style="position:absolute;left:5552;top:4811;width:10;height:20" coordorigin="5552,4811" coordsize="10,20" path="m5552,4830l5561,4830,5561,4811,5552,4811,5552,4830xe" filled="true" fillcolor="#000000" stroked="false">
                <v:path arrowok="t"/>
                <v:fill type="solid"/>
              </v:shape>
            </v:group>
            <v:group style="position:absolute;left:5552;top:4830;width:10;height:20" coordorigin="5552,4830" coordsize="10,20">
              <v:shape style="position:absolute;left:5552;top:4830;width:10;height:20" coordorigin="5552,4830" coordsize="10,20" path="m5552,4849l5561,4849,5561,4830,5552,4830,5552,4849xe" filled="true" fillcolor="#000000" stroked="false">
                <v:path arrowok="t"/>
                <v:fill type="solid"/>
              </v:shape>
            </v:group>
            <v:group style="position:absolute;left:5552;top:4849;width:10;height:20" coordorigin="5552,4849" coordsize="10,20">
              <v:shape style="position:absolute;left:5552;top:4849;width:10;height:20" coordorigin="5552,4849" coordsize="10,20" path="m5552,4869l5561,4869,5561,4849,5552,4849,5552,4869xe" filled="true" fillcolor="#000000" stroked="false">
                <v:path arrowok="t"/>
                <v:fill type="solid"/>
              </v:shape>
            </v:group>
            <v:group style="position:absolute;left:5552;top:4869;width:10;height:20" coordorigin="5552,4869" coordsize="10,20">
              <v:shape style="position:absolute;left:5552;top:4869;width:10;height:20" coordorigin="5552,4869" coordsize="10,20" path="m5552,4888l5561,4888,5561,4869,5552,4869,5552,4888xe" filled="true" fillcolor="#000000" stroked="false">
                <v:path arrowok="t"/>
                <v:fill type="solid"/>
              </v:shape>
            </v:group>
            <v:group style="position:absolute;left:5552;top:4888;width:10;height:20" coordorigin="5552,4888" coordsize="10,20">
              <v:shape style="position:absolute;left:5552;top:4888;width:10;height:20" coordorigin="5552,4888" coordsize="10,20" path="m5552,4907l5561,4907,5561,4888,5552,4888,5552,4907xe" filled="true" fillcolor="#000000" stroked="false">
                <v:path arrowok="t"/>
                <v:fill type="solid"/>
              </v:shape>
            </v:group>
            <v:group style="position:absolute;left:5552;top:4907;width:10;height:20" coordorigin="5552,4907" coordsize="10,20">
              <v:shape style="position:absolute;left:5552;top:4907;width:10;height:20" coordorigin="5552,4907" coordsize="10,20" path="m5552,4926l5561,4926,5561,4907,5552,4907,5552,4926xe" filled="true" fillcolor="#000000" stroked="false">
                <v:path arrowok="t"/>
                <v:fill type="solid"/>
              </v:shape>
            </v:group>
            <v:group style="position:absolute;left:5552;top:4926;width:10;height:20" coordorigin="5552,4926" coordsize="10,20">
              <v:shape style="position:absolute;left:5552;top:4926;width:10;height:20" coordorigin="5552,4926" coordsize="10,20" path="m5552,4945l5561,4945,5561,4926,5552,4926,5552,4945xe" filled="true" fillcolor="#000000" stroked="false">
                <v:path arrowok="t"/>
                <v:fill type="solid"/>
              </v:shape>
            </v:group>
            <v:group style="position:absolute;left:5552;top:4945;width:10;height:20" coordorigin="5552,4945" coordsize="10,20">
              <v:shape style="position:absolute;left:5552;top:4945;width:10;height:20" coordorigin="5552,4945" coordsize="10,20" path="m5552,4965l5561,4965,5561,4945,5552,4945,5552,4965xe" filled="true" fillcolor="#000000" stroked="false">
                <v:path arrowok="t"/>
                <v:fill type="solid"/>
              </v:shape>
            </v:group>
            <v:group style="position:absolute;left:5552;top:4965;width:10;height:20" coordorigin="5552,4965" coordsize="10,20">
              <v:shape style="position:absolute;left:5552;top:4965;width:10;height:20" coordorigin="5552,4965" coordsize="10,20" path="m5552,4984l5561,4984,5561,4965,5552,4965,5552,4984xe" filled="true" fillcolor="#000000" stroked="false">
                <v:path arrowok="t"/>
                <v:fill type="solid"/>
              </v:shape>
            </v:group>
            <v:group style="position:absolute;left:5552;top:4984;width:10;height:20" coordorigin="5552,4984" coordsize="10,20">
              <v:shape style="position:absolute;left:5552;top:4984;width:10;height:20" coordorigin="5552,4984" coordsize="10,20" path="m5552,5003l5561,5003,5561,4984,5552,4984,5552,5003xe" filled="true" fillcolor="#000000" stroked="false">
                <v:path arrowok="t"/>
                <v:fill type="solid"/>
              </v:shape>
            </v:group>
            <v:group style="position:absolute;left:5552;top:5003;width:10;height:20" coordorigin="5552,5003" coordsize="10,20">
              <v:shape style="position:absolute;left:5552;top:5003;width:10;height:20" coordorigin="5552,5003" coordsize="10,20" path="m5552,5022l5561,5022,5561,5003,5552,5003,5552,5022xe" filled="true" fillcolor="#000000" stroked="false">
                <v:path arrowok="t"/>
                <v:fill type="solid"/>
              </v:shape>
            </v:group>
            <v:group style="position:absolute;left:5552;top:5022;width:10;height:20" coordorigin="5552,5022" coordsize="10,20">
              <v:shape style="position:absolute;left:5552;top:5022;width:10;height:20" coordorigin="5552,5022" coordsize="10,20" path="m5552,5041l5561,5041,5561,5022,5552,5022,5552,5041xe" filled="true" fillcolor="#000000" stroked="false">
                <v:path arrowok="t"/>
                <v:fill type="solid"/>
              </v:shape>
            </v:group>
            <v:group style="position:absolute;left:5552;top:5041;width:10;height:20" coordorigin="5552,5041" coordsize="10,20">
              <v:shape style="position:absolute;left:5552;top:5041;width:10;height:20" coordorigin="5552,5041" coordsize="10,20" path="m5552,5061l5561,5061,5561,5041,5552,5041,5552,5061xe" filled="true" fillcolor="#000000" stroked="false">
                <v:path arrowok="t"/>
                <v:fill type="solid"/>
              </v:shape>
            </v:group>
            <v:group style="position:absolute;left:5552;top:5061;width:10;height:20" coordorigin="5552,5061" coordsize="10,20">
              <v:shape style="position:absolute;left:5552;top:5061;width:10;height:20" coordorigin="5552,5061" coordsize="10,20" path="m5552,5080l5561,5080,5561,5061,5552,5061,5552,5080xe" filled="true" fillcolor="#000000" stroked="false">
                <v:path arrowok="t"/>
                <v:fill type="solid"/>
              </v:shape>
            </v:group>
            <v:group style="position:absolute;left:5552;top:5080;width:10;height:20" coordorigin="5552,5080" coordsize="10,20">
              <v:shape style="position:absolute;left:5552;top:5080;width:10;height:20" coordorigin="5552,5080" coordsize="10,20" path="m5552,5099l5561,5099,5561,5080,5552,5080,5552,5099xe" filled="true" fillcolor="#000000" stroked="false">
                <v:path arrowok="t"/>
                <v:fill type="solid"/>
              </v:shape>
            </v:group>
            <v:group style="position:absolute;left:5552;top:5099;width:10;height:20" coordorigin="5552,5099" coordsize="10,20">
              <v:shape style="position:absolute;left:5552;top:5099;width:10;height:20" coordorigin="5552,5099" coordsize="10,20" path="m5552,5118l5561,5118,5561,5099,5552,5099,5552,5118xe" filled="true" fillcolor="#000000" stroked="false">
                <v:path arrowok="t"/>
                <v:fill type="solid"/>
              </v:shape>
            </v:group>
            <v:group style="position:absolute;left:5552;top:5118;width:10;height:20" coordorigin="5552,5118" coordsize="10,20">
              <v:shape style="position:absolute;left:5552;top:5118;width:10;height:20" coordorigin="5552,5118" coordsize="10,20" path="m5552,5137l5561,5137,5561,5118,5552,5118,5552,5137xe" filled="true" fillcolor="#000000" stroked="false">
                <v:path arrowok="t"/>
                <v:fill type="solid"/>
              </v:shape>
            </v:group>
            <v:group style="position:absolute;left:5552;top:5141;width:10;height:2" coordorigin="5552,5141" coordsize="10,2">
              <v:shape style="position:absolute;left:5552;top:5141;width:10;height:2" coordorigin="5552,5141" coordsize="10,0" path="m5552,5141l5561,5141e" filled="false" stroked="true" strokeweight=".35999pt" strokecolor="#000000">
                <v:path arrowok="t"/>
              </v:shape>
            </v:group>
            <v:group style="position:absolute;left:13656;top:4753;width:10;height:20" coordorigin="13656,4753" coordsize="10,20">
              <v:shape style="position:absolute;left:13656;top:4753;width:10;height:20" coordorigin="13656,4753" coordsize="10,20" path="m13656,4773l13665,4773,13665,4753,13656,4753,13656,4773xe" filled="true" fillcolor="#000000" stroked="false">
                <v:path arrowok="t"/>
                <v:fill type="solid"/>
              </v:shape>
            </v:group>
            <v:group style="position:absolute;left:13656;top:4773;width:10;height:20" coordorigin="13656,4773" coordsize="10,20">
              <v:shape style="position:absolute;left:13656;top:4773;width:10;height:20" coordorigin="13656,4773" coordsize="10,20" path="m13656,4792l13665,4792,13665,4773,13656,4773,13656,4792xe" filled="true" fillcolor="#000000" stroked="false">
                <v:path arrowok="t"/>
                <v:fill type="solid"/>
              </v:shape>
            </v:group>
            <v:group style="position:absolute;left:13656;top:4792;width:10;height:20" coordorigin="13656,4792" coordsize="10,20">
              <v:shape style="position:absolute;left:13656;top:4792;width:10;height:20" coordorigin="13656,4792" coordsize="10,20" path="m13656,4811l13665,4811,13665,4792,13656,4792,13656,4811xe" filled="true" fillcolor="#000000" stroked="false">
                <v:path arrowok="t"/>
                <v:fill type="solid"/>
              </v:shape>
            </v:group>
            <v:group style="position:absolute;left:13656;top:4811;width:10;height:20" coordorigin="13656,4811" coordsize="10,20">
              <v:shape style="position:absolute;left:13656;top:4811;width:10;height:20" coordorigin="13656,4811" coordsize="10,20" path="m13656,4830l13665,4830,13665,4811,13656,4811,13656,4830xe" filled="true" fillcolor="#000000" stroked="false">
                <v:path arrowok="t"/>
                <v:fill type="solid"/>
              </v:shape>
            </v:group>
            <v:group style="position:absolute;left:13656;top:4830;width:10;height:20" coordorigin="13656,4830" coordsize="10,20">
              <v:shape style="position:absolute;left:13656;top:4830;width:10;height:20" coordorigin="13656,4830" coordsize="10,20" path="m13656,4849l13665,4849,13665,4830,13656,4830,13656,4849xe" filled="true" fillcolor="#000000" stroked="false">
                <v:path arrowok="t"/>
                <v:fill type="solid"/>
              </v:shape>
            </v:group>
            <v:group style="position:absolute;left:13656;top:4849;width:10;height:20" coordorigin="13656,4849" coordsize="10,20">
              <v:shape style="position:absolute;left:13656;top:4849;width:10;height:20" coordorigin="13656,4849" coordsize="10,20" path="m13656,4869l13665,4869,13665,4849,13656,4849,13656,4869xe" filled="true" fillcolor="#000000" stroked="false">
                <v:path arrowok="t"/>
                <v:fill type="solid"/>
              </v:shape>
            </v:group>
            <v:group style="position:absolute;left:13656;top:4869;width:10;height:20" coordorigin="13656,4869" coordsize="10,20">
              <v:shape style="position:absolute;left:13656;top:4869;width:10;height:20" coordorigin="13656,4869" coordsize="10,20" path="m13656,4888l13665,4888,13665,4869,13656,4869,13656,4888xe" filled="true" fillcolor="#000000" stroked="false">
                <v:path arrowok="t"/>
                <v:fill type="solid"/>
              </v:shape>
            </v:group>
            <v:group style="position:absolute;left:13656;top:4888;width:10;height:20" coordorigin="13656,4888" coordsize="10,20">
              <v:shape style="position:absolute;left:13656;top:4888;width:10;height:20" coordorigin="13656,4888" coordsize="10,20" path="m13656,4907l13665,4907,13665,4888,13656,4888,13656,4907xe" filled="true" fillcolor="#000000" stroked="false">
                <v:path arrowok="t"/>
                <v:fill type="solid"/>
              </v:shape>
            </v:group>
            <v:group style="position:absolute;left:13656;top:4907;width:10;height:20" coordorigin="13656,4907" coordsize="10,20">
              <v:shape style="position:absolute;left:13656;top:4907;width:10;height:20" coordorigin="13656,4907" coordsize="10,20" path="m13656,4926l13665,4926,13665,4907,13656,4907,13656,4926xe" filled="true" fillcolor="#000000" stroked="false">
                <v:path arrowok="t"/>
                <v:fill type="solid"/>
              </v:shape>
            </v:group>
            <v:group style="position:absolute;left:13656;top:4926;width:10;height:20" coordorigin="13656,4926" coordsize="10,20">
              <v:shape style="position:absolute;left:13656;top:4926;width:10;height:20" coordorigin="13656,4926" coordsize="10,20" path="m13656,4945l13665,4945,13665,4926,13656,4926,13656,4945xe" filled="true" fillcolor="#000000" stroked="false">
                <v:path arrowok="t"/>
                <v:fill type="solid"/>
              </v:shape>
            </v:group>
            <v:group style="position:absolute;left:13656;top:4945;width:10;height:20" coordorigin="13656,4945" coordsize="10,20">
              <v:shape style="position:absolute;left:13656;top:4945;width:10;height:20" coordorigin="13656,4945" coordsize="10,20" path="m13656,4965l13665,4965,13665,4945,13656,4945,13656,4965xe" filled="true" fillcolor="#000000" stroked="false">
                <v:path arrowok="t"/>
                <v:fill type="solid"/>
              </v:shape>
            </v:group>
            <v:group style="position:absolute;left:13656;top:4965;width:10;height:20" coordorigin="13656,4965" coordsize="10,20">
              <v:shape style="position:absolute;left:13656;top:4965;width:10;height:20" coordorigin="13656,4965" coordsize="10,20" path="m13656,4984l13665,4984,13665,4965,13656,4965,13656,4984xe" filled="true" fillcolor="#000000" stroked="false">
                <v:path arrowok="t"/>
                <v:fill type="solid"/>
              </v:shape>
            </v:group>
            <v:group style="position:absolute;left:13656;top:4984;width:10;height:20" coordorigin="13656,4984" coordsize="10,20">
              <v:shape style="position:absolute;left:13656;top:4984;width:10;height:20" coordorigin="13656,4984" coordsize="10,20" path="m13656,5003l13665,5003,13665,4984,13656,4984,13656,5003xe" filled="true" fillcolor="#000000" stroked="false">
                <v:path arrowok="t"/>
                <v:fill type="solid"/>
              </v:shape>
            </v:group>
            <v:group style="position:absolute;left:13656;top:5003;width:10;height:20" coordorigin="13656,5003" coordsize="10,20">
              <v:shape style="position:absolute;left:13656;top:5003;width:10;height:20" coordorigin="13656,5003" coordsize="10,20" path="m13656,5022l13665,5022,13665,5003,13656,5003,13656,5022xe" filled="true" fillcolor="#000000" stroked="false">
                <v:path arrowok="t"/>
                <v:fill type="solid"/>
              </v:shape>
            </v:group>
            <v:group style="position:absolute;left:13656;top:5022;width:10;height:20" coordorigin="13656,5022" coordsize="10,20">
              <v:shape style="position:absolute;left:13656;top:5022;width:10;height:20" coordorigin="13656,5022" coordsize="10,20" path="m13656,5041l13665,5041,13665,5022,13656,5022,13656,5041xe" filled="true" fillcolor="#000000" stroked="false">
                <v:path arrowok="t"/>
                <v:fill type="solid"/>
              </v:shape>
            </v:group>
            <v:group style="position:absolute;left:13656;top:5041;width:10;height:20" coordorigin="13656,5041" coordsize="10,20">
              <v:shape style="position:absolute;left:13656;top:5041;width:10;height:20" coordorigin="13656,5041" coordsize="10,20" path="m13656,5061l13665,5061,13665,5041,13656,5041,13656,5061xe" filled="true" fillcolor="#000000" stroked="false">
                <v:path arrowok="t"/>
                <v:fill type="solid"/>
              </v:shape>
            </v:group>
            <v:group style="position:absolute;left:13656;top:5061;width:10;height:20" coordorigin="13656,5061" coordsize="10,20">
              <v:shape style="position:absolute;left:13656;top:5061;width:10;height:20" coordorigin="13656,5061" coordsize="10,20" path="m13656,5080l13665,5080,13665,5061,13656,5061,13656,5080xe" filled="true" fillcolor="#000000" stroked="false">
                <v:path arrowok="t"/>
                <v:fill type="solid"/>
              </v:shape>
            </v:group>
            <v:group style="position:absolute;left:13656;top:5080;width:10;height:20" coordorigin="13656,5080" coordsize="10,20">
              <v:shape style="position:absolute;left:13656;top:5080;width:10;height:20" coordorigin="13656,5080" coordsize="10,20" path="m13656,5099l13665,5099,13665,5080,13656,5080,13656,5099xe" filled="true" fillcolor="#000000" stroked="false">
                <v:path arrowok="t"/>
                <v:fill type="solid"/>
              </v:shape>
            </v:group>
            <v:group style="position:absolute;left:13656;top:5099;width:10;height:20" coordorigin="13656,5099" coordsize="10,20">
              <v:shape style="position:absolute;left:13656;top:5099;width:10;height:20" coordorigin="13656,5099" coordsize="10,20" path="m13656,5118l13665,5118,13665,5099,13656,5099,13656,5118xe" filled="true" fillcolor="#000000" stroked="false">
                <v:path arrowok="t"/>
                <v:fill type="solid"/>
              </v:shape>
            </v:group>
            <v:group style="position:absolute;left:13656;top:5118;width:10;height:20" coordorigin="13656,5118" coordsize="10,20">
              <v:shape style="position:absolute;left:13656;top:5118;width:10;height:20" coordorigin="13656,5118" coordsize="10,20" path="m13656,5137l13665,5137,13665,5118,13656,5118,13656,5137xe" filled="true" fillcolor="#000000" stroked="false">
                <v:path arrowok="t"/>
                <v:fill type="solid"/>
              </v:shape>
            </v:group>
            <v:group style="position:absolute;left:13656;top:5141;width:10;height:2" coordorigin="13656,5141" coordsize="10,2">
              <v:shape style="position:absolute;left:13656;top:5141;width:10;height:2" coordorigin="13656,5141" coordsize="10,0" path="m13656,5141l13665,5141e" filled="false" stroked="true" strokeweight=".35999pt" strokecolor="#000000">
                <v:path arrowok="t"/>
              </v:shape>
              <v:shape style="position:absolute;left:1706;top:5145;width:3845;height:10" type="#_x0000_t75" stroked="false">
                <v:imagedata r:id="rId352" o:title=""/>
              </v:shape>
              <v:shape style="position:absolute;left:5547;top:5145;width:4866;height:10" type="#_x0000_t75" stroked="false">
                <v:imagedata r:id="rId353" o:title=""/>
              </v:shape>
              <v:shape style="position:absolute;left:10408;top:5145;width:1625;height:10" type="#_x0000_t75" stroked="false">
                <v:imagedata r:id="rId350" o:title=""/>
              </v:shape>
              <v:shape style="position:absolute;left:12028;top:5145;width:1628;height:10" type="#_x0000_t75" stroked="false">
                <v:imagedata r:id="rId351" o:title=""/>
              </v:shape>
              <v:shape style="position:absolute;left:13651;top:5145;width:1483;height:10" type="#_x0000_t75" stroked="false">
                <v:imagedata r:id="rId354" o:title=""/>
              </v:shape>
            </v:group>
            <v:group style="position:absolute;left:5552;top:5154;width:10;height:20" coordorigin="5552,5154" coordsize="10,20">
              <v:shape style="position:absolute;left:5552;top:5154;width:10;height:20" coordorigin="5552,5154" coordsize="10,20" path="m5552,5173l5561,5173,5561,5154,5552,5154,5552,5173xe" filled="true" fillcolor="#000000" stroked="false">
                <v:path arrowok="t"/>
                <v:fill type="solid"/>
              </v:shape>
            </v:group>
            <v:group style="position:absolute;left:5552;top:5173;width:10;height:20" coordorigin="5552,5173" coordsize="10,20">
              <v:shape style="position:absolute;left:5552;top:5173;width:10;height:20" coordorigin="5552,5173" coordsize="10,20" path="m5552,5193l5561,5193,5561,5173,5552,5173,5552,5193xe" filled="true" fillcolor="#000000" stroked="false">
                <v:path arrowok="t"/>
                <v:fill type="solid"/>
              </v:shape>
            </v:group>
            <v:group style="position:absolute;left:5552;top:5193;width:10;height:20" coordorigin="5552,5193" coordsize="10,20">
              <v:shape style="position:absolute;left:5552;top:5193;width:10;height:20" coordorigin="5552,5193" coordsize="10,20" path="m5552,5212l5561,5212,5561,5193,5552,5193,5552,5212xe" filled="true" fillcolor="#000000" stroked="false">
                <v:path arrowok="t"/>
                <v:fill type="solid"/>
              </v:shape>
            </v:group>
            <v:group style="position:absolute;left:5552;top:5212;width:10;height:20" coordorigin="5552,5212" coordsize="10,20">
              <v:shape style="position:absolute;left:5552;top:5212;width:10;height:20" coordorigin="5552,5212" coordsize="10,20" path="m5552,5231l5561,5231,5561,5212,5552,5212,5552,5231xe" filled="true" fillcolor="#000000" stroked="false">
                <v:path arrowok="t"/>
                <v:fill type="solid"/>
              </v:shape>
            </v:group>
            <v:group style="position:absolute;left:5552;top:5231;width:10;height:20" coordorigin="5552,5231" coordsize="10,20">
              <v:shape style="position:absolute;left:5552;top:5231;width:10;height:20" coordorigin="5552,5231" coordsize="10,20" path="m5552,5250l5561,5250,5561,5231,5552,5231,5552,5250xe" filled="true" fillcolor="#000000" stroked="false">
                <v:path arrowok="t"/>
                <v:fill type="solid"/>
              </v:shape>
            </v:group>
            <v:group style="position:absolute;left:5552;top:5250;width:10;height:20" coordorigin="5552,5250" coordsize="10,20">
              <v:shape style="position:absolute;left:5552;top:5250;width:10;height:20" coordorigin="5552,5250" coordsize="10,20" path="m5552,5269l5561,5269,5561,5250,5552,5250,5552,5269xe" filled="true" fillcolor="#000000" stroked="false">
                <v:path arrowok="t"/>
                <v:fill type="solid"/>
              </v:shape>
            </v:group>
            <v:group style="position:absolute;left:5552;top:5269;width:10;height:20" coordorigin="5552,5269" coordsize="10,20">
              <v:shape style="position:absolute;left:5552;top:5269;width:10;height:20" coordorigin="5552,5269" coordsize="10,20" path="m5552,5289l5561,5289,5561,5269,5552,5269,5552,5289xe" filled="true" fillcolor="#000000" stroked="false">
                <v:path arrowok="t"/>
                <v:fill type="solid"/>
              </v:shape>
            </v:group>
            <v:group style="position:absolute;left:5552;top:5289;width:10;height:20" coordorigin="5552,5289" coordsize="10,20">
              <v:shape style="position:absolute;left:5552;top:5289;width:10;height:20" coordorigin="5552,5289" coordsize="10,20" path="m5552,5308l5561,5308,5561,5289,5552,5289,5552,5308xe" filled="true" fillcolor="#000000" stroked="false">
                <v:path arrowok="t"/>
                <v:fill type="solid"/>
              </v:shape>
            </v:group>
            <v:group style="position:absolute;left:5552;top:5308;width:10;height:20" coordorigin="5552,5308" coordsize="10,20">
              <v:shape style="position:absolute;left:5552;top:5308;width:10;height:20" coordorigin="5552,5308" coordsize="10,20" path="m5552,5327l5561,5327,5561,5308,5552,5308,5552,5327xe" filled="true" fillcolor="#000000" stroked="false">
                <v:path arrowok="t"/>
                <v:fill type="solid"/>
              </v:shape>
            </v:group>
            <v:group style="position:absolute;left:5552;top:5327;width:10;height:20" coordorigin="5552,5327" coordsize="10,20">
              <v:shape style="position:absolute;left:5552;top:5327;width:10;height:20" coordorigin="5552,5327" coordsize="10,20" path="m5552,5346l5561,5346,5561,5327,5552,5327,5552,5346xe" filled="true" fillcolor="#000000" stroked="false">
                <v:path arrowok="t"/>
                <v:fill type="solid"/>
              </v:shape>
            </v:group>
            <v:group style="position:absolute;left:5552;top:5346;width:10;height:20" coordorigin="5552,5346" coordsize="10,20">
              <v:shape style="position:absolute;left:5552;top:5346;width:10;height:20" coordorigin="5552,5346" coordsize="10,20" path="m5552,5365l5561,5365,5561,5346,5552,5346,5552,5365xe" filled="true" fillcolor="#000000" stroked="false">
                <v:path arrowok="t"/>
                <v:fill type="solid"/>
              </v:shape>
            </v:group>
            <v:group style="position:absolute;left:5552;top:5365;width:10;height:20" coordorigin="5552,5365" coordsize="10,20">
              <v:shape style="position:absolute;left:5552;top:5365;width:10;height:20" coordorigin="5552,5365" coordsize="10,20" path="m5552,5385l5561,5385,5561,5365,5552,5365,5552,5385xe" filled="true" fillcolor="#000000" stroked="false">
                <v:path arrowok="t"/>
                <v:fill type="solid"/>
              </v:shape>
            </v:group>
            <v:group style="position:absolute;left:5552;top:5385;width:10;height:20" coordorigin="5552,5385" coordsize="10,20">
              <v:shape style="position:absolute;left:5552;top:5385;width:10;height:20" coordorigin="5552,5385" coordsize="10,20" path="m5552,5404l5561,5404,5561,5385,5552,5385,5552,5404xe" filled="true" fillcolor="#000000" stroked="false">
                <v:path arrowok="t"/>
                <v:fill type="solid"/>
              </v:shape>
            </v:group>
            <v:group style="position:absolute;left:5552;top:5404;width:10;height:20" coordorigin="5552,5404" coordsize="10,20">
              <v:shape style="position:absolute;left:5552;top:5404;width:10;height:20" coordorigin="5552,5404" coordsize="10,20" path="m5552,5423l5561,5423,5561,5404,5552,5404,5552,5423xe" filled="true" fillcolor="#000000" stroked="false">
                <v:path arrowok="t"/>
                <v:fill type="solid"/>
              </v:shape>
            </v:group>
            <v:group style="position:absolute;left:5552;top:5423;width:10;height:20" coordorigin="5552,5423" coordsize="10,20">
              <v:shape style="position:absolute;left:5552;top:5423;width:10;height:20" coordorigin="5552,5423" coordsize="10,20" path="m5552,5442l5561,5442,5561,5423,5552,5423,5552,5442xe" filled="true" fillcolor="#000000" stroked="false">
                <v:path arrowok="t"/>
                <v:fill type="solid"/>
              </v:shape>
            </v:group>
            <v:group style="position:absolute;left:5552;top:5442;width:10;height:20" coordorigin="5552,5442" coordsize="10,20">
              <v:shape style="position:absolute;left:5552;top:5442;width:10;height:20" coordorigin="5552,5442" coordsize="10,20" path="m5552,5461l5561,5461,5561,5442,5552,5442,5552,5461xe" filled="true" fillcolor="#000000" stroked="false">
                <v:path arrowok="t"/>
                <v:fill type="solid"/>
              </v:shape>
            </v:group>
            <v:group style="position:absolute;left:5552;top:5461;width:10;height:20" coordorigin="5552,5461" coordsize="10,20">
              <v:shape style="position:absolute;left:5552;top:5461;width:10;height:20" coordorigin="5552,5461" coordsize="10,20" path="m5552,5481l5561,5481,5561,5461,5552,5461,5552,5481xe" filled="true" fillcolor="#000000" stroked="false">
                <v:path arrowok="t"/>
                <v:fill type="solid"/>
              </v:shape>
            </v:group>
            <v:group style="position:absolute;left:5552;top:5481;width:10;height:20" coordorigin="5552,5481" coordsize="10,20">
              <v:shape style="position:absolute;left:5552;top:5481;width:10;height:20" coordorigin="5552,5481" coordsize="10,20" path="m5552,5500l5561,5500,5561,5481,5552,5481,5552,5500xe" filled="true" fillcolor="#000000" stroked="false">
                <v:path arrowok="t"/>
                <v:fill type="solid"/>
              </v:shape>
            </v:group>
            <v:group style="position:absolute;left:5552;top:5500;width:10;height:20" coordorigin="5552,5500" coordsize="10,20">
              <v:shape style="position:absolute;left:5552;top:5500;width:10;height:20" coordorigin="5552,5500" coordsize="10,20" path="m5552,5519l5561,5519,5561,5500,5552,5500,5552,5519xe" filled="true" fillcolor="#000000" stroked="false">
                <v:path arrowok="t"/>
                <v:fill type="solid"/>
              </v:shape>
            </v:group>
            <v:group style="position:absolute;left:5552;top:5519;width:10;height:20" coordorigin="5552,5519" coordsize="10,20">
              <v:shape style="position:absolute;left:5552;top:5519;width:10;height:20" coordorigin="5552,5519" coordsize="10,20" path="m5552,5538l5561,5538,5561,5519,5552,5519,5552,5538xe" filled="true" fillcolor="#000000" stroked="false">
                <v:path arrowok="t"/>
                <v:fill type="solid"/>
              </v:shape>
            </v:group>
            <v:group style="position:absolute;left:5552;top:5543;width:10;height:2" coordorigin="5552,5543" coordsize="10,2">
              <v:shape style="position:absolute;left:5552;top:5543;width:10;height:2" coordorigin="5552,5543" coordsize="10,0" path="m5552,5543l5561,5543e" filled="false" stroked="true" strokeweight=".47998pt" strokecolor="#000000">
                <v:path arrowok="t"/>
              </v:shape>
            </v:group>
            <v:group style="position:absolute;left:13656;top:5154;width:10;height:20" coordorigin="13656,5154" coordsize="10,20">
              <v:shape style="position:absolute;left:13656;top:5154;width:10;height:20" coordorigin="13656,5154" coordsize="10,20" path="m13656,5173l13665,5173,13665,5154,13656,5154,13656,5173xe" filled="true" fillcolor="#000000" stroked="false">
                <v:path arrowok="t"/>
                <v:fill type="solid"/>
              </v:shape>
            </v:group>
            <v:group style="position:absolute;left:13656;top:5173;width:10;height:20" coordorigin="13656,5173" coordsize="10,20">
              <v:shape style="position:absolute;left:13656;top:5173;width:10;height:20" coordorigin="13656,5173" coordsize="10,20" path="m13656,5193l13665,5193,13665,5173,13656,5173,13656,5193xe" filled="true" fillcolor="#000000" stroked="false">
                <v:path arrowok="t"/>
                <v:fill type="solid"/>
              </v:shape>
            </v:group>
            <v:group style="position:absolute;left:13656;top:5193;width:10;height:20" coordorigin="13656,5193" coordsize="10,20">
              <v:shape style="position:absolute;left:13656;top:5193;width:10;height:20" coordorigin="13656,5193" coordsize="10,20" path="m13656,5212l13665,5212,13665,5193,13656,5193,13656,5212xe" filled="true" fillcolor="#000000" stroked="false">
                <v:path arrowok="t"/>
                <v:fill type="solid"/>
              </v:shape>
            </v:group>
            <v:group style="position:absolute;left:13656;top:5212;width:10;height:20" coordorigin="13656,5212" coordsize="10,20">
              <v:shape style="position:absolute;left:13656;top:5212;width:10;height:20" coordorigin="13656,5212" coordsize="10,20" path="m13656,5231l13665,5231,13665,5212,13656,5212,13656,5231xe" filled="true" fillcolor="#000000" stroked="false">
                <v:path arrowok="t"/>
                <v:fill type="solid"/>
              </v:shape>
            </v:group>
            <v:group style="position:absolute;left:13656;top:5231;width:10;height:20" coordorigin="13656,5231" coordsize="10,20">
              <v:shape style="position:absolute;left:13656;top:5231;width:10;height:20" coordorigin="13656,5231" coordsize="10,20" path="m13656,5250l13665,5250,13665,5231,13656,5231,13656,5250xe" filled="true" fillcolor="#000000" stroked="false">
                <v:path arrowok="t"/>
                <v:fill type="solid"/>
              </v:shape>
            </v:group>
            <v:group style="position:absolute;left:13656;top:5250;width:10;height:20" coordorigin="13656,5250" coordsize="10,20">
              <v:shape style="position:absolute;left:13656;top:5250;width:10;height:20" coordorigin="13656,5250" coordsize="10,20" path="m13656,5269l13665,5269,13665,5250,13656,5250,13656,5269xe" filled="true" fillcolor="#000000" stroked="false">
                <v:path arrowok="t"/>
                <v:fill type="solid"/>
              </v:shape>
            </v:group>
            <v:group style="position:absolute;left:13656;top:5269;width:10;height:20" coordorigin="13656,5269" coordsize="10,20">
              <v:shape style="position:absolute;left:13656;top:5269;width:10;height:20" coordorigin="13656,5269" coordsize="10,20" path="m13656,5289l13665,5289,13665,5269,13656,5269,13656,5289xe" filled="true" fillcolor="#000000" stroked="false">
                <v:path arrowok="t"/>
                <v:fill type="solid"/>
              </v:shape>
            </v:group>
            <v:group style="position:absolute;left:13656;top:5289;width:10;height:20" coordorigin="13656,5289" coordsize="10,20">
              <v:shape style="position:absolute;left:13656;top:5289;width:10;height:20" coordorigin="13656,5289" coordsize="10,20" path="m13656,5308l13665,5308,13665,5289,13656,5289,13656,5308xe" filled="true" fillcolor="#000000" stroked="false">
                <v:path arrowok="t"/>
                <v:fill type="solid"/>
              </v:shape>
            </v:group>
            <v:group style="position:absolute;left:13656;top:5308;width:10;height:20" coordorigin="13656,5308" coordsize="10,20">
              <v:shape style="position:absolute;left:13656;top:5308;width:10;height:20" coordorigin="13656,5308" coordsize="10,20" path="m13656,5327l13665,5327,13665,5308,13656,5308,13656,5327xe" filled="true" fillcolor="#000000" stroked="false">
                <v:path arrowok="t"/>
                <v:fill type="solid"/>
              </v:shape>
            </v:group>
            <v:group style="position:absolute;left:13656;top:5327;width:10;height:20" coordorigin="13656,5327" coordsize="10,20">
              <v:shape style="position:absolute;left:13656;top:5327;width:10;height:20" coordorigin="13656,5327" coordsize="10,20" path="m13656,5346l13665,5346,13665,5327,13656,5327,13656,5346xe" filled="true" fillcolor="#000000" stroked="false">
                <v:path arrowok="t"/>
                <v:fill type="solid"/>
              </v:shape>
            </v:group>
            <v:group style="position:absolute;left:13656;top:5346;width:10;height:20" coordorigin="13656,5346" coordsize="10,20">
              <v:shape style="position:absolute;left:13656;top:5346;width:10;height:20" coordorigin="13656,5346" coordsize="10,20" path="m13656,5365l13665,5365,13665,5346,13656,5346,13656,5365xe" filled="true" fillcolor="#000000" stroked="false">
                <v:path arrowok="t"/>
                <v:fill type="solid"/>
              </v:shape>
            </v:group>
            <v:group style="position:absolute;left:13656;top:5365;width:10;height:20" coordorigin="13656,5365" coordsize="10,20">
              <v:shape style="position:absolute;left:13656;top:5365;width:10;height:20" coordorigin="13656,5365" coordsize="10,20" path="m13656,5385l13665,5385,13665,5365,13656,5365,13656,5385xe" filled="true" fillcolor="#000000" stroked="false">
                <v:path arrowok="t"/>
                <v:fill type="solid"/>
              </v:shape>
            </v:group>
            <v:group style="position:absolute;left:13656;top:5385;width:10;height:20" coordorigin="13656,5385" coordsize="10,20">
              <v:shape style="position:absolute;left:13656;top:5385;width:10;height:20" coordorigin="13656,5385" coordsize="10,20" path="m13656,5404l13665,5404,13665,5385,13656,5385,13656,5404xe" filled="true" fillcolor="#000000" stroked="false">
                <v:path arrowok="t"/>
                <v:fill type="solid"/>
              </v:shape>
            </v:group>
            <v:group style="position:absolute;left:13656;top:5404;width:10;height:20" coordorigin="13656,5404" coordsize="10,20">
              <v:shape style="position:absolute;left:13656;top:5404;width:10;height:20" coordorigin="13656,5404" coordsize="10,20" path="m13656,5423l13665,5423,13665,5404,13656,5404,13656,5423xe" filled="true" fillcolor="#000000" stroked="false">
                <v:path arrowok="t"/>
                <v:fill type="solid"/>
              </v:shape>
            </v:group>
            <v:group style="position:absolute;left:13656;top:5423;width:10;height:20" coordorigin="13656,5423" coordsize="10,20">
              <v:shape style="position:absolute;left:13656;top:5423;width:10;height:20" coordorigin="13656,5423" coordsize="10,20" path="m13656,5442l13665,5442,13665,5423,13656,5423,13656,5442xe" filled="true" fillcolor="#000000" stroked="false">
                <v:path arrowok="t"/>
                <v:fill type="solid"/>
              </v:shape>
            </v:group>
            <v:group style="position:absolute;left:13656;top:5442;width:10;height:20" coordorigin="13656,5442" coordsize="10,20">
              <v:shape style="position:absolute;left:13656;top:5442;width:10;height:20" coordorigin="13656,5442" coordsize="10,20" path="m13656,5461l13665,5461,13665,5442,13656,5442,13656,5461xe" filled="true" fillcolor="#000000" stroked="false">
                <v:path arrowok="t"/>
                <v:fill type="solid"/>
              </v:shape>
            </v:group>
            <v:group style="position:absolute;left:13656;top:5461;width:10;height:20" coordorigin="13656,5461" coordsize="10,20">
              <v:shape style="position:absolute;left:13656;top:5461;width:10;height:20" coordorigin="13656,5461" coordsize="10,20" path="m13656,5481l13665,5481,13665,5461,13656,5461,13656,5481xe" filled="true" fillcolor="#000000" stroked="false">
                <v:path arrowok="t"/>
                <v:fill type="solid"/>
              </v:shape>
            </v:group>
            <v:group style="position:absolute;left:13656;top:5481;width:10;height:20" coordorigin="13656,5481" coordsize="10,20">
              <v:shape style="position:absolute;left:13656;top:5481;width:10;height:20" coordorigin="13656,5481" coordsize="10,20" path="m13656,5500l13665,5500,13665,5481,13656,5481,13656,5500xe" filled="true" fillcolor="#000000" stroked="false">
                <v:path arrowok="t"/>
                <v:fill type="solid"/>
              </v:shape>
            </v:group>
            <v:group style="position:absolute;left:13656;top:5500;width:10;height:20" coordorigin="13656,5500" coordsize="10,20">
              <v:shape style="position:absolute;left:13656;top:5500;width:10;height:20" coordorigin="13656,5500" coordsize="10,20" path="m13656,5519l13665,5519,13665,5500,13656,5500,13656,5519xe" filled="true" fillcolor="#000000" stroked="false">
                <v:path arrowok="t"/>
                <v:fill type="solid"/>
              </v:shape>
            </v:group>
            <v:group style="position:absolute;left:13656;top:5519;width:10;height:20" coordorigin="13656,5519" coordsize="10,20">
              <v:shape style="position:absolute;left:13656;top:5519;width:10;height:20" coordorigin="13656,5519" coordsize="10,20" path="m13656,5538l13665,5538,13665,5519,13656,5519,13656,5538xe" filled="true" fillcolor="#000000" stroked="false">
                <v:path arrowok="t"/>
                <v:fill type="solid"/>
              </v:shape>
            </v:group>
            <v:group style="position:absolute;left:13656;top:5543;width:10;height:2" coordorigin="13656,5543" coordsize="10,2">
              <v:shape style="position:absolute;left:13656;top:5543;width:10;height:2" coordorigin="13656,5543" coordsize="10,0" path="m13656,5543l13665,5543e" filled="false" stroked="true" strokeweight=".47998pt" strokecolor="#000000">
                <v:path arrowok="t"/>
              </v:shape>
              <v:shape style="position:absolute;left:1706;top:5548;width:3845;height:10" type="#_x0000_t75" stroked="false">
                <v:imagedata r:id="rId352" o:title=""/>
              </v:shape>
              <v:shape style="position:absolute;left:5547;top:5548;width:4866;height:10" type="#_x0000_t75" stroked="false">
                <v:imagedata r:id="rId355" o:title=""/>
              </v:shape>
              <v:shape style="position:absolute;left:10408;top:5548;width:1625;height:10" type="#_x0000_t75" stroked="false">
                <v:imagedata r:id="rId356" o:title=""/>
              </v:shape>
              <v:shape style="position:absolute;left:12028;top:5548;width:1628;height:10" type="#_x0000_t75" stroked="false">
                <v:imagedata r:id="rId357" o:title=""/>
              </v:shape>
              <v:shape style="position:absolute;left:13651;top:5548;width:1483;height:10" type="#_x0000_t75" stroked="false">
                <v:imagedata r:id="rId358" o:title=""/>
              </v:shape>
            </v:group>
            <v:group style="position:absolute;left:5552;top:5557;width:10;height:20" coordorigin="5552,5557" coordsize="10,20">
              <v:shape style="position:absolute;left:5552;top:5557;width:10;height:20" coordorigin="5552,5557" coordsize="10,20" path="m5552,5577l5561,5577,5561,5557,5552,5557,5552,5577xe" filled="true" fillcolor="#000000" stroked="false">
                <v:path arrowok="t"/>
                <v:fill type="solid"/>
              </v:shape>
            </v:group>
            <v:group style="position:absolute;left:5552;top:5577;width:10;height:20" coordorigin="5552,5577" coordsize="10,20">
              <v:shape style="position:absolute;left:5552;top:5577;width:10;height:20" coordorigin="5552,5577" coordsize="10,20" path="m5552,5596l5561,5596,5561,5577,5552,5577,5552,5596xe" filled="true" fillcolor="#000000" stroked="false">
                <v:path arrowok="t"/>
                <v:fill type="solid"/>
              </v:shape>
            </v:group>
            <v:group style="position:absolute;left:5552;top:5596;width:10;height:20" coordorigin="5552,5596" coordsize="10,20">
              <v:shape style="position:absolute;left:5552;top:5596;width:10;height:20" coordorigin="5552,5596" coordsize="10,20" path="m5552,5615l5561,5615,5561,5596,5552,5596,5552,5615xe" filled="true" fillcolor="#000000" stroked="false">
                <v:path arrowok="t"/>
                <v:fill type="solid"/>
              </v:shape>
            </v:group>
            <v:group style="position:absolute;left:5552;top:5615;width:10;height:20" coordorigin="5552,5615" coordsize="10,20">
              <v:shape style="position:absolute;left:5552;top:5615;width:10;height:20" coordorigin="5552,5615" coordsize="10,20" path="m5552,5634l5561,5634,5561,5615,5552,5615,5552,5634xe" filled="true" fillcolor="#000000" stroked="false">
                <v:path arrowok="t"/>
                <v:fill type="solid"/>
              </v:shape>
            </v:group>
            <v:group style="position:absolute;left:5552;top:5634;width:10;height:20" coordorigin="5552,5634" coordsize="10,20">
              <v:shape style="position:absolute;left:5552;top:5634;width:10;height:20" coordorigin="5552,5634" coordsize="10,20" path="m5552,5653l5561,5653,5561,5634,5552,5634,5552,5653xe" filled="true" fillcolor="#000000" stroked="false">
                <v:path arrowok="t"/>
                <v:fill type="solid"/>
              </v:shape>
            </v:group>
            <v:group style="position:absolute;left:5552;top:5653;width:10;height:20" coordorigin="5552,5653" coordsize="10,20">
              <v:shape style="position:absolute;left:5552;top:5653;width:10;height:20" coordorigin="5552,5653" coordsize="10,20" path="m5552,5673l5561,5673,5561,5653,5552,5653,5552,5673xe" filled="true" fillcolor="#000000" stroked="false">
                <v:path arrowok="t"/>
                <v:fill type="solid"/>
              </v:shape>
            </v:group>
            <v:group style="position:absolute;left:5552;top:5673;width:10;height:20" coordorigin="5552,5673" coordsize="10,20">
              <v:shape style="position:absolute;left:5552;top:5673;width:10;height:20" coordorigin="5552,5673" coordsize="10,20" path="m5552,5692l5561,5692,5561,5673,5552,5673,5552,5692xe" filled="true" fillcolor="#000000" stroked="false">
                <v:path arrowok="t"/>
                <v:fill type="solid"/>
              </v:shape>
            </v:group>
            <v:group style="position:absolute;left:5552;top:5692;width:10;height:20" coordorigin="5552,5692" coordsize="10,20">
              <v:shape style="position:absolute;left:5552;top:5692;width:10;height:20" coordorigin="5552,5692" coordsize="10,20" path="m5552,5711l5561,5711,5561,5692,5552,5692,5552,5711xe" filled="true" fillcolor="#000000" stroked="false">
                <v:path arrowok="t"/>
                <v:fill type="solid"/>
              </v:shape>
            </v:group>
            <v:group style="position:absolute;left:5552;top:5711;width:10;height:20" coordorigin="5552,5711" coordsize="10,20">
              <v:shape style="position:absolute;left:5552;top:5711;width:10;height:20" coordorigin="5552,5711" coordsize="10,20" path="m5552,5730l5561,5730,5561,5711,5552,5711,5552,5730xe" filled="true" fillcolor="#000000" stroked="false">
                <v:path arrowok="t"/>
                <v:fill type="solid"/>
              </v:shape>
            </v:group>
            <v:group style="position:absolute;left:5552;top:5730;width:10;height:20" coordorigin="5552,5730" coordsize="10,20">
              <v:shape style="position:absolute;left:5552;top:5730;width:10;height:20" coordorigin="5552,5730" coordsize="10,20" path="m5552,5749l5561,5749,5561,5730,5552,5730,5552,5749xe" filled="true" fillcolor="#000000" stroked="false">
                <v:path arrowok="t"/>
                <v:fill type="solid"/>
              </v:shape>
            </v:group>
            <v:group style="position:absolute;left:5552;top:5749;width:10;height:20" coordorigin="5552,5749" coordsize="10,20">
              <v:shape style="position:absolute;left:5552;top:5749;width:10;height:20" coordorigin="5552,5749" coordsize="10,20" path="m5552,5769l5561,5769,5561,5749,5552,5749,5552,5769xe" filled="true" fillcolor="#000000" stroked="false">
                <v:path arrowok="t"/>
                <v:fill type="solid"/>
              </v:shape>
            </v:group>
            <v:group style="position:absolute;left:5552;top:5769;width:10;height:20" coordorigin="5552,5769" coordsize="10,20">
              <v:shape style="position:absolute;left:5552;top:5769;width:10;height:20" coordorigin="5552,5769" coordsize="10,20" path="m5552,5788l5561,5788,5561,5769,5552,5769,5552,5788xe" filled="true" fillcolor="#000000" stroked="false">
                <v:path arrowok="t"/>
                <v:fill type="solid"/>
              </v:shape>
            </v:group>
            <v:group style="position:absolute;left:5552;top:5788;width:10;height:20" coordorigin="5552,5788" coordsize="10,20">
              <v:shape style="position:absolute;left:5552;top:5788;width:10;height:20" coordorigin="5552,5788" coordsize="10,20" path="m5552,5807l5561,5807,5561,5788,5552,5788,5552,5807xe" filled="true" fillcolor="#000000" stroked="false">
                <v:path arrowok="t"/>
                <v:fill type="solid"/>
              </v:shape>
            </v:group>
            <v:group style="position:absolute;left:5552;top:5807;width:10;height:20" coordorigin="5552,5807" coordsize="10,20">
              <v:shape style="position:absolute;left:5552;top:5807;width:10;height:20" coordorigin="5552,5807" coordsize="10,20" path="m5552,5826l5561,5826,5561,5807,5552,5807,5552,5826xe" filled="true" fillcolor="#000000" stroked="false">
                <v:path arrowok="t"/>
                <v:fill type="solid"/>
              </v:shape>
            </v:group>
            <v:group style="position:absolute;left:5552;top:5826;width:10;height:20" coordorigin="5552,5826" coordsize="10,20">
              <v:shape style="position:absolute;left:5552;top:5826;width:10;height:20" coordorigin="5552,5826" coordsize="10,20" path="m5552,5845l5561,5845,5561,5826,5552,5826,5552,5845xe" filled="true" fillcolor="#000000" stroked="false">
                <v:path arrowok="t"/>
                <v:fill type="solid"/>
              </v:shape>
            </v:group>
            <v:group style="position:absolute;left:5552;top:5845;width:10;height:20" coordorigin="5552,5845" coordsize="10,20">
              <v:shape style="position:absolute;left:5552;top:5845;width:10;height:20" coordorigin="5552,5845" coordsize="10,20" path="m5552,5865l5561,5865,5561,5845,5552,5845,5552,5865xe" filled="true" fillcolor="#000000" stroked="false">
                <v:path arrowok="t"/>
                <v:fill type="solid"/>
              </v:shape>
            </v:group>
            <v:group style="position:absolute;left:5552;top:5865;width:10;height:20" coordorigin="5552,5865" coordsize="10,20">
              <v:shape style="position:absolute;left:5552;top:5865;width:10;height:20" coordorigin="5552,5865" coordsize="10,20" path="m5552,5884l5561,5884,5561,5865,5552,5865,5552,5884xe" filled="true" fillcolor="#000000" stroked="false">
                <v:path arrowok="t"/>
                <v:fill type="solid"/>
              </v:shape>
            </v:group>
            <v:group style="position:absolute;left:5552;top:5884;width:10;height:20" coordorigin="5552,5884" coordsize="10,20">
              <v:shape style="position:absolute;left:5552;top:5884;width:10;height:20" coordorigin="5552,5884" coordsize="10,20" path="m5552,5903l5561,5903,5561,5884,5552,5884,5552,5903xe" filled="true" fillcolor="#000000" stroked="false">
                <v:path arrowok="t"/>
                <v:fill type="solid"/>
              </v:shape>
            </v:group>
            <v:group style="position:absolute;left:5552;top:5903;width:10;height:20" coordorigin="5552,5903" coordsize="10,20">
              <v:shape style="position:absolute;left:5552;top:5903;width:10;height:20" coordorigin="5552,5903" coordsize="10,20" path="m5552,5922l5561,5922,5561,5903,5552,5903,5552,5922xe" filled="true" fillcolor="#000000" stroked="false">
                <v:path arrowok="t"/>
                <v:fill type="solid"/>
              </v:shape>
            </v:group>
            <v:group style="position:absolute;left:5552;top:5922;width:10;height:20" coordorigin="5552,5922" coordsize="10,20">
              <v:shape style="position:absolute;left:5552;top:5922;width:10;height:20" coordorigin="5552,5922" coordsize="10,20" path="m5552,5941l5561,5941,5561,5922,5552,5922,5552,5941xe" filled="true" fillcolor="#000000" stroked="false">
                <v:path arrowok="t"/>
                <v:fill type="solid"/>
              </v:shape>
            </v:group>
            <v:group style="position:absolute;left:5552;top:5945;width:10;height:2" coordorigin="5552,5945" coordsize="10,2">
              <v:shape style="position:absolute;left:5552;top:5945;width:10;height:2" coordorigin="5552,5945" coordsize="10,0" path="m5552,5945l5561,5945e" filled="false" stroked="true" strokeweight=".36002pt" strokecolor="#000000">
                <v:path arrowok="t"/>
              </v:shape>
            </v:group>
            <v:group style="position:absolute;left:13656;top:5557;width:10;height:20" coordorigin="13656,5557" coordsize="10,20">
              <v:shape style="position:absolute;left:13656;top:5557;width:10;height:20" coordorigin="13656,5557" coordsize="10,20" path="m13656,5577l13665,5577,13665,5557,13656,5557,13656,5577xe" filled="true" fillcolor="#000000" stroked="false">
                <v:path arrowok="t"/>
                <v:fill type="solid"/>
              </v:shape>
            </v:group>
            <v:group style="position:absolute;left:13656;top:5577;width:10;height:20" coordorigin="13656,5577" coordsize="10,20">
              <v:shape style="position:absolute;left:13656;top:5577;width:10;height:20" coordorigin="13656,5577" coordsize="10,20" path="m13656,5596l13665,5596,13665,5577,13656,5577,13656,5596xe" filled="true" fillcolor="#000000" stroked="false">
                <v:path arrowok="t"/>
                <v:fill type="solid"/>
              </v:shape>
            </v:group>
            <v:group style="position:absolute;left:13656;top:5596;width:10;height:20" coordorigin="13656,5596" coordsize="10,20">
              <v:shape style="position:absolute;left:13656;top:5596;width:10;height:20" coordorigin="13656,5596" coordsize="10,20" path="m13656,5615l13665,5615,13665,5596,13656,5596,13656,5615xe" filled="true" fillcolor="#000000" stroked="false">
                <v:path arrowok="t"/>
                <v:fill type="solid"/>
              </v:shape>
            </v:group>
            <v:group style="position:absolute;left:13656;top:5615;width:10;height:20" coordorigin="13656,5615" coordsize="10,20">
              <v:shape style="position:absolute;left:13656;top:5615;width:10;height:20" coordorigin="13656,5615" coordsize="10,20" path="m13656,5634l13665,5634,13665,5615,13656,5615,13656,5634xe" filled="true" fillcolor="#000000" stroked="false">
                <v:path arrowok="t"/>
                <v:fill type="solid"/>
              </v:shape>
            </v:group>
            <v:group style="position:absolute;left:13656;top:5634;width:10;height:20" coordorigin="13656,5634" coordsize="10,20">
              <v:shape style="position:absolute;left:13656;top:5634;width:10;height:20" coordorigin="13656,5634" coordsize="10,20" path="m13656,5653l13665,5653,13665,5634,13656,5634,13656,5653xe" filled="true" fillcolor="#000000" stroked="false">
                <v:path arrowok="t"/>
                <v:fill type="solid"/>
              </v:shape>
            </v:group>
            <v:group style="position:absolute;left:13656;top:5653;width:10;height:20" coordorigin="13656,5653" coordsize="10,20">
              <v:shape style="position:absolute;left:13656;top:5653;width:10;height:20" coordorigin="13656,5653" coordsize="10,20" path="m13656,5673l13665,5673,13665,5653,13656,5653,13656,5673xe" filled="true" fillcolor="#000000" stroked="false">
                <v:path arrowok="t"/>
                <v:fill type="solid"/>
              </v:shape>
            </v:group>
            <v:group style="position:absolute;left:13656;top:5673;width:10;height:20" coordorigin="13656,5673" coordsize="10,20">
              <v:shape style="position:absolute;left:13656;top:5673;width:10;height:20" coordorigin="13656,5673" coordsize="10,20" path="m13656,5692l13665,5692,13665,5673,13656,5673,13656,5692xe" filled="true" fillcolor="#000000" stroked="false">
                <v:path arrowok="t"/>
                <v:fill type="solid"/>
              </v:shape>
            </v:group>
            <v:group style="position:absolute;left:13656;top:5692;width:10;height:20" coordorigin="13656,5692" coordsize="10,20">
              <v:shape style="position:absolute;left:13656;top:5692;width:10;height:20" coordorigin="13656,5692" coordsize="10,20" path="m13656,5711l13665,5711,13665,5692,13656,5692,13656,5711xe" filled="true" fillcolor="#000000" stroked="false">
                <v:path arrowok="t"/>
                <v:fill type="solid"/>
              </v:shape>
            </v:group>
            <v:group style="position:absolute;left:13656;top:5711;width:10;height:20" coordorigin="13656,5711" coordsize="10,20">
              <v:shape style="position:absolute;left:13656;top:5711;width:10;height:20" coordorigin="13656,5711" coordsize="10,20" path="m13656,5730l13665,5730,13665,5711,13656,5711,13656,5730xe" filled="true" fillcolor="#000000" stroked="false">
                <v:path arrowok="t"/>
                <v:fill type="solid"/>
              </v:shape>
            </v:group>
            <v:group style="position:absolute;left:13656;top:5730;width:10;height:20" coordorigin="13656,5730" coordsize="10,20">
              <v:shape style="position:absolute;left:13656;top:5730;width:10;height:20" coordorigin="13656,5730" coordsize="10,20" path="m13656,5749l13665,5749,13665,5730,13656,5730,13656,5749xe" filled="true" fillcolor="#000000" stroked="false">
                <v:path arrowok="t"/>
                <v:fill type="solid"/>
              </v:shape>
            </v:group>
            <v:group style="position:absolute;left:13656;top:5749;width:10;height:20" coordorigin="13656,5749" coordsize="10,20">
              <v:shape style="position:absolute;left:13656;top:5749;width:10;height:20" coordorigin="13656,5749" coordsize="10,20" path="m13656,5769l13665,5769,13665,5749,13656,5749,13656,5769xe" filled="true" fillcolor="#000000" stroked="false">
                <v:path arrowok="t"/>
                <v:fill type="solid"/>
              </v:shape>
            </v:group>
            <v:group style="position:absolute;left:13656;top:5769;width:10;height:20" coordorigin="13656,5769" coordsize="10,20">
              <v:shape style="position:absolute;left:13656;top:5769;width:10;height:20" coordorigin="13656,5769" coordsize="10,20" path="m13656,5788l13665,5788,13665,5769,13656,5769,13656,5788xe" filled="true" fillcolor="#000000" stroked="false">
                <v:path arrowok="t"/>
                <v:fill type="solid"/>
              </v:shape>
            </v:group>
            <v:group style="position:absolute;left:13656;top:5788;width:10;height:20" coordorigin="13656,5788" coordsize="10,20">
              <v:shape style="position:absolute;left:13656;top:5788;width:10;height:20" coordorigin="13656,5788" coordsize="10,20" path="m13656,5807l13665,5807,13665,5788,13656,5788,13656,5807xe" filled="true" fillcolor="#000000" stroked="false">
                <v:path arrowok="t"/>
                <v:fill type="solid"/>
              </v:shape>
            </v:group>
            <v:group style="position:absolute;left:13656;top:5807;width:10;height:20" coordorigin="13656,5807" coordsize="10,20">
              <v:shape style="position:absolute;left:13656;top:5807;width:10;height:20" coordorigin="13656,5807" coordsize="10,20" path="m13656,5826l13665,5826,13665,5807,13656,5807,13656,5826xe" filled="true" fillcolor="#000000" stroked="false">
                <v:path arrowok="t"/>
                <v:fill type="solid"/>
              </v:shape>
            </v:group>
            <v:group style="position:absolute;left:13656;top:5826;width:10;height:20" coordorigin="13656,5826" coordsize="10,20">
              <v:shape style="position:absolute;left:13656;top:5826;width:10;height:20" coordorigin="13656,5826" coordsize="10,20" path="m13656,5845l13665,5845,13665,5826,13656,5826,13656,5845xe" filled="true" fillcolor="#000000" stroked="false">
                <v:path arrowok="t"/>
                <v:fill type="solid"/>
              </v:shape>
            </v:group>
            <v:group style="position:absolute;left:13656;top:5845;width:10;height:20" coordorigin="13656,5845" coordsize="10,20">
              <v:shape style="position:absolute;left:13656;top:5845;width:10;height:20" coordorigin="13656,5845" coordsize="10,20" path="m13656,5865l13665,5865,13665,5845,13656,5845,13656,5865xe" filled="true" fillcolor="#000000" stroked="false">
                <v:path arrowok="t"/>
                <v:fill type="solid"/>
              </v:shape>
            </v:group>
            <v:group style="position:absolute;left:13656;top:5865;width:10;height:20" coordorigin="13656,5865" coordsize="10,20">
              <v:shape style="position:absolute;left:13656;top:5865;width:10;height:20" coordorigin="13656,5865" coordsize="10,20" path="m13656,5884l13665,5884,13665,5865,13656,5865,13656,5884xe" filled="true" fillcolor="#000000" stroked="false">
                <v:path arrowok="t"/>
                <v:fill type="solid"/>
              </v:shape>
            </v:group>
            <v:group style="position:absolute;left:13656;top:5884;width:10;height:20" coordorigin="13656,5884" coordsize="10,20">
              <v:shape style="position:absolute;left:13656;top:5884;width:10;height:20" coordorigin="13656,5884" coordsize="10,20" path="m13656,5903l13665,5903,13665,5884,13656,5884,13656,5903xe" filled="true" fillcolor="#000000" stroked="false">
                <v:path arrowok="t"/>
                <v:fill type="solid"/>
              </v:shape>
            </v:group>
            <v:group style="position:absolute;left:13656;top:5903;width:10;height:20" coordorigin="13656,5903" coordsize="10,20">
              <v:shape style="position:absolute;left:13656;top:5903;width:10;height:20" coordorigin="13656,5903" coordsize="10,20" path="m13656,5922l13665,5922,13665,5903,13656,5903,13656,5922xe" filled="true" fillcolor="#000000" stroked="false">
                <v:path arrowok="t"/>
                <v:fill type="solid"/>
              </v:shape>
            </v:group>
            <v:group style="position:absolute;left:13656;top:5922;width:10;height:20" coordorigin="13656,5922" coordsize="10,20">
              <v:shape style="position:absolute;left:13656;top:5922;width:10;height:20" coordorigin="13656,5922" coordsize="10,20" path="m13656,5941l13665,5941,13665,5922,13656,5922,13656,5941xe" filled="true" fillcolor="#000000" stroked="false">
                <v:path arrowok="t"/>
                <v:fill type="solid"/>
              </v:shape>
            </v:group>
            <v:group style="position:absolute;left:13656;top:5945;width:10;height:2" coordorigin="13656,5945" coordsize="10,2">
              <v:shape style="position:absolute;left:13656;top:5945;width:10;height:2" coordorigin="13656,5945" coordsize="10,0" path="m13656,5945l13665,5945e" filled="false" stroked="true" strokeweight=".36002pt" strokecolor="#000000">
                <v:path arrowok="t"/>
              </v:shape>
              <v:shape style="position:absolute;left:1706;top:5949;width:3845;height:10" type="#_x0000_t75" stroked="false">
                <v:imagedata r:id="rId352" o:title=""/>
              </v:shape>
              <v:shape style="position:absolute;left:5547;top:5949;width:4866;height:10" type="#_x0000_t75" stroked="false">
                <v:imagedata r:id="rId353" o:title=""/>
              </v:shape>
              <v:shape style="position:absolute;left:10408;top:5949;width:1625;height:10" type="#_x0000_t75" stroked="false">
                <v:imagedata r:id="rId350" o:title=""/>
              </v:shape>
              <v:shape style="position:absolute;left:12028;top:5949;width:1628;height:10" type="#_x0000_t75" stroked="false">
                <v:imagedata r:id="rId351" o:title=""/>
              </v:shape>
              <v:shape style="position:absolute;left:13651;top:5949;width:1483;height:10" type="#_x0000_t75" stroked="false">
                <v:imagedata r:id="rId354" o:title=""/>
              </v:shape>
            </v:group>
            <v:group style="position:absolute;left:5552;top:5958;width:10;height:20" coordorigin="5552,5958" coordsize="10,20">
              <v:shape style="position:absolute;left:5552;top:5958;width:10;height:20" coordorigin="5552,5958" coordsize="10,20" path="m5552,5977l5561,5977,5561,5958,5552,5958,5552,5977xe" filled="true" fillcolor="#000000" stroked="false">
                <v:path arrowok="t"/>
                <v:fill type="solid"/>
              </v:shape>
            </v:group>
            <v:group style="position:absolute;left:5552;top:5977;width:10;height:20" coordorigin="5552,5977" coordsize="10,20">
              <v:shape style="position:absolute;left:5552;top:5977;width:10;height:20" coordorigin="5552,5977" coordsize="10,20" path="m5552,5997l5561,5997,5561,5977,5552,5977,5552,5997xe" filled="true" fillcolor="#000000" stroked="false">
                <v:path arrowok="t"/>
                <v:fill type="solid"/>
              </v:shape>
            </v:group>
            <v:group style="position:absolute;left:5552;top:5997;width:10;height:20" coordorigin="5552,5997" coordsize="10,20">
              <v:shape style="position:absolute;left:5552;top:5997;width:10;height:20" coordorigin="5552,5997" coordsize="10,20" path="m5552,6016l5561,6016,5561,5997,5552,5997,5552,6016xe" filled="true" fillcolor="#000000" stroked="false">
                <v:path arrowok="t"/>
                <v:fill type="solid"/>
              </v:shape>
            </v:group>
            <v:group style="position:absolute;left:5552;top:6016;width:10;height:20" coordorigin="5552,6016" coordsize="10,20">
              <v:shape style="position:absolute;left:5552;top:6016;width:10;height:20" coordorigin="5552,6016" coordsize="10,20" path="m5552,6035l5561,6035,5561,6016,5552,6016,5552,6035xe" filled="true" fillcolor="#000000" stroked="false">
                <v:path arrowok="t"/>
                <v:fill type="solid"/>
              </v:shape>
            </v:group>
            <v:group style="position:absolute;left:5552;top:6035;width:10;height:20" coordorigin="5552,6035" coordsize="10,20">
              <v:shape style="position:absolute;left:5552;top:6035;width:10;height:20" coordorigin="5552,6035" coordsize="10,20" path="m5552,6054l5561,6054,5561,6035,5552,6035,5552,6054xe" filled="true" fillcolor="#000000" stroked="false">
                <v:path arrowok="t"/>
                <v:fill type="solid"/>
              </v:shape>
            </v:group>
            <v:group style="position:absolute;left:5552;top:6054;width:10;height:20" coordorigin="5552,6054" coordsize="10,20">
              <v:shape style="position:absolute;left:5552;top:6054;width:10;height:20" coordorigin="5552,6054" coordsize="10,20" path="m5552,6073l5561,6073,5561,6054,5552,6054,5552,6073xe" filled="true" fillcolor="#000000" stroked="false">
                <v:path arrowok="t"/>
                <v:fill type="solid"/>
              </v:shape>
            </v:group>
            <v:group style="position:absolute;left:5552;top:6073;width:10;height:20" coordorigin="5552,6073" coordsize="10,20">
              <v:shape style="position:absolute;left:5552;top:6073;width:10;height:20" coordorigin="5552,6073" coordsize="10,20" path="m5552,6093l5561,6093,5561,6073,5552,6073,5552,6093xe" filled="true" fillcolor="#000000" stroked="false">
                <v:path arrowok="t"/>
                <v:fill type="solid"/>
              </v:shape>
            </v:group>
            <v:group style="position:absolute;left:5552;top:6093;width:10;height:20" coordorigin="5552,6093" coordsize="10,20">
              <v:shape style="position:absolute;left:5552;top:6093;width:10;height:20" coordorigin="5552,6093" coordsize="10,20" path="m5552,6112l5561,6112,5561,6093,5552,6093,5552,6112xe" filled="true" fillcolor="#000000" stroked="false">
                <v:path arrowok="t"/>
                <v:fill type="solid"/>
              </v:shape>
            </v:group>
            <v:group style="position:absolute;left:5552;top:6112;width:10;height:20" coordorigin="5552,6112" coordsize="10,20">
              <v:shape style="position:absolute;left:5552;top:6112;width:10;height:20" coordorigin="5552,6112" coordsize="10,20" path="m5552,6131l5561,6131,5561,6112,5552,6112,5552,6131xe" filled="true" fillcolor="#000000" stroked="false">
                <v:path arrowok="t"/>
                <v:fill type="solid"/>
              </v:shape>
            </v:group>
            <v:group style="position:absolute;left:5552;top:6131;width:10;height:20" coordorigin="5552,6131" coordsize="10,20">
              <v:shape style="position:absolute;left:5552;top:6131;width:10;height:20" coordorigin="5552,6131" coordsize="10,20" path="m5552,6150l5561,6150,5561,6131,5552,6131,5552,6150xe" filled="true" fillcolor="#000000" stroked="false">
                <v:path arrowok="t"/>
                <v:fill type="solid"/>
              </v:shape>
            </v:group>
            <v:group style="position:absolute;left:5552;top:6150;width:10;height:20" coordorigin="5552,6150" coordsize="10,20">
              <v:shape style="position:absolute;left:5552;top:6150;width:10;height:20" coordorigin="5552,6150" coordsize="10,20" path="m5552,6169l5561,6169,5561,6150,5552,6150,5552,6169xe" filled="true" fillcolor="#000000" stroked="false">
                <v:path arrowok="t"/>
                <v:fill type="solid"/>
              </v:shape>
            </v:group>
            <v:group style="position:absolute;left:5552;top:6169;width:10;height:20" coordorigin="5552,6169" coordsize="10,20">
              <v:shape style="position:absolute;left:5552;top:6169;width:10;height:20" coordorigin="5552,6169" coordsize="10,20" path="m5552,6189l5561,6189,5561,6169,5552,6169,5552,6189xe" filled="true" fillcolor="#000000" stroked="false">
                <v:path arrowok="t"/>
                <v:fill type="solid"/>
              </v:shape>
            </v:group>
            <v:group style="position:absolute;left:5552;top:6189;width:10;height:20" coordorigin="5552,6189" coordsize="10,20">
              <v:shape style="position:absolute;left:5552;top:6189;width:10;height:20" coordorigin="5552,6189" coordsize="10,20" path="m5552,6208l5561,6208,5561,6189,5552,6189,5552,6208xe" filled="true" fillcolor="#000000" stroked="false">
                <v:path arrowok="t"/>
                <v:fill type="solid"/>
              </v:shape>
            </v:group>
            <v:group style="position:absolute;left:5552;top:6208;width:10;height:20" coordorigin="5552,6208" coordsize="10,20">
              <v:shape style="position:absolute;left:5552;top:6208;width:10;height:20" coordorigin="5552,6208" coordsize="10,20" path="m5552,6227l5561,6227,5561,6208,5552,6208,5552,6227xe" filled="true" fillcolor="#000000" stroked="false">
                <v:path arrowok="t"/>
                <v:fill type="solid"/>
              </v:shape>
            </v:group>
            <v:group style="position:absolute;left:5552;top:6227;width:10;height:20" coordorigin="5552,6227" coordsize="10,20">
              <v:shape style="position:absolute;left:5552;top:6227;width:10;height:20" coordorigin="5552,6227" coordsize="10,20" path="m5552,6246l5561,6246,5561,6227,5552,6227,5552,6246xe" filled="true" fillcolor="#000000" stroked="false">
                <v:path arrowok="t"/>
                <v:fill type="solid"/>
              </v:shape>
            </v:group>
            <v:group style="position:absolute;left:5552;top:6246;width:10;height:20" coordorigin="5552,6246" coordsize="10,20">
              <v:shape style="position:absolute;left:5552;top:6246;width:10;height:20" coordorigin="5552,6246" coordsize="10,20" path="m5552,6265l5561,6265,5561,6246,5552,6246,5552,6265xe" filled="true" fillcolor="#000000" stroked="false">
                <v:path arrowok="t"/>
                <v:fill type="solid"/>
              </v:shape>
            </v:group>
            <v:group style="position:absolute;left:5552;top:6265;width:10;height:20" coordorigin="5552,6265" coordsize="10,20">
              <v:shape style="position:absolute;left:5552;top:6265;width:10;height:20" coordorigin="5552,6265" coordsize="10,20" path="m5552,6285l5561,6285,5561,6265,5552,6265,5552,6285xe" filled="true" fillcolor="#000000" stroked="false">
                <v:path arrowok="t"/>
                <v:fill type="solid"/>
              </v:shape>
            </v:group>
            <v:group style="position:absolute;left:5552;top:6285;width:10;height:20" coordorigin="5552,6285" coordsize="10,20">
              <v:shape style="position:absolute;left:5552;top:6285;width:10;height:20" coordorigin="5552,6285" coordsize="10,20" path="m5552,6304l5561,6304,5561,6285,5552,6285,5552,6304xe" filled="true" fillcolor="#000000" stroked="false">
                <v:path arrowok="t"/>
                <v:fill type="solid"/>
              </v:shape>
            </v:group>
            <v:group style="position:absolute;left:5552;top:6304;width:10;height:20" coordorigin="5552,6304" coordsize="10,20">
              <v:shape style="position:absolute;left:5552;top:6304;width:10;height:20" coordorigin="5552,6304" coordsize="10,20" path="m5552,6323l5561,6323,5561,6304,5552,6304,5552,6323xe" filled="true" fillcolor="#000000" stroked="false">
                <v:path arrowok="t"/>
                <v:fill type="solid"/>
              </v:shape>
            </v:group>
            <v:group style="position:absolute;left:5552;top:6323;width:10;height:20" coordorigin="5552,6323" coordsize="10,20">
              <v:shape style="position:absolute;left:5552;top:6323;width:10;height:20" coordorigin="5552,6323" coordsize="10,20" path="m5552,6342l5561,6342,5561,6323,5552,6323,5552,6342xe" filled="true" fillcolor="#000000" stroked="false">
                <v:path arrowok="t"/>
                <v:fill type="solid"/>
              </v:shape>
            </v:group>
            <v:group style="position:absolute;left:5552;top:6347;width:10;height:2" coordorigin="5552,6347" coordsize="10,2">
              <v:shape style="position:absolute;left:5552;top:6347;width:10;height:2" coordorigin="5552,6347" coordsize="10,0" path="m5552,6347l5561,6347e" filled="false" stroked="true" strokeweight=".48001pt" strokecolor="#000000">
                <v:path arrowok="t"/>
              </v:shape>
            </v:group>
            <v:group style="position:absolute;left:13656;top:5958;width:10;height:20" coordorigin="13656,5958" coordsize="10,20">
              <v:shape style="position:absolute;left:13656;top:5958;width:10;height:20" coordorigin="13656,5958" coordsize="10,20" path="m13656,5977l13665,5977,13665,5958,13656,5958,13656,5977xe" filled="true" fillcolor="#000000" stroked="false">
                <v:path arrowok="t"/>
                <v:fill type="solid"/>
              </v:shape>
            </v:group>
            <v:group style="position:absolute;left:13656;top:5977;width:10;height:20" coordorigin="13656,5977" coordsize="10,20">
              <v:shape style="position:absolute;left:13656;top:5977;width:10;height:20" coordorigin="13656,5977" coordsize="10,20" path="m13656,5997l13665,5997,13665,5977,13656,5977,13656,5997xe" filled="true" fillcolor="#000000" stroked="false">
                <v:path arrowok="t"/>
                <v:fill type="solid"/>
              </v:shape>
            </v:group>
            <v:group style="position:absolute;left:13656;top:5997;width:10;height:20" coordorigin="13656,5997" coordsize="10,20">
              <v:shape style="position:absolute;left:13656;top:5997;width:10;height:20" coordorigin="13656,5997" coordsize="10,20" path="m13656,6016l13665,6016,13665,5997,13656,5997,13656,6016xe" filled="true" fillcolor="#000000" stroked="false">
                <v:path arrowok="t"/>
                <v:fill type="solid"/>
              </v:shape>
            </v:group>
            <v:group style="position:absolute;left:13656;top:6016;width:10;height:20" coordorigin="13656,6016" coordsize="10,20">
              <v:shape style="position:absolute;left:13656;top:6016;width:10;height:20" coordorigin="13656,6016" coordsize="10,20" path="m13656,6035l13665,6035,13665,6016,13656,6016,13656,6035xe" filled="true" fillcolor="#000000" stroked="false">
                <v:path arrowok="t"/>
                <v:fill type="solid"/>
              </v:shape>
            </v:group>
            <v:group style="position:absolute;left:13656;top:6035;width:10;height:20" coordorigin="13656,6035" coordsize="10,20">
              <v:shape style="position:absolute;left:13656;top:6035;width:10;height:20" coordorigin="13656,6035" coordsize="10,20" path="m13656,6054l13665,6054,13665,6035,13656,6035,13656,6054xe" filled="true" fillcolor="#000000" stroked="false">
                <v:path arrowok="t"/>
                <v:fill type="solid"/>
              </v:shape>
            </v:group>
            <v:group style="position:absolute;left:13656;top:6054;width:10;height:20" coordorigin="13656,6054" coordsize="10,20">
              <v:shape style="position:absolute;left:13656;top:6054;width:10;height:20" coordorigin="13656,6054" coordsize="10,20" path="m13656,6073l13665,6073,13665,6054,13656,6054,13656,6073xe" filled="true" fillcolor="#000000" stroked="false">
                <v:path arrowok="t"/>
                <v:fill type="solid"/>
              </v:shape>
            </v:group>
            <v:group style="position:absolute;left:13656;top:6073;width:10;height:20" coordorigin="13656,6073" coordsize="10,20">
              <v:shape style="position:absolute;left:13656;top:6073;width:10;height:20" coordorigin="13656,6073" coordsize="10,20" path="m13656,6093l13665,6093,13665,6073,13656,6073,13656,6093xe" filled="true" fillcolor="#000000" stroked="false">
                <v:path arrowok="t"/>
                <v:fill type="solid"/>
              </v:shape>
            </v:group>
            <v:group style="position:absolute;left:13656;top:6093;width:10;height:20" coordorigin="13656,6093" coordsize="10,20">
              <v:shape style="position:absolute;left:13656;top:6093;width:10;height:20" coordorigin="13656,6093" coordsize="10,20" path="m13656,6112l13665,6112,13665,6093,13656,6093,13656,6112xe" filled="true" fillcolor="#000000" stroked="false">
                <v:path arrowok="t"/>
                <v:fill type="solid"/>
              </v:shape>
            </v:group>
            <v:group style="position:absolute;left:13656;top:6112;width:10;height:20" coordorigin="13656,6112" coordsize="10,20">
              <v:shape style="position:absolute;left:13656;top:6112;width:10;height:20" coordorigin="13656,6112" coordsize="10,20" path="m13656,6131l13665,6131,13665,6112,13656,6112,13656,6131xe" filled="true" fillcolor="#000000" stroked="false">
                <v:path arrowok="t"/>
                <v:fill type="solid"/>
              </v:shape>
            </v:group>
            <v:group style="position:absolute;left:13656;top:6131;width:10;height:20" coordorigin="13656,6131" coordsize="10,20">
              <v:shape style="position:absolute;left:13656;top:6131;width:10;height:20" coordorigin="13656,6131" coordsize="10,20" path="m13656,6150l13665,6150,13665,6131,13656,6131,13656,6150xe" filled="true" fillcolor="#000000" stroked="false">
                <v:path arrowok="t"/>
                <v:fill type="solid"/>
              </v:shape>
            </v:group>
            <v:group style="position:absolute;left:13656;top:6150;width:10;height:20" coordorigin="13656,6150" coordsize="10,20">
              <v:shape style="position:absolute;left:13656;top:6150;width:10;height:20" coordorigin="13656,6150" coordsize="10,20" path="m13656,6169l13665,6169,13665,6150,13656,6150,13656,6169xe" filled="true" fillcolor="#000000" stroked="false">
                <v:path arrowok="t"/>
                <v:fill type="solid"/>
              </v:shape>
            </v:group>
            <v:group style="position:absolute;left:13656;top:6169;width:10;height:20" coordorigin="13656,6169" coordsize="10,20">
              <v:shape style="position:absolute;left:13656;top:6169;width:10;height:20" coordorigin="13656,6169" coordsize="10,20" path="m13656,6189l13665,6189,13665,6169,13656,6169,13656,6189xe" filled="true" fillcolor="#000000" stroked="false">
                <v:path arrowok="t"/>
                <v:fill type="solid"/>
              </v:shape>
            </v:group>
            <v:group style="position:absolute;left:13656;top:6189;width:10;height:20" coordorigin="13656,6189" coordsize="10,20">
              <v:shape style="position:absolute;left:13656;top:6189;width:10;height:20" coordorigin="13656,6189" coordsize="10,20" path="m13656,6208l13665,6208,13665,6189,13656,6189,13656,6208xe" filled="true" fillcolor="#000000" stroked="false">
                <v:path arrowok="t"/>
                <v:fill type="solid"/>
              </v:shape>
            </v:group>
            <v:group style="position:absolute;left:13656;top:6208;width:10;height:20" coordorigin="13656,6208" coordsize="10,20">
              <v:shape style="position:absolute;left:13656;top:6208;width:10;height:20" coordorigin="13656,6208" coordsize="10,20" path="m13656,6227l13665,6227,13665,6208,13656,6208,13656,6227xe" filled="true" fillcolor="#000000" stroked="false">
                <v:path arrowok="t"/>
                <v:fill type="solid"/>
              </v:shape>
            </v:group>
            <v:group style="position:absolute;left:13656;top:6227;width:10;height:20" coordorigin="13656,6227" coordsize="10,20">
              <v:shape style="position:absolute;left:13656;top:6227;width:10;height:20" coordorigin="13656,6227" coordsize="10,20" path="m13656,6246l13665,6246,13665,6227,13656,6227,13656,6246xe" filled="true" fillcolor="#000000" stroked="false">
                <v:path arrowok="t"/>
                <v:fill type="solid"/>
              </v:shape>
            </v:group>
            <v:group style="position:absolute;left:13656;top:6246;width:10;height:20" coordorigin="13656,6246" coordsize="10,20">
              <v:shape style="position:absolute;left:13656;top:6246;width:10;height:20" coordorigin="13656,6246" coordsize="10,20" path="m13656,6265l13665,6265,13665,6246,13656,6246,13656,6265xe" filled="true" fillcolor="#000000" stroked="false">
                <v:path arrowok="t"/>
                <v:fill type="solid"/>
              </v:shape>
            </v:group>
            <v:group style="position:absolute;left:13656;top:6265;width:10;height:20" coordorigin="13656,6265" coordsize="10,20">
              <v:shape style="position:absolute;left:13656;top:6265;width:10;height:20" coordorigin="13656,6265" coordsize="10,20" path="m13656,6285l13665,6285,13665,6265,13656,6265,13656,6285xe" filled="true" fillcolor="#000000" stroked="false">
                <v:path arrowok="t"/>
                <v:fill type="solid"/>
              </v:shape>
            </v:group>
            <v:group style="position:absolute;left:13656;top:6285;width:10;height:20" coordorigin="13656,6285" coordsize="10,20">
              <v:shape style="position:absolute;left:13656;top:6285;width:10;height:20" coordorigin="13656,6285" coordsize="10,20" path="m13656,6304l13665,6304,13665,6285,13656,6285,13656,6304xe" filled="true" fillcolor="#000000" stroked="false">
                <v:path arrowok="t"/>
                <v:fill type="solid"/>
              </v:shape>
            </v:group>
            <v:group style="position:absolute;left:13656;top:6304;width:10;height:20" coordorigin="13656,6304" coordsize="10,20">
              <v:shape style="position:absolute;left:13656;top:6304;width:10;height:20" coordorigin="13656,6304" coordsize="10,20" path="m13656,6323l13665,6323,13665,6304,13656,6304,13656,6323xe" filled="true" fillcolor="#000000" stroked="false">
                <v:path arrowok="t"/>
                <v:fill type="solid"/>
              </v:shape>
            </v:group>
            <v:group style="position:absolute;left:13656;top:6323;width:10;height:20" coordorigin="13656,6323" coordsize="10,20">
              <v:shape style="position:absolute;left:13656;top:6323;width:10;height:20" coordorigin="13656,6323" coordsize="10,20" path="m13656,6342l13665,6342,13665,6323,13656,6323,13656,6342xe" filled="true" fillcolor="#000000" stroked="false">
                <v:path arrowok="t"/>
                <v:fill type="solid"/>
              </v:shape>
            </v:group>
            <v:group style="position:absolute;left:13656;top:6347;width:10;height:2" coordorigin="13656,6347" coordsize="10,2">
              <v:shape style="position:absolute;left:13656;top:6347;width:10;height:2" coordorigin="13656,6347" coordsize="10,0" path="m13656,6347l13665,6347e" filled="false" stroked="true" strokeweight=".48001pt" strokecolor="#000000">
                <v:path arrowok="t"/>
              </v:shape>
              <v:shape style="position:absolute;left:1706;top:6352;width:3845;height:10" type="#_x0000_t75" stroked="false">
                <v:imagedata r:id="rId352" o:title=""/>
              </v:shape>
              <v:shape style="position:absolute;left:5547;top:6352;width:4866;height:10" type="#_x0000_t75" stroked="false">
                <v:imagedata r:id="rId353" o:title=""/>
              </v:shape>
              <v:shape style="position:absolute;left:10408;top:6352;width:1625;height:10" type="#_x0000_t75" stroked="false">
                <v:imagedata r:id="rId350" o:title=""/>
              </v:shape>
              <v:shape style="position:absolute;left:12028;top:6352;width:1628;height:10" type="#_x0000_t75" stroked="false">
                <v:imagedata r:id="rId351" o:title=""/>
              </v:shape>
              <v:shape style="position:absolute;left:13651;top:6352;width:1483;height:10" type="#_x0000_t75" stroked="false">
                <v:imagedata r:id="rId354" o:title=""/>
              </v:shape>
            </v:group>
            <v:group style="position:absolute;left:5552;top:6361;width:10;height:20" coordorigin="5552,6361" coordsize="10,20">
              <v:shape style="position:absolute;left:5552;top:6361;width:10;height:20" coordorigin="5552,6361" coordsize="10,20" path="m5552,6381l5561,6381,5561,6361,5552,6361,5552,6381xe" filled="true" fillcolor="#000000" stroked="false">
                <v:path arrowok="t"/>
                <v:fill type="solid"/>
              </v:shape>
            </v:group>
            <v:group style="position:absolute;left:5552;top:6381;width:10;height:20" coordorigin="5552,6381" coordsize="10,20">
              <v:shape style="position:absolute;left:5552;top:6381;width:10;height:20" coordorigin="5552,6381" coordsize="10,20" path="m5552,6400l5561,6400,5561,6381,5552,6381,5552,6400xe" filled="true" fillcolor="#000000" stroked="false">
                <v:path arrowok="t"/>
                <v:fill type="solid"/>
              </v:shape>
            </v:group>
            <v:group style="position:absolute;left:5552;top:6400;width:10;height:20" coordorigin="5552,6400" coordsize="10,20">
              <v:shape style="position:absolute;left:5552;top:6400;width:10;height:20" coordorigin="5552,6400" coordsize="10,20" path="m5552,6419l5561,6419,5561,6400,5552,6400,5552,6419xe" filled="true" fillcolor="#000000" stroked="false">
                <v:path arrowok="t"/>
                <v:fill type="solid"/>
              </v:shape>
            </v:group>
            <v:group style="position:absolute;left:5552;top:6419;width:10;height:20" coordorigin="5552,6419" coordsize="10,20">
              <v:shape style="position:absolute;left:5552;top:6419;width:10;height:20" coordorigin="5552,6419" coordsize="10,20" path="m5552,6438l5561,6438,5561,6419,5552,6419,5552,6438xe" filled="true" fillcolor="#000000" stroked="false">
                <v:path arrowok="t"/>
                <v:fill type="solid"/>
              </v:shape>
            </v:group>
            <v:group style="position:absolute;left:5552;top:6438;width:10;height:20" coordorigin="5552,6438" coordsize="10,20">
              <v:shape style="position:absolute;left:5552;top:6438;width:10;height:20" coordorigin="5552,6438" coordsize="10,20" path="m5552,6457l5561,6457,5561,6438,5552,6438,5552,6457xe" filled="true" fillcolor="#000000" stroked="false">
                <v:path arrowok="t"/>
                <v:fill type="solid"/>
              </v:shape>
            </v:group>
            <v:group style="position:absolute;left:5552;top:6457;width:10;height:20" coordorigin="5552,6457" coordsize="10,20">
              <v:shape style="position:absolute;left:5552;top:6457;width:10;height:20" coordorigin="5552,6457" coordsize="10,20" path="m5552,6477l5561,6477,5561,6457,5552,6457,5552,6477xe" filled="true" fillcolor="#000000" stroked="false">
                <v:path arrowok="t"/>
                <v:fill type="solid"/>
              </v:shape>
            </v:group>
            <v:group style="position:absolute;left:5552;top:6477;width:10;height:20" coordorigin="5552,6477" coordsize="10,20">
              <v:shape style="position:absolute;left:5552;top:6477;width:10;height:20" coordorigin="5552,6477" coordsize="10,20" path="m5552,6496l5561,6496,5561,6477,5552,6477,5552,6496xe" filled="true" fillcolor="#000000" stroked="false">
                <v:path arrowok="t"/>
                <v:fill type="solid"/>
              </v:shape>
            </v:group>
            <v:group style="position:absolute;left:5552;top:6496;width:10;height:20" coordorigin="5552,6496" coordsize="10,20">
              <v:shape style="position:absolute;left:5552;top:6496;width:10;height:20" coordorigin="5552,6496" coordsize="10,20" path="m5552,6515l5561,6515,5561,6496,5552,6496,5552,6515xe" filled="true" fillcolor="#000000" stroked="false">
                <v:path arrowok="t"/>
                <v:fill type="solid"/>
              </v:shape>
            </v:group>
            <v:group style="position:absolute;left:5552;top:6515;width:10;height:20" coordorigin="5552,6515" coordsize="10,20">
              <v:shape style="position:absolute;left:5552;top:6515;width:10;height:20" coordorigin="5552,6515" coordsize="10,20" path="m5552,6534l5561,6534,5561,6515,5552,6515,5552,6534xe" filled="true" fillcolor="#000000" stroked="false">
                <v:path arrowok="t"/>
                <v:fill type="solid"/>
              </v:shape>
            </v:group>
            <v:group style="position:absolute;left:5552;top:6534;width:10;height:20" coordorigin="5552,6534" coordsize="10,20">
              <v:shape style="position:absolute;left:5552;top:6534;width:10;height:20" coordorigin="5552,6534" coordsize="10,20" path="m5552,6553l5561,6553,5561,6534,5552,6534,5552,6553xe" filled="true" fillcolor="#000000" stroked="false">
                <v:path arrowok="t"/>
                <v:fill type="solid"/>
              </v:shape>
            </v:group>
            <v:group style="position:absolute;left:5552;top:6553;width:10;height:20" coordorigin="5552,6553" coordsize="10,20">
              <v:shape style="position:absolute;left:5552;top:6553;width:10;height:20" coordorigin="5552,6553" coordsize="10,20" path="m5552,6573l5561,6573,5561,6553,5552,6553,5552,6573xe" filled="true" fillcolor="#000000" stroked="false">
                <v:path arrowok="t"/>
                <v:fill type="solid"/>
              </v:shape>
            </v:group>
            <v:group style="position:absolute;left:5552;top:6573;width:10;height:20" coordorigin="5552,6573" coordsize="10,20">
              <v:shape style="position:absolute;left:5552;top:6573;width:10;height:20" coordorigin="5552,6573" coordsize="10,20" path="m5552,6592l5561,6592,5561,6573,5552,6573,5552,6592xe" filled="true" fillcolor="#000000" stroked="false">
                <v:path arrowok="t"/>
                <v:fill type="solid"/>
              </v:shape>
            </v:group>
            <v:group style="position:absolute;left:5552;top:6592;width:10;height:20" coordorigin="5552,6592" coordsize="10,20">
              <v:shape style="position:absolute;left:5552;top:6592;width:10;height:20" coordorigin="5552,6592" coordsize="10,20" path="m5552,6611l5561,6611,5561,6592,5552,6592,5552,6611xe" filled="true" fillcolor="#000000" stroked="false">
                <v:path arrowok="t"/>
                <v:fill type="solid"/>
              </v:shape>
            </v:group>
            <v:group style="position:absolute;left:5552;top:6611;width:10;height:20" coordorigin="5552,6611" coordsize="10,20">
              <v:shape style="position:absolute;left:5552;top:6611;width:10;height:20" coordorigin="5552,6611" coordsize="10,20" path="m5552,6630l5561,6630,5561,6611,5552,6611,5552,6630xe" filled="true" fillcolor="#000000" stroked="false">
                <v:path arrowok="t"/>
                <v:fill type="solid"/>
              </v:shape>
            </v:group>
            <v:group style="position:absolute;left:5552;top:6630;width:10;height:20" coordorigin="5552,6630" coordsize="10,20">
              <v:shape style="position:absolute;left:5552;top:6630;width:10;height:20" coordorigin="5552,6630" coordsize="10,20" path="m5552,6649l5561,6649,5561,6630,5552,6630,5552,6649xe" filled="true" fillcolor="#000000" stroked="false">
                <v:path arrowok="t"/>
                <v:fill type="solid"/>
              </v:shape>
            </v:group>
            <v:group style="position:absolute;left:5552;top:6649;width:10;height:20" coordorigin="5552,6649" coordsize="10,20">
              <v:shape style="position:absolute;left:5552;top:6649;width:10;height:20" coordorigin="5552,6649" coordsize="10,20" path="m5552,6669l5561,6669,5561,6649,5552,6649,5552,6669xe" filled="true" fillcolor="#000000" stroked="false">
                <v:path arrowok="t"/>
                <v:fill type="solid"/>
              </v:shape>
            </v:group>
            <v:group style="position:absolute;left:5552;top:6669;width:10;height:20" coordorigin="5552,6669" coordsize="10,20">
              <v:shape style="position:absolute;left:5552;top:6669;width:10;height:20" coordorigin="5552,6669" coordsize="10,20" path="m5552,6688l5561,6688,5561,6669,5552,6669,5552,6688xe" filled="true" fillcolor="#000000" stroked="false">
                <v:path arrowok="t"/>
                <v:fill type="solid"/>
              </v:shape>
            </v:group>
            <v:group style="position:absolute;left:5552;top:6688;width:10;height:20" coordorigin="5552,6688" coordsize="10,20">
              <v:shape style="position:absolute;left:5552;top:6688;width:10;height:20" coordorigin="5552,6688" coordsize="10,20" path="m5552,6708l5561,6708,5561,6688,5552,6688,5552,6708xe" filled="true" fillcolor="#000000" stroked="false">
                <v:path arrowok="t"/>
                <v:fill type="solid"/>
              </v:shape>
            </v:group>
            <v:group style="position:absolute;left:5552;top:6708;width:10;height:20" coordorigin="5552,6708" coordsize="10,20">
              <v:shape style="position:absolute;left:5552;top:6708;width:10;height:20" coordorigin="5552,6708" coordsize="10,20" path="m5552,6727l5561,6727,5561,6708,5552,6708,5552,6727xe" filled="true" fillcolor="#000000" stroked="false">
                <v:path arrowok="t"/>
                <v:fill type="solid"/>
              </v:shape>
            </v:group>
            <v:group style="position:absolute;left:5552;top:6727;width:10;height:20" coordorigin="5552,6727" coordsize="10,20">
              <v:shape style="position:absolute;left:5552;top:6727;width:10;height:20" coordorigin="5552,6727" coordsize="10,20" path="m5552,6746l5561,6746,5561,6727,5552,6727,5552,6746xe" filled="true" fillcolor="#000000" stroked="false">
                <v:path arrowok="t"/>
                <v:fill type="solid"/>
              </v:shape>
            </v:group>
            <v:group style="position:absolute;left:5552;top:6746;width:10;height:20" coordorigin="5552,6746" coordsize="10,20">
              <v:shape style="position:absolute;left:5552;top:6746;width:10;height:20" coordorigin="5552,6746" coordsize="10,20" path="m5552,6765l5561,6765,5561,6746,5552,6746,5552,6765xe" filled="true" fillcolor="#000000" stroked="false">
                <v:path arrowok="t"/>
                <v:fill type="solid"/>
              </v:shape>
            </v:group>
            <v:group style="position:absolute;left:5552;top:6765;width:10;height:20" coordorigin="5552,6765" coordsize="10,20">
              <v:shape style="position:absolute;left:5552;top:6765;width:10;height:20" coordorigin="5552,6765" coordsize="10,20" path="m5552,6784l5561,6784,5561,6765,5552,6765,5552,6784xe" filled="true" fillcolor="#000000" stroked="false">
                <v:path arrowok="t"/>
                <v:fill type="solid"/>
              </v:shape>
            </v:group>
            <v:group style="position:absolute;left:5552;top:6784;width:10;height:20" coordorigin="5552,6784" coordsize="10,20">
              <v:shape style="position:absolute;left:5552;top:6784;width:10;height:20" coordorigin="5552,6784" coordsize="10,20" path="m5552,6804l5561,6804,5561,6784,5552,6784,5552,6804xe" filled="true" fillcolor="#000000" stroked="false">
                <v:path arrowok="t"/>
                <v:fill type="solid"/>
              </v:shape>
            </v:group>
            <v:group style="position:absolute;left:5552;top:6804;width:10;height:20" coordorigin="5552,6804" coordsize="10,20">
              <v:shape style="position:absolute;left:5552;top:6804;width:10;height:20" coordorigin="5552,6804" coordsize="10,20" path="m5552,6823l5561,6823,5561,6804,5552,6804,5552,6823xe" filled="true" fillcolor="#000000" stroked="false">
                <v:path arrowok="t"/>
                <v:fill type="solid"/>
              </v:shape>
            </v:group>
            <v:group style="position:absolute;left:5552;top:6823;width:10;height:20" coordorigin="5552,6823" coordsize="10,20">
              <v:shape style="position:absolute;left:5552;top:6823;width:10;height:20" coordorigin="5552,6823" coordsize="10,20" path="m5552,6842l5561,6842,5561,6823,5552,6823,5552,6842xe" filled="true" fillcolor="#000000" stroked="false">
                <v:path arrowok="t"/>
                <v:fill type="solid"/>
              </v:shape>
            </v:group>
            <v:group style="position:absolute;left:5552;top:6842;width:10;height:20" coordorigin="5552,6842" coordsize="10,20">
              <v:shape style="position:absolute;left:5552;top:6842;width:10;height:20" coordorigin="5552,6842" coordsize="10,20" path="m5552,6861l5561,6861,5561,6842,5552,6842,5552,6861xe" filled="true" fillcolor="#000000" stroked="false">
                <v:path arrowok="t"/>
                <v:fill type="solid"/>
              </v:shape>
            </v:group>
            <v:group style="position:absolute;left:5552;top:6861;width:10;height:20" coordorigin="5552,6861" coordsize="10,20">
              <v:shape style="position:absolute;left:5552;top:6861;width:10;height:20" coordorigin="5552,6861" coordsize="10,20" path="m5552,6880l5561,6880,5561,6861,5552,6861,5552,6880xe" filled="true" fillcolor="#000000" stroked="false">
                <v:path arrowok="t"/>
                <v:fill type="solid"/>
              </v:shape>
            </v:group>
            <v:group style="position:absolute;left:5552;top:6880;width:10;height:20" coordorigin="5552,6880" coordsize="10,20">
              <v:shape style="position:absolute;left:5552;top:6880;width:10;height:20" coordorigin="5552,6880" coordsize="10,20" path="m5552,6900l5561,6900,5561,6880,5552,6880,5552,6900xe" filled="true" fillcolor="#000000" stroked="false">
                <v:path arrowok="t"/>
                <v:fill type="solid"/>
              </v:shape>
            </v:group>
            <v:group style="position:absolute;left:5552;top:6900;width:10;height:20" coordorigin="5552,6900" coordsize="10,20">
              <v:shape style="position:absolute;left:5552;top:6900;width:10;height:20" coordorigin="5552,6900" coordsize="10,20" path="m5552,6919l5561,6919,5561,6900,5552,6900,5552,6919xe" filled="true" fillcolor="#000000" stroked="false">
                <v:path arrowok="t"/>
                <v:fill type="solid"/>
              </v:shape>
            </v:group>
            <v:group style="position:absolute;left:5552;top:6919;width:10;height:20" coordorigin="5552,6919" coordsize="10,20">
              <v:shape style="position:absolute;left:5552;top:6919;width:10;height:20" coordorigin="5552,6919" coordsize="10,20" path="m5552,6938l5561,6938,5561,6919,5552,6919,5552,6938xe" filled="true" fillcolor="#000000" stroked="false">
                <v:path arrowok="t"/>
                <v:fill type="solid"/>
              </v:shape>
            </v:group>
            <v:group style="position:absolute;left:5552;top:6938;width:10;height:20" coordorigin="5552,6938" coordsize="10,20">
              <v:shape style="position:absolute;left:5552;top:6938;width:10;height:20" coordorigin="5552,6938" coordsize="10,20" path="m5552,6957l5561,6957,5561,6938,5552,6938,5552,6957xe" filled="true" fillcolor="#000000" stroked="false">
                <v:path arrowok="t"/>
                <v:fill type="solid"/>
              </v:shape>
            </v:group>
            <v:group style="position:absolute;left:5552;top:6957;width:10;height:20" coordorigin="5552,6957" coordsize="10,20">
              <v:shape style="position:absolute;left:5552;top:6957;width:10;height:20" coordorigin="5552,6957" coordsize="10,20" path="m5552,6976l5561,6976,5561,6957,5552,6957,5552,6976xe" filled="true" fillcolor="#000000" stroked="false">
                <v:path arrowok="t"/>
                <v:fill type="solid"/>
              </v:shape>
            </v:group>
            <v:group style="position:absolute;left:5552;top:6976;width:10;height:20" coordorigin="5552,6976" coordsize="10,20">
              <v:shape style="position:absolute;left:5552;top:6976;width:10;height:20" coordorigin="5552,6976" coordsize="10,20" path="m5552,6996l5561,6996,5561,6976,5552,6976,5552,6996xe" filled="true" fillcolor="#000000" stroked="false">
                <v:path arrowok="t"/>
                <v:fill type="solid"/>
              </v:shape>
            </v:group>
            <v:group style="position:absolute;left:5552;top:6996;width:10;height:20" coordorigin="5552,6996" coordsize="10,20">
              <v:shape style="position:absolute;left:5552;top:6996;width:10;height:20" coordorigin="5552,6996" coordsize="10,20" path="m5552,7015l5561,7015,5561,6996,5552,6996,5552,7015xe" filled="true" fillcolor="#000000" stroked="false">
                <v:path arrowok="t"/>
                <v:fill type="solid"/>
              </v:shape>
            </v:group>
            <v:group style="position:absolute;left:5552;top:7015;width:10;height:20" coordorigin="5552,7015" coordsize="10,20">
              <v:shape style="position:absolute;left:5552;top:7015;width:10;height:20" coordorigin="5552,7015" coordsize="10,20" path="m5552,7034l5561,7034,5561,7015,5552,7015,5552,7034xe" filled="true" fillcolor="#000000" stroked="false">
                <v:path arrowok="t"/>
                <v:fill type="solid"/>
              </v:shape>
            </v:group>
            <v:group style="position:absolute;left:5552;top:7034;width:10;height:20" coordorigin="5552,7034" coordsize="10,20">
              <v:shape style="position:absolute;left:5552;top:7034;width:10;height:20" coordorigin="5552,7034" coordsize="10,20" path="m5552,7053l5561,7053,5561,7034,5552,7034,5552,7053xe" filled="true" fillcolor="#000000" stroked="false">
                <v:path arrowok="t"/>
                <v:fill type="solid"/>
              </v:shape>
            </v:group>
            <v:group style="position:absolute;left:5552;top:7059;width:10;height:2" coordorigin="5552,7059" coordsize="10,2">
              <v:shape style="position:absolute;left:5552;top:7059;width:10;height:2" coordorigin="5552,7059" coordsize="10,0" path="m5552,7059l5561,7059e" filled="false" stroked="true" strokeweight=".600010pt" strokecolor="#000000">
                <v:path arrowok="t"/>
              </v:shape>
            </v:group>
            <v:group style="position:absolute;left:13656;top:6361;width:10;height:20" coordorigin="13656,6361" coordsize="10,20">
              <v:shape style="position:absolute;left:13656;top:6361;width:10;height:20" coordorigin="13656,6361" coordsize="10,20" path="m13656,6381l13665,6381,13665,6361,13656,6361,13656,6381xe" filled="true" fillcolor="#000000" stroked="false">
                <v:path arrowok="t"/>
                <v:fill type="solid"/>
              </v:shape>
            </v:group>
            <v:group style="position:absolute;left:13656;top:6381;width:10;height:20" coordorigin="13656,6381" coordsize="10,20">
              <v:shape style="position:absolute;left:13656;top:6381;width:10;height:20" coordorigin="13656,6381" coordsize="10,20" path="m13656,6400l13665,6400,13665,6381,13656,6381,13656,6400xe" filled="true" fillcolor="#000000" stroked="false">
                <v:path arrowok="t"/>
                <v:fill type="solid"/>
              </v:shape>
            </v:group>
            <v:group style="position:absolute;left:13656;top:6400;width:10;height:20" coordorigin="13656,6400" coordsize="10,20">
              <v:shape style="position:absolute;left:13656;top:6400;width:10;height:20" coordorigin="13656,6400" coordsize="10,20" path="m13656,6419l13665,6419,13665,6400,13656,6400,13656,6419xe" filled="true" fillcolor="#000000" stroked="false">
                <v:path arrowok="t"/>
                <v:fill type="solid"/>
              </v:shape>
            </v:group>
            <v:group style="position:absolute;left:13656;top:6419;width:10;height:20" coordorigin="13656,6419" coordsize="10,20">
              <v:shape style="position:absolute;left:13656;top:6419;width:10;height:20" coordorigin="13656,6419" coordsize="10,20" path="m13656,6438l13665,6438,13665,6419,13656,6419,13656,6438xe" filled="true" fillcolor="#000000" stroked="false">
                <v:path arrowok="t"/>
                <v:fill type="solid"/>
              </v:shape>
            </v:group>
            <v:group style="position:absolute;left:13656;top:6438;width:10;height:20" coordorigin="13656,6438" coordsize="10,20">
              <v:shape style="position:absolute;left:13656;top:6438;width:10;height:20" coordorigin="13656,6438" coordsize="10,20" path="m13656,6457l13665,6457,13665,6438,13656,6438,13656,6457xe" filled="true" fillcolor="#000000" stroked="false">
                <v:path arrowok="t"/>
                <v:fill type="solid"/>
              </v:shape>
            </v:group>
            <v:group style="position:absolute;left:13656;top:6457;width:10;height:20" coordorigin="13656,6457" coordsize="10,20">
              <v:shape style="position:absolute;left:13656;top:6457;width:10;height:20" coordorigin="13656,6457" coordsize="10,20" path="m13656,6477l13665,6477,13665,6457,13656,6457,13656,6477xe" filled="true" fillcolor="#000000" stroked="false">
                <v:path arrowok="t"/>
                <v:fill type="solid"/>
              </v:shape>
            </v:group>
            <v:group style="position:absolute;left:13656;top:6477;width:10;height:20" coordorigin="13656,6477" coordsize="10,20">
              <v:shape style="position:absolute;left:13656;top:6477;width:10;height:20" coordorigin="13656,6477" coordsize="10,20" path="m13656,6496l13665,6496,13665,6477,13656,6477,13656,6496xe" filled="true" fillcolor="#000000" stroked="false">
                <v:path arrowok="t"/>
                <v:fill type="solid"/>
              </v:shape>
            </v:group>
            <v:group style="position:absolute;left:13656;top:6496;width:10;height:20" coordorigin="13656,6496" coordsize="10,20">
              <v:shape style="position:absolute;left:13656;top:6496;width:10;height:20" coordorigin="13656,6496" coordsize="10,20" path="m13656,6515l13665,6515,13665,6496,13656,6496,13656,6515xe" filled="true" fillcolor="#000000" stroked="false">
                <v:path arrowok="t"/>
                <v:fill type="solid"/>
              </v:shape>
            </v:group>
            <v:group style="position:absolute;left:13656;top:6515;width:10;height:20" coordorigin="13656,6515" coordsize="10,20">
              <v:shape style="position:absolute;left:13656;top:6515;width:10;height:20" coordorigin="13656,6515" coordsize="10,20" path="m13656,6534l13665,6534,13665,6515,13656,6515,13656,6534xe" filled="true" fillcolor="#000000" stroked="false">
                <v:path arrowok="t"/>
                <v:fill type="solid"/>
              </v:shape>
            </v:group>
            <v:group style="position:absolute;left:13656;top:6534;width:10;height:20" coordorigin="13656,6534" coordsize="10,20">
              <v:shape style="position:absolute;left:13656;top:6534;width:10;height:20" coordorigin="13656,6534" coordsize="10,20" path="m13656,6553l13665,6553,13665,6534,13656,6534,13656,6553xe" filled="true" fillcolor="#000000" stroked="false">
                <v:path arrowok="t"/>
                <v:fill type="solid"/>
              </v:shape>
            </v:group>
            <v:group style="position:absolute;left:13656;top:6553;width:10;height:20" coordorigin="13656,6553" coordsize="10,20">
              <v:shape style="position:absolute;left:13656;top:6553;width:10;height:20" coordorigin="13656,6553" coordsize="10,20" path="m13656,6573l13665,6573,13665,6553,13656,6553,13656,6573xe" filled="true" fillcolor="#000000" stroked="false">
                <v:path arrowok="t"/>
                <v:fill type="solid"/>
              </v:shape>
            </v:group>
            <v:group style="position:absolute;left:13656;top:6573;width:10;height:20" coordorigin="13656,6573" coordsize="10,20">
              <v:shape style="position:absolute;left:13656;top:6573;width:10;height:20" coordorigin="13656,6573" coordsize="10,20" path="m13656,6592l13665,6592,13665,6573,13656,6573,13656,6592xe" filled="true" fillcolor="#000000" stroked="false">
                <v:path arrowok="t"/>
                <v:fill type="solid"/>
              </v:shape>
            </v:group>
            <v:group style="position:absolute;left:13656;top:6592;width:10;height:20" coordorigin="13656,6592" coordsize="10,20">
              <v:shape style="position:absolute;left:13656;top:6592;width:10;height:20" coordorigin="13656,6592" coordsize="10,20" path="m13656,6611l13665,6611,13665,6592,13656,6592,13656,6611xe" filled="true" fillcolor="#000000" stroked="false">
                <v:path arrowok="t"/>
                <v:fill type="solid"/>
              </v:shape>
            </v:group>
            <v:group style="position:absolute;left:13656;top:6611;width:10;height:20" coordorigin="13656,6611" coordsize="10,20">
              <v:shape style="position:absolute;left:13656;top:6611;width:10;height:20" coordorigin="13656,6611" coordsize="10,20" path="m13656,6630l13665,6630,13665,6611,13656,6611,13656,6630xe" filled="true" fillcolor="#000000" stroked="false">
                <v:path arrowok="t"/>
                <v:fill type="solid"/>
              </v:shape>
            </v:group>
            <v:group style="position:absolute;left:13656;top:6630;width:10;height:20" coordorigin="13656,6630" coordsize="10,20">
              <v:shape style="position:absolute;left:13656;top:6630;width:10;height:20" coordorigin="13656,6630" coordsize="10,20" path="m13656,6649l13665,6649,13665,6630,13656,6630,13656,6649xe" filled="true" fillcolor="#000000" stroked="false">
                <v:path arrowok="t"/>
                <v:fill type="solid"/>
              </v:shape>
            </v:group>
            <v:group style="position:absolute;left:13656;top:6649;width:10;height:20" coordorigin="13656,6649" coordsize="10,20">
              <v:shape style="position:absolute;left:13656;top:6649;width:10;height:20" coordorigin="13656,6649" coordsize="10,20" path="m13656,6669l13665,6669,13665,6649,13656,6649,13656,6669xe" filled="true" fillcolor="#000000" stroked="false">
                <v:path arrowok="t"/>
                <v:fill type="solid"/>
              </v:shape>
            </v:group>
            <v:group style="position:absolute;left:13656;top:6669;width:10;height:20" coordorigin="13656,6669" coordsize="10,20">
              <v:shape style="position:absolute;left:13656;top:6669;width:10;height:20" coordorigin="13656,6669" coordsize="10,20" path="m13656,6688l13665,6688,13665,6669,13656,6669,13656,6688xe" filled="true" fillcolor="#000000" stroked="false">
                <v:path arrowok="t"/>
                <v:fill type="solid"/>
              </v:shape>
            </v:group>
            <v:group style="position:absolute;left:13656;top:6688;width:10;height:20" coordorigin="13656,6688" coordsize="10,20">
              <v:shape style="position:absolute;left:13656;top:6688;width:10;height:20" coordorigin="13656,6688" coordsize="10,20" path="m13656,6708l13665,6708,13665,6688,13656,6688,13656,6708xe" filled="true" fillcolor="#000000" stroked="false">
                <v:path arrowok="t"/>
                <v:fill type="solid"/>
              </v:shape>
            </v:group>
            <v:group style="position:absolute;left:13656;top:6708;width:10;height:20" coordorigin="13656,6708" coordsize="10,20">
              <v:shape style="position:absolute;left:13656;top:6708;width:10;height:20" coordorigin="13656,6708" coordsize="10,20" path="m13656,6727l13665,6727,13665,6708,13656,6708,13656,6727xe" filled="true" fillcolor="#000000" stroked="false">
                <v:path arrowok="t"/>
                <v:fill type="solid"/>
              </v:shape>
            </v:group>
            <v:group style="position:absolute;left:13656;top:6727;width:10;height:20" coordorigin="13656,6727" coordsize="10,20">
              <v:shape style="position:absolute;left:13656;top:6727;width:10;height:20" coordorigin="13656,6727" coordsize="10,20" path="m13656,6746l13665,6746,13665,6727,13656,6727,13656,6746xe" filled="true" fillcolor="#000000" stroked="false">
                <v:path arrowok="t"/>
                <v:fill type="solid"/>
              </v:shape>
            </v:group>
            <v:group style="position:absolute;left:13656;top:6746;width:10;height:20" coordorigin="13656,6746" coordsize="10,20">
              <v:shape style="position:absolute;left:13656;top:6746;width:10;height:20" coordorigin="13656,6746" coordsize="10,20" path="m13656,6765l13665,6765,13665,6746,13656,6746,13656,6765xe" filled="true" fillcolor="#000000" stroked="false">
                <v:path arrowok="t"/>
                <v:fill type="solid"/>
              </v:shape>
            </v:group>
            <v:group style="position:absolute;left:13656;top:6765;width:10;height:20" coordorigin="13656,6765" coordsize="10,20">
              <v:shape style="position:absolute;left:13656;top:6765;width:10;height:20" coordorigin="13656,6765" coordsize="10,20" path="m13656,6784l13665,6784,13665,6765,13656,6765,13656,6784xe" filled="true" fillcolor="#000000" stroked="false">
                <v:path arrowok="t"/>
                <v:fill type="solid"/>
              </v:shape>
            </v:group>
            <v:group style="position:absolute;left:13656;top:6784;width:10;height:20" coordorigin="13656,6784" coordsize="10,20">
              <v:shape style="position:absolute;left:13656;top:6784;width:10;height:20" coordorigin="13656,6784" coordsize="10,20" path="m13656,6804l13665,6804,13665,6784,13656,6784,13656,6804xe" filled="true" fillcolor="#000000" stroked="false">
                <v:path arrowok="t"/>
                <v:fill type="solid"/>
              </v:shape>
            </v:group>
            <v:group style="position:absolute;left:13656;top:6804;width:10;height:20" coordorigin="13656,6804" coordsize="10,20">
              <v:shape style="position:absolute;left:13656;top:6804;width:10;height:20" coordorigin="13656,6804" coordsize="10,20" path="m13656,6823l13665,6823,13665,6804,13656,6804,13656,6823xe" filled="true" fillcolor="#000000" stroked="false">
                <v:path arrowok="t"/>
                <v:fill type="solid"/>
              </v:shape>
            </v:group>
            <v:group style="position:absolute;left:13656;top:6823;width:10;height:20" coordorigin="13656,6823" coordsize="10,20">
              <v:shape style="position:absolute;left:13656;top:6823;width:10;height:20" coordorigin="13656,6823" coordsize="10,20" path="m13656,6842l13665,6842,13665,6823,13656,6823,13656,6842xe" filled="true" fillcolor="#000000" stroked="false">
                <v:path arrowok="t"/>
                <v:fill type="solid"/>
              </v:shape>
            </v:group>
            <v:group style="position:absolute;left:13656;top:6842;width:10;height:20" coordorigin="13656,6842" coordsize="10,20">
              <v:shape style="position:absolute;left:13656;top:6842;width:10;height:20" coordorigin="13656,6842" coordsize="10,20" path="m13656,6861l13665,6861,13665,6842,13656,6842,13656,6861xe" filled="true" fillcolor="#000000" stroked="false">
                <v:path arrowok="t"/>
                <v:fill type="solid"/>
              </v:shape>
            </v:group>
            <v:group style="position:absolute;left:13656;top:6861;width:10;height:20" coordorigin="13656,6861" coordsize="10,20">
              <v:shape style="position:absolute;left:13656;top:6861;width:10;height:20" coordorigin="13656,6861" coordsize="10,20" path="m13656,6880l13665,6880,13665,6861,13656,6861,13656,6880xe" filled="true" fillcolor="#000000" stroked="false">
                <v:path arrowok="t"/>
                <v:fill type="solid"/>
              </v:shape>
            </v:group>
            <v:group style="position:absolute;left:13656;top:6880;width:10;height:20" coordorigin="13656,6880" coordsize="10,20">
              <v:shape style="position:absolute;left:13656;top:6880;width:10;height:20" coordorigin="13656,6880" coordsize="10,20" path="m13656,6900l13665,6900,13665,6880,13656,6880,13656,6900xe" filled="true" fillcolor="#000000" stroked="false">
                <v:path arrowok="t"/>
                <v:fill type="solid"/>
              </v:shape>
            </v:group>
            <v:group style="position:absolute;left:13656;top:6900;width:10;height:20" coordorigin="13656,6900" coordsize="10,20">
              <v:shape style="position:absolute;left:13656;top:6900;width:10;height:20" coordorigin="13656,6900" coordsize="10,20" path="m13656,6919l13665,6919,13665,6900,13656,6900,13656,6919xe" filled="true" fillcolor="#000000" stroked="false">
                <v:path arrowok="t"/>
                <v:fill type="solid"/>
              </v:shape>
            </v:group>
            <v:group style="position:absolute;left:13656;top:6919;width:10;height:20" coordorigin="13656,6919" coordsize="10,20">
              <v:shape style="position:absolute;left:13656;top:6919;width:10;height:20" coordorigin="13656,6919" coordsize="10,20" path="m13656,6938l13665,6938,13665,6919,13656,6919,13656,6938xe" filled="true" fillcolor="#000000" stroked="false">
                <v:path arrowok="t"/>
                <v:fill type="solid"/>
              </v:shape>
            </v:group>
            <v:group style="position:absolute;left:13656;top:6938;width:10;height:20" coordorigin="13656,6938" coordsize="10,20">
              <v:shape style="position:absolute;left:13656;top:6938;width:10;height:20" coordorigin="13656,6938" coordsize="10,20" path="m13656,6957l13665,6957,13665,6938,13656,6938,13656,6957xe" filled="true" fillcolor="#000000" stroked="false">
                <v:path arrowok="t"/>
                <v:fill type="solid"/>
              </v:shape>
            </v:group>
            <v:group style="position:absolute;left:13656;top:6957;width:10;height:20" coordorigin="13656,6957" coordsize="10,20">
              <v:shape style="position:absolute;left:13656;top:6957;width:10;height:20" coordorigin="13656,6957" coordsize="10,20" path="m13656,6976l13665,6976,13665,6957,13656,6957,13656,6976xe" filled="true" fillcolor="#000000" stroked="false">
                <v:path arrowok="t"/>
                <v:fill type="solid"/>
              </v:shape>
            </v:group>
            <v:group style="position:absolute;left:13656;top:6976;width:10;height:20" coordorigin="13656,6976" coordsize="10,20">
              <v:shape style="position:absolute;left:13656;top:6976;width:10;height:20" coordorigin="13656,6976" coordsize="10,20" path="m13656,6996l13665,6996,13665,6976,13656,6976,13656,6996xe" filled="true" fillcolor="#000000" stroked="false">
                <v:path arrowok="t"/>
                <v:fill type="solid"/>
              </v:shape>
            </v:group>
            <v:group style="position:absolute;left:13656;top:6996;width:10;height:20" coordorigin="13656,6996" coordsize="10,20">
              <v:shape style="position:absolute;left:13656;top:6996;width:10;height:20" coordorigin="13656,6996" coordsize="10,20" path="m13656,7015l13665,7015,13665,6996,13656,6996,13656,7015xe" filled="true" fillcolor="#000000" stroked="false">
                <v:path arrowok="t"/>
                <v:fill type="solid"/>
              </v:shape>
            </v:group>
            <v:group style="position:absolute;left:13656;top:7015;width:10;height:20" coordorigin="13656,7015" coordsize="10,20">
              <v:shape style="position:absolute;left:13656;top:7015;width:10;height:20" coordorigin="13656,7015" coordsize="10,20" path="m13656,7034l13665,7034,13665,7015,13656,7015,13656,7034xe" filled="true" fillcolor="#000000" stroked="false">
                <v:path arrowok="t"/>
                <v:fill type="solid"/>
              </v:shape>
            </v:group>
            <v:group style="position:absolute;left:13656;top:7034;width:10;height:20" coordorigin="13656,7034" coordsize="10,20">
              <v:shape style="position:absolute;left:13656;top:7034;width:10;height:20" coordorigin="13656,7034" coordsize="10,20" path="m13656,7053l13665,7053,13665,7034,13656,7034,13656,7053xe" filled="true" fillcolor="#000000" stroked="false">
                <v:path arrowok="t"/>
                <v:fill type="solid"/>
              </v:shape>
            </v:group>
            <v:group style="position:absolute;left:13656;top:7059;width:10;height:2" coordorigin="13656,7059" coordsize="10,2">
              <v:shape style="position:absolute;left:13656;top:7059;width:10;height:2" coordorigin="13656,7059" coordsize="10,0" path="m13656,7059l13665,7059e" filled="false" stroked="true" strokeweight=".600010pt" strokecolor="#000000">
                <v:path arrowok="t"/>
              </v:shape>
              <v:shape style="position:absolute;left:1706;top:7065;width:3845;height:10" type="#_x0000_t75" stroked="false">
                <v:imagedata r:id="rId352" o:title=""/>
              </v:shape>
              <v:shape style="position:absolute;left:5547;top:7065;width:4866;height:10" type="#_x0000_t75" stroked="false">
                <v:imagedata r:id="rId353" o:title=""/>
              </v:shape>
              <v:shape style="position:absolute;left:10408;top:7065;width:1625;height:10" type="#_x0000_t75" stroked="false">
                <v:imagedata r:id="rId350" o:title=""/>
              </v:shape>
              <v:shape style="position:absolute;left:12028;top:7065;width:1628;height:10" type="#_x0000_t75" stroked="false">
                <v:imagedata r:id="rId351" o:title=""/>
              </v:shape>
              <v:shape style="position:absolute;left:13651;top:7065;width:1483;height:10" type="#_x0000_t75" stroked="false">
                <v:imagedata r:id="rId354" o:title=""/>
              </v:shape>
            </v:group>
            <v:group style="position:absolute;left:5552;top:7075;width:10;height:20" coordorigin="5552,7075" coordsize="10,20">
              <v:shape style="position:absolute;left:5552;top:7075;width:10;height:20" coordorigin="5552,7075" coordsize="10,20" path="m5552,7094l5561,7094,5561,7075,5552,7075,5552,7094xe" filled="true" fillcolor="#000000" stroked="false">
                <v:path arrowok="t"/>
                <v:fill type="solid"/>
              </v:shape>
            </v:group>
            <v:group style="position:absolute;left:5552;top:7094;width:10;height:20" coordorigin="5552,7094" coordsize="10,20">
              <v:shape style="position:absolute;left:5552;top:7094;width:10;height:20" coordorigin="5552,7094" coordsize="10,20" path="m5552,7113l5561,7113,5561,7094,5552,7094,5552,7113xe" filled="true" fillcolor="#000000" stroked="false">
                <v:path arrowok="t"/>
                <v:fill type="solid"/>
              </v:shape>
            </v:group>
            <v:group style="position:absolute;left:5552;top:7113;width:10;height:20" coordorigin="5552,7113" coordsize="10,20">
              <v:shape style="position:absolute;left:5552;top:7113;width:10;height:20" coordorigin="5552,7113" coordsize="10,20" path="m5552,7132l5561,7132,5561,7113,5552,7113,5552,7132xe" filled="true" fillcolor="#000000" stroked="false">
                <v:path arrowok="t"/>
                <v:fill type="solid"/>
              </v:shape>
            </v:group>
            <v:group style="position:absolute;left:5552;top:7132;width:10;height:20" coordorigin="5552,7132" coordsize="10,20">
              <v:shape style="position:absolute;left:5552;top:7132;width:10;height:20" coordorigin="5552,7132" coordsize="10,20" path="m5552,7152l5561,7152,5561,7132,5552,7132,5552,7152xe" filled="true" fillcolor="#000000" stroked="false">
                <v:path arrowok="t"/>
                <v:fill type="solid"/>
              </v:shape>
            </v:group>
            <v:group style="position:absolute;left:5552;top:7152;width:10;height:20" coordorigin="5552,7152" coordsize="10,20">
              <v:shape style="position:absolute;left:5552;top:7152;width:10;height:20" coordorigin="5552,7152" coordsize="10,20" path="m5552,7171l5561,7171,5561,7152,5552,7152,5552,7171xe" filled="true" fillcolor="#000000" stroked="false">
                <v:path arrowok="t"/>
                <v:fill type="solid"/>
              </v:shape>
            </v:group>
            <v:group style="position:absolute;left:5552;top:7171;width:10;height:20" coordorigin="5552,7171" coordsize="10,20">
              <v:shape style="position:absolute;left:5552;top:7171;width:10;height:20" coordorigin="5552,7171" coordsize="10,20" path="m5552,7190l5561,7190,5561,7171,5552,7171,5552,7190xe" filled="true" fillcolor="#000000" stroked="false">
                <v:path arrowok="t"/>
                <v:fill type="solid"/>
              </v:shape>
            </v:group>
            <v:group style="position:absolute;left:5552;top:7190;width:10;height:20" coordorigin="5552,7190" coordsize="10,20">
              <v:shape style="position:absolute;left:5552;top:7190;width:10;height:20" coordorigin="5552,7190" coordsize="10,20" path="m5552,7209l5561,7209,5561,7190,5552,7190,5552,7209xe" filled="true" fillcolor="#000000" stroked="false">
                <v:path arrowok="t"/>
                <v:fill type="solid"/>
              </v:shape>
            </v:group>
            <v:group style="position:absolute;left:5552;top:7209;width:10;height:20" coordorigin="5552,7209" coordsize="10,20">
              <v:shape style="position:absolute;left:5552;top:7209;width:10;height:20" coordorigin="5552,7209" coordsize="10,20" path="m5552,7228l5561,7228,5561,7209,5552,7209,5552,7228xe" filled="true" fillcolor="#000000" stroked="false">
                <v:path arrowok="t"/>
                <v:fill type="solid"/>
              </v:shape>
            </v:group>
            <v:group style="position:absolute;left:5552;top:7228;width:10;height:20" coordorigin="5552,7228" coordsize="10,20">
              <v:shape style="position:absolute;left:5552;top:7228;width:10;height:20" coordorigin="5552,7228" coordsize="10,20" path="m5552,7248l5561,7248,5561,7228,5552,7228,5552,7248xe" filled="true" fillcolor="#000000" stroked="false">
                <v:path arrowok="t"/>
                <v:fill type="solid"/>
              </v:shape>
            </v:group>
            <v:group style="position:absolute;left:5552;top:7248;width:10;height:20" coordorigin="5552,7248" coordsize="10,20">
              <v:shape style="position:absolute;left:5552;top:7248;width:10;height:20" coordorigin="5552,7248" coordsize="10,20" path="m5552,7267l5561,7267,5561,7248,5552,7248,5552,7267xe" filled="true" fillcolor="#000000" stroked="false">
                <v:path arrowok="t"/>
                <v:fill type="solid"/>
              </v:shape>
            </v:group>
            <v:group style="position:absolute;left:5552;top:7267;width:10;height:20" coordorigin="5552,7267" coordsize="10,20">
              <v:shape style="position:absolute;left:5552;top:7267;width:10;height:20" coordorigin="5552,7267" coordsize="10,20" path="m5552,7286l5561,7286,5561,7267,5552,7267,5552,7286xe" filled="true" fillcolor="#000000" stroked="false">
                <v:path arrowok="t"/>
                <v:fill type="solid"/>
              </v:shape>
            </v:group>
            <v:group style="position:absolute;left:5552;top:7286;width:10;height:20" coordorigin="5552,7286" coordsize="10,20">
              <v:shape style="position:absolute;left:5552;top:7286;width:10;height:20" coordorigin="5552,7286" coordsize="10,20" path="m5552,7305l5561,7305,5561,7286,5552,7286,5552,7305xe" filled="true" fillcolor="#000000" stroked="false">
                <v:path arrowok="t"/>
                <v:fill type="solid"/>
              </v:shape>
            </v:group>
            <v:group style="position:absolute;left:5552;top:7305;width:10;height:20" coordorigin="5552,7305" coordsize="10,20">
              <v:shape style="position:absolute;left:5552;top:7305;width:10;height:20" coordorigin="5552,7305" coordsize="10,20" path="m5552,7324l5561,7324,5561,7305,5552,7305,5552,7324xe" filled="true" fillcolor="#000000" stroked="false">
                <v:path arrowok="t"/>
                <v:fill type="solid"/>
              </v:shape>
            </v:group>
            <v:group style="position:absolute;left:5552;top:7324;width:10;height:20" coordorigin="5552,7324" coordsize="10,20">
              <v:shape style="position:absolute;left:5552;top:7324;width:10;height:20" coordorigin="5552,7324" coordsize="10,20" path="m5552,7344l5561,7344,5561,7324,5552,7324,5552,7344xe" filled="true" fillcolor="#000000" stroked="false">
                <v:path arrowok="t"/>
                <v:fill type="solid"/>
              </v:shape>
            </v:group>
            <v:group style="position:absolute;left:5552;top:7344;width:10;height:20" coordorigin="5552,7344" coordsize="10,20">
              <v:shape style="position:absolute;left:5552;top:7344;width:10;height:20" coordorigin="5552,7344" coordsize="10,20" path="m5552,7363l5561,7363,5561,7344,5552,7344,5552,7363xe" filled="true" fillcolor="#000000" stroked="false">
                <v:path arrowok="t"/>
                <v:fill type="solid"/>
              </v:shape>
            </v:group>
            <v:group style="position:absolute;left:5552;top:7363;width:10;height:20" coordorigin="5552,7363" coordsize="10,20">
              <v:shape style="position:absolute;left:5552;top:7363;width:10;height:20" coordorigin="5552,7363" coordsize="10,20" path="m5552,7382l5561,7382,5561,7363,5552,7363,5552,7382xe" filled="true" fillcolor="#000000" stroked="false">
                <v:path arrowok="t"/>
                <v:fill type="solid"/>
              </v:shape>
            </v:group>
            <v:group style="position:absolute;left:5552;top:7382;width:10;height:20" coordorigin="5552,7382" coordsize="10,20">
              <v:shape style="position:absolute;left:5552;top:7382;width:10;height:20" coordorigin="5552,7382" coordsize="10,20" path="m5552,7401l5561,7401,5561,7382,5552,7382,5552,7401xe" filled="true" fillcolor="#000000" stroked="false">
                <v:path arrowok="t"/>
                <v:fill type="solid"/>
              </v:shape>
            </v:group>
            <v:group style="position:absolute;left:5552;top:7401;width:10;height:20" coordorigin="5552,7401" coordsize="10,20">
              <v:shape style="position:absolute;left:5552;top:7401;width:10;height:20" coordorigin="5552,7401" coordsize="10,20" path="m5552,7420l5561,7420,5561,7401,5552,7401,5552,7420xe" filled="true" fillcolor="#000000" stroked="false">
                <v:path arrowok="t"/>
                <v:fill type="solid"/>
              </v:shape>
            </v:group>
            <v:group style="position:absolute;left:5552;top:7420;width:10;height:20" coordorigin="5552,7420" coordsize="10,20">
              <v:shape style="position:absolute;left:5552;top:7420;width:10;height:20" coordorigin="5552,7420" coordsize="10,20" path="m5552,7440l5561,7440,5561,7420,5552,7420,5552,7440xe" filled="true" fillcolor="#000000" stroked="false">
                <v:path arrowok="t"/>
                <v:fill type="solid"/>
              </v:shape>
            </v:group>
            <v:group style="position:absolute;left:5552;top:7440;width:10;height:20" coordorigin="5552,7440" coordsize="10,20">
              <v:shape style="position:absolute;left:5552;top:7440;width:10;height:20" coordorigin="5552,7440" coordsize="10,20" path="m5552,7459l5561,7459,5561,7440,5552,7440,5552,7459xe" filled="true" fillcolor="#000000" stroked="false">
                <v:path arrowok="t"/>
                <v:fill type="solid"/>
              </v:shape>
            </v:group>
            <v:group style="position:absolute;left:5552;top:7459;width:10;height:20" coordorigin="5552,7459" coordsize="10,20">
              <v:shape style="position:absolute;left:5552;top:7459;width:10;height:20" coordorigin="5552,7459" coordsize="10,20" path="m5552,7478l5561,7478,5561,7459,5552,7459,5552,7478xe" filled="true" fillcolor="#000000" stroked="false">
                <v:path arrowok="t"/>
                <v:fill type="solid"/>
              </v:shape>
            </v:group>
            <v:group style="position:absolute;left:5552;top:7478;width:10;height:20" coordorigin="5552,7478" coordsize="10,20">
              <v:shape style="position:absolute;left:5552;top:7478;width:10;height:20" coordorigin="5552,7478" coordsize="10,20" path="m5552,7497l5561,7497,5561,7478,5552,7478,5552,7497xe" filled="true" fillcolor="#000000" stroked="false">
                <v:path arrowok="t"/>
                <v:fill type="solid"/>
              </v:shape>
            </v:group>
            <v:group style="position:absolute;left:5552;top:7497;width:10;height:20" coordorigin="5552,7497" coordsize="10,20">
              <v:shape style="position:absolute;left:5552;top:7497;width:10;height:20" coordorigin="5552,7497" coordsize="10,20" path="m5552,7516l5561,7516,5561,7497,5552,7497,5552,7516xe" filled="true" fillcolor="#000000" stroked="false">
                <v:path arrowok="t"/>
                <v:fill type="solid"/>
              </v:shape>
            </v:group>
            <v:group style="position:absolute;left:5552;top:7516;width:10;height:20" coordorigin="5552,7516" coordsize="10,20">
              <v:shape style="position:absolute;left:5552;top:7516;width:10;height:20" coordorigin="5552,7516" coordsize="10,20" path="m5552,7536l5561,7536,5561,7516,5552,7516,5552,7536xe" filled="true" fillcolor="#000000" stroked="false">
                <v:path arrowok="t"/>
                <v:fill type="solid"/>
              </v:shape>
            </v:group>
            <v:group style="position:absolute;left:5552;top:7536;width:10;height:20" coordorigin="5552,7536" coordsize="10,20">
              <v:shape style="position:absolute;left:5552;top:7536;width:10;height:20" coordorigin="5552,7536" coordsize="10,20" path="m5552,7555l5561,7555,5561,7536,5552,7536,5552,7555xe" filled="true" fillcolor="#000000" stroked="false">
                <v:path arrowok="t"/>
                <v:fill type="solid"/>
              </v:shape>
            </v:group>
            <v:group style="position:absolute;left:5552;top:7555;width:10;height:20" coordorigin="5552,7555" coordsize="10,20">
              <v:shape style="position:absolute;left:5552;top:7555;width:10;height:20" coordorigin="5552,7555" coordsize="10,20" path="m5552,7574l5561,7574,5561,7555,5552,7555,5552,7574xe" filled="true" fillcolor="#000000" stroked="false">
                <v:path arrowok="t"/>
                <v:fill type="solid"/>
              </v:shape>
            </v:group>
            <v:group style="position:absolute;left:5552;top:7574;width:10;height:20" coordorigin="5552,7574" coordsize="10,20">
              <v:shape style="position:absolute;left:5552;top:7574;width:10;height:20" coordorigin="5552,7574" coordsize="10,20" path="m5552,7593l5561,7593,5561,7574,5552,7574,5552,7593xe" filled="true" fillcolor="#000000" stroked="false">
                <v:path arrowok="t"/>
                <v:fill type="solid"/>
              </v:shape>
            </v:group>
            <v:group style="position:absolute;left:5552;top:7593;width:10;height:20" coordorigin="5552,7593" coordsize="10,20">
              <v:shape style="position:absolute;left:5552;top:7593;width:10;height:20" coordorigin="5552,7593" coordsize="10,20" path="m5552,7612l5561,7612,5561,7593,5552,7593,5552,7612xe" filled="true" fillcolor="#000000" stroked="false">
                <v:path arrowok="t"/>
                <v:fill type="solid"/>
              </v:shape>
            </v:group>
            <v:group style="position:absolute;left:5552;top:7612;width:10;height:20" coordorigin="5552,7612" coordsize="10,20">
              <v:shape style="position:absolute;left:5552;top:7612;width:10;height:20" coordorigin="5552,7612" coordsize="10,20" path="m5552,7632l5561,7632,5561,7612,5552,7612,5552,7632xe" filled="true" fillcolor="#000000" stroked="false">
                <v:path arrowok="t"/>
                <v:fill type="solid"/>
              </v:shape>
            </v:group>
            <v:group style="position:absolute;left:5552;top:7632;width:10;height:20" coordorigin="5552,7632" coordsize="10,20">
              <v:shape style="position:absolute;left:5552;top:7632;width:10;height:20" coordorigin="5552,7632" coordsize="10,20" path="m5552,7651l5561,7651,5561,7632,5552,7632,5552,7651xe" filled="true" fillcolor="#000000" stroked="false">
                <v:path arrowok="t"/>
                <v:fill type="solid"/>
              </v:shape>
            </v:group>
            <v:group style="position:absolute;left:5552;top:7651;width:10;height:20" coordorigin="5552,7651" coordsize="10,20">
              <v:shape style="position:absolute;left:5552;top:7651;width:10;height:20" coordorigin="5552,7651" coordsize="10,20" path="m5552,7670l5561,7670,5561,7651,5552,7651,5552,7670xe" filled="true" fillcolor="#000000" stroked="false">
                <v:path arrowok="t"/>
                <v:fill type="solid"/>
              </v:shape>
            </v:group>
            <v:group style="position:absolute;left:5552;top:7670;width:10;height:20" coordorigin="5552,7670" coordsize="10,20">
              <v:shape style="position:absolute;left:5552;top:7670;width:10;height:20" coordorigin="5552,7670" coordsize="10,20" path="m5552,7689l5561,7689,5561,7670,5552,7670,5552,7689xe" filled="true" fillcolor="#000000" stroked="false">
                <v:path arrowok="t"/>
                <v:fill type="solid"/>
              </v:shape>
            </v:group>
            <v:group style="position:absolute;left:5552;top:7689;width:10;height:20" coordorigin="5552,7689" coordsize="10,20">
              <v:shape style="position:absolute;left:5552;top:7689;width:10;height:20" coordorigin="5552,7689" coordsize="10,20" path="m5552,7708l5561,7708,5561,7689,5552,7689,5552,7708xe" filled="true" fillcolor="#000000" stroked="false">
                <v:path arrowok="t"/>
                <v:fill type="solid"/>
              </v:shape>
            </v:group>
            <v:group style="position:absolute;left:5552;top:7708;width:10;height:20" coordorigin="5552,7708" coordsize="10,20">
              <v:shape style="position:absolute;left:5552;top:7708;width:10;height:20" coordorigin="5552,7708" coordsize="10,20" path="m5552,7728l5561,7728,5561,7708,5552,7708,5552,7728xe" filled="true" fillcolor="#000000" stroked="false">
                <v:path arrowok="t"/>
                <v:fill type="solid"/>
              </v:shape>
            </v:group>
            <v:group style="position:absolute;left:5552;top:7728;width:10;height:20" coordorigin="5552,7728" coordsize="10,20">
              <v:shape style="position:absolute;left:5552;top:7728;width:10;height:20" coordorigin="5552,7728" coordsize="10,20" path="m5552,7747l5561,7747,5561,7728,5552,7728,5552,7747xe" filled="true" fillcolor="#000000" stroked="false">
                <v:path arrowok="t"/>
                <v:fill type="solid"/>
              </v:shape>
            </v:group>
            <v:group style="position:absolute;left:5552;top:7747;width:10;height:20" coordorigin="5552,7747" coordsize="10,20">
              <v:shape style="position:absolute;left:5552;top:7747;width:10;height:20" coordorigin="5552,7747" coordsize="10,20" path="m5552,7766l5561,7766,5561,7747,5552,7747,5552,7766xe" filled="true" fillcolor="#000000" stroked="false">
                <v:path arrowok="t"/>
                <v:fill type="solid"/>
              </v:shape>
            </v:group>
            <v:group style="position:absolute;left:13656;top:7075;width:10;height:20" coordorigin="13656,7075" coordsize="10,20">
              <v:shape style="position:absolute;left:13656;top:7075;width:10;height:20" coordorigin="13656,7075" coordsize="10,20" path="m13656,7094l13665,7094,13665,7075,13656,7075,13656,7094xe" filled="true" fillcolor="#000000" stroked="false">
                <v:path arrowok="t"/>
                <v:fill type="solid"/>
              </v:shape>
            </v:group>
            <v:group style="position:absolute;left:13656;top:7094;width:10;height:20" coordorigin="13656,7094" coordsize="10,20">
              <v:shape style="position:absolute;left:13656;top:7094;width:10;height:20" coordorigin="13656,7094" coordsize="10,20" path="m13656,7113l13665,7113,13665,7094,13656,7094,13656,7113xe" filled="true" fillcolor="#000000" stroked="false">
                <v:path arrowok="t"/>
                <v:fill type="solid"/>
              </v:shape>
            </v:group>
            <v:group style="position:absolute;left:13656;top:7113;width:10;height:20" coordorigin="13656,7113" coordsize="10,20">
              <v:shape style="position:absolute;left:13656;top:7113;width:10;height:20" coordorigin="13656,7113" coordsize="10,20" path="m13656,7132l13665,7132,13665,7113,13656,7113,13656,7132xe" filled="true" fillcolor="#000000" stroked="false">
                <v:path arrowok="t"/>
                <v:fill type="solid"/>
              </v:shape>
            </v:group>
            <v:group style="position:absolute;left:13656;top:7132;width:10;height:20" coordorigin="13656,7132" coordsize="10,20">
              <v:shape style="position:absolute;left:13656;top:7132;width:10;height:20" coordorigin="13656,7132" coordsize="10,20" path="m13656,7152l13665,7152,13665,7132,13656,7132,13656,7152xe" filled="true" fillcolor="#000000" stroked="false">
                <v:path arrowok="t"/>
                <v:fill type="solid"/>
              </v:shape>
            </v:group>
            <v:group style="position:absolute;left:13656;top:7152;width:10;height:20" coordorigin="13656,7152" coordsize="10,20">
              <v:shape style="position:absolute;left:13656;top:7152;width:10;height:20" coordorigin="13656,7152" coordsize="10,20" path="m13656,7171l13665,7171,13665,7152,13656,7152,13656,7171xe" filled="true" fillcolor="#000000" stroked="false">
                <v:path arrowok="t"/>
                <v:fill type="solid"/>
              </v:shape>
            </v:group>
            <v:group style="position:absolute;left:13656;top:7171;width:10;height:20" coordorigin="13656,7171" coordsize="10,20">
              <v:shape style="position:absolute;left:13656;top:7171;width:10;height:20" coordorigin="13656,7171" coordsize="10,20" path="m13656,7190l13665,7190,13665,7171,13656,7171,13656,7190xe" filled="true" fillcolor="#000000" stroked="false">
                <v:path arrowok="t"/>
                <v:fill type="solid"/>
              </v:shape>
            </v:group>
            <v:group style="position:absolute;left:13656;top:7190;width:10;height:20" coordorigin="13656,7190" coordsize="10,20">
              <v:shape style="position:absolute;left:13656;top:7190;width:10;height:20" coordorigin="13656,7190" coordsize="10,20" path="m13656,7209l13665,7209,13665,7190,13656,7190,13656,7209xe" filled="true" fillcolor="#000000" stroked="false">
                <v:path arrowok="t"/>
                <v:fill type="solid"/>
              </v:shape>
            </v:group>
            <v:group style="position:absolute;left:13656;top:7209;width:10;height:20" coordorigin="13656,7209" coordsize="10,20">
              <v:shape style="position:absolute;left:13656;top:7209;width:10;height:20" coordorigin="13656,7209" coordsize="10,20" path="m13656,7228l13665,7228,13665,7209,13656,7209,13656,7228xe" filled="true" fillcolor="#000000" stroked="false">
                <v:path arrowok="t"/>
                <v:fill type="solid"/>
              </v:shape>
            </v:group>
            <v:group style="position:absolute;left:13656;top:7228;width:10;height:20" coordorigin="13656,7228" coordsize="10,20">
              <v:shape style="position:absolute;left:13656;top:7228;width:10;height:20" coordorigin="13656,7228" coordsize="10,20" path="m13656,7248l13665,7248,13665,7228,13656,7228,13656,7248xe" filled="true" fillcolor="#000000" stroked="false">
                <v:path arrowok="t"/>
                <v:fill type="solid"/>
              </v:shape>
            </v:group>
            <v:group style="position:absolute;left:13656;top:7248;width:10;height:20" coordorigin="13656,7248" coordsize="10,20">
              <v:shape style="position:absolute;left:13656;top:7248;width:10;height:20" coordorigin="13656,7248" coordsize="10,20" path="m13656,7267l13665,7267,13665,7248,13656,7248,13656,7267xe" filled="true" fillcolor="#000000" stroked="false">
                <v:path arrowok="t"/>
                <v:fill type="solid"/>
              </v:shape>
            </v:group>
            <v:group style="position:absolute;left:13656;top:7267;width:10;height:20" coordorigin="13656,7267" coordsize="10,20">
              <v:shape style="position:absolute;left:13656;top:7267;width:10;height:20" coordorigin="13656,7267" coordsize="10,20" path="m13656,7286l13665,7286,13665,7267,13656,7267,13656,7286xe" filled="true" fillcolor="#000000" stroked="false">
                <v:path arrowok="t"/>
                <v:fill type="solid"/>
              </v:shape>
            </v:group>
            <v:group style="position:absolute;left:13656;top:7286;width:10;height:20" coordorigin="13656,7286" coordsize="10,20">
              <v:shape style="position:absolute;left:13656;top:7286;width:10;height:20" coordorigin="13656,7286" coordsize="10,20" path="m13656,7305l13665,7305,13665,7286,13656,7286,13656,7305xe" filled="true" fillcolor="#000000" stroked="false">
                <v:path arrowok="t"/>
                <v:fill type="solid"/>
              </v:shape>
            </v:group>
            <v:group style="position:absolute;left:13656;top:7305;width:10;height:20" coordorigin="13656,7305" coordsize="10,20">
              <v:shape style="position:absolute;left:13656;top:7305;width:10;height:20" coordorigin="13656,7305" coordsize="10,20" path="m13656,7324l13665,7324,13665,7305,13656,7305,13656,7324xe" filled="true" fillcolor="#000000" stroked="false">
                <v:path arrowok="t"/>
                <v:fill type="solid"/>
              </v:shape>
            </v:group>
            <v:group style="position:absolute;left:13656;top:7324;width:10;height:20" coordorigin="13656,7324" coordsize="10,20">
              <v:shape style="position:absolute;left:13656;top:7324;width:10;height:20" coordorigin="13656,7324" coordsize="10,20" path="m13656,7344l13665,7344,13665,7324,13656,7324,13656,7344xe" filled="true" fillcolor="#000000" stroked="false">
                <v:path arrowok="t"/>
                <v:fill type="solid"/>
              </v:shape>
            </v:group>
            <v:group style="position:absolute;left:13656;top:7344;width:10;height:20" coordorigin="13656,7344" coordsize="10,20">
              <v:shape style="position:absolute;left:13656;top:7344;width:10;height:20" coordorigin="13656,7344" coordsize="10,20" path="m13656,7363l13665,7363,13665,7344,13656,7344,13656,7363xe" filled="true" fillcolor="#000000" stroked="false">
                <v:path arrowok="t"/>
                <v:fill type="solid"/>
              </v:shape>
            </v:group>
            <v:group style="position:absolute;left:13656;top:7363;width:10;height:20" coordorigin="13656,7363" coordsize="10,20">
              <v:shape style="position:absolute;left:13656;top:7363;width:10;height:20" coordorigin="13656,7363" coordsize="10,20" path="m13656,7382l13665,7382,13665,7363,13656,7363,13656,7382xe" filled="true" fillcolor="#000000" stroked="false">
                <v:path arrowok="t"/>
                <v:fill type="solid"/>
              </v:shape>
            </v:group>
            <v:group style="position:absolute;left:13656;top:7382;width:10;height:20" coordorigin="13656,7382" coordsize="10,20">
              <v:shape style="position:absolute;left:13656;top:7382;width:10;height:20" coordorigin="13656,7382" coordsize="10,20" path="m13656,7401l13665,7401,13665,7382,13656,7382,13656,7401xe" filled="true" fillcolor="#000000" stroked="false">
                <v:path arrowok="t"/>
                <v:fill type="solid"/>
              </v:shape>
            </v:group>
            <v:group style="position:absolute;left:13656;top:7401;width:10;height:20" coordorigin="13656,7401" coordsize="10,20">
              <v:shape style="position:absolute;left:13656;top:7401;width:10;height:20" coordorigin="13656,7401" coordsize="10,20" path="m13656,7420l13665,7420,13665,7401,13656,7401,13656,7420xe" filled="true" fillcolor="#000000" stroked="false">
                <v:path arrowok="t"/>
                <v:fill type="solid"/>
              </v:shape>
            </v:group>
            <v:group style="position:absolute;left:13656;top:7420;width:10;height:20" coordorigin="13656,7420" coordsize="10,20">
              <v:shape style="position:absolute;left:13656;top:7420;width:10;height:20" coordorigin="13656,7420" coordsize="10,20" path="m13656,7440l13665,7440,13665,7420,13656,7420,13656,7440xe" filled="true" fillcolor="#000000" stroked="false">
                <v:path arrowok="t"/>
                <v:fill type="solid"/>
              </v:shape>
            </v:group>
            <v:group style="position:absolute;left:13656;top:7440;width:10;height:20" coordorigin="13656,7440" coordsize="10,20">
              <v:shape style="position:absolute;left:13656;top:7440;width:10;height:20" coordorigin="13656,7440" coordsize="10,20" path="m13656,7459l13665,7459,13665,7440,13656,7440,13656,7459xe" filled="true" fillcolor="#000000" stroked="false">
                <v:path arrowok="t"/>
                <v:fill type="solid"/>
              </v:shape>
            </v:group>
            <v:group style="position:absolute;left:13656;top:7459;width:10;height:20" coordorigin="13656,7459" coordsize="10,20">
              <v:shape style="position:absolute;left:13656;top:7459;width:10;height:20" coordorigin="13656,7459" coordsize="10,20" path="m13656,7478l13665,7478,13665,7459,13656,7459,13656,7478xe" filled="true" fillcolor="#000000" stroked="false">
                <v:path arrowok="t"/>
                <v:fill type="solid"/>
              </v:shape>
            </v:group>
            <v:group style="position:absolute;left:13656;top:7478;width:10;height:20" coordorigin="13656,7478" coordsize="10,20">
              <v:shape style="position:absolute;left:13656;top:7478;width:10;height:20" coordorigin="13656,7478" coordsize="10,20" path="m13656,7497l13665,7497,13665,7478,13656,7478,13656,7497xe" filled="true" fillcolor="#000000" stroked="false">
                <v:path arrowok="t"/>
                <v:fill type="solid"/>
              </v:shape>
            </v:group>
            <v:group style="position:absolute;left:13656;top:7497;width:10;height:20" coordorigin="13656,7497" coordsize="10,20">
              <v:shape style="position:absolute;left:13656;top:7497;width:10;height:20" coordorigin="13656,7497" coordsize="10,20" path="m13656,7516l13665,7516,13665,7497,13656,7497,13656,7516xe" filled="true" fillcolor="#000000" stroked="false">
                <v:path arrowok="t"/>
                <v:fill type="solid"/>
              </v:shape>
            </v:group>
            <v:group style="position:absolute;left:13656;top:7516;width:10;height:20" coordorigin="13656,7516" coordsize="10,20">
              <v:shape style="position:absolute;left:13656;top:7516;width:10;height:20" coordorigin="13656,7516" coordsize="10,20" path="m13656,7536l13665,7536,13665,7516,13656,7516,13656,7536xe" filled="true" fillcolor="#000000" stroked="false">
                <v:path arrowok="t"/>
                <v:fill type="solid"/>
              </v:shape>
            </v:group>
            <v:group style="position:absolute;left:13656;top:7536;width:10;height:20" coordorigin="13656,7536" coordsize="10,20">
              <v:shape style="position:absolute;left:13656;top:7536;width:10;height:20" coordorigin="13656,7536" coordsize="10,20" path="m13656,7555l13665,7555,13665,7536,13656,7536,13656,7555xe" filled="true" fillcolor="#000000" stroked="false">
                <v:path arrowok="t"/>
                <v:fill type="solid"/>
              </v:shape>
            </v:group>
            <v:group style="position:absolute;left:13656;top:7555;width:10;height:20" coordorigin="13656,7555" coordsize="10,20">
              <v:shape style="position:absolute;left:13656;top:7555;width:10;height:20" coordorigin="13656,7555" coordsize="10,20" path="m13656,7574l13665,7574,13665,7555,13656,7555,13656,7574xe" filled="true" fillcolor="#000000" stroked="false">
                <v:path arrowok="t"/>
                <v:fill type="solid"/>
              </v:shape>
            </v:group>
            <v:group style="position:absolute;left:13656;top:7574;width:10;height:20" coordorigin="13656,7574" coordsize="10,20">
              <v:shape style="position:absolute;left:13656;top:7574;width:10;height:20" coordorigin="13656,7574" coordsize="10,20" path="m13656,7593l13665,7593,13665,7574,13656,7574,13656,7593xe" filled="true" fillcolor="#000000" stroked="false">
                <v:path arrowok="t"/>
                <v:fill type="solid"/>
              </v:shape>
            </v:group>
            <v:group style="position:absolute;left:13656;top:7593;width:10;height:20" coordorigin="13656,7593" coordsize="10,20">
              <v:shape style="position:absolute;left:13656;top:7593;width:10;height:20" coordorigin="13656,7593" coordsize="10,20" path="m13656,7612l13665,7612,13665,7593,13656,7593,13656,7612xe" filled="true" fillcolor="#000000" stroked="false">
                <v:path arrowok="t"/>
                <v:fill type="solid"/>
              </v:shape>
            </v:group>
            <v:group style="position:absolute;left:13656;top:7612;width:10;height:20" coordorigin="13656,7612" coordsize="10,20">
              <v:shape style="position:absolute;left:13656;top:7612;width:10;height:20" coordorigin="13656,7612" coordsize="10,20" path="m13656,7632l13665,7632,13665,7612,13656,7612,13656,7632xe" filled="true" fillcolor="#000000" stroked="false">
                <v:path arrowok="t"/>
                <v:fill type="solid"/>
              </v:shape>
            </v:group>
            <v:group style="position:absolute;left:13656;top:7632;width:10;height:20" coordorigin="13656,7632" coordsize="10,20">
              <v:shape style="position:absolute;left:13656;top:7632;width:10;height:20" coordorigin="13656,7632" coordsize="10,20" path="m13656,7651l13665,7651,13665,7632,13656,7632,13656,7651xe" filled="true" fillcolor="#000000" stroked="false">
                <v:path arrowok="t"/>
                <v:fill type="solid"/>
              </v:shape>
            </v:group>
            <v:group style="position:absolute;left:13656;top:7651;width:10;height:20" coordorigin="13656,7651" coordsize="10,20">
              <v:shape style="position:absolute;left:13656;top:7651;width:10;height:20" coordorigin="13656,7651" coordsize="10,20" path="m13656,7670l13665,7670,13665,7651,13656,7651,13656,7670xe" filled="true" fillcolor="#000000" stroked="false">
                <v:path arrowok="t"/>
                <v:fill type="solid"/>
              </v:shape>
            </v:group>
            <v:group style="position:absolute;left:13656;top:7670;width:10;height:20" coordorigin="13656,7670" coordsize="10,20">
              <v:shape style="position:absolute;left:13656;top:7670;width:10;height:20" coordorigin="13656,7670" coordsize="10,20" path="m13656,7689l13665,7689,13665,7670,13656,7670,13656,7689xe" filled="true" fillcolor="#000000" stroked="false">
                <v:path arrowok="t"/>
                <v:fill type="solid"/>
              </v:shape>
            </v:group>
            <v:group style="position:absolute;left:13656;top:7689;width:10;height:20" coordorigin="13656,7689" coordsize="10,20">
              <v:shape style="position:absolute;left:13656;top:7689;width:10;height:20" coordorigin="13656,7689" coordsize="10,20" path="m13656,7708l13665,7708,13665,7689,13656,7689,13656,7708xe" filled="true" fillcolor="#000000" stroked="false">
                <v:path arrowok="t"/>
                <v:fill type="solid"/>
              </v:shape>
            </v:group>
            <v:group style="position:absolute;left:13656;top:7708;width:10;height:20" coordorigin="13656,7708" coordsize="10,20">
              <v:shape style="position:absolute;left:13656;top:7708;width:10;height:20" coordorigin="13656,7708" coordsize="10,20" path="m13656,7728l13665,7728,13665,7708,13656,7708,13656,7728xe" filled="true" fillcolor="#000000" stroked="false">
                <v:path arrowok="t"/>
                <v:fill type="solid"/>
              </v:shape>
            </v:group>
            <v:group style="position:absolute;left:13656;top:7728;width:10;height:20" coordorigin="13656,7728" coordsize="10,20">
              <v:shape style="position:absolute;left:13656;top:7728;width:10;height:20" coordorigin="13656,7728" coordsize="10,20" path="m13656,7747l13665,7747,13665,7728,13656,7728,13656,7747xe" filled="true" fillcolor="#000000" stroked="false">
                <v:path arrowok="t"/>
                <v:fill type="solid"/>
              </v:shape>
            </v:group>
            <v:group style="position:absolute;left:13656;top:7747;width:10;height:20" coordorigin="13656,7747" coordsize="10,20">
              <v:shape style="position:absolute;left:13656;top:7747;width:10;height:20" coordorigin="13656,7747" coordsize="10,20" path="m13656,7766l13665,7766,13665,7747,13656,7747,13656,7766xe" filled="true" fillcolor="#000000" stroked="false">
                <v:path arrowok="t"/>
                <v:fill type="solid"/>
              </v:shape>
            </v:group>
            <w10:wrap type="none"/>
          </v:group>
        </w:pict>
      </w:r>
      <w:r>
        <w:rPr/>
        <w:t>（十九）</w:t>
        <w:tab/>
        <w:t>股本</w:t>
      </w:r>
      <w:r>
        <w:rPr>
          <w:b w:val="0"/>
          <w:bCs w:val="0"/>
        </w:rPr>
      </w:r>
    </w:p>
    <w:p>
      <w:pPr>
        <w:spacing w:line="240" w:lineRule="auto" w:before="13"/>
        <w:rPr>
          <w:rFonts w:ascii="宋体" w:hAnsi="宋体" w:cs="宋体" w:eastAsia="宋体" w:hint="default"/>
          <w:b/>
          <w:bCs/>
          <w:sz w:val="12"/>
          <w:szCs w:val="12"/>
        </w:rPr>
      </w:pPr>
    </w:p>
    <w:tbl>
      <w:tblPr>
        <w:tblW w:w="0" w:type="auto"/>
        <w:jc w:val="left"/>
        <w:tblInd w:w="392" w:type="dxa"/>
        <w:tblLayout w:type="fixed"/>
        <w:tblCellMar>
          <w:top w:w="0" w:type="dxa"/>
          <w:left w:w="0" w:type="dxa"/>
          <w:bottom w:w="0" w:type="dxa"/>
          <w:right w:w="0" w:type="dxa"/>
        </w:tblCellMar>
        <w:tblLook w:val="01E0"/>
      </w:tblPr>
      <w:tblGrid>
        <w:gridCol w:w="2240"/>
        <w:gridCol w:w="3245"/>
        <w:gridCol w:w="1620"/>
        <w:gridCol w:w="1620"/>
        <w:gridCol w:w="1620"/>
        <w:gridCol w:w="3097"/>
      </w:tblGrid>
      <w:tr>
        <w:trPr>
          <w:trHeight w:val="314" w:hRule="exact"/>
        </w:trPr>
        <w:tc>
          <w:tcPr>
            <w:tcW w:w="2240" w:type="dxa"/>
            <w:tcBorders>
              <w:top w:val="single" w:sz="12" w:space="0" w:color="000000"/>
              <w:left w:val="nil" w:sz="6" w:space="0" w:color="auto"/>
              <w:bottom w:val="nil" w:sz="6" w:space="0" w:color="auto"/>
              <w:right w:val="single" w:sz="4" w:space="0" w:color="000000"/>
            </w:tcBorders>
          </w:tcPr>
          <w:p>
            <w:pPr/>
          </w:p>
        </w:tc>
        <w:tc>
          <w:tcPr>
            <w:tcW w:w="4865"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727" w:right="0"/>
              <w:jc w:val="left"/>
              <w:rPr>
                <w:rFonts w:ascii="宋体" w:hAnsi="宋体" w:cs="宋体" w:eastAsia="宋体" w:hint="default"/>
                <w:sz w:val="21"/>
                <w:szCs w:val="21"/>
              </w:rPr>
            </w:pPr>
            <w:r>
              <w:rPr>
                <w:rFonts w:ascii="宋体" w:hAnsi="宋体" w:cs="宋体" w:eastAsia="宋体" w:hint="default"/>
                <w:sz w:val="21"/>
                <w:szCs w:val="21"/>
              </w:rPr>
              <w:t>本年变动增（</w:t>
            </w:r>
            <w:r>
              <w:rPr>
                <w:rFonts w:ascii="宋体" w:hAnsi="宋体" w:cs="宋体" w:eastAsia="宋体" w:hint="default"/>
                <w:sz w:val="21"/>
                <w:szCs w:val="21"/>
              </w:rPr>
              <w:t>+</w:t>
            </w:r>
            <w:r>
              <w:rPr>
                <w:rFonts w:ascii="宋体" w:hAnsi="宋体" w:cs="宋体" w:eastAsia="宋体" w:hint="default"/>
                <w:sz w:val="21"/>
                <w:szCs w:val="21"/>
              </w:rPr>
              <w:t>）减（－）</w:t>
            </w:r>
          </w:p>
        </w:tc>
        <w:tc>
          <w:tcPr>
            <w:tcW w:w="1620" w:type="dxa"/>
            <w:tcBorders>
              <w:top w:val="single" w:sz="12" w:space="0" w:color="000000"/>
              <w:left w:val="nil" w:sz="6" w:space="0" w:color="auto"/>
              <w:bottom w:val="nil" w:sz="6" w:space="0" w:color="auto"/>
              <w:right w:val="nil" w:sz="6" w:space="0" w:color="auto"/>
            </w:tcBorders>
          </w:tcPr>
          <w:p>
            <w:pPr/>
          </w:p>
        </w:tc>
        <w:tc>
          <w:tcPr>
            <w:tcW w:w="1620" w:type="dxa"/>
            <w:tcBorders>
              <w:top w:val="single" w:sz="12" w:space="0" w:color="000000"/>
              <w:left w:val="nil" w:sz="6" w:space="0" w:color="auto"/>
              <w:bottom w:val="nil" w:sz="6" w:space="0" w:color="auto"/>
              <w:right w:val="nil" w:sz="6" w:space="0" w:color="auto"/>
            </w:tcBorders>
          </w:tcPr>
          <w:p>
            <w:pPr/>
          </w:p>
        </w:tc>
        <w:tc>
          <w:tcPr>
            <w:tcW w:w="3097" w:type="dxa"/>
            <w:tcBorders>
              <w:top w:val="single" w:sz="12" w:space="0" w:color="000000"/>
              <w:left w:val="nil" w:sz="6" w:space="0" w:color="auto"/>
              <w:bottom w:val="nil" w:sz="6" w:space="0" w:color="auto"/>
              <w:right w:val="nil" w:sz="6" w:space="0" w:color="auto"/>
            </w:tcBorders>
          </w:tcPr>
          <w:p>
            <w:pPr/>
          </w:p>
        </w:tc>
      </w:tr>
      <w:tr>
        <w:trPr>
          <w:trHeight w:val="200"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Style w:val="TableParagraph"/>
              <w:spacing w:line="205" w:lineRule="exact"/>
              <w:ind w:left="1726"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302" w:hRule="exact"/>
        </w:trPr>
        <w:tc>
          <w:tcPr>
            <w:tcW w:w="2240" w:type="dxa"/>
            <w:tcBorders>
              <w:top w:val="nil" w:sz="6" w:space="0" w:color="auto"/>
              <w:left w:val="nil" w:sz="6" w:space="0" w:color="auto"/>
              <w:bottom w:val="nil" w:sz="6" w:space="0" w:color="auto"/>
              <w:right w:val="single" w:sz="4" w:space="0" w:color="000000"/>
            </w:tcBorders>
          </w:tcPr>
          <w:p>
            <w:pP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727"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21"/>
                <w:szCs w:val="21"/>
              </w:rPr>
            </w:pPr>
            <w:r>
              <w:rPr>
                <w:rFonts w:ascii="宋体" w:hAnsi="宋体" w:cs="宋体" w:eastAsia="宋体" w:hint="default"/>
                <w:sz w:val="21"/>
                <w:szCs w:val="21"/>
              </w:rPr>
              <w:t>公积金转股</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097" w:type="dxa"/>
            <w:tcBorders>
              <w:top w:val="nil" w:sz="6" w:space="0" w:color="auto"/>
              <w:left w:val="single" w:sz="4" w:space="0" w:color="000000"/>
              <w:bottom w:val="nil" w:sz="6" w:space="0" w:color="auto"/>
              <w:right w:val="nil" w:sz="6" w:space="0" w:color="auto"/>
            </w:tcBorders>
          </w:tcPr>
          <w:p>
            <w:pPr>
              <w:pStyle w:val="TableParagraph"/>
              <w:spacing w:line="206" w:lineRule="exact"/>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r>
      <w:tr>
        <w:trPr>
          <w:trHeight w:val="402"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．有限售条件股份</w:t>
            </w:r>
          </w:p>
        </w:tc>
        <w:tc>
          <w:tcPr>
            <w:tcW w:w="324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2"/>
                <w:sz w:val="21"/>
                <w:szCs w:val="21"/>
              </w:rPr>
              <w:t> </w:t>
            </w:r>
            <w:r>
              <w:rPr>
                <w:rFonts w:ascii="宋体" w:hAnsi="宋体" w:cs="宋体" w:eastAsia="宋体" w:hint="default"/>
                <w:sz w:val="21"/>
                <w:szCs w:val="21"/>
              </w:rPr>
              <w:t>国家持股</w:t>
            </w:r>
          </w:p>
        </w:tc>
        <w:tc>
          <w:tcPr>
            <w:tcW w:w="324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1"/>
                <w:sz w:val="21"/>
                <w:szCs w:val="21"/>
              </w:rPr>
              <w:t> </w:t>
            </w:r>
            <w:r>
              <w:rPr>
                <w:rFonts w:ascii="宋体" w:hAnsi="宋体" w:cs="宋体" w:eastAsia="宋体" w:hint="default"/>
                <w:sz w:val="21"/>
                <w:szCs w:val="21"/>
              </w:rPr>
              <w:t>国有法人持股</w:t>
            </w:r>
          </w:p>
        </w:tc>
        <w:tc>
          <w:tcPr>
            <w:tcW w:w="324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
        </w:tc>
      </w:tr>
      <w:tr>
        <w:trPr>
          <w:trHeight w:val="714"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1"/>
                <w:sz w:val="21"/>
                <w:szCs w:val="21"/>
              </w:rPr>
              <w:t> </w:t>
            </w:r>
            <w:r>
              <w:rPr>
                <w:rFonts w:ascii="宋体" w:hAnsi="宋体" w:cs="宋体" w:eastAsia="宋体" w:hint="default"/>
                <w:sz w:val="21"/>
                <w:szCs w:val="21"/>
              </w:rPr>
              <w:t>其他内资持股</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50,000,000.00</w:t>
            </w: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726" w:right="0"/>
              <w:jc w:val="left"/>
              <w:rPr>
                <w:rFonts w:ascii="宋体" w:hAnsi="宋体" w:cs="宋体" w:eastAsia="宋体" w:hint="default"/>
                <w:sz w:val="21"/>
                <w:szCs w:val="21"/>
              </w:rPr>
            </w:pPr>
            <w:r>
              <w:rPr>
                <w:rFonts w:ascii="宋体"/>
                <w:sz w:val="21"/>
              </w:rPr>
              <w:t>50,000,000.</w:t>
            </w:r>
          </w:p>
          <w:p>
            <w:pPr>
              <w:pStyle w:val="TableParagraph"/>
              <w:spacing w:line="240" w:lineRule="auto" w:before="37"/>
              <w:ind w:left="571" w:right="0"/>
              <w:jc w:val="center"/>
              <w:rPr>
                <w:rFonts w:ascii="宋体" w:hAnsi="宋体" w:cs="宋体" w:eastAsia="宋体" w:hint="default"/>
                <w:sz w:val="21"/>
                <w:szCs w:val="21"/>
              </w:rPr>
            </w:pPr>
            <w:r>
              <w:rPr>
                <w:rFonts w:ascii="宋体"/>
                <w:sz w:val="21"/>
              </w:rPr>
              <w:t>00</w:t>
            </w:r>
          </w:p>
        </w:tc>
      </w:tr>
      <w:tr>
        <w:trPr>
          <w:trHeight w:val="402"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其中：</w:t>
            </w:r>
          </w:p>
        </w:tc>
        <w:tc>
          <w:tcPr>
            <w:tcW w:w="324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境内法人持股</w:t>
            </w:r>
          </w:p>
        </w:tc>
        <w:tc>
          <w:tcPr>
            <w:tcW w:w="324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
        </w:tc>
      </w:tr>
      <w:tr>
        <w:trPr>
          <w:trHeight w:val="636"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境内自然人持股</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50,000,000.00</w:t>
            </w: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726" w:right="0"/>
              <w:jc w:val="left"/>
              <w:rPr>
                <w:rFonts w:ascii="宋体" w:hAnsi="宋体" w:cs="宋体" w:eastAsia="宋体" w:hint="default"/>
                <w:sz w:val="21"/>
                <w:szCs w:val="21"/>
              </w:rPr>
            </w:pPr>
            <w:r>
              <w:rPr>
                <w:rFonts w:ascii="宋体"/>
                <w:sz w:val="21"/>
              </w:rPr>
              <w:t>50,000,000.</w:t>
            </w:r>
          </w:p>
          <w:p>
            <w:pPr>
              <w:pStyle w:val="TableParagraph"/>
              <w:spacing w:line="240" w:lineRule="auto" w:before="34"/>
              <w:ind w:left="571" w:right="0"/>
              <w:jc w:val="center"/>
              <w:rPr>
                <w:rFonts w:ascii="宋体" w:hAnsi="宋体" w:cs="宋体" w:eastAsia="宋体" w:hint="default"/>
                <w:sz w:val="21"/>
                <w:szCs w:val="21"/>
              </w:rPr>
            </w:pPr>
            <w:r>
              <w:rPr>
                <w:rFonts w:ascii="宋体"/>
                <w:sz w:val="21"/>
              </w:rPr>
              <w:t>00</w:t>
            </w:r>
          </w:p>
        </w:tc>
      </w:tr>
      <w:tr>
        <w:trPr>
          <w:trHeight w:val="480"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2"/>
                <w:sz w:val="21"/>
                <w:szCs w:val="21"/>
              </w:rPr>
              <w:t> </w:t>
            </w:r>
            <w:r>
              <w:rPr>
                <w:rFonts w:ascii="宋体" w:hAnsi="宋体" w:cs="宋体" w:eastAsia="宋体" w:hint="default"/>
                <w:sz w:val="21"/>
                <w:szCs w:val="21"/>
              </w:rPr>
              <w:t>外资持股</w:t>
            </w:r>
          </w:p>
        </w:tc>
        <w:tc>
          <w:tcPr>
            <w:tcW w:w="324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其中：</w:t>
            </w:r>
          </w:p>
        </w:tc>
        <w:tc>
          <w:tcPr>
            <w:tcW w:w="324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境外法人持股</w:t>
            </w:r>
          </w:p>
        </w:tc>
        <w:tc>
          <w:tcPr>
            <w:tcW w:w="324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境外自然人持股</w:t>
            </w:r>
          </w:p>
        </w:tc>
        <w:tc>
          <w:tcPr>
            <w:tcW w:w="324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
        </w:tc>
      </w:tr>
      <w:tr>
        <w:trPr>
          <w:trHeight w:val="715"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有限售条件股份合计</w:t>
            </w:r>
          </w:p>
        </w:tc>
        <w:tc>
          <w:tcPr>
            <w:tcW w:w="324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50,000,000.00</w:t>
            </w: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3097"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726" w:right="0"/>
              <w:jc w:val="left"/>
              <w:rPr>
                <w:rFonts w:ascii="宋体" w:hAnsi="宋体" w:cs="宋体" w:eastAsia="宋体" w:hint="default"/>
                <w:sz w:val="21"/>
                <w:szCs w:val="21"/>
              </w:rPr>
            </w:pPr>
            <w:r>
              <w:rPr>
                <w:rFonts w:ascii="宋体"/>
                <w:sz w:val="21"/>
              </w:rPr>
              <w:t>50,000,000.</w:t>
            </w:r>
          </w:p>
          <w:p>
            <w:pPr>
              <w:pStyle w:val="TableParagraph"/>
              <w:spacing w:line="240" w:lineRule="auto" w:before="37"/>
              <w:ind w:left="571" w:right="0"/>
              <w:jc w:val="center"/>
              <w:rPr>
                <w:rFonts w:ascii="宋体" w:hAnsi="宋体" w:cs="宋体" w:eastAsia="宋体" w:hint="default"/>
                <w:sz w:val="21"/>
                <w:szCs w:val="21"/>
              </w:rPr>
            </w:pPr>
            <w:r>
              <w:rPr>
                <w:rFonts w:ascii="宋体"/>
                <w:sz w:val="21"/>
              </w:rPr>
              <w:t>00</w:t>
            </w:r>
          </w:p>
        </w:tc>
      </w:tr>
      <w:tr>
        <w:trPr>
          <w:trHeight w:val="721" w:hRule="exact"/>
        </w:trPr>
        <w:tc>
          <w:tcPr>
            <w:tcW w:w="2240" w:type="dxa"/>
            <w:tcBorders>
              <w:top w:val="nil" w:sz="6" w:space="0" w:color="auto"/>
              <w:left w:val="nil" w:sz="6" w:space="0" w:color="auto"/>
              <w:bottom w:val="single" w:sz="12" w:space="0" w:color="000000"/>
              <w:right w:val="single" w:sz="4" w:space="0" w:color="000000"/>
            </w:tcBorders>
          </w:tcPr>
          <w:p>
            <w:pPr>
              <w:pStyle w:val="TableParagraph"/>
              <w:spacing w:line="271" w:lineRule="auto" w:before="32"/>
              <w:ind w:left="122" w:right="99"/>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．无限售条件流通股</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份</w:t>
            </w:r>
          </w:p>
        </w:tc>
        <w:tc>
          <w:tcPr>
            <w:tcW w:w="3245" w:type="dxa"/>
            <w:tcBorders>
              <w:top w:val="nil" w:sz="6" w:space="0" w:color="auto"/>
              <w:left w:val="single" w:sz="4" w:space="0" w:color="000000"/>
              <w:bottom w:val="single" w:sz="12" w:space="0" w:color="000000"/>
              <w:right w:val="single" w:sz="4" w:space="0" w:color="000000"/>
            </w:tcBorders>
          </w:tcPr>
          <w:p>
            <w:pPr/>
          </w:p>
        </w:tc>
        <w:tc>
          <w:tcPr>
            <w:tcW w:w="1620" w:type="dxa"/>
            <w:tcBorders>
              <w:top w:val="nil" w:sz="6" w:space="0" w:color="auto"/>
              <w:left w:val="single" w:sz="4" w:space="0" w:color="000000"/>
              <w:bottom w:val="single" w:sz="12" w:space="0" w:color="000000"/>
              <w:right w:val="single" w:sz="4" w:space="0" w:color="000000"/>
            </w:tcBorders>
          </w:tcPr>
          <w:p>
            <w:pPr/>
          </w:p>
        </w:tc>
        <w:tc>
          <w:tcPr>
            <w:tcW w:w="1620" w:type="dxa"/>
            <w:tcBorders>
              <w:top w:val="nil" w:sz="6" w:space="0" w:color="auto"/>
              <w:left w:val="single" w:sz="4" w:space="0" w:color="000000"/>
              <w:bottom w:val="single" w:sz="12" w:space="0" w:color="000000"/>
              <w:right w:val="single" w:sz="4" w:space="0" w:color="000000"/>
            </w:tcBorders>
          </w:tcPr>
          <w:p>
            <w:pPr/>
          </w:p>
        </w:tc>
        <w:tc>
          <w:tcPr>
            <w:tcW w:w="1620" w:type="dxa"/>
            <w:tcBorders>
              <w:top w:val="nil" w:sz="6" w:space="0" w:color="auto"/>
              <w:left w:val="single" w:sz="4" w:space="0" w:color="000000"/>
              <w:bottom w:val="single" w:sz="12" w:space="0" w:color="000000"/>
              <w:right w:val="single" w:sz="4" w:space="0" w:color="000000"/>
            </w:tcBorders>
          </w:tcPr>
          <w:p>
            <w:pPr/>
          </w:p>
        </w:tc>
        <w:tc>
          <w:tcPr>
            <w:tcW w:w="3097" w:type="dxa"/>
            <w:tcBorders>
              <w:top w:val="nil" w:sz="6" w:space="0" w:color="auto"/>
              <w:left w:val="single" w:sz="4" w:space="0" w:color="000000"/>
              <w:bottom w:val="single" w:sz="12" w:space="0" w:color="000000"/>
              <w:right w:val="nil" w:sz="6" w:space="0" w:color="auto"/>
            </w:tcBorders>
          </w:tcPr>
          <w:p>
            <w:pPr/>
          </w:p>
        </w:tc>
      </w:tr>
    </w:tbl>
    <w:p>
      <w:pPr>
        <w:spacing w:after="0"/>
        <w:sectPr>
          <w:headerReference w:type="default" r:id="rId346"/>
          <w:footerReference w:type="default" r:id="rId347"/>
          <w:pgSz w:w="16840" w:h="11910" w:orient="landscape"/>
          <w:pgMar w:header="893" w:footer="1040" w:top="1480" w:bottom="1220" w:left="1300" w:right="1600"/>
          <w:pgNumType w:start="132"/>
        </w:sectPr>
      </w:pPr>
    </w:p>
    <w:p>
      <w:pPr>
        <w:spacing w:line="240" w:lineRule="auto" w:before="12"/>
        <w:rPr>
          <w:rFonts w:ascii="宋体" w:hAnsi="宋体" w:cs="宋体" w:eastAsia="宋体" w:hint="default"/>
          <w:b/>
          <w:bCs/>
          <w:sz w:val="2"/>
          <w:szCs w:val="2"/>
        </w:rPr>
      </w:pPr>
      <w:r>
        <w:rPr/>
        <w:pict>
          <v:shape style="position:absolute;margin-left:196.339996pt;margin-top:91.340004pt;width:.48001pt;height:.12pt;mso-position-horizontal-relative:page;mso-position-vertical-relative:page;z-index:-1338856" type="#_x0000_t75" stroked="false">
            <v:imagedata r:id="rId360" o:title=""/>
          </v:shape>
        </w:pict>
      </w:r>
      <w:r>
        <w:rPr/>
        <w:pict>
          <v:shape style="position:absolute;margin-left:277.579987pt;margin-top:91.340004pt;width:.47998pt;height:.12pt;mso-position-horizontal-relative:page;mso-position-vertical-relative:page;z-index:-1338832" type="#_x0000_t75" stroked="false">
            <v:imagedata r:id="rId360" o:title=""/>
          </v:shape>
        </w:pict>
      </w:r>
      <w:r>
        <w:rPr/>
        <w:pict>
          <v:shape style="position:absolute;margin-left:358.609985pt;margin-top:91.340004pt;width:.48001pt;height:.12pt;mso-position-horizontal-relative:page;mso-position-vertical-relative:page;z-index:-1338808" type="#_x0000_t75" stroked="false">
            <v:imagedata r:id="rId360" o:title=""/>
          </v:shape>
        </w:pict>
      </w:r>
      <w:r>
        <w:rPr/>
        <w:pict>
          <v:shape style="position:absolute;margin-left:439.609985pt;margin-top:91.340004pt;width:.48001pt;height:.12pt;mso-position-horizontal-relative:page;mso-position-vertical-relative:page;z-index:-1338784" type="#_x0000_t75" stroked="false">
            <v:imagedata r:id="rId360" o:title=""/>
          </v:shape>
        </w:pict>
      </w:r>
      <w:r>
        <w:rPr/>
        <w:pict>
          <v:shape style="position:absolute;margin-left:520.630005pt;margin-top:91.340004pt;width:.47998pt;height:.12pt;mso-position-horizontal-relative:page;mso-position-vertical-relative:page;z-index:-1338760" type="#_x0000_t75" stroked="false">
            <v:imagedata r:id="rId360" o:title=""/>
          </v:shape>
        </w:pict>
      </w:r>
      <w:r>
        <w:rPr/>
        <w:pict>
          <v:shape style="position:absolute;margin-left:601.630005pt;margin-top:91.340004pt;width:.47998pt;height:.12pt;mso-position-horizontal-relative:page;mso-position-vertical-relative:page;z-index:-1338736" type="#_x0000_t75" stroked="false">
            <v:imagedata r:id="rId360" o:title=""/>
          </v:shape>
        </w:pict>
      </w:r>
      <w:r>
        <w:rPr/>
        <w:pict>
          <v:shape style="position:absolute;margin-left:682.780029pt;margin-top:91.340004pt;width:.47998pt;height:.12pt;mso-position-horizontal-relative:page;mso-position-vertical-relative:page;z-index:-1338712" type="#_x0000_t75" stroked="false">
            <v:imagedata r:id="rId360" o:title=""/>
          </v:shape>
        </w:pict>
      </w:r>
      <w:r>
        <w:rPr/>
        <w:pict>
          <v:group style="position:absolute;margin-left:85.32pt;margin-top:126.619995pt;width:671.4pt;height:.5pt;mso-position-horizontal-relative:page;mso-position-vertical-relative:page;z-index:-1338688" coordorigin="1706,2532" coordsize="13428,10">
            <v:shape style="position:absolute;left:1706;top:2532;width:3845;height:10" type="#_x0000_t75" stroked="false">
              <v:imagedata r:id="rId352" o:title=""/>
            </v:shape>
            <v:shape style="position:absolute;left:5547;top:2532;width:4866;height:10" type="#_x0000_t75" stroked="false">
              <v:imagedata r:id="rId353" o:title=""/>
            </v:shape>
            <v:shape style="position:absolute;left:10408;top:2532;width:1625;height:10" type="#_x0000_t75" stroked="false">
              <v:imagedata r:id="rId350" o:title=""/>
            </v:shape>
            <v:shape style="position:absolute;left:12028;top:2532;width:1628;height:10" type="#_x0000_t75" stroked="false">
              <v:imagedata r:id="rId351" o:title=""/>
            </v:shape>
            <v:shape style="position:absolute;left:13651;top:2532;width:1483;height:10" type="#_x0000_t75" stroked="false">
              <v:imagedata r:id="rId354" o:title=""/>
            </v:shape>
            <w10:wrap type="none"/>
          </v:group>
        </w:pict>
      </w:r>
      <w:r>
        <w:rPr/>
        <w:pict>
          <v:group style="position:absolute;margin-left:85.32pt;margin-top:162.259995pt;width:671.4pt;height:.5pt;mso-position-horizontal-relative:page;mso-position-vertical-relative:page;z-index:-1338664" coordorigin="1706,3245" coordsize="13428,10">
            <v:shape style="position:absolute;left:1706;top:3245;width:3845;height:10" type="#_x0000_t75" stroked="false">
              <v:imagedata r:id="rId352" o:title=""/>
            </v:shape>
            <v:shape style="position:absolute;left:5547;top:3245;width:4866;height:10" type="#_x0000_t75" stroked="false">
              <v:imagedata r:id="rId353" o:title=""/>
            </v:shape>
            <v:shape style="position:absolute;left:10408;top:3245;width:1625;height:10" type="#_x0000_t75" stroked="false">
              <v:imagedata r:id="rId350" o:title=""/>
            </v:shape>
            <v:shape style="position:absolute;left:12028;top:3245;width:1628;height:10" type="#_x0000_t75" stroked="false">
              <v:imagedata r:id="rId351" o:title=""/>
            </v:shape>
            <v:shape style="position:absolute;left:13651;top:3245;width:1483;height:10" type="#_x0000_t75" stroked="false">
              <v:imagedata r:id="rId354"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281"/>
        <w:gridCol w:w="2240"/>
        <w:gridCol w:w="1625"/>
        <w:gridCol w:w="1621"/>
        <w:gridCol w:w="1620"/>
        <w:gridCol w:w="1620"/>
        <w:gridCol w:w="1620"/>
        <w:gridCol w:w="1623"/>
        <w:gridCol w:w="1474"/>
      </w:tblGrid>
      <w:tr>
        <w:trPr>
          <w:trHeight w:val="286" w:hRule="exact"/>
        </w:trPr>
        <w:tc>
          <w:tcPr>
            <w:tcW w:w="281" w:type="dxa"/>
            <w:tcBorders>
              <w:top w:val="single" w:sz="6" w:space="0" w:color="000000"/>
              <w:left w:val="nil" w:sz="6" w:space="0" w:color="auto"/>
              <w:bottom w:val="nil" w:sz="6" w:space="0" w:color="auto"/>
              <w:right w:val="nil" w:sz="6" w:space="0" w:color="auto"/>
            </w:tcBorders>
          </w:tcPr>
          <w:p>
            <w:pPr/>
          </w:p>
        </w:tc>
        <w:tc>
          <w:tcPr>
            <w:tcW w:w="2240" w:type="dxa"/>
            <w:tcBorders>
              <w:top w:val="single" w:sz="6"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tc>
        <w:tc>
          <w:tcPr>
            <w:tcW w:w="1625" w:type="dxa"/>
            <w:tcBorders>
              <w:top w:val="single" w:sz="6"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tc>
        <w:tc>
          <w:tcPr>
            <w:tcW w:w="1621" w:type="dxa"/>
            <w:tcBorders>
              <w:top w:val="single" w:sz="6"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tc>
        <w:tc>
          <w:tcPr>
            <w:tcW w:w="1620" w:type="dxa"/>
            <w:tcBorders>
              <w:top w:val="single" w:sz="6"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tc>
        <w:tc>
          <w:tcPr>
            <w:tcW w:w="1620" w:type="dxa"/>
            <w:tcBorders>
              <w:top w:val="single" w:sz="6"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tc>
        <w:tc>
          <w:tcPr>
            <w:tcW w:w="1620" w:type="dxa"/>
            <w:tcBorders>
              <w:top w:val="single" w:sz="6"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tc>
        <w:tc>
          <w:tcPr>
            <w:tcW w:w="1623" w:type="dxa"/>
            <w:tcBorders>
              <w:top w:val="single" w:sz="6"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tc>
        <w:tc>
          <w:tcPr>
            <w:tcW w:w="1474" w:type="dxa"/>
            <w:tcBorders>
              <w:top w:val="single" w:sz="6"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tc>
      </w:tr>
      <w:tr>
        <w:trPr>
          <w:trHeight w:val="726" w:hRule="exact"/>
        </w:trPr>
        <w:tc>
          <w:tcPr>
            <w:tcW w:w="281" w:type="dxa"/>
            <w:tcBorders>
              <w:top w:val="nil" w:sz="6" w:space="0" w:color="auto"/>
              <w:left w:val="nil" w:sz="6" w:space="0" w:color="auto"/>
              <w:bottom w:val="nil" w:sz="6" w:space="0" w:color="auto"/>
              <w:right w:val="nil" w:sz="6" w:space="0" w:color="auto"/>
            </w:tcBorders>
          </w:tcPr>
          <w:p>
            <w:pPr/>
          </w:p>
        </w:tc>
        <w:tc>
          <w:tcPr>
            <w:tcW w:w="2240"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1"/>
                <w:sz w:val="21"/>
                <w:szCs w:val="21"/>
              </w:rPr>
              <w:t> </w:t>
            </w:r>
            <w:r>
              <w:rPr>
                <w:rFonts w:ascii="宋体" w:hAnsi="宋体" w:cs="宋体" w:eastAsia="宋体" w:hint="default"/>
                <w:sz w:val="21"/>
                <w:szCs w:val="21"/>
              </w:rPr>
              <w:t>人民币普通股</w:t>
            </w:r>
          </w:p>
        </w:tc>
        <w:tc>
          <w:tcPr>
            <w:tcW w:w="162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4"/>
                <w:szCs w:val="14"/>
              </w:rPr>
            </w:pPr>
          </w:p>
        </w:tc>
        <w:tc>
          <w:tcPr>
            <w:tcW w:w="16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34"/>
              <w:jc w:val="center"/>
              <w:rPr>
                <w:rFonts w:ascii="宋体" w:hAnsi="宋体" w:cs="宋体" w:eastAsia="宋体" w:hint="default"/>
                <w:sz w:val="21"/>
                <w:szCs w:val="21"/>
              </w:rPr>
            </w:pPr>
            <w:r>
              <w:rPr>
                <w:rFonts w:ascii="宋体"/>
                <w:sz w:val="21"/>
              </w:rPr>
              <w:t>17,000,000.00</w:t>
            </w:r>
          </w:p>
        </w:tc>
        <w:tc>
          <w:tcPr>
            <w:tcW w:w="162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4"/>
                <w:szCs w:val="14"/>
              </w:rPr>
            </w:pPr>
          </w:p>
        </w:tc>
        <w:tc>
          <w:tcPr>
            <w:tcW w:w="162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4"/>
                <w:szCs w:val="14"/>
              </w:rPr>
            </w:pPr>
          </w:p>
        </w:tc>
        <w:tc>
          <w:tcPr>
            <w:tcW w:w="162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4"/>
                <w:szCs w:val="14"/>
              </w:rPr>
            </w:pPr>
          </w:p>
        </w:tc>
        <w:tc>
          <w:tcPr>
            <w:tcW w:w="162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36"/>
              <w:jc w:val="center"/>
              <w:rPr>
                <w:rFonts w:ascii="宋体" w:hAnsi="宋体" w:cs="宋体" w:eastAsia="宋体" w:hint="default"/>
                <w:sz w:val="21"/>
                <w:szCs w:val="21"/>
              </w:rPr>
            </w:pPr>
            <w:r>
              <w:rPr>
                <w:rFonts w:ascii="宋体"/>
                <w:sz w:val="21"/>
              </w:rPr>
              <w:t>17,000,000.00</w:t>
            </w:r>
          </w:p>
        </w:tc>
        <w:tc>
          <w:tcPr>
            <w:tcW w:w="1474"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17,000,000.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r>
      <w:tr>
        <w:trPr>
          <w:trHeight w:val="713" w:hRule="exact"/>
        </w:trPr>
        <w:tc>
          <w:tcPr>
            <w:tcW w:w="281"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nil" w:sz="6" w:space="0" w:color="auto"/>
              <w:right w:val="single" w:sz="4" w:space="0" w:color="000000"/>
            </w:tcBorders>
          </w:tcPr>
          <w:p>
            <w:pPr>
              <w:pStyle w:val="TableParagraph"/>
              <w:spacing w:line="271" w:lineRule="auto" w:before="32"/>
              <w:ind w:left="122" w:right="99"/>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14"/>
                <w:sz w:val="21"/>
                <w:szCs w:val="21"/>
              </w:rPr>
              <w:t> </w:t>
            </w:r>
            <w:r>
              <w:rPr>
                <w:rFonts w:ascii="宋体" w:hAnsi="宋体" w:cs="宋体" w:eastAsia="宋体" w:hint="default"/>
                <w:sz w:val="21"/>
                <w:szCs w:val="21"/>
              </w:rPr>
              <w:t>境内上市的外资</w:t>
            </w:r>
            <w:r>
              <w:rPr>
                <w:rFonts w:ascii="宋体" w:hAnsi="宋体" w:cs="宋体" w:eastAsia="宋体" w:hint="default"/>
                <w:w w:val="100"/>
                <w:sz w:val="21"/>
                <w:szCs w:val="21"/>
              </w:rPr>
              <w:t> </w:t>
            </w:r>
            <w:r>
              <w:rPr>
                <w:rFonts w:ascii="宋体" w:hAnsi="宋体" w:cs="宋体" w:eastAsia="宋体" w:hint="default"/>
                <w:sz w:val="21"/>
                <w:szCs w:val="21"/>
              </w:rPr>
              <w:t>股</w:t>
            </w:r>
          </w:p>
        </w:tc>
        <w:tc>
          <w:tcPr>
            <w:tcW w:w="1625" w:type="dxa"/>
            <w:tcBorders>
              <w:top w:val="nil" w:sz="6" w:space="0" w:color="auto"/>
              <w:left w:val="single" w:sz="4" w:space="0" w:color="000000"/>
              <w:bottom w:val="nil" w:sz="6" w:space="0" w:color="auto"/>
              <w:right w:val="single" w:sz="4" w:space="0" w:color="000000"/>
            </w:tcBorders>
          </w:tcPr>
          <w:p>
            <w:pPr/>
          </w:p>
        </w:tc>
        <w:tc>
          <w:tcPr>
            <w:tcW w:w="1621"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620" w:hRule="exact"/>
        </w:trPr>
        <w:tc>
          <w:tcPr>
            <w:tcW w:w="281"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nil" w:sz="6" w:space="0" w:color="auto"/>
              <w:right w:val="single" w:sz="4" w:space="0" w:color="000000"/>
            </w:tcBorders>
          </w:tcPr>
          <w:p>
            <w:pPr>
              <w:pStyle w:val="TableParagraph"/>
              <w:spacing w:line="273" w:lineRule="auto" w:before="32"/>
              <w:ind w:left="122" w:right="99"/>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14"/>
                <w:sz w:val="21"/>
                <w:szCs w:val="21"/>
              </w:rPr>
              <w:t> </w:t>
            </w:r>
            <w:r>
              <w:rPr>
                <w:rFonts w:ascii="宋体" w:hAnsi="宋体" w:cs="宋体" w:eastAsia="宋体" w:hint="default"/>
                <w:sz w:val="21"/>
                <w:szCs w:val="21"/>
              </w:rPr>
              <w:t>境外上市的外资</w:t>
            </w:r>
            <w:r>
              <w:rPr>
                <w:rFonts w:ascii="宋体" w:hAnsi="宋体" w:cs="宋体" w:eastAsia="宋体" w:hint="default"/>
                <w:w w:val="100"/>
                <w:sz w:val="21"/>
                <w:szCs w:val="21"/>
              </w:rPr>
              <w:t> </w:t>
            </w:r>
            <w:r>
              <w:rPr>
                <w:rFonts w:ascii="宋体" w:hAnsi="宋体" w:cs="宋体" w:eastAsia="宋体" w:hint="default"/>
                <w:sz w:val="21"/>
                <w:szCs w:val="21"/>
              </w:rPr>
              <w:t>股</w:t>
            </w:r>
          </w:p>
        </w:tc>
        <w:tc>
          <w:tcPr>
            <w:tcW w:w="1625" w:type="dxa"/>
            <w:tcBorders>
              <w:top w:val="nil" w:sz="6" w:space="0" w:color="auto"/>
              <w:left w:val="single" w:sz="4" w:space="0" w:color="000000"/>
              <w:bottom w:val="nil" w:sz="6" w:space="0" w:color="auto"/>
              <w:right w:val="single" w:sz="4" w:space="0" w:color="000000"/>
            </w:tcBorders>
          </w:tcPr>
          <w:p>
            <w:pPr/>
          </w:p>
        </w:tc>
        <w:tc>
          <w:tcPr>
            <w:tcW w:w="1621"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100" w:hRule="exact"/>
        </w:trPr>
        <w:tc>
          <w:tcPr>
            <w:tcW w:w="281"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nil" w:sz="6" w:space="0" w:color="auto"/>
            </w:tcBorders>
          </w:tcPr>
          <w:p>
            <w:pPr/>
          </w:p>
        </w:tc>
        <w:tc>
          <w:tcPr>
            <w:tcW w:w="1621" w:type="dxa"/>
            <w:tcBorders>
              <w:top w:val="nil" w:sz="6" w:space="0" w:color="auto"/>
              <w:left w:val="nil" w:sz="6" w:space="0" w:color="auto"/>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98" w:hRule="exact"/>
        </w:trPr>
        <w:tc>
          <w:tcPr>
            <w:tcW w:w="281"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2"/>
                <w:sz w:val="21"/>
                <w:szCs w:val="21"/>
              </w:rPr>
              <w:t> </w:t>
            </w:r>
            <w:r>
              <w:rPr>
                <w:rFonts w:ascii="宋体" w:hAnsi="宋体" w:cs="宋体" w:eastAsia="宋体" w:hint="default"/>
                <w:sz w:val="21"/>
                <w:szCs w:val="21"/>
              </w:rPr>
              <w:t>其他</w:t>
            </w:r>
          </w:p>
        </w:tc>
        <w:tc>
          <w:tcPr>
            <w:tcW w:w="1625" w:type="dxa"/>
            <w:tcBorders>
              <w:top w:val="nil" w:sz="6" w:space="0" w:color="auto"/>
              <w:left w:val="single" w:sz="4" w:space="0" w:color="000000"/>
              <w:bottom w:val="nil" w:sz="6" w:space="0" w:color="auto"/>
              <w:right w:val="single" w:sz="4" w:space="0" w:color="000000"/>
            </w:tcBorders>
          </w:tcPr>
          <w:p>
            <w:pPr/>
          </w:p>
        </w:tc>
        <w:tc>
          <w:tcPr>
            <w:tcW w:w="1621"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618" w:hRule="exact"/>
        </w:trPr>
        <w:tc>
          <w:tcPr>
            <w:tcW w:w="281"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nil" w:sz="6" w:space="0" w:color="auto"/>
              <w:right w:val="single" w:sz="4" w:space="0" w:color="000000"/>
            </w:tcBorders>
          </w:tcPr>
          <w:p>
            <w:pPr>
              <w:pStyle w:val="TableParagraph"/>
              <w:spacing w:line="273" w:lineRule="auto" w:before="31"/>
              <w:ind w:left="122" w:right="101"/>
              <w:jc w:val="left"/>
              <w:rPr>
                <w:rFonts w:ascii="宋体" w:hAnsi="宋体" w:cs="宋体" w:eastAsia="宋体" w:hint="default"/>
                <w:sz w:val="21"/>
                <w:szCs w:val="21"/>
              </w:rPr>
            </w:pPr>
            <w:r>
              <w:rPr>
                <w:rFonts w:ascii="宋体" w:hAnsi="宋体" w:cs="宋体" w:eastAsia="宋体" w:hint="default"/>
                <w:spacing w:val="10"/>
                <w:sz w:val="21"/>
                <w:szCs w:val="21"/>
              </w:rPr>
              <w:t>无限售条件流通股份</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合计</w:t>
            </w:r>
          </w:p>
        </w:tc>
        <w:tc>
          <w:tcPr>
            <w:tcW w:w="1625" w:type="dxa"/>
            <w:tcBorders>
              <w:top w:val="nil" w:sz="6" w:space="0" w:color="auto"/>
              <w:left w:val="single" w:sz="4" w:space="0" w:color="000000"/>
              <w:bottom w:val="nil" w:sz="6" w:space="0" w:color="auto"/>
              <w:right w:val="single" w:sz="4" w:space="0" w:color="000000"/>
            </w:tcBorders>
          </w:tcPr>
          <w:p>
            <w:pPr/>
          </w:p>
        </w:tc>
        <w:tc>
          <w:tcPr>
            <w:tcW w:w="162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34"/>
              <w:jc w:val="center"/>
              <w:rPr>
                <w:rFonts w:ascii="宋体" w:hAnsi="宋体" w:cs="宋体" w:eastAsia="宋体" w:hint="default"/>
                <w:sz w:val="21"/>
                <w:szCs w:val="21"/>
              </w:rPr>
            </w:pPr>
            <w:r>
              <w:rPr>
                <w:rFonts w:ascii="宋体"/>
                <w:sz w:val="21"/>
              </w:rPr>
              <w:t>17,000,000.00</w:t>
            </w: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36"/>
              <w:jc w:val="center"/>
              <w:rPr>
                <w:rFonts w:ascii="宋体" w:hAnsi="宋体" w:cs="宋体" w:eastAsia="宋体" w:hint="default"/>
                <w:sz w:val="21"/>
                <w:szCs w:val="21"/>
              </w:rPr>
            </w:pPr>
            <w:r>
              <w:rPr>
                <w:rFonts w:ascii="宋体"/>
                <w:sz w:val="21"/>
              </w:rPr>
              <w:t>17,000,000.00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17,000,000.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r>
      <w:tr>
        <w:trPr>
          <w:trHeight w:val="100" w:hRule="exact"/>
        </w:trPr>
        <w:tc>
          <w:tcPr>
            <w:tcW w:w="281"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nil" w:sz="6" w:space="0" w:color="auto"/>
            </w:tcBorders>
          </w:tcPr>
          <w:p>
            <w:pPr/>
          </w:p>
        </w:tc>
        <w:tc>
          <w:tcPr>
            <w:tcW w:w="1621" w:type="dxa"/>
            <w:tcBorders>
              <w:top w:val="nil" w:sz="6" w:space="0" w:color="auto"/>
              <w:left w:val="nil" w:sz="6" w:space="0" w:color="auto"/>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720" w:hRule="exact"/>
        </w:trPr>
        <w:tc>
          <w:tcPr>
            <w:tcW w:w="281"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62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50,000,000.00</w:t>
            </w:r>
          </w:p>
        </w:tc>
        <w:tc>
          <w:tcPr>
            <w:tcW w:w="162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34"/>
              <w:jc w:val="center"/>
              <w:rPr>
                <w:rFonts w:ascii="宋体" w:hAnsi="宋体" w:cs="宋体" w:eastAsia="宋体" w:hint="default"/>
                <w:sz w:val="21"/>
                <w:szCs w:val="21"/>
              </w:rPr>
            </w:pPr>
            <w:r>
              <w:rPr>
                <w:rFonts w:ascii="宋体"/>
                <w:sz w:val="21"/>
              </w:rPr>
              <w:t>17,000,000.00</w:t>
            </w:r>
          </w:p>
        </w:tc>
        <w:tc>
          <w:tcPr>
            <w:tcW w:w="1620" w:type="dxa"/>
            <w:tcBorders>
              <w:top w:val="nil" w:sz="6" w:space="0" w:color="auto"/>
              <w:left w:val="single" w:sz="4" w:space="0" w:color="000000"/>
              <w:bottom w:val="single" w:sz="12" w:space="0" w:color="000000"/>
              <w:right w:val="single" w:sz="4" w:space="0" w:color="000000"/>
            </w:tcBorders>
          </w:tcPr>
          <w:p>
            <w:pPr/>
          </w:p>
        </w:tc>
        <w:tc>
          <w:tcPr>
            <w:tcW w:w="1620" w:type="dxa"/>
            <w:tcBorders>
              <w:top w:val="nil" w:sz="6" w:space="0" w:color="auto"/>
              <w:left w:val="single" w:sz="4" w:space="0" w:color="000000"/>
              <w:bottom w:val="single" w:sz="12" w:space="0" w:color="000000"/>
              <w:right w:val="single" w:sz="4" w:space="0" w:color="000000"/>
            </w:tcBorders>
          </w:tcPr>
          <w:p>
            <w:pPr/>
          </w:p>
        </w:tc>
        <w:tc>
          <w:tcPr>
            <w:tcW w:w="1620" w:type="dxa"/>
            <w:tcBorders>
              <w:top w:val="nil" w:sz="6" w:space="0" w:color="auto"/>
              <w:left w:val="single" w:sz="4" w:space="0" w:color="000000"/>
              <w:bottom w:val="single" w:sz="12" w:space="0" w:color="000000"/>
              <w:right w:val="single" w:sz="4" w:space="0" w:color="000000"/>
            </w:tcBorders>
          </w:tcPr>
          <w:p>
            <w:pPr/>
          </w:p>
        </w:tc>
        <w:tc>
          <w:tcPr>
            <w:tcW w:w="162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right="36"/>
              <w:jc w:val="center"/>
              <w:rPr>
                <w:rFonts w:ascii="宋体" w:hAnsi="宋体" w:cs="宋体" w:eastAsia="宋体" w:hint="default"/>
                <w:sz w:val="21"/>
                <w:szCs w:val="21"/>
              </w:rPr>
            </w:pPr>
            <w:r>
              <w:rPr>
                <w:rFonts w:ascii="宋体"/>
                <w:sz w:val="21"/>
              </w:rPr>
              <w:t>17,000,000.00</w:t>
            </w:r>
          </w:p>
        </w:tc>
        <w:tc>
          <w:tcPr>
            <w:tcW w:w="1474" w:type="dxa"/>
            <w:tcBorders>
              <w:top w:val="nil" w:sz="6" w:space="0" w:color="auto"/>
              <w:left w:val="single" w:sz="4" w:space="0" w:color="000000"/>
              <w:bottom w:val="single" w:sz="12" w:space="0" w:color="000000"/>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67,000,000.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w:t>
            </w:r>
          </w:p>
        </w:tc>
      </w:tr>
    </w:tbl>
    <w:p>
      <w:pPr>
        <w:spacing w:line="240" w:lineRule="auto" w:before="3"/>
        <w:rPr>
          <w:rFonts w:ascii="宋体" w:hAnsi="宋体" w:cs="宋体" w:eastAsia="宋体" w:hint="default"/>
          <w:b/>
          <w:bCs/>
          <w:sz w:val="5"/>
          <w:szCs w:val="5"/>
        </w:rPr>
      </w:pPr>
    </w:p>
    <w:p>
      <w:pPr>
        <w:pStyle w:val="BodyText"/>
        <w:spacing w:line="408" w:lineRule="auto" w:before="36"/>
        <w:ind w:left="140" w:right="0" w:firstLine="420"/>
        <w:jc w:val="left"/>
        <w:rPr>
          <w:rFonts w:ascii="宋体" w:hAnsi="宋体" w:cs="宋体" w:eastAsia="宋体" w:hint="default"/>
        </w:rPr>
      </w:pPr>
      <w:r>
        <w:rPr/>
        <w:pict>
          <v:group style="position:absolute;margin-left:85.32pt;margin-top:-101.016319pt;width:671.4pt;height:5.05pt;mso-position-horizontal-relative:page;mso-position-vertical-relative:paragraph;z-index:-1338640" coordorigin="1706,-2020" coordsize="13428,101">
            <v:shape style="position:absolute;left:1706;top:-2020;width:3864;height:101" type="#_x0000_t75" stroked="false">
              <v:imagedata r:id="rId361" o:title=""/>
            </v:shape>
            <v:shape style="position:absolute;left:5547;top:-1929;width:4866;height:10" type="#_x0000_t75" stroked="false">
              <v:imagedata r:id="rId353" o:title=""/>
            </v:shape>
            <v:shape style="position:absolute;left:10408;top:-1929;width:1625;height:10" type="#_x0000_t75" stroked="false">
              <v:imagedata r:id="rId350" o:title=""/>
            </v:shape>
            <v:shape style="position:absolute;left:12028;top:-1929;width:1628;height:10" type="#_x0000_t75" stroked="false">
              <v:imagedata r:id="rId351" o:title=""/>
            </v:shape>
            <v:shape style="position:absolute;left:13651;top:-1929;width:1483;height:10" type="#_x0000_t75" stroked="false">
              <v:imagedata r:id="rId354" o:title=""/>
            </v:shape>
            <w10:wrap type="none"/>
          </v:group>
        </w:pict>
      </w:r>
      <w:r>
        <w:rPr/>
        <w:pict>
          <v:group style="position:absolute;margin-left:85.32pt;margin-top:-76.416306pt;width:671.4pt;height:.5pt;mso-position-horizontal-relative:page;mso-position-vertical-relative:paragraph;z-index:-1338616" coordorigin="1706,-1528" coordsize="13428,10">
            <v:shape style="position:absolute;left:1706;top:-1528;width:3845;height:10" type="#_x0000_t75" stroked="false">
              <v:imagedata r:id="rId352" o:title=""/>
            </v:shape>
            <v:shape style="position:absolute;left:5547;top:-1528;width:4866;height:10" type="#_x0000_t75" stroked="false">
              <v:imagedata r:id="rId353" o:title=""/>
            </v:shape>
            <v:shape style="position:absolute;left:10408;top:-1528;width:1625;height:10" type="#_x0000_t75" stroked="false">
              <v:imagedata r:id="rId350" o:title=""/>
            </v:shape>
            <v:shape style="position:absolute;left:12028;top:-1528;width:1628;height:10" type="#_x0000_t75" stroked="false">
              <v:imagedata r:id="rId351" o:title=""/>
            </v:shape>
            <v:shape style="position:absolute;left:13651;top:-1528;width:1483;height:10" type="#_x0000_t75" stroked="false">
              <v:imagedata r:id="rId354" o:title=""/>
            </v:shape>
            <w10:wrap type="none"/>
          </v:group>
        </w:pict>
      </w:r>
      <w:r>
        <w:rPr/>
        <w:pict>
          <v:group style="position:absolute;margin-left:85.32pt;margin-top:-45.216316pt;width:671.4pt;height:5.05pt;mso-position-horizontal-relative:page;mso-position-vertical-relative:paragraph;z-index:-1338592" coordorigin="1706,-904" coordsize="13428,101">
            <v:shape style="position:absolute;left:1706;top:-904;width:3864;height:101" type="#_x0000_t75" stroked="false">
              <v:imagedata r:id="rId361" o:title=""/>
            </v:shape>
            <v:shape style="position:absolute;left:5547;top:-813;width:4866;height:10" type="#_x0000_t75" stroked="false">
              <v:imagedata r:id="rId355" o:title=""/>
            </v:shape>
            <v:shape style="position:absolute;left:10408;top:-813;width:1625;height:10" type="#_x0000_t75" stroked="false">
              <v:imagedata r:id="rId356" o:title=""/>
            </v:shape>
            <v:shape style="position:absolute;left:12028;top:-813;width:1628;height:10" type="#_x0000_t75" stroked="false">
              <v:imagedata r:id="rId357" o:title=""/>
            </v:shape>
            <v:shape style="position:absolute;left:13651;top:-813;width:1483;height:10" type="#_x0000_t75" stroked="false">
              <v:imagedata r:id="rId358" o:title=""/>
            </v:shape>
            <w10:wrap type="none"/>
          </v:group>
        </w:pict>
      </w:r>
      <w:r>
        <w:rPr>
          <w:spacing w:val="-4"/>
        </w:rPr>
        <w:t>本年度，根据公司</w:t>
      </w:r>
      <w:r>
        <w:rPr>
          <w:spacing w:val="-52"/>
        </w:rPr>
        <w:t> </w:t>
      </w:r>
      <w:r>
        <w:rPr>
          <w:rFonts w:ascii="宋体" w:hAnsi="宋体" w:cs="宋体" w:eastAsia="宋体" w:hint="default"/>
        </w:rPr>
        <w:t>2011</w:t>
      </w:r>
      <w:r>
        <w:rPr>
          <w:rFonts w:ascii="宋体" w:hAnsi="宋体" w:cs="宋体" w:eastAsia="宋体" w:hint="default"/>
          <w:spacing w:val="-52"/>
        </w:rPr>
        <w:t> </w:t>
      </w:r>
      <w:r>
        <w:rPr/>
        <w:t>年第一次临时股东大会决议，并经中国证券监督管理委员会以证监许可</w:t>
      </w:r>
      <w:r>
        <w:rPr>
          <w:rFonts w:ascii="宋体" w:hAnsi="宋体" w:cs="宋体" w:eastAsia="宋体" w:hint="default"/>
        </w:rPr>
        <w:t>[2011]1035</w:t>
      </w:r>
      <w:r>
        <w:rPr>
          <w:rFonts w:ascii="宋体" w:hAnsi="宋体" w:cs="宋体" w:eastAsia="宋体" w:hint="default"/>
          <w:spacing w:val="-49"/>
        </w:rPr>
        <w:t> </w:t>
      </w:r>
      <w:r>
        <w:rPr>
          <w:spacing w:val="-3"/>
        </w:rPr>
        <w:t>号《关于核准上海天玑科技股份有限公司</w:t>
      </w:r>
      <w:r>
        <w:rPr>
          <w:w w:val="100"/>
        </w:rPr>
        <w:t> </w:t>
      </w:r>
      <w:r>
        <w:rPr>
          <w:spacing w:val="-4"/>
        </w:rPr>
        <w:t>首次公开发行股票并在创业板上市的批复》核准，向社会公开发行人民币普通股（</w:t>
      </w:r>
      <w:r>
        <w:rPr>
          <w:rFonts w:ascii="宋体" w:hAnsi="宋体" w:cs="宋体" w:eastAsia="宋体" w:hint="default"/>
          <w:spacing w:val="-4"/>
        </w:rPr>
        <w:t>A</w:t>
      </w:r>
      <w:r>
        <w:rPr>
          <w:rFonts w:ascii="宋体" w:hAnsi="宋体" w:cs="宋体" w:eastAsia="宋体" w:hint="default"/>
          <w:spacing w:val="-38"/>
        </w:rPr>
        <w:t> </w:t>
      </w:r>
      <w:r>
        <w:rPr>
          <w:spacing w:val="-3"/>
        </w:rPr>
        <w:t>股）</w:t>
      </w:r>
      <w:r>
        <w:rPr>
          <w:rFonts w:ascii="宋体" w:hAnsi="宋体" w:cs="宋体" w:eastAsia="宋体" w:hint="default"/>
          <w:spacing w:val="-3"/>
        </w:rPr>
        <w:t>17,000,000</w:t>
      </w:r>
      <w:r>
        <w:rPr>
          <w:rFonts w:ascii="宋体" w:hAnsi="宋体" w:cs="宋体" w:eastAsia="宋体" w:hint="default"/>
          <w:spacing w:val="-38"/>
        </w:rPr>
        <w:t> </w:t>
      </w:r>
      <w:r>
        <w:rPr>
          <w:spacing w:val="-6"/>
        </w:rPr>
        <w:t>股，每股面值</w:t>
      </w:r>
      <w:r>
        <w:rPr>
          <w:spacing w:val="-35"/>
        </w:rPr>
        <w:t> </w:t>
      </w:r>
      <w:r>
        <w:rPr>
          <w:rFonts w:ascii="宋体" w:hAnsi="宋体" w:cs="宋体" w:eastAsia="宋体" w:hint="default"/>
        </w:rPr>
        <w:t>1.00</w:t>
      </w:r>
      <w:r>
        <w:rPr>
          <w:rFonts w:ascii="宋体" w:hAnsi="宋体" w:cs="宋体" w:eastAsia="宋体" w:hint="default"/>
          <w:spacing w:val="-35"/>
        </w:rPr>
        <w:t> </w:t>
      </w:r>
      <w:r>
        <w:rPr>
          <w:spacing w:val="-6"/>
        </w:rPr>
        <w:t>元，增加公司股本</w:t>
      </w:r>
      <w:r>
        <w:rPr>
          <w:spacing w:val="-34"/>
        </w:rPr>
        <w:t> </w:t>
      </w:r>
      <w:r>
        <w:rPr>
          <w:rFonts w:ascii="宋体" w:hAnsi="宋体" w:cs="宋体" w:eastAsia="宋体" w:hint="default"/>
        </w:rPr>
        <w:t>17,000,000.00</w:t>
      </w:r>
    </w:p>
    <w:p>
      <w:pPr>
        <w:pStyle w:val="BodyText"/>
        <w:spacing w:line="240" w:lineRule="auto" w:before="46"/>
        <w:ind w:left="140" w:right="0"/>
        <w:jc w:val="left"/>
      </w:pPr>
      <w:r>
        <w:rPr/>
        <w:t>元，业经立信会计师事务所有限公司</w:t>
      </w:r>
      <w:r>
        <w:rPr>
          <w:spacing w:val="-54"/>
        </w:rPr>
        <w:t> </w:t>
      </w:r>
      <w:r>
        <w:rPr>
          <w:rFonts w:ascii="宋体" w:hAnsi="宋体" w:cs="宋体" w:eastAsia="宋体" w:hint="default"/>
        </w:rPr>
        <w:t>2011</w:t>
      </w:r>
      <w:r>
        <w:rPr>
          <w:rFonts w:ascii="宋体" w:hAnsi="宋体" w:cs="宋体" w:eastAsia="宋体" w:hint="default"/>
          <w:spacing w:val="-54"/>
        </w:rPr>
        <w:t> </w:t>
      </w:r>
      <w:r>
        <w:rPr/>
        <w:t>年</w:t>
      </w:r>
      <w:r>
        <w:rPr>
          <w:spacing w:val="-56"/>
        </w:rPr>
        <w:t> </w:t>
      </w:r>
      <w:r>
        <w:rPr>
          <w:rFonts w:ascii="宋体" w:hAnsi="宋体" w:cs="宋体" w:eastAsia="宋体" w:hint="default"/>
        </w:rPr>
        <w:t>7</w:t>
      </w:r>
      <w:r>
        <w:rPr>
          <w:rFonts w:ascii="宋体" w:hAnsi="宋体" w:cs="宋体" w:eastAsia="宋体" w:hint="default"/>
          <w:spacing w:val="-54"/>
        </w:rPr>
        <w:t> </w:t>
      </w:r>
      <w:r>
        <w:rPr/>
        <w:t>月</w:t>
      </w:r>
      <w:r>
        <w:rPr>
          <w:spacing w:val="-56"/>
        </w:rPr>
        <w:t> </w:t>
      </w:r>
      <w:r>
        <w:rPr>
          <w:rFonts w:ascii="宋体" w:hAnsi="宋体" w:cs="宋体" w:eastAsia="宋体" w:hint="default"/>
        </w:rPr>
        <w:t>14</w:t>
      </w:r>
      <w:r>
        <w:rPr>
          <w:rFonts w:ascii="宋体" w:hAnsi="宋体" w:cs="宋体" w:eastAsia="宋体" w:hint="default"/>
          <w:spacing w:val="-54"/>
        </w:rPr>
        <w:t> </w:t>
      </w:r>
      <w:r>
        <w:rPr/>
        <w:t>日出具信会师报字</w:t>
      </w:r>
      <w:r>
        <w:rPr>
          <w:rFonts w:ascii="宋体" w:hAnsi="宋体" w:cs="宋体" w:eastAsia="宋体" w:hint="default"/>
        </w:rPr>
        <w:t>[2011]</w:t>
      </w:r>
      <w:r>
        <w:rPr/>
        <w:t>第</w:t>
      </w:r>
      <w:r>
        <w:rPr>
          <w:spacing w:val="-54"/>
        </w:rPr>
        <w:t> </w:t>
      </w:r>
      <w:r>
        <w:rPr>
          <w:rFonts w:ascii="宋体" w:hAnsi="宋体" w:cs="宋体" w:eastAsia="宋体" w:hint="default"/>
        </w:rPr>
        <w:t>13061</w:t>
      </w:r>
      <w:r>
        <w:rPr>
          <w:rFonts w:ascii="宋体" w:hAnsi="宋体" w:cs="宋体" w:eastAsia="宋体" w:hint="default"/>
          <w:spacing w:val="-56"/>
        </w:rPr>
        <w:t> </w:t>
      </w:r>
      <w:r>
        <w:rPr/>
        <w:t>号验资报告验证。</w:t>
      </w:r>
    </w:p>
    <w:p>
      <w:pPr>
        <w:spacing w:after="0" w:line="240" w:lineRule="auto"/>
        <w:jc w:val="left"/>
        <w:sectPr>
          <w:pgSz w:w="16840" w:h="11910" w:orient="landscape"/>
          <w:pgMar w:header="893" w:footer="1040" w:top="1480" w:bottom="1220" w:left="1300" w:right="132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3"/>
        <w:tabs>
          <w:tab w:pos="1400" w:val="left" w:leader="none"/>
        </w:tabs>
        <w:spacing w:line="240" w:lineRule="auto" w:before="36"/>
        <w:ind w:right="0"/>
        <w:jc w:val="left"/>
        <w:rPr>
          <w:b w:val="0"/>
          <w:bCs w:val="0"/>
        </w:rPr>
      </w:pPr>
      <w:r>
        <w:rPr/>
        <w:pict>
          <v:shape style="position:absolute;margin-left:179.300003pt;margin-top:25.463665pt;width:.48pt;height:.12pt;mso-position-horizontal-relative:page;mso-position-vertical-relative:paragraph;z-index:-1338568" type="#_x0000_t75" stroked="false">
            <v:imagedata r:id="rId360" o:title=""/>
          </v:shape>
        </w:pict>
      </w:r>
      <w:r>
        <w:rPr/>
        <w:pict>
          <v:shape style="position:absolute;margin-left:257.809998pt;margin-top:25.463665pt;width:.47998pt;height:.12pt;mso-position-horizontal-relative:page;mso-position-vertical-relative:paragraph;z-index:-1338544" type="#_x0000_t75" stroked="false">
            <v:imagedata r:id="rId360" o:title=""/>
          </v:shape>
        </w:pict>
      </w:r>
      <w:r>
        <w:rPr/>
        <w:pict>
          <v:shape style="position:absolute;margin-left:336.309998pt;margin-top:25.463665pt;width:.47998pt;height:.12pt;mso-position-horizontal-relative:page;mso-position-vertical-relative:paragraph;z-index:-1338520" type="#_x0000_t75" stroked="false">
            <v:imagedata r:id="rId360" o:title=""/>
          </v:shape>
        </w:pict>
      </w:r>
      <w:r>
        <w:rPr/>
        <w:pict>
          <v:shape style="position:absolute;margin-left:408.549988pt;margin-top:25.463665pt;width:.48001pt;height:.12pt;mso-position-horizontal-relative:page;mso-position-vertical-relative:paragraph;z-index:-1338496" type="#_x0000_t75" stroked="false">
            <v:imagedata r:id="rId360" o:title=""/>
          </v:shape>
        </w:pict>
      </w:r>
      <w:r>
        <w:rPr/>
        <w:pict>
          <v:group style="position:absolute;margin-left:108.260002pt;margin-top:45.143684pt;width:378.95pt;height:.5pt;mso-position-horizontal-relative:page;mso-position-vertical-relative:paragraph;z-index:-1338472" coordorigin="2165,903" coordsize="7579,10">
            <v:shape style="position:absolute;left:2165;top:903;width:1421;height:10" type="#_x0000_t75" stroked="false">
              <v:imagedata r:id="rId364" o:title=""/>
            </v:shape>
            <v:shape style="position:absolute;left:3581;top:903;width:1575;height:10" type="#_x0000_t75" stroked="false">
              <v:imagedata r:id="rId365" o:title=""/>
            </v:shape>
            <v:shape style="position:absolute;left:5151;top:903;width:1575;height:10" type="#_x0000_t75" stroked="false">
              <v:imagedata r:id="rId365" o:title=""/>
            </v:shape>
            <v:shape style="position:absolute;left:6721;top:903;width:1450;height:10" type="#_x0000_t75" stroked="false">
              <v:imagedata r:id="rId366" o:title=""/>
            </v:shape>
            <v:shape style="position:absolute;left:8166;top:903;width:1577;height:10" type="#_x0000_t75" stroked="false">
              <v:imagedata r:id="rId367" o:title=""/>
            </v:shape>
            <w10:wrap type="none"/>
          </v:group>
        </w:pict>
      </w:r>
      <w:r>
        <w:rPr/>
        <w:t>（二十）</w:t>
        <w:tab/>
        <w:t>资本公积</w:t>
      </w:r>
      <w:r>
        <w:rPr>
          <w:b w:val="0"/>
          <w:bCs w:val="0"/>
        </w:rPr>
      </w:r>
    </w:p>
    <w:p>
      <w:pPr>
        <w:spacing w:line="240" w:lineRule="auto" w:before="13"/>
        <w:rPr>
          <w:rFonts w:ascii="宋体" w:hAnsi="宋体" w:cs="宋体" w:eastAsia="宋体" w:hint="default"/>
          <w:b/>
          <w:bCs/>
          <w:sz w:val="12"/>
          <w:szCs w:val="12"/>
        </w:rPr>
      </w:pPr>
    </w:p>
    <w:tbl>
      <w:tblPr>
        <w:tblW w:w="0" w:type="auto"/>
        <w:jc w:val="left"/>
        <w:tblInd w:w="490" w:type="dxa"/>
        <w:tblLayout w:type="fixed"/>
        <w:tblCellMar>
          <w:top w:w="0" w:type="dxa"/>
          <w:left w:w="0" w:type="dxa"/>
          <w:bottom w:w="0" w:type="dxa"/>
          <w:right w:w="0" w:type="dxa"/>
        </w:tblCellMar>
        <w:tblLook w:val="01E0"/>
      </w:tblPr>
      <w:tblGrid>
        <w:gridCol w:w="1440"/>
        <w:gridCol w:w="1570"/>
        <w:gridCol w:w="1570"/>
        <w:gridCol w:w="1445"/>
        <w:gridCol w:w="1568"/>
      </w:tblGrid>
      <w:tr>
        <w:trPr>
          <w:trHeight w:val="415" w:hRule="exact"/>
        </w:trPr>
        <w:tc>
          <w:tcPr>
            <w:tcW w:w="1440" w:type="dxa"/>
            <w:tcBorders>
              <w:top w:val="single" w:sz="12" w:space="0" w:color="000000"/>
              <w:left w:val="nil" w:sz="6" w:space="0" w:color="auto"/>
              <w:bottom w:val="nil" w:sz="6" w:space="0" w:color="auto"/>
              <w:right w:val="single" w:sz="4" w:space="0" w:color="000000"/>
            </w:tcBorders>
          </w:tcPr>
          <w:p>
            <w:pPr>
              <w:pStyle w:val="TableParagraph"/>
              <w:tabs>
                <w:tab w:pos="544"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7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57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1445" w:type="dxa"/>
            <w:vMerge w:val="restart"/>
            <w:tcBorders>
              <w:top w:val="single" w:sz="12" w:space="0" w:color="000000"/>
              <w:left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568"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723" w:hRule="exact"/>
        </w:trPr>
        <w:tc>
          <w:tcPr>
            <w:tcW w:w="1440"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股本溢价</w:t>
            </w:r>
          </w:p>
        </w:tc>
        <w:tc>
          <w:tcPr>
            <w:tcW w:w="15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756,347.05</w:t>
            </w:r>
          </w:p>
        </w:tc>
        <w:tc>
          <w:tcPr>
            <w:tcW w:w="15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299,019,000.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1445" w:type="dxa"/>
            <w:vMerge/>
            <w:tcBorders>
              <w:left w:val="single" w:sz="4" w:space="0" w:color="000000"/>
              <w:bottom w:val="single" w:sz="12" w:space="0" w:color="000000"/>
              <w:right w:val="single" w:sz="4" w:space="0" w:color="000000"/>
            </w:tcBorders>
          </w:tcPr>
          <w:p>
            <w:pPr/>
          </w:p>
        </w:tc>
        <w:tc>
          <w:tcPr>
            <w:tcW w:w="1568"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299,775,347.</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05</w:t>
            </w:r>
          </w:p>
        </w:tc>
      </w:tr>
    </w:tbl>
    <w:p>
      <w:pPr>
        <w:pStyle w:val="BodyText"/>
        <w:spacing w:line="408" w:lineRule="auto" w:before="105"/>
        <w:ind w:left="140" w:right="111" w:firstLine="419"/>
        <w:jc w:val="both"/>
      </w:pPr>
      <w:r>
        <w:rPr/>
        <w:t>本年度，根据公司</w:t>
      </w:r>
      <w:r>
        <w:rPr>
          <w:spacing w:val="-50"/>
        </w:rPr>
        <w:t> </w:t>
      </w:r>
      <w:r>
        <w:rPr>
          <w:rFonts w:ascii="宋体" w:hAnsi="宋体" w:cs="宋体" w:eastAsia="宋体" w:hint="default"/>
        </w:rPr>
        <w:t>2011</w:t>
      </w:r>
      <w:r>
        <w:rPr>
          <w:rFonts w:ascii="宋体" w:hAnsi="宋体" w:cs="宋体" w:eastAsia="宋体" w:hint="default"/>
          <w:spacing w:val="-49"/>
        </w:rPr>
        <w:t> </w:t>
      </w:r>
      <w:r>
        <w:rPr/>
        <w:t>年第一次临时股东大会决议，并经中国证券监督管理委员会以</w:t>
      </w:r>
      <w:r>
        <w:rPr>
          <w:w w:val="100"/>
        </w:rPr>
        <w:t> </w:t>
      </w:r>
      <w:r>
        <w:rPr/>
        <w:t>证监许可</w:t>
      </w:r>
      <w:r>
        <w:rPr>
          <w:rFonts w:ascii="宋体" w:hAnsi="宋体" w:cs="宋体" w:eastAsia="宋体" w:hint="default"/>
        </w:rPr>
        <w:t>[2011]1035</w:t>
      </w:r>
      <w:r>
        <w:rPr>
          <w:rFonts w:ascii="宋体" w:hAnsi="宋体" w:cs="宋体" w:eastAsia="宋体" w:hint="default"/>
          <w:spacing w:val="4"/>
        </w:rPr>
        <w:t> </w:t>
      </w:r>
      <w:r>
        <w:rPr/>
        <w:t>号《关于核准上海天玑科技股份有限公司首次公开发行股票并在创业</w:t>
      </w:r>
      <w:r>
        <w:rPr>
          <w:w w:val="100"/>
        </w:rPr>
        <w:t> </w:t>
      </w:r>
      <w:r>
        <w:rPr>
          <w:spacing w:val="-4"/>
        </w:rPr>
        <w:t>板上市的批复》核准，向社会公开发行人民币普通股（</w:t>
      </w:r>
      <w:r>
        <w:rPr>
          <w:rFonts w:ascii="宋体" w:hAnsi="宋体" w:cs="宋体" w:eastAsia="宋体" w:hint="default"/>
          <w:spacing w:val="-4"/>
        </w:rPr>
        <w:t>A</w:t>
      </w:r>
      <w:r>
        <w:rPr>
          <w:rFonts w:ascii="宋体" w:hAnsi="宋体" w:cs="宋体" w:eastAsia="宋体" w:hint="default"/>
          <w:spacing w:val="-28"/>
        </w:rPr>
        <w:t> </w:t>
      </w:r>
      <w:r>
        <w:rPr>
          <w:spacing w:val="-3"/>
        </w:rPr>
        <w:t>股）</w:t>
      </w:r>
      <w:r>
        <w:rPr>
          <w:rFonts w:ascii="宋体" w:hAnsi="宋体" w:cs="宋体" w:eastAsia="宋体" w:hint="default"/>
          <w:spacing w:val="-3"/>
        </w:rPr>
        <w:t>17,000,000</w:t>
      </w:r>
      <w:r>
        <w:rPr>
          <w:rFonts w:ascii="宋体" w:hAnsi="宋体" w:cs="宋体" w:eastAsia="宋体" w:hint="default"/>
          <w:spacing w:val="-25"/>
        </w:rPr>
        <w:t> </w:t>
      </w:r>
      <w:r>
        <w:rPr>
          <w:spacing w:val="-4"/>
        </w:rPr>
        <w:t>股，每股发行价为</w:t>
      </w:r>
      <w:r>
        <w:rPr>
          <w:spacing w:val="-94"/>
        </w:rPr>
        <w:t> </w:t>
      </w:r>
      <w:r>
        <w:rPr>
          <w:spacing w:val="-94"/>
        </w:rPr>
      </w:r>
      <w:r>
        <w:rPr>
          <w:spacing w:val="4"/>
        </w:rPr>
        <w:t>人民币 </w:t>
      </w:r>
      <w:r>
        <w:rPr>
          <w:rFonts w:ascii="宋体" w:hAnsi="宋体" w:cs="宋体" w:eastAsia="宋体" w:hint="default"/>
        </w:rPr>
        <w:t>20.00 </w:t>
      </w:r>
      <w:r>
        <w:rPr>
          <w:spacing w:val="4"/>
        </w:rPr>
        <w:t>元，共募集资金人民币 </w:t>
      </w:r>
      <w:r>
        <w:rPr>
          <w:rFonts w:ascii="宋体" w:hAnsi="宋体" w:cs="宋体" w:eastAsia="宋体" w:hint="default"/>
        </w:rPr>
        <w:t>340,000,000.00</w:t>
      </w:r>
      <w:r>
        <w:rPr>
          <w:rFonts w:ascii="宋体" w:hAnsi="宋体" w:cs="宋体" w:eastAsia="宋体" w:hint="default"/>
          <w:spacing w:val="77"/>
        </w:rPr>
        <w:t> </w:t>
      </w:r>
      <w:r>
        <w:rPr>
          <w:spacing w:val="4"/>
        </w:rPr>
        <w:t>元，扣除承销和保荐费用人民币</w:t>
      </w:r>
    </w:p>
    <w:p>
      <w:pPr>
        <w:pStyle w:val="BodyText"/>
        <w:spacing w:line="240" w:lineRule="auto" w:before="46"/>
        <w:ind w:left="140" w:right="0"/>
        <w:jc w:val="left"/>
      </w:pPr>
      <w:r>
        <w:rPr>
          <w:rFonts w:ascii="宋体" w:hAnsi="宋体" w:cs="宋体" w:eastAsia="宋体" w:hint="default"/>
        </w:rPr>
        <w:t>17,000,000.00 </w:t>
      </w:r>
      <w:r>
        <w:rPr>
          <w:spacing w:val="9"/>
        </w:rPr>
        <w:t>元，扣除其他发行费用人民币 </w:t>
      </w:r>
      <w:r>
        <w:rPr>
          <w:rFonts w:ascii="宋体" w:hAnsi="宋体" w:cs="宋体" w:eastAsia="宋体" w:hint="default"/>
        </w:rPr>
        <w:t>6,981,000.00</w:t>
      </w:r>
      <w:r>
        <w:rPr>
          <w:rFonts w:ascii="宋体" w:hAnsi="宋体" w:cs="宋体" w:eastAsia="宋体" w:hint="default"/>
          <w:spacing w:val="91"/>
        </w:rPr>
        <w:t> </w:t>
      </w:r>
      <w:r>
        <w:rPr>
          <w:spacing w:val="8"/>
        </w:rPr>
        <w:t>元，其中注册资本人民币</w:t>
      </w:r>
    </w:p>
    <w:p>
      <w:pPr>
        <w:spacing w:line="240" w:lineRule="auto" w:before="10"/>
        <w:rPr>
          <w:rFonts w:ascii="宋体" w:hAnsi="宋体" w:cs="宋体" w:eastAsia="宋体" w:hint="default"/>
          <w:sz w:val="14"/>
          <w:szCs w:val="14"/>
        </w:rPr>
      </w:pPr>
    </w:p>
    <w:p>
      <w:pPr>
        <w:pStyle w:val="BodyText"/>
        <w:spacing w:line="240" w:lineRule="auto"/>
        <w:ind w:left="140" w:right="0"/>
        <w:jc w:val="left"/>
      </w:pPr>
      <w:r>
        <w:rPr>
          <w:rFonts w:ascii="宋体" w:hAnsi="宋体" w:cs="宋体" w:eastAsia="宋体" w:hint="default"/>
        </w:rPr>
        <w:t>17,000,000.00</w:t>
      </w:r>
      <w:r>
        <w:rPr>
          <w:rFonts w:ascii="宋体" w:hAnsi="宋体" w:cs="宋体" w:eastAsia="宋体" w:hint="default"/>
          <w:spacing w:val="-56"/>
        </w:rPr>
        <w:t> </w:t>
      </w:r>
      <w:r>
        <w:rPr/>
        <w:t>元，计入“资本公积</w:t>
      </w:r>
      <w:r>
        <w:rPr>
          <w:rFonts w:ascii="宋体" w:hAnsi="宋体" w:cs="宋体" w:eastAsia="宋体" w:hint="default"/>
        </w:rPr>
        <w:t>-</w:t>
      </w:r>
      <w:r>
        <w:rPr/>
        <w:t>股本溢价”人民币</w:t>
      </w:r>
      <w:r>
        <w:rPr>
          <w:spacing w:val="-53"/>
        </w:rPr>
        <w:t> </w:t>
      </w:r>
      <w:r>
        <w:rPr>
          <w:rFonts w:ascii="宋体" w:hAnsi="宋体" w:cs="宋体" w:eastAsia="宋体" w:hint="default"/>
        </w:rPr>
        <w:t>299,019,000.00</w:t>
      </w:r>
      <w:r>
        <w:rPr>
          <w:rFonts w:ascii="宋体" w:hAnsi="宋体" w:cs="宋体" w:eastAsia="宋体" w:hint="default"/>
          <w:spacing w:val="-54"/>
        </w:rPr>
        <w:t> </w:t>
      </w:r>
      <w:r>
        <w:rPr>
          <w:spacing w:val="-3"/>
        </w:rPr>
        <w:t>元。</w:t>
      </w:r>
      <w:r>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pStyle w:val="Heading3"/>
        <w:tabs>
          <w:tab w:pos="1400" w:val="left" w:leader="none"/>
        </w:tabs>
        <w:spacing w:line="240" w:lineRule="auto"/>
        <w:ind w:right="0"/>
        <w:jc w:val="left"/>
        <w:rPr>
          <w:b w:val="0"/>
          <w:bCs w:val="0"/>
        </w:rPr>
      </w:pPr>
      <w:r>
        <w:rPr/>
        <w:pict>
          <v:shape style="position:absolute;margin-left:186.5pt;margin-top:23.543686pt;width:.48pt;height:.12pt;mso-position-horizontal-relative:page;mso-position-vertical-relative:paragraph;z-index:-1338448" type="#_x0000_t75" stroked="false">
            <v:imagedata r:id="rId360" o:title=""/>
          </v:shape>
        </w:pict>
      </w:r>
      <w:r>
        <w:rPr/>
        <w:pict>
          <v:shape style="position:absolute;margin-left:265.730011pt;margin-top:23.543686pt;width:.48001pt;height:.12pt;mso-position-horizontal-relative:page;mso-position-vertical-relative:paragraph;z-index:-1338424" type="#_x0000_t75" stroked="false">
            <v:imagedata r:id="rId360" o:title=""/>
          </v:shape>
        </w:pict>
      </w:r>
      <w:r>
        <w:rPr/>
        <w:pict>
          <v:shape style="position:absolute;margin-left:333.790009pt;margin-top:23.543686pt;width:.48001pt;height:.12pt;mso-position-horizontal-relative:page;mso-position-vertical-relative:paragraph;z-index:-1338400" type="#_x0000_t75" stroked="false">
            <v:imagedata r:id="rId360" o:title=""/>
          </v:shape>
        </w:pict>
      </w:r>
      <w:r>
        <w:rPr/>
        <w:pict>
          <v:shape style="position:absolute;margin-left:399.429993pt;margin-top:23.543686pt;width:.47998pt;height:.12pt;mso-position-horizontal-relative:page;mso-position-vertical-relative:paragraph;z-index:-1338376" type="#_x0000_t75" stroked="false">
            <v:imagedata r:id="rId360" o:title=""/>
          </v:shape>
        </w:pict>
      </w:r>
      <w:r>
        <w:rPr/>
        <w:pict>
          <v:group style="position:absolute;margin-left:108.980003pt;margin-top:39.023697pt;width:377.5pt;height:5.55pt;mso-position-horizontal-relative:page;mso-position-vertical-relative:paragraph;z-index:-1338352" coordorigin="2180,780" coordsize="7550,111">
            <v:shape style="position:absolute;left:2180;top:780;width:1570;height:110" type="#_x0000_t75" stroked="false">
              <v:imagedata r:id="rId368" o:title=""/>
            </v:shape>
            <v:shape style="position:absolute;left:3725;top:876;width:1599;height:14" type="#_x0000_t75" stroked="false">
              <v:imagedata r:id="rId369" o:title=""/>
            </v:shape>
            <v:shape style="position:absolute;left:5310;top:876;width:1376;height:14" type="#_x0000_t75" stroked="false">
              <v:imagedata r:id="rId370" o:title=""/>
            </v:shape>
            <v:shape style="position:absolute;left:6671;top:876;width:1327;height:14" type="#_x0000_t75" stroked="false">
              <v:imagedata r:id="rId371" o:title=""/>
            </v:shape>
            <v:shape style="position:absolute;left:7984;top:881;width:1745;height:10" type="#_x0000_t75" stroked="false">
              <v:imagedata r:id="rId372" o:title=""/>
            </v:shape>
            <w10:wrap type="none"/>
          </v:group>
        </w:pict>
      </w:r>
      <w:r>
        <w:rPr/>
        <w:t>（二十一）</w:t>
        <w:tab/>
        <w:t>盈余公积</w:t>
      </w:r>
      <w:r>
        <w:rPr>
          <w:b w:val="0"/>
          <w:bCs w:val="0"/>
        </w:rPr>
      </w:r>
    </w:p>
    <w:p>
      <w:pPr>
        <w:spacing w:line="240" w:lineRule="auto" w:before="10"/>
        <w:rPr>
          <w:rFonts w:ascii="宋体" w:hAnsi="宋体" w:cs="宋体" w:eastAsia="宋体" w:hint="default"/>
          <w:b/>
          <w:bCs/>
          <w:sz w:val="12"/>
          <w:szCs w:val="12"/>
        </w:rPr>
      </w:pPr>
    </w:p>
    <w:tbl>
      <w:tblPr>
        <w:tblW w:w="0" w:type="auto"/>
        <w:jc w:val="left"/>
        <w:tblInd w:w="505" w:type="dxa"/>
        <w:tblLayout w:type="fixed"/>
        <w:tblCellMar>
          <w:top w:w="0" w:type="dxa"/>
          <w:left w:w="0" w:type="dxa"/>
          <w:bottom w:w="0" w:type="dxa"/>
          <w:right w:w="0" w:type="dxa"/>
        </w:tblCellMar>
        <w:tblLook w:val="01E0"/>
      </w:tblPr>
      <w:tblGrid>
        <w:gridCol w:w="1570"/>
        <w:gridCol w:w="1585"/>
        <w:gridCol w:w="1361"/>
        <w:gridCol w:w="1313"/>
        <w:gridCol w:w="1736"/>
      </w:tblGrid>
      <w:tr>
        <w:trPr>
          <w:trHeight w:val="324" w:hRule="exact"/>
        </w:trPr>
        <w:tc>
          <w:tcPr>
            <w:tcW w:w="1570" w:type="dxa"/>
            <w:tcBorders>
              <w:top w:val="single" w:sz="12" w:space="0" w:color="000000"/>
              <w:left w:val="nil" w:sz="6" w:space="0" w:color="auto"/>
              <w:bottom w:val="nil" w:sz="6" w:space="0" w:color="auto"/>
              <w:right w:val="single" w:sz="4" w:space="0" w:color="000000"/>
            </w:tcBorders>
          </w:tcPr>
          <w:p>
            <w:pPr>
              <w:pStyle w:val="TableParagraph"/>
              <w:tabs>
                <w:tab w:pos="542" w:val="left" w:leader="none"/>
              </w:tabs>
              <w:spacing w:line="240" w:lineRule="auto" w:before="30"/>
              <w:ind w:left="120"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36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1313" w:type="dxa"/>
            <w:vMerge w:val="restart"/>
            <w:tcBorders>
              <w:top w:val="single" w:sz="12" w:space="0" w:color="000000"/>
              <w:left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736"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847" w:hRule="exact"/>
        </w:trPr>
        <w:tc>
          <w:tcPr>
            <w:tcW w:w="1570"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2"/>
                <w:szCs w:val="22"/>
              </w:rPr>
            </w:pPr>
          </w:p>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158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6,879,176.27</w:t>
            </w:r>
          </w:p>
        </w:tc>
        <w:tc>
          <w:tcPr>
            <w:tcW w:w="13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sz w:val="21"/>
              </w:rPr>
              <w:t>5,634,598.</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33</w:t>
            </w:r>
          </w:p>
        </w:tc>
        <w:tc>
          <w:tcPr>
            <w:tcW w:w="1313" w:type="dxa"/>
            <w:vMerge/>
            <w:tcBorders>
              <w:left w:val="single" w:sz="4" w:space="0" w:color="000000"/>
              <w:bottom w:val="single" w:sz="12" w:space="0" w:color="000000"/>
              <w:right w:val="single" w:sz="4" w:space="0" w:color="000000"/>
            </w:tcBorders>
          </w:tcPr>
          <w:p>
            <w:pPr/>
          </w:p>
        </w:tc>
        <w:tc>
          <w:tcPr>
            <w:tcW w:w="1736"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12,513,774.60</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3"/>
        <w:tabs>
          <w:tab w:pos="1400" w:val="left" w:leader="none"/>
        </w:tabs>
        <w:spacing w:line="240" w:lineRule="auto"/>
        <w:ind w:right="0"/>
        <w:jc w:val="left"/>
        <w:rPr>
          <w:b w:val="0"/>
          <w:bCs w:val="0"/>
        </w:rPr>
      </w:pPr>
      <w:r>
        <w:rPr/>
        <w:pict>
          <v:shape style="position:absolute;margin-left:312.769989pt;margin-top:23.563686pt;width:.47998pt;height:.12pt;mso-position-horizontal-relative:page;mso-position-vertical-relative:paragraph;z-index:-1338328" type="#_x0000_t75" stroked="false">
            <v:imagedata r:id="rId360" o:title=""/>
          </v:shape>
        </w:pict>
      </w:r>
      <w:r>
        <w:rPr/>
        <w:pict>
          <v:shape style="position:absolute;margin-left:394.75pt;margin-top:23.563686pt;width:.47998pt;height:.12pt;mso-position-horizontal-relative:page;mso-position-vertical-relative:paragraph;z-index:-1338304" type="#_x0000_t75" stroked="false">
            <v:imagedata r:id="rId360" o:title=""/>
          </v:shape>
        </w:pict>
      </w:r>
      <w:r>
        <w:rPr/>
        <w:pict>
          <v:group style="position:absolute;margin-left:109.220001pt;margin-top:43.243675pt;width:377pt;height:.5pt;mso-position-horizontal-relative:page;mso-position-vertical-relative:paragraph;z-index:-1338280" coordorigin="2184,865" coordsize="7540,10">
            <v:shape style="position:absolute;left:2184;top:865;width:5711;height:10" type="#_x0000_t75" stroked="false">
              <v:imagedata r:id="rId373" o:title=""/>
            </v:shape>
            <v:shape style="position:absolute;left:7890;top:865;width:1834;height:10" type="#_x0000_t75" stroked="false">
              <v:imagedata r:id="rId374" o:title=""/>
            </v:shape>
            <w10:wrap type="none"/>
          </v:group>
        </w:pict>
      </w:r>
      <w:r>
        <w:rPr/>
        <w:pict>
          <v:group style="position:absolute;margin-left:109.220001pt;margin-top:63.403706pt;width:377pt;height:.5pt;mso-position-horizontal-relative:page;mso-position-vertical-relative:paragraph;z-index:-1338256" coordorigin="2184,1268" coordsize="7540,10">
            <v:shape style="position:absolute;left:2184;top:1268;width:5711;height:10" type="#_x0000_t75" stroked="false">
              <v:imagedata r:id="rId373" o:title=""/>
            </v:shape>
            <v:shape style="position:absolute;left:7890;top:1268;width:1834;height:10" type="#_x0000_t75" stroked="false">
              <v:imagedata r:id="rId374" o:title=""/>
            </v:shape>
            <w10:wrap type="none"/>
          </v:group>
        </w:pict>
      </w:r>
      <w:r>
        <w:rPr/>
        <w:pict>
          <v:group style="position:absolute;margin-left:109.220001pt;margin-top:83.443649pt;width:377pt;height:.5pt;mso-position-horizontal-relative:page;mso-position-vertical-relative:paragraph;z-index:-1338232" coordorigin="2184,1669" coordsize="7540,10">
            <v:shape style="position:absolute;left:2184;top:1669;width:5711;height:10" type="#_x0000_t75" stroked="false">
              <v:imagedata r:id="rId373" o:title=""/>
            </v:shape>
            <v:shape style="position:absolute;left:7890;top:1669;width:1834;height:10" type="#_x0000_t75" stroked="false">
              <v:imagedata r:id="rId374" o:title=""/>
            </v:shape>
            <w10:wrap type="none"/>
          </v:group>
        </w:pict>
      </w:r>
      <w:r>
        <w:rPr/>
        <w:t>（二十二）</w:t>
        <w:tab/>
        <w:t>未分配利润</w:t>
      </w:r>
      <w:r>
        <w:rPr>
          <w:b w:val="0"/>
          <w:bCs w:val="0"/>
        </w:rPr>
      </w:r>
    </w:p>
    <w:p>
      <w:pPr>
        <w:spacing w:line="240" w:lineRule="auto" w:before="11"/>
        <w:rPr>
          <w:rFonts w:ascii="宋体" w:hAnsi="宋体" w:cs="宋体" w:eastAsia="宋体" w:hint="default"/>
          <w:b/>
          <w:bCs/>
          <w:sz w:val="12"/>
          <w:szCs w:val="12"/>
        </w:rPr>
      </w:pPr>
    </w:p>
    <w:tbl>
      <w:tblPr>
        <w:tblW w:w="0" w:type="auto"/>
        <w:jc w:val="left"/>
        <w:tblInd w:w="510" w:type="dxa"/>
        <w:tblLayout w:type="fixed"/>
        <w:tblCellMar>
          <w:top w:w="0" w:type="dxa"/>
          <w:left w:w="0" w:type="dxa"/>
          <w:bottom w:w="0" w:type="dxa"/>
          <w:right w:w="0" w:type="dxa"/>
        </w:tblCellMar>
        <w:tblLook w:val="01E0"/>
      </w:tblPr>
      <w:tblGrid>
        <w:gridCol w:w="4090"/>
        <w:gridCol w:w="1640"/>
        <w:gridCol w:w="1824"/>
      </w:tblGrid>
      <w:tr>
        <w:trPr>
          <w:trHeight w:val="415" w:hRule="exact"/>
        </w:trPr>
        <w:tc>
          <w:tcPr>
            <w:tcW w:w="4090"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40" w:type="dxa"/>
            <w:tcBorders>
              <w:top w:val="single" w:sz="12" w:space="0" w:color="000000"/>
              <w:left w:val="single" w:sz="4" w:space="0" w:color="000000"/>
              <w:bottom w:val="nil" w:sz="6" w:space="0" w:color="auto"/>
              <w:right w:val="single" w:sz="4" w:space="0" w:color="000000"/>
            </w:tcBorders>
          </w:tcPr>
          <w:p>
            <w:pPr>
              <w:pStyle w:val="TableParagraph"/>
              <w:tabs>
                <w:tab w:pos="525" w:val="left" w:leader="none"/>
              </w:tabs>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824"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402"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年初未分配利润</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57,913,329.88</w:t>
            </w:r>
          </w:p>
        </w:tc>
        <w:tc>
          <w:tcPr>
            <w:tcW w:w="1824"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加：本年归属于母公司所有者的净利润</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53,464,777.82</w:t>
            </w:r>
          </w:p>
        </w:tc>
        <w:tc>
          <w:tcPr>
            <w:tcW w:w="1824"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5,634,598.33</w:t>
            </w:r>
          </w:p>
        </w:tc>
        <w:tc>
          <w:tcPr>
            <w:tcW w:w="182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w:t>
            </w:r>
          </w:p>
        </w:tc>
      </w:tr>
      <w:tr>
        <w:trPr>
          <w:trHeight w:val="724" w:hRule="exact"/>
        </w:trPr>
        <w:tc>
          <w:tcPr>
            <w:tcW w:w="4090"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年末未分配利润</w:t>
            </w:r>
          </w:p>
        </w:tc>
        <w:tc>
          <w:tcPr>
            <w:tcW w:w="16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105,743,509.3</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7</w:t>
            </w:r>
          </w:p>
        </w:tc>
        <w:tc>
          <w:tcPr>
            <w:tcW w:w="1824"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tabs>
          <w:tab w:pos="1400" w:val="left" w:leader="none"/>
        </w:tabs>
        <w:spacing w:line="444" w:lineRule="auto"/>
        <w:ind w:right="5263"/>
        <w:jc w:val="left"/>
        <w:rPr>
          <w:b w:val="0"/>
          <w:bCs w:val="0"/>
        </w:rPr>
      </w:pPr>
      <w:r>
        <w:rPr/>
        <w:pict>
          <v:group style="position:absolute;margin-left:109.220001pt;margin-top:-59.976311pt;width:377pt;height:.5pt;mso-position-horizontal-relative:page;mso-position-vertical-relative:paragraph;z-index:-1338208" coordorigin="2184,-1200" coordsize="7540,10">
            <v:shape style="position:absolute;left:2184;top:-1200;width:5711;height:10" type="#_x0000_t75" stroked="false">
              <v:imagedata r:id="rId373" o:title=""/>
            </v:shape>
            <v:shape style="position:absolute;left:7890;top:-1200;width:1834;height:10" type="#_x0000_t75" stroked="false">
              <v:imagedata r:id="rId374" o:title=""/>
            </v:shape>
            <w10:wrap type="none"/>
          </v:group>
        </w:pict>
      </w:r>
      <w:r>
        <w:rPr/>
        <w:pict>
          <v:shape style="position:absolute;margin-left:262.010010pt;margin-top:49.013668pt;width:.48001pt;height:.12pt;mso-position-horizontal-relative:page;mso-position-vertical-relative:paragraph;z-index:-1338184" type="#_x0000_t75" stroked="false">
            <v:imagedata r:id="rId360" o:title=""/>
          </v:shape>
        </w:pict>
      </w:r>
      <w:r>
        <w:rPr/>
        <w:pict>
          <v:shape style="position:absolute;margin-left:377.829987pt;margin-top:49.013668pt;width:.48001pt;height:.12pt;mso-position-horizontal-relative:page;mso-position-vertical-relative:paragraph;z-index:-1338160" type="#_x0000_t75" stroked="false">
            <v:imagedata r:id="rId360" o:title=""/>
          </v:shape>
        </w:pict>
      </w:r>
      <w:r>
        <w:rPr/>
        <w:pict>
          <v:group style="position:absolute;margin-left:109.940002pt;margin-top:68.693687pt;width:375.6pt;height:.5pt;mso-position-horizontal-relative:page;mso-position-vertical-relative:paragraph;z-index:-1338136" coordorigin="2199,1374" coordsize="7512,10">
            <v:shape style="position:absolute;left:2199;top:1374;width:5358;height:10" type="#_x0000_t75" stroked="false">
              <v:imagedata r:id="rId375" o:title=""/>
            </v:shape>
            <v:shape style="position:absolute;left:7552;top:1374;width:2158;height:10" type="#_x0000_t75" stroked="false">
              <v:imagedata r:id="rId376" o:title=""/>
            </v:shape>
            <w10:wrap type="none"/>
          </v:group>
        </w:pict>
      </w:r>
      <w:r>
        <w:rPr/>
        <w:pict>
          <v:group style="position:absolute;margin-left:109.940002pt;margin-top:88.85363pt;width:375.6pt;height:.5pt;mso-position-horizontal-relative:page;mso-position-vertical-relative:paragraph;z-index:-1338112" coordorigin="2199,1777" coordsize="7512,10">
            <v:shape style="position:absolute;left:2199;top:1777;width:5358;height:10" type="#_x0000_t75" stroked="false">
              <v:imagedata r:id="rId375" o:title=""/>
            </v:shape>
            <v:shape style="position:absolute;left:7552;top:1777;width:2158;height:10" type="#_x0000_t75" stroked="false">
              <v:imagedata r:id="rId376" o:title=""/>
            </v:shape>
            <w10:wrap type="none"/>
          </v:group>
        </w:pict>
      </w:r>
      <w:r>
        <w:rPr/>
        <w:pict>
          <v:group style="position:absolute;margin-left:109.940002pt;margin-top:108.893692pt;width:375.6pt;height:.5pt;mso-position-horizontal-relative:page;mso-position-vertical-relative:paragraph;z-index:-1338088" coordorigin="2199,2178" coordsize="7512,10">
            <v:shape style="position:absolute;left:2199;top:2178;width:5358;height:10" type="#_x0000_t75" stroked="false">
              <v:imagedata r:id="rId375" o:title=""/>
            </v:shape>
            <v:shape style="position:absolute;left:7552;top:2178;width:2158;height:10" type="#_x0000_t75" stroked="false">
              <v:imagedata r:id="rId376" o:title=""/>
            </v:shape>
            <w10:wrap type="none"/>
          </v:group>
        </w:pict>
      </w:r>
      <w:r>
        <w:rPr/>
        <w:t>（二十三）</w:t>
        <w:tab/>
        <w:t>营业收入及营业成本</w:t>
      </w:r>
      <w:r>
        <w:rPr>
          <w:spacing w:val="-103"/>
        </w:rPr>
        <w:t> </w:t>
      </w:r>
      <w:r>
        <w:rPr>
          <w:spacing w:val="-103"/>
        </w:rPr>
      </w:r>
      <w:r>
        <w:rPr>
          <w:rFonts w:ascii="宋体" w:hAnsi="宋体" w:cs="宋体" w:eastAsia="宋体" w:hint="default"/>
        </w:rPr>
        <w:t>1</w:t>
      </w:r>
      <w:r>
        <w:rPr/>
        <w:t>、</w:t>
      </w:r>
      <w:r>
        <w:rPr>
          <w:spacing w:val="-2"/>
        </w:rPr>
        <w:t> </w:t>
      </w:r>
      <w:r>
        <w:rPr/>
        <w:t>营业收入</w:t>
      </w:r>
      <w:r>
        <w:rPr>
          <w:b w:val="0"/>
          <w:bCs w:val="0"/>
        </w:rPr>
      </w:r>
    </w:p>
    <w:tbl>
      <w:tblPr>
        <w:tblW w:w="0" w:type="auto"/>
        <w:jc w:val="left"/>
        <w:tblInd w:w="524" w:type="dxa"/>
        <w:tblLayout w:type="fixed"/>
        <w:tblCellMar>
          <w:top w:w="0" w:type="dxa"/>
          <w:left w:w="0" w:type="dxa"/>
          <w:bottom w:w="0" w:type="dxa"/>
          <w:right w:w="0" w:type="dxa"/>
        </w:tblCellMar>
        <w:tblLook w:val="01E0"/>
      </w:tblPr>
      <w:tblGrid>
        <w:gridCol w:w="3061"/>
        <w:gridCol w:w="2316"/>
        <w:gridCol w:w="2148"/>
      </w:tblGrid>
      <w:tr>
        <w:trPr>
          <w:trHeight w:val="415" w:hRule="exact"/>
        </w:trPr>
        <w:tc>
          <w:tcPr>
            <w:tcW w:w="3061"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3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148" w:type="dxa"/>
            <w:tcBorders>
              <w:top w:val="single" w:sz="12" w:space="0" w:color="000000"/>
              <w:left w:val="single" w:sz="4" w:space="0" w:color="000000"/>
              <w:bottom w:val="nil" w:sz="6" w:space="0" w:color="auto"/>
              <w:right w:val="nil" w:sz="6" w:space="0" w:color="auto"/>
            </w:tcBorders>
          </w:tcPr>
          <w:p>
            <w:pPr>
              <w:pStyle w:val="TableParagraph"/>
              <w:spacing w:line="240" w:lineRule="auto" w:before="20"/>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224,453,830.60</w:t>
            </w:r>
          </w:p>
        </w:tc>
        <w:tc>
          <w:tcPr>
            <w:tcW w:w="2148"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169,286,493.20</w:t>
            </w:r>
          </w:p>
        </w:tc>
      </w:tr>
      <w:tr>
        <w:trPr>
          <w:trHeight w:val="402"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316" w:type="dxa"/>
            <w:tcBorders>
              <w:top w:val="nil" w:sz="6" w:space="0" w:color="auto"/>
              <w:left w:val="single" w:sz="4" w:space="0" w:color="000000"/>
              <w:bottom w:val="nil" w:sz="6" w:space="0" w:color="auto"/>
              <w:right w:val="single" w:sz="4" w:space="0" w:color="000000"/>
            </w:tcBorders>
          </w:tcPr>
          <w:p>
            <w:pPr/>
          </w:p>
        </w:tc>
        <w:tc>
          <w:tcPr>
            <w:tcW w:w="2148" w:type="dxa"/>
            <w:tcBorders>
              <w:top w:val="nil" w:sz="6" w:space="0" w:color="auto"/>
              <w:left w:val="single" w:sz="4" w:space="0" w:color="000000"/>
              <w:bottom w:val="nil" w:sz="6" w:space="0" w:color="auto"/>
              <w:right w:val="nil" w:sz="6" w:space="0" w:color="auto"/>
            </w:tcBorders>
          </w:tcPr>
          <w:p>
            <w:pPr/>
          </w:p>
        </w:tc>
      </w:tr>
      <w:tr>
        <w:trPr>
          <w:trHeight w:val="411" w:hRule="exact"/>
        </w:trPr>
        <w:tc>
          <w:tcPr>
            <w:tcW w:w="3061" w:type="dxa"/>
            <w:tcBorders>
              <w:top w:val="nil" w:sz="6" w:space="0" w:color="auto"/>
              <w:left w:val="nil" w:sz="6" w:space="0" w:color="auto"/>
              <w:bottom w:val="single" w:sz="12"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3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105,151,346.63</w:t>
            </w:r>
          </w:p>
        </w:tc>
        <w:tc>
          <w:tcPr>
            <w:tcW w:w="2148" w:type="dxa"/>
            <w:tcBorders>
              <w:top w:val="nil" w:sz="6" w:space="0" w:color="auto"/>
              <w:left w:val="single" w:sz="4" w:space="0" w:color="000000"/>
              <w:bottom w:val="single" w:sz="12" w:space="0" w:color="000000"/>
              <w:right w:val="nil" w:sz="6" w:space="0" w:color="auto"/>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68,816,285.89</w:t>
            </w:r>
          </w:p>
        </w:tc>
      </w:tr>
    </w:tbl>
    <w:p>
      <w:pPr>
        <w:spacing w:after="0" w:line="240" w:lineRule="auto"/>
        <w:jc w:val="left"/>
        <w:rPr>
          <w:rFonts w:ascii="宋体" w:hAnsi="宋体" w:cs="宋体" w:eastAsia="宋体" w:hint="default"/>
          <w:sz w:val="21"/>
          <w:szCs w:val="21"/>
        </w:rPr>
        <w:sectPr>
          <w:headerReference w:type="default" r:id="rId362"/>
          <w:footerReference w:type="default" r:id="rId363"/>
          <w:pgSz w:w="11910" w:h="16840"/>
          <w:pgMar w:header="893" w:footer="1040" w:top="1480" w:bottom="1220" w:left="1660" w:right="1680"/>
          <w:pgNumType w:start="134"/>
        </w:sectPr>
      </w:pPr>
    </w:p>
    <w:p>
      <w:pPr>
        <w:pStyle w:val="Heading3"/>
        <w:spacing w:line="240" w:lineRule="auto" w:before="105"/>
        <w:ind w:right="0"/>
        <w:jc w:val="left"/>
        <w:rPr>
          <w:b w:val="0"/>
          <w:bCs w:val="0"/>
        </w:rPr>
      </w:pPr>
      <w:r>
        <w:rPr/>
        <w:pict>
          <v:shape style="position:absolute;margin-left:157.940002pt;margin-top:28.813583pt;width:.47976pt;height:.12pt;mso-position-horizontal-relative:page;mso-position-vertical-relative:paragraph;z-index:-1338064" type="#_x0000_t75" stroked="false">
            <v:imagedata r:id="rId377" o:title=""/>
          </v:shape>
        </w:pict>
      </w:r>
      <w:r>
        <w:rPr/>
        <w:pict>
          <v:shape style="position:absolute;margin-left:328.010010pt;margin-top:28.813583pt;width:.47977pt;height:.12pt;mso-position-horizontal-relative:page;mso-position-vertical-relative:paragraph;z-index:-1338040" type="#_x0000_t75" stroked="false">
            <v:imagedata r:id="rId377" o:title=""/>
          </v:shape>
        </w:pict>
      </w:r>
      <w:r>
        <w:rPr/>
        <w:pict>
          <v:group style="position:absolute;margin-left:158.419998pt;margin-top:48.493664pt;width:340.05pt;height:.5pt;mso-position-horizontal-relative:page;mso-position-vertical-relative:paragraph;z-index:-1338016" coordorigin="3168,970" coordsize="6801,10">
            <v:shape style="position:absolute;left:3168;top:970;width:3392;height:10" type="#_x0000_t75" stroked="false">
              <v:imagedata r:id="rId378" o:title=""/>
            </v:shape>
            <v:shape style="position:absolute;left:6555;top:970;width:1762;height:10" type="#_x0000_t75" stroked="false">
              <v:imagedata r:id="rId379" o:title=""/>
            </v:shape>
            <v:shape style="position:absolute;left:8313;top:970;width:1657;height:10" type="#_x0000_t75" stroked="false">
              <v:imagedata r:id="rId380" o:title=""/>
            </v:shape>
            <w10:wrap type="none"/>
          </v:group>
        </w:pict>
      </w:r>
      <w:r>
        <w:rPr>
          <w:rFonts w:ascii="宋体" w:hAnsi="宋体" w:cs="宋体" w:eastAsia="宋体" w:hint="default"/>
        </w:rPr>
        <w:t>2</w:t>
      </w:r>
      <w:r>
        <w:rPr/>
        <w:t>、 主营业务（分行业）</w:t>
      </w:r>
      <w:r>
        <w:rPr>
          <w:b w:val="0"/>
          <w:bCs w:val="0"/>
        </w:rPr>
      </w:r>
    </w:p>
    <w:p>
      <w:pPr>
        <w:spacing w:line="240" w:lineRule="auto" w:before="11"/>
        <w:rPr>
          <w:rFonts w:ascii="宋体" w:hAnsi="宋体" w:cs="宋体" w:eastAsia="宋体" w:hint="default"/>
          <w:b/>
          <w:bCs/>
          <w:sz w:val="12"/>
          <w:szCs w:val="12"/>
        </w:rPr>
      </w:pPr>
    </w:p>
    <w:tbl>
      <w:tblPr>
        <w:tblW w:w="0" w:type="auto"/>
        <w:jc w:val="left"/>
        <w:tblInd w:w="265" w:type="dxa"/>
        <w:tblLayout w:type="fixed"/>
        <w:tblCellMar>
          <w:top w:w="0" w:type="dxa"/>
          <w:left w:w="0" w:type="dxa"/>
          <w:bottom w:w="0" w:type="dxa"/>
          <w:right w:w="0" w:type="dxa"/>
        </w:tblCellMar>
        <w:tblLook w:val="01E0"/>
      </w:tblPr>
      <w:tblGrid>
        <w:gridCol w:w="1238"/>
        <w:gridCol w:w="1700"/>
        <w:gridCol w:w="1702"/>
        <w:gridCol w:w="1757"/>
        <w:gridCol w:w="1647"/>
      </w:tblGrid>
      <w:tr>
        <w:trPr>
          <w:trHeight w:val="413" w:hRule="exact"/>
        </w:trPr>
        <w:tc>
          <w:tcPr>
            <w:tcW w:w="1238" w:type="dxa"/>
            <w:vMerge w:val="restart"/>
            <w:tcBorders>
              <w:top w:val="single" w:sz="12" w:space="0" w:color="000000"/>
              <w:left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行业名称</w:t>
            </w:r>
          </w:p>
        </w:tc>
        <w:tc>
          <w:tcPr>
            <w:tcW w:w="340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3404"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4" w:hRule="exact"/>
        </w:trPr>
        <w:tc>
          <w:tcPr>
            <w:tcW w:w="1238" w:type="dxa"/>
            <w:vMerge/>
            <w:tcBorders>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647"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412" w:hRule="exact"/>
        </w:trPr>
        <w:tc>
          <w:tcPr>
            <w:tcW w:w="1238"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IT</w:t>
            </w:r>
            <w:r>
              <w:rPr>
                <w:rFonts w:ascii="宋体" w:hAnsi="宋体" w:cs="宋体" w:eastAsia="宋体" w:hint="default"/>
                <w:spacing w:val="-52"/>
                <w:sz w:val="21"/>
                <w:szCs w:val="21"/>
              </w:rPr>
              <w:t> </w:t>
            </w:r>
            <w:r>
              <w:rPr>
                <w:rFonts w:ascii="宋体" w:hAnsi="宋体" w:cs="宋体" w:eastAsia="宋体" w:hint="default"/>
                <w:sz w:val="21"/>
                <w:szCs w:val="21"/>
              </w:rPr>
              <w:t>服务业</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224,453,830.60</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105,151,346.63</w:t>
            </w:r>
          </w:p>
        </w:tc>
        <w:tc>
          <w:tcPr>
            <w:tcW w:w="17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169,286,493.20</w:t>
            </w:r>
          </w:p>
        </w:tc>
        <w:tc>
          <w:tcPr>
            <w:tcW w:w="1647"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68,816,285.89</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240" w:lineRule="auto"/>
        <w:ind w:right="0"/>
        <w:jc w:val="left"/>
        <w:rPr>
          <w:b w:val="0"/>
          <w:bCs w:val="0"/>
        </w:rPr>
      </w:pPr>
      <w:r>
        <w:rPr/>
        <w:pict>
          <v:group style="position:absolute;margin-left:96.984001pt;margin-top:-44.376366pt;width:401.5pt;height:.5pt;mso-position-horizontal-relative:page;mso-position-vertical-relative:paragraph;z-index:-1337992" coordorigin="1940,-888" coordsize="8030,10">
            <v:shape style="position:absolute;left:1940;top:-888;width:1219;height:10" type="#_x0000_t75" stroked="false">
              <v:imagedata r:id="rId381" o:title=""/>
            </v:shape>
            <v:shape style="position:absolute;left:3154;top:-888;width:3406;height:10" type="#_x0000_t75" stroked="false">
              <v:imagedata r:id="rId382" o:title=""/>
            </v:shape>
            <v:shape style="position:absolute;left:6555;top:-888;width:1762;height:10" type="#_x0000_t75" stroked="false">
              <v:imagedata r:id="rId383" o:title=""/>
            </v:shape>
            <v:shape style="position:absolute;left:8313;top:-888;width:1657;height:10" type="#_x0000_t75" stroked="false">
              <v:imagedata r:id="rId384" o:title=""/>
            </v:shape>
            <w10:wrap type="none"/>
          </v:group>
        </w:pict>
      </w:r>
      <w:r>
        <w:rPr/>
        <w:pict>
          <v:shape style="position:absolute;margin-left:160.699997pt;margin-top:23.663673pt;width:.48001pt;height:.12pt;mso-position-horizontal-relative:page;mso-position-vertical-relative:paragraph;z-index:-1337968" type="#_x0000_t75" stroked="false">
            <v:imagedata r:id="rId385" o:title=""/>
          </v:shape>
        </w:pict>
      </w:r>
      <w:r>
        <w:rPr/>
        <w:pict>
          <v:shape style="position:absolute;margin-left:330.170013pt;margin-top:23.663673pt;width:.48001pt;height:.12pt;mso-position-horizontal-relative:page;mso-position-vertical-relative:paragraph;z-index:-1337944" type="#_x0000_t75" stroked="false">
            <v:imagedata r:id="rId385" o:title=""/>
          </v:shape>
        </w:pict>
      </w:r>
      <w:r>
        <w:rPr/>
        <w:pict>
          <v:group style="position:absolute;margin-left:161.179993pt;margin-top:43.343693pt;width:339.35pt;height:.5pt;mso-position-horizontal-relative:page;mso-position-vertical-relative:paragraph;z-index:-1337920" coordorigin="3224,867" coordsize="6787,10">
            <v:shape style="position:absolute;left:3224;top:867;width:1678;height:10" type="#_x0000_t75" stroked="false">
              <v:imagedata r:id="rId386" o:title=""/>
            </v:shape>
            <v:shape style="position:absolute;left:4897;top:867;width:1706;height:10" type="#_x0000_t75" stroked="false">
              <v:imagedata r:id="rId387" o:title=""/>
            </v:shape>
            <v:shape style="position:absolute;left:6599;top:867;width:1704;height:10" type="#_x0000_t75" stroked="false">
              <v:imagedata r:id="rId388" o:title=""/>
            </v:shape>
            <v:shape style="position:absolute;left:8298;top:867;width:1712;height:10" type="#_x0000_t75" stroked="false">
              <v:imagedata r:id="rId389" o:title=""/>
            </v:shape>
            <w10:wrap type="none"/>
          </v:group>
        </w:pict>
      </w:r>
      <w:r>
        <w:rPr/>
        <w:pict>
          <v:group style="position:absolute;margin-left:94.944pt;margin-top:63.383694pt;width:405.6pt;height:.5pt;mso-position-horizontal-relative:page;mso-position-vertical-relative:paragraph;z-index:-1337896" coordorigin="1899,1268" coordsize="8112,10">
            <v:shape style="position:absolute;left:1899;top:1268;width:1315;height:10" type="#_x0000_t75" stroked="false">
              <v:imagedata r:id="rId124" o:title=""/>
            </v:shape>
            <v:shape style="position:absolute;left:3209;top:1268;width:1693;height:10" type="#_x0000_t75" stroked="false">
              <v:imagedata r:id="rId390" o:title=""/>
            </v:shape>
            <v:shape style="position:absolute;left:4897;top:1268;width:1706;height:10" type="#_x0000_t75" stroked="false">
              <v:imagedata r:id="rId391" o:title=""/>
            </v:shape>
            <v:shape style="position:absolute;left:6599;top:1268;width:1704;height:10" type="#_x0000_t75" stroked="false">
              <v:imagedata r:id="rId392" o:title=""/>
            </v:shape>
            <v:shape style="position:absolute;left:8298;top:1268;width:1712;height:10" type="#_x0000_t75" stroked="false">
              <v:imagedata r:id="rId393" o:title=""/>
            </v:shape>
            <w10:wrap type="none"/>
          </v:group>
        </w:pict>
      </w:r>
      <w:r>
        <w:rPr/>
        <w:pict>
          <v:group style="position:absolute;margin-left:94.944pt;margin-top:94.613655pt;width:405.6pt;height:5.05pt;mso-position-horizontal-relative:page;mso-position-vertical-relative:paragraph;z-index:-1337872" coordorigin="1899,1892" coordsize="8112,101">
            <v:shape style="position:absolute;left:1899;top:1892;width:1334;height:101" type="#_x0000_t75" stroked="false">
              <v:imagedata r:id="rId394" o:title=""/>
            </v:shape>
            <v:shape style="position:absolute;left:3209;top:1983;width:1693;height:10" type="#_x0000_t75" stroked="false">
              <v:imagedata r:id="rId395" o:title=""/>
            </v:shape>
            <v:shape style="position:absolute;left:4897;top:1983;width:1706;height:10" type="#_x0000_t75" stroked="false">
              <v:imagedata r:id="rId396" o:title=""/>
            </v:shape>
            <v:shape style="position:absolute;left:6599;top:1983;width:1704;height:10" type="#_x0000_t75" stroked="false">
              <v:imagedata r:id="rId397" o:title=""/>
            </v:shape>
            <v:shape style="position:absolute;left:8298;top:1983;width:1712;height:10" type="#_x0000_t75" stroked="false">
              <v:imagedata r:id="rId389" o:title=""/>
            </v:shape>
            <w10:wrap type="none"/>
          </v:group>
        </w:pict>
      </w:r>
      <w:r>
        <w:rPr>
          <w:rFonts w:ascii="宋体" w:hAnsi="宋体" w:cs="宋体" w:eastAsia="宋体" w:hint="default"/>
        </w:rPr>
        <w:t>3</w:t>
      </w:r>
      <w:r>
        <w:rPr/>
        <w:t>、 主营业务（分业务）</w:t>
      </w:r>
      <w:r>
        <w:rPr>
          <w:b w:val="0"/>
          <w:bCs w:val="0"/>
        </w:rPr>
      </w:r>
    </w:p>
    <w:p>
      <w:pPr>
        <w:spacing w:line="240" w:lineRule="auto" w:before="1"/>
        <w:rPr>
          <w:rFonts w:ascii="宋体" w:hAnsi="宋体" w:cs="宋体" w:eastAsia="宋体" w:hint="default"/>
          <w:b/>
          <w:bCs/>
          <w:sz w:val="14"/>
          <w:szCs w:val="14"/>
        </w:rPr>
      </w:pPr>
    </w:p>
    <w:tbl>
      <w:tblPr>
        <w:tblW w:w="0" w:type="auto"/>
        <w:jc w:val="left"/>
        <w:tblInd w:w="224" w:type="dxa"/>
        <w:tblLayout w:type="fixed"/>
        <w:tblCellMar>
          <w:top w:w="0" w:type="dxa"/>
          <w:left w:w="0" w:type="dxa"/>
          <w:bottom w:w="0" w:type="dxa"/>
          <w:right w:w="0" w:type="dxa"/>
        </w:tblCellMar>
        <w:tblLook w:val="01E0"/>
      </w:tblPr>
      <w:tblGrid>
        <w:gridCol w:w="1334"/>
        <w:gridCol w:w="1688"/>
        <w:gridCol w:w="1702"/>
        <w:gridCol w:w="1700"/>
        <w:gridCol w:w="1702"/>
      </w:tblGrid>
      <w:tr>
        <w:trPr>
          <w:trHeight w:val="514" w:hRule="exact"/>
        </w:trPr>
        <w:tc>
          <w:tcPr>
            <w:tcW w:w="1334"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行业名称</w:t>
            </w:r>
          </w:p>
        </w:tc>
        <w:tc>
          <w:tcPr>
            <w:tcW w:w="1688"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02"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18"/>
                <w:szCs w:val="18"/>
              </w:rPr>
            </w:pPr>
          </w:p>
        </w:tc>
        <w:tc>
          <w:tcPr>
            <w:tcW w:w="1700"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1"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1702" w:type="dxa"/>
            <w:tcBorders>
              <w:top w:val="single" w:sz="12" w:space="0" w:color="000000"/>
              <w:left w:val="nil" w:sz="6" w:space="0" w:color="auto"/>
              <w:bottom w:val="nil" w:sz="6" w:space="0" w:color="auto"/>
              <w:right w:val="nil" w:sz="6" w:space="0" w:color="auto"/>
            </w:tcBorders>
          </w:tcPr>
          <w:p>
            <w:pPr/>
          </w:p>
        </w:tc>
      </w:tr>
      <w:tr>
        <w:trPr>
          <w:trHeight w:val="301" w:hRule="exact"/>
        </w:trPr>
        <w:tc>
          <w:tcPr>
            <w:tcW w:w="1334" w:type="dxa"/>
            <w:tcBorders>
              <w:top w:val="nil" w:sz="6" w:space="0" w:color="auto"/>
              <w:left w:val="nil" w:sz="6" w:space="0" w:color="auto"/>
              <w:bottom w:val="nil" w:sz="6" w:space="0" w:color="auto"/>
              <w:right w:val="single" w:sz="4" w:space="0" w:color="000000"/>
            </w:tcBorders>
          </w:tcPr>
          <w:p>
            <w:pP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1"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06"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618" w:hRule="exact"/>
        </w:trPr>
        <w:tc>
          <w:tcPr>
            <w:tcW w:w="1334" w:type="dxa"/>
            <w:tcBorders>
              <w:top w:val="nil" w:sz="6" w:space="0" w:color="auto"/>
              <w:left w:val="nil" w:sz="6" w:space="0" w:color="auto"/>
              <w:bottom w:val="nil" w:sz="6" w:space="0" w:color="auto"/>
              <w:right w:val="single" w:sz="4" w:space="0" w:color="000000"/>
            </w:tcBorders>
          </w:tcPr>
          <w:p>
            <w:pPr>
              <w:pStyle w:val="TableParagraph"/>
              <w:spacing w:line="273" w:lineRule="auto" w:before="31"/>
              <w:ind w:left="122" w:right="98"/>
              <w:jc w:val="left"/>
              <w:rPr>
                <w:rFonts w:ascii="宋体" w:hAnsi="宋体" w:cs="宋体" w:eastAsia="宋体" w:hint="default"/>
                <w:sz w:val="21"/>
                <w:szCs w:val="21"/>
              </w:rPr>
            </w:pPr>
            <w:r>
              <w:rPr>
                <w:rFonts w:ascii="宋体" w:hAnsi="宋体" w:cs="宋体" w:eastAsia="宋体" w:hint="default"/>
                <w:sz w:val="21"/>
                <w:szCs w:val="21"/>
              </w:rPr>
              <w:t>IT</w:t>
            </w:r>
            <w:r>
              <w:rPr>
                <w:rFonts w:ascii="宋体" w:hAnsi="宋体" w:cs="宋体" w:eastAsia="宋体" w:hint="default"/>
                <w:spacing w:val="-50"/>
                <w:sz w:val="21"/>
                <w:szCs w:val="21"/>
              </w:rPr>
              <w:t> </w:t>
            </w:r>
            <w:r>
              <w:rPr>
                <w:rFonts w:ascii="宋体" w:hAnsi="宋体" w:cs="宋体" w:eastAsia="宋体" w:hint="default"/>
                <w:sz w:val="21"/>
                <w:szCs w:val="21"/>
              </w:rPr>
              <w:t>支持与维</w:t>
            </w:r>
            <w:r>
              <w:rPr>
                <w:rFonts w:ascii="宋体" w:hAnsi="宋体" w:cs="宋体" w:eastAsia="宋体" w:hint="default"/>
                <w:w w:val="100"/>
                <w:sz w:val="21"/>
                <w:szCs w:val="21"/>
              </w:rPr>
              <w:t> </w:t>
            </w:r>
            <w:r>
              <w:rPr>
                <w:rFonts w:ascii="宋体" w:hAnsi="宋体" w:cs="宋体" w:eastAsia="宋体" w:hint="default"/>
                <w:sz w:val="21"/>
                <w:szCs w:val="21"/>
              </w:rPr>
              <w:t>护服务</w:t>
            </w: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139,960,636.00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51,799,724.27</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1" w:right="0"/>
              <w:jc w:val="left"/>
              <w:rPr>
                <w:rFonts w:ascii="宋体" w:hAnsi="宋体" w:cs="宋体" w:eastAsia="宋体" w:hint="default"/>
                <w:sz w:val="21"/>
                <w:szCs w:val="21"/>
              </w:rPr>
            </w:pPr>
            <w:r>
              <w:rPr>
                <w:rFonts w:ascii="宋体"/>
                <w:sz w:val="21"/>
              </w:rPr>
              <w:t>125,820,098.55</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45,763,291.87</w:t>
            </w:r>
          </w:p>
        </w:tc>
      </w:tr>
      <w:tr>
        <w:trPr>
          <w:trHeight w:val="100" w:hRule="exact"/>
        </w:trPr>
        <w:tc>
          <w:tcPr>
            <w:tcW w:w="1334" w:type="dxa"/>
            <w:tcBorders>
              <w:top w:val="nil" w:sz="6" w:space="0" w:color="auto"/>
              <w:left w:val="nil" w:sz="6" w:space="0" w:color="auto"/>
              <w:bottom w:val="nil" w:sz="6" w:space="0" w:color="auto"/>
              <w:right w:val="nil" w:sz="6" w:space="0" w:color="auto"/>
            </w:tcBorders>
          </w:tcPr>
          <w:p>
            <w:pPr/>
          </w:p>
        </w:tc>
        <w:tc>
          <w:tcPr>
            <w:tcW w:w="1688"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98" w:hRule="exact"/>
        </w:trPr>
        <w:tc>
          <w:tcPr>
            <w:tcW w:w="133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IT</w:t>
            </w:r>
            <w:r>
              <w:rPr>
                <w:rFonts w:ascii="宋体" w:hAnsi="宋体" w:cs="宋体" w:eastAsia="宋体" w:hint="default"/>
                <w:spacing w:val="-53"/>
                <w:sz w:val="21"/>
                <w:szCs w:val="21"/>
              </w:rPr>
              <w:t> </w:t>
            </w:r>
            <w:r>
              <w:rPr>
                <w:rFonts w:ascii="宋体" w:hAnsi="宋体" w:cs="宋体" w:eastAsia="宋体" w:hint="default"/>
                <w:sz w:val="21"/>
                <w:szCs w:val="21"/>
              </w:rPr>
              <w:t>外包服务</w:t>
            </w: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19,932,371.98</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6,406,838.58</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1" w:right="0"/>
              <w:jc w:val="left"/>
              <w:rPr>
                <w:rFonts w:ascii="宋体" w:hAnsi="宋体" w:cs="宋体" w:eastAsia="宋体" w:hint="default"/>
                <w:sz w:val="21"/>
                <w:szCs w:val="21"/>
              </w:rPr>
            </w:pPr>
            <w:r>
              <w:rPr>
                <w:rFonts w:ascii="宋体"/>
                <w:sz w:val="21"/>
              </w:rPr>
              <w:t>13,997,162.09</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5,297,362.42</w:t>
            </w:r>
          </w:p>
        </w:tc>
      </w:tr>
      <w:tr>
        <w:trPr>
          <w:trHeight w:val="402" w:hRule="exact"/>
        </w:trPr>
        <w:tc>
          <w:tcPr>
            <w:tcW w:w="1334"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IT</w:t>
            </w:r>
            <w:r>
              <w:rPr>
                <w:rFonts w:ascii="宋体" w:hAnsi="宋体" w:cs="宋体" w:eastAsia="宋体" w:hint="default"/>
                <w:spacing w:val="-53"/>
                <w:sz w:val="21"/>
                <w:szCs w:val="21"/>
              </w:rPr>
              <w:t> </w:t>
            </w:r>
            <w:r>
              <w:rPr>
                <w:rFonts w:ascii="宋体" w:hAnsi="宋体" w:cs="宋体" w:eastAsia="宋体" w:hint="default"/>
                <w:sz w:val="21"/>
                <w:szCs w:val="21"/>
              </w:rPr>
              <w:t>专业服务</w:t>
            </w: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19,951,052.43</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8,551,481.85</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1" w:right="0"/>
              <w:jc w:val="left"/>
              <w:rPr>
                <w:rFonts w:ascii="宋体" w:hAnsi="宋体" w:cs="宋体" w:eastAsia="宋体" w:hint="default"/>
                <w:sz w:val="21"/>
                <w:szCs w:val="21"/>
              </w:rPr>
            </w:pPr>
            <w:r>
              <w:rPr>
                <w:rFonts w:ascii="宋体"/>
                <w:sz w:val="21"/>
              </w:rPr>
              <w:t>13,946,647.10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5,587,065.52</w:t>
            </w:r>
          </w:p>
        </w:tc>
      </w:tr>
      <w:tr>
        <w:trPr>
          <w:trHeight w:val="619" w:hRule="exact"/>
        </w:trPr>
        <w:tc>
          <w:tcPr>
            <w:tcW w:w="1334" w:type="dxa"/>
            <w:tcBorders>
              <w:top w:val="nil" w:sz="6" w:space="0" w:color="auto"/>
              <w:left w:val="nil" w:sz="6" w:space="0" w:color="auto"/>
              <w:bottom w:val="nil" w:sz="6" w:space="0" w:color="auto"/>
              <w:right w:val="single" w:sz="4" w:space="0" w:color="000000"/>
            </w:tcBorders>
          </w:tcPr>
          <w:p>
            <w:pPr>
              <w:pStyle w:val="TableParagraph"/>
              <w:spacing w:line="271" w:lineRule="auto" w:before="32"/>
              <w:ind w:left="122" w:right="99"/>
              <w:jc w:val="left"/>
              <w:rPr>
                <w:rFonts w:ascii="宋体" w:hAnsi="宋体" w:cs="宋体" w:eastAsia="宋体" w:hint="default"/>
                <w:sz w:val="21"/>
                <w:szCs w:val="21"/>
              </w:rPr>
            </w:pPr>
            <w:r>
              <w:rPr>
                <w:rFonts w:ascii="宋体" w:hAnsi="宋体" w:cs="宋体" w:eastAsia="宋体" w:hint="default"/>
                <w:spacing w:val="8"/>
                <w:sz w:val="21"/>
                <w:szCs w:val="21"/>
              </w:rPr>
              <w:t>软、硬件销</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售</w:t>
            </w: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44,609,770.19</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38,393,301.93</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1" w:right="0"/>
              <w:jc w:val="left"/>
              <w:rPr>
                <w:rFonts w:ascii="宋体" w:hAnsi="宋体" w:cs="宋体" w:eastAsia="宋体" w:hint="default"/>
                <w:sz w:val="21"/>
                <w:szCs w:val="21"/>
              </w:rPr>
            </w:pPr>
            <w:r>
              <w:rPr>
                <w:rFonts w:ascii="宋体"/>
                <w:sz w:val="21"/>
              </w:rPr>
              <w:t>15,522,585.46</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12,168,566.08</w:t>
            </w:r>
          </w:p>
        </w:tc>
      </w:tr>
      <w:tr>
        <w:trPr>
          <w:trHeight w:val="98" w:hRule="exact"/>
        </w:trPr>
        <w:tc>
          <w:tcPr>
            <w:tcW w:w="1334" w:type="dxa"/>
            <w:tcBorders>
              <w:top w:val="nil" w:sz="6" w:space="0" w:color="auto"/>
              <w:left w:val="nil" w:sz="6" w:space="0" w:color="auto"/>
              <w:bottom w:val="nil" w:sz="6" w:space="0" w:color="auto"/>
              <w:right w:val="nil" w:sz="6" w:space="0" w:color="auto"/>
            </w:tcBorders>
          </w:tcPr>
          <w:p>
            <w:pPr/>
          </w:p>
        </w:tc>
        <w:tc>
          <w:tcPr>
            <w:tcW w:w="1688"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8" w:hRule="exact"/>
        </w:trPr>
        <w:tc>
          <w:tcPr>
            <w:tcW w:w="1334" w:type="dxa"/>
            <w:tcBorders>
              <w:top w:val="nil" w:sz="6" w:space="0" w:color="auto"/>
              <w:left w:val="nil" w:sz="6" w:space="0" w:color="auto"/>
              <w:bottom w:val="single" w:sz="12" w:space="0" w:color="000000"/>
              <w:right w:val="single" w:sz="4" w:space="0" w:color="000000"/>
            </w:tcBorders>
          </w:tcPr>
          <w:p>
            <w:pPr>
              <w:pStyle w:val="TableParagraph"/>
              <w:tabs>
                <w:tab w:pos="647"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224,453,830.60</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105,151,346.63</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1" w:right="0"/>
              <w:jc w:val="left"/>
              <w:rPr>
                <w:rFonts w:ascii="宋体" w:hAnsi="宋体" w:cs="宋体" w:eastAsia="宋体" w:hint="default"/>
                <w:sz w:val="21"/>
                <w:szCs w:val="21"/>
              </w:rPr>
            </w:pPr>
            <w:r>
              <w:rPr>
                <w:rFonts w:ascii="宋体"/>
                <w:sz w:val="21"/>
              </w:rPr>
              <w:t>169,286,493.20</w:t>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68,816,285.89</w:t>
            </w:r>
          </w:p>
        </w:tc>
      </w:tr>
    </w:tbl>
    <w:p>
      <w:pPr>
        <w:spacing w:line="240" w:lineRule="auto" w:before="0"/>
        <w:rPr>
          <w:rFonts w:ascii="宋体" w:hAnsi="宋体" w:cs="宋体" w:eastAsia="宋体" w:hint="default"/>
          <w:b/>
          <w:bCs/>
          <w:sz w:val="20"/>
          <w:szCs w:val="20"/>
        </w:rPr>
      </w:pPr>
    </w:p>
    <w:p>
      <w:pPr>
        <w:pStyle w:val="Heading3"/>
        <w:spacing w:line="240" w:lineRule="auto" w:before="179"/>
        <w:ind w:right="0"/>
        <w:jc w:val="left"/>
        <w:rPr>
          <w:b w:val="0"/>
          <w:bCs w:val="0"/>
        </w:rPr>
      </w:pPr>
      <w:r>
        <w:rPr/>
        <w:pict>
          <v:group style="position:absolute;margin-left:94.944pt;margin-top:-91.226318pt;width:405.6pt;height:.5pt;mso-position-horizontal-relative:page;mso-position-vertical-relative:paragraph;z-index:-1337848" coordorigin="1899,-1825" coordsize="8112,10">
            <v:shape style="position:absolute;left:1899;top:-1825;width:1315;height:10" type="#_x0000_t75" stroked="false">
              <v:imagedata r:id="rId124" o:title=""/>
            </v:shape>
            <v:shape style="position:absolute;left:3209;top:-1825;width:1693;height:10" type="#_x0000_t75" stroked="false">
              <v:imagedata r:id="rId390" o:title=""/>
            </v:shape>
            <v:shape style="position:absolute;left:4897;top:-1825;width:1706;height:10" type="#_x0000_t75" stroked="false">
              <v:imagedata r:id="rId398" o:title=""/>
            </v:shape>
            <v:shape style="position:absolute;left:6599;top:-1825;width:1704;height:10" type="#_x0000_t75" stroked="false">
              <v:imagedata r:id="rId399" o:title=""/>
            </v:shape>
            <v:shape style="position:absolute;left:8298;top:-1825;width:1712;height:10" type="#_x0000_t75" stroked="false">
              <v:imagedata r:id="rId393" o:title=""/>
            </v:shape>
            <w10:wrap type="none"/>
          </v:group>
        </w:pict>
      </w:r>
      <w:r>
        <w:rPr/>
        <w:pict>
          <v:group style="position:absolute;margin-left:94.944pt;margin-top:-71.186378pt;width:405.6pt;height:.5pt;mso-position-horizontal-relative:page;mso-position-vertical-relative:paragraph;z-index:-1337824" coordorigin="1899,-1424" coordsize="8112,10">
            <v:shape style="position:absolute;left:1899;top:-1424;width:1315;height:10" type="#_x0000_t75" stroked="false">
              <v:imagedata r:id="rId124" o:title=""/>
            </v:shape>
            <v:shape style="position:absolute;left:3209;top:-1424;width:1693;height:10" type="#_x0000_t75" stroked="false">
              <v:imagedata r:id="rId390" o:title=""/>
            </v:shape>
            <v:shape style="position:absolute;left:4897;top:-1424;width:1706;height:10" type="#_x0000_t75" stroked="false">
              <v:imagedata r:id="rId400" o:title=""/>
            </v:shape>
            <v:shape style="position:absolute;left:6599;top:-1424;width:1704;height:10" type="#_x0000_t75" stroked="false">
              <v:imagedata r:id="rId401" o:title=""/>
            </v:shape>
            <v:shape style="position:absolute;left:8298;top:-1424;width:1712;height:10" type="#_x0000_t75" stroked="false">
              <v:imagedata r:id="rId393" o:title=""/>
            </v:shape>
            <w10:wrap type="none"/>
          </v:group>
        </w:pict>
      </w:r>
      <w:r>
        <w:rPr/>
        <w:pict>
          <v:group style="position:absolute;margin-left:94.944pt;margin-top:-39.986332pt;width:405.6pt;height:5.05pt;mso-position-horizontal-relative:page;mso-position-vertical-relative:paragraph;z-index:-1337800" coordorigin="1899,-800" coordsize="8112,101">
            <v:shape style="position:absolute;left:1899;top:-800;width:1334;height:101" type="#_x0000_t75" stroked="false">
              <v:imagedata r:id="rId394" o:title=""/>
            </v:shape>
            <v:shape style="position:absolute;left:3209;top:-709;width:1693;height:10" type="#_x0000_t75" stroked="false">
              <v:imagedata r:id="rId395" o:title=""/>
            </v:shape>
            <v:shape style="position:absolute;left:4897;top:-709;width:1706;height:10" type="#_x0000_t75" stroked="false">
              <v:imagedata r:id="rId402" o:title=""/>
            </v:shape>
            <v:shape style="position:absolute;left:6599;top:-709;width:1704;height:10" type="#_x0000_t75" stroked="false">
              <v:imagedata r:id="rId403" o:title=""/>
            </v:shape>
            <v:shape style="position:absolute;left:8298;top:-709;width:1712;height:10" type="#_x0000_t75" stroked="false">
              <v:imagedata r:id="rId389" o:title=""/>
            </v:shape>
            <w10:wrap type="none"/>
          </v:group>
        </w:pict>
      </w:r>
      <w:r>
        <w:rPr/>
        <w:pict>
          <v:shape style="position:absolute;margin-left:156.979996pt;margin-top:32.613659pt;width:.48001pt;height:.12pt;mso-position-horizontal-relative:page;mso-position-vertical-relative:paragraph;z-index:-1337776" type="#_x0000_t75" stroked="false">
            <v:imagedata r:id="rId404" o:title=""/>
          </v:shape>
        </w:pict>
      </w:r>
      <w:r>
        <w:rPr/>
        <w:pict>
          <v:shape style="position:absolute;margin-left:327.049988pt;margin-top:32.613659pt;width:.48001pt;height:.12pt;mso-position-horizontal-relative:page;mso-position-vertical-relative:paragraph;z-index:-1337752" type="#_x0000_t75" stroked="false">
            <v:imagedata r:id="rId404" o:title=""/>
          </v:shape>
        </w:pict>
      </w:r>
      <w:r>
        <w:rPr/>
        <w:pict>
          <v:group style="position:absolute;margin-left:157.460007pt;margin-top:52.293648pt;width:340.05pt;height:.5pt;mso-position-horizontal-relative:page;mso-position-vertical-relative:paragraph;z-index:-1337728" coordorigin="3149,1046" coordsize="6801,10">
            <v:shape style="position:absolute;left:3149;top:1046;width:1690;height:10" type="#_x0000_t75" stroked="false">
              <v:imagedata r:id="rId405" o:title=""/>
            </v:shape>
            <v:shape style="position:absolute;left:4835;top:1046;width:1706;height:10" type="#_x0000_t75" stroked="false">
              <v:imagedata r:id="rId406" o:title=""/>
            </v:shape>
            <v:shape style="position:absolute;left:6536;top:1046;width:1707;height:10" type="#_x0000_t75" stroked="false">
              <v:imagedata r:id="rId178" o:title=""/>
            </v:shape>
            <v:shape style="position:absolute;left:8238;top:1046;width:1712;height:10" type="#_x0000_t75" stroked="false">
              <v:imagedata r:id="rId389" o:title=""/>
            </v:shape>
            <w10:wrap type="none"/>
          </v:group>
        </w:pict>
      </w:r>
      <w:r>
        <w:rPr/>
        <w:pict>
          <v:group style="position:absolute;margin-left:97.944pt;margin-top:72.353653pt;width:399.6pt;height:.5pt;mso-position-horizontal-relative:page;mso-position-vertical-relative:paragraph;z-index:-1337704" coordorigin="1959,1447" coordsize="7992,10">
            <v:shape style="position:absolute;left:1959;top:1447;width:1181;height:10" type="#_x0000_t75" stroked="false">
              <v:imagedata r:id="rId407" o:title=""/>
            </v:shape>
            <v:shape style="position:absolute;left:3135;top:1447;width:1705;height:10" type="#_x0000_t75" stroked="false">
              <v:imagedata r:id="rId401" o:title=""/>
            </v:shape>
            <v:shape style="position:absolute;left:4835;top:1447;width:1706;height:10" type="#_x0000_t75" stroked="false">
              <v:imagedata r:id="rId408" o:title=""/>
            </v:shape>
            <v:shape style="position:absolute;left:6536;top:1447;width:1707;height:10" type="#_x0000_t75" stroked="false">
              <v:imagedata r:id="rId176" o:title=""/>
            </v:shape>
            <v:shape style="position:absolute;left:8238;top:1447;width:1712;height:10" type="#_x0000_t75" stroked="false">
              <v:imagedata r:id="rId393" o:title=""/>
            </v:shape>
            <w10:wrap type="none"/>
          </v:group>
        </w:pict>
      </w:r>
      <w:r>
        <w:rPr/>
        <w:pict>
          <v:group style="position:absolute;margin-left:97.944pt;margin-top:92.513649pt;width:399.6pt;height:.5pt;mso-position-horizontal-relative:page;mso-position-vertical-relative:paragraph;z-index:-1337680" coordorigin="1959,1850" coordsize="7992,10">
            <v:shape style="position:absolute;left:1959;top:1850;width:1181;height:10" type="#_x0000_t75" stroked="false">
              <v:imagedata r:id="rId407" o:title=""/>
            </v:shape>
            <v:shape style="position:absolute;left:3135;top:1850;width:1705;height:10" type="#_x0000_t75" stroked="false">
              <v:imagedata r:id="rId409" o:title=""/>
            </v:shape>
            <v:shape style="position:absolute;left:4835;top:1850;width:1706;height:10" type="#_x0000_t75" stroked="false">
              <v:imagedata r:id="rId410" o:title=""/>
            </v:shape>
            <v:shape style="position:absolute;left:6536;top:1850;width:1707;height:10" type="#_x0000_t75" stroked="false">
              <v:imagedata r:id="rId176" o:title=""/>
            </v:shape>
            <v:shape style="position:absolute;left:8238;top:1850;width:1712;height:10" type="#_x0000_t75" stroked="false">
              <v:imagedata r:id="rId393" o:title=""/>
            </v:shape>
            <w10:wrap type="none"/>
          </v:group>
        </w:pict>
      </w:r>
      <w:r>
        <w:rPr/>
        <w:pict>
          <v:group style="position:absolute;margin-left:97.944pt;margin-top:112.553619pt;width:399.6pt;height:.5pt;mso-position-horizontal-relative:page;mso-position-vertical-relative:paragraph;z-index:-1337656" coordorigin="1959,2251" coordsize="7992,10">
            <v:shape style="position:absolute;left:1959;top:2251;width:1181;height:10" type="#_x0000_t75" stroked="false">
              <v:imagedata r:id="rId407" o:title=""/>
            </v:shape>
            <v:shape style="position:absolute;left:3135;top:2251;width:1705;height:10" type="#_x0000_t75" stroked="false">
              <v:imagedata r:id="rId411" o:title=""/>
            </v:shape>
            <v:shape style="position:absolute;left:4835;top:2251;width:1706;height:10" type="#_x0000_t75" stroked="false">
              <v:imagedata r:id="rId412" o:title=""/>
            </v:shape>
            <v:shape style="position:absolute;left:6536;top:2251;width:1707;height:10" type="#_x0000_t75" stroked="false">
              <v:imagedata r:id="rId176" o:title=""/>
            </v:shape>
            <v:shape style="position:absolute;left:8238;top:2251;width:1712;height:10" type="#_x0000_t75" stroked="false">
              <v:imagedata r:id="rId393" o:title=""/>
            </v:shape>
            <w10:wrap type="none"/>
          </v:group>
        </w:pict>
      </w:r>
      <w:r>
        <w:rPr/>
        <w:pict>
          <v:group style="position:absolute;margin-left:97.944pt;margin-top:132.713684pt;width:399.6pt;height:.5pt;mso-position-horizontal-relative:page;mso-position-vertical-relative:paragraph;z-index:-1337632" coordorigin="1959,2654" coordsize="7992,10">
            <v:shape style="position:absolute;left:1959;top:2654;width:1181;height:10" type="#_x0000_t75" stroked="false">
              <v:imagedata r:id="rId407" o:title=""/>
            </v:shape>
            <v:shape style="position:absolute;left:3135;top:2654;width:1705;height:10" type="#_x0000_t75" stroked="false">
              <v:imagedata r:id="rId413" o:title=""/>
            </v:shape>
            <v:shape style="position:absolute;left:4835;top:2654;width:1706;height:10" type="#_x0000_t75" stroked="false">
              <v:imagedata r:id="rId414" o:title=""/>
            </v:shape>
            <v:shape style="position:absolute;left:6536;top:2654;width:1707;height:10" type="#_x0000_t75" stroked="false">
              <v:imagedata r:id="rId176" o:title=""/>
            </v:shape>
            <v:shape style="position:absolute;left:8238;top:2654;width:1712;height:10" type="#_x0000_t75" stroked="false">
              <v:imagedata r:id="rId393" o:title=""/>
            </v:shape>
            <w10:wrap type="none"/>
          </v:group>
        </w:pict>
      </w:r>
      <w:r>
        <w:rPr>
          <w:rFonts w:ascii="宋体" w:hAnsi="宋体" w:cs="宋体" w:eastAsia="宋体" w:hint="default"/>
        </w:rPr>
        <w:t>4</w:t>
      </w:r>
      <w:r>
        <w:rPr/>
        <w:t>、 主营业务（分地区）</w:t>
      </w:r>
      <w:r>
        <w:rPr>
          <w:b w:val="0"/>
          <w:bCs w:val="0"/>
        </w:rPr>
      </w:r>
    </w:p>
    <w:p>
      <w:pPr>
        <w:spacing w:line="240" w:lineRule="auto" w:before="13"/>
        <w:rPr>
          <w:rFonts w:ascii="宋体" w:hAnsi="宋体" w:cs="宋体" w:eastAsia="宋体" w:hint="default"/>
          <w:b/>
          <w:bCs/>
          <w:sz w:val="12"/>
          <w:szCs w:val="12"/>
        </w:rPr>
      </w:pPr>
    </w:p>
    <w:tbl>
      <w:tblPr>
        <w:tblW w:w="0" w:type="auto"/>
        <w:jc w:val="left"/>
        <w:tblInd w:w="284" w:type="dxa"/>
        <w:tblLayout w:type="fixed"/>
        <w:tblCellMar>
          <w:top w:w="0" w:type="dxa"/>
          <w:left w:w="0" w:type="dxa"/>
          <w:bottom w:w="0" w:type="dxa"/>
          <w:right w:w="0" w:type="dxa"/>
        </w:tblCellMar>
        <w:tblLook w:val="01E0"/>
      </w:tblPr>
      <w:tblGrid>
        <w:gridCol w:w="1200"/>
        <w:gridCol w:w="1700"/>
        <w:gridCol w:w="1702"/>
        <w:gridCol w:w="1702"/>
        <w:gridCol w:w="1702"/>
      </w:tblGrid>
      <w:tr>
        <w:trPr>
          <w:trHeight w:val="418" w:hRule="exact"/>
        </w:trPr>
        <w:tc>
          <w:tcPr>
            <w:tcW w:w="1200" w:type="dxa"/>
            <w:vMerge w:val="restart"/>
            <w:tcBorders>
              <w:top w:val="single" w:sz="12" w:space="0" w:color="000000"/>
              <w:left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340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3404"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98" w:hRule="exact"/>
        </w:trPr>
        <w:tc>
          <w:tcPr>
            <w:tcW w:w="1200" w:type="dxa"/>
            <w:vMerge/>
            <w:tcBorders>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402"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139,914,648.86</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60,201,287.50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104,159,448.60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38,199,439.60</w:t>
            </w:r>
          </w:p>
        </w:tc>
      </w:tr>
      <w:tr>
        <w:trPr>
          <w:trHeight w:val="402"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32,265,927.01</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19,264,086.75</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26,266,874.41</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14,849,758.20</w:t>
            </w:r>
          </w:p>
        </w:tc>
      </w:tr>
      <w:tr>
        <w:trPr>
          <w:trHeight w:val="402"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华中地区</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20,601,353.72</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9,496,036.63</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15,492,174.64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5,785,263.15</w:t>
            </w:r>
          </w:p>
        </w:tc>
      </w:tr>
      <w:tr>
        <w:trPr>
          <w:trHeight w:val="402"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15,977,714.79</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9,305,128.83</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11,545,357.61</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4,038,925.43</w:t>
            </w:r>
          </w:p>
        </w:tc>
      </w:tr>
      <w:tr>
        <w:trPr>
          <w:trHeight w:val="402"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9,884,960.69</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3,886,590.49</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4,715,914.56</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2,462,509.58</w:t>
            </w:r>
          </w:p>
        </w:tc>
      </w:tr>
      <w:tr>
        <w:trPr>
          <w:trHeight w:val="402"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东北地区</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5,549,795.76</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2,907,721.07</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6,969,123.42</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3,394,189.93</w:t>
            </w:r>
          </w:p>
        </w:tc>
      </w:tr>
      <w:tr>
        <w:trPr>
          <w:trHeight w:val="402"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259,429.77</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90,495.36</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137,599.96</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86,200.00</w:t>
            </w:r>
          </w:p>
        </w:tc>
      </w:tr>
      <w:tr>
        <w:trPr>
          <w:trHeight w:val="412" w:hRule="exact"/>
        </w:trPr>
        <w:tc>
          <w:tcPr>
            <w:tcW w:w="1200" w:type="dxa"/>
            <w:tcBorders>
              <w:top w:val="nil" w:sz="6" w:space="0" w:color="auto"/>
              <w:left w:val="nil" w:sz="6" w:space="0" w:color="auto"/>
              <w:bottom w:val="single" w:sz="12" w:space="0" w:color="000000"/>
              <w:right w:val="single" w:sz="4" w:space="0" w:color="000000"/>
            </w:tcBorders>
          </w:tcPr>
          <w:p>
            <w:pPr>
              <w:pStyle w:val="TableParagraph"/>
              <w:tabs>
                <w:tab w:pos="647" w:val="left" w:leader="none"/>
              </w:tabs>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224,453,830.60</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105,151,346.63</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169,286,493.20</w:t>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68,816,285.89</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240" w:lineRule="auto"/>
        <w:ind w:right="0"/>
        <w:jc w:val="left"/>
        <w:rPr>
          <w:b w:val="0"/>
          <w:bCs w:val="0"/>
        </w:rPr>
      </w:pPr>
      <w:r>
        <w:rPr/>
        <w:pict>
          <v:group style="position:absolute;margin-left:97.944pt;margin-top:-104.766373pt;width:399.6pt;height:.5pt;mso-position-horizontal-relative:page;mso-position-vertical-relative:paragraph;z-index:-1337608" coordorigin="1959,-2095" coordsize="7992,10">
            <v:shape style="position:absolute;left:1959;top:-2095;width:1181;height:10" type="#_x0000_t75" stroked="false">
              <v:imagedata r:id="rId407" o:title=""/>
            </v:shape>
            <v:shape style="position:absolute;left:3135;top:-2095;width:1705;height:10" type="#_x0000_t75" stroked="false">
              <v:imagedata r:id="rId415" o:title=""/>
            </v:shape>
            <v:shape style="position:absolute;left:4835;top:-2095;width:1706;height:10" type="#_x0000_t75" stroked="false">
              <v:imagedata r:id="rId416" o:title=""/>
            </v:shape>
            <v:shape style="position:absolute;left:6536;top:-2095;width:1707;height:10" type="#_x0000_t75" stroked="false">
              <v:imagedata r:id="rId178" o:title=""/>
            </v:shape>
            <v:shape style="position:absolute;left:8238;top:-2095;width:1712;height:10" type="#_x0000_t75" stroked="false">
              <v:imagedata r:id="rId389" o:title=""/>
            </v:shape>
            <w10:wrap type="none"/>
          </v:group>
        </w:pict>
      </w:r>
      <w:r>
        <w:rPr/>
        <w:pict>
          <v:group style="position:absolute;margin-left:97.944pt;margin-top:-84.606316pt;width:399.6pt;height:.5pt;mso-position-horizontal-relative:page;mso-position-vertical-relative:paragraph;z-index:-1337584" coordorigin="1959,-1692" coordsize="7992,10">
            <v:shape style="position:absolute;left:1959;top:-1692;width:1181;height:10" type="#_x0000_t75" stroked="false">
              <v:imagedata r:id="rId407" o:title=""/>
            </v:shape>
            <v:shape style="position:absolute;left:3135;top:-1692;width:1705;height:10" type="#_x0000_t75" stroked="false">
              <v:imagedata r:id="rId417" o:title=""/>
            </v:shape>
            <v:shape style="position:absolute;left:4835;top:-1692;width:1706;height:10" type="#_x0000_t75" stroked="false">
              <v:imagedata r:id="rId418" o:title=""/>
            </v:shape>
            <v:shape style="position:absolute;left:6536;top:-1692;width:1707;height:10" type="#_x0000_t75" stroked="false">
              <v:imagedata r:id="rId176" o:title=""/>
            </v:shape>
            <v:shape style="position:absolute;left:8238;top:-1692;width:1712;height:10" type="#_x0000_t75" stroked="false">
              <v:imagedata r:id="rId393" o:title=""/>
            </v:shape>
            <w10:wrap type="none"/>
          </v:group>
        </w:pict>
      </w:r>
      <w:r>
        <w:rPr/>
        <w:pict>
          <v:group style="position:absolute;margin-left:97.944pt;margin-top:-64.566315pt;width:399.6pt;height:.5pt;mso-position-horizontal-relative:page;mso-position-vertical-relative:paragraph;z-index:-1337560" coordorigin="1959,-1291" coordsize="7992,10">
            <v:shape style="position:absolute;left:1959;top:-1291;width:1181;height:10" type="#_x0000_t75" stroked="false">
              <v:imagedata r:id="rId407" o:title=""/>
            </v:shape>
            <v:shape style="position:absolute;left:3135;top:-1291;width:1705;height:10" type="#_x0000_t75" stroked="false">
              <v:imagedata r:id="rId419" o:title=""/>
            </v:shape>
            <v:shape style="position:absolute;left:4835;top:-1291;width:1706;height:10" type="#_x0000_t75" stroked="false">
              <v:imagedata r:id="rId420" o:title=""/>
            </v:shape>
            <v:shape style="position:absolute;left:6536;top:-1291;width:1707;height:10" type="#_x0000_t75" stroked="false">
              <v:imagedata r:id="rId176" o:title=""/>
            </v:shape>
            <v:shape style="position:absolute;left:8238;top:-1291;width:1712;height:10" type="#_x0000_t75" stroked="false">
              <v:imagedata r:id="rId393" o:title=""/>
            </v:shape>
            <w10:wrap type="none"/>
          </v:group>
        </w:pict>
      </w:r>
      <w:r>
        <w:rPr/>
        <w:pict>
          <v:group style="position:absolute;margin-left:97.944pt;margin-top:-44.406372pt;width:399.6pt;height:.5pt;mso-position-horizontal-relative:page;mso-position-vertical-relative:paragraph;z-index:-1337536" coordorigin="1959,-888" coordsize="7992,10">
            <v:shape style="position:absolute;left:1959;top:-888;width:1181;height:10" type="#_x0000_t75" stroked="false">
              <v:imagedata r:id="rId407" o:title=""/>
            </v:shape>
            <v:shape style="position:absolute;left:3135;top:-888;width:1705;height:10" type="#_x0000_t75" stroked="false">
              <v:imagedata r:id="rId421" o:title=""/>
            </v:shape>
            <v:shape style="position:absolute;left:4835;top:-888;width:1706;height:10" type="#_x0000_t75" stroked="false">
              <v:imagedata r:id="rId422" o:title=""/>
            </v:shape>
            <v:shape style="position:absolute;left:6536;top:-888;width:1707;height:10" type="#_x0000_t75" stroked="false">
              <v:imagedata r:id="rId178" o:title=""/>
            </v:shape>
            <v:shape style="position:absolute;left:8238;top:-888;width:1712;height:10" type="#_x0000_t75" stroked="false">
              <v:imagedata r:id="rId389" o:title=""/>
            </v:shape>
            <w10:wrap type="none"/>
          </v:group>
        </w:pict>
      </w:r>
      <w:r>
        <w:rPr/>
        <w:pict>
          <v:shape style="position:absolute;margin-left:240.050003pt;margin-top:23.663668pt;width:.48pt;height:.12pt;mso-position-horizontal-relative:page;mso-position-vertical-relative:paragraph;z-index:-1337512" type="#_x0000_t75" stroked="false">
            <v:imagedata r:id="rId404" o:title=""/>
          </v:shape>
        </w:pict>
      </w:r>
      <w:r>
        <w:rPr/>
        <w:pict>
          <v:shape style="position:absolute;margin-left:332.230011pt;margin-top:23.663668pt;width:.48001pt;height:.12pt;mso-position-horizontal-relative:page;mso-position-vertical-relative:paragraph;z-index:-1337488" type="#_x0000_t75" stroked="false">
            <v:imagedata r:id="rId404" o:title=""/>
          </v:shape>
        </w:pict>
      </w:r>
      <w:r>
        <w:rPr/>
        <w:pict>
          <v:group style="position:absolute;margin-left:106.940002pt;margin-top:43.343689pt;width:381.6pt;height:.5pt;mso-position-horizontal-relative:page;mso-position-vertical-relative:paragraph;z-index:-1337464" coordorigin="2139,867" coordsize="7632,10">
            <v:shape style="position:absolute;left:2139;top:867;width:2662;height:10" type="#_x0000_t75" stroked="false">
              <v:imagedata r:id="rId423" o:title=""/>
            </v:shape>
            <v:shape style="position:absolute;left:4796;top:867;width:4974;height:10" type="#_x0000_t75" stroked="false">
              <v:imagedata r:id="rId424" o:title=""/>
            </v:shape>
            <w10:wrap type="none"/>
          </v:group>
        </w:pict>
      </w:r>
      <w:r>
        <w:rPr/>
        <w:pict>
          <v:group style="position:absolute;margin-left:106.940002pt;margin-top:63.383686pt;width:381.6pt;height:.5pt;mso-position-horizontal-relative:page;mso-position-vertical-relative:paragraph;z-index:-1337440" coordorigin="2139,1268" coordsize="7632,10">
            <v:shape style="position:absolute;left:2139;top:1268;width:2662;height:10" type="#_x0000_t75" stroked="false">
              <v:imagedata r:id="rId423" o:title=""/>
            </v:shape>
            <v:shape style="position:absolute;left:4796;top:1268;width:4974;height:10" type="#_x0000_t75" stroked="false">
              <v:imagedata r:id="rId425" o:title=""/>
            </v:shape>
            <w10:wrap type="none"/>
          </v:group>
        </w:pict>
      </w:r>
      <w:r>
        <w:rPr/>
        <w:pict>
          <v:group style="position:absolute;margin-left:106.940002pt;margin-top:83.543686pt;width:381.6pt;height:.5pt;mso-position-horizontal-relative:page;mso-position-vertical-relative:paragraph;z-index:-1337416" coordorigin="2139,1671" coordsize="7632,10">
            <v:shape style="position:absolute;left:2139;top:1671;width:2662;height:10" type="#_x0000_t75" stroked="false">
              <v:imagedata r:id="rId423" o:title=""/>
            </v:shape>
            <v:shape style="position:absolute;left:4796;top:1671;width:4974;height:10" type="#_x0000_t75" stroked="false">
              <v:imagedata r:id="rId424" o:title=""/>
            </v:shape>
            <w10:wrap type="none"/>
          </v:group>
        </w:pict>
      </w:r>
      <w:r>
        <w:rPr>
          <w:rFonts w:ascii="宋体" w:hAnsi="宋体" w:cs="宋体" w:eastAsia="宋体" w:hint="default"/>
        </w:rPr>
        <w:t>5</w:t>
      </w:r>
      <w:r>
        <w:rPr/>
        <w:t>、</w:t>
      </w:r>
      <w:r>
        <w:rPr>
          <w:spacing w:val="-4"/>
        </w:rPr>
        <w:t> </w:t>
      </w:r>
      <w:r>
        <w:rPr/>
        <w:t>公司前五名客户的营业收入情况</w:t>
      </w:r>
      <w:r>
        <w:rPr>
          <w:b w:val="0"/>
          <w:bCs w:val="0"/>
        </w:rPr>
      </w:r>
    </w:p>
    <w:p>
      <w:pPr>
        <w:spacing w:line="240" w:lineRule="auto" w:before="13"/>
        <w:rPr>
          <w:rFonts w:ascii="宋体" w:hAnsi="宋体" w:cs="宋体" w:eastAsia="宋体" w:hint="default"/>
          <w:b/>
          <w:bCs/>
          <w:sz w:val="12"/>
          <w:szCs w:val="12"/>
        </w:rPr>
      </w:pPr>
    </w:p>
    <w:tbl>
      <w:tblPr>
        <w:tblW w:w="0" w:type="auto"/>
        <w:jc w:val="left"/>
        <w:tblInd w:w="464" w:type="dxa"/>
        <w:tblLayout w:type="fixed"/>
        <w:tblCellMar>
          <w:top w:w="0" w:type="dxa"/>
          <w:left w:w="0" w:type="dxa"/>
          <w:bottom w:w="0" w:type="dxa"/>
          <w:right w:w="0" w:type="dxa"/>
        </w:tblCellMar>
        <w:tblLook w:val="01E0"/>
      </w:tblPr>
      <w:tblGrid>
        <w:gridCol w:w="2681"/>
        <w:gridCol w:w="1844"/>
        <w:gridCol w:w="3120"/>
      </w:tblGrid>
      <w:tr>
        <w:trPr>
          <w:trHeight w:val="414" w:hRule="exact"/>
        </w:trPr>
        <w:tc>
          <w:tcPr>
            <w:tcW w:w="2681"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排</w:t>
              <w:tab/>
              <w:t>名</w:t>
            </w:r>
          </w:p>
        </w:tc>
        <w:tc>
          <w:tcPr>
            <w:tcW w:w="18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3120"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占公司全部营业收入的比例</w:t>
            </w:r>
            <w:r>
              <w:rPr>
                <w:rFonts w:ascii="宋体" w:hAnsi="宋体" w:cs="宋体" w:eastAsia="宋体" w:hint="default"/>
                <w:sz w:val="21"/>
                <w:szCs w:val="21"/>
              </w:rPr>
              <w:t>(%)</w:t>
            </w:r>
          </w:p>
        </w:tc>
      </w:tr>
      <w:tr>
        <w:trPr>
          <w:trHeight w:val="402" w:hRule="exact"/>
        </w:trPr>
        <w:tc>
          <w:tcPr>
            <w:tcW w:w="268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16,432,875.47</w:t>
            </w: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7.32</w:t>
            </w:r>
          </w:p>
        </w:tc>
      </w:tr>
      <w:tr>
        <w:trPr>
          <w:trHeight w:val="402" w:hRule="exact"/>
        </w:trPr>
        <w:tc>
          <w:tcPr>
            <w:tcW w:w="2681"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12,974,084.27</w:t>
            </w: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5.78</w:t>
            </w:r>
          </w:p>
        </w:tc>
      </w:tr>
      <w:tr>
        <w:trPr>
          <w:trHeight w:val="412" w:hRule="exact"/>
        </w:trPr>
        <w:tc>
          <w:tcPr>
            <w:tcW w:w="2681"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8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11,105,921.94</w:t>
            </w:r>
          </w:p>
        </w:tc>
        <w:tc>
          <w:tcPr>
            <w:tcW w:w="3120"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4.95</w:t>
            </w:r>
          </w:p>
        </w:tc>
      </w:tr>
    </w:tbl>
    <w:p>
      <w:pPr>
        <w:spacing w:after="0" w:line="240" w:lineRule="auto"/>
        <w:jc w:val="left"/>
        <w:rPr>
          <w:rFonts w:ascii="宋体" w:hAnsi="宋体" w:cs="宋体" w:eastAsia="宋体" w:hint="default"/>
          <w:sz w:val="21"/>
          <w:szCs w:val="21"/>
        </w:rPr>
        <w:sectPr>
          <w:pgSz w:w="11910" w:h="16840"/>
          <w:pgMar w:header="893" w:footer="1040" w:top="1520" w:bottom="1220" w:left="1660" w:right="1680"/>
        </w:sectPr>
      </w:pPr>
    </w:p>
    <w:p>
      <w:pPr>
        <w:spacing w:line="240" w:lineRule="auto" w:before="2"/>
        <w:rPr>
          <w:rFonts w:ascii="宋体" w:hAnsi="宋体" w:cs="宋体" w:eastAsia="宋体" w:hint="default"/>
          <w:b/>
          <w:bCs/>
          <w:sz w:val="3"/>
          <w:szCs w:val="3"/>
        </w:rPr>
      </w:pPr>
      <w:r>
        <w:rPr/>
        <w:pict>
          <v:group style="position:absolute;margin-left:105.980003pt;margin-top:689.859985pt;width:383.4pt;height:.5pt;mso-position-horizontal-relative:page;mso-position-vertical-relative:page;z-index:-1336744" coordorigin="2120,13797" coordsize="7668,10">
            <v:shape style="position:absolute;left:2120;top:13797;width:3356;height:10" type="#_x0000_t75" stroked="false">
              <v:imagedata r:id="rId426" o:title=""/>
            </v:shape>
            <v:shape style="position:absolute;left:5471;top:13797;width:4316;height:10" type="#_x0000_t75" stroked="false">
              <v:imagedata r:id="rId427" o:title=""/>
            </v:shape>
            <w10:wrap type="none"/>
          </v:group>
        </w:pict>
      </w:r>
      <w:r>
        <w:rPr/>
        <w:pict>
          <v:group style="position:absolute;margin-left:105.980003pt;margin-top:710.02002pt;width:383.4pt;height:.5pt;mso-position-horizontal-relative:page;mso-position-vertical-relative:page;z-index:-1336720" coordorigin="2120,14200" coordsize="7668,10">
            <v:shape style="position:absolute;left:2120;top:14200;width:3356;height:10" type="#_x0000_t75" stroked="false">
              <v:imagedata r:id="rId426" o:title=""/>
            </v:shape>
            <v:shape style="position:absolute;left:5471;top:14200;width:4316;height:10" type="#_x0000_t75" stroked="false">
              <v:imagedata r:id="rId428" o:title=""/>
            </v:shape>
            <w10:wrap type="none"/>
          </v:group>
        </w:pict>
      </w:r>
      <w:r>
        <w:rPr/>
        <w:pict>
          <v:group style="position:absolute;margin-left:105.980003pt;margin-top:730.059998pt;width:383.4pt;height:.5pt;mso-position-horizontal-relative:page;mso-position-vertical-relative:page;z-index:-1336696" coordorigin="2120,14601" coordsize="7668,10">
            <v:shape style="position:absolute;left:2120;top:14601;width:3356;height:10" type="#_x0000_t75" stroked="false">
              <v:imagedata r:id="rId426" o:title=""/>
            </v:shape>
            <v:shape style="position:absolute;left:5471;top:14601;width:4316;height:10" type="#_x0000_t75" stroked="false">
              <v:imagedata r:id="rId427" o:title=""/>
            </v:shape>
            <w10:wrap type="none"/>
          </v:group>
        </w:pict>
      </w:r>
    </w:p>
    <w:tbl>
      <w:tblPr>
        <w:tblW w:w="0" w:type="auto"/>
        <w:jc w:val="left"/>
        <w:tblInd w:w="464" w:type="dxa"/>
        <w:tblLayout w:type="fixed"/>
        <w:tblCellMar>
          <w:top w:w="0" w:type="dxa"/>
          <w:left w:w="0" w:type="dxa"/>
          <w:bottom w:w="0" w:type="dxa"/>
          <w:right w:w="0" w:type="dxa"/>
        </w:tblCellMar>
        <w:tblLook w:val="01E0"/>
      </w:tblPr>
      <w:tblGrid>
        <w:gridCol w:w="2681"/>
        <w:gridCol w:w="1844"/>
        <w:gridCol w:w="3120"/>
      </w:tblGrid>
      <w:tr>
        <w:trPr>
          <w:trHeight w:val="414" w:hRule="exact"/>
        </w:trPr>
        <w:tc>
          <w:tcPr>
            <w:tcW w:w="2681" w:type="dxa"/>
            <w:tcBorders>
              <w:top w:val="single" w:sz="12" w:space="0" w:color="000000"/>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8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8,743,539.74</w:t>
            </w:r>
          </w:p>
        </w:tc>
        <w:tc>
          <w:tcPr>
            <w:tcW w:w="3120"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3.90</w:t>
            </w:r>
          </w:p>
        </w:tc>
      </w:tr>
      <w:tr>
        <w:trPr>
          <w:trHeight w:val="402" w:hRule="exact"/>
        </w:trPr>
        <w:tc>
          <w:tcPr>
            <w:tcW w:w="268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7,149,747.97</w:t>
            </w: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3.19</w:t>
            </w:r>
          </w:p>
        </w:tc>
      </w:tr>
      <w:tr>
        <w:trPr>
          <w:trHeight w:val="411" w:hRule="exact"/>
        </w:trPr>
        <w:tc>
          <w:tcPr>
            <w:tcW w:w="2681" w:type="dxa"/>
            <w:tcBorders>
              <w:top w:val="nil" w:sz="6" w:space="0" w:color="auto"/>
              <w:left w:val="nil" w:sz="6" w:space="0" w:color="auto"/>
              <w:bottom w:val="single" w:sz="12" w:space="0" w:color="000000"/>
              <w:right w:val="single" w:sz="4" w:space="0" w:color="000000"/>
            </w:tcBorders>
          </w:tcPr>
          <w:p>
            <w:pPr>
              <w:pStyle w:val="TableParagraph"/>
              <w:tabs>
                <w:tab w:pos="753" w:val="left" w:leader="none"/>
              </w:tabs>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8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56,406,169.39</w:t>
            </w:r>
          </w:p>
        </w:tc>
        <w:tc>
          <w:tcPr>
            <w:tcW w:w="3120"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25.14</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tabs>
          <w:tab w:pos="1400" w:val="left" w:leader="none"/>
        </w:tabs>
        <w:spacing w:line="240" w:lineRule="auto"/>
        <w:ind w:right="0"/>
        <w:jc w:val="left"/>
        <w:rPr>
          <w:b w:val="0"/>
          <w:bCs w:val="0"/>
        </w:rPr>
      </w:pPr>
      <w:r>
        <w:rPr/>
        <w:pict>
          <v:shape style="position:absolute;margin-left:240.050003pt;margin-top:-84.116325pt;width:.48pt;height:.12pt;mso-position-horizontal-relative:page;mso-position-vertical-relative:paragraph;z-index:-1337392" type="#_x0000_t75" stroked="false">
            <v:imagedata r:id="rId429" o:title=""/>
          </v:shape>
        </w:pict>
      </w:r>
      <w:r>
        <w:rPr/>
        <w:pict>
          <v:shape style="position:absolute;margin-left:332.230011pt;margin-top:-84.116325pt;width:.48001pt;height:.12pt;mso-position-horizontal-relative:page;mso-position-vertical-relative:paragraph;z-index:-1337368" type="#_x0000_t75" stroked="false">
            <v:imagedata r:id="rId429" o:title=""/>
          </v:shape>
        </w:pict>
      </w:r>
      <w:r>
        <w:rPr/>
        <w:pict>
          <v:group style="position:absolute;margin-left:106.940002pt;margin-top:-64.416306pt;width:381.6pt;height:.5pt;mso-position-horizontal-relative:page;mso-position-vertical-relative:paragraph;z-index:-1337344" coordorigin="2139,-1288" coordsize="7632,10">
            <v:shape style="position:absolute;left:2139;top:-1288;width:2662;height:10" type="#_x0000_t75" stroked="false">
              <v:imagedata r:id="rId423" o:title=""/>
            </v:shape>
            <v:shape style="position:absolute;left:4796;top:-1288;width:4974;height:10" type="#_x0000_t75" stroked="false">
              <v:imagedata r:id="rId425" o:title=""/>
            </v:shape>
            <w10:wrap type="none"/>
          </v:group>
        </w:pict>
      </w:r>
      <w:r>
        <w:rPr/>
        <w:pict>
          <v:group style="position:absolute;margin-left:106.940002pt;margin-top:-44.376305pt;width:381.6pt;height:.5pt;mso-position-horizontal-relative:page;mso-position-vertical-relative:paragraph;z-index:-1337320" coordorigin="2139,-888" coordsize="7632,10">
            <v:shape style="position:absolute;left:2139;top:-888;width:2662;height:10" type="#_x0000_t75" stroked="false">
              <v:imagedata r:id="rId423" o:title=""/>
            </v:shape>
            <v:shape style="position:absolute;left:4796;top:-888;width:4974;height:10" type="#_x0000_t75" stroked="false">
              <v:imagedata r:id="rId425" o:title=""/>
            </v:shape>
            <w10:wrap type="none"/>
          </v:group>
        </w:pict>
      </w:r>
      <w:r>
        <w:rPr/>
        <w:pict>
          <v:shape style="position:absolute;margin-left:241.130005pt;margin-top:41.303677pt;width:.48pt;height:.12pt;mso-position-horizontal-relative:page;mso-position-vertical-relative:paragraph;z-index:-1337296" type="#_x0000_t75" stroked="false">
            <v:imagedata r:id="rId429" o:title=""/>
          </v:shape>
        </w:pict>
      </w:r>
      <w:r>
        <w:rPr/>
        <w:pict>
          <v:shape style="position:absolute;margin-left:326.089996pt;margin-top:41.303677pt;width:.47998pt;height:.12pt;mso-position-horizontal-relative:page;mso-position-vertical-relative:paragraph;z-index:-1337272" type="#_x0000_t75" stroked="false">
            <v:imagedata r:id="rId429" o:title=""/>
          </v:shape>
        </w:pict>
      </w:r>
      <w:r>
        <w:rPr/>
        <w:pict>
          <v:shape style="position:absolute;margin-left:404.829987pt;margin-top:41.303677pt;width:.48001pt;height:.12pt;mso-position-horizontal-relative:page;mso-position-vertical-relative:paragraph;z-index:-1337248" type="#_x0000_t75" stroked="false">
            <v:imagedata r:id="rId429" o:title=""/>
          </v:shape>
        </w:pict>
      </w:r>
      <w:r>
        <w:rPr/>
        <w:pict>
          <v:group style="position:absolute;margin-left:126.739998pt;margin-top:60.983635pt;width:381.6pt;height:.5pt;mso-position-horizontal-relative:page;mso-position-vertical-relative:paragraph;z-index:-1337224" coordorigin="2535,1220" coordsize="7632,10">
            <v:shape style="position:absolute;left:2535;top:1220;width:2288;height:10" type="#_x0000_t75" stroked="false">
              <v:imagedata r:id="rId430" o:title=""/>
            </v:shape>
            <v:shape style="position:absolute;left:4818;top:1220;width:1704;height:10" type="#_x0000_t75" stroked="false">
              <v:imagedata r:id="rId117" o:title=""/>
            </v:shape>
            <v:shape style="position:absolute;left:6517;top:1220;width:1580;height:10" type="#_x0000_t75" stroked="false">
              <v:imagedata r:id="rId431" o:title=""/>
            </v:shape>
            <v:shape style="position:absolute;left:8092;top:1220;width:2074;height:10" type="#_x0000_t75" stroked="false">
              <v:imagedata r:id="rId432" o:title=""/>
            </v:shape>
            <w10:wrap type="none"/>
          </v:group>
        </w:pict>
      </w:r>
      <w:r>
        <w:rPr/>
        <w:pict>
          <v:group style="position:absolute;margin-left:126.739998pt;margin-top:81.023697pt;width:381.6pt;height:.5pt;mso-position-horizontal-relative:page;mso-position-vertical-relative:paragraph;z-index:-1337200" coordorigin="2535,1620" coordsize="7632,10">
            <v:shape style="position:absolute;left:2535;top:1620;width:2288;height:10" type="#_x0000_t75" stroked="false">
              <v:imagedata r:id="rId430" o:title=""/>
            </v:shape>
            <v:shape style="position:absolute;left:4818;top:1620;width:1704;height:10" type="#_x0000_t75" stroked="false">
              <v:imagedata r:id="rId117" o:title=""/>
            </v:shape>
            <v:shape style="position:absolute;left:6517;top:1620;width:1580;height:10" type="#_x0000_t75" stroked="false">
              <v:imagedata r:id="rId431" o:title=""/>
            </v:shape>
            <v:shape style="position:absolute;left:8092;top:1620;width:2074;height:10" type="#_x0000_t75" stroked="false">
              <v:imagedata r:id="rId432" o:title=""/>
            </v:shape>
            <w10:wrap type="none"/>
          </v:group>
        </w:pict>
      </w:r>
      <w:r>
        <w:rPr/>
        <w:t>（二十四）</w:t>
        <w:tab/>
        <w:t>营业税金及附加</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9"/>
          <w:szCs w:val="19"/>
        </w:rPr>
      </w:pPr>
    </w:p>
    <w:tbl>
      <w:tblPr>
        <w:tblW w:w="0" w:type="auto"/>
        <w:jc w:val="left"/>
        <w:tblInd w:w="860" w:type="dxa"/>
        <w:tblLayout w:type="fixed"/>
        <w:tblCellMar>
          <w:top w:w="0" w:type="dxa"/>
          <w:left w:w="0" w:type="dxa"/>
          <w:bottom w:w="0" w:type="dxa"/>
          <w:right w:w="0" w:type="dxa"/>
        </w:tblCellMar>
        <w:tblLook w:val="01E0"/>
      </w:tblPr>
      <w:tblGrid>
        <w:gridCol w:w="2307"/>
        <w:gridCol w:w="1699"/>
        <w:gridCol w:w="1575"/>
        <w:gridCol w:w="2064"/>
      </w:tblGrid>
      <w:tr>
        <w:trPr>
          <w:trHeight w:val="414" w:hRule="exact"/>
        </w:trPr>
        <w:tc>
          <w:tcPr>
            <w:tcW w:w="2307"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9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5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2064"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计缴标准</w:t>
            </w:r>
          </w:p>
        </w:tc>
      </w:tr>
      <w:tr>
        <w:trPr>
          <w:trHeight w:val="402" w:hRule="exact"/>
        </w:trPr>
        <w:tc>
          <w:tcPr>
            <w:tcW w:w="230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7,418,113.63</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6,793,299.76</w:t>
            </w:r>
          </w:p>
        </w:tc>
        <w:tc>
          <w:tcPr>
            <w:tcW w:w="206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w:t>
            </w:r>
          </w:p>
        </w:tc>
      </w:tr>
      <w:tr>
        <w:trPr>
          <w:trHeight w:val="402" w:hRule="exact"/>
        </w:trPr>
        <w:tc>
          <w:tcPr>
            <w:tcW w:w="230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城市建设维护税</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150,463.67</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116,324.19</w:t>
            </w:r>
          </w:p>
        </w:tc>
        <w:tc>
          <w:tcPr>
            <w:tcW w:w="206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z w:val="21"/>
                <w:szCs w:val="21"/>
              </w:rPr>
              <w:t>、</w:t>
            </w:r>
            <w:r>
              <w:rPr>
                <w:rFonts w:ascii="宋体" w:hAnsi="宋体" w:cs="宋体" w:eastAsia="宋体" w:hint="default"/>
                <w:sz w:val="21"/>
                <w:szCs w:val="21"/>
              </w:rPr>
              <w:t>5%</w:t>
            </w:r>
            <w:r>
              <w:rPr>
                <w:rFonts w:ascii="宋体" w:hAnsi="宋体" w:cs="宋体" w:eastAsia="宋体" w:hint="default"/>
                <w:sz w:val="21"/>
                <w:szCs w:val="21"/>
              </w:rPr>
              <w:t>、</w:t>
            </w:r>
            <w:r>
              <w:rPr>
                <w:rFonts w:ascii="宋体" w:hAnsi="宋体" w:cs="宋体" w:eastAsia="宋体" w:hint="default"/>
                <w:sz w:val="21"/>
                <w:szCs w:val="21"/>
              </w:rPr>
              <w:t>1%</w:t>
            </w:r>
          </w:p>
        </w:tc>
      </w:tr>
      <w:tr>
        <w:trPr>
          <w:trHeight w:val="402" w:hRule="exact"/>
        </w:trPr>
        <w:tc>
          <w:tcPr>
            <w:tcW w:w="230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381,048.30</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77,910.35</w:t>
            </w:r>
          </w:p>
        </w:tc>
        <w:tc>
          <w:tcPr>
            <w:tcW w:w="206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z w:val="21"/>
                <w:szCs w:val="21"/>
              </w:rPr>
              <w:t>1%</w:t>
            </w:r>
          </w:p>
        </w:tc>
      </w:tr>
      <w:tr>
        <w:trPr>
          <w:trHeight w:val="402" w:hRule="exact"/>
        </w:trPr>
        <w:tc>
          <w:tcPr>
            <w:tcW w:w="230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其他税费</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72,564.95</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76,453.58</w:t>
            </w:r>
          </w:p>
        </w:tc>
        <w:tc>
          <w:tcPr>
            <w:tcW w:w="2064"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307" w:type="dxa"/>
            <w:tcBorders>
              <w:top w:val="nil" w:sz="6" w:space="0" w:color="auto"/>
              <w:left w:val="nil" w:sz="6" w:space="0" w:color="auto"/>
              <w:bottom w:val="single" w:sz="12" w:space="0" w:color="000000"/>
              <w:right w:val="single" w:sz="4" w:space="0" w:color="000000"/>
            </w:tcBorders>
          </w:tcPr>
          <w:p>
            <w:pPr>
              <w:pStyle w:val="TableParagraph"/>
              <w:tabs>
                <w:tab w:pos="753" w:val="left" w:leader="none"/>
              </w:tabs>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8,022,190.55</w:t>
            </w:r>
          </w:p>
        </w:tc>
        <w:tc>
          <w:tcPr>
            <w:tcW w:w="15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7,063,987.88</w:t>
            </w:r>
          </w:p>
        </w:tc>
        <w:tc>
          <w:tcPr>
            <w:tcW w:w="2064"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3"/>
        <w:tabs>
          <w:tab w:pos="1400" w:val="left" w:leader="none"/>
        </w:tabs>
        <w:spacing w:line="240" w:lineRule="auto"/>
        <w:ind w:right="0"/>
        <w:jc w:val="left"/>
        <w:rPr>
          <w:b w:val="0"/>
          <w:bCs w:val="0"/>
        </w:rPr>
      </w:pPr>
      <w:r>
        <w:rPr/>
        <w:pict>
          <v:group style="position:absolute;margin-left:126.739998pt;margin-top:-84.606369pt;width:381.6pt;height:.5pt;mso-position-horizontal-relative:page;mso-position-vertical-relative:paragraph;z-index:-1337176" coordorigin="2535,-1692" coordsize="7632,10">
            <v:shape style="position:absolute;left:2535;top:-1692;width:2288;height:10" type="#_x0000_t75" stroked="false">
              <v:imagedata r:id="rId430" o:title=""/>
            </v:shape>
            <v:shape style="position:absolute;left:4818;top:-1692;width:1704;height:10" type="#_x0000_t75" stroked="false">
              <v:imagedata r:id="rId117" o:title=""/>
            </v:shape>
            <v:shape style="position:absolute;left:6517;top:-1692;width:1580;height:10" type="#_x0000_t75" stroked="false">
              <v:imagedata r:id="rId431" o:title=""/>
            </v:shape>
            <v:shape style="position:absolute;left:8092;top:-1692;width:2074;height:10" type="#_x0000_t75" stroked="false">
              <v:imagedata r:id="rId432" o:title=""/>
            </v:shape>
            <w10:wrap type="none"/>
          </v:group>
        </w:pict>
      </w:r>
      <w:r>
        <w:rPr/>
        <w:pict>
          <v:group style="position:absolute;margin-left:126.739998pt;margin-top:-64.536308pt;width:381.6pt;height:.5pt;mso-position-horizontal-relative:page;mso-position-vertical-relative:paragraph;z-index:-1337152" coordorigin="2535,-1291" coordsize="7632,10">
            <v:shape style="position:absolute;left:2535;top:-1291;width:2288;height:10" type="#_x0000_t75" stroked="false">
              <v:imagedata r:id="rId430" o:title=""/>
            </v:shape>
            <v:shape style="position:absolute;left:4818;top:-1291;width:1704;height:10" type="#_x0000_t75" stroked="false">
              <v:imagedata r:id="rId433" o:title=""/>
            </v:shape>
            <v:shape style="position:absolute;left:6517;top:-1291;width:1580;height:10" type="#_x0000_t75" stroked="false">
              <v:imagedata r:id="rId434" o:title=""/>
            </v:shape>
            <v:shape style="position:absolute;left:8092;top:-1291;width:2074;height:10" type="#_x0000_t75" stroked="false">
              <v:imagedata r:id="rId435" o:title=""/>
            </v:shape>
            <w10:wrap type="none"/>
          </v:group>
        </w:pict>
      </w:r>
      <w:r>
        <w:rPr/>
        <w:pict>
          <v:group style="position:absolute;margin-left:126.739998pt;margin-top:-44.376373pt;width:381.6pt;height:.5pt;mso-position-horizontal-relative:page;mso-position-vertical-relative:paragraph;z-index:-1337128" coordorigin="2535,-888" coordsize="7632,10">
            <v:shape style="position:absolute;left:2535;top:-888;width:2288;height:10" type="#_x0000_t75" stroked="false">
              <v:imagedata r:id="rId430" o:title=""/>
            </v:shape>
            <v:shape style="position:absolute;left:4818;top:-888;width:1704;height:10" type="#_x0000_t75" stroked="false">
              <v:imagedata r:id="rId117" o:title=""/>
            </v:shape>
            <v:shape style="position:absolute;left:6517;top:-888;width:1580;height:10" type="#_x0000_t75" stroked="false">
              <v:imagedata r:id="rId431" o:title=""/>
            </v:shape>
            <v:shape style="position:absolute;left:8092;top:-888;width:2074;height:10" type="#_x0000_t75" stroked="false">
              <v:imagedata r:id="rId432" o:title=""/>
            </v:shape>
            <w10:wrap type="none"/>
          </v:group>
        </w:pict>
      </w:r>
      <w:r>
        <w:rPr/>
        <w:pict>
          <v:shape style="position:absolute;margin-left:274.730011pt;margin-top:23.543669pt;width:.48001pt;height:.12pt;mso-position-horizontal-relative:page;mso-position-vertical-relative:paragraph;z-index:-1337104" type="#_x0000_t75" stroked="false">
            <v:imagedata r:id="rId429" o:title=""/>
          </v:shape>
        </w:pict>
      </w:r>
      <w:r>
        <w:rPr/>
        <w:pict>
          <v:shape style="position:absolute;margin-left:385.029999pt;margin-top:23.543669pt;width:.47998pt;height:.12pt;mso-position-horizontal-relative:page;mso-position-vertical-relative:paragraph;z-index:-1337080" type="#_x0000_t75" stroked="false">
            <v:imagedata r:id="rId429" o:title=""/>
          </v:shape>
        </w:pict>
      </w:r>
      <w:r>
        <w:rPr/>
        <w:pict>
          <v:group style="position:absolute;margin-left:106.940002pt;margin-top:43.22366pt;width:381.6pt;height:.5pt;mso-position-horizontal-relative:page;mso-position-vertical-relative:paragraph;z-index:-1337056" coordorigin="2139,864" coordsize="7632,10">
            <v:shape style="position:absolute;left:2139;top:864;width:3356;height:10" type="#_x0000_t75" stroked="false">
              <v:imagedata r:id="rId426" o:title=""/>
            </v:shape>
            <v:shape style="position:absolute;left:5490;top:864;width:2211;height:10" type="#_x0000_t75" stroked="false">
              <v:imagedata r:id="rId436" o:title=""/>
            </v:shape>
            <v:shape style="position:absolute;left:7696;top:864;width:2074;height:10" type="#_x0000_t75" stroked="false">
              <v:imagedata r:id="rId437" o:title=""/>
            </v:shape>
            <w10:wrap type="none"/>
          </v:group>
        </w:pict>
      </w:r>
      <w:r>
        <w:rPr/>
        <w:pict>
          <v:group style="position:absolute;margin-left:106.940002pt;margin-top:63.383659pt;width:381.6pt;height:.5pt;mso-position-horizontal-relative:page;mso-position-vertical-relative:paragraph;z-index:-1337032" coordorigin="2139,1268" coordsize="7632,10">
            <v:shape style="position:absolute;left:2139;top:1268;width:3356;height:10" type="#_x0000_t75" stroked="false">
              <v:imagedata r:id="rId426" o:title=""/>
            </v:shape>
            <v:shape style="position:absolute;left:5490;top:1268;width:2211;height:10" type="#_x0000_t75" stroked="false">
              <v:imagedata r:id="rId438" o:title=""/>
            </v:shape>
            <v:shape style="position:absolute;left:7696;top:1268;width:2074;height:10" type="#_x0000_t75" stroked="false">
              <v:imagedata r:id="rId439" o:title=""/>
            </v:shape>
            <w10:wrap type="none"/>
          </v:group>
        </w:pict>
      </w:r>
      <w:r>
        <w:rPr/>
        <w:pict>
          <v:group style="position:absolute;margin-left:106.940002pt;margin-top:83.423691pt;width:381.6pt;height:.5pt;mso-position-horizontal-relative:page;mso-position-vertical-relative:paragraph;z-index:-1337008" coordorigin="2139,1668" coordsize="7632,10">
            <v:shape style="position:absolute;left:2139;top:1668;width:3356;height:10" type="#_x0000_t75" stroked="false">
              <v:imagedata r:id="rId426" o:title=""/>
            </v:shape>
            <v:shape style="position:absolute;left:5490;top:1668;width:2211;height:10" type="#_x0000_t75" stroked="false">
              <v:imagedata r:id="rId436" o:title=""/>
            </v:shape>
            <v:shape style="position:absolute;left:7696;top:1668;width:2074;height:10" type="#_x0000_t75" stroked="false">
              <v:imagedata r:id="rId437" o:title=""/>
            </v:shape>
            <w10:wrap type="none"/>
          </v:group>
        </w:pict>
      </w:r>
      <w:r>
        <w:rPr/>
        <w:pict>
          <v:group style="position:absolute;margin-left:106.940002pt;margin-top:103.583687pt;width:381.6pt;height:.5pt;mso-position-horizontal-relative:page;mso-position-vertical-relative:paragraph;z-index:-1336984" coordorigin="2139,2072" coordsize="7632,10">
            <v:shape style="position:absolute;left:2139;top:2072;width:3356;height:10" type="#_x0000_t75" stroked="false">
              <v:imagedata r:id="rId426" o:title=""/>
            </v:shape>
            <v:shape style="position:absolute;left:5490;top:2072;width:2211;height:10" type="#_x0000_t75" stroked="false">
              <v:imagedata r:id="rId436" o:title=""/>
            </v:shape>
            <v:shape style="position:absolute;left:7696;top:2072;width:2074;height:10" type="#_x0000_t75" stroked="false">
              <v:imagedata r:id="rId437" o:title=""/>
            </v:shape>
            <w10:wrap type="none"/>
          </v:group>
        </w:pict>
      </w:r>
      <w:r>
        <w:rPr/>
        <w:t>（二十五）</w:t>
        <w:tab/>
        <w:t>销售费用</w:t>
      </w:r>
      <w:r>
        <w:rPr>
          <w:b w:val="0"/>
          <w:bCs w:val="0"/>
        </w:rPr>
      </w:r>
    </w:p>
    <w:p>
      <w:pPr>
        <w:spacing w:line="240" w:lineRule="auto" w:before="10"/>
        <w:rPr>
          <w:rFonts w:ascii="宋体" w:hAnsi="宋体" w:cs="宋体" w:eastAsia="宋体" w:hint="default"/>
          <w:b/>
          <w:bCs/>
          <w:sz w:val="12"/>
          <w:szCs w:val="12"/>
        </w:rPr>
      </w:pPr>
    </w:p>
    <w:tbl>
      <w:tblPr>
        <w:tblW w:w="0" w:type="auto"/>
        <w:jc w:val="left"/>
        <w:tblInd w:w="464" w:type="dxa"/>
        <w:tblLayout w:type="fixed"/>
        <w:tblCellMar>
          <w:top w:w="0" w:type="dxa"/>
          <w:left w:w="0" w:type="dxa"/>
          <w:bottom w:w="0" w:type="dxa"/>
          <w:right w:w="0" w:type="dxa"/>
        </w:tblCellMar>
        <w:tblLook w:val="01E0"/>
      </w:tblPr>
      <w:tblGrid>
        <w:gridCol w:w="3375"/>
        <w:gridCol w:w="2206"/>
        <w:gridCol w:w="2064"/>
      </w:tblGrid>
      <w:tr>
        <w:trPr>
          <w:trHeight w:val="415" w:hRule="exact"/>
        </w:trPr>
        <w:tc>
          <w:tcPr>
            <w:tcW w:w="3375"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2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064"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销售费用合计</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19,240,782.98</w:t>
            </w:r>
          </w:p>
        </w:tc>
        <w:tc>
          <w:tcPr>
            <w:tcW w:w="206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16,389,773.78</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其中主要项目：</w:t>
            </w:r>
          </w:p>
        </w:tc>
        <w:tc>
          <w:tcPr>
            <w:tcW w:w="2206" w:type="dxa"/>
            <w:tcBorders>
              <w:top w:val="nil" w:sz="6" w:space="0" w:color="auto"/>
              <w:left w:val="single" w:sz="4" w:space="0" w:color="000000"/>
              <w:bottom w:val="nil" w:sz="6" w:space="0" w:color="auto"/>
              <w:right w:val="single" w:sz="4" w:space="0" w:color="000000"/>
            </w:tcBorders>
          </w:tcPr>
          <w:p>
            <w:pPr/>
          </w:p>
        </w:tc>
        <w:tc>
          <w:tcPr>
            <w:tcW w:w="2064" w:type="dxa"/>
            <w:tcBorders>
              <w:top w:val="nil" w:sz="6" w:space="0" w:color="auto"/>
              <w:left w:val="single" w:sz="4" w:space="0" w:color="000000"/>
              <w:bottom w:val="nil" w:sz="6" w:space="0" w:color="auto"/>
              <w:right w:val="nil" w:sz="6" w:space="0" w:color="auto"/>
            </w:tcBorders>
          </w:tcPr>
          <w:p>
            <w:pP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职工薪酬</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12,463,138.69</w:t>
            </w:r>
          </w:p>
        </w:tc>
        <w:tc>
          <w:tcPr>
            <w:tcW w:w="206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9,014,889.57</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3,183,951.75</w:t>
            </w:r>
          </w:p>
        </w:tc>
        <w:tc>
          <w:tcPr>
            <w:tcW w:w="206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2,578,217.94</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1,334,017.39</w:t>
            </w:r>
          </w:p>
        </w:tc>
        <w:tc>
          <w:tcPr>
            <w:tcW w:w="206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1,165,500.00</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业务宣传费</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884,873.90</w:t>
            </w:r>
          </w:p>
        </w:tc>
        <w:tc>
          <w:tcPr>
            <w:tcW w:w="206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1,836,856.06</w:t>
            </w:r>
          </w:p>
        </w:tc>
      </w:tr>
      <w:tr>
        <w:trPr>
          <w:trHeight w:val="411" w:hRule="exact"/>
        </w:trPr>
        <w:tc>
          <w:tcPr>
            <w:tcW w:w="3375"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广告费</w:t>
            </w:r>
          </w:p>
        </w:tc>
        <w:tc>
          <w:tcPr>
            <w:tcW w:w="22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340,421.00</w:t>
            </w:r>
          </w:p>
        </w:tc>
        <w:tc>
          <w:tcPr>
            <w:tcW w:w="2064"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1,048,165.00</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6"/>
          <w:szCs w:val="26"/>
        </w:rPr>
      </w:pPr>
    </w:p>
    <w:p>
      <w:pPr>
        <w:pStyle w:val="Heading3"/>
        <w:tabs>
          <w:tab w:pos="1400" w:val="left" w:leader="none"/>
        </w:tabs>
        <w:spacing w:line="240" w:lineRule="auto"/>
        <w:ind w:right="0"/>
        <w:jc w:val="left"/>
        <w:rPr>
          <w:b w:val="0"/>
          <w:bCs w:val="0"/>
        </w:rPr>
      </w:pPr>
      <w:r>
        <w:rPr/>
        <w:pict>
          <v:group style="position:absolute;margin-left:106.940002pt;margin-top:-92.496292pt;width:381.6pt;height:.5pt;mso-position-horizontal-relative:page;mso-position-vertical-relative:paragraph;z-index:-1336960" coordorigin="2139,-1850" coordsize="7632,10">
            <v:shape style="position:absolute;left:2139;top:-1850;width:3356;height:10" type="#_x0000_t75" stroked="false">
              <v:imagedata r:id="rId426" o:title=""/>
            </v:shape>
            <v:shape style="position:absolute;left:5490;top:-1850;width:2211;height:10" type="#_x0000_t75" stroked="false">
              <v:imagedata r:id="rId436" o:title=""/>
            </v:shape>
            <v:shape style="position:absolute;left:7696;top:-1850;width:2074;height:10" type="#_x0000_t75" stroked="false">
              <v:imagedata r:id="rId437" o:title=""/>
            </v:shape>
            <w10:wrap type="none"/>
          </v:group>
        </w:pict>
      </w:r>
      <w:r>
        <w:rPr/>
        <w:pict>
          <v:group style="position:absolute;margin-left:106.940002pt;margin-top:-72.336296pt;width:381.6pt;height:.5pt;mso-position-horizontal-relative:page;mso-position-vertical-relative:paragraph;z-index:-1336936" coordorigin="2139,-1447" coordsize="7632,10">
            <v:shape style="position:absolute;left:2139;top:-1447;width:3356;height:10" type="#_x0000_t75" stroked="false">
              <v:imagedata r:id="rId426" o:title=""/>
            </v:shape>
            <v:shape style="position:absolute;left:5490;top:-1447;width:2211;height:10" type="#_x0000_t75" stroked="false">
              <v:imagedata r:id="rId436" o:title=""/>
            </v:shape>
            <v:shape style="position:absolute;left:7696;top:-1447;width:2074;height:10" type="#_x0000_t75" stroked="false">
              <v:imagedata r:id="rId437" o:title=""/>
            </v:shape>
            <w10:wrap type="none"/>
          </v:group>
        </w:pict>
      </w:r>
      <w:r>
        <w:rPr/>
        <w:pict>
          <v:group style="position:absolute;margin-left:106.940002pt;margin-top:-52.296356pt;width:381.6pt;height:.5pt;mso-position-horizontal-relative:page;mso-position-vertical-relative:paragraph;z-index:-1336912" coordorigin="2139,-1046" coordsize="7632,10">
            <v:shape style="position:absolute;left:2139;top:-1046;width:3356;height:10" type="#_x0000_t75" stroked="false">
              <v:imagedata r:id="rId426" o:title=""/>
            </v:shape>
            <v:shape style="position:absolute;left:5490;top:-1046;width:2211;height:10" type="#_x0000_t75" stroked="false">
              <v:imagedata r:id="rId438" o:title=""/>
            </v:shape>
            <v:shape style="position:absolute;left:7696;top:-1046;width:2074;height:10" type="#_x0000_t75" stroked="false">
              <v:imagedata r:id="rId439" o:title=""/>
            </v:shape>
            <w10:wrap type="none"/>
          </v:group>
        </w:pict>
      </w:r>
      <w:r>
        <w:rPr/>
        <w:pict>
          <v:shape style="position:absolute;margin-left:273.769989pt;margin-top:23.543684pt;width:.47998pt;height:.12pt;mso-position-horizontal-relative:page;mso-position-vertical-relative:paragraph;z-index:-1336888" type="#_x0000_t75" stroked="false">
            <v:imagedata r:id="rId429" o:title=""/>
          </v:shape>
        </w:pict>
      </w:r>
      <w:r>
        <w:rPr/>
        <w:pict>
          <v:shape style="position:absolute;margin-left:384.070007pt;margin-top:23.543684pt;width:.48001pt;height:.12pt;mso-position-horizontal-relative:page;mso-position-vertical-relative:paragraph;z-index:-1336864" type="#_x0000_t75" stroked="false">
            <v:imagedata r:id="rId429" o:title=""/>
          </v:shape>
        </w:pict>
      </w:r>
      <w:r>
        <w:rPr/>
        <w:pict>
          <v:group style="position:absolute;margin-left:105.980003pt;margin-top:43.223705pt;width:383.4pt;height:.5pt;mso-position-horizontal-relative:page;mso-position-vertical-relative:paragraph;z-index:-1336840" coordorigin="2120,864" coordsize="7668,10">
            <v:shape style="position:absolute;left:2120;top:864;width:3356;height:10" type="#_x0000_t75" stroked="false">
              <v:imagedata r:id="rId426" o:title=""/>
            </v:shape>
            <v:shape style="position:absolute;left:5471;top:864;width:4316;height:10" type="#_x0000_t75" stroked="false">
              <v:imagedata r:id="rId427" o:title=""/>
            </v:shape>
            <w10:wrap type="none"/>
          </v:group>
        </w:pict>
      </w:r>
      <w:r>
        <w:rPr/>
        <w:pict>
          <v:group style="position:absolute;margin-left:105.980003pt;margin-top:63.383644pt;width:383.4pt;height:.5pt;mso-position-horizontal-relative:page;mso-position-vertical-relative:paragraph;z-index:-1336816" coordorigin="2120,1268" coordsize="7668,10">
            <v:shape style="position:absolute;left:2120;top:1268;width:3356;height:10" type="#_x0000_t75" stroked="false">
              <v:imagedata r:id="rId426" o:title=""/>
            </v:shape>
            <v:shape style="position:absolute;left:5471;top:1268;width:4316;height:10" type="#_x0000_t75" stroked="false">
              <v:imagedata r:id="rId427" o:title=""/>
            </v:shape>
            <w10:wrap type="none"/>
          </v:group>
        </w:pict>
      </w:r>
      <w:r>
        <w:rPr/>
        <w:pict>
          <v:group style="position:absolute;margin-left:105.980003pt;margin-top:83.423706pt;width:383.4pt;height:.5pt;mso-position-horizontal-relative:page;mso-position-vertical-relative:paragraph;z-index:-1336792" coordorigin="2120,1668" coordsize="7668,10">
            <v:shape style="position:absolute;left:2120;top:1668;width:3356;height:10" type="#_x0000_t75" stroked="false">
              <v:imagedata r:id="rId426" o:title=""/>
            </v:shape>
            <v:shape style="position:absolute;left:5471;top:1668;width:4316;height:10" type="#_x0000_t75" stroked="false">
              <v:imagedata r:id="rId428" o:title=""/>
            </v:shape>
            <w10:wrap type="none"/>
          </v:group>
        </w:pict>
      </w:r>
      <w:r>
        <w:rPr/>
        <w:pict>
          <v:group style="position:absolute;margin-left:105.980003pt;margin-top:103.613647pt;width:383.4pt;height:.5pt;mso-position-horizontal-relative:page;mso-position-vertical-relative:paragraph;z-index:-1336768" coordorigin="2120,2072" coordsize="7668,10">
            <v:shape style="position:absolute;left:2120;top:2072;width:3356;height:10" type="#_x0000_t75" stroked="false">
              <v:imagedata r:id="rId426" o:title=""/>
            </v:shape>
            <v:shape style="position:absolute;left:5471;top:2072;width:4316;height:10" type="#_x0000_t75" stroked="false">
              <v:imagedata r:id="rId427" o:title=""/>
            </v:shape>
            <w10:wrap type="none"/>
          </v:group>
        </w:pict>
      </w:r>
      <w:r>
        <w:rPr/>
        <w:t>（二十六）</w:t>
        <w:tab/>
        <w:t>管理费用</w:t>
      </w:r>
      <w:r>
        <w:rPr>
          <w:b w:val="0"/>
          <w:bCs w:val="0"/>
        </w:rPr>
      </w:r>
    </w:p>
    <w:p>
      <w:pPr>
        <w:spacing w:line="240" w:lineRule="auto" w:before="10"/>
        <w:rPr>
          <w:rFonts w:ascii="宋体" w:hAnsi="宋体" w:cs="宋体" w:eastAsia="宋体" w:hint="default"/>
          <w:b/>
          <w:bCs/>
          <w:sz w:val="12"/>
          <w:szCs w:val="12"/>
        </w:rPr>
      </w:pPr>
    </w:p>
    <w:tbl>
      <w:tblPr>
        <w:tblW w:w="0" w:type="auto"/>
        <w:jc w:val="left"/>
        <w:tblInd w:w="445" w:type="dxa"/>
        <w:tblLayout w:type="fixed"/>
        <w:tblCellMar>
          <w:top w:w="0" w:type="dxa"/>
          <w:left w:w="0" w:type="dxa"/>
          <w:bottom w:w="0" w:type="dxa"/>
          <w:right w:w="0" w:type="dxa"/>
        </w:tblCellMar>
        <w:tblLook w:val="01E0"/>
      </w:tblPr>
      <w:tblGrid>
        <w:gridCol w:w="3375"/>
        <w:gridCol w:w="2206"/>
        <w:gridCol w:w="2100"/>
      </w:tblGrid>
      <w:tr>
        <w:trPr>
          <w:trHeight w:val="415" w:hRule="exact"/>
        </w:trPr>
        <w:tc>
          <w:tcPr>
            <w:tcW w:w="3375"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2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100"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管理费用合计</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34,965,543.94</w:t>
            </w:r>
          </w:p>
        </w:tc>
        <w:tc>
          <w:tcPr>
            <w:tcW w:w="2100"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31,041,319.56</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其中主要项目：</w:t>
            </w:r>
          </w:p>
        </w:tc>
        <w:tc>
          <w:tcPr>
            <w:tcW w:w="2206"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职工薪酬</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11,579,719.20</w:t>
            </w:r>
          </w:p>
        </w:tc>
        <w:tc>
          <w:tcPr>
            <w:tcW w:w="2100"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11,217,912.41</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研发费用</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8,786,074.92</w:t>
            </w:r>
          </w:p>
        </w:tc>
        <w:tc>
          <w:tcPr>
            <w:tcW w:w="210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8,315,000.28</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2,493,087.13</w:t>
            </w:r>
          </w:p>
        </w:tc>
        <w:tc>
          <w:tcPr>
            <w:tcW w:w="2100"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2,578,911.44</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2,121,616.78</w:t>
            </w:r>
          </w:p>
        </w:tc>
        <w:tc>
          <w:tcPr>
            <w:tcW w:w="210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1,205,820.38</w:t>
            </w:r>
          </w:p>
        </w:tc>
      </w:tr>
      <w:tr>
        <w:trPr>
          <w:trHeight w:val="411" w:hRule="exact"/>
        </w:trPr>
        <w:tc>
          <w:tcPr>
            <w:tcW w:w="3375"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2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1,976,773.45</w:t>
            </w:r>
          </w:p>
        </w:tc>
        <w:tc>
          <w:tcPr>
            <w:tcW w:w="2100"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794,186.24</w:t>
            </w:r>
          </w:p>
        </w:tc>
      </w:tr>
    </w:tbl>
    <w:p>
      <w:pPr>
        <w:spacing w:after="0" w:line="240" w:lineRule="auto"/>
        <w:jc w:val="left"/>
        <w:rPr>
          <w:rFonts w:ascii="宋体" w:hAnsi="宋体" w:cs="宋体" w:eastAsia="宋体" w:hint="default"/>
          <w:sz w:val="21"/>
          <w:szCs w:val="21"/>
        </w:rPr>
        <w:sectPr>
          <w:pgSz w:w="11910" w:h="16840"/>
          <w:pgMar w:header="893" w:footer="1040" w:top="1520" w:bottom="1220" w:left="1660" w:right="1640"/>
        </w:sectPr>
      </w:pPr>
    </w:p>
    <w:p>
      <w:pPr>
        <w:spacing w:line="240" w:lineRule="auto" w:before="2"/>
        <w:rPr>
          <w:rFonts w:ascii="宋体" w:hAnsi="宋体" w:cs="宋体" w:eastAsia="宋体" w:hint="default"/>
          <w:b/>
          <w:bCs/>
          <w:sz w:val="3"/>
          <w:szCs w:val="3"/>
        </w:rPr>
      </w:pPr>
    </w:p>
    <w:tbl>
      <w:tblPr>
        <w:tblW w:w="0" w:type="auto"/>
        <w:jc w:val="left"/>
        <w:tblInd w:w="430" w:type="dxa"/>
        <w:tblLayout w:type="fixed"/>
        <w:tblCellMar>
          <w:top w:w="0" w:type="dxa"/>
          <w:left w:w="0" w:type="dxa"/>
          <w:bottom w:w="0" w:type="dxa"/>
          <w:right w:w="0" w:type="dxa"/>
        </w:tblCellMar>
        <w:tblLook w:val="01E0"/>
      </w:tblPr>
      <w:tblGrid>
        <w:gridCol w:w="3375"/>
        <w:gridCol w:w="2206"/>
        <w:gridCol w:w="2100"/>
      </w:tblGrid>
      <w:tr>
        <w:trPr>
          <w:trHeight w:val="423" w:hRule="exact"/>
        </w:trPr>
        <w:tc>
          <w:tcPr>
            <w:tcW w:w="3375"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20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996,260.17</w:t>
            </w:r>
          </w:p>
        </w:tc>
        <w:tc>
          <w:tcPr>
            <w:tcW w:w="2100"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1,826,591.94</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9"/>
          <w:szCs w:val="19"/>
        </w:rPr>
      </w:pPr>
    </w:p>
    <w:p>
      <w:pPr>
        <w:pStyle w:val="Heading3"/>
        <w:tabs>
          <w:tab w:pos="1400" w:val="left" w:leader="none"/>
        </w:tabs>
        <w:spacing w:line="240" w:lineRule="auto" w:before="36"/>
        <w:ind w:right="102"/>
        <w:jc w:val="left"/>
        <w:rPr>
          <w:b w:val="0"/>
          <w:bCs w:val="0"/>
        </w:rPr>
      </w:pPr>
      <w:r>
        <w:rPr/>
        <w:pict>
          <v:shape style="position:absolute;margin-left:273.769989pt;margin-top:-59.756325pt;width:.47998pt;height:.12pt;mso-position-horizontal-relative:page;mso-position-vertical-relative:paragraph;z-index:11104" type="#_x0000_t75" stroked="false">
            <v:imagedata r:id="rId429" o:title=""/>
          </v:shape>
        </w:pict>
      </w:r>
      <w:r>
        <w:rPr/>
        <w:pict>
          <v:shape style="position:absolute;margin-left:384.070007pt;margin-top:-59.756325pt;width:.48001pt;height:.12pt;mso-position-horizontal-relative:page;mso-position-vertical-relative:paragraph;z-index:11128" type="#_x0000_t75" stroked="false">
            <v:imagedata r:id="rId429" o:title=""/>
          </v:shape>
        </w:pict>
      </w:r>
      <w:r>
        <w:rPr/>
        <w:pict>
          <v:shape style="position:absolute;margin-left:274.609985pt;margin-top:25.463675pt;width:.48001pt;height:.12pt;mso-position-horizontal-relative:page;mso-position-vertical-relative:paragraph;z-index:-1336624" type="#_x0000_t75" stroked="false">
            <v:imagedata r:id="rId429" o:title=""/>
          </v:shape>
        </w:pict>
      </w:r>
      <w:r>
        <w:rPr/>
        <w:pict>
          <v:shape style="position:absolute;margin-left:385.029999pt;margin-top:25.463675pt;width:.47998pt;height:.12pt;mso-position-horizontal-relative:page;mso-position-vertical-relative:paragraph;z-index:-1336600" type="#_x0000_t75" stroked="false">
            <v:imagedata r:id="rId429" o:title=""/>
          </v:shape>
        </w:pict>
      </w:r>
      <w:r>
        <w:rPr/>
        <w:pict>
          <v:group style="position:absolute;margin-left:106.940002pt;margin-top:45.143696pt;width:381.6pt;height:.5pt;mso-position-horizontal-relative:page;mso-position-vertical-relative:paragraph;z-index:-1336576" coordorigin="2139,903" coordsize="7632,10">
            <v:shape style="position:absolute;left:2139;top:903;width:3353;height:10" type="#_x0000_t75" stroked="false">
              <v:imagedata r:id="rId340" o:title=""/>
            </v:shape>
            <v:shape style="position:absolute;left:5487;top:903;width:2213;height:10" type="#_x0000_t75" stroked="false">
              <v:imagedata r:id="rId440" o:title=""/>
            </v:shape>
            <v:shape style="position:absolute;left:7696;top:903;width:2074;height:10" type="#_x0000_t75" stroked="false">
              <v:imagedata r:id="rId439" o:title=""/>
            </v:shape>
            <w10:wrap type="none"/>
          </v:group>
        </w:pict>
      </w:r>
      <w:r>
        <w:rPr/>
        <w:pict>
          <v:group style="position:absolute;margin-left:106.940002pt;margin-top:65.183693pt;width:381.6pt;height:.5pt;mso-position-horizontal-relative:page;mso-position-vertical-relative:paragraph;z-index:-1336552" coordorigin="2139,1304" coordsize="7632,10">
            <v:shape style="position:absolute;left:2139;top:1304;width:3353;height:10" type="#_x0000_t75" stroked="false">
              <v:imagedata r:id="rId340" o:title=""/>
            </v:shape>
            <v:shape style="position:absolute;left:5487;top:1304;width:2213;height:10" type="#_x0000_t75" stroked="false">
              <v:imagedata r:id="rId441" o:title=""/>
            </v:shape>
            <v:shape style="position:absolute;left:7696;top:1304;width:2074;height:10" type="#_x0000_t75" stroked="false">
              <v:imagedata r:id="rId437" o:title=""/>
            </v:shape>
            <w10:wrap type="none"/>
          </v:group>
        </w:pict>
      </w:r>
      <w:r>
        <w:rPr/>
        <w:pict>
          <v:group style="position:absolute;margin-left:106.940002pt;margin-top:85.343636pt;width:381.6pt;height:.5pt;mso-position-horizontal-relative:page;mso-position-vertical-relative:paragraph;z-index:-1336528" coordorigin="2139,1707" coordsize="7632,10">
            <v:shape style="position:absolute;left:2139;top:1707;width:3353;height:10" type="#_x0000_t75" stroked="false">
              <v:imagedata r:id="rId340" o:title=""/>
            </v:shape>
            <v:shape style="position:absolute;left:5487;top:1707;width:2213;height:10" type="#_x0000_t75" stroked="false">
              <v:imagedata r:id="rId441" o:title=""/>
            </v:shape>
            <v:shape style="position:absolute;left:7696;top:1707;width:2074;height:10" type="#_x0000_t75" stroked="false">
              <v:imagedata r:id="rId437" o:title=""/>
            </v:shape>
            <w10:wrap type="none"/>
          </v:group>
        </w:pict>
      </w:r>
      <w:r>
        <w:rPr/>
        <w:t>（二十七）</w:t>
        <w:tab/>
        <w:t>财务费用</w:t>
      </w:r>
      <w:r>
        <w:rPr>
          <w:b w:val="0"/>
          <w:bCs w:val="0"/>
        </w:rPr>
      </w:r>
    </w:p>
    <w:p>
      <w:pPr>
        <w:spacing w:line="240" w:lineRule="auto" w:before="13"/>
        <w:rPr>
          <w:rFonts w:ascii="宋体" w:hAnsi="宋体" w:cs="宋体" w:eastAsia="宋体" w:hint="default"/>
          <w:b/>
          <w:bCs/>
          <w:sz w:val="12"/>
          <w:szCs w:val="12"/>
        </w:rPr>
      </w:pPr>
    </w:p>
    <w:tbl>
      <w:tblPr>
        <w:tblW w:w="0" w:type="auto"/>
        <w:jc w:val="left"/>
        <w:tblInd w:w="464" w:type="dxa"/>
        <w:tblLayout w:type="fixed"/>
        <w:tblCellMar>
          <w:top w:w="0" w:type="dxa"/>
          <w:left w:w="0" w:type="dxa"/>
          <w:bottom w:w="0" w:type="dxa"/>
          <w:right w:w="0" w:type="dxa"/>
        </w:tblCellMar>
        <w:tblLook w:val="01E0"/>
      </w:tblPr>
      <w:tblGrid>
        <w:gridCol w:w="3373"/>
        <w:gridCol w:w="2208"/>
        <w:gridCol w:w="2064"/>
      </w:tblGrid>
      <w:tr>
        <w:trPr>
          <w:trHeight w:val="414" w:hRule="exact"/>
        </w:trPr>
        <w:tc>
          <w:tcPr>
            <w:tcW w:w="3373"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2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064"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275,334.54</w:t>
            </w:r>
          </w:p>
        </w:tc>
        <w:tc>
          <w:tcPr>
            <w:tcW w:w="206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536,700.83</w:t>
            </w:r>
          </w:p>
        </w:tc>
      </w:tr>
      <w:tr>
        <w:trPr>
          <w:trHeight w:val="402"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333"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4,294,836.63</w:t>
            </w:r>
          </w:p>
        </w:tc>
        <w:tc>
          <w:tcPr>
            <w:tcW w:w="206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503,516.09</w:t>
            </w:r>
          </w:p>
        </w:tc>
      </w:tr>
      <w:tr>
        <w:trPr>
          <w:trHeight w:val="402"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汇兑损益</w:t>
            </w:r>
          </w:p>
        </w:tc>
        <w:tc>
          <w:tcPr>
            <w:tcW w:w="2208" w:type="dxa"/>
            <w:tcBorders>
              <w:top w:val="nil" w:sz="6" w:space="0" w:color="auto"/>
              <w:left w:val="single" w:sz="4" w:space="0" w:color="000000"/>
              <w:bottom w:val="nil" w:sz="6" w:space="0" w:color="auto"/>
              <w:right w:val="single" w:sz="4" w:space="0" w:color="000000"/>
            </w:tcBorders>
          </w:tcPr>
          <w:p>
            <w:pPr/>
          </w:p>
        </w:tc>
        <w:tc>
          <w:tcPr>
            <w:tcW w:w="2064" w:type="dxa"/>
            <w:tcBorders>
              <w:top w:val="nil" w:sz="6" w:space="0" w:color="auto"/>
              <w:left w:val="single" w:sz="4" w:space="0" w:color="000000"/>
              <w:bottom w:val="nil" w:sz="6" w:space="0" w:color="auto"/>
              <w:right w:val="nil" w:sz="6" w:space="0" w:color="auto"/>
            </w:tcBorders>
          </w:tcPr>
          <w:p>
            <w:pPr/>
          </w:p>
        </w:tc>
      </w:tr>
      <w:tr>
        <w:trPr>
          <w:trHeight w:val="402"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47,624.28</w:t>
            </w:r>
          </w:p>
        </w:tc>
        <w:tc>
          <w:tcPr>
            <w:tcW w:w="206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44,962.79</w:t>
            </w:r>
          </w:p>
        </w:tc>
      </w:tr>
      <w:tr>
        <w:trPr>
          <w:trHeight w:val="412" w:hRule="exact"/>
        </w:trPr>
        <w:tc>
          <w:tcPr>
            <w:tcW w:w="3373" w:type="dxa"/>
            <w:tcBorders>
              <w:top w:val="nil" w:sz="6" w:space="0" w:color="auto"/>
              <w:left w:val="nil" w:sz="6" w:space="0" w:color="auto"/>
              <w:bottom w:val="single" w:sz="12" w:space="0" w:color="000000"/>
              <w:right w:val="single" w:sz="4" w:space="0" w:color="000000"/>
            </w:tcBorders>
          </w:tcPr>
          <w:p>
            <w:pPr>
              <w:pStyle w:val="TableParagraph"/>
              <w:tabs>
                <w:tab w:pos="753" w:val="left" w:leader="none"/>
              </w:tabs>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2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-3,971,877.81</w:t>
            </w:r>
          </w:p>
        </w:tc>
        <w:tc>
          <w:tcPr>
            <w:tcW w:w="2064"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78,147.53</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tabs>
          <w:tab w:pos="1400" w:val="left" w:leader="none"/>
        </w:tabs>
        <w:spacing w:line="240" w:lineRule="auto"/>
        <w:ind w:right="102"/>
        <w:jc w:val="left"/>
        <w:rPr>
          <w:b w:val="0"/>
          <w:bCs w:val="0"/>
        </w:rPr>
      </w:pPr>
      <w:r>
        <w:rPr/>
        <w:pict>
          <v:group style="position:absolute;margin-left:106.940002pt;margin-top:-64.566330pt;width:381.6pt;height:.5pt;mso-position-horizontal-relative:page;mso-position-vertical-relative:paragraph;z-index:-1336504" coordorigin="2139,-1291" coordsize="7632,10">
            <v:shape style="position:absolute;left:2139;top:-1291;width:3353;height:10" type="#_x0000_t75" stroked="false">
              <v:imagedata r:id="rId340" o:title=""/>
            </v:shape>
            <v:shape style="position:absolute;left:5487;top:-1291;width:2213;height:10" type="#_x0000_t75" stroked="false">
              <v:imagedata r:id="rId441" o:title=""/>
            </v:shape>
            <v:shape style="position:absolute;left:7696;top:-1291;width:2074;height:10" type="#_x0000_t75" stroked="false">
              <v:imagedata r:id="rId437" o:title=""/>
            </v:shape>
            <w10:wrap type="none"/>
          </v:group>
        </w:pict>
      </w:r>
      <w:r>
        <w:rPr/>
        <w:pict>
          <v:group style="position:absolute;margin-left:106.940002pt;margin-top:-44.406391pt;width:381.6pt;height:.5pt;mso-position-horizontal-relative:page;mso-position-vertical-relative:paragraph;z-index:-1336480" coordorigin="2139,-888" coordsize="7632,10">
            <v:shape style="position:absolute;left:2139;top:-888;width:3353;height:10" type="#_x0000_t75" stroked="false">
              <v:imagedata r:id="rId340" o:title=""/>
            </v:shape>
            <v:shape style="position:absolute;left:5487;top:-888;width:2213;height:10" type="#_x0000_t75" stroked="false">
              <v:imagedata r:id="rId441" o:title=""/>
            </v:shape>
            <v:shape style="position:absolute;left:7696;top:-888;width:2074;height:10" type="#_x0000_t75" stroked="false">
              <v:imagedata r:id="rId437" o:title=""/>
            </v:shape>
            <w10:wrap type="none"/>
          </v:group>
        </w:pict>
      </w:r>
      <w:r>
        <w:rPr/>
        <w:pict>
          <v:shape style="position:absolute;margin-left:275.570007pt;margin-top:23.543619pt;width:.47989pt;height:.12pt;mso-position-horizontal-relative:page;mso-position-vertical-relative:paragraph;z-index:-1336456" type="#_x0000_t75" stroked="false">
            <v:imagedata r:id="rId429" o:title=""/>
          </v:shape>
        </w:pict>
      </w:r>
      <w:r>
        <w:rPr/>
        <w:pict>
          <v:shape style="position:absolute;margin-left:385.869995pt;margin-top:23.543619pt;width:.47986pt;height:.12pt;mso-position-horizontal-relative:page;mso-position-vertical-relative:paragraph;z-index:-1336432" type="#_x0000_t75" stroked="false">
            <v:imagedata r:id="rId429" o:title=""/>
          </v:shape>
        </w:pict>
      </w:r>
      <w:r>
        <w:rPr/>
        <w:pict>
          <v:group style="position:absolute;margin-left:107.779999pt;margin-top:43.223671pt;width:379.9pt;height:.5pt;mso-position-horizontal-relative:page;mso-position-vertical-relative:paragraph;z-index:-1336408" coordorigin="2156,864" coordsize="7598,10">
            <v:shape style="position:absolute;left:2156;top:864;width:3356;height:10" type="#_x0000_t75" stroked="false">
              <v:imagedata r:id="rId426" o:title=""/>
            </v:shape>
            <v:shape style="position:absolute;left:5507;top:864;width:2211;height:10" type="#_x0000_t75" stroked="false">
              <v:imagedata r:id="rId438" o:title=""/>
            </v:shape>
            <v:shape style="position:absolute;left:7713;top:864;width:2041;height:10" type="#_x0000_t75" stroked="false">
              <v:imagedata r:id="rId442" o:title=""/>
            </v:shape>
            <w10:wrap type="none"/>
          </v:group>
        </w:pict>
      </w:r>
      <w:r>
        <w:rPr/>
        <w:pict>
          <v:group style="position:absolute;margin-left:107.779999pt;margin-top:63.38364pt;width:379.9pt;height:.5pt;mso-position-horizontal-relative:page;mso-position-vertical-relative:paragraph;z-index:-1336384" coordorigin="2156,1268" coordsize="7598,10">
            <v:shape style="position:absolute;left:2156;top:1268;width:3356;height:10" type="#_x0000_t75" stroked="false">
              <v:imagedata r:id="rId426" o:title=""/>
            </v:shape>
            <v:shape style="position:absolute;left:5507;top:1268;width:2211;height:10" type="#_x0000_t75" stroked="false">
              <v:imagedata r:id="rId436" o:title=""/>
            </v:shape>
            <v:shape style="position:absolute;left:7713;top:1268;width:2041;height:10" type="#_x0000_t75" stroked="false">
              <v:imagedata r:id="rId443" o:title=""/>
            </v:shape>
            <w10:wrap type="none"/>
          </v:group>
        </w:pict>
      </w:r>
      <w:r>
        <w:rPr/>
        <w:t>（二十八）</w:t>
        <w:tab/>
        <w:t>资产减值损失</w:t>
      </w:r>
      <w:r>
        <w:rPr>
          <w:b w:val="0"/>
          <w:bCs w:val="0"/>
        </w:rPr>
      </w:r>
    </w:p>
    <w:p>
      <w:pPr>
        <w:spacing w:line="240" w:lineRule="auto" w:before="10"/>
        <w:rPr>
          <w:rFonts w:ascii="宋体" w:hAnsi="宋体" w:cs="宋体" w:eastAsia="宋体" w:hint="default"/>
          <w:b/>
          <w:bCs/>
          <w:sz w:val="12"/>
          <w:szCs w:val="12"/>
        </w:rPr>
      </w:pPr>
    </w:p>
    <w:tbl>
      <w:tblPr>
        <w:tblW w:w="0" w:type="auto"/>
        <w:jc w:val="left"/>
        <w:tblInd w:w="481" w:type="dxa"/>
        <w:tblLayout w:type="fixed"/>
        <w:tblCellMar>
          <w:top w:w="0" w:type="dxa"/>
          <w:left w:w="0" w:type="dxa"/>
          <w:bottom w:w="0" w:type="dxa"/>
          <w:right w:w="0" w:type="dxa"/>
        </w:tblCellMar>
        <w:tblLook w:val="01E0"/>
      </w:tblPr>
      <w:tblGrid>
        <w:gridCol w:w="3375"/>
        <w:gridCol w:w="2206"/>
        <w:gridCol w:w="2031"/>
      </w:tblGrid>
      <w:tr>
        <w:trPr>
          <w:trHeight w:val="415" w:hRule="exact"/>
        </w:trPr>
        <w:tc>
          <w:tcPr>
            <w:tcW w:w="3375"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2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031"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1,039,897.72</w:t>
            </w:r>
          </w:p>
        </w:tc>
        <w:tc>
          <w:tcPr>
            <w:tcW w:w="2031"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106,103.92</w:t>
            </w:r>
          </w:p>
        </w:tc>
      </w:tr>
      <w:tr>
        <w:trPr>
          <w:trHeight w:val="402"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存货跌价损失</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511,435.02</w:t>
            </w:r>
          </w:p>
        </w:tc>
        <w:tc>
          <w:tcPr>
            <w:tcW w:w="2031"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424,162.91</w:t>
            </w:r>
          </w:p>
        </w:tc>
      </w:tr>
      <w:tr>
        <w:trPr>
          <w:trHeight w:val="411" w:hRule="exact"/>
        </w:trPr>
        <w:tc>
          <w:tcPr>
            <w:tcW w:w="3375" w:type="dxa"/>
            <w:tcBorders>
              <w:top w:val="nil" w:sz="6" w:space="0" w:color="auto"/>
              <w:left w:val="nil" w:sz="6" w:space="0" w:color="auto"/>
              <w:bottom w:val="single" w:sz="12" w:space="0" w:color="000000"/>
              <w:right w:val="single" w:sz="4" w:space="0" w:color="000000"/>
            </w:tcBorders>
          </w:tcPr>
          <w:p>
            <w:pPr>
              <w:pStyle w:val="TableParagraph"/>
              <w:tabs>
                <w:tab w:pos="753" w:val="left" w:leader="none"/>
              </w:tabs>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2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1,551,332.74</w:t>
            </w:r>
          </w:p>
        </w:tc>
        <w:tc>
          <w:tcPr>
            <w:tcW w:w="2031"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530,266.83</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3"/>
        <w:tabs>
          <w:tab w:pos="1400" w:val="left" w:leader="none"/>
        </w:tabs>
        <w:spacing w:line="240" w:lineRule="auto"/>
        <w:ind w:right="102"/>
        <w:jc w:val="left"/>
        <w:rPr>
          <w:b w:val="0"/>
          <w:bCs w:val="0"/>
        </w:rPr>
      </w:pPr>
      <w:r>
        <w:rPr/>
        <w:pict>
          <v:group style="position:absolute;margin-left:107.779999pt;margin-top:-44.496342pt;width:379.9pt;height:.5pt;mso-position-horizontal-relative:page;mso-position-vertical-relative:paragraph;z-index:-1336360" coordorigin="2156,-890" coordsize="7598,10">
            <v:shape style="position:absolute;left:2156;top:-890;width:3356;height:10" type="#_x0000_t75" stroked="false">
              <v:imagedata r:id="rId426" o:title=""/>
            </v:shape>
            <v:shape style="position:absolute;left:5507;top:-890;width:2211;height:10" type="#_x0000_t75" stroked="false">
              <v:imagedata r:id="rId436" o:title=""/>
            </v:shape>
            <v:shape style="position:absolute;left:7713;top:-890;width:2041;height:10" type="#_x0000_t75" stroked="false">
              <v:imagedata r:id="rId443" o:title=""/>
            </v:shape>
            <w10:wrap type="none"/>
          </v:group>
        </w:pict>
      </w:r>
      <w:r>
        <w:rPr/>
        <w:pict>
          <v:shape style="position:absolute;margin-left:246.770004pt;margin-top:23.543667pt;width:.48pt;height:.12pt;mso-position-horizontal-relative:page;mso-position-vertical-relative:paragraph;z-index:-1336336" type="#_x0000_t75" stroked="false">
            <v:imagedata r:id="rId429" o:title=""/>
          </v:shape>
        </w:pict>
      </w:r>
      <w:r>
        <w:rPr/>
        <w:pict>
          <v:shape style="position:absolute;margin-left:324.769989pt;margin-top:23.543667pt;width:.47998pt;height:.12pt;mso-position-horizontal-relative:page;mso-position-vertical-relative:paragraph;z-index:-1336312" type="#_x0000_t75" stroked="false">
            <v:imagedata r:id="rId429" o:title=""/>
          </v:shape>
        </w:pict>
      </w:r>
      <w:r>
        <w:rPr/>
        <w:pict>
          <v:shape style="position:absolute;margin-left:402.790009pt;margin-top:23.543667pt;width:.48001pt;height:.12pt;mso-position-horizontal-relative:page;mso-position-vertical-relative:paragraph;z-index:-1336288" type="#_x0000_t75" stroked="false">
            <v:imagedata r:id="rId429" o:title=""/>
          </v:shape>
        </w:pict>
      </w:r>
      <w:r>
        <w:rPr/>
        <w:pict>
          <v:group style="position:absolute;margin-left:106.580002pt;margin-top:58.843658pt;width:382.3pt;height:.5pt;mso-position-horizontal-relative:page;mso-position-vertical-relative:paragraph;z-index:-1336264" coordorigin="2132,1177" coordsize="7646,10">
            <v:shape style="position:absolute;left:2132;top:1177;width:2804;height:10" type="#_x0000_t75" stroked="false">
              <v:imagedata r:id="rId444" o:title=""/>
            </v:shape>
            <v:shape style="position:absolute;left:4931;top:1177;width:1565;height:10" type="#_x0000_t75" stroked="false">
              <v:imagedata r:id="rId445" o:title=""/>
            </v:shape>
            <v:shape style="position:absolute;left:6491;top:1177;width:1565;height:10" type="#_x0000_t75" stroked="false">
              <v:imagedata r:id="rId445" o:title=""/>
            </v:shape>
            <v:shape style="position:absolute;left:8051;top:1177;width:1726;height:10" type="#_x0000_t75" stroked="false">
              <v:imagedata r:id="rId446" o:title=""/>
            </v:shape>
            <w10:wrap type="none"/>
          </v:group>
        </w:pict>
      </w:r>
      <w:r>
        <w:rPr/>
        <w:pict>
          <v:group style="position:absolute;margin-left:106.580002pt;margin-top:79.003685pt;width:382.3pt;height:.5pt;mso-position-horizontal-relative:page;mso-position-vertical-relative:paragraph;z-index:-1336240" coordorigin="2132,1580" coordsize="7646,10">
            <v:shape style="position:absolute;left:2132;top:1580;width:2804;height:10" type="#_x0000_t75" stroked="false">
              <v:imagedata r:id="rId444" o:title=""/>
            </v:shape>
            <v:shape style="position:absolute;left:4931;top:1580;width:1565;height:10" type="#_x0000_t75" stroked="false">
              <v:imagedata r:id="rId447" o:title=""/>
            </v:shape>
            <v:shape style="position:absolute;left:6491;top:1580;width:1565;height:10" type="#_x0000_t75" stroked="false">
              <v:imagedata r:id="rId447" o:title=""/>
            </v:shape>
            <v:shape style="position:absolute;left:8051;top:1580;width:1726;height:10" type="#_x0000_t75" stroked="false">
              <v:imagedata r:id="rId448" o:title=""/>
            </v:shape>
            <w10:wrap type="none"/>
          </v:group>
        </w:pict>
      </w:r>
      <w:r>
        <w:rPr/>
        <w:t>（二十九）</w:t>
        <w:tab/>
        <w:t>营业外收入</w:t>
      </w:r>
      <w:r>
        <w:rPr>
          <w:b w:val="0"/>
          <w:bCs w:val="0"/>
        </w:rPr>
      </w:r>
    </w:p>
    <w:p>
      <w:pPr>
        <w:spacing w:line="240" w:lineRule="auto" w:before="10"/>
        <w:rPr>
          <w:rFonts w:ascii="宋体" w:hAnsi="宋体" w:cs="宋体" w:eastAsia="宋体" w:hint="default"/>
          <w:b/>
          <w:bCs/>
          <w:sz w:val="12"/>
          <w:szCs w:val="12"/>
        </w:rPr>
      </w:pPr>
    </w:p>
    <w:tbl>
      <w:tblPr>
        <w:tblW w:w="0" w:type="auto"/>
        <w:jc w:val="left"/>
        <w:tblInd w:w="457" w:type="dxa"/>
        <w:tblLayout w:type="fixed"/>
        <w:tblCellMar>
          <w:top w:w="0" w:type="dxa"/>
          <w:left w:w="0" w:type="dxa"/>
          <w:bottom w:w="0" w:type="dxa"/>
          <w:right w:w="0" w:type="dxa"/>
        </w:tblCellMar>
        <w:tblLook w:val="01E0"/>
      </w:tblPr>
      <w:tblGrid>
        <w:gridCol w:w="2823"/>
        <w:gridCol w:w="1560"/>
        <w:gridCol w:w="1560"/>
        <w:gridCol w:w="1716"/>
      </w:tblGrid>
      <w:tr>
        <w:trPr>
          <w:trHeight w:val="726" w:hRule="exact"/>
        </w:trPr>
        <w:tc>
          <w:tcPr>
            <w:tcW w:w="2823"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tabs>
                <w:tab w:pos="753"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1716" w:type="dxa"/>
            <w:tcBorders>
              <w:top w:val="single" w:sz="12" w:space="0" w:color="000000"/>
              <w:left w:val="single" w:sz="4" w:space="0" w:color="000000"/>
              <w:bottom w:val="nil" w:sz="6" w:space="0" w:color="auto"/>
              <w:right w:val="nil" w:sz="6" w:space="0" w:color="auto"/>
            </w:tcBorders>
          </w:tcPr>
          <w:p>
            <w:pPr>
              <w:pStyle w:val="TableParagraph"/>
              <w:spacing w:line="271" w:lineRule="auto" w:before="31"/>
              <w:ind w:left="103" w:right="105"/>
              <w:jc w:val="left"/>
              <w:rPr>
                <w:rFonts w:ascii="宋体" w:hAnsi="宋体" w:cs="宋体" w:eastAsia="宋体" w:hint="default"/>
                <w:sz w:val="21"/>
                <w:szCs w:val="21"/>
              </w:rPr>
            </w:pPr>
            <w:r>
              <w:rPr>
                <w:rFonts w:ascii="宋体" w:hAnsi="宋体" w:cs="宋体" w:eastAsia="宋体" w:hint="default"/>
                <w:spacing w:val="2"/>
                <w:sz w:val="21"/>
                <w:szCs w:val="21"/>
              </w:rPr>
              <w:t>计入本年度非经</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常性损益的金额</w:t>
            </w:r>
          </w:p>
        </w:tc>
      </w:tr>
      <w:tr>
        <w:trPr>
          <w:trHeight w:val="403"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扶持基金（注</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z w:val="21"/>
                <w:szCs w:val="21"/>
              </w:rPr>
              <w:t>）</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5,406,154.41</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5,328,508.79</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5,606,154.41</w:t>
            </w:r>
          </w:p>
        </w:tc>
      </w:tr>
      <w:tr>
        <w:trPr>
          <w:trHeight w:val="402"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小巨人培育企业项目（注</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z w:val="21"/>
                <w:szCs w:val="21"/>
              </w:rPr>
              <w:t>）</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1,500,000.00</w:t>
            </w:r>
          </w:p>
        </w:tc>
        <w:tc>
          <w:tcPr>
            <w:tcW w:w="1560"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1,500,000.00</w:t>
            </w:r>
          </w:p>
        </w:tc>
      </w:tr>
      <w:tr>
        <w:trPr>
          <w:trHeight w:val="402"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39,577.96</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77,128.23</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39,577.96</w:t>
            </w:r>
          </w:p>
        </w:tc>
      </w:tr>
      <w:tr>
        <w:trPr>
          <w:trHeight w:val="412" w:hRule="exact"/>
        </w:trPr>
        <w:tc>
          <w:tcPr>
            <w:tcW w:w="2823" w:type="dxa"/>
            <w:tcBorders>
              <w:top w:val="nil" w:sz="6" w:space="0" w:color="auto"/>
              <w:left w:val="nil" w:sz="6" w:space="0" w:color="auto"/>
              <w:bottom w:val="single" w:sz="12" w:space="0" w:color="000000"/>
              <w:right w:val="single" w:sz="4" w:space="0" w:color="000000"/>
            </w:tcBorders>
          </w:tcPr>
          <w:p>
            <w:pPr>
              <w:pStyle w:val="TableParagraph"/>
              <w:tabs>
                <w:tab w:pos="753" w:val="left" w:leader="none"/>
              </w:tabs>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6,945,732.37</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5,405,637.02</w:t>
            </w:r>
          </w:p>
        </w:tc>
        <w:tc>
          <w:tcPr>
            <w:tcW w:w="1716"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6,945,732.37</w:t>
            </w:r>
          </w:p>
        </w:tc>
      </w:tr>
    </w:tbl>
    <w:p>
      <w:pPr>
        <w:spacing w:line="240" w:lineRule="auto" w:before="3"/>
        <w:rPr>
          <w:rFonts w:ascii="宋体" w:hAnsi="宋体" w:cs="宋体" w:eastAsia="宋体" w:hint="default"/>
          <w:b/>
          <w:bCs/>
          <w:sz w:val="5"/>
          <w:szCs w:val="5"/>
        </w:rPr>
      </w:pPr>
    </w:p>
    <w:p>
      <w:pPr>
        <w:pStyle w:val="BodyText"/>
        <w:spacing w:line="405" w:lineRule="auto" w:before="36"/>
        <w:ind w:left="140" w:right="102" w:firstLine="419"/>
        <w:jc w:val="left"/>
      </w:pPr>
      <w:r>
        <w:rPr/>
        <w:pict>
          <v:group style="position:absolute;margin-left:106.580002pt;margin-top:-45.21637pt;width:382.3pt;height:.5pt;mso-position-horizontal-relative:page;mso-position-vertical-relative:paragraph;z-index:-1336216" coordorigin="2132,-904" coordsize="7646,10">
            <v:shape style="position:absolute;left:2132;top:-904;width:2804;height:10" type="#_x0000_t75" stroked="false">
              <v:imagedata r:id="rId444" o:title=""/>
            </v:shape>
            <v:shape style="position:absolute;left:4931;top:-904;width:1565;height:10" type="#_x0000_t75" stroked="false">
              <v:imagedata r:id="rId445" o:title=""/>
            </v:shape>
            <v:shape style="position:absolute;left:6491;top:-904;width:1565;height:10" type="#_x0000_t75" stroked="false">
              <v:imagedata r:id="rId445" o:title=""/>
            </v:shape>
            <v:shape style="position:absolute;left:8051;top:-904;width:1726;height:10" type="#_x0000_t75" stroked="false">
              <v:imagedata r:id="rId446" o:title=""/>
            </v:shape>
            <w10:wrap type="none"/>
          </v:group>
        </w:pict>
      </w:r>
      <w:r>
        <w:rPr/>
        <w:pict>
          <v:group style="position:absolute;margin-left:106.580002pt;margin-top:-25.056311pt;width:382.3pt;height:.5pt;mso-position-horizontal-relative:page;mso-position-vertical-relative:paragraph;z-index:-1336192" coordorigin="2132,-501" coordsize="7646,10">
            <v:shape style="position:absolute;left:2132;top:-501;width:2804;height:10" type="#_x0000_t75" stroked="false">
              <v:imagedata r:id="rId444" o:title=""/>
            </v:shape>
            <v:shape style="position:absolute;left:4931;top:-501;width:1565;height:10" type="#_x0000_t75" stroked="false">
              <v:imagedata r:id="rId447" o:title=""/>
            </v:shape>
            <v:shape style="position:absolute;left:6491;top:-501;width:1565;height:10" type="#_x0000_t75" stroked="false">
              <v:imagedata r:id="rId447" o:title=""/>
            </v:shape>
            <v:shape style="position:absolute;left:8051;top:-501;width:1726;height:10" type="#_x0000_t75" stroked="false">
              <v:imagedata r:id="rId448" o:title=""/>
            </v:shape>
            <w10:wrap type="none"/>
          </v:group>
        </w:pict>
      </w:r>
      <w:r>
        <w:rPr/>
        <w:t>注</w:t>
      </w:r>
      <w:r>
        <w:rPr>
          <w:spacing w:val="4"/>
        </w:rPr>
        <w:t> </w:t>
      </w:r>
      <w:r>
        <w:rPr>
          <w:rFonts w:ascii="宋体" w:hAnsi="宋体" w:cs="宋体" w:eastAsia="宋体" w:hint="default"/>
          <w:spacing w:val="-6"/>
        </w:rPr>
        <w:t>1</w:t>
      </w:r>
      <w:r>
        <w:rPr>
          <w:spacing w:val="-6"/>
        </w:rPr>
        <w:t>：本年度，根据上海市青浦区金泽镇人民政府和上海淀山湖经济城相关文件和协议，</w:t>
      </w:r>
      <w:r>
        <w:rPr>
          <w:w w:val="100"/>
        </w:rPr>
        <w:t> </w:t>
      </w:r>
      <w:r>
        <w:rPr/>
        <w:t>公司及子公司上海天玑信息技术服务有限公司计收的扶持基金。</w:t>
      </w:r>
    </w:p>
    <w:p>
      <w:pPr>
        <w:pStyle w:val="BodyText"/>
        <w:spacing w:line="410" w:lineRule="auto" w:before="89"/>
        <w:ind w:left="140" w:right="102" w:firstLine="419"/>
        <w:jc w:val="left"/>
      </w:pPr>
      <w:r>
        <w:rPr/>
        <w:t>注</w:t>
      </w:r>
      <w:r>
        <w:rPr>
          <w:spacing w:val="71"/>
        </w:rPr>
        <w:t> </w:t>
      </w:r>
      <w:r>
        <w:rPr>
          <w:rFonts w:ascii="宋体" w:hAnsi="宋体" w:cs="宋体" w:eastAsia="宋体" w:hint="default"/>
        </w:rPr>
        <w:t>2</w:t>
      </w:r>
      <w:r>
        <w:rPr>
          <w:rFonts w:ascii="宋体" w:hAnsi="宋体" w:cs="宋体" w:eastAsia="宋体" w:hint="default"/>
          <w:spacing w:val="-76"/>
        </w:rPr>
        <w:t> </w:t>
      </w:r>
      <w:r>
        <w:rPr>
          <w:spacing w:val="19"/>
        </w:rPr>
        <w:t>：本年度，经上海市科学技术委员会验收通过上海市小巨人培育企业项目</w:t>
      </w:r>
      <w:r>
        <w:rPr>
          <w:spacing w:val="-84"/>
        </w:rPr>
        <w:t> </w:t>
      </w:r>
      <w:r>
        <w:rPr>
          <w:rFonts w:ascii="宋体" w:hAnsi="宋体" w:cs="宋体" w:eastAsia="宋体" w:hint="default"/>
        </w:rPr>
        <w:t>08HX1187600</w:t>
      </w:r>
      <w:r>
        <w:rPr>
          <w:rFonts w:ascii="宋体" w:hAnsi="宋体" w:cs="宋体" w:eastAsia="宋体" w:hint="default"/>
          <w:spacing w:val="-55"/>
        </w:rPr>
        <w:t> </w:t>
      </w:r>
      <w:r>
        <w:rPr/>
        <w:t>科研计划项目课题，确认项目补贴收入。</w:t>
      </w:r>
    </w:p>
    <w:p>
      <w:pPr>
        <w:spacing w:line="240" w:lineRule="auto" w:before="0"/>
        <w:rPr>
          <w:rFonts w:ascii="宋体" w:hAnsi="宋体" w:cs="宋体" w:eastAsia="宋体" w:hint="default"/>
          <w:sz w:val="20"/>
          <w:szCs w:val="20"/>
        </w:rPr>
      </w:pPr>
    </w:p>
    <w:p>
      <w:pPr>
        <w:pStyle w:val="Heading3"/>
        <w:tabs>
          <w:tab w:pos="1400" w:val="left" w:leader="none"/>
        </w:tabs>
        <w:spacing w:line="240" w:lineRule="auto" w:before="173"/>
        <w:ind w:right="102"/>
        <w:jc w:val="left"/>
        <w:rPr>
          <w:b w:val="0"/>
          <w:bCs w:val="0"/>
        </w:rPr>
      </w:pPr>
      <w:r>
        <w:rPr/>
        <w:pict>
          <v:shape style="position:absolute;margin-left:244.130005pt;margin-top:32.313667pt;width:.48pt;height:.12pt;mso-position-horizontal-relative:page;mso-position-vertical-relative:paragraph;z-index:-1336168" type="#_x0000_t75" stroked="false">
            <v:imagedata r:id="rId449" o:title=""/>
          </v:shape>
        </w:pict>
      </w:r>
      <w:r>
        <w:rPr/>
        <w:pict>
          <v:shape style="position:absolute;margin-left:322.850006pt;margin-top:32.313667pt;width:.48001pt;height:.12pt;mso-position-horizontal-relative:page;mso-position-vertical-relative:paragraph;z-index:-1336144" type="#_x0000_t75" stroked="false">
            <v:imagedata r:id="rId449" o:title=""/>
          </v:shape>
        </w:pict>
      </w:r>
      <w:r>
        <w:rPr/>
        <w:pict>
          <v:shape style="position:absolute;margin-left:401.589996pt;margin-top:32.313667pt;width:.47998pt;height:.12pt;mso-position-horizontal-relative:page;mso-position-vertical-relative:paragraph;z-index:-1336120" type="#_x0000_t75" stroked="false">
            <v:imagedata r:id="rId449" o:title=""/>
          </v:shape>
        </w:pict>
      </w:r>
      <w:r>
        <w:rPr/>
        <w:t>（三十）</w:t>
        <w:tab/>
        <w:t>营业外支出</w:t>
      </w:r>
      <w:r>
        <w:rPr>
          <w:b w:val="0"/>
          <w:bCs w:val="0"/>
        </w:rPr>
      </w:r>
    </w:p>
    <w:p>
      <w:pPr>
        <w:spacing w:line="240" w:lineRule="auto" w:before="13"/>
        <w:rPr>
          <w:rFonts w:ascii="宋体" w:hAnsi="宋体" w:cs="宋体" w:eastAsia="宋体" w:hint="default"/>
          <w:b/>
          <w:bCs/>
          <w:sz w:val="12"/>
          <w:szCs w:val="12"/>
        </w:rPr>
      </w:pPr>
    </w:p>
    <w:tbl>
      <w:tblPr>
        <w:tblW w:w="0" w:type="auto"/>
        <w:jc w:val="left"/>
        <w:tblInd w:w="466" w:type="dxa"/>
        <w:tblLayout w:type="fixed"/>
        <w:tblCellMar>
          <w:top w:w="0" w:type="dxa"/>
          <w:left w:w="0" w:type="dxa"/>
          <w:bottom w:w="0" w:type="dxa"/>
          <w:right w:w="0" w:type="dxa"/>
        </w:tblCellMar>
        <w:tblLook w:val="01E0"/>
      </w:tblPr>
      <w:tblGrid>
        <w:gridCol w:w="2746"/>
        <w:gridCol w:w="1574"/>
        <w:gridCol w:w="1575"/>
        <w:gridCol w:w="1716"/>
      </w:tblGrid>
      <w:tr>
        <w:trPr>
          <w:trHeight w:val="734" w:hRule="exact"/>
        </w:trPr>
        <w:tc>
          <w:tcPr>
            <w:tcW w:w="2746"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tabs>
                <w:tab w:pos="753"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7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57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1716" w:type="dxa"/>
            <w:tcBorders>
              <w:top w:val="single" w:sz="12" w:space="0" w:color="000000"/>
              <w:left w:val="single" w:sz="4" w:space="0" w:color="000000"/>
              <w:bottom w:val="single" w:sz="12" w:space="0" w:color="000000"/>
              <w:right w:val="nil" w:sz="6" w:space="0" w:color="auto"/>
            </w:tcBorders>
          </w:tcPr>
          <w:p>
            <w:pPr>
              <w:pStyle w:val="TableParagraph"/>
              <w:spacing w:line="273" w:lineRule="auto" w:before="28"/>
              <w:ind w:left="103" w:right="107"/>
              <w:jc w:val="left"/>
              <w:rPr>
                <w:rFonts w:ascii="宋体" w:hAnsi="宋体" w:cs="宋体" w:eastAsia="宋体" w:hint="default"/>
                <w:sz w:val="21"/>
                <w:szCs w:val="21"/>
              </w:rPr>
            </w:pPr>
            <w:r>
              <w:rPr>
                <w:rFonts w:ascii="宋体" w:hAnsi="宋体" w:cs="宋体" w:eastAsia="宋体" w:hint="default"/>
                <w:spacing w:val="2"/>
                <w:sz w:val="21"/>
                <w:szCs w:val="21"/>
              </w:rPr>
              <w:t>计入本期非经常</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性损益的金额</w:t>
            </w:r>
          </w:p>
        </w:tc>
      </w:tr>
    </w:tbl>
    <w:p>
      <w:pPr>
        <w:spacing w:after="0" w:line="273" w:lineRule="auto"/>
        <w:jc w:val="left"/>
        <w:rPr>
          <w:rFonts w:ascii="宋体" w:hAnsi="宋体" w:cs="宋体" w:eastAsia="宋体" w:hint="default"/>
          <w:sz w:val="21"/>
          <w:szCs w:val="21"/>
        </w:rPr>
        <w:sectPr>
          <w:pgSz w:w="11910" w:h="16840"/>
          <w:pgMar w:header="893" w:footer="1040" w:top="1520" w:bottom="1220" w:left="1660" w:right="1580"/>
        </w:sectPr>
      </w:pPr>
    </w:p>
    <w:p>
      <w:pPr>
        <w:spacing w:line="240" w:lineRule="auto" w:before="2"/>
        <w:rPr>
          <w:rFonts w:ascii="宋体" w:hAnsi="宋体" w:cs="宋体" w:eastAsia="宋体" w:hint="default"/>
          <w:b/>
          <w:bCs/>
          <w:sz w:val="3"/>
          <w:szCs w:val="3"/>
        </w:rPr>
      </w:pPr>
      <w:r>
        <w:rPr/>
        <w:pict>
          <v:shape style="position:absolute;margin-left:244.130005pt;margin-top:80.159981pt;width:.48pt;height:.12pt;mso-position-horizontal-relative:page;mso-position-vertical-relative:page;z-index:-1336096" type="#_x0000_t75" stroked="false">
            <v:imagedata r:id="rId450" o:title=""/>
          </v:shape>
        </w:pict>
      </w:r>
      <w:r>
        <w:rPr/>
        <w:pict>
          <v:shape style="position:absolute;margin-left:322.850006pt;margin-top:80.159981pt;width:.48001pt;height:.12pt;mso-position-horizontal-relative:page;mso-position-vertical-relative:page;z-index:-1336072" type="#_x0000_t75" stroked="false">
            <v:imagedata r:id="rId450" o:title=""/>
          </v:shape>
        </w:pict>
      </w:r>
      <w:r>
        <w:rPr/>
        <w:pict>
          <v:shape style="position:absolute;margin-left:401.589996pt;margin-top:80.159981pt;width:.47998pt;height:.12pt;mso-position-horizontal-relative:page;mso-position-vertical-relative:page;z-index:-1336048" type="#_x0000_t75" stroked="false">
            <v:imagedata r:id="rId450" o:title=""/>
          </v:shape>
        </w:pict>
      </w:r>
      <w:r>
        <w:rPr/>
        <w:pict>
          <v:group style="position:absolute;margin-left:107.779999pt;margin-top:115.459946pt;width:379.9pt;height:.5pt;mso-position-horizontal-relative:page;mso-position-vertical-relative:page;z-index:-1336024" coordorigin="2156,2309" coordsize="7598,10">
            <v:shape style="position:absolute;left:2156;top:2309;width:2727;height:10" type="#_x0000_t75" stroked="false">
              <v:imagedata r:id="rId451" o:title=""/>
            </v:shape>
            <v:shape style="position:absolute;left:4878;top:2309;width:3154;height:10" type="#_x0000_t75" stroked="false">
              <v:imagedata r:id="rId452" o:title=""/>
            </v:shape>
            <v:shape style="position:absolute;left:8027;top:2309;width:1726;height:10" type="#_x0000_t75" stroked="false">
              <v:imagedata r:id="rId453" o:title=""/>
            </v:shape>
            <w10:wrap type="none"/>
          </v:group>
        </w:pict>
      </w:r>
      <w:r>
        <w:rPr/>
        <w:pict>
          <v:group style="position:absolute;margin-left:107.779999pt;margin-top:135.499939pt;width:379.9pt;height:.5pt;mso-position-horizontal-relative:page;mso-position-vertical-relative:page;z-index:-1336000" coordorigin="2156,2710" coordsize="7598,10">
            <v:shape style="position:absolute;left:2156;top:2710;width:2727;height:10" type="#_x0000_t75" stroked="false">
              <v:imagedata r:id="rId451" o:title=""/>
            </v:shape>
            <v:shape style="position:absolute;left:4878;top:2710;width:3154;height:10" type="#_x0000_t75" stroked="false">
              <v:imagedata r:id="rId452" o:title=""/>
            </v:shape>
            <v:shape style="position:absolute;left:8027;top:2710;width:1726;height:10" type="#_x0000_t75" stroked="false">
              <v:imagedata r:id="rId453" o:title=""/>
            </v:shape>
            <w10:wrap type="none"/>
          </v:group>
        </w:pict>
      </w:r>
      <w:r>
        <w:rPr/>
        <w:pict>
          <v:group style="position:absolute;margin-left:107.779999pt;margin-top:155.660004pt;width:379.9pt;height:.5pt;mso-position-horizontal-relative:page;mso-position-vertical-relative:page;z-index:-1335976" coordorigin="2156,3113" coordsize="7598,10">
            <v:shape style="position:absolute;left:2156;top:3113;width:2727;height:10" type="#_x0000_t75" stroked="false">
              <v:imagedata r:id="rId451" o:title=""/>
            </v:shape>
            <v:shape style="position:absolute;left:4878;top:3113;width:3154;height:10" type="#_x0000_t75" stroked="false">
              <v:imagedata r:id="rId452" o:title=""/>
            </v:shape>
            <v:shape style="position:absolute;left:8027;top:3113;width:1726;height:10" type="#_x0000_t75" stroked="false">
              <v:imagedata r:id="rId453" o:title=""/>
            </v:shape>
            <w10:wrap type="none"/>
          </v:group>
        </w:pict>
      </w:r>
      <w:r>
        <w:rPr/>
        <w:pict>
          <v:group style="position:absolute;margin-left:107.779999pt;margin-top:175.699936pt;width:379.9pt;height:.5pt;mso-position-horizontal-relative:page;mso-position-vertical-relative:page;z-index:-1335952" coordorigin="2156,3514" coordsize="7598,10">
            <v:shape style="position:absolute;left:2156;top:3514;width:2727;height:10" type="#_x0000_t75" stroked="false">
              <v:imagedata r:id="rId451" o:title=""/>
            </v:shape>
            <v:shape style="position:absolute;left:4878;top:3514;width:3154;height:10" type="#_x0000_t75" stroked="false">
              <v:imagedata r:id="rId454" o:title=""/>
            </v:shape>
            <v:shape style="position:absolute;left:8027;top:3514;width:1726;height:10" type="#_x0000_t75" stroked="false">
              <v:imagedata r:id="rId455" o:title=""/>
            </v:shape>
            <w10:wrap type="none"/>
          </v:group>
        </w:pict>
      </w:r>
    </w:p>
    <w:tbl>
      <w:tblPr>
        <w:tblW w:w="0" w:type="auto"/>
        <w:jc w:val="left"/>
        <w:tblInd w:w="481" w:type="dxa"/>
        <w:tblLayout w:type="fixed"/>
        <w:tblCellMar>
          <w:top w:w="0" w:type="dxa"/>
          <w:left w:w="0" w:type="dxa"/>
          <w:bottom w:w="0" w:type="dxa"/>
          <w:right w:w="0" w:type="dxa"/>
        </w:tblCellMar>
        <w:tblLook w:val="01E0"/>
      </w:tblPr>
      <w:tblGrid>
        <w:gridCol w:w="2746"/>
        <w:gridCol w:w="1574"/>
        <w:gridCol w:w="1575"/>
        <w:gridCol w:w="1716"/>
      </w:tblGrid>
      <w:tr>
        <w:trPr>
          <w:trHeight w:val="726" w:hRule="exact"/>
        </w:trPr>
        <w:tc>
          <w:tcPr>
            <w:tcW w:w="2746"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tabs>
                <w:tab w:pos="753"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5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1716" w:type="dxa"/>
            <w:tcBorders>
              <w:top w:val="single" w:sz="12" w:space="0" w:color="000000"/>
              <w:left w:val="single" w:sz="4" w:space="0" w:color="000000"/>
              <w:bottom w:val="nil" w:sz="6" w:space="0" w:color="auto"/>
              <w:right w:val="nil" w:sz="6" w:space="0" w:color="auto"/>
            </w:tcBorders>
          </w:tcPr>
          <w:p>
            <w:pPr>
              <w:pStyle w:val="TableParagraph"/>
              <w:spacing w:line="273" w:lineRule="auto" w:before="28"/>
              <w:ind w:left="103" w:right="107"/>
              <w:jc w:val="left"/>
              <w:rPr>
                <w:rFonts w:ascii="宋体" w:hAnsi="宋体" w:cs="宋体" w:eastAsia="宋体" w:hint="default"/>
                <w:sz w:val="21"/>
                <w:szCs w:val="21"/>
              </w:rPr>
            </w:pPr>
            <w:r>
              <w:rPr>
                <w:rFonts w:ascii="宋体" w:hAnsi="宋体" w:cs="宋体" w:eastAsia="宋体" w:hint="default"/>
                <w:spacing w:val="2"/>
                <w:sz w:val="21"/>
                <w:szCs w:val="21"/>
              </w:rPr>
              <w:t>计入本期非经常</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性损益的金额</w:t>
            </w:r>
          </w:p>
        </w:tc>
      </w:tr>
      <w:tr>
        <w:trPr>
          <w:trHeight w:val="402"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4,434.22</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110,183.70</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4,434.22</w:t>
            </w:r>
          </w:p>
        </w:tc>
      </w:tr>
      <w:tr>
        <w:trPr>
          <w:trHeight w:val="402"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4,434.22</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110,183.70</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4,434.22</w:t>
            </w:r>
          </w:p>
        </w:tc>
      </w:tr>
      <w:tr>
        <w:trPr>
          <w:trHeight w:val="402"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50,000.00</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100,000.00</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50,000.00</w:t>
            </w:r>
          </w:p>
        </w:tc>
      </w:tr>
      <w:tr>
        <w:trPr>
          <w:trHeight w:val="402"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其中：公益性捐赠支出</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50,000.00</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100,000.00</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50,000.00</w:t>
            </w:r>
          </w:p>
        </w:tc>
      </w:tr>
      <w:tr>
        <w:trPr>
          <w:trHeight w:val="402"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罚款、赔偿和违约支出</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2,691.54</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172.68</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2,691.54</w:t>
            </w:r>
          </w:p>
        </w:tc>
      </w:tr>
      <w:tr>
        <w:trPr>
          <w:trHeight w:val="402"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74" w:type="dxa"/>
            <w:tcBorders>
              <w:top w:val="nil" w:sz="6" w:space="0" w:color="auto"/>
              <w:left w:val="single" w:sz="4" w:space="0" w:color="000000"/>
              <w:bottom w:val="nil" w:sz="6" w:space="0" w:color="auto"/>
              <w:right w:val="single" w:sz="4" w:space="0" w:color="000000"/>
            </w:tcBorders>
          </w:tcPr>
          <w:p>
            <w:pP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68,146.36</w:t>
            </w:r>
          </w:p>
        </w:tc>
        <w:tc>
          <w:tcPr>
            <w:tcW w:w="1716" w:type="dxa"/>
            <w:tcBorders>
              <w:top w:val="nil" w:sz="6" w:space="0" w:color="auto"/>
              <w:left w:val="single" w:sz="4" w:space="0" w:color="000000"/>
              <w:bottom w:val="nil" w:sz="6" w:space="0" w:color="auto"/>
              <w:right w:val="nil" w:sz="6" w:space="0" w:color="auto"/>
            </w:tcBorders>
          </w:tcPr>
          <w:p>
            <w:pPr/>
          </w:p>
        </w:tc>
      </w:tr>
      <w:tr>
        <w:trPr>
          <w:trHeight w:val="412" w:hRule="exact"/>
        </w:trPr>
        <w:tc>
          <w:tcPr>
            <w:tcW w:w="2746" w:type="dxa"/>
            <w:tcBorders>
              <w:top w:val="nil" w:sz="6" w:space="0" w:color="auto"/>
              <w:left w:val="nil" w:sz="6" w:space="0" w:color="auto"/>
              <w:bottom w:val="single" w:sz="12" w:space="0" w:color="000000"/>
              <w:right w:val="single" w:sz="4" w:space="0" w:color="000000"/>
            </w:tcBorders>
          </w:tcPr>
          <w:p>
            <w:pPr>
              <w:pStyle w:val="TableParagraph"/>
              <w:tabs>
                <w:tab w:pos="753" w:val="left" w:leader="none"/>
              </w:tabs>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5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57,125.76</w:t>
            </w:r>
          </w:p>
        </w:tc>
        <w:tc>
          <w:tcPr>
            <w:tcW w:w="15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278,502.74</w:t>
            </w:r>
          </w:p>
        </w:tc>
        <w:tc>
          <w:tcPr>
            <w:tcW w:w="1716"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57,125.76</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tabs>
          <w:tab w:pos="1400" w:val="left" w:leader="none"/>
        </w:tabs>
        <w:spacing w:line="240" w:lineRule="auto"/>
        <w:ind w:right="0"/>
        <w:jc w:val="left"/>
        <w:rPr>
          <w:b w:val="0"/>
          <w:bCs w:val="0"/>
        </w:rPr>
      </w:pPr>
      <w:r>
        <w:rPr/>
        <w:pict>
          <v:group style="position:absolute;margin-left:107.779999pt;margin-top:-84.606308pt;width:379.9pt;height:.5pt;mso-position-horizontal-relative:page;mso-position-vertical-relative:paragraph;z-index:-1335928" coordorigin="2156,-1692" coordsize="7598,10">
            <v:shape style="position:absolute;left:2156;top:-1692;width:2727;height:10" type="#_x0000_t75" stroked="false">
              <v:imagedata r:id="rId451" o:title=""/>
            </v:shape>
            <v:shape style="position:absolute;left:4878;top:-1692;width:3154;height:10" type="#_x0000_t75" stroked="false">
              <v:imagedata r:id="rId452" o:title=""/>
            </v:shape>
            <v:shape style="position:absolute;left:8027;top:-1692;width:1726;height:10" type="#_x0000_t75" stroked="false">
              <v:imagedata r:id="rId453" o:title=""/>
            </v:shape>
            <w10:wrap type="none"/>
          </v:group>
        </w:pict>
      </w:r>
      <w:r>
        <w:rPr/>
        <w:pict>
          <v:group style="position:absolute;margin-left:107.779999pt;margin-top:-64.566307pt;width:379.9pt;height:.5pt;mso-position-horizontal-relative:page;mso-position-vertical-relative:paragraph;z-index:-1335904" coordorigin="2156,-1291" coordsize="7598,10">
            <v:shape style="position:absolute;left:2156;top:-1291;width:2727;height:10" type="#_x0000_t75" stroked="false">
              <v:imagedata r:id="rId451" o:title=""/>
            </v:shape>
            <v:shape style="position:absolute;left:4878;top:-1291;width:3154;height:10" type="#_x0000_t75" stroked="false">
              <v:imagedata r:id="rId452" o:title=""/>
            </v:shape>
            <v:shape style="position:absolute;left:8027;top:-1291;width:1726;height:10" type="#_x0000_t75" stroked="false">
              <v:imagedata r:id="rId453" o:title=""/>
            </v:shape>
            <w10:wrap type="none"/>
          </v:group>
        </w:pict>
      </w:r>
      <w:r>
        <w:rPr/>
        <w:pict>
          <v:group style="position:absolute;margin-left:107.779999pt;margin-top:-44.406307pt;width:379.9pt;height:.5pt;mso-position-horizontal-relative:page;mso-position-vertical-relative:paragraph;z-index:-1335880" coordorigin="2156,-888" coordsize="7598,10">
            <v:shape style="position:absolute;left:2156;top:-888;width:2727;height:10" type="#_x0000_t75" stroked="false">
              <v:imagedata r:id="rId451" o:title=""/>
            </v:shape>
            <v:shape style="position:absolute;left:4878;top:-888;width:3154;height:10" type="#_x0000_t75" stroked="false">
              <v:imagedata r:id="rId454" o:title=""/>
            </v:shape>
            <v:shape style="position:absolute;left:8027;top:-888;width:1726;height:10" type="#_x0000_t75" stroked="false">
              <v:imagedata r:id="rId455" o:title=""/>
            </v:shape>
            <w10:wrap type="none"/>
          </v:group>
        </w:pict>
      </w:r>
      <w:r>
        <w:rPr/>
        <w:pict>
          <v:shape style="position:absolute;margin-left:290.809998pt;margin-top:23.663673pt;width:.47998pt;height:.12pt;mso-position-horizontal-relative:page;mso-position-vertical-relative:paragraph;z-index:-1335856" type="#_x0000_t75" stroked="false">
            <v:imagedata r:id="rId456" o:title=""/>
          </v:shape>
        </w:pict>
      </w:r>
      <w:r>
        <w:rPr/>
        <w:pict>
          <v:shape style="position:absolute;margin-left:389.350006pt;margin-top:23.663673pt;width:.48001pt;height:.12pt;mso-position-horizontal-relative:page;mso-position-vertical-relative:paragraph;z-index:-1335832" type="#_x0000_t75" stroked="false">
            <v:imagedata r:id="rId456" o:title=""/>
          </v:shape>
        </w:pict>
      </w:r>
      <w:r>
        <w:rPr/>
        <w:pict>
          <v:group style="position:absolute;margin-left:107.300003pt;margin-top:42.983685pt;width:380.75pt;height:.75pt;mso-position-horizontal-relative:page;mso-position-vertical-relative:paragraph;z-index:-1335808" coordorigin="2146,860" coordsize="7615,15">
            <v:shape style="position:absolute;left:2146;top:864;width:3670;height:10" type="#_x0000_t75" stroked="false">
              <v:imagedata r:id="rId457" o:title=""/>
            </v:shape>
            <v:shape style="position:absolute;left:5811;top:860;width:1985;height:14" type="#_x0000_t75" stroked="false">
              <v:imagedata r:id="rId458" o:title=""/>
            </v:shape>
            <v:shape style="position:absolute;left:7782;top:864;width:1978;height:10" type="#_x0000_t75" stroked="false">
              <v:imagedata r:id="rId459" o:title=""/>
            </v:shape>
            <w10:wrap type="none"/>
          </v:group>
        </w:pict>
      </w:r>
      <w:r>
        <w:rPr/>
        <w:pict>
          <v:group style="position:absolute;margin-left:107.300003pt;margin-top:63.383663pt;width:380.75pt;height:.5pt;mso-position-horizontal-relative:page;mso-position-vertical-relative:paragraph;z-index:-1335784" coordorigin="2146,1268" coordsize="7615,10">
            <v:shape style="position:absolute;left:2146;top:1268;width:3670;height:10" type="#_x0000_t75" stroked="false">
              <v:imagedata r:id="rId457" o:title=""/>
            </v:shape>
            <v:shape style="position:absolute;left:5811;top:1268;width:1976;height:10" type="#_x0000_t75" stroked="false">
              <v:imagedata r:id="rId460" o:title=""/>
            </v:shape>
            <v:shape style="position:absolute;left:7782;top:1268;width:1978;height:10" type="#_x0000_t75" stroked="false">
              <v:imagedata r:id="rId461" o:title=""/>
            </v:shape>
            <w10:wrap type="none"/>
          </v:group>
        </w:pict>
      </w:r>
      <w:r>
        <w:rPr/>
        <w:t>（三十一）</w:t>
        <w:tab/>
        <w:t>所得税费用</w:t>
      </w:r>
      <w:r>
        <w:rPr>
          <w:b w:val="0"/>
          <w:bCs w:val="0"/>
        </w:rPr>
      </w:r>
    </w:p>
    <w:p>
      <w:pPr>
        <w:spacing w:line="240" w:lineRule="auto" w:before="13"/>
        <w:rPr>
          <w:rFonts w:ascii="宋体" w:hAnsi="宋体" w:cs="宋体" w:eastAsia="宋体" w:hint="default"/>
          <w:b/>
          <w:bCs/>
          <w:sz w:val="12"/>
          <w:szCs w:val="12"/>
        </w:rPr>
      </w:pPr>
    </w:p>
    <w:tbl>
      <w:tblPr>
        <w:tblW w:w="0" w:type="auto"/>
        <w:jc w:val="left"/>
        <w:tblInd w:w="471" w:type="dxa"/>
        <w:tblLayout w:type="fixed"/>
        <w:tblCellMar>
          <w:top w:w="0" w:type="dxa"/>
          <w:left w:w="0" w:type="dxa"/>
          <w:bottom w:w="0" w:type="dxa"/>
          <w:right w:w="0" w:type="dxa"/>
        </w:tblCellMar>
        <w:tblLook w:val="01E0"/>
      </w:tblPr>
      <w:tblGrid>
        <w:gridCol w:w="3689"/>
        <w:gridCol w:w="1971"/>
        <w:gridCol w:w="1968"/>
      </w:tblGrid>
      <w:tr>
        <w:trPr>
          <w:trHeight w:val="413" w:hRule="exact"/>
        </w:trPr>
        <w:tc>
          <w:tcPr>
            <w:tcW w:w="3689"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9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968"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368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1971"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13,121,008.95</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7,013,334.80</w:t>
            </w:r>
          </w:p>
        </w:tc>
      </w:tr>
      <w:tr>
        <w:trPr>
          <w:trHeight w:val="402" w:hRule="exact"/>
        </w:trPr>
        <w:tc>
          <w:tcPr>
            <w:tcW w:w="368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1971"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-202,668.59</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-180,709.77</w:t>
            </w:r>
          </w:p>
        </w:tc>
      </w:tr>
      <w:tr>
        <w:trPr>
          <w:trHeight w:val="411" w:hRule="exact"/>
        </w:trPr>
        <w:tc>
          <w:tcPr>
            <w:tcW w:w="3689" w:type="dxa"/>
            <w:tcBorders>
              <w:top w:val="nil" w:sz="6" w:space="0" w:color="auto"/>
              <w:left w:val="nil" w:sz="6" w:space="0" w:color="auto"/>
              <w:bottom w:val="single" w:sz="12" w:space="0" w:color="000000"/>
              <w:right w:val="single" w:sz="4" w:space="0" w:color="000000"/>
            </w:tcBorders>
          </w:tcPr>
          <w:p>
            <w:pPr>
              <w:pStyle w:val="TableParagraph"/>
              <w:tabs>
                <w:tab w:pos="753" w:val="left" w:leader="none"/>
              </w:tabs>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9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12,918,340.36</w:t>
            </w:r>
          </w:p>
        </w:tc>
        <w:tc>
          <w:tcPr>
            <w:tcW w:w="1968"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6,832,625.03</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3"/>
        <w:tabs>
          <w:tab w:pos="1400" w:val="left" w:leader="none"/>
        </w:tabs>
        <w:spacing w:line="441" w:lineRule="auto"/>
        <w:ind w:left="560" w:right="4423" w:hanging="420"/>
        <w:jc w:val="left"/>
        <w:rPr>
          <w:rFonts w:ascii="宋体" w:hAnsi="宋体" w:cs="宋体" w:eastAsia="宋体" w:hint="default"/>
          <w:b w:val="0"/>
          <w:bCs w:val="0"/>
        </w:rPr>
      </w:pPr>
      <w:r>
        <w:rPr/>
        <w:pict>
          <v:group style="position:absolute;margin-left:107.300003pt;margin-top:-44.496349pt;width:380.75pt;height:.5pt;mso-position-horizontal-relative:page;mso-position-vertical-relative:paragraph;z-index:-1335760" coordorigin="2146,-890" coordsize="7615,10">
            <v:shape style="position:absolute;left:2146;top:-890;width:3670;height:10" type="#_x0000_t75" stroked="false">
              <v:imagedata r:id="rId457" o:title=""/>
            </v:shape>
            <v:shape style="position:absolute;left:5811;top:-890;width:1976;height:10" type="#_x0000_t75" stroked="false">
              <v:imagedata r:id="rId462" o:title=""/>
            </v:shape>
            <v:shape style="position:absolute;left:7782;top:-890;width:1978;height:10" type="#_x0000_t75" stroked="false">
              <v:imagedata r:id="rId463" o:title=""/>
            </v:shape>
            <w10:wrap type="none"/>
          </v:group>
        </w:pict>
      </w:r>
      <w:r>
        <w:rPr/>
        <w:t>（三十二）</w:t>
        <w:tab/>
      </w:r>
      <w:r>
        <w:rPr>
          <w:spacing w:val="-1"/>
        </w:rPr>
        <w:t>基本每股收益和稀释每股收益</w:t>
      </w:r>
      <w:r>
        <w:rPr>
          <w:spacing w:val="-94"/>
        </w:rPr>
        <w:t> </w:t>
      </w:r>
      <w:r>
        <w:rPr>
          <w:spacing w:val="-94"/>
        </w:rPr>
      </w:r>
      <w:r>
        <w:rPr>
          <w:rFonts w:ascii="宋体" w:hAnsi="宋体" w:cs="宋体" w:eastAsia="宋体" w:hint="default"/>
          <w:b w:val="0"/>
          <w:bCs w:val="0"/>
        </w:rPr>
        <w:t>计算公式：</w:t>
      </w:r>
    </w:p>
    <w:p>
      <w:pPr>
        <w:spacing w:line="444" w:lineRule="auto" w:before="57"/>
        <w:ind w:left="560" w:right="6107" w:hanging="42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基本每股收益</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1"/>
          <w:sz w:val="21"/>
          <w:szCs w:val="21"/>
        </w:rPr>
        <w:t>基本每股收益=P0÷S</w:t>
      </w:r>
    </w:p>
    <w:p>
      <w:pPr>
        <w:pStyle w:val="BodyText"/>
        <w:spacing w:line="240" w:lineRule="auto" w:before="53"/>
        <w:ind w:left="560" w:right="0"/>
        <w:jc w:val="left"/>
        <w:rPr>
          <w:rFonts w:ascii="宋体" w:hAnsi="宋体" w:cs="宋体" w:eastAsia="宋体" w:hint="default"/>
        </w:rPr>
      </w:pPr>
      <w:r>
        <w:rPr>
          <w:rFonts w:ascii="宋体" w:hAnsi="宋体" w:cs="宋体" w:eastAsia="宋体" w:hint="default"/>
        </w:rPr>
        <w:t>S=</w:t>
      </w:r>
      <w:r>
        <w:rPr>
          <w:rFonts w:ascii="宋体" w:hAnsi="宋体" w:cs="宋体" w:eastAsia="宋体" w:hint="default"/>
          <w:spacing w:val="-2"/>
        </w:rPr>
        <w:t> </w:t>
      </w:r>
      <w:r>
        <w:rPr>
          <w:rFonts w:ascii="宋体" w:hAnsi="宋体" w:cs="宋体" w:eastAsia="宋体" w:hint="default"/>
        </w:rPr>
        <w:t>S0</w:t>
      </w:r>
      <w:r>
        <w:rPr/>
        <w:t>＋</w:t>
      </w:r>
      <w:r>
        <w:rPr>
          <w:rFonts w:ascii="宋体" w:hAnsi="宋体" w:cs="宋体" w:eastAsia="宋体" w:hint="default"/>
        </w:rPr>
        <w:t>S1</w:t>
      </w:r>
      <w:r>
        <w:rPr/>
        <w:t>＋Si×Mi÷M0–Sj×Mj÷M0–</w:t>
      </w:r>
      <w:r>
        <w:rPr>
          <w:rFonts w:ascii="宋体" w:hAnsi="宋体" w:cs="宋体" w:eastAsia="宋体" w:hint="default"/>
        </w:rPr>
        <w:t>Sk</w:t>
      </w:r>
    </w:p>
    <w:p>
      <w:pPr>
        <w:spacing w:line="240" w:lineRule="auto" w:before="12"/>
        <w:rPr>
          <w:rFonts w:ascii="宋体" w:hAnsi="宋体" w:cs="宋体" w:eastAsia="宋体" w:hint="default"/>
          <w:sz w:val="17"/>
          <w:szCs w:val="17"/>
        </w:rPr>
      </w:pPr>
    </w:p>
    <w:p>
      <w:pPr>
        <w:pStyle w:val="BodyText"/>
        <w:spacing w:line="408" w:lineRule="auto"/>
        <w:ind w:left="140" w:right="111" w:firstLine="419"/>
        <w:jc w:val="both"/>
      </w:pPr>
      <w:r>
        <w:rPr/>
        <w:t>其中：</w:t>
      </w:r>
      <w:r>
        <w:rPr>
          <w:rFonts w:ascii="宋体" w:hAnsi="宋体" w:cs="宋体" w:eastAsia="宋体" w:hint="default"/>
        </w:rPr>
        <w:t>P0</w:t>
      </w:r>
      <w:r>
        <w:rPr>
          <w:rFonts w:ascii="宋体" w:hAnsi="宋体" w:cs="宋体" w:eastAsia="宋体" w:hint="default"/>
          <w:spacing w:val="4"/>
        </w:rPr>
        <w:t> </w:t>
      </w:r>
      <w:r>
        <w:rPr/>
        <w:t>为归属于公司普通股股东的净利润或扣除非经常性损益后归属于普通股股东</w:t>
      </w:r>
      <w:r>
        <w:rPr>
          <w:w w:val="100"/>
        </w:rPr>
        <w:t> </w:t>
      </w:r>
      <w:r>
        <w:rPr/>
        <w:t>的净利润；</w:t>
      </w:r>
      <w:r>
        <w:rPr>
          <w:rFonts w:ascii="宋体" w:hAnsi="宋体" w:cs="宋体" w:eastAsia="宋体" w:hint="default"/>
        </w:rPr>
        <w:t>S</w:t>
      </w:r>
      <w:r>
        <w:rPr>
          <w:rFonts w:ascii="宋体" w:hAnsi="宋体" w:cs="宋体" w:eastAsia="宋体" w:hint="default"/>
          <w:spacing w:val="-35"/>
        </w:rPr>
        <w:t> </w:t>
      </w:r>
      <w:r>
        <w:rPr/>
        <w:t>为发行在外的普通股加权平均数；</w:t>
      </w:r>
      <w:r>
        <w:rPr>
          <w:rFonts w:ascii="宋体" w:hAnsi="宋体" w:cs="宋体" w:eastAsia="宋体" w:hint="default"/>
        </w:rPr>
        <w:t>S0</w:t>
      </w:r>
      <w:r>
        <w:rPr>
          <w:rFonts w:ascii="宋体" w:hAnsi="宋体" w:cs="宋体" w:eastAsia="宋体" w:hint="default"/>
          <w:spacing w:val="-35"/>
        </w:rPr>
        <w:t> </w:t>
      </w:r>
      <w:r>
        <w:rPr/>
        <w:t>为期初股份总数；</w:t>
      </w:r>
      <w:r>
        <w:rPr>
          <w:rFonts w:ascii="宋体" w:hAnsi="宋体" w:cs="宋体" w:eastAsia="宋体" w:hint="default"/>
        </w:rPr>
        <w:t>S1</w:t>
      </w:r>
      <w:r>
        <w:rPr>
          <w:rFonts w:ascii="宋体" w:hAnsi="宋体" w:cs="宋体" w:eastAsia="宋体" w:hint="default"/>
          <w:spacing w:val="-33"/>
        </w:rPr>
        <w:t> </w:t>
      </w:r>
      <w:r>
        <w:rPr/>
        <w:t>为报告期因公积金</w:t>
      </w:r>
      <w:r>
        <w:rPr>
          <w:w w:val="100"/>
        </w:rPr>
        <w:t> </w:t>
      </w:r>
      <w:r>
        <w:rPr/>
        <w:t>转增股本或股票股利分配等增加股份数；</w:t>
      </w:r>
      <w:r>
        <w:rPr>
          <w:rFonts w:ascii="宋体" w:hAnsi="宋体" w:cs="宋体" w:eastAsia="宋体" w:hint="default"/>
        </w:rPr>
        <w:t>Si</w:t>
      </w:r>
      <w:r>
        <w:rPr>
          <w:rFonts w:ascii="宋体" w:hAnsi="宋体" w:cs="宋体" w:eastAsia="宋体" w:hint="default"/>
          <w:spacing w:val="7"/>
        </w:rPr>
        <w:t> </w:t>
      </w:r>
      <w:r>
        <w:rPr/>
        <w:t>为报告期因发行新股或债转股等增加股份数；</w:t>
      </w:r>
      <w:r>
        <w:rPr>
          <w:w w:val="100"/>
        </w:rPr>
        <w:t> </w:t>
      </w:r>
      <w:r>
        <w:rPr>
          <w:rFonts w:ascii="宋体" w:hAnsi="宋体" w:cs="宋体" w:eastAsia="宋体" w:hint="default"/>
        </w:rPr>
        <w:t>Sj</w:t>
      </w:r>
      <w:r>
        <w:rPr>
          <w:rFonts w:ascii="宋体" w:hAnsi="宋体" w:cs="宋体" w:eastAsia="宋体" w:hint="default"/>
          <w:spacing w:val="-42"/>
        </w:rPr>
        <w:t> </w:t>
      </w:r>
      <w:r>
        <w:rPr>
          <w:spacing w:val="-4"/>
        </w:rPr>
        <w:t>为报告期因回购等减少股份数；</w:t>
      </w:r>
      <w:r>
        <w:rPr>
          <w:rFonts w:ascii="宋体" w:hAnsi="宋体" w:cs="宋体" w:eastAsia="宋体" w:hint="default"/>
          <w:spacing w:val="-4"/>
        </w:rPr>
        <w:t>Sk</w:t>
      </w:r>
      <w:r>
        <w:rPr>
          <w:rFonts w:ascii="宋体" w:hAnsi="宋体" w:cs="宋体" w:eastAsia="宋体" w:hint="default"/>
          <w:spacing w:val="-42"/>
        </w:rPr>
        <w:t> </w:t>
      </w:r>
      <w:r>
        <w:rPr>
          <w:spacing w:val="-5"/>
        </w:rPr>
        <w:t>为报告期缩股数；</w:t>
      </w:r>
      <w:r>
        <w:rPr>
          <w:rFonts w:ascii="宋体" w:hAnsi="宋体" w:cs="宋体" w:eastAsia="宋体" w:hint="default"/>
          <w:spacing w:val="-5"/>
        </w:rPr>
        <w:t>M0</w:t>
      </w:r>
      <w:r>
        <w:rPr>
          <w:rFonts w:ascii="宋体" w:hAnsi="宋体" w:cs="宋体" w:eastAsia="宋体" w:hint="default"/>
          <w:spacing w:val="-42"/>
        </w:rPr>
        <w:t> </w:t>
      </w:r>
      <w:r>
        <w:rPr>
          <w:spacing w:val="-5"/>
        </w:rPr>
        <w:t>报告期月份数；</w:t>
      </w:r>
      <w:r>
        <w:rPr>
          <w:rFonts w:ascii="宋体" w:hAnsi="宋体" w:cs="宋体" w:eastAsia="宋体" w:hint="default"/>
          <w:spacing w:val="-5"/>
        </w:rPr>
        <w:t>Mi</w:t>
      </w:r>
      <w:r>
        <w:rPr>
          <w:rFonts w:ascii="宋体" w:hAnsi="宋体" w:cs="宋体" w:eastAsia="宋体" w:hint="default"/>
          <w:spacing w:val="-44"/>
        </w:rPr>
        <w:t> </w:t>
      </w:r>
      <w:r>
        <w:rPr/>
        <w:t>为增加股份次</w:t>
      </w:r>
      <w:r>
        <w:rPr>
          <w:spacing w:val="-99"/>
        </w:rPr>
        <w:t> </w:t>
      </w:r>
      <w:r>
        <w:rPr>
          <w:spacing w:val="-99"/>
        </w:rPr>
      </w:r>
      <w:r>
        <w:rPr>
          <w:spacing w:val="-2"/>
        </w:rPr>
        <w:t>月起至报告期期末的累计月数；</w:t>
      </w:r>
      <w:r>
        <w:rPr>
          <w:rFonts w:ascii="宋体" w:hAnsi="宋体" w:cs="宋体" w:eastAsia="宋体" w:hint="default"/>
          <w:spacing w:val="-2"/>
        </w:rPr>
        <w:t>Mj</w:t>
      </w:r>
      <w:r>
        <w:rPr>
          <w:rFonts w:ascii="宋体" w:hAnsi="宋体" w:cs="宋体" w:eastAsia="宋体" w:hint="default"/>
          <w:spacing w:val="14"/>
        </w:rPr>
        <w:t> </w:t>
      </w:r>
      <w:r>
        <w:rPr>
          <w:spacing w:val="-2"/>
        </w:rPr>
        <w:t>为减少股份次月起至报告期期末的累计月数。</w:t>
      </w:r>
    </w:p>
    <w:p>
      <w:pPr>
        <w:pStyle w:val="BodyText"/>
        <w:spacing w:line="441" w:lineRule="auto" w:before="87"/>
        <w:ind w:left="560" w:right="0" w:hanging="420"/>
        <w:jc w:val="left"/>
      </w:pPr>
      <w:r>
        <w:rPr>
          <w:rFonts w:ascii="宋体" w:hAnsi="宋体" w:cs="宋体" w:eastAsia="宋体" w:hint="default"/>
          <w:b/>
          <w:bCs/>
        </w:rPr>
        <w:t>2</w:t>
      </w:r>
      <w:r>
        <w:rPr>
          <w:rFonts w:ascii="宋体" w:hAnsi="宋体" w:cs="宋体" w:eastAsia="宋体" w:hint="default"/>
          <w:b/>
          <w:bCs/>
        </w:rPr>
        <w:t>、</w:t>
      </w:r>
      <w:r>
        <w:rPr>
          <w:rFonts w:ascii="宋体" w:hAnsi="宋体" w:cs="宋体" w:eastAsia="宋体" w:hint="default"/>
          <w:b/>
          <w:bCs/>
          <w:spacing w:val="-3"/>
        </w:rPr>
        <w:t> </w:t>
      </w:r>
      <w:r>
        <w:rPr>
          <w:rFonts w:ascii="宋体" w:hAnsi="宋体" w:cs="宋体" w:eastAsia="宋体" w:hint="default"/>
          <w:b/>
          <w:bCs/>
        </w:rPr>
        <w:t>稀释每股收益</w:t>
      </w:r>
      <w:r>
        <w:rPr>
          <w:rFonts w:ascii="宋体" w:hAnsi="宋体" w:cs="宋体" w:eastAsia="宋体" w:hint="default"/>
          <w:b/>
          <w:bCs/>
          <w:spacing w:val="-104"/>
        </w:rPr>
        <w:t> </w:t>
      </w:r>
      <w:r>
        <w:rPr>
          <w:rFonts w:ascii="宋体" w:hAnsi="宋体" w:cs="宋体" w:eastAsia="宋体" w:hint="default"/>
          <w:b/>
          <w:bCs/>
          <w:spacing w:val="-104"/>
        </w:rPr>
      </w:r>
      <w:r>
        <w:rPr>
          <w:spacing w:val="-4"/>
        </w:rPr>
        <w:t>稀释每股收益</w:t>
      </w:r>
      <w:r>
        <w:rPr>
          <w:rFonts w:ascii="宋体" w:hAnsi="宋体" w:cs="宋体" w:eastAsia="宋体" w:hint="default"/>
          <w:spacing w:val="-4"/>
        </w:rPr>
        <w:t>=P1/(S0</w:t>
      </w:r>
      <w:r>
        <w:rPr>
          <w:spacing w:val="-4"/>
        </w:rPr>
        <w:t>＋</w:t>
      </w:r>
      <w:r>
        <w:rPr>
          <w:rFonts w:ascii="宋体" w:hAnsi="宋体" w:cs="宋体" w:eastAsia="宋体" w:hint="default"/>
          <w:spacing w:val="-4"/>
        </w:rPr>
        <w:t>S1</w:t>
      </w:r>
      <w:r>
        <w:rPr>
          <w:spacing w:val="-4"/>
        </w:rPr>
        <w:t>＋Si×Mi÷M0–Sj×Mj÷M0–</w:t>
      </w:r>
      <w:r>
        <w:rPr>
          <w:rFonts w:ascii="宋体" w:hAnsi="宋体" w:cs="宋体" w:eastAsia="宋体" w:hint="default"/>
          <w:spacing w:val="-4"/>
        </w:rPr>
        <w:t>Sk+</w:t>
      </w:r>
      <w:r>
        <w:rPr>
          <w:spacing w:val="-4"/>
        </w:rPr>
        <w:t>认股权证、股份期权、可转</w:t>
      </w:r>
    </w:p>
    <w:p>
      <w:pPr>
        <w:pStyle w:val="BodyText"/>
        <w:spacing w:line="240" w:lineRule="auto" w:before="16"/>
        <w:ind w:left="140" w:right="0"/>
        <w:jc w:val="left"/>
        <w:rPr>
          <w:rFonts w:ascii="宋体" w:hAnsi="宋体" w:cs="宋体" w:eastAsia="宋体" w:hint="default"/>
        </w:rPr>
      </w:pPr>
      <w:r>
        <w:rPr/>
        <w:t>换债券等增加的普通股加权平均数</w:t>
      </w:r>
      <w:r>
        <w:rPr>
          <w:rFonts w:ascii="宋体" w:hAnsi="宋体" w:cs="宋体" w:eastAsia="宋体" w:hint="default"/>
        </w:rPr>
        <w:t>)</w:t>
      </w:r>
    </w:p>
    <w:p>
      <w:pPr>
        <w:spacing w:line="240" w:lineRule="auto" w:before="12"/>
        <w:rPr>
          <w:rFonts w:ascii="宋体" w:hAnsi="宋体" w:cs="宋体" w:eastAsia="宋体" w:hint="default"/>
          <w:sz w:val="17"/>
          <w:szCs w:val="17"/>
        </w:rPr>
      </w:pPr>
    </w:p>
    <w:p>
      <w:pPr>
        <w:pStyle w:val="BodyText"/>
        <w:spacing w:line="408" w:lineRule="auto"/>
        <w:ind w:left="140" w:right="114" w:firstLine="419"/>
        <w:jc w:val="both"/>
      </w:pPr>
      <w:r>
        <w:rPr/>
        <w:t>其中，</w:t>
      </w:r>
      <w:r>
        <w:rPr>
          <w:rFonts w:ascii="宋体" w:hAnsi="宋体" w:cs="宋体" w:eastAsia="宋体" w:hint="default"/>
        </w:rPr>
        <w:t>P1</w:t>
      </w:r>
      <w:r>
        <w:rPr>
          <w:rFonts w:ascii="宋体" w:hAnsi="宋体" w:cs="宋体" w:eastAsia="宋体" w:hint="default"/>
          <w:spacing w:val="4"/>
        </w:rPr>
        <w:t> </w:t>
      </w:r>
      <w:r>
        <w:rPr/>
        <w:t>为归属于公司普通股股东的净利润或扣除非经常性损益后归属于公司普通股</w:t>
      </w:r>
      <w:r>
        <w:rPr>
          <w:w w:val="100"/>
        </w:rPr>
        <w:t> </w:t>
      </w:r>
      <w:r>
        <w:rPr/>
        <w:t>股东的净利润，并考虑稀释性潜在普通股对其影响，按《企业会计准则》及有关</w:t>
      </w:r>
    </w:p>
    <w:p>
      <w:pPr>
        <w:spacing w:after="0" w:line="408" w:lineRule="auto"/>
        <w:jc w:val="both"/>
        <w:sectPr>
          <w:pgSz w:w="11910" w:h="16840"/>
          <w:pgMar w:header="893" w:footer="1040" w:top="1520" w:bottom="1220" w:left="1660" w:right="1680"/>
        </w:sectPr>
      </w:pPr>
    </w:p>
    <w:p>
      <w:pPr>
        <w:pStyle w:val="BodyText"/>
        <w:spacing w:line="408" w:lineRule="auto" w:before="105"/>
        <w:ind w:left="140" w:right="111" w:firstLine="419"/>
        <w:jc w:val="both"/>
      </w:pPr>
      <w:r>
        <w:rPr/>
        <w:pict>
          <v:group style="position:absolute;margin-left:108.139999pt;margin-top:634.51001pt;width:379.2pt;height:60.9pt;mso-position-horizontal-relative:page;mso-position-vertical-relative:page;z-index:-1335352" coordorigin="2163,12690" coordsize="7584,1218">
            <v:shape style="position:absolute;left:2163;top:12690;width:6210;height:101" type="#_x0000_t75" stroked="false">
              <v:imagedata r:id="rId464" o:title=""/>
            </v:shape>
            <v:shape style="position:absolute;left:8349;top:12781;width:1397;height:10" type="#_x0000_t75" stroked="false">
              <v:imagedata r:id="rId465" o:title=""/>
            </v:shape>
            <v:group style="position:absolute;left:8353;top:12791;width:10;height:20" coordorigin="8353,12791" coordsize="10,20">
              <v:shape style="position:absolute;left:8353;top:12791;width:10;height:20" coordorigin="8353,12791" coordsize="10,20" path="m8353,12810l8363,12810,8363,12791,8353,12791,8353,12810xe" filled="true" fillcolor="#000000" stroked="false">
                <v:path arrowok="t"/>
                <v:fill type="solid"/>
              </v:shape>
            </v:group>
            <v:group style="position:absolute;left:8353;top:12810;width:10;height:20" coordorigin="8353,12810" coordsize="10,20">
              <v:shape style="position:absolute;left:8353;top:12810;width:10;height:20" coordorigin="8353,12810" coordsize="10,20" path="m8353,12829l8363,12829,8363,12810,8353,12810,8353,12829xe" filled="true" fillcolor="#000000" stroked="false">
                <v:path arrowok="t"/>
                <v:fill type="solid"/>
              </v:shape>
            </v:group>
            <v:group style="position:absolute;left:8353;top:12829;width:10;height:20" coordorigin="8353,12829" coordsize="10,20">
              <v:shape style="position:absolute;left:8353;top:12829;width:10;height:20" coordorigin="8353,12829" coordsize="10,20" path="m8353,12849l8363,12849,8363,12829,8353,12829,8353,12849xe" filled="true" fillcolor="#000000" stroked="false">
                <v:path arrowok="t"/>
                <v:fill type="solid"/>
              </v:shape>
            </v:group>
            <v:group style="position:absolute;left:8353;top:12849;width:10;height:20" coordorigin="8353,12849" coordsize="10,20">
              <v:shape style="position:absolute;left:8353;top:12849;width:10;height:20" coordorigin="8353,12849" coordsize="10,20" path="m8353,12868l8363,12868,8363,12849,8353,12849,8353,12868xe" filled="true" fillcolor="#000000" stroked="false">
                <v:path arrowok="t"/>
                <v:fill type="solid"/>
              </v:shape>
            </v:group>
            <v:group style="position:absolute;left:8353;top:12868;width:10;height:20" coordorigin="8353,12868" coordsize="10,20">
              <v:shape style="position:absolute;left:8353;top:12868;width:10;height:20" coordorigin="8353,12868" coordsize="10,20" path="m8353,12887l8363,12887,8363,12868,8353,12868,8353,12887xe" filled="true" fillcolor="#000000" stroked="false">
                <v:path arrowok="t"/>
                <v:fill type="solid"/>
              </v:shape>
            </v:group>
            <v:group style="position:absolute;left:8353;top:12887;width:10;height:20" coordorigin="8353,12887" coordsize="10,20">
              <v:shape style="position:absolute;left:8353;top:12887;width:10;height:20" coordorigin="8353,12887" coordsize="10,20" path="m8353,12906l8363,12906,8363,12887,8353,12887,8353,12906xe" filled="true" fillcolor="#000000" stroked="false">
                <v:path arrowok="t"/>
                <v:fill type="solid"/>
              </v:shape>
            </v:group>
            <v:group style="position:absolute;left:8353;top:12906;width:10;height:20" coordorigin="8353,12906" coordsize="10,20">
              <v:shape style="position:absolute;left:8353;top:12906;width:10;height:20" coordorigin="8353,12906" coordsize="10,20" path="m8353,12925l8363,12925,8363,12906,8353,12906,8353,12925xe" filled="true" fillcolor="#000000" stroked="false">
                <v:path arrowok="t"/>
                <v:fill type="solid"/>
              </v:shape>
            </v:group>
            <v:group style="position:absolute;left:8353;top:12925;width:10;height:20" coordorigin="8353,12925" coordsize="10,20">
              <v:shape style="position:absolute;left:8353;top:12925;width:10;height:20" coordorigin="8353,12925" coordsize="10,20" path="m8353,12945l8363,12945,8363,12925,8353,12925,8353,12945xe" filled="true" fillcolor="#000000" stroked="false">
                <v:path arrowok="t"/>
                <v:fill type="solid"/>
              </v:shape>
            </v:group>
            <v:group style="position:absolute;left:8353;top:12945;width:10;height:20" coordorigin="8353,12945" coordsize="10,20">
              <v:shape style="position:absolute;left:8353;top:12945;width:10;height:20" coordorigin="8353,12945" coordsize="10,20" path="m8353,12964l8363,12964,8363,12945,8353,12945,8353,12964xe" filled="true" fillcolor="#000000" stroked="false">
                <v:path arrowok="t"/>
                <v:fill type="solid"/>
              </v:shape>
            </v:group>
            <v:group style="position:absolute;left:8353;top:12964;width:10;height:20" coordorigin="8353,12964" coordsize="10,20">
              <v:shape style="position:absolute;left:8353;top:12964;width:10;height:20" coordorigin="8353,12964" coordsize="10,20" path="m8353,12983l8363,12983,8363,12964,8353,12964,8353,12983xe" filled="true" fillcolor="#000000" stroked="false">
                <v:path arrowok="t"/>
                <v:fill type="solid"/>
              </v:shape>
            </v:group>
            <v:group style="position:absolute;left:8353;top:12983;width:10;height:20" coordorigin="8353,12983" coordsize="10,20">
              <v:shape style="position:absolute;left:8353;top:12983;width:10;height:20" coordorigin="8353,12983" coordsize="10,20" path="m8353,13002l8363,13002,8363,12983,8353,12983,8353,13002xe" filled="true" fillcolor="#000000" stroked="false">
                <v:path arrowok="t"/>
                <v:fill type="solid"/>
              </v:shape>
            </v:group>
            <v:group style="position:absolute;left:8353;top:13002;width:10;height:20" coordorigin="8353,13002" coordsize="10,20">
              <v:shape style="position:absolute;left:8353;top:13002;width:10;height:20" coordorigin="8353,13002" coordsize="10,20" path="m8353,13021l8363,13021,8363,13002,8353,13002,8353,13021xe" filled="true" fillcolor="#000000" stroked="false">
                <v:path arrowok="t"/>
                <v:fill type="solid"/>
              </v:shape>
            </v:group>
            <v:group style="position:absolute;left:8353;top:13021;width:10;height:20" coordorigin="8353,13021" coordsize="10,20">
              <v:shape style="position:absolute;left:8353;top:13021;width:10;height:20" coordorigin="8353,13021" coordsize="10,20" path="m8353,13041l8363,13041,8363,13021,8353,13021,8353,13041xe" filled="true" fillcolor="#000000" stroked="false">
                <v:path arrowok="t"/>
                <v:fill type="solid"/>
              </v:shape>
            </v:group>
            <v:group style="position:absolute;left:8353;top:13041;width:10;height:20" coordorigin="8353,13041" coordsize="10,20">
              <v:shape style="position:absolute;left:8353;top:13041;width:10;height:20" coordorigin="8353,13041" coordsize="10,20" path="m8353,13060l8363,13060,8363,13041,8353,13041,8353,13060xe" filled="true" fillcolor="#000000" stroked="false">
                <v:path arrowok="t"/>
                <v:fill type="solid"/>
              </v:shape>
            </v:group>
            <v:group style="position:absolute;left:8353;top:13060;width:10;height:20" coordorigin="8353,13060" coordsize="10,20">
              <v:shape style="position:absolute;left:8353;top:13060;width:10;height:20" coordorigin="8353,13060" coordsize="10,20" path="m8353,13079l8363,13079,8363,13060,8353,13060,8353,13079xe" filled="true" fillcolor="#000000" stroked="false">
                <v:path arrowok="t"/>
                <v:fill type="solid"/>
              </v:shape>
            </v:group>
            <v:group style="position:absolute;left:8353;top:13079;width:10;height:20" coordorigin="8353,13079" coordsize="10,20">
              <v:shape style="position:absolute;left:8353;top:13079;width:10;height:20" coordorigin="8353,13079" coordsize="10,20" path="m8353,13098l8363,13098,8363,13079,8353,13079,8353,13098xe" filled="true" fillcolor="#000000" stroked="false">
                <v:path arrowok="t"/>
                <v:fill type="solid"/>
              </v:shape>
            </v:group>
            <v:group style="position:absolute;left:8353;top:13098;width:10;height:20" coordorigin="8353,13098" coordsize="10,20">
              <v:shape style="position:absolute;left:8353;top:13098;width:10;height:20" coordorigin="8353,13098" coordsize="10,20" path="m8353,13117l8363,13117,8363,13098,8353,13098,8353,13117xe" filled="true" fillcolor="#000000" stroked="false">
                <v:path arrowok="t"/>
                <v:fill type="solid"/>
              </v:shape>
            </v:group>
            <v:group style="position:absolute;left:8353;top:13117;width:10;height:20" coordorigin="8353,13117" coordsize="10,20">
              <v:shape style="position:absolute;left:8353;top:13117;width:10;height:20" coordorigin="8353,13117" coordsize="10,20" path="m8353,13137l8363,13137,8363,13117,8353,13117,8353,13137xe" filled="true" fillcolor="#000000" stroked="false">
                <v:path arrowok="t"/>
                <v:fill type="solid"/>
              </v:shape>
            </v:group>
            <v:group style="position:absolute;left:8353;top:13137;width:10;height:20" coordorigin="8353,13137" coordsize="10,20">
              <v:shape style="position:absolute;left:8353;top:13137;width:10;height:20" coordorigin="8353,13137" coordsize="10,20" path="m8353,13156l8363,13156,8363,13137,8353,13137,8353,13156xe" filled="true" fillcolor="#000000" stroked="false">
                <v:path arrowok="t"/>
                <v:fill type="solid"/>
              </v:shape>
            </v:group>
            <v:group style="position:absolute;left:8353;top:13156;width:10;height:20" coordorigin="8353,13156" coordsize="10,20">
              <v:shape style="position:absolute;left:8353;top:13156;width:10;height:20" coordorigin="8353,13156" coordsize="10,20" path="m8353,13175l8363,13175,8363,13156,8353,13156,8353,13175xe" filled="true" fillcolor="#000000" stroked="false">
                <v:path arrowok="t"/>
                <v:fill type="solid"/>
              </v:shape>
            </v:group>
            <v:group style="position:absolute;left:8353;top:13179;width:10;height:2" coordorigin="8353,13179" coordsize="10,2">
              <v:shape style="position:absolute;left:8353;top:13179;width:10;height:2" coordorigin="8353,13179" coordsize="10,0" path="m8353,13179l8363,13179e" filled="false" stroked="true" strokeweight=".35999pt" strokecolor="#000000">
                <v:path arrowok="t"/>
              </v:shape>
              <v:shape style="position:absolute;left:2163;top:13182;width:6191;height:10" type="#_x0000_t75" stroked="false">
                <v:imagedata r:id="rId466" o:title=""/>
              </v:shape>
              <v:shape style="position:absolute;left:8349;top:13182;width:1397;height:10" type="#_x0000_t75" stroked="false">
                <v:imagedata r:id="rId465" o:title=""/>
              </v:shape>
            </v:group>
            <v:group style="position:absolute;left:8353;top:13192;width:10;height:20" coordorigin="8353,13192" coordsize="10,20">
              <v:shape style="position:absolute;left:8353;top:13192;width:10;height:20" coordorigin="8353,13192" coordsize="10,20" path="m8353,13212l8363,13212,8363,13192,8353,13192,8353,13212xe" filled="true" fillcolor="#000000" stroked="false">
                <v:path arrowok="t"/>
                <v:fill type="solid"/>
              </v:shape>
            </v:group>
            <v:group style="position:absolute;left:8353;top:13212;width:10;height:20" coordorigin="8353,13212" coordsize="10,20">
              <v:shape style="position:absolute;left:8353;top:13212;width:10;height:20" coordorigin="8353,13212" coordsize="10,20" path="m8353,13231l8363,13231,8363,13212,8353,13212,8353,13231xe" filled="true" fillcolor="#000000" stroked="false">
                <v:path arrowok="t"/>
                <v:fill type="solid"/>
              </v:shape>
            </v:group>
            <v:group style="position:absolute;left:8353;top:13231;width:10;height:20" coordorigin="8353,13231" coordsize="10,20">
              <v:shape style="position:absolute;left:8353;top:13231;width:10;height:20" coordorigin="8353,13231" coordsize="10,20" path="m8353,13250l8363,13250,8363,13231,8353,13231,8353,13250xe" filled="true" fillcolor="#000000" stroked="false">
                <v:path arrowok="t"/>
                <v:fill type="solid"/>
              </v:shape>
            </v:group>
            <v:group style="position:absolute;left:8353;top:13250;width:10;height:20" coordorigin="8353,13250" coordsize="10,20">
              <v:shape style="position:absolute;left:8353;top:13250;width:10;height:20" coordorigin="8353,13250" coordsize="10,20" path="m8353,13269l8363,13269,8363,13250,8353,13250,8353,13269xe" filled="true" fillcolor="#000000" stroked="false">
                <v:path arrowok="t"/>
                <v:fill type="solid"/>
              </v:shape>
            </v:group>
            <v:group style="position:absolute;left:8353;top:13269;width:10;height:20" coordorigin="8353,13269" coordsize="10,20">
              <v:shape style="position:absolute;left:8353;top:13269;width:10;height:20" coordorigin="8353,13269" coordsize="10,20" path="m8353,13288l8363,13288,8363,13269,8353,13269,8353,13288xe" filled="true" fillcolor="#000000" stroked="false">
                <v:path arrowok="t"/>
                <v:fill type="solid"/>
              </v:shape>
            </v:group>
            <v:group style="position:absolute;left:8353;top:13288;width:10;height:20" coordorigin="8353,13288" coordsize="10,20">
              <v:shape style="position:absolute;left:8353;top:13288;width:10;height:20" coordorigin="8353,13288" coordsize="10,20" path="m8353,13308l8363,13308,8363,13288,8353,13288,8353,13308xe" filled="true" fillcolor="#000000" stroked="false">
                <v:path arrowok="t"/>
                <v:fill type="solid"/>
              </v:shape>
            </v:group>
            <v:group style="position:absolute;left:8353;top:13308;width:10;height:20" coordorigin="8353,13308" coordsize="10,20">
              <v:shape style="position:absolute;left:8353;top:13308;width:10;height:20" coordorigin="8353,13308" coordsize="10,20" path="m8353,13327l8363,13327,8363,13308,8353,13308,8353,13327xe" filled="true" fillcolor="#000000" stroked="false">
                <v:path arrowok="t"/>
                <v:fill type="solid"/>
              </v:shape>
            </v:group>
            <v:group style="position:absolute;left:8353;top:13327;width:10;height:20" coordorigin="8353,13327" coordsize="10,20">
              <v:shape style="position:absolute;left:8353;top:13327;width:10;height:20" coordorigin="8353,13327" coordsize="10,20" path="m8353,13346l8363,13346,8363,13327,8353,13327,8353,13346xe" filled="true" fillcolor="#000000" stroked="false">
                <v:path arrowok="t"/>
                <v:fill type="solid"/>
              </v:shape>
            </v:group>
            <v:group style="position:absolute;left:8353;top:13346;width:10;height:20" coordorigin="8353,13346" coordsize="10,20">
              <v:shape style="position:absolute;left:8353;top:13346;width:10;height:20" coordorigin="8353,13346" coordsize="10,20" path="m8353,13365l8363,13365,8363,13346,8353,13346,8353,13365xe" filled="true" fillcolor="#000000" stroked="false">
                <v:path arrowok="t"/>
                <v:fill type="solid"/>
              </v:shape>
            </v:group>
            <v:group style="position:absolute;left:8353;top:13365;width:10;height:20" coordorigin="8353,13365" coordsize="10,20">
              <v:shape style="position:absolute;left:8353;top:13365;width:10;height:20" coordorigin="8353,13365" coordsize="10,20" path="m8353,13384l8363,13384,8363,13365,8353,13365,8353,13384xe" filled="true" fillcolor="#000000" stroked="false">
                <v:path arrowok="t"/>
                <v:fill type="solid"/>
              </v:shape>
            </v:group>
            <v:group style="position:absolute;left:8353;top:13384;width:10;height:20" coordorigin="8353,13384" coordsize="10,20">
              <v:shape style="position:absolute;left:8353;top:13384;width:10;height:20" coordorigin="8353,13384" coordsize="10,20" path="m8353,13404l8363,13404,8363,13384,8353,13384,8353,13404xe" filled="true" fillcolor="#000000" stroked="false">
                <v:path arrowok="t"/>
                <v:fill type="solid"/>
              </v:shape>
            </v:group>
            <v:group style="position:absolute;left:8353;top:13404;width:10;height:20" coordorigin="8353,13404" coordsize="10,20">
              <v:shape style="position:absolute;left:8353;top:13404;width:10;height:20" coordorigin="8353,13404" coordsize="10,20" path="m8353,13423l8363,13423,8363,13404,8353,13404,8353,13423xe" filled="true" fillcolor="#000000" stroked="false">
                <v:path arrowok="t"/>
                <v:fill type="solid"/>
              </v:shape>
            </v:group>
            <v:group style="position:absolute;left:8353;top:13423;width:10;height:20" coordorigin="8353,13423" coordsize="10,20">
              <v:shape style="position:absolute;left:8353;top:13423;width:10;height:20" coordorigin="8353,13423" coordsize="10,20" path="m8353,13442l8363,13442,8363,13423,8353,13423,8353,13442xe" filled="true" fillcolor="#000000" stroked="false">
                <v:path arrowok="t"/>
                <v:fill type="solid"/>
              </v:shape>
            </v:group>
            <v:group style="position:absolute;left:8353;top:13442;width:10;height:20" coordorigin="8353,13442" coordsize="10,20">
              <v:shape style="position:absolute;left:8353;top:13442;width:10;height:20" coordorigin="8353,13442" coordsize="10,20" path="m8353,13461l8363,13461,8363,13442,8353,13442,8353,13461xe" filled="true" fillcolor="#000000" stroked="false">
                <v:path arrowok="t"/>
                <v:fill type="solid"/>
              </v:shape>
            </v:group>
            <v:group style="position:absolute;left:8353;top:13461;width:10;height:20" coordorigin="8353,13461" coordsize="10,20">
              <v:shape style="position:absolute;left:8353;top:13461;width:10;height:20" coordorigin="8353,13461" coordsize="10,20" path="m8353,13480l8363,13480,8363,13461,8353,13461,8353,13480xe" filled="true" fillcolor="#000000" stroked="false">
                <v:path arrowok="t"/>
                <v:fill type="solid"/>
              </v:shape>
            </v:group>
            <v:group style="position:absolute;left:8353;top:13480;width:10;height:20" coordorigin="8353,13480" coordsize="10,20">
              <v:shape style="position:absolute;left:8353;top:13480;width:10;height:20" coordorigin="8353,13480" coordsize="10,20" path="m8353,13500l8363,13500,8363,13480,8353,13480,8353,13500xe" filled="true" fillcolor="#000000" stroked="false">
                <v:path arrowok="t"/>
                <v:fill type="solid"/>
              </v:shape>
            </v:group>
            <v:group style="position:absolute;left:8353;top:13500;width:10;height:20" coordorigin="8353,13500" coordsize="10,20">
              <v:shape style="position:absolute;left:8353;top:13500;width:10;height:20" coordorigin="8353,13500" coordsize="10,20" path="m8353,13519l8363,13519,8363,13500,8353,13500,8353,13519xe" filled="true" fillcolor="#000000" stroked="false">
                <v:path arrowok="t"/>
                <v:fill type="solid"/>
              </v:shape>
            </v:group>
            <v:group style="position:absolute;left:8353;top:13519;width:10;height:20" coordorigin="8353,13519" coordsize="10,20">
              <v:shape style="position:absolute;left:8353;top:13519;width:10;height:20" coordorigin="8353,13519" coordsize="10,20" path="m8353,13538l8363,13538,8363,13519,8353,13519,8353,13538xe" filled="true" fillcolor="#000000" stroked="false">
                <v:path arrowok="t"/>
                <v:fill type="solid"/>
              </v:shape>
            </v:group>
            <v:group style="position:absolute;left:8353;top:13538;width:10;height:20" coordorigin="8353,13538" coordsize="10,20">
              <v:shape style="position:absolute;left:8353;top:13538;width:10;height:20" coordorigin="8353,13538" coordsize="10,20" path="m8353,13557l8363,13557,8363,13538,8353,13538,8353,13557xe" filled="true" fillcolor="#000000" stroked="false">
                <v:path arrowok="t"/>
                <v:fill type="solid"/>
              </v:shape>
            </v:group>
            <v:group style="position:absolute;left:8353;top:13557;width:10;height:20" coordorigin="8353,13557" coordsize="10,20">
              <v:shape style="position:absolute;left:8353;top:13557;width:10;height:20" coordorigin="8353,13557" coordsize="10,20" path="m8353,13576l8363,13576,8363,13557,8353,13557,8353,13576xe" filled="true" fillcolor="#000000" stroked="false">
                <v:path arrowok="t"/>
                <v:fill type="solid"/>
              </v:shape>
            </v:group>
            <v:group style="position:absolute;left:8353;top:13576;width:10;height:20" coordorigin="8353,13576" coordsize="10,20">
              <v:shape style="position:absolute;left:8353;top:13576;width:10;height:20" coordorigin="8353,13576" coordsize="10,20" path="m8353,13596l8363,13596,8363,13576,8353,13576,8353,13596xe" filled="true" fillcolor="#000000" stroked="false">
                <v:path arrowok="t"/>
                <v:fill type="solid"/>
              </v:shape>
            </v:group>
            <v:group style="position:absolute;left:8353;top:13596;width:10;height:20" coordorigin="8353,13596" coordsize="10,20">
              <v:shape style="position:absolute;left:8353;top:13596;width:10;height:20" coordorigin="8353,13596" coordsize="10,20" path="m8353,13615l8363,13615,8363,13596,8353,13596,8353,13615xe" filled="true" fillcolor="#000000" stroked="false">
                <v:path arrowok="t"/>
                <v:fill type="solid"/>
              </v:shape>
            </v:group>
            <v:group style="position:absolute;left:8353;top:13615;width:10;height:20" coordorigin="8353,13615" coordsize="10,20">
              <v:shape style="position:absolute;left:8353;top:13615;width:10;height:20" coordorigin="8353,13615" coordsize="10,20" path="m8353,13634l8363,13634,8363,13615,8353,13615,8353,13634xe" filled="true" fillcolor="#000000" stroked="false">
                <v:path arrowok="t"/>
                <v:fill type="solid"/>
              </v:shape>
            </v:group>
            <v:group style="position:absolute;left:8353;top:13634;width:10;height:20" coordorigin="8353,13634" coordsize="10,20">
              <v:shape style="position:absolute;left:8353;top:13634;width:10;height:20" coordorigin="8353,13634" coordsize="10,20" path="m8353,13653l8363,13653,8363,13634,8353,13634,8353,13653xe" filled="true" fillcolor="#000000" stroked="false">
                <v:path arrowok="t"/>
                <v:fill type="solid"/>
              </v:shape>
            </v:group>
            <v:group style="position:absolute;left:8353;top:13653;width:10;height:20" coordorigin="8353,13653" coordsize="10,20">
              <v:shape style="position:absolute;left:8353;top:13653;width:10;height:20" coordorigin="8353,13653" coordsize="10,20" path="m8353,13672l8363,13672,8363,13653,8353,13653,8353,13672xe" filled="true" fillcolor="#000000" stroked="false">
                <v:path arrowok="t"/>
                <v:fill type="solid"/>
              </v:shape>
            </v:group>
            <v:group style="position:absolute;left:8353;top:13672;width:10;height:20" coordorigin="8353,13672" coordsize="10,20">
              <v:shape style="position:absolute;left:8353;top:13672;width:10;height:20" coordorigin="8353,13672" coordsize="10,20" path="m8353,13692l8363,13692,8363,13672,8353,13672,8353,13692xe" filled="true" fillcolor="#000000" stroked="false">
                <v:path arrowok="t"/>
                <v:fill type="solid"/>
              </v:shape>
            </v:group>
            <v:group style="position:absolute;left:8353;top:13692;width:10;height:20" coordorigin="8353,13692" coordsize="10,20">
              <v:shape style="position:absolute;left:8353;top:13692;width:10;height:20" coordorigin="8353,13692" coordsize="10,20" path="m8353,13711l8363,13711,8363,13692,8353,13692,8353,13711xe" filled="true" fillcolor="#000000" stroked="false">
                <v:path arrowok="t"/>
                <v:fill type="solid"/>
              </v:shape>
            </v:group>
            <v:group style="position:absolute;left:8353;top:13711;width:10;height:20" coordorigin="8353,13711" coordsize="10,20">
              <v:shape style="position:absolute;left:8353;top:13711;width:10;height:20" coordorigin="8353,13711" coordsize="10,20" path="m8353,13730l8363,13730,8363,13711,8353,13711,8353,13730xe" filled="true" fillcolor="#000000" stroked="false">
                <v:path arrowok="t"/>
                <v:fill type="solid"/>
              </v:shape>
            </v:group>
            <v:group style="position:absolute;left:8353;top:13730;width:10;height:20" coordorigin="8353,13730" coordsize="10,20">
              <v:shape style="position:absolute;left:8353;top:13730;width:10;height:20" coordorigin="8353,13730" coordsize="10,20" path="m8353,13749l8363,13749,8363,13730,8353,13730,8353,13749xe" filled="true" fillcolor="#000000" stroked="false">
                <v:path arrowok="t"/>
                <v:fill type="solid"/>
              </v:shape>
            </v:group>
            <v:group style="position:absolute;left:8353;top:13749;width:10;height:20" coordorigin="8353,13749" coordsize="10,20">
              <v:shape style="position:absolute;left:8353;top:13749;width:10;height:20" coordorigin="8353,13749" coordsize="10,20" path="m8353,13768l8363,13768,8363,13749,8353,13749,8353,13768xe" filled="true" fillcolor="#000000" stroked="false">
                <v:path arrowok="t"/>
                <v:fill type="solid"/>
              </v:shape>
            </v:group>
            <v:group style="position:absolute;left:8353;top:13768;width:10;height:20" coordorigin="8353,13768" coordsize="10,20">
              <v:shape style="position:absolute;left:8353;top:13768;width:10;height:20" coordorigin="8353,13768" coordsize="10,20" path="m8353,13788l8363,13788,8363,13768,8353,13768,8353,13788xe" filled="true" fillcolor="#000000" stroked="false">
                <v:path arrowok="t"/>
                <v:fill type="solid"/>
              </v:shape>
            </v:group>
            <v:group style="position:absolute;left:8353;top:13788;width:10;height:20" coordorigin="8353,13788" coordsize="10,20">
              <v:shape style="position:absolute;left:8353;top:13788;width:10;height:20" coordorigin="8353,13788" coordsize="10,20" path="m8353,13807l8363,13807,8363,13788,8353,13788,8353,13807xe" filled="true" fillcolor="#000000" stroked="false">
                <v:path arrowok="t"/>
                <v:fill type="solid"/>
              </v:shape>
              <v:shape style="position:absolute;left:2163;top:13807;width:6210;height:101" type="#_x0000_t75" stroked="false">
                <v:imagedata r:id="rId467" o:title=""/>
              </v:shape>
              <v:shape style="position:absolute;left:8349;top:13898;width:1397;height:10" type="#_x0000_t75" stroked="false">
                <v:imagedata r:id="rId465" o:title=""/>
              </v:shape>
            </v:group>
            <w10:wrap type="none"/>
          </v:group>
        </w:pict>
      </w:r>
      <w:r>
        <w:rPr/>
        <w:pict>
          <v:group style="position:absolute;margin-left:108.139999pt;margin-top:730.539978pt;width:379.2pt;height:.5pt;mso-position-horizontal-relative:page;mso-position-vertical-relative:page;z-index:-1335328" coordorigin="2163,14611" coordsize="7584,10">
            <v:shape style="position:absolute;left:2163;top:14611;width:6191;height:10" type="#_x0000_t75" stroked="false">
              <v:imagedata r:id="rId466" o:title=""/>
            </v:shape>
            <v:shape style="position:absolute;left:8349;top:14611;width:1397;height:10" type="#_x0000_t75" stroked="false">
              <v:imagedata r:id="rId465" o:title=""/>
            </v:shape>
            <w10:wrap type="none"/>
          </v:group>
        </w:pict>
      </w:r>
      <w:r>
        <w:rPr>
          <w:spacing w:val="-4"/>
        </w:rPr>
        <w:t>规定进行调整。公司在计算稀释每股收益时，应考虑所有稀释性潜在普通股对归属于公</w:t>
      </w:r>
      <w:r>
        <w:rPr>
          <w:w w:val="100"/>
        </w:rPr>
        <w:t> </w:t>
      </w:r>
      <w:r>
        <w:rPr/>
        <w:t>司普通股股东的净利润或扣除非经常性损益后归属于公司普通股股东的净利润和加权平均</w:t>
      </w:r>
      <w:r>
        <w:rPr>
          <w:spacing w:val="3"/>
        </w:rPr>
        <w:t> </w:t>
      </w:r>
      <w:r>
        <w:rPr>
          <w:spacing w:val="3"/>
        </w:rPr>
      </w:r>
      <w:r>
        <w:rPr>
          <w:spacing w:val="-4"/>
        </w:rPr>
        <w:t>股数的影响，按照其稀释程度从大到小的顺序计入稀释每股收益，直至稀释每股收益达到最</w:t>
      </w:r>
      <w:r>
        <w:rPr>
          <w:spacing w:val="-44"/>
        </w:rPr>
        <w:t> </w:t>
      </w:r>
      <w:r>
        <w:rPr>
          <w:spacing w:val="-44"/>
        </w:rPr>
      </w:r>
      <w:r>
        <w:rPr/>
        <w:t>小值。</w:t>
      </w:r>
    </w:p>
    <w:p>
      <w:pPr>
        <w:pStyle w:val="BodyText"/>
        <w:spacing w:line="444" w:lineRule="auto" w:before="84"/>
        <w:ind w:left="560" w:right="6732"/>
        <w:jc w:val="left"/>
      </w:pPr>
      <w:r>
        <w:rPr/>
        <w:t>计算过程：</w:t>
      </w:r>
      <w:r>
        <w:rPr>
          <w:spacing w:val="-102"/>
        </w:rPr>
        <w:t> </w:t>
      </w:r>
      <w:r>
        <w:rPr>
          <w:spacing w:val="-102"/>
        </w:rPr>
      </w:r>
      <w:r>
        <w:rPr>
          <w:spacing w:val="-1"/>
        </w:rPr>
        <w:t>基本每股收益</w:t>
      </w:r>
    </w:p>
    <w:p>
      <w:pPr>
        <w:pStyle w:val="BodyText"/>
        <w:spacing w:line="408" w:lineRule="auto" w:before="55"/>
        <w:ind w:left="140" w:right="114" w:firstLine="419"/>
        <w:jc w:val="both"/>
      </w:pPr>
      <w:r>
        <w:rPr/>
        <w:pict>
          <v:shape style="position:absolute;margin-left:323.450012pt;margin-top:49.693661pt;width:.48001pt;height:.12pt;mso-position-horizontal-relative:page;mso-position-vertical-relative:paragraph;z-index:-1335736" type="#_x0000_t75" stroked="false">
            <v:imagedata r:id="rId456" o:title=""/>
          </v:shape>
        </w:pict>
      </w:r>
      <w:r>
        <w:rPr/>
        <w:pict>
          <v:shape style="position:absolute;margin-left:409.51001pt;margin-top:49.693661pt;width:.48001pt;height:.12pt;mso-position-horizontal-relative:page;mso-position-vertical-relative:paragraph;z-index:-1335712" type="#_x0000_t75" stroked="false">
            <v:imagedata r:id="rId456" o:title=""/>
          </v:shape>
        </w:pict>
      </w:r>
      <w:r>
        <w:rPr/>
        <w:pict>
          <v:group style="position:absolute;margin-left:106.220001pt;margin-top:69.403679pt;width:382.9pt;height:.5pt;mso-position-horizontal-relative:page;mso-position-vertical-relative:paragraph;z-index:-1335688" coordorigin="2124,1388" coordsize="7658,10">
            <v:shape style="position:absolute;left:2124;top:1388;width:6066;height:10" type="#_x0000_t75" stroked="false">
              <v:imagedata r:id="rId468" o:title=""/>
            </v:shape>
            <v:shape style="position:absolute;left:8185;top:1388;width:1597;height:10" type="#_x0000_t75" stroked="false">
              <v:imagedata r:id="rId469" o:title=""/>
            </v:shape>
            <w10:wrap type="none"/>
          </v:group>
        </w:pict>
      </w:r>
      <w:r>
        <w:rPr/>
        <w:pict>
          <v:group style="position:absolute;margin-left:106.220001pt;margin-top:89.563683pt;width:382.9pt;height:.5pt;mso-position-horizontal-relative:page;mso-position-vertical-relative:paragraph;z-index:-1335664" coordorigin="2124,1791" coordsize="7658,10">
            <v:shape style="position:absolute;left:2124;top:1791;width:6066;height:10" type="#_x0000_t75" stroked="false">
              <v:imagedata r:id="rId468" o:title=""/>
            </v:shape>
            <v:shape style="position:absolute;left:8185;top:1791;width:1597;height:10" type="#_x0000_t75" stroked="false">
              <v:imagedata r:id="rId470" o:title=""/>
            </v:shape>
            <w10:wrap type="none"/>
          </v:group>
        </w:pict>
      </w:r>
      <w:r>
        <w:rPr/>
        <w:t>基本每股收益以归属于本公司普通股股东的合并净利润除以本公司发行在外普通股的</w:t>
      </w:r>
      <w:r>
        <w:rPr>
          <w:spacing w:val="2"/>
          <w:w w:val="100"/>
        </w:rPr>
        <w:t> </w:t>
      </w:r>
      <w:r>
        <w:rPr/>
        <w:t>加权平均数计算：</w:t>
      </w:r>
    </w:p>
    <w:tbl>
      <w:tblPr>
        <w:tblW w:w="0" w:type="auto"/>
        <w:jc w:val="left"/>
        <w:tblInd w:w="450" w:type="dxa"/>
        <w:tblLayout w:type="fixed"/>
        <w:tblCellMar>
          <w:top w:w="0" w:type="dxa"/>
          <w:left w:w="0" w:type="dxa"/>
          <w:bottom w:w="0" w:type="dxa"/>
          <w:right w:w="0" w:type="dxa"/>
        </w:tblCellMar>
        <w:tblLook w:val="01E0"/>
      </w:tblPr>
      <w:tblGrid>
        <w:gridCol w:w="4364"/>
        <w:gridCol w:w="1721"/>
        <w:gridCol w:w="1587"/>
      </w:tblGrid>
      <w:tr>
        <w:trPr>
          <w:trHeight w:val="415" w:hRule="exact"/>
        </w:trPr>
        <w:tc>
          <w:tcPr>
            <w:tcW w:w="4364"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7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587" w:type="dxa"/>
            <w:tcBorders>
              <w:top w:val="single" w:sz="12" w:space="0" w:color="000000"/>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4364"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归属于本公司普通股股东的合并净利润</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53,464,777.82</w:t>
            </w:r>
          </w:p>
        </w:tc>
        <w:tc>
          <w:tcPr>
            <w:tcW w:w="1587"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43,661,220.98</w:t>
            </w:r>
          </w:p>
        </w:tc>
      </w:tr>
      <w:tr>
        <w:trPr>
          <w:trHeight w:val="402" w:hRule="exact"/>
        </w:trPr>
        <w:tc>
          <w:tcPr>
            <w:tcW w:w="4364"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本公司发行在外普通股的加权平均数</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57,083,333.33</w:t>
            </w:r>
          </w:p>
        </w:tc>
        <w:tc>
          <w:tcPr>
            <w:tcW w:w="1587"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50,000,000.00</w:t>
            </w:r>
          </w:p>
        </w:tc>
      </w:tr>
      <w:tr>
        <w:trPr>
          <w:trHeight w:val="411" w:hRule="exact"/>
        </w:trPr>
        <w:tc>
          <w:tcPr>
            <w:tcW w:w="4364"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宋体" w:hAnsi="宋体" w:cs="宋体" w:eastAsia="宋体" w:hint="default"/>
                <w:sz w:val="21"/>
                <w:szCs w:val="21"/>
              </w:rPr>
              <w:t>/</w:t>
            </w:r>
            <w:r>
              <w:rPr>
                <w:rFonts w:ascii="宋体" w:hAnsi="宋体" w:cs="宋体" w:eastAsia="宋体" w:hint="default"/>
                <w:sz w:val="21"/>
                <w:szCs w:val="21"/>
              </w:rPr>
              <w:t>股）</w:t>
            </w:r>
          </w:p>
        </w:tc>
        <w:tc>
          <w:tcPr>
            <w:tcW w:w="17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0.94</w:t>
            </w:r>
          </w:p>
        </w:tc>
        <w:tc>
          <w:tcPr>
            <w:tcW w:w="1587"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0.87</w:t>
            </w:r>
          </w:p>
        </w:tc>
      </w:tr>
    </w:tbl>
    <w:p>
      <w:pPr>
        <w:spacing w:line="240" w:lineRule="auto" w:before="0"/>
        <w:rPr>
          <w:rFonts w:ascii="宋体" w:hAnsi="宋体" w:cs="宋体" w:eastAsia="宋体" w:hint="default"/>
          <w:sz w:val="20"/>
          <w:szCs w:val="20"/>
        </w:rPr>
      </w:pPr>
    </w:p>
    <w:p>
      <w:pPr>
        <w:pStyle w:val="BodyText"/>
        <w:spacing w:line="240" w:lineRule="auto" w:before="137"/>
        <w:ind w:left="560" w:right="0"/>
        <w:jc w:val="left"/>
      </w:pPr>
      <w:r>
        <w:rPr/>
        <w:pict>
          <v:group style="position:absolute;margin-left:106.220001pt;margin-top:-33.686306pt;width:382.9pt;height:.5pt;mso-position-horizontal-relative:page;mso-position-vertical-relative:paragraph;z-index:-1335640" coordorigin="2124,-674" coordsize="7658,10">
            <v:shape style="position:absolute;left:2124;top:-674;width:6066;height:10" type="#_x0000_t75" stroked="false">
              <v:imagedata r:id="rId468" o:title=""/>
            </v:shape>
            <v:shape style="position:absolute;left:8185;top:-674;width:1597;height:10" type="#_x0000_t75" stroked="false">
              <v:imagedata r:id="rId469" o:title=""/>
            </v:shape>
            <w10:wrap type="none"/>
          </v:group>
        </w:pict>
      </w:r>
      <w:r>
        <w:rPr/>
        <w:pict>
          <v:shape style="position:absolute;margin-left:322.130005pt;margin-top:26.553675pt;width:.48001pt;height:.12pt;mso-position-horizontal-relative:page;mso-position-vertical-relative:paragraph;z-index:-1335616" type="#_x0000_t75" stroked="false">
            <v:imagedata r:id="rId456" o:title=""/>
          </v:shape>
        </w:pict>
      </w:r>
      <w:r>
        <w:rPr/>
        <w:pict>
          <v:shape style="position:absolute;margin-left:407.589996pt;margin-top:26.553675pt;width:.47998pt;height:.12pt;mso-position-horizontal-relative:page;mso-position-vertical-relative:paragraph;z-index:-1335592" type="#_x0000_t75" stroked="false">
            <v:imagedata r:id="rId456" o:title=""/>
          </v:shape>
        </w:pict>
      </w:r>
      <w:r>
        <w:rPr/>
        <w:pict>
          <v:group style="position:absolute;margin-left:106.459999pt;margin-top:46.233665pt;width:382.55pt;height:.5pt;mso-position-horizontal-relative:page;mso-position-vertical-relative:paragraph;z-index:-1335568" coordorigin="2129,925" coordsize="7651,10">
            <v:shape style="position:absolute;left:2129;top:925;width:6023;height:10" type="#_x0000_t75" stroked="false">
              <v:imagedata r:id="rId471" o:title=""/>
            </v:shape>
            <v:shape style="position:absolute;left:8147;top:925;width:1633;height:10" type="#_x0000_t75" stroked="false">
              <v:imagedata r:id="rId472" o:title=""/>
            </v:shape>
            <w10:wrap type="none"/>
          </v:group>
        </w:pict>
      </w:r>
      <w:r>
        <w:rPr/>
        <w:pict>
          <v:group style="position:absolute;margin-left:106.459999pt;margin-top:66.273666pt;width:382.55pt;height:.5pt;mso-position-horizontal-relative:page;mso-position-vertical-relative:paragraph;z-index:-1335544" coordorigin="2129,1325" coordsize="7651,10">
            <v:shape style="position:absolute;left:2129;top:1325;width:6023;height:10" type="#_x0000_t75" stroked="false">
              <v:imagedata r:id="rId471" o:title=""/>
            </v:shape>
            <v:shape style="position:absolute;left:8147;top:1325;width:1633;height:10" type="#_x0000_t75" stroked="false">
              <v:imagedata r:id="rId473" o:title=""/>
            </v:shape>
            <w10:wrap type="none"/>
          </v:group>
        </w:pict>
      </w:r>
      <w:r>
        <w:rPr/>
        <w:t>普通股的加权平均数计算过程如下：</w:t>
      </w:r>
    </w:p>
    <w:p>
      <w:pPr>
        <w:spacing w:line="240" w:lineRule="auto" w:before="12"/>
        <w:rPr>
          <w:rFonts w:ascii="宋体" w:hAnsi="宋体" w:cs="宋体" w:eastAsia="宋体" w:hint="default"/>
          <w:sz w:val="6"/>
          <w:szCs w:val="6"/>
        </w:rPr>
      </w:pPr>
    </w:p>
    <w:tbl>
      <w:tblPr>
        <w:tblW w:w="0" w:type="auto"/>
        <w:jc w:val="left"/>
        <w:tblInd w:w="454" w:type="dxa"/>
        <w:tblLayout w:type="fixed"/>
        <w:tblCellMar>
          <w:top w:w="0" w:type="dxa"/>
          <w:left w:w="0" w:type="dxa"/>
          <w:bottom w:w="0" w:type="dxa"/>
          <w:right w:w="0" w:type="dxa"/>
        </w:tblCellMar>
        <w:tblLook w:val="01E0"/>
      </w:tblPr>
      <w:tblGrid>
        <w:gridCol w:w="4333"/>
        <w:gridCol w:w="1709"/>
        <w:gridCol w:w="1623"/>
      </w:tblGrid>
      <w:tr>
        <w:trPr>
          <w:trHeight w:val="415" w:hRule="exact"/>
        </w:trPr>
        <w:tc>
          <w:tcPr>
            <w:tcW w:w="4333"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7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623"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4333"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年初已发行普通股股数</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50,000,000.00</w:t>
            </w:r>
          </w:p>
        </w:tc>
        <w:tc>
          <w:tcPr>
            <w:tcW w:w="1623"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50,000,000.00</w:t>
            </w:r>
          </w:p>
        </w:tc>
      </w:tr>
      <w:tr>
        <w:trPr>
          <w:trHeight w:val="402" w:hRule="exact"/>
        </w:trPr>
        <w:tc>
          <w:tcPr>
            <w:tcW w:w="4333"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加：本年度发行的普通股加权数</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17,083,333.33</w:t>
            </w:r>
          </w:p>
        </w:tc>
        <w:tc>
          <w:tcPr>
            <w:tcW w:w="1623"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333"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减：本年度回购的普通股加权数</w:t>
            </w:r>
          </w:p>
        </w:tc>
        <w:tc>
          <w:tcPr>
            <w:tcW w:w="1709"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nil" w:sz="6" w:space="0" w:color="auto"/>
            </w:tcBorders>
          </w:tcPr>
          <w:p>
            <w:pPr/>
          </w:p>
        </w:tc>
      </w:tr>
      <w:tr>
        <w:trPr>
          <w:trHeight w:val="410" w:hRule="exact"/>
        </w:trPr>
        <w:tc>
          <w:tcPr>
            <w:tcW w:w="4333"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年末发行在外的普通股加权数</w:t>
            </w:r>
          </w:p>
        </w:tc>
        <w:tc>
          <w:tcPr>
            <w:tcW w:w="17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57,083,333.33</w:t>
            </w:r>
          </w:p>
        </w:tc>
        <w:tc>
          <w:tcPr>
            <w:tcW w:w="1623"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50,000,000.00</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Heading3"/>
        <w:tabs>
          <w:tab w:pos="1400" w:val="left" w:leader="none"/>
        </w:tabs>
        <w:spacing w:line="240" w:lineRule="auto"/>
        <w:ind w:right="0"/>
        <w:jc w:val="left"/>
        <w:rPr>
          <w:b w:val="0"/>
          <w:bCs w:val="0"/>
        </w:rPr>
      </w:pPr>
      <w:r>
        <w:rPr/>
        <w:pict>
          <v:group style="position:absolute;margin-left:106.459999pt;margin-top:-64.556351pt;width:382.55pt;height:.5pt;mso-position-horizontal-relative:page;mso-position-vertical-relative:paragraph;z-index:-1335520" coordorigin="2129,-1291" coordsize="7651,10">
            <v:shape style="position:absolute;left:2129;top:-1291;width:6023;height:10" type="#_x0000_t75" stroked="false">
              <v:imagedata r:id="rId471" o:title=""/>
            </v:shape>
            <v:shape style="position:absolute;left:8147;top:-1291;width:1633;height:10" type="#_x0000_t75" stroked="false">
              <v:imagedata r:id="rId472" o:title=""/>
            </v:shape>
            <w10:wrap type="none"/>
          </v:group>
        </w:pict>
      </w:r>
      <w:r>
        <w:rPr/>
        <w:pict>
          <v:group style="position:absolute;margin-left:106.459999pt;margin-top:-44.496349pt;width:382.55pt;height:.5pt;mso-position-horizontal-relative:page;mso-position-vertical-relative:paragraph;z-index:-1335496" coordorigin="2129,-890" coordsize="7651,10">
            <v:shape style="position:absolute;left:2129;top:-890;width:6023;height:10" type="#_x0000_t75" stroked="false">
              <v:imagedata r:id="rId471" o:title=""/>
            </v:shape>
            <v:shape style="position:absolute;left:8147;top:-890;width:1633;height:10" type="#_x0000_t75" stroked="false">
              <v:imagedata r:id="rId472" o:title=""/>
            </v:shape>
            <w10:wrap type="none"/>
          </v:group>
        </w:pict>
      </w:r>
      <w:r>
        <w:rPr/>
        <w:pict>
          <v:shape style="position:absolute;margin-left:349.51001pt;margin-top:23.543661pt;width:.48001pt;height:.12pt;mso-position-horizontal-relative:page;mso-position-vertical-relative:paragraph;z-index:-1335472" type="#_x0000_t75" stroked="false">
            <v:imagedata r:id="rId474" o:title=""/>
          </v:shape>
        </w:pict>
      </w:r>
      <w:r>
        <w:rPr/>
        <w:pict>
          <v:shape style="position:absolute;margin-left:417.670013pt;margin-top:23.543661pt;width:.48001pt;height:.12pt;mso-position-horizontal-relative:page;mso-position-vertical-relative:paragraph;z-index:-1335448" type="#_x0000_t75" stroked="false">
            <v:imagedata r:id="rId474" o:title=""/>
          </v:shape>
        </w:pict>
      </w:r>
      <w:r>
        <w:rPr/>
        <w:pict>
          <v:group style="position:absolute;margin-left:108.139999pt;margin-top:43.223682pt;width:379.2pt;height:.5pt;mso-position-horizontal-relative:page;mso-position-vertical-relative:paragraph;z-index:-1335424" coordorigin="2163,864" coordsize="7584,10">
            <v:shape style="position:absolute;left:2163;top:864;width:6191;height:10" type="#_x0000_t75" stroked="false">
              <v:imagedata r:id="rId466" o:title=""/>
            </v:shape>
            <v:shape style="position:absolute;left:8349;top:864;width:1397;height:10" type="#_x0000_t75" stroked="false">
              <v:imagedata r:id="rId465" o:title=""/>
            </v:shape>
            <w10:wrap type="none"/>
          </v:group>
        </w:pict>
      </w:r>
      <w:r>
        <w:rPr/>
        <w:pict>
          <v:group style="position:absolute;margin-left:108.139999pt;margin-top:63.383621pt;width:379.2pt;height:.5pt;mso-position-horizontal-relative:page;mso-position-vertical-relative:paragraph;z-index:-1335400" coordorigin="2163,1268" coordsize="7584,10">
            <v:shape style="position:absolute;left:2163;top:1268;width:6191;height:10" type="#_x0000_t75" stroked="false">
              <v:imagedata r:id="rId466" o:title=""/>
            </v:shape>
            <v:shape style="position:absolute;left:8349;top:1268;width:1397;height:10" type="#_x0000_t75" stroked="false">
              <v:imagedata r:id="rId475" o:title=""/>
            </v:shape>
            <w10:wrap type="none"/>
          </v:group>
        </w:pict>
      </w:r>
      <w:r>
        <w:rPr/>
        <w:pict>
          <v:group style="position:absolute;margin-left:108.139999pt;margin-top:83.423683pt;width:379.2pt;height:.5pt;mso-position-horizontal-relative:page;mso-position-vertical-relative:paragraph;z-index:-1335376" coordorigin="2163,1668" coordsize="7584,10">
            <v:shape style="position:absolute;left:2163;top:1668;width:6191;height:10" type="#_x0000_t75" stroked="false">
              <v:imagedata r:id="rId466" o:title=""/>
            </v:shape>
            <v:shape style="position:absolute;left:8349;top:1668;width:1397;height:10" type="#_x0000_t75" stroked="false">
              <v:imagedata r:id="rId465" o:title=""/>
            </v:shape>
            <w10:wrap type="none"/>
          </v:group>
        </w:pict>
      </w:r>
      <w:r>
        <w:rPr/>
        <w:t>（三十三）</w:t>
        <w:tab/>
        <w:t>其他综合收益</w:t>
      </w:r>
      <w:r>
        <w:rPr>
          <w:b w:val="0"/>
          <w:bCs w:val="0"/>
        </w:rPr>
      </w:r>
    </w:p>
    <w:p>
      <w:pPr>
        <w:spacing w:line="240" w:lineRule="auto" w:before="10"/>
        <w:rPr>
          <w:rFonts w:ascii="宋体" w:hAnsi="宋体" w:cs="宋体" w:eastAsia="宋体" w:hint="default"/>
          <w:b/>
          <w:bCs/>
          <w:sz w:val="12"/>
          <w:szCs w:val="12"/>
        </w:rPr>
      </w:pPr>
    </w:p>
    <w:tbl>
      <w:tblPr>
        <w:tblW w:w="0" w:type="auto"/>
        <w:jc w:val="left"/>
        <w:tblInd w:w="488" w:type="dxa"/>
        <w:tblLayout w:type="fixed"/>
        <w:tblCellMar>
          <w:top w:w="0" w:type="dxa"/>
          <w:left w:w="0" w:type="dxa"/>
          <w:bottom w:w="0" w:type="dxa"/>
          <w:right w:w="0" w:type="dxa"/>
        </w:tblCellMar>
        <w:tblLook w:val="01E0"/>
      </w:tblPr>
      <w:tblGrid>
        <w:gridCol w:w="4847"/>
        <w:gridCol w:w="1363"/>
        <w:gridCol w:w="1388"/>
      </w:tblGrid>
      <w:tr>
        <w:trPr>
          <w:trHeight w:val="415" w:hRule="exact"/>
        </w:trPr>
        <w:tc>
          <w:tcPr>
            <w:tcW w:w="4847" w:type="dxa"/>
            <w:tcBorders>
              <w:top w:val="single" w:sz="12" w:space="0" w:color="000000"/>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363" w:type="dxa"/>
            <w:vMerge w:val="restart"/>
            <w:tcBorders>
              <w:top w:val="single" w:sz="12" w:space="0" w:color="000000"/>
              <w:left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388" w:type="dxa"/>
            <w:vMerge w:val="restart"/>
            <w:tcBorders>
              <w:top w:val="single" w:sz="12" w:space="0" w:color="000000"/>
              <w:left w:val="single" w:sz="4" w:space="0" w:color="000000"/>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可供出售金融资产产生的利得（损失）金额</w:t>
            </w:r>
          </w:p>
        </w:tc>
        <w:tc>
          <w:tcPr>
            <w:tcW w:w="1363" w:type="dxa"/>
            <w:vMerge/>
            <w:tcBorders>
              <w:left w:val="single" w:sz="4" w:space="0" w:color="000000"/>
              <w:right w:val="single" w:sz="4" w:space="0" w:color="000000"/>
            </w:tcBorders>
          </w:tcPr>
          <w:p>
            <w:pPr/>
          </w:p>
        </w:tc>
        <w:tc>
          <w:tcPr>
            <w:tcW w:w="1388" w:type="dxa"/>
            <w:vMerge/>
            <w:tcBorders>
              <w:left w:val="single" w:sz="4" w:space="0" w:color="000000"/>
              <w:right w:val="nil" w:sz="6" w:space="0" w:color="auto"/>
            </w:tcBorders>
          </w:tcPr>
          <w:p>
            <w:pPr/>
          </w:p>
        </w:tc>
      </w:tr>
      <w:tr>
        <w:trPr>
          <w:trHeight w:val="402"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333" w:right="0"/>
              <w:jc w:val="left"/>
              <w:rPr>
                <w:rFonts w:ascii="宋体" w:hAnsi="宋体" w:cs="宋体" w:eastAsia="宋体" w:hint="default"/>
                <w:sz w:val="21"/>
                <w:szCs w:val="21"/>
              </w:rPr>
            </w:pPr>
            <w:r>
              <w:rPr>
                <w:rFonts w:ascii="宋体" w:hAnsi="宋体" w:cs="宋体" w:eastAsia="宋体" w:hint="default"/>
                <w:sz w:val="21"/>
                <w:szCs w:val="21"/>
              </w:rPr>
              <w:t>减：可供出售金融资产产生的所得税影响</w:t>
            </w:r>
          </w:p>
        </w:tc>
        <w:tc>
          <w:tcPr>
            <w:tcW w:w="1363" w:type="dxa"/>
            <w:vMerge/>
            <w:tcBorders>
              <w:left w:val="single" w:sz="4" w:space="0" w:color="000000"/>
              <w:right w:val="single" w:sz="4" w:space="0" w:color="000000"/>
            </w:tcBorders>
          </w:tcPr>
          <w:p>
            <w:pPr/>
          </w:p>
        </w:tc>
        <w:tc>
          <w:tcPr>
            <w:tcW w:w="1388" w:type="dxa"/>
            <w:vMerge/>
            <w:tcBorders>
              <w:left w:val="single" w:sz="4" w:space="0" w:color="000000"/>
              <w:right w:val="nil" w:sz="6" w:space="0" w:color="auto"/>
            </w:tcBorders>
          </w:tcPr>
          <w:p>
            <w:pPr/>
          </w:p>
        </w:tc>
      </w:tr>
      <w:tr>
        <w:trPr>
          <w:trHeight w:val="617"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753" w:right="0"/>
              <w:jc w:val="left"/>
              <w:rPr>
                <w:rFonts w:ascii="宋体" w:hAnsi="宋体" w:cs="宋体" w:eastAsia="宋体" w:hint="default"/>
                <w:sz w:val="21"/>
                <w:szCs w:val="21"/>
              </w:rPr>
            </w:pPr>
            <w:r>
              <w:rPr>
                <w:rFonts w:ascii="宋体" w:hAnsi="宋体" w:cs="宋体" w:eastAsia="宋体" w:hint="default"/>
                <w:spacing w:val="8"/>
                <w:sz w:val="21"/>
                <w:szCs w:val="21"/>
              </w:rPr>
              <w:t>前期计入其他综合收益当期转入损益的净</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w w:val="100"/>
                <w:sz w:val="21"/>
                <w:szCs w:val="21"/>
              </w:rPr>
              <w:t>额</w:t>
            </w:r>
          </w:p>
        </w:tc>
        <w:tc>
          <w:tcPr>
            <w:tcW w:w="1363" w:type="dxa"/>
            <w:vMerge/>
            <w:tcBorders>
              <w:left w:val="single" w:sz="4" w:space="0" w:color="000000"/>
              <w:bottom w:val="nil" w:sz="6" w:space="0" w:color="auto"/>
              <w:right w:val="single" w:sz="4" w:space="0" w:color="000000"/>
            </w:tcBorders>
          </w:tcPr>
          <w:p>
            <w:pPr/>
          </w:p>
        </w:tc>
        <w:tc>
          <w:tcPr>
            <w:tcW w:w="1388" w:type="dxa"/>
            <w:vMerge/>
            <w:tcBorders>
              <w:left w:val="single" w:sz="4" w:space="0" w:color="000000"/>
              <w:bottom w:val="nil" w:sz="6" w:space="0" w:color="auto"/>
              <w:right w:val="nil" w:sz="6" w:space="0" w:color="auto"/>
            </w:tcBorders>
          </w:tcPr>
          <w:p>
            <w:pPr/>
          </w:p>
        </w:tc>
      </w:tr>
      <w:tr>
        <w:trPr>
          <w:trHeight w:val="499"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751" w:type="dxa"/>
            <w:gridSpan w:val="2"/>
            <w:vMerge w:val="restart"/>
            <w:tcBorders>
              <w:top w:val="nil" w:sz="6" w:space="0" w:color="auto"/>
              <w:left w:val="single" w:sz="4" w:space="0" w:color="000000"/>
              <w:right w:val="nil" w:sz="6" w:space="0" w:color="auto"/>
            </w:tcBorders>
          </w:tcPr>
          <w:p>
            <w:pPr/>
          </w:p>
        </w:tc>
      </w:tr>
      <w:tr>
        <w:trPr>
          <w:trHeight w:val="718"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73" w:lineRule="auto" w:before="31"/>
              <w:ind w:left="122" w:right="107"/>
              <w:jc w:val="left"/>
              <w:rPr>
                <w:rFonts w:ascii="宋体" w:hAnsi="宋体" w:cs="宋体" w:eastAsia="宋体" w:hint="default"/>
                <w:sz w:val="21"/>
                <w:szCs w:val="21"/>
              </w:rPr>
            </w:pPr>
            <w:r>
              <w:rPr>
                <w:rFonts w:ascii="宋体" w:hAnsi="宋体" w:cs="宋体" w:eastAsia="宋体" w:hint="default"/>
                <w:spacing w:val="6"/>
                <w:sz w:val="21"/>
                <w:szCs w:val="21"/>
              </w:rPr>
              <w:t>2.</w:t>
            </w:r>
            <w:r>
              <w:rPr>
                <w:rFonts w:ascii="宋体" w:hAnsi="宋体" w:cs="宋体" w:eastAsia="宋体" w:hint="default"/>
                <w:spacing w:val="6"/>
                <w:sz w:val="21"/>
                <w:szCs w:val="21"/>
              </w:rPr>
              <w:t>按照权益法核算的在被投资单位其他综合收益</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中所享有的份额</w:t>
            </w:r>
          </w:p>
        </w:tc>
        <w:tc>
          <w:tcPr>
            <w:tcW w:w="2751" w:type="dxa"/>
            <w:gridSpan w:val="2"/>
            <w:vMerge/>
            <w:tcBorders>
              <w:left w:val="single" w:sz="4" w:space="0" w:color="000000"/>
              <w:bottom w:val="nil" w:sz="6" w:space="0" w:color="auto"/>
              <w:right w:val="nil" w:sz="6" w:space="0" w:color="auto"/>
            </w:tcBorders>
          </w:tcPr>
          <w:p>
            <w:pPr/>
          </w:p>
        </w:tc>
      </w:tr>
      <w:tr>
        <w:trPr>
          <w:trHeight w:val="710"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73" w:lineRule="auto" w:before="28"/>
              <w:ind w:left="122" w:right="106" w:firstLine="316"/>
              <w:jc w:val="left"/>
              <w:rPr>
                <w:rFonts w:ascii="宋体" w:hAnsi="宋体" w:cs="宋体" w:eastAsia="宋体" w:hint="default"/>
                <w:sz w:val="21"/>
                <w:szCs w:val="21"/>
              </w:rPr>
            </w:pPr>
            <w:r>
              <w:rPr>
                <w:rFonts w:ascii="宋体" w:hAnsi="宋体" w:cs="宋体" w:eastAsia="宋体" w:hint="default"/>
                <w:spacing w:val="2"/>
                <w:sz w:val="21"/>
                <w:szCs w:val="21"/>
              </w:rPr>
              <w:t>减：按照权益法核算的在被投资单位其他综合</w:t>
            </w:r>
            <w:r>
              <w:rPr>
                <w:rFonts w:ascii="宋体" w:hAnsi="宋体" w:cs="宋体" w:eastAsia="宋体" w:hint="default"/>
                <w:w w:val="100"/>
                <w:sz w:val="21"/>
                <w:szCs w:val="21"/>
              </w:rPr>
              <w:t> </w:t>
            </w:r>
            <w:r>
              <w:rPr>
                <w:rFonts w:ascii="宋体" w:hAnsi="宋体" w:cs="宋体" w:eastAsia="宋体" w:hint="default"/>
                <w:sz w:val="21"/>
                <w:szCs w:val="21"/>
              </w:rPr>
              <w:t>收益中所享有的份额产生的所得税影响</w:t>
            </w:r>
          </w:p>
        </w:tc>
        <w:tc>
          <w:tcPr>
            <w:tcW w:w="1363" w:type="dxa"/>
            <w:vMerge w:val="restart"/>
            <w:tcBorders>
              <w:top w:val="nil" w:sz="6" w:space="0" w:color="auto"/>
              <w:left w:val="single" w:sz="4" w:space="0" w:color="000000"/>
              <w:right w:val="single" w:sz="4" w:space="0" w:color="000000"/>
            </w:tcBorders>
          </w:tcPr>
          <w:p>
            <w:pPr/>
          </w:p>
        </w:tc>
        <w:tc>
          <w:tcPr>
            <w:tcW w:w="1388" w:type="dxa"/>
            <w:vMerge w:val="restart"/>
            <w:tcBorders>
              <w:top w:val="nil" w:sz="6" w:space="0" w:color="auto"/>
              <w:left w:val="single" w:sz="4" w:space="0" w:color="000000"/>
              <w:right w:val="nil" w:sz="6" w:space="0" w:color="auto"/>
            </w:tcBorders>
          </w:tcPr>
          <w:p>
            <w:pPr/>
          </w:p>
        </w:tc>
      </w:tr>
      <w:tr>
        <w:trPr>
          <w:trHeight w:val="723" w:hRule="exact"/>
        </w:trPr>
        <w:tc>
          <w:tcPr>
            <w:tcW w:w="4847"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753" w:right="0"/>
              <w:jc w:val="left"/>
              <w:rPr>
                <w:rFonts w:ascii="宋体" w:hAnsi="宋体" w:cs="宋体" w:eastAsia="宋体" w:hint="default"/>
                <w:sz w:val="21"/>
                <w:szCs w:val="21"/>
              </w:rPr>
            </w:pPr>
            <w:r>
              <w:rPr>
                <w:rFonts w:ascii="宋体" w:hAnsi="宋体" w:cs="宋体" w:eastAsia="宋体" w:hint="default"/>
                <w:spacing w:val="8"/>
                <w:sz w:val="21"/>
                <w:szCs w:val="21"/>
              </w:rPr>
              <w:t>前期计入其他综合收益当期转入损益的净</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w w:val="100"/>
                <w:sz w:val="21"/>
                <w:szCs w:val="21"/>
              </w:rPr>
              <w:t>额</w:t>
            </w:r>
          </w:p>
        </w:tc>
        <w:tc>
          <w:tcPr>
            <w:tcW w:w="1363" w:type="dxa"/>
            <w:vMerge/>
            <w:tcBorders>
              <w:left w:val="single" w:sz="4" w:space="0" w:color="000000"/>
              <w:bottom w:val="single" w:sz="12" w:space="0" w:color="000000"/>
              <w:right w:val="single" w:sz="4" w:space="0" w:color="000000"/>
            </w:tcBorders>
          </w:tcPr>
          <w:p>
            <w:pPr/>
          </w:p>
        </w:tc>
        <w:tc>
          <w:tcPr>
            <w:tcW w:w="1388" w:type="dxa"/>
            <w:vMerge/>
            <w:tcBorders>
              <w:left w:val="single" w:sz="4" w:space="0" w:color="000000"/>
              <w:bottom w:val="single" w:sz="12" w:space="0" w:color="000000"/>
              <w:right w:val="nil" w:sz="6" w:space="0" w:color="auto"/>
            </w:tcBorders>
          </w:tcPr>
          <w:p>
            <w:pPr/>
          </w:p>
        </w:tc>
      </w:tr>
    </w:tbl>
    <w:p>
      <w:pPr>
        <w:spacing w:after="0"/>
        <w:sectPr>
          <w:pgSz w:w="11910" w:h="16840"/>
          <w:pgMar w:header="893" w:footer="1040" w:top="1520" w:bottom="1220" w:left="1660" w:right="1680"/>
        </w:sectPr>
      </w:pPr>
    </w:p>
    <w:p>
      <w:pPr>
        <w:spacing w:line="240" w:lineRule="auto" w:before="2"/>
        <w:rPr>
          <w:rFonts w:ascii="宋体" w:hAnsi="宋体" w:cs="宋体" w:eastAsia="宋体" w:hint="default"/>
          <w:b/>
          <w:bCs/>
          <w:sz w:val="3"/>
          <w:szCs w:val="3"/>
        </w:rPr>
      </w:pPr>
      <w:r>
        <w:rPr/>
        <w:pict>
          <v:shape style="position:absolute;margin-left:349.51001pt;margin-top:80.159981pt;width:.48001pt;height:.12pt;mso-position-horizontal-relative:page;mso-position-vertical-relative:page;z-index:-1335304" type="#_x0000_t75" stroked="false">
            <v:imagedata r:id="rId474" o:title=""/>
          </v:shape>
        </w:pict>
      </w:r>
      <w:r>
        <w:rPr/>
        <w:pict>
          <v:shape style="position:absolute;margin-left:417.670013pt;margin-top:80.159981pt;width:.48001pt;height:.12pt;mso-position-horizontal-relative:page;mso-position-vertical-relative:page;z-index:-1335280" type="#_x0000_t75" stroked="false">
            <v:imagedata r:id="rId474" o:title=""/>
          </v:shape>
        </w:pict>
      </w:r>
      <w:r>
        <w:rPr/>
        <w:pict>
          <v:group style="position:absolute;margin-left:108.139999pt;margin-top:99.860001pt;width:379.2pt;height:.5pt;mso-position-horizontal-relative:page;mso-position-vertical-relative:page;z-index:-1335256" coordorigin="2163,1997" coordsize="7584,10">
            <v:shape style="position:absolute;left:2163;top:1997;width:6191;height:10" type="#_x0000_t75" stroked="false">
              <v:imagedata r:id="rId466" o:title=""/>
            </v:shape>
            <v:shape style="position:absolute;left:8349;top:1997;width:1397;height:10" type="#_x0000_t75" stroked="false">
              <v:imagedata r:id="rId465" o:title=""/>
            </v:shape>
            <w10:wrap type="none"/>
          </v:group>
        </w:pict>
      </w:r>
      <w:r>
        <w:rPr/>
        <w:pict>
          <v:group style="position:absolute;margin-left:108.139999pt;margin-top:119.900002pt;width:379.2pt;height:.5pt;mso-position-horizontal-relative:page;mso-position-vertical-relative:page;z-index:-1335232" coordorigin="2163,2398" coordsize="7584,10">
            <v:shape style="position:absolute;left:2163;top:2398;width:6191;height:10" type="#_x0000_t75" stroked="false">
              <v:imagedata r:id="rId466" o:title=""/>
            </v:shape>
            <v:shape style="position:absolute;left:8349;top:2398;width:1397;height:10" type="#_x0000_t75" stroked="false">
              <v:imagedata r:id="rId465" o:title=""/>
            </v:shape>
            <w10:wrap type="none"/>
          </v:group>
        </w:pict>
      </w:r>
      <w:r>
        <w:rPr/>
        <w:pict>
          <v:group style="position:absolute;margin-left:108.139999pt;margin-top:140.059998pt;width:379.2pt;height:.5pt;mso-position-horizontal-relative:page;mso-position-vertical-relative:page;z-index:-1335208" coordorigin="2163,2801" coordsize="7584,10">
            <v:shape style="position:absolute;left:2163;top:2801;width:6191;height:10" type="#_x0000_t75" stroked="false">
              <v:imagedata r:id="rId466" o:title=""/>
            </v:shape>
            <v:shape style="position:absolute;left:8349;top:2801;width:1397;height:10" type="#_x0000_t75" stroked="false">
              <v:imagedata r:id="rId475" o:title=""/>
            </v:shape>
            <w10:wrap type="none"/>
          </v:group>
        </w:pict>
      </w:r>
      <w:r>
        <w:rPr/>
        <w:pict>
          <v:group style="position:absolute;margin-left:108.139999pt;margin-top:160.100006pt;width:379.2pt;height:.5pt;mso-position-horizontal-relative:page;mso-position-vertical-relative:page;z-index:-1335184" coordorigin="2163,3202" coordsize="7584,10">
            <v:shape style="position:absolute;left:2163;top:3202;width:6191;height:10" type="#_x0000_t75" stroked="false">
              <v:imagedata r:id="rId466" o:title=""/>
            </v:shape>
            <v:shape style="position:absolute;left:8349;top:3202;width:1397;height:10" type="#_x0000_t75" stroked="false">
              <v:imagedata r:id="rId465" o:title=""/>
            </v:shape>
            <w10:wrap type="none"/>
          </v:group>
        </w:pict>
      </w:r>
      <w:r>
        <w:rPr/>
        <w:pict>
          <v:group style="position:absolute;margin-left:108.139999pt;margin-top:191.300018pt;width:379.2pt;height:5.05pt;mso-position-horizontal-relative:page;mso-position-vertical-relative:page;z-index:-1335160" coordorigin="2163,3826" coordsize="7584,101">
            <v:shape style="position:absolute;left:2163;top:3826;width:6210;height:101" type="#_x0000_t75" stroked="false">
              <v:imagedata r:id="rId477" o:title=""/>
            </v:shape>
            <v:shape style="position:absolute;left:8349;top:3917;width:1397;height:10" type="#_x0000_t75" stroked="false">
              <v:imagedata r:id="rId465" o:title=""/>
            </v:shape>
            <w10:wrap type="none"/>
          </v:group>
        </w:pict>
      </w:r>
      <w:r>
        <w:rPr/>
        <w:pict>
          <v:group style="position:absolute;margin-left:108.139999pt;margin-top:215.900009pt;width:379.2pt;height:.5pt;mso-position-horizontal-relative:page;mso-position-vertical-relative:page;z-index:-1335136" coordorigin="2163,4318" coordsize="7584,10">
            <v:shape style="position:absolute;left:2163;top:4318;width:6191;height:10" type="#_x0000_t75" stroked="false">
              <v:imagedata r:id="rId466" o:title=""/>
            </v:shape>
            <v:shape style="position:absolute;left:8349;top:4318;width:1397;height:10" type="#_x0000_t75" stroked="false">
              <v:imagedata r:id="rId465" o:title=""/>
            </v:shape>
            <w10:wrap type="none"/>
          </v:group>
        </w:pict>
      </w:r>
      <w:r>
        <w:rPr/>
        <w:pict>
          <v:group style="position:absolute;margin-left:108.139999pt;margin-top:236.059998pt;width:379.2pt;height:.5pt;mso-position-horizontal-relative:page;mso-position-vertical-relative:page;z-index:-1335112" coordorigin="2163,4721" coordsize="7584,10">
            <v:shape style="position:absolute;left:2163;top:4721;width:6191;height:10" type="#_x0000_t75" stroked="false">
              <v:imagedata r:id="rId466" o:title=""/>
            </v:shape>
            <v:shape style="position:absolute;left:8349;top:4721;width:1397;height:10" type="#_x0000_t75" stroked="false">
              <v:imagedata r:id="rId475" o:title=""/>
            </v:shape>
            <w10:wrap type="none"/>
          </v:group>
        </w:pict>
      </w:r>
      <w:r>
        <w:rPr/>
        <w:pict>
          <v:group style="position:absolute;margin-left:108.139999pt;margin-top:256.099945pt;width:379.2pt;height:.5pt;mso-position-horizontal-relative:page;mso-position-vertical-relative:page;z-index:-1335088" coordorigin="2163,5122" coordsize="7584,10">
            <v:shape style="position:absolute;left:2163;top:5122;width:6191;height:10" type="#_x0000_t75" stroked="false">
              <v:imagedata r:id="rId466" o:title=""/>
            </v:shape>
            <v:shape style="position:absolute;left:8349;top:5122;width:1397;height:10" type="#_x0000_t75" stroked="false">
              <v:imagedata r:id="rId465" o:title=""/>
            </v:shape>
            <w10:wrap type="none"/>
          </v:group>
        </w:pict>
      </w:r>
      <w:r>
        <w:rPr/>
        <w:pict>
          <v:group style="position:absolute;margin-left:108.139999pt;margin-top:276.260010pt;width:379.2pt;height:.5pt;mso-position-horizontal-relative:page;mso-position-vertical-relative:page;z-index:-1335064" coordorigin="2163,5525" coordsize="7584,10">
            <v:shape style="position:absolute;left:2163;top:5525;width:6191;height:10" type="#_x0000_t75" stroked="false">
              <v:imagedata r:id="rId466" o:title=""/>
            </v:shape>
            <v:shape style="position:absolute;left:8349;top:5525;width:1397;height:10" type="#_x0000_t75" stroked="false">
              <v:imagedata r:id="rId465" o:title=""/>
            </v:shape>
            <w10:wrap type="none"/>
          </v:group>
        </w:pict>
      </w:r>
      <w:r>
        <w:rPr/>
        <w:pict>
          <v:group style="position:absolute;margin-left:108.139999pt;margin-top:296.329956pt;width:379.2pt;height:.5pt;mso-position-horizontal-relative:page;mso-position-vertical-relative:page;z-index:-1335040" coordorigin="2163,5927" coordsize="7584,10">
            <v:shape style="position:absolute;left:2163;top:5927;width:6191;height:10" type="#_x0000_t75" stroked="false">
              <v:imagedata r:id="rId466" o:title=""/>
            </v:shape>
            <v:shape style="position:absolute;left:8349;top:5927;width:1397;height:10" type="#_x0000_t75" stroked="false">
              <v:imagedata r:id="rId465" o:title=""/>
            </v:shape>
            <w10:wrap type="none"/>
          </v:group>
        </w:pict>
      </w:r>
      <w:r>
        <w:rPr/>
        <w:pict>
          <v:group style="position:absolute;margin-left:108.139999pt;margin-top:316.489990pt;width:379.2pt;height:.5pt;mso-position-horizontal-relative:page;mso-position-vertical-relative:page;z-index:-1335016" coordorigin="2163,6330" coordsize="7584,10">
            <v:shape style="position:absolute;left:2163;top:6330;width:6191;height:10" type="#_x0000_t75" stroked="false">
              <v:imagedata r:id="rId466" o:title=""/>
            </v:shape>
            <v:shape style="position:absolute;left:8349;top:6330;width:1397;height:10" type="#_x0000_t75" stroked="false">
              <v:imagedata r:id="rId465" o:title=""/>
            </v:shape>
            <w10:wrap type="none"/>
          </v:group>
        </w:pict>
      </w:r>
    </w:p>
    <w:tbl>
      <w:tblPr>
        <w:tblW w:w="0" w:type="auto"/>
        <w:jc w:val="left"/>
        <w:tblInd w:w="488" w:type="dxa"/>
        <w:tblLayout w:type="fixed"/>
        <w:tblCellMar>
          <w:top w:w="0" w:type="dxa"/>
          <w:left w:w="0" w:type="dxa"/>
          <w:bottom w:w="0" w:type="dxa"/>
          <w:right w:w="0" w:type="dxa"/>
        </w:tblCellMar>
        <w:tblLook w:val="01E0"/>
      </w:tblPr>
      <w:tblGrid>
        <w:gridCol w:w="4847"/>
        <w:gridCol w:w="1363"/>
        <w:gridCol w:w="1388"/>
      </w:tblGrid>
      <w:tr>
        <w:trPr>
          <w:trHeight w:val="414" w:hRule="exact"/>
        </w:trPr>
        <w:tc>
          <w:tcPr>
            <w:tcW w:w="4847" w:type="dxa"/>
            <w:tcBorders>
              <w:top w:val="single" w:sz="12" w:space="0" w:color="000000"/>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363" w:type="dxa"/>
            <w:vMerge w:val="restart"/>
            <w:tcBorders>
              <w:top w:val="single" w:sz="12" w:space="0" w:color="000000"/>
              <w:left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388" w:type="dxa"/>
            <w:vMerge w:val="restart"/>
            <w:tcBorders>
              <w:top w:val="single" w:sz="12" w:space="0" w:color="000000"/>
              <w:left w:val="single" w:sz="4" w:space="0" w:color="000000"/>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363" w:type="dxa"/>
            <w:vMerge/>
            <w:tcBorders>
              <w:left w:val="single" w:sz="4" w:space="0" w:color="000000"/>
              <w:right w:val="single" w:sz="4" w:space="0" w:color="000000"/>
            </w:tcBorders>
          </w:tcPr>
          <w:p>
            <w:pPr/>
          </w:p>
        </w:tc>
        <w:tc>
          <w:tcPr>
            <w:tcW w:w="1388" w:type="dxa"/>
            <w:vMerge/>
            <w:tcBorders>
              <w:left w:val="single" w:sz="4" w:space="0" w:color="000000"/>
              <w:right w:val="nil" w:sz="6" w:space="0" w:color="auto"/>
            </w:tcBorders>
          </w:tcPr>
          <w:p>
            <w:pPr/>
          </w:p>
        </w:tc>
      </w:tr>
      <w:tr>
        <w:trPr>
          <w:trHeight w:val="402"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现金流量套期工具产生的利得（或损失）金额</w:t>
            </w:r>
          </w:p>
        </w:tc>
        <w:tc>
          <w:tcPr>
            <w:tcW w:w="1363" w:type="dxa"/>
            <w:vMerge/>
            <w:tcBorders>
              <w:left w:val="single" w:sz="4" w:space="0" w:color="000000"/>
              <w:right w:val="single" w:sz="4" w:space="0" w:color="000000"/>
            </w:tcBorders>
          </w:tcPr>
          <w:p>
            <w:pPr/>
          </w:p>
        </w:tc>
        <w:tc>
          <w:tcPr>
            <w:tcW w:w="1388" w:type="dxa"/>
            <w:vMerge/>
            <w:tcBorders>
              <w:left w:val="single" w:sz="4" w:space="0" w:color="000000"/>
              <w:right w:val="nil" w:sz="6" w:space="0" w:color="auto"/>
            </w:tcBorders>
          </w:tcPr>
          <w:p>
            <w:pPr/>
          </w:p>
        </w:tc>
      </w:tr>
      <w:tr>
        <w:trPr>
          <w:trHeight w:val="402"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439" w:right="0"/>
              <w:jc w:val="left"/>
              <w:rPr>
                <w:rFonts w:ascii="宋体" w:hAnsi="宋体" w:cs="宋体" w:eastAsia="宋体" w:hint="default"/>
                <w:sz w:val="21"/>
                <w:szCs w:val="21"/>
              </w:rPr>
            </w:pPr>
            <w:r>
              <w:rPr>
                <w:rFonts w:ascii="宋体" w:hAnsi="宋体" w:cs="宋体" w:eastAsia="宋体" w:hint="default"/>
                <w:sz w:val="21"/>
                <w:szCs w:val="21"/>
              </w:rPr>
              <w:t>减：现金流量套期工具产生的所得税影响</w:t>
            </w:r>
          </w:p>
        </w:tc>
        <w:tc>
          <w:tcPr>
            <w:tcW w:w="1363" w:type="dxa"/>
            <w:vMerge/>
            <w:tcBorders>
              <w:left w:val="single" w:sz="4" w:space="0" w:color="000000"/>
              <w:right w:val="single" w:sz="4" w:space="0" w:color="000000"/>
            </w:tcBorders>
          </w:tcPr>
          <w:p>
            <w:pPr/>
          </w:p>
        </w:tc>
        <w:tc>
          <w:tcPr>
            <w:tcW w:w="1388" w:type="dxa"/>
            <w:vMerge/>
            <w:tcBorders>
              <w:left w:val="single" w:sz="4" w:space="0" w:color="000000"/>
              <w:right w:val="nil" w:sz="6" w:space="0" w:color="auto"/>
            </w:tcBorders>
          </w:tcPr>
          <w:p>
            <w:pPr/>
          </w:p>
        </w:tc>
      </w:tr>
      <w:tr>
        <w:trPr>
          <w:trHeight w:val="617"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753" w:right="0"/>
              <w:jc w:val="left"/>
              <w:rPr>
                <w:rFonts w:ascii="宋体" w:hAnsi="宋体" w:cs="宋体" w:eastAsia="宋体" w:hint="default"/>
                <w:sz w:val="21"/>
                <w:szCs w:val="21"/>
              </w:rPr>
            </w:pPr>
            <w:r>
              <w:rPr>
                <w:rFonts w:ascii="宋体" w:hAnsi="宋体" w:cs="宋体" w:eastAsia="宋体" w:hint="default"/>
                <w:spacing w:val="8"/>
                <w:sz w:val="21"/>
                <w:szCs w:val="21"/>
              </w:rPr>
              <w:t>前期计入其他综合收益当期转入损益的净</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w w:val="100"/>
                <w:sz w:val="21"/>
                <w:szCs w:val="21"/>
              </w:rPr>
              <w:t>额</w:t>
            </w:r>
          </w:p>
        </w:tc>
        <w:tc>
          <w:tcPr>
            <w:tcW w:w="1363" w:type="dxa"/>
            <w:vMerge/>
            <w:tcBorders>
              <w:left w:val="single" w:sz="4" w:space="0" w:color="000000"/>
              <w:bottom w:val="nil" w:sz="6" w:space="0" w:color="auto"/>
              <w:right w:val="single" w:sz="4" w:space="0" w:color="000000"/>
            </w:tcBorders>
          </w:tcPr>
          <w:p>
            <w:pPr/>
          </w:p>
        </w:tc>
        <w:tc>
          <w:tcPr>
            <w:tcW w:w="1388" w:type="dxa"/>
            <w:vMerge/>
            <w:tcBorders>
              <w:left w:val="single" w:sz="4" w:space="0" w:color="000000"/>
              <w:bottom w:val="nil" w:sz="6" w:space="0" w:color="auto"/>
              <w:right w:val="nil" w:sz="6" w:space="0" w:color="auto"/>
            </w:tcBorders>
          </w:tcPr>
          <w:p>
            <w:pPr/>
          </w:p>
        </w:tc>
      </w:tr>
      <w:tr>
        <w:trPr>
          <w:trHeight w:val="499"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753" w:right="0"/>
              <w:jc w:val="left"/>
              <w:rPr>
                <w:rFonts w:ascii="宋体" w:hAnsi="宋体" w:cs="宋体" w:eastAsia="宋体" w:hint="default"/>
                <w:sz w:val="21"/>
                <w:szCs w:val="21"/>
              </w:rPr>
            </w:pPr>
            <w:r>
              <w:rPr>
                <w:rFonts w:ascii="宋体" w:hAnsi="宋体" w:cs="宋体" w:eastAsia="宋体" w:hint="default"/>
                <w:sz w:val="21"/>
                <w:szCs w:val="21"/>
              </w:rPr>
              <w:t>转为被套期项目初始确认金额的调整</w:t>
            </w:r>
          </w:p>
        </w:tc>
        <w:tc>
          <w:tcPr>
            <w:tcW w:w="1363" w:type="dxa"/>
            <w:tcBorders>
              <w:top w:val="nil" w:sz="6" w:space="0" w:color="auto"/>
              <w:left w:val="single" w:sz="4" w:space="0" w:color="000000"/>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363" w:type="dxa"/>
            <w:tcBorders>
              <w:top w:val="nil" w:sz="6" w:space="0" w:color="auto"/>
              <w:left w:val="single" w:sz="4" w:space="0" w:color="000000"/>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外币财务报表折算差额</w:t>
            </w:r>
          </w:p>
        </w:tc>
        <w:tc>
          <w:tcPr>
            <w:tcW w:w="136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91"/>
              <w:jc w:val="center"/>
              <w:rPr>
                <w:rFonts w:ascii="宋体" w:hAnsi="宋体" w:cs="宋体" w:eastAsia="宋体" w:hint="default"/>
                <w:sz w:val="21"/>
                <w:szCs w:val="21"/>
              </w:rPr>
            </w:pPr>
            <w:r>
              <w:rPr>
                <w:rFonts w:ascii="宋体"/>
                <w:sz w:val="21"/>
              </w:rPr>
              <w:t>-95,441.83</w:t>
            </w:r>
          </w:p>
        </w:tc>
        <w:tc>
          <w:tcPr>
            <w:tcW w:w="1388"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-53,083.90</w:t>
            </w:r>
          </w:p>
        </w:tc>
      </w:tr>
      <w:tr>
        <w:trPr>
          <w:trHeight w:val="402"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439" w:right="0"/>
              <w:jc w:val="left"/>
              <w:rPr>
                <w:rFonts w:ascii="宋体" w:hAnsi="宋体" w:cs="宋体" w:eastAsia="宋体" w:hint="default"/>
                <w:sz w:val="21"/>
                <w:szCs w:val="21"/>
              </w:rPr>
            </w:pPr>
            <w:r>
              <w:rPr>
                <w:rFonts w:ascii="宋体" w:hAnsi="宋体" w:cs="宋体" w:eastAsia="宋体" w:hint="default"/>
                <w:sz w:val="21"/>
                <w:szCs w:val="21"/>
              </w:rPr>
              <w:t>减：处置境外经营当期转入损益的净额</w:t>
            </w:r>
          </w:p>
        </w:tc>
        <w:tc>
          <w:tcPr>
            <w:tcW w:w="1363" w:type="dxa"/>
            <w:tcBorders>
              <w:top w:val="nil" w:sz="6" w:space="0" w:color="auto"/>
              <w:left w:val="single" w:sz="4" w:space="0" w:color="000000"/>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36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91"/>
              <w:jc w:val="center"/>
              <w:rPr>
                <w:rFonts w:ascii="宋体" w:hAnsi="宋体" w:cs="宋体" w:eastAsia="宋体" w:hint="default"/>
                <w:sz w:val="21"/>
                <w:szCs w:val="21"/>
              </w:rPr>
            </w:pPr>
            <w:r>
              <w:rPr>
                <w:rFonts w:ascii="宋体"/>
                <w:sz w:val="21"/>
              </w:rPr>
              <w:t>-95,441.83</w:t>
            </w:r>
          </w:p>
        </w:tc>
        <w:tc>
          <w:tcPr>
            <w:tcW w:w="1388"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-53,083.90</w:t>
            </w:r>
          </w:p>
        </w:tc>
      </w:tr>
      <w:tr>
        <w:trPr>
          <w:trHeight w:val="402"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其他</w:t>
            </w:r>
          </w:p>
        </w:tc>
        <w:tc>
          <w:tcPr>
            <w:tcW w:w="1363" w:type="dxa"/>
            <w:tcBorders>
              <w:top w:val="nil" w:sz="6" w:space="0" w:color="auto"/>
              <w:left w:val="single" w:sz="4" w:space="0" w:color="000000"/>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nil" w:sz="6" w:space="0" w:color="auto"/>
            </w:tcBorders>
          </w:tcPr>
          <w:p>
            <w:pPr/>
          </w:p>
        </w:tc>
      </w:tr>
      <w:tr>
        <w:trPr>
          <w:trHeight w:val="713"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439" w:right="0"/>
              <w:jc w:val="left"/>
              <w:rPr>
                <w:rFonts w:ascii="宋体" w:hAnsi="宋体" w:cs="宋体" w:eastAsia="宋体" w:hint="default"/>
                <w:sz w:val="21"/>
                <w:szCs w:val="21"/>
              </w:rPr>
            </w:pPr>
            <w:r>
              <w:rPr>
                <w:rFonts w:ascii="宋体" w:hAnsi="宋体" w:cs="宋体" w:eastAsia="宋体" w:hint="default"/>
                <w:spacing w:val="2"/>
                <w:sz w:val="21"/>
                <w:szCs w:val="21"/>
              </w:rPr>
              <w:t>减：由其他计入其他综合收益产生的所得税影</w:t>
            </w:r>
          </w:p>
          <w:p>
            <w:pPr>
              <w:pStyle w:val="TableParagraph"/>
              <w:spacing w:line="240" w:lineRule="auto" w:before="34"/>
              <w:ind w:left="122" w:right="0"/>
              <w:jc w:val="left"/>
              <w:rPr>
                <w:rFonts w:ascii="宋体" w:hAnsi="宋体" w:cs="宋体" w:eastAsia="宋体" w:hint="default"/>
                <w:sz w:val="21"/>
                <w:szCs w:val="21"/>
              </w:rPr>
            </w:pPr>
            <w:r>
              <w:rPr>
                <w:rFonts w:ascii="宋体" w:hAnsi="宋体" w:cs="宋体" w:eastAsia="宋体" w:hint="default"/>
                <w:w w:val="100"/>
                <w:sz w:val="21"/>
                <w:szCs w:val="21"/>
              </w:rPr>
              <w:t>响</w:t>
            </w:r>
          </w:p>
        </w:tc>
        <w:tc>
          <w:tcPr>
            <w:tcW w:w="1363" w:type="dxa"/>
            <w:tcBorders>
              <w:top w:val="nil" w:sz="6" w:space="0" w:color="auto"/>
              <w:left w:val="single" w:sz="4" w:space="0" w:color="000000"/>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nil" w:sz="6" w:space="0" w:color="auto"/>
            </w:tcBorders>
          </w:tcPr>
          <w:p>
            <w:pPr/>
          </w:p>
        </w:tc>
      </w:tr>
      <w:tr>
        <w:trPr>
          <w:trHeight w:val="715"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859" w:right="0"/>
              <w:jc w:val="left"/>
              <w:rPr>
                <w:rFonts w:ascii="宋体" w:hAnsi="宋体" w:cs="宋体" w:eastAsia="宋体" w:hint="default"/>
                <w:sz w:val="21"/>
                <w:szCs w:val="21"/>
              </w:rPr>
            </w:pPr>
            <w:r>
              <w:rPr>
                <w:rFonts w:ascii="宋体" w:hAnsi="宋体" w:cs="宋体" w:eastAsia="宋体" w:hint="default"/>
                <w:spacing w:val="2"/>
                <w:sz w:val="21"/>
                <w:szCs w:val="21"/>
              </w:rPr>
              <w:t>前期其他计入其他综合收益当期转入损益</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的净额</w:t>
            </w:r>
          </w:p>
        </w:tc>
        <w:tc>
          <w:tcPr>
            <w:tcW w:w="1363" w:type="dxa"/>
            <w:tcBorders>
              <w:top w:val="nil" w:sz="6" w:space="0" w:color="auto"/>
              <w:left w:val="single" w:sz="4" w:space="0" w:color="000000"/>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84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363" w:type="dxa"/>
            <w:tcBorders>
              <w:top w:val="nil" w:sz="6" w:space="0" w:color="auto"/>
              <w:left w:val="single" w:sz="4" w:space="0" w:color="000000"/>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nil" w:sz="6" w:space="0" w:color="auto"/>
            </w:tcBorders>
          </w:tcPr>
          <w:p>
            <w:pPr/>
          </w:p>
        </w:tc>
      </w:tr>
      <w:tr>
        <w:trPr>
          <w:trHeight w:val="411" w:hRule="exact"/>
        </w:trPr>
        <w:tc>
          <w:tcPr>
            <w:tcW w:w="4847"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right="91"/>
              <w:jc w:val="center"/>
              <w:rPr>
                <w:rFonts w:ascii="宋体" w:hAnsi="宋体" w:cs="宋体" w:eastAsia="宋体" w:hint="default"/>
                <w:sz w:val="21"/>
                <w:szCs w:val="21"/>
              </w:rPr>
            </w:pPr>
            <w:r>
              <w:rPr>
                <w:rFonts w:ascii="宋体"/>
                <w:sz w:val="21"/>
              </w:rPr>
              <w:t>-95,441.83</w:t>
            </w:r>
          </w:p>
        </w:tc>
        <w:tc>
          <w:tcPr>
            <w:tcW w:w="1388"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-53,083.90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tabs>
          <w:tab w:pos="1400" w:val="left" w:leader="none"/>
        </w:tabs>
        <w:spacing w:line="240" w:lineRule="auto"/>
        <w:ind w:right="0"/>
        <w:jc w:val="left"/>
        <w:rPr>
          <w:b w:val="0"/>
          <w:bCs w:val="0"/>
        </w:rPr>
      </w:pPr>
      <w:r>
        <w:rPr/>
        <w:pict>
          <v:group style="position:absolute;margin-left:108.139999pt;margin-top:-100.176331pt;width:379.2pt;height:.5pt;mso-position-horizontal-relative:page;mso-position-vertical-relative:paragraph;z-index:-1334992" coordorigin="2163,-2004" coordsize="7584,10">
            <v:shape style="position:absolute;left:2163;top:-2004;width:6191;height:10" type="#_x0000_t75" stroked="false">
              <v:imagedata r:id="rId466" o:title=""/>
            </v:shape>
            <v:shape style="position:absolute;left:8349;top:-2004;width:1397;height:10" type="#_x0000_t75" stroked="false">
              <v:imagedata r:id="rId465" o:title=""/>
            </v:shape>
            <w10:wrap type="none"/>
          </v:group>
        </w:pict>
      </w:r>
      <w:r>
        <w:rPr/>
        <w:pict>
          <v:group style="position:absolute;margin-left:108.139999pt;margin-top:-64.536301pt;width:379.2pt;height:.5pt;mso-position-horizontal-relative:page;mso-position-vertical-relative:paragraph;z-index:-1334968" coordorigin="2163,-1291" coordsize="7584,10">
            <v:shape style="position:absolute;left:2163;top:-1291;width:6191;height:10" type="#_x0000_t75" stroked="false">
              <v:imagedata r:id="rId466" o:title=""/>
            </v:shape>
            <v:shape style="position:absolute;left:8349;top:-1291;width:1397;height:10" type="#_x0000_t75" stroked="false">
              <v:imagedata r:id="rId465" o:title=""/>
            </v:shape>
            <w10:wrap type="none"/>
          </v:group>
        </w:pict>
      </w:r>
      <w:r>
        <w:rPr/>
        <w:pict>
          <v:group style="position:absolute;margin-left:108.139999pt;margin-top:-44.376301pt;width:379.2pt;height:.5pt;mso-position-horizontal-relative:page;mso-position-vertical-relative:paragraph;z-index:-1334944" coordorigin="2163,-888" coordsize="7584,10">
            <v:shape style="position:absolute;left:2163;top:-888;width:6191;height:10" type="#_x0000_t75" stroked="false">
              <v:imagedata r:id="rId466" o:title=""/>
            </v:shape>
            <v:shape style="position:absolute;left:8349;top:-888;width:1397;height:10" type="#_x0000_t75" stroked="false">
              <v:imagedata r:id="rId465" o:title=""/>
            </v:shape>
            <w10:wrap type="none"/>
          </v:group>
        </w:pict>
      </w:r>
      <w:r>
        <w:rPr/>
        <w:t>（三十四）</w:t>
        <w:tab/>
        <w:t>现金流量表附注</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right="0"/>
        <w:jc w:val="left"/>
        <w:rPr>
          <w:b w:val="0"/>
          <w:bCs w:val="0"/>
        </w:rPr>
      </w:pPr>
      <w:r>
        <w:rPr/>
        <w:pict>
          <v:group style="position:absolute;margin-left:105.980003pt;margin-top:22.223686pt;width:382.65pt;height:123pt;mso-position-horizontal-relative:page;mso-position-vertical-relative:paragraph;z-index:-1334920" coordorigin="2120,444" coordsize="7653,2460">
            <v:group style="position:absolute;left:2148;top:459;width:5344;height:2" coordorigin="2148,459" coordsize="5344,2">
              <v:shape style="position:absolute;left:2148;top:459;width:5344;height:2" coordorigin="2148,459" coordsize="5344,0" path="m2148,459l7492,459e" filled="false" stroked="true" strokeweight="1.44pt" strokecolor="#000000">
                <v:path arrowok="t"/>
              </v:shape>
              <v:shape style="position:absolute;left:7492;top:473;width:10;height:2" type="#_x0000_t75" stroked="false">
                <v:imagedata r:id="rId474" o:title=""/>
              </v:shape>
            </v:group>
            <v:group style="position:absolute;left:7492;top:459;width:29;height:2" coordorigin="7492,459" coordsize="29,2">
              <v:shape style="position:absolute;left:7492;top:459;width:29;height:2" coordorigin="7492,459" coordsize="29,0" path="m7492,459l7521,459e" filled="false" stroked="true" strokeweight="1.44pt" strokecolor="#000000">
                <v:path arrowok="t"/>
              </v:shape>
            </v:group>
            <v:group style="position:absolute;left:7521;top:459;width:2238;height:2" coordorigin="7521,459" coordsize="2238,2">
              <v:shape style="position:absolute;left:7521;top:459;width:2238;height:2" coordorigin="7521,459" coordsize="2238,0" path="m7521,459l9758,459e" filled="false" stroked="true" strokeweight="1.44pt" strokecolor="#000000">
                <v:path arrowok="t"/>
              </v:shape>
            </v:group>
            <v:group style="position:absolute;left:7492;top:476;width:10;height:20" coordorigin="7492,476" coordsize="10,20">
              <v:shape style="position:absolute;left:7492;top:476;width:10;height:20" coordorigin="7492,476" coordsize="10,20" path="m7492,495l7501,495,7501,476,7492,476,7492,495xe" filled="true" fillcolor="#000000" stroked="false">
                <v:path arrowok="t"/>
                <v:fill type="solid"/>
              </v:shape>
            </v:group>
            <v:group style="position:absolute;left:7492;top:495;width:10;height:20" coordorigin="7492,495" coordsize="10,20">
              <v:shape style="position:absolute;left:7492;top:495;width:10;height:20" coordorigin="7492,495" coordsize="10,20" path="m7492,514l7501,514,7501,495,7492,495,7492,514xe" filled="true" fillcolor="#000000" stroked="false">
                <v:path arrowok="t"/>
                <v:fill type="solid"/>
              </v:shape>
            </v:group>
            <v:group style="position:absolute;left:7492;top:514;width:10;height:20" coordorigin="7492,514" coordsize="10,20">
              <v:shape style="position:absolute;left:7492;top:514;width:10;height:20" coordorigin="7492,514" coordsize="10,20" path="m7492,533l7501,533,7501,514,7492,514,7492,533xe" filled="true" fillcolor="#000000" stroked="false">
                <v:path arrowok="t"/>
                <v:fill type="solid"/>
              </v:shape>
            </v:group>
            <v:group style="position:absolute;left:7492;top:533;width:10;height:20" coordorigin="7492,533" coordsize="10,20">
              <v:shape style="position:absolute;left:7492;top:533;width:10;height:20" coordorigin="7492,533" coordsize="10,20" path="m7492,552l7501,552,7501,533,7492,533,7492,552xe" filled="true" fillcolor="#000000" stroked="false">
                <v:path arrowok="t"/>
                <v:fill type="solid"/>
              </v:shape>
            </v:group>
            <v:group style="position:absolute;left:7492;top:552;width:10;height:20" coordorigin="7492,552" coordsize="10,20">
              <v:shape style="position:absolute;left:7492;top:552;width:10;height:20" coordorigin="7492,552" coordsize="10,20" path="m7492,572l7501,572,7501,552,7492,552,7492,572xe" filled="true" fillcolor="#000000" stroked="false">
                <v:path arrowok="t"/>
                <v:fill type="solid"/>
              </v:shape>
            </v:group>
            <v:group style="position:absolute;left:7492;top:572;width:10;height:20" coordorigin="7492,572" coordsize="10,20">
              <v:shape style="position:absolute;left:7492;top:572;width:10;height:20" coordorigin="7492,572" coordsize="10,20" path="m7492,591l7501,591,7501,572,7492,572,7492,591xe" filled="true" fillcolor="#000000" stroked="false">
                <v:path arrowok="t"/>
                <v:fill type="solid"/>
              </v:shape>
            </v:group>
            <v:group style="position:absolute;left:7492;top:591;width:10;height:20" coordorigin="7492,591" coordsize="10,20">
              <v:shape style="position:absolute;left:7492;top:591;width:10;height:20" coordorigin="7492,591" coordsize="10,20" path="m7492,610l7501,610,7501,591,7492,591,7492,610xe" filled="true" fillcolor="#000000" stroked="false">
                <v:path arrowok="t"/>
                <v:fill type="solid"/>
              </v:shape>
            </v:group>
            <v:group style="position:absolute;left:7492;top:610;width:10;height:20" coordorigin="7492,610" coordsize="10,20">
              <v:shape style="position:absolute;left:7492;top:610;width:10;height:20" coordorigin="7492,610" coordsize="10,20" path="m7492,629l7501,629,7501,610,7492,610,7492,629xe" filled="true" fillcolor="#000000" stroked="false">
                <v:path arrowok="t"/>
                <v:fill type="solid"/>
              </v:shape>
            </v:group>
            <v:group style="position:absolute;left:7492;top:629;width:10;height:20" coordorigin="7492,629" coordsize="10,20">
              <v:shape style="position:absolute;left:7492;top:629;width:10;height:20" coordorigin="7492,629" coordsize="10,20" path="m7492,648l7501,648,7501,629,7492,629,7492,648xe" filled="true" fillcolor="#000000" stroked="false">
                <v:path arrowok="t"/>
                <v:fill type="solid"/>
              </v:shape>
            </v:group>
            <v:group style="position:absolute;left:7492;top:648;width:10;height:20" coordorigin="7492,648" coordsize="10,20">
              <v:shape style="position:absolute;left:7492;top:648;width:10;height:20" coordorigin="7492,648" coordsize="10,20" path="m7492,668l7501,668,7501,648,7492,648,7492,668xe" filled="true" fillcolor="#000000" stroked="false">
                <v:path arrowok="t"/>
                <v:fill type="solid"/>
              </v:shape>
            </v:group>
            <v:group style="position:absolute;left:7492;top:668;width:10;height:20" coordorigin="7492,668" coordsize="10,20">
              <v:shape style="position:absolute;left:7492;top:668;width:10;height:20" coordorigin="7492,668" coordsize="10,20" path="m7492,687l7501,687,7501,668,7492,668,7492,687xe" filled="true" fillcolor="#000000" stroked="false">
                <v:path arrowok="t"/>
                <v:fill type="solid"/>
              </v:shape>
            </v:group>
            <v:group style="position:absolute;left:7492;top:687;width:10;height:20" coordorigin="7492,687" coordsize="10,20">
              <v:shape style="position:absolute;left:7492;top:687;width:10;height:20" coordorigin="7492,687" coordsize="10,20" path="m7492,706l7501,706,7501,687,7492,687,7492,706xe" filled="true" fillcolor="#000000" stroked="false">
                <v:path arrowok="t"/>
                <v:fill type="solid"/>
              </v:shape>
            </v:group>
            <v:group style="position:absolute;left:7492;top:706;width:10;height:20" coordorigin="7492,706" coordsize="10,20">
              <v:shape style="position:absolute;left:7492;top:706;width:10;height:20" coordorigin="7492,706" coordsize="10,20" path="m7492,725l7501,725,7501,706,7492,706,7492,725xe" filled="true" fillcolor="#000000" stroked="false">
                <v:path arrowok="t"/>
                <v:fill type="solid"/>
              </v:shape>
            </v:group>
            <v:group style="position:absolute;left:7492;top:725;width:10;height:20" coordorigin="7492,725" coordsize="10,20">
              <v:shape style="position:absolute;left:7492;top:725;width:10;height:20" coordorigin="7492,725" coordsize="10,20" path="m7492,744l7501,744,7501,725,7492,725,7492,744xe" filled="true" fillcolor="#000000" stroked="false">
                <v:path arrowok="t"/>
                <v:fill type="solid"/>
              </v:shape>
            </v:group>
            <v:group style="position:absolute;left:7492;top:744;width:10;height:20" coordorigin="7492,744" coordsize="10,20">
              <v:shape style="position:absolute;left:7492;top:744;width:10;height:20" coordorigin="7492,744" coordsize="10,20" path="m7492,764l7501,764,7501,744,7492,744,7492,764xe" filled="true" fillcolor="#000000" stroked="false">
                <v:path arrowok="t"/>
                <v:fill type="solid"/>
              </v:shape>
            </v:group>
            <v:group style="position:absolute;left:7492;top:764;width:10;height:20" coordorigin="7492,764" coordsize="10,20">
              <v:shape style="position:absolute;left:7492;top:764;width:10;height:20" coordorigin="7492,764" coordsize="10,20" path="m7492,783l7501,783,7501,764,7492,764,7492,783xe" filled="true" fillcolor="#000000" stroked="false">
                <v:path arrowok="t"/>
                <v:fill type="solid"/>
              </v:shape>
            </v:group>
            <v:group style="position:absolute;left:7492;top:783;width:10;height:20" coordorigin="7492,783" coordsize="10,20">
              <v:shape style="position:absolute;left:7492;top:783;width:10;height:20" coordorigin="7492,783" coordsize="10,20" path="m7492,802l7501,802,7501,783,7492,783,7492,802xe" filled="true" fillcolor="#000000" stroked="false">
                <v:path arrowok="t"/>
                <v:fill type="solid"/>
              </v:shape>
            </v:group>
            <v:group style="position:absolute;left:7492;top:802;width:10;height:20" coordorigin="7492,802" coordsize="10,20">
              <v:shape style="position:absolute;left:7492;top:802;width:10;height:20" coordorigin="7492,802" coordsize="10,20" path="m7492,821l7501,821,7501,802,7492,802,7492,821xe" filled="true" fillcolor="#000000" stroked="false">
                <v:path arrowok="t"/>
                <v:fill type="solid"/>
              </v:shape>
            </v:group>
            <v:group style="position:absolute;left:7492;top:821;width:10;height:20" coordorigin="7492,821" coordsize="10,20">
              <v:shape style="position:absolute;left:7492;top:821;width:10;height:20" coordorigin="7492,821" coordsize="10,20" path="m7492,840l7501,840,7501,821,7492,821,7492,840xe" filled="true" fillcolor="#000000" stroked="false">
                <v:path arrowok="t"/>
                <v:fill type="solid"/>
              </v:shape>
            </v:group>
            <v:group style="position:absolute;left:7492;top:840;width:10;height:20" coordorigin="7492,840" coordsize="10,20">
              <v:shape style="position:absolute;left:7492;top:840;width:10;height:20" coordorigin="7492,840" coordsize="10,20" path="m7492,860l7501,860,7501,840,7492,840,7492,860xe" filled="true" fillcolor="#000000" stroked="false">
                <v:path arrowok="t"/>
                <v:fill type="solid"/>
              </v:shape>
              <v:shape style="position:absolute;left:7492;top:860;width:10;height:5" type="#_x0000_t75" stroked="false">
                <v:imagedata r:id="rId474" o:title=""/>
              </v:shape>
            </v:group>
            <v:group style="position:absolute;left:2148;top:869;width:20;height:2" coordorigin="2148,869" coordsize="20,2">
              <v:shape style="position:absolute;left:2148;top:869;width:20;height:2" coordorigin="2148,869" coordsize="20,0" path="m2148,869l2168,869e" filled="false" stroked="true" strokeweight=".47998pt" strokecolor="#000000">
                <v:path arrowok="t"/>
              </v:shape>
            </v:group>
            <v:group style="position:absolute;left:2168;top:869;width:20;height:2" coordorigin="2168,869" coordsize="20,2">
              <v:shape style="position:absolute;left:2168;top:869;width:20;height:2" coordorigin="2168,869" coordsize="20,0" path="m2168,869l2187,869e" filled="false" stroked="true" strokeweight=".47998pt" strokecolor="#000000">
                <v:path arrowok="t"/>
              </v:shape>
            </v:group>
            <v:group style="position:absolute;left:2187;top:869;width:20;height:2" coordorigin="2187,869" coordsize="20,2">
              <v:shape style="position:absolute;left:2187;top:869;width:20;height:2" coordorigin="2187,869" coordsize="20,0" path="m2187,869l2206,869e" filled="false" stroked="true" strokeweight=".47998pt" strokecolor="#000000">
                <v:path arrowok="t"/>
              </v:shape>
            </v:group>
            <v:group style="position:absolute;left:2206;top:869;width:20;height:2" coordorigin="2206,869" coordsize="20,2">
              <v:shape style="position:absolute;left:2206;top:869;width:20;height:2" coordorigin="2206,869" coordsize="20,0" path="m2206,869l2225,869e" filled="false" stroked="true" strokeweight=".47998pt" strokecolor="#000000">
                <v:path arrowok="t"/>
              </v:shape>
            </v:group>
            <v:group style="position:absolute;left:2225;top:869;width:20;height:2" coordorigin="2225,869" coordsize="20,2">
              <v:shape style="position:absolute;left:2225;top:869;width:20;height:2" coordorigin="2225,869" coordsize="20,0" path="m2225,869l2244,869e" filled="false" stroked="true" strokeweight=".47998pt" strokecolor="#000000">
                <v:path arrowok="t"/>
              </v:shape>
            </v:group>
            <v:group style="position:absolute;left:2244;top:869;width:20;height:2" coordorigin="2244,869" coordsize="20,2">
              <v:shape style="position:absolute;left:2244;top:869;width:20;height:2" coordorigin="2244,869" coordsize="20,0" path="m2244,869l2264,869e" filled="false" stroked="true" strokeweight=".47998pt" strokecolor="#000000">
                <v:path arrowok="t"/>
              </v:shape>
            </v:group>
            <v:group style="position:absolute;left:2264;top:869;width:20;height:2" coordorigin="2264,869" coordsize="20,2">
              <v:shape style="position:absolute;left:2264;top:869;width:20;height:2" coordorigin="2264,869" coordsize="20,0" path="m2264,869l2283,869e" filled="false" stroked="true" strokeweight=".47998pt" strokecolor="#000000">
                <v:path arrowok="t"/>
              </v:shape>
            </v:group>
            <v:group style="position:absolute;left:2283;top:869;width:20;height:2" coordorigin="2283,869" coordsize="20,2">
              <v:shape style="position:absolute;left:2283;top:869;width:20;height:2" coordorigin="2283,869" coordsize="20,0" path="m2283,869l2302,869e" filled="false" stroked="true" strokeweight=".47998pt" strokecolor="#000000">
                <v:path arrowok="t"/>
              </v:shape>
            </v:group>
            <v:group style="position:absolute;left:2302;top:869;width:20;height:2" coordorigin="2302,869" coordsize="20,2">
              <v:shape style="position:absolute;left:2302;top:869;width:20;height:2" coordorigin="2302,869" coordsize="20,0" path="m2302,869l2321,869e" filled="false" stroked="true" strokeweight=".47998pt" strokecolor="#000000">
                <v:path arrowok="t"/>
              </v:shape>
            </v:group>
            <v:group style="position:absolute;left:2321;top:869;width:20;height:2" coordorigin="2321,869" coordsize="20,2">
              <v:shape style="position:absolute;left:2321;top:869;width:20;height:2" coordorigin="2321,869" coordsize="20,0" path="m2321,869l2340,869e" filled="false" stroked="true" strokeweight=".47998pt" strokecolor="#000000">
                <v:path arrowok="t"/>
              </v:shape>
            </v:group>
            <v:group style="position:absolute;left:2340;top:869;width:20;height:2" coordorigin="2340,869" coordsize="20,2">
              <v:shape style="position:absolute;left:2340;top:869;width:20;height:2" coordorigin="2340,869" coordsize="20,0" path="m2340,869l2360,869e" filled="false" stroked="true" strokeweight=".47998pt" strokecolor="#000000">
                <v:path arrowok="t"/>
              </v:shape>
            </v:group>
            <v:group style="position:absolute;left:2360;top:869;width:20;height:2" coordorigin="2360,869" coordsize="20,2">
              <v:shape style="position:absolute;left:2360;top:869;width:20;height:2" coordorigin="2360,869" coordsize="20,0" path="m2360,869l2379,869e" filled="false" stroked="true" strokeweight=".47998pt" strokecolor="#000000">
                <v:path arrowok="t"/>
              </v:shape>
            </v:group>
            <v:group style="position:absolute;left:2379;top:869;width:20;height:2" coordorigin="2379,869" coordsize="20,2">
              <v:shape style="position:absolute;left:2379;top:869;width:20;height:2" coordorigin="2379,869" coordsize="20,0" path="m2379,869l2398,869e" filled="false" stroked="true" strokeweight=".47998pt" strokecolor="#000000">
                <v:path arrowok="t"/>
              </v:shape>
            </v:group>
            <v:group style="position:absolute;left:2398;top:869;width:20;height:2" coordorigin="2398,869" coordsize="20,2">
              <v:shape style="position:absolute;left:2398;top:869;width:20;height:2" coordorigin="2398,869" coordsize="20,0" path="m2398,869l2417,869e" filled="false" stroked="true" strokeweight=".47998pt" strokecolor="#000000">
                <v:path arrowok="t"/>
              </v:shape>
            </v:group>
            <v:group style="position:absolute;left:2417;top:869;width:20;height:2" coordorigin="2417,869" coordsize="20,2">
              <v:shape style="position:absolute;left:2417;top:869;width:20;height:2" coordorigin="2417,869" coordsize="20,0" path="m2417,869l2436,869e" filled="false" stroked="true" strokeweight=".47998pt" strokecolor="#000000">
                <v:path arrowok="t"/>
              </v:shape>
            </v:group>
            <v:group style="position:absolute;left:2436;top:869;width:20;height:2" coordorigin="2436,869" coordsize="20,2">
              <v:shape style="position:absolute;left:2436;top:869;width:20;height:2" coordorigin="2436,869" coordsize="20,0" path="m2436,869l2456,869e" filled="false" stroked="true" strokeweight=".47998pt" strokecolor="#000000">
                <v:path arrowok="t"/>
              </v:shape>
            </v:group>
            <v:group style="position:absolute;left:2456;top:869;width:20;height:2" coordorigin="2456,869" coordsize="20,2">
              <v:shape style="position:absolute;left:2456;top:869;width:20;height:2" coordorigin="2456,869" coordsize="20,0" path="m2456,869l2475,869e" filled="false" stroked="true" strokeweight=".47998pt" strokecolor="#000000">
                <v:path arrowok="t"/>
              </v:shape>
            </v:group>
            <v:group style="position:absolute;left:2475;top:869;width:20;height:2" coordorigin="2475,869" coordsize="20,2">
              <v:shape style="position:absolute;left:2475;top:869;width:20;height:2" coordorigin="2475,869" coordsize="20,0" path="m2475,869l2494,869e" filled="false" stroked="true" strokeweight=".47998pt" strokecolor="#000000">
                <v:path arrowok="t"/>
              </v:shape>
            </v:group>
            <v:group style="position:absolute;left:2494;top:869;width:20;height:2" coordorigin="2494,869" coordsize="20,2">
              <v:shape style="position:absolute;left:2494;top:869;width:20;height:2" coordorigin="2494,869" coordsize="20,0" path="m2494,869l2513,869e" filled="false" stroked="true" strokeweight=".47998pt" strokecolor="#000000">
                <v:path arrowok="t"/>
              </v:shape>
            </v:group>
            <v:group style="position:absolute;left:2513;top:869;width:20;height:2" coordorigin="2513,869" coordsize="20,2">
              <v:shape style="position:absolute;left:2513;top:869;width:20;height:2" coordorigin="2513,869" coordsize="20,0" path="m2513,869l2532,869e" filled="false" stroked="true" strokeweight=".47998pt" strokecolor="#000000">
                <v:path arrowok="t"/>
              </v:shape>
            </v:group>
            <v:group style="position:absolute;left:2532;top:869;width:20;height:2" coordorigin="2532,869" coordsize="20,2">
              <v:shape style="position:absolute;left:2532;top:869;width:20;height:2" coordorigin="2532,869" coordsize="20,0" path="m2532,869l2552,869e" filled="false" stroked="true" strokeweight=".47998pt" strokecolor="#000000">
                <v:path arrowok="t"/>
              </v:shape>
            </v:group>
            <v:group style="position:absolute;left:2552;top:869;width:20;height:2" coordorigin="2552,869" coordsize="20,2">
              <v:shape style="position:absolute;left:2552;top:869;width:20;height:2" coordorigin="2552,869" coordsize="20,0" path="m2552,869l2571,869e" filled="false" stroked="true" strokeweight=".47998pt" strokecolor="#000000">
                <v:path arrowok="t"/>
              </v:shape>
            </v:group>
            <v:group style="position:absolute;left:2571;top:869;width:20;height:2" coordorigin="2571,869" coordsize="20,2">
              <v:shape style="position:absolute;left:2571;top:869;width:20;height:2" coordorigin="2571,869" coordsize="20,0" path="m2571,869l2590,869e" filled="false" stroked="true" strokeweight=".47998pt" strokecolor="#000000">
                <v:path arrowok="t"/>
              </v:shape>
            </v:group>
            <v:group style="position:absolute;left:2590;top:869;width:20;height:2" coordorigin="2590,869" coordsize="20,2">
              <v:shape style="position:absolute;left:2590;top:869;width:20;height:2" coordorigin="2590,869" coordsize="20,0" path="m2590,869l2609,869e" filled="false" stroked="true" strokeweight=".47998pt" strokecolor="#000000">
                <v:path arrowok="t"/>
              </v:shape>
            </v:group>
            <v:group style="position:absolute;left:2609;top:869;width:20;height:2" coordorigin="2609,869" coordsize="20,2">
              <v:shape style="position:absolute;left:2609;top:869;width:20;height:2" coordorigin="2609,869" coordsize="20,0" path="m2609,869l2628,869e" filled="false" stroked="true" strokeweight=".47998pt" strokecolor="#000000">
                <v:path arrowok="t"/>
              </v:shape>
            </v:group>
            <v:group style="position:absolute;left:2628;top:869;width:20;height:2" coordorigin="2628,869" coordsize="20,2">
              <v:shape style="position:absolute;left:2628;top:869;width:20;height:2" coordorigin="2628,869" coordsize="20,0" path="m2628,869l2648,869e" filled="false" stroked="true" strokeweight=".47998pt" strokecolor="#000000">
                <v:path arrowok="t"/>
              </v:shape>
            </v:group>
            <v:group style="position:absolute;left:2648;top:869;width:20;height:2" coordorigin="2648,869" coordsize="20,2">
              <v:shape style="position:absolute;left:2648;top:869;width:20;height:2" coordorigin="2648,869" coordsize="20,0" path="m2648,869l2667,869e" filled="false" stroked="true" strokeweight=".47998pt" strokecolor="#000000">
                <v:path arrowok="t"/>
              </v:shape>
            </v:group>
            <v:group style="position:absolute;left:2667;top:869;width:20;height:2" coordorigin="2667,869" coordsize="20,2">
              <v:shape style="position:absolute;left:2667;top:869;width:20;height:2" coordorigin="2667,869" coordsize="20,0" path="m2667,869l2686,869e" filled="false" stroked="true" strokeweight=".47998pt" strokecolor="#000000">
                <v:path arrowok="t"/>
              </v:shape>
            </v:group>
            <v:group style="position:absolute;left:2686;top:869;width:20;height:2" coordorigin="2686,869" coordsize="20,2">
              <v:shape style="position:absolute;left:2686;top:869;width:20;height:2" coordorigin="2686,869" coordsize="20,0" path="m2686,869l2705,869e" filled="false" stroked="true" strokeweight=".47998pt" strokecolor="#000000">
                <v:path arrowok="t"/>
              </v:shape>
            </v:group>
            <v:group style="position:absolute;left:2705;top:869;width:20;height:2" coordorigin="2705,869" coordsize="20,2">
              <v:shape style="position:absolute;left:2705;top:869;width:20;height:2" coordorigin="2705,869" coordsize="20,0" path="m2705,869l2724,869e" filled="false" stroked="true" strokeweight=".47998pt" strokecolor="#000000">
                <v:path arrowok="t"/>
              </v:shape>
            </v:group>
            <v:group style="position:absolute;left:2724;top:869;width:20;height:2" coordorigin="2724,869" coordsize="20,2">
              <v:shape style="position:absolute;left:2724;top:869;width:20;height:2" coordorigin="2724,869" coordsize="20,0" path="m2724,869l2744,869e" filled="false" stroked="true" strokeweight=".47998pt" strokecolor="#000000">
                <v:path arrowok="t"/>
              </v:shape>
            </v:group>
            <v:group style="position:absolute;left:2744;top:869;width:20;height:2" coordorigin="2744,869" coordsize="20,2">
              <v:shape style="position:absolute;left:2744;top:869;width:20;height:2" coordorigin="2744,869" coordsize="20,0" path="m2744,869l2763,869e" filled="false" stroked="true" strokeweight=".47998pt" strokecolor="#000000">
                <v:path arrowok="t"/>
              </v:shape>
            </v:group>
            <v:group style="position:absolute;left:2763;top:869;width:20;height:2" coordorigin="2763,869" coordsize="20,2">
              <v:shape style="position:absolute;left:2763;top:869;width:20;height:2" coordorigin="2763,869" coordsize="20,0" path="m2763,869l2782,869e" filled="false" stroked="true" strokeweight=".47998pt" strokecolor="#000000">
                <v:path arrowok="t"/>
              </v:shape>
            </v:group>
            <v:group style="position:absolute;left:2782;top:869;width:20;height:2" coordorigin="2782,869" coordsize="20,2">
              <v:shape style="position:absolute;left:2782;top:869;width:20;height:2" coordorigin="2782,869" coordsize="20,0" path="m2782,869l2801,869e" filled="false" stroked="true" strokeweight=".47998pt" strokecolor="#000000">
                <v:path arrowok="t"/>
              </v:shape>
            </v:group>
            <v:group style="position:absolute;left:2801;top:869;width:20;height:2" coordorigin="2801,869" coordsize="20,2">
              <v:shape style="position:absolute;left:2801;top:869;width:20;height:2" coordorigin="2801,869" coordsize="20,0" path="m2801,869l2820,869e" filled="false" stroked="true" strokeweight=".47998pt" strokecolor="#000000">
                <v:path arrowok="t"/>
              </v:shape>
            </v:group>
            <v:group style="position:absolute;left:2820;top:869;width:20;height:2" coordorigin="2820,869" coordsize="20,2">
              <v:shape style="position:absolute;left:2820;top:869;width:20;height:2" coordorigin="2820,869" coordsize="20,0" path="m2820,869l2840,869e" filled="false" stroked="true" strokeweight=".47998pt" strokecolor="#000000">
                <v:path arrowok="t"/>
              </v:shape>
            </v:group>
            <v:group style="position:absolute;left:2840;top:869;width:20;height:2" coordorigin="2840,869" coordsize="20,2">
              <v:shape style="position:absolute;left:2840;top:869;width:20;height:2" coordorigin="2840,869" coordsize="20,0" path="m2840,869l2859,869e" filled="false" stroked="true" strokeweight=".47998pt" strokecolor="#000000">
                <v:path arrowok="t"/>
              </v:shape>
            </v:group>
            <v:group style="position:absolute;left:2859;top:869;width:20;height:2" coordorigin="2859,869" coordsize="20,2">
              <v:shape style="position:absolute;left:2859;top:869;width:20;height:2" coordorigin="2859,869" coordsize="20,0" path="m2859,869l2878,869e" filled="false" stroked="true" strokeweight=".47998pt" strokecolor="#000000">
                <v:path arrowok="t"/>
              </v:shape>
            </v:group>
            <v:group style="position:absolute;left:2878;top:869;width:20;height:2" coordorigin="2878,869" coordsize="20,2">
              <v:shape style="position:absolute;left:2878;top:869;width:20;height:2" coordorigin="2878,869" coordsize="20,0" path="m2878,869l2897,869e" filled="false" stroked="true" strokeweight=".47998pt" strokecolor="#000000">
                <v:path arrowok="t"/>
              </v:shape>
            </v:group>
            <v:group style="position:absolute;left:2897;top:869;width:20;height:2" coordorigin="2897,869" coordsize="20,2">
              <v:shape style="position:absolute;left:2897;top:869;width:20;height:2" coordorigin="2897,869" coordsize="20,0" path="m2897,869l2916,869e" filled="false" stroked="true" strokeweight=".47998pt" strokecolor="#000000">
                <v:path arrowok="t"/>
              </v:shape>
            </v:group>
            <v:group style="position:absolute;left:2916;top:869;width:20;height:2" coordorigin="2916,869" coordsize="20,2">
              <v:shape style="position:absolute;left:2916;top:869;width:20;height:2" coordorigin="2916,869" coordsize="20,0" path="m2916,869l2936,869e" filled="false" stroked="true" strokeweight=".47998pt" strokecolor="#000000">
                <v:path arrowok="t"/>
              </v:shape>
            </v:group>
            <v:group style="position:absolute;left:2936;top:869;width:20;height:2" coordorigin="2936,869" coordsize="20,2">
              <v:shape style="position:absolute;left:2936;top:869;width:20;height:2" coordorigin="2936,869" coordsize="20,0" path="m2936,869l2955,869e" filled="false" stroked="true" strokeweight=".47998pt" strokecolor="#000000">
                <v:path arrowok="t"/>
              </v:shape>
            </v:group>
            <v:group style="position:absolute;left:2955;top:869;width:20;height:2" coordorigin="2955,869" coordsize="20,2">
              <v:shape style="position:absolute;left:2955;top:869;width:20;height:2" coordorigin="2955,869" coordsize="20,0" path="m2955,869l2974,869e" filled="false" stroked="true" strokeweight=".47998pt" strokecolor="#000000">
                <v:path arrowok="t"/>
              </v:shape>
            </v:group>
            <v:group style="position:absolute;left:2974;top:869;width:20;height:2" coordorigin="2974,869" coordsize="20,2">
              <v:shape style="position:absolute;left:2974;top:869;width:20;height:2" coordorigin="2974,869" coordsize="20,0" path="m2974,869l2993,869e" filled="false" stroked="true" strokeweight=".47998pt" strokecolor="#000000">
                <v:path arrowok="t"/>
              </v:shape>
            </v:group>
            <v:group style="position:absolute;left:2993;top:869;width:20;height:2" coordorigin="2993,869" coordsize="20,2">
              <v:shape style="position:absolute;left:2993;top:869;width:20;height:2" coordorigin="2993,869" coordsize="20,0" path="m2993,869l3012,869e" filled="false" stroked="true" strokeweight=".47998pt" strokecolor="#000000">
                <v:path arrowok="t"/>
              </v:shape>
            </v:group>
            <v:group style="position:absolute;left:3012;top:869;width:20;height:2" coordorigin="3012,869" coordsize="20,2">
              <v:shape style="position:absolute;left:3012;top:869;width:20;height:2" coordorigin="3012,869" coordsize="20,0" path="m3012,869l3032,869e" filled="false" stroked="true" strokeweight=".47998pt" strokecolor="#000000">
                <v:path arrowok="t"/>
              </v:shape>
            </v:group>
            <v:group style="position:absolute;left:3032;top:869;width:20;height:2" coordorigin="3032,869" coordsize="20,2">
              <v:shape style="position:absolute;left:3032;top:869;width:20;height:2" coordorigin="3032,869" coordsize="20,0" path="m3032,869l3051,869e" filled="false" stroked="true" strokeweight=".47998pt" strokecolor="#000000">
                <v:path arrowok="t"/>
              </v:shape>
            </v:group>
            <v:group style="position:absolute;left:3051;top:869;width:20;height:2" coordorigin="3051,869" coordsize="20,2">
              <v:shape style="position:absolute;left:3051;top:869;width:20;height:2" coordorigin="3051,869" coordsize="20,0" path="m3051,869l3070,869e" filled="false" stroked="true" strokeweight=".47998pt" strokecolor="#000000">
                <v:path arrowok="t"/>
              </v:shape>
            </v:group>
            <v:group style="position:absolute;left:3070;top:869;width:20;height:2" coordorigin="3070,869" coordsize="20,2">
              <v:shape style="position:absolute;left:3070;top:869;width:20;height:2" coordorigin="3070,869" coordsize="20,0" path="m3070,869l3089,869e" filled="false" stroked="true" strokeweight=".47998pt" strokecolor="#000000">
                <v:path arrowok="t"/>
              </v:shape>
            </v:group>
            <v:group style="position:absolute;left:3089;top:869;width:20;height:2" coordorigin="3089,869" coordsize="20,2">
              <v:shape style="position:absolute;left:3089;top:869;width:20;height:2" coordorigin="3089,869" coordsize="20,0" path="m3089,869l3108,869e" filled="false" stroked="true" strokeweight=".47998pt" strokecolor="#000000">
                <v:path arrowok="t"/>
              </v:shape>
            </v:group>
            <v:group style="position:absolute;left:3108;top:869;width:20;height:2" coordorigin="3108,869" coordsize="20,2">
              <v:shape style="position:absolute;left:3108;top:869;width:20;height:2" coordorigin="3108,869" coordsize="20,0" path="m3108,869l3128,869e" filled="false" stroked="true" strokeweight=".47998pt" strokecolor="#000000">
                <v:path arrowok="t"/>
              </v:shape>
            </v:group>
            <v:group style="position:absolute;left:3128;top:869;width:20;height:2" coordorigin="3128,869" coordsize="20,2">
              <v:shape style="position:absolute;left:3128;top:869;width:20;height:2" coordorigin="3128,869" coordsize="20,0" path="m3128,869l3147,869e" filled="false" stroked="true" strokeweight=".47998pt" strokecolor="#000000">
                <v:path arrowok="t"/>
              </v:shape>
            </v:group>
            <v:group style="position:absolute;left:3147;top:869;width:20;height:2" coordorigin="3147,869" coordsize="20,2">
              <v:shape style="position:absolute;left:3147;top:869;width:20;height:2" coordorigin="3147,869" coordsize="20,0" path="m3147,869l3166,869e" filled="false" stroked="true" strokeweight=".47998pt" strokecolor="#000000">
                <v:path arrowok="t"/>
              </v:shape>
            </v:group>
            <v:group style="position:absolute;left:3166;top:869;width:20;height:2" coordorigin="3166,869" coordsize="20,2">
              <v:shape style="position:absolute;left:3166;top:869;width:20;height:2" coordorigin="3166,869" coordsize="20,0" path="m3166,869l3185,869e" filled="false" stroked="true" strokeweight=".47998pt" strokecolor="#000000">
                <v:path arrowok="t"/>
              </v:shape>
            </v:group>
            <v:group style="position:absolute;left:3185;top:869;width:20;height:2" coordorigin="3185,869" coordsize="20,2">
              <v:shape style="position:absolute;left:3185;top:869;width:20;height:2" coordorigin="3185,869" coordsize="20,0" path="m3185,869l3204,869e" filled="false" stroked="true" strokeweight=".47998pt" strokecolor="#000000">
                <v:path arrowok="t"/>
              </v:shape>
            </v:group>
            <v:group style="position:absolute;left:3204;top:869;width:20;height:2" coordorigin="3204,869" coordsize="20,2">
              <v:shape style="position:absolute;left:3204;top:869;width:20;height:2" coordorigin="3204,869" coordsize="20,0" path="m3204,869l3224,869e" filled="false" stroked="true" strokeweight=".47998pt" strokecolor="#000000">
                <v:path arrowok="t"/>
              </v:shape>
            </v:group>
            <v:group style="position:absolute;left:3224;top:869;width:20;height:2" coordorigin="3224,869" coordsize="20,2">
              <v:shape style="position:absolute;left:3224;top:869;width:20;height:2" coordorigin="3224,869" coordsize="20,0" path="m3224,869l3243,869e" filled="false" stroked="true" strokeweight=".47998pt" strokecolor="#000000">
                <v:path arrowok="t"/>
              </v:shape>
            </v:group>
            <v:group style="position:absolute;left:3243;top:869;width:20;height:2" coordorigin="3243,869" coordsize="20,2">
              <v:shape style="position:absolute;left:3243;top:869;width:20;height:2" coordorigin="3243,869" coordsize="20,0" path="m3243,869l3262,869e" filled="false" stroked="true" strokeweight=".47998pt" strokecolor="#000000">
                <v:path arrowok="t"/>
              </v:shape>
            </v:group>
            <v:group style="position:absolute;left:3262;top:869;width:20;height:2" coordorigin="3262,869" coordsize="20,2">
              <v:shape style="position:absolute;left:3262;top:869;width:20;height:2" coordorigin="3262,869" coordsize="20,0" path="m3262,869l3281,869e" filled="false" stroked="true" strokeweight=".47998pt" strokecolor="#000000">
                <v:path arrowok="t"/>
              </v:shape>
            </v:group>
            <v:group style="position:absolute;left:3281;top:869;width:20;height:2" coordorigin="3281,869" coordsize="20,2">
              <v:shape style="position:absolute;left:3281;top:869;width:20;height:2" coordorigin="3281,869" coordsize="20,0" path="m3281,869l3300,869e" filled="false" stroked="true" strokeweight=".47998pt" strokecolor="#000000">
                <v:path arrowok="t"/>
              </v:shape>
            </v:group>
            <v:group style="position:absolute;left:3300;top:869;width:20;height:2" coordorigin="3300,869" coordsize="20,2">
              <v:shape style="position:absolute;left:3300;top:869;width:20;height:2" coordorigin="3300,869" coordsize="20,0" path="m3300,869l3320,869e" filled="false" stroked="true" strokeweight=".47998pt" strokecolor="#000000">
                <v:path arrowok="t"/>
              </v:shape>
            </v:group>
            <v:group style="position:absolute;left:3320;top:869;width:20;height:2" coordorigin="3320,869" coordsize="20,2">
              <v:shape style="position:absolute;left:3320;top:869;width:20;height:2" coordorigin="3320,869" coordsize="20,0" path="m3320,869l3339,869e" filled="false" stroked="true" strokeweight=".47998pt" strokecolor="#000000">
                <v:path arrowok="t"/>
              </v:shape>
            </v:group>
            <v:group style="position:absolute;left:3339;top:869;width:20;height:2" coordorigin="3339,869" coordsize="20,2">
              <v:shape style="position:absolute;left:3339;top:869;width:20;height:2" coordorigin="3339,869" coordsize="20,0" path="m3339,869l3358,869e" filled="false" stroked="true" strokeweight=".47998pt" strokecolor="#000000">
                <v:path arrowok="t"/>
              </v:shape>
            </v:group>
            <v:group style="position:absolute;left:3358;top:869;width:20;height:2" coordorigin="3358,869" coordsize="20,2">
              <v:shape style="position:absolute;left:3358;top:869;width:20;height:2" coordorigin="3358,869" coordsize="20,0" path="m3358,869l3377,869e" filled="false" stroked="true" strokeweight=".47998pt" strokecolor="#000000">
                <v:path arrowok="t"/>
              </v:shape>
            </v:group>
            <v:group style="position:absolute;left:3377;top:869;width:20;height:2" coordorigin="3377,869" coordsize="20,2">
              <v:shape style="position:absolute;left:3377;top:869;width:20;height:2" coordorigin="3377,869" coordsize="20,0" path="m3377,869l3396,869e" filled="false" stroked="true" strokeweight=".47998pt" strokecolor="#000000">
                <v:path arrowok="t"/>
              </v:shape>
            </v:group>
            <v:group style="position:absolute;left:3396;top:869;width:20;height:2" coordorigin="3396,869" coordsize="20,2">
              <v:shape style="position:absolute;left:3396;top:869;width:20;height:2" coordorigin="3396,869" coordsize="20,0" path="m3396,869l3416,869e" filled="false" stroked="true" strokeweight=".47998pt" strokecolor="#000000">
                <v:path arrowok="t"/>
              </v:shape>
            </v:group>
            <v:group style="position:absolute;left:3416;top:869;width:20;height:2" coordorigin="3416,869" coordsize="20,2">
              <v:shape style="position:absolute;left:3416;top:869;width:20;height:2" coordorigin="3416,869" coordsize="20,0" path="m3416,869l3435,869e" filled="false" stroked="true" strokeweight=".47998pt" strokecolor="#000000">
                <v:path arrowok="t"/>
              </v:shape>
            </v:group>
            <v:group style="position:absolute;left:3435;top:869;width:20;height:2" coordorigin="3435,869" coordsize="20,2">
              <v:shape style="position:absolute;left:3435;top:869;width:20;height:2" coordorigin="3435,869" coordsize="20,0" path="m3435,869l3454,869e" filled="false" stroked="true" strokeweight=".47998pt" strokecolor="#000000">
                <v:path arrowok="t"/>
              </v:shape>
            </v:group>
            <v:group style="position:absolute;left:3454;top:869;width:20;height:2" coordorigin="3454,869" coordsize="20,2">
              <v:shape style="position:absolute;left:3454;top:869;width:20;height:2" coordorigin="3454,869" coordsize="20,0" path="m3454,869l3473,869e" filled="false" stroked="true" strokeweight=".47998pt" strokecolor="#000000">
                <v:path arrowok="t"/>
              </v:shape>
            </v:group>
            <v:group style="position:absolute;left:3473;top:869;width:20;height:2" coordorigin="3473,869" coordsize="20,2">
              <v:shape style="position:absolute;left:3473;top:869;width:20;height:2" coordorigin="3473,869" coordsize="20,0" path="m3473,869l3492,869e" filled="false" stroked="true" strokeweight=".47998pt" strokecolor="#000000">
                <v:path arrowok="t"/>
              </v:shape>
            </v:group>
            <v:group style="position:absolute;left:3492;top:869;width:20;height:2" coordorigin="3492,869" coordsize="20,2">
              <v:shape style="position:absolute;left:3492;top:869;width:20;height:2" coordorigin="3492,869" coordsize="20,0" path="m3492,869l3512,869e" filled="false" stroked="true" strokeweight=".47998pt" strokecolor="#000000">
                <v:path arrowok="t"/>
              </v:shape>
            </v:group>
            <v:group style="position:absolute;left:3512;top:869;width:20;height:2" coordorigin="3512,869" coordsize="20,2">
              <v:shape style="position:absolute;left:3512;top:869;width:20;height:2" coordorigin="3512,869" coordsize="20,0" path="m3512,869l3531,869e" filled="false" stroked="true" strokeweight=".47998pt" strokecolor="#000000">
                <v:path arrowok="t"/>
              </v:shape>
            </v:group>
            <v:group style="position:absolute;left:3531;top:869;width:20;height:2" coordorigin="3531,869" coordsize="20,2">
              <v:shape style="position:absolute;left:3531;top:869;width:20;height:2" coordorigin="3531,869" coordsize="20,0" path="m3531,869l3550,869e" filled="false" stroked="true" strokeweight=".47998pt" strokecolor="#000000">
                <v:path arrowok="t"/>
              </v:shape>
            </v:group>
            <v:group style="position:absolute;left:3550;top:869;width:20;height:2" coordorigin="3550,869" coordsize="20,2">
              <v:shape style="position:absolute;left:3550;top:869;width:20;height:2" coordorigin="3550,869" coordsize="20,0" path="m3550,869l3569,869e" filled="false" stroked="true" strokeweight=".47998pt" strokecolor="#000000">
                <v:path arrowok="t"/>
              </v:shape>
            </v:group>
            <v:group style="position:absolute;left:3569;top:869;width:20;height:2" coordorigin="3569,869" coordsize="20,2">
              <v:shape style="position:absolute;left:3569;top:869;width:20;height:2" coordorigin="3569,869" coordsize="20,0" path="m3569,869l3588,869e" filled="false" stroked="true" strokeweight=".47998pt" strokecolor="#000000">
                <v:path arrowok="t"/>
              </v:shape>
            </v:group>
            <v:group style="position:absolute;left:3588;top:869;width:20;height:2" coordorigin="3588,869" coordsize="20,2">
              <v:shape style="position:absolute;left:3588;top:869;width:20;height:2" coordorigin="3588,869" coordsize="20,0" path="m3588,869l3608,869e" filled="false" stroked="true" strokeweight=".47998pt" strokecolor="#000000">
                <v:path arrowok="t"/>
              </v:shape>
            </v:group>
            <v:group style="position:absolute;left:3608;top:869;width:20;height:2" coordorigin="3608,869" coordsize="20,2">
              <v:shape style="position:absolute;left:3608;top:869;width:20;height:2" coordorigin="3608,869" coordsize="20,0" path="m3608,869l3627,869e" filled="false" stroked="true" strokeweight=".47998pt" strokecolor="#000000">
                <v:path arrowok="t"/>
              </v:shape>
            </v:group>
            <v:group style="position:absolute;left:3627;top:869;width:20;height:2" coordorigin="3627,869" coordsize="20,2">
              <v:shape style="position:absolute;left:3627;top:869;width:20;height:2" coordorigin="3627,869" coordsize="20,0" path="m3627,869l3646,869e" filled="false" stroked="true" strokeweight=".47998pt" strokecolor="#000000">
                <v:path arrowok="t"/>
              </v:shape>
            </v:group>
            <v:group style="position:absolute;left:3646;top:869;width:20;height:2" coordorigin="3646,869" coordsize="20,2">
              <v:shape style="position:absolute;left:3646;top:869;width:20;height:2" coordorigin="3646,869" coordsize="20,0" path="m3646,869l3665,869e" filled="false" stroked="true" strokeweight=".47998pt" strokecolor="#000000">
                <v:path arrowok="t"/>
              </v:shape>
            </v:group>
            <v:group style="position:absolute;left:3665;top:869;width:20;height:2" coordorigin="3665,869" coordsize="20,2">
              <v:shape style="position:absolute;left:3665;top:869;width:20;height:2" coordorigin="3665,869" coordsize="20,0" path="m3665,869l3684,869e" filled="false" stroked="true" strokeweight=".47998pt" strokecolor="#000000">
                <v:path arrowok="t"/>
              </v:shape>
            </v:group>
            <v:group style="position:absolute;left:3684;top:869;width:20;height:2" coordorigin="3684,869" coordsize="20,2">
              <v:shape style="position:absolute;left:3684;top:869;width:20;height:2" coordorigin="3684,869" coordsize="20,0" path="m3684,869l3704,869e" filled="false" stroked="true" strokeweight=".47998pt" strokecolor="#000000">
                <v:path arrowok="t"/>
              </v:shape>
            </v:group>
            <v:group style="position:absolute;left:3704;top:869;width:20;height:2" coordorigin="3704,869" coordsize="20,2">
              <v:shape style="position:absolute;left:3704;top:869;width:20;height:2" coordorigin="3704,869" coordsize="20,0" path="m3704,869l3723,869e" filled="false" stroked="true" strokeweight=".47998pt" strokecolor="#000000">
                <v:path arrowok="t"/>
              </v:shape>
            </v:group>
            <v:group style="position:absolute;left:3723;top:869;width:20;height:2" coordorigin="3723,869" coordsize="20,2">
              <v:shape style="position:absolute;left:3723;top:869;width:20;height:2" coordorigin="3723,869" coordsize="20,0" path="m3723,869l3742,869e" filled="false" stroked="true" strokeweight=".47998pt" strokecolor="#000000">
                <v:path arrowok="t"/>
              </v:shape>
            </v:group>
            <v:group style="position:absolute;left:3742;top:869;width:20;height:2" coordorigin="3742,869" coordsize="20,2">
              <v:shape style="position:absolute;left:3742;top:869;width:20;height:2" coordorigin="3742,869" coordsize="20,0" path="m3742,869l3761,869e" filled="false" stroked="true" strokeweight=".47998pt" strokecolor="#000000">
                <v:path arrowok="t"/>
              </v:shape>
            </v:group>
            <v:group style="position:absolute;left:3761;top:869;width:20;height:2" coordorigin="3761,869" coordsize="20,2">
              <v:shape style="position:absolute;left:3761;top:869;width:20;height:2" coordorigin="3761,869" coordsize="20,0" path="m3761,869l3780,869e" filled="false" stroked="true" strokeweight=".47998pt" strokecolor="#000000">
                <v:path arrowok="t"/>
              </v:shape>
            </v:group>
            <v:group style="position:absolute;left:3780;top:869;width:20;height:2" coordorigin="3780,869" coordsize="20,2">
              <v:shape style="position:absolute;left:3780;top:869;width:20;height:2" coordorigin="3780,869" coordsize="20,0" path="m3780,869l3800,869e" filled="false" stroked="true" strokeweight=".47998pt" strokecolor="#000000">
                <v:path arrowok="t"/>
              </v:shape>
            </v:group>
            <v:group style="position:absolute;left:3800;top:869;width:20;height:2" coordorigin="3800,869" coordsize="20,2">
              <v:shape style="position:absolute;left:3800;top:869;width:20;height:2" coordorigin="3800,869" coordsize="20,0" path="m3800,869l3819,869e" filled="false" stroked="true" strokeweight=".47998pt" strokecolor="#000000">
                <v:path arrowok="t"/>
              </v:shape>
            </v:group>
            <v:group style="position:absolute;left:3819;top:869;width:20;height:2" coordorigin="3819,869" coordsize="20,2">
              <v:shape style="position:absolute;left:3819;top:869;width:20;height:2" coordorigin="3819,869" coordsize="20,0" path="m3819,869l3838,869e" filled="false" stroked="true" strokeweight=".47998pt" strokecolor="#000000">
                <v:path arrowok="t"/>
              </v:shape>
            </v:group>
            <v:group style="position:absolute;left:3838;top:869;width:20;height:2" coordorigin="3838,869" coordsize="20,2">
              <v:shape style="position:absolute;left:3838;top:869;width:20;height:2" coordorigin="3838,869" coordsize="20,0" path="m3838,869l3857,869e" filled="false" stroked="true" strokeweight=".47998pt" strokecolor="#000000">
                <v:path arrowok="t"/>
              </v:shape>
            </v:group>
            <v:group style="position:absolute;left:3857;top:869;width:20;height:2" coordorigin="3857,869" coordsize="20,2">
              <v:shape style="position:absolute;left:3857;top:869;width:20;height:2" coordorigin="3857,869" coordsize="20,0" path="m3857,869l3876,869e" filled="false" stroked="true" strokeweight=".47998pt" strokecolor="#000000">
                <v:path arrowok="t"/>
              </v:shape>
            </v:group>
            <v:group style="position:absolute;left:3876;top:869;width:20;height:2" coordorigin="3876,869" coordsize="20,2">
              <v:shape style="position:absolute;left:3876;top:869;width:20;height:2" coordorigin="3876,869" coordsize="20,0" path="m3876,869l3896,869e" filled="false" stroked="true" strokeweight=".47998pt" strokecolor="#000000">
                <v:path arrowok="t"/>
              </v:shape>
            </v:group>
            <v:group style="position:absolute;left:3896;top:869;width:20;height:2" coordorigin="3896,869" coordsize="20,2">
              <v:shape style="position:absolute;left:3896;top:869;width:20;height:2" coordorigin="3896,869" coordsize="20,0" path="m3896,869l3915,869e" filled="false" stroked="true" strokeweight=".47998pt" strokecolor="#000000">
                <v:path arrowok="t"/>
              </v:shape>
            </v:group>
            <v:group style="position:absolute;left:3915;top:869;width:20;height:2" coordorigin="3915,869" coordsize="20,2">
              <v:shape style="position:absolute;left:3915;top:869;width:20;height:2" coordorigin="3915,869" coordsize="20,0" path="m3915,869l3934,869e" filled="false" stroked="true" strokeweight=".47998pt" strokecolor="#000000">
                <v:path arrowok="t"/>
              </v:shape>
            </v:group>
            <v:group style="position:absolute;left:3934;top:869;width:20;height:2" coordorigin="3934,869" coordsize="20,2">
              <v:shape style="position:absolute;left:3934;top:869;width:20;height:2" coordorigin="3934,869" coordsize="20,0" path="m3934,869l3953,869e" filled="false" stroked="true" strokeweight=".47998pt" strokecolor="#000000">
                <v:path arrowok="t"/>
              </v:shape>
            </v:group>
            <v:group style="position:absolute;left:3953;top:869;width:20;height:2" coordorigin="3953,869" coordsize="20,2">
              <v:shape style="position:absolute;left:3953;top:869;width:20;height:2" coordorigin="3953,869" coordsize="20,0" path="m3953,869l3972,869e" filled="false" stroked="true" strokeweight=".47998pt" strokecolor="#000000">
                <v:path arrowok="t"/>
              </v:shape>
            </v:group>
            <v:group style="position:absolute;left:3972;top:869;width:20;height:2" coordorigin="3972,869" coordsize="20,2">
              <v:shape style="position:absolute;left:3972;top:869;width:20;height:2" coordorigin="3972,869" coordsize="20,0" path="m3972,869l3992,869e" filled="false" stroked="true" strokeweight=".47998pt" strokecolor="#000000">
                <v:path arrowok="t"/>
              </v:shape>
            </v:group>
            <v:group style="position:absolute;left:3992;top:869;width:20;height:2" coordorigin="3992,869" coordsize="20,2">
              <v:shape style="position:absolute;left:3992;top:869;width:20;height:2" coordorigin="3992,869" coordsize="20,0" path="m3992,869l4011,869e" filled="false" stroked="true" strokeweight=".47998pt" strokecolor="#000000">
                <v:path arrowok="t"/>
              </v:shape>
            </v:group>
            <v:group style="position:absolute;left:4011;top:869;width:20;height:2" coordorigin="4011,869" coordsize="20,2">
              <v:shape style="position:absolute;left:4011;top:869;width:20;height:2" coordorigin="4011,869" coordsize="20,0" path="m4011,869l4031,869e" filled="false" stroked="true" strokeweight=".47998pt" strokecolor="#000000">
                <v:path arrowok="t"/>
              </v:shape>
            </v:group>
            <v:group style="position:absolute;left:4031;top:869;width:20;height:2" coordorigin="4031,869" coordsize="20,2">
              <v:shape style="position:absolute;left:4031;top:869;width:20;height:2" coordorigin="4031,869" coordsize="20,0" path="m4031,869l4050,869e" filled="false" stroked="true" strokeweight=".47998pt" strokecolor="#000000">
                <v:path arrowok="t"/>
              </v:shape>
            </v:group>
            <v:group style="position:absolute;left:4050;top:869;width:20;height:2" coordorigin="4050,869" coordsize="20,2">
              <v:shape style="position:absolute;left:4050;top:869;width:20;height:2" coordorigin="4050,869" coordsize="20,0" path="m4050,869l4069,869e" filled="false" stroked="true" strokeweight=".47998pt" strokecolor="#000000">
                <v:path arrowok="t"/>
              </v:shape>
            </v:group>
            <v:group style="position:absolute;left:4069;top:869;width:20;height:2" coordorigin="4069,869" coordsize="20,2">
              <v:shape style="position:absolute;left:4069;top:869;width:20;height:2" coordorigin="4069,869" coordsize="20,0" path="m4069,869l4088,869e" filled="false" stroked="true" strokeweight=".47998pt" strokecolor="#000000">
                <v:path arrowok="t"/>
              </v:shape>
            </v:group>
            <v:group style="position:absolute;left:4088;top:869;width:20;height:2" coordorigin="4088,869" coordsize="20,2">
              <v:shape style="position:absolute;left:4088;top:869;width:20;height:2" coordorigin="4088,869" coordsize="20,0" path="m4088,869l4107,869e" filled="false" stroked="true" strokeweight=".47998pt" strokecolor="#000000">
                <v:path arrowok="t"/>
              </v:shape>
            </v:group>
            <v:group style="position:absolute;left:4107;top:869;width:20;height:2" coordorigin="4107,869" coordsize="20,2">
              <v:shape style="position:absolute;left:4107;top:869;width:20;height:2" coordorigin="4107,869" coordsize="20,0" path="m4107,869l4127,869e" filled="false" stroked="true" strokeweight=".47998pt" strokecolor="#000000">
                <v:path arrowok="t"/>
              </v:shape>
            </v:group>
            <v:group style="position:absolute;left:4127;top:869;width:20;height:2" coordorigin="4127,869" coordsize="20,2">
              <v:shape style="position:absolute;left:4127;top:869;width:20;height:2" coordorigin="4127,869" coordsize="20,0" path="m4127,869l4146,869e" filled="false" stroked="true" strokeweight=".47998pt" strokecolor="#000000">
                <v:path arrowok="t"/>
              </v:shape>
            </v:group>
            <v:group style="position:absolute;left:4146;top:869;width:20;height:2" coordorigin="4146,869" coordsize="20,2">
              <v:shape style="position:absolute;left:4146;top:869;width:20;height:2" coordorigin="4146,869" coordsize="20,0" path="m4146,869l4165,869e" filled="false" stroked="true" strokeweight=".47998pt" strokecolor="#000000">
                <v:path arrowok="t"/>
              </v:shape>
            </v:group>
            <v:group style="position:absolute;left:4165;top:869;width:20;height:2" coordorigin="4165,869" coordsize="20,2">
              <v:shape style="position:absolute;left:4165;top:869;width:20;height:2" coordorigin="4165,869" coordsize="20,0" path="m4165,869l4184,869e" filled="false" stroked="true" strokeweight=".47998pt" strokecolor="#000000">
                <v:path arrowok="t"/>
              </v:shape>
            </v:group>
            <v:group style="position:absolute;left:4184;top:869;width:20;height:2" coordorigin="4184,869" coordsize="20,2">
              <v:shape style="position:absolute;left:4184;top:869;width:20;height:2" coordorigin="4184,869" coordsize="20,0" path="m4184,869l4203,869e" filled="false" stroked="true" strokeweight=".47998pt" strokecolor="#000000">
                <v:path arrowok="t"/>
              </v:shape>
            </v:group>
            <v:group style="position:absolute;left:4203;top:869;width:20;height:2" coordorigin="4203,869" coordsize="20,2">
              <v:shape style="position:absolute;left:4203;top:869;width:20;height:2" coordorigin="4203,869" coordsize="20,0" path="m4203,869l4223,869e" filled="false" stroked="true" strokeweight=".47998pt" strokecolor="#000000">
                <v:path arrowok="t"/>
              </v:shape>
            </v:group>
            <v:group style="position:absolute;left:4223;top:869;width:20;height:2" coordorigin="4223,869" coordsize="20,2">
              <v:shape style="position:absolute;left:4223;top:869;width:20;height:2" coordorigin="4223,869" coordsize="20,0" path="m4223,869l4242,869e" filled="false" stroked="true" strokeweight=".47998pt" strokecolor="#000000">
                <v:path arrowok="t"/>
              </v:shape>
            </v:group>
            <v:group style="position:absolute;left:4242;top:869;width:20;height:2" coordorigin="4242,869" coordsize="20,2">
              <v:shape style="position:absolute;left:4242;top:869;width:20;height:2" coordorigin="4242,869" coordsize="20,0" path="m4242,869l4261,869e" filled="false" stroked="true" strokeweight=".47998pt" strokecolor="#000000">
                <v:path arrowok="t"/>
              </v:shape>
            </v:group>
            <v:group style="position:absolute;left:4261;top:869;width:20;height:2" coordorigin="4261,869" coordsize="20,2">
              <v:shape style="position:absolute;left:4261;top:869;width:20;height:2" coordorigin="4261,869" coordsize="20,0" path="m4261,869l4280,869e" filled="false" stroked="true" strokeweight=".47998pt" strokecolor="#000000">
                <v:path arrowok="t"/>
              </v:shape>
            </v:group>
            <v:group style="position:absolute;left:4280;top:869;width:20;height:2" coordorigin="4280,869" coordsize="20,2">
              <v:shape style="position:absolute;left:4280;top:869;width:20;height:2" coordorigin="4280,869" coordsize="20,0" path="m4280,869l4299,869e" filled="false" stroked="true" strokeweight=".47998pt" strokecolor="#000000">
                <v:path arrowok="t"/>
              </v:shape>
            </v:group>
            <v:group style="position:absolute;left:4299;top:869;width:20;height:2" coordorigin="4299,869" coordsize="20,2">
              <v:shape style="position:absolute;left:4299;top:869;width:20;height:2" coordorigin="4299,869" coordsize="20,0" path="m4299,869l4319,869e" filled="false" stroked="true" strokeweight=".47998pt" strokecolor="#000000">
                <v:path arrowok="t"/>
              </v:shape>
            </v:group>
            <v:group style="position:absolute;left:4319;top:869;width:20;height:2" coordorigin="4319,869" coordsize="20,2">
              <v:shape style="position:absolute;left:4319;top:869;width:20;height:2" coordorigin="4319,869" coordsize="20,0" path="m4319,869l4338,869e" filled="false" stroked="true" strokeweight=".47998pt" strokecolor="#000000">
                <v:path arrowok="t"/>
              </v:shape>
            </v:group>
            <v:group style="position:absolute;left:4338;top:869;width:20;height:2" coordorigin="4338,869" coordsize="20,2">
              <v:shape style="position:absolute;left:4338;top:869;width:20;height:2" coordorigin="4338,869" coordsize="20,0" path="m4338,869l4357,869e" filled="false" stroked="true" strokeweight=".47998pt" strokecolor="#000000">
                <v:path arrowok="t"/>
              </v:shape>
            </v:group>
            <v:group style="position:absolute;left:4357;top:869;width:20;height:2" coordorigin="4357,869" coordsize="20,2">
              <v:shape style="position:absolute;left:4357;top:869;width:20;height:2" coordorigin="4357,869" coordsize="20,0" path="m4357,869l4376,869e" filled="false" stroked="true" strokeweight=".47998pt" strokecolor="#000000">
                <v:path arrowok="t"/>
              </v:shape>
            </v:group>
            <v:group style="position:absolute;left:4376;top:869;width:20;height:2" coordorigin="4376,869" coordsize="20,2">
              <v:shape style="position:absolute;left:4376;top:869;width:20;height:2" coordorigin="4376,869" coordsize="20,0" path="m4376,869l4395,869e" filled="false" stroked="true" strokeweight=".47998pt" strokecolor="#000000">
                <v:path arrowok="t"/>
              </v:shape>
            </v:group>
            <v:group style="position:absolute;left:4395;top:869;width:20;height:2" coordorigin="4395,869" coordsize="20,2">
              <v:shape style="position:absolute;left:4395;top:869;width:20;height:2" coordorigin="4395,869" coordsize="20,0" path="m4395,869l4415,869e" filled="false" stroked="true" strokeweight=".47998pt" strokecolor="#000000">
                <v:path arrowok="t"/>
              </v:shape>
            </v:group>
            <v:group style="position:absolute;left:4415;top:869;width:20;height:2" coordorigin="4415,869" coordsize="20,2">
              <v:shape style="position:absolute;left:4415;top:869;width:20;height:2" coordorigin="4415,869" coordsize="20,0" path="m4415,869l4434,869e" filled="false" stroked="true" strokeweight=".47998pt" strokecolor="#000000">
                <v:path arrowok="t"/>
              </v:shape>
            </v:group>
            <v:group style="position:absolute;left:4434;top:869;width:20;height:2" coordorigin="4434,869" coordsize="20,2">
              <v:shape style="position:absolute;left:4434;top:869;width:20;height:2" coordorigin="4434,869" coordsize="20,0" path="m4434,869l4453,869e" filled="false" stroked="true" strokeweight=".47998pt" strokecolor="#000000">
                <v:path arrowok="t"/>
              </v:shape>
            </v:group>
            <v:group style="position:absolute;left:4453;top:869;width:20;height:2" coordorigin="4453,869" coordsize="20,2">
              <v:shape style="position:absolute;left:4453;top:869;width:20;height:2" coordorigin="4453,869" coordsize="20,0" path="m4453,869l4472,869e" filled="false" stroked="true" strokeweight=".47998pt" strokecolor="#000000">
                <v:path arrowok="t"/>
              </v:shape>
            </v:group>
            <v:group style="position:absolute;left:4472;top:869;width:20;height:2" coordorigin="4472,869" coordsize="20,2">
              <v:shape style="position:absolute;left:4472;top:869;width:20;height:2" coordorigin="4472,869" coordsize="20,0" path="m4472,869l4491,869e" filled="false" stroked="true" strokeweight=".47998pt" strokecolor="#000000">
                <v:path arrowok="t"/>
              </v:shape>
            </v:group>
            <v:group style="position:absolute;left:4491;top:869;width:20;height:2" coordorigin="4491,869" coordsize="20,2">
              <v:shape style="position:absolute;left:4491;top:869;width:20;height:2" coordorigin="4491,869" coordsize="20,0" path="m4491,869l4511,869e" filled="false" stroked="true" strokeweight=".47998pt" strokecolor="#000000">
                <v:path arrowok="t"/>
              </v:shape>
            </v:group>
            <v:group style="position:absolute;left:4511;top:869;width:20;height:2" coordorigin="4511,869" coordsize="20,2">
              <v:shape style="position:absolute;left:4511;top:869;width:20;height:2" coordorigin="4511,869" coordsize="20,0" path="m4511,869l4530,869e" filled="false" stroked="true" strokeweight=".47998pt" strokecolor="#000000">
                <v:path arrowok="t"/>
              </v:shape>
            </v:group>
            <v:group style="position:absolute;left:4530;top:869;width:20;height:2" coordorigin="4530,869" coordsize="20,2">
              <v:shape style="position:absolute;left:4530;top:869;width:20;height:2" coordorigin="4530,869" coordsize="20,0" path="m4530,869l4549,869e" filled="false" stroked="true" strokeweight=".47998pt" strokecolor="#000000">
                <v:path arrowok="t"/>
              </v:shape>
            </v:group>
            <v:group style="position:absolute;left:4549;top:869;width:20;height:2" coordorigin="4549,869" coordsize="20,2">
              <v:shape style="position:absolute;left:4549;top:869;width:20;height:2" coordorigin="4549,869" coordsize="20,0" path="m4549,869l4568,869e" filled="false" stroked="true" strokeweight=".47998pt" strokecolor="#000000">
                <v:path arrowok="t"/>
              </v:shape>
            </v:group>
            <v:group style="position:absolute;left:4568;top:869;width:20;height:2" coordorigin="4568,869" coordsize="20,2">
              <v:shape style="position:absolute;left:4568;top:869;width:20;height:2" coordorigin="4568,869" coordsize="20,0" path="m4568,869l4587,869e" filled="false" stroked="true" strokeweight=".47998pt" strokecolor="#000000">
                <v:path arrowok="t"/>
              </v:shape>
            </v:group>
            <v:group style="position:absolute;left:4587;top:869;width:20;height:2" coordorigin="4587,869" coordsize="20,2">
              <v:shape style="position:absolute;left:4587;top:869;width:20;height:2" coordorigin="4587,869" coordsize="20,0" path="m4587,869l4607,869e" filled="false" stroked="true" strokeweight=".47998pt" strokecolor="#000000">
                <v:path arrowok="t"/>
              </v:shape>
            </v:group>
            <v:group style="position:absolute;left:4607;top:869;width:20;height:2" coordorigin="4607,869" coordsize="20,2">
              <v:shape style="position:absolute;left:4607;top:869;width:20;height:2" coordorigin="4607,869" coordsize="20,0" path="m4607,869l4626,869e" filled="false" stroked="true" strokeweight=".47998pt" strokecolor="#000000">
                <v:path arrowok="t"/>
              </v:shape>
            </v:group>
            <v:group style="position:absolute;left:4626;top:869;width:20;height:2" coordorigin="4626,869" coordsize="20,2">
              <v:shape style="position:absolute;left:4626;top:869;width:20;height:2" coordorigin="4626,869" coordsize="20,0" path="m4626,869l4645,869e" filled="false" stroked="true" strokeweight=".47998pt" strokecolor="#000000">
                <v:path arrowok="t"/>
              </v:shape>
            </v:group>
            <v:group style="position:absolute;left:4645;top:869;width:20;height:2" coordorigin="4645,869" coordsize="20,2">
              <v:shape style="position:absolute;left:4645;top:869;width:20;height:2" coordorigin="4645,869" coordsize="20,0" path="m4645,869l4664,869e" filled="false" stroked="true" strokeweight=".47998pt" strokecolor="#000000">
                <v:path arrowok="t"/>
              </v:shape>
            </v:group>
            <v:group style="position:absolute;left:4664;top:869;width:20;height:2" coordorigin="4664,869" coordsize="20,2">
              <v:shape style="position:absolute;left:4664;top:869;width:20;height:2" coordorigin="4664,869" coordsize="20,0" path="m4664,869l4683,869e" filled="false" stroked="true" strokeweight=".47998pt" strokecolor="#000000">
                <v:path arrowok="t"/>
              </v:shape>
            </v:group>
            <v:group style="position:absolute;left:4683;top:869;width:20;height:2" coordorigin="4683,869" coordsize="20,2">
              <v:shape style="position:absolute;left:4683;top:869;width:20;height:2" coordorigin="4683,869" coordsize="20,0" path="m4683,869l4703,869e" filled="false" stroked="true" strokeweight=".47998pt" strokecolor="#000000">
                <v:path arrowok="t"/>
              </v:shape>
            </v:group>
            <v:group style="position:absolute;left:4703;top:869;width:20;height:2" coordorigin="4703,869" coordsize="20,2">
              <v:shape style="position:absolute;left:4703;top:869;width:20;height:2" coordorigin="4703,869" coordsize="20,0" path="m4703,869l4722,869e" filled="false" stroked="true" strokeweight=".47998pt" strokecolor="#000000">
                <v:path arrowok="t"/>
              </v:shape>
            </v:group>
            <v:group style="position:absolute;left:4722;top:869;width:20;height:2" coordorigin="4722,869" coordsize="20,2">
              <v:shape style="position:absolute;left:4722;top:869;width:20;height:2" coordorigin="4722,869" coordsize="20,0" path="m4722,869l4741,869e" filled="false" stroked="true" strokeweight=".47998pt" strokecolor="#000000">
                <v:path arrowok="t"/>
              </v:shape>
            </v:group>
            <v:group style="position:absolute;left:4741;top:869;width:20;height:2" coordorigin="4741,869" coordsize="20,2">
              <v:shape style="position:absolute;left:4741;top:869;width:20;height:2" coordorigin="4741,869" coordsize="20,0" path="m4741,869l4760,869e" filled="false" stroked="true" strokeweight=".47998pt" strokecolor="#000000">
                <v:path arrowok="t"/>
              </v:shape>
            </v:group>
            <v:group style="position:absolute;left:4760;top:869;width:20;height:2" coordorigin="4760,869" coordsize="20,2">
              <v:shape style="position:absolute;left:4760;top:869;width:20;height:2" coordorigin="4760,869" coordsize="20,0" path="m4760,869l4779,869e" filled="false" stroked="true" strokeweight=".47998pt" strokecolor="#000000">
                <v:path arrowok="t"/>
              </v:shape>
            </v:group>
            <v:group style="position:absolute;left:4779;top:869;width:20;height:2" coordorigin="4779,869" coordsize="20,2">
              <v:shape style="position:absolute;left:4779;top:869;width:20;height:2" coordorigin="4779,869" coordsize="20,0" path="m4779,869l4799,869e" filled="false" stroked="true" strokeweight=".47998pt" strokecolor="#000000">
                <v:path arrowok="t"/>
              </v:shape>
            </v:group>
            <v:group style="position:absolute;left:4799;top:869;width:20;height:2" coordorigin="4799,869" coordsize="20,2">
              <v:shape style="position:absolute;left:4799;top:869;width:20;height:2" coordorigin="4799,869" coordsize="20,0" path="m4799,869l4818,869e" filled="false" stroked="true" strokeweight=".47998pt" strokecolor="#000000">
                <v:path arrowok="t"/>
              </v:shape>
            </v:group>
            <v:group style="position:absolute;left:4818;top:869;width:20;height:2" coordorigin="4818,869" coordsize="20,2">
              <v:shape style="position:absolute;left:4818;top:869;width:20;height:2" coordorigin="4818,869" coordsize="20,0" path="m4818,869l4837,869e" filled="false" stroked="true" strokeweight=".47998pt" strokecolor="#000000">
                <v:path arrowok="t"/>
              </v:shape>
            </v:group>
            <v:group style="position:absolute;left:4837;top:869;width:20;height:2" coordorigin="4837,869" coordsize="20,2">
              <v:shape style="position:absolute;left:4837;top:869;width:20;height:2" coordorigin="4837,869" coordsize="20,0" path="m4837,869l4856,869e" filled="false" stroked="true" strokeweight=".47998pt" strokecolor="#000000">
                <v:path arrowok="t"/>
              </v:shape>
            </v:group>
            <v:group style="position:absolute;left:4856;top:869;width:20;height:2" coordorigin="4856,869" coordsize="20,2">
              <v:shape style="position:absolute;left:4856;top:869;width:20;height:2" coordorigin="4856,869" coordsize="20,0" path="m4856,869l4875,869e" filled="false" stroked="true" strokeweight=".47998pt" strokecolor="#000000">
                <v:path arrowok="t"/>
              </v:shape>
            </v:group>
            <v:group style="position:absolute;left:4875;top:869;width:20;height:2" coordorigin="4875,869" coordsize="20,2">
              <v:shape style="position:absolute;left:4875;top:869;width:20;height:2" coordorigin="4875,869" coordsize="20,0" path="m4875,869l4895,869e" filled="false" stroked="true" strokeweight=".47998pt" strokecolor="#000000">
                <v:path arrowok="t"/>
              </v:shape>
            </v:group>
            <v:group style="position:absolute;left:4895;top:869;width:20;height:2" coordorigin="4895,869" coordsize="20,2">
              <v:shape style="position:absolute;left:4895;top:869;width:20;height:2" coordorigin="4895,869" coordsize="20,0" path="m4895,869l4914,869e" filled="false" stroked="true" strokeweight=".47998pt" strokecolor="#000000">
                <v:path arrowok="t"/>
              </v:shape>
            </v:group>
            <v:group style="position:absolute;left:4914;top:869;width:20;height:2" coordorigin="4914,869" coordsize="20,2">
              <v:shape style="position:absolute;left:4914;top:869;width:20;height:2" coordorigin="4914,869" coordsize="20,0" path="m4914,869l4933,869e" filled="false" stroked="true" strokeweight=".47998pt" strokecolor="#000000">
                <v:path arrowok="t"/>
              </v:shape>
            </v:group>
            <v:group style="position:absolute;left:4933;top:869;width:20;height:2" coordorigin="4933,869" coordsize="20,2">
              <v:shape style="position:absolute;left:4933;top:869;width:20;height:2" coordorigin="4933,869" coordsize="20,0" path="m4933,869l4952,869e" filled="false" stroked="true" strokeweight=".47998pt" strokecolor="#000000">
                <v:path arrowok="t"/>
              </v:shape>
            </v:group>
            <v:group style="position:absolute;left:4952;top:869;width:20;height:2" coordorigin="4952,869" coordsize="20,2">
              <v:shape style="position:absolute;left:4952;top:869;width:20;height:2" coordorigin="4952,869" coordsize="20,0" path="m4952,869l4971,869e" filled="false" stroked="true" strokeweight=".47998pt" strokecolor="#000000">
                <v:path arrowok="t"/>
              </v:shape>
            </v:group>
            <v:group style="position:absolute;left:4971;top:869;width:20;height:2" coordorigin="4971,869" coordsize="20,2">
              <v:shape style="position:absolute;left:4971;top:869;width:20;height:2" coordorigin="4971,869" coordsize="20,0" path="m4971,869l4991,869e" filled="false" stroked="true" strokeweight=".47998pt" strokecolor="#000000">
                <v:path arrowok="t"/>
              </v:shape>
            </v:group>
            <v:group style="position:absolute;left:4991;top:869;width:20;height:2" coordorigin="4991,869" coordsize="20,2">
              <v:shape style="position:absolute;left:4991;top:869;width:20;height:2" coordorigin="4991,869" coordsize="20,0" path="m4991,869l5010,869e" filled="false" stroked="true" strokeweight=".47998pt" strokecolor="#000000">
                <v:path arrowok="t"/>
              </v:shape>
            </v:group>
            <v:group style="position:absolute;left:5010;top:869;width:20;height:2" coordorigin="5010,869" coordsize="20,2">
              <v:shape style="position:absolute;left:5010;top:869;width:20;height:2" coordorigin="5010,869" coordsize="20,0" path="m5010,869l5029,869e" filled="false" stroked="true" strokeweight=".47998pt" strokecolor="#000000">
                <v:path arrowok="t"/>
              </v:shape>
            </v:group>
            <v:group style="position:absolute;left:5029;top:869;width:20;height:2" coordorigin="5029,869" coordsize="20,2">
              <v:shape style="position:absolute;left:5029;top:869;width:20;height:2" coordorigin="5029,869" coordsize="20,0" path="m5029,869l5048,869e" filled="false" stroked="true" strokeweight=".47998pt" strokecolor="#000000">
                <v:path arrowok="t"/>
              </v:shape>
            </v:group>
            <v:group style="position:absolute;left:5048;top:869;width:20;height:2" coordorigin="5048,869" coordsize="20,2">
              <v:shape style="position:absolute;left:5048;top:869;width:20;height:2" coordorigin="5048,869" coordsize="20,0" path="m5048,869l5067,869e" filled="false" stroked="true" strokeweight=".47998pt" strokecolor="#000000">
                <v:path arrowok="t"/>
              </v:shape>
            </v:group>
            <v:group style="position:absolute;left:5067;top:869;width:20;height:2" coordorigin="5067,869" coordsize="20,2">
              <v:shape style="position:absolute;left:5067;top:869;width:20;height:2" coordorigin="5067,869" coordsize="20,0" path="m5067,869l5087,869e" filled="false" stroked="true" strokeweight=".47998pt" strokecolor="#000000">
                <v:path arrowok="t"/>
              </v:shape>
            </v:group>
            <v:group style="position:absolute;left:5087;top:869;width:20;height:2" coordorigin="5087,869" coordsize="20,2">
              <v:shape style="position:absolute;left:5087;top:869;width:20;height:2" coordorigin="5087,869" coordsize="20,0" path="m5087,869l5106,869e" filled="false" stroked="true" strokeweight=".47998pt" strokecolor="#000000">
                <v:path arrowok="t"/>
              </v:shape>
            </v:group>
            <v:group style="position:absolute;left:5106;top:869;width:20;height:2" coordorigin="5106,869" coordsize="20,2">
              <v:shape style="position:absolute;left:5106;top:869;width:20;height:2" coordorigin="5106,869" coordsize="20,0" path="m5106,869l5125,869e" filled="false" stroked="true" strokeweight=".47998pt" strokecolor="#000000">
                <v:path arrowok="t"/>
              </v:shape>
            </v:group>
            <v:group style="position:absolute;left:5125;top:869;width:20;height:2" coordorigin="5125,869" coordsize="20,2">
              <v:shape style="position:absolute;left:5125;top:869;width:20;height:2" coordorigin="5125,869" coordsize="20,0" path="m5125,869l5144,869e" filled="false" stroked="true" strokeweight=".47998pt" strokecolor="#000000">
                <v:path arrowok="t"/>
              </v:shape>
            </v:group>
            <v:group style="position:absolute;left:5144;top:869;width:20;height:2" coordorigin="5144,869" coordsize="20,2">
              <v:shape style="position:absolute;left:5144;top:869;width:20;height:2" coordorigin="5144,869" coordsize="20,0" path="m5144,869l5163,869e" filled="false" stroked="true" strokeweight=".47998pt" strokecolor="#000000">
                <v:path arrowok="t"/>
              </v:shape>
            </v:group>
            <v:group style="position:absolute;left:5163;top:869;width:20;height:2" coordorigin="5163,869" coordsize="20,2">
              <v:shape style="position:absolute;left:5163;top:869;width:20;height:2" coordorigin="5163,869" coordsize="20,0" path="m5163,869l5183,869e" filled="false" stroked="true" strokeweight=".47998pt" strokecolor="#000000">
                <v:path arrowok="t"/>
              </v:shape>
            </v:group>
            <v:group style="position:absolute;left:5183;top:869;width:20;height:2" coordorigin="5183,869" coordsize="20,2">
              <v:shape style="position:absolute;left:5183;top:869;width:20;height:2" coordorigin="5183,869" coordsize="20,0" path="m5183,869l5202,869e" filled="false" stroked="true" strokeweight=".47998pt" strokecolor="#000000">
                <v:path arrowok="t"/>
              </v:shape>
            </v:group>
            <v:group style="position:absolute;left:5202;top:869;width:20;height:2" coordorigin="5202,869" coordsize="20,2">
              <v:shape style="position:absolute;left:5202;top:869;width:20;height:2" coordorigin="5202,869" coordsize="20,0" path="m5202,869l5221,869e" filled="false" stroked="true" strokeweight=".47998pt" strokecolor="#000000">
                <v:path arrowok="t"/>
              </v:shape>
            </v:group>
            <v:group style="position:absolute;left:5221;top:869;width:20;height:2" coordorigin="5221,869" coordsize="20,2">
              <v:shape style="position:absolute;left:5221;top:869;width:20;height:2" coordorigin="5221,869" coordsize="20,0" path="m5221,869l5240,869e" filled="false" stroked="true" strokeweight=".47998pt" strokecolor="#000000">
                <v:path arrowok="t"/>
              </v:shape>
            </v:group>
            <v:group style="position:absolute;left:5240;top:869;width:20;height:2" coordorigin="5240,869" coordsize="20,2">
              <v:shape style="position:absolute;left:5240;top:869;width:20;height:2" coordorigin="5240,869" coordsize="20,0" path="m5240,869l5259,869e" filled="false" stroked="true" strokeweight=".47998pt" strokecolor="#000000">
                <v:path arrowok="t"/>
              </v:shape>
            </v:group>
            <v:group style="position:absolute;left:5259;top:869;width:20;height:2" coordorigin="5259,869" coordsize="20,2">
              <v:shape style="position:absolute;left:5259;top:869;width:20;height:2" coordorigin="5259,869" coordsize="20,0" path="m5259,869l5279,869e" filled="false" stroked="true" strokeweight=".47998pt" strokecolor="#000000">
                <v:path arrowok="t"/>
              </v:shape>
            </v:group>
            <v:group style="position:absolute;left:5279;top:869;width:20;height:2" coordorigin="5279,869" coordsize="20,2">
              <v:shape style="position:absolute;left:5279;top:869;width:20;height:2" coordorigin="5279,869" coordsize="20,0" path="m5279,869l5298,869e" filled="false" stroked="true" strokeweight=".47998pt" strokecolor="#000000">
                <v:path arrowok="t"/>
              </v:shape>
            </v:group>
            <v:group style="position:absolute;left:5298;top:869;width:20;height:2" coordorigin="5298,869" coordsize="20,2">
              <v:shape style="position:absolute;left:5298;top:869;width:20;height:2" coordorigin="5298,869" coordsize="20,0" path="m5298,869l5317,869e" filled="false" stroked="true" strokeweight=".47998pt" strokecolor="#000000">
                <v:path arrowok="t"/>
              </v:shape>
            </v:group>
            <v:group style="position:absolute;left:5317;top:869;width:20;height:2" coordorigin="5317,869" coordsize="20,2">
              <v:shape style="position:absolute;left:5317;top:869;width:20;height:2" coordorigin="5317,869" coordsize="20,0" path="m5317,869l5336,869e" filled="false" stroked="true" strokeweight=".47998pt" strokecolor="#000000">
                <v:path arrowok="t"/>
              </v:shape>
            </v:group>
            <v:group style="position:absolute;left:5336;top:869;width:20;height:2" coordorigin="5336,869" coordsize="20,2">
              <v:shape style="position:absolute;left:5336;top:869;width:20;height:2" coordorigin="5336,869" coordsize="20,0" path="m5336,869l5355,869e" filled="false" stroked="true" strokeweight=".47998pt" strokecolor="#000000">
                <v:path arrowok="t"/>
              </v:shape>
            </v:group>
            <v:group style="position:absolute;left:5355;top:869;width:20;height:2" coordorigin="5355,869" coordsize="20,2">
              <v:shape style="position:absolute;left:5355;top:869;width:20;height:2" coordorigin="5355,869" coordsize="20,0" path="m5355,869l5375,869e" filled="false" stroked="true" strokeweight=".47998pt" strokecolor="#000000">
                <v:path arrowok="t"/>
              </v:shape>
            </v:group>
            <v:group style="position:absolute;left:5375;top:869;width:20;height:2" coordorigin="5375,869" coordsize="20,2">
              <v:shape style="position:absolute;left:5375;top:869;width:20;height:2" coordorigin="5375,869" coordsize="20,0" path="m5375,869l5394,869e" filled="false" stroked="true" strokeweight=".47998pt" strokecolor="#000000">
                <v:path arrowok="t"/>
              </v:shape>
            </v:group>
            <v:group style="position:absolute;left:5394;top:869;width:20;height:2" coordorigin="5394,869" coordsize="20,2">
              <v:shape style="position:absolute;left:5394;top:869;width:20;height:2" coordorigin="5394,869" coordsize="20,0" path="m5394,869l5413,869e" filled="false" stroked="true" strokeweight=".47998pt" strokecolor="#000000">
                <v:path arrowok="t"/>
              </v:shape>
            </v:group>
            <v:group style="position:absolute;left:5413;top:869;width:20;height:2" coordorigin="5413,869" coordsize="20,2">
              <v:shape style="position:absolute;left:5413;top:869;width:20;height:2" coordorigin="5413,869" coordsize="20,0" path="m5413,869l5432,869e" filled="false" stroked="true" strokeweight=".47998pt" strokecolor="#000000">
                <v:path arrowok="t"/>
              </v:shape>
            </v:group>
            <v:group style="position:absolute;left:5432;top:869;width:20;height:2" coordorigin="5432,869" coordsize="20,2">
              <v:shape style="position:absolute;left:5432;top:869;width:20;height:2" coordorigin="5432,869" coordsize="20,0" path="m5432,869l5451,869e" filled="false" stroked="true" strokeweight=".47998pt" strokecolor="#000000">
                <v:path arrowok="t"/>
              </v:shape>
            </v:group>
            <v:group style="position:absolute;left:5451;top:869;width:20;height:2" coordorigin="5451,869" coordsize="20,2">
              <v:shape style="position:absolute;left:5451;top:869;width:20;height:2" coordorigin="5451,869" coordsize="20,0" path="m5451,869l5471,869e" filled="false" stroked="true" strokeweight=".47998pt" strokecolor="#000000">
                <v:path arrowok="t"/>
              </v:shape>
            </v:group>
            <v:group style="position:absolute;left:5471;top:869;width:20;height:2" coordorigin="5471,869" coordsize="20,2">
              <v:shape style="position:absolute;left:5471;top:869;width:20;height:2" coordorigin="5471,869" coordsize="20,0" path="m5471,869l5490,869e" filled="false" stroked="true" strokeweight=".47998pt" strokecolor="#000000">
                <v:path arrowok="t"/>
              </v:shape>
            </v:group>
            <v:group style="position:absolute;left:5490;top:869;width:20;height:2" coordorigin="5490,869" coordsize="20,2">
              <v:shape style="position:absolute;left:5490;top:869;width:20;height:2" coordorigin="5490,869" coordsize="20,0" path="m5490,869l5509,869e" filled="false" stroked="true" strokeweight=".47998pt" strokecolor="#000000">
                <v:path arrowok="t"/>
              </v:shape>
            </v:group>
            <v:group style="position:absolute;left:5509;top:869;width:20;height:2" coordorigin="5509,869" coordsize="20,2">
              <v:shape style="position:absolute;left:5509;top:869;width:20;height:2" coordorigin="5509,869" coordsize="20,0" path="m5509,869l5528,869e" filled="false" stroked="true" strokeweight=".47998pt" strokecolor="#000000">
                <v:path arrowok="t"/>
              </v:shape>
            </v:group>
            <v:group style="position:absolute;left:5528;top:869;width:20;height:2" coordorigin="5528,869" coordsize="20,2">
              <v:shape style="position:absolute;left:5528;top:869;width:20;height:2" coordorigin="5528,869" coordsize="20,0" path="m5528,869l5547,869e" filled="false" stroked="true" strokeweight=".47998pt" strokecolor="#000000">
                <v:path arrowok="t"/>
              </v:shape>
            </v:group>
            <v:group style="position:absolute;left:5547;top:869;width:20;height:2" coordorigin="5547,869" coordsize="20,2">
              <v:shape style="position:absolute;left:5547;top:869;width:20;height:2" coordorigin="5547,869" coordsize="20,0" path="m5547,869l5567,869e" filled="false" stroked="true" strokeweight=".47998pt" strokecolor="#000000">
                <v:path arrowok="t"/>
              </v:shape>
            </v:group>
            <v:group style="position:absolute;left:5567;top:869;width:20;height:2" coordorigin="5567,869" coordsize="20,2">
              <v:shape style="position:absolute;left:5567;top:869;width:20;height:2" coordorigin="5567,869" coordsize="20,0" path="m5567,869l5586,869e" filled="false" stroked="true" strokeweight=".47998pt" strokecolor="#000000">
                <v:path arrowok="t"/>
              </v:shape>
            </v:group>
            <v:group style="position:absolute;left:5586;top:869;width:20;height:2" coordorigin="5586,869" coordsize="20,2">
              <v:shape style="position:absolute;left:5586;top:869;width:20;height:2" coordorigin="5586,869" coordsize="20,0" path="m5586,869l5605,869e" filled="false" stroked="true" strokeweight=".47998pt" strokecolor="#000000">
                <v:path arrowok="t"/>
              </v:shape>
            </v:group>
            <v:group style="position:absolute;left:5605;top:869;width:20;height:2" coordorigin="5605,869" coordsize="20,2">
              <v:shape style="position:absolute;left:5605;top:869;width:20;height:2" coordorigin="5605,869" coordsize="20,0" path="m5605,869l5624,869e" filled="false" stroked="true" strokeweight=".47998pt" strokecolor="#000000">
                <v:path arrowok="t"/>
              </v:shape>
            </v:group>
            <v:group style="position:absolute;left:5624;top:869;width:20;height:2" coordorigin="5624,869" coordsize="20,2">
              <v:shape style="position:absolute;left:5624;top:869;width:20;height:2" coordorigin="5624,869" coordsize="20,0" path="m5624,869l5643,869e" filled="false" stroked="true" strokeweight=".47998pt" strokecolor="#000000">
                <v:path arrowok="t"/>
              </v:shape>
            </v:group>
            <v:group style="position:absolute;left:5643;top:869;width:20;height:2" coordorigin="5643,869" coordsize="20,2">
              <v:shape style="position:absolute;left:5643;top:869;width:20;height:2" coordorigin="5643,869" coordsize="20,0" path="m5643,869l5663,869e" filled="false" stroked="true" strokeweight=".47998pt" strokecolor="#000000">
                <v:path arrowok="t"/>
              </v:shape>
            </v:group>
            <v:group style="position:absolute;left:5663;top:869;width:20;height:2" coordorigin="5663,869" coordsize="20,2">
              <v:shape style="position:absolute;left:5663;top:869;width:20;height:2" coordorigin="5663,869" coordsize="20,0" path="m5663,869l5682,869e" filled="false" stroked="true" strokeweight=".47998pt" strokecolor="#000000">
                <v:path arrowok="t"/>
              </v:shape>
            </v:group>
            <v:group style="position:absolute;left:5682;top:869;width:20;height:2" coordorigin="5682,869" coordsize="20,2">
              <v:shape style="position:absolute;left:5682;top:869;width:20;height:2" coordorigin="5682,869" coordsize="20,0" path="m5682,869l5701,869e" filled="false" stroked="true" strokeweight=".47998pt" strokecolor="#000000">
                <v:path arrowok="t"/>
              </v:shape>
            </v:group>
            <v:group style="position:absolute;left:5701;top:869;width:20;height:2" coordorigin="5701,869" coordsize="20,2">
              <v:shape style="position:absolute;left:5701;top:869;width:20;height:2" coordorigin="5701,869" coordsize="20,0" path="m5701,869l5720,869e" filled="false" stroked="true" strokeweight=".47998pt" strokecolor="#000000">
                <v:path arrowok="t"/>
              </v:shape>
            </v:group>
            <v:group style="position:absolute;left:5720;top:869;width:20;height:2" coordorigin="5720,869" coordsize="20,2">
              <v:shape style="position:absolute;left:5720;top:869;width:20;height:2" coordorigin="5720,869" coordsize="20,0" path="m5720,869l5739,869e" filled="false" stroked="true" strokeweight=".47998pt" strokecolor="#000000">
                <v:path arrowok="t"/>
              </v:shape>
            </v:group>
            <v:group style="position:absolute;left:5739;top:869;width:20;height:2" coordorigin="5739,869" coordsize="20,2">
              <v:shape style="position:absolute;left:5739;top:869;width:20;height:2" coordorigin="5739,869" coordsize="20,0" path="m5739,869l5759,869e" filled="false" stroked="true" strokeweight=".47998pt" strokecolor="#000000">
                <v:path arrowok="t"/>
              </v:shape>
            </v:group>
            <v:group style="position:absolute;left:5759;top:869;width:20;height:2" coordorigin="5759,869" coordsize="20,2">
              <v:shape style="position:absolute;left:5759;top:869;width:20;height:2" coordorigin="5759,869" coordsize="20,0" path="m5759,869l5778,869e" filled="false" stroked="true" strokeweight=".47998pt" strokecolor="#000000">
                <v:path arrowok="t"/>
              </v:shape>
            </v:group>
            <v:group style="position:absolute;left:5778;top:869;width:20;height:2" coordorigin="5778,869" coordsize="20,2">
              <v:shape style="position:absolute;left:5778;top:869;width:20;height:2" coordorigin="5778,869" coordsize="20,0" path="m5778,869l5797,869e" filled="false" stroked="true" strokeweight=".47998pt" strokecolor="#000000">
                <v:path arrowok="t"/>
              </v:shape>
            </v:group>
            <v:group style="position:absolute;left:5797;top:869;width:20;height:2" coordorigin="5797,869" coordsize="20,2">
              <v:shape style="position:absolute;left:5797;top:869;width:20;height:2" coordorigin="5797,869" coordsize="20,0" path="m5797,869l5816,869e" filled="false" stroked="true" strokeweight=".47998pt" strokecolor="#000000">
                <v:path arrowok="t"/>
              </v:shape>
            </v:group>
            <v:group style="position:absolute;left:5816;top:869;width:20;height:2" coordorigin="5816,869" coordsize="20,2">
              <v:shape style="position:absolute;left:5816;top:869;width:20;height:2" coordorigin="5816,869" coordsize="20,0" path="m5816,869l5835,869e" filled="false" stroked="true" strokeweight=".47998pt" strokecolor="#000000">
                <v:path arrowok="t"/>
              </v:shape>
            </v:group>
            <v:group style="position:absolute;left:5835;top:869;width:20;height:2" coordorigin="5835,869" coordsize="20,2">
              <v:shape style="position:absolute;left:5835;top:869;width:20;height:2" coordorigin="5835,869" coordsize="20,0" path="m5835,869l5855,869e" filled="false" stroked="true" strokeweight=".47998pt" strokecolor="#000000">
                <v:path arrowok="t"/>
              </v:shape>
            </v:group>
            <v:group style="position:absolute;left:5855;top:869;width:20;height:2" coordorigin="5855,869" coordsize="20,2">
              <v:shape style="position:absolute;left:5855;top:869;width:20;height:2" coordorigin="5855,869" coordsize="20,0" path="m5855,869l5874,869e" filled="false" stroked="true" strokeweight=".47998pt" strokecolor="#000000">
                <v:path arrowok="t"/>
              </v:shape>
            </v:group>
            <v:group style="position:absolute;left:5874;top:869;width:20;height:2" coordorigin="5874,869" coordsize="20,2">
              <v:shape style="position:absolute;left:5874;top:869;width:20;height:2" coordorigin="5874,869" coordsize="20,0" path="m5874,869l5893,869e" filled="false" stroked="true" strokeweight=".47998pt" strokecolor="#000000">
                <v:path arrowok="t"/>
              </v:shape>
            </v:group>
            <v:group style="position:absolute;left:5893;top:869;width:20;height:2" coordorigin="5893,869" coordsize="20,2">
              <v:shape style="position:absolute;left:5893;top:869;width:20;height:2" coordorigin="5893,869" coordsize="20,0" path="m5893,869l5912,869e" filled="false" stroked="true" strokeweight=".47998pt" strokecolor="#000000">
                <v:path arrowok="t"/>
              </v:shape>
            </v:group>
            <v:group style="position:absolute;left:5912;top:869;width:20;height:2" coordorigin="5912,869" coordsize="20,2">
              <v:shape style="position:absolute;left:5912;top:869;width:20;height:2" coordorigin="5912,869" coordsize="20,0" path="m5912,869l5931,869e" filled="false" stroked="true" strokeweight=".47998pt" strokecolor="#000000">
                <v:path arrowok="t"/>
              </v:shape>
            </v:group>
            <v:group style="position:absolute;left:5931;top:869;width:20;height:2" coordorigin="5931,869" coordsize="20,2">
              <v:shape style="position:absolute;left:5931;top:869;width:20;height:2" coordorigin="5931,869" coordsize="20,0" path="m5931,869l5951,869e" filled="false" stroked="true" strokeweight=".47998pt" strokecolor="#000000">
                <v:path arrowok="t"/>
              </v:shape>
            </v:group>
            <v:group style="position:absolute;left:5951;top:869;width:20;height:2" coordorigin="5951,869" coordsize="20,2">
              <v:shape style="position:absolute;left:5951;top:869;width:20;height:2" coordorigin="5951,869" coordsize="20,0" path="m5951,869l5970,869e" filled="false" stroked="true" strokeweight=".47998pt" strokecolor="#000000">
                <v:path arrowok="t"/>
              </v:shape>
            </v:group>
            <v:group style="position:absolute;left:5970;top:869;width:20;height:2" coordorigin="5970,869" coordsize="20,2">
              <v:shape style="position:absolute;left:5970;top:869;width:20;height:2" coordorigin="5970,869" coordsize="20,0" path="m5970,869l5989,869e" filled="false" stroked="true" strokeweight=".47998pt" strokecolor="#000000">
                <v:path arrowok="t"/>
              </v:shape>
            </v:group>
            <v:group style="position:absolute;left:5989;top:869;width:20;height:2" coordorigin="5989,869" coordsize="20,2">
              <v:shape style="position:absolute;left:5989;top:869;width:20;height:2" coordorigin="5989,869" coordsize="20,0" path="m5989,869l6008,869e" filled="false" stroked="true" strokeweight=".47998pt" strokecolor="#000000">
                <v:path arrowok="t"/>
              </v:shape>
            </v:group>
            <v:group style="position:absolute;left:6008;top:869;width:20;height:2" coordorigin="6008,869" coordsize="20,2">
              <v:shape style="position:absolute;left:6008;top:869;width:20;height:2" coordorigin="6008,869" coordsize="20,0" path="m6008,869l6027,869e" filled="false" stroked="true" strokeweight=".47998pt" strokecolor="#000000">
                <v:path arrowok="t"/>
              </v:shape>
            </v:group>
            <v:group style="position:absolute;left:6027;top:869;width:20;height:2" coordorigin="6027,869" coordsize="20,2">
              <v:shape style="position:absolute;left:6027;top:869;width:20;height:2" coordorigin="6027,869" coordsize="20,0" path="m6027,869l6047,869e" filled="false" stroked="true" strokeweight=".47998pt" strokecolor="#000000">
                <v:path arrowok="t"/>
              </v:shape>
            </v:group>
            <v:group style="position:absolute;left:6047;top:869;width:20;height:2" coordorigin="6047,869" coordsize="20,2">
              <v:shape style="position:absolute;left:6047;top:869;width:20;height:2" coordorigin="6047,869" coordsize="20,0" path="m6047,869l6066,869e" filled="false" stroked="true" strokeweight=".47998pt" strokecolor="#000000">
                <v:path arrowok="t"/>
              </v:shape>
            </v:group>
            <v:group style="position:absolute;left:6066;top:869;width:20;height:2" coordorigin="6066,869" coordsize="20,2">
              <v:shape style="position:absolute;left:6066;top:869;width:20;height:2" coordorigin="6066,869" coordsize="20,0" path="m6066,869l6085,869e" filled="false" stroked="true" strokeweight=".47998pt" strokecolor="#000000">
                <v:path arrowok="t"/>
              </v:shape>
            </v:group>
            <v:group style="position:absolute;left:6085;top:869;width:20;height:2" coordorigin="6085,869" coordsize="20,2">
              <v:shape style="position:absolute;left:6085;top:869;width:20;height:2" coordorigin="6085,869" coordsize="20,0" path="m6085,869l6104,869e" filled="false" stroked="true" strokeweight=".47998pt" strokecolor="#000000">
                <v:path arrowok="t"/>
              </v:shape>
            </v:group>
            <v:group style="position:absolute;left:6104;top:869;width:20;height:2" coordorigin="6104,869" coordsize="20,2">
              <v:shape style="position:absolute;left:6104;top:869;width:20;height:2" coordorigin="6104,869" coordsize="20,0" path="m6104,869l6123,869e" filled="false" stroked="true" strokeweight=".47998pt" strokecolor="#000000">
                <v:path arrowok="t"/>
              </v:shape>
            </v:group>
            <v:group style="position:absolute;left:6123;top:869;width:20;height:2" coordorigin="6123,869" coordsize="20,2">
              <v:shape style="position:absolute;left:6123;top:869;width:20;height:2" coordorigin="6123,869" coordsize="20,0" path="m6123,869l6143,869e" filled="false" stroked="true" strokeweight=".47998pt" strokecolor="#000000">
                <v:path arrowok="t"/>
              </v:shape>
            </v:group>
            <v:group style="position:absolute;left:6143;top:869;width:20;height:2" coordorigin="6143,869" coordsize="20,2">
              <v:shape style="position:absolute;left:6143;top:869;width:20;height:2" coordorigin="6143,869" coordsize="20,0" path="m6143,869l6162,869e" filled="false" stroked="true" strokeweight=".47998pt" strokecolor="#000000">
                <v:path arrowok="t"/>
              </v:shape>
            </v:group>
            <v:group style="position:absolute;left:6162;top:869;width:20;height:2" coordorigin="6162,869" coordsize="20,2">
              <v:shape style="position:absolute;left:6162;top:869;width:20;height:2" coordorigin="6162,869" coordsize="20,0" path="m6162,869l6181,869e" filled="false" stroked="true" strokeweight=".47998pt" strokecolor="#000000">
                <v:path arrowok="t"/>
              </v:shape>
            </v:group>
            <v:group style="position:absolute;left:6181;top:869;width:20;height:2" coordorigin="6181,869" coordsize="20,2">
              <v:shape style="position:absolute;left:6181;top:869;width:20;height:2" coordorigin="6181,869" coordsize="20,0" path="m6181,869l6200,869e" filled="false" stroked="true" strokeweight=".47998pt" strokecolor="#000000">
                <v:path arrowok="t"/>
              </v:shape>
            </v:group>
            <v:group style="position:absolute;left:6200;top:869;width:20;height:2" coordorigin="6200,869" coordsize="20,2">
              <v:shape style="position:absolute;left:6200;top:869;width:20;height:2" coordorigin="6200,869" coordsize="20,0" path="m6200,869l6219,869e" filled="false" stroked="true" strokeweight=".47998pt" strokecolor="#000000">
                <v:path arrowok="t"/>
              </v:shape>
            </v:group>
            <v:group style="position:absolute;left:6219;top:869;width:20;height:2" coordorigin="6219,869" coordsize="20,2">
              <v:shape style="position:absolute;left:6219;top:869;width:20;height:2" coordorigin="6219,869" coordsize="20,0" path="m6219,869l6239,869e" filled="false" stroked="true" strokeweight=".47998pt" strokecolor="#000000">
                <v:path arrowok="t"/>
              </v:shape>
            </v:group>
            <v:group style="position:absolute;left:6239;top:869;width:20;height:2" coordorigin="6239,869" coordsize="20,2">
              <v:shape style="position:absolute;left:6239;top:869;width:20;height:2" coordorigin="6239,869" coordsize="20,0" path="m6239,869l6258,869e" filled="false" stroked="true" strokeweight=".47998pt" strokecolor="#000000">
                <v:path arrowok="t"/>
              </v:shape>
            </v:group>
            <v:group style="position:absolute;left:6258;top:869;width:20;height:2" coordorigin="6258,869" coordsize="20,2">
              <v:shape style="position:absolute;left:6258;top:869;width:20;height:2" coordorigin="6258,869" coordsize="20,0" path="m6258,869l6277,869e" filled="false" stroked="true" strokeweight=".47998pt" strokecolor="#000000">
                <v:path arrowok="t"/>
              </v:shape>
            </v:group>
            <v:group style="position:absolute;left:6277;top:869;width:20;height:2" coordorigin="6277,869" coordsize="20,2">
              <v:shape style="position:absolute;left:6277;top:869;width:20;height:2" coordorigin="6277,869" coordsize="20,0" path="m6277,869l6296,869e" filled="false" stroked="true" strokeweight=".47998pt" strokecolor="#000000">
                <v:path arrowok="t"/>
              </v:shape>
            </v:group>
            <v:group style="position:absolute;left:6296;top:869;width:20;height:2" coordorigin="6296,869" coordsize="20,2">
              <v:shape style="position:absolute;left:6296;top:869;width:20;height:2" coordorigin="6296,869" coordsize="20,0" path="m6296,869l6315,869e" filled="false" stroked="true" strokeweight=".47998pt" strokecolor="#000000">
                <v:path arrowok="t"/>
              </v:shape>
            </v:group>
            <v:group style="position:absolute;left:6315;top:869;width:20;height:2" coordorigin="6315,869" coordsize="20,2">
              <v:shape style="position:absolute;left:6315;top:869;width:20;height:2" coordorigin="6315,869" coordsize="20,0" path="m6315,869l6335,869e" filled="false" stroked="true" strokeweight=".47998pt" strokecolor="#000000">
                <v:path arrowok="t"/>
              </v:shape>
            </v:group>
            <v:group style="position:absolute;left:6335;top:869;width:20;height:2" coordorigin="6335,869" coordsize="20,2">
              <v:shape style="position:absolute;left:6335;top:869;width:20;height:2" coordorigin="6335,869" coordsize="20,0" path="m6335,869l6354,869e" filled="false" stroked="true" strokeweight=".47998pt" strokecolor="#000000">
                <v:path arrowok="t"/>
              </v:shape>
            </v:group>
            <v:group style="position:absolute;left:6354;top:869;width:20;height:2" coordorigin="6354,869" coordsize="20,2">
              <v:shape style="position:absolute;left:6354;top:869;width:20;height:2" coordorigin="6354,869" coordsize="20,0" path="m6354,869l6373,869e" filled="false" stroked="true" strokeweight=".47998pt" strokecolor="#000000">
                <v:path arrowok="t"/>
              </v:shape>
            </v:group>
            <v:group style="position:absolute;left:6373;top:869;width:20;height:2" coordorigin="6373,869" coordsize="20,2">
              <v:shape style="position:absolute;left:6373;top:869;width:20;height:2" coordorigin="6373,869" coordsize="20,0" path="m6373,869l6392,869e" filled="false" stroked="true" strokeweight=".47998pt" strokecolor="#000000">
                <v:path arrowok="t"/>
              </v:shape>
            </v:group>
            <v:group style="position:absolute;left:6392;top:869;width:20;height:2" coordorigin="6392,869" coordsize="20,2">
              <v:shape style="position:absolute;left:6392;top:869;width:20;height:2" coordorigin="6392,869" coordsize="20,0" path="m6392,869l6411,869e" filled="false" stroked="true" strokeweight=".47998pt" strokecolor="#000000">
                <v:path arrowok="t"/>
              </v:shape>
            </v:group>
            <v:group style="position:absolute;left:6411;top:869;width:20;height:2" coordorigin="6411,869" coordsize="20,2">
              <v:shape style="position:absolute;left:6411;top:869;width:20;height:2" coordorigin="6411,869" coordsize="20,0" path="m6411,869l6431,869e" filled="false" stroked="true" strokeweight=".47998pt" strokecolor="#000000">
                <v:path arrowok="t"/>
              </v:shape>
            </v:group>
            <v:group style="position:absolute;left:6431;top:869;width:20;height:2" coordorigin="6431,869" coordsize="20,2">
              <v:shape style="position:absolute;left:6431;top:869;width:20;height:2" coordorigin="6431,869" coordsize="20,0" path="m6431,869l6450,869e" filled="false" stroked="true" strokeweight=".47998pt" strokecolor="#000000">
                <v:path arrowok="t"/>
              </v:shape>
            </v:group>
            <v:group style="position:absolute;left:6450;top:869;width:20;height:2" coordorigin="6450,869" coordsize="20,2">
              <v:shape style="position:absolute;left:6450;top:869;width:20;height:2" coordorigin="6450,869" coordsize="20,0" path="m6450,869l6469,869e" filled="false" stroked="true" strokeweight=".47998pt" strokecolor="#000000">
                <v:path arrowok="t"/>
              </v:shape>
            </v:group>
            <v:group style="position:absolute;left:6469;top:869;width:20;height:2" coordorigin="6469,869" coordsize="20,2">
              <v:shape style="position:absolute;left:6469;top:869;width:20;height:2" coordorigin="6469,869" coordsize="20,0" path="m6469,869l6488,869e" filled="false" stroked="true" strokeweight=".47998pt" strokecolor="#000000">
                <v:path arrowok="t"/>
              </v:shape>
            </v:group>
            <v:group style="position:absolute;left:6488;top:869;width:20;height:2" coordorigin="6488,869" coordsize="20,2">
              <v:shape style="position:absolute;left:6488;top:869;width:20;height:2" coordorigin="6488,869" coordsize="20,0" path="m6488,869l6507,869e" filled="false" stroked="true" strokeweight=".47998pt" strokecolor="#000000">
                <v:path arrowok="t"/>
              </v:shape>
            </v:group>
            <v:group style="position:absolute;left:6507;top:869;width:20;height:2" coordorigin="6507,869" coordsize="20,2">
              <v:shape style="position:absolute;left:6507;top:869;width:20;height:2" coordorigin="6507,869" coordsize="20,0" path="m6507,869l6527,869e" filled="false" stroked="true" strokeweight=".47998pt" strokecolor="#000000">
                <v:path arrowok="t"/>
              </v:shape>
            </v:group>
            <v:group style="position:absolute;left:6527;top:869;width:20;height:2" coordorigin="6527,869" coordsize="20,2">
              <v:shape style="position:absolute;left:6527;top:869;width:20;height:2" coordorigin="6527,869" coordsize="20,0" path="m6527,869l6546,869e" filled="false" stroked="true" strokeweight=".47998pt" strokecolor="#000000">
                <v:path arrowok="t"/>
              </v:shape>
            </v:group>
            <v:group style="position:absolute;left:6546;top:869;width:20;height:2" coordorigin="6546,869" coordsize="20,2">
              <v:shape style="position:absolute;left:6546;top:869;width:20;height:2" coordorigin="6546,869" coordsize="20,0" path="m6546,869l6565,869e" filled="false" stroked="true" strokeweight=".47998pt" strokecolor="#000000">
                <v:path arrowok="t"/>
              </v:shape>
            </v:group>
            <v:group style="position:absolute;left:6565;top:869;width:20;height:2" coordorigin="6565,869" coordsize="20,2">
              <v:shape style="position:absolute;left:6565;top:869;width:20;height:2" coordorigin="6565,869" coordsize="20,0" path="m6565,869l6584,869e" filled="false" stroked="true" strokeweight=".47998pt" strokecolor="#000000">
                <v:path arrowok="t"/>
              </v:shape>
            </v:group>
            <v:group style="position:absolute;left:6584;top:869;width:20;height:2" coordorigin="6584,869" coordsize="20,2">
              <v:shape style="position:absolute;left:6584;top:869;width:20;height:2" coordorigin="6584,869" coordsize="20,0" path="m6584,869l6603,869e" filled="false" stroked="true" strokeweight=".47998pt" strokecolor="#000000">
                <v:path arrowok="t"/>
              </v:shape>
            </v:group>
            <v:group style="position:absolute;left:6603;top:869;width:20;height:2" coordorigin="6603,869" coordsize="20,2">
              <v:shape style="position:absolute;left:6603;top:869;width:20;height:2" coordorigin="6603,869" coordsize="20,0" path="m6603,869l6623,869e" filled="false" stroked="true" strokeweight=".47998pt" strokecolor="#000000">
                <v:path arrowok="t"/>
              </v:shape>
            </v:group>
            <v:group style="position:absolute;left:6623;top:869;width:20;height:2" coordorigin="6623,869" coordsize="20,2">
              <v:shape style="position:absolute;left:6623;top:869;width:20;height:2" coordorigin="6623,869" coordsize="20,0" path="m6623,869l6642,869e" filled="false" stroked="true" strokeweight=".47998pt" strokecolor="#000000">
                <v:path arrowok="t"/>
              </v:shape>
            </v:group>
            <v:group style="position:absolute;left:6642;top:869;width:20;height:2" coordorigin="6642,869" coordsize="20,2">
              <v:shape style="position:absolute;left:6642;top:869;width:20;height:2" coordorigin="6642,869" coordsize="20,0" path="m6642,869l6661,869e" filled="false" stroked="true" strokeweight=".47998pt" strokecolor="#000000">
                <v:path arrowok="t"/>
              </v:shape>
            </v:group>
            <v:group style="position:absolute;left:6661;top:869;width:20;height:2" coordorigin="6661,869" coordsize="20,2">
              <v:shape style="position:absolute;left:6661;top:869;width:20;height:2" coordorigin="6661,869" coordsize="20,0" path="m6661,869l6681,869e" filled="false" stroked="true" strokeweight=".47998pt" strokecolor="#000000">
                <v:path arrowok="t"/>
              </v:shape>
            </v:group>
            <v:group style="position:absolute;left:6681;top:869;width:20;height:2" coordorigin="6681,869" coordsize="20,2">
              <v:shape style="position:absolute;left:6681;top:869;width:20;height:2" coordorigin="6681,869" coordsize="20,0" path="m6681,869l6700,869e" filled="false" stroked="true" strokeweight=".47998pt" strokecolor="#000000">
                <v:path arrowok="t"/>
              </v:shape>
            </v:group>
            <v:group style="position:absolute;left:6700;top:869;width:20;height:2" coordorigin="6700,869" coordsize="20,2">
              <v:shape style="position:absolute;left:6700;top:869;width:20;height:2" coordorigin="6700,869" coordsize="20,0" path="m6700,869l6719,869e" filled="false" stroked="true" strokeweight=".47998pt" strokecolor="#000000">
                <v:path arrowok="t"/>
              </v:shape>
            </v:group>
            <v:group style="position:absolute;left:6719;top:869;width:20;height:2" coordorigin="6719,869" coordsize="20,2">
              <v:shape style="position:absolute;left:6719;top:869;width:20;height:2" coordorigin="6719,869" coordsize="20,0" path="m6719,869l6738,869e" filled="false" stroked="true" strokeweight=".47998pt" strokecolor="#000000">
                <v:path arrowok="t"/>
              </v:shape>
            </v:group>
            <v:group style="position:absolute;left:6738;top:869;width:20;height:2" coordorigin="6738,869" coordsize="20,2">
              <v:shape style="position:absolute;left:6738;top:869;width:20;height:2" coordorigin="6738,869" coordsize="20,0" path="m6738,869l6757,869e" filled="false" stroked="true" strokeweight=".47998pt" strokecolor="#000000">
                <v:path arrowok="t"/>
              </v:shape>
            </v:group>
            <v:group style="position:absolute;left:6757;top:869;width:20;height:2" coordorigin="6757,869" coordsize="20,2">
              <v:shape style="position:absolute;left:6757;top:869;width:20;height:2" coordorigin="6757,869" coordsize="20,0" path="m6757,869l6777,869e" filled="false" stroked="true" strokeweight=".47998pt" strokecolor="#000000">
                <v:path arrowok="t"/>
              </v:shape>
            </v:group>
            <v:group style="position:absolute;left:6777;top:869;width:20;height:2" coordorigin="6777,869" coordsize="20,2">
              <v:shape style="position:absolute;left:6777;top:869;width:20;height:2" coordorigin="6777,869" coordsize="20,0" path="m6777,869l6796,869e" filled="false" stroked="true" strokeweight=".47998pt" strokecolor="#000000">
                <v:path arrowok="t"/>
              </v:shape>
            </v:group>
            <v:group style="position:absolute;left:6796;top:869;width:20;height:2" coordorigin="6796,869" coordsize="20,2">
              <v:shape style="position:absolute;left:6796;top:869;width:20;height:2" coordorigin="6796,869" coordsize="20,0" path="m6796,869l6815,869e" filled="false" stroked="true" strokeweight=".47998pt" strokecolor="#000000">
                <v:path arrowok="t"/>
              </v:shape>
            </v:group>
            <v:group style="position:absolute;left:6815;top:869;width:20;height:2" coordorigin="6815,869" coordsize="20,2">
              <v:shape style="position:absolute;left:6815;top:869;width:20;height:2" coordorigin="6815,869" coordsize="20,0" path="m6815,869l6834,869e" filled="false" stroked="true" strokeweight=".47998pt" strokecolor="#000000">
                <v:path arrowok="t"/>
              </v:shape>
            </v:group>
            <v:group style="position:absolute;left:6834;top:869;width:20;height:2" coordorigin="6834,869" coordsize="20,2">
              <v:shape style="position:absolute;left:6834;top:869;width:20;height:2" coordorigin="6834,869" coordsize="20,0" path="m6834,869l6853,869e" filled="false" stroked="true" strokeweight=".47998pt" strokecolor="#000000">
                <v:path arrowok="t"/>
              </v:shape>
            </v:group>
            <v:group style="position:absolute;left:6853;top:869;width:20;height:2" coordorigin="6853,869" coordsize="20,2">
              <v:shape style="position:absolute;left:6853;top:869;width:20;height:2" coordorigin="6853,869" coordsize="20,0" path="m6853,869l6873,869e" filled="false" stroked="true" strokeweight=".47998pt" strokecolor="#000000">
                <v:path arrowok="t"/>
              </v:shape>
            </v:group>
            <v:group style="position:absolute;left:6873;top:869;width:20;height:2" coordorigin="6873,869" coordsize="20,2">
              <v:shape style="position:absolute;left:6873;top:869;width:20;height:2" coordorigin="6873,869" coordsize="20,0" path="m6873,869l6892,869e" filled="false" stroked="true" strokeweight=".47998pt" strokecolor="#000000">
                <v:path arrowok="t"/>
              </v:shape>
            </v:group>
            <v:group style="position:absolute;left:6892;top:869;width:20;height:2" coordorigin="6892,869" coordsize="20,2">
              <v:shape style="position:absolute;left:6892;top:869;width:20;height:2" coordorigin="6892,869" coordsize="20,0" path="m6892,869l6911,869e" filled="false" stroked="true" strokeweight=".47998pt" strokecolor="#000000">
                <v:path arrowok="t"/>
              </v:shape>
            </v:group>
            <v:group style="position:absolute;left:6911;top:869;width:20;height:2" coordorigin="6911,869" coordsize="20,2">
              <v:shape style="position:absolute;left:6911;top:869;width:20;height:2" coordorigin="6911,869" coordsize="20,0" path="m6911,869l6930,869e" filled="false" stroked="true" strokeweight=".47998pt" strokecolor="#000000">
                <v:path arrowok="t"/>
              </v:shape>
            </v:group>
            <v:group style="position:absolute;left:6930;top:869;width:20;height:2" coordorigin="6930,869" coordsize="20,2">
              <v:shape style="position:absolute;left:6930;top:869;width:20;height:2" coordorigin="6930,869" coordsize="20,0" path="m6930,869l6949,869e" filled="false" stroked="true" strokeweight=".47998pt" strokecolor="#000000">
                <v:path arrowok="t"/>
              </v:shape>
            </v:group>
            <v:group style="position:absolute;left:6949;top:869;width:20;height:2" coordorigin="6949,869" coordsize="20,2">
              <v:shape style="position:absolute;left:6949;top:869;width:20;height:2" coordorigin="6949,869" coordsize="20,0" path="m6949,869l6969,869e" filled="false" stroked="true" strokeweight=".47998pt" strokecolor="#000000">
                <v:path arrowok="t"/>
              </v:shape>
            </v:group>
            <v:group style="position:absolute;left:6969;top:869;width:20;height:2" coordorigin="6969,869" coordsize="20,2">
              <v:shape style="position:absolute;left:6969;top:869;width:20;height:2" coordorigin="6969,869" coordsize="20,0" path="m6969,869l6988,869e" filled="false" stroked="true" strokeweight=".47998pt" strokecolor="#000000">
                <v:path arrowok="t"/>
              </v:shape>
            </v:group>
            <v:group style="position:absolute;left:6988;top:869;width:20;height:2" coordorigin="6988,869" coordsize="20,2">
              <v:shape style="position:absolute;left:6988;top:869;width:20;height:2" coordorigin="6988,869" coordsize="20,0" path="m6988,869l7007,869e" filled="false" stroked="true" strokeweight=".47998pt" strokecolor="#000000">
                <v:path arrowok="t"/>
              </v:shape>
            </v:group>
            <v:group style="position:absolute;left:7007;top:869;width:20;height:2" coordorigin="7007,869" coordsize="20,2">
              <v:shape style="position:absolute;left:7007;top:869;width:20;height:2" coordorigin="7007,869" coordsize="20,0" path="m7007,869l7026,869e" filled="false" stroked="true" strokeweight=".47998pt" strokecolor="#000000">
                <v:path arrowok="t"/>
              </v:shape>
            </v:group>
            <v:group style="position:absolute;left:7026;top:869;width:20;height:2" coordorigin="7026,869" coordsize="20,2">
              <v:shape style="position:absolute;left:7026;top:869;width:20;height:2" coordorigin="7026,869" coordsize="20,0" path="m7026,869l7045,869e" filled="false" stroked="true" strokeweight=".47998pt" strokecolor="#000000">
                <v:path arrowok="t"/>
              </v:shape>
            </v:group>
            <v:group style="position:absolute;left:7045;top:869;width:20;height:2" coordorigin="7045,869" coordsize="20,2">
              <v:shape style="position:absolute;left:7045;top:869;width:20;height:2" coordorigin="7045,869" coordsize="20,0" path="m7045,869l7065,869e" filled="false" stroked="true" strokeweight=".47998pt" strokecolor="#000000">
                <v:path arrowok="t"/>
              </v:shape>
            </v:group>
            <v:group style="position:absolute;left:7065;top:869;width:20;height:2" coordorigin="7065,869" coordsize="20,2">
              <v:shape style="position:absolute;left:7065;top:869;width:20;height:2" coordorigin="7065,869" coordsize="20,0" path="m7065,869l7084,869e" filled="false" stroked="true" strokeweight=".47998pt" strokecolor="#000000">
                <v:path arrowok="t"/>
              </v:shape>
            </v:group>
            <v:group style="position:absolute;left:7084;top:869;width:20;height:2" coordorigin="7084,869" coordsize="20,2">
              <v:shape style="position:absolute;left:7084;top:869;width:20;height:2" coordorigin="7084,869" coordsize="20,0" path="m7084,869l7103,869e" filled="false" stroked="true" strokeweight=".47998pt" strokecolor="#000000">
                <v:path arrowok="t"/>
              </v:shape>
            </v:group>
            <v:group style="position:absolute;left:7103;top:869;width:20;height:2" coordorigin="7103,869" coordsize="20,2">
              <v:shape style="position:absolute;left:7103;top:869;width:20;height:2" coordorigin="7103,869" coordsize="20,0" path="m7103,869l7122,869e" filled="false" stroked="true" strokeweight=".47998pt" strokecolor="#000000">
                <v:path arrowok="t"/>
              </v:shape>
            </v:group>
            <v:group style="position:absolute;left:7122;top:869;width:20;height:2" coordorigin="7122,869" coordsize="20,2">
              <v:shape style="position:absolute;left:7122;top:869;width:20;height:2" coordorigin="7122,869" coordsize="20,0" path="m7122,869l7141,869e" filled="false" stroked="true" strokeweight=".47998pt" strokecolor="#000000">
                <v:path arrowok="t"/>
              </v:shape>
            </v:group>
            <v:group style="position:absolute;left:7141;top:869;width:20;height:2" coordorigin="7141,869" coordsize="20,2">
              <v:shape style="position:absolute;left:7141;top:869;width:20;height:2" coordorigin="7141,869" coordsize="20,0" path="m7141,869l7161,869e" filled="false" stroked="true" strokeweight=".47998pt" strokecolor="#000000">
                <v:path arrowok="t"/>
              </v:shape>
            </v:group>
            <v:group style="position:absolute;left:7161;top:869;width:20;height:2" coordorigin="7161,869" coordsize="20,2">
              <v:shape style="position:absolute;left:7161;top:869;width:20;height:2" coordorigin="7161,869" coordsize="20,0" path="m7161,869l7180,869e" filled="false" stroked="true" strokeweight=".47998pt" strokecolor="#000000">
                <v:path arrowok="t"/>
              </v:shape>
            </v:group>
            <v:group style="position:absolute;left:7180;top:869;width:20;height:2" coordorigin="7180,869" coordsize="20,2">
              <v:shape style="position:absolute;left:7180;top:869;width:20;height:2" coordorigin="7180,869" coordsize="20,0" path="m7180,869l7199,869e" filled="false" stroked="true" strokeweight=".47998pt" strokecolor="#000000">
                <v:path arrowok="t"/>
              </v:shape>
            </v:group>
            <v:group style="position:absolute;left:7199;top:869;width:20;height:2" coordorigin="7199,869" coordsize="20,2">
              <v:shape style="position:absolute;left:7199;top:869;width:20;height:2" coordorigin="7199,869" coordsize="20,0" path="m7199,869l7218,869e" filled="false" stroked="true" strokeweight=".47998pt" strokecolor="#000000">
                <v:path arrowok="t"/>
              </v:shape>
            </v:group>
            <v:group style="position:absolute;left:7218;top:869;width:20;height:2" coordorigin="7218,869" coordsize="20,2">
              <v:shape style="position:absolute;left:7218;top:869;width:20;height:2" coordorigin="7218,869" coordsize="20,0" path="m7218,869l7237,869e" filled="false" stroked="true" strokeweight=".47998pt" strokecolor="#000000">
                <v:path arrowok="t"/>
              </v:shape>
            </v:group>
            <v:group style="position:absolute;left:7237;top:869;width:20;height:2" coordorigin="7237,869" coordsize="20,2">
              <v:shape style="position:absolute;left:7237;top:869;width:20;height:2" coordorigin="7237,869" coordsize="20,0" path="m7237,869l7257,869e" filled="false" stroked="true" strokeweight=".47998pt" strokecolor="#000000">
                <v:path arrowok="t"/>
              </v:shape>
            </v:group>
            <v:group style="position:absolute;left:7257;top:869;width:20;height:2" coordorigin="7257,869" coordsize="20,2">
              <v:shape style="position:absolute;left:7257;top:869;width:20;height:2" coordorigin="7257,869" coordsize="20,0" path="m7257,869l7276,869e" filled="false" stroked="true" strokeweight=".47998pt" strokecolor="#000000">
                <v:path arrowok="t"/>
              </v:shape>
            </v:group>
            <v:group style="position:absolute;left:7276;top:869;width:20;height:2" coordorigin="7276,869" coordsize="20,2">
              <v:shape style="position:absolute;left:7276;top:869;width:20;height:2" coordorigin="7276,869" coordsize="20,0" path="m7276,869l7295,869e" filled="false" stroked="true" strokeweight=".47998pt" strokecolor="#000000">
                <v:path arrowok="t"/>
              </v:shape>
            </v:group>
            <v:group style="position:absolute;left:7295;top:869;width:20;height:2" coordorigin="7295,869" coordsize="20,2">
              <v:shape style="position:absolute;left:7295;top:869;width:20;height:2" coordorigin="7295,869" coordsize="20,0" path="m7295,869l7314,869e" filled="false" stroked="true" strokeweight=".47998pt" strokecolor="#000000">
                <v:path arrowok="t"/>
              </v:shape>
            </v:group>
            <v:group style="position:absolute;left:7314;top:869;width:20;height:2" coordorigin="7314,869" coordsize="20,2">
              <v:shape style="position:absolute;left:7314;top:869;width:20;height:2" coordorigin="7314,869" coordsize="20,0" path="m7314,869l7333,869e" filled="false" stroked="true" strokeweight=".47998pt" strokecolor="#000000">
                <v:path arrowok="t"/>
              </v:shape>
            </v:group>
            <v:group style="position:absolute;left:7333;top:869;width:20;height:2" coordorigin="7333,869" coordsize="20,2">
              <v:shape style="position:absolute;left:7333;top:869;width:20;height:2" coordorigin="7333,869" coordsize="20,0" path="m7333,869l7353,869e" filled="false" stroked="true" strokeweight=".47998pt" strokecolor="#000000">
                <v:path arrowok="t"/>
              </v:shape>
            </v:group>
            <v:group style="position:absolute;left:7353;top:869;width:20;height:2" coordorigin="7353,869" coordsize="20,2">
              <v:shape style="position:absolute;left:7353;top:869;width:20;height:2" coordorigin="7353,869" coordsize="20,0" path="m7353,869l7372,869e" filled="false" stroked="true" strokeweight=".47998pt" strokecolor="#000000">
                <v:path arrowok="t"/>
              </v:shape>
            </v:group>
            <v:group style="position:absolute;left:7372;top:869;width:20;height:2" coordorigin="7372,869" coordsize="20,2">
              <v:shape style="position:absolute;left:7372;top:869;width:20;height:2" coordorigin="7372,869" coordsize="20,0" path="m7372,869l7391,869e" filled="false" stroked="true" strokeweight=".47998pt" strokecolor="#000000">
                <v:path arrowok="t"/>
              </v:shape>
            </v:group>
            <v:group style="position:absolute;left:7391;top:869;width:20;height:2" coordorigin="7391,869" coordsize="20,2">
              <v:shape style="position:absolute;left:7391;top:869;width:20;height:2" coordorigin="7391,869" coordsize="20,0" path="m7391,869l7410,869e" filled="false" stroked="true" strokeweight=".47998pt" strokecolor="#000000">
                <v:path arrowok="t"/>
              </v:shape>
            </v:group>
            <v:group style="position:absolute;left:7410;top:869;width:20;height:2" coordorigin="7410,869" coordsize="20,2">
              <v:shape style="position:absolute;left:7410;top:869;width:20;height:2" coordorigin="7410,869" coordsize="20,0" path="m7410,869l7429,869e" filled="false" stroked="true" strokeweight=".47998pt" strokecolor="#000000">
                <v:path arrowok="t"/>
              </v:shape>
            </v:group>
            <v:group style="position:absolute;left:7429;top:869;width:20;height:2" coordorigin="7429,869" coordsize="20,2">
              <v:shape style="position:absolute;left:7429;top:869;width:20;height:2" coordorigin="7429,869" coordsize="20,0" path="m7429,869l7449,869e" filled="false" stroked="true" strokeweight=".47998pt" strokecolor="#000000">
                <v:path arrowok="t"/>
              </v:shape>
            </v:group>
            <v:group style="position:absolute;left:7449;top:869;width:20;height:2" coordorigin="7449,869" coordsize="20,2">
              <v:shape style="position:absolute;left:7449;top:869;width:20;height:2" coordorigin="7449,869" coordsize="20,0" path="m7449,869l7468,869e" filled="false" stroked="true" strokeweight=".47998pt" strokecolor="#000000">
                <v:path arrowok="t"/>
              </v:shape>
            </v:group>
            <v:group style="position:absolute;left:7468;top:869;width:20;height:2" coordorigin="7468,869" coordsize="20,2">
              <v:shape style="position:absolute;left:7468;top:869;width:20;height:2" coordorigin="7468,869" coordsize="20,0" path="m7468,869l7487,869e" filled="false" stroked="true" strokeweight=".47998pt" strokecolor="#000000">
                <v:path arrowok="t"/>
              </v:shape>
            </v:group>
            <v:group style="position:absolute;left:7487;top:869;width:5;height:2" coordorigin="7487,869" coordsize="5,2">
              <v:shape style="position:absolute;left:7487;top:869;width:5;height:2" coordorigin="7487,869" coordsize="5,0" path="m7487,869l7492,869e" filled="false" stroked="true" strokeweight=".47998pt" strokecolor="#000000">
                <v:path arrowok="t"/>
              </v:shape>
            </v:group>
            <v:group style="position:absolute;left:7492;top:869;width:10;height:2" coordorigin="7492,869" coordsize="10,2">
              <v:shape style="position:absolute;left:7492;top:869;width:10;height:2" coordorigin="7492,869" coordsize="10,0" path="m7492,869l7501,869e" filled="false" stroked="true" strokeweight=".47998pt" strokecolor="#000000">
                <v:path arrowok="t"/>
              </v:shape>
            </v:group>
            <v:group style="position:absolute;left:7501;top:869;width:20;height:2" coordorigin="7501,869" coordsize="20,2">
              <v:shape style="position:absolute;left:7501;top:869;width:20;height:2" coordorigin="7501,869" coordsize="20,0" path="m7501,869l7521,869e" filled="false" stroked="true" strokeweight=".47998pt" strokecolor="#000000">
                <v:path arrowok="t"/>
              </v:shape>
            </v:group>
            <v:group style="position:absolute;left:7521;top:869;width:20;height:2" coordorigin="7521,869" coordsize="20,2">
              <v:shape style="position:absolute;left:7521;top:869;width:20;height:2" coordorigin="7521,869" coordsize="20,0" path="m7521,869l7540,869e" filled="false" stroked="true" strokeweight=".47998pt" strokecolor="#000000">
                <v:path arrowok="t"/>
              </v:shape>
            </v:group>
            <v:group style="position:absolute;left:7540;top:869;width:20;height:2" coordorigin="7540,869" coordsize="20,2">
              <v:shape style="position:absolute;left:7540;top:869;width:20;height:2" coordorigin="7540,869" coordsize="20,0" path="m7540,869l7559,869e" filled="false" stroked="true" strokeweight=".47998pt" strokecolor="#000000">
                <v:path arrowok="t"/>
              </v:shape>
            </v:group>
            <v:group style="position:absolute;left:7559;top:869;width:20;height:2" coordorigin="7559,869" coordsize="20,2">
              <v:shape style="position:absolute;left:7559;top:869;width:20;height:2" coordorigin="7559,869" coordsize="20,0" path="m7559,869l7578,869e" filled="false" stroked="true" strokeweight=".47998pt" strokecolor="#000000">
                <v:path arrowok="t"/>
              </v:shape>
            </v:group>
            <v:group style="position:absolute;left:7578;top:869;width:20;height:2" coordorigin="7578,869" coordsize="20,2">
              <v:shape style="position:absolute;left:7578;top:869;width:20;height:2" coordorigin="7578,869" coordsize="20,0" path="m7578,869l7597,869e" filled="false" stroked="true" strokeweight=".47998pt" strokecolor="#000000">
                <v:path arrowok="t"/>
              </v:shape>
            </v:group>
            <v:group style="position:absolute;left:7597;top:869;width:20;height:2" coordorigin="7597,869" coordsize="20,2">
              <v:shape style="position:absolute;left:7597;top:869;width:20;height:2" coordorigin="7597,869" coordsize="20,0" path="m7597,869l7617,869e" filled="false" stroked="true" strokeweight=".47998pt" strokecolor="#000000">
                <v:path arrowok="t"/>
              </v:shape>
            </v:group>
            <v:group style="position:absolute;left:7617;top:869;width:20;height:2" coordorigin="7617,869" coordsize="20,2">
              <v:shape style="position:absolute;left:7617;top:869;width:20;height:2" coordorigin="7617,869" coordsize="20,0" path="m7617,869l7636,869e" filled="false" stroked="true" strokeweight=".47998pt" strokecolor="#000000">
                <v:path arrowok="t"/>
              </v:shape>
            </v:group>
            <v:group style="position:absolute;left:7636;top:869;width:20;height:2" coordorigin="7636,869" coordsize="20,2">
              <v:shape style="position:absolute;left:7636;top:869;width:20;height:2" coordorigin="7636,869" coordsize="20,0" path="m7636,869l7655,869e" filled="false" stroked="true" strokeweight=".47998pt" strokecolor="#000000">
                <v:path arrowok="t"/>
              </v:shape>
            </v:group>
            <v:group style="position:absolute;left:7655;top:869;width:20;height:2" coordorigin="7655,869" coordsize="20,2">
              <v:shape style="position:absolute;left:7655;top:869;width:20;height:2" coordorigin="7655,869" coordsize="20,0" path="m7655,869l7674,869e" filled="false" stroked="true" strokeweight=".47998pt" strokecolor="#000000">
                <v:path arrowok="t"/>
              </v:shape>
            </v:group>
            <v:group style="position:absolute;left:7674;top:869;width:20;height:2" coordorigin="7674,869" coordsize="20,2">
              <v:shape style="position:absolute;left:7674;top:869;width:20;height:2" coordorigin="7674,869" coordsize="20,0" path="m7674,869l7693,869e" filled="false" stroked="true" strokeweight=".47998pt" strokecolor="#000000">
                <v:path arrowok="t"/>
              </v:shape>
            </v:group>
            <v:group style="position:absolute;left:7693;top:869;width:20;height:2" coordorigin="7693,869" coordsize="20,2">
              <v:shape style="position:absolute;left:7693;top:869;width:20;height:2" coordorigin="7693,869" coordsize="20,0" path="m7693,869l7713,869e" filled="false" stroked="true" strokeweight=".47998pt" strokecolor="#000000">
                <v:path arrowok="t"/>
              </v:shape>
            </v:group>
            <v:group style="position:absolute;left:7713;top:869;width:20;height:2" coordorigin="7713,869" coordsize="20,2">
              <v:shape style="position:absolute;left:7713;top:869;width:20;height:2" coordorigin="7713,869" coordsize="20,0" path="m7713,869l7732,869e" filled="false" stroked="true" strokeweight=".47998pt" strokecolor="#000000">
                <v:path arrowok="t"/>
              </v:shape>
            </v:group>
            <v:group style="position:absolute;left:7732;top:869;width:20;height:2" coordorigin="7732,869" coordsize="20,2">
              <v:shape style="position:absolute;left:7732;top:869;width:20;height:2" coordorigin="7732,869" coordsize="20,0" path="m7732,869l7751,869e" filled="false" stroked="true" strokeweight=".47998pt" strokecolor="#000000">
                <v:path arrowok="t"/>
              </v:shape>
            </v:group>
            <v:group style="position:absolute;left:7751;top:869;width:20;height:2" coordorigin="7751,869" coordsize="20,2">
              <v:shape style="position:absolute;left:7751;top:869;width:20;height:2" coordorigin="7751,869" coordsize="20,0" path="m7751,869l7770,869e" filled="false" stroked="true" strokeweight=".47998pt" strokecolor="#000000">
                <v:path arrowok="t"/>
              </v:shape>
            </v:group>
            <v:group style="position:absolute;left:7770;top:869;width:20;height:2" coordorigin="7770,869" coordsize="20,2">
              <v:shape style="position:absolute;left:7770;top:869;width:20;height:2" coordorigin="7770,869" coordsize="20,0" path="m7770,869l7789,869e" filled="false" stroked="true" strokeweight=".47998pt" strokecolor="#000000">
                <v:path arrowok="t"/>
              </v:shape>
            </v:group>
            <v:group style="position:absolute;left:7789;top:869;width:20;height:2" coordorigin="7789,869" coordsize="20,2">
              <v:shape style="position:absolute;left:7789;top:869;width:20;height:2" coordorigin="7789,869" coordsize="20,0" path="m7789,869l7809,869e" filled="false" stroked="true" strokeweight=".47998pt" strokecolor="#000000">
                <v:path arrowok="t"/>
              </v:shape>
            </v:group>
            <v:group style="position:absolute;left:7809;top:869;width:20;height:2" coordorigin="7809,869" coordsize="20,2">
              <v:shape style="position:absolute;left:7809;top:869;width:20;height:2" coordorigin="7809,869" coordsize="20,0" path="m7809,869l7828,869e" filled="false" stroked="true" strokeweight=".47998pt" strokecolor="#000000">
                <v:path arrowok="t"/>
              </v:shape>
            </v:group>
            <v:group style="position:absolute;left:7828;top:869;width:20;height:2" coordorigin="7828,869" coordsize="20,2">
              <v:shape style="position:absolute;left:7828;top:869;width:20;height:2" coordorigin="7828,869" coordsize="20,0" path="m7828,869l7847,869e" filled="false" stroked="true" strokeweight=".47998pt" strokecolor="#000000">
                <v:path arrowok="t"/>
              </v:shape>
            </v:group>
            <v:group style="position:absolute;left:7847;top:869;width:20;height:2" coordorigin="7847,869" coordsize="20,2">
              <v:shape style="position:absolute;left:7847;top:869;width:20;height:2" coordorigin="7847,869" coordsize="20,0" path="m7847,869l7866,869e" filled="false" stroked="true" strokeweight=".47998pt" strokecolor="#000000">
                <v:path arrowok="t"/>
              </v:shape>
            </v:group>
            <v:group style="position:absolute;left:7866;top:869;width:20;height:2" coordorigin="7866,869" coordsize="20,2">
              <v:shape style="position:absolute;left:7866;top:869;width:20;height:2" coordorigin="7866,869" coordsize="20,0" path="m7866,869l7885,869e" filled="false" stroked="true" strokeweight=".47998pt" strokecolor="#000000">
                <v:path arrowok="t"/>
              </v:shape>
            </v:group>
            <v:group style="position:absolute;left:7885;top:869;width:20;height:2" coordorigin="7885,869" coordsize="20,2">
              <v:shape style="position:absolute;left:7885;top:869;width:20;height:2" coordorigin="7885,869" coordsize="20,0" path="m7885,869l7905,869e" filled="false" stroked="true" strokeweight=".47998pt" strokecolor="#000000">
                <v:path arrowok="t"/>
              </v:shape>
            </v:group>
            <v:group style="position:absolute;left:7905;top:869;width:20;height:2" coordorigin="7905,869" coordsize="20,2">
              <v:shape style="position:absolute;left:7905;top:869;width:20;height:2" coordorigin="7905,869" coordsize="20,0" path="m7905,869l7924,869e" filled="false" stroked="true" strokeweight=".47998pt" strokecolor="#000000">
                <v:path arrowok="t"/>
              </v:shape>
            </v:group>
            <v:group style="position:absolute;left:7924;top:869;width:20;height:2" coordorigin="7924,869" coordsize="20,2">
              <v:shape style="position:absolute;left:7924;top:869;width:20;height:2" coordorigin="7924,869" coordsize="20,0" path="m7924,869l7943,869e" filled="false" stroked="true" strokeweight=".47998pt" strokecolor="#000000">
                <v:path arrowok="t"/>
              </v:shape>
            </v:group>
            <v:group style="position:absolute;left:7943;top:869;width:20;height:2" coordorigin="7943,869" coordsize="20,2">
              <v:shape style="position:absolute;left:7943;top:869;width:20;height:2" coordorigin="7943,869" coordsize="20,0" path="m7943,869l7962,869e" filled="false" stroked="true" strokeweight=".47998pt" strokecolor="#000000">
                <v:path arrowok="t"/>
              </v:shape>
            </v:group>
            <v:group style="position:absolute;left:7962;top:869;width:20;height:2" coordorigin="7962,869" coordsize="20,2">
              <v:shape style="position:absolute;left:7962;top:869;width:20;height:2" coordorigin="7962,869" coordsize="20,0" path="m7962,869l7981,869e" filled="false" stroked="true" strokeweight=".47998pt" strokecolor="#000000">
                <v:path arrowok="t"/>
              </v:shape>
            </v:group>
            <v:group style="position:absolute;left:7981;top:869;width:20;height:2" coordorigin="7981,869" coordsize="20,2">
              <v:shape style="position:absolute;left:7981;top:869;width:20;height:2" coordorigin="7981,869" coordsize="20,0" path="m7981,869l8001,869e" filled="false" stroked="true" strokeweight=".47998pt" strokecolor="#000000">
                <v:path arrowok="t"/>
              </v:shape>
            </v:group>
            <v:group style="position:absolute;left:8001;top:869;width:20;height:2" coordorigin="8001,869" coordsize="20,2">
              <v:shape style="position:absolute;left:8001;top:869;width:20;height:2" coordorigin="8001,869" coordsize="20,0" path="m8001,869l8020,869e" filled="false" stroked="true" strokeweight=".47998pt" strokecolor="#000000">
                <v:path arrowok="t"/>
              </v:shape>
            </v:group>
            <v:group style="position:absolute;left:8020;top:869;width:20;height:2" coordorigin="8020,869" coordsize="20,2">
              <v:shape style="position:absolute;left:8020;top:869;width:20;height:2" coordorigin="8020,869" coordsize="20,0" path="m8020,869l8039,869e" filled="false" stroked="true" strokeweight=".47998pt" strokecolor="#000000">
                <v:path arrowok="t"/>
              </v:shape>
            </v:group>
            <v:group style="position:absolute;left:8039;top:869;width:20;height:2" coordorigin="8039,869" coordsize="20,2">
              <v:shape style="position:absolute;left:8039;top:869;width:20;height:2" coordorigin="8039,869" coordsize="20,0" path="m8039,869l8058,869e" filled="false" stroked="true" strokeweight=".47998pt" strokecolor="#000000">
                <v:path arrowok="t"/>
              </v:shape>
            </v:group>
            <v:group style="position:absolute;left:8058;top:869;width:20;height:2" coordorigin="8058,869" coordsize="20,2">
              <v:shape style="position:absolute;left:8058;top:869;width:20;height:2" coordorigin="8058,869" coordsize="20,0" path="m8058,869l8077,869e" filled="false" stroked="true" strokeweight=".47998pt" strokecolor="#000000">
                <v:path arrowok="t"/>
              </v:shape>
            </v:group>
            <v:group style="position:absolute;left:8077;top:869;width:20;height:2" coordorigin="8077,869" coordsize="20,2">
              <v:shape style="position:absolute;left:8077;top:869;width:20;height:2" coordorigin="8077,869" coordsize="20,0" path="m8077,869l8097,869e" filled="false" stroked="true" strokeweight=".47998pt" strokecolor="#000000">
                <v:path arrowok="t"/>
              </v:shape>
            </v:group>
            <v:group style="position:absolute;left:8097;top:869;width:20;height:2" coordorigin="8097,869" coordsize="20,2">
              <v:shape style="position:absolute;left:8097;top:869;width:20;height:2" coordorigin="8097,869" coordsize="20,0" path="m8097,869l8116,869e" filled="false" stroked="true" strokeweight=".47998pt" strokecolor="#000000">
                <v:path arrowok="t"/>
              </v:shape>
            </v:group>
            <v:group style="position:absolute;left:8116;top:869;width:20;height:2" coordorigin="8116,869" coordsize="20,2">
              <v:shape style="position:absolute;left:8116;top:869;width:20;height:2" coordorigin="8116,869" coordsize="20,0" path="m8116,869l8135,869e" filled="false" stroked="true" strokeweight=".47998pt" strokecolor="#000000">
                <v:path arrowok="t"/>
              </v:shape>
            </v:group>
            <v:group style="position:absolute;left:8135;top:869;width:20;height:2" coordorigin="8135,869" coordsize="20,2">
              <v:shape style="position:absolute;left:8135;top:869;width:20;height:2" coordorigin="8135,869" coordsize="20,0" path="m8135,869l8154,869e" filled="false" stroked="true" strokeweight=".47998pt" strokecolor="#000000">
                <v:path arrowok="t"/>
              </v:shape>
            </v:group>
            <v:group style="position:absolute;left:8154;top:869;width:20;height:2" coordorigin="8154,869" coordsize="20,2">
              <v:shape style="position:absolute;left:8154;top:869;width:20;height:2" coordorigin="8154,869" coordsize="20,0" path="m8154,869l8173,869e" filled="false" stroked="true" strokeweight=".47998pt" strokecolor="#000000">
                <v:path arrowok="t"/>
              </v:shape>
            </v:group>
            <v:group style="position:absolute;left:8173;top:869;width:20;height:2" coordorigin="8173,869" coordsize="20,2">
              <v:shape style="position:absolute;left:8173;top:869;width:20;height:2" coordorigin="8173,869" coordsize="20,0" path="m8173,869l8193,869e" filled="false" stroked="true" strokeweight=".47998pt" strokecolor="#000000">
                <v:path arrowok="t"/>
              </v:shape>
            </v:group>
            <v:group style="position:absolute;left:8193;top:869;width:20;height:2" coordorigin="8193,869" coordsize="20,2">
              <v:shape style="position:absolute;left:8193;top:869;width:20;height:2" coordorigin="8193,869" coordsize="20,0" path="m8193,869l8212,869e" filled="false" stroked="true" strokeweight=".47998pt" strokecolor="#000000">
                <v:path arrowok="t"/>
              </v:shape>
            </v:group>
            <v:group style="position:absolute;left:8212;top:869;width:20;height:2" coordorigin="8212,869" coordsize="20,2">
              <v:shape style="position:absolute;left:8212;top:869;width:20;height:2" coordorigin="8212,869" coordsize="20,0" path="m8212,869l8231,869e" filled="false" stroked="true" strokeweight=".47998pt" strokecolor="#000000">
                <v:path arrowok="t"/>
              </v:shape>
            </v:group>
            <v:group style="position:absolute;left:8231;top:869;width:20;height:2" coordorigin="8231,869" coordsize="20,2">
              <v:shape style="position:absolute;left:8231;top:869;width:20;height:2" coordorigin="8231,869" coordsize="20,0" path="m8231,869l8250,869e" filled="false" stroked="true" strokeweight=".47998pt" strokecolor="#000000">
                <v:path arrowok="t"/>
              </v:shape>
            </v:group>
            <v:group style="position:absolute;left:8250;top:869;width:20;height:2" coordorigin="8250,869" coordsize="20,2">
              <v:shape style="position:absolute;left:8250;top:869;width:20;height:2" coordorigin="8250,869" coordsize="20,0" path="m8250,869l8269,869e" filled="false" stroked="true" strokeweight=".47998pt" strokecolor="#000000">
                <v:path arrowok="t"/>
              </v:shape>
            </v:group>
            <v:group style="position:absolute;left:8269;top:869;width:20;height:2" coordorigin="8269,869" coordsize="20,2">
              <v:shape style="position:absolute;left:8269;top:869;width:20;height:2" coordorigin="8269,869" coordsize="20,0" path="m8269,869l8289,869e" filled="false" stroked="true" strokeweight=".47998pt" strokecolor="#000000">
                <v:path arrowok="t"/>
              </v:shape>
            </v:group>
            <v:group style="position:absolute;left:8289;top:869;width:20;height:2" coordorigin="8289,869" coordsize="20,2">
              <v:shape style="position:absolute;left:8289;top:869;width:20;height:2" coordorigin="8289,869" coordsize="20,0" path="m8289,869l8308,869e" filled="false" stroked="true" strokeweight=".47998pt" strokecolor="#000000">
                <v:path arrowok="t"/>
              </v:shape>
            </v:group>
            <v:group style="position:absolute;left:8308;top:869;width:20;height:2" coordorigin="8308,869" coordsize="20,2">
              <v:shape style="position:absolute;left:8308;top:869;width:20;height:2" coordorigin="8308,869" coordsize="20,0" path="m8308,869l8327,869e" filled="false" stroked="true" strokeweight=".47998pt" strokecolor="#000000">
                <v:path arrowok="t"/>
              </v:shape>
            </v:group>
            <v:group style="position:absolute;left:8327;top:869;width:20;height:2" coordorigin="8327,869" coordsize="20,2">
              <v:shape style="position:absolute;left:8327;top:869;width:20;height:2" coordorigin="8327,869" coordsize="20,0" path="m8327,869l8346,869e" filled="false" stroked="true" strokeweight=".47998pt" strokecolor="#000000">
                <v:path arrowok="t"/>
              </v:shape>
            </v:group>
            <v:group style="position:absolute;left:8346;top:869;width:20;height:2" coordorigin="8346,869" coordsize="20,2">
              <v:shape style="position:absolute;left:8346;top:869;width:20;height:2" coordorigin="8346,869" coordsize="20,0" path="m8346,869l8365,869e" filled="false" stroked="true" strokeweight=".47998pt" strokecolor="#000000">
                <v:path arrowok="t"/>
              </v:shape>
            </v:group>
            <v:group style="position:absolute;left:8365;top:869;width:20;height:2" coordorigin="8365,869" coordsize="20,2">
              <v:shape style="position:absolute;left:8365;top:869;width:20;height:2" coordorigin="8365,869" coordsize="20,0" path="m8365,869l8385,869e" filled="false" stroked="true" strokeweight=".47998pt" strokecolor="#000000">
                <v:path arrowok="t"/>
              </v:shape>
            </v:group>
            <v:group style="position:absolute;left:8385;top:869;width:20;height:2" coordorigin="8385,869" coordsize="20,2">
              <v:shape style="position:absolute;left:8385;top:869;width:20;height:2" coordorigin="8385,869" coordsize="20,0" path="m8385,869l8404,869e" filled="false" stroked="true" strokeweight=".47998pt" strokecolor="#000000">
                <v:path arrowok="t"/>
              </v:shape>
            </v:group>
            <v:group style="position:absolute;left:8404;top:869;width:20;height:2" coordorigin="8404,869" coordsize="20,2">
              <v:shape style="position:absolute;left:8404;top:869;width:20;height:2" coordorigin="8404,869" coordsize="20,0" path="m8404,869l8423,869e" filled="false" stroked="true" strokeweight=".47998pt" strokecolor="#000000">
                <v:path arrowok="t"/>
              </v:shape>
            </v:group>
            <v:group style="position:absolute;left:8423;top:869;width:20;height:2" coordorigin="8423,869" coordsize="20,2">
              <v:shape style="position:absolute;left:8423;top:869;width:20;height:2" coordorigin="8423,869" coordsize="20,0" path="m8423,869l8442,869e" filled="false" stroked="true" strokeweight=".47998pt" strokecolor="#000000">
                <v:path arrowok="t"/>
              </v:shape>
            </v:group>
            <v:group style="position:absolute;left:8442;top:869;width:20;height:2" coordorigin="8442,869" coordsize="20,2">
              <v:shape style="position:absolute;left:8442;top:869;width:20;height:2" coordorigin="8442,869" coordsize="20,0" path="m8442,869l8461,869e" filled="false" stroked="true" strokeweight=".47998pt" strokecolor="#000000">
                <v:path arrowok="t"/>
              </v:shape>
            </v:group>
            <v:group style="position:absolute;left:8461;top:869;width:20;height:2" coordorigin="8461,869" coordsize="20,2">
              <v:shape style="position:absolute;left:8461;top:869;width:20;height:2" coordorigin="8461,869" coordsize="20,0" path="m8461,869l8481,869e" filled="false" stroked="true" strokeweight=".47998pt" strokecolor="#000000">
                <v:path arrowok="t"/>
              </v:shape>
            </v:group>
            <v:group style="position:absolute;left:8481;top:869;width:20;height:2" coordorigin="8481,869" coordsize="20,2">
              <v:shape style="position:absolute;left:8481;top:869;width:20;height:2" coordorigin="8481,869" coordsize="20,0" path="m8481,869l8500,869e" filled="false" stroked="true" strokeweight=".47998pt" strokecolor="#000000">
                <v:path arrowok="t"/>
              </v:shape>
            </v:group>
            <v:group style="position:absolute;left:8500;top:869;width:20;height:2" coordorigin="8500,869" coordsize="20,2">
              <v:shape style="position:absolute;left:8500;top:869;width:20;height:2" coordorigin="8500,869" coordsize="20,0" path="m8500,869l8519,869e" filled="false" stroked="true" strokeweight=".47998pt" strokecolor="#000000">
                <v:path arrowok="t"/>
              </v:shape>
            </v:group>
            <v:group style="position:absolute;left:8519;top:869;width:20;height:2" coordorigin="8519,869" coordsize="20,2">
              <v:shape style="position:absolute;left:8519;top:869;width:20;height:2" coordorigin="8519,869" coordsize="20,0" path="m8519,869l8538,869e" filled="false" stroked="true" strokeweight=".47998pt" strokecolor="#000000">
                <v:path arrowok="t"/>
              </v:shape>
            </v:group>
            <v:group style="position:absolute;left:8538;top:869;width:20;height:2" coordorigin="8538,869" coordsize="20,2">
              <v:shape style="position:absolute;left:8538;top:869;width:20;height:2" coordorigin="8538,869" coordsize="20,0" path="m8538,869l8557,869e" filled="false" stroked="true" strokeweight=".47998pt" strokecolor="#000000">
                <v:path arrowok="t"/>
              </v:shape>
            </v:group>
            <v:group style="position:absolute;left:8557;top:869;width:20;height:2" coordorigin="8557,869" coordsize="20,2">
              <v:shape style="position:absolute;left:8557;top:869;width:20;height:2" coordorigin="8557,869" coordsize="20,0" path="m8557,869l8577,869e" filled="false" stroked="true" strokeweight=".47998pt" strokecolor="#000000">
                <v:path arrowok="t"/>
              </v:shape>
            </v:group>
            <v:group style="position:absolute;left:8577;top:869;width:20;height:2" coordorigin="8577,869" coordsize="20,2">
              <v:shape style="position:absolute;left:8577;top:869;width:20;height:2" coordorigin="8577,869" coordsize="20,0" path="m8577,869l8596,869e" filled="false" stroked="true" strokeweight=".47998pt" strokecolor="#000000">
                <v:path arrowok="t"/>
              </v:shape>
            </v:group>
            <v:group style="position:absolute;left:8596;top:869;width:20;height:2" coordorigin="8596,869" coordsize="20,2">
              <v:shape style="position:absolute;left:8596;top:869;width:20;height:2" coordorigin="8596,869" coordsize="20,0" path="m8596,869l8615,869e" filled="false" stroked="true" strokeweight=".47998pt" strokecolor="#000000">
                <v:path arrowok="t"/>
              </v:shape>
            </v:group>
            <v:group style="position:absolute;left:8615;top:869;width:20;height:2" coordorigin="8615,869" coordsize="20,2">
              <v:shape style="position:absolute;left:8615;top:869;width:20;height:2" coordorigin="8615,869" coordsize="20,0" path="m8615,869l8634,869e" filled="false" stroked="true" strokeweight=".47998pt" strokecolor="#000000">
                <v:path arrowok="t"/>
              </v:shape>
            </v:group>
            <v:group style="position:absolute;left:8634;top:869;width:20;height:2" coordorigin="8634,869" coordsize="20,2">
              <v:shape style="position:absolute;left:8634;top:869;width:20;height:2" coordorigin="8634,869" coordsize="20,0" path="m8634,869l8653,869e" filled="false" stroked="true" strokeweight=".47998pt" strokecolor="#000000">
                <v:path arrowok="t"/>
              </v:shape>
            </v:group>
            <v:group style="position:absolute;left:8653;top:869;width:20;height:2" coordorigin="8653,869" coordsize="20,2">
              <v:shape style="position:absolute;left:8653;top:869;width:20;height:2" coordorigin="8653,869" coordsize="20,0" path="m8653,869l8673,869e" filled="false" stroked="true" strokeweight=".47998pt" strokecolor="#000000">
                <v:path arrowok="t"/>
              </v:shape>
            </v:group>
            <v:group style="position:absolute;left:8673;top:869;width:20;height:2" coordorigin="8673,869" coordsize="20,2">
              <v:shape style="position:absolute;left:8673;top:869;width:20;height:2" coordorigin="8673,869" coordsize="20,0" path="m8673,869l8692,869e" filled="false" stroked="true" strokeweight=".47998pt" strokecolor="#000000">
                <v:path arrowok="t"/>
              </v:shape>
            </v:group>
            <v:group style="position:absolute;left:8692;top:869;width:20;height:2" coordorigin="8692,869" coordsize="20,2">
              <v:shape style="position:absolute;left:8692;top:869;width:20;height:2" coordorigin="8692,869" coordsize="20,0" path="m8692,869l8711,869e" filled="false" stroked="true" strokeweight=".47998pt" strokecolor="#000000">
                <v:path arrowok="t"/>
              </v:shape>
            </v:group>
            <v:group style="position:absolute;left:8711;top:869;width:20;height:2" coordorigin="8711,869" coordsize="20,2">
              <v:shape style="position:absolute;left:8711;top:869;width:20;height:2" coordorigin="8711,869" coordsize="20,0" path="m8711,869l8730,869e" filled="false" stroked="true" strokeweight=".47998pt" strokecolor="#000000">
                <v:path arrowok="t"/>
              </v:shape>
            </v:group>
            <v:group style="position:absolute;left:8730;top:869;width:20;height:2" coordorigin="8730,869" coordsize="20,2">
              <v:shape style="position:absolute;left:8730;top:869;width:20;height:2" coordorigin="8730,869" coordsize="20,0" path="m8730,869l8749,869e" filled="false" stroked="true" strokeweight=".47998pt" strokecolor="#000000">
                <v:path arrowok="t"/>
              </v:shape>
            </v:group>
            <v:group style="position:absolute;left:8749;top:869;width:20;height:2" coordorigin="8749,869" coordsize="20,2">
              <v:shape style="position:absolute;left:8749;top:869;width:20;height:2" coordorigin="8749,869" coordsize="20,0" path="m8749,869l8769,869e" filled="false" stroked="true" strokeweight=".47998pt" strokecolor="#000000">
                <v:path arrowok="t"/>
              </v:shape>
            </v:group>
            <v:group style="position:absolute;left:8769;top:869;width:20;height:2" coordorigin="8769,869" coordsize="20,2">
              <v:shape style="position:absolute;left:8769;top:869;width:20;height:2" coordorigin="8769,869" coordsize="20,0" path="m8769,869l8788,869e" filled="false" stroked="true" strokeweight=".47998pt" strokecolor="#000000">
                <v:path arrowok="t"/>
              </v:shape>
            </v:group>
            <v:group style="position:absolute;left:8788;top:869;width:20;height:2" coordorigin="8788,869" coordsize="20,2">
              <v:shape style="position:absolute;left:8788;top:869;width:20;height:2" coordorigin="8788,869" coordsize="20,0" path="m8788,869l8807,869e" filled="false" stroked="true" strokeweight=".47998pt" strokecolor="#000000">
                <v:path arrowok="t"/>
              </v:shape>
            </v:group>
            <v:group style="position:absolute;left:8807;top:869;width:20;height:2" coordorigin="8807,869" coordsize="20,2">
              <v:shape style="position:absolute;left:8807;top:869;width:20;height:2" coordorigin="8807,869" coordsize="20,0" path="m8807,869l8826,869e" filled="false" stroked="true" strokeweight=".47998pt" strokecolor="#000000">
                <v:path arrowok="t"/>
              </v:shape>
            </v:group>
            <v:group style="position:absolute;left:8826;top:869;width:20;height:2" coordorigin="8826,869" coordsize="20,2">
              <v:shape style="position:absolute;left:8826;top:869;width:20;height:2" coordorigin="8826,869" coordsize="20,0" path="m8826,869l8845,869e" filled="false" stroked="true" strokeweight=".47998pt" strokecolor="#000000">
                <v:path arrowok="t"/>
              </v:shape>
            </v:group>
            <v:group style="position:absolute;left:8845;top:869;width:20;height:2" coordorigin="8845,869" coordsize="20,2">
              <v:shape style="position:absolute;left:8845;top:869;width:20;height:2" coordorigin="8845,869" coordsize="20,0" path="m8845,869l8865,869e" filled="false" stroked="true" strokeweight=".47998pt" strokecolor="#000000">
                <v:path arrowok="t"/>
              </v:shape>
            </v:group>
            <v:group style="position:absolute;left:8865;top:869;width:20;height:2" coordorigin="8865,869" coordsize="20,2">
              <v:shape style="position:absolute;left:8865;top:869;width:20;height:2" coordorigin="8865,869" coordsize="20,0" path="m8865,869l8884,869e" filled="false" stroked="true" strokeweight=".47998pt" strokecolor="#000000">
                <v:path arrowok="t"/>
              </v:shape>
            </v:group>
            <v:group style="position:absolute;left:8884;top:869;width:20;height:2" coordorigin="8884,869" coordsize="20,2">
              <v:shape style="position:absolute;left:8884;top:869;width:20;height:2" coordorigin="8884,869" coordsize="20,0" path="m8884,869l8903,869e" filled="false" stroked="true" strokeweight=".47998pt" strokecolor="#000000">
                <v:path arrowok="t"/>
              </v:shape>
            </v:group>
            <v:group style="position:absolute;left:8903;top:869;width:20;height:2" coordorigin="8903,869" coordsize="20,2">
              <v:shape style="position:absolute;left:8903;top:869;width:20;height:2" coordorigin="8903,869" coordsize="20,0" path="m8903,869l8922,869e" filled="false" stroked="true" strokeweight=".47998pt" strokecolor="#000000">
                <v:path arrowok="t"/>
              </v:shape>
            </v:group>
            <v:group style="position:absolute;left:8922;top:869;width:20;height:2" coordorigin="8922,869" coordsize="20,2">
              <v:shape style="position:absolute;left:8922;top:869;width:20;height:2" coordorigin="8922,869" coordsize="20,0" path="m8922,869l8941,869e" filled="false" stroked="true" strokeweight=".47998pt" strokecolor="#000000">
                <v:path arrowok="t"/>
              </v:shape>
            </v:group>
            <v:group style="position:absolute;left:8941;top:869;width:20;height:2" coordorigin="8941,869" coordsize="20,2">
              <v:shape style="position:absolute;left:8941;top:869;width:20;height:2" coordorigin="8941,869" coordsize="20,0" path="m8941,869l8961,869e" filled="false" stroked="true" strokeweight=".47998pt" strokecolor="#000000">
                <v:path arrowok="t"/>
              </v:shape>
            </v:group>
            <v:group style="position:absolute;left:8961;top:869;width:20;height:2" coordorigin="8961,869" coordsize="20,2">
              <v:shape style="position:absolute;left:8961;top:869;width:20;height:2" coordorigin="8961,869" coordsize="20,0" path="m8961,869l8980,869e" filled="false" stroked="true" strokeweight=".47998pt" strokecolor="#000000">
                <v:path arrowok="t"/>
              </v:shape>
            </v:group>
            <v:group style="position:absolute;left:8980;top:869;width:20;height:2" coordorigin="8980,869" coordsize="20,2">
              <v:shape style="position:absolute;left:8980;top:869;width:20;height:2" coordorigin="8980,869" coordsize="20,0" path="m8980,869l8999,869e" filled="false" stroked="true" strokeweight=".47998pt" strokecolor="#000000">
                <v:path arrowok="t"/>
              </v:shape>
            </v:group>
            <v:group style="position:absolute;left:8999;top:869;width:20;height:2" coordorigin="8999,869" coordsize="20,2">
              <v:shape style="position:absolute;left:8999;top:869;width:20;height:2" coordorigin="8999,869" coordsize="20,0" path="m8999,869l9018,869e" filled="false" stroked="true" strokeweight=".47998pt" strokecolor="#000000">
                <v:path arrowok="t"/>
              </v:shape>
            </v:group>
            <v:group style="position:absolute;left:9018;top:869;width:20;height:2" coordorigin="9018,869" coordsize="20,2">
              <v:shape style="position:absolute;left:9018;top:869;width:20;height:2" coordorigin="9018,869" coordsize="20,0" path="m9018,869l9037,869e" filled="false" stroked="true" strokeweight=".47998pt" strokecolor="#000000">
                <v:path arrowok="t"/>
              </v:shape>
            </v:group>
            <v:group style="position:absolute;left:9037;top:869;width:20;height:2" coordorigin="9037,869" coordsize="20,2">
              <v:shape style="position:absolute;left:9037;top:869;width:20;height:2" coordorigin="9037,869" coordsize="20,0" path="m9037,869l9057,869e" filled="false" stroked="true" strokeweight=".47998pt" strokecolor="#000000">
                <v:path arrowok="t"/>
              </v:shape>
            </v:group>
            <v:group style="position:absolute;left:9057;top:869;width:20;height:2" coordorigin="9057,869" coordsize="20,2">
              <v:shape style="position:absolute;left:9057;top:869;width:20;height:2" coordorigin="9057,869" coordsize="20,0" path="m9057,869l9076,869e" filled="false" stroked="true" strokeweight=".47998pt" strokecolor="#000000">
                <v:path arrowok="t"/>
              </v:shape>
            </v:group>
            <v:group style="position:absolute;left:9076;top:869;width:20;height:2" coordorigin="9076,869" coordsize="20,2">
              <v:shape style="position:absolute;left:9076;top:869;width:20;height:2" coordorigin="9076,869" coordsize="20,0" path="m9076,869l9095,869e" filled="false" stroked="true" strokeweight=".47998pt" strokecolor="#000000">
                <v:path arrowok="t"/>
              </v:shape>
            </v:group>
            <v:group style="position:absolute;left:9095;top:869;width:20;height:2" coordorigin="9095,869" coordsize="20,2">
              <v:shape style="position:absolute;left:9095;top:869;width:20;height:2" coordorigin="9095,869" coordsize="20,0" path="m9095,869l9114,869e" filled="false" stroked="true" strokeweight=".47998pt" strokecolor="#000000">
                <v:path arrowok="t"/>
              </v:shape>
            </v:group>
            <v:group style="position:absolute;left:9114;top:869;width:20;height:2" coordorigin="9114,869" coordsize="20,2">
              <v:shape style="position:absolute;left:9114;top:869;width:20;height:2" coordorigin="9114,869" coordsize="20,0" path="m9114,869l9133,869e" filled="false" stroked="true" strokeweight=".47998pt" strokecolor="#000000">
                <v:path arrowok="t"/>
              </v:shape>
            </v:group>
            <v:group style="position:absolute;left:9133;top:869;width:20;height:2" coordorigin="9133,869" coordsize="20,2">
              <v:shape style="position:absolute;left:9133;top:869;width:20;height:2" coordorigin="9133,869" coordsize="20,0" path="m9133,869l9153,869e" filled="false" stroked="true" strokeweight=".47998pt" strokecolor="#000000">
                <v:path arrowok="t"/>
              </v:shape>
            </v:group>
            <v:group style="position:absolute;left:9153;top:869;width:20;height:2" coordorigin="9153,869" coordsize="20,2">
              <v:shape style="position:absolute;left:9153;top:869;width:20;height:2" coordorigin="9153,869" coordsize="20,0" path="m9153,869l9172,869e" filled="false" stroked="true" strokeweight=".47998pt" strokecolor="#000000">
                <v:path arrowok="t"/>
              </v:shape>
            </v:group>
            <v:group style="position:absolute;left:9172;top:869;width:20;height:2" coordorigin="9172,869" coordsize="20,2">
              <v:shape style="position:absolute;left:9172;top:869;width:20;height:2" coordorigin="9172,869" coordsize="20,0" path="m9172,869l9191,869e" filled="false" stroked="true" strokeweight=".47998pt" strokecolor="#000000">
                <v:path arrowok="t"/>
              </v:shape>
            </v:group>
            <v:group style="position:absolute;left:9191;top:869;width:20;height:2" coordorigin="9191,869" coordsize="20,2">
              <v:shape style="position:absolute;left:9191;top:869;width:20;height:2" coordorigin="9191,869" coordsize="20,0" path="m9191,869l9210,869e" filled="false" stroked="true" strokeweight=".47998pt" strokecolor="#000000">
                <v:path arrowok="t"/>
              </v:shape>
            </v:group>
            <v:group style="position:absolute;left:9210;top:869;width:20;height:2" coordorigin="9210,869" coordsize="20,2">
              <v:shape style="position:absolute;left:9210;top:869;width:20;height:2" coordorigin="9210,869" coordsize="20,0" path="m9210,869l9229,869e" filled="false" stroked="true" strokeweight=".47998pt" strokecolor="#000000">
                <v:path arrowok="t"/>
              </v:shape>
            </v:group>
            <v:group style="position:absolute;left:9229;top:869;width:20;height:2" coordorigin="9229,869" coordsize="20,2">
              <v:shape style="position:absolute;left:9229;top:869;width:20;height:2" coordorigin="9229,869" coordsize="20,0" path="m9229,869l9249,869e" filled="false" stroked="true" strokeweight=".47998pt" strokecolor="#000000">
                <v:path arrowok="t"/>
              </v:shape>
            </v:group>
            <v:group style="position:absolute;left:9249;top:869;width:20;height:2" coordorigin="9249,869" coordsize="20,2">
              <v:shape style="position:absolute;left:9249;top:869;width:20;height:2" coordorigin="9249,869" coordsize="20,0" path="m9249,869l9268,869e" filled="false" stroked="true" strokeweight=".47998pt" strokecolor="#000000">
                <v:path arrowok="t"/>
              </v:shape>
            </v:group>
            <v:group style="position:absolute;left:9268;top:869;width:20;height:2" coordorigin="9268,869" coordsize="20,2">
              <v:shape style="position:absolute;left:9268;top:869;width:20;height:2" coordorigin="9268,869" coordsize="20,0" path="m9268,869l9287,869e" filled="false" stroked="true" strokeweight=".47998pt" strokecolor="#000000">
                <v:path arrowok="t"/>
              </v:shape>
            </v:group>
            <v:group style="position:absolute;left:9287;top:869;width:20;height:2" coordorigin="9287,869" coordsize="20,2">
              <v:shape style="position:absolute;left:9287;top:869;width:20;height:2" coordorigin="9287,869" coordsize="20,0" path="m9287,869l9307,869e" filled="false" stroked="true" strokeweight=".47998pt" strokecolor="#000000">
                <v:path arrowok="t"/>
              </v:shape>
            </v:group>
            <v:group style="position:absolute;left:9307;top:869;width:20;height:2" coordorigin="9307,869" coordsize="20,2">
              <v:shape style="position:absolute;left:9307;top:869;width:20;height:2" coordorigin="9307,869" coordsize="20,0" path="m9307,869l9326,869e" filled="false" stroked="true" strokeweight=".47998pt" strokecolor="#000000">
                <v:path arrowok="t"/>
              </v:shape>
            </v:group>
            <v:group style="position:absolute;left:9326;top:869;width:20;height:2" coordorigin="9326,869" coordsize="20,2">
              <v:shape style="position:absolute;left:9326;top:869;width:20;height:2" coordorigin="9326,869" coordsize="20,0" path="m9326,869l9345,869e" filled="false" stroked="true" strokeweight=".47998pt" strokecolor="#000000">
                <v:path arrowok="t"/>
              </v:shape>
            </v:group>
            <v:group style="position:absolute;left:9345;top:869;width:20;height:2" coordorigin="9345,869" coordsize="20,2">
              <v:shape style="position:absolute;left:9345;top:869;width:20;height:2" coordorigin="9345,869" coordsize="20,0" path="m9345,869l9364,869e" filled="false" stroked="true" strokeweight=".47998pt" strokecolor="#000000">
                <v:path arrowok="t"/>
              </v:shape>
            </v:group>
            <v:group style="position:absolute;left:9364;top:869;width:20;height:2" coordorigin="9364,869" coordsize="20,2">
              <v:shape style="position:absolute;left:9364;top:869;width:20;height:2" coordorigin="9364,869" coordsize="20,0" path="m9364,869l9384,869e" filled="false" stroked="true" strokeweight=".47998pt" strokecolor="#000000">
                <v:path arrowok="t"/>
              </v:shape>
            </v:group>
            <v:group style="position:absolute;left:9384;top:869;width:20;height:2" coordorigin="9384,869" coordsize="20,2">
              <v:shape style="position:absolute;left:9384;top:869;width:20;height:2" coordorigin="9384,869" coordsize="20,0" path="m9384,869l9403,869e" filled="false" stroked="true" strokeweight=".47998pt" strokecolor="#000000">
                <v:path arrowok="t"/>
              </v:shape>
            </v:group>
            <v:group style="position:absolute;left:9403;top:869;width:20;height:2" coordorigin="9403,869" coordsize="20,2">
              <v:shape style="position:absolute;left:9403;top:869;width:20;height:2" coordorigin="9403,869" coordsize="20,0" path="m9403,869l9422,869e" filled="false" stroked="true" strokeweight=".47998pt" strokecolor="#000000">
                <v:path arrowok="t"/>
              </v:shape>
            </v:group>
            <v:group style="position:absolute;left:9422;top:869;width:20;height:2" coordorigin="9422,869" coordsize="20,2">
              <v:shape style="position:absolute;left:9422;top:869;width:20;height:2" coordorigin="9422,869" coordsize="20,0" path="m9422,869l9441,869e" filled="false" stroked="true" strokeweight=".47998pt" strokecolor="#000000">
                <v:path arrowok="t"/>
              </v:shape>
            </v:group>
            <v:group style="position:absolute;left:9441;top:869;width:20;height:2" coordorigin="9441,869" coordsize="20,2">
              <v:shape style="position:absolute;left:9441;top:869;width:20;height:2" coordorigin="9441,869" coordsize="20,0" path="m9441,869l9460,869e" filled="false" stroked="true" strokeweight=".47998pt" strokecolor="#000000">
                <v:path arrowok="t"/>
              </v:shape>
            </v:group>
            <v:group style="position:absolute;left:9460;top:869;width:20;height:2" coordorigin="9460,869" coordsize="20,2">
              <v:shape style="position:absolute;left:9460;top:869;width:20;height:2" coordorigin="9460,869" coordsize="20,0" path="m9460,869l9480,869e" filled="false" stroked="true" strokeweight=".47998pt" strokecolor="#000000">
                <v:path arrowok="t"/>
              </v:shape>
            </v:group>
            <v:group style="position:absolute;left:9480;top:869;width:20;height:2" coordorigin="9480,869" coordsize="20,2">
              <v:shape style="position:absolute;left:9480;top:869;width:20;height:2" coordorigin="9480,869" coordsize="20,0" path="m9480,869l9499,869e" filled="false" stroked="true" strokeweight=".47998pt" strokecolor="#000000">
                <v:path arrowok="t"/>
              </v:shape>
            </v:group>
            <v:group style="position:absolute;left:9499;top:869;width:20;height:2" coordorigin="9499,869" coordsize="20,2">
              <v:shape style="position:absolute;left:9499;top:869;width:20;height:2" coordorigin="9499,869" coordsize="20,0" path="m9499,869l9518,869e" filled="false" stroked="true" strokeweight=".47998pt" strokecolor="#000000">
                <v:path arrowok="t"/>
              </v:shape>
            </v:group>
            <v:group style="position:absolute;left:9518;top:869;width:20;height:2" coordorigin="9518,869" coordsize="20,2">
              <v:shape style="position:absolute;left:9518;top:869;width:20;height:2" coordorigin="9518,869" coordsize="20,0" path="m9518,869l9537,869e" filled="false" stroked="true" strokeweight=".47998pt" strokecolor="#000000">
                <v:path arrowok="t"/>
              </v:shape>
            </v:group>
            <v:group style="position:absolute;left:9537;top:869;width:20;height:2" coordorigin="9537,869" coordsize="20,2">
              <v:shape style="position:absolute;left:9537;top:869;width:20;height:2" coordorigin="9537,869" coordsize="20,0" path="m9537,869l9556,869e" filled="false" stroked="true" strokeweight=".47998pt" strokecolor="#000000">
                <v:path arrowok="t"/>
              </v:shape>
            </v:group>
            <v:group style="position:absolute;left:9556;top:869;width:20;height:2" coordorigin="9556,869" coordsize="20,2">
              <v:shape style="position:absolute;left:9556;top:869;width:20;height:2" coordorigin="9556,869" coordsize="20,0" path="m9556,869l9576,869e" filled="false" stroked="true" strokeweight=".47998pt" strokecolor="#000000">
                <v:path arrowok="t"/>
              </v:shape>
            </v:group>
            <v:group style="position:absolute;left:9576;top:869;width:20;height:2" coordorigin="9576,869" coordsize="20,2">
              <v:shape style="position:absolute;left:9576;top:869;width:20;height:2" coordorigin="9576,869" coordsize="20,0" path="m9576,869l9595,869e" filled="false" stroked="true" strokeweight=".47998pt" strokecolor="#000000">
                <v:path arrowok="t"/>
              </v:shape>
            </v:group>
            <v:group style="position:absolute;left:9595;top:869;width:20;height:2" coordorigin="9595,869" coordsize="20,2">
              <v:shape style="position:absolute;left:9595;top:869;width:20;height:2" coordorigin="9595,869" coordsize="20,0" path="m9595,869l9614,869e" filled="false" stroked="true" strokeweight=".47998pt" strokecolor="#000000">
                <v:path arrowok="t"/>
              </v:shape>
            </v:group>
            <v:group style="position:absolute;left:9614;top:869;width:20;height:2" coordorigin="9614,869" coordsize="20,2">
              <v:shape style="position:absolute;left:9614;top:869;width:20;height:2" coordorigin="9614,869" coordsize="20,0" path="m9614,869l9633,869e" filled="false" stroked="true" strokeweight=".47998pt" strokecolor="#000000">
                <v:path arrowok="t"/>
              </v:shape>
            </v:group>
            <v:group style="position:absolute;left:9633;top:869;width:20;height:2" coordorigin="9633,869" coordsize="20,2">
              <v:shape style="position:absolute;left:9633;top:869;width:20;height:2" coordorigin="9633,869" coordsize="20,0" path="m9633,869l9652,869e" filled="false" stroked="true" strokeweight=".47998pt" strokecolor="#000000">
                <v:path arrowok="t"/>
              </v:shape>
            </v:group>
            <v:group style="position:absolute;left:9652;top:869;width:20;height:2" coordorigin="9652,869" coordsize="20,2">
              <v:shape style="position:absolute;left:9652;top:869;width:20;height:2" coordorigin="9652,869" coordsize="20,0" path="m9652,869l9672,869e" filled="false" stroked="true" strokeweight=".47998pt" strokecolor="#000000">
                <v:path arrowok="t"/>
              </v:shape>
            </v:group>
            <v:group style="position:absolute;left:9672;top:869;width:20;height:2" coordorigin="9672,869" coordsize="20,2">
              <v:shape style="position:absolute;left:9672;top:869;width:20;height:2" coordorigin="9672,869" coordsize="20,0" path="m9672,869l9691,869e" filled="false" stroked="true" strokeweight=".47998pt" strokecolor="#000000">
                <v:path arrowok="t"/>
              </v:shape>
            </v:group>
            <v:group style="position:absolute;left:9691;top:869;width:20;height:2" coordorigin="9691,869" coordsize="20,2">
              <v:shape style="position:absolute;left:9691;top:869;width:20;height:2" coordorigin="9691,869" coordsize="20,0" path="m9691,869l9710,869e" filled="false" stroked="true" strokeweight=".47998pt" strokecolor="#000000">
                <v:path arrowok="t"/>
              </v:shape>
            </v:group>
            <v:group style="position:absolute;left:9710;top:869;width:20;height:2" coordorigin="9710,869" coordsize="20,2">
              <v:shape style="position:absolute;left:9710;top:869;width:20;height:2" coordorigin="9710,869" coordsize="20,0" path="m9710,869l9729,869e" filled="false" stroked="true" strokeweight=".47998pt" strokecolor="#000000">
                <v:path arrowok="t"/>
              </v:shape>
            </v:group>
            <v:group style="position:absolute;left:9729;top:869;width:20;height:2" coordorigin="9729,869" coordsize="20,2">
              <v:shape style="position:absolute;left:9729;top:869;width:20;height:2" coordorigin="9729,869" coordsize="20,0" path="m9729,869l9748,869e" filled="false" stroked="true" strokeweight=".47998pt" strokecolor="#000000">
                <v:path arrowok="t"/>
              </v:shape>
            </v:group>
            <v:group style="position:absolute;left:9748;top:869;width:10;height:2" coordorigin="9748,869" coordsize="10,2">
              <v:shape style="position:absolute;left:9748;top:869;width:10;height:2" coordorigin="9748,869" coordsize="10,0" path="m9748,869l9758,869e" filled="false" stroked="true" strokeweight=".47998pt" strokecolor="#000000">
                <v:path arrowok="t"/>
              </v:shape>
            </v:group>
            <v:group style="position:absolute;left:7492;top:874;width:10;height:20" coordorigin="7492,874" coordsize="10,20">
              <v:shape style="position:absolute;left:7492;top:874;width:10;height:20" coordorigin="7492,874" coordsize="10,20" path="m7492,893l7501,893,7501,874,7492,874,7492,893xe" filled="true" fillcolor="#000000" stroked="false">
                <v:path arrowok="t"/>
                <v:fill type="solid"/>
              </v:shape>
            </v:group>
            <v:group style="position:absolute;left:7492;top:893;width:10;height:20" coordorigin="7492,893" coordsize="10,20">
              <v:shape style="position:absolute;left:7492;top:893;width:10;height:20" coordorigin="7492,893" coordsize="10,20" path="m7492,912l7501,912,7501,893,7492,893,7492,912xe" filled="true" fillcolor="#000000" stroked="false">
                <v:path arrowok="t"/>
                <v:fill type="solid"/>
              </v:shape>
            </v:group>
            <v:group style="position:absolute;left:7492;top:912;width:10;height:20" coordorigin="7492,912" coordsize="10,20">
              <v:shape style="position:absolute;left:7492;top:912;width:10;height:20" coordorigin="7492,912" coordsize="10,20" path="m7492,932l7501,932,7501,912,7492,912,7492,932xe" filled="true" fillcolor="#000000" stroked="false">
                <v:path arrowok="t"/>
                <v:fill type="solid"/>
              </v:shape>
            </v:group>
            <v:group style="position:absolute;left:7492;top:932;width:10;height:20" coordorigin="7492,932" coordsize="10,20">
              <v:shape style="position:absolute;left:7492;top:932;width:10;height:20" coordorigin="7492,932" coordsize="10,20" path="m7492,951l7501,951,7501,932,7492,932,7492,951xe" filled="true" fillcolor="#000000" stroked="false">
                <v:path arrowok="t"/>
                <v:fill type="solid"/>
              </v:shape>
            </v:group>
            <v:group style="position:absolute;left:7492;top:951;width:10;height:20" coordorigin="7492,951" coordsize="10,20">
              <v:shape style="position:absolute;left:7492;top:951;width:10;height:20" coordorigin="7492,951" coordsize="10,20" path="m7492,970l7501,970,7501,951,7492,951,7492,970xe" filled="true" fillcolor="#000000" stroked="false">
                <v:path arrowok="t"/>
                <v:fill type="solid"/>
              </v:shape>
            </v:group>
            <v:group style="position:absolute;left:7492;top:970;width:10;height:20" coordorigin="7492,970" coordsize="10,20">
              <v:shape style="position:absolute;left:7492;top:970;width:10;height:20" coordorigin="7492,970" coordsize="10,20" path="m7492,989l7501,989,7501,970,7492,970,7492,989xe" filled="true" fillcolor="#000000" stroked="false">
                <v:path arrowok="t"/>
                <v:fill type="solid"/>
              </v:shape>
            </v:group>
            <v:group style="position:absolute;left:7492;top:989;width:10;height:20" coordorigin="7492,989" coordsize="10,20">
              <v:shape style="position:absolute;left:7492;top:989;width:10;height:20" coordorigin="7492,989" coordsize="10,20" path="m7492,1008l7501,1008,7501,989,7492,989,7492,1008xe" filled="true" fillcolor="#000000" stroked="false">
                <v:path arrowok="t"/>
                <v:fill type="solid"/>
              </v:shape>
            </v:group>
            <v:group style="position:absolute;left:7492;top:1008;width:10;height:20" coordorigin="7492,1008" coordsize="10,20">
              <v:shape style="position:absolute;left:7492;top:1008;width:10;height:20" coordorigin="7492,1008" coordsize="10,20" path="m7492,1028l7501,1028,7501,1008,7492,1008,7492,1028xe" filled="true" fillcolor="#000000" stroked="false">
                <v:path arrowok="t"/>
                <v:fill type="solid"/>
              </v:shape>
            </v:group>
            <v:group style="position:absolute;left:7492;top:1028;width:10;height:20" coordorigin="7492,1028" coordsize="10,20">
              <v:shape style="position:absolute;left:7492;top:1028;width:10;height:20" coordorigin="7492,1028" coordsize="10,20" path="m7492,1047l7501,1047,7501,1028,7492,1028,7492,1047xe" filled="true" fillcolor="#000000" stroked="false">
                <v:path arrowok="t"/>
                <v:fill type="solid"/>
              </v:shape>
            </v:group>
            <v:group style="position:absolute;left:7492;top:1047;width:10;height:20" coordorigin="7492,1047" coordsize="10,20">
              <v:shape style="position:absolute;left:7492;top:1047;width:10;height:20" coordorigin="7492,1047" coordsize="10,20" path="m7492,1066l7501,1066,7501,1047,7492,1047,7492,1066xe" filled="true" fillcolor="#000000" stroked="false">
                <v:path arrowok="t"/>
                <v:fill type="solid"/>
              </v:shape>
            </v:group>
            <v:group style="position:absolute;left:7492;top:1066;width:10;height:20" coordorigin="7492,1066" coordsize="10,20">
              <v:shape style="position:absolute;left:7492;top:1066;width:10;height:20" coordorigin="7492,1066" coordsize="10,20" path="m7492,1085l7501,1085,7501,1066,7492,1066,7492,1085xe" filled="true" fillcolor="#000000" stroked="false">
                <v:path arrowok="t"/>
                <v:fill type="solid"/>
              </v:shape>
            </v:group>
            <v:group style="position:absolute;left:7492;top:1085;width:10;height:20" coordorigin="7492,1085" coordsize="10,20">
              <v:shape style="position:absolute;left:7492;top:1085;width:10;height:20" coordorigin="7492,1085" coordsize="10,20" path="m7492,1104l7501,1104,7501,1085,7492,1085,7492,1104xe" filled="true" fillcolor="#000000" stroked="false">
                <v:path arrowok="t"/>
                <v:fill type="solid"/>
              </v:shape>
            </v:group>
            <v:group style="position:absolute;left:7492;top:1104;width:10;height:20" coordorigin="7492,1104" coordsize="10,20">
              <v:shape style="position:absolute;left:7492;top:1104;width:10;height:20" coordorigin="7492,1104" coordsize="10,20" path="m7492,1124l7501,1124,7501,1104,7492,1104,7492,1124xe" filled="true" fillcolor="#000000" stroked="false">
                <v:path arrowok="t"/>
                <v:fill type="solid"/>
              </v:shape>
            </v:group>
            <v:group style="position:absolute;left:7492;top:1124;width:10;height:20" coordorigin="7492,1124" coordsize="10,20">
              <v:shape style="position:absolute;left:7492;top:1124;width:10;height:20" coordorigin="7492,1124" coordsize="10,20" path="m7492,1143l7501,1143,7501,1124,7492,1124,7492,1143xe" filled="true" fillcolor="#000000" stroked="false">
                <v:path arrowok="t"/>
                <v:fill type="solid"/>
              </v:shape>
            </v:group>
            <v:group style="position:absolute;left:7492;top:1143;width:10;height:20" coordorigin="7492,1143" coordsize="10,20">
              <v:shape style="position:absolute;left:7492;top:1143;width:10;height:20" coordorigin="7492,1143" coordsize="10,20" path="m7492,1162l7501,1162,7501,1143,7492,1143,7492,1162xe" filled="true" fillcolor="#000000" stroked="false">
                <v:path arrowok="t"/>
                <v:fill type="solid"/>
              </v:shape>
            </v:group>
            <v:group style="position:absolute;left:7492;top:1162;width:10;height:20" coordorigin="7492,1162" coordsize="10,20">
              <v:shape style="position:absolute;left:7492;top:1162;width:10;height:20" coordorigin="7492,1162" coordsize="10,20" path="m7492,1181l7501,1181,7501,1162,7492,1162,7492,1181xe" filled="true" fillcolor="#000000" stroked="false">
                <v:path arrowok="t"/>
                <v:fill type="solid"/>
              </v:shape>
            </v:group>
            <v:group style="position:absolute;left:7492;top:1181;width:10;height:20" coordorigin="7492,1181" coordsize="10,20">
              <v:shape style="position:absolute;left:7492;top:1181;width:10;height:20" coordorigin="7492,1181" coordsize="10,20" path="m7492,1200l7501,1200,7501,1181,7492,1181,7492,1200xe" filled="true" fillcolor="#000000" stroked="false">
                <v:path arrowok="t"/>
                <v:fill type="solid"/>
              </v:shape>
            </v:group>
            <v:group style="position:absolute;left:7492;top:1200;width:10;height:20" coordorigin="7492,1200" coordsize="10,20">
              <v:shape style="position:absolute;left:7492;top:1200;width:10;height:20" coordorigin="7492,1200" coordsize="10,20" path="m7492,1220l7501,1220,7501,1200,7492,1200,7492,1220xe" filled="true" fillcolor="#000000" stroked="false">
                <v:path arrowok="t"/>
                <v:fill type="solid"/>
              </v:shape>
            </v:group>
            <v:group style="position:absolute;left:7492;top:1220;width:10;height:20" coordorigin="7492,1220" coordsize="10,20">
              <v:shape style="position:absolute;left:7492;top:1220;width:10;height:20" coordorigin="7492,1220" coordsize="10,20" path="m7492,1239l7501,1239,7501,1220,7492,1220,7492,1239xe" filled="true" fillcolor="#000000" stroked="false">
                <v:path arrowok="t"/>
                <v:fill type="solid"/>
              </v:shape>
            </v:group>
            <v:group style="position:absolute;left:7492;top:1239;width:10;height:20" coordorigin="7492,1239" coordsize="10,20">
              <v:shape style="position:absolute;left:7492;top:1239;width:10;height:20" coordorigin="7492,1239" coordsize="10,20" path="m7492,1258l7501,1258,7501,1239,7492,1239,7492,1258xe" filled="true" fillcolor="#000000" stroked="false">
                <v:path arrowok="t"/>
                <v:fill type="solid"/>
              </v:shape>
            </v:group>
            <v:group style="position:absolute;left:7492;top:1263;width:10;height:2" coordorigin="7492,1263" coordsize="10,2">
              <v:shape style="position:absolute;left:7492;top:1263;width:10;height:2" coordorigin="7492,1263" coordsize="10,0" path="m7492,1263l7501,1263e" filled="false" stroked="true" strokeweight=".47998pt" strokecolor="#000000">
                <v:path arrowok="t"/>
              </v:shape>
            </v:group>
            <v:group style="position:absolute;left:2148;top:1272;width:20;height:2" coordorigin="2148,1272" coordsize="20,2">
              <v:shape style="position:absolute;left:2148;top:1272;width:20;height:2" coordorigin="2148,1272" coordsize="20,0" path="m2148,1272l2168,1272e" filled="false" stroked="true" strokeweight=".48004pt" strokecolor="#000000">
                <v:path arrowok="t"/>
              </v:shape>
            </v:group>
            <v:group style="position:absolute;left:2168;top:1272;width:20;height:2" coordorigin="2168,1272" coordsize="20,2">
              <v:shape style="position:absolute;left:2168;top:1272;width:20;height:2" coordorigin="2168,1272" coordsize="20,0" path="m2168,1272l2187,1272e" filled="false" stroked="true" strokeweight=".48004pt" strokecolor="#000000">
                <v:path arrowok="t"/>
              </v:shape>
            </v:group>
            <v:group style="position:absolute;left:2187;top:1272;width:20;height:2" coordorigin="2187,1272" coordsize="20,2">
              <v:shape style="position:absolute;left:2187;top:1272;width:20;height:2" coordorigin="2187,1272" coordsize="20,0" path="m2187,1272l2206,1272e" filled="false" stroked="true" strokeweight=".48004pt" strokecolor="#000000">
                <v:path arrowok="t"/>
              </v:shape>
            </v:group>
            <v:group style="position:absolute;left:2206;top:1272;width:20;height:2" coordorigin="2206,1272" coordsize="20,2">
              <v:shape style="position:absolute;left:2206;top:1272;width:20;height:2" coordorigin="2206,1272" coordsize="20,0" path="m2206,1272l2225,1272e" filled="false" stroked="true" strokeweight=".48004pt" strokecolor="#000000">
                <v:path arrowok="t"/>
              </v:shape>
            </v:group>
            <v:group style="position:absolute;left:2225;top:1272;width:20;height:2" coordorigin="2225,1272" coordsize="20,2">
              <v:shape style="position:absolute;left:2225;top:1272;width:20;height:2" coordorigin="2225,1272" coordsize="20,0" path="m2225,1272l2244,1272e" filled="false" stroked="true" strokeweight=".48004pt" strokecolor="#000000">
                <v:path arrowok="t"/>
              </v:shape>
            </v:group>
            <v:group style="position:absolute;left:2244;top:1272;width:20;height:2" coordorigin="2244,1272" coordsize="20,2">
              <v:shape style="position:absolute;left:2244;top:1272;width:20;height:2" coordorigin="2244,1272" coordsize="20,0" path="m2244,1272l2264,1272e" filled="false" stroked="true" strokeweight=".48004pt" strokecolor="#000000">
                <v:path arrowok="t"/>
              </v:shape>
            </v:group>
            <v:group style="position:absolute;left:2264;top:1272;width:20;height:2" coordorigin="2264,1272" coordsize="20,2">
              <v:shape style="position:absolute;left:2264;top:1272;width:20;height:2" coordorigin="2264,1272" coordsize="20,0" path="m2264,1272l2283,1272e" filled="false" stroked="true" strokeweight=".48004pt" strokecolor="#000000">
                <v:path arrowok="t"/>
              </v:shape>
            </v:group>
            <v:group style="position:absolute;left:2283;top:1272;width:20;height:2" coordorigin="2283,1272" coordsize="20,2">
              <v:shape style="position:absolute;left:2283;top:1272;width:20;height:2" coordorigin="2283,1272" coordsize="20,0" path="m2283,1272l2302,1272e" filled="false" stroked="true" strokeweight=".48004pt" strokecolor="#000000">
                <v:path arrowok="t"/>
              </v:shape>
            </v:group>
            <v:group style="position:absolute;left:2302;top:1272;width:20;height:2" coordorigin="2302,1272" coordsize="20,2">
              <v:shape style="position:absolute;left:2302;top:1272;width:20;height:2" coordorigin="2302,1272" coordsize="20,0" path="m2302,1272l2321,1272e" filled="false" stroked="true" strokeweight=".48004pt" strokecolor="#000000">
                <v:path arrowok="t"/>
              </v:shape>
            </v:group>
            <v:group style="position:absolute;left:2321;top:1272;width:20;height:2" coordorigin="2321,1272" coordsize="20,2">
              <v:shape style="position:absolute;left:2321;top:1272;width:20;height:2" coordorigin="2321,1272" coordsize="20,0" path="m2321,1272l2340,1272e" filled="false" stroked="true" strokeweight=".48004pt" strokecolor="#000000">
                <v:path arrowok="t"/>
              </v:shape>
            </v:group>
            <v:group style="position:absolute;left:2340;top:1272;width:20;height:2" coordorigin="2340,1272" coordsize="20,2">
              <v:shape style="position:absolute;left:2340;top:1272;width:20;height:2" coordorigin="2340,1272" coordsize="20,0" path="m2340,1272l2360,1272e" filled="false" stroked="true" strokeweight=".48004pt" strokecolor="#000000">
                <v:path arrowok="t"/>
              </v:shape>
            </v:group>
            <v:group style="position:absolute;left:2360;top:1272;width:20;height:2" coordorigin="2360,1272" coordsize="20,2">
              <v:shape style="position:absolute;left:2360;top:1272;width:20;height:2" coordorigin="2360,1272" coordsize="20,0" path="m2360,1272l2379,1272e" filled="false" stroked="true" strokeweight=".48004pt" strokecolor="#000000">
                <v:path arrowok="t"/>
              </v:shape>
            </v:group>
            <v:group style="position:absolute;left:2379;top:1272;width:20;height:2" coordorigin="2379,1272" coordsize="20,2">
              <v:shape style="position:absolute;left:2379;top:1272;width:20;height:2" coordorigin="2379,1272" coordsize="20,0" path="m2379,1272l2398,1272e" filled="false" stroked="true" strokeweight=".48004pt" strokecolor="#000000">
                <v:path arrowok="t"/>
              </v:shape>
            </v:group>
            <v:group style="position:absolute;left:2398;top:1272;width:20;height:2" coordorigin="2398,1272" coordsize="20,2">
              <v:shape style="position:absolute;left:2398;top:1272;width:20;height:2" coordorigin="2398,1272" coordsize="20,0" path="m2398,1272l2417,1272e" filled="false" stroked="true" strokeweight=".48004pt" strokecolor="#000000">
                <v:path arrowok="t"/>
              </v:shape>
            </v:group>
            <v:group style="position:absolute;left:2417;top:1272;width:20;height:2" coordorigin="2417,1272" coordsize="20,2">
              <v:shape style="position:absolute;left:2417;top:1272;width:20;height:2" coordorigin="2417,1272" coordsize="20,0" path="m2417,1272l2436,1272e" filled="false" stroked="true" strokeweight=".48004pt" strokecolor="#000000">
                <v:path arrowok="t"/>
              </v:shape>
            </v:group>
            <v:group style="position:absolute;left:2436;top:1272;width:20;height:2" coordorigin="2436,1272" coordsize="20,2">
              <v:shape style="position:absolute;left:2436;top:1272;width:20;height:2" coordorigin="2436,1272" coordsize="20,0" path="m2436,1272l2456,1272e" filled="false" stroked="true" strokeweight=".48004pt" strokecolor="#000000">
                <v:path arrowok="t"/>
              </v:shape>
            </v:group>
            <v:group style="position:absolute;left:2456;top:1272;width:20;height:2" coordorigin="2456,1272" coordsize="20,2">
              <v:shape style="position:absolute;left:2456;top:1272;width:20;height:2" coordorigin="2456,1272" coordsize="20,0" path="m2456,1272l2475,1272e" filled="false" stroked="true" strokeweight=".48004pt" strokecolor="#000000">
                <v:path arrowok="t"/>
              </v:shape>
            </v:group>
            <v:group style="position:absolute;left:2475;top:1272;width:20;height:2" coordorigin="2475,1272" coordsize="20,2">
              <v:shape style="position:absolute;left:2475;top:1272;width:20;height:2" coordorigin="2475,1272" coordsize="20,0" path="m2475,1272l2494,1272e" filled="false" stroked="true" strokeweight=".48004pt" strokecolor="#000000">
                <v:path arrowok="t"/>
              </v:shape>
            </v:group>
            <v:group style="position:absolute;left:2494;top:1272;width:20;height:2" coordorigin="2494,1272" coordsize="20,2">
              <v:shape style="position:absolute;left:2494;top:1272;width:20;height:2" coordorigin="2494,1272" coordsize="20,0" path="m2494,1272l2513,1272e" filled="false" stroked="true" strokeweight=".48004pt" strokecolor="#000000">
                <v:path arrowok="t"/>
              </v:shape>
            </v:group>
            <v:group style="position:absolute;left:2513;top:1272;width:20;height:2" coordorigin="2513,1272" coordsize="20,2">
              <v:shape style="position:absolute;left:2513;top:1272;width:20;height:2" coordorigin="2513,1272" coordsize="20,0" path="m2513,1272l2532,1272e" filled="false" stroked="true" strokeweight=".48004pt" strokecolor="#000000">
                <v:path arrowok="t"/>
              </v:shape>
            </v:group>
            <v:group style="position:absolute;left:2532;top:1272;width:20;height:2" coordorigin="2532,1272" coordsize="20,2">
              <v:shape style="position:absolute;left:2532;top:1272;width:20;height:2" coordorigin="2532,1272" coordsize="20,0" path="m2532,1272l2552,1272e" filled="false" stroked="true" strokeweight=".48004pt" strokecolor="#000000">
                <v:path arrowok="t"/>
              </v:shape>
            </v:group>
            <v:group style="position:absolute;left:2552;top:1272;width:20;height:2" coordorigin="2552,1272" coordsize="20,2">
              <v:shape style="position:absolute;left:2552;top:1272;width:20;height:2" coordorigin="2552,1272" coordsize="20,0" path="m2552,1272l2571,1272e" filled="false" stroked="true" strokeweight=".48004pt" strokecolor="#000000">
                <v:path arrowok="t"/>
              </v:shape>
            </v:group>
            <v:group style="position:absolute;left:2571;top:1272;width:20;height:2" coordorigin="2571,1272" coordsize="20,2">
              <v:shape style="position:absolute;left:2571;top:1272;width:20;height:2" coordorigin="2571,1272" coordsize="20,0" path="m2571,1272l2590,1272e" filled="false" stroked="true" strokeweight=".48004pt" strokecolor="#000000">
                <v:path arrowok="t"/>
              </v:shape>
            </v:group>
            <v:group style="position:absolute;left:2590;top:1272;width:20;height:2" coordorigin="2590,1272" coordsize="20,2">
              <v:shape style="position:absolute;left:2590;top:1272;width:20;height:2" coordorigin="2590,1272" coordsize="20,0" path="m2590,1272l2609,1272e" filled="false" stroked="true" strokeweight=".48004pt" strokecolor="#000000">
                <v:path arrowok="t"/>
              </v:shape>
            </v:group>
            <v:group style="position:absolute;left:2609;top:1272;width:20;height:2" coordorigin="2609,1272" coordsize="20,2">
              <v:shape style="position:absolute;left:2609;top:1272;width:20;height:2" coordorigin="2609,1272" coordsize="20,0" path="m2609,1272l2628,1272e" filled="false" stroked="true" strokeweight=".48004pt" strokecolor="#000000">
                <v:path arrowok="t"/>
              </v:shape>
            </v:group>
            <v:group style="position:absolute;left:2628;top:1272;width:20;height:2" coordorigin="2628,1272" coordsize="20,2">
              <v:shape style="position:absolute;left:2628;top:1272;width:20;height:2" coordorigin="2628,1272" coordsize="20,0" path="m2628,1272l2648,1272e" filled="false" stroked="true" strokeweight=".48004pt" strokecolor="#000000">
                <v:path arrowok="t"/>
              </v:shape>
            </v:group>
            <v:group style="position:absolute;left:2648;top:1272;width:20;height:2" coordorigin="2648,1272" coordsize="20,2">
              <v:shape style="position:absolute;left:2648;top:1272;width:20;height:2" coordorigin="2648,1272" coordsize="20,0" path="m2648,1272l2667,1272e" filled="false" stroked="true" strokeweight=".48004pt" strokecolor="#000000">
                <v:path arrowok="t"/>
              </v:shape>
            </v:group>
            <v:group style="position:absolute;left:2667;top:1272;width:20;height:2" coordorigin="2667,1272" coordsize="20,2">
              <v:shape style="position:absolute;left:2667;top:1272;width:20;height:2" coordorigin="2667,1272" coordsize="20,0" path="m2667,1272l2686,1272e" filled="false" stroked="true" strokeweight=".48004pt" strokecolor="#000000">
                <v:path arrowok="t"/>
              </v:shape>
            </v:group>
            <v:group style="position:absolute;left:2686;top:1272;width:20;height:2" coordorigin="2686,1272" coordsize="20,2">
              <v:shape style="position:absolute;left:2686;top:1272;width:20;height:2" coordorigin="2686,1272" coordsize="20,0" path="m2686,1272l2705,1272e" filled="false" stroked="true" strokeweight=".48004pt" strokecolor="#000000">
                <v:path arrowok="t"/>
              </v:shape>
            </v:group>
            <v:group style="position:absolute;left:2705;top:1272;width:20;height:2" coordorigin="2705,1272" coordsize="20,2">
              <v:shape style="position:absolute;left:2705;top:1272;width:20;height:2" coordorigin="2705,1272" coordsize="20,0" path="m2705,1272l2724,1272e" filled="false" stroked="true" strokeweight=".48004pt" strokecolor="#000000">
                <v:path arrowok="t"/>
              </v:shape>
            </v:group>
            <v:group style="position:absolute;left:2724;top:1272;width:20;height:2" coordorigin="2724,1272" coordsize="20,2">
              <v:shape style="position:absolute;left:2724;top:1272;width:20;height:2" coordorigin="2724,1272" coordsize="20,0" path="m2724,1272l2744,1272e" filled="false" stroked="true" strokeweight=".48004pt" strokecolor="#000000">
                <v:path arrowok="t"/>
              </v:shape>
            </v:group>
            <v:group style="position:absolute;left:2744;top:1272;width:20;height:2" coordorigin="2744,1272" coordsize="20,2">
              <v:shape style="position:absolute;left:2744;top:1272;width:20;height:2" coordorigin="2744,1272" coordsize="20,0" path="m2744,1272l2763,1272e" filled="false" stroked="true" strokeweight=".48004pt" strokecolor="#000000">
                <v:path arrowok="t"/>
              </v:shape>
            </v:group>
            <v:group style="position:absolute;left:2763;top:1272;width:20;height:2" coordorigin="2763,1272" coordsize="20,2">
              <v:shape style="position:absolute;left:2763;top:1272;width:20;height:2" coordorigin="2763,1272" coordsize="20,0" path="m2763,1272l2782,1272e" filled="false" stroked="true" strokeweight=".48004pt" strokecolor="#000000">
                <v:path arrowok="t"/>
              </v:shape>
            </v:group>
            <v:group style="position:absolute;left:2782;top:1272;width:20;height:2" coordorigin="2782,1272" coordsize="20,2">
              <v:shape style="position:absolute;left:2782;top:1272;width:20;height:2" coordorigin="2782,1272" coordsize="20,0" path="m2782,1272l2801,1272e" filled="false" stroked="true" strokeweight=".48004pt" strokecolor="#000000">
                <v:path arrowok="t"/>
              </v:shape>
            </v:group>
            <v:group style="position:absolute;left:2801;top:1272;width:20;height:2" coordorigin="2801,1272" coordsize="20,2">
              <v:shape style="position:absolute;left:2801;top:1272;width:20;height:2" coordorigin="2801,1272" coordsize="20,0" path="m2801,1272l2820,1272e" filled="false" stroked="true" strokeweight=".48004pt" strokecolor="#000000">
                <v:path arrowok="t"/>
              </v:shape>
            </v:group>
            <v:group style="position:absolute;left:2820;top:1272;width:20;height:2" coordorigin="2820,1272" coordsize="20,2">
              <v:shape style="position:absolute;left:2820;top:1272;width:20;height:2" coordorigin="2820,1272" coordsize="20,0" path="m2820,1272l2840,1272e" filled="false" stroked="true" strokeweight=".48004pt" strokecolor="#000000">
                <v:path arrowok="t"/>
              </v:shape>
            </v:group>
            <v:group style="position:absolute;left:2840;top:1272;width:20;height:2" coordorigin="2840,1272" coordsize="20,2">
              <v:shape style="position:absolute;left:2840;top:1272;width:20;height:2" coordorigin="2840,1272" coordsize="20,0" path="m2840,1272l2859,1272e" filled="false" stroked="true" strokeweight=".48004pt" strokecolor="#000000">
                <v:path arrowok="t"/>
              </v:shape>
            </v:group>
            <v:group style="position:absolute;left:2859;top:1272;width:20;height:2" coordorigin="2859,1272" coordsize="20,2">
              <v:shape style="position:absolute;left:2859;top:1272;width:20;height:2" coordorigin="2859,1272" coordsize="20,0" path="m2859,1272l2878,1272e" filled="false" stroked="true" strokeweight=".48004pt" strokecolor="#000000">
                <v:path arrowok="t"/>
              </v:shape>
            </v:group>
            <v:group style="position:absolute;left:2878;top:1272;width:20;height:2" coordorigin="2878,1272" coordsize="20,2">
              <v:shape style="position:absolute;left:2878;top:1272;width:20;height:2" coordorigin="2878,1272" coordsize="20,0" path="m2878,1272l2897,1272e" filled="false" stroked="true" strokeweight=".48004pt" strokecolor="#000000">
                <v:path arrowok="t"/>
              </v:shape>
            </v:group>
            <v:group style="position:absolute;left:2897;top:1272;width:20;height:2" coordorigin="2897,1272" coordsize="20,2">
              <v:shape style="position:absolute;left:2897;top:1272;width:20;height:2" coordorigin="2897,1272" coordsize="20,0" path="m2897,1272l2916,1272e" filled="false" stroked="true" strokeweight=".48004pt" strokecolor="#000000">
                <v:path arrowok="t"/>
              </v:shape>
            </v:group>
            <v:group style="position:absolute;left:2916;top:1272;width:20;height:2" coordorigin="2916,1272" coordsize="20,2">
              <v:shape style="position:absolute;left:2916;top:1272;width:20;height:2" coordorigin="2916,1272" coordsize="20,0" path="m2916,1272l2936,1272e" filled="false" stroked="true" strokeweight=".48004pt" strokecolor="#000000">
                <v:path arrowok="t"/>
              </v:shape>
            </v:group>
            <v:group style="position:absolute;left:2936;top:1272;width:20;height:2" coordorigin="2936,1272" coordsize="20,2">
              <v:shape style="position:absolute;left:2936;top:1272;width:20;height:2" coordorigin="2936,1272" coordsize="20,0" path="m2936,1272l2955,1272e" filled="false" stroked="true" strokeweight=".48004pt" strokecolor="#000000">
                <v:path arrowok="t"/>
              </v:shape>
            </v:group>
            <v:group style="position:absolute;left:2955;top:1272;width:20;height:2" coordorigin="2955,1272" coordsize="20,2">
              <v:shape style="position:absolute;left:2955;top:1272;width:20;height:2" coordorigin="2955,1272" coordsize="20,0" path="m2955,1272l2974,1272e" filled="false" stroked="true" strokeweight=".48004pt" strokecolor="#000000">
                <v:path arrowok="t"/>
              </v:shape>
            </v:group>
            <v:group style="position:absolute;left:2974;top:1272;width:20;height:2" coordorigin="2974,1272" coordsize="20,2">
              <v:shape style="position:absolute;left:2974;top:1272;width:20;height:2" coordorigin="2974,1272" coordsize="20,0" path="m2974,1272l2993,1272e" filled="false" stroked="true" strokeweight=".48004pt" strokecolor="#000000">
                <v:path arrowok="t"/>
              </v:shape>
            </v:group>
            <v:group style="position:absolute;left:2993;top:1272;width:20;height:2" coordorigin="2993,1272" coordsize="20,2">
              <v:shape style="position:absolute;left:2993;top:1272;width:20;height:2" coordorigin="2993,1272" coordsize="20,0" path="m2993,1272l3012,1272e" filled="false" stroked="true" strokeweight=".48004pt" strokecolor="#000000">
                <v:path arrowok="t"/>
              </v:shape>
            </v:group>
            <v:group style="position:absolute;left:3012;top:1272;width:20;height:2" coordorigin="3012,1272" coordsize="20,2">
              <v:shape style="position:absolute;left:3012;top:1272;width:20;height:2" coordorigin="3012,1272" coordsize="20,0" path="m3012,1272l3032,1272e" filled="false" stroked="true" strokeweight=".48004pt" strokecolor="#000000">
                <v:path arrowok="t"/>
              </v:shape>
            </v:group>
            <v:group style="position:absolute;left:3032;top:1272;width:20;height:2" coordorigin="3032,1272" coordsize="20,2">
              <v:shape style="position:absolute;left:3032;top:1272;width:20;height:2" coordorigin="3032,1272" coordsize="20,0" path="m3032,1272l3051,1272e" filled="false" stroked="true" strokeweight=".48004pt" strokecolor="#000000">
                <v:path arrowok="t"/>
              </v:shape>
            </v:group>
            <v:group style="position:absolute;left:3051;top:1272;width:20;height:2" coordorigin="3051,1272" coordsize="20,2">
              <v:shape style="position:absolute;left:3051;top:1272;width:20;height:2" coordorigin="3051,1272" coordsize="20,0" path="m3051,1272l3070,1272e" filled="false" stroked="true" strokeweight=".48004pt" strokecolor="#000000">
                <v:path arrowok="t"/>
              </v:shape>
            </v:group>
            <v:group style="position:absolute;left:3070;top:1272;width:20;height:2" coordorigin="3070,1272" coordsize="20,2">
              <v:shape style="position:absolute;left:3070;top:1272;width:20;height:2" coordorigin="3070,1272" coordsize="20,0" path="m3070,1272l3089,1272e" filled="false" stroked="true" strokeweight=".48004pt" strokecolor="#000000">
                <v:path arrowok="t"/>
              </v:shape>
            </v:group>
            <v:group style="position:absolute;left:3089;top:1272;width:20;height:2" coordorigin="3089,1272" coordsize="20,2">
              <v:shape style="position:absolute;left:3089;top:1272;width:20;height:2" coordorigin="3089,1272" coordsize="20,0" path="m3089,1272l3108,1272e" filled="false" stroked="true" strokeweight=".48004pt" strokecolor="#000000">
                <v:path arrowok="t"/>
              </v:shape>
            </v:group>
            <v:group style="position:absolute;left:3108;top:1272;width:20;height:2" coordorigin="3108,1272" coordsize="20,2">
              <v:shape style="position:absolute;left:3108;top:1272;width:20;height:2" coordorigin="3108,1272" coordsize="20,0" path="m3108,1272l3128,1272e" filled="false" stroked="true" strokeweight=".48004pt" strokecolor="#000000">
                <v:path arrowok="t"/>
              </v:shape>
            </v:group>
            <v:group style="position:absolute;left:3128;top:1272;width:20;height:2" coordorigin="3128,1272" coordsize="20,2">
              <v:shape style="position:absolute;left:3128;top:1272;width:20;height:2" coordorigin="3128,1272" coordsize="20,0" path="m3128,1272l3147,1272e" filled="false" stroked="true" strokeweight=".48004pt" strokecolor="#000000">
                <v:path arrowok="t"/>
              </v:shape>
            </v:group>
            <v:group style="position:absolute;left:3147;top:1272;width:20;height:2" coordorigin="3147,1272" coordsize="20,2">
              <v:shape style="position:absolute;left:3147;top:1272;width:20;height:2" coordorigin="3147,1272" coordsize="20,0" path="m3147,1272l3166,1272e" filled="false" stroked="true" strokeweight=".48004pt" strokecolor="#000000">
                <v:path arrowok="t"/>
              </v:shape>
            </v:group>
            <v:group style="position:absolute;left:3166;top:1272;width:20;height:2" coordorigin="3166,1272" coordsize="20,2">
              <v:shape style="position:absolute;left:3166;top:1272;width:20;height:2" coordorigin="3166,1272" coordsize="20,0" path="m3166,1272l3185,1272e" filled="false" stroked="true" strokeweight=".48004pt" strokecolor="#000000">
                <v:path arrowok="t"/>
              </v:shape>
            </v:group>
            <v:group style="position:absolute;left:3185;top:1272;width:20;height:2" coordorigin="3185,1272" coordsize="20,2">
              <v:shape style="position:absolute;left:3185;top:1272;width:20;height:2" coordorigin="3185,1272" coordsize="20,0" path="m3185,1272l3204,1272e" filled="false" stroked="true" strokeweight=".48004pt" strokecolor="#000000">
                <v:path arrowok="t"/>
              </v:shape>
            </v:group>
            <v:group style="position:absolute;left:3204;top:1272;width:20;height:2" coordorigin="3204,1272" coordsize="20,2">
              <v:shape style="position:absolute;left:3204;top:1272;width:20;height:2" coordorigin="3204,1272" coordsize="20,0" path="m3204,1272l3224,1272e" filled="false" stroked="true" strokeweight=".48004pt" strokecolor="#000000">
                <v:path arrowok="t"/>
              </v:shape>
            </v:group>
            <v:group style="position:absolute;left:3224;top:1272;width:20;height:2" coordorigin="3224,1272" coordsize="20,2">
              <v:shape style="position:absolute;left:3224;top:1272;width:20;height:2" coordorigin="3224,1272" coordsize="20,0" path="m3224,1272l3243,1272e" filled="false" stroked="true" strokeweight=".48004pt" strokecolor="#000000">
                <v:path arrowok="t"/>
              </v:shape>
            </v:group>
            <v:group style="position:absolute;left:3243;top:1272;width:20;height:2" coordorigin="3243,1272" coordsize="20,2">
              <v:shape style="position:absolute;left:3243;top:1272;width:20;height:2" coordorigin="3243,1272" coordsize="20,0" path="m3243,1272l3262,1272e" filled="false" stroked="true" strokeweight=".48004pt" strokecolor="#000000">
                <v:path arrowok="t"/>
              </v:shape>
            </v:group>
            <v:group style="position:absolute;left:3262;top:1272;width:20;height:2" coordorigin="3262,1272" coordsize="20,2">
              <v:shape style="position:absolute;left:3262;top:1272;width:20;height:2" coordorigin="3262,1272" coordsize="20,0" path="m3262,1272l3281,1272e" filled="false" stroked="true" strokeweight=".48004pt" strokecolor="#000000">
                <v:path arrowok="t"/>
              </v:shape>
            </v:group>
            <v:group style="position:absolute;left:3281;top:1272;width:20;height:2" coordorigin="3281,1272" coordsize="20,2">
              <v:shape style="position:absolute;left:3281;top:1272;width:20;height:2" coordorigin="3281,1272" coordsize="20,0" path="m3281,1272l3300,1272e" filled="false" stroked="true" strokeweight=".48004pt" strokecolor="#000000">
                <v:path arrowok="t"/>
              </v:shape>
            </v:group>
            <v:group style="position:absolute;left:3300;top:1272;width:20;height:2" coordorigin="3300,1272" coordsize="20,2">
              <v:shape style="position:absolute;left:3300;top:1272;width:20;height:2" coordorigin="3300,1272" coordsize="20,0" path="m3300,1272l3320,1272e" filled="false" stroked="true" strokeweight=".48004pt" strokecolor="#000000">
                <v:path arrowok="t"/>
              </v:shape>
            </v:group>
            <v:group style="position:absolute;left:3320;top:1272;width:20;height:2" coordorigin="3320,1272" coordsize="20,2">
              <v:shape style="position:absolute;left:3320;top:1272;width:20;height:2" coordorigin="3320,1272" coordsize="20,0" path="m3320,1272l3339,1272e" filled="false" stroked="true" strokeweight=".48004pt" strokecolor="#000000">
                <v:path arrowok="t"/>
              </v:shape>
            </v:group>
            <v:group style="position:absolute;left:3339;top:1272;width:20;height:2" coordorigin="3339,1272" coordsize="20,2">
              <v:shape style="position:absolute;left:3339;top:1272;width:20;height:2" coordorigin="3339,1272" coordsize="20,0" path="m3339,1272l3358,1272e" filled="false" stroked="true" strokeweight=".48004pt" strokecolor="#000000">
                <v:path arrowok="t"/>
              </v:shape>
            </v:group>
            <v:group style="position:absolute;left:3358;top:1272;width:20;height:2" coordorigin="3358,1272" coordsize="20,2">
              <v:shape style="position:absolute;left:3358;top:1272;width:20;height:2" coordorigin="3358,1272" coordsize="20,0" path="m3358,1272l3377,1272e" filled="false" stroked="true" strokeweight=".48004pt" strokecolor="#000000">
                <v:path arrowok="t"/>
              </v:shape>
            </v:group>
            <v:group style="position:absolute;left:3377;top:1272;width:20;height:2" coordorigin="3377,1272" coordsize="20,2">
              <v:shape style="position:absolute;left:3377;top:1272;width:20;height:2" coordorigin="3377,1272" coordsize="20,0" path="m3377,1272l3396,1272e" filled="false" stroked="true" strokeweight=".48004pt" strokecolor="#000000">
                <v:path arrowok="t"/>
              </v:shape>
            </v:group>
            <v:group style="position:absolute;left:3396;top:1272;width:20;height:2" coordorigin="3396,1272" coordsize="20,2">
              <v:shape style="position:absolute;left:3396;top:1272;width:20;height:2" coordorigin="3396,1272" coordsize="20,0" path="m3396,1272l3416,1272e" filled="false" stroked="true" strokeweight=".48004pt" strokecolor="#000000">
                <v:path arrowok="t"/>
              </v:shape>
            </v:group>
            <v:group style="position:absolute;left:3416;top:1272;width:20;height:2" coordorigin="3416,1272" coordsize="20,2">
              <v:shape style="position:absolute;left:3416;top:1272;width:20;height:2" coordorigin="3416,1272" coordsize="20,0" path="m3416,1272l3435,1272e" filled="false" stroked="true" strokeweight=".48004pt" strokecolor="#000000">
                <v:path arrowok="t"/>
              </v:shape>
            </v:group>
            <v:group style="position:absolute;left:3435;top:1272;width:20;height:2" coordorigin="3435,1272" coordsize="20,2">
              <v:shape style="position:absolute;left:3435;top:1272;width:20;height:2" coordorigin="3435,1272" coordsize="20,0" path="m3435,1272l3454,1272e" filled="false" stroked="true" strokeweight=".48004pt" strokecolor="#000000">
                <v:path arrowok="t"/>
              </v:shape>
            </v:group>
            <v:group style="position:absolute;left:3454;top:1272;width:20;height:2" coordorigin="3454,1272" coordsize="20,2">
              <v:shape style="position:absolute;left:3454;top:1272;width:20;height:2" coordorigin="3454,1272" coordsize="20,0" path="m3454,1272l3473,1272e" filled="false" stroked="true" strokeweight=".48004pt" strokecolor="#000000">
                <v:path arrowok="t"/>
              </v:shape>
            </v:group>
            <v:group style="position:absolute;left:3473;top:1272;width:20;height:2" coordorigin="3473,1272" coordsize="20,2">
              <v:shape style="position:absolute;left:3473;top:1272;width:20;height:2" coordorigin="3473,1272" coordsize="20,0" path="m3473,1272l3492,1272e" filled="false" stroked="true" strokeweight=".48004pt" strokecolor="#000000">
                <v:path arrowok="t"/>
              </v:shape>
            </v:group>
            <v:group style="position:absolute;left:3492;top:1272;width:20;height:2" coordorigin="3492,1272" coordsize="20,2">
              <v:shape style="position:absolute;left:3492;top:1272;width:20;height:2" coordorigin="3492,1272" coordsize="20,0" path="m3492,1272l3512,1272e" filled="false" stroked="true" strokeweight=".48004pt" strokecolor="#000000">
                <v:path arrowok="t"/>
              </v:shape>
            </v:group>
            <v:group style="position:absolute;left:3512;top:1272;width:20;height:2" coordorigin="3512,1272" coordsize="20,2">
              <v:shape style="position:absolute;left:3512;top:1272;width:20;height:2" coordorigin="3512,1272" coordsize="20,0" path="m3512,1272l3531,1272e" filled="false" stroked="true" strokeweight=".48004pt" strokecolor="#000000">
                <v:path arrowok="t"/>
              </v:shape>
            </v:group>
            <v:group style="position:absolute;left:3531;top:1272;width:20;height:2" coordorigin="3531,1272" coordsize="20,2">
              <v:shape style="position:absolute;left:3531;top:1272;width:20;height:2" coordorigin="3531,1272" coordsize="20,0" path="m3531,1272l3550,1272e" filled="false" stroked="true" strokeweight=".48004pt" strokecolor="#000000">
                <v:path arrowok="t"/>
              </v:shape>
            </v:group>
            <v:group style="position:absolute;left:3550;top:1272;width:20;height:2" coordorigin="3550,1272" coordsize="20,2">
              <v:shape style="position:absolute;left:3550;top:1272;width:20;height:2" coordorigin="3550,1272" coordsize="20,0" path="m3550,1272l3569,1272e" filled="false" stroked="true" strokeweight=".48004pt" strokecolor="#000000">
                <v:path arrowok="t"/>
              </v:shape>
            </v:group>
            <v:group style="position:absolute;left:3569;top:1272;width:20;height:2" coordorigin="3569,1272" coordsize="20,2">
              <v:shape style="position:absolute;left:3569;top:1272;width:20;height:2" coordorigin="3569,1272" coordsize="20,0" path="m3569,1272l3588,1272e" filled="false" stroked="true" strokeweight=".48004pt" strokecolor="#000000">
                <v:path arrowok="t"/>
              </v:shape>
            </v:group>
            <v:group style="position:absolute;left:3588;top:1272;width:20;height:2" coordorigin="3588,1272" coordsize="20,2">
              <v:shape style="position:absolute;left:3588;top:1272;width:20;height:2" coordorigin="3588,1272" coordsize="20,0" path="m3588,1272l3608,1272e" filled="false" stroked="true" strokeweight=".48004pt" strokecolor="#000000">
                <v:path arrowok="t"/>
              </v:shape>
            </v:group>
            <v:group style="position:absolute;left:3608;top:1272;width:20;height:2" coordorigin="3608,1272" coordsize="20,2">
              <v:shape style="position:absolute;left:3608;top:1272;width:20;height:2" coordorigin="3608,1272" coordsize="20,0" path="m3608,1272l3627,1272e" filled="false" stroked="true" strokeweight=".48004pt" strokecolor="#000000">
                <v:path arrowok="t"/>
              </v:shape>
            </v:group>
            <v:group style="position:absolute;left:3627;top:1272;width:20;height:2" coordorigin="3627,1272" coordsize="20,2">
              <v:shape style="position:absolute;left:3627;top:1272;width:20;height:2" coordorigin="3627,1272" coordsize="20,0" path="m3627,1272l3646,1272e" filled="false" stroked="true" strokeweight=".48004pt" strokecolor="#000000">
                <v:path arrowok="t"/>
              </v:shape>
            </v:group>
            <v:group style="position:absolute;left:3646;top:1272;width:20;height:2" coordorigin="3646,1272" coordsize="20,2">
              <v:shape style="position:absolute;left:3646;top:1272;width:20;height:2" coordorigin="3646,1272" coordsize="20,0" path="m3646,1272l3665,1272e" filled="false" stroked="true" strokeweight=".48004pt" strokecolor="#000000">
                <v:path arrowok="t"/>
              </v:shape>
            </v:group>
            <v:group style="position:absolute;left:3665;top:1272;width:20;height:2" coordorigin="3665,1272" coordsize="20,2">
              <v:shape style="position:absolute;left:3665;top:1272;width:20;height:2" coordorigin="3665,1272" coordsize="20,0" path="m3665,1272l3684,1272e" filled="false" stroked="true" strokeweight=".48004pt" strokecolor="#000000">
                <v:path arrowok="t"/>
              </v:shape>
            </v:group>
            <v:group style="position:absolute;left:3684;top:1272;width:20;height:2" coordorigin="3684,1272" coordsize="20,2">
              <v:shape style="position:absolute;left:3684;top:1272;width:20;height:2" coordorigin="3684,1272" coordsize="20,0" path="m3684,1272l3704,1272e" filled="false" stroked="true" strokeweight=".48004pt" strokecolor="#000000">
                <v:path arrowok="t"/>
              </v:shape>
            </v:group>
            <v:group style="position:absolute;left:3704;top:1272;width:20;height:2" coordorigin="3704,1272" coordsize="20,2">
              <v:shape style="position:absolute;left:3704;top:1272;width:20;height:2" coordorigin="3704,1272" coordsize="20,0" path="m3704,1272l3723,1272e" filled="false" stroked="true" strokeweight=".48004pt" strokecolor="#000000">
                <v:path arrowok="t"/>
              </v:shape>
            </v:group>
            <v:group style="position:absolute;left:3723;top:1272;width:20;height:2" coordorigin="3723,1272" coordsize="20,2">
              <v:shape style="position:absolute;left:3723;top:1272;width:20;height:2" coordorigin="3723,1272" coordsize="20,0" path="m3723,1272l3742,1272e" filled="false" stroked="true" strokeweight=".48004pt" strokecolor="#000000">
                <v:path arrowok="t"/>
              </v:shape>
            </v:group>
            <v:group style="position:absolute;left:3742;top:1272;width:20;height:2" coordorigin="3742,1272" coordsize="20,2">
              <v:shape style="position:absolute;left:3742;top:1272;width:20;height:2" coordorigin="3742,1272" coordsize="20,0" path="m3742,1272l3761,1272e" filled="false" stroked="true" strokeweight=".48004pt" strokecolor="#000000">
                <v:path arrowok="t"/>
              </v:shape>
            </v:group>
            <v:group style="position:absolute;left:3761;top:1272;width:20;height:2" coordorigin="3761,1272" coordsize="20,2">
              <v:shape style="position:absolute;left:3761;top:1272;width:20;height:2" coordorigin="3761,1272" coordsize="20,0" path="m3761,1272l3780,1272e" filled="false" stroked="true" strokeweight=".48004pt" strokecolor="#000000">
                <v:path arrowok="t"/>
              </v:shape>
            </v:group>
            <v:group style="position:absolute;left:3780;top:1272;width:20;height:2" coordorigin="3780,1272" coordsize="20,2">
              <v:shape style="position:absolute;left:3780;top:1272;width:20;height:2" coordorigin="3780,1272" coordsize="20,0" path="m3780,1272l3800,1272e" filled="false" stroked="true" strokeweight=".48004pt" strokecolor="#000000">
                <v:path arrowok="t"/>
              </v:shape>
            </v:group>
            <v:group style="position:absolute;left:3800;top:1272;width:20;height:2" coordorigin="3800,1272" coordsize="20,2">
              <v:shape style="position:absolute;left:3800;top:1272;width:20;height:2" coordorigin="3800,1272" coordsize="20,0" path="m3800,1272l3819,1272e" filled="false" stroked="true" strokeweight=".48004pt" strokecolor="#000000">
                <v:path arrowok="t"/>
              </v:shape>
            </v:group>
            <v:group style="position:absolute;left:3819;top:1272;width:20;height:2" coordorigin="3819,1272" coordsize="20,2">
              <v:shape style="position:absolute;left:3819;top:1272;width:20;height:2" coordorigin="3819,1272" coordsize="20,0" path="m3819,1272l3838,1272e" filled="false" stroked="true" strokeweight=".48004pt" strokecolor="#000000">
                <v:path arrowok="t"/>
              </v:shape>
            </v:group>
            <v:group style="position:absolute;left:3838;top:1272;width:20;height:2" coordorigin="3838,1272" coordsize="20,2">
              <v:shape style="position:absolute;left:3838;top:1272;width:20;height:2" coordorigin="3838,1272" coordsize="20,0" path="m3838,1272l3857,1272e" filled="false" stroked="true" strokeweight=".48004pt" strokecolor="#000000">
                <v:path arrowok="t"/>
              </v:shape>
            </v:group>
            <v:group style="position:absolute;left:3857;top:1272;width:20;height:2" coordorigin="3857,1272" coordsize="20,2">
              <v:shape style="position:absolute;left:3857;top:1272;width:20;height:2" coordorigin="3857,1272" coordsize="20,0" path="m3857,1272l3876,1272e" filled="false" stroked="true" strokeweight=".48004pt" strokecolor="#000000">
                <v:path arrowok="t"/>
              </v:shape>
            </v:group>
            <v:group style="position:absolute;left:3876;top:1272;width:20;height:2" coordorigin="3876,1272" coordsize="20,2">
              <v:shape style="position:absolute;left:3876;top:1272;width:20;height:2" coordorigin="3876,1272" coordsize="20,0" path="m3876,1272l3896,1272e" filled="false" stroked="true" strokeweight=".48004pt" strokecolor="#000000">
                <v:path arrowok="t"/>
              </v:shape>
            </v:group>
            <v:group style="position:absolute;left:3896;top:1272;width:20;height:2" coordorigin="3896,1272" coordsize="20,2">
              <v:shape style="position:absolute;left:3896;top:1272;width:20;height:2" coordorigin="3896,1272" coordsize="20,0" path="m3896,1272l3915,1272e" filled="false" stroked="true" strokeweight=".48004pt" strokecolor="#000000">
                <v:path arrowok="t"/>
              </v:shape>
            </v:group>
            <v:group style="position:absolute;left:3915;top:1272;width:20;height:2" coordorigin="3915,1272" coordsize="20,2">
              <v:shape style="position:absolute;left:3915;top:1272;width:20;height:2" coordorigin="3915,1272" coordsize="20,0" path="m3915,1272l3934,1272e" filled="false" stroked="true" strokeweight=".48004pt" strokecolor="#000000">
                <v:path arrowok="t"/>
              </v:shape>
            </v:group>
            <v:group style="position:absolute;left:3934;top:1272;width:20;height:2" coordorigin="3934,1272" coordsize="20,2">
              <v:shape style="position:absolute;left:3934;top:1272;width:20;height:2" coordorigin="3934,1272" coordsize="20,0" path="m3934,1272l3953,1272e" filled="false" stroked="true" strokeweight=".48004pt" strokecolor="#000000">
                <v:path arrowok="t"/>
              </v:shape>
            </v:group>
            <v:group style="position:absolute;left:3953;top:1272;width:20;height:2" coordorigin="3953,1272" coordsize="20,2">
              <v:shape style="position:absolute;left:3953;top:1272;width:20;height:2" coordorigin="3953,1272" coordsize="20,0" path="m3953,1272l3972,1272e" filled="false" stroked="true" strokeweight=".48004pt" strokecolor="#000000">
                <v:path arrowok="t"/>
              </v:shape>
            </v:group>
            <v:group style="position:absolute;left:3972;top:1272;width:20;height:2" coordorigin="3972,1272" coordsize="20,2">
              <v:shape style="position:absolute;left:3972;top:1272;width:20;height:2" coordorigin="3972,1272" coordsize="20,0" path="m3972,1272l3992,1272e" filled="false" stroked="true" strokeweight=".48004pt" strokecolor="#000000">
                <v:path arrowok="t"/>
              </v:shape>
            </v:group>
            <v:group style="position:absolute;left:3992;top:1272;width:20;height:2" coordorigin="3992,1272" coordsize="20,2">
              <v:shape style="position:absolute;left:3992;top:1272;width:20;height:2" coordorigin="3992,1272" coordsize="20,0" path="m3992,1272l4011,1272e" filled="false" stroked="true" strokeweight=".48004pt" strokecolor="#000000">
                <v:path arrowok="t"/>
              </v:shape>
            </v:group>
            <v:group style="position:absolute;left:4011;top:1272;width:20;height:2" coordorigin="4011,1272" coordsize="20,2">
              <v:shape style="position:absolute;left:4011;top:1272;width:20;height:2" coordorigin="4011,1272" coordsize="20,0" path="m4011,1272l4031,1272e" filled="false" stroked="true" strokeweight=".48004pt" strokecolor="#000000">
                <v:path arrowok="t"/>
              </v:shape>
            </v:group>
            <v:group style="position:absolute;left:4031;top:1272;width:20;height:2" coordorigin="4031,1272" coordsize="20,2">
              <v:shape style="position:absolute;left:4031;top:1272;width:20;height:2" coordorigin="4031,1272" coordsize="20,0" path="m4031,1272l4050,1272e" filled="false" stroked="true" strokeweight=".48004pt" strokecolor="#000000">
                <v:path arrowok="t"/>
              </v:shape>
            </v:group>
            <v:group style="position:absolute;left:4050;top:1272;width:20;height:2" coordorigin="4050,1272" coordsize="20,2">
              <v:shape style="position:absolute;left:4050;top:1272;width:20;height:2" coordorigin="4050,1272" coordsize="20,0" path="m4050,1272l4069,1272e" filled="false" stroked="true" strokeweight=".48004pt" strokecolor="#000000">
                <v:path arrowok="t"/>
              </v:shape>
            </v:group>
            <v:group style="position:absolute;left:4069;top:1272;width:20;height:2" coordorigin="4069,1272" coordsize="20,2">
              <v:shape style="position:absolute;left:4069;top:1272;width:20;height:2" coordorigin="4069,1272" coordsize="20,0" path="m4069,1272l4088,1272e" filled="false" stroked="true" strokeweight=".48004pt" strokecolor="#000000">
                <v:path arrowok="t"/>
              </v:shape>
            </v:group>
            <v:group style="position:absolute;left:4088;top:1272;width:20;height:2" coordorigin="4088,1272" coordsize="20,2">
              <v:shape style="position:absolute;left:4088;top:1272;width:20;height:2" coordorigin="4088,1272" coordsize="20,0" path="m4088,1272l4107,1272e" filled="false" stroked="true" strokeweight=".48004pt" strokecolor="#000000">
                <v:path arrowok="t"/>
              </v:shape>
            </v:group>
            <v:group style="position:absolute;left:4107;top:1272;width:20;height:2" coordorigin="4107,1272" coordsize="20,2">
              <v:shape style="position:absolute;left:4107;top:1272;width:20;height:2" coordorigin="4107,1272" coordsize="20,0" path="m4107,1272l4127,1272e" filled="false" stroked="true" strokeweight=".48004pt" strokecolor="#000000">
                <v:path arrowok="t"/>
              </v:shape>
            </v:group>
            <v:group style="position:absolute;left:4127;top:1272;width:20;height:2" coordorigin="4127,1272" coordsize="20,2">
              <v:shape style="position:absolute;left:4127;top:1272;width:20;height:2" coordorigin="4127,1272" coordsize="20,0" path="m4127,1272l4146,1272e" filled="false" stroked="true" strokeweight=".48004pt" strokecolor="#000000">
                <v:path arrowok="t"/>
              </v:shape>
            </v:group>
            <v:group style="position:absolute;left:4146;top:1272;width:20;height:2" coordorigin="4146,1272" coordsize="20,2">
              <v:shape style="position:absolute;left:4146;top:1272;width:20;height:2" coordorigin="4146,1272" coordsize="20,0" path="m4146,1272l4165,1272e" filled="false" stroked="true" strokeweight=".48004pt" strokecolor="#000000">
                <v:path arrowok="t"/>
              </v:shape>
            </v:group>
            <v:group style="position:absolute;left:4165;top:1272;width:20;height:2" coordorigin="4165,1272" coordsize="20,2">
              <v:shape style="position:absolute;left:4165;top:1272;width:20;height:2" coordorigin="4165,1272" coordsize="20,0" path="m4165,1272l4184,1272e" filled="false" stroked="true" strokeweight=".48004pt" strokecolor="#000000">
                <v:path arrowok="t"/>
              </v:shape>
            </v:group>
            <v:group style="position:absolute;left:4184;top:1272;width:20;height:2" coordorigin="4184,1272" coordsize="20,2">
              <v:shape style="position:absolute;left:4184;top:1272;width:20;height:2" coordorigin="4184,1272" coordsize="20,0" path="m4184,1272l4203,1272e" filled="false" stroked="true" strokeweight=".48004pt" strokecolor="#000000">
                <v:path arrowok="t"/>
              </v:shape>
            </v:group>
            <v:group style="position:absolute;left:4203;top:1272;width:20;height:2" coordorigin="4203,1272" coordsize="20,2">
              <v:shape style="position:absolute;left:4203;top:1272;width:20;height:2" coordorigin="4203,1272" coordsize="20,0" path="m4203,1272l4223,1272e" filled="false" stroked="true" strokeweight=".48004pt" strokecolor="#000000">
                <v:path arrowok="t"/>
              </v:shape>
            </v:group>
            <v:group style="position:absolute;left:4223;top:1272;width:20;height:2" coordorigin="4223,1272" coordsize="20,2">
              <v:shape style="position:absolute;left:4223;top:1272;width:20;height:2" coordorigin="4223,1272" coordsize="20,0" path="m4223,1272l4242,1272e" filled="false" stroked="true" strokeweight=".48004pt" strokecolor="#000000">
                <v:path arrowok="t"/>
              </v:shape>
            </v:group>
            <v:group style="position:absolute;left:4242;top:1272;width:20;height:2" coordorigin="4242,1272" coordsize="20,2">
              <v:shape style="position:absolute;left:4242;top:1272;width:20;height:2" coordorigin="4242,1272" coordsize="20,0" path="m4242,1272l4261,1272e" filled="false" stroked="true" strokeweight=".48004pt" strokecolor="#000000">
                <v:path arrowok="t"/>
              </v:shape>
            </v:group>
            <v:group style="position:absolute;left:4261;top:1272;width:20;height:2" coordorigin="4261,1272" coordsize="20,2">
              <v:shape style="position:absolute;left:4261;top:1272;width:20;height:2" coordorigin="4261,1272" coordsize="20,0" path="m4261,1272l4280,1272e" filled="false" stroked="true" strokeweight=".48004pt" strokecolor="#000000">
                <v:path arrowok="t"/>
              </v:shape>
            </v:group>
            <v:group style="position:absolute;left:4280;top:1272;width:20;height:2" coordorigin="4280,1272" coordsize="20,2">
              <v:shape style="position:absolute;left:4280;top:1272;width:20;height:2" coordorigin="4280,1272" coordsize="20,0" path="m4280,1272l4299,1272e" filled="false" stroked="true" strokeweight=".48004pt" strokecolor="#000000">
                <v:path arrowok="t"/>
              </v:shape>
            </v:group>
            <v:group style="position:absolute;left:4299;top:1272;width:20;height:2" coordorigin="4299,1272" coordsize="20,2">
              <v:shape style="position:absolute;left:4299;top:1272;width:20;height:2" coordorigin="4299,1272" coordsize="20,0" path="m4299,1272l4319,1272e" filled="false" stroked="true" strokeweight=".48004pt" strokecolor="#000000">
                <v:path arrowok="t"/>
              </v:shape>
            </v:group>
            <v:group style="position:absolute;left:4319;top:1272;width:20;height:2" coordorigin="4319,1272" coordsize="20,2">
              <v:shape style="position:absolute;left:4319;top:1272;width:20;height:2" coordorigin="4319,1272" coordsize="20,0" path="m4319,1272l4338,1272e" filled="false" stroked="true" strokeweight=".48004pt" strokecolor="#000000">
                <v:path arrowok="t"/>
              </v:shape>
            </v:group>
            <v:group style="position:absolute;left:4338;top:1272;width:20;height:2" coordorigin="4338,1272" coordsize="20,2">
              <v:shape style="position:absolute;left:4338;top:1272;width:20;height:2" coordorigin="4338,1272" coordsize="20,0" path="m4338,1272l4357,1272e" filled="false" stroked="true" strokeweight=".48004pt" strokecolor="#000000">
                <v:path arrowok="t"/>
              </v:shape>
            </v:group>
            <v:group style="position:absolute;left:4357;top:1272;width:20;height:2" coordorigin="4357,1272" coordsize="20,2">
              <v:shape style="position:absolute;left:4357;top:1272;width:20;height:2" coordorigin="4357,1272" coordsize="20,0" path="m4357,1272l4376,1272e" filled="false" stroked="true" strokeweight=".48004pt" strokecolor="#000000">
                <v:path arrowok="t"/>
              </v:shape>
            </v:group>
            <v:group style="position:absolute;left:4376;top:1272;width:20;height:2" coordorigin="4376,1272" coordsize="20,2">
              <v:shape style="position:absolute;left:4376;top:1272;width:20;height:2" coordorigin="4376,1272" coordsize="20,0" path="m4376,1272l4395,1272e" filled="false" stroked="true" strokeweight=".48004pt" strokecolor="#000000">
                <v:path arrowok="t"/>
              </v:shape>
            </v:group>
            <v:group style="position:absolute;left:4395;top:1272;width:20;height:2" coordorigin="4395,1272" coordsize="20,2">
              <v:shape style="position:absolute;left:4395;top:1272;width:20;height:2" coordorigin="4395,1272" coordsize="20,0" path="m4395,1272l4415,1272e" filled="false" stroked="true" strokeweight=".48004pt" strokecolor="#000000">
                <v:path arrowok="t"/>
              </v:shape>
            </v:group>
            <v:group style="position:absolute;left:4415;top:1272;width:20;height:2" coordorigin="4415,1272" coordsize="20,2">
              <v:shape style="position:absolute;left:4415;top:1272;width:20;height:2" coordorigin="4415,1272" coordsize="20,0" path="m4415,1272l4434,1272e" filled="false" stroked="true" strokeweight=".48004pt" strokecolor="#000000">
                <v:path arrowok="t"/>
              </v:shape>
            </v:group>
            <v:group style="position:absolute;left:4434;top:1272;width:20;height:2" coordorigin="4434,1272" coordsize="20,2">
              <v:shape style="position:absolute;left:4434;top:1272;width:20;height:2" coordorigin="4434,1272" coordsize="20,0" path="m4434,1272l4453,1272e" filled="false" stroked="true" strokeweight=".48004pt" strokecolor="#000000">
                <v:path arrowok="t"/>
              </v:shape>
            </v:group>
            <v:group style="position:absolute;left:4453;top:1272;width:20;height:2" coordorigin="4453,1272" coordsize="20,2">
              <v:shape style="position:absolute;left:4453;top:1272;width:20;height:2" coordorigin="4453,1272" coordsize="20,0" path="m4453,1272l4472,1272e" filled="false" stroked="true" strokeweight=".48004pt" strokecolor="#000000">
                <v:path arrowok="t"/>
              </v:shape>
            </v:group>
            <v:group style="position:absolute;left:4472;top:1272;width:20;height:2" coordorigin="4472,1272" coordsize="20,2">
              <v:shape style="position:absolute;left:4472;top:1272;width:20;height:2" coordorigin="4472,1272" coordsize="20,0" path="m4472,1272l4491,1272e" filled="false" stroked="true" strokeweight=".48004pt" strokecolor="#000000">
                <v:path arrowok="t"/>
              </v:shape>
            </v:group>
            <v:group style="position:absolute;left:4491;top:1272;width:20;height:2" coordorigin="4491,1272" coordsize="20,2">
              <v:shape style="position:absolute;left:4491;top:1272;width:20;height:2" coordorigin="4491,1272" coordsize="20,0" path="m4491,1272l4511,1272e" filled="false" stroked="true" strokeweight=".48004pt" strokecolor="#000000">
                <v:path arrowok="t"/>
              </v:shape>
            </v:group>
            <v:group style="position:absolute;left:4511;top:1272;width:20;height:2" coordorigin="4511,1272" coordsize="20,2">
              <v:shape style="position:absolute;left:4511;top:1272;width:20;height:2" coordorigin="4511,1272" coordsize="20,0" path="m4511,1272l4530,1272e" filled="false" stroked="true" strokeweight=".48004pt" strokecolor="#000000">
                <v:path arrowok="t"/>
              </v:shape>
            </v:group>
            <v:group style="position:absolute;left:4530;top:1272;width:20;height:2" coordorigin="4530,1272" coordsize="20,2">
              <v:shape style="position:absolute;left:4530;top:1272;width:20;height:2" coordorigin="4530,1272" coordsize="20,0" path="m4530,1272l4549,1272e" filled="false" stroked="true" strokeweight=".48004pt" strokecolor="#000000">
                <v:path arrowok="t"/>
              </v:shape>
            </v:group>
            <v:group style="position:absolute;left:4549;top:1272;width:20;height:2" coordorigin="4549,1272" coordsize="20,2">
              <v:shape style="position:absolute;left:4549;top:1272;width:20;height:2" coordorigin="4549,1272" coordsize="20,0" path="m4549,1272l4568,1272e" filled="false" stroked="true" strokeweight=".48004pt" strokecolor="#000000">
                <v:path arrowok="t"/>
              </v:shape>
            </v:group>
            <v:group style="position:absolute;left:4568;top:1272;width:20;height:2" coordorigin="4568,1272" coordsize="20,2">
              <v:shape style="position:absolute;left:4568;top:1272;width:20;height:2" coordorigin="4568,1272" coordsize="20,0" path="m4568,1272l4587,1272e" filled="false" stroked="true" strokeweight=".48004pt" strokecolor="#000000">
                <v:path arrowok="t"/>
              </v:shape>
            </v:group>
            <v:group style="position:absolute;left:4587;top:1272;width:20;height:2" coordorigin="4587,1272" coordsize="20,2">
              <v:shape style="position:absolute;left:4587;top:1272;width:20;height:2" coordorigin="4587,1272" coordsize="20,0" path="m4587,1272l4607,1272e" filled="false" stroked="true" strokeweight=".48004pt" strokecolor="#000000">
                <v:path arrowok="t"/>
              </v:shape>
            </v:group>
            <v:group style="position:absolute;left:4607;top:1272;width:20;height:2" coordorigin="4607,1272" coordsize="20,2">
              <v:shape style="position:absolute;left:4607;top:1272;width:20;height:2" coordorigin="4607,1272" coordsize="20,0" path="m4607,1272l4626,1272e" filled="false" stroked="true" strokeweight=".48004pt" strokecolor="#000000">
                <v:path arrowok="t"/>
              </v:shape>
            </v:group>
            <v:group style="position:absolute;left:4626;top:1272;width:20;height:2" coordorigin="4626,1272" coordsize="20,2">
              <v:shape style="position:absolute;left:4626;top:1272;width:20;height:2" coordorigin="4626,1272" coordsize="20,0" path="m4626,1272l4645,1272e" filled="false" stroked="true" strokeweight=".48004pt" strokecolor="#000000">
                <v:path arrowok="t"/>
              </v:shape>
            </v:group>
            <v:group style="position:absolute;left:4645;top:1272;width:20;height:2" coordorigin="4645,1272" coordsize="20,2">
              <v:shape style="position:absolute;left:4645;top:1272;width:20;height:2" coordorigin="4645,1272" coordsize="20,0" path="m4645,1272l4664,1272e" filled="false" stroked="true" strokeweight=".48004pt" strokecolor="#000000">
                <v:path arrowok="t"/>
              </v:shape>
            </v:group>
            <v:group style="position:absolute;left:4664;top:1272;width:20;height:2" coordorigin="4664,1272" coordsize="20,2">
              <v:shape style="position:absolute;left:4664;top:1272;width:20;height:2" coordorigin="4664,1272" coordsize="20,0" path="m4664,1272l4683,1272e" filled="false" stroked="true" strokeweight=".48004pt" strokecolor="#000000">
                <v:path arrowok="t"/>
              </v:shape>
            </v:group>
            <v:group style="position:absolute;left:4683;top:1272;width:20;height:2" coordorigin="4683,1272" coordsize="20,2">
              <v:shape style="position:absolute;left:4683;top:1272;width:20;height:2" coordorigin="4683,1272" coordsize="20,0" path="m4683,1272l4703,1272e" filled="false" stroked="true" strokeweight=".48004pt" strokecolor="#000000">
                <v:path arrowok="t"/>
              </v:shape>
            </v:group>
            <v:group style="position:absolute;left:4703;top:1272;width:20;height:2" coordorigin="4703,1272" coordsize="20,2">
              <v:shape style="position:absolute;left:4703;top:1272;width:20;height:2" coordorigin="4703,1272" coordsize="20,0" path="m4703,1272l4722,1272e" filled="false" stroked="true" strokeweight=".48004pt" strokecolor="#000000">
                <v:path arrowok="t"/>
              </v:shape>
            </v:group>
            <v:group style="position:absolute;left:4722;top:1272;width:20;height:2" coordorigin="4722,1272" coordsize="20,2">
              <v:shape style="position:absolute;left:4722;top:1272;width:20;height:2" coordorigin="4722,1272" coordsize="20,0" path="m4722,1272l4741,1272e" filled="false" stroked="true" strokeweight=".48004pt" strokecolor="#000000">
                <v:path arrowok="t"/>
              </v:shape>
            </v:group>
            <v:group style="position:absolute;left:4741;top:1272;width:20;height:2" coordorigin="4741,1272" coordsize="20,2">
              <v:shape style="position:absolute;left:4741;top:1272;width:20;height:2" coordorigin="4741,1272" coordsize="20,0" path="m4741,1272l4760,1272e" filled="false" stroked="true" strokeweight=".48004pt" strokecolor="#000000">
                <v:path arrowok="t"/>
              </v:shape>
            </v:group>
            <v:group style="position:absolute;left:4760;top:1272;width:20;height:2" coordorigin="4760,1272" coordsize="20,2">
              <v:shape style="position:absolute;left:4760;top:1272;width:20;height:2" coordorigin="4760,1272" coordsize="20,0" path="m4760,1272l4779,1272e" filled="false" stroked="true" strokeweight=".48004pt" strokecolor="#000000">
                <v:path arrowok="t"/>
              </v:shape>
            </v:group>
            <v:group style="position:absolute;left:4779;top:1272;width:20;height:2" coordorigin="4779,1272" coordsize="20,2">
              <v:shape style="position:absolute;left:4779;top:1272;width:20;height:2" coordorigin="4779,1272" coordsize="20,0" path="m4779,1272l4799,1272e" filled="false" stroked="true" strokeweight=".48004pt" strokecolor="#000000">
                <v:path arrowok="t"/>
              </v:shape>
            </v:group>
            <v:group style="position:absolute;left:4799;top:1272;width:20;height:2" coordorigin="4799,1272" coordsize="20,2">
              <v:shape style="position:absolute;left:4799;top:1272;width:20;height:2" coordorigin="4799,1272" coordsize="20,0" path="m4799,1272l4818,1272e" filled="false" stroked="true" strokeweight=".48004pt" strokecolor="#000000">
                <v:path arrowok="t"/>
              </v:shape>
            </v:group>
            <v:group style="position:absolute;left:4818;top:1272;width:20;height:2" coordorigin="4818,1272" coordsize="20,2">
              <v:shape style="position:absolute;left:4818;top:1272;width:20;height:2" coordorigin="4818,1272" coordsize="20,0" path="m4818,1272l4837,1272e" filled="false" stroked="true" strokeweight=".48004pt" strokecolor="#000000">
                <v:path arrowok="t"/>
              </v:shape>
            </v:group>
            <v:group style="position:absolute;left:4837;top:1272;width:20;height:2" coordorigin="4837,1272" coordsize="20,2">
              <v:shape style="position:absolute;left:4837;top:1272;width:20;height:2" coordorigin="4837,1272" coordsize="20,0" path="m4837,1272l4856,1272e" filled="false" stroked="true" strokeweight=".48004pt" strokecolor="#000000">
                <v:path arrowok="t"/>
              </v:shape>
            </v:group>
            <v:group style="position:absolute;left:4856;top:1272;width:20;height:2" coordorigin="4856,1272" coordsize="20,2">
              <v:shape style="position:absolute;left:4856;top:1272;width:20;height:2" coordorigin="4856,1272" coordsize="20,0" path="m4856,1272l4875,1272e" filled="false" stroked="true" strokeweight=".48004pt" strokecolor="#000000">
                <v:path arrowok="t"/>
              </v:shape>
            </v:group>
            <v:group style="position:absolute;left:4875;top:1272;width:20;height:2" coordorigin="4875,1272" coordsize="20,2">
              <v:shape style="position:absolute;left:4875;top:1272;width:20;height:2" coordorigin="4875,1272" coordsize="20,0" path="m4875,1272l4895,1272e" filled="false" stroked="true" strokeweight=".48004pt" strokecolor="#000000">
                <v:path arrowok="t"/>
              </v:shape>
            </v:group>
            <v:group style="position:absolute;left:4895;top:1272;width:20;height:2" coordorigin="4895,1272" coordsize="20,2">
              <v:shape style="position:absolute;left:4895;top:1272;width:20;height:2" coordorigin="4895,1272" coordsize="20,0" path="m4895,1272l4914,1272e" filled="false" stroked="true" strokeweight=".48004pt" strokecolor="#000000">
                <v:path arrowok="t"/>
              </v:shape>
            </v:group>
            <v:group style="position:absolute;left:4914;top:1272;width:20;height:2" coordorigin="4914,1272" coordsize="20,2">
              <v:shape style="position:absolute;left:4914;top:1272;width:20;height:2" coordorigin="4914,1272" coordsize="20,0" path="m4914,1272l4933,1272e" filled="false" stroked="true" strokeweight=".48004pt" strokecolor="#000000">
                <v:path arrowok="t"/>
              </v:shape>
            </v:group>
            <v:group style="position:absolute;left:4933;top:1272;width:20;height:2" coordorigin="4933,1272" coordsize="20,2">
              <v:shape style="position:absolute;left:4933;top:1272;width:20;height:2" coordorigin="4933,1272" coordsize="20,0" path="m4933,1272l4952,1272e" filled="false" stroked="true" strokeweight=".48004pt" strokecolor="#000000">
                <v:path arrowok="t"/>
              </v:shape>
            </v:group>
            <v:group style="position:absolute;left:4952;top:1272;width:20;height:2" coordorigin="4952,1272" coordsize="20,2">
              <v:shape style="position:absolute;left:4952;top:1272;width:20;height:2" coordorigin="4952,1272" coordsize="20,0" path="m4952,1272l4971,1272e" filled="false" stroked="true" strokeweight=".48004pt" strokecolor="#000000">
                <v:path arrowok="t"/>
              </v:shape>
            </v:group>
            <v:group style="position:absolute;left:4971;top:1272;width:20;height:2" coordorigin="4971,1272" coordsize="20,2">
              <v:shape style="position:absolute;left:4971;top:1272;width:20;height:2" coordorigin="4971,1272" coordsize="20,0" path="m4971,1272l4991,1272e" filled="false" stroked="true" strokeweight=".48004pt" strokecolor="#000000">
                <v:path arrowok="t"/>
              </v:shape>
            </v:group>
            <v:group style="position:absolute;left:4991;top:1272;width:20;height:2" coordorigin="4991,1272" coordsize="20,2">
              <v:shape style="position:absolute;left:4991;top:1272;width:20;height:2" coordorigin="4991,1272" coordsize="20,0" path="m4991,1272l5010,1272e" filled="false" stroked="true" strokeweight=".48004pt" strokecolor="#000000">
                <v:path arrowok="t"/>
              </v:shape>
            </v:group>
            <v:group style="position:absolute;left:5010;top:1272;width:20;height:2" coordorigin="5010,1272" coordsize="20,2">
              <v:shape style="position:absolute;left:5010;top:1272;width:20;height:2" coordorigin="5010,1272" coordsize="20,0" path="m5010,1272l5029,1272e" filled="false" stroked="true" strokeweight=".48004pt" strokecolor="#000000">
                <v:path arrowok="t"/>
              </v:shape>
            </v:group>
            <v:group style="position:absolute;left:5029;top:1272;width:20;height:2" coordorigin="5029,1272" coordsize="20,2">
              <v:shape style="position:absolute;left:5029;top:1272;width:20;height:2" coordorigin="5029,1272" coordsize="20,0" path="m5029,1272l5048,1272e" filled="false" stroked="true" strokeweight=".48004pt" strokecolor="#000000">
                <v:path arrowok="t"/>
              </v:shape>
            </v:group>
            <v:group style="position:absolute;left:5048;top:1272;width:20;height:2" coordorigin="5048,1272" coordsize="20,2">
              <v:shape style="position:absolute;left:5048;top:1272;width:20;height:2" coordorigin="5048,1272" coordsize="20,0" path="m5048,1272l5067,1272e" filled="false" stroked="true" strokeweight=".48004pt" strokecolor="#000000">
                <v:path arrowok="t"/>
              </v:shape>
            </v:group>
            <v:group style="position:absolute;left:5067;top:1272;width:20;height:2" coordorigin="5067,1272" coordsize="20,2">
              <v:shape style="position:absolute;left:5067;top:1272;width:20;height:2" coordorigin="5067,1272" coordsize="20,0" path="m5067,1272l5087,1272e" filled="false" stroked="true" strokeweight=".48004pt" strokecolor="#000000">
                <v:path arrowok="t"/>
              </v:shape>
            </v:group>
            <v:group style="position:absolute;left:5087;top:1272;width:20;height:2" coordorigin="5087,1272" coordsize="20,2">
              <v:shape style="position:absolute;left:5087;top:1272;width:20;height:2" coordorigin="5087,1272" coordsize="20,0" path="m5087,1272l5106,1272e" filled="false" stroked="true" strokeweight=".48004pt" strokecolor="#000000">
                <v:path arrowok="t"/>
              </v:shape>
            </v:group>
            <v:group style="position:absolute;left:5106;top:1272;width:20;height:2" coordorigin="5106,1272" coordsize="20,2">
              <v:shape style="position:absolute;left:5106;top:1272;width:20;height:2" coordorigin="5106,1272" coordsize="20,0" path="m5106,1272l5125,1272e" filled="false" stroked="true" strokeweight=".48004pt" strokecolor="#000000">
                <v:path arrowok="t"/>
              </v:shape>
            </v:group>
            <v:group style="position:absolute;left:5125;top:1272;width:20;height:2" coordorigin="5125,1272" coordsize="20,2">
              <v:shape style="position:absolute;left:5125;top:1272;width:20;height:2" coordorigin="5125,1272" coordsize="20,0" path="m5125,1272l5144,1272e" filled="false" stroked="true" strokeweight=".48004pt" strokecolor="#000000">
                <v:path arrowok="t"/>
              </v:shape>
            </v:group>
            <v:group style="position:absolute;left:5144;top:1272;width:20;height:2" coordorigin="5144,1272" coordsize="20,2">
              <v:shape style="position:absolute;left:5144;top:1272;width:20;height:2" coordorigin="5144,1272" coordsize="20,0" path="m5144,1272l5163,1272e" filled="false" stroked="true" strokeweight=".48004pt" strokecolor="#000000">
                <v:path arrowok="t"/>
              </v:shape>
            </v:group>
            <v:group style="position:absolute;left:5163;top:1272;width:20;height:2" coordorigin="5163,1272" coordsize="20,2">
              <v:shape style="position:absolute;left:5163;top:1272;width:20;height:2" coordorigin="5163,1272" coordsize="20,0" path="m5163,1272l5183,1272e" filled="false" stroked="true" strokeweight=".48004pt" strokecolor="#000000">
                <v:path arrowok="t"/>
              </v:shape>
            </v:group>
            <v:group style="position:absolute;left:5183;top:1272;width:20;height:2" coordorigin="5183,1272" coordsize="20,2">
              <v:shape style="position:absolute;left:5183;top:1272;width:20;height:2" coordorigin="5183,1272" coordsize="20,0" path="m5183,1272l5202,1272e" filled="false" stroked="true" strokeweight=".48004pt" strokecolor="#000000">
                <v:path arrowok="t"/>
              </v:shape>
            </v:group>
            <v:group style="position:absolute;left:5202;top:1272;width:20;height:2" coordorigin="5202,1272" coordsize="20,2">
              <v:shape style="position:absolute;left:5202;top:1272;width:20;height:2" coordorigin="5202,1272" coordsize="20,0" path="m5202,1272l5221,1272e" filled="false" stroked="true" strokeweight=".48004pt" strokecolor="#000000">
                <v:path arrowok="t"/>
              </v:shape>
            </v:group>
            <v:group style="position:absolute;left:5221;top:1272;width:20;height:2" coordorigin="5221,1272" coordsize="20,2">
              <v:shape style="position:absolute;left:5221;top:1272;width:20;height:2" coordorigin="5221,1272" coordsize="20,0" path="m5221,1272l5240,1272e" filled="false" stroked="true" strokeweight=".48004pt" strokecolor="#000000">
                <v:path arrowok="t"/>
              </v:shape>
            </v:group>
            <v:group style="position:absolute;left:5240;top:1272;width:20;height:2" coordorigin="5240,1272" coordsize="20,2">
              <v:shape style="position:absolute;left:5240;top:1272;width:20;height:2" coordorigin="5240,1272" coordsize="20,0" path="m5240,1272l5259,1272e" filled="false" stroked="true" strokeweight=".48004pt" strokecolor="#000000">
                <v:path arrowok="t"/>
              </v:shape>
            </v:group>
            <v:group style="position:absolute;left:5259;top:1272;width:20;height:2" coordorigin="5259,1272" coordsize="20,2">
              <v:shape style="position:absolute;left:5259;top:1272;width:20;height:2" coordorigin="5259,1272" coordsize="20,0" path="m5259,1272l5279,1272e" filled="false" stroked="true" strokeweight=".48004pt" strokecolor="#000000">
                <v:path arrowok="t"/>
              </v:shape>
            </v:group>
            <v:group style="position:absolute;left:5279;top:1272;width:20;height:2" coordorigin="5279,1272" coordsize="20,2">
              <v:shape style="position:absolute;left:5279;top:1272;width:20;height:2" coordorigin="5279,1272" coordsize="20,0" path="m5279,1272l5298,1272e" filled="false" stroked="true" strokeweight=".48004pt" strokecolor="#000000">
                <v:path arrowok="t"/>
              </v:shape>
            </v:group>
            <v:group style="position:absolute;left:5298;top:1272;width:20;height:2" coordorigin="5298,1272" coordsize="20,2">
              <v:shape style="position:absolute;left:5298;top:1272;width:20;height:2" coordorigin="5298,1272" coordsize="20,0" path="m5298,1272l5317,1272e" filled="false" stroked="true" strokeweight=".48004pt" strokecolor="#000000">
                <v:path arrowok="t"/>
              </v:shape>
            </v:group>
            <v:group style="position:absolute;left:5317;top:1272;width:20;height:2" coordorigin="5317,1272" coordsize="20,2">
              <v:shape style="position:absolute;left:5317;top:1272;width:20;height:2" coordorigin="5317,1272" coordsize="20,0" path="m5317,1272l5336,1272e" filled="false" stroked="true" strokeweight=".48004pt" strokecolor="#000000">
                <v:path arrowok="t"/>
              </v:shape>
            </v:group>
            <v:group style="position:absolute;left:5336;top:1272;width:20;height:2" coordorigin="5336,1272" coordsize="20,2">
              <v:shape style="position:absolute;left:5336;top:1272;width:20;height:2" coordorigin="5336,1272" coordsize="20,0" path="m5336,1272l5355,1272e" filled="false" stroked="true" strokeweight=".48004pt" strokecolor="#000000">
                <v:path arrowok="t"/>
              </v:shape>
            </v:group>
            <v:group style="position:absolute;left:5355;top:1272;width:20;height:2" coordorigin="5355,1272" coordsize="20,2">
              <v:shape style="position:absolute;left:5355;top:1272;width:20;height:2" coordorigin="5355,1272" coordsize="20,0" path="m5355,1272l5375,1272e" filled="false" stroked="true" strokeweight=".48004pt" strokecolor="#000000">
                <v:path arrowok="t"/>
              </v:shape>
            </v:group>
            <v:group style="position:absolute;left:5375;top:1272;width:20;height:2" coordorigin="5375,1272" coordsize="20,2">
              <v:shape style="position:absolute;left:5375;top:1272;width:20;height:2" coordorigin="5375,1272" coordsize="20,0" path="m5375,1272l5394,1272e" filled="false" stroked="true" strokeweight=".48004pt" strokecolor="#000000">
                <v:path arrowok="t"/>
              </v:shape>
            </v:group>
            <v:group style="position:absolute;left:5394;top:1272;width:20;height:2" coordorigin="5394,1272" coordsize="20,2">
              <v:shape style="position:absolute;left:5394;top:1272;width:20;height:2" coordorigin="5394,1272" coordsize="20,0" path="m5394,1272l5413,1272e" filled="false" stroked="true" strokeweight=".48004pt" strokecolor="#000000">
                <v:path arrowok="t"/>
              </v:shape>
            </v:group>
            <v:group style="position:absolute;left:5413;top:1272;width:20;height:2" coordorigin="5413,1272" coordsize="20,2">
              <v:shape style="position:absolute;left:5413;top:1272;width:20;height:2" coordorigin="5413,1272" coordsize="20,0" path="m5413,1272l5432,1272e" filled="false" stroked="true" strokeweight=".48004pt" strokecolor="#000000">
                <v:path arrowok="t"/>
              </v:shape>
            </v:group>
            <v:group style="position:absolute;left:5432;top:1272;width:20;height:2" coordorigin="5432,1272" coordsize="20,2">
              <v:shape style="position:absolute;left:5432;top:1272;width:20;height:2" coordorigin="5432,1272" coordsize="20,0" path="m5432,1272l5451,1272e" filled="false" stroked="true" strokeweight=".48004pt" strokecolor="#000000">
                <v:path arrowok="t"/>
              </v:shape>
            </v:group>
            <v:group style="position:absolute;left:5451;top:1272;width:20;height:2" coordorigin="5451,1272" coordsize="20,2">
              <v:shape style="position:absolute;left:5451;top:1272;width:20;height:2" coordorigin="5451,1272" coordsize="20,0" path="m5451,1272l5471,1272e" filled="false" stroked="true" strokeweight=".48004pt" strokecolor="#000000">
                <v:path arrowok="t"/>
              </v:shape>
            </v:group>
            <v:group style="position:absolute;left:5471;top:1272;width:20;height:2" coordorigin="5471,1272" coordsize="20,2">
              <v:shape style="position:absolute;left:5471;top:1272;width:20;height:2" coordorigin="5471,1272" coordsize="20,0" path="m5471,1272l5490,1272e" filled="false" stroked="true" strokeweight=".48004pt" strokecolor="#000000">
                <v:path arrowok="t"/>
              </v:shape>
            </v:group>
            <v:group style="position:absolute;left:5490;top:1272;width:20;height:2" coordorigin="5490,1272" coordsize="20,2">
              <v:shape style="position:absolute;left:5490;top:1272;width:20;height:2" coordorigin="5490,1272" coordsize="20,0" path="m5490,1272l5509,1272e" filled="false" stroked="true" strokeweight=".48004pt" strokecolor="#000000">
                <v:path arrowok="t"/>
              </v:shape>
            </v:group>
            <v:group style="position:absolute;left:5509;top:1272;width:20;height:2" coordorigin="5509,1272" coordsize="20,2">
              <v:shape style="position:absolute;left:5509;top:1272;width:20;height:2" coordorigin="5509,1272" coordsize="20,0" path="m5509,1272l5528,1272e" filled="false" stroked="true" strokeweight=".48004pt" strokecolor="#000000">
                <v:path arrowok="t"/>
              </v:shape>
            </v:group>
            <v:group style="position:absolute;left:5528;top:1272;width:20;height:2" coordorigin="5528,1272" coordsize="20,2">
              <v:shape style="position:absolute;left:5528;top:1272;width:20;height:2" coordorigin="5528,1272" coordsize="20,0" path="m5528,1272l5547,1272e" filled="false" stroked="true" strokeweight=".48004pt" strokecolor="#000000">
                <v:path arrowok="t"/>
              </v:shape>
            </v:group>
            <v:group style="position:absolute;left:5547;top:1272;width:20;height:2" coordorigin="5547,1272" coordsize="20,2">
              <v:shape style="position:absolute;left:5547;top:1272;width:20;height:2" coordorigin="5547,1272" coordsize="20,0" path="m5547,1272l5567,1272e" filled="false" stroked="true" strokeweight=".48004pt" strokecolor="#000000">
                <v:path arrowok="t"/>
              </v:shape>
            </v:group>
            <v:group style="position:absolute;left:5567;top:1272;width:20;height:2" coordorigin="5567,1272" coordsize="20,2">
              <v:shape style="position:absolute;left:5567;top:1272;width:20;height:2" coordorigin="5567,1272" coordsize="20,0" path="m5567,1272l5586,1272e" filled="false" stroked="true" strokeweight=".48004pt" strokecolor="#000000">
                <v:path arrowok="t"/>
              </v:shape>
            </v:group>
            <v:group style="position:absolute;left:5586;top:1272;width:20;height:2" coordorigin="5586,1272" coordsize="20,2">
              <v:shape style="position:absolute;left:5586;top:1272;width:20;height:2" coordorigin="5586,1272" coordsize="20,0" path="m5586,1272l5605,1272e" filled="false" stroked="true" strokeweight=".48004pt" strokecolor="#000000">
                <v:path arrowok="t"/>
              </v:shape>
            </v:group>
            <v:group style="position:absolute;left:5605;top:1272;width:20;height:2" coordorigin="5605,1272" coordsize="20,2">
              <v:shape style="position:absolute;left:5605;top:1272;width:20;height:2" coordorigin="5605,1272" coordsize="20,0" path="m5605,1272l5624,1272e" filled="false" stroked="true" strokeweight=".48004pt" strokecolor="#000000">
                <v:path arrowok="t"/>
              </v:shape>
            </v:group>
            <v:group style="position:absolute;left:5624;top:1272;width:20;height:2" coordorigin="5624,1272" coordsize="20,2">
              <v:shape style="position:absolute;left:5624;top:1272;width:20;height:2" coordorigin="5624,1272" coordsize="20,0" path="m5624,1272l5643,1272e" filled="false" stroked="true" strokeweight=".48004pt" strokecolor="#000000">
                <v:path arrowok="t"/>
              </v:shape>
            </v:group>
            <v:group style="position:absolute;left:5643;top:1272;width:20;height:2" coordorigin="5643,1272" coordsize="20,2">
              <v:shape style="position:absolute;left:5643;top:1272;width:20;height:2" coordorigin="5643,1272" coordsize="20,0" path="m5643,1272l5663,1272e" filled="false" stroked="true" strokeweight=".48004pt" strokecolor="#000000">
                <v:path arrowok="t"/>
              </v:shape>
            </v:group>
            <v:group style="position:absolute;left:5663;top:1272;width:20;height:2" coordorigin="5663,1272" coordsize="20,2">
              <v:shape style="position:absolute;left:5663;top:1272;width:20;height:2" coordorigin="5663,1272" coordsize="20,0" path="m5663,1272l5682,1272e" filled="false" stroked="true" strokeweight=".48004pt" strokecolor="#000000">
                <v:path arrowok="t"/>
              </v:shape>
            </v:group>
            <v:group style="position:absolute;left:5682;top:1272;width:20;height:2" coordorigin="5682,1272" coordsize="20,2">
              <v:shape style="position:absolute;left:5682;top:1272;width:20;height:2" coordorigin="5682,1272" coordsize="20,0" path="m5682,1272l5701,1272e" filled="false" stroked="true" strokeweight=".48004pt" strokecolor="#000000">
                <v:path arrowok="t"/>
              </v:shape>
            </v:group>
            <v:group style="position:absolute;left:5701;top:1272;width:20;height:2" coordorigin="5701,1272" coordsize="20,2">
              <v:shape style="position:absolute;left:5701;top:1272;width:20;height:2" coordorigin="5701,1272" coordsize="20,0" path="m5701,1272l5720,1272e" filled="false" stroked="true" strokeweight=".48004pt" strokecolor="#000000">
                <v:path arrowok="t"/>
              </v:shape>
            </v:group>
            <v:group style="position:absolute;left:5720;top:1272;width:20;height:2" coordorigin="5720,1272" coordsize="20,2">
              <v:shape style="position:absolute;left:5720;top:1272;width:20;height:2" coordorigin="5720,1272" coordsize="20,0" path="m5720,1272l5739,1272e" filled="false" stroked="true" strokeweight=".48004pt" strokecolor="#000000">
                <v:path arrowok="t"/>
              </v:shape>
            </v:group>
            <v:group style="position:absolute;left:5739;top:1272;width:20;height:2" coordorigin="5739,1272" coordsize="20,2">
              <v:shape style="position:absolute;left:5739;top:1272;width:20;height:2" coordorigin="5739,1272" coordsize="20,0" path="m5739,1272l5759,1272e" filled="false" stroked="true" strokeweight=".48004pt" strokecolor="#000000">
                <v:path arrowok="t"/>
              </v:shape>
            </v:group>
            <v:group style="position:absolute;left:5759;top:1272;width:20;height:2" coordorigin="5759,1272" coordsize="20,2">
              <v:shape style="position:absolute;left:5759;top:1272;width:20;height:2" coordorigin="5759,1272" coordsize="20,0" path="m5759,1272l5778,1272e" filled="false" stroked="true" strokeweight=".48004pt" strokecolor="#000000">
                <v:path arrowok="t"/>
              </v:shape>
            </v:group>
            <v:group style="position:absolute;left:5778;top:1272;width:20;height:2" coordorigin="5778,1272" coordsize="20,2">
              <v:shape style="position:absolute;left:5778;top:1272;width:20;height:2" coordorigin="5778,1272" coordsize="20,0" path="m5778,1272l5797,1272e" filled="false" stroked="true" strokeweight=".48004pt" strokecolor="#000000">
                <v:path arrowok="t"/>
              </v:shape>
            </v:group>
            <v:group style="position:absolute;left:5797;top:1272;width:20;height:2" coordorigin="5797,1272" coordsize="20,2">
              <v:shape style="position:absolute;left:5797;top:1272;width:20;height:2" coordorigin="5797,1272" coordsize="20,0" path="m5797,1272l5816,1272e" filled="false" stroked="true" strokeweight=".48004pt" strokecolor="#000000">
                <v:path arrowok="t"/>
              </v:shape>
            </v:group>
            <v:group style="position:absolute;left:5816;top:1272;width:20;height:2" coordorigin="5816,1272" coordsize="20,2">
              <v:shape style="position:absolute;left:5816;top:1272;width:20;height:2" coordorigin="5816,1272" coordsize="20,0" path="m5816,1272l5835,1272e" filled="false" stroked="true" strokeweight=".48004pt" strokecolor="#000000">
                <v:path arrowok="t"/>
              </v:shape>
            </v:group>
            <v:group style="position:absolute;left:5835;top:1272;width:20;height:2" coordorigin="5835,1272" coordsize="20,2">
              <v:shape style="position:absolute;left:5835;top:1272;width:20;height:2" coordorigin="5835,1272" coordsize="20,0" path="m5835,1272l5855,1272e" filled="false" stroked="true" strokeweight=".48004pt" strokecolor="#000000">
                <v:path arrowok="t"/>
              </v:shape>
            </v:group>
            <v:group style="position:absolute;left:5855;top:1272;width:20;height:2" coordorigin="5855,1272" coordsize="20,2">
              <v:shape style="position:absolute;left:5855;top:1272;width:20;height:2" coordorigin="5855,1272" coordsize="20,0" path="m5855,1272l5874,1272e" filled="false" stroked="true" strokeweight=".48004pt" strokecolor="#000000">
                <v:path arrowok="t"/>
              </v:shape>
            </v:group>
            <v:group style="position:absolute;left:5874;top:1272;width:20;height:2" coordorigin="5874,1272" coordsize="20,2">
              <v:shape style="position:absolute;left:5874;top:1272;width:20;height:2" coordorigin="5874,1272" coordsize="20,0" path="m5874,1272l5893,1272e" filled="false" stroked="true" strokeweight=".48004pt" strokecolor="#000000">
                <v:path arrowok="t"/>
              </v:shape>
            </v:group>
            <v:group style="position:absolute;left:5893;top:1272;width:20;height:2" coordorigin="5893,1272" coordsize="20,2">
              <v:shape style="position:absolute;left:5893;top:1272;width:20;height:2" coordorigin="5893,1272" coordsize="20,0" path="m5893,1272l5912,1272e" filled="false" stroked="true" strokeweight=".48004pt" strokecolor="#000000">
                <v:path arrowok="t"/>
              </v:shape>
            </v:group>
            <v:group style="position:absolute;left:5912;top:1272;width:20;height:2" coordorigin="5912,1272" coordsize="20,2">
              <v:shape style="position:absolute;left:5912;top:1272;width:20;height:2" coordorigin="5912,1272" coordsize="20,0" path="m5912,1272l5931,1272e" filled="false" stroked="true" strokeweight=".48004pt" strokecolor="#000000">
                <v:path arrowok="t"/>
              </v:shape>
            </v:group>
            <v:group style="position:absolute;left:5931;top:1272;width:20;height:2" coordorigin="5931,1272" coordsize="20,2">
              <v:shape style="position:absolute;left:5931;top:1272;width:20;height:2" coordorigin="5931,1272" coordsize="20,0" path="m5931,1272l5951,1272e" filled="false" stroked="true" strokeweight=".48004pt" strokecolor="#000000">
                <v:path arrowok="t"/>
              </v:shape>
            </v:group>
            <v:group style="position:absolute;left:5951;top:1272;width:20;height:2" coordorigin="5951,1272" coordsize="20,2">
              <v:shape style="position:absolute;left:5951;top:1272;width:20;height:2" coordorigin="5951,1272" coordsize="20,0" path="m5951,1272l5970,1272e" filled="false" stroked="true" strokeweight=".48004pt" strokecolor="#000000">
                <v:path arrowok="t"/>
              </v:shape>
            </v:group>
            <v:group style="position:absolute;left:5970;top:1272;width:20;height:2" coordorigin="5970,1272" coordsize="20,2">
              <v:shape style="position:absolute;left:5970;top:1272;width:20;height:2" coordorigin="5970,1272" coordsize="20,0" path="m5970,1272l5989,1272e" filled="false" stroked="true" strokeweight=".48004pt" strokecolor="#000000">
                <v:path arrowok="t"/>
              </v:shape>
            </v:group>
            <v:group style="position:absolute;left:5989;top:1272;width:20;height:2" coordorigin="5989,1272" coordsize="20,2">
              <v:shape style="position:absolute;left:5989;top:1272;width:20;height:2" coordorigin="5989,1272" coordsize="20,0" path="m5989,1272l6008,1272e" filled="false" stroked="true" strokeweight=".48004pt" strokecolor="#000000">
                <v:path arrowok="t"/>
              </v:shape>
            </v:group>
            <v:group style="position:absolute;left:6008;top:1272;width:20;height:2" coordorigin="6008,1272" coordsize="20,2">
              <v:shape style="position:absolute;left:6008;top:1272;width:20;height:2" coordorigin="6008,1272" coordsize="20,0" path="m6008,1272l6027,1272e" filled="false" stroked="true" strokeweight=".48004pt" strokecolor="#000000">
                <v:path arrowok="t"/>
              </v:shape>
            </v:group>
            <v:group style="position:absolute;left:6027;top:1272;width:20;height:2" coordorigin="6027,1272" coordsize="20,2">
              <v:shape style="position:absolute;left:6027;top:1272;width:20;height:2" coordorigin="6027,1272" coordsize="20,0" path="m6027,1272l6047,1272e" filled="false" stroked="true" strokeweight=".48004pt" strokecolor="#000000">
                <v:path arrowok="t"/>
              </v:shape>
            </v:group>
            <v:group style="position:absolute;left:6047;top:1272;width:20;height:2" coordorigin="6047,1272" coordsize="20,2">
              <v:shape style="position:absolute;left:6047;top:1272;width:20;height:2" coordorigin="6047,1272" coordsize="20,0" path="m6047,1272l6066,1272e" filled="false" stroked="true" strokeweight=".48004pt" strokecolor="#000000">
                <v:path arrowok="t"/>
              </v:shape>
            </v:group>
            <v:group style="position:absolute;left:6066;top:1272;width:20;height:2" coordorigin="6066,1272" coordsize="20,2">
              <v:shape style="position:absolute;left:6066;top:1272;width:20;height:2" coordorigin="6066,1272" coordsize="20,0" path="m6066,1272l6085,1272e" filled="false" stroked="true" strokeweight=".48004pt" strokecolor="#000000">
                <v:path arrowok="t"/>
              </v:shape>
            </v:group>
            <v:group style="position:absolute;left:6085;top:1272;width:20;height:2" coordorigin="6085,1272" coordsize="20,2">
              <v:shape style="position:absolute;left:6085;top:1272;width:20;height:2" coordorigin="6085,1272" coordsize="20,0" path="m6085,1272l6104,1272e" filled="false" stroked="true" strokeweight=".48004pt" strokecolor="#000000">
                <v:path arrowok="t"/>
              </v:shape>
            </v:group>
            <v:group style="position:absolute;left:6104;top:1272;width:20;height:2" coordorigin="6104,1272" coordsize="20,2">
              <v:shape style="position:absolute;left:6104;top:1272;width:20;height:2" coordorigin="6104,1272" coordsize="20,0" path="m6104,1272l6123,1272e" filled="false" stroked="true" strokeweight=".48004pt" strokecolor="#000000">
                <v:path arrowok="t"/>
              </v:shape>
            </v:group>
            <v:group style="position:absolute;left:6123;top:1272;width:20;height:2" coordorigin="6123,1272" coordsize="20,2">
              <v:shape style="position:absolute;left:6123;top:1272;width:20;height:2" coordorigin="6123,1272" coordsize="20,0" path="m6123,1272l6143,1272e" filled="false" stroked="true" strokeweight=".48004pt" strokecolor="#000000">
                <v:path arrowok="t"/>
              </v:shape>
            </v:group>
            <v:group style="position:absolute;left:6143;top:1272;width:20;height:2" coordorigin="6143,1272" coordsize="20,2">
              <v:shape style="position:absolute;left:6143;top:1272;width:20;height:2" coordorigin="6143,1272" coordsize="20,0" path="m6143,1272l6162,1272e" filled="false" stroked="true" strokeweight=".48004pt" strokecolor="#000000">
                <v:path arrowok="t"/>
              </v:shape>
            </v:group>
            <v:group style="position:absolute;left:6162;top:1272;width:20;height:2" coordorigin="6162,1272" coordsize="20,2">
              <v:shape style="position:absolute;left:6162;top:1272;width:20;height:2" coordorigin="6162,1272" coordsize="20,0" path="m6162,1272l6181,1272e" filled="false" stroked="true" strokeweight=".48004pt" strokecolor="#000000">
                <v:path arrowok="t"/>
              </v:shape>
            </v:group>
            <v:group style="position:absolute;left:6181;top:1272;width:20;height:2" coordorigin="6181,1272" coordsize="20,2">
              <v:shape style="position:absolute;left:6181;top:1272;width:20;height:2" coordorigin="6181,1272" coordsize="20,0" path="m6181,1272l6200,1272e" filled="false" stroked="true" strokeweight=".48004pt" strokecolor="#000000">
                <v:path arrowok="t"/>
              </v:shape>
            </v:group>
            <v:group style="position:absolute;left:6200;top:1272;width:20;height:2" coordorigin="6200,1272" coordsize="20,2">
              <v:shape style="position:absolute;left:6200;top:1272;width:20;height:2" coordorigin="6200,1272" coordsize="20,0" path="m6200,1272l6219,1272e" filled="false" stroked="true" strokeweight=".48004pt" strokecolor="#000000">
                <v:path arrowok="t"/>
              </v:shape>
            </v:group>
            <v:group style="position:absolute;left:6219;top:1272;width:20;height:2" coordorigin="6219,1272" coordsize="20,2">
              <v:shape style="position:absolute;left:6219;top:1272;width:20;height:2" coordorigin="6219,1272" coordsize="20,0" path="m6219,1272l6239,1272e" filled="false" stroked="true" strokeweight=".48004pt" strokecolor="#000000">
                <v:path arrowok="t"/>
              </v:shape>
            </v:group>
            <v:group style="position:absolute;left:6239;top:1272;width:20;height:2" coordorigin="6239,1272" coordsize="20,2">
              <v:shape style="position:absolute;left:6239;top:1272;width:20;height:2" coordorigin="6239,1272" coordsize="20,0" path="m6239,1272l6258,1272e" filled="false" stroked="true" strokeweight=".48004pt" strokecolor="#000000">
                <v:path arrowok="t"/>
              </v:shape>
            </v:group>
            <v:group style="position:absolute;left:6258;top:1272;width:20;height:2" coordorigin="6258,1272" coordsize="20,2">
              <v:shape style="position:absolute;left:6258;top:1272;width:20;height:2" coordorigin="6258,1272" coordsize="20,0" path="m6258,1272l6277,1272e" filled="false" stroked="true" strokeweight=".48004pt" strokecolor="#000000">
                <v:path arrowok="t"/>
              </v:shape>
            </v:group>
            <v:group style="position:absolute;left:6277;top:1272;width:20;height:2" coordorigin="6277,1272" coordsize="20,2">
              <v:shape style="position:absolute;left:6277;top:1272;width:20;height:2" coordorigin="6277,1272" coordsize="20,0" path="m6277,1272l6296,1272e" filled="false" stroked="true" strokeweight=".48004pt" strokecolor="#000000">
                <v:path arrowok="t"/>
              </v:shape>
            </v:group>
            <v:group style="position:absolute;left:6296;top:1272;width:20;height:2" coordorigin="6296,1272" coordsize="20,2">
              <v:shape style="position:absolute;left:6296;top:1272;width:20;height:2" coordorigin="6296,1272" coordsize="20,0" path="m6296,1272l6315,1272e" filled="false" stroked="true" strokeweight=".48004pt" strokecolor="#000000">
                <v:path arrowok="t"/>
              </v:shape>
            </v:group>
            <v:group style="position:absolute;left:6315;top:1272;width:20;height:2" coordorigin="6315,1272" coordsize="20,2">
              <v:shape style="position:absolute;left:6315;top:1272;width:20;height:2" coordorigin="6315,1272" coordsize="20,0" path="m6315,1272l6335,1272e" filled="false" stroked="true" strokeweight=".48004pt" strokecolor="#000000">
                <v:path arrowok="t"/>
              </v:shape>
            </v:group>
            <v:group style="position:absolute;left:6335;top:1272;width:20;height:2" coordorigin="6335,1272" coordsize="20,2">
              <v:shape style="position:absolute;left:6335;top:1272;width:20;height:2" coordorigin="6335,1272" coordsize="20,0" path="m6335,1272l6354,1272e" filled="false" stroked="true" strokeweight=".48004pt" strokecolor="#000000">
                <v:path arrowok="t"/>
              </v:shape>
            </v:group>
            <v:group style="position:absolute;left:6354;top:1272;width:20;height:2" coordorigin="6354,1272" coordsize="20,2">
              <v:shape style="position:absolute;left:6354;top:1272;width:20;height:2" coordorigin="6354,1272" coordsize="20,0" path="m6354,1272l6373,1272e" filled="false" stroked="true" strokeweight=".48004pt" strokecolor="#000000">
                <v:path arrowok="t"/>
              </v:shape>
            </v:group>
            <v:group style="position:absolute;left:6373;top:1272;width:20;height:2" coordorigin="6373,1272" coordsize="20,2">
              <v:shape style="position:absolute;left:6373;top:1272;width:20;height:2" coordorigin="6373,1272" coordsize="20,0" path="m6373,1272l6392,1272e" filled="false" stroked="true" strokeweight=".48004pt" strokecolor="#000000">
                <v:path arrowok="t"/>
              </v:shape>
            </v:group>
            <v:group style="position:absolute;left:6392;top:1272;width:20;height:2" coordorigin="6392,1272" coordsize="20,2">
              <v:shape style="position:absolute;left:6392;top:1272;width:20;height:2" coordorigin="6392,1272" coordsize="20,0" path="m6392,1272l6411,1272e" filled="false" stroked="true" strokeweight=".48004pt" strokecolor="#000000">
                <v:path arrowok="t"/>
              </v:shape>
            </v:group>
            <v:group style="position:absolute;left:6411;top:1272;width:20;height:2" coordorigin="6411,1272" coordsize="20,2">
              <v:shape style="position:absolute;left:6411;top:1272;width:20;height:2" coordorigin="6411,1272" coordsize="20,0" path="m6411,1272l6431,1272e" filled="false" stroked="true" strokeweight=".48004pt" strokecolor="#000000">
                <v:path arrowok="t"/>
              </v:shape>
            </v:group>
            <v:group style="position:absolute;left:6431;top:1272;width:20;height:2" coordorigin="6431,1272" coordsize="20,2">
              <v:shape style="position:absolute;left:6431;top:1272;width:20;height:2" coordorigin="6431,1272" coordsize="20,0" path="m6431,1272l6450,1272e" filled="false" stroked="true" strokeweight=".48004pt" strokecolor="#000000">
                <v:path arrowok="t"/>
              </v:shape>
            </v:group>
            <v:group style="position:absolute;left:6450;top:1272;width:20;height:2" coordorigin="6450,1272" coordsize="20,2">
              <v:shape style="position:absolute;left:6450;top:1272;width:20;height:2" coordorigin="6450,1272" coordsize="20,0" path="m6450,1272l6469,1272e" filled="false" stroked="true" strokeweight=".48004pt" strokecolor="#000000">
                <v:path arrowok="t"/>
              </v:shape>
            </v:group>
            <v:group style="position:absolute;left:6469;top:1272;width:20;height:2" coordorigin="6469,1272" coordsize="20,2">
              <v:shape style="position:absolute;left:6469;top:1272;width:20;height:2" coordorigin="6469,1272" coordsize="20,0" path="m6469,1272l6488,1272e" filled="false" stroked="true" strokeweight=".48004pt" strokecolor="#000000">
                <v:path arrowok="t"/>
              </v:shape>
            </v:group>
            <v:group style="position:absolute;left:6488;top:1272;width:20;height:2" coordorigin="6488,1272" coordsize="20,2">
              <v:shape style="position:absolute;left:6488;top:1272;width:20;height:2" coordorigin="6488,1272" coordsize="20,0" path="m6488,1272l6507,1272e" filled="false" stroked="true" strokeweight=".48004pt" strokecolor="#000000">
                <v:path arrowok="t"/>
              </v:shape>
            </v:group>
            <v:group style="position:absolute;left:6507;top:1272;width:20;height:2" coordorigin="6507,1272" coordsize="20,2">
              <v:shape style="position:absolute;left:6507;top:1272;width:20;height:2" coordorigin="6507,1272" coordsize="20,0" path="m6507,1272l6527,1272e" filled="false" stroked="true" strokeweight=".48004pt" strokecolor="#000000">
                <v:path arrowok="t"/>
              </v:shape>
            </v:group>
            <v:group style="position:absolute;left:6527;top:1272;width:20;height:2" coordorigin="6527,1272" coordsize="20,2">
              <v:shape style="position:absolute;left:6527;top:1272;width:20;height:2" coordorigin="6527,1272" coordsize="20,0" path="m6527,1272l6546,1272e" filled="false" stroked="true" strokeweight=".48004pt" strokecolor="#000000">
                <v:path arrowok="t"/>
              </v:shape>
            </v:group>
            <v:group style="position:absolute;left:6546;top:1272;width:20;height:2" coordorigin="6546,1272" coordsize="20,2">
              <v:shape style="position:absolute;left:6546;top:1272;width:20;height:2" coordorigin="6546,1272" coordsize="20,0" path="m6546,1272l6565,1272e" filled="false" stroked="true" strokeweight=".48004pt" strokecolor="#000000">
                <v:path arrowok="t"/>
              </v:shape>
            </v:group>
            <v:group style="position:absolute;left:6565;top:1272;width:20;height:2" coordorigin="6565,1272" coordsize="20,2">
              <v:shape style="position:absolute;left:6565;top:1272;width:20;height:2" coordorigin="6565,1272" coordsize="20,0" path="m6565,1272l6584,1272e" filled="false" stroked="true" strokeweight=".48004pt" strokecolor="#000000">
                <v:path arrowok="t"/>
              </v:shape>
            </v:group>
            <v:group style="position:absolute;left:6584;top:1272;width:20;height:2" coordorigin="6584,1272" coordsize="20,2">
              <v:shape style="position:absolute;left:6584;top:1272;width:20;height:2" coordorigin="6584,1272" coordsize="20,0" path="m6584,1272l6603,1272e" filled="false" stroked="true" strokeweight=".48004pt" strokecolor="#000000">
                <v:path arrowok="t"/>
              </v:shape>
            </v:group>
            <v:group style="position:absolute;left:6603;top:1272;width:20;height:2" coordorigin="6603,1272" coordsize="20,2">
              <v:shape style="position:absolute;left:6603;top:1272;width:20;height:2" coordorigin="6603,1272" coordsize="20,0" path="m6603,1272l6623,1272e" filled="false" stroked="true" strokeweight=".48004pt" strokecolor="#000000">
                <v:path arrowok="t"/>
              </v:shape>
            </v:group>
            <v:group style="position:absolute;left:6623;top:1272;width:20;height:2" coordorigin="6623,1272" coordsize="20,2">
              <v:shape style="position:absolute;left:6623;top:1272;width:20;height:2" coordorigin="6623,1272" coordsize="20,0" path="m6623,1272l6642,1272e" filled="false" stroked="true" strokeweight=".48004pt" strokecolor="#000000">
                <v:path arrowok="t"/>
              </v:shape>
            </v:group>
            <v:group style="position:absolute;left:6642;top:1272;width:20;height:2" coordorigin="6642,1272" coordsize="20,2">
              <v:shape style="position:absolute;left:6642;top:1272;width:20;height:2" coordorigin="6642,1272" coordsize="20,0" path="m6642,1272l6661,1272e" filled="false" stroked="true" strokeweight=".48004pt" strokecolor="#000000">
                <v:path arrowok="t"/>
              </v:shape>
            </v:group>
            <v:group style="position:absolute;left:6661;top:1272;width:20;height:2" coordorigin="6661,1272" coordsize="20,2">
              <v:shape style="position:absolute;left:6661;top:1272;width:20;height:2" coordorigin="6661,1272" coordsize="20,0" path="m6661,1272l6681,1272e" filled="false" stroked="true" strokeweight=".48004pt" strokecolor="#000000">
                <v:path arrowok="t"/>
              </v:shape>
            </v:group>
            <v:group style="position:absolute;left:6681;top:1272;width:20;height:2" coordorigin="6681,1272" coordsize="20,2">
              <v:shape style="position:absolute;left:6681;top:1272;width:20;height:2" coordorigin="6681,1272" coordsize="20,0" path="m6681,1272l6700,1272e" filled="false" stroked="true" strokeweight=".48004pt" strokecolor="#000000">
                <v:path arrowok="t"/>
              </v:shape>
            </v:group>
            <v:group style="position:absolute;left:6700;top:1272;width:20;height:2" coordorigin="6700,1272" coordsize="20,2">
              <v:shape style="position:absolute;left:6700;top:1272;width:20;height:2" coordorigin="6700,1272" coordsize="20,0" path="m6700,1272l6719,1272e" filled="false" stroked="true" strokeweight=".48004pt" strokecolor="#000000">
                <v:path arrowok="t"/>
              </v:shape>
            </v:group>
            <v:group style="position:absolute;left:6719;top:1272;width:20;height:2" coordorigin="6719,1272" coordsize="20,2">
              <v:shape style="position:absolute;left:6719;top:1272;width:20;height:2" coordorigin="6719,1272" coordsize="20,0" path="m6719,1272l6738,1272e" filled="false" stroked="true" strokeweight=".48004pt" strokecolor="#000000">
                <v:path arrowok="t"/>
              </v:shape>
            </v:group>
            <v:group style="position:absolute;left:6738;top:1272;width:20;height:2" coordorigin="6738,1272" coordsize="20,2">
              <v:shape style="position:absolute;left:6738;top:1272;width:20;height:2" coordorigin="6738,1272" coordsize="20,0" path="m6738,1272l6757,1272e" filled="false" stroked="true" strokeweight=".48004pt" strokecolor="#000000">
                <v:path arrowok="t"/>
              </v:shape>
            </v:group>
            <v:group style="position:absolute;left:6757;top:1272;width:20;height:2" coordorigin="6757,1272" coordsize="20,2">
              <v:shape style="position:absolute;left:6757;top:1272;width:20;height:2" coordorigin="6757,1272" coordsize="20,0" path="m6757,1272l6777,1272e" filled="false" stroked="true" strokeweight=".48004pt" strokecolor="#000000">
                <v:path arrowok="t"/>
              </v:shape>
            </v:group>
            <v:group style="position:absolute;left:6777;top:1272;width:20;height:2" coordorigin="6777,1272" coordsize="20,2">
              <v:shape style="position:absolute;left:6777;top:1272;width:20;height:2" coordorigin="6777,1272" coordsize="20,0" path="m6777,1272l6796,1272e" filled="false" stroked="true" strokeweight=".48004pt" strokecolor="#000000">
                <v:path arrowok="t"/>
              </v:shape>
            </v:group>
            <v:group style="position:absolute;left:6796;top:1272;width:20;height:2" coordorigin="6796,1272" coordsize="20,2">
              <v:shape style="position:absolute;left:6796;top:1272;width:20;height:2" coordorigin="6796,1272" coordsize="20,0" path="m6796,1272l6815,1272e" filled="false" stroked="true" strokeweight=".48004pt" strokecolor="#000000">
                <v:path arrowok="t"/>
              </v:shape>
            </v:group>
            <v:group style="position:absolute;left:6815;top:1272;width:20;height:2" coordorigin="6815,1272" coordsize="20,2">
              <v:shape style="position:absolute;left:6815;top:1272;width:20;height:2" coordorigin="6815,1272" coordsize="20,0" path="m6815,1272l6834,1272e" filled="false" stroked="true" strokeweight=".48004pt" strokecolor="#000000">
                <v:path arrowok="t"/>
              </v:shape>
            </v:group>
            <v:group style="position:absolute;left:6834;top:1272;width:20;height:2" coordorigin="6834,1272" coordsize="20,2">
              <v:shape style="position:absolute;left:6834;top:1272;width:20;height:2" coordorigin="6834,1272" coordsize="20,0" path="m6834,1272l6853,1272e" filled="false" stroked="true" strokeweight=".48004pt" strokecolor="#000000">
                <v:path arrowok="t"/>
              </v:shape>
            </v:group>
            <v:group style="position:absolute;left:6853;top:1272;width:20;height:2" coordorigin="6853,1272" coordsize="20,2">
              <v:shape style="position:absolute;left:6853;top:1272;width:20;height:2" coordorigin="6853,1272" coordsize="20,0" path="m6853,1272l6873,1272e" filled="false" stroked="true" strokeweight=".48004pt" strokecolor="#000000">
                <v:path arrowok="t"/>
              </v:shape>
            </v:group>
            <v:group style="position:absolute;left:6873;top:1272;width:20;height:2" coordorigin="6873,1272" coordsize="20,2">
              <v:shape style="position:absolute;left:6873;top:1272;width:20;height:2" coordorigin="6873,1272" coordsize="20,0" path="m6873,1272l6892,1272e" filled="false" stroked="true" strokeweight=".48004pt" strokecolor="#000000">
                <v:path arrowok="t"/>
              </v:shape>
            </v:group>
            <v:group style="position:absolute;left:6892;top:1272;width:20;height:2" coordorigin="6892,1272" coordsize="20,2">
              <v:shape style="position:absolute;left:6892;top:1272;width:20;height:2" coordorigin="6892,1272" coordsize="20,0" path="m6892,1272l6911,1272e" filled="false" stroked="true" strokeweight=".48004pt" strokecolor="#000000">
                <v:path arrowok="t"/>
              </v:shape>
            </v:group>
            <v:group style="position:absolute;left:6911;top:1272;width:20;height:2" coordorigin="6911,1272" coordsize="20,2">
              <v:shape style="position:absolute;left:6911;top:1272;width:20;height:2" coordorigin="6911,1272" coordsize="20,0" path="m6911,1272l6930,1272e" filled="false" stroked="true" strokeweight=".48004pt" strokecolor="#000000">
                <v:path arrowok="t"/>
              </v:shape>
            </v:group>
            <v:group style="position:absolute;left:6930;top:1272;width:20;height:2" coordorigin="6930,1272" coordsize="20,2">
              <v:shape style="position:absolute;left:6930;top:1272;width:20;height:2" coordorigin="6930,1272" coordsize="20,0" path="m6930,1272l6949,1272e" filled="false" stroked="true" strokeweight=".48004pt" strokecolor="#000000">
                <v:path arrowok="t"/>
              </v:shape>
            </v:group>
            <v:group style="position:absolute;left:6949;top:1272;width:20;height:2" coordorigin="6949,1272" coordsize="20,2">
              <v:shape style="position:absolute;left:6949;top:1272;width:20;height:2" coordorigin="6949,1272" coordsize="20,0" path="m6949,1272l6969,1272e" filled="false" stroked="true" strokeweight=".48004pt" strokecolor="#000000">
                <v:path arrowok="t"/>
              </v:shape>
            </v:group>
            <v:group style="position:absolute;left:6969;top:1272;width:20;height:2" coordorigin="6969,1272" coordsize="20,2">
              <v:shape style="position:absolute;left:6969;top:1272;width:20;height:2" coordorigin="6969,1272" coordsize="20,0" path="m6969,1272l6988,1272e" filled="false" stroked="true" strokeweight=".48004pt" strokecolor="#000000">
                <v:path arrowok="t"/>
              </v:shape>
            </v:group>
            <v:group style="position:absolute;left:6988;top:1272;width:20;height:2" coordorigin="6988,1272" coordsize="20,2">
              <v:shape style="position:absolute;left:6988;top:1272;width:20;height:2" coordorigin="6988,1272" coordsize="20,0" path="m6988,1272l7007,1272e" filled="false" stroked="true" strokeweight=".48004pt" strokecolor="#000000">
                <v:path arrowok="t"/>
              </v:shape>
            </v:group>
            <v:group style="position:absolute;left:7007;top:1272;width:20;height:2" coordorigin="7007,1272" coordsize="20,2">
              <v:shape style="position:absolute;left:7007;top:1272;width:20;height:2" coordorigin="7007,1272" coordsize="20,0" path="m7007,1272l7026,1272e" filled="false" stroked="true" strokeweight=".48004pt" strokecolor="#000000">
                <v:path arrowok="t"/>
              </v:shape>
            </v:group>
            <v:group style="position:absolute;left:7026;top:1272;width:20;height:2" coordorigin="7026,1272" coordsize="20,2">
              <v:shape style="position:absolute;left:7026;top:1272;width:20;height:2" coordorigin="7026,1272" coordsize="20,0" path="m7026,1272l7045,1272e" filled="false" stroked="true" strokeweight=".48004pt" strokecolor="#000000">
                <v:path arrowok="t"/>
              </v:shape>
            </v:group>
            <v:group style="position:absolute;left:7045;top:1272;width:20;height:2" coordorigin="7045,1272" coordsize="20,2">
              <v:shape style="position:absolute;left:7045;top:1272;width:20;height:2" coordorigin="7045,1272" coordsize="20,0" path="m7045,1272l7065,1272e" filled="false" stroked="true" strokeweight=".48004pt" strokecolor="#000000">
                <v:path arrowok="t"/>
              </v:shape>
            </v:group>
            <v:group style="position:absolute;left:7065;top:1272;width:20;height:2" coordorigin="7065,1272" coordsize="20,2">
              <v:shape style="position:absolute;left:7065;top:1272;width:20;height:2" coordorigin="7065,1272" coordsize="20,0" path="m7065,1272l7084,1272e" filled="false" stroked="true" strokeweight=".48004pt" strokecolor="#000000">
                <v:path arrowok="t"/>
              </v:shape>
            </v:group>
            <v:group style="position:absolute;left:7084;top:1272;width:20;height:2" coordorigin="7084,1272" coordsize="20,2">
              <v:shape style="position:absolute;left:7084;top:1272;width:20;height:2" coordorigin="7084,1272" coordsize="20,0" path="m7084,1272l7103,1272e" filled="false" stroked="true" strokeweight=".48004pt" strokecolor="#000000">
                <v:path arrowok="t"/>
              </v:shape>
            </v:group>
            <v:group style="position:absolute;left:7103;top:1272;width:20;height:2" coordorigin="7103,1272" coordsize="20,2">
              <v:shape style="position:absolute;left:7103;top:1272;width:20;height:2" coordorigin="7103,1272" coordsize="20,0" path="m7103,1272l7122,1272e" filled="false" stroked="true" strokeweight=".48004pt" strokecolor="#000000">
                <v:path arrowok="t"/>
              </v:shape>
            </v:group>
            <v:group style="position:absolute;left:7122;top:1272;width:20;height:2" coordorigin="7122,1272" coordsize="20,2">
              <v:shape style="position:absolute;left:7122;top:1272;width:20;height:2" coordorigin="7122,1272" coordsize="20,0" path="m7122,1272l7141,1272e" filled="false" stroked="true" strokeweight=".48004pt" strokecolor="#000000">
                <v:path arrowok="t"/>
              </v:shape>
            </v:group>
            <v:group style="position:absolute;left:7141;top:1272;width:20;height:2" coordorigin="7141,1272" coordsize="20,2">
              <v:shape style="position:absolute;left:7141;top:1272;width:20;height:2" coordorigin="7141,1272" coordsize="20,0" path="m7141,1272l7161,1272e" filled="false" stroked="true" strokeweight=".48004pt" strokecolor="#000000">
                <v:path arrowok="t"/>
              </v:shape>
            </v:group>
            <v:group style="position:absolute;left:7161;top:1272;width:20;height:2" coordorigin="7161,1272" coordsize="20,2">
              <v:shape style="position:absolute;left:7161;top:1272;width:20;height:2" coordorigin="7161,1272" coordsize="20,0" path="m7161,1272l7180,1272e" filled="false" stroked="true" strokeweight=".48004pt" strokecolor="#000000">
                <v:path arrowok="t"/>
              </v:shape>
            </v:group>
            <v:group style="position:absolute;left:7180;top:1272;width:20;height:2" coordorigin="7180,1272" coordsize="20,2">
              <v:shape style="position:absolute;left:7180;top:1272;width:20;height:2" coordorigin="7180,1272" coordsize="20,0" path="m7180,1272l7199,1272e" filled="false" stroked="true" strokeweight=".48004pt" strokecolor="#000000">
                <v:path arrowok="t"/>
              </v:shape>
            </v:group>
            <v:group style="position:absolute;left:7199;top:1272;width:20;height:2" coordorigin="7199,1272" coordsize="20,2">
              <v:shape style="position:absolute;left:7199;top:1272;width:20;height:2" coordorigin="7199,1272" coordsize="20,0" path="m7199,1272l7218,1272e" filled="false" stroked="true" strokeweight=".48004pt" strokecolor="#000000">
                <v:path arrowok="t"/>
              </v:shape>
            </v:group>
            <v:group style="position:absolute;left:7218;top:1272;width:20;height:2" coordorigin="7218,1272" coordsize="20,2">
              <v:shape style="position:absolute;left:7218;top:1272;width:20;height:2" coordorigin="7218,1272" coordsize="20,0" path="m7218,1272l7237,1272e" filled="false" stroked="true" strokeweight=".48004pt" strokecolor="#000000">
                <v:path arrowok="t"/>
              </v:shape>
            </v:group>
            <v:group style="position:absolute;left:7237;top:1272;width:20;height:2" coordorigin="7237,1272" coordsize="20,2">
              <v:shape style="position:absolute;left:7237;top:1272;width:20;height:2" coordorigin="7237,1272" coordsize="20,0" path="m7237,1272l7257,1272e" filled="false" stroked="true" strokeweight=".48004pt" strokecolor="#000000">
                <v:path arrowok="t"/>
              </v:shape>
            </v:group>
            <v:group style="position:absolute;left:7257;top:1272;width:20;height:2" coordorigin="7257,1272" coordsize="20,2">
              <v:shape style="position:absolute;left:7257;top:1272;width:20;height:2" coordorigin="7257,1272" coordsize="20,0" path="m7257,1272l7276,1272e" filled="false" stroked="true" strokeweight=".48004pt" strokecolor="#000000">
                <v:path arrowok="t"/>
              </v:shape>
            </v:group>
            <v:group style="position:absolute;left:7276;top:1272;width:20;height:2" coordorigin="7276,1272" coordsize="20,2">
              <v:shape style="position:absolute;left:7276;top:1272;width:20;height:2" coordorigin="7276,1272" coordsize="20,0" path="m7276,1272l7295,1272e" filled="false" stroked="true" strokeweight=".48004pt" strokecolor="#000000">
                <v:path arrowok="t"/>
              </v:shape>
            </v:group>
            <v:group style="position:absolute;left:7295;top:1272;width:20;height:2" coordorigin="7295,1272" coordsize="20,2">
              <v:shape style="position:absolute;left:7295;top:1272;width:20;height:2" coordorigin="7295,1272" coordsize="20,0" path="m7295,1272l7314,1272e" filled="false" stroked="true" strokeweight=".48004pt" strokecolor="#000000">
                <v:path arrowok="t"/>
              </v:shape>
            </v:group>
            <v:group style="position:absolute;left:7314;top:1272;width:20;height:2" coordorigin="7314,1272" coordsize="20,2">
              <v:shape style="position:absolute;left:7314;top:1272;width:20;height:2" coordorigin="7314,1272" coordsize="20,0" path="m7314,1272l7333,1272e" filled="false" stroked="true" strokeweight=".48004pt" strokecolor="#000000">
                <v:path arrowok="t"/>
              </v:shape>
            </v:group>
            <v:group style="position:absolute;left:7333;top:1272;width:20;height:2" coordorigin="7333,1272" coordsize="20,2">
              <v:shape style="position:absolute;left:7333;top:1272;width:20;height:2" coordorigin="7333,1272" coordsize="20,0" path="m7333,1272l7353,1272e" filled="false" stroked="true" strokeweight=".48004pt" strokecolor="#000000">
                <v:path arrowok="t"/>
              </v:shape>
            </v:group>
            <v:group style="position:absolute;left:7353;top:1272;width:20;height:2" coordorigin="7353,1272" coordsize="20,2">
              <v:shape style="position:absolute;left:7353;top:1272;width:20;height:2" coordorigin="7353,1272" coordsize="20,0" path="m7353,1272l7372,1272e" filled="false" stroked="true" strokeweight=".48004pt" strokecolor="#000000">
                <v:path arrowok="t"/>
              </v:shape>
            </v:group>
            <v:group style="position:absolute;left:7372;top:1272;width:20;height:2" coordorigin="7372,1272" coordsize="20,2">
              <v:shape style="position:absolute;left:7372;top:1272;width:20;height:2" coordorigin="7372,1272" coordsize="20,0" path="m7372,1272l7391,1272e" filled="false" stroked="true" strokeweight=".48004pt" strokecolor="#000000">
                <v:path arrowok="t"/>
              </v:shape>
            </v:group>
            <v:group style="position:absolute;left:7391;top:1272;width:20;height:2" coordorigin="7391,1272" coordsize="20,2">
              <v:shape style="position:absolute;left:7391;top:1272;width:20;height:2" coordorigin="7391,1272" coordsize="20,0" path="m7391,1272l7410,1272e" filled="false" stroked="true" strokeweight=".48004pt" strokecolor="#000000">
                <v:path arrowok="t"/>
              </v:shape>
            </v:group>
            <v:group style="position:absolute;left:7410;top:1272;width:20;height:2" coordorigin="7410,1272" coordsize="20,2">
              <v:shape style="position:absolute;left:7410;top:1272;width:20;height:2" coordorigin="7410,1272" coordsize="20,0" path="m7410,1272l7429,1272e" filled="false" stroked="true" strokeweight=".48004pt" strokecolor="#000000">
                <v:path arrowok="t"/>
              </v:shape>
            </v:group>
            <v:group style="position:absolute;left:7429;top:1272;width:20;height:2" coordorigin="7429,1272" coordsize="20,2">
              <v:shape style="position:absolute;left:7429;top:1272;width:20;height:2" coordorigin="7429,1272" coordsize="20,0" path="m7429,1272l7449,1272e" filled="false" stroked="true" strokeweight=".48004pt" strokecolor="#000000">
                <v:path arrowok="t"/>
              </v:shape>
            </v:group>
            <v:group style="position:absolute;left:7449;top:1272;width:20;height:2" coordorigin="7449,1272" coordsize="20,2">
              <v:shape style="position:absolute;left:7449;top:1272;width:20;height:2" coordorigin="7449,1272" coordsize="20,0" path="m7449,1272l7468,1272e" filled="false" stroked="true" strokeweight=".48004pt" strokecolor="#000000">
                <v:path arrowok="t"/>
              </v:shape>
            </v:group>
            <v:group style="position:absolute;left:7468;top:1272;width:20;height:2" coordorigin="7468,1272" coordsize="20,2">
              <v:shape style="position:absolute;left:7468;top:1272;width:20;height:2" coordorigin="7468,1272" coordsize="20,0" path="m7468,1272l7487,1272e" filled="false" stroked="true" strokeweight=".48004pt" strokecolor="#000000">
                <v:path arrowok="t"/>
              </v:shape>
            </v:group>
            <v:group style="position:absolute;left:7487;top:1272;width:5;height:2" coordorigin="7487,1272" coordsize="5,2">
              <v:shape style="position:absolute;left:7487;top:1272;width:5;height:2" coordorigin="7487,1272" coordsize="5,0" path="m7487,1272l7492,1272e" filled="false" stroked="true" strokeweight=".48004pt" strokecolor="#000000">
                <v:path arrowok="t"/>
              </v:shape>
            </v:group>
            <v:group style="position:absolute;left:7492;top:1272;width:10;height:2" coordorigin="7492,1272" coordsize="10,2">
              <v:shape style="position:absolute;left:7492;top:1272;width:10;height:2" coordorigin="7492,1272" coordsize="10,0" path="m7492,1272l7501,1272e" filled="false" stroked="true" strokeweight=".48004pt" strokecolor="#000000">
                <v:path arrowok="t"/>
              </v:shape>
            </v:group>
            <v:group style="position:absolute;left:7501;top:1272;width:20;height:2" coordorigin="7501,1272" coordsize="20,2">
              <v:shape style="position:absolute;left:7501;top:1272;width:20;height:2" coordorigin="7501,1272" coordsize="20,0" path="m7501,1272l7521,1272e" filled="false" stroked="true" strokeweight=".48004pt" strokecolor="#000000">
                <v:path arrowok="t"/>
              </v:shape>
            </v:group>
            <v:group style="position:absolute;left:7521;top:1272;width:20;height:2" coordorigin="7521,1272" coordsize="20,2">
              <v:shape style="position:absolute;left:7521;top:1272;width:20;height:2" coordorigin="7521,1272" coordsize="20,0" path="m7521,1272l7540,1272e" filled="false" stroked="true" strokeweight=".48004pt" strokecolor="#000000">
                <v:path arrowok="t"/>
              </v:shape>
            </v:group>
            <v:group style="position:absolute;left:7540;top:1272;width:20;height:2" coordorigin="7540,1272" coordsize="20,2">
              <v:shape style="position:absolute;left:7540;top:1272;width:20;height:2" coordorigin="7540,1272" coordsize="20,0" path="m7540,1272l7559,1272e" filled="false" stroked="true" strokeweight=".48004pt" strokecolor="#000000">
                <v:path arrowok="t"/>
              </v:shape>
            </v:group>
            <v:group style="position:absolute;left:7559;top:1272;width:20;height:2" coordorigin="7559,1272" coordsize="20,2">
              <v:shape style="position:absolute;left:7559;top:1272;width:20;height:2" coordorigin="7559,1272" coordsize="20,0" path="m7559,1272l7578,1272e" filled="false" stroked="true" strokeweight=".48004pt" strokecolor="#000000">
                <v:path arrowok="t"/>
              </v:shape>
            </v:group>
            <v:group style="position:absolute;left:7578;top:1272;width:20;height:2" coordorigin="7578,1272" coordsize="20,2">
              <v:shape style="position:absolute;left:7578;top:1272;width:20;height:2" coordorigin="7578,1272" coordsize="20,0" path="m7578,1272l7597,1272e" filled="false" stroked="true" strokeweight=".48004pt" strokecolor="#000000">
                <v:path arrowok="t"/>
              </v:shape>
            </v:group>
            <v:group style="position:absolute;left:7597;top:1272;width:20;height:2" coordorigin="7597,1272" coordsize="20,2">
              <v:shape style="position:absolute;left:7597;top:1272;width:20;height:2" coordorigin="7597,1272" coordsize="20,0" path="m7597,1272l7617,1272e" filled="false" stroked="true" strokeweight=".48004pt" strokecolor="#000000">
                <v:path arrowok="t"/>
              </v:shape>
            </v:group>
            <v:group style="position:absolute;left:7617;top:1272;width:20;height:2" coordorigin="7617,1272" coordsize="20,2">
              <v:shape style="position:absolute;left:7617;top:1272;width:20;height:2" coordorigin="7617,1272" coordsize="20,0" path="m7617,1272l7636,1272e" filled="false" stroked="true" strokeweight=".48004pt" strokecolor="#000000">
                <v:path arrowok="t"/>
              </v:shape>
            </v:group>
            <v:group style="position:absolute;left:7636;top:1272;width:20;height:2" coordorigin="7636,1272" coordsize="20,2">
              <v:shape style="position:absolute;left:7636;top:1272;width:20;height:2" coordorigin="7636,1272" coordsize="20,0" path="m7636,1272l7655,1272e" filled="false" stroked="true" strokeweight=".48004pt" strokecolor="#000000">
                <v:path arrowok="t"/>
              </v:shape>
            </v:group>
            <v:group style="position:absolute;left:7655;top:1272;width:20;height:2" coordorigin="7655,1272" coordsize="20,2">
              <v:shape style="position:absolute;left:7655;top:1272;width:20;height:2" coordorigin="7655,1272" coordsize="20,0" path="m7655,1272l7674,1272e" filled="false" stroked="true" strokeweight=".48004pt" strokecolor="#000000">
                <v:path arrowok="t"/>
              </v:shape>
            </v:group>
            <v:group style="position:absolute;left:7674;top:1272;width:20;height:2" coordorigin="7674,1272" coordsize="20,2">
              <v:shape style="position:absolute;left:7674;top:1272;width:20;height:2" coordorigin="7674,1272" coordsize="20,0" path="m7674,1272l7693,1272e" filled="false" stroked="true" strokeweight=".48004pt" strokecolor="#000000">
                <v:path arrowok="t"/>
              </v:shape>
            </v:group>
            <v:group style="position:absolute;left:7693;top:1272;width:20;height:2" coordorigin="7693,1272" coordsize="20,2">
              <v:shape style="position:absolute;left:7693;top:1272;width:20;height:2" coordorigin="7693,1272" coordsize="20,0" path="m7693,1272l7713,1272e" filled="false" stroked="true" strokeweight=".48004pt" strokecolor="#000000">
                <v:path arrowok="t"/>
              </v:shape>
            </v:group>
            <v:group style="position:absolute;left:7713;top:1272;width:20;height:2" coordorigin="7713,1272" coordsize="20,2">
              <v:shape style="position:absolute;left:7713;top:1272;width:20;height:2" coordorigin="7713,1272" coordsize="20,0" path="m7713,1272l7732,1272e" filled="false" stroked="true" strokeweight=".48004pt" strokecolor="#000000">
                <v:path arrowok="t"/>
              </v:shape>
            </v:group>
            <v:group style="position:absolute;left:7732;top:1272;width:20;height:2" coordorigin="7732,1272" coordsize="20,2">
              <v:shape style="position:absolute;left:7732;top:1272;width:20;height:2" coordorigin="7732,1272" coordsize="20,0" path="m7732,1272l7751,1272e" filled="false" stroked="true" strokeweight=".48004pt" strokecolor="#000000">
                <v:path arrowok="t"/>
              </v:shape>
            </v:group>
            <v:group style="position:absolute;left:7751;top:1272;width:20;height:2" coordorigin="7751,1272" coordsize="20,2">
              <v:shape style="position:absolute;left:7751;top:1272;width:20;height:2" coordorigin="7751,1272" coordsize="20,0" path="m7751,1272l7770,1272e" filled="false" stroked="true" strokeweight=".48004pt" strokecolor="#000000">
                <v:path arrowok="t"/>
              </v:shape>
            </v:group>
            <v:group style="position:absolute;left:7770;top:1272;width:20;height:2" coordorigin="7770,1272" coordsize="20,2">
              <v:shape style="position:absolute;left:7770;top:1272;width:20;height:2" coordorigin="7770,1272" coordsize="20,0" path="m7770,1272l7789,1272e" filled="false" stroked="true" strokeweight=".48004pt" strokecolor="#000000">
                <v:path arrowok="t"/>
              </v:shape>
            </v:group>
            <v:group style="position:absolute;left:7789;top:1272;width:20;height:2" coordorigin="7789,1272" coordsize="20,2">
              <v:shape style="position:absolute;left:7789;top:1272;width:20;height:2" coordorigin="7789,1272" coordsize="20,0" path="m7789,1272l7809,1272e" filled="false" stroked="true" strokeweight=".48004pt" strokecolor="#000000">
                <v:path arrowok="t"/>
              </v:shape>
            </v:group>
            <v:group style="position:absolute;left:7809;top:1272;width:20;height:2" coordorigin="7809,1272" coordsize="20,2">
              <v:shape style="position:absolute;left:7809;top:1272;width:20;height:2" coordorigin="7809,1272" coordsize="20,0" path="m7809,1272l7828,1272e" filled="false" stroked="true" strokeweight=".48004pt" strokecolor="#000000">
                <v:path arrowok="t"/>
              </v:shape>
            </v:group>
            <v:group style="position:absolute;left:7828;top:1272;width:20;height:2" coordorigin="7828,1272" coordsize="20,2">
              <v:shape style="position:absolute;left:7828;top:1272;width:20;height:2" coordorigin="7828,1272" coordsize="20,0" path="m7828,1272l7847,1272e" filled="false" stroked="true" strokeweight=".48004pt" strokecolor="#000000">
                <v:path arrowok="t"/>
              </v:shape>
            </v:group>
            <v:group style="position:absolute;left:7847;top:1272;width:20;height:2" coordorigin="7847,1272" coordsize="20,2">
              <v:shape style="position:absolute;left:7847;top:1272;width:20;height:2" coordorigin="7847,1272" coordsize="20,0" path="m7847,1272l7866,1272e" filled="false" stroked="true" strokeweight=".48004pt" strokecolor="#000000">
                <v:path arrowok="t"/>
              </v:shape>
            </v:group>
            <v:group style="position:absolute;left:7866;top:1272;width:20;height:2" coordorigin="7866,1272" coordsize="20,2">
              <v:shape style="position:absolute;left:7866;top:1272;width:20;height:2" coordorigin="7866,1272" coordsize="20,0" path="m7866,1272l7885,1272e" filled="false" stroked="true" strokeweight=".48004pt" strokecolor="#000000">
                <v:path arrowok="t"/>
              </v:shape>
            </v:group>
            <v:group style="position:absolute;left:7885;top:1272;width:20;height:2" coordorigin="7885,1272" coordsize="20,2">
              <v:shape style="position:absolute;left:7885;top:1272;width:20;height:2" coordorigin="7885,1272" coordsize="20,0" path="m7885,1272l7905,1272e" filled="false" stroked="true" strokeweight=".48004pt" strokecolor="#000000">
                <v:path arrowok="t"/>
              </v:shape>
            </v:group>
            <v:group style="position:absolute;left:7905;top:1272;width:20;height:2" coordorigin="7905,1272" coordsize="20,2">
              <v:shape style="position:absolute;left:7905;top:1272;width:20;height:2" coordorigin="7905,1272" coordsize="20,0" path="m7905,1272l7924,1272e" filled="false" stroked="true" strokeweight=".48004pt" strokecolor="#000000">
                <v:path arrowok="t"/>
              </v:shape>
            </v:group>
            <v:group style="position:absolute;left:7924;top:1272;width:20;height:2" coordorigin="7924,1272" coordsize="20,2">
              <v:shape style="position:absolute;left:7924;top:1272;width:20;height:2" coordorigin="7924,1272" coordsize="20,0" path="m7924,1272l7943,1272e" filled="false" stroked="true" strokeweight=".48004pt" strokecolor="#000000">
                <v:path arrowok="t"/>
              </v:shape>
            </v:group>
            <v:group style="position:absolute;left:7943;top:1272;width:20;height:2" coordorigin="7943,1272" coordsize="20,2">
              <v:shape style="position:absolute;left:7943;top:1272;width:20;height:2" coordorigin="7943,1272" coordsize="20,0" path="m7943,1272l7962,1272e" filled="false" stroked="true" strokeweight=".48004pt" strokecolor="#000000">
                <v:path arrowok="t"/>
              </v:shape>
            </v:group>
            <v:group style="position:absolute;left:7962;top:1272;width:20;height:2" coordorigin="7962,1272" coordsize="20,2">
              <v:shape style="position:absolute;left:7962;top:1272;width:20;height:2" coordorigin="7962,1272" coordsize="20,0" path="m7962,1272l7981,1272e" filled="false" stroked="true" strokeweight=".48004pt" strokecolor="#000000">
                <v:path arrowok="t"/>
              </v:shape>
            </v:group>
            <v:group style="position:absolute;left:7981;top:1272;width:20;height:2" coordorigin="7981,1272" coordsize="20,2">
              <v:shape style="position:absolute;left:7981;top:1272;width:20;height:2" coordorigin="7981,1272" coordsize="20,0" path="m7981,1272l8001,1272e" filled="false" stroked="true" strokeweight=".48004pt" strokecolor="#000000">
                <v:path arrowok="t"/>
              </v:shape>
            </v:group>
            <v:group style="position:absolute;left:8001;top:1272;width:20;height:2" coordorigin="8001,1272" coordsize="20,2">
              <v:shape style="position:absolute;left:8001;top:1272;width:20;height:2" coordorigin="8001,1272" coordsize="20,0" path="m8001,1272l8020,1272e" filled="false" stroked="true" strokeweight=".48004pt" strokecolor="#000000">
                <v:path arrowok="t"/>
              </v:shape>
            </v:group>
            <v:group style="position:absolute;left:8020;top:1272;width:20;height:2" coordorigin="8020,1272" coordsize="20,2">
              <v:shape style="position:absolute;left:8020;top:1272;width:20;height:2" coordorigin="8020,1272" coordsize="20,0" path="m8020,1272l8039,1272e" filled="false" stroked="true" strokeweight=".48004pt" strokecolor="#000000">
                <v:path arrowok="t"/>
              </v:shape>
            </v:group>
            <v:group style="position:absolute;left:8039;top:1272;width:20;height:2" coordorigin="8039,1272" coordsize="20,2">
              <v:shape style="position:absolute;left:8039;top:1272;width:20;height:2" coordorigin="8039,1272" coordsize="20,0" path="m8039,1272l8058,1272e" filled="false" stroked="true" strokeweight=".48004pt" strokecolor="#000000">
                <v:path arrowok="t"/>
              </v:shape>
            </v:group>
            <v:group style="position:absolute;left:8058;top:1272;width:20;height:2" coordorigin="8058,1272" coordsize="20,2">
              <v:shape style="position:absolute;left:8058;top:1272;width:20;height:2" coordorigin="8058,1272" coordsize="20,0" path="m8058,1272l8077,1272e" filled="false" stroked="true" strokeweight=".48004pt" strokecolor="#000000">
                <v:path arrowok="t"/>
              </v:shape>
            </v:group>
            <v:group style="position:absolute;left:8077;top:1272;width:20;height:2" coordorigin="8077,1272" coordsize="20,2">
              <v:shape style="position:absolute;left:8077;top:1272;width:20;height:2" coordorigin="8077,1272" coordsize="20,0" path="m8077,1272l8097,1272e" filled="false" stroked="true" strokeweight=".48004pt" strokecolor="#000000">
                <v:path arrowok="t"/>
              </v:shape>
            </v:group>
            <v:group style="position:absolute;left:8097;top:1272;width:20;height:2" coordorigin="8097,1272" coordsize="20,2">
              <v:shape style="position:absolute;left:8097;top:1272;width:20;height:2" coordorigin="8097,1272" coordsize="20,0" path="m8097,1272l8116,1272e" filled="false" stroked="true" strokeweight=".48004pt" strokecolor="#000000">
                <v:path arrowok="t"/>
              </v:shape>
            </v:group>
            <v:group style="position:absolute;left:8116;top:1272;width:20;height:2" coordorigin="8116,1272" coordsize="20,2">
              <v:shape style="position:absolute;left:8116;top:1272;width:20;height:2" coordorigin="8116,1272" coordsize="20,0" path="m8116,1272l8135,1272e" filled="false" stroked="true" strokeweight=".48004pt" strokecolor="#000000">
                <v:path arrowok="t"/>
              </v:shape>
            </v:group>
            <v:group style="position:absolute;left:8135;top:1272;width:20;height:2" coordorigin="8135,1272" coordsize="20,2">
              <v:shape style="position:absolute;left:8135;top:1272;width:20;height:2" coordorigin="8135,1272" coordsize="20,0" path="m8135,1272l8154,1272e" filled="false" stroked="true" strokeweight=".48004pt" strokecolor="#000000">
                <v:path arrowok="t"/>
              </v:shape>
            </v:group>
            <v:group style="position:absolute;left:8154;top:1272;width:20;height:2" coordorigin="8154,1272" coordsize="20,2">
              <v:shape style="position:absolute;left:8154;top:1272;width:20;height:2" coordorigin="8154,1272" coordsize="20,0" path="m8154,1272l8173,1272e" filled="false" stroked="true" strokeweight=".48004pt" strokecolor="#000000">
                <v:path arrowok="t"/>
              </v:shape>
            </v:group>
            <v:group style="position:absolute;left:8173;top:1272;width:20;height:2" coordorigin="8173,1272" coordsize="20,2">
              <v:shape style="position:absolute;left:8173;top:1272;width:20;height:2" coordorigin="8173,1272" coordsize="20,0" path="m8173,1272l8193,1272e" filled="false" stroked="true" strokeweight=".48004pt" strokecolor="#000000">
                <v:path arrowok="t"/>
              </v:shape>
            </v:group>
            <v:group style="position:absolute;left:8193;top:1272;width:20;height:2" coordorigin="8193,1272" coordsize="20,2">
              <v:shape style="position:absolute;left:8193;top:1272;width:20;height:2" coordorigin="8193,1272" coordsize="20,0" path="m8193,1272l8212,1272e" filled="false" stroked="true" strokeweight=".48004pt" strokecolor="#000000">
                <v:path arrowok="t"/>
              </v:shape>
            </v:group>
            <v:group style="position:absolute;left:8212;top:1272;width:20;height:2" coordorigin="8212,1272" coordsize="20,2">
              <v:shape style="position:absolute;left:8212;top:1272;width:20;height:2" coordorigin="8212,1272" coordsize="20,0" path="m8212,1272l8231,1272e" filled="false" stroked="true" strokeweight=".48004pt" strokecolor="#000000">
                <v:path arrowok="t"/>
              </v:shape>
            </v:group>
            <v:group style="position:absolute;left:8231;top:1272;width:20;height:2" coordorigin="8231,1272" coordsize="20,2">
              <v:shape style="position:absolute;left:8231;top:1272;width:20;height:2" coordorigin="8231,1272" coordsize="20,0" path="m8231,1272l8250,1272e" filled="false" stroked="true" strokeweight=".48004pt" strokecolor="#000000">
                <v:path arrowok="t"/>
              </v:shape>
            </v:group>
            <v:group style="position:absolute;left:8250;top:1272;width:20;height:2" coordorigin="8250,1272" coordsize="20,2">
              <v:shape style="position:absolute;left:8250;top:1272;width:20;height:2" coordorigin="8250,1272" coordsize="20,0" path="m8250,1272l8269,1272e" filled="false" stroked="true" strokeweight=".48004pt" strokecolor="#000000">
                <v:path arrowok="t"/>
              </v:shape>
            </v:group>
            <v:group style="position:absolute;left:8269;top:1272;width:20;height:2" coordorigin="8269,1272" coordsize="20,2">
              <v:shape style="position:absolute;left:8269;top:1272;width:20;height:2" coordorigin="8269,1272" coordsize="20,0" path="m8269,1272l8289,1272e" filled="false" stroked="true" strokeweight=".48004pt" strokecolor="#000000">
                <v:path arrowok="t"/>
              </v:shape>
            </v:group>
            <v:group style="position:absolute;left:8289;top:1272;width:20;height:2" coordorigin="8289,1272" coordsize="20,2">
              <v:shape style="position:absolute;left:8289;top:1272;width:20;height:2" coordorigin="8289,1272" coordsize="20,0" path="m8289,1272l8308,1272e" filled="false" stroked="true" strokeweight=".48004pt" strokecolor="#000000">
                <v:path arrowok="t"/>
              </v:shape>
            </v:group>
            <v:group style="position:absolute;left:8308;top:1272;width:20;height:2" coordorigin="8308,1272" coordsize="20,2">
              <v:shape style="position:absolute;left:8308;top:1272;width:20;height:2" coordorigin="8308,1272" coordsize="20,0" path="m8308,1272l8327,1272e" filled="false" stroked="true" strokeweight=".48004pt" strokecolor="#000000">
                <v:path arrowok="t"/>
              </v:shape>
            </v:group>
            <v:group style="position:absolute;left:8327;top:1272;width:20;height:2" coordorigin="8327,1272" coordsize="20,2">
              <v:shape style="position:absolute;left:8327;top:1272;width:20;height:2" coordorigin="8327,1272" coordsize="20,0" path="m8327,1272l8346,1272e" filled="false" stroked="true" strokeweight=".48004pt" strokecolor="#000000">
                <v:path arrowok="t"/>
              </v:shape>
            </v:group>
            <v:group style="position:absolute;left:8346;top:1272;width:20;height:2" coordorigin="8346,1272" coordsize="20,2">
              <v:shape style="position:absolute;left:8346;top:1272;width:20;height:2" coordorigin="8346,1272" coordsize="20,0" path="m8346,1272l8365,1272e" filled="false" stroked="true" strokeweight=".48004pt" strokecolor="#000000">
                <v:path arrowok="t"/>
              </v:shape>
            </v:group>
            <v:group style="position:absolute;left:8365;top:1272;width:20;height:2" coordorigin="8365,1272" coordsize="20,2">
              <v:shape style="position:absolute;left:8365;top:1272;width:20;height:2" coordorigin="8365,1272" coordsize="20,0" path="m8365,1272l8385,1272e" filled="false" stroked="true" strokeweight=".48004pt" strokecolor="#000000">
                <v:path arrowok="t"/>
              </v:shape>
            </v:group>
            <v:group style="position:absolute;left:8385;top:1272;width:20;height:2" coordorigin="8385,1272" coordsize="20,2">
              <v:shape style="position:absolute;left:8385;top:1272;width:20;height:2" coordorigin="8385,1272" coordsize="20,0" path="m8385,1272l8404,1272e" filled="false" stroked="true" strokeweight=".48004pt" strokecolor="#000000">
                <v:path arrowok="t"/>
              </v:shape>
            </v:group>
            <v:group style="position:absolute;left:8404;top:1272;width:20;height:2" coordorigin="8404,1272" coordsize="20,2">
              <v:shape style="position:absolute;left:8404;top:1272;width:20;height:2" coordorigin="8404,1272" coordsize="20,0" path="m8404,1272l8423,1272e" filled="false" stroked="true" strokeweight=".48004pt" strokecolor="#000000">
                <v:path arrowok="t"/>
              </v:shape>
            </v:group>
            <v:group style="position:absolute;left:8423;top:1272;width:20;height:2" coordorigin="8423,1272" coordsize="20,2">
              <v:shape style="position:absolute;left:8423;top:1272;width:20;height:2" coordorigin="8423,1272" coordsize="20,0" path="m8423,1272l8442,1272e" filled="false" stroked="true" strokeweight=".48004pt" strokecolor="#000000">
                <v:path arrowok="t"/>
              </v:shape>
            </v:group>
            <v:group style="position:absolute;left:8442;top:1272;width:20;height:2" coordorigin="8442,1272" coordsize="20,2">
              <v:shape style="position:absolute;left:8442;top:1272;width:20;height:2" coordorigin="8442,1272" coordsize="20,0" path="m8442,1272l8461,1272e" filled="false" stroked="true" strokeweight=".48004pt" strokecolor="#000000">
                <v:path arrowok="t"/>
              </v:shape>
            </v:group>
            <v:group style="position:absolute;left:8461;top:1272;width:20;height:2" coordorigin="8461,1272" coordsize="20,2">
              <v:shape style="position:absolute;left:8461;top:1272;width:20;height:2" coordorigin="8461,1272" coordsize="20,0" path="m8461,1272l8481,1272e" filled="false" stroked="true" strokeweight=".48004pt" strokecolor="#000000">
                <v:path arrowok="t"/>
              </v:shape>
            </v:group>
            <v:group style="position:absolute;left:8481;top:1272;width:20;height:2" coordorigin="8481,1272" coordsize="20,2">
              <v:shape style="position:absolute;left:8481;top:1272;width:20;height:2" coordorigin="8481,1272" coordsize="20,0" path="m8481,1272l8500,1272e" filled="false" stroked="true" strokeweight=".48004pt" strokecolor="#000000">
                <v:path arrowok="t"/>
              </v:shape>
            </v:group>
            <v:group style="position:absolute;left:8500;top:1272;width:20;height:2" coordorigin="8500,1272" coordsize="20,2">
              <v:shape style="position:absolute;left:8500;top:1272;width:20;height:2" coordorigin="8500,1272" coordsize="20,0" path="m8500,1272l8519,1272e" filled="false" stroked="true" strokeweight=".48004pt" strokecolor="#000000">
                <v:path arrowok="t"/>
              </v:shape>
            </v:group>
            <v:group style="position:absolute;left:8519;top:1272;width:20;height:2" coordorigin="8519,1272" coordsize="20,2">
              <v:shape style="position:absolute;left:8519;top:1272;width:20;height:2" coordorigin="8519,1272" coordsize="20,0" path="m8519,1272l8538,1272e" filled="false" stroked="true" strokeweight=".48004pt" strokecolor="#000000">
                <v:path arrowok="t"/>
              </v:shape>
            </v:group>
            <v:group style="position:absolute;left:8538;top:1272;width:20;height:2" coordorigin="8538,1272" coordsize="20,2">
              <v:shape style="position:absolute;left:8538;top:1272;width:20;height:2" coordorigin="8538,1272" coordsize="20,0" path="m8538,1272l8557,1272e" filled="false" stroked="true" strokeweight=".48004pt" strokecolor="#000000">
                <v:path arrowok="t"/>
              </v:shape>
            </v:group>
            <v:group style="position:absolute;left:8557;top:1272;width:20;height:2" coordorigin="8557,1272" coordsize="20,2">
              <v:shape style="position:absolute;left:8557;top:1272;width:20;height:2" coordorigin="8557,1272" coordsize="20,0" path="m8557,1272l8577,1272e" filled="false" stroked="true" strokeweight=".48004pt" strokecolor="#000000">
                <v:path arrowok="t"/>
              </v:shape>
            </v:group>
            <v:group style="position:absolute;left:8577;top:1272;width:20;height:2" coordorigin="8577,1272" coordsize="20,2">
              <v:shape style="position:absolute;left:8577;top:1272;width:20;height:2" coordorigin="8577,1272" coordsize="20,0" path="m8577,1272l8596,1272e" filled="false" stroked="true" strokeweight=".48004pt" strokecolor="#000000">
                <v:path arrowok="t"/>
              </v:shape>
            </v:group>
            <v:group style="position:absolute;left:8596;top:1272;width:20;height:2" coordorigin="8596,1272" coordsize="20,2">
              <v:shape style="position:absolute;left:8596;top:1272;width:20;height:2" coordorigin="8596,1272" coordsize="20,0" path="m8596,1272l8615,1272e" filled="false" stroked="true" strokeweight=".48004pt" strokecolor="#000000">
                <v:path arrowok="t"/>
              </v:shape>
            </v:group>
            <v:group style="position:absolute;left:8615;top:1272;width:20;height:2" coordorigin="8615,1272" coordsize="20,2">
              <v:shape style="position:absolute;left:8615;top:1272;width:20;height:2" coordorigin="8615,1272" coordsize="20,0" path="m8615,1272l8634,1272e" filled="false" stroked="true" strokeweight=".48004pt" strokecolor="#000000">
                <v:path arrowok="t"/>
              </v:shape>
            </v:group>
            <v:group style="position:absolute;left:8634;top:1272;width:20;height:2" coordorigin="8634,1272" coordsize="20,2">
              <v:shape style="position:absolute;left:8634;top:1272;width:20;height:2" coordorigin="8634,1272" coordsize="20,0" path="m8634,1272l8653,1272e" filled="false" stroked="true" strokeweight=".48004pt" strokecolor="#000000">
                <v:path arrowok="t"/>
              </v:shape>
            </v:group>
            <v:group style="position:absolute;left:8653;top:1272;width:20;height:2" coordorigin="8653,1272" coordsize="20,2">
              <v:shape style="position:absolute;left:8653;top:1272;width:20;height:2" coordorigin="8653,1272" coordsize="20,0" path="m8653,1272l8673,1272e" filled="false" stroked="true" strokeweight=".48004pt" strokecolor="#000000">
                <v:path arrowok="t"/>
              </v:shape>
            </v:group>
            <v:group style="position:absolute;left:8673;top:1272;width:20;height:2" coordorigin="8673,1272" coordsize="20,2">
              <v:shape style="position:absolute;left:8673;top:1272;width:20;height:2" coordorigin="8673,1272" coordsize="20,0" path="m8673,1272l8692,1272e" filled="false" stroked="true" strokeweight=".48004pt" strokecolor="#000000">
                <v:path arrowok="t"/>
              </v:shape>
            </v:group>
            <v:group style="position:absolute;left:8692;top:1272;width:20;height:2" coordorigin="8692,1272" coordsize="20,2">
              <v:shape style="position:absolute;left:8692;top:1272;width:20;height:2" coordorigin="8692,1272" coordsize="20,0" path="m8692,1272l8711,1272e" filled="false" stroked="true" strokeweight=".48004pt" strokecolor="#000000">
                <v:path arrowok="t"/>
              </v:shape>
            </v:group>
            <v:group style="position:absolute;left:8711;top:1272;width:20;height:2" coordorigin="8711,1272" coordsize="20,2">
              <v:shape style="position:absolute;left:8711;top:1272;width:20;height:2" coordorigin="8711,1272" coordsize="20,0" path="m8711,1272l8730,1272e" filled="false" stroked="true" strokeweight=".48004pt" strokecolor="#000000">
                <v:path arrowok="t"/>
              </v:shape>
            </v:group>
            <v:group style="position:absolute;left:8730;top:1272;width:20;height:2" coordorigin="8730,1272" coordsize="20,2">
              <v:shape style="position:absolute;left:8730;top:1272;width:20;height:2" coordorigin="8730,1272" coordsize="20,0" path="m8730,1272l8749,1272e" filled="false" stroked="true" strokeweight=".48004pt" strokecolor="#000000">
                <v:path arrowok="t"/>
              </v:shape>
            </v:group>
            <v:group style="position:absolute;left:8749;top:1272;width:20;height:2" coordorigin="8749,1272" coordsize="20,2">
              <v:shape style="position:absolute;left:8749;top:1272;width:20;height:2" coordorigin="8749,1272" coordsize="20,0" path="m8749,1272l8769,1272e" filled="false" stroked="true" strokeweight=".48004pt" strokecolor="#000000">
                <v:path arrowok="t"/>
              </v:shape>
            </v:group>
            <v:group style="position:absolute;left:8769;top:1272;width:20;height:2" coordorigin="8769,1272" coordsize="20,2">
              <v:shape style="position:absolute;left:8769;top:1272;width:20;height:2" coordorigin="8769,1272" coordsize="20,0" path="m8769,1272l8788,1272e" filled="false" stroked="true" strokeweight=".48004pt" strokecolor="#000000">
                <v:path arrowok="t"/>
              </v:shape>
            </v:group>
            <v:group style="position:absolute;left:8788;top:1272;width:20;height:2" coordorigin="8788,1272" coordsize="20,2">
              <v:shape style="position:absolute;left:8788;top:1272;width:20;height:2" coordorigin="8788,1272" coordsize="20,0" path="m8788,1272l8807,1272e" filled="false" stroked="true" strokeweight=".48004pt" strokecolor="#000000">
                <v:path arrowok="t"/>
              </v:shape>
            </v:group>
            <v:group style="position:absolute;left:8807;top:1272;width:20;height:2" coordorigin="8807,1272" coordsize="20,2">
              <v:shape style="position:absolute;left:8807;top:1272;width:20;height:2" coordorigin="8807,1272" coordsize="20,0" path="m8807,1272l8826,1272e" filled="false" stroked="true" strokeweight=".48004pt" strokecolor="#000000">
                <v:path arrowok="t"/>
              </v:shape>
            </v:group>
            <v:group style="position:absolute;left:8826;top:1272;width:20;height:2" coordorigin="8826,1272" coordsize="20,2">
              <v:shape style="position:absolute;left:8826;top:1272;width:20;height:2" coordorigin="8826,1272" coordsize="20,0" path="m8826,1272l8845,1272e" filled="false" stroked="true" strokeweight=".48004pt" strokecolor="#000000">
                <v:path arrowok="t"/>
              </v:shape>
            </v:group>
            <v:group style="position:absolute;left:8845;top:1272;width:20;height:2" coordorigin="8845,1272" coordsize="20,2">
              <v:shape style="position:absolute;left:8845;top:1272;width:20;height:2" coordorigin="8845,1272" coordsize="20,0" path="m8845,1272l8865,1272e" filled="false" stroked="true" strokeweight=".48004pt" strokecolor="#000000">
                <v:path arrowok="t"/>
              </v:shape>
            </v:group>
            <v:group style="position:absolute;left:8865;top:1272;width:20;height:2" coordorigin="8865,1272" coordsize="20,2">
              <v:shape style="position:absolute;left:8865;top:1272;width:20;height:2" coordorigin="8865,1272" coordsize="20,0" path="m8865,1272l8884,1272e" filled="false" stroked="true" strokeweight=".48004pt" strokecolor="#000000">
                <v:path arrowok="t"/>
              </v:shape>
            </v:group>
            <v:group style="position:absolute;left:8884;top:1272;width:20;height:2" coordorigin="8884,1272" coordsize="20,2">
              <v:shape style="position:absolute;left:8884;top:1272;width:20;height:2" coordorigin="8884,1272" coordsize="20,0" path="m8884,1272l8903,1272e" filled="false" stroked="true" strokeweight=".48004pt" strokecolor="#000000">
                <v:path arrowok="t"/>
              </v:shape>
            </v:group>
            <v:group style="position:absolute;left:8903;top:1272;width:20;height:2" coordorigin="8903,1272" coordsize="20,2">
              <v:shape style="position:absolute;left:8903;top:1272;width:20;height:2" coordorigin="8903,1272" coordsize="20,0" path="m8903,1272l8922,1272e" filled="false" stroked="true" strokeweight=".48004pt" strokecolor="#000000">
                <v:path arrowok="t"/>
              </v:shape>
            </v:group>
            <v:group style="position:absolute;left:8922;top:1272;width:20;height:2" coordorigin="8922,1272" coordsize="20,2">
              <v:shape style="position:absolute;left:8922;top:1272;width:20;height:2" coordorigin="8922,1272" coordsize="20,0" path="m8922,1272l8941,1272e" filled="false" stroked="true" strokeweight=".48004pt" strokecolor="#000000">
                <v:path arrowok="t"/>
              </v:shape>
            </v:group>
            <v:group style="position:absolute;left:8941;top:1272;width:20;height:2" coordorigin="8941,1272" coordsize="20,2">
              <v:shape style="position:absolute;left:8941;top:1272;width:20;height:2" coordorigin="8941,1272" coordsize="20,0" path="m8941,1272l8961,1272e" filled="false" stroked="true" strokeweight=".48004pt" strokecolor="#000000">
                <v:path arrowok="t"/>
              </v:shape>
            </v:group>
            <v:group style="position:absolute;left:8961;top:1272;width:20;height:2" coordorigin="8961,1272" coordsize="20,2">
              <v:shape style="position:absolute;left:8961;top:1272;width:20;height:2" coordorigin="8961,1272" coordsize="20,0" path="m8961,1272l8980,1272e" filled="false" stroked="true" strokeweight=".48004pt" strokecolor="#000000">
                <v:path arrowok="t"/>
              </v:shape>
            </v:group>
            <v:group style="position:absolute;left:8980;top:1272;width:20;height:2" coordorigin="8980,1272" coordsize="20,2">
              <v:shape style="position:absolute;left:8980;top:1272;width:20;height:2" coordorigin="8980,1272" coordsize="20,0" path="m8980,1272l8999,1272e" filled="false" stroked="true" strokeweight=".48004pt" strokecolor="#000000">
                <v:path arrowok="t"/>
              </v:shape>
            </v:group>
            <v:group style="position:absolute;left:8999;top:1272;width:20;height:2" coordorigin="8999,1272" coordsize="20,2">
              <v:shape style="position:absolute;left:8999;top:1272;width:20;height:2" coordorigin="8999,1272" coordsize="20,0" path="m8999,1272l9018,1272e" filled="false" stroked="true" strokeweight=".48004pt" strokecolor="#000000">
                <v:path arrowok="t"/>
              </v:shape>
            </v:group>
            <v:group style="position:absolute;left:9018;top:1272;width:20;height:2" coordorigin="9018,1272" coordsize="20,2">
              <v:shape style="position:absolute;left:9018;top:1272;width:20;height:2" coordorigin="9018,1272" coordsize="20,0" path="m9018,1272l9037,1272e" filled="false" stroked="true" strokeweight=".48004pt" strokecolor="#000000">
                <v:path arrowok="t"/>
              </v:shape>
            </v:group>
            <v:group style="position:absolute;left:9037;top:1272;width:20;height:2" coordorigin="9037,1272" coordsize="20,2">
              <v:shape style="position:absolute;left:9037;top:1272;width:20;height:2" coordorigin="9037,1272" coordsize="20,0" path="m9037,1272l9057,1272e" filled="false" stroked="true" strokeweight=".48004pt" strokecolor="#000000">
                <v:path arrowok="t"/>
              </v:shape>
            </v:group>
            <v:group style="position:absolute;left:9057;top:1272;width:20;height:2" coordorigin="9057,1272" coordsize="20,2">
              <v:shape style="position:absolute;left:9057;top:1272;width:20;height:2" coordorigin="9057,1272" coordsize="20,0" path="m9057,1272l9076,1272e" filled="false" stroked="true" strokeweight=".48004pt" strokecolor="#000000">
                <v:path arrowok="t"/>
              </v:shape>
            </v:group>
            <v:group style="position:absolute;left:9076;top:1272;width:20;height:2" coordorigin="9076,1272" coordsize="20,2">
              <v:shape style="position:absolute;left:9076;top:1272;width:20;height:2" coordorigin="9076,1272" coordsize="20,0" path="m9076,1272l9095,1272e" filled="false" stroked="true" strokeweight=".48004pt" strokecolor="#000000">
                <v:path arrowok="t"/>
              </v:shape>
            </v:group>
            <v:group style="position:absolute;left:9095;top:1272;width:20;height:2" coordorigin="9095,1272" coordsize="20,2">
              <v:shape style="position:absolute;left:9095;top:1272;width:20;height:2" coordorigin="9095,1272" coordsize="20,0" path="m9095,1272l9114,1272e" filled="false" stroked="true" strokeweight=".48004pt" strokecolor="#000000">
                <v:path arrowok="t"/>
              </v:shape>
            </v:group>
            <v:group style="position:absolute;left:9114;top:1272;width:20;height:2" coordorigin="9114,1272" coordsize="20,2">
              <v:shape style="position:absolute;left:9114;top:1272;width:20;height:2" coordorigin="9114,1272" coordsize="20,0" path="m9114,1272l9133,1272e" filled="false" stroked="true" strokeweight=".48004pt" strokecolor="#000000">
                <v:path arrowok="t"/>
              </v:shape>
            </v:group>
            <v:group style="position:absolute;left:9133;top:1272;width:20;height:2" coordorigin="9133,1272" coordsize="20,2">
              <v:shape style="position:absolute;left:9133;top:1272;width:20;height:2" coordorigin="9133,1272" coordsize="20,0" path="m9133,1272l9153,1272e" filled="false" stroked="true" strokeweight=".48004pt" strokecolor="#000000">
                <v:path arrowok="t"/>
              </v:shape>
            </v:group>
            <v:group style="position:absolute;left:9153;top:1272;width:20;height:2" coordorigin="9153,1272" coordsize="20,2">
              <v:shape style="position:absolute;left:9153;top:1272;width:20;height:2" coordorigin="9153,1272" coordsize="20,0" path="m9153,1272l9172,1272e" filled="false" stroked="true" strokeweight=".48004pt" strokecolor="#000000">
                <v:path arrowok="t"/>
              </v:shape>
            </v:group>
            <v:group style="position:absolute;left:9172;top:1272;width:20;height:2" coordorigin="9172,1272" coordsize="20,2">
              <v:shape style="position:absolute;left:9172;top:1272;width:20;height:2" coordorigin="9172,1272" coordsize="20,0" path="m9172,1272l9191,1272e" filled="false" stroked="true" strokeweight=".48004pt" strokecolor="#000000">
                <v:path arrowok="t"/>
              </v:shape>
            </v:group>
            <v:group style="position:absolute;left:9191;top:1272;width:20;height:2" coordorigin="9191,1272" coordsize="20,2">
              <v:shape style="position:absolute;left:9191;top:1272;width:20;height:2" coordorigin="9191,1272" coordsize="20,0" path="m9191,1272l9210,1272e" filled="false" stroked="true" strokeweight=".48004pt" strokecolor="#000000">
                <v:path arrowok="t"/>
              </v:shape>
            </v:group>
            <v:group style="position:absolute;left:9210;top:1272;width:20;height:2" coordorigin="9210,1272" coordsize="20,2">
              <v:shape style="position:absolute;left:9210;top:1272;width:20;height:2" coordorigin="9210,1272" coordsize="20,0" path="m9210,1272l9229,1272e" filled="false" stroked="true" strokeweight=".48004pt" strokecolor="#000000">
                <v:path arrowok="t"/>
              </v:shape>
            </v:group>
            <v:group style="position:absolute;left:9229;top:1272;width:20;height:2" coordorigin="9229,1272" coordsize="20,2">
              <v:shape style="position:absolute;left:9229;top:1272;width:20;height:2" coordorigin="9229,1272" coordsize="20,0" path="m9229,1272l9249,1272e" filled="false" stroked="true" strokeweight=".48004pt" strokecolor="#000000">
                <v:path arrowok="t"/>
              </v:shape>
            </v:group>
            <v:group style="position:absolute;left:9249;top:1272;width:20;height:2" coordorigin="9249,1272" coordsize="20,2">
              <v:shape style="position:absolute;left:9249;top:1272;width:20;height:2" coordorigin="9249,1272" coordsize="20,0" path="m9249,1272l9268,1272e" filled="false" stroked="true" strokeweight=".48004pt" strokecolor="#000000">
                <v:path arrowok="t"/>
              </v:shape>
            </v:group>
            <v:group style="position:absolute;left:9268;top:1272;width:20;height:2" coordorigin="9268,1272" coordsize="20,2">
              <v:shape style="position:absolute;left:9268;top:1272;width:20;height:2" coordorigin="9268,1272" coordsize="20,0" path="m9268,1272l9287,1272e" filled="false" stroked="true" strokeweight=".48004pt" strokecolor="#000000">
                <v:path arrowok="t"/>
              </v:shape>
            </v:group>
            <v:group style="position:absolute;left:9287;top:1272;width:20;height:2" coordorigin="9287,1272" coordsize="20,2">
              <v:shape style="position:absolute;left:9287;top:1272;width:20;height:2" coordorigin="9287,1272" coordsize="20,0" path="m9287,1272l9307,1272e" filled="false" stroked="true" strokeweight=".48004pt" strokecolor="#000000">
                <v:path arrowok="t"/>
              </v:shape>
            </v:group>
            <v:group style="position:absolute;left:9307;top:1272;width:20;height:2" coordorigin="9307,1272" coordsize="20,2">
              <v:shape style="position:absolute;left:9307;top:1272;width:20;height:2" coordorigin="9307,1272" coordsize="20,0" path="m9307,1272l9326,1272e" filled="false" stroked="true" strokeweight=".48004pt" strokecolor="#000000">
                <v:path arrowok="t"/>
              </v:shape>
            </v:group>
            <v:group style="position:absolute;left:9326;top:1272;width:20;height:2" coordorigin="9326,1272" coordsize="20,2">
              <v:shape style="position:absolute;left:9326;top:1272;width:20;height:2" coordorigin="9326,1272" coordsize="20,0" path="m9326,1272l9345,1272e" filled="false" stroked="true" strokeweight=".48004pt" strokecolor="#000000">
                <v:path arrowok="t"/>
              </v:shape>
            </v:group>
            <v:group style="position:absolute;left:9345;top:1272;width:20;height:2" coordorigin="9345,1272" coordsize="20,2">
              <v:shape style="position:absolute;left:9345;top:1272;width:20;height:2" coordorigin="9345,1272" coordsize="20,0" path="m9345,1272l9364,1272e" filled="false" stroked="true" strokeweight=".48004pt" strokecolor="#000000">
                <v:path arrowok="t"/>
              </v:shape>
            </v:group>
            <v:group style="position:absolute;left:9364;top:1272;width:20;height:2" coordorigin="9364,1272" coordsize="20,2">
              <v:shape style="position:absolute;left:9364;top:1272;width:20;height:2" coordorigin="9364,1272" coordsize="20,0" path="m9364,1272l9384,1272e" filled="false" stroked="true" strokeweight=".48004pt" strokecolor="#000000">
                <v:path arrowok="t"/>
              </v:shape>
            </v:group>
            <v:group style="position:absolute;left:9384;top:1272;width:20;height:2" coordorigin="9384,1272" coordsize="20,2">
              <v:shape style="position:absolute;left:9384;top:1272;width:20;height:2" coordorigin="9384,1272" coordsize="20,0" path="m9384,1272l9403,1272e" filled="false" stroked="true" strokeweight=".48004pt" strokecolor="#000000">
                <v:path arrowok="t"/>
              </v:shape>
            </v:group>
            <v:group style="position:absolute;left:9403;top:1272;width:20;height:2" coordorigin="9403,1272" coordsize="20,2">
              <v:shape style="position:absolute;left:9403;top:1272;width:20;height:2" coordorigin="9403,1272" coordsize="20,0" path="m9403,1272l9422,1272e" filled="false" stroked="true" strokeweight=".48004pt" strokecolor="#000000">
                <v:path arrowok="t"/>
              </v:shape>
            </v:group>
            <v:group style="position:absolute;left:9422;top:1272;width:20;height:2" coordorigin="9422,1272" coordsize="20,2">
              <v:shape style="position:absolute;left:9422;top:1272;width:20;height:2" coordorigin="9422,1272" coordsize="20,0" path="m9422,1272l9441,1272e" filled="false" stroked="true" strokeweight=".48004pt" strokecolor="#000000">
                <v:path arrowok="t"/>
              </v:shape>
            </v:group>
            <v:group style="position:absolute;left:9441;top:1272;width:20;height:2" coordorigin="9441,1272" coordsize="20,2">
              <v:shape style="position:absolute;left:9441;top:1272;width:20;height:2" coordorigin="9441,1272" coordsize="20,0" path="m9441,1272l9460,1272e" filled="false" stroked="true" strokeweight=".48004pt" strokecolor="#000000">
                <v:path arrowok="t"/>
              </v:shape>
            </v:group>
            <v:group style="position:absolute;left:9460;top:1272;width:20;height:2" coordorigin="9460,1272" coordsize="20,2">
              <v:shape style="position:absolute;left:9460;top:1272;width:20;height:2" coordorigin="9460,1272" coordsize="20,0" path="m9460,1272l9480,1272e" filled="false" stroked="true" strokeweight=".48004pt" strokecolor="#000000">
                <v:path arrowok="t"/>
              </v:shape>
            </v:group>
            <v:group style="position:absolute;left:9480;top:1272;width:20;height:2" coordorigin="9480,1272" coordsize="20,2">
              <v:shape style="position:absolute;left:9480;top:1272;width:20;height:2" coordorigin="9480,1272" coordsize="20,0" path="m9480,1272l9499,1272e" filled="false" stroked="true" strokeweight=".48004pt" strokecolor="#000000">
                <v:path arrowok="t"/>
              </v:shape>
            </v:group>
            <v:group style="position:absolute;left:9499;top:1272;width:20;height:2" coordorigin="9499,1272" coordsize="20,2">
              <v:shape style="position:absolute;left:9499;top:1272;width:20;height:2" coordorigin="9499,1272" coordsize="20,0" path="m9499,1272l9518,1272e" filled="false" stroked="true" strokeweight=".48004pt" strokecolor="#000000">
                <v:path arrowok="t"/>
              </v:shape>
            </v:group>
            <v:group style="position:absolute;left:9518;top:1272;width:20;height:2" coordorigin="9518,1272" coordsize="20,2">
              <v:shape style="position:absolute;left:9518;top:1272;width:20;height:2" coordorigin="9518,1272" coordsize="20,0" path="m9518,1272l9537,1272e" filled="false" stroked="true" strokeweight=".48004pt" strokecolor="#000000">
                <v:path arrowok="t"/>
              </v:shape>
            </v:group>
            <v:group style="position:absolute;left:9537;top:1272;width:20;height:2" coordorigin="9537,1272" coordsize="20,2">
              <v:shape style="position:absolute;left:9537;top:1272;width:20;height:2" coordorigin="9537,1272" coordsize="20,0" path="m9537,1272l9556,1272e" filled="false" stroked="true" strokeweight=".48004pt" strokecolor="#000000">
                <v:path arrowok="t"/>
              </v:shape>
            </v:group>
            <v:group style="position:absolute;left:9556;top:1272;width:20;height:2" coordorigin="9556,1272" coordsize="20,2">
              <v:shape style="position:absolute;left:9556;top:1272;width:20;height:2" coordorigin="9556,1272" coordsize="20,0" path="m9556,1272l9576,1272e" filled="false" stroked="true" strokeweight=".48004pt" strokecolor="#000000">
                <v:path arrowok="t"/>
              </v:shape>
            </v:group>
            <v:group style="position:absolute;left:9576;top:1272;width:20;height:2" coordorigin="9576,1272" coordsize="20,2">
              <v:shape style="position:absolute;left:9576;top:1272;width:20;height:2" coordorigin="9576,1272" coordsize="20,0" path="m9576,1272l9595,1272e" filled="false" stroked="true" strokeweight=".48004pt" strokecolor="#000000">
                <v:path arrowok="t"/>
              </v:shape>
            </v:group>
            <v:group style="position:absolute;left:9595;top:1272;width:20;height:2" coordorigin="9595,1272" coordsize="20,2">
              <v:shape style="position:absolute;left:9595;top:1272;width:20;height:2" coordorigin="9595,1272" coordsize="20,0" path="m9595,1272l9614,1272e" filled="false" stroked="true" strokeweight=".48004pt" strokecolor="#000000">
                <v:path arrowok="t"/>
              </v:shape>
            </v:group>
            <v:group style="position:absolute;left:9614;top:1272;width:20;height:2" coordorigin="9614,1272" coordsize="20,2">
              <v:shape style="position:absolute;left:9614;top:1272;width:20;height:2" coordorigin="9614,1272" coordsize="20,0" path="m9614,1272l9633,1272e" filled="false" stroked="true" strokeweight=".48004pt" strokecolor="#000000">
                <v:path arrowok="t"/>
              </v:shape>
            </v:group>
            <v:group style="position:absolute;left:9633;top:1272;width:20;height:2" coordorigin="9633,1272" coordsize="20,2">
              <v:shape style="position:absolute;left:9633;top:1272;width:20;height:2" coordorigin="9633,1272" coordsize="20,0" path="m9633,1272l9652,1272e" filled="false" stroked="true" strokeweight=".48004pt" strokecolor="#000000">
                <v:path arrowok="t"/>
              </v:shape>
            </v:group>
            <v:group style="position:absolute;left:9652;top:1272;width:20;height:2" coordorigin="9652,1272" coordsize="20,2">
              <v:shape style="position:absolute;left:9652;top:1272;width:20;height:2" coordorigin="9652,1272" coordsize="20,0" path="m9652,1272l9672,1272e" filled="false" stroked="true" strokeweight=".48004pt" strokecolor="#000000">
                <v:path arrowok="t"/>
              </v:shape>
            </v:group>
            <v:group style="position:absolute;left:9672;top:1272;width:20;height:2" coordorigin="9672,1272" coordsize="20,2">
              <v:shape style="position:absolute;left:9672;top:1272;width:20;height:2" coordorigin="9672,1272" coordsize="20,0" path="m9672,1272l9691,1272e" filled="false" stroked="true" strokeweight=".48004pt" strokecolor="#000000">
                <v:path arrowok="t"/>
              </v:shape>
            </v:group>
            <v:group style="position:absolute;left:9691;top:1272;width:20;height:2" coordorigin="9691,1272" coordsize="20,2">
              <v:shape style="position:absolute;left:9691;top:1272;width:20;height:2" coordorigin="9691,1272" coordsize="20,0" path="m9691,1272l9710,1272e" filled="false" stroked="true" strokeweight=".48004pt" strokecolor="#000000">
                <v:path arrowok="t"/>
              </v:shape>
            </v:group>
            <v:group style="position:absolute;left:9710;top:1272;width:20;height:2" coordorigin="9710,1272" coordsize="20,2">
              <v:shape style="position:absolute;left:9710;top:1272;width:20;height:2" coordorigin="9710,1272" coordsize="20,0" path="m9710,1272l9729,1272e" filled="false" stroked="true" strokeweight=".48004pt" strokecolor="#000000">
                <v:path arrowok="t"/>
              </v:shape>
            </v:group>
            <v:group style="position:absolute;left:9729;top:1272;width:20;height:2" coordorigin="9729,1272" coordsize="20,2">
              <v:shape style="position:absolute;left:9729;top:1272;width:20;height:2" coordorigin="9729,1272" coordsize="20,0" path="m9729,1272l9748,1272e" filled="false" stroked="true" strokeweight=".48004pt" strokecolor="#000000">
                <v:path arrowok="t"/>
              </v:shape>
            </v:group>
            <v:group style="position:absolute;left:9748;top:1272;width:10;height:2" coordorigin="9748,1272" coordsize="10,2">
              <v:shape style="position:absolute;left:9748;top:1272;width:10;height:2" coordorigin="9748,1272" coordsize="10,0" path="m9748,1272l9758,1272e" filled="false" stroked="true" strokeweight=".48004pt" strokecolor="#000000">
                <v:path arrowok="t"/>
              </v:shape>
            </v:group>
            <v:group style="position:absolute;left:7492;top:1277;width:10;height:20" coordorigin="7492,1277" coordsize="10,20">
              <v:shape style="position:absolute;left:7492;top:1277;width:10;height:20" coordorigin="7492,1277" coordsize="10,20" path="m7492,1296l7501,1296,7501,1277,7492,1277,7492,1296xe" filled="true" fillcolor="#000000" stroked="false">
                <v:path arrowok="t"/>
                <v:fill type="solid"/>
              </v:shape>
            </v:group>
            <v:group style="position:absolute;left:7492;top:1296;width:10;height:20" coordorigin="7492,1296" coordsize="10,20">
              <v:shape style="position:absolute;left:7492;top:1296;width:10;height:20" coordorigin="7492,1296" coordsize="10,20" path="m7492,1316l7501,1316,7501,1296,7492,1296,7492,1316xe" filled="true" fillcolor="#000000" stroked="false">
                <v:path arrowok="t"/>
                <v:fill type="solid"/>
              </v:shape>
            </v:group>
            <v:group style="position:absolute;left:7492;top:1316;width:10;height:20" coordorigin="7492,1316" coordsize="10,20">
              <v:shape style="position:absolute;left:7492;top:1316;width:10;height:20" coordorigin="7492,1316" coordsize="10,20" path="m7492,1335l7501,1335,7501,1316,7492,1316,7492,1335xe" filled="true" fillcolor="#000000" stroked="false">
                <v:path arrowok="t"/>
                <v:fill type="solid"/>
              </v:shape>
            </v:group>
            <v:group style="position:absolute;left:7492;top:1335;width:10;height:20" coordorigin="7492,1335" coordsize="10,20">
              <v:shape style="position:absolute;left:7492;top:1335;width:10;height:20" coordorigin="7492,1335" coordsize="10,20" path="m7492,1354l7501,1354,7501,1335,7492,1335,7492,1354xe" filled="true" fillcolor="#000000" stroked="false">
                <v:path arrowok="t"/>
                <v:fill type="solid"/>
              </v:shape>
            </v:group>
            <v:group style="position:absolute;left:7492;top:1354;width:10;height:20" coordorigin="7492,1354" coordsize="10,20">
              <v:shape style="position:absolute;left:7492;top:1354;width:10;height:20" coordorigin="7492,1354" coordsize="10,20" path="m7492,1373l7501,1373,7501,1354,7492,1354,7492,1373xe" filled="true" fillcolor="#000000" stroked="false">
                <v:path arrowok="t"/>
                <v:fill type="solid"/>
              </v:shape>
            </v:group>
            <v:group style="position:absolute;left:7492;top:1373;width:10;height:20" coordorigin="7492,1373" coordsize="10,20">
              <v:shape style="position:absolute;left:7492;top:1373;width:10;height:20" coordorigin="7492,1373" coordsize="10,20" path="m7492,1392l7501,1392,7501,1373,7492,1373,7492,1392xe" filled="true" fillcolor="#000000" stroked="false">
                <v:path arrowok="t"/>
                <v:fill type="solid"/>
              </v:shape>
            </v:group>
            <v:group style="position:absolute;left:7492;top:1392;width:10;height:20" coordorigin="7492,1392" coordsize="10,20">
              <v:shape style="position:absolute;left:7492;top:1392;width:10;height:20" coordorigin="7492,1392" coordsize="10,20" path="m7492,1412l7501,1412,7501,1392,7492,1392,7492,1412xe" filled="true" fillcolor="#000000" stroked="false">
                <v:path arrowok="t"/>
                <v:fill type="solid"/>
              </v:shape>
            </v:group>
            <v:group style="position:absolute;left:7492;top:1412;width:10;height:20" coordorigin="7492,1412" coordsize="10,20">
              <v:shape style="position:absolute;left:7492;top:1412;width:10;height:20" coordorigin="7492,1412" coordsize="10,20" path="m7492,1431l7501,1431,7501,1412,7492,1412,7492,1431xe" filled="true" fillcolor="#000000" stroked="false">
                <v:path arrowok="t"/>
                <v:fill type="solid"/>
              </v:shape>
            </v:group>
            <v:group style="position:absolute;left:7492;top:1431;width:10;height:20" coordorigin="7492,1431" coordsize="10,20">
              <v:shape style="position:absolute;left:7492;top:1431;width:10;height:20" coordorigin="7492,1431" coordsize="10,20" path="m7492,1450l7501,1450,7501,1431,7492,1431,7492,1450xe" filled="true" fillcolor="#000000" stroked="false">
                <v:path arrowok="t"/>
                <v:fill type="solid"/>
              </v:shape>
            </v:group>
            <v:group style="position:absolute;left:7492;top:1450;width:10;height:20" coordorigin="7492,1450" coordsize="10,20">
              <v:shape style="position:absolute;left:7492;top:1450;width:10;height:20" coordorigin="7492,1450" coordsize="10,20" path="m7492,1469l7501,1469,7501,1450,7492,1450,7492,1469xe" filled="true" fillcolor="#000000" stroked="false">
                <v:path arrowok="t"/>
                <v:fill type="solid"/>
              </v:shape>
            </v:group>
            <v:group style="position:absolute;left:7492;top:1469;width:10;height:20" coordorigin="7492,1469" coordsize="10,20">
              <v:shape style="position:absolute;left:7492;top:1469;width:10;height:20" coordorigin="7492,1469" coordsize="10,20" path="m7492,1488l7501,1488,7501,1469,7492,1469,7492,1488xe" filled="true" fillcolor="#000000" stroked="false">
                <v:path arrowok="t"/>
                <v:fill type="solid"/>
              </v:shape>
            </v:group>
            <v:group style="position:absolute;left:7492;top:1488;width:10;height:20" coordorigin="7492,1488" coordsize="10,20">
              <v:shape style="position:absolute;left:7492;top:1488;width:10;height:20" coordorigin="7492,1488" coordsize="10,20" path="m7492,1508l7501,1508,7501,1488,7492,1488,7492,1508xe" filled="true" fillcolor="#000000" stroked="false">
                <v:path arrowok="t"/>
                <v:fill type="solid"/>
              </v:shape>
            </v:group>
            <v:group style="position:absolute;left:7492;top:1508;width:10;height:20" coordorigin="7492,1508" coordsize="10,20">
              <v:shape style="position:absolute;left:7492;top:1508;width:10;height:20" coordorigin="7492,1508" coordsize="10,20" path="m7492,1527l7501,1527,7501,1508,7492,1508,7492,1527xe" filled="true" fillcolor="#000000" stroked="false">
                <v:path arrowok="t"/>
                <v:fill type="solid"/>
              </v:shape>
            </v:group>
            <v:group style="position:absolute;left:7492;top:1527;width:10;height:20" coordorigin="7492,1527" coordsize="10,20">
              <v:shape style="position:absolute;left:7492;top:1527;width:10;height:20" coordorigin="7492,1527" coordsize="10,20" path="m7492,1546l7501,1546,7501,1527,7492,1527,7492,1546xe" filled="true" fillcolor="#000000" stroked="false">
                <v:path arrowok="t"/>
                <v:fill type="solid"/>
              </v:shape>
            </v:group>
            <v:group style="position:absolute;left:7492;top:1546;width:10;height:20" coordorigin="7492,1546" coordsize="10,20">
              <v:shape style="position:absolute;left:7492;top:1546;width:10;height:20" coordorigin="7492,1546" coordsize="10,20" path="m7492,1565l7501,1565,7501,1546,7492,1546,7492,1565xe" filled="true" fillcolor="#000000" stroked="false">
                <v:path arrowok="t"/>
                <v:fill type="solid"/>
              </v:shape>
            </v:group>
            <v:group style="position:absolute;left:7492;top:1565;width:10;height:20" coordorigin="7492,1565" coordsize="10,20">
              <v:shape style="position:absolute;left:7492;top:1565;width:10;height:20" coordorigin="7492,1565" coordsize="10,20" path="m7492,1584l7501,1584,7501,1565,7492,1565,7492,1584xe" filled="true" fillcolor="#000000" stroked="false">
                <v:path arrowok="t"/>
                <v:fill type="solid"/>
              </v:shape>
            </v:group>
            <v:group style="position:absolute;left:7492;top:1584;width:10;height:20" coordorigin="7492,1584" coordsize="10,20">
              <v:shape style="position:absolute;left:7492;top:1584;width:10;height:20" coordorigin="7492,1584" coordsize="10,20" path="m7492,1604l7501,1604,7501,1584,7492,1584,7492,1604xe" filled="true" fillcolor="#000000" stroked="false">
                <v:path arrowok="t"/>
                <v:fill type="solid"/>
              </v:shape>
            </v:group>
            <v:group style="position:absolute;left:7492;top:1604;width:10;height:20" coordorigin="7492,1604" coordsize="10,20">
              <v:shape style="position:absolute;left:7492;top:1604;width:10;height:20" coordorigin="7492,1604" coordsize="10,20" path="m7492,1623l7501,1623,7501,1604,7492,1604,7492,1623xe" filled="true" fillcolor="#000000" stroked="false">
                <v:path arrowok="t"/>
                <v:fill type="solid"/>
              </v:shape>
            </v:group>
            <v:group style="position:absolute;left:7492;top:1623;width:10;height:20" coordorigin="7492,1623" coordsize="10,20">
              <v:shape style="position:absolute;left:7492;top:1623;width:10;height:20" coordorigin="7492,1623" coordsize="10,20" path="m7492,1642l7501,1642,7501,1623,7492,1623,7492,1642xe" filled="true" fillcolor="#000000" stroked="false">
                <v:path arrowok="t"/>
                <v:fill type="solid"/>
              </v:shape>
            </v:group>
            <v:group style="position:absolute;left:7492;top:1642;width:10;height:20" coordorigin="7492,1642" coordsize="10,20">
              <v:shape style="position:absolute;left:7492;top:1642;width:10;height:20" coordorigin="7492,1642" coordsize="10,20" path="m7492,1661l7501,1661,7501,1642,7492,1642,7492,1661xe" filled="true" fillcolor="#000000" stroked="false">
                <v:path arrowok="t"/>
                <v:fill type="solid"/>
              </v:shape>
            </v:group>
            <v:group style="position:absolute;left:7492;top:1665;width:10;height:2" coordorigin="7492,1665" coordsize="10,2">
              <v:shape style="position:absolute;left:7492;top:1665;width:10;height:2" coordorigin="7492,1665" coordsize="10,0" path="m7492,1665l7501,1665e" filled="false" stroked="true" strokeweight=".36005pt" strokecolor="#000000">
                <v:path arrowok="t"/>
              </v:shape>
            </v:group>
            <v:group style="position:absolute;left:2148;top:1673;width:20;height:2" coordorigin="2148,1673" coordsize="20,2">
              <v:shape style="position:absolute;left:2148;top:1673;width:20;height:2" coordorigin="2148,1673" coordsize="20,0" path="m2148,1673l2168,1673e" filled="false" stroked="true" strokeweight=".47998pt" strokecolor="#000000">
                <v:path arrowok="t"/>
              </v:shape>
            </v:group>
            <v:group style="position:absolute;left:2168;top:1673;width:20;height:2" coordorigin="2168,1673" coordsize="20,2">
              <v:shape style="position:absolute;left:2168;top:1673;width:20;height:2" coordorigin="2168,1673" coordsize="20,0" path="m2168,1673l2187,1673e" filled="false" stroked="true" strokeweight=".47998pt" strokecolor="#000000">
                <v:path arrowok="t"/>
              </v:shape>
            </v:group>
            <v:group style="position:absolute;left:2187;top:1673;width:20;height:2" coordorigin="2187,1673" coordsize="20,2">
              <v:shape style="position:absolute;left:2187;top:1673;width:20;height:2" coordorigin="2187,1673" coordsize="20,0" path="m2187,1673l2206,1673e" filled="false" stroked="true" strokeweight=".47998pt" strokecolor="#000000">
                <v:path arrowok="t"/>
              </v:shape>
            </v:group>
            <v:group style="position:absolute;left:2206;top:1673;width:20;height:2" coordorigin="2206,1673" coordsize="20,2">
              <v:shape style="position:absolute;left:2206;top:1673;width:20;height:2" coordorigin="2206,1673" coordsize="20,0" path="m2206,1673l2225,1673e" filled="false" stroked="true" strokeweight=".47998pt" strokecolor="#000000">
                <v:path arrowok="t"/>
              </v:shape>
            </v:group>
            <v:group style="position:absolute;left:2225;top:1673;width:20;height:2" coordorigin="2225,1673" coordsize="20,2">
              <v:shape style="position:absolute;left:2225;top:1673;width:20;height:2" coordorigin="2225,1673" coordsize="20,0" path="m2225,1673l2244,1673e" filled="false" stroked="true" strokeweight=".47998pt" strokecolor="#000000">
                <v:path arrowok="t"/>
              </v:shape>
            </v:group>
            <v:group style="position:absolute;left:2244;top:1673;width:20;height:2" coordorigin="2244,1673" coordsize="20,2">
              <v:shape style="position:absolute;left:2244;top:1673;width:20;height:2" coordorigin="2244,1673" coordsize="20,0" path="m2244,1673l2264,1673e" filled="false" stroked="true" strokeweight=".47998pt" strokecolor="#000000">
                <v:path arrowok="t"/>
              </v:shape>
            </v:group>
            <v:group style="position:absolute;left:2264;top:1673;width:20;height:2" coordorigin="2264,1673" coordsize="20,2">
              <v:shape style="position:absolute;left:2264;top:1673;width:20;height:2" coordorigin="2264,1673" coordsize="20,0" path="m2264,1673l2283,1673e" filled="false" stroked="true" strokeweight=".47998pt" strokecolor="#000000">
                <v:path arrowok="t"/>
              </v:shape>
            </v:group>
            <v:group style="position:absolute;left:2283;top:1673;width:20;height:2" coordorigin="2283,1673" coordsize="20,2">
              <v:shape style="position:absolute;left:2283;top:1673;width:20;height:2" coordorigin="2283,1673" coordsize="20,0" path="m2283,1673l2302,1673e" filled="false" stroked="true" strokeweight=".47998pt" strokecolor="#000000">
                <v:path arrowok="t"/>
              </v:shape>
            </v:group>
            <v:group style="position:absolute;left:2302;top:1673;width:20;height:2" coordorigin="2302,1673" coordsize="20,2">
              <v:shape style="position:absolute;left:2302;top:1673;width:20;height:2" coordorigin="2302,1673" coordsize="20,0" path="m2302,1673l2321,1673e" filled="false" stroked="true" strokeweight=".47998pt" strokecolor="#000000">
                <v:path arrowok="t"/>
              </v:shape>
            </v:group>
            <v:group style="position:absolute;left:2321;top:1673;width:20;height:2" coordorigin="2321,1673" coordsize="20,2">
              <v:shape style="position:absolute;left:2321;top:1673;width:20;height:2" coordorigin="2321,1673" coordsize="20,0" path="m2321,1673l2340,1673e" filled="false" stroked="true" strokeweight=".47998pt" strokecolor="#000000">
                <v:path arrowok="t"/>
              </v:shape>
            </v:group>
            <v:group style="position:absolute;left:2340;top:1673;width:20;height:2" coordorigin="2340,1673" coordsize="20,2">
              <v:shape style="position:absolute;left:2340;top:1673;width:20;height:2" coordorigin="2340,1673" coordsize="20,0" path="m2340,1673l2360,1673e" filled="false" stroked="true" strokeweight=".47998pt" strokecolor="#000000">
                <v:path arrowok="t"/>
              </v:shape>
            </v:group>
            <v:group style="position:absolute;left:2360;top:1673;width:20;height:2" coordorigin="2360,1673" coordsize="20,2">
              <v:shape style="position:absolute;left:2360;top:1673;width:20;height:2" coordorigin="2360,1673" coordsize="20,0" path="m2360,1673l2379,1673e" filled="false" stroked="true" strokeweight=".47998pt" strokecolor="#000000">
                <v:path arrowok="t"/>
              </v:shape>
            </v:group>
            <v:group style="position:absolute;left:2379;top:1673;width:20;height:2" coordorigin="2379,1673" coordsize="20,2">
              <v:shape style="position:absolute;left:2379;top:1673;width:20;height:2" coordorigin="2379,1673" coordsize="20,0" path="m2379,1673l2398,1673e" filled="false" stroked="true" strokeweight=".47998pt" strokecolor="#000000">
                <v:path arrowok="t"/>
              </v:shape>
            </v:group>
            <v:group style="position:absolute;left:2398;top:1673;width:20;height:2" coordorigin="2398,1673" coordsize="20,2">
              <v:shape style="position:absolute;left:2398;top:1673;width:20;height:2" coordorigin="2398,1673" coordsize="20,0" path="m2398,1673l2417,1673e" filled="false" stroked="true" strokeweight=".47998pt" strokecolor="#000000">
                <v:path arrowok="t"/>
              </v:shape>
            </v:group>
            <v:group style="position:absolute;left:2417;top:1673;width:20;height:2" coordorigin="2417,1673" coordsize="20,2">
              <v:shape style="position:absolute;left:2417;top:1673;width:20;height:2" coordorigin="2417,1673" coordsize="20,0" path="m2417,1673l2436,1673e" filled="false" stroked="true" strokeweight=".47998pt" strokecolor="#000000">
                <v:path arrowok="t"/>
              </v:shape>
            </v:group>
            <v:group style="position:absolute;left:2436;top:1673;width:20;height:2" coordorigin="2436,1673" coordsize="20,2">
              <v:shape style="position:absolute;left:2436;top:1673;width:20;height:2" coordorigin="2436,1673" coordsize="20,0" path="m2436,1673l2456,1673e" filled="false" stroked="true" strokeweight=".47998pt" strokecolor="#000000">
                <v:path arrowok="t"/>
              </v:shape>
            </v:group>
            <v:group style="position:absolute;left:2456;top:1673;width:20;height:2" coordorigin="2456,1673" coordsize="20,2">
              <v:shape style="position:absolute;left:2456;top:1673;width:20;height:2" coordorigin="2456,1673" coordsize="20,0" path="m2456,1673l2475,1673e" filled="false" stroked="true" strokeweight=".47998pt" strokecolor="#000000">
                <v:path arrowok="t"/>
              </v:shape>
            </v:group>
            <v:group style="position:absolute;left:2475;top:1673;width:20;height:2" coordorigin="2475,1673" coordsize="20,2">
              <v:shape style="position:absolute;left:2475;top:1673;width:20;height:2" coordorigin="2475,1673" coordsize="20,0" path="m2475,1673l2494,1673e" filled="false" stroked="true" strokeweight=".47998pt" strokecolor="#000000">
                <v:path arrowok="t"/>
              </v:shape>
            </v:group>
            <v:group style="position:absolute;left:2494;top:1673;width:20;height:2" coordorigin="2494,1673" coordsize="20,2">
              <v:shape style="position:absolute;left:2494;top:1673;width:20;height:2" coordorigin="2494,1673" coordsize="20,0" path="m2494,1673l2513,1673e" filled="false" stroked="true" strokeweight=".47998pt" strokecolor="#000000">
                <v:path arrowok="t"/>
              </v:shape>
            </v:group>
            <v:group style="position:absolute;left:2513;top:1673;width:20;height:2" coordorigin="2513,1673" coordsize="20,2">
              <v:shape style="position:absolute;left:2513;top:1673;width:20;height:2" coordorigin="2513,1673" coordsize="20,0" path="m2513,1673l2532,1673e" filled="false" stroked="true" strokeweight=".47998pt" strokecolor="#000000">
                <v:path arrowok="t"/>
              </v:shape>
            </v:group>
            <v:group style="position:absolute;left:2532;top:1673;width:20;height:2" coordorigin="2532,1673" coordsize="20,2">
              <v:shape style="position:absolute;left:2532;top:1673;width:20;height:2" coordorigin="2532,1673" coordsize="20,0" path="m2532,1673l2552,1673e" filled="false" stroked="true" strokeweight=".47998pt" strokecolor="#000000">
                <v:path arrowok="t"/>
              </v:shape>
            </v:group>
            <v:group style="position:absolute;left:2552;top:1673;width:20;height:2" coordorigin="2552,1673" coordsize="20,2">
              <v:shape style="position:absolute;left:2552;top:1673;width:20;height:2" coordorigin="2552,1673" coordsize="20,0" path="m2552,1673l2571,1673e" filled="false" stroked="true" strokeweight=".47998pt" strokecolor="#000000">
                <v:path arrowok="t"/>
              </v:shape>
            </v:group>
            <v:group style="position:absolute;left:2571;top:1673;width:20;height:2" coordorigin="2571,1673" coordsize="20,2">
              <v:shape style="position:absolute;left:2571;top:1673;width:20;height:2" coordorigin="2571,1673" coordsize="20,0" path="m2571,1673l2590,1673e" filled="false" stroked="true" strokeweight=".47998pt" strokecolor="#000000">
                <v:path arrowok="t"/>
              </v:shape>
            </v:group>
            <v:group style="position:absolute;left:2590;top:1673;width:20;height:2" coordorigin="2590,1673" coordsize="20,2">
              <v:shape style="position:absolute;left:2590;top:1673;width:20;height:2" coordorigin="2590,1673" coordsize="20,0" path="m2590,1673l2609,1673e" filled="false" stroked="true" strokeweight=".47998pt" strokecolor="#000000">
                <v:path arrowok="t"/>
              </v:shape>
            </v:group>
            <v:group style="position:absolute;left:2609;top:1673;width:20;height:2" coordorigin="2609,1673" coordsize="20,2">
              <v:shape style="position:absolute;left:2609;top:1673;width:20;height:2" coordorigin="2609,1673" coordsize="20,0" path="m2609,1673l2628,1673e" filled="false" stroked="true" strokeweight=".47998pt" strokecolor="#000000">
                <v:path arrowok="t"/>
              </v:shape>
            </v:group>
            <v:group style="position:absolute;left:2628;top:1673;width:20;height:2" coordorigin="2628,1673" coordsize="20,2">
              <v:shape style="position:absolute;left:2628;top:1673;width:20;height:2" coordorigin="2628,1673" coordsize="20,0" path="m2628,1673l2648,1673e" filled="false" stroked="true" strokeweight=".47998pt" strokecolor="#000000">
                <v:path arrowok="t"/>
              </v:shape>
            </v:group>
            <v:group style="position:absolute;left:2648;top:1673;width:20;height:2" coordorigin="2648,1673" coordsize="20,2">
              <v:shape style="position:absolute;left:2648;top:1673;width:20;height:2" coordorigin="2648,1673" coordsize="20,0" path="m2648,1673l2667,1673e" filled="false" stroked="true" strokeweight=".47998pt" strokecolor="#000000">
                <v:path arrowok="t"/>
              </v:shape>
            </v:group>
            <v:group style="position:absolute;left:2667;top:1673;width:20;height:2" coordorigin="2667,1673" coordsize="20,2">
              <v:shape style="position:absolute;left:2667;top:1673;width:20;height:2" coordorigin="2667,1673" coordsize="20,0" path="m2667,1673l2686,1673e" filled="false" stroked="true" strokeweight=".47998pt" strokecolor="#000000">
                <v:path arrowok="t"/>
              </v:shape>
            </v:group>
            <v:group style="position:absolute;left:2686;top:1673;width:20;height:2" coordorigin="2686,1673" coordsize="20,2">
              <v:shape style="position:absolute;left:2686;top:1673;width:20;height:2" coordorigin="2686,1673" coordsize="20,0" path="m2686,1673l2705,1673e" filled="false" stroked="true" strokeweight=".47998pt" strokecolor="#000000">
                <v:path arrowok="t"/>
              </v:shape>
            </v:group>
            <v:group style="position:absolute;left:2705;top:1673;width:20;height:2" coordorigin="2705,1673" coordsize="20,2">
              <v:shape style="position:absolute;left:2705;top:1673;width:20;height:2" coordorigin="2705,1673" coordsize="20,0" path="m2705,1673l2724,1673e" filled="false" stroked="true" strokeweight=".47998pt" strokecolor="#000000">
                <v:path arrowok="t"/>
              </v:shape>
            </v:group>
            <v:group style="position:absolute;left:2724;top:1673;width:20;height:2" coordorigin="2724,1673" coordsize="20,2">
              <v:shape style="position:absolute;left:2724;top:1673;width:20;height:2" coordorigin="2724,1673" coordsize="20,0" path="m2724,1673l2744,1673e" filled="false" stroked="true" strokeweight=".47998pt" strokecolor="#000000">
                <v:path arrowok="t"/>
              </v:shape>
            </v:group>
            <v:group style="position:absolute;left:2744;top:1673;width:20;height:2" coordorigin="2744,1673" coordsize="20,2">
              <v:shape style="position:absolute;left:2744;top:1673;width:20;height:2" coordorigin="2744,1673" coordsize="20,0" path="m2744,1673l2763,1673e" filled="false" stroked="true" strokeweight=".47998pt" strokecolor="#000000">
                <v:path arrowok="t"/>
              </v:shape>
            </v:group>
            <v:group style="position:absolute;left:2763;top:1673;width:20;height:2" coordorigin="2763,1673" coordsize="20,2">
              <v:shape style="position:absolute;left:2763;top:1673;width:20;height:2" coordorigin="2763,1673" coordsize="20,0" path="m2763,1673l2782,1673e" filled="false" stroked="true" strokeweight=".47998pt" strokecolor="#000000">
                <v:path arrowok="t"/>
              </v:shape>
            </v:group>
            <v:group style="position:absolute;left:2782;top:1673;width:20;height:2" coordorigin="2782,1673" coordsize="20,2">
              <v:shape style="position:absolute;left:2782;top:1673;width:20;height:2" coordorigin="2782,1673" coordsize="20,0" path="m2782,1673l2801,1673e" filled="false" stroked="true" strokeweight=".47998pt" strokecolor="#000000">
                <v:path arrowok="t"/>
              </v:shape>
            </v:group>
            <v:group style="position:absolute;left:2801;top:1673;width:20;height:2" coordorigin="2801,1673" coordsize="20,2">
              <v:shape style="position:absolute;left:2801;top:1673;width:20;height:2" coordorigin="2801,1673" coordsize="20,0" path="m2801,1673l2820,1673e" filled="false" stroked="true" strokeweight=".47998pt" strokecolor="#000000">
                <v:path arrowok="t"/>
              </v:shape>
            </v:group>
            <v:group style="position:absolute;left:2820;top:1673;width:20;height:2" coordorigin="2820,1673" coordsize="20,2">
              <v:shape style="position:absolute;left:2820;top:1673;width:20;height:2" coordorigin="2820,1673" coordsize="20,0" path="m2820,1673l2840,1673e" filled="false" stroked="true" strokeweight=".47998pt" strokecolor="#000000">
                <v:path arrowok="t"/>
              </v:shape>
            </v:group>
            <v:group style="position:absolute;left:2840;top:1673;width:20;height:2" coordorigin="2840,1673" coordsize="20,2">
              <v:shape style="position:absolute;left:2840;top:1673;width:20;height:2" coordorigin="2840,1673" coordsize="20,0" path="m2840,1673l2859,1673e" filled="false" stroked="true" strokeweight=".47998pt" strokecolor="#000000">
                <v:path arrowok="t"/>
              </v:shape>
            </v:group>
            <v:group style="position:absolute;left:2859;top:1673;width:20;height:2" coordorigin="2859,1673" coordsize="20,2">
              <v:shape style="position:absolute;left:2859;top:1673;width:20;height:2" coordorigin="2859,1673" coordsize="20,0" path="m2859,1673l2878,1673e" filled="false" stroked="true" strokeweight=".47998pt" strokecolor="#000000">
                <v:path arrowok="t"/>
              </v:shape>
            </v:group>
            <v:group style="position:absolute;left:2878;top:1673;width:20;height:2" coordorigin="2878,1673" coordsize="20,2">
              <v:shape style="position:absolute;left:2878;top:1673;width:20;height:2" coordorigin="2878,1673" coordsize="20,0" path="m2878,1673l2897,1673e" filled="false" stroked="true" strokeweight=".47998pt" strokecolor="#000000">
                <v:path arrowok="t"/>
              </v:shape>
            </v:group>
            <v:group style="position:absolute;left:2897;top:1673;width:20;height:2" coordorigin="2897,1673" coordsize="20,2">
              <v:shape style="position:absolute;left:2897;top:1673;width:20;height:2" coordorigin="2897,1673" coordsize="20,0" path="m2897,1673l2916,1673e" filled="false" stroked="true" strokeweight=".47998pt" strokecolor="#000000">
                <v:path arrowok="t"/>
              </v:shape>
            </v:group>
            <v:group style="position:absolute;left:2916;top:1673;width:20;height:2" coordorigin="2916,1673" coordsize="20,2">
              <v:shape style="position:absolute;left:2916;top:1673;width:20;height:2" coordorigin="2916,1673" coordsize="20,0" path="m2916,1673l2936,1673e" filled="false" stroked="true" strokeweight=".47998pt" strokecolor="#000000">
                <v:path arrowok="t"/>
              </v:shape>
            </v:group>
            <v:group style="position:absolute;left:2936;top:1673;width:20;height:2" coordorigin="2936,1673" coordsize="20,2">
              <v:shape style="position:absolute;left:2936;top:1673;width:20;height:2" coordorigin="2936,1673" coordsize="20,0" path="m2936,1673l2955,1673e" filled="false" stroked="true" strokeweight=".47998pt" strokecolor="#000000">
                <v:path arrowok="t"/>
              </v:shape>
            </v:group>
            <v:group style="position:absolute;left:2955;top:1673;width:20;height:2" coordorigin="2955,1673" coordsize="20,2">
              <v:shape style="position:absolute;left:2955;top:1673;width:20;height:2" coordorigin="2955,1673" coordsize="20,0" path="m2955,1673l2974,1673e" filled="false" stroked="true" strokeweight=".47998pt" strokecolor="#000000">
                <v:path arrowok="t"/>
              </v:shape>
            </v:group>
            <v:group style="position:absolute;left:2974;top:1673;width:20;height:2" coordorigin="2974,1673" coordsize="20,2">
              <v:shape style="position:absolute;left:2974;top:1673;width:20;height:2" coordorigin="2974,1673" coordsize="20,0" path="m2974,1673l2993,1673e" filled="false" stroked="true" strokeweight=".47998pt" strokecolor="#000000">
                <v:path arrowok="t"/>
              </v:shape>
            </v:group>
            <v:group style="position:absolute;left:2993;top:1673;width:20;height:2" coordorigin="2993,1673" coordsize="20,2">
              <v:shape style="position:absolute;left:2993;top:1673;width:20;height:2" coordorigin="2993,1673" coordsize="20,0" path="m2993,1673l3012,1673e" filled="false" stroked="true" strokeweight=".47998pt" strokecolor="#000000">
                <v:path arrowok="t"/>
              </v:shape>
            </v:group>
            <v:group style="position:absolute;left:3012;top:1673;width:20;height:2" coordorigin="3012,1673" coordsize="20,2">
              <v:shape style="position:absolute;left:3012;top:1673;width:20;height:2" coordorigin="3012,1673" coordsize="20,0" path="m3012,1673l3032,1673e" filled="false" stroked="true" strokeweight=".47998pt" strokecolor="#000000">
                <v:path arrowok="t"/>
              </v:shape>
            </v:group>
            <v:group style="position:absolute;left:3032;top:1673;width:20;height:2" coordorigin="3032,1673" coordsize="20,2">
              <v:shape style="position:absolute;left:3032;top:1673;width:20;height:2" coordorigin="3032,1673" coordsize="20,0" path="m3032,1673l3051,1673e" filled="false" stroked="true" strokeweight=".47998pt" strokecolor="#000000">
                <v:path arrowok="t"/>
              </v:shape>
            </v:group>
            <v:group style="position:absolute;left:3051;top:1673;width:20;height:2" coordorigin="3051,1673" coordsize="20,2">
              <v:shape style="position:absolute;left:3051;top:1673;width:20;height:2" coordorigin="3051,1673" coordsize="20,0" path="m3051,1673l3070,1673e" filled="false" stroked="true" strokeweight=".47998pt" strokecolor="#000000">
                <v:path arrowok="t"/>
              </v:shape>
            </v:group>
            <v:group style="position:absolute;left:3070;top:1673;width:20;height:2" coordorigin="3070,1673" coordsize="20,2">
              <v:shape style="position:absolute;left:3070;top:1673;width:20;height:2" coordorigin="3070,1673" coordsize="20,0" path="m3070,1673l3089,1673e" filled="false" stroked="true" strokeweight=".47998pt" strokecolor="#000000">
                <v:path arrowok="t"/>
              </v:shape>
            </v:group>
            <v:group style="position:absolute;left:3089;top:1673;width:20;height:2" coordorigin="3089,1673" coordsize="20,2">
              <v:shape style="position:absolute;left:3089;top:1673;width:20;height:2" coordorigin="3089,1673" coordsize="20,0" path="m3089,1673l3108,1673e" filled="false" stroked="true" strokeweight=".47998pt" strokecolor="#000000">
                <v:path arrowok="t"/>
              </v:shape>
            </v:group>
            <v:group style="position:absolute;left:3108;top:1673;width:20;height:2" coordorigin="3108,1673" coordsize="20,2">
              <v:shape style="position:absolute;left:3108;top:1673;width:20;height:2" coordorigin="3108,1673" coordsize="20,0" path="m3108,1673l3128,1673e" filled="false" stroked="true" strokeweight=".47998pt" strokecolor="#000000">
                <v:path arrowok="t"/>
              </v:shape>
            </v:group>
            <v:group style="position:absolute;left:3128;top:1673;width:20;height:2" coordorigin="3128,1673" coordsize="20,2">
              <v:shape style="position:absolute;left:3128;top:1673;width:20;height:2" coordorigin="3128,1673" coordsize="20,0" path="m3128,1673l3147,1673e" filled="false" stroked="true" strokeweight=".47998pt" strokecolor="#000000">
                <v:path arrowok="t"/>
              </v:shape>
            </v:group>
            <v:group style="position:absolute;left:3147;top:1673;width:20;height:2" coordorigin="3147,1673" coordsize="20,2">
              <v:shape style="position:absolute;left:3147;top:1673;width:20;height:2" coordorigin="3147,1673" coordsize="20,0" path="m3147,1673l3166,1673e" filled="false" stroked="true" strokeweight=".47998pt" strokecolor="#000000">
                <v:path arrowok="t"/>
              </v:shape>
            </v:group>
            <v:group style="position:absolute;left:3166;top:1673;width:20;height:2" coordorigin="3166,1673" coordsize="20,2">
              <v:shape style="position:absolute;left:3166;top:1673;width:20;height:2" coordorigin="3166,1673" coordsize="20,0" path="m3166,1673l3185,1673e" filled="false" stroked="true" strokeweight=".47998pt" strokecolor="#000000">
                <v:path arrowok="t"/>
              </v:shape>
            </v:group>
            <v:group style="position:absolute;left:3185;top:1673;width:20;height:2" coordorigin="3185,1673" coordsize="20,2">
              <v:shape style="position:absolute;left:3185;top:1673;width:20;height:2" coordorigin="3185,1673" coordsize="20,0" path="m3185,1673l3204,1673e" filled="false" stroked="true" strokeweight=".47998pt" strokecolor="#000000">
                <v:path arrowok="t"/>
              </v:shape>
            </v:group>
            <v:group style="position:absolute;left:3204;top:1673;width:20;height:2" coordorigin="3204,1673" coordsize="20,2">
              <v:shape style="position:absolute;left:3204;top:1673;width:20;height:2" coordorigin="3204,1673" coordsize="20,0" path="m3204,1673l3224,1673e" filled="false" stroked="true" strokeweight=".47998pt" strokecolor="#000000">
                <v:path arrowok="t"/>
              </v:shape>
            </v:group>
            <v:group style="position:absolute;left:3224;top:1673;width:20;height:2" coordorigin="3224,1673" coordsize="20,2">
              <v:shape style="position:absolute;left:3224;top:1673;width:20;height:2" coordorigin="3224,1673" coordsize="20,0" path="m3224,1673l3243,1673e" filled="false" stroked="true" strokeweight=".47998pt" strokecolor="#000000">
                <v:path arrowok="t"/>
              </v:shape>
            </v:group>
            <v:group style="position:absolute;left:3243;top:1673;width:20;height:2" coordorigin="3243,1673" coordsize="20,2">
              <v:shape style="position:absolute;left:3243;top:1673;width:20;height:2" coordorigin="3243,1673" coordsize="20,0" path="m3243,1673l3262,1673e" filled="false" stroked="true" strokeweight=".47998pt" strokecolor="#000000">
                <v:path arrowok="t"/>
              </v:shape>
            </v:group>
            <v:group style="position:absolute;left:3262;top:1673;width:20;height:2" coordorigin="3262,1673" coordsize="20,2">
              <v:shape style="position:absolute;left:3262;top:1673;width:20;height:2" coordorigin="3262,1673" coordsize="20,0" path="m3262,1673l3281,1673e" filled="false" stroked="true" strokeweight=".47998pt" strokecolor="#000000">
                <v:path arrowok="t"/>
              </v:shape>
            </v:group>
            <v:group style="position:absolute;left:3281;top:1673;width:20;height:2" coordorigin="3281,1673" coordsize="20,2">
              <v:shape style="position:absolute;left:3281;top:1673;width:20;height:2" coordorigin="3281,1673" coordsize="20,0" path="m3281,1673l3300,1673e" filled="false" stroked="true" strokeweight=".47998pt" strokecolor="#000000">
                <v:path arrowok="t"/>
              </v:shape>
            </v:group>
            <v:group style="position:absolute;left:3300;top:1673;width:20;height:2" coordorigin="3300,1673" coordsize="20,2">
              <v:shape style="position:absolute;left:3300;top:1673;width:20;height:2" coordorigin="3300,1673" coordsize="20,0" path="m3300,1673l3320,1673e" filled="false" stroked="true" strokeweight=".47998pt" strokecolor="#000000">
                <v:path arrowok="t"/>
              </v:shape>
            </v:group>
            <v:group style="position:absolute;left:3320;top:1673;width:20;height:2" coordorigin="3320,1673" coordsize="20,2">
              <v:shape style="position:absolute;left:3320;top:1673;width:20;height:2" coordorigin="3320,1673" coordsize="20,0" path="m3320,1673l3339,1673e" filled="false" stroked="true" strokeweight=".47998pt" strokecolor="#000000">
                <v:path arrowok="t"/>
              </v:shape>
            </v:group>
            <v:group style="position:absolute;left:3339;top:1673;width:20;height:2" coordorigin="3339,1673" coordsize="20,2">
              <v:shape style="position:absolute;left:3339;top:1673;width:20;height:2" coordorigin="3339,1673" coordsize="20,0" path="m3339,1673l3358,1673e" filled="false" stroked="true" strokeweight=".47998pt" strokecolor="#000000">
                <v:path arrowok="t"/>
              </v:shape>
            </v:group>
            <v:group style="position:absolute;left:3358;top:1673;width:20;height:2" coordorigin="3358,1673" coordsize="20,2">
              <v:shape style="position:absolute;left:3358;top:1673;width:20;height:2" coordorigin="3358,1673" coordsize="20,0" path="m3358,1673l3377,1673e" filled="false" stroked="true" strokeweight=".47998pt" strokecolor="#000000">
                <v:path arrowok="t"/>
              </v:shape>
            </v:group>
            <v:group style="position:absolute;left:3377;top:1673;width:20;height:2" coordorigin="3377,1673" coordsize="20,2">
              <v:shape style="position:absolute;left:3377;top:1673;width:20;height:2" coordorigin="3377,1673" coordsize="20,0" path="m3377,1673l3396,1673e" filled="false" stroked="true" strokeweight=".47998pt" strokecolor="#000000">
                <v:path arrowok="t"/>
              </v:shape>
            </v:group>
            <v:group style="position:absolute;left:3396;top:1673;width:20;height:2" coordorigin="3396,1673" coordsize="20,2">
              <v:shape style="position:absolute;left:3396;top:1673;width:20;height:2" coordorigin="3396,1673" coordsize="20,0" path="m3396,1673l3416,1673e" filled="false" stroked="true" strokeweight=".47998pt" strokecolor="#000000">
                <v:path arrowok="t"/>
              </v:shape>
            </v:group>
            <v:group style="position:absolute;left:3416;top:1673;width:20;height:2" coordorigin="3416,1673" coordsize="20,2">
              <v:shape style="position:absolute;left:3416;top:1673;width:20;height:2" coordorigin="3416,1673" coordsize="20,0" path="m3416,1673l3435,1673e" filled="false" stroked="true" strokeweight=".47998pt" strokecolor="#000000">
                <v:path arrowok="t"/>
              </v:shape>
            </v:group>
            <v:group style="position:absolute;left:3435;top:1673;width:20;height:2" coordorigin="3435,1673" coordsize="20,2">
              <v:shape style="position:absolute;left:3435;top:1673;width:20;height:2" coordorigin="3435,1673" coordsize="20,0" path="m3435,1673l3454,1673e" filled="false" stroked="true" strokeweight=".47998pt" strokecolor="#000000">
                <v:path arrowok="t"/>
              </v:shape>
            </v:group>
            <v:group style="position:absolute;left:3454;top:1673;width:20;height:2" coordorigin="3454,1673" coordsize="20,2">
              <v:shape style="position:absolute;left:3454;top:1673;width:20;height:2" coordorigin="3454,1673" coordsize="20,0" path="m3454,1673l3473,1673e" filled="false" stroked="true" strokeweight=".47998pt" strokecolor="#000000">
                <v:path arrowok="t"/>
              </v:shape>
            </v:group>
            <v:group style="position:absolute;left:3473;top:1673;width:20;height:2" coordorigin="3473,1673" coordsize="20,2">
              <v:shape style="position:absolute;left:3473;top:1673;width:20;height:2" coordorigin="3473,1673" coordsize="20,0" path="m3473,1673l3492,1673e" filled="false" stroked="true" strokeweight=".47998pt" strokecolor="#000000">
                <v:path arrowok="t"/>
              </v:shape>
            </v:group>
            <v:group style="position:absolute;left:3492;top:1673;width:20;height:2" coordorigin="3492,1673" coordsize="20,2">
              <v:shape style="position:absolute;left:3492;top:1673;width:20;height:2" coordorigin="3492,1673" coordsize="20,0" path="m3492,1673l3512,1673e" filled="false" stroked="true" strokeweight=".47998pt" strokecolor="#000000">
                <v:path arrowok="t"/>
              </v:shape>
            </v:group>
            <v:group style="position:absolute;left:3512;top:1673;width:20;height:2" coordorigin="3512,1673" coordsize="20,2">
              <v:shape style="position:absolute;left:3512;top:1673;width:20;height:2" coordorigin="3512,1673" coordsize="20,0" path="m3512,1673l3531,1673e" filled="false" stroked="true" strokeweight=".47998pt" strokecolor="#000000">
                <v:path arrowok="t"/>
              </v:shape>
            </v:group>
            <v:group style="position:absolute;left:3531;top:1673;width:20;height:2" coordorigin="3531,1673" coordsize="20,2">
              <v:shape style="position:absolute;left:3531;top:1673;width:20;height:2" coordorigin="3531,1673" coordsize="20,0" path="m3531,1673l3550,1673e" filled="false" stroked="true" strokeweight=".47998pt" strokecolor="#000000">
                <v:path arrowok="t"/>
              </v:shape>
            </v:group>
            <v:group style="position:absolute;left:3550;top:1673;width:20;height:2" coordorigin="3550,1673" coordsize="20,2">
              <v:shape style="position:absolute;left:3550;top:1673;width:20;height:2" coordorigin="3550,1673" coordsize="20,0" path="m3550,1673l3569,1673e" filled="false" stroked="true" strokeweight=".47998pt" strokecolor="#000000">
                <v:path arrowok="t"/>
              </v:shape>
            </v:group>
            <v:group style="position:absolute;left:3569;top:1673;width:20;height:2" coordorigin="3569,1673" coordsize="20,2">
              <v:shape style="position:absolute;left:3569;top:1673;width:20;height:2" coordorigin="3569,1673" coordsize="20,0" path="m3569,1673l3588,1673e" filled="false" stroked="true" strokeweight=".47998pt" strokecolor="#000000">
                <v:path arrowok="t"/>
              </v:shape>
            </v:group>
            <v:group style="position:absolute;left:3588;top:1673;width:20;height:2" coordorigin="3588,1673" coordsize="20,2">
              <v:shape style="position:absolute;left:3588;top:1673;width:20;height:2" coordorigin="3588,1673" coordsize="20,0" path="m3588,1673l3608,1673e" filled="false" stroked="true" strokeweight=".47998pt" strokecolor="#000000">
                <v:path arrowok="t"/>
              </v:shape>
            </v:group>
            <v:group style="position:absolute;left:3608;top:1673;width:20;height:2" coordorigin="3608,1673" coordsize="20,2">
              <v:shape style="position:absolute;left:3608;top:1673;width:20;height:2" coordorigin="3608,1673" coordsize="20,0" path="m3608,1673l3627,1673e" filled="false" stroked="true" strokeweight=".47998pt" strokecolor="#000000">
                <v:path arrowok="t"/>
              </v:shape>
            </v:group>
            <v:group style="position:absolute;left:3627;top:1673;width:20;height:2" coordorigin="3627,1673" coordsize="20,2">
              <v:shape style="position:absolute;left:3627;top:1673;width:20;height:2" coordorigin="3627,1673" coordsize="20,0" path="m3627,1673l3646,1673e" filled="false" stroked="true" strokeweight=".47998pt" strokecolor="#000000">
                <v:path arrowok="t"/>
              </v:shape>
            </v:group>
            <v:group style="position:absolute;left:3646;top:1673;width:20;height:2" coordorigin="3646,1673" coordsize="20,2">
              <v:shape style="position:absolute;left:3646;top:1673;width:20;height:2" coordorigin="3646,1673" coordsize="20,0" path="m3646,1673l3665,1673e" filled="false" stroked="true" strokeweight=".47998pt" strokecolor="#000000">
                <v:path arrowok="t"/>
              </v:shape>
            </v:group>
            <v:group style="position:absolute;left:3665;top:1673;width:20;height:2" coordorigin="3665,1673" coordsize="20,2">
              <v:shape style="position:absolute;left:3665;top:1673;width:20;height:2" coordorigin="3665,1673" coordsize="20,0" path="m3665,1673l3684,1673e" filled="false" stroked="true" strokeweight=".47998pt" strokecolor="#000000">
                <v:path arrowok="t"/>
              </v:shape>
            </v:group>
            <v:group style="position:absolute;left:3684;top:1673;width:20;height:2" coordorigin="3684,1673" coordsize="20,2">
              <v:shape style="position:absolute;left:3684;top:1673;width:20;height:2" coordorigin="3684,1673" coordsize="20,0" path="m3684,1673l3704,1673e" filled="false" stroked="true" strokeweight=".47998pt" strokecolor="#000000">
                <v:path arrowok="t"/>
              </v:shape>
            </v:group>
            <v:group style="position:absolute;left:3704;top:1673;width:20;height:2" coordorigin="3704,1673" coordsize="20,2">
              <v:shape style="position:absolute;left:3704;top:1673;width:20;height:2" coordorigin="3704,1673" coordsize="20,0" path="m3704,1673l3723,1673e" filled="false" stroked="true" strokeweight=".47998pt" strokecolor="#000000">
                <v:path arrowok="t"/>
              </v:shape>
            </v:group>
            <v:group style="position:absolute;left:3723;top:1673;width:20;height:2" coordorigin="3723,1673" coordsize="20,2">
              <v:shape style="position:absolute;left:3723;top:1673;width:20;height:2" coordorigin="3723,1673" coordsize="20,0" path="m3723,1673l3742,1673e" filled="false" stroked="true" strokeweight=".47998pt" strokecolor="#000000">
                <v:path arrowok="t"/>
              </v:shape>
            </v:group>
            <v:group style="position:absolute;left:3742;top:1673;width:20;height:2" coordorigin="3742,1673" coordsize="20,2">
              <v:shape style="position:absolute;left:3742;top:1673;width:20;height:2" coordorigin="3742,1673" coordsize="20,0" path="m3742,1673l3761,1673e" filled="false" stroked="true" strokeweight=".47998pt" strokecolor="#000000">
                <v:path arrowok="t"/>
              </v:shape>
            </v:group>
            <v:group style="position:absolute;left:3761;top:1673;width:20;height:2" coordorigin="3761,1673" coordsize="20,2">
              <v:shape style="position:absolute;left:3761;top:1673;width:20;height:2" coordorigin="3761,1673" coordsize="20,0" path="m3761,1673l3780,1673e" filled="false" stroked="true" strokeweight=".47998pt" strokecolor="#000000">
                <v:path arrowok="t"/>
              </v:shape>
            </v:group>
            <v:group style="position:absolute;left:3780;top:1673;width:20;height:2" coordorigin="3780,1673" coordsize="20,2">
              <v:shape style="position:absolute;left:3780;top:1673;width:20;height:2" coordorigin="3780,1673" coordsize="20,0" path="m3780,1673l3800,1673e" filled="false" stroked="true" strokeweight=".47998pt" strokecolor="#000000">
                <v:path arrowok="t"/>
              </v:shape>
            </v:group>
            <v:group style="position:absolute;left:3800;top:1673;width:20;height:2" coordorigin="3800,1673" coordsize="20,2">
              <v:shape style="position:absolute;left:3800;top:1673;width:20;height:2" coordorigin="3800,1673" coordsize="20,0" path="m3800,1673l3819,1673e" filled="false" stroked="true" strokeweight=".47998pt" strokecolor="#000000">
                <v:path arrowok="t"/>
              </v:shape>
            </v:group>
            <v:group style="position:absolute;left:3819;top:1673;width:20;height:2" coordorigin="3819,1673" coordsize="20,2">
              <v:shape style="position:absolute;left:3819;top:1673;width:20;height:2" coordorigin="3819,1673" coordsize="20,0" path="m3819,1673l3838,1673e" filled="false" stroked="true" strokeweight=".47998pt" strokecolor="#000000">
                <v:path arrowok="t"/>
              </v:shape>
            </v:group>
            <v:group style="position:absolute;left:3838;top:1673;width:20;height:2" coordorigin="3838,1673" coordsize="20,2">
              <v:shape style="position:absolute;left:3838;top:1673;width:20;height:2" coordorigin="3838,1673" coordsize="20,0" path="m3838,1673l3857,1673e" filled="false" stroked="true" strokeweight=".47998pt" strokecolor="#000000">
                <v:path arrowok="t"/>
              </v:shape>
            </v:group>
            <v:group style="position:absolute;left:3857;top:1673;width:20;height:2" coordorigin="3857,1673" coordsize="20,2">
              <v:shape style="position:absolute;left:3857;top:1673;width:20;height:2" coordorigin="3857,1673" coordsize="20,0" path="m3857,1673l3876,1673e" filled="false" stroked="true" strokeweight=".47998pt" strokecolor="#000000">
                <v:path arrowok="t"/>
              </v:shape>
            </v:group>
            <v:group style="position:absolute;left:3876;top:1673;width:20;height:2" coordorigin="3876,1673" coordsize="20,2">
              <v:shape style="position:absolute;left:3876;top:1673;width:20;height:2" coordorigin="3876,1673" coordsize="20,0" path="m3876,1673l3896,1673e" filled="false" stroked="true" strokeweight=".47998pt" strokecolor="#000000">
                <v:path arrowok="t"/>
              </v:shape>
            </v:group>
            <v:group style="position:absolute;left:3896;top:1673;width:20;height:2" coordorigin="3896,1673" coordsize="20,2">
              <v:shape style="position:absolute;left:3896;top:1673;width:20;height:2" coordorigin="3896,1673" coordsize="20,0" path="m3896,1673l3915,1673e" filled="false" stroked="true" strokeweight=".47998pt" strokecolor="#000000">
                <v:path arrowok="t"/>
              </v:shape>
            </v:group>
            <v:group style="position:absolute;left:3915;top:1673;width:20;height:2" coordorigin="3915,1673" coordsize="20,2">
              <v:shape style="position:absolute;left:3915;top:1673;width:20;height:2" coordorigin="3915,1673" coordsize="20,0" path="m3915,1673l3934,1673e" filled="false" stroked="true" strokeweight=".47998pt" strokecolor="#000000">
                <v:path arrowok="t"/>
              </v:shape>
            </v:group>
            <v:group style="position:absolute;left:3934;top:1673;width:20;height:2" coordorigin="3934,1673" coordsize="20,2">
              <v:shape style="position:absolute;left:3934;top:1673;width:20;height:2" coordorigin="3934,1673" coordsize="20,0" path="m3934,1673l3953,1673e" filled="false" stroked="true" strokeweight=".47998pt" strokecolor="#000000">
                <v:path arrowok="t"/>
              </v:shape>
            </v:group>
            <v:group style="position:absolute;left:3953;top:1673;width:20;height:2" coordorigin="3953,1673" coordsize="20,2">
              <v:shape style="position:absolute;left:3953;top:1673;width:20;height:2" coordorigin="3953,1673" coordsize="20,0" path="m3953,1673l3972,1673e" filled="false" stroked="true" strokeweight=".47998pt" strokecolor="#000000">
                <v:path arrowok="t"/>
              </v:shape>
            </v:group>
            <v:group style="position:absolute;left:3972;top:1673;width:20;height:2" coordorigin="3972,1673" coordsize="20,2">
              <v:shape style="position:absolute;left:3972;top:1673;width:20;height:2" coordorigin="3972,1673" coordsize="20,0" path="m3972,1673l3992,1673e" filled="false" stroked="true" strokeweight=".47998pt" strokecolor="#000000">
                <v:path arrowok="t"/>
              </v:shape>
            </v:group>
            <v:group style="position:absolute;left:3992;top:1673;width:20;height:2" coordorigin="3992,1673" coordsize="20,2">
              <v:shape style="position:absolute;left:3992;top:1673;width:20;height:2" coordorigin="3992,1673" coordsize="20,0" path="m3992,1673l4011,1673e" filled="false" stroked="true" strokeweight=".47998pt" strokecolor="#000000">
                <v:path arrowok="t"/>
              </v:shape>
            </v:group>
            <v:group style="position:absolute;left:4011;top:1673;width:20;height:2" coordorigin="4011,1673" coordsize="20,2">
              <v:shape style="position:absolute;left:4011;top:1673;width:20;height:2" coordorigin="4011,1673" coordsize="20,0" path="m4011,1673l4031,1673e" filled="false" stroked="true" strokeweight=".47998pt" strokecolor="#000000">
                <v:path arrowok="t"/>
              </v:shape>
            </v:group>
            <v:group style="position:absolute;left:4031;top:1673;width:20;height:2" coordorigin="4031,1673" coordsize="20,2">
              <v:shape style="position:absolute;left:4031;top:1673;width:20;height:2" coordorigin="4031,1673" coordsize="20,0" path="m4031,1673l4050,1673e" filled="false" stroked="true" strokeweight=".47998pt" strokecolor="#000000">
                <v:path arrowok="t"/>
              </v:shape>
            </v:group>
            <v:group style="position:absolute;left:4050;top:1673;width:20;height:2" coordorigin="4050,1673" coordsize="20,2">
              <v:shape style="position:absolute;left:4050;top:1673;width:20;height:2" coordorigin="4050,1673" coordsize="20,0" path="m4050,1673l4069,1673e" filled="false" stroked="true" strokeweight=".47998pt" strokecolor="#000000">
                <v:path arrowok="t"/>
              </v:shape>
            </v:group>
            <v:group style="position:absolute;left:4069;top:1673;width:20;height:2" coordorigin="4069,1673" coordsize="20,2">
              <v:shape style="position:absolute;left:4069;top:1673;width:20;height:2" coordorigin="4069,1673" coordsize="20,0" path="m4069,1673l4088,1673e" filled="false" stroked="true" strokeweight=".47998pt" strokecolor="#000000">
                <v:path arrowok="t"/>
              </v:shape>
            </v:group>
            <v:group style="position:absolute;left:4088;top:1673;width:20;height:2" coordorigin="4088,1673" coordsize="20,2">
              <v:shape style="position:absolute;left:4088;top:1673;width:20;height:2" coordorigin="4088,1673" coordsize="20,0" path="m4088,1673l4107,1673e" filled="false" stroked="true" strokeweight=".47998pt" strokecolor="#000000">
                <v:path arrowok="t"/>
              </v:shape>
            </v:group>
            <v:group style="position:absolute;left:4107;top:1673;width:20;height:2" coordorigin="4107,1673" coordsize="20,2">
              <v:shape style="position:absolute;left:4107;top:1673;width:20;height:2" coordorigin="4107,1673" coordsize="20,0" path="m4107,1673l4127,1673e" filled="false" stroked="true" strokeweight=".47998pt" strokecolor="#000000">
                <v:path arrowok="t"/>
              </v:shape>
            </v:group>
            <v:group style="position:absolute;left:4127;top:1673;width:20;height:2" coordorigin="4127,1673" coordsize="20,2">
              <v:shape style="position:absolute;left:4127;top:1673;width:20;height:2" coordorigin="4127,1673" coordsize="20,0" path="m4127,1673l4146,1673e" filled="false" stroked="true" strokeweight=".47998pt" strokecolor="#000000">
                <v:path arrowok="t"/>
              </v:shape>
            </v:group>
            <v:group style="position:absolute;left:4146;top:1673;width:20;height:2" coordorigin="4146,1673" coordsize="20,2">
              <v:shape style="position:absolute;left:4146;top:1673;width:20;height:2" coordorigin="4146,1673" coordsize="20,0" path="m4146,1673l4165,1673e" filled="false" stroked="true" strokeweight=".47998pt" strokecolor="#000000">
                <v:path arrowok="t"/>
              </v:shape>
            </v:group>
            <v:group style="position:absolute;left:4165;top:1673;width:20;height:2" coordorigin="4165,1673" coordsize="20,2">
              <v:shape style="position:absolute;left:4165;top:1673;width:20;height:2" coordorigin="4165,1673" coordsize="20,0" path="m4165,1673l4184,1673e" filled="false" stroked="true" strokeweight=".47998pt" strokecolor="#000000">
                <v:path arrowok="t"/>
              </v:shape>
            </v:group>
            <v:group style="position:absolute;left:4184;top:1673;width:20;height:2" coordorigin="4184,1673" coordsize="20,2">
              <v:shape style="position:absolute;left:4184;top:1673;width:20;height:2" coordorigin="4184,1673" coordsize="20,0" path="m4184,1673l4203,1673e" filled="false" stroked="true" strokeweight=".47998pt" strokecolor="#000000">
                <v:path arrowok="t"/>
              </v:shape>
            </v:group>
            <v:group style="position:absolute;left:4203;top:1673;width:20;height:2" coordorigin="4203,1673" coordsize="20,2">
              <v:shape style="position:absolute;left:4203;top:1673;width:20;height:2" coordorigin="4203,1673" coordsize="20,0" path="m4203,1673l4223,1673e" filled="false" stroked="true" strokeweight=".47998pt" strokecolor="#000000">
                <v:path arrowok="t"/>
              </v:shape>
            </v:group>
            <v:group style="position:absolute;left:4223;top:1673;width:20;height:2" coordorigin="4223,1673" coordsize="20,2">
              <v:shape style="position:absolute;left:4223;top:1673;width:20;height:2" coordorigin="4223,1673" coordsize="20,0" path="m4223,1673l4242,1673e" filled="false" stroked="true" strokeweight=".47998pt" strokecolor="#000000">
                <v:path arrowok="t"/>
              </v:shape>
            </v:group>
            <v:group style="position:absolute;left:4242;top:1673;width:20;height:2" coordorigin="4242,1673" coordsize="20,2">
              <v:shape style="position:absolute;left:4242;top:1673;width:20;height:2" coordorigin="4242,1673" coordsize="20,0" path="m4242,1673l4261,1673e" filled="false" stroked="true" strokeweight=".47998pt" strokecolor="#000000">
                <v:path arrowok="t"/>
              </v:shape>
            </v:group>
            <v:group style="position:absolute;left:4261;top:1673;width:20;height:2" coordorigin="4261,1673" coordsize="20,2">
              <v:shape style="position:absolute;left:4261;top:1673;width:20;height:2" coordorigin="4261,1673" coordsize="20,0" path="m4261,1673l4280,1673e" filled="false" stroked="true" strokeweight=".47998pt" strokecolor="#000000">
                <v:path arrowok="t"/>
              </v:shape>
            </v:group>
            <v:group style="position:absolute;left:4280;top:1673;width:20;height:2" coordorigin="4280,1673" coordsize="20,2">
              <v:shape style="position:absolute;left:4280;top:1673;width:20;height:2" coordorigin="4280,1673" coordsize="20,0" path="m4280,1673l4299,1673e" filled="false" stroked="true" strokeweight=".47998pt" strokecolor="#000000">
                <v:path arrowok="t"/>
              </v:shape>
            </v:group>
            <v:group style="position:absolute;left:4299;top:1673;width:20;height:2" coordorigin="4299,1673" coordsize="20,2">
              <v:shape style="position:absolute;left:4299;top:1673;width:20;height:2" coordorigin="4299,1673" coordsize="20,0" path="m4299,1673l4319,1673e" filled="false" stroked="true" strokeweight=".47998pt" strokecolor="#000000">
                <v:path arrowok="t"/>
              </v:shape>
            </v:group>
            <v:group style="position:absolute;left:4319;top:1673;width:20;height:2" coordorigin="4319,1673" coordsize="20,2">
              <v:shape style="position:absolute;left:4319;top:1673;width:20;height:2" coordorigin="4319,1673" coordsize="20,0" path="m4319,1673l4338,1673e" filled="false" stroked="true" strokeweight=".47998pt" strokecolor="#000000">
                <v:path arrowok="t"/>
              </v:shape>
            </v:group>
            <v:group style="position:absolute;left:4338;top:1673;width:20;height:2" coordorigin="4338,1673" coordsize="20,2">
              <v:shape style="position:absolute;left:4338;top:1673;width:20;height:2" coordorigin="4338,1673" coordsize="20,0" path="m4338,1673l4357,1673e" filled="false" stroked="true" strokeweight=".47998pt" strokecolor="#000000">
                <v:path arrowok="t"/>
              </v:shape>
            </v:group>
            <v:group style="position:absolute;left:4357;top:1673;width:20;height:2" coordorigin="4357,1673" coordsize="20,2">
              <v:shape style="position:absolute;left:4357;top:1673;width:20;height:2" coordorigin="4357,1673" coordsize="20,0" path="m4357,1673l4376,1673e" filled="false" stroked="true" strokeweight=".47998pt" strokecolor="#000000">
                <v:path arrowok="t"/>
              </v:shape>
            </v:group>
            <v:group style="position:absolute;left:4376;top:1673;width:20;height:2" coordorigin="4376,1673" coordsize="20,2">
              <v:shape style="position:absolute;left:4376;top:1673;width:20;height:2" coordorigin="4376,1673" coordsize="20,0" path="m4376,1673l4395,1673e" filled="false" stroked="true" strokeweight=".47998pt" strokecolor="#000000">
                <v:path arrowok="t"/>
              </v:shape>
            </v:group>
            <v:group style="position:absolute;left:4395;top:1673;width:20;height:2" coordorigin="4395,1673" coordsize="20,2">
              <v:shape style="position:absolute;left:4395;top:1673;width:20;height:2" coordorigin="4395,1673" coordsize="20,0" path="m4395,1673l4415,1673e" filled="false" stroked="true" strokeweight=".47998pt" strokecolor="#000000">
                <v:path arrowok="t"/>
              </v:shape>
            </v:group>
            <v:group style="position:absolute;left:4415;top:1673;width:20;height:2" coordorigin="4415,1673" coordsize="20,2">
              <v:shape style="position:absolute;left:4415;top:1673;width:20;height:2" coordorigin="4415,1673" coordsize="20,0" path="m4415,1673l4434,1673e" filled="false" stroked="true" strokeweight=".47998pt" strokecolor="#000000">
                <v:path arrowok="t"/>
              </v:shape>
            </v:group>
            <v:group style="position:absolute;left:4434;top:1673;width:20;height:2" coordorigin="4434,1673" coordsize="20,2">
              <v:shape style="position:absolute;left:4434;top:1673;width:20;height:2" coordorigin="4434,1673" coordsize="20,0" path="m4434,1673l4453,1673e" filled="false" stroked="true" strokeweight=".47998pt" strokecolor="#000000">
                <v:path arrowok="t"/>
              </v:shape>
            </v:group>
            <v:group style="position:absolute;left:4453;top:1673;width:20;height:2" coordorigin="4453,1673" coordsize="20,2">
              <v:shape style="position:absolute;left:4453;top:1673;width:20;height:2" coordorigin="4453,1673" coordsize="20,0" path="m4453,1673l4472,1673e" filled="false" stroked="true" strokeweight=".47998pt" strokecolor="#000000">
                <v:path arrowok="t"/>
              </v:shape>
            </v:group>
            <v:group style="position:absolute;left:4472;top:1673;width:20;height:2" coordorigin="4472,1673" coordsize="20,2">
              <v:shape style="position:absolute;left:4472;top:1673;width:20;height:2" coordorigin="4472,1673" coordsize="20,0" path="m4472,1673l4491,1673e" filled="false" stroked="true" strokeweight=".47998pt" strokecolor="#000000">
                <v:path arrowok="t"/>
              </v:shape>
            </v:group>
            <v:group style="position:absolute;left:4491;top:1673;width:20;height:2" coordorigin="4491,1673" coordsize="20,2">
              <v:shape style="position:absolute;left:4491;top:1673;width:20;height:2" coordorigin="4491,1673" coordsize="20,0" path="m4491,1673l4511,1673e" filled="false" stroked="true" strokeweight=".47998pt" strokecolor="#000000">
                <v:path arrowok="t"/>
              </v:shape>
            </v:group>
            <v:group style="position:absolute;left:4511;top:1673;width:20;height:2" coordorigin="4511,1673" coordsize="20,2">
              <v:shape style="position:absolute;left:4511;top:1673;width:20;height:2" coordorigin="4511,1673" coordsize="20,0" path="m4511,1673l4530,1673e" filled="false" stroked="true" strokeweight=".47998pt" strokecolor="#000000">
                <v:path arrowok="t"/>
              </v:shape>
            </v:group>
            <v:group style="position:absolute;left:4530;top:1673;width:20;height:2" coordorigin="4530,1673" coordsize="20,2">
              <v:shape style="position:absolute;left:4530;top:1673;width:20;height:2" coordorigin="4530,1673" coordsize="20,0" path="m4530,1673l4549,1673e" filled="false" stroked="true" strokeweight=".47998pt" strokecolor="#000000">
                <v:path arrowok="t"/>
              </v:shape>
            </v:group>
            <v:group style="position:absolute;left:4549;top:1673;width:20;height:2" coordorigin="4549,1673" coordsize="20,2">
              <v:shape style="position:absolute;left:4549;top:1673;width:20;height:2" coordorigin="4549,1673" coordsize="20,0" path="m4549,1673l4568,1673e" filled="false" stroked="true" strokeweight=".47998pt" strokecolor="#000000">
                <v:path arrowok="t"/>
              </v:shape>
            </v:group>
            <v:group style="position:absolute;left:4568;top:1673;width:20;height:2" coordorigin="4568,1673" coordsize="20,2">
              <v:shape style="position:absolute;left:4568;top:1673;width:20;height:2" coordorigin="4568,1673" coordsize="20,0" path="m4568,1673l4587,1673e" filled="false" stroked="true" strokeweight=".47998pt" strokecolor="#000000">
                <v:path arrowok="t"/>
              </v:shape>
            </v:group>
            <v:group style="position:absolute;left:4587;top:1673;width:20;height:2" coordorigin="4587,1673" coordsize="20,2">
              <v:shape style="position:absolute;left:4587;top:1673;width:20;height:2" coordorigin="4587,1673" coordsize="20,0" path="m4587,1673l4607,1673e" filled="false" stroked="true" strokeweight=".47998pt" strokecolor="#000000">
                <v:path arrowok="t"/>
              </v:shape>
            </v:group>
            <v:group style="position:absolute;left:4607;top:1673;width:20;height:2" coordorigin="4607,1673" coordsize="20,2">
              <v:shape style="position:absolute;left:4607;top:1673;width:20;height:2" coordorigin="4607,1673" coordsize="20,0" path="m4607,1673l4626,1673e" filled="false" stroked="true" strokeweight=".47998pt" strokecolor="#000000">
                <v:path arrowok="t"/>
              </v:shape>
            </v:group>
            <v:group style="position:absolute;left:4626;top:1673;width:20;height:2" coordorigin="4626,1673" coordsize="20,2">
              <v:shape style="position:absolute;left:4626;top:1673;width:20;height:2" coordorigin="4626,1673" coordsize="20,0" path="m4626,1673l4645,1673e" filled="false" stroked="true" strokeweight=".47998pt" strokecolor="#000000">
                <v:path arrowok="t"/>
              </v:shape>
            </v:group>
            <v:group style="position:absolute;left:4645;top:1673;width:20;height:2" coordorigin="4645,1673" coordsize="20,2">
              <v:shape style="position:absolute;left:4645;top:1673;width:20;height:2" coordorigin="4645,1673" coordsize="20,0" path="m4645,1673l4664,1673e" filled="false" stroked="true" strokeweight=".47998pt" strokecolor="#000000">
                <v:path arrowok="t"/>
              </v:shape>
            </v:group>
            <v:group style="position:absolute;left:4664;top:1673;width:20;height:2" coordorigin="4664,1673" coordsize="20,2">
              <v:shape style="position:absolute;left:4664;top:1673;width:20;height:2" coordorigin="4664,1673" coordsize="20,0" path="m4664,1673l4683,1673e" filled="false" stroked="true" strokeweight=".47998pt" strokecolor="#000000">
                <v:path arrowok="t"/>
              </v:shape>
            </v:group>
            <v:group style="position:absolute;left:4683;top:1673;width:20;height:2" coordorigin="4683,1673" coordsize="20,2">
              <v:shape style="position:absolute;left:4683;top:1673;width:20;height:2" coordorigin="4683,1673" coordsize="20,0" path="m4683,1673l4703,1673e" filled="false" stroked="true" strokeweight=".47998pt" strokecolor="#000000">
                <v:path arrowok="t"/>
              </v:shape>
            </v:group>
            <v:group style="position:absolute;left:4703;top:1673;width:20;height:2" coordorigin="4703,1673" coordsize="20,2">
              <v:shape style="position:absolute;left:4703;top:1673;width:20;height:2" coordorigin="4703,1673" coordsize="20,0" path="m4703,1673l4722,1673e" filled="false" stroked="true" strokeweight=".47998pt" strokecolor="#000000">
                <v:path arrowok="t"/>
              </v:shape>
            </v:group>
            <v:group style="position:absolute;left:4722;top:1673;width:20;height:2" coordorigin="4722,1673" coordsize="20,2">
              <v:shape style="position:absolute;left:4722;top:1673;width:20;height:2" coordorigin="4722,1673" coordsize="20,0" path="m4722,1673l4741,1673e" filled="false" stroked="true" strokeweight=".47998pt" strokecolor="#000000">
                <v:path arrowok="t"/>
              </v:shape>
            </v:group>
            <v:group style="position:absolute;left:4741;top:1673;width:20;height:2" coordorigin="4741,1673" coordsize="20,2">
              <v:shape style="position:absolute;left:4741;top:1673;width:20;height:2" coordorigin="4741,1673" coordsize="20,0" path="m4741,1673l4760,1673e" filled="false" stroked="true" strokeweight=".47998pt" strokecolor="#000000">
                <v:path arrowok="t"/>
              </v:shape>
            </v:group>
            <v:group style="position:absolute;left:4760;top:1673;width:20;height:2" coordorigin="4760,1673" coordsize="20,2">
              <v:shape style="position:absolute;left:4760;top:1673;width:20;height:2" coordorigin="4760,1673" coordsize="20,0" path="m4760,1673l4779,1673e" filled="false" stroked="true" strokeweight=".47998pt" strokecolor="#000000">
                <v:path arrowok="t"/>
              </v:shape>
            </v:group>
            <v:group style="position:absolute;left:4779;top:1673;width:20;height:2" coordorigin="4779,1673" coordsize="20,2">
              <v:shape style="position:absolute;left:4779;top:1673;width:20;height:2" coordorigin="4779,1673" coordsize="20,0" path="m4779,1673l4799,1673e" filled="false" stroked="true" strokeweight=".47998pt" strokecolor="#000000">
                <v:path arrowok="t"/>
              </v:shape>
            </v:group>
            <v:group style="position:absolute;left:4799;top:1673;width:20;height:2" coordorigin="4799,1673" coordsize="20,2">
              <v:shape style="position:absolute;left:4799;top:1673;width:20;height:2" coordorigin="4799,1673" coordsize="20,0" path="m4799,1673l4818,1673e" filled="false" stroked="true" strokeweight=".47998pt" strokecolor="#000000">
                <v:path arrowok="t"/>
              </v:shape>
            </v:group>
            <v:group style="position:absolute;left:4818;top:1673;width:20;height:2" coordorigin="4818,1673" coordsize="20,2">
              <v:shape style="position:absolute;left:4818;top:1673;width:20;height:2" coordorigin="4818,1673" coordsize="20,0" path="m4818,1673l4837,1673e" filled="false" stroked="true" strokeweight=".47998pt" strokecolor="#000000">
                <v:path arrowok="t"/>
              </v:shape>
            </v:group>
            <v:group style="position:absolute;left:4837;top:1673;width:20;height:2" coordorigin="4837,1673" coordsize="20,2">
              <v:shape style="position:absolute;left:4837;top:1673;width:20;height:2" coordorigin="4837,1673" coordsize="20,0" path="m4837,1673l4856,1673e" filled="false" stroked="true" strokeweight=".47998pt" strokecolor="#000000">
                <v:path arrowok="t"/>
              </v:shape>
            </v:group>
            <v:group style="position:absolute;left:4856;top:1673;width:20;height:2" coordorigin="4856,1673" coordsize="20,2">
              <v:shape style="position:absolute;left:4856;top:1673;width:20;height:2" coordorigin="4856,1673" coordsize="20,0" path="m4856,1673l4875,1673e" filled="false" stroked="true" strokeweight=".47998pt" strokecolor="#000000">
                <v:path arrowok="t"/>
              </v:shape>
            </v:group>
            <v:group style="position:absolute;left:4875;top:1673;width:20;height:2" coordorigin="4875,1673" coordsize="20,2">
              <v:shape style="position:absolute;left:4875;top:1673;width:20;height:2" coordorigin="4875,1673" coordsize="20,0" path="m4875,1673l4895,1673e" filled="false" stroked="true" strokeweight=".47998pt" strokecolor="#000000">
                <v:path arrowok="t"/>
              </v:shape>
            </v:group>
            <v:group style="position:absolute;left:4895;top:1673;width:20;height:2" coordorigin="4895,1673" coordsize="20,2">
              <v:shape style="position:absolute;left:4895;top:1673;width:20;height:2" coordorigin="4895,1673" coordsize="20,0" path="m4895,1673l4914,1673e" filled="false" stroked="true" strokeweight=".47998pt" strokecolor="#000000">
                <v:path arrowok="t"/>
              </v:shape>
            </v:group>
            <v:group style="position:absolute;left:4914;top:1673;width:20;height:2" coordorigin="4914,1673" coordsize="20,2">
              <v:shape style="position:absolute;left:4914;top:1673;width:20;height:2" coordorigin="4914,1673" coordsize="20,0" path="m4914,1673l4933,1673e" filled="false" stroked="true" strokeweight=".47998pt" strokecolor="#000000">
                <v:path arrowok="t"/>
              </v:shape>
            </v:group>
            <v:group style="position:absolute;left:4933;top:1673;width:20;height:2" coordorigin="4933,1673" coordsize="20,2">
              <v:shape style="position:absolute;left:4933;top:1673;width:20;height:2" coordorigin="4933,1673" coordsize="20,0" path="m4933,1673l4952,1673e" filled="false" stroked="true" strokeweight=".47998pt" strokecolor="#000000">
                <v:path arrowok="t"/>
              </v:shape>
            </v:group>
            <v:group style="position:absolute;left:4952;top:1673;width:20;height:2" coordorigin="4952,1673" coordsize="20,2">
              <v:shape style="position:absolute;left:4952;top:1673;width:20;height:2" coordorigin="4952,1673" coordsize="20,0" path="m4952,1673l4971,1673e" filled="false" stroked="true" strokeweight=".47998pt" strokecolor="#000000">
                <v:path arrowok="t"/>
              </v:shape>
            </v:group>
            <v:group style="position:absolute;left:4971;top:1673;width:20;height:2" coordorigin="4971,1673" coordsize="20,2">
              <v:shape style="position:absolute;left:4971;top:1673;width:20;height:2" coordorigin="4971,1673" coordsize="20,0" path="m4971,1673l4991,1673e" filled="false" stroked="true" strokeweight=".47998pt" strokecolor="#000000">
                <v:path arrowok="t"/>
              </v:shape>
            </v:group>
            <v:group style="position:absolute;left:4991;top:1673;width:20;height:2" coordorigin="4991,1673" coordsize="20,2">
              <v:shape style="position:absolute;left:4991;top:1673;width:20;height:2" coordorigin="4991,1673" coordsize="20,0" path="m4991,1673l5010,1673e" filled="false" stroked="true" strokeweight=".47998pt" strokecolor="#000000">
                <v:path arrowok="t"/>
              </v:shape>
            </v:group>
            <v:group style="position:absolute;left:5010;top:1673;width:20;height:2" coordorigin="5010,1673" coordsize="20,2">
              <v:shape style="position:absolute;left:5010;top:1673;width:20;height:2" coordorigin="5010,1673" coordsize="20,0" path="m5010,1673l5029,1673e" filled="false" stroked="true" strokeweight=".47998pt" strokecolor="#000000">
                <v:path arrowok="t"/>
              </v:shape>
            </v:group>
            <v:group style="position:absolute;left:5029;top:1673;width:20;height:2" coordorigin="5029,1673" coordsize="20,2">
              <v:shape style="position:absolute;left:5029;top:1673;width:20;height:2" coordorigin="5029,1673" coordsize="20,0" path="m5029,1673l5048,1673e" filled="false" stroked="true" strokeweight=".47998pt" strokecolor="#000000">
                <v:path arrowok="t"/>
              </v:shape>
            </v:group>
            <v:group style="position:absolute;left:5048;top:1673;width:20;height:2" coordorigin="5048,1673" coordsize="20,2">
              <v:shape style="position:absolute;left:5048;top:1673;width:20;height:2" coordorigin="5048,1673" coordsize="20,0" path="m5048,1673l5067,1673e" filled="false" stroked="true" strokeweight=".47998pt" strokecolor="#000000">
                <v:path arrowok="t"/>
              </v:shape>
            </v:group>
            <v:group style="position:absolute;left:5067;top:1673;width:20;height:2" coordorigin="5067,1673" coordsize="20,2">
              <v:shape style="position:absolute;left:5067;top:1673;width:20;height:2" coordorigin="5067,1673" coordsize="20,0" path="m5067,1673l5087,1673e" filled="false" stroked="true" strokeweight=".47998pt" strokecolor="#000000">
                <v:path arrowok="t"/>
              </v:shape>
            </v:group>
            <v:group style="position:absolute;left:5087;top:1673;width:20;height:2" coordorigin="5087,1673" coordsize="20,2">
              <v:shape style="position:absolute;left:5087;top:1673;width:20;height:2" coordorigin="5087,1673" coordsize="20,0" path="m5087,1673l5106,1673e" filled="false" stroked="true" strokeweight=".47998pt" strokecolor="#000000">
                <v:path arrowok="t"/>
              </v:shape>
            </v:group>
            <v:group style="position:absolute;left:5106;top:1673;width:20;height:2" coordorigin="5106,1673" coordsize="20,2">
              <v:shape style="position:absolute;left:5106;top:1673;width:20;height:2" coordorigin="5106,1673" coordsize="20,0" path="m5106,1673l5125,1673e" filled="false" stroked="true" strokeweight=".47998pt" strokecolor="#000000">
                <v:path arrowok="t"/>
              </v:shape>
            </v:group>
            <v:group style="position:absolute;left:5125;top:1673;width:20;height:2" coordorigin="5125,1673" coordsize="20,2">
              <v:shape style="position:absolute;left:5125;top:1673;width:20;height:2" coordorigin="5125,1673" coordsize="20,0" path="m5125,1673l5144,1673e" filled="false" stroked="true" strokeweight=".47998pt" strokecolor="#000000">
                <v:path arrowok="t"/>
              </v:shape>
            </v:group>
            <v:group style="position:absolute;left:5144;top:1673;width:20;height:2" coordorigin="5144,1673" coordsize="20,2">
              <v:shape style="position:absolute;left:5144;top:1673;width:20;height:2" coordorigin="5144,1673" coordsize="20,0" path="m5144,1673l5163,1673e" filled="false" stroked="true" strokeweight=".47998pt" strokecolor="#000000">
                <v:path arrowok="t"/>
              </v:shape>
            </v:group>
            <v:group style="position:absolute;left:5163;top:1673;width:20;height:2" coordorigin="5163,1673" coordsize="20,2">
              <v:shape style="position:absolute;left:5163;top:1673;width:20;height:2" coordorigin="5163,1673" coordsize="20,0" path="m5163,1673l5183,1673e" filled="false" stroked="true" strokeweight=".47998pt" strokecolor="#000000">
                <v:path arrowok="t"/>
              </v:shape>
            </v:group>
            <v:group style="position:absolute;left:5183;top:1673;width:20;height:2" coordorigin="5183,1673" coordsize="20,2">
              <v:shape style="position:absolute;left:5183;top:1673;width:20;height:2" coordorigin="5183,1673" coordsize="20,0" path="m5183,1673l5202,1673e" filled="false" stroked="true" strokeweight=".47998pt" strokecolor="#000000">
                <v:path arrowok="t"/>
              </v:shape>
            </v:group>
            <v:group style="position:absolute;left:5202;top:1673;width:20;height:2" coordorigin="5202,1673" coordsize="20,2">
              <v:shape style="position:absolute;left:5202;top:1673;width:20;height:2" coordorigin="5202,1673" coordsize="20,0" path="m5202,1673l5221,1673e" filled="false" stroked="true" strokeweight=".47998pt" strokecolor="#000000">
                <v:path arrowok="t"/>
              </v:shape>
            </v:group>
            <v:group style="position:absolute;left:5221;top:1673;width:20;height:2" coordorigin="5221,1673" coordsize="20,2">
              <v:shape style="position:absolute;left:5221;top:1673;width:20;height:2" coordorigin="5221,1673" coordsize="20,0" path="m5221,1673l5240,1673e" filled="false" stroked="true" strokeweight=".47998pt" strokecolor="#000000">
                <v:path arrowok="t"/>
              </v:shape>
            </v:group>
            <v:group style="position:absolute;left:5240;top:1673;width:20;height:2" coordorigin="5240,1673" coordsize="20,2">
              <v:shape style="position:absolute;left:5240;top:1673;width:20;height:2" coordorigin="5240,1673" coordsize="20,0" path="m5240,1673l5259,1673e" filled="false" stroked="true" strokeweight=".47998pt" strokecolor="#000000">
                <v:path arrowok="t"/>
              </v:shape>
            </v:group>
            <v:group style="position:absolute;left:5259;top:1673;width:20;height:2" coordorigin="5259,1673" coordsize="20,2">
              <v:shape style="position:absolute;left:5259;top:1673;width:20;height:2" coordorigin="5259,1673" coordsize="20,0" path="m5259,1673l5279,1673e" filled="false" stroked="true" strokeweight=".47998pt" strokecolor="#000000">
                <v:path arrowok="t"/>
              </v:shape>
            </v:group>
            <v:group style="position:absolute;left:5279;top:1673;width:20;height:2" coordorigin="5279,1673" coordsize="20,2">
              <v:shape style="position:absolute;left:5279;top:1673;width:20;height:2" coordorigin="5279,1673" coordsize="20,0" path="m5279,1673l5298,1673e" filled="false" stroked="true" strokeweight=".47998pt" strokecolor="#000000">
                <v:path arrowok="t"/>
              </v:shape>
            </v:group>
            <v:group style="position:absolute;left:5298;top:1673;width:20;height:2" coordorigin="5298,1673" coordsize="20,2">
              <v:shape style="position:absolute;left:5298;top:1673;width:20;height:2" coordorigin="5298,1673" coordsize="20,0" path="m5298,1673l5317,1673e" filled="false" stroked="true" strokeweight=".47998pt" strokecolor="#000000">
                <v:path arrowok="t"/>
              </v:shape>
            </v:group>
            <v:group style="position:absolute;left:5317;top:1673;width:20;height:2" coordorigin="5317,1673" coordsize="20,2">
              <v:shape style="position:absolute;left:5317;top:1673;width:20;height:2" coordorigin="5317,1673" coordsize="20,0" path="m5317,1673l5336,1673e" filled="false" stroked="true" strokeweight=".47998pt" strokecolor="#000000">
                <v:path arrowok="t"/>
              </v:shape>
            </v:group>
            <v:group style="position:absolute;left:5336;top:1673;width:20;height:2" coordorigin="5336,1673" coordsize="20,2">
              <v:shape style="position:absolute;left:5336;top:1673;width:20;height:2" coordorigin="5336,1673" coordsize="20,0" path="m5336,1673l5355,1673e" filled="false" stroked="true" strokeweight=".47998pt" strokecolor="#000000">
                <v:path arrowok="t"/>
              </v:shape>
            </v:group>
            <v:group style="position:absolute;left:5355;top:1673;width:20;height:2" coordorigin="5355,1673" coordsize="20,2">
              <v:shape style="position:absolute;left:5355;top:1673;width:20;height:2" coordorigin="5355,1673" coordsize="20,0" path="m5355,1673l5375,1673e" filled="false" stroked="true" strokeweight=".47998pt" strokecolor="#000000">
                <v:path arrowok="t"/>
              </v:shape>
            </v:group>
            <v:group style="position:absolute;left:5375;top:1673;width:20;height:2" coordorigin="5375,1673" coordsize="20,2">
              <v:shape style="position:absolute;left:5375;top:1673;width:20;height:2" coordorigin="5375,1673" coordsize="20,0" path="m5375,1673l5394,1673e" filled="false" stroked="true" strokeweight=".47998pt" strokecolor="#000000">
                <v:path arrowok="t"/>
              </v:shape>
            </v:group>
            <v:group style="position:absolute;left:5394;top:1673;width:20;height:2" coordorigin="5394,1673" coordsize="20,2">
              <v:shape style="position:absolute;left:5394;top:1673;width:20;height:2" coordorigin="5394,1673" coordsize="20,0" path="m5394,1673l5413,1673e" filled="false" stroked="true" strokeweight=".47998pt" strokecolor="#000000">
                <v:path arrowok="t"/>
              </v:shape>
            </v:group>
            <v:group style="position:absolute;left:5413;top:1673;width:20;height:2" coordorigin="5413,1673" coordsize="20,2">
              <v:shape style="position:absolute;left:5413;top:1673;width:20;height:2" coordorigin="5413,1673" coordsize="20,0" path="m5413,1673l5432,1673e" filled="false" stroked="true" strokeweight=".47998pt" strokecolor="#000000">
                <v:path arrowok="t"/>
              </v:shape>
            </v:group>
            <v:group style="position:absolute;left:5432;top:1673;width:20;height:2" coordorigin="5432,1673" coordsize="20,2">
              <v:shape style="position:absolute;left:5432;top:1673;width:20;height:2" coordorigin="5432,1673" coordsize="20,0" path="m5432,1673l5451,1673e" filled="false" stroked="true" strokeweight=".47998pt" strokecolor="#000000">
                <v:path arrowok="t"/>
              </v:shape>
            </v:group>
            <v:group style="position:absolute;left:5451;top:1673;width:20;height:2" coordorigin="5451,1673" coordsize="20,2">
              <v:shape style="position:absolute;left:5451;top:1673;width:20;height:2" coordorigin="5451,1673" coordsize="20,0" path="m5451,1673l5471,1673e" filled="false" stroked="true" strokeweight=".47998pt" strokecolor="#000000">
                <v:path arrowok="t"/>
              </v:shape>
            </v:group>
            <v:group style="position:absolute;left:5471;top:1673;width:20;height:2" coordorigin="5471,1673" coordsize="20,2">
              <v:shape style="position:absolute;left:5471;top:1673;width:20;height:2" coordorigin="5471,1673" coordsize="20,0" path="m5471,1673l5490,1673e" filled="false" stroked="true" strokeweight=".47998pt" strokecolor="#000000">
                <v:path arrowok="t"/>
              </v:shape>
            </v:group>
            <v:group style="position:absolute;left:5490;top:1673;width:20;height:2" coordorigin="5490,1673" coordsize="20,2">
              <v:shape style="position:absolute;left:5490;top:1673;width:20;height:2" coordorigin="5490,1673" coordsize="20,0" path="m5490,1673l5509,1673e" filled="false" stroked="true" strokeweight=".47998pt" strokecolor="#000000">
                <v:path arrowok="t"/>
              </v:shape>
            </v:group>
            <v:group style="position:absolute;left:5509;top:1673;width:20;height:2" coordorigin="5509,1673" coordsize="20,2">
              <v:shape style="position:absolute;left:5509;top:1673;width:20;height:2" coordorigin="5509,1673" coordsize="20,0" path="m5509,1673l5528,1673e" filled="false" stroked="true" strokeweight=".47998pt" strokecolor="#000000">
                <v:path arrowok="t"/>
              </v:shape>
            </v:group>
            <v:group style="position:absolute;left:5528;top:1673;width:20;height:2" coordorigin="5528,1673" coordsize="20,2">
              <v:shape style="position:absolute;left:5528;top:1673;width:20;height:2" coordorigin="5528,1673" coordsize="20,0" path="m5528,1673l5547,1673e" filled="false" stroked="true" strokeweight=".47998pt" strokecolor="#000000">
                <v:path arrowok="t"/>
              </v:shape>
            </v:group>
            <v:group style="position:absolute;left:5547;top:1673;width:20;height:2" coordorigin="5547,1673" coordsize="20,2">
              <v:shape style="position:absolute;left:5547;top:1673;width:20;height:2" coordorigin="5547,1673" coordsize="20,0" path="m5547,1673l5567,1673e" filled="false" stroked="true" strokeweight=".47998pt" strokecolor="#000000">
                <v:path arrowok="t"/>
              </v:shape>
            </v:group>
            <v:group style="position:absolute;left:5567;top:1673;width:20;height:2" coordorigin="5567,1673" coordsize="20,2">
              <v:shape style="position:absolute;left:5567;top:1673;width:20;height:2" coordorigin="5567,1673" coordsize="20,0" path="m5567,1673l5586,1673e" filled="false" stroked="true" strokeweight=".47998pt" strokecolor="#000000">
                <v:path arrowok="t"/>
              </v:shape>
            </v:group>
            <v:group style="position:absolute;left:5586;top:1673;width:20;height:2" coordorigin="5586,1673" coordsize="20,2">
              <v:shape style="position:absolute;left:5586;top:1673;width:20;height:2" coordorigin="5586,1673" coordsize="20,0" path="m5586,1673l5605,1673e" filled="false" stroked="true" strokeweight=".47998pt" strokecolor="#000000">
                <v:path arrowok="t"/>
              </v:shape>
            </v:group>
            <v:group style="position:absolute;left:5605;top:1673;width:20;height:2" coordorigin="5605,1673" coordsize="20,2">
              <v:shape style="position:absolute;left:5605;top:1673;width:20;height:2" coordorigin="5605,1673" coordsize="20,0" path="m5605,1673l5624,1673e" filled="false" stroked="true" strokeweight=".47998pt" strokecolor="#000000">
                <v:path arrowok="t"/>
              </v:shape>
            </v:group>
            <v:group style="position:absolute;left:5624;top:1673;width:20;height:2" coordorigin="5624,1673" coordsize="20,2">
              <v:shape style="position:absolute;left:5624;top:1673;width:20;height:2" coordorigin="5624,1673" coordsize="20,0" path="m5624,1673l5643,1673e" filled="false" stroked="true" strokeweight=".47998pt" strokecolor="#000000">
                <v:path arrowok="t"/>
              </v:shape>
            </v:group>
            <v:group style="position:absolute;left:5643;top:1673;width:20;height:2" coordorigin="5643,1673" coordsize="20,2">
              <v:shape style="position:absolute;left:5643;top:1673;width:20;height:2" coordorigin="5643,1673" coordsize="20,0" path="m5643,1673l5663,1673e" filled="false" stroked="true" strokeweight=".47998pt" strokecolor="#000000">
                <v:path arrowok="t"/>
              </v:shape>
            </v:group>
            <v:group style="position:absolute;left:5663;top:1673;width:20;height:2" coordorigin="5663,1673" coordsize="20,2">
              <v:shape style="position:absolute;left:5663;top:1673;width:20;height:2" coordorigin="5663,1673" coordsize="20,0" path="m5663,1673l5682,1673e" filled="false" stroked="true" strokeweight=".47998pt" strokecolor="#000000">
                <v:path arrowok="t"/>
              </v:shape>
            </v:group>
            <v:group style="position:absolute;left:5682;top:1673;width:20;height:2" coordorigin="5682,1673" coordsize="20,2">
              <v:shape style="position:absolute;left:5682;top:1673;width:20;height:2" coordorigin="5682,1673" coordsize="20,0" path="m5682,1673l5701,1673e" filled="false" stroked="true" strokeweight=".47998pt" strokecolor="#000000">
                <v:path arrowok="t"/>
              </v:shape>
            </v:group>
            <v:group style="position:absolute;left:5701;top:1673;width:20;height:2" coordorigin="5701,1673" coordsize="20,2">
              <v:shape style="position:absolute;left:5701;top:1673;width:20;height:2" coordorigin="5701,1673" coordsize="20,0" path="m5701,1673l5720,1673e" filled="false" stroked="true" strokeweight=".47998pt" strokecolor="#000000">
                <v:path arrowok="t"/>
              </v:shape>
            </v:group>
            <v:group style="position:absolute;left:5720;top:1673;width:20;height:2" coordorigin="5720,1673" coordsize="20,2">
              <v:shape style="position:absolute;left:5720;top:1673;width:20;height:2" coordorigin="5720,1673" coordsize="20,0" path="m5720,1673l5739,1673e" filled="false" stroked="true" strokeweight=".47998pt" strokecolor="#000000">
                <v:path arrowok="t"/>
              </v:shape>
            </v:group>
            <v:group style="position:absolute;left:5739;top:1673;width:20;height:2" coordorigin="5739,1673" coordsize="20,2">
              <v:shape style="position:absolute;left:5739;top:1673;width:20;height:2" coordorigin="5739,1673" coordsize="20,0" path="m5739,1673l5759,1673e" filled="false" stroked="true" strokeweight=".47998pt" strokecolor="#000000">
                <v:path arrowok="t"/>
              </v:shape>
            </v:group>
            <v:group style="position:absolute;left:5759;top:1673;width:20;height:2" coordorigin="5759,1673" coordsize="20,2">
              <v:shape style="position:absolute;left:5759;top:1673;width:20;height:2" coordorigin="5759,1673" coordsize="20,0" path="m5759,1673l5778,1673e" filled="false" stroked="true" strokeweight=".47998pt" strokecolor="#000000">
                <v:path arrowok="t"/>
              </v:shape>
            </v:group>
            <v:group style="position:absolute;left:5778;top:1673;width:20;height:2" coordorigin="5778,1673" coordsize="20,2">
              <v:shape style="position:absolute;left:5778;top:1673;width:20;height:2" coordorigin="5778,1673" coordsize="20,0" path="m5778,1673l5797,1673e" filled="false" stroked="true" strokeweight=".47998pt" strokecolor="#000000">
                <v:path arrowok="t"/>
              </v:shape>
            </v:group>
            <v:group style="position:absolute;left:5797;top:1673;width:20;height:2" coordorigin="5797,1673" coordsize="20,2">
              <v:shape style="position:absolute;left:5797;top:1673;width:20;height:2" coordorigin="5797,1673" coordsize="20,0" path="m5797,1673l5816,1673e" filled="false" stroked="true" strokeweight=".47998pt" strokecolor="#000000">
                <v:path arrowok="t"/>
              </v:shape>
            </v:group>
            <v:group style="position:absolute;left:5816;top:1673;width:20;height:2" coordorigin="5816,1673" coordsize="20,2">
              <v:shape style="position:absolute;left:5816;top:1673;width:20;height:2" coordorigin="5816,1673" coordsize="20,0" path="m5816,1673l5835,1673e" filled="false" stroked="true" strokeweight=".47998pt" strokecolor="#000000">
                <v:path arrowok="t"/>
              </v:shape>
            </v:group>
            <v:group style="position:absolute;left:5835;top:1673;width:20;height:2" coordorigin="5835,1673" coordsize="20,2">
              <v:shape style="position:absolute;left:5835;top:1673;width:20;height:2" coordorigin="5835,1673" coordsize="20,0" path="m5835,1673l5855,1673e" filled="false" stroked="true" strokeweight=".47998pt" strokecolor="#000000">
                <v:path arrowok="t"/>
              </v:shape>
            </v:group>
            <v:group style="position:absolute;left:5855;top:1673;width:20;height:2" coordorigin="5855,1673" coordsize="20,2">
              <v:shape style="position:absolute;left:5855;top:1673;width:20;height:2" coordorigin="5855,1673" coordsize="20,0" path="m5855,1673l5874,1673e" filled="false" stroked="true" strokeweight=".47998pt" strokecolor="#000000">
                <v:path arrowok="t"/>
              </v:shape>
            </v:group>
            <v:group style="position:absolute;left:5874;top:1673;width:20;height:2" coordorigin="5874,1673" coordsize="20,2">
              <v:shape style="position:absolute;left:5874;top:1673;width:20;height:2" coordorigin="5874,1673" coordsize="20,0" path="m5874,1673l5893,1673e" filled="false" stroked="true" strokeweight=".47998pt" strokecolor="#000000">
                <v:path arrowok="t"/>
              </v:shape>
            </v:group>
            <v:group style="position:absolute;left:5893;top:1673;width:20;height:2" coordorigin="5893,1673" coordsize="20,2">
              <v:shape style="position:absolute;left:5893;top:1673;width:20;height:2" coordorigin="5893,1673" coordsize="20,0" path="m5893,1673l5912,1673e" filled="false" stroked="true" strokeweight=".47998pt" strokecolor="#000000">
                <v:path arrowok="t"/>
              </v:shape>
            </v:group>
            <v:group style="position:absolute;left:5912;top:1673;width:20;height:2" coordorigin="5912,1673" coordsize="20,2">
              <v:shape style="position:absolute;left:5912;top:1673;width:20;height:2" coordorigin="5912,1673" coordsize="20,0" path="m5912,1673l5931,1673e" filled="false" stroked="true" strokeweight=".47998pt" strokecolor="#000000">
                <v:path arrowok="t"/>
              </v:shape>
            </v:group>
            <v:group style="position:absolute;left:5931;top:1673;width:20;height:2" coordorigin="5931,1673" coordsize="20,2">
              <v:shape style="position:absolute;left:5931;top:1673;width:20;height:2" coordorigin="5931,1673" coordsize="20,0" path="m5931,1673l5951,1673e" filled="false" stroked="true" strokeweight=".47998pt" strokecolor="#000000">
                <v:path arrowok="t"/>
              </v:shape>
            </v:group>
            <v:group style="position:absolute;left:5951;top:1673;width:20;height:2" coordorigin="5951,1673" coordsize="20,2">
              <v:shape style="position:absolute;left:5951;top:1673;width:20;height:2" coordorigin="5951,1673" coordsize="20,0" path="m5951,1673l5970,1673e" filled="false" stroked="true" strokeweight=".47998pt" strokecolor="#000000">
                <v:path arrowok="t"/>
              </v:shape>
            </v:group>
            <v:group style="position:absolute;left:5970;top:1673;width:20;height:2" coordorigin="5970,1673" coordsize="20,2">
              <v:shape style="position:absolute;left:5970;top:1673;width:20;height:2" coordorigin="5970,1673" coordsize="20,0" path="m5970,1673l5989,1673e" filled="false" stroked="true" strokeweight=".47998pt" strokecolor="#000000">
                <v:path arrowok="t"/>
              </v:shape>
            </v:group>
            <v:group style="position:absolute;left:5989;top:1673;width:20;height:2" coordorigin="5989,1673" coordsize="20,2">
              <v:shape style="position:absolute;left:5989;top:1673;width:20;height:2" coordorigin="5989,1673" coordsize="20,0" path="m5989,1673l6008,1673e" filled="false" stroked="true" strokeweight=".47998pt" strokecolor="#000000">
                <v:path arrowok="t"/>
              </v:shape>
            </v:group>
            <v:group style="position:absolute;left:6008;top:1673;width:20;height:2" coordorigin="6008,1673" coordsize="20,2">
              <v:shape style="position:absolute;left:6008;top:1673;width:20;height:2" coordorigin="6008,1673" coordsize="20,0" path="m6008,1673l6027,1673e" filled="false" stroked="true" strokeweight=".47998pt" strokecolor="#000000">
                <v:path arrowok="t"/>
              </v:shape>
            </v:group>
            <v:group style="position:absolute;left:6027;top:1673;width:20;height:2" coordorigin="6027,1673" coordsize="20,2">
              <v:shape style="position:absolute;left:6027;top:1673;width:20;height:2" coordorigin="6027,1673" coordsize="20,0" path="m6027,1673l6047,1673e" filled="false" stroked="true" strokeweight=".47998pt" strokecolor="#000000">
                <v:path arrowok="t"/>
              </v:shape>
            </v:group>
            <v:group style="position:absolute;left:6047;top:1673;width:20;height:2" coordorigin="6047,1673" coordsize="20,2">
              <v:shape style="position:absolute;left:6047;top:1673;width:20;height:2" coordorigin="6047,1673" coordsize="20,0" path="m6047,1673l6066,1673e" filled="false" stroked="true" strokeweight=".47998pt" strokecolor="#000000">
                <v:path arrowok="t"/>
              </v:shape>
            </v:group>
            <v:group style="position:absolute;left:6066;top:1673;width:20;height:2" coordorigin="6066,1673" coordsize="20,2">
              <v:shape style="position:absolute;left:6066;top:1673;width:20;height:2" coordorigin="6066,1673" coordsize="20,0" path="m6066,1673l6085,1673e" filled="false" stroked="true" strokeweight=".47998pt" strokecolor="#000000">
                <v:path arrowok="t"/>
              </v:shape>
            </v:group>
            <v:group style="position:absolute;left:6085;top:1673;width:20;height:2" coordorigin="6085,1673" coordsize="20,2">
              <v:shape style="position:absolute;left:6085;top:1673;width:20;height:2" coordorigin="6085,1673" coordsize="20,0" path="m6085,1673l6104,1673e" filled="false" stroked="true" strokeweight=".47998pt" strokecolor="#000000">
                <v:path arrowok="t"/>
              </v:shape>
            </v:group>
            <v:group style="position:absolute;left:6104;top:1673;width:20;height:2" coordorigin="6104,1673" coordsize="20,2">
              <v:shape style="position:absolute;left:6104;top:1673;width:20;height:2" coordorigin="6104,1673" coordsize="20,0" path="m6104,1673l6123,1673e" filled="false" stroked="true" strokeweight=".47998pt" strokecolor="#000000">
                <v:path arrowok="t"/>
              </v:shape>
            </v:group>
            <v:group style="position:absolute;left:6123;top:1673;width:20;height:2" coordorigin="6123,1673" coordsize="20,2">
              <v:shape style="position:absolute;left:6123;top:1673;width:20;height:2" coordorigin="6123,1673" coordsize="20,0" path="m6123,1673l6143,1673e" filled="false" stroked="true" strokeweight=".47998pt" strokecolor="#000000">
                <v:path arrowok="t"/>
              </v:shape>
            </v:group>
            <v:group style="position:absolute;left:6143;top:1673;width:20;height:2" coordorigin="6143,1673" coordsize="20,2">
              <v:shape style="position:absolute;left:6143;top:1673;width:20;height:2" coordorigin="6143,1673" coordsize="20,0" path="m6143,1673l6162,1673e" filled="false" stroked="true" strokeweight=".47998pt" strokecolor="#000000">
                <v:path arrowok="t"/>
              </v:shape>
            </v:group>
            <v:group style="position:absolute;left:6162;top:1673;width:20;height:2" coordorigin="6162,1673" coordsize="20,2">
              <v:shape style="position:absolute;left:6162;top:1673;width:20;height:2" coordorigin="6162,1673" coordsize="20,0" path="m6162,1673l6181,1673e" filled="false" stroked="true" strokeweight=".47998pt" strokecolor="#000000">
                <v:path arrowok="t"/>
              </v:shape>
            </v:group>
            <v:group style="position:absolute;left:6181;top:1673;width:20;height:2" coordorigin="6181,1673" coordsize="20,2">
              <v:shape style="position:absolute;left:6181;top:1673;width:20;height:2" coordorigin="6181,1673" coordsize="20,0" path="m6181,1673l6200,1673e" filled="false" stroked="true" strokeweight=".47998pt" strokecolor="#000000">
                <v:path arrowok="t"/>
              </v:shape>
            </v:group>
            <v:group style="position:absolute;left:6200;top:1673;width:20;height:2" coordorigin="6200,1673" coordsize="20,2">
              <v:shape style="position:absolute;left:6200;top:1673;width:20;height:2" coordorigin="6200,1673" coordsize="20,0" path="m6200,1673l6219,1673e" filled="false" stroked="true" strokeweight=".47998pt" strokecolor="#000000">
                <v:path arrowok="t"/>
              </v:shape>
            </v:group>
            <v:group style="position:absolute;left:6219;top:1673;width:20;height:2" coordorigin="6219,1673" coordsize="20,2">
              <v:shape style="position:absolute;left:6219;top:1673;width:20;height:2" coordorigin="6219,1673" coordsize="20,0" path="m6219,1673l6239,1673e" filled="false" stroked="true" strokeweight=".47998pt" strokecolor="#000000">
                <v:path arrowok="t"/>
              </v:shape>
            </v:group>
            <v:group style="position:absolute;left:6239;top:1673;width:20;height:2" coordorigin="6239,1673" coordsize="20,2">
              <v:shape style="position:absolute;left:6239;top:1673;width:20;height:2" coordorigin="6239,1673" coordsize="20,0" path="m6239,1673l6258,1673e" filled="false" stroked="true" strokeweight=".47998pt" strokecolor="#000000">
                <v:path arrowok="t"/>
              </v:shape>
            </v:group>
            <v:group style="position:absolute;left:6258;top:1673;width:20;height:2" coordorigin="6258,1673" coordsize="20,2">
              <v:shape style="position:absolute;left:6258;top:1673;width:20;height:2" coordorigin="6258,1673" coordsize="20,0" path="m6258,1673l6277,1673e" filled="false" stroked="true" strokeweight=".47998pt" strokecolor="#000000">
                <v:path arrowok="t"/>
              </v:shape>
            </v:group>
            <v:group style="position:absolute;left:6277;top:1673;width:20;height:2" coordorigin="6277,1673" coordsize="20,2">
              <v:shape style="position:absolute;left:6277;top:1673;width:20;height:2" coordorigin="6277,1673" coordsize="20,0" path="m6277,1673l6296,1673e" filled="false" stroked="true" strokeweight=".47998pt" strokecolor="#000000">
                <v:path arrowok="t"/>
              </v:shape>
            </v:group>
            <v:group style="position:absolute;left:6296;top:1673;width:20;height:2" coordorigin="6296,1673" coordsize="20,2">
              <v:shape style="position:absolute;left:6296;top:1673;width:20;height:2" coordorigin="6296,1673" coordsize="20,0" path="m6296,1673l6315,1673e" filled="false" stroked="true" strokeweight=".47998pt" strokecolor="#000000">
                <v:path arrowok="t"/>
              </v:shape>
            </v:group>
            <v:group style="position:absolute;left:6315;top:1673;width:20;height:2" coordorigin="6315,1673" coordsize="20,2">
              <v:shape style="position:absolute;left:6315;top:1673;width:20;height:2" coordorigin="6315,1673" coordsize="20,0" path="m6315,1673l6335,1673e" filled="false" stroked="true" strokeweight=".47998pt" strokecolor="#000000">
                <v:path arrowok="t"/>
              </v:shape>
            </v:group>
            <v:group style="position:absolute;left:6335;top:1673;width:20;height:2" coordorigin="6335,1673" coordsize="20,2">
              <v:shape style="position:absolute;left:6335;top:1673;width:20;height:2" coordorigin="6335,1673" coordsize="20,0" path="m6335,1673l6354,1673e" filled="false" stroked="true" strokeweight=".47998pt" strokecolor="#000000">
                <v:path arrowok="t"/>
              </v:shape>
            </v:group>
            <v:group style="position:absolute;left:6354;top:1673;width:20;height:2" coordorigin="6354,1673" coordsize="20,2">
              <v:shape style="position:absolute;left:6354;top:1673;width:20;height:2" coordorigin="6354,1673" coordsize="20,0" path="m6354,1673l6373,1673e" filled="false" stroked="true" strokeweight=".47998pt" strokecolor="#000000">
                <v:path arrowok="t"/>
              </v:shape>
            </v:group>
            <v:group style="position:absolute;left:6373;top:1673;width:20;height:2" coordorigin="6373,1673" coordsize="20,2">
              <v:shape style="position:absolute;left:6373;top:1673;width:20;height:2" coordorigin="6373,1673" coordsize="20,0" path="m6373,1673l6392,1673e" filled="false" stroked="true" strokeweight=".47998pt" strokecolor="#000000">
                <v:path arrowok="t"/>
              </v:shape>
            </v:group>
            <v:group style="position:absolute;left:6392;top:1673;width:20;height:2" coordorigin="6392,1673" coordsize="20,2">
              <v:shape style="position:absolute;left:6392;top:1673;width:20;height:2" coordorigin="6392,1673" coordsize="20,0" path="m6392,1673l6411,1673e" filled="false" stroked="true" strokeweight=".47998pt" strokecolor="#000000">
                <v:path arrowok="t"/>
              </v:shape>
            </v:group>
            <v:group style="position:absolute;left:6411;top:1673;width:20;height:2" coordorigin="6411,1673" coordsize="20,2">
              <v:shape style="position:absolute;left:6411;top:1673;width:20;height:2" coordorigin="6411,1673" coordsize="20,0" path="m6411,1673l6431,1673e" filled="false" stroked="true" strokeweight=".47998pt" strokecolor="#000000">
                <v:path arrowok="t"/>
              </v:shape>
            </v:group>
            <v:group style="position:absolute;left:6431;top:1673;width:20;height:2" coordorigin="6431,1673" coordsize="20,2">
              <v:shape style="position:absolute;left:6431;top:1673;width:20;height:2" coordorigin="6431,1673" coordsize="20,0" path="m6431,1673l6450,1673e" filled="false" stroked="true" strokeweight=".47998pt" strokecolor="#000000">
                <v:path arrowok="t"/>
              </v:shape>
            </v:group>
            <v:group style="position:absolute;left:6450;top:1673;width:20;height:2" coordorigin="6450,1673" coordsize="20,2">
              <v:shape style="position:absolute;left:6450;top:1673;width:20;height:2" coordorigin="6450,1673" coordsize="20,0" path="m6450,1673l6469,1673e" filled="false" stroked="true" strokeweight=".47998pt" strokecolor="#000000">
                <v:path arrowok="t"/>
              </v:shape>
            </v:group>
            <v:group style="position:absolute;left:6469;top:1673;width:20;height:2" coordorigin="6469,1673" coordsize="20,2">
              <v:shape style="position:absolute;left:6469;top:1673;width:20;height:2" coordorigin="6469,1673" coordsize="20,0" path="m6469,1673l6488,1673e" filled="false" stroked="true" strokeweight=".47998pt" strokecolor="#000000">
                <v:path arrowok="t"/>
              </v:shape>
            </v:group>
            <v:group style="position:absolute;left:6488;top:1673;width:20;height:2" coordorigin="6488,1673" coordsize="20,2">
              <v:shape style="position:absolute;left:6488;top:1673;width:20;height:2" coordorigin="6488,1673" coordsize="20,0" path="m6488,1673l6507,1673e" filled="false" stroked="true" strokeweight=".47998pt" strokecolor="#000000">
                <v:path arrowok="t"/>
              </v:shape>
            </v:group>
            <v:group style="position:absolute;left:6507;top:1673;width:20;height:2" coordorigin="6507,1673" coordsize="20,2">
              <v:shape style="position:absolute;left:6507;top:1673;width:20;height:2" coordorigin="6507,1673" coordsize="20,0" path="m6507,1673l6527,1673e" filled="false" stroked="true" strokeweight=".47998pt" strokecolor="#000000">
                <v:path arrowok="t"/>
              </v:shape>
            </v:group>
            <v:group style="position:absolute;left:6527;top:1673;width:20;height:2" coordorigin="6527,1673" coordsize="20,2">
              <v:shape style="position:absolute;left:6527;top:1673;width:20;height:2" coordorigin="6527,1673" coordsize="20,0" path="m6527,1673l6546,1673e" filled="false" stroked="true" strokeweight=".47998pt" strokecolor="#000000">
                <v:path arrowok="t"/>
              </v:shape>
            </v:group>
            <v:group style="position:absolute;left:6546;top:1673;width:20;height:2" coordorigin="6546,1673" coordsize="20,2">
              <v:shape style="position:absolute;left:6546;top:1673;width:20;height:2" coordorigin="6546,1673" coordsize="20,0" path="m6546,1673l6565,1673e" filled="false" stroked="true" strokeweight=".47998pt" strokecolor="#000000">
                <v:path arrowok="t"/>
              </v:shape>
            </v:group>
            <v:group style="position:absolute;left:6565;top:1673;width:20;height:2" coordorigin="6565,1673" coordsize="20,2">
              <v:shape style="position:absolute;left:6565;top:1673;width:20;height:2" coordorigin="6565,1673" coordsize="20,0" path="m6565,1673l6584,1673e" filled="false" stroked="true" strokeweight=".47998pt" strokecolor="#000000">
                <v:path arrowok="t"/>
              </v:shape>
            </v:group>
            <v:group style="position:absolute;left:6584;top:1673;width:20;height:2" coordorigin="6584,1673" coordsize="20,2">
              <v:shape style="position:absolute;left:6584;top:1673;width:20;height:2" coordorigin="6584,1673" coordsize="20,0" path="m6584,1673l6603,1673e" filled="false" stroked="true" strokeweight=".47998pt" strokecolor="#000000">
                <v:path arrowok="t"/>
              </v:shape>
            </v:group>
            <v:group style="position:absolute;left:6603;top:1673;width:20;height:2" coordorigin="6603,1673" coordsize="20,2">
              <v:shape style="position:absolute;left:6603;top:1673;width:20;height:2" coordorigin="6603,1673" coordsize="20,0" path="m6603,1673l6623,1673e" filled="false" stroked="true" strokeweight=".47998pt" strokecolor="#000000">
                <v:path arrowok="t"/>
              </v:shape>
            </v:group>
            <v:group style="position:absolute;left:6623;top:1673;width:20;height:2" coordorigin="6623,1673" coordsize="20,2">
              <v:shape style="position:absolute;left:6623;top:1673;width:20;height:2" coordorigin="6623,1673" coordsize="20,0" path="m6623,1673l6642,1673e" filled="false" stroked="true" strokeweight=".47998pt" strokecolor="#000000">
                <v:path arrowok="t"/>
              </v:shape>
            </v:group>
            <v:group style="position:absolute;left:6642;top:1673;width:20;height:2" coordorigin="6642,1673" coordsize="20,2">
              <v:shape style="position:absolute;left:6642;top:1673;width:20;height:2" coordorigin="6642,1673" coordsize="20,0" path="m6642,1673l6661,1673e" filled="false" stroked="true" strokeweight=".47998pt" strokecolor="#000000">
                <v:path arrowok="t"/>
              </v:shape>
            </v:group>
            <v:group style="position:absolute;left:6661;top:1673;width:20;height:2" coordorigin="6661,1673" coordsize="20,2">
              <v:shape style="position:absolute;left:6661;top:1673;width:20;height:2" coordorigin="6661,1673" coordsize="20,0" path="m6661,1673l6681,1673e" filled="false" stroked="true" strokeweight=".47998pt" strokecolor="#000000">
                <v:path arrowok="t"/>
              </v:shape>
            </v:group>
            <v:group style="position:absolute;left:6681;top:1673;width:20;height:2" coordorigin="6681,1673" coordsize="20,2">
              <v:shape style="position:absolute;left:6681;top:1673;width:20;height:2" coordorigin="6681,1673" coordsize="20,0" path="m6681,1673l6700,1673e" filled="false" stroked="true" strokeweight=".47998pt" strokecolor="#000000">
                <v:path arrowok="t"/>
              </v:shape>
            </v:group>
            <v:group style="position:absolute;left:6700;top:1673;width:20;height:2" coordorigin="6700,1673" coordsize="20,2">
              <v:shape style="position:absolute;left:6700;top:1673;width:20;height:2" coordorigin="6700,1673" coordsize="20,0" path="m6700,1673l6719,1673e" filled="false" stroked="true" strokeweight=".47998pt" strokecolor="#000000">
                <v:path arrowok="t"/>
              </v:shape>
            </v:group>
            <v:group style="position:absolute;left:6719;top:1673;width:20;height:2" coordorigin="6719,1673" coordsize="20,2">
              <v:shape style="position:absolute;left:6719;top:1673;width:20;height:2" coordorigin="6719,1673" coordsize="20,0" path="m6719,1673l6738,1673e" filled="false" stroked="true" strokeweight=".47998pt" strokecolor="#000000">
                <v:path arrowok="t"/>
              </v:shape>
            </v:group>
            <v:group style="position:absolute;left:6738;top:1673;width:20;height:2" coordorigin="6738,1673" coordsize="20,2">
              <v:shape style="position:absolute;left:6738;top:1673;width:20;height:2" coordorigin="6738,1673" coordsize="20,0" path="m6738,1673l6757,1673e" filled="false" stroked="true" strokeweight=".47998pt" strokecolor="#000000">
                <v:path arrowok="t"/>
              </v:shape>
            </v:group>
            <v:group style="position:absolute;left:6757;top:1673;width:20;height:2" coordorigin="6757,1673" coordsize="20,2">
              <v:shape style="position:absolute;left:6757;top:1673;width:20;height:2" coordorigin="6757,1673" coordsize="20,0" path="m6757,1673l6777,1673e" filled="false" stroked="true" strokeweight=".47998pt" strokecolor="#000000">
                <v:path arrowok="t"/>
              </v:shape>
            </v:group>
            <v:group style="position:absolute;left:6777;top:1673;width:20;height:2" coordorigin="6777,1673" coordsize="20,2">
              <v:shape style="position:absolute;left:6777;top:1673;width:20;height:2" coordorigin="6777,1673" coordsize="20,0" path="m6777,1673l6796,1673e" filled="false" stroked="true" strokeweight=".47998pt" strokecolor="#000000">
                <v:path arrowok="t"/>
              </v:shape>
            </v:group>
            <v:group style="position:absolute;left:6796;top:1673;width:20;height:2" coordorigin="6796,1673" coordsize="20,2">
              <v:shape style="position:absolute;left:6796;top:1673;width:20;height:2" coordorigin="6796,1673" coordsize="20,0" path="m6796,1673l6815,1673e" filled="false" stroked="true" strokeweight=".47998pt" strokecolor="#000000">
                <v:path arrowok="t"/>
              </v:shape>
            </v:group>
            <v:group style="position:absolute;left:6815;top:1673;width:20;height:2" coordorigin="6815,1673" coordsize="20,2">
              <v:shape style="position:absolute;left:6815;top:1673;width:20;height:2" coordorigin="6815,1673" coordsize="20,0" path="m6815,1673l6834,1673e" filled="false" stroked="true" strokeweight=".47998pt" strokecolor="#000000">
                <v:path arrowok="t"/>
              </v:shape>
            </v:group>
            <v:group style="position:absolute;left:6834;top:1673;width:20;height:2" coordorigin="6834,1673" coordsize="20,2">
              <v:shape style="position:absolute;left:6834;top:1673;width:20;height:2" coordorigin="6834,1673" coordsize="20,0" path="m6834,1673l6853,1673e" filled="false" stroked="true" strokeweight=".47998pt" strokecolor="#000000">
                <v:path arrowok="t"/>
              </v:shape>
            </v:group>
            <v:group style="position:absolute;left:6853;top:1673;width:20;height:2" coordorigin="6853,1673" coordsize="20,2">
              <v:shape style="position:absolute;left:6853;top:1673;width:20;height:2" coordorigin="6853,1673" coordsize="20,0" path="m6853,1673l6873,1673e" filled="false" stroked="true" strokeweight=".47998pt" strokecolor="#000000">
                <v:path arrowok="t"/>
              </v:shape>
            </v:group>
            <v:group style="position:absolute;left:6873;top:1673;width:20;height:2" coordorigin="6873,1673" coordsize="20,2">
              <v:shape style="position:absolute;left:6873;top:1673;width:20;height:2" coordorigin="6873,1673" coordsize="20,0" path="m6873,1673l6892,1673e" filled="false" stroked="true" strokeweight=".47998pt" strokecolor="#000000">
                <v:path arrowok="t"/>
              </v:shape>
            </v:group>
            <v:group style="position:absolute;left:6892;top:1673;width:20;height:2" coordorigin="6892,1673" coordsize="20,2">
              <v:shape style="position:absolute;left:6892;top:1673;width:20;height:2" coordorigin="6892,1673" coordsize="20,0" path="m6892,1673l6911,1673e" filled="false" stroked="true" strokeweight=".47998pt" strokecolor="#000000">
                <v:path arrowok="t"/>
              </v:shape>
            </v:group>
            <v:group style="position:absolute;left:6911;top:1673;width:20;height:2" coordorigin="6911,1673" coordsize="20,2">
              <v:shape style="position:absolute;left:6911;top:1673;width:20;height:2" coordorigin="6911,1673" coordsize="20,0" path="m6911,1673l6930,1673e" filled="false" stroked="true" strokeweight=".47998pt" strokecolor="#000000">
                <v:path arrowok="t"/>
              </v:shape>
            </v:group>
            <v:group style="position:absolute;left:6930;top:1673;width:20;height:2" coordorigin="6930,1673" coordsize="20,2">
              <v:shape style="position:absolute;left:6930;top:1673;width:20;height:2" coordorigin="6930,1673" coordsize="20,0" path="m6930,1673l6949,1673e" filled="false" stroked="true" strokeweight=".47998pt" strokecolor="#000000">
                <v:path arrowok="t"/>
              </v:shape>
            </v:group>
            <v:group style="position:absolute;left:6949;top:1673;width:20;height:2" coordorigin="6949,1673" coordsize="20,2">
              <v:shape style="position:absolute;left:6949;top:1673;width:20;height:2" coordorigin="6949,1673" coordsize="20,0" path="m6949,1673l6969,1673e" filled="false" stroked="true" strokeweight=".47998pt" strokecolor="#000000">
                <v:path arrowok="t"/>
              </v:shape>
            </v:group>
            <v:group style="position:absolute;left:6969;top:1673;width:20;height:2" coordorigin="6969,1673" coordsize="20,2">
              <v:shape style="position:absolute;left:6969;top:1673;width:20;height:2" coordorigin="6969,1673" coordsize="20,0" path="m6969,1673l6988,1673e" filled="false" stroked="true" strokeweight=".47998pt" strokecolor="#000000">
                <v:path arrowok="t"/>
              </v:shape>
            </v:group>
            <v:group style="position:absolute;left:6988;top:1673;width:20;height:2" coordorigin="6988,1673" coordsize="20,2">
              <v:shape style="position:absolute;left:6988;top:1673;width:20;height:2" coordorigin="6988,1673" coordsize="20,0" path="m6988,1673l7007,1673e" filled="false" stroked="true" strokeweight=".47998pt" strokecolor="#000000">
                <v:path arrowok="t"/>
              </v:shape>
            </v:group>
            <v:group style="position:absolute;left:7007;top:1673;width:20;height:2" coordorigin="7007,1673" coordsize="20,2">
              <v:shape style="position:absolute;left:7007;top:1673;width:20;height:2" coordorigin="7007,1673" coordsize="20,0" path="m7007,1673l7026,1673e" filled="false" stroked="true" strokeweight=".47998pt" strokecolor="#000000">
                <v:path arrowok="t"/>
              </v:shape>
            </v:group>
            <v:group style="position:absolute;left:7026;top:1673;width:20;height:2" coordorigin="7026,1673" coordsize="20,2">
              <v:shape style="position:absolute;left:7026;top:1673;width:20;height:2" coordorigin="7026,1673" coordsize="20,0" path="m7026,1673l7045,1673e" filled="false" stroked="true" strokeweight=".47998pt" strokecolor="#000000">
                <v:path arrowok="t"/>
              </v:shape>
            </v:group>
            <v:group style="position:absolute;left:7045;top:1673;width:20;height:2" coordorigin="7045,1673" coordsize="20,2">
              <v:shape style="position:absolute;left:7045;top:1673;width:20;height:2" coordorigin="7045,1673" coordsize="20,0" path="m7045,1673l7065,1673e" filled="false" stroked="true" strokeweight=".47998pt" strokecolor="#000000">
                <v:path arrowok="t"/>
              </v:shape>
            </v:group>
            <v:group style="position:absolute;left:7065;top:1673;width:20;height:2" coordorigin="7065,1673" coordsize="20,2">
              <v:shape style="position:absolute;left:7065;top:1673;width:20;height:2" coordorigin="7065,1673" coordsize="20,0" path="m7065,1673l7084,1673e" filled="false" stroked="true" strokeweight=".47998pt" strokecolor="#000000">
                <v:path arrowok="t"/>
              </v:shape>
            </v:group>
            <v:group style="position:absolute;left:7084;top:1673;width:20;height:2" coordorigin="7084,1673" coordsize="20,2">
              <v:shape style="position:absolute;left:7084;top:1673;width:20;height:2" coordorigin="7084,1673" coordsize="20,0" path="m7084,1673l7103,1673e" filled="false" stroked="true" strokeweight=".47998pt" strokecolor="#000000">
                <v:path arrowok="t"/>
              </v:shape>
            </v:group>
            <v:group style="position:absolute;left:7103;top:1673;width:20;height:2" coordorigin="7103,1673" coordsize="20,2">
              <v:shape style="position:absolute;left:7103;top:1673;width:20;height:2" coordorigin="7103,1673" coordsize="20,0" path="m7103,1673l7122,1673e" filled="false" stroked="true" strokeweight=".47998pt" strokecolor="#000000">
                <v:path arrowok="t"/>
              </v:shape>
            </v:group>
            <v:group style="position:absolute;left:7122;top:1673;width:20;height:2" coordorigin="7122,1673" coordsize="20,2">
              <v:shape style="position:absolute;left:7122;top:1673;width:20;height:2" coordorigin="7122,1673" coordsize="20,0" path="m7122,1673l7141,1673e" filled="false" stroked="true" strokeweight=".47998pt" strokecolor="#000000">
                <v:path arrowok="t"/>
              </v:shape>
            </v:group>
            <v:group style="position:absolute;left:7141;top:1673;width:20;height:2" coordorigin="7141,1673" coordsize="20,2">
              <v:shape style="position:absolute;left:7141;top:1673;width:20;height:2" coordorigin="7141,1673" coordsize="20,0" path="m7141,1673l7161,1673e" filled="false" stroked="true" strokeweight=".47998pt" strokecolor="#000000">
                <v:path arrowok="t"/>
              </v:shape>
            </v:group>
            <v:group style="position:absolute;left:7161;top:1673;width:20;height:2" coordorigin="7161,1673" coordsize="20,2">
              <v:shape style="position:absolute;left:7161;top:1673;width:20;height:2" coordorigin="7161,1673" coordsize="20,0" path="m7161,1673l7180,1673e" filled="false" stroked="true" strokeweight=".47998pt" strokecolor="#000000">
                <v:path arrowok="t"/>
              </v:shape>
            </v:group>
            <v:group style="position:absolute;left:7180;top:1673;width:20;height:2" coordorigin="7180,1673" coordsize="20,2">
              <v:shape style="position:absolute;left:7180;top:1673;width:20;height:2" coordorigin="7180,1673" coordsize="20,0" path="m7180,1673l7199,1673e" filled="false" stroked="true" strokeweight=".47998pt" strokecolor="#000000">
                <v:path arrowok="t"/>
              </v:shape>
            </v:group>
            <v:group style="position:absolute;left:7199;top:1673;width:20;height:2" coordorigin="7199,1673" coordsize="20,2">
              <v:shape style="position:absolute;left:7199;top:1673;width:20;height:2" coordorigin="7199,1673" coordsize="20,0" path="m7199,1673l7218,1673e" filled="false" stroked="true" strokeweight=".47998pt" strokecolor="#000000">
                <v:path arrowok="t"/>
              </v:shape>
            </v:group>
            <v:group style="position:absolute;left:7218;top:1673;width:20;height:2" coordorigin="7218,1673" coordsize="20,2">
              <v:shape style="position:absolute;left:7218;top:1673;width:20;height:2" coordorigin="7218,1673" coordsize="20,0" path="m7218,1673l7237,1673e" filled="false" stroked="true" strokeweight=".47998pt" strokecolor="#000000">
                <v:path arrowok="t"/>
              </v:shape>
            </v:group>
            <v:group style="position:absolute;left:7237;top:1673;width:20;height:2" coordorigin="7237,1673" coordsize="20,2">
              <v:shape style="position:absolute;left:7237;top:1673;width:20;height:2" coordorigin="7237,1673" coordsize="20,0" path="m7237,1673l7257,1673e" filled="false" stroked="true" strokeweight=".47998pt" strokecolor="#000000">
                <v:path arrowok="t"/>
              </v:shape>
            </v:group>
            <v:group style="position:absolute;left:7257;top:1673;width:20;height:2" coordorigin="7257,1673" coordsize="20,2">
              <v:shape style="position:absolute;left:7257;top:1673;width:20;height:2" coordorigin="7257,1673" coordsize="20,0" path="m7257,1673l7276,1673e" filled="false" stroked="true" strokeweight=".47998pt" strokecolor="#000000">
                <v:path arrowok="t"/>
              </v:shape>
            </v:group>
            <v:group style="position:absolute;left:7276;top:1673;width:20;height:2" coordorigin="7276,1673" coordsize="20,2">
              <v:shape style="position:absolute;left:7276;top:1673;width:20;height:2" coordorigin="7276,1673" coordsize="20,0" path="m7276,1673l7295,1673e" filled="false" stroked="true" strokeweight=".47998pt" strokecolor="#000000">
                <v:path arrowok="t"/>
              </v:shape>
            </v:group>
            <v:group style="position:absolute;left:7295;top:1673;width:20;height:2" coordorigin="7295,1673" coordsize="20,2">
              <v:shape style="position:absolute;left:7295;top:1673;width:20;height:2" coordorigin="7295,1673" coordsize="20,0" path="m7295,1673l7314,1673e" filled="false" stroked="true" strokeweight=".47998pt" strokecolor="#000000">
                <v:path arrowok="t"/>
              </v:shape>
            </v:group>
            <v:group style="position:absolute;left:7314;top:1673;width:20;height:2" coordorigin="7314,1673" coordsize="20,2">
              <v:shape style="position:absolute;left:7314;top:1673;width:20;height:2" coordorigin="7314,1673" coordsize="20,0" path="m7314,1673l7333,1673e" filled="false" stroked="true" strokeweight=".47998pt" strokecolor="#000000">
                <v:path arrowok="t"/>
              </v:shape>
            </v:group>
            <v:group style="position:absolute;left:7333;top:1673;width:20;height:2" coordorigin="7333,1673" coordsize="20,2">
              <v:shape style="position:absolute;left:7333;top:1673;width:20;height:2" coordorigin="7333,1673" coordsize="20,0" path="m7333,1673l7353,1673e" filled="false" stroked="true" strokeweight=".47998pt" strokecolor="#000000">
                <v:path arrowok="t"/>
              </v:shape>
            </v:group>
            <v:group style="position:absolute;left:7353;top:1673;width:20;height:2" coordorigin="7353,1673" coordsize="20,2">
              <v:shape style="position:absolute;left:7353;top:1673;width:20;height:2" coordorigin="7353,1673" coordsize="20,0" path="m7353,1673l7372,1673e" filled="false" stroked="true" strokeweight=".47998pt" strokecolor="#000000">
                <v:path arrowok="t"/>
              </v:shape>
            </v:group>
            <v:group style="position:absolute;left:7372;top:1673;width:20;height:2" coordorigin="7372,1673" coordsize="20,2">
              <v:shape style="position:absolute;left:7372;top:1673;width:20;height:2" coordorigin="7372,1673" coordsize="20,0" path="m7372,1673l7391,1673e" filled="false" stroked="true" strokeweight=".47998pt" strokecolor="#000000">
                <v:path arrowok="t"/>
              </v:shape>
            </v:group>
            <v:group style="position:absolute;left:7391;top:1673;width:20;height:2" coordorigin="7391,1673" coordsize="20,2">
              <v:shape style="position:absolute;left:7391;top:1673;width:20;height:2" coordorigin="7391,1673" coordsize="20,0" path="m7391,1673l7410,1673e" filled="false" stroked="true" strokeweight=".47998pt" strokecolor="#000000">
                <v:path arrowok="t"/>
              </v:shape>
            </v:group>
            <v:group style="position:absolute;left:7410;top:1673;width:20;height:2" coordorigin="7410,1673" coordsize="20,2">
              <v:shape style="position:absolute;left:7410;top:1673;width:20;height:2" coordorigin="7410,1673" coordsize="20,0" path="m7410,1673l7429,1673e" filled="false" stroked="true" strokeweight=".47998pt" strokecolor="#000000">
                <v:path arrowok="t"/>
              </v:shape>
            </v:group>
            <v:group style="position:absolute;left:7429;top:1673;width:20;height:2" coordorigin="7429,1673" coordsize="20,2">
              <v:shape style="position:absolute;left:7429;top:1673;width:20;height:2" coordorigin="7429,1673" coordsize="20,0" path="m7429,1673l7449,1673e" filled="false" stroked="true" strokeweight=".47998pt" strokecolor="#000000">
                <v:path arrowok="t"/>
              </v:shape>
            </v:group>
            <v:group style="position:absolute;left:7449;top:1673;width:20;height:2" coordorigin="7449,1673" coordsize="20,2">
              <v:shape style="position:absolute;left:7449;top:1673;width:20;height:2" coordorigin="7449,1673" coordsize="20,0" path="m7449,1673l7468,1673e" filled="false" stroked="true" strokeweight=".47998pt" strokecolor="#000000">
                <v:path arrowok="t"/>
              </v:shape>
            </v:group>
            <v:group style="position:absolute;left:7468;top:1673;width:20;height:2" coordorigin="7468,1673" coordsize="20,2">
              <v:shape style="position:absolute;left:7468;top:1673;width:20;height:2" coordorigin="7468,1673" coordsize="20,0" path="m7468,1673l7487,1673e" filled="false" stroked="true" strokeweight=".47998pt" strokecolor="#000000">
                <v:path arrowok="t"/>
              </v:shape>
            </v:group>
            <v:group style="position:absolute;left:7487;top:1673;width:5;height:2" coordorigin="7487,1673" coordsize="5,2">
              <v:shape style="position:absolute;left:7487;top:1673;width:5;height:2" coordorigin="7487,1673" coordsize="5,0" path="m7487,1673l7492,1673e" filled="false" stroked="true" strokeweight=".47998pt" strokecolor="#000000">
                <v:path arrowok="t"/>
              </v:shape>
            </v:group>
            <v:group style="position:absolute;left:7492;top:1673;width:10;height:2" coordorigin="7492,1673" coordsize="10,2">
              <v:shape style="position:absolute;left:7492;top:1673;width:10;height:2" coordorigin="7492,1673" coordsize="10,0" path="m7492,1673l7501,1673e" filled="false" stroked="true" strokeweight=".47998pt" strokecolor="#000000">
                <v:path arrowok="t"/>
              </v:shape>
            </v:group>
            <v:group style="position:absolute;left:7501;top:1673;width:20;height:2" coordorigin="7501,1673" coordsize="20,2">
              <v:shape style="position:absolute;left:7501;top:1673;width:20;height:2" coordorigin="7501,1673" coordsize="20,0" path="m7501,1673l7521,1673e" filled="false" stroked="true" strokeweight=".47998pt" strokecolor="#000000">
                <v:path arrowok="t"/>
              </v:shape>
            </v:group>
            <v:group style="position:absolute;left:7521;top:1673;width:20;height:2" coordorigin="7521,1673" coordsize="20,2">
              <v:shape style="position:absolute;left:7521;top:1673;width:20;height:2" coordorigin="7521,1673" coordsize="20,0" path="m7521,1673l7540,1673e" filled="false" stroked="true" strokeweight=".47998pt" strokecolor="#000000">
                <v:path arrowok="t"/>
              </v:shape>
            </v:group>
            <v:group style="position:absolute;left:7540;top:1673;width:20;height:2" coordorigin="7540,1673" coordsize="20,2">
              <v:shape style="position:absolute;left:7540;top:1673;width:20;height:2" coordorigin="7540,1673" coordsize="20,0" path="m7540,1673l7559,1673e" filled="false" stroked="true" strokeweight=".47998pt" strokecolor="#000000">
                <v:path arrowok="t"/>
              </v:shape>
            </v:group>
            <v:group style="position:absolute;left:7559;top:1673;width:20;height:2" coordorigin="7559,1673" coordsize="20,2">
              <v:shape style="position:absolute;left:7559;top:1673;width:20;height:2" coordorigin="7559,1673" coordsize="20,0" path="m7559,1673l7578,1673e" filled="false" stroked="true" strokeweight=".47998pt" strokecolor="#000000">
                <v:path arrowok="t"/>
              </v:shape>
            </v:group>
            <v:group style="position:absolute;left:7578;top:1673;width:20;height:2" coordorigin="7578,1673" coordsize="20,2">
              <v:shape style="position:absolute;left:7578;top:1673;width:20;height:2" coordorigin="7578,1673" coordsize="20,0" path="m7578,1673l7597,1673e" filled="false" stroked="true" strokeweight=".47998pt" strokecolor="#000000">
                <v:path arrowok="t"/>
              </v:shape>
            </v:group>
            <v:group style="position:absolute;left:7597;top:1673;width:20;height:2" coordorigin="7597,1673" coordsize="20,2">
              <v:shape style="position:absolute;left:7597;top:1673;width:20;height:2" coordorigin="7597,1673" coordsize="20,0" path="m7597,1673l7617,1673e" filled="false" stroked="true" strokeweight=".47998pt" strokecolor="#000000">
                <v:path arrowok="t"/>
              </v:shape>
            </v:group>
            <v:group style="position:absolute;left:7617;top:1673;width:20;height:2" coordorigin="7617,1673" coordsize="20,2">
              <v:shape style="position:absolute;left:7617;top:1673;width:20;height:2" coordorigin="7617,1673" coordsize="20,0" path="m7617,1673l7636,1673e" filled="false" stroked="true" strokeweight=".47998pt" strokecolor="#000000">
                <v:path arrowok="t"/>
              </v:shape>
            </v:group>
            <v:group style="position:absolute;left:7636;top:1673;width:20;height:2" coordorigin="7636,1673" coordsize="20,2">
              <v:shape style="position:absolute;left:7636;top:1673;width:20;height:2" coordorigin="7636,1673" coordsize="20,0" path="m7636,1673l7655,1673e" filled="false" stroked="true" strokeweight=".47998pt" strokecolor="#000000">
                <v:path arrowok="t"/>
              </v:shape>
            </v:group>
            <v:group style="position:absolute;left:7655;top:1673;width:20;height:2" coordorigin="7655,1673" coordsize="20,2">
              <v:shape style="position:absolute;left:7655;top:1673;width:20;height:2" coordorigin="7655,1673" coordsize="20,0" path="m7655,1673l7674,1673e" filled="false" stroked="true" strokeweight=".47998pt" strokecolor="#000000">
                <v:path arrowok="t"/>
              </v:shape>
            </v:group>
            <v:group style="position:absolute;left:7674;top:1673;width:20;height:2" coordorigin="7674,1673" coordsize="20,2">
              <v:shape style="position:absolute;left:7674;top:1673;width:20;height:2" coordorigin="7674,1673" coordsize="20,0" path="m7674,1673l7693,1673e" filled="false" stroked="true" strokeweight=".47998pt" strokecolor="#000000">
                <v:path arrowok="t"/>
              </v:shape>
            </v:group>
            <v:group style="position:absolute;left:7693;top:1673;width:20;height:2" coordorigin="7693,1673" coordsize="20,2">
              <v:shape style="position:absolute;left:7693;top:1673;width:20;height:2" coordorigin="7693,1673" coordsize="20,0" path="m7693,1673l7713,1673e" filled="false" stroked="true" strokeweight=".47998pt" strokecolor="#000000">
                <v:path arrowok="t"/>
              </v:shape>
            </v:group>
            <v:group style="position:absolute;left:7713;top:1673;width:20;height:2" coordorigin="7713,1673" coordsize="20,2">
              <v:shape style="position:absolute;left:7713;top:1673;width:20;height:2" coordorigin="7713,1673" coordsize="20,0" path="m7713,1673l7732,1673e" filled="false" stroked="true" strokeweight=".47998pt" strokecolor="#000000">
                <v:path arrowok="t"/>
              </v:shape>
            </v:group>
            <v:group style="position:absolute;left:7732;top:1673;width:20;height:2" coordorigin="7732,1673" coordsize="20,2">
              <v:shape style="position:absolute;left:7732;top:1673;width:20;height:2" coordorigin="7732,1673" coordsize="20,0" path="m7732,1673l7751,1673e" filled="false" stroked="true" strokeweight=".47998pt" strokecolor="#000000">
                <v:path arrowok="t"/>
              </v:shape>
            </v:group>
            <v:group style="position:absolute;left:7751;top:1673;width:20;height:2" coordorigin="7751,1673" coordsize="20,2">
              <v:shape style="position:absolute;left:7751;top:1673;width:20;height:2" coordorigin="7751,1673" coordsize="20,0" path="m7751,1673l7770,1673e" filled="false" stroked="true" strokeweight=".47998pt" strokecolor="#000000">
                <v:path arrowok="t"/>
              </v:shape>
            </v:group>
            <v:group style="position:absolute;left:7770;top:1673;width:20;height:2" coordorigin="7770,1673" coordsize="20,2">
              <v:shape style="position:absolute;left:7770;top:1673;width:20;height:2" coordorigin="7770,1673" coordsize="20,0" path="m7770,1673l7789,1673e" filled="false" stroked="true" strokeweight=".47998pt" strokecolor="#000000">
                <v:path arrowok="t"/>
              </v:shape>
            </v:group>
            <v:group style="position:absolute;left:7789;top:1673;width:20;height:2" coordorigin="7789,1673" coordsize="20,2">
              <v:shape style="position:absolute;left:7789;top:1673;width:20;height:2" coordorigin="7789,1673" coordsize="20,0" path="m7789,1673l7809,1673e" filled="false" stroked="true" strokeweight=".47998pt" strokecolor="#000000">
                <v:path arrowok="t"/>
              </v:shape>
            </v:group>
            <v:group style="position:absolute;left:7809;top:1673;width:20;height:2" coordorigin="7809,1673" coordsize="20,2">
              <v:shape style="position:absolute;left:7809;top:1673;width:20;height:2" coordorigin="7809,1673" coordsize="20,0" path="m7809,1673l7828,1673e" filled="false" stroked="true" strokeweight=".47998pt" strokecolor="#000000">
                <v:path arrowok="t"/>
              </v:shape>
            </v:group>
            <v:group style="position:absolute;left:7828;top:1673;width:20;height:2" coordorigin="7828,1673" coordsize="20,2">
              <v:shape style="position:absolute;left:7828;top:1673;width:20;height:2" coordorigin="7828,1673" coordsize="20,0" path="m7828,1673l7847,1673e" filled="false" stroked="true" strokeweight=".47998pt" strokecolor="#000000">
                <v:path arrowok="t"/>
              </v:shape>
            </v:group>
            <v:group style="position:absolute;left:7847;top:1673;width:20;height:2" coordorigin="7847,1673" coordsize="20,2">
              <v:shape style="position:absolute;left:7847;top:1673;width:20;height:2" coordorigin="7847,1673" coordsize="20,0" path="m7847,1673l7866,1673e" filled="false" stroked="true" strokeweight=".47998pt" strokecolor="#000000">
                <v:path arrowok="t"/>
              </v:shape>
            </v:group>
            <v:group style="position:absolute;left:7866;top:1673;width:20;height:2" coordorigin="7866,1673" coordsize="20,2">
              <v:shape style="position:absolute;left:7866;top:1673;width:20;height:2" coordorigin="7866,1673" coordsize="20,0" path="m7866,1673l7885,1673e" filled="false" stroked="true" strokeweight=".47998pt" strokecolor="#000000">
                <v:path arrowok="t"/>
              </v:shape>
            </v:group>
            <v:group style="position:absolute;left:7885;top:1673;width:20;height:2" coordorigin="7885,1673" coordsize="20,2">
              <v:shape style="position:absolute;left:7885;top:1673;width:20;height:2" coordorigin="7885,1673" coordsize="20,0" path="m7885,1673l7905,1673e" filled="false" stroked="true" strokeweight=".47998pt" strokecolor="#000000">
                <v:path arrowok="t"/>
              </v:shape>
            </v:group>
            <v:group style="position:absolute;left:7905;top:1673;width:20;height:2" coordorigin="7905,1673" coordsize="20,2">
              <v:shape style="position:absolute;left:7905;top:1673;width:20;height:2" coordorigin="7905,1673" coordsize="20,0" path="m7905,1673l7924,1673e" filled="false" stroked="true" strokeweight=".47998pt" strokecolor="#000000">
                <v:path arrowok="t"/>
              </v:shape>
            </v:group>
            <v:group style="position:absolute;left:7924;top:1673;width:20;height:2" coordorigin="7924,1673" coordsize="20,2">
              <v:shape style="position:absolute;left:7924;top:1673;width:20;height:2" coordorigin="7924,1673" coordsize="20,0" path="m7924,1673l7943,1673e" filled="false" stroked="true" strokeweight=".47998pt" strokecolor="#000000">
                <v:path arrowok="t"/>
              </v:shape>
            </v:group>
            <v:group style="position:absolute;left:7943;top:1673;width:20;height:2" coordorigin="7943,1673" coordsize="20,2">
              <v:shape style="position:absolute;left:7943;top:1673;width:20;height:2" coordorigin="7943,1673" coordsize="20,0" path="m7943,1673l7962,1673e" filled="false" stroked="true" strokeweight=".47998pt" strokecolor="#000000">
                <v:path arrowok="t"/>
              </v:shape>
            </v:group>
            <v:group style="position:absolute;left:7962;top:1673;width:20;height:2" coordorigin="7962,1673" coordsize="20,2">
              <v:shape style="position:absolute;left:7962;top:1673;width:20;height:2" coordorigin="7962,1673" coordsize="20,0" path="m7962,1673l7981,1673e" filled="false" stroked="true" strokeweight=".47998pt" strokecolor="#000000">
                <v:path arrowok="t"/>
              </v:shape>
            </v:group>
            <v:group style="position:absolute;left:7981;top:1673;width:20;height:2" coordorigin="7981,1673" coordsize="20,2">
              <v:shape style="position:absolute;left:7981;top:1673;width:20;height:2" coordorigin="7981,1673" coordsize="20,0" path="m7981,1673l8001,1673e" filled="false" stroked="true" strokeweight=".47998pt" strokecolor="#000000">
                <v:path arrowok="t"/>
              </v:shape>
            </v:group>
            <v:group style="position:absolute;left:8001;top:1673;width:20;height:2" coordorigin="8001,1673" coordsize="20,2">
              <v:shape style="position:absolute;left:8001;top:1673;width:20;height:2" coordorigin="8001,1673" coordsize="20,0" path="m8001,1673l8020,1673e" filled="false" stroked="true" strokeweight=".47998pt" strokecolor="#000000">
                <v:path arrowok="t"/>
              </v:shape>
            </v:group>
            <v:group style="position:absolute;left:8020;top:1673;width:20;height:2" coordorigin="8020,1673" coordsize="20,2">
              <v:shape style="position:absolute;left:8020;top:1673;width:20;height:2" coordorigin="8020,1673" coordsize="20,0" path="m8020,1673l8039,1673e" filled="false" stroked="true" strokeweight=".47998pt" strokecolor="#000000">
                <v:path arrowok="t"/>
              </v:shape>
            </v:group>
            <v:group style="position:absolute;left:8039;top:1673;width:20;height:2" coordorigin="8039,1673" coordsize="20,2">
              <v:shape style="position:absolute;left:8039;top:1673;width:20;height:2" coordorigin="8039,1673" coordsize="20,0" path="m8039,1673l8058,1673e" filled="false" stroked="true" strokeweight=".47998pt" strokecolor="#000000">
                <v:path arrowok="t"/>
              </v:shape>
            </v:group>
            <v:group style="position:absolute;left:8058;top:1673;width:20;height:2" coordorigin="8058,1673" coordsize="20,2">
              <v:shape style="position:absolute;left:8058;top:1673;width:20;height:2" coordorigin="8058,1673" coordsize="20,0" path="m8058,1673l8077,1673e" filled="false" stroked="true" strokeweight=".47998pt" strokecolor="#000000">
                <v:path arrowok="t"/>
              </v:shape>
            </v:group>
            <v:group style="position:absolute;left:8077;top:1673;width:20;height:2" coordorigin="8077,1673" coordsize="20,2">
              <v:shape style="position:absolute;left:8077;top:1673;width:20;height:2" coordorigin="8077,1673" coordsize="20,0" path="m8077,1673l8097,1673e" filled="false" stroked="true" strokeweight=".47998pt" strokecolor="#000000">
                <v:path arrowok="t"/>
              </v:shape>
            </v:group>
            <v:group style="position:absolute;left:8097;top:1673;width:20;height:2" coordorigin="8097,1673" coordsize="20,2">
              <v:shape style="position:absolute;left:8097;top:1673;width:20;height:2" coordorigin="8097,1673" coordsize="20,0" path="m8097,1673l8116,1673e" filled="false" stroked="true" strokeweight=".47998pt" strokecolor="#000000">
                <v:path arrowok="t"/>
              </v:shape>
            </v:group>
            <v:group style="position:absolute;left:8116;top:1673;width:20;height:2" coordorigin="8116,1673" coordsize="20,2">
              <v:shape style="position:absolute;left:8116;top:1673;width:20;height:2" coordorigin="8116,1673" coordsize="20,0" path="m8116,1673l8135,1673e" filled="false" stroked="true" strokeweight=".47998pt" strokecolor="#000000">
                <v:path arrowok="t"/>
              </v:shape>
            </v:group>
            <v:group style="position:absolute;left:8135;top:1673;width:20;height:2" coordorigin="8135,1673" coordsize="20,2">
              <v:shape style="position:absolute;left:8135;top:1673;width:20;height:2" coordorigin="8135,1673" coordsize="20,0" path="m8135,1673l8154,1673e" filled="false" stroked="true" strokeweight=".47998pt" strokecolor="#000000">
                <v:path arrowok="t"/>
              </v:shape>
            </v:group>
            <v:group style="position:absolute;left:8154;top:1673;width:20;height:2" coordorigin="8154,1673" coordsize="20,2">
              <v:shape style="position:absolute;left:8154;top:1673;width:20;height:2" coordorigin="8154,1673" coordsize="20,0" path="m8154,1673l8173,1673e" filled="false" stroked="true" strokeweight=".47998pt" strokecolor="#000000">
                <v:path arrowok="t"/>
              </v:shape>
            </v:group>
            <v:group style="position:absolute;left:8173;top:1673;width:20;height:2" coordorigin="8173,1673" coordsize="20,2">
              <v:shape style="position:absolute;left:8173;top:1673;width:20;height:2" coordorigin="8173,1673" coordsize="20,0" path="m8173,1673l8193,1673e" filled="false" stroked="true" strokeweight=".47998pt" strokecolor="#000000">
                <v:path arrowok="t"/>
              </v:shape>
            </v:group>
            <v:group style="position:absolute;left:8193;top:1673;width:20;height:2" coordorigin="8193,1673" coordsize="20,2">
              <v:shape style="position:absolute;left:8193;top:1673;width:20;height:2" coordorigin="8193,1673" coordsize="20,0" path="m8193,1673l8212,1673e" filled="false" stroked="true" strokeweight=".47998pt" strokecolor="#000000">
                <v:path arrowok="t"/>
              </v:shape>
            </v:group>
            <v:group style="position:absolute;left:8212;top:1673;width:20;height:2" coordorigin="8212,1673" coordsize="20,2">
              <v:shape style="position:absolute;left:8212;top:1673;width:20;height:2" coordorigin="8212,1673" coordsize="20,0" path="m8212,1673l8231,1673e" filled="false" stroked="true" strokeweight=".47998pt" strokecolor="#000000">
                <v:path arrowok="t"/>
              </v:shape>
            </v:group>
            <v:group style="position:absolute;left:8231;top:1673;width:20;height:2" coordorigin="8231,1673" coordsize="20,2">
              <v:shape style="position:absolute;left:8231;top:1673;width:20;height:2" coordorigin="8231,1673" coordsize="20,0" path="m8231,1673l8250,1673e" filled="false" stroked="true" strokeweight=".47998pt" strokecolor="#000000">
                <v:path arrowok="t"/>
              </v:shape>
            </v:group>
            <v:group style="position:absolute;left:8250;top:1673;width:20;height:2" coordorigin="8250,1673" coordsize="20,2">
              <v:shape style="position:absolute;left:8250;top:1673;width:20;height:2" coordorigin="8250,1673" coordsize="20,0" path="m8250,1673l8269,1673e" filled="false" stroked="true" strokeweight=".47998pt" strokecolor="#000000">
                <v:path arrowok="t"/>
              </v:shape>
            </v:group>
            <v:group style="position:absolute;left:8269;top:1673;width:20;height:2" coordorigin="8269,1673" coordsize="20,2">
              <v:shape style="position:absolute;left:8269;top:1673;width:20;height:2" coordorigin="8269,1673" coordsize="20,0" path="m8269,1673l8289,1673e" filled="false" stroked="true" strokeweight=".47998pt" strokecolor="#000000">
                <v:path arrowok="t"/>
              </v:shape>
            </v:group>
            <v:group style="position:absolute;left:8289;top:1673;width:20;height:2" coordorigin="8289,1673" coordsize="20,2">
              <v:shape style="position:absolute;left:8289;top:1673;width:20;height:2" coordorigin="8289,1673" coordsize="20,0" path="m8289,1673l8308,1673e" filled="false" stroked="true" strokeweight=".47998pt" strokecolor="#000000">
                <v:path arrowok="t"/>
              </v:shape>
            </v:group>
            <v:group style="position:absolute;left:8308;top:1673;width:20;height:2" coordorigin="8308,1673" coordsize="20,2">
              <v:shape style="position:absolute;left:8308;top:1673;width:20;height:2" coordorigin="8308,1673" coordsize="20,0" path="m8308,1673l8327,1673e" filled="false" stroked="true" strokeweight=".47998pt" strokecolor="#000000">
                <v:path arrowok="t"/>
              </v:shape>
            </v:group>
            <v:group style="position:absolute;left:8327;top:1673;width:20;height:2" coordorigin="8327,1673" coordsize="20,2">
              <v:shape style="position:absolute;left:8327;top:1673;width:20;height:2" coordorigin="8327,1673" coordsize="20,0" path="m8327,1673l8346,1673e" filled="false" stroked="true" strokeweight=".47998pt" strokecolor="#000000">
                <v:path arrowok="t"/>
              </v:shape>
            </v:group>
            <v:group style="position:absolute;left:8346;top:1673;width:20;height:2" coordorigin="8346,1673" coordsize="20,2">
              <v:shape style="position:absolute;left:8346;top:1673;width:20;height:2" coordorigin="8346,1673" coordsize="20,0" path="m8346,1673l8365,1673e" filled="false" stroked="true" strokeweight=".47998pt" strokecolor="#000000">
                <v:path arrowok="t"/>
              </v:shape>
            </v:group>
            <v:group style="position:absolute;left:8365;top:1673;width:20;height:2" coordorigin="8365,1673" coordsize="20,2">
              <v:shape style="position:absolute;left:8365;top:1673;width:20;height:2" coordorigin="8365,1673" coordsize="20,0" path="m8365,1673l8385,1673e" filled="false" stroked="true" strokeweight=".47998pt" strokecolor="#000000">
                <v:path arrowok="t"/>
              </v:shape>
            </v:group>
            <v:group style="position:absolute;left:8385;top:1673;width:20;height:2" coordorigin="8385,1673" coordsize="20,2">
              <v:shape style="position:absolute;left:8385;top:1673;width:20;height:2" coordorigin="8385,1673" coordsize="20,0" path="m8385,1673l8404,1673e" filled="false" stroked="true" strokeweight=".47998pt" strokecolor="#000000">
                <v:path arrowok="t"/>
              </v:shape>
            </v:group>
            <v:group style="position:absolute;left:8404;top:1673;width:20;height:2" coordorigin="8404,1673" coordsize="20,2">
              <v:shape style="position:absolute;left:8404;top:1673;width:20;height:2" coordorigin="8404,1673" coordsize="20,0" path="m8404,1673l8423,1673e" filled="false" stroked="true" strokeweight=".47998pt" strokecolor="#000000">
                <v:path arrowok="t"/>
              </v:shape>
            </v:group>
            <v:group style="position:absolute;left:8423;top:1673;width:20;height:2" coordorigin="8423,1673" coordsize="20,2">
              <v:shape style="position:absolute;left:8423;top:1673;width:20;height:2" coordorigin="8423,1673" coordsize="20,0" path="m8423,1673l8442,1673e" filled="false" stroked="true" strokeweight=".47998pt" strokecolor="#000000">
                <v:path arrowok="t"/>
              </v:shape>
            </v:group>
            <v:group style="position:absolute;left:8442;top:1673;width:20;height:2" coordorigin="8442,1673" coordsize="20,2">
              <v:shape style="position:absolute;left:8442;top:1673;width:20;height:2" coordorigin="8442,1673" coordsize="20,0" path="m8442,1673l8461,1673e" filled="false" stroked="true" strokeweight=".47998pt" strokecolor="#000000">
                <v:path arrowok="t"/>
              </v:shape>
            </v:group>
            <v:group style="position:absolute;left:8461;top:1673;width:20;height:2" coordorigin="8461,1673" coordsize="20,2">
              <v:shape style="position:absolute;left:8461;top:1673;width:20;height:2" coordorigin="8461,1673" coordsize="20,0" path="m8461,1673l8481,1673e" filled="false" stroked="true" strokeweight=".47998pt" strokecolor="#000000">
                <v:path arrowok="t"/>
              </v:shape>
            </v:group>
            <v:group style="position:absolute;left:8481;top:1673;width:20;height:2" coordorigin="8481,1673" coordsize="20,2">
              <v:shape style="position:absolute;left:8481;top:1673;width:20;height:2" coordorigin="8481,1673" coordsize="20,0" path="m8481,1673l8500,1673e" filled="false" stroked="true" strokeweight=".47998pt" strokecolor="#000000">
                <v:path arrowok="t"/>
              </v:shape>
            </v:group>
            <v:group style="position:absolute;left:8500;top:1673;width:20;height:2" coordorigin="8500,1673" coordsize="20,2">
              <v:shape style="position:absolute;left:8500;top:1673;width:20;height:2" coordorigin="8500,1673" coordsize="20,0" path="m8500,1673l8519,1673e" filled="false" stroked="true" strokeweight=".47998pt" strokecolor="#000000">
                <v:path arrowok="t"/>
              </v:shape>
            </v:group>
            <v:group style="position:absolute;left:8519;top:1673;width:20;height:2" coordorigin="8519,1673" coordsize="20,2">
              <v:shape style="position:absolute;left:8519;top:1673;width:20;height:2" coordorigin="8519,1673" coordsize="20,0" path="m8519,1673l8538,1673e" filled="false" stroked="true" strokeweight=".47998pt" strokecolor="#000000">
                <v:path arrowok="t"/>
              </v:shape>
            </v:group>
            <v:group style="position:absolute;left:8538;top:1673;width:20;height:2" coordorigin="8538,1673" coordsize="20,2">
              <v:shape style="position:absolute;left:8538;top:1673;width:20;height:2" coordorigin="8538,1673" coordsize="20,0" path="m8538,1673l8557,1673e" filled="false" stroked="true" strokeweight=".47998pt" strokecolor="#000000">
                <v:path arrowok="t"/>
              </v:shape>
            </v:group>
            <v:group style="position:absolute;left:8557;top:1673;width:20;height:2" coordorigin="8557,1673" coordsize="20,2">
              <v:shape style="position:absolute;left:8557;top:1673;width:20;height:2" coordorigin="8557,1673" coordsize="20,0" path="m8557,1673l8577,1673e" filled="false" stroked="true" strokeweight=".47998pt" strokecolor="#000000">
                <v:path arrowok="t"/>
              </v:shape>
            </v:group>
            <v:group style="position:absolute;left:8577;top:1673;width:20;height:2" coordorigin="8577,1673" coordsize="20,2">
              <v:shape style="position:absolute;left:8577;top:1673;width:20;height:2" coordorigin="8577,1673" coordsize="20,0" path="m8577,1673l8596,1673e" filled="false" stroked="true" strokeweight=".47998pt" strokecolor="#000000">
                <v:path arrowok="t"/>
              </v:shape>
            </v:group>
            <v:group style="position:absolute;left:8596;top:1673;width:20;height:2" coordorigin="8596,1673" coordsize="20,2">
              <v:shape style="position:absolute;left:8596;top:1673;width:20;height:2" coordorigin="8596,1673" coordsize="20,0" path="m8596,1673l8615,1673e" filled="false" stroked="true" strokeweight=".47998pt" strokecolor="#000000">
                <v:path arrowok="t"/>
              </v:shape>
            </v:group>
            <v:group style="position:absolute;left:8615;top:1673;width:20;height:2" coordorigin="8615,1673" coordsize="20,2">
              <v:shape style="position:absolute;left:8615;top:1673;width:20;height:2" coordorigin="8615,1673" coordsize="20,0" path="m8615,1673l8634,1673e" filled="false" stroked="true" strokeweight=".47998pt" strokecolor="#000000">
                <v:path arrowok="t"/>
              </v:shape>
            </v:group>
            <v:group style="position:absolute;left:8634;top:1673;width:20;height:2" coordorigin="8634,1673" coordsize="20,2">
              <v:shape style="position:absolute;left:8634;top:1673;width:20;height:2" coordorigin="8634,1673" coordsize="20,0" path="m8634,1673l8653,1673e" filled="false" stroked="true" strokeweight=".47998pt" strokecolor="#000000">
                <v:path arrowok="t"/>
              </v:shape>
            </v:group>
            <v:group style="position:absolute;left:8653;top:1673;width:20;height:2" coordorigin="8653,1673" coordsize="20,2">
              <v:shape style="position:absolute;left:8653;top:1673;width:20;height:2" coordorigin="8653,1673" coordsize="20,0" path="m8653,1673l8673,1673e" filled="false" stroked="true" strokeweight=".47998pt" strokecolor="#000000">
                <v:path arrowok="t"/>
              </v:shape>
            </v:group>
            <v:group style="position:absolute;left:8673;top:1673;width:20;height:2" coordorigin="8673,1673" coordsize="20,2">
              <v:shape style="position:absolute;left:8673;top:1673;width:20;height:2" coordorigin="8673,1673" coordsize="20,0" path="m8673,1673l8692,1673e" filled="false" stroked="true" strokeweight=".47998pt" strokecolor="#000000">
                <v:path arrowok="t"/>
              </v:shape>
            </v:group>
            <v:group style="position:absolute;left:8692;top:1673;width:20;height:2" coordorigin="8692,1673" coordsize="20,2">
              <v:shape style="position:absolute;left:8692;top:1673;width:20;height:2" coordorigin="8692,1673" coordsize="20,0" path="m8692,1673l8711,1673e" filled="false" stroked="true" strokeweight=".47998pt" strokecolor="#000000">
                <v:path arrowok="t"/>
              </v:shape>
            </v:group>
            <v:group style="position:absolute;left:8711;top:1673;width:20;height:2" coordorigin="8711,1673" coordsize="20,2">
              <v:shape style="position:absolute;left:8711;top:1673;width:20;height:2" coordorigin="8711,1673" coordsize="20,0" path="m8711,1673l8730,1673e" filled="false" stroked="true" strokeweight=".47998pt" strokecolor="#000000">
                <v:path arrowok="t"/>
              </v:shape>
            </v:group>
            <v:group style="position:absolute;left:8730;top:1673;width:20;height:2" coordorigin="8730,1673" coordsize="20,2">
              <v:shape style="position:absolute;left:8730;top:1673;width:20;height:2" coordorigin="8730,1673" coordsize="20,0" path="m8730,1673l8749,1673e" filled="false" stroked="true" strokeweight=".47998pt" strokecolor="#000000">
                <v:path arrowok="t"/>
              </v:shape>
            </v:group>
            <v:group style="position:absolute;left:8749;top:1673;width:20;height:2" coordorigin="8749,1673" coordsize="20,2">
              <v:shape style="position:absolute;left:8749;top:1673;width:20;height:2" coordorigin="8749,1673" coordsize="20,0" path="m8749,1673l8769,1673e" filled="false" stroked="true" strokeweight=".47998pt" strokecolor="#000000">
                <v:path arrowok="t"/>
              </v:shape>
            </v:group>
            <v:group style="position:absolute;left:8769;top:1673;width:20;height:2" coordorigin="8769,1673" coordsize="20,2">
              <v:shape style="position:absolute;left:8769;top:1673;width:20;height:2" coordorigin="8769,1673" coordsize="20,0" path="m8769,1673l8788,1673e" filled="false" stroked="true" strokeweight=".47998pt" strokecolor="#000000">
                <v:path arrowok="t"/>
              </v:shape>
            </v:group>
            <v:group style="position:absolute;left:8788;top:1673;width:20;height:2" coordorigin="8788,1673" coordsize="20,2">
              <v:shape style="position:absolute;left:8788;top:1673;width:20;height:2" coordorigin="8788,1673" coordsize="20,0" path="m8788,1673l8807,1673e" filled="false" stroked="true" strokeweight=".47998pt" strokecolor="#000000">
                <v:path arrowok="t"/>
              </v:shape>
            </v:group>
            <v:group style="position:absolute;left:8807;top:1673;width:20;height:2" coordorigin="8807,1673" coordsize="20,2">
              <v:shape style="position:absolute;left:8807;top:1673;width:20;height:2" coordorigin="8807,1673" coordsize="20,0" path="m8807,1673l8826,1673e" filled="false" stroked="true" strokeweight=".47998pt" strokecolor="#000000">
                <v:path arrowok="t"/>
              </v:shape>
            </v:group>
            <v:group style="position:absolute;left:8826;top:1673;width:20;height:2" coordorigin="8826,1673" coordsize="20,2">
              <v:shape style="position:absolute;left:8826;top:1673;width:20;height:2" coordorigin="8826,1673" coordsize="20,0" path="m8826,1673l8845,1673e" filled="false" stroked="true" strokeweight=".47998pt" strokecolor="#000000">
                <v:path arrowok="t"/>
              </v:shape>
            </v:group>
            <v:group style="position:absolute;left:8845;top:1673;width:20;height:2" coordorigin="8845,1673" coordsize="20,2">
              <v:shape style="position:absolute;left:8845;top:1673;width:20;height:2" coordorigin="8845,1673" coordsize="20,0" path="m8845,1673l8865,1673e" filled="false" stroked="true" strokeweight=".47998pt" strokecolor="#000000">
                <v:path arrowok="t"/>
              </v:shape>
            </v:group>
            <v:group style="position:absolute;left:8865;top:1673;width:20;height:2" coordorigin="8865,1673" coordsize="20,2">
              <v:shape style="position:absolute;left:8865;top:1673;width:20;height:2" coordorigin="8865,1673" coordsize="20,0" path="m8865,1673l8884,1673e" filled="false" stroked="true" strokeweight=".47998pt" strokecolor="#000000">
                <v:path arrowok="t"/>
              </v:shape>
            </v:group>
            <v:group style="position:absolute;left:8884;top:1673;width:20;height:2" coordorigin="8884,1673" coordsize="20,2">
              <v:shape style="position:absolute;left:8884;top:1673;width:20;height:2" coordorigin="8884,1673" coordsize="20,0" path="m8884,1673l8903,1673e" filled="false" stroked="true" strokeweight=".47998pt" strokecolor="#000000">
                <v:path arrowok="t"/>
              </v:shape>
            </v:group>
            <v:group style="position:absolute;left:8903;top:1673;width:20;height:2" coordorigin="8903,1673" coordsize="20,2">
              <v:shape style="position:absolute;left:8903;top:1673;width:20;height:2" coordorigin="8903,1673" coordsize="20,0" path="m8903,1673l8922,1673e" filled="false" stroked="true" strokeweight=".47998pt" strokecolor="#000000">
                <v:path arrowok="t"/>
              </v:shape>
            </v:group>
            <v:group style="position:absolute;left:8922;top:1673;width:20;height:2" coordorigin="8922,1673" coordsize="20,2">
              <v:shape style="position:absolute;left:8922;top:1673;width:20;height:2" coordorigin="8922,1673" coordsize="20,0" path="m8922,1673l8941,1673e" filled="false" stroked="true" strokeweight=".47998pt" strokecolor="#000000">
                <v:path arrowok="t"/>
              </v:shape>
            </v:group>
            <v:group style="position:absolute;left:8941;top:1673;width:20;height:2" coordorigin="8941,1673" coordsize="20,2">
              <v:shape style="position:absolute;left:8941;top:1673;width:20;height:2" coordorigin="8941,1673" coordsize="20,0" path="m8941,1673l8961,1673e" filled="false" stroked="true" strokeweight=".47998pt" strokecolor="#000000">
                <v:path arrowok="t"/>
              </v:shape>
            </v:group>
            <v:group style="position:absolute;left:8961;top:1673;width:20;height:2" coordorigin="8961,1673" coordsize="20,2">
              <v:shape style="position:absolute;left:8961;top:1673;width:20;height:2" coordorigin="8961,1673" coordsize="20,0" path="m8961,1673l8980,1673e" filled="false" stroked="true" strokeweight=".47998pt" strokecolor="#000000">
                <v:path arrowok="t"/>
              </v:shape>
            </v:group>
            <v:group style="position:absolute;left:8980;top:1673;width:20;height:2" coordorigin="8980,1673" coordsize="20,2">
              <v:shape style="position:absolute;left:8980;top:1673;width:20;height:2" coordorigin="8980,1673" coordsize="20,0" path="m8980,1673l8999,1673e" filled="false" stroked="true" strokeweight=".47998pt" strokecolor="#000000">
                <v:path arrowok="t"/>
              </v:shape>
            </v:group>
            <v:group style="position:absolute;left:8999;top:1673;width:20;height:2" coordorigin="8999,1673" coordsize="20,2">
              <v:shape style="position:absolute;left:8999;top:1673;width:20;height:2" coordorigin="8999,1673" coordsize="20,0" path="m8999,1673l9018,1673e" filled="false" stroked="true" strokeweight=".47998pt" strokecolor="#000000">
                <v:path arrowok="t"/>
              </v:shape>
            </v:group>
            <v:group style="position:absolute;left:9018;top:1673;width:20;height:2" coordorigin="9018,1673" coordsize="20,2">
              <v:shape style="position:absolute;left:9018;top:1673;width:20;height:2" coordorigin="9018,1673" coordsize="20,0" path="m9018,1673l9037,1673e" filled="false" stroked="true" strokeweight=".47998pt" strokecolor="#000000">
                <v:path arrowok="t"/>
              </v:shape>
            </v:group>
            <v:group style="position:absolute;left:9037;top:1673;width:20;height:2" coordorigin="9037,1673" coordsize="20,2">
              <v:shape style="position:absolute;left:9037;top:1673;width:20;height:2" coordorigin="9037,1673" coordsize="20,0" path="m9037,1673l9057,1673e" filled="false" stroked="true" strokeweight=".47998pt" strokecolor="#000000">
                <v:path arrowok="t"/>
              </v:shape>
            </v:group>
            <v:group style="position:absolute;left:9057;top:1673;width:20;height:2" coordorigin="9057,1673" coordsize="20,2">
              <v:shape style="position:absolute;left:9057;top:1673;width:20;height:2" coordorigin="9057,1673" coordsize="20,0" path="m9057,1673l9076,1673e" filled="false" stroked="true" strokeweight=".47998pt" strokecolor="#000000">
                <v:path arrowok="t"/>
              </v:shape>
            </v:group>
            <v:group style="position:absolute;left:9076;top:1673;width:20;height:2" coordorigin="9076,1673" coordsize="20,2">
              <v:shape style="position:absolute;left:9076;top:1673;width:20;height:2" coordorigin="9076,1673" coordsize="20,0" path="m9076,1673l9095,1673e" filled="false" stroked="true" strokeweight=".47998pt" strokecolor="#000000">
                <v:path arrowok="t"/>
              </v:shape>
            </v:group>
            <v:group style="position:absolute;left:9095;top:1673;width:20;height:2" coordorigin="9095,1673" coordsize="20,2">
              <v:shape style="position:absolute;left:9095;top:1673;width:20;height:2" coordorigin="9095,1673" coordsize="20,0" path="m9095,1673l9114,1673e" filled="false" stroked="true" strokeweight=".47998pt" strokecolor="#000000">
                <v:path arrowok="t"/>
              </v:shape>
            </v:group>
            <v:group style="position:absolute;left:9114;top:1673;width:20;height:2" coordorigin="9114,1673" coordsize="20,2">
              <v:shape style="position:absolute;left:9114;top:1673;width:20;height:2" coordorigin="9114,1673" coordsize="20,0" path="m9114,1673l9133,1673e" filled="false" stroked="true" strokeweight=".47998pt" strokecolor="#000000">
                <v:path arrowok="t"/>
              </v:shape>
            </v:group>
            <v:group style="position:absolute;left:9133;top:1673;width:20;height:2" coordorigin="9133,1673" coordsize="20,2">
              <v:shape style="position:absolute;left:9133;top:1673;width:20;height:2" coordorigin="9133,1673" coordsize="20,0" path="m9133,1673l9153,1673e" filled="false" stroked="true" strokeweight=".47998pt" strokecolor="#000000">
                <v:path arrowok="t"/>
              </v:shape>
            </v:group>
            <v:group style="position:absolute;left:9153;top:1673;width:20;height:2" coordorigin="9153,1673" coordsize="20,2">
              <v:shape style="position:absolute;left:9153;top:1673;width:20;height:2" coordorigin="9153,1673" coordsize="20,0" path="m9153,1673l9172,1673e" filled="false" stroked="true" strokeweight=".47998pt" strokecolor="#000000">
                <v:path arrowok="t"/>
              </v:shape>
            </v:group>
            <v:group style="position:absolute;left:9172;top:1673;width:20;height:2" coordorigin="9172,1673" coordsize="20,2">
              <v:shape style="position:absolute;left:9172;top:1673;width:20;height:2" coordorigin="9172,1673" coordsize="20,0" path="m9172,1673l9191,1673e" filled="false" stroked="true" strokeweight=".47998pt" strokecolor="#000000">
                <v:path arrowok="t"/>
              </v:shape>
            </v:group>
            <v:group style="position:absolute;left:9191;top:1673;width:20;height:2" coordorigin="9191,1673" coordsize="20,2">
              <v:shape style="position:absolute;left:9191;top:1673;width:20;height:2" coordorigin="9191,1673" coordsize="20,0" path="m9191,1673l9210,1673e" filled="false" stroked="true" strokeweight=".47998pt" strokecolor="#000000">
                <v:path arrowok="t"/>
              </v:shape>
            </v:group>
            <v:group style="position:absolute;left:9210;top:1673;width:20;height:2" coordorigin="9210,1673" coordsize="20,2">
              <v:shape style="position:absolute;left:9210;top:1673;width:20;height:2" coordorigin="9210,1673" coordsize="20,0" path="m9210,1673l9229,1673e" filled="false" stroked="true" strokeweight=".47998pt" strokecolor="#000000">
                <v:path arrowok="t"/>
              </v:shape>
            </v:group>
            <v:group style="position:absolute;left:9229;top:1673;width:20;height:2" coordorigin="9229,1673" coordsize="20,2">
              <v:shape style="position:absolute;left:9229;top:1673;width:20;height:2" coordorigin="9229,1673" coordsize="20,0" path="m9229,1673l9249,1673e" filled="false" stroked="true" strokeweight=".47998pt" strokecolor="#000000">
                <v:path arrowok="t"/>
              </v:shape>
            </v:group>
            <v:group style="position:absolute;left:9249;top:1673;width:20;height:2" coordorigin="9249,1673" coordsize="20,2">
              <v:shape style="position:absolute;left:9249;top:1673;width:20;height:2" coordorigin="9249,1673" coordsize="20,0" path="m9249,1673l9268,1673e" filled="false" stroked="true" strokeweight=".47998pt" strokecolor="#000000">
                <v:path arrowok="t"/>
              </v:shape>
            </v:group>
            <v:group style="position:absolute;left:9268;top:1673;width:20;height:2" coordorigin="9268,1673" coordsize="20,2">
              <v:shape style="position:absolute;left:9268;top:1673;width:20;height:2" coordorigin="9268,1673" coordsize="20,0" path="m9268,1673l9287,1673e" filled="false" stroked="true" strokeweight=".47998pt" strokecolor="#000000">
                <v:path arrowok="t"/>
              </v:shape>
            </v:group>
            <v:group style="position:absolute;left:9287;top:1673;width:20;height:2" coordorigin="9287,1673" coordsize="20,2">
              <v:shape style="position:absolute;left:9287;top:1673;width:20;height:2" coordorigin="9287,1673" coordsize="20,0" path="m9287,1673l9307,1673e" filled="false" stroked="true" strokeweight=".47998pt" strokecolor="#000000">
                <v:path arrowok="t"/>
              </v:shape>
            </v:group>
            <v:group style="position:absolute;left:9307;top:1673;width:20;height:2" coordorigin="9307,1673" coordsize="20,2">
              <v:shape style="position:absolute;left:9307;top:1673;width:20;height:2" coordorigin="9307,1673" coordsize="20,0" path="m9307,1673l9326,1673e" filled="false" stroked="true" strokeweight=".47998pt" strokecolor="#000000">
                <v:path arrowok="t"/>
              </v:shape>
            </v:group>
            <v:group style="position:absolute;left:9326;top:1673;width:20;height:2" coordorigin="9326,1673" coordsize="20,2">
              <v:shape style="position:absolute;left:9326;top:1673;width:20;height:2" coordorigin="9326,1673" coordsize="20,0" path="m9326,1673l9345,1673e" filled="false" stroked="true" strokeweight=".47998pt" strokecolor="#000000">
                <v:path arrowok="t"/>
              </v:shape>
            </v:group>
            <v:group style="position:absolute;left:9345;top:1673;width:20;height:2" coordorigin="9345,1673" coordsize="20,2">
              <v:shape style="position:absolute;left:9345;top:1673;width:20;height:2" coordorigin="9345,1673" coordsize="20,0" path="m9345,1673l9364,1673e" filled="false" stroked="true" strokeweight=".47998pt" strokecolor="#000000">
                <v:path arrowok="t"/>
              </v:shape>
            </v:group>
            <v:group style="position:absolute;left:9364;top:1673;width:20;height:2" coordorigin="9364,1673" coordsize="20,2">
              <v:shape style="position:absolute;left:9364;top:1673;width:20;height:2" coordorigin="9364,1673" coordsize="20,0" path="m9364,1673l9384,1673e" filled="false" stroked="true" strokeweight=".47998pt" strokecolor="#000000">
                <v:path arrowok="t"/>
              </v:shape>
            </v:group>
            <v:group style="position:absolute;left:9384;top:1673;width:20;height:2" coordorigin="9384,1673" coordsize="20,2">
              <v:shape style="position:absolute;left:9384;top:1673;width:20;height:2" coordorigin="9384,1673" coordsize="20,0" path="m9384,1673l9403,1673e" filled="false" stroked="true" strokeweight=".47998pt" strokecolor="#000000">
                <v:path arrowok="t"/>
              </v:shape>
            </v:group>
            <v:group style="position:absolute;left:9403;top:1673;width:20;height:2" coordorigin="9403,1673" coordsize="20,2">
              <v:shape style="position:absolute;left:9403;top:1673;width:20;height:2" coordorigin="9403,1673" coordsize="20,0" path="m9403,1673l9422,1673e" filled="false" stroked="true" strokeweight=".47998pt" strokecolor="#000000">
                <v:path arrowok="t"/>
              </v:shape>
            </v:group>
            <v:group style="position:absolute;left:9422;top:1673;width:20;height:2" coordorigin="9422,1673" coordsize="20,2">
              <v:shape style="position:absolute;left:9422;top:1673;width:20;height:2" coordorigin="9422,1673" coordsize="20,0" path="m9422,1673l9441,1673e" filled="false" stroked="true" strokeweight=".47998pt" strokecolor="#000000">
                <v:path arrowok="t"/>
              </v:shape>
            </v:group>
            <v:group style="position:absolute;left:9441;top:1673;width:20;height:2" coordorigin="9441,1673" coordsize="20,2">
              <v:shape style="position:absolute;left:9441;top:1673;width:20;height:2" coordorigin="9441,1673" coordsize="20,0" path="m9441,1673l9460,1673e" filled="false" stroked="true" strokeweight=".47998pt" strokecolor="#000000">
                <v:path arrowok="t"/>
              </v:shape>
            </v:group>
            <v:group style="position:absolute;left:9460;top:1673;width:20;height:2" coordorigin="9460,1673" coordsize="20,2">
              <v:shape style="position:absolute;left:9460;top:1673;width:20;height:2" coordorigin="9460,1673" coordsize="20,0" path="m9460,1673l9480,1673e" filled="false" stroked="true" strokeweight=".47998pt" strokecolor="#000000">
                <v:path arrowok="t"/>
              </v:shape>
            </v:group>
            <v:group style="position:absolute;left:9480;top:1673;width:20;height:2" coordorigin="9480,1673" coordsize="20,2">
              <v:shape style="position:absolute;left:9480;top:1673;width:20;height:2" coordorigin="9480,1673" coordsize="20,0" path="m9480,1673l9499,1673e" filled="false" stroked="true" strokeweight=".47998pt" strokecolor="#000000">
                <v:path arrowok="t"/>
              </v:shape>
            </v:group>
            <v:group style="position:absolute;left:9499;top:1673;width:20;height:2" coordorigin="9499,1673" coordsize="20,2">
              <v:shape style="position:absolute;left:9499;top:1673;width:20;height:2" coordorigin="9499,1673" coordsize="20,0" path="m9499,1673l9518,1673e" filled="false" stroked="true" strokeweight=".47998pt" strokecolor="#000000">
                <v:path arrowok="t"/>
              </v:shape>
            </v:group>
            <v:group style="position:absolute;left:9518;top:1673;width:20;height:2" coordorigin="9518,1673" coordsize="20,2">
              <v:shape style="position:absolute;left:9518;top:1673;width:20;height:2" coordorigin="9518,1673" coordsize="20,0" path="m9518,1673l9537,1673e" filled="false" stroked="true" strokeweight=".47998pt" strokecolor="#000000">
                <v:path arrowok="t"/>
              </v:shape>
            </v:group>
            <v:group style="position:absolute;left:9537;top:1673;width:20;height:2" coordorigin="9537,1673" coordsize="20,2">
              <v:shape style="position:absolute;left:9537;top:1673;width:20;height:2" coordorigin="9537,1673" coordsize="20,0" path="m9537,1673l9556,1673e" filled="false" stroked="true" strokeweight=".47998pt" strokecolor="#000000">
                <v:path arrowok="t"/>
              </v:shape>
            </v:group>
            <v:group style="position:absolute;left:9556;top:1673;width:20;height:2" coordorigin="9556,1673" coordsize="20,2">
              <v:shape style="position:absolute;left:9556;top:1673;width:20;height:2" coordorigin="9556,1673" coordsize="20,0" path="m9556,1673l9576,1673e" filled="false" stroked="true" strokeweight=".47998pt" strokecolor="#000000">
                <v:path arrowok="t"/>
              </v:shape>
            </v:group>
            <v:group style="position:absolute;left:9576;top:1673;width:20;height:2" coordorigin="9576,1673" coordsize="20,2">
              <v:shape style="position:absolute;left:9576;top:1673;width:20;height:2" coordorigin="9576,1673" coordsize="20,0" path="m9576,1673l9595,1673e" filled="false" stroked="true" strokeweight=".47998pt" strokecolor="#000000">
                <v:path arrowok="t"/>
              </v:shape>
            </v:group>
            <v:group style="position:absolute;left:9595;top:1673;width:20;height:2" coordorigin="9595,1673" coordsize="20,2">
              <v:shape style="position:absolute;left:9595;top:1673;width:20;height:2" coordorigin="9595,1673" coordsize="20,0" path="m9595,1673l9614,1673e" filled="false" stroked="true" strokeweight=".47998pt" strokecolor="#000000">
                <v:path arrowok="t"/>
              </v:shape>
            </v:group>
            <v:group style="position:absolute;left:9614;top:1673;width:20;height:2" coordorigin="9614,1673" coordsize="20,2">
              <v:shape style="position:absolute;left:9614;top:1673;width:20;height:2" coordorigin="9614,1673" coordsize="20,0" path="m9614,1673l9633,1673e" filled="false" stroked="true" strokeweight=".47998pt" strokecolor="#000000">
                <v:path arrowok="t"/>
              </v:shape>
            </v:group>
            <v:group style="position:absolute;left:9633;top:1673;width:20;height:2" coordorigin="9633,1673" coordsize="20,2">
              <v:shape style="position:absolute;left:9633;top:1673;width:20;height:2" coordorigin="9633,1673" coordsize="20,0" path="m9633,1673l9652,1673e" filled="false" stroked="true" strokeweight=".47998pt" strokecolor="#000000">
                <v:path arrowok="t"/>
              </v:shape>
            </v:group>
            <v:group style="position:absolute;left:9652;top:1673;width:20;height:2" coordorigin="9652,1673" coordsize="20,2">
              <v:shape style="position:absolute;left:9652;top:1673;width:20;height:2" coordorigin="9652,1673" coordsize="20,0" path="m9652,1673l9672,1673e" filled="false" stroked="true" strokeweight=".47998pt" strokecolor="#000000">
                <v:path arrowok="t"/>
              </v:shape>
            </v:group>
            <v:group style="position:absolute;left:9672;top:1673;width:20;height:2" coordorigin="9672,1673" coordsize="20,2">
              <v:shape style="position:absolute;left:9672;top:1673;width:20;height:2" coordorigin="9672,1673" coordsize="20,0" path="m9672,1673l9691,1673e" filled="false" stroked="true" strokeweight=".47998pt" strokecolor="#000000">
                <v:path arrowok="t"/>
              </v:shape>
            </v:group>
            <v:group style="position:absolute;left:9691;top:1673;width:20;height:2" coordorigin="9691,1673" coordsize="20,2">
              <v:shape style="position:absolute;left:9691;top:1673;width:20;height:2" coordorigin="9691,1673" coordsize="20,0" path="m9691,1673l9710,1673e" filled="false" stroked="true" strokeweight=".47998pt" strokecolor="#000000">
                <v:path arrowok="t"/>
              </v:shape>
            </v:group>
            <v:group style="position:absolute;left:9710;top:1673;width:20;height:2" coordorigin="9710,1673" coordsize="20,2">
              <v:shape style="position:absolute;left:9710;top:1673;width:20;height:2" coordorigin="9710,1673" coordsize="20,0" path="m9710,1673l9729,1673e" filled="false" stroked="true" strokeweight=".47998pt" strokecolor="#000000">
                <v:path arrowok="t"/>
              </v:shape>
            </v:group>
            <v:group style="position:absolute;left:9729;top:1673;width:20;height:2" coordorigin="9729,1673" coordsize="20,2">
              <v:shape style="position:absolute;left:9729;top:1673;width:20;height:2" coordorigin="9729,1673" coordsize="20,0" path="m9729,1673l9748,1673e" filled="false" stroked="true" strokeweight=".47998pt" strokecolor="#000000">
                <v:path arrowok="t"/>
              </v:shape>
            </v:group>
            <v:group style="position:absolute;left:9748;top:1673;width:10;height:2" coordorigin="9748,1673" coordsize="10,2">
              <v:shape style="position:absolute;left:9748;top:1673;width:10;height:2" coordorigin="9748,1673" coordsize="10,0" path="m9748,1673l9758,1673e" filled="false" stroked="true" strokeweight=".47998pt" strokecolor="#000000">
                <v:path arrowok="t"/>
              </v:shape>
            </v:group>
            <v:group style="position:absolute;left:7492;top:1678;width:10;height:20" coordorigin="7492,1678" coordsize="10,20">
              <v:shape style="position:absolute;left:7492;top:1678;width:10;height:20" coordorigin="7492,1678" coordsize="10,20" path="m7492,1697l7501,1697,7501,1678,7492,1678,7492,1697xe" filled="true" fillcolor="#000000" stroked="false">
                <v:path arrowok="t"/>
                <v:fill type="solid"/>
              </v:shape>
            </v:group>
            <v:group style="position:absolute;left:7492;top:1697;width:10;height:20" coordorigin="7492,1697" coordsize="10,20">
              <v:shape style="position:absolute;left:7492;top:1697;width:10;height:20" coordorigin="7492,1697" coordsize="10,20" path="m7492,1716l7501,1716,7501,1697,7492,1697,7492,1716xe" filled="true" fillcolor="#000000" stroked="false">
                <v:path arrowok="t"/>
                <v:fill type="solid"/>
              </v:shape>
            </v:group>
            <v:group style="position:absolute;left:7492;top:1716;width:10;height:20" coordorigin="7492,1716" coordsize="10,20">
              <v:shape style="position:absolute;left:7492;top:1716;width:10;height:20" coordorigin="7492,1716" coordsize="10,20" path="m7492,1736l7501,1736,7501,1716,7492,1716,7492,1736xe" filled="true" fillcolor="#000000" stroked="false">
                <v:path arrowok="t"/>
                <v:fill type="solid"/>
              </v:shape>
            </v:group>
            <v:group style="position:absolute;left:7492;top:1736;width:10;height:20" coordorigin="7492,1736" coordsize="10,20">
              <v:shape style="position:absolute;left:7492;top:1736;width:10;height:20" coordorigin="7492,1736" coordsize="10,20" path="m7492,1755l7501,1755,7501,1736,7492,1736,7492,1755xe" filled="true" fillcolor="#000000" stroked="false">
                <v:path arrowok="t"/>
                <v:fill type="solid"/>
              </v:shape>
            </v:group>
            <v:group style="position:absolute;left:7492;top:1755;width:10;height:20" coordorigin="7492,1755" coordsize="10,20">
              <v:shape style="position:absolute;left:7492;top:1755;width:10;height:20" coordorigin="7492,1755" coordsize="10,20" path="m7492,1774l7501,1774,7501,1755,7492,1755,7492,1774xe" filled="true" fillcolor="#000000" stroked="false">
                <v:path arrowok="t"/>
                <v:fill type="solid"/>
              </v:shape>
            </v:group>
            <v:group style="position:absolute;left:7492;top:1774;width:10;height:20" coordorigin="7492,1774" coordsize="10,20">
              <v:shape style="position:absolute;left:7492;top:1774;width:10;height:20" coordorigin="7492,1774" coordsize="10,20" path="m7492,1793l7501,1793,7501,1774,7492,1774,7492,1793xe" filled="true" fillcolor="#000000" stroked="false">
                <v:path arrowok="t"/>
                <v:fill type="solid"/>
              </v:shape>
            </v:group>
            <v:group style="position:absolute;left:7492;top:1793;width:10;height:20" coordorigin="7492,1793" coordsize="10,20">
              <v:shape style="position:absolute;left:7492;top:1793;width:10;height:20" coordorigin="7492,1793" coordsize="10,20" path="m7492,1812l7501,1812,7501,1793,7492,1793,7492,1812xe" filled="true" fillcolor="#000000" stroked="false">
                <v:path arrowok="t"/>
                <v:fill type="solid"/>
              </v:shape>
            </v:group>
            <v:group style="position:absolute;left:7492;top:1812;width:10;height:20" coordorigin="7492,1812" coordsize="10,20">
              <v:shape style="position:absolute;left:7492;top:1812;width:10;height:20" coordorigin="7492,1812" coordsize="10,20" path="m7492,1832l7501,1832,7501,1812,7492,1812,7492,1832xe" filled="true" fillcolor="#000000" stroked="false">
                <v:path arrowok="t"/>
                <v:fill type="solid"/>
              </v:shape>
            </v:group>
            <v:group style="position:absolute;left:7492;top:1832;width:10;height:20" coordorigin="7492,1832" coordsize="10,20">
              <v:shape style="position:absolute;left:7492;top:1832;width:10;height:20" coordorigin="7492,1832" coordsize="10,20" path="m7492,1851l7501,1851,7501,1832,7492,1832,7492,1851xe" filled="true" fillcolor="#000000" stroked="false">
                <v:path arrowok="t"/>
                <v:fill type="solid"/>
              </v:shape>
            </v:group>
            <v:group style="position:absolute;left:7492;top:1851;width:10;height:20" coordorigin="7492,1851" coordsize="10,20">
              <v:shape style="position:absolute;left:7492;top:1851;width:10;height:20" coordorigin="7492,1851" coordsize="10,20" path="m7492,1870l7501,1870,7501,1851,7492,1851,7492,1870xe" filled="true" fillcolor="#000000" stroked="false">
                <v:path arrowok="t"/>
                <v:fill type="solid"/>
              </v:shape>
            </v:group>
            <v:group style="position:absolute;left:7492;top:1870;width:10;height:20" coordorigin="7492,1870" coordsize="10,20">
              <v:shape style="position:absolute;left:7492;top:1870;width:10;height:20" coordorigin="7492,1870" coordsize="10,20" path="m7492,1889l7501,1889,7501,1870,7492,1870,7492,1889xe" filled="true" fillcolor="#000000" stroked="false">
                <v:path arrowok="t"/>
                <v:fill type="solid"/>
              </v:shape>
            </v:group>
            <v:group style="position:absolute;left:7492;top:1889;width:10;height:20" coordorigin="7492,1889" coordsize="10,20">
              <v:shape style="position:absolute;left:7492;top:1889;width:10;height:20" coordorigin="7492,1889" coordsize="10,20" path="m7492,1908l7501,1908,7501,1889,7492,1889,7492,1908xe" filled="true" fillcolor="#000000" stroked="false">
                <v:path arrowok="t"/>
                <v:fill type="solid"/>
              </v:shape>
            </v:group>
            <v:group style="position:absolute;left:7492;top:1908;width:10;height:20" coordorigin="7492,1908" coordsize="10,20">
              <v:shape style="position:absolute;left:7492;top:1908;width:10;height:20" coordorigin="7492,1908" coordsize="10,20" path="m7492,1928l7501,1928,7501,1908,7492,1908,7492,1928xe" filled="true" fillcolor="#000000" stroked="false">
                <v:path arrowok="t"/>
                <v:fill type="solid"/>
              </v:shape>
            </v:group>
            <v:group style="position:absolute;left:7492;top:1928;width:10;height:20" coordorigin="7492,1928" coordsize="10,20">
              <v:shape style="position:absolute;left:7492;top:1928;width:10;height:20" coordorigin="7492,1928" coordsize="10,20" path="m7492,1947l7501,1947,7501,1928,7492,1928,7492,1947xe" filled="true" fillcolor="#000000" stroked="false">
                <v:path arrowok="t"/>
                <v:fill type="solid"/>
              </v:shape>
            </v:group>
            <v:group style="position:absolute;left:7492;top:1947;width:10;height:20" coordorigin="7492,1947" coordsize="10,20">
              <v:shape style="position:absolute;left:7492;top:1947;width:10;height:20" coordorigin="7492,1947" coordsize="10,20" path="m7492,1966l7501,1966,7501,1947,7492,1947,7492,1966xe" filled="true" fillcolor="#000000" stroked="false">
                <v:path arrowok="t"/>
                <v:fill type="solid"/>
              </v:shape>
            </v:group>
            <v:group style="position:absolute;left:7492;top:1966;width:10;height:20" coordorigin="7492,1966" coordsize="10,20">
              <v:shape style="position:absolute;left:7492;top:1966;width:10;height:20" coordorigin="7492,1966" coordsize="10,20" path="m7492,1985l7501,1985,7501,1966,7492,1966,7492,1985xe" filled="true" fillcolor="#000000" stroked="false">
                <v:path arrowok="t"/>
                <v:fill type="solid"/>
              </v:shape>
            </v:group>
            <v:group style="position:absolute;left:7492;top:1985;width:10;height:20" coordorigin="7492,1985" coordsize="10,20">
              <v:shape style="position:absolute;left:7492;top:1985;width:10;height:20" coordorigin="7492,1985" coordsize="10,20" path="m7492,2004l7501,2004,7501,1985,7492,1985,7492,2004xe" filled="true" fillcolor="#000000" stroked="false">
                <v:path arrowok="t"/>
                <v:fill type="solid"/>
              </v:shape>
            </v:group>
            <v:group style="position:absolute;left:7492;top:2004;width:10;height:20" coordorigin="7492,2004" coordsize="10,20">
              <v:shape style="position:absolute;left:7492;top:2004;width:10;height:20" coordorigin="7492,2004" coordsize="10,20" path="m7492,2024l7501,2024,7501,2004,7492,2004,7492,2024xe" filled="true" fillcolor="#000000" stroked="false">
                <v:path arrowok="t"/>
                <v:fill type="solid"/>
              </v:shape>
            </v:group>
            <v:group style="position:absolute;left:7492;top:2024;width:10;height:20" coordorigin="7492,2024" coordsize="10,20">
              <v:shape style="position:absolute;left:7492;top:2024;width:10;height:20" coordorigin="7492,2024" coordsize="10,20" path="m7492,2043l7501,2043,7501,2024,7492,2024,7492,2043xe" filled="true" fillcolor="#000000" stroked="false">
                <v:path arrowok="t"/>
                <v:fill type="solid"/>
              </v:shape>
            </v:group>
            <v:group style="position:absolute;left:7492;top:2043;width:10;height:20" coordorigin="7492,2043" coordsize="10,20">
              <v:shape style="position:absolute;left:7492;top:2043;width:10;height:20" coordorigin="7492,2043" coordsize="10,20" path="m7492,2062l7501,2062,7501,2043,7492,2043,7492,2062xe" filled="true" fillcolor="#000000" stroked="false">
                <v:path arrowok="t"/>
                <v:fill type="solid"/>
              </v:shape>
            </v:group>
            <v:group style="position:absolute;left:7492;top:2067;width:10;height:2" coordorigin="7492,2067" coordsize="10,2">
              <v:shape style="position:absolute;left:7492;top:2067;width:10;height:2" coordorigin="7492,2067" coordsize="10,0" path="m7492,2067l7501,2067e" filled="false" stroked="true" strokeweight=".47998pt" strokecolor="#000000">
                <v:path arrowok="t"/>
              </v:shape>
            </v:group>
            <v:group style="position:absolute;left:2148;top:2076;width:20;height:2" coordorigin="2148,2076" coordsize="20,2">
              <v:shape style="position:absolute;left:2148;top:2076;width:20;height:2" coordorigin="2148,2076" coordsize="20,0" path="m2148,2076l2168,2076e" filled="false" stroked="true" strokeweight=".47998pt" strokecolor="#000000">
                <v:path arrowok="t"/>
              </v:shape>
            </v:group>
            <v:group style="position:absolute;left:2168;top:2076;width:20;height:2" coordorigin="2168,2076" coordsize="20,2">
              <v:shape style="position:absolute;left:2168;top:2076;width:20;height:2" coordorigin="2168,2076" coordsize="20,0" path="m2168,2076l2187,2076e" filled="false" stroked="true" strokeweight=".47998pt" strokecolor="#000000">
                <v:path arrowok="t"/>
              </v:shape>
            </v:group>
            <v:group style="position:absolute;left:2187;top:2076;width:20;height:2" coordorigin="2187,2076" coordsize="20,2">
              <v:shape style="position:absolute;left:2187;top:2076;width:20;height:2" coordorigin="2187,2076" coordsize="20,0" path="m2187,2076l2206,2076e" filled="false" stroked="true" strokeweight=".47998pt" strokecolor="#000000">
                <v:path arrowok="t"/>
              </v:shape>
            </v:group>
            <v:group style="position:absolute;left:2206;top:2076;width:20;height:2" coordorigin="2206,2076" coordsize="20,2">
              <v:shape style="position:absolute;left:2206;top:2076;width:20;height:2" coordorigin="2206,2076" coordsize="20,0" path="m2206,2076l2225,2076e" filled="false" stroked="true" strokeweight=".47998pt" strokecolor="#000000">
                <v:path arrowok="t"/>
              </v:shape>
            </v:group>
            <v:group style="position:absolute;left:2225;top:2076;width:20;height:2" coordorigin="2225,2076" coordsize="20,2">
              <v:shape style="position:absolute;left:2225;top:2076;width:20;height:2" coordorigin="2225,2076" coordsize="20,0" path="m2225,2076l2244,2076e" filled="false" stroked="true" strokeweight=".47998pt" strokecolor="#000000">
                <v:path arrowok="t"/>
              </v:shape>
            </v:group>
            <v:group style="position:absolute;left:2244;top:2076;width:20;height:2" coordorigin="2244,2076" coordsize="20,2">
              <v:shape style="position:absolute;left:2244;top:2076;width:20;height:2" coordorigin="2244,2076" coordsize="20,0" path="m2244,2076l2264,2076e" filled="false" stroked="true" strokeweight=".47998pt" strokecolor="#000000">
                <v:path arrowok="t"/>
              </v:shape>
            </v:group>
            <v:group style="position:absolute;left:2264;top:2076;width:20;height:2" coordorigin="2264,2076" coordsize="20,2">
              <v:shape style="position:absolute;left:2264;top:2076;width:20;height:2" coordorigin="2264,2076" coordsize="20,0" path="m2264,2076l2283,2076e" filled="false" stroked="true" strokeweight=".47998pt" strokecolor="#000000">
                <v:path arrowok="t"/>
              </v:shape>
            </v:group>
            <v:group style="position:absolute;left:2283;top:2076;width:20;height:2" coordorigin="2283,2076" coordsize="20,2">
              <v:shape style="position:absolute;left:2283;top:2076;width:20;height:2" coordorigin="2283,2076" coordsize="20,0" path="m2283,2076l2302,2076e" filled="false" stroked="true" strokeweight=".47998pt" strokecolor="#000000">
                <v:path arrowok="t"/>
              </v:shape>
            </v:group>
            <v:group style="position:absolute;left:2302;top:2076;width:20;height:2" coordorigin="2302,2076" coordsize="20,2">
              <v:shape style="position:absolute;left:2302;top:2076;width:20;height:2" coordorigin="2302,2076" coordsize="20,0" path="m2302,2076l2321,2076e" filled="false" stroked="true" strokeweight=".47998pt" strokecolor="#000000">
                <v:path arrowok="t"/>
              </v:shape>
            </v:group>
            <v:group style="position:absolute;left:2321;top:2076;width:20;height:2" coordorigin="2321,2076" coordsize="20,2">
              <v:shape style="position:absolute;left:2321;top:2076;width:20;height:2" coordorigin="2321,2076" coordsize="20,0" path="m2321,2076l2340,2076e" filled="false" stroked="true" strokeweight=".47998pt" strokecolor="#000000">
                <v:path arrowok="t"/>
              </v:shape>
            </v:group>
            <v:group style="position:absolute;left:2340;top:2076;width:20;height:2" coordorigin="2340,2076" coordsize="20,2">
              <v:shape style="position:absolute;left:2340;top:2076;width:20;height:2" coordorigin="2340,2076" coordsize="20,0" path="m2340,2076l2360,2076e" filled="false" stroked="true" strokeweight=".47998pt" strokecolor="#000000">
                <v:path arrowok="t"/>
              </v:shape>
            </v:group>
            <v:group style="position:absolute;left:2360;top:2076;width:20;height:2" coordorigin="2360,2076" coordsize="20,2">
              <v:shape style="position:absolute;left:2360;top:2076;width:20;height:2" coordorigin="2360,2076" coordsize="20,0" path="m2360,2076l2379,2076e" filled="false" stroked="true" strokeweight=".47998pt" strokecolor="#000000">
                <v:path arrowok="t"/>
              </v:shape>
            </v:group>
            <v:group style="position:absolute;left:2379;top:2076;width:20;height:2" coordorigin="2379,2076" coordsize="20,2">
              <v:shape style="position:absolute;left:2379;top:2076;width:20;height:2" coordorigin="2379,2076" coordsize="20,0" path="m2379,2076l2398,2076e" filled="false" stroked="true" strokeweight=".47998pt" strokecolor="#000000">
                <v:path arrowok="t"/>
              </v:shape>
            </v:group>
            <v:group style="position:absolute;left:2398;top:2076;width:20;height:2" coordorigin="2398,2076" coordsize="20,2">
              <v:shape style="position:absolute;left:2398;top:2076;width:20;height:2" coordorigin="2398,2076" coordsize="20,0" path="m2398,2076l2417,2076e" filled="false" stroked="true" strokeweight=".47998pt" strokecolor="#000000">
                <v:path arrowok="t"/>
              </v:shape>
            </v:group>
            <v:group style="position:absolute;left:2417;top:2076;width:20;height:2" coordorigin="2417,2076" coordsize="20,2">
              <v:shape style="position:absolute;left:2417;top:2076;width:20;height:2" coordorigin="2417,2076" coordsize="20,0" path="m2417,2076l2436,2076e" filled="false" stroked="true" strokeweight=".47998pt" strokecolor="#000000">
                <v:path arrowok="t"/>
              </v:shape>
            </v:group>
            <v:group style="position:absolute;left:2436;top:2076;width:20;height:2" coordorigin="2436,2076" coordsize="20,2">
              <v:shape style="position:absolute;left:2436;top:2076;width:20;height:2" coordorigin="2436,2076" coordsize="20,0" path="m2436,2076l2456,2076e" filled="false" stroked="true" strokeweight=".47998pt" strokecolor="#000000">
                <v:path arrowok="t"/>
              </v:shape>
            </v:group>
            <v:group style="position:absolute;left:2456;top:2076;width:20;height:2" coordorigin="2456,2076" coordsize="20,2">
              <v:shape style="position:absolute;left:2456;top:2076;width:20;height:2" coordorigin="2456,2076" coordsize="20,0" path="m2456,2076l2475,2076e" filled="false" stroked="true" strokeweight=".47998pt" strokecolor="#000000">
                <v:path arrowok="t"/>
              </v:shape>
            </v:group>
            <v:group style="position:absolute;left:2475;top:2076;width:20;height:2" coordorigin="2475,2076" coordsize="20,2">
              <v:shape style="position:absolute;left:2475;top:2076;width:20;height:2" coordorigin="2475,2076" coordsize="20,0" path="m2475,2076l2494,2076e" filled="false" stroked="true" strokeweight=".47998pt" strokecolor="#000000">
                <v:path arrowok="t"/>
              </v:shape>
            </v:group>
            <v:group style="position:absolute;left:2494;top:2076;width:20;height:2" coordorigin="2494,2076" coordsize="20,2">
              <v:shape style="position:absolute;left:2494;top:2076;width:20;height:2" coordorigin="2494,2076" coordsize="20,0" path="m2494,2076l2513,2076e" filled="false" stroked="true" strokeweight=".47998pt" strokecolor="#000000">
                <v:path arrowok="t"/>
              </v:shape>
            </v:group>
            <v:group style="position:absolute;left:2513;top:2076;width:20;height:2" coordorigin="2513,2076" coordsize="20,2">
              <v:shape style="position:absolute;left:2513;top:2076;width:20;height:2" coordorigin="2513,2076" coordsize="20,0" path="m2513,2076l2532,2076e" filled="false" stroked="true" strokeweight=".47998pt" strokecolor="#000000">
                <v:path arrowok="t"/>
              </v:shape>
            </v:group>
            <v:group style="position:absolute;left:2532;top:2076;width:20;height:2" coordorigin="2532,2076" coordsize="20,2">
              <v:shape style="position:absolute;left:2532;top:2076;width:20;height:2" coordorigin="2532,2076" coordsize="20,0" path="m2532,2076l2552,2076e" filled="false" stroked="true" strokeweight=".47998pt" strokecolor="#000000">
                <v:path arrowok="t"/>
              </v:shape>
            </v:group>
            <v:group style="position:absolute;left:2552;top:2076;width:20;height:2" coordorigin="2552,2076" coordsize="20,2">
              <v:shape style="position:absolute;left:2552;top:2076;width:20;height:2" coordorigin="2552,2076" coordsize="20,0" path="m2552,2076l2571,2076e" filled="false" stroked="true" strokeweight=".47998pt" strokecolor="#000000">
                <v:path arrowok="t"/>
              </v:shape>
            </v:group>
            <v:group style="position:absolute;left:2571;top:2076;width:20;height:2" coordorigin="2571,2076" coordsize="20,2">
              <v:shape style="position:absolute;left:2571;top:2076;width:20;height:2" coordorigin="2571,2076" coordsize="20,0" path="m2571,2076l2590,2076e" filled="false" stroked="true" strokeweight=".47998pt" strokecolor="#000000">
                <v:path arrowok="t"/>
              </v:shape>
            </v:group>
            <v:group style="position:absolute;left:2590;top:2076;width:20;height:2" coordorigin="2590,2076" coordsize="20,2">
              <v:shape style="position:absolute;left:2590;top:2076;width:20;height:2" coordorigin="2590,2076" coordsize="20,0" path="m2590,2076l2609,2076e" filled="false" stroked="true" strokeweight=".47998pt" strokecolor="#000000">
                <v:path arrowok="t"/>
              </v:shape>
            </v:group>
            <v:group style="position:absolute;left:2609;top:2076;width:20;height:2" coordorigin="2609,2076" coordsize="20,2">
              <v:shape style="position:absolute;left:2609;top:2076;width:20;height:2" coordorigin="2609,2076" coordsize="20,0" path="m2609,2076l2628,2076e" filled="false" stroked="true" strokeweight=".47998pt" strokecolor="#000000">
                <v:path arrowok="t"/>
              </v:shape>
            </v:group>
            <v:group style="position:absolute;left:2628;top:2076;width:20;height:2" coordorigin="2628,2076" coordsize="20,2">
              <v:shape style="position:absolute;left:2628;top:2076;width:20;height:2" coordorigin="2628,2076" coordsize="20,0" path="m2628,2076l2648,2076e" filled="false" stroked="true" strokeweight=".47998pt" strokecolor="#000000">
                <v:path arrowok="t"/>
              </v:shape>
            </v:group>
            <v:group style="position:absolute;left:2648;top:2076;width:20;height:2" coordorigin="2648,2076" coordsize="20,2">
              <v:shape style="position:absolute;left:2648;top:2076;width:20;height:2" coordorigin="2648,2076" coordsize="20,0" path="m2648,2076l2667,2076e" filled="false" stroked="true" strokeweight=".47998pt" strokecolor="#000000">
                <v:path arrowok="t"/>
              </v:shape>
            </v:group>
            <v:group style="position:absolute;left:2667;top:2076;width:20;height:2" coordorigin="2667,2076" coordsize="20,2">
              <v:shape style="position:absolute;left:2667;top:2076;width:20;height:2" coordorigin="2667,2076" coordsize="20,0" path="m2667,2076l2686,2076e" filled="false" stroked="true" strokeweight=".47998pt" strokecolor="#000000">
                <v:path arrowok="t"/>
              </v:shape>
            </v:group>
            <v:group style="position:absolute;left:2686;top:2076;width:20;height:2" coordorigin="2686,2076" coordsize="20,2">
              <v:shape style="position:absolute;left:2686;top:2076;width:20;height:2" coordorigin="2686,2076" coordsize="20,0" path="m2686,2076l2705,2076e" filled="false" stroked="true" strokeweight=".47998pt" strokecolor="#000000">
                <v:path arrowok="t"/>
              </v:shape>
            </v:group>
            <v:group style="position:absolute;left:2705;top:2076;width:20;height:2" coordorigin="2705,2076" coordsize="20,2">
              <v:shape style="position:absolute;left:2705;top:2076;width:20;height:2" coordorigin="2705,2076" coordsize="20,0" path="m2705,2076l2724,2076e" filled="false" stroked="true" strokeweight=".47998pt" strokecolor="#000000">
                <v:path arrowok="t"/>
              </v:shape>
            </v:group>
            <v:group style="position:absolute;left:2724;top:2076;width:20;height:2" coordorigin="2724,2076" coordsize="20,2">
              <v:shape style="position:absolute;left:2724;top:2076;width:20;height:2" coordorigin="2724,2076" coordsize="20,0" path="m2724,2076l2744,2076e" filled="false" stroked="true" strokeweight=".47998pt" strokecolor="#000000">
                <v:path arrowok="t"/>
              </v:shape>
            </v:group>
            <v:group style="position:absolute;left:2744;top:2076;width:20;height:2" coordorigin="2744,2076" coordsize="20,2">
              <v:shape style="position:absolute;left:2744;top:2076;width:20;height:2" coordorigin="2744,2076" coordsize="20,0" path="m2744,2076l2763,2076e" filled="false" stroked="true" strokeweight=".47998pt" strokecolor="#000000">
                <v:path arrowok="t"/>
              </v:shape>
            </v:group>
            <v:group style="position:absolute;left:2763;top:2076;width:20;height:2" coordorigin="2763,2076" coordsize="20,2">
              <v:shape style="position:absolute;left:2763;top:2076;width:20;height:2" coordorigin="2763,2076" coordsize="20,0" path="m2763,2076l2782,2076e" filled="false" stroked="true" strokeweight=".47998pt" strokecolor="#000000">
                <v:path arrowok="t"/>
              </v:shape>
            </v:group>
            <v:group style="position:absolute;left:2782;top:2076;width:20;height:2" coordorigin="2782,2076" coordsize="20,2">
              <v:shape style="position:absolute;left:2782;top:2076;width:20;height:2" coordorigin="2782,2076" coordsize="20,0" path="m2782,2076l2801,2076e" filled="false" stroked="true" strokeweight=".47998pt" strokecolor="#000000">
                <v:path arrowok="t"/>
              </v:shape>
            </v:group>
            <v:group style="position:absolute;left:2801;top:2076;width:20;height:2" coordorigin="2801,2076" coordsize="20,2">
              <v:shape style="position:absolute;left:2801;top:2076;width:20;height:2" coordorigin="2801,2076" coordsize="20,0" path="m2801,2076l2820,2076e" filled="false" stroked="true" strokeweight=".47998pt" strokecolor="#000000">
                <v:path arrowok="t"/>
              </v:shape>
            </v:group>
            <v:group style="position:absolute;left:2820;top:2076;width:20;height:2" coordorigin="2820,2076" coordsize="20,2">
              <v:shape style="position:absolute;left:2820;top:2076;width:20;height:2" coordorigin="2820,2076" coordsize="20,0" path="m2820,2076l2840,2076e" filled="false" stroked="true" strokeweight=".47998pt" strokecolor="#000000">
                <v:path arrowok="t"/>
              </v:shape>
            </v:group>
            <v:group style="position:absolute;left:2840;top:2076;width:20;height:2" coordorigin="2840,2076" coordsize="20,2">
              <v:shape style="position:absolute;left:2840;top:2076;width:20;height:2" coordorigin="2840,2076" coordsize="20,0" path="m2840,2076l2859,2076e" filled="false" stroked="true" strokeweight=".47998pt" strokecolor="#000000">
                <v:path arrowok="t"/>
              </v:shape>
            </v:group>
            <v:group style="position:absolute;left:2859;top:2076;width:20;height:2" coordorigin="2859,2076" coordsize="20,2">
              <v:shape style="position:absolute;left:2859;top:2076;width:20;height:2" coordorigin="2859,2076" coordsize="20,0" path="m2859,2076l2878,2076e" filled="false" stroked="true" strokeweight=".47998pt" strokecolor="#000000">
                <v:path arrowok="t"/>
              </v:shape>
            </v:group>
            <v:group style="position:absolute;left:2878;top:2076;width:20;height:2" coordorigin="2878,2076" coordsize="20,2">
              <v:shape style="position:absolute;left:2878;top:2076;width:20;height:2" coordorigin="2878,2076" coordsize="20,0" path="m2878,2076l2897,2076e" filled="false" stroked="true" strokeweight=".47998pt" strokecolor="#000000">
                <v:path arrowok="t"/>
              </v:shape>
            </v:group>
            <v:group style="position:absolute;left:2897;top:2076;width:20;height:2" coordorigin="2897,2076" coordsize="20,2">
              <v:shape style="position:absolute;left:2897;top:2076;width:20;height:2" coordorigin="2897,2076" coordsize="20,0" path="m2897,2076l2916,2076e" filled="false" stroked="true" strokeweight=".47998pt" strokecolor="#000000">
                <v:path arrowok="t"/>
              </v:shape>
            </v:group>
            <v:group style="position:absolute;left:2916;top:2076;width:20;height:2" coordorigin="2916,2076" coordsize="20,2">
              <v:shape style="position:absolute;left:2916;top:2076;width:20;height:2" coordorigin="2916,2076" coordsize="20,0" path="m2916,2076l2936,2076e" filled="false" stroked="true" strokeweight=".47998pt" strokecolor="#000000">
                <v:path arrowok="t"/>
              </v:shape>
            </v:group>
            <v:group style="position:absolute;left:2936;top:2076;width:20;height:2" coordorigin="2936,2076" coordsize="20,2">
              <v:shape style="position:absolute;left:2936;top:2076;width:20;height:2" coordorigin="2936,2076" coordsize="20,0" path="m2936,2076l2955,2076e" filled="false" stroked="true" strokeweight=".47998pt" strokecolor="#000000">
                <v:path arrowok="t"/>
              </v:shape>
            </v:group>
            <v:group style="position:absolute;left:2955;top:2076;width:20;height:2" coordorigin="2955,2076" coordsize="20,2">
              <v:shape style="position:absolute;left:2955;top:2076;width:20;height:2" coordorigin="2955,2076" coordsize="20,0" path="m2955,2076l2974,2076e" filled="false" stroked="true" strokeweight=".47998pt" strokecolor="#000000">
                <v:path arrowok="t"/>
              </v:shape>
            </v:group>
            <v:group style="position:absolute;left:2974;top:2076;width:20;height:2" coordorigin="2974,2076" coordsize="20,2">
              <v:shape style="position:absolute;left:2974;top:2076;width:20;height:2" coordorigin="2974,2076" coordsize="20,0" path="m2974,2076l2993,2076e" filled="false" stroked="true" strokeweight=".47998pt" strokecolor="#000000">
                <v:path arrowok="t"/>
              </v:shape>
            </v:group>
            <v:group style="position:absolute;left:2993;top:2076;width:20;height:2" coordorigin="2993,2076" coordsize="20,2">
              <v:shape style="position:absolute;left:2993;top:2076;width:20;height:2" coordorigin="2993,2076" coordsize="20,0" path="m2993,2076l3012,2076e" filled="false" stroked="true" strokeweight=".47998pt" strokecolor="#000000">
                <v:path arrowok="t"/>
              </v:shape>
            </v:group>
            <v:group style="position:absolute;left:3012;top:2076;width:20;height:2" coordorigin="3012,2076" coordsize="20,2">
              <v:shape style="position:absolute;left:3012;top:2076;width:20;height:2" coordorigin="3012,2076" coordsize="20,0" path="m3012,2076l3032,2076e" filled="false" stroked="true" strokeweight=".47998pt" strokecolor="#000000">
                <v:path arrowok="t"/>
              </v:shape>
            </v:group>
            <v:group style="position:absolute;left:3032;top:2076;width:20;height:2" coordorigin="3032,2076" coordsize="20,2">
              <v:shape style="position:absolute;left:3032;top:2076;width:20;height:2" coordorigin="3032,2076" coordsize="20,0" path="m3032,2076l3051,2076e" filled="false" stroked="true" strokeweight=".47998pt" strokecolor="#000000">
                <v:path arrowok="t"/>
              </v:shape>
            </v:group>
            <v:group style="position:absolute;left:3051;top:2076;width:20;height:2" coordorigin="3051,2076" coordsize="20,2">
              <v:shape style="position:absolute;left:3051;top:2076;width:20;height:2" coordorigin="3051,2076" coordsize="20,0" path="m3051,2076l3070,2076e" filled="false" stroked="true" strokeweight=".47998pt" strokecolor="#000000">
                <v:path arrowok="t"/>
              </v:shape>
            </v:group>
            <v:group style="position:absolute;left:3070;top:2076;width:20;height:2" coordorigin="3070,2076" coordsize="20,2">
              <v:shape style="position:absolute;left:3070;top:2076;width:20;height:2" coordorigin="3070,2076" coordsize="20,0" path="m3070,2076l3089,2076e" filled="false" stroked="true" strokeweight=".47998pt" strokecolor="#000000">
                <v:path arrowok="t"/>
              </v:shape>
            </v:group>
            <v:group style="position:absolute;left:3089;top:2076;width:20;height:2" coordorigin="3089,2076" coordsize="20,2">
              <v:shape style="position:absolute;left:3089;top:2076;width:20;height:2" coordorigin="3089,2076" coordsize="20,0" path="m3089,2076l3108,2076e" filled="false" stroked="true" strokeweight=".47998pt" strokecolor="#000000">
                <v:path arrowok="t"/>
              </v:shape>
            </v:group>
            <v:group style="position:absolute;left:3108;top:2076;width:20;height:2" coordorigin="3108,2076" coordsize="20,2">
              <v:shape style="position:absolute;left:3108;top:2076;width:20;height:2" coordorigin="3108,2076" coordsize="20,0" path="m3108,2076l3128,2076e" filled="false" stroked="true" strokeweight=".47998pt" strokecolor="#000000">
                <v:path arrowok="t"/>
              </v:shape>
            </v:group>
            <v:group style="position:absolute;left:3128;top:2076;width:20;height:2" coordorigin="3128,2076" coordsize="20,2">
              <v:shape style="position:absolute;left:3128;top:2076;width:20;height:2" coordorigin="3128,2076" coordsize="20,0" path="m3128,2076l3147,2076e" filled="false" stroked="true" strokeweight=".47998pt" strokecolor="#000000">
                <v:path arrowok="t"/>
              </v:shape>
            </v:group>
            <v:group style="position:absolute;left:3147;top:2076;width:20;height:2" coordorigin="3147,2076" coordsize="20,2">
              <v:shape style="position:absolute;left:3147;top:2076;width:20;height:2" coordorigin="3147,2076" coordsize="20,0" path="m3147,2076l3166,2076e" filled="false" stroked="true" strokeweight=".47998pt" strokecolor="#000000">
                <v:path arrowok="t"/>
              </v:shape>
            </v:group>
            <v:group style="position:absolute;left:3166;top:2076;width:20;height:2" coordorigin="3166,2076" coordsize="20,2">
              <v:shape style="position:absolute;left:3166;top:2076;width:20;height:2" coordorigin="3166,2076" coordsize="20,0" path="m3166,2076l3185,2076e" filled="false" stroked="true" strokeweight=".47998pt" strokecolor="#000000">
                <v:path arrowok="t"/>
              </v:shape>
            </v:group>
            <v:group style="position:absolute;left:3185;top:2076;width:20;height:2" coordorigin="3185,2076" coordsize="20,2">
              <v:shape style="position:absolute;left:3185;top:2076;width:20;height:2" coordorigin="3185,2076" coordsize="20,0" path="m3185,2076l3204,2076e" filled="false" stroked="true" strokeweight=".47998pt" strokecolor="#000000">
                <v:path arrowok="t"/>
              </v:shape>
            </v:group>
            <v:group style="position:absolute;left:3204;top:2076;width:20;height:2" coordorigin="3204,2076" coordsize="20,2">
              <v:shape style="position:absolute;left:3204;top:2076;width:20;height:2" coordorigin="3204,2076" coordsize="20,0" path="m3204,2076l3224,2076e" filled="false" stroked="true" strokeweight=".47998pt" strokecolor="#000000">
                <v:path arrowok="t"/>
              </v:shape>
            </v:group>
            <v:group style="position:absolute;left:3224;top:2076;width:20;height:2" coordorigin="3224,2076" coordsize="20,2">
              <v:shape style="position:absolute;left:3224;top:2076;width:20;height:2" coordorigin="3224,2076" coordsize="20,0" path="m3224,2076l3243,2076e" filled="false" stroked="true" strokeweight=".47998pt" strokecolor="#000000">
                <v:path arrowok="t"/>
              </v:shape>
            </v:group>
            <v:group style="position:absolute;left:3243;top:2076;width:20;height:2" coordorigin="3243,2076" coordsize="20,2">
              <v:shape style="position:absolute;left:3243;top:2076;width:20;height:2" coordorigin="3243,2076" coordsize="20,0" path="m3243,2076l3262,2076e" filled="false" stroked="true" strokeweight=".47998pt" strokecolor="#000000">
                <v:path arrowok="t"/>
              </v:shape>
            </v:group>
            <v:group style="position:absolute;left:3262;top:2076;width:20;height:2" coordorigin="3262,2076" coordsize="20,2">
              <v:shape style="position:absolute;left:3262;top:2076;width:20;height:2" coordorigin="3262,2076" coordsize="20,0" path="m3262,2076l3281,2076e" filled="false" stroked="true" strokeweight=".47998pt" strokecolor="#000000">
                <v:path arrowok="t"/>
              </v:shape>
            </v:group>
            <v:group style="position:absolute;left:3281;top:2076;width:20;height:2" coordorigin="3281,2076" coordsize="20,2">
              <v:shape style="position:absolute;left:3281;top:2076;width:20;height:2" coordorigin="3281,2076" coordsize="20,0" path="m3281,2076l3300,2076e" filled="false" stroked="true" strokeweight=".47998pt" strokecolor="#000000">
                <v:path arrowok="t"/>
              </v:shape>
            </v:group>
            <v:group style="position:absolute;left:3300;top:2076;width:20;height:2" coordorigin="3300,2076" coordsize="20,2">
              <v:shape style="position:absolute;left:3300;top:2076;width:20;height:2" coordorigin="3300,2076" coordsize="20,0" path="m3300,2076l3320,2076e" filled="false" stroked="true" strokeweight=".47998pt" strokecolor="#000000">
                <v:path arrowok="t"/>
              </v:shape>
            </v:group>
            <v:group style="position:absolute;left:3320;top:2076;width:20;height:2" coordorigin="3320,2076" coordsize="20,2">
              <v:shape style="position:absolute;left:3320;top:2076;width:20;height:2" coordorigin="3320,2076" coordsize="20,0" path="m3320,2076l3339,2076e" filled="false" stroked="true" strokeweight=".47998pt" strokecolor="#000000">
                <v:path arrowok="t"/>
              </v:shape>
            </v:group>
            <v:group style="position:absolute;left:3339;top:2076;width:20;height:2" coordorigin="3339,2076" coordsize="20,2">
              <v:shape style="position:absolute;left:3339;top:2076;width:20;height:2" coordorigin="3339,2076" coordsize="20,0" path="m3339,2076l3358,2076e" filled="false" stroked="true" strokeweight=".47998pt" strokecolor="#000000">
                <v:path arrowok="t"/>
              </v:shape>
            </v:group>
            <v:group style="position:absolute;left:3358;top:2076;width:20;height:2" coordorigin="3358,2076" coordsize="20,2">
              <v:shape style="position:absolute;left:3358;top:2076;width:20;height:2" coordorigin="3358,2076" coordsize="20,0" path="m3358,2076l3377,2076e" filled="false" stroked="true" strokeweight=".47998pt" strokecolor="#000000">
                <v:path arrowok="t"/>
              </v:shape>
            </v:group>
            <v:group style="position:absolute;left:3377;top:2076;width:20;height:2" coordorigin="3377,2076" coordsize="20,2">
              <v:shape style="position:absolute;left:3377;top:2076;width:20;height:2" coordorigin="3377,2076" coordsize="20,0" path="m3377,2076l3396,2076e" filled="false" stroked="true" strokeweight=".47998pt" strokecolor="#000000">
                <v:path arrowok="t"/>
              </v:shape>
            </v:group>
            <v:group style="position:absolute;left:3396;top:2076;width:20;height:2" coordorigin="3396,2076" coordsize="20,2">
              <v:shape style="position:absolute;left:3396;top:2076;width:20;height:2" coordorigin="3396,2076" coordsize="20,0" path="m3396,2076l3416,2076e" filled="false" stroked="true" strokeweight=".47998pt" strokecolor="#000000">
                <v:path arrowok="t"/>
              </v:shape>
            </v:group>
            <v:group style="position:absolute;left:3416;top:2076;width:20;height:2" coordorigin="3416,2076" coordsize="20,2">
              <v:shape style="position:absolute;left:3416;top:2076;width:20;height:2" coordorigin="3416,2076" coordsize="20,0" path="m3416,2076l3435,2076e" filled="false" stroked="true" strokeweight=".47998pt" strokecolor="#000000">
                <v:path arrowok="t"/>
              </v:shape>
            </v:group>
            <v:group style="position:absolute;left:3435;top:2076;width:20;height:2" coordorigin="3435,2076" coordsize="20,2">
              <v:shape style="position:absolute;left:3435;top:2076;width:20;height:2" coordorigin="3435,2076" coordsize="20,0" path="m3435,2076l3454,2076e" filled="false" stroked="true" strokeweight=".47998pt" strokecolor="#000000">
                <v:path arrowok="t"/>
              </v:shape>
            </v:group>
            <v:group style="position:absolute;left:3454;top:2076;width:20;height:2" coordorigin="3454,2076" coordsize="20,2">
              <v:shape style="position:absolute;left:3454;top:2076;width:20;height:2" coordorigin="3454,2076" coordsize="20,0" path="m3454,2076l3473,2076e" filled="false" stroked="true" strokeweight=".47998pt" strokecolor="#000000">
                <v:path arrowok="t"/>
              </v:shape>
            </v:group>
            <v:group style="position:absolute;left:3473;top:2076;width:20;height:2" coordorigin="3473,2076" coordsize="20,2">
              <v:shape style="position:absolute;left:3473;top:2076;width:20;height:2" coordorigin="3473,2076" coordsize="20,0" path="m3473,2076l3492,2076e" filled="false" stroked="true" strokeweight=".47998pt" strokecolor="#000000">
                <v:path arrowok="t"/>
              </v:shape>
            </v:group>
            <v:group style="position:absolute;left:3492;top:2076;width:20;height:2" coordorigin="3492,2076" coordsize="20,2">
              <v:shape style="position:absolute;left:3492;top:2076;width:20;height:2" coordorigin="3492,2076" coordsize="20,0" path="m3492,2076l3512,2076e" filled="false" stroked="true" strokeweight=".47998pt" strokecolor="#000000">
                <v:path arrowok="t"/>
              </v:shape>
            </v:group>
            <v:group style="position:absolute;left:3512;top:2076;width:20;height:2" coordorigin="3512,2076" coordsize="20,2">
              <v:shape style="position:absolute;left:3512;top:2076;width:20;height:2" coordorigin="3512,2076" coordsize="20,0" path="m3512,2076l3531,2076e" filled="false" stroked="true" strokeweight=".47998pt" strokecolor="#000000">
                <v:path arrowok="t"/>
              </v:shape>
            </v:group>
            <v:group style="position:absolute;left:3531;top:2076;width:20;height:2" coordorigin="3531,2076" coordsize="20,2">
              <v:shape style="position:absolute;left:3531;top:2076;width:20;height:2" coordorigin="3531,2076" coordsize="20,0" path="m3531,2076l3550,2076e" filled="false" stroked="true" strokeweight=".47998pt" strokecolor="#000000">
                <v:path arrowok="t"/>
              </v:shape>
            </v:group>
            <v:group style="position:absolute;left:3550;top:2076;width:20;height:2" coordorigin="3550,2076" coordsize="20,2">
              <v:shape style="position:absolute;left:3550;top:2076;width:20;height:2" coordorigin="3550,2076" coordsize="20,0" path="m3550,2076l3569,2076e" filled="false" stroked="true" strokeweight=".47998pt" strokecolor="#000000">
                <v:path arrowok="t"/>
              </v:shape>
            </v:group>
            <v:group style="position:absolute;left:3569;top:2076;width:20;height:2" coordorigin="3569,2076" coordsize="20,2">
              <v:shape style="position:absolute;left:3569;top:2076;width:20;height:2" coordorigin="3569,2076" coordsize="20,0" path="m3569,2076l3588,2076e" filled="false" stroked="true" strokeweight=".47998pt" strokecolor="#000000">
                <v:path arrowok="t"/>
              </v:shape>
            </v:group>
            <v:group style="position:absolute;left:3588;top:2076;width:20;height:2" coordorigin="3588,2076" coordsize="20,2">
              <v:shape style="position:absolute;left:3588;top:2076;width:20;height:2" coordorigin="3588,2076" coordsize="20,0" path="m3588,2076l3608,2076e" filled="false" stroked="true" strokeweight=".47998pt" strokecolor="#000000">
                <v:path arrowok="t"/>
              </v:shape>
            </v:group>
            <v:group style="position:absolute;left:3608;top:2076;width:20;height:2" coordorigin="3608,2076" coordsize="20,2">
              <v:shape style="position:absolute;left:3608;top:2076;width:20;height:2" coordorigin="3608,2076" coordsize="20,0" path="m3608,2076l3627,2076e" filled="false" stroked="true" strokeweight=".47998pt" strokecolor="#000000">
                <v:path arrowok="t"/>
              </v:shape>
            </v:group>
            <v:group style="position:absolute;left:3627;top:2076;width:20;height:2" coordorigin="3627,2076" coordsize="20,2">
              <v:shape style="position:absolute;left:3627;top:2076;width:20;height:2" coordorigin="3627,2076" coordsize="20,0" path="m3627,2076l3646,2076e" filled="false" stroked="true" strokeweight=".47998pt" strokecolor="#000000">
                <v:path arrowok="t"/>
              </v:shape>
            </v:group>
            <v:group style="position:absolute;left:3646;top:2076;width:20;height:2" coordorigin="3646,2076" coordsize="20,2">
              <v:shape style="position:absolute;left:3646;top:2076;width:20;height:2" coordorigin="3646,2076" coordsize="20,0" path="m3646,2076l3665,2076e" filled="false" stroked="true" strokeweight=".47998pt" strokecolor="#000000">
                <v:path arrowok="t"/>
              </v:shape>
            </v:group>
            <v:group style="position:absolute;left:3665;top:2076;width:20;height:2" coordorigin="3665,2076" coordsize="20,2">
              <v:shape style="position:absolute;left:3665;top:2076;width:20;height:2" coordorigin="3665,2076" coordsize="20,0" path="m3665,2076l3684,2076e" filled="false" stroked="true" strokeweight=".47998pt" strokecolor="#000000">
                <v:path arrowok="t"/>
              </v:shape>
            </v:group>
            <v:group style="position:absolute;left:3684;top:2076;width:20;height:2" coordorigin="3684,2076" coordsize="20,2">
              <v:shape style="position:absolute;left:3684;top:2076;width:20;height:2" coordorigin="3684,2076" coordsize="20,0" path="m3684,2076l3704,2076e" filled="false" stroked="true" strokeweight=".47998pt" strokecolor="#000000">
                <v:path arrowok="t"/>
              </v:shape>
            </v:group>
            <v:group style="position:absolute;left:3704;top:2076;width:20;height:2" coordorigin="3704,2076" coordsize="20,2">
              <v:shape style="position:absolute;left:3704;top:2076;width:20;height:2" coordorigin="3704,2076" coordsize="20,0" path="m3704,2076l3723,2076e" filled="false" stroked="true" strokeweight=".47998pt" strokecolor="#000000">
                <v:path arrowok="t"/>
              </v:shape>
            </v:group>
            <v:group style="position:absolute;left:3723;top:2076;width:20;height:2" coordorigin="3723,2076" coordsize="20,2">
              <v:shape style="position:absolute;left:3723;top:2076;width:20;height:2" coordorigin="3723,2076" coordsize="20,0" path="m3723,2076l3742,2076e" filled="false" stroked="true" strokeweight=".47998pt" strokecolor="#000000">
                <v:path arrowok="t"/>
              </v:shape>
            </v:group>
            <v:group style="position:absolute;left:3742;top:2076;width:20;height:2" coordorigin="3742,2076" coordsize="20,2">
              <v:shape style="position:absolute;left:3742;top:2076;width:20;height:2" coordorigin="3742,2076" coordsize="20,0" path="m3742,2076l3761,2076e" filled="false" stroked="true" strokeweight=".47998pt" strokecolor="#000000">
                <v:path arrowok="t"/>
              </v:shape>
            </v:group>
            <v:group style="position:absolute;left:3761;top:2076;width:20;height:2" coordorigin="3761,2076" coordsize="20,2">
              <v:shape style="position:absolute;left:3761;top:2076;width:20;height:2" coordorigin="3761,2076" coordsize="20,0" path="m3761,2076l3780,2076e" filled="false" stroked="true" strokeweight=".47998pt" strokecolor="#000000">
                <v:path arrowok="t"/>
              </v:shape>
            </v:group>
            <v:group style="position:absolute;left:3780;top:2076;width:20;height:2" coordorigin="3780,2076" coordsize="20,2">
              <v:shape style="position:absolute;left:3780;top:2076;width:20;height:2" coordorigin="3780,2076" coordsize="20,0" path="m3780,2076l3800,2076e" filled="false" stroked="true" strokeweight=".47998pt" strokecolor="#000000">
                <v:path arrowok="t"/>
              </v:shape>
            </v:group>
            <v:group style="position:absolute;left:3800;top:2076;width:20;height:2" coordorigin="3800,2076" coordsize="20,2">
              <v:shape style="position:absolute;left:3800;top:2076;width:20;height:2" coordorigin="3800,2076" coordsize="20,0" path="m3800,2076l3819,2076e" filled="false" stroked="true" strokeweight=".47998pt" strokecolor="#000000">
                <v:path arrowok="t"/>
              </v:shape>
            </v:group>
            <v:group style="position:absolute;left:3819;top:2076;width:20;height:2" coordorigin="3819,2076" coordsize="20,2">
              <v:shape style="position:absolute;left:3819;top:2076;width:20;height:2" coordorigin="3819,2076" coordsize="20,0" path="m3819,2076l3838,2076e" filled="false" stroked="true" strokeweight=".47998pt" strokecolor="#000000">
                <v:path arrowok="t"/>
              </v:shape>
            </v:group>
            <v:group style="position:absolute;left:3838;top:2076;width:20;height:2" coordorigin="3838,2076" coordsize="20,2">
              <v:shape style="position:absolute;left:3838;top:2076;width:20;height:2" coordorigin="3838,2076" coordsize="20,0" path="m3838,2076l3857,2076e" filled="false" stroked="true" strokeweight=".47998pt" strokecolor="#000000">
                <v:path arrowok="t"/>
              </v:shape>
            </v:group>
            <v:group style="position:absolute;left:3857;top:2076;width:20;height:2" coordorigin="3857,2076" coordsize="20,2">
              <v:shape style="position:absolute;left:3857;top:2076;width:20;height:2" coordorigin="3857,2076" coordsize="20,0" path="m3857,2076l3876,2076e" filled="false" stroked="true" strokeweight=".47998pt" strokecolor="#000000">
                <v:path arrowok="t"/>
              </v:shape>
            </v:group>
            <v:group style="position:absolute;left:3876;top:2076;width:20;height:2" coordorigin="3876,2076" coordsize="20,2">
              <v:shape style="position:absolute;left:3876;top:2076;width:20;height:2" coordorigin="3876,2076" coordsize="20,0" path="m3876,2076l3896,2076e" filled="false" stroked="true" strokeweight=".47998pt" strokecolor="#000000">
                <v:path arrowok="t"/>
              </v:shape>
            </v:group>
            <v:group style="position:absolute;left:3896;top:2076;width:20;height:2" coordorigin="3896,2076" coordsize="20,2">
              <v:shape style="position:absolute;left:3896;top:2076;width:20;height:2" coordorigin="3896,2076" coordsize="20,0" path="m3896,2076l3915,2076e" filled="false" stroked="true" strokeweight=".47998pt" strokecolor="#000000">
                <v:path arrowok="t"/>
              </v:shape>
            </v:group>
            <v:group style="position:absolute;left:3915;top:2076;width:20;height:2" coordorigin="3915,2076" coordsize="20,2">
              <v:shape style="position:absolute;left:3915;top:2076;width:20;height:2" coordorigin="3915,2076" coordsize="20,0" path="m3915,2076l3934,2076e" filled="false" stroked="true" strokeweight=".47998pt" strokecolor="#000000">
                <v:path arrowok="t"/>
              </v:shape>
            </v:group>
            <v:group style="position:absolute;left:3934;top:2076;width:20;height:2" coordorigin="3934,2076" coordsize="20,2">
              <v:shape style="position:absolute;left:3934;top:2076;width:20;height:2" coordorigin="3934,2076" coordsize="20,0" path="m3934,2076l3953,2076e" filled="false" stroked="true" strokeweight=".47998pt" strokecolor="#000000">
                <v:path arrowok="t"/>
              </v:shape>
            </v:group>
            <v:group style="position:absolute;left:3953;top:2076;width:20;height:2" coordorigin="3953,2076" coordsize="20,2">
              <v:shape style="position:absolute;left:3953;top:2076;width:20;height:2" coordorigin="3953,2076" coordsize="20,0" path="m3953,2076l3972,2076e" filled="false" stroked="true" strokeweight=".47998pt" strokecolor="#000000">
                <v:path arrowok="t"/>
              </v:shape>
            </v:group>
            <v:group style="position:absolute;left:3972;top:2076;width:20;height:2" coordorigin="3972,2076" coordsize="20,2">
              <v:shape style="position:absolute;left:3972;top:2076;width:20;height:2" coordorigin="3972,2076" coordsize="20,0" path="m3972,2076l3992,2076e" filled="false" stroked="true" strokeweight=".47998pt" strokecolor="#000000">
                <v:path arrowok="t"/>
              </v:shape>
            </v:group>
            <v:group style="position:absolute;left:3992;top:2076;width:20;height:2" coordorigin="3992,2076" coordsize="20,2">
              <v:shape style="position:absolute;left:3992;top:2076;width:20;height:2" coordorigin="3992,2076" coordsize="20,0" path="m3992,2076l4011,2076e" filled="false" stroked="true" strokeweight=".47998pt" strokecolor="#000000">
                <v:path arrowok="t"/>
              </v:shape>
            </v:group>
            <v:group style="position:absolute;left:4011;top:2076;width:20;height:2" coordorigin="4011,2076" coordsize="20,2">
              <v:shape style="position:absolute;left:4011;top:2076;width:20;height:2" coordorigin="4011,2076" coordsize="20,0" path="m4011,2076l4031,2076e" filled="false" stroked="true" strokeweight=".47998pt" strokecolor="#000000">
                <v:path arrowok="t"/>
              </v:shape>
            </v:group>
            <v:group style="position:absolute;left:4031;top:2076;width:20;height:2" coordorigin="4031,2076" coordsize="20,2">
              <v:shape style="position:absolute;left:4031;top:2076;width:20;height:2" coordorigin="4031,2076" coordsize="20,0" path="m4031,2076l4050,2076e" filled="false" stroked="true" strokeweight=".47998pt" strokecolor="#000000">
                <v:path arrowok="t"/>
              </v:shape>
            </v:group>
            <v:group style="position:absolute;left:4050;top:2076;width:20;height:2" coordorigin="4050,2076" coordsize="20,2">
              <v:shape style="position:absolute;left:4050;top:2076;width:20;height:2" coordorigin="4050,2076" coordsize="20,0" path="m4050,2076l4069,2076e" filled="false" stroked="true" strokeweight=".47998pt" strokecolor="#000000">
                <v:path arrowok="t"/>
              </v:shape>
            </v:group>
            <v:group style="position:absolute;left:4069;top:2076;width:20;height:2" coordorigin="4069,2076" coordsize="20,2">
              <v:shape style="position:absolute;left:4069;top:2076;width:20;height:2" coordorigin="4069,2076" coordsize="20,0" path="m4069,2076l4088,2076e" filled="false" stroked="true" strokeweight=".47998pt" strokecolor="#000000">
                <v:path arrowok="t"/>
              </v:shape>
            </v:group>
            <v:group style="position:absolute;left:4088;top:2076;width:20;height:2" coordorigin="4088,2076" coordsize="20,2">
              <v:shape style="position:absolute;left:4088;top:2076;width:20;height:2" coordorigin="4088,2076" coordsize="20,0" path="m4088,2076l4107,2076e" filled="false" stroked="true" strokeweight=".47998pt" strokecolor="#000000">
                <v:path arrowok="t"/>
              </v:shape>
            </v:group>
            <v:group style="position:absolute;left:4107;top:2076;width:20;height:2" coordorigin="4107,2076" coordsize="20,2">
              <v:shape style="position:absolute;left:4107;top:2076;width:20;height:2" coordorigin="4107,2076" coordsize="20,0" path="m4107,2076l4127,2076e" filled="false" stroked="true" strokeweight=".47998pt" strokecolor="#000000">
                <v:path arrowok="t"/>
              </v:shape>
            </v:group>
            <v:group style="position:absolute;left:4127;top:2076;width:20;height:2" coordorigin="4127,2076" coordsize="20,2">
              <v:shape style="position:absolute;left:4127;top:2076;width:20;height:2" coordorigin="4127,2076" coordsize="20,0" path="m4127,2076l4146,2076e" filled="false" stroked="true" strokeweight=".47998pt" strokecolor="#000000">
                <v:path arrowok="t"/>
              </v:shape>
            </v:group>
            <v:group style="position:absolute;left:4146;top:2076;width:20;height:2" coordorigin="4146,2076" coordsize="20,2">
              <v:shape style="position:absolute;left:4146;top:2076;width:20;height:2" coordorigin="4146,2076" coordsize="20,0" path="m4146,2076l4165,2076e" filled="false" stroked="true" strokeweight=".47998pt" strokecolor="#000000">
                <v:path arrowok="t"/>
              </v:shape>
            </v:group>
            <v:group style="position:absolute;left:4165;top:2076;width:20;height:2" coordorigin="4165,2076" coordsize="20,2">
              <v:shape style="position:absolute;left:4165;top:2076;width:20;height:2" coordorigin="4165,2076" coordsize="20,0" path="m4165,2076l4184,2076e" filled="false" stroked="true" strokeweight=".47998pt" strokecolor="#000000">
                <v:path arrowok="t"/>
              </v:shape>
            </v:group>
            <v:group style="position:absolute;left:4184;top:2076;width:20;height:2" coordorigin="4184,2076" coordsize="20,2">
              <v:shape style="position:absolute;left:4184;top:2076;width:20;height:2" coordorigin="4184,2076" coordsize="20,0" path="m4184,2076l4203,2076e" filled="false" stroked="true" strokeweight=".47998pt" strokecolor="#000000">
                <v:path arrowok="t"/>
              </v:shape>
            </v:group>
            <v:group style="position:absolute;left:4203;top:2076;width:20;height:2" coordorigin="4203,2076" coordsize="20,2">
              <v:shape style="position:absolute;left:4203;top:2076;width:20;height:2" coordorigin="4203,2076" coordsize="20,0" path="m4203,2076l4223,2076e" filled="false" stroked="true" strokeweight=".47998pt" strokecolor="#000000">
                <v:path arrowok="t"/>
              </v:shape>
            </v:group>
            <v:group style="position:absolute;left:4223;top:2076;width:20;height:2" coordorigin="4223,2076" coordsize="20,2">
              <v:shape style="position:absolute;left:4223;top:2076;width:20;height:2" coordorigin="4223,2076" coordsize="20,0" path="m4223,2076l4242,2076e" filled="false" stroked="true" strokeweight=".47998pt" strokecolor="#000000">
                <v:path arrowok="t"/>
              </v:shape>
            </v:group>
            <v:group style="position:absolute;left:4242;top:2076;width:20;height:2" coordorigin="4242,2076" coordsize="20,2">
              <v:shape style="position:absolute;left:4242;top:2076;width:20;height:2" coordorigin="4242,2076" coordsize="20,0" path="m4242,2076l4261,2076e" filled="false" stroked="true" strokeweight=".47998pt" strokecolor="#000000">
                <v:path arrowok="t"/>
              </v:shape>
            </v:group>
            <v:group style="position:absolute;left:4261;top:2076;width:20;height:2" coordorigin="4261,2076" coordsize="20,2">
              <v:shape style="position:absolute;left:4261;top:2076;width:20;height:2" coordorigin="4261,2076" coordsize="20,0" path="m4261,2076l4280,2076e" filled="false" stroked="true" strokeweight=".47998pt" strokecolor="#000000">
                <v:path arrowok="t"/>
              </v:shape>
            </v:group>
            <v:group style="position:absolute;left:4280;top:2076;width:20;height:2" coordorigin="4280,2076" coordsize="20,2">
              <v:shape style="position:absolute;left:4280;top:2076;width:20;height:2" coordorigin="4280,2076" coordsize="20,0" path="m4280,2076l4299,2076e" filled="false" stroked="true" strokeweight=".47998pt" strokecolor="#000000">
                <v:path arrowok="t"/>
              </v:shape>
            </v:group>
            <v:group style="position:absolute;left:4299;top:2076;width:20;height:2" coordorigin="4299,2076" coordsize="20,2">
              <v:shape style="position:absolute;left:4299;top:2076;width:20;height:2" coordorigin="4299,2076" coordsize="20,0" path="m4299,2076l4319,2076e" filled="false" stroked="true" strokeweight=".47998pt" strokecolor="#000000">
                <v:path arrowok="t"/>
              </v:shape>
            </v:group>
            <v:group style="position:absolute;left:4319;top:2076;width:20;height:2" coordorigin="4319,2076" coordsize="20,2">
              <v:shape style="position:absolute;left:4319;top:2076;width:20;height:2" coordorigin="4319,2076" coordsize="20,0" path="m4319,2076l4338,2076e" filled="false" stroked="true" strokeweight=".47998pt" strokecolor="#000000">
                <v:path arrowok="t"/>
              </v:shape>
            </v:group>
            <v:group style="position:absolute;left:4338;top:2076;width:20;height:2" coordorigin="4338,2076" coordsize="20,2">
              <v:shape style="position:absolute;left:4338;top:2076;width:20;height:2" coordorigin="4338,2076" coordsize="20,0" path="m4338,2076l4357,2076e" filled="false" stroked="true" strokeweight=".47998pt" strokecolor="#000000">
                <v:path arrowok="t"/>
              </v:shape>
            </v:group>
            <v:group style="position:absolute;left:4357;top:2076;width:20;height:2" coordorigin="4357,2076" coordsize="20,2">
              <v:shape style="position:absolute;left:4357;top:2076;width:20;height:2" coordorigin="4357,2076" coordsize="20,0" path="m4357,2076l4376,2076e" filled="false" stroked="true" strokeweight=".47998pt" strokecolor="#000000">
                <v:path arrowok="t"/>
              </v:shape>
            </v:group>
            <v:group style="position:absolute;left:4376;top:2076;width:20;height:2" coordorigin="4376,2076" coordsize="20,2">
              <v:shape style="position:absolute;left:4376;top:2076;width:20;height:2" coordorigin="4376,2076" coordsize="20,0" path="m4376,2076l4395,2076e" filled="false" stroked="true" strokeweight=".47998pt" strokecolor="#000000">
                <v:path arrowok="t"/>
              </v:shape>
            </v:group>
            <v:group style="position:absolute;left:4395;top:2076;width:20;height:2" coordorigin="4395,2076" coordsize="20,2">
              <v:shape style="position:absolute;left:4395;top:2076;width:20;height:2" coordorigin="4395,2076" coordsize="20,0" path="m4395,2076l4415,2076e" filled="false" stroked="true" strokeweight=".47998pt" strokecolor="#000000">
                <v:path arrowok="t"/>
              </v:shape>
            </v:group>
            <v:group style="position:absolute;left:4415;top:2076;width:20;height:2" coordorigin="4415,2076" coordsize="20,2">
              <v:shape style="position:absolute;left:4415;top:2076;width:20;height:2" coordorigin="4415,2076" coordsize="20,0" path="m4415,2076l4434,2076e" filled="false" stroked="true" strokeweight=".47998pt" strokecolor="#000000">
                <v:path arrowok="t"/>
              </v:shape>
            </v:group>
            <v:group style="position:absolute;left:4434;top:2076;width:20;height:2" coordorigin="4434,2076" coordsize="20,2">
              <v:shape style="position:absolute;left:4434;top:2076;width:20;height:2" coordorigin="4434,2076" coordsize="20,0" path="m4434,2076l4453,2076e" filled="false" stroked="true" strokeweight=".47998pt" strokecolor="#000000">
                <v:path arrowok="t"/>
              </v:shape>
            </v:group>
            <v:group style="position:absolute;left:4453;top:2076;width:20;height:2" coordorigin="4453,2076" coordsize="20,2">
              <v:shape style="position:absolute;left:4453;top:2076;width:20;height:2" coordorigin="4453,2076" coordsize="20,0" path="m4453,2076l4472,2076e" filled="false" stroked="true" strokeweight=".47998pt" strokecolor="#000000">
                <v:path arrowok="t"/>
              </v:shape>
            </v:group>
            <v:group style="position:absolute;left:4472;top:2076;width:20;height:2" coordorigin="4472,2076" coordsize="20,2">
              <v:shape style="position:absolute;left:4472;top:2076;width:20;height:2" coordorigin="4472,2076" coordsize="20,0" path="m4472,2076l4491,2076e" filled="false" stroked="true" strokeweight=".47998pt" strokecolor="#000000">
                <v:path arrowok="t"/>
              </v:shape>
            </v:group>
            <v:group style="position:absolute;left:4491;top:2076;width:20;height:2" coordorigin="4491,2076" coordsize="20,2">
              <v:shape style="position:absolute;left:4491;top:2076;width:20;height:2" coordorigin="4491,2076" coordsize="20,0" path="m4491,2076l4511,2076e" filled="false" stroked="true" strokeweight=".47998pt" strokecolor="#000000">
                <v:path arrowok="t"/>
              </v:shape>
            </v:group>
            <v:group style="position:absolute;left:4511;top:2076;width:20;height:2" coordorigin="4511,2076" coordsize="20,2">
              <v:shape style="position:absolute;left:4511;top:2076;width:20;height:2" coordorigin="4511,2076" coordsize="20,0" path="m4511,2076l4530,2076e" filled="false" stroked="true" strokeweight=".47998pt" strokecolor="#000000">
                <v:path arrowok="t"/>
              </v:shape>
            </v:group>
            <v:group style="position:absolute;left:4530;top:2076;width:20;height:2" coordorigin="4530,2076" coordsize="20,2">
              <v:shape style="position:absolute;left:4530;top:2076;width:20;height:2" coordorigin="4530,2076" coordsize="20,0" path="m4530,2076l4549,2076e" filled="false" stroked="true" strokeweight=".47998pt" strokecolor="#000000">
                <v:path arrowok="t"/>
              </v:shape>
            </v:group>
            <v:group style="position:absolute;left:4549;top:2076;width:20;height:2" coordorigin="4549,2076" coordsize="20,2">
              <v:shape style="position:absolute;left:4549;top:2076;width:20;height:2" coordorigin="4549,2076" coordsize="20,0" path="m4549,2076l4568,2076e" filled="false" stroked="true" strokeweight=".47998pt" strokecolor="#000000">
                <v:path arrowok="t"/>
              </v:shape>
            </v:group>
            <v:group style="position:absolute;left:4568;top:2076;width:20;height:2" coordorigin="4568,2076" coordsize="20,2">
              <v:shape style="position:absolute;left:4568;top:2076;width:20;height:2" coordorigin="4568,2076" coordsize="20,0" path="m4568,2076l4587,2076e" filled="false" stroked="true" strokeweight=".47998pt" strokecolor="#000000">
                <v:path arrowok="t"/>
              </v:shape>
            </v:group>
            <v:group style="position:absolute;left:4587;top:2076;width:20;height:2" coordorigin="4587,2076" coordsize="20,2">
              <v:shape style="position:absolute;left:4587;top:2076;width:20;height:2" coordorigin="4587,2076" coordsize="20,0" path="m4587,2076l4607,2076e" filled="false" stroked="true" strokeweight=".47998pt" strokecolor="#000000">
                <v:path arrowok="t"/>
              </v:shape>
            </v:group>
            <v:group style="position:absolute;left:4607;top:2076;width:20;height:2" coordorigin="4607,2076" coordsize="20,2">
              <v:shape style="position:absolute;left:4607;top:2076;width:20;height:2" coordorigin="4607,2076" coordsize="20,0" path="m4607,2076l4626,2076e" filled="false" stroked="true" strokeweight=".47998pt" strokecolor="#000000">
                <v:path arrowok="t"/>
              </v:shape>
            </v:group>
            <v:group style="position:absolute;left:4626;top:2076;width:20;height:2" coordorigin="4626,2076" coordsize="20,2">
              <v:shape style="position:absolute;left:4626;top:2076;width:20;height:2" coordorigin="4626,2076" coordsize="20,0" path="m4626,2076l4645,2076e" filled="false" stroked="true" strokeweight=".47998pt" strokecolor="#000000">
                <v:path arrowok="t"/>
              </v:shape>
            </v:group>
            <v:group style="position:absolute;left:4645;top:2076;width:20;height:2" coordorigin="4645,2076" coordsize="20,2">
              <v:shape style="position:absolute;left:4645;top:2076;width:20;height:2" coordorigin="4645,2076" coordsize="20,0" path="m4645,2076l4664,2076e" filled="false" stroked="true" strokeweight=".47998pt" strokecolor="#000000">
                <v:path arrowok="t"/>
              </v:shape>
            </v:group>
            <v:group style="position:absolute;left:4664;top:2076;width:20;height:2" coordorigin="4664,2076" coordsize="20,2">
              <v:shape style="position:absolute;left:4664;top:2076;width:20;height:2" coordorigin="4664,2076" coordsize="20,0" path="m4664,2076l4683,2076e" filled="false" stroked="true" strokeweight=".47998pt" strokecolor="#000000">
                <v:path arrowok="t"/>
              </v:shape>
            </v:group>
            <v:group style="position:absolute;left:4683;top:2076;width:20;height:2" coordorigin="4683,2076" coordsize="20,2">
              <v:shape style="position:absolute;left:4683;top:2076;width:20;height:2" coordorigin="4683,2076" coordsize="20,0" path="m4683,2076l4703,2076e" filled="false" stroked="true" strokeweight=".47998pt" strokecolor="#000000">
                <v:path arrowok="t"/>
              </v:shape>
            </v:group>
            <v:group style="position:absolute;left:4703;top:2076;width:20;height:2" coordorigin="4703,2076" coordsize="20,2">
              <v:shape style="position:absolute;left:4703;top:2076;width:20;height:2" coordorigin="4703,2076" coordsize="20,0" path="m4703,2076l4722,2076e" filled="false" stroked="true" strokeweight=".47998pt" strokecolor="#000000">
                <v:path arrowok="t"/>
              </v:shape>
            </v:group>
            <v:group style="position:absolute;left:4722;top:2076;width:20;height:2" coordorigin="4722,2076" coordsize="20,2">
              <v:shape style="position:absolute;left:4722;top:2076;width:20;height:2" coordorigin="4722,2076" coordsize="20,0" path="m4722,2076l4741,2076e" filled="false" stroked="true" strokeweight=".47998pt" strokecolor="#000000">
                <v:path arrowok="t"/>
              </v:shape>
            </v:group>
            <v:group style="position:absolute;left:4741;top:2076;width:20;height:2" coordorigin="4741,2076" coordsize="20,2">
              <v:shape style="position:absolute;left:4741;top:2076;width:20;height:2" coordorigin="4741,2076" coordsize="20,0" path="m4741,2076l4760,2076e" filled="false" stroked="true" strokeweight=".47998pt" strokecolor="#000000">
                <v:path arrowok="t"/>
              </v:shape>
            </v:group>
            <v:group style="position:absolute;left:4760;top:2076;width:20;height:2" coordorigin="4760,2076" coordsize="20,2">
              <v:shape style="position:absolute;left:4760;top:2076;width:20;height:2" coordorigin="4760,2076" coordsize="20,0" path="m4760,2076l4779,2076e" filled="false" stroked="true" strokeweight=".47998pt" strokecolor="#000000">
                <v:path arrowok="t"/>
              </v:shape>
            </v:group>
            <v:group style="position:absolute;left:4779;top:2076;width:20;height:2" coordorigin="4779,2076" coordsize="20,2">
              <v:shape style="position:absolute;left:4779;top:2076;width:20;height:2" coordorigin="4779,2076" coordsize="20,0" path="m4779,2076l4799,2076e" filled="false" stroked="true" strokeweight=".47998pt" strokecolor="#000000">
                <v:path arrowok="t"/>
              </v:shape>
            </v:group>
            <v:group style="position:absolute;left:4799;top:2076;width:20;height:2" coordorigin="4799,2076" coordsize="20,2">
              <v:shape style="position:absolute;left:4799;top:2076;width:20;height:2" coordorigin="4799,2076" coordsize="20,0" path="m4799,2076l4818,2076e" filled="false" stroked="true" strokeweight=".47998pt" strokecolor="#000000">
                <v:path arrowok="t"/>
              </v:shape>
            </v:group>
            <v:group style="position:absolute;left:4818;top:2076;width:20;height:2" coordorigin="4818,2076" coordsize="20,2">
              <v:shape style="position:absolute;left:4818;top:2076;width:20;height:2" coordorigin="4818,2076" coordsize="20,0" path="m4818,2076l4837,2076e" filled="false" stroked="true" strokeweight=".47998pt" strokecolor="#000000">
                <v:path arrowok="t"/>
              </v:shape>
            </v:group>
            <v:group style="position:absolute;left:4837;top:2076;width:20;height:2" coordorigin="4837,2076" coordsize="20,2">
              <v:shape style="position:absolute;left:4837;top:2076;width:20;height:2" coordorigin="4837,2076" coordsize="20,0" path="m4837,2076l4856,2076e" filled="false" stroked="true" strokeweight=".47998pt" strokecolor="#000000">
                <v:path arrowok="t"/>
              </v:shape>
            </v:group>
            <v:group style="position:absolute;left:4856;top:2076;width:20;height:2" coordorigin="4856,2076" coordsize="20,2">
              <v:shape style="position:absolute;left:4856;top:2076;width:20;height:2" coordorigin="4856,2076" coordsize="20,0" path="m4856,2076l4875,2076e" filled="false" stroked="true" strokeweight=".47998pt" strokecolor="#000000">
                <v:path arrowok="t"/>
              </v:shape>
            </v:group>
            <v:group style="position:absolute;left:4875;top:2076;width:20;height:2" coordorigin="4875,2076" coordsize="20,2">
              <v:shape style="position:absolute;left:4875;top:2076;width:20;height:2" coordorigin="4875,2076" coordsize="20,0" path="m4875,2076l4895,2076e" filled="false" stroked="true" strokeweight=".47998pt" strokecolor="#000000">
                <v:path arrowok="t"/>
              </v:shape>
            </v:group>
            <v:group style="position:absolute;left:4895;top:2076;width:20;height:2" coordorigin="4895,2076" coordsize="20,2">
              <v:shape style="position:absolute;left:4895;top:2076;width:20;height:2" coordorigin="4895,2076" coordsize="20,0" path="m4895,2076l4914,2076e" filled="false" stroked="true" strokeweight=".47998pt" strokecolor="#000000">
                <v:path arrowok="t"/>
              </v:shape>
            </v:group>
            <v:group style="position:absolute;left:4914;top:2076;width:20;height:2" coordorigin="4914,2076" coordsize="20,2">
              <v:shape style="position:absolute;left:4914;top:2076;width:20;height:2" coordorigin="4914,2076" coordsize="20,0" path="m4914,2076l4933,2076e" filled="false" stroked="true" strokeweight=".47998pt" strokecolor="#000000">
                <v:path arrowok="t"/>
              </v:shape>
            </v:group>
            <v:group style="position:absolute;left:4933;top:2076;width:20;height:2" coordorigin="4933,2076" coordsize="20,2">
              <v:shape style="position:absolute;left:4933;top:2076;width:20;height:2" coordorigin="4933,2076" coordsize="20,0" path="m4933,2076l4952,2076e" filled="false" stroked="true" strokeweight=".47998pt" strokecolor="#000000">
                <v:path arrowok="t"/>
              </v:shape>
            </v:group>
            <v:group style="position:absolute;left:4952;top:2076;width:20;height:2" coordorigin="4952,2076" coordsize="20,2">
              <v:shape style="position:absolute;left:4952;top:2076;width:20;height:2" coordorigin="4952,2076" coordsize="20,0" path="m4952,2076l4971,2076e" filled="false" stroked="true" strokeweight=".47998pt" strokecolor="#000000">
                <v:path arrowok="t"/>
              </v:shape>
            </v:group>
            <v:group style="position:absolute;left:4971;top:2076;width:20;height:2" coordorigin="4971,2076" coordsize="20,2">
              <v:shape style="position:absolute;left:4971;top:2076;width:20;height:2" coordorigin="4971,2076" coordsize="20,0" path="m4971,2076l4991,2076e" filled="false" stroked="true" strokeweight=".47998pt" strokecolor="#000000">
                <v:path arrowok="t"/>
              </v:shape>
            </v:group>
            <v:group style="position:absolute;left:4991;top:2076;width:20;height:2" coordorigin="4991,2076" coordsize="20,2">
              <v:shape style="position:absolute;left:4991;top:2076;width:20;height:2" coordorigin="4991,2076" coordsize="20,0" path="m4991,2076l5010,2076e" filled="false" stroked="true" strokeweight=".47998pt" strokecolor="#000000">
                <v:path arrowok="t"/>
              </v:shape>
            </v:group>
            <v:group style="position:absolute;left:5010;top:2076;width:20;height:2" coordorigin="5010,2076" coordsize="20,2">
              <v:shape style="position:absolute;left:5010;top:2076;width:20;height:2" coordorigin="5010,2076" coordsize="20,0" path="m5010,2076l5029,2076e" filled="false" stroked="true" strokeweight=".47998pt" strokecolor="#000000">
                <v:path arrowok="t"/>
              </v:shape>
            </v:group>
            <v:group style="position:absolute;left:5029;top:2076;width:20;height:2" coordorigin="5029,2076" coordsize="20,2">
              <v:shape style="position:absolute;left:5029;top:2076;width:20;height:2" coordorigin="5029,2076" coordsize="20,0" path="m5029,2076l5048,2076e" filled="false" stroked="true" strokeweight=".47998pt" strokecolor="#000000">
                <v:path arrowok="t"/>
              </v:shape>
            </v:group>
            <v:group style="position:absolute;left:5048;top:2076;width:20;height:2" coordorigin="5048,2076" coordsize="20,2">
              <v:shape style="position:absolute;left:5048;top:2076;width:20;height:2" coordorigin="5048,2076" coordsize="20,0" path="m5048,2076l5067,2076e" filled="false" stroked="true" strokeweight=".47998pt" strokecolor="#000000">
                <v:path arrowok="t"/>
              </v:shape>
            </v:group>
            <v:group style="position:absolute;left:5067;top:2076;width:20;height:2" coordorigin="5067,2076" coordsize="20,2">
              <v:shape style="position:absolute;left:5067;top:2076;width:20;height:2" coordorigin="5067,2076" coordsize="20,0" path="m5067,2076l5087,2076e" filled="false" stroked="true" strokeweight=".47998pt" strokecolor="#000000">
                <v:path arrowok="t"/>
              </v:shape>
            </v:group>
            <v:group style="position:absolute;left:5087;top:2076;width:20;height:2" coordorigin="5087,2076" coordsize="20,2">
              <v:shape style="position:absolute;left:5087;top:2076;width:20;height:2" coordorigin="5087,2076" coordsize="20,0" path="m5087,2076l5106,2076e" filled="false" stroked="true" strokeweight=".47998pt" strokecolor="#000000">
                <v:path arrowok="t"/>
              </v:shape>
            </v:group>
            <v:group style="position:absolute;left:5106;top:2076;width:20;height:2" coordorigin="5106,2076" coordsize="20,2">
              <v:shape style="position:absolute;left:5106;top:2076;width:20;height:2" coordorigin="5106,2076" coordsize="20,0" path="m5106,2076l5125,2076e" filled="false" stroked="true" strokeweight=".47998pt" strokecolor="#000000">
                <v:path arrowok="t"/>
              </v:shape>
            </v:group>
            <v:group style="position:absolute;left:5125;top:2076;width:20;height:2" coordorigin="5125,2076" coordsize="20,2">
              <v:shape style="position:absolute;left:5125;top:2076;width:20;height:2" coordorigin="5125,2076" coordsize="20,0" path="m5125,2076l5144,2076e" filled="false" stroked="true" strokeweight=".47998pt" strokecolor="#000000">
                <v:path arrowok="t"/>
              </v:shape>
            </v:group>
            <v:group style="position:absolute;left:5144;top:2076;width:20;height:2" coordorigin="5144,2076" coordsize="20,2">
              <v:shape style="position:absolute;left:5144;top:2076;width:20;height:2" coordorigin="5144,2076" coordsize="20,0" path="m5144,2076l5163,2076e" filled="false" stroked="true" strokeweight=".47998pt" strokecolor="#000000">
                <v:path arrowok="t"/>
              </v:shape>
            </v:group>
            <v:group style="position:absolute;left:5163;top:2076;width:20;height:2" coordorigin="5163,2076" coordsize="20,2">
              <v:shape style="position:absolute;left:5163;top:2076;width:20;height:2" coordorigin="5163,2076" coordsize="20,0" path="m5163,2076l5183,2076e" filled="false" stroked="true" strokeweight=".47998pt" strokecolor="#000000">
                <v:path arrowok="t"/>
              </v:shape>
            </v:group>
            <v:group style="position:absolute;left:5183;top:2076;width:20;height:2" coordorigin="5183,2076" coordsize="20,2">
              <v:shape style="position:absolute;left:5183;top:2076;width:20;height:2" coordorigin="5183,2076" coordsize="20,0" path="m5183,2076l5202,2076e" filled="false" stroked="true" strokeweight=".47998pt" strokecolor="#000000">
                <v:path arrowok="t"/>
              </v:shape>
            </v:group>
            <v:group style="position:absolute;left:5202;top:2076;width:20;height:2" coordorigin="5202,2076" coordsize="20,2">
              <v:shape style="position:absolute;left:5202;top:2076;width:20;height:2" coordorigin="5202,2076" coordsize="20,0" path="m5202,2076l5221,2076e" filled="false" stroked="true" strokeweight=".47998pt" strokecolor="#000000">
                <v:path arrowok="t"/>
              </v:shape>
            </v:group>
            <v:group style="position:absolute;left:5221;top:2076;width:20;height:2" coordorigin="5221,2076" coordsize="20,2">
              <v:shape style="position:absolute;left:5221;top:2076;width:20;height:2" coordorigin="5221,2076" coordsize="20,0" path="m5221,2076l5240,2076e" filled="false" stroked="true" strokeweight=".47998pt" strokecolor="#000000">
                <v:path arrowok="t"/>
              </v:shape>
            </v:group>
            <v:group style="position:absolute;left:5240;top:2076;width:20;height:2" coordorigin="5240,2076" coordsize="20,2">
              <v:shape style="position:absolute;left:5240;top:2076;width:20;height:2" coordorigin="5240,2076" coordsize="20,0" path="m5240,2076l5259,2076e" filled="false" stroked="true" strokeweight=".47998pt" strokecolor="#000000">
                <v:path arrowok="t"/>
              </v:shape>
            </v:group>
            <v:group style="position:absolute;left:5259;top:2076;width:20;height:2" coordorigin="5259,2076" coordsize="20,2">
              <v:shape style="position:absolute;left:5259;top:2076;width:20;height:2" coordorigin="5259,2076" coordsize="20,0" path="m5259,2076l5279,2076e" filled="false" stroked="true" strokeweight=".47998pt" strokecolor="#000000">
                <v:path arrowok="t"/>
              </v:shape>
            </v:group>
            <v:group style="position:absolute;left:5279;top:2076;width:20;height:2" coordorigin="5279,2076" coordsize="20,2">
              <v:shape style="position:absolute;left:5279;top:2076;width:20;height:2" coordorigin="5279,2076" coordsize="20,0" path="m5279,2076l5298,2076e" filled="false" stroked="true" strokeweight=".47998pt" strokecolor="#000000">
                <v:path arrowok="t"/>
              </v:shape>
            </v:group>
            <v:group style="position:absolute;left:5298;top:2076;width:20;height:2" coordorigin="5298,2076" coordsize="20,2">
              <v:shape style="position:absolute;left:5298;top:2076;width:20;height:2" coordorigin="5298,2076" coordsize="20,0" path="m5298,2076l5317,2076e" filled="false" stroked="true" strokeweight=".47998pt" strokecolor="#000000">
                <v:path arrowok="t"/>
              </v:shape>
            </v:group>
            <v:group style="position:absolute;left:5317;top:2076;width:20;height:2" coordorigin="5317,2076" coordsize="20,2">
              <v:shape style="position:absolute;left:5317;top:2076;width:20;height:2" coordorigin="5317,2076" coordsize="20,0" path="m5317,2076l5336,2076e" filled="false" stroked="true" strokeweight=".47998pt" strokecolor="#000000">
                <v:path arrowok="t"/>
              </v:shape>
            </v:group>
            <v:group style="position:absolute;left:5336;top:2076;width:20;height:2" coordorigin="5336,2076" coordsize="20,2">
              <v:shape style="position:absolute;left:5336;top:2076;width:20;height:2" coordorigin="5336,2076" coordsize="20,0" path="m5336,2076l5355,2076e" filled="false" stroked="true" strokeweight=".47998pt" strokecolor="#000000">
                <v:path arrowok="t"/>
              </v:shape>
            </v:group>
            <v:group style="position:absolute;left:5355;top:2076;width:20;height:2" coordorigin="5355,2076" coordsize="20,2">
              <v:shape style="position:absolute;left:5355;top:2076;width:20;height:2" coordorigin="5355,2076" coordsize="20,0" path="m5355,2076l5375,2076e" filled="false" stroked="true" strokeweight=".47998pt" strokecolor="#000000">
                <v:path arrowok="t"/>
              </v:shape>
            </v:group>
            <v:group style="position:absolute;left:5375;top:2076;width:20;height:2" coordorigin="5375,2076" coordsize="20,2">
              <v:shape style="position:absolute;left:5375;top:2076;width:20;height:2" coordorigin="5375,2076" coordsize="20,0" path="m5375,2076l5394,2076e" filled="false" stroked="true" strokeweight=".47998pt" strokecolor="#000000">
                <v:path arrowok="t"/>
              </v:shape>
            </v:group>
            <v:group style="position:absolute;left:5394;top:2076;width:20;height:2" coordorigin="5394,2076" coordsize="20,2">
              <v:shape style="position:absolute;left:5394;top:2076;width:20;height:2" coordorigin="5394,2076" coordsize="20,0" path="m5394,2076l5413,2076e" filled="false" stroked="true" strokeweight=".47998pt" strokecolor="#000000">
                <v:path arrowok="t"/>
              </v:shape>
            </v:group>
            <v:group style="position:absolute;left:5413;top:2076;width:20;height:2" coordorigin="5413,2076" coordsize="20,2">
              <v:shape style="position:absolute;left:5413;top:2076;width:20;height:2" coordorigin="5413,2076" coordsize="20,0" path="m5413,2076l5432,2076e" filled="false" stroked="true" strokeweight=".47998pt" strokecolor="#000000">
                <v:path arrowok="t"/>
              </v:shape>
            </v:group>
            <v:group style="position:absolute;left:5432;top:2076;width:20;height:2" coordorigin="5432,2076" coordsize="20,2">
              <v:shape style="position:absolute;left:5432;top:2076;width:20;height:2" coordorigin="5432,2076" coordsize="20,0" path="m5432,2076l5451,2076e" filled="false" stroked="true" strokeweight=".47998pt" strokecolor="#000000">
                <v:path arrowok="t"/>
              </v:shape>
            </v:group>
            <v:group style="position:absolute;left:5451;top:2076;width:20;height:2" coordorigin="5451,2076" coordsize="20,2">
              <v:shape style="position:absolute;left:5451;top:2076;width:20;height:2" coordorigin="5451,2076" coordsize="20,0" path="m5451,2076l5471,2076e" filled="false" stroked="true" strokeweight=".47998pt" strokecolor="#000000">
                <v:path arrowok="t"/>
              </v:shape>
            </v:group>
            <v:group style="position:absolute;left:5471;top:2076;width:20;height:2" coordorigin="5471,2076" coordsize="20,2">
              <v:shape style="position:absolute;left:5471;top:2076;width:20;height:2" coordorigin="5471,2076" coordsize="20,0" path="m5471,2076l5490,2076e" filled="false" stroked="true" strokeweight=".47998pt" strokecolor="#000000">
                <v:path arrowok="t"/>
              </v:shape>
            </v:group>
            <v:group style="position:absolute;left:5490;top:2076;width:20;height:2" coordorigin="5490,2076" coordsize="20,2">
              <v:shape style="position:absolute;left:5490;top:2076;width:20;height:2" coordorigin="5490,2076" coordsize="20,0" path="m5490,2076l5509,2076e" filled="false" stroked="true" strokeweight=".47998pt" strokecolor="#000000">
                <v:path arrowok="t"/>
              </v:shape>
            </v:group>
            <v:group style="position:absolute;left:5509;top:2076;width:20;height:2" coordorigin="5509,2076" coordsize="20,2">
              <v:shape style="position:absolute;left:5509;top:2076;width:20;height:2" coordorigin="5509,2076" coordsize="20,0" path="m5509,2076l5528,2076e" filled="false" stroked="true" strokeweight=".47998pt" strokecolor="#000000">
                <v:path arrowok="t"/>
              </v:shape>
            </v:group>
            <v:group style="position:absolute;left:5528;top:2076;width:20;height:2" coordorigin="5528,2076" coordsize="20,2">
              <v:shape style="position:absolute;left:5528;top:2076;width:20;height:2" coordorigin="5528,2076" coordsize="20,0" path="m5528,2076l5547,2076e" filled="false" stroked="true" strokeweight=".47998pt" strokecolor="#000000">
                <v:path arrowok="t"/>
              </v:shape>
            </v:group>
            <v:group style="position:absolute;left:5547;top:2076;width:20;height:2" coordorigin="5547,2076" coordsize="20,2">
              <v:shape style="position:absolute;left:5547;top:2076;width:20;height:2" coordorigin="5547,2076" coordsize="20,0" path="m5547,2076l5567,2076e" filled="false" stroked="true" strokeweight=".47998pt" strokecolor="#000000">
                <v:path arrowok="t"/>
              </v:shape>
            </v:group>
            <v:group style="position:absolute;left:5567;top:2076;width:20;height:2" coordorigin="5567,2076" coordsize="20,2">
              <v:shape style="position:absolute;left:5567;top:2076;width:20;height:2" coordorigin="5567,2076" coordsize="20,0" path="m5567,2076l5586,2076e" filled="false" stroked="true" strokeweight=".47998pt" strokecolor="#000000">
                <v:path arrowok="t"/>
              </v:shape>
            </v:group>
            <v:group style="position:absolute;left:5586;top:2076;width:20;height:2" coordorigin="5586,2076" coordsize="20,2">
              <v:shape style="position:absolute;left:5586;top:2076;width:20;height:2" coordorigin="5586,2076" coordsize="20,0" path="m5586,2076l5605,2076e" filled="false" stroked="true" strokeweight=".47998pt" strokecolor="#000000">
                <v:path arrowok="t"/>
              </v:shape>
            </v:group>
            <v:group style="position:absolute;left:5605;top:2076;width:20;height:2" coordorigin="5605,2076" coordsize="20,2">
              <v:shape style="position:absolute;left:5605;top:2076;width:20;height:2" coordorigin="5605,2076" coordsize="20,0" path="m5605,2076l5624,2076e" filled="false" stroked="true" strokeweight=".47998pt" strokecolor="#000000">
                <v:path arrowok="t"/>
              </v:shape>
            </v:group>
            <v:group style="position:absolute;left:5624;top:2076;width:20;height:2" coordorigin="5624,2076" coordsize="20,2">
              <v:shape style="position:absolute;left:5624;top:2076;width:20;height:2" coordorigin="5624,2076" coordsize="20,0" path="m5624,2076l5643,2076e" filled="false" stroked="true" strokeweight=".47998pt" strokecolor="#000000">
                <v:path arrowok="t"/>
              </v:shape>
            </v:group>
            <v:group style="position:absolute;left:5643;top:2076;width:20;height:2" coordorigin="5643,2076" coordsize="20,2">
              <v:shape style="position:absolute;left:5643;top:2076;width:20;height:2" coordorigin="5643,2076" coordsize="20,0" path="m5643,2076l5663,2076e" filled="false" stroked="true" strokeweight=".47998pt" strokecolor="#000000">
                <v:path arrowok="t"/>
              </v:shape>
            </v:group>
            <v:group style="position:absolute;left:5663;top:2076;width:20;height:2" coordorigin="5663,2076" coordsize="20,2">
              <v:shape style="position:absolute;left:5663;top:2076;width:20;height:2" coordorigin="5663,2076" coordsize="20,0" path="m5663,2076l5682,2076e" filled="false" stroked="true" strokeweight=".47998pt" strokecolor="#000000">
                <v:path arrowok="t"/>
              </v:shape>
            </v:group>
            <v:group style="position:absolute;left:5682;top:2076;width:20;height:2" coordorigin="5682,2076" coordsize="20,2">
              <v:shape style="position:absolute;left:5682;top:2076;width:20;height:2" coordorigin="5682,2076" coordsize="20,0" path="m5682,2076l5701,2076e" filled="false" stroked="true" strokeweight=".47998pt" strokecolor="#000000">
                <v:path arrowok="t"/>
              </v:shape>
            </v:group>
            <v:group style="position:absolute;left:5701;top:2076;width:20;height:2" coordorigin="5701,2076" coordsize="20,2">
              <v:shape style="position:absolute;left:5701;top:2076;width:20;height:2" coordorigin="5701,2076" coordsize="20,0" path="m5701,2076l5720,2076e" filled="false" stroked="true" strokeweight=".47998pt" strokecolor="#000000">
                <v:path arrowok="t"/>
              </v:shape>
            </v:group>
            <v:group style="position:absolute;left:5720;top:2076;width:20;height:2" coordorigin="5720,2076" coordsize="20,2">
              <v:shape style="position:absolute;left:5720;top:2076;width:20;height:2" coordorigin="5720,2076" coordsize="20,0" path="m5720,2076l5739,2076e" filled="false" stroked="true" strokeweight=".47998pt" strokecolor="#000000">
                <v:path arrowok="t"/>
              </v:shape>
            </v:group>
            <v:group style="position:absolute;left:5739;top:2076;width:20;height:2" coordorigin="5739,2076" coordsize="20,2">
              <v:shape style="position:absolute;left:5739;top:2076;width:20;height:2" coordorigin="5739,2076" coordsize="20,0" path="m5739,2076l5759,2076e" filled="false" stroked="true" strokeweight=".47998pt" strokecolor="#000000">
                <v:path arrowok="t"/>
              </v:shape>
            </v:group>
            <v:group style="position:absolute;left:5759;top:2076;width:20;height:2" coordorigin="5759,2076" coordsize="20,2">
              <v:shape style="position:absolute;left:5759;top:2076;width:20;height:2" coordorigin="5759,2076" coordsize="20,0" path="m5759,2076l5778,2076e" filled="false" stroked="true" strokeweight=".47998pt" strokecolor="#000000">
                <v:path arrowok="t"/>
              </v:shape>
            </v:group>
            <v:group style="position:absolute;left:5778;top:2076;width:20;height:2" coordorigin="5778,2076" coordsize="20,2">
              <v:shape style="position:absolute;left:5778;top:2076;width:20;height:2" coordorigin="5778,2076" coordsize="20,0" path="m5778,2076l5797,2076e" filled="false" stroked="true" strokeweight=".47998pt" strokecolor="#000000">
                <v:path arrowok="t"/>
              </v:shape>
            </v:group>
            <v:group style="position:absolute;left:5797;top:2076;width:20;height:2" coordorigin="5797,2076" coordsize="20,2">
              <v:shape style="position:absolute;left:5797;top:2076;width:20;height:2" coordorigin="5797,2076" coordsize="20,0" path="m5797,2076l5816,2076e" filled="false" stroked="true" strokeweight=".47998pt" strokecolor="#000000">
                <v:path arrowok="t"/>
              </v:shape>
            </v:group>
            <v:group style="position:absolute;left:5816;top:2076;width:20;height:2" coordorigin="5816,2076" coordsize="20,2">
              <v:shape style="position:absolute;left:5816;top:2076;width:20;height:2" coordorigin="5816,2076" coordsize="20,0" path="m5816,2076l5835,2076e" filled="false" stroked="true" strokeweight=".47998pt" strokecolor="#000000">
                <v:path arrowok="t"/>
              </v:shape>
            </v:group>
            <v:group style="position:absolute;left:5835;top:2076;width:20;height:2" coordorigin="5835,2076" coordsize="20,2">
              <v:shape style="position:absolute;left:5835;top:2076;width:20;height:2" coordorigin="5835,2076" coordsize="20,0" path="m5835,2076l5855,2076e" filled="false" stroked="true" strokeweight=".47998pt" strokecolor="#000000">
                <v:path arrowok="t"/>
              </v:shape>
            </v:group>
            <v:group style="position:absolute;left:5855;top:2076;width:20;height:2" coordorigin="5855,2076" coordsize="20,2">
              <v:shape style="position:absolute;left:5855;top:2076;width:20;height:2" coordorigin="5855,2076" coordsize="20,0" path="m5855,2076l5874,2076e" filled="false" stroked="true" strokeweight=".47998pt" strokecolor="#000000">
                <v:path arrowok="t"/>
              </v:shape>
            </v:group>
            <v:group style="position:absolute;left:5874;top:2076;width:20;height:2" coordorigin="5874,2076" coordsize="20,2">
              <v:shape style="position:absolute;left:5874;top:2076;width:20;height:2" coordorigin="5874,2076" coordsize="20,0" path="m5874,2076l5893,2076e" filled="false" stroked="true" strokeweight=".47998pt" strokecolor="#000000">
                <v:path arrowok="t"/>
              </v:shape>
            </v:group>
            <v:group style="position:absolute;left:5893;top:2076;width:20;height:2" coordorigin="5893,2076" coordsize="20,2">
              <v:shape style="position:absolute;left:5893;top:2076;width:20;height:2" coordorigin="5893,2076" coordsize="20,0" path="m5893,2076l5912,2076e" filled="false" stroked="true" strokeweight=".47998pt" strokecolor="#000000">
                <v:path arrowok="t"/>
              </v:shape>
            </v:group>
            <v:group style="position:absolute;left:5912;top:2076;width:20;height:2" coordorigin="5912,2076" coordsize="20,2">
              <v:shape style="position:absolute;left:5912;top:2076;width:20;height:2" coordorigin="5912,2076" coordsize="20,0" path="m5912,2076l5931,2076e" filled="false" stroked="true" strokeweight=".47998pt" strokecolor="#000000">
                <v:path arrowok="t"/>
              </v:shape>
            </v:group>
            <v:group style="position:absolute;left:5931;top:2076;width:20;height:2" coordorigin="5931,2076" coordsize="20,2">
              <v:shape style="position:absolute;left:5931;top:2076;width:20;height:2" coordorigin="5931,2076" coordsize="20,0" path="m5931,2076l5951,2076e" filled="false" stroked="true" strokeweight=".47998pt" strokecolor="#000000">
                <v:path arrowok="t"/>
              </v:shape>
            </v:group>
            <v:group style="position:absolute;left:5951;top:2076;width:20;height:2" coordorigin="5951,2076" coordsize="20,2">
              <v:shape style="position:absolute;left:5951;top:2076;width:20;height:2" coordorigin="5951,2076" coordsize="20,0" path="m5951,2076l5970,2076e" filled="false" stroked="true" strokeweight=".47998pt" strokecolor="#000000">
                <v:path arrowok="t"/>
              </v:shape>
            </v:group>
            <v:group style="position:absolute;left:5970;top:2076;width:20;height:2" coordorigin="5970,2076" coordsize="20,2">
              <v:shape style="position:absolute;left:5970;top:2076;width:20;height:2" coordorigin="5970,2076" coordsize="20,0" path="m5970,2076l5989,2076e" filled="false" stroked="true" strokeweight=".47998pt" strokecolor="#000000">
                <v:path arrowok="t"/>
              </v:shape>
            </v:group>
            <v:group style="position:absolute;left:5989;top:2076;width:20;height:2" coordorigin="5989,2076" coordsize="20,2">
              <v:shape style="position:absolute;left:5989;top:2076;width:20;height:2" coordorigin="5989,2076" coordsize="20,0" path="m5989,2076l6008,2076e" filled="false" stroked="true" strokeweight=".47998pt" strokecolor="#000000">
                <v:path arrowok="t"/>
              </v:shape>
            </v:group>
            <v:group style="position:absolute;left:6008;top:2076;width:20;height:2" coordorigin="6008,2076" coordsize="20,2">
              <v:shape style="position:absolute;left:6008;top:2076;width:20;height:2" coordorigin="6008,2076" coordsize="20,0" path="m6008,2076l6027,2076e" filled="false" stroked="true" strokeweight=".47998pt" strokecolor="#000000">
                <v:path arrowok="t"/>
              </v:shape>
            </v:group>
            <v:group style="position:absolute;left:6027;top:2076;width:20;height:2" coordorigin="6027,2076" coordsize="20,2">
              <v:shape style="position:absolute;left:6027;top:2076;width:20;height:2" coordorigin="6027,2076" coordsize="20,0" path="m6027,2076l6047,2076e" filled="false" stroked="true" strokeweight=".47998pt" strokecolor="#000000">
                <v:path arrowok="t"/>
              </v:shape>
            </v:group>
            <v:group style="position:absolute;left:6047;top:2076;width:20;height:2" coordorigin="6047,2076" coordsize="20,2">
              <v:shape style="position:absolute;left:6047;top:2076;width:20;height:2" coordorigin="6047,2076" coordsize="20,0" path="m6047,2076l6066,2076e" filled="false" stroked="true" strokeweight=".47998pt" strokecolor="#000000">
                <v:path arrowok="t"/>
              </v:shape>
            </v:group>
            <v:group style="position:absolute;left:6066;top:2076;width:20;height:2" coordorigin="6066,2076" coordsize="20,2">
              <v:shape style="position:absolute;left:6066;top:2076;width:20;height:2" coordorigin="6066,2076" coordsize="20,0" path="m6066,2076l6085,2076e" filled="false" stroked="true" strokeweight=".47998pt" strokecolor="#000000">
                <v:path arrowok="t"/>
              </v:shape>
            </v:group>
            <v:group style="position:absolute;left:6085;top:2076;width:20;height:2" coordorigin="6085,2076" coordsize="20,2">
              <v:shape style="position:absolute;left:6085;top:2076;width:20;height:2" coordorigin="6085,2076" coordsize="20,0" path="m6085,2076l6104,2076e" filled="false" stroked="true" strokeweight=".47998pt" strokecolor="#000000">
                <v:path arrowok="t"/>
              </v:shape>
            </v:group>
            <v:group style="position:absolute;left:6104;top:2076;width:20;height:2" coordorigin="6104,2076" coordsize="20,2">
              <v:shape style="position:absolute;left:6104;top:2076;width:20;height:2" coordorigin="6104,2076" coordsize="20,0" path="m6104,2076l6123,2076e" filled="false" stroked="true" strokeweight=".47998pt" strokecolor="#000000">
                <v:path arrowok="t"/>
              </v:shape>
            </v:group>
            <v:group style="position:absolute;left:6123;top:2076;width:20;height:2" coordorigin="6123,2076" coordsize="20,2">
              <v:shape style="position:absolute;left:6123;top:2076;width:20;height:2" coordorigin="6123,2076" coordsize="20,0" path="m6123,2076l6143,2076e" filled="false" stroked="true" strokeweight=".47998pt" strokecolor="#000000">
                <v:path arrowok="t"/>
              </v:shape>
            </v:group>
            <v:group style="position:absolute;left:6143;top:2076;width:20;height:2" coordorigin="6143,2076" coordsize="20,2">
              <v:shape style="position:absolute;left:6143;top:2076;width:20;height:2" coordorigin="6143,2076" coordsize="20,0" path="m6143,2076l6162,2076e" filled="false" stroked="true" strokeweight=".47998pt" strokecolor="#000000">
                <v:path arrowok="t"/>
              </v:shape>
            </v:group>
            <v:group style="position:absolute;left:6162;top:2076;width:20;height:2" coordorigin="6162,2076" coordsize="20,2">
              <v:shape style="position:absolute;left:6162;top:2076;width:20;height:2" coordorigin="6162,2076" coordsize="20,0" path="m6162,2076l6181,2076e" filled="false" stroked="true" strokeweight=".47998pt" strokecolor="#000000">
                <v:path arrowok="t"/>
              </v:shape>
            </v:group>
            <v:group style="position:absolute;left:6181;top:2076;width:20;height:2" coordorigin="6181,2076" coordsize="20,2">
              <v:shape style="position:absolute;left:6181;top:2076;width:20;height:2" coordorigin="6181,2076" coordsize="20,0" path="m6181,2076l6200,2076e" filled="false" stroked="true" strokeweight=".47998pt" strokecolor="#000000">
                <v:path arrowok="t"/>
              </v:shape>
            </v:group>
            <v:group style="position:absolute;left:6200;top:2076;width:20;height:2" coordorigin="6200,2076" coordsize="20,2">
              <v:shape style="position:absolute;left:6200;top:2076;width:20;height:2" coordorigin="6200,2076" coordsize="20,0" path="m6200,2076l6219,2076e" filled="false" stroked="true" strokeweight=".47998pt" strokecolor="#000000">
                <v:path arrowok="t"/>
              </v:shape>
            </v:group>
            <v:group style="position:absolute;left:6219;top:2076;width:20;height:2" coordorigin="6219,2076" coordsize="20,2">
              <v:shape style="position:absolute;left:6219;top:2076;width:20;height:2" coordorigin="6219,2076" coordsize="20,0" path="m6219,2076l6239,2076e" filled="false" stroked="true" strokeweight=".47998pt" strokecolor="#000000">
                <v:path arrowok="t"/>
              </v:shape>
            </v:group>
            <v:group style="position:absolute;left:6239;top:2076;width:20;height:2" coordorigin="6239,2076" coordsize="20,2">
              <v:shape style="position:absolute;left:6239;top:2076;width:20;height:2" coordorigin="6239,2076" coordsize="20,0" path="m6239,2076l6258,2076e" filled="false" stroked="true" strokeweight=".47998pt" strokecolor="#000000">
                <v:path arrowok="t"/>
              </v:shape>
            </v:group>
            <v:group style="position:absolute;left:6258;top:2076;width:20;height:2" coordorigin="6258,2076" coordsize="20,2">
              <v:shape style="position:absolute;left:6258;top:2076;width:20;height:2" coordorigin="6258,2076" coordsize="20,0" path="m6258,2076l6277,2076e" filled="false" stroked="true" strokeweight=".47998pt" strokecolor="#000000">
                <v:path arrowok="t"/>
              </v:shape>
            </v:group>
            <v:group style="position:absolute;left:6277;top:2076;width:20;height:2" coordorigin="6277,2076" coordsize="20,2">
              <v:shape style="position:absolute;left:6277;top:2076;width:20;height:2" coordorigin="6277,2076" coordsize="20,0" path="m6277,2076l6296,2076e" filled="false" stroked="true" strokeweight=".47998pt" strokecolor="#000000">
                <v:path arrowok="t"/>
              </v:shape>
            </v:group>
            <v:group style="position:absolute;left:6296;top:2076;width:20;height:2" coordorigin="6296,2076" coordsize="20,2">
              <v:shape style="position:absolute;left:6296;top:2076;width:20;height:2" coordorigin="6296,2076" coordsize="20,0" path="m6296,2076l6315,2076e" filled="false" stroked="true" strokeweight=".47998pt" strokecolor="#000000">
                <v:path arrowok="t"/>
              </v:shape>
            </v:group>
            <v:group style="position:absolute;left:6315;top:2076;width:20;height:2" coordorigin="6315,2076" coordsize="20,2">
              <v:shape style="position:absolute;left:6315;top:2076;width:20;height:2" coordorigin="6315,2076" coordsize="20,0" path="m6315,2076l6335,2076e" filled="false" stroked="true" strokeweight=".47998pt" strokecolor="#000000">
                <v:path arrowok="t"/>
              </v:shape>
            </v:group>
            <v:group style="position:absolute;left:6335;top:2076;width:20;height:2" coordorigin="6335,2076" coordsize="20,2">
              <v:shape style="position:absolute;left:6335;top:2076;width:20;height:2" coordorigin="6335,2076" coordsize="20,0" path="m6335,2076l6354,2076e" filled="false" stroked="true" strokeweight=".47998pt" strokecolor="#000000">
                <v:path arrowok="t"/>
              </v:shape>
            </v:group>
            <v:group style="position:absolute;left:6354;top:2076;width:20;height:2" coordorigin="6354,2076" coordsize="20,2">
              <v:shape style="position:absolute;left:6354;top:2076;width:20;height:2" coordorigin="6354,2076" coordsize="20,0" path="m6354,2076l6373,2076e" filled="false" stroked="true" strokeweight=".47998pt" strokecolor="#000000">
                <v:path arrowok="t"/>
              </v:shape>
            </v:group>
            <v:group style="position:absolute;left:6373;top:2076;width:20;height:2" coordorigin="6373,2076" coordsize="20,2">
              <v:shape style="position:absolute;left:6373;top:2076;width:20;height:2" coordorigin="6373,2076" coordsize="20,0" path="m6373,2076l6392,2076e" filled="false" stroked="true" strokeweight=".47998pt" strokecolor="#000000">
                <v:path arrowok="t"/>
              </v:shape>
            </v:group>
            <v:group style="position:absolute;left:6392;top:2076;width:20;height:2" coordorigin="6392,2076" coordsize="20,2">
              <v:shape style="position:absolute;left:6392;top:2076;width:20;height:2" coordorigin="6392,2076" coordsize="20,0" path="m6392,2076l6411,2076e" filled="false" stroked="true" strokeweight=".47998pt" strokecolor="#000000">
                <v:path arrowok="t"/>
              </v:shape>
            </v:group>
            <v:group style="position:absolute;left:6411;top:2076;width:20;height:2" coordorigin="6411,2076" coordsize="20,2">
              <v:shape style="position:absolute;left:6411;top:2076;width:20;height:2" coordorigin="6411,2076" coordsize="20,0" path="m6411,2076l6431,2076e" filled="false" stroked="true" strokeweight=".47998pt" strokecolor="#000000">
                <v:path arrowok="t"/>
              </v:shape>
            </v:group>
            <v:group style="position:absolute;left:6431;top:2076;width:20;height:2" coordorigin="6431,2076" coordsize="20,2">
              <v:shape style="position:absolute;left:6431;top:2076;width:20;height:2" coordorigin="6431,2076" coordsize="20,0" path="m6431,2076l6450,2076e" filled="false" stroked="true" strokeweight=".47998pt" strokecolor="#000000">
                <v:path arrowok="t"/>
              </v:shape>
            </v:group>
            <v:group style="position:absolute;left:6450;top:2076;width:20;height:2" coordorigin="6450,2076" coordsize="20,2">
              <v:shape style="position:absolute;left:6450;top:2076;width:20;height:2" coordorigin="6450,2076" coordsize="20,0" path="m6450,2076l6469,2076e" filled="false" stroked="true" strokeweight=".47998pt" strokecolor="#000000">
                <v:path arrowok="t"/>
              </v:shape>
            </v:group>
            <v:group style="position:absolute;left:6469;top:2076;width:20;height:2" coordorigin="6469,2076" coordsize="20,2">
              <v:shape style="position:absolute;left:6469;top:2076;width:20;height:2" coordorigin="6469,2076" coordsize="20,0" path="m6469,2076l6488,2076e" filled="false" stroked="true" strokeweight=".47998pt" strokecolor="#000000">
                <v:path arrowok="t"/>
              </v:shape>
            </v:group>
            <v:group style="position:absolute;left:6488;top:2076;width:20;height:2" coordorigin="6488,2076" coordsize="20,2">
              <v:shape style="position:absolute;left:6488;top:2076;width:20;height:2" coordorigin="6488,2076" coordsize="20,0" path="m6488,2076l6507,2076e" filled="false" stroked="true" strokeweight=".47998pt" strokecolor="#000000">
                <v:path arrowok="t"/>
              </v:shape>
            </v:group>
            <v:group style="position:absolute;left:6507;top:2076;width:20;height:2" coordorigin="6507,2076" coordsize="20,2">
              <v:shape style="position:absolute;left:6507;top:2076;width:20;height:2" coordorigin="6507,2076" coordsize="20,0" path="m6507,2076l6527,2076e" filled="false" stroked="true" strokeweight=".47998pt" strokecolor="#000000">
                <v:path arrowok="t"/>
              </v:shape>
            </v:group>
            <v:group style="position:absolute;left:6527;top:2076;width:20;height:2" coordorigin="6527,2076" coordsize="20,2">
              <v:shape style="position:absolute;left:6527;top:2076;width:20;height:2" coordorigin="6527,2076" coordsize="20,0" path="m6527,2076l6546,2076e" filled="false" stroked="true" strokeweight=".47998pt" strokecolor="#000000">
                <v:path arrowok="t"/>
              </v:shape>
            </v:group>
            <v:group style="position:absolute;left:6546;top:2076;width:20;height:2" coordorigin="6546,2076" coordsize="20,2">
              <v:shape style="position:absolute;left:6546;top:2076;width:20;height:2" coordorigin="6546,2076" coordsize="20,0" path="m6546,2076l6565,2076e" filled="false" stroked="true" strokeweight=".47998pt" strokecolor="#000000">
                <v:path arrowok="t"/>
              </v:shape>
            </v:group>
            <v:group style="position:absolute;left:6565;top:2076;width:20;height:2" coordorigin="6565,2076" coordsize="20,2">
              <v:shape style="position:absolute;left:6565;top:2076;width:20;height:2" coordorigin="6565,2076" coordsize="20,0" path="m6565,2076l6584,2076e" filled="false" stroked="true" strokeweight=".47998pt" strokecolor="#000000">
                <v:path arrowok="t"/>
              </v:shape>
            </v:group>
            <v:group style="position:absolute;left:6584;top:2076;width:20;height:2" coordorigin="6584,2076" coordsize="20,2">
              <v:shape style="position:absolute;left:6584;top:2076;width:20;height:2" coordorigin="6584,2076" coordsize="20,0" path="m6584,2076l6603,2076e" filled="false" stroked="true" strokeweight=".47998pt" strokecolor="#000000">
                <v:path arrowok="t"/>
              </v:shape>
            </v:group>
            <v:group style="position:absolute;left:6603;top:2076;width:20;height:2" coordorigin="6603,2076" coordsize="20,2">
              <v:shape style="position:absolute;left:6603;top:2076;width:20;height:2" coordorigin="6603,2076" coordsize="20,0" path="m6603,2076l6623,2076e" filled="false" stroked="true" strokeweight=".47998pt" strokecolor="#000000">
                <v:path arrowok="t"/>
              </v:shape>
            </v:group>
            <v:group style="position:absolute;left:6623;top:2076;width:20;height:2" coordorigin="6623,2076" coordsize="20,2">
              <v:shape style="position:absolute;left:6623;top:2076;width:20;height:2" coordorigin="6623,2076" coordsize="20,0" path="m6623,2076l6642,2076e" filled="false" stroked="true" strokeweight=".47998pt" strokecolor="#000000">
                <v:path arrowok="t"/>
              </v:shape>
            </v:group>
            <v:group style="position:absolute;left:6642;top:2076;width:20;height:2" coordorigin="6642,2076" coordsize="20,2">
              <v:shape style="position:absolute;left:6642;top:2076;width:20;height:2" coordorigin="6642,2076" coordsize="20,0" path="m6642,2076l6661,2076e" filled="false" stroked="true" strokeweight=".47998pt" strokecolor="#000000">
                <v:path arrowok="t"/>
              </v:shape>
            </v:group>
            <v:group style="position:absolute;left:6661;top:2076;width:20;height:2" coordorigin="6661,2076" coordsize="20,2">
              <v:shape style="position:absolute;left:6661;top:2076;width:20;height:2" coordorigin="6661,2076" coordsize="20,0" path="m6661,2076l6681,2076e" filled="false" stroked="true" strokeweight=".47998pt" strokecolor="#000000">
                <v:path arrowok="t"/>
              </v:shape>
            </v:group>
            <v:group style="position:absolute;left:6681;top:2076;width:20;height:2" coordorigin="6681,2076" coordsize="20,2">
              <v:shape style="position:absolute;left:6681;top:2076;width:20;height:2" coordorigin="6681,2076" coordsize="20,0" path="m6681,2076l6700,2076e" filled="false" stroked="true" strokeweight=".47998pt" strokecolor="#000000">
                <v:path arrowok="t"/>
              </v:shape>
            </v:group>
            <v:group style="position:absolute;left:6700;top:2076;width:20;height:2" coordorigin="6700,2076" coordsize="20,2">
              <v:shape style="position:absolute;left:6700;top:2076;width:20;height:2" coordorigin="6700,2076" coordsize="20,0" path="m6700,2076l6719,2076e" filled="false" stroked="true" strokeweight=".47998pt" strokecolor="#000000">
                <v:path arrowok="t"/>
              </v:shape>
            </v:group>
            <v:group style="position:absolute;left:6719;top:2076;width:20;height:2" coordorigin="6719,2076" coordsize="20,2">
              <v:shape style="position:absolute;left:6719;top:2076;width:20;height:2" coordorigin="6719,2076" coordsize="20,0" path="m6719,2076l6738,2076e" filled="false" stroked="true" strokeweight=".47998pt" strokecolor="#000000">
                <v:path arrowok="t"/>
              </v:shape>
            </v:group>
            <v:group style="position:absolute;left:6738;top:2076;width:20;height:2" coordorigin="6738,2076" coordsize="20,2">
              <v:shape style="position:absolute;left:6738;top:2076;width:20;height:2" coordorigin="6738,2076" coordsize="20,0" path="m6738,2076l6757,2076e" filled="false" stroked="true" strokeweight=".47998pt" strokecolor="#000000">
                <v:path arrowok="t"/>
              </v:shape>
            </v:group>
            <v:group style="position:absolute;left:6757;top:2076;width:20;height:2" coordorigin="6757,2076" coordsize="20,2">
              <v:shape style="position:absolute;left:6757;top:2076;width:20;height:2" coordorigin="6757,2076" coordsize="20,0" path="m6757,2076l6777,2076e" filled="false" stroked="true" strokeweight=".47998pt" strokecolor="#000000">
                <v:path arrowok="t"/>
              </v:shape>
            </v:group>
            <v:group style="position:absolute;left:6777;top:2076;width:20;height:2" coordorigin="6777,2076" coordsize="20,2">
              <v:shape style="position:absolute;left:6777;top:2076;width:20;height:2" coordorigin="6777,2076" coordsize="20,0" path="m6777,2076l6796,2076e" filled="false" stroked="true" strokeweight=".47998pt" strokecolor="#000000">
                <v:path arrowok="t"/>
              </v:shape>
            </v:group>
            <v:group style="position:absolute;left:6796;top:2076;width:20;height:2" coordorigin="6796,2076" coordsize="20,2">
              <v:shape style="position:absolute;left:6796;top:2076;width:20;height:2" coordorigin="6796,2076" coordsize="20,0" path="m6796,2076l6815,2076e" filled="false" stroked="true" strokeweight=".47998pt" strokecolor="#000000">
                <v:path arrowok="t"/>
              </v:shape>
            </v:group>
            <v:group style="position:absolute;left:6815;top:2076;width:20;height:2" coordorigin="6815,2076" coordsize="20,2">
              <v:shape style="position:absolute;left:6815;top:2076;width:20;height:2" coordorigin="6815,2076" coordsize="20,0" path="m6815,2076l6834,2076e" filled="false" stroked="true" strokeweight=".47998pt" strokecolor="#000000">
                <v:path arrowok="t"/>
              </v:shape>
            </v:group>
            <v:group style="position:absolute;left:6834;top:2076;width:20;height:2" coordorigin="6834,2076" coordsize="20,2">
              <v:shape style="position:absolute;left:6834;top:2076;width:20;height:2" coordorigin="6834,2076" coordsize="20,0" path="m6834,2076l6853,2076e" filled="false" stroked="true" strokeweight=".47998pt" strokecolor="#000000">
                <v:path arrowok="t"/>
              </v:shape>
            </v:group>
            <v:group style="position:absolute;left:6853;top:2076;width:20;height:2" coordorigin="6853,2076" coordsize="20,2">
              <v:shape style="position:absolute;left:6853;top:2076;width:20;height:2" coordorigin="6853,2076" coordsize="20,0" path="m6853,2076l6873,2076e" filled="false" stroked="true" strokeweight=".47998pt" strokecolor="#000000">
                <v:path arrowok="t"/>
              </v:shape>
            </v:group>
            <v:group style="position:absolute;left:6873;top:2076;width:20;height:2" coordorigin="6873,2076" coordsize="20,2">
              <v:shape style="position:absolute;left:6873;top:2076;width:20;height:2" coordorigin="6873,2076" coordsize="20,0" path="m6873,2076l6892,2076e" filled="false" stroked="true" strokeweight=".47998pt" strokecolor="#000000">
                <v:path arrowok="t"/>
              </v:shape>
            </v:group>
            <v:group style="position:absolute;left:6892;top:2076;width:20;height:2" coordorigin="6892,2076" coordsize="20,2">
              <v:shape style="position:absolute;left:6892;top:2076;width:20;height:2" coordorigin="6892,2076" coordsize="20,0" path="m6892,2076l6911,2076e" filled="false" stroked="true" strokeweight=".47998pt" strokecolor="#000000">
                <v:path arrowok="t"/>
              </v:shape>
            </v:group>
            <v:group style="position:absolute;left:6911;top:2076;width:20;height:2" coordorigin="6911,2076" coordsize="20,2">
              <v:shape style="position:absolute;left:6911;top:2076;width:20;height:2" coordorigin="6911,2076" coordsize="20,0" path="m6911,2076l6930,2076e" filled="false" stroked="true" strokeweight=".47998pt" strokecolor="#000000">
                <v:path arrowok="t"/>
              </v:shape>
            </v:group>
            <v:group style="position:absolute;left:6930;top:2076;width:20;height:2" coordorigin="6930,2076" coordsize="20,2">
              <v:shape style="position:absolute;left:6930;top:2076;width:20;height:2" coordorigin="6930,2076" coordsize="20,0" path="m6930,2076l6949,2076e" filled="false" stroked="true" strokeweight=".47998pt" strokecolor="#000000">
                <v:path arrowok="t"/>
              </v:shape>
            </v:group>
            <v:group style="position:absolute;left:6949;top:2076;width:20;height:2" coordorigin="6949,2076" coordsize="20,2">
              <v:shape style="position:absolute;left:6949;top:2076;width:20;height:2" coordorigin="6949,2076" coordsize="20,0" path="m6949,2076l6969,2076e" filled="false" stroked="true" strokeweight=".47998pt" strokecolor="#000000">
                <v:path arrowok="t"/>
              </v:shape>
            </v:group>
            <v:group style="position:absolute;left:6969;top:2076;width:20;height:2" coordorigin="6969,2076" coordsize="20,2">
              <v:shape style="position:absolute;left:6969;top:2076;width:20;height:2" coordorigin="6969,2076" coordsize="20,0" path="m6969,2076l6988,2076e" filled="false" stroked="true" strokeweight=".47998pt" strokecolor="#000000">
                <v:path arrowok="t"/>
              </v:shape>
            </v:group>
            <v:group style="position:absolute;left:6988;top:2076;width:20;height:2" coordorigin="6988,2076" coordsize="20,2">
              <v:shape style="position:absolute;left:6988;top:2076;width:20;height:2" coordorigin="6988,2076" coordsize="20,0" path="m6988,2076l7007,2076e" filled="false" stroked="true" strokeweight=".47998pt" strokecolor="#000000">
                <v:path arrowok="t"/>
              </v:shape>
            </v:group>
            <v:group style="position:absolute;left:7007;top:2076;width:20;height:2" coordorigin="7007,2076" coordsize="20,2">
              <v:shape style="position:absolute;left:7007;top:2076;width:20;height:2" coordorigin="7007,2076" coordsize="20,0" path="m7007,2076l7026,2076e" filled="false" stroked="true" strokeweight=".47998pt" strokecolor="#000000">
                <v:path arrowok="t"/>
              </v:shape>
            </v:group>
            <v:group style="position:absolute;left:7026;top:2076;width:20;height:2" coordorigin="7026,2076" coordsize="20,2">
              <v:shape style="position:absolute;left:7026;top:2076;width:20;height:2" coordorigin="7026,2076" coordsize="20,0" path="m7026,2076l7045,2076e" filled="false" stroked="true" strokeweight=".47998pt" strokecolor="#000000">
                <v:path arrowok="t"/>
              </v:shape>
            </v:group>
            <v:group style="position:absolute;left:7045;top:2076;width:20;height:2" coordorigin="7045,2076" coordsize="20,2">
              <v:shape style="position:absolute;left:7045;top:2076;width:20;height:2" coordorigin="7045,2076" coordsize="20,0" path="m7045,2076l7065,2076e" filled="false" stroked="true" strokeweight=".47998pt" strokecolor="#000000">
                <v:path arrowok="t"/>
              </v:shape>
            </v:group>
            <v:group style="position:absolute;left:7065;top:2076;width:20;height:2" coordorigin="7065,2076" coordsize="20,2">
              <v:shape style="position:absolute;left:7065;top:2076;width:20;height:2" coordorigin="7065,2076" coordsize="20,0" path="m7065,2076l7084,2076e" filled="false" stroked="true" strokeweight=".47998pt" strokecolor="#000000">
                <v:path arrowok="t"/>
              </v:shape>
            </v:group>
            <v:group style="position:absolute;left:7084;top:2076;width:20;height:2" coordorigin="7084,2076" coordsize="20,2">
              <v:shape style="position:absolute;left:7084;top:2076;width:20;height:2" coordorigin="7084,2076" coordsize="20,0" path="m7084,2076l7103,2076e" filled="false" stroked="true" strokeweight=".47998pt" strokecolor="#000000">
                <v:path arrowok="t"/>
              </v:shape>
            </v:group>
            <v:group style="position:absolute;left:7103;top:2076;width:20;height:2" coordorigin="7103,2076" coordsize="20,2">
              <v:shape style="position:absolute;left:7103;top:2076;width:20;height:2" coordorigin="7103,2076" coordsize="20,0" path="m7103,2076l7122,2076e" filled="false" stroked="true" strokeweight=".47998pt" strokecolor="#000000">
                <v:path arrowok="t"/>
              </v:shape>
            </v:group>
            <v:group style="position:absolute;left:7122;top:2076;width:20;height:2" coordorigin="7122,2076" coordsize="20,2">
              <v:shape style="position:absolute;left:7122;top:2076;width:20;height:2" coordorigin="7122,2076" coordsize="20,0" path="m7122,2076l7141,2076e" filled="false" stroked="true" strokeweight=".47998pt" strokecolor="#000000">
                <v:path arrowok="t"/>
              </v:shape>
            </v:group>
            <v:group style="position:absolute;left:7141;top:2076;width:20;height:2" coordorigin="7141,2076" coordsize="20,2">
              <v:shape style="position:absolute;left:7141;top:2076;width:20;height:2" coordorigin="7141,2076" coordsize="20,0" path="m7141,2076l7161,2076e" filled="false" stroked="true" strokeweight=".47998pt" strokecolor="#000000">
                <v:path arrowok="t"/>
              </v:shape>
            </v:group>
            <v:group style="position:absolute;left:7161;top:2076;width:20;height:2" coordorigin="7161,2076" coordsize="20,2">
              <v:shape style="position:absolute;left:7161;top:2076;width:20;height:2" coordorigin="7161,2076" coordsize="20,0" path="m7161,2076l7180,2076e" filled="false" stroked="true" strokeweight=".47998pt" strokecolor="#000000">
                <v:path arrowok="t"/>
              </v:shape>
            </v:group>
            <v:group style="position:absolute;left:7180;top:2076;width:20;height:2" coordorigin="7180,2076" coordsize="20,2">
              <v:shape style="position:absolute;left:7180;top:2076;width:20;height:2" coordorigin="7180,2076" coordsize="20,0" path="m7180,2076l7199,2076e" filled="false" stroked="true" strokeweight=".47998pt" strokecolor="#000000">
                <v:path arrowok="t"/>
              </v:shape>
            </v:group>
            <v:group style="position:absolute;left:7199;top:2076;width:20;height:2" coordorigin="7199,2076" coordsize="20,2">
              <v:shape style="position:absolute;left:7199;top:2076;width:20;height:2" coordorigin="7199,2076" coordsize="20,0" path="m7199,2076l7218,2076e" filled="false" stroked="true" strokeweight=".47998pt" strokecolor="#000000">
                <v:path arrowok="t"/>
              </v:shape>
            </v:group>
            <v:group style="position:absolute;left:7218;top:2076;width:20;height:2" coordorigin="7218,2076" coordsize="20,2">
              <v:shape style="position:absolute;left:7218;top:2076;width:20;height:2" coordorigin="7218,2076" coordsize="20,0" path="m7218,2076l7237,2076e" filled="false" stroked="true" strokeweight=".47998pt" strokecolor="#000000">
                <v:path arrowok="t"/>
              </v:shape>
            </v:group>
            <v:group style="position:absolute;left:7237;top:2076;width:20;height:2" coordorigin="7237,2076" coordsize="20,2">
              <v:shape style="position:absolute;left:7237;top:2076;width:20;height:2" coordorigin="7237,2076" coordsize="20,0" path="m7237,2076l7257,2076e" filled="false" stroked="true" strokeweight=".47998pt" strokecolor="#000000">
                <v:path arrowok="t"/>
              </v:shape>
            </v:group>
            <v:group style="position:absolute;left:7257;top:2076;width:20;height:2" coordorigin="7257,2076" coordsize="20,2">
              <v:shape style="position:absolute;left:7257;top:2076;width:20;height:2" coordorigin="7257,2076" coordsize="20,0" path="m7257,2076l7276,2076e" filled="false" stroked="true" strokeweight=".47998pt" strokecolor="#000000">
                <v:path arrowok="t"/>
              </v:shape>
            </v:group>
            <v:group style="position:absolute;left:7276;top:2076;width:20;height:2" coordorigin="7276,2076" coordsize="20,2">
              <v:shape style="position:absolute;left:7276;top:2076;width:20;height:2" coordorigin="7276,2076" coordsize="20,0" path="m7276,2076l7295,2076e" filled="false" stroked="true" strokeweight=".47998pt" strokecolor="#000000">
                <v:path arrowok="t"/>
              </v:shape>
            </v:group>
            <v:group style="position:absolute;left:7295;top:2076;width:20;height:2" coordorigin="7295,2076" coordsize="20,2">
              <v:shape style="position:absolute;left:7295;top:2076;width:20;height:2" coordorigin="7295,2076" coordsize="20,0" path="m7295,2076l7314,2076e" filled="false" stroked="true" strokeweight=".47998pt" strokecolor="#000000">
                <v:path arrowok="t"/>
              </v:shape>
            </v:group>
            <v:group style="position:absolute;left:7314;top:2076;width:20;height:2" coordorigin="7314,2076" coordsize="20,2">
              <v:shape style="position:absolute;left:7314;top:2076;width:20;height:2" coordorigin="7314,2076" coordsize="20,0" path="m7314,2076l7333,2076e" filled="false" stroked="true" strokeweight=".47998pt" strokecolor="#000000">
                <v:path arrowok="t"/>
              </v:shape>
            </v:group>
            <v:group style="position:absolute;left:7333;top:2076;width:20;height:2" coordorigin="7333,2076" coordsize="20,2">
              <v:shape style="position:absolute;left:7333;top:2076;width:20;height:2" coordorigin="7333,2076" coordsize="20,0" path="m7333,2076l7353,2076e" filled="false" stroked="true" strokeweight=".47998pt" strokecolor="#000000">
                <v:path arrowok="t"/>
              </v:shape>
            </v:group>
            <v:group style="position:absolute;left:7353;top:2076;width:20;height:2" coordorigin="7353,2076" coordsize="20,2">
              <v:shape style="position:absolute;left:7353;top:2076;width:20;height:2" coordorigin="7353,2076" coordsize="20,0" path="m7353,2076l7372,2076e" filled="false" stroked="true" strokeweight=".47998pt" strokecolor="#000000">
                <v:path arrowok="t"/>
              </v:shape>
            </v:group>
            <v:group style="position:absolute;left:7372;top:2076;width:20;height:2" coordorigin="7372,2076" coordsize="20,2">
              <v:shape style="position:absolute;left:7372;top:2076;width:20;height:2" coordorigin="7372,2076" coordsize="20,0" path="m7372,2076l7391,2076e" filled="false" stroked="true" strokeweight=".47998pt" strokecolor="#000000">
                <v:path arrowok="t"/>
              </v:shape>
            </v:group>
            <v:group style="position:absolute;left:7391;top:2076;width:20;height:2" coordorigin="7391,2076" coordsize="20,2">
              <v:shape style="position:absolute;left:7391;top:2076;width:20;height:2" coordorigin="7391,2076" coordsize="20,0" path="m7391,2076l7410,2076e" filled="false" stroked="true" strokeweight=".47998pt" strokecolor="#000000">
                <v:path arrowok="t"/>
              </v:shape>
            </v:group>
            <v:group style="position:absolute;left:7410;top:2076;width:20;height:2" coordorigin="7410,2076" coordsize="20,2">
              <v:shape style="position:absolute;left:7410;top:2076;width:20;height:2" coordorigin="7410,2076" coordsize="20,0" path="m7410,2076l7429,2076e" filled="false" stroked="true" strokeweight=".47998pt" strokecolor="#000000">
                <v:path arrowok="t"/>
              </v:shape>
            </v:group>
            <v:group style="position:absolute;left:7429;top:2076;width:20;height:2" coordorigin="7429,2076" coordsize="20,2">
              <v:shape style="position:absolute;left:7429;top:2076;width:20;height:2" coordorigin="7429,2076" coordsize="20,0" path="m7429,2076l7449,2076e" filled="false" stroked="true" strokeweight=".47998pt" strokecolor="#000000">
                <v:path arrowok="t"/>
              </v:shape>
            </v:group>
            <v:group style="position:absolute;left:7449;top:2076;width:20;height:2" coordorigin="7449,2076" coordsize="20,2">
              <v:shape style="position:absolute;left:7449;top:2076;width:20;height:2" coordorigin="7449,2076" coordsize="20,0" path="m7449,2076l7468,2076e" filled="false" stroked="true" strokeweight=".47998pt" strokecolor="#000000">
                <v:path arrowok="t"/>
              </v:shape>
            </v:group>
            <v:group style="position:absolute;left:7468;top:2076;width:20;height:2" coordorigin="7468,2076" coordsize="20,2">
              <v:shape style="position:absolute;left:7468;top:2076;width:20;height:2" coordorigin="7468,2076" coordsize="20,0" path="m7468,2076l7487,2076e" filled="false" stroked="true" strokeweight=".47998pt" strokecolor="#000000">
                <v:path arrowok="t"/>
              </v:shape>
            </v:group>
            <v:group style="position:absolute;left:7487;top:2076;width:5;height:2" coordorigin="7487,2076" coordsize="5,2">
              <v:shape style="position:absolute;left:7487;top:2076;width:5;height:2" coordorigin="7487,2076" coordsize="5,0" path="m7487,2076l7492,2076e" filled="false" stroked="true" strokeweight=".47998pt" strokecolor="#000000">
                <v:path arrowok="t"/>
              </v:shape>
            </v:group>
            <v:group style="position:absolute;left:7492;top:2076;width:10;height:2" coordorigin="7492,2076" coordsize="10,2">
              <v:shape style="position:absolute;left:7492;top:2076;width:10;height:2" coordorigin="7492,2076" coordsize="10,0" path="m7492,2076l7501,2076e" filled="false" stroked="true" strokeweight=".47998pt" strokecolor="#000000">
                <v:path arrowok="t"/>
              </v:shape>
            </v:group>
            <v:group style="position:absolute;left:7501;top:2076;width:20;height:2" coordorigin="7501,2076" coordsize="20,2">
              <v:shape style="position:absolute;left:7501;top:2076;width:20;height:2" coordorigin="7501,2076" coordsize="20,0" path="m7501,2076l7521,2076e" filled="false" stroked="true" strokeweight=".47998pt" strokecolor="#000000">
                <v:path arrowok="t"/>
              </v:shape>
            </v:group>
            <v:group style="position:absolute;left:7521;top:2076;width:20;height:2" coordorigin="7521,2076" coordsize="20,2">
              <v:shape style="position:absolute;left:7521;top:2076;width:20;height:2" coordorigin="7521,2076" coordsize="20,0" path="m7521,2076l7540,2076e" filled="false" stroked="true" strokeweight=".47998pt" strokecolor="#000000">
                <v:path arrowok="t"/>
              </v:shape>
            </v:group>
            <v:group style="position:absolute;left:7540;top:2076;width:20;height:2" coordorigin="7540,2076" coordsize="20,2">
              <v:shape style="position:absolute;left:7540;top:2076;width:20;height:2" coordorigin="7540,2076" coordsize="20,0" path="m7540,2076l7559,2076e" filled="false" stroked="true" strokeweight=".47998pt" strokecolor="#000000">
                <v:path arrowok="t"/>
              </v:shape>
            </v:group>
            <v:group style="position:absolute;left:7559;top:2076;width:20;height:2" coordorigin="7559,2076" coordsize="20,2">
              <v:shape style="position:absolute;left:7559;top:2076;width:20;height:2" coordorigin="7559,2076" coordsize="20,0" path="m7559,2076l7578,2076e" filled="false" stroked="true" strokeweight=".47998pt" strokecolor="#000000">
                <v:path arrowok="t"/>
              </v:shape>
            </v:group>
            <v:group style="position:absolute;left:7578;top:2076;width:20;height:2" coordorigin="7578,2076" coordsize="20,2">
              <v:shape style="position:absolute;left:7578;top:2076;width:20;height:2" coordorigin="7578,2076" coordsize="20,0" path="m7578,2076l7597,2076e" filled="false" stroked="true" strokeweight=".47998pt" strokecolor="#000000">
                <v:path arrowok="t"/>
              </v:shape>
            </v:group>
            <v:group style="position:absolute;left:7597;top:2076;width:20;height:2" coordorigin="7597,2076" coordsize="20,2">
              <v:shape style="position:absolute;left:7597;top:2076;width:20;height:2" coordorigin="7597,2076" coordsize="20,0" path="m7597,2076l7617,2076e" filled="false" stroked="true" strokeweight=".47998pt" strokecolor="#000000">
                <v:path arrowok="t"/>
              </v:shape>
            </v:group>
            <v:group style="position:absolute;left:7617;top:2076;width:20;height:2" coordorigin="7617,2076" coordsize="20,2">
              <v:shape style="position:absolute;left:7617;top:2076;width:20;height:2" coordorigin="7617,2076" coordsize="20,0" path="m7617,2076l7636,2076e" filled="false" stroked="true" strokeweight=".47998pt" strokecolor="#000000">
                <v:path arrowok="t"/>
              </v:shape>
            </v:group>
            <v:group style="position:absolute;left:7636;top:2076;width:20;height:2" coordorigin="7636,2076" coordsize="20,2">
              <v:shape style="position:absolute;left:7636;top:2076;width:20;height:2" coordorigin="7636,2076" coordsize="20,0" path="m7636,2076l7655,2076e" filled="false" stroked="true" strokeweight=".47998pt" strokecolor="#000000">
                <v:path arrowok="t"/>
              </v:shape>
            </v:group>
            <v:group style="position:absolute;left:7655;top:2076;width:20;height:2" coordorigin="7655,2076" coordsize="20,2">
              <v:shape style="position:absolute;left:7655;top:2076;width:20;height:2" coordorigin="7655,2076" coordsize="20,0" path="m7655,2076l7674,2076e" filled="false" stroked="true" strokeweight=".47998pt" strokecolor="#000000">
                <v:path arrowok="t"/>
              </v:shape>
            </v:group>
            <v:group style="position:absolute;left:7674;top:2076;width:20;height:2" coordorigin="7674,2076" coordsize="20,2">
              <v:shape style="position:absolute;left:7674;top:2076;width:20;height:2" coordorigin="7674,2076" coordsize="20,0" path="m7674,2076l7693,2076e" filled="false" stroked="true" strokeweight=".47998pt" strokecolor="#000000">
                <v:path arrowok="t"/>
              </v:shape>
            </v:group>
            <v:group style="position:absolute;left:7693;top:2076;width:20;height:2" coordorigin="7693,2076" coordsize="20,2">
              <v:shape style="position:absolute;left:7693;top:2076;width:20;height:2" coordorigin="7693,2076" coordsize="20,0" path="m7693,2076l7713,2076e" filled="false" stroked="true" strokeweight=".47998pt" strokecolor="#000000">
                <v:path arrowok="t"/>
              </v:shape>
            </v:group>
            <v:group style="position:absolute;left:7713;top:2076;width:20;height:2" coordorigin="7713,2076" coordsize="20,2">
              <v:shape style="position:absolute;left:7713;top:2076;width:20;height:2" coordorigin="7713,2076" coordsize="20,0" path="m7713,2076l7732,2076e" filled="false" stroked="true" strokeweight=".47998pt" strokecolor="#000000">
                <v:path arrowok="t"/>
              </v:shape>
            </v:group>
            <v:group style="position:absolute;left:7732;top:2076;width:20;height:2" coordorigin="7732,2076" coordsize="20,2">
              <v:shape style="position:absolute;left:7732;top:2076;width:20;height:2" coordorigin="7732,2076" coordsize="20,0" path="m7732,2076l7751,2076e" filled="false" stroked="true" strokeweight=".47998pt" strokecolor="#000000">
                <v:path arrowok="t"/>
              </v:shape>
            </v:group>
            <v:group style="position:absolute;left:7751;top:2076;width:20;height:2" coordorigin="7751,2076" coordsize="20,2">
              <v:shape style="position:absolute;left:7751;top:2076;width:20;height:2" coordorigin="7751,2076" coordsize="20,0" path="m7751,2076l7770,2076e" filled="false" stroked="true" strokeweight=".47998pt" strokecolor="#000000">
                <v:path arrowok="t"/>
              </v:shape>
            </v:group>
            <v:group style="position:absolute;left:7770;top:2076;width:20;height:2" coordorigin="7770,2076" coordsize="20,2">
              <v:shape style="position:absolute;left:7770;top:2076;width:20;height:2" coordorigin="7770,2076" coordsize="20,0" path="m7770,2076l7789,2076e" filled="false" stroked="true" strokeweight=".47998pt" strokecolor="#000000">
                <v:path arrowok="t"/>
              </v:shape>
            </v:group>
            <v:group style="position:absolute;left:7789;top:2076;width:20;height:2" coordorigin="7789,2076" coordsize="20,2">
              <v:shape style="position:absolute;left:7789;top:2076;width:20;height:2" coordorigin="7789,2076" coordsize="20,0" path="m7789,2076l7809,2076e" filled="false" stroked="true" strokeweight=".47998pt" strokecolor="#000000">
                <v:path arrowok="t"/>
              </v:shape>
            </v:group>
            <v:group style="position:absolute;left:7809;top:2076;width:20;height:2" coordorigin="7809,2076" coordsize="20,2">
              <v:shape style="position:absolute;left:7809;top:2076;width:20;height:2" coordorigin="7809,2076" coordsize="20,0" path="m7809,2076l7828,2076e" filled="false" stroked="true" strokeweight=".47998pt" strokecolor="#000000">
                <v:path arrowok="t"/>
              </v:shape>
            </v:group>
            <v:group style="position:absolute;left:7828;top:2076;width:20;height:2" coordorigin="7828,2076" coordsize="20,2">
              <v:shape style="position:absolute;left:7828;top:2076;width:20;height:2" coordorigin="7828,2076" coordsize="20,0" path="m7828,2076l7847,2076e" filled="false" stroked="true" strokeweight=".47998pt" strokecolor="#000000">
                <v:path arrowok="t"/>
              </v:shape>
            </v:group>
            <v:group style="position:absolute;left:7847;top:2076;width:20;height:2" coordorigin="7847,2076" coordsize="20,2">
              <v:shape style="position:absolute;left:7847;top:2076;width:20;height:2" coordorigin="7847,2076" coordsize="20,0" path="m7847,2076l7866,2076e" filled="false" stroked="true" strokeweight=".47998pt" strokecolor="#000000">
                <v:path arrowok="t"/>
              </v:shape>
            </v:group>
            <v:group style="position:absolute;left:7866;top:2076;width:20;height:2" coordorigin="7866,2076" coordsize="20,2">
              <v:shape style="position:absolute;left:7866;top:2076;width:20;height:2" coordorigin="7866,2076" coordsize="20,0" path="m7866,2076l7885,2076e" filled="false" stroked="true" strokeweight=".47998pt" strokecolor="#000000">
                <v:path arrowok="t"/>
              </v:shape>
            </v:group>
            <v:group style="position:absolute;left:7885;top:2076;width:20;height:2" coordorigin="7885,2076" coordsize="20,2">
              <v:shape style="position:absolute;left:7885;top:2076;width:20;height:2" coordorigin="7885,2076" coordsize="20,0" path="m7885,2076l7905,2076e" filled="false" stroked="true" strokeweight=".47998pt" strokecolor="#000000">
                <v:path arrowok="t"/>
              </v:shape>
            </v:group>
            <v:group style="position:absolute;left:7905;top:2076;width:20;height:2" coordorigin="7905,2076" coordsize="20,2">
              <v:shape style="position:absolute;left:7905;top:2076;width:20;height:2" coordorigin="7905,2076" coordsize="20,0" path="m7905,2076l7924,2076e" filled="false" stroked="true" strokeweight=".47998pt" strokecolor="#000000">
                <v:path arrowok="t"/>
              </v:shape>
            </v:group>
            <v:group style="position:absolute;left:7924;top:2076;width:20;height:2" coordorigin="7924,2076" coordsize="20,2">
              <v:shape style="position:absolute;left:7924;top:2076;width:20;height:2" coordorigin="7924,2076" coordsize="20,0" path="m7924,2076l7943,2076e" filled="false" stroked="true" strokeweight=".47998pt" strokecolor="#000000">
                <v:path arrowok="t"/>
              </v:shape>
            </v:group>
            <v:group style="position:absolute;left:7943;top:2076;width:20;height:2" coordorigin="7943,2076" coordsize="20,2">
              <v:shape style="position:absolute;left:7943;top:2076;width:20;height:2" coordorigin="7943,2076" coordsize="20,0" path="m7943,2076l7962,2076e" filled="false" stroked="true" strokeweight=".47998pt" strokecolor="#000000">
                <v:path arrowok="t"/>
              </v:shape>
            </v:group>
            <v:group style="position:absolute;left:7962;top:2076;width:20;height:2" coordorigin="7962,2076" coordsize="20,2">
              <v:shape style="position:absolute;left:7962;top:2076;width:20;height:2" coordorigin="7962,2076" coordsize="20,0" path="m7962,2076l7981,2076e" filled="false" stroked="true" strokeweight=".47998pt" strokecolor="#000000">
                <v:path arrowok="t"/>
              </v:shape>
            </v:group>
            <v:group style="position:absolute;left:7981;top:2076;width:20;height:2" coordorigin="7981,2076" coordsize="20,2">
              <v:shape style="position:absolute;left:7981;top:2076;width:20;height:2" coordorigin="7981,2076" coordsize="20,0" path="m7981,2076l8001,2076e" filled="false" stroked="true" strokeweight=".47998pt" strokecolor="#000000">
                <v:path arrowok="t"/>
              </v:shape>
            </v:group>
            <v:group style="position:absolute;left:8001;top:2076;width:20;height:2" coordorigin="8001,2076" coordsize="20,2">
              <v:shape style="position:absolute;left:8001;top:2076;width:20;height:2" coordorigin="8001,2076" coordsize="20,0" path="m8001,2076l8020,2076e" filled="false" stroked="true" strokeweight=".47998pt" strokecolor="#000000">
                <v:path arrowok="t"/>
              </v:shape>
            </v:group>
            <v:group style="position:absolute;left:8020;top:2076;width:20;height:2" coordorigin="8020,2076" coordsize="20,2">
              <v:shape style="position:absolute;left:8020;top:2076;width:20;height:2" coordorigin="8020,2076" coordsize="20,0" path="m8020,2076l8039,2076e" filled="false" stroked="true" strokeweight=".47998pt" strokecolor="#000000">
                <v:path arrowok="t"/>
              </v:shape>
            </v:group>
            <v:group style="position:absolute;left:8039;top:2076;width:20;height:2" coordorigin="8039,2076" coordsize="20,2">
              <v:shape style="position:absolute;left:8039;top:2076;width:20;height:2" coordorigin="8039,2076" coordsize="20,0" path="m8039,2076l8058,2076e" filled="false" stroked="true" strokeweight=".47998pt" strokecolor="#000000">
                <v:path arrowok="t"/>
              </v:shape>
            </v:group>
            <v:group style="position:absolute;left:8058;top:2076;width:20;height:2" coordorigin="8058,2076" coordsize="20,2">
              <v:shape style="position:absolute;left:8058;top:2076;width:20;height:2" coordorigin="8058,2076" coordsize="20,0" path="m8058,2076l8077,2076e" filled="false" stroked="true" strokeweight=".47998pt" strokecolor="#000000">
                <v:path arrowok="t"/>
              </v:shape>
            </v:group>
            <v:group style="position:absolute;left:8077;top:2076;width:20;height:2" coordorigin="8077,2076" coordsize="20,2">
              <v:shape style="position:absolute;left:8077;top:2076;width:20;height:2" coordorigin="8077,2076" coordsize="20,0" path="m8077,2076l8097,2076e" filled="false" stroked="true" strokeweight=".47998pt" strokecolor="#000000">
                <v:path arrowok="t"/>
              </v:shape>
            </v:group>
            <v:group style="position:absolute;left:8097;top:2076;width:20;height:2" coordorigin="8097,2076" coordsize="20,2">
              <v:shape style="position:absolute;left:8097;top:2076;width:20;height:2" coordorigin="8097,2076" coordsize="20,0" path="m8097,2076l8116,2076e" filled="false" stroked="true" strokeweight=".47998pt" strokecolor="#000000">
                <v:path arrowok="t"/>
              </v:shape>
            </v:group>
            <v:group style="position:absolute;left:8116;top:2076;width:20;height:2" coordorigin="8116,2076" coordsize="20,2">
              <v:shape style="position:absolute;left:8116;top:2076;width:20;height:2" coordorigin="8116,2076" coordsize="20,0" path="m8116,2076l8135,2076e" filled="false" stroked="true" strokeweight=".47998pt" strokecolor="#000000">
                <v:path arrowok="t"/>
              </v:shape>
            </v:group>
            <v:group style="position:absolute;left:8135;top:2076;width:20;height:2" coordorigin="8135,2076" coordsize="20,2">
              <v:shape style="position:absolute;left:8135;top:2076;width:20;height:2" coordorigin="8135,2076" coordsize="20,0" path="m8135,2076l8154,2076e" filled="false" stroked="true" strokeweight=".47998pt" strokecolor="#000000">
                <v:path arrowok="t"/>
              </v:shape>
            </v:group>
            <v:group style="position:absolute;left:8154;top:2076;width:20;height:2" coordorigin="8154,2076" coordsize="20,2">
              <v:shape style="position:absolute;left:8154;top:2076;width:20;height:2" coordorigin="8154,2076" coordsize="20,0" path="m8154,2076l8173,2076e" filled="false" stroked="true" strokeweight=".47998pt" strokecolor="#000000">
                <v:path arrowok="t"/>
              </v:shape>
            </v:group>
            <v:group style="position:absolute;left:8173;top:2076;width:20;height:2" coordorigin="8173,2076" coordsize="20,2">
              <v:shape style="position:absolute;left:8173;top:2076;width:20;height:2" coordorigin="8173,2076" coordsize="20,0" path="m8173,2076l8193,2076e" filled="false" stroked="true" strokeweight=".47998pt" strokecolor="#000000">
                <v:path arrowok="t"/>
              </v:shape>
            </v:group>
            <v:group style="position:absolute;left:8193;top:2076;width:20;height:2" coordorigin="8193,2076" coordsize="20,2">
              <v:shape style="position:absolute;left:8193;top:2076;width:20;height:2" coordorigin="8193,2076" coordsize="20,0" path="m8193,2076l8212,2076e" filled="false" stroked="true" strokeweight=".47998pt" strokecolor="#000000">
                <v:path arrowok="t"/>
              </v:shape>
            </v:group>
            <v:group style="position:absolute;left:8212;top:2076;width:20;height:2" coordorigin="8212,2076" coordsize="20,2">
              <v:shape style="position:absolute;left:8212;top:2076;width:20;height:2" coordorigin="8212,2076" coordsize="20,0" path="m8212,2076l8231,2076e" filled="false" stroked="true" strokeweight=".47998pt" strokecolor="#000000">
                <v:path arrowok="t"/>
              </v:shape>
            </v:group>
            <v:group style="position:absolute;left:8231;top:2076;width:20;height:2" coordorigin="8231,2076" coordsize="20,2">
              <v:shape style="position:absolute;left:8231;top:2076;width:20;height:2" coordorigin="8231,2076" coordsize="20,0" path="m8231,2076l8250,2076e" filled="false" stroked="true" strokeweight=".47998pt" strokecolor="#000000">
                <v:path arrowok="t"/>
              </v:shape>
            </v:group>
            <v:group style="position:absolute;left:8250;top:2076;width:20;height:2" coordorigin="8250,2076" coordsize="20,2">
              <v:shape style="position:absolute;left:8250;top:2076;width:20;height:2" coordorigin="8250,2076" coordsize="20,0" path="m8250,2076l8269,2076e" filled="false" stroked="true" strokeweight=".47998pt" strokecolor="#000000">
                <v:path arrowok="t"/>
              </v:shape>
            </v:group>
            <v:group style="position:absolute;left:8269;top:2076;width:20;height:2" coordorigin="8269,2076" coordsize="20,2">
              <v:shape style="position:absolute;left:8269;top:2076;width:20;height:2" coordorigin="8269,2076" coordsize="20,0" path="m8269,2076l8289,2076e" filled="false" stroked="true" strokeweight=".47998pt" strokecolor="#000000">
                <v:path arrowok="t"/>
              </v:shape>
            </v:group>
            <v:group style="position:absolute;left:8289;top:2076;width:20;height:2" coordorigin="8289,2076" coordsize="20,2">
              <v:shape style="position:absolute;left:8289;top:2076;width:20;height:2" coordorigin="8289,2076" coordsize="20,0" path="m8289,2076l8308,2076e" filled="false" stroked="true" strokeweight=".47998pt" strokecolor="#000000">
                <v:path arrowok="t"/>
              </v:shape>
            </v:group>
            <v:group style="position:absolute;left:8308;top:2076;width:20;height:2" coordorigin="8308,2076" coordsize="20,2">
              <v:shape style="position:absolute;left:8308;top:2076;width:20;height:2" coordorigin="8308,2076" coordsize="20,0" path="m8308,2076l8327,2076e" filled="false" stroked="true" strokeweight=".47998pt" strokecolor="#000000">
                <v:path arrowok="t"/>
              </v:shape>
            </v:group>
            <v:group style="position:absolute;left:8327;top:2076;width:20;height:2" coordorigin="8327,2076" coordsize="20,2">
              <v:shape style="position:absolute;left:8327;top:2076;width:20;height:2" coordorigin="8327,2076" coordsize="20,0" path="m8327,2076l8346,2076e" filled="false" stroked="true" strokeweight=".47998pt" strokecolor="#000000">
                <v:path arrowok="t"/>
              </v:shape>
            </v:group>
            <v:group style="position:absolute;left:8346;top:2076;width:20;height:2" coordorigin="8346,2076" coordsize="20,2">
              <v:shape style="position:absolute;left:8346;top:2076;width:20;height:2" coordorigin="8346,2076" coordsize="20,0" path="m8346,2076l8365,2076e" filled="false" stroked="true" strokeweight=".47998pt" strokecolor="#000000">
                <v:path arrowok="t"/>
              </v:shape>
            </v:group>
            <v:group style="position:absolute;left:8365;top:2076;width:20;height:2" coordorigin="8365,2076" coordsize="20,2">
              <v:shape style="position:absolute;left:8365;top:2076;width:20;height:2" coordorigin="8365,2076" coordsize="20,0" path="m8365,2076l8385,2076e" filled="false" stroked="true" strokeweight=".47998pt" strokecolor="#000000">
                <v:path arrowok="t"/>
              </v:shape>
            </v:group>
            <v:group style="position:absolute;left:8385;top:2076;width:20;height:2" coordorigin="8385,2076" coordsize="20,2">
              <v:shape style="position:absolute;left:8385;top:2076;width:20;height:2" coordorigin="8385,2076" coordsize="20,0" path="m8385,2076l8404,2076e" filled="false" stroked="true" strokeweight=".47998pt" strokecolor="#000000">
                <v:path arrowok="t"/>
              </v:shape>
            </v:group>
            <v:group style="position:absolute;left:8404;top:2076;width:20;height:2" coordorigin="8404,2076" coordsize="20,2">
              <v:shape style="position:absolute;left:8404;top:2076;width:20;height:2" coordorigin="8404,2076" coordsize="20,0" path="m8404,2076l8423,2076e" filled="false" stroked="true" strokeweight=".47998pt" strokecolor="#000000">
                <v:path arrowok="t"/>
              </v:shape>
            </v:group>
            <v:group style="position:absolute;left:8423;top:2076;width:20;height:2" coordorigin="8423,2076" coordsize="20,2">
              <v:shape style="position:absolute;left:8423;top:2076;width:20;height:2" coordorigin="8423,2076" coordsize="20,0" path="m8423,2076l8442,2076e" filled="false" stroked="true" strokeweight=".47998pt" strokecolor="#000000">
                <v:path arrowok="t"/>
              </v:shape>
            </v:group>
            <v:group style="position:absolute;left:8442;top:2076;width:20;height:2" coordorigin="8442,2076" coordsize="20,2">
              <v:shape style="position:absolute;left:8442;top:2076;width:20;height:2" coordorigin="8442,2076" coordsize="20,0" path="m8442,2076l8461,2076e" filled="false" stroked="true" strokeweight=".47998pt" strokecolor="#000000">
                <v:path arrowok="t"/>
              </v:shape>
            </v:group>
            <v:group style="position:absolute;left:8461;top:2076;width:20;height:2" coordorigin="8461,2076" coordsize="20,2">
              <v:shape style="position:absolute;left:8461;top:2076;width:20;height:2" coordorigin="8461,2076" coordsize="20,0" path="m8461,2076l8481,2076e" filled="false" stroked="true" strokeweight=".47998pt" strokecolor="#000000">
                <v:path arrowok="t"/>
              </v:shape>
            </v:group>
            <v:group style="position:absolute;left:8481;top:2076;width:20;height:2" coordorigin="8481,2076" coordsize="20,2">
              <v:shape style="position:absolute;left:8481;top:2076;width:20;height:2" coordorigin="8481,2076" coordsize="20,0" path="m8481,2076l8500,2076e" filled="false" stroked="true" strokeweight=".47998pt" strokecolor="#000000">
                <v:path arrowok="t"/>
              </v:shape>
            </v:group>
            <v:group style="position:absolute;left:8500;top:2076;width:20;height:2" coordorigin="8500,2076" coordsize="20,2">
              <v:shape style="position:absolute;left:8500;top:2076;width:20;height:2" coordorigin="8500,2076" coordsize="20,0" path="m8500,2076l8519,2076e" filled="false" stroked="true" strokeweight=".47998pt" strokecolor="#000000">
                <v:path arrowok="t"/>
              </v:shape>
            </v:group>
            <v:group style="position:absolute;left:8519;top:2076;width:20;height:2" coordorigin="8519,2076" coordsize="20,2">
              <v:shape style="position:absolute;left:8519;top:2076;width:20;height:2" coordorigin="8519,2076" coordsize="20,0" path="m8519,2076l8538,2076e" filled="false" stroked="true" strokeweight=".47998pt" strokecolor="#000000">
                <v:path arrowok="t"/>
              </v:shape>
            </v:group>
            <v:group style="position:absolute;left:8538;top:2076;width:20;height:2" coordorigin="8538,2076" coordsize="20,2">
              <v:shape style="position:absolute;left:8538;top:2076;width:20;height:2" coordorigin="8538,2076" coordsize="20,0" path="m8538,2076l8557,2076e" filled="false" stroked="true" strokeweight=".47998pt" strokecolor="#000000">
                <v:path arrowok="t"/>
              </v:shape>
            </v:group>
            <v:group style="position:absolute;left:8557;top:2076;width:20;height:2" coordorigin="8557,2076" coordsize="20,2">
              <v:shape style="position:absolute;left:8557;top:2076;width:20;height:2" coordorigin="8557,2076" coordsize="20,0" path="m8557,2076l8577,2076e" filled="false" stroked="true" strokeweight=".47998pt" strokecolor="#000000">
                <v:path arrowok="t"/>
              </v:shape>
            </v:group>
            <v:group style="position:absolute;left:8577;top:2076;width:20;height:2" coordorigin="8577,2076" coordsize="20,2">
              <v:shape style="position:absolute;left:8577;top:2076;width:20;height:2" coordorigin="8577,2076" coordsize="20,0" path="m8577,2076l8596,2076e" filled="false" stroked="true" strokeweight=".47998pt" strokecolor="#000000">
                <v:path arrowok="t"/>
              </v:shape>
            </v:group>
            <v:group style="position:absolute;left:8596;top:2076;width:20;height:2" coordorigin="8596,2076" coordsize="20,2">
              <v:shape style="position:absolute;left:8596;top:2076;width:20;height:2" coordorigin="8596,2076" coordsize="20,0" path="m8596,2076l8615,2076e" filled="false" stroked="true" strokeweight=".47998pt" strokecolor="#000000">
                <v:path arrowok="t"/>
              </v:shape>
            </v:group>
            <v:group style="position:absolute;left:8615;top:2076;width:20;height:2" coordorigin="8615,2076" coordsize="20,2">
              <v:shape style="position:absolute;left:8615;top:2076;width:20;height:2" coordorigin="8615,2076" coordsize="20,0" path="m8615,2076l8634,2076e" filled="false" stroked="true" strokeweight=".47998pt" strokecolor="#000000">
                <v:path arrowok="t"/>
              </v:shape>
            </v:group>
            <v:group style="position:absolute;left:8634;top:2076;width:20;height:2" coordorigin="8634,2076" coordsize="20,2">
              <v:shape style="position:absolute;left:8634;top:2076;width:20;height:2" coordorigin="8634,2076" coordsize="20,0" path="m8634,2076l8653,2076e" filled="false" stroked="true" strokeweight=".47998pt" strokecolor="#000000">
                <v:path arrowok="t"/>
              </v:shape>
            </v:group>
            <v:group style="position:absolute;left:8653;top:2076;width:20;height:2" coordorigin="8653,2076" coordsize="20,2">
              <v:shape style="position:absolute;left:8653;top:2076;width:20;height:2" coordorigin="8653,2076" coordsize="20,0" path="m8653,2076l8673,2076e" filled="false" stroked="true" strokeweight=".47998pt" strokecolor="#000000">
                <v:path arrowok="t"/>
              </v:shape>
            </v:group>
            <v:group style="position:absolute;left:8673;top:2076;width:20;height:2" coordorigin="8673,2076" coordsize="20,2">
              <v:shape style="position:absolute;left:8673;top:2076;width:20;height:2" coordorigin="8673,2076" coordsize="20,0" path="m8673,2076l8692,2076e" filled="false" stroked="true" strokeweight=".47998pt" strokecolor="#000000">
                <v:path arrowok="t"/>
              </v:shape>
            </v:group>
            <v:group style="position:absolute;left:8692;top:2076;width:20;height:2" coordorigin="8692,2076" coordsize="20,2">
              <v:shape style="position:absolute;left:8692;top:2076;width:20;height:2" coordorigin="8692,2076" coordsize="20,0" path="m8692,2076l8711,2076e" filled="false" stroked="true" strokeweight=".47998pt" strokecolor="#000000">
                <v:path arrowok="t"/>
              </v:shape>
            </v:group>
            <v:group style="position:absolute;left:8711;top:2076;width:20;height:2" coordorigin="8711,2076" coordsize="20,2">
              <v:shape style="position:absolute;left:8711;top:2076;width:20;height:2" coordorigin="8711,2076" coordsize="20,0" path="m8711,2076l8730,2076e" filled="false" stroked="true" strokeweight=".47998pt" strokecolor="#000000">
                <v:path arrowok="t"/>
              </v:shape>
            </v:group>
            <v:group style="position:absolute;left:8730;top:2076;width:20;height:2" coordorigin="8730,2076" coordsize="20,2">
              <v:shape style="position:absolute;left:8730;top:2076;width:20;height:2" coordorigin="8730,2076" coordsize="20,0" path="m8730,2076l8749,2076e" filled="false" stroked="true" strokeweight=".47998pt" strokecolor="#000000">
                <v:path arrowok="t"/>
              </v:shape>
            </v:group>
            <v:group style="position:absolute;left:8749;top:2076;width:20;height:2" coordorigin="8749,2076" coordsize="20,2">
              <v:shape style="position:absolute;left:8749;top:2076;width:20;height:2" coordorigin="8749,2076" coordsize="20,0" path="m8749,2076l8769,2076e" filled="false" stroked="true" strokeweight=".47998pt" strokecolor="#000000">
                <v:path arrowok="t"/>
              </v:shape>
            </v:group>
            <v:group style="position:absolute;left:8769;top:2076;width:20;height:2" coordorigin="8769,2076" coordsize="20,2">
              <v:shape style="position:absolute;left:8769;top:2076;width:20;height:2" coordorigin="8769,2076" coordsize="20,0" path="m8769,2076l8788,2076e" filled="false" stroked="true" strokeweight=".47998pt" strokecolor="#000000">
                <v:path arrowok="t"/>
              </v:shape>
            </v:group>
            <v:group style="position:absolute;left:8788;top:2076;width:20;height:2" coordorigin="8788,2076" coordsize="20,2">
              <v:shape style="position:absolute;left:8788;top:2076;width:20;height:2" coordorigin="8788,2076" coordsize="20,0" path="m8788,2076l8807,2076e" filled="false" stroked="true" strokeweight=".47998pt" strokecolor="#000000">
                <v:path arrowok="t"/>
              </v:shape>
            </v:group>
            <v:group style="position:absolute;left:8807;top:2076;width:20;height:2" coordorigin="8807,2076" coordsize="20,2">
              <v:shape style="position:absolute;left:8807;top:2076;width:20;height:2" coordorigin="8807,2076" coordsize="20,0" path="m8807,2076l8826,2076e" filled="false" stroked="true" strokeweight=".47998pt" strokecolor="#000000">
                <v:path arrowok="t"/>
              </v:shape>
            </v:group>
            <v:group style="position:absolute;left:8826;top:2076;width:20;height:2" coordorigin="8826,2076" coordsize="20,2">
              <v:shape style="position:absolute;left:8826;top:2076;width:20;height:2" coordorigin="8826,2076" coordsize="20,0" path="m8826,2076l8845,2076e" filled="false" stroked="true" strokeweight=".47998pt" strokecolor="#000000">
                <v:path arrowok="t"/>
              </v:shape>
            </v:group>
            <v:group style="position:absolute;left:8845;top:2076;width:20;height:2" coordorigin="8845,2076" coordsize="20,2">
              <v:shape style="position:absolute;left:8845;top:2076;width:20;height:2" coordorigin="8845,2076" coordsize="20,0" path="m8845,2076l8865,2076e" filled="false" stroked="true" strokeweight=".47998pt" strokecolor="#000000">
                <v:path arrowok="t"/>
              </v:shape>
            </v:group>
            <v:group style="position:absolute;left:8865;top:2076;width:20;height:2" coordorigin="8865,2076" coordsize="20,2">
              <v:shape style="position:absolute;left:8865;top:2076;width:20;height:2" coordorigin="8865,2076" coordsize="20,0" path="m8865,2076l8884,2076e" filled="false" stroked="true" strokeweight=".47998pt" strokecolor="#000000">
                <v:path arrowok="t"/>
              </v:shape>
            </v:group>
            <v:group style="position:absolute;left:8884;top:2076;width:20;height:2" coordorigin="8884,2076" coordsize="20,2">
              <v:shape style="position:absolute;left:8884;top:2076;width:20;height:2" coordorigin="8884,2076" coordsize="20,0" path="m8884,2076l8903,2076e" filled="false" stroked="true" strokeweight=".47998pt" strokecolor="#000000">
                <v:path arrowok="t"/>
              </v:shape>
            </v:group>
            <v:group style="position:absolute;left:8903;top:2076;width:20;height:2" coordorigin="8903,2076" coordsize="20,2">
              <v:shape style="position:absolute;left:8903;top:2076;width:20;height:2" coordorigin="8903,2076" coordsize="20,0" path="m8903,2076l8922,2076e" filled="false" stroked="true" strokeweight=".47998pt" strokecolor="#000000">
                <v:path arrowok="t"/>
              </v:shape>
            </v:group>
            <v:group style="position:absolute;left:8922;top:2076;width:20;height:2" coordorigin="8922,2076" coordsize="20,2">
              <v:shape style="position:absolute;left:8922;top:2076;width:20;height:2" coordorigin="8922,2076" coordsize="20,0" path="m8922,2076l8941,2076e" filled="false" stroked="true" strokeweight=".47998pt" strokecolor="#000000">
                <v:path arrowok="t"/>
              </v:shape>
            </v:group>
            <v:group style="position:absolute;left:8941;top:2076;width:20;height:2" coordorigin="8941,2076" coordsize="20,2">
              <v:shape style="position:absolute;left:8941;top:2076;width:20;height:2" coordorigin="8941,2076" coordsize="20,0" path="m8941,2076l8961,2076e" filled="false" stroked="true" strokeweight=".47998pt" strokecolor="#000000">
                <v:path arrowok="t"/>
              </v:shape>
            </v:group>
            <v:group style="position:absolute;left:8961;top:2076;width:20;height:2" coordorigin="8961,2076" coordsize="20,2">
              <v:shape style="position:absolute;left:8961;top:2076;width:20;height:2" coordorigin="8961,2076" coordsize="20,0" path="m8961,2076l8980,2076e" filled="false" stroked="true" strokeweight=".47998pt" strokecolor="#000000">
                <v:path arrowok="t"/>
              </v:shape>
            </v:group>
            <v:group style="position:absolute;left:8980;top:2076;width:20;height:2" coordorigin="8980,2076" coordsize="20,2">
              <v:shape style="position:absolute;left:8980;top:2076;width:20;height:2" coordorigin="8980,2076" coordsize="20,0" path="m8980,2076l8999,2076e" filled="false" stroked="true" strokeweight=".47998pt" strokecolor="#000000">
                <v:path arrowok="t"/>
              </v:shape>
            </v:group>
            <v:group style="position:absolute;left:8999;top:2076;width:20;height:2" coordorigin="8999,2076" coordsize="20,2">
              <v:shape style="position:absolute;left:8999;top:2076;width:20;height:2" coordorigin="8999,2076" coordsize="20,0" path="m8999,2076l9018,2076e" filled="false" stroked="true" strokeweight=".47998pt" strokecolor="#000000">
                <v:path arrowok="t"/>
              </v:shape>
            </v:group>
            <v:group style="position:absolute;left:9018;top:2076;width:20;height:2" coordorigin="9018,2076" coordsize="20,2">
              <v:shape style="position:absolute;left:9018;top:2076;width:20;height:2" coordorigin="9018,2076" coordsize="20,0" path="m9018,2076l9037,2076e" filled="false" stroked="true" strokeweight=".47998pt" strokecolor="#000000">
                <v:path arrowok="t"/>
              </v:shape>
            </v:group>
            <v:group style="position:absolute;left:9037;top:2076;width:20;height:2" coordorigin="9037,2076" coordsize="20,2">
              <v:shape style="position:absolute;left:9037;top:2076;width:20;height:2" coordorigin="9037,2076" coordsize="20,0" path="m9037,2076l9057,2076e" filled="false" stroked="true" strokeweight=".47998pt" strokecolor="#000000">
                <v:path arrowok="t"/>
              </v:shape>
            </v:group>
            <v:group style="position:absolute;left:9057;top:2076;width:20;height:2" coordorigin="9057,2076" coordsize="20,2">
              <v:shape style="position:absolute;left:9057;top:2076;width:20;height:2" coordorigin="9057,2076" coordsize="20,0" path="m9057,2076l9076,2076e" filled="false" stroked="true" strokeweight=".47998pt" strokecolor="#000000">
                <v:path arrowok="t"/>
              </v:shape>
            </v:group>
            <v:group style="position:absolute;left:9076;top:2076;width:20;height:2" coordorigin="9076,2076" coordsize="20,2">
              <v:shape style="position:absolute;left:9076;top:2076;width:20;height:2" coordorigin="9076,2076" coordsize="20,0" path="m9076,2076l9095,2076e" filled="false" stroked="true" strokeweight=".47998pt" strokecolor="#000000">
                <v:path arrowok="t"/>
              </v:shape>
            </v:group>
            <v:group style="position:absolute;left:9095;top:2076;width:20;height:2" coordorigin="9095,2076" coordsize="20,2">
              <v:shape style="position:absolute;left:9095;top:2076;width:20;height:2" coordorigin="9095,2076" coordsize="20,0" path="m9095,2076l9114,2076e" filled="false" stroked="true" strokeweight=".47998pt" strokecolor="#000000">
                <v:path arrowok="t"/>
              </v:shape>
            </v:group>
            <v:group style="position:absolute;left:9114;top:2076;width:20;height:2" coordorigin="9114,2076" coordsize="20,2">
              <v:shape style="position:absolute;left:9114;top:2076;width:20;height:2" coordorigin="9114,2076" coordsize="20,0" path="m9114,2076l9133,2076e" filled="false" stroked="true" strokeweight=".47998pt" strokecolor="#000000">
                <v:path arrowok="t"/>
              </v:shape>
            </v:group>
            <v:group style="position:absolute;left:9133;top:2076;width:20;height:2" coordorigin="9133,2076" coordsize="20,2">
              <v:shape style="position:absolute;left:9133;top:2076;width:20;height:2" coordorigin="9133,2076" coordsize="20,0" path="m9133,2076l9153,2076e" filled="false" stroked="true" strokeweight=".47998pt" strokecolor="#000000">
                <v:path arrowok="t"/>
              </v:shape>
            </v:group>
            <v:group style="position:absolute;left:9153;top:2076;width:20;height:2" coordorigin="9153,2076" coordsize="20,2">
              <v:shape style="position:absolute;left:9153;top:2076;width:20;height:2" coordorigin="9153,2076" coordsize="20,0" path="m9153,2076l9172,2076e" filled="false" stroked="true" strokeweight=".47998pt" strokecolor="#000000">
                <v:path arrowok="t"/>
              </v:shape>
            </v:group>
            <v:group style="position:absolute;left:9172;top:2076;width:20;height:2" coordorigin="9172,2076" coordsize="20,2">
              <v:shape style="position:absolute;left:9172;top:2076;width:20;height:2" coordorigin="9172,2076" coordsize="20,0" path="m9172,2076l9191,2076e" filled="false" stroked="true" strokeweight=".47998pt" strokecolor="#000000">
                <v:path arrowok="t"/>
              </v:shape>
            </v:group>
            <v:group style="position:absolute;left:9191;top:2076;width:20;height:2" coordorigin="9191,2076" coordsize="20,2">
              <v:shape style="position:absolute;left:9191;top:2076;width:20;height:2" coordorigin="9191,2076" coordsize="20,0" path="m9191,2076l9210,2076e" filled="false" stroked="true" strokeweight=".47998pt" strokecolor="#000000">
                <v:path arrowok="t"/>
              </v:shape>
            </v:group>
            <v:group style="position:absolute;left:9210;top:2076;width:20;height:2" coordorigin="9210,2076" coordsize="20,2">
              <v:shape style="position:absolute;left:9210;top:2076;width:20;height:2" coordorigin="9210,2076" coordsize="20,0" path="m9210,2076l9229,2076e" filled="false" stroked="true" strokeweight=".47998pt" strokecolor="#000000">
                <v:path arrowok="t"/>
              </v:shape>
            </v:group>
            <v:group style="position:absolute;left:9229;top:2076;width:20;height:2" coordorigin="9229,2076" coordsize="20,2">
              <v:shape style="position:absolute;left:9229;top:2076;width:20;height:2" coordorigin="9229,2076" coordsize="20,0" path="m9229,2076l9249,2076e" filled="false" stroked="true" strokeweight=".47998pt" strokecolor="#000000">
                <v:path arrowok="t"/>
              </v:shape>
            </v:group>
            <v:group style="position:absolute;left:9249;top:2076;width:20;height:2" coordorigin="9249,2076" coordsize="20,2">
              <v:shape style="position:absolute;left:9249;top:2076;width:20;height:2" coordorigin="9249,2076" coordsize="20,0" path="m9249,2076l9268,2076e" filled="false" stroked="true" strokeweight=".47998pt" strokecolor="#000000">
                <v:path arrowok="t"/>
              </v:shape>
            </v:group>
            <v:group style="position:absolute;left:9268;top:2076;width:20;height:2" coordorigin="9268,2076" coordsize="20,2">
              <v:shape style="position:absolute;left:9268;top:2076;width:20;height:2" coordorigin="9268,2076" coordsize="20,0" path="m9268,2076l9287,2076e" filled="false" stroked="true" strokeweight=".47998pt" strokecolor="#000000">
                <v:path arrowok="t"/>
              </v:shape>
            </v:group>
            <v:group style="position:absolute;left:9287;top:2076;width:20;height:2" coordorigin="9287,2076" coordsize="20,2">
              <v:shape style="position:absolute;left:9287;top:2076;width:20;height:2" coordorigin="9287,2076" coordsize="20,0" path="m9287,2076l9307,2076e" filled="false" stroked="true" strokeweight=".47998pt" strokecolor="#000000">
                <v:path arrowok="t"/>
              </v:shape>
            </v:group>
            <v:group style="position:absolute;left:9307;top:2076;width:20;height:2" coordorigin="9307,2076" coordsize="20,2">
              <v:shape style="position:absolute;left:9307;top:2076;width:20;height:2" coordorigin="9307,2076" coordsize="20,0" path="m9307,2076l9326,2076e" filled="false" stroked="true" strokeweight=".47998pt" strokecolor="#000000">
                <v:path arrowok="t"/>
              </v:shape>
            </v:group>
            <v:group style="position:absolute;left:9326;top:2076;width:20;height:2" coordorigin="9326,2076" coordsize="20,2">
              <v:shape style="position:absolute;left:9326;top:2076;width:20;height:2" coordorigin="9326,2076" coordsize="20,0" path="m9326,2076l9345,2076e" filled="false" stroked="true" strokeweight=".47998pt" strokecolor="#000000">
                <v:path arrowok="t"/>
              </v:shape>
            </v:group>
            <v:group style="position:absolute;left:9345;top:2076;width:20;height:2" coordorigin="9345,2076" coordsize="20,2">
              <v:shape style="position:absolute;left:9345;top:2076;width:20;height:2" coordorigin="9345,2076" coordsize="20,0" path="m9345,2076l9364,2076e" filled="false" stroked="true" strokeweight=".47998pt" strokecolor="#000000">
                <v:path arrowok="t"/>
              </v:shape>
            </v:group>
            <v:group style="position:absolute;left:9364;top:2076;width:20;height:2" coordorigin="9364,2076" coordsize="20,2">
              <v:shape style="position:absolute;left:9364;top:2076;width:20;height:2" coordorigin="9364,2076" coordsize="20,0" path="m9364,2076l9384,2076e" filled="false" stroked="true" strokeweight=".47998pt" strokecolor="#000000">
                <v:path arrowok="t"/>
              </v:shape>
            </v:group>
            <v:group style="position:absolute;left:9384;top:2076;width:20;height:2" coordorigin="9384,2076" coordsize="20,2">
              <v:shape style="position:absolute;left:9384;top:2076;width:20;height:2" coordorigin="9384,2076" coordsize="20,0" path="m9384,2076l9403,2076e" filled="false" stroked="true" strokeweight=".47998pt" strokecolor="#000000">
                <v:path arrowok="t"/>
              </v:shape>
            </v:group>
            <v:group style="position:absolute;left:9403;top:2076;width:20;height:2" coordorigin="9403,2076" coordsize="20,2">
              <v:shape style="position:absolute;left:9403;top:2076;width:20;height:2" coordorigin="9403,2076" coordsize="20,0" path="m9403,2076l9422,2076e" filled="false" stroked="true" strokeweight=".47998pt" strokecolor="#000000">
                <v:path arrowok="t"/>
              </v:shape>
            </v:group>
            <v:group style="position:absolute;left:9422;top:2076;width:20;height:2" coordorigin="9422,2076" coordsize="20,2">
              <v:shape style="position:absolute;left:9422;top:2076;width:20;height:2" coordorigin="9422,2076" coordsize="20,0" path="m9422,2076l9441,2076e" filled="false" stroked="true" strokeweight=".47998pt" strokecolor="#000000">
                <v:path arrowok="t"/>
              </v:shape>
            </v:group>
            <v:group style="position:absolute;left:9441;top:2076;width:20;height:2" coordorigin="9441,2076" coordsize="20,2">
              <v:shape style="position:absolute;left:9441;top:2076;width:20;height:2" coordorigin="9441,2076" coordsize="20,0" path="m9441,2076l9460,2076e" filled="false" stroked="true" strokeweight=".47998pt" strokecolor="#000000">
                <v:path arrowok="t"/>
              </v:shape>
            </v:group>
            <v:group style="position:absolute;left:9460;top:2076;width:20;height:2" coordorigin="9460,2076" coordsize="20,2">
              <v:shape style="position:absolute;left:9460;top:2076;width:20;height:2" coordorigin="9460,2076" coordsize="20,0" path="m9460,2076l9480,2076e" filled="false" stroked="true" strokeweight=".47998pt" strokecolor="#000000">
                <v:path arrowok="t"/>
              </v:shape>
            </v:group>
            <v:group style="position:absolute;left:9480;top:2076;width:20;height:2" coordorigin="9480,2076" coordsize="20,2">
              <v:shape style="position:absolute;left:9480;top:2076;width:20;height:2" coordorigin="9480,2076" coordsize="20,0" path="m9480,2076l9499,2076e" filled="false" stroked="true" strokeweight=".47998pt" strokecolor="#000000">
                <v:path arrowok="t"/>
              </v:shape>
            </v:group>
            <v:group style="position:absolute;left:9499;top:2076;width:20;height:2" coordorigin="9499,2076" coordsize="20,2">
              <v:shape style="position:absolute;left:9499;top:2076;width:20;height:2" coordorigin="9499,2076" coordsize="20,0" path="m9499,2076l9518,2076e" filled="false" stroked="true" strokeweight=".47998pt" strokecolor="#000000">
                <v:path arrowok="t"/>
              </v:shape>
            </v:group>
            <v:group style="position:absolute;left:9518;top:2076;width:20;height:2" coordorigin="9518,2076" coordsize="20,2">
              <v:shape style="position:absolute;left:9518;top:2076;width:20;height:2" coordorigin="9518,2076" coordsize="20,0" path="m9518,2076l9537,2076e" filled="false" stroked="true" strokeweight=".47998pt" strokecolor="#000000">
                <v:path arrowok="t"/>
              </v:shape>
            </v:group>
            <v:group style="position:absolute;left:9537;top:2076;width:20;height:2" coordorigin="9537,2076" coordsize="20,2">
              <v:shape style="position:absolute;left:9537;top:2076;width:20;height:2" coordorigin="9537,2076" coordsize="20,0" path="m9537,2076l9556,2076e" filled="false" stroked="true" strokeweight=".47998pt" strokecolor="#000000">
                <v:path arrowok="t"/>
              </v:shape>
            </v:group>
            <v:group style="position:absolute;left:9556;top:2076;width:20;height:2" coordorigin="9556,2076" coordsize="20,2">
              <v:shape style="position:absolute;left:9556;top:2076;width:20;height:2" coordorigin="9556,2076" coordsize="20,0" path="m9556,2076l9576,2076e" filled="false" stroked="true" strokeweight=".47998pt" strokecolor="#000000">
                <v:path arrowok="t"/>
              </v:shape>
            </v:group>
            <v:group style="position:absolute;left:9576;top:2076;width:20;height:2" coordorigin="9576,2076" coordsize="20,2">
              <v:shape style="position:absolute;left:9576;top:2076;width:20;height:2" coordorigin="9576,2076" coordsize="20,0" path="m9576,2076l9595,2076e" filled="false" stroked="true" strokeweight=".47998pt" strokecolor="#000000">
                <v:path arrowok="t"/>
              </v:shape>
            </v:group>
            <v:group style="position:absolute;left:9595;top:2076;width:20;height:2" coordorigin="9595,2076" coordsize="20,2">
              <v:shape style="position:absolute;left:9595;top:2076;width:20;height:2" coordorigin="9595,2076" coordsize="20,0" path="m9595,2076l9614,2076e" filled="false" stroked="true" strokeweight=".47998pt" strokecolor="#000000">
                <v:path arrowok="t"/>
              </v:shape>
            </v:group>
            <v:group style="position:absolute;left:9614;top:2076;width:20;height:2" coordorigin="9614,2076" coordsize="20,2">
              <v:shape style="position:absolute;left:9614;top:2076;width:20;height:2" coordorigin="9614,2076" coordsize="20,0" path="m9614,2076l9633,2076e" filled="false" stroked="true" strokeweight=".47998pt" strokecolor="#000000">
                <v:path arrowok="t"/>
              </v:shape>
            </v:group>
            <v:group style="position:absolute;left:9633;top:2076;width:20;height:2" coordorigin="9633,2076" coordsize="20,2">
              <v:shape style="position:absolute;left:9633;top:2076;width:20;height:2" coordorigin="9633,2076" coordsize="20,0" path="m9633,2076l9652,2076e" filled="false" stroked="true" strokeweight=".47998pt" strokecolor="#000000">
                <v:path arrowok="t"/>
              </v:shape>
            </v:group>
            <v:group style="position:absolute;left:9652;top:2076;width:20;height:2" coordorigin="9652,2076" coordsize="20,2">
              <v:shape style="position:absolute;left:9652;top:2076;width:20;height:2" coordorigin="9652,2076" coordsize="20,0" path="m9652,2076l9672,2076e" filled="false" stroked="true" strokeweight=".47998pt" strokecolor="#000000">
                <v:path arrowok="t"/>
              </v:shape>
            </v:group>
            <v:group style="position:absolute;left:9672;top:2076;width:20;height:2" coordorigin="9672,2076" coordsize="20,2">
              <v:shape style="position:absolute;left:9672;top:2076;width:20;height:2" coordorigin="9672,2076" coordsize="20,0" path="m9672,2076l9691,2076e" filled="false" stroked="true" strokeweight=".47998pt" strokecolor="#000000">
                <v:path arrowok="t"/>
              </v:shape>
            </v:group>
            <v:group style="position:absolute;left:9691;top:2076;width:20;height:2" coordorigin="9691,2076" coordsize="20,2">
              <v:shape style="position:absolute;left:9691;top:2076;width:20;height:2" coordorigin="9691,2076" coordsize="20,0" path="m9691,2076l9710,2076e" filled="false" stroked="true" strokeweight=".47998pt" strokecolor="#000000">
                <v:path arrowok="t"/>
              </v:shape>
            </v:group>
            <v:group style="position:absolute;left:9710;top:2076;width:20;height:2" coordorigin="9710,2076" coordsize="20,2">
              <v:shape style="position:absolute;left:9710;top:2076;width:20;height:2" coordorigin="9710,2076" coordsize="20,0" path="m9710,2076l9729,2076e" filled="false" stroked="true" strokeweight=".47998pt" strokecolor="#000000">
                <v:path arrowok="t"/>
              </v:shape>
            </v:group>
            <v:group style="position:absolute;left:9729;top:2076;width:20;height:2" coordorigin="9729,2076" coordsize="20,2">
              <v:shape style="position:absolute;left:9729;top:2076;width:20;height:2" coordorigin="9729,2076" coordsize="20,0" path="m9729,2076l9748,2076e" filled="false" stroked="true" strokeweight=".47998pt" strokecolor="#000000">
                <v:path arrowok="t"/>
              </v:shape>
            </v:group>
            <v:group style="position:absolute;left:9748;top:2076;width:10;height:2" coordorigin="9748,2076" coordsize="10,2">
              <v:shape style="position:absolute;left:9748;top:2076;width:10;height:2" coordorigin="9748,2076" coordsize="10,0" path="m9748,2076l9758,2076e" filled="false" stroked="true" strokeweight=".47998pt" strokecolor="#000000">
                <v:path arrowok="t"/>
              </v:shape>
            </v:group>
            <v:group style="position:absolute;left:7492;top:2081;width:10;height:20" coordorigin="7492,2081" coordsize="10,20">
              <v:shape style="position:absolute;left:7492;top:2081;width:10;height:20" coordorigin="7492,2081" coordsize="10,20" path="m7492,2100l7501,2100,7501,2081,7492,2081,7492,2100xe" filled="true" fillcolor="#000000" stroked="false">
                <v:path arrowok="t"/>
                <v:fill type="solid"/>
              </v:shape>
            </v:group>
            <v:group style="position:absolute;left:7492;top:2100;width:10;height:20" coordorigin="7492,2100" coordsize="10,20">
              <v:shape style="position:absolute;left:7492;top:2100;width:10;height:20" coordorigin="7492,2100" coordsize="10,20" path="m7492,2120l7501,2120,7501,2100,7492,2100,7492,2120xe" filled="true" fillcolor="#000000" stroked="false">
                <v:path arrowok="t"/>
                <v:fill type="solid"/>
              </v:shape>
            </v:group>
            <v:group style="position:absolute;left:7492;top:2120;width:10;height:20" coordorigin="7492,2120" coordsize="10,20">
              <v:shape style="position:absolute;left:7492;top:2120;width:10;height:20" coordorigin="7492,2120" coordsize="10,20" path="m7492,2139l7501,2139,7501,2120,7492,2120,7492,2139xe" filled="true" fillcolor="#000000" stroked="false">
                <v:path arrowok="t"/>
                <v:fill type="solid"/>
              </v:shape>
            </v:group>
            <v:group style="position:absolute;left:7492;top:2139;width:10;height:20" coordorigin="7492,2139" coordsize="10,20">
              <v:shape style="position:absolute;left:7492;top:2139;width:10;height:20" coordorigin="7492,2139" coordsize="10,20" path="m7492,2158l7501,2158,7501,2139,7492,2139,7492,2158xe" filled="true" fillcolor="#000000" stroked="false">
                <v:path arrowok="t"/>
                <v:fill type="solid"/>
              </v:shape>
            </v:group>
            <v:group style="position:absolute;left:7492;top:2158;width:10;height:20" coordorigin="7492,2158" coordsize="10,20">
              <v:shape style="position:absolute;left:7492;top:2158;width:10;height:20" coordorigin="7492,2158" coordsize="10,20" path="m7492,2177l7501,2177,7501,2158,7492,2158,7492,2177xe" filled="true" fillcolor="#000000" stroked="false">
                <v:path arrowok="t"/>
                <v:fill type="solid"/>
              </v:shape>
            </v:group>
            <v:group style="position:absolute;left:7492;top:2177;width:10;height:20" coordorigin="7492,2177" coordsize="10,20">
              <v:shape style="position:absolute;left:7492;top:2177;width:10;height:20" coordorigin="7492,2177" coordsize="10,20" path="m7492,2196l7501,2196,7501,2177,7492,2177,7492,2196xe" filled="true" fillcolor="#000000" stroked="false">
                <v:path arrowok="t"/>
                <v:fill type="solid"/>
              </v:shape>
            </v:group>
            <v:group style="position:absolute;left:7492;top:2196;width:10;height:20" coordorigin="7492,2196" coordsize="10,20">
              <v:shape style="position:absolute;left:7492;top:2196;width:10;height:20" coordorigin="7492,2196" coordsize="10,20" path="m7492,2216l7501,2216,7501,2196,7492,2196,7492,2216xe" filled="true" fillcolor="#000000" stroked="false">
                <v:path arrowok="t"/>
                <v:fill type="solid"/>
              </v:shape>
            </v:group>
            <v:group style="position:absolute;left:7492;top:2216;width:10;height:20" coordorigin="7492,2216" coordsize="10,20">
              <v:shape style="position:absolute;left:7492;top:2216;width:10;height:20" coordorigin="7492,2216" coordsize="10,20" path="m7492,2235l7501,2235,7501,2216,7492,2216,7492,2235xe" filled="true" fillcolor="#000000" stroked="false">
                <v:path arrowok="t"/>
                <v:fill type="solid"/>
              </v:shape>
            </v:group>
            <v:group style="position:absolute;left:7492;top:2235;width:10;height:20" coordorigin="7492,2235" coordsize="10,20">
              <v:shape style="position:absolute;left:7492;top:2235;width:10;height:20" coordorigin="7492,2235" coordsize="10,20" path="m7492,2254l7501,2254,7501,2235,7492,2235,7492,2254xe" filled="true" fillcolor="#000000" stroked="false">
                <v:path arrowok="t"/>
                <v:fill type="solid"/>
              </v:shape>
            </v:group>
            <v:group style="position:absolute;left:7492;top:2254;width:10;height:20" coordorigin="7492,2254" coordsize="10,20">
              <v:shape style="position:absolute;left:7492;top:2254;width:10;height:20" coordorigin="7492,2254" coordsize="10,20" path="m7492,2273l7501,2273,7501,2254,7492,2254,7492,2273xe" filled="true" fillcolor="#000000" stroked="false">
                <v:path arrowok="t"/>
                <v:fill type="solid"/>
              </v:shape>
            </v:group>
            <v:group style="position:absolute;left:7492;top:2273;width:10;height:20" coordorigin="7492,2273" coordsize="10,20">
              <v:shape style="position:absolute;left:7492;top:2273;width:10;height:20" coordorigin="7492,2273" coordsize="10,20" path="m7492,2292l7501,2292,7501,2273,7492,2273,7492,2292xe" filled="true" fillcolor="#000000" stroked="false">
                <v:path arrowok="t"/>
                <v:fill type="solid"/>
              </v:shape>
            </v:group>
            <v:group style="position:absolute;left:7492;top:2292;width:10;height:20" coordorigin="7492,2292" coordsize="10,20">
              <v:shape style="position:absolute;left:7492;top:2292;width:10;height:20" coordorigin="7492,2292" coordsize="10,20" path="m7492,2312l7501,2312,7501,2292,7492,2292,7492,2312xe" filled="true" fillcolor="#000000" stroked="false">
                <v:path arrowok="t"/>
                <v:fill type="solid"/>
              </v:shape>
            </v:group>
            <v:group style="position:absolute;left:7492;top:2312;width:10;height:20" coordorigin="7492,2312" coordsize="10,20">
              <v:shape style="position:absolute;left:7492;top:2312;width:10;height:20" coordorigin="7492,2312" coordsize="10,20" path="m7492,2331l7501,2331,7501,2312,7492,2312,7492,2331xe" filled="true" fillcolor="#000000" stroked="false">
                <v:path arrowok="t"/>
                <v:fill type="solid"/>
              </v:shape>
            </v:group>
            <v:group style="position:absolute;left:7492;top:2331;width:10;height:20" coordorigin="7492,2331" coordsize="10,20">
              <v:shape style="position:absolute;left:7492;top:2331;width:10;height:20" coordorigin="7492,2331" coordsize="10,20" path="m7492,2350l7501,2350,7501,2331,7492,2331,7492,2350xe" filled="true" fillcolor="#000000" stroked="false">
                <v:path arrowok="t"/>
                <v:fill type="solid"/>
              </v:shape>
            </v:group>
            <v:group style="position:absolute;left:7492;top:2350;width:10;height:20" coordorigin="7492,2350" coordsize="10,20">
              <v:shape style="position:absolute;left:7492;top:2350;width:10;height:20" coordorigin="7492,2350" coordsize="10,20" path="m7492,2369l7501,2369,7501,2350,7492,2350,7492,2369xe" filled="true" fillcolor="#000000" stroked="false">
                <v:path arrowok="t"/>
                <v:fill type="solid"/>
              </v:shape>
            </v:group>
            <v:group style="position:absolute;left:7492;top:2369;width:10;height:20" coordorigin="7492,2369" coordsize="10,20">
              <v:shape style="position:absolute;left:7492;top:2369;width:10;height:20" coordorigin="7492,2369" coordsize="10,20" path="m7492,2388l7501,2388,7501,2369,7492,2369,7492,2388xe" filled="true" fillcolor="#000000" stroked="false">
                <v:path arrowok="t"/>
                <v:fill type="solid"/>
              </v:shape>
            </v:group>
            <v:group style="position:absolute;left:7492;top:2388;width:10;height:20" coordorigin="7492,2388" coordsize="10,20">
              <v:shape style="position:absolute;left:7492;top:2388;width:10;height:20" coordorigin="7492,2388" coordsize="10,20" path="m7492,2408l7501,2408,7501,2388,7492,2388,7492,2408xe" filled="true" fillcolor="#000000" stroked="false">
                <v:path arrowok="t"/>
                <v:fill type="solid"/>
              </v:shape>
            </v:group>
            <v:group style="position:absolute;left:7492;top:2408;width:10;height:20" coordorigin="7492,2408" coordsize="10,20">
              <v:shape style="position:absolute;left:7492;top:2408;width:10;height:20" coordorigin="7492,2408" coordsize="10,20" path="m7492,2427l7501,2427,7501,2408,7492,2408,7492,2427xe" filled="true" fillcolor="#000000" stroked="false">
                <v:path arrowok="t"/>
                <v:fill type="solid"/>
              </v:shape>
            </v:group>
            <v:group style="position:absolute;left:7492;top:2427;width:10;height:20" coordorigin="7492,2427" coordsize="10,20">
              <v:shape style="position:absolute;left:7492;top:2427;width:10;height:20" coordorigin="7492,2427" coordsize="10,20" path="m7492,2446l7501,2446,7501,2427,7492,2427,7492,2446xe" filled="true" fillcolor="#000000" stroked="false">
                <v:path arrowok="t"/>
                <v:fill type="solid"/>
              </v:shape>
            </v:group>
            <v:group style="position:absolute;left:7492;top:2446;width:10;height:20" coordorigin="7492,2446" coordsize="10,20">
              <v:shape style="position:absolute;left:7492;top:2446;width:10;height:20" coordorigin="7492,2446" coordsize="10,20" path="m7492,2465l7501,2465,7501,2446,7492,2446,7492,2465xe" filled="true" fillcolor="#000000" stroked="false">
                <v:path arrowok="t"/>
                <v:fill type="solid"/>
              </v:shape>
            </v:group>
            <v:group style="position:absolute;left:7492;top:2469;width:10;height:2" coordorigin="7492,2469" coordsize="10,2">
              <v:shape style="position:absolute;left:7492;top:2469;width:10;height:2" coordorigin="7492,2469" coordsize="10,0" path="m7492,2469l7501,2469e" filled="false" stroked="true" strokeweight=".36005pt" strokecolor="#000000">
                <v:path arrowok="t"/>
              </v:shape>
            </v:group>
            <v:group style="position:absolute;left:2148;top:2477;width:20;height:2" coordorigin="2148,2477" coordsize="20,2">
              <v:shape style="position:absolute;left:2148;top:2477;width:20;height:2" coordorigin="2148,2477" coordsize="20,0" path="m2148,2477l2168,2477e" filled="false" stroked="true" strokeweight=".47998pt" strokecolor="#000000">
                <v:path arrowok="t"/>
              </v:shape>
            </v:group>
            <v:group style="position:absolute;left:2168;top:2477;width:20;height:2" coordorigin="2168,2477" coordsize="20,2">
              <v:shape style="position:absolute;left:2168;top:2477;width:20;height:2" coordorigin="2168,2477" coordsize="20,0" path="m2168,2477l2187,2477e" filled="false" stroked="true" strokeweight=".47998pt" strokecolor="#000000">
                <v:path arrowok="t"/>
              </v:shape>
            </v:group>
            <v:group style="position:absolute;left:2187;top:2477;width:20;height:2" coordorigin="2187,2477" coordsize="20,2">
              <v:shape style="position:absolute;left:2187;top:2477;width:20;height:2" coordorigin="2187,2477" coordsize="20,0" path="m2187,2477l2206,2477e" filled="false" stroked="true" strokeweight=".47998pt" strokecolor="#000000">
                <v:path arrowok="t"/>
              </v:shape>
            </v:group>
            <v:group style="position:absolute;left:2206;top:2477;width:20;height:2" coordorigin="2206,2477" coordsize="20,2">
              <v:shape style="position:absolute;left:2206;top:2477;width:20;height:2" coordorigin="2206,2477" coordsize="20,0" path="m2206,2477l2225,2477e" filled="false" stroked="true" strokeweight=".47998pt" strokecolor="#000000">
                <v:path arrowok="t"/>
              </v:shape>
            </v:group>
            <v:group style="position:absolute;left:2225;top:2477;width:20;height:2" coordorigin="2225,2477" coordsize="20,2">
              <v:shape style="position:absolute;left:2225;top:2477;width:20;height:2" coordorigin="2225,2477" coordsize="20,0" path="m2225,2477l2244,2477e" filled="false" stroked="true" strokeweight=".47998pt" strokecolor="#000000">
                <v:path arrowok="t"/>
              </v:shape>
            </v:group>
            <v:group style="position:absolute;left:2244;top:2477;width:20;height:2" coordorigin="2244,2477" coordsize="20,2">
              <v:shape style="position:absolute;left:2244;top:2477;width:20;height:2" coordorigin="2244,2477" coordsize="20,0" path="m2244,2477l2264,2477e" filled="false" stroked="true" strokeweight=".47998pt" strokecolor="#000000">
                <v:path arrowok="t"/>
              </v:shape>
            </v:group>
            <v:group style="position:absolute;left:2264;top:2477;width:20;height:2" coordorigin="2264,2477" coordsize="20,2">
              <v:shape style="position:absolute;left:2264;top:2477;width:20;height:2" coordorigin="2264,2477" coordsize="20,0" path="m2264,2477l2283,2477e" filled="false" stroked="true" strokeweight=".47998pt" strokecolor="#000000">
                <v:path arrowok="t"/>
              </v:shape>
            </v:group>
            <v:group style="position:absolute;left:2283;top:2477;width:20;height:2" coordorigin="2283,2477" coordsize="20,2">
              <v:shape style="position:absolute;left:2283;top:2477;width:20;height:2" coordorigin="2283,2477" coordsize="20,0" path="m2283,2477l2302,2477e" filled="false" stroked="true" strokeweight=".47998pt" strokecolor="#000000">
                <v:path arrowok="t"/>
              </v:shape>
            </v:group>
            <v:group style="position:absolute;left:2302;top:2477;width:20;height:2" coordorigin="2302,2477" coordsize="20,2">
              <v:shape style="position:absolute;left:2302;top:2477;width:20;height:2" coordorigin="2302,2477" coordsize="20,0" path="m2302,2477l2321,2477e" filled="false" stroked="true" strokeweight=".47998pt" strokecolor="#000000">
                <v:path arrowok="t"/>
              </v:shape>
            </v:group>
            <v:group style="position:absolute;left:2321;top:2477;width:20;height:2" coordorigin="2321,2477" coordsize="20,2">
              <v:shape style="position:absolute;left:2321;top:2477;width:20;height:2" coordorigin="2321,2477" coordsize="20,0" path="m2321,2477l2340,2477e" filled="false" stroked="true" strokeweight=".47998pt" strokecolor="#000000">
                <v:path arrowok="t"/>
              </v:shape>
            </v:group>
            <v:group style="position:absolute;left:2340;top:2477;width:20;height:2" coordorigin="2340,2477" coordsize="20,2">
              <v:shape style="position:absolute;left:2340;top:2477;width:20;height:2" coordorigin="2340,2477" coordsize="20,0" path="m2340,2477l2360,2477e" filled="false" stroked="true" strokeweight=".47998pt" strokecolor="#000000">
                <v:path arrowok="t"/>
              </v:shape>
            </v:group>
            <v:group style="position:absolute;left:2360;top:2477;width:20;height:2" coordorigin="2360,2477" coordsize="20,2">
              <v:shape style="position:absolute;left:2360;top:2477;width:20;height:2" coordorigin="2360,2477" coordsize="20,0" path="m2360,2477l2379,2477e" filled="false" stroked="true" strokeweight=".47998pt" strokecolor="#000000">
                <v:path arrowok="t"/>
              </v:shape>
            </v:group>
            <v:group style="position:absolute;left:2379;top:2477;width:20;height:2" coordorigin="2379,2477" coordsize="20,2">
              <v:shape style="position:absolute;left:2379;top:2477;width:20;height:2" coordorigin="2379,2477" coordsize="20,0" path="m2379,2477l2398,2477e" filled="false" stroked="true" strokeweight=".47998pt" strokecolor="#000000">
                <v:path arrowok="t"/>
              </v:shape>
            </v:group>
            <v:group style="position:absolute;left:2398;top:2477;width:20;height:2" coordorigin="2398,2477" coordsize="20,2">
              <v:shape style="position:absolute;left:2398;top:2477;width:20;height:2" coordorigin="2398,2477" coordsize="20,0" path="m2398,2477l2417,2477e" filled="false" stroked="true" strokeweight=".47998pt" strokecolor="#000000">
                <v:path arrowok="t"/>
              </v:shape>
            </v:group>
            <v:group style="position:absolute;left:2417;top:2477;width:20;height:2" coordorigin="2417,2477" coordsize="20,2">
              <v:shape style="position:absolute;left:2417;top:2477;width:20;height:2" coordorigin="2417,2477" coordsize="20,0" path="m2417,2477l2436,2477e" filled="false" stroked="true" strokeweight=".47998pt" strokecolor="#000000">
                <v:path arrowok="t"/>
              </v:shape>
            </v:group>
            <v:group style="position:absolute;left:2436;top:2477;width:20;height:2" coordorigin="2436,2477" coordsize="20,2">
              <v:shape style="position:absolute;left:2436;top:2477;width:20;height:2" coordorigin="2436,2477" coordsize="20,0" path="m2436,2477l2456,2477e" filled="false" stroked="true" strokeweight=".47998pt" strokecolor="#000000">
                <v:path arrowok="t"/>
              </v:shape>
            </v:group>
            <v:group style="position:absolute;left:2456;top:2477;width:20;height:2" coordorigin="2456,2477" coordsize="20,2">
              <v:shape style="position:absolute;left:2456;top:2477;width:20;height:2" coordorigin="2456,2477" coordsize="20,0" path="m2456,2477l2475,2477e" filled="false" stroked="true" strokeweight=".47998pt" strokecolor="#000000">
                <v:path arrowok="t"/>
              </v:shape>
            </v:group>
            <v:group style="position:absolute;left:2475;top:2477;width:20;height:2" coordorigin="2475,2477" coordsize="20,2">
              <v:shape style="position:absolute;left:2475;top:2477;width:20;height:2" coordorigin="2475,2477" coordsize="20,0" path="m2475,2477l2494,2477e" filled="false" stroked="true" strokeweight=".47998pt" strokecolor="#000000">
                <v:path arrowok="t"/>
              </v:shape>
            </v:group>
            <v:group style="position:absolute;left:2494;top:2477;width:20;height:2" coordorigin="2494,2477" coordsize="20,2">
              <v:shape style="position:absolute;left:2494;top:2477;width:20;height:2" coordorigin="2494,2477" coordsize="20,0" path="m2494,2477l2513,2477e" filled="false" stroked="true" strokeweight=".47998pt" strokecolor="#000000">
                <v:path arrowok="t"/>
              </v:shape>
            </v:group>
            <v:group style="position:absolute;left:2513;top:2477;width:20;height:2" coordorigin="2513,2477" coordsize="20,2">
              <v:shape style="position:absolute;left:2513;top:2477;width:20;height:2" coordorigin="2513,2477" coordsize="20,0" path="m2513,2477l2532,2477e" filled="false" stroked="true" strokeweight=".47998pt" strokecolor="#000000">
                <v:path arrowok="t"/>
              </v:shape>
            </v:group>
            <v:group style="position:absolute;left:2532;top:2477;width:20;height:2" coordorigin="2532,2477" coordsize="20,2">
              <v:shape style="position:absolute;left:2532;top:2477;width:20;height:2" coordorigin="2532,2477" coordsize="20,0" path="m2532,2477l2552,2477e" filled="false" stroked="true" strokeweight=".47998pt" strokecolor="#000000">
                <v:path arrowok="t"/>
              </v:shape>
            </v:group>
            <v:group style="position:absolute;left:2552;top:2477;width:20;height:2" coordorigin="2552,2477" coordsize="20,2">
              <v:shape style="position:absolute;left:2552;top:2477;width:20;height:2" coordorigin="2552,2477" coordsize="20,0" path="m2552,2477l2571,2477e" filled="false" stroked="true" strokeweight=".47998pt" strokecolor="#000000">
                <v:path arrowok="t"/>
              </v:shape>
            </v:group>
            <v:group style="position:absolute;left:2571;top:2477;width:20;height:2" coordorigin="2571,2477" coordsize="20,2">
              <v:shape style="position:absolute;left:2571;top:2477;width:20;height:2" coordorigin="2571,2477" coordsize="20,0" path="m2571,2477l2590,2477e" filled="false" stroked="true" strokeweight=".47998pt" strokecolor="#000000">
                <v:path arrowok="t"/>
              </v:shape>
            </v:group>
            <v:group style="position:absolute;left:2590;top:2477;width:20;height:2" coordorigin="2590,2477" coordsize="20,2">
              <v:shape style="position:absolute;left:2590;top:2477;width:20;height:2" coordorigin="2590,2477" coordsize="20,0" path="m2590,2477l2609,2477e" filled="false" stroked="true" strokeweight=".47998pt" strokecolor="#000000">
                <v:path arrowok="t"/>
              </v:shape>
            </v:group>
            <v:group style="position:absolute;left:2609;top:2477;width:20;height:2" coordorigin="2609,2477" coordsize="20,2">
              <v:shape style="position:absolute;left:2609;top:2477;width:20;height:2" coordorigin="2609,2477" coordsize="20,0" path="m2609,2477l2628,2477e" filled="false" stroked="true" strokeweight=".47998pt" strokecolor="#000000">
                <v:path arrowok="t"/>
              </v:shape>
            </v:group>
            <v:group style="position:absolute;left:2628;top:2477;width:20;height:2" coordorigin="2628,2477" coordsize="20,2">
              <v:shape style="position:absolute;left:2628;top:2477;width:20;height:2" coordorigin="2628,2477" coordsize="20,0" path="m2628,2477l2648,2477e" filled="false" stroked="true" strokeweight=".47998pt" strokecolor="#000000">
                <v:path arrowok="t"/>
              </v:shape>
            </v:group>
            <v:group style="position:absolute;left:2648;top:2477;width:20;height:2" coordorigin="2648,2477" coordsize="20,2">
              <v:shape style="position:absolute;left:2648;top:2477;width:20;height:2" coordorigin="2648,2477" coordsize="20,0" path="m2648,2477l2667,2477e" filled="false" stroked="true" strokeweight=".47998pt" strokecolor="#000000">
                <v:path arrowok="t"/>
              </v:shape>
            </v:group>
            <v:group style="position:absolute;left:2667;top:2477;width:20;height:2" coordorigin="2667,2477" coordsize="20,2">
              <v:shape style="position:absolute;left:2667;top:2477;width:20;height:2" coordorigin="2667,2477" coordsize="20,0" path="m2667,2477l2686,2477e" filled="false" stroked="true" strokeweight=".47998pt" strokecolor="#000000">
                <v:path arrowok="t"/>
              </v:shape>
            </v:group>
            <v:group style="position:absolute;left:2686;top:2477;width:20;height:2" coordorigin="2686,2477" coordsize="20,2">
              <v:shape style="position:absolute;left:2686;top:2477;width:20;height:2" coordorigin="2686,2477" coordsize="20,0" path="m2686,2477l2705,2477e" filled="false" stroked="true" strokeweight=".47998pt" strokecolor="#000000">
                <v:path arrowok="t"/>
              </v:shape>
            </v:group>
            <v:group style="position:absolute;left:2705;top:2477;width:20;height:2" coordorigin="2705,2477" coordsize="20,2">
              <v:shape style="position:absolute;left:2705;top:2477;width:20;height:2" coordorigin="2705,2477" coordsize="20,0" path="m2705,2477l2724,2477e" filled="false" stroked="true" strokeweight=".47998pt" strokecolor="#000000">
                <v:path arrowok="t"/>
              </v:shape>
            </v:group>
            <v:group style="position:absolute;left:2724;top:2477;width:20;height:2" coordorigin="2724,2477" coordsize="20,2">
              <v:shape style="position:absolute;left:2724;top:2477;width:20;height:2" coordorigin="2724,2477" coordsize="20,0" path="m2724,2477l2744,2477e" filled="false" stroked="true" strokeweight=".47998pt" strokecolor="#000000">
                <v:path arrowok="t"/>
              </v:shape>
            </v:group>
            <v:group style="position:absolute;left:2744;top:2477;width:20;height:2" coordorigin="2744,2477" coordsize="20,2">
              <v:shape style="position:absolute;left:2744;top:2477;width:20;height:2" coordorigin="2744,2477" coordsize="20,0" path="m2744,2477l2763,2477e" filled="false" stroked="true" strokeweight=".47998pt" strokecolor="#000000">
                <v:path arrowok="t"/>
              </v:shape>
            </v:group>
            <v:group style="position:absolute;left:2763;top:2477;width:20;height:2" coordorigin="2763,2477" coordsize="20,2">
              <v:shape style="position:absolute;left:2763;top:2477;width:20;height:2" coordorigin="2763,2477" coordsize="20,0" path="m2763,2477l2782,2477e" filled="false" stroked="true" strokeweight=".47998pt" strokecolor="#000000">
                <v:path arrowok="t"/>
              </v:shape>
            </v:group>
            <v:group style="position:absolute;left:2782;top:2477;width:20;height:2" coordorigin="2782,2477" coordsize="20,2">
              <v:shape style="position:absolute;left:2782;top:2477;width:20;height:2" coordorigin="2782,2477" coordsize="20,0" path="m2782,2477l2801,2477e" filled="false" stroked="true" strokeweight=".47998pt" strokecolor="#000000">
                <v:path arrowok="t"/>
              </v:shape>
            </v:group>
            <v:group style="position:absolute;left:2801;top:2477;width:20;height:2" coordorigin="2801,2477" coordsize="20,2">
              <v:shape style="position:absolute;left:2801;top:2477;width:20;height:2" coordorigin="2801,2477" coordsize="20,0" path="m2801,2477l2820,2477e" filled="false" stroked="true" strokeweight=".47998pt" strokecolor="#000000">
                <v:path arrowok="t"/>
              </v:shape>
            </v:group>
            <v:group style="position:absolute;left:2820;top:2477;width:20;height:2" coordorigin="2820,2477" coordsize="20,2">
              <v:shape style="position:absolute;left:2820;top:2477;width:20;height:2" coordorigin="2820,2477" coordsize="20,0" path="m2820,2477l2840,2477e" filled="false" stroked="true" strokeweight=".47998pt" strokecolor="#000000">
                <v:path arrowok="t"/>
              </v:shape>
            </v:group>
            <v:group style="position:absolute;left:2840;top:2477;width:20;height:2" coordorigin="2840,2477" coordsize="20,2">
              <v:shape style="position:absolute;left:2840;top:2477;width:20;height:2" coordorigin="2840,2477" coordsize="20,0" path="m2840,2477l2859,2477e" filled="false" stroked="true" strokeweight=".47998pt" strokecolor="#000000">
                <v:path arrowok="t"/>
              </v:shape>
            </v:group>
            <v:group style="position:absolute;left:2859;top:2477;width:20;height:2" coordorigin="2859,2477" coordsize="20,2">
              <v:shape style="position:absolute;left:2859;top:2477;width:20;height:2" coordorigin="2859,2477" coordsize="20,0" path="m2859,2477l2878,2477e" filled="false" stroked="true" strokeweight=".47998pt" strokecolor="#000000">
                <v:path arrowok="t"/>
              </v:shape>
            </v:group>
            <v:group style="position:absolute;left:2878;top:2477;width:20;height:2" coordorigin="2878,2477" coordsize="20,2">
              <v:shape style="position:absolute;left:2878;top:2477;width:20;height:2" coordorigin="2878,2477" coordsize="20,0" path="m2878,2477l2897,2477e" filled="false" stroked="true" strokeweight=".47998pt" strokecolor="#000000">
                <v:path arrowok="t"/>
              </v:shape>
            </v:group>
            <v:group style="position:absolute;left:2897;top:2477;width:20;height:2" coordorigin="2897,2477" coordsize="20,2">
              <v:shape style="position:absolute;left:2897;top:2477;width:20;height:2" coordorigin="2897,2477" coordsize="20,0" path="m2897,2477l2916,2477e" filled="false" stroked="true" strokeweight=".47998pt" strokecolor="#000000">
                <v:path arrowok="t"/>
              </v:shape>
            </v:group>
            <v:group style="position:absolute;left:2916;top:2477;width:20;height:2" coordorigin="2916,2477" coordsize="20,2">
              <v:shape style="position:absolute;left:2916;top:2477;width:20;height:2" coordorigin="2916,2477" coordsize="20,0" path="m2916,2477l2936,2477e" filled="false" stroked="true" strokeweight=".47998pt" strokecolor="#000000">
                <v:path arrowok="t"/>
              </v:shape>
            </v:group>
            <v:group style="position:absolute;left:2936;top:2477;width:20;height:2" coordorigin="2936,2477" coordsize="20,2">
              <v:shape style="position:absolute;left:2936;top:2477;width:20;height:2" coordorigin="2936,2477" coordsize="20,0" path="m2936,2477l2955,2477e" filled="false" stroked="true" strokeweight=".47998pt" strokecolor="#000000">
                <v:path arrowok="t"/>
              </v:shape>
            </v:group>
            <v:group style="position:absolute;left:2955;top:2477;width:20;height:2" coordorigin="2955,2477" coordsize="20,2">
              <v:shape style="position:absolute;left:2955;top:2477;width:20;height:2" coordorigin="2955,2477" coordsize="20,0" path="m2955,2477l2974,2477e" filled="false" stroked="true" strokeweight=".47998pt" strokecolor="#000000">
                <v:path arrowok="t"/>
              </v:shape>
            </v:group>
            <v:group style="position:absolute;left:2974;top:2477;width:20;height:2" coordorigin="2974,2477" coordsize="20,2">
              <v:shape style="position:absolute;left:2974;top:2477;width:20;height:2" coordorigin="2974,2477" coordsize="20,0" path="m2974,2477l2993,2477e" filled="false" stroked="true" strokeweight=".47998pt" strokecolor="#000000">
                <v:path arrowok="t"/>
              </v:shape>
            </v:group>
            <v:group style="position:absolute;left:2993;top:2477;width:20;height:2" coordorigin="2993,2477" coordsize="20,2">
              <v:shape style="position:absolute;left:2993;top:2477;width:20;height:2" coordorigin="2993,2477" coordsize="20,0" path="m2993,2477l3012,2477e" filled="false" stroked="true" strokeweight=".47998pt" strokecolor="#000000">
                <v:path arrowok="t"/>
              </v:shape>
            </v:group>
            <v:group style="position:absolute;left:3012;top:2477;width:20;height:2" coordorigin="3012,2477" coordsize="20,2">
              <v:shape style="position:absolute;left:3012;top:2477;width:20;height:2" coordorigin="3012,2477" coordsize="20,0" path="m3012,2477l3032,2477e" filled="false" stroked="true" strokeweight=".47998pt" strokecolor="#000000">
                <v:path arrowok="t"/>
              </v:shape>
            </v:group>
            <v:group style="position:absolute;left:3032;top:2477;width:20;height:2" coordorigin="3032,2477" coordsize="20,2">
              <v:shape style="position:absolute;left:3032;top:2477;width:20;height:2" coordorigin="3032,2477" coordsize="20,0" path="m3032,2477l3051,2477e" filled="false" stroked="true" strokeweight=".47998pt" strokecolor="#000000">
                <v:path arrowok="t"/>
              </v:shape>
            </v:group>
            <v:group style="position:absolute;left:3051;top:2477;width:20;height:2" coordorigin="3051,2477" coordsize="20,2">
              <v:shape style="position:absolute;left:3051;top:2477;width:20;height:2" coordorigin="3051,2477" coordsize="20,0" path="m3051,2477l3070,2477e" filled="false" stroked="true" strokeweight=".47998pt" strokecolor="#000000">
                <v:path arrowok="t"/>
              </v:shape>
            </v:group>
            <v:group style="position:absolute;left:3070;top:2477;width:20;height:2" coordorigin="3070,2477" coordsize="20,2">
              <v:shape style="position:absolute;left:3070;top:2477;width:20;height:2" coordorigin="3070,2477" coordsize="20,0" path="m3070,2477l3089,2477e" filled="false" stroked="true" strokeweight=".47998pt" strokecolor="#000000">
                <v:path arrowok="t"/>
              </v:shape>
            </v:group>
            <v:group style="position:absolute;left:3089;top:2477;width:20;height:2" coordorigin="3089,2477" coordsize="20,2">
              <v:shape style="position:absolute;left:3089;top:2477;width:20;height:2" coordorigin="3089,2477" coordsize="20,0" path="m3089,2477l3108,2477e" filled="false" stroked="true" strokeweight=".47998pt" strokecolor="#000000">
                <v:path arrowok="t"/>
              </v:shape>
            </v:group>
            <v:group style="position:absolute;left:3108;top:2477;width:20;height:2" coordorigin="3108,2477" coordsize="20,2">
              <v:shape style="position:absolute;left:3108;top:2477;width:20;height:2" coordorigin="3108,2477" coordsize="20,0" path="m3108,2477l3128,2477e" filled="false" stroked="true" strokeweight=".47998pt" strokecolor="#000000">
                <v:path arrowok="t"/>
              </v:shape>
            </v:group>
            <v:group style="position:absolute;left:3128;top:2477;width:20;height:2" coordorigin="3128,2477" coordsize="20,2">
              <v:shape style="position:absolute;left:3128;top:2477;width:20;height:2" coordorigin="3128,2477" coordsize="20,0" path="m3128,2477l3147,2477e" filled="false" stroked="true" strokeweight=".47998pt" strokecolor="#000000">
                <v:path arrowok="t"/>
              </v:shape>
            </v:group>
            <v:group style="position:absolute;left:3147;top:2477;width:20;height:2" coordorigin="3147,2477" coordsize="20,2">
              <v:shape style="position:absolute;left:3147;top:2477;width:20;height:2" coordorigin="3147,2477" coordsize="20,0" path="m3147,2477l3166,2477e" filled="false" stroked="true" strokeweight=".47998pt" strokecolor="#000000">
                <v:path arrowok="t"/>
              </v:shape>
            </v:group>
            <v:group style="position:absolute;left:3166;top:2477;width:20;height:2" coordorigin="3166,2477" coordsize="20,2">
              <v:shape style="position:absolute;left:3166;top:2477;width:20;height:2" coordorigin="3166,2477" coordsize="20,0" path="m3166,2477l3185,2477e" filled="false" stroked="true" strokeweight=".47998pt" strokecolor="#000000">
                <v:path arrowok="t"/>
              </v:shape>
            </v:group>
            <v:group style="position:absolute;left:3185;top:2477;width:20;height:2" coordorigin="3185,2477" coordsize="20,2">
              <v:shape style="position:absolute;left:3185;top:2477;width:20;height:2" coordorigin="3185,2477" coordsize="20,0" path="m3185,2477l3204,2477e" filled="false" stroked="true" strokeweight=".47998pt" strokecolor="#000000">
                <v:path arrowok="t"/>
              </v:shape>
            </v:group>
            <v:group style="position:absolute;left:3204;top:2477;width:20;height:2" coordorigin="3204,2477" coordsize="20,2">
              <v:shape style="position:absolute;left:3204;top:2477;width:20;height:2" coordorigin="3204,2477" coordsize="20,0" path="m3204,2477l3224,2477e" filled="false" stroked="true" strokeweight=".47998pt" strokecolor="#000000">
                <v:path arrowok="t"/>
              </v:shape>
            </v:group>
            <v:group style="position:absolute;left:3224;top:2477;width:20;height:2" coordorigin="3224,2477" coordsize="20,2">
              <v:shape style="position:absolute;left:3224;top:2477;width:20;height:2" coordorigin="3224,2477" coordsize="20,0" path="m3224,2477l3243,2477e" filled="false" stroked="true" strokeweight=".47998pt" strokecolor="#000000">
                <v:path arrowok="t"/>
              </v:shape>
            </v:group>
            <v:group style="position:absolute;left:3243;top:2477;width:20;height:2" coordorigin="3243,2477" coordsize="20,2">
              <v:shape style="position:absolute;left:3243;top:2477;width:20;height:2" coordorigin="3243,2477" coordsize="20,0" path="m3243,2477l3262,2477e" filled="false" stroked="true" strokeweight=".47998pt" strokecolor="#000000">
                <v:path arrowok="t"/>
              </v:shape>
            </v:group>
            <v:group style="position:absolute;left:3262;top:2477;width:20;height:2" coordorigin="3262,2477" coordsize="20,2">
              <v:shape style="position:absolute;left:3262;top:2477;width:20;height:2" coordorigin="3262,2477" coordsize="20,0" path="m3262,2477l3281,2477e" filled="false" stroked="true" strokeweight=".47998pt" strokecolor="#000000">
                <v:path arrowok="t"/>
              </v:shape>
            </v:group>
            <v:group style="position:absolute;left:3281;top:2477;width:20;height:2" coordorigin="3281,2477" coordsize="20,2">
              <v:shape style="position:absolute;left:3281;top:2477;width:20;height:2" coordorigin="3281,2477" coordsize="20,0" path="m3281,2477l3300,2477e" filled="false" stroked="true" strokeweight=".47998pt" strokecolor="#000000">
                <v:path arrowok="t"/>
              </v:shape>
            </v:group>
            <v:group style="position:absolute;left:3300;top:2477;width:20;height:2" coordorigin="3300,2477" coordsize="20,2">
              <v:shape style="position:absolute;left:3300;top:2477;width:20;height:2" coordorigin="3300,2477" coordsize="20,0" path="m3300,2477l3320,2477e" filled="false" stroked="true" strokeweight=".47998pt" strokecolor="#000000">
                <v:path arrowok="t"/>
              </v:shape>
            </v:group>
            <v:group style="position:absolute;left:3320;top:2477;width:20;height:2" coordorigin="3320,2477" coordsize="20,2">
              <v:shape style="position:absolute;left:3320;top:2477;width:20;height:2" coordorigin="3320,2477" coordsize="20,0" path="m3320,2477l3339,2477e" filled="false" stroked="true" strokeweight=".47998pt" strokecolor="#000000">
                <v:path arrowok="t"/>
              </v:shape>
            </v:group>
            <v:group style="position:absolute;left:3339;top:2477;width:20;height:2" coordorigin="3339,2477" coordsize="20,2">
              <v:shape style="position:absolute;left:3339;top:2477;width:20;height:2" coordorigin="3339,2477" coordsize="20,0" path="m3339,2477l3358,2477e" filled="false" stroked="true" strokeweight=".47998pt" strokecolor="#000000">
                <v:path arrowok="t"/>
              </v:shape>
            </v:group>
            <v:group style="position:absolute;left:3358;top:2477;width:20;height:2" coordorigin="3358,2477" coordsize="20,2">
              <v:shape style="position:absolute;left:3358;top:2477;width:20;height:2" coordorigin="3358,2477" coordsize="20,0" path="m3358,2477l3377,2477e" filled="false" stroked="true" strokeweight=".47998pt" strokecolor="#000000">
                <v:path arrowok="t"/>
              </v:shape>
            </v:group>
            <v:group style="position:absolute;left:3377;top:2477;width:20;height:2" coordorigin="3377,2477" coordsize="20,2">
              <v:shape style="position:absolute;left:3377;top:2477;width:20;height:2" coordorigin="3377,2477" coordsize="20,0" path="m3377,2477l3396,2477e" filled="false" stroked="true" strokeweight=".47998pt" strokecolor="#000000">
                <v:path arrowok="t"/>
              </v:shape>
            </v:group>
            <v:group style="position:absolute;left:3396;top:2477;width:20;height:2" coordorigin="3396,2477" coordsize="20,2">
              <v:shape style="position:absolute;left:3396;top:2477;width:20;height:2" coordorigin="3396,2477" coordsize="20,0" path="m3396,2477l3416,2477e" filled="false" stroked="true" strokeweight=".47998pt" strokecolor="#000000">
                <v:path arrowok="t"/>
              </v:shape>
            </v:group>
            <v:group style="position:absolute;left:3416;top:2477;width:20;height:2" coordorigin="3416,2477" coordsize="20,2">
              <v:shape style="position:absolute;left:3416;top:2477;width:20;height:2" coordorigin="3416,2477" coordsize="20,0" path="m3416,2477l3435,2477e" filled="false" stroked="true" strokeweight=".47998pt" strokecolor="#000000">
                <v:path arrowok="t"/>
              </v:shape>
            </v:group>
            <v:group style="position:absolute;left:3435;top:2477;width:20;height:2" coordorigin="3435,2477" coordsize="20,2">
              <v:shape style="position:absolute;left:3435;top:2477;width:20;height:2" coordorigin="3435,2477" coordsize="20,0" path="m3435,2477l3454,2477e" filled="false" stroked="true" strokeweight=".47998pt" strokecolor="#000000">
                <v:path arrowok="t"/>
              </v:shape>
            </v:group>
            <v:group style="position:absolute;left:3454;top:2477;width:20;height:2" coordorigin="3454,2477" coordsize="20,2">
              <v:shape style="position:absolute;left:3454;top:2477;width:20;height:2" coordorigin="3454,2477" coordsize="20,0" path="m3454,2477l3473,2477e" filled="false" stroked="true" strokeweight=".47998pt" strokecolor="#000000">
                <v:path arrowok="t"/>
              </v:shape>
            </v:group>
            <v:group style="position:absolute;left:3473;top:2477;width:20;height:2" coordorigin="3473,2477" coordsize="20,2">
              <v:shape style="position:absolute;left:3473;top:2477;width:20;height:2" coordorigin="3473,2477" coordsize="20,0" path="m3473,2477l3492,2477e" filled="false" stroked="true" strokeweight=".47998pt" strokecolor="#000000">
                <v:path arrowok="t"/>
              </v:shape>
            </v:group>
            <v:group style="position:absolute;left:3492;top:2477;width:20;height:2" coordorigin="3492,2477" coordsize="20,2">
              <v:shape style="position:absolute;left:3492;top:2477;width:20;height:2" coordorigin="3492,2477" coordsize="20,0" path="m3492,2477l3512,2477e" filled="false" stroked="true" strokeweight=".47998pt" strokecolor="#000000">
                <v:path arrowok="t"/>
              </v:shape>
            </v:group>
            <v:group style="position:absolute;left:3512;top:2477;width:20;height:2" coordorigin="3512,2477" coordsize="20,2">
              <v:shape style="position:absolute;left:3512;top:2477;width:20;height:2" coordorigin="3512,2477" coordsize="20,0" path="m3512,2477l3531,2477e" filled="false" stroked="true" strokeweight=".47998pt" strokecolor="#000000">
                <v:path arrowok="t"/>
              </v:shape>
            </v:group>
            <v:group style="position:absolute;left:3531;top:2477;width:20;height:2" coordorigin="3531,2477" coordsize="20,2">
              <v:shape style="position:absolute;left:3531;top:2477;width:20;height:2" coordorigin="3531,2477" coordsize="20,0" path="m3531,2477l3550,2477e" filled="false" stroked="true" strokeweight=".47998pt" strokecolor="#000000">
                <v:path arrowok="t"/>
              </v:shape>
            </v:group>
            <v:group style="position:absolute;left:3550;top:2477;width:20;height:2" coordorigin="3550,2477" coordsize="20,2">
              <v:shape style="position:absolute;left:3550;top:2477;width:20;height:2" coordorigin="3550,2477" coordsize="20,0" path="m3550,2477l3569,2477e" filled="false" stroked="true" strokeweight=".47998pt" strokecolor="#000000">
                <v:path arrowok="t"/>
              </v:shape>
            </v:group>
            <v:group style="position:absolute;left:3569;top:2477;width:20;height:2" coordorigin="3569,2477" coordsize="20,2">
              <v:shape style="position:absolute;left:3569;top:2477;width:20;height:2" coordorigin="3569,2477" coordsize="20,0" path="m3569,2477l3588,2477e" filled="false" stroked="true" strokeweight=".47998pt" strokecolor="#000000">
                <v:path arrowok="t"/>
              </v:shape>
            </v:group>
            <v:group style="position:absolute;left:3588;top:2477;width:20;height:2" coordorigin="3588,2477" coordsize="20,2">
              <v:shape style="position:absolute;left:3588;top:2477;width:20;height:2" coordorigin="3588,2477" coordsize="20,0" path="m3588,2477l3608,2477e" filled="false" stroked="true" strokeweight=".47998pt" strokecolor="#000000">
                <v:path arrowok="t"/>
              </v:shape>
            </v:group>
            <v:group style="position:absolute;left:3608;top:2477;width:20;height:2" coordorigin="3608,2477" coordsize="20,2">
              <v:shape style="position:absolute;left:3608;top:2477;width:20;height:2" coordorigin="3608,2477" coordsize="20,0" path="m3608,2477l3627,2477e" filled="false" stroked="true" strokeweight=".47998pt" strokecolor="#000000">
                <v:path arrowok="t"/>
              </v:shape>
            </v:group>
            <v:group style="position:absolute;left:3627;top:2477;width:20;height:2" coordorigin="3627,2477" coordsize="20,2">
              <v:shape style="position:absolute;left:3627;top:2477;width:20;height:2" coordorigin="3627,2477" coordsize="20,0" path="m3627,2477l3646,2477e" filled="false" stroked="true" strokeweight=".47998pt" strokecolor="#000000">
                <v:path arrowok="t"/>
              </v:shape>
            </v:group>
            <v:group style="position:absolute;left:3646;top:2477;width:20;height:2" coordorigin="3646,2477" coordsize="20,2">
              <v:shape style="position:absolute;left:3646;top:2477;width:20;height:2" coordorigin="3646,2477" coordsize="20,0" path="m3646,2477l3665,2477e" filled="false" stroked="true" strokeweight=".47998pt" strokecolor="#000000">
                <v:path arrowok="t"/>
              </v:shape>
            </v:group>
            <v:group style="position:absolute;left:3665;top:2477;width:20;height:2" coordorigin="3665,2477" coordsize="20,2">
              <v:shape style="position:absolute;left:3665;top:2477;width:20;height:2" coordorigin="3665,2477" coordsize="20,0" path="m3665,2477l3684,2477e" filled="false" stroked="true" strokeweight=".47998pt" strokecolor="#000000">
                <v:path arrowok="t"/>
              </v:shape>
            </v:group>
            <v:group style="position:absolute;left:3684;top:2477;width:20;height:2" coordorigin="3684,2477" coordsize="20,2">
              <v:shape style="position:absolute;left:3684;top:2477;width:20;height:2" coordorigin="3684,2477" coordsize="20,0" path="m3684,2477l3704,2477e" filled="false" stroked="true" strokeweight=".47998pt" strokecolor="#000000">
                <v:path arrowok="t"/>
              </v:shape>
            </v:group>
            <v:group style="position:absolute;left:3704;top:2477;width:20;height:2" coordorigin="3704,2477" coordsize="20,2">
              <v:shape style="position:absolute;left:3704;top:2477;width:20;height:2" coordorigin="3704,2477" coordsize="20,0" path="m3704,2477l3723,2477e" filled="false" stroked="true" strokeweight=".47998pt" strokecolor="#000000">
                <v:path arrowok="t"/>
              </v:shape>
            </v:group>
            <v:group style="position:absolute;left:3723;top:2477;width:20;height:2" coordorigin="3723,2477" coordsize="20,2">
              <v:shape style="position:absolute;left:3723;top:2477;width:20;height:2" coordorigin="3723,2477" coordsize="20,0" path="m3723,2477l3742,2477e" filled="false" stroked="true" strokeweight=".47998pt" strokecolor="#000000">
                <v:path arrowok="t"/>
              </v:shape>
            </v:group>
            <v:group style="position:absolute;left:3742;top:2477;width:20;height:2" coordorigin="3742,2477" coordsize="20,2">
              <v:shape style="position:absolute;left:3742;top:2477;width:20;height:2" coordorigin="3742,2477" coordsize="20,0" path="m3742,2477l3761,2477e" filled="false" stroked="true" strokeweight=".47998pt" strokecolor="#000000">
                <v:path arrowok="t"/>
              </v:shape>
            </v:group>
            <v:group style="position:absolute;left:3761;top:2477;width:20;height:2" coordorigin="3761,2477" coordsize="20,2">
              <v:shape style="position:absolute;left:3761;top:2477;width:20;height:2" coordorigin="3761,2477" coordsize="20,0" path="m3761,2477l3780,2477e" filled="false" stroked="true" strokeweight=".47998pt" strokecolor="#000000">
                <v:path arrowok="t"/>
              </v:shape>
            </v:group>
            <v:group style="position:absolute;left:3780;top:2477;width:20;height:2" coordorigin="3780,2477" coordsize="20,2">
              <v:shape style="position:absolute;left:3780;top:2477;width:20;height:2" coordorigin="3780,2477" coordsize="20,0" path="m3780,2477l3800,2477e" filled="false" stroked="true" strokeweight=".47998pt" strokecolor="#000000">
                <v:path arrowok="t"/>
              </v:shape>
            </v:group>
            <v:group style="position:absolute;left:3800;top:2477;width:20;height:2" coordorigin="3800,2477" coordsize="20,2">
              <v:shape style="position:absolute;left:3800;top:2477;width:20;height:2" coordorigin="3800,2477" coordsize="20,0" path="m3800,2477l3819,2477e" filled="false" stroked="true" strokeweight=".47998pt" strokecolor="#000000">
                <v:path arrowok="t"/>
              </v:shape>
            </v:group>
            <v:group style="position:absolute;left:3819;top:2477;width:20;height:2" coordorigin="3819,2477" coordsize="20,2">
              <v:shape style="position:absolute;left:3819;top:2477;width:20;height:2" coordorigin="3819,2477" coordsize="20,0" path="m3819,2477l3838,2477e" filled="false" stroked="true" strokeweight=".47998pt" strokecolor="#000000">
                <v:path arrowok="t"/>
              </v:shape>
            </v:group>
            <v:group style="position:absolute;left:3838;top:2477;width:20;height:2" coordorigin="3838,2477" coordsize="20,2">
              <v:shape style="position:absolute;left:3838;top:2477;width:20;height:2" coordorigin="3838,2477" coordsize="20,0" path="m3838,2477l3857,2477e" filled="false" stroked="true" strokeweight=".47998pt" strokecolor="#000000">
                <v:path arrowok="t"/>
              </v:shape>
            </v:group>
            <v:group style="position:absolute;left:3857;top:2477;width:20;height:2" coordorigin="3857,2477" coordsize="20,2">
              <v:shape style="position:absolute;left:3857;top:2477;width:20;height:2" coordorigin="3857,2477" coordsize="20,0" path="m3857,2477l3876,2477e" filled="false" stroked="true" strokeweight=".47998pt" strokecolor="#000000">
                <v:path arrowok="t"/>
              </v:shape>
            </v:group>
            <v:group style="position:absolute;left:3876;top:2477;width:20;height:2" coordorigin="3876,2477" coordsize="20,2">
              <v:shape style="position:absolute;left:3876;top:2477;width:20;height:2" coordorigin="3876,2477" coordsize="20,0" path="m3876,2477l3896,2477e" filled="false" stroked="true" strokeweight=".47998pt" strokecolor="#000000">
                <v:path arrowok="t"/>
              </v:shape>
            </v:group>
            <v:group style="position:absolute;left:3896;top:2477;width:20;height:2" coordorigin="3896,2477" coordsize="20,2">
              <v:shape style="position:absolute;left:3896;top:2477;width:20;height:2" coordorigin="3896,2477" coordsize="20,0" path="m3896,2477l3915,2477e" filled="false" stroked="true" strokeweight=".47998pt" strokecolor="#000000">
                <v:path arrowok="t"/>
              </v:shape>
            </v:group>
            <v:group style="position:absolute;left:3915;top:2477;width:20;height:2" coordorigin="3915,2477" coordsize="20,2">
              <v:shape style="position:absolute;left:3915;top:2477;width:20;height:2" coordorigin="3915,2477" coordsize="20,0" path="m3915,2477l3934,2477e" filled="false" stroked="true" strokeweight=".47998pt" strokecolor="#000000">
                <v:path arrowok="t"/>
              </v:shape>
            </v:group>
            <v:group style="position:absolute;left:3934;top:2477;width:20;height:2" coordorigin="3934,2477" coordsize="20,2">
              <v:shape style="position:absolute;left:3934;top:2477;width:20;height:2" coordorigin="3934,2477" coordsize="20,0" path="m3934,2477l3953,2477e" filled="false" stroked="true" strokeweight=".47998pt" strokecolor="#000000">
                <v:path arrowok="t"/>
              </v:shape>
            </v:group>
            <v:group style="position:absolute;left:3953;top:2477;width:20;height:2" coordorigin="3953,2477" coordsize="20,2">
              <v:shape style="position:absolute;left:3953;top:2477;width:20;height:2" coordorigin="3953,2477" coordsize="20,0" path="m3953,2477l3972,2477e" filled="false" stroked="true" strokeweight=".47998pt" strokecolor="#000000">
                <v:path arrowok="t"/>
              </v:shape>
            </v:group>
            <v:group style="position:absolute;left:3972;top:2477;width:20;height:2" coordorigin="3972,2477" coordsize="20,2">
              <v:shape style="position:absolute;left:3972;top:2477;width:20;height:2" coordorigin="3972,2477" coordsize="20,0" path="m3972,2477l3992,2477e" filled="false" stroked="true" strokeweight=".47998pt" strokecolor="#000000">
                <v:path arrowok="t"/>
              </v:shape>
            </v:group>
            <v:group style="position:absolute;left:3992;top:2477;width:20;height:2" coordorigin="3992,2477" coordsize="20,2">
              <v:shape style="position:absolute;left:3992;top:2477;width:20;height:2" coordorigin="3992,2477" coordsize="20,0" path="m3992,2477l4011,2477e" filled="false" stroked="true" strokeweight=".47998pt" strokecolor="#000000">
                <v:path arrowok="t"/>
              </v:shape>
            </v:group>
            <v:group style="position:absolute;left:4011;top:2477;width:20;height:2" coordorigin="4011,2477" coordsize="20,2">
              <v:shape style="position:absolute;left:4011;top:2477;width:20;height:2" coordorigin="4011,2477" coordsize="20,0" path="m4011,2477l4031,2477e" filled="false" stroked="true" strokeweight=".47998pt" strokecolor="#000000">
                <v:path arrowok="t"/>
              </v:shape>
            </v:group>
            <v:group style="position:absolute;left:4031;top:2477;width:20;height:2" coordorigin="4031,2477" coordsize="20,2">
              <v:shape style="position:absolute;left:4031;top:2477;width:20;height:2" coordorigin="4031,2477" coordsize="20,0" path="m4031,2477l4050,2477e" filled="false" stroked="true" strokeweight=".47998pt" strokecolor="#000000">
                <v:path arrowok="t"/>
              </v:shape>
            </v:group>
            <v:group style="position:absolute;left:4050;top:2477;width:20;height:2" coordorigin="4050,2477" coordsize="20,2">
              <v:shape style="position:absolute;left:4050;top:2477;width:20;height:2" coordorigin="4050,2477" coordsize="20,0" path="m4050,2477l4069,2477e" filled="false" stroked="true" strokeweight=".47998pt" strokecolor="#000000">
                <v:path arrowok="t"/>
              </v:shape>
            </v:group>
            <v:group style="position:absolute;left:4069;top:2477;width:20;height:2" coordorigin="4069,2477" coordsize="20,2">
              <v:shape style="position:absolute;left:4069;top:2477;width:20;height:2" coordorigin="4069,2477" coordsize="20,0" path="m4069,2477l4088,2477e" filled="false" stroked="true" strokeweight=".47998pt" strokecolor="#000000">
                <v:path arrowok="t"/>
              </v:shape>
            </v:group>
            <v:group style="position:absolute;left:4088;top:2477;width:20;height:2" coordorigin="4088,2477" coordsize="20,2">
              <v:shape style="position:absolute;left:4088;top:2477;width:20;height:2" coordorigin="4088,2477" coordsize="20,0" path="m4088,2477l4107,2477e" filled="false" stroked="true" strokeweight=".47998pt" strokecolor="#000000">
                <v:path arrowok="t"/>
              </v:shape>
            </v:group>
            <v:group style="position:absolute;left:4107;top:2477;width:20;height:2" coordorigin="4107,2477" coordsize="20,2">
              <v:shape style="position:absolute;left:4107;top:2477;width:20;height:2" coordorigin="4107,2477" coordsize="20,0" path="m4107,2477l4127,2477e" filled="false" stroked="true" strokeweight=".47998pt" strokecolor="#000000">
                <v:path arrowok="t"/>
              </v:shape>
            </v:group>
            <v:group style="position:absolute;left:4127;top:2477;width:20;height:2" coordorigin="4127,2477" coordsize="20,2">
              <v:shape style="position:absolute;left:4127;top:2477;width:20;height:2" coordorigin="4127,2477" coordsize="20,0" path="m4127,2477l4146,2477e" filled="false" stroked="true" strokeweight=".47998pt" strokecolor="#000000">
                <v:path arrowok="t"/>
              </v:shape>
            </v:group>
            <v:group style="position:absolute;left:4146;top:2477;width:20;height:2" coordorigin="4146,2477" coordsize="20,2">
              <v:shape style="position:absolute;left:4146;top:2477;width:20;height:2" coordorigin="4146,2477" coordsize="20,0" path="m4146,2477l4165,2477e" filled="false" stroked="true" strokeweight=".47998pt" strokecolor="#000000">
                <v:path arrowok="t"/>
              </v:shape>
            </v:group>
            <v:group style="position:absolute;left:4165;top:2477;width:20;height:2" coordorigin="4165,2477" coordsize="20,2">
              <v:shape style="position:absolute;left:4165;top:2477;width:20;height:2" coordorigin="4165,2477" coordsize="20,0" path="m4165,2477l4184,2477e" filled="false" stroked="true" strokeweight=".47998pt" strokecolor="#000000">
                <v:path arrowok="t"/>
              </v:shape>
            </v:group>
            <v:group style="position:absolute;left:4184;top:2477;width:20;height:2" coordorigin="4184,2477" coordsize="20,2">
              <v:shape style="position:absolute;left:4184;top:2477;width:20;height:2" coordorigin="4184,2477" coordsize="20,0" path="m4184,2477l4203,2477e" filled="false" stroked="true" strokeweight=".47998pt" strokecolor="#000000">
                <v:path arrowok="t"/>
              </v:shape>
            </v:group>
            <v:group style="position:absolute;left:4203;top:2477;width:20;height:2" coordorigin="4203,2477" coordsize="20,2">
              <v:shape style="position:absolute;left:4203;top:2477;width:20;height:2" coordorigin="4203,2477" coordsize="20,0" path="m4203,2477l4223,2477e" filled="false" stroked="true" strokeweight=".47998pt" strokecolor="#000000">
                <v:path arrowok="t"/>
              </v:shape>
            </v:group>
            <v:group style="position:absolute;left:4223;top:2477;width:20;height:2" coordorigin="4223,2477" coordsize="20,2">
              <v:shape style="position:absolute;left:4223;top:2477;width:20;height:2" coordorigin="4223,2477" coordsize="20,0" path="m4223,2477l4242,2477e" filled="false" stroked="true" strokeweight=".47998pt" strokecolor="#000000">
                <v:path arrowok="t"/>
              </v:shape>
            </v:group>
            <v:group style="position:absolute;left:4242;top:2477;width:20;height:2" coordorigin="4242,2477" coordsize="20,2">
              <v:shape style="position:absolute;left:4242;top:2477;width:20;height:2" coordorigin="4242,2477" coordsize="20,0" path="m4242,2477l4261,2477e" filled="false" stroked="true" strokeweight=".47998pt" strokecolor="#000000">
                <v:path arrowok="t"/>
              </v:shape>
            </v:group>
            <v:group style="position:absolute;left:4261;top:2477;width:20;height:2" coordorigin="4261,2477" coordsize="20,2">
              <v:shape style="position:absolute;left:4261;top:2477;width:20;height:2" coordorigin="4261,2477" coordsize="20,0" path="m4261,2477l4280,2477e" filled="false" stroked="true" strokeweight=".47998pt" strokecolor="#000000">
                <v:path arrowok="t"/>
              </v:shape>
            </v:group>
            <v:group style="position:absolute;left:4280;top:2477;width:20;height:2" coordorigin="4280,2477" coordsize="20,2">
              <v:shape style="position:absolute;left:4280;top:2477;width:20;height:2" coordorigin="4280,2477" coordsize="20,0" path="m4280,2477l4299,2477e" filled="false" stroked="true" strokeweight=".47998pt" strokecolor="#000000">
                <v:path arrowok="t"/>
              </v:shape>
            </v:group>
            <v:group style="position:absolute;left:4299;top:2477;width:20;height:2" coordorigin="4299,2477" coordsize="20,2">
              <v:shape style="position:absolute;left:4299;top:2477;width:20;height:2" coordorigin="4299,2477" coordsize="20,0" path="m4299,2477l4319,2477e" filled="false" stroked="true" strokeweight=".47998pt" strokecolor="#000000">
                <v:path arrowok="t"/>
              </v:shape>
            </v:group>
            <v:group style="position:absolute;left:4319;top:2477;width:20;height:2" coordorigin="4319,2477" coordsize="20,2">
              <v:shape style="position:absolute;left:4319;top:2477;width:20;height:2" coordorigin="4319,2477" coordsize="20,0" path="m4319,2477l4338,2477e" filled="false" stroked="true" strokeweight=".47998pt" strokecolor="#000000">
                <v:path arrowok="t"/>
              </v:shape>
            </v:group>
            <v:group style="position:absolute;left:4338;top:2477;width:20;height:2" coordorigin="4338,2477" coordsize="20,2">
              <v:shape style="position:absolute;left:4338;top:2477;width:20;height:2" coordorigin="4338,2477" coordsize="20,0" path="m4338,2477l4357,2477e" filled="false" stroked="true" strokeweight=".47998pt" strokecolor="#000000">
                <v:path arrowok="t"/>
              </v:shape>
            </v:group>
            <v:group style="position:absolute;left:4357;top:2477;width:20;height:2" coordorigin="4357,2477" coordsize="20,2">
              <v:shape style="position:absolute;left:4357;top:2477;width:20;height:2" coordorigin="4357,2477" coordsize="20,0" path="m4357,2477l4376,2477e" filled="false" stroked="true" strokeweight=".47998pt" strokecolor="#000000">
                <v:path arrowok="t"/>
              </v:shape>
            </v:group>
            <v:group style="position:absolute;left:4376;top:2477;width:20;height:2" coordorigin="4376,2477" coordsize="20,2">
              <v:shape style="position:absolute;left:4376;top:2477;width:20;height:2" coordorigin="4376,2477" coordsize="20,0" path="m4376,2477l4395,2477e" filled="false" stroked="true" strokeweight=".47998pt" strokecolor="#000000">
                <v:path arrowok="t"/>
              </v:shape>
            </v:group>
            <v:group style="position:absolute;left:4395;top:2477;width:20;height:2" coordorigin="4395,2477" coordsize="20,2">
              <v:shape style="position:absolute;left:4395;top:2477;width:20;height:2" coordorigin="4395,2477" coordsize="20,0" path="m4395,2477l4415,2477e" filled="false" stroked="true" strokeweight=".47998pt" strokecolor="#000000">
                <v:path arrowok="t"/>
              </v:shape>
            </v:group>
            <v:group style="position:absolute;left:4415;top:2477;width:20;height:2" coordorigin="4415,2477" coordsize="20,2">
              <v:shape style="position:absolute;left:4415;top:2477;width:20;height:2" coordorigin="4415,2477" coordsize="20,0" path="m4415,2477l4434,2477e" filled="false" stroked="true" strokeweight=".47998pt" strokecolor="#000000">
                <v:path arrowok="t"/>
              </v:shape>
            </v:group>
            <v:group style="position:absolute;left:4434;top:2477;width:20;height:2" coordorigin="4434,2477" coordsize="20,2">
              <v:shape style="position:absolute;left:4434;top:2477;width:20;height:2" coordorigin="4434,2477" coordsize="20,0" path="m4434,2477l4453,2477e" filled="false" stroked="true" strokeweight=".47998pt" strokecolor="#000000">
                <v:path arrowok="t"/>
              </v:shape>
            </v:group>
            <v:group style="position:absolute;left:4453;top:2477;width:20;height:2" coordorigin="4453,2477" coordsize="20,2">
              <v:shape style="position:absolute;left:4453;top:2477;width:20;height:2" coordorigin="4453,2477" coordsize="20,0" path="m4453,2477l4472,2477e" filled="false" stroked="true" strokeweight=".47998pt" strokecolor="#000000">
                <v:path arrowok="t"/>
              </v:shape>
            </v:group>
            <v:group style="position:absolute;left:4472;top:2477;width:20;height:2" coordorigin="4472,2477" coordsize="20,2">
              <v:shape style="position:absolute;left:4472;top:2477;width:20;height:2" coordorigin="4472,2477" coordsize="20,0" path="m4472,2477l4491,2477e" filled="false" stroked="true" strokeweight=".47998pt" strokecolor="#000000">
                <v:path arrowok="t"/>
              </v:shape>
            </v:group>
            <v:group style="position:absolute;left:4491;top:2477;width:20;height:2" coordorigin="4491,2477" coordsize="20,2">
              <v:shape style="position:absolute;left:4491;top:2477;width:20;height:2" coordorigin="4491,2477" coordsize="20,0" path="m4491,2477l4511,2477e" filled="false" stroked="true" strokeweight=".47998pt" strokecolor="#000000">
                <v:path arrowok="t"/>
              </v:shape>
            </v:group>
            <v:group style="position:absolute;left:4511;top:2477;width:20;height:2" coordorigin="4511,2477" coordsize="20,2">
              <v:shape style="position:absolute;left:4511;top:2477;width:20;height:2" coordorigin="4511,2477" coordsize="20,0" path="m4511,2477l4530,2477e" filled="false" stroked="true" strokeweight=".47998pt" strokecolor="#000000">
                <v:path arrowok="t"/>
              </v:shape>
            </v:group>
            <v:group style="position:absolute;left:4530;top:2477;width:20;height:2" coordorigin="4530,2477" coordsize="20,2">
              <v:shape style="position:absolute;left:4530;top:2477;width:20;height:2" coordorigin="4530,2477" coordsize="20,0" path="m4530,2477l4549,2477e" filled="false" stroked="true" strokeweight=".47998pt" strokecolor="#000000">
                <v:path arrowok="t"/>
              </v:shape>
            </v:group>
            <v:group style="position:absolute;left:4549;top:2477;width:20;height:2" coordorigin="4549,2477" coordsize="20,2">
              <v:shape style="position:absolute;left:4549;top:2477;width:20;height:2" coordorigin="4549,2477" coordsize="20,0" path="m4549,2477l4568,2477e" filled="false" stroked="true" strokeweight=".47998pt" strokecolor="#000000">
                <v:path arrowok="t"/>
              </v:shape>
            </v:group>
            <v:group style="position:absolute;left:4568;top:2477;width:20;height:2" coordorigin="4568,2477" coordsize="20,2">
              <v:shape style="position:absolute;left:4568;top:2477;width:20;height:2" coordorigin="4568,2477" coordsize="20,0" path="m4568,2477l4587,2477e" filled="false" stroked="true" strokeweight=".47998pt" strokecolor="#000000">
                <v:path arrowok="t"/>
              </v:shape>
            </v:group>
            <v:group style="position:absolute;left:4587;top:2477;width:20;height:2" coordorigin="4587,2477" coordsize="20,2">
              <v:shape style="position:absolute;left:4587;top:2477;width:20;height:2" coordorigin="4587,2477" coordsize="20,0" path="m4587,2477l4607,2477e" filled="false" stroked="true" strokeweight=".47998pt" strokecolor="#000000">
                <v:path arrowok="t"/>
              </v:shape>
            </v:group>
            <v:group style="position:absolute;left:4607;top:2477;width:20;height:2" coordorigin="4607,2477" coordsize="20,2">
              <v:shape style="position:absolute;left:4607;top:2477;width:20;height:2" coordorigin="4607,2477" coordsize="20,0" path="m4607,2477l4626,2477e" filled="false" stroked="true" strokeweight=".47998pt" strokecolor="#000000">
                <v:path arrowok="t"/>
              </v:shape>
            </v:group>
            <v:group style="position:absolute;left:4626;top:2477;width:20;height:2" coordorigin="4626,2477" coordsize="20,2">
              <v:shape style="position:absolute;left:4626;top:2477;width:20;height:2" coordorigin="4626,2477" coordsize="20,0" path="m4626,2477l4645,2477e" filled="false" stroked="true" strokeweight=".47998pt" strokecolor="#000000">
                <v:path arrowok="t"/>
              </v:shape>
            </v:group>
            <v:group style="position:absolute;left:4645;top:2477;width:20;height:2" coordorigin="4645,2477" coordsize="20,2">
              <v:shape style="position:absolute;left:4645;top:2477;width:20;height:2" coordorigin="4645,2477" coordsize="20,0" path="m4645,2477l4664,2477e" filled="false" stroked="true" strokeweight=".47998pt" strokecolor="#000000">
                <v:path arrowok="t"/>
              </v:shape>
            </v:group>
            <v:group style="position:absolute;left:4664;top:2477;width:20;height:2" coordorigin="4664,2477" coordsize="20,2">
              <v:shape style="position:absolute;left:4664;top:2477;width:20;height:2" coordorigin="4664,2477" coordsize="20,0" path="m4664,2477l4683,2477e" filled="false" stroked="true" strokeweight=".47998pt" strokecolor="#000000">
                <v:path arrowok="t"/>
              </v:shape>
            </v:group>
            <v:group style="position:absolute;left:4683;top:2477;width:20;height:2" coordorigin="4683,2477" coordsize="20,2">
              <v:shape style="position:absolute;left:4683;top:2477;width:20;height:2" coordorigin="4683,2477" coordsize="20,0" path="m4683,2477l4703,2477e" filled="false" stroked="true" strokeweight=".47998pt" strokecolor="#000000">
                <v:path arrowok="t"/>
              </v:shape>
            </v:group>
            <v:group style="position:absolute;left:4703;top:2477;width:20;height:2" coordorigin="4703,2477" coordsize="20,2">
              <v:shape style="position:absolute;left:4703;top:2477;width:20;height:2" coordorigin="4703,2477" coordsize="20,0" path="m4703,2477l4722,2477e" filled="false" stroked="true" strokeweight=".47998pt" strokecolor="#000000">
                <v:path arrowok="t"/>
              </v:shape>
            </v:group>
            <v:group style="position:absolute;left:4722;top:2477;width:20;height:2" coordorigin="4722,2477" coordsize="20,2">
              <v:shape style="position:absolute;left:4722;top:2477;width:20;height:2" coordorigin="4722,2477" coordsize="20,0" path="m4722,2477l4741,2477e" filled="false" stroked="true" strokeweight=".47998pt" strokecolor="#000000">
                <v:path arrowok="t"/>
              </v:shape>
            </v:group>
            <v:group style="position:absolute;left:4741;top:2477;width:20;height:2" coordorigin="4741,2477" coordsize="20,2">
              <v:shape style="position:absolute;left:4741;top:2477;width:20;height:2" coordorigin="4741,2477" coordsize="20,0" path="m4741,2477l4760,2477e" filled="false" stroked="true" strokeweight=".47998pt" strokecolor="#000000">
                <v:path arrowok="t"/>
              </v:shape>
            </v:group>
            <v:group style="position:absolute;left:4760;top:2477;width:20;height:2" coordorigin="4760,2477" coordsize="20,2">
              <v:shape style="position:absolute;left:4760;top:2477;width:20;height:2" coordorigin="4760,2477" coordsize="20,0" path="m4760,2477l4779,2477e" filled="false" stroked="true" strokeweight=".47998pt" strokecolor="#000000">
                <v:path arrowok="t"/>
              </v:shape>
            </v:group>
            <v:group style="position:absolute;left:4779;top:2477;width:20;height:2" coordorigin="4779,2477" coordsize="20,2">
              <v:shape style="position:absolute;left:4779;top:2477;width:20;height:2" coordorigin="4779,2477" coordsize="20,0" path="m4779,2477l4799,2477e" filled="false" stroked="true" strokeweight=".47998pt" strokecolor="#000000">
                <v:path arrowok="t"/>
              </v:shape>
            </v:group>
            <v:group style="position:absolute;left:4799;top:2477;width:20;height:2" coordorigin="4799,2477" coordsize="20,2">
              <v:shape style="position:absolute;left:4799;top:2477;width:20;height:2" coordorigin="4799,2477" coordsize="20,0" path="m4799,2477l4818,2477e" filled="false" stroked="true" strokeweight=".47998pt" strokecolor="#000000">
                <v:path arrowok="t"/>
              </v:shape>
            </v:group>
            <v:group style="position:absolute;left:4818;top:2477;width:20;height:2" coordorigin="4818,2477" coordsize="20,2">
              <v:shape style="position:absolute;left:4818;top:2477;width:20;height:2" coordorigin="4818,2477" coordsize="20,0" path="m4818,2477l4837,2477e" filled="false" stroked="true" strokeweight=".47998pt" strokecolor="#000000">
                <v:path arrowok="t"/>
              </v:shape>
            </v:group>
            <v:group style="position:absolute;left:4837;top:2477;width:20;height:2" coordorigin="4837,2477" coordsize="20,2">
              <v:shape style="position:absolute;left:4837;top:2477;width:20;height:2" coordorigin="4837,2477" coordsize="20,0" path="m4837,2477l4856,2477e" filled="false" stroked="true" strokeweight=".47998pt" strokecolor="#000000">
                <v:path arrowok="t"/>
              </v:shape>
            </v:group>
            <v:group style="position:absolute;left:4856;top:2477;width:20;height:2" coordorigin="4856,2477" coordsize="20,2">
              <v:shape style="position:absolute;left:4856;top:2477;width:20;height:2" coordorigin="4856,2477" coordsize="20,0" path="m4856,2477l4875,2477e" filled="false" stroked="true" strokeweight=".47998pt" strokecolor="#000000">
                <v:path arrowok="t"/>
              </v:shape>
            </v:group>
            <v:group style="position:absolute;left:4875;top:2477;width:20;height:2" coordorigin="4875,2477" coordsize="20,2">
              <v:shape style="position:absolute;left:4875;top:2477;width:20;height:2" coordorigin="4875,2477" coordsize="20,0" path="m4875,2477l4895,2477e" filled="false" stroked="true" strokeweight=".47998pt" strokecolor="#000000">
                <v:path arrowok="t"/>
              </v:shape>
            </v:group>
            <v:group style="position:absolute;left:4895;top:2477;width:20;height:2" coordorigin="4895,2477" coordsize="20,2">
              <v:shape style="position:absolute;left:4895;top:2477;width:20;height:2" coordorigin="4895,2477" coordsize="20,0" path="m4895,2477l4914,2477e" filled="false" stroked="true" strokeweight=".47998pt" strokecolor="#000000">
                <v:path arrowok="t"/>
              </v:shape>
            </v:group>
            <v:group style="position:absolute;left:4914;top:2477;width:20;height:2" coordorigin="4914,2477" coordsize="20,2">
              <v:shape style="position:absolute;left:4914;top:2477;width:20;height:2" coordorigin="4914,2477" coordsize="20,0" path="m4914,2477l4933,2477e" filled="false" stroked="true" strokeweight=".47998pt" strokecolor="#000000">
                <v:path arrowok="t"/>
              </v:shape>
            </v:group>
            <v:group style="position:absolute;left:4933;top:2477;width:20;height:2" coordorigin="4933,2477" coordsize="20,2">
              <v:shape style="position:absolute;left:4933;top:2477;width:20;height:2" coordorigin="4933,2477" coordsize="20,0" path="m4933,2477l4952,2477e" filled="false" stroked="true" strokeweight=".47998pt" strokecolor="#000000">
                <v:path arrowok="t"/>
              </v:shape>
            </v:group>
            <v:group style="position:absolute;left:4952;top:2477;width:20;height:2" coordorigin="4952,2477" coordsize="20,2">
              <v:shape style="position:absolute;left:4952;top:2477;width:20;height:2" coordorigin="4952,2477" coordsize="20,0" path="m4952,2477l4971,2477e" filled="false" stroked="true" strokeweight=".47998pt" strokecolor="#000000">
                <v:path arrowok="t"/>
              </v:shape>
            </v:group>
            <v:group style="position:absolute;left:4971;top:2477;width:20;height:2" coordorigin="4971,2477" coordsize="20,2">
              <v:shape style="position:absolute;left:4971;top:2477;width:20;height:2" coordorigin="4971,2477" coordsize="20,0" path="m4971,2477l4991,2477e" filled="false" stroked="true" strokeweight=".47998pt" strokecolor="#000000">
                <v:path arrowok="t"/>
              </v:shape>
            </v:group>
            <v:group style="position:absolute;left:4991;top:2477;width:20;height:2" coordorigin="4991,2477" coordsize="20,2">
              <v:shape style="position:absolute;left:4991;top:2477;width:20;height:2" coordorigin="4991,2477" coordsize="20,0" path="m4991,2477l5010,2477e" filled="false" stroked="true" strokeweight=".47998pt" strokecolor="#000000">
                <v:path arrowok="t"/>
              </v:shape>
            </v:group>
            <v:group style="position:absolute;left:5010;top:2477;width:20;height:2" coordorigin="5010,2477" coordsize="20,2">
              <v:shape style="position:absolute;left:5010;top:2477;width:20;height:2" coordorigin="5010,2477" coordsize="20,0" path="m5010,2477l5029,2477e" filled="false" stroked="true" strokeweight=".47998pt" strokecolor="#000000">
                <v:path arrowok="t"/>
              </v:shape>
            </v:group>
            <v:group style="position:absolute;left:5029;top:2477;width:20;height:2" coordorigin="5029,2477" coordsize="20,2">
              <v:shape style="position:absolute;left:5029;top:2477;width:20;height:2" coordorigin="5029,2477" coordsize="20,0" path="m5029,2477l5048,2477e" filled="false" stroked="true" strokeweight=".47998pt" strokecolor="#000000">
                <v:path arrowok="t"/>
              </v:shape>
            </v:group>
            <v:group style="position:absolute;left:5048;top:2477;width:20;height:2" coordorigin="5048,2477" coordsize="20,2">
              <v:shape style="position:absolute;left:5048;top:2477;width:20;height:2" coordorigin="5048,2477" coordsize="20,0" path="m5048,2477l5067,2477e" filled="false" stroked="true" strokeweight=".47998pt" strokecolor="#000000">
                <v:path arrowok="t"/>
              </v:shape>
            </v:group>
            <v:group style="position:absolute;left:5067;top:2477;width:20;height:2" coordorigin="5067,2477" coordsize="20,2">
              <v:shape style="position:absolute;left:5067;top:2477;width:20;height:2" coordorigin="5067,2477" coordsize="20,0" path="m5067,2477l5087,2477e" filled="false" stroked="true" strokeweight=".47998pt" strokecolor="#000000">
                <v:path arrowok="t"/>
              </v:shape>
            </v:group>
            <v:group style="position:absolute;left:5087;top:2477;width:20;height:2" coordorigin="5087,2477" coordsize="20,2">
              <v:shape style="position:absolute;left:5087;top:2477;width:20;height:2" coordorigin="5087,2477" coordsize="20,0" path="m5087,2477l5106,2477e" filled="false" stroked="true" strokeweight=".47998pt" strokecolor="#000000">
                <v:path arrowok="t"/>
              </v:shape>
            </v:group>
            <v:group style="position:absolute;left:5106;top:2477;width:20;height:2" coordorigin="5106,2477" coordsize="20,2">
              <v:shape style="position:absolute;left:5106;top:2477;width:20;height:2" coordorigin="5106,2477" coordsize="20,0" path="m5106,2477l5125,2477e" filled="false" stroked="true" strokeweight=".47998pt" strokecolor="#000000">
                <v:path arrowok="t"/>
              </v:shape>
            </v:group>
            <v:group style="position:absolute;left:5125;top:2477;width:20;height:2" coordorigin="5125,2477" coordsize="20,2">
              <v:shape style="position:absolute;left:5125;top:2477;width:20;height:2" coordorigin="5125,2477" coordsize="20,0" path="m5125,2477l5144,2477e" filled="false" stroked="true" strokeweight=".47998pt" strokecolor="#000000">
                <v:path arrowok="t"/>
              </v:shape>
            </v:group>
            <v:group style="position:absolute;left:5144;top:2477;width:20;height:2" coordorigin="5144,2477" coordsize="20,2">
              <v:shape style="position:absolute;left:5144;top:2477;width:20;height:2" coordorigin="5144,2477" coordsize="20,0" path="m5144,2477l5163,2477e" filled="false" stroked="true" strokeweight=".47998pt" strokecolor="#000000">
                <v:path arrowok="t"/>
              </v:shape>
            </v:group>
            <v:group style="position:absolute;left:5163;top:2477;width:20;height:2" coordorigin="5163,2477" coordsize="20,2">
              <v:shape style="position:absolute;left:5163;top:2477;width:20;height:2" coordorigin="5163,2477" coordsize="20,0" path="m5163,2477l5183,2477e" filled="false" stroked="true" strokeweight=".47998pt" strokecolor="#000000">
                <v:path arrowok="t"/>
              </v:shape>
            </v:group>
            <v:group style="position:absolute;left:5183;top:2477;width:20;height:2" coordorigin="5183,2477" coordsize="20,2">
              <v:shape style="position:absolute;left:5183;top:2477;width:20;height:2" coordorigin="5183,2477" coordsize="20,0" path="m5183,2477l5202,2477e" filled="false" stroked="true" strokeweight=".47998pt" strokecolor="#000000">
                <v:path arrowok="t"/>
              </v:shape>
            </v:group>
            <v:group style="position:absolute;left:5202;top:2477;width:20;height:2" coordorigin="5202,2477" coordsize="20,2">
              <v:shape style="position:absolute;left:5202;top:2477;width:20;height:2" coordorigin="5202,2477" coordsize="20,0" path="m5202,2477l5221,2477e" filled="false" stroked="true" strokeweight=".47998pt" strokecolor="#000000">
                <v:path arrowok="t"/>
              </v:shape>
            </v:group>
            <v:group style="position:absolute;left:5221;top:2477;width:20;height:2" coordorigin="5221,2477" coordsize="20,2">
              <v:shape style="position:absolute;left:5221;top:2477;width:20;height:2" coordorigin="5221,2477" coordsize="20,0" path="m5221,2477l5240,2477e" filled="false" stroked="true" strokeweight=".47998pt" strokecolor="#000000">
                <v:path arrowok="t"/>
              </v:shape>
            </v:group>
            <v:group style="position:absolute;left:5240;top:2477;width:20;height:2" coordorigin="5240,2477" coordsize="20,2">
              <v:shape style="position:absolute;left:5240;top:2477;width:20;height:2" coordorigin="5240,2477" coordsize="20,0" path="m5240,2477l5259,2477e" filled="false" stroked="true" strokeweight=".47998pt" strokecolor="#000000">
                <v:path arrowok="t"/>
              </v:shape>
            </v:group>
            <v:group style="position:absolute;left:5259;top:2477;width:20;height:2" coordorigin="5259,2477" coordsize="20,2">
              <v:shape style="position:absolute;left:5259;top:2477;width:20;height:2" coordorigin="5259,2477" coordsize="20,0" path="m5259,2477l5279,2477e" filled="false" stroked="true" strokeweight=".47998pt" strokecolor="#000000">
                <v:path arrowok="t"/>
              </v:shape>
            </v:group>
            <v:group style="position:absolute;left:5279;top:2477;width:20;height:2" coordorigin="5279,2477" coordsize="20,2">
              <v:shape style="position:absolute;left:5279;top:2477;width:20;height:2" coordorigin="5279,2477" coordsize="20,0" path="m5279,2477l5298,2477e" filled="false" stroked="true" strokeweight=".47998pt" strokecolor="#000000">
                <v:path arrowok="t"/>
              </v:shape>
            </v:group>
            <v:group style="position:absolute;left:5298;top:2477;width:20;height:2" coordorigin="5298,2477" coordsize="20,2">
              <v:shape style="position:absolute;left:5298;top:2477;width:20;height:2" coordorigin="5298,2477" coordsize="20,0" path="m5298,2477l5317,2477e" filled="false" stroked="true" strokeweight=".47998pt" strokecolor="#000000">
                <v:path arrowok="t"/>
              </v:shape>
            </v:group>
            <v:group style="position:absolute;left:5317;top:2477;width:20;height:2" coordorigin="5317,2477" coordsize="20,2">
              <v:shape style="position:absolute;left:5317;top:2477;width:20;height:2" coordorigin="5317,2477" coordsize="20,0" path="m5317,2477l5336,2477e" filled="false" stroked="true" strokeweight=".47998pt" strokecolor="#000000">
                <v:path arrowok="t"/>
              </v:shape>
            </v:group>
            <v:group style="position:absolute;left:5336;top:2477;width:20;height:2" coordorigin="5336,2477" coordsize="20,2">
              <v:shape style="position:absolute;left:5336;top:2477;width:20;height:2" coordorigin="5336,2477" coordsize="20,0" path="m5336,2477l5355,2477e" filled="false" stroked="true" strokeweight=".47998pt" strokecolor="#000000">
                <v:path arrowok="t"/>
              </v:shape>
            </v:group>
            <v:group style="position:absolute;left:5355;top:2477;width:20;height:2" coordorigin="5355,2477" coordsize="20,2">
              <v:shape style="position:absolute;left:5355;top:2477;width:20;height:2" coordorigin="5355,2477" coordsize="20,0" path="m5355,2477l5375,2477e" filled="false" stroked="true" strokeweight=".47998pt" strokecolor="#000000">
                <v:path arrowok="t"/>
              </v:shape>
            </v:group>
            <v:group style="position:absolute;left:5375;top:2477;width:20;height:2" coordorigin="5375,2477" coordsize="20,2">
              <v:shape style="position:absolute;left:5375;top:2477;width:20;height:2" coordorigin="5375,2477" coordsize="20,0" path="m5375,2477l5394,2477e" filled="false" stroked="true" strokeweight=".47998pt" strokecolor="#000000">
                <v:path arrowok="t"/>
              </v:shape>
            </v:group>
            <v:group style="position:absolute;left:5394;top:2477;width:20;height:2" coordorigin="5394,2477" coordsize="20,2">
              <v:shape style="position:absolute;left:5394;top:2477;width:20;height:2" coordorigin="5394,2477" coordsize="20,0" path="m5394,2477l5413,2477e" filled="false" stroked="true" strokeweight=".47998pt" strokecolor="#000000">
                <v:path arrowok="t"/>
              </v:shape>
            </v:group>
            <v:group style="position:absolute;left:5413;top:2477;width:20;height:2" coordorigin="5413,2477" coordsize="20,2">
              <v:shape style="position:absolute;left:5413;top:2477;width:20;height:2" coordorigin="5413,2477" coordsize="20,0" path="m5413,2477l5432,2477e" filled="false" stroked="true" strokeweight=".47998pt" strokecolor="#000000">
                <v:path arrowok="t"/>
              </v:shape>
            </v:group>
            <v:group style="position:absolute;left:5432;top:2477;width:20;height:2" coordorigin="5432,2477" coordsize="20,2">
              <v:shape style="position:absolute;left:5432;top:2477;width:20;height:2" coordorigin="5432,2477" coordsize="20,0" path="m5432,2477l5451,2477e" filled="false" stroked="true" strokeweight=".47998pt" strokecolor="#000000">
                <v:path arrowok="t"/>
              </v:shape>
            </v:group>
            <v:group style="position:absolute;left:5451;top:2477;width:20;height:2" coordorigin="5451,2477" coordsize="20,2">
              <v:shape style="position:absolute;left:5451;top:2477;width:20;height:2" coordorigin="5451,2477" coordsize="20,0" path="m5451,2477l5471,2477e" filled="false" stroked="true" strokeweight=".47998pt" strokecolor="#000000">
                <v:path arrowok="t"/>
              </v:shape>
            </v:group>
            <v:group style="position:absolute;left:5471;top:2477;width:20;height:2" coordorigin="5471,2477" coordsize="20,2">
              <v:shape style="position:absolute;left:5471;top:2477;width:20;height:2" coordorigin="5471,2477" coordsize="20,0" path="m5471,2477l5490,2477e" filled="false" stroked="true" strokeweight=".47998pt" strokecolor="#000000">
                <v:path arrowok="t"/>
              </v:shape>
            </v:group>
            <v:group style="position:absolute;left:5490;top:2477;width:20;height:2" coordorigin="5490,2477" coordsize="20,2">
              <v:shape style="position:absolute;left:5490;top:2477;width:20;height:2" coordorigin="5490,2477" coordsize="20,0" path="m5490,2477l5509,2477e" filled="false" stroked="true" strokeweight=".47998pt" strokecolor="#000000">
                <v:path arrowok="t"/>
              </v:shape>
            </v:group>
            <v:group style="position:absolute;left:5509;top:2477;width:20;height:2" coordorigin="5509,2477" coordsize="20,2">
              <v:shape style="position:absolute;left:5509;top:2477;width:20;height:2" coordorigin="5509,2477" coordsize="20,0" path="m5509,2477l5528,2477e" filled="false" stroked="true" strokeweight=".47998pt" strokecolor="#000000">
                <v:path arrowok="t"/>
              </v:shape>
            </v:group>
            <v:group style="position:absolute;left:5528;top:2477;width:20;height:2" coordorigin="5528,2477" coordsize="20,2">
              <v:shape style="position:absolute;left:5528;top:2477;width:20;height:2" coordorigin="5528,2477" coordsize="20,0" path="m5528,2477l5547,2477e" filled="false" stroked="true" strokeweight=".47998pt" strokecolor="#000000">
                <v:path arrowok="t"/>
              </v:shape>
            </v:group>
            <v:group style="position:absolute;left:5547;top:2477;width:20;height:2" coordorigin="5547,2477" coordsize="20,2">
              <v:shape style="position:absolute;left:5547;top:2477;width:20;height:2" coordorigin="5547,2477" coordsize="20,0" path="m5547,2477l5567,2477e" filled="false" stroked="true" strokeweight=".47998pt" strokecolor="#000000">
                <v:path arrowok="t"/>
              </v:shape>
            </v:group>
            <v:group style="position:absolute;left:5567;top:2477;width:20;height:2" coordorigin="5567,2477" coordsize="20,2">
              <v:shape style="position:absolute;left:5567;top:2477;width:20;height:2" coordorigin="5567,2477" coordsize="20,0" path="m5567,2477l5586,2477e" filled="false" stroked="true" strokeweight=".47998pt" strokecolor="#000000">
                <v:path arrowok="t"/>
              </v:shape>
            </v:group>
            <v:group style="position:absolute;left:5586;top:2477;width:20;height:2" coordorigin="5586,2477" coordsize="20,2">
              <v:shape style="position:absolute;left:5586;top:2477;width:20;height:2" coordorigin="5586,2477" coordsize="20,0" path="m5586,2477l5605,2477e" filled="false" stroked="true" strokeweight=".47998pt" strokecolor="#000000">
                <v:path arrowok="t"/>
              </v:shape>
            </v:group>
            <v:group style="position:absolute;left:5605;top:2477;width:20;height:2" coordorigin="5605,2477" coordsize="20,2">
              <v:shape style="position:absolute;left:5605;top:2477;width:20;height:2" coordorigin="5605,2477" coordsize="20,0" path="m5605,2477l5624,2477e" filled="false" stroked="true" strokeweight=".47998pt" strokecolor="#000000">
                <v:path arrowok="t"/>
              </v:shape>
            </v:group>
            <v:group style="position:absolute;left:5624;top:2477;width:20;height:2" coordorigin="5624,2477" coordsize="20,2">
              <v:shape style="position:absolute;left:5624;top:2477;width:20;height:2" coordorigin="5624,2477" coordsize="20,0" path="m5624,2477l5643,2477e" filled="false" stroked="true" strokeweight=".47998pt" strokecolor="#000000">
                <v:path arrowok="t"/>
              </v:shape>
            </v:group>
            <v:group style="position:absolute;left:5643;top:2477;width:20;height:2" coordorigin="5643,2477" coordsize="20,2">
              <v:shape style="position:absolute;left:5643;top:2477;width:20;height:2" coordorigin="5643,2477" coordsize="20,0" path="m5643,2477l5663,2477e" filled="false" stroked="true" strokeweight=".47998pt" strokecolor="#000000">
                <v:path arrowok="t"/>
              </v:shape>
            </v:group>
            <v:group style="position:absolute;left:5663;top:2477;width:20;height:2" coordorigin="5663,2477" coordsize="20,2">
              <v:shape style="position:absolute;left:5663;top:2477;width:20;height:2" coordorigin="5663,2477" coordsize="20,0" path="m5663,2477l5682,2477e" filled="false" stroked="true" strokeweight=".47998pt" strokecolor="#000000">
                <v:path arrowok="t"/>
              </v:shape>
            </v:group>
            <v:group style="position:absolute;left:5682;top:2477;width:20;height:2" coordorigin="5682,2477" coordsize="20,2">
              <v:shape style="position:absolute;left:5682;top:2477;width:20;height:2" coordorigin="5682,2477" coordsize="20,0" path="m5682,2477l5701,2477e" filled="false" stroked="true" strokeweight=".47998pt" strokecolor="#000000">
                <v:path arrowok="t"/>
              </v:shape>
            </v:group>
            <v:group style="position:absolute;left:5701;top:2477;width:20;height:2" coordorigin="5701,2477" coordsize="20,2">
              <v:shape style="position:absolute;left:5701;top:2477;width:20;height:2" coordorigin="5701,2477" coordsize="20,0" path="m5701,2477l5720,2477e" filled="false" stroked="true" strokeweight=".47998pt" strokecolor="#000000">
                <v:path arrowok="t"/>
              </v:shape>
            </v:group>
            <v:group style="position:absolute;left:5720;top:2477;width:20;height:2" coordorigin="5720,2477" coordsize="20,2">
              <v:shape style="position:absolute;left:5720;top:2477;width:20;height:2" coordorigin="5720,2477" coordsize="20,0" path="m5720,2477l5739,2477e" filled="false" stroked="true" strokeweight=".47998pt" strokecolor="#000000">
                <v:path arrowok="t"/>
              </v:shape>
            </v:group>
            <v:group style="position:absolute;left:5739;top:2477;width:20;height:2" coordorigin="5739,2477" coordsize="20,2">
              <v:shape style="position:absolute;left:5739;top:2477;width:20;height:2" coordorigin="5739,2477" coordsize="20,0" path="m5739,2477l5759,2477e" filled="false" stroked="true" strokeweight=".47998pt" strokecolor="#000000">
                <v:path arrowok="t"/>
              </v:shape>
            </v:group>
            <v:group style="position:absolute;left:5759;top:2477;width:20;height:2" coordorigin="5759,2477" coordsize="20,2">
              <v:shape style="position:absolute;left:5759;top:2477;width:20;height:2" coordorigin="5759,2477" coordsize="20,0" path="m5759,2477l5778,2477e" filled="false" stroked="true" strokeweight=".47998pt" strokecolor="#000000">
                <v:path arrowok="t"/>
              </v:shape>
            </v:group>
            <v:group style="position:absolute;left:5778;top:2477;width:20;height:2" coordorigin="5778,2477" coordsize="20,2">
              <v:shape style="position:absolute;left:5778;top:2477;width:20;height:2" coordorigin="5778,2477" coordsize="20,0" path="m5778,2477l5797,2477e" filled="false" stroked="true" strokeweight=".47998pt" strokecolor="#000000">
                <v:path arrowok="t"/>
              </v:shape>
            </v:group>
            <v:group style="position:absolute;left:5797;top:2477;width:20;height:2" coordorigin="5797,2477" coordsize="20,2">
              <v:shape style="position:absolute;left:5797;top:2477;width:20;height:2" coordorigin="5797,2477" coordsize="20,0" path="m5797,2477l5816,2477e" filled="false" stroked="true" strokeweight=".47998pt" strokecolor="#000000">
                <v:path arrowok="t"/>
              </v:shape>
            </v:group>
            <v:group style="position:absolute;left:5816;top:2477;width:20;height:2" coordorigin="5816,2477" coordsize="20,2">
              <v:shape style="position:absolute;left:5816;top:2477;width:20;height:2" coordorigin="5816,2477" coordsize="20,0" path="m5816,2477l5835,2477e" filled="false" stroked="true" strokeweight=".47998pt" strokecolor="#000000">
                <v:path arrowok="t"/>
              </v:shape>
            </v:group>
            <v:group style="position:absolute;left:5835;top:2477;width:20;height:2" coordorigin="5835,2477" coordsize="20,2">
              <v:shape style="position:absolute;left:5835;top:2477;width:20;height:2" coordorigin="5835,2477" coordsize="20,0" path="m5835,2477l5855,2477e" filled="false" stroked="true" strokeweight=".47998pt" strokecolor="#000000">
                <v:path arrowok="t"/>
              </v:shape>
            </v:group>
            <v:group style="position:absolute;left:5855;top:2477;width:20;height:2" coordorigin="5855,2477" coordsize="20,2">
              <v:shape style="position:absolute;left:5855;top:2477;width:20;height:2" coordorigin="5855,2477" coordsize="20,0" path="m5855,2477l5874,2477e" filled="false" stroked="true" strokeweight=".47998pt" strokecolor="#000000">
                <v:path arrowok="t"/>
              </v:shape>
            </v:group>
            <v:group style="position:absolute;left:5874;top:2477;width:20;height:2" coordorigin="5874,2477" coordsize="20,2">
              <v:shape style="position:absolute;left:5874;top:2477;width:20;height:2" coordorigin="5874,2477" coordsize="20,0" path="m5874,2477l5893,2477e" filled="false" stroked="true" strokeweight=".47998pt" strokecolor="#000000">
                <v:path arrowok="t"/>
              </v:shape>
            </v:group>
            <v:group style="position:absolute;left:5893;top:2477;width:20;height:2" coordorigin="5893,2477" coordsize="20,2">
              <v:shape style="position:absolute;left:5893;top:2477;width:20;height:2" coordorigin="5893,2477" coordsize="20,0" path="m5893,2477l5912,2477e" filled="false" stroked="true" strokeweight=".47998pt" strokecolor="#000000">
                <v:path arrowok="t"/>
              </v:shape>
            </v:group>
            <v:group style="position:absolute;left:5912;top:2477;width:20;height:2" coordorigin="5912,2477" coordsize="20,2">
              <v:shape style="position:absolute;left:5912;top:2477;width:20;height:2" coordorigin="5912,2477" coordsize="20,0" path="m5912,2477l5931,2477e" filled="false" stroked="true" strokeweight=".47998pt" strokecolor="#000000">
                <v:path arrowok="t"/>
              </v:shape>
            </v:group>
            <v:group style="position:absolute;left:5931;top:2477;width:20;height:2" coordorigin="5931,2477" coordsize="20,2">
              <v:shape style="position:absolute;left:5931;top:2477;width:20;height:2" coordorigin="5931,2477" coordsize="20,0" path="m5931,2477l5951,2477e" filled="false" stroked="true" strokeweight=".47998pt" strokecolor="#000000">
                <v:path arrowok="t"/>
              </v:shape>
            </v:group>
            <v:group style="position:absolute;left:5951;top:2477;width:20;height:2" coordorigin="5951,2477" coordsize="20,2">
              <v:shape style="position:absolute;left:5951;top:2477;width:20;height:2" coordorigin="5951,2477" coordsize="20,0" path="m5951,2477l5970,2477e" filled="false" stroked="true" strokeweight=".47998pt" strokecolor="#000000">
                <v:path arrowok="t"/>
              </v:shape>
            </v:group>
            <v:group style="position:absolute;left:5970;top:2477;width:20;height:2" coordorigin="5970,2477" coordsize="20,2">
              <v:shape style="position:absolute;left:5970;top:2477;width:20;height:2" coordorigin="5970,2477" coordsize="20,0" path="m5970,2477l5989,2477e" filled="false" stroked="true" strokeweight=".47998pt" strokecolor="#000000">
                <v:path arrowok="t"/>
              </v:shape>
            </v:group>
            <v:group style="position:absolute;left:5989;top:2477;width:20;height:2" coordorigin="5989,2477" coordsize="20,2">
              <v:shape style="position:absolute;left:5989;top:2477;width:20;height:2" coordorigin="5989,2477" coordsize="20,0" path="m5989,2477l6008,2477e" filled="false" stroked="true" strokeweight=".47998pt" strokecolor="#000000">
                <v:path arrowok="t"/>
              </v:shape>
            </v:group>
            <v:group style="position:absolute;left:6008;top:2477;width:20;height:2" coordorigin="6008,2477" coordsize="20,2">
              <v:shape style="position:absolute;left:6008;top:2477;width:20;height:2" coordorigin="6008,2477" coordsize="20,0" path="m6008,2477l6027,2477e" filled="false" stroked="true" strokeweight=".47998pt" strokecolor="#000000">
                <v:path arrowok="t"/>
              </v:shape>
            </v:group>
            <v:group style="position:absolute;left:6027;top:2477;width:20;height:2" coordorigin="6027,2477" coordsize="20,2">
              <v:shape style="position:absolute;left:6027;top:2477;width:20;height:2" coordorigin="6027,2477" coordsize="20,0" path="m6027,2477l6047,2477e" filled="false" stroked="true" strokeweight=".47998pt" strokecolor="#000000">
                <v:path arrowok="t"/>
              </v:shape>
            </v:group>
            <v:group style="position:absolute;left:6047;top:2477;width:20;height:2" coordorigin="6047,2477" coordsize="20,2">
              <v:shape style="position:absolute;left:6047;top:2477;width:20;height:2" coordorigin="6047,2477" coordsize="20,0" path="m6047,2477l6066,2477e" filled="false" stroked="true" strokeweight=".47998pt" strokecolor="#000000">
                <v:path arrowok="t"/>
              </v:shape>
            </v:group>
            <v:group style="position:absolute;left:6066;top:2477;width:20;height:2" coordorigin="6066,2477" coordsize="20,2">
              <v:shape style="position:absolute;left:6066;top:2477;width:20;height:2" coordorigin="6066,2477" coordsize="20,0" path="m6066,2477l6085,2477e" filled="false" stroked="true" strokeweight=".47998pt" strokecolor="#000000">
                <v:path arrowok="t"/>
              </v:shape>
            </v:group>
            <v:group style="position:absolute;left:6085;top:2477;width:20;height:2" coordorigin="6085,2477" coordsize="20,2">
              <v:shape style="position:absolute;left:6085;top:2477;width:20;height:2" coordorigin="6085,2477" coordsize="20,0" path="m6085,2477l6104,2477e" filled="false" stroked="true" strokeweight=".47998pt" strokecolor="#000000">
                <v:path arrowok="t"/>
              </v:shape>
            </v:group>
            <v:group style="position:absolute;left:6104;top:2477;width:20;height:2" coordorigin="6104,2477" coordsize="20,2">
              <v:shape style="position:absolute;left:6104;top:2477;width:20;height:2" coordorigin="6104,2477" coordsize="20,0" path="m6104,2477l6123,2477e" filled="false" stroked="true" strokeweight=".47998pt" strokecolor="#000000">
                <v:path arrowok="t"/>
              </v:shape>
            </v:group>
            <v:group style="position:absolute;left:6123;top:2477;width:20;height:2" coordorigin="6123,2477" coordsize="20,2">
              <v:shape style="position:absolute;left:6123;top:2477;width:20;height:2" coordorigin="6123,2477" coordsize="20,0" path="m6123,2477l6143,2477e" filled="false" stroked="true" strokeweight=".47998pt" strokecolor="#000000">
                <v:path arrowok="t"/>
              </v:shape>
            </v:group>
            <v:group style="position:absolute;left:6143;top:2477;width:20;height:2" coordorigin="6143,2477" coordsize="20,2">
              <v:shape style="position:absolute;left:6143;top:2477;width:20;height:2" coordorigin="6143,2477" coordsize="20,0" path="m6143,2477l6162,2477e" filled="false" stroked="true" strokeweight=".47998pt" strokecolor="#000000">
                <v:path arrowok="t"/>
              </v:shape>
            </v:group>
            <v:group style="position:absolute;left:6162;top:2477;width:20;height:2" coordorigin="6162,2477" coordsize="20,2">
              <v:shape style="position:absolute;left:6162;top:2477;width:20;height:2" coordorigin="6162,2477" coordsize="20,0" path="m6162,2477l6181,2477e" filled="false" stroked="true" strokeweight=".47998pt" strokecolor="#000000">
                <v:path arrowok="t"/>
              </v:shape>
            </v:group>
            <v:group style="position:absolute;left:6181;top:2477;width:20;height:2" coordorigin="6181,2477" coordsize="20,2">
              <v:shape style="position:absolute;left:6181;top:2477;width:20;height:2" coordorigin="6181,2477" coordsize="20,0" path="m6181,2477l6200,2477e" filled="false" stroked="true" strokeweight=".47998pt" strokecolor="#000000">
                <v:path arrowok="t"/>
              </v:shape>
            </v:group>
            <v:group style="position:absolute;left:6200;top:2477;width:20;height:2" coordorigin="6200,2477" coordsize="20,2">
              <v:shape style="position:absolute;left:6200;top:2477;width:20;height:2" coordorigin="6200,2477" coordsize="20,0" path="m6200,2477l6219,2477e" filled="false" stroked="true" strokeweight=".47998pt" strokecolor="#000000">
                <v:path arrowok="t"/>
              </v:shape>
            </v:group>
            <v:group style="position:absolute;left:6219;top:2477;width:20;height:2" coordorigin="6219,2477" coordsize="20,2">
              <v:shape style="position:absolute;left:6219;top:2477;width:20;height:2" coordorigin="6219,2477" coordsize="20,0" path="m6219,2477l6239,2477e" filled="false" stroked="true" strokeweight=".47998pt" strokecolor="#000000">
                <v:path arrowok="t"/>
              </v:shape>
            </v:group>
            <v:group style="position:absolute;left:6239;top:2477;width:20;height:2" coordorigin="6239,2477" coordsize="20,2">
              <v:shape style="position:absolute;left:6239;top:2477;width:20;height:2" coordorigin="6239,2477" coordsize="20,0" path="m6239,2477l6258,2477e" filled="false" stroked="true" strokeweight=".47998pt" strokecolor="#000000">
                <v:path arrowok="t"/>
              </v:shape>
            </v:group>
            <v:group style="position:absolute;left:6258;top:2477;width:20;height:2" coordorigin="6258,2477" coordsize="20,2">
              <v:shape style="position:absolute;left:6258;top:2477;width:20;height:2" coordorigin="6258,2477" coordsize="20,0" path="m6258,2477l6277,2477e" filled="false" stroked="true" strokeweight=".47998pt" strokecolor="#000000">
                <v:path arrowok="t"/>
              </v:shape>
            </v:group>
            <v:group style="position:absolute;left:6277;top:2477;width:20;height:2" coordorigin="6277,2477" coordsize="20,2">
              <v:shape style="position:absolute;left:6277;top:2477;width:20;height:2" coordorigin="6277,2477" coordsize="20,0" path="m6277,2477l6296,2477e" filled="false" stroked="true" strokeweight=".47998pt" strokecolor="#000000">
                <v:path arrowok="t"/>
              </v:shape>
            </v:group>
            <v:group style="position:absolute;left:6296;top:2477;width:20;height:2" coordorigin="6296,2477" coordsize="20,2">
              <v:shape style="position:absolute;left:6296;top:2477;width:20;height:2" coordorigin="6296,2477" coordsize="20,0" path="m6296,2477l6315,2477e" filled="false" stroked="true" strokeweight=".47998pt" strokecolor="#000000">
                <v:path arrowok="t"/>
              </v:shape>
            </v:group>
            <v:group style="position:absolute;left:6315;top:2477;width:20;height:2" coordorigin="6315,2477" coordsize="20,2">
              <v:shape style="position:absolute;left:6315;top:2477;width:20;height:2" coordorigin="6315,2477" coordsize="20,0" path="m6315,2477l6335,2477e" filled="false" stroked="true" strokeweight=".47998pt" strokecolor="#000000">
                <v:path arrowok="t"/>
              </v:shape>
            </v:group>
            <v:group style="position:absolute;left:6335;top:2477;width:20;height:2" coordorigin="6335,2477" coordsize="20,2">
              <v:shape style="position:absolute;left:6335;top:2477;width:20;height:2" coordorigin="6335,2477" coordsize="20,0" path="m6335,2477l6354,2477e" filled="false" stroked="true" strokeweight=".47998pt" strokecolor="#000000">
                <v:path arrowok="t"/>
              </v:shape>
            </v:group>
            <v:group style="position:absolute;left:6354;top:2477;width:20;height:2" coordorigin="6354,2477" coordsize="20,2">
              <v:shape style="position:absolute;left:6354;top:2477;width:20;height:2" coordorigin="6354,2477" coordsize="20,0" path="m6354,2477l6373,2477e" filled="false" stroked="true" strokeweight=".47998pt" strokecolor="#000000">
                <v:path arrowok="t"/>
              </v:shape>
            </v:group>
            <v:group style="position:absolute;left:6373;top:2477;width:20;height:2" coordorigin="6373,2477" coordsize="20,2">
              <v:shape style="position:absolute;left:6373;top:2477;width:20;height:2" coordorigin="6373,2477" coordsize="20,0" path="m6373,2477l6392,2477e" filled="false" stroked="true" strokeweight=".47998pt" strokecolor="#000000">
                <v:path arrowok="t"/>
              </v:shape>
            </v:group>
            <v:group style="position:absolute;left:6392;top:2477;width:20;height:2" coordorigin="6392,2477" coordsize="20,2">
              <v:shape style="position:absolute;left:6392;top:2477;width:20;height:2" coordorigin="6392,2477" coordsize="20,0" path="m6392,2477l6411,2477e" filled="false" stroked="true" strokeweight=".47998pt" strokecolor="#000000">
                <v:path arrowok="t"/>
              </v:shape>
            </v:group>
            <v:group style="position:absolute;left:6411;top:2477;width:20;height:2" coordorigin="6411,2477" coordsize="20,2">
              <v:shape style="position:absolute;left:6411;top:2477;width:20;height:2" coordorigin="6411,2477" coordsize="20,0" path="m6411,2477l6431,2477e" filled="false" stroked="true" strokeweight=".47998pt" strokecolor="#000000">
                <v:path arrowok="t"/>
              </v:shape>
            </v:group>
            <v:group style="position:absolute;left:6431;top:2477;width:20;height:2" coordorigin="6431,2477" coordsize="20,2">
              <v:shape style="position:absolute;left:6431;top:2477;width:20;height:2" coordorigin="6431,2477" coordsize="20,0" path="m6431,2477l6450,2477e" filled="false" stroked="true" strokeweight=".47998pt" strokecolor="#000000">
                <v:path arrowok="t"/>
              </v:shape>
            </v:group>
            <v:group style="position:absolute;left:6450;top:2477;width:20;height:2" coordorigin="6450,2477" coordsize="20,2">
              <v:shape style="position:absolute;left:6450;top:2477;width:20;height:2" coordorigin="6450,2477" coordsize="20,0" path="m6450,2477l6469,2477e" filled="false" stroked="true" strokeweight=".47998pt" strokecolor="#000000">
                <v:path arrowok="t"/>
              </v:shape>
            </v:group>
            <v:group style="position:absolute;left:6469;top:2477;width:20;height:2" coordorigin="6469,2477" coordsize="20,2">
              <v:shape style="position:absolute;left:6469;top:2477;width:20;height:2" coordorigin="6469,2477" coordsize="20,0" path="m6469,2477l6488,2477e" filled="false" stroked="true" strokeweight=".47998pt" strokecolor="#000000">
                <v:path arrowok="t"/>
              </v:shape>
            </v:group>
            <v:group style="position:absolute;left:6488;top:2477;width:20;height:2" coordorigin="6488,2477" coordsize="20,2">
              <v:shape style="position:absolute;left:6488;top:2477;width:20;height:2" coordorigin="6488,2477" coordsize="20,0" path="m6488,2477l6507,2477e" filled="false" stroked="true" strokeweight=".47998pt" strokecolor="#000000">
                <v:path arrowok="t"/>
              </v:shape>
            </v:group>
            <v:group style="position:absolute;left:6507;top:2477;width:20;height:2" coordorigin="6507,2477" coordsize="20,2">
              <v:shape style="position:absolute;left:6507;top:2477;width:20;height:2" coordorigin="6507,2477" coordsize="20,0" path="m6507,2477l6527,2477e" filled="false" stroked="true" strokeweight=".47998pt" strokecolor="#000000">
                <v:path arrowok="t"/>
              </v:shape>
            </v:group>
            <v:group style="position:absolute;left:6527;top:2477;width:20;height:2" coordorigin="6527,2477" coordsize="20,2">
              <v:shape style="position:absolute;left:6527;top:2477;width:20;height:2" coordorigin="6527,2477" coordsize="20,0" path="m6527,2477l6546,2477e" filled="false" stroked="true" strokeweight=".47998pt" strokecolor="#000000">
                <v:path arrowok="t"/>
              </v:shape>
            </v:group>
            <v:group style="position:absolute;left:6546;top:2477;width:20;height:2" coordorigin="6546,2477" coordsize="20,2">
              <v:shape style="position:absolute;left:6546;top:2477;width:20;height:2" coordorigin="6546,2477" coordsize="20,0" path="m6546,2477l6565,2477e" filled="false" stroked="true" strokeweight=".47998pt" strokecolor="#000000">
                <v:path arrowok="t"/>
              </v:shape>
            </v:group>
            <v:group style="position:absolute;left:6565;top:2477;width:20;height:2" coordorigin="6565,2477" coordsize="20,2">
              <v:shape style="position:absolute;left:6565;top:2477;width:20;height:2" coordorigin="6565,2477" coordsize="20,0" path="m6565,2477l6584,2477e" filled="false" stroked="true" strokeweight=".47998pt" strokecolor="#000000">
                <v:path arrowok="t"/>
              </v:shape>
            </v:group>
            <v:group style="position:absolute;left:6584;top:2477;width:20;height:2" coordorigin="6584,2477" coordsize="20,2">
              <v:shape style="position:absolute;left:6584;top:2477;width:20;height:2" coordorigin="6584,2477" coordsize="20,0" path="m6584,2477l6603,2477e" filled="false" stroked="true" strokeweight=".47998pt" strokecolor="#000000">
                <v:path arrowok="t"/>
              </v:shape>
            </v:group>
            <v:group style="position:absolute;left:6603;top:2477;width:20;height:2" coordorigin="6603,2477" coordsize="20,2">
              <v:shape style="position:absolute;left:6603;top:2477;width:20;height:2" coordorigin="6603,2477" coordsize="20,0" path="m6603,2477l6623,2477e" filled="false" stroked="true" strokeweight=".47998pt" strokecolor="#000000">
                <v:path arrowok="t"/>
              </v:shape>
            </v:group>
            <v:group style="position:absolute;left:6623;top:2477;width:20;height:2" coordorigin="6623,2477" coordsize="20,2">
              <v:shape style="position:absolute;left:6623;top:2477;width:20;height:2" coordorigin="6623,2477" coordsize="20,0" path="m6623,2477l6642,2477e" filled="false" stroked="true" strokeweight=".47998pt" strokecolor="#000000">
                <v:path arrowok="t"/>
              </v:shape>
            </v:group>
            <v:group style="position:absolute;left:6642;top:2477;width:20;height:2" coordorigin="6642,2477" coordsize="20,2">
              <v:shape style="position:absolute;left:6642;top:2477;width:20;height:2" coordorigin="6642,2477" coordsize="20,0" path="m6642,2477l6661,2477e" filled="false" stroked="true" strokeweight=".47998pt" strokecolor="#000000">
                <v:path arrowok="t"/>
              </v:shape>
            </v:group>
            <v:group style="position:absolute;left:6661;top:2477;width:20;height:2" coordorigin="6661,2477" coordsize="20,2">
              <v:shape style="position:absolute;left:6661;top:2477;width:20;height:2" coordorigin="6661,2477" coordsize="20,0" path="m6661,2477l6681,2477e" filled="false" stroked="true" strokeweight=".47998pt" strokecolor="#000000">
                <v:path arrowok="t"/>
              </v:shape>
            </v:group>
            <v:group style="position:absolute;left:6681;top:2477;width:20;height:2" coordorigin="6681,2477" coordsize="20,2">
              <v:shape style="position:absolute;left:6681;top:2477;width:20;height:2" coordorigin="6681,2477" coordsize="20,0" path="m6681,2477l6700,2477e" filled="false" stroked="true" strokeweight=".47998pt" strokecolor="#000000">
                <v:path arrowok="t"/>
              </v:shape>
            </v:group>
            <v:group style="position:absolute;left:6700;top:2477;width:20;height:2" coordorigin="6700,2477" coordsize="20,2">
              <v:shape style="position:absolute;left:6700;top:2477;width:20;height:2" coordorigin="6700,2477" coordsize="20,0" path="m6700,2477l6719,2477e" filled="false" stroked="true" strokeweight=".47998pt" strokecolor="#000000">
                <v:path arrowok="t"/>
              </v:shape>
            </v:group>
            <v:group style="position:absolute;left:6719;top:2477;width:20;height:2" coordorigin="6719,2477" coordsize="20,2">
              <v:shape style="position:absolute;left:6719;top:2477;width:20;height:2" coordorigin="6719,2477" coordsize="20,0" path="m6719,2477l6738,2477e" filled="false" stroked="true" strokeweight=".47998pt" strokecolor="#000000">
                <v:path arrowok="t"/>
              </v:shape>
            </v:group>
            <v:group style="position:absolute;left:6738;top:2477;width:20;height:2" coordorigin="6738,2477" coordsize="20,2">
              <v:shape style="position:absolute;left:6738;top:2477;width:20;height:2" coordorigin="6738,2477" coordsize="20,0" path="m6738,2477l6757,2477e" filled="false" stroked="true" strokeweight=".47998pt" strokecolor="#000000">
                <v:path arrowok="t"/>
              </v:shape>
            </v:group>
            <v:group style="position:absolute;left:6757;top:2477;width:20;height:2" coordorigin="6757,2477" coordsize="20,2">
              <v:shape style="position:absolute;left:6757;top:2477;width:20;height:2" coordorigin="6757,2477" coordsize="20,0" path="m6757,2477l6777,2477e" filled="false" stroked="true" strokeweight=".47998pt" strokecolor="#000000">
                <v:path arrowok="t"/>
              </v:shape>
            </v:group>
            <v:group style="position:absolute;left:6777;top:2477;width:20;height:2" coordorigin="6777,2477" coordsize="20,2">
              <v:shape style="position:absolute;left:6777;top:2477;width:20;height:2" coordorigin="6777,2477" coordsize="20,0" path="m6777,2477l6796,2477e" filled="false" stroked="true" strokeweight=".47998pt" strokecolor="#000000">
                <v:path arrowok="t"/>
              </v:shape>
            </v:group>
            <v:group style="position:absolute;left:6796;top:2477;width:20;height:2" coordorigin="6796,2477" coordsize="20,2">
              <v:shape style="position:absolute;left:6796;top:2477;width:20;height:2" coordorigin="6796,2477" coordsize="20,0" path="m6796,2477l6815,2477e" filled="false" stroked="true" strokeweight=".47998pt" strokecolor="#000000">
                <v:path arrowok="t"/>
              </v:shape>
            </v:group>
            <v:group style="position:absolute;left:6815;top:2477;width:20;height:2" coordorigin="6815,2477" coordsize="20,2">
              <v:shape style="position:absolute;left:6815;top:2477;width:20;height:2" coordorigin="6815,2477" coordsize="20,0" path="m6815,2477l6834,2477e" filled="false" stroked="true" strokeweight=".47998pt" strokecolor="#000000">
                <v:path arrowok="t"/>
              </v:shape>
            </v:group>
            <v:group style="position:absolute;left:6834;top:2477;width:20;height:2" coordorigin="6834,2477" coordsize="20,2">
              <v:shape style="position:absolute;left:6834;top:2477;width:20;height:2" coordorigin="6834,2477" coordsize="20,0" path="m6834,2477l6853,2477e" filled="false" stroked="true" strokeweight=".47998pt" strokecolor="#000000">
                <v:path arrowok="t"/>
              </v:shape>
            </v:group>
            <v:group style="position:absolute;left:6853;top:2477;width:20;height:2" coordorigin="6853,2477" coordsize="20,2">
              <v:shape style="position:absolute;left:6853;top:2477;width:20;height:2" coordorigin="6853,2477" coordsize="20,0" path="m6853,2477l6873,2477e" filled="false" stroked="true" strokeweight=".47998pt" strokecolor="#000000">
                <v:path arrowok="t"/>
              </v:shape>
            </v:group>
            <v:group style="position:absolute;left:6873;top:2477;width:20;height:2" coordorigin="6873,2477" coordsize="20,2">
              <v:shape style="position:absolute;left:6873;top:2477;width:20;height:2" coordorigin="6873,2477" coordsize="20,0" path="m6873,2477l6892,2477e" filled="false" stroked="true" strokeweight=".47998pt" strokecolor="#000000">
                <v:path arrowok="t"/>
              </v:shape>
            </v:group>
            <v:group style="position:absolute;left:6892;top:2477;width:20;height:2" coordorigin="6892,2477" coordsize="20,2">
              <v:shape style="position:absolute;left:6892;top:2477;width:20;height:2" coordorigin="6892,2477" coordsize="20,0" path="m6892,2477l6911,2477e" filled="false" stroked="true" strokeweight=".47998pt" strokecolor="#000000">
                <v:path arrowok="t"/>
              </v:shape>
            </v:group>
            <v:group style="position:absolute;left:6911;top:2477;width:20;height:2" coordorigin="6911,2477" coordsize="20,2">
              <v:shape style="position:absolute;left:6911;top:2477;width:20;height:2" coordorigin="6911,2477" coordsize="20,0" path="m6911,2477l6930,2477e" filled="false" stroked="true" strokeweight=".47998pt" strokecolor="#000000">
                <v:path arrowok="t"/>
              </v:shape>
            </v:group>
            <v:group style="position:absolute;left:6930;top:2477;width:20;height:2" coordorigin="6930,2477" coordsize="20,2">
              <v:shape style="position:absolute;left:6930;top:2477;width:20;height:2" coordorigin="6930,2477" coordsize="20,0" path="m6930,2477l6949,2477e" filled="false" stroked="true" strokeweight=".47998pt" strokecolor="#000000">
                <v:path arrowok="t"/>
              </v:shape>
            </v:group>
            <v:group style="position:absolute;left:6949;top:2477;width:20;height:2" coordorigin="6949,2477" coordsize="20,2">
              <v:shape style="position:absolute;left:6949;top:2477;width:20;height:2" coordorigin="6949,2477" coordsize="20,0" path="m6949,2477l6969,2477e" filled="false" stroked="true" strokeweight=".47998pt" strokecolor="#000000">
                <v:path arrowok="t"/>
              </v:shape>
            </v:group>
            <v:group style="position:absolute;left:6969;top:2477;width:20;height:2" coordorigin="6969,2477" coordsize="20,2">
              <v:shape style="position:absolute;left:6969;top:2477;width:20;height:2" coordorigin="6969,2477" coordsize="20,0" path="m6969,2477l6988,2477e" filled="false" stroked="true" strokeweight=".47998pt" strokecolor="#000000">
                <v:path arrowok="t"/>
              </v:shape>
            </v:group>
            <v:group style="position:absolute;left:6988;top:2477;width:20;height:2" coordorigin="6988,2477" coordsize="20,2">
              <v:shape style="position:absolute;left:6988;top:2477;width:20;height:2" coordorigin="6988,2477" coordsize="20,0" path="m6988,2477l7007,2477e" filled="false" stroked="true" strokeweight=".47998pt" strokecolor="#000000">
                <v:path arrowok="t"/>
              </v:shape>
            </v:group>
            <v:group style="position:absolute;left:7007;top:2477;width:20;height:2" coordorigin="7007,2477" coordsize="20,2">
              <v:shape style="position:absolute;left:7007;top:2477;width:20;height:2" coordorigin="7007,2477" coordsize="20,0" path="m7007,2477l7026,2477e" filled="false" stroked="true" strokeweight=".47998pt" strokecolor="#000000">
                <v:path arrowok="t"/>
              </v:shape>
            </v:group>
            <v:group style="position:absolute;left:7026;top:2477;width:20;height:2" coordorigin="7026,2477" coordsize="20,2">
              <v:shape style="position:absolute;left:7026;top:2477;width:20;height:2" coordorigin="7026,2477" coordsize="20,0" path="m7026,2477l7045,2477e" filled="false" stroked="true" strokeweight=".47998pt" strokecolor="#000000">
                <v:path arrowok="t"/>
              </v:shape>
            </v:group>
            <v:group style="position:absolute;left:7045;top:2477;width:20;height:2" coordorigin="7045,2477" coordsize="20,2">
              <v:shape style="position:absolute;left:7045;top:2477;width:20;height:2" coordorigin="7045,2477" coordsize="20,0" path="m7045,2477l7065,2477e" filled="false" stroked="true" strokeweight=".47998pt" strokecolor="#000000">
                <v:path arrowok="t"/>
              </v:shape>
            </v:group>
            <v:group style="position:absolute;left:7065;top:2477;width:20;height:2" coordorigin="7065,2477" coordsize="20,2">
              <v:shape style="position:absolute;left:7065;top:2477;width:20;height:2" coordorigin="7065,2477" coordsize="20,0" path="m7065,2477l7084,2477e" filled="false" stroked="true" strokeweight=".47998pt" strokecolor="#000000">
                <v:path arrowok="t"/>
              </v:shape>
            </v:group>
            <v:group style="position:absolute;left:7084;top:2477;width:20;height:2" coordorigin="7084,2477" coordsize="20,2">
              <v:shape style="position:absolute;left:7084;top:2477;width:20;height:2" coordorigin="7084,2477" coordsize="20,0" path="m7084,2477l7103,2477e" filled="false" stroked="true" strokeweight=".47998pt" strokecolor="#000000">
                <v:path arrowok="t"/>
              </v:shape>
            </v:group>
            <v:group style="position:absolute;left:7103;top:2477;width:20;height:2" coordorigin="7103,2477" coordsize="20,2">
              <v:shape style="position:absolute;left:7103;top:2477;width:20;height:2" coordorigin="7103,2477" coordsize="20,0" path="m7103,2477l7122,2477e" filled="false" stroked="true" strokeweight=".47998pt" strokecolor="#000000">
                <v:path arrowok="t"/>
              </v:shape>
            </v:group>
            <v:group style="position:absolute;left:7122;top:2477;width:20;height:2" coordorigin="7122,2477" coordsize="20,2">
              <v:shape style="position:absolute;left:7122;top:2477;width:20;height:2" coordorigin="7122,2477" coordsize="20,0" path="m7122,2477l7141,2477e" filled="false" stroked="true" strokeweight=".47998pt" strokecolor="#000000">
                <v:path arrowok="t"/>
              </v:shape>
            </v:group>
            <v:group style="position:absolute;left:7141;top:2477;width:20;height:2" coordorigin="7141,2477" coordsize="20,2">
              <v:shape style="position:absolute;left:7141;top:2477;width:20;height:2" coordorigin="7141,2477" coordsize="20,0" path="m7141,2477l7161,2477e" filled="false" stroked="true" strokeweight=".47998pt" strokecolor="#000000">
                <v:path arrowok="t"/>
              </v:shape>
            </v:group>
            <v:group style="position:absolute;left:7161;top:2477;width:20;height:2" coordorigin="7161,2477" coordsize="20,2">
              <v:shape style="position:absolute;left:7161;top:2477;width:20;height:2" coordorigin="7161,2477" coordsize="20,0" path="m7161,2477l7180,2477e" filled="false" stroked="true" strokeweight=".47998pt" strokecolor="#000000">
                <v:path arrowok="t"/>
              </v:shape>
            </v:group>
            <v:group style="position:absolute;left:7180;top:2477;width:20;height:2" coordorigin="7180,2477" coordsize="20,2">
              <v:shape style="position:absolute;left:7180;top:2477;width:20;height:2" coordorigin="7180,2477" coordsize="20,0" path="m7180,2477l7199,2477e" filled="false" stroked="true" strokeweight=".47998pt" strokecolor="#000000">
                <v:path arrowok="t"/>
              </v:shape>
            </v:group>
            <v:group style="position:absolute;left:7199;top:2477;width:20;height:2" coordorigin="7199,2477" coordsize="20,2">
              <v:shape style="position:absolute;left:7199;top:2477;width:20;height:2" coordorigin="7199,2477" coordsize="20,0" path="m7199,2477l7218,2477e" filled="false" stroked="true" strokeweight=".47998pt" strokecolor="#000000">
                <v:path arrowok="t"/>
              </v:shape>
            </v:group>
            <v:group style="position:absolute;left:7218;top:2477;width:20;height:2" coordorigin="7218,2477" coordsize="20,2">
              <v:shape style="position:absolute;left:7218;top:2477;width:20;height:2" coordorigin="7218,2477" coordsize="20,0" path="m7218,2477l7237,2477e" filled="false" stroked="true" strokeweight=".47998pt" strokecolor="#000000">
                <v:path arrowok="t"/>
              </v:shape>
            </v:group>
            <v:group style="position:absolute;left:7237;top:2477;width:20;height:2" coordorigin="7237,2477" coordsize="20,2">
              <v:shape style="position:absolute;left:7237;top:2477;width:20;height:2" coordorigin="7237,2477" coordsize="20,0" path="m7237,2477l7257,2477e" filled="false" stroked="true" strokeweight=".47998pt" strokecolor="#000000">
                <v:path arrowok="t"/>
              </v:shape>
            </v:group>
            <v:group style="position:absolute;left:7257;top:2477;width:20;height:2" coordorigin="7257,2477" coordsize="20,2">
              <v:shape style="position:absolute;left:7257;top:2477;width:20;height:2" coordorigin="7257,2477" coordsize="20,0" path="m7257,2477l7276,2477e" filled="false" stroked="true" strokeweight=".47998pt" strokecolor="#000000">
                <v:path arrowok="t"/>
              </v:shape>
            </v:group>
            <v:group style="position:absolute;left:7276;top:2477;width:20;height:2" coordorigin="7276,2477" coordsize="20,2">
              <v:shape style="position:absolute;left:7276;top:2477;width:20;height:2" coordorigin="7276,2477" coordsize="20,0" path="m7276,2477l7295,2477e" filled="false" stroked="true" strokeweight=".47998pt" strokecolor="#000000">
                <v:path arrowok="t"/>
              </v:shape>
            </v:group>
            <v:group style="position:absolute;left:7295;top:2477;width:20;height:2" coordorigin="7295,2477" coordsize="20,2">
              <v:shape style="position:absolute;left:7295;top:2477;width:20;height:2" coordorigin="7295,2477" coordsize="20,0" path="m7295,2477l7314,2477e" filled="false" stroked="true" strokeweight=".47998pt" strokecolor="#000000">
                <v:path arrowok="t"/>
              </v:shape>
            </v:group>
            <v:group style="position:absolute;left:7314;top:2477;width:20;height:2" coordorigin="7314,2477" coordsize="20,2">
              <v:shape style="position:absolute;left:7314;top:2477;width:20;height:2" coordorigin="7314,2477" coordsize="20,0" path="m7314,2477l7333,2477e" filled="false" stroked="true" strokeweight=".47998pt" strokecolor="#000000">
                <v:path arrowok="t"/>
              </v:shape>
            </v:group>
            <v:group style="position:absolute;left:7333;top:2477;width:20;height:2" coordorigin="7333,2477" coordsize="20,2">
              <v:shape style="position:absolute;left:7333;top:2477;width:20;height:2" coordorigin="7333,2477" coordsize="20,0" path="m7333,2477l7353,2477e" filled="false" stroked="true" strokeweight=".47998pt" strokecolor="#000000">
                <v:path arrowok="t"/>
              </v:shape>
            </v:group>
            <v:group style="position:absolute;left:7353;top:2477;width:20;height:2" coordorigin="7353,2477" coordsize="20,2">
              <v:shape style="position:absolute;left:7353;top:2477;width:20;height:2" coordorigin="7353,2477" coordsize="20,0" path="m7353,2477l7372,2477e" filled="false" stroked="true" strokeweight=".47998pt" strokecolor="#000000">
                <v:path arrowok="t"/>
              </v:shape>
            </v:group>
            <v:group style="position:absolute;left:7372;top:2477;width:20;height:2" coordorigin="7372,2477" coordsize="20,2">
              <v:shape style="position:absolute;left:7372;top:2477;width:20;height:2" coordorigin="7372,2477" coordsize="20,0" path="m7372,2477l7391,2477e" filled="false" stroked="true" strokeweight=".47998pt" strokecolor="#000000">
                <v:path arrowok="t"/>
              </v:shape>
            </v:group>
            <v:group style="position:absolute;left:7391;top:2477;width:20;height:2" coordorigin="7391,2477" coordsize="20,2">
              <v:shape style="position:absolute;left:7391;top:2477;width:20;height:2" coordorigin="7391,2477" coordsize="20,0" path="m7391,2477l7410,2477e" filled="false" stroked="true" strokeweight=".47998pt" strokecolor="#000000">
                <v:path arrowok="t"/>
              </v:shape>
            </v:group>
            <v:group style="position:absolute;left:7410;top:2477;width:20;height:2" coordorigin="7410,2477" coordsize="20,2">
              <v:shape style="position:absolute;left:7410;top:2477;width:20;height:2" coordorigin="7410,2477" coordsize="20,0" path="m7410,2477l7429,2477e" filled="false" stroked="true" strokeweight=".47998pt" strokecolor="#000000">
                <v:path arrowok="t"/>
              </v:shape>
            </v:group>
            <v:group style="position:absolute;left:7429;top:2477;width:20;height:2" coordorigin="7429,2477" coordsize="20,2">
              <v:shape style="position:absolute;left:7429;top:2477;width:20;height:2" coordorigin="7429,2477" coordsize="20,0" path="m7429,2477l7449,2477e" filled="false" stroked="true" strokeweight=".47998pt" strokecolor="#000000">
                <v:path arrowok="t"/>
              </v:shape>
            </v:group>
            <v:group style="position:absolute;left:7449;top:2477;width:20;height:2" coordorigin="7449,2477" coordsize="20,2">
              <v:shape style="position:absolute;left:7449;top:2477;width:20;height:2" coordorigin="7449,2477" coordsize="20,0" path="m7449,2477l7468,2477e" filled="false" stroked="true" strokeweight=".47998pt" strokecolor="#000000">
                <v:path arrowok="t"/>
              </v:shape>
            </v:group>
            <v:group style="position:absolute;left:7468;top:2477;width:20;height:2" coordorigin="7468,2477" coordsize="20,2">
              <v:shape style="position:absolute;left:7468;top:2477;width:20;height:2" coordorigin="7468,2477" coordsize="20,0" path="m7468,2477l7487,2477e" filled="false" stroked="true" strokeweight=".47998pt" strokecolor="#000000">
                <v:path arrowok="t"/>
              </v:shape>
            </v:group>
            <v:group style="position:absolute;left:7487;top:2477;width:5;height:2" coordorigin="7487,2477" coordsize="5,2">
              <v:shape style="position:absolute;left:7487;top:2477;width:5;height:2" coordorigin="7487,2477" coordsize="5,0" path="m7487,2477l7492,2477e" filled="false" stroked="true" strokeweight=".47998pt" strokecolor="#000000">
                <v:path arrowok="t"/>
              </v:shape>
            </v:group>
            <v:group style="position:absolute;left:7492;top:2477;width:10;height:2" coordorigin="7492,2477" coordsize="10,2">
              <v:shape style="position:absolute;left:7492;top:2477;width:10;height:2" coordorigin="7492,2477" coordsize="10,0" path="m7492,2477l7501,2477e" filled="false" stroked="true" strokeweight=".47998pt" strokecolor="#000000">
                <v:path arrowok="t"/>
              </v:shape>
            </v:group>
            <v:group style="position:absolute;left:7501;top:2477;width:20;height:2" coordorigin="7501,2477" coordsize="20,2">
              <v:shape style="position:absolute;left:7501;top:2477;width:20;height:2" coordorigin="7501,2477" coordsize="20,0" path="m7501,2477l7521,2477e" filled="false" stroked="true" strokeweight=".47998pt" strokecolor="#000000">
                <v:path arrowok="t"/>
              </v:shape>
            </v:group>
            <v:group style="position:absolute;left:7521;top:2477;width:20;height:2" coordorigin="7521,2477" coordsize="20,2">
              <v:shape style="position:absolute;left:7521;top:2477;width:20;height:2" coordorigin="7521,2477" coordsize="20,0" path="m7521,2477l7540,2477e" filled="false" stroked="true" strokeweight=".47998pt" strokecolor="#000000">
                <v:path arrowok="t"/>
              </v:shape>
            </v:group>
            <v:group style="position:absolute;left:7540;top:2477;width:20;height:2" coordorigin="7540,2477" coordsize="20,2">
              <v:shape style="position:absolute;left:7540;top:2477;width:20;height:2" coordorigin="7540,2477" coordsize="20,0" path="m7540,2477l7559,2477e" filled="false" stroked="true" strokeweight=".47998pt" strokecolor="#000000">
                <v:path arrowok="t"/>
              </v:shape>
            </v:group>
            <v:group style="position:absolute;left:7559;top:2477;width:20;height:2" coordorigin="7559,2477" coordsize="20,2">
              <v:shape style="position:absolute;left:7559;top:2477;width:20;height:2" coordorigin="7559,2477" coordsize="20,0" path="m7559,2477l7578,2477e" filled="false" stroked="true" strokeweight=".47998pt" strokecolor="#000000">
                <v:path arrowok="t"/>
              </v:shape>
            </v:group>
            <v:group style="position:absolute;left:7578;top:2477;width:20;height:2" coordorigin="7578,2477" coordsize="20,2">
              <v:shape style="position:absolute;left:7578;top:2477;width:20;height:2" coordorigin="7578,2477" coordsize="20,0" path="m7578,2477l7597,2477e" filled="false" stroked="true" strokeweight=".47998pt" strokecolor="#000000">
                <v:path arrowok="t"/>
              </v:shape>
            </v:group>
            <v:group style="position:absolute;left:7597;top:2477;width:20;height:2" coordorigin="7597,2477" coordsize="20,2">
              <v:shape style="position:absolute;left:7597;top:2477;width:20;height:2" coordorigin="7597,2477" coordsize="20,0" path="m7597,2477l7617,2477e" filled="false" stroked="true" strokeweight=".47998pt" strokecolor="#000000">
                <v:path arrowok="t"/>
              </v:shape>
            </v:group>
            <v:group style="position:absolute;left:7617;top:2477;width:20;height:2" coordorigin="7617,2477" coordsize="20,2">
              <v:shape style="position:absolute;left:7617;top:2477;width:20;height:2" coordorigin="7617,2477" coordsize="20,0" path="m7617,2477l7636,2477e" filled="false" stroked="true" strokeweight=".47998pt" strokecolor="#000000">
                <v:path arrowok="t"/>
              </v:shape>
            </v:group>
            <v:group style="position:absolute;left:7636;top:2477;width:20;height:2" coordorigin="7636,2477" coordsize="20,2">
              <v:shape style="position:absolute;left:7636;top:2477;width:20;height:2" coordorigin="7636,2477" coordsize="20,0" path="m7636,2477l7655,2477e" filled="false" stroked="true" strokeweight=".47998pt" strokecolor="#000000">
                <v:path arrowok="t"/>
              </v:shape>
            </v:group>
            <v:group style="position:absolute;left:7655;top:2477;width:20;height:2" coordorigin="7655,2477" coordsize="20,2">
              <v:shape style="position:absolute;left:7655;top:2477;width:20;height:2" coordorigin="7655,2477" coordsize="20,0" path="m7655,2477l7674,2477e" filled="false" stroked="true" strokeweight=".47998pt" strokecolor="#000000">
                <v:path arrowok="t"/>
              </v:shape>
            </v:group>
            <v:group style="position:absolute;left:7674;top:2477;width:20;height:2" coordorigin="7674,2477" coordsize="20,2">
              <v:shape style="position:absolute;left:7674;top:2477;width:20;height:2" coordorigin="7674,2477" coordsize="20,0" path="m7674,2477l7693,2477e" filled="false" stroked="true" strokeweight=".47998pt" strokecolor="#000000">
                <v:path arrowok="t"/>
              </v:shape>
            </v:group>
            <v:group style="position:absolute;left:7693;top:2477;width:20;height:2" coordorigin="7693,2477" coordsize="20,2">
              <v:shape style="position:absolute;left:7693;top:2477;width:20;height:2" coordorigin="7693,2477" coordsize="20,0" path="m7693,2477l7713,2477e" filled="false" stroked="true" strokeweight=".47998pt" strokecolor="#000000">
                <v:path arrowok="t"/>
              </v:shape>
            </v:group>
            <v:group style="position:absolute;left:7713;top:2477;width:20;height:2" coordorigin="7713,2477" coordsize="20,2">
              <v:shape style="position:absolute;left:7713;top:2477;width:20;height:2" coordorigin="7713,2477" coordsize="20,0" path="m7713,2477l7732,2477e" filled="false" stroked="true" strokeweight=".47998pt" strokecolor="#000000">
                <v:path arrowok="t"/>
              </v:shape>
            </v:group>
            <v:group style="position:absolute;left:7732;top:2477;width:20;height:2" coordorigin="7732,2477" coordsize="20,2">
              <v:shape style="position:absolute;left:7732;top:2477;width:20;height:2" coordorigin="7732,2477" coordsize="20,0" path="m7732,2477l7751,2477e" filled="false" stroked="true" strokeweight=".47998pt" strokecolor="#000000">
                <v:path arrowok="t"/>
              </v:shape>
            </v:group>
            <v:group style="position:absolute;left:7751;top:2477;width:20;height:2" coordorigin="7751,2477" coordsize="20,2">
              <v:shape style="position:absolute;left:7751;top:2477;width:20;height:2" coordorigin="7751,2477" coordsize="20,0" path="m7751,2477l7770,2477e" filled="false" stroked="true" strokeweight=".47998pt" strokecolor="#000000">
                <v:path arrowok="t"/>
              </v:shape>
            </v:group>
            <v:group style="position:absolute;left:7770;top:2477;width:20;height:2" coordorigin="7770,2477" coordsize="20,2">
              <v:shape style="position:absolute;left:7770;top:2477;width:20;height:2" coordorigin="7770,2477" coordsize="20,0" path="m7770,2477l7789,2477e" filled="false" stroked="true" strokeweight=".47998pt" strokecolor="#000000">
                <v:path arrowok="t"/>
              </v:shape>
            </v:group>
            <v:group style="position:absolute;left:7789;top:2477;width:20;height:2" coordorigin="7789,2477" coordsize="20,2">
              <v:shape style="position:absolute;left:7789;top:2477;width:20;height:2" coordorigin="7789,2477" coordsize="20,0" path="m7789,2477l7809,2477e" filled="false" stroked="true" strokeweight=".47998pt" strokecolor="#000000">
                <v:path arrowok="t"/>
              </v:shape>
            </v:group>
            <v:group style="position:absolute;left:7809;top:2477;width:20;height:2" coordorigin="7809,2477" coordsize="20,2">
              <v:shape style="position:absolute;left:7809;top:2477;width:20;height:2" coordorigin="7809,2477" coordsize="20,0" path="m7809,2477l7828,2477e" filled="false" stroked="true" strokeweight=".47998pt" strokecolor="#000000">
                <v:path arrowok="t"/>
              </v:shape>
            </v:group>
            <v:group style="position:absolute;left:7828;top:2477;width:20;height:2" coordorigin="7828,2477" coordsize="20,2">
              <v:shape style="position:absolute;left:7828;top:2477;width:20;height:2" coordorigin="7828,2477" coordsize="20,0" path="m7828,2477l7847,2477e" filled="false" stroked="true" strokeweight=".47998pt" strokecolor="#000000">
                <v:path arrowok="t"/>
              </v:shape>
            </v:group>
            <v:group style="position:absolute;left:7847;top:2477;width:20;height:2" coordorigin="7847,2477" coordsize="20,2">
              <v:shape style="position:absolute;left:7847;top:2477;width:20;height:2" coordorigin="7847,2477" coordsize="20,0" path="m7847,2477l7866,2477e" filled="false" stroked="true" strokeweight=".47998pt" strokecolor="#000000">
                <v:path arrowok="t"/>
              </v:shape>
            </v:group>
            <v:group style="position:absolute;left:7866;top:2477;width:20;height:2" coordorigin="7866,2477" coordsize="20,2">
              <v:shape style="position:absolute;left:7866;top:2477;width:20;height:2" coordorigin="7866,2477" coordsize="20,0" path="m7866,2477l7885,2477e" filled="false" stroked="true" strokeweight=".47998pt" strokecolor="#000000">
                <v:path arrowok="t"/>
              </v:shape>
            </v:group>
            <v:group style="position:absolute;left:7885;top:2477;width:20;height:2" coordorigin="7885,2477" coordsize="20,2">
              <v:shape style="position:absolute;left:7885;top:2477;width:20;height:2" coordorigin="7885,2477" coordsize="20,0" path="m7885,2477l7905,2477e" filled="false" stroked="true" strokeweight=".47998pt" strokecolor="#000000">
                <v:path arrowok="t"/>
              </v:shape>
            </v:group>
            <v:group style="position:absolute;left:7905;top:2477;width:20;height:2" coordorigin="7905,2477" coordsize="20,2">
              <v:shape style="position:absolute;left:7905;top:2477;width:20;height:2" coordorigin="7905,2477" coordsize="20,0" path="m7905,2477l7924,2477e" filled="false" stroked="true" strokeweight=".47998pt" strokecolor="#000000">
                <v:path arrowok="t"/>
              </v:shape>
            </v:group>
            <v:group style="position:absolute;left:7924;top:2477;width:20;height:2" coordorigin="7924,2477" coordsize="20,2">
              <v:shape style="position:absolute;left:7924;top:2477;width:20;height:2" coordorigin="7924,2477" coordsize="20,0" path="m7924,2477l7943,2477e" filled="false" stroked="true" strokeweight=".47998pt" strokecolor="#000000">
                <v:path arrowok="t"/>
              </v:shape>
            </v:group>
            <v:group style="position:absolute;left:7943;top:2477;width:20;height:2" coordorigin="7943,2477" coordsize="20,2">
              <v:shape style="position:absolute;left:7943;top:2477;width:20;height:2" coordorigin="7943,2477" coordsize="20,0" path="m7943,2477l7962,2477e" filled="false" stroked="true" strokeweight=".47998pt" strokecolor="#000000">
                <v:path arrowok="t"/>
              </v:shape>
            </v:group>
            <v:group style="position:absolute;left:7962;top:2477;width:20;height:2" coordorigin="7962,2477" coordsize="20,2">
              <v:shape style="position:absolute;left:7962;top:2477;width:20;height:2" coordorigin="7962,2477" coordsize="20,0" path="m7962,2477l7981,2477e" filled="false" stroked="true" strokeweight=".47998pt" strokecolor="#000000">
                <v:path arrowok="t"/>
              </v:shape>
            </v:group>
            <v:group style="position:absolute;left:7981;top:2477;width:20;height:2" coordorigin="7981,2477" coordsize="20,2">
              <v:shape style="position:absolute;left:7981;top:2477;width:20;height:2" coordorigin="7981,2477" coordsize="20,0" path="m7981,2477l8001,2477e" filled="false" stroked="true" strokeweight=".47998pt" strokecolor="#000000">
                <v:path arrowok="t"/>
              </v:shape>
            </v:group>
            <v:group style="position:absolute;left:8001;top:2477;width:20;height:2" coordorigin="8001,2477" coordsize="20,2">
              <v:shape style="position:absolute;left:8001;top:2477;width:20;height:2" coordorigin="8001,2477" coordsize="20,0" path="m8001,2477l8020,2477e" filled="false" stroked="true" strokeweight=".47998pt" strokecolor="#000000">
                <v:path arrowok="t"/>
              </v:shape>
            </v:group>
            <v:group style="position:absolute;left:8020;top:2477;width:20;height:2" coordorigin="8020,2477" coordsize="20,2">
              <v:shape style="position:absolute;left:8020;top:2477;width:20;height:2" coordorigin="8020,2477" coordsize="20,0" path="m8020,2477l8039,2477e" filled="false" stroked="true" strokeweight=".47998pt" strokecolor="#000000">
                <v:path arrowok="t"/>
              </v:shape>
            </v:group>
            <v:group style="position:absolute;left:8039;top:2477;width:20;height:2" coordorigin="8039,2477" coordsize="20,2">
              <v:shape style="position:absolute;left:8039;top:2477;width:20;height:2" coordorigin="8039,2477" coordsize="20,0" path="m8039,2477l8058,2477e" filled="false" stroked="true" strokeweight=".47998pt" strokecolor="#000000">
                <v:path arrowok="t"/>
              </v:shape>
            </v:group>
            <v:group style="position:absolute;left:8058;top:2477;width:20;height:2" coordorigin="8058,2477" coordsize="20,2">
              <v:shape style="position:absolute;left:8058;top:2477;width:20;height:2" coordorigin="8058,2477" coordsize="20,0" path="m8058,2477l8077,2477e" filled="false" stroked="true" strokeweight=".47998pt" strokecolor="#000000">
                <v:path arrowok="t"/>
              </v:shape>
            </v:group>
            <v:group style="position:absolute;left:8077;top:2477;width:20;height:2" coordorigin="8077,2477" coordsize="20,2">
              <v:shape style="position:absolute;left:8077;top:2477;width:20;height:2" coordorigin="8077,2477" coordsize="20,0" path="m8077,2477l8097,2477e" filled="false" stroked="true" strokeweight=".47998pt" strokecolor="#000000">
                <v:path arrowok="t"/>
              </v:shape>
            </v:group>
            <v:group style="position:absolute;left:8097;top:2477;width:20;height:2" coordorigin="8097,2477" coordsize="20,2">
              <v:shape style="position:absolute;left:8097;top:2477;width:20;height:2" coordorigin="8097,2477" coordsize="20,0" path="m8097,2477l8116,2477e" filled="false" stroked="true" strokeweight=".47998pt" strokecolor="#000000">
                <v:path arrowok="t"/>
              </v:shape>
            </v:group>
            <v:group style="position:absolute;left:8116;top:2477;width:20;height:2" coordorigin="8116,2477" coordsize="20,2">
              <v:shape style="position:absolute;left:8116;top:2477;width:20;height:2" coordorigin="8116,2477" coordsize="20,0" path="m8116,2477l8135,2477e" filled="false" stroked="true" strokeweight=".47998pt" strokecolor="#000000">
                <v:path arrowok="t"/>
              </v:shape>
            </v:group>
            <v:group style="position:absolute;left:8135;top:2477;width:20;height:2" coordorigin="8135,2477" coordsize="20,2">
              <v:shape style="position:absolute;left:8135;top:2477;width:20;height:2" coordorigin="8135,2477" coordsize="20,0" path="m8135,2477l8154,2477e" filled="false" stroked="true" strokeweight=".47998pt" strokecolor="#000000">
                <v:path arrowok="t"/>
              </v:shape>
            </v:group>
            <v:group style="position:absolute;left:8154;top:2477;width:20;height:2" coordorigin="8154,2477" coordsize="20,2">
              <v:shape style="position:absolute;left:8154;top:2477;width:20;height:2" coordorigin="8154,2477" coordsize="20,0" path="m8154,2477l8173,2477e" filled="false" stroked="true" strokeweight=".47998pt" strokecolor="#000000">
                <v:path arrowok="t"/>
              </v:shape>
            </v:group>
            <v:group style="position:absolute;left:8173;top:2477;width:20;height:2" coordorigin="8173,2477" coordsize="20,2">
              <v:shape style="position:absolute;left:8173;top:2477;width:20;height:2" coordorigin="8173,2477" coordsize="20,0" path="m8173,2477l8193,2477e" filled="false" stroked="true" strokeweight=".47998pt" strokecolor="#000000">
                <v:path arrowok="t"/>
              </v:shape>
            </v:group>
            <v:group style="position:absolute;left:8193;top:2477;width:20;height:2" coordorigin="8193,2477" coordsize="20,2">
              <v:shape style="position:absolute;left:8193;top:2477;width:20;height:2" coordorigin="8193,2477" coordsize="20,0" path="m8193,2477l8212,2477e" filled="false" stroked="true" strokeweight=".47998pt" strokecolor="#000000">
                <v:path arrowok="t"/>
              </v:shape>
            </v:group>
            <v:group style="position:absolute;left:8212;top:2477;width:20;height:2" coordorigin="8212,2477" coordsize="20,2">
              <v:shape style="position:absolute;left:8212;top:2477;width:20;height:2" coordorigin="8212,2477" coordsize="20,0" path="m8212,2477l8231,2477e" filled="false" stroked="true" strokeweight=".47998pt" strokecolor="#000000">
                <v:path arrowok="t"/>
              </v:shape>
            </v:group>
            <v:group style="position:absolute;left:8231;top:2477;width:20;height:2" coordorigin="8231,2477" coordsize="20,2">
              <v:shape style="position:absolute;left:8231;top:2477;width:20;height:2" coordorigin="8231,2477" coordsize="20,0" path="m8231,2477l8250,2477e" filled="false" stroked="true" strokeweight=".47998pt" strokecolor="#000000">
                <v:path arrowok="t"/>
              </v:shape>
            </v:group>
            <v:group style="position:absolute;left:8250;top:2477;width:20;height:2" coordorigin="8250,2477" coordsize="20,2">
              <v:shape style="position:absolute;left:8250;top:2477;width:20;height:2" coordorigin="8250,2477" coordsize="20,0" path="m8250,2477l8269,2477e" filled="false" stroked="true" strokeweight=".47998pt" strokecolor="#000000">
                <v:path arrowok="t"/>
              </v:shape>
            </v:group>
            <v:group style="position:absolute;left:8269;top:2477;width:20;height:2" coordorigin="8269,2477" coordsize="20,2">
              <v:shape style="position:absolute;left:8269;top:2477;width:20;height:2" coordorigin="8269,2477" coordsize="20,0" path="m8269,2477l8289,2477e" filled="false" stroked="true" strokeweight=".47998pt" strokecolor="#000000">
                <v:path arrowok="t"/>
              </v:shape>
            </v:group>
            <v:group style="position:absolute;left:8289;top:2477;width:20;height:2" coordorigin="8289,2477" coordsize="20,2">
              <v:shape style="position:absolute;left:8289;top:2477;width:20;height:2" coordorigin="8289,2477" coordsize="20,0" path="m8289,2477l8308,2477e" filled="false" stroked="true" strokeweight=".47998pt" strokecolor="#000000">
                <v:path arrowok="t"/>
              </v:shape>
            </v:group>
            <v:group style="position:absolute;left:8308;top:2477;width:20;height:2" coordorigin="8308,2477" coordsize="20,2">
              <v:shape style="position:absolute;left:8308;top:2477;width:20;height:2" coordorigin="8308,2477" coordsize="20,0" path="m8308,2477l8327,2477e" filled="false" stroked="true" strokeweight=".47998pt" strokecolor="#000000">
                <v:path arrowok="t"/>
              </v:shape>
            </v:group>
            <v:group style="position:absolute;left:8327;top:2477;width:20;height:2" coordorigin="8327,2477" coordsize="20,2">
              <v:shape style="position:absolute;left:8327;top:2477;width:20;height:2" coordorigin="8327,2477" coordsize="20,0" path="m8327,2477l8346,2477e" filled="false" stroked="true" strokeweight=".47998pt" strokecolor="#000000">
                <v:path arrowok="t"/>
              </v:shape>
            </v:group>
            <v:group style="position:absolute;left:8346;top:2477;width:20;height:2" coordorigin="8346,2477" coordsize="20,2">
              <v:shape style="position:absolute;left:8346;top:2477;width:20;height:2" coordorigin="8346,2477" coordsize="20,0" path="m8346,2477l8365,2477e" filled="false" stroked="true" strokeweight=".47998pt" strokecolor="#000000">
                <v:path arrowok="t"/>
              </v:shape>
            </v:group>
            <v:group style="position:absolute;left:8365;top:2477;width:20;height:2" coordorigin="8365,2477" coordsize="20,2">
              <v:shape style="position:absolute;left:8365;top:2477;width:20;height:2" coordorigin="8365,2477" coordsize="20,0" path="m8365,2477l8385,2477e" filled="false" stroked="true" strokeweight=".47998pt" strokecolor="#000000">
                <v:path arrowok="t"/>
              </v:shape>
            </v:group>
            <v:group style="position:absolute;left:8385;top:2477;width:20;height:2" coordorigin="8385,2477" coordsize="20,2">
              <v:shape style="position:absolute;left:8385;top:2477;width:20;height:2" coordorigin="8385,2477" coordsize="20,0" path="m8385,2477l8404,2477e" filled="false" stroked="true" strokeweight=".47998pt" strokecolor="#000000">
                <v:path arrowok="t"/>
              </v:shape>
            </v:group>
            <v:group style="position:absolute;left:8404;top:2477;width:20;height:2" coordorigin="8404,2477" coordsize="20,2">
              <v:shape style="position:absolute;left:8404;top:2477;width:20;height:2" coordorigin="8404,2477" coordsize="20,0" path="m8404,2477l8423,2477e" filled="false" stroked="true" strokeweight=".47998pt" strokecolor="#000000">
                <v:path arrowok="t"/>
              </v:shape>
            </v:group>
            <v:group style="position:absolute;left:8423;top:2477;width:20;height:2" coordorigin="8423,2477" coordsize="20,2">
              <v:shape style="position:absolute;left:8423;top:2477;width:20;height:2" coordorigin="8423,2477" coordsize="20,0" path="m8423,2477l8442,2477e" filled="false" stroked="true" strokeweight=".47998pt" strokecolor="#000000">
                <v:path arrowok="t"/>
              </v:shape>
            </v:group>
            <v:group style="position:absolute;left:8442;top:2477;width:20;height:2" coordorigin="8442,2477" coordsize="20,2">
              <v:shape style="position:absolute;left:8442;top:2477;width:20;height:2" coordorigin="8442,2477" coordsize="20,0" path="m8442,2477l8461,2477e" filled="false" stroked="true" strokeweight=".47998pt" strokecolor="#000000">
                <v:path arrowok="t"/>
              </v:shape>
            </v:group>
            <v:group style="position:absolute;left:8461;top:2477;width:20;height:2" coordorigin="8461,2477" coordsize="20,2">
              <v:shape style="position:absolute;left:8461;top:2477;width:20;height:2" coordorigin="8461,2477" coordsize="20,0" path="m8461,2477l8481,2477e" filled="false" stroked="true" strokeweight=".47998pt" strokecolor="#000000">
                <v:path arrowok="t"/>
              </v:shape>
            </v:group>
            <v:group style="position:absolute;left:8481;top:2477;width:20;height:2" coordorigin="8481,2477" coordsize="20,2">
              <v:shape style="position:absolute;left:8481;top:2477;width:20;height:2" coordorigin="8481,2477" coordsize="20,0" path="m8481,2477l8500,2477e" filled="false" stroked="true" strokeweight=".47998pt" strokecolor="#000000">
                <v:path arrowok="t"/>
              </v:shape>
            </v:group>
            <v:group style="position:absolute;left:8500;top:2477;width:20;height:2" coordorigin="8500,2477" coordsize="20,2">
              <v:shape style="position:absolute;left:8500;top:2477;width:20;height:2" coordorigin="8500,2477" coordsize="20,0" path="m8500,2477l8519,2477e" filled="false" stroked="true" strokeweight=".47998pt" strokecolor="#000000">
                <v:path arrowok="t"/>
              </v:shape>
            </v:group>
            <v:group style="position:absolute;left:8519;top:2477;width:20;height:2" coordorigin="8519,2477" coordsize="20,2">
              <v:shape style="position:absolute;left:8519;top:2477;width:20;height:2" coordorigin="8519,2477" coordsize="20,0" path="m8519,2477l8538,2477e" filled="false" stroked="true" strokeweight=".47998pt" strokecolor="#000000">
                <v:path arrowok="t"/>
              </v:shape>
            </v:group>
            <v:group style="position:absolute;left:8538;top:2477;width:20;height:2" coordorigin="8538,2477" coordsize="20,2">
              <v:shape style="position:absolute;left:8538;top:2477;width:20;height:2" coordorigin="8538,2477" coordsize="20,0" path="m8538,2477l8557,2477e" filled="false" stroked="true" strokeweight=".47998pt" strokecolor="#000000">
                <v:path arrowok="t"/>
              </v:shape>
            </v:group>
            <v:group style="position:absolute;left:8557;top:2477;width:20;height:2" coordorigin="8557,2477" coordsize="20,2">
              <v:shape style="position:absolute;left:8557;top:2477;width:20;height:2" coordorigin="8557,2477" coordsize="20,0" path="m8557,2477l8577,2477e" filled="false" stroked="true" strokeweight=".47998pt" strokecolor="#000000">
                <v:path arrowok="t"/>
              </v:shape>
            </v:group>
            <v:group style="position:absolute;left:8577;top:2477;width:20;height:2" coordorigin="8577,2477" coordsize="20,2">
              <v:shape style="position:absolute;left:8577;top:2477;width:20;height:2" coordorigin="8577,2477" coordsize="20,0" path="m8577,2477l8596,2477e" filled="false" stroked="true" strokeweight=".47998pt" strokecolor="#000000">
                <v:path arrowok="t"/>
              </v:shape>
            </v:group>
            <v:group style="position:absolute;left:8596;top:2477;width:20;height:2" coordorigin="8596,2477" coordsize="20,2">
              <v:shape style="position:absolute;left:8596;top:2477;width:20;height:2" coordorigin="8596,2477" coordsize="20,0" path="m8596,2477l8615,2477e" filled="false" stroked="true" strokeweight=".47998pt" strokecolor="#000000">
                <v:path arrowok="t"/>
              </v:shape>
            </v:group>
            <v:group style="position:absolute;left:8615;top:2477;width:20;height:2" coordorigin="8615,2477" coordsize="20,2">
              <v:shape style="position:absolute;left:8615;top:2477;width:20;height:2" coordorigin="8615,2477" coordsize="20,0" path="m8615,2477l8634,2477e" filled="false" stroked="true" strokeweight=".47998pt" strokecolor="#000000">
                <v:path arrowok="t"/>
              </v:shape>
            </v:group>
            <v:group style="position:absolute;left:8634;top:2477;width:20;height:2" coordorigin="8634,2477" coordsize="20,2">
              <v:shape style="position:absolute;left:8634;top:2477;width:20;height:2" coordorigin="8634,2477" coordsize="20,0" path="m8634,2477l8653,2477e" filled="false" stroked="true" strokeweight=".47998pt" strokecolor="#000000">
                <v:path arrowok="t"/>
              </v:shape>
            </v:group>
            <v:group style="position:absolute;left:8653;top:2477;width:20;height:2" coordorigin="8653,2477" coordsize="20,2">
              <v:shape style="position:absolute;left:8653;top:2477;width:20;height:2" coordorigin="8653,2477" coordsize="20,0" path="m8653,2477l8673,2477e" filled="false" stroked="true" strokeweight=".47998pt" strokecolor="#000000">
                <v:path arrowok="t"/>
              </v:shape>
            </v:group>
            <v:group style="position:absolute;left:8673;top:2477;width:20;height:2" coordorigin="8673,2477" coordsize="20,2">
              <v:shape style="position:absolute;left:8673;top:2477;width:20;height:2" coordorigin="8673,2477" coordsize="20,0" path="m8673,2477l8692,2477e" filled="false" stroked="true" strokeweight=".47998pt" strokecolor="#000000">
                <v:path arrowok="t"/>
              </v:shape>
            </v:group>
            <v:group style="position:absolute;left:8692;top:2477;width:20;height:2" coordorigin="8692,2477" coordsize="20,2">
              <v:shape style="position:absolute;left:8692;top:2477;width:20;height:2" coordorigin="8692,2477" coordsize="20,0" path="m8692,2477l8711,2477e" filled="false" stroked="true" strokeweight=".47998pt" strokecolor="#000000">
                <v:path arrowok="t"/>
              </v:shape>
            </v:group>
            <v:group style="position:absolute;left:8711;top:2477;width:20;height:2" coordorigin="8711,2477" coordsize="20,2">
              <v:shape style="position:absolute;left:8711;top:2477;width:20;height:2" coordorigin="8711,2477" coordsize="20,0" path="m8711,2477l8730,2477e" filled="false" stroked="true" strokeweight=".47998pt" strokecolor="#000000">
                <v:path arrowok="t"/>
              </v:shape>
            </v:group>
            <v:group style="position:absolute;left:8730;top:2477;width:20;height:2" coordorigin="8730,2477" coordsize="20,2">
              <v:shape style="position:absolute;left:8730;top:2477;width:20;height:2" coordorigin="8730,2477" coordsize="20,0" path="m8730,2477l8749,2477e" filled="false" stroked="true" strokeweight=".47998pt" strokecolor="#000000">
                <v:path arrowok="t"/>
              </v:shape>
            </v:group>
            <v:group style="position:absolute;left:8749;top:2477;width:20;height:2" coordorigin="8749,2477" coordsize="20,2">
              <v:shape style="position:absolute;left:8749;top:2477;width:20;height:2" coordorigin="8749,2477" coordsize="20,0" path="m8749,2477l8769,2477e" filled="false" stroked="true" strokeweight=".47998pt" strokecolor="#000000">
                <v:path arrowok="t"/>
              </v:shape>
            </v:group>
            <v:group style="position:absolute;left:8769;top:2477;width:20;height:2" coordorigin="8769,2477" coordsize="20,2">
              <v:shape style="position:absolute;left:8769;top:2477;width:20;height:2" coordorigin="8769,2477" coordsize="20,0" path="m8769,2477l8788,2477e" filled="false" stroked="true" strokeweight=".47998pt" strokecolor="#000000">
                <v:path arrowok="t"/>
              </v:shape>
            </v:group>
            <v:group style="position:absolute;left:8788;top:2477;width:20;height:2" coordorigin="8788,2477" coordsize="20,2">
              <v:shape style="position:absolute;left:8788;top:2477;width:20;height:2" coordorigin="8788,2477" coordsize="20,0" path="m8788,2477l8807,2477e" filled="false" stroked="true" strokeweight=".47998pt" strokecolor="#000000">
                <v:path arrowok="t"/>
              </v:shape>
            </v:group>
            <v:group style="position:absolute;left:8807;top:2477;width:20;height:2" coordorigin="8807,2477" coordsize="20,2">
              <v:shape style="position:absolute;left:8807;top:2477;width:20;height:2" coordorigin="8807,2477" coordsize="20,0" path="m8807,2477l8826,2477e" filled="false" stroked="true" strokeweight=".47998pt" strokecolor="#000000">
                <v:path arrowok="t"/>
              </v:shape>
            </v:group>
            <v:group style="position:absolute;left:8826;top:2477;width:20;height:2" coordorigin="8826,2477" coordsize="20,2">
              <v:shape style="position:absolute;left:8826;top:2477;width:20;height:2" coordorigin="8826,2477" coordsize="20,0" path="m8826,2477l8845,2477e" filled="false" stroked="true" strokeweight=".47998pt" strokecolor="#000000">
                <v:path arrowok="t"/>
              </v:shape>
            </v:group>
            <v:group style="position:absolute;left:8845;top:2477;width:20;height:2" coordorigin="8845,2477" coordsize="20,2">
              <v:shape style="position:absolute;left:8845;top:2477;width:20;height:2" coordorigin="8845,2477" coordsize="20,0" path="m8845,2477l8865,2477e" filled="false" stroked="true" strokeweight=".47998pt" strokecolor="#000000">
                <v:path arrowok="t"/>
              </v:shape>
            </v:group>
            <v:group style="position:absolute;left:8865;top:2477;width:20;height:2" coordorigin="8865,2477" coordsize="20,2">
              <v:shape style="position:absolute;left:8865;top:2477;width:20;height:2" coordorigin="8865,2477" coordsize="20,0" path="m8865,2477l8884,2477e" filled="false" stroked="true" strokeweight=".47998pt" strokecolor="#000000">
                <v:path arrowok="t"/>
              </v:shape>
            </v:group>
            <v:group style="position:absolute;left:8884;top:2477;width:20;height:2" coordorigin="8884,2477" coordsize="20,2">
              <v:shape style="position:absolute;left:8884;top:2477;width:20;height:2" coordorigin="8884,2477" coordsize="20,0" path="m8884,2477l8903,2477e" filled="false" stroked="true" strokeweight=".47998pt" strokecolor="#000000">
                <v:path arrowok="t"/>
              </v:shape>
            </v:group>
            <v:group style="position:absolute;left:8903;top:2477;width:20;height:2" coordorigin="8903,2477" coordsize="20,2">
              <v:shape style="position:absolute;left:8903;top:2477;width:20;height:2" coordorigin="8903,2477" coordsize="20,0" path="m8903,2477l8922,2477e" filled="false" stroked="true" strokeweight=".47998pt" strokecolor="#000000">
                <v:path arrowok="t"/>
              </v:shape>
            </v:group>
            <v:group style="position:absolute;left:8922;top:2477;width:20;height:2" coordorigin="8922,2477" coordsize="20,2">
              <v:shape style="position:absolute;left:8922;top:2477;width:20;height:2" coordorigin="8922,2477" coordsize="20,0" path="m8922,2477l8941,2477e" filled="false" stroked="true" strokeweight=".47998pt" strokecolor="#000000">
                <v:path arrowok="t"/>
              </v:shape>
            </v:group>
            <v:group style="position:absolute;left:8941;top:2477;width:20;height:2" coordorigin="8941,2477" coordsize="20,2">
              <v:shape style="position:absolute;left:8941;top:2477;width:20;height:2" coordorigin="8941,2477" coordsize="20,0" path="m8941,2477l8961,2477e" filled="false" stroked="true" strokeweight=".47998pt" strokecolor="#000000">
                <v:path arrowok="t"/>
              </v:shape>
            </v:group>
            <v:group style="position:absolute;left:8961;top:2477;width:20;height:2" coordorigin="8961,2477" coordsize="20,2">
              <v:shape style="position:absolute;left:8961;top:2477;width:20;height:2" coordorigin="8961,2477" coordsize="20,0" path="m8961,2477l8980,2477e" filled="false" stroked="true" strokeweight=".47998pt" strokecolor="#000000">
                <v:path arrowok="t"/>
              </v:shape>
            </v:group>
            <v:group style="position:absolute;left:8980;top:2477;width:20;height:2" coordorigin="8980,2477" coordsize="20,2">
              <v:shape style="position:absolute;left:8980;top:2477;width:20;height:2" coordorigin="8980,2477" coordsize="20,0" path="m8980,2477l8999,2477e" filled="false" stroked="true" strokeweight=".47998pt" strokecolor="#000000">
                <v:path arrowok="t"/>
              </v:shape>
            </v:group>
            <v:group style="position:absolute;left:8999;top:2477;width:20;height:2" coordorigin="8999,2477" coordsize="20,2">
              <v:shape style="position:absolute;left:8999;top:2477;width:20;height:2" coordorigin="8999,2477" coordsize="20,0" path="m8999,2477l9018,2477e" filled="false" stroked="true" strokeweight=".47998pt" strokecolor="#000000">
                <v:path arrowok="t"/>
              </v:shape>
            </v:group>
            <v:group style="position:absolute;left:9018;top:2477;width:20;height:2" coordorigin="9018,2477" coordsize="20,2">
              <v:shape style="position:absolute;left:9018;top:2477;width:20;height:2" coordorigin="9018,2477" coordsize="20,0" path="m9018,2477l9037,2477e" filled="false" stroked="true" strokeweight=".47998pt" strokecolor="#000000">
                <v:path arrowok="t"/>
              </v:shape>
            </v:group>
            <v:group style="position:absolute;left:9037;top:2477;width:20;height:2" coordorigin="9037,2477" coordsize="20,2">
              <v:shape style="position:absolute;left:9037;top:2477;width:20;height:2" coordorigin="9037,2477" coordsize="20,0" path="m9037,2477l9057,2477e" filled="false" stroked="true" strokeweight=".47998pt" strokecolor="#000000">
                <v:path arrowok="t"/>
              </v:shape>
            </v:group>
            <v:group style="position:absolute;left:9057;top:2477;width:20;height:2" coordorigin="9057,2477" coordsize="20,2">
              <v:shape style="position:absolute;left:9057;top:2477;width:20;height:2" coordorigin="9057,2477" coordsize="20,0" path="m9057,2477l9076,2477e" filled="false" stroked="true" strokeweight=".47998pt" strokecolor="#000000">
                <v:path arrowok="t"/>
              </v:shape>
            </v:group>
            <v:group style="position:absolute;left:9076;top:2477;width:20;height:2" coordorigin="9076,2477" coordsize="20,2">
              <v:shape style="position:absolute;left:9076;top:2477;width:20;height:2" coordorigin="9076,2477" coordsize="20,0" path="m9076,2477l9095,2477e" filled="false" stroked="true" strokeweight=".47998pt" strokecolor="#000000">
                <v:path arrowok="t"/>
              </v:shape>
            </v:group>
            <v:group style="position:absolute;left:9095;top:2477;width:20;height:2" coordorigin="9095,2477" coordsize="20,2">
              <v:shape style="position:absolute;left:9095;top:2477;width:20;height:2" coordorigin="9095,2477" coordsize="20,0" path="m9095,2477l9114,2477e" filled="false" stroked="true" strokeweight=".47998pt" strokecolor="#000000">
                <v:path arrowok="t"/>
              </v:shape>
            </v:group>
            <v:group style="position:absolute;left:9114;top:2477;width:20;height:2" coordorigin="9114,2477" coordsize="20,2">
              <v:shape style="position:absolute;left:9114;top:2477;width:20;height:2" coordorigin="9114,2477" coordsize="20,0" path="m9114,2477l9133,2477e" filled="false" stroked="true" strokeweight=".47998pt" strokecolor="#000000">
                <v:path arrowok="t"/>
              </v:shape>
            </v:group>
            <v:group style="position:absolute;left:9133;top:2477;width:20;height:2" coordorigin="9133,2477" coordsize="20,2">
              <v:shape style="position:absolute;left:9133;top:2477;width:20;height:2" coordorigin="9133,2477" coordsize="20,0" path="m9133,2477l9153,2477e" filled="false" stroked="true" strokeweight=".47998pt" strokecolor="#000000">
                <v:path arrowok="t"/>
              </v:shape>
            </v:group>
            <v:group style="position:absolute;left:9153;top:2477;width:20;height:2" coordorigin="9153,2477" coordsize="20,2">
              <v:shape style="position:absolute;left:9153;top:2477;width:20;height:2" coordorigin="9153,2477" coordsize="20,0" path="m9153,2477l9172,2477e" filled="false" stroked="true" strokeweight=".47998pt" strokecolor="#000000">
                <v:path arrowok="t"/>
              </v:shape>
            </v:group>
            <v:group style="position:absolute;left:9172;top:2477;width:20;height:2" coordorigin="9172,2477" coordsize="20,2">
              <v:shape style="position:absolute;left:9172;top:2477;width:20;height:2" coordorigin="9172,2477" coordsize="20,0" path="m9172,2477l9191,2477e" filled="false" stroked="true" strokeweight=".47998pt" strokecolor="#000000">
                <v:path arrowok="t"/>
              </v:shape>
            </v:group>
            <v:group style="position:absolute;left:9191;top:2477;width:20;height:2" coordorigin="9191,2477" coordsize="20,2">
              <v:shape style="position:absolute;left:9191;top:2477;width:20;height:2" coordorigin="9191,2477" coordsize="20,0" path="m9191,2477l9210,2477e" filled="false" stroked="true" strokeweight=".47998pt" strokecolor="#000000">
                <v:path arrowok="t"/>
              </v:shape>
            </v:group>
            <v:group style="position:absolute;left:9210;top:2477;width:20;height:2" coordorigin="9210,2477" coordsize="20,2">
              <v:shape style="position:absolute;left:9210;top:2477;width:20;height:2" coordorigin="9210,2477" coordsize="20,0" path="m9210,2477l9229,2477e" filled="false" stroked="true" strokeweight=".47998pt" strokecolor="#000000">
                <v:path arrowok="t"/>
              </v:shape>
            </v:group>
            <v:group style="position:absolute;left:9229;top:2477;width:20;height:2" coordorigin="9229,2477" coordsize="20,2">
              <v:shape style="position:absolute;left:9229;top:2477;width:20;height:2" coordorigin="9229,2477" coordsize="20,0" path="m9229,2477l9249,2477e" filled="false" stroked="true" strokeweight=".47998pt" strokecolor="#000000">
                <v:path arrowok="t"/>
              </v:shape>
            </v:group>
            <v:group style="position:absolute;left:9249;top:2477;width:20;height:2" coordorigin="9249,2477" coordsize="20,2">
              <v:shape style="position:absolute;left:9249;top:2477;width:20;height:2" coordorigin="9249,2477" coordsize="20,0" path="m9249,2477l9268,2477e" filled="false" stroked="true" strokeweight=".47998pt" strokecolor="#000000">
                <v:path arrowok="t"/>
              </v:shape>
            </v:group>
            <v:group style="position:absolute;left:9268;top:2477;width:20;height:2" coordorigin="9268,2477" coordsize="20,2">
              <v:shape style="position:absolute;left:9268;top:2477;width:20;height:2" coordorigin="9268,2477" coordsize="20,0" path="m9268,2477l9287,2477e" filled="false" stroked="true" strokeweight=".47998pt" strokecolor="#000000">
                <v:path arrowok="t"/>
              </v:shape>
            </v:group>
            <v:group style="position:absolute;left:9287;top:2477;width:20;height:2" coordorigin="9287,2477" coordsize="20,2">
              <v:shape style="position:absolute;left:9287;top:2477;width:20;height:2" coordorigin="9287,2477" coordsize="20,0" path="m9287,2477l9307,2477e" filled="false" stroked="true" strokeweight=".47998pt" strokecolor="#000000">
                <v:path arrowok="t"/>
              </v:shape>
            </v:group>
            <v:group style="position:absolute;left:9307;top:2477;width:20;height:2" coordorigin="9307,2477" coordsize="20,2">
              <v:shape style="position:absolute;left:9307;top:2477;width:20;height:2" coordorigin="9307,2477" coordsize="20,0" path="m9307,2477l9326,2477e" filled="false" stroked="true" strokeweight=".47998pt" strokecolor="#000000">
                <v:path arrowok="t"/>
              </v:shape>
            </v:group>
            <v:group style="position:absolute;left:9326;top:2477;width:20;height:2" coordorigin="9326,2477" coordsize="20,2">
              <v:shape style="position:absolute;left:9326;top:2477;width:20;height:2" coordorigin="9326,2477" coordsize="20,0" path="m9326,2477l9345,2477e" filled="false" stroked="true" strokeweight=".47998pt" strokecolor="#000000">
                <v:path arrowok="t"/>
              </v:shape>
            </v:group>
            <v:group style="position:absolute;left:9345;top:2477;width:20;height:2" coordorigin="9345,2477" coordsize="20,2">
              <v:shape style="position:absolute;left:9345;top:2477;width:20;height:2" coordorigin="9345,2477" coordsize="20,0" path="m9345,2477l9364,2477e" filled="false" stroked="true" strokeweight=".47998pt" strokecolor="#000000">
                <v:path arrowok="t"/>
              </v:shape>
            </v:group>
            <v:group style="position:absolute;left:9364;top:2477;width:20;height:2" coordorigin="9364,2477" coordsize="20,2">
              <v:shape style="position:absolute;left:9364;top:2477;width:20;height:2" coordorigin="9364,2477" coordsize="20,0" path="m9364,2477l9384,2477e" filled="false" stroked="true" strokeweight=".47998pt" strokecolor="#000000">
                <v:path arrowok="t"/>
              </v:shape>
            </v:group>
            <v:group style="position:absolute;left:9384;top:2477;width:20;height:2" coordorigin="9384,2477" coordsize="20,2">
              <v:shape style="position:absolute;left:9384;top:2477;width:20;height:2" coordorigin="9384,2477" coordsize="20,0" path="m9384,2477l9403,2477e" filled="false" stroked="true" strokeweight=".47998pt" strokecolor="#000000">
                <v:path arrowok="t"/>
              </v:shape>
            </v:group>
            <v:group style="position:absolute;left:9403;top:2477;width:20;height:2" coordorigin="9403,2477" coordsize="20,2">
              <v:shape style="position:absolute;left:9403;top:2477;width:20;height:2" coordorigin="9403,2477" coordsize="20,0" path="m9403,2477l9422,2477e" filled="false" stroked="true" strokeweight=".47998pt" strokecolor="#000000">
                <v:path arrowok="t"/>
              </v:shape>
            </v:group>
            <v:group style="position:absolute;left:9422;top:2477;width:20;height:2" coordorigin="9422,2477" coordsize="20,2">
              <v:shape style="position:absolute;left:9422;top:2477;width:20;height:2" coordorigin="9422,2477" coordsize="20,0" path="m9422,2477l9441,2477e" filled="false" stroked="true" strokeweight=".47998pt" strokecolor="#000000">
                <v:path arrowok="t"/>
              </v:shape>
            </v:group>
            <v:group style="position:absolute;left:9441;top:2477;width:20;height:2" coordorigin="9441,2477" coordsize="20,2">
              <v:shape style="position:absolute;left:9441;top:2477;width:20;height:2" coordorigin="9441,2477" coordsize="20,0" path="m9441,2477l9460,2477e" filled="false" stroked="true" strokeweight=".47998pt" strokecolor="#000000">
                <v:path arrowok="t"/>
              </v:shape>
            </v:group>
            <v:group style="position:absolute;left:9460;top:2477;width:20;height:2" coordorigin="9460,2477" coordsize="20,2">
              <v:shape style="position:absolute;left:9460;top:2477;width:20;height:2" coordorigin="9460,2477" coordsize="20,0" path="m9460,2477l9480,2477e" filled="false" stroked="true" strokeweight=".47998pt" strokecolor="#000000">
                <v:path arrowok="t"/>
              </v:shape>
            </v:group>
            <v:group style="position:absolute;left:9480;top:2477;width:20;height:2" coordorigin="9480,2477" coordsize="20,2">
              <v:shape style="position:absolute;left:9480;top:2477;width:20;height:2" coordorigin="9480,2477" coordsize="20,0" path="m9480,2477l9499,2477e" filled="false" stroked="true" strokeweight=".47998pt" strokecolor="#000000">
                <v:path arrowok="t"/>
              </v:shape>
            </v:group>
            <v:group style="position:absolute;left:9499;top:2477;width:20;height:2" coordorigin="9499,2477" coordsize="20,2">
              <v:shape style="position:absolute;left:9499;top:2477;width:20;height:2" coordorigin="9499,2477" coordsize="20,0" path="m9499,2477l9518,2477e" filled="false" stroked="true" strokeweight=".47998pt" strokecolor="#000000">
                <v:path arrowok="t"/>
              </v:shape>
            </v:group>
            <v:group style="position:absolute;left:9518;top:2477;width:20;height:2" coordorigin="9518,2477" coordsize="20,2">
              <v:shape style="position:absolute;left:9518;top:2477;width:20;height:2" coordorigin="9518,2477" coordsize="20,0" path="m9518,2477l9537,2477e" filled="false" stroked="true" strokeweight=".47998pt" strokecolor="#000000">
                <v:path arrowok="t"/>
              </v:shape>
            </v:group>
            <v:group style="position:absolute;left:9537;top:2477;width:20;height:2" coordorigin="9537,2477" coordsize="20,2">
              <v:shape style="position:absolute;left:9537;top:2477;width:20;height:2" coordorigin="9537,2477" coordsize="20,0" path="m9537,2477l9556,2477e" filled="false" stroked="true" strokeweight=".47998pt" strokecolor="#000000">
                <v:path arrowok="t"/>
              </v:shape>
            </v:group>
            <v:group style="position:absolute;left:9556;top:2477;width:20;height:2" coordorigin="9556,2477" coordsize="20,2">
              <v:shape style="position:absolute;left:9556;top:2477;width:20;height:2" coordorigin="9556,2477" coordsize="20,0" path="m9556,2477l9576,2477e" filled="false" stroked="true" strokeweight=".47998pt" strokecolor="#000000">
                <v:path arrowok="t"/>
              </v:shape>
            </v:group>
            <v:group style="position:absolute;left:9576;top:2477;width:20;height:2" coordorigin="9576,2477" coordsize="20,2">
              <v:shape style="position:absolute;left:9576;top:2477;width:20;height:2" coordorigin="9576,2477" coordsize="20,0" path="m9576,2477l9595,2477e" filled="false" stroked="true" strokeweight=".47998pt" strokecolor="#000000">
                <v:path arrowok="t"/>
              </v:shape>
            </v:group>
            <v:group style="position:absolute;left:9595;top:2477;width:20;height:2" coordorigin="9595,2477" coordsize="20,2">
              <v:shape style="position:absolute;left:9595;top:2477;width:20;height:2" coordorigin="9595,2477" coordsize="20,0" path="m9595,2477l9614,2477e" filled="false" stroked="true" strokeweight=".47998pt" strokecolor="#000000">
                <v:path arrowok="t"/>
              </v:shape>
            </v:group>
            <v:group style="position:absolute;left:9614;top:2477;width:20;height:2" coordorigin="9614,2477" coordsize="20,2">
              <v:shape style="position:absolute;left:9614;top:2477;width:20;height:2" coordorigin="9614,2477" coordsize="20,0" path="m9614,2477l9633,2477e" filled="false" stroked="true" strokeweight=".47998pt" strokecolor="#000000">
                <v:path arrowok="t"/>
              </v:shape>
            </v:group>
            <v:group style="position:absolute;left:9633;top:2477;width:20;height:2" coordorigin="9633,2477" coordsize="20,2">
              <v:shape style="position:absolute;left:9633;top:2477;width:20;height:2" coordorigin="9633,2477" coordsize="20,0" path="m9633,2477l9652,2477e" filled="false" stroked="true" strokeweight=".47998pt" strokecolor="#000000">
                <v:path arrowok="t"/>
              </v:shape>
            </v:group>
            <v:group style="position:absolute;left:9652;top:2477;width:20;height:2" coordorigin="9652,2477" coordsize="20,2">
              <v:shape style="position:absolute;left:9652;top:2477;width:20;height:2" coordorigin="9652,2477" coordsize="20,0" path="m9652,2477l9672,2477e" filled="false" stroked="true" strokeweight=".47998pt" strokecolor="#000000">
                <v:path arrowok="t"/>
              </v:shape>
            </v:group>
            <v:group style="position:absolute;left:9672;top:2477;width:20;height:2" coordorigin="9672,2477" coordsize="20,2">
              <v:shape style="position:absolute;left:9672;top:2477;width:20;height:2" coordorigin="9672,2477" coordsize="20,0" path="m9672,2477l9691,2477e" filled="false" stroked="true" strokeweight=".47998pt" strokecolor="#000000">
                <v:path arrowok="t"/>
              </v:shape>
            </v:group>
            <v:group style="position:absolute;left:9691;top:2477;width:20;height:2" coordorigin="9691,2477" coordsize="20,2">
              <v:shape style="position:absolute;left:9691;top:2477;width:20;height:2" coordorigin="9691,2477" coordsize="20,0" path="m9691,2477l9710,2477e" filled="false" stroked="true" strokeweight=".47998pt" strokecolor="#000000">
                <v:path arrowok="t"/>
              </v:shape>
            </v:group>
            <v:group style="position:absolute;left:9710;top:2477;width:20;height:2" coordorigin="9710,2477" coordsize="20,2">
              <v:shape style="position:absolute;left:9710;top:2477;width:20;height:2" coordorigin="9710,2477" coordsize="20,0" path="m9710,2477l9729,2477e" filled="false" stroked="true" strokeweight=".47998pt" strokecolor="#000000">
                <v:path arrowok="t"/>
              </v:shape>
            </v:group>
            <v:group style="position:absolute;left:9729;top:2477;width:20;height:2" coordorigin="9729,2477" coordsize="20,2">
              <v:shape style="position:absolute;left:9729;top:2477;width:20;height:2" coordorigin="9729,2477" coordsize="20,0" path="m9729,2477l9748,2477e" filled="false" stroked="true" strokeweight=".47998pt" strokecolor="#000000">
                <v:path arrowok="t"/>
              </v:shape>
            </v:group>
            <v:group style="position:absolute;left:9748;top:2477;width:10;height:2" coordorigin="9748,2477" coordsize="10,2">
              <v:shape style="position:absolute;left:9748;top:2477;width:10;height:2" coordorigin="9748,2477" coordsize="10,0" path="m9748,2477l9758,2477e" filled="false" stroked="true" strokeweight=".47998pt" strokecolor="#000000">
                <v:path arrowok="t"/>
              </v:shape>
            </v:group>
            <v:group style="position:absolute;left:7492;top:2482;width:10;height:20" coordorigin="7492,2482" coordsize="10,20">
              <v:shape style="position:absolute;left:7492;top:2482;width:10;height:20" coordorigin="7492,2482" coordsize="10,20" path="m7492,2501l7501,2501,7501,2482,7492,2482,7492,2501xe" filled="true" fillcolor="#000000" stroked="false">
                <v:path arrowok="t"/>
                <v:fill type="solid"/>
              </v:shape>
            </v:group>
            <v:group style="position:absolute;left:7492;top:2501;width:10;height:20" coordorigin="7492,2501" coordsize="10,20">
              <v:shape style="position:absolute;left:7492;top:2501;width:10;height:20" coordorigin="7492,2501" coordsize="10,20" path="m7492,2520l7501,2520,7501,2501,7492,2501,7492,2520xe" filled="true" fillcolor="#000000" stroked="false">
                <v:path arrowok="t"/>
                <v:fill type="solid"/>
              </v:shape>
            </v:group>
            <v:group style="position:absolute;left:7492;top:2520;width:10;height:20" coordorigin="7492,2520" coordsize="10,20">
              <v:shape style="position:absolute;left:7492;top:2520;width:10;height:20" coordorigin="7492,2520" coordsize="10,20" path="m7492,2540l7501,2540,7501,2520,7492,2520,7492,2540xe" filled="true" fillcolor="#000000" stroked="false">
                <v:path arrowok="t"/>
                <v:fill type="solid"/>
              </v:shape>
            </v:group>
            <v:group style="position:absolute;left:7492;top:2540;width:10;height:20" coordorigin="7492,2540" coordsize="10,20">
              <v:shape style="position:absolute;left:7492;top:2540;width:10;height:20" coordorigin="7492,2540" coordsize="10,20" path="m7492,2559l7501,2559,7501,2540,7492,2540,7492,2559xe" filled="true" fillcolor="#000000" stroked="false">
                <v:path arrowok="t"/>
                <v:fill type="solid"/>
              </v:shape>
            </v:group>
            <v:group style="position:absolute;left:7492;top:2559;width:10;height:20" coordorigin="7492,2559" coordsize="10,20">
              <v:shape style="position:absolute;left:7492;top:2559;width:10;height:20" coordorigin="7492,2559" coordsize="10,20" path="m7492,2578l7501,2578,7501,2559,7492,2559,7492,2578xe" filled="true" fillcolor="#000000" stroked="false">
                <v:path arrowok="t"/>
                <v:fill type="solid"/>
              </v:shape>
            </v:group>
            <v:group style="position:absolute;left:7492;top:2578;width:10;height:20" coordorigin="7492,2578" coordsize="10,20">
              <v:shape style="position:absolute;left:7492;top:2578;width:10;height:20" coordorigin="7492,2578" coordsize="10,20" path="m7492,2597l7501,2597,7501,2578,7492,2578,7492,2597xe" filled="true" fillcolor="#000000" stroked="false">
                <v:path arrowok="t"/>
                <v:fill type="solid"/>
              </v:shape>
            </v:group>
            <v:group style="position:absolute;left:7492;top:2597;width:10;height:20" coordorigin="7492,2597" coordsize="10,20">
              <v:shape style="position:absolute;left:7492;top:2597;width:10;height:20" coordorigin="7492,2597" coordsize="10,20" path="m7492,2616l7501,2616,7501,2597,7492,2597,7492,2616xe" filled="true" fillcolor="#000000" stroked="false">
                <v:path arrowok="t"/>
                <v:fill type="solid"/>
              </v:shape>
            </v:group>
            <v:group style="position:absolute;left:7492;top:2616;width:10;height:20" coordorigin="7492,2616" coordsize="10,20">
              <v:shape style="position:absolute;left:7492;top:2616;width:10;height:20" coordorigin="7492,2616" coordsize="10,20" path="m7492,2636l7501,2636,7501,2616,7492,2616,7492,2636xe" filled="true" fillcolor="#000000" stroked="false">
                <v:path arrowok="t"/>
                <v:fill type="solid"/>
              </v:shape>
            </v:group>
            <v:group style="position:absolute;left:7492;top:2636;width:10;height:20" coordorigin="7492,2636" coordsize="10,20">
              <v:shape style="position:absolute;left:7492;top:2636;width:10;height:20" coordorigin="7492,2636" coordsize="10,20" path="m7492,2655l7501,2655,7501,2636,7492,2636,7492,2655xe" filled="true" fillcolor="#000000" stroked="false">
                <v:path arrowok="t"/>
                <v:fill type="solid"/>
              </v:shape>
            </v:group>
            <v:group style="position:absolute;left:7492;top:2655;width:10;height:20" coordorigin="7492,2655" coordsize="10,20">
              <v:shape style="position:absolute;left:7492;top:2655;width:10;height:20" coordorigin="7492,2655" coordsize="10,20" path="m7492,2674l7501,2674,7501,2655,7492,2655,7492,2674xe" filled="true" fillcolor="#000000" stroked="false">
                <v:path arrowok="t"/>
                <v:fill type="solid"/>
              </v:shape>
            </v:group>
            <v:group style="position:absolute;left:7492;top:2674;width:10;height:20" coordorigin="7492,2674" coordsize="10,20">
              <v:shape style="position:absolute;left:7492;top:2674;width:10;height:20" coordorigin="7492,2674" coordsize="10,20" path="m7492,2693l7501,2693,7501,2674,7492,2674,7492,2693xe" filled="true" fillcolor="#000000" stroked="false">
                <v:path arrowok="t"/>
                <v:fill type="solid"/>
              </v:shape>
            </v:group>
            <v:group style="position:absolute;left:7492;top:2693;width:10;height:20" coordorigin="7492,2693" coordsize="10,20">
              <v:shape style="position:absolute;left:7492;top:2693;width:10;height:20" coordorigin="7492,2693" coordsize="10,20" path="m7492,2712l7501,2712,7501,2693,7492,2693,7492,2712xe" filled="true" fillcolor="#000000" stroked="false">
                <v:path arrowok="t"/>
                <v:fill type="solid"/>
              </v:shape>
            </v:group>
            <v:group style="position:absolute;left:7492;top:2712;width:10;height:20" coordorigin="7492,2712" coordsize="10,20">
              <v:shape style="position:absolute;left:7492;top:2712;width:10;height:20" coordorigin="7492,2712" coordsize="10,20" path="m7492,2732l7501,2732,7501,2712,7492,2712,7492,2732xe" filled="true" fillcolor="#000000" stroked="false">
                <v:path arrowok="t"/>
                <v:fill type="solid"/>
              </v:shape>
            </v:group>
            <v:group style="position:absolute;left:7492;top:2732;width:10;height:20" coordorigin="7492,2732" coordsize="10,20">
              <v:shape style="position:absolute;left:7492;top:2732;width:10;height:20" coordorigin="7492,2732" coordsize="10,20" path="m7492,2751l7501,2751,7501,2732,7492,2732,7492,2751xe" filled="true" fillcolor="#000000" stroked="false">
                <v:path arrowok="t"/>
                <v:fill type="solid"/>
              </v:shape>
            </v:group>
            <v:group style="position:absolute;left:7492;top:2751;width:10;height:20" coordorigin="7492,2751" coordsize="10,20">
              <v:shape style="position:absolute;left:7492;top:2751;width:10;height:20" coordorigin="7492,2751" coordsize="10,20" path="m7492,2770l7501,2770,7501,2751,7492,2751,7492,2770xe" filled="true" fillcolor="#000000" stroked="false">
                <v:path arrowok="t"/>
                <v:fill type="solid"/>
              </v:shape>
            </v:group>
            <v:group style="position:absolute;left:7492;top:2770;width:10;height:20" coordorigin="7492,2770" coordsize="10,20">
              <v:shape style="position:absolute;left:7492;top:2770;width:10;height:20" coordorigin="7492,2770" coordsize="10,20" path="m7492,2789l7501,2789,7501,2770,7492,2770,7492,2789xe" filled="true" fillcolor="#000000" stroked="false">
                <v:path arrowok="t"/>
                <v:fill type="solid"/>
              </v:shape>
            </v:group>
            <v:group style="position:absolute;left:2134;top:2890;width:5358;height:2" coordorigin="2134,2890" coordsize="5358,2">
              <v:shape style="position:absolute;left:2134;top:2890;width:5358;height:2" coordorigin="2134,2890" coordsize="5358,0" path="m2134,2890l7492,2890e" filled="false" stroked="true" strokeweight="1.44pt" strokecolor="#000000">
                <v:path arrowok="t"/>
              </v:shape>
            </v:group>
            <v:group style="position:absolute;left:7492;top:2789;width:10;height:20" coordorigin="7492,2789" coordsize="10,20">
              <v:shape style="position:absolute;left:7492;top:2789;width:10;height:20" coordorigin="7492,2789" coordsize="10,20" path="m7492,2808l7501,2808,7501,2789,7492,2789,7492,2808xe" filled="true" fillcolor="#000000" stroked="false">
                <v:path arrowok="t"/>
                <v:fill type="solid"/>
              </v:shape>
            </v:group>
            <v:group style="position:absolute;left:7492;top:2808;width:10;height:20" coordorigin="7492,2808" coordsize="10,20">
              <v:shape style="position:absolute;left:7492;top:2808;width:10;height:20" coordorigin="7492,2808" coordsize="10,20" path="m7492,2828l7501,2828,7501,2808,7492,2808,7492,2828xe" filled="true" fillcolor="#000000" stroked="false">
                <v:path arrowok="t"/>
                <v:fill type="solid"/>
              </v:shape>
            </v:group>
            <v:group style="position:absolute;left:7492;top:2828;width:10;height:20" coordorigin="7492,2828" coordsize="10,20">
              <v:shape style="position:absolute;left:7492;top:2828;width:10;height:20" coordorigin="7492,2828" coordsize="10,20" path="m7492,2847l7501,2847,7501,2828,7492,2828,7492,2847xe" filled="true" fillcolor="#000000" stroked="false">
                <v:path arrowok="t"/>
                <v:fill type="solid"/>
              </v:shape>
            </v:group>
            <v:group style="position:absolute;left:7492;top:2847;width:10;height:20" coordorigin="7492,2847" coordsize="10,20">
              <v:shape style="position:absolute;left:7492;top:2847;width:10;height:20" coordorigin="7492,2847" coordsize="10,20" path="m7492,2866l7501,2866,7501,2847,7492,2847,7492,2866xe" filled="true" fillcolor="#000000" stroked="false">
                <v:path arrowok="t"/>
                <v:fill type="solid"/>
              </v:shape>
            </v:group>
            <v:group style="position:absolute;left:7492;top:2871;width:10;height:2" coordorigin="7492,2871" coordsize="10,2">
              <v:shape style="position:absolute;left:7492;top:2871;width:10;height:2" coordorigin="7492,2871" coordsize="10,0" path="m7492,2871l7501,2871e" filled="false" stroked="true" strokeweight=".47998pt" strokecolor="#000000">
                <v:path arrowok="t"/>
              </v:shape>
            </v:group>
            <v:group style="position:absolute;left:7492;top:2890;width:29;height:2" coordorigin="7492,2890" coordsize="29,2">
              <v:shape style="position:absolute;left:7492;top:2890;width:29;height:2" coordorigin="7492,2890" coordsize="29,0" path="m7492,2890l7521,2890e" filled="false" stroked="true" strokeweight="1.44pt" strokecolor="#000000">
                <v:path arrowok="t"/>
              </v:shape>
            </v:group>
            <v:group style="position:absolute;left:7521;top:2890;width:2238;height:2" coordorigin="7521,2890" coordsize="2238,2">
              <v:shape style="position:absolute;left:7521;top:2890;width:2238;height:2" coordorigin="7521,2890" coordsize="2238,0" path="m7521,2890l9758,2890e" filled="false" stroked="true" strokeweight="1.44pt" strokecolor="#000000">
                <v:path arrowok="t"/>
              </v:shape>
            </v:group>
            <w10:wrap type="none"/>
          </v:group>
        </w:pict>
      </w:r>
      <w:r>
        <w:rPr>
          <w:rFonts w:ascii="宋体" w:hAnsi="宋体" w:cs="宋体" w:eastAsia="宋体" w:hint="default"/>
        </w:rPr>
        <w:t>1</w:t>
      </w:r>
      <w:r>
        <w:rPr/>
        <w:t>、</w:t>
      </w:r>
      <w:r>
        <w:rPr>
          <w:spacing w:val="-4"/>
        </w:rPr>
        <w:t> </w:t>
      </w:r>
      <w:r>
        <w:rPr/>
        <w:t>收到的其他与经营活动有关的现金</w:t>
      </w:r>
      <w:r>
        <w:rPr>
          <w:b w:val="0"/>
          <w:bCs w:val="0"/>
        </w:rPr>
      </w:r>
    </w:p>
    <w:p>
      <w:pPr>
        <w:spacing w:line="240" w:lineRule="auto" w:before="1"/>
        <w:rPr>
          <w:rFonts w:ascii="宋体" w:hAnsi="宋体" w:cs="宋体" w:eastAsia="宋体" w:hint="default"/>
          <w:b/>
          <w:bCs/>
          <w:sz w:val="14"/>
          <w:szCs w:val="14"/>
        </w:rPr>
      </w:pPr>
    </w:p>
    <w:tbl>
      <w:tblPr>
        <w:tblW w:w="0" w:type="auto"/>
        <w:jc w:val="left"/>
        <w:tblInd w:w="488" w:type="dxa"/>
        <w:tblLayout w:type="fixed"/>
        <w:tblCellMar>
          <w:top w:w="0" w:type="dxa"/>
          <w:left w:w="0" w:type="dxa"/>
          <w:bottom w:w="0" w:type="dxa"/>
          <w:right w:w="0" w:type="dxa"/>
        </w:tblCellMar>
        <w:tblLook w:val="01E0"/>
      </w:tblPr>
      <w:tblGrid>
        <w:gridCol w:w="4568"/>
        <w:gridCol w:w="2348"/>
      </w:tblGrid>
      <w:tr>
        <w:trPr>
          <w:trHeight w:val="410" w:hRule="exact"/>
        </w:trPr>
        <w:tc>
          <w:tcPr>
            <w:tcW w:w="4568" w:type="dxa"/>
            <w:tcBorders>
              <w:top w:val="nil" w:sz="6" w:space="0" w:color="auto"/>
              <w:left w:val="nil" w:sz="6" w:space="0" w:color="auto"/>
              <w:bottom w:val="nil" w:sz="6" w:space="0" w:color="auto"/>
              <w:right w:val="nil" w:sz="6" w:space="0" w:color="auto"/>
            </w:tcBorders>
          </w:tcPr>
          <w:p>
            <w:pPr>
              <w:pStyle w:val="TableParagraph"/>
              <w:tabs>
                <w:tab w:pos="739" w:val="left" w:leader="none"/>
              </w:tabs>
              <w:spacing w:line="240" w:lineRule="auto" w:before="42"/>
              <w:ind w:left="107"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885" w:right="0"/>
              <w:jc w:val="left"/>
              <w:rPr>
                <w:rFonts w:ascii="宋体" w:hAnsi="宋体" w:cs="宋体" w:eastAsia="宋体" w:hint="default"/>
                <w:sz w:val="21"/>
                <w:szCs w:val="21"/>
              </w:rPr>
            </w:pPr>
            <w:r>
              <w:rPr>
                <w:rFonts w:ascii="宋体" w:hAnsi="宋体" w:cs="宋体" w:eastAsia="宋体" w:hint="default"/>
                <w:sz w:val="21"/>
                <w:szCs w:val="21"/>
              </w:rPr>
              <w:t>本年金额</w:t>
            </w:r>
          </w:p>
        </w:tc>
      </w:tr>
      <w:tr>
        <w:trPr>
          <w:trHeight w:val="403" w:hRule="exact"/>
        </w:trPr>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7"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85" w:right="0"/>
              <w:jc w:val="left"/>
              <w:rPr>
                <w:rFonts w:ascii="宋体" w:hAnsi="宋体" w:cs="宋体" w:eastAsia="宋体" w:hint="default"/>
                <w:sz w:val="21"/>
                <w:szCs w:val="21"/>
              </w:rPr>
            </w:pPr>
            <w:r>
              <w:rPr>
                <w:rFonts w:ascii="宋体"/>
                <w:sz w:val="21"/>
              </w:rPr>
              <w:t>783,242.03</w:t>
            </w:r>
          </w:p>
        </w:tc>
      </w:tr>
      <w:tr>
        <w:trPr>
          <w:trHeight w:val="401" w:hRule="exact"/>
        </w:trPr>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21"/>
                <w:szCs w:val="21"/>
              </w:rPr>
            </w:pPr>
            <w:r>
              <w:rPr>
                <w:rFonts w:ascii="宋体" w:hAnsi="宋体" w:cs="宋体" w:eastAsia="宋体" w:hint="default"/>
                <w:sz w:val="21"/>
                <w:szCs w:val="21"/>
              </w:rPr>
              <w:t>补贴收入及其他营业外收入</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885" w:right="0"/>
              <w:jc w:val="left"/>
              <w:rPr>
                <w:rFonts w:ascii="宋体" w:hAnsi="宋体" w:cs="宋体" w:eastAsia="宋体" w:hint="default"/>
                <w:sz w:val="21"/>
                <w:szCs w:val="21"/>
              </w:rPr>
            </w:pPr>
            <w:r>
              <w:rPr>
                <w:rFonts w:ascii="宋体"/>
                <w:sz w:val="21"/>
              </w:rPr>
              <w:t>4,219,428.77</w:t>
            </w:r>
          </w:p>
        </w:tc>
      </w:tr>
      <w:tr>
        <w:trPr>
          <w:trHeight w:val="403" w:hRule="exact"/>
        </w:trPr>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7" w:right="0"/>
              <w:jc w:val="left"/>
              <w:rPr>
                <w:rFonts w:ascii="宋体" w:hAnsi="宋体" w:cs="宋体" w:eastAsia="宋体" w:hint="default"/>
                <w:sz w:val="21"/>
                <w:szCs w:val="21"/>
              </w:rPr>
            </w:pPr>
            <w:r>
              <w:rPr>
                <w:rFonts w:ascii="宋体" w:hAnsi="宋体" w:cs="宋体" w:eastAsia="宋体" w:hint="default"/>
                <w:sz w:val="21"/>
                <w:szCs w:val="21"/>
              </w:rPr>
              <w:t>收回押金、保证金及备用金</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85" w:right="0"/>
              <w:jc w:val="left"/>
              <w:rPr>
                <w:rFonts w:ascii="宋体" w:hAnsi="宋体" w:cs="宋体" w:eastAsia="宋体" w:hint="default"/>
                <w:sz w:val="21"/>
                <w:szCs w:val="21"/>
              </w:rPr>
            </w:pPr>
            <w:r>
              <w:rPr>
                <w:rFonts w:ascii="宋体"/>
                <w:sz w:val="21"/>
              </w:rPr>
              <w:t>290,952.73</w:t>
            </w:r>
          </w:p>
        </w:tc>
      </w:tr>
      <w:tr>
        <w:trPr>
          <w:trHeight w:val="401" w:hRule="exact"/>
        </w:trPr>
        <w:tc>
          <w:tcPr>
            <w:tcW w:w="456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21"/>
                <w:szCs w:val="21"/>
              </w:rPr>
            </w:pPr>
            <w:r>
              <w:rPr>
                <w:rFonts w:ascii="宋体" w:hAnsi="宋体" w:cs="宋体" w:eastAsia="宋体" w:hint="default"/>
                <w:sz w:val="21"/>
                <w:szCs w:val="21"/>
              </w:rPr>
              <w:t>收到软件和集成电路产业发展专项资金</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885" w:right="0"/>
              <w:jc w:val="left"/>
              <w:rPr>
                <w:rFonts w:ascii="宋体" w:hAnsi="宋体" w:cs="宋体" w:eastAsia="宋体" w:hint="default"/>
                <w:sz w:val="21"/>
                <w:szCs w:val="21"/>
              </w:rPr>
            </w:pPr>
            <w:r>
              <w:rPr>
                <w:rFonts w:ascii="宋体"/>
                <w:sz w:val="21"/>
              </w:rPr>
              <w:t>1,000,000.00</w:t>
            </w:r>
          </w:p>
        </w:tc>
      </w:tr>
      <w:tr>
        <w:trPr>
          <w:trHeight w:val="413" w:hRule="exact"/>
        </w:trPr>
        <w:tc>
          <w:tcPr>
            <w:tcW w:w="4568" w:type="dxa"/>
            <w:tcBorders>
              <w:top w:val="nil" w:sz="6" w:space="0" w:color="auto"/>
              <w:left w:val="nil" w:sz="6" w:space="0" w:color="auto"/>
              <w:bottom w:val="nil" w:sz="6" w:space="0" w:color="auto"/>
              <w:right w:val="nil" w:sz="6" w:space="0" w:color="auto"/>
            </w:tcBorders>
          </w:tcPr>
          <w:p>
            <w:pPr>
              <w:pStyle w:val="TableParagraph"/>
              <w:tabs>
                <w:tab w:pos="530" w:val="left" w:leader="none"/>
              </w:tabs>
              <w:spacing w:line="240" w:lineRule="auto" w:before="35"/>
              <w:ind w:left="107"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85" w:right="0"/>
              <w:jc w:val="left"/>
              <w:rPr>
                <w:rFonts w:ascii="宋体" w:hAnsi="宋体" w:cs="宋体" w:eastAsia="宋体" w:hint="default"/>
                <w:sz w:val="21"/>
                <w:szCs w:val="21"/>
              </w:rPr>
            </w:pPr>
            <w:r>
              <w:rPr>
                <w:rFonts w:ascii="宋体"/>
                <w:sz w:val="21"/>
              </w:rPr>
              <w:t>6,293,623.53</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Heading3"/>
        <w:spacing w:line="240" w:lineRule="auto"/>
        <w:ind w:right="0"/>
        <w:jc w:val="left"/>
        <w:rPr>
          <w:b w:val="0"/>
          <w:bCs w:val="0"/>
        </w:rPr>
      </w:pPr>
      <w:r>
        <w:rPr/>
        <w:pict>
          <v:group style="position:absolute;margin-left:374.589996pt;margin-top:23.573677pt;width:.5pt;height:79.6pt;mso-position-horizontal-relative:page;mso-position-vertical-relative:paragraph;z-index:-1334896" coordorigin="7492,471" coordsize="10,1592">
            <v:shape style="position:absolute;left:7492;top:471;width:10;height:2" type="#_x0000_t75" stroked="false">
              <v:imagedata r:id="rId474" o:title=""/>
            </v:shape>
            <v:group style="position:absolute;left:7492;top:493;width:10;height:20" coordorigin="7492,493" coordsize="10,20">
              <v:shape style="position:absolute;left:7492;top:493;width:10;height:20" coordorigin="7492,493" coordsize="10,20" path="m7492,512l7501,512,7501,493,7492,493,7492,512xe" filled="true" fillcolor="#000000" stroked="false">
                <v:path arrowok="t"/>
                <v:fill type="solid"/>
              </v:shape>
            </v:group>
            <v:group style="position:absolute;left:7492;top:512;width:10;height:20" coordorigin="7492,512" coordsize="10,20">
              <v:shape style="position:absolute;left:7492;top:512;width:10;height:20" coordorigin="7492,512" coordsize="10,20" path="m7492,531l7501,531,7501,512,7492,512,7492,531xe" filled="true" fillcolor="#000000" stroked="false">
                <v:path arrowok="t"/>
                <v:fill type="solid"/>
              </v:shape>
            </v:group>
            <v:group style="position:absolute;left:7492;top:531;width:10;height:20" coordorigin="7492,531" coordsize="10,20">
              <v:shape style="position:absolute;left:7492;top:531;width:10;height:20" coordorigin="7492,531" coordsize="10,20" path="m7492,551l7501,551,7501,531,7492,531,7492,551xe" filled="true" fillcolor="#000000" stroked="false">
                <v:path arrowok="t"/>
                <v:fill type="solid"/>
              </v:shape>
            </v:group>
            <v:group style="position:absolute;left:7492;top:551;width:10;height:20" coordorigin="7492,551" coordsize="10,20">
              <v:shape style="position:absolute;left:7492;top:551;width:10;height:20" coordorigin="7492,551" coordsize="10,20" path="m7492,570l7501,570,7501,551,7492,551,7492,570xe" filled="true" fillcolor="#000000" stroked="false">
                <v:path arrowok="t"/>
                <v:fill type="solid"/>
              </v:shape>
            </v:group>
            <v:group style="position:absolute;left:7492;top:570;width:10;height:20" coordorigin="7492,570" coordsize="10,20">
              <v:shape style="position:absolute;left:7492;top:570;width:10;height:20" coordorigin="7492,570" coordsize="10,20" path="m7492,589l7501,589,7501,570,7492,570,7492,589xe" filled="true" fillcolor="#000000" stroked="false">
                <v:path arrowok="t"/>
                <v:fill type="solid"/>
              </v:shape>
            </v:group>
            <v:group style="position:absolute;left:7492;top:589;width:10;height:20" coordorigin="7492,589" coordsize="10,20">
              <v:shape style="position:absolute;left:7492;top:589;width:10;height:20" coordorigin="7492,589" coordsize="10,20" path="m7492,608l7501,608,7501,589,7492,589,7492,608xe" filled="true" fillcolor="#000000" stroked="false">
                <v:path arrowok="t"/>
                <v:fill type="solid"/>
              </v:shape>
            </v:group>
            <v:group style="position:absolute;left:7492;top:608;width:10;height:20" coordorigin="7492,608" coordsize="10,20">
              <v:shape style="position:absolute;left:7492;top:608;width:10;height:20" coordorigin="7492,608" coordsize="10,20" path="m7492,627l7501,627,7501,608,7492,608,7492,627xe" filled="true" fillcolor="#000000" stroked="false">
                <v:path arrowok="t"/>
                <v:fill type="solid"/>
              </v:shape>
            </v:group>
            <v:group style="position:absolute;left:7492;top:627;width:10;height:20" coordorigin="7492,627" coordsize="10,20">
              <v:shape style="position:absolute;left:7492;top:627;width:10;height:20" coordorigin="7492,627" coordsize="10,20" path="m7492,647l7501,647,7501,627,7492,627,7492,647xe" filled="true" fillcolor="#000000" stroked="false">
                <v:path arrowok="t"/>
                <v:fill type="solid"/>
              </v:shape>
            </v:group>
            <v:group style="position:absolute;left:7492;top:647;width:10;height:20" coordorigin="7492,647" coordsize="10,20">
              <v:shape style="position:absolute;left:7492;top:647;width:10;height:20" coordorigin="7492,647" coordsize="10,20" path="m7492,666l7501,666,7501,647,7492,647,7492,666xe" filled="true" fillcolor="#000000" stroked="false">
                <v:path arrowok="t"/>
                <v:fill type="solid"/>
              </v:shape>
            </v:group>
            <v:group style="position:absolute;left:7492;top:666;width:10;height:20" coordorigin="7492,666" coordsize="10,20">
              <v:shape style="position:absolute;left:7492;top:666;width:10;height:20" coordorigin="7492,666" coordsize="10,20" path="m7492,685l7501,685,7501,666,7492,666,7492,685xe" filled="true" fillcolor="#000000" stroked="false">
                <v:path arrowok="t"/>
                <v:fill type="solid"/>
              </v:shape>
            </v:group>
            <v:group style="position:absolute;left:7492;top:685;width:10;height:20" coordorigin="7492,685" coordsize="10,20">
              <v:shape style="position:absolute;left:7492;top:685;width:10;height:20" coordorigin="7492,685" coordsize="10,20" path="m7492,704l7501,704,7501,685,7492,685,7492,704xe" filled="true" fillcolor="#000000" stroked="false">
                <v:path arrowok="t"/>
                <v:fill type="solid"/>
              </v:shape>
            </v:group>
            <v:group style="position:absolute;left:7492;top:704;width:10;height:20" coordorigin="7492,704" coordsize="10,20">
              <v:shape style="position:absolute;left:7492;top:704;width:10;height:20" coordorigin="7492,704" coordsize="10,20" path="m7492,723l7501,723,7501,704,7492,704,7492,723xe" filled="true" fillcolor="#000000" stroked="false">
                <v:path arrowok="t"/>
                <v:fill type="solid"/>
              </v:shape>
            </v:group>
            <v:group style="position:absolute;left:7492;top:723;width:10;height:20" coordorigin="7492,723" coordsize="10,20">
              <v:shape style="position:absolute;left:7492;top:723;width:10;height:20" coordorigin="7492,723" coordsize="10,20" path="m7492,743l7501,743,7501,723,7492,723,7492,743xe" filled="true" fillcolor="#000000" stroked="false">
                <v:path arrowok="t"/>
                <v:fill type="solid"/>
              </v:shape>
            </v:group>
            <v:group style="position:absolute;left:7492;top:743;width:10;height:20" coordorigin="7492,743" coordsize="10,20">
              <v:shape style="position:absolute;left:7492;top:743;width:10;height:20" coordorigin="7492,743" coordsize="10,20" path="m7492,762l7501,762,7501,743,7492,743,7492,762xe" filled="true" fillcolor="#000000" stroked="false">
                <v:path arrowok="t"/>
                <v:fill type="solid"/>
              </v:shape>
            </v:group>
            <v:group style="position:absolute;left:7492;top:762;width:10;height:20" coordorigin="7492,762" coordsize="10,20">
              <v:shape style="position:absolute;left:7492;top:762;width:10;height:20" coordorigin="7492,762" coordsize="10,20" path="m7492,781l7501,781,7501,762,7492,762,7492,781xe" filled="true" fillcolor="#000000" stroked="false">
                <v:path arrowok="t"/>
                <v:fill type="solid"/>
              </v:shape>
            </v:group>
            <v:group style="position:absolute;left:7492;top:781;width:10;height:20" coordorigin="7492,781" coordsize="10,20">
              <v:shape style="position:absolute;left:7492;top:781;width:10;height:20" coordorigin="7492,781" coordsize="10,20" path="m7492,800l7501,800,7501,781,7492,781,7492,800xe" filled="true" fillcolor="#000000" stroked="false">
                <v:path arrowok="t"/>
                <v:fill type="solid"/>
              </v:shape>
            </v:group>
            <v:group style="position:absolute;left:7492;top:800;width:10;height:20" coordorigin="7492,800" coordsize="10,20">
              <v:shape style="position:absolute;left:7492;top:800;width:10;height:20" coordorigin="7492,800" coordsize="10,20" path="m7492,819l7501,819,7501,800,7492,800,7492,819xe" filled="true" fillcolor="#000000" stroked="false">
                <v:path arrowok="t"/>
                <v:fill type="solid"/>
              </v:shape>
            </v:group>
            <v:group style="position:absolute;left:7492;top:819;width:10;height:20" coordorigin="7492,819" coordsize="10,20">
              <v:shape style="position:absolute;left:7492;top:819;width:10;height:20" coordorigin="7492,819" coordsize="10,20" path="m7492,839l7501,839,7501,819,7492,819,7492,839xe" filled="true" fillcolor="#000000" stroked="false">
                <v:path arrowok="t"/>
                <v:fill type="solid"/>
              </v:shape>
            </v:group>
            <v:group style="position:absolute;left:7492;top:894;width:10;height:20" coordorigin="7492,894" coordsize="10,20">
              <v:shape style="position:absolute;left:7492;top:894;width:10;height:20" coordorigin="7492,894" coordsize="10,20" path="m7492,913l7501,913,7501,894,7492,894,7492,913xe" filled="true" fillcolor="#000000" stroked="false">
                <v:path arrowok="t"/>
                <v:fill type="solid"/>
              </v:shape>
            </v:group>
            <v:group style="position:absolute;left:7492;top:913;width:10;height:20" coordorigin="7492,913" coordsize="10,20">
              <v:shape style="position:absolute;left:7492;top:913;width:10;height:20" coordorigin="7492,913" coordsize="10,20" path="m7492,932l7501,932,7501,913,7492,913,7492,932xe" filled="true" fillcolor="#000000" stroked="false">
                <v:path arrowok="t"/>
                <v:fill type="solid"/>
              </v:shape>
            </v:group>
            <v:group style="position:absolute;left:7492;top:932;width:10;height:20" coordorigin="7492,932" coordsize="10,20">
              <v:shape style="position:absolute;left:7492;top:932;width:10;height:20" coordorigin="7492,932" coordsize="10,20" path="m7492,951l7501,951,7501,932,7492,932,7492,951xe" filled="true" fillcolor="#000000" stroked="false">
                <v:path arrowok="t"/>
                <v:fill type="solid"/>
              </v:shape>
            </v:group>
            <v:group style="position:absolute;left:7492;top:951;width:10;height:20" coordorigin="7492,951" coordsize="10,20">
              <v:shape style="position:absolute;left:7492;top:951;width:10;height:20" coordorigin="7492,951" coordsize="10,20" path="m7492,971l7501,971,7501,951,7492,951,7492,971xe" filled="true" fillcolor="#000000" stroked="false">
                <v:path arrowok="t"/>
                <v:fill type="solid"/>
              </v:shape>
            </v:group>
            <v:group style="position:absolute;left:7492;top:971;width:10;height:20" coordorigin="7492,971" coordsize="10,20">
              <v:shape style="position:absolute;left:7492;top:971;width:10;height:20" coordorigin="7492,971" coordsize="10,20" path="m7492,990l7501,990,7501,971,7492,971,7492,990xe" filled="true" fillcolor="#000000" stroked="false">
                <v:path arrowok="t"/>
                <v:fill type="solid"/>
              </v:shape>
            </v:group>
            <v:group style="position:absolute;left:7492;top:990;width:10;height:20" coordorigin="7492,990" coordsize="10,20">
              <v:shape style="position:absolute;left:7492;top:990;width:10;height:20" coordorigin="7492,990" coordsize="10,20" path="m7492,1009l7501,1009,7501,990,7492,990,7492,1009xe" filled="true" fillcolor="#000000" stroked="false">
                <v:path arrowok="t"/>
                <v:fill type="solid"/>
              </v:shape>
            </v:group>
            <v:group style="position:absolute;left:7492;top:1009;width:10;height:20" coordorigin="7492,1009" coordsize="10,20">
              <v:shape style="position:absolute;left:7492;top:1009;width:10;height:20" coordorigin="7492,1009" coordsize="10,20" path="m7492,1028l7501,1028,7501,1009,7492,1009,7492,1028xe" filled="true" fillcolor="#000000" stroked="false">
                <v:path arrowok="t"/>
                <v:fill type="solid"/>
              </v:shape>
            </v:group>
            <v:group style="position:absolute;left:7492;top:1028;width:10;height:20" coordorigin="7492,1028" coordsize="10,20">
              <v:shape style="position:absolute;left:7492;top:1028;width:10;height:20" coordorigin="7492,1028" coordsize="10,20" path="m7492,1047l7501,1047,7501,1028,7492,1028,7492,1047xe" filled="true" fillcolor="#000000" stroked="false">
                <v:path arrowok="t"/>
                <v:fill type="solid"/>
              </v:shape>
            </v:group>
            <v:group style="position:absolute;left:7492;top:1047;width:10;height:20" coordorigin="7492,1047" coordsize="10,20">
              <v:shape style="position:absolute;left:7492;top:1047;width:10;height:20" coordorigin="7492,1047" coordsize="10,20" path="m7492,1067l7501,1067,7501,1047,7492,1047,7492,1067xe" filled="true" fillcolor="#000000" stroked="false">
                <v:path arrowok="t"/>
                <v:fill type="solid"/>
              </v:shape>
            </v:group>
            <v:group style="position:absolute;left:7492;top:1067;width:10;height:20" coordorigin="7492,1067" coordsize="10,20">
              <v:shape style="position:absolute;left:7492;top:1067;width:10;height:20" coordorigin="7492,1067" coordsize="10,20" path="m7492,1086l7501,1086,7501,1067,7492,1067,7492,1086xe" filled="true" fillcolor="#000000" stroked="false">
                <v:path arrowok="t"/>
                <v:fill type="solid"/>
              </v:shape>
            </v:group>
            <v:group style="position:absolute;left:7492;top:1086;width:10;height:20" coordorigin="7492,1086" coordsize="10,20">
              <v:shape style="position:absolute;left:7492;top:1086;width:10;height:20" coordorigin="7492,1086" coordsize="10,20" path="m7492,1105l7501,1105,7501,1086,7492,1086,7492,1105xe" filled="true" fillcolor="#000000" stroked="false">
                <v:path arrowok="t"/>
                <v:fill type="solid"/>
              </v:shape>
            </v:group>
            <v:group style="position:absolute;left:7492;top:1105;width:10;height:20" coordorigin="7492,1105" coordsize="10,20">
              <v:shape style="position:absolute;left:7492;top:1105;width:10;height:20" coordorigin="7492,1105" coordsize="10,20" path="m7492,1124l7501,1124,7501,1105,7492,1105,7492,1124xe" filled="true" fillcolor="#000000" stroked="false">
                <v:path arrowok="t"/>
                <v:fill type="solid"/>
              </v:shape>
            </v:group>
            <v:group style="position:absolute;left:7492;top:1124;width:10;height:20" coordorigin="7492,1124" coordsize="10,20">
              <v:shape style="position:absolute;left:7492;top:1124;width:10;height:20" coordorigin="7492,1124" coordsize="10,20" path="m7492,1143l7501,1143,7501,1124,7492,1124,7492,1143xe" filled="true" fillcolor="#000000" stroked="false">
                <v:path arrowok="t"/>
                <v:fill type="solid"/>
              </v:shape>
            </v:group>
            <v:group style="position:absolute;left:7492;top:1143;width:10;height:20" coordorigin="7492,1143" coordsize="10,20">
              <v:shape style="position:absolute;left:7492;top:1143;width:10;height:20" coordorigin="7492,1143" coordsize="10,20" path="m7492,1163l7501,1163,7501,1143,7492,1143,7492,1163xe" filled="true" fillcolor="#000000" stroked="false">
                <v:path arrowok="t"/>
                <v:fill type="solid"/>
              </v:shape>
            </v:group>
            <v:group style="position:absolute;left:7492;top:1163;width:10;height:20" coordorigin="7492,1163" coordsize="10,20">
              <v:shape style="position:absolute;left:7492;top:1163;width:10;height:20" coordorigin="7492,1163" coordsize="10,20" path="m7492,1182l7501,1182,7501,1163,7492,1163,7492,1182xe" filled="true" fillcolor="#000000" stroked="false">
                <v:path arrowok="t"/>
                <v:fill type="solid"/>
              </v:shape>
            </v:group>
            <v:group style="position:absolute;left:7492;top:1182;width:10;height:20" coordorigin="7492,1182" coordsize="10,20">
              <v:shape style="position:absolute;left:7492;top:1182;width:10;height:20" coordorigin="7492,1182" coordsize="10,20" path="m7492,1201l7501,1201,7501,1182,7492,1182,7492,1201xe" filled="true" fillcolor="#000000" stroked="false">
                <v:path arrowok="t"/>
                <v:fill type="solid"/>
              </v:shape>
            </v:group>
            <v:group style="position:absolute;left:7492;top:1201;width:10;height:20" coordorigin="7492,1201" coordsize="10,20">
              <v:shape style="position:absolute;left:7492;top:1201;width:10;height:20" coordorigin="7492,1201" coordsize="10,20" path="m7492,1220l7501,1220,7501,1201,7492,1201,7492,1220xe" filled="true" fillcolor="#000000" stroked="false">
                <v:path arrowok="t"/>
                <v:fill type="solid"/>
              </v:shape>
            </v:group>
            <v:group style="position:absolute;left:7492;top:1220;width:10;height:20" coordorigin="7492,1220" coordsize="10,20">
              <v:shape style="position:absolute;left:7492;top:1220;width:10;height:20" coordorigin="7492,1220" coordsize="10,20" path="m7492,1239l7501,1239,7501,1220,7492,1220,7492,1239xe" filled="true" fillcolor="#000000" stroked="false">
                <v:path arrowok="t"/>
                <v:fill type="solid"/>
              </v:shape>
            </v:group>
            <v:group style="position:absolute;left:7492;top:1297;width:10;height:20" coordorigin="7492,1297" coordsize="10,20">
              <v:shape style="position:absolute;left:7492;top:1297;width:10;height:20" coordorigin="7492,1297" coordsize="10,20" path="m7492,1316l7501,1316,7501,1297,7492,1297,7492,1316xe" filled="true" fillcolor="#000000" stroked="false">
                <v:path arrowok="t"/>
                <v:fill type="solid"/>
              </v:shape>
            </v:group>
            <v:group style="position:absolute;left:7492;top:1316;width:10;height:20" coordorigin="7492,1316" coordsize="10,20">
              <v:shape style="position:absolute;left:7492;top:1316;width:10;height:20" coordorigin="7492,1316" coordsize="10,20" path="m7492,1335l7501,1335,7501,1316,7492,1316,7492,1335xe" filled="true" fillcolor="#000000" stroked="false">
                <v:path arrowok="t"/>
                <v:fill type="solid"/>
              </v:shape>
            </v:group>
            <v:group style="position:absolute;left:7492;top:1335;width:10;height:20" coordorigin="7492,1335" coordsize="10,20">
              <v:shape style="position:absolute;left:7492;top:1335;width:10;height:20" coordorigin="7492,1335" coordsize="10,20" path="m7492,1355l7501,1355,7501,1335,7492,1335,7492,1355xe" filled="true" fillcolor="#000000" stroked="false">
                <v:path arrowok="t"/>
                <v:fill type="solid"/>
              </v:shape>
            </v:group>
            <v:group style="position:absolute;left:7492;top:1355;width:10;height:20" coordorigin="7492,1355" coordsize="10,20">
              <v:shape style="position:absolute;left:7492;top:1355;width:10;height:20" coordorigin="7492,1355" coordsize="10,20" path="m7492,1374l7501,1374,7501,1355,7492,1355,7492,1374xe" filled="true" fillcolor="#000000" stroked="false">
                <v:path arrowok="t"/>
                <v:fill type="solid"/>
              </v:shape>
            </v:group>
            <v:group style="position:absolute;left:7492;top:1374;width:10;height:20" coordorigin="7492,1374" coordsize="10,20">
              <v:shape style="position:absolute;left:7492;top:1374;width:10;height:20" coordorigin="7492,1374" coordsize="10,20" path="m7492,1393l7501,1393,7501,1374,7492,1374,7492,1393xe" filled="true" fillcolor="#000000" stroked="false">
                <v:path arrowok="t"/>
                <v:fill type="solid"/>
              </v:shape>
            </v:group>
            <v:group style="position:absolute;left:7492;top:1393;width:10;height:20" coordorigin="7492,1393" coordsize="10,20">
              <v:shape style="position:absolute;left:7492;top:1393;width:10;height:20" coordorigin="7492,1393" coordsize="10,20" path="m7492,1412l7501,1412,7501,1393,7492,1393,7492,1412xe" filled="true" fillcolor="#000000" stroked="false">
                <v:path arrowok="t"/>
                <v:fill type="solid"/>
              </v:shape>
            </v:group>
            <v:group style="position:absolute;left:7492;top:1412;width:10;height:20" coordorigin="7492,1412" coordsize="10,20">
              <v:shape style="position:absolute;left:7492;top:1412;width:10;height:20" coordorigin="7492,1412" coordsize="10,20" path="m7492,1431l7501,1431,7501,1412,7492,1412,7492,1431xe" filled="true" fillcolor="#000000" stroked="false">
                <v:path arrowok="t"/>
                <v:fill type="solid"/>
              </v:shape>
            </v:group>
            <v:group style="position:absolute;left:7492;top:1431;width:10;height:20" coordorigin="7492,1431" coordsize="10,20">
              <v:shape style="position:absolute;left:7492;top:1431;width:10;height:20" coordorigin="7492,1431" coordsize="10,20" path="m7492,1451l7501,1451,7501,1431,7492,1431,7492,1451xe" filled="true" fillcolor="#000000" stroked="false">
                <v:path arrowok="t"/>
                <v:fill type="solid"/>
              </v:shape>
            </v:group>
            <v:group style="position:absolute;left:7492;top:1451;width:10;height:20" coordorigin="7492,1451" coordsize="10,20">
              <v:shape style="position:absolute;left:7492;top:1451;width:10;height:20" coordorigin="7492,1451" coordsize="10,20" path="m7492,1470l7501,1470,7501,1451,7492,1451,7492,1470xe" filled="true" fillcolor="#000000" stroked="false">
                <v:path arrowok="t"/>
                <v:fill type="solid"/>
              </v:shape>
            </v:group>
            <v:group style="position:absolute;left:7492;top:1470;width:10;height:20" coordorigin="7492,1470" coordsize="10,20">
              <v:shape style="position:absolute;left:7492;top:1470;width:10;height:20" coordorigin="7492,1470" coordsize="10,20" path="m7492,1489l7501,1489,7501,1470,7492,1470,7492,1489xe" filled="true" fillcolor="#000000" stroked="false">
                <v:path arrowok="t"/>
                <v:fill type="solid"/>
              </v:shape>
            </v:group>
            <v:group style="position:absolute;left:7492;top:1489;width:10;height:20" coordorigin="7492,1489" coordsize="10,20">
              <v:shape style="position:absolute;left:7492;top:1489;width:10;height:20" coordorigin="7492,1489" coordsize="10,20" path="m7492,1508l7501,1508,7501,1489,7492,1489,7492,1508xe" filled="true" fillcolor="#000000" stroked="false">
                <v:path arrowok="t"/>
                <v:fill type="solid"/>
              </v:shape>
            </v:group>
            <v:group style="position:absolute;left:7492;top:1508;width:10;height:20" coordorigin="7492,1508" coordsize="10,20">
              <v:shape style="position:absolute;left:7492;top:1508;width:10;height:20" coordorigin="7492,1508" coordsize="10,20" path="m7492,1527l7501,1527,7501,1508,7492,1508,7492,1527xe" filled="true" fillcolor="#000000" stroked="false">
                <v:path arrowok="t"/>
                <v:fill type="solid"/>
              </v:shape>
            </v:group>
            <v:group style="position:absolute;left:7492;top:1527;width:10;height:20" coordorigin="7492,1527" coordsize="10,20">
              <v:shape style="position:absolute;left:7492;top:1527;width:10;height:20" coordorigin="7492,1527" coordsize="10,20" path="m7492,1547l7501,1547,7501,1527,7492,1527,7492,1547xe" filled="true" fillcolor="#000000" stroked="false">
                <v:path arrowok="t"/>
                <v:fill type="solid"/>
              </v:shape>
            </v:group>
            <v:group style="position:absolute;left:7492;top:1547;width:10;height:20" coordorigin="7492,1547" coordsize="10,20">
              <v:shape style="position:absolute;left:7492;top:1547;width:10;height:20" coordorigin="7492,1547" coordsize="10,20" path="m7492,1566l7501,1566,7501,1547,7492,1547,7492,1566xe" filled="true" fillcolor="#000000" stroked="false">
                <v:path arrowok="t"/>
                <v:fill type="solid"/>
              </v:shape>
            </v:group>
            <v:group style="position:absolute;left:7492;top:1566;width:10;height:20" coordorigin="7492,1566" coordsize="10,20">
              <v:shape style="position:absolute;left:7492;top:1566;width:10;height:20" coordorigin="7492,1566" coordsize="10,20" path="m7492,1585l7501,1585,7501,1566,7492,1566,7492,1585xe" filled="true" fillcolor="#000000" stroked="false">
                <v:path arrowok="t"/>
                <v:fill type="solid"/>
              </v:shape>
            </v:group>
            <v:group style="position:absolute;left:7492;top:1585;width:10;height:20" coordorigin="7492,1585" coordsize="10,20">
              <v:shape style="position:absolute;left:7492;top:1585;width:10;height:20" coordorigin="7492,1585" coordsize="10,20" path="m7492,1604l7501,1604,7501,1585,7492,1585,7492,1604xe" filled="true" fillcolor="#000000" stroked="false">
                <v:path arrowok="t"/>
                <v:fill type="solid"/>
              </v:shape>
            </v:group>
            <v:group style="position:absolute;left:7492;top:1604;width:10;height:20" coordorigin="7492,1604" coordsize="10,20">
              <v:shape style="position:absolute;left:7492;top:1604;width:10;height:20" coordorigin="7492,1604" coordsize="10,20" path="m7492,1623l7501,1623,7501,1604,7492,1604,7492,1623xe" filled="true" fillcolor="#000000" stroked="false">
                <v:path arrowok="t"/>
                <v:fill type="solid"/>
              </v:shape>
            </v:group>
            <v:group style="position:absolute;left:7492;top:1623;width:10;height:20" coordorigin="7492,1623" coordsize="10,20">
              <v:shape style="position:absolute;left:7492;top:1623;width:10;height:20" coordorigin="7492,1623" coordsize="10,20" path="m7492,1643l7501,1643,7501,1623,7492,1623,7492,1643xe" filled="true" fillcolor="#000000" stroked="false">
                <v:path arrowok="t"/>
                <v:fill type="solid"/>
              </v:shape>
            </v:group>
            <v:group style="position:absolute;left:7492;top:1698;width:10;height:20" coordorigin="7492,1698" coordsize="10,20">
              <v:shape style="position:absolute;left:7492;top:1698;width:10;height:20" coordorigin="7492,1698" coordsize="10,20" path="m7492,1717l7501,1717,7501,1698,7492,1698,7492,1717xe" filled="true" fillcolor="#000000" stroked="false">
                <v:path arrowok="t"/>
                <v:fill type="solid"/>
              </v:shape>
            </v:group>
            <v:group style="position:absolute;left:7492;top:1717;width:10;height:20" coordorigin="7492,1717" coordsize="10,20">
              <v:shape style="position:absolute;left:7492;top:1717;width:10;height:20" coordorigin="7492,1717" coordsize="10,20" path="m7492,1736l7501,1736,7501,1717,7492,1717,7492,1736xe" filled="true" fillcolor="#000000" stroked="false">
                <v:path arrowok="t"/>
                <v:fill type="solid"/>
              </v:shape>
            </v:group>
            <v:group style="position:absolute;left:7492;top:1736;width:10;height:20" coordorigin="7492,1736" coordsize="10,20">
              <v:shape style="position:absolute;left:7492;top:1736;width:10;height:20" coordorigin="7492,1736" coordsize="10,20" path="m7492,1755l7501,1755,7501,1736,7492,1736,7492,1755xe" filled="true" fillcolor="#000000" stroked="false">
                <v:path arrowok="t"/>
                <v:fill type="solid"/>
              </v:shape>
            </v:group>
            <v:group style="position:absolute;left:7492;top:1755;width:10;height:20" coordorigin="7492,1755" coordsize="10,20">
              <v:shape style="position:absolute;left:7492;top:1755;width:10;height:20" coordorigin="7492,1755" coordsize="10,20" path="m7492,1775l7501,1775,7501,1755,7492,1755,7492,1775xe" filled="true" fillcolor="#000000" stroked="false">
                <v:path arrowok="t"/>
                <v:fill type="solid"/>
              </v:shape>
            </v:group>
            <v:group style="position:absolute;left:7492;top:1775;width:10;height:20" coordorigin="7492,1775" coordsize="10,20">
              <v:shape style="position:absolute;left:7492;top:1775;width:10;height:20" coordorigin="7492,1775" coordsize="10,20" path="m7492,1794l7501,1794,7501,1775,7492,1775,7492,1794xe" filled="true" fillcolor="#000000" stroked="false">
                <v:path arrowok="t"/>
                <v:fill type="solid"/>
              </v:shape>
            </v:group>
            <v:group style="position:absolute;left:7492;top:1794;width:10;height:20" coordorigin="7492,1794" coordsize="10,20">
              <v:shape style="position:absolute;left:7492;top:1794;width:10;height:20" coordorigin="7492,1794" coordsize="10,20" path="m7492,1813l7501,1813,7501,1794,7492,1794,7492,1813xe" filled="true" fillcolor="#000000" stroked="false">
                <v:path arrowok="t"/>
                <v:fill type="solid"/>
              </v:shape>
            </v:group>
            <v:group style="position:absolute;left:7492;top:1813;width:10;height:20" coordorigin="7492,1813" coordsize="10,20">
              <v:shape style="position:absolute;left:7492;top:1813;width:10;height:20" coordorigin="7492,1813" coordsize="10,20" path="m7492,1832l7501,1832,7501,1813,7492,1813,7492,1832xe" filled="true" fillcolor="#000000" stroked="false">
                <v:path arrowok="t"/>
                <v:fill type="solid"/>
              </v:shape>
            </v:group>
            <v:group style="position:absolute;left:7492;top:1832;width:10;height:20" coordorigin="7492,1832" coordsize="10,20">
              <v:shape style="position:absolute;left:7492;top:1832;width:10;height:20" coordorigin="7492,1832" coordsize="10,20" path="m7492,1851l7501,1851,7501,1832,7492,1832,7492,1851xe" filled="true" fillcolor="#000000" stroked="false">
                <v:path arrowok="t"/>
                <v:fill type="solid"/>
              </v:shape>
            </v:group>
            <v:group style="position:absolute;left:7492;top:1851;width:10;height:20" coordorigin="7492,1851" coordsize="10,20">
              <v:shape style="position:absolute;left:7492;top:1851;width:10;height:20" coordorigin="7492,1851" coordsize="10,20" path="m7492,1871l7501,1871,7501,1851,7492,1851,7492,1871xe" filled="true" fillcolor="#000000" stroked="false">
                <v:path arrowok="t"/>
                <v:fill type="solid"/>
              </v:shape>
            </v:group>
            <v:group style="position:absolute;left:7492;top:1871;width:10;height:20" coordorigin="7492,1871" coordsize="10,20">
              <v:shape style="position:absolute;left:7492;top:1871;width:10;height:20" coordorigin="7492,1871" coordsize="10,20" path="m7492,1890l7501,1890,7501,1871,7492,1871,7492,1890xe" filled="true" fillcolor="#000000" stroked="false">
                <v:path arrowok="t"/>
                <v:fill type="solid"/>
              </v:shape>
            </v:group>
            <v:group style="position:absolute;left:7492;top:1890;width:10;height:20" coordorigin="7492,1890" coordsize="10,20">
              <v:shape style="position:absolute;left:7492;top:1890;width:10;height:20" coordorigin="7492,1890" coordsize="10,20" path="m7492,1909l7501,1909,7501,1890,7492,1890,7492,1909xe" filled="true" fillcolor="#000000" stroked="false">
                <v:path arrowok="t"/>
                <v:fill type="solid"/>
              </v:shape>
            </v:group>
            <v:group style="position:absolute;left:7492;top:1909;width:10;height:20" coordorigin="7492,1909" coordsize="10,20">
              <v:shape style="position:absolute;left:7492;top:1909;width:10;height:20" coordorigin="7492,1909" coordsize="10,20" path="m7492,1928l7501,1928,7501,1909,7492,1909,7492,1928xe" filled="true" fillcolor="#000000" stroked="false">
                <v:path arrowok="t"/>
                <v:fill type="solid"/>
              </v:shape>
            </v:group>
            <v:group style="position:absolute;left:7492;top:1928;width:10;height:20" coordorigin="7492,1928" coordsize="10,20">
              <v:shape style="position:absolute;left:7492;top:1928;width:10;height:20" coordorigin="7492,1928" coordsize="10,20" path="m7492,1947l7501,1947,7501,1928,7492,1928,7492,1947xe" filled="true" fillcolor="#000000" stroked="false">
                <v:path arrowok="t"/>
                <v:fill type="solid"/>
              </v:shape>
            </v:group>
            <v:group style="position:absolute;left:7492;top:1947;width:10;height:20" coordorigin="7492,1947" coordsize="10,20">
              <v:shape style="position:absolute;left:7492;top:1947;width:10;height:20" coordorigin="7492,1947" coordsize="10,20" path="m7492,1967l7501,1967,7501,1947,7492,1947,7492,1967xe" filled="true" fillcolor="#000000" stroked="false">
                <v:path arrowok="t"/>
                <v:fill type="solid"/>
              </v:shape>
            </v:group>
            <v:group style="position:absolute;left:7492;top:1967;width:10;height:20" coordorigin="7492,1967" coordsize="10,20">
              <v:shape style="position:absolute;left:7492;top:1967;width:10;height:20" coordorigin="7492,1967" coordsize="10,20" path="m7492,1986l7501,1986,7501,1967,7492,1967,7492,1986xe" filled="true" fillcolor="#000000" stroked="false">
                <v:path arrowok="t"/>
                <v:fill type="solid"/>
              </v:shape>
            </v:group>
            <v:group style="position:absolute;left:7492;top:1986;width:10;height:20" coordorigin="7492,1986" coordsize="10,20">
              <v:shape style="position:absolute;left:7492;top:1986;width:10;height:20" coordorigin="7492,1986" coordsize="10,20" path="m7492,2005l7501,2005,7501,1986,7492,1986,7492,2005xe" filled="true" fillcolor="#000000" stroked="false">
                <v:path arrowok="t"/>
                <v:fill type="solid"/>
              </v:shape>
            </v:group>
            <v:group style="position:absolute;left:7492;top:2005;width:10;height:20" coordorigin="7492,2005" coordsize="10,20">
              <v:shape style="position:absolute;left:7492;top:2005;width:10;height:20" coordorigin="7492,2005" coordsize="10,20" path="m7492,2024l7501,2024,7501,2005,7492,2005,7492,2024xe" filled="true" fillcolor="#000000" stroked="false">
                <v:path arrowok="t"/>
                <v:fill type="solid"/>
              </v:shape>
            </v:group>
            <v:group style="position:absolute;left:7492;top:2024;width:10;height:20" coordorigin="7492,2024" coordsize="10,20">
              <v:shape style="position:absolute;left:7492;top:2024;width:10;height:20" coordorigin="7492,2024" coordsize="10,20" path="m7492,2043l7501,2043,7501,2024,7492,2024,7492,2043xe" filled="true" fillcolor="#000000" stroked="false">
                <v:path arrowok="t"/>
                <v:fill type="solid"/>
              </v:shape>
            </v:group>
            <v:group style="position:absolute;left:7492;top:2043;width:10;height:20" coordorigin="7492,2043" coordsize="10,20">
              <v:shape style="position:absolute;left:7492;top:2043;width:10;height:20" coordorigin="7492,2043" coordsize="10,20" path="m7492,2063l7501,2063,7501,2043,7492,2043,7492,2063xe" filled="true" fillcolor="#000000" stroked="false">
                <v:path arrowok="t"/>
                <v:fill type="solid"/>
              </v:shape>
            </v:group>
            <w10:wrap type="none"/>
          </v:group>
        </w:pict>
      </w:r>
      <w:r>
        <w:rPr>
          <w:rFonts w:ascii="宋体" w:hAnsi="宋体" w:cs="宋体" w:eastAsia="宋体" w:hint="default"/>
        </w:rPr>
        <w:t>2</w:t>
      </w:r>
      <w:r>
        <w:rPr/>
        <w:t>、</w:t>
      </w:r>
      <w:r>
        <w:rPr>
          <w:spacing w:val="-4"/>
        </w:rPr>
        <w:t> </w:t>
      </w:r>
      <w:r>
        <w:rPr/>
        <w:t>支付的其他与经营活动有关的现金</w:t>
      </w:r>
      <w:r>
        <w:rPr>
          <w:b w:val="0"/>
          <w:bCs w:val="0"/>
        </w:rPr>
      </w:r>
    </w:p>
    <w:p>
      <w:pPr>
        <w:spacing w:line="240" w:lineRule="auto" w:before="11"/>
        <w:rPr>
          <w:rFonts w:ascii="宋体" w:hAnsi="宋体" w:cs="宋体" w:eastAsia="宋体" w:hint="default"/>
          <w:b/>
          <w:bCs/>
          <w:sz w:val="12"/>
          <w:szCs w:val="12"/>
        </w:rPr>
      </w:pPr>
    </w:p>
    <w:tbl>
      <w:tblPr>
        <w:tblW w:w="0" w:type="auto"/>
        <w:jc w:val="left"/>
        <w:tblInd w:w="488" w:type="dxa"/>
        <w:tblLayout w:type="fixed"/>
        <w:tblCellMar>
          <w:top w:w="0" w:type="dxa"/>
          <w:left w:w="0" w:type="dxa"/>
          <w:bottom w:w="0" w:type="dxa"/>
          <w:right w:w="0" w:type="dxa"/>
        </w:tblCellMar>
        <w:tblLook w:val="01E0"/>
      </w:tblPr>
      <w:tblGrid>
        <w:gridCol w:w="3412"/>
        <w:gridCol w:w="4197"/>
      </w:tblGrid>
      <w:tr>
        <w:trPr>
          <w:trHeight w:val="413" w:hRule="exact"/>
        </w:trPr>
        <w:tc>
          <w:tcPr>
            <w:tcW w:w="3412" w:type="dxa"/>
            <w:tcBorders>
              <w:top w:val="single" w:sz="12" w:space="0" w:color="000000"/>
              <w:left w:val="nil" w:sz="6" w:space="0" w:color="auto"/>
              <w:bottom w:val="single" w:sz="4" w:space="0" w:color="000000"/>
              <w:right w:val="nil" w:sz="6" w:space="0" w:color="auto"/>
            </w:tcBorders>
          </w:tcPr>
          <w:p>
            <w:pPr>
              <w:pStyle w:val="TableParagraph"/>
              <w:tabs>
                <w:tab w:pos="739" w:val="left" w:leader="none"/>
              </w:tabs>
              <w:spacing w:line="240" w:lineRule="auto" w:before="30"/>
              <w:ind w:left="107"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4197" w:type="dxa"/>
            <w:tcBorders>
              <w:top w:val="single" w:sz="12" w:space="0" w:color="000000"/>
              <w:left w:val="nil" w:sz="6" w:space="0" w:color="auto"/>
              <w:bottom w:val="single" w:sz="8" w:space="0" w:color="000000"/>
              <w:right w:val="nil" w:sz="6" w:space="0" w:color="auto"/>
            </w:tcBorders>
          </w:tcPr>
          <w:p>
            <w:pPr>
              <w:pStyle w:val="TableParagraph"/>
              <w:spacing w:line="240" w:lineRule="auto" w:before="30"/>
              <w:ind w:left="2041" w:right="0"/>
              <w:jc w:val="left"/>
              <w:rPr>
                <w:rFonts w:ascii="宋体" w:hAnsi="宋体" w:cs="宋体" w:eastAsia="宋体" w:hint="default"/>
                <w:sz w:val="21"/>
                <w:szCs w:val="21"/>
              </w:rPr>
            </w:pPr>
            <w:r>
              <w:rPr>
                <w:rFonts w:ascii="宋体" w:hAnsi="宋体" w:cs="宋体" w:eastAsia="宋体" w:hint="default"/>
                <w:sz w:val="21"/>
                <w:szCs w:val="21"/>
              </w:rPr>
              <w:t>本年金额</w:t>
            </w:r>
          </w:p>
        </w:tc>
      </w:tr>
      <w:tr>
        <w:trPr>
          <w:trHeight w:val="403" w:hRule="exact"/>
        </w:trPr>
        <w:tc>
          <w:tcPr>
            <w:tcW w:w="3412"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销售费用支出</w:t>
            </w:r>
          </w:p>
        </w:tc>
        <w:tc>
          <w:tcPr>
            <w:tcW w:w="4197" w:type="dxa"/>
            <w:tcBorders>
              <w:top w:val="single" w:sz="8" w:space="0" w:color="000000"/>
              <w:left w:val="nil" w:sz="6" w:space="0" w:color="auto"/>
              <w:bottom w:val="single" w:sz="8" w:space="0" w:color="000000"/>
              <w:right w:val="nil" w:sz="6" w:space="0" w:color="auto"/>
            </w:tcBorders>
          </w:tcPr>
          <w:p>
            <w:pPr>
              <w:pStyle w:val="TableParagraph"/>
              <w:spacing w:line="240" w:lineRule="auto" w:before="23"/>
              <w:ind w:left="2041" w:right="0"/>
              <w:jc w:val="left"/>
              <w:rPr>
                <w:rFonts w:ascii="宋体" w:hAnsi="宋体" w:cs="宋体" w:eastAsia="宋体" w:hint="default"/>
                <w:sz w:val="21"/>
                <w:szCs w:val="21"/>
              </w:rPr>
            </w:pPr>
            <w:r>
              <w:rPr>
                <w:rFonts w:ascii="宋体"/>
                <w:sz w:val="21"/>
              </w:rPr>
              <w:t>6,663,804.63</w:t>
            </w:r>
          </w:p>
        </w:tc>
      </w:tr>
      <w:tr>
        <w:trPr>
          <w:trHeight w:val="401" w:hRule="exact"/>
        </w:trPr>
        <w:tc>
          <w:tcPr>
            <w:tcW w:w="3412"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管理费用支出</w:t>
            </w:r>
          </w:p>
        </w:tc>
        <w:tc>
          <w:tcPr>
            <w:tcW w:w="4197" w:type="dxa"/>
            <w:tcBorders>
              <w:top w:val="single" w:sz="8" w:space="0" w:color="000000"/>
              <w:left w:val="nil" w:sz="6" w:space="0" w:color="auto"/>
              <w:bottom w:val="single" w:sz="8" w:space="0" w:color="000000"/>
              <w:right w:val="nil" w:sz="6" w:space="0" w:color="auto"/>
            </w:tcBorders>
          </w:tcPr>
          <w:p>
            <w:pPr>
              <w:pStyle w:val="TableParagraph"/>
              <w:spacing w:line="240" w:lineRule="auto" w:before="23"/>
              <w:ind w:left="2041" w:right="0"/>
              <w:jc w:val="left"/>
              <w:rPr>
                <w:rFonts w:ascii="宋体" w:hAnsi="宋体" w:cs="宋体" w:eastAsia="宋体" w:hint="default"/>
                <w:sz w:val="21"/>
                <w:szCs w:val="21"/>
              </w:rPr>
            </w:pPr>
            <w:r>
              <w:rPr>
                <w:rFonts w:ascii="宋体"/>
                <w:sz w:val="21"/>
              </w:rPr>
              <w:t>13,978,781.79</w:t>
            </w:r>
          </w:p>
        </w:tc>
      </w:tr>
      <w:tr>
        <w:trPr>
          <w:trHeight w:val="413" w:hRule="exact"/>
        </w:trPr>
        <w:tc>
          <w:tcPr>
            <w:tcW w:w="3412" w:type="dxa"/>
            <w:tcBorders>
              <w:top w:val="single" w:sz="4" w:space="0" w:color="000000"/>
              <w:left w:val="nil" w:sz="6" w:space="0" w:color="auto"/>
              <w:bottom w:val="single" w:sz="12"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手续费支出</w:t>
            </w:r>
          </w:p>
        </w:tc>
        <w:tc>
          <w:tcPr>
            <w:tcW w:w="4197" w:type="dxa"/>
            <w:tcBorders>
              <w:top w:val="single" w:sz="8" w:space="0" w:color="000000"/>
              <w:left w:val="nil" w:sz="6" w:space="0" w:color="auto"/>
              <w:bottom w:val="single" w:sz="12" w:space="0" w:color="000000"/>
              <w:right w:val="nil" w:sz="6" w:space="0" w:color="auto"/>
            </w:tcBorders>
          </w:tcPr>
          <w:p>
            <w:pPr>
              <w:pStyle w:val="TableParagraph"/>
              <w:spacing w:line="240" w:lineRule="auto" w:before="23"/>
              <w:ind w:left="2041" w:right="0"/>
              <w:jc w:val="left"/>
              <w:rPr>
                <w:rFonts w:ascii="宋体" w:hAnsi="宋体" w:cs="宋体" w:eastAsia="宋体" w:hint="default"/>
                <w:sz w:val="21"/>
                <w:szCs w:val="21"/>
              </w:rPr>
            </w:pPr>
            <w:r>
              <w:rPr>
                <w:rFonts w:ascii="宋体"/>
                <w:sz w:val="21"/>
              </w:rPr>
              <w:t>47,624.28</w:t>
            </w:r>
          </w:p>
        </w:tc>
      </w:tr>
    </w:tbl>
    <w:p>
      <w:pPr>
        <w:spacing w:after="0" w:line="240" w:lineRule="auto"/>
        <w:jc w:val="left"/>
        <w:rPr>
          <w:rFonts w:ascii="宋体" w:hAnsi="宋体" w:cs="宋体" w:eastAsia="宋体" w:hint="default"/>
          <w:sz w:val="21"/>
          <w:szCs w:val="21"/>
        </w:rPr>
        <w:sectPr>
          <w:footerReference w:type="default" r:id="rId476"/>
          <w:pgSz w:w="11910" w:h="16840"/>
          <w:pgMar w:footer="1040" w:header="893" w:top="1520" w:bottom="1220" w:left="1660" w:right="1680"/>
          <w:pgNumType w:start="140"/>
        </w:sectPr>
      </w:pPr>
    </w:p>
    <w:p>
      <w:pPr>
        <w:spacing w:line="240" w:lineRule="auto" w:before="6"/>
        <w:rPr>
          <w:rFonts w:ascii="宋体" w:hAnsi="宋体" w:cs="宋体" w:eastAsia="宋体" w:hint="default"/>
          <w:b/>
          <w:bCs/>
          <w:sz w:val="3"/>
          <w:szCs w:val="3"/>
        </w:rPr>
      </w:pPr>
      <w:r>
        <w:rPr/>
        <w:pict>
          <v:group style="position:absolute;margin-left:98.424004pt;margin-top:416.689972pt;width:398.6pt;height:.5pt;mso-position-horizontal-relative:page;mso-position-vertical-relative:page;z-index:-1334728" coordorigin="1968,8334" coordsize="7972,10">
            <v:shape style="position:absolute;left:1968;top:8334;width:4390;height:10" type="#_x0000_t75" stroked="false">
              <v:imagedata r:id="rId478" o:title=""/>
            </v:shape>
            <v:shape style="position:absolute;left:6354;top:8334;width:1901;height:10" type="#_x0000_t75" stroked="false">
              <v:imagedata r:id="rId479" o:title=""/>
            </v:shape>
            <v:shape style="position:absolute;left:8250;top:8334;width:1690;height:10" type="#_x0000_t75" stroked="false">
              <v:imagedata r:id="rId480" o:title=""/>
            </v:shape>
            <w10:wrap type="none"/>
          </v:group>
        </w:pict>
      </w:r>
      <w:r>
        <w:rPr/>
        <w:pict>
          <v:group style="position:absolute;margin-left:98.424004pt;margin-top:436.849976pt;width:398.6pt;height:.5pt;mso-position-horizontal-relative:page;mso-position-vertical-relative:page;z-index:-1334704" coordorigin="1968,8737" coordsize="7972,10">
            <v:shape style="position:absolute;left:1968;top:8737;width:4390;height:10" type="#_x0000_t75" stroked="false">
              <v:imagedata r:id="rId478" o:title=""/>
            </v:shape>
            <v:shape style="position:absolute;left:6354;top:8737;width:1901;height:10" type="#_x0000_t75" stroked="false">
              <v:imagedata r:id="rId479" o:title=""/>
            </v:shape>
            <v:shape style="position:absolute;left:8250;top:8737;width:1690;height:10" type="#_x0000_t75" stroked="false">
              <v:imagedata r:id="rId480" o:title=""/>
            </v:shape>
            <w10:wrap type="none"/>
          </v:group>
        </w:pict>
      </w:r>
      <w:r>
        <w:rPr/>
        <w:pict>
          <v:group style="position:absolute;margin-left:98.424004pt;margin-top:456.889984pt;width:398.6pt;height:.5pt;mso-position-horizontal-relative:page;mso-position-vertical-relative:page;z-index:-1334680" coordorigin="1968,9138" coordsize="7972,10">
            <v:shape style="position:absolute;left:1968;top:9138;width:4390;height:10" type="#_x0000_t75" stroked="false">
              <v:imagedata r:id="rId478" o:title=""/>
            </v:shape>
            <v:shape style="position:absolute;left:6354;top:9138;width:1901;height:10" type="#_x0000_t75" stroked="false">
              <v:imagedata r:id="rId481" o:title=""/>
            </v:shape>
            <v:shape style="position:absolute;left:8250;top:9138;width:1690;height:10" type="#_x0000_t75" stroked="false">
              <v:imagedata r:id="rId482" o:title=""/>
            </v:shape>
            <w10:wrap type="none"/>
          </v:group>
        </w:pict>
      </w:r>
      <w:r>
        <w:rPr/>
        <w:pict>
          <v:group style="position:absolute;margin-left:98.424004pt;margin-top:528.309998pt;width:398.6pt;height:.5pt;mso-position-horizontal-relative:page;mso-position-vertical-relative:page;z-index:-1334656" coordorigin="1968,10566" coordsize="7972,10">
            <v:shape style="position:absolute;left:1968;top:10566;width:4390;height:10" type="#_x0000_t75" stroked="false">
              <v:imagedata r:id="rId478" o:title=""/>
            </v:shape>
            <v:shape style="position:absolute;left:6354;top:10566;width:1901;height:10" type="#_x0000_t75" stroked="false">
              <v:imagedata r:id="rId479" o:title=""/>
            </v:shape>
            <v:shape style="position:absolute;left:8250;top:10566;width:1690;height:10" type="#_x0000_t75" stroked="false">
              <v:imagedata r:id="rId480" o:title=""/>
            </v:shape>
            <w10:wrap type="none"/>
          </v:group>
        </w:pict>
      </w:r>
      <w:r>
        <w:rPr/>
        <w:pict>
          <v:group style="position:absolute;margin-left:98.424004pt;margin-top:548.469971pt;width:398.6pt;height:.5pt;mso-position-horizontal-relative:page;mso-position-vertical-relative:page;z-index:-1334632" coordorigin="1968,10969" coordsize="7972,10">
            <v:shape style="position:absolute;left:1968;top:10969;width:4390;height:10" type="#_x0000_t75" stroked="false">
              <v:imagedata r:id="rId478" o:title=""/>
            </v:shape>
            <v:shape style="position:absolute;left:6354;top:10969;width:1901;height:10" type="#_x0000_t75" stroked="false">
              <v:imagedata r:id="rId483" o:title=""/>
            </v:shape>
            <v:shape style="position:absolute;left:8250;top:10969;width:1690;height:10" type="#_x0000_t75" stroked="false">
              <v:imagedata r:id="rId482" o:title=""/>
            </v:shape>
            <w10:wrap type="none"/>
          </v:group>
        </w:pict>
      </w:r>
      <w:r>
        <w:rPr/>
        <w:pict>
          <v:group style="position:absolute;margin-left:98.424004pt;margin-top:568.51001pt;width:398.6pt;height:.5pt;mso-position-horizontal-relative:page;mso-position-vertical-relative:page;z-index:-1334608" coordorigin="1968,11370" coordsize="7972,10">
            <v:shape style="position:absolute;left:1968;top:11370;width:4390;height:10" type="#_x0000_t75" stroked="false">
              <v:imagedata r:id="rId478" o:title=""/>
            </v:shape>
            <v:shape style="position:absolute;left:6354;top:11370;width:1901;height:10" type="#_x0000_t75" stroked="false">
              <v:imagedata r:id="rId479" o:title=""/>
            </v:shape>
            <v:shape style="position:absolute;left:8250;top:11370;width:1690;height:10" type="#_x0000_t75" stroked="false">
              <v:imagedata r:id="rId480" o:title=""/>
            </v:shape>
            <w10:wrap type="none"/>
          </v:group>
        </w:pict>
      </w:r>
      <w:r>
        <w:rPr/>
        <w:pict>
          <v:group style="position:absolute;margin-left:98.424004pt;margin-top:588.669983pt;width:398.6pt;height:.5pt;mso-position-horizontal-relative:page;mso-position-vertical-relative:page;z-index:-1334584" coordorigin="1968,11773" coordsize="7972,10">
            <v:shape style="position:absolute;left:1968;top:11773;width:4390;height:10" type="#_x0000_t75" stroked="false">
              <v:imagedata r:id="rId478" o:title=""/>
            </v:shape>
            <v:shape style="position:absolute;left:6354;top:11773;width:1901;height:10" type="#_x0000_t75" stroked="false">
              <v:imagedata r:id="rId479" o:title=""/>
            </v:shape>
            <v:shape style="position:absolute;left:8250;top:11773;width:1690;height:10" type="#_x0000_t75" stroked="false">
              <v:imagedata r:id="rId480" o:title=""/>
            </v:shape>
            <w10:wrap type="none"/>
          </v:group>
        </w:pict>
      </w:r>
      <w:r>
        <w:rPr/>
        <w:pict>
          <v:group style="position:absolute;margin-left:98.424004pt;margin-top:608.709961pt;width:398.6pt;height:.5pt;mso-position-horizontal-relative:page;mso-position-vertical-relative:page;z-index:-1334560" coordorigin="1968,12174" coordsize="7972,10">
            <v:shape style="position:absolute;left:1968;top:12174;width:4390;height:10" type="#_x0000_t75" stroked="false">
              <v:imagedata r:id="rId478" o:title=""/>
            </v:shape>
            <v:shape style="position:absolute;left:6354;top:12174;width:1901;height:10" type="#_x0000_t75" stroked="false">
              <v:imagedata r:id="rId484" o:title=""/>
            </v:shape>
            <v:shape style="position:absolute;left:8250;top:12174;width:1690;height:10" type="#_x0000_t75" stroked="false">
              <v:imagedata r:id="rId480" o:title=""/>
            </v:shape>
            <w10:wrap type="none"/>
          </v:group>
        </w:pict>
      </w:r>
      <w:r>
        <w:rPr/>
        <w:pict>
          <v:group style="position:absolute;margin-left:98.424004pt;margin-top:628.869995pt;width:398.6pt;height:.5pt;mso-position-horizontal-relative:page;mso-position-vertical-relative:page;z-index:-1334536" coordorigin="1968,12577" coordsize="7972,10">
            <v:shape style="position:absolute;left:1968;top:12577;width:4390;height:10" type="#_x0000_t75" stroked="false">
              <v:imagedata r:id="rId478" o:title=""/>
            </v:shape>
            <v:shape style="position:absolute;left:6354;top:12577;width:1901;height:10" type="#_x0000_t75" stroked="false">
              <v:imagedata r:id="rId479" o:title=""/>
            </v:shape>
            <v:shape style="position:absolute;left:8250;top:12577;width:1690;height:10" type="#_x0000_t75" stroked="false">
              <v:imagedata r:id="rId480" o:title=""/>
            </v:shape>
            <w10:wrap type="none"/>
          </v:group>
        </w:pict>
      </w:r>
      <w:r>
        <w:rPr/>
        <w:pict>
          <v:group style="position:absolute;margin-left:98.424004pt;margin-top:648.909973pt;width:398.6pt;height:.5pt;mso-position-horizontal-relative:page;mso-position-vertical-relative:page;z-index:-1334512" coordorigin="1968,12978" coordsize="7972,10">
            <v:shape style="position:absolute;left:1968;top:12978;width:4390;height:10" type="#_x0000_t75" stroked="false">
              <v:imagedata r:id="rId478" o:title=""/>
            </v:shape>
            <v:shape style="position:absolute;left:6354;top:12978;width:1901;height:10" type="#_x0000_t75" stroked="false">
              <v:imagedata r:id="rId483" o:title=""/>
            </v:shape>
            <v:shape style="position:absolute;left:8250;top:12978;width:1690;height:10" type="#_x0000_t75" stroked="false">
              <v:imagedata r:id="rId482" o:title=""/>
            </v:shape>
            <w10:wrap type="none"/>
          </v:group>
        </w:pict>
      </w:r>
      <w:r>
        <w:rPr/>
        <w:pict>
          <v:group style="position:absolute;margin-left:98.424004pt;margin-top:680.139954pt;width:398.6pt;height:5.05pt;mso-position-horizontal-relative:page;mso-position-vertical-relative:page;z-index:-1334488" coordorigin="1968,13603" coordsize="7972,101">
            <v:shape style="position:absolute;left:1968;top:13603;width:4409;height:101" type="#_x0000_t75" stroked="false">
              <v:imagedata r:id="rId485" o:title=""/>
            </v:shape>
            <v:shape style="position:absolute;left:6354;top:13694;width:1901;height:10" type="#_x0000_t75" stroked="false">
              <v:imagedata r:id="rId484" o:title=""/>
            </v:shape>
            <v:shape style="position:absolute;left:8250;top:13694;width:1690;height:10" type="#_x0000_t75" stroked="false">
              <v:imagedata r:id="rId480" o:title=""/>
            </v:shape>
            <w10:wrap type="none"/>
          </v:group>
        </w:pict>
      </w:r>
      <w:r>
        <w:rPr/>
        <w:pict>
          <v:group style="position:absolute;margin-left:98.424004pt;margin-top:720.340027pt;width:398.6pt;height:.5pt;mso-position-horizontal-relative:page;mso-position-vertical-relative:page;z-index:-1334464" coordorigin="1968,14407" coordsize="7972,10">
            <v:shape style="position:absolute;left:1968;top:14407;width:4390;height:10" type="#_x0000_t75" stroked="false">
              <v:imagedata r:id="rId478" o:title=""/>
            </v:shape>
            <v:shape style="position:absolute;left:6354;top:14407;width:1901;height:10" type="#_x0000_t75" stroked="false">
              <v:imagedata r:id="rId479" o:title=""/>
            </v:shape>
            <v:shape style="position:absolute;left:8250;top:14407;width:1690;height:10" type="#_x0000_t75" stroked="false">
              <v:imagedata r:id="rId480" o:title=""/>
            </v:shape>
            <w10:wrap type="none"/>
          </v:group>
        </w:pict>
      </w:r>
      <w:r>
        <w:rPr/>
        <w:pict>
          <v:group style="position:absolute;margin-left:98.424004pt;margin-top:740.499939pt;width:398.6pt;height:.5pt;mso-position-horizontal-relative:page;mso-position-vertical-relative:page;z-index:-1334440" coordorigin="1968,14810" coordsize="7972,10">
            <v:shape style="position:absolute;left:1968;top:14810;width:4390;height:10" type="#_x0000_t75" stroked="false">
              <v:imagedata r:id="rId478" o:title=""/>
            </v:shape>
            <v:shape style="position:absolute;left:6354;top:14810;width:1901;height:10" type="#_x0000_t75" stroked="false">
              <v:imagedata r:id="rId484" o:title=""/>
            </v:shape>
            <v:shape style="position:absolute;left:8250;top:14810;width:1690;height:10" type="#_x0000_t75" stroked="false">
              <v:imagedata r:id="rId480" o:title=""/>
            </v:shape>
            <w10:wrap type="none"/>
          </v:group>
        </w:pict>
      </w:r>
    </w:p>
    <w:tbl>
      <w:tblPr>
        <w:tblW w:w="0" w:type="auto"/>
        <w:jc w:val="left"/>
        <w:tblInd w:w="488" w:type="dxa"/>
        <w:tblLayout w:type="fixed"/>
        <w:tblCellMar>
          <w:top w:w="0" w:type="dxa"/>
          <w:left w:w="0" w:type="dxa"/>
          <w:bottom w:w="0" w:type="dxa"/>
          <w:right w:w="0" w:type="dxa"/>
        </w:tblCellMar>
        <w:tblLook w:val="01E0"/>
      </w:tblPr>
      <w:tblGrid>
        <w:gridCol w:w="4148"/>
        <w:gridCol w:w="2874"/>
      </w:tblGrid>
      <w:tr>
        <w:trPr>
          <w:trHeight w:val="476" w:hRule="exact"/>
        </w:trPr>
        <w:tc>
          <w:tcPr>
            <w:tcW w:w="4148"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07" w:right="0"/>
              <w:jc w:val="left"/>
              <w:rPr>
                <w:rFonts w:ascii="宋体" w:hAnsi="宋体" w:cs="宋体" w:eastAsia="宋体" w:hint="default"/>
                <w:sz w:val="21"/>
                <w:szCs w:val="21"/>
              </w:rPr>
            </w:pPr>
            <w:r>
              <w:rPr>
                <w:rFonts w:ascii="宋体" w:hAnsi="宋体" w:cs="宋体" w:eastAsia="宋体" w:hint="default"/>
                <w:sz w:val="21"/>
                <w:szCs w:val="21"/>
              </w:rPr>
              <w:t>其他营业外支出</w:t>
            </w:r>
          </w:p>
        </w:tc>
        <w:tc>
          <w:tcPr>
            <w:tcW w:w="2874"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305" w:right="0"/>
              <w:jc w:val="left"/>
              <w:rPr>
                <w:rFonts w:ascii="宋体" w:hAnsi="宋体" w:cs="宋体" w:eastAsia="宋体" w:hint="default"/>
                <w:sz w:val="21"/>
                <w:szCs w:val="21"/>
              </w:rPr>
            </w:pPr>
            <w:r>
              <w:rPr>
                <w:rFonts w:ascii="宋体"/>
                <w:sz w:val="21"/>
              </w:rPr>
              <w:t>52,691.54</w:t>
            </w:r>
          </w:p>
        </w:tc>
      </w:tr>
      <w:tr>
        <w:trPr>
          <w:trHeight w:val="401" w:hRule="exact"/>
        </w:trPr>
        <w:tc>
          <w:tcPr>
            <w:tcW w:w="414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21"/>
                <w:szCs w:val="21"/>
              </w:rPr>
            </w:pPr>
            <w:r>
              <w:rPr>
                <w:rFonts w:ascii="宋体" w:hAnsi="宋体" w:cs="宋体" w:eastAsia="宋体" w:hint="default"/>
                <w:sz w:val="21"/>
                <w:szCs w:val="21"/>
              </w:rPr>
              <w:t>保证金、押金及备用金支付等</w:t>
            </w:r>
          </w:p>
        </w:tc>
        <w:tc>
          <w:tcPr>
            <w:tcW w:w="287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305" w:right="0"/>
              <w:jc w:val="left"/>
              <w:rPr>
                <w:rFonts w:ascii="宋体" w:hAnsi="宋体" w:cs="宋体" w:eastAsia="宋体" w:hint="default"/>
                <w:sz w:val="21"/>
                <w:szCs w:val="21"/>
              </w:rPr>
            </w:pPr>
            <w:r>
              <w:rPr>
                <w:rFonts w:ascii="宋体"/>
                <w:sz w:val="21"/>
              </w:rPr>
              <w:t>3,285,232.42</w:t>
            </w:r>
          </w:p>
        </w:tc>
      </w:tr>
      <w:tr>
        <w:trPr>
          <w:trHeight w:val="413" w:hRule="exact"/>
        </w:trPr>
        <w:tc>
          <w:tcPr>
            <w:tcW w:w="4148" w:type="dxa"/>
            <w:tcBorders>
              <w:top w:val="nil" w:sz="6" w:space="0" w:color="auto"/>
              <w:left w:val="nil" w:sz="6" w:space="0" w:color="auto"/>
              <w:bottom w:val="nil" w:sz="6" w:space="0" w:color="auto"/>
              <w:right w:val="nil" w:sz="6" w:space="0" w:color="auto"/>
            </w:tcBorders>
          </w:tcPr>
          <w:p>
            <w:pPr>
              <w:pStyle w:val="TableParagraph"/>
              <w:tabs>
                <w:tab w:pos="530" w:val="left" w:leader="none"/>
              </w:tabs>
              <w:spacing w:line="240" w:lineRule="auto" w:before="33"/>
              <w:ind w:left="107"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87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305" w:right="0"/>
              <w:jc w:val="left"/>
              <w:rPr>
                <w:rFonts w:ascii="宋体" w:hAnsi="宋体" w:cs="宋体" w:eastAsia="宋体" w:hint="default"/>
                <w:sz w:val="21"/>
                <w:szCs w:val="21"/>
              </w:rPr>
            </w:pPr>
            <w:r>
              <w:rPr>
                <w:rFonts w:ascii="宋体"/>
                <w:sz w:val="21"/>
              </w:rPr>
              <w:t>24,028,134.66</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p>
      <w:pPr>
        <w:pStyle w:val="Heading3"/>
        <w:spacing w:line="240" w:lineRule="auto"/>
        <w:ind w:right="0"/>
        <w:jc w:val="left"/>
        <w:rPr>
          <w:b w:val="0"/>
          <w:bCs w:val="0"/>
        </w:rPr>
      </w:pPr>
      <w:r>
        <w:rPr/>
        <w:pict>
          <v:group style="position:absolute;margin-left:88.223999pt;margin-top:-88.316322pt;width:401pt;height:65.55pt;mso-position-horizontal-relative:page;mso-position-vertical-relative:paragraph;z-index:-1334872" coordorigin="1764,-1766" coordsize="8020,1311">
            <v:group style="position:absolute;left:1772;top:-1759;width:8006;height:2" coordorigin="1772,-1759" coordsize="8006,2">
              <v:shape style="position:absolute;left:1772;top:-1759;width:8006;height:2" coordorigin="1772,-1759" coordsize="8006,0" path="m1772,-1759l9777,-1759e" filled="false" stroked="true" strokeweight=".72pt" strokecolor="#000000">
                <v:path arrowok="t"/>
              </v:shape>
            </v:group>
            <v:group style="position:absolute;left:2148;top:-1697;width:5344;height:2" coordorigin="2148,-1697" coordsize="5344,2">
              <v:shape style="position:absolute;left:2148;top:-1697;width:5344;height:2" coordorigin="2148,-1697" coordsize="5344,0" path="m2148,-1697l7492,-1697e" filled="false" stroked="true" strokeweight="1.44pt" strokecolor="#000000">
                <v:path arrowok="t"/>
              </v:shape>
              <v:shape style="position:absolute;left:7492;top:-1682;width:10;height:2" type="#_x0000_t75" stroked="false">
                <v:imagedata r:id="rId474" o:title=""/>
              </v:shape>
            </v:group>
            <v:group style="position:absolute;left:7492;top:-1697;width:29;height:2" coordorigin="7492,-1697" coordsize="29,2">
              <v:shape style="position:absolute;left:7492;top:-1697;width:29;height:2" coordorigin="7492,-1697" coordsize="29,0" path="m7492,-1697l7521,-1697e" filled="false" stroked="true" strokeweight="1.44pt" strokecolor="#000000">
                <v:path arrowok="t"/>
              </v:shape>
            </v:group>
            <v:group style="position:absolute;left:7521;top:-1697;width:2238;height:2" coordorigin="7521,-1697" coordsize="2238,2">
              <v:shape style="position:absolute;left:7521;top:-1697;width:2238;height:2" coordorigin="7521,-1697" coordsize="2238,0" path="m7521,-1697l9758,-1697e" filled="false" stroked="true" strokeweight="1.44pt" strokecolor="#000000">
                <v:path arrowok="t"/>
              </v:shape>
            </v:group>
            <v:group style="position:absolute;left:7492;top:-1680;width:10;height:20" coordorigin="7492,-1680" coordsize="10,20">
              <v:shape style="position:absolute;left:7492;top:-1680;width:10;height:20" coordorigin="7492,-1680" coordsize="10,20" path="m7492,-1661l7501,-1661,7501,-1680,7492,-1680,7492,-1661xe" filled="true" fillcolor="#000000" stroked="false">
                <v:path arrowok="t"/>
                <v:fill type="solid"/>
              </v:shape>
            </v:group>
            <v:group style="position:absolute;left:7492;top:-1661;width:10;height:20" coordorigin="7492,-1661" coordsize="10,20">
              <v:shape style="position:absolute;left:7492;top:-1661;width:10;height:20" coordorigin="7492,-1661" coordsize="10,20" path="m7492,-1642l7501,-1642,7501,-1661,7492,-1661,7492,-1642xe" filled="true" fillcolor="#000000" stroked="false">
                <v:path arrowok="t"/>
                <v:fill type="solid"/>
              </v:shape>
            </v:group>
            <v:group style="position:absolute;left:7492;top:-1642;width:10;height:20" coordorigin="7492,-1642" coordsize="10,20">
              <v:shape style="position:absolute;left:7492;top:-1642;width:10;height:20" coordorigin="7492,-1642" coordsize="10,20" path="m7492,-1622l7501,-1622,7501,-1642,7492,-1642,7492,-1622xe" filled="true" fillcolor="#000000" stroked="false">
                <v:path arrowok="t"/>
                <v:fill type="solid"/>
              </v:shape>
            </v:group>
            <v:group style="position:absolute;left:7492;top:-1622;width:10;height:20" coordorigin="7492,-1622" coordsize="10,20">
              <v:shape style="position:absolute;left:7492;top:-1622;width:10;height:20" coordorigin="7492,-1622" coordsize="10,20" path="m7492,-1603l7501,-1603,7501,-1622,7492,-1622,7492,-1603xe" filled="true" fillcolor="#000000" stroked="false">
                <v:path arrowok="t"/>
                <v:fill type="solid"/>
              </v:shape>
            </v:group>
            <v:group style="position:absolute;left:7492;top:-1603;width:10;height:20" coordorigin="7492,-1603" coordsize="10,20">
              <v:shape style="position:absolute;left:7492;top:-1603;width:10;height:20" coordorigin="7492,-1603" coordsize="10,20" path="m7492,-1584l7501,-1584,7501,-1603,7492,-1603,7492,-1584xe" filled="true" fillcolor="#000000" stroked="false">
                <v:path arrowok="t"/>
                <v:fill type="solid"/>
              </v:shape>
            </v:group>
            <v:group style="position:absolute;left:7492;top:-1584;width:10;height:20" coordorigin="7492,-1584" coordsize="10,20">
              <v:shape style="position:absolute;left:7492;top:-1584;width:10;height:20" coordorigin="7492,-1584" coordsize="10,20" path="m7492,-1565l7501,-1565,7501,-1584,7492,-1584,7492,-1565xe" filled="true" fillcolor="#000000" stroked="false">
                <v:path arrowok="t"/>
                <v:fill type="solid"/>
              </v:shape>
            </v:group>
            <v:group style="position:absolute;left:7492;top:-1565;width:10;height:20" coordorigin="7492,-1565" coordsize="10,20">
              <v:shape style="position:absolute;left:7492;top:-1565;width:10;height:20" coordorigin="7492,-1565" coordsize="10,20" path="m7492,-1546l7501,-1546,7501,-1565,7492,-1565,7492,-1546xe" filled="true" fillcolor="#000000" stroked="false">
                <v:path arrowok="t"/>
                <v:fill type="solid"/>
              </v:shape>
            </v:group>
            <v:group style="position:absolute;left:7492;top:-1546;width:10;height:20" coordorigin="7492,-1546" coordsize="10,20">
              <v:shape style="position:absolute;left:7492;top:-1546;width:10;height:20" coordorigin="7492,-1546" coordsize="10,20" path="m7492,-1526l7501,-1526,7501,-1546,7492,-1546,7492,-1526xe" filled="true" fillcolor="#000000" stroked="false">
                <v:path arrowok="t"/>
                <v:fill type="solid"/>
              </v:shape>
            </v:group>
            <v:group style="position:absolute;left:7492;top:-1526;width:10;height:20" coordorigin="7492,-1526" coordsize="10,20">
              <v:shape style="position:absolute;left:7492;top:-1526;width:10;height:20" coordorigin="7492,-1526" coordsize="10,20" path="m7492,-1507l7501,-1507,7501,-1526,7492,-1526,7492,-1507xe" filled="true" fillcolor="#000000" stroked="false">
                <v:path arrowok="t"/>
                <v:fill type="solid"/>
              </v:shape>
            </v:group>
            <v:group style="position:absolute;left:7492;top:-1507;width:10;height:20" coordorigin="7492,-1507" coordsize="10,20">
              <v:shape style="position:absolute;left:7492;top:-1507;width:10;height:20" coordorigin="7492,-1507" coordsize="10,20" path="m7492,-1488l7501,-1488,7501,-1507,7492,-1507,7492,-1488xe" filled="true" fillcolor="#000000" stroked="false">
                <v:path arrowok="t"/>
                <v:fill type="solid"/>
              </v:shape>
            </v:group>
            <v:group style="position:absolute;left:7492;top:-1488;width:10;height:20" coordorigin="7492,-1488" coordsize="10,20">
              <v:shape style="position:absolute;left:7492;top:-1488;width:10;height:20" coordorigin="7492,-1488" coordsize="10,20" path="m7492,-1469l7501,-1469,7501,-1488,7492,-1488,7492,-1469xe" filled="true" fillcolor="#000000" stroked="false">
                <v:path arrowok="t"/>
                <v:fill type="solid"/>
              </v:shape>
            </v:group>
            <v:group style="position:absolute;left:7492;top:-1469;width:10;height:20" coordorigin="7492,-1469" coordsize="10,20">
              <v:shape style="position:absolute;left:7492;top:-1469;width:10;height:20" coordorigin="7492,-1469" coordsize="10,20" path="m7492,-1450l7501,-1450,7501,-1469,7492,-1469,7492,-1450xe" filled="true" fillcolor="#000000" stroked="false">
                <v:path arrowok="t"/>
                <v:fill type="solid"/>
              </v:shape>
            </v:group>
            <v:group style="position:absolute;left:7492;top:-1450;width:10;height:20" coordorigin="7492,-1450" coordsize="10,20">
              <v:shape style="position:absolute;left:7492;top:-1450;width:10;height:20" coordorigin="7492,-1450" coordsize="10,20" path="m7492,-1430l7501,-1430,7501,-1450,7492,-1450,7492,-1430xe" filled="true" fillcolor="#000000" stroked="false">
                <v:path arrowok="t"/>
                <v:fill type="solid"/>
              </v:shape>
            </v:group>
            <v:group style="position:absolute;left:7492;top:-1430;width:10;height:20" coordorigin="7492,-1430" coordsize="10,20">
              <v:shape style="position:absolute;left:7492;top:-1430;width:10;height:20" coordorigin="7492,-1430" coordsize="10,20" path="m7492,-1411l7501,-1411,7501,-1430,7492,-1430,7492,-1411xe" filled="true" fillcolor="#000000" stroked="false">
                <v:path arrowok="t"/>
                <v:fill type="solid"/>
              </v:shape>
            </v:group>
            <v:group style="position:absolute;left:7492;top:-1411;width:10;height:20" coordorigin="7492,-1411" coordsize="10,20">
              <v:shape style="position:absolute;left:7492;top:-1411;width:10;height:20" coordorigin="7492,-1411" coordsize="10,20" path="m7492,-1392l7501,-1392,7501,-1411,7492,-1411,7492,-1392xe" filled="true" fillcolor="#000000" stroked="false">
                <v:path arrowok="t"/>
                <v:fill type="solid"/>
              </v:shape>
            </v:group>
            <v:group style="position:absolute;left:7492;top:-1392;width:10;height:20" coordorigin="7492,-1392" coordsize="10,20">
              <v:shape style="position:absolute;left:7492;top:-1392;width:10;height:20" coordorigin="7492,-1392" coordsize="10,20" path="m7492,-1372l7501,-1372,7501,-1392,7492,-1392,7492,-1372xe" filled="true" fillcolor="#000000" stroked="false">
                <v:path arrowok="t"/>
                <v:fill type="solid"/>
              </v:shape>
            </v:group>
            <v:group style="position:absolute;left:7492;top:-1372;width:10;height:20" coordorigin="7492,-1372" coordsize="10,20">
              <v:shape style="position:absolute;left:7492;top:-1372;width:10;height:20" coordorigin="7492,-1372" coordsize="10,20" path="m7492,-1353l7501,-1353,7501,-1372,7492,-1372,7492,-1353xe" filled="true" fillcolor="#000000" stroked="false">
                <v:path arrowok="t"/>
                <v:fill type="solid"/>
              </v:shape>
            </v:group>
            <v:group style="position:absolute;left:7492;top:-1353;width:10;height:20" coordorigin="7492,-1353" coordsize="10,20">
              <v:shape style="position:absolute;left:7492;top:-1353;width:10;height:20" coordorigin="7492,-1353" coordsize="10,20" path="m7492,-1334l7501,-1334,7501,-1353,7492,-1353,7492,-1334xe" filled="true" fillcolor="#000000" stroked="false">
                <v:path arrowok="t"/>
                <v:fill type="solid"/>
              </v:shape>
            </v:group>
            <v:group style="position:absolute;left:7492;top:-1334;width:10;height:20" coordorigin="7492,-1334" coordsize="10,20">
              <v:shape style="position:absolute;left:7492;top:-1334;width:10;height:20" coordorigin="7492,-1334" coordsize="10,20" path="m7492,-1315l7501,-1315,7501,-1334,7492,-1334,7492,-1315xe" filled="true" fillcolor="#000000" stroked="false">
                <v:path arrowok="t"/>
                <v:fill type="solid"/>
              </v:shape>
            </v:group>
            <v:group style="position:absolute;left:7492;top:-1315;width:10;height:20" coordorigin="7492,-1315" coordsize="10,20">
              <v:shape style="position:absolute;left:7492;top:-1315;width:10;height:20" coordorigin="7492,-1315" coordsize="10,20" path="m7492,-1296l7501,-1296,7501,-1315,7492,-1315,7492,-1296xe" filled="true" fillcolor="#000000" stroked="false">
                <v:path arrowok="t"/>
                <v:fill type="solid"/>
              </v:shape>
            </v:group>
            <v:group style="position:absolute;left:7492;top:-1292;width:10;height:2" coordorigin="7492,-1292" coordsize="10,2">
              <v:shape style="position:absolute;left:7492;top:-1292;width:10;height:2" coordorigin="7492,-1292" coordsize="10,0" path="m7492,-1292l7501,-1292e" filled="false" stroked="true" strokeweight=".36005pt" strokecolor="#000000">
                <v:path arrowok="t"/>
              </v:shape>
            </v:group>
            <v:group style="position:absolute;left:2148;top:-1284;width:20;height:2" coordorigin="2148,-1284" coordsize="20,2">
              <v:shape style="position:absolute;left:2148;top:-1284;width:20;height:2" coordorigin="2148,-1284" coordsize="20,0" path="m2148,-1284l2168,-1284e" filled="false" stroked="true" strokeweight=".47998pt" strokecolor="#000000">
                <v:path arrowok="t"/>
              </v:shape>
            </v:group>
            <v:group style="position:absolute;left:2168;top:-1284;width:20;height:2" coordorigin="2168,-1284" coordsize="20,2">
              <v:shape style="position:absolute;left:2168;top:-1284;width:20;height:2" coordorigin="2168,-1284" coordsize="20,0" path="m2168,-1284l2187,-1284e" filled="false" stroked="true" strokeweight=".47998pt" strokecolor="#000000">
                <v:path arrowok="t"/>
              </v:shape>
            </v:group>
            <v:group style="position:absolute;left:2187;top:-1284;width:20;height:2" coordorigin="2187,-1284" coordsize="20,2">
              <v:shape style="position:absolute;left:2187;top:-1284;width:20;height:2" coordorigin="2187,-1284" coordsize="20,0" path="m2187,-1284l2206,-1284e" filled="false" stroked="true" strokeweight=".47998pt" strokecolor="#000000">
                <v:path arrowok="t"/>
              </v:shape>
            </v:group>
            <v:group style="position:absolute;left:2206;top:-1284;width:20;height:2" coordorigin="2206,-1284" coordsize="20,2">
              <v:shape style="position:absolute;left:2206;top:-1284;width:20;height:2" coordorigin="2206,-1284" coordsize="20,0" path="m2206,-1284l2225,-1284e" filled="false" stroked="true" strokeweight=".47998pt" strokecolor="#000000">
                <v:path arrowok="t"/>
              </v:shape>
            </v:group>
            <v:group style="position:absolute;left:2225;top:-1284;width:20;height:2" coordorigin="2225,-1284" coordsize="20,2">
              <v:shape style="position:absolute;left:2225;top:-1284;width:20;height:2" coordorigin="2225,-1284" coordsize="20,0" path="m2225,-1284l2244,-1284e" filled="false" stroked="true" strokeweight=".47998pt" strokecolor="#000000">
                <v:path arrowok="t"/>
              </v:shape>
            </v:group>
            <v:group style="position:absolute;left:2244;top:-1284;width:20;height:2" coordorigin="2244,-1284" coordsize="20,2">
              <v:shape style="position:absolute;left:2244;top:-1284;width:20;height:2" coordorigin="2244,-1284" coordsize="20,0" path="m2244,-1284l2264,-1284e" filled="false" stroked="true" strokeweight=".47998pt" strokecolor="#000000">
                <v:path arrowok="t"/>
              </v:shape>
            </v:group>
            <v:group style="position:absolute;left:2264;top:-1284;width:20;height:2" coordorigin="2264,-1284" coordsize="20,2">
              <v:shape style="position:absolute;left:2264;top:-1284;width:20;height:2" coordorigin="2264,-1284" coordsize="20,0" path="m2264,-1284l2283,-1284e" filled="false" stroked="true" strokeweight=".47998pt" strokecolor="#000000">
                <v:path arrowok="t"/>
              </v:shape>
            </v:group>
            <v:group style="position:absolute;left:2283;top:-1284;width:20;height:2" coordorigin="2283,-1284" coordsize="20,2">
              <v:shape style="position:absolute;left:2283;top:-1284;width:20;height:2" coordorigin="2283,-1284" coordsize="20,0" path="m2283,-1284l2302,-1284e" filled="false" stroked="true" strokeweight=".47998pt" strokecolor="#000000">
                <v:path arrowok="t"/>
              </v:shape>
            </v:group>
            <v:group style="position:absolute;left:2302;top:-1284;width:20;height:2" coordorigin="2302,-1284" coordsize="20,2">
              <v:shape style="position:absolute;left:2302;top:-1284;width:20;height:2" coordorigin="2302,-1284" coordsize="20,0" path="m2302,-1284l2321,-1284e" filled="false" stroked="true" strokeweight=".47998pt" strokecolor="#000000">
                <v:path arrowok="t"/>
              </v:shape>
            </v:group>
            <v:group style="position:absolute;left:2321;top:-1284;width:20;height:2" coordorigin="2321,-1284" coordsize="20,2">
              <v:shape style="position:absolute;left:2321;top:-1284;width:20;height:2" coordorigin="2321,-1284" coordsize="20,0" path="m2321,-1284l2340,-1284e" filled="false" stroked="true" strokeweight=".47998pt" strokecolor="#000000">
                <v:path arrowok="t"/>
              </v:shape>
            </v:group>
            <v:group style="position:absolute;left:2340;top:-1284;width:20;height:2" coordorigin="2340,-1284" coordsize="20,2">
              <v:shape style="position:absolute;left:2340;top:-1284;width:20;height:2" coordorigin="2340,-1284" coordsize="20,0" path="m2340,-1284l2360,-1284e" filled="false" stroked="true" strokeweight=".47998pt" strokecolor="#000000">
                <v:path arrowok="t"/>
              </v:shape>
            </v:group>
            <v:group style="position:absolute;left:2360;top:-1284;width:20;height:2" coordorigin="2360,-1284" coordsize="20,2">
              <v:shape style="position:absolute;left:2360;top:-1284;width:20;height:2" coordorigin="2360,-1284" coordsize="20,0" path="m2360,-1284l2379,-1284e" filled="false" stroked="true" strokeweight=".47998pt" strokecolor="#000000">
                <v:path arrowok="t"/>
              </v:shape>
            </v:group>
            <v:group style="position:absolute;left:2379;top:-1284;width:20;height:2" coordorigin="2379,-1284" coordsize="20,2">
              <v:shape style="position:absolute;left:2379;top:-1284;width:20;height:2" coordorigin="2379,-1284" coordsize="20,0" path="m2379,-1284l2398,-1284e" filled="false" stroked="true" strokeweight=".47998pt" strokecolor="#000000">
                <v:path arrowok="t"/>
              </v:shape>
            </v:group>
            <v:group style="position:absolute;left:2398;top:-1284;width:20;height:2" coordorigin="2398,-1284" coordsize="20,2">
              <v:shape style="position:absolute;left:2398;top:-1284;width:20;height:2" coordorigin="2398,-1284" coordsize="20,0" path="m2398,-1284l2417,-1284e" filled="false" stroked="true" strokeweight=".47998pt" strokecolor="#000000">
                <v:path arrowok="t"/>
              </v:shape>
            </v:group>
            <v:group style="position:absolute;left:2417;top:-1284;width:20;height:2" coordorigin="2417,-1284" coordsize="20,2">
              <v:shape style="position:absolute;left:2417;top:-1284;width:20;height:2" coordorigin="2417,-1284" coordsize="20,0" path="m2417,-1284l2436,-1284e" filled="false" stroked="true" strokeweight=".47998pt" strokecolor="#000000">
                <v:path arrowok="t"/>
              </v:shape>
            </v:group>
            <v:group style="position:absolute;left:2436;top:-1284;width:20;height:2" coordorigin="2436,-1284" coordsize="20,2">
              <v:shape style="position:absolute;left:2436;top:-1284;width:20;height:2" coordorigin="2436,-1284" coordsize="20,0" path="m2436,-1284l2456,-1284e" filled="false" stroked="true" strokeweight=".47998pt" strokecolor="#000000">
                <v:path arrowok="t"/>
              </v:shape>
            </v:group>
            <v:group style="position:absolute;left:2456;top:-1284;width:20;height:2" coordorigin="2456,-1284" coordsize="20,2">
              <v:shape style="position:absolute;left:2456;top:-1284;width:20;height:2" coordorigin="2456,-1284" coordsize="20,0" path="m2456,-1284l2475,-1284e" filled="false" stroked="true" strokeweight=".47998pt" strokecolor="#000000">
                <v:path arrowok="t"/>
              </v:shape>
            </v:group>
            <v:group style="position:absolute;left:2475;top:-1284;width:20;height:2" coordorigin="2475,-1284" coordsize="20,2">
              <v:shape style="position:absolute;left:2475;top:-1284;width:20;height:2" coordorigin="2475,-1284" coordsize="20,0" path="m2475,-1284l2494,-1284e" filled="false" stroked="true" strokeweight=".47998pt" strokecolor="#000000">
                <v:path arrowok="t"/>
              </v:shape>
            </v:group>
            <v:group style="position:absolute;left:2494;top:-1284;width:20;height:2" coordorigin="2494,-1284" coordsize="20,2">
              <v:shape style="position:absolute;left:2494;top:-1284;width:20;height:2" coordorigin="2494,-1284" coordsize="20,0" path="m2494,-1284l2513,-1284e" filled="false" stroked="true" strokeweight=".47998pt" strokecolor="#000000">
                <v:path arrowok="t"/>
              </v:shape>
            </v:group>
            <v:group style="position:absolute;left:2513;top:-1284;width:20;height:2" coordorigin="2513,-1284" coordsize="20,2">
              <v:shape style="position:absolute;left:2513;top:-1284;width:20;height:2" coordorigin="2513,-1284" coordsize="20,0" path="m2513,-1284l2532,-1284e" filled="false" stroked="true" strokeweight=".47998pt" strokecolor="#000000">
                <v:path arrowok="t"/>
              </v:shape>
            </v:group>
            <v:group style="position:absolute;left:2532;top:-1284;width:20;height:2" coordorigin="2532,-1284" coordsize="20,2">
              <v:shape style="position:absolute;left:2532;top:-1284;width:20;height:2" coordorigin="2532,-1284" coordsize="20,0" path="m2532,-1284l2552,-1284e" filled="false" stroked="true" strokeweight=".47998pt" strokecolor="#000000">
                <v:path arrowok="t"/>
              </v:shape>
            </v:group>
            <v:group style="position:absolute;left:2552;top:-1284;width:20;height:2" coordorigin="2552,-1284" coordsize="20,2">
              <v:shape style="position:absolute;left:2552;top:-1284;width:20;height:2" coordorigin="2552,-1284" coordsize="20,0" path="m2552,-1284l2571,-1284e" filled="false" stroked="true" strokeweight=".47998pt" strokecolor="#000000">
                <v:path arrowok="t"/>
              </v:shape>
            </v:group>
            <v:group style="position:absolute;left:2571;top:-1284;width:20;height:2" coordorigin="2571,-1284" coordsize="20,2">
              <v:shape style="position:absolute;left:2571;top:-1284;width:20;height:2" coordorigin="2571,-1284" coordsize="20,0" path="m2571,-1284l2590,-1284e" filled="false" stroked="true" strokeweight=".47998pt" strokecolor="#000000">
                <v:path arrowok="t"/>
              </v:shape>
            </v:group>
            <v:group style="position:absolute;left:2590;top:-1284;width:20;height:2" coordorigin="2590,-1284" coordsize="20,2">
              <v:shape style="position:absolute;left:2590;top:-1284;width:20;height:2" coordorigin="2590,-1284" coordsize="20,0" path="m2590,-1284l2609,-1284e" filled="false" stroked="true" strokeweight=".47998pt" strokecolor="#000000">
                <v:path arrowok="t"/>
              </v:shape>
            </v:group>
            <v:group style="position:absolute;left:2609;top:-1284;width:20;height:2" coordorigin="2609,-1284" coordsize="20,2">
              <v:shape style="position:absolute;left:2609;top:-1284;width:20;height:2" coordorigin="2609,-1284" coordsize="20,0" path="m2609,-1284l2628,-1284e" filled="false" stroked="true" strokeweight=".47998pt" strokecolor="#000000">
                <v:path arrowok="t"/>
              </v:shape>
            </v:group>
            <v:group style="position:absolute;left:2628;top:-1284;width:20;height:2" coordorigin="2628,-1284" coordsize="20,2">
              <v:shape style="position:absolute;left:2628;top:-1284;width:20;height:2" coordorigin="2628,-1284" coordsize="20,0" path="m2628,-1284l2648,-1284e" filled="false" stroked="true" strokeweight=".47998pt" strokecolor="#000000">
                <v:path arrowok="t"/>
              </v:shape>
            </v:group>
            <v:group style="position:absolute;left:2648;top:-1284;width:20;height:2" coordorigin="2648,-1284" coordsize="20,2">
              <v:shape style="position:absolute;left:2648;top:-1284;width:20;height:2" coordorigin="2648,-1284" coordsize="20,0" path="m2648,-1284l2667,-1284e" filled="false" stroked="true" strokeweight=".47998pt" strokecolor="#000000">
                <v:path arrowok="t"/>
              </v:shape>
            </v:group>
            <v:group style="position:absolute;left:2667;top:-1284;width:20;height:2" coordorigin="2667,-1284" coordsize="20,2">
              <v:shape style="position:absolute;left:2667;top:-1284;width:20;height:2" coordorigin="2667,-1284" coordsize="20,0" path="m2667,-1284l2686,-1284e" filled="false" stroked="true" strokeweight=".47998pt" strokecolor="#000000">
                <v:path arrowok="t"/>
              </v:shape>
            </v:group>
            <v:group style="position:absolute;left:2686;top:-1284;width:20;height:2" coordorigin="2686,-1284" coordsize="20,2">
              <v:shape style="position:absolute;left:2686;top:-1284;width:20;height:2" coordorigin="2686,-1284" coordsize="20,0" path="m2686,-1284l2705,-1284e" filled="false" stroked="true" strokeweight=".47998pt" strokecolor="#000000">
                <v:path arrowok="t"/>
              </v:shape>
            </v:group>
            <v:group style="position:absolute;left:2705;top:-1284;width:20;height:2" coordorigin="2705,-1284" coordsize="20,2">
              <v:shape style="position:absolute;left:2705;top:-1284;width:20;height:2" coordorigin="2705,-1284" coordsize="20,0" path="m2705,-1284l2724,-1284e" filled="false" stroked="true" strokeweight=".47998pt" strokecolor="#000000">
                <v:path arrowok="t"/>
              </v:shape>
            </v:group>
            <v:group style="position:absolute;left:2724;top:-1284;width:20;height:2" coordorigin="2724,-1284" coordsize="20,2">
              <v:shape style="position:absolute;left:2724;top:-1284;width:20;height:2" coordorigin="2724,-1284" coordsize="20,0" path="m2724,-1284l2744,-1284e" filled="false" stroked="true" strokeweight=".47998pt" strokecolor="#000000">
                <v:path arrowok="t"/>
              </v:shape>
            </v:group>
            <v:group style="position:absolute;left:2744;top:-1284;width:20;height:2" coordorigin="2744,-1284" coordsize="20,2">
              <v:shape style="position:absolute;left:2744;top:-1284;width:20;height:2" coordorigin="2744,-1284" coordsize="20,0" path="m2744,-1284l2763,-1284e" filled="false" stroked="true" strokeweight=".47998pt" strokecolor="#000000">
                <v:path arrowok="t"/>
              </v:shape>
            </v:group>
            <v:group style="position:absolute;left:2763;top:-1284;width:20;height:2" coordorigin="2763,-1284" coordsize="20,2">
              <v:shape style="position:absolute;left:2763;top:-1284;width:20;height:2" coordorigin="2763,-1284" coordsize="20,0" path="m2763,-1284l2782,-1284e" filled="false" stroked="true" strokeweight=".47998pt" strokecolor="#000000">
                <v:path arrowok="t"/>
              </v:shape>
            </v:group>
            <v:group style="position:absolute;left:2782;top:-1284;width:20;height:2" coordorigin="2782,-1284" coordsize="20,2">
              <v:shape style="position:absolute;left:2782;top:-1284;width:20;height:2" coordorigin="2782,-1284" coordsize="20,0" path="m2782,-1284l2801,-1284e" filled="false" stroked="true" strokeweight=".47998pt" strokecolor="#000000">
                <v:path arrowok="t"/>
              </v:shape>
            </v:group>
            <v:group style="position:absolute;left:2801;top:-1284;width:20;height:2" coordorigin="2801,-1284" coordsize="20,2">
              <v:shape style="position:absolute;left:2801;top:-1284;width:20;height:2" coordorigin="2801,-1284" coordsize="20,0" path="m2801,-1284l2820,-1284e" filled="false" stroked="true" strokeweight=".47998pt" strokecolor="#000000">
                <v:path arrowok="t"/>
              </v:shape>
            </v:group>
            <v:group style="position:absolute;left:2820;top:-1284;width:20;height:2" coordorigin="2820,-1284" coordsize="20,2">
              <v:shape style="position:absolute;left:2820;top:-1284;width:20;height:2" coordorigin="2820,-1284" coordsize="20,0" path="m2820,-1284l2840,-1284e" filled="false" stroked="true" strokeweight=".47998pt" strokecolor="#000000">
                <v:path arrowok="t"/>
              </v:shape>
            </v:group>
            <v:group style="position:absolute;left:2840;top:-1284;width:20;height:2" coordorigin="2840,-1284" coordsize="20,2">
              <v:shape style="position:absolute;left:2840;top:-1284;width:20;height:2" coordorigin="2840,-1284" coordsize="20,0" path="m2840,-1284l2859,-1284e" filled="false" stroked="true" strokeweight=".47998pt" strokecolor="#000000">
                <v:path arrowok="t"/>
              </v:shape>
            </v:group>
            <v:group style="position:absolute;left:2859;top:-1284;width:20;height:2" coordorigin="2859,-1284" coordsize="20,2">
              <v:shape style="position:absolute;left:2859;top:-1284;width:20;height:2" coordorigin="2859,-1284" coordsize="20,0" path="m2859,-1284l2878,-1284e" filled="false" stroked="true" strokeweight=".47998pt" strokecolor="#000000">
                <v:path arrowok="t"/>
              </v:shape>
            </v:group>
            <v:group style="position:absolute;left:2878;top:-1284;width:20;height:2" coordorigin="2878,-1284" coordsize="20,2">
              <v:shape style="position:absolute;left:2878;top:-1284;width:20;height:2" coordorigin="2878,-1284" coordsize="20,0" path="m2878,-1284l2897,-1284e" filled="false" stroked="true" strokeweight=".47998pt" strokecolor="#000000">
                <v:path arrowok="t"/>
              </v:shape>
            </v:group>
            <v:group style="position:absolute;left:2897;top:-1284;width:20;height:2" coordorigin="2897,-1284" coordsize="20,2">
              <v:shape style="position:absolute;left:2897;top:-1284;width:20;height:2" coordorigin="2897,-1284" coordsize="20,0" path="m2897,-1284l2916,-1284e" filled="false" stroked="true" strokeweight=".47998pt" strokecolor="#000000">
                <v:path arrowok="t"/>
              </v:shape>
            </v:group>
            <v:group style="position:absolute;left:2916;top:-1284;width:20;height:2" coordorigin="2916,-1284" coordsize="20,2">
              <v:shape style="position:absolute;left:2916;top:-1284;width:20;height:2" coordorigin="2916,-1284" coordsize="20,0" path="m2916,-1284l2936,-1284e" filled="false" stroked="true" strokeweight=".47998pt" strokecolor="#000000">
                <v:path arrowok="t"/>
              </v:shape>
            </v:group>
            <v:group style="position:absolute;left:2936;top:-1284;width:20;height:2" coordorigin="2936,-1284" coordsize="20,2">
              <v:shape style="position:absolute;left:2936;top:-1284;width:20;height:2" coordorigin="2936,-1284" coordsize="20,0" path="m2936,-1284l2955,-1284e" filled="false" stroked="true" strokeweight=".47998pt" strokecolor="#000000">
                <v:path arrowok="t"/>
              </v:shape>
            </v:group>
            <v:group style="position:absolute;left:2955;top:-1284;width:20;height:2" coordorigin="2955,-1284" coordsize="20,2">
              <v:shape style="position:absolute;left:2955;top:-1284;width:20;height:2" coordorigin="2955,-1284" coordsize="20,0" path="m2955,-1284l2974,-1284e" filled="false" stroked="true" strokeweight=".47998pt" strokecolor="#000000">
                <v:path arrowok="t"/>
              </v:shape>
            </v:group>
            <v:group style="position:absolute;left:2974;top:-1284;width:20;height:2" coordorigin="2974,-1284" coordsize="20,2">
              <v:shape style="position:absolute;left:2974;top:-1284;width:20;height:2" coordorigin="2974,-1284" coordsize="20,0" path="m2974,-1284l2993,-1284e" filled="false" stroked="true" strokeweight=".47998pt" strokecolor="#000000">
                <v:path arrowok="t"/>
              </v:shape>
            </v:group>
            <v:group style="position:absolute;left:2993;top:-1284;width:20;height:2" coordorigin="2993,-1284" coordsize="20,2">
              <v:shape style="position:absolute;left:2993;top:-1284;width:20;height:2" coordorigin="2993,-1284" coordsize="20,0" path="m2993,-1284l3012,-1284e" filled="false" stroked="true" strokeweight=".47998pt" strokecolor="#000000">
                <v:path arrowok="t"/>
              </v:shape>
            </v:group>
            <v:group style="position:absolute;left:3012;top:-1284;width:20;height:2" coordorigin="3012,-1284" coordsize="20,2">
              <v:shape style="position:absolute;left:3012;top:-1284;width:20;height:2" coordorigin="3012,-1284" coordsize="20,0" path="m3012,-1284l3032,-1284e" filled="false" stroked="true" strokeweight=".47998pt" strokecolor="#000000">
                <v:path arrowok="t"/>
              </v:shape>
            </v:group>
            <v:group style="position:absolute;left:3032;top:-1284;width:20;height:2" coordorigin="3032,-1284" coordsize="20,2">
              <v:shape style="position:absolute;left:3032;top:-1284;width:20;height:2" coordorigin="3032,-1284" coordsize="20,0" path="m3032,-1284l3051,-1284e" filled="false" stroked="true" strokeweight=".47998pt" strokecolor="#000000">
                <v:path arrowok="t"/>
              </v:shape>
            </v:group>
            <v:group style="position:absolute;left:3051;top:-1284;width:20;height:2" coordorigin="3051,-1284" coordsize="20,2">
              <v:shape style="position:absolute;left:3051;top:-1284;width:20;height:2" coordorigin="3051,-1284" coordsize="20,0" path="m3051,-1284l3070,-1284e" filled="false" stroked="true" strokeweight=".47998pt" strokecolor="#000000">
                <v:path arrowok="t"/>
              </v:shape>
            </v:group>
            <v:group style="position:absolute;left:3070;top:-1284;width:20;height:2" coordorigin="3070,-1284" coordsize="20,2">
              <v:shape style="position:absolute;left:3070;top:-1284;width:20;height:2" coordorigin="3070,-1284" coordsize="20,0" path="m3070,-1284l3089,-1284e" filled="false" stroked="true" strokeweight=".47998pt" strokecolor="#000000">
                <v:path arrowok="t"/>
              </v:shape>
            </v:group>
            <v:group style="position:absolute;left:3089;top:-1284;width:20;height:2" coordorigin="3089,-1284" coordsize="20,2">
              <v:shape style="position:absolute;left:3089;top:-1284;width:20;height:2" coordorigin="3089,-1284" coordsize="20,0" path="m3089,-1284l3108,-1284e" filled="false" stroked="true" strokeweight=".47998pt" strokecolor="#000000">
                <v:path arrowok="t"/>
              </v:shape>
            </v:group>
            <v:group style="position:absolute;left:3108;top:-1284;width:20;height:2" coordorigin="3108,-1284" coordsize="20,2">
              <v:shape style="position:absolute;left:3108;top:-1284;width:20;height:2" coordorigin="3108,-1284" coordsize="20,0" path="m3108,-1284l3128,-1284e" filled="false" stroked="true" strokeweight=".47998pt" strokecolor="#000000">
                <v:path arrowok="t"/>
              </v:shape>
            </v:group>
            <v:group style="position:absolute;left:3128;top:-1284;width:20;height:2" coordorigin="3128,-1284" coordsize="20,2">
              <v:shape style="position:absolute;left:3128;top:-1284;width:20;height:2" coordorigin="3128,-1284" coordsize="20,0" path="m3128,-1284l3147,-1284e" filled="false" stroked="true" strokeweight=".47998pt" strokecolor="#000000">
                <v:path arrowok="t"/>
              </v:shape>
            </v:group>
            <v:group style="position:absolute;left:3147;top:-1284;width:20;height:2" coordorigin="3147,-1284" coordsize="20,2">
              <v:shape style="position:absolute;left:3147;top:-1284;width:20;height:2" coordorigin="3147,-1284" coordsize="20,0" path="m3147,-1284l3166,-1284e" filled="false" stroked="true" strokeweight=".47998pt" strokecolor="#000000">
                <v:path arrowok="t"/>
              </v:shape>
            </v:group>
            <v:group style="position:absolute;left:3166;top:-1284;width:20;height:2" coordorigin="3166,-1284" coordsize="20,2">
              <v:shape style="position:absolute;left:3166;top:-1284;width:20;height:2" coordorigin="3166,-1284" coordsize="20,0" path="m3166,-1284l3185,-1284e" filled="false" stroked="true" strokeweight=".47998pt" strokecolor="#000000">
                <v:path arrowok="t"/>
              </v:shape>
            </v:group>
            <v:group style="position:absolute;left:3185;top:-1284;width:20;height:2" coordorigin="3185,-1284" coordsize="20,2">
              <v:shape style="position:absolute;left:3185;top:-1284;width:20;height:2" coordorigin="3185,-1284" coordsize="20,0" path="m3185,-1284l3204,-1284e" filled="false" stroked="true" strokeweight=".47998pt" strokecolor="#000000">
                <v:path arrowok="t"/>
              </v:shape>
            </v:group>
            <v:group style="position:absolute;left:3204;top:-1284;width:20;height:2" coordorigin="3204,-1284" coordsize="20,2">
              <v:shape style="position:absolute;left:3204;top:-1284;width:20;height:2" coordorigin="3204,-1284" coordsize="20,0" path="m3204,-1284l3224,-1284e" filled="false" stroked="true" strokeweight=".47998pt" strokecolor="#000000">
                <v:path arrowok="t"/>
              </v:shape>
            </v:group>
            <v:group style="position:absolute;left:3224;top:-1284;width:20;height:2" coordorigin="3224,-1284" coordsize="20,2">
              <v:shape style="position:absolute;left:3224;top:-1284;width:20;height:2" coordorigin="3224,-1284" coordsize="20,0" path="m3224,-1284l3243,-1284e" filled="false" stroked="true" strokeweight=".47998pt" strokecolor="#000000">
                <v:path arrowok="t"/>
              </v:shape>
            </v:group>
            <v:group style="position:absolute;left:3243;top:-1284;width:20;height:2" coordorigin="3243,-1284" coordsize="20,2">
              <v:shape style="position:absolute;left:3243;top:-1284;width:20;height:2" coordorigin="3243,-1284" coordsize="20,0" path="m3243,-1284l3262,-1284e" filled="false" stroked="true" strokeweight=".47998pt" strokecolor="#000000">
                <v:path arrowok="t"/>
              </v:shape>
            </v:group>
            <v:group style="position:absolute;left:3262;top:-1284;width:20;height:2" coordorigin="3262,-1284" coordsize="20,2">
              <v:shape style="position:absolute;left:3262;top:-1284;width:20;height:2" coordorigin="3262,-1284" coordsize="20,0" path="m3262,-1284l3281,-1284e" filled="false" stroked="true" strokeweight=".47998pt" strokecolor="#000000">
                <v:path arrowok="t"/>
              </v:shape>
            </v:group>
            <v:group style="position:absolute;left:3281;top:-1284;width:20;height:2" coordorigin="3281,-1284" coordsize="20,2">
              <v:shape style="position:absolute;left:3281;top:-1284;width:20;height:2" coordorigin="3281,-1284" coordsize="20,0" path="m3281,-1284l3300,-1284e" filled="false" stroked="true" strokeweight=".47998pt" strokecolor="#000000">
                <v:path arrowok="t"/>
              </v:shape>
            </v:group>
            <v:group style="position:absolute;left:3300;top:-1284;width:20;height:2" coordorigin="3300,-1284" coordsize="20,2">
              <v:shape style="position:absolute;left:3300;top:-1284;width:20;height:2" coordorigin="3300,-1284" coordsize="20,0" path="m3300,-1284l3320,-1284e" filled="false" stroked="true" strokeweight=".47998pt" strokecolor="#000000">
                <v:path arrowok="t"/>
              </v:shape>
            </v:group>
            <v:group style="position:absolute;left:3320;top:-1284;width:20;height:2" coordorigin="3320,-1284" coordsize="20,2">
              <v:shape style="position:absolute;left:3320;top:-1284;width:20;height:2" coordorigin="3320,-1284" coordsize="20,0" path="m3320,-1284l3339,-1284e" filled="false" stroked="true" strokeweight=".47998pt" strokecolor="#000000">
                <v:path arrowok="t"/>
              </v:shape>
            </v:group>
            <v:group style="position:absolute;left:3339;top:-1284;width:20;height:2" coordorigin="3339,-1284" coordsize="20,2">
              <v:shape style="position:absolute;left:3339;top:-1284;width:20;height:2" coordorigin="3339,-1284" coordsize="20,0" path="m3339,-1284l3358,-1284e" filled="false" stroked="true" strokeweight=".47998pt" strokecolor="#000000">
                <v:path arrowok="t"/>
              </v:shape>
            </v:group>
            <v:group style="position:absolute;left:3358;top:-1284;width:20;height:2" coordorigin="3358,-1284" coordsize="20,2">
              <v:shape style="position:absolute;left:3358;top:-1284;width:20;height:2" coordorigin="3358,-1284" coordsize="20,0" path="m3358,-1284l3377,-1284e" filled="false" stroked="true" strokeweight=".47998pt" strokecolor="#000000">
                <v:path arrowok="t"/>
              </v:shape>
            </v:group>
            <v:group style="position:absolute;left:3377;top:-1284;width:20;height:2" coordorigin="3377,-1284" coordsize="20,2">
              <v:shape style="position:absolute;left:3377;top:-1284;width:20;height:2" coordorigin="3377,-1284" coordsize="20,0" path="m3377,-1284l3396,-1284e" filled="false" stroked="true" strokeweight=".47998pt" strokecolor="#000000">
                <v:path arrowok="t"/>
              </v:shape>
            </v:group>
            <v:group style="position:absolute;left:3396;top:-1284;width:20;height:2" coordorigin="3396,-1284" coordsize="20,2">
              <v:shape style="position:absolute;left:3396;top:-1284;width:20;height:2" coordorigin="3396,-1284" coordsize="20,0" path="m3396,-1284l3416,-1284e" filled="false" stroked="true" strokeweight=".47998pt" strokecolor="#000000">
                <v:path arrowok="t"/>
              </v:shape>
            </v:group>
            <v:group style="position:absolute;left:3416;top:-1284;width:20;height:2" coordorigin="3416,-1284" coordsize="20,2">
              <v:shape style="position:absolute;left:3416;top:-1284;width:20;height:2" coordorigin="3416,-1284" coordsize="20,0" path="m3416,-1284l3435,-1284e" filled="false" stroked="true" strokeweight=".47998pt" strokecolor="#000000">
                <v:path arrowok="t"/>
              </v:shape>
            </v:group>
            <v:group style="position:absolute;left:3435;top:-1284;width:20;height:2" coordorigin="3435,-1284" coordsize="20,2">
              <v:shape style="position:absolute;left:3435;top:-1284;width:20;height:2" coordorigin="3435,-1284" coordsize="20,0" path="m3435,-1284l3454,-1284e" filled="false" stroked="true" strokeweight=".47998pt" strokecolor="#000000">
                <v:path arrowok="t"/>
              </v:shape>
            </v:group>
            <v:group style="position:absolute;left:3454;top:-1284;width:20;height:2" coordorigin="3454,-1284" coordsize="20,2">
              <v:shape style="position:absolute;left:3454;top:-1284;width:20;height:2" coordorigin="3454,-1284" coordsize="20,0" path="m3454,-1284l3473,-1284e" filled="false" stroked="true" strokeweight=".47998pt" strokecolor="#000000">
                <v:path arrowok="t"/>
              </v:shape>
            </v:group>
            <v:group style="position:absolute;left:3473;top:-1284;width:20;height:2" coordorigin="3473,-1284" coordsize="20,2">
              <v:shape style="position:absolute;left:3473;top:-1284;width:20;height:2" coordorigin="3473,-1284" coordsize="20,0" path="m3473,-1284l3492,-1284e" filled="false" stroked="true" strokeweight=".47998pt" strokecolor="#000000">
                <v:path arrowok="t"/>
              </v:shape>
            </v:group>
            <v:group style="position:absolute;left:3492;top:-1284;width:20;height:2" coordorigin="3492,-1284" coordsize="20,2">
              <v:shape style="position:absolute;left:3492;top:-1284;width:20;height:2" coordorigin="3492,-1284" coordsize="20,0" path="m3492,-1284l3512,-1284e" filled="false" stroked="true" strokeweight=".47998pt" strokecolor="#000000">
                <v:path arrowok="t"/>
              </v:shape>
            </v:group>
            <v:group style="position:absolute;left:3512;top:-1284;width:20;height:2" coordorigin="3512,-1284" coordsize="20,2">
              <v:shape style="position:absolute;left:3512;top:-1284;width:20;height:2" coordorigin="3512,-1284" coordsize="20,0" path="m3512,-1284l3531,-1284e" filled="false" stroked="true" strokeweight=".47998pt" strokecolor="#000000">
                <v:path arrowok="t"/>
              </v:shape>
            </v:group>
            <v:group style="position:absolute;left:3531;top:-1284;width:20;height:2" coordorigin="3531,-1284" coordsize="20,2">
              <v:shape style="position:absolute;left:3531;top:-1284;width:20;height:2" coordorigin="3531,-1284" coordsize="20,0" path="m3531,-1284l3550,-1284e" filled="false" stroked="true" strokeweight=".47998pt" strokecolor="#000000">
                <v:path arrowok="t"/>
              </v:shape>
            </v:group>
            <v:group style="position:absolute;left:3550;top:-1284;width:20;height:2" coordorigin="3550,-1284" coordsize="20,2">
              <v:shape style="position:absolute;left:3550;top:-1284;width:20;height:2" coordorigin="3550,-1284" coordsize="20,0" path="m3550,-1284l3569,-1284e" filled="false" stroked="true" strokeweight=".47998pt" strokecolor="#000000">
                <v:path arrowok="t"/>
              </v:shape>
            </v:group>
            <v:group style="position:absolute;left:3569;top:-1284;width:20;height:2" coordorigin="3569,-1284" coordsize="20,2">
              <v:shape style="position:absolute;left:3569;top:-1284;width:20;height:2" coordorigin="3569,-1284" coordsize="20,0" path="m3569,-1284l3588,-1284e" filled="false" stroked="true" strokeweight=".47998pt" strokecolor="#000000">
                <v:path arrowok="t"/>
              </v:shape>
            </v:group>
            <v:group style="position:absolute;left:3588;top:-1284;width:20;height:2" coordorigin="3588,-1284" coordsize="20,2">
              <v:shape style="position:absolute;left:3588;top:-1284;width:20;height:2" coordorigin="3588,-1284" coordsize="20,0" path="m3588,-1284l3608,-1284e" filled="false" stroked="true" strokeweight=".47998pt" strokecolor="#000000">
                <v:path arrowok="t"/>
              </v:shape>
            </v:group>
            <v:group style="position:absolute;left:3608;top:-1284;width:20;height:2" coordorigin="3608,-1284" coordsize="20,2">
              <v:shape style="position:absolute;left:3608;top:-1284;width:20;height:2" coordorigin="3608,-1284" coordsize="20,0" path="m3608,-1284l3627,-1284e" filled="false" stroked="true" strokeweight=".47998pt" strokecolor="#000000">
                <v:path arrowok="t"/>
              </v:shape>
            </v:group>
            <v:group style="position:absolute;left:3627;top:-1284;width:20;height:2" coordorigin="3627,-1284" coordsize="20,2">
              <v:shape style="position:absolute;left:3627;top:-1284;width:20;height:2" coordorigin="3627,-1284" coordsize="20,0" path="m3627,-1284l3646,-1284e" filled="false" stroked="true" strokeweight=".47998pt" strokecolor="#000000">
                <v:path arrowok="t"/>
              </v:shape>
            </v:group>
            <v:group style="position:absolute;left:3646;top:-1284;width:20;height:2" coordorigin="3646,-1284" coordsize="20,2">
              <v:shape style="position:absolute;left:3646;top:-1284;width:20;height:2" coordorigin="3646,-1284" coordsize="20,0" path="m3646,-1284l3665,-1284e" filled="false" stroked="true" strokeweight=".47998pt" strokecolor="#000000">
                <v:path arrowok="t"/>
              </v:shape>
            </v:group>
            <v:group style="position:absolute;left:3665;top:-1284;width:20;height:2" coordorigin="3665,-1284" coordsize="20,2">
              <v:shape style="position:absolute;left:3665;top:-1284;width:20;height:2" coordorigin="3665,-1284" coordsize="20,0" path="m3665,-1284l3684,-1284e" filled="false" stroked="true" strokeweight=".47998pt" strokecolor="#000000">
                <v:path arrowok="t"/>
              </v:shape>
            </v:group>
            <v:group style="position:absolute;left:3684;top:-1284;width:20;height:2" coordorigin="3684,-1284" coordsize="20,2">
              <v:shape style="position:absolute;left:3684;top:-1284;width:20;height:2" coordorigin="3684,-1284" coordsize="20,0" path="m3684,-1284l3704,-1284e" filled="false" stroked="true" strokeweight=".47998pt" strokecolor="#000000">
                <v:path arrowok="t"/>
              </v:shape>
            </v:group>
            <v:group style="position:absolute;left:3704;top:-1284;width:20;height:2" coordorigin="3704,-1284" coordsize="20,2">
              <v:shape style="position:absolute;left:3704;top:-1284;width:20;height:2" coordorigin="3704,-1284" coordsize="20,0" path="m3704,-1284l3723,-1284e" filled="false" stroked="true" strokeweight=".47998pt" strokecolor="#000000">
                <v:path arrowok="t"/>
              </v:shape>
            </v:group>
            <v:group style="position:absolute;left:3723;top:-1284;width:20;height:2" coordorigin="3723,-1284" coordsize="20,2">
              <v:shape style="position:absolute;left:3723;top:-1284;width:20;height:2" coordorigin="3723,-1284" coordsize="20,0" path="m3723,-1284l3742,-1284e" filled="false" stroked="true" strokeweight=".47998pt" strokecolor="#000000">
                <v:path arrowok="t"/>
              </v:shape>
            </v:group>
            <v:group style="position:absolute;left:3742;top:-1284;width:20;height:2" coordorigin="3742,-1284" coordsize="20,2">
              <v:shape style="position:absolute;left:3742;top:-1284;width:20;height:2" coordorigin="3742,-1284" coordsize="20,0" path="m3742,-1284l3761,-1284e" filled="false" stroked="true" strokeweight=".47998pt" strokecolor="#000000">
                <v:path arrowok="t"/>
              </v:shape>
            </v:group>
            <v:group style="position:absolute;left:3761;top:-1284;width:20;height:2" coordorigin="3761,-1284" coordsize="20,2">
              <v:shape style="position:absolute;left:3761;top:-1284;width:20;height:2" coordorigin="3761,-1284" coordsize="20,0" path="m3761,-1284l3780,-1284e" filled="false" stroked="true" strokeweight=".47998pt" strokecolor="#000000">
                <v:path arrowok="t"/>
              </v:shape>
            </v:group>
            <v:group style="position:absolute;left:3780;top:-1284;width:20;height:2" coordorigin="3780,-1284" coordsize="20,2">
              <v:shape style="position:absolute;left:3780;top:-1284;width:20;height:2" coordorigin="3780,-1284" coordsize="20,0" path="m3780,-1284l3800,-1284e" filled="false" stroked="true" strokeweight=".47998pt" strokecolor="#000000">
                <v:path arrowok="t"/>
              </v:shape>
            </v:group>
            <v:group style="position:absolute;left:3800;top:-1284;width:20;height:2" coordorigin="3800,-1284" coordsize="20,2">
              <v:shape style="position:absolute;left:3800;top:-1284;width:20;height:2" coordorigin="3800,-1284" coordsize="20,0" path="m3800,-1284l3819,-1284e" filled="false" stroked="true" strokeweight=".47998pt" strokecolor="#000000">
                <v:path arrowok="t"/>
              </v:shape>
            </v:group>
            <v:group style="position:absolute;left:3819;top:-1284;width:20;height:2" coordorigin="3819,-1284" coordsize="20,2">
              <v:shape style="position:absolute;left:3819;top:-1284;width:20;height:2" coordorigin="3819,-1284" coordsize="20,0" path="m3819,-1284l3838,-1284e" filled="false" stroked="true" strokeweight=".47998pt" strokecolor="#000000">
                <v:path arrowok="t"/>
              </v:shape>
            </v:group>
            <v:group style="position:absolute;left:3838;top:-1284;width:20;height:2" coordorigin="3838,-1284" coordsize="20,2">
              <v:shape style="position:absolute;left:3838;top:-1284;width:20;height:2" coordorigin="3838,-1284" coordsize="20,0" path="m3838,-1284l3857,-1284e" filled="false" stroked="true" strokeweight=".47998pt" strokecolor="#000000">
                <v:path arrowok="t"/>
              </v:shape>
            </v:group>
            <v:group style="position:absolute;left:3857;top:-1284;width:20;height:2" coordorigin="3857,-1284" coordsize="20,2">
              <v:shape style="position:absolute;left:3857;top:-1284;width:20;height:2" coordorigin="3857,-1284" coordsize="20,0" path="m3857,-1284l3876,-1284e" filled="false" stroked="true" strokeweight=".47998pt" strokecolor="#000000">
                <v:path arrowok="t"/>
              </v:shape>
            </v:group>
            <v:group style="position:absolute;left:3876;top:-1284;width:20;height:2" coordorigin="3876,-1284" coordsize="20,2">
              <v:shape style="position:absolute;left:3876;top:-1284;width:20;height:2" coordorigin="3876,-1284" coordsize="20,0" path="m3876,-1284l3896,-1284e" filled="false" stroked="true" strokeweight=".47998pt" strokecolor="#000000">
                <v:path arrowok="t"/>
              </v:shape>
            </v:group>
            <v:group style="position:absolute;left:3896;top:-1284;width:20;height:2" coordorigin="3896,-1284" coordsize="20,2">
              <v:shape style="position:absolute;left:3896;top:-1284;width:20;height:2" coordorigin="3896,-1284" coordsize="20,0" path="m3896,-1284l3915,-1284e" filled="false" stroked="true" strokeweight=".47998pt" strokecolor="#000000">
                <v:path arrowok="t"/>
              </v:shape>
            </v:group>
            <v:group style="position:absolute;left:3915;top:-1284;width:20;height:2" coordorigin="3915,-1284" coordsize="20,2">
              <v:shape style="position:absolute;left:3915;top:-1284;width:20;height:2" coordorigin="3915,-1284" coordsize="20,0" path="m3915,-1284l3934,-1284e" filled="false" stroked="true" strokeweight=".47998pt" strokecolor="#000000">
                <v:path arrowok="t"/>
              </v:shape>
            </v:group>
            <v:group style="position:absolute;left:3934;top:-1284;width:20;height:2" coordorigin="3934,-1284" coordsize="20,2">
              <v:shape style="position:absolute;left:3934;top:-1284;width:20;height:2" coordorigin="3934,-1284" coordsize="20,0" path="m3934,-1284l3953,-1284e" filled="false" stroked="true" strokeweight=".47998pt" strokecolor="#000000">
                <v:path arrowok="t"/>
              </v:shape>
            </v:group>
            <v:group style="position:absolute;left:3953;top:-1284;width:20;height:2" coordorigin="3953,-1284" coordsize="20,2">
              <v:shape style="position:absolute;left:3953;top:-1284;width:20;height:2" coordorigin="3953,-1284" coordsize="20,0" path="m3953,-1284l3972,-1284e" filled="false" stroked="true" strokeweight=".47998pt" strokecolor="#000000">
                <v:path arrowok="t"/>
              </v:shape>
            </v:group>
            <v:group style="position:absolute;left:3972;top:-1284;width:20;height:2" coordorigin="3972,-1284" coordsize="20,2">
              <v:shape style="position:absolute;left:3972;top:-1284;width:20;height:2" coordorigin="3972,-1284" coordsize="20,0" path="m3972,-1284l3992,-1284e" filled="false" stroked="true" strokeweight=".47998pt" strokecolor="#000000">
                <v:path arrowok="t"/>
              </v:shape>
            </v:group>
            <v:group style="position:absolute;left:3992;top:-1284;width:20;height:2" coordorigin="3992,-1284" coordsize="20,2">
              <v:shape style="position:absolute;left:3992;top:-1284;width:20;height:2" coordorigin="3992,-1284" coordsize="20,0" path="m3992,-1284l4011,-1284e" filled="false" stroked="true" strokeweight=".47998pt" strokecolor="#000000">
                <v:path arrowok="t"/>
              </v:shape>
            </v:group>
            <v:group style="position:absolute;left:4011;top:-1284;width:20;height:2" coordorigin="4011,-1284" coordsize="20,2">
              <v:shape style="position:absolute;left:4011;top:-1284;width:20;height:2" coordorigin="4011,-1284" coordsize="20,0" path="m4011,-1284l4031,-1284e" filled="false" stroked="true" strokeweight=".47998pt" strokecolor="#000000">
                <v:path arrowok="t"/>
              </v:shape>
            </v:group>
            <v:group style="position:absolute;left:4031;top:-1284;width:20;height:2" coordorigin="4031,-1284" coordsize="20,2">
              <v:shape style="position:absolute;left:4031;top:-1284;width:20;height:2" coordorigin="4031,-1284" coordsize="20,0" path="m4031,-1284l4050,-1284e" filled="false" stroked="true" strokeweight=".47998pt" strokecolor="#000000">
                <v:path arrowok="t"/>
              </v:shape>
            </v:group>
            <v:group style="position:absolute;left:4050;top:-1284;width:20;height:2" coordorigin="4050,-1284" coordsize="20,2">
              <v:shape style="position:absolute;left:4050;top:-1284;width:20;height:2" coordorigin="4050,-1284" coordsize="20,0" path="m4050,-1284l4069,-1284e" filled="false" stroked="true" strokeweight=".47998pt" strokecolor="#000000">
                <v:path arrowok="t"/>
              </v:shape>
            </v:group>
            <v:group style="position:absolute;left:4069;top:-1284;width:20;height:2" coordorigin="4069,-1284" coordsize="20,2">
              <v:shape style="position:absolute;left:4069;top:-1284;width:20;height:2" coordorigin="4069,-1284" coordsize="20,0" path="m4069,-1284l4088,-1284e" filled="false" stroked="true" strokeweight=".47998pt" strokecolor="#000000">
                <v:path arrowok="t"/>
              </v:shape>
            </v:group>
            <v:group style="position:absolute;left:4088;top:-1284;width:20;height:2" coordorigin="4088,-1284" coordsize="20,2">
              <v:shape style="position:absolute;left:4088;top:-1284;width:20;height:2" coordorigin="4088,-1284" coordsize="20,0" path="m4088,-1284l4107,-1284e" filled="false" stroked="true" strokeweight=".47998pt" strokecolor="#000000">
                <v:path arrowok="t"/>
              </v:shape>
            </v:group>
            <v:group style="position:absolute;left:4107;top:-1284;width:20;height:2" coordorigin="4107,-1284" coordsize="20,2">
              <v:shape style="position:absolute;left:4107;top:-1284;width:20;height:2" coordorigin="4107,-1284" coordsize="20,0" path="m4107,-1284l4127,-1284e" filled="false" stroked="true" strokeweight=".47998pt" strokecolor="#000000">
                <v:path arrowok="t"/>
              </v:shape>
            </v:group>
            <v:group style="position:absolute;left:4127;top:-1284;width:20;height:2" coordorigin="4127,-1284" coordsize="20,2">
              <v:shape style="position:absolute;left:4127;top:-1284;width:20;height:2" coordorigin="4127,-1284" coordsize="20,0" path="m4127,-1284l4146,-1284e" filled="false" stroked="true" strokeweight=".47998pt" strokecolor="#000000">
                <v:path arrowok="t"/>
              </v:shape>
            </v:group>
            <v:group style="position:absolute;left:4146;top:-1284;width:20;height:2" coordorigin="4146,-1284" coordsize="20,2">
              <v:shape style="position:absolute;left:4146;top:-1284;width:20;height:2" coordorigin="4146,-1284" coordsize="20,0" path="m4146,-1284l4165,-1284e" filled="false" stroked="true" strokeweight=".47998pt" strokecolor="#000000">
                <v:path arrowok="t"/>
              </v:shape>
            </v:group>
            <v:group style="position:absolute;left:4165;top:-1284;width:20;height:2" coordorigin="4165,-1284" coordsize="20,2">
              <v:shape style="position:absolute;left:4165;top:-1284;width:20;height:2" coordorigin="4165,-1284" coordsize="20,0" path="m4165,-1284l4184,-1284e" filled="false" stroked="true" strokeweight=".47998pt" strokecolor="#000000">
                <v:path arrowok="t"/>
              </v:shape>
            </v:group>
            <v:group style="position:absolute;left:4184;top:-1284;width:20;height:2" coordorigin="4184,-1284" coordsize="20,2">
              <v:shape style="position:absolute;left:4184;top:-1284;width:20;height:2" coordorigin="4184,-1284" coordsize="20,0" path="m4184,-1284l4203,-1284e" filled="false" stroked="true" strokeweight=".47998pt" strokecolor="#000000">
                <v:path arrowok="t"/>
              </v:shape>
            </v:group>
            <v:group style="position:absolute;left:4203;top:-1284;width:20;height:2" coordorigin="4203,-1284" coordsize="20,2">
              <v:shape style="position:absolute;left:4203;top:-1284;width:20;height:2" coordorigin="4203,-1284" coordsize="20,0" path="m4203,-1284l4223,-1284e" filled="false" stroked="true" strokeweight=".47998pt" strokecolor="#000000">
                <v:path arrowok="t"/>
              </v:shape>
            </v:group>
            <v:group style="position:absolute;left:4223;top:-1284;width:20;height:2" coordorigin="4223,-1284" coordsize="20,2">
              <v:shape style="position:absolute;left:4223;top:-1284;width:20;height:2" coordorigin="4223,-1284" coordsize="20,0" path="m4223,-1284l4242,-1284e" filled="false" stroked="true" strokeweight=".47998pt" strokecolor="#000000">
                <v:path arrowok="t"/>
              </v:shape>
            </v:group>
            <v:group style="position:absolute;left:4242;top:-1284;width:20;height:2" coordorigin="4242,-1284" coordsize="20,2">
              <v:shape style="position:absolute;left:4242;top:-1284;width:20;height:2" coordorigin="4242,-1284" coordsize="20,0" path="m4242,-1284l4261,-1284e" filled="false" stroked="true" strokeweight=".47998pt" strokecolor="#000000">
                <v:path arrowok="t"/>
              </v:shape>
            </v:group>
            <v:group style="position:absolute;left:4261;top:-1284;width:20;height:2" coordorigin="4261,-1284" coordsize="20,2">
              <v:shape style="position:absolute;left:4261;top:-1284;width:20;height:2" coordorigin="4261,-1284" coordsize="20,0" path="m4261,-1284l4280,-1284e" filled="false" stroked="true" strokeweight=".47998pt" strokecolor="#000000">
                <v:path arrowok="t"/>
              </v:shape>
            </v:group>
            <v:group style="position:absolute;left:4280;top:-1284;width:20;height:2" coordorigin="4280,-1284" coordsize="20,2">
              <v:shape style="position:absolute;left:4280;top:-1284;width:20;height:2" coordorigin="4280,-1284" coordsize="20,0" path="m4280,-1284l4299,-1284e" filled="false" stroked="true" strokeweight=".47998pt" strokecolor="#000000">
                <v:path arrowok="t"/>
              </v:shape>
            </v:group>
            <v:group style="position:absolute;left:4299;top:-1284;width:20;height:2" coordorigin="4299,-1284" coordsize="20,2">
              <v:shape style="position:absolute;left:4299;top:-1284;width:20;height:2" coordorigin="4299,-1284" coordsize="20,0" path="m4299,-1284l4319,-1284e" filled="false" stroked="true" strokeweight=".47998pt" strokecolor="#000000">
                <v:path arrowok="t"/>
              </v:shape>
            </v:group>
            <v:group style="position:absolute;left:4319;top:-1284;width:20;height:2" coordorigin="4319,-1284" coordsize="20,2">
              <v:shape style="position:absolute;left:4319;top:-1284;width:20;height:2" coordorigin="4319,-1284" coordsize="20,0" path="m4319,-1284l4338,-1284e" filled="false" stroked="true" strokeweight=".47998pt" strokecolor="#000000">
                <v:path arrowok="t"/>
              </v:shape>
            </v:group>
            <v:group style="position:absolute;left:4338;top:-1284;width:20;height:2" coordorigin="4338,-1284" coordsize="20,2">
              <v:shape style="position:absolute;left:4338;top:-1284;width:20;height:2" coordorigin="4338,-1284" coordsize="20,0" path="m4338,-1284l4357,-1284e" filled="false" stroked="true" strokeweight=".47998pt" strokecolor="#000000">
                <v:path arrowok="t"/>
              </v:shape>
            </v:group>
            <v:group style="position:absolute;left:4357;top:-1284;width:20;height:2" coordorigin="4357,-1284" coordsize="20,2">
              <v:shape style="position:absolute;left:4357;top:-1284;width:20;height:2" coordorigin="4357,-1284" coordsize="20,0" path="m4357,-1284l4376,-1284e" filled="false" stroked="true" strokeweight=".47998pt" strokecolor="#000000">
                <v:path arrowok="t"/>
              </v:shape>
            </v:group>
            <v:group style="position:absolute;left:4376;top:-1284;width:20;height:2" coordorigin="4376,-1284" coordsize="20,2">
              <v:shape style="position:absolute;left:4376;top:-1284;width:20;height:2" coordorigin="4376,-1284" coordsize="20,0" path="m4376,-1284l4395,-1284e" filled="false" stroked="true" strokeweight=".47998pt" strokecolor="#000000">
                <v:path arrowok="t"/>
              </v:shape>
            </v:group>
            <v:group style="position:absolute;left:4395;top:-1284;width:20;height:2" coordorigin="4395,-1284" coordsize="20,2">
              <v:shape style="position:absolute;left:4395;top:-1284;width:20;height:2" coordorigin="4395,-1284" coordsize="20,0" path="m4395,-1284l4415,-1284e" filled="false" stroked="true" strokeweight=".47998pt" strokecolor="#000000">
                <v:path arrowok="t"/>
              </v:shape>
            </v:group>
            <v:group style="position:absolute;left:4415;top:-1284;width:20;height:2" coordorigin="4415,-1284" coordsize="20,2">
              <v:shape style="position:absolute;left:4415;top:-1284;width:20;height:2" coordorigin="4415,-1284" coordsize="20,0" path="m4415,-1284l4434,-1284e" filled="false" stroked="true" strokeweight=".47998pt" strokecolor="#000000">
                <v:path arrowok="t"/>
              </v:shape>
            </v:group>
            <v:group style="position:absolute;left:4434;top:-1284;width:20;height:2" coordorigin="4434,-1284" coordsize="20,2">
              <v:shape style="position:absolute;left:4434;top:-1284;width:20;height:2" coordorigin="4434,-1284" coordsize="20,0" path="m4434,-1284l4453,-1284e" filled="false" stroked="true" strokeweight=".47998pt" strokecolor="#000000">
                <v:path arrowok="t"/>
              </v:shape>
            </v:group>
            <v:group style="position:absolute;left:4453;top:-1284;width:20;height:2" coordorigin="4453,-1284" coordsize="20,2">
              <v:shape style="position:absolute;left:4453;top:-1284;width:20;height:2" coordorigin="4453,-1284" coordsize="20,0" path="m4453,-1284l4472,-1284e" filled="false" stroked="true" strokeweight=".47998pt" strokecolor="#000000">
                <v:path arrowok="t"/>
              </v:shape>
            </v:group>
            <v:group style="position:absolute;left:4472;top:-1284;width:20;height:2" coordorigin="4472,-1284" coordsize="20,2">
              <v:shape style="position:absolute;left:4472;top:-1284;width:20;height:2" coordorigin="4472,-1284" coordsize="20,0" path="m4472,-1284l4491,-1284e" filled="false" stroked="true" strokeweight=".47998pt" strokecolor="#000000">
                <v:path arrowok="t"/>
              </v:shape>
            </v:group>
            <v:group style="position:absolute;left:4491;top:-1284;width:20;height:2" coordorigin="4491,-1284" coordsize="20,2">
              <v:shape style="position:absolute;left:4491;top:-1284;width:20;height:2" coordorigin="4491,-1284" coordsize="20,0" path="m4491,-1284l4511,-1284e" filled="false" stroked="true" strokeweight=".47998pt" strokecolor="#000000">
                <v:path arrowok="t"/>
              </v:shape>
            </v:group>
            <v:group style="position:absolute;left:4511;top:-1284;width:20;height:2" coordorigin="4511,-1284" coordsize="20,2">
              <v:shape style="position:absolute;left:4511;top:-1284;width:20;height:2" coordorigin="4511,-1284" coordsize="20,0" path="m4511,-1284l4530,-1284e" filled="false" stroked="true" strokeweight=".47998pt" strokecolor="#000000">
                <v:path arrowok="t"/>
              </v:shape>
            </v:group>
            <v:group style="position:absolute;left:4530;top:-1284;width:20;height:2" coordorigin="4530,-1284" coordsize="20,2">
              <v:shape style="position:absolute;left:4530;top:-1284;width:20;height:2" coordorigin="4530,-1284" coordsize="20,0" path="m4530,-1284l4549,-1284e" filled="false" stroked="true" strokeweight=".47998pt" strokecolor="#000000">
                <v:path arrowok="t"/>
              </v:shape>
            </v:group>
            <v:group style="position:absolute;left:4549;top:-1284;width:20;height:2" coordorigin="4549,-1284" coordsize="20,2">
              <v:shape style="position:absolute;left:4549;top:-1284;width:20;height:2" coordorigin="4549,-1284" coordsize="20,0" path="m4549,-1284l4568,-1284e" filled="false" stroked="true" strokeweight=".47998pt" strokecolor="#000000">
                <v:path arrowok="t"/>
              </v:shape>
            </v:group>
            <v:group style="position:absolute;left:4568;top:-1284;width:20;height:2" coordorigin="4568,-1284" coordsize="20,2">
              <v:shape style="position:absolute;left:4568;top:-1284;width:20;height:2" coordorigin="4568,-1284" coordsize="20,0" path="m4568,-1284l4587,-1284e" filled="false" stroked="true" strokeweight=".47998pt" strokecolor="#000000">
                <v:path arrowok="t"/>
              </v:shape>
            </v:group>
            <v:group style="position:absolute;left:4587;top:-1284;width:20;height:2" coordorigin="4587,-1284" coordsize="20,2">
              <v:shape style="position:absolute;left:4587;top:-1284;width:20;height:2" coordorigin="4587,-1284" coordsize="20,0" path="m4587,-1284l4607,-1284e" filled="false" stroked="true" strokeweight=".47998pt" strokecolor="#000000">
                <v:path arrowok="t"/>
              </v:shape>
            </v:group>
            <v:group style="position:absolute;left:4607;top:-1284;width:20;height:2" coordorigin="4607,-1284" coordsize="20,2">
              <v:shape style="position:absolute;left:4607;top:-1284;width:20;height:2" coordorigin="4607,-1284" coordsize="20,0" path="m4607,-1284l4626,-1284e" filled="false" stroked="true" strokeweight=".47998pt" strokecolor="#000000">
                <v:path arrowok="t"/>
              </v:shape>
            </v:group>
            <v:group style="position:absolute;left:4626;top:-1284;width:20;height:2" coordorigin="4626,-1284" coordsize="20,2">
              <v:shape style="position:absolute;left:4626;top:-1284;width:20;height:2" coordorigin="4626,-1284" coordsize="20,0" path="m4626,-1284l4645,-1284e" filled="false" stroked="true" strokeweight=".47998pt" strokecolor="#000000">
                <v:path arrowok="t"/>
              </v:shape>
            </v:group>
            <v:group style="position:absolute;left:4645;top:-1284;width:20;height:2" coordorigin="4645,-1284" coordsize="20,2">
              <v:shape style="position:absolute;left:4645;top:-1284;width:20;height:2" coordorigin="4645,-1284" coordsize="20,0" path="m4645,-1284l4664,-1284e" filled="false" stroked="true" strokeweight=".47998pt" strokecolor="#000000">
                <v:path arrowok="t"/>
              </v:shape>
            </v:group>
            <v:group style="position:absolute;left:4664;top:-1284;width:20;height:2" coordorigin="4664,-1284" coordsize="20,2">
              <v:shape style="position:absolute;left:4664;top:-1284;width:20;height:2" coordorigin="4664,-1284" coordsize="20,0" path="m4664,-1284l4683,-1284e" filled="false" stroked="true" strokeweight=".47998pt" strokecolor="#000000">
                <v:path arrowok="t"/>
              </v:shape>
            </v:group>
            <v:group style="position:absolute;left:4683;top:-1284;width:20;height:2" coordorigin="4683,-1284" coordsize="20,2">
              <v:shape style="position:absolute;left:4683;top:-1284;width:20;height:2" coordorigin="4683,-1284" coordsize="20,0" path="m4683,-1284l4703,-1284e" filled="false" stroked="true" strokeweight=".47998pt" strokecolor="#000000">
                <v:path arrowok="t"/>
              </v:shape>
            </v:group>
            <v:group style="position:absolute;left:4703;top:-1284;width:20;height:2" coordorigin="4703,-1284" coordsize="20,2">
              <v:shape style="position:absolute;left:4703;top:-1284;width:20;height:2" coordorigin="4703,-1284" coordsize="20,0" path="m4703,-1284l4722,-1284e" filled="false" stroked="true" strokeweight=".47998pt" strokecolor="#000000">
                <v:path arrowok="t"/>
              </v:shape>
            </v:group>
            <v:group style="position:absolute;left:4722;top:-1284;width:20;height:2" coordorigin="4722,-1284" coordsize="20,2">
              <v:shape style="position:absolute;left:4722;top:-1284;width:20;height:2" coordorigin="4722,-1284" coordsize="20,0" path="m4722,-1284l4741,-1284e" filled="false" stroked="true" strokeweight=".47998pt" strokecolor="#000000">
                <v:path arrowok="t"/>
              </v:shape>
            </v:group>
            <v:group style="position:absolute;left:4741;top:-1284;width:20;height:2" coordorigin="4741,-1284" coordsize="20,2">
              <v:shape style="position:absolute;left:4741;top:-1284;width:20;height:2" coordorigin="4741,-1284" coordsize="20,0" path="m4741,-1284l4760,-1284e" filled="false" stroked="true" strokeweight=".47998pt" strokecolor="#000000">
                <v:path arrowok="t"/>
              </v:shape>
            </v:group>
            <v:group style="position:absolute;left:4760;top:-1284;width:20;height:2" coordorigin="4760,-1284" coordsize="20,2">
              <v:shape style="position:absolute;left:4760;top:-1284;width:20;height:2" coordorigin="4760,-1284" coordsize="20,0" path="m4760,-1284l4779,-1284e" filled="false" stroked="true" strokeweight=".47998pt" strokecolor="#000000">
                <v:path arrowok="t"/>
              </v:shape>
            </v:group>
            <v:group style="position:absolute;left:4779;top:-1284;width:20;height:2" coordorigin="4779,-1284" coordsize="20,2">
              <v:shape style="position:absolute;left:4779;top:-1284;width:20;height:2" coordorigin="4779,-1284" coordsize="20,0" path="m4779,-1284l4799,-1284e" filled="false" stroked="true" strokeweight=".47998pt" strokecolor="#000000">
                <v:path arrowok="t"/>
              </v:shape>
            </v:group>
            <v:group style="position:absolute;left:4799;top:-1284;width:20;height:2" coordorigin="4799,-1284" coordsize="20,2">
              <v:shape style="position:absolute;left:4799;top:-1284;width:20;height:2" coordorigin="4799,-1284" coordsize="20,0" path="m4799,-1284l4818,-1284e" filled="false" stroked="true" strokeweight=".47998pt" strokecolor="#000000">
                <v:path arrowok="t"/>
              </v:shape>
            </v:group>
            <v:group style="position:absolute;left:4818;top:-1284;width:20;height:2" coordorigin="4818,-1284" coordsize="20,2">
              <v:shape style="position:absolute;left:4818;top:-1284;width:20;height:2" coordorigin="4818,-1284" coordsize="20,0" path="m4818,-1284l4837,-1284e" filled="false" stroked="true" strokeweight=".47998pt" strokecolor="#000000">
                <v:path arrowok="t"/>
              </v:shape>
            </v:group>
            <v:group style="position:absolute;left:4837;top:-1284;width:20;height:2" coordorigin="4837,-1284" coordsize="20,2">
              <v:shape style="position:absolute;left:4837;top:-1284;width:20;height:2" coordorigin="4837,-1284" coordsize="20,0" path="m4837,-1284l4856,-1284e" filled="false" stroked="true" strokeweight=".47998pt" strokecolor="#000000">
                <v:path arrowok="t"/>
              </v:shape>
            </v:group>
            <v:group style="position:absolute;left:4856;top:-1284;width:20;height:2" coordorigin="4856,-1284" coordsize="20,2">
              <v:shape style="position:absolute;left:4856;top:-1284;width:20;height:2" coordorigin="4856,-1284" coordsize="20,0" path="m4856,-1284l4875,-1284e" filled="false" stroked="true" strokeweight=".47998pt" strokecolor="#000000">
                <v:path arrowok="t"/>
              </v:shape>
            </v:group>
            <v:group style="position:absolute;left:4875;top:-1284;width:20;height:2" coordorigin="4875,-1284" coordsize="20,2">
              <v:shape style="position:absolute;left:4875;top:-1284;width:20;height:2" coordorigin="4875,-1284" coordsize="20,0" path="m4875,-1284l4895,-1284e" filled="false" stroked="true" strokeweight=".47998pt" strokecolor="#000000">
                <v:path arrowok="t"/>
              </v:shape>
            </v:group>
            <v:group style="position:absolute;left:4895;top:-1284;width:20;height:2" coordorigin="4895,-1284" coordsize="20,2">
              <v:shape style="position:absolute;left:4895;top:-1284;width:20;height:2" coordorigin="4895,-1284" coordsize="20,0" path="m4895,-1284l4914,-1284e" filled="false" stroked="true" strokeweight=".47998pt" strokecolor="#000000">
                <v:path arrowok="t"/>
              </v:shape>
            </v:group>
            <v:group style="position:absolute;left:4914;top:-1284;width:20;height:2" coordorigin="4914,-1284" coordsize="20,2">
              <v:shape style="position:absolute;left:4914;top:-1284;width:20;height:2" coordorigin="4914,-1284" coordsize="20,0" path="m4914,-1284l4933,-1284e" filled="false" stroked="true" strokeweight=".47998pt" strokecolor="#000000">
                <v:path arrowok="t"/>
              </v:shape>
            </v:group>
            <v:group style="position:absolute;left:4933;top:-1284;width:20;height:2" coordorigin="4933,-1284" coordsize="20,2">
              <v:shape style="position:absolute;left:4933;top:-1284;width:20;height:2" coordorigin="4933,-1284" coordsize="20,0" path="m4933,-1284l4952,-1284e" filled="false" stroked="true" strokeweight=".47998pt" strokecolor="#000000">
                <v:path arrowok="t"/>
              </v:shape>
            </v:group>
            <v:group style="position:absolute;left:4952;top:-1284;width:20;height:2" coordorigin="4952,-1284" coordsize="20,2">
              <v:shape style="position:absolute;left:4952;top:-1284;width:20;height:2" coordorigin="4952,-1284" coordsize="20,0" path="m4952,-1284l4971,-1284e" filled="false" stroked="true" strokeweight=".47998pt" strokecolor="#000000">
                <v:path arrowok="t"/>
              </v:shape>
            </v:group>
            <v:group style="position:absolute;left:4971;top:-1284;width:20;height:2" coordorigin="4971,-1284" coordsize="20,2">
              <v:shape style="position:absolute;left:4971;top:-1284;width:20;height:2" coordorigin="4971,-1284" coordsize="20,0" path="m4971,-1284l4991,-1284e" filled="false" stroked="true" strokeweight=".47998pt" strokecolor="#000000">
                <v:path arrowok="t"/>
              </v:shape>
            </v:group>
            <v:group style="position:absolute;left:4991;top:-1284;width:20;height:2" coordorigin="4991,-1284" coordsize="20,2">
              <v:shape style="position:absolute;left:4991;top:-1284;width:20;height:2" coordorigin="4991,-1284" coordsize="20,0" path="m4991,-1284l5010,-1284e" filled="false" stroked="true" strokeweight=".47998pt" strokecolor="#000000">
                <v:path arrowok="t"/>
              </v:shape>
            </v:group>
            <v:group style="position:absolute;left:5010;top:-1284;width:20;height:2" coordorigin="5010,-1284" coordsize="20,2">
              <v:shape style="position:absolute;left:5010;top:-1284;width:20;height:2" coordorigin="5010,-1284" coordsize="20,0" path="m5010,-1284l5029,-1284e" filled="false" stroked="true" strokeweight=".47998pt" strokecolor="#000000">
                <v:path arrowok="t"/>
              </v:shape>
            </v:group>
            <v:group style="position:absolute;left:5029;top:-1284;width:20;height:2" coordorigin="5029,-1284" coordsize="20,2">
              <v:shape style="position:absolute;left:5029;top:-1284;width:20;height:2" coordorigin="5029,-1284" coordsize="20,0" path="m5029,-1284l5048,-1284e" filled="false" stroked="true" strokeweight=".47998pt" strokecolor="#000000">
                <v:path arrowok="t"/>
              </v:shape>
            </v:group>
            <v:group style="position:absolute;left:5048;top:-1284;width:20;height:2" coordorigin="5048,-1284" coordsize="20,2">
              <v:shape style="position:absolute;left:5048;top:-1284;width:20;height:2" coordorigin="5048,-1284" coordsize="20,0" path="m5048,-1284l5067,-1284e" filled="false" stroked="true" strokeweight=".47998pt" strokecolor="#000000">
                <v:path arrowok="t"/>
              </v:shape>
            </v:group>
            <v:group style="position:absolute;left:5067;top:-1284;width:20;height:2" coordorigin="5067,-1284" coordsize="20,2">
              <v:shape style="position:absolute;left:5067;top:-1284;width:20;height:2" coordorigin="5067,-1284" coordsize="20,0" path="m5067,-1284l5087,-1284e" filled="false" stroked="true" strokeweight=".47998pt" strokecolor="#000000">
                <v:path arrowok="t"/>
              </v:shape>
            </v:group>
            <v:group style="position:absolute;left:5087;top:-1284;width:20;height:2" coordorigin="5087,-1284" coordsize="20,2">
              <v:shape style="position:absolute;left:5087;top:-1284;width:20;height:2" coordorigin="5087,-1284" coordsize="20,0" path="m5087,-1284l5106,-1284e" filled="false" stroked="true" strokeweight=".47998pt" strokecolor="#000000">
                <v:path arrowok="t"/>
              </v:shape>
            </v:group>
            <v:group style="position:absolute;left:5106;top:-1284;width:20;height:2" coordorigin="5106,-1284" coordsize="20,2">
              <v:shape style="position:absolute;left:5106;top:-1284;width:20;height:2" coordorigin="5106,-1284" coordsize="20,0" path="m5106,-1284l5125,-1284e" filled="false" stroked="true" strokeweight=".47998pt" strokecolor="#000000">
                <v:path arrowok="t"/>
              </v:shape>
            </v:group>
            <v:group style="position:absolute;left:5125;top:-1284;width:20;height:2" coordorigin="5125,-1284" coordsize="20,2">
              <v:shape style="position:absolute;left:5125;top:-1284;width:20;height:2" coordorigin="5125,-1284" coordsize="20,0" path="m5125,-1284l5144,-1284e" filled="false" stroked="true" strokeweight=".47998pt" strokecolor="#000000">
                <v:path arrowok="t"/>
              </v:shape>
            </v:group>
            <v:group style="position:absolute;left:5144;top:-1284;width:20;height:2" coordorigin="5144,-1284" coordsize="20,2">
              <v:shape style="position:absolute;left:5144;top:-1284;width:20;height:2" coordorigin="5144,-1284" coordsize="20,0" path="m5144,-1284l5163,-1284e" filled="false" stroked="true" strokeweight=".47998pt" strokecolor="#000000">
                <v:path arrowok="t"/>
              </v:shape>
            </v:group>
            <v:group style="position:absolute;left:5163;top:-1284;width:20;height:2" coordorigin="5163,-1284" coordsize="20,2">
              <v:shape style="position:absolute;left:5163;top:-1284;width:20;height:2" coordorigin="5163,-1284" coordsize="20,0" path="m5163,-1284l5183,-1284e" filled="false" stroked="true" strokeweight=".47998pt" strokecolor="#000000">
                <v:path arrowok="t"/>
              </v:shape>
            </v:group>
            <v:group style="position:absolute;left:5183;top:-1284;width:20;height:2" coordorigin="5183,-1284" coordsize="20,2">
              <v:shape style="position:absolute;left:5183;top:-1284;width:20;height:2" coordorigin="5183,-1284" coordsize="20,0" path="m5183,-1284l5202,-1284e" filled="false" stroked="true" strokeweight=".47998pt" strokecolor="#000000">
                <v:path arrowok="t"/>
              </v:shape>
            </v:group>
            <v:group style="position:absolute;left:5202;top:-1284;width:20;height:2" coordorigin="5202,-1284" coordsize="20,2">
              <v:shape style="position:absolute;left:5202;top:-1284;width:20;height:2" coordorigin="5202,-1284" coordsize="20,0" path="m5202,-1284l5221,-1284e" filled="false" stroked="true" strokeweight=".47998pt" strokecolor="#000000">
                <v:path arrowok="t"/>
              </v:shape>
            </v:group>
            <v:group style="position:absolute;left:5221;top:-1284;width:20;height:2" coordorigin="5221,-1284" coordsize="20,2">
              <v:shape style="position:absolute;left:5221;top:-1284;width:20;height:2" coordorigin="5221,-1284" coordsize="20,0" path="m5221,-1284l5240,-1284e" filled="false" stroked="true" strokeweight=".47998pt" strokecolor="#000000">
                <v:path arrowok="t"/>
              </v:shape>
            </v:group>
            <v:group style="position:absolute;left:5240;top:-1284;width:20;height:2" coordorigin="5240,-1284" coordsize="20,2">
              <v:shape style="position:absolute;left:5240;top:-1284;width:20;height:2" coordorigin="5240,-1284" coordsize="20,0" path="m5240,-1284l5259,-1284e" filled="false" stroked="true" strokeweight=".47998pt" strokecolor="#000000">
                <v:path arrowok="t"/>
              </v:shape>
            </v:group>
            <v:group style="position:absolute;left:5259;top:-1284;width:20;height:2" coordorigin="5259,-1284" coordsize="20,2">
              <v:shape style="position:absolute;left:5259;top:-1284;width:20;height:2" coordorigin="5259,-1284" coordsize="20,0" path="m5259,-1284l5279,-1284e" filled="false" stroked="true" strokeweight=".47998pt" strokecolor="#000000">
                <v:path arrowok="t"/>
              </v:shape>
            </v:group>
            <v:group style="position:absolute;left:5279;top:-1284;width:20;height:2" coordorigin="5279,-1284" coordsize="20,2">
              <v:shape style="position:absolute;left:5279;top:-1284;width:20;height:2" coordorigin="5279,-1284" coordsize="20,0" path="m5279,-1284l5298,-1284e" filled="false" stroked="true" strokeweight=".47998pt" strokecolor="#000000">
                <v:path arrowok="t"/>
              </v:shape>
            </v:group>
            <v:group style="position:absolute;left:5298;top:-1284;width:20;height:2" coordorigin="5298,-1284" coordsize="20,2">
              <v:shape style="position:absolute;left:5298;top:-1284;width:20;height:2" coordorigin="5298,-1284" coordsize="20,0" path="m5298,-1284l5317,-1284e" filled="false" stroked="true" strokeweight=".47998pt" strokecolor="#000000">
                <v:path arrowok="t"/>
              </v:shape>
            </v:group>
            <v:group style="position:absolute;left:5317;top:-1284;width:20;height:2" coordorigin="5317,-1284" coordsize="20,2">
              <v:shape style="position:absolute;left:5317;top:-1284;width:20;height:2" coordorigin="5317,-1284" coordsize="20,0" path="m5317,-1284l5336,-1284e" filled="false" stroked="true" strokeweight=".47998pt" strokecolor="#000000">
                <v:path arrowok="t"/>
              </v:shape>
            </v:group>
            <v:group style="position:absolute;left:5336;top:-1284;width:20;height:2" coordorigin="5336,-1284" coordsize="20,2">
              <v:shape style="position:absolute;left:5336;top:-1284;width:20;height:2" coordorigin="5336,-1284" coordsize="20,0" path="m5336,-1284l5355,-1284e" filled="false" stroked="true" strokeweight=".47998pt" strokecolor="#000000">
                <v:path arrowok="t"/>
              </v:shape>
            </v:group>
            <v:group style="position:absolute;left:5355;top:-1284;width:20;height:2" coordorigin="5355,-1284" coordsize="20,2">
              <v:shape style="position:absolute;left:5355;top:-1284;width:20;height:2" coordorigin="5355,-1284" coordsize="20,0" path="m5355,-1284l5375,-1284e" filled="false" stroked="true" strokeweight=".47998pt" strokecolor="#000000">
                <v:path arrowok="t"/>
              </v:shape>
            </v:group>
            <v:group style="position:absolute;left:5375;top:-1284;width:20;height:2" coordorigin="5375,-1284" coordsize="20,2">
              <v:shape style="position:absolute;left:5375;top:-1284;width:20;height:2" coordorigin="5375,-1284" coordsize="20,0" path="m5375,-1284l5394,-1284e" filled="false" stroked="true" strokeweight=".47998pt" strokecolor="#000000">
                <v:path arrowok="t"/>
              </v:shape>
            </v:group>
            <v:group style="position:absolute;left:5394;top:-1284;width:20;height:2" coordorigin="5394,-1284" coordsize="20,2">
              <v:shape style="position:absolute;left:5394;top:-1284;width:20;height:2" coordorigin="5394,-1284" coordsize="20,0" path="m5394,-1284l5413,-1284e" filled="false" stroked="true" strokeweight=".47998pt" strokecolor="#000000">
                <v:path arrowok="t"/>
              </v:shape>
            </v:group>
            <v:group style="position:absolute;left:5413;top:-1284;width:20;height:2" coordorigin="5413,-1284" coordsize="20,2">
              <v:shape style="position:absolute;left:5413;top:-1284;width:20;height:2" coordorigin="5413,-1284" coordsize="20,0" path="m5413,-1284l5432,-1284e" filled="false" stroked="true" strokeweight=".47998pt" strokecolor="#000000">
                <v:path arrowok="t"/>
              </v:shape>
            </v:group>
            <v:group style="position:absolute;left:5432;top:-1284;width:20;height:2" coordorigin="5432,-1284" coordsize="20,2">
              <v:shape style="position:absolute;left:5432;top:-1284;width:20;height:2" coordorigin="5432,-1284" coordsize="20,0" path="m5432,-1284l5451,-1284e" filled="false" stroked="true" strokeweight=".47998pt" strokecolor="#000000">
                <v:path arrowok="t"/>
              </v:shape>
            </v:group>
            <v:group style="position:absolute;left:5451;top:-1284;width:20;height:2" coordorigin="5451,-1284" coordsize="20,2">
              <v:shape style="position:absolute;left:5451;top:-1284;width:20;height:2" coordorigin="5451,-1284" coordsize="20,0" path="m5451,-1284l5471,-1284e" filled="false" stroked="true" strokeweight=".47998pt" strokecolor="#000000">
                <v:path arrowok="t"/>
              </v:shape>
            </v:group>
            <v:group style="position:absolute;left:5471;top:-1284;width:20;height:2" coordorigin="5471,-1284" coordsize="20,2">
              <v:shape style="position:absolute;left:5471;top:-1284;width:20;height:2" coordorigin="5471,-1284" coordsize="20,0" path="m5471,-1284l5490,-1284e" filled="false" stroked="true" strokeweight=".47998pt" strokecolor="#000000">
                <v:path arrowok="t"/>
              </v:shape>
            </v:group>
            <v:group style="position:absolute;left:5490;top:-1284;width:20;height:2" coordorigin="5490,-1284" coordsize="20,2">
              <v:shape style="position:absolute;left:5490;top:-1284;width:20;height:2" coordorigin="5490,-1284" coordsize="20,0" path="m5490,-1284l5509,-1284e" filled="false" stroked="true" strokeweight=".47998pt" strokecolor="#000000">
                <v:path arrowok="t"/>
              </v:shape>
            </v:group>
            <v:group style="position:absolute;left:5509;top:-1284;width:20;height:2" coordorigin="5509,-1284" coordsize="20,2">
              <v:shape style="position:absolute;left:5509;top:-1284;width:20;height:2" coordorigin="5509,-1284" coordsize="20,0" path="m5509,-1284l5528,-1284e" filled="false" stroked="true" strokeweight=".47998pt" strokecolor="#000000">
                <v:path arrowok="t"/>
              </v:shape>
            </v:group>
            <v:group style="position:absolute;left:5528;top:-1284;width:20;height:2" coordorigin="5528,-1284" coordsize="20,2">
              <v:shape style="position:absolute;left:5528;top:-1284;width:20;height:2" coordorigin="5528,-1284" coordsize="20,0" path="m5528,-1284l5547,-1284e" filled="false" stroked="true" strokeweight=".47998pt" strokecolor="#000000">
                <v:path arrowok="t"/>
              </v:shape>
            </v:group>
            <v:group style="position:absolute;left:5547;top:-1284;width:20;height:2" coordorigin="5547,-1284" coordsize="20,2">
              <v:shape style="position:absolute;left:5547;top:-1284;width:20;height:2" coordorigin="5547,-1284" coordsize="20,0" path="m5547,-1284l5567,-1284e" filled="false" stroked="true" strokeweight=".47998pt" strokecolor="#000000">
                <v:path arrowok="t"/>
              </v:shape>
            </v:group>
            <v:group style="position:absolute;left:5567;top:-1284;width:20;height:2" coordorigin="5567,-1284" coordsize="20,2">
              <v:shape style="position:absolute;left:5567;top:-1284;width:20;height:2" coordorigin="5567,-1284" coordsize="20,0" path="m5567,-1284l5586,-1284e" filled="false" stroked="true" strokeweight=".47998pt" strokecolor="#000000">
                <v:path arrowok="t"/>
              </v:shape>
            </v:group>
            <v:group style="position:absolute;left:5586;top:-1284;width:20;height:2" coordorigin="5586,-1284" coordsize="20,2">
              <v:shape style="position:absolute;left:5586;top:-1284;width:20;height:2" coordorigin="5586,-1284" coordsize="20,0" path="m5586,-1284l5605,-1284e" filled="false" stroked="true" strokeweight=".47998pt" strokecolor="#000000">
                <v:path arrowok="t"/>
              </v:shape>
            </v:group>
            <v:group style="position:absolute;left:5605;top:-1284;width:20;height:2" coordorigin="5605,-1284" coordsize="20,2">
              <v:shape style="position:absolute;left:5605;top:-1284;width:20;height:2" coordorigin="5605,-1284" coordsize="20,0" path="m5605,-1284l5624,-1284e" filled="false" stroked="true" strokeweight=".47998pt" strokecolor="#000000">
                <v:path arrowok="t"/>
              </v:shape>
            </v:group>
            <v:group style="position:absolute;left:5624;top:-1284;width:20;height:2" coordorigin="5624,-1284" coordsize="20,2">
              <v:shape style="position:absolute;left:5624;top:-1284;width:20;height:2" coordorigin="5624,-1284" coordsize="20,0" path="m5624,-1284l5643,-1284e" filled="false" stroked="true" strokeweight=".47998pt" strokecolor="#000000">
                <v:path arrowok="t"/>
              </v:shape>
            </v:group>
            <v:group style="position:absolute;left:5643;top:-1284;width:20;height:2" coordorigin="5643,-1284" coordsize="20,2">
              <v:shape style="position:absolute;left:5643;top:-1284;width:20;height:2" coordorigin="5643,-1284" coordsize="20,0" path="m5643,-1284l5663,-1284e" filled="false" stroked="true" strokeweight=".47998pt" strokecolor="#000000">
                <v:path arrowok="t"/>
              </v:shape>
            </v:group>
            <v:group style="position:absolute;left:5663;top:-1284;width:20;height:2" coordorigin="5663,-1284" coordsize="20,2">
              <v:shape style="position:absolute;left:5663;top:-1284;width:20;height:2" coordorigin="5663,-1284" coordsize="20,0" path="m5663,-1284l5682,-1284e" filled="false" stroked="true" strokeweight=".47998pt" strokecolor="#000000">
                <v:path arrowok="t"/>
              </v:shape>
            </v:group>
            <v:group style="position:absolute;left:5682;top:-1284;width:20;height:2" coordorigin="5682,-1284" coordsize="20,2">
              <v:shape style="position:absolute;left:5682;top:-1284;width:20;height:2" coordorigin="5682,-1284" coordsize="20,0" path="m5682,-1284l5701,-1284e" filled="false" stroked="true" strokeweight=".47998pt" strokecolor="#000000">
                <v:path arrowok="t"/>
              </v:shape>
            </v:group>
            <v:group style="position:absolute;left:5701;top:-1284;width:20;height:2" coordorigin="5701,-1284" coordsize="20,2">
              <v:shape style="position:absolute;left:5701;top:-1284;width:20;height:2" coordorigin="5701,-1284" coordsize="20,0" path="m5701,-1284l5720,-1284e" filled="false" stroked="true" strokeweight=".47998pt" strokecolor="#000000">
                <v:path arrowok="t"/>
              </v:shape>
            </v:group>
            <v:group style="position:absolute;left:5720;top:-1284;width:20;height:2" coordorigin="5720,-1284" coordsize="20,2">
              <v:shape style="position:absolute;left:5720;top:-1284;width:20;height:2" coordorigin="5720,-1284" coordsize="20,0" path="m5720,-1284l5739,-1284e" filled="false" stroked="true" strokeweight=".47998pt" strokecolor="#000000">
                <v:path arrowok="t"/>
              </v:shape>
            </v:group>
            <v:group style="position:absolute;left:5739;top:-1284;width:20;height:2" coordorigin="5739,-1284" coordsize="20,2">
              <v:shape style="position:absolute;left:5739;top:-1284;width:20;height:2" coordorigin="5739,-1284" coordsize="20,0" path="m5739,-1284l5759,-1284e" filled="false" stroked="true" strokeweight=".47998pt" strokecolor="#000000">
                <v:path arrowok="t"/>
              </v:shape>
            </v:group>
            <v:group style="position:absolute;left:5759;top:-1284;width:20;height:2" coordorigin="5759,-1284" coordsize="20,2">
              <v:shape style="position:absolute;left:5759;top:-1284;width:20;height:2" coordorigin="5759,-1284" coordsize="20,0" path="m5759,-1284l5778,-1284e" filled="false" stroked="true" strokeweight=".47998pt" strokecolor="#000000">
                <v:path arrowok="t"/>
              </v:shape>
            </v:group>
            <v:group style="position:absolute;left:5778;top:-1284;width:20;height:2" coordorigin="5778,-1284" coordsize="20,2">
              <v:shape style="position:absolute;left:5778;top:-1284;width:20;height:2" coordorigin="5778,-1284" coordsize="20,0" path="m5778,-1284l5797,-1284e" filled="false" stroked="true" strokeweight=".47998pt" strokecolor="#000000">
                <v:path arrowok="t"/>
              </v:shape>
            </v:group>
            <v:group style="position:absolute;left:5797;top:-1284;width:20;height:2" coordorigin="5797,-1284" coordsize="20,2">
              <v:shape style="position:absolute;left:5797;top:-1284;width:20;height:2" coordorigin="5797,-1284" coordsize="20,0" path="m5797,-1284l5816,-1284e" filled="false" stroked="true" strokeweight=".47998pt" strokecolor="#000000">
                <v:path arrowok="t"/>
              </v:shape>
            </v:group>
            <v:group style="position:absolute;left:5816;top:-1284;width:20;height:2" coordorigin="5816,-1284" coordsize="20,2">
              <v:shape style="position:absolute;left:5816;top:-1284;width:20;height:2" coordorigin="5816,-1284" coordsize="20,0" path="m5816,-1284l5835,-1284e" filled="false" stroked="true" strokeweight=".47998pt" strokecolor="#000000">
                <v:path arrowok="t"/>
              </v:shape>
            </v:group>
            <v:group style="position:absolute;left:5835;top:-1284;width:20;height:2" coordorigin="5835,-1284" coordsize="20,2">
              <v:shape style="position:absolute;left:5835;top:-1284;width:20;height:2" coordorigin="5835,-1284" coordsize="20,0" path="m5835,-1284l5855,-1284e" filled="false" stroked="true" strokeweight=".47998pt" strokecolor="#000000">
                <v:path arrowok="t"/>
              </v:shape>
            </v:group>
            <v:group style="position:absolute;left:5855;top:-1284;width:20;height:2" coordorigin="5855,-1284" coordsize="20,2">
              <v:shape style="position:absolute;left:5855;top:-1284;width:20;height:2" coordorigin="5855,-1284" coordsize="20,0" path="m5855,-1284l5874,-1284e" filled="false" stroked="true" strokeweight=".47998pt" strokecolor="#000000">
                <v:path arrowok="t"/>
              </v:shape>
            </v:group>
            <v:group style="position:absolute;left:5874;top:-1284;width:20;height:2" coordorigin="5874,-1284" coordsize="20,2">
              <v:shape style="position:absolute;left:5874;top:-1284;width:20;height:2" coordorigin="5874,-1284" coordsize="20,0" path="m5874,-1284l5893,-1284e" filled="false" stroked="true" strokeweight=".47998pt" strokecolor="#000000">
                <v:path arrowok="t"/>
              </v:shape>
            </v:group>
            <v:group style="position:absolute;left:5893;top:-1284;width:20;height:2" coordorigin="5893,-1284" coordsize="20,2">
              <v:shape style="position:absolute;left:5893;top:-1284;width:20;height:2" coordorigin="5893,-1284" coordsize="20,0" path="m5893,-1284l5912,-1284e" filled="false" stroked="true" strokeweight=".47998pt" strokecolor="#000000">
                <v:path arrowok="t"/>
              </v:shape>
            </v:group>
            <v:group style="position:absolute;left:5912;top:-1284;width:20;height:2" coordorigin="5912,-1284" coordsize="20,2">
              <v:shape style="position:absolute;left:5912;top:-1284;width:20;height:2" coordorigin="5912,-1284" coordsize="20,0" path="m5912,-1284l5931,-1284e" filled="false" stroked="true" strokeweight=".47998pt" strokecolor="#000000">
                <v:path arrowok="t"/>
              </v:shape>
            </v:group>
            <v:group style="position:absolute;left:5931;top:-1284;width:20;height:2" coordorigin="5931,-1284" coordsize="20,2">
              <v:shape style="position:absolute;left:5931;top:-1284;width:20;height:2" coordorigin="5931,-1284" coordsize="20,0" path="m5931,-1284l5951,-1284e" filled="false" stroked="true" strokeweight=".47998pt" strokecolor="#000000">
                <v:path arrowok="t"/>
              </v:shape>
            </v:group>
            <v:group style="position:absolute;left:5951;top:-1284;width:20;height:2" coordorigin="5951,-1284" coordsize="20,2">
              <v:shape style="position:absolute;left:5951;top:-1284;width:20;height:2" coordorigin="5951,-1284" coordsize="20,0" path="m5951,-1284l5970,-1284e" filled="false" stroked="true" strokeweight=".47998pt" strokecolor="#000000">
                <v:path arrowok="t"/>
              </v:shape>
            </v:group>
            <v:group style="position:absolute;left:5970;top:-1284;width:20;height:2" coordorigin="5970,-1284" coordsize="20,2">
              <v:shape style="position:absolute;left:5970;top:-1284;width:20;height:2" coordorigin="5970,-1284" coordsize="20,0" path="m5970,-1284l5989,-1284e" filled="false" stroked="true" strokeweight=".47998pt" strokecolor="#000000">
                <v:path arrowok="t"/>
              </v:shape>
            </v:group>
            <v:group style="position:absolute;left:5989;top:-1284;width:20;height:2" coordorigin="5989,-1284" coordsize="20,2">
              <v:shape style="position:absolute;left:5989;top:-1284;width:20;height:2" coordorigin="5989,-1284" coordsize="20,0" path="m5989,-1284l6008,-1284e" filled="false" stroked="true" strokeweight=".47998pt" strokecolor="#000000">
                <v:path arrowok="t"/>
              </v:shape>
            </v:group>
            <v:group style="position:absolute;left:6008;top:-1284;width:20;height:2" coordorigin="6008,-1284" coordsize="20,2">
              <v:shape style="position:absolute;left:6008;top:-1284;width:20;height:2" coordorigin="6008,-1284" coordsize="20,0" path="m6008,-1284l6027,-1284e" filled="false" stroked="true" strokeweight=".47998pt" strokecolor="#000000">
                <v:path arrowok="t"/>
              </v:shape>
            </v:group>
            <v:group style="position:absolute;left:6027;top:-1284;width:20;height:2" coordorigin="6027,-1284" coordsize="20,2">
              <v:shape style="position:absolute;left:6027;top:-1284;width:20;height:2" coordorigin="6027,-1284" coordsize="20,0" path="m6027,-1284l6047,-1284e" filled="false" stroked="true" strokeweight=".47998pt" strokecolor="#000000">
                <v:path arrowok="t"/>
              </v:shape>
            </v:group>
            <v:group style="position:absolute;left:6047;top:-1284;width:20;height:2" coordorigin="6047,-1284" coordsize="20,2">
              <v:shape style="position:absolute;left:6047;top:-1284;width:20;height:2" coordorigin="6047,-1284" coordsize="20,0" path="m6047,-1284l6066,-1284e" filled="false" stroked="true" strokeweight=".47998pt" strokecolor="#000000">
                <v:path arrowok="t"/>
              </v:shape>
            </v:group>
            <v:group style="position:absolute;left:6066;top:-1284;width:20;height:2" coordorigin="6066,-1284" coordsize="20,2">
              <v:shape style="position:absolute;left:6066;top:-1284;width:20;height:2" coordorigin="6066,-1284" coordsize="20,0" path="m6066,-1284l6085,-1284e" filled="false" stroked="true" strokeweight=".47998pt" strokecolor="#000000">
                <v:path arrowok="t"/>
              </v:shape>
            </v:group>
            <v:group style="position:absolute;left:6085;top:-1284;width:20;height:2" coordorigin="6085,-1284" coordsize="20,2">
              <v:shape style="position:absolute;left:6085;top:-1284;width:20;height:2" coordorigin="6085,-1284" coordsize="20,0" path="m6085,-1284l6104,-1284e" filled="false" stroked="true" strokeweight=".47998pt" strokecolor="#000000">
                <v:path arrowok="t"/>
              </v:shape>
            </v:group>
            <v:group style="position:absolute;left:6104;top:-1284;width:20;height:2" coordorigin="6104,-1284" coordsize="20,2">
              <v:shape style="position:absolute;left:6104;top:-1284;width:20;height:2" coordorigin="6104,-1284" coordsize="20,0" path="m6104,-1284l6123,-1284e" filled="false" stroked="true" strokeweight=".47998pt" strokecolor="#000000">
                <v:path arrowok="t"/>
              </v:shape>
            </v:group>
            <v:group style="position:absolute;left:6123;top:-1284;width:20;height:2" coordorigin="6123,-1284" coordsize="20,2">
              <v:shape style="position:absolute;left:6123;top:-1284;width:20;height:2" coordorigin="6123,-1284" coordsize="20,0" path="m6123,-1284l6143,-1284e" filled="false" stroked="true" strokeweight=".47998pt" strokecolor="#000000">
                <v:path arrowok="t"/>
              </v:shape>
            </v:group>
            <v:group style="position:absolute;left:6143;top:-1284;width:20;height:2" coordorigin="6143,-1284" coordsize="20,2">
              <v:shape style="position:absolute;left:6143;top:-1284;width:20;height:2" coordorigin="6143,-1284" coordsize="20,0" path="m6143,-1284l6162,-1284e" filled="false" stroked="true" strokeweight=".47998pt" strokecolor="#000000">
                <v:path arrowok="t"/>
              </v:shape>
            </v:group>
            <v:group style="position:absolute;left:6162;top:-1284;width:20;height:2" coordorigin="6162,-1284" coordsize="20,2">
              <v:shape style="position:absolute;left:6162;top:-1284;width:20;height:2" coordorigin="6162,-1284" coordsize="20,0" path="m6162,-1284l6181,-1284e" filled="false" stroked="true" strokeweight=".47998pt" strokecolor="#000000">
                <v:path arrowok="t"/>
              </v:shape>
            </v:group>
            <v:group style="position:absolute;left:6181;top:-1284;width:20;height:2" coordorigin="6181,-1284" coordsize="20,2">
              <v:shape style="position:absolute;left:6181;top:-1284;width:20;height:2" coordorigin="6181,-1284" coordsize="20,0" path="m6181,-1284l6200,-1284e" filled="false" stroked="true" strokeweight=".47998pt" strokecolor="#000000">
                <v:path arrowok="t"/>
              </v:shape>
            </v:group>
            <v:group style="position:absolute;left:6200;top:-1284;width:20;height:2" coordorigin="6200,-1284" coordsize="20,2">
              <v:shape style="position:absolute;left:6200;top:-1284;width:20;height:2" coordorigin="6200,-1284" coordsize="20,0" path="m6200,-1284l6219,-1284e" filled="false" stroked="true" strokeweight=".47998pt" strokecolor="#000000">
                <v:path arrowok="t"/>
              </v:shape>
            </v:group>
            <v:group style="position:absolute;left:6219;top:-1284;width:20;height:2" coordorigin="6219,-1284" coordsize="20,2">
              <v:shape style="position:absolute;left:6219;top:-1284;width:20;height:2" coordorigin="6219,-1284" coordsize="20,0" path="m6219,-1284l6239,-1284e" filled="false" stroked="true" strokeweight=".47998pt" strokecolor="#000000">
                <v:path arrowok="t"/>
              </v:shape>
            </v:group>
            <v:group style="position:absolute;left:6239;top:-1284;width:20;height:2" coordorigin="6239,-1284" coordsize="20,2">
              <v:shape style="position:absolute;left:6239;top:-1284;width:20;height:2" coordorigin="6239,-1284" coordsize="20,0" path="m6239,-1284l6258,-1284e" filled="false" stroked="true" strokeweight=".47998pt" strokecolor="#000000">
                <v:path arrowok="t"/>
              </v:shape>
            </v:group>
            <v:group style="position:absolute;left:6258;top:-1284;width:20;height:2" coordorigin="6258,-1284" coordsize="20,2">
              <v:shape style="position:absolute;left:6258;top:-1284;width:20;height:2" coordorigin="6258,-1284" coordsize="20,0" path="m6258,-1284l6277,-1284e" filled="false" stroked="true" strokeweight=".47998pt" strokecolor="#000000">
                <v:path arrowok="t"/>
              </v:shape>
            </v:group>
            <v:group style="position:absolute;left:6277;top:-1284;width:20;height:2" coordorigin="6277,-1284" coordsize="20,2">
              <v:shape style="position:absolute;left:6277;top:-1284;width:20;height:2" coordorigin="6277,-1284" coordsize="20,0" path="m6277,-1284l6296,-1284e" filled="false" stroked="true" strokeweight=".47998pt" strokecolor="#000000">
                <v:path arrowok="t"/>
              </v:shape>
            </v:group>
            <v:group style="position:absolute;left:6296;top:-1284;width:20;height:2" coordorigin="6296,-1284" coordsize="20,2">
              <v:shape style="position:absolute;left:6296;top:-1284;width:20;height:2" coordorigin="6296,-1284" coordsize="20,0" path="m6296,-1284l6315,-1284e" filled="false" stroked="true" strokeweight=".47998pt" strokecolor="#000000">
                <v:path arrowok="t"/>
              </v:shape>
            </v:group>
            <v:group style="position:absolute;left:6315;top:-1284;width:20;height:2" coordorigin="6315,-1284" coordsize="20,2">
              <v:shape style="position:absolute;left:6315;top:-1284;width:20;height:2" coordorigin="6315,-1284" coordsize="20,0" path="m6315,-1284l6335,-1284e" filled="false" stroked="true" strokeweight=".47998pt" strokecolor="#000000">
                <v:path arrowok="t"/>
              </v:shape>
            </v:group>
            <v:group style="position:absolute;left:6335;top:-1284;width:20;height:2" coordorigin="6335,-1284" coordsize="20,2">
              <v:shape style="position:absolute;left:6335;top:-1284;width:20;height:2" coordorigin="6335,-1284" coordsize="20,0" path="m6335,-1284l6354,-1284e" filled="false" stroked="true" strokeweight=".47998pt" strokecolor="#000000">
                <v:path arrowok="t"/>
              </v:shape>
            </v:group>
            <v:group style="position:absolute;left:6354;top:-1284;width:20;height:2" coordorigin="6354,-1284" coordsize="20,2">
              <v:shape style="position:absolute;left:6354;top:-1284;width:20;height:2" coordorigin="6354,-1284" coordsize="20,0" path="m6354,-1284l6373,-1284e" filled="false" stroked="true" strokeweight=".47998pt" strokecolor="#000000">
                <v:path arrowok="t"/>
              </v:shape>
            </v:group>
            <v:group style="position:absolute;left:6373;top:-1284;width:20;height:2" coordorigin="6373,-1284" coordsize="20,2">
              <v:shape style="position:absolute;left:6373;top:-1284;width:20;height:2" coordorigin="6373,-1284" coordsize="20,0" path="m6373,-1284l6392,-1284e" filled="false" stroked="true" strokeweight=".47998pt" strokecolor="#000000">
                <v:path arrowok="t"/>
              </v:shape>
            </v:group>
            <v:group style="position:absolute;left:6392;top:-1284;width:20;height:2" coordorigin="6392,-1284" coordsize="20,2">
              <v:shape style="position:absolute;left:6392;top:-1284;width:20;height:2" coordorigin="6392,-1284" coordsize="20,0" path="m6392,-1284l6411,-1284e" filled="false" stroked="true" strokeweight=".47998pt" strokecolor="#000000">
                <v:path arrowok="t"/>
              </v:shape>
            </v:group>
            <v:group style="position:absolute;left:6411;top:-1284;width:20;height:2" coordorigin="6411,-1284" coordsize="20,2">
              <v:shape style="position:absolute;left:6411;top:-1284;width:20;height:2" coordorigin="6411,-1284" coordsize="20,0" path="m6411,-1284l6431,-1284e" filled="false" stroked="true" strokeweight=".47998pt" strokecolor="#000000">
                <v:path arrowok="t"/>
              </v:shape>
            </v:group>
            <v:group style="position:absolute;left:6431;top:-1284;width:20;height:2" coordorigin="6431,-1284" coordsize="20,2">
              <v:shape style="position:absolute;left:6431;top:-1284;width:20;height:2" coordorigin="6431,-1284" coordsize="20,0" path="m6431,-1284l6450,-1284e" filled="false" stroked="true" strokeweight=".47998pt" strokecolor="#000000">
                <v:path arrowok="t"/>
              </v:shape>
            </v:group>
            <v:group style="position:absolute;left:6450;top:-1284;width:20;height:2" coordorigin="6450,-1284" coordsize="20,2">
              <v:shape style="position:absolute;left:6450;top:-1284;width:20;height:2" coordorigin="6450,-1284" coordsize="20,0" path="m6450,-1284l6469,-1284e" filled="false" stroked="true" strokeweight=".47998pt" strokecolor="#000000">
                <v:path arrowok="t"/>
              </v:shape>
            </v:group>
            <v:group style="position:absolute;left:6469;top:-1284;width:20;height:2" coordorigin="6469,-1284" coordsize="20,2">
              <v:shape style="position:absolute;left:6469;top:-1284;width:20;height:2" coordorigin="6469,-1284" coordsize="20,0" path="m6469,-1284l6488,-1284e" filled="false" stroked="true" strokeweight=".47998pt" strokecolor="#000000">
                <v:path arrowok="t"/>
              </v:shape>
            </v:group>
            <v:group style="position:absolute;left:6488;top:-1284;width:20;height:2" coordorigin="6488,-1284" coordsize="20,2">
              <v:shape style="position:absolute;left:6488;top:-1284;width:20;height:2" coordorigin="6488,-1284" coordsize="20,0" path="m6488,-1284l6507,-1284e" filled="false" stroked="true" strokeweight=".47998pt" strokecolor="#000000">
                <v:path arrowok="t"/>
              </v:shape>
            </v:group>
            <v:group style="position:absolute;left:6507;top:-1284;width:20;height:2" coordorigin="6507,-1284" coordsize="20,2">
              <v:shape style="position:absolute;left:6507;top:-1284;width:20;height:2" coordorigin="6507,-1284" coordsize="20,0" path="m6507,-1284l6527,-1284e" filled="false" stroked="true" strokeweight=".47998pt" strokecolor="#000000">
                <v:path arrowok="t"/>
              </v:shape>
            </v:group>
            <v:group style="position:absolute;left:6527;top:-1284;width:20;height:2" coordorigin="6527,-1284" coordsize="20,2">
              <v:shape style="position:absolute;left:6527;top:-1284;width:20;height:2" coordorigin="6527,-1284" coordsize="20,0" path="m6527,-1284l6546,-1284e" filled="false" stroked="true" strokeweight=".47998pt" strokecolor="#000000">
                <v:path arrowok="t"/>
              </v:shape>
            </v:group>
            <v:group style="position:absolute;left:6546;top:-1284;width:20;height:2" coordorigin="6546,-1284" coordsize="20,2">
              <v:shape style="position:absolute;left:6546;top:-1284;width:20;height:2" coordorigin="6546,-1284" coordsize="20,0" path="m6546,-1284l6565,-1284e" filled="false" stroked="true" strokeweight=".47998pt" strokecolor="#000000">
                <v:path arrowok="t"/>
              </v:shape>
            </v:group>
            <v:group style="position:absolute;left:6565;top:-1284;width:20;height:2" coordorigin="6565,-1284" coordsize="20,2">
              <v:shape style="position:absolute;left:6565;top:-1284;width:20;height:2" coordorigin="6565,-1284" coordsize="20,0" path="m6565,-1284l6584,-1284e" filled="false" stroked="true" strokeweight=".47998pt" strokecolor="#000000">
                <v:path arrowok="t"/>
              </v:shape>
            </v:group>
            <v:group style="position:absolute;left:6584;top:-1284;width:20;height:2" coordorigin="6584,-1284" coordsize="20,2">
              <v:shape style="position:absolute;left:6584;top:-1284;width:20;height:2" coordorigin="6584,-1284" coordsize="20,0" path="m6584,-1284l6603,-1284e" filled="false" stroked="true" strokeweight=".47998pt" strokecolor="#000000">
                <v:path arrowok="t"/>
              </v:shape>
            </v:group>
            <v:group style="position:absolute;left:6603;top:-1284;width:20;height:2" coordorigin="6603,-1284" coordsize="20,2">
              <v:shape style="position:absolute;left:6603;top:-1284;width:20;height:2" coordorigin="6603,-1284" coordsize="20,0" path="m6603,-1284l6623,-1284e" filled="false" stroked="true" strokeweight=".47998pt" strokecolor="#000000">
                <v:path arrowok="t"/>
              </v:shape>
            </v:group>
            <v:group style="position:absolute;left:6623;top:-1284;width:20;height:2" coordorigin="6623,-1284" coordsize="20,2">
              <v:shape style="position:absolute;left:6623;top:-1284;width:20;height:2" coordorigin="6623,-1284" coordsize="20,0" path="m6623,-1284l6642,-1284e" filled="false" stroked="true" strokeweight=".47998pt" strokecolor="#000000">
                <v:path arrowok="t"/>
              </v:shape>
            </v:group>
            <v:group style="position:absolute;left:6642;top:-1284;width:20;height:2" coordorigin="6642,-1284" coordsize="20,2">
              <v:shape style="position:absolute;left:6642;top:-1284;width:20;height:2" coordorigin="6642,-1284" coordsize="20,0" path="m6642,-1284l6661,-1284e" filled="false" stroked="true" strokeweight=".47998pt" strokecolor="#000000">
                <v:path arrowok="t"/>
              </v:shape>
            </v:group>
            <v:group style="position:absolute;left:6661;top:-1284;width:20;height:2" coordorigin="6661,-1284" coordsize="20,2">
              <v:shape style="position:absolute;left:6661;top:-1284;width:20;height:2" coordorigin="6661,-1284" coordsize="20,0" path="m6661,-1284l6681,-1284e" filled="false" stroked="true" strokeweight=".47998pt" strokecolor="#000000">
                <v:path arrowok="t"/>
              </v:shape>
            </v:group>
            <v:group style="position:absolute;left:6681;top:-1284;width:20;height:2" coordorigin="6681,-1284" coordsize="20,2">
              <v:shape style="position:absolute;left:6681;top:-1284;width:20;height:2" coordorigin="6681,-1284" coordsize="20,0" path="m6681,-1284l6700,-1284e" filled="false" stroked="true" strokeweight=".47998pt" strokecolor="#000000">
                <v:path arrowok="t"/>
              </v:shape>
            </v:group>
            <v:group style="position:absolute;left:6700;top:-1284;width:20;height:2" coordorigin="6700,-1284" coordsize="20,2">
              <v:shape style="position:absolute;left:6700;top:-1284;width:20;height:2" coordorigin="6700,-1284" coordsize="20,0" path="m6700,-1284l6719,-1284e" filled="false" stroked="true" strokeweight=".47998pt" strokecolor="#000000">
                <v:path arrowok="t"/>
              </v:shape>
            </v:group>
            <v:group style="position:absolute;left:6719;top:-1284;width:20;height:2" coordorigin="6719,-1284" coordsize="20,2">
              <v:shape style="position:absolute;left:6719;top:-1284;width:20;height:2" coordorigin="6719,-1284" coordsize="20,0" path="m6719,-1284l6738,-1284e" filled="false" stroked="true" strokeweight=".47998pt" strokecolor="#000000">
                <v:path arrowok="t"/>
              </v:shape>
            </v:group>
            <v:group style="position:absolute;left:6738;top:-1284;width:20;height:2" coordorigin="6738,-1284" coordsize="20,2">
              <v:shape style="position:absolute;left:6738;top:-1284;width:20;height:2" coordorigin="6738,-1284" coordsize="20,0" path="m6738,-1284l6757,-1284e" filled="false" stroked="true" strokeweight=".47998pt" strokecolor="#000000">
                <v:path arrowok="t"/>
              </v:shape>
            </v:group>
            <v:group style="position:absolute;left:6757;top:-1284;width:20;height:2" coordorigin="6757,-1284" coordsize="20,2">
              <v:shape style="position:absolute;left:6757;top:-1284;width:20;height:2" coordorigin="6757,-1284" coordsize="20,0" path="m6757,-1284l6777,-1284e" filled="false" stroked="true" strokeweight=".47998pt" strokecolor="#000000">
                <v:path arrowok="t"/>
              </v:shape>
            </v:group>
            <v:group style="position:absolute;left:6777;top:-1284;width:20;height:2" coordorigin="6777,-1284" coordsize="20,2">
              <v:shape style="position:absolute;left:6777;top:-1284;width:20;height:2" coordorigin="6777,-1284" coordsize="20,0" path="m6777,-1284l6796,-1284e" filled="false" stroked="true" strokeweight=".47998pt" strokecolor="#000000">
                <v:path arrowok="t"/>
              </v:shape>
            </v:group>
            <v:group style="position:absolute;left:6796;top:-1284;width:20;height:2" coordorigin="6796,-1284" coordsize="20,2">
              <v:shape style="position:absolute;left:6796;top:-1284;width:20;height:2" coordorigin="6796,-1284" coordsize="20,0" path="m6796,-1284l6815,-1284e" filled="false" stroked="true" strokeweight=".47998pt" strokecolor="#000000">
                <v:path arrowok="t"/>
              </v:shape>
            </v:group>
            <v:group style="position:absolute;left:6815;top:-1284;width:20;height:2" coordorigin="6815,-1284" coordsize="20,2">
              <v:shape style="position:absolute;left:6815;top:-1284;width:20;height:2" coordorigin="6815,-1284" coordsize="20,0" path="m6815,-1284l6834,-1284e" filled="false" stroked="true" strokeweight=".47998pt" strokecolor="#000000">
                <v:path arrowok="t"/>
              </v:shape>
            </v:group>
            <v:group style="position:absolute;left:6834;top:-1284;width:20;height:2" coordorigin="6834,-1284" coordsize="20,2">
              <v:shape style="position:absolute;left:6834;top:-1284;width:20;height:2" coordorigin="6834,-1284" coordsize="20,0" path="m6834,-1284l6853,-1284e" filled="false" stroked="true" strokeweight=".47998pt" strokecolor="#000000">
                <v:path arrowok="t"/>
              </v:shape>
            </v:group>
            <v:group style="position:absolute;left:6853;top:-1284;width:20;height:2" coordorigin="6853,-1284" coordsize="20,2">
              <v:shape style="position:absolute;left:6853;top:-1284;width:20;height:2" coordorigin="6853,-1284" coordsize="20,0" path="m6853,-1284l6873,-1284e" filled="false" stroked="true" strokeweight=".47998pt" strokecolor="#000000">
                <v:path arrowok="t"/>
              </v:shape>
            </v:group>
            <v:group style="position:absolute;left:6873;top:-1284;width:20;height:2" coordorigin="6873,-1284" coordsize="20,2">
              <v:shape style="position:absolute;left:6873;top:-1284;width:20;height:2" coordorigin="6873,-1284" coordsize="20,0" path="m6873,-1284l6892,-1284e" filled="false" stroked="true" strokeweight=".47998pt" strokecolor="#000000">
                <v:path arrowok="t"/>
              </v:shape>
            </v:group>
            <v:group style="position:absolute;left:6892;top:-1284;width:20;height:2" coordorigin="6892,-1284" coordsize="20,2">
              <v:shape style="position:absolute;left:6892;top:-1284;width:20;height:2" coordorigin="6892,-1284" coordsize="20,0" path="m6892,-1284l6911,-1284e" filled="false" stroked="true" strokeweight=".47998pt" strokecolor="#000000">
                <v:path arrowok="t"/>
              </v:shape>
            </v:group>
            <v:group style="position:absolute;left:6911;top:-1284;width:20;height:2" coordorigin="6911,-1284" coordsize="20,2">
              <v:shape style="position:absolute;left:6911;top:-1284;width:20;height:2" coordorigin="6911,-1284" coordsize="20,0" path="m6911,-1284l6930,-1284e" filled="false" stroked="true" strokeweight=".47998pt" strokecolor="#000000">
                <v:path arrowok="t"/>
              </v:shape>
            </v:group>
            <v:group style="position:absolute;left:6930;top:-1284;width:20;height:2" coordorigin="6930,-1284" coordsize="20,2">
              <v:shape style="position:absolute;left:6930;top:-1284;width:20;height:2" coordorigin="6930,-1284" coordsize="20,0" path="m6930,-1284l6949,-1284e" filled="false" stroked="true" strokeweight=".47998pt" strokecolor="#000000">
                <v:path arrowok="t"/>
              </v:shape>
            </v:group>
            <v:group style="position:absolute;left:6949;top:-1284;width:20;height:2" coordorigin="6949,-1284" coordsize="20,2">
              <v:shape style="position:absolute;left:6949;top:-1284;width:20;height:2" coordorigin="6949,-1284" coordsize="20,0" path="m6949,-1284l6969,-1284e" filled="false" stroked="true" strokeweight=".47998pt" strokecolor="#000000">
                <v:path arrowok="t"/>
              </v:shape>
            </v:group>
            <v:group style="position:absolute;left:6969;top:-1284;width:20;height:2" coordorigin="6969,-1284" coordsize="20,2">
              <v:shape style="position:absolute;left:6969;top:-1284;width:20;height:2" coordorigin="6969,-1284" coordsize="20,0" path="m6969,-1284l6988,-1284e" filled="false" stroked="true" strokeweight=".47998pt" strokecolor="#000000">
                <v:path arrowok="t"/>
              </v:shape>
            </v:group>
            <v:group style="position:absolute;left:6988;top:-1284;width:20;height:2" coordorigin="6988,-1284" coordsize="20,2">
              <v:shape style="position:absolute;left:6988;top:-1284;width:20;height:2" coordorigin="6988,-1284" coordsize="20,0" path="m6988,-1284l7007,-1284e" filled="false" stroked="true" strokeweight=".47998pt" strokecolor="#000000">
                <v:path arrowok="t"/>
              </v:shape>
            </v:group>
            <v:group style="position:absolute;left:7007;top:-1284;width:20;height:2" coordorigin="7007,-1284" coordsize="20,2">
              <v:shape style="position:absolute;left:7007;top:-1284;width:20;height:2" coordorigin="7007,-1284" coordsize="20,0" path="m7007,-1284l7026,-1284e" filled="false" stroked="true" strokeweight=".47998pt" strokecolor="#000000">
                <v:path arrowok="t"/>
              </v:shape>
            </v:group>
            <v:group style="position:absolute;left:7026;top:-1284;width:20;height:2" coordorigin="7026,-1284" coordsize="20,2">
              <v:shape style="position:absolute;left:7026;top:-1284;width:20;height:2" coordorigin="7026,-1284" coordsize="20,0" path="m7026,-1284l7045,-1284e" filled="false" stroked="true" strokeweight=".47998pt" strokecolor="#000000">
                <v:path arrowok="t"/>
              </v:shape>
            </v:group>
            <v:group style="position:absolute;left:7045;top:-1284;width:20;height:2" coordorigin="7045,-1284" coordsize="20,2">
              <v:shape style="position:absolute;left:7045;top:-1284;width:20;height:2" coordorigin="7045,-1284" coordsize="20,0" path="m7045,-1284l7065,-1284e" filled="false" stroked="true" strokeweight=".47998pt" strokecolor="#000000">
                <v:path arrowok="t"/>
              </v:shape>
            </v:group>
            <v:group style="position:absolute;left:7065;top:-1284;width:20;height:2" coordorigin="7065,-1284" coordsize="20,2">
              <v:shape style="position:absolute;left:7065;top:-1284;width:20;height:2" coordorigin="7065,-1284" coordsize="20,0" path="m7065,-1284l7084,-1284e" filled="false" stroked="true" strokeweight=".47998pt" strokecolor="#000000">
                <v:path arrowok="t"/>
              </v:shape>
            </v:group>
            <v:group style="position:absolute;left:7084;top:-1284;width:20;height:2" coordorigin="7084,-1284" coordsize="20,2">
              <v:shape style="position:absolute;left:7084;top:-1284;width:20;height:2" coordorigin="7084,-1284" coordsize="20,0" path="m7084,-1284l7103,-1284e" filled="false" stroked="true" strokeweight=".47998pt" strokecolor="#000000">
                <v:path arrowok="t"/>
              </v:shape>
            </v:group>
            <v:group style="position:absolute;left:7103;top:-1284;width:20;height:2" coordorigin="7103,-1284" coordsize="20,2">
              <v:shape style="position:absolute;left:7103;top:-1284;width:20;height:2" coordorigin="7103,-1284" coordsize="20,0" path="m7103,-1284l7122,-1284e" filled="false" stroked="true" strokeweight=".47998pt" strokecolor="#000000">
                <v:path arrowok="t"/>
              </v:shape>
            </v:group>
            <v:group style="position:absolute;left:7122;top:-1284;width:20;height:2" coordorigin="7122,-1284" coordsize="20,2">
              <v:shape style="position:absolute;left:7122;top:-1284;width:20;height:2" coordorigin="7122,-1284" coordsize="20,0" path="m7122,-1284l7141,-1284e" filled="false" stroked="true" strokeweight=".47998pt" strokecolor="#000000">
                <v:path arrowok="t"/>
              </v:shape>
            </v:group>
            <v:group style="position:absolute;left:7141;top:-1284;width:20;height:2" coordorigin="7141,-1284" coordsize="20,2">
              <v:shape style="position:absolute;left:7141;top:-1284;width:20;height:2" coordorigin="7141,-1284" coordsize="20,0" path="m7141,-1284l7161,-1284e" filled="false" stroked="true" strokeweight=".47998pt" strokecolor="#000000">
                <v:path arrowok="t"/>
              </v:shape>
            </v:group>
            <v:group style="position:absolute;left:7161;top:-1284;width:20;height:2" coordorigin="7161,-1284" coordsize="20,2">
              <v:shape style="position:absolute;left:7161;top:-1284;width:20;height:2" coordorigin="7161,-1284" coordsize="20,0" path="m7161,-1284l7180,-1284e" filled="false" stroked="true" strokeweight=".47998pt" strokecolor="#000000">
                <v:path arrowok="t"/>
              </v:shape>
            </v:group>
            <v:group style="position:absolute;left:7180;top:-1284;width:20;height:2" coordorigin="7180,-1284" coordsize="20,2">
              <v:shape style="position:absolute;left:7180;top:-1284;width:20;height:2" coordorigin="7180,-1284" coordsize="20,0" path="m7180,-1284l7199,-1284e" filled="false" stroked="true" strokeweight=".47998pt" strokecolor="#000000">
                <v:path arrowok="t"/>
              </v:shape>
            </v:group>
            <v:group style="position:absolute;left:7199;top:-1284;width:20;height:2" coordorigin="7199,-1284" coordsize="20,2">
              <v:shape style="position:absolute;left:7199;top:-1284;width:20;height:2" coordorigin="7199,-1284" coordsize="20,0" path="m7199,-1284l7218,-1284e" filled="false" stroked="true" strokeweight=".47998pt" strokecolor="#000000">
                <v:path arrowok="t"/>
              </v:shape>
            </v:group>
            <v:group style="position:absolute;left:7218;top:-1284;width:20;height:2" coordorigin="7218,-1284" coordsize="20,2">
              <v:shape style="position:absolute;left:7218;top:-1284;width:20;height:2" coordorigin="7218,-1284" coordsize="20,0" path="m7218,-1284l7237,-1284e" filled="false" stroked="true" strokeweight=".47998pt" strokecolor="#000000">
                <v:path arrowok="t"/>
              </v:shape>
            </v:group>
            <v:group style="position:absolute;left:7237;top:-1284;width:20;height:2" coordorigin="7237,-1284" coordsize="20,2">
              <v:shape style="position:absolute;left:7237;top:-1284;width:20;height:2" coordorigin="7237,-1284" coordsize="20,0" path="m7237,-1284l7257,-1284e" filled="false" stroked="true" strokeweight=".47998pt" strokecolor="#000000">
                <v:path arrowok="t"/>
              </v:shape>
            </v:group>
            <v:group style="position:absolute;left:7257;top:-1284;width:20;height:2" coordorigin="7257,-1284" coordsize="20,2">
              <v:shape style="position:absolute;left:7257;top:-1284;width:20;height:2" coordorigin="7257,-1284" coordsize="20,0" path="m7257,-1284l7276,-1284e" filled="false" stroked="true" strokeweight=".47998pt" strokecolor="#000000">
                <v:path arrowok="t"/>
              </v:shape>
            </v:group>
            <v:group style="position:absolute;left:7276;top:-1284;width:20;height:2" coordorigin="7276,-1284" coordsize="20,2">
              <v:shape style="position:absolute;left:7276;top:-1284;width:20;height:2" coordorigin="7276,-1284" coordsize="20,0" path="m7276,-1284l7295,-1284e" filled="false" stroked="true" strokeweight=".47998pt" strokecolor="#000000">
                <v:path arrowok="t"/>
              </v:shape>
            </v:group>
            <v:group style="position:absolute;left:7295;top:-1284;width:20;height:2" coordorigin="7295,-1284" coordsize="20,2">
              <v:shape style="position:absolute;left:7295;top:-1284;width:20;height:2" coordorigin="7295,-1284" coordsize="20,0" path="m7295,-1284l7314,-1284e" filled="false" stroked="true" strokeweight=".47998pt" strokecolor="#000000">
                <v:path arrowok="t"/>
              </v:shape>
            </v:group>
            <v:group style="position:absolute;left:7314;top:-1284;width:20;height:2" coordorigin="7314,-1284" coordsize="20,2">
              <v:shape style="position:absolute;left:7314;top:-1284;width:20;height:2" coordorigin="7314,-1284" coordsize="20,0" path="m7314,-1284l7333,-1284e" filled="false" stroked="true" strokeweight=".47998pt" strokecolor="#000000">
                <v:path arrowok="t"/>
              </v:shape>
            </v:group>
            <v:group style="position:absolute;left:7333;top:-1284;width:20;height:2" coordorigin="7333,-1284" coordsize="20,2">
              <v:shape style="position:absolute;left:7333;top:-1284;width:20;height:2" coordorigin="7333,-1284" coordsize="20,0" path="m7333,-1284l7353,-1284e" filled="false" stroked="true" strokeweight=".47998pt" strokecolor="#000000">
                <v:path arrowok="t"/>
              </v:shape>
            </v:group>
            <v:group style="position:absolute;left:7353;top:-1284;width:20;height:2" coordorigin="7353,-1284" coordsize="20,2">
              <v:shape style="position:absolute;left:7353;top:-1284;width:20;height:2" coordorigin="7353,-1284" coordsize="20,0" path="m7353,-1284l7372,-1284e" filled="false" stroked="true" strokeweight=".47998pt" strokecolor="#000000">
                <v:path arrowok="t"/>
              </v:shape>
            </v:group>
            <v:group style="position:absolute;left:7372;top:-1284;width:20;height:2" coordorigin="7372,-1284" coordsize="20,2">
              <v:shape style="position:absolute;left:7372;top:-1284;width:20;height:2" coordorigin="7372,-1284" coordsize="20,0" path="m7372,-1284l7391,-1284e" filled="false" stroked="true" strokeweight=".47998pt" strokecolor="#000000">
                <v:path arrowok="t"/>
              </v:shape>
            </v:group>
            <v:group style="position:absolute;left:7391;top:-1284;width:20;height:2" coordorigin="7391,-1284" coordsize="20,2">
              <v:shape style="position:absolute;left:7391;top:-1284;width:20;height:2" coordorigin="7391,-1284" coordsize="20,0" path="m7391,-1284l7410,-1284e" filled="false" stroked="true" strokeweight=".47998pt" strokecolor="#000000">
                <v:path arrowok="t"/>
              </v:shape>
            </v:group>
            <v:group style="position:absolute;left:7410;top:-1284;width:20;height:2" coordorigin="7410,-1284" coordsize="20,2">
              <v:shape style="position:absolute;left:7410;top:-1284;width:20;height:2" coordorigin="7410,-1284" coordsize="20,0" path="m7410,-1284l7429,-1284e" filled="false" stroked="true" strokeweight=".47998pt" strokecolor="#000000">
                <v:path arrowok="t"/>
              </v:shape>
            </v:group>
            <v:group style="position:absolute;left:7429;top:-1284;width:20;height:2" coordorigin="7429,-1284" coordsize="20,2">
              <v:shape style="position:absolute;left:7429;top:-1284;width:20;height:2" coordorigin="7429,-1284" coordsize="20,0" path="m7429,-1284l7449,-1284e" filled="false" stroked="true" strokeweight=".47998pt" strokecolor="#000000">
                <v:path arrowok="t"/>
              </v:shape>
            </v:group>
            <v:group style="position:absolute;left:7449;top:-1284;width:20;height:2" coordorigin="7449,-1284" coordsize="20,2">
              <v:shape style="position:absolute;left:7449;top:-1284;width:20;height:2" coordorigin="7449,-1284" coordsize="20,0" path="m7449,-1284l7468,-1284e" filled="false" stroked="true" strokeweight=".47998pt" strokecolor="#000000">
                <v:path arrowok="t"/>
              </v:shape>
            </v:group>
            <v:group style="position:absolute;left:7468;top:-1284;width:20;height:2" coordorigin="7468,-1284" coordsize="20,2">
              <v:shape style="position:absolute;left:7468;top:-1284;width:20;height:2" coordorigin="7468,-1284" coordsize="20,0" path="m7468,-1284l7487,-1284e" filled="false" stroked="true" strokeweight=".47998pt" strokecolor="#000000">
                <v:path arrowok="t"/>
              </v:shape>
            </v:group>
            <v:group style="position:absolute;left:7487;top:-1284;width:5;height:2" coordorigin="7487,-1284" coordsize="5,2">
              <v:shape style="position:absolute;left:7487;top:-1284;width:5;height:2" coordorigin="7487,-1284" coordsize="5,0" path="m7487,-1284l7492,-1284e" filled="false" stroked="true" strokeweight=".47998pt" strokecolor="#000000">
                <v:path arrowok="t"/>
              </v:shape>
            </v:group>
            <v:group style="position:absolute;left:7492;top:-1284;width:10;height:2" coordorigin="7492,-1284" coordsize="10,2">
              <v:shape style="position:absolute;left:7492;top:-1284;width:10;height:2" coordorigin="7492,-1284" coordsize="10,0" path="m7492,-1284l7501,-1284e" filled="false" stroked="true" strokeweight=".47998pt" strokecolor="#000000">
                <v:path arrowok="t"/>
              </v:shape>
            </v:group>
            <v:group style="position:absolute;left:7501;top:-1284;width:20;height:2" coordorigin="7501,-1284" coordsize="20,2">
              <v:shape style="position:absolute;left:7501;top:-1284;width:20;height:2" coordorigin="7501,-1284" coordsize="20,0" path="m7501,-1284l7521,-1284e" filled="false" stroked="true" strokeweight=".47998pt" strokecolor="#000000">
                <v:path arrowok="t"/>
              </v:shape>
            </v:group>
            <v:group style="position:absolute;left:7521;top:-1284;width:20;height:2" coordorigin="7521,-1284" coordsize="20,2">
              <v:shape style="position:absolute;left:7521;top:-1284;width:20;height:2" coordorigin="7521,-1284" coordsize="20,0" path="m7521,-1284l7540,-1284e" filled="false" stroked="true" strokeweight=".47998pt" strokecolor="#000000">
                <v:path arrowok="t"/>
              </v:shape>
            </v:group>
            <v:group style="position:absolute;left:7540;top:-1284;width:20;height:2" coordorigin="7540,-1284" coordsize="20,2">
              <v:shape style="position:absolute;left:7540;top:-1284;width:20;height:2" coordorigin="7540,-1284" coordsize="20,0" path="m7540,-1284l7559,-1284e" filled="false" stroked="true" strokeweight=".47998pt" strokecolor="#000000">
                <v:path arrowok="t"/>
              </v:shape>
            </v:group>
            <v:group style="position:absolute;left:7559;top:-1284;width:20;height:2" coordorigin="7559,-1284" coordsize="20,2">
              <v:shape style="position:absolute;left:7559;top:-1284;width:20;height:2" coordorigin="7559,-1284" coordsize="20,0" path="m7559,-1284l7578,-1284e" filled="false" stroked="true" strokeweight=".47998pt" strokecolor="#000000">
                <v:path arrowok="t"/>
              </v:shape>
            </v:group>
            <v:group style="position:absolute;left:7578;top:-1284;width:20;height:2" coordorigin="7578,-1284" coordsize="20,2">
              <v:shape style="position:absolute;left:7578;top:-1284;width:20;height:2" coordorigin="7578,-1284" coordsize="20,0" path="m7578,-1284l7597,-1284e" filled="false" stroked="true" strokeweight=".47998pt" strokecolor="#000000">
                <v:path arrowok="t"/>
              </v:shape>
            </v:group>
            <v:group style="position:absolute;left:7597;top:-1284;width:20;height:2" coordorigin="7597,-1284" coordsize="20,2">
              <v:shape style="position:absolute;left:7597;top:-1284;width:20;height:2" coordorigin="7597,-1284" coordsize="20,0" path="m7597,-1284l7617,-1284e" filled="false" stroked="true" strokeweight=".47998pt" strokecolor="#000000">
                <v:path arrowok="t"/>
              </v:shape>
            </v:group>
            <v:group style="position:absolute;left:7617;top:-1284;width:20;height:2" coordorigin="7617,-1284" coordsize="20,2">
              <v:shape style="position:absolute;left:7617;top:-1284;width:20;height:2" coordorigin="7617,-1284" coordsize="20,0" path="m7617,-1284l7636,-1284e" filled="false" stroked="true" strokeweight=".47998pt" strokecolor="#000000">
                <v:path arrowok="t"/>
              </v:shape>
            </v:group>
            <v:group style="position:absolute;left:7636;top:-1284;width:20;height:2" coordorigin="7636,-1284" coordsize="20,2">
              <v:shape style="position:absolute;left:7636;top:-1284;width:20;height:2" coordorigin="7636,-1284" coordsize="20,0" path="m7636,-1284l7655,-1284e" filled="false" stroked="true" strokeweight=".47998pt" strokecolor="#000000">
                <v:path arrowok="t"/>
              </v:shape>
            </v:group>
            <v:group style="position:absolute;left:7655;top:-1284;width:20;height:2" coordorigin="7655,-1284" coordsize="20,2">
              <v:shape style="position:absolute;left:7655;top:-1284;width:20;height:2" coordorigin="7655,-1284" coordsize="20,0" path="m7655,-1284l7674,-1284e" filled="false" stroked="true" strokeweight=".47998pt" strokecolor="#000000">
                <v:path arrowok="t"/>
              </v:shape>
            </v:group>
            <v:group style="position:absolute;left:7674;top:-1284;width:20;height:2" coordorigin="7674,-1284" coordsize="20,2">
              <v:shape style="position:absolute;left:7674;top:-1284;width:20;height:2" coordorigin="7674,-1284" coordsize="20,0" path="m7674,-1284l7693,-1284e" filled="false" stroked="true" strokeweight=".47998pt" strokecolor="#000000">
                <v:path arrowok="t"/>
              </v:shape>
            </v:group>
            <v:group style="position:absolute;left:7693;top:-1284;width:20;height:2" coordorigin="7693,-1284" coordsize="20,2">
              <v:shape style="position:absolute;left:7693;top:-1284;width:20;height:2" coordorigin="7693,-1284" coordsize="20,0" path="m7693,-1284l7713,-1284e" filled="false" stroked="true" strokeweight=".47998pt" strokecolor="#000000">
                <v:path arrowok="t"/>
              </v:shape>
            </v:group>
            <v:group style="position:absolute;left:7713;top:-1284;width:20;height:2" coordorigin="7713,-1284" coordsize="20,2">
              <v:shape style="position:absolute;left:7713;top:-1284;width:20;height:2" coordorigin="7713,-1284" coordsize="20,0" path="m7713,-1284l7732,-1284e" filled="false" stroked="true" strokeweight=".47998pt" strokecolor="#000000">
                <v:path arrowok="t"/>
              </v:shape>
            </v:group>
            <v:group style="position:absolute;left:7732;top:-1284;width:20;height:2" coordorigin="7732,-1284" coordsize="20,2">
              <v:shape style="position:absolute;left:7732;top:-1284;width:20;height:2" coordorigin="7732,-1284" coordsize="20,0" path="m7732,-1284l7751,-1284e" filled="false" stroked="true" strokeweight=".47998pt" strokecolor="#000000">
                <v:path arrowok="t"/>
              </v:shape>
            </v:group>
            <v:group style="position:absolute;left:7751;top:-1284;width:20;height:2" coordorigin="7751,-1284" coordsize="20,2">
              <v:shape style="position:absolute;left:7751;top:-1284;width:20;height:2" coordorigin="7751,-1284" coordsize="20,0" path="m7751,-1284l7770,-1284e" filled="false" stroked="true" strokeweight=".47998pt" strokecolor="#000000">
                <v:path arrowok="t"/>
              </v:shape>
            </v:group>
            <v:group style="position:absolute;left:7770;top:-1284;width:20;height:2" coordorigin="7770,-1284" coordsize="20,2">
              <v:shape style="position:absolute;left:7770;top:-1284;width:20;height:2" coordorigin="7770,-1284" coordsize="20,0" path="m7770,-1284l7789,-1284e" filled="false" stroked="true" strokeweight=".47998pt" strokecolor="#000000">
                <v:path arrowok="t"/>
              </v:shape>
            </v:group>
            <v:group style="position:absolute;left:7789;top:-1284;width:20;height:2" coordorigin="7789,-1284" coordsize="20,2">
              <v:shape style="position:absolute;left:7789;top:-1284;width:20;height:2" coordorigin="7789,-1284" coordsize="20,0" path="m7789,-1284l7809,-1284e" filled="false" stroked="true" strokeweight=".47998pt" strokecolor="#000000">
                <v:path arrowok="t"/>
              </v:shape>
            </v:group>
            <v:group style="position:absolute;left:7809;top:-1284;width:20;height:2" coordorigin="7809,-1284" coordsize="20,2">
              <v:shape style="position:absolute;left:7809;top:-1284;width:20;height:2" coordorigin="7809,-1284" coordsize="20,0" path="m7809,-1284l7828,-1284e" filled="false" stroked="true" strokeweight=".47998pt" strokecolor="#000000">
                <v:path arrowok="t"/>
              </v:shape>
            </v:group>
            <v:group style="position:absolute;left:7828;top:-1284;width:20;height:2" coordorigin="7828,-1284" coordsize="20,2">
              <v:shape style="position:absolute;left:7828;top:-1284;width:20;height:2" coordorigin="7828,-1284" coordsize="20,0" path="m7828,-1284l7847,-1284e" filled="false" stroked="true" strokeweight=".47998pt" strokecolor="#000000">
                <v:path arrowok="t"/>
              </v:shape>
            </v:group>
            <v:group style="position:absolute;left:7847;top:-1284;width:20;height:2" coordorigin="7847,-1284" coordsize="20,2">
              <v:shape style="position:absolute;left:7847;top:-1284;width:20;height:2" coordorigin="7847,-1284" coordsize="20,0" path="m7847,-1284l7866,-1284e" filled="false" stroked="true" strokeweight=".47998pt" strokecolor="#000000">
                <v:path arrowok="t"/>
              </v:shape>
            </v:group>
            <v:group style="position:absolute;left:7866;top:-1284;width:20;height:2" coordorigin="7866,-1284" coordsize="20,2">
              <v:shape style="position:absolute;left:7866;top:-1284;width:20;height:2" coordorigin="7866,-1284" coordsize="20,0" path="m7866,-1284l7885,-1284e" filled="false" stroked="true" strokeweight=".47998pt" strokecolor="#000000">
                <v:path arrowok="t"/>
              </v:shape>
            </v:group>
            <v:group style="position:absolute;left:7885;top:-1284;width:20;height:2" coordorigin="7885,-1284" coordsize="20,2">
              <v:shape style="position:absolute;left:7885;top:-1284;width:20;height:2" coordorigin="7885,-1284" coordsize="20,0" path="m7885,-1284l7905,-1284e" filled="false" stroked="true" strokeweight=".47998pt" strokecolor="#000000">
                <v:path arrowok="t"/>
              </v:shape>
            </v:group>
            <v:group style="position:absolute;left:7905;top:-1284;width:20;height:2" coordorigin="7905,-1284" coordsize="20,2">
              <v:shape style="position:absolute;left:7905;top:-1284;width:20;height:2" coordorigin="7905,-1284" coordsize="20,0" path="m7905,-1284l7924,-1284e" filled="false" stroked="true" strokeweight=".47998pt" strokecolor="#000000">
                <v:path arrowok="t"/>
              </v:shape>
            </v:group>
            <v:group style="position:absolute;left:7924;top:-1284;width:20;height:2" coordorigin="7924,-1284" coordsize="20,2">
              <v:shape style="position:absolute;left:7924;top:-1284;width:20;height:2" coordorigin="7924,-1284" coordsize="20,0" path="m7924,-1284l7943,-1284e" filled="false" stroked="true" strokeweight=".47998pt" strokecolor="#000000">
                <v:path arrowok="t"/>
              </v:shape>
            </v:group>
            <v:group style="position:absolute;left:7943;top:-1284;width:20;height:2" coordorigin="7943,-1284" coordsize="20,2">
              <v:shape style="position:absolute;left:7943;top:-1284;width:20;height:2" coordorigin="7943,-1284" coordsize="20,0" path="m7943,-1284l7962,-1284e" filled="false" stroked="true" strokeweight=".47998pt" strokecolor="#000000">
                <v:path arrowok="t"/>
              </v:shape>
            </v:group>
            <v:group style="position:absolute;left:7962;top:-1284;width:20;height:2" coordorigin="7962,-1284" coordsize="20,2">
              <v:shape style="position:absolute;left:7962;top:-1284;width:20;height:2" coordorigin="7962,-1284" coordsize="20,0" path="m7962,-1284l7981,-1284e" filled="false" stroked="true" strokeweight=".47998pt" strokecolor="#000000">
                <v:path arrowok="t"/>
              </v:shape>
            </v:group>
            <v:group style="position:absolute;left:7981;top:-1284;width:20;height:2" coordorigin="7981,-1284" coordsize="20,2">
              <v:shape style="position:absolute;left:7981;top:-1284;width:20;height:2" coordorigin="7981,-1284" coordsize="20,0" path="m7981,-1284l8001,-1284e" filled="false" stroked="true" strokeweight=".47998pt" strokecolor="#000000">
                <v:path arrowok="t"/>
              </v:shape>
            </v:group>
            <v:group style="position:absolute;left:8001;top:-1284;width:20;height:2" coordorigin="8001,-1284" coordsize="20,2">
              <v:shape style="position:absolute;left:8001;top:-1284;width:20;height:2" coordorigin="8001,-1284" coordsize="20,0" path="m8001,-1284l8020,-1284e" filled="false" stroked="true" strokeweight=".47998pt" strokecolor="#000000">
                <v:path arrowok="t"/>
              </v:shape>
            </v:group>
            <v:group style="position:absolute;left:8020;top:-1284;width:20;height:2" coordorigin="8020,-1284" coordsize="20,2">
              <v:shape style="position:absolute;left:8020;top:-1284;width:20;height:2" coordorigin="8020,-1284" coordsize="20,0" path="m8020,-1284l8039,-1284e" filled="false" stroked="true" strokeweight=".47998pt" strokecolor="#000000">
                <v:path arrowok="t"/>
              </v:shape>
            </v:group>
            <v:group style="position:absolute;left:8039;top:-1284;width:20;height:2" coordorigin="8039,-1284" coordsize="20,2">
              <v:shape style="position:absolute;left:8039;top:-1284;width:20;height:2" coordorigin="8039,-1284" coordsize="20,0" path="m8039,-1284l8058,-1284e" filled="false" stroked="true" strokeweight=".47998pt" strokecolor="#000000">
                <v:path arrowok="t"/>
              </v:shape>
            </v:group>
            <v:group style="position:absolute;left:8058;top:-1284;width:20;height:2" coordorigin="8058,-1284" coordsize="20,2">
              <v:shape style="position:absolute;left:8058;top:-1284;width:20;height:2" coordorigin="8058,-1284" coordsize="20,0" path="m8058,-1284l8077,-1284e" filled="false" stroked="true" strokeweight=".47998pt" strokecolor="#000000">
                <v:path arrowok="t"/>
              </v:shape>
            </v:group>
            <v:group style="position:absolute;left:8077;top:-1284;width:20;height:2" coordorigin="8077,-1284" coordsize="20,2">
              <v:shape style="position:absolute;left:8077;top:-1284;width:20;height:2" coordorigin="8077,-1284" coordsize="20,0" path="m8077,-1284l8097,-1284e" filled="false" stroked="true" strokeweight=".47998pt" strokecolor="#000000">
                <v:path arrowok="t"/>
              </v:shape>
            </v:group>
            <v:group style="position:absolute;left:8097;top:-1284;width:20;height:2" coordorigin="8097,-1284" coordsize="20,2">
              <v:shape style="position:absolute;left:8097;top:-1284;width:20;height:2" coordorigin="8097,-1284" coordsize="20,0" path="m8097,-1284l8116,-1284e" filled="false" stroked="true" strokeweight=".47998pt" strokecolor="#000000">
                <v:path arrowok="t"/>
              </v:shape>
            </v:group>
            <v:group style="position:absolute;left:8116;top:-1284;width:20;height:2" coordorigin="8116,-1284" coordsize="20,2">
              <v:shape style="position:absolute;left:8116;top:-1284;width:20;height:2" coordorigin="8116,-1284" coordsize="20,0" path="m8116,-1284l8135,-1284e" filled="false" stroked="true" strokeweight=".47998pt" strokecolor="#000000">
                <v:path arrowok="t"/>
              </v:shape>
            </v:group>
            <v:group style="position:absolute;left:8135;top:-1284;width:20;height:2" coordorigin="8135,-1284" coordsize="20,2">
              <v:shape style="position:absolute;left:8135;top:-1284;width:20;height:2" coordorigin="8135,-1284" coordsize="20,0" path="m8135,-1284l8154,-1284e" filled="false" stroked="true" strokeweight=".47998pt" strokecolor="#000000">
                <v:path arrowok="t"/>
              </v:shape>
            </v:group>
            <v:group style="position:absolute;left:8154;top:-1284;width:20;height:2" coordorigin="8154,-1284" coordsize="20,2">
              <v:shape style="position:absolute;left:8154;top:-1284;width:20;height:2" coordorigin="8154,-1284" coordsize="20,0" path="m8154,-1284l8173,-1284e" filled="false" stroked="true" strokeweight=".47998pt" strokecolor="#000000">
                <v:path arrowok="t"/>
              </v:shape>
            </v:group>
            <v:group style="position:absolute;left:8173;top:-1284;width:20;height:2" coordorigin="8173,-1284" coordsize="20,2">
              <v:shape style="position:absolute;left:8173;top:-1284;width:20;height:2" coordorigin="8173,-1284" coordsize="20,0" path="m8173,-1284l8193,-1284e" filled="false" stroked="true" strokeweight=".47998pt" strokecolor="#000000">
                <v:path arrowok="t"/>
              </v:shape>
            </v:group>
            <v:group style="position:absolute;left:8193;top:-1284;width:20;height:2" coordorigin="8193,-1284" coordsize="20,2">
              <v:shape style="position:absolute;left:8193;top:-1284;width:20;height:2" coordorigin="8193,-1284" coordsize="20,0" path="m8193,-1284l8212,-1284e" filled="false" stroked="true" strokeweight=".47998pt" strokecolor="#000000">
                <v:path arrowok="t"/>
              </v:shape>
            </v:group>
            <v:group style="position:absolute;left:8212;top:-1284;width:20;height:2" coordorigin="8212,-1284" coordsize="20,2">
              <v:shape style="position:absolute;left:8212;top:-1284;width:20;height:2" coordorigin="8212,-1284" coordsize="20,0" path="m8212,-1284l8231,-1284e" filled="false" stroked="true" strokeweight=".47998pt" strokecolor="#000000">
                <v:path arrowok="t"/>
              </v:shape>
            </v:group>
            <v:group style="position:absolute;left:8231;top:-1284;width:20;height:2" coordorigin="8231,-1284" coordsize="20,2">
              <v:shape style="position:absolute;left:8231;top:-1284;width:20;height:2" coordorigin="8231,-1284" coordsize="20,0" path="m8231,-1284l8250,-1284e" filled="false" stroked="true" strokeweight=".47998pt" strokecolor="#000000">
                <v:path arrowok="t"/>
              </v:shape>
            </v:group>
            <v:group style="position:absolute;left:8250;top:-1284;width:20;height:2" coordorigin="8250,-1284" coordsize="20,2">
              <v:shape style="position:absolute;left:8250;top:-1284;width:20;height:2" coordorigin="8250,-1284" coordsize="20,0" path="m8250,-1284l8269,-1284e" filled="false" stroked="true" strokeweight=".47998pt" strokecolor="#000000">
                <v:path arrowok="t"/>
              </v:shape>
            </v:group>
            <v:group style="position:absolute;left:8269;top:-1284;width:20;height:2" coordorigin="8269,-1284" coordsize="20,2">
              <v:shape style="position:absolute;left:8269;top:-1284;width:20;height:2" coordorigin="8269,-1284" coordsize="20,0" path="m8269,-1284l8289,-1284e" filled="false" stroked="true" strokeweight=".47998pt" strokecolor="#000000">
                <v:path arrowok="t"/>
              </v:shape>
            </v:group>
            <v:group style="position:absolute;left:8289;top:-1284;width:20;height:2" coordorigin="8289,-1284" coordsize="20,2">
              <v:shape style="position:absolute;left:8289;top:-1284;width:20;height:2" coordorigin="8289,-1284" coordsize="20,0" path="m8289,-1284l8308,-1284e" filled="false" stroked="true" strokeweight=".47998pt" strokecolor="#000000">
                <v:path arrowok="t"/>
              </v:shape>
            </v:group>
            <v:group style="position:absolute;left:8308;top:-1284;width:20;height:2" coordorigin="8308,-1284" coordsize="20,2">
              <v:shape style="position:absolute;left:8308;top:-1284;width:20;height:2" coordorigin="8308,-1284" coordsize="20,0" path="m8308,-1284l8327,-1284e" filled="false" stroked="true" strokeweight=".47998pt" strokecolor="#000000">
                <v:path arrowok="t"/>
              </v:shape>
            </v:group>
            <v:group style="position:absolute;left:8327;top:-1284;width:20;height:2" coordorigin="8327,-1284" coordsize="20,2">
              <v:shape style="position:absolute;left:8327;top:-1284;width:20;height:2" coordorigin="8327,-1284" coordsize="20,0" path="m8327,-1284l8346,-1284e" filled="false" stroked="true" strokeweight=".47998pt" strokecolor="#000000">
                <v:path arrowok="t"/>
              </v:shape>
            </v:group>
            <v:group style="position:absolute;left:8346;top:-1284;width:20;height:2" coordorigin="8346,-1284" coordsize="20,2">
              <v:shape style="position:absolute;left:8346;top:-1284;width:20;height:2" coordorigin="8346,-1284" coordsize="20,0" path="m8346,-1284l8365,-1284e" filled="false" stroked="true" strokeweight=".47998pt" strokecolor="#000000">
                <v:path arrowok="t"/>
              </v:shape>
            </v:group>
            <v:group style="position:absolute;left:8365;top:-1284;width:20;height:2" coordorigin="8365,-1284" coordsize="20,2">
              <v:shape style="position:absolute;left:8365;top:-1284;width:20;height:2" coordorigin="8365,-1284" coordsize="20,0" path="m8365,-1284l8385,-1284e" filled="false" stroked="true" strokeweight=".47998pt" strokecolor="#000000">
                <v:path arrowok="t"/>
              </v:shape>
            </v:group>
            <v:group style="position:absolute;left:8385;top:-1284;width:20;height:2" coordorigin="8385,-1284" coordsize="20,2">
              <v:shape style="position:absolute;left:8385;top:-1284;width:20;height:2" coordorigin="8385,-1284" coordsize="20,0" path="m8385,-1284l8404,-1284e" filled="false" stroked="true" strokeweight=".47998pt" strokecolor="#000000">
                <v:path arrowok="t"/>
              </v:shape>
            </v:group>
            <v:group style="position:absolute;left:8404;top:-1284;width:20;height:2" coordorigin="8404,-1284" coordsize="20,2">
              <v:shape style="position:absolute;left:8404;top:-1284;width:20;height:2" coordorigin="8404,-1284" coordsize="20,0" path="m8404,-1284l8423,-1284e" filled="false" stroked="true" strokeweight=".47998pt" strokecolor="#000000">
                <v:path arrowok="t"/>
              </v:shape>
            </v:group>
            <v:group style="position:absolute;left:8423;top:-1284;width:20;height:2" coordorigin="8423,-1284" coordsize="20,2">
              <v:shape style="position:absolute;left:8423;top:-1284;width:20;height:2" coordorigin="8423,-1284" coordsize="20,0" path="m8423,-1284l8442,-1284e" filled="false" stroked="true" strokeweight=".47998pt" strokecolor="#000000">
                <v:path arrowok="t"/>
              </v:shape>
            </v:group>
            <v:group style="position:absolute;left:8442;top:-1284;width:20;height:2" coordorigin="8442,-1284" coordsize="20,2">
              <v:shape style="position:absolute;left:8442;top:-1284;width:20;height:2" coordorigin="8442,-1284" coordsize="20,0" path="m8442,-1284l8461,-1284e" filled="false" stroked="true" strokeweight=".47998pt" strokecolor="#000000">
                <v:path arrowok="t"/>
              </v:shape>
            </v:group>
            <v:group style="position:absolute;left:8461;top:-1284;width:20;height:2" coordorigin="8461,-1284" coordsize="20,2">
              <v:shape style="position:absolute;left:8461;top:-1284;width:20;height:2" coordorigin="8461,-1284" coordsize="20,0" path="m8461,-1284l8481,-1284e" filled="false" stroked="true" strokeweight=".47998pt" strokecolor="#000000">
                <v:path arrowok="t"/>
              </v:shape>
            </v:group>
            <v:group style="position:absolute;left:8481;top:-1284;width:20;height:2" coordorigin="8481,-1284" coordsize="20,2">
              <v:shape style="position:absolute;left:8481;top:-1284;width:20;height:2" coordorigin="8481,-1284" coordsize="20,0" path="m8481,-1284l8500,-1284e" filled="false" stroked="true" strokeweight=".47998pt" strokecolor="#000000">
                <v:path arrowok="t"/>
              </v:shape>
            </v:group>
            <v:group style="position:absolute;left:8500;top:-1284;width:20;height:2" coordorigin="8500,-1284" coordsize="20,2">
              <v:shape style="position:absolute;left:8500;top:-1284;width:20;height:2" coordorigin="8500,-1284" coordsize="20,0" path="m8500,-1284l8519,-1284e" filled="false" stroked="true" strokeweight=".47998pt" strokecolor="#000000">
                <v:path arrowok="t"/>
              </v:shape>
            </v:group>
            <v:group style="position:absolute;left:8519;top:-1284;width:20;height:2" coordorigin="8519,-1284" coordsize="20,2">
              <v:shape style="position:absolute;left:8519;top:-1284;width:20;height:2" coordorigin="8519,-1284" coordsize="20,0" path="m8519,-1284l8538,-1284e" filled="false" stroked="true" strokeweight=".47998pt" strokecolor="#000000">
                <v:path arrowok="t"/>
              </v:shape>
            </v:group>
            <v:group style="position:absolute;left:8538;top:-1284;width:20;height:2" coordorigin="8538,-1284" coordsize="20,2">
              <v:shape style="position:absolute;left:8538;top:-1284;width:20;height:2" coordorigin="8538,-1284" coordsize="20,0" path="m8538,-1284l8557,-1284e" filled="false" stroked="true" strokeweight=".47998pt" strokecolor="#000000">
                <v:path arrowok="t"/>
              </v:shape>
            </v:group>
            <v:group style="position:absolute;left:8557;top:-1284;width:20;height:2" coordorigin="8557,-1284" coordsize="20,2">
              <v:shape style="position:absolute;left:8557;top:-1284;width:20;height:2" coordorigin="8557,-1284" coordsize="20,0" path="m8557,-1284l8577,-1284e" filled="false" stroked="true" strokeweight=".47998pt" strokecolor="#000000">
                <v:path arrowok="t"/>
              </v:shape>
            </v:group>
            <v:group style="position:absolute;left:8577;top:-1284;width:20;height:2" coordorigin="8577,-1284" coordsize="20,2">
              <v:shape style="position:absolute;left:8577;top:-1284;width:20;height:2" coordorigin="8577,-1284" coordsize="20,0" path="m8577,-1284l8596,-1284e" filled="false" stroked="true" strokeweight=".47998pt" strokecolor="#000000">
                <v:path arrowok="t"/>
              </v:shape>
            </v:group>
            <v:group style="position:absolute;left:8596;top:-1284;width:20;height:2" coordorigin="8596,-1284" coordsize="20,2">
              <v:shape style="position:absolute;left:8596;top:-1284;width:20;height:2" coordorigin="8596,-1284" coordsize="20,0" path="m8596,-1284l8615,-1284e" filled="false" stroked="true" strokeweight=".47998pt" strokecolor="#000000">
                <v:path arrowok="t"/>
              </v:shape>
            </v:group>
            <v:group style="position:absolute;left:8615;top:-1284;width:20;height:2" coordorigin="8615,-1284" coordsize="20,2">
              <v:shape style="position:absolute;left:8615;top:-1284;width:20;height:2" coordorigin="8615,-1284" coordsize="20,0" path="m8615,-1284l8634,-1284e" filled="false" stroked="true" strokeweight=".47998pt" strokecolor="#000000">
                <v:path arrowok="t"/>
              </v:shape>
            </v:group>
            <v:group style="position:absolute;left:8634;top:-1284;width:20;height:2" coordorigin="8634,-1284" coordsize="20,2">
              <v:shape style="position:absolute;left:8634;top:-1284;width:20;height:2" coordorigin="8634,-1284" coordsize="20,0" path="m8634,-1284l8653,-1284e" filled="false" stroked="true" strokeweight=".47998pt" strokecolor="#000000">
                <v:path arrowok="t"/>
              </v:shape>
            </v:group>
            <v:group style="position:absolute;left:8653;top:-1284;width:20;height:2" coordorigin="8653,-1284" coordsize="20,2">
              <v:shape style="position:absolute;left:8653;top:-1284;width:20;height:2" coordorigin="8653,-1284" coordsize="20,0" path="m8653,-1284l8673,-1284e" filled="false" stroked="true" strokeweight=".47998pt" strokecolor="#000000">
                <v:path arrowok="t"/>
              </v:shape>
            </v:group>
            <v:group style="position:absolute;left:8673;top:-1284;width:20;height:2" coordorigin="8673,-1284" coordsize="20,2">
              <v:shape style="position:absolute;left:8673;top:-1284;width:20;height:2" coordorigin="8673,-1284" coordsize="20,0" path="m8673,-1284l8692,-1284e" filled="false" stroked="true" strokeweight=".47998pt" strokecolor="#000000">
                <v:path arrowok="t"/>
              </v:shape>
            </v:group>
            <v:group style="position:absolute;left:8692;top:-1284;width:20;height:2" coordorigin="8692,-1284" coordsize="20,2">
              <v:shape style="position:absolute;left:8692;top:-1284;width:20;height:2" coordorigin="8692,-1284" coordsize="20,0" path="m8692,-1284l8711,-1284e" filled="false" stroked="true" strokeweight=".47998pt" strokecolor="#000000">
                <v:path arrowok="t"/>
              </v:shape>
            </v:group>
            <v:group style="position:absolute;left:8711;top:-1284;width:20;height:2" coordorigin="8711,-1284" coordsize="20,2">
              <v:shape style="position:absolute;left:8711;top:-1284;width:20;height:2" coordorigin="8711,-1284" coordsize="20,0" path="m8711,-1284l8730,-1284e" filled="false" stroked="true" strokeweight=".47998pt" strokecolor="#000000">
                <v:path arrowok="t"/>
              </v:shape>
            </v:group>
            <v:group style="position:absolute;left:8730;top:-1284;width:20;height:2" coordorigin="8730,-1284" coordsize="20,2">
              <v:shape style="position:absolute;left:8730;top:-1284;width:20;height:2" coordorigin="8730,-1284" coordsize="20,0" path="m8730,-1284l8749,-1284e" filled="false" stroked="true" strokeweight=".47998pt" strokecolor="#000000">
                <v:path arrowok="t"/>
              </v:shape>
            </v:group>
            <v:group style="position:absolute;left:8749;top:-1284;width:20;height:2" coordorigin="8749,-1284" coordsize="20,2">
              <v:shape style="position:absolute;left:8749;top:-1284;width:20;height:2" coordorigin="8749,-1284" coordsize="20,0" path="m8749,-1284l8769,-1284e" filled="false" stroked="true" strokeweight=".47998pt" strokecolor="#000000">
                <v:path arrowok="t"/>
              </v:shape>
            </v:group>
            <v:group style="position:absolute;left:8769;top:-1284;width:20;height:2" coordorigin="8769,-1284" coordsize="20,2">
              <v:shape style="position:absolute;left:8769;top:-1284;width:20;height:2" coordorigin="8769,-1284" coordsize="20,0" path="m8769,-1284l8788,-1284e" filled="false" stroked="true" strokeweight=".47998pt" strokecolor="#000000">
                <v:path arrowok="t"/>
              </v:shape>
            </v:group>
            <v:group style="position:absolute;left:8788;top:-1284;width:20;height:2" coordorigin="8788,-1284" coordsize="20,2">
              <v:shape style="position:absolute;left:8788;top:-1284;width:20;height:2" coordorigin="8788,-1284" coordsize="20,0" path="m8788,-1284l8807,-1284e" filled="false" stroked="true" strokeweight=".47998pt" strokecolor="#000000">
                <v:path arrowok="t"/>
              </v:shape>
            </v:group>
            <v:group style="position:absolute;left:8807;top:-1284;width:20;height:2" coordorigin="8807,-1284" coordsize="20,2">
              <v:shape style="position:absolute;left:8807;top:-1284;width:20;height:2" coordorigin="8807,-1284" coordsize="20,0" path="m8807,-1284l8826,-1284e" filled="false" stroked="true" strokeweight=".47998pt" strokecolor="#000000">
                <v:path arrowok="t"/>
              </v:shape>
            </v:group>
            <v:group style="position:absolute;left:8826;top:-1284;width:20;height:2" coordorigin="8826,-1284" coordsize="20,2">
              <v:shape style="position:absolute;left:8826;top:-1284;width:20;height:2" coordorigin="8826,-1284" coordsize="20,0" path="m8826,-1284l8845,-1284e" filled="false" stroked="true" strokeweight=".47998pt" strokecolor="#000000">
                <v:path arrowok="t"/>
              </v:shape>
            </v:group>
            <v:group style="position:absolute;left:8845;top:-1284;width:20;height:2" coordorigin="8845,-1284" coordsize="20,2">
              <v:shape style="position:absolute;left:8845;top:-1284;width:20;height:2" coordorigin="8845,-1284" coordsize="20,0" path="m8845,-1284l8865,-1284e" filled="false" stroked="true" strokeweight=".47998pt" strokecolor="#000000">
                <v:path arrowok="t"/>
              </v:shape>
            </v:group>
            <v:group style="position:absolute;left:8865;top:-1284;width:20;height:2" coordorigin="8865,-1284" coordsize="20,2">
              <v:shape style="position:absolute;left:8865;top:-1284;width:20;height:2" coordorigin="8865,-1284" coordsize="20,0" path="m8865,-1284l8884,-1284e" filled="false" stroked="true" strokeweight=".47998pt" strokecolor="#000000">
                <v:path arrowok="t"/>
              </v:shape>
            </v:group>
            <v:group style="position:absolute;left:8884;top:-1284;width:20;height:2" coordorigin="8884,-1284" coordsize="20,2">
              <v:shape style="position:absolute;left:8884;top:-1284;width:20;height:2" coordorigin="8884,-1284" coordsize="20,0" path="m8884,-1284l8903,-1284e" filled="false" stroked="true" strokeweight=".47998pt" strokecolor="#000000">
                <v:path arrowok="t"/>
              </v:shape>
            </v:group>
            <v:group style="position:absolute;left:8903;top:-1284;width:20;height:2" coordorigin="8903,-1284" coordsize="20,2">
              <v:shape style="position:absolute;left:8903;top:-1284;width:20;height:2" coordorigin="8903,-1284" coordsize="20,0" path="m8903,-1284l8922,-1284e" filled="false" stroked="true" strokeweight=".47998pt" strokecolor="#000000">
                <v:path arrowok="t"/>
              </v:shape>
            </v:group>
            <v:group style="position:absolute;left:8922;top:-1284;width:20;height:2" coordorigin="8922,-1284" coordsize="20,2">
              <v:shape style="position:absolute;left:8922;top:-1284;width:20;height:2" coordorigin="8922,-1284" coordsize="20,0" path="m8922,-1284l8941,-1284e" filled="false" stroked="true" strokeweight=".47998pt" strokecolor="#000000">
                <v:path arrowok="t"/>
              </v:shape>
            </v:group>
            <v:group style="position:absolute;left:8941;top:-1284;width:20;height:2" coordorigin="8941,-1284" coordsize="20,2">
              <v:shape style="position:absolute;left:8941;top:-1284;width:20;height:2" coordorigin="8941,-1284" coordsize="20,0" path="m8941,-1284l8961,-1284e" filled="false" stroked="true" strokeweight=".47998pt" strokecolor="#000000">
                <v:path arrowok="t"/>
              </v:shape>
            </v:group>
            <v:group style="position:absolute;left:8961;top:-1284;width:20;height:2" coordorigin="8961,-1284" coordsize="20,2">
              <v:shape style="position:absolute;left:8961;top:-1284;width:20;height:2" coordorigin="8961,-1284" coordsize="20,0" path="m8961,-1284l8980,-1284e" filled="false" stroked="true" strokeweight=".47998pt" strokecolor="#000000">
                <v:path arrowok="t"/>
              </v:shape>
            </v:group>
            <v:group style="position:absolute;left:8980;top:-1284;width:20;height:2" coordorigin="8980,-1284" coordsize="20,2">
              <v:shape style="position:absolute;left:8980;top:-1284;width:20;height:2" coordorigin="8980,-1284" coordsize="20,0" path="m8980,-1284l8999,-1284e" filled="false" stroked="true" strokeweight=".47998pt" strokecolor="#000000">
                <v:path arrowok="t"/>
              </v:shape>
            </v:group>
            <v:group style="position:absolute;left:8999;top:-1284;width:20;height:2" coordorigin="8999,-1284" coordsize="20,2">
              <v:shape style="position:absolute;left:8999;top:-1284;width:20;height:2" coordorigin="8999,-1284" coordsize="20,0" path="m8999,-1284l9018,-1284e" filled="false" stroked="true" strokeweight=".47998pt" strokecolor="#000000">
                <v:path arrowok="t"/>
              </v:shape>
            </v:group>
            <v:group style="position:absolute;left:9018;top:-1284;width:20;height:2" coordorigin="9018,-1284" coordsize="20,2">
              <v:shape style="position:absolute;left:9018;top:-1284;width:20;height:2" coordorigin="9018,-1284" coordsize="20,0" path="m9018,-1284l9037,-1284e" filled="false" stroked="true" strokeweight=".47998pt" strokecolor="#000000">
                <v:path arrowok="t"/>
              </v:shape>
            </v:group>
            <v:group style="position:absolute;left:9037;top:-1284;width:20;height:2" coordorigin="9037,-1284" coordsize="20,2">
              <v:shape style="position:absolute;left:9037;top:-1284;width:20;height:2" coordorigin="9037,-1284" coordsize="20,0" path="m9037,-1284l9057,-1284e" filled="false" stroked="true" strokeweight=".47998pt" strokecolor="#000000">
                <v:path arrowok="t"/>
              </v:shape>
            </v:group>
            <v:group style="position:absolute;left:9057;top:-1284;width:20;height:2" coordorigin="9057,-1284" coordsize="20,2">
              <v:shape style="position:absolute;left:9057;top:-1284;width:20;height:2" coordorigin="9057,-1284" coordsize="20,0" path="m9057,-1284l9076,-1284e" filled="false" stroked="true" strokeweight=".47998pt" strokecolor="#000000">
                <v:path arrowok="t"/>
              </v:shape>
            </v:group>
            <v:group style="position:absolute;left:9076;top:-1284;width:20;height:2" coordorigin="9076,-1284" coordsize="20,2">
              <v:shape style="position:absolute;left:9076;top:-1284;width:20;height:2" coordorigin="9076,-1284" coordsize="20,0" path="m9076,-1284l9095,-1284e" filled="false" stroked="true" strokeweight=".47998pt" strokecolor="#000000">
                <v:path arrowok="t"/>
              </v:shape>
            </v:group>
            <v:group style="position:absolute;left:9095;top:-1284;width:20;height:2" coordorigin="9095,-1284" coordsize="20,2">
              <v:shape style="position:absolute;left:9095;top:-1284;width:20;height:2" coordorigin="9095,-1284" coordsize="20,0" path="m9095,-1284l9114,-1284e" filled="false" stroked="true" strokeweight=".47998pt" strokecolor="#000000">
                <v:path arrowok="t"/>
              </v:shape>
            </v:group>
            <v:group style="position:absolute;left:9114;top:-1284;width:20;height:2" coordorigin="9114,-1284" coordsize="20,2">
              <v:shape style="position:absolute;left:9114;top:-1284;width:20;height:2" coordorigin="9114,-1284" coordsize="20,0" path="m9114,-1284l9133,-1284e" filled="false" stroked="true" strokeweight=".47998pt" strokecolor="#000000">
                <v:path arrowok="t"/>
              </v:shape>
            </v:group>
            <v:group style="position:absolute;left:9133;top:-1284;width:20;height:2" coordorigin="9133,-1284" coordsize="20,2">
              <v:shape style="position:absolute;left:9133;top:-1284;width:20;height:2" coordorigin="9133,-1284" coordsize="20,0" path="m9133,-1284l9153,-1284e" filled="false" stroked="true" strokeweight=".47998pt" strokecolor="#000000">
                <v:path arrowok="t"/>
              </v:shape>
            </v:group>
            <v:group style="position:absolute;left:9153;top:-1284;width:20;height:2" coordorigin="9153,-1284" coordsize="20,2">
              <v:shape style="position:absolute;left:9153;top:-1284;width:20;height:2" coordorigin="9153,-1284" coordsize="20,0" path="m9153,-1284l9172,-1284e" filled="false" stroked="true" strokeweight=".47998pt" strokecolor="#000000">
                <v:path arrowok="t"/>
              </v:shape>
            </v:group>
            <v:group style="position:absolute;left:9172;top:-1284;width:20;height:2" coordorigin="9172,-1284" coordsize="20,2">
              <v:shape style="position:absolute;left:9172;top:-1284;width:20;height:2" coordorigin="9172,-1284" coordsize="20,0" path="m9172,-1284l9191,-1284e" filled="false" stroked="true" strokeweight=".47998pt" strokecolor="#000000">
                <v:path arrowok="t"/>
              </v:shape>
            </v:group>
            <v:group style="position:absolute;left:9191;top:-1284;width:20;height:2" coordorigin="9191,-1284" coordsize="20,2">
              <v:shape style="position:absolute;left:9191;top:-1284;width:20;height:2" coordorigin="9191,-1284" coordsize="20,0" path="m9191,-1284l9210,-1284e" filled="false" stroked="true" strokeweight=".47998pt" strokecolor="#000000">
                <v:path arrowok="t"/>
              </v:shape>
            </v:group>
            <v:group style="position:absolute;left:9210;top:-1284;width:20;height:2" coordorigin="9210,-1284" coordsize="20,2">
              <v:shape style="position:absolute;left:9210;top:-1284;width:20;height:2" coordorigin="9210,-1284" coordsize="20,0" path="m9210,-1284l9229,-1284e" filled="false" stroked="true" strokeweight=".47998pt" strokecolor="#000000">
                <v:path arrowok="t"/>
              </v:shape>
            </v:group>
            <v:group style="position:absolute;left:9229;top:-1284;width:20;height:2" coordorigin="9229,-1284" coordsize="20,2">
              <v:shape style="position:absolute;left:9229;top:-1284;width:20;height:2" coordorigin="9229,-1284" coordsize="20,0" path="m9229,-1284l9249,-1284e" filled="false" stroked="true" strokeweight=".47998pt" strokecolor="#000000">
                <v:path arrowok="t"/>
              </v:shape>
            </v:group>
            <v:group style="position:absolute;left:9249;top:-1284;width:20;height:2" coordorigin="9249,-1284" coordsize="20,2">
              <v:shape style="position:absolute;left:9249;top:-1284;width:20;height:2" coordorigin="9249,-1284" coordsize="20,0" path="m9249,-1284l9268,-1284e" filled="false" stroked="true" strokeweight=".47998pt" strokecolor="#000000">
                <v:path arrowok="t"/>
              </v:shape>
            </v:group>
            <v:group style="position:absolute;left:9268;top:-1284;width:20;height:2" coordorigin="9268,-1284" coordsize="20,2">
              <v:shape style="position:absolute;left:9268;top:-1284;width:20;height:2" coordorigin="9268,-1284" coordsize="20,0" path="m9268,-1284l9287,-1284e" filled="false" stroked="true" strokeweight=".47998pt" strokecolor="#000000">
                <v:path arrowok="t"/>
              </v:shape>
            </v:group>
            <v:group style="position:absolute;left:9287;top:-1284;width:20;height:2" coordorigin="9287,-1284" coordsize="20,2">
              <v:shape style="position:absolute;left:9287;top:-1284;width:20;height:2" coordorigin="9287,-1284" coordsize="20,0" path="m9287,-1284l9307,-1284e" filled="false" stroked="true" strokeweight=".47998pt" strokecolor="#000000">
                <v:path arrowok="t"/>
              </v:shape>
            </v:group>
            <v:group style="position:absolute;left:9307;top:-1284;width:20;height:2" coordorigin="9307,-1284" coordsize="20,2">
              <v:shape style="position:absolute;left:9307;top:-1284;width:20;height:2" coordorigin="9307,-1284" coordsize="20,0" path="m9307,-1284l9326,-1284e" filled="false" stroked="true" strokeweight=".47998pt" strokecolor="#000000">
                <v:path arrowok="t"/>
              </v:shape>
            </v:group>
            <v:group style="position:absolute;left:9326;top:-1284;width:20;height:2" coordorigin="9326,-1284" coordsize="20,2">
              <v:shape style="position:absolute;left:9326;top:-1284;width:20;height:2" coordorigin="9326,-1284" coordsize="20,0" path="m9326,-1284l9345,-1284e" filled="false" stroked="true" strokeweight=".47998pt" strokecolor="#000000">
                <v:path arrowok="t"/>
              </v:shape>
            </v:group>
            <v:group style="position:absolute;left:9345;top:-1284;width:20;height:2" coordorigin="9345,-1284" coordsize="20,2">
              <v:shape style="position:absolute;left:9345;top:-1284;width:20;height:2" coordorigin="9345,-1284" coordsize="20,0" path="m9345,-1284l9364,-1284e" filled="false" stroked="true" strokeweight=".47998pt" strokecolor="#000000">
                <v:path arrowok="t"/>
              </v:shape>
            </v:group>
            <v:group style="position:absolute;left:9364;top:-1284;width:20;height:2" coordorigin="9364,-1284" coordsize="20,2">
              <v:shape style="position:absolute;left:9364;top:-1284;width:20;height:2" coordorigin="9364,-1284" coordsize="20,0" path="m9364,-1284l9384,-1284e" filled="false" stroked="true" strokeweight=".47998pt" strokecolor="#000000">
                <v:path arrowok="t"/>
              </v:shape>
            </v:group>
            <v:group style="position:absolute;left:9384;top:-1284;width:20;height:2" coordorigin="9384,-1284" coordsize="20,2">
              <v:shape style="position:absolute;left:9384;top:-1284;width:20;height:2" coordorigin="9384,-1284" coordsize="20,0" path="m9384,-1284l9403,-1284e" filled="false" stroked="true" strokeweight=".47998pt" strokecolor="#000000">
                <v:path arrowok="t"/>
              </v:shape>
            </v:group>
            <v:group style="position:absolute;left:9403;top:-1284;width:20;height:2" coordorigin="9403,-1284" coordsize="20,2">
              <v:shape style="position:absolute;left:9403;top:-1284;width:20;height:2" coordorigin="9403,-1284" coordsize="20,0" path="m9403,-1284l9422,-1284e" filled="false" stroked="true" strokeweight=".47998pt" strokecolor="#000000">
                <v:path arrowok="t"/>
              </v:shape>
            </v:group>
            <v:group style="position:absolute;left:9422;top:-1284;width:20;height:2" coordorigin="9422,-1284" coordsize="20,2">
              <v:shape style="position:absolute;left:9422;top:-1284;width:20;height:2" coordorigin="9422,-1284" coordsize="20,0" path="m9422,-1284l9441,-1284e" filled="false" stroked="true" strokeweight=".47998pt" strokecolor="#000000">
                <v:path arrowok="t"/>
              </v:shape>
            </v:group>
            <v:group style="position:absolute;left:9441;top:-1284;width:20;height:2" coordorigin="9441,-1284" coordsize="20,2">
              <v:shape style="position:absolute;left:9441;top:-1284;width:20;height:2" coordorigin="9441,-1284" coordsize="20,0" path="m9441,-1284l9460,-1284e" filled="false" stroked="true" strokeweight=".47998pt" strokecolor="#000000">
                <v:path arrowok="t"/>
              </v:shape>
            </v:group>
            <v:group style="position:absolute;left:9460;top:-1284;width:20;height:2" coordorigin="9460,-1284" coordsize="20,2">
              <v:shape style="position:absolute;left:9460;top:-1284;width:20;height:2" coordorigin="9460,-1284" coordsize="20,0" path="m9460,-1284l9480,-1284e" filled="false" stroked="true" strokeweight=".47998pt" strokecolor="#000000">
                <v:path arrowok="t"/>
              </v:shape>
            </v:group>
            <v:group style="position:absolute;left:9480;top:-1284;width:20;height:2" coordorigin="9480,-1284" coordsize="20,2">
              <v:shape style="position:absolute;left:9480;top:-1284;width:20;height:2" coordorigin="9480,-1284" coordsize="20,0" path="m9480,-1284l9499,-1284e" filled="false" stroked="true" strokeweight=".47998pt" strokecolor="#000000">
                <v:path arrowok="t"/>
              </v:shape>
            </v:group>
            <v:group style="position:absolute;left:9499;top:-1284;width:20;height:2" coordorigin="9499,-1284" coordsize="20,2">
              <v:shape style="position:absolute;left:9499;top:-1284;width:20;height:2" coordorigin="9499,-1284" coordsize="20,0" path="m9499,-1284l9518,-1284e" filled="false" stroked="true" strokeweight=".47998pt" strokecolor="#000000">
                <v:path arrowok="t"/>
              </v:shape>
            </v:group>
            <v:group style="position:absolute;left:9518;top:-1284;width:20;height:2" coordorigin="9518,-1284" coordsize="20,2">
              <v:shape style="position:absolute;left:9518;top:-1284;width:20;height:2" coordorigin="9518,-1284" coordsize="20,0" path="m9518,-1284l9537,-1284e" filled="false" stroked="true" strokeweight=".47998pt" strokecolor="#000000">
                <v:path arrowok="t"/>
              </v:shape>
            </v:group>
            <v:group style="position:absolute;left:9537;top:-1284;width:20;height:2" coordorigin="9537,-1284" coordsize="20,2">
              <v:shape style="position:absolute;left:9537;top:-1284;width:20;height:2" coordorigin="9537,-1284" coordsize="20,0" path="m9537,-1284l9556,-1284e" filled="false" stroked="true" strokeweight=".47998pt" strokecolor="#000000">
                <v:path arrowok="t"/>
              </v:shape>
            </v:group>
            <v:group style="position:absolute;left:9556;top:-1284;width:20;height:2" coordorigin="9556,-1284" coordsize="20,2">
              <v:shape style="position:absolute;left:9556;top:-1284;width:20;height:2" coordorigin="9556,-1284" coordsize="20,0" path="m9556,-1284l9576,-1284e" filled="false" stroked="true" strokeweight=".47998pt" strokecolor="#000000">
                <v:path arrowok="t"/>
              </v:shape>
            </v:group>
            <v:group style="position:absolute;left:9576;top:-1284;width:20;height:2" coordorigin="9576,-1284" coordsize="20,2">
              <v:shape style="position:absolute;left:9576;top:-1284;width:20;height:2" coordorigin="9576,-1284" coordsize="20,0" path="m9576,-1284l9595,-1284e" filled="false" stroked="true" strokeweight=".47998pt" strokecolor="#000000">
                <v:path arrowok="t"/>
              </v:shape>
            </v:group>
            <v:group style="position:absolute;left:9595;top:-1284;width:20;height:2" coordorigin="9595,-1284" coordsize="20,2">
              <v:shape style="position:absolute;left:9595;top:-1284;width:20;height:2" coordorigin="9595,-1284" coordsize="20,0" path="m9595,-1284l9614,-1284e" filled="false" stroked="true" strokeweight=".47998pt" strokecolor="#000000">
                <v:path arrowok="t"/>
              </v:shape>
            </v:group>
            <v:group style="position:absolute;left:9614;top:-1284;width:20;height:2" coordorigin="9614,-1284" coordsize="20,2">
              <v:shape style="position:absolute;left:9614;top:-1284;width:20;height:2" coordorigin="9614,-1284" coordsize="20,0" path="m9614,-1284l9633,-1284e" filled="false" stroked="true" strokeweight=".47998pt" strokecolor="#000000">
                <v:path arrowok="t"/>
              </v:shape>
            </v:group>
            <v:group style="position:absolute;left:9633;top:-1284;width:20;height:2" coordorigin="9633,-1284" coordsize="20,2">
              <v:shape style="position:absolute;left:9633;top:-1284;width:20;height:2" coordorigin="9633,-1284" coordsize="20,0" path="m9633,-1284l9652,-1284e" filled="false" stroked="true" strokeweight=".47998pt" strokecolor="#000000">
                <v:path arrowok="t"/>
              </v:shape>
            </v:group>
            <v:group style="position:absolute;left:9652;top:-1284;width:20;height:2" coordorigin="9652,-1284" coordsize="20,2">
              <v:shape style="position:absolute;left:9652;top:-1284;width:20;height:2" coordorigin="9652,-1284" coordsize="20,0" path="m9652,-1284l9672,-1284e" filled="false" stroked="true" strokeweight=".47998pt" strokecolor="#000000">
                <v:path arrowok="t"/>
              </v:shape>
            </v:group>
            <v:group style="position:absolute;left:9672;top:-1284;width:20;height:2" coordorigin="9672,-1284" coordsize="20,2">
              <v:shape style="position:absolute;left:9672;top:-1284;width:20;height:2" coordorigin="9672,-1284" coordsize="20,0" path="m9672,-1284l9691,-1284e" filled="false" stroked="true" strokeweight=".47998pt" strokecolor="#000000">
                <v:path arrowok="t"/>
              </v:shape>
            </v:group>
            <v:group style="position:absolute;left:9691;top:-1284;width:20;height:2" coordorigin="9691,-1284" coordsize="20,2">
              <v:shape style="position:absolute;left:9691;top:-1284;width:20;height:2" coordorigin="9691,-1284" coordsize="20,0" path="m9691,-1284l9710,-1284e" filled="false" stroked="true" strokeweight=".47998pt" strokecolor="#000000">
                <v:path arrowok="t"/>
              </v:shape>
            </v:group>
            <v:group style="position:absolute;left:9710;top:-1284;width:20;height:2" coordorigin="9710,-1284" coordsize="20,2">
              <v:shape style="position:absolute;left:9710;top:-1284;width:20;height:2" coordorigin="9710,-1284" coordsize="20,0" path="m9710,-1284l9729,-1284e" filled="false" stroked="true" strokeweight=".47998pt" strokecolor="#000000">
                <v:path arrowok="t"/>
              </v:shape>
            </v:group>
            <v:group style="position:absolute;left:9729;top:-1284;width:20;height:2" coordorigin="9729,-1284" coordsize="20,2">
              <v:shape style="position:absolute;left:9729;top:-1284;width:20;height:2" coordorigin="9729,-1284" coordsize="20,0" path="m9729,-1284l9748,-1284e" filled="false" stroked="true" strokeweight=".47998pt" strokecolor="#000000">
                <v:path arrowok="t"/>
              </v:shape>
            </v:group>
            <v:group style="position:absolute;left:9748;top:-1284;width:10;height:2" coordorigin="9748,-1284" coordsize="10,2">
              <v:shape style="position:absolute;left:9748;top:-1284;width:10;height:2" coordorigin="9748,-1284" coordsize="10,0" path="m9748,-1284l9758,-1284e" filled="false" stroked="true" strokeweight=".47998pt" strokecolor="#000000">
                <v:path arrowok="t"/>
              </v:shape>
            </v:group>
            <v:group style="position:absolute;left:7492;top:-1279;width:10;height:20" coordorigin="7492,-1279" coordsize="10,20">
              <v:shape style="position:absolute;left:7492;top:-1279;width:10;height:20" coordorigin="7492,-1279" coordsize="10,20" path="m7492,-1260l7501,-1260,7501,-1279,7492,-1279,7492,-1260xe" filled="true" fillcolor="#000000" stroked="false">
                <v:path arrowok="t"/>
                <v:fill type="solid"/>
              </v:shape>
            </v:group>
            <v:group style="position:absolute;left:7492;top:-1260;width:10;height:20" coordorigin="7492,-1260" coordsize="10,20">
              <v:shape style="position:absolute;left:7492;top:-1260;width:10;height:20" coordorigin="7492,-1260" coordsize="10,20" path="m7492,-1240l7501,-1240,7501,-1260,7492,-1260,7492,-1240xe" filled="true" fillcolor="#000000" stroked="false">
                <v:path arrowok="t"/>
                <v:fill type="solid"/>
              </v:shape>
            </v:group>
            <v:group style="position:absolute;left:7492;top:-1240;width:10;height:20" coordorigin="7492,-1240" coordsize="10,20">
              <v:shape style="position:absolute;left:7492;top:-1240;width:10;height:20" coordorigin="7492,-1240" coordsize="10,20" path="m7492,-1221l7501,-1221,7501,-1240,7492,-1240,7492,-1221xe" filled="true" fillcolor="#000000" stroked="false">
                <v:path arrowok="t"/>
                <v:fill type="solid"/>
              </v:shape>
            </v:group>
            <v:group style="position:absolute;left:7492;top:-1221;width:10;height:20" coordorigin="7492,-1221" coordsize="10,20">
              <v:shape style="position:absolute;left:7492;top:-1221;width:10;height:20" coordorigin="7492,-1221" coordsize="10,20" path="m7492,-1202l7501,-1202,7501,-1221,7492,-1221,7492,-1202xe" filled="true" fillcolor="#000000" stroked="false">
                <v:path arrowok="t"/>
                <v:fill type="solid"/>
              </v:shape>
            </v:group>
            <v:group style="position:absolute;left:7492;top:-1202;width:10;height:20" coordorigin="7492,-1202" coordsize="10,20">
              <v:shape style="position:absolute;left:7492;top:-1202;width:10;height:20" coordorigin="7492,-1202" coordsize="10,20" path="m7492,-1183l7501,-1183,7501,-1202,7492,-1202,7492,-1183xe" filled="true" fillcolor="#000000" stroked="false">
                <v:path arrowok="t"/>
                <v:fill type="solid"/>
              </v:shape>
            </v:group>
            <v:group style="position:absolute;left:7492;top:-1183;width:10;height:20" coordorigin="7492,-1183" coordsize="10,20">
              <v:shape style="position:absolute;left:7492;top:-1183;width:10;height:20" coordorigin="7492,-1183" coordsize="10,20" path="m7492,-1164l7501,-1164,7501,-1183,7492,-1183,7492,-1164xe" filled="true" fillcolor="#000000" stroked="false">
                <v:path arrowok="t"/>
                <v:fill type="solid"/>
              </v:shape>
            </v:group>
            <v:group style="position:absolute;left:7492;top:-1164;width:10;height:20" coordorigin="7492,-1164" coordsize="10,20">
              <v:shape style="position:absolute;left:7492;top:-1164;width:10;height:20" coordorigin="7492,-1164" coordsize="10,20" path="m7492,-1144l7501,-1144,7501,-1164,7492,-1164,7492,-1144xe" filled="true" fillcolor="#000000" stroked="false">
                <v:path arrowok="t"/>
                <v:fill type="solid"/>
              </v:shape>
            </v:group>
            <v:group style="position:absolute;left:7492;top:-1144;width:10;height:20" coordorigin="7492,-1144" coordsize="10,20">
              <v:shape style="position:absolute;left:7492;top:-1144;width:10;height:20" coordorigin="7492,-1144" coordsize="10,20" path="m7492,-1125l7501,-1125,7501,-1144,7492,-1144,7492,-1125xe" filled="true" fillcolor="#000000" stroked="false">
                <v:path arrowok="t"/>
                <v:fill type="solid"/>
              </v:shape>
            </v:group>
            <v:group style="position:absolute;left:7492;top:-1125;width:10;height:20" coordorigin="7492,-1125" coordsize="10,20">
              <v:shape style="position:absolute;left:7492;top:-1125;width:10;height:20" coordorigin="7492,-1125" coordsize="10,20" path="m7492,-1106l7501,-1106,7501,-1125,7492,-1125,7492,-1106xe" filled="true" fillcolor="#000000" stroked="false">
                <v:path arrowok="t"/>
                <v:fill type="solid"/>
              </v:shape>
            </v:group>
            <v:group style="position:absolute;left:7492;top:-1106;width:10;height:20" coordorigin="7492,-1106" coordsize="10,20">
              <v:shape style="position:absolute;left:7492;top:-1106;width:10;height:20" coordorigin="7492,-1106" coordsize="10,20" path="m7492,-1087l7501,-1087,7501,-1106,7492,-1106,7492,-1087xe" filled="true" fillcolor="#000000" stroked="false">
                <v:path arrowok="t"/>
                <v:fill type="solid"/>
              </v:shape>
            </v:group>
            <v:group style="position:absolute;left:7492;top:-1087;width:10;height:20" coordorigin="7492,-1087" coordsize="10,20">
              <v:shape style="position:absolute;left:7492;top:-1087;width:10;height:20" coordorigin="7492,-1087" coordsize="10,20" path="m7492,-1068l7501,-1068,7501,-1087,7492,-1087,7492,-1068xe" filled="true" fillcolor="#000000" stroked="false">
                <v:path arrowok="t"/>
                <v:fill type="solid"/>
              </v:shape>
            </v:group>
            <v:group style="position:absolute;left:7492;top:-1068;width:10;height:20" coordorigin="7492,-1068" coordsize="10,20">
              <v:shape style="position:absolute;left:7492;top:-1068;width:10;height:20" coordorigin="7492,-1068" coordsize="10,20" path="m7492,-1048l7501,-1048,7501,-1068,7492,-1068,7492,-1048xe" filled="true" fillcolor="#000000" stroked="false">
                <v:path arrowok="t"/>
                <v:fill type="solid"/>
              </v:shape>
            </v:group>
            <v:group style="position:absolute;left:7492;top:-1048;width:10;height:20" coordorigin="7492,-1048" coordsize="10,20">
              <v:shape style="position:absolute;left:7492;top:-1048;width:10;height:20" coordorigin="7492,-1048" coordsize="10,20" path="m7492,-1029l7501,-1029,7501,-1048,7492,-1048,7492,-1029xe" filled="true" fillcolor="#000000" stroked="false">
                <v:path arrowok="t"/>
                <v:fill type="solid"/>
              </v:shape>
            </v:group>
            <v:group style="position:absolute;left:7492;top:-1029;width:10;height:20" coordorigin="7492,-1029" coordsize="10,20">
              <v:shape style="position:absolute;left:7492;top:-1029;width:10;height:20" coordorigin="7492,-1029" coordsize="10,20" path="m7492,-1010l7501,-1010,7501,-1029,7492,-1029,7492,-1010xe" filled="true" fillcolor="#000000" stroked="false">
                <v:path arrowok="t"/>
                <v:fill type="solid"/>
              </v:shape>
            </v:group>
            <v:group style="position:absolute;left:7492;top:-1010;width:10;height:20" coordorigin="7492,-1010" coordsize="10,20">
              <v:shape style="position:absolute;left:7492;top:-1010;width:10;height:20" coordorigin="7492,-1010" coordsize="10,20" path="m7492,-991l7501,-991,7501,-1010,7492,-1010,7492,-991xe" filled="true" fillcolor="#000000" stroked="false">
                <v:path arrowok="t"/>
                <v:fill type="solid"/>
              </v:shape>
            </v:group>
            <v:group style="position:absolute;left:7492;top:-991;width:10;height:20" coordorigin="7492,-991" coordsize="10,20">
              <v:shape style="position:absolute;left:7492;top:-991;width:10;height:20" coordorigin="7492,-991" coordsize="10,20" path="m7492,-972l7501,-972,7501,-991,7492,-991,7492,-972xe" filled="true" fillcolor="#000000" stroked="false">
                <v:path arrowok="t"/>
                <v:fill type="solid"/>
              </v:shape>
            </v:group>
            <v:group style="position:absolute;left:7492;top:-972;width:10;height:20" coordorigin="7492,-972" coordsize="10,20">
              <v:shape style="position:absolute;left:7492;top:-972;width:10;height:20" coordorigin="7492,-972" coordsize="10,20" path="m7492,-952l7501,-952,7501,-972,7492,-972,7492,-952xe" filled="true" fillcolor="#000000" stroked="false">
                <v:path arrowok="t"/>
                <v:fill type="solid"/>
              </v:shape>
            </v:group>
            <v:group style="position:absolute;left:7492;top:-952;width:10;height:20" coordorigin="7492,-952" coordsize="10,20">
              <v:shape style="position:absolute;left:7492;top:-952;width:10;height:20" coordorigin="7492,-952" coordsize="10,20" path="m7492,-933l7501,-933,7501,-952,7492,-952,7492,-933xe" filled="true" fillcolor="#000000" stroked="false">
                <v:path arrowok="t"/>
                <v:fill type="solid"/>
              </v:shape>
            </v:group>
            <v:group style="position:absolute;left:7492;top:-933;width:10;height:20" coordorigin="7492,-933" coordsize="10,20">
              <v:shape style="position:absolute;left:7492;top:-933;width:10;height:20" coordorigin="7492,-933" coordsize="10,20" path="m7492,-914l7501,-914,7501,-933,7492,-933,7492,-914xe" filled="true" fillcolor="#000000" stroked="false">
                <v:path arrowok="t"/>
                <v:fill type="solid"/>
              </v:shape>
            </v:group>
            <v:group style="position:absolute;left:7492;top:-914;width:10;height:20" coordorigin="7492,-914" coordsize="10,20">
              <v:shape style="position:absolute;left:7492;top:-914;width:10;height:20" coordorigin="7492,-914" coordsize="10,20" path="m7492,-895l7501,-895,7501,-914,7492,-914,7492,-895xe" filled="true" fillcolor="#000000" stroked="false">
                <v:path arrowok="t"/>
                <v:fill type="solid"/>
              </v:shape>
            </v:group>
            <v:group style="position:absolute;left:7492;top:-891;width:10;height:2" coordorigin="7492,-891" coordsize="10,2">
              <v:shape style="position:absolute;left:7492;top:-891;width:10;height:2" coordorigin="7492,-891" coordsize="10,0" path="m7492,-891l7501,-891e" filled="false" stroked="true" strokeweight=".35999pt" strokecolor="#000000">
                <v:path arrowok="t"/>
              </v:shape>
            </v:group>
            <v:group style="position:absolute;left:2148;top:-883;width:20;height:2" coordorigin="2148,-883" coordsize="20,2">
              <v:shape style="position:absolute;left:2148;top:-883;width:20;height:2" coordorigin="2148,-883" coordsize="20,0" path="m2148,-883l2168,-883e" filled="false" stroked="true" strokeweight=".47998pt" strokecolor="#000000">
                <v:path arrowok="t"/>
              </v:shape>
            </v:group>
            <v:group style="position:absolute;left:2168;top:-883;width:20;height:2" coordorigin="2168,-883" coordsize="20,2">
              <v:shape style="position:absolute;left:2168;top:-883;width:20;height:2" coordorigin="2168,-883" coordsize="20,0" path="m2168,-883l2187,-883e" filled="false" stroked="true" strokeweight=".47998pt" strokecolor="#000000">
                <v:path arrowok="t"/>
              </v:shape>
            </v:group>
            <v:group style="position:absolute;left:2187;top:-883;width:20;height:2" coordorigin="2187,-883" coordsize="20,2">
              <v:shape style="position:absolute;left:2187;top:-883;width:20;height:2" coordorigin="2187,-883" coordsize="20,0" path="m2187,-883l2206,-883e" filled="false" stroked="true" strokeweight=".47998pt" strokecolor="#000000">
                <v:path arrowok="t"/>
              </v:shape>
            </v:group>
            <v:group style="position:absolute;left:2206;top:-883;width:20;height:2" coordorigin="2206,-883" coordsize="20,2">
              <v:shape style="position:absolute;left:2206;top:-883;width:20;height:2" coordorigin="2206,-883" coordsize="20,0" path="m2206,-883l2225,-883e" filled="false" stroked="true" strokeweight=".47998pt" strokecolor="#000000">
                <v:path arrowok="t"/>
              </v:shape>
            </v:group>
            <v:group style="position:absolute;left:2225;top:-883;width:20;height:2" coordorigin="2225,-883" coordsize="20,2">
              <v:shape style="position:absolute;left:2225;top:-883;width:20;height:2" coordorigin="2225,-883" coordsize="20,0" path="m2225,-883l2244,-883e" filled="false" stroked="true" strokeweight=".47998pt" strokecolor="#000000">
                <v:path arrowok="t"/>
              </v:shape>
            </v:group>
            <v:group style="position:absolute;left:2244;top:-883;width:20;height:2" coordorigin="2244,-883" coordsize="20,2">
              <v:shape style="position:absolute;left:2244;top:-883;width:20;height:2" coordorigin="2244,-883" coordsize="20,0" path="m2244,-883l2264,-883e" filled="false" stroked="true" strokeweight=".47998pt" strokecolor="#000000">
                <v:path arrowok="t"/>
              </v:shape>
            </v:group>
            <v:group style="position:absolute;left:2264;top:-883;width:20;height:2" coordorigin="2264,-883" coordsize="20,2">
              <v:shape style="position:absolute;left:2264;top:-883;width:20;height:2" coordorigin="2264,-883" coordsize="20,0" path="m2264,-883l2283,-883e" filled="false" stroked="true" strokeweight=".47998pt" strokecolor="#000000">
                <v:path arrowok="t"/>
              </v:shape>
            </v:group>
            <v:group style="position:absolute;left:2283;top:-883;width:20;height:2" coordorigin="2283,-883" coordsize="20,2">
              <v:shape style="position:absolute;left:2283;top:-883;width:20;height:2" coordorigin="2283,-883" coordsize="20,0" path="m2283,-883l2302,-883e" filled="false" stroked="true" strokeweight=".47998pt" strokecolor="#000000">
                <v:path arrowok="t"/>
              </v:shape>
            </v:group>
            <v:group style="position:absolute;left:2302;top:-883;width:20;height:2" coordorigin="2302,-883" coordsize="20,2">
              <v:shape style="position:absolute;left:2302;top:-883;width:20;height:2" coordorigin="2302,-883" coordsize="20,0" path="m2302,-883l2321,-883e" filled="false" stroked="true" strokeweight=".47998pt" strokecolor="#000000">
                <v:path arrowok="t"/>
              </v:shape>
            </v:group>
            <v:group style="position:absolute;left:2321;top:-883;width:20;height:2" coordorigin="2321,-883" coordsize="20,2">
              <v:shape style="position:absolute;left:2321;top:-883;width:20;height:2" coordorigin="2321,-883" coordsize="20,0" path="m2321,-883l2340,-883e" filled="false" stroked="true" strokeweight=".47998pt" strokecolor="#000000">
                <v:path arrowok="t"/>
              </v:shape>
            </v:group>
            <v:group style="position:absolute;left:2340;top:-883;width:20;height:2" coordorigin="2340,-883" coordsize="20,2">
              <v:shape style="position:absolute;left:2340;top:-883;width:20;height:2" coordorigin="2340,-883" coordsize="20,0" path="m2340,-883l2360,-883e" filled="false" stroked="true" strokeweight=".47998pt" strokecolor="#000000">
                <v:path arrowok="t"/>
              </v:shape>
            </v:group>
            <v:group style="position:absolute;left:2360;top:-883;width:20;height:2" coordorigin="2360,-883" coordsize="20,2">
              <v:shape style="position:absolute;left:2360;top:-883;width:20;height:2" coordorigin="2360,-883" coordsize="20,0" path="m2360,-883l2379,-883e" filled="false" stroked="true" strokeweight=".47998pt" strokecolor="#000000">
                <v:path arrowok="t"/>
              </v:shape>
            </v:group>
            <v:group style="position:absolute;left:2379;top:-883;width:20;height:2" coordorigin="2379,-883" coordsize="20,2">
              <v:shape style="position:absolute;left:2379;top:-883;width:20;height:2" coordorigin="2379,-883" coordsize="20,0" path="m2379,-883l2398,-883e" filled="false" stroked="true" strokeweight=".47998pt" strokecolor="#000000">
                <v:path arrowok="t"/>
              </v:shape>
            </v:group>
            <v:group style="position:absolute;left:2398;top:-883;width:20;height:2" coordorigin="2398,-883" coordsize="20,2">
              <v:shape style="position:absolute;left:2398;top:-883;width:20;height:2" coordorigin="2398,-883" coordsize="20,0" path="m2398,-883l2417,-883e" filled="false" stroked="true" strokeweight=".47998pt" strokecolor="#000000">
                <v:path arrowok="t"/>
              </v:shape>
            </v:group>
            <v:group style="position:absolute;left:2417;top:-883;width:20;height:2" coordorigin="2417,-883" coordsize="20,2">
              <v:shape style="position:absolute;left:2417;top:-883;width:20;height:2" coordorigin="2417,-883" coordsize="20,0" path="m2417,-883l2436,-883e" filled="false" stroked="true" strokeweight=".47998pt" strokecolor="#000000">
                <v:path arrowok="t"/>
              </v:shape>
            </v:group>
            <v:group style="position:absolute;left:2436;top:-883;width:20;height:2" coordorigin="2436,-883" coordsize="20,2">
              <v:shape style="position:absolute;left:2436;top:-883;width:20;height:2" coordorigin="2436,-883" coordsize="20,0" path="m2436,-883l2456,-883e" filled="false" stroked="true" strokeweight=".47998pt" strokecolor="#000000">
                <v:path arrowok="t"/>
              </v:shape>
            </v:group>
            <v:group style="position:absolute;left:2456;top:-883;width:20;height:2" coordorigin="2456,-883" coordsize="20,2">
              <v:shape style="position:absolute;left:2456;top:-883;width:20;height:2" coordorigin="2456,-883" coordsize="20,0" path="m2456,-883l2475,-883e" filled="false" stroked="true" strokeweight=".47998pt" strokecolor="#000000">
                <v:path arrowok="t"/>
              </v:shape>
            </v:group>
            <v:group style="position:absolute;left:2475;top:-883;width:20;height:2" coordorigin="2475,-883" coordsize="20,2">
              <v:shape style="position:absolute;left:2475;top:-883;width:20;height:2" coordorigin="2475,-883" coordsize="20,0" path="m2475,-883l2494,-883e" filled="false" stroked="true" strokeweight=".47998pt" strokecolor="#000000">
                <v:path arrowok="t"/>
              </v:shape>
            </v:group>
            <v:group style="position:absolute;left:2494;top:-883;width:20;height:2" coordorigin="2494,-883" coordsize="20,2">
              <v:shape style="position:absolute;left:2494;top:-883;width:20;height:2" coordorigin="2494,-883" coordsize="20,0" path="m2494,-883l2513,-883e" filled="false" stroked="true" strokeweight=".47998pt" strokecolor="#000000">
                <v:path arrowok="t"/>
              </v:shape>
            </v:group>
            <v:group style="position:absolute;left:2513;top:-883;width:20;height:2" coordorigin="2513,-883" coordsize="20,2">
              <v:shape style="position:absolute;left:2513;top:-883;width:20;height:2" coordorigin="2513,-883" coordsize="20,0" path="m2513,-883l2532,-883e" filled="false" stroked="true" strokeweight=".47998pt" strokecolor="#000000">
                <v:path arrowok="t"/>
              </v:shape>
            </v:group>
            <v:group style="position:absolute;left:2532;top:-883;width:20;height:2" coordorigin="2532,-883" coordsize="20,2">
              <v:shape style="position:absolute;left:2532;top:-883;width:20;height:2" coordorigin="2532,-883" coordsize="20,0" path="m2532,-883l2552,-883e" filled="false" stroked="true" strokeweight=".47998pt" strokecolor="#000000">
                <v:path arrowok="t"/>
              </v:shape>
            </v:group>
            <v:group style="position:absolute;left:2552;top:-883;width:20;height:2" coordorigin="2552,-883" coordsize="20,2">
              <v:shape style="position:absolute;left:2552;top:-883;width:20;height:2" coordorigin="2552,-883" coordsize="20,0" path="m2552,-883l2571,-883e" filled="false" stroked="true" strokeweight=".47998pt" strokecolor="#000000">
                <v:path arrowok="t"/>
              </v:shape>
            </v:group>
            <v:group style="position:absolute;left:2571;top:-883;width:20;height:2" coordorigin="2571,-883" coordsize="20,2">
              <v:shape style="position:absolute;left:2571;top:-883;width:20;height:2" coordorigin="2571,-883" coordsize="20,0" path="m2571,-883l2590,-883e" filled="false" stroked="true" strokeweight=".47998pt" strokecolor="#000000">
                <v:path arrowok="t"/>
              </v:shape>
            </v:group>
            <v:group style="position:absolute;left:2590;top:-883;width:20;height:2" coordorigin="2590,-883" coordsize="20,2">
              <v:shape style="position:absolute;left:2590;top:-883;width:20;height:2" coordorigin="2590,-883" coordsize="20,0" path="m2590,-883l2609,-883e" filled="false" stroked="true" strokeweight=".47998pt" strokecolor="#000000">
                <v:path arrowok="t"/>
              </v:shape>
            </v:group>
            <v:group style="position:absolute;left:2609;top:-883;width:20;height:2" coordorigin="2609,-883" coordsize="20,2">
              <v:shape style="position:absolute;left:2609;top:-883;width:20;height:2" coordorigin="2609,-883" coordsize="20,0" path="m2609,-883l2628,-883e" filled="false" stroked="true" strokeweight=".47998pt" strokecolor="#000000">
                <v:path arrowok="t"/>
              </v:shape>
            </v:group>
            <v:group style="position:absolute;left:2628;top:-883;width:20;height:2" coordorigin="2628,-883" coordsize="20,2">
              <v:shape style="position:absolute;left:2628;top:-883;width:20;height:2" coordorigin="2628,-883" coordsize="20,0" path="m2628,-883l2648,-883e" filled="false" stroked="true" strokeweight=".47998pt" strokecolor="#000000">
                <v:path arrowok="t"/>
              </v:shape>
            </v:group>
            <v:group style="position:absolute;left:2648;top:-883;width:20;height:2" coordorigin="2648,-883" coordsize="20,2">
              <v:shape style="position:absolute;left:2648;top:-883;width:20;height:2" coordorigin="2648,-883" coordsize="20,0" path="m2648,-883l2667,-883e" filled="false" stroked="true" strokeweight=".47998pt" strokecolor="#000000">
                <v:path arrowok="t"/>
              </v:shape>
            </v:group>
            <v:group style="position:absolute;left:2667;top:-883;width:20;height:2" coordorigin="2667,-883" coordsize="20,2">
              <v:shape style="position:absolute;left:2667;top:-883;width:20;height:2" coordorigin="2667,-883" coordsize="20,0" path="m2667,-883l2686,-883e" filled="false" stroked="true" strokeweight=".47998pt" strokecolor="#000000">
                <v:path arrowok="t"/>
              </v:shape>
            </v:group>
            <v:group style="position:absolute;left:2686;top:-883;width:20;height:2" coordorigin="2686,-883" coordsize="20,2">
              <v:shape style="position:absolute;left:2686;top:-883;width:20;height:2" coordorigin="2686,-883" coordsize="20,0" path="m2686,-883l2705,-883e" filled="false" stroked="true" strokeweight=".47998pt" strokecolor="#000000">
                <v:path arrowok="t"/>
              </v:shape>
            </v:group>
            <v:group style="position:absolute;left:2705;top:-883;width:20;height:2" coordorigin="2705,-883" coordsize="20,2">
              <v:shape style="position:absolute;left:2705;top:-883;width:20;height:2" coordorigin="2705,-883" coordsize="20,0" path="m2705,-883l2724,-883e" filled="false" stroked="true" strokeweight=".47998pt" strokecolor="#000000">
                <v:path arrowok="t"/>
              </v:shape>
            </v:group>
            <v:group style="position:absolute;left:2724;top:-883;width:20;height:2" coordorigin="2724,-883" coordsize="20,2">
              <v:shape style="position:absolute;left:2724;top:-883;width:20;height:2" coordorigin="2724,-883" coordsize="20,0" path="m2724,-883l2744,-883e" filled="false" stroked="true" strokeweight=".47998pt" strokecolor="#000000">
                <v:path arrowok="t"/>
              </v:shape>
            </v:group>
            <v:group style="position:absolute;left:2744;top:-883;width:20;height:2" coordorigin="2744,-883" coordsize="20,2">
              <v:shape style="position:absolute;left:2744;top:-883;width:20;height:2" coordorigin="2744,-883" coordsize="20,0" path="m2744,-883l2763,-883e" filled="false" stroked="true" strokeweight=".47998pt" strokecolor="#000000">
                <v:path arrowok="t"/>
              </v:shape>
            </v:group>
            <v:group style="position:absolute;left:2763;top:-883;width:20;height:2" coordorigin="2763,-883" coordsize="20,2">
              <v:shape style="position:absolute;left:2763;top:-883;width:20;height:2" coordorigin="2763,-883" coordsize="20,0" path="m2763,-883l2782,-883e" filled="false" stroked="true" strokeweight=".47998pt" strokecolor="#000000">
                <v:path arrowok="t"/>
              </v:shape>
            </v:group>
            <v:group style="position:absolute;left:2782;top:-883;width:20;height:2" coordorigin="2782,-883" coordsize="20,2">
              <v:shape style="position:absolute;left:2782;top:-883;width:20;height:2" coordorigin="2782,-883" coordsize="20,0" path="m2782,-883l2801,-883e" filled="false" stroked="true" strokeweight=".47998pt" strokecolor="#000000">
                <v:path arrowok="t"/>
              </v:shape>
            </v:group>
            <v:group style="position:absolute;left:2801;top:-883;width:20;height:2" coordorigin="2801,-883" coordsize="20,2">
              <v:shape style="position:absolute;left:2801;top:-883;width:20;height:2" coordorigin="2801,-883" coordsize="20,0" path="m2801,-883l2820,-883e" filled="false" stroked="true" strokeweight=".47998pt" strokecolor="#000000">
                <v:path arrowok="t"/>
              </v:shape>
            </v:group>
            <v:group style="position:absolute;left:2820;top:-883;width:20;height:2" coordorigin="2820,-883" coordsize="20,2">
              <v:shape style="position:absolute;left:2820;top:-883;width:20;height:2" coordorigin="2820,-883" coordsize="20,0" path="m2820,-883l2840,-883e" filled="false" stroked="true" strokeweight=".47998pt" strokecolor="#000000">
                <v:path arrowok="t"/>
              </v:shape>
            </v:group>
            <v:group style="position:absolute;left:2840;top:-883;width:20;height:2" coordorigin="2840,-883" coordsize="20,2">
              <v:shape style="position:absolute;left:2840;top:-883;width:20;height:2" coordorigin="2840,-883" coordsize="20,0" path="m2840,-883l2859,-883e" filled="false" stroked="true" strokeweight=".47998pt" strokecolor="#000000">
                <v:path arrowok="t"/>
              </v:shape>
            </v:group>
            <v:group style="position:absolute;left:2859;top:-883;width:20;height:2" coordorigin="2859,-883" coordsize="20,2">
              <v:shape style="position:absolute;left:2859;top:-883;width:20;height:2" coordorigin="2859,-883" coordsize="20,0" path="m2859,-883l2878,-883e" filled="false" stroked="true" strokeweight=".47998pt" strokecolor="#000000">
                <v:path arrowok="t"/>
              </v:shape>
            </v:group>
            <v:group style="position:absolute;left:2878;top:-883;width:20;height:2" coordorigin="2878,-883" coordsize="20,2">
              <v:shape style="position:absolute;left:2878;top:-883;width:20;height:2" coordorigin="2878,-883" coordsize="20,0" path="m2878,-883l2897,-883e" filled="false" stroked="true" strokeweight=".47998pt" strokecolor="#000000">
                <v:path arrowok="t"/>
              </v:shape>
            </v:group>
            <v:group style="position:absolute;left:2897;top:-883;width:20;height:2" coordorigin="2897,-883" coordsize="20,2">
              <v:shape style="position:absolute;left:2897;top:-883;width:20;height:2" coordorigin="2897,-883" coordsize="20,0" path="m2897,-883l2916,-883e" filled="false" stroked="true" strokeweight=".47998pt" strokecolor="#000000">
                <v:path arrowok="t"/>
              </v:shape>
            </v:group>
            <v:group style="position:absolute;left:2916;top:-883;width:20;height:2" coordorigin="2916,-883" coordsize="20,2">
              <v:shape style="position:absolute;left:2916;top:-883;width:20;height:2" coordorigin="2916,-883" coordsize="20,0" path="m2916,-883l2936,-883e" filled="false" stroked="true" strokeweight=".47998pt" strokecolor="#000000">
                <v:path arrowok="t"/>
              </v:shape>
            </v:group>
            <v:group style="position:absolute;left:2936;top:-883;width:20;height:2" coordorigin="2936,-883" coordsize="20,2">
              <v:shape style="position:absolute;left:2936;top:-883;width:20;height:2" coordorigin="2936,-883" coordsize="20,0" path="m2936,-883l2955,-883e" filled="false" stroked="true" strokeweight=".47998pt" strokecolor="#000000">
                <v:path arrowok="t"/>
              </v:shape>
            </v:group>
            <v:group style="position:absolute;left:2955;top:-883;width:20;height:2" coordorigin="2955,-883" coordsize="20,2">
              <v:shape style="position:absolute;left:2955;top:-883;width:20;height:2" coordorigin="2955,-883" coordsize="20,0" path="m2955,-883l2974,-883e" filled="false" stroked="true" strokeweight=".47998pt" strokecolor="#000000">
                <v:path arrowok="t"/>
              </v:shape>
            </v:group>
            <v:group style="position:absolute;left:2974;top:-883;width:20;height:2" coordorigin="2974,-883" coordsize="20,2">
              <v:shape style="position:absolute;left:2974;top:-883;width:20;height:2" coordorigin="2974,-883" coordsize="20,0" path="m2974,-883l2993,-883e" filled="false" stroked="true" strokeweight=".47998pt" strokecolor="#000000">
                <v:path arrowok="t"/>
              </v:shape>
            </v:group>
            <v:group style="position:absolute;left:2993;top:-883;width:20;height:2" coordorigin="2993,-883" coordsize="20,2">
              <v:shape style="position:absolute;left:2993;top:-883;width:20;height:2" coordorigin="2993,-883" coordsize="20,0" path="m2993,-883l3012,-883e" filled="false" stroked="true" strokeweight=".47998pt" strokecolor="#000000">
                <v:path arrowok="t"/>
              </v:shape>
            </v:group>
            <v:group style="position:absolute;left:3012;top:-883;width:20;height:2" coordorigin="3012,-883" coordsize="20,2">
              <v:shape style="position:absolute;left:3012;top:-883;width:20;height:2" coordorigin="3012,-883" coordsize="20,0" path="m3012,-883l3032,-883e" filled="false" stroked="true" strokeweight=".47998pt" strokecolor="#000000">
                <v:path arrowok="t"/>
              </v:shape>
            </v:group>
            <v:group style="position:absolute;left:3032;top:-883;width:20;height:2" coordorigin="3032,-883" coordsize="20,2">
              <v:shape style="position:absolute;left:3032;top:-883;width:20;height:2" coordorigin="3032,-883" coordsize="20,0" path="m3032,-883l3051,-883e" filled="false" stroked="true" strokeweight=".47998pt" strokecolor="#000000">
                <v:path arrowok="t"/>
              </v:shape>
            </v:group>
            <v:group style="position:absolute;left:3051;top:-883;width:20;height:2" coordorigin="3051,-883" coordsize="20,2">
              <v:shape style="position:absolute;left:3051;top:-883;width:20;height:2" coordorigin="3051,-883" coordsize="20,0" path="m3051,-883l3070,-883e" filled="false" stroked="true" strokeweight=".47998pt" strokecolor="#000000">
                <v:path arrowok="t"/>
              </v:shape>
            </v:group>
            <v:group style="position:absolute;left:3070;top:-883;width:20;height:2" coordorigin="3070,-883" coordsize="20,2">
              <v:shape style="position:absolute;left:3070;top:-883;width:20;height:2" coordorigin="3070,-883" coordsize="20,0" path="m3070,-883l3089,-883e" filled="false" stroked="true" strokeweight=".47998pt" strokecolor="#000000">
                <v:path arrowok="t"/>
              </v:shape>
            </v:group>
            <v:group style="position:absolute;left:3089;top:-883;width:20;height:2" coordorigin="3089,-883" coordsize="20,2">
              <v:shape style="position:absolute;left:3089;top:-883;width:20;height:2" coordorigin="3089,-883" coordsize="20,0" path="m3089,-883l3108,-883e" filled="false" stroked="true" strokeweight=".47998pt" strokecolor="#000000">
                <v:path arrowok="t"/>
              </v:shape>
            </v:group>
            <v:group style="position:absolute;left:3108;top:-883;width:20;height:2" coordorigin="3108,-883" coordsize="20,2">
              <v:shape style="position:absolute;left:3108;top:-883;width:20;height:2" coordorigin="3108,-883" coordsize="20,0" path="m3108,-883l3128,-883e" filled="false" stroked="true" strokeweight=".47998pt" strokecolor="#000000">
                <v:path arrowok="t"/>
              </v:shape>
            </v:group>
            <v:group style="position:absolute;left:3128;top:-883;width:20;height:2" coordorigin="3128,-883" coordsize="20,2">
              <v:shape style="position:absolute;left:3128;top:-883;width:20;height:2" coordorigin="3128,-883" coordsize="20,0" path="m3128,-883l3147,-883e" filled="false" stroked="true" strokeweight=".47998pt" strokecolor="#000000">
                <v:path arrowok="t"/>
              </v:shape>
            </v:group>
            <v:group style="position:absolute;left:3147;top:-883;width:20;height:2" coordorigin="3147,-883" coordsize="20,2">
              <v:shape style="position:absolute;left:3147;top:-883;width:20;height:2" coordorigin="3147,-883" coordsize="20,0" path="m3147,-883l3166,-883e" filled="false" stroked="true" strokeweight=".47998pt" strokecolor="#000000">
                <v:path arrowok="t"/>
              </v:shape>
            </v:group>
            <v:group style="position:absolute;left:3166;top:-883;width:20;height:2" coordorigin="3166,-883" coordsize="20,2">
              <v:shape style="position:absolute;left:3166;top:-883;width:20;height:2" coordorigin="3166,-883" coordsize="20,0" path="m3166,-883l3185,-883e" filled="false" stroked="true" strokeweight=".47998pt" strokecolor="#000000">
                <v:path arrowok="t"/>
              </v:shape>
            </v:group>
            <v:group style="position:absolute;left:3185;top:-883;width:20;height:2" coordorigin="3185,-883" coordsize="20,2">
              <v:shape style="position:absolute;left:3185;top:-883;width:20;height:2" coordorigin="3185,-883" coordsize="20,0" path="m3185,-883l3204,-883e" filled="false" stroked="true" strokeweight=".47998pt" strokecolor="#000000">
                <v:path arrowok="t"/>
              </v:shape>
            </v:group>
            <v:group style="position:absolute;left:3204;top:-883;width:20;height:2" coordorigin="3204,-883" coordsize="20,2">
              <v:shape style="position:absolute;left:3204;top:-883;width:20;height:2" coordorigin="3204,-883" coordsize="20,0" path="m3204,-883l3224,-883e" filled="false" stroked="true" strokeweight=".47998pt" strokecolor="#000000">
                <v:path arrowok="t"/>
              </v:shape>
            </v:group>
            <v:group style="position:absolute;left:3224;top:-883;width:20;height:2" coordorigin="3224,-883" coordsize="20,2">
              <v:shape style="position:absolute;left:3224;top:-883;width:20;height:2" coordorigin="3224,-883" coordsize="20,0" path="m3224,-883l3243,-883e" filled="false" stroked="true" strokeweight=".47998pt" strokecolor="#000000">
                <v:path arrowok="t"/>
              </v:shape>
            </v:group>
            <v:group style="position:absolute;left:3243;top:-883;width:20;height:2" coordorigin="3243,-883" coordsize="20,2">
              <v:shape style="position:absolute;left:3243;top:-883;width:20;height:2" coordorigin="3243,-883" coordsize="20,0" path="m3243,-883l3262,-883e" filled="false" stroked="true" strokeweight=".47998pt" strokecolor="#000000">
                <v:path arrowok="t"/>
              </v:shape>
            </v:group>
            <v:group style="position:absolute;left:3262;top:-883;width:20;height:2" coordorigin="3262,-883" coordsize="20,2">
              <v:shape style="position:absolute;left:3262;top:-883;width:20;height:2" coordorigin="3262,-883" coordsize="20,0" path="m3262,-883l3281,-883e" filled="false" stroked="true" strokeweight=".47998pt" strokecolor="#000000">
                <v:path arrowok="t"/>
              </v:shape>
            </v:group>
            <v:group style="position:absolute;left:3281;top:-883;width:20;height:2" coordorigin="3281,-883" coordsize="20,2">
              <v:shape style="position:absolute;left:3281;top:-883;width:20;height:2" coordorigin="3281,-883" coordsize="20,0" path="m3281,-883l3300,-883e" filled="false" stroked="true" strokeweight=".47998pt" strokecolor="#000000">
                <v:path arrowok="t"/>
              </v:shape>
            </v:group>
            <v:group style="position:absolute;left:3300;top:-883;width:20;height:2" coordorigin="3300,-883" coordsize="20,2">
              <v:shape style="position:absolute;left:3300;top:-883;width:20;height:2" coordorigin="3300,-883" coordsize="20,0" path="m3300,-883l3320,-883e" filled="false" stroked="true" strokeweight=".47998pt" strokecolor="#000000">
                <v:path arrowok="t"/>
              </v:shape>
            </v:group>
            <v:group style="position:absolute;left:3320;top:-883;width:20;height:2" coordorigin="3320,-883" coordsize="20,2">
              <v:shape style="position:absolute;left:3320;top:-883;width:20;height:2" coordorigin="3320,-883" coordsize="20,0" path="m3320,-883l3339,-883e" filled="false" stroked="true" strokeweight=".47998pt" strokecolor="#000000">
                <v:path arrowok="t"/>
              </v:shape>
            </v:group>
            <v:group style="position:absolute;left:3339;top:-883;width:20;height:2" coordorigin="3339,-883" coordsize="20,2">
              <v:shape style="position:absolute;left:3339;top:-883;width:20;height:2" coordorigin="3339,-883" coordsize="20,0" path="m3339,-883l3358,-883e" filled="false" stroked="true" strokeweight=".47998pt" strokecolor="#000000">
                <v:path arrowok="t"/>
              </v:shape>
            </v:group>
            <v:group style="position:absolute;left:3358;top:-883;width:20;height:2" coordorigin="3358,-883" coordsize="20,2">
              <v:shape style="position:absolute;left:3358;top:-883;width:20;height:2" coordorigin="3358,-883" coordsize="20,0" path="m3358,-883l3377,-883e" filled="false" stroked="true" strokeweight=".47998pt" strokecolor="#000000">
                <v:path arrowok="t"/>
              </v:shape>
            </v:group>
            <v:group style="position:absolute;left:3377;top:-883;width:20;height:2" coordorigin="3377,-883" coordsize="20,2">
              <v:shape style="position:absolute;left:3377;top:-883;width:20;height:2" coordorigin="3377,-883" coordsize="20,0" path="m3377,-883l3396,-883e" filled="false" stroked="true" strokeweight=".47998pt" strokecolor="#000000">
                <v:path arrowok="t"/>
              </v:shape>
            </v:group>
            <v:group style="position:absolute;left:3396;top:-883;width:20;height:2" coordorigin="3396,-883" coordsize="20,2">
              <v:shape style="position:absolute;left:3396;top:-883;width:20;height:2" coordorigin="3396,-883" coordsize="20,0" path="m3396,-883l3416,-883e" filled="false" stroked="true" strokeweight=".47998pt" strokecolor="#000000">
                <v:path arrowok="t"/>
              </v:shape>
            </v:group>
            <v:group style="position:absolute;left:3416;top:-883;width:20;height:2" coordorigin="3416,-883" coordsize="20,2">
              <v:shape style="position:absolute;left:3416;top:-883;width:20;height:2" coordorigin="3416,-883" coordsize="20,0" path="m3416,-883l3435,-883e" filled="false" stroked="true" strokeweight=".47998pt" strokecolor="#000000">
                <v:path arrowok="t"/>
              </v:shape>
            </v:group>
            <v:group style="position:absolute;left:3435;top:-883;width:20;height:2" coordorigin="3435,-883" coordsize="20,2">
              <v:shape style="position:absolute;left:3435;top:-883;width:20;height:2" coordorigin="3435,-883" coordsize="20,0" path="m3435,-883l3454,-883e" filled="false" stroked="true" strokeweight=".47998pt" strokecolor="#000000">
                <v:path arrowok="t"/>
              </v:shape>
            </v:group>
            <v:group style="position:absolute;left:3454;top:-883;width:20;height:2" coordorigin="3454,-883" coordsize="20,2">
              <v:shape style="position:absolute;left:3454;top:-883;width:20;height:2" coordorigin="3454,-883" coordsize="20,0" path="m3454,-883l3473,-883e" filled="false" stroked="true" strokeweight=".47998pt" strokecolor="#000000">
                <v:path arrowok="t"/>
              </v:shape>
            </v:group>
            <v:group style="position:absolute;left:3473;top:-883;width:20;height:2" coordorigin="3473,-883" coordsize="20,2">
              <v:shape style="position:absolute;left:3473;top:-883;width:20;height:2" coordorigin="3473,-883" coordsize="20,0" path="m3473,-883l3492,-883e" filled="false" stroked="true" strokeweight=".47998pt" strokecolor="#000000">
                <v:path arrowok="t"/>
              </v:shape>
            </v:group>
            <v:group style="position:absolute;left:3492;top:-883;width:20;height:2" coordorigin="3492,-883" coordsize="20,2">
              <v:shape style="position:absolute;left:3492;top:-883;width:20;height:2" coordorigin="3492,-883" coordsize="20,0" path="m3492,-883l3512,-883e" filled="false" stroked="true" strokeweight=".47998pt" strokecolor="#000000">
                <v:path arrowok="t"/>
              </v:shape>
            </v:group>
            <v:group style="position:absolute;left:3512;top:-883;width:20;height:2" coordorigin="3512,-883" coordsize="20,2">
              <v:shape style="position:absolute;left:3512;top:-883;width:20;height:2" coordorigin="3512,-883" coordsize="20,0" path="m3512,-883l3531,-883e" filled="false" stroked="true" strokeweight=".47998pt" strokecolor="#000000">
                <v:path arrowok="t"/>
              </v:shape>
            </v:group>
            <v:group style="position:absolute;left:3531;top:-883;width:20;height:2" coordorigin="3531,-883" coordsize="20,2">
              <v:shape style="position:absolute;left:3531;top:-883;width:20;height:2" coordorigin="3531,-883" coordsize="20,0" path="m3531,-883l3550,-883e" filled="false" stroked="true" strokeweight=".47998pt" strokecolor="#000000">
                <v:path arrowok="t"/>
              </v:shape>
            </v:group>
            <v:group style="position:absolute;left:3550;top:-883;width:20;height:2" coordorigin="3550,-883" coordsize="20,2">
              <v:shape style="position:absolute;left:3550;top:-883;width:20;height:2" coordorigin="3550,-883" coordsize="20,0" path="m3550,-883l3569,-883e" filled="false" stroked="true" strokeweight=".47998pt" strokecolor="#000000">
                <v:path arrowok="t"/>
              </v:shape>
            </v:group>
            <v:group style="position:absolute;left:3569;top:-883;width:20;height:2" coordorigin="3569,-883" coordsize="20,2">
              <v:shape style="position:absolute;left:3569;top:-883;width:20;height:2" coordorigin="3569,-883" coordsize="20,0" path="m3569,-883l3588,-883e" filled="false" stroked="true" strokeweight=".47998pt" strokecolor="#000000">
                <v:path arrowok="t"/>
              </v:shape>
            </v:group>
            <v:group style="position:absolute;left:3588;top:-883;width:20;height:2" coordorigin="3588,-883" coordsize="20,2">
              <v:shape style="position:absolute;left:3588;top:-883;width:20;height:2" coordorigin="3588,-883" coordsize="20,0" path="m3588,-883l3608,-883e" filled="false" stroked="true" strokeweight=".47998pt" strokecolor="#000000">
                <v:path arrowok="t"/>
              </v:shape>
            </v:group>
            <v:group style="position:absolute;left:3608;top:-883;width:20;height:2" coordorigin="3608,-883" coordsize="20,2">
              <v:shape style="position:absolute;left:3608;top:-883;width:20;height:2" coordorigin="3608,-883" coordsize="20,0" path="m3608,-883l3627,-883e" filled="false" stroked="true" strokeweight=".47998pt" strokecolor="#000000">
                <v:path arrowok="t"/>
              </v:shape>
            </v:group>
            <v:group style="position:absolute;left:3627;top:-883;width:20;height:2" coordorigin="3627,-883" coordsize="20,2">
              <v:shape style="position:absolute;left:3627;top:-883;width:20;height:2" coordorigin="3627,-883" coordsize="20,0" path="m3627,-883l3646,-883e" filled="false" stroked="true" strokeweight=".47998pt" strokecolor="#000000">
                <v:path arrowok="t"/>
              </v:shape>
            </v:group>
            <v:group style="position:absolute;left:3646;top:-883;width:20;height:2" coordorigin="3646,-883" coordsize="20,2">
              <v:shape style="position:absolute;left:3646;top:-883;width:20;height:2" coordorigin="3646,-883" coordsize="20,0" path="m3646,-883l3665,-883e" filled="false" stroked="true" strokeweight=".47998pt" strokecolor="#000000">
                <v:path arrowok="t"/>
              </v:shape>
            </v:group>
            <v:group style="position:absolute;left:3665;top:-883;width:20;height:2" coordorigin="3665,-883" coordsize="20,2">
              <v:shape style="position:absolute;left:3665;top:-883;width:20;height:2" coordorigin="3665,-883" coordsize="20,0" path="m3665,-883l3684,-883e" filled="false" stroked="true" strokeweight=".47998pt" strokecolor="#000000">
                <v:path arrowok="t"/>
              </v:shape>
            </v:group>
            <v:group style="position:absolute;left:3684;top:-883;width:20;height:2" coordorigin="3684,-883" coordsize="20,2">
              <v:shape style="position:absolute;left:3684;top:-883;width:20;height:2" coordorigin="3684,-883" coordsize="20,0" path="m3684,-883l3704,-883e" filled="false" stroked="true" strokeweight=".47998pt" strokecolor="#000000">
                <v:path arrowok="t"/>
              </v:shape>
            </v:group>
            <v:group style="position:absolute;left:3704;top:-883;width:20;height:2" coordorigin="3704,-883" coordsize="20,2">
              <v:shape style="position:absolute;left:3704;top:-883;width:20;height:2" coordorigin="3704,-883" coordsize="20,0" path="m3704,-883l3723,-883e" filled="false" stroked="true" strokeweight=".47998pt" strokecolor="#000000">
                <v:path arrowok="t"/>
              </v:shape>
            </v:group>
            <v:group style="position:absolute;left:3723;top:-883;width:20;height:2" coordorigin="3723,-883" coordsize="20,2">
              <v:shape style="position:absolute;left:3723;top:-883;width:20;height:2" coordorigin="3723,-883" coordsize="20,0" path="m3723,-883l3742,-883e" filled="false" stroked="true" strokeweight=".47998pt" strokecolor="#000000">
                <v:path arrowok="t"/>
              </v:shape>
            </v:group>
            <v:group style="position:absolute;left:3742;top:-883;width:20;height:2" coordorigin="3742,-883" coordsize="20,2">
              <v:shape style="position:absolute;left:3742;top:-883;width:20;height:2" coordorigin="3742,-883" coordsize="20,0" path="m3742,-883l3761,-883e" filled="false" stroked="true" strokeweight=".47998pt" strokecolor="#000000">
                <v:path arrowok="t"/>
              </v:shape>
            </v:group>
            <v:group style="position:absolute;left:3761;top:-883;width:20;height:2" coordorigin="3761,-883" coordsize="20,2">
              <v:shape style="position:absolute;left:3761;top:-883;width:20;height:2" coordorigin="3761,-883" coordsize="20,0" path="m3761,-883l3780,-883e" filled="false" stroked="true" strokeweight=".47998pt" strokecolor="#000000">
                <v:path arrowok="t"/>
              </v:shape>
            </v:group>
            <v:group style="position:absolute;left:3780;top:-883;width:20;height:2" coordorigin="3780,-883" coordsize="20,2">
              <v:shape style="position:absolute;left:3780;top:-883;width:20;height:2" coordorigin="3780,-883" coordsize="20,0" path="m3780,-883l3800,-883e" filled="false" stroked="true" strokeweight=".47998pt" strokecolor="#000000">
                <v:path arrowok="t"/>
              </v:shape>
            </v:group>
            <v:group style="position:absolute;left:3800;top:-883;width:20;height:2" coordorigin="3800,-883" coordsize="20,2">
              <v:shape style="position:absolute;left:3800;top:-883;width:20;height:2" coordorigin="3800,-883" coordsize="20,0" path="m3800,-883l3819,-883e" filled="false" stroked="true" strokeweight=".47998pt" strokecolor="#000000">
                <v:path arrowok="t"/>
              </v:shape>
            </v:group>
            <v:group style="position:absolute;left:3819;top:-883;width:20;height:2" coordorigin="3819,-883" coordsize="20,2">
              <v:shape style="position:absolute;left:3819;top:-883;width:20;height:2" coordorigin="3819,-883" coordsize="20,0" path="m3819,-883l3838,-883e" filled="false" stroked="true" strokeweight=".47998pt" strokecolor="#000000">
                <v:path arrowok="t"/>
              </v:shape>
            </v:group>
            <v:group style="position:absolute;left:3838;top:-883;width:20;height:2" coordorigin="3838,-883" coordsize="20,2">
              <v:shape style="position:absolute;left:3838;top:-883;width:20;height:2" coordorigin="3838,-883" coordsize="20,0" path="m3838,-883l3857,-883e" filled="false" stroked="true" strokeweight=".47998pt" strokecolor="#000000">
                <v:path arrowok="t"/>
              </v:shape>
            </v:group>
            <v:group style="position:absolute;left:3857;top:-883;width:20;height:2" coordorigin="3857,-883" coordsize="20,2">
              <v:shape style="position:absolute;left:3857;top:-883;width:20;height:2" coordorigin="3857,-883" coordsize="20,0" path="m3857,-883l3876,-883e" filled="false" stroked="true" strokeweight=".47998pt" strokecolor="#000000">
                <v:path arrowok="t"/>
              </v:shape>
            </v:group>
            <v:group style="position:absolute;left:3876;top:-883;width:20;height:2" coordorigin="3876,-883" coordsize="20,2">
              <v:shape style="position:absolute;left:3876;top:-883;width:20;height:2" coordorigin="3876,-883" coordsize="20,0" path="m3876,-883l3896,-883e" filled="false" stroked="true" strokeweight=".47998pt" strokecolor="#000000">
                <v:path arrowok="t"/>
              </v:shape>
            </v:group>
            <v:group style="position:absolute;left:3896;top:-883;width:20;height:2" coordorigin="3896,-883" coordsize="20,2">
              <v:shape style="position:absolute;left:3896;top:-883;width:20;height:2" coordorigin="3896,-883" coordsize="20,0" path="m3896,-883l3915,-883e" filled="false" stroked="true" strokeweight=".47998pt" strokecolor="#000000">
                <v:path arrowok="t"/>
              </v:shape>
            </v:group>
            <v:group style="position:absolute;left:3915;top:-883;width:20;height:2" coordorigin="3915,-883" coordsize="20,2">
              <v:shape style="position:absolute;left:3915;top:-883;width:20;height:2" coordorigin="3915,-883" coordsize="20,0" path="m3915,-883l3934,-883e" filled="false" stroked="true" strokeweight=".47998pt" strokecolor="#000000">
                <v:path arrowok="t"/>
              </v:shape>
            </v:group>
            <v:group style="position:absolute;left:3934;top:-883;width:20;height:2" coordorigin="3934,-883" coordsize="20,2">
              <v:shape style="position:absolute;left:3934;top:-883;width:20;height:2" coordorigin="3934,-883" coordsize="20,0" path="m3934,-883l3953,-883e" filled="false" stroked="true" strokeweight=".47998pt" strokecolor="#000000">
                <v:path arrowok="t"/>
              </v:shape>
            </v:group>
            <v:group style="position:absolute;left:3953;top:-883;width:20;height:2" coordorigin="3953,-883" coordsize="20,2">
              <v:shape style="position:absolute;left:3953;top:-883;width:20;height:2" coordorigin="3953,-883" coordsize="20,0" path="m3953,-883l3972,-883e" filled="false" stroked="true" strokeweight=".47998pt" strokecolor="#000000">
                <v:path arrowok="t"/>
              </v:shape>
            </v:group>
            <v:group style="position:absolute;left:3972;top:-883;width:20;height:2" coordorigin="3972,-883" coordsize="20,2">
              <v:shape style="position:absolute;left:3972;top:-883;width:20;height:2" coordorigin="3972,-883" coordsize="20,0" path="m3972,-883l3992,-883e" filled="false" stroked="true" strokeweight=".47998pt" strokecolor="#000000">
                <v:path arrowok="t"/>
              </v:shape>
            </v:group>
            <v:group style="position:absolute;left:3992;top:-883;width:20;height:2" coordorigin="3992,-883" coordsize="20,2">
              <v:shape style="position:absolute;left:3992;top:-883;width:20;height:2" coordorigin="3992,-883" coordsize="20,0" path="m3992,-883l4011,-883e" filled="false" stroked="true" strokeweight=".47998pt" strokecolor="#000000">
                <v:path arrowok="t"/>
              </v:shape>
            </v:group>
            <v:group style="position:absolute;left:4011;top:-883;width:20;height:2" coordorigin="4011,-883" coordsize="20,2">
              <v:shape style="position:absolute;left:4011;top:-883;width:20;height:2" coordorigin="4011,-883" coordsize="20,0" path="m4011,-883l4031,-883e" filled="false" stroked="true" strokeweight=".47998pt" strokecolor="#000000">
                <v:path arrowok="t"/>
              </v:shape>
            </v:group>
            <v:group style="position:absolute;left:4031;top:-883;width:20;height:2" coordorigin="4031,-883" coordsize="20,2">
              <v:shape style="position:absolute;left:4031;top:-883;width:20;height:2" coordorigin="4031,-883" coordsize="20,0" path="m4031,-883l4050,-883e" filled="false" stroked="true" strokeweight=".47998pt" strokecolor="#000000">
                <v:path arrowok="t"/>
              </v:shape>
            </v:group>
            <v:group style="position:absolute;left:4050;top:-883;width:20;height:2" coordorigin="4050,-883" coordsize="20,2">
              <v:shape style="position:absolute;left:4050;top:-883;width:20;height:2" coordorigin="4050,-883" coordsize="20,0" path="m4050,-883l4069,-883e" filled="false" stroked="true" strokeweight=".47998pt" strokecolor="#000000">
                <v:path arrowok="t"/>
              </v:shape>
            </v:group>
            <v:group style="position:absolute;left:4069;top:-883;width:20;height:2" coordorigin="4069,-883" coordsize="20,2">
              <v:shape style="position:absolute;left:4069;top:-883;width:20;height:2" coordorigin="4069,-883" coordsize="20,0" path="m4069,-883l4088,-883e" filled="false" stroked="true" strokeweight=".47998pt" strokecolor="#000000">
                <v:path arrowok="t"/>
              </v:shape>
            </v:group>
            <v:group style="position:absolute;left:4088;top:-883;width:20;height:2" coordorigin="4088,-883" coordsize="20,2">
              <v:shape style="position:absolute;left:4088;top:-883;width:20;height:2" coordorigin="4088,-883" coordsize="20,0" path="m4088,-883l4107,-883e" filled="false" stroked="true" strokeweight=".47998pt" strokecolor="#000000">
                <v:path arrowok="t"/>
              </v:shape>
            </v:group>
            <v:group style="position:absolute;left:4107;top:-883;width:20;height:2" coordorigin="4107,-883" coordsize="20,2">
              <v:shape style="position:absolute;left:4107;top:-883;width:20;height:2" coordorigin="4107,-883" coordsize="20,0" path="m4107,-883l4127,-883e" filled="false" stroked="true" strokeweight=".47998pt" strokecolor="#000000">
                <v:path arrowok="t"/>
              </v:shape>
            </v:group>
            <v:group style="position:absolute;left:4127;top:-883;width:20;height:2" coordorigin="4127,-883" coordsize="20,2">
              <v:shape style="position:absolute;left:4127;top:-883;width:20;height:2" coordorigin="4127,-883" coordsize="20,0" path="m4127,-883l4146,-883e" filled="false" stroked="true" strokeweight=".47998pt" strokecolor="#000000">
                <v:path arrowok="t"/>
              </v:shape>
            </v:group>
            <v:group style="position:absolute;left:4146;top:-883;width:20;height:2" coordorigin="4146,-883" coordsize="20,2">
              <v:shape style="position:absolute;left:4146;top:-883;width:20;height:2" coordorigin="4146,-883" coordsize="20,0" path="m4146,-883l4165,-883e" filled="false" stroked="true" strokeweight=".47998pt" strokecolor="#000000">
                <v:path arrowok="t"/>
              </v:shape>
            </v:group>
            <v:group style="position:absolute;left:4165;top:-883;width:20;height:2" coordorigin="4165,-883" coordsize="20,2">
              <v:shape style="position:absolute;left:4165;top:-883;width:20;height:2" coordorigin="4165,-883" coordsize="20,0" path="m4165,-883l4184,-883e" filled="false" stroked="true" strokeweight=".47998pt" strokecolor="#000000">
                <v:path arrowok="t"/>
              </v:shape>
            </v:group>
            <v:group style="position:absolute;left:4184;top:-883;width:20;height:2" coordorigin="4184,-883" coordsize="20,2">
              <v:shape style="position:absolute;left:4184;top:-883;width:20;height:2" coordorigin="4184,-883" coordsize="20,0" path="m4184,-883l4203,-883e" filled="false" stroked="true" strokeweight=".47998pt" strokecolor="#000000">
                <v:path arrowok="t"/>
              </v:shape>
            </v:group>
            <v:group style="position:absolute;left:4203;top:-883;width:20;height:2" coordorigin="4203,-883" coordsize="20,2">
              <v:shape style="position:absolute;left:4203;top:-883;width:20;height:2" coordorigin="4203,-883" coordsize="20,0" path="m4203,-883l4223,-883e" filled="false" stroked="true" strokeweight=".47998pt" strokecolor="#000000">
                <v:path arrowok="t"/>
              </v:shape>
            </v:group>
            <v:group style="position:absolute;left:4223;top:-883;width:20;height:2" coordorigin="4223,-883" coordsize="20,2">
              <v:shape style="position:absolute;left:4223;top:-883;width:20;height:2" coordorigin="4223,-883" coordsize="20,0" path="m4223,-883l4242,-883e" filled="false" stroked="true" strokeweight=".47998pt" strokecolor="#000000">
                <v:path arrowok="t"/>
              </v:shape>
            </v:group>
            <v:group style="position:absolute;left:4242;top:-883;width:20;height:2" coordorigin="4242,-883" coordsize="20,2">
              <v:shape style="position:absolute;left:4242;top:-883;width:20;height:2" coordorigin="4242,-883" coordsize="20,0" path="m4242,-883l4261,-883e" filled="false" stroked="true" strokeweight=".47998pt" strokecolor="#000000">
                <v:path arrowok="t"/>
              </v:shape>
            </v:group>
            <v:group style="position:absolute;left:4261;top:-883;width:20;height:2" coordorigin="4261,-883" coordsize="20,2">
              <v:shape style="position:absolute;left:4261;top:-883;width:20;height:2" coordorigin="4261,-883" coordsize="20,0" path="m4261,-883l4280,-883e" filled="false" stroked="true" strokeweight=".47998pt" strokecolor="#000000">
                <v:path arrowok="t"/>
              </v:shape>
            </v:group>
            <v:group style="position:absolute;left:4280;top:-883;width:20;height:2" coordorigin="4280,-883" coordsize="20,2">
              <v:shape style="position:absolute;left:4280;top:-883;width:20;height:2" coordorigin="4280,-883" coordsize="20,0" path="m4280,-883l4299,-883e" filled="false" stroked="true" strokeweight=".47998pt" strokecolor="#000000">
                <v:path arrowok="t"/>
              </v:shape>
            </v:group>
            <v:group style="position:absolute;left:4299;top:-883;width:20;height:2" coordorigin="4299,-883" coordsize="20,2">
              <v:shape style="position:absolute;left:4299;top:-883;width:20;height:2" coordorigin="4299,-883" coordsize="20,0" path="m4299,-883l4319,-883e" filled="false" stroked="true" strokeweight=".47998pt" strokecolor="#000000">
                <v:path arrowok="t"/>
              </v:shape>
            </v:group>
            <v:group style="position:absolute;left:4319;top:-883;width:20;height:2" coordorigin="4319,-883" coordsize="20,2">
              <v:shape style="position:absolute;left:4319;top:-883;width:20;height:2" coordorigin="4319,-883" coordsize="20,0" path="m4319,-883l4338,-883e" filled="false" stroked="true" strokeweight=".47998pt" strokecolor="#000000">
                <v:path arrowok="t"/>
              </v:shape>
            </v:group>
            <v:group style="position:absolute;left:4338;top:-883;width:20;height:2" coordorigin="4338,-883" coordsize="20,2">
              <v:shape style="position:absolute;left:4338;top:-883;width:20;height:2" coordorigin="4338,-883" coordsize="20,0" path="m4338,-883l4357,-883e" filled="false" stroked="true" strokeweight=".47998pt" strokecolor="#000000">
                <v:path arrowok="t"/>
              </v:shape>
            </v:group>
            <v:group style="position:absolute;left:4357;top:-883;width:20;height:2" coordorigin="4357,-883" coordsize="20,2">
              <v:shape style="position:absolute;left:4357;top:-883;width:20;height:2" coordorigin="4357,-883" coordsize="20,0" path="m4357,-883l4376,-883e" filled="false" stroked="true" strokeweight=".47998pt" strokecolor="#000000">
                <v:path arrowok="t"/>
              </v:shape>
            </v:group>
            <v:group style="position:absolute;left:4376;top:-883;width:20;height:2" coordorigin="4376,-883" coordsize="20,2">
              <v:shape style="position:absolute;left:4376;top:-883;width:20;height:2" coordorigin="4376,-883" coordsize="20,0" path="m4376,-883l4395,-883e" filled="false" stroked="true" strokeweight=".47998pt" strokecolor="#000000">
                <v:path arrowok="t"/>
              </v:shape>
            </v:group>
            <v:group style="position:absolute;left:4395;top:-883;width:20;height:2" coordorigin="4395,-883" coordsize="20,2">
              <v:shape style="position:absolute;left:4395;top:-883;width:20;height:2" coordorigin="4395,-883" coordsize="20,0" path="m4395,-883l4415,-883e" filled="false" stroked="true" strokeweight=".47998pt" strokecolor="#000000">
                <v:path arrowok="t"/>
              </v:shape>
            </v:group>
            <v:group style="position:absolute;left:4415;top:-883;width:20;height:2" coordorigin="4415,-883" coordsize="20,2">
              <v:shape style="position:absolute;left:4415;top:-883;width:20;height:2" coordorigin="4415,-883" coordsize="20,0" path="m4415,-883l4434,-883e" filled="false" stroked="true" strokeweight=".47998pt" strokecolor="#000000">
                <v:path arrowok="t"/>
              </v:shape>
            </v:group>
            <v:group style="position:absolute;left:4434;top:-883;width:20;height:2" coordorigin="4434,-883" coordsize="20,2">
              <v:shape style="position:absolute;left:4434;top:-883;width:20;height:2" coordorigin="4434,-883" coordsize="20,0" path="m4434,-883l4453,-883e" filled="false" stroked="true" strokeweight=".47998pt" strokecolor="#000000">
                <v:path arrowok="t"/>
              </v:shape>
            </v:group>
            <v:group style="position:absolute;left:4453;top:-883;width:20;height:2" coordorigin="4453,-883" coordsize="20,2">
              <v:shape style="position:absolute;left:4453;top:-883;width:20;height:2" coordorigin="4453,-883" coordsize="20,0" path="m4453,-883l4472,-883e" filled="false" stroked="true" strokeweight=".47998pt" strokecolor="#000000">
                <v:path arrowok="t"/>
              </v:shape>
            </v:group>
            <v:group style="position:absolute;left:4472;top:-883;width:20;height:2" coordorigin="4472,-883" coordsize="20,2">
              <v:shape style="position:absolute;left:4472;top:-883;width:20;height:2" coordorigin="4472,-883" coordsize="20,0" path="m4472,-883l4491,-883e" filled="false" stroked="true" strokeweight=".47998pt" strokecolor="#000000">
                <v:path arrowok="t"/>
              </v:shape>
            </v:group>
            <v:group style="position:absolute;left:4491;top:-883;width:20;height:2" coordorigin="4491,-883" coordsize="20,2">
              <v:shape style="position:absolute;left:4491;top:-883;width:20;height:2" coordorigin="4491,-883" coordsize="20,0" path="m4491,-883l4511,-883e" filled="false" stroked="true" strokeweight=".47998pt" strokecolor="#000000">
                <v:path arrowok="t"/>
              </v:shape>
            </v:group>
            <v:group style="position:absolute;left:4511;top:-883;width:20;height:2" coordorigin="4511,-883" coordsize="20,2">
              <v:shape style="position:absolute;left:4511;top:-883;width:20;height:2" coordorigin="4511,-883" coordsize="20,0" path="m4511,-883l4530,-883e" filled="false" stroked="true" strokeweight=".47998pt" strokecolor="#000000">
                <v:path arrowok="t"/>
              </v:shape>
            </v:group>
            <v:group style="position:absolute;left:4530;top:-883;width:20;height:2" coordorigin="4530,-883" coordsize="20,2">
              <v:shape style="position:absolute;left:4530;top:-883;width:20;height:2" coordorigin="4530,-883" coordsize="20,0" path="m4530,-883l4549,-883e" filled="false" stroked="true" strokeweight=".47998pt" strokecolor="#000000">
                <v:path arrowok="t"/>
              </v:shape>
            </v:group>
            <v:group style="position:absolute;left:4549;top:-883;width:20;height:2" coordorigin="4549,-883" coordsize="20,2">
              <v:shape style="position:absolute;left:4549;top:-883;width:20;height:2" coordorigin="4549,-883" coordsize="20,0" path="m4549,-883l4568,-883e" filled="false" stroked="true" strokeweight=".47998pt" strokecolor="#000000">
                <v:path arrowok="t"/>
              </v:shape>
            </v:group>
            <v:group style="position:absolute;left:4568;top:-883;width:20;height:2" coordorigin="4568,-883" coordsize="20,2">
              <v:shape style="position:absolute;left:4568;top:-883;width:20;height:2" coordorigin="4568,-883" coordsize="20,0" path="m4568,-883l4587,-883e" filled="false" stroked="true" strokeweight=".47998pt" strokecolor="#000000">
                <v:path arrowok="t"/>
              </v:shape>
            </v:group>
            <v:group style="position:absolute;left:4587;top:-883;width:20;height:2" coordorigin="4587,-883" coordsize="20,2">
              <v:shape style="position:absolute;left:4587;top:-883;width:20;height:2" coordorigin="4587,-883" coordsize="20,0" path="m4587,-883l4607,-883e" filled="false" stroked="true" strokeweight=".47998pt" strokecolor="#000000">
                <v:path arrowok="t"/>
              </v:shape>
            </v:group>
            <v:group style="position:absolute;left:4607;top:-883;width:20;height:2" coordorigin="4607,-883" coordsize="20,2">
              <v:shape style="position:absolute;left:4607;top:-883;width:20;height:2" coordorigin="4607,-883" coordsize="20,0" path="m4607,-883l4626,-883e" filled="false" stroked="true" strokeweight=".47998pt" strokecolor="#000000">
                <v:path arrowok="t"/>
              </v:shape>
            </v:group>
            <v:group style="position:absolute;left:4626;top:-883;width:20;height:2" coordorigin="4626,-883" coordsize="20,2">
              <v:shape style="position:absolute;left:4626;top:-883;width:20;height:2" coordorigin="4626,-883" coordsize="20,0" path="m4626,-883l4645,-883e" filled="false" stroked="true" strokeweight=".47998pt" strokecolor="#000000">
                <v:path arrowok="t"/>
              </v:shape>
            </v:group>
            <v:group style="position:absolute;left:4645;top:-883;width:20;height:2" coordorigin="4645,-883" coordsize="20,2">
              <v:shape style="position:absolute;left:4645;top:-883;width:20;height:2" coordorigin="4645,-883" coordsize="20,0" path="m4645,-883l4664,-883e" filled="false" stroked="true" strokeweight=".47998pt" strokecolor="#000000">
                <v:path arrowok="t"/>
              </v:shape>
            </v:group>
            <v:group style="position:absolute;left:4664;top:-883;width:20;height:2" coordorigin="4664,-883" coordsize="20,2">
              <v:shape style="position:absolute;left:4664;top:-883;width:20;height:2" coordorigin="4664,-883" coordsize="20,0" path="m4664,-883l4683,-883e" filled="false" stroked="true" strokeweight=".47998pt" strokecolor="#000000">
                <v:path arrowok="t"/>
              </v:shape>
            </v:group>
            <v:group style="position:absolute;left:4683;top:-883;width:20;height:2" coordorigin="4683,-883" coordsize="20,2">
              <v:shape style="position:absolute;left:4683;top:-883;width:20;height:2" coordorigin="4683,-883" coordsize="20,0" path="m4683,-883l4703,-883e" filled="false" stroked="true" strokeweight=".47998pt" strokecolor="#000000">
                <v:path arrowok="t"/>
              </v:shape>
            </v:group>
            <v:group style="position:absolute;left:4703;top:-883;width:20;height:2" coordorigin="4703,-883" coordsize="20,2">
              <v:shape style="position:absolute;left:4703;top:-883;width:20;height:2" coordorigin="4703,-883" coordsize="20,0" path="m4703,-883l4722,-883e" filled="false" stroked="true" strokeweight=".47998pt" strokecolor="#000000">
                <v:path arrowok="t"/>
              </v:shape>
            </v:group>
            <v:group style="position:absolute;left:4722;top:-883;width:20;height:2" coordorigin="4722,-883" coordsize="20,2">
              <v:shape style="position:absolute;left:4722;top:-883;width:20;height:2" coordorigin="4722,-883" coordsize="20,0" path="m4722,-883l4741,-883e" filled="false" stroked="true" strokeweight=".47998pt" strokecolor="#000000">
                <v:path arrowok="t"/>
              </v:shape>
            </v:group>
            <v:group style="position:absolute;left:4741;top:-883;width:20;height:2" coordorigin="4741,-883" coordsize="20,2">
              <v:shape style="position:absolute;left:4741;top:-883;width:20;height:2" coordorigin="4741,-883" coordsize="20,0" path="m4741,-883l4760,-883e" filled="false" stroked="true" strokeweight=".47998pt" strokecolor="#000000">
                <v:path arrowok="t"/>
              </v:shape>
            </v:group>
            <v:group style="position:absolute;left:4760;top:-883;width:20;height:2" coordorigin="4760,-883" coordsize="20,2">
              <v:shape style="position:absolute;left:4760;top:-883;width:20;height:2" coordorigin="4760,-883" coordsize="20,0" path="m4760,-883l4779,-883e" filled="false" stroked="true" strokeweight=".47998pt" strokecolor="#000000">
                <v:path arrowok="t"/>
              </v:shape>
            </v:group>
            <v:group style="position:absolute;left:4779;top:-883;width:20;height:2" coordorigin="4779,-883" coordsize="20,2">
              <v:shape style="position:absolute;left:4779;top:-883;width:20;height:2" coordorigin="4779,-883" coordsize="20,0" path="m4779,-883l4799,-883e" filled="false" stroked="true" strokeweight=".47998pt" strokecolor="#000000">
                <v:path arrowok="t"/>
              </v:shape>
            </v:group>
            <v:group style="position:absolute;left:4799;top:-883;width:20;height:2" coordorigin="4799,-883" coordsize="20,2">
              <v:shape style="position:absolute;left:4799;top:-883;width:20;height:2" coordorigin="4799,-883" coordsize="20,0" path="m4799,-883l4818,-883e" filled="false" stroked="true" strokeweight=".47998pt" strokecolor="#000000">
                <v:path arrowok="t"/>
              </v:shape>
            </v:group>
            <v:group style="position:absolute;left:4818;top:-883;width:20;height:2" coordorigin="4818,-883" coordsize="20,2">
              <v:shape style="position:absolute;left:4818;top:-883;width:20;height:2" coordorigin="4818,-883" coordsize="20,0" path="m4818,-883l4837,-883e" filled="false" stroked="true" strokeweight=".47998pt" strokecolor="#000000">
                <v:path arrowok="t"/>
              </v:shape>
            </v:group>
            <v:group style="position:absolute;left:4837;top:-883;width:20;height:2" coordorigin="4837,-883" coordsize="20,2">
              <v:shape style="position:absolute;left:4837;top:-883;width:20;height:2" coordorigin="4837,-883" coordsize="20,0" path="m4837,-883l4856,-883e" filled="false" stroked="true" strokeweight=".47998pt" strokecolor="#000000">
                <v:path arrowok="t"/>
              </v:shape>
            </v:group>
            <v:group style="position:absolute;left:4856;top:-883;width:20;height:2" coordorigin="4856,-883" coordsize="20,2">
              <v:shape style="position:absolute;left:4856;top:-883;width:20;height:2" coordorigin="4856,-883" coordsize="20,0" path="m4856,-883l4875,-883e" filled="false" stroked="true" strokeweight=".47998pt" strokecolor="#000000">
                <v:path arrowok="t"/>
              </v:shape>
            </v:group>
            <v:group style="position:absolute;left:4875;top:-883;width:20;height:2" coordorigin="4875,-883" coordsize="20,2">
              <v:shape style="position:absolute;left:4875;top:-883;width:20;height:2" coordorigin="4875,-883" coordsize="20,0" path="m4875,-883l4895,-883e" filled="false" stroked="true" strokeweight=".47998pt" strokecolor="#000000">
                <v:path arrowok="t"/>
              </v:shape>
            </v:group>
            <v:group style="position:absolute;left:4895;top:-883;width:20;height:2" coordorigin="4895,-883" coordsize="20,2">
              <v:shape style="position:absolute;left:4895;top:-883;width:20;height:2" coordorigin="4895,-883" coordsize="20,0" path="m4895,-883l4914,-883e" filled="false" stroked="true" strokeweight=".47998pt" strokecolor="#000000">
                <v:path arrowok="t"/>
              </v:shape>
            </v:group>
            <v:group style="position:absolute;left:4914;top:-883;width:20;height:2" coordorigin="4914,-883" coordsize="20,2">
              <v:shape style="position:absolute;left:4914;top:-883;width:20;height:2" coordorigin="4914,-883" coordsize="20,0" path="m4914,-883l4933,-883e" filled="false" stroked="true" strokeweight=".47998pt" strokecolor="#000000">
                <v:path arrowok="t"/>
              </v:shape>
            </v:group>
            <v:group style="position:absolute;left:4933;top:-883;width:20;height:2" coordorigin="4933,-883" coordsize="20,2">
              <v:shape style="position:absolute;left:4933;top:-883;width:20;height:2" coordorigin="4933,-883" coordsize="20,0" path="m4933,-883l4952,-883e" filled="false" stroked="true" strokeweight=".47998pt" strokecolor="#000000">
                <v:path arrowok="t"/>
              </v:shape>
            </v:group>
            <v:group style="position:absolute;left:4952;top:-883;width:20;height:2" coordorigin="4952,-883" coordsize="20,2">
              <v:shape style="position:absolute;left:4952;top:-883;width:20;height:2" coordorigin="4952,-883" coordsize="20,0" path="m4952,-883l4971,-883e" filled="false" stroked="true" strokeweight=".47998pt" strokecolor="#000000">
                <v:path arrowok="t"/>
              </v:shape>
            </v:group>
            <v:group style="position:absolute;left:4971;top:-883;width:20;height:2" coordorigin="4971,-883" coordsize="20,2">
              <v:shape style="position:absolute;left:4971;top:-883;width:20;height:2" coordorigin="4971,-883" coordsize="20,0" path="m4971,-883l4991,-883e" filled="false" stroked="true" strokeweight=".47998pt" strokecolor="#000000">
                <v:path arrowok="t"/>
              </v:shape>
            </v:group>
            <v:group style="position:absolute;left:4991;top:-883;width:20;height:2" coordorigin="4991,-883" coordsize="20,2">
              <v:shape style="position:absolute;left:4991;top:-883;width:20;height:2" coordorigin="4991,-883" coordsize="20,0" path="m4991,-883l5010,-883e" filled="false" stroked="true" strokeweight=".47998pt" strokecolor="#000000">
                <v:path arrowok="t"/>
              </v:shape>
            </v:group>
            <v:group style="position:absolute;left:5010;top:-883;width:20;height:2" coordorigin="5010,-883" coordsize="20,2">
              <v:shape style="position:absolute;left:5010;top:-883;width:20;height:2" coordorigin="5010,-883" coordsize="20,0" path="m5010,-883l5029,-883e" filled="false" stroked="true" strokeweight=".47998pt" strokecolor="#000000">
                <v:path arrowok="t"/>
              </v:shape>
            </v:group>
            <v:group style="position:absolute;left:5029;top:-883;width:20;height:2" coordorigin="5029,-883" coordsize="20,2">
              <v:shape style="position:absolute;left:5029;top:-883;width:20;height:2" coordorigin="5029,-883" coordsize="20,0" path="m5029,-883l5048,-883e" filled="false" stroked="true" strokeweight=".47998pt" strokecolor="#000000">
                <v:path arrowok="t"/>
              </v:shape>
            </v:group>
            <v:group style="position:absolute;left:5048;top:-883;width:20;height:2" coordorigin="5048,-883" coordsize="20,2">
              <v:shape style="position:absolute;left:5048;top:-883;width:20;height:2" coordorigin="5048,-883" coordsize="20,0" path="m5048,-883l5067,-883e" filled="false" stroked="true" strokeweight=".47998pt" strokecolor="#000000">
                <v:path arrowok="t"/>
              </v:shape>
            </v:group>
            <v:group style="position:absolute;left:5067;top:-883;width:20;height:2" coordorigin="5067,-883" coordsize="20,2">
              <v:shape style="position:absolute;left:5067;top:-883;width:20;height:2" coordorigin="5067,-883" coordsize="20,0" path="m5067,-883l5087,-883e" filled="false" stroked="true" strokeweight=".47998pt" strokecolor="#000000">
                <v:path arrowok="t"/>
              </v:shape>
            </v:group>
            <v:group style="position:absolute;left:5087;top:-883;width:20;height:2" coordorigin="5087,-883" coordsize="20,2">
              <v:shape style="position:absolute;left:5087;top:-883;width:20;height:2" coordorigin="5087,-883" coordsize="20,0" path="m5087,-883l5106,-883e" filled="false" stroked="true" strokeweight=".47998pt" strokecolor="#000000">
                <v:path arrowok="t"/>
              </v:shape>
            </v:group>
            <v:group style="position:absolute;left:5106;top:-883;width:20;height:2" coordorigin="5106,-883" coordsize="20,2">
              <v:shape style="position:absolute;left:5106;top:-883;width:20;height:2" coordorigin="5106,-883" coordsize="20,0" path="m5106,-883l5125,-883e" filled="false" stroked="true" strokeweight=".47998pt" strokecolor="#000000">
                <v:path arrowok="t"/>
              </v:shape>
            </v:group>
            <v:group style="position:absolute;left:5125;top:-883;width:20;height:2" coordorigin="5125,-883" coordsize="20,2">
              <v:shape style="position:absolute;left:5125;top:-883;width:20;height:2" coordorigin="5125,-883" coordsize="20,0" path="m5125,-883l5144,-883e" filled="false" stroked="true" strokeweight=".47998pt" strokecolor="#000000">
                <v:path arrowok="t"/>
              </v:shape>
            </v:group>
            <v:group style="position:absolute;left:5144;top:-883;width:20;height:2" coordorigin="5144,-883" coordsize="20,2">
              <v:shape style="position:absolute;left:5144;top:-883;width:20;height:2" coordorigin="5144,-883" coordsize="20,0" path="m5144,-883l5163,-883e" filled="false" stroked="true" strokeweight=".47998pt" strokecolor="#000000">
                <v:path arrowok="t"/>
              </v:shape>
            </v:group>
            <v:group style="position:absolute;left:5163;top:-883;width:20;height:2" coordorigin="5163,-883" coordsize="20,2">
              <v:shape style="position:absolute;left:5163;top:-883;width:20;height:2" coordorigin="5163,-883" coordsize="20,0" path="m5163,-883l5183,-883e" filled="false" stroked="true" strokeweight=".47998pt" strokecolor="#000000">
                <v:path arrowok="t"/>
              </v:shape>
            </v:group>
            <v:group style="position:absolute;left:5183;top:-883;width:20;height:2" coordorigin="5183,-883" coordsize="20,2">
              <v:shape style="position:absolute;left:5183;top:-883;width:20;height:2" coordorigin="5183,-883" coordsize="20,0" path="m5183,-883l5202,-883e" filled="false" stroked="true" strokeweight=".47998pt" strokecolor="#000000">
                <v:path arrowok="t"/>
              </v:shape>
            </v:group>
            <v:group style="position:absolute;left:5202;top:-883;width:20;height:2" coordorigin="5202,-883" coordsize="20,2">
              <v:shape style="position:absolute;left:5202;top:-883;width:20;height:2" coordorigin="5202,-883" coordsize="20,0" path="m5202,-883l5221,-883e" filled="false" stroked="true" strokeweight=".47998pt" strokecolor="#000000">
                <v:path arrowok="t"/>
              </v:shape>
            </v:group>
            <v:group style="position:absolute;left:5221;top:-883;width:20;height:2" coordorigin="5221,-883" coordsize="20,2">
              <v:shape style="position:absolute;left:5221;top:-883;width:20;height:2" coordorigin="5221,-883" coordsize="20,0" path="m5221,-883l5240,-883e" filled="false" stroked="true" strokeweight=".47998pt" strokecolor="#000000">
                <v:path arrowok="t"/>
              </v:shape>
            </v:group>
            <v:group style="position:absolute;left:5240;top:-883;width:20;height:2" coordorigin="5240,-883" coordsize="20,2">
              <v:shape style="position:absolute;left:5240;top:-883;width:20;height:2" coordorigin="5240,-883" coordsize="20,0" path="m5240,-883l5259,-883e" filled="false" stroked="true" strokeweight=".47998pt" strokecolor="#000000">
                <v:path arrowok="t"/>
              </v:shape>
            </v:group>
            <v:group style="position:absolute;left:5259;top:-883;width:20;height:2" coordorigin="5259,-883" coordsize="20,2">
              <v:shape style="position:absolute;left:5259;top:-883;width:20;height:2" coordorigin="5259,-883" coordsize="20,0" path="m5259,-883l5279,-883e" filled="false" stroked="true" strokeweight=".47998pt" strokecolor="#000000">
                <v:path arrowok="t"/>
              </v:shape>
            </v:group>
            <v:group style="position:absolute;left:5279;top:-883;width:20;height:2" coordorigin="5279,-883" coordsize="20,2">
              <v:shape style="position:absolute;left:5279;top:-883;width:20;height:2" coordorigin="5279,-883" coordsize="20,0" path="m5279,-883l5298,-883e" filled="false" stroked="true" strokeweight=".47998pt" strokecolor="#000000">
                <v:path arrowok="t"/>
              </v:shape>
            </v:group>
            <v:group style="position:absolute;left:5298;top:-883;width:20;height:2" coordorigin="5298,-883" coordsize="20,2">
              <v:shape style="position:absolute;left:5298;top:-883;width:20;height:2" coordorigin="5298,-883" coordsize="20,0" path="m5298,-883l5317,-883e" filled="false" stroked="true" strokeweight=".47998pt" strokecolor="#000000">
                <v:path arrowok="t"/>
              </v:shape>
            </v:group>
            <v:group style="position:absolute;left:5317;top:-883;width:20;height:2" coordorigin="5317,-883" coordsize="20,2">
              <v:shape style="position:absolute;left:5317;top:-883;width:20;height:2" coordorigin="5317,-883" coordsize="20,0" path="m5317,-883l5336,-883e" filled="false" stroked="true" strokeweight=".47998pt" strokecolor="#000000">
                <v:path arrowok="t"/>
              </v:shape>
            </v:group>
            <v:group style="position:absolute;left:5336;top:-883;width:20;height:2" coordorigin="5336,-883" coordsize="20,2">
              <v:shape style="position:absolute;left:5336;top:-883;width:20;height:2" coordorigin="5336,-883" coordsize="20,0" path="m5336,-883l5355,-883e" filled="false" stroked="true" strokeweight=".47998pt" strokecolor="#000000">
                <v:path arrowok="t"/>
              </v:shape>
            </v:group>
            <v:group style="position:absolute;left:5355;top:-883;width:20;height:2" coordorigin="5355,-883" coordsize="20,2">
              <v:shape style="position:absolute;left:5355;top:-883;width:20;height:2" coordorigin="5355,-883" coordsize="20,0" path="m5355,-883l5375,-883e" filled="false" stroked="true" strokeweight=".47998pt" strokecolor="#000000">
                <v:path arrowok="t"/>
              </v:shape>
            </v:group>
            <v:group style="position:absolute;left:5375;top:-883;width:20;height:2" coordorigin="5375,-883" coordsize="20,2">
              <v:shape style="position:absolute;left:5375;top:-883;width:20;height:2" coordorigin="5375,-883" coordsize="20,0" path="m5375,-883l5394,-883e" filled="false" stroked="true" strokeweight=".47998pt" strokecolor="#000000">
                <v:path arrowok="t"/>
              </v:shape>
            </v:group>
            <v:group style="position:absolute;left:5394;top:-883;width:20;height:2" coordorigin="5394,-883" coordsize="20,2">
              <v:shape style="position:absolute;left:5394;top:-883;width:20;height:2" coordorigin="5394,-883" coordsize="20,0" path="m5394,-883l5413,-883e" filled="false" stroked="true" strokeweight=".47998pt" strokecolor="#000000">
                <v:path arrowok="t"/>
              </v:shape>
            </v:group>
            <v:group style="position:absolute;left:5413;top:-883;width:20;height:2" coordorigin="5413,-883" coordsize="20,2">
              <v:shape style="position:absolute;left:5413;top:-883;width:20;height:2" coordorigin="5413,-883" coordsize="20,0" path="m5413,-883l5432,-883e" filled="false" stroked="true" strokeweight=".47998pt" strokecolor="#000000">
                <v:path arrowok="t"/>
              </v:shape>
            </v:group>
            <v:group style="position:absolute;left:5432;top:-883;width:20;height:2" coordorigin="5432,-883" coordsize="20,2">
              <v:shape style="position:absolute;left:5432;top:-883;width:20;height:2" coordorigin="5432,-883" coordsize="20,0" path="m5432,-883l5451,-883e" filled="false" stroked="true" strokeweight=".47998pt" strokecolor="#000000">
                <v:path arrowok="t"/>
              </v:shape>
            </v:group>
            <v:group style="position:absolute;left:5451;top:-883;width:20;height:2" coordorigin="5451,-883" coordsize="20,2">
              <v:shape style="position:absolute;left:5451;top:-883;width:20;height:2" coordorigin="5451,-883" coordsize="20,0" path="m5451,-883l5471,-883e" filled="false" stroked="true" strokeweight=".47998pt" strokecolor="#000000">
                <v:path arrowok="t"/>
              </v:shape>
            </v:group>
            <v:group style="position:absolute;left:5471;top:-883;width:20;height:2" coordorigin="5471,-883" coordsize="20,2">
              <v:shape style="position:absolute;left:5471;top:-883;width:20;height:2" coordorigin="5471,-883" coordsize="20,0" path="m5471,-883l5490,-883e" filled="false" stroked="true" strokeweight=".47998pt" strokecolor="#000000">
                <v:path arrowok="t"/>
              </v:shape>
            </v:group>
            <v:group style="position:absolute;left:5490;top:-883;width:20;height:2" coordorigin="5490,-883" coordsize="20,2">
              <v:shape style="position:absolute;left:5490;top:-883;width:20;height:2" coordorigin="5490,-883" coordsize="20,0" path="m5490,-883l5509,-883e" filled="false" stroked="true" strokeweight=".47998pt" strokecolor="#000000">
                <v:path arrowok="t"/>
              </v:shape>
            </v:group>
            <v:group style="position:absolute;left:5509;top:-883;width:20;height:2" coordorigin="5509,-883" coordsize="20,2">
              <v:shape style="position:absolute;left:5509;top:-883;width:20;height:2" coordorigin="5509,-883" coordsize="20,0" path="m5509,-883l5528,-883e" filled="false" stroked="true" strokeweight=".47998pt" strokecolor="#000000">
                <v:path arrowok="t"/>
              </v:shape>
            </v:group>
            <v:group style="position:absolute;left:5528;top:-883;width:20;height:2" coordorigin="5528,-883" coordsize="20,2">
              <v:shape style="position:absolute;left:5528;top:-883;width:20;height:2" coordorigin="5528,-883" coordsize="20,0" path="m5528,-883l5547,-883e" filled="false" stroked="true" strokeweight=".47998pt" strokecolor="#000000">
                <v:path arrowok="t"/>
              </v:shape>
            </v:group>
            <v:group style="position:absolute;left:5547;top:-883;width:20;height:2" coordorigin="5547,-883" coordsize="20,2">
              <v:shape style="position:absolute;left:5547;top:-883;width:20;height:2" coordorigin="5547,-883" coordsize="20,0" path="m5547,-883l5567,-883e" filled="false" stroked="true" strokeweight=".47998pt" strokecolor="#000000">
                <v:path arrowok="t"/>
              </v:shape>
            </v:group>
            <v:group style="position:absolute;left:5567;top:-883;width:20;height:2" coordorigin="5567,-883" coordsize="20,2">
              <v:shape style="position:absolute;left:5567;top:-883;width:20;height:2" coordorigin="5567,-883" coordsize="20,0" path="m5567,-883l5586,-883e" filled="false" stroked="true" strokeweight=".47998pt" strokecolor="#000000">
                <v:path arrowok="t"/>
              </v:shape>
            </v:group>
            <v:group style="position:absolute;left:5586;top:-883;width:20;height:2" coordorigin="5586,-883" coordsize="20,2">
              <v:shape style="position:absolute;left:5586;top:-883;width:20;height:2" coordorigin="5586,-883" coordsize="20,0" path="m5586,-883l5605,-883e" filled="false" stroked="true" strokeweight=".47998pt" strokecolor="#000000">
                <v:path arrowok="t"/>
              </v:shape>
            </v:group>
            <v:group style="position:absolute;left:5605;top:-883;width:20;height:2" coordorigin="5605,-883" coordsize="20,2">
              <v:shape style="position:absolute;left:5605;top:-883;width:20;height:2" coordorigin="5605,-883" coordsize="20,0" path="m5605,-883l5624,-883e" filled="false" stroked="true" strokeweight=".47998pt" strokecolor="#000000">
                <v:path arrowok="t"/>
              </v:shape>
            </v:group>
            <v:group style="position:absolute;left:5624;top:-883;width:20;height:2" coordorigin="5624,-883" coordsize="20,2">
              <v:shape style="position:absolute;left:5624;top:-883;width:20;height:2" coordorigin="5624,-883" coordsize="20,0" path="m5624,-883l5643,-883e" filled="false" stroked="true" strokeweight=".47998pt" strokecolor="#000000">
                <v:path arrowok="t"/>
              </v:shape>
            </v:group>
            <v:group style="position:absolute;left:5643;top:-883;width:20;height:2" coordorigin="5643,-883" coordsize="20,2">
              <v:shape style="position:absolute;left:5643;top:-883;width:20;height:2" coordorigin="5643,-883" coordsize="20,0" path="m5643,-883l5663,-883e" filled="false" stroked="true" strokeweight=".47998pt" strokecolor="#000000">
                <v:path arrowok="t"/>
              </v:shape>
            </v:group>
            <v:group style="position:absolute;left:5663;top:-883;width:20;height:2" coordorigin="5663,-883" coordsize="20,2">
              <v:shape style="position:absolute;left:5663;top:-883;width:20;height:2" coordorigin="5663,-883" coordsize="20,0" path="m5663,-883l5682,-883e" filled="false" stroked="true" strokeweight=".47998pt" strokecolor="#000000">
                <v:path arrowok="t"/>
              </v:shape>
            </v:group>
            <v:group style="position:absolute;left:5682;top:-883;width:20;height:2" coordorigin="5682,-883" coordsize="20,2">
              <v:shape style="position:absolute;left:5682;top:-883;width:20;height:2" coordorigin="5682,-883" coordsize="20,0" path="m5682,-883l5701,-883e" filled="false" stroked="true" strokeweight=".47998pt" strokecolor="#000000">
                <v:path arrowok="t"/>
              </v:shape>
            </v:group>
            <v:group style="position:absolute;left:5701;top:-883;width:20;height:2" coordorigin="5701,-883" coordsize="20,2">
              <v:shape style="position:absolute;left:5701;top:-883;width:20;height:2" coordorigin="5701,-883" coordsize="20,0" path="m5701,-883l5720,-883e" filled="false" stroked="true" strokeweight=".47998pt" strokecolor="#000000">
                <v:path arrowok="t"/>
              </v:shape>
            </v:group>
            <v:group style="position:absolute;left:5720;top:-883;width:20;height:2" coordorigin="5720,-883" coordsize="20,2">
              <v:shape style="position:absolute;left:5720;top:-883;width:20;height:2" coordorigin="5720,-883" coordsize="20,0" path="m5720,-883l5739,-883e" filled="false" stroked="true" strokeweight=".47998pt" strokecolor="#000000">
                <v:path arrowok="t"/>
              </v:shape>
            </v:group>
            <v:group style="position:absolute;left:5739;top:-883;width:20;height:2" coordorigin="5739,-883" coordsize="20,2">
              <v:shape style="position:absolute;left:5739;top:-883;width:20;height:2" coordorigin="5739,-883" coordsize="20,0" path="m5739,-883l5759,-883e" filled="false" stroked="true" strokeweight=".47998pt" strokecolor="#000000">
                <v:path arrowok="t"/>
              </v:shape>
            </v:group>
            <v:group style="position:absolute;left:5759;top:-883;width:20;height:2" coordorigin="5759,-883" coordsize="20,2">
              <v:shape style="position:absolute;left:5759;top:-883;width:20;height:2" coordorigin="5759,-883" coordsize="20,0" path="m5759,-883l5778,-883e" filled="false" stroked="true" strokeweight=".47998pt" strokecolor="#000000">
                <v:path arrowok="t"/>
              </v:shape>
            </v:group>
            <v:group style="position:absolute;left:5778;top:-883;width:20;height:2" coordorigin="5778,-883" coordsize="20,2">
              <v:shape style="position:absolute;left:5778;top:-883;width:20;height:2" coordorigin="5778,-883" coordsize="20,0" path="m5778,-883l5797,-883e" filled="false" stroked="true" strokeweight=".47998pt" strokecolor="#000000">
                <v:path arrowok="t"/>
              </v:shape>
            </v:group>
            <v:group style="position:absolute;left:5797;top:-883;width:20;height:2" coordorigin="5797,-883" coordsize="20,2">
              <v:shape style="position:absolute;left:5797;top:-883;width:20;height:2" coordorigin="5797,-883" coordsize="20,0" path="m5797,-883l5816,-883e" filled="false" stroked="true" strokeweight=".47998pt" strokecolor="#000000">
                <v:path arrowok="t"/>
              </v:shape>
            </v:group>
            <v:group style="position:absolute;left:5816;top:-883;width:20;height:2" coordorigin="5816,-883" coordsize="20,2">
              <v:shape style="position:absolute;left:5816;top:-883;width:20;height:2" coordorigin="5816,-883" coordsize="20,0" path="m5816,-883l5835,-883e" filled="false" stroked="true" strokeweight=".47998pt" strokecolor="#000000">
                <v:path arrowok="t"/>
              </v:shape>
            </v:group>
            <v:group style="position:absolute;left:5835;top:-883;width:20;height:2" coordorigin="5835,-883" coordsize="20,2">
              <v:shape style="position:absolute;left:5835;top:-883;width:20;height:2" coordorigin="5835,-883" coordsize="20,0" path="m5835,-883l5855,-883e" filled="false" stroked="true" strokeweight=".47998pt" strokecolor="#000000">
                <v:path arrowok="t"/>
              </v:shape>
            </v:group>
            <v:group style="position:absolute;left:5855;top:-883;width:20;height:2" coordorigin="5855,-883" coordsize="20,2">
              <v:shape style="position:absolute;left:5855;top:-883;width:20;height:2" coordorigin="5855,-883" coordsize="20,0" path="m5855,-883l5874,-883e" filled="false" stroked="true" strokeweight=".47998pt" strokecolor="#000000">
                <v:path arrowok="t"/>
              </v:shape>
            </v:group>
            <v:group style="position:absolute;left:5874;top:-883;width:20;height:2" coordorigin="5874,-883" coordsize="20,2">
              <v:shape style="position:absolute;left:5874;top:-883;width:20;height:2" coordorigin="5874,-883" coordsize="20,0" path="m5874,-883l5893,-883e" filled="false" stroked="true" strokeweight=".47998pt" strokecolor="#000000">
                <v:path arrowok="t"/>
              </v:shape>
            </v:group>
            <v:group style="position:absolute;left:5893;top:-883;width:20;height:2" coordorigin="5893,-883" coordsize="20,2">
              <v:shape style="position:absolute;left:5893;top:-883;width:20;height:2" coordorigin="5893,-883" coordsize="20,0" path="m5893,-883l5912,-883e" filled="false" stroked="true" strokeweight=".47998pt" strokecolor="#000000">
                <v:path arrowok="t"/>
              </v:shape>
            </v:group>
            <v:group style="position:absolute;left:5912;top:-883;width:20;height:2" coordorigin="5912,-883" coordsize="20,2">
              <v:shape style="position:absolute;left:5912;top:-883;width:20;height:2" coordorigin="5912,-883" coordsize="20,0" path="m5912,-883l5931,-883e" filled="false" stroked="true" strokeweight=".47998pt" strokecolor="#000000">
                <v:path arrowok="t"/>
              </v:shape>
            </v:group>
            <v:group style="position:absolute;left:5931;top:-883;width:20;height:2" coordorigin="5931,-883" coordsize="20,2">
              <v:shape style="position:absolute;left:5931;top:-883;width:20;height:2" coordorigin="5931,-883" coordsize="20,0" path="m5931,-883l5951,-883e" filled="false" stroked="true" strokeweight=".47998pt" strokecolor="#000000">
                <v:path arrowok="t"/>
              </v:shape>
            </v:group>
            <v:group style="position:absolute;left:5951;top:-883;width:20;height:2" coordorigin="5951,-883" coordsize="20,2">
              <v:shape style="position:absolute;left:5951;top:-883;width:20;height:2" coordorigin="5951,-883" coordsize="20,0" path="m5951,-883l5970,-883e" filled="false" stroked="true" strokeweight=".47998pt" strokecolor="#000000">
                <v:path arrowok="t"/>
              </v:shape>
            </v:group>
            <v:group style="position:absolute;left:5970;top:-883;width:20;height:2" coordorigin="5970,-883" coordsize="20,2">
              <v:shape style="position:absolute;left:5970;top:-883;width:20;height:2" coordorigin="5970,-883" coordsize="20,0" path="m5970,-883l5989,-883e" filled="false" stroked="true" strokeweight=".47998pt" strokecolor="#000000">
                <v:path arrowok="t"/>
              </v:shape>
            </v:group>
            <v:group style="position:absolute;left:5989;top:-883;width:20;height:2" coordorigin="5989,-883" coordsize="20,2">
              <v:shape style="position:absolute;left:5989;top:-883;width:20;height:2" coordorigin="5989,-883" coordsize="20,0" path="m5989,-883l6008,-883e" filled="false" stroked="true" strokeweight=".47998pt" strokecolor="#000000">
                <v:path arrowok="t"/>
              </v:shape>
            </v:group>
            <v:group style="position:absolute;left:6008;top:-883;width:20;height:2" coordorigin="6008,-883" coordsize="20,2">
              <v:shape style="position:absolute;left:6008;top:-883;width:20;height:2" coordorigin="6008,-883" coordsize="20,0" path="m6008,-883l6027,-883e" filled="false" stroked="true" strokeweight=".47998pt" strokecolor="#000000">
                <v:path arrowok="t"/>
              </v:shape>
            </v:group>
            <v:group style="position:absolute;left:6027;top:-883;width:20;height:2" coordorigin="6027,-883" coordsize="20,2">
              <v:shape style="position:absolute;left:6027;top:-883;width:20;height:2" coordorigin="6027,-883" coordsize="20,0" path="m6027,-883l6047,-883e" filled="false" stroked="true" strokeweight=".47998pt" strokecolor="#000000">
                <v:path arrowok="t"/>
              </v:shape>
            </v:group>
            <v:group style="position:absolute;left:6047;top:-883;width:20;height:2" coordorigin="6047,-883" coordsize="20,2">
              <v:shape style="position:absolute;left:6047;top:-883;width:20;height:2" coordorigin="6047,-883" coordsize="20,0" path="m6047,-883l6066,-883e" filled="false" stroked="true" strokeweight=".47998pt" strokecolor="#000000">
                <v:path arrowok="t"/>
              </v:shape>
            </v:group>
            <v:group style="position:absolute;left:6066;top:-883;width:20;height:2" coordorigin="6066,-883" coordsize="20,2">
              <v:shape style="position:absolute;left:6066;top:-883;width:20;height:2" coordorigin="6066,-883" coordsize="20,0" path="m6066,-883l6085,-883e" filled="false" stroked="true" strokeweight=".47998pt" strokecolor="#000000">
                <v:path arrowok="t"/>
              </v:shape>
            </v:group>
            <v:group style="position:absolute;left:6085;top:-883;width:20;height:2" coordorigin="6085,-883" coordsize="20,2">
              <v:shape style="position:absolute;left:6085;top:-883;width:20;height:2" coordorigin="6085,-883" coordsize="20,0" path="m6085,-883l6104,-883e" filled="false" stroked="true" strokeweight=".47998pt" strokecolor="#000000">
                <v:path arrowok="t"/>
              </v:shape>
            </v:group>
            <v:group style="position:absolute;left:6104;top:-883;width:20;height:2" coordorigin="6104,-883" coordsize="20,2">
              <v:shape style="position:absolute;left:6104;top:-883;width:20;height:2" coordorigin="6104,-883" coordsize="20,0" path="m6104,-883l6123,-883e" filled="false" stroked="true" strokeweight=".47998pt" strokecolor="#000000">
                <v:path arrowok="t"/>
              </v:shape>
            </v:group>
            <v:group style="position:absolute;left:6123;top:-883;width:20;height:2" coordorigin="6123,-883" coordsize="20,2">
              <v:shape style="position:absolute;left:6123;top:-883;width:20;height:2" coordorigin="6123,-883" coordsize="20,0" path="m6123,-883l6143,-883e" filled="false" stroked="true" strokeweight=".47998pt" strokecolor="#000000">
                <v:path arrowok="t"/>
              </v:shape>
            </v:group>
            <v:group style="position:absolute;left:6143;top:-883;width:20;height:2" coordorigin="6143,-883" coordsize="20,2">
              <v:shape style="position:absolute;left:6143;top:-883;width:20;height:2" coordorigin="6143,-883" coordsize="20,0" path="m6143,-883l6162,-883e" filled="false" stroked="true" strokeweight=".47998pt" strokecolor="#000000">
                <v:path arrowok="t"/>
              </v:shape>
            </v:group>
            <v:group style="position:absolute;left:6162;top:-883;width:20;height:2" coordorigin="6162,-883" coordsize="20,2">
              <v:shape style="position:absolute;left:6162;top:-883;width:20;height:2" coordorigin="6162,-883" coordsize="20,0" path="m6162,-883l6181,-883e" filled="false" stroked="true" strokeweight=".47998pt" strokecolor="#000000">
                <v:path arrowok="t"/>
              </v:shape>
            </v:group>
            <v:group style="position:absolute;left:6181;top:-883;width:20;height:2" coordorigin="6181,-883" coordsize="20,2">
              <v:shape style="position:absolute;left:6181;top:-883;width:20;height:2" coordorigin="6181,-883" coordsize="20,0" path="m6181,-883l6200,-883e" filled="false" stroked="true" strokeweight=".47998pt" strokecolor="#000000">
                <v:path arrowok="t"/>
              </v:shape>
            </v:group>
            <v:group style="position:absolute;left:6200;top:-883;width:20;height:2" coordorigin="6200,-883" coordsize="20,2">
              <v:shape style="position:absolute;left:6200;top:-883;width:20;height:2" coordorigin="6200,-883" coordsize="20,0" path="m6200,-883l6219,-883e" filled="false" stroked="true" strokeweight=".47998pt" strokecolor="#000000">
                <v:path arrowok="t"/>
              </v:shape>
            </v:group>
            <v:group style="position:absolute;left:6219;top:-883;width:20;height:2" coordorigin="6219,-883" coordsize="20,2">
              <v:shape style="position:absolute;left:6219;top:-883;width:20;height:2" coordorigin="6219,-883" coordsize="20,0" path="m6219,-883l6239,-883e" filled="false" stroked="true" strokeweight=".47998pt" strokecolor="#000000">
                <v:path arrowok="t"/>
              </v:shape>
            </v:group>
            <v:group style="position:absolute;left:6239;top:-883;width:20;height:2" coordorigin="6239,-883" coordsize="20,2">
              <v:shape style="position:absolute;left:6239;top:-883;width:20;height:2" coordorigin="6239,-883" coordsize="20,0" path="m6239,-883l6258,-883e" filled="false" stroked="true" strokeweight=".47998pt" strokecolor="#000000">
                <v:path arrowok="t"/>
              </v:shape>
            </v:group>
            <v:group style="position:absolute;left:6258;top:-883;width:20;height:2" coordorigin="6258,-883" coordsize="20,2">
              <v:shape style="position:absolute;left:6258;top:-883;width:20;height:2" coordorigin="6258,-883" coordsize="20,0" path="m6258,-883l6277,-883e" filled="false" stroked="true" strokeweight=".47998pt" strokecolor="#000000">
                <v:path arrowok="t"/>
              </v:shape>
            </v:group>
            <v:group style="position:absolute;left:6277;top:-883;width:20;height:2" coordorigin="6277,-883" coordsize="20,2">
              <v:shape style="position:absolute;left:6277;top:-883;width:20;height:2" coordorigin="6277,-883" coordsize="20,0" path="m6277,-883l6296,-883e" filled="false" stroked="true" strokeweight=".47998pt" strokecolor="#000000">
                <v:path arrowok="t"/>
              </v:shape>
            </v:group>
            <v:group style="position:absolute;left:6296;top:-883;width:20;height:2" coordorigin="6296,-883" coordsize="20,2">
              <v:shape style="position:absolute;left:6296;top:-883;width:20;height:2" coordorigin="6296,-883" coordsize="20,0" path="m6296,-883l6315,-883e" filled="false" stroked="true" strokeweight=".47998pt" strokecolor="#000000">
                <v:path arrowok="t"/>
              </v:shape>
            </v:group>
            <v:group style="position:absolute;left:6315;top:-883;width:20;height:2" coordorigin="6315,-883" coordsize="20,2">
              <v:shape style="position:absolute;left:6315;top:-883;width:20;height:2" coordorigin="6315,-883" coordsize="20,0" path="m6315,-883l6335,-883e" filled="false" stroked="true" strokeweight=".47998pt" strokecolor="#000000">
                <v:path arrowok="t"/>
              </v:shape>
            </v:group>
            <v:group style="position:absolute;left:6335;top:-883;width:20;height:2" coordorigin="6335,-883" coordsize="20,2">
              <v:shape style="position:absolute;left:6335;top:-883;width:20;height:2" coordorigin="6335,-883" coordsize="20,0" path="m6335,-883l6354,-883e" filled="false" stroked="true" strokeweight=".47998pt" strokecolor="#000000">
                <v:path arrowok="t"/>
              </v:shape>
            </v:group>
            <v:group style="position:absolute;left:6354;top:-883;width:20;height:2" coordorigin="6354,-883" coordsize="20,2">
              <v:shape style="position:absolute;left:6354;top:-883;width:20;height:2" coordorigin="6354,-883" coordsize="20,0" path="m6354,-883l6373,-883e" filled="false" stroked="true" strokeweight=".47998pt" strokecolor="#000000">
                <v:path arrowok="t"/>
              </v:shape>
            </v:group>
            <v:group style="position:absolute;left:6373;top:-883;width:20;height:2" coordorigin="6373,-883" coordsize="20,2">
              <v:shape style="position:absolute;left:6373;top:-883;width:20;height:2" coordorigin="6373,-883" coordsize="20,0" path="m6373,-883l6392,-883e" filled="false" stroked="true" strokeweight=".47998pt" strokecolor="#000000">
                <v:path arrowok="t"/>
              </v:shape>
            </v:group>
            <v:group style="position:absolute;left:6392;top:-883;width:20;height:2" coordorigin="6392,-883" coordsize="20,2">
              <v:shape style="position:absolute;left:6392;top:-883;width:20;height:2" coordorigin="6392,-883" coordsize="20,0" path="m6392,-883l6411,-883e" filled="false" stroked="true" strokeweight=".47998pt" strokecolor="#000000">
                <v:path arrowok="t"/>
              </v:shape>
            </v:group>
            <v:group style="position:absolute;left:6411;top:-883;width:20;height:2" coordorigin="6411,-883" coordsize="20,2">
              <v:shape style="position:absolute;left:6411;top:-883;width:20;height:2" coordorigin="6411,-883" coordsize="20,0" path="m6411,-883l6431,-883e" filled="false" stroked="true" strokeweight=".47998pt" strokecolor="#000000">
                <v:path arrowok="t"/>
              </v:shape>
            </v:group>
            <v:group style="position:absolute;left:6431;top:-883;width:20;height:2" coordorigin="6431,-883" coordsize="20,2">
              <v:shape style="position:absolute;left:6431;top:-883;width:20;height:2" coordorigin="6431,-883" coordsize="20,0" path="m6431,-883l6450,-883e" filled="false" stroked="true" strokeweight=".47998pt" strokecolor="#000000">
                <v:path arrowok="t"/>
              </v:shape>
            </v:group>
            <v:group style="position:absolute;left:6450;top:-883;width:20;height:2" coordorigin="6450,-883" coordsize="20,2">
              <v:shape style="position:absolute;left:6450;top:-883;width:20;height:2" coordorigin="6450,-883" coordsize="20,0" path="m6450,-883l6469,-883e" filled="false" stroked="true" strokeweight=".47998pt" strokecolor="#000000">
                <v:path arrowok="t"/>
              </v:shape>
            </v:group>
            <v:group style="position:absolute;left:6469;top:-883;width:20;height:2" coordorigin="6469,-883" coordsize="20,2">
              <v:shape style="position:absolute;left:6469;top:-883;width:20;height:2" coordorigin="6469,-883" coordsize="20,0" path="m6469,-883l6488,-883e" filled="false" stroked="true" strokeweight=".47998pt" strokecolor="#000000">
                <v:path arrowok="t"/>
              </v:shape>
            </v:group>
            <v:group style="position:absolute;left:6488;top:-883;width:20;height:2" coordorigin="6488,-883" coordsize="20,2">
              <v:shape style="position:absolute;left:6488;top:-883;width:20;height:2" coordorigin="6488,-883" coordsize="20,0" path="m6488,-883l6507,-883e" filled="false" stroked="true" strokeweight=".47998pt" strokecolor="#000000">
                <v:path arrowok="t"/>
              </v:shape>
            </v:group>
            <v:group style="position:absolute;left:6507;top:-883;width:20;height:2" coordorigin="6507,-883" coordsize="20,2">
              <v:shape style="position:absolute;left:6507;top:-883;width:20;height:2" coordorigin="6507,-883" coordsize="20,0" path="m6507,-883l6527,-883e" filled="false" stroked="true" strokeweight=".47998pt" strokecolor="#000000">
                <v:path arrowok="t"/>
              </v:shape>
            </v:group>
            <v:group style="position:absolute;left:6527;top:-883;width:20;height:2" coordorigin="6527,-883" coordsize="20,2">
              <v:shape style="position:absolute;left:6527;top:-883;width:20;height:2" coordorigin="6527,-883" coordsize="20,0" path="m6527,-883l6546,-883e" filled="false" stroked="true" strokeweight=".47998pt" strokecolor="#000000">
                <v:path arrowok="t"/>
              </v:shape>
            </v:group>
            <v:group style="position:absolute;left:6546;top:-883;width:20;height:2" coordorigin="6546,-883" coordsize="20,2">
              <v:shape style="position:absolute;left:6546;top:-883;width:20;height:2" coordorigin="6546,-883" coordsize="20,0" path="m6546,-883l6565,-883e" filled="false" stroked="true" strokeweight=".47998pt" strokecolor="#000000">
                <v:path arrowok="t"/>
              </v:shape>
            </v:group>
            <v:group style="position:absolute;left:6565;top:-883;width:20;height:2" coordorigin="6565,-883" coordsize="20,2">
              <v:shape style="position:absolute;left:6565;top:-883;width:20;height:2" coordorigin="6565,-883" coordsize="20,0" path="m6565,-883l6584,-883e" filled="false" stroked="true" strokeweight=".47998pt" strokecolor="#000000">
                <v:path arrowok="t"/>
              </v:shape>
            </v:group>
            <v:group style="position:absolute;left:6584;top:-883;width:20;height:2" coordorigin="6584,-883" coordsize="20,2">
              <v:shape style="position:absolute;left:6584;top:-883;width:20;height:2" coordorigin="6584,-883" coordsize="20,0" path="m6584,-883l6603,-883e" filled="false" stroked="true" strokeweight=".47998pt" strokecolor="#000000">
                <v:path arrowok="t"/>
              </v:shape>
            </v:group>
            <v:group style="position:absolute;left:6603;top:-883;width:20;height:2" coordorigin="6603,-883" coordsize="20,2">
              <v:shape style="position:absolute;left:6603;top:-883;width:20;height:2" coordorigin="6603,-883" coordsize="20,0" path="m6603,-883l6623,-883e" filled="false" stroked="true" strokeweight=".47998pt" strokecolor="#000000">
                <v:path arrowok="t"/>
              </v:shape>
            </v:group>
            <v:group style="position:absolute;left:6623;top:-883;width:20;height:2" coordorigin="6623,-883" coordsize="20,2">
              <v:shape style="position:absolute;left:6623;top:-883;width:20;height:2" coordorigin="6623,-883" coordsize="20,0" path="m6623,-883l6642,-883e" filled="false" stroked="true" strokeweight=".47998pt" strokecolor="#000000">
                <v:path arrowok="t"/>
              </v:shape>
            </v:group>
            <v:group style="position:absolute;left:6642;top:-883;width:20;height:2" coordorigin="6642,-883" coordsize="20,2">
              <v:shape style="position:absolute;left:6642;top:-883;width:20;height:2" coordorigin="6642,-883" coordsize="20,0" path="m6642,-883l6661,-883e" filled="false" stroked="true" strokeweight=".47998pt" strokecolor="#000000">
                <v:path arrowok="t"/>
              </v:shape>
            </v:group>
            <v:group style="position:absolute;left:6661;top:-883;width:20;height:2" coordorigin="6661,-883" coordsize="20,2">
              <v:shape style="position:absolute;left:6661;top:-883;width:20;height:2" coordorigin="6661,-883" coordsize="20,0" path="m6661,-883l6681,-883e" filled="false" stroked="true" strokeweight=".47998pt" strokecolor="#000000">
                <v:path arrowok="t"/>
              </v:shape>
            </v:group>
            <v:group style="position:absolute;left:6681;top:-883;width:20;height:2" coordorigin="6681,-883" coordsize="20,2">
              <v:shape style="position:absolute;left:6681;top:-883;width:20;height:2" coordorigin="6681,-883" coordsize="20,0" path="m6681,-883l6700,-883e" filled="false" stroked="true" strokeweight=".47998pt" strokecolor="#000000">
                <v:path arrowok="t"/>
              </v:shape>
            </v:group>
            <v:group style="position:absolute;left:6700;top:-883;width:20;height:2" coordorigin="6700,-883" coordsize="20,2">
              <v:shape style="position:absolute;left:6700;top:-883;width:20;height:2" coordorigin="6700,-883" coordsize="20,0" path="m6700,-883l6719,-883e" filled="false" stroked="true" strokeweight=".47998pt" strokecolor="#000000">
                <v:path arrowok="t"/>
              </v:shape>
            </v:group>
            <v:group style="position:absolute;left:6719;top:-883;width:20;height:2" coordorigin="6719,-883" coordsize="20,2">
              <v:shape style="position:absolute;left:6719;top:-883;width:20;height:2" coordorigin="6719,-883" coordsize="20,0" path="m6719,-883l6738,-883e" filled="false" stroked="true" strokeweight=".47998pt" strokecolor="#000000">
                <v:path arrowok="t"/>
              </v:shape>
            </v:group>
            <v:group style="position:absolute;left:6738;top:-883;width:20;height:2" coordorigin="6738,-883" coordsize="20,2">
              <v:shape style="position:absolute;left:6738;top:-883;width:20;height:2" coordorigin="6738,-883" coordsize="20,0" path="m6738,-883l6757,-883e" filled="false" stroked="true" strokeweight=".47998pt" strokecolor="#000000">
                <v:path arrowok="t"/>
              </v:shape>
            </v:group>
            <v:group style="position:absolute;left:6757;top:-883;width:20;height:2" coordorigin="6757,-883" coordsize="20,2">
              <v:shape style="position:absolute;left:6757;top:-883;width:20;height:2" coordorigin="6757,-883" coordsize="20,0" path="m6757,-883l6777,-883e" filled="false" stroked="true" strokeweight=".47998pt" strokecolor="#000000">
                <v:path arrowok="t"/>
              </v:shape>
            </v:group>
            <v:group style="position:absolute;left:6777;top:-883;width:20;height:2" coordorigin="6777,-883" coordsize="20,2">
              <v:shape style="position:absolute;left:6777;top:-883;width:20;height:2" coordorigin="6777,-883" coordsize="20,0" path="m6777,-883l6796,-883e" filled="false" stroked="true" strokeweight=".47998pt" strokecolor="#000000">
                <v:path arrowok="t"/>
              </v:shape>
            </v:group>
            <v:group style="position:absolute;left:6796;top:-883;width:20;height:2" coordorigin="6796,-883" coordsize="20,2">
              <v:shape style="position:absolute;left:6796;top:-883;width:20;height:2" coordorigin="6796,-883" coordsize="20,0" path="m6796,-883l6815,-883e" filled="false" stroked="true" strokeweight=".47998pt" strokecolor="#000000">
                <v:path arrowok="t"/>
              </v:shape>
            </v:group>
            <v:group style="position:absolute;left:6815;top:-883;width:20;height:2" coordorigin="6815,-883" coordsize="20,2">
              <v:shape style="position:absolute;left:6815;top:-883;width:20;height:2" coordorigin="6815,-883" coordsize="20,0" path="m6815,-883l6834,-883e" filled="false" stroked="true" strokeweight=".47998pt" strokecolor="#000000">
                <v:path arrowok="t"/>
              </v:shape>
            </v:group>
            <v:group style="position:absolute;left:6834;top:-883;width:20;height:2" coordorigin="6834,-883" coordsize="20,2">
              <v:shape style="position:absolute;left:6834;top:-883;width:20;height:2" coordorigin="6834,-883" coordsize="20,0" path="m6834,-883l6853,-883e" filled="false" stroked="true" strokeweight=".47998pt" strokecolor="#000000">
                <v:path arrowok="t"/>
              </v:shape>
            </v:group>
            <v:group style="position:absolute;left:6853;top:-883;width:20;height:2" coordorigin="6853,-883" coordsize="20,2">
              <v:shape style="position:absolute;left:6853;top:-883;width:20;height:2" coordorigin="6853,-883" coordsize="20,0" path="m6853,-883l6873,-883e" filled="false" stroked="true" strokeweight=".47998pt" strokecolor="#000000">
                <v:path arrowok="t"/>
              </v:shape>
            </v:group>
            <v:group style="position:absolute;left:6873;top:-883;width:20;height:2" coordorigin="6873,-883" coordsize="20,2">
              <v:shape style="position:absolute;left:6873;top:-883;width:20;height:2" coordorigin="6873,-883" coordsize="20,0" path="m6873,-883l6892,-883e" filled="false" stroked="true" strokeweight=".47998pt" strokecolor="#000000">
                <v:path arrowok="t"/>
              </v:shape>
            </v:group>
            <v:group style="position:absolute;left:6892;top:-883;width:20;height:2" coordorigin="6892,-883" coordsize="20,2">
              <v:shape style="position:absolute;left:6892;top:-883;width:20;height:2" coordorigin="6892,-883" coordsize="20,0" path="m6892,-883l6911,-883e" filled="false" stroked="true" strokeweight=".47998pt" strokecolor="#000000">
                <v:path arrowok="t"/>
              </v:shape>
            </v:group>
            <v:group style="position:absolute;left:6911;top:-883;width:20;height:2" coordorigin="6911,-883" coordsize="20,2">
              <v:shape style="position:absolute;left:6911;top:-883;width:20;height:2" coordorigin="6911,-883" coordsize="20,0" path="m6911,-883l6930,-883e" filled="false" stroked="true" strokeweight=".47998pt" strokecolor="#000000">
                <v:path arrowok="t"/>
              </v:shape>
            </v:group>
            <v:group style="position:absolute;left:6930;top:-883;width:20;height:2" coordorigin="6930,-883" coordsize="20,2">
              <v:shape style="position:absolute;left:6930;top:-883;width:20;height:2" coordorigin="6930,-883" coordsize="20,0" path="m6930,-883l6949,-883e" filled="false" stroked="true" strokeweight=".47998pt" strokecolor="#000000">
                <v:path arrowok="t"/>
              </v:shape>
            </v:group>
            <v:group style="position:absolute;left:6949;top:-883;width:20;height:2" coordorigin="6949,-883" coordsize="20,2">
              <v:shape style="position:absolute;left:6949;top:-883;width:20;height:2" coordorigin="6949,-883" coordsize="20,0" path="m6949,-883l6969,-883e" filled="false" stroked="true" strokeweight=".47998pt" strokecolor="#000000">
                <v:path arrowok="t"/>
              </v:shape>
            </v:group>
            <v:group style="position:absolute;left:6969;top:-883;width:20;height:2" coordorigin="6969,-883" coordsize="20,2">
              <v:shape style="position:absolute;left:6969;top:-883;width:20;height:2" coordorigin="6969,-883" coordsize="20,0" path="m6969,-883l6988,-883e" filled="false" stroked="true" strokeweight=".47998pt" strokecolor="#000000">
                <v:path arrowok="t"/>
              </v:shape>
            </v:group>
            <v:group style="position:absolute;left:6988;top:-883;width:20;height:2" coordorigin="6988,-883" coordsize="20,2">
              <v:shape style="position:absolute;left:6988;top:-883;width:20;height:2" coordorigin="6988,-883" coordsize="20,0" path="m6988,-883l7007,-883e" filled="false" stroked="true" strokeweight=".47998pt" strokecolor="#000000">
                <v:path arrowok="t"/>
              </v:shape>
            </v:group>
            <v:group style="position:absolute;left:7007;top:-883;width:20;height:2" coordorigin="7007,-883" coordsize="20,2">
              <v:shape style="position:absolute;left:7007;top:-883;width:20;height:2" coordorigin="7007,-883" coordsize="20,0" path="m7007,-883l7026,-883e" filled="false" stroked="true" strokeweight=".47998pt" strokecolor="#000000">
                <v:path arrowok="t"/>
              </v:shape>
            </v:group>
            <v:group style="position:absolute;left:7026;top:-883;width:20;height:2" coordorigin="7026,-883" coordsize="20,2">
              <v:shape style="position:absolute;left:7026;top:-883;width:20;height:2" coordorigin="7026,-883" coordsize="20,0" path="m7026,-883l7045,-883e" filled="false" stroked="true" strokeweight=".47998pt" strokecolor="#000000">
                <v:path arrowok="t"/>
              </v:shape>
            </v:group>
            <v:group style="position:absolute;left:7045;top:-883;width:20;height:2" coordorigin="7045,-883" coordsize="20,2">
              <v:shape style="position:absolute;left:7045;top:-883;width:20;height:2" coordorigin="7045,-883" coordsize="20,0" path="m7045,-883l7065,-883e" filled="false" stroked="true" strokeweight=".47998pt" strokecolor="#000000">
                <v:path arrowok="t"/>
              </v:shape>
            </v:group>
            <v:group style="position:absolute;left:7065;top:-883;width:20;height:2" coordorigin="7065,-883" coordsize="20,2">
              <v:shape style="position:absolute;left:7065;top:-883;width:20;height:2" coordorigin="7065,-883" coordsize="20,0" path="m7065,-883l7084,-883e" filled="false" stroked="true" strokeweight=".47998pt" strokecolor="#000000">
                <v:path arrowok="t"/>
              </v:shape>
            </v:group>
            <v:group style="position:absolute;left:7084;top:-883;width:20;height:2" coordorigin="7084,-883" coordsize="20,2">
              <v:shape style="position:absolute;left:7084;top:-883;width:20;height:2" coordorigin="7084,-883" coordsize="20,0" path="m7084,-883l7103,-883e" filled="false" stroked="true" strokeweight=".47998pt" strokecolor="#000000">
                <v:path arrowok="t"/>
              </v:shape>
            </v:group>
            <v:group style="position:absolute;left:7103;top:-883;width:20;height:2" coordorigin="7103,-883" coordsize="20,2">
              <v:shape style="position:absolute;left:7103;top:-883;width:20;height:2" coordorigin="7103,-883" coordsize="20,0" path="m7103,-883l7122,-883e" filled="false" stroked="true" strokeweight=".47998pt" strokecolor="#000000">
                <v:path arrowok="t"/>
              </v:shape>
            </v:group>
            <v:group style="position:absolute;left:7122;top:-883;width:20;height:2" coordorigin="7122,-883" coordsize="20,2">
              <v:shape style="position:absolute;left:7122;top:-883;width:20;height:2" coordorigin="7122,-883" coordsize="20,0" path="m7122,-883l7141,-883e" filled="false" stroked="true" strokeweight=".47998pt" strokecolor="#000000">
                <v:path arrowok="t"/>
              </v:shape>
            </v:group>
            <v:group style="position:absolute;left:7141;top:-883;width:20;height:2" coordorigin="7141,-883" coordsize="20,2">
              <v:shape style="position:absolute;left:7141;top:-883;width:20;height:2" coordorigin="7141,-883" coordsize="20,0" path="m7141,-883l7161,-883e" filled="false" stroked="true" strokeweight=".47998pt" strokecolor="#000000">
                <v:path arrowok="t"/>
              </v:shape>
            </v:group>
            <v:group style="position:absolute;left:7161;top:-883;width:20;height:2" coordorigin="7161,-883" coordsize="20,2">
              <v:shape style="position:absolute;left:7161;top:-883;width:20;height:2" coordorigin="7161,-883" coordsize="20,0" path="m7161,-883l7180,-883e" filled="false" stroked="true" strokeweight=".47998pt" strokecolor="#000000">
                <v:path arrowok="t"/>
              </v:shape>
            </v:group>
            <v:group style="position:absolute;left:7180;top:-883;width:20;height:2" coordorigin="7180,-883" coordsize="20,2">
              <v:shape style="position:absolute;left:7180;top:-883;width:20;height:2" coordorigin="7180,-883" coordsize="20,0" path="m7180,-883l7199,-883e" filled="false" stroked="true" strokeweight=".47998pt" strokecolor="#000000">
                <v:path arrowok="t"/>
              </v:shape>
            </v:group>
            <v:group style="position:absolute;left:7199;top:-883;width:20;height:2" coordorigin="7199,-883" coordsize="20,2">
              <v:shape style="position:absolute;left:7199;top:-883;width:20;height:2" coordorigin="7199,-883" coordsize="20,0" path="m7199,-883l7218,-883e" filled="false" stroked="true" strokeweight=".47998pt" strokecolor="#000000">
                <v:path arrowok="t"/>
              </v:shape>
            </v:group>
            <v:group style="position:absolute;left:7218;top:-883;width:20;height:2" coordorigin="7218,-883" coordsize="20,2">
              <v:shape style="position:absolute;left:7218;top:-883;width:20;height:2" coordorigin="7218,-883" coordsize="20,0" path="m7218,-883l7237,-883e" filled="false" stroked="true" strokeweight=".47998pt" strokecolor="#000000">
                <v:path arrowok="t"/>
              </v:shape>
            </v:group>
            <v:group style="position:absolute;left:7237;top:-883;width:20;height:2" coordorigin="7237,-883" coordsize="20,2">
              <v:shape style="position:absolute;left:7237;top:-883;width:20;height:2" coordorigin="7237,-883" coordsize="20,0" path="m7237,-883l7257,-883e" filled="false" stroked="true" strokeweight=".47998pt" strokecolor="#000000">
                <v:path arrowok="t"/>
              </v:shape>
            </v:group>
            <v:group style="position:absolute;left:7257;top:-883;width:20;height:2" coordorigin="7257,-883" coordsize="20,2">
              <v:shape style="position:absolute;left:7257;top:-883;width:20;height:2" coordorigin="7257,-883" coordsize="20,0" path="m7257,-883l7276,-883e" filled="false" stroked="true" strokeweight=".47998pt" strokecolor="#000000">
                <v:path arrowok="t"/>
              </v:shape>
            </v:group>
            <v:group style="position:absolute;left:7276;top:-883;width:20;height:2" coordorigin="7276,-883" coordsize="20,2">
              <v:shape style="position:absolute;left:7276;top:-883;width:20;height:2" coordorigin="7276,-883" coordsize="20,0" path="m7276,-883l7295,-883e" filled="false" stroked="true" strokeweight=".47998pt" strokecolor="#000000">
                <v:path arrowok="t"/>
              </v:shape>
            </v:group>
            <v:group style="position:absolute;left:7295;top:-883;width:20;height:2" coordorigin="7295,-883" coordsize="20,2">
              <v:shape style="position:absolute;left:7295;top:-883;width:20;height:2" coordorigin="7295,-883" coordsize="20,0" path="m7295,-883l7314,-883e" filled="false" stroked="true" strokeweight=".47998pt" strokecolor="#000000">
                <v:path arrowok="t"/>
              </v:shape>
            </v:group>
            <v:group style="position:absolute;left:7314;top:-883;width:20;height:2" coordorigin="7314,-883" coordsize="20,2">
              <v:shape style="position:absolute;left:7314;top:-883;width:20;height:2" coordorigin="7314,-883" coordsize="20,0" path="m7314,-883l7333,-883e" filled="false" stroked="true" strokeweight=".47998pt" strokecolor="#000000">
                <v:path arrowok="t"/>
              </v:shape>
            </v:group>
            <v:group style="position:absolute;left:7333;top:-883;width:20;height:2" coordorigin="7333,-883" coordsize="20,2">
              <v:shape style="position:absolute;left:7333;top:-883;width:20;height:2" coordorigin="7333,-883" coordsize="20,0" path="m7333,-883l7353,-883e" filled="false" stroked="true" strokeweight=".47998pt" strokecolor="#000000">
                <v:path arrowok="t"/>
              </v:shape>
            </v:group>
            <v:group style="position:absolute;left:7353;top:-883;width:20;height:2" coordorigin="7353,-883" coordsize="20,2">
              <v:shape style="position:absolute;left:7353;top:-883;width:20;height:2" coordorigin="7353,-883" coordsize="20,0" path="m7353,-883l7372,-883e" filled="false" stroked="true" strokeweight=".47998pt" strokecolor="#000000">
                <v:path arrowok="t"/>
              </v:shape>
            </v:group>
            <v:group style="position:absolute;left:7372;top:-883;width:20;height:2" coordorigin="7372,-883" coordsize="20,2">
              <v:shape style="position:absolute;left:7372;top:-883;width:20;height:2" coordorigin="7372,-883" coordsize="20,0" path="m7372,-883l7391,-883e" filled="false" stroked="true" strokeweight=".47998pt" strokecolor="#000000">
                <v:path arrowok="t"/>
              </v:shape>
            </v:group>
            <v:group style="position:absolute;left:7391;top:-883;width:20;height:2" coordorigin="7391,-883" coordsize="20,2">
              <v:shape style="position:absolute;left:7391;top:-883;width:20;height:2" coordorigin="7391,-883" coordsize="20,0" path="m7391,-883l7410,-883e" filled="false" stroked="true" strokeweight=".47998pt" strokecolor="#000000">
                <v:path arrowok="t"/>
              </v:shape>
            </v:group>
            <v:group style="position:absolute;left:7410;top:-883;width:20;height:2" coordorigin="7410,-883" coordsize="20,2">
              <v:shape style="position:absolute;left:7410;top:-883;width:20;height:2" coordorigin="7410,-883" coordsize="20,0" path="m7410,-883l7429,-883e" filled="false" stroked="true" strokeweight=".47998pt" strokecolor="#000000">
                <v:path arrowok="t"/>
              </v:shape>
            </v:group>
            <v:group style="position:absolute;left:7429;top:-883;width:20;height:2" coordorigin="7429,-883" coordsize="20,2">
              <v:shape style="position:absolute;left:7429;top:-883;width:20;height:2" coordorigin="7429,-883" coordsize="20,0" path="m7429,-883l7449,-883e" filled="false" stroked="true" strokeweight=".47998pt" strokecolor="#000000">
                <v:path arrowok="t"/>
              </v:shape>
            </v:group>
            <v:group style="position:absolute;left:7449;top:-883;width:20;height:2" coordorigin="7449,-883" coordsize="20,2">
              <v:shape style="position:absolute;left:7449;top:-883;width:20;height:2" coordorigin="7449,-883" coordsize="20,0" path="m7449,-883l7468,-883e" filled="false" stroked="true" strokeweight=".47998pt" strokecolor="#000000">
                <v:path arrowok="t"/>
              </v:shape>
            </v:group>
            <v:group style="position:absolute;left:7468;top:-883;width:20;height:2" coordorigin="7468,-883" coordsize="20,2">
              <v:shape style="position:absolute;left:7468;top:-883;width:20;height:2" coordorigin="7468,-883" coordsize="20,0" path="m7468,-883l7487,-883e" filled="false" stroked="true" strokeweight=".47998pt" strokecolor="#000000">
                <v:path arrowok="t"/>
              </v:shape>
            </v:group>
            <v:group style="position:absolute;left:7487;top:-883;width:5;height:2" coordorigin="7487,-883" coordsize="5,2">
              <v:shape style="position:absolute;left:7487;top:-883;width:5;height:2" coordorigin="7487,-883" coordsize="5,0" path="m7487,-883l7492,-883e" filled="false" stroked="true" strokeweight=".47998pt" strokecolor="#000000">
                <v:path arrowok="t"/>
              </v:shape>
            </v:group>
            <v:group style="position:absolute;left:7492;top:-883;width:10;height:2" coordorigin="7492,-883" coordsize="10,2">
              <v:shape style="position:absolute;left:7492;top:-883;width:10;height:2" coordorigin="7492,-883" coordsize="10,0" path="m7492,-883l7501,-883e" filled="false" stroked="true" strokeweight=".47998pt" strokecolor="#000000">
                <v:path arrowok="t"/>
              </v:shape>
            </v:group>
            <v:group style="position:absolute;left:7501;top:-883;width:20;height:2" coordorigin="7501,-883" coordsize="20,2">
              <v:shape style="position:absolute;left:7501;top:-883;width:20;height:2" coordorigin="7501,-883" coordsize="20,0" path="m7501,-883l7521,-883e" filled="false" stroked="true" strokeweight=".47998pt" strokecolor="#000000">
                <v:path arrowok="t"/>
              </v:shape>
            </v:group>
            <v:group style="position:absolute;left:7521;top:-883;width:20;height:2" coordorigin="7521,-883" coordsize="20,2">
              <v:shape style="position:absolute;left:7521;top:-883;width:20;height:2" coordorigin="7521,-883" coordsize="20,0" path="m7521,-883l7540,-883e" filled="false" stroked="true" strokeweight=".47998pt" strokecolor="#000000">
                <v:path arrowok="t"/>
              </v:shape>
            </v:group>
            <v:group style="position:absolute;left:7540;top:-883;width:20;height:2" coordorigin="7540,-883" coordsize="20,2">
              <v:shape style="position:absolute;left:7540;top:-883;width:20;height:2" coordorigin="7540,-883" coordsize="20,0" path="m7540,-883l7559,-883e" filled="false" stroked="true" strokeweight=".47998pt" strokecolor="#000000">
                <v:path arrowok="t"/>
              </v:shape>
            </v:group>
            <v:group style="position:absolute;left:7559;top:-883;width:20;height:2" coordorigin="7559,-883" coordsize="20,2">
              <v:shape style="position:absolute;left:7559;top:-883;width:20;height:2" coordorigin="7559,-883" coordsize="20,0" path="m7559,-883l7578,-883e" filled="false" stroked="true" strokeweight=".47998pt" strokecolor="#000000">
                <v:path arrowok="t"/>
              </v:shape>
            </v:group>
            <v:group style="position:absolute;left:7578;top:-883;width:20;height:2" coordorigin="7578,-883" coordsize="20,2">
              <v:shape style="position:absolute;left:7578;top:-883;width:20;height:2" coordorigin="7578,-883" coordsize="20,0" path="m7578,-883l7597,-883e" filled="false" stroked="true" strokeweight=".47998pt" strokecolor="#000000">
                <v:path arrowok="t"/>
              </v:shape>
            </v:group>
            <v:group style="position:absolute;left:7597;top:-883;width:20;height:2" coordorigin="7597,-883" coordsize="20,2">
              <v:shape style="position:absolute;left:7597;top:-883;width:20;height:2" coordorigin="7597,-883" coordsize="20,0" path="m7597,-883l7617,-883e" filled="false" stroked="true" strokeweight=".47998pt" strokecolor="#000000">
                <v:path arrowok="t"/>
              </v:shape>
            </v:group>
            <v:group style="position:absolute;left:7617;top:-883;width:20;height:2" coordorigin="7617,-883" coordsize="20,2">
              <v:shape style="position:absolute;left:7617;top:-883;width:20;height:2" coordorigin="7617,-883" coordsize="20,0" path="m7617,-883l7636,-883e" filled="false" stroked="true" strokeweight=".47998pt" strokecolor="#000000">
                <v:path arrowok="t"/>
              </v:shape>
            </v:group>
            <v:group style="position:absolute;left:7636;top:-883;width:20;height:2" coordorigin="7636,-883" coordsize="20,2">
              <v:shape style="position:absolute;left:7636;top:-883;width:20;height:2" coordorigin="7636,-883" coordsize="20,0" path="m7636,-883l7655,-883e" filled="false" stroked="true" strokeweight=".47998pt" strokecolor="#000000">
                <v:path arrowok="t"/>
              </v:shape>
            </v:group>
            <v:group style="position:absolute;left:7655;top:-883;width:20;height:2" coordorigin="7655,-883" coordsize="20,2">
              <v:shape style="position:absolute;left:7655;top:-883;width:20;height:2" coordorigin="7655,-883" coordsize="20,0" path="m7655,-883l7674,-883e" filled="false" stroked="true" strokeweight=".47998pt" strokecolor="#000000">
                <v:path arrowok="t"/>
              </v:shape>
            </v:group>
            <v:group style="position:absolute;left:7674;top:-883;width:20;height:2" coordorigin="7674,-883" coordsize="20,2">
              <v:shape style="position:absolute;left:7674;top:-883;width:20;height:2" coordorigin="7674,-883" coordsize="20,0" path="m7674,-883l7693,-883e" filled="false" stroked="true" strokeweight=".47998pt" strokecolor="#000000">
                <v:path arrowok="t"/>
              </v:shape>
            </v:group>
            <v:group style="position:absolute;left:7693;top:-883;width:20;height:2" coordorigin="7693,-883" coordsize="20,2">
              <v:shape style="position:absolute;left:7693;top:-883;width:20;height:2" coordorigin="7693,-883" coordsize="20,0" path="m7693,-883l7713,-883e" filled="false" stroked="true" strokeweight=".47998pt" strokecolor="#000000">
                <v:path arrowok="t"/>
              </v:shape>
            </v:group>
            <v:group style="position:absolute;left:7713;top:-883;width:20;height:2" coordorigin="7713,-883" coordsize="20,2">
              <v:shape style="position:absolute;left:7713;top:-883;width:20;height:2" coordorigin="7713,-883" coordsize="20,0" path="m7713,-883l7732,-883e" filled="false" stroked="true" strokeweight=".47998pt" strokecolor="#000000">
                <v:path arrowok="t"/>
              </v:shape>
            </v:group>
            <v:group style="position:absolute;left:7732;top:-883;width:20;height:2" coordorigin="7732,-883" coordsize="20,2">
              <v:shape style="position:absolute;left:7732;top:-883;width:20;height:2" coordorigin="7732,-883" coordsize="20,0" path="m7732,-883l7751,-883e" filled="false" stroked="true" strokeweight=".47998pt" strokecolor="#000000">
                <v:path arrowok="t"/>
              </v:shape>
            </v:group>
            <v:group style="position:absolute;left:7751;top:-883;width:20;height:2" coordorigin="7751,-883" coordsize="20,2">
              <v:shape style="position:absolute;left:7751;top:-883;width:20;height:2" coordorigin="7751,-883" coordsize="20,0" path="m7751,-883l7770,-883e" filled="false" stroked="true" strokeweight=".47998pt" strokecolor="#000000">
                <v:path arrowok="t"/>
              </v:shape>
            </v:group>
            <v:group style="position:absolute;left:7770;top:-883;width:20;height:2" coordorigin="7770,-883" coordsize="20,2">
              <v:shape style="position:absolute;left:7770;top:-883;width:20;height:2" coordorigin="7770,-883" coordsize="20,0" path="m7770,-883l7789,-883e" filled="false" stroked="true" strokeweight=".47998pt" strokecolor="#000000">
                <v:path arrowok="t"/>
              </v:shape>
            </v:group>
            <v:group style="position:absolute;left:7789;top:-883;width:20;height:2" coordorigin="7789,-883" coordsize="20,2">
              <v:shape style="position:absolute;left:7789;top:-883;width:20;height:2" coordorigin="7789,-883" coordsize="20,0" path="m7789,-883l7809,-883e" filled="false" stroked="true" strokeweight=".47998pt" strokecolor="#000000">
                <v:path arrowok="t"/>
              </v:shape>
            </v:group>
            <v:group style="position:absolute;left:7809;top:-883;width:20;height:2" coordorigin="7809,-883" coordsize="20,2">
              <v:shape style="position:absolute;left:7809;top:-883;width:20;height:2" coordorigin="7809,-883" coordsize="20,0" path="m7809,-883l7828,-883e" filled="false" stroked="true" strokeweight=".47998pt" strokecolor="#000000">
                <v:path arrowok="t"/>
              </v:shape>
            </v:group>
            <v:group style="position:absolute;left:7828;top:-883;width:20;height:2" coordorigin="7828,-883" coordsize="20,2">
              <v:shape style="position:absolute;left:7828;top:-883;width:20;height:2" coordorigin="7828,-883" coordsize="20,0" path="m7828,-883l7847,-883e" filled="false" stroked="true" strokeweight=".47998pt" strokecolor="#000000">
                <v:path arrowok="t"/>
              </v:shape>
            </v:group>
            <v:group style="position:absolute;left:7847;top:-883;width:20;height:2" coordorigin="7847,-883" coordsize="20,2">
              <v:shape style="position:absolute;left:7847;top:-883;width:20;height:2" coordorigin="7847,-883" coordsize="20,0" path="m7847,-883l7866,-883e" filled="false" stroked="true" strokeweight=".47998pt" strokecolor="#000000">
                <v:path arrowok="t"/>
              </v:shape>
            </v:group>
            <v:group style="position:absolute;left:7866;top:-883;width:20;height:2" coordorigin="7866,-883" coordsize="20,2">
              <v:shape style="position:absolute;left:7866;top:-883;width:20;height:2" coordorigin="7866,-883" coordsize="20,0" path="m7866,-883l7885,-883e" filled="false" stroked="true" strokeweight=".47998pt" strokecolor="#000000">
                <v:path arrowok="t"/>
              </v:shape>
            </v:group>
            <v:group style="position:absolute;left:7885;top:-883;width:20;height:2" coordorigin="7885,-883" coordsize="20,2">
              <v:shape style="position:absolute;left:7885;top:-883;width:20;height:2" coordorigin="7885,-883" coordsize="20,0" path="m7885,-883l7905,-883e" filled="false" stroked="true" strokeweight=".47998pt" strokecolor="#000000">
                <v:path arrowok="t"/>
              </v:shape>
            </v:group>
            <v:group style="position:absolute;left:7905;top:-883;width:20;height:2" coordorigin="7905,-883" coordsize="20,2">
              <v:shape style="position:absolute;left:7905;top:-883;width:20;height:2" coordorigin="7905,-883" coordsize="20,0" path="m7905,-883l7924,-883e" filled="false" stroked="true" strokeweight=".47998pt" strokecolor="#000000">
                <v:path arrowok="t"/>
              </v:shape>
            </v:group>
            <v:group style="position:absolute;left:7924;top:-883;width:20;height:2" coordorigin="7924,-883" coordsize="20,2">
              <v:shape style="position:absolute;left:7924;top:-883;width:20;height:2" coordorigin="7924,-883" coordsize="20,0" path="m7924,-883l7943,-883e" filled="false" stroked="true" strokeweight=".47998pt" strokecolor="#000000">
                <v:path arrowok="t"/>
              </v:shape>
            </v:group>
            <v:group style="position:absolute;left:7943;top:-883;width:20;height:2" coordorigin="7943,-883" coordsize="20,2">
              <v:shape style="position:absolute;left:7943;top:-883;width:20;height:2" coordorigin="7943,-883" coordsize="20,0" path="m7943,-883l7962,-883e" filled="false" stroked="true" strokeweight=".47998pt" strokecolor="#000000">
                <v:path arrowok="t"/>
              </v:shape>
            </v:group>
            <v:group style="position:absolute;left:7962;top:-883;width:20;height:2" coordorigin="7962,-883" coordsize="20,2">
              <v:shape style="position:absolute;left:7962;top:-883;width:20;height:2" coordorigin="7962,-883" coordsize="20,0" path="m7962,-883l7981,-883e" filled="false" stroked="true" strokeweight=".47998pt" strokecolor="#000000">
                <v:path arrowok="t"/>
              </v:shape>
            </v:group>
            <v:group style="position:absolute;left:7981;top:-883;width:20;height:2" coordorigin="7981,-883" coordsize="20,2">
              <v:shape style="position:absolute;left:7981;top:-883;width:20;height:2" coordorigin="7981,-883" coordsize="20,0" path="m7981,-883l8001,-883e" filled="false" stroked="true" strokeweight=".47998pt" strokecolor="#000000">
                <v:path arrowok="t"/>
              </v:shape>
            </v:group>
            <v:group style="position:absolute;left:8001;top:-883;width:20;height:2" coordorigin="8001,-883" coordsize="20,2">
              <v:shape style="position:absolute;left:8001;top:-883;width:20;height:2" coordorigin="8001,-883" coordsize="20,0" path="m8001,-883l8020,-883e" filled="false" stroked="true" strokeweight=".47998pt" strokecolor="#000000">
                <v:path arrowok="t"/>
              </v:shape>
            </v:group>
            <v:group style="position:absolute;left:8020;top:-883;width:20;height:2" coordorigin="8020,-883" coordsize="20,2">
              <v:shape style="position:absolute;left:8020;top:-883;width:20;height:2" coordorigin="8020,-883" coordsize="20,0" path="m8020,-883l8039,-883e" filled="false" stroked="true" strokeweight=".47998pt" strokecolor="#000000">
                <v:path arrowok="t"/>
              </v:shape>
            </v:group>
            <v:group style="position:absolute;left:8039;top:-883;width:20;height:2" coordorigin="8039,-883" coordsize="20,2">
              <v:shape style="position:absolute;left:8039;top:-883;width:20;height:2" coordorigin="8039,-883" coordsize="20,0" path="m8039,-883l8058,-883e" filled="false" stroked="true" strokeweight=".47998pt" strokecolor="#000000">
                <v:path arrowok="t"/>
              </v:shape>
            </v:group>
            <v:group style="position:absolute;left:8058;top:-883;width:20;height:2" coordorigin="8058,-883" coordsize="20,2">
              <v:shape style="position:absolute;left:8058;top:-883;width:20;height:2" coordorigin="8058,-883" coordsize="20,0" path="m8058,-883l8077,-883e" filled="false" stroked="true" strokeweight=".47998pt" strokecolor="#000000">
                <v:path arrowok="t"/>
              </v:shape>
            </v:group>
            <v:group style="position:absolute;left:8077;top:-883;width:20;height:2" coordorigin="8077,-883" coordsize="20,2">
              <v:shape style="position:absolute;left:8077;top:-883;width:20;height:2" coordorigin="8077,-883" coordsize="20,0" path="m8077,-883l8097,-883e" filled="false" stroked="true" strokeweight=".47998pt" strokecolor="#000000">
                <v:path arrowok="t"/>
              </v:shape>
            </v:group>
            <v:group style="position:absolute;left:8097;top:-883;width:20;height:2" coordorigin="8097,-883" coordsize="20,2">
              <v:shape style="position:absolute;left:8097;top:-883;width:20;height:2" coordorigin="8097,-883" coordsize="20,0" path="m8097,-883l8116,-883e" filled="false" stroked="true" strokeweight=".47998pt" strokecolor="#000000">
                <v:path arrowok="t"/>
              </v:shape>
            </v:group>
            <v:group style="position:absolute;left:8116;top:-883;width:20;height:2" coordorigin="8116,-883" coordsize="20,2">
              <v:shape style="position:absolute;left:8116;top:-883;width:20;height:2" coordorigin="8116,-883" coordsize="20,0" path="m8116,-883l8135,-883e" filled="false" stroked="true" strokeweight=".47998pt" strokecolor="#000000">
                <v:path arrowok="t"/>
              </v:shape>
            </v:group>
            <v:group style="position:absolute;left:8135;top:-883;width:20;height:2" coordorigin="8135,-883" coordsize="20,2">
              <v:shape style="position:absolute;left:8135;top:-883;width:20;height:2" coordorigin="8135,-883" coordsize="20,0" path="m8135,-883l8154,-883e" filled="false" stroked="true" strokeweight=".47998pt" strokecolor="#000000">
                <v:path arrowok="t"/>
              </v:shape>
            </v:group>
            <v:group style="position:absolute;left:8154;top:-883;width:20;height:2" coordorigin="8154,-883" coordsize="20,2">
              <v:shape style="position:absolute;left:8154;top:-883;width:20;height:2" coordorigin="8154,-883" coordsize="20,0" path="m8154,-883l8173,-883e" filled="false" stroked="true" strokeweight=".47998pt" strokecolor="#000000">
                <v:path arrowok="t"/>
              </v:shape>
            </v:group>
            <v:group style="position:absolute;left:8173;top:-883;width:20;height:2" coordorigin="8173,-883" coordsize="20,2">
              <v:shape style="position:absolute;left:8173;top:-883;width:20;height:2" coordorigin="8173,-883" coordsize="20,0" path="m8173,-883l8193,-883e" filled="false" stroked="true" strokeweight=".47998pt" strokecolor="#000000">
                <v:path arrowok="t"/>
              </v:shape>
            </v:group>
            <v:group style="position:absolute;left:8193;top:-883;width:20;height:2" coordorigin="8193,-883" coordsize="20,2">
              <v:shape style="position:absolute;left:8193;top:-883;width:20;height:2" coordorigin="8193,-883" coordsize="20,0" path="m8193,-883l8212,-883e" filled="false" stroked="true" strokeweight=".47998pt" strokecolor="#000000">
                <v:path arrowok="t"/>
              </v:shape>
            </v:group>
            <v:group style="position:absolute;left:8212;top:-883;width:20;height:2" coordorigin="8212,-883" coordsize="20,2">
              <v:shape style="position:absolute;left:8212;top:-883;width:20;height:2" coordorigin="8212,-883" coordsize="20,0" path="m8212,-883l8231,-883e" filled="false" stroked="true" strokeweight=".47998pt" strokecolor="#000000">
                <v:path arrowok="t"/>
              </v:shape>
            </v:group>
            <v:group style="position:absolute;left:8231;top:-883;width:20;height:2" coordorigin="8231,-883" coordsize="20,2">
              <v:shape style="position:absolute;left:8231;top:-883;width:20;height:2" coordorigin="8231,-883" coordsize="20,0" path="m8231,-883l8250,-883e" filled="false" stroked="true" strokeweight=".47998pt" strokecolor="#000000">
                <v:path arrowok="t"/>
              </v:shape>
            </v:group>
            <v:group style="position:absolute;left:8250;top:-883;width:20;height:2" coordorigin="8250,-883" coordsize="20,2">
              <v:shape style="position:absolute;left:8250;top:-883;width:20;height:2" coordorigin="8250,-883" coordsize="20,0" path="m8250,-883l8269,-883e" filled="false" stroked="true" strokeweight=".47998pt" strokecolor="#000000">
                <v:path arrowok="t"/>
              </v:shape>
            </v:group>
            <v:group style="position:absolute;left:8269;top:-883;width:20;height:2" coordorigin="8269,-883" coordsize="20,2">
              <v:shape style="position:absolute;left:8269;top:-883;width:20;height:2" coordorigin="8269,-883" coordsize="20,0" path="m8269,-883l8289,-883e" filled="false" stroked="true" strokeweight=".47998pt" strokecolor="#000000">
                <v:path arrowok="t"/>
              </v:shape>
            </v:group>
            <v:group style="position:absolute;left:8289;top:-883;width:20;height:2" coordorigin="8289,-883" coordsize="20,2">
              <v:shape style="position:absolute;left:8289;top:-883;width:20;height:2" coordorigin="8289,-883" coordsize="20,0" path="m8289,-883l8308,-883e" filled="false" stroked="true" strokeweight=".47998pt" strokecolor="#000000">
                <v:path arrowok="t"/>
              </v:shape>
            </v:group>
            <v:group style="position:absolute;left:8308;top:-883;width:20;height:2" coordorigin="8308,-883" coordsize="20,2">
              <v:shape style="position:absolute;left:8308;top:-883;width:20;height:2" coordorigin="8308,-883" coordsize="20,0" path="m8308,-883l8327,-883e" filled="false" stroked="true" strokeweight=".47998pt" strokecolor="#000000">
                <v:path arrowok="t"/>
              </v:shape>
            </v:group>
            <v:group style="position:absolute;left:8327;top:-883;width:20;height:2" coordorigin="8327,-883" coordsize="20,2">
              <v:shape style="position:absolute;left:8327;top:-883;width:20;height:2" coordorigin="8327,-883" coordsize="20,0" path="m8327,-883l8346,-883e" filled="false" stroked="true" strokeweight=".47998pt" strokecolor="#000000">
                <v:path arrowok="t"/>
              </v:shape>
            </v:group>
            <v:group style="position:absolute;left:8346;top:-883;width:20;height:2" coordorigin="8346,-883" coordsize="20,2">
              <v:shape style="position:absolute;left:8346;top:-883;width:20;height:2" coordorigin="8346,-883" coordsize="20,0" path="m8346,-883l8365,-883e" filled="false" stroked="true" strokeweight=".47998pt" strokecolor="#000000">
                <v:path arrowok="t"/>
              </v:shape>
            </v:group>
            <v:group style="position:absolute;left:8365;top:-883;width:20;height:2" coordorigin="8365,-883" coordsize="20,2">
              <v:shape style="position:absolute;left:8365;top:-883;width:20;height:2" coordorigin="8365,-883" coordsize="20,0" path="m8365,-883l8385,-883e" filled="false" stroked="true" strokeweight=".47998pt" strokecolor="#000000">
                <v:path arrowok="t"/>
              </v:shape>
            </v:group>
            <v:group style="position:absolute;left:8385;top:-883;width:20;height:2" coordorigin="8385,-883" coordsize="20,2">
              <v:shape style="position:absolute;left:8385;top:-883;width:20;height:2" coordorigin="8385,-883" coordsize="20,0" path="m8385,-883l8404,-883e" filled="false" stroked="true" strokeweight=".47998pt" strokecolor="#000000">
                <v:path arrowok="t"/>
              </v:shape>
            </v:group>
            <v:group style="position:absolute;left:8404;top:-883;width:20;height:2" coordorigin="8404,-883" coordsize="20,2">
              <v:shape style="position:absolute;left:8404;top:-883;width:20;height:2" coordorigin="8404,-883" coordsize="20,0" path="m8404,-883l8423,-883e" filled="false" stroked="true" strokeweight=".47998pt" strokecolor="#000000">
                <v:path arrowok="t"/>
              </v:shape>
            </v:group>
            <v:group style="position:absolute;left:8423;top:-883;width:20;height:2" coordorigin="8423,-883" coordsize="20,2">
              <v:shape style="position:absolute;left:8423;top:-883;width:20;height:2" coordorigin="8423,-883" coordsize="20,0" path="m8423,-883l8442,-883e" filled="false" stroked="true" strokeweight=".47998pt" strokecolor="#000000">
                <v:path arrowok="t"/>
              </v:shape>
            </v:group>
            <v:group style="position:absolute;left:8442;top:-883;width:20;height:2" coordorigin="8442,-883" coordsize="20,2">
              <v:shape style="position:absolute;left:8442;top:-883;width:20;height:2" coordorigin="8442,-883" coordsize="20,0" path="m8442,-883l8461,-883e" filled="false" stroked="true" strokeweight=".47998pt" strokecolor="#000000">
                <v:path arrowok="t"/>
              </v:shape>
            </v:group>
            <v:group style="position:absolute;left:8461;top:-883;width:20;height:2" coordorigin="8461,-883" coordsize="20,2">
              <v:shape style="position:absolute;left:8461;top:-883;width:20;height:2" coordorigin="8461,-883" coordsize="20,0" path="m8461,-883l8481,-883e" filled="false" stroked="true" strokeweight=".47998pt" strokecolor="#000000">
                <v:path arrowok="t"/>
              </v:shape>
            </v:group>
            <v:group style="position:absolute;left:8481;top:-883;width:20;height:2" coordorigin="8481,-883" coordsize="20,2">
              <v:shape style="position:absolute;left:8481;top:-883;width:20;height:2" coordorigin="8481,-883" coordsize="20,0" path="m8481,-883l8500,-883e" filled="false" stroked="true" strokeweight=".47998pt" strokecolor="#000000">
                <v:path arrowok="t"/>
              </v:shape>
            </v:group>
            <v:group style="position:absolute;left:8500;top:-883;width:20;height:2" coordorigin="8500,-883" coordsize="20,2">
              <v:shape style="position:absolute;left:8500;top:-883;width:20;height:2" coordorigin="8500,-883" coordsize="20,0" path="m8500,-883l8519,-883e" filled="false" stroked="true" strokeweight=".47998pt" strokecolor="#000000">
                <v:path arrowok="t"/>
              </v:shape>
            </v:group>
            <v:group style="position:absolute;left:8519;top:-883;width:20;height:2" coordorigin="8519,-883" coordsize="20,2">
              <v:shape style="position:absolute;left:8519;top:-883;width:20;height:2" coordorigin="8519,-883" coordsize="20,0" path="m8519,-883l8538,-883e" filled="false" stroked="true" strokeweight=".47998pt" strokecolor="#000000">
                <v:path arrowok="t"/>
              </v:shape>
            </v:group>
            <v:group style="position:absolute;left:8538;top:-883;width:20;height:2" coordorigin="8538,-883" coordsize="20,2">
              <v:shape style="position:absolute;left:8538;top:-883;width:20;height:2" coordorigin="8538,-883" coordsize="20,0" path="m8538,-883l8557,-883e" filled="false" stroked="true" strokeweight=".47998pt" strokecolor="#000000">
                <v:path arrowok="t"/>
              </v:shape>
            </v:group>
            <v:group style="position:absolute;left:8557;top:-883;width:20;height:2" coordorigin="8557,-883" coordsize="20,2">
              <v:shape style="position:absolute;left:8557;top:-883;width:20;height:2" coordorigin="8557,-883" coordsize="20,0" path="m8557,-883l8577,-883e" filled="false" stroked="true" strokeweight=".47998pt" strokecolor="#000000">
                <v:path arrowok="t"/>
              </v:shape>
            </v:group>
            <v:group style="position:absolute;left:8577;top:-883;width:20;height:2" coordorigin="8577,-883" coordsize="20,2">
              <v:shape style="position:absolute;left:8577;top:-883;width:20;height:2" coordorigin="8577,-883" coordsize="20,0" path="m8577,-883l8596,-883e" filled="false" stroked="true" strokeweight=".47998pt" strokecolor="#000000">
                <v:path arrowok="t"/>
              </v:shape>
            </v:group>
            <v:group style="position:absolute;left:8596;top:-883;width:20;height:2" coordorigin="8596,-883" coordsize="20,2">
              <v:shape style="position:absolute;left:8596;top:-883;width:20;height:2" coordorigin="8596,-883" coordsize="20,0" path="m8596,-883l8615,-883e" filled="false" stroked="true" strokeweight=".47998pt" strokecolor="#000000">
                <v:path arrowok="t"/>
              </v:shape>
            </v:group>
            <v:group style="position:absolute;left:8615;top:-883;width:20;height:2" coordorigin="8615,-883" coordsize="20,2">
              <v:shape style="position:absolute;left:8615;top:-883;width:20;height:2" coordorigin="8615,-883" coordsize="20,0" path="m8615,-883l8634,-883e" filled="false" stroked="true" strokeweight=".47998pt" strokecolor="#000000">
                <v:path arrowok="t"/>
              </v:shape>
            </v:group>
            <v:group style="position:absolute;left:8634;top:-883;width:20;height:2" coordorigin="8634,-883" coordsize="20,2">
              <v:shape style="position:absolute;left:8634;top:-883;width:20;height:2" coordorigin="8634,-883" coordsize="20,0" path="m8634,-883l8653,-883e" filled="false" stroked="true" strokeweight=".47998pt" strokecolor="#000000">
                <v:path arrowok="t"/>
              </v:shape>
            </v:group>
            <v:group style="position:absolute;left:8653;top:-883;width:20;height:2" coordorigin="8653,-883" coordsize="20,2">
              <v:shape style="position:absolute;left:8653;top:-883;width:20;height:2" coordorigin="8653,-883" coordsize="20,0" path="m8653,-883l8673,-883e" filled="false" stroked="true" strokeweight=".47998pt" strokecolor="#000000">
                <v:path arrowok="t"/>
              </v:shape>
            </v:group>
            <v:group style="position:absolute;left:8673;top:-883;width:20;height:2" coordorigin="8673,-883" coordsize="20,2">
              <v:shape style="position:absolute;left:8673;top:-883;width:20;height:2" coordorigin="8673,-883" coordsize="20,0" path="m8673,-883l8692,-883e" filled="false" stroked="true" strokeweight=".47998pt" strokecolor="#000000">
                <v:path arrowok="t"/>
              </v:shape>
            </v:group>
            <v:group style="position:absolute;left:8692;top:-883;width:20;height:2" coordorigin="8692,-883" coordsize="20,2">
              <v:shape style="position:absolute;left:8692;top:-883;width:20;height:2" coordorigin="8692,-883" coordsize="20,0" path="m8692,-883l8711,-883e" filled="false" stroked="true" strokeweight=".47998pt" strokecolor="#000000">
                <v:path arrowok="t"/>
              </v:shape>
            </v:group>
            <v:group style="position:absolute;left:8711;top:-883;width:20;height:2" coordorigin="8711,-883" coordsize="20,2">
              <v:shape style="position:absolute;left:8711;top:-883;width:20;height:2" coordorigin="8711,-883" coordsize="20,0" path="m8711,-883l8730,-883e" filled="false" stroked="true" strokeweight=".47998pt" strokecolor="#000000">
                <v:path arrowok="t"/>
              </v:shape>
            </v:group>
            <v:group style="position:absolute;left:8730;top:-883;width:20;height:2" coordorigin="8730,-883" coordsize="20,2">
              <v:shape style="position:absolute;left:8730;top:-883;width:20;height:2" coordorigin="8730,-883" coordsize="20,0" path="m8730,-883l8749,-883e" filled="false" stroked="true" strokeweight=".47998pt" strokecolor="#000000">
                <v:path arrowok="t"/>
              </v:shape>
            </v:group>
            <v:group style="position:absolute;left:8749;top:-883;width:20;height:2" coordorigin="8749,-883" coordsize="20,2">
              <v:shape style="position:absolute;left:8749;top:-883;width:20;height:2" coordorigin="8749,-883" coordsize="20,0" path="m8749,-883l8769,-883e" filled="false" stroked="true" strokeweight=".47998pt" strokecolor="#000000">
                <v:path arrowok="t"/>
              </v:shape>
            </v:group>
            <v:group style="position:absolute;left:8769;top:-883;width:20;height:2" coordorigin="8769,-883" coordsize="20,2">
              <v:shape style="position:absolute;left:8769;top:-883;width:20;height:2" coordorigin="8769,-883" coordsize="20,0" path="m8769,-883l8788,-883e" filled="false" stroked="true" strokeweight=".47998pt" strokecolor="#000000">
                <v:path arrowok="t"/>
              </v:shape>
            </v:group>
            <v:group style="position:absolute;left:8788;top:-883;width:20;height:2" coordorigin="8788,-883" coordsize="20,2">
              <v:shape style="position:absolute;left:8788;top:-883;width:20;height:2" coordorigin="8788,-883" coordsize="20,0" path="m8788,-883l8807,-883e" filled="false" stroked="true" strokeweight=".47998pt" strokecolor="#000000">
                <v:path arrowok="t"/>
              </v:shape>
            </v:group>
            <v:group style="position:absolute;left:8807;top:-883;width:20;height:2" coordorigin="8807,-883" coordsize="20,2">
              <v:shape style="position:absolute;left:8807;top:-883;width:20;height:2" coordorigin="8807,-883" coordsize="20,0" path="m8807,-883l8826,-883e" filled="false" stroked="true" strokeweight=".47998pt" strokecolor="#000000">
                <v:path arrowok="t"/>
              </v:shape>
            </v:group>
            <v:group style="position:absolute;left:8826;top:-883;width:20;height:2" coordorigin="8826,-883" coordsize="20,2">
              <v:shape style="position:absolute;left:8826;top:-883;width:20;height:2" coordorigin="8826,-883" coordsize="20,0" path="m8826,-883l8845,-883e" filled="false" stroked="true" strokeweight=".47998pt" strokecolor="#000000">
                <v:path arrowok="t"/>
              </v:shape>
            </v:group>
            <v:group style="position:absolute;left:8845;top:-883;width:20;height:2" coordorigin="8845,-883" coordsize="20,2">
              <v:shape style="position:absolute;left:8845;top:-883;width:20;height:2" coordorigin="8845,-883" coordsize="20,0" path="m8845,-883l8865,-883e" filled="false" stroked="true" strokeweight=".47998pt" strokecolor="#000000">
                <v:path arrowok="t"/>
              </v:shape>
            </v:group>
            <v:group style="position:absolute;left:8865;top:-883;width:20;height:2" coordorigin="8865,-883" coordsize="20,2">
              <v:shape style="position:absolute;left:8865;top:-883;width:20;height:2" coordorigin="8865,-883" coordsize="20,0" path="m8865,-883l8884,-883e" filled="false" stroked="true" strokeweight=".47998pt" strokecolor="#000000">
                <v:path arrowok="t"/>
              </v:shape>
            </v:group>
            <v:group style="position:absolute;left:8884;top:-883;width:20;height:2" coordorigin="8884,-883" coordsize="20,2">
              <v:shape style="position:absolute;left:8884;top:-883;width:20;height:2" coordorigin="8884,-883" coordsize="20,0" path="m8884,-883l8903,-883e" filled="false" stroked="true" strokeweight=".47998pt" strokecolor="#000000">
                <v:path arrowok="t"/>
              </v:shape>
            </v:group>
            <v:group style="position:absolute;left:8903;top:-883;width:20;height:2" coordorigin="8903,-883" coordsize="20,2">
              <v:shape style="position:absolute;left:8903;top:-883;width:20;height:2" coordorigin="8903,-883" coordsize="20,0" path="m8903,-883l8922,-883e" filled="false" stroked="true" strokeweight=".47998pt" strokecolor="#000000">
                <v:path arrowok="t"/>
              </v:shape>
            </v:group>
            <v:group style="position:absolute;left:8922;top:-883;width:20;height:2" coordorigin="8922,-883" coordsize="20,2">
              <v:shape style="position:absolute;left:8922;top:-883;width:20;height:2" coordorigin="8922,-883" coordsize="20,0" path="m8922,-883l8941,-883e" filled="false" stroked="true" strokeweight=".47998pt" strokecolor="#000000">
                <v:path arrowok="t"/>
              </v:shape>
            </v:group>
            <v:group style="position:absolute;left:8941;top:-883;width:20;height:2" coordorigin="8941,-883" coordsize="20,2">
              <v:shape style="position:absolute;left:8941;top:-883;width:20;height:2" coordorigin="8941,-883" coordsize="20,0" path="m8941,-883l8961,-883e" filled="false" stroked="true" strokeweight=".47998pt" strokecolor="#000000">
                <v:path arrowok="t"/>
              </v:shape>
            </v:group>
            <v:group style="position:absolute;left:8961;top:-883;width:20;height:2" coordorigin="8961,-883" coordsize="20,2">
              <v:shape style="position:absolute;left:8961;top:-883;width:20;height:2" coordorigin="8961,-883" coordsize="20,0" path="m8961,-883l8980,-883e" filled="false" stroked="true" strokeweight=".47998pt" strokecolor="#000000">
                <v:path arrowok="t"/>
              </v:shape>
            </v:group>
            <v:group style="position:absolute;left:8980;top:-883;width:20;height:2" coordorigin="8980,-883" coordsize="20,2">
              <v:shape style="position:absolute;left:8980;top:-883;width:20;height:2" coordorigin="8980,-883" coordsize="20,0" path="m8980,-883l8999,-883e" filled="false" stroked="true" strokeweight=".47998pt" strokecolor="#000000">
                <v:path arrowok="t"/>
              </v:shape>
            </v:group>
            <v:group style="position:absolute;left:8999;top:-883;width:20;height:2" coordorigin="8999,-883" coordsize="20,2">
              <v:shape style="position:absolute;left:8999;top:-883;width:20;height:2" coordorigin="8999,-883" coordsize="20,0" path="m8999,-883l9018,-883e" filled="false" stroked="true" strokeweight=".47998pt" strokecolor="#000000">
                <v:path arrowok="t"/>
              </v:shape>
            </v:group>
            <v:group style="position:absolute;left:9018;top:-883;width:20;height:2" coordorigin="9018,-883" coordsize="20,2">
              <v:shape style="position:absolute;left:9018;top:-883;width:20;height:2" coordorigin="9018,-883" coordsize="20,0" path="m9018,-883l9037,-883e" filled="false" stroked="true" strokeweight=".47998pt" strokecolor="#000000">
                <v:path arrowok="t"/>
              </v:shape>
            </v:group>
            <v:group style="position:absolute;left:9037;top:-883;width:20;height:2" coordorigin="9037,-883" coordsize="20,2">
              <v:shape style="position:absolute;left:9037;top:-883;width:20;height:2" coordorigin="9037,-883" coordsize="20,0" path="m9037,-883l9057,-883e" filled="false" stroked="true" strokeweight=".47998pt" strokecolor="#000000">
                <v:path arrowok="t"/>
              </v:shape>
            </v:group>
            <v:group style="position:absolute;left:9057;top:-883;width:20;height:2" coordorigin="9057,-883" coordsize="20,2">
              <v:shape style="position:absolute;left:9057;top:-883;width:20;height:2" coordorigin="9057,-883" coordsize="20,0" path="m9057,-883l9076,-883e" filled="false" stroked="true" strokeweight=".47998pt" strokecolor="#000000">
                <v:path arrowok="t"/>
              </v:shape>
            </v:group>
            <v:group style="position:absolute;left:9076;top:-883;width:20;height:2" coordorigin="9076,-883" coordsize="20,2">
              <v:shape style="position:absolute;left:9076;top:-883;width:20;height:2" coordorigin="9076,-883" coordsize="20,0" path="m9076,-883l9095,-883e" filled="false" stroked="true" strokeweight=".47998pt" strokecolor="#000000">
                <v:path arrowok="t"/>
              </v:shape>
            </v:group>
            <v:group style="position:absolute;left:9095;top:-883;width:20;height:2" coordorigin="9095,-883" coordsize="20,2">
              <v:shape style="position:absolute;left:9095;top:-883;width:20;height:2" coordorigin="9095,-883" coordsize="20,0" path="m9095,-883l9114,-883e" filled="false" stroked="true" strokeweight=".47998pt" strokecolor="#000000">
                <v:path arrowok="t"/>
              </v:shape>
            </v:group>
            <v:group style="position:absolute;left:9114;top:-883;width:20;height:2" coordorigin="9114,-883" coordsize="20,2">
              <v:shape style="position:absolute;left:9114;top:-883;width:20;height:2" coordorigin="9114,-883" coordsize="20,0" path="m9114,-883l9133,-883e" filled="false" stroked="true" strokeweight=".47998pt" strokecolor="#000000">
                <v:path arrowok="t"/>
              </v:shape>
            </v:group>
            <v:group style="position:absolute;left:9133;top:-883;width:20;height:2" coordorigin="9133,-883" coordsize="20,2">
              <v:shape style="position:absolute;left:9133;top:-883;width:20;height:2" coordorigin="9133,-883" coordsize="20,0" path="m9133,-883l9153,-883e" filled="false" stroked="true" strokeweight=".47998pt" strokecolor="#000000">
                <v:path arrowok="t"/>
              </v:shape>
            </v:group>
            <v:group style="position:absolute;left:9153;top:-883;width:20;height:2" coordorigin="9153,-883" coordsize="20,2">
              <v:shape style="position:absolute;left:9153;top:-883;width:20;height:2" coordorigin="9153,-883" coordsize="20,0" path="m9153,-883l9172,-883e" filled="false" stroked="true" strokeweight=".47998pt" strokecolor="#000000">
                <v:path arrowok="t"/>
              </v:shape>
            </v:group>
            <v:group style="position:absolute;left:9172;top:-883;width:20;height:2" coordorigin="9172,-883" coordsize="20,2">
              <v:shape style="position:absolute;left:9172;top:-883;width:20;height:2" coordorigin="9172,-883" coordsize="20,0" path="m9172,-883l9191,-883e" filled="false" stroked="true" strokeweight=".47998pt" strokecolor="#000000">
                <v:path arrowok="t"/>
              </v:shape>
            </v:group>
            <v:group style="position:absolute;left:9191;top:-883;width:20;height:2" coordorigin="9191,-883" coordsize="20,2">
              <v:shape style="position:absolute;left:9191;top:-883;width:20;height:2" coordorigin="9191,-883" coordsize="20,0" path="m9191,-883l9210,-883e" filled="false" stroked="true" strokeweight=".47998pt" strokecolor="#000000">
                <v:path arrowok="t"/>
              </v:shape>
            </v:group>
            <v:group style="position:absolute;left:9210;top:-883;width:20;height:2" coordorigin="9210,-883" coordsize="20,2">
              <v:shape style="position:absolute;left:9210;top:-883;width:20;height:2" coordorigin="9210,-883" coordsize="20,0" path="m9210,-883l9229,-883e" filled="false" stroked="true" strokeweight=".47998pt" strokecolor="#000000">
                <v:path arrowok="t"/>
              </v:shape>
            </v:group>
            <v:group style="position:absolute;left:9229;top:-883;width:20;height:2" coordorigin="9229,-883" coordsize="20,2">
              <v:shape style="position:absolute;left:9229;top:-883;width:20;height:2" coordorigin="9229,-883" coordsize="20,0" path="m9229,-883l9249,-883e" filled="false" stroked="true" strokeweight=".47998pt" strokecolor="#000000">
                <v:path arrowok="t"/>
              </v:shape>
            </v:group>
            <v:group style="position:absolute;left:9249;top:-883;width:20;height:2" coordorigin="9249,-883" coordsize="20,2">
              <v:shape style="position:absolute;left:9249;top:-883;width:20;height:2" coordorigin="9249,-883" coordsize="20,0" path="m9249,-883l9268,-883e" filled="false" stroked="true" strokeweight=".47998pt" strokecolor="#000000">
                <v:path arrowok="t"/>
              </v:shape>
            </v:group>
            <v:group style="position:absolute;left:9268;top:-883;width:20;height:2" coordorigin="9268,-883" coordsize="20,2">
              <v:shape style="position:absolute;left:9268;top:-883;width:20;height:2" coordorigin="9268,-883" coordsize="20,0" path="m9268,-883l9287,-883e" filled="false" stroked="true" strokeweight=".47998pt" strokecolor="#000000">
                <v:path arrowok="t"/>
              </v:shape>
            </v:group>
            <v:group style="position:absolute;left:9287;top:-883;width:20;height:2" coordorigin="9287,-883" coordsize="20,2">
              <v:shape style="position:absolute;left:9287;top:-883;width:20;height:2" coordorigin="9287,-883" coordsize="20,0" path="m9287,-883l9307,-883e" filled="false" stroked="true" strokeweight=".47998pt" strokecolor="#000000">
                <v:path arrowok="t"/>
              </v:shape>
            </v:group>
            <v:group style="position:absolute;left:9307;top:-883;width:20;height:2" coordorigin="9307,-883" coordsize="20,2">
              <v:shape style="position:absolute;left:9307;top:-883;width:20;height:2" coordorigin="9307,-883" coordsize="20,0" path="m9307,-883l9326,-883e" filled="false" stroked="true" strokeweight=".47998pt" strokecolor="#000000">
                <v:path arrowok="t"/>
              </v:shape>
            </v:group>
            <v:group style="position:absolute;left:9326;top:-883;width:20;height:2" coordorigin="9326,-883" coordsize="20,2">
              <v:shape style="position:absolute;left:9326;top:-883;width:20;height:2" coordorigin="9326,-883" coordsize="20,0" path="m9326,-883l9345,-883e" filled="false" stroked="true" strokeweight=".47998pt" strokecolor="#000000">
                <v:path arrowok="t"/>
              </v:shape>
            </v:group>
            <v:group style="position:absolute;left:9345;top:-883;width:20;height:2" coordorigin="9345,-883" coordsize="20,2">
              <v:shape style="position:absolute;left:9345;top:-883;width:20;height:2" coordorigin="9345,-883" coordsize="20,0" path="m9345,-883l9364,-883e" filled="false" stroked="true" strokeweight=".47998pt" strokecolor="#000000">
                <v:path arrowok="t"/>
              </v:shape>
            </v:group>
            <v:group style="position:absolute;left:9364;top:-883;width:20;height:2" coordorigin="9364,-883" coordsize="20,2">
              <v:shape style="position:absolute;left:9364;top:-883;width:20;height:2" coordorigin="9364,-883" coordsize="20,0" path="m9364,-883l9384,-883e" filled="false" stroked="true" strokeweight=".47998pt" strokecolor="#000000">
                <v:path arrowok="t"/>
              </v:shape>
            </v:group>
            <v:group style="position:absolute;left:9384;top:-883;width:20;height:2" coordorigin="9384,-883" coordsize="20,2">
              <v:shape style="position:absolute;left:9384;top:-883;width:20;height:2" coordorigin="9384,-883" coordsize="20,0" path="m9384,-883l9403,-883e" filled="false" stroked="true" strokeweight=".47998pt" strokecolor="#000000">
                <v:path arrowok="t"/>
              </v:shape>
            </v:group>
            <v:group style="position:absolute;left:9403;top:-883;width:20;height:2" coordorigin="9403,-883" coordsize="20,2">
              <v:shape style="position:absolute;left:9403;top:-883;width:20;height:2" coordorigin="9403,-883" coordsize="20,0" path="m9403,-883l9422,-883e" filled="false" stroked="true" strokeweight=".47998pt" strokecolor="#000000">
                <v:path arrowok="t"/>
              </v:shape>
            </v:group>
            <v:group style="position:absolute;left:9422;top:-883;width:20;height:2" coordorigin="9422,-883" coordsize="20,2">
              <v:shape style="position:absolute;left:9422;top:-883;width:20;height:2" coordorigin="9422,-883" coordsize="20,0" path="m9422,-883l9441,-883e" filled="false" stroked="true" strokeweight=".47998pt" strokecolor="#000000">
                <v:path arrowok="t"/>
              </v:shape>
            </v:group>
            <v:group style="position:absolute;left:9441;top:-883;width:20;height:2" coordorigin="9441,-883" coordsize="20,2">
              <v:shape style="position:absolute;left:9441;top:-883;width:20;height:2" coordorigin="9441,-883" coordsize="20,0" path="m9441,-883l9460,-883e" filled="false" stroked="true" strokeweight=".47998pt" strokecolor="#000000">
                <v:path arrowok="t"/>
              </v:shape>
            </v:group>
            <v:group style="position:absolute;left:9460;top:-883;width:20;height:2" coordorigin="9460,-883" coordsize="20,2">
              <v:shape style="position:absolute;left:9460;top:-883;width:20;height:2" coordorigin="9460,-883" coordsize="20,0" path="m9460,-883l9480,-883e" filled="false" stroked="true" strokeweight=".47998pt" strokecolor="#000000">
                <v:path arrowok="t"/>
              </v:shape>
            </v:group>
            <v:group style="position:absolute;left:9480;top:-883;width:20;height:2" coordorigin="9480,-883" coordsize="20,2">
              <v:shape style="position:absolute;left:9480;top:-883;width:20;height:2" coordorigin="9480,-883" coordsize="20,0" path="m9480,-883l9499,-883e" filled="false" stroked="true" strokeweight=".47998pt" strokecolor="#000000">
                <v:path arrowok="t"/>
              </v:shape>
            </v:group>
            <v:group style="position:absolute;left:9499;top:-883;width:20;height:2" coordorigin="9499,-883" coordsize="20,2">
              <v:shape style="position:absolute;left:9499;top:-883;width:20;height:2" coordorigin="9499,-883" coordsize="20,0" path="m9499,-883l9518,-883e" filled="false" stroked="true" strokeweight=".47998pt" strokecolor="#000000">
                <v:path arrowok="t"/>
              </v:shape>
            </v:group>
            <v:group style="position:absolute;left:9518;top:-883;width:20;height:2" coordorigin="9518,-883" coordsize="20,2">
              <v:shape style="position:absolute;left:9518;top:-883;width:20;height:2" coordorigin="9518,-883" coordsize="20,0" path="m9518,-883l9537,-883e" filled="false" stroked="true" strokeweight=".47998pt" strokecolor="#000000">
                <v:path arrowok="t"/>
              </v:shape>
            </v:group>
            <v:group style="position:absolute;left:9537;top:-883;width:20;height:2" coordorigin="9537,-883" coordsize="20,2">
              <v:shape style="position:absolute;left:9537;top:-883;width:20;height:2" coordorigin="9537,-883" coordsize="20,0" path="m9537,-883l9556,-883e" filled="false" stroked="true" strokeweight=".47998pt" strokecolor="#000000">
                <v:path arrowok="t"/>
              </v:shape>
            </v:group>
            <v:group style="position:absolute;left:9556;top:-883;width:20;height:2" coordorigin="9556,-883" coordsize="20,2">
              <v:shape style="position:absolute;left:9556;top:-883;width:20;height:2" coordorigin="9556,-883" coordsize="20,0" path="m9556,-883l9576,-883e" filled="false" stroked="true" strokeweight=".47998pt" strokecolor="#000000">
                <v:path arrowok="t"/>
              </v:shape>
            </v:group>
            <v:group style="position:absolute;left:9576;top:-883;width:20;height:2" coordorigin="9576,-883" coordsize="20,2">
              <v:shape style="position:absolute;left:9576;top:-883;width:20;height:2" coordorigin="9576,-883" coordsize="20,0" path="m9576,-883l9595,-883e" filled="false" stroked="true" strokeweight=".47998pt" strokecolor="#000000">
                <v:path arrowok="t"/>
              </v:shape>
            </v:group>
            <v:group style="position:absolute;left:9595;top:-883;width:20;height:2" coordorigin="9595,-883" coordsize="20,2">
              <v:shape style="position:absolute;left:9595;top:-883;width:20;height:2" coordorigin="9595,-883" coordsize="20,0" path="m9595,-883l9614,-883e" filled="false" stroked="true" strokeweight=".47998pt" strokecolor="#000000">
                <v:path arrowok="t"/>
              </v:shape>
            </v:group>
            <v:group style="position:absolute;left:9614;top:-883;width:20;height:2" coordorigin="9614,-883" coordsize="20,2">
              <v:shape style="position:absolute;left:9614;top:-883;width:20;height:2" coordorigin="9614,-883" coordsize="20,0" path="m9614,-883l9633,-883e" filled="false" stroked="true" strokeweight=".47998pt" strokecolor="#000000">
                <v:path arrowok="t"/>
              </v:shape>
            </v:group>
            <v:group style="position:absolute;left:9633;top:-883;width:20;height:2" coordorigin="9633,-883" coordsize="20,2">
              <v:shape style="position:absolute;left:9633;top:-883;width:20;height:2" coordorigin="9633,-883" coordsize="20,0" path="m9633,-883l9652,-883e" filled="false" stroked="true" strokeweight=".47998pt" strokecolor="#000000">
                <v:path arrowok="t"/>
              </v:shape>
            </v:group>
            <v:group style="position:absolute;left:9652;top:-883;width:20;height:2" coordorigin="9652,-883" coordsize="20,2">
              <v:shape style="position:absolute;left:9652;top:-883;width:20;height:2" coordorigin="9652,-883" coordsize="20,0" path="m9652,-883l9672,-883e" filled="false" stroked="true" strokeweight=".47998pt" strokecolor="#000000">
                <v:path arrowok="t"/>
              </v:shape>
            </v:group>
            <v:group style="position:absolute;left:9672;top:-883;width:20;height:2" coordorigin="9672,-883" coordsize="20,2">
              <v:shape style="position:absolute;left:9672;top:-883;width:20;height:2" coordorigin="9672,-883" coordsize="20,0" path="m9672,-883l9691,-883e" filled="false" stroked="true" strokeweight=".47998pt" strokecolor="#000000">
                <v:path arrowok="t"/>
              </v:shape>
            </v:group>
            <v:group style="position:absolute;left:9691;top:-883;width:20;height:2" coordorigin="9691,-883" coordsize="20,2">
              <v:shape style="position:absolute;left:9691;top:-883;width:20;height:2" coordorigin="9691,-883" coordsize="20,0" path="m9691,-883l9710,-883e" filled="false" stroked="true" strokeweight=".47998pt" strokecolor="#000000">
                <v:path arrowok="t"/>
              </v:shape>
            </v:group>
            <v:group style="position:absolute;left:9710;top:-883;width:20;height:2" coordorigin="9710,-883" coordsize="20,2">
              <v:shape style="position:absolute;left:9710;top:-883;width:20;height:2" coordorigin="9710,-883" coordsize="20,0" path="m9710,-883l9729,-883e" filled="false" stroked="true" strokeweight=".47998pt" strokecolor="#000000">
                <v:path arrowok="t"/>
              </v:shape>
            </v:group>
            <v:group style="position:absolute;left:9729;top:-883;width:20;height:2" coordorigin="9729,-883" coordsize="20,2">
              <v:shape style="position:absolute;left:9729;top:-883;width:20;height:2" coordorigin="9729,-883" coordsize="20,0" path="m9729,-883l9748,-883e" filled="false" stroked="true" strokeweight=".47998pt" strokecolor="#000000">
                <v:path arrowok="t"/>
              </v:shape>
            </v:group>
            <v:group style="position:absolute;left:9748;top:-883;width:10;height:2" coordorigin="9748,-883" coordsize="10,2">
              <v:shape style="position:absolute;left:9748;top:-883;width:10;height:2" coordorigin="9748,-883" coordsize="10,0" path="m9748,-883l9758,-883e" filled="false" stroked="true" strokeweight=".47998pt" strokecolor="#000000">
                <v:path arrowok="t"/>
              </v:shape>
            </v:group>
            <v:group style="position:absolute;left:7492;top:-878;width:10;height:20" coordorigin="7492,-878" coordsize="10,20">
              <v:shape style="position:absolute;left:7492;top:-878;width:10;height:20" coordorigin="7492,-878" coordsize="10,20" path="m7492,-859l7501,-859,7501,-878,7492,-878,7492,-859xe" filled="true" fillcolor="#000000" stroked="false">
                <v:path arrowok="t"/>
                <v:fill type="solid"/>
              </v:shape>
            </v:group>
            <v:group style="position:absolute;left:7492;top:-859;width:10;height:20" coordorigin="7492,-859" coordsize="10,20">
              <v:shape style="position:absolute;left:7492;top:-859;width:10;height:20" coordorigin="7492,-859" coordsize="10,20" path="m7492,-840l7501,-840,7501,-859,7492,-859,7492,-840xe" filled="true" fillcolor="#000000" stroked="false">
                <v:path arrowok="t"/>
                <v:fill type="solid"/>
              </v:shape>
            </v:group>
            <v:group style="position:absolute;left:7492;top:-840;width:10;height:20" coordorigin="7492,-840" coordsize="10,20">
              <v:shape style="position:absolute;left:7492;top:-840;width:10;height:20" coordorigin="7492,-840" coordsize="10,20" path="m7492,-820l7501,-820,7501,-840,7492,-840,7492,-820xe" filled="true" fillcolor="#000000" stroked="false">
                <v:path arrowok="t"/>
                <v:fill type="solid"/>
              </v:shape>
            </v:group>
            <v:group style="position:absolute;left:7492;top:-820;width:10;height:20" coordorigin="7492,-820" coordsize="10,20">
              <v:shape style="position:absolute;left:7492;top:-820;width:10;height:20" coordorigin="7492,-820" coordsize="10,20" path="m7492,-801l7501,-801,7501,-820,7492,-820,7492,-801xe" filled="true" fillcolor="#000000" stroked="false">
                <v:path arrowok="t"/>
                <v:fill type="solid"/>
              </v:shape>
            </v:group>
            <v:group style="position:absolute;left:7492;top:-801;width:10;height:20" coordorigin="7492,-801" coordsize="10,20">
              <v:shape style="position:absolute;left:7492;top:-801;width:10;height:20" coordorigin="7492,-801" coordsize="10,20" path="m7492,-782l7501,-782,7501,-801,7492,-801,7492,-782xe" filled="true" fillcolor="#000000" stroked="false">
                <v:path arrowok="t"/>
                <v:fill type="solid"/>
              </v:shape>
            </v:group>
            <v:group style="position:absolute;left:7492;top:-782;width:10;height:20" coordorigin="7492,-782" coordsize="10,20">
              <v:shape style="position:absolute;left:7492;top:-782;width:10;height:20" coordorigin="7492,-782" coordsize="10,20" path="m7492,-763l7501,-763,7501,-782,7492,-782,7492,-763xe" filled="true" fillcolor="#000000" stroked="false">
                <v:path arrowok="t"/>
                <v:fill type="solid"/>
              </v:shape>
            </v:group>
            <v:group style="position:absolute;left:7492;top:-763;width:10;height:20" coordorigin="7492,-763" coordsize="10,20">
              <v:shape style="position:absolute;left:7492;top:-763;width:10;height:20" coordorigin="7492,-763" coordsize="10,20" path="m7492,-744l7501,-744,7501,-763,7492,-763,7492,-744xe" filled="true" fillcolor="#000000" stroked="false">
                <v:path arrowok="t"/>
                <v:fill type="solid"/>
              </v:shape>
            </v:group>
            <v:group style="position:absolute;left:7492;top:-744;width:10;height:20" coordorigin="7492,-744" coordsize="10,20">
              <v:shape style="position:absolute;left:7492;top:-744;width:10;height:20" coordorigin="7492,-744" coordsize="10,20" path="m7492,-724l7501,-724,7501,-744,7492,-744,7492,-724xe" filled="true" fillcolor="#000000" stroked="false">
                <v:path arrowok="t"/>
                <v:fill type="solid"/>
              </v:shape>
            </v:group>
            <v:group style="position:absolute;left:7492;top:-724;width:10;height:20" coordorigin="7492,-724" coordsize="10,20">
              <v:shape style="position:absolute;left:7492;top:-724;width:10;height:20" coordorigin="7492,-724" coordsize="10,20" path="m7492,-705l7501,-705,7501,-724,7492,-724,7492,-705xe" filled="true" fillcolor="#000000" stroked="false">
                <v:path arrowok="t"/>
                <v:fill type="solid"/>
              </v:shape>
            </v:group>
            <v:group style="position:absolute;left:7492;top:-705;width:10;height:20" coordorigin="7492,-705" coordsize="10,20">
              <v:shape style="position:absolute;left:7492;top:-705;width:10;height:20" coordorigin="7492,-705" coordsize="10,20" path="m7492,-686l7501,-686,7501,-705,7492,-705,7492,-686xe" filled="true" fillcolor="#000000" stroked="false">
                <v:path arrowok="t"/>
                <v:fill type="solid"/>
              </v:shape>
            </v:group>
            <v:group style="position:absolute;left:7492;top:-686;width:10;height:20" coordorigin="7492,-686" coordsize="10,20">
              <v:shape style="position:absolute;left:7492;top:-686;width:10;height:20" coordorigin="7492,-686" coordsize="10,20" path="m7492,-667l7501,-667,7501,-686,7492,-686,7492,-667xe" filled="true" fillcolor="#000000" stroked="false">
                <v:path arrowok="t"/>
                <v:fill type="solid"/>
              </v:shape>
            </v:group>
            <v:group style="position:absolute;left:7492;top:-667;width:10;height:20" coordorigin="7492,-667" coordsize="10,20">
              <v:shape style="position:absolute;left:7492;top:-667;width:10;height:20" coordorigin="7492,-667" coordsize="10,20" path="m7492,-648l7501,-648,7501,-667,7492,-667,7492,-648xe" filled="true" fillcolor="#000000" stroked="false">
                <v:path arrowok="t"/>
                <v:fill type="solid"/>
              </v:shape>
            </v:group>
            <v:group style="position:absolute;left:7492;top:-648;width:10;height:20" coordorigin="7492,-648" coordsize="10,20">
              <v:shape style="position:absolute;left:7492;top:-648;width:10;height:20" coordorigin="7492,-648" coordsize="10,20" path="m7492,-628l7501,-628,7501,-648,7492,-648,7492,-628xe" filled="true" fillcolor="#000000" stroked="false">
                <v:path arrowok="t"/>
                <v:fill type="solid"/>
              </v:shape>
            </v:group>
            <v:group style="position:absolute;left:7492;top:-628;width:10;height:20" coordorigin="7492,-628" coordsize="10,20">
              <v:shape style="position:absolute;left:7492;top:-628;width:10;height:20" coordorigin="7492,-628" coordsize="10,20" path="m7492,-609l7501,-609,7501,-628,7492,-628,7492,-609xe" filled="true" fillcolor="#000000" stroked="false">
                <v:path arrowok="t"/>
                <v:fill type="solid"/>
              </v:shape>
            </v:group>
            <v:group style="position:absolute;left:7492;top:-609;width:10;height:20" coordorigin="7492,-609" coordsize="10,20">
              <v:shape style="position:absolute;left:7492;top:-609;width:10;height:20" coordorigin="7492,-609" coordsize="10,20" path="m7492,-590l7501,-590,7501,-609,7492,-609,7492,-590xe" filled="true" fillcolor="#000000" stroked="false">
                <v:path arrowok="t"/>
                <v:fill type="solid"/>
              </v:shape>
            </v:group>
            <v:group style="position:absolute;left:7492;top:-590;width:10;height:20" coordorigin="7492,-590" coordsize="10,20">
              <v:shape style="position:absolute;left:7492;top:-590;width:10;height:20" coordorigin="7492,-590" coordsize="10,20" path="m7492,-571l7501,-571,7501,-590,7492,-590,7492,-571xe" filled="true" fillcolor="#000000" stroked="false">
                <v:path arrowok="t"/>
                <v:fill type="solid"/>
              </v:shape>
            </v:group>
            <v:group style="position:absolute;left:2134;top:-470;width:5358;height:2" coordorigin="2134,-470" coordsize="5358,2">
              <v:shape style="position:absolute;left:2134;top:-470;width:5358;height:2" coordorigin="2134,-470" coordsize="5358,0" path="m2134,-470l7492,-470e" filled="false" stroked="true" strokeweight="1.44pt" strokecolor="#000000">
                <v:path arrowok="t"/>
              </v:shape>
            </v:group>
            <v:group style="position:absolute;left:7492;top:-571;width:10;height:20" coordorigin="7492,-571" coordsize="10,20">
              <v:shape style="position:absolute;left:7492;top:-571;width:10;height:20" coordorigin="7492,-571" coordsize="10,20" path="m7492,-552l7501,-552,7501,-571,7492,-571,7492,-552xe" filled="true" fillcolor="#000000" stroked="false">
                <v:path arrowok="t"/>
                <v:fill type="solid"/>
              </v:shape>
            </v:group>
            <v:group style="position:absolute;left:7492;top:-552;width:10;height:20" coordorigin="7492,-552" coordsize="10,20">
              <v:shape style="position:absolute;left:7492;top:-552;width:10;height:20" coordorigin="7492,-552" coordsize="10,20" path="m7492,-532l7501,-532,7501,-552,7492,-552,7492,-532xe" filled="true" fillcolor="#000000" stroked="false">
                <v:path arrowok="t"/>
                <v:fill type="solid"/>
              </v:shape>
            </v:group>
            <v:group style="position:absolute;left:7492;top:-532;width:10;height:20" coordorigin="7492,-532" coordsize="10,20">
              <v:shape style="position:absolute;left:7492;top:-532;width:10;height:20" coordorigin="7492,-532" coordsize="10,20" path="m7492,-513l7501,-513,7501,-532,7492,-532,7492,-513xe" filled="true" fillcolor="#000000" stroked="false">
                <v:path arrowok="t"/>
                <v:fill type="solid"/>
              </v:shape>
            </v:group>
            <v:group style="position:absolute;left:7492;top:-513;width:10;height:20" coordorigin="7492,-513" coordsize="10,20">
              <v:shape style="position:absolute;left:7492;top:-513;width:10;height:20" coordorigin="7492,-513" coordsize="10,20" path="m7492,-494l7501,-494,7501,-513,7492,-513,7492,-494xe" filled="true" fillcolor="#000000" stroked="false">
                <v:path arrowok="t"/>
                <v:fill type="solid"/>
              </v:shape>
            </v:group>
            <v:group style="position:absolute;left:7492;top:-489;width:10;height:2" coordorigin="7492,-489" coordsize="10,2">
              <v:shape style="position:absolute;left:7492;top:-489;width:10;height:2" coordorigin="7492,-489" coordsize="10,0" path="m7492,-489l7501,-489e" filled="false" stroked="true" strokeweight=".48004pt" strokecolor="#000000">
                <v:path arrowok="t"/>
              </v:shape>
            </v:group>
            <v:group style="position:absolute;left:7492;top:-470;width:29;height:2" coordorigin="7492,-470" coordsize="29,2">
              <v:shape style="position:absolute;left:7492;top:-470;width:29;height:2" coordorigin="7492,-470" coordsize="29,0" path="m7492,-470l7521,-470e" filled="false" stroked="true" strokeweight="1.44pt" strokecolor="#000000">
                <v:path arrowok="t"/>
              </v:shape>
            </v:group>
            <v:group style="position:absolute;left:7521;top:-470;width:2238;height:2" coordorigin="7521,-470" coordsize="2238,2">
              <v:shape style="position:absolute;left:7521;top:-470;width:2238;height:2" coordorigin="7521,-470" coordsize="2238,0" path="m7521,-470l9758,-470e" filled="false" stroked="true" strokeweight="1.44pt" strokecolor="#000000">
                <v:path arrowok="t"/>
              </v:shape>
            </v:group>
            <w10:wrap type="none"/>
          </v:group>
        </w:pict>
      </w:r>
      <w:r>
        <w:rPr/>
        <w:pict>
          <v:group style="position:absolute;margin-left:106.339996pt;margin-top:22.223677pt;width:382.05pt;height:42.75pt;mso-position-horizontal-relative:page;mso-position-vertical-relative:paragraph;z-index:-1334848" coordorigin="2127,444" coordsize="7641,855">
            <v:group style="position:absolute;left:2156;top:459;width:5341;height:2" coordorigin="2156,459" coordsize="5341,2">
              <v:shape style="position:absolute;left:2156;top:459;width:5341;height:2" coordorigin="2156,459" coordsize="5341,0" path="m2156,459l7497,459e" filled="false" stroked="true" strokeweight="1.44pt" strokecolor="#000000">
                <v:path arrowok="t"/>
              </v:shape>
              <v:shape style="position:absolute;left:7497;top:473;width:10;height:2" type="#_x0000_t75" stroked="false">
                <v:imagedata r:id="rId486" o:title=""/>
              </v:shape>
            </v:group>
            <v:group style="position:absolute;left:7497;top:459;width:29;height:2" coordorigin="7497,459" coordsize="29,2">
              <v:shape style="position:absolute;left:7497;top:459;width:29;height:2" coordorigin="7497,459" coordsize="29,0" path="m7497,459l7525,459e" filled="false" stroked="true" strokeweight="1.44pt" strokecolor="#000000">
                <v:path arrowok="t"/>
              </v:shape>
            </v:group>
            <v:group style="position:absolute;left:7525;top:459;width:2228;height:2" coordorigin="7525,459" coordsize="2228,2">
              <v:shape style="position:absolute;left:7525;top:459;width:2228;height:2" coordorigin="7525,459" coordsize="2228,0" path="m7525,459l9753,459e" filled="false" stroked="true" strokeweight="1.44pt" strokecolor="#000000">
                <v:path arrowok="t"/>
              </v:shape>
            </v:group>
            <v:group style="position:absolute;left:7497;top:476;width:10;height:20" coordorigin="7497,476" coordsize="10,20">
              <v:shape style="position:absolute;left:7497;top:476;width:10;height:20" coordorigin="7497,476" coordsize="10,20" path="m7497,495l7506,495,7506,476,7497,476,7497,495xe" filled="true" fillcolor="#000000" stroked="false">
                <v:path arrowok="t"/>
                <v:fill type="solid"/>
              </v:shape>
            </v:group>
            <v:group style="position:absolute;left:7497;top:495;width:10;height:20" coordorigin="7497,495" coordsize="10,20">
              <v:shape style="position:absolute;left:7497;top:495;width:10;height:20" coordorigin="7497,495" coordsize="10,20" path="m7497,514l7506,514,7506,495,7497,495,7497,514xe" filled="true" fillcolor="#000000" stroked="false">
                <v:path arrowok="t"/>
                <v:fill type="solid"/>
              </v:shape>
            </v:group>
            <v:group style="position:absolute;left:7497;top:514;width:10;height:20" coordorigin="7497,514" coordsize="10,20">
              <v:shape style="position:absolute;left:7497;top:514;width:10;height:20" coordorigin="7497,514" coordsize="10,20" path="m7497,533l7506,533,7506,514,7497,514,7497,533xe" filled="true" fillcolor="#000000" stroked="false">
                <v:path arrowok="t"/>
                <v:fill type="solid"/>
              </v:shape>
            </v:group>
            <v:group style="position:absolute;left:7497;top:533;width:10;height:20" coordorigin="7497,533" coordsize="10,20">
              <v:shape style="position:absolute;left:7497;top:533;width:10;height:20" coordorigin="7497,533" coordsize="10,20" path="m7497,552l7506,552,7506,533,7497,533,7497,552xe" filled="true" fillcolor="#000000" stroked="false">
                <v:path arrowok="t"/>
                <v:fill type="solid"/>
              </v:shape>
            </v:group>
            <v:group style="position:absolute;left:7497;top:552;width:10;height:20" coordorigin="7497,552" coordsize="10,20">
              <v:shape style="position:absolute;left:7497;top:552;width:10;height:20" coordorigin="7497,552" coordsize="10,20" path="m7497,572l7506,572,7506,552,7497,552,7497,572xe" filled="true" fillcolor="#000000" stroked="false">
                <v:path arrowok="t"/>
                <v:fill type="solid"/>
              </v:shape>
            </v:group>
            <v:group style="position:absolute;left:7497;top:572;width:10;height:20" coordorigin="7497,572" coordsize="10,20">
              <v:shape style="position:absolute;left:7497;top:572;width:10;height:20" coordorigin="7497,572" coordsize="10,20" path="m7497,591l7506,591,7506,572,7497,572,7497,591xe" filled="true" fillcolor="#000000" stroked="false">
                <v:path arrowok="t"/>
                <v:fill type="solid"/>
              </v:shape>
            </v:group>
            <v:group style="position:absolute;left:7497;top:591;width:10;height:20" coordorigin="7497,591" coordsize="10,20">
              <v:shape style="position:absolute;left:7497;top:591;width:10;height:20" coordorigin="7497,591" coordsize="10,20" path="m7497,610l7506,610,7506,591,7497,591,7497,610xe" filled="true" fillcolor="#000000" stroked="false">
                <v:path arrowok="t"/>
                <v:fill type="solid"/>
              </v:shape>
            </v:group>
            <v:group style="position:absolute;left:7497;top:610;width:10;height:20" coordorigin="7497,610" coordsize="10,20">
              <v:shape style="position:absolute;left:7497;top:610;width:10;height:20" coordorigin="7497,610" coordsize="10,20" path="m7497,629l7506,629,7506,610,7497,610,7497,629xe" filled="true" fillcolor="#000000" stroked="false">
                <v:path arrowok="t"/>
                <v:fill type="solid"/>
              </v:shape>
            </v:group>
            <v:group style="position:absolute;left:7497;top:629;width:10;height:20" coordorigin="7497,629" coordsize="10,20">
              <v:shape style="position:absolute;left:7497;top:629;width:10;height:20" coordorigin="7497,629" coordsize="10,20" path="m7497,648l7506,648,7506,629,7497,629,7497,648xe" filled="true" fillcolor="#000000" stroked="false">
                <v:path arrowok="t"/>
                <v:fill type="solid"/>
              </v:shape>
            </v:group>
            <v:group style="position:absolute;left:7497;top:648;width:10;height:20" coordorigin="7497,648" coordsize="10,20">
              <v:shape style="position:absolute;left:7497;top:648;width:10;height:20" coordorigin="7497,648" coordsize="10,20" path="m7497,668l7506,668,7506,648,7497,648,7497,668xe" filled="true" fillcolor="#000000" stroked="false">
                <v:path arrowok="t"/>
                <v:fill type="solid"/>
              </v:shape>
            </v:group>
            <v:group style="position:absolute;left:7497;top:668;width:10;height:20" coordorigin="7497,668" coordsize="10,20">
              <v:shape style="position:absolute;left:7497;top:668;width:10;height:20" coordorigin="7497,668" coordsize="10,20" path="m7497,687l7506,687,7506,668,7497,668,7497,687xe" filled="true" fillcolor="#000000" stroked="false">
                <v:path arrowok="t"/>
                <v:fill type="solid"/>
              </v:shape>
            </v:group>
            <v:group style="position:absolute;left:7497;top:687;width:10;height:20" coordorigin="7497,687" coordsize="10,20">
              <v:shape style="position:absolute;left:7497;top:687;width:10;height:20" coordorigin="7497,687" coordsize="10,20" path="m7497,706l7506,706,7506,687,7497,687,7497,706xe" filled="true" fillcolor="#000000" stroked="false">
                <v:path arrowok="t"/>
                <v:fill type="solid"/>
              </v:shape>
            </v:group>
            <v:group style="position:absolute;left:7497;top:706;width:10;height:20" coordorigin="7497,706" coordsize="10,20">
              <v:shape style="position:absolute;left:7497;top:706;width:10;height:20" coordorigin="7497,706" coordsize="10,20" path="m7497,725l7506,725,7506,706,7497,706,7497,725xe" filled="true" fillcolor="#000000" stroked="false">
                <v:path arrowok="t"/>
                <v:fill type="solid"/>
              </v:shape>
            </v:group>
            <v:group style="position:absolute;left:7497;top:725;width:10;height:20" coordorigin="7497,725" coordsize="10,20">
              <v:shape style="position:absolute;left:7497;top:725;width:10;height:20" coordorigin="7497,725" coordsize="10,20" path="m7497,744l7506,744,7506,725,7497,725,7497,744xe" filled="true" fillcolor="#000000" stroked="false">
                <v:path arrowok="t"/>
                <v:fill type="solid"/>
              </v:shape>
            </v:group>
            <v:group style="position:absolute;left:7497;top:744;width:10;height:20" coordorigin="7497,744" coordsize="10,20">
              <v:shape style="position:absolute;left:7497;top:744;width:10;height:20" coordorigin="7497,744" coordsize="10,20" path="m7497,764l7506,764,7506,744,7497,744,7497,764xe" filled="true" fillcolor="#000000" stroked="false">
                <v:path arrowok="t"/>
                <v:fill type="solid"/>
              </v:shape>
            </v:group>
            <v:group style="position:absolute;left:7497;top:764;width:10;height:20" coordorigin="7497,764" coordsize="10,20">
              <v:shape style="position:absolute;left:7497;top:764;width:10;height:20" coordorigin="7497,764" coordsize="10,20" path="m7497,783l7506,783,7506,764,7497,764,7497,783xe" filled="true" fillcolor="#000000" stroked="false">
                <v:path arrowok="t"/>
                <v:fill type="solid"/>
              </v:shape>
            </v:group>
            <v:group style="position:absolute;left:7497;top:783;width:10;height:20" coordorigin="7497,783" coordsize="10,20">
              <v:shape style="position:absolute;left:7497;top:783;width:10;height:20" coordorigin="7497,783" coordsize="10,20" path="m7497,802l7506,802,7506,783,7497,783,7497,802xe" filled="true" fillcolor="#000000" stroked="false">
                <v:path arrowok="t"/>
                <v:fill type="solid"/>
              </v:shape>
            </v:group>
            <v:group style="position:absolute;left:7497;top:802;width:10;height:20" coordorigin="7497,802" coordsize="10,20">
              <v:shape style="position:absolute;left:7497;top:802;width:10;height:20" coordorigin="7497,802" coordsize="10,20" path="m7497,821l7506,821,7506,802,7497,802,7497,821xe" filled="true" fillcolor="#000000" stroked="false">
                <v:path arrowok="t"/>
                <v:fill type="solid"/>
              </v:shape>
            </v:group>
            <v:group style="position:absolute;left:7497;top:821;width:10;height:20" coordorigin="7497,821" coordsize="10,20">
              <v:shape style="position:absolute;left:7497;top:821;width:10;height:20" coordorigin="7497,821" coordsize="10,20" path="m7497,840l7506,840,7506,821,7497,821,7497,840xe" filled="true" fillcolor="#000000" stroked="false">
                <v:path arrowok="t"/>
                <v:fill type="solid"/>
              </v:shape>
            </v:group>
            <v:group style="position:absolute;left:7497;top:840;width:10;height:20" coordorigin="7497,840" coordsize="10,20">
              <v:shape style="position:absolute;left:7497;top:840;width:10;height:20" coordorigin="7497,840" coordsize="10,20" path="m7497,860l7506,860,7506,840,7497,840,7497,860xe" filled="true" fillcolor="#000000" stroked="false">
                <v:path arrowok="t"/>
                <v:fill type="solid"/>
              </v:shape>
            </v:group>
            <v:group style="position:absolute;left:7497;top:863;width:10;height:2" coordorigin="7497,863" coordsize="10,2">
              <v:shape style="position:absolute;left:7497;top:863;width:10;height:2" coordorigin="7497,863" coordsize="10,0" path="m7497,863l7506,863e" filled="false" stroked="true" strokeweight=".35999pt" strokecolor="#000000">
                <v:path arrowok="t"/>
              </v:shape>
            </v:group>
            <v:group style="position:absolute;left:2156;top:872;width:20;height:2" coordorigin="2156,872" coordsize="20,2">
              <v:shape style="position:absolute;left:2156;top:872;width:20;height:2" coordorigin="2156,872" coordsize="20,0" path="m2156,872l2175,872e" filled="false" stroked="true" strokeweight=".48004pt" strokecolor="#000000">
                <v:path arrowok="t"/>
              </v:shape>
            </v:group>
            <v:group style="position:absolute;left:2175;top:872;width:20;height:2" coordorigin="2175,872" coordsize="20,2">
              <v:shape style="position:absolute;left:2175;top:872;width:20;height:2" coordorigin="2175,872" coordsize="20,0" path="m2175,872l2194,872e" filled="false" stroked="true" strokeweight=".48004pt" strokecolor="#000000">
                <v:path arrowok="t"/>
              </v:shape>
            </v:group>
            <v:group style="position:absolute;left:2194;top:872;width:20;height:2" coordorigin="2194,872" coordsize="20,2">
              <v:shape style="position:absolute;left:2194;top:872;width:20;height:2" coordorigin="2194,872" coordsize="20,0" path="m2194,872l2213,872e" filled="false" stroked="true" strokeweight=".48004pt" strokecolor="#000000">
                <v:path arrowok="t"/>
              </v:shape>
            </v:group>
            <v:group style="position:absolute;left:2213;top:872;width:20;height:2" coordorigin="2213,872" coordsize="20,2">
              <v:shape style="position:absolute;left:2213;top:872;width:20;height:2" coordorigin="2213,872" coordsize="20,0" path="m2213,872l2232,872e" filled="false" stroked="true" strokeweight=".48004pt" strokecolor="#000000">
                <v:path arrowok="t"/>
              </v:shape>
            </v:group>
            <v:group style="position:absolute;left:2232;top:872;width:20;height:2" coordorigin="2232,872" coordsize="20,2">
              <v:shape style="position:absolute;left:2232;top:872;width:20;height:2" coordorigin="2232,872" coordsize="20,0" path="m2232,872l2252,872e" filled="false" stroked="true" strokeweight=".48004pt" strokecolor="#000000">
                <v:path arrowok="t"/>
              </v:shape>
            </v:group>
            <v:group style="position:absolute;left:2252;top:872;width:20;height:2" coordorigin="2252,872" coordsize="20,2">
              <v:shape style="position:absolute;left:2252;top:872;width:20;height:2" coordorigin="2252,872" coordsize="20,0" path="m2252,872l2271,872e" filled="false" stroked="true" strokeweight=".48004pt" strokecolor="#000000">
                <v:path arrowok="t"/>
              </v:shape>
            </v:group>
            <v:group style="position:absolute;left:2271;top:872;width:20;height:2" coordorigin="2271,872" coordsize="20,2">
              <v:shape style="position:absolute;left:2271;top:872;width:20;height:2" coordorigin="2271,872" coordsize="20,0" path="m2271,872l2290,872e" filled="false" stroked="true" strokeweight=".48004pt" strokecolor="#000000">
                <v:path arrowok="t"/>
              </v:shape>
            </v:group>
            <v:group style="position:absolute;left:2290;top:872;width:20;height:2" coordorigin="2290,872" coordsize="20,2">
              <v:shape style="position:absolute;left:2290;top:872;width:20;height:2" coordorigin="2290,872" coordsize="20,0" path="m2290,872l2309,872e" filled="false" stroked="true" strokeweight=".48004pt" strokecolor="#000000">
                <v:path arrowok="t"/>
              </v:shape>
            </v:group>
            <v:group style="position:absolute;left:2309;top:872;width:20;height:2" coordorigin="2309,872" coordsize="20,2">
              <v:shape style="position:absolute;left:2309;top:872;width:20;height:2" coordorigin="2309,872" coordsize="20,0" path="m2309,872l2328,872e" filled="false" stroked="true" strokeweight=".48004pt" strokecolor="#000000">
                <v:path arrowok="t"/>
              </v:shape>
            </v:group>
            <v:group style="position:absolute;left:2328;top:872;width:20;height:2" coordorigin="2328,872" coordsize="20,2">
              <v:shape style="position:absolute;left:2328;top:872;width:20;height:2" coordorigin="2328,872" coordsize="20,0" path="m2328,872l2348,872e" filled="false" stroked="true" strokeweight=".48004pt" strokecolor="#000000">
                <v:path arrowok="t"/>
              </v:shape>
            </v:group>
            <v:group style="position:absolute;left:2348;top:872;width:20;height:2" coordorigin="2348,872" coordsize="20,2">
              <v:shape style="position:absolute;left:2348;top:872;width:20;height:2" coordorigin="2348,872" coordsize="20,0" path="m2348,872l2367,872e" filled="false" stroked="true" strokeweight=".48004pt" strokecolor="#000000">
                <v:path arrowok="t"/>
              </v:shape>
            </v:group>
            <v:group style="position:absolute;left:2367;top:872;width:20;height:2" coordorigin="2367,872" coordsize="20,2">
              <v:shape style="position:absolute;left:2367;top:872;width:20;height:2" coordorigin="2367,872" coordsize="20,0" path="m2367,872l2386,872e" filled="false" stroked="true" strokeweight=".48004pt" strokecolor="#000000">
                <v:path arrowok="t"/>
              </v:shape>
            </v:group>
            <v:group style="position:absolute;left:2386;top:872;width:20;height:2" coordorigin="2386,872" coordsize="20,2">
              <v:shape style="position:absolute;left:2386;top:872;width:20;height:2" coordorigin="2386,872" coordsize="20,0" path="m2386,872l2405,872e" filled="false" stroked="true" strokeweight=".48004pt" strokecolor="#000000">
                <v:path arrowok="t"/>
              </v:shape>
            </v:group>
            <v:group style="position:absolute;left:2405;top:872;width:20;height:2" coordorigin="2405,872" coordsize="20,2">
              <v:shape style="position:absolute;left:2405;top:872;width:20;height:2" coordorigin="2405,872" coordsize="20,0" path="m2405,872l2424,872e" filled="false" stroked="true" strokeweight=".48004pt" strokecolor="#000000">
                <v:path arrowok="t"/>
              </v:shape>
            </v:group>
            <v:group style="position:absolute;left:2424;top:872;width:20;height:2" coordorigin="2424,872" coordsize="20,2">
              <v:shape style="position:absolute;left:2424;top:872;width:20;height:2" coordorigin="2424,872" coordsize="20,0" path="m2424,872l2444,872e" filled="false" stroked="true" strokeweight=".48004pt" strokecolor="#000000">
                <v:path arrowok="t"/>
              </v:shape>
            </v:group>
            <v:group style="position:absolute;left:2444;top:872;width:20;height:2" coordorigin="2444,872" coordsize="20,2">
              <v:shape style="position:absolute;left:2444;top:872;width:20;height:2" coordorigin="2444,872" coordsize="20,0" path="m2444,872l2463,872e" filled="false" stroked="true" strokeweight=".48004pt" strokecolor="#000000">
                <v:path arrowok="t"/>
              </v:shape>
            </v:group>
            <v:group style="position:absolute;left:2463;top:872;width:20;height:2" coordorigin="2463,872" coordsize="20,2">
              <v:shape style="position:absolute;left:2463;top:872;width:20;height:2" coordorigin="2463,872" coordsize="20,0" path="m2463,872l2482,872e" filled="false" stroked="true" strokeweight=".48004pt" strokecolor="#000000">
                <v:path arrowok="t"/>
              </v:shape>
            </v:group>
            <v:group style="position:absolute;left:2482;top:872;width:20;height:2" coordorigin="2482,872" coordsize="20,2">
              <v:shape style="position:absolute;left:2482;top:872;width:20;height:2" coordorigin="2482,872" coordsize="20,0" path="m2482,872l2501,872e" filled="false" stroked="true" strokeweight=".48004pt" strokecolor="#000000">
                <v:path arrowok="t"/>
              </v:shape>
            </v:group>
            <v:group style="position:absolute;left:2501;top:872;width:20;height:2" coordorigin="2501,872" coordsize="20,2">
              <v:shape style="position:absolute;left:2501;top:872;width:20;height:2" coordorigin="2501,872" coordsize="20,0" path="m2501,872l2520,872e" filled="false" stroked="true" strokeweight=".48004pt" strokecolor="#000000">
                <v:path arrowok="t"/>
              </v:shape>
            </v:group>
            <v:group style="position:absolute;left:2520;top:872;width:20;height:2" coordorigin="2520,872" coordsize="20,2">
              <v:shape style="position:absolute;left:2520;top:872;width:20;height:2" coordorigin="2520,872" coordsize="20,0" path="m2520,872l2540,872e" filled="false" stroked="true" strokeweight=".48004pt" strokecolor="#000000">
                <v:path arrowok="t"/>
              </v:shape>
            </v:group>
            <v:group style="position:absolute;left:2540;top:872;width:20;height:2" coordorigin="2540,872" coordsize="20,2">
              <v:shape style="position:absolute;left:2540;top:872;width:20;height:2" coordorigin="2540,872" coordsize="20,0" path="m2540,872l2559,872e" filled="false" stroked="true" strokeweight=".48004pt" strokecolor="#000000">
                <v:path arrowok="t"/>
              </v:shape>
            </v:group>
            <v:group style="position:absolute;left:2559;top:872;width:20;height:2" coordorigin="2559,872" coordsize="20,2">
              <v:shape style="position:absolute;left:2559;top:872;width:20;height:2" coordorigin="2559,872" coordsize="20,0" path="m2559,872l2578,872e" filled="false" stroked="true" strokeweight=".48004pt" strokecolor="#000000">
                <v:path arrowok="t"/>
              </v:shape>
            </v:group>
            <v:group style="position:absolute;left:2578;top:872;width:20;height:2" coordorigin="2578,872" coordsize="20,2">
              <v:shape style="position:absolute;left:2578;top:872;width:20;height:2" coordorigin="2578,872" coordsize="20,0" path="m2578,872l2597,872e" filled="false" stroked="true" strokeweight=".48004pt" strokecolor="#000000">
                <v:path arrowok="t"/>
              </v:shape>
            </v:group>
            <v:group style="position:absolute;left:2597;top:872;width:20;height:2" coordorigin="2597,872" coordsize="20,2">
              <v:shape style="position:absolute;left:2597;top:872;width:20;height:2" coordorigin="2597,872" coordsize="20,0" path="m2597,872l2616,872e" filled="false" stroked="true" strokeweight=".48004pt" strokecolor="#000000">
                <v:path arrowok="t"/>
              </v:shape>
            </v:group>
            <v:group style="position:absolute;left:2616;top:872;width:20;height:2" coordorigin="2616,872" coordsize="20,2">
              <v:shape style="position:absolute;left:2616;top:872;width:20;height:2" coordorigin="2616,872" coordsize="20,0" path="m2616,872l2636,872e" filled="false" stroked="true" strokeweight=".48004pt" strokecolor="#000000">
                <v:path arrowok="t"/>
              </v:shape>
            </v:group>
            <v:group style="position:absolute;left:2636;top:872;width:20;height:2" coordorigin="2636,872" coordsize="20,2">
              <v:shape style="position:absolute;left:2636;top:872;width:20;height:2" coordorigin="2636,872" coordsize="20,0" path="m2636,872l2655,872e" filled="false" stroked="true" strokeweight=".48004pt" strokecolor="#000000">
                <v:path arrowok="t"/>
              </v:shape>
            </v:group>
            <v:group style="position:absolute;left:2655;top:872;width:20;height:2" coordorigin="2655,872" coordsize="20,2">
              <v:shape style="position:absolute;left:2655;top:872;width:20;height:2" coordorigin="2655,872" coordsize="20,0" path="m2655,872l2674,872e" filled="false" stroked="true" strokeweight=".48004pt" strokecolor="#000000">
                <v:path arrowok="t"/>
              </v:shape>
            </v:group>
            <v:group style="position:absolute;left:2674;top:872;width:20;height:2" coordorigin="2674,872" coordsize="20,2">
              <v:shape style="position:absolute;left:2674;top:872;width:20;height:2" coordorigin="2674,872" coordsize="20,0" path="m2674,872l2693,872e" filled="false" stroked="true" strokeweight=".48004pt" strokecolor="#000000">
                <v:path arrowok="t"/>
              </v:shape>
            </v:group>
            <v:group style="position:absolute;left:2693;top:872;width:20;height:2" coordorigin="2693,872" coordsize="20,2">
              <v:shape style="position:absolute;left:2693;top:872;width:20;height:2" coordorigin="2693,872" coordsize="20,0" path="m2693,872l2712,872e" filled="false" stroked="true" strokeweight=".48004pt" strokecolor="#000000">
                <v:path arrowok="t"/>
              </v:shape>
            </v:group>
            <v:group style="position:absolute;left:2712;top:872;width:20;height:2" coordorigin="2712,872" coordsize="20,2">
              <v:shape style="position:absolute;left:2712;top:872;width:20;height:2" coordorigin="2712,872" coordsize="20,0" path="m2712,872l2732,872e" filled="false" stroked="true" strokeweight=".48004pt" strokecolor="#000000">
                <v:path arrowok="t"/>
              </v:shape>
            </v:group>
            <v:group style="position:absolute;left:2732;top:872;width:20;height:2" coordorigin="2732,872" coordsize="20,2">
              <v:shape style="position:absolute;left:2732;top:872;width:20;height:2" coordorigin="2732,872" coordsize="20,0" path="m2732,872l2751,872e" filled="false" stroked="true" strokeweight=".48004pt" strokecolor="#000000">
                <v:path arrowok="t"/>
              </v:shape>
            </v:group>
            <v:group style="position:absolute;left:2751;top:872;width:20;height:2" coordorigin="2751,872" coordsize="20,2">
              <v:shape style="position:absolute;left:2751;top:872;width:20;height:2" coordorigin="2751,872" coordsize="20,0" path="m2751,872l2770,872e" filled="false" stroked="true" strokeweight=".48004pt" strokecolor="#000000">
                <v:path arrowok="t"/>
              </v:shape>
            </v:group>
            <v:group style="position:absolute;left:2770;top:872;width:20;height:2" coordorigin="2770,872" coordsize="20,2">
              <v:shape style="position:absolute;left:2770;top:872;width:20;height:2" coordorigin="2770,872" coordsize="20,0" path="m2770,872l2789,872e" filled="false" stroked="true" strokeweight=".48004pt" strokecolor="#000000">
                <v:path arrowok="t"/>
              </v:shape>
            </v:group>
            <v:group style="position:absolute;left:2789;top:872;width:20;height:2" coordorigin="2789,872" coordsize="20,2">
              <v:shape style="position:absolute;left:2789;top:872;width:20;height:2" coordorigin="2789,872" coordsize="20,0" path="m2789,872l2808,872e" filled="false" stroked="true" strokeweight=".48004pt" strokecolor="#000000">
                <v:path arrowok="t"/>
              </v:shape>
            </v:group>
            <v:group style="position:absolute;left:2808;top:872;width:20;height:2" coordorigin="2808,872" coordsize="20,2">
              <v:shape style="position:absolute;left:2808;top:872;width:20;height:2" coordorigin="2808,872" coordsize="20,0" path="m2808,872l2828,872e" filled="false" stroked="true" strokeweight=".48004pt" strokecolor="#000000">
                <v:path arrowok="t"/>
              </v:shape>
            </v:group>
            <v:group style="position:absolute;left:2828;top:872;width:20;height:2" coordorigin="2828,872" coordsize="20,2">
              <v:shape style="position:absolute;left:2828;top:872;width:20;height:2" coordorigin="2828,872" coordsize="20,0" path="m2828,872l2847,872e" filled="false" stroked="true" strokeweight=".48004pt" strokecolor="#000000">
                <v:path arrowok="t"/>
              </v:shape>
            </v:group>
            <v:group style="position:absolute;left:2847;top:872;width:20;height:2" coordorigin="2847,872" coordsize="20,2">
              <v:shape style="position:absolute;left:2847;top:872;width:20;height:2" coordorigin="2847,872" coordsize="20,0" path="m2847,872l2866,872e" filled="false" stroked="true" strokeweight=".48004pt" strokecolor="#000000">
                <v:path arrowok="t"/>
              </v:shape>
            </v:group>
            <v:group style="position:absolute;left:2866;top:872;width:20;height:2" coordorigin="2866,872" coordsize="20,2">
              <v:shape style="position:absolute;left:2866;top:872;width:20;height:2" coordorigin="2866,872" coordsize="20,0" path="m2866,872l2885,872e" filled="false" stroked="true" strokeweight=".48004pt" strokecolor="#000000">
                <v:path arrowok="t"/>
              </v:shape>
            </v:group>
            <v:group style="position:absolute;left:2885;top:872;width:20;height:2" coordorigin="2885,872" coordsize="20,2">
              <v:shape style="position:absolute;left:2885;top:872;width:20;height:2" coordorigin="2885,872" coordsize="20,0" path="m2885,872l2904,872e" filled="false" stroked="true" strokeweight=".48004pt" strokecolor="#000000">
                <v:path arrowok="t"/>
              </v:shape>
            </v:group>
            <v:group style="position:absolute;left:2904;top:872;width:20;height:2" coordorigin="2904,872" coordsize="20,2">
              <v:shape style="position:absolute;left:2904;top:872;width:20;height:2" coordorigin="2904,872" coordsize="20,0" path="m2904,872l2924,872e" filled="false" stroked="true" strokeweight=".48004pt" strokecolor="#000000">
                <v:path arrowok="t"/>
              </v:shape>
            </v:group>
            <v:group style="position:absolute;left:2924;top:872;width:20;height:2" coordorigin="2924,872" coordsize="20,2">
              <v:shape style="position:absolute;left:2924;top:872;width:20;height:2" coordorigin="2924,872" coordsize="20,0" path="m2924,872l2943,872e" filled="false" stroked="true" strokeweight=".48004pt" strokecolor="#000000">
                <v:path arrowok="t"/>
              </v:shape>
            </v:group>
            <v:group style="position:absolute;left:2943;top:872;width:20;height:2" coordorigin="2943,872" coordsize="20,2">
              <v:shape style="position:absolute;left:2943;top:872;width:20;height:2" coordorigin="2943,872" coordsize="20,0" path="m2943,872l2962,872e" filled="false" stroked="true" strokeweight=".48004pt" strokecolor="#000000">
                <v:path arrowok="t"/>
              </v:shape>
            </v:group>
            <v:group style="position:absolute;left:2962;top:872;width:20;height:2" coordorigin="2962,872" coordsize="20,2">
              <v:shape style="position:absolute;left:2962;top:872;width:20;height:2" coordorigin="2962,872" coordsize="20,0" path="m2962,872l2981,872e" filled="false" stroked="true" strokeweight=".48004pt" strokecolor="#000000">
                <v:path arrowok="t"/>
              </v:shape>
            </v:group>
            <v:group style="position:absolute;left:2981;top:872;width:20;height:2" coordorigin="2981,872" coordsize="20,2">
              <v:shape style="position:absolute;left:2981;top:872;width:20;height:2" coordorigin="2981,872" coordsize="20,0" path="m2981,872l3000,872e" filled="false" stroked="true" strokeweight=".48004pt" strokecolor="#000000">
                <v:path arrowok="t"/>
              </v:shape>
            </v:group>
            <v:group style="position:absolute;left:3000;top:872;width:20;height:2" coordorigin="3000,872" coordsize="20,2">
              <v:shape style="position:absolute;left:3000;top:872;width:20;height:2" coordorigin="3000,872" coordsize="20,0" path="m3000,872l3020,872e" filled="false" stroked="true" strokeweight=".48004pt" strokecolor="#000000">
                <v:path arrowok="t"/>
              </v:shape>
            </v:group>
            <v:group style="position:absolute;left:3020;top:872;width:20;height:2" coordorigin="3020,872" coordsize="20,2">
              <v:shape style="position:absolute;left:3020;top:872;width:20;height:2" coordorigin="3020,872" coordsize="20,0" path="m3020,872l3039,872e" filled="false" stroked="true" strokeweight=".48004pt" strokecolor="#000000">
                <v:path arrowok="t"/>
              </v:shape>
            </v:group>
            <v:group style="position:absolute;left:3039;top:872;width:20;height:2" coordorigin="3039,872" coordsize="20,2">
              <v:shape style="position:absolute;left:3039;top:872;width:20;height:2" coordorigin="3039,872" coordsize="20,0" path="m3039,872l3058,872e" filled="false" stroked="true" strokeweight=".48004pt" strokecolor="#000000">
                <v:path arrowok="t"/>
              </v:shape>
            </v:group>
            <v:group style="position:absolute;left:3058;top:872;width:20;height:2" coordorigin="3058,872" coordsize="20,2">
              <v:shape style="position:absolute;left:3058;top:872;width:20;height:2" coordorigin="3058,872" coordsize="20,0" path="m3058,872l3077,872e" filled="false" stroked="true" strokeweight=".48004pt" strokecolor="#000000">
                <v:path arrowok="t"/>
              </v:shape>
            </v:group>
            <v:group style="position:absolute;left:3077;top:872;width:20;height:2" coordorigin="3077,872" coordsize="20,2">
              <v:shape style="position:absolute;left:3077;top:872;width:20;height:2" coordorigin="3077,872" coordsize="20,0" path="m3077,872l3096,872e" filled="false" stroked="true" strokeweight=".48004pt" strokecolor="#000000">
                <v:path arrowok="t"/>
              </v:shape>
            </v:group>
            <v:group style="position:absolute;left:3096;top:872;width:20;height:2" coordorigin="3096,872" coordsize="20,2">
              <v:shape style="position:absolute;left:3096;top:872;width:20;height:2" coordorigin="3096,872" coordsize="20,0" path="m3096,872l3116,872e" filled="false" stroked="true" strokeweight=".48004pt" strokecolor="#000000">
                <v:path arrowok="t"/>
              </v:shape>
            </v:group>
            <v:group style="position:absolute;left:3116;top:872;width:20;height:2" coordorigin="3116,872" coordsize="20,2">
              <v:shape style="position:absolute;left:3116;top:872;width:20;height:2" coordorigin="3116,872" coordsize="20,0" path="m3116,872l3135,872e" filled="false" stroked="true" strokeweight=".48004pt" strokecolor="#000000">
                <v:path arrowok="t"/>
              </v:shape>
            </v:group>
            <v:group style="position:absolute;left:3135;top:872;width:20;height:2" coordorigin="3135,872" coordsize="20,2">
              <v:shape style="position:absolute;left:3135;top:872;width:20;height:2" coordorigin="3135,872" coordsize="20,0" path="m3135,872l3154,872e" filled="false" stroked="true" strokeweight=".48004pt" strokecolor="#000000">
                <v:path arrowok="t"/>
              </v:shape>
            </v:group>
            <v:group style="position:absolute;left:3154;top:872;width:20;height:2" coordorigin="3154,872" coordsize="20,2">
              <v:shape style="position:absolute;left:3154;top:872;width:20;height:2" coordorigin="3154,872" coordsize="20,0" path="m3154,872l3173,872e" filled="false" stroked="true" strokeweight=".48004pt" strokecolor="#000000">
                <v:path arrowok="t"/>
              </v:shape>
            </v:group>
            <v:group style="position:absolute;left:3173;top:872;width:20;height:2" coordorigin="3173,872" coordsize="20,2">
              <v:shape style="position:absolute;left:3173;top:872;width:20;height:2" coordorigin="3173,872" coordsize="20,0" path="m3173,872l3192,872e" filled="false" stroked="true" strokeweight=".48004pt" strokecolor="#000000">
                <v:path arrowok="t"/>
              </v:shape>
            </v:group>
            <v:group style="position:absolute;left:3192;top:872;width:20;height:2" coordorigin="3192,872" coordsize="20,2">
              <v:shape style="position:absolute;left:3192;top:872;width:20;height:2" coordorigin="3192,872" coordsize="20,0" path="m3192,872l3212,872e" filled="false" stroked="true" strokeweight=".48004pt" strokecolor="#000000">
                <v:path arrowok="t"/>
              </v:shape>
            </v:group>
            <v:group style="position:absolute;left:3212;top:872;width:20;height:2" coordorigin="3212,872" coordsize="20,2">
              <v:shape style="position:absolute;left:3212;top:872;width:20;height:2" coordorigin="3212,872" coordsize="20,0" path="m3212,872l3231,872e" filled="false" stroked="true" strokeweight=".48004pt" strokecolor="#000000">
                <v:path arrowok="t"/>
              </v:shape>
            </v:group>
            <v:group style="position:absolute;left:3231;top:872;width:20;height:2" coordorigin="3231,872" coordsize="20,2">
              <v:shape style="position:absolute;left:3231;top:872;width:20;height:2" coordorigin="3231,872" coordsize="20,0" path="m3231,872l3250,872e" filled="false" stroked="true" strokeweight=".48004pt" strokecolor="#000000">
                <v:path arrowok="t"/>
              </v:shape>
            </v:group>
            <v:group style="position:absolute;left:3250;top:872;width:20;height:2" coordorigin="3250,872" coordsize="20,2">
              <v:shape style="position:absolute;left:3250;top:872;width:20;height:2" coordorigin="3250,872" coordsize="20,0" path="m3250,872l3269,872e" filled="false" stroked="true" strokeweight=".48004pt" strokecolor="#000000">
                <v:path arrowok="t"/>
              </v:shape>
            </v:group>
            <v:group style="position:absolute;left:3269;top:872;width:20;height:2" coordorigin="3269,872" coordsize="20,2">
              <v:shape style="position:absolute;left:3269;top:872;width:20;height:2" coordorigin="3269,872" coordsize="20,0" path="m3269,872l3288,872e" filled="false" stroked="true" strokeweight=".48004pt" strokecolor="#000000">
                <v:path arrowok="t"/>
              </v:shape>
            </v:group>
            <v:group style="position:absolute;left:3288;top:872;width:20;height:2" coordorigin="3288,872" coordsize="20,2">
              <v:shape style="position:absolute;left:3288;top:872;width:20;height:2" coordorigin="3288,872" coordsize="20,0" path="m3288,872l3308,872e" filled="false" stroked="true" strokeweight=".48004pt" strokecolor="#000000">
                <v:path arrowok="t"/>
              </v:shape>
            </v:group>
            <v:group style="position:absolute;left:3308;top:872;width:20;height:2" coordorigin="3308,872" coordsize="20,2">
              <v:shape style="position:absolute;left:3308;top:872;width:20;height:2" coordorigin="3308,872" coordsize="20,0" path="m3308,872l3327,872e" filled="false" stroked="true" strokeweight=".48004pt" strokecolor="#000000">
                <v:path arrowok="t"/>
              </v:shape>
            </v:group>
            <v:group style="position:absolute;left:3327;top:872;width:20;height:2" coordorigin="3327,872" coordsize="20,2">
              <v:shape style="position:absolute;left:3327;top:872;width:20;height:2" coordorigin="3327,872" coordsize="20,0" path="m3327,872l3346,872e" filled="false" stroked="true" strokeweight=".48004pt" strokecolor="#000000">
                <v:path arrowok="t"/>
              </v:shape>
            </v:group>
            <v:group style="position:absolute;left:3346;top:872;width:20;height:2" coordorigin="3346,872" coordsize="20,2">
              <v:shape style="position:absolute;left:3346;top:872;width:20;height:2" coordorigin="3346,872" coordsize="20,0" path="m3346,872l3365,872e" filled="false" stroked="true" strokeweight=".48004pt" strokecolor="#000000">
                <v:path arrowok="t"/>
              </v:shape>
            </v:group>
            <v:group style="position:absolute;left:3365;top:872;width:20;height:2" coordorigin="3365,872" coordsize="20,2">
              <v:shape style="position:absolute;left:3365;top:872;width:20;height:2" coordorigin="3365,872" coordsize="20,0" path="m3365,872l3384,872e" filled="false" stroked="true" strokeweight=".48004pt" strokecolor="#000000">
                <v:path arrowok="t"/>
              </v:shape>
            </v:group>
            <v:group style="position:absolute;left:3384;top:872;width:20;height:2" coordorigin="3384,872" coordsize="20,2">
              <v:shape style="position:absolute;left:3384;top:872;width:20;height:2" coordorigin="3384,872" coordsize="20,0" path="m3384,872l3404,872e" filled="false" stroked="true" strokeweight=".48004pt" strokecolor="#000000">
                <v:path arrowok="t"/>
              </v:shape>
            </v:group>
            <v:group style="position:absolute;left:3404;top:872;width:20;height:2" coordorigin="3404,872" coordsize="20,2">
              <v:shape style="position:absolute;left:3404;top:872;width:20;height:2" coordorigin="3404,872" coordsize="20,0" path="m3404,872l3423,872e" filled="false" stroked="true" strokeweight=".48004pt" strokecolor="#000000">
                <v:path arrowok="t"/>
              </v:shape>
            </v:group>
            <v:group style="position:absolute;left:3423;top:872;width:20;height:2" coordorigin="3423,872" coordsize="20,2">
              <v:shape style="position:absolute;left:3423;top:872;width:20;height:2" coordorigin="3423,872" coordsize="20,0" path="m3423,872l3442,872e" filled="false" stroked="true" strokeweight=".48004pt" strokecolor="#000000">
                <v:path arrowok="t"/>
              </v:shape>
            </v:group>
            <v:group style="position:absolute;left:3442;top:872;width:20;height:2" coordorigin="3442,872" coordsize="20,2">
              <v:shape style="position:absolute;left:3442;top:872;width:20;height:2" coordorigin="3442,872" coordsize="20,0" path="m3442,872l3461,872e" filled="false" stroked="true" strokeweight=".48004pt" strokecolor="#000000">
                <v:path arrowok="t"/>
              </v:shape>
            </v:group>
            <v:group style="position:absolute;left:3461;top:872;width:20;height:2" coordorigin="3461,872" coordsize="20,2">
              <v:shape style="position:absolute;left:3461;top:872;width:20;height:2" coordorigin="3461,872" coordsize="20,0" path="m3461,872l3480,872e" filled="false" stroked="true" strokeweight=".48004pt" strokecolor="#000000">
                <v:path arrowok="t"/>
              </v:shape>
            </v:group>
            <v:group style="position:absolute;left:3480;top:872;width:20;height:2" coordorigin="3480,872" coordsize="20,2">
              <v:shape style="position:absolute;left:3480;top:872;width:20;height:2" coordorigin="3480,872" coordsize="20,0" path="m3480,872l3500,872e" filled="false" stroked="true" strokeweight=".48004pt" strokecolor="#000000">
                <v:path arrowok="t"/>
              </v:shape>
            </v:group>
            <v:group style="position:absolute;left:3500;top:872;width:20;height:2" coordorigin="3500,872" coordsize="20,2">
              <v:shape style="position:absolute;left:3500;top:872;width:20;height:2" coordorigin="3500,872" coordsize="20,0" path="m3500,872l3519,872e" filled="false" stroked="true" strokeweight=".48004pt" strokecolor="#000000">
                <v:path arrowok="t"/>
              </v:shape>
            </v:group>
            <v:group style="position:absolute;left:3519;top:872;width:20;height:2" coordorigin="3519,872" coordsize="20,2">
              <v:shape style="position:absolute;left:3519;top:872;width:20;height:2" coordorigin="3519,872" coordsize="20,0" path="m3519,872l3538,872e" filled="false" stroked="true" strokeweight=".48004pt" strokecolor="#000000">
                <v:path arrowok="t"/>
              </v:shape>
            </v:group>
            <v:group style="position:absolute;left:3538;top:872;width:20;height:2" coordorigin="3538,872" coordsize="20,2">
              <v:shape style="position:absolute;left:3538;top:872;width:20;height:2" coordorigin="3538,872" coordsize="20,0" path="m3538,872l3557,872e" filled="false" stroked="true" strokeweight=".48004pt" strokecolor="#000000">
                <v:path arrowok="t"/>
              </v:shape>
            </v:group>
            <v:group style="position:absolute;left:3557;top:872;width:20;height:2" coordorigin="3557,872" coordsize="20,2">
              <v:shape style="position:absolute;left:3557;top:872;width:20;height:2" coordorigin="3557,872" coordsize="20,0" path="m3557,872l3576,872e" filled="false" stroked="true" strokeweight=".48004pt" strokecolor="#000000">
                <v:path arrowok="t"/>
              </v:shape>
            </v:group>
            <v:group style="position:absolute;left:3576;top:872;width:20;height:2" coordorigin="3576,872" coordsize="20,2">
              <v:shape style="position:absolute;left:3576;top:872;width:20;height:2" coordorigin="3576,872" coordsize="20,0" path="m3576,872l3596,872e" filled="false" stroked="true" strokeweight=".48004pt" strokecolor="#000000">
                <v:path arrowok="t"/>
              </v:shape>
            </v:group>
            <v:group style="position:absolute;left:3596;top:872;width:20;height:2" coordorigin="3596,872" coordsize="20,2">
              <v:shape style="position:absolute;left:3596;top:872;width:20;height:2" coordorigin="3596,872" coordsize="20,0" path="m3596,872l3615,872e" filled="false" stroked="true" strokeweight=".48004pt" strokecolor="#000000">
                <v:path arrowok="t"/>
              </v:shape>
            </v:group>
            <v:group style="position:absolute;left:3615;top:872;width:20;height:2" coordorigin="3615,872" coordsize="20,2">
              <v:shape style="position:absolute;left:3615;top:872;width:20;height:2" coordorigin="3615,872" coordsize="20,0" path="m3615,872l3634,872e" filled="false" stroked="true" strokeweight=".48004pt" strokecolor="#000000">
                <v:path arrowok="t"/>
              </v:shape>
            </v:group>
            <v:group style="position:absolute;left:3634;top:872;width:20;height:2" coordorigin="3634,872" coordsize="20,2">
              <v:shape style="position:absolute;left:3634;top:872;width:20;height:2" coordorigin="3634,872" coordsize="20,0" path="m3634,872l3653,872e" filled="false" stroked="true" strokeweight=".48004pt" strokecolor="#000000">
                <v:path arrowok="t"/>
              </v:shape>
            </v:group>
            <v:group style="position:absolute;left:3653;top:872;width:20;height:2" coordorigin="3653,872" coordsize="20,2">
              <v:shape style="position:absolute;left:3653;top:872;width:20;height:2" coordorigin="3653,872" coordsize="20,0" path="m3653,872l3672,872e" filled="false" stroked="true" strokeweight=".48004pt" strokecolor="#000000">
                <v:path arrowok="t"/>
              </v:shape>
            </v:group>
            <v:group style="position:absolute;left:3672;top:872;width:20;height:2" coordorigin="3672,872" coordsize="20,2">
              <v:shape style="position:absolute;left:3672;top:872;width:20;height:2" coordorigin="3672,872" coordsize="20,0" path="m3672,872l3692,872e" filled="false" stroked="true" strokeweight=".48004pt" strokecolor="#000000">
                <v:path arrowok="t"/>
              </v:shape>
            </v:group>
            <v:group style="position:absolute;left:3692;top:872;width:20;height:2" coordorigin="3692,872" coordsize="20,2">
              <v:shape style="position:absolute;left:3692;top:872;width:20;height:2" coordorigin="3692,872" coordsize="20,0" path="m3692,872l3711,872e" filled="false" stroked="true" strokeweight=".48004pt" strokecolor="#000000">
                <v:path arrowok="t"/>
              </v:shape>
            </v:group>
            <v:group style="position:absolute;left:3711;top:872;width:20;height:2" coordorigin="3711,872" coordsize="20,2">
              <v:shape style="position:absolute;left:3711;top:872;width:20;height:2" coordorigin="3711,872" coordsize="20,0" path="m3711,872l3730,872e" filled="false" stroked="true" strokeweight=".48004pt" strokecolor="#000000">
                <v:path arrowok="t"/>
              </v:shape>
            </v:group>
            <v:group style="position:absolute;left:3730;top:872;width:20;height:2" coordorigin="3730,872" coordsize="20,2">
              <v:shape style="position:absolute;left:3730;top:872;width:20;height:2" coordorigin="3730,872" coordsize="20,0" path="m3730,872l3749,872e" filled="false" stroked="true" strokeweight=".48004pt" strokecolor="#000000">
                <v:path arrowok="t"/>
              </v:shape>
            </v:group>
            <v:group style="position:absolute;left:3749;top:872;width:20;height:2" coordorigin="3749,872" coordsize="20,2">
              <v:shape style="position:absolute;left:3749;top:872;width:20;height:2" coordorigin="3749,872" coordsize="20,0" path="m3749,872l3768,872e" filled="false" stroked="true" strokeweight=".48004pt" strokecolor="#000000">
                <v:path arrowok="t"/>
              </v:shape>
            </v:group>
            <v:group style="position:absolute;left:3768;top:872;width:20;height:2" coordorigin="3768,872" coordsize="20,2">
              <v:shape style="position:absolute;left:3768;top:872;width:20;height:2" coordorigin="3768,872" coordsize="20,0" path="m3768,872l3788,872e" filled="false" stroked="true" strokeweight=".48004pt" strokecolor="#000000">
                <v:path arrowok="t"/>
              </v:shape>
            </v:group>
            <v:group style="position:absolute;left:3788;top:872;width:20;height:2" coordorigin="3788,872" coordsize="20,2">
              <v:shape style="position:absolute;left:3788;top:872;width:20;height:2" coordorigin="3788,872" coordsize="20,0" path="m3788,872l3807,872e" filled="false" stroked="true" strokeweight=".48004pt" strokecolor="#000000">
                <v:path arrowok="t"/>
              </v:shape>
            </v:group>
            <v:group style="position:absolute;left:3807;top:872;width:20;height:2" coordorigin="3807,872" coordsize="20,2">
              <v:shape style="position:absolute;left:3807;top:872;width:20;height:2" coordorigin="3807,872" coordsize="20,0" path="m3807,872l3826,872e" filled="false" stroked="true" strokeweight=".48004pt" strokecolor="#000000">
                <v:path arrowok="t"/>
              </v:shape>
            </v:group>
            <v:group style="position:absolute;left:3826;top:872;width:20;height:2" coordorigin="3826,872" coordsize="20,2">
              <v:shape style="position:absolute;left:3826;top:872;width:20;height:2" coordorigin="3826,872" coordsize="20,0" path="m3826,872l3845,872e" filled="false" stroked="true" strokeweight=".48004pt" strokecolor="#000000">
                <v:path arrowok="t"/>
              </v:shape>
            </v:group>
            <v:group style="position:absolute;left:3845;top:872;width:20;height:2" coordorigin="3845,872" coordsize="20,2">
              <v:shape style="position:absolute;left:3845;top:872;width:20;height:2" coordorigin="3845,872" coordsize="20,0" path="m3845,872l3864,872e" filled="false" stroked="true" strokeweight=".48004pt" strokecolor="#000000">
                <v:path arrowok="t"/>
              </v:shape>
            </v:group>
            <v:group style="position:absolute;left:3864;top:872;width:20;height:2" coordorigin="3864,872" coordsize="20,2">
              <v:shape style="position:absolute;left:3864;top:872;width:20;height:2" coordorigin="3864,872" coordsize="20,0" path="m3864,872l3884,872e" filled="false" stroked="true" strokeweight=".48004pt" strokecolor="#000000">
                <v:path arrowok="t"/>
              </v:shape>
            </v:group>
            <v:group style="position:absolute;left:3884;top:872;width:20;height:2" coordorigin="3884,872" coordsize="20,2">
              <v:shape style="position:absolute;left:3884;top:872;width:20;height:2" coordorigin="3884,872" coordsize="20,0" path="m3884,872l3903,872e" filled="false" stroked="true" strokeweight=".48004pt" strokecolor="#000000">
                <v:path arrowok="t"/>
              </v:shape>
            </v:group>
            <v:group style="position:absolute;left:3903;top:872;width:20;height:2" coordorigin="3903,872" coordsize="20,2">
              <v:shape style="position:absolute;left:3903;top:872;width:20;height:2" coordorigin="3903,872" coordsize="20,0" path="m3903,872l3922,872e" filled="false" stroked="true" strokeweight=".48004pt" strokecolor="#000000">
                <v:path arrowok="t"/>
              </v:shape>
            </v:group>
            <v:group style="position:absolute;left:3922;top:872;width:20;height:2" coordorigin="3922,872" coordsize="20,2">
              <v:shape style="position:absolute;left:3922;top:872;width:20;height:2" coordorigin="3922,872" coordsize="20,0" path="m3922,872l3941,872e" filled="false" stroked="true" strokeweight=".48004pt" strokecolor="#000000">
                <v:path arrowok="t"/>
              </v:shape>
            </v:group>
            <v:group style="position:absolute;left:3941;top:872;width:20;height:2" coordorigin="3941,872" coordsize="20,2">
              <v:shape style="position:absolute;left:3941;top:872;width:20;height:2" coordorigin="3941,872" coordsize="20,0" path="m3941,872l3960,872e" filled="false" stroked="true" strokeweight=".48004pt" strokecolor="#000000">
                <v:path arrowok="t"/>
              </v:shape>
            </v:group>
            <v:group style="position:absolute;left:3960;top:872;width:20;height:2" coordorigin="3960,872" coordsize="20,2">
              <v:shape style="position:absolute;left:3960;top:872;width:20;height:2" coordorigin="3960,872" coordsize="20,0" path="m3960,872l3980,872e" filled="false" stroked="true" strokeweight=".48004pt" strokecolor="#000000">
                <v:path arrowok="t"/>
              </v:shape>
            </v:group>
            <v:group style="position:absolute;left:3980;top:872;width:20;height:2" coordorigin="3980,872" coordsize="20,2">
              <v:shape style="position:absolute;left:3980;top:872;width:20;height:2" coordorigin="3980,872" coordsize="20,0" path="m3980,872l3999,872e" filled="false" stroked="true" strokeweight=".48004pt" strokecolor="#000000">
                <v:path arrowok="t"/>
              </v:shape>
            </v:group>
            <v:group style="position:absolute;left:3999;top:872;width:20;height:2" coordorigin="3999,872" coordsize="20,2">
              <v:shape style="position:absolute;left:3999;top:872;width:20;height:2" coordorigin="3999,872" coordsize="20,0" path="m3999,872l4019,872e" filled="false" stroked="true" strokeweight=".48004pt" strokecolor="#000000">
                <v:path arrowok="t"/>
              </v:shape>
            </v:group>
            <v:group style="position:absolute;left:4019;top:872;width:20;height:2" coordorigin="4019,872" coordsize="20,2">
              <v:shape style="position:absolute;left:4019;top:872;width:20;height:2" coordorigin="4019,872" coordsize="20,0" path="m4019,872l4038,872e" filled="false" stroked="true" strokeweight=".48004pt" strokecolor="#000000">
                <v:path arrowok="t"/>
              </v:shape>
            </v:group>
            <v:group style="position:absolute;left:4038;top:872;width:20;height:2" coordorigin="4038,872" coordsize="20,2">
              <v:shape style="position:absolute;left:4038;top:872;width:20;height:2" coordorigin="4038,872" coordsize="20,0" path="m4038,872l4057,872e" filled="false" stroked="true" strokeweight=".48004pt" strokecolor="#000000">
                <v:path arrowok="t"/>
              </v:shape>
            </v:group>
            <v:group style="position:absolute;left:4057;top:872;width:20;height:2" coordorigin="4057,872" coordsize="20,2">
              <v:shape style="position:absolute;left:4057;top:872;width:20;height:2" coordorigin="4057,872" coordsize="20,0" path="m4057,872l4076,872e" filled="false" stroked="true" strokeweight=".48004pt" strokecolor="#000000">
                <v:path arrowok="t"/>
              </v:shape>
            </v:group>
            <v:group style="position:absolute;left:4076;top:872;width:20;height:2" coordorigin="4076,872" coordsize="20,2">
              <v:shape style="position:absolute;left:4076;top:872;width:20;height:2" coordorigin="4076,872" coordsize="20,0" path="m4076,872l4095,872e" filled="false" stroked="true" strokeweight=".48004pt" strokecolor="#000000">
                <v:path arrowok="t"/>
              </v:shape>
            </v:group>
            <v:group style="position:absolute;left:4095;top:872;width:20;height:2" coordorigin="4095,872" coordsize="20,2">
              <v:shape style="position:absolute;left:4095;top:872;width:20;height:2" coordorigin="4095,872" coordsize="20,0" path="m4095,872l4115,872e" filled="false" stroked="true" strokeweight=".48004pt" strokecolor="#000000">
                <v:path arrowok="t"/>
              </v:shape>
            </v:group>
            <v:group style="position:absolute;left:4115;top:872;width:20;height:2" coordorigin="4115,872" coordsize="20,2">
              <v:shape style="position:absolute;left:4115;top:872;width:20;height:2" coordorigin="4115,872" coordsize="20,0" path="m4115,872l4134,872e" filled="false" stroked="true" strokeweight=".48004pt" strokecolor="#000000">
                <v:path arrowok="t"/>
              </v:shape>
            </v:group>
            <v:group style="position:absolute;left:4134;top:872;width:20;height:2" coordorigin="4134,872" coordsize="20,2">
              <v:shape style="position:absolute;left:4134;top:872;width:20;height:2" coordorigin="4134,872" coordsize="20,0" path="m4134,872l4153,872e" filled="false" stroked="true" strokeweight=".48004pt" strokecolor="#000000">
                <v:path arrowok="t"/>
              </v:shape>
            </v:group>
            <v:group style="position:absolute;left:4153;top:872;width:20;height:2" coordorigin="4153,872" coordsize="20,2">
              <v:shape style="position:absolute;left:4153;top:872;width:20;height:2" coordorigin="4153,872" coordsize="20,0" path="m4153,872l4172,872e" filled="false" stroked="true" strokeweight=".48004pt" strokecolor="#000000">
                <v:path arrowok="t"/>
              </v:shape>
            </v:group>
            <v:group style="position:absolute;left:4172;top:872;width:20;height:2" coordorigin="4172,872" coordsize="20,2">
              <v:shape style="position:absolute;left:4172;top:872;width:20;height:2" coordorigin="4172,872" coordsize="20,0" path="m4172,872l4191,872e" filled="false" stroked="true" strokeweight=".48004pt" strokecolor="#000000">
                <v:path arrowok="t"/>
              </v:shape>
            </v:group>
            <v:group style="position:absolute;left:4191;top:872;width:20;height:2" coordorigin="4191,872" coordsize="20,2">
              <v:shape style="position:absolute;left:4191;top:872;width:20;height:2" coordorigin="4191,872" coordsize="20,0" path="m4191,872l4211,872e" filled="false" stroked="true" strokeweight=".48004pt" strokecolor="#000000">
                <v:path arrowok="t"/>
              </v:shape>
            </v:group>
            <v:group style="position:absolute;left:4211;top:872;width:20;height:2" coordorigin="4211,872" coordsize="20,2">
              <v:shape style="position:absolute;left:4211;top:872;width:20;height:2" coordorigin="4211,872" coordsize="20,0" path="m4211,872l4230,872e" filled="false" stroked="true" strokeweight=".48004pt" strokecolor="#000000">
                <v:path arrowok="t"/>
              </v:shape>
            </v:group>
            <v:group style="position:absolute;left:4230;top:872;width:20;height:2" coordorigin="4230,872" coordsize="20,2">
              <v:shape style="position:absolute;left:4230;top:872;width:20;height:2" coordorigin="4230,872" coordsize="20,0" path="m4230,872l4249,872e" filled="false" stroked="true" strokeweight=".48004pt" strokecolor="#000000">
                <v:path arrowok="t"/>
              </v:shape>
            </v:group>
            <v:group style="position:absolute;left:4249;top:872;width:20;height:2" coordorigin="4249,872" coordsize="20,2">
              <v:shape style="position:absolute;left:4249;top:872;width:20;height:2" coordorigin="4249,872" coordsize="20,0" path="m4249,872l4268,872e" filled="false" stroked="true" strokeweight=".48004pt" strokecolor="#000000">
                <v:path arrowok="t"/>
              </v:shape>
            </v:group>
            <v:group style="position:absolute;left:4268;top:872;width:20;height:2" coordorigin="4268,872" coordsize="20,2">
              <v:shape style="position:absolute;left:4268;top:872;width:20;height:2" coordorigin="4268,872" coordsize="20,0" path="m4268,872l4287,872e" filled="false" stroked="true" strokeweight=".48004pt" strokecolor="#000000">
                <v:path arrowok="t"/>
              </v:shape>
            </v:group>
            <v:group style="position:absolute;left:4287;top:872;width:20;height:2" coordorigin="4287,872" coordsize="20,2">
              <v:shape style="position:absolute;left:4287;top:872;width:20;height:2" coordorigin="4287,872" coordsize="20,0" path="m4287,872l4307,872e" filled="false" stroked="true" strokeweight=".48004pt" strokecolor="#000000">
                <v:path arrowok="t"/>
              </v:shape>
            </v:group>
            <v:group style="position:absolute;left:4307;top:872;width:20;height:2" coordorigin="4307,872" coordsize="20,2">
              <v:shape style="position:absolute;left:4307;top:872;width:20;height:2" coordorigin="4307,872" coordsize="20,0" path="m4307,872l4326,872e" filled="false" stroked="true" strokeweight=".48004pt" strokecolor="#000000">
                <v:path arrowok="t"/>
              </v:shape>
            </v:group>
            <v:group style="position:absolute;left:4326;top:872;width:20;height:2" coordorigin="4326,872" coordsize="20,2">
              <v:shape style="position:absolute;left:4326;top:872;width:20;height:2" coordorigin="4326,872" coordsize="20,0" path="m4326,872l4345,872e" filled="false" stroked="true" strokeweight=".48004pt" strokecolor="#000000">
                <v:path arrowok="t"/>
              </v:shape>
            </v:group>
            <v:group style="position:absolute;left:4345;top:872;width:20;height:2" coordorigin="4345,872" coordsize="20,2">
              <v:shape style="position:absolute;left:4345;top:872;width:20;height:2" coordorigin="4345,872" coordsize="20,0" path="m4345,872l4364,872e" filled="false" stroked="true" strokeweight=".48004pt" strokecolor="#000000">
                <v:path arrowok="t"/>
              </v:shape>
            </v:group>
            <v:group style="position:absolute;left:4364;top:872;width:20;height:2" coordorigin="4364,872" coordsize="20,2">
              <v:shape style="position:absolute;left:4364;top:872;width:20;height:2" coordorigin="4364,872" coordsize="20,0" path="m4364,872l4383,872e" filled="false" stroked="true" strokeweight=".48004pt" strokecolor="#000000">
                <v:path arrowok="t"/>
              </v:shape>
            </v:group>
            <v:group style="position:absolute;left:4383;top:872;width:20;height:2" coordorigin="4383,872" coordsize="20,2">
              <v:shape style="position:absolute;left:4383;top:872;width:20;height:2" coordorigin="4383,872" coordsize="20,0" path="m4383,872l4403,872e" filled="false" stroked="true" strokeweight=".48004pt" strokecolor="#000000">
                <v:path arrowok="t"/>
              </v:shape>
            </v:group>
            <v:group style="position:absolute;left:4403;top:872;width:20;height:2" coordorigin="4403,872" coordsize="20,2">
              <v:shape style="position:absolute;left:4403;top:872;width:20;height:2" coordorigin="4403,872" coordsize="20,0" path="m4403,872l4422,872e" filled="false" stroked="true" strokeweight=".48004pt" strokecolor="#000000">
                <v:path arrowok="t"/>
              </v:shape>
            </v:group>
            <v:group style="position:absolute;left:4422;top:872;width:20;height:2" coordorigin="4422,872" coordsize="20,2">
              <v:shape style="position:absolute;left:4422;top:872;width:20;height:2" coordorigin="4422,872" coordsize="20,0" path="m4422,872l4441,872e" filled="false" stroked="true" strokeweight=".48004pt" strokecolor="#000000">
                <v:path arrowok="t"/>
              </v:shape>
            </v:group>
            <v:group style="position:absolute;left:4441;top:872;width:20;height:2" coordorigin="4441,872" coordsize="20,2">
              <v:shape style="position:absolute;left:4441;top:872;width:20;height:2" coordorigin="4441,872" coordsize="20,0" path="m4441,872l4460,872e" filled="false" stroked="true" strokeweight=".48004pt" strokecolor="#000000">
                <v:path arrowok="t"/>
              </v:shape>
            </v:group>
            <v:group style="position:absolute;left:4460;top:872;width:20;height:2" coordorigin="4460,872" coordsize="20,2">
              <v:shape style="position:absolute;left:4460;top:872;width:20;height:2" coordorigin="4460,872" coordsize="20,0" path="m4460,872l4479,872e" filled="false" stroked="true" strokeweight=".48004pt" strokecolor="#000000">
                <v:path arrowok="t"/>
              </v:shape>
            </v:group>
            <v:group style="position:absolute;left:4479;top:872;width:20;height:2" coordorigin="4479,872" coordsize="20,2">
              <v:shape style="position:absolute;left:4479;top:872;width:20;height:2" coordorigin="4479,872" coordsize="20,0" path="m4479,872l4499,872e" filled="false" stroked="true" strokeweight=".48004pt" strokecolor="#000000">
                <v:path arrowok="t"/>
              </v:shape>
            </v:group>
            <v:group style="position:absolute;left:4499;top:872;width:20;height:2" coordorigin="4499,872" coordsize="20,2">
              <v:shape style="position:absolute;left:4499;top:872;width:20;height:2" coordorigin="4499,872" coordsize="20,0" path="m4499,872l4518,872e" filled="false" stroked="true" strokeweight=".48004pt" strokecolor="#000000">
                <v:path arrowok="t"/>
              </v:shape>
            </v:group>
            <v:group style="position:absolute;left:4518;top:872;width:20;height:2" coordorigin="4518,872" coordsize="20,2">
              <v:shape style="position:absolute;left:4518;top:872;width:20;height:2" coordorigin="4518,872" coordsize="20,0" path="m4518,872l4537,872e" filled="false" stroked="true" strokeweight=".48004pt" strokecolor="#000000">
                <v:path arrowok="t"/>
              </v:shape>
            </v:group>
            <v:group style="position:absolute;left:4537;top:872;width:20;height:2" coordorigin="4537,872" coordsize="20,2">
              <v:shape style="position:absolute;left:4537;top:872;width:20;height:2" coordorigin="4537,872" coordsize="20,0" path="m4537,872l4556,872e" filled="false" stroked="true" strokeweight=".48004pt" strokecolor="#000000">
                <v:path arrowok="t"/>
              </v:shape>
            </v:group>
            <v:group style="position:absolute;left:4556;top:872;width:20;height:2" coordorigin="4556,872" coordsize="20,2">
              <v:shape style="position:absolute;left:4556;top:872;width:20;height:2" coordorigin="4556,872" coordsize="20,0" path="m4556,872l4575,872e" filled="false" stroked="true" strokeweight=".48004pt" strokecolor="#000000">
                <v:path arrowok="t"/>
              </v:shape>
            </v:group>
            <v:group style="position:absolute;left:4575;top:872;width:20;height:2" coordorigin="4575,872" coordsize="20,2">
              <v:shape style="position:absolute;left:4575;top:872;width:20;height:2" coordorigin="4575,872" coordsize="20,0" path="m4575,872l4595,872e" filled="false" stroked="true" strokeweight=".48004pt" strokecolor="#000000">
                <v:path arrowok="t"/>
              </v:shape>
            </v:group>
            <v:group style="position:absolute;left:4595;top:872;width:20;height:2" coordorigin="4595,872" coordsize="20,2">
              <v:shape style="position:absolute;left:4595;top:872;width:20;height:2" coordorigin="4595,872" coordsize="20,0" path="m4595,872l4614,872e" filled="false" stroked="true" strokeweight=".48004pt" strokecolor="#000000">
                <v:path arrowok="t"/>
              </v:shape>
            </v:group>
            <v:group style="position:absolute;left:4614;top:872;width:20;height:2" coordorigin="4614,872" coordsize="20,2">
              <v:shape style="position:absolute;left:4614;top:872;width:20;height:2" coordorigin="4614,872" coordsize="20,0" path="m4614,872l4633,872e" filled="false" stroked="true" strokeweight=".48004pt" strokecolor="#000000">
                <v:path arrowok="t"/>
              </v:shape>
            </v:group>
            <v:group style="position:absolute;left:4633;top:872;width:20;height:2" coordorigin="4633,872" coordsize="20,2">
              <v:shape style="position:absolute;left:4633;top:872;width:20;height:2" coordorigin="4633,872" coordsize="20,0" path="m4633,872l4652,872e" filled="false" stroked="true" strokeweight=".48004pt" strokecolor="#000000">
                <v:path arrowok="t"/>
              </v:shape>
            </v:group>
            <v:group style="position:absolute;left:4652;top:872;width:20;height:2" coordorigin="4652,872" coordsize="20,2">
              <v:shape style="position:absolute;left:4652;top:872;width:20;height:2" coordorigin="4652,872" coordsize="20,0" path="m4652,872l4671,872e" filled="false" stroked="true" strokeweight=".48004pt" strokecolor="#000000">
                <v:path arrowok="t"/>
              </v:shape>
            </v:group>
            <v:group style="position:absolute;left:4671;top:872;width:20;height:2" coordorigin="4671,872" coordsize="20,2">
              <v:shape style="position:absolute;left:4671;top:872;width:20;height:2" coordorigin="4671,872" coordsize="20,0" path="m4671,872l4691,872e" filled="false" stroked="true" strokeweight=".48004pt" strokecolor="#000000">
                <v:path arrowok="t"/>
              </v:shape>
            </v:group>
            <v:group style="position:absolute;left:4691;top:872;width:20;height:2" coordorigin="4691,872" coordsize="20,2">
              <v:shape style="position:absolute;left:4691;top:872;width:20;height:2" coordorigin="4691,872" coordsize="20,0" path="m4691,872l4710,872e" filled="false" stroked="true" strokeweight=".48004pt" strokecolor="#000000">
                <v:path arrowok="t"/>
              </v:shape>
            </v:group>
            <v:group style="position:absolute;left:4710;top:872;width:20;height:2" coordorigin="4710,872" coordsize="20,2">
              <v:shape style="position:absolute;left:4710;top:872;width:20;height:2" coordorigin="4710,872" coordsize="20,0" path="m4710,872l4729,872e" filled="false" stroked="true" strokeweight=".48004pt" strokecolor="#000000">
                <v:path arrowok="t"/>
              </v:shape>
            </v:group>
            <v:group style="position:absolute;left:4729;top:872;width:20;height:2" coordorigin="4729,872" coordsize="20,2">
              <v:shape style="position:absolute;left:4729;top:872;width:20;height:2" coordorigin="4729,872" coordsize="20,0" path="m4729,872l4748,872e" filled="false" stroked="true" strokeweight=".48004pt" strokecolor="#000000">
                <v:path arrowok="t"/>
              </v:shape>
            </v:group>
            <v:group style="position:absolute;left:4748;top:872;width:20;height:2" coordorigin="4748,872" coordsize="20,2">
              <v:shape style="position:absolute;left:4748;top:872;width:20;height:2" coordorigin="4748,872" coordsize="20,0" path="m4748,872l4767,872e" filled="false" stroked="true" strokeweight=".48004pt" strokecolor="#000000">
                <v:path arrowok="t"/>
              </v:shape>
            </v:group>
            <v:group style="position:absolute;left:4767;top:872;width:20;height:2" coordorigin="4767,872" coordsize="20,2">
              <v:shape style="position:absolute;left:4767;top:872;width:20;height:2" coordorigin="4767,872" coordsize="20,0" path="m4767,872l4787,872e" filled="false" stroked="true" strokeweight=".48004pt" strokecolor="#000000">
                <v:path arrowok="t"/>
              </v:shape>
            </v:group>
            <v:group style="position:absolute;left:4787;top:872;width:20;height:2" coordorigin="4787,872" coordsize="20,2">
              <v:shape style="position:absolute;left:4787;top:872;width:20;height:2" coordorigin="4787,872" coordsize="20,0" path="m4787,872l4806,872e" filled="false" stroked="true" strokeweight=".48004pt" strokecolor="#000000">
                <v:path arrowok="t"/>
              </v:shape>
            </v:group>
            <v:group style="position:absolute;left:4806;top:872;width:20;height:2" coordorigin="4806,872" coordsize="20,2">
              <v:shape style="position:absolute;left:4806;top:872;width:20;height:2" coordorigin="4806,872" coordsize="20,0" path="m4806,872l4825,872e" filled="false" stroked="true" strokeweight=".48004pt" strokecolor="#000000">
                <v:path arrowok="t"/>
              </v:shape>
            </v:group>
            <v:group style="position:absolute;left:4825;top:872;width:20;height:2" coordorigin="4825,872" coordsize="20,2">
              <v:shape style="position:absolute;left:4825;top:872;width:20;height:2" coordorigin="4825,872" coordsize="20,0" path="m4825,872l4844,872e" filled="false" stroked="true" strokeweight=".48004pt" strokecolor="#000000">
                <v:path arrowok="t"/>
              </v:shape>
            </v:group>
            <v:group style="position:absolute;left:4844;top:872;width:20;height:2" coordorigin="4844,872" coordsize="20,2">
              <v:shape style="position:absolute;left:4844;top:872;width:20;height:2" coordorigin="4844,872" coordsize="20,0" path="m4844,872l4863,872e" filled="false" stroked="true" strokeweight=".48004pt" strokecolor="#000000">
                <v:path arrowok="t"/>
              </v:shape>
            </v:group>
            <v:group style="position:absolute;left:4863;top:872;width:20;height:2" coordorigin="4863,872" coordsize="20,2">
              <v:shape style="position:absolute;left:4863;top:872;width:20;height:2" coordorigin="4863,872" coordsize="20,0" path="m4863,872l4883,872e" filled="false" stroked="true" strokeweight=".48004pt" strokecolor="#000000">
                <v:path arrowok="t"/>
              </v:shape>
            </v:group>
            <v:group style="position:absolute;left:4883;top:872;width:20;height:2" coordorigin="4883,872" coordsize="20,2">
              <v:shape style="position:absolute;left:4883;top:872;width:20;height:2" coordorigin="4883,872" coordsize="20,0" path="m4883,872l4902,872e" filled="false" stroked="true" strokeweight=".48004pt" strokecolor="#000000">
                <v:path arrowok="t"/>
              </v:shape>
            </v:group>
            <v:group style="position:absolute;left:4902;top:872;width:20;height:2" coordorigin="4902,872" coordsize="20,2">
              <v:shape style="position:absolute;left:4902;top:872;width:20;height:2" coordorigin="4902,872" coordsize="20,0" path="m4902,872l4921,872e" filled="false" stroked="true" strokeweight=".48004pt" strokecolor="#000000">
                <v:path arrowok="t"/>
              </v:shape>
            </v:group>
            <v:group style="position:absolute;left:4921;top:872;width:20;height:2" coordorigin="4921,872" coordsize="20,2">
              <v:shape style="position:absolute;left:4921;top:872;width:20;height:2" coordorigin="4921,872" coordsize="20,0" path="m4921,872l4940,872e" filled="false" stroked="true" strokeweight=".48004pt" strokecolor="#000000">
                <v:path arrowok="t"/>
              </v:shape>
            </v:group>
            <v:group style="position:absolute;left:4940;top:872;width:20;height:2" coordorigin="4940,872" coordsize="20,2">
              <v:shape style="position:absolute;left:4940;top:872;width:20;height:2" coordorigin="4940,872" coordsize="20,0" path="m4940,872l4959,872e" filled="false" stroked="true" strokeweight=".48004pt" strokecolor="#000000">
                <v:path arrowok="t"/>
              </v:shape>
            </v:group>
            <v:group style="position:absolute;left:4959;top:872;width:20;height:2" coordorigin="4959,872" coordsize="20,2">
              <v:shape style="position:absolute;left:4959;top:872;width:20;height:2" coordorigin="4959,872" coordsize="20,0" path="m4959,872l4979,872e" filled="false" stroked="true" strokeweight=".48004pt" strokecolor="#000000">
                <v:path arrowok="t"/>
              </v:shape>
            </v:group>
            <v:group style="position:absolute;left:4979;top:872;width:20;height:2" coordorigin="4979,872" coordsize="20,2">
              <v:shape style="position:absolute;left:4979;top:872;width:20;height:2" coordorigin="4979,872" coordsize="20,0" path="m4979,872l4998,872e" filled="false" stroked="true" strokeweight=".48004pt" strokecolor="#000000">
                <v:path arrowok="t"/>
              </v:shape>
            </v:group>
            <v:group style="position:absolute;left:4998;top:872;width:20;height:2" coordorigin="4998,872" coordsize="20,2">
              <v:shape style="position:absolute;left:4998;top:872;width:20;height:2" coordorigin="4998,872" coordsize="20,0" path="m4998,872l5017,872e" filled="false" stroked="true" strokeweight=".48004pt" strokecolor="#000000">
                <v:path arrowok="t"/>
              </v:shape>
            </v:group>
            <v:group style="position:absolute;left:5017;top:872;width:20;height:2" coordorigin="5017,872" coordsize="20,2">
              <v:shape style="position:absolute;left:5017;top:872;width:20;height:2" coordorigin="5017,872" coordsize="20,0" path="m5017,872l5036,872e" filled="false" stroked="true" strokeweight=".48004pt" strokecolor="#000000">
                <v:path arrowok="t"/>
              </v:shape>
            </v:group>
            <v:group style="position:absolute;left:5036;top:872;width:20;height:2" coordorigin="5036,872" coordsize="20,2">
              <v:shape style="position:absolute;left:5036;top:872;width:20;height:2" coordorigin="5036,872" coordsize="20,0" path="m5036,872l5055,872e" filled="false" stroked="true" strokeweight=".48004pt" strokecolor="#000000">
                <v:path arrowok="t"/>
              </v:shape>
            </v:group>
            <v:group style="position:absolute;left:5055;top:872;width:20;height:2" coordorigin="5055,872" coordsize="20,2">
              <v:shape style="position:absolute;left:5055;top:872;width:20;height:2" coordorigin="5055,872" coordsize="20,0" path="m5055,872l5075,872e" filled="false" stroked="true" strokeweight=".48004pt" strokecolor="#000000">
                <v:path arrowok="t"/>
              </v:shape>
            </v:group>
            <v:group style="position:absolute;left:5075;top:872;width:20;height:2" coordorigin="5075,872" coordsize="20,2">
              <v:shape style="position:absolute;left:5075;top:872;width:20;height:2" coordorigin="5075,872" coordsize="20,0" path="m5075,872l5094,872e" filled="false" stroked="true" strokeweight=".48004pt" strokecolor="#000000">
                <v:path arrowok="t"/>
              </v:shape>
            </v:group>
            <v:group style="position:absolute;left:5094;top:872;width:20;height:2" coordorigin="5094,872" coordsize="20,2">
              <v:shape style="position:absolute;left:5094;top:872;width:20;height:2" coordorigin="5094,872" coordsize="20,0" path="m5094,872l5113,872e" filled="false" stroked="true" strokeweight=".48004pt" strokecolor="#000000">
                <v:path arrowok="t"/>
              </v:shape>
            </v:group>
            <v:group style="position:absolute;left:5113;top:872;width:20;height:2" coordorigin="5113,872" coordsize="20,2">
              <v:shape style="position:absolute;left:5113;top:872;width:20;height:2" coordorigin="5113,872" coordsize="20,0" path="m5113,872l5132,872e" filled="false" stroked="true" strokeweight=".48004pt" strokecolor="#000000">
                <v:path arrowok="t"/>
              </v:shape>
            </v:group>
            <v:group style="position:absolute;left:5132;top:872;width:20;height:2" coordorigin="5132,872" coordsize="20,2">
              <v:shape style="position:absolute;left:5132;top:872;width:20;height:2" coordorigin="5132,872" coordsize="20,0" path="m5132,872l5151,872e" filled="false" stroked="true" strokeweight=".48004pt" strokecolor="#000000">
                <v:path arrowok="t"/>
              </v:shape>
            </v:group>
            <v:group style="position:absolute;left:5151;top:872;width:20;height:2" coordorigin="5151,872" coordsize="20,2">
              <v:shape style="position:absolute;left:5151;top:872;width:20;height:2" coordorigin="5151,872" coordsize="20,0" path="m5151,872l5171,872e" filled="false" stroked="true" strokeweight=".48004pt" strokecolor="#000000">
                <v:path arrowok="t"/>
              </v:shape>
            </v:group>
            <v:group style="position:absolute;left:5171;top:872;width:20;height:2" coordorigin="5171,872" coordsize="20,2">
              <v:shape style="position:absolute;left:5171;top:872;width:20;height:2" coordorigin="5171,872" coordsize="20,0" path="m5171,872l5190,872e" filled="false" stroked="true" strokeweight=".48004pt" strokecolor="#000000">
                <v:path arrowok="t"/>
              </v:shape>
            </v:group>
            <v:group style="position:absolute;left:5190;top:872;width:20;height:2" coordorigin="5190,872" coordsize="20,2">
              <v:shape style="position:absolute;left:5190;top:872;width:20;height:2" coordorigin="5190,872" coordsize="20,0" path="m5190,872l5209,872e" filled="false" stroked="true" strokeweight=".48004pt" strokecolor="#000000">
                <v:path arrowok="t"/>
              </v:shape>
            </v:group>
            <v:group style="position:absolute;left:5209;top:872;width:20;height:2" coordorigin="5209,872" coordsize="20,2">
              <v:shape style="position:absolute;left:5209;top:872;width:20;height:2" coordorigin="5209,872" coordsize="20,0" path="m5209,872l5228,872e" filled="false" stroked="true" strokeweight=".48004pt" strokecolor="#000000">
                <v:path arrowok="t"/>
              </v:shape>
            </v:group>
            <v:group style="position:absolute;left:5228;top:872;width:20;height:2" coordorigin="5228,872" coordsize="20,2">
              <v:shape style="position:absolute;left:5228;top:872;width:20;height:2" coordorigin="5228,872" coordsize="20,0" path="m5228,872l5247,872e" filled="false" stroked="true" strokeweight=".48004pt" strokecolor="#000000">
                <v:path arrowok="t"/>
              </v:shape>
            </v:group>
            <v:group style="position:absolute;left:5247;top:872;width:20;height:2" coordorigin="5247,872" coordsize="20,2">
              <v:shape style="position:absolute;left:5247;top:872;width:20;height:2" coordorigin="5247,872" coordsize="20,0" path="m5247,872l5267,872e" filled="false" stroked="true" strokeweight=".48004pt" strokecolor="#000000">
                <v:path arrowok="t"/>
              </v:shape>
            </v:group>
            <v:group style="position:absolute;left:5267;top:872;width:20;height:2" coordorigin="5267,872" coordsize="20,2">
              <v:shape style="position:absolute;left:5267;top:872;width:20;height:2" coordorigin="5267,872" coordsize="20,0" path="m5267,872l5286,872e" filled="false" stroked="true" strokeweight=".48004pt" strokecolor="#000000">
                <v:path arrowok="t"/>
              </v:shape>
            </v:group>
            <v:group style="position:absolute;left:5286;top:872;width:20;height:2" coordorigin="5286,872" coordsize="20,2">
              <v:shape style="position:absolute;left:5286;top:872;width:20;height:2" coordorigin="5286,872" coordsize="20,0" path="m5286,872l5305,872e" filled="false" stroked="true" strokeweight=".48004pt" strokecolor="#000000">
                <v:path arrowok="t"/>
              </v:shape>
            </v:group>
            <v:group style="position:absolute;left:5305;top:872;width:20;height:2" coordorigin="5305,872" coordsize="20,2">
              <v:shape style="position:absolute;left:5305;top:872;width:20;height:2" coordorigin="5305,872" coordsize="20,0" path="m5305,872l5324,872e" filled="false" stroked="true" strokeweight=".48004pt" strokecolor="#000000">
                <v:path arrowok="t"/>
              </v:shape>
            </v:group>
            <v:group style="position:absolute;left:5324;top:872;width:20;height:2" coordorigin="5324,872" coordsize="20,2">
              <v:shape style="position:absolute;left:5324;top:872;width:20;height:2" coordorigin="5324,872" coordsize="20,0" path="m5324,872l5343,872e" filled="false" stroked="true" strokeweight=".48004pt" strokecolor="#000000">
                <v:path arrowok="t"/>
              </v:shape>
            </v:group>
            <v:group style="position:absolute;left:5343;top:872;width:20;height:2" coordorigin="5343,872" coordsize="20,2">
              <v:shape style="position:absolute;left:5343;top:872;width:20;height:2" coordorigin="5343,872" coordsize="20,0" path="m5343,872l5363,872e" filled="false" stroked="true" strokeweight=".48004pt" strokecolor="#000000">
                <v:path arrowok="t"/>
              </v:shape>
            </v:group>
            <v:group style="position:absolute;left:5363;top:872;width:20;height:2" coordorigin="5363,872" coordsize="20,2">
              <v:shape style="position:absolute;left:5363;top:872;width:20;height:2" coordorigin="5363,872" coordsize="20,0" path="m5363,872l5382,872e" filled="false" stroked="true" strokeweight=".48004pt" strokecolor="#000000">
                <v:path arrowok="t"/>
              </v:shape>
            </v:group>
            <v:group style="position:absolute;left:5382;top:872;width:20;height:2" coordorigin="5382,872" coordsize="20,2">
              <v:shape style="position:absolute;left:5382;top:872;width:20;height:2" coordorigin="5382,872" coordsize="20,0" path="m5382,872l5401,872e" filled="false" stroked="true" strokeweight=".48004pt" strokecolor="#000000">
                <v:path arrowok="t"/>
              </v:shape>
            </v:group>
            <v:group style="position:absolute;left:5401;top:872;width:20;height:2" coordorigin="5401,872" coordsize="20,2">
              <v:shape style="position:absolute;left:5401;top:872;width:20;height:2" coordorigin="5401,872" coordsize="20,0" path="m5401,872l5420,872e" filled="false" stroked="true" strokeweight=".48004pt" strokecolor="#000000">
                <v:path arrowok="t"/>
              </v:shape>
            </v:group>
            <v:group style="position:absolute;left:5420;top:872;width:20;height:2" coordorigin="5420,872" coordsize="20,2">
              <v:shape style="position:absolute;left:5420;top:872;width:20;height:2" coordorigin="5420,872" coordsize="20,0" path="m5420,872l5439,872e" filled="false" stroked="true" strokeweight=".48004pt" strokecolor="#000000">
                <v:path arrowok="t"/>
              </v:shape>
            </v:group>
            <v:group style="position:absolute;left:5439;top:872;width:20;height:2" coordorigin="5439,872" coordsize="20,2">
              <v:shape style="position:absolute;left:5439;top:872;width:20;height:2" coordorigin="5439,872" coordsize="20,0" path="m5439,872l5459,872e" filled="false" stroked="true" strokeweight=".48004pt" strokecolor="#000000">
                <v:path arrowok="t"/>
              </v:shape>
            </v:group>
            <v:group style="position:absolute;left:5459;top:872;width:20;height:2" coordorigin="5459,872" coordsize="20,2">
              <v:shape style="position:absolute;left:5459;top:872;width:20;height:2" coordorigin="5459,872" coordsize="20,0" path="m5459,872l5478,872e" filled="false" stroked="true" strokeweight=".48004pt" strokecolor="#000000">
                <v:path arrowok="t"/>
              </v:shape>
            </v:group>
            <v:group style="position:absolute;left:5478;top:872;width:20;height:2" coordorigin="5478,872" coordsize="20,2">
              <v:shape style="position:absolute;left:5478;top:872;width:20;height:2" coordorigin="5478,872" coordsize="20,0" path="m5478,872l5497,872e" filled="false" stroked="true" strokeweight=".48004pt" strokecolor="#000000">
                <v:path arrowok="t"/>
              </v:shape>
            </v:group>
            <v:group style="position:absolute;left:5497;top:872;width:20;height:2" coordorigin="5497,872" coordsize="20,2">
              <v:shape style="position:absolute;left:5497;top:872;width:20;height:2" coordorigin="5497,872" coordsize="20,0" path="m5497,872l5516,872e" filled="false" stroked="true" strokeweight=".48004pt" strokecolor="#000000">
                <v:path arrowok="t"/>
              </v:shape>
            </v:group>
            <v:group style="position:absolute;left:5516;top:872;width:20;height:2" coordorigin="5516,872" coordsize="20,2">
              <v:shape style="position:absolute;left:5516;top:872;width:20;height:2" coordorigin="5516,872" coordsize="20,0" path="m5516,872l5535,872e" filled="false" stroked="true" strokeweight=".48004pt" strokecolor="#000000">
                <v:path arrowok="t"/>
              </v:shape>
            </v:group>
            <v:group style="position:absolute;left:5535;top:872;width:20;height:2" coordorigin="5535,872" coordsize="20,2">
              <v:shape style="position:absolute;left:5535;top:872;width:20;height:2" coordorigin="5535,872" coordsize="20,0" path="m5535,872l5555,872e" filled="false" stroked="true" strokeweight=".48004pt" strokecolor="#000000">
                <v:path arrowok="t"/>
              </v:shape>
            </v:group>
            <v:group style="position:absolute;left:5555;top:872;width:20;height:2" coordorigin="5555,872" coordsize="20,2">
              <v:shape style="position:absolute;left:5555;top:872;width:20;height:2" coordorigin="5555,872" coordsize="20,0" path="m5555,872l5574,872e" filled="false" stroked="true" strokeweight=".48004pt" strokecolor="#000000">
                <v:path arrowok="t"/>
              </v:shape>
            </v:group>
            <v:group style="position:absolute;left:5574;top:872;width:20;height:2" coordorigin="5574,872" coordsize="20,2">
              <v:shape style="position:absolute;left:5574;top:872;width:20;height:2" coordorigin="5574,872" coordsize="20,0" path="m5574,872l5593,872e" filled="false" stroked="true" strokeweight=".48004pt" strokecolor="#000000">
                <v:path arrowok="t"/>
              </v:shape>
            </v:group>
            <v:group style="position:absolute;left:5593;top:872;width:20;height:2" coordorigin="5593,872" coordsize="20,2">
              <v:shape style="position:absolute;left:5593;top:872;width:20;height:2" coordorigin="5593,872" coordsize="20,0" path="m5593,872l5612,872e" filled="false" stroked="true" strokeweight=".48004pt" strokecolor="#000000">
                <v:path arrowok="t"/>
              </v:shape>
            </v:group>
            <v:group style="position:absolute;left:5612;top:872;width:20;height:2" coordorigin="5612,872" coordsize="20,2">
              <v:shape style="position:absolute;left:5612;top:872;width:20;height:2" coordorigin="5612,872" coordsize="20,0" path="m5612,872l5631,872e" filled="false" stroked="true" strokeweight=".48004pt" strokecolor="#000000">
                <v:path arrowok="t"/>
              </v:shape>
            </v:group>
            <v:group style="position:absolute;left:5631;top:872;width:20;height:2" coordorigin="5631,872" coordsize="20,2">
              <v:shape style="position:absolute;left:5631;top:872;width:20;height:2" coordorigin="5631,872" coordsize="20,0" path="m5631,872l5651,872e" filled="false" stroked="true" strokeweight=".48004pt" strokecolor="#000000">
                <v:path arrowok="t"/>
              </v:shape>
            </v:group>
            <v:group style="position:absolute;left:5651;top:872;width:20;height:2" coordorigin="5651,872" coordsize="20,2">
              <v:shape style="position:absolute;left:5651;top:872;width:20;height:2" coordorigin="5651,872" coordsize="20,0" path="m5651,872l5670,872e" filled="false" stroked="true" strokeweight=".48004pt" strokecolor="#000000">
                <v:path arrowok="t"/>
              </v:shape>
            </v:group>
            <v:group style="position:absolute;left:5670;top:872;width:20;height:2" coordorigin="5670,872" coordsize="20,2">
              <v:shape style="position:absolute;left:5670;top:872;width:20;height:2" coordorigin="5670,872" coordsize="20,0" path="m5670,872l5689,872e" filled="false" stroked="true" strokeweight=".48004pt" strokecolor="#000000">
                <v:path arrowok="t"/>
              </v:shape>
            </v:group>
            <v:group style="position:absolute;left:5689;top:872;width:20;height:2" coordorigin="5689,872" coordsize="20,2">
              <v:shape style="position:absolute;left:5689;top:872;width:20;height:2" coordorigin="5689,872" coordsize="20,0" path="m5689,872l5708,872e" filled="false" stroked="true" strokeweight=".48004pt" strokecolor="#000000">
                <v:path arrowok="t"/>
              </v:shape>
            </v:group>
            <v:group style="position:absolute;left:5708;top:872;width:20;height:2" coordorigin="5708,872" coordsize="20,2">
              <v:shape style="position:absolute;left:5708;top:872;width:20;height:2" coordorigin="5708,872" coordsize="20,0" path="m5708,872l5727,872e" filled="false" stroked="true" strokeweight=".48004pt" strokecolor="#000000">
                <v:path arrowok="t"/>
              </v:shape>
            </v:group>
            <v:group style="position:absolute;left:5727;top:872;width:20;height:2" coordorigin="5727,872" coordsize="20,2">
              <v:shape style="position:absolute;left:5727;top:872;width:20;height:2" coordorigin="5727,872" coordsize="20,0" path="m5727,872l5747,872e" filled="false" stroked="true" strokeweight=".48004pt" strokecolor="#000000">
                <v:path arrowok="t"/>
              </v:shape>
            </v:group>
            <v:group style="position:absolute;left:5747;top:872;width:20;height:2" coordorigin="5747,872" coordsize="20,2">
              <v:shape style="position:absolute;left:5747;top:872;width:20;height:2" coordorigin="5747,872" coordsize="20,0" path="m5747,872l5766,872e" filled="false" stroked="true" strokeweight=".48004pt" strokecolor="#000000">
                <v:path arrowok="t"/>
              </v:shape>
            </v:group>
            <v:group style="position:absolute;left:5766;top:872;width:20;height:2" coordorigin="5766,872" coordsize="20,2">
              <v:shape style="position:absolute;left:5766;top:872;width:20;height:2" coordorigin="5766,872" coordsize="20,0" path="m5766,872l5785,872e" filled="false" stroked="true" strokeweight=".48004pt" strokecolor="#000000">
                <v:path arrowok="t"/>
              </v:shape>
            </v:group>
            <v:group style="position:absolute;left:5785;top:872;width:20;height:2" coordorigin="5785,872" coordsize="20,2">
              <v:shape style="position:absolute;left:5785;top:872;width:20;height:2" coordorigin="5785,872" coordsize="20,0" path="m5785,872l5804,872e" filled="false" stroked="true" strokeweight=".48004pt" strokecolor="#000000">
                <v:path arrowok="t"/>
              </v:shape>
            </v:group>
            <v:group style="position:absolute;left:5804;top:872;width:20;height:2" coordorigin="5804,872" coordsize="20,2">
              <v:shape style="position:absolute;left:5804;top:872;width:20;height:2" coordorigin="5804,872" coordsize="20,0" path="m5804,872l5823,872e" filled="false" stroked="true" strokeweight=".48004pt" strokecolor="#000000">
                <v:path arrowok="t"/>
              </v:shape>
            </v:group>
            <v:group style="position:absolute;left:5823;top:872;width:20;height:2" coordorigin="5823,872" coordsize="20,2">
              <v:shape style="position:absolute;left:5823;top:872;width:20;height:2" coordorigin="5823,872" coordsize="20,0" path="m5823,872l5843,872e" filled="false" stroked="true" strokeweight=".48004pt" strokecolor="#000000">
                <v:path arrowok="t"/>
              </v:shape>
            </v:group>
            <v:group style="position:absolute;left:5843;top:872;width:20;height:2" coordorigin="5843,872" coordsize="20,2">
              <v:shape style="position:absolute;left:5843;top:872;width:20;height:2" coordorigin="5843,872" coordsize="20,0" path="m5843,872l5862,872e" filled="false" stroked="true" strokeweight=".48004pt" strokecolor="#000000">
                <v:path arrowok="t"/>
              </v:shape>
            </v:group>
            <v:group style="position:absolute;left:5862;top:872;width:20;height:2" coordorigin="5862,872" coordsize="20,2">
              <v:shape style="position:absolute;left:5862;top:872;width:20;height:2" coordorigin="5862,872" coordsize="20,0" path="m5862,872l5881,872e" filled="false" stroked="true" strokeweight=".48004pt" strokecolor="#000000">
                <v:path arrowok="t"/>
              </v:shape>
            </v:group>
            <v:group style="position:absolute;left:5881;top:872;width:20;height:2" coordorigin="5881,872" coordsize="20,2">
              <v:shape style="position:absolute;left:5881;top:872;width:20;height:2" coordorigin="5881,872" coordsize="20,0" path="m5881,872l5900,872e" filled="false" stroked="true" strokeweight=".48004pt" strokecolor="#000000">
                <v:path arrowok="t"/>
              </v:shape>
            </v:group>
            <v:group style="position:absolute;left:5900;top:872;width:20;height:2" coordorigin="5900,872" coordsize="20,2">
              <v:shape style="position:absolute;left:5900;top:872;width:20;height:2" coordorigin="5900,872" coordsize="20,0" path="m5900,872l5919,872e" filled="false" stroked="true" strokeweight=".48004pt" strokecolor="#000000">
                <v:path arrowok="t"/>
              </v:shape>
            </v:group>
            <v:group style="position:absolute;left:5919;top:872;width:20;height:2" coordorigin="5919,872" coordsize="20,2">
              <v:shape style="position:absolute;left:5919;top:872;width:20;height:2" coordorigin="5919,872" coordsize="20,0" path="m5919,872l5939,872e" filled="false" stroked="true" strokeweight=".48004pt" strokecolor="#000000">
                <v:path arrowok="t"/>
              </v:shape>
            </v:group>
            <v:group style="position:absolute;left:5939;top:872;width:20;height:2" coordorigin="5939,872" coordsize="20,2">
              <v:shape style="position:absolute;left:5939;top:872;width:20;height:2" coordorigin="5939,872" coordsize="20,0" path="m5939,872l5958,872e" filled="false" stroked="true" strokeweight=".48004pt" strokecolor="#000000">
                <v:path arrowok="t"/>
              </v:shape>
            </v:group>
            <v:group style="position:absolute;left:5958;top:872;width:20;height:2" coordorigin="5958,872" coordsize="20,2">
              <v:shape style="position:absolute;left:5958;top:872;width:20;height:2" coordorigin="5958,872" coordsize="20,0" path="m5958,872l5977,872e" filled="false" stroked="true" strokeweight=".48004pt" strokecolor="#000000">
                <v:path arrowok="t"/>
              </v:shape>
            </v:group>
            <v:group style="position:absolute;left:5977;top:872;width:20;height:2" coordorigin="5977,872" coordsize="20,2">
              <v:shape style="position:absolute;left:5977;top:872;width:20;height:2" coordorigin="5977,872" coordsize="20,0" path="m5977,872l5996,872e" filled="false" stroked="true" strokeweight=".48004pt" strokecolor="#000000">
                <v:path arrowok="t"/>
              </v:shape>
            </v:group>
            <v:group style="position:absolute;left:5996;top:872;width:20;height:2" coordorigin="5996,872" coordsize="20,2">
              <v:shape style="position:absolute;left:5996;top:872;width:20;height:2" coordorigin="5996,872" coordsize="20,0" path="m5996,872l6015,872e" filled="false" stroked="true" strokeweight=".48004pt" strokecolor="#000000">
                <v:path arrowok="t"/>
              </v:shape>
            </v:group>
            <v:group style="position:absolute;left:6015;top:872;width:20;height:2" coordorigin="6015,872" coordsize="20,2">
              <v:shape style="position:absolute;left:6015;top:872;width:20;height:2" coordorigin="6015,872" coordsize="20,0" path="m6015,872l6035,872e" filled="false" stroked="true" strokeweight=".48004pt" strokecolor="#000000">
                <v:path arrowok="t"/>
              </v:shape>
            </v:group>
            <v:group style="position:absolute;left:6035;top:872;width:20;height:2" coordorigin="6035,872" coordsize="20,2">
              <v:shape style="position:absolute;left:6035;top:872;width:20;height:2" coordorigin="6035,872" coordsize="20,0" path="m6035,872l6054,872e" filled="false" stroked="true" strokeweight=".48004pt" strokecolor="#000000">
                <v:path arrowok="t"/>
              </v:shape>
            </v:group>
            <v:group style="position:absolute;left:6054;top:872;width:20;height:2" coordorigin="6054,872" coordsize="20,2">
              <v:shape style="position:absolute;left:6054;top:872;width:20;height:2" coordorigin="6054,872" coordsize="20,0" path="m6054,872l6073,872e" filled="false" stroked="true" strokeweight=".48004pt" strokecolor="#000000">
                <v:path arrowok="t"/>
              </v:shape>
            </v:group>
            <v:group style="position:absolute;left:6073;top:872;width:20;height:2" coordorigin="6073,872" coordsize="20,2">
              <v:shape style="position:absolute;left:6073;top:872;width:20;height:2" coordorigin="6073,872" coordsize="20,0" path="m6073,872l6092,872e" filled="false" stroked="true" strokeweight=".48004pt" strokecolor="#000000">
                <v:path arrowok="t"/>
              </v:shape>
            </v:group>
            <v:group style="position:absolute;left:6092;top:872;width:20;height:2" coordorigin="6092,872" coordsize="20,2">
              <v:shape style="position:absolute;left:6092;top:872;width:20;height:2" coordorigin="6092,872" coordsize="20,0" path="m6092,872l6111,872e" filled="false" stroked="true" strokeweight=".48004pt" strokecolor="#000000">
                <v:path arrowok="t"/>
              </v:shape>
            </v:group>
            <v:group style="position:absolute;left:6111;top:872;width:20;height:2" coordorigin="6111,872" coordsize="20,2">
              <v:shape style="position:absolute;left:6111;top:872;width:20;height:2" coordorigin="6111,872" coordsize="20,0" path="m6111,872l6131,872e" filled="false" stroked="true" strokeweight=".48004pt" strokecolor="#000000">
                <v:path arrowok="t"/>
              </v:shape>
            </v:group>
            <v:group style="position:absolute;left:6131;top:872;width:20;height:2" coordorigin="6131,872" coordsize="20,2">
              <v:shape style="position:absolute;left:6131;top:872;width:20;height:2" coordorigin="6131,872" coordsize="20,0" path="m6131,872l6150,872e" filled="false" stroked="true" strokeweight=".48004pt" strokecolor="#000000">
                <v:path arrowok="t"/>
              </v:shape>
            </v:group>
            <v:group style="position:absolute;left:6150;top:872;width:20;height:2" coordorigin="6150,872" coordsize="20,2">
              <v:shape style="position:absolute;left:6150;top:872;width:20;height:2" coordorigin="6150,872" coordsize="20,0" path="m6150,872l6169,872e" filled="false" stroked="true" strokeweight=".48004pt" strokecolor="#000000">
                <v:path arrowok="t"/>
              </v:shape>
            </v:group>
            <v:group style="position:absolute;left:6169;top:872;width:20;height:2" coordorigin="6169,872" coordsize="20,2">
              <v:shape style="position:absolute;left:6169;top:872;width:20;height:2" coordorigin="6169,872" coordsize="20,0" path="m6169,872l6188,872e" filled="false" stroked="true" strokeweight=".48004pt" strokecolor="#000000">
                <v:path arrowok="t"/>
              </v:shape>
            </v:group>
            <v:group style="position:absolute;left:6188;top:872;width:20;height:2" coordorigin="6188,872" coordsize="20,2">
              <v:shape style="position:absolute;left:6188;top:872;width:20;height:2" coordorigin="6188,872" coordsize="20,0" path="m6188,872l6207,872e" filled="false" stroked="true" strokeweight=".48004pt" strokecolor="#000000">
                <v:path arrowok="t"/>
              </v:shape>
            </v:group>
            <v:group style="position:absolute;left:6207;top:872;width:20;height:2" coordorigin="6207,872" coordsize="20,2">
              <v:shape style="position:absolute;left:6207;top:872;width:20;height:2" coordorigin="6207,872" coordsize="20,0" path="m6207,872l6227,872e" filled="false" stroked="true" strokeweight=".48004pt" strokecolor="#000000">
                <v:path arrowok="t"/>
              </v:shape>
            </v:group>
            <v:group style="position:absolute;left:6227;top:872;width:20;height:2" coordorigin="6227,872" coordsize="20,2">
              <v:shape style="position:absolute;left:6227;top:872;width:20;height:2" coordorigin="6227,872" coordsize="20,0" path="m6227,872l6246,872e" filled="false" stroked="true" strokeweight=".48004pt" strokecolor="#000000">
                <v:path arrowok="t"/>
              </v:shape>
            </v:group>
            <v:group style="position:absolute;left:6246;top:872;width:20;height:2" coordorigin="6246,872" coordsize="20,2">
              <v:shape style="position:absolute;left:6246;top:872;width:20;height:2" coordorigin="6246,872" coordsize="20,0" path="m6246,872l6265,872e" filled="false" stroked="true" strokeweight=".48004pt" strokecolor="#000000">
                <v:path arrowok="t"/>
              </v:shape>
            </v:group>
            <v:group style="position:absolute;left:6265;top:872;width:20;height:2" coordorigin="6265,872" coordsize="20,2">
              <v:shape style="position:absolute;left:6265;top:872;width:20;height:2" coordorigin="6265,872" coordsize="20,0" path="m6265,872l6284,872e" filled="false" stroked="true" strokeweight=".48004pt" strokecolor="#000000">
                <v:path arrowok="t"/>
              </v:shape>
            </v:group>
            <v:group style="position:absolute;left:6284;top:872;width:20;height:2" coordorigin="6284,872" coordsize="20,2">
              <v:shape style="position:absolute;left:6284;top:872;width:20;height:2" coordorigin="6284,872" coordsize="20,0" path="m6284,872l6303,872e" filled="false" stroked="true" strokeweight=".48004pt" strokecolor="#000000">
                <v:path arrowok="t"/>
              </v:shape>
            </v:group>
            <v:group style="position:absolute;left:6303;top:872;width:20;height:2" coordorigin="6303,872" coordsize="20,2">
              <v:shape style="position:absolute;left:6303;top:872;width:20;height:2" coordorigin="6303,872" coordsize="20,0" path="m6303,872l6323,872e" filled="false" stroked="true" strokeweight=".48004pt" strokecolor="#000000">
                <v:path arrowok="t"/>
              </v:shape>
            </v:group>
            <v:group style="position:absolute;left:6323;top:872;width:20;height:2" coordorigin="6323,872" coordsize="20,2">
              <v:shape style="position:absolute;left:6323;top:872;width:20;height:2" coordorigin="6323,872" coordsize="20,0" path="m6323,872l6342,872e" filled="false" stroked="true" strokeweight=".48004pt" strokecolor="#000000">
                <v:path arrowok="t"/>
              </v:shape>
            </v:group>
            <v:group style="position:absolute;left:6342;top:872;width:20;height:2" coordorigin="6342,872" coordsize="20,2">
              <v:shape style="position:absolute;left:6342;top:872;width:20;height:2" coordorigin="6342,872" coordsize="20,0" path="m6342,872l6361,872e" filled="false" stroked="true" strokeweight=".48004pt" strokecolor="#000000">
                <v:path arrowok="t"/>
              </v:shape>
            </v:group>
            <v:group style="position:absolute;left:6361;top:872;width:20;height:2" coordorigin="6361,872" coordsize="20,2">
              <v:shape style="position:absolute;left:6361;top:872;width:20;height:2" coordorigin="6361,872" coordsize="20,0" path="m6361,872l6380,872e" filled="false" stroked="true" strokeweight=".48004pt" strokecolor="#000000">
                <v:path arrowok="t"/>
              </v:shape>
            </v:group>
            <v:group style="position:absolute;left:6380;top:872;width:20;height:2" coordorigin="6380,872" coordsize="20,2">
              <v:shape style="position:absolute;left:6380;top:872;width:20;height:2" coordorigin="6380,872" coordsize="20,0" path="m6380,872l6399,872e" filled="false" stroked="true" strokeweight=".48004pt" strokecolor="#000000">
                <v:path arrowok="t"/>
              </v:shape>
            </v:group>
            <v:group style="position:absolute;left:6399;top:872;width:20;height:2" coordorigin="6399,872" coordsize="20,2">
              <v:shape style="position:absolute;left:6399;top:872;width:20;height:2" coordorigin="6399,872" coordsize="20,0" path="m6399,872l6419,872e" filled="false" stroked="true" strokeweight=".48004pt" strokecolor="#000000">
                <v:path arrowok="t"/>
              </v:shape>
            </v:group>
            <v:group style="position:absolute;left:6419;top:872;width:20;height:2" coordorigin="6419,872" coordsize="20,2">
              <v:shape style="position:absolute;left:6419;top:872;width:20;height:2" coordorigin="6419,872" coordsize="20,0" path="m6419,872l6438,872e" filled="false" stroked="true" strokeweight=".48004pt" strokecolor="#000000">
                <v:path arrowok="t"/>
              </v:shape>
            </v:group>
            <v:group style="position:absolute;left:6438;top:872;width:20;height:2" coordorigin="6438,872" coordsize="20,2">
              <v:shape style="position:absolute;left:6438;top:872;width:20;height:2" coordorigin="6438,872" coordsize="20,0" path="m6438,872l6457,872e" filled="false" stroked="true" strokeweight=".48004pt" strokecolor="#000000">
                <v:path arrowok="t"/>
              </v:shape>
            </v:group>
            <v:group style="position:absolute;left:6457;top:872;width:20;height:2" coordorigin="6457,872" coordsize="20,2">
              <v:shape style="position:absolute;left:6457;top:872;width:20;height:2" coordorigin="6457,872" coordsize="20,0" path="m6457,872l6476,872e" filled="false" stroked="true" strokeweight=".48004pt" strokecolor="#000000">
                <v:path arrowok="t"/>
              </v:shape>
            </v:group>
            <v:group style="position:absolute;left:6476;top:872;width:20;height:2" coordorigin="6476,872" coordsize="20,2">
              <v:shape style="position:absolute;left:6476;top:872;width:20;height:2" coordorigin="6476,872" coordsize="20,0" path="m6476,872l6495,872e" filled="false" stroked="true" strokeweight=".48004pt" strokecolor="#000000">
                <v:path arrowok="t"/>
              </v:shape>
            </v:group>
            <v:group style="position:absolute;left:6495;top:872;width:20;height:2" coordorigin="6495,872" coordsize="20,2">
              <v:shape style="position:absolute;left:6495;top:872;width:20;height:2" coordorigin="6495,872" coordsize="20,0" path="m6495,872l6515,872e" filled="false" stroked="true" strokeweight=".48004pt" strokecolor="#000000">
                <v:path arrowok="t"/>
              </v:shape>
            </v:group>
            <v:group style="position:absolute;left:6515;top:872;width:20;height:2" coordorigin="6515,872" coordsize="20,2">
              <v:shape style="position:absolute;left:6515;top:872;width:20;height:2" coordorigin="6515,872" coordsize="20,0" path="m6515,872l6534,872e" filled="false" stroked="true" strokeweight=".48004pt" strokecolor="#000000">
                <v:path arrowok="t"/>
              </v:shape>
            </v:group>
            <v:group style="position:absolute;left:6534;top:872;width:20;height:2" coordorigin="6534,872" coordsize="20,2">
              <v:shape style="position:absolute;left:6534;top:872;width:20;height:2" coordorigin="6534,872" coordsize="20,0" path="m6534,872l6553,872e" filled="false" stroked="true" strokeweight=".48004pt" strokecolor="#000000">
                <v:path arrowok="t"/>
              </v:shape>
            </v:group>
            <v:group style="position:absolute;left:6553;top:872;width:20;height:2" coordorigin="6553,872" coordsize="20,2">
              <v:shape style="position:absolute;left:6553;top:872;width:20;height:2" coordorigin="6553,872" coordsize="20,0" path="m6553,872l6572,872e" filled="false" stroked="true" strokeweight=".48004pt" strokecolor="#000000">
                <v:path arrowok="t"/>
              </v:shape>
            </v:group>
            <v:group style="position:absolute;left:6572;top:872;width:20;height:2" coordorigin="6572,872" coordsize="20,2">
              <v:shape style="position:absolute;left:6572;top:872;width:20;height:2" coordorigin="6572,872" coordsize="20,0" path="m6572,872l6591,872e" filled="false" stroked="true" strokeweight=".48004pt" strokecolor="#000000">
                <v:path arrowok="t"/>
              </v:shape>
            </v:group>
            <v:group style="position:absolute;left:6591;top:872;width:20;height:2" coordorigin="6591,872" coordsize="20,2">
              <v:shape style="position:absolute;left:6591;top:872;width:20;height:2" coordorigin="6591,872" coordsize="20,0" path="m6591,872l6611,872e" filled="false" stroked="true" strokeweight=".48004pt" strokecolor="#000000">
                <v:path arrowok="t"/>
              </v:shape>
            </v:group>
            <v:group style="position:absolute;left:6611;top:872;width:20;height:2" coordorigin="6611,872" coordsize="20,2">
              <v:shape style="position:absolute;left:6611;top:872;width:20;height:2" coordorigin="6611,872" coordsize="20,0" path="m6611,872l6630,872e" filled="false" stroked="true" strokeweight=".48004pt" strokecolor="#000000">
                <v:path arrowok="t"/>
              </v:shape>
            </v:group>
            <v:group style="position:absolute;left:6630;top:872;width:20;height:2" coordorigin="6630,872" coordsize="20,2">
              <v:shape style="position:absolute;left:6630;top:872;width:20;height:2" coordorigin="6630,872" coordsize="20,0" path="m6630,872l6649,872e" filled="false" stroked="true" strokeweight=".48004pt" strokecolor="#000000">
                <v:path arrowok="t"/>
              </v:shape>
            </v:group>
            <v:group style="position:absolute;left:6649;top:872;width:20;height:2" coordorigin="6649,872" coordsize="20,2">
              <v:shape style="position:absolute;left:6649;top:872;width:20;height:2" coordorigin="6649,872" coordsize="20,0" path="m6649,872l6669,872e" filled="false" stroked="true" strokeweight=".48004pt" strokecolor="#000000">
                <v:path arrowok="t"/>
              </v:shape>
            </v:group>
            <v:group style="position:absolute;left:6669;top:872;width:20;height:2" coordorigin="6669,872" coordsize="20,2">
              <v:shape style="position:absolute;left:6669;top:872;width:20;height:2" coordorigin="6669,872" coordsize="20,0" path="m6669,872l6688,872e" filled="false" stroked="true" strokeweight=".48004pt" strokecolor="#000000">
                <v:path arrowok="t"/>
              </v:shape>
            </v:group>
            <v:group style="position:absolute;left:6688;top:872;width:20;height:2" coordorigin="6688,872" coordsize="20,2">
              <v:shape style="position:absolute;left:6688;top:872;width:20;height:2" coordorigin="6688,872" coordsize="20,0" path="m6688,872l6707,872e" filled="false" stroked="true" strokeweight=".48004pt" strokecolor="#000000">
                <v:path arrowok="t"/>
              </v:shape>
            </v:group>
            <v:group style="position:absolute;left:6707;top:872;width:20;height:2" coordorigin="6707,872" coordsize="20,2">
              <v:shape style="position:absolute;left:6707;top:872;width:20;height:2" coordorigin="6707,872" coordsize="20,0" path="m6707,872l6726,872e" filled="false" stroked="true" strokeweight=".48004pt" strokecolor="#000000">
                <v:path arrowok="t"/>
              </v:shape>
            </v:group>
            <v:group style="position:absolute;left:6726;top:872;width:20;height:2" coordorigin="6726,872" coordsize="20,2">
              <v:shape style="position:absolute;left:6726;top:872;width:20;height:2" coordorigin="6726,872" coordsize="20,0" path="m6726,872l6745,872e" filled="false" stroked="true" strokeweight=".48004pt" strokecolor="#000000">
                <v:path arrowok="t"/>
              </v:shape>
            </v:group>
            <v:group style="position:absolute;left:6745;top:872;width:20;height:2" coordorigin="6745,872" coordsize="20,2">
              <v:shape style="position:absolute;left:6745;top:872;width:20;height:2" coordorigin="6745,872" coordsize="20,0" path="m6745,872l6765,872e" filled="false" stroked="true" strokeweight=".48004pt" strokecolor="#000000">
                <v:path arrowok="t"/>
              </v:shape>
            </v:group>
            <v:group style="position:absolute;left:6765;top:872;width:20;height:2" coordorigin="6765,872" coordsize="20,2">
              <v:shape style="position:absolute;left:6765;top:872;width:20;height:2" coordorigin="6765,872" coordsize="20,0" path="m6765,872l6784,872e" filled="false" stroked="true" strokeweight=".48004pt" strokecolor="#000000">
                <v:path arrowok="t"/>
              </v:shape>
            </v:group>
            <v:group style="position:absolute;left:6784;top:872;width:20;height:2" coordorigin="6784,872" coordsize="20,2">
              <v:shape style="position:absolute;left:6784;top:872;width:20;height:2" coordorigin="6784,872" coordsize="20,0" path="m6784,872l6803,872e" filled="false" stroked="true" strokeweight=".48004pt" strokecolor="#000000">
                <v:path arrowok="t"/>
              </v:shape>
            </v:group>
            <v:group style="position:absolute;left:6803;top:872;width:20;height:2" coordorigin="6803,872" coordsize="20,2">
              <v:shape style="position:absolute;left:6803;top:872;width:20;height:2" coordorigin="6803,872" coordsize="20,0" path="m6803,872l6822,872e" filled="false" stroked="true" strokeweight=".48004pt" strokecolor="#000000">
                <v:path arrowok="t"/>
              </v:shape>
            </v:group>
            <v:group style="position:absolute;left:6822;top:872;width:20;height:2" coordorigin="6822,872" coordsize="20,2">
              <v:shape style="position:absolute;left:6822;top:872;width:20;height:2" coordorigin="6822,872" coordsize="20,0" path="m6822,872l6841,872e" filled="false" stroked="true" strokeweight=".48004pt" strokecolor="#000000">
                <v:path arrowok="t"/>
              </v:shape>
            </v:group>
            <v:group style="position:absolute;left:6841;top:872;width:20;height:2" coordorigin="6841,872" coordsize="20,2">
              <v:shape style="position:absolute;left:6841;top:872;width:20;height:2" coordorigin="6841,872" coordsize="20,0" path="m6841,872l6861,872e" filled="false" stroked="true" strokeweight=".48004pt" strokecolor="#000000">
                <v:path arrowok="t"/>
              </v:shape>
            </v:group>
            <v:group style="position:absolute;left:6861;top:872;width:20;height:2" coordorigin="6861,872" coordsize="20,2">
              <v:shape style="position:absolute;left:6861;top:872;width:20;height:2" coordorigin="6861,872" coordsize="20,0" path="m6861,872l6880,872e" filled="false" stroked="true" strokeweight=".48004pt" strokecolor="#000000">
                <v:path arrowok="t"/>
              </v:shape>
            </v:group>
            <v:group style="position:absolute;left:6880;top:872;width:20;height:2" coordorigin="6880,872" coordsize="20,2">
              <v:shape style="position:absolute;left:6880;top:872;width:20;height:2" coordorigin="6880,872" coordsize="20,0" path="m6880,872l6899,872e" filled="false" stroked="true" strokeweight=".48004pt" strokecolor="#000000">
                <v:path arrowok="t"/>
              </v:shape>
            </v:group>
            <v:group style="position:absolute;left:6899;top:872;width:20;height:2" coordorigin="6899,872" coordsize="20,2">
              <v:shape style="position:absolute;left:6899;top:872;width:20;height:2" coordorigin="6899,872" coordsize="20,0" path="m6899,872l6918,872e" filled="false" stroked="true" strokeweight=".48004pt" strokecolor="#000000">
                <v:path arrowok="t"/>
              </v:shape>
            </v:group>
            <v:group style="position:absolute;left:6918;top:872;width:20;height:2" coordorigin="6918,872" coordsize="20,2">
              <v:shape style="position:absolute;left:6918;top:872;width:20;height:2" coordorigin="6918,872" coordsize="20,0" path="m6918,872l6937,872e" filled="false" stroked="true" strokeweight=".48004pt" strokecolor="#000000">
                <v:path arrowok="t"/>
              </v:shape>
            </v:group>
            <v:group style="position:absolute;left:6937;top:872;width:20;height:2" coordorigin="6937,872" coordsize="20,2">
              <v:shape style="position:absolute;left:6937;top:872;width:20;height:2" coordorigin="6937,872" coordsize="20,0" path="m6937,872l6957,872e" filled="false" stroked="true" strokeweight=".48004pt" strokecolor="#000000">
                <v:path arrowok="t"/>
              </v:shape>
            </v:group>
            <v:group style="position:absolute;left:6957;top:872;width:20;height:2" coordorigin="6957,872" coordsize="20,2">
              <v:shape style="position:absolute;left:6957;top:872;width:20;height:2" coordorigin="6957,872" coordsize="20,0" path="m6957,872l6976,872e" filled="false" stroked="true" strokeweight=".48004pt" strokecolor="#000000">
                <v:path arrowok="t"/>
              </v:shape>
            </v:group>
            <v:group style="position:absolute;left:6976;top:872;width:20;height:2" coordorigin="6976,872" coordsize="20,2">
              <v:shape style="position:absolute;left:6976;top:872;width:20;height:2" coordorigin="6976,872" coordsize="20,0" path="m6976,872l6995,872e" filled="false" stroked="true" strokeweight=".48004pt" strokecolor="#000000">
                <v:path arrowok="t"/>
              </v:shape>
            </v:group>
            <v:group style="position:absolute;left:6995;top:872;width:20;height:2" coordorigin="6995,872" coordsize="20,2">
              <v:shape style="position:absolute;left:6995;top:872;width:20;height:2" coordorigin="6995,872" coordsize="20,0" path="m6995,872l7014,872e" filled="false" stroked="true" strokeweight=".48004pt" strokecolor="#000000">
                <v:path arrowok="t"/>
              </v:shape>
            </v:group>
            <v:group style="position:absolute;left:7014;top:872;width:20;height:2" coordorigin="7014,872" coordsize="20,2">
              <v:shape style="position:absolute;left:7014;top:872;width:20;height:2" coordorigin="7014,872" coordsize="20,0" path="m7014,872l7033,872e" filled="false" stroked="true" strokeweight=".48004pt" strokecolor="#000000">
                <v:path arrowok="t"/>
              </v:shape>
            </v:group>
            <v:group style="position:absolute;left:7033;top:872;width:20;height:2" coordorigin="7033,872" coordsize="20,2">
              <v:shape style="position:absolute;left:7033;top:872;width:20;height:2" coordorigin="7033,872" coordsize="20,0" path="m7033,872l7053,872e" filled="false" stroked="true" strokeweight=".48004pt" strokecolor="#000000">
                <v:path arrowok="t"/>
              </v:shape>
            </v:group>
            <v:group style="position:absolute;left:7053;top:872;width:20;height:2" coordorigin="7053,872" coordsize="20,2">
              <v:shape style="position:absolute;left:7053;top:872;width:20;height:2" coordorigin="7053,872" coordsize="20,0" path="m7053,872l7072,872e" filled="false" stroked="true" strokeweight=".48004pt" strokecolor="#000000">
                <v:path arrowok="t"/>
              </v:shape>
            </v:group>
            <v:group style="position:absolute;left:7072;top:872;width:20;height:2" coordorigin="7072,872" coordsize="20,2">
              <v:shape style="position:absolute;left:7072;top:872;width:20;height:2" coordorigin="7072,872" coordsize="20,0" path="m7072,872l7091,872e" filled="false" stroked="true" strokeweight=".48004pt" strokecolor="#000000">
                <v:path arrowok="t"/>
              </v:shape>
            </v:group>
            <v:group style="position:absolute;left:7091;top:872;width:20;height:2" coordorigin="7091,872" coordsize="20,2">
              <v:shape style="position:absolute;left:7091;top:872;width:20;height:2" coordorigin="7091,872" coordsize="20,0" path="m7091,872l7110,872e" filled="false" stroked="true" strokeweight=".48004pt" strokecolor="#000000">
                <v:path arrowok="t"/>
              </v:shape>
            </v:group>
            <v:group style="position:absolute;left:7110;top:872;width:20;height:2" coordorigin="7110,872" coordsize="20,2">
              <v:shape style="position:absolute;left:7110;top:872;width:20;height:2" coordorigin="7110,872" coordsize="20,0" path="m7110,872l7129,872e" filled="false" stroked="true" strokeweight=".48004pt" strokecolor="#000000">
                <v:path arrowok="t"/>
              </v:shape>
            </v:group>
            <v:group style="position:absolute;left:7129;top:872;width:20;height:2" coordorigin="7129,872" coordsize="20,2">
              <v:shape style="position:absolute;left:7129;top:872;width:20;height:2" coordorigin="7129,872" coordsize="20,0" path="m7129,872l7149,872e" filled="false" stroked="true" strokeweight=".48004pt" strokecolor="#000000">
                <v:path arrowok="t"/>
              </v:shape>
            </v:group>
            <v:group style="position:absolute;left:7149;top:872;width:20;height:2" coordorigin="7149,872" coordsize="20,2">
              <v:shape style="position:absolute;left:7149;top:872;width:20;height:2" coordorigin="7149,872" coordsize="20,0" path="m7149,872l7168,872e" filled="false" stroked="true" strokeweight=".48004pt" strokecolor="#000000">
                <v:path arrowok="t"/>
              </v:shape>
            </v:group>
            <v:group style="position:absolute;left:7168;top:872;width:20;height:2" coordorigin="7168,872" coordsize="20,2">
              <v:shape style="position:absolute;left:7168;top:872;width:20;height:2" coordorigin="7168,872" coordsize="20,0" path="m7168,872l7187,872e" filled="false" stroked="true" strokeweight=".48004pt" strokecolor="#000000">
                <v:path arrowok="t"/>
              </v:shape>
            </v:group>
            <v:group style="position:absolute;left:7187;top:872;width:20;height:2" coordorigin="7187,872" coordsize="20,2">
              <v:shape style="position:absolute;left:7187;top:872;width:20;height:2" coordorigin="7187,872" coordsize="20,0" path="m7187,872l7206,872e" filled="false" stroked="true" strokeweight=".48004pt" strokecolor="#000000">
                <v:path arrowok="t"/>
              </v:shape>
            </v:group>
            <v:group style="position:absolute;left:7206;top:872;width:20;height:2" coordorigin="7206,872" coordsize="20,2">
              <v:shape style="position:absolute;left:7206;top:872;width:20;height:2" coordorigin="7206,872" coordsize="20,0" path="m7206,872l7225,872e" filled="false" stroked="true" strokeweight=".48004pt" strokecolor="#000000">
                <v:path arrowok="t"/>
              </v:shape>
            </v:group>
            <v:group style="position:absolute;left:7225;top:872;width:20;height:2" coordorigin="7225,872" coordsize="20,2">
              <v:shape style="position:absolute;left:7225;top:872;width:20;height:2" coordorigin="7225,872" coordsize="20,0" path="m7225,872l7245,872e" filled="false" stroked="true" strokeweight=".48004pt" strokecolor="#000000">
                <v:path arrowok="t"/>
              </v:shape>
            </v:group>
            <v:group style="position:absolute;left:7245;top:872;width:20;height:2" coordorigin="7245,872" coordsize="20,2">
              <v:shape style="position:absolute;left:7245;top:872;width:20;height:2" coordorigin="7245,872" coordsize="20,0" path="m7245,872l7264,872e" filled="false" stroked="true" strokeweight=".48004pt" strokecolor="#000000">
                <v:path arrowok="t"/>
              </v:shape>
            </v:group>
            <v:group style="position:absolute;left:7264;top:872;width:20;height:2" coordorigin="7264,872" coordsize="20,2">
              <v:shape style="position:absolute;left:7264;top:872;width:20;height:2" coordorigin="7264,872" coordsize="20,0" path="m7264,872l7283,872e" filled="false" stroked="true" strokeweight=".48004pt" strokecolor="#000000">
                <v:path arrowok="t"/>
              </v:shape>
            </v:group>
            <v:group style="position:absolute;left:7283;top:872;width:20;height:2" coordorigin="7283,872" coordsize="20,2">
              <v:shape style="position:absolute;left:7283;top:872;width:20;height:2" coordorigin="7283,872" coordsize="20,0" path="m7283,872l7302,872e" filled="false" stroked="true" strokeweight=".48004pt" strokecolor="#000000">
                <v:path arrowok="t"/>
              </v:shape>
            </v:group>
            <v:group style="position:absolute;left:7302;top:872;width:20;height:2" coordorigin="7302,872" coordsize="20,2">
              <v:shape style="position:absolute;left:7302;top:872;width:20;height:2" coordorigin="7302,872" coordsize="20,0" path="m7302,872l7321,872e" filled="false" stroked="true" strokeweight=".48004pt" strokecolor="#000000">
                <v:path arrowok="t"/>
              </v:shape>
            </v:group>
            <v:group style="position:absolute;left:7321;top:872;width:20;height:2" coordorigin="7321,872" coordsize="20,2">
              <v:shape style="position:absolute;left:7321;top:872;width:20;height:2" coordorigin="7321,872" coordsize="20,0" path="m7321,872l7341,872e" filled="false" stroked="true" strokeweight=".48004pt" strokecolor="#000000">
                <v:path arrowok="t"/>
              </v:shape>
            </v:group>
            <v:group style="position:absolute;left:7341;top:872;width:20;height:2" coordorigin="7341,872" coordsize="20,2">
              <v:shape style="position:absolute;left:7341;top:872;width:20;height:2" coordorigin="7341,872" coordsize="20,0" path="m7341,872l7360,872e" filled="false" stroked="true" strokeweight=".48004pt" strokecolor="#000000">
                <v:path arrowok="t"/>
              </v:shape>
            </v:group>
            <v:group style="position:absolute;left:7360;top:872;width:20;height:2" coordorigin="7360,872" coordsize="20,2">
              <v:shape style="position:absolute;left:7360;top:872;width:20;height:2" coordorigin="7360,872" coordsize="20,0" path="m7360,872l7379,872e" filled="false" stroked="true" strokeweight=".48004pt" strokecolor="#000000">
                <v:path arrowok="t"/>
              </v:shape>
            </v:group>
            <v:group style="position:absolute;left:7379;top:872;width:20;height:2" coordorigin="7379,872" coordsize="20,2">
              <v:shape style="position:absolute;left:7379;top:872;width:20;height:2" coordorigin="7379,872" coordsize="20,0" path="m7379,872l7398,872e" filled="false" stroked="true" strokeweight=".48004pt" strokecolor="#000000">
                <v:path arrowok="t"/>
              </v:shape>
            </v:group>
            <v:group style="position:absolute;left:7398;top:872;width:20;height:2" coordorigin="7398,872" coordsize="20,2">
              <v:shape style="position:absolute;left:7398;top:872;width:20;height:2" coordorigin="7398,872" coordsize="20,0" path="m7398,872l7417,872e" filled="false" stroked="true" strokeweight=".48004pt" strokecolor="#000000">
                <v:path arrowok="t"/>
              </v:shape>
            </v:group>
            <v:group style="position:absolute;left:7417;top:872;width:20;height:2" coordorigin="7417,872" coordsize="20,2">
              <v:shape style="position:absolute;left:7417;top:872;width:20;height:2" coordorigin="7417,872" coordsize="20,0" path="m7417,872l7437,872e" filled="false" stroked="true" strokeweight=".48004pt" strokecolor="#000000">
                <v:path arrowok="t"/>
              </v:shape>
            </v:group>
            <v:group style="position:absolute;left:7437;top:872;width:20;height:2" coordorigin="7437,872" coordsize="20,2">
              <v:shape style="position:absolute;left:7437;top:872;width:20;height:2" coordorigin="7437,872" coordsize="20,0" path="m7437,872l7456,872e" filled="false" stroked="true" strokeweight=".48004pt" strokecolor="#000000">
                <v:path arrowok="t"/>
              </v:shape>
            </v:group>
            <v:group style="position:absolute;left:7456;top:872;width:20;height:2" coordorigin="7456,872" coordsize="20,2">
              <v:shape style="position:absolute;left:7456;top:872;width:20;height:2" coordorigin="7456,872" coordsize="20,0" path="m7456,872l7475,872e" filled="false" stroked="true" strokeweight=".48004pt" strokecolor="#000000">
                <v:path arrowok="t"/>
              </v:shape>
            </v:group>
            <v:group style="position:absolute;left:7475;top:872;width:20;height:2" coordorigin="7475,872" coordsize="20,2">
              <v:shape style="position:absolute;left:7475;top:872;width:20;height:2" coordorigin="7475,872" coordsize="20,0" path="m7475,872l7494,872e" filled="false" stroked="true" strokeweight=".48004pt" strokecolor="#000000">
                <v:path arrowok="t"/>
              </v:shape>
              <v:shape style="position:absolute;left:7494;top:867;width:2;height:10" type="#_x0000_t75" stroked="false">
                <v:imagedata r:id="rId487" o:title=""/>
              </v:shape>
            </v:group>
            <v:group style="position:absolute;left:7497;top:872;width:10;height:2" coordorigin="7497,872" coordsize="10,2">
              <v:shape style="position:absolute;left:7497;top:872;width:10;height:2" coordorigin="7497,872" coordsize="10,0" path="m7497,872l7506,872e" filled="false" stroked="true" strokeweight=".48004pt" strokecolor="#000000">
                <v:path arrowok="t"/>
              </v:shape>
            </v:group>
            <v:group style="position:absolute;left:7506;top:872;width:20;height:2" coordorigin="7506,872" coordsize="20,2">
              <v:shape style="position:absolute;left:7506;top:872;width:20;height:2" coordorigin="7506,872" coordsize="20,0" path="m7506,872l7525,872e" filled="false" stroked="true" strokeweight=".48004pt" strokecolor="#000000">
                <v:path arrowok="t"/>
              </v:shape>
            </v:group>
            <v:group style="position:absolute;left:7525;top:872;width:20;height:2" coordorigin="7525,872" coordsize="20,2">
              <v:shape style="position:absolute;left:7525;top:872;width:20;height:2" coordorigin="7525,872" coordsize="20,0" path="m7525,872l7545,872e" filled="false" stroked="true" strokeweight=".48004pt" strokecolor="#000000">
                <v:path arrowok="t"/>
              </v:shape>
            </v:group>
            <v:group style="position:absolute;left:7545;top:872;width:20;height:2" coordorigin="7545,872" coordsize="20,2">
              <v:shape style="position:absolute;left:7545;top:872;width:20;height:2" coordorigin="7545,872" coordsize="20,0" path="m7545,872l7564,872e" filled="false" stroked="true" strokeweight=".48004pt" strokecolor="#000000">
                <v:path arrowok="t"/>
              </v:shape>
            </v:group>
            <v:group style="position:absolute;left:7564;top:872;width:20;height:2" coordorigin="7564,872" coordsize="20,2">
              <v:shape style="position:absolute;left:7564;top:872;width:20;height:2" coordorigin="7564,872" coordsize="20,0" path="m7564,872l7583,872e" filled="false" stroked="true" strokeweight=".48004pt" strokecolor="#000000">
                <v:path arrowok="t"/>
              </v:shape>
            </v:group>
            <v:group style="position:absolute;left:7583;top:872;width:20;height:2" coordorigin="7583,872" coordsize="20,2">
              <v:shape style="position:absolute;left:7583;top:872;width:20;height:2" coordorigin="7583,872" coordsize="20,0" path="m7583,872l7602,872e" filled="false" stroked="true" strokeweight=".48004pt" strokecolor="#000000">
                <v:path arrowok="t"/>
              </v:shape>
            </v:group>
            <v:group style="position:absolute;left:7602;top:872;width:20;height:2" coordorigin="7602,872" coordsize="20,2">
              <v:shape style="position:absolute;left:7602;top:872;width:20;height:2" coordorigin="7602,872" coordsize="20,0" path="m7602,872l7621,872e" filled="false" stroked="true" strokeweight=".48004pt" strokecolor="#000000">
                <v:path arrowok="t"/>
              </v:shape>
            </v:group>
            <v:group style="position:absolute;left:7621;top:872;width:20;height:2" coordorigin="7621,872" coordsize="20,2">
              <v:shape style="position:absolute;left:7621;top:872;width:20;height:2" coordorigin="7621,872" coordsize="20,0" path="m7621,872l7641,872e" filled="false" stroked="true" strokeweight=".48004pt" strokecolor="#000000">
                <v:path arrowok="t"/>
              </v:shape>
            </v:group>
            <v:group style="position:absolute;left:7641;top:872;width:20;height:2" coordorigin="7641,872" coordsize="20,2">
              <v:shape style="position:absolute;left:7641;top:872;width:20;height:2" coordorigin="7641,872" coordsize="20,0" path="m7641,872l7660,872e" filled="false" stroked="true" strokeweight=".48004pt" strokecolor="#000000">
                <v:path arrowok="t"/>
              </v:shape>
            </v:group>
            <v:group style="position:absolute;left:7660;top:872;width:20;height:2" coordorigin="7660,872" coordsize="20,2">
              <v:shape style="position:absolute;left:7660;top:872;width:20;height:2" coordorigin="7660,872" coordsize="20,0" path="m7660,872l7679,872e" filled="false" stroked="true" strokeweight=".48004pt" strokecolor="#000000">
                <v:path arrowok="t"/>
              </v:shape>
            </v:group>
            <v:group style="position:absolute;left:7679;top:872;width:20;height:2" coordorigin="7679,872" coordsize="20,2">
              <v:shape style="position:absolute;left:7679;top:872;width:20;height:2" coordorigin="7679,872" coordsize="20,0" path="m7679,872l7698,872e" filled="false" stroked="true" strokeweight=".48004pt" strokecolor="#000000">
                <v:path arrowok="t"/>
              </v:shape>
            </v:group>
            <v:group style="position:absolute;left:7698;top:872;width:20;height:2" coordorigin="7698,872" coordsize="20,2">
              <v:shape style="position:absolute;left:7698;top:872;width:20;height:2" coordorigin="7698,872" coordsize="20,0" path="m7698,872l7717,872e" filled="false" stroked="true" strokeweight=".48004pt" strokecolor="#000000">
                <v:path arrowok="t"/>
              </v:shape>
            </v:group>
            <v:group style="position:absolute;left:7717;top:872;width:20;height:2" coordorigin="7717,872" coordsize="20,2">
              <v:shape style="position:absolute;left:7717;top:872;width:20;height:2" coordorigin="7717,872" coordsize="20,0" path="m7717,872l7737,872e" filled="false" stroked="true" strokeweight=".48004pt" strokecolor="#000000">
                <v:path arrowok="t"/>
              </v:shape>
            </v:group>
            <v:group style="position:absolute;left:7737;top:872;width:20;height:2" coordorigin="7737,872" coordsize="20,2">
              <v:shape style="position:absolute;left:7737;top:872;width:20;height:2" coordorigin="7737,872" coordsize="20,0" path="m7737,872l7756,872e" filled="false" stroked="true" strokeweight=".48004pt" strokecolor="#000000">
                <v:path arrowok="t"/>
              </v:shape>
            </v:group>
            <v:group style="position:absolute;left:7756;top:872;width:20;height:2" coordorigin="7756,872" coordsize="20,2">
              <v:shape style="position:absolute;left:7756;top:872;width:20;height:2" coordorigin="7756,872" coordsize="20,0" path="m7756,872l7775,872e" filled="false" stroked="true" strokeweight=".48004pt" strokecolor="#000000">
                <v:path arrowok="t"/>
              </v:shape>
            </v:group>
            <v:group style="position:absolute;left:7775;top:872;width:20;height:2" coordorigin="7775,872" coordsize="20,2">
              <v:shape style="position:absolute;left:7775;top:872;width:20;height:2" coordorigin="7775,872" coordsize="20,0" path="m7775,872l7794,872e" filled="false" stroked="true" strokeweight=".48004pt" strokecolor="#000000">
                <v:path arrowok="t"/>
              </v:shape>
            </v:group>
            <v:group style="position:absolute;left:7794;top:872;width:20;height:2" coordorigin="7794,872" coordsize="20,2">
              <v:shape style="position:absolute;left:7794;top:872;width:20;height:2" coordorigin="7794,872" coordsize="20,0" path="m7794,872l7813,872e" filled="false" stroked="true" strokeweight=".48004pt" strokecolor="#000000">
                <v:path arrowok="t"/>
              </v:shape>
            </v:group>
            <v:group style="position:absolute;left:7813;top:872;width:20;height:2" coordorigin="7813,872" coordsize="20,2">
              <v:shape style="position:absolute;left:7813;top:872;width:20;height:2" coordorigin="7813,872" coordsize="20,0" path="m7813,872l7833,872e" filled="false" stroked="true" strokeweight=".48004pt" strokecolor="#000000">
                <v:path arrowok="t"/>
              </v:shape>
            </v:group>
            <v:group style="position:absolute;left:7833;top:872;width:20;height:2" coordorigin="7833,872" coordsize="20,2">
              <v:shape style="position:absolute;left:7833;top:872;width:20;height:2" coordorigin="7833,872" coordsize="20,0" path="m7833,872l7852,872e" filled="false" stroked="true" strokeweight=".48004pt" strokecolor="#000000">
                <v:path arrowok="t"/>
              </v:shape>
            </v:group>
            <v:group style="position:absolute;left:7852;top:872;width:20;height:2" coordorigin="7852,872" coordsize="20,2">
              <v:shape style="position:absolute;left:7852;top:872;width:20;height:2" coordorigin="7852,872" coordsize="20,0" path="m7852,872l7871,872e" filled="false" stroked="true" strokeweight=".48004pt" strokecolor="#000000">
                <v:path arrowok="t"/>
              </v:shape>
            </v:group>
            <v:group style="position:absolute;left:7871;top:872;width:20;height:2" coordorigin="7871,872" coordsize="20,2">
              <v:shape style="position:absolute;left:7871;top:872;width:20;height:2" coordorigin="7871,872" coordsize="20,0" path="m7871,872l7890,872e" filled="false" stroked="true" strokeweight=".48004pt" strokecolor="#000000">
                <v:path arrowok="t"/>
              </v:shape>
            </v:group>
            <v:group style="position:absolute;left:7890;top:872;width:20;height:2" coordorigin="7890,872" coordsize="20,2">
              <v:shape style="position:absolute;left:7890;top:872;width:20;height:2" coordorigin="7890,872" coordsize="20,0" path="m7890,872l7909,872e" filled="false" stroked="true" strokeweight=".48004pt" strokecolor="#000000">
                <v:path arrowok="t"/>
              </v:shape>
            </v:group>
            <v:group style="position:absolute;left:7909;top:872;width:20;height:2" coordorigin="7909,872" coordsize="20,2">
              <v:shape style="position:absolute;left:7909;top:872;width:20;height:2" coordorigin="7909,872" coordsize="20,0" path="m7909,872l7929,872e" filled="false" stroked="true" strokeweight=".48004pt" strokecolor="#000000">
                <v:path arrowok="t"/>
              </v:shape>
            </v:group>
            <v:group style="position:absolute;left:7929;top:872;width:20;height:2" coordorigin="7929,872" coordsize="20,2">
              <v:shape style="position:absolute;left:7929;top:872;width:20;height:2" coordorigin="7929,872" coordsize="20,0" path="m7929,872l7948,872e" filled="false" stroked="true" strokeweight=".48004pt" strokecolor="#000000">
                <v:path arrowok="t"/>
              </v:shape>
            </v:group>
            <v:group style="position:absolute;left:7948;top:872;width:20;height:2" coordorigin="7948,872" coordsize="20,2">
              <v:shape style="position:absolute;left:7948;top:872;width:20;height:2" coordorigin="7948,872" coordsize="20,0" path="m7948,872l7967,872e" filled="false" stroked="true" strokeweight=".48004pt" strokecolor="#000000">
                <v:path arrowok="t"/>
              </v:shape>
            </v:group>
            <v:group style="position:absolute;left:7967;top:872;width:20;height:2" coordorigin="7967,872" coordsize="20,2">
              <v:shape style="position:absolute;left:7967;top:872;width:20;height:2" coordorigin="7967,872" coordsize="20,0" path="m7967,872l7986,872e" filled="false" stroked="true" strokeweight=".48004pt" strokecolor="#000000">
                <v:path arrowok="t"/>
              </v:shape>
            </v:group>
            <v:group style="position:absolute;left:7986;top:872;width:20;height:2" coordorigin="7986,872" coordsize="20,2">
              <v:shape style="position:absolute;left:7986;top:872;width:20;height:2" coordorigin="7986,872" coordsize="20,0" path="m7986,872l8005,872e" filled="false" stroked="true" strokeweight=".48004pt" strokecolor="#000000">
                <v:path arrowok="t"/>
              </v:shape>
            </v:group>
            <v:group style="position:absolute;left:8005;top:872;width:20;height:2" coordorigin="8005,872" coordsize="20,2">
              <v:shape style="position:absolute;left:8005;top:872;width:20;height:2" coordorigin="8005,872" coordsize="20,0" path="m8005,872l8025,872e" filled="false" stroked="true" strokeweight=".48004pt" strokecolor="#000000">
                <v:path arrowok="t"/>
              </v:shape>
            </v:group>
            <v:group style="position:absolute;left:8025;top:872;width:20;height:2" coordorigin="8025,872" coordsize="20,2">
              <v:shape style="position:absolute;left:8025;top:872;width:20;height:2" coordorigin="8025,872" coordsize="20,0" path="m8025,872l8044,872e" filled="false" stroked="true" strokeweight=".48004pt" strokecolor="#000000">
                <v:path arrowok="t"/>
              </v:shape>
            </v:group>
            <v:group style="position:absolute;left:8044;top:872;width:20;height:2" coordorigin="8044,872" coordsize="20,2">
              <v:shape style="position:absolute;left:8044;top:872;width:20;height:2" coordorigin="8044,872" coordsize="20,0" path="m8044,872l8063,872e" filled="false" stroked="true" strokeweight=".48004pt" strokecolor="#000000">
                <v:path arrowok="t"/>
              </v:shape>
            </v:group>
            <v:group style="position:absolute;left:8063;top:872;width:20;height:2" coordorigin="8063,872" coordsize="20,2">
              <v:shape style="position:absolute;left:8063;top:872;width:20;height:2" coordorigin="8063,872" coordsize="20,0" path="m8063,872l8082,872e" filled="false" stroked="true" strokeweight=".48004pt" strokecolor="#000000">
                <v:path arrowok="t"/>
              </v:shape>
            </v:group>
            <v:group style="position:absolute;left:8082;top:872;width:20;height:2" coordorigin="8082,872" coordsize="20,2">
              <v:shape style="position:absolute;left:8082;top:872;width:20;height:2" coordorigin="8082,872" coordsize="20,0" path="m8082,872l8101,872e" filled="false" stroked="true" strokeweight=".48004pt" strokecolor="#000000">
                <v:path arrowok="t"/>
              </v:shape>
            </v:group>
            <v:group style="position:absolute;left:8101;top:872;width:20;height:2" coordorigin="8101,872" coordsize="20,2">
              <v:shape style="position:absolute;left:8101;top:872;width:20;height:2" coordorigin="8101,872" coordsize="20,0" path="m8101,872l8121,872e" filled="false" stroked="true" strokeweight=".48004pt" strokecolor="#000000">
                <v:path arrowok="t"/>
              </v:shape>
            </v:group>
            <v:group style="position:absolute;left:8121;top:872;width:20;height:2" coordorigin="8121,872" coordsize="20,2">
              <v:shape style="position:absolute;left:8121;top:872;width:20;height:2" coordorigin="8121,872" coordsize="20,0" path="m8121,872l8140,872e" filled="false" stroked="true" strokeweight=".48004pt" strokecolor="#000000">
                <v:path arrowok="t"/>
              </v:shape>
            </v:group>
            <v:group style="position:absolute;left:8140;top:872;width:20;height:2" coordorigin="8140,872" coordsize="20,2">
              <v:shape style="position:absolute;left:8140;top:872;width:20;height:2" coordorigin="8140,872" coordsize="20,0" path="m8140,872l8159,872e" filled="false" stroked="true" strokeweight=".48004pt" strokecolor="#000000">
                <v:path arrowok="t"/>
              </v:shape>
            </v:group>
            <v:group style="position:absolute;left:8159;top:872;width:20;height:2" coordorigin="8159,872" coordsize="20,2">
              <v:shape style="position:absolute;left:8159;top:872;width:20;height:2" coordorigin="8159,872" coordsize="20,0" path="m8159,872l8178,872e" filled="false" stroked="true" strokeweight=".48004pt" strokecolor="#000000">
                <v:path arrowok="t"/>
              </v:shape>
            </v:group>
            <v:group style="position:absolute;left:8178;top:872;width:20;height:2" coordorigin="8178,872" coordsize="20,2">
              <v:shape style="position:absolute;left:8178;top:872;width:20;height:2" coordorigin="8178,872" coordsize="20,0" path="m8178,872l8197,872e" filled="false" stroked="true" strokeweight=".48004pt" strokecolor="#000000">
                <v:path arrowok="t"/>
              </v:shape>
            </v:group>
            <v:group style="position:absolute;left:8197;top:872;width:20;height:2" coordorigin="8197,872" coordsize="20,2">
              <v:shape style="position:absolute;left:8197;top:872;width:20;height:2" coordorigin="8197,872" coordsize="20,0" path="m8197,872l8217,872e" filled="false" stroked="true" strokeweight=".48004pt" strokecolor="#000000">
                <v:path arrowok="t"/>
              </v:shape>
            </v:group>
            <v:group style="position:absolute;left:8217;top:872;width:20;height:2" coordorigin="8217,872" coordsize="20,2">
              <v:shape style="position:absolute;left:8217;top:872;width:20;height:2" coordorigin="8217,872" coordsize="20,0" path="m8217,872l8236,872e" filled="false" stroked="true" strokeweight=".48004pt" strokecolor="#000000">
                <v:path arrowok="t"/>
              </v:shape>
            </v:group>
            <v:group style="position:absolute;left:8236;top:872;width:20;height:2" coordorigin="8236,872" coordsize="20,2">
              <v:shape style="position:absolute;left:8236;top:872;width:20;height:2" coordorigin="8236,872" coordsize="20,0" path="m8236,872l8255,872e" filled="false" stroked="true" strokeweight=".48004pt" strokecolor="#000000">
                <v:path arrowok="t"/>
              </v:shape>
            </v:group>
            <v:group style="position:absolute;left:8255;top:872;width:20;height:2" coordorigin="8255,872" coordsize="20,2">
              <v:shape style="position:absolute;left:8255;top:872;width:20;height:2" coordorigin="8255,872" coordsize="20,0" path="m8255,872l8274,872e" filled="false" stroked="true" strokeweight=".48004pt" strokecolor="#000000">
                <v:path arrowok="t"/>
              </v:shape>
            </v:group>
            <v:group style="position:absolute;left:8274;top:872;width:20;height:2" coordorigin="8274,872" coordsize="20,2">
              <v:shape style="position:absolute;left:8274;top:872;width:20;height:2" coordorigin="8274,872" coordsize="20,0" path="m8274,872l8293,872e" filled="false" stroked="true" strokeweight=".48004pt" strokecolor="#000000">
                <v:path arrowok="t"/>
              </v:shape>
            </v:group>
            <v:group style="position:absolute;left:8293;top:872;width:20;height:2" coordorigin="8293,872" coordsize="20,2">
              <v:shape style="position:absolute;left:8293;top:872;width:20;height:2" coordorigin="8293,872" coordsize="20,0" path="m8293,872l8313,872e" filled="false" stroked="true" strokeweight=".48004pt" strokecolor="#000000">
                <v:path arrowok="t"/>
              </v:shape>
            </v:group>
            <v:group style="position:absolute;left:8313;top:872;width:20;height:2" coordorigin="8313,872" coordsize="20,2">
              <v:shape style="position:absolute;left:8313;top:872;width:20;height:2" coordorigin="8313,872" coordsize="20,0" path="m8313,872l8332,872e" filled="false" stroked="true" strokeweight=".48004pt" strokecolor="#000000">
                <v:path arrowok="t"/>
              </v:shape>
            </v:group>
            <v:group style="position:absolute;left:8332;top:872;width:20;height:2" coordorigin="8332,872" coordsize="20,2">
              <v:shape style="position:absolute;left:8332;top:872;width:20;height:2" coordorigin="8332,872" coordsize="20,0" path="m8332,872l8351,872e" filled="false" stroked="true" strokeweight=".48004pt" strokecolor="#000000">
                <v:path arrowok="t"/>
              </v:shape>
            </v:group>
            <v:group style="position:absolute;left:8351;top:872;width:20;height:2" coordorigin="8351,872" coordsize="20,2">
              <v:shape style="position:absolute;left:8351;top:872;width:20;height:2" coordorigin="8351,872" coordsize="20,0" path="m8351,872l8370,872e" filled="false" stroked="true" strokeweight=".48004pt" strokecolor="#000000">
                <v:path arrowok="t"/>
              </v:shape>
            </v:group>
            <v:group style="position:absolute;left:8370;top:872;width:20;height:2" coordorigin="8370,872" coordsize="20,2">
              <v:shape style="position:absolute;left:8370;top:872;width:20;height:2" coordorigin="8370,872" coordsize="20,0" path="m8370,872l8389,872e" filled="false" stroked="true" strokeweight=".48004pt" strokecolor="#000000">
                <v:path arrowok="t"/>
              </v:shape>
            </v:group>
            <v:group style="position:absolute;left:8389;top:872;width:20;height:2" coordorigin="8389,872" coordsize="20,2">
              <v:shape style="position:absolute;left:8389;top:872;width:20;height:2" coordorigin="8389,872" coordsize="20,0" path="m8389,872l8409,872e" filled="false" stroked="true" strokeweight=".48004pt" strokecolor="#000000">
                <v:path arrowok="t"/>
              </v:shape>
            </v:group>
            <v:group style="position:absolute;left:8409;top:872;width:20;height:2" coordorigin="8409,872" coordsize="20,2">
              <v:shape style="position:absolute;left:8409;top:872;width:20;height:2" coordorigin="8409,872" coordsize="20,0" path="m8409,872l8428,872e" filled="false" stroked="true" strokeweight=".48004pt" strokecolor="#000000">
                <v:path arrowok="t"/>
              </v:shape>
            </v:group>
            <v:group style="position:absolute;left:8428;top:872;width:20;height:2" coordorigin="8428,872" coordsize="20,2">
              <v:shape style="position:absolute;left:8428;top:872;width:20;height:2" coordorigin="8428,872" coordsize="20,0" path="m8428,872l8447,872e" filled="false" stroked="true" strokeweight=".48004pt" strokecolor="#000000">
                <v:path arrowok="t"/>
              </v:shape>
            </v:group>
            <v:group style="position:absolute;left:8447;top:872;width:20;height:2" coordorigin="8447,872" coordsize="20,2">
              <v:shape style="position:absolute;left:8447;top:872;width:20;height:2" coordorigin="8447,872" coordsize="20,0" path="m8447,872l8466,872e" filled="false" stroked="true" strokeweight=".48004pt" strokecolor="#000000">
                <v:path arrowok="t"/>
              </v:shape>
            </v:group>
            <v:group style="position:absolute;left:8466;top:872;width:20;height:2" coordorigin="8466,872" coordsize="20,2">
              <v:shape style="position:absolute;left:8466;top:872;width:20;height:2" coordorigin="8466,872" coordsize="20,0" path="m8466,872l8485,872e" filled="false" stroked="true" strokeweight=".48004pt" strokecolor="#000000">
                <v:path arrowok="t"/>
              </v:shape>
            </v:group>
            <v:group style="position:absolute;left:8485;top:872;width:20;height:2" coordorigin="8485,872" coordsize="20,2">
              <v:shape style="position:absolute;left:8485;top:872;width:20;height:2" coordorigin="8485,872" coordsize="20,0" path="m8485,872l8505,872e" filled="false" stroked="true" strokeweight=".48004pt" strokecolor="#000000">
                <v:path arrowok="t"/>
              </v:shape>
            </v:group>
            <v:group style="position:absolute;left:8505;top:872;width:20;height:2" coordorigin="8505,872" coordsize="20,2">
              <v:shape style="position:absolute;left:8505;top:872;width:20;height:2" coordorigin="8505,872" coordsize="20,0" path="m8505,872l8524,872e" filled="false" stroked="true" strokeweight=".48004pt" strokecolor="#000000">
                <v:path arrowok="t"/>
              </v:shape>
            </v:group>
            <v:group style="position:absolute;left:8524;top:872;width:20;height:2" coordorigin="8524,872" coordsize="20,2">
              <v:shape style="position:absolute;left:8524;top:872;width:20;height:2" coordorigin="8524,872" coordsize="20,0" path="m8524,872l8543,872e" filled="false" stroked="true" strokeweight=".48004pt" strokecolor="#000000">
                <v:path arrowok="t"/>
              </v:shape>
            </v:group>
            <v:group style="position:absolute;left:8543;top:872;width:20;height:2" coordorigin="8543,872" coordsize="20,2">
              <v:shape style="position:absolute;left:8543;top:872;width:20;height:2" coordorigin="8543,872" coordsize="20,0" path="m8543,872l8562,872e" filled="false" stroked="true" strokeweight=".48004pt" strokecolor="#000000">
                <v:path arrowok="t"/>
              </v:shape>
            </v:group>
            <v:group style="position:absolute;left:8562;top:872;width:20;height:2" coordorigin="8562,872" coordsize="20,2">
              <v:shape style="position:absolute;left:8562;top:872;width:20;height:2" coordorigin="8562,872" coordsize="20,0" path="m8562,872l8581,872e" filled="false" stroked="true" strokeweight=".48004pt" strokecolor="#000000">
                <v:path arrowok="t"/>
              </v:shape>
            </v:group>
            <v:group style="position:absolute;left:8581;top:872;width:20;height:2" coordorigin="8581,872" coordsize="20,2">
              <v:shape style="position:absolute;left:8581;top:872;width:20;height:2" coordorigin="8581,872" coordsize="20,0" path="m8581,872l8601,872e" filled="false" stroked="true" strokeweight=".48004pt" strokecolor="#000000">
                <v:path arrowok="t"/>
              </v:shape>
            </v:group>
            <v:group style="position:absolute;left:8601;top:872;width:20;height:2" coordorigin="8601,872" coordsize="20,2">
              <v:shape style="position:absolute;left:8601;top:872;width:20;height:2" coordorigin="8601,872" coordsize="20,0" path="m8601,872l8620,872e" filled="false" stroked="true" strokeweight=".48004pt" strokecolor="#000000">
                <v:path arrowok="t"/>
              </v:shape>
            </v:group>
            <v:group style="position:absolute;left:8620;top:872;width:20;height:2" coordorigin="8620,872" coordsize="20,2">
              <v:shape style="position:absolute;left:8620;top:872;width:20;height:2" coordorigin="8620,872" coordsize="20,0" path="m8620,872l8639,872e" filled="false" stroked="true" strokeweight=".48004pt" strokecolor="#000000">
                <v:path arrowok="t"/>
              </v:shape>
            </v:group>
            <v:group style="position:absolute;left:8639;top:872;width:20;height:2" coordorigin="8639,872" coordsize="20,2">
              <v:shape style="position:absolute;left:8639;top:872;width:20;height:2" coordorigin="8639,872" coordsize="20,0" path="m8639,872l8658,872e" filled="false" stroked="true" strokeweight=".48004pt" strokecolor="#000000">
                <v:path arrowok="t"/>
              </v:shape>
            </v:group>
            <v:group style="position:absolute;left:8658;top:872;width:20;height:2" coordorigin="8658,872" coordsize="20,2">
              <v:shape style="position:absolute;left:8658;top:872;width:20;height:2" coordorigin="8658,872" coordsize="20,0" path="m8658,872l8677,872e" filled="false" stroked="true" strokeweight=".48004pt" strokecolor="#000000">
                <v:path arrowok="t"/>
              </v:shape>
            </v:group>
            <v:group style="position:absolute;left:8677;top:872;width:20;height:2" coordorigin="8677,872" coordsize="20,2">
              <v:shape style="position:absolute;left:8677;top:872;width:20;height:2" coordorigin="8677,872" coordsize="20,0" path="m8677,872l8697,872e" filled="false" stroked="true" strokeweight=".48004pt" strokecolor="#000000">
                <v:path arrowok="t"/>
              </v:shape>
            </v:group>
            <v:group style="position:absolute;left:8697;top:872;width:20;height:2" coordorigin="8697,872" coordsize="20,2">
              <v:shape style="position:absolute;left:8697;top:872;width:20;height:2" coordorigin="8697,872" coordsize="20,0" path="m8697,872l8716,872e" filled="false" stroked="true" strokeweight=".48004pt" strokecolor="#000000">
                <v:path arrowok="t"/>
              </v:shape>
            </v:group>
            <v:group style="position:absolute;left:8716;top:872;width:20;height:2" coordorigin="8716,872" coordsize="20,2">
              <v:shape style="position:absolute;left:8716;top:872;width:20;height:2" coordorigin="8716,872" coordsize="20,0" path="m8716,872l8735,872e" filled="false" stroked="true" strokeweight=".48004pt" strokecolor="#000000">
                <v:path arrowok="t"/>
              </v:shape>
            </v:group>
            <v:group style="position:absolute;left:8735;top:872;width:20;height:2" coordorigin="8735,872" coordsize="20,2">
              <v:shape style="position:absolute;left:8735;top:872;width:20;height:2" coordorigin="8735,872" coordsize="20,0" path="m8735,872l8754,872e" filled="false" stroked="true" strokeweight=".48004pt" strokecolor="#000000">
                <v:path arrowok="t"/>
              </v:shape>
            </v:group>
            <v:group style="position:absolute;left:8754;top:872;width:20;height:2" coordorigin="8754,872" coordsize="20,2">
              <v:shape style="position:absolute;left:8754;top:872;width:20;height:2" coordorigin="8754,872" coordsize="20,0" path="m8754,872l8773,872e" filled="false" stroked="true" strokeweight=".48004pt" strokecolor="#000000">
                <v:path arrowok="t"/>
              </v:shape>
            </v:group>
            <v:group style="position:absolute;left:8773;top:872;width:20;height:2" coordorigin="8773,872" coordsize="20,2">
              <v:shape style="position:absolute;left:8773;top:872;width:20;height:2" coordorigin="8773,872" coordsize="20,0" path="m8773,872l8793,872e" filled="false" stroked="true" strokeweight=".48004pt" strokecolor="#000000">
                <v:path arrowok="t"/>
              </v:shape>
            </v:group>
            <v:group style="position:absolute;left:8793;top:872;width:20;height:2" coordorigin="8793,872" coordsize="20,2">
              <v:shape style="position:absolute;left:8793;top:872;width:20;height:2" coordorigin="8793,872" coordsize="20,0" path="m8793,872l8812,872e" filled="false" stroked="true" strokeweight=".48004pt" strokecolor="#000000">
                <v:path arrowok="t"/>
              </v:shape>
            </v:group>
            <v:group style="position:absolute;left:8812;top:872;width:20;height:2" coordorigin="8812,872" coordsize="20,2">
              <v:shape style="position:absolute;left:8812;top:872;width:20;height:2" coordorigin="8812,872" coordsize="20,0" path="m8812,872l8831,872e" filled="false" stroked="true" strokeweight=".48004pt" strokecolor="#000000">
                <v:path arrowok="t"/>
              </v:shape>
            </v:group>
            <v:group style="position:absolute;left:8831;top:872;width:20;height:2" coordorigin="8831,872" coordsize="20,2">
              <v:shape style="position:absolute;left:8831;top:872;width:20;height:2" coordorigin="8831,872" coordsize="20,0" path="m8831,872l8850,872e" filled="false" stroked="true" strokeweight=".48004pt" strokecolor="#000000">
                <v:path arrowok="t"/>
              </v:shape>
            </v:group>
            <v:group style="position:absolute;left:8850;top:872;width:20;height:2" coordorigin="8850,872" coordsize="20,2">
              <v:shape style="position:absolute;left:8850;top:872;width:20;height:2" coordorigin="8850,872" coordsize="20,0" path="m8850,872l8869,872e" filled="false" stroked="true" strokeweight=".48004pt" strokecolor="#000000">
                <v:path arrowok="t"/>
              </v:shape>
            </v:group>
            <v:group style="position:absolute;left:8869;top:872;width:20;height:2" coordorigin="8869,872" coordsize="20,2">
              <v:shape style="position:absolute;left:8869;top:872;width:20;height:2" coordorigin="8869,872" coordsize="20,0" path="m8869,872l8889,872e" filled="false" stroked="true" strokeweight=".48004pt" strokecolor="#000000">
                <v:path arrowok="t"/>
              </v:shape>
            </v:group>
            <v:group style="position:absolute;left:8889;top:872;width:20;height:2" coordorigin="8889,872" coordsize="20,2">
              <v:shape style="position:absolute;left:8889;top:872;width:20;height:2" coordorigin="8889,872" coordsize="20,0" path="m8889,872l8908,872e" filled="false" stroked="true" strokeweight=".48004pt" strokecolor="#000000">
                <v:path arrowok="t"/>
              </v:shape>
            </v:group>
            <v:group style="position:absolute;left:8908;top:872;width:20;height:2" coordorigin="8908,872" coordsize="20,2">
              <v:shape style="position:absolute;left:8908;top:872;width:20;height:2" coordorigin="8908,872" coordsize="20,0" path="m8908,872l8927,872e" filled="false" stroked="true" strokeweight=".48004pt" strokecolor="#000000">
                <v:path arrowok="t"/>
              </v:shape>
            </v:group>
            <v:group style="position:absolute;left:8927;top:872;width:20;height:2" coordorigin="8927,872" coordsize="20,2">
              <v:shape style="position:absolute;left:8927;top:872;width:20;height:2" coordorigin="8927,872" coordsize="20,0" path="m8927,872l8946,872e" filled="false" stroked="true" strokeweight=".48004pt" strokecolor="#000000">
                <v:path arrowok="t"/>
              </v:shape>
            </v:group>
            <v:group style="position:absolute;left:8946;top:872;width:20;height:2" coordorigin="8946,872" coordsize="20,2">
              <v:shape style="position:absolute;left:8946;top:872;width:20;height:2" coordorigin="8946,872" coordsize="20,0" path="m8946,872l8965,872e" filled="false" stroked="true" strokeweight=".48004pt" strokecolor="#000000">
                <v:path arrowok="t"/>
              </v:shape>
            </v:group>
            <v:group style="position:absolute;left:8965;top:872;width:20;height:2" coordorigin="8965,872" coordsize="20,2">
              <v:shape style="position:absolute;left:8965;top:872;width:20;height:2" coordorigin="8965,872" coordsize="20,0" path="m8965,872l8985,872e" filled="false" stroked="true" strokeweight=".48004pt" strokecolor="#000000">
                <v:path arrowok="t"/>
              </v:shape>
            </v:group>
            <v:group style="position:absolute;left:8985;top:872;width:20;height:2" coordorigin="8985,872" coordsize="20,2">
              <v:shape style="position:absolute;left:8985;top:872;width:20;height:2" coordorigin="8985,872" coordsize="20,0" path="m8985,872l9004,872e" filled="false" stroked="true" strokeweight=".48004pt" strokecolor="#000000">
                <v:path arrowok="t"/>
              </v:shape>
            </v:group>
            <v:group style="position:absolute;left:9004;top:872;width:20;height:2" coordorigin="9004,872" coordsize="20,2">
              <v:shape style="position:absolute;left:9004;top:872;width:20;height:2" coordorigin="9004,872" coordsize="20,0" path="m9004,872l9023,872e" filled="false" stroked="true" strokeweight=".48004pt" strokecolor="#000000">
                <v:path arrowok="t"/>
              </v:shape>
            </v:group>
            <v:group style="position:absolute;left:9023;top:872;width:20;height:2" coordorigin="9023,872" coordsize="20,2">
              <v:shape style="position:absolute;left:9023;top:872;width:20;height:2" coordorigin="9023,872" coordsize="20,0" path="m9023,872l9042,872e" filled="false" stroked="true" strokeweight=".48004pt" strokecolor="#000000">
                <v:path arrowok="t"/>
              </v:shape>
            </v:group>
            <v:group style="position:absolute;left:9042;top:872;width:20;height:2" coordorigin="9042,872" coordsize="20,2">
              <v:shape style="position:absolute;left:9042;top:872;width:20;height:2" coordorigin="9042,872" coordsize="20,0" path="m9042,872l9061,872e" filled="false" stroked="true" strokeweight=".48004pt" strokecolor="#000000">
                <v:path arrowok="t"/>
              </v:shape>
            </v:group>
            <v:group style="position:absolute;left:9061;top:872;width:20;height:2" coordorigin="9061,872" coordsize="20,2">
              <v:shape style="position:absolute;left:9061;top:872;width:20;height:2" coordorigin="9061,872" coordsize="20,0" path="m9061,872l9081,872e" filled="false" stroked="true" strokeweight=".48004pt" strokecolor="#000000">
                <v:path arrowok="t"/>
              </v:shape>
            </v:group>
            <v:group style="position:absolute;left:9081;top:872;width:20;height:2" coordorigin="9081,872" coordsize="20,2">
              <v:shape style="position:absolute;left:9081;top:872;width:20;height:2" coordorigin="9081,872" coordsize="20,0" path="m9081,872l9100,872e" filled="false" stroked="true" strokeweight=".48004pt" strokecolor="#000000">
                <v:path arrowok="t"/>
              </v:shape>
            </v:group>
            <v:group style="position:absolute;left:9100;top:872;width:20;height:2" coordorigin="9100,872" coordsize="20,2">
              <v:shape style="position:absolute;left:9100;top:872;width:20;height:2" coordorigin="9100,872" coordsize="20,0" path="m9100,872l9119,872e" filled="false" stroked="true" strokeweight=".48004pt" strokecolor="#000000">
                <v:path arrowok="t"/>
              </v:shape>
            </v:group>
            <v:group style="position:absolute;left:9119;top:872;width:20;height:2" coordorigin="9119,872" coordsize="20,2">
              <v:shape style="position:absolute;left:9119;top:872;width:20;height:2" coordorigin="9119,872" coordsize="20,0" path="m9119,872l9138,872e" filled="false" stroked="true" strokeweight=".48004pt" strokecolor="#000000">
                <v:path arrowok="t"/>
              </v:shape>
            </v:group>
            <v:group style="position:absolute;left:9138;top:872;width:20;height:2" coordorigin="9138,872" coordsize="20,2">
              <v:shape style="position:absolute;left:9138;top:872;width:20;height:2" coordorigin="9138,872" coordsize="20,0" path="m9138,872l9157,872e" filled="false" stroked="true" strokeweight=".48004pt" strokecolor="#000000">
                <v:path arrowok="t"/>
              </v:shape>
            </v:group>
            <v:group style="position:absolute;left:9157;top:872;width:20;height:2" coordorigin="9157,872" coordsize="20,2">
              <v:shape style="position:absolute;left:9157;top:872;width:20;height:2" coordorigin="9157,872" coordsize="20,0" path="m9157,872l9177,872e" filled="false" stroked="true" strokeweight=".48004pt" strokecolor="#000000">
                <v:path arrowok="t"/>
              </v:shape>
            </v:group>
            <v:group style="position:absolute;left:9177;top:872;width:20;height:2" coordorigin="9177,872" coordsize="20,2">
              <v:shape style="position:absolute;left:9177;top:872;width:20;height:2" coordorigin="9177,872" coordsize="20,0" path="m9177,872l9196,872e" filled="false" stroked="true" strokeweight=".48004pt" strokecolor="#000000">
                <v:path arrowok="t"/>
              </v:shape>
            </v:group>
            <v:group style="position:absolute;left:9196;top:872;width:20;height:2" coordorigin="9196,872" coordsize="20,2">
              <v:shape style="position:absolute;left:9196;top:872;width:20;height:2" coordorigin="9196,872" coordsize="20,0" path="m9196,872l9215,872e" filled="false" stroked="true" strokeweight=".48004pt" strokecolor="#000000">
                <v:path arrowok="t"/>
              </v:shape>
            </v:group>
            <v:group style="position:absolute;left:9215;top:872;width:20;height:2" coordorigin="9215,872" coordsize="20,2">
              <v:shape style="position:absolute;left:9215;top:872;width:20;height:2" coordorigin="9215,872" coordsize="20,0" path="m9215,872l9234,872e" filled="false" stroked="true" strokeweight=".48004pt" strokecolor="#000000">
                <v:path arrowok="t"/>
              </v:shape>
            </v:group>
            <v:group style="position:absolute;left:9234;top:872;width:20;height:2" coordorigin="9234,872" coordsize="20,2">
              <v:shape style="position:absolute;left:9234;top:872;width:20;height:2" coordorigin="9234,872" coordsize="20,0" path="m9234,872l9253,872e" filled="false" stroked="true" strokeweight=".48004pt" strokecolor="#000000">
                <v:path arrowok="t"/>
              </v:shape>
            </v:group>
            <v:group style="position:absolute;left:9253;top:872;width:20;height:2" coordorigin="9253,872" coordsize="20,2">
              <v:shape style="position:absolute;left:9253;top:872;width:20;height:2" coordorigin="9253,872" coordsize="20,0" path="m9253,872l9273,872e" filled="false" stroked="true" strokeweight=".48004pt" strokecolor="#000000">
                <v:path arrowok="t"/>
              </v:shape>
            </v:group>
            <v:group style="position:absolute;left:9273;top:872;width:20;height:2" coordorigin="9273,872" coordsize="20,2">
              <v:shape style="position:absolute;left:9273;top:872;width:20;height:2" coordorigin="9273,872" coordsize="20,0" path="m9273,872l9292,872e" filled="false" stroked="true" strokeweight=".48004pt" strokecolor="#000000">
                <v:path arrowok="t"/>
              </v:shape>
            </v:group>
            <v:group style="position:absolute;left:9292;top:872;width:20;height:2" coordorigin="9292,872" coordsize="20,2">
              <v:shape style="position:absolute;left:9292;top:872;width:20;height:2" coordorigin="9292,872" coordsize="20,0" path="m9292,872l9312,872e" filled="false" stroked="true" strokeweight=".48004pt" strokecolor="#000000">
                <v:path arrowok="t"/>
              </v:shape>
            </v:group>
            <v:group style="position:absolute;left:9312;top:872;width:20;height:2" coordorigin="9312,872" coordsize="20,2">
              <v:shape style="position:absolute;left:9312;top:872;width:20;height:2" coordorigin="9312,872" coordsize="20,0" path="m9312,872l9331,872e" filled="false" stroked="true" strokeweight=".48004pt" strokecolor="#000000">
                <v:path arrowok="t"/>
              </v:shape>
            </v:group>
            <v:group style="position:absolute;left:9331;top:872;width:20;height:2" coordorigin="9331,872" coordsize="20,2">
              <v:shape style="position:absolute;left:9331;top:872;width:20;height:2" coordorigin="9331,872" coordsize="20,0" path="m9331,872l9350,872e" filled="false" stroked="true" strokeweight=".48004pt" strokecolor="#000000">
                <v:path arrowok="t"/>
              </v:shape>
            </v:group>
            <v:group style="position:absolute;left:9350;top:872;width:20;height:2" coordorigin="9350,872" coordsize="20,2">
              <v:shape style="position:absolute;left:9350;top:872;width:20;height:2" coordorigin="9350,872" coordsize="20,0" path="m9350,872l9369,872e" filled="false" stroked="true" strokeweight=".48004pt" strokecolor="#000000">
                <v:path arrowok="t"/>
              </v:shape>
            </v:group>
            <v:group style="position:absolute;left:9369;top:872;width:20;height:2" coordorigin="9369,872" coordsize="20,2">
              <v:shape style="position:absolute;left:9369;top:872;width:20;height:2" coordorigin="9369,872" coordsize="20,0" path="m9369,872l9388,872e" filled="false" stroked="true" strokeweight=".48004pt" strokecolor="#000000">
                <v:path arrowok="t"/>
              </v:shape>
            </v:group>
            <v:group style="position:absolute;left:9388;top:872;width:20;height:2" coordorigin="9388,872" coordsize="20,2">
              <v:shape style="position:absolute;left:9388;top:872;width:20;height:2" coordorigin="9388,872" coordsize="20,0" path="m9388,872l9408,872e" filled="false" stroked="true" strokeweight=".48004pt" strokecolor="#000000">
                <v:path arrowok="t"/>
              </v:shape>
            </v:group>
            <v:group style="position:absolute;left:9408;top:872;width:20;height:2" coordorigin="9408,872" coordsize="20,2">
              <v:shape style="position:absolute;left:9408;top:872;width:20;height:2" coordorigin="9408,872" coordsize="20,0" path="m9408,872l9427,872e" filled="false" stroked="true" strokeweight=".48004pt" strokecolor="#000000">
                <v:path arrowok="t"/>
              </v:shape>
            </v:group>
            <v:group style="position:absolute;left:9427;top:872;width:20;height:2" coordorigin="9427,872" coordsize="20,2">
              <v:shape style="position:absolute;left:9427;top:872;width:20;height:2" coordorigin="9427,872" coordsize="20,0" path="m9427,872l9446,872e" filled="false" stroked="true" strokeweight=".48004pt" strokecolor="#000000">
                <v:path arrowok="t"/>
              </v:shape>
            </v:group>
            <v:group style="position:absolute;left:9446;top:872;width:20;height:2" coordorigin="9446,872" coordsize="20,2">
              <v:shape style="position:absolute;left:9446;top:872;width:20;height:2" coordorigin="9446,872" coordsize="20,0" path="m9446,872l9465,872e" filled="false" stroked="true" strokeweight=".48004pt" strokecolor="#000000">
                <v:path arrowok="t"/>
              </v:shape>
            </v:group>
            <v:group style="position:absolute;left:9465;top:872;width:20;height:2" coordorigin="9465,872" coordsize="20,2">
              <v:shape style="position:absolute;left:9465;top:872;width:20;height:2" coordorigin="9465,872" coordsize="20,0" path="m9465,872l9484,872e" filled="false" stroked="true" strokeweight=".48004pt" strokecolor="#000000">
                <v:path arrowok="t"/>
              </v:shape>
            </v:group>
            <v:group style="position:absolute;left:9484;top:872;width:20;height:2" coordorigin="9484,872" coordsize="20,2">
              <v:shape style="position:absolute;left:9484;top:872;width:20;height:2" coordorigin="9484,872" coordsize="20,0" path="m9484,872l9504,872e" filled="false" stroked="true" strokeweight=".48004pt" strokecolor="#000000">
                <v:path arrowok="t"/>
              </v:shape>
            </v:group>
            <v:group style="position:absolute;left:9504;top:872;width:20;height:2" coordorigin="9504,872" coordsize="20,2">
              <v:shape style="position:absolute;left:9504;top:872;width:20;height:2" coordorigin="9504,872" coordsize="20,0" path="m9504,872l9523,872e" filled="false" stroked="true" strokeweight=".48004pt" strokecolor="#000000">
                <v:path arrowok="t"/>
              </v:shape>
            </v:group>
            <v:group style="position:absolute;left:9523;top:872;width:20;height:2" coordorigin="9523,872" coordsize="20,2">
              <v:shape style="position:absolute;left:9523;top:872;width:20;height:2" coordorigin="9523,872" coordsize="20,0" path="m9523,872l9542,872e" filled="false" stroked="true" strokeweight=".48004pt" strokecolor="#000000">
                <v:path arrowok="t"/>
              </v:shape>
            </v:group>
            <v:group style="position:absolute;left:9542;top:872;width:20;height:2" coordorigin="9542,872" coordsize="20,2">
              <v:shape style="position:absolute;left:9542;top:872;width:20;height:2" coordorigin="9542,872" coordsize="20,0" path="m9542,872l9561,872e" filled="false" stroked="true" strokeweight=".48004pt" strokecolor="#000000">
                <v:path arrowok="t"/>
              </v:shape>
            </v:group>
            <v:group style="position:absolute;left:9561;top:872;width:20;height:2" coordorigin="9561,872" coordsize="20,2">
              <v:shape style="position:absolute;left:9561;top:872;width:20;height:2" coordorigin="9561,872" coordsize="20,0" path="m9561,872l9580,872e" filled="false" stroked="true" strokeweight=".48004pt" strokecolor="#000000">
                <v:path arrowok="t"/>
              </v:shape>
            </v:group>
            <v:group style="position:absolute;left:9580;top:872;width:20;height:2" coordorigin="9580,872" coordsize="20,2">
              <v:shape style="position:absolute;left:9580;top:872;width:20;height:2" coordorigin="9580,872" coordsize="20,0" path="m9580,872l9600,872e" filled="false" stroked="true" strokeweight=".48004pt" strokecolor="#000000">
                <v:path arrowok="t"/>
              </v:shape>
            </v:group>
            <v:group style="position:absolute;left:9600;top:872;width:20;height:2" coordorigin="9600,872" coordsize="20,2">
              <v:shape style="position:absolute;left:9600;top:872;width:20;height:2" coordorigin="9600,872" coordsize="20,0" path="m9600,872l9619,872e" filled="false" stroked="true" strokeweight=".48004pt" strokecolor="#000000">
                <v:path arrowok="t"/>
              </v:shape>
            </v:group>
            <v:group style="position:absolute;left:9619;top:872;width:20;height:2" coordorigin="9619,872" coordsize="20,2">
              <v:shape style="position:absolute;left:9619;top:872;width:20;height:2" coordorigin="9619,872" coordsize="20,0" path="m9619,872l9638,872e" filled="false" stroked="true" strokeweight=".48004pt" strokecolor="#000000">
                <v:path arrowok="t"/>
              </v:shape>
            </v:group>
            <v:group style="position:absolute;left:9638;top:872;width:20;height:2" coordorigin="9638,872" coordsize="20,2">
              <v:shape style="position:absolute;left:9638;top:872;width:20;height:2" coordorigin="9638,872" coordsize="20,0" path="m9638,872l9657,872e" filled="false" stroked="true" strokeweight=".48004pt" strokecolor="#000000">
                <v:path arrowok="t"/>
              </v:shape>
            </v:group>
            <v:group style="position:absolute;left:9657;top:872;width:20;height:2" coordorigin="9657,872" coordsize="20,2">
              <v:shape style="position:absolute;left:9657;top:872;width:20;height:2" coordorigin="9657,872" coordsize="20,0" path="m9657,872l9676,872e" filled="false" stroked="true" strokeweight=".48004pt" strokecolor="#000000">
                <v:path arrowok="t"/>
              </v:shape>
            </v:group>
            <v:group style="position:absolute;left:9676;top:872;width:20;height:2" coordorigin="9676,872" coordsize="20,2">
              <v:shape style="position:absolute;left:9676;top:872;width:20;height:2" coordorigin="9676,872" coordsize="20,0" path="m9676,872l9696,872e" filled="false" stroked="true" strokeweight=".48004pt" strokecolor="#000000">
                <v:path arrowok="t"/>
              </v:shape>
            </v:group>
            <v:group style="position:absolute;left:9696;top:872;width:20;height:2" coordorigin="9696,872" coordsize="20,2">
              <v:shape style="position:absolute;left:9696;top:872;width:20;height:2" coordorigin="9696,872" coordsize="20,0" path="m9696,872l9715,872e" filled="false" stroked="true" strokeweight=".48004pt" strokecolor="#000000">
                <v:path arrowok="t"/>
              </v:shape>
            </v:group>
            <v:group style="position:absolute;left:9715;top:872;width:20;height:2" coordorigin="9715,872" coordsize="20,2">
              <v:shape style="position:absolute;left:9715;top:872;width:20;height:2" coordorigin="9715,872" coordsize="20,0" path="m9715,872l9734,872e" filled="false" stroked="true" strokeweight=".48004pt" strokecolor="#000000">
                <v:path arrowok="t"/>
              </v:shape>
            </v:group>
            <v:group style="position:absolute;left:9734;top:872;width:20;height:2" coordorigin="9734,872" coordsize="20,2">
              <v:shape style="position:absolute;left:9734;top:872;width:20;height:2" coordorigin="9734,872" coordsize="20,0" path="m9734,872l9753,872e" filled="false" stroked="true" strokeweight=".48004pt" strokecolor="#000000">
                <v:path arrowok="t"/>
              </v:shape>
            </v:group>
            <v:group style="position:absolute;left:7497;top:876;width:10;height:20" coordorigin="7497,876" coordsize="10,20">
              <v:shape style="position:absolute;left:7497;top:876;width:10;height:20" coordorigin="7497,876" coordsize="10,20" path="m7497,896l7506,896,7506,876,7497,876,7497,896xe" filled="true" fillcolor="#000000" stroked="false">
                <v:path arrowok="t"/>
                <v:fill type="solid"/>
              </v:shape>
            </v:group>
            <v:group style="position:absolute;left:7497;top:896;width:10;height:20" coordorigin="7497,896" coordsize="10,20">
              <v:shape style="position:absolute;left:7497;top:896;width:10;height:20" coordorigin="7497,896" coordsize="10,20" path="m7497,915l7506,915,7506,896,7497,896,7497,915xe" filled="true" fillcolor="#000000" stroked="false">
                <v:path arrowok="t"/>
                <v:fill type="solid"/>
              </v:shape>
            </v:group>
            <v:group style="position:absolute;left:7497;top:915;width:10;height:20" coordorigin="7497,915" coordsize="10,20">
              <v:shape style="position:absolute;left:7497;top:915;width:10;height:20" coordorigin="7497,915" coordsize="10,20" path="m7497,934l7506,934,7506,915,7497,915,7497,934xe" filled="true" fillcolor="#000000" stroked="false">
                <v:path arrowok="t"/>
                <v:fill type="solid"/>
              </v:shape>
            </v:group>
            <v:group style="position:absolute;left:7497;top:934;width:10;height:20" coordorigin="7497,934" coordsize="10,20">
              <v:shape style="position:absolute;left:7497;top:934;width:10;height:20" coordorigin="7497,934" coordsize="10,20" path="m7497,953l7506,953,7506,934,7497,934,7497,953xe" filled="true" fillcolor="#000000" stroked="false">
                <v:path arrowok="t"/>
                <v:fill type="solid"/>
              </v:shape>
            </v:group>
            <v:group style="position:absolute;left:7497;top:953;width:10;height:20" coordorigin="7497,953" coordsize="10,20">
              <v:shape style="position:absolute;left:7497;top:953;width:10;height:20" coordorigin="7497,953" coordsize="10,20" path="m7497,972l7506,972,7506,953,7497,953,7497,972xe" filled="true" fillcolor="#000000" stroked="false">
                <v:path arrowok="t"/>
                <v:fill type="solid"/>
              </v:shape>
            </v:group>
            <v:group style="position:absolute;left:7497;top:972;width:10;height:20" coordorigin="7497,972" coordsize="10,20">
              <v:shape style="position:absolute;left:7497;top:972;width:10;height:20" coordorigin="7497,972" coordsize="10,20" path="m7497,992l7506,992,7506,972,7497,972,7497,992xe" filled="true" fillcolor="#000000" stroked="false">
                <v:path arrowok="t"/>
                <v:fill type="solid"/>
              </v:shape>
            </v:group>
            <v:group style="position:absolute;left:7497;top:992;width:10;height:20" coordorigin="7497,992" coordsize="10,20">
              <v:shape style="position:absolute;left:7497;top:992;width:10;height:20" coordorigin="7497,992" coordsize="10,20" path="m7497,1011l7506,1011,7506,992,7497,992,7497,1011xe" filled="true" fillcolor="#000000" stroked="false">
                <v:path arrowok="t"/>
                <v:fill type="solid"/>
              </v:shape>
            </v:group>
            <v:group style="position:absolute;left:7497;top:1011;width:10;height:20" coordorigin="7497,1011" coordsize="10,20">
              <v:shape style="position:absolute;left:7497;top:1011;width:10;height:20" coordorigin="7497,1011" coordsize="10,20" path="m7497,1030l7506,1030,7506,1011,7497,1011,7497,1030xe" filled="true" fillcolor="#000000" stroked="false">
                <v:path arrowok="t"/>
                <v:fill type="solid"/>
              </v:shape>
            </v:group>
            <v:group style="position:absolute;left:7497;top:1030;width:10;height:20" coordorigin="7497,1030" coordsize="10,20">
              <v:shape style="position:absolute;left:7497;top:1030;width:10;height:20" coordorigin="7497,1030" coordsize="10,20" path="m7497,1049l7506,1049,7506,1030,7497,1030,7497,1049xe" filled="true" fillcolor="#000000" stroked="false">
                <v:path arrowok="t"/>
                <v:fill type="solid"/>
              </v:shape>
            </v:group>
            <v:group style="position:absolute;left:7497;top:1049;width:10;height:20" coordorigin="7497,1049" coordsize="10,20">
              <v:shape style="position:absolute;left:7497;top:1049;width:10;height:20" coordorigin="7497,1049" coordsize="10,20" path="m7497,1068l7506,1068,7506,1049,7497,1049,7497,1068xe" filled="true" fillcolor="#000000" stroked="false">
                <v:path arrowok="t"/>
                <v:fill type="solid"/>
              </v:shape>
            </v:group>
            <v:group style="position:absolute;left:7497;top:1068;width:10;height:20" coordorigin="7497,1068" coordsize="10,20">
              <v:shape style="position:absolute;left:7497;top:1068;width:10;height:20" coordorigin="7497,1068" coordsize="10,20" path="m7497,1088l7506,1088,7506,1068,7497,1068,7497,1088xe" filled="true" fillcolor="#000000" stroked="false">
                <v:path arrowok="t"/>
                <v:fill type="solid"/>
              </v:shape>
            </v:group>
            <v:group style="position:absolute;left:7497;top:1088;width:10;height:20" coordorigin="7497,1088" coordsize="10,20">
              <v:shape style="position:absolute;left:7497;top:1088;width:10;height:20" coordorigin="7497,1088" coordsize="10,20" path="m7497,1107l7506,1107,7506,1088,7497,1088,7497,1107xe" filled="true" fillcolor="#000000" stroked="false">
                <v:path arrowok="t"/>
                <v:fill type="solid"/>
              </v:shape>
            </v:group>
            <v:group style="position:absolute;left:7497;top:1107;width:10;height:20" coordorigin="7497,1107" coordsize="10,20">
              <v:shape style="position:absolute;left:7497;top:1107;width:10;height:20" coordorigin="7497,1107" coordsize="10,20" path="m7497,1126l7506,1126,7506,1107,7497,1107,7497,1126xe" filled="true" fillcolor="#000000" stroked="false">
                <v:path arrowok="t"/>
                <v:fill type="solid"/>
              </v:shape>
            </v:group>
            <v:group style="position:absolute;left:7497;top:1126;width:10;height:20" coordorigin="7497,1126" coordsize="10,20">
              <v:shape style="position:absolute;left:7497;top:1126;width:10;height:20" coordorigin="7497,1126" coordsize="10,20" path="m7497,1145l7506,1145,7506,1126,7497,1126,7497,1145xe" filled="true" fillcolor="#000000" stroked="false">
                <v:path arrowok="t"/>
                <v:fill type="solid"/>
              </v:shape>
            </v:group>
            <v:group style="position:absolute;left:7497;top:1145;width:10;height:20" coordorigin="7497,1145" coordsize="10,20">
              <v:shape style="position:absolute;left:7497;top:1145;width:10;height:20" coordorigin="7497,1145" coordsize="10,20" path="m7497,1164l7506,1164,7506,1145,7497,1145,7497,1164xe" filled="true" fillcolor="#000000" stroked="false">
                <v:path arrowok="t"/>
                <v:fill type="solid"/>
              </v:shape>
            </v:group>
            <v:group style="position:absolute;left:7497;top:1164;width:10;height:20" coordorigin="7497,1164" coordsize="10,20">
              <v:shape style="position:absolute;left:7497;top:1164;width:10;height:20" coordorigin="7497,1164" coordsize="10,20" path="m7497,1184l7506,1184,7506,1164,7497,1164,7497,1184xe" filled="true" fillcolor="#000000" stroked="false">
                <v:path arrowok="t"/>
                <v:fill type="solid"/>
              </v:shape>
            </v:group>
            <v:group style="position:absolute;left:2141;top:1284;width:5356;height:2" coordorigin="2141,1284" coordsize="5356,2">
              <v:shape style="position:absolute;left:2141;top:1284;width:5356;height:2" coordorigin="2141,1284" coordsize="5356,0" path="m2141,1284l7497,1284e" filled="false" stroked="true" strokeweight="1.44pt" strokecolor="#000000">
                <v:path arrowok="t"/>
              </v:shape>
            </v:group>
            <v:group style="position:absolute;left:7497;top:1184;width:10;height:20" coordorigin="7497,1184" coordsize="10,20">
              <v:shape style="position:absolute;left:7497;top:1184;width:10;height:20" coordorigin="7497,1184" coordsize="10,20" path="m7497,1203l7506,1203,7506,1184,7497,1184,7497,1203xe" filled="true" fillcolor="#000000" stroked="false">
                <v:path arrowok="t"/>
                <v:fill type="solid"/>
              </v:shape>
            </v:group>
            <v:group style="position:absolute;left:7497;top:1203;width:10;height:20" coordorigin="7497,1203" coordsize="10,20">
              <v:shape style="position:absolute;left:7497;top:1203;width:10;height:20" coordorigin="7497,1203" coordsize="10,20" path="m7497,1222l7506,1222,7506,1203,7497,1203,7497,1222xe" filled="true" fillcolor="#000000" stroked="false">
                <v:path arrowok="t"/>
                <v:fill type="solid"/>
              </v:shape>
            </v:group>
            <v:group style="position:absolute;left:7497;top:1222;width:10;height:20" coordorigin="7497,1222" coordsize="10,20">
              <v:shape style="position:absolute;left:7497;top:1222;width:10;height:20" coordorigin="7497,1222" coordsize="10,20" path="m7497,1241l7506,1241,7506,1222,7497,1222,7497,1241xe" filled="true" fillcolor="#000000" stroked="false">
                <v:path arrowok="t"/>
                <v:fill type="solid"/>
              </v:shape>
            </v:group>
            <v:group style="position:absolute;left:7497;top:1241;width:10;height:20" coordorigin="7497,1241" coordsize="10,20">
              <v:shape style="position:absolute;left:7497;top:1241;width:10;height:20" coordorigin="7497,1241" coordsize="10,20" path="m7497,1260l7506,1260,7506,1241,7497,1241,7497,1260xe" filled="true" fillcolor="#000000" stroked="false">
                <v:path arrowok="t"/>
                <v:fill type="solid"/>
              </v:shape>
            </v:group>
            <v:group style="position:absolute;left:7497;top:1265;width:10;height:2" coordorigin="7497,1265" coordsize="10,2">
              <v:shape style="position:absolute;left:7497;top:1265;width:10;height:2" coordorigin="7497,1265" coordsize="10,0" path="m7497,1265l7506,1265e" filled="false" stroked="true" strokeweight=".47998pt" strokecolor="#000000">
                <v:path arrowok="t"/>
              </v:shape>
            </v:group>
            <v:group style="position:absolute;left:7497;top:1284;width:29;height:2" coordorigin="7497,1284" coordsize="29,2">
              <v:shape style="position:absolute;left:7497;top:1284;width:29;height:2" coordorigin="7497,1284" coordsize="29,0" path="m7497,1284l7525,1284e" filled="false" stroked="true" strokeweight="1.44pt" strokecolor="#000000">
                <v:path arrowok="t"/>
              </v:shape>
            </v:group>
            <v:group style="position:absolute;left:7525;top:1284;width:2228;height:2" coordorigin="7525,1284" coordsize="2228,2">
              <v:shape style="position:absolute;left:7525;top:1284;width:2228;height:2" coordorigin="7525,1284" coordsize="2228,0" path="m7525,1284l9753,1284e" filled="false" stroked="true" strokeweight="1.44pt" strokecolor="#000000">
                <v:path arrowok="t"/>
              </v:shape>
            </v:group>
            <w10:wrap type="none"/>
          </v:group>
        </w:pict>
      </w:r>
      <w:r>
        <w:rPr>
          <w:rFonts w:ascii="宋体" w:hAnsi="宋体" w:cs="宋体" w:eastAsia="宋体" w:hint="default"/>
        </w:rPr>
        <w:t>3</w:t>
      </w:r>
      <w:r>
        <w:rPr/>
        <w:t>、</w:t>
      </w:r>
      <w:r>
        <w:rPr>
          <w:spacing w:val="-4"/>
        </w:rPr>
        <w:t> </w:t>
      </w:r>
      <w:r>
        <w:rPr/>
        <w:t>支付其他与筹资活动有关的现金</w:t>
      </w:r>
      <w:r>
        <w:rPr>
          <w:b w:val="0"/>
          <w:bCs w:val="0"/>
        </w:rPr>
      </w:r>
    </w:p>
    <w:p>
      <w:pPr>
        <w:spacing w:line="240" w:lineRule="auto" w:before="1"/>
        <w:rPr>
          <w:rFonts w:ascii="宋体" w:hAnsi="宋体" w:cs="宋体" w:eastAsia="宋体" w:hint="default"/>
          <w:b/>
          <w:bCs/>
          <w:sz w:val="14"/>
          <w:szCs w:val="14"/>
        </w:rPr>
      </w:pPr>
    </w:p>
    <w:tbl>
      <w:tblPr>
        <w:tblW w:w="0" w:type="auto"/>
        <w:jc w:val="left"/>
        <w:tblInd w:w="495" w:type="dxa"/>
        <w:tblLayout w:type="fixed"/>
        <w:tblCellMar>
          <w:top w:w="0" w:type="dxa"/>
          <w:left w:w="0" w:type="dxa"/>
          <w:bottom w:w="0" w:type="dxa"/>
          <w:right w:w="0" w:type="dxa"/>
        </w:tblCellMar>
        <w:tblLook w:val="01E0"/>
      </w:tblPr>
      <w:tblGrid>
        <w:gridCol w:w="3202"/>
        <w:gridCol w:w="3714"/>
      </w:tblGrid>
      <w:tr>
        <w:trPr>
          <w:trHeight w:val="413" w:hRule="exact"/>
        </w:trPr>
        <w:tc>
          <w:tcPr>
            <w:tcW w:w="3202" w:type="dxa"/>
            <w:tcBorders>
              <w:top w:val="nil" w:sz="6" w:space="0" w:color="auto"/>
              <w:left w:val="nil" w:sz="6" w:space="0" w:color="auto"/>
              <w:bottom w:val="nil" w:sz="6" w:space="0" w:color="auto"/>
              <w:right w:val="nil" w:sz="6" w:space="0" w:color="auto"/>
            </w:tcBorders>
          </w:tcPr>
          <w:p>
            <w:pPr>
              <w:pStyle w:val="TableParagraph"/>
              <w:tabs>
                <w:tab w:pos="739" w:val="left" w:leader="none"/>
              </w:tabs>
              <w:spacing w:line="240" w:lineRule="auto" w:before="45"/>
              <w:ind w:left="108"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251" w:right="0"/>
              <w:jc w:val="left"/>
              <w:rPr>
                <w:rFonts w:ascii="宋体" w:hAnsi="宋体" w:cs="宋体" w:eastAsia="宋体" w:hint="default"/>
                <w:sz w:val="21"/>
                <w:szCs w:val="21"/>
              </w:rPr>
            </w:pPr>
            <w:r>
              <w:rPr>
                <w:rFonts w:ascii="宋体" w:hAnsi="宋体" w:cs="宋体" w:eastAsia="宋体" w:hint="default"/>
                <w:sz w:val="21"/>
                <w:szCs w:val="21"/>
              </w:rPr>
              <w:t>本年金额</w:t>
            </w:r>
          </w:p>
        </w:tc>
      </w:tr>
      <w:tr>
        <w:trPr>
          <w:trHeight w:val="413"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8" w:right="0"/>
              <w:jc w:val="left"/>
              <w:rPr>
                <w:rFonts w:ascii="宋体" w:hAnsi="宋体" w:cs="宋体" w:eastAsia="宋体" w:hint="default"/>
                <w:sz w:val="21"/>
                <w:szCs w:val="21"/>
              </w:rPr>
            </w:pPr>
            <w:r>
              <w:rPr>
                <w:rFonts w:ascii="宋体" w:hAnsi="宋体" w:cs="宋体" w:eastAsia="宋体" w:hint="default"/>
                <w:sz w:val="21"/>
                <w:szCs w:val="21"/>
              </w:rPr>
              <w:t>发行费用</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251" w:right="0"/>
              <w:jc w:val="left"/>
              <w:rPr>
                <w:rFonts w:ascii="宋体" w:hAnsi="宋体" w:cs="宋体" w:eastAsia="宋体" w:hint="default"/>
                <w:sz w:val="21"/>
                <w:szCs w:val="21"/>
              </w:rPr>
            </w:pPr>
            <w:r>
              <w:rPr>
                <w:rFonts w:ascii="宋体"/>
                <w:sz w:val="21"/>
              </w:rPr>
              <w:t>6,981,000.00</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p>
      <w:pPr>
        <w:pStyle w:val="Heading3"/>
        <w:tabs>
          <w:tab w:pos="1400" w:val="left" w:leader="none"/>
        </w:tabs>
        <w:spacing w:line="444" w:lineRule="auto"/>
        <w:ind w:right="5263"/>
        <w:jc w:val="left"/>
        <w:rPr>
          <w:b w:val="0"/>
          <w:bCs w:val="0"/>
        </w:rPr>
      </w:pPr>
      <w:r>
        <w:rPr/>
        <w:pict>
          <v:group style="position:absolute;margin-left:98.424004pt;margin-top:68.693604pt;width:398.6pt;height:.5pt;mso-position-horizontal-relative:page;mso-position-vertical-relative:paragraph;z-index:-1334824" coordorigin="1968,1374" coordsize="7972,10">
            <v:shape style="position:absolute;left:1968;top:1374;width:4390;height:10" type="#_x0000_t75" stroked="false">
              <v:imagedata r:id="rId478" o:title=""/>
            </v:shape>
            <v:shape style="position:absolute;left:6354;top:1374;width:1901;height:10" type="#_x0000_t75" stroked="false">
              <v:imagedata r:id="rId484" o:title=""/>
            </v:shape>
            <v:shape style="position:absolute;left:8250;top:1374;width:1690;height:10" type="#_x0000_t75" stroked="false">
              <v:imagedata r:id="rId480" o:title=""/>
            </v:shape>
            <w10:wrap type="none"/>
          </v:group>
        </w:pict>
      </w:r>
      <w:r>
        <w:rPr/>
        <w:pict>
          <v:group style="position:absolute;margin-left:98.424004pt;margin-top:88.853638pt;width:398.6pt;height:.5pt;mso-position-horizontal-relative:page;mso-position-vertical-relative:paragraph;z-index:-1334800" coordorigin="1968,1777" coordsize="7972,10">
            <v:shape style="position:absolute;left:1968;top:1777;width:4390;height:10" type="#_x0000_t75" stroked="false">
              <v:imagedata r:id="rId478" o:title=""/>
            </v:shape>
            <v:shape style="position:absolute;left:6354;top:1777;width:1901;height:10" type="#_x0000_t75" stroked="false">
              <v:imagedata r:id="rId479" o:title=""/>
            </v:shape>
            <v:shape style="position:absolute;left:8250;top:1777;width:1690;height:10" type="#_x0000_t75" stroked="false">
              <v:imagedata r:id="rId480" o:title=""/>
            </v:shape>
            <w10:wrap type="none"/>
          </v:group>
        </w:pict>
      </w:r>
      <w:r>
        <w:rPr/>
        <w:pict>
          <v:group style="position:absolute;margin-left:98.424004pt;margin-top:108.893639pt;width:398.6pt;height:.5pt;mso-position-horizontal-relative:page;mso-position-vertical-relative:paragraph;z-index:-1334776" coordorigin="1968,2178" coordsize="7972,10">
            <v:shape style="position:absolute;left:1968;top:2178;width:4390;height:10" type="#_x0000_t75" stroked="false">
              <v:imagedata r:id="rId478" o:title=""/>
            </v:shape>
            <v:shape style="position:absolute;left:6354;top:2178;width:1901;height:10" type="#_x0000_t75" stroked="false">
              <v:imagedata r:id="rId481" o:title=""/>
            </v:shape>
            <v:shape style="position:absolute;left:8250;top:2178;width:1690;height:10" type="#_x0000_t75" stroked="false">
              <v:imagedata r:id="rId482" o:title=""/>
            </v:shape>
            <w10:wrap type="none"/>
          </v:group>
        </w:pict>
      </w:r>
      <w:r>
        <w:rPr/>
        <w:pict>
          <v:group style="position:absolute;margin-left:98.424004pt;margin-top:129.053635pt;width:398.6pt;height:.5pt;mso-position-horizontal-relative:page;mso-position-vertical-relative:paragraph;z-index:-1334752" coordorigin="1968,2581" coordsize="7972,10">
            <v:shape style="position:absolute;left:1968;top:2581;width:4390;height:10" type="#_x0000_t75" stroked="false">
              <v:imagedata r:id="rId478" o:title=""/>
            </v:shape>
            <v:shape style="position:absolute;left:6354;top:2581;width:1901;height:10" type="#_x0000_t75" stroked="false">
              <v:imagedata r:id="rId479" o:title=""/>
            </v:shape>
            <v:shape style="position:absolute;left:8250;top:2581;width:1690;height:10" type="#_x0000_t75" stroked="false">
              <v:imagedata r:id="rId480" o:title=""/>
            </v:shape>
            <w10:wrap type="none"/>
          </v:group>
        </w:pict>
      </w:r>
      <w:r>
        <w:rPr/>
        <w:t>（三十五）</w:t>
        <w:tab/>
        <w:t>现金流量表补充资料</w:t>
      </w:r>
      <w:r>
        <w:rPr>
          <w:spacing w:val="-103"/>
        </w:rPr>
        <w:t> </w:t>
      </w:r>
      <w:r>
        <w:rPr>
          <w:spacing w:val="-103"/>
        </w:rPr>
      </w:r>
      <w:r>
        <w:rPr>
          <w:rFonts w:ascii="宋体" w:hAnsi="宋体" w:cs="宋体" w:eastAsia="宋体" w:hint="default"/>
        </w:rPr>
        <w:t>1</w:t>
      </w:r>
      <w:r>
        <w:rPr/>
        <w:t>、 现金流量表补充资料</w:t>
      </w:r>
      <w:r>
        <w:rPr>
          <w:b w:val="0"/>
          <w:bCs w:val="0"/>
        </w:rPr>
      </w:r>
    </w:p>
    <w:tbl>
      <w:tblPr>
        <w:tblW w:w="0" w:type="auto"/>
        <w:jc w:val="left"/>
        <w:tblInd w:w="294" w:type="dxa"/>
        <w:tblLayout w:type="fixed"/>
        <w:tblCellMar>
          <w:top w:w="0" w:type="dxa"/>
          <w:left w:w="0" w:type="dxa"/>
          <w:bottom w:w="0" w:type="dxa"/>
          <w:right w:w="0" w:type="dxa"/>
        </w:tblCellMar>
        <w:tblLook w:val="01E0"/>
      </w:tblPr>
      <w:tblGrid>
        <w:gridCol w:w="4409"/>
        <w:gridCol w:w="1896"/>
        <w:gridCol w:w="1680"/>
      </w:tblGrid>
      <w:tr>
        <w:trPr>
          <w:trHeight w:val="415" w:hRule="exact"/>
        </w:trPr>
        <w:tc>
          <w:tcPr>
            <w:tcW w:w="4409"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8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680" w:type="dxa"/>
            <w:tcBorders>
              <w:top w:val="single" w:sz="12" w:space="0" w:color="000000"/>
              <w:left w:val="single" w:sz="4" w:space="0" w:color="000000"/>
              <w:bottom w:val="nil" w:sz="6" w:space="0" w:color="auto"/>
              <w:right w:val="nil" w:sz="6" w:space="0" w:color="auto"/>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、将净利润调节为经营活动现金流量</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896"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53,464,777.82</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43,661,220.98</w:t>
            </w: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896"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left="103" w:right="0"/>
              <w:jc w:val="left"/>
              <w:rPr>
                <w:rFonts w:ascii="宋体" w:hAnsi="宋体" w:cs="宋体" w:eastAsia="宋体" w:hint="default"/>
                <w:sz w:val="21"/>
                <w:szCs w:val="21"/>
              </w:rPr>
            </w:pPr>
            <w:r>
              <w:rPr>
                <w:rFonts w:ascii="宋体"/>
                <w:sz w:val="21"/>
              </w:rPr>
              <w:t>1,551,332.74</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19"/>
              <w:ind w:left="103" w:right="0"/>
              <w:jc w:val="left"/>
              <w:rPr>
                <w:rFonts w:ascii="宋体" w:hAnsi="宋体" w:cs="宋体" w:eastAsia="宋体" w:hint="default"/>
                <w:sz w:val="21"/>
                <w:szCs w:val="21"/>
              </w:rPr>
            </w:pPr>
            <w:r>
              <w:rPr>
                <w:rFonts w:ascii="宋体"/>
                <w:sz w:val="21"/>
              </w:rPr>
              <w:t>530,266.83</w:t>
            </w:r>
          </w:p>
        </w:tc>
      </w:tr>
      <w:tr>
        <w:trPr>
          <w:trHeight w:val="714"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73" w:lineRule="auto" w:before="21"/>
              <w:ind w:left="122" w:right="98"/>
              <w:jc w:val="left"/>
              <w:rPr>
                <w:rFonts w:ascii="宋体" w:hAnsi="宋体" w:cs="宋体" w:eastAsia="宋体" w:hint="default"/>
                <w:sz w:val="21"/>
                <w:szCs w:val="21"/>
              </w:rPr>
            </w:pPr>
            <w:r>
              <w:rPr>
                <w:rFonts w:ascii="宋体" w:hAnsi="宋体" w:cs="宋体" w:eastAsia="宋体" w:hint="default"/>
                <w:spacing w:val="-3"/>
                <w:sz w:val="21"/>
                <w:szCs w:val="21"/>
              </w:rPr>
              <w:t>固定资产折旧、油气资产折耗、生产性生物资</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产折旧</w:t>
            </w:r>
          </w:p>
        </w:tc>
        <w:tc>
          <w:tcPr>
            <w:tcW w:w="1896"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left="103" w:right="0"/>
              <w:jc w:val="left"/>
              <w:rPr>
                <w:rFonts w:ascii="宋体" w:hAnsi="宋体" w:cs="宋体" w:eastAsia="宋体" w:hint="default"/>
                <w:sz w:val="21"/>
                <w:szCs w:val="21"/>
              </w:rPr>
            </w:pPr>
            <w:r>
              <w:rPr>
                <w:rFonts w:ascii="宋体"/>
                <w:sz w:val="21"/>
              </w:rPr>
              <w:t>3,378,362.81</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left="103" w:right="0"/>
              <w:jc w:val="left"/>
              <w:rPr>
                <w:rFonts w:ascii="宋体" w:hAnsi="宋体" w:cs="宋体" w:eastAsia="宋体" w:hint="default"/>
                <w:sz w:val="21"/>
                <w:szCs w:val="21"/>
              </w:rPr>
            </w:pPr>
            <w:r>
              <w:rPr>
                <w:rFonts w:ascii="宋体"/>
                <w:sz w:val="21"/>
              </w:rPr>
              <w:t>2,261,853.10</w:t>
            </w: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1025" w:hRule="exact"/>
        </w:trPr>
        <w:tc>
          <w:tcPr>
            <w:tcW w:w="4409" w:type="dxa"/>
            <w:tcBorders>
              <w:top w:val="nil" w:sz="6" w:space="0" w:color="auto"/>
              <w:left w:val="nil" w:sz="6" w:space="0" w:color="auto"/>
              <w:bottom w:val="single" w:sz="4" w:space="0" w:color="000000"/>
              <w:right w:val="single" w:sz="4" w:space="0" w:color="000000"/>
            </w:tcBorders>
          </w:tcPr>
          <w:p>
            <w:pPr>
              <w:pStyle w:val="TableParagraph"/>
              <w:spacing w:line="273" w:lineRule="auto" w:before="19"/>
              <w:ind w:left="122" w:right="96"/>
              <w:jc w:val="left"/>
              <w:rPr>
                <w:rFonts w:ascii="宋体" w:hAnsi="宋体" w:cs="宋体" w:eastAsia="宋体" w:hint="default"/>
                <w:sz w:val="21"/>
                <w:szCs w:val="21"/>
              </w:rPr>
            </w:pPr>
            <w:r>
              <w:rPr>
                <w:rFonts w:ascii="宋体" w:hAnsi="宋体" w:cs="宋体" w:eastAsia="宋体" w:hint="default"/>
                <w:spacing w:val="-3"/>
                <w:sz w:val="21"/>
                <w:szCs w:val="21"/>
              </w:rPr>
              <w:t>处置固定资产、无形资产和其他长期资产的损</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z w:val="21"/>
                <w:szCs w:val="21"/>
              </w:rPr>
              <w:t>失</w:t>
            </w:r>
          </w:p>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z w:val="21"/>
                <w:szCs w:val="21"/>
              </w:rPr>
              <w:t>（收益以“－”号填列）</w:t>
            </w:r>
          </w:p>
        </w:tc>
        <w:tc>
          <w:tcPr>
            <w:tcW w:w="1896" w:type="dxa"/>
            <w:tcBorders>
              <w:top w:val="nil" w:sz="6" w:space="0" w:color="auto"/>
              <w:left w:val="single" w:sz="4" w:space="0" w:color="000000"/>
              <w:bottom w:val="single" w:sz="4" w:space="0" w:color="000000"/>
              <w:right w:val="single" w:sz="4" w:space="0" w:color="000000"/>
            </w:tcBorders>
          </w:tcPr>
          <w:p>
            <w:pPr/>
          </w:p>
        </w:tc>
        <w:tc>
          <w:tcPr>
            <w:tcW w:w="1680" w:type="dxa"/>
            <w:tcBorders>
              <w:top w:val="nil" w:sz="6" w:space="0" w:color="auto"/>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21"/>
                <w:szCs w:val="21"/>
              </w:rPr>
            </w:pPr>
            <w:r>
              <w:rPr>
                <w:rFonts w:ascii="宋体"/>
                <w:sz w:val="21"/>
              </w:rPr>
              <w:t>80,733.37</w:t>
            </w:r>
          </w:p>
        </w:tc>
      </w:tr>
      <w:tr>
        <w:trPr>
          <w:trHeight w:val="403" w:hRule="exact"/>
        </w:trPr>
        <w:tc>
          <w:tcPr>
            <w:tcW w:w="4409" w:type="dxa"/>
            <w:tcBorders>
              <w:top w:val="single" w:sz="4" w:space="0" w:color="000000"/>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固定资产报废损失（收益以“－”号填列）</w:t>
            </w:r>
          </w:p>
        </w:tc>
        <w:tc>
          <w:tcPr>
            <w:tcW w:w="18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left="103" w:right="0"/>
              <w:jc w:val="left"/>
              <w:rPr>
                <w:rFonts w:ascii="宋体" w:hAnsi="宋体" w:cs="宋体" w:eastAsia="宋体" w:hint="default"/>
                <w:sz w:val="21"/>
                <w:szCs w:val="21"/>
              </w:rPr>
            </w:pPr>
            <w:r>
              <w:rPr>
                <w:rFonts w:ascii="宋体"/>
                <w:sz w:val="21"/>
              </w:rPr>
              <w:t>4,434.22</w:t>
            </w:r>
          </w:p>
        </w:tc>
        <w:tc>
          <w:tcPr>
            <w:tcW w:w="1680" w:type="dxa"/>
            <w:tcBorders>
              <w:top w:val="single" w:sz="4" w:space="0" w:color="000000"/>
              <w:left w:val="single" w:sz="4" w:space="0" w:color="000000"/>
              <w:bottom w:val="nil" w:sz="6" w:space="0" w:color="auto"/>
              <w:right w:val="nil" w:sz="6" w:space="0" w:color="auto"/>
            </w:tcBorders>
          </w:tcPr>
          <w:p>
            <w:pPr>
              <w:pStyle w:val="TableParagraph"/>
              <w:spacing w:line="240" w:lineRule="auto" w:before="17"/>
              <w:ind w:left="103" w:right="0"/>
              <w:jc w:val="left"/>
              <w:rPr>
                <w:rFonts w:ascii="宋体" w:hAnsi="宋体" w:cs="宋体" w:eastAsia="宋体" w:hint="default"/>
                <w:sz w:val="21"/>
                <w:szCs w:val="21"/>
              </w:rPr>
            </w:pPr>
            <w:r>
              <w:rPr>
                <w:rFonts w:ascii="宋体"/>
                <w:sz w:val="21"/>
              </w:rPr>
              <w:t>29,450.33</w:t>
            </w: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公允价值变动损失（收益以“－”号填列）</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财务费用（收益以“－”号填列）</w:t>
            </w:r>
          </w:p>
        </w:tc>
        <w:tc>
          <w:tcPr>
            <w:tcW w:w="1896"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275,334.54</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536,700.83</w:t>
            </w: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递延所得税资产减少（增加以“－”号填列）</w:t>
            </w:r>
          </w:p>
        </w:tc>
        <w:tc>
          <w:tcPr>
            <w:tcW w:w="1896"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-202,668.59</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-180,709.77</w:t>
            </w: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递延所得税负债增加（减少以“－”号填列）</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存货的减少（增加以“－”号填列）</w:t>
            </w:r>
          </w:p>
        </w:tc>
        <w:tc>
          <w:tcPr>
            <w:tcW w:w="1896"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-12,212,963.71</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-3,398,174.85</w:t>
            </w:r>
          </w:p>
        </w:tc>
      </w:tr>
      <w:tr>
        <w:trPr>
          <w:trHeight w:val="617"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73" w:lineRule="auto" w:before="20"/>
              <w:ind w:left="122" w:right="86"/>
              <w:jc w:val="left"/>
              <w:rPr>
                <w:rFonts w:ascii="宋体" w:hAnsi="宋体" w:cs="宋体" w:eastAsia="宋体" w:hint="default"/>
                <w:sz w:val="21"/>
                <w:szCs w:val="21"/>
              </w:rPr>
            </w:pPr>
            <w:r>
              <w:rPr>
                <w:rFonts w:ascii="宋体" w:hAnsi="宋体" w:cs="宋体" w:eastAsia="宋体" w:hint="default"/>
                <w:spacing w:val="7"/>
                <w:sz w:val="21"/>
                <w:szCs w:val="21"/>
              </w:rPr>
              <w:t>经营性应收项目的减少（增加以“－”号填</w:t>
            </w:r>
            <w:r>
              <w:rPr>
                <w:rFonts w:ascii="宋体" w:hAnsi="宋体" w:cs="宋体" w:eastAsia="宋体" w:hint="default"/>
                <w:spacing w:val="-46"/>
                <w:sz w:val="21"/>
                <w:szCs w:val="21"/>
              </w:rPr>
              <w:t> </w:t>
            </w:r>
            <w:r>
              <w:rPr>
                <w:rFonts w:ascii="宋体" w:hAnsi="宋体" w:cs="宋体" w:eastAsia="宋体" w:hint="default"/>
                <w:spacing w:val="-46"/>
                <w:sz w:val="21"/>
                <w:szCs w:val="21"/>
              </w:rPr>
            </w:r>
            <w:r>
              <w:rPr>
                <w:rFonts w:ascii="宋体" w:hAnsi="宋体" w:cs="宋体" w:eastAsia="宋体" w:hint="default"/>
                <w:sz w:val="21"/>
                <w:szCs w:val="21"/>
              </w:rPr>
              <w:t>列）</w:t>
            </w:r>
          </w:p>
        </w:tc>
        <w:tc>
          <w:tcPr>
            <w:tcW w:w="1896" w:type="dxa"/>
            <w:tcBorders>
              <w:top w:val="nil" w:sz="6" w:space="0" w:color="auto"/>
              <w:left w:val="single" w:sz="4" w:space="0" w:color="000000"/>
              <w:bottom w:val="nil" w:sz="6" w:space="0" w:color="auto"/>
              <w:right w:val="single" w:sz="4" w:space="0" w:color="000000"/>
            </w:tcBorders>
          </w:tcPr>
          <w:p>
            <w:pPr>
              <w:pStyle w:val="TableParagraph"/>
              <w:spacing w:line="240" w:lineRule="auto" w:before="176"/>
              <w:ind w:left="103" w:right="0"/>
              <w:jc w:val="left"/>
              <w:rPr>
                <w:rFonts w:ascii="宋体" w:hAnsi="宋体" w:cs="宋体" w:eastAsia="宋体" w:hint="default"/>
                <w:sz w:val="21"/>
                <w:szCs w:val="21"/>
              </w:rPr>
            </w:pPr>
            <w:r>
              <w:rPr>
                <w:rFonts w:ascii="宋体"/>
                <w:sz w:val="21"/>
              </w:rPr>
              <w:t>-25,002,903.95</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-10,529,097.0</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3</w:t>
            </w:r>
          </w:p>
        </w:tc>
      </w:tr>
      <w:tr>
        <w:trPr>
          <w:trHeight w:val="811"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73" w:lineRule="auto" w:before="118"/>
              <w:ind w:left="122" w:right="86"/>
              <w:jc w:val="left"/>
              <w:rPr>
                <w:rFonts w:ascii="宋体" w:hAnsi="宋体" w:cs="宋体" w:eastAsia="宋体" w:hint="default"/>
                <w:sz w:val="21"/>
                <w:szCs w:val="21"/>
              </w:rPr>
            </w:pPr>
            <w:r>
              <w:rPr>
                <w:rFonts w:ascii="宋体" w:hAnsi="宋体" w:cs="宋体" w:eastAsia="宋体" w:hint="default"/>
                <w:spacing w:val="7"/>
                <w:sz w:val="21"/>
                <w:szCs w:val="21"/>
              </w:rPr>
              <w:t>经营性应付项目的增加（减少以“－”号填</w:t>
            </w:r>
            <w:r>
              <w:rPr>
                <w:rFonts w:ascii="宋体" w:hAnsi="宋体" w:cs="宋体" w:eastAsia="宋体" w:hint="default"/>
                <w:spacing w:val="-46"/>
                <w:sz w:val="21"/>
                <w:szCs w:val="21"/>
              </w:rPr>
              <w:t> </w:t>
            </w:r>
            <w:r>
              <w:rPr>
                <w:rFonts w:ascii="宋体" w:hAnsi="宋体" w:cs="宋体" w:eastAsia="宋体" w:hint="default"/>
                <w:spacing w:val="-46"/>
                <w:sz w:val="21"/>
                <w:szCs w:val="21"/>
              </w:rPr>
            </w:r>
            <w:r>
              <w:rPr>
                <w:rFonts w:ascii="宋体" w:hAnsi="宋体" w:cs="宋体" w:eastAsia="宋体" w:hint="default"/>
                <w:sz w:val="21"/>
                <w:szCs w:val="21"/>
              </w:rPr>
              <w:t>列）</w:t>
            </w:r>
          </w:p>
        </w:tc>
        <w:tc>
          <w:tcPr>
            <w:tcW w:w="189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103" w:right="0"/>
              <w:jc w:val="left"/>
              <w:rPr>
                <w:rFonts w:ascii="宋体" w:hAnsi="宋体" w:cs="宋体" w:eastAsia="宋体" w:hint="default"/>
                <w:sz w:val="21"/>
                <w:szCs w:val="21"/>
              </w:rPr>
            </w:pPr>
            <w:r>
              <w:rPr>
                <w:rFonts w:ascii="宋体"/>
                <w:sz w:val="21"/>
              </w:rPr>
              <w:t>8,380,179.21</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103" w:right="0"/>
              <w:jc w:val="left"/>
              <w:rPr>
                <w:rFonts w:ascii="宋体" w:hAnsi="宋体" w:cs="宋体" w:eastAsia="宋体" w:hint="default"/>
                <w:sz w:val="21"/>
                <w:szCs w:val="21"/>
              </w:rPr>
            </w:pPr>
            <w:r>
              <w:rPr>
                <w:rFonts w:ascii="宋体"/>
                <w:sz w:val="21"/>
              </w:rPr>
              <w:t>471,402.72</w:t>
            </w: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tabs>
                <w:tab w:pos="753" w:val="left" w:leader="none"/>
              </w:tabs>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12" w:hRule="exact"/>
        </w:trPr>
        <w:tc>
          <w:tcPr>
            <w:tcW w:w="4409"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8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29,635,885.09</w:t>
            </w:r>
          </w:p>
        </w:tc>
        <w:tc>
          <w:tcPr>
            <w:tcW w:w="1680" w:type="dxa"/>
            <w:tcBorders>
              <w:top w:val="nil" w:sz="6" w:space="0" w:color="auto"/>
              <w:left w:val="single" w:sz="4" w:space="0" w:color="000000"/>
              <w:bottom w:val="single" w:sz="12" w:space="0" w:color="000000"/>
              <w:right w:val="nil" w:sz="6" w:space="0" w:color="auto"/>
            </w:tcBorders>
          </w:tcPr>
          <w:p>
            <w:pPr>
              <w:pStyle w:val="TableParagraph"/>
              <w:spacing w:line="240" w:lineRule="auto" w:before="21"/>
              <w:ind w:left="103" w:right="0"/>
              <w:jc w:val="left"/>
              <w:rPr>
                <w:rFonts w:ascii="宋体" w:hAnsi="宋体" w:cs="宋体" w:eastAsia="宋体" w:hint="default"/>
                <w:sz w:val="21"/>
                <w:szCs w:val="21"/>
              </w:rPr>
            </w:pPr>
            <w:r>
              <w:rPr>
                <w:rFonts w:ascii="宋体"/>
                <w:sz w:val="21"/>
              </w:rPr>
              <w:t>33,463,646.51</w:t>
            </w:r>
          </w:p>
        </w:tc>
      </w:tr>
    </w:tbl>
    <w:p>
      <w:pPr>
        <w:spacing w:after="0" w:line="240" w:lineRule="auto"/>
        <w:jc w:val="left"/>
        <w:rPr>
          <w:rFonts w:ascii="宋体" w:hAnsi="宋体" w:cs="宋体" w:eastAsia="宋体" w:hint="default"/>
          <w:sz w:val="21"/>
          <w:szCs w:val="21"/>
        </w:rPr>
        <w:sectPr>
          <w:pgSz w:w="11910" w:h="16840"/>
          <w:pgMar w:header="893" w:footer="1040" w:top="1480" w:bottom="1220" w:left="1660" w:right="1680"/>
        </w:sectPr>
      </w:pPr>
    </w:p>
    <w:p>
      <w:pPr>
        <w:spacing w:line="240" w:lineRule="auto" w:before="2"/>
        <w:rPr>
          <w:rFonts w:ascii="宋体" w:hAnsi="宋体" w:cs="宋体" w:eastAsia="宋体" w:hint="default"/>
          <w:b/>
          <w:bCs/>
          <w:sz w:val="7"/>
          <w:szCs w:val="7"/>
        </w:rPr>
      </w:pPr>
      <w:r>
        <w:rPr/>
        <w:pict>
          <v:group style="position:absolute;margin-left:88.223999pt;margin-top:75.959984pt;width:401pt;height:4.350pt;mso-position-horizontal-relative:page;mso-position-vertical-relative:page;z-index:-1334416" coordorigin="1764,1519" coordsize="8020,87">
            <v:group style="position:absolute;left:1772;top:1526;width:8006;height:2" coordorigin="1772,1526" coordsize="8006,2">
              <v:shape style="position:absolute;left:1772;top:1526;width:8006;height:2" coordorigin="1772,1526" coordsize="8006,0" path="m1772,1526l9777,1526e" filled="false" stroked="true" strokeweight=".72pt" strokecolor="#000000">
                <v:path arrowok="t"/>
              </v:shape>
              <v:shape style="position:absolute;left:6359;top:1603;width:10;height:2" type="#_x0000_t75" stroked="false">
                <v:imagedata r:id="rId487" o:title=""/>
              </v:shape>
              <v:shape style="position:absolute;left:8255;top:1603;width:10;height:2" type="#_x0000_t75" stroked="false">
                <v:imagedata r:id="rId487" o:title=""/>
              </v:shape>
            </v:group>
            <w10:wrap type="none"/>
          </v:group>
        </w:pict>
      </w:r>
      <w:r>
        <w:rPr/>
        <w:pict>
          <v:group style="position:absolute;margin-left:98.424004pt;margin-top:99.860001pt;width:398.6pt;height:.5pt;mso-position-horizontal-relative:page;mso-position-vertical-relative:page;z-index:-1334392" coordorigin="1968,1997" coordsize="7972,10">
            <v:shape style="position:absolute;left:1968;top:1997;width:4390;height:10" type="#_x0000_t75" stroked="false">
              <v:imagedata r:id="rId478" o:title=""/>
            </v:shape>
            <v:shape style="position:absolute;left:6354;top:1997;width:1901;height:10" type="#_x0000_t75" stroked="false">
              <v:imagedata r:id="rId479" o:title=""/>
            </v:shape>
            <v:shape style="position:absolute;left:8250;top:1997;width:1690;height:10" type="#_x0000_t75" stroked="false">
              <v:imagedata r:id="rId480" o:title=""/>
            </v:shape>
            <w10:wrap type="none"/>
          </v:group>
        </w:pict>
      </w:r>
      <w:r>
        <w:rPr/>
        <w:pict>
          <v:group style="position:absolute;margin-left:98.424004pt;margin-top:119.900002pt;width:398.6pt;height:.5pt;mso-position-horizontal-relative:page;mso-position-vertical-relative:page;z-index:-1334368" coordorigin="1968,2398" coordsize="7972,10">
            <v:shape style="position:absolute;left:1968;top:2398;width:4390;height:10" type="#_x0000_t75" stroked="false">
              <v:imagedata r:id="rId478" o:title=""/>
            </v:shape>
            <v:shape style="position:absolute;left:6354;top:2398;width:1901;height:10" type="#_x0000_t75" stroked="false">
              <v:imagedata r:id="rId479" o:title=""/>
            </v:shape>
            <v:shape style="position:absolute;left:8250;top:2398;width:1690;height:10" type="#_x0000_t75" stroked="false">
              <v:imagedata r:id="rId480" o:title=""/>
            </v:shape>
            <w10:wrap type="none"/>
          </v:group>
        </w:pict>
      </w:r>
      <w:r>
        <w:rPr/>
        <w:pict>
          <v:group style="position:absolute;margin-left:98.424004pt;margin-top:140.059998pt;width:398.6pt;height:.5pt;mso-position-horizontal-relative:page;mso-position-vertical-relative:page;z-index:-1334344" coordorigin="1968,2801" coordsize="7972,10">
            <v:shape style="position:absolute;left:1968;top:2801;width:4390;height:10" type="#_x0000_t75" stroked="false">
              <v:imagedata r:id="rId478" o:title=""/>
            </v:shape>
            <v:shape style="position:absolute;left:6354;top:2801;width:1901;height:10" type="#_x0000_t75" stroked="false">
              <v:imagedata r:id="rId481" o:title=""/>
            </v:shape>
            <v:shape style="position:absolute;left:8250;top:2801;width:1690;height:10" type="#_x0000_t75" stroked="false">
              <v:imagedata r:id="rId482" o:title=""/>
            </v:shape>
            <w10:wrap type="none"/>
          </v:group>
        </w:pict>
      </w:r>
      <w:r>
        <w:rPr/>
        <w:pict>
          <v:group style="position:absolute;margin-left:98.424004pt;margin-top:160.100006pt;width:398.6pt;height:.5pt;mso-position-horizontal-relative:page;mso-position-vertical-relative:page;z-index:-1334320" coordorigin="1968,3202" coordsize="7972,10">
            <v:shape style="position:absolute;left:1968;top:3202;width:4390;height:10" type="#_x0000_t75" stroked="false">
              <v:imagedata r:id="rId478" o:title=""/>
            </v:shape>
            <v:shape style="position:absolute;left:6354;top:3202;width:1901;height:10" type="#_x0000_t75" stroked="false">
              <v:imagedata r:id="rId479" o:title=""/>
            </v:shape>
            <v:shape style="position:absolute;left:8250;top:3202;width:1690;height:10" type="#_x0000_t75" stroked="false">
              <v:imagedata r:id="rId480" o:title=""/>
            </v:shape>
            <w10:wrap type="none"/>
          </v:group>
        </w:pict>
      </w:r>
      <w:r>
        <w:rPr/>
        <w:pict>
          <v:group style="position:absolute;margin-left:98.424004pt;margin-top:180.259949pt;width:398.6pt;height:.5pt;mso-position-horizontal-relative:page;mso-position-vertical-relative:page;z-index:-1334296" coordorigin="1968,3605" coordsize="7972,10">
            <v:shape style="position:absolute;left:1968;top:3605;width:4390;height:10" type="#_x0000_t75" stroked="false">
              <v:imagedata r:id="rId478" o:title=""/>
            </v:shape>
            <v:shape style="position:absolute;left:6354;top:3605;width:1901;height:10" type="#_x0000_t75" stroked="false">
              <v:imagedata r:id="rId484" o:title=""/>
            </v:shape>
            <v:shape style="position:absolute;left:8250;top:3605;width:1690;height:10" type="#_x0000_t75" stroked="false">
              <v:imagedata r:id="rId480" o:title=""/>
            </v:shape>
            <w10:wrap type="none"/>
          </v:group>
        </w:pict>
      </w:r>
      <w:r>
        <w:rPr/>
        <w:pict>
          <v:group style="position:absolute;margin-left:98.424004pt;margin-top:200.300003pt;width:398.6pt;height:.5pt;mso-position-horizontal-relative:page;mso-position-vertical-relative:page;z-index:-1334272" coordorigin="1968,4006" coordsize="7972,10">
            <v:shape style="position:absolute;left:1968;top:4006;width:4390;height:10" type="#_x0000_t75" stroked="false">
              <v:imagedata r:id="rId478" o:title=""/>
            </v:shape>
            <v:shape style="position:absolute;left:6354;top:4006;width:1901;height:10" type="#_x0000_t75" stroked="false">
              <v:imagedata r:id="rId479" o:title=""/>
            </v:shape>
            <v:shape style="position:absolute;left:8250;top:4006;width:1690;height:10" type="#_x0000_t75" stroked="false">
              <v:imagedata r:id="rId480" o:title=""/>
            </v:shape>
            <w10:wrap type="none"/>
          </v:group>
        </w:pict>
      </w:r>
      <w:r>
        <w:rPr/>
        <w:pict>
          <v:group style="position:absolute;margin-left:98.424004pt;margin-top:220.459946pt;width:398.6pt;height:.5pt;mso-position-horizontal-relative:page;mso-position-vertical-relative:page;z-index:-1334248" coordorigin="1968,4409" coordsize="7972,10">
            <v:shape style="position:absolute;left:1968;top:4409;width:4390;height:10" type="#_x0000_t75" stroked="false">
              <v:imagedata r:id="rId478" o:title=""/>
            </v:shape>
            <v:shape style="position:absolute;left:6354;top:4409;width:1901;height:10" type="#_x0000_t75" stroked="false">
              <v:imagedata r:id="rId484" o:title=""/>
            </v:shape>
            <v:shape style="position:absolute;left:8250;top:4409;width:1690;height:10" type="#_x0000_t75" stroked="false">
              <v:imagedata r:id="rId480" o:title=""/>
            </v:shape>
            <w10:wrap type="none"/>
          </v:group>
        </w:pict>
      </w:r>
    </w:p>
    <w:tbl>
      <w:tblPr>
        <w:tblW w:w="0" w:type="auto"/>
        <w:jc w:val="left"/>
        <w:tblInd w:w="294" w:type="dxa"/>
        <w:tblLayout w:type="fixed"/>
        <w:tblCellMar>
          <w:top w:w="0" w:type="dxa"/>
          <w:left w:w="0" w:type="dxa"/>
          <w:bottom w:w="0" w:type="dxa"/>
          <w:right w:w="0" w:type="dxa"/>
        </w:tblCellMar>
        <w:tblLook w:val="01E0"/>
      </w:tblPr>
      <w:tblGrid>
        <w:gridCol w:w="4409"/>
        <w:gridCol w:w="1896"/>
        <w:gridCol w:w="1680"/>
      </w:tblGrid>
      <w:tr>
        <w:trPr>
          <w:trHeight w:val="414" w:hRule="exact"/>
        </w:trPr>
        <w:tc>
          <w:tcPr>
            <w:tcW w:w="4409"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8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680"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、不涉及现金收支的重大投资和筹资活动</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、现金及现金等价物净变动情况</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现金的年末余额</w:t>
            </w:r>
          </w:p>
        </w:tc>
        <w:tc>
          <w:tcPr>
            <w:tcW w:w="189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388,115,082.66</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67,223,101.75</w:t>
            </w: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减：现金的年初余额</w:t>
            </w:r>
          </w:p>
        </w:tc>
        <w:tc>
          <w:tcPr>
            <w:tcW w:w="1896"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67,223,101.75</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50,821,237.34</w:t>
            </w: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加：现金等价物的年末余额</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40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减：现金等价物的年初余额</w:t>
            </w:r>
          </w:p>
        </w:tc>
        <w:tc>
          <w:tcPr>
            <w:tcW w:w="1896"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11" w:hRule="exact"/>
        </w:trPr>
        <w:tc>
          <w:tcPr>
            <w:tcW w:w="4409"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8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320,891,980.91</w:t>
            </w:r>
          </w:p>
        </w:tc>
        <w:tc>
          <w:tcPr>
            <w:tcW w:w="1680"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16,401,864.41</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spacing w:before="0"/>
        <w:ind w:left="140" w:right="0" w:firstLine="0"/>
        <w:jc w:val="left"/>
        <w:rPr>
          <w:rFonts w:ascii="宋体" w:hAnsi="宋体" w:cs="宋体" w:eastAsia="宋体" w:hint="default"/>
          <w:sz w:val="21"/>
          <w:szCs w:val="21"/>
        </w:rPr>
      </w:pPr>
      <w:r>
        <w:rPr/>
        <w:pict>
          <v:group style="position:absolute;margin-left:98.424004pt;margin-top:-84.606377pt;width:398.6pt;height:.5pt;mso-position-horizontal-relative:page;mso-position-vertical-relative:paragraph;z-index:-1334224" coordorigin="1968,-1692" coordsize="7972,10">
            <v:shape style="position:absolute;left:1968;top:-1692;width:4390;height:10" type="#_x0000_t75" stroked="false">
              <v:imagedata r:id="rId478" o:title=""/>
            </v:shape>
            <v:shape style="position:absolute;left:6354;top:-1692;width:1901;height:10" type="#_x0000_t75" stroked="false">
              <v:imagedata r:id="rId484" o:title=""/>
            </v:shape>
            <v:shape style="position:absolute;left:8250;top:-1692;width:1690;height:10" type="#_x0000_t75" stroked="false">
              <v:imagedata r:id="rId480" o:title=""/>
            </v:shape>
            <w10:wrap type="none"/>
          </v:group>
        </w:pict>
      </w:r>
      <w:r>
        <w:rPr/>
        <w:pict>
          <v:group style="position:absolute;margin-left:98.424004pt;margin-top:-64.44632pt;width:398.6pt;height:.5pt;mso-position-horizontal-relative:page;mso-position-vertical-relative:paragraph;z-index:-1334200" coordorigin="1968,-1289" coordsize="7972,10">
            <v:shape style="position:absolute;left:1968;top:-1289;width:4390;height:10" type="#_x0000_t75" stroked="false">
              <v:imagedata r:id="rId478" o:title=""/>
            </v:shape>
            <v:shape style="position:absolute;left:6354;top:-1289;width:1901;height:10" type="#_x0000_t75" stroked="false">
              <v:imagedata r:id="rId479" o:title=""/>
            </v:shape>
            <v:shape style="position:absolute;left:8250;top:-1289;width:1690;height:10" type="#_x0000_t75" stroked="false">
              <v:imagedata r:id="rId480" o:title=""/>
            </v:shape>
            <w10:wrap type="none"/>
          </v:group>
        </w:pict>
      </w:r>
      <w:r>
        <w:rPr/>
        <w:pict>
          <v:group style="position:absolute;margin-left:98.424004pt;margin-top:-44.406319pt;width:398.6pt;height:.5pt;mso-position-horizontal-relative:page;mso-position-vertical-relative:paragraph;z-index:-1334176" coordorigin="1968,-888" coordsize="7972,10">
            <v:shape style="position:absolute;left:1968;top:-888;width:4390;height:10" type="#_x0000_t75" stroked="false">
              <v:imagedata r:id="rId478" o:title=""/>
            </v:shape>
            <v:shape style="position:absolute;left:6354;top:-888;width:1901;height:10" type="#_x0000_t75" stroked="false">
              <v:imagedata r:id="rId481" o:title=""/>
            </v:shape>
            <v:shape style="position:absolute;left:8250;top:-888;width:1690;height:10" type="#_x0000_t75" stroked="false">
              <v:imagedata r:id="rId482" o:title=""/>
            </v:shape>
            <w10:wrap type="none"/>
          </v:group>
        </w:pict>
      </w:r>
      <w:r>
        <w:rPr/>
        <w:pict>
          <v:shape style="position:absolute;margin-left:316.609985pt;margin-top:23.66366pt;width:.48001pt;height:.12pt;mso-position-horizontal-relative:page;mso-position-vertical-relative:paragraph;z-index:-1334152" type="#_x0000_t75" stroked="false">
            <v:imagedata r:id="rId487" o:title=""/>
          </v:shape>
        </w:pict>
      </w:r>
      <w:r>
        <w:rPr/>
        <w:pict>
          <v:shape style="position:absolute;margin-left:403.75pt;margin-top:23.66366pt;width:.47998pt;height:.12pt;mso-position-horizontal-relative:page;mso-position-vertical-relative:paragraph;z-index:-1334128" type="#_x0000_t75" stroked="false">
            <v:imagedata r:id="rId487" o:title=""/>
          </v:shape>
        </w:pict>
      </w:r>
      <w:r>
        <w:rPr/>
        <w:pict>
          <v:group style="position:absolute;margin-left:106.220001pt;margin-top:43.343651pt;width:382.9pt;height:.5pt;mso-position-horizontal-relative:page;mso-position-vertical-relative:paragraph;z-index:-1334104" coordorigin="2124,867" coordsize="7658,10">
            <v:shape style="position:absolute;left:2124;top:867;width:4208;height:10" type="#_x0000_t75" stroked="false">
              <v:imagedata r:id="rId488" o:title=""/>
            </v:shape>
            <v:shape style="position:absolute;left:6327;top:867;width:1748;height:10" type="#_x0000_t75" stroked="false">
              <v:imagedata r:id="rId489" o:title=""/>
            </v:shape>
            <v:shape style="position:absolute;left:8070;top:867;width:1712;height:10" type="#_x0000_t75" stroked="false">
              <v:imagedata r:id="rId490" o:title=""/>
            </v:shape>
            <w10:wrap type="none"/>
          </v:group>
        </w:pict>
      </w:r>
      <w:r>
        <w:rPr/>
        <w:pict>
          <v:group style="position:absolute;margin-left:106.220001pt;margin-top:63.383678pt;width:382.9pt;height:.5pt;mso-position-horizontal-relative:page;mso-position-vertical-relative:paragraph;z-index:-1334080" coordorigin="2124,1268" coordsize="7658,10">
            <v:shape style="position:absolute;left:2124;top:1268;width:4208;height:10" type="#_x0000_t75" stroked="false">
              <v:imagedata r:id="rId488" o:title=""/>
            </v:shape>
            <v:shape style="position:absolute;left:6327;top:1268;width:1748;height:10" type="#_x0000_t75" stroked="false">
              <v:imagedata r:id="rId491" o:title=""/>
            </v:shape>
            <v:shape style="position:absolute;left:8070;top:1268;width:1712;height:10" type="#_x0000_t75" stroked="false">
              <v:imagedata r:id="rId492" o:title=""/>
            </v:shape>
            <w10:wrap type="none"/>
          </v:group>
        </w:pict>
      </w:r>
      <w:r>
        <w:rPr/>
        <w:pict>
          <v:group style="position:absolute;margin-left:106.220001pt;margin-top:83.543678pt;width:382.9pt;height:.5pt;mso-position-horizontal-relative:page;mso-position-vertical-relative:paragraph;z-index:-1334056" coordorigin="2124,1671" coordsize="7658,10">
            <v:shape style="position:absolute;left:2124;top:1671;width:4208;height:10" type="#_x0000_t75" stroked="false">
              <v:imagedata r:id="rId488" o:title=""/>
            </v:shape>
            <v:shape style="position:absolute;left:6327;top:1671;width:1748;height:10" type="#_x0000_t75" stroked="false">
              <v:imagedata r:id="rId491" o:title=""/>
            </v:shape>
            <v:shape style="position:absolute;left:8070;top:1671;width:1712;height:10" type="#_x0000_t75" stroked="false">
              <v:imagedata r:id="rId492" o:title=""/>
            </v:shape>
            <w10:wrap type="none"/>
          </v:group>
        </w:pict>
      </w:r>
      <w:r>
        <w:rPr/>
        <w:pict>
          <v:group style="position:absolute;margin-left:106.220001pt;margin-top:103.583649pt;width:382.9pt;height:.5pt;mso-position-horizontal-relative:page;mso-position-vertical-relative:paragraph;z-index:-1334032" coordorigin="2124,2072" coordsize="7658,10">
            <v:shape style="position:absolute;left:2124;top:2072;width:4208;height:10" type="#_x0000_t75" stroked="false">
              <v:imagedata r:id="rId488" o:title=""/>
            </v:shape>
            <v:shape style="position:absolute;left:6327;top:2072;width:1748;height:10" type="#_x0000_t75" stroked="false">
              <v:imagedata r:id="rId493" o:title=""/>
            </v:shape>
            <v:shape style="position:absolute;left:8070;top:2072;width:1712;height:10" type="#_x0000_t75" stroked="false">
              <v:imagedata r:id="rId492" o:title=""/>
            </v:shape>
            <w10:wrap type="none"/>
          </v:group>
        </w:pict>
      </w:r>
      <w:r>
        <w:rPr/>
        <w:pict>
          <v:group style="position:absolute;margin-left:106.220001pt;margin-top:123.743652pt;width:382.9pt;height:.5pt;mso-position-horizontal-relative:page;mso-position-vertical-relative:paragraph;z-index:-1334008" coordorigin="2124,2475" coordsize="7658,10">
            <v:shape style="position:absolute;left:2124;top:2475;width:4208;height:10" type="#_x0000_t75" stroked="false">
              <v:imagedata r:id="rId488" o:title=""/>
            </v:shape>
            <v:shape style="position:absolute;left:6327;top:2475;width:1748;height:10" type="#_x0000_t75" stroked="false">
              <v:imagedata r:id="rId493" o:title=""/>
            </v:shape>
            <v:shape style="position:absolute;left:8070;top:2475;width:1712;height:10" type="#_x0000_t75" stroked="false">
              <v:imagedata r:id="rId492" o:title=""/>
            </v:shape>
            <w10:wrap type="none"/>
          </v:group>
        </w:pict>
      </w:r>
      <w:r>
        <w:rPr/>
        <w:pict>
          <v:group style="position:absolute;margin-left:106.220001pt;margin-top:143.783646pt;width:382.9pt;height:.5pt;mso-position-horizontal-relative:page;mso-position-vertical-relative:paragraph;z-index:-1333984" coordorigin="2124,2876" coordsize="7658,10">
            <v:shape style="position:absolute;left:2124;top:2876;width:4208;height:10" type="#_x0000_t75" stroked="false">
              <v:imagedata r:id="rId488" o:title=""/>
            </v:shape>
            <v:shape style="position:absolute;left:6327;top:2876;width:1748;height:10" type="#_x0000_t75" stroked="false">
              <v:imagedata r:id="rId489" o:title=""/>
            </v:shape>
            <v:shape style="position:absolute;left:8070;top:2876;width:1712;height:10" type="#_x0000_t75" stroked="false">
              <v:imagedata r:id="rId490" o:title=""/>
            </v:shape>
            <w10:wrap type="none"/>
          </v:group>
        </w:pict>
      </w: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p>
      <w:pPr>
        <w:spacing w:line="240" w:lineRule="auto" w:before="13"/>
        <w:rPr>
          <w:rFonts w:ascii="宋体" w:hAnsi="宋体" w:cs="宋体" w:eastAsia="宋体" w:hint="default"/>
          <w:b/>
          <w:bCs/>
          <w:sz w:val="12"/>
          <w:szCs w:val="12"/>
        </w:rPr>
      </w:pPr>
    </w:p>
    <w:tbl>
      <w:tblPr>
        <w:tblW w:w="0" w:type="auto"/>
        <w:jc w:val="left"/>
        <w:tblInd w:w="450" w:type="dxa"/>
        <w:tblLayout w:type="fixed"/>
        <w:tblCellMar>
          <w:top w:w="0" w:type="dxa"/>
          <w:left w:w="0" w:type="dxa"/>
          <w:bottom w:w="0" w:type="dxa"/>
          <w:right w:w="0" w:type="dxa"/>
        </w:tblCellMar>
        <w:tblLook w:val="01E0"/>
      </w:tblPr>
      <w:tblGrid>
        <w:gridCol w:w="4227"/>
        <w:gridCol w:w="1743"/>
        <w:gridCol w:w="1702"/>
      </w:tblGrid>
      <w:tr>
        <w:trPr>
          <w:trHeight w:val="414" w:hRule="exact"/>
        </w:trPr>
        <w:tc>
          <w:tcPr>
            <w:tcW w:w="4227"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7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02"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4227" w:type="dxa"/>
            <w:tcBorders>
              <w:top w:val="nil" w:sz="6" w:space="0" w:color="auto"/>
              <w:left w:val="nil" w:sz="6" w:space="0" w:color="auto"/>
              <w:bottom w:val="nil" w:sz="6" w:space="0" w:color="auto"/>
              <w:right w:val="single" w:sz="4" w:space="0" w:color="000000"/>
            </w:tcBorders>
          </w:tcPr>
          <w:p>
            <w:pPr>
              <w:pStyle w:val="TableParagraph"/>
              <w:tabs>
                <w:tab w:pos="1173" w:val="left" w:leader="none"/>
              </w:tabs>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一、现</w:t>
              <w:tab/>
              <w:t>金</w:t>
            </w:r>
          </w:p>
        </w:tc>
        <w:tc>
          <w:tcPr>
            <w:tcW w:w="174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388,115,082.66</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67,223,101.75</w:t>
            </w:r>
          </w:p>
        </w:tc>
      </w:tr>
      <w:tr>
        <w:trPr>
          <w:trHeight w:val="402"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174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123,980.82</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224,612.79</w:t>
            </w:r>
          </w:p>
        </w:tc>
      </w:tr>
      <w:tr>
        <w:trPr>
          <w:trHeight w:val="402"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753"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174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387,991,101.84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65,143,088.96</w:t>
            </w:r>
          </w:p>
        </w:tc>
      </w:tr>
      <w:tr>
        <w:trPr>
          <w:trHeight w:val="402"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right="523"/>
              <w:jc w:val="right"/>
              <w:rPr>
                <w:rFonts w:ascii="宋体" w:hAnsi="宋体" w:cs="宋体" w:eastAsia="宋体" w:hint="default"/>
                <w:sz w:val="21"/>
                <w:szCs w:val="21"/>
              </w:rPr>
            </w:pPr>
            <w:r>
              <w:rPr>
                <w:rFonts w:ascii="宋体" w:hAnsi="宋体" w:cs="宋体" w:eastAsia="宋体" w:hint="default"/>
                <w:spacing w:val="-2"/>
                <w:sz w:val="21"/>
                <w:szCs w:val="21"/>
              </w:rPr>
              <w:t>可随时用于支付的其他货币资金</w:t>
            </w:r>
          </w:p>
        </w:tc>
        <w:tc>
          <w:tcPr>
            <w:tcW w:w="1743"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1,855,400.00</w:t>
            </w:r>
          </w:p>
        </w:tc>
      </w:tr>
      <w:tr>
        <w:trPr>
          <w:trHeight w:val="402"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right="523"/>
              <w:jc w:val="right"/>
              <w:rPr>
                <w:rFonts w:ascii="宋体" w:hAnsi="宋体" w:cs="宋体" w:eastAsia="宋体" w:hint="default"/>
                <w:sz w:val="21"/>
                <w:szCs w:val="21"/>
              </w:rPr>
            </w:pPr>
            <w:r>
              <w:rPr>
                <w:rFonts w:ascii="宋体" w:hAnsi="宋体" w:cs="宋体" w:eastAsia="宋体" w:hint="default"/>
                <w:spacing w:val="-2"/>
                <w:sz w:val="21"/>
                <w:szCs w:val="21"/>
              </w:rPr>
              <w:t>可用于支付的存放中央银行款项</w:t>
            </w:r>
          </w:p>
        </w:tc>
        <w:tc>
          <w:tcPr>
            <w:tcW w:w="1743"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753" w:right="0"/>
              <w:jc w:val="left"/>
              <w:rPr>
                <w:rFonts w:ascii="宋体" w:hAnsi="宋体" w:cs="宋体" w:eastAsia="宋体" w:hint="default"/>
                <w:sz w:val="21"/>
                <w:szCs w:val="21"/>
              </w:rPr>
            </w:pPr>
            <w:r>
              <w:rPr>
                <w:rFonts w:ascii="宋体" w:hAnsi="宋体" w:cs="宋体" w:eastAsia="宋体" w:hint="default"/>
                <w:sz w:val="21"/>
                <w:szCs w:val="21"/>
              </w:rPr>
              <w:t>存放同业款项</w:t>
            </w:r>
          </w:p>
        </w:tc>
        <w:tc>
          <w:tcPr>
            <w:tcW w:w="1743"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753" w:right="0"/>
              <w:jc w:val="left"/>
              <w:rPr>
                <w:rFonts w:ascii="宋体" w:hAnsi="宋体" w:cs="宋体" w:eastAsia="宋体" w:hint="default"/>
                <w:sz w:val="21"/>
                <w:szCs w:val="21"/>
              </w:rPr>
            </w:pPr>
            <w:r>
              <w:rPr>
                <w:rFonts w:ascii="宋体" w:hAnsi="宋体" w:cs="宋体" w:eastAsia="宋体" w:hint="default"/>
                <w:sz w:val="21"/>
                <w:szCs w:val="21"/>
              </w:rPr>
              <w:t>拆放同业款项</w:t>
            </w:r>
          </w:p>
        </w:tc>
        <w:tc>
          <w:tcPr>
            <w:tcW w:w="1743"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1743"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1743"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11" w:hRule="exact"/>
        </w:trPr>
        <w:tc>
          <w:tcPr>
            <w:tcW w:w="4227"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p>
        </w:tc>
        <w:tc>
          <w:tcPr>
            <w:tcW w:w="17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388,115,082.66</w:t>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67,223,101.75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3"/>
        <w:spacing w:line="240" w:lineRule="auto"/>
        <w:ind w:right="0"/>
        <w:jc w:val="left"/>
        <w:rPr>
          <w:b w:val="0"/>
          <w:bCs w:val="0"/>
        </w:rPr>
      </w:pPr>
      <w:r>
        <w:rPr/>
        <w:pict>
          <v:group style="position:absolute;margin-left:106.220001pt;margin-top:-117.816338pt;width:382.9pt;height:.5pt;mso-position-horizontal-relative:page;mso-position-vertical-relative:paragraph;z-index:-1333960" coordorigin="2124,-2356" coordsize="7658,10">
            <v:shape style="position:absolute;left:2124;top:-2356;width:4208;height:10" type="#_x0000_t75" stroked="false">
              <v:imagedata r:id="rId488" o:title=""/>
            </v:shape>
            <v:shape style="position:absolute;left:6327;top:-2356;width:1748;height:10" type="#_x0000_t75" stroked="false">
              <v:imagedata r:id="rId493" o:title=""/>
            </v:shape>
            <v:shape style="position:absolute;left:8070;top:-2356;width:1712;height:10" type="#_x0000_t75" stroked="false">
              <v:imagedata r:id="rId492" o:title=""/>
            </v:shape>
            <w10:wrap type="none"/>
          </v:group>
        </w:pict>
      </w:r>
      <w:r>
        <w:rPr/>
        <w:pict>
          <v:group style="position:absolute;margin-left:106.220001pt;margin-top:-97.776337pt;width:382.9pt;height:.5pt;mso-position-horizontal-relative:page;mso-position-vertical-relative:paragraph;z-index:-1333936" coordorigin="2124,-1956" coordsize="7658,10">
            <v:shape style="position:absolute;left:2124;top:-1956;width:4208;height:10" type="#_x0000_t75" stroked="false">
              <v:imagedata r:id="rId488" o:title=""/>
            </v:shape>
            <v:shape style="position:absolute;left:6327;top:-1956;width:1748;height:10" type="#_x0000_t75" stroked="false">
              <v:imagedata r:id="rId493" o:title=""/>
            </v:shape>
            <v:shape style="position:absolute;left:8070;top:-1956;width:1712;height:10" type="#_x0000_t75" stroked="false">
              <v:imagedata r:id="rId492" o:title=""/>
            </v:shape>
            <w10:wrap type="none"/>
          </v:group>
        </w:pict>
      </w:r>
      <w:r>
        <w:rPr/>
        <w:pict>
          <v:group style="position:absolute;margin-left:106.220001pt;margin-top:-77.616364pt;width:382.9pt;height:.5pt;mso-position-horizontal-relative:page;mso-position-vertical-relative:paragraph;z-index:-1333912" coordorigin="2124,-1552" coordsize="7658,10">
            <v:shape style="position:absolute;left:2124;top:-1552;width:4208;height:10" type="#_x0000_t75" stroked="false">
              <v:imagedata r:id="rId488" o:title=""/>
            </v:shape>
            <v:shape style="position:absolute;left:6327;top:-1552;width:1748;height:10" type="#_x0000_t75" stroked="false">
              <v:imagedata r:id="rId489" o:title=""/>
            </v:shape>
            <v:shape style="position:absolute;left:8070;top:-1552;width:1712;height:10" type="#_x0000_t75" stroked="false">
              <v:imagedata r:id="rId490" o:title=""/>
            </v:shape>
            <w10:wrap type="none"/>
          </v:group>
        </w:pict>
      </w:r>
      <w:r>
        <w:rPr/>
        <w:pict>
          <v:group style="position:absolute;margin-left:106.220001pt;margin-top:-57.576305pt;width:382.9pt;height:.5pt;mso-position-horizontal-relative:page;mso-position-vertical-relative:paragraph;z-index:-1333888" coordorigin="2124,-1152" coordsize="7658,10">
            <v:shape style="position:absolute;left:2124;top:-1152;width:4208;height:10" type="#_x0000_t75" stroked="false">
              <v:imagedata r:id="rId488" o:title=""/>
            </v:shape>
            <v:shape style="position:absolute;left:6327;top:-1152;width:1748;height:10" type="#_x0000_t75" stroked="false">
              <v:imagedata r:id="rId491" o:title=""/>
            </v:shape>
            <v:shape style="position:absolute;left:8070;top:-1152;width:1712;height:10" type="#_x0000_t75" stroked="false">
              <v:imagedata r:id="rId492" o:title=""/>
            </v:shape>
            <w10:wrap type="none"/>
          </v:group>
        </w:pict>
      </w:r>
      <w:r>
        <w:rPr/>
        <w:t>六、 关联方及关联交易</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pStyle w:val="Heading3"/>
        <w:spacing w:line="240" w:lineRule="auto"/>
        <w:ind w:right="0"/>
        <w:jc w:val="left"/>
        <w:rPr>
          <w:b w:val="0"/>
          <w:bCs w:val="0"/>
        </w:rPr>
      </w:pPr>
      <w:r>
        <w:rPr/>
        <w:t>（一）</w:t>
      </w:r>
      <w:r>
        <w:rPr>
          <w:spacing w:val="-17"/>
        </w:rPr>
        <w:t> </w:t>
      </w:r>
      <w:r>
        <w:rPr/>
        <w:t>关联方情况</w:t>
      </w:r>
      <w:r>
        <w:rPr>
          <w:b w:val="0"/>
          <w:bCs w:val="0"/>
        </w:rPr>
      </w:r>
    </w:p>
    <w:p>
      <w:pPr>
        <w:spacing w:line="240" w:lineRule="auto" w:before="12"/>
        <w:rPr>
          <w:rFonts w:ascii="宋体" w:hAnsi="宋体" w:cs="宋体" w:eastAsia="宋体" w:hint="default"/>
          <w:b/>
          <w:bCs/>
          <w:sz w:val="17"/>
          <w:szCs w:val="17"/>
        </w:rPr>
      </w:pPr>
    </w:p>
    <w:p>
      <w:pPr>
        <w:spacing w:line="374" w:lineRule="auto" w:before="0"/>
        <w:ind w:left="560" w:right="3171" w:hanging="42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4"/>
          <w:sz w:val="21"/>
          <w:szCs w:val="21"/>
        </w:rPr>
        <w:t> </w:t>
      </w:r>
      <w:r>
        <w:rPr>
          <w:rFonts w:ascii="宋体" w:hAnsi="宋体" w:cs="宋体" w:eastAsia="宋体" w:hint="default"/>
          <w:b/>
          <w:bCs/>
          <w:sz w:val="21"/>
          <w:szCs w:val="21"/>
        </w:rPr>
        <w:t>公司存在控制关系的关联方情况</w:t>
      </w:r>
      <w:r>
        <w:rPr>
          <w:rFonts w:ascii="宋体" w:hAnsi="宋体" w:cs="宋体" w:eastAsia="宋体" w:hint="default"/>
          <w:b/>
          <w:bCs/>
          <w:w w:val="100"/>
          <w:sz w:val="21"/>
          <w:szCs w:val="21"/>
        </w:rPr>
        <w:t> </w:t>
      </w:r>
      <w:r>
        <w:rPr>
          <w:rFonts w:ascii="宋体" w:hAnsi="宋体" w:cs="宋体" w:eastAsia="宋体" w:hint="default"/>
          <w:spacing w:val="-2"/>
          <w:sz w:val="21"/>
          <w:szCs w:val="21"/>
        </w:rPr>
        <w:t>公司的实际控制人为自然人陆文雄。</w:t>
      </w:r>
    </w:p>
    <w:p>
      <w:pPr>
        <w:pStyle w:val="Heading3"/>
        <w:spacing w:line="240" w:lineRule="auto" w:before="37"/>
        <w:ind w:right="0"/>
        <w:jc w:val="left"/>
        <w:rPr>
          <w:b w:val="0"/>
          <w:bCs w:val="0"/>
        </w:rPr>
      </w:pPr>
      <w:r>
        <w:rPr/>
        <w:pict>
          <v:shape style="position:absolute;margin-left:155.539993pt;margin-top:25.51367pt;width:.48pt;height:.12pt;mso-position-horizontal-relative:page;mso-position-vertical-relative:paragraph;z-index:-1333864" type="#_x0000_t75" stroked="false">
            <v:imagedata r:id="rId494" o:title=""/>
          </v:shape>
        </w:pict>
      </w:r>
      <w:r>
        <w:rPr/>
        <w:pict>
          <v:shape style="position:absolute;margin-left:240.649994pt;margin-top:25.51367pt;width:.48001pt;height:.12pt;mso-position-horizontal-relative:page;mso-position-vertical-relative:paragraph;z-index:-1333840" type="#_x0000_t75" stroked="false">
            <v:imagedata r:id="rId494" o:title=""/>
          </v:shape>
        </w:pict>
      </w:r>
      <w:r>
        <w:rPr/>
        <w:pict>
          <v:shape style="position:absolute;margin-left:297.410004pt;margin-top:25.51367pt;width:.48001pt;height:.12pt;mso-position-horizontal-relative:page;mso-position-vertical-relative:paragraph;z-index:-1333816" type="#_x0000_t75" stroked="false">
            <v:imagedata r:id="rId494" o:title=""/>
          </v:shape>
        </w:pict>
      </w:r>
      <w:r>
        <w:rPr/>
        <w:pict>
          <v:shape style="position:absolute;margin-left:354.070007pt;margin-top:25.51367pt;width:.48001pt;height:.12pt;mso-position-horizontal-relative:page;mso-position-vertical-relative:paragraph;z-index:-1333792" type="#_x0000_t75" stroked="false">
            <v:imagedata r:id="rId494" o:title=""/>
          </v:shape>
        </w:pict>
      </w:r>
      <w:r>
        <w:rPr/>
        <w:pict>
          <v:shape style="position:absolute;margin-left:439.149994pt;margin-top:25.51367pt;width:.47998pt;height:.12pt;mso-position-horizontal-relative:page;mso-position-vertical-relative:paragraph;z-index:-1333768" type="#_x0000_t75" stroked="false">
            <v:imagedata r:id="rId494" o:title=""/>
          </v:shape>
        </w:pict>
      </w:r>
      <w:r>
        <w:rPr>
          <w:rFonts w:ascii="宋体" w:hAnsi="宋体" w:cs="宋体" w:eastAsia="宋体" w:hint="default"/>
        </w:rPr>
        <w:t>2</w:t>
      </w:r>
      <w:r>
        <w:rPr/>
        <w:t>、</w:t>
      </w:r>
      <w:r>
        <w:rPr>
          <w:spacing w:val="-4"/>
        </w:rPr>
        <w:t> </w:t>
      </w:r>
      <w:r>
        <w:rPr/>
        <w:t>本年度实际控制人持股变动情况</w:t>
      </w:r>
      <w:r>
        <w:rPr>
          <w:b w:val="0"/>
          <w:bCs w:val="0"/>
        </w:rPr>
      </w:r>
    </w:p>
    <w:p>
      <w:pPr>
        <w:spacing w:line="240" w:lineRule="auto" w:before="13"/>
        <w:rPr>
          <w:rFonts w:ascii="宋体" w:hAnsi="宋体" w:cs="宋体" w:eastAsia="宋体" w:hint="default"/>
          <w:b/>
          <w:bCs/>
          <w:sz w:val="12"/>
          <w:szCs w:val="12"/>
        </w:rPr>
      </w:pPr>
    </w:p>
    <w:tbl>
      <w:tblPr>
        <w:tblW w:w="0" w:type="auto"/>
        <w:jc w:val="left"/>
        <w:tblInd w:w="298" w:type="dxa"/>
        <w:tblLayout w:type="fixed"/>
        <w:tblCellMar>
          <w:top w:w="0" w:type="dxa"/>
          <w:left w:w="0" w:type="dxa"/>
          <w:bottom w:w="0" w:type="dxa"/>
          <w:right w:w="0" w:type="dxa"/>
        </w:tblCellMar>
        <w:tblLook w:val="01E0"/>
      </w:tblPr>
      <w:tblGrid>
        <w:gridCol w:w="1142"/>
        <w:gridCol w:w="1702"/>
        <w:gridCol w:w="1135"/>
        <w:gridCol w:w="1133"/>
        <w:gridCol w:w="1702"/>
        <w:gridCol w:w="1133"/>
      </w:tblGrid>
      <w:tr>
        <w:trPr>
          <w:trHeight w:val="422" w:hRule="exact"/>
        </w:trPr>
        <w:tc>
          <w:tcPr>
            <w:tcW w:w="1142"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28"/>
              <w:ind w:left="119" w:right="0"/>
              <w:jc w:val="left"/>
              <w:rPr>
                <w:rFonts w:ascii="宋体" w:hAnsi="宋体" w:cs="宋体" w:eastAsia="宋体" w:hint="default"/>
                <w:sz w:val="21"/>
                <w:szCs w:val="21"/>
              </w:rPr>
            </w:pPr>
            <w:r>
              <w:rPr>
                <w:rFonts w:ascii="宋体" w:hAnsi="宋体" w:cs="宋体" w:eastAsia="宋体" w:hint="default"/>
                <w:sz w:val="21"/>
                <w:szCs w:val="21"/>
              </w:rPr>
              <w:t>股东姓名</w:t>
            </w:r>
          </w:p>
        </w:tc>
        <w:tc>
          <w:tcPr>
            <w:tcW w:w="170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13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持股比例</w:t>
            </w:r>
          </w:p>
        </w:tc>
        <w:tc>
          <w:tcPr>
            <w:tcW w:w="113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37" w:right="0"/>
              <w:jc w:val="left"/>
              <w:rPr>
                <w:rFonts w:ascii="宋体" w:hAnsi="宋体" w:cs="宋体" w:eastAsia="宋体" w:hint="default"/>
                <w:sz w:val="21"/>
                <w:szCs w:val="21"/>
              </w:rPr>
            </w:pPr>
            <w:r>
              <w:rPr>
                <w:rFonts w:ascii="宋体" w:hAnsi="宋体" w:cs="宋体" w:eastAsia="宋体" w:hint="default"/>
                <w:sz w:val="21"/>
                <w:szCs w:val="21"/>
              </w:rPr>
              <w:t>本年变动</w:t>
            </w:r>
          </w:p>
        </w:tc>
        <w:tc>
          <w:tcPr>
            <w:tcW w:w="170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133"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持股比例</w:t>
            </w:r>
          </w:p>
        </w:tc>
      </w:tr>
    </w:tbl>
    <w:p>
      <w:pPr>
        <w:spacing w:after="0" w:line="240" w:lineRule="auto"/>
        <w:jc w:val="left"/>
        <w:rPr>
          <w:rFonts w:ascii="宋体" w:hAnsi="宋体" w:cs="宋体" w:eastAsia="宋体" w:hint="default"/>
          <w:sz w:val="21"/>
          <w:szCs w:val="21"/>
        </w:rPr>
        <w:sectPr>
          <w:pgSz w:w="11910" w:h="16840"/>
          <w:pgMar w:header="893" w:footer="1040" w:top="1480" w:bottom="1220" w:left="1660" w:right="1680"/>
        </w:sectPr>
      </w:pPr>
    </w:p>
    <w:p>
      <w:pPr>
        <w:spacing w:line="240" w:lineRule="auto" w:before="1"/>
        <w:rPr>
          <w:rFonts w:ascii="Times New Roman" w:hAnsi="Times New Roman" w:cs="Times New Roman" w:eastAsia="Times New Roman" w:hint="default"/>
          <w:sz w:val="8"/>
          <w:szCs w:val="8"/>
        </w:rPr>
      </w:pPr>
      <w:r>
        <w:rPr/>
        <w:pict>
          <v:shape style="position:absolute;margin-left:155.539993pt;margin-top:80.159981pt;width:.48pt;height:.12pt;mso-position-horizontal-relative:page;mso-position-vertical-relative:page;z-index:-1333744" type="#_x0000_t75" stroked="false">
            <v:imagedata r:id="rId495" o:title=""/>
          </v:shape>
        </w:pict>
      </w:r>
      <w:r>
        <w:rPr/>
        <w:pict>
          <v:shape style="position:absolute;margin-left:240.649994pt;margin-top:80.159981pt;width:.48001pt;height:.12pt;mso-position-horizontal-relative:page;mso-position-vertical-relative:page;z-index:-1333720" type="#_x0000_t75" stroked="false">
            <v:imagedata r:id="rId495" o:title=""/>
          </v:shape>
        </w:pict>
      </w:r>
      <w:r>
        <w:rPr/>
        <w:pict>
          <v:shape style="position:absolute;margin-left:297.410004pt;margin-top:80.159981pt;width:.48001pt;height:.12pt;mso-position-horizontal-relative:page;mso-position-vertical-relative:page;z-index:-1333696" type="#_x0000_t75" stroked="false">
            <v:imagedata r:id="rId495" o:title=""/>
          </v:shape>
        </w:pict>
      </w:r>
      <w:r>
        <w:rPr/>
        <w:pict>
          <v:shape style="position:absolute;margin-left:354.070007pt;margin-top:80.159981pt;width:.48001pt;height:.12pt;mso-position-horizontal-relative:page;mso-position-vertical-relative:page;z-index:-1333672" type="#_x0000_t75" stroked="false">
            <v:imagedata r:id="rId495" o:title=""/>
          </v:shape>
        </w:pict>
      </w:r>
      <w:r>
        <w:rPr/>
        <w:pict>
          <v:shape style="position:absolute;margin-left:439.149994pt;margin-top:80.159981pt;width:.47998pt;height:.12pt;mso-position-horizontal-relative:page;mso-position-vertical-relative:page;z-index:-1333648" type="#_x0000_t75" stroked="false">
            <v:imagedata r:id="rId495" o:title=""/>
          </v:shape>
        </w:pict>
      </w:r>
    </w:p>
    <w:tbl>
      <w:tblPr>
        <w:tblW w:w="0" w:type="auto"/>
        <w:jc w:val="left"/>
        <w:tblInd w:w="298" w:type="dxa"/>
        <w:tblLayout w:type="fixed"/>
        <w:tblCellMar>
          <w:top w:w="0" w:type="dxa"/>
          <w:left w:w="0" w:type="dxa"/>
          <w:bottom w:w="0" w:type="dxa"/>
          <w:right w:w="0" w:type="dxa"/>
        </w:tblCellMar>
        <w:tblLook w:val="01E0"/>
      </w:tblPr>
      <w:tblGrid>
        <w:gridCol w:w="1142"/>
        <w:gridCol w:w="1702"/>
        <w:gridCol w:w="1135"/>
        <w:gridCol w:w="1133"/>
        <w:gridCol w:w="1702"/>
        <w:gridCol w:w="1133"/>
      </w:tblGrid>
      <w:tr>
        <w:trPr>
          <w:trHeight w:val="423" w:hRule="exact"/>
        </w:trPr>
        <w:tc>
          <w:tcPr>
            <w:tcW w:w="1142"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28"/>
              <w:ind w:left="119" w:right="0"/>
              <w:jc w:val="left"/>
              <w:rPr>
                <w:rFonts w:ascii="宋体" w:hAnsi="宋体" w:cs="宋体" w:eastAsia="宋体" w:hint="default"/>
                <w:sz w:val="21"/>
                <w:szCs w:val="21"/>
              </w:rPr>
            </w:pPr>
            <w:r>
              <w:rPr>
                <w:rFonts w:ascii="宋体" w:hAnsi="宋体" w:cs="宋体" w:eastAsia="宋体" w:hint="default"/>
                <w:sz w:val="21"/>
                <w:szCs w:val="21"/>
              </w:rPr>
              <w:t>陆文雄</w:t>
            </w:r>
          </w:p>
        </w:tc>
        <w:tc>
          <w:tcPr>
            <w:tcW w:w="170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15,502,200.00</w:t>
            </w:r>
          </w:p>
        </w:tc>
        <w:tc>
          <w:tcPr>
            <w:tcW w:w="113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31.0044%</w:t>
            </w:r>
          </w:p>
        </w:tc>
        <w:tc>
          <w:tcPr>
            <w:tcW w:w="113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tc>
        <w:tc>
          <w:tcPr>
            <w:tcW w:w="170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15,502,200.00</w:t>
            </w:r>
          </w:p>
        </w:tc>
        <w:tc>
          <w:tcPr>
            <w:tcW w:w="1133"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23.1376%</w:t>
            </w:r>
          </w:p>
        </w:tc>
      </w:tr>
    </w:tbl>
    <w:p>
      <w:pPr>
        <w:spacing w:after="0" w:line="240" w:lineRule="auto"/>
        <w:jc w:val="left"/>
        <w:rPr>
          <w:rFonts w:ascii="宋体" w:hAnsi="宋体" w:cs="宋体" w:eastAsia="宋体" w:hint="default"/>
          <w:sz w:val="21"/>
          <w:szCs w:val="21"/>
        </w:rPr>
        <w:sectPr>
          <w:pgSz w:w="11910" w:h="16840"/>
          <w:pgMar w:header="893" w:footer="1040" w:top="1480" w:bottom="1220" w:left="1660" w:right="1680"/>
        </w:sectPr>
      </w:pPr>
    </w:p>
    <w:p>
      <w:pPr>
        <w:spacing w:line="240" w:lineRule="auto" w:before="0"/>
        <w:rPr>
          <w:rFonts w:ascii="Times New Roman" w:hAnsi="Times New Roman" w:cs="Times New Roman" w:eastAsia="Times New Roman" w:hint="default"/>
          <w:sz w:val="20"/>
          <w:szCs w:val="20"/>
        </w:rPr>
      </w:pPr>
    </w:p>
    <w:p>
      <w:pPr>
        <w:pStyle w:val="BodyText"/>
        <w:tabs>
          <w:tab w:pos="6522" w:val="left" w:leader="none"/>
        </w:tabs>
        <w:spacing w:line="240" w:lineRule="auto" w:before="158"/>
        <w:ind w:left="745" w:right="0"/>
        <w:jc w:val="left"/>
      </w:pPr>
      <w:r>
        <w:rPr/>
        <w:pict>
          <v:shape style="position:absolute;margin-left:72pt;margin-top:-7.20634pt;width:30.25pt;height:27.35pt;mso-position-horizontal-relative:page;mso-position-vertical-relative:paragraph;z-index:14176" type="#_x0000_t75" stroked="false">
            <v:imagedata r:id="rId498" o:title=""/>
          </v:shape>
        </w:pict>
      </w:r>
      <w:r>
        <w:rPr>
          <w:spacing w:val="-2"/>
        </w:rPr>
        <w:t>上海天玑科技股份有限公司</w:t>
        <w:tab/>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1"/>
        </w:rPr>
        <w:t> </w:t>
      </w:r>
      <w:r>
        <w:rPr>
          <w:spacing w:val="-2"/>
        </w:rPr>
        <w:t>年年度报告</w:t>
      </w:r>
    </w:p>
    <w:p>
      <w:pPr>
        <w:spacing w:line="240" w:lineRule="auto" w:before="8"/>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683.65pt;height:.75pt;mso-position-horizontal-relative:char;mso-position-vertical-relative:line" coordorigin="0,0" coordsize="13673,15">
            <v:group style="position:absolute;left:7;top:7;width:13658;height:2" coordorigin="7,7" coordsize="13658,2">
              <v:shape style="position:absolute;left:7;top:7;width:13658;height:2" coordorigin="7,7" coordsize="13658,0" path="m7,7l1366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default" r:id="rId496"/>
          <w:footerReference w:type="default" r:id="rId497"/>
          <w:pgSz w:w="16840" w:h="11910" w:orient="landscape"/>
          <w:pgMar w:header="0" w:footer="0" w:top="800" w:bottom="280" w:left="1300" w:right="1620"/>
        </w:sectPr>
      </w:pPr>
    </w:p>
    <w:p>
      <w:pPr>
        <w:spacing w:line="240" w:lineRule="auto" w:before="5"/>
        <w:rPr>
          <w:rFonts w:ascii="宋体" w:hAnsi="宋体" w:cs="宋体" w:eastAsia="宋体" w:hint="default"/>
          <w:sz w:val="14"/>
          <w:szCs w:val="14"/>
        </w:rPr>
      </w:pPr>
      <w:r>
        <w:rPr/>
        <w:pict>
          <v:group style="position:absolute;margin-left:86.279999pt;margin-top:242.929993pt;width:669.5pt;height:5.05pt;mso-position-horizontal-relative:page;mso-position-vertical-relative:page;z-index:14344" coordorigin="1726,4859" coordsize="13390,101">
            <v:shape style="position:absolute;left:1726;top:4859;width:3562;height:101" type="#_x0000_t75" stroked="false">
              <v:imagedata r:id="rId499" o:title=""/>
            </v:shape>
            <v:shape style="position:absolute;left:5264;top:4950;width:1849;height:10" type="#_x0000_t75" stroked="false">
              <v:imagedata r:id="rId500" o:title=""/>
            </v:shape>
            <v:shape style="position:absolute;left:7107;top:4950;width:1848;height:10" type="#_x0000_t75" stroked="false">
              <v:imagedata r:id="rId501" o:title=""/>
            </v:shape>
            <v:shape style="position:absolute;left:8951;top:4950;width:855;height:10" type="#_x0000_t75" stroked="false">
              <v:imagedata r:id="rId86" o:title=""/>
            </v:shape>
            <v:shape style="position:absolute;left:9801;top:4950;width:857;height:10" type="#_x0000_t75" stroked="false">
              <v:imagedata r:id="rId502" o:title=""/>
            </v:shape>
            <v:shape style="position:absolute;left:10653;top:4950;width:1138;height:10" type="#_x0000_t75" stroked="false">
              <v:imagedata r:id="rId274" o:title=""/>
            </v:shape>
            <v:shape style="position:absolute;left:11785;top:4950;width:3329;height:10" type="#_x0000_t75" stroked="false">
              <v:imagedata r:id="rId503" o:title=""/>
            </v:shape>
            <w10:wrap type="none"/>
          </v:group>
        </w:pict>
      </w:r>
      <w:r>
        <w:rPr/>
        <w:pict>
          <v:group style="position:absolute;margin-left:86.279999pt;margin-top:283.130005pt;width:669.5pt;height:.5pt;mso-position-horizontal-relative:page;mso-position-vertical-relative:page;z-index:14368" coordorigin="1726,5663" coordsize="13390,10">
            <v:shape style="position:absolute;left:1726;top:5663;width:3543;height:10" type="#_x0000_t75" stroked="false">
              <v:imagedata r:id="rId504" o:title=""/>
            </v:shape>
            <v:shape style="position:absolute;left:5264;top:5663;width:1849;height:10" type="#_x0000_t75" stroked="false">
              <v:imagedata r:id="rId505" o:title=""/>
            </v:shape>
            <v:shape style="position:absolute;left:7107;top:5663;width:1848;height:10" type="#_x0000_t75" stroked="false">
              <v:imagedata r:id="rId506" o:title=""/>
            </v:shape>
            <v:shape style="position:absolute;left:8951;top:5663;width:855;height:10" type="#_x0000_t75" stroked="false">
              <v:imagedata r:id="rId86" o:title=""/>
            </v:shape>
            <v:shape style="position:absolute;left:9801;top:5663;width:857;height:10" type="#_x0000_t75" stroked="false">
              <v:imagedata r:id="rId502" o:title=""/>
            </v:shape>
            <v:shape style="position:absolute;left:10653;top:5663;width:1138;height:10" type="#_x0000_t75" stroked="false">
              <v:imagedata r:id="rId274" o:title=""/>
            </v:shape>
            <v:shape style="position:absolute;left:11785;top:5663;width:3329;height:10" type="#_x0000_t75" stroked="false">
              <v:imagedata r:id="rId503" o:title=""/>
            </v:shape>
            <w10:wrap type="none"/>
          </v:group>
        </w:pict>
      </w:r>
      <w:r>
        <w:rPr/>
        <w:pict>
          <v:group style="position:absolute;margin-left:86.279999pt;margin-top:318.790009pt;width:669.5pt;height:.5pt;mso-position-horizontal-relative:page;mso-position-vertical-relative:page;z-index:14392" coordorigin="1726,6376" coordsize="13390,10">
            <v:shape style="position:absolute;left:1726;top:6376;width:3543;height:10" type="#_x0000_t75" stroked="false">
              <v:imagedata r:id="rId504" o:title=""/>
            </v:shape>
            <v:shape style="position:absolute;left:5264;top:6376;width:1849;height:10" type="#_x0000_t75" stroked="false">
              <v:imagedata r:id="rId507" o:title=""/>
            </v:shape>
            <v:shape style="position:absolute;left:7107;top:6376;width:1848;height:10" type="#_x0000_t75" stroked="false">
              <v:imagedata r:id="rId508" o:title=""/>
            </v:shape>
            <v:shape style="position:absolute;left:8951;top:6376;width:855;height:10" type="#_x0000_t75" stroked="false">
              <v:imagedata r:id="rId92" o:title=""/>
            </v:shape>
            <v:shape style="position:absolute;left:9801;top:6376;width:857;height:10" type="#_x0000_t75" stroked="false">
              <v:imagedata r:id="rId509" o:title=""/>
            </v:shape>
            <v:shape style="position:absolute;left:10653;top:6376;width:1138;height:10" type="#_x0000_t75" stroked="false">
              <v:imagedata r:id="rId268" o:title=""/>
            </v:shape>
            <v:shape style="position:absolute;left:11785;top:6376;width:3329;height:10" type="#_x0000_t75" stroked="false">
              <v:imagedata r:id="rId510" o:title=""/>
            </v:shape>
            <w10:wrap type="none"/>
          </v:group>
        </w:pict>
      </w:r>
    </w:p>
    <w:p>
      <w:pPr>
        <w:pStyle w:val="Heading3"/>
        <w:spacing w:line="240" w:lineRule="auto"/>
        <w:ind w:left="122" w:right="3748"/>
        <w:jc w:val="center"/>
        <w:rPr>
          <w:b w:val="0"/>
          <w:bCs w:val="0"/>
        </w:rPr>
      </w:pPr>
      <w:r>
        <w:rPr/>
        <w:t>（二）</w:t>
      </w:r>
      <w:r>
        <w:rPr>
          <w:spacing w:val="-16"/>
        </w:rPr>
        <w:t> </w:t>
      </w:r>
      <w:r>
        <w:rPr/>
        <w:t>本企业的子公司情况</w:t>
      </w:r>
      <w:r>
        <w:rPr>
          <w:b w:val="0"/>
          <w:bCs w:val="0"/>
        </w:rPr>
      </w:r>
    </w:p>
    <w:p>
      <w:pPr>
        <w:pStyle w:val="BodyText"/>
        <w:spacing w:line="240" w:lineRule="auto" w:before="157"/>
        <w:ind w:left="122" w:right="3635"/>
        <w:jc w:val="center"/>
      </w:pPr>
      <w:r>
        <w:rPr/>
        <w:pict>
          <v:shape style="position:absolute;margin-left:263.420013pt;margin-top:27.553682pt;width:.47998pt;height:.12pt;mso-position-horizontal-relative:page;mso-position-vertical-relative:paragraph;z-index:14200" type="#_x0000_t75" stroked="false">
            <v:imagedata r:id="rId511" o:title=""/>
          </v:shape>
        </w:pict>
      </w:r>
      <w:r>
        <w:rPr/>
        <w:pict>
          <v:shape style="position:absolute;margin-left:313.130005pt;margin-top:27.553682pt;width:.48001pt;height:.12pt;mso-position-horizontal-relative:page;mso-position-vertical-relative:paragraph;z-index:14224" type="#_x0000_t75" stroked="false">
            <v:imagedata r:id="rId511" o:title=""/>
          </v:shape>
        </w:pict>
      </w:r>
      <w:r>
        <w:rPr/>
        <w:pict>
          <v:shape style="position:absolute;margin-left:355.609985pt;margin-top:27.553682pt;width:.48001pt;height:.12pt;mso-position-horizontal-relative:page;mso-position-vertical-relative:paragraph;z-index:14248" type="#_x0000_t75" stroked="false">
            <v:imagedata r:id="rId511" o:title=""/>
          </v:shape>
        </w:pict>
      </w:r>
      <w:r>
        <w:rPr/>
        <w:pict>
          <v:shape style="position:absolute;margin-left:391.01001pt;margin-top:27.553682pt;width:.48001pt;height:.12pt;mso-position-horizontal-relative:page;mso-position-vertical-relative:paragraph;z-index:14272" type="#_x0000_t75" stroked="false">
            <v:imagedata r:id="rId511" o:title=""/>
          </v:shape>
        </w:pict>
      </w:r>
      <w:r>
        <w:rPr/>
        <w:pict>
          <v:group style="position:absolute;margin-left:86.279999pt;margin-top:62.833672pt;width:669.5pt;height:.5pt;mso-position-horizontal-relative:page;mso-position-vertical-relative:paragraph;z-index:14296" coordorigin="1726,1257" coordsize="13390,10">
            <v:shape style="position:absolute;left:1726;top:1257;width:3543;height:10" type="#_x0000_t75" stroked="false">
              <v:imagedata r:id="rId504" o:title=""/>
            </v:shape>
            <v:shape style="position:absolute;left:5264;top:1257;width:1849;height:10" type="#_x0000_t75" stroked="false">
              <v:imagedata r:id="rId512" o:title=""/>
            </v:shape>
            <v:shape style="position:absolute;left:7107;top:1257;width:1848;height:10" type="#_x0000_t75" stroked="false">
              <v:imagedata r:id="rId513" o:title=""/>
            </v:shape>
            <v:shape style="position:absolute;left:8951;top:1257;width:855;height:10" type="#_x0000_t75" stroked="false">
              <v:imagedata r:id="rId92" o:title=""/>
            </v:shape>
            <v:shape style="position:absolute;left:9801;top:1257;width:857;height:10" type="#_x0000_t75" stroked="false">
              <v:imagedata r:id="rId509" o:title=""/>
            </v:shape>
            <v:shape style="position:absolute;left:10653;top:1257;width:1138;height:10" type="#_x0000_t75" stroked="false">
              <v:imagedata r:id="rId268" o:title=""/>
            </v:shape>
            <v:shape style="position:absolute;left:11785;top:1257;width:3329;height:10" type="#_x0000_t75" stroked="false">
              <v:imagedata r:id="rId510" o:title=""/>
            </v:shape>
            <w10:wrap type="none"/>
          </v:group>
        </w:pict>
      </w:r>
      <w:r>
        <w:rPr/>
        <w:pict>
          <v:group style="position:absolute;margin-left:86.279999pt;margin-top:98.50367pt;width:669.5pt;height:.5pt;mso-position-horizontal-relative:page;mso-position-vertical-relative:paragraph;z-index:14320" coordorigin="1726,1970" coordsize="13390,10">
            <v:shape style="position:absolute;left:1726;top:1970;width:3543;height:10" type="#_x0000_t75" stroked="false">
              <v:imagedata r:id="rId504" o:title=""/>
            </v:shape>
            <v:shape style="position:absolute;left:5264;top:1970;width:1849;height:10" type="#_x0000_t75" stroked="false">
              <v:imagedata r:id="rId514" o:title=""/>
            </v:shape>
            <v:shape style="position:absolute;left:7107;top:1970;width:1848;height:10" type="#_x0000_t75" stroked="false">
              <v:imagedata r:id="rId515" o:title=""/>
            </v:shape>
            <v:shape style="position:absolute;left:8951;top:1970;width:855;height:10" type="#_x0000_t75" stroked="false">
              <v:imagedata r:id="rId92" o:title=""/>
            </v:shape>
            <v:shape style="position:absolute;left:9801;top:1970;width:857;height:10" type="#_x0000_t75" stroked="false">
              <v:imagedata r:id="rId509" o:title=""/>
            </v:shape>
            <v:shape style="position:absolute;left:10653;top:1970;width:1138;height:10" type="#_x0000_t75" stroked="false">
              <v:imagedata r:id="rId268" o:title=""/>
            </v:shape>
            <v:shape style="position:absolute;left:11785;top:1970;width:3329;height:10" type="#_x0000_t75" stroked="false">
              <v:imagedata r:id="rId510" o:title=""/>
            </v:shape>
            <w10:wrap type="none"/>
          </v:group>
        </w:pict>
      </w:r>
      <w:r>
        <w:rPr/>
        <w:pict>
          <v:shape style="position:absolute;margin-left:85.559998pt;margin-top:26.113684pt;width:670.2pt;height:216.65pt;mso-position-horizontal-relative:page;mso-position-vertical-relative:paragraph;z-index:144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62"/>
                    <w:gridCol w:w="994"/>
                    <w:gridCol w:w="850"/>
                    <w:gridCol w:w="708"/>
                    <w:gridCol w:w="1135"/>
                    <w:gridCol w:w="850"/>
                    <w:gridCol w:w="852"/>
                    <w:gridCol w:w="1133"/>
                    <w:gridCol w:w="1277"/>
                    <w:gridCol w:w="2043"/>
                  </w:tblGrid>
                  <w:tr>
                    <w:trPr>
                      <w:trHeight w:val="726" w:hRule="exact"/>
                    </w:trPr>
                    <w:tc>
                      <w:tcPr>
                        <w:tcW w:w="3562"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73" w:lineRule="auto" w:before="28"/>
                          <w:ind w:left="103" w:right="99"/>
                          <w:jc w:val="left"/>
                          <w:rPr>
                            <w:rFonts w:ascii="宋体" w:hAnsi="宋体" w:cs="宋体" w:eastAsia="宋体" w:hint="default"/>
                            <w:sz w:val="21"/>
                            <w:szCs w:val="21"/>
                          </w:rPr>
                        </w:pPr>
                        <w:r>
                          <w:rPr>
                            <w:rFonts w:ascii="宋体" w:hAnsi="宋体" w:cs="宋体" w:eastAsia="宋体" w:hint="default"/>
                            <w:sz w:val="21"/>
                            <w:szCs w:val="21"/>
                          </w:rPr>
                          <w:t>子 公</w:t>
                        </w:r>
                        <w:r>
                          <w:rPr>
                            <w:rFonts w:ascii="宋体" w:hAnsi="宋体" w:cs="宋体" w:eastAsia="宋体" w:hint="default"/>
                            <w:spacing w:val="-62"/>
                            <w:sz w:val="21"/>
                            <w:szCs w:val="21"/>
                          </w:rPr>
                          <w:t> </w:t>
                        </w:r>
                        <w:r>
                          <w:rPr>
                            <w:rFonts w:ascii="宋体" w:hAnsi="宋体" w:cs="宋体" w:eastAsia="宋体" w:hint="default"/>
                            <w:sz w:val="21"/>
                            <w:szCs w:val="21"/>
                          </w:rPr>
                          <w:t>司</w:t>
                        </w:r>
                        <w:r>
                          <w:rPr>
                            <w:rFonts w:ascii="宋体" w:hAnsi="宋体" w:cs="宋体" w:eastAsia="宋体" w:hint="default"/>
                            <w:w w:val="100"/>
                            <w:sz w:val="21"/>
                            <w:szCs w:val="21"/>
                          </w:rPr>
                          <w:t> </w:t>
                        </w:r>
                        <w:r>
                          <w:rPr>
                            <w:rFonts w:ascii="宋体" w:hAnsi="宋体" w:cs="宋体" w:eastAsia="宋体" w:hint="default"/>
                            <w:sz w:val="21"/>
                            <w:szCs w:val="21"/>
                          </w:rPr>
                          <w:t>类型</w:t>
                        </w:r>
                      </w:p>
                    </w:tc>
                    <w:tc>
                      <w:tcPr>
                        <w:tcW w:w="850" w:type="dxa"/>
                        <w:tcBorders>
                          <w:top w:val="single" w:sz="12" w:space="0" w:color="000000"/>
                          <w:left w:val="single" w:sz="4" w:space="0" w:color="000000"/>
                          <w:bottom w:val="nil" w:sz="6" w:space="0" w:color="auto"/>
                          <w:right w:val="single" w:sz="4" w:space="0" w:color="000000"/>
                        </w:tcBorders>
                      </w:tcPr>
                      <w:p>
                        <w:pPr>
                          <w:pStyle w:val="TableParagraph"/>
                          <w:spacing w:line="273" w:lineRule="auto" w:before="28"/>
                          <w:ind w:left="103" w:right="99"/>
                          <w:jc w:val="left"/>
                          <w:rPr>
                            <w:rFonts w:ascii="宋体" w:hAnsi="宋体" w:cs="宋体" w:eastAsia="宋体" w:hint="default"/>
                            <w:sz w:val="21"/>
                            <w:szCs w:val="21"/>
                          </w:rPr>
                        </w:pPr>
                        <w:r>
                          <w:rPr>
                            <w:rFonts w:ascii="宋体" w:hAnsi="宋体" w:cs="宋体" w:eastAsia="宋体" w:hint="default"/>
                            <w:sz w:val="21"/>
                            <w:szCs w:val="21"/>
                          </w:rPr>
                          <w:t>企业类</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型</w:t>
                        </w:r>
                      </w:p>
                    </w:tc>
                    <w:tc>
                      <w:tcPr>
                        <w:tcW w:w="708" w:type="dxa"/>
                        <w:tcBorders>
                          <w:top w:val="single" w:sz="12" w:space="0" w:color="000000"/>
                          <w:left w:val="single" w:sz="4" w:space="0" w:color="000000"/>
                          <w:bottom w:val="nil" w:sz="6" w:space="0" w:color="auto"/>
                          <w:right w:val="single" w:sz="4" w:space="0" w:color="000000"/>
                        </w:tcBorders>
                      </w:tcPr>
                      <w:p>
                        <w:pPr>
                          <w:pStyle w:val="TableParagraph"/>
                          <w:spacing w:line="273" w:lineRule="auto" w:before="28"/>
                          <w:ind w:left="103" w:right="26"/>
                          <w:jc w:val="left"/>
                          <w:rPr>
                            <w:rFonts w:ascii="宋体" w:hAnsi="宋体" w:cs="宋体" w:eastAsia="宋体" w:hint="default"/>
                            <w:sz w:val="21"/>
                            <w:szCs w:val="21"/>
                          </w:rPr>
                        </w:pPr>
                        <w:r>
                          <w:rPr>
                            <w:rFonts w:ascii="宋体" w:hAnsi="宋体" w:cs="宋体" w:eastAsia="宋体" w:hint="default"/>
                            <w:spacing w:val="35"/>
                            <w:sz w:val="21"/>
                            <w:szCs w:val="21"/>
                          </w:rPr>
                          <w:t>注册</w:t>
                        </w:r>
                        <w:r>
                          <w:rPr>
                            <w:rFonts w:ascii="宋体" w:hAnsi="宋体" w:cs="宋体" w:eastAsia="宋体" w:hint="default"/>
                            <w:spacing w:val="-101"/>
                            <w:sz w:val="21"/>
                            <w:szCs w:val="21"/>
                          </w:rPr>
                          <w:t> </w:t>
                        </w:r>
                        <w:r>
                          <w:rPr>
                            <w:rFonts w:ascii="宋体" w:hAnsi="宋体" w:cs="宋体" w:eastAsia="宋体" w:hint="default"/>
                            <w:sz w:val="21"/>
                            <w:szCs w:val="21"/>
                          </w:rPr>
                          <w:t>地</w:t>
                        </w:r>
                      </w:p>
                    </w:tc>
                    <w:tc>
                      <w:tcPr>
                        <w:tcW w:w="1135" w:type="dxa"/>
                        <w:tcBorders>
                          <w:top w:val="single" w:sz="12" w:space="0" w:color="000000"/>
                          <w:left w:val="single" w:sz="4" w:space="0" w:color="000000"/>
                          <w:bottom w:val="nil" w:sz="6" w:space="0" w:color="auto"/>
                          <w:right w:val="single" w:sz="4" w:space="0" w:color="000000"/>
                        </w:tcBorders>
                      </w:tcPr>
                      <w:p>
                        <w:pPr>
                          <w:pStyle w:val="TableParagraph"/>
                          <w:spacing w:line="273" w:lineRule="auto" w:before="28"/>
                          <w:ind w:left="103" w:right="99"/>
                          <w:jc w:val="left"/>
                          <w:rPr>
                            <w:rFonts w:ascii="宋体" w:hAnsi="宋体" w:cs="宋体" w:eastAsia="宋体" w:hint="default"/>
                            <w:sz w:val="21"/>
                            <w:szCs w:val="21"/>
                          </w:rPr>
                        </w:pPr>
                        <w:r>
                          <w:rPr>
                            <w:rFonts w:ascii="宋体" w:hAnsi="宋体" w:cs="宋体" w:eastAsia="宋体" w:hint="default"/>
                            <w:sz w:val="21"/>
                            <w:szCs w:val="21"/>
                          </w:rPr>
                          <w:t>法</w:t>
                        </w:r>
                        <w:r>
                          <w:rPr>
                            <w:rFonts w:ascii="宋体" w:hAnsi="宋体" w:cs="宋体" w:eastAsia="宋体" w:hint="default"/>
                            <w:spacing w:val="-77"/>
                            <w:sz w:val="21"/>
                            <w:szCs w:val="21"/>
                          </w:rPr>
                          <w:t> </w:t>
                        </w:r>
                        <w:r>
                          <w:rPr>
                            <w:rFonts w:ascii="宋体" w:hAnsi="宋体" w:cs="宋体" w:eastAsia="宋体" w:hint="default"/>
                            <w:spacing w:val="11"/>
                            <w:sz w:val="21"/>
                            <w:szCs w:val="21"/>
                          </w:rPr>
                          <w:t>定代</w:t>
                        </w:r>
                        <w:r>
                          <w:rPr>
                            <w:rFonts w:ascii="宋体" w:hAnsi="宋体" w:cs="宋体" w:eastAsia="宋体" w:hint="default"/>
                            <w:spacing w:val="-77"/>
                            <w:sz w:val="21"/>
                            <w:szCs w:val="21"/>
                          </w:rPr>
                          <w:t> </w:t>
                        </w:r>
                        <w:r>
                          <w:rPr>
                            <w:rFonts w:ascii="宋体" w:hAnsi="宋体" w:cs="宋体" w:eastAsia="宋体" w:hint="default"/>
                            <w:sz w:val="21"/>
                            <w:szCs w:val="21"/>
                          </w:rPr>
                          <w:t>表</w:t>
                        </w:r>
                        <w:r>
                          <w:rPr>
                            <w:rFonts w:ascii="宋体" w:hAnsi="宋体" w:cs="宋体" w:eastAsia="宋体" w:hint="default"/>
                            <w:w w:val="100"/>
                            <w:sz w:val="21"/>
                            <w:szCs w:val="21"/>
                          </w:rPr>
                          <w:t> </w:t>
                        </w:r>
                        <w:r>
                          <w:rPr>
                            <w:rFonts w:ascii="宋体" w:hAnsi="宋体" w:cs="宋体" w:eastAsia="宋体" w:hint="default"/>
                            <w:sz w:val="21"/>
                            <w:szCs w:val="21"/>
                          </w:rPr>
                          <w:t>人</w:t>
                        </w:r>
                      </w:p>
                    </w:tc>
                    <w:tc>
                      <w:tcPr>
                        <w:tcW w:w="850" w:type="dxa"/>
                        <w:tcBorders>
                          <w:top w:val="single" w:sz="12" w:space="0" w:color="000000"/>
                          <w:left w:val="single" w:sz="4" w:space="0" w:color="000000"/>
                          <w:bottom w:val="nil" w:sz="6" w:space="0" w:color="auto"/>
                          <w:right w:val="single" w:sz="4" w:space="0" w:color="000000"/>
                        </w:tcBorders>
                      </w:tcPr>
                      <w:p>
                        <w:pPr>
                          <w:pStyle w:val="TableParagraph"/>
                          <w:spacing w:line="273" w:lineRule="auto" w:before="28"/>
                          <w:ind w:left="103" w:right="99"/>
                          <w:jc w:val="left"/>
                          <w:rPr>
                            <w:rFonts w:ascii="宋体" w:hAnsi="宋体" w:cs="宋体" w:eastAsia="宋体" w:hint="default"/>
                            <w:sz w:val="21"/>
                            <w:szCs w:val="21"/>
                          </w:rPr>
                        </w:pPr>
                        <w:r>
                          <w:rPr>
                            <w:rFonts w:ascii="宋体" w:hAnsi="宋体" w:cs="宋体" w:eastAsia="宋体" w:hint="default"/>
                            <w:sz w:val="21"/>
                            <w:szCs w:val="21"/>
                          </w:rPr>
                          <w:t>业务性</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质</w:t>
                        </w:r>
                      </w:p>
                    </w:tc>
                    <w:tc>
                      <w:tcPr>
                        <w:tcW w:w="852" w:type="dxa"/>
                        <w:tcBorders>
                          <w:top w:val="single" w:sz="12" w:space="0" w:color="000000"/>
                          <w:left w:val="single" w:sz="4" w:space="0" w:color="000000"/>
                          <w:bottom w:val="nil" w:sz="6" w:space="0" w:color="auto"/>
                          <w:right w:val="single" w:sz="4" w:space="0" w:color="000000"/>
                        </w:tcBorders>
                      </w:tcPr>
                      <w:p>
                        <w:pPr>
                          <w:pStyle w:val="TableParagraph"/>
                          <w:spacing w:line="273" w:lineRule="auto" w:before="28"/>
                          <w:ind w:left="103" w:right="96"/>
                          <w:jc w:val="left"/>
                          <w:rPr>
                            <w:rFonts w:ascii="宋体" w:hAnsi="宋体" w:cs="宋体" w:eastAsia="宋体" w:hint="default"/>
                            <w:sz w:val="21"/>
                            <w:szCs w:val="21"/>
                          </w:rPr>
                        </w:pPr>
                        <w:r>
                          <w:rPr>
                            <w:rFonts w:ascii="宋体" w:hAnsi="宋体" w:cs="宋体" w:eastAsia="宋体" w:hint="default"/>
                            <w:spacing w:val="2"/>
                            <w:sz w:val="21"/>
                            <w:szCs w:val="21"/>
                          </w:rPr>
                          <w:t>注册资</w:t>
                        </w:r>
                        <w:r>
                          <w:rPr>
                            <w:rFonts w:ascii="宋体" w:hAnsi="宋体" w:cs="宋体" w:eastAsia="宋体" w:hint="default"/>
                            <w:spacing w:val="-102"/>
                            <w:sz w:val="21"/>
                            <w:szCs w:val="21"/>
                          </w:rPr>
                          <w:t> </w:t>
                        </w:r>
                        <w:r>
                          <w:rPr>
                            <w:rFonts w:ascii="宋体" w:hAnsi="宋体" w:cs="宋体" w:eastAsia="宋体" w:hint="default"/>
                            <w:sz w:val="21"/>
                            <w:szCs w:val="21"/>
                          </w:rPr>
                          <w:t>本</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73" w:lineRule="auto" w:before="28"/>
                          <w:ind w:left="103" w:right="96"/>
                          <w:jc w:val="left"/>
                          <w:rPr>
                            <w:rFonts w:ascii="宋体" w:hAnsi="宋体" w:cs="宋体" w:eastAsia="宋体" w:hint="default"/>
                            <w:sz w:val="21"/>
                            <w:szCs w:val="21"/>
                          </w:rPr>
                        </w:pPr>
                        <w:r>
                          <w:rPr>
                            <w:rFonts w:ascii="宋体" w:hAnsi="宋体" w:cs="宋体" w:eastAsia="宋体" w:hint="default"/>
                            <w:sz w:val="21"/>
                            <w:szCs w:val="21"/>
                          </w:rPr>
                          <w:t>持</w:t>
                        </w:r>
                        <w:r>
                          <w:rPr>
                            <w:rFonts w:ascii="宋体" w:hAnsi="宋体" w:cs="宋体" w:eastAsia="宋体" w:hint="default"/>
                            <w:spacing w:val="-77"/>
                            <w:sz w:val="21"/>
                            <w:szCs w:val="21"/>
                          </w:rPr>
                          <w:t> </w:t>
                        </w:r>
                        <w:r>
                          <w:rPr>
                            <w:rFonts w:ascii="宋体" w:hAnsi="宋体" w:cs="宋体" w:eastAsia="宋体" w:hint="default"/>
                            <w:spacing w:val="11"/>
                            <w:sz w:val="21"/>
                            <w:szCs w:val="21"/>
                          </w:rPr>
                          <w:t>股比</w:t>
                        </w:r>
                        <w:r>
                          <w:rPr>
                            <w:rFonts w:ascii="宋体" w:hAnsi="宋体" w:cs="宋体" w:eastAsia="宋体" w:hint="default"/>
                            <w:spacing w:val="-77"/>
                            <w:sz w:val="21"/>
                            <w:szCs w:val="21"/>
                          </w:rPr>
                          <w:t> </w:t>
                        </w:r>
                        <w:r>
                          <w:rPr>
                            <w:rFonts w:ascii="宋体" w:hAnsi="宋体" w:cs="宋体" w:eastAsia="宋体" w:hint="default"/>
                            <w:sz w:val="21"/>
                            <w:szCs w:val="21"/>
                          </w:rPr>
                          <w:t>例</w:t>
                        </w:r>
                        <w:r>
                          <w:rPr>
                            <w:rFonts w:ascii="宋体" w:hAnsi="宋体" w:cs="宋体" w:eastAsia="宋体" w:hint="default"/>
                            <w:w w:val="100"/>
                            <w:sz w:val="21"/>
                            <w:szCs w:val="21"/>
                          </w:rPr>
                          <w:t> </w:t>
                        </w:r>
                        <w:r>
                          <w:rPr>
                            <w:rFonts w:ascii="宋体" w:hAnsi="宋体" w:cs="宋体" w:eastAsia="宋体" w:hint="default"/>
                            <w:sz w:val="21"/>
                            <w:szCs w:val="21"/>
                          </w:rPr>
                          <w:t>(%)</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73" w:lineRule="auto" w:before="28"/>
                          <w:ind w:left="103" w:right="99"/>
                          <w:jc w:val="left"/>
                          <w:rPr>
                            <w:rFonts w:ascii="宋体" w:hAnsi="宋体" w:cs="宋体" w:eastAsia="宋体" w:hint="default"/>
                            <w:sz w:val="21"/>
                            <w:szCs w:val="21"/>
                          </w:rPr>
                        </w:pPr>
                        <w:r>
                          <w:rPr>
                            <w:rFonts w:ascii="宋体" w:hAnsi="宋体" w:cs="宋体" w:eastAsia="宋体" w:hint="default"/>
                            <w:sz w:val="21"/>
                            <w:szCs w:val="21"/>
                          </w:rPr>
                          <w:t>表决权比例</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w:t>
                        </w:r>
                      </w:p>
                    </w:tc>
                    <w:tc>
                      <w:tcPr>
                        <w:tcW w:w="2043"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715" w:hRule="exact"/>
                    </w:trPr>
                    <w:tc>
                      <w:tcPr>
                        <w:tcW w:w="3562"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上海天玑信息技术服务有限公司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71" w:lineRule="auto" w:before="32"/>
                          <w:ind w:left="103" w:right="99"/>
                          <w:jc w:val="left"/>
                          <w:rPr>
                            <w:rFonts w:ascii="宋体" w:hAnsi="宋体" w:cs="宋体" w:eastAsia="宋体" w:hint="default"/>
                            <w:sz w:val="21"/>
                            <w:szCs w:val="21"/>
                          </w:rPr>
                        </w:pPr>
                        <w:r>
                          <w:rPr>
                            <w:rFonts w:ascii="宋体" w:hAnsi="宋体" w:cs="宋体" w:eastAsia="宋体" w:hint="default"/>
                            <w:sz w:val="21"/>
                            <w:szCs w:val="21"/>
                          </w:rPr>
                          <w:t>全 资</w:t>
                        </w:r>
                        <w:r>
                          <w:rPr>
                            <w:rFonts w:ascii="宋体" w:hAnsi="宋体" w:cs="宋体" w:eastAsia="宋体" w:hint="default"/>
                            <w:spacing w:val="-62"/>
                            <w:sz w:val="21"/>
                            <w:szCs w:val="21"/>
                          </w:rPr>
                          <w:t> </w:t>
                        </w:r>
                        <w:r>
                          <w:rPr>
                            <w:rFonts w:ascii="宋体" w:hAnsi="宋体" w:cs="宋体" w:eastAsia="宋体" w:hint="default"/>
                            <w:sz w:val="21"/>
                            <w:szCs w:val="21"/>
                          </w:rPr>
                          <w:t>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71" w:lineRule="auto" w:before="32"/>
                          <w:ind w:left="103" w:right="99"/>
                          <w:jc w:val="left"/>
                          <w:rPr>
                            <w:rFonts w:ascii="宋体" w:hAnsi="宋体" w:cs="宋体" w:eastAsia="宋体" w:hint="default"/>
                            <w:sz w:val="21"/>
                            <w:szCs w:val="21"/>
                          </w:rPr>
                        </w:pPr>
                        <w:r>
                          <w:rPr>
                            <w:rFonts w:ascii="宋体" w:hAnsi="宋体" w:cs="宋体" w:eastAsia="宋体" w:hint="default"/>
                            <w:sz w:val="21"/>
                            <w:szCs w:val="21"/>
                          </w:rPr>
                          <w:t>有限公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司</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上海</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姜蓓蓓</w:t>
                        </w:r>
                      </w:p>
                    </w:tc>
                    <w:tc>
                      <w:tcPr>
                        <w:tcW w:w="850" w:type="dxa"/>
                        <w:tcBorders>
                          <w:top w:val="nil" w:sz="6" w:space="0" w:color="auto"/>
                          <w:left w:val="single" w:sz="4" w:space="0" w:color="000000"/>
                          <w:bottom w:val="nil" w:sz="6" w:space="0" w:color="auto"/>
                          <w:right w:val="single" w:sz="4" w:space="0" w:color="000000"/>
                        </w:tcBorders>
                      </w:tcPr>
                      <w:p>
                        <w:pPr>
                          <w:pStyle w:val="TableParagraph"/>
                          <w:tabs>
                            <w:tab w:pos="528" w:val="left" w:leader="none"/>
                          </w:tabs>
                          <w:spacing w:line="271" w:lineRule="auto" w:before="32"/>
                          <w:ind w:left="103" w:right="98"/>
                          <w:jc w:val="left"/>
                          <w:rPr>
                            <w:rFonts w:ascii="宋体" w:hAnsi="宋体" w:cs="宋体" w:eastAsia="宋体" w:hint="default"/>
                            <w:sz w:val="21"/>
                            <w:szCs w:val="21"/>
                          </w:rPr>
                        </w:pPr>
                        <w:r>
                          <w:rPr>
                            <w:rFonts w:ascii="宋体" w:hAnsi="宋体" w:cs="宋体" w:eastAsia="宋体" w:hint="default"/>
                            <w:sz w:val="21"/>
                            <w:szCs w:val="21"/>
                          </w:rPr>
                          <w:t>IT</w:t>
                          <w:tab/>
                        </w: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500.00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2043"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66938016-4</w:t>
                        </w:r>
                      </w:p>
                    </w:tc>
                  </w:tr>
                  <w:tr>
                    <w:trPr>
                      <w:trHeight w:val="617" w:hRule="exact"/>
                    </w:trPr>
                    <w:tc>
                      <w:tcPr>
                        <w:tcW w:w="3562" w:type="dxa"/>
                        <w:tcBorders>
                          <w:top w:val="nil" w:sz="6" w:space="0" w:color="auto"/>
                          <w:left w:val="nil" w:sz="6" w:space="0" w:color="auto"/>
                          <w:bottom w:val="nil" w:sz="6" w:space="0" w:color="auto"/>
                          <w:right w:val="single" w:sz="4" w:space="0" w:color="000000"/>
                        </w:tcBorders>
                      </w:tcPr>
                      <w:p>
                        <w:pPr>
                          <w:pStyle w:val="TableParagraph"/>
                          <w:tabs>
                            <w:tab w:pos="568" w:val="left" w:leader="none"/>
                            <w:tab w:pos="1014" w:val="left" w:leader="none"/>
                            <w:tab w:pos="1461" w:val="left" w:leader="none"/>
                            <w:tab w:pos="1907" w:val="left" w:leader="none"/>
                            <w:tab w:pos="2351" w:val="left" w:leader="none"/>
                            <w:tab w:pos="2797" w:val="left" w:leader="none"/>
                            <w:tab w:pos="3243" w:val="left" w:leader="none"/>
                          </w:tabs>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极</w:t>
                          <w:tab/>
                          <w:t>品</w:t>
                          <w:tab/>
                          <w:t>数</w:t>
                          <w:tab/>
                          <w:t>据</w:t>
                          <w:tab/>
                          <w:t>系</w:t>
                          <w:tab/>
                          <w:t>统</w:t>
                          <w:tab/>
                          <w:t>公</w:t>
                          <w:tab/>
                          <w:t>司</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TopDataSystemsInc.</w:t>
                        </w:r>
                        <w:r>
                          <w:rPr>
                            <w:rFonts w:ascii="宋体" w:hAnsi="宋体" w:cs="宋体" w:eastAsia="宋体" w:hint="default"/>
                            <w:sz w:val="21"/>
                            <w:szCs w:val="21"/>
                          </w:rPr>
                          <w:t>）</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73" w:lineRule="auto" w:before="31"/>
                          <w:ind w:left="103" w:right="99"/>
                          <w:jc w:val="left"/>
                          <w:rPr>
                            <w:rFonts w:ascii="宋体" w:hAnsi="宋体" w:cs="宋体" w:eastAsia="宋体" w:hint="default"/>
                            <w:sz w:val="21"/>
                            <w:szCs w:val="21"/>
                          </w:rPr>
                        </w:pPr>
                        <w:r>
                          <w:rPr>
                            <w:rFonts w:ascii="宋体" w:hAnsi="宋体" w:cs="宋体" w:eastAsia="宋体" w:hint="default"/>
                            <w:sz w:val="21"/>
                            <w:szCs w:val="21"/>
                          </w:rPr>
                          <w:t>全 资</w:t>
                        </w:r>
                        <w:r>
                          <w:rPr>
                            <w:rFonts w:ascii="宋体" w:hAnsi="宋体" w:cs="宋体" w:eastAsia="宋体" w:hint="default"/>
                            <w:spacing w:val="-62"/>
                            <w:sz w:val="21"/>
                            <w:szCs w:val="21"/>
                          </w:rPr>
                          <w:t> </w:t>
                        </w:r>
                        <w:r>
                          <w:rPr>
                            <w:rFonts w:ascii="宋体" w:hAnsi="宋体" w:cs="宋体" w:eastAsia="宋体" w:hint="default"/>
                            <w:sz w:val="21"/>
                            <w:szCs w:val="21"/>
                          </w:rPr>
                          <w:t>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73" w:lineRule="auto" w:before="31"/>
                          <w:ind w:left="103" w:right="99"/>
                          <w:jc w:val="left"/>
                          <w:rPr>
                            <w:rFonts w:ascii="宋体" w:hAnsi="宋体" w:cs="宋体" w:eastAsia="宋体" w:hint="default"/>
                            <w:sz w:val="21"/>
                            <w:szCs w:val="21"/>
                          </w:rPr>
                        </w:pPr>
                        <w:r>
                          <w:rPr>
                            <w:rFonts w:ascii="宋体" w:hAnsi="宋体" w:cs="宋体" w:eastAsia="宋体" w:hint="default"/>
                            <w:sz w:val="21"/>
                            <w:szCs w:val="21"/>
                          </w:rPr>
                          <w:t>有限公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司</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美国</w:t>
                        </w:r>
                      </w:p>
                    </w:tc>
                    <w:tc>
                      <w:tcPr>
                        <w:tcW w:w="1135"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Style w:val="TableParagraph"/>
                          <w:tabs>
                            <w:tab w:pos="528" w:val="left" w:leader="none"/>
                          </w:tabs>
                          <w:spacing w:line="273" w:lineRule="auto" w:before="31"/>
                          <w:ind w:left="103" w:right="98"/>
                          <w:jc w:val="left"/>
                          <w:rPr>
                            <w:rFonts w:ascii="宋体" w:hAnsi="宋体" w:cs="宋体" w:eastAsia="宋体" w:hint="default"/>
                            <w:sz w:val="21"/>
                            <w:szCs w:val="21"/>
                          </w:rPr>
                        </w:pPr>
                        <w:r>
                          <w:rPr>
                            <w:rFonts w:ascii="宋体" w:hAnsi="宋体" w:cs="宋体" w:eastAsia="宋体" w:hint="default"/>
                            <w:sz w:val="21"/>
                            <w:szCs w:val="21"/>
                          </w:rPr>
                          <w:t>IT</w:t>
                          <w:tab/>
                        </w: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73" w:lineRule="auto" w:before="31"/>
                          <w:ind w:left="103" w:right="103"/>
                          <w:jc w:val="left"/>
                          <w:rPr>
                            <w:rFonts w:ascii="宋体" w:hAnsi="宋体" w:cs="宋体" w:eastAsia="宋体" w:hint="default"/>
                            <w:sz w:val="21"/>
                            <w:szCs w:val="21"/>
                          </w:rPr>
                        </w:pPr>
                        <w:r>
                          <w:rPr>
                            <w:rFonts w:ascii="宋体"/>
                            <w:sz w:val="21"/>
                          </w:rPr>
                          <w:t>US$50.</w:t>
                        </w:r>
                        <w:r>
                          <w:rPr>
                            <w:rFonts w:ascii="宋体"/>
                            <w:spacing w:val="-102"/>
                            <w:sz w:val="21"/>
                          </w:rPr>
                          <w:t> </w:t>
                        </w:r>
                        <w:r>
                          <w:rPr>
                            <w:rFonts w:ascii="宋体"/>
                            <w:sz w:val="21"/>
                          </w:rPr>
                          <w:t>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2043" w:type="dxa"/>
                        <w:tcBorders>
                          <w:top w:val="nil" w:sz="6" w:space="0" w:color="auto"/>
                          <w:left w:val="single" w:sz="4" w:space="0" w:color="000000"/>
                          <w:bottom w:val="nil" w:sz="6" w:space="0" w:color="auto"/>
                          <w:right w:val="nil" w:sz="6" w:space="0" w:color="auto"/>
                        </w:tcBorders>
                      </w:tcPr>
                      <w:p>
                        <w:pPr/>
                      </w:p>
                    </w:tc>
                  </w:tr>
                  <w:tr>
                    <w:trPr>
                      <w:trHeight w:val="810" w:hRule="exact"/>
                    </w:trPr>
                    <w:tc>
                      <w:tcPr>
                        <w:tcW w:w="356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上海力克数码科技有限公司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71" w:lineRule="auto" w:before="129"/>
                          <w:ind w:left="103" w:right="99"/>
                          <w:jc w:val="left"/>
                          <w:rPr>
                            <w:rFonts w:ascii="宋体" w:hAnsi="宋体" w:cs="宋体" w:eastAsia="宋体" w:hint="default"/>
                            <w:sz w:val="21"/>
                            <w:szCs w:val="21"/>
                          </w:rPr>
                        </w:pPr>
                        <w:r>
                          <w:rPr>
                            <w:rFonts w:ascii="宋体" w:hAnsi="宋体" w:cs="宋体" w:eastAsia="宋体" w:hint="default"/>
                            <w:sz w:val="21"/>
                            <w:szCs w:val="21"/>
                          </w:rPr>
                          <w:t>全 资</w:t>
                        </w:r>
                        <w:r>
                          <w:rPr>
                            <w:rFonts w:ascii="宋体" w:hAnsi="宋体" w:cs="宋体" w:eastAsia="宋体" w:hint="default"/>
                            <w:spacing w:val="-62"/>
                            <w:sz w:val="21"/>
                            <w:szCs w:val="21"/>
                          </w:rPr>
                          <w:t> </w:t>
                        </w:r>
                        <w:r>
                          <w:rPr>
                            <w:rFonts w:ascii="宋体" w:hAnsi="宋体" w:cs="宋体" w:eastAsia="宋体" w:hint="default"/>
                            <w:sz w:val="21"/>
                            <w:szCs w:val="21"/>
                          </w:rPr>
                          <w:t>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71" w:lineRule="auto" w:before="129"/>
                          <w:ind w:left="103" w:right="99"/>
                          <w:jc w:val="left"/>
                          <w:rPr>
                            <w:rFonts w:ascii="宋体" w:hAnsi="宋体" w:cs="宋体" w:eastAsia="宋体" w:hint="default"/>
                            <w:sz w:val="21"/>
                            <w:szCs w:val="21"/>
                          </w:rPr>
                        </w:pPr>
                        <w:r>
                          <w:rPr>
                            <w:rFonts w:ascii="宋体" w:hAnsi="宋体" w:cs="宋体" w:eastAsia="宋体" w:hint="default"/>
                            <w:sz w:val="21"/>
                            <w:szCs w:val="21"/>
                          </w:rPr>
                          <w:t>有限公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司</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上海</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赵永齐</w:t>
                        </w:r>
                      </w:p>
                    </w:tc>
                    <w:tc>
                      <w:tcPr>
                        <w:tcW w:w="850" w:type="dxa"/>
                        <w:tcBorders>
                          <w:top w:val="nil" w:sz="6" w:space="0" w:color="auto"/>
                          <w:left w:val="single" w:sz="4" w:space="0" w:color="000000"/>
                          <w:bottom w:val="nil" w:sz="6" w:space="0" w:color="auto"/>
                          <w:right w:val="single" w:sz="4" w:space="0" w:color="000000"/>
                        </w:tcBorders>
                      </w:tcPr>
                      <w:p>
                        <w:pPr>
                          <w:pStyle w:val="TableParagraph"/>
                          <w:tabs>
                            <w:tab w:pos="528" w:val="left" w:leader="none"/>
                          </w:tabs>
                          <w:spacing w:line="271" w:lineRule="auto" w:before="129"/>
                          <w:ind w:left="103" w:right="98"/>
                          <w:jc w:val="left"/>
                          <w:rPr>
                            <w:rFonts w:ascii="宋体" w:hAnsi="宋体" w:cs="宋体" w:eastAsia="宋体" w:hint="default"/>
                            <w:sz w:val="21"/>
                            <w:szCs w:val="21"/>
                          </w:rPr>
                        </w:pPr>
                        <w:r>
                          <w:rPr>
                            <w:rFonts w:ascii="宋体" w:hAnsi="宋体" w:cs="宋体" w:eastAsia="宋体" w:hint="default"/>
                            <w:sz w:val="21"/>
                            <w:szCs w:val="21"/>
                          </w:rPr>
                          <w:t>IT</w:t>
                          <w:tab/>
                        </w: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103" w:right="0"/>
                          <w:jc w:val="left"/>
                          <w:rPr>
                            <w:rFonts w:ascii="宋体" w:hAnsi="宋体" w:cs="宋体" w:eastAsia="宋体" w:hint="default"/>
                            <w:sz w:val="21"/>
                            <w:szCs w:val="21"/>
                          </w:rPr>
                        </w:pPr>
                        <w:r>
                          <w:rPr>
                            <w:rFonts w:ascii="宋体"/>
                            <w:sz w:val="21"/>
                          </w:rPr>
                          <w:t>1,500.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2043"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sz w:val="21"/>
                          </w:rPr>
                          <w:t>68879818-7</w:t>
                        </w:r>
                      </w:p>
                    </w:tc>
                  </w:tr>
                  <w:tr>
                    <w:trPr>
                      <w:trHeight w:val="715" w:hRule="exact"/>
                    </w:trPr>
                    <w:tc>
                      <w:tcPr>
                        <w:tcW w:w="3562"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极品数据系统（香港）有限公司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73" w:lineRule="auto" w:before="32"/>
                          <w:ind w:left="103" w:right="99"/>
                          <w:jc w:val="left"/>
                          <w:rPr>
                            <w:rFonts w:ascii="宋体" w:hAnsi="宋体" w:cs="宋体" w:eastAsia="宋体" w:hint="default"/>
                            <w:sz w:val="21"/>
                            <w:szCs w:val="21"/>
                          </w:rPr>
                        </w:pPr>
                        <w:r>
                          <w:rPr>
                            <w:rFonts w:ascii="宋体" w:hAnsi="宋体" w:cs="宋体" w:eastAsia="宋体" w:hint="default"/>
                            <w:sz w:val="21"/>
                            <w:szCs w:val="21"/>
                          </w:rPr>
                          <w:t>全 资</w:t>
                        </w:r>
                        <w:r>
                          <w:rPr>
                            <w:rFonts w:ascii="宋体" w:hAnsi="宋体" w:cs="宋体" w:eastAsia="宋体" w:hint="default"/>
                            <w:spacing w:val="-62"/>
                            <w:sz w:val="21"/>
                            <w:szCs w:val="21"/>
                          </w:rPr>
                          <w:t> </w:t>
                        </w:r>
                        <w:r>
                          <w:rPr>
                            <w:rFonts w:ascii="宋体" w:hAnsi="宋体" w:cs="宋体" w:eastAsia="宋体" w:hint="default"/>
                            <w:sz w:val="21"/>
                            <w:szCs w:val="21"/>
                          </w:rPr>
                          <w:t>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73" w:lineRule="auto" w:before="32"/>
                          <w:ind w:left="103" w:right="99"/>
                          <w:jc w:val="left"/>
                          <w:rPr>
                            <w:rFonts w:ascii="宋体" w:hAnsi="宋体" w:cs="宋体" w:eastAsia="宋体" w:hint="default"/>
                            <w:sz w:val="21"/>
                            <w:szCs w:val="21"/>
                          </w:rPr>
                        </w:pPr>
                        <w:r>
                          <w:rPr>
                            <w:rFonts w:ascii="宋体" w:hAnsi="宋体" w:cs="宋体" w:eastAsia="宋体" w:hint="default"/>
                            <w:sz w:val="21"/>
                            <w:szCs w:val="21"/>
                          </w:rPr>
                          <w:t>有限公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司</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香港</w:t>
                        </w:r>
                      </w:p>
                    </w:tc>
                    <w:tc>
                      <w:tcPr>
                        <w:tcW w:w="1135"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Style w:val="TableParagraph"/>
                          <w:tabs>
                            <w:tab w:pos="528" w:val="left" w:leader="none"/>
                          </w:tabs>
                          <w:spacing w:line="273" w:lineRule="auto" w:before="32"/>
                          <w:ind w:left="103" w:right="98"/>
                          <w:jc w:val="left"/>
                          <w:rPr>
                            <w:rFonts w:ascii="宋体" w:hAnsi="宋体" w:cs="宋体" w:eastAsia="宋体" w:hint="default"/>
                            <w:sz w:val="21"/>
                            <w:szCs w:val="21"/>
                          </w:rPr>
                        </w:pPr>
                        <w:r>
                          <w:rPr>
                            <w:rFonts w:ascii="宋体" w:hAnsi="宋体" w:cs="宋体" w:eastAsia="宋体" w:hint="default"/>
                            <w:sz w:val="21"/>
                            <w:szCs w:val="21"/>
                          </w:rPr>
                          <w:t>IT</w:t>
                          <w:tab/>
                        </w: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73" w:lineRule="auto" w:before="32"/>
                          <w:ind w:left="103" w:right="103"/>
                          <w:jc w:val="left"/>
                          <w:rPr>
                            <w:rFonts w:ascii="宋体" w:hAnsi="宋体" w:cs="宋体" w:eastAsia="宋体" w:hint="default"/>
                            <w:sz w:val="21"/>
                            <w:szCs w:val="21"/>
                          </w:rPr>
                        </w:pPr>
                        <w:r>
                          <w:rPr>
                            <w:rFonts w:ascii="宋体"/>
                            <w:sz w:val="21"/>
                          </w:rPr>
                          <w:t>US$20.</w:t>
                        </w:r>
                        <w:r>
                          <w:rPr>
                            <w:rFonts w:ascii="宋体"/>
                            <w:spacing w:val="-102"/>
                            <w:sz w:val="21"/>
                          </w:rPr>
                          <w:t> </w:t>
                        </w:r>
                        <w:r>
                          <w:rPr>
                            <w:rFonts w:ascii="宋体"/>
                            <w:sz w:val="21"/>
                          </w:rPr>
                          <w:t>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2043" w:type="dxa"/>
                        <w:tcBorders>
                          <w:top w:val="nil" w:sz="6" w:space="0" w:color="auto"/>
                          <w:left w:val="single" w:sz="4" w:space="0" w:color="000000"/>
                          <w:bottom w:val="nil" w:sz="6" w:space="0" w:color="auto"/>
                          <w:right w:val="nil" w:sz="6" w:space="0" w:color="auto"/>
                        </w:tcBorders>
                      </w:tcPr>
                      <w:p>
                        <w:pPr/>
                      </w:p>
                    </w:tc>
                  </w:tr>
                  <w:tr>
                    <w:trPr>
                      <w:trHeight w:val="722" w:hRule="exact"/>
                    </w:trPr>
                    <w:tc>
                      <w:tcPr>
                        <w:tcW w:w="3562" w:type="dxa"/>
                        <w:tcBorders>
                          <w:top w:val="nil" w:sz="6" w:space="0" w:color="auto"/>
                          <w:left w:val="nil" w:sz="6" w:space="0" w:color="auto"/>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上海领卓企业管理咨询有限公司</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71" w:lineRule="auto" w:before="32"/>
                          <w:ind w:left="103" w:right="99"/>
                          <w:jc w:val="left"/>
                          <w:rPr>
                            <w:rFonts w:ascii="宋体" w:hAnsi="宋体" w:cs="宋体" w:eastAsia="宋体" w:hint="default"/>
                            <w:sz w:val="21"/>
                            <w:szCs w:val="21"/>
                          </w:rPr>
                        </w:pPr>
                        <w:r>
                          <w:rPr>
                            <w:rFonts w:ascii="宋体" w:hAnsi="宋体" w:cs="宋体" w:eastAsia="宋体" w:hint="default"/>
                            <w:sz w:val="21"/>
                            <w:szCs w:val="21"/>
                          </w:rPr>
                          <w:t>全 资</w:t>
                        </w:r>
                        <w:r>
                          <w:rPr>
                            <w:rFonts w:ascii="宋体" w:hAnsi="宋体" w:cs="宋体" w:eastAsia="宋体" w:hint="default"/>
                            <w:spacing w:val="-62"/>
                            <w:sz w:val="21"/>
                            <w:szCs w:val="21"/>
                          </w:rPr>
                          <w:t> </w:t>
                        </w:r>
                        <w:r>
                          <w:rPr>
                            <w:rFonts w:ascii="宋体" w:hAnsi="宋体" w:cs="宋体" w:eastAsia="宋体" w:hint="default"/>
                            <w:sz w:val="21"/>
                            <w:szCs w:val="21"/>
                          </w:rPr>
                          <w:t>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71" w:lineRule="auto" w:before="32"/>
                          <w:ind w:left="103" w:right="99"/>
                          <w:jc w:val="left"/>
                          <w:rPr>
                            <w:rFonts w:ascii="宋体" w:hAnsi="宋体" w:cs="宋体" w:eastAsia="宋体" w:hint="default"/>
                            <w:sz w:val="21"/>
                            <w:szCs w:val="21"/>
                          </w:rPr>
                        </w:pPr>
                        <w:r>
                          <w:rPr>
                            <w:rFonts w:ascii="宋体" w:hAnsi="宋体" w:cs="宋体" w:eastAsia="宋体" w:hint="default"/>
                            <w:sz w:val="21"/>
                            <w:szCs w:val="21"/>
                          </w:rPr>
                          <w:t>有限公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司</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上海</w:t>
                        </w:r>
                      </w:p>
                    </w:tc>
                    <w:tc>
                      <w:tcPr>
                        <w:tcW w:w="11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梁晟</w:t>
                        </w:r>
                      </w:p>
                    </w:tc>
                    <w:tc>
                      <w:tcPr>
                        <w:tcW w:w="850" w:type="dxa"/>
                        <w:tcBorders>
                          <w:top w:val="nil" w:sz="6" w:space="0" w:color="auto"/>
                          <w:left w:val="single" w:sz="4" w:space="0" w:color="000000"/>
                          <w:bottom w:val="single" w:sz="12" w:space="0" w:color="000000"/>
                          <w:right w:val="single" w:sz="4" w:space="0" w:color="000000"/>
                        </w:tcBorders>
                      </w:tcPr>
                      <w:p>
                        <w:pPr>
                          <w:pStyle w:val="TableParagraph"/>
                          <w:tabs>
                            <w:tab w:pos="528" w:val="left" w:leader="none"/>
                          </w:tabs>
                          <w:spacing w:line="271" w:lineRule="auto" w:before="32"/>
                          <w:ind w:left="103" w:right="98"/>
                          <w:jc w:val="left"/>
                          <w:rPr>
                            <w:rFonts w:ascii="宋体" w:hAnsi="宋体" w:cs="宋体" w:eastAsia="宋体" w:hint="default"/>
                            <w:sz w:val="21"/>
                            <w:szCs w:val="21"/>
                          </w:rPr>
                        </w:pPr>
                        <w:r>
                          <w:rPr>
                            <w:rFonts w:ascii="宋体" w:hAnsi="宋体" w:cs="宋体" w:eastAsia="宋体" w:hint="default"/>
                            <w:sz w:val="21"/>
                            <w:szCs w:val="21"/>
                          </w:rPr>
                          <w:t>IT</w:t>
                          <w:tab/>
                        </w: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业</w:t>
                        </w:r>
                      </w:p>
                    </w:tc>
                    <w:tc>
                      <w:tcPr>
                        <w:tcW w:w="8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200.00</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2043"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56193206-X</w:t>
                        </w:r>
                      </w:p>
                    </w:tc>
                  </w:tr>
                </w:tbl>
                <w:p>
                  <w:pPr/>
                </w:p>
              </w:txbxContent>
            </v:textbox>
            <w10:wrap type="none"/>
          </v:shape>
        </w:pict>
      </w:r>
      <w:r>
        <w:rPr/>
        <w:t>（金额单位：万元）</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tabs>
          <w:tab w:pos="1885" w:val="left" w:leader="none"/>
          <w:tab w:pos="2737" w:val="left" w:leader="none"/>
          <w:tab w:pos="3870" w:val="left" w:leader="none"/>
          <w:tab w:pos="5146" w:val="left" w:leader="none"/>
        </w:tabs>
        <w:spacing w:line="20" w:lineRule="exact"/>
        <w:ind w:left="1035"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29" name="image467.png" descr=""/>
            <wp:cNvGraphicFramePr>
              <a:graphicFrameLocks noChangeAspect="1"/>
            </wp:cNvGraphicFramePr>
            <a:graphic>
              <a:graphicData uri="http://schemas.openxmlformats.org/drawingml/2006/picture">
                <pic:pic>
                  <pic:nvPicPr>
                    <pic:cNvPr id="30" name="image467.png"/>
                    <pic:cNvPicPr/>
                  </pic:nvPicPr>
                  <pic:blipFill>
                    <a:blip r:embed="rId511"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31" name="image467.png" descr=""/>
            <wp:cNvGraphicFramePr>
              <a:graphicFrameLocks noChangeAspect="1"/>
            </wp:cNvGraphicFramePr>
            <a:graphic>
              <a:graphicData uri="http://schemas.openxmlformats.org/drawingml/2006/picture">
                <pic:pic>
                  <pic:nvPicPr>
                    <pic:cNvPr id="32" name="image467.png"/>
                    <pic:cNvPicPr/>
                  </pic:nvPicPr>
                  <pic:blipFill>
                    <a:blip r:embed="rId511"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33" name="image467.png" descr=""/>
            <wp:cNvGraphicFramePr>
              <a:graphicFrameLocks noChangeAspect="1"/>
            </wp:cNvGraphicFramePr>
            <a:graphic>
              <a:graphicData uri="http://schemas.openxmlformats.org/drawingml/2006/picture">
                <pic:pic>
                  <pic:nvPicPr>
                    <pic:cNvPr id="34" name="image467.png"/>
                    <pic:cNvPicPr/>
                  </pic:nvPicPr>
                  <pic:blipFill>
                    <a:blip r:embed="rId511"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35" name="image467.png" descr=""/>
            <wp:cNvGraphicFramePr>
              <a:graphicFrameLocks noChangeAspect="1"/>
            </wp:cNvGraphicFramePr>
            <a:graphic>
              <a:graphicData uri="http://schemas.openxmlformats.org/drawingml/2006/picture">
                <pic:pic>
                  <pic:nvPicPr>
                    <pic:cNvPr id="36" name="image467.png"/>
                    <pic:cNvPicPr/>
                  </pic:nvPicPr>
                  <pic:blipFill>
                    <a:blip r:embed="rId511"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37" name="image467.png" descr=""/>
            <wp:cNvGraphicFramePr>
              <a:graphicFrameLocks noChangeAspect="1"/>
            </wp:cNvGraphicFramePr>
            <a:graphic>
              <a:graphicData uri="http://schemas.openxmlformats.org/drawingml/2006/picture">
                <pic:pic>
                  <pic:nvPicPr>
                    <pic:cNvPr id="38" name="image467.png"/>
                    <pic:cNvPicPr/>
                  </pic:nvPicPr>
                  <pic:blipFill>
                    <a:blip r:embed="rId511"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8"/>
          <w:szCs w:val="18"/>
        </w:rPr>
      </w:pPr>
    </w:p>
    <w:p>
      <w:pPr>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144 </w:t>
      </w:r>
      <w:r>
        <w:rPr>
          <w:rFonts w:ascii="宋体" w:hAnsi="宋体" w:cs="宋体" w:eastAsia="宋体" w:hint="default"/>
          <w:sz w:val="18"/>
          <w:szCs w:val="18"/>
        </w:rPr>
        <w:t>页</w:t>
      </w:r>
    </w:p>
    <w:p>
      <w:pPr>
        <w:spacing w:after="0"/>
        <w:jc w:val="left"/>
        <w:rPr>
          <w:rFonts w:ascii="宋体" w:hAnsi="宋体" w:cs="宋体" w:eastAsia="宋体" w:hint="default"/>
          <w:sz w:val="18"/>
          <w:szCs w:val="18"/>
        </w:rPr>
        <w:sectPr>
          <w:type w:val="continuous"/>
          <w:pgSz w:w="16840" w:h="11910" w:orient="landscape"/>
          <w:pgMar w:top="1580" w:bottom="280" w:left="1300" w:right="1620"/>
          <w:cols w:num="2" w:equalWidth="0">
            <w:col w:w="6530" w:space="90"/>
            <w:col w:w="7300"/>
          </w:cols>
        </w:sectPr>
      </w:pPr>
    </w:p>
    <w:p>
      <w:pPr>
        <w:spacing w:line="240" w:lineRule="auto" w:before="3"/>
        <w:rPr>
          <w:rFonts w:ascii="宋体" w:hAnsi="宋体" w:cs="宋体" w:eastAsia="宋体" w:hint="default"/>
          <w:sz w:val="9"/>
          <w:szCs w:val="9"/>
        </w:rPr>
      </w:pPr>
    </w:p>
    <w:p>
      <w:pPr>
        <w:spacing w:line="441" w:lineRule="auto" w:before="36"/>
        <w:ind w:left="560" w:right="3171" w:hanging="42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20"/>
          <w:sz w:val="21"/>
          <w:szCs w:val="21"/>
        </w:rPr>
        <w:t> </w:t>
      </w:r>
      <w:r>
        <w:rPr>
          <w:rFonts w:ascii="宋体" w:hAnsi="宋体" w:cs="宋体" w:eastAsia="宋体" w:hint="default"/>
          <w:b/>
          <w:bCs/>
          <w:sz w:val="21"/>
          <w:szCs w:val="21"/>
        </w:rPr>
        <w:t>本企业的合营和联营企业情况</w:t>
      </w:r>
      <w:r>
        <w:rPr>
          <w:rFonts w:ascii="宋体" w:hAnsi="宋体" w:cs="宋体" w:eastAsia="宋体" w:hint="default"/>
          <w:b/>
          <w:bCs/>
          <w:w w:val="100"/>
          <w:sz w:val="21"/>
          <w:szCs w:val="21"/>
        </w:rPr>
        <w:t> </w:t>
      </w:r>
      <w:r>
        <w:rPr>
          <w:rFonts w:ascii="宋体" w:hAnsi="宋体" w:cs="宋体" w:eastAsia="宋体" w:hint="default"/>
          <w:spacing w:val="-2"/>
          <w:sz w:val="21"/>
          <w:szCs w:val="21"/>
        </w:rPr>
        <w:t>本年度，公司不存在合营和联营企业。</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spacing w:line="441" w:lineRule="auto" w:before="0"/>
        <w:ind w:left="560" w:right="3171" w:hanging="42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20"/>
          <w:sz w:val="21"/>
          <w:szCs w:val="21"/>
        </w:rPr>
        <w:t> </w:t>
      </w:r>
      <w:r>
        <w:rPr>
          <w:rFonts w:ascii="宋体" w:hAnsi="宋体" w:cs="宋体" w:eastAsia="宋体" w:hint="default"/>
          <w:b/>
          <w:bCs/>
          <w:sz w:val="21"/>
          <w:szCs w:val="21"/>
        </w:rPr>
        <w:t>本企业的其他关联方情况</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本年度，公司不存在需披露的其他关联方情况。</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spacing w:line="441" w:lineRule="auto" w:before="0"/>
        <w:ind w:left="560" w:right="0" w:hanging="42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20"/>
          <w:sz w:val="21"/>
          <w:szCs w:val="21"/>
        </w:rPr>
        <w:t> </w:t>
      </w:r>
      <w:r>
        <w:rPr>
          <w:rFonts w:ascii="宋体" w:hAnsi="宋体" w:cs="宋体" w:eastAsia="宋体" w:hint="default"/>
          <w:b/>
          <w:bCs/>
          <w:sz w:val="21"/>
          <w:szCs w:val="21"/>
        </w:rPr>
        <w:t>关联方交易</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4"/>
          <w:w w:val="100"/>
          <w:sz w:val="21"/>
          <w:szCs w:val="21"/>
        </w:rPr>
        <w:t>存在控制关系且已纳入本公司合并会计报表范围的子公司，其相互间交易及母子公司交</w:t>
      </w:r>
    </w:p>
    <w:p>
      <w:pPr>
        <w:pStyle w:val="BodyText"/>
        <w:spacing w:line="240" w:lineRule="auto" w:before="17"/>
        <w:ind w:left="140" w:right="0"/>
        <w:jc w:val="left"/>
      </w:pPr>
      <w:r>
        <w:rPr/>
        <w:t>易已作抵销。</w:t>
      </w:r>
    </w:p>
    <w:p>
      <w:pPr>
        <w:spacing w:line="240" w:lineRule="auto" w:before="12"/>
        <w:rPr>
          <w:rFonts w:ascii="宋体" w:hAnsi="宋体" w:cs="宋体" w:eastAsia="宋体" w:hint="default"/>
          <w:sz w:val="17"/>
          <w:szCs w:val="17"/>
        </w:rPr>
      </w:pPr>
    </w:p>
    <w:p>
      <w:pPr>
        <w:pStyle w:val="BodyText"/>
        <w:spacing w:line="240" w:lineRule="auto"/>
        <w:ind w:left="560" w:right="0"/>
        <w:jc w:val="left"/>
      </w:pPr>
      <w:r>
        <w:rPr/>
        <w:t>本年度，公司不存在需披露的关联方交易。</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spacing w:line="669" w:lineRule="auto" w:before="0"/>
        <w:ind w:left="140" w:right="3878" w:firstLine="0"/>
        <w:jc w:val="left"/>
        <w:rPr>
          <w:rFonts w:ascii="宋体" w:hAnsi="宋体" w:cs="宋体" w:eastAsia="宋体" w:hint="default"/>
          <w:sz w:val="21"/>
          <w:szCs w:val="21"/>
        </w:rPr>
      </w:pPr>
      <w:r>
        <w:rPr>
          <w:rFonts w:ascii="宋体" w:hAnsi="宋体" w:cs="宋体" w:eastAsia="宋体" w:hint="default"/>
          <w:b/>
          <w:bCs/>
          <w:sz w:val="21"/>
          <w:szCs w:val="21"/>
        </w:rPr>
        <w:t>七、</w:t>
      </w:r>
      <w:r>
        <w:rPr>
          <w:rFonts w:ascii="宋体" w:hAnsi="宋体" w:cs="宋体" w:eastAsia="宋体" w:hint="default"/>
          <w:b/>
          <w:bCs/>
          <w:spacing w:val="-3"/>
          <w:sz w:val="21"/>
          <w:szCs w:val="21"/>
        </w:rPr>
        <w:t> </w:t>
      </w:r>
      <w:r>
        <w:rPr>
          <w:rFonts w:ascii="宋体" w:hAnsi="宋体" w:cs="宋体" w:eastAsia="宋体" w:hint="default"/>
          <w:b/>
          <w:bCs/>
          <w:sz w:val="21"/>
          <w:szCs w:val="21"/>
        </w:rPr>
        <w:t>股份支付</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本年度，公司不存在股份支付事项。</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spacing w:line="669" w:lineRule="auto" w:before="0"/>
        <w:ind w:left="140" w:right="3171" w:firstLine="0"/>
        <w:jc w:val="left"/>
        <w:rPr>
          <w:rFonts w:ascii="宋体" w:hAnsi="宋体" w:cs="宋体" w:eastAsia="宋体" w:hint="default"/>
          <w:sz w:val="21"/>
          <w:szCs w:val="21"/>
        </w:rPr>
      </w:pPr>
      <w:r>
        <w:rPr>
          <w:rFonts w:ascii="宋体" w:hAnsi="宋体" w:cs="宋体" w:eastAsia="宋体" w:hint="default"/>
          <w:b/>
          <w:bCs/>
          <w:sz w:val="21"/>
          <w:szCs w:val="21"/>
        </w:rPr>
        <w:t>八、</w:t>
      </w:r>
      <w:r>
        <w:rPr>
          <w:rFonts w:ascii="宋体" w:hAnsi="宋体" w:cs="宋体" w:eastAsia="宋体" w:hint="default"/>
          <w:b/>
          <w:bCs/>
          <w:spacing w:val="-3"/>
          <w:sz w:val="21"/>
          <w:szCs w:val="21"/>
        </w:rPr>
        <w:t> </w:t>
      </w:r>
      <w:r>
        <w:rPr>
          <w:rFonts w:ascii="宋体" w:hAnsi="宋体" w:cs="宋体" w:eastAsia="宋体" w:hint="default"/>
          <w:b/>
          <w:bCs/>
          <w:sz w:val="21"/>
          <w:szCs w:val="21"/>
        </w:rPr>
        <w:t>或有事项</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截至年末，公司不存在需披露的或有事项。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8"/>
          <w:szCs w:val="28"/>
        </w:rPr>
      </w:pPr>
    </w:p>
    <w:p>
      <w:pPr>
        <w:pStyle w:val="Heading3"/>
        <w:spacing w:line="240" w:lineRule="auto"/>
        <w:ind w:right="0"/>
        <w:jc w:val="left"/>
        <w:rPr>
          <w:b w:val="0"/>
          <w:bCs w:val="0"/>
        </w:rPr>
      </w:pPr>
      <w:r>
        <w:rPr/>
        <w:t>九、</w:t>
      </w:r>
      <w:r>
        <w:rPr>
          <w:spacing w:val="-1"/>
        </w:rPr>
        <w:t> </w:t>
      </w:r>
      <w:r>
        <w:rPr/>
        <w:t>承诺事项</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pStyle w:val="BodyText"/>
        <w:spacing w:line="240" w:lineRule="auto"/>
        <w:ind w:left="560" w:right="0"/>
        <w:jc w:val="left"/>
      </w:pPr>
      <w:r>
        <w:rPr/>
        <w:t>其他重大财务承诺事项</w:t>
      </w:r>
    </w:p>
    <w:p>
      <w:pPr>
        <w:spacing w:line="240" w:lineRule="auto" w:before="12"/>
        <w:rPr>
          <w:rFonts w:ascii="宋体" w:hAnsi="宋体" w:cs="宋体" w:eastAsia="宋体" w:hint="default"/>
          <w:sz w:val="17"/>
          <w:szCs w:val="17"/>
        </w:rPr>
      </w:pPr>
    </w:p>
    <w:p>
      <w:pPr>
        <w:pStyle w:val="Heading3"/>
        <w:spacing w:line="240" w:lineRule="auto"/>
        <w:ind w:right="0"/>
        <w:jc w:val="left"/>
        <w:rPr>
          <w:b w:val="0"/>
          <w:bCs w:val="0"/>
        </w:rPr>
      </w:pPr>
      <w:r>
        <w:rPr/>
        <w:t>（一）</w:t>
      </w:r>
      <w:r>
        <w:rPr>
          <w:spacing w:val="-19"/>
        </w:rPr>
        <w:t> </w:t>
      </w:r>
      <w:r>
        <w:rPr/>
        <w:t>截至年末，用于抵押的固定资产情况</w:t>
      </w:r>
      <w:r>
        <w:rPr>
          <w:b w:val="0"/>
          <w:bCs w:val="0"/>
        </w:rPr>
      </w:r>
    </w:p>
    <w:p>
      <w:pPr>
        <w:spacing w:line="240" w:lineRule="auto" w:before="10"/>
        <w:rPr>
          <w:rFonts w:ascii="宋体" w:hAnsi="宋体" w:cs="宋体" w:eastAsia="宋体" w:hint="default"/>
          <w:b/>
          <w:bCs/>
          <w:sz w:val="17"/>
          <w:szCs w:val="17"/>
        </w:rPr>
      </w:pPr>
    </w:p>
    <w:p>
      <w:pPr>
        <w:pStyle w:val="BodyText"/>
        <w:spacing w:line="240" w:lineRule="auto"/>
        <w:ind w:left="560" w:right="0"/>
        <w:jc w:val="left"/>
      </w:pPr>
      <w:r>
        <w:rPr>
          <w:rFonts w:ascii="宋体" w:hAnsi="宋体" w:cs="宋体" w:eastAsia="宋体" w:hint="default"/>
        </w:rPr>
        <w:t>2009 </w:t>
      </w:r>
      <w:r>
        <w:rPr/>
        <w:t>年 </w:t>
      </w:r>
      <w:r>
        <w:rPr>
          <w:rFonts w:ascii="宋体" w:hAnsi="宋体" w:cs="宋体" w:eastAsia="宋体" w:hint="default"/>
        </w:rPr>
        <w:t>6 </w:t>
      </w:r>
      <w:r>
        <w:rPr/>
        <w:t>月 </w:t>
      </w:r>
      <w:r>
        <w:rPr>
          <w:rFonts w:ascii="宋体" w:hAnsi="宋体" w:cs="宋体" w:eastAsia="宋体" w:hint="default"/>
        </w:rPr>
        <w:t>18 </w:t>
      </w:r>
      <w:r>
        <w:rPr>
          <w:rFonts w:ascii="宋体" w:hAnsi="宋体" w:cs="宋体" w:eastAsia="宋体" w:hint="default"/>
          <w:spacing w:val="64"/>
        </w:rPr>
        <w:t> </w:t>
      </w:r>
      <w:r>
        <w:rPr>
          <w:spacing w:val="13"/>
        </w:rPr>
        <w:t>日，公司与交通银行股份有限公司上海徐汇支行签订了编号为</w:t>
      </w:r>
    </w:p>
    <w:p>
      <w:pPr>
        <w:spacing w:line="240" w:lineRule="auto" w:before="10"/>
        <w:rPr>
          <w:rFonts w:ascii="宋体" w:hAnsi="宋体" w:cs="宋体" w:eastAsia="宋体" w:hint="default"/>
          <w:sz w:val="14"/>
          <w:szCs w:val="14"/>
        </w:rPr>
      </w:pPr>
    </w:p>
    <w:p>
      <w:pPr>
        <w:pStyle w:val="BodyText"/>
        <w:spacing w:line="240" w:lineRule="auto"/>
        <w:ind w:left="140" w:right="0"/>
        <w:jc w:val="left"/>
      </w:pPr>
      <w:r>
        <w:rPr>
          <w:rFonts w:ascii="宋体" w:hAnsi="宋体" w:cs="宋体" w:eastAsia="宋体" w:hint="default"/>
          <w:w w:val="100"/>
        </w:rPr>
        <w:t>31002</w:t>
      </w:r>
      <w:r>
        <w:rPr>
          <w:rFonts w:ascii="宋体" w:hAnsi="宋体" w:cs="宋体" w:eastAsia="宋体" w:hint="default"/>
          <w:spacing w:val="-3"/>
          <w:w w:val="100"/>
        </w:rPr>
        <w:t>0</w:t>
      </w:r>
      <w:r>
        <w:rPr>
          <w:rFonts w:ascii="宋体" w:hAnsi="宋体" w:cs="宋体" w:eastAsia="宋体" w:hint="default"/>
          <w:w w:val="100"/>
        </w:rPr>
        <w:t>200</w:t>
      </w:r>
      <w:r>
        <w:rPr>
          <w:rFonts w:ascii="宋体" w:hAnsi="宋体" w:cs="宋体" w:eastAsia="宋体" w:hint="default"/>
          <w:spacing w:val="-3"/>
          <w:w w:val="100"/>
        </w:rPr>
        <w:t>9</w:t>
      </w:r>
      <w:r>
        <w:rPr>
          <w:rFonts w:ascii="宋体" w:hAnsi="宋体" w:cs="宋体" w:eastAsia="宋体" w:hint="default"/>
          <w:w w:val="100"/>
        </w:rPr>
        <w:t>AF0</w:t>
      </w:r>
      <w:r>
        <w:rPr>
          <w:rFonts w:ascii="宋体" w:hAnsi="宋体" w:cs="宋体" w:eastAsia="宋体" w:hint="default"/>
          <w:spacing w:val="-3"/>
          <w:w w:val="100"/>
        </w:rPr>
        <w:t>0</w:t>
      </w:r>
      <w:r>
        <w:rPr>
          <w:rFonts w:ascii="宋体" w:hAnsi="宋体" w:cs="宋体" w:eastAsia="宋体" w:hint="default"/>
          <w:w w:val="100"/>
        </w:rPr>
        <w:t>006</w:t>
      </w:r>
      <w:r>
        <w:rPr>
          <w:rFonts w:ascii="宋体" w:hAnsi="宋体" w:cs="宋体" w:eastAsia="宋体" w:hint="default"/>
          <w:spacing w:val="-3"/>
          <w:w w:val="100"/>
        </w:rPr>
        <w:t>4</w:t>
      </w:r>
      <w:r>
        <w:rPr>
          <w:rFonts w:ascii="宋体" w:hAnsi="宋体" w:cs="宋体" w:eastAsia="宋体" w:hint="default"/>
          <w:w w:val="100"/>
        </w:rPr>
        <w:t>00</w:t>
      </w:r>
      <w:r>
        <w:rPr>
          <w:rFonts w:ascii="宋体" w:hAnsi="宋体" w:cs="宋体" w:eastAsia="宋体" w:hint="default"/>
          <w:spacing w:val="-55"/>
        </w:rPr>
        <w:t> </w:t>
      </w:r>
      <w:r>
        <w:rPr>
          <w:spacing w:val="-3"/>
          <w:w w:val="100"/>
        </w:rPr>
        <w:t>号</w:t>
      </w:r>
      <w:r>
        <w:rPr>
          <w:w w:val="100"/>
        </w:rPr>
        <w:t>的三</w:t>
      </w:r>
      <w:r>
        <w:rPr>
          <w:spacing w:val="-3"/>
          <w:w w:val="100"/>
        </w:rPr>
        <w:t>年</w:t>
      </w:r>
      <w:r>
        <w:rPr>
          <w:w w:val="100"/>
        </w:rPr>
        <w:t>期</w:t>
      </w:r>
      <w:r>
        <w:rPr>
          <w:spacing w:val="-25"/>
          <w:w w:val="100"/>
        </w:rPr>
        <w:t>的</w:t>
      </w:r>
      <w:r>
        <w:rPr>
          <w:w w:val="100"/>
        </w:rPr>
        <w:t>《</w:t>
      </w:r>
      <w:r>
        <w:rPr>
          <w:spacing w:val="-3"/>
          <w:w w:val="100"/>
        </w:rPr>
        <w:t>最</w:t>
      </w:r>
      <w:r>
        <w:rPr>
          <w:w w:val="100"/>
        </w:rPr>
        <w:t>高</w:t>
      </w:r>
      <w:r>
        <w:rPr>
          <w:spacing w:val="-3"/>
          <w:w w:val="100"/>
        </w:rPr>
        <w:t>额</w:t>
      </w:r>
      <w:r>
        <w:rPr>
          <w:w w:val="100"/>
        </w:rPr>
        <w:t>抵</w:t>
      </w:r>
      <w:r>
        <w:rPr>
          <w:spacing w:val="-3"/>
          <w:w w:val="100"/>
        </w:rPr>
        <w:t>押</w:t>
      </w:r>
      <w:r>
        <w:rPr>
          <w:w w:val="100"/>
        </w:rPr>
        <w:t>合同</w:t>
      </w:r>
      <w:r>
        <w:rPr>
          <w:spacing w:val="-106"/>
          <w:w w:val="100"/>
        </w:rPr>
        <w:t>》</w:t>
      </w:r>
      <w:r>
        <w:rPr>
          <w:spacing w:val="-25"/>
          <w:w w:val="100"/>
        </w:rPr>
        <w:t>，</w:t>
      </w:r>
      <w:r>
        <w:rPr>
          <w:w w:val="100"/>
        </w:rPr>
        <w:t>抵</w:t>
      </w:r>
      <w:r>
        <w:rPr>
          <w:spacing w:val="-3"/>
          <w:w w:val="100"/>
        </w:rPr>
        <w:t>押</w:t>
      </w:r>
      <w:r>
        <w:rPr>
          <w:w w:val="100"/>
        </w:rPr>
        <w:t>担</w:t>
      </w:r>
      <w:r>
        <w:rPr>
          <w:spacing w:val="-3"/>
          <w:w w:val="100"/>
        </w:rPr>
        <w:t>保</w:t>
      </w:r>
      <w:r>
        <w:rPr>
          <w:w w:val="100"/>
        </w:rPr>
        <w:t>的</w:t>
      </w:r>
      <w:r>
        <w:rPr>
          <w:spacing w:val="-3"/>
          <w:w w:val="100"/>
        </w:rPr>
        <w:t>最</w:t>
      </w:r>
      <w:r>
        <w:rPr>
          <w:w w:val="100"/>
        </w:rPr>
        <w:t>高</w:t>
      </w:r>
      <w:r>
        <w:rPr>
          <w:spacing w:val="-3"/>
          <w:w w:val="100"/>
        </w:rPr>
        <w:t>债</w:t>
      </w:r>
      <w:r>
        <w:rPr>
          <w:w w:val="100"/>
        </w:rPr>
        <w:t>权额</w:t>
      </w:r>
      <w:r>
        <w:rPr>
          <w:spacing w:val="-3"/>
          <w:w w:val="100"/>
        </w:rPr>
        <w:t>为</w:t>
      </w:r>
      <w:r>
        <w:rPr>
          <w:w w:val="100"/>
        </w:rPr>
        <w:t>人</w:t>
      </w:r>
      <w:r>
        <w:rPr>
          <w:spacing w:val="-3"/>
          <w:w w:val="100"/>
        </w:rPr>
        <w:t>民</w:t>
      </w:r>
      <w:r>
        <w:rPr>
          <w:w w:val="100"/>
        </w:rPr>
        <w:t>币</w:t>
      </w:r>
    </w:p>
    <w:p>
      <w:pPr>
        <w:spacing w:line="240" w:lineRule="auto" w:before="10"/>
        <w:rPr>
          <w:rFonts w:ascii="宋体" w:hAnsi="宋体" w:cs="宋体" w:eastAsia="宋体" w:hint="default"/>
          <w:sz w:val="14"/>
          <w:szCs w:val="14"/>
        </w:rPr>
      </w:pPr>
    </w:p>
    <w:p>
      <w:pPr>
        <w:pStyle w:val="BodyText"/>
        <w:spacing w:line="240" w:lineRule="auto"/>
        <w:ind w:left="140" w:right="0"/>
        <w:jc w:val="left"/>
      </w:pPr>
      <w:r>
        <w:rPr/>
        <w:pict>
          <v:shape style="position:absolute;margin-left:147.5pt;margin-top:23.663673pt;width:.48pt;height:.12pt;mso-position-horizontal-relative:page;mso-position-vertical-relative:paragraph;z-index:-1333336" type="#_x0000_t75" stroked="false">
            <v:imagedata r:id="rId517" o:title=""/>
          </v:shape>
        </w:pict>
      </w:r>
      <w:r>
        <w:rPr/>
        <w:pict>
          <v:shape style="position:absolute;margin-left:204.289993pt;margin-top:23.663673pt;width:.48001pt;height:.12pt;mso-position-horizontal-relative:page;mso-position-vertical-relative:paragraph;z-index:-1333312" type="#_x0000_t75" stroked="false">
            <v:imagedata r:id="rId517" o:title=""/>
          </v:shape>
        </w:pict>
      </w:r>
      <w:r>
        <w:rPr/>
        <w:pict>
          <v:shape style="position:absolute;margin-left:259.970001pt;margin-top:23.663673pt;width:.48001pt;height:.12pt;mso-position-horizontal-relative:page;mso-position-vertical-relative:paragraph;z-index:-1333288" type="#_x0000_t75" stroked="false">
            <v:imagedata r:id="rId517" o:title=""/>
          </v:shape>
        </w:pict>
      </w:r>
      <w:r>
        <w:rPr/>
        <w:pict>
          <v:shape style="position:absolute;margin-left:331.609985pt;margin-top:23.663673pt;width:.504pt;height:.12pt;mso-position-horizontal-relative:page;mso-position-vertical-relative:paragraph;z-index:-1333264" type="#_x0000_t75" stroked="false">
            <v:imagedata r:id="rId517" o:title=""/>
          </v:shape>
        </w:pict>
      </w:r>
      <w:r>
        <w:rPr/>
        <w:pict>
          <v:shape style="position:absolute;margin-left:381.429993pt;margin-top:23.663673pt;width:.47998pt;height:.12pt;mso-position-horizontal-relative:page;mso-position-vertical-relative:paragraph;z-index:-1333240" type="#_x0000_t75" stroked="false">
            <v:imagedata r:id="rId517" o:title=""/>
          </v:shape>
        </w:pict>
      </w:r>
      <w:r>
        <w:rPr/>
        <w:pict>
          <v:shape style="position:absolute;margin-left:444.190002pt;margin-top:23.663673pt;width:.48001pt;height:.12pt;mso-position-horizontal-relative:page;mso-position-vertical-relative:paragraph;z-index:-1333216" type="#_x0000_t75" stroked="false">
            <v:imagedata r:id="rId517" o:title=""/>
          </v:shape>
        </w:pict>
      </w:r>
      <w:r>
        <w:rPr>
          <w:rFonts w:ascii="宋体" w:hAnsi="宋体" w:cs="宋体" w:eastAsia="宋体" w:hint="default"/>
        </w:rPr>
        <w:t>1,000</w:t>
      </w:r>
      <w:r>
        <w:rPr>
          <w:rFonts w:ascii="宋体" w:hAnsi="宋体" w:cs="宋体" w:eastAsia="宋体" w:hint="default"/>
          <w:spacing w:val="-52"/>
        </w:rPr>
        <w:t> </w:t>
      </w:r>
      <w:r>
        <w:rPr/>
        <w:t>万元。</w:t>
      </w:r>
    </w:p>
    <w:p>
      <w:pPr>
        <w:spacing w:line="240" w:lineRule="auto" w:before="13"/>
        <w:rPr>
          <w:rFonts w:ascii="宋体" w:hAnsi="宋体" w:cs="宋体" w:eastAsia="宋体" w:hint="default"/>
          <w:sz w:val="12"/>
          <w:szCs w:val="12"/>
        </w:rPr>
      </w:pPr>
    </w:p>
    <w:tbl>
      <w:tblPr>
        <w:tblW w:w="0" w:type="auto"/>
        <w:jc w:val="left"/>
        <w:tblInd w:w="315" w:type="dxa"/>
        <w:tblLayout w:type="fixed"/>
        <w:tblCellMar>
          <w:top w:w="0" w:type="dxa"/>
          <w:left w:w="0" w:type="dxa"/>
          <w:bottom w:w="0" w:type="dxa"/>
          <w:right w:w="0" w:type="dxa"/>
        </w:tblCellMar>
        <w:tblLook w:val="01E0"/>
      </w:tblPr>
      <w:tblGrid>
        <w:gridCol w:w="965"/>
        <w:gridCol w:w="1136"/>
        <w:gridCol w:w="1114"/>
        <w:gridCol w:w="1433"/>
        <w:gridCol w:w="996"/>
        <w:gridCol w:w="1255"/>
        <w:gridCol w:w="1013"/>
      </w:tblGrid>
      <w:tr>
        <w:trPr>
          <w:trHeight w:val="422" w:hRule="exact"/>
        </w:trPr>
        <w:tc>
          <w:tcPr>
            <w:tcW w:w="965"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借</w:t>
            </w:r>
            <w:r>
              <w:rPr>
                <w:rFonts w:ascii="宋体" w:hAnsi="宋体" w:cs="宋体" w:eastAsia="宋体" w:hint="default"/>
                <w:spacing w:val="-54"/>
                <w:sz w:val="21"/>
                <w:szCs w:val="21"/>
              </w:rPr>
              <w:t> </w:t>
            </w:r>
            <w:r>
              <w:rPr>
                <w:rFonts w:ascii="宋体" w:hAnsi="宋体" w:cs="宋体" w:eastAsia="宋体" w:hint="default"/>
                <w:sz w:val="21"/>
                <w:szCs w:val="21"/>
              </w:rPr>
              <w:t>款</w:t>
            </w:r>
            <w:r>
              <w:rPr>
                <w:rFonts w:ascii="宋体" w:hAnsi="宋体" w:cs="宋体" w:eastAsia="宋体" w:hint="default"/>
                <w:spacing w:val="-52"/>
                <w:sz w:val="21"/>
                <w:szCs w:val="21"/>
              </w:rPr>
              <w:t> </w:t>
            </w:r>
            <w:r>
              <w:rPr>
                <w:rFonts w:ascii="宋体" w:hAnsi="宋体" w:cs="宋体" w:eastAsia="宋体" w:hint="default"/>
                <w:sz w:val="21"/>
                <w:szCs w:val="21"/>
              </w:rPr>
              <w:t>类</w:t>
            </w:r>
          </w:p>
        </w:tc>
        <w:tc>
          <w:tcPr>
            <w:tcW w:w="113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贷款银行</w:t>
            </w:r>
          </w:p>
        </w:tc>
        <w:tc>
          <w:tcPr>
            <w:tcW w:w="111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年末借款</w:t>
            </w:r>
          </w:p>
        </w:tc>
        <w:tc>
          <w:tcPr>
            <w:tcW w:w="143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抵押房产的</w:t>
            </w:r>
          </w:p>
        </w:tc>
        <w:tc>
          <w:tcPr>
            <w:tcW w:w="99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抵押物</w:t>
            </w:r>
          </w:p>
        </w:tc>
        <w:tc>
          <w:tcPr>
            <w:tcW w:w="125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面积</w:t>
            </w:r>
          </w:p>
        </w:tc>
        <w:tc>
          <w:tcPr>
            <w:tcW w:w="1013"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原值</w:t>
            </w:r>
          </w:p>
        </w:tc>
      </w:tr>
    </w:tbl>
    <w:p>
      <w:pPr>
        <w:spacing w:after="0" w:line="240" w:lineRule="auto"/>
        <w:jc w:val="left"/>
        <w:rPr>
          <w:rFonts w:ascii="宋体" w:hAnsi="宋体" w:cs="宋体" w:eastAsia="宋体" w:hint="default"/>
          <w:sz w:val="21"/>
          <w:szCs w:val="21"/>
        </w:rPr>
        <w:sectPr>
          <w:footerReference w:type="default" r:id="rId516"/>
          <w:pgSz w:w="11910" w:h="16840"/>
          <w:pgMar w:footer="1040" w:header="0" w:top="1480" w:bottom="1220" w:left="1660" w:right="1680"/>
          <w:pgNumType w:start="145"/>
        </w:sectPr>
      </w:pPr>
    </w:p>
    <w:p>
      <w:pPr>
        <w:spacing w:line="240" w:lineRule="auto" w:before="2"/>
        <w:rPr>
          <w:rFonts w:ascii="宋体" w:hAnsi="宋体" w:cs="宋体" w:eastAsia="宋体" w:hint="default"/>
          <w:sz w:val="7"/>
          <w:szCs w:val="7"/>
        </w:rPr>
      </w:pPr>
    </w:p>
    <w:tbl>
      <w:tblPr>
        <w:tblW w:w="0" w:type="auto"/>
        <w:jc w:val="left"/>
        <w:tblInd w:w="111" w:type="dxa"/>
        <w:tblLayout w:type="fixed"/>
        <w:tblCellMar>
          <w:top w:w="0" w:type="dxa"/>
          <w:left w:w="0" w:type="dxa"/>
          <w:bottom w:w="0" w:type="dxa"/>
          <w:right w:w="0" w:type="dxa"/>
        </w:tblCellMar>
        <w:tblLook w:val="01E0"/>
      </w:tblPr>
      <w:tblGrid>
        <w:gridCol w:w="226"/>
        <w:gridCol w:w="958"/>
        <w:gridCol w:w="1136"/>
        <w:gridCol w:w="1114"/>
        <w:gridCol w:w="1433"/>
        <w:gridCol w:w="996"/>
        <w:gridCol w:w="1255"/>
        <w:gridCol w:w="1013"/>
      </w:tblGrid>
      <w:tr>
        <w:trPr>
          <w:trHeight w:val="277" w:hRule="exact"/>
        </w:trPr>
        <w:tc>
          <w:tcPr>
            <w:tcW w:w="226" w:type="dxa"/>
            <w:tcBorders>
              <w:top w:val="single" w:sz="6" w:space="0" w:color="000000"/>
              <w:left w:val="nil" w:sz="6" w:space="0" w:color="auto"/>
              <w:bottom w:val="nil" w:sz="6" w:space="0" w:color="auto"/>
              <w:right w:val="nil" w:sz="6" w:space="0" w:color="auto"/>
            </w:tcBorders>
          </w:tcPr>
          <w:p>
            <w:pPr/>
          </w:p>
        </w:tc>
        <w:tc>
          <w:tcPr>
            <w:tcW w:w="958" w:type="dxa"/>
            <w:tcBorders>
              <w:top w:val="single" w:sz="12" w:space="0" w:color="000000"/>
              <w:left w:val="nil" w:sz="6" w:space="0" w:color="auto"/>
              <w:bottom w:val="nil" w:sz="6" w:space="0" w:color="auto"/>
              <w:right w:val="single" w:sz="4" w:space="0" w:color="000000"/>
            </w:tcBorders>
          </w:tcPr>
          <w:p>
            <w:pPr>
              <w:pStyle w:val="TableParagraph"/>
              <w:spacing w:line="262" w:lineRule="exact"/>
              <w:ind w:left="115" w:right="0"/>
              <w:jc w:val="left"/>
              <w:rPr>
                <w:rFonts w:ascii="宋体" w:hAnsi="宋体" w:cs="宋体" w:eastAsia="宋体" w:hint="default"/>
                <w:sz w:val="21"/>
                <w:szCs w:val="21"/>
              </w:rPr>
            </w:pPr>
            <w:r>
              <w:rPr>
                <w:rFonts w:ascii="宋体" w:hAnsi="宋体" w:cs="宋体" w:eastAsia="宋体" w:hint="default"/>
                <w:w w:val="100"/>
                <w:sz w:val="21"/>
                <w:szCs w:val="21"/>
              </w:rPr>
              <w:t>别</w:t>
            </w:r>
          </w:p>
        </w:tc>
        <w:tc>
          <w:tcPr>
            <w:tcW w:w="11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tc>
        <w:tc>
          <w:tcPr>
            <w:tcW w:w="1114" w:type="dxa"/>
            <w:tcBorders>
              <w:top w:val="single" w:sz="12" w:space="0" w:color="000000"/>
              <w:left w:val="single" w:sz="4" w:space="0" w:color="000000"/>
              <w:bottom w:val="nil" w:sz="6" w:space="0" w:color="auto"/>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433" w:type="dxa"/>
            <w:tcBorders>
              <w:top w:val="single" w:sz="12" w:space="0" w:color="000000"/>
              <w:left w:val="single" w:sz="4" w:space="0" w:color="000000"/>
              <w:bottom w:val="nil" w:sz="6" w:space="0" w:color="auto"/>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房产证号</w:t>
            </w:r>
          </w:p>
        </w:tc>
        <w:tc>
          <w:tcPr>
            <w:tcW w:w="996" w:type="dxa"/>
            <w:tcBorders>
              <w:top w:val="single" w:sz="12" w:space="0" w:color="000000"/>
              <w:left w:val="single" w:sz="4" w:space="0" w:color="000000"/>
              <w:bottom w:val="nil" w:sz="6" w:space="0" w:color="auto"/>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座落地</w:t>
            </w:r>
          </w:p>
        </w:tc>
        <w:tc>
          <w:tcPr>
            <w:tcW w:w="1255" w:type="dxa"/>
            <w:tcBorders>
              <w:top w:val="single" w:sz="12" w:space="0" w:color="000000"/>
              <w:left w:val="single" w:sz="4" w:space="0" w:color="000000"/>
              <w:bottom w:val="nil" w:sz="6" w:space="0" w:color="auto"/>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平方米</w:t>
            </w:r>
            <w:r>
              <w:rPr>
                <w:rFonts w:ascii="宋体" w:hAnsi="宋体" w:cs="宋体" w:eastAsia="宋体" w:hint="default"/>
                <w:sz w:val="21"/>
                <w:szCs w:val="21"/>
              </w:rPr>
              <w:t>)</w:t>
            </w:r>
          </w:p>
        </w:tc>
        <w:tc>
          <w:tcPr>
            <w:tcW w:w="1013"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0"/>
                <w:szCs w:val="20"/>
              </w:rPr>
            </w:pPr>
          </w:p>
        </w:tc>
      </w:tr>
      <w:tr>
        <w:trPr>
          <w:trHeight w:val="100" w:hRule="exact"/>
        </w:trPr>
        <w:tc>
          <w:tcPr>
            <w:tcW w:w="226" w:type="dxa"/>
            <w:tcBorders>
              <w:top w:val="nil" w:sz="6" w:space="0" w:color="auto"/>
              <w:left w:val="nil" w:sz="6" w:space="0" w:color="auto"/>
              <w:bottom w:val="nil" w:sz="6" w:space="0" w:color="auto"/>
              <w:right w:val="nil" w:sz="6" w:space="0" w:color="auto"/>
            </w:tcBorders>
          </w:tcPr>
          <w:p>
            <w:pPr/>
          </w:p>
        </w:tc>
        <w:tc>
          <w:tcPr>
            <w:tcW w:w="958"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433" w:type="dxa"/>
            <w:tcBorders>
              <w:top w:val="nil" w:sz="6" w:space="0" w:color="auto"/>
              <w:left w:val="single" w:sz="4" w:space="0" w:color="000000"/>
              <w:bottom w:val="nil" w:sz="6" w:space="0" w:color="auto"/>
              <w:right w:val="single" w:sz="4" w:space="0" w:color="000000"/>
            </w:tcBorders>
          </w:tcPr>
          <w:p>
            <w:pPr/>
          </w:p>
        </w:tc>
        <w:tc>
          <w:tcPr>
            <w:tcW w:w="996"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single" w:sz="4" w:space="0" w:color="000000"/>
            </w:tcBorders>
          </w:tcPr>
          <w:p>
            <w:pPr/>
          </w:p>
        </w:tc>
        <w:tc>
          <w:tcPr>
            <w:tcW w:w="1013" w:type="dxa"/>
            <w:tcBorders>
              <w:top w:val="nil" w:sz="6" w:space="0" w:color="auto"/>
              <w:left w:val="single" w:sz="4" w:space="0" w:color="000000"/>
              <w:bottom w:val="nil" w:sz="6" w:space="0" w:color="auto"/>
              <w:right w:val="nil" w:sz="6" w:space="0" w:color="auto"/>
            </w:tcBorders>
          </w:tcPr>
          <w:p>
            <w:pPr/>
          </w:p>
        </w:tc>
      </w:tr>
      <w:tr>
        <w:trPr>
          <w:trHeight w:val="1344" w:hRule="exact"/>
        </w:trPr>
        <w:tc>
          <w:tcPr>
            <w:tcW w:w="226" w:type="dxa"/>
            <w:tcBorders>
              <w:top w:val="nil" w:sz="6" w:space="0" w:color="auto"/>
              <w:left w:val="nil" w:sz="6" w:space="0" w:color="auto"/>
              <w:bottom w:val="nil" w:sz="6" w:space="0" w:color="auto"/>
              <w:right w:val="nil" w:sz="6" w:space="0" w:color="auto"/>
            </w:tcBorders>
          </w:tcPr>
          <w:p>
            <w:pPr/>
          </w:p>
        </w:tc>
        <w:tc>
          <w:tcPr>
            <w:tcW w:w="958"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73" w:lineRule="auto"/>
              <w:ind w:left="115" w:right="99"/>
              <w:jc w:val="left"/>
              <w:rPr>
                <w:rFonts w:ascii="宋体" w:hAnsi="宋体" w:cs="宋体" w:eastAsia="宋体" w:hint="default"/>
                <w:sz w:val="21"/>
                <w:szCs w:val="21"/>
              </w:rPr>
            </w:pPr>
            <w:r>
              <w:rPr>
                <w:rFonts w:ascii="宋体" w:hAnsi="宋体" w:cs="宋体" w:eastAsia="宋体" w:hint="default"/>
                <w:sz w:val="21"/>
                <w:szCs w:val="21"/>
              </w:rPr>
              <w:t>流</w:t>
            </w:r>
            <w:r>
              <w:rPr>
                <w:rFonts w:ascii="宋体" w:hAnsi="宋体" w:cs="宋体" w:eastAsia="宋体" w:hint="default"/>
                <w:spacing w:val="-54"/>
                <w:sz w:val="21"/>
                <w:szCs w:val="21"/>
              </w:rPr>
              <w:t> </w:t>
            </w:r>
            <w:r>
              <w:rPr>
                <w:rFonts w:ascii="宋体" w:hAnsi="宋体" w:cs="宋体" w:eastAsia="宋体" w:hint="default"/>
                <w:sz w:val="21"/>
                <w:szCs w:val="21"/>
              </w:rPr>
              <w:t>动</w:t>
            </w:r>
            <w:r>
              <w:rPr>
                <w:rFonts w:ascii="宋体" w:hAnsi="宋体" w:cs="宋体" w:eastAsia="宋体" w:hint="default"/>
                <w:spacing w:val="-52"/>
                <w:sz w:val="21"/>
                <w:szCs w:val="21"/>
              </w:rPr>
              <w:t> </w:t>
            </w:r>
            <w:r>
              <w:rPr>
                <w:rFonts w:ascii="宋体" w:hAnsi="宋体" w:cs="宋体" w:eastAsia="宋体" w:hint="default"/>
                <w:sz w:val="21"/>
                <w:szCs w:val="21"/>
              </w:rPr>
              <w:t>资</w:t>
            </w:r>
            <w:r>
              <w:rPr>
                <w:rFonts w:ascii="宋体" w:hAnsi="宋体" w:cs="宋体" w:eastAsia="宋体" w:hint="default"/>
                <w:w w:val="100"/>
                <w:sz w:val="21"/>
                <w:szCs w:val="21"/>
              </w:rPr>
              <w:t> </w:t>
            </w:r>
            <w:r>
              <w:rPr>
                <w:rFonts w:ascii="宋体" w:hAnsi="宋体" w:cs="宋体" w:eastAsia="宋体" w:hint="default"/>
                <w:sz w:val="21"/>
                <w:szCs w:val="21"/>
              </w:rPr>
              <w:t>金借款</w:t>
            </w:r>
          </w:p>
        </w:tc>
        <w:tc>
          <w:tcPr>
            <w:tcW w:w="11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73" w:lineRule="auto"/>
              <w:ind w:left="103" w:right="99"/>
              <w:jc w:val="both"/>
              <w:rPr>
                <w:rFonts w:ascii="宋体" w:hAnsi="宋体" w:cs="宋体" w:eastAsia="宋体" w:hint="default"/>
                <w:sz w:val="21"/>
                <w:szCs w:val="21"/>
              </w:rPr>
            </w:pPr>
            <w:r>
              <w:rPr>
                <w:rFonts w:ascii="宋体" w:hAnsi="宋体" w:cs="宋体" w:eastAsia="宋体" w:hint="default"/>
                <w:sz w:val="21"/>
                <w:szCs w:val="21"/>
              </w:rPr>
              <w:t>交</w:t>
            </w:r>
            <w:r>
              <w:rPr>
                <w:rFonts w:ascii="宋体" w:hAnsi="宋体" w:cs="宋体" w:eastAsia="宋体" w:hint="default"/>
                <w:spacing w:val="-77"/>
                <w:sz w:val="21"/>
                <w:szCs w:val="21"/>
              </w:rPr>
              <w:t> </w:t>
            </w:r>
            <w:r>
              <w:rPr>
                <w:rFonts w:ascii="宋体" w:hAnsi="宋体" w:cs="宋体" w:eastAsia="宋体" w:hint="default"/>
                <w:spacing w:val="11"/>
                <w:sz w:val="21"/>
                <w:szCs w:val="21"/>
              </w:rPr>
              <w:t>通银</w:t>
            </w:r>
            <w:r>
              <w:rPr>
                <w:rFonts w:ascii="宋体" w:hAnsi="宋体" w:cs="宋体" w:eastAsia="宋体" w:hint="default"/>
                <w:spacing w:val="-77"/>
                <w:sz w:val="21"/>
                <w:szCs w:val="21"/>
              </w:rPr>
              <w:t> </w:t>
            </w: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上</w:t>
            </w:r>
            <w:r>
              <w:rPr>
                <w:rFonts w:ascii="宋体" w:hAnsi="宋体" w:cs="宋体" w:eastAsia="宋体" w:hint="default"/>
                <w:spacing w:val="-77"/>
                <w:sz w:val="21"/>
                <w:szCs w:val="21"/>
              </w:rPr>
              <w:t> </w:t>
            </w:r>
            <w:r>
              <w:rPr>
                <w:rFonts w:ascii="宋体" w:hAnsi="宋体" w:cs="宋体" w:eastAsia="宋体" w:hint="default"/>
                <w:spacing w:val="11"/>
                <w:sz w:val="21"/>
                <w:szCs w:val="21"/>
              </w:rPr>
              <w:t>海徐</w:t>
            </w:r>
            <w:r>
              <w:rPr>
                <w:rFonts w:ascii="宋体" w:hAnsi="宋体" w:cs="宋体" w:eastAsia="宋体" w:hint="default"/>
                <w:spacing w:val="-77"/>
                <w:sz w:val="21"/>
                <w:szCs w:val="21"/>
              </w:rPr>
              <w:t> </w:t>
            </w:r>
            <w:r>
              <w:rPr>
                <w:rFonts w:ascii="宋体" w:hAnsi="宋体" w:cs="宋体" w:eastAsia="宋体" w:hint="default"/>
                <w:sz w:val="21"/>
                <w:szCs w:val="21"/>
              </w:rPr>
              <w:t>汇</w:t>
            </w:r>
            <w:r>
              <w:rPr>
                <w:rFonts w:ascii="宋体" w:hAnsi="宋体" w:cs="宋体" w:eastAsia="宋体" w:hint="default"/>
                <w:w w:val="100"/>
                <w:sz w:val="21"/>
                <w:szCs w:val="21"/>
              </w:rPr>
              <w:t> </w:t>
            </w:r>
            <w:r>
              <w:rPr>
                <w:rFonts w:ascii="宋体" w:hAnsi="宋体" w:cs="宋体" w:eastAsia="宋体" w:hint="default"/>
                <w:sz w:val="21"/>
                <w:szCs w:val="21"/>
              </w:rPr>
              <w:t>支行</w:t>
            </w:r>
          </w:p>
        </w:tc>
        <w:tc>
          <w:tcPr>
            <w:tcW w:w="111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注</w:t>
            </w:r>
          </w:p>
        </w:tc>
        <w:tc>
          <w:tcPr>
            <w:tcW w:w="14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tabs>
                <w:tab w:pos="1113" w:val="left" w:leader="none"/>
              </w:tabs>
              <w:spacing w:line="273" w:lineRule="auto"/>
              <w:ind w:left="103" w:right="96"/>
              <w:jc w:val="left"/>
              <w:rPr>
                <w:rFonts w:ascii="宋体" w:hAnsi="宋体" w:cs="宋体" w:eastAsia="宋体" w:hint="default"/>
                <w:sz w:val="21"/>
                <w:szCs w:val="21"/>
              </w:rPr>
            </w:pPr>
            <w:r>
              <w:rPr>
                <w:rFonts w:ascii="宋体" w:hAnsi="宋体" w:cs="宋体" w:eastAsia="宋体" w:hint="default"/>
                <w:sz w:val="21"/>
                <w:szCs w:val="21"/>
              </w:rPr>
              <w:t>沪</w:t>
            </w:r>
            <w:r>
              <w:rPr>
                <w:rFonts w:ascii="宋体" w:hAnsi="宋体" w:cs="宋体" w:eastAsia="宋体" w:hint="default"/>
                <w:spacing w:val="-64"/>
                <w:sz w:val="21"/>
                <w:szCs w:val="21"/>
              </w:rPr>
              <w:t> </w:t>
            </w:r>
            <w:r>
              <w:rPr>
                <w:rFonts w:ascii="宋体" w:hAnsi="宋体" w:cs="宋体" w:eastAsia="宋体" w:hint="default"/>
                <w:sz w:val="21"/>
                <w:szCs w:val="21"/>
              </w:rPr>
              <w:t>房</w:t>
            </w:r>
            <w:r>
              <w:rPr>
                <w:rFonts w:ascii="宋体" w:hAnsi="宋体" w:cs="宋体" w:eastAsia="宋体" w:hint="default"/>
                <w:spacing w:val="-64"/>
                <w:sz w:val="21"/>
                <w:szCs w:val="21"/>
              </w:rPr>
              <w:t> </w:t>
            </w:r>
            <w:r>
              <w:rPr>
                <w:rFonts w:ascii="宋体" w:hAnsi="宋体" w:cs="宋体" w:eastAsia="宋体" w:hint="default"/>
                <w:sz w:val="21"/>
                <w:szCs w:val="21"/>
              </w:rPr>
              <w:t>地</w:t>
            </w:r>
            <w:r>
              <w:rPr>
                <w:rFonts w:ascii="宋体" w:hAnsi="宋体" w:cs="宋体" w:eastAsia="宋体" w:hint="default"/>
                <w:spacing w:val="-64"/>
                <w:sz w:val="21"/>
                <w:szCs w:val="21"/>
              </w:rPr>
              <w:t> </w:t>
            </w:r>
            <w:r>
              <w:rPr>
                <w:rFonts w:ascii="宋体" w:hAnsi="宋体" w:cs="宋体" w:eastAsia="宋体" w:hint="default"/>
                <w:sz w:val="21"/>
                <w:szCs w:val="21"/>
              </w:rPr>
              <w:t>徐</w:t>
            </w:r>
            <w:r>
              <w:rPr>
                <w:rFonts w:ascii="宋体" w:hAnsi="宋体" w:cs="宋体" w:eastAsia="宋体" w:hint="default"/>
                <w:spacing w:val="-61"/>
                <w:sz w:val="21"/>
                <w:szCs w:val="21"/>
              </w:rPr>
              <w:t> </w:t>
            </w:r>
            <w:r>
              <w:rPr>
                <w:rFonts w:ascii="宋体" w:hAnsi="宋体" w:cs="宋体" w:eastAsia="宋体" w:hint="default"/>
                <w:sz w:val="21"/>
                <w:szCs w:val="21"/>
              </w:rPr>
              <w:t>字</w:t>
            </w:r>
            <w:r>
              <w:rPr>
                <w:rFonts w:ascii="宋体" w:hAnsi="宋体" w:cs="宋体" w:eastAsia="宋体" w:hint="default"/>
                <w:w w:val="100"/>
                <w:sz w:val="21"/>
                <w:szCs w:val="21"/>
              </w:rPr>
              <w:t> </w:t>
            </w:r>
            <w:r>
              <w:rPr>
                <w:rFonts w:ascii="宋体" w:hAnsi="宋体" w:cs="宋体" w:eastAsia="宋体" w:hint="default"/>
                <w:sz w:val="21"/>
                <w:szCs w:val="21"/>
              </w:rPr>
              <w:t>2009</w:t>
              <w:tab/>
            </w:r>
            <w:r>
              <w:rPr>
                <w:rFonts w:ascii="宋体" w:hAnsi="宋体" w:cs="宋体" w:eastAsia="宋体" w:hint="default"/>
                <w:sz w:val="21"/>
                <w:szCs w:val="21"/>
              </w:rPr>
              <w:t>第</w:t>
            </w:r>
          </w:p>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z w:val="21"/>
                <w:szCs w:val="21"/>
              </w:rPr>
              <w:t>021908</w:t>
            </w:r>
            <w:r>
              <w:rPr>
                <w:rFonts w:ascii="宋体" w:hAnsi="宋体" w:cs="宋体" w:eastAsia="宋体" w:hint="default"/>
                <w:spacing w:val="-52"/>
                <w:sz w:val="21"/>
                <w:szCs w:val="21"/>
              </w:rPr>
              <w:t> </w:t>
            </w:r>
            <w:r>
              <w:rPr>
                <w:rFonts w:ascii="宋体" w:hAnsi="宋体" w:cs="宋体" w:eastAsia="宋体" w:hint="default"/>
                <w:sz w:val="21"/>
                <w:szCs w:val="21"/>
              </w:rPr>
              <w:t>号</w:t>
            </w:r>
          </w:p>
        </w:tc>
        <w:tc>
          <w:tcPr>
            <w:tcW w:w="9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3" w:right="0"/>
              <w:jc w:val="both"/>
              <w:rPr>
                <w:rFonts w:ascii="宋体" w:hAnsi="宋体" w:cs="宋体" w:eastAsia="宋体" w:hint="default"/>
                <w:sz w:val="21"/>
                <w:szCs w:val="21"/>
              </w:rPr>
            </w:pPr>
            <w:r>
              <w:rPr>
                <w:rFonts w:ascii="宋体" w:hAnsi="宋体" w:cs="宋体" w:eastAsia="宋体" w:hint="default"/>
                <w:spacing w:val="48"/>
                <w:sz w:val="21"/>
                <w:szCs w:val="21"/>
              </w:rPr>
              <w:t>桂平路</w:t>
            </w:r>
            <w:r>
              <w:rPr>
                <w:rFonts w:ascii="宋体" w:hAnsi="宋体" w:cs="宋体" w:eastAsia="宋体" w:hint="default"/>
                <w:spacing w:val="-31"/>
                <w:sz w:val="21"/>
                <w:szCs w:val="21"/>
              </w:rPr>
              <w:t> </w:t>
            </w:r>
            <w:r>
              <w:rPr>
                <w:rFonts w:ascii="宋体" w:hAnsi="宋体" w:cs="宋体" w:eastAsia="宋体" w:hint="default"/>
                <w:sz w:val="21"/>
                <w:szCs w:val="21"/>
              </w:rPr>
            </w:r>
          </w:p>
          <w:p>
            <w:pPr>
              <w:pStyle w:val="TableParagraph"/>
              <w:spacing w:line="273" w:lineRule="auto" w:before="37"/>
              <w:ind w:left="103" w:right="77"/>
              <w:jc w:val="both"/>
              <w:rPr>
                <w:rFonts w:ascii="宋体" w:hAnsi="宋体" w:cs="宋体" w:eastAsia="宋体" w:hint="default"/>
                <w:sz w:val="21"/>
                <w:szCs w:val="21"/>
              </w:rPr>
            </w:pPr>
            <w:r>
              <w:rPr>
                <w:rFonts w:ascii="宋体" w:hAnsi="宋体" w:cs="宋体" w:eastAsia="宋体" w:hint="default"/>
                <w:sz w:val="21"/>
                <w:szCs w:val="21"/>
              </w:rPr>
              <w:t>481</w:t>
            </w:r>
            <w:r>
              <w:rPr>
                <w:rFonts w:ascii="宋体" w:hAnsi="宋体" w:cs="宋体" w:eastAsia="宋体" w:hint="default"/>
                <w:spacing w:val="46"/>
                <w:sz w:val="21"/>
                <w:szCs w:val="21"/>
              </w:rPr>
              <w:t> </w:t>
            </w:r>
            <w:r>
              <w:rPr>
                <w:rFonts w:ascii="宋体" w:hAnsi="宋体" w:cs="宋体" w:eastAsia="宋体" w:hint="default"/>
                <w:sz w:val="21"/>
                <w:szCs w:val="21"/>
              </w:rPr>
              <w:t>号</w:t>
            </w:r>
            <w:r>
              <w:rPr>
                <w:rFonts w:ascii="宋体" w:hAnsi="宋体" w:cs="宋体" w:eastAsia="宋体" w:hint="default"/>
                <w:w w:val="100"/>
                <w:sz w:val="21"/>
                <w:szCs w:val="21"/>
              </w:rPr>
              <w:t> </w:t>
            </w:r>
            <w:r>
              <w:rPr>
                <w:rFonts w:ascii="宋体" w:hAnsi="宋体" w:cs="宋体" w:eastAsia="宋体" w:hint="default"/>
                <w:sz w:val="21"/>
                <w:szCs w:val="21"/>
              </w:rPr>
              <w:t>18</w:t>
            </w:r>
            <w:r>
              <w:rPr>
                <w:rFonts w:ascii="宋体" w:hAnsi="宋体" w:cs="宋体" w:eastAsia="宋体" w:hint="default"/>
                <w:spacing w:val="25"/>
                <w:sz w:val="21"/>
                <w:szCs w:val="21"/>
              </w:rPr>
              <w:t> </w:t>
            </w:r>
            <w:r>
              <w:rPr>
                <w:rFonts w:ascii="宋体" w:hAnsi="宋体" w:cs="宋体" w:eastAsia="宋体" w:hint="default"/>
                <w:spacing w:val="10"/>
                <w:sz w:val="21"/>
                <w:szCs w:val="21"/>
              </w:rPr>
              <w:t>号楼</w:t>
            </w:r>
            <w:r>
              <w:rPr>
                <w:rFonts w:ascii="宋体" w:hAnsi="宋体" w:cs="宋体" w:eastAsia="宋体" w:hint="default"/>
                <w:spacing w:val="-84"/>
                <w:sz w:val="21"/>
                <w:szCs w:val="21"/>
              </w:rPr>
              <w:t> </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楼</w:t>
            </w:r>
          </w:p>
        </w:tc>
        <w:tc>
          <w:tcPr>
            <w:tcW w:w="125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sz w:val="21"/>
              </w:rPr>
              <w:t>1,497.78</w:t>
            </w:r>
          </w:p>
        </w:tc>
        <w:tc>
          <w:tcPr>
            <w:tcW w:w="1013"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14,933,</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016.52</w:t>
            </w:r>
          </w:p>
        </w:tc>
      </w:tr>
    </w:tbl>
    <w:p>
      <w:pPr>
        <w:spacing w:line="240" w:lineRule="auto" w:before="3"/>
        <w:rPr>
          <w:rFonts w:ascii="宋体" w:hAnsi="宋体" w:cs="宋体" w:eastAsia="宋体" w:hint="default"/>
          <w:sz w:val="5"/>
          <w:szCs w:val="5"/>
        </w:rPr>
      </w:pPr>
    </w:p>
    <w:p>
      <w:pPr>
        <w:pStyle w:val="BodyText"/>
        <w:spacing w:line="441" w:lineRule="auto" w:before="36"/>
        <w:ind w:left="560" w:right="3742"/>
        <w:jc w:val="left"/>
      </w:pPr>
      <w:r>
        <w:rPr/>
        <w:pict>
          <v:shape style="position:absolute;margin-left:147.5pt;margin-top:-89.516335pt;width:.48pt;height:.12pt;mso-position-horizontal-relative:page;mso-position-vertical-relative:paragraph;z-index:-1333192" type="#_x0000_t75" stroked="false">
            <v:imagedata r:id="rId517" o:title=""/>
          </v:shape>
        </w:pict>
      </w:r>
      <w:r>
        <w:rPr/>
        <w:pict>
          <v:shape style="position:absolute;margin-left:204.289993pt;margin-top:-89.516335pt;width:.48001pt;height:.12pt;mso-position-horizontal-relative:page;mso-position-vertical-relative:paragraph;z-index:-1333168" type="#_x0000_t75" stroked="false">
            <v:imagedata r:id="rId517" o:title=""/>
          </v:shape>
        </w:pict>
      </w:r>
      <w:r>
        <w:rPr/>
        <w:pict>
          <v:shape style="position:absolute;margin-left:259.970001pt;margin-top:-89.516335pt;width:.48001pt;height:.12pt;mso-position-horizontal-relative:page;mso-position-vertical-relative:paragraph;z-index:-1333144" type="#_x0000_t75" stroked="false">
            <v:imagedata r:id="rId517" o:title=""/>
          </v:shape>
        </w:pict>
      </w:r>
      <w:r>
        <w:rPr/>
        <w:pict>
          <v:shape style="position:absolute;margin-left:331.609985pt;margin-top:-89.516335pt;width:.504pt;height:.12pt;mso-position-horizontal-relative:page;mso-position-vertical-relative:paragraph;z-index:-1333120" type="#_x0000_t75" stroked="false">
            <v:imagedata r:id="rId517" o:title=""/>
          </v:shape>
        </w:pict>
      </w:r>
      <w:r>
        <w:rPr/>
        <w:pict>
          <v:shape style="position:absolute;margin-left:381.429993pt;margin-top:-89.516335pt;width:.47998pt;height:.12pt;mso-position-horizontal-relative:page;mso-position-vertical-relative:paragraph;z-index:-1333096" type="#_x0000_t75" stroked="false">
            <v:imagedata r:id="rId517" o:title=""/>
          </v:shape>
        </w:pict>
      </w:r>
      <w:r>
        <w:rPr/>
        <w:pict>
          <v:shape style="position:absolute;margin-left:444.190002pt;margin-top:-89.516335pt;width:.48001pt;height:.12pt;mso-position-horizontal-relative:page;mso-position-vertical-relative:paragraph;z-index:-1333072" type="#_x0000_t75" stroked="false">
            <v:imagedata r:id="rId517" o:title=""/>
          </v:shape>
        </w:pict>
      </w:r>
      <w:r>
        <w:rPr/>
        <w:pict>
          <v:group style="position:absolute;margin-left:100.220001pt;margin-top:-76.916359pt;width:394.9pt;height:5.55pt;mso-position-horizontal-relative:page;mso-position-vertical-relative:paragraph;z-index:-1333048" coordorigin="2004,-1538" coordsize="7898,111">
            <v:shape style="position:absolute;left:2004;top:-1538;width:965;height:111" type="#_x0000_t75" stroked="false">
              <v:imagedata r:id="rId518" o:title=""/>
            </v:shape>
            <v:shape style="position:absolute;left:2945;top:-1442;width:1150;height:14" type="#_x0000_t75" stroked="false">
              <v:imagedata r:id="rId519" o:title=""/>
            </v:shape>
            <v:shape style="position:absolute;left:4081;top:-1442;width:1128;height:14" type="#_x0000_t75" stroked="false">
              <v:imagedata r:id="rId520" o:title=""/>
            </v:shape>
            <v:shape style="position:absolute;left:5195;top:-1442;width:1448;height:14" type="#_x0000_t75" stroked="false">
              <v:imagedata r:id="rId521" o:title=""/>
            </v:shape>
            <v:shape style="position:absolute;left:6627;top:-1437;width:1001;height:10" type="#_x0000_t75" stroked="false">
              <v:imagedata r:id="rId522" o:title=""/>
            </v:shape>
            <v:shape style="position:absolute;left:7624;top:-1442;width:1270;height:14" type="#_x0000_t75" stroked="false">
              <v:imagedata r:id="rId523" o:title=""/>
            </v:shape>
            <v:shape style="position:absolute;left:8879;top:-1437;width:1023;height:10" type="#_x0000_t75" stroked="false">
              <v:imagedata r:id="rId524" o:title=""/>
            </v:shape>
            <w10:wrap type="none"/>
          </v:group>
        </w:pict>
      </w:r>
      <w:r>
        <w:rPr/>
        <w:pict>
          <v:shape style="position:absolute;margin-left:147.5pt;margin-top:-5.136325pt;width:.48002pt;height:.24pt;mso-position-horizontal-relative:page;mso-position-vertical-relative:paragraph;z-index:14752" type="#_x0000_t75" stroked="false">
            <v:imagedata r:id="rId517" o:title=""/>
          </v:shape>
        </w:pict>
      </w:r>
      <w:r>
        <w:rPr/>
        <w:pict>
          <v:shape style="position:absolute;margin-left:204.289993pt;margin-top:-5.136325pt;width:.48003pt;height:.24pt;mso-position-horizontal-relative:page;mso-position-vertical-relative:paragraph;z-index:14776" type="#_x0000_t75" stroked="false">
            <v:imagedata r:id="rId517" o:title=""/>
          </v:shape>
        </w:pict>
      </w:r>
      <w:r>
        <w:rPr/>
        <w:pict>
          <v:shape style="position:absolute;margin-left:259.970001pt;margin-top:-5.136325pt;width:.48003pt;height:.24pt;mso-position-horizontal-relative:page;mso-position-vertical-relative:paragraph;z-index:14800" type="#_x0000_t75" stroked="false">
            <v:imagedata r:id="rId517" o:title=""/>
          </v:shape>
        </w:pict>
      </w:r>
      <w:r>
        <w:rPr/>
        <w:pict>
          <v:shape style="position:absolute;margin-left:331.609985pt;margin-top:-5.136325pt;width:.504021pt;height:.24pt;mso-position-horizontal-relative:page;mso-position-vertical-relative:paragraph;z-index:14824" type="#_x0000_t75" stroked="false">
            <v:imagedata r:id="rId517" o:title=""/>
          </v:shape>
        </w:pict>
      </w:r>
      <w:r>
        <w:rPr/>
        <w:pict>
          <v:shape style="position:absolute;margin-left:444.190002pt;margin-top:-5.136325pt;width:.48003pt;height:.24pt;mso-position-horizontal-relative:page;mso-position-vertical-relative:paragraph;z-index:14848" type="#_x0000_t75" stroked="false">
            <v:imagedata r:id="rId517" o:title=""/>
          </v:shape>
        </w:pict>
      </w:r>
      <w:r>
        <w:rPr/>
        <w:t>注：</w:t>
      </w:r>
      <w:r>
        <w:rPr>
          <w:rFonts w:ascii="宋体" w:hAnsi="宋体" w:cs="宋体" w:eastAsia="宋体" w:hint="default"/>
        </w:rPr>
        <w:t>2011</w:t>
      </w:r>
      <w:r>
        <w:rPr>
          <w:rFonts w:ascii="宋体" w:hAnsi="宋体" w:cs="宋体" w:eastAsia="宋体" w:hint="default"/>
          <w:spacing w:val="-55"/>
        </w:rPr>
        <w:t> </w:t>
      </w:r>
      <w:r>
        <w:rPr/>
        <w:t>年</w:t>
      </w:r>
      <w:r>
        <w:rPr>
          <w:spacing w:val="-53"/>
        </w:rPr>
        <w:t> </w:t>
      </w:r>
      <w:r>
        <w:rPr>
          <w:rFonts w:ascii="宋体" w:hAnsi="宋体" w:cs="宋体" w:eastAsia="宋体" w:hint="default"/>
        </w:rPr>
        <w:t>6</w:t>
      </w:r>
      <w:r>
        <w:rPr>
          <w:rFonts w:ascii="宋体" w:hAnsi="宋体" w:cs="宋体" w:eastAsia="宋体" w:hint="default"/>
          <w:spacing w:val="-55"/>
        </w:rPr>
        <w:t> </w:t>
      </w:r>
      <w:r>
        <w:rPr/>
        <w:t>月</w:t>
      </w:r>
      <w:r>
        <w:rPr>
          <w:spacing w:val="-53"/>
        </w:rPr>
        <w:t> </w:t>
      </w:r>
      <w:r>
        <w:rPr>
          <w:rFonts w:ascii="宋体" w:hAnsi="宋体" w:cs="宋体" w:eastAsia="宋体" w:hint="default"/>
        </w:rPr>
        <w:t>9</w:t>
      </w:r>
      <w:r>
        <w:rPr>
          <w:rFonts w:ascii="宋体" w:hAnsi="宋体" w:cs="宋体" w:eastAsia="宋体" w:hint="default"/>
          <w:spacing w:val="-55"/>
        </w:rPr>
        <w:t> </w:t>
      </w:r>
      <w:r>
        <w:rPr/>
        <w:t>日，公司已偿还上述借款。</w:t>
      </w:r>
      <w:r>
        <w:rPr>
          <w:w w:val="100"/>
        </w:rPr>
        <w:t> </w:t>
      </w:r>
      <w:r>
        <w:rPr/>
        <w:t>截至年末，公司不存在未偿还的短期借款。</w:t>
      </w:r>
    </w:p>
    <w:p>
      <w:pPr>
        <w:pStyle w:val="Heading3"/>
        <w:spacing w:line="240" w:lineRule="auto" w:before="57"/>
        <w:ind w:right="0"/>
        <w:jc w:val="left"/>
        <w:rPr>
          <w:b w:val="0"/>
          <w:bCs w:val="0"/>
        </w:rPr>
      </w:pPr>
      <w:r>
        <w:rPr/>
        <w:t>（二）</w:t>
      </w:r>
      <w:r>
        <w:rPr>
          <w:spacing w:val="-19"/>
        </w:rPr>
        <w:t> </w:t>
      </w:r>
      <w:r>
        <w:rPr/>
        <w:t>截至年末，公司不存在对外担保事项</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p>
      <w:pPr>
        <w:pStyle w:val="Heading3"/>
        <w:spacing w:line="240" w:lineRule="auto"/>
        <w:ind w:right="0"/>
        <w:jc w:val="left"/>
        <w:rPr>
          <w:b w:val="0"/>
          <w:bCs w:val="0"/>
        </w:rPr>
      </w:pPr>
      <w:r>
        <w:rPr/>
        <w:t>十、</w:t>
      </w:r>
      <w:r>
        <w:rPr>
          <w:spacing w:val="1"/>
        </w:rPr>
        <w:t> </w:t>
      </w:r>
      <w:r>
        <w:rPr/>
        <w:t>资产负债表日后事项</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pStyle w:val="Heading3"/>
        <w:spacing w:line="240" w:lineRule="auto"/>
        <w:ind w:right="0"/>
        <w:jc w:val="left"/>
        <w:rPr>
          <w:b w:val="0"/>
          <w:bCs w:val="0"/>
        </w:rPr>
      </w:pPr>
      <w:r>
        <w:rPr/>
        <w:t>（一）</w:t>
      </w:r>
      <w:r>
        <w:rPr>
          <w:spacing w:val="-17"/>
        </w:rPr>
        <w:t> </w:t>
      </w:r>
      <w:r>
        <w:rPr/>
        <w:t>利润分配方案</w:t>
      </w:r>
      <w:r>
        <w:rPr>
          <w:b w:val="0"/>
          <w:bCs w:val="0"/>
        </w:rPr>
      </w:r>
    </w:p>
    <w:p>
      <w:pPr>
        <w:spacing w:line="240" w:lineRule="auto" w:before="1"/>
        <w:rPr>
          <w:rFonts w:ascii="宋体" w:hAnsi="宋体" w:cs="宋体" w:eastAsia="宋体" w:hint="default"/>
          <w:b/>
          <w:bCs/>
          <w:sz w:val="15"/>
          <w:szCs w:val="15"/>
        </w:rPr>
      </w:pPr>
    </w:p>
    <w:p>
      <w:pPr>
        <w:pStyle w:val="BodyText"/>
        <w:spacing w:line="240" w:lineRule="auto" w:before="36"/>
        <w:ind w:left="560" w:right="0"/>
        <w:jc w:val="left"/>
      </w:pPr>
      <w:r>
        <w:rPr/>
        <w:t>根据公司于</w:t>
      </w:r>
      <w:r>
        <w:rPr>
          <w:spacing w:val="-53"/>
        </w:rPr>
        <w:t> </w:t>
      </w:r>
      <w:r>
        <w:rPr>
          <w:rFonts w:ascii="宋体" w:hAnsi="宋体" w:cs="宋体" w:eastAsia="宋体" w:hint="default"/>
        </w:rPr>
        <w:t>2012</w:t>
      </w:r>
      <w:r>
        <w:rPr>
          <w:rFonts w:ascii="宋体" w:hAnsi="宋体" w:cs="宋体" w:eastAsia="宋体" w:hint="default"/>
          <w:spacing w:val="-53"/>
        </w:rPr>
        <w:t> </w:t>
      </w:r>
      <w:r>
        <w:rPr/>
        <w:t>年</w:t>
      </w:r>
      <w:r>
        <w:rPr>
          <w:spacing w:val="-54"/>
        </w:rPr>
        <w:t> </w:t>
      </w:r>
      <w:r>
        <w:rPr>
          <w:rFonts w:ascii="宋体" w:hAnsi="宋体" w:cs="宋体" w:eastAsia="宋体" w:hint="default"/>
        </w:rPr>
        <w:t>4</w:t>
      </w:r>
      <w:r>
        <w:rPr>
          <w:rFonts w:ascii="宋体" w:hAnsi="宋体" w:cs="宋体" w:eastAsia="宋体" w:hint="default"/>
          <w:spacing w:val="-53"/>
        </w:rPr>
        <w:t> </w:t>
      </w:r>
      <w:r>
        <w:rPr/>
        <w:t>月</w:t>
      </w:r>
      <w:r>
        <w:rPr>
          <w:spacing w:val="-55"/>
        </w:rPr>
        <w:t> </w:t>
      </w:r>
      <w:r>
        <w:rPr>
          <w:rFonts w:ascii="宋体" w:hAnsi="宋体" w:cs="宋体" w:eastAsia="宋体" w:hint="default"/>
        </w:rPr>
        <w:t>9</w:t>
      </w:r>
      <w:r>
        <w:rPr>
          <w:rFonts w:ascii="宋体" w:hAnsi="宋体" w:cs="宋体" w:eastAsia="宋体" w:hint="default"/>
          <w:spacing w:val="-55"/>
        </w:rPr>
        <w:t> </w:t>
      </w:r>
      <w:r>
        <w:rPr/>
        <w:t>日召开的第一届董事会第二十三次会议决议：</w:t>
      </w:r>
    </w:p>
    <w:p>
      <w:pPr>
        <w:spacing w:line="240" w:lineRule="auto" w:before="12"/>
        <w:rPr>
          <w:rFonts w:ascii="宋体" w:hAnsi="宋体" w:cs="宋体" w:eastAsia="宋体" w:hint="default"/>
          <w:sz w:val="17"/>
          <w:szCs w:val="17"/>
        </w:rPr>
      </w:pP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1</w:t>
      </w:r>
      <w:r>
        <w:rPr/>
        <w:t>、</w:t>
      </w:r>
      <w:r>
        <w:rPr>
          <w:spacing w:val="-2"/>
        </w:rPr>
        <w:t> </w:t>
      </w:r>
      <w:r>
        <w:rPr/>
        <w:t>拟以公司</w:t>
      </w:r>
      <w:r>
        <w:rPr>
          <w:spacing w:val="-54"/>
        </w:rPr>
        <w:t> </w:t>
      </w:r>
      <w:r>
        <w:rPr>
          <w:rFonts w:ascii="宋体" w:hAnsi="宋体" w:cs="宋体" w:eastAsia="宋体" w:hint="default"/>
        </w:rPr>
        <w:t>2011</w:t>
      </w:r>
      <w:r>
        <w:rPr>
          <w:rFonts w:ascii="宋体" w:hAnsi="宋体" w:cs="宋体" w:eastAsia="宋体" w:hint="default"/>
          <w:spacing w:val="-54"/>
        </w:rPr>
        <w:t> </w:t>
      </w:r>
      <w:r>
        <w:rPr/>
        <w:t>年</w:t>
      </w:r>
      <w:r>
        <w:rPr>
          <w:spacing w:val="-54"/>
        </w:rPr>
        <w:t> </w:t>
      </w:r>
      <w:r>
        <w:rPr>
          <w:rFonts w:ascii="宋体" w:hAnsi="宋体" w:cs="宋体" w:eastAsia="宋体" w:hint="default"/>
        </w:rPr>
        <w:t>12</w:t>
      </w:r>
      <w:r>
        <w:rPr>
          <w:rFonts w:ascii="宋体" w:hAnsi="宋体" w:cs="宋体" w:eastAsia="宋体" w:hint="default"/>
          <w:spacing w:val="-53"/>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日总股本</w:t>
      </w:r>
      <w:r>
        <w:rPr>
          <w:spacing w:val="-54"/>
        </w:rPr>
        <w:t> </w:t>
      </w:r>
      <w:r>
        <w:rPr>
          <w:rFonts w:ascii="宋体" w:hAnsi="宋体" w:cs="宋体" w:eastAsia="宋体" w:hint="default"/>
        </w:rPr>
        <w:t>6,700</w:t>
      </w:r>
      <w:r>
        <w:rPr>
          <w:rFonts w:ascii="宋体" w:hAnsi="宋体" w:cs="宋体" w:eastAsia="宋体" w:hint="default"/>
          <w:spacing w:val="-54"/>
        </w:rPr>
        <w:t> </w:t>
      </w:r>
      <w:r>
        <w:rPr>
          <w:spacing w:val="-5"/>
        </w:rPr>
        <w:t>万股本为基数，以资本公积向全体股东每</w:t>
      </w:r>
      <w:r>
        <w:rPr>
          <w:spacing w:val="-53"/>
        </w:rPr>
        <w:t> </w:t>
      </w:r>
      <w:r>
        <w:rPr>
          <w:rFonts w:ascii="宋体" w:hAnsi="宋体" w:cs="宋体" w:eastAsia="宋体" w:hint="default"/>
        </w:rPr>
        <w:t>10</w:t>
      </w:r>
      <w:r>
        <w:rPr>
          <w:rFonts w:ascii="宋体" w:hAnsi="宋体" w:cs="宋体" w:eastAsia="宋体" w:hint="default"/>
          <w:b w:val="0"/>
          <w:bCs w:val="0"/>
        </w:rPr>
      </w:r>
    </w:p>
    <w:p>
      <w:pPr>
        <w:spacing w:line="240" w:lineRule="auto" w:before="10"/>
        <w:rPr>
          <w:rFonts w:ascii="宋体" w:hAnsi="宋体" w:cs="宋体" w:eastAsia="宋体" w:hint="default"/>
          <w:b/>
          <w:bCs/>
          <w:sz w:val="14"/>
          <w:szCs w:val="14"/>
        </w:rPr>
      </w:pPr>
    </w:p>
    <w:p>
      <w:pPr>
        <w:pStyle w:val="Heading3"/>
        <w:spacing w:line="240" w:lineRule="auto"/>
        <w:ind w:left="560" w:right="0"/>
        <w:jc w:val="left"/>
        <w:rPr>
          <w:b w:val="0"/>
          <w:bCs w:val="0"/>
        </w:rPr>
      </w:pPr>
      <w:r>
        <w:rPr/>
        <w:t>股转增</w:t>
      </w:r>
      <w:r>
        <w:rPr>
          <w:spacing w:val="-55"/>
        </w:rPr>
        <w:t> </w:t>
      </w:r>
      <w:r>
        <w:rPr>
          <w:rFonts w:ascii="宋体" w:hAnsi="宋体" w:cs="宋体" w:eastAsia="宋体" w:hint="default"/>
        </w:rPr>
        <w:t>10</w:t>
      </w:r>
      <w:r>
        <w:rPr>
          <w:rFonts w:ascii="宋体" w:hAnsi="宋体" w:cs="宋体" w:eastAsia="宋体" w:hint="default"/>
          <w:spacing w:val="-55"/>
        </w:rPr>
        <w:t> </w:t>
      </w:r>
      <w:r>
        <w:rPr/>
        <w:t>股，共转增</w:t>
      </w:r>
      <w:r>
        <w:rPr>
          <w:spacing w:val="-54"/>
        </w:rPr>
        <w:t> </w:t>
      </w:r>
      <w:r>
        <w:rPr>
          <w:rFonts w:ascii="宋体" w:hAnsi="宋体" w:cs="宋体" w:eastAsia="宋体" w:hint="default"/>
        </w:rPr>
        <w:t>6,700</w:t>
      </w:r>
      <w:r>
        <w:rPr>
          <w:rFonts w:ascii="宋体" w:hAnsi="宋体" w:cs="宋体" w:eastAsia="宋体" w:hint="default"/>
          <w:spacing w:val="-55"/>
        </w:rPr>
        <w:t> </w:t>
      </w:r>
      <w:r>
        <w:rPr/>
        <w:t>万股，转增后总股本增至</w:t>
      </w:r>
      <w:r>
        <w:rPr>
          <w:spacing w:val="-54"/>
        </w:rPr>
        <w:t> </w:t>
      </w:r>
      <w:r>
        <w:rPr>
          <w:rFonts w:ascii="宋体" w:hAnsi="宋体" w:cs="宋体" w:eastAsia="宋体" w:hint="default"/>
        </w:rPr>
        <w:t>13,400</w:t>
      </w:r>
      <w:r>
        <w:rPr>
          <w:rFonts w:ascii="宋体" w:hAnsi="宋体" w:cs="宋体" w:eastAsia="宋体" w:hint="default"/>
          <w:spacing w:val="-55"/>
        </w:rPr>
        <w:t> </w:t>
      </w:r>
      <w:r>
        <w:rPr/>
        <w:t>万股；</w:t>
      </w:r>
      <w:r>
        <w:rPr>
          <w:b w:val="0"/>
          <w:bCs w:val="0"/>
        </w:rPr>
      </w:r>
    </w:p>
    <w:p>
      <w:pPr>
        <w:spacing w:line="240" w:lineRule="auto" w:before="9"/>
        <w:rPr>
          <w:rFonts w:ascii="宋体" w:hAnsi="宋体" w:cs="宋体" w:eastAsia="宋体" w:hint="default"/>
          <w:b/>
          <w:bCs/>
          <w:sz w:val="17"/>
          <w:szCs w:val="17"/>
        </w:rPr>
      </w:pPr>
    </w:p>
    <w:p>
      <w:pPr>
        <w:pStyle w:val="Heading3"/>
        <w:spacing w:line="240" w:lineRule="auto"/>
        <w:ind w:right="0"/>
        <w:jc w:val="left"/>
        <w:rPr>
          <w:b w:val="0"/>
          <w:bCs w:val="0"/>
        </w:rPr>
      </w:pPr>
      <w:r>
        <w:rPr>
          <w:rFonts w:ascii="宋体" w:hAnsi="宋体" w:cs="宋体" w:eastAsia="宋体" w:hint="default"/>
        </w:rPr>
        <w:t>2</w:t>
      </w:r>
      <w:r>
        <w:rPr/>
        <w:t>、</w:t>
      </w:r>
      <w:r>
        <w:rPr>
          <w:spacing w:val="-3"/>
        </w:rPr>
        <w:t> </w:t>
      </w:r>
      <w:r>
        <w:rPr/>
        <w:t>拟以公司</w:t>
      </w:r>
      <w:r>
        <w:rPr>
          <w:spacing w:val="-54"/>
        </w:rPr>
        <w:t> </w:t>
      </w:r>
      <w:r>
        <w:rPr>
          <w:rFonts w:ascii="宋体" w:hAnsi="宋体" w:cs="宋体" w:eastAsia="宋体" w:hint="default"/>
        </w:rPr>
        <w:t>2011</w:t>
      </w:r>
      <w:r>
        <w:rPr>
          <w:rFonts w:ascii="宋体" w:hAnsi="宋体" w:cs="宋体" w:eastAsia="宋体" w:hint="default"/>
          <w:spacing w:val="-54"/>
        </w:rPr>
        <w:t> </w:t>
      </w:r>
      <w:r>
        <w:rPr/>
        <w:t>年</w:t>
      </w:r>
      <w:r>
        <w:rPr>
          <w:spacing w:val="-54"/>
        </w:rPr>
        <w:t> </w:t>
      </w:r>
      <w:r>
        <w:rPr>
          <w:rFonts w:ascii="宋体" w:hAnsi="宋体" w:cs="宋体" w:eastAsia="宋体" w:hint="default"/>
        </w:rPr>
        <w:t>12</w:t>
      </w:r>
      <w:r>
        <w:rPr>
          <w:rFonts w:ascii="宋体" w:hAnsi="宋体" w:cs="宋体" w:eastAsia="宋体" w:hint="default"/>
          <w:spacing w:val="-53"/>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日总股本</w:t>
      </w:r>
      <w:r>
        <w:rPr>
          <w:spacing w:val="-54"/>
        </w:rPr>
        <w:t> </w:t>
      </w:r>
      <w:r>
        <w:rPr>
          <w:rFonts w:ascii="宋体" w:hAnsi="宋体" w:cs="宋体" w:eastAsia="宋体" w:hint="default"/>
        </w:rPr>
        <w:t>6,700</w:t>
      </w:r>
      <w:r>
        <w:rPr>
          <w:rFonts w:ascii="宋体" w:hAnsi="宋体" w:cs="宋体" w:eastAsia="宋体" w:hint="default"/>
          <w:spacing w:val="-54"/>
        </w:rPr>
        <w:t> </w:t>
      </w:r>
      <w:r>
        <w:rPr/>
        <w:t>万股本为基数，向全体股东每</w:t>
      </w:r>
      <w:r>
        <w:rPr>
          <w:spacing w:val="-53"/>
        </w:rPr>
        <w:t> </w:t>
      </w:r>
      <w:r>
        <w:rPr>
          <w:rFonts w:ascii="宋体" w:hAnsi="宋体" w:cs="宋体" w:eastAsia="宋体" w:hint="default"/>
        </w:rPr>
        <w:t>10</w:t>
      </w:r>
      <w:r>
        <w:rPr>
          <w:rFonts w:ascii="宋体" w:hAnsi="宋体" w:cs="宋体" w:eastAsia="宋体" w:hint="default"/>
          <w:spacing w:val="-54"/>
        </w:rPr>
        <w:t> </w:t>
      </w:r>
      <w:r>
        <w:rPr/>
        <w:t>股派发现</w:t>
      </w:r>
      <w:r>
        <w:rPr>
          <w:b w:val="0"/>
          <w:bCs w:val="0"/>
        </w:rPr>
      </w:r>
    </w:p>
    <w:p>
      <w:pPr>
        <w:spacing w:line="240" w:lineRule="auto" w:before="10"/>
        <w:rPr>
          <w:rFonts w:ascii="宋体" w:hAnsi="宋体" w:cs="宋体" w:eastAsia="宋体" w:hint="default"/>
          <w:b/>
          <w:bCs/>
          <w:sz w:val="14"/>
          <w:szCs w:val="14"/>
        </w:rPr>
      </w:pPr>
    </w:p>
    <w:p>
      <w:pPr>
        <w:pStyle w:val="Heading3"/>
        <w:spacing w:line="408" w:lineRule="auto"/>
        <w:ind w:left="560" w:right="191"/>
        <w:jc w:val="left"/>
        <w:rPr>
          <w:b w:val="0"/>
          <w:bCs w:val="0"/>
        </w:rPr>
      </w:pPr>
      <w:r>
        <w:rPr>
          <w:w w:val="100"/>
        </w:rPr>
        <w:t>金股利人民币</w:t>
      </w:r>
      <w:r>
        <w:rPr>
          <w:spacing w:val="-51"/>
          <w:w w:val="100"/>
        </w:rPr>
        <w:t> </w:t>
      </w:r>
      <w:r>
        <w:rPr>
          <w:rFonts w:ascii="宋体" w:hAnsi="宋体" w:cs="宋体" w:eastAsia="宋体" w:hint="default"/>
          <w:w w:val="99"/>
        </w:rPr>
        <w:t>2</w:t>
      </w:r>
      <w:r>
        <w:rPr>
          <w:rFonts w:ascii="宋体" w:hAnsi="宋体" w:cs="宋体" w:eastAsia="宋体" w:hint="default"/>
          <w:spacing w:val="-51"/>
          <w:w w:val="99"/>
        </w:rPr>
        <w:t> </w:t>
      </w:r>
      <w:r>
        <w:rPr>
          <w:spacing w:val="-10"/>
          <w:w w:val="100"/>
        </w:rPr>
        <w:t>元（含税），合计派发现金</w:t>
      </w:r>
      <w:r>
        <w:rPr>
          <w:spacing w:val="-50"/>
          <w:w w:val="100"/>
        </w:rPr>
        <w:t> </w:t>
      </w:r>
      <w:r>
        <w:rPr>
          <w:rFonts w:ascii="宋体" w:hAnsi="宋体" w:cs="宋体" w:eastAsia="宋体" w:hint="default"/>
          <w:w w:val="99"/>
        </w:rPr>
        <w:t>13,400</w:t>
      </w:r>
      <w:r>
        <w:rPr>
          <w:rFonts w:ascii="宋体" w:hAnsi="宋体" w:cs="宋体" w:eastAsia="宋体" w:hint="default"/>
          <w:spacing w:val="-50"/>
          <w:w w:val="99"/>
        </w:rPr>
        <w:t> </w:t>
      </w:r>
      <w:r>
        <w:rPr>
          <w:spacing w:val="-1"/>
          <w:w w:val="100"/>
        </w:rPr>
        <w:t>万元，剩余未分配利润结转至下年</w:t>
      </w:r>
      <w:r>
        <w:rPr>
          <w:w w:val="100"/>
        </w:rPr>
        <w:t> </w:t>
      </w:r>
      <w:r>
        <w:rPr/>
        <w:t>度。</w:t>
      </w:r>
      <w:r>
        <w:rPr>
          <w:b w:val="0"/>
          <w:bCs w:val="0"/>
        </w:rPr>
      </w:r>
    </w:p>
    <w:p>
      <w:pPr>
        <w:pStyle w:val="BodyText"/>
        <w:spacing w:line="240" w:lineRule="auto" w:before="87"/>
        <w:ind w:left="560" w:right="0"/>
        <w:jc w:val="left"/>
      </w:pPr>
      <w:r>
        <w:rPr/>
        <w:t>该议案尚需提交公司股东大会审议通过。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Heading3"/>
        <w:tabs>
          <w:tab w:pos="980" w:val="left" w:leader="none"/>
        </w:tabs>
        <w:spacing w:line="240" w:lineRule="auto"/>
        <w:ind w:right="0"/>
        <w:jc w:val="left"/>
        <w:rPr>
          <w:b w:val="0"/>
          <w:bCs w:val="0"/>
        </w:rPr>
      </w:pPr>
      <w:r>
        <w:rPr/>
        <w:t>（二）</w:t>
        <w:tab/>
        <w:t>收购子公司事项</w:t>
      </w:r>
      <w:r>
        <w:rPr>
          <w:b w:val="0"/>
          <w:bCs w:val="0"/>
        </w:rPr>
      </w:r>
    </w:p>
    <w:p>
      <w:pPr>
        <w:spacing w:line="240" w:lineRule="auto" w:before="12"/>
        <w:rPr>
          <w:rFonts w:ascii="宋体" w:hAnsi="宋体" w:cs="宋体" w:eastAsia="宋体" w:hint="default"/>
          <w:b/>
          <w:bCs/>
          <w:sz w:val="17"/>
          <w:szCs w:val="17"/>
        </w:rPr>
      </w:pPr>
    </w:p>
    <w:p>
      <w:pPr>
        <w:pStyle w:val="BodyText"/>
        <w:spacing w:line="408" w:lineRule="auto"/>
        <w:ind w:left="140" w:right="111" w:firstLine="419"/>
        <w:jc w:val="both"/>
      </w:pPr>
      <w:r>
        <w:rPr>
          <w:rFonts w:ascii="宋体" w:hAnsi="宋体" w:cs="宋体" w:eastAsia="宋体" w:hint="default"/>
        </w:rPr>
        <w:t>2012</w:t>
      </w:r>
      <w:r>
        <w:rPr>
          <w:rFonts w:ascii="宋体" w:hAnsi="宋体" w:cs="宋体" w:eastAsia="宋体" w:hint="default"/>
          <w:spacing w:val="-46"/>
        </w:rPr>
        <w:t> </w:t>
      </w:r>
      <w:r>
        <w:rPr/>
        <w:t>年</w:t>
      </w:r>
      <w:r>
        <w:rPr>
          <w:spacing w:val="-43"/>
        </w:rPr>
        <w:t> </w:t>
      </w:r>
      <w:r>
        <w:rPr>
          <w:rFonts w:ascii="宋体" w:hAnsi="宋体" w:cs="宋体" w:eastAsia="宋体" w:hint="default"/>
        </w:rPr>
        <w:t>1</w:t>
      </w:r>
      <w:r>
        <w:rPr>
          <w:rFonts w:ascii="宋体" w:hAnsi="宋体" w:cs="宋体" w:eastAsia="宋体" w:hint="default"/>
          <w:spacing w:val="-46"/>
        </w:rPr>
        <w:t> </w:t>
      </w:r>
      <w:r>
        <w:rPr/>
        <w:t>月</w:t>
      </w:r>
      <w:r>
        <w:rPr>
          <w:spacing w:val="-43"/>
        </w:rPr>
        <w:t> </w:t>
      </w:r>
      <w:r>
        <w:rPr>
          <w:rFonts w:ascii="宋体" w:hAnsi="宋体" w:cs="宋体" w:eastAsia="宋体" w:hint="default"/>
        </w:rPr>
        <w:t>27</w:t>
      </w:r>
      <w:r>
        <w:rPr>
          <w:rFonts w:ascii="宋体" w:hAnsi="宋体" w:cs="宋体" w:eastAsia="宋体" w:hint="default"/>
          <w:spacing w:val="-46"/>
        </w:rPr>
        <w:t> </w:t>
      </w:r>
      <w:r>
        <w:rPr>
          <w:spacing w:val="-3"/>
        </w:rPr>
        <w:t>日，经公司第一届董事会第二十二次会议公告审议通过《关于使用部分</w:t>
      </w:r>
      <w:r>
        <w:rPr>
          <w:w w:val="100"/>
        </w:rPr>
        <w:t> </w:t>
      </w:r>
      <w:r>
        <w:rPr>
          <w:spacing w:val="-4"/>
        </w:rPr>
        <w:t>超募资金收购上海复深蓝信息技术有限公司部分股权并增资》的议案，同意公司使用超募资</w:t>
      </w:r>
      <w:r>
        <w:rPr>
          <w:spacing w:val="-44"/>
        </w:rPr>
        <w:t> </w:t>
      </w:r>
      <w:r>
        <w:rPr>
          <w:spacing w:val="-44"/>
        </w:rPr>
      </w:r>
      <w:r>
        <w:rPr/>
        <w:t>金</w:t>
      </w:r>
      <w:r>
        <w:rPr>
          <w:spacing w:val="-21"/>
        </w:rPr>
        <w:t> </w:t>
      </w:r>
      <w:r>
        <w:rPr>
          <w:rFonts w:ascii="宋体" w:hAnsi="宋体" w:cs="宋体" w:eastAsia="宋体" w:hint="default"/>
        </w:rPr>
        <w:t>3,640</w:t>
      </w:r>
      <w:r>
        <w:rPr>
          <w:rFonts w:ascii="宋体" w:hAnsi="宋体" w:cs="宋体" w:eastAsia="宋体" w:hint="default"/>
          <w:spacing w:val="-21"/>
        </w:rPr>
        <w:t> </w:t>
      </w:r>
      <w:r>
        <w:rPr>
          <w:spacing w:val="-5"/>
        </w:rPr>
        <w:t>万元，以受让上海复深蓝信息技术有限公司（以下简称“标的公司”）原股东股权</w:t>
      </w:r>
      <w:r>
        <w:rPr>
          <w:spacing w:val="-92"/>
        </w:rPr>
        <w:t> </w:t>
      </w:r>
      <w:r>
        <w:rPr>
          <w:spacing w:val="-92"/>
        </w:rPr>
      </w:r>
      <w:r>
        <w:rPr>
          <w:spacing w:val="-3"/>
        </w:rPr>
        <w:t>及增资结合的方式，获得标的公司</w:t>
      </w:r>
      <w:r>
        <w:rPr>
          <w:spacing w:val="-43"/>
        </w:rPr>
        <w:t> </w:t>
      </w:r>
      <w:r>
        <w:rPr>
          <w:rFonts w:ascii="宋体" w:hAnsi="宋体" w:cs="宋体" w:eastAsia="宋体" w:hint="default"/>
          <w:spacing w:val="-4"/>
        </w:rPr>
        <w:t>60%</w:t>
      </w:r>
      <w:r>
        <w:rPr>
          <w:spacing w:val="-4"/>
        </w:rPr>
        <w:t>的股权，其中</w:t>
      </w:r>
      <w:r>
        <w:rPr>
          <w:spacing w:val="-44"/>
        </w:rPr>
        <w:t> </w:t>
      </w:r>
      <w:r>
        <w:rPr>
          <w:rFonts w:ascii="宋体" w:hAnsi="宋体" w:cs="宋体" w:eastAsia="宋体" w:hint="default"/>
        </w:rPr>
        <w:t>2,140</w:t>
      </w:r>
      <w:r>
        <w:rPr>
          <w:rFonts w:ascii="宋体" w:hAnsi="宋体" w:cs="宋体" w:eastAsia="宋体" w:hint="default"/>
          <w:spacing w:val="-43"/>
        </w:rPr>
        <w:t> </w:t>
      </w:r>
      <w:r>
        <w:rPr/>
        <w:t>万元用于收购原股东持有标的公</w:t>
      </w:r>
      <w:r>
        <w:rPr>
          <w:spacing w:val="-102"/>
        </w:rPr>
        <w:t> </w:t>
      </w:r>
      <w:r>
        <w:rPr>
          <w:spacing w:val="-102"/>
        </w:rPr>
      </w:r>
      <w:r>
        <w:rPr/>
        <w:t>司的股权，其余</w:t>
      </w:r>
      <w:r>
        <w:rPr>
          <w:spacing w:val="-54"/>
        </w:rPr>
        <w:t> </w:t>
      </w:r>
      <w:r>
        <w:rPr>
          <w:rFonts w:ascii="宋体" w:hAnsi="宋体" w:cs="宋体" w:eastAsia="宋体" w:hint="default"/>
        </w:rPr>
        <w:t>1,500</w:t>
      </w:r>
      <w:r>
        <w:rPr>
          <w:rFonts w:ascii="宋体" w:hAnsi="宋体" w:cs="宋体" w:eastAsia="宋体" w:hint="default"/>
          <w:spacing w:val="-54"/>
        </w:rPr>
        <w:t> </w:t>
      </w:r>
      <w:r>
        <w:rPr/>
        <w:t>万元用于向标的公司增资。</w:t>
      </w:r>
    </w:p>
    <w:p>
      <w:pPr>
        <w:pStyle w:val="BodyText"/>
        <w:spacing w:line="240" w:lineRule="auto" w:before="87"/>
        <w:ind w:left="560" w:right="0"/>
        <w:jc w:val="left"/>
      </w:pPr>
      <w:r>
        <w:rPr>
          <w:rFonts w:ascii="宋体" w:hAnsi="宋体" w:cs="宋体" w:eastAsia="宋体" w:hint="default"/>
        </w:rPr>
        <w:t>2012</w:t>
      </w:r>
      <w:r>
        <w:rPr>
          <w:rFonts w:ascii="宋体" w:hAnsi="宋体" w:cs="宋体" w:eastAsia="宋体" w:hint="default"/>
          <w:spacing w:val="-34"/>
        </w:rPr>
        <w:t> </w:t>
      </w:r>
      <w:r>
        <w:rPr/>
        <w:t>年</w:t>
      </w:r>
      <w:r>
        <w:rPr>
          <w:spacing w:val="-34"/>
        </w:rPr>
        <w:t> </w:t>
      </w:r>
      <w:r>
        <w:rPr>
          <w:rFonts w:ascii="宋体" w:hAnsi="宋体" w:cs="宋体" w:eastAsia="宋体" w:hint="default"/>
        </w:rPr>
        <w:t>2</w:t>
      </w:r>
      <w:r>
        <w:rPr>
          <w:rFonts w:ascii="宋体" w:hAnsi="宋体" w:cs="宋体" w:eastAsia="宋体" w:hint="default"/>
          <w:spacing w:val="-32"/>
        </w:rPr>
        <w:t> </w:t>
      </w:r>
      <w:r>
        <w:rPr/>
        <w:t>月，公司完成对标的公司的股权变更及增资，并办理了工商变更登记手续，</w:t>
      </w:r>
    </w:p>
    <w:p>
      <w:pPr>
        <w:spacing w:line="240" w:lineRule="auto" w:before="10"/>
        <w:rPr>
          <w:rFonts w:ascii="宋体" w:hAnsi="宋体" w:cs="宋体" w:eastAsia="宋体" w:hint="default"/>
          <w:sz w:val="14"/>
          <w:szCs w:val="14"/>
        </w:rPr>
      </w:pPr>
    </w:p>
    <w:p>
      <w:pPr>
        <w:pStyle w:val="BodyText"/>
        <w:spacing w:line="408" w:lineRule="auto"/>
        <w:ind w:left="140" w:right="0"/>
        <w:jc w:val="left"/>
      </w:pPr>
      <w:r>
        <w:rPr/>
        <w:t>公司持有标的公司</w:t>
      </w:r>
      <w:r>
        <w:rPr>
          <w:spacing w:val="-44"/>
        </w:rPr>
        <w:t> </w:t>
      </w:r>
      <w:r>
        <w:rPr>
          <w:rFonts w:ascii="宋体" w:hAnsi="宋体" w:cs="宋体" w:eastAsia="宋体" w:hint="default"/>
          <w:spacing w:val="-3"/>
        </w:rPr>
        <w:t>60%</w:t>
      </w:r>
      <w:r>
        <w:rPr>
          <w:spacing w:val="-3"/>
        </w:rPr>
        <w:t>的股权，并在董事会席位的</w:t>
      </w:r>
      <w:r>
        <w:rPr>
          <w:spacing w:val="-47"/>
        </w:rPr>
        <w:t> </w:t>
      </w:r>
      <w:r>
        <w:rPr>
          <w:rFonts w:ascii="宋体" w:hAnsi="宋体" w:cs="宋体" w:eastAsia="宋体" w:hint="default"/>
        </w:rPr>
        <w:t>3</w:t>
      </w:r>
      <w:r>
        <w:rPr>
          <w:rFonts w:ascii="宋体" w:hAnsi="宋体" w:cs="宋体" w:eastAsia="宋体" w:hint="default"/>
          <w:spacing w:val="-44"/>
        </w:rPr>
        <w:t> </w:t>
      </w:r>
      <w:r>
        <w:rPr/>
        <w:t>席中占有</w:t>
      </w:r>
      <w:r>
        <w:rPr>
          <w:spacing w:val="-47"/>
        </w:rPr>
        <w:t> </w:t>
      </w:r>
      <w:r>
        <w:rPr>
          <w:rFonts w:ascii="宋体" w:hAnsi="宋体" w:cs="宋体" w:eastAsia="宋体" w:hint="default"/>
        </w:rPr>
        <w:t>2</w:t>
      </w:r>
      <w:r>
        <w:rPr>
          <w:rFonts w:ascii="宋体" w:hAnsi="宋体" w:cs="宋体" w:eastAsia="宋体" w:hint="default"/>
          <w:spacing w:val="-44"/>
        </w:rPr>
        <w:t> </w:t>
      </w:r>
      <w:r>
        <w:rPr>
          <w:spacing w:val="-4"/>
        </w:rPr>
        <w:t>席，在标的公司的表决权比</w:t>
      </w:r>
      <w:r>
        <w:rPr>
          <w:spacing w:val="-102"/>
        </w:rPr>
        <w:t> </w:t>
      </w:r>
      <w:r>
        <w:rPr>
          <w:spacing w:val="-102"/>
        </w:rPr>
      </w:r>
      <w:r>
        <w:rPr/>
        <w:t>例超过半数，形成对该公司的控制。</w:t>
      </w:r>
    </w:p>
    <w:p>
      <w:pPr>
        <w:spacing w:after="0" w:line="408" w:lineRule="auto"/>
        <w:jc w:val="left"/>
        <w:sectPr>
          <w:pgSz w:w="11910" w:h="16840"/>
          <w:pgMar w:header="0" w:footer="1040" w:top="1480" w:bottom="1220" w:left="1660" w:right="1680"/>
        </w:sectPr>
      </w:pPr>
    </w:p>
    <w:p>
      <w:pPr>
        <w:spacing w:line="240" w:lineRule="auto" w:before="12"/>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01pt;height:.75pt;mso-position-horizontal-relative:char;mso-position-vertical-relative:line" coordorigin="0,0" coordsize="8020,15">
            <v:group style="position:absolute;left:7;top:7;width:8006;height:2" coordorigin="7,7" coordsize="8006,2">
              <v:shape style="position:absolute;left:7;top:7;width:8006;height:2" coordorigin="7,7" coordsize="8006,0" path="m7,7l801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3"/>
          <w:szCs w:val="23"/>
        </w:rPr>
      </w:pPr>
    </w:p>
    <w:p>
      <w:pPr>
        <w:pStyle w:val="Heading3"/>
        <w:tabs>
          <w:tab w:pos="980" w:val="left" w:leader="none"/>
        </w:tabs>
        <w:spacing w:line="240" w:lineRule="auto" w:before="36"/>
        <w:ind w:right="0"/>
        <w:jc w:val="left"/>
        <w:rPr>
          <w:b w:val="0"/>
          <w:bCs w:val="0"/>
        </w:rPr>
      </w:pPr>
      <w:r>
        <w:rPr/>
        <w:t>十一、</w:t>
        <w:tab/>
        <w:t>其他重要事项说明</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7"/>
          <w:szCs w:val="17"/>
        </w:rPr>
      </w:pPr>
    </w:p>
    <w:p>
      <w:pPr>
        <w:spacing w:line="441" w:lineRule="auto" w:before="0"/>
        <w:ind w:left="560" w:right="5162" w:hanging="420"/>
        <w:jc w:val="left"/>
        <w:rPr>
          <w:rFonts w:ascii="宋体" w:hAnsi="宋体" w:cs="宋体" w:eastAsia="宋体" w:hint="default"/>
          <w:sz w:val="21"/>
          <w:szCs w:val="21"/>
        </w:rPr>
      </w:pPr>
      <w:r>
        <w:rPr/>
        <w:pict>
          <v:shape style="position:absolute;margin-left:259.369995pt;margin-top:48.983696pt;width:.47998pt;height:.12pt;mso-position-horizontal-relative:page;mso-position-vertical-relative:paragraph;z-index:-1332880" type="#_x0000_t75" stroked="false">
            <v:imagedata r:id="rId517" o:title=""/>
          </v:shape>
        </w:pict>
      </w:r>
      <w:r>
        <w:rPr/>
        <w:pict>
          <v:shape style="position:absolute;margin-left:375.190002pt;margin-top:48.983696pt;width:.48001pt;height:.12pt;mso-position-horizontal-relative:page;mso-position-vertical-relative:paragraph;z-index:-1332856" type="#_x0000_t75" stroked="false">
            <v:imagedata r:id="rId517" o:title=""/>
          </v:shape>
        </w:pict>
      </w:r>
      <w:r>
        <w:rPr/>
        <w:pict>
          <v:group style="position:absolute;margin-left:106.580002pt;margin-top:76.463715pt;width:382.3pt;height:.5pt;mso-position-horizontal-relative:page;mso-position-vertical-relative:paragraph;z-index:-1332832" coordorigin="2132,1529" coordsize="7646,10">
            <v:shape style="position:absolute;left:2132;top:1529;width:3056;height:10" type="#_x0000_t75" stroked="false">
              <v:imagedata r:id="rId525" o:title=""/>
            </v:shape>
            <v:shape style="position:absolute;left:5183;top:1529;width:2321;height:10" type="#_x0000_t75" stroked="false">
              <v:imagedata r:id="rId526" o:title=""/>
            </v:shape>
            <v:shape style="position:absolute;left:7499;top:1529;width:2278;height:10" type="#_x0000_t75" stroked="false">
              <v:imagedata r:id="rId527" o:title=""/>
            </v:shape>
            <w10:wrap type="none"/>
          </v:group>
        </w:pict>
      </w:r>
      <w:r>
        <w:rPr>
          <w:rFonts w:ascii="宋体" w:hAnsi="宋体" w:cs="宋体" w:eastAsia="宋体" w:hint="default"/>
          <w:b/>
          <w:bCs/>
          <w:sz w:val="21"/>
          <w:szCs w:val="21"/>
        </w:rPr>
        <w:t>（一）</w:t>
      </w:r>
      <w:r>
        <w:rPr>
          <w:rFonts w:ascii="宋体" w:hAnsi="宋体" w:cs="宋体" w:eastAsia="宋体" w:hint="default"/>
          <w:b/>
          <w:bCs/>
          <w:spacing w:val="-20"/>
          <w:sz w:val="21"/>
          <w:szCs w:val="21"/>
        </w:rPr>
        <w:t> </w:t>
      </w:r>
      <w:r>
        <w:rPr>
          <w:rFonts w:ascii="宋体" w:hAnsi="宋体" w:cs="宋体" w:eastAsia="宋体" w:hint="default"/>
          <w:b/>
          <w:bCs/>
          <w:sz w:val="21"/>
          <w:szCs w:val="21"/>
        </w:rPr>
        <w:t>经营租赁</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本公司租出资产情况如下：</w:t>
      </w:r>
    </w:p>
    <w:tbl>
      <w:tblPr>
        <w:tblW w:w="0" w:type="auto"/>
        <w:jc w:val="left"/>
        <w:tblInd w:w="457" w:type="dxa"/>
        <w:tblLayout w:type="fixed"/>
        <w:tblCellMar>
          <w:top w:w="0" w:type="dxa"/>
          <w:left w:w="0" w:type="dxa"/>
          <w:bottom w:w="0" w:type="dxa"/>
          <w:right w:w="0" w:type="dxa"/>
        </w:tblCellMar>
        <w:tblLook w:val="01E0"/>
      </w:tblPr>
      <w:tblGrid>
        <w:gridCol w:w="3075"/>
        <w:gridCol w:w="2316"/>
        <w:gridCol w:w="2268"/>
      </w:tblGrid>
      <w:tr>
        <w:trPr>
          <w:trHeight w:val="570" w:hRule="exact"/>
        </w:trPr>
        <w:tc>
          <w:tcPr>
            <w:tcW w:w="3075" w:type="dxa"/>
            <w:tcBorders>
              <w:top w:val="single" w:sz="12" w:space="0" w:color="000000"/>
              <w:left w:val="nil" w:sz="6" w:space="0" w:color="auto"/>
              <w:bottom w:val="nil" w:sz="6" w:space="0" w:color="auto"/>
              <w:right w:val="single" w:sz="4" w:space="0" w:color="000000"/>
            </w:tcBorders>
          </w:tcPr>
          <w:p>
            <w:pPr>
              <w:pStyle w:val="TableParagraph"/>
              <w:spacing w:line="240" w:lineRule="auto" w:before="100"/>
              <w:ind w:left="122" w:right="0"/>
              <w:jc w:val="left"/>
              <w:rPr>
                <w:rFonts w:ascii="宋体" w:hAnsi="宋体" w:cs="宋体" w:eastAsia="宋体" w:hint="default"/>
                <w:sz w:val="21"/>
                <w:szCs w:val="21"/>
              </w:rPr>
            </w:pPr>
            <w:r>
              <w:rPr>
                <w:rFonts w:ascii="宋体" w:hAnsi="宋体" w:cs="宋体" w:eastAsia="宋体" w:hint="default"/>
                <w:sz w:val="21"/>
                <w:szCs w:val="21"/>
              </w:rPr>
              <w:t>经营租赁租出资产类别</w:t>
            </w:r>
          </w:p>
        </w:tc>
        <w:tc>
          <w:tcPr>
            <w:tcW w:w="23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0"/>
              <w:ind w:left="100" w:right="0"/>
              <w:jc w:val="left"/>
              <w:rPr>
                <w:rFonts w:ascii="宋体" w:hAnsi="宋体" w:cs="宋体" w:eastAsia="宋体" w:hint="default"/>
                <w:sz w:val="21"/>
                <w:szCs w:val="21"/>
              </w:rPr>
            </w:pPr>
            <w:r>
              <w:rPr>
                <w:rFonts w:ascii="宋体" w:hAnsi="宋体" w:cs="宋体" w:eastAsia="宋体" w:hint="default"/>
                <w:sz w:val="21"/>
                <w:szCs w:val="21"/>
              </w:rPr>
              <w:t>年末账面价值</w:t>
            </w:r>
          </w:p>
        </w:tc>
        <w:tc>
          <w:tcPr>
            <w:tcW w:w="2268" w:type="dxa"/>
            <w:tcBorders>
              <w:top w:val="single" w:sz="12" w:space="0" w:color="000000"/>
              <w:left w:val="single" w:sz="4" w:space="0" w:color="000000"/>
              <w:bottom w:val="nil" w:sz="6" w:space="0" w:color="auto"/>
              <w:right w:val="nil" w:sz="6" w:space="0" w:color="auto"/>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年初账面价值</w:t>
            </w:r>
          </w:p>
        </w:tc>
      </w:tr>
      <w:tr>
        <w:trPr>
          <w:trHeight w:val="568" w:hRule="exact"/>
        </w:trPr>
        <w:tc>
          <w:tcPr>
            <w:tcW w:w="3075" w:type="dxa"/>
            <w:tcBorders>
              <w:top w:val="nil" w:sz="6" w:space="0" w:color="auto"/>
              <w:left w:val="nil" w:sz="6" w:space="0" w:color="auto"/>
              <w:bottom w:val="single" w:sz="12" w:space="0" w:color="000000"/>
              <w:right w:val="single" w:sz="4" w:space="0" w:color="000000"/>
            </w:tcBorders>
          </w:tcPr>
          <w:p>
            <w:pPr>
              <w:pStyle w:val="TableParagraph"/>
              <w:spacing w:line="240" w:lineRule="auto" w:before="102"/>
              <w:ind w:left="122" w:right="0"/>
              <w:jc w:val="left"/>
              <w:rPr>
                <w:rFonts w:ascii="宋体" w:hAnsi="宋体" w:cs="宋体" w:eastAsia="宋体" w:hint="default"/>
                <w:sz w:val="21"/>
                <w:szCs w:val="21"/>
              </w:rPr>
            </w:pPr>
            <w:r>
              <w:rPr>
                <w:rFonts w:ascii="宋体" w:hAnsi="宋体" w:cs="宋体" w:eastAsia="宋体" w:hint="default"/>
                <w:sz w:val="21"/>
                <w:szCs w:val="21"/>
              </w:rPr>
              <w:t>固定资产（机器设备）</w:t>
            </w:r>
          </w:p>
        </w:tc>
        <w:tc>
          <w:tcPr>
            <w:tcW w:w="23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sz w:val="21"/>
              </w:rPr>
              <w:t>20,855,505.93</w:t>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102"/>
              <w:ind w:left="103" w:right="0"/>
              <w:jc w:val="left"/>
              <w:rPr>
                <w:rFonts w:ascii="宋体" w:hAnsi="宋体" w:cs="宋体" w:eastAsia="宋体" w:hint="default"/>
                <w:sz w:val="21"/>
                <w:szCs w:val="21"/>
              </w:rPr>
            </w:pPr>
            <w:r>
              <w:rPr>
                <w:rFonts w:ascii="宋体"/>
                <w:sz w:val="21"/>
              </w:rPr>
              <w:t>4,208,605.11</w:t>
            </w:r>
          </w:p>
        </w:tc>
      </w:tr>
    </w:tbl>
    <w:p>
      <w:pPr>
        <w:spacing w:after="0" w:line="240" w:lineRule="auto"/>
        <w:jc w:val="left"/>
        <w:rPr>
          <w:rFonts w:ascii="宋体" w:hAnsi="宋体" w:cs="宋体" w:eastAsia="宋体" w:hint="default"/>
          <w:sz w:val="21"/>
          <w:szCs w:val="21"/>
        </w:rPr>
        <w:sectPr>
          <w:pgSz w:w="11910" w:h="16840"/>
          <w:pgMar w:header="0" w:footer="1040" w:top="1480" w:bottom="1220" w:left="1660" w:right="1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7"/>
          <w:szCs w:val="27"/>
        </w:rPr>
      </w:pPr>
    </w:p>
    <w:p>
      <w:pPr>
        <w:pStyle w:val="Heading3"/>
        <w:tabs>
          <w:tab w:pos="2640" w:val="left" w:leader="none"/>
        </w:tabs>
        <w:spacing w:line="240" w:lineRule="auto" w:before="36"/>
        <w:ind w:left="1800" w:right="0"/>
        <w:jc w:val="left"/>
        <w:rPr>
          <w:b w:val="0"/>
          <w:bCs w:val="0"/>
        </w:rPr>
      </w:pPr>
      <w:r>
        <w:rPr/>
        <w:t>十二、</w:t>
        <w:tab/>
        <w:t>母公司财务报表主要项目注释</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7"/>
          <w:szCs w:val="17"/>
        </w:rPr>
      </w:pPr>
    </w:p>
    <w:p>
      <w:pPr>
        <w:pStyle w:val="BodyText"/>
        <w:spacing w:line="240" w:lineRule="auto"/>
        <w:ind w:left="3372" w:right="0"/>
        <w:jc w:val="left"/>
      </w:pPr>
      <w:r>
        <w:rPr/>
        <w:t>以下金额单位若未特别注明者均为人民币元。</w:t>
      </w:r>
    </w:p>
    <w:p>
      <w:pPr>
        <w:spacing w:line="240" w:lineRule="auto" w:before="9"/>
        <w:rPr>
          <w:rFonts w:ascii="宋体" w:hAnsi="宋体" w:cs="宋体" w:eastAsia="宋体" w:hint="default"/>
          <w:sz w:val="17"/>
          <w:szCs w:val="17"/>
        </w:rPr>
      </w:pPr>
    </w:p>
    <w:p>
      <w:pPr>
        <w:pStyle w:val="Heading3"/>
        <w:spacing w:line="240" w:lineRule="auto"/>
        <w:ind w:left="1800" w:right="0"/>
        <w:jc w:val="left"/>
        <w:rPr>
          <w:b w:val="0"/>
          <w:bCs w:val="0"/>
        </w:rPr>
      </w:pPr>
      <w:r>
        <w:rPr/>
        <w:t>（一）</w:t>
      </w:r>
      <w:r>
        <w:rPr>
          <w:spacing w:val="-18"/>
        </w:rPr>
        <w:t> </w:t>
      </w:r>
      <w:r>
        <w:rPr/>
        <w:t>应收账款</w:t>
      </w:r>
      <w:r>
        <w:rPr>
          <w:b w:val="0"/>
          <w:bCs w:val="0"/>
        </w:rPr>
      </w:r>
    </w:p>
    <w:p>
      <w:pPr>
        <w:spacing w:line="240" w:lineRule="auto" w:before="12"/>
        <w:rPr>
          <w:rFonts w:ascii="宋体" w:hAnsi="宋体" w:cs="宋体" w:eastAsia="宋体" w:hint="default"/>
          <w:b/>
          <w:bCs/>
          <w:sz w:val="17"/>
          <w:szCs w:val="17"/>
        </w:rPr>
      </w:pPr>
    </w:p>
    <w:p>
      <w:pPr>
        <w:spacing w:before="0"/>
        <w:ind w:left="1800" w:right="0" w:firstLine="0"/>
        <w:jc w:val="left"/>
        <w:rPr>
          <w:rFonts w:ascii="宋体" w:hAnsi="宋体" w:cs="宋体" w:eastAsia="宋体" w:hint="default"/>
          <w:sz w:val="21"/>
          <w:szCs w:val="21"/>
        </w:rPr>
      </w:pPr>
      <w:r>
        <w:rPr/>
        <w:pict>
          <v:group style="position:absolute;margin-left:101.779999pt;margin-top:22.223686pt;width:391.05pt;height:370.65pt;mso-position-horizontal-relative:page;mso-position-vertical-relative:paragraph;z-index:-1332184" coordorigin="2036,444" coordsize="7821,7413">
            <v:group style="position:absolute;left:2064;top:459;width:1150;height:2" coordorigin="2064,459" coordsize="1150,2">
              <v:shape style="position:absolute;left:2064;top:459;width:1150;height:2" coordorigin="2064,459" coordsize="1150,0" path="m2064,459l3214,459e" filled="false" stroked="true" strokeweight="1.44pt" strokecolor="#000000">
                <v:path arrowok="t"/>
              </v:shape>
              <v:shape style="position:absolute;left:3214;top:473;width:10;height:2" type="#_x0000_t75" stroked="false">
                <v:imagedata r:id="rId528" o:title=""/>
              </v:shape>
            </v:group>
            <v:group style="position:absolute;left:3214;top:459;width:29;height:2" coordorigin="3214,459" coordsize="29,2">
              <v:shape style="position:absolute;left:3214;top:459;width:29;height:2" coordorigin="3214,459" coordsize="29,0" path="m3214,459l3243,459e" filled="false" stroked="true" strokeweight="1.44pt" strokecolor="#000000">
                <v:path arrowok="t"/>
              </v:shape>
            </v:group>
            <v:group style="position:absolute;left:3243;top:459;width:3405;height:2" coordorigin="3243,459" coordsize="3405,2">
              <v:shape style="position:absolute;left:3243;top:459;width:3405;height:2" coordorigin="3243,459" coordsize="3405,0" path="m3243,459l6647,459e" filled="false" stroked="true" strokeweight="1.44pt" strokecolor="#000000">
                <v:path arrowok="t"/>
              </v:shape>
              <v:shape style="position:absolute;left:6647;top:473;width:10;height:2" type="#_x0000_t75" stroked="false">
                <v:imagedata r:id="rId528" o:title=""/>
              </v:shape>
            </v:group>
            <v:group style="position:absolute;left:6647;top:459;width:29;height:2" coordorigin="6647,459" coordsize="29,2">
              <v:shape style="position:absolute;left:6647;top:459;width:29;height:2" coordorigin="6647,459" coordsize="29,0" path="m6647,459l6676,459e" filled="false" stroked="true" strokeweight="1.44pt" strokecolor="#000000">
                <v:path arrowok="t"/>
              </v:shape>
            </v:group>
            <v:group style="position:absolute;left:6676;top:459;width:3166;height:2" coordorigin="6676,459" coordsize="3166,2">
              <v:shape style="position:absolute;left:6676;top:459;width:3166;height:2" coordorigin="6676,459" coordsize="3166,0" path="m6676,459l9842,459e" filled="false" stroked="true" strokeweight="1.44pt" strokecolor="#000000">
                <v:path arrowok="t"/>
              </v:shape>
            </v:group>
            <v:group style="position:absolute;left:3214;top:476;width:10;height:20" coordorigin="3214,476" coordsize="10,20">
              <v:shape style="position:absolute;left:3214;top:476;width:10;height:20" coordorigin="3214,476" coordsize="10,20" path="m3214,495l3224,495,3224,476,3214,476,3214,495xe" filled="true" fillcolor="#000000" stroked="false">
                <v:path arrowok="t"/>
                <v:fill type="solid"/>
              </v:shape>
            </v:group>
            <v:group style="position:absolute;left:3214;top:495;width:10;height:20" coordorigin="3214,495" coordsize="10,20">
              <v:shape style="position:absolute;left:3214;top:495;width:10;height:20" coordorigin="3214,495" coordsize="10,20" path="m3214,514l3224,514,3224,495,3214,495,3214,514xe" filled="true" fillcolor="#000000" stroked="false">
                <v:path arrowok="t"/>
                <v:fill type="solid"/>
              </v:shape>
            </v:group>
            <v:group style="position:absolute;left:3214;top:514;width:10;height:20" coordorigin="3214,514" coordsize="10,20">
              <v:shape style="position:absolute;left:3214;top:514;width:10;height:20" coordorigin="3214,514" coordsize="10,20" path="m3214,533l3224,533,3224,514,3214,514,3214,533xe" filled="true" fillcolor="#000000" stroked="false">
                <v:path arrowok="t"/>
                <v:fill type="solid"/>
              </v:shape>
            </v:group>
            <v:group style="position:absolute;left:3214;top:533;width:10;height:20" coordorigin="3214,533" coordsize="10,20">
              <v:shape style="position:absolute;left:3214;top:533;width:10;height:20" coordorigin="3214,533" coordsize="10,20" path="m3214,552l3224,552,3224,533,3214,533,3214,552xe" filled="true" fillcolor="#000000" stroked="false">
                <v:path arrowok="t"/>
                <v:fill type="solid"/>
              </v:shape>
            </v:group>
            <v:group style="position:absolute;left:3214;top:552;width:10;height:20" coordorigin="3214,552" coordsize="10,20">
              <v:shape style="position:absolute;left:3214;top:552;width:10;height:20" coordorigin="3214,552" coordsize="10,20" path="m3214,572l3224,572,3224,552,3214,552,3214,572xe" filled="true" fillcolor="#000000" stroked="false">
                <v:path arrowok="t"/>
                <v:fill type="solid"/>
              </v:shape>
            </v:group>
            <v:group style="position:absolute;left:3214;top:572;width:10;height:20" coordorigin="3214,572" coordsize="10,20">
              <v:shape style="position:absolute;left:3214;top:572;width:10;height:20" coordorigin="3214,572" coordsize="10,20" path="m3214,591l3224,591,3224,572,3214,572,3214,591xe" filled="true" fillcolor="#000000" stroked="false">
                <v:path arrowok="t"/>
                <v:fill type="solid"/>
              </v:shape>
            </v:group>
            <v:group style="position:absolute;left:3214;top:591;width:10;height:20" coordorigin="3214,591" coordsize="10,20">
              <v:shape style="position:absolute;left:3214;top:591;width:10;height:20" coordorigin="3214,591" coordsize="10,20" path="m3214,610l3224,610,3224,591,3214,591,3214,610xe" filled="true" fillcolor="#000000" stroked="false">
                <v:path arrowok="t"/>
                <v:fill type="solid"/>
              </v:shape>
            </v:group>
            <v:group style="position:absolute;left:3214;top:610;width:10;height:20" coordorigin="3214,610" coordsize="10,20">
              <v:shape style="position:absolute;left:3214;top:610;width:10;height:20" coordorigin="3214,610" coordsize="10,20" path="m3214,629l3224,629,3224,610,3214,610,3214,629xe" filled="true" fillcolor="#000000" stroked="false">
                <v:path arrowok="t"/>
                <v:fill type="solid"/>
              </v:shape>
            </v:group>
            <v:group style="position:absolute;left:3214;top:629;width:10;height:20" coordorigin="3214,629" coordsize="10,20">
              <v:shape style="position:absolute;left:3214;top:629;width:10;height:20" coordorigin="3214,629" coordsize="10,20" path="m3214,648l3224,648,3224,629,3214,629,3214,648xe" filled="true" fillcolor="#000000" stroked="false">
                <v:path arrowok="t"/>
                <v:fill type="solid"/>
              </v:shape>
            </v:group>
            <v:group style="position:absolute;left:3214;top:648;width:10;height:20" coordorigin="3214,648" coordsize="10,20">
              <v:shape style="position:absolute;left:3214;top:648;width:10;height:20" coordorigin="3214,648" coordsize="10,20" path="m3214,668l3224,668,3224,648,3214,648,3214,668xe" filled="true" fillcolor="#000000" stroked="false">
                <v:path arrowok="t"/>
                <v:fill type="solid"/>
              </v:shape>
            </v:group>
            <v:group style="position:absolute;left:3214;top:668;width:10;height:20" coordorigin="3214,668" coordsize="10,20">
              <v:shape style="position:absolute;left:3214;top:668;width:10;height:20" coordorigin="3214,668" coordsize="10,20" path="m3214,687l3224,687,3224,668,3214,668,3214,687xe" filled="true" fillcolor="#000000" stroked="false">
                <v:path arrowok="t"/>
                <v:fill type="solid"/>
              </v:shape>
            </v:group>
            <v:group style="position:absolute;left:3214;top:687;width:10;height:20" coordorigin="3214,687" coordsize="10,20">
              <v:shape style="position:absolute;left:3214;top:687;width:10;height:20" coordorigin="3214,687" coordsize="10,20" path="m3214,706l3224,706,3224,687,3214,687,3214,706xe" filled="true" fillcolor="#000000" stroked="false">
                <v:path arrowok="t"/>
                <v:fill type="solid"/>
              </v:shape>
            </v:group>
            <v:group style="position:absolute;left:3214;top:706;width:10;height:20" coordorigin="3214,706" coordsize="10,20">
              <v:shape style="position:absolute;left:3214;top:706;width:10;height:20" coordorigin="3214,706" coordsize="10,20" path="m3214,725l3224,725,3224,706,3214,706,3214,725xe" filled="true" fillcolor="#000000" stroked="false">
                <v:path arrowok="t"/>
                <v:fill type="solid"/>
              </v:shape>
            </v:group>
            <v:group style="position:absolute;left:3214;top:725;width:10;height:20" coordorigin="3214,725" coordsize="10,20">
              <v:shape style="position:absolute;left:3214;top:725;width:10;height:20" coordorigin="3214,725" coordsize="10,20" path="m3214,744l3224,744,3224,725,3214,725,3214,744xe" filled="true" fillcolor="#000000" stroked="false">
                <v:path arrowok="t"/>
                <v:fill type="solid"/>
              </v:shape>
            </v:group>
            <v:group style="position:absolute;left:3214;top:744;width:10;height:20" coordorigin="3214,744" coordsize="10,20">
              <v:shape style="position:absolute;left:3214;top:744;width:10;height:20" coordorigin="3214,744" coordsize="10,20" path="m3214,764l3224,764,3224,744,3214,744,3214,764xe" filled="true" fillcolor="#000000" stroked="false">
                <v:path arrowok="t"/>
                <v:fill type="solid"/>
              </v:shape>
            </v:group>
            <v:group style="position:absolute;left:3214;top:764;width:10;height:20" coordorigin="3214,764" coordsize="10,20">
              <v:shape style="position:absolute;left:3214;top:764;width:10;height:20" coordorigin="3214,764" coordsize="10,20" path="m3214,783l3224,783,3224,764,3214,764,3214,783xe" filled="true" fillcolor="#000000" stroked="false">
                <v:path arrowok="t"/>
                <v:fill type="solid"/>
              </v:shape>
            </v:group>
            <v:group style="position:absolute;left:3214;top:783;width:10;height:20" coordorigin="3214,783" coordsize="10,20">
              <v:shape style="position:absolute;left:3214;top:783;width:10;height:20" coordorigin="3214,783" coordsize="10,20" path="m3214,802l3224,802,3224,783,3214,783,3214,802xe" filled="true" fillcolor="#000000" stroked="false">
                <v:path arrowok="t"/>
                <v:fill type="solid"/>
              </v:shape>
            </v:group>
            <v:group style="position:absolute;left:3214;top:802;width:10;height:20" coordorigin="3214,802" coordsize="10,20">
              <v:shape style="position:absolute;left:3214;top:802;width:10;height:20" coordorigin="3214,802" coordsize="10,20" path="m3214,821l3224,821,3224,802,3214,802,3214,821xe" filled="true" fillcolor="#000000" stroked="false">
                <v:path arrowok="t"/>
                <v:fill type="solid"/>
              </v:shape>
            </v:group>
            <v:group style="position:absolute;left:3214;top:821;width:10;height:20" coordorigin="3214,821" coordsize="10,20">
              <v:shape style="position:absolute;left:3214;top:821;width:10;height:20" coordorigin="3214,821" coordsize="10,20" path="m3214,840l3224,840,3224,821,3214,821,3214,840xe" filled="true" fillcolor="#000000" stroked="false">
                <v:path arrowok="t"/>
                <v:fill type="solid"/>
              </v:shape>
            </v:group>
            <v:group style="position:absolute;left:3214;top:840;width:10;height:20" coordorigin="3214,840" coordsize="10,20">
              <v:shape style="position:absolute;left:3214;top:840;width:10;height:20" coordorigin="3214,840" coordsize="10,20" path="m3214,860l3224,860,3224,840,3214,840,3214,860xe" filled="true" fillcolor="#000000" stroked="false">
                <v:path arrowok="t"/>
                <v:fill type="solid"/>
              </v:shape>
            </v:group>
            <v:group style="position:absolute;left:3214;top:863;width:10;height:2" coordorigin="3214,863" coordsize="10,2">
              <v:shape style="position:absolute;left:3214;top:863;width:10;height:2" coordorigin="3214,863" coordsize="10,0" path="m3214,863l3224,863e" filled="false" stroked="true" strokeweight=".36005pt" strokecolor="#000000">
                <v:path arrowok="t"/>
              </v:shape>
            </v:group>
            <v:group style="position:absolute;left:6647;top:476;width:10;height:20" coordorigin="6647,476" coordsize="10,20">
              <v:shape style="position:absolute;left:6647;top:476;width:10;height:20" coordorigin="6647,476" coordsize="10,20" path="m6647,495l6657,495,6657,476,6647,476,6647,495xe" filled="true" fillcolor="#000000" stroked="false">
                <v:path arrowok="t"/>
                <v:fill type="solid"/>
              </v:shape>
            </v:group>
            <v:group style="position:absolute;left:6647;top:495;width:10;height:20" coordorigin="6647,495" coordsize="10,20">
              <v:shape style="position:absolute;left:6647;top:495;width:10;height:20" coordorigin="6647,495" coordsize="10,20" path="m6647,514l6657,514,6657,495,6647,495,6647,514xe" filled="true" fillcolor="#000000" stroked="false">
                <v:path arrowok="t"/>
                <v:fill type="solid"/>
              </v:shape>
            </v:group>
            <v:group style="position:absolute;left:6647;top:514;width:10;height:20" coordorigin="6647,514" coordsize="10,20">
              <v:shape style="position:absolute;left:6647;top:514;width:10;height:20" coordorigin="6647,514" coordsize="10,20" path="m6647,533l6657,533,6657,514,6647,514,6647,533xe" filled="true" fillcolor="#000000" stroked="false">
                <v:path arrowok="t"/>
                <v:fill type="solid"/>
              </v:shape>
            </v:group>
            <v:group style="position:absolute;left:6647;top:533;width:10;height:20" coordorigin="6647,533" coordsize="10,20">
              <v:shape style="position:absolute;left:6647;top:533;width:10;height:20" coordorigin="6647,533" coordsize="10,20" path="m6647,552l6657,552,6657,533,6647,533,6647,552xe" filled="true" fillcolor="#000000" stroked="false">
                <v:path arrowok="t"/>
                <v:fill type="solid"/>
              </v:shape>
            </v:group>
            <v:group style="position:absolute;left:6647;top:552;width:10;height:20" coordorigin="6647,552" coordsize="10,20">
              <v:shape style="position:absolute;left:6647;top:552;width:10;height:20" coordorigin="6647,552" coordsize="10,20" path="m6647,572l6657,572,6657,552,6647,552,6647,572xe" filled="true" fillcolor="#000000" stroked="false">
                <v:path arrowok="t"/>
                <v:fill type="solid"/>
              </v:shape>
            </v:group>
            <v:group style="position:absolute;left:6647;top:572;width:10;height:20" coordorigin="6647,572" coordsize="10,20">
              <v:shape style="position:absolute;left:6647;top:572;width:10;height:20" coordorigin="6647,572" coordsize="10,20" path="m6647,591l6657,591,6657,572,6647,572,6647,591xe" filled="true" fillcolor="#000000" stroked="false">
                <v:path arrowok="t"/>
                <v:fill type="solid"/>
              </v:shape>
            </v:group>
            <v:group style="position:absolute;left:6647;top:591;width:10;height:20" coordorigin="6647,591" coordsize="10,20">
              <v:shape style="position:absolute;left:6647;top:591;width:10;height:20" coordorigin="6647,591" coordsize="10,20" path="m6647,610l6657,610,6657,591,6647,591,6647,610xe" filled="true" fillcolor="#000000" stroked="false">
                <v:path arrowok="t"/>
                <v:fill type="solid"/>
              </v:shape>
            </v:group>
            <v:group style="position:absolute;left:6647;top:610;width:10;height:20" coordorigin="6647,610" coordsize="10,20">
              <v:shape style="position:absolute;left:6647;top:610;width:10;height:20" coordorigin="6647,610" coordsize="10,20" path="m6647,629l6657,629,6657,610,6647,610,6647,629xe" filled="true" fillcolor="#000000" stroked="false">
                <v:path arrowok="t"/>
                <v:fill type="solid"/>
              </v:shape>
            </v:group>
            <v:group style="position:absolute;left:6647;top:629;width:10;height:20" coordorigin="6647,629" coordsize="10,20">
              <v:shape style="position:absolute;left:6647;top:629;width:10;height:20" coordorigin="6647,629" coordsize="10,20" path="m6647,648l6657,648,6657,629,6647,629,6647,648xe" filled="true" fillcolor="#000000" stroked="false">
                <v:path arrowok="t"/>
                <v:fill type="solid"/>
              </v:shape>
            </v:group>
            <v:group style="position:absolute;left:6647;top:648;width:10;height:20" coordorigin="6647,648" coordsize="10,20">
              <v:shape style="position:absolute;left:6647;top:648;width:10;height:20" coordorigin="6647,648" coordsize="10,20" path="m6647,668l6657,668,6657,648,6647,648,6647,668xe" filled="true" fillcolor="#000000" stroked="false">
                <v:path arrowok="t"/>
                <v:fill type="solid"/>
              </v:shape>
            </v:group>
            <v:group style="position:absolute;left:6647;top:668;width:10;height:20" coordorigin="6647,668" coordsize="10,20">
              <v:shape style="position:absolute;left:6647;top:668;width:10;height:20" coordorigin="6647,668" coordsize="10,20" path="m6647,687l6657,687,6657,668,6647,668,6647,687xe" filled="true" fillcolor="#000000" stroked="false">
                <v:path arrowok="t"/>
                <v:fill type="solid"/>
              </v:shape>
            </v:group>
            <v:group style="position:absolute;left:6647;top:687;width:10;height:20" coordorigin="6647,687" coordsize="10,20">
              <v:shape style="position:absolute;left:6647;top:687;width:10;height:20" coordorigin="6647,687" coordsize="10,20" path="m6647,706l6657,706,6657,687,6647,687,6647,706xe" filled="true" fillcolor="#000000" stroked="false">
                <v:path arrowok="t"/>
                <v:fill type="solid"/>
              </v:shape>
            </v:group>
            <v:group style="position:absolute;left:6647;top:706;width:10;height:20" coordorigin="6647,706" coordsize="10,20">
              <v:shape style="position:absolute;left:6647;top:706;width:10;height:20" coordorigin="6647,706" coordsize="10,20" path="m6647,725l6657,725,6657,706,6647,706,6647,725xe" filled="true" fillcolor="#000000" stroked="false">
                <v:path arrowok="t"/>
                <v:fill type="solid"/>
              </v:shape>
            </v:group>
            <v:group style="position:absolute;left:6647;top:725;width:10;height:20" coordorigin="6647,725" coordsize="10,20">
              <v:shape style="position:absolute;left:6647;top:725;width:10;height:20" coordorigin="6647,725" coordsize="10,20" path="m6647,744l6657,744,6657,725,6647,725,6647,744xe" filled="true" fillcolor="#000000" stroked="false">
                <v:path arrowok="t"/>
                <v:fill type="solid"/>
              </v:shape>
            </v:group>
            <v:group style="position:absolute;left:6647;top:744;width:10;height:20" coordorigin="6647,744" coordsize="10,20">
              <v:shape style="position:absolute;left:6647;top:744;width:10;height:20" coordorigin="6647,744" coordsize="10,20" path="m6647,764l6657,764,6657,744,6647,744,6647,764xe" filled="true" fillcolor="#000000" stroked="false">
                <v:path arrowok="t"/>
                <v:fill type="solid"/>
              </v:shape>
            </v:group>
            <v:group style="position:absolute;left:6647;top:764;width:10;height:20" coordorigin="6647,764" coordsize="10,20">
              <v:shape style="position:absolute;left:6647;top:764;width:10;height:20" coordorigin="6647,764" coordsize="10,20" path="m6647,783l6657,783,6657,764,6647,764,6647,783xe" filled="true" fillcolor="#000000" stroked="false">
                <v:path arrowok="t"/>
                <v:fill type="solid"/>
              </v:shape>
            </v:group>
            <v:group style="position:absolute;left:6647;top:783;width:10;height:20" coordorigin="6647,783" coordsize="10,20">
              <v:shape style="position:absolute;left:6647;top:783;width:10;height:20" coordorigin="6647,783" coordsize="10,20" path="m6647,802l6657,802,6657,783,6647,783,6647,802xe" filled="true" fillcolor="#000000" stroked="false">
                <v:path arrowok="t"/>
                <v:fill type="solid"/>
              </v:shape>
            </v:group>
            <v:group style="position:absolute;left:6647;top:802;width:10;height:20" coordorigin="6647,802" coordsize="10,20">
              <v:shape style="position:absolute;left:6647;top:802;width:10;height:20" coordorigin="6647,802" coordsize="10,20" path="m6647,821l6657,821,6657,802,6647,802,6647,821xe" filled="true" fillcolor="#000000" stroked="false">
                <v:path arrowok="t"/>
                <v:fill type="solid"/>
              </v:shape>
            </v:group>
            <v:group style="position:absolute;left:6647;top:821;width:10;height:20" coordorigin="6647,821" coordsize="10,20">
              <v:shape style="position:absolute;left:6647;top:821;width:10;height:20" coordorigin="6647,821" coordsize="10,20" path="m6647,840l6657,840,6657,821,6647,821,6647,840xe" filled="true" fillcolor="#000000" stroked="false">
                <v:path arrowok="t"/>
                <v:fill type="solid"/>
              </v:shape>
            </v:group>
            <v:group style="position:absolute;left:6647;top:840;width:10;height:20" coordorigin="6647,840" coordsize="10,20">
              <v:shape style="position:absolute;left:6647;top:840;width:10;height:20" coordorigin="6647,840" coordsize="10,20" path="m6647,860l6657,860,6657,840,6647,840,6647,860xe" filled="true" fillcolor="#000000" stroked="false">
                <v:path arrowok="t"/>
                <v:fill type="solid"/>
              </v:shape>
            </v:group>
            <v:group style="position:absolute;left:6647;top:863;width:10;height:2" coordorigin="6647,863" coordsize="10,2">
              <v:shape style="position:absolute;left:6647;top:863;width:10;height:2" coordorigin="6647,863" coordsize="10,0" path="m6647,863l6657,863e" filled="false" stroked="true" strokeweight=".36005pt" strokecolor="#000000">
                <v:path arrowok="t"/>
              </v:shape>
            </v:group>
            <v:group style="position:absolute;left:3214;top:872;width:10;height:2" coordorigin="3214,872" coordsize="10,2">
              <v:shape style="position:absolute;left:3214;top:872;width:10;height:2" coordorigin="3214,872" coordsize="10,0" path="m3214,872l3224,872e" filled="false" stroked="true" strokeweight=".47998pt" strokecolor="#000000">
                <v:path arrowok="t"/>
              </v:shape>
              <v:shape style="position:absolute;left:3224;top:867;width:1856;height:10" type="#_x0000_t75" stroked="false">
                <v:imagedata r:id="rId283" o:title=""/>
              </v:shape>
              <v:shape style="position:absolute;left:5075;top:867;width:1572;height:10" type="#_x0000_t75" stroked="false">
                <v:imagedata r:id="rId529" o:title=""/>
              </v:shape>
              <v:shape style="position:absolute;left:6642;top:867;width:1618;height:10" type="#_x0000_t75" stroked="false">
                <v:imagedata r:id="rId530" o:title=""/>
              </v:shape>
              <v:shape style="position:absolute;left:8255;top:867;width:1587;height:10" type="#_x0000_t75" stroked="false">
                <v:imagedata r:id="rId531" o:title=""/>
              </v:shape>
            </v:group>
            <v:group style="position:absolute;left:3214;top:876;width:10;height:20" coordorigin="3214,876" coordsize="10,20">
              <v:shape style="position:absolute;left:3214;top:876;width:10;height:20" coordorigin="3214,876" coordsize="10,20" path="m3214,896l3224,896,3224,876,3214,876,3214,896xe" filled="true" fillcolor="#000000" stroked="false">
                <v:path arrowok="t"/>
                <v:fill type="solid"/>
              </v:shape>
            </v:group>
            <v:group style="position:absolute;left:3214;top:896;width:10;height:20" coordorigin="3214,896" coordsize="10,20">
              <v:shape style="position:absolute;left:3214;top:896;width:10;height:20" coordorigin="3214,896" coordsize="10,20" path="m3214,915l3224,915,3224,896,3214,896,3214,915xe" filled="true" fillcolor="#000000" stroked="false">
                <v:path arrowok="t"/>
                <v:fill type="solid"/>
              </v:shape>
            </v:group>
            <v:group style="position:absolute;left:3214;top:915;width:10;height:20" coordorigin="3214,915" coordsize="10,20">
              <v:shape style="position:absolute;left:3214;top:915;width:10;height:20" coordorigin="3214,915" coordsize="10,20" path="m3214,934l3224,934,3224,915,3214,915,3214,934xe" filled="true" fillcolor="#000000" stroked="false">
                <v:path arrowok="t"/>
                <v:fill type="solid"/>
              </v:shape>
            </v:group>
            <v:group style="position:absolute;left:3214;top:934;width:10;height:20" coordorigin="3214,934" coordsize="10,20">
              <v:shape style="position:absolute;left:3214;top:934;width:10;height:20" coordorigin="3214,934" coordsize="10,20" path="m3214,953l3224,953,3224,934,3214,934,3214,953xe" filled="true" fillcolor="#000000" stroked="false">
                <v:path arrowok="t"/>
                <v:fill type="solid"/>
              </v:shape>
            </v:group>
            <v:group style="position:absolute;left:3214;top:953;width:10;height:20" coordorigin="3214,953" coordsize="10,20">
              <v:shape style="position:absolute;left:3214;top:953;width:10;height:20" coordorigin="3214,953" coordsize="10,20" path="m3214,972l3224,972,3224,953,3214,953,3214,972xe" filled="true" fillcolor="#000000" stroked="false">
                <v:path arrowok="t"/>
                <v:fill type="solid"/>
              </v:shape>
            </v:group>
            <v:group style="position:absolute;left:3214;top:972;width:10;height:20" coordorigin="3214,972" coordsize="10,20">
              <v:shape style="position:absolute;left:3214;top:972;width:10;height:20" coordorigin="3214,972" coordsize="10,20" path="m3214,992l3224,992,3224,972,3214,972,3214,992xe" filled="true" fillcolor="#000000" stroked="false">
                <v:path arrowok="t"/>
                <v:fill type="solid"/>
              </v:shape>
            </v:group>
            <v:group style="position:absolute;left:3214;top:992;width:10;height:20" coordorigin="3214,992" coordsize="10,20">
              <v:shape style="position:absolute;left:3214;top:992;width:10;height:20" coordorigin="3214,992" coordsize="10,20" path="m3214,1011l3224,1011,3224,992,3214,992,3214,1011xe" filled="true" fillcolor="#000000" stroked="false">
                <v:path arrowok="t"/>
                <v:fill type="solid"/>
              </v:shape>
            </v:group>
            <v:group style="position:absolute;left:3214;top:1011;width:10;height:20" coordorigin="3214,1011" coordsize="10,20">
              <v:shape style="position:absolute;left:3214;top:1011;width:10;height:20" coordorigin="3214,1011" coordsize="10,20" path="m3214,1030l3224,1030,3224,1011,3214,1011,3214,1030xe" filled="true" fillcolor="#000000" stroked="false">
                <v:path arrowok="t"/>
                <v:fill type="solid"/>
              </v:shape>
            </v:group>
            <v:group style="position:absolute;left:3214;top:1030;width:10;height:20" coordorigin="3214,1030" coordsize="10,20">
              <v:shape style="position:absolute;left:3214;top:1030;width:10;height:20" coordorigin="3214,1030" coordsize="10,20" path="m3214,1049l3224,1049,3224,1030,3214,1030,3214,1049xe" filled="true" fillcolor="#000000" stroked="false">
                <v:path arrowok="t"/>
                <v:fill type="solid"/>
              </v:shape>
            </v:group>
            <v:group style="position:absolute;left:3214;top:1049;width:10;height:20" coordorigin="3214,1049" coordsize="10,20">
              <v:shape style="position:absolute;left:3214;top:1049;width:10;height:20" coordorigin="3214,1049" coordsize="10,20" path="m3214,1068l3224,1068,3224,1049,3214,1049,3214,1068xe" filled="true" fillcolor="#000000" stroked="false">
                <v:path arrowok="t"/>
                <v:fill type="solid"/>
              </v:shape>
            </v:group>
            <v:group style="position:absolute;left:3214;top:1068;width:10;height:20" coordorigin="3214,1068" coordsize="10,20">
              <v:shape style="position:absolute;left:3214;top:1068;width:10;height:20" coordorigin="3214,1068" coordsize="10,20" path="m3214,1088l3224,1088,3224,1068,3214,1068,3214,1088xe" filled="true" fillcolor="#000000" stroked="false">
                <v:path arrowok="t"/>
                <v:fill type="solid"/>
              </v:shape>
            </v:group>
            <v:group style="position:absolute;left:3214;top:1088;width:10;height:20" coordorigin="3214,1088" coordsize="10,20">
              <v:shape style="position:absolute;left:3214;top:1088;width:10;height:20" coordorigin="3214,1088" coordsize="10,20" path="m3214,1107l3224,1107,3224,1088,3214,1088,3214,1107xe" filled="true" fillcolor="#000000" stroked="false">
                <v:path arrowok="t"/>
                <v:fill type="solid"/>
              </v:shape>
            </v:group>
            <v:group style="position:absolute;left:3214;top:1107;width:10;height:20" coordorigin="3214,1107" coordsize="10,20">
              <v:shape style="position:absolute;left:3214;top:1107;width:10;height:20" coordorigin="3214,1107" coordsize="10,20" path="m3214,1126l3224,1126,3224,1107,3214,1107,3214,1126xe" filled="true" fillcolor="#000000" stroked="false">
                <v:path arrowok="t"/>
                <v:fill type="solid"/>
              </v:shape>
            </v:group>
            <v:group style="position:absolute;left:3214;top:1126;width:10;height:20" coordorigin="3214,1126" coordsize="10,20">
              <v:shape style="position:absolute;left:3214;top:1126;width:10;height:20" coordorigin="3214,1126" coordsize="10,20" path="m3214,1145l3224,1145,3224,1126,3214,1126,3214,1145xe" filled="true" fillcolor="#000000" stroked="false">
                <v:path arrowok="t"/>
                <v:fill type="solid"/>
              </v:shape>
            </v:group>
            <v:group style="position:absolute;left:3214;top:1145;width:10;height:20" coordorigin="3214,1145" coordsize="10,20">
              <v:shape style="position:absolute;left:3214;top:1145;width:10;height:20" coordorigin="3214,1145" coordsize="10,20" path="m3214,1164l3224,1164,3224,1145,3214,1145,3214,1164xe" filled="true" fillcolor="#000000" stroked="false">
                <v:path arrowok="t"/>
                <v:fill type="solid"/>
              </v:shape>
            </v:group>
            <v:group style="position:absolute;left:3214;top:1164;width:10;height:20" coordorigin="3214,1164" coordsize="10,20">
              <v:shape style="position:absolute;left:3214;top:1164;width:10;height:20" coordorigin="3214,1164" coordsize="10,20" path="m3214,1184l3224,1184,3224,1164,3214,1164,3214,1184xe" filled="true" fillcolor="#000000" stroked="false">
                <v:path arrowok="t"/>
                <v:fill type="solid"/>
              </v:shape>
            </v:group>
            <v:group style="position:absolute;left:3214;top:1184;width:10;height:20" coordorigin="3214,1184" coordsize="10,20">
              <v:shape style="position:absolute;left:3214;top:1184;width:10;height:20" coordorigin="3214,1184" coordsize="10,20" path="m3214,1203l3224,1203,3224,1184,3214,1184,3214,1203xe" filled="true" fillcolor="#000000" stroked="false">
                <v:path arrowok="t"/>
                <v:fill type="solid"/>
              </v:shape>
            </v:group>
            <v:group style="position:absolute;left:3214;top:1203;width:10;height:20" coordorigin="3214,1203" coordsize="10,20">
              <v:shape style="position:absolute;left:3214;top:1203;width:10;height:20" coordorigin="3214,1203" coordsize="10,20" path="m3214,1222l3224,1222,3224,1203,3214,1203,3214,1222xe" filled="true" fillcolor="#000000" stroked="false">
                <v:path arrowok="t"/>
                <v:fill type="solid"/>
              </v:shape>
            </v:group>
            <v:group style="position:absolute;left:3214;top:1222;width:10;height:20" coordorigin="3214,1222" coordsize="10,20">
              <v:shape style="position:absolute;left:3214;top:1222;width:10;height:20" coordorigin="3214,1222" coordsize="10,20" path="m3214,1241l3224,1241,3224,1222,3214,1222,3214,1241xe" filled="true" fillcolor="#000000" stroked="false">
                <v:path arrowok="t"/>
                <v:fill type="solid"/>
              </v:shape>
            </v:group>
            <v:group style="position:absolute;left:3214;top:1241;width:10;height:20" coordorigin="3214,1241" coordsize="10,20">
              <v:shape style="position:absolute;left:3214;top:1241;width:10;height:20" coordorigin="3214,1241" coordsize="10,20" path="m3214,1260l3224,1260,3224,1241,3214,1241,3214,1260xe" filled="true" fillcolor="#000000" stroked="false">
                <v:path arrowok="t"/>
                <v:fill type="solid"/>
              </v:shape>
            </v:group>
            <v:group style="position:absolute;left:3214;top:1264;width:10;height:2" coordorigin="3214,1264" coordsize="10,2">
              <v:shape style="position:absolute;left:3214;top:1264;width:10;height:2" coordorigin="3214,1264" coordsize="10,0" path="m3214,1264l3224,1264e" filled="false" stroked="true" strokeweight=".35999pt" strokecolor="#000000">
                <v:path arrowok="t"/>
              </v:shape>
            </v:group>
            <v:group style="position:absolute;left:5079;top:876;width:10;height:20" coordorigin="5079,876" coordsize="10,20">
              <v:shape style="position:absolute;left:5079;top:876;width:10;height:20" coordorigin="5079,876" coordsize="10,20" path="m5079,896l5089,896,5089,876,5079,876,5079,896xe" filled="true" fillcolor="#000000" stroked="false">
                <v:path arrowok="t"/>
                <v:fill type="solid"/>
              </v:shape>
            </v:group>
            <v:group style="position:absolute;left:5079;top:896;width:10;height:20" coordorigin="5079,896" coordsize="10,20">
              <v:shape style="position:absolute;left:5079;top:896;width:10;height:20" coordorigin="5079,896" coordsize="10,20" path="m5079,915l5089,915,5089,896,5079,896,5079,915xe" filled="true" fillcolor="#000000" stroked="false">
                <v:path arrowok="t"/>
                <v:fill type="solid"/>
              </v:shape>
            </v:group>
            <v:group style="position:absolute;left:5079;top:915;width:10;height:20" coordorigin="5079,915" coordsize="10,20">
              <v:shape style="position:absolute;left:5079;top:915;width:10;height:20" coordorigin="5079,915" coordsize="10,20" path="m5079,934l5089,934,5089,915,5079,915,5079,934xe" filled="true" fillcolor="#000000" stroked="false">
                <v:path arrowok="t"/>
                <v:fill type="solid"/>
              </v:shape>
            </v:group>
            <v:group style="position:absolute;left:5079;top:934;width:10;height:20" coordorigin="5079,934" coordsize="10,20">
              <v:shape style="position:absolute;left:5079;top:934;width:10;height:20" coordorigin="5079,934" coordsize="10,20" path="m5079,953l5089,953,5089,934,5079,934,5079,953xe" filled="true" fillcolor="#000000" stroked="false">
                <v:path arrowok="t"/>
                <v:fill type="solid"/>
              </v:shape>
            </v:group>
            <v:group style="position:absolute;left:5079;top:953;width:10;height:20" coordorigin="5079,953" coordsize="10,20">
              <v:shape style="position:absolute;left:5079;top:953;width:10;height:20" coordorigin="5079,953" coordsize="10,20" path="m5079,972l5089,972,5089,953,5079,953,5079,972xe" filled="true" fillcolor="#000000" stroked="false">
                <v:path arrowok="t"/>
                <v:fill type="solid"/>
              </v:shape>
            </v:group>
            <v:group style="position:absolute;left:5079;top:972;width:10;height:20" coordorigin="5079,972" coordsize="10,20">
              <v:shape style="position:absolute;left:5079;top:972;width:10;height:20" coordorigin="5079,972" coordsize="10,20" path="m5079,992l5089,992,5089,972,5079,972,5079,992xe" filled="true" fillcolor="#000000" stroked="false">
                <v:path arrowok="t"/>
                <v:fill type="solid"/>
              </v:shape>
            </v:group>
            <v:group style="position:absolute;left:5079;top:992;width:10;height:20" coordorigin="5079,992" coordsize="10,20">
              <v:shape style="position:absolute;left:5079;top:992;width:10;height:20" coordorigin="5079,992" coordsize="10,20" path="m5079,1011l5089,1011,5089,992,5079,992,5079,1011xe" filled="true" fillcolor="#000000" stroked="false">
                <v:path arrowok="t"/>
                <v:fill type="solid"/>
              </v:shape>
            </v:group>
            <v:group style="position:absolute;left:5079;top:1011;width:10;height:20" coordorigin="5079,1011" coordsize="10,20">
              <v:shape style="position:absolute;left:5079;top:1011;width:10;height:20" coordorigin="5079,1011" coordsize="10,20" path="m5079,1030l5089,1030,5089,1011,5079,1011,5079,1030xe" filled="true" fillcolor="#000000" stroked="false">
                <v:path arrowok="t"/>
                <v:fill type="solid"/>
              </v:shape>
            </v:group>
            <v:group style="position:absolute;left:5079;top:1030;width:10;height:20" coordorigin="5079,1030" coordsize="10,20">
              <v:shape style="position:absolute;left:5079;top:1030;width:10;height:20" coordorigin="5079,1030" coordsize="10,20" path="m5079,1049l5089,1049,5089,1030,5079,1030,5079,1049xe" filled="true" fillcolor="#000000" stroked="false">
                <v:path arrowok="t"/>
                <v:fill type="solid"/>
              </v:shape>
            </v:group>
            <v:group style="position:absolute;left:5079;top:1049;width:10;height:20" coordorigin="5079,1049" coordsize="10,20">
              <v:shape style="position:absolute;left:5079;top:1049;width:10;height:20" coordorigin="5079,1049" coordsize="10,20" path="m5079,1068l5089,1068,5089,1049,5079,1049,5079,1068xe" filled="true" fillcolor="#000000" stroked="false">
                <v:path arrowok="t"/>
                <v:fill type="solid"/>
              </v:shape>
            </v:group>
            <v:group style="position:absolute;left:5079;top:1068;width:10;height:20" coordorigin="5079,1068" coordsize="10,20">
              <v:shape style="position:absolute;left:5079;top:1068;width:10;height:20" coordorigin="5079,1068" coordsize="10,20" path="m5079,1088l5089,1088,5089,1068,5079,1068,5079,1088xe" filled="true" fillcolor="#000000" stroked="false">
                <v:path arrowok="t"/>
                <v:fill type="solid"/>
              </v:shape>
            </v:group>
            <v:group style="position:absolute;left:5079;top:1088;width:10;height:20" coordorigin="5079,1088" coordsize="10,20">
              <v:shape style="position:absolute;left:5079;top:1088;width:10;height:20" coordorigin="5079,1088" coordsize="10,20" path="m5079,1107l5089,1107,5089,1088,5079,1088,5079,1107xe" filled="true" fillcolor="#000000" stroked="false">
                <v:path arrowok="t"/>
                <v:fill type="solid"/>
              </v:shape>
            </v:group>
            <v:group style="position:absolute;left:5079;top:1107;width:10;height:20" coordorigin="5079,1107" coordsize="10,20">
              <v:shape style="position:absolute;left:5079;top:1107;width:10;height:20" coordorigin="5079,1107" coordsize="10,20" path="m5079,1126l5089,1126,5089,1107,5079,1107,5079,1126xe" filled="true" fillcolor="#000000" stroked="false">
                <v:path arrowok="t"/>
                <v:fill type="solid"/>
              </v:shape>
            </v:group>
            <v:group style="position:absolute;left:5079;top:1126;width:10;height:20" coordorigin="5079,1126" coordsize="10,20">
              <v:shape style="position:absolute;left:5079;top:1126;width:10;height:20" coordorigin="5079,1126" coordsize="10,20" path="m5079,1145l5089,1145,5089,1126,5079,1126,5079,1145xe" filled="true" fillcolor="#000000" stroked="false">
                <v:path arrowok="t"/>
                <v:fill type="solid"/>
              </v:shape>
            </v:group>
            <v:group style="position:absolute;left:5079;top:1145;width:10;height:20" coordorigin="5079,1145" coordsize="10,20">
              <v:shape style="position:absolute;left:5079;top:1145;width:10;height:20" coordorigin="5079,1145" coordsize="10,20" path="m5079,1164l5089,1164,5089,1145,5079,1145,5079,1164xe" filled="true" fillcolor="#000000" stroked="false">
                <v:path arrowok="t"/>
                <v:fill type="solid"/>
              </v:shape>
            </v:group>
            <v:group style="position:absolute;left:5079;top:1164;width:10;height:20" coordorigin="5079,1164" coordsize="10,20">
              <v:shape style="position:absolute;left:5079;top:1164;width:10;height:20" coordorigin="5079,1164" coordsize="10,20" path="m5079,1184l5089,1184,5089,1164,5079,1164,5079,1184xe" filled="true" fillcolor="#000000" stroked="false">
                <v:path arrowok="t"/>
                <v:fill type="solid"/>
              </v:shape>
            </v:group>
            <v:group style="position:absolute;left:5079;top:1184;width:10;height:20" coordorigin="5079,1184" coordsize="10,20">
              <v:shape style="position:absolute;left:5079;top:1184;width:10;height:20" coordorigin="5079,1184" coordsize="10,20" path="m5079,1203l5089,1203,5089,1184,5079,1184,5079,1203xe" filled="true" fillcolor="#000000" stroked="false">
                <v:path arrowok="t"/>
                <v:fill type="solid"/>
              </v:shape>
            </v:group>
            <v:group style="position:absolute;left:5079;top:1203;width:10;height:20" coordorigin="5079,1203" coordsize="10,20">
              <v:shape style="position:absolute;left:5079;top:1203;width:10;height:20" coordorigin="5079,1203" coordsize="10,20" path="m5079,1222l5089,1222,5089,1203,5079,1203,5079,1222xe" filled="true" fillcolor="#000000" stroked="false">
                <v:path arrowok="t"/>
                <v:fill type="solid"/>
              </v:shape>
            </v:group>
            <v:group style="position:absolute;left:5079;top:1222;width:10;height:20" coordorigin="5079,1222" coordsize="10,20">
              <v:shape style="position:absolute;left:5079;top:1222;width:10;height:20" coordorigin="5079,1222" coordsize="10,20" path="m5079,1241l5089,1241,5089,1222,5079,1222,5079,1241xe" filled="true" fillcolor="#000000" stroked="false">
                <v:path arrowok="t"/>
                <v:fill type="solid"/>
              </v:shape>
            </v:group>
            <v:group style="position:absolute;left:5079;top:1241;width:10;height:20" coordorigin="5079,1241" coordsize="10,20">
              <v:shape style="position:absolute;left:5079;top:1241;width:10;height:20" coordorigin="5079,1241" coordsize="10,20" path="m5079,1260l5089,1260,5089,1241,5079,1241,5079,1260xe" filled="true" fillcolor="#000000" stroked="false">
                <v:path arrowok="t"/>
                <v:fill type="solid"/>
              </v:shape>
            </v:group>
            <v:group style="position:absolute;left:5079;top:1264;width:10;height:2" coordorigin="5079,1264" coordsize="10,2">
              <v:shape style="position:absolute;left:5079;top:1264;width:10;height:2" coordorigin="5079,1264" coordsize="10,0" path="m5079,1264l5089,1264e" filled="false" stroked="true" strokeweight=".35999pt" strokecolor="#000000">
                <v:path arrowok="t"/>
              </v:shape>
            </v:group>
            <v:group style="position:absolute;left:6647;top:876;width:10;height:20" coordorigin="6647,876" coordsize="10,20">
              <v:shape style="position:absolute;left:6647;top:876;width:10;height:20" coordorigin="6647,876" coordsize="10,20" path="m6647,896l6657,896,6657,876,6647,876,6647,896xe" filled="true" fillcolor="#000000" stroked="false">
                <v:path arrowok="t"/>
                <v:fill type="solid"/>
              </v:shape>
            </v:group>
            <v:group style="position:absolute;left:6647;top:896;width:10;height:20" coordorigin="6647,896" coordsize="10,20">
              <v:shape style="position:absolute;left:6647;top:896;width:10;height:20" coordorigin="6647,896" coordsize="10,20" path="m6647,915l6657,915,6657,896,6647,896,6647,915xe" filled="true" fillcolor="#000000" stroked="false">
                <v:path arrowok="t"/>
                <v:fill type="solid"/>
              </v:shape>
            </v:group>
            <v:group style="position:absolute;left:6647;top:915;width:10;height:20" coordorigin="6647,915" coordsize="10,20">
              <v:shape style="position:absolute;left:6647;top:915;width:10;height:20" coordorigin="6647,915" coordsize="10,20" path="m6647,934l6657,934,6657,915,6647,915,6647,934xe" filled="true" fillcolor="#000000" stroked="false">
                <v:path arrowok="t"/>
                <v:fill type="solid"/>
              </v:shape>
            </v:group>
            <v:group style="position:absolute;left:6647;top:934;width:10;height:20" coordorigin="6647,934" coordsize="10,20">
              <v:shape style="position:absolute;left:6647;top:934;width:10;height:20" coordorigin="6647,934" coordsize="10,20" path="m6647,953l6657,953,6657,934,6647,934,6647,953xe" filled="true" fillcolor="#000000" stroked="false">
                <v:path arrowok="t"/>
                <v:fill type="solid"/>
              </v:shape>
            </v:group>
            <v:group style="position:absolute;left:6647;top:953;width:10;height:20" coordorigin="6647,953" coordsize="10,20">
              <v:shape style="position:absolute;left:6647;top:953;width:10;height:20" coordorigin="6647,953" coordsize="10,20" path="m6647,972l6657,972,6657,953,6647,953,6647,972xe" filled="true" fillcolor="#000000" stroked="false">
                <v:path arrowok="t"/>
                <v:fill type="solid"/>
              </v:shape>
            </v:group>
            <v:group style="position:absolute;left:6647;top:972;width:10;height:20" coordorigin="6647,972" coordsize="10,20">
              <v:shape style="position:absolute;left:6647;top:972;width:10;height:20" coordorigin="6647,972" coordsize="10,20" path="m6647,992l6657,992,6657,972,6647,972,6647,992xe" filled="true" fillcolor="#000000" stroked="false">
                <v:path arrowok="t"/>
                <v:fill type="solid"/>
              </v:shape>
            </v:group>
            <v:group style="position:absolute;left:6647;top:992;width:10;height:20" coordorigin="6647,992" coordsize="10,20">
              <v:shape style="position:absolute;left:6647;top:992;width:10;height:20" coordorigin="6647,992" coordsize="10,20" path="m6647,1011l6657,1011,6657,992,6647,992,6647,1011xe" filled="true" fillcolor="#000000" stroked="false">
                <v:path arrowok="t"/>
                <v:fill type="solid"/>
              </v:shape>
            </v:group>
            <v:group style="position:absolute;left:6647;top:1011;width:10;height:20" coordorigin="6647,1011" coordsize="10,20">
              <v:shape style="position:absolute;left:6647;top:1011;width:10;height:20" coordorigin="6647,1011" coordsize="10,20" path="m6647,1030l6657,1030,6657,1011,6647,1011,6647,1030xe" filled="true" fillcolor="#000000" stroked="false">
                <v:path arrowok="t"/>
                <v:fill type="solid"/>
              </v:shape>
            </v:group>
            <v:group style="position:absolute;left:6647;top:1030;width:10;height:20" coordorigin="6647,1030" coordsize="10,20">
              <v:shape style="position:absolute;left:6647;top:1030;width:10;height:20" coordorigin="6647,1030" coordsize="10,20" path="m6647,1049l6657,1049,6657,1030,6647,1030,6647,1049xe" filled="true" fillcolor="#000000" stroked="false">
                <v:path arrowok="t"/>
                <v:fill type="solid"/>
              </v:shape>
            </v:group>
            <v:group style="position:absolute;left:6647;top:1049;width:10;height:20" coordorigin="6647,1049" coordsize="10,20">
              <v:shape style="position:absolute;left:6647;top:1049;width:10;height:20" coordorigin="6647,1049" coordsize="10,20" path="m6647,1068l6657,1068,6657,1049,6647,1049,6647,1068xe" filled="true" fillcolor="#000000" stroked="false">
                <v:path arrowok="t"/>
                <v:fill type="solid"/>
              </v:shape>
            </v:group>
            <v:group style="position:absolute;left:6647;top:1068;width:10;height:20" coordorigin="6647,1068" coordsize="10,20">
              <v:shape style="position:absolute;left:6647;top:1068;width:10;height:20" coordorigin="6647,1068" coordsize="10,20" path="m6647,1088l6657,1088,6657,1068,6647,1068,6647,1088xe" filled="true" fillcolor="#000000" stroked="false">
                <v:path arrowok="t"/>
                <v:fill type="solid"/>
              </v:shape>
            </v:group>
            <v:group style="position:absolute;left:6647;top:1088;width:10;height:20" coordorigin="6647,1088" coordsize="10,20">
              <v:shape style="position:absolute;left:6647;top:1088;width:10;height:20" coordorigin="6647,1088" coordsize="10,20" path="m6647,1107l6657,1107,6657,1088,6647,1088,6647,1107xe" filled="true" fillcolor="#000000" stroked="false">
                <v:path arrowok="t"/>
                <v:fill type="solid"/>
              </v:shape>
            </v:group>
            <v:group style="position:absolute;left:6647;top:1107;width:10;height:20" coordorigin="6647,1107" coordsize="10,20">
              <v:shape style="position:absolute;left:6647;top:1107;width:10;height:20" coordorigin="6647,1107" coordsize="10,20" path="m6647,1126l6657,1126,6657,1107,6647,1107,6647,1126xe" filled="true" fillcolor="#000000" stroked="false">
                <v:path arrowok="t"/>
                <v:fill type="solid"/>
              </v:shape>
            </v:group>
            <v:group style="position:absolute;left:6647;top:1126;width:10;height:20" coordorigin="6647,1126" coordsize="10,20">
              <v:shape style="position:absolute;left:6647;top:1126;width:10;height:20" coordorigin="6647,1126" coordsize="10,20" path="m6647,1145l6657,1145,6657,1126,6647,1126,6647,1145xe" filled="true" fillcolor="#000000" stroked="false">
                <v:path arrowok="t"/>
                <v:fill type="solid"/>
              </v:shape>
            </v:group>
            <v:group style="position:absolute;left:6647;top:1145;width:10;height:20" coordorigin="6647,1145" coordsize="10,20">
              <v:shape style="position:absolute;left:6647;top:1145;width:10;height:20" coordorigin="6647,1145" coordsize="10,20" path="m6647,1164l6657,1164,6657,1145,6647,1145,6647,1164xe" filled="true" fillcolor="#000000" stroked="false">
                <v:path arrowok="t"/>
                <v:fill type="solid"/>
              </v:shape>
            </v:group>
            <v:group style="position:absolute;left:6647;top:1164;width:10;height:20" coordorigin="6647,1164" coordsize="10,20">
              <v:shape style="position:absolute;left:6647;top:1164;width:10;height:20" coordorigin="6647,1164" coordsize="10,20" path="m6647,1184l6657,1184,6657,1164,6647,1164,6647,1184xe" filled="true" fillcolor="#000000" stroked="false">
                <v:path arrowok="t"/>
                <v:fill type="solid"/>
              </v:shape>
            </v:group>
            <v:group style="position:absolute;left:6647;top:1184;width:10;height:20" coordorigin="6647,1184" coordsize="10,20">
              <v:shape style="position:absolute;left:6647;top:1184;width:10;height:20" coordorigin="6647,1184" coordsize="10,20" path="m6647,1203l6657,1203,6657,1184,6647,1184,6647,1203xe" filled="true" fillcolor="#000000" stroked="false">
                <v:path arrowok="t"/>
                <v:fill type="solid"/>
              </v:shape>
            </v:group>
            <v:group style="position:absolute;left:6647;top:1203;width:10;height:20" coordorigin="6647,1203" coordsize="10,20">
              <v:shape style="position:absolute;left:6647;top:1203;width:10;height:20" coordorigin="6647,1203" coordsize="10,20" path="m6647,1222l6657,1222,6657,1203,6647,1203,6647,1222xe" filled="true" fillcolor="#000000" stroked="false">
                <v:path arrowok="t"/>
                <v:fill type="solid"/>
              </v:shape>
            </v:group>
            <v:group style="position:absolute;left:6647;top:1222;width:10;height:20" coordorigin="6647,1222" coordsize="10,20">
              <v:shape style="position:absolute;left:6647;top:1222;width:10;height:20" coordorigin="6647,1222" coordsize="10,20" path="m6647,1241l6657,1241,6657,1222,6647,1222,6647,1241xe" filled="true" fillcolor="#000000" stroked="false">
                <v:path arrowok="t"/>
                <v:fill type="solid"/>
              </v:shape>
            </v:group>
            <v:group style="position:absolute;left:6647;top:1241;width:10;height:20" coordorigin="6647,1241" coordsize="10,20">
              <v:shape style="position:absolute;left:6647;top:1241;width:10;height:20" coordorigin="6647,1241" coordsize="10,20" path="m6647,1260l6657,1260,6657,1241,6647,1241,6647,1260xe" filled="true" fillcolor="#000000" stroked="false">
                <v:path arrowok="t"/>
                <v:fill type="solid"/>
              </v:shape>
            </v:group>
            <v:group style="position:absolute;left:6647;top:1264;width:10;height:2" coordorigin="6647,1264" coordsize="10,2">
              <v:shape style="position:absolute;left:6647;top:1264;width:10;height:2" coordorigin="6647,1264" coordsize="10,0" path="m6647,1264l6657,1264e" filled="false" stroked="true" strokeweight=".35999pt" strokecolor="#000000">
                <v:path arrowok="t"/>
              </v:shape>
            </v:group>
            <v:group style="position:absolute;left:8260;top:876;width:10;height:20" coordorigin="8260,876" coordsize="10,20">
              <v:shape style="position:absolute;left:8260;top:876;width:10;height:20" coordorigin="8260,876" coordsize="10,20" path="m8260,896l8269,896,8269,876,8260,876,8260,896xe" filled="true" fillcolor="#000000" stroked="false">
                <v:path arrowok="t"/>
                <v:fill type="solid"/>
              </v:shape>
            </v:group>
            <v:group style="position:absolute;left:8260;top:896;width:10;height:20" coordorigin="8260,896" coordsize="10,20">
              <v:shape style="position:absolute;left:8260;top:896;width:10;height:20" coordorigin="8260,896" coordsize="10,20" path="m8260,915l8269,915,8269,896,8260,896,8260,915xe" filled="true" fillcolor="#000000" stroked="false">
                <v:path arrowok="t"/>
                <v:fill type="solid"/>
              </v:shape>
            </v:group>
            <v:group style="position:absolute;left:8260;top:915;width:10;height:20" coordorigin="8260,915" coordsize="10,20">
              <v:shape style="position:absolute;left:8260;top:915;width:10;height:20" coordorigin="8260,915" coordsize="10,20" path="m8260,934l8269,934,8269,915,8260,915,8260,934xe" filled="true" fillcolor="#000000" stroked="false">
                <v:path arrowok="t"/>
                <v:fill type="solid"/>
              </v:shape>
            </v:group>
            <v:group style="position:absolute;left:8260;top:934;width:10;height:20" coordorigin="8260,934" coordsize="10,20">
              <v:shape style="position:absolute;left:8260;top:934;width:10;height:20" coordorigin="8260,934" coordsize="10,20" path="m8260,953l8269,953,8269,934,8260,934,8260,953xe" filled="true" fillcolor="#000000" stroked="false">
                <v:path arrowok="t"/>
                <v:fill type="solid"/>
              </v:shape>
            </v:group>
            <v:group style="position:absolute;left:8260;top:953;width:10;height:20" coordorigin="8260,953" coordsize="10,20">
              <v:shape style="position:absolute;left:8260;top:953;width:10;height:20" coordorigin="8260,953" coordsize="10,20" path="m8260,972l8269,972,8269,953,8260,953,8260,972xe" filled="true" fillcolor="#000000" stroked="false">
                <v:path arrowok="t"/>
                <v:fill type="solid"/>
              </v:shape>
            </v:group>
            <v:group style="position:absolute;left:8260;top:972;width:10;height:20" coordorigin="8260,972" coordsize="10,20">
              <v:shape style="position:absolute;left:8260;top:972;width:10;height:20" coordorigin="8260,972" coordsize="10,20" path="m8260,992l8269,992,8269,972,8260,972,8260,992xe" filled="true" fillcolor="#000000" stroked="false">
                <v:path arrowok="t"/>
                <v:fill type="solid"/>
              </v:shape>
            </v:group>
            <v:group style="position:absolute;left:8260;top:992;width:10;height:20" coordorigin="8260,992" coordsize="10,20">
              <v:shape style="position:absolute;left:8260;top:992;width:10;height:20" coordorigin="8260,992" coordsize="10,20" path="m8260,1011l8269,1011,8269,992,8260,992,8260,1011xe" filled="true" fillcolor="#000000" stroked="false">
                <v:path arrowok="t"/>
                <v:fill type="solid"/>
              </v:shape>
            </v:group>
            <v:group style="position:absolute;left:8260;top:1011;width:10;height:20" coordorigin="8260,1011" coordsize="10,20">
              <v:shape style="position:absolute;left:8260;top:1011;width:10;height:20" coordorigin="8260,1011" coordsize="10,20" path="m8260,1030l8269,1030,8269,1011,8260,1011,8260,1030xe" filled="true" fillcolor="#000000" stroked="false">
                <v:path arrowok="t"/>
                <v:fill type="solid"/>
              </v:shape>
            </v:group>
            <v:group style="position:absolute;left:8260;top:1030;width:10;height:20" coordorigin="8260,1030" coordsize="10,20">
              <v:shape style="position:absolute;left:8260;top:1030;width:10;height:20" coordorigin="8260,1030" coordsize="10,20" path="m8260,1049l8269,1049,8269,1030,8260,1030,8260,1049xe" filled="true" fillcolor="#000000" stroked="false">
                <v:path arrowok="t"/>
                <v:fill type="solid"/>
              </v:shape>
            </v:group>
            <v:group style="position:absolute;left:8260;top:1049;width:10;height:20" coordorigin="8260,1049" coordsize="10,20">
              <v:shape style="position:absolute;left:8260;top:1049;width:10;height:20" coordorigin="8260,1049" coordsize="10,20" path="m8260,1068l8269,1068,8269,1049,8260,1049,8260,1068xe" filled="true" fillcolor="#000000" stroked="false">
                <v:path arrowok="t"/>
                <v:fill type="solid"/>
              </v:shape>
            </v:group>
            <v:group style="position:absolute;left:8260;top:1068;width:10;height:20" coordorigin="8260,1068" coordsize="10,20">
              <v:shape style="position:absolute;left:8260;top:1068;width:10;height:20" coordorigin="8260,1068" coordsize="10,20" path="m8260,1088l8269,1088,8269,1068,8260,1068,8260,1088xe" filled="true" fillcolor="#000000" stroked="false">
                <v:path arrowok="t"/>
                <v:fill type="solid"/>
              </v:shape>
            </v:group>
            <v:group style="position:absolute;left:8260;top:1088;width:10;height:20" coordorigin="8260,1088" coordsize="10,20">
              <v:shape style="position:absolute;left:8260;top:1088;width:10;height:20" coordorigin="8260,1088" coordsize="10,20" path="m8260,1107l8269,1107,8269,1088,8260,1088,8260,1107xe" filled="true" fillcolor="#000000" stroked="false">
                <v:path arrowok="t"/>
                <v:fill type="solid"/>
              </v:shape>
            </v:group>
            <v:group style="position:absolute;left:8260;top:1107;width:10;height:20" coordorigin="8260,1107" coordsize="10,20">
              <v:shape style="position:absolute;left:8260;top:1107;width:10;height:20" coordorigin="8260,1107" coordsize="10,20" path="m8260,1126l8269,1126,8269,1107,8260,1107,8260,1126xe" filled="true" fillcolor="#000000" stroked="false">
                <v:path arrowok="t"/>
                <v:fill type="solid"/>
              </v:shape>
            </v:group>
            <v:group style="position:absolute;left:8260;top:1126;width:10;height:20" coordorigin="8260,1126" coordsize="10,20">
              <v:shape style="position:absolute;left:8260;top:1126;width:10;height:20" coordorigin="8260,1126" coordsize="10,20" path="m8260,1145l8269,1145,8269,1126,8260,1126,8260,1145xe" filled="true" fillcolor="#000000" stroked="false">
                <v:path arrowok="t"/>
                <v:fill type="solid"/>
              </v:shape>
            </v:group>
            <v:group style="position:absolute;left:8260;top:1145;width:10;height:20" coordorigin="8260,1145" coordsize="10,20">
              <v:shape style="position:absolute;left:8260;top:1145;width:10;height:20" coordorigin="8260,1145" coordsize="10,20" path="m8260,1164l8269,1164,8269,1145,8260,1145,8260,1164xe" filled="true" fillcolor="#000000" stroked="false">
                <v:path arrowok="t"/>
                <v:fill type="solid"/>
              </v:shape>
            </v:group>
            <v:group style="position:absolute;left:8260;top:1164;width:10;height:20" coordorigin="8260,1164" coordsize="10,20">
              <v:shape style="position:absolute;left:8260;top:1164;width:10;height:20" coordorigin="8260,1164" coordsize="10,20" path="m8260,1184l8269,1184,8269,1164,8260,1164,8260,1184xe" filled="true" fillcolor="#000000" stroked="false">
                <v:path arrowok="t"/>
                <v:fill type="solid"/>
              </v:shape>
            </v:group>
            <v:group style="position:absolute;left:8260;top:1184;width:10;height:20" coordorigin="8260,1184" coordsize="10,20">
              <v:shape style="position:absolute;left:8260;top:1184;width:10;height:20" coordorigin="8260,1184" coordsize="10,20" path="m8260,1203l8269,1203,8269,1184,8260,1184,8260,1203xe" filled="true" fillcolor="#000000" stroked="false">
                <v:path arrowok="t"/>
                <v:fill type="solid"/>
              </v:shape>
            </v:group>
            <v:group style="position:absolute;left:8260;top:1203;width:10;height:20" coordorigin="8260,1203" coordsize="10,20">
              <v:shape style="position:absolute;left:8260;top:1203;width:10;height:20" coordorigin="8260,1203" coordsize="10,20" path="m8260,1222l8269,1222,8269,1203,8260,1203,8260,1222xe" filled="true" fillcolor="#000000" stroked="false">
                <v:path arrowok="t"/>
                <v:fill type="solid"/>
              </v:shape>
            </v:group>
            <v:group style="position:absolute;left:8260;top:1222;width:10;height:20" coordorigin="8260,1222" coordsize="10,20">
              <v:shape style="position:absolute;left:8260;top:1222;width:10;height:20" coordorigin="8260,1222" coordsize="10,20" path="m8260,1241l8269,1241,8269,1222,8260,1222,8260,1241xe" filled="true" fillcolor="#000000" stroked="false">
                <v:path arrowok="t"/>
                <v:fill type="solid"/>
              </v:shape>
            </v:group>
            <v:group style="position:absolute;left:8260;top:1241;width:10;height:20" coordorigin="8260,1241" coordsize="10,20">
              <v:shape style="position:absolute;left:8260;top:1241;width:10;height:20" coordorigin="8260,1241" coordsize="10,20" path="m8260,1260l8269,1260,8269,1241,8260,1241,8260,1260xe" filled="true" fillcolor="#000000" stroked="false">
                <v:path arrowok="t"/>
                <v:fill type="solid"/>
              </v:shape>
            </v:group>
            <v:group style="position:absolute;left:8260;top:1264;width:10;height:2" coordorigin="8260,1264" coordsize="10,2">
              <v:shape style="position:absolute;left:8260;top:1264;width:10;height:2" coordorigin="8260,1264" coordsize="10,0" path="m8260,1264l8269,1264e" filled="false" stroked="true" strokeweight=".35999pt" strokecolor="#000000">
                <v:path arrowok="t"/>
              </v:shape>
            </v:group>
            <v:group style="position:absolute;left:3214;top:1272;width:10;height:2" coordorigin="3214,1272" coordsize="10,2">
              <v:shape style="position:absolute;left:3214;top:1272;width:10;height:2" coordorigin="3214,1272" coordsize="10,0" path="m3214,1272l3224,1272e" filled="false" stroked="true" strokeweight=".47998pt" strokecolor="#000000">
                <v:path arrowok="t"/>
              </v:shape>
              <v:shape style="position:absolute;left:3224;top:1268;width:1407;height:10" type="#_x0000_t75" stroked="false">
                <v:imagedata r:id="rId532" o:title=""/>
              </v:shape>
              <v:shape style="position:absolute;left:4626;top:1268;width:454;height:10" type="#_x0000_t75" stroked="false">
                <v:imagedata r:id="rId533" o:title=""/>
              </v:shape>
              <v:shape style="position:absolute;left:5075;top:1268;width:914;height:10" type="#_x0000_t75" stroked="false">
                <v:imagedata r:id="rId534" o:title=""/>
              </v:shape>
              <v:shape style="position:absolute;left:5984;top:1268;width:663;height:10" type="#_x0000_t75" stroked="false">
                <v:imagedata r:id="rId535" o:title=""/>
              </v:shape>
              <v:shape style="position:absolute;left:6642;top:1268;width:986;height:10" type="#_x0000_t75" stroked="false">
                <v:imagedata r:id="rId536" o:title=""/>
              </v:shape>
              <v:shape style="position:absolute;left:7624;top:1268;width:636;height:10" type="#_x0000_t75" stroked="false">
                <v:imagedata r:id="rId537" o:title=""/>
              </v:shape>
              <v:shape style="position:absolute;left:8255;top:1268;width:1587;height:10" type="#_x0000_t75" stroked="false">
                <v:imagedata r:id="rId538" o:title=""/>
              </v:shape>
            </v:group>
            <v:group style="position:absolute;left:3214;top:1277;width:10;height:20" coordorigin="3214,1277" coordsize="10,20">
              <v:shape style="position:absolute;left:3214;top:1277;width:10;height:20" coordorigin="3214,1277" coordsize="10,20" path="m3214,1296l3224,1296,3224,1277,3214,1277,3214,1296xe" filled="true" fillcolor="#000000" stroked="false">
                <v:path arrowok="t"/>
                <v:fill type="solid"/>
              </v:shape>
            </v:group>
            <v:group style="position:absolute;left:3214;top:1296;width:10;height:20" coordorigin="3214,1296" coordsize="10,20">
              <v:shape style="position:absolute;left:3214;top:1296;width:10;height:20" coordorigin="3214,1296" coordsize="10,20" path="m3214,1316l3224,1316,3224,1296,3214,1296,3214,1316xe" filled="true" fillcolor="#000000" stroked="false">
                <v:path arrowok="t"/>
                <v:fill type="solid"/>
              </v:shape>
            </v:group>
            <v:group style="position:absolute;left:3214;top:1316;width:10;height:20" coordorigin="3214,1316" coordsize="10,20">
              <v:shape style="position:absolute;left:3214;top:1316;width:10;height:20" coordorigin="3214,1316" coordsize="10,20" path="m3214,1335l3224,1335,3224,1316,3214,1316,3214,1335xe" filled="true" fillcolor="#000000" stroked="false">
                <v:path arrowok="t"/>
                <v:fill type="solid"/>
              </v:shape>
            </v:group>
            <v:group style="position:absolute;left:3214;top:1335;width:10;height:20" coordorigin="3214,1335" coordsize="10,20">
              <v:shape style="position:absolute;left:3214;top:1335;width:10;height:20" coordorigin="3214,1335" coordsize="10,20" path="m3214,1354l3224,1354,3224,1335,3214,1335,3214,1354xe" filled="true" fillcolor="#000000" stroked="false">
                <v:path arrowok="t"/>
                <v:fill type="solid"/>
              </v:shape>
            </v:group>
            <v:group style="position:absolute;left:3214;top:1354;width:10;height:20" coordorigin="3214,1354" coordsize="10,20">
              <v:shape style="position:absolute;left:3214;top:1354;width:10;height:20" coordorigin="3214,1354" coordsize="10,20" path="m3214,1373l3224,1373,3224,1354,3214,1354,3214,1373xe" filled="true" fillcolor="#000000" stroked="false">
                <v:path arrowok="t"/>
                <v:fill type="solid"/>
              </v:shape>
            </v:group>
            <v:group style="position:absolute;left:3214;top:1373;width:10;height:20" coordorigin="3214,1373" coordsize="10,20">
              <v:shape style="position:absolute;left:3214;top:1373;width:10;height:20" coordorigin="3214,1373" coordsize="10,20" path="m3214,1392l3224,1392,3224,1373,3214,1373,3214,1392xe" filled="true" fillcolor="#000000" stroked="false">
                <v:path arrowok="t"/>
                <v:fill type="solid"/>
              </v:shape>
            </v:group>
            <v:group style="position:absolute;left:3214;top:1392;width:10;height:20" coordorigin="3214,1392" coordsize="10,20">
              <v:shape style="position:absolute;left:3214;top:1392;width:10;height:20" coordorigin="3214,1392" coordsize="10,20" path="m3214,1412l3224,1412,3224,1392,3214,1392,3214,1412xe" filled="true" fillcolor="#000000" stroked="false">
                <v:path arrowok="t"/>
                <v:fill type="solid"/>
              </v:shape>
            </v:group>
            <v:group style="position:absolute;left:3214;top:1412;width:10;height:20" coordorigin="3214,1412" coordsize="10,20">
              <v:shape style="position:absolute;left:3214;top:1412;width:10;height:20" coordorigin="3214,1412" coordsize="10,20" path="m3214,1431l3224,1431,3224,1412,3214,1412,3214,1431xe" filled="true" fillcolor="#000000" stroked="false">
                <v:path arrowok="t"/>
                <v:fill type="solid"/>
              </v:shape>
            </v:group>
            <v:group style="position:absolute;left:3214;top:1431;width:10;height:20" coordorigin="3214,1431" coordsize="10,20">
              <v:shape style="position:absolute;left:3214;top:1431;width:10;height:20" coordorigin="3214,1431" coordsize="10,20" path="m3214,1450l3224,1450,3224,1431,3214,1431,3214,1450xe" filled="true" fillcolor="#000000" stroked="false">
                <v:path arrowok="t"/>
                <v:fill type="solid"/>
              </v:shape>
            </v:group>
            <v:group style="position:absolute;left:3214;top:1450;width:10;height:20" coordorigin="3214,1450" coordsize="10,20">
              <v:shape style="position:absolute;left:3214;top:1450;width:10;height:20" coordorigin="3214,1450" coordsize="10,20" path="m3214,1469l3224,1469,3224,1450,3214,1450,3214,1469xe" filled="true" fillcolor="#000000" stroked="false">
                <v:path arrowok="t"/>
                <v:fill type="solid"/>
              </v:shape>
            </v:group>
            <v:group style="position:absolute;left:3214;top:1469;width:10;height:20" coordorigin="3214,1469" coordsize="10,20">
              <v:shape style="position:absolute;left:3214;top:1469;width:10;height:20" coordorigin="3214,1469" coordsize="10,20" path="m3214,1489l3224,1489,3224,1469,3214,1469,3214,1489xe" filled="true" fillcolor="#000000" stroked="false">
                <v:path arrowok="t"/>
                <v:fill type="solid"/>
              </v:shape>
            </v:group>
            <v:group style="position:absolute;left:3214;top:1489;width:10;height:20" coordorigin="3214,1489" coordsize="10,20">
              <v:shape style="position:absolute;left:3214;top:1489;width:10;height:20" coordorigin="3214,1489" coordsize="10,20" path="m3214,1508l3224,1508,3224,1489,3214,1489,3214,1508xe" filled="true" fillcolor="#000000" stroked="false">
                <v:path arrowok="t"/>
                <v:fill type="solid"/>
              </v:shape>
            </v:group>
            <v:group style="position:absolute;left:3214;top:1508;width:10;height:20" coordorigin="3214,1508" coordsize="10,20">
              <v:shape style="position:absolute;left:3214;top:1508;width:10;height:20" coordorigin="3214,1508" coordsize="10,20" path="m3214,1527l3224,1527,3224,1508,3214,1508,3214,1527xe" filled="true" fillcolor="#000000" stroked="false">
                <v:path arrowok="t"/>
                <v:fill type="solid"/>
              </v:shape>
            </v:group>
            <v:group style="position:absolute;left:3214;top:1527;width:10;height:20" coordorigin="3214,1527" coordsize="10,20">
              <v:shape style="position:absolute;left:3214;top:1527;width:10;height:20" coordorigin="3214,1527" coordsize="10,20" path="m3214,1547l3224,1547,3224,1527,3214,1527,3214,1547xe" filled="true" fillcolor="#000000" stroked="false">
                <v:path arrowok="t"/>
                <v:fill type="solid"/>
              </v:shape>
            </v:group>
            <v:group style="position:absolute;left:3214;top:1547;width:10;height:20" coordorigin="3214,1547" coordsize="10,20">
              <v:shape style="position:absolute;left:3214;top:1547;width:10;height:20" coordorigin="3214,1547" coordsize="10,20" path="m3214,1566l3224,1566,3224,1547,3214,1547,3214,1566xe" filled="true" fillcolor="#000000" stroked="false">
                <v:path arrowok="t"/>
                <v:fill type="solid"/>
              </v:shape>
            </v:group>
            <v:group style="position:absolute;left:3214;top:1566;width:10;height:20" coordorigin="3214,1566" coordsize="10,20">
              <v:shape style="position:absolute;left:3214;top:1566;width:10;height:20" coordorigin="3214,1566" coordsize="10,20" path="m3214,1585l3224,1585,3224,1566,3214,1566,3214,1585xe" filled="true" fillcolor="#000000" stroked="false">
                <v:path arrowok="t"/>
                <v:fill type="solid"/>
              </v:shape>
            </v:group>
            <v:group style="position:absolute;left:3214;top:1585;width:10;height:20" coordorigin="3214,1585" coordsize="10,20">
              <v:shape style="position:absolute;left:3214;top:1585;width:10;height:20" coordorigin="3214,1585" coordsize="10,20" path="m3214,1604l3224,1604,3224,1585,3214,1585,3214,1604xe" filled="true" fillcolor="#000000" stroked="false">
                <v:path arrowok="t"/>
                <v:fill type="solid"/>
              </v:shape>
            </v:group>
            <v:group style="position:absolute;left:3214;top:1604;width:10;height:20" coordorigin="3214,1604" coordsize="10,20">
              <v:shape style="position:absolute;left:3214;top:1604;width:10;height:20" coordorigin="3214,1604" coordsize="10,20" path="m3214,1623l3224,1623,3224,1604,3214,1604,3214,1623xe" filled="true" fillcolor="#000000" stroked="false">
                <v:path arrowok="t"/>
                <v:fill type="solid"/>
              </v:shape>
            </v:group>
            <v:group style="position:absolute;left:3214;top:1623;width:10;height:20" coordorigin="3214,1623" coordsize="10,20">
              <v:shape style="position:absolute;left:3214;top:1623;width:10;height:20" coordorigin="3214,1623" coordsize="10,20" path="m3214,1643l3224,1643,3224,1623,3214,1623,3214,1643xe" filled="true" fillcolor="#000000" stroked="false">
                <v:path arrowok="t"/>
                <v:fill type="solid"/>
              </v:shape>
            </v:group>
            <v:group style="position:absolute;left:3214;top:1643;width:10;height:20" coordorigin="3214,1643" coordsize="10,20">
              <v:shape style="position:absolute;left:3214;top:1643;width:10;height:20" coordorigin="3214,1643" coordsize="10,20" path="m3214,1662l3224,1662,3224,1643,3214,1643,3214,1662xe" filled="true" fillcolor="#000000" stroked="false">
                <v:path arrowok="t"/>
                <v:fill type="solid"/>
              </v:shape>
            </v:group>
            <v:group style="position:absolute;left:3214;top:1662;width:10;height:20" coordorigin="3214,1662" coordsize="10,20">
              <v:shape style="position:absolute;left:3214;top:1662;width:10;height:20" coordorigin="3214,1662" coordsize="10,20" path="m3214,1681l3224,1681,3224,1662,3214,1662,3214,1681xe" filled="true" fillcolor="#000000" stroked="false">
                <v:path arrowok="t"/>
                <v:fill type="solid"/>
              </v:shape>
            </v:group>
            <v:group style="position:absolute;left:3214;top:1681;width:10;height:20" coordorigin="3214,1681" coordsize="10,20">
              <v:shape style="position:absolute;left:3214;top:1681;width:10;height:20" coordorigin="3214,1681" coordsize="10,20" path="m3214,1700l3224,1700,3224,1681,3214,1681,3214,1700xe" filled="true" fillcolor="#000000" stroked="false">
                <v:path arrowok="t"/>
                <v:fill type="solid"/>
              </v:shape>
            </v:group>
            <v:group style="position:absolute;left:3214;top:1700;width:10;height:20" coordorigin="3214,1700" coordsize="10,20">
              <v:shape style="position:absolute;left:3214;top:1700;width:10;height:20" coordorigin="3214,1700" coordsize="10,20" path="m3214,1719l3224,1719,3224,1700,3214,1700,3214,1719xe" filled="true" fillcolor="#000000" stroked="false">
                <v:path arrowok="t"/>
                <v:fill type="solid"/>
              </v:shape>
            </v:group>
            <v:group style="position:absolute;left:3214;top:1719;width:10;height:20" coordorigin="3214,1719" coordsize="10,20">
              <v:shape style="position:absolute;left:3214;top:1719;width:10;height:20" coordorigin="3214,1719" coordsize="10,20" path="m3214,1739l3224,1739,3224,1719,3214,1719,3214,1739xe" filled="true" fillcolor="#000000" stroked="false">
                <v:path arrowok="t"/>
                <v:fill type="solid"/>
              </v:shape>
            </v:group>
            <v:group style="position:absolute;left:3214;top:1739;width:10;height:20" coordorigin="3214,1739" coordsize="10,20">
              <v:shape style="position:absolute;left:3214;top:1739;width:10;height:20" coordorigin="3214,1739" coordsize="10,20" path="m3214,1758l3224,1758,3224,1739,3214,1739,3214,1758xe" filled="true" fillcolor="#000000" stroked="false">
                <v:path arrowok="t"/>
                <v:fill type="solid"/>
              </v:shape>
            </v:group>
            <v:group style="position:absolute;left:3214;top:1758;width:10;height:20" coordorigin="3214,1758" coordsize="10,20">
              <v:shape style="position:absolute;left:3214;top:1758;width:10;height:20" coordorigin="3214,1758" coordsize="10,20" path="m3214,1777l3224,1777,3224,1758,3214,1758,3214,1777xe" filled="true" fillcolor="#000000" stroked="false">
                <v:path arrowok="t"/>
                <v:fill type="solid"/>
              </v:shape>
            </v:group>
            <v:group style="position:absolute;left:3214;top:1777;width:10;height:20" coordorigin="3214,1777" coordsize="10,20">
              <v:shape style="position:absolute;left:3214;top:1777;width:10;height:20" coordorigin="3214,1777" coordsize="10,20" path="m3214,1796l3224,1796,3224,1777,3214,1777,3214,1796xe" filled="true" fillcolor="#000000" stroked="false">
                <v:path arrowok="t"/>
                <v:fill type="solid"/>
              </v:shape>
            </v:group>
            <v:group style="position:absolute;left:3214;top:1796;width:10;height:20" coordorigin="3214,1796" coordsize="10,20">
              <v:shape style="position:absolute;left:3214;top:1796;width:10;height:20" coordorigin="3214,1796" coordsize="10,20" path="m3214,1815l3224,1815,3224,1796,3214,1796,3214,1815xe" filled="true" fillcolor="#000000" stroked="false">
                <v:path arrowok="t"/>
                <v:fill type="solid"/>
              </v:shape>
            </v:group>
            <v:group style="position:absolute;left:3214;top:1815;width:10;height:20" coordorigin="3214,1815" coordsize="10,20">
              <v:shape style="position:absolute;left:3214;top:1815;width:10;height:20" coordorigin="3214,1815" coordsize="10,20" path="m3214,1835l3224,1835,3224,1815,3214,1815,3214,1835xe" filled="true" fillcolor="#000000" stroked="false">
                <v:path arrowok="t"/>
                <v:fill type="solid"/>
              </v:shape>
            </v:group>
            <v:group style="position:absolute;left:3214;top:1835;width:10;height:20" coordorigin="3214,1835" coordsize="10,20">
              <v:shape style="position:absolute;left:3214;top:1835;width:10;height:20" coordorigin="3214,1835" coordsize="10,20" path="m3214,1854l3224,1854,3224,1835,3214,1835,3214,1854xe" filled="true" fillcolor="#000000" stroked="false">
                <v:path arrowok="t"/>
                <v:fill type="solid"/>
              </v:shape>
            </v:group>
            <v:group style="position:absolute;left:3214;top:1854;width:10;height:20" coordorigin="3214,1854" coordsize="10,20">
              <v:shape style="position:absolute;left:3214;top:1854;width:10;height:20" coordorigin="3214,1854" coordsize="10,20" path="m3214,1873l3224,1873,3224,1854,3214,1854,3214,1873xe" filled="true" fillcolor="#000000" stroked="false">
                <v:path arrowok="t"/>
                <v:fill type="solid"/>
              </v:shape>
            </v:group>
            <v:group style="position:absolute;left:3214;top:1873;width:10;height:20" coordorigin="3214,1873" coordsize="10,20">
              <v:shape style="position:absolute;left:3214;top:1873;width:10;height:20" coordorigin="3214,1873" coordsize="10,20" path="m3214,1892l3224,1892,3224,1873,3214,1873,3214,1892xe" filled="true" fillcolor="#000000" stroked="false">
                <v:path arrowok="t"/>
                <v:fill type="solid"/>
              </v:shape>
            </v:group>
            <v:group style="position:absolute;left:3214;top:1892;width:10;height:20" coordorigin="3214,1892" coordsize="10,20">
              <v:shape style="position:absolute;left:3214;top:1892;width:10;height:20" coordorigin="3214,1892" coordsize="10,20" path="m3214,1911l3224,1911,3224,1892,3214,1892,3214,1911xe" filled="true" fillcolor="#000000" stroked="false">
                <v:path arrowok="t"/>
                <v:fill type="solid"/>
              </v:shape>
            </v:group>
            <v:group style="position:absolute;left:3214;top:1911;width:10;height:20" coordorigin="3214,1911" coordsize="10,20">
              <v:shape style="position:absolute;left:3214;top:1911;width:10;height:20" coordorigin="3214,1911" coordsize="10,20" path="m3214,1931l3224,1931,3224,1911,3214,1911,3214,1931xe" filled="true" fillcolor="#000000" stroked="false">
                <v:path arrowok="t"/>
                <v:fill type="solid"/>
              </v:shape>
            </v:group>
            <v:group style="position:absolute;left:3214;top:1931;width:10;height:20" coordorigin="3214,1931" coordsize="10,20">
              <v:shape style="position:absolute;left:3214;top:1931;width:10;height:20" coordorigin="3214,1931" coordsize="10,20" path="m3214,1950l3224,1950,3224,1931,3214,1931,3214,1950xe" filled="true" fillcolor="#000000" stroked="false">
                <v:path arrowok="t"/>
                <v:fill type="solid"/>
              </v:shape>
            </v:group>
            <v:group style="position:absolute;left:3214;top:1950;width:10;height:20" coordorigin="3214,1950" coordsize="10,20">
              <v:shape style="position:absolute;left:3214;top:1950;width:10;height:20" coordorigin="3214,1950" coordsize="10,20" path="m3214,1969l3224,1969,3224,1950,3214,1950,3214,1969xe" filled="true" fillcolor="#000000" stroked="false">
                <v:path arrowok="t"/>
                <v:fill type="solid"/>
              </v:shape>
            </v:group>
            <v:group style="position:absolute;left:3214;top:1969;width:10;height:20" coordorigin="3214,1969" coordsize="10,20">
              <v:shape style="position:absolute;left:3214;top:1969;width:10;height:20" coordorigin="3214,1969" coordsize="10,20" path="m3214,1988l3224,1988,3224,1969,3214,1969,3214,1988xe" filled="true" fillcolor="#000000" stroked="false">
                <v:path arrowok="t"/>
                <v:fill type="solid"/>
              </v:shape>
            </v:group>
            <v:group style="position:absolute;left:3214;top:1988;width:10;height:20" coordorigin="3214,1988" coordsize="10,20">
              <v:shape style="position:absolute;left:3214;top:1988;width:10;height:20" coordorigin="3214,1988" coordsize="10,20" path="m3214,2007l3224,2007,3224,1988,3214,1988,3214,2007xe" filled="true" fillcolor="#000000" stroked="false">
                <v:path arrowok="t"/>
                <v:fill type="solid"/>
              </v:shape>
            </v:group>
            <v:group style="position:absolute;left:3214;top:2007;width:10;height:20" coordorigin="3214,2007" coordsize="10,20">
              <v:shape style="position:absolute;left:3214;top:2007;width:10;height:20" coordorigin="3214,2007" coordsize="10,20" path="m3214,2027l3224,2027,3224,2007,3214,2007,3214,2027xe" filled="true" fillcolor="#000000" stroked="false">
                <v:path arrowok="t"/>
                <v:fill type="solid"/>
              </v:shape>
            </v:group>
            <v:group style="position:absolute;left:3214;top:2027;width:10;height:20" coordorigin="3214,2027" coordsize="10,20">
              <v:shape style="position:absolute;left:3214;top:2027;width:10;height:20" coordorigin="3214,2027" coordsize="10,20" path="m3214,2046l3224,2046,3224,2027,3214,2027,3214,2046xe" filled="true" fillcolor="#000000" stroked="false">
                <v:path arrowok="t"/>
                <v:fill type="solid"/>
              </v:shape>
            </v:group>
            <v:group style="position:absolute;left:3214;top:2046;width:10;height:20" coordorigin="3214,2046" coordsize="10,20">
              <v:shape style="position:absolute;left:3214;top:2046;width:10;height:20" coordorigin="3214,2046" coordsize="10,20" path="m3214,2065l3224,2065,3224,2046,3214,2046,3214,2065xe" filled="true" fillcolor="#000000" stroked="false">
                <v:path arrowok="t"/>
                <v:fill type="solid"/>
              </v:shape>
            </v:group>
            <v:group style="position:absolute;left:3214;top:2065;width:10;height:20" coordorigin="3214,2065" coordsize="10,20">
              <v:shape style="position:absolute;left:3214;top:2065;width:10;height:20" coordorigin="3214,2065" coordsize="10,20" path="m3214,2084l3224,2084,3224,2065,3214,2065,3214,2084xe" filled="true" fillcolor="#000000" stroked="false">
                <v:path arrowok="t"/>
                <v:fill type="solid"/>
              </v:shape>
            </v:group>
            <v:group style="position:absolute;left:3214;top:2084;width:10;height:20" coordorigin="3214,2084" coordsize="10,20">
              <v:shape style="position:absolute;left:3214;top:2084;width:10;height:20" coordorigin="3214,2084" coordsize="10,20" path="m3214,2103l3224,2103,3224,2084,3214,2084,3214,2103xe" filled="true" fillcolor="#000000" stroked="false">
                <v:path arrowok="t"/>
                <v:fill type="solid"/>
              </v:shape>
            </v:group>
            <v:group style="position:absolute;left:3214;top:2103;width:10;height:20" coordorigin="3214,2103" coordsize="10,20">
              <v:shape style="position:absolute;left:3214;top:2103;width:10;height:20" coordorigin="3214,2103" coordsize="10,20" path="m3214,2123l3224,2123,3224,2103,3214,2103,3214,2123xe" filled="true" fillcolor="#000000" stroked="false">
                <v:path arrowok="t"/>
                <v:fill type="solid"/>
              </v:shape>
            </v:group>
            <v:group style="position:absolute;left:3214;top:2123;width:10;height:20" coordorigin="3214,2123" coordsize="10,20">
              <v:shape style="position:absolute;left:3214;top:2123;width:10;height:20" coordorigin="3214,2123" coordsize="10,20" path="m3214,2142l3224,2142,3224,2123,3214,2123,3214,2142xe" filled="true" fillcolor="#000000" stroked="false">
                <v:path arrowok="t"/>
                <v:fill type="solid"/>
              </v:shape>
            </v:group>
            <v:group style="position:absolute;left:3214;top:2142;width:10;height:20" coordorigin="3214,2142" coordsize="10,20">
              <v:shape style="position:absolute;left:3214;top:2142;width:10;height:20" coordorigin="3214,2142" coordsize="10,20" path="m3214,2161l3224,2161,3224,2142,3214,2142,3214,2161xe" filled="true" fillcolor="#000000" stroked="false">
                <v:path arrowok="t"/>
                <v:fill type="solid"/>
              </v:shape>
            </v:group>
            <v:group style="position:absolute;left:3214;top:2161;width:10;height:20" coordorigin="3214,2161" coordsize="10,20">
              <v:shape style="position:absolute;left:3214;top:2161;width:10;height:20" coordorigin="3214,2161" coordsize="10,20" path="m3214,2180l3224,2180,3224,2161,3214,2161,3214,2180xe" filled="true" fillcolor="#000000" stroked="false">
                <v:path arrowok="t"/>
                <v:fill type="solid"/>
              </v:shape>
            </v:group>
            <v:group style="position:absolute;left:3214;top:2180;width:10;height:20" coordorigin="3214,2180" coordsize="10,20">
              <v:shape style="position:absolute;left:3214;top:2180;width:10;height:20" coordorigin="3214,2180" coordsize="10,20" path="m3214,2199l3224,2199,3224,2180,3214,2180,3214,2199xe" filled="true" fillcolor="#000000" stroked="false">
                <v:path arrowok="t"/>
                <v:fill type="solid"/>
              </v:shape>
            </v:group>
            <v:group style="position:absolute;left:3214;top:2199;width:10;height:20" coordorigin="3214,2199" coordsize="10,20">
              <v:shape style="position:absolute;left:3214;top:2199;width:10;height:20" coordorigin="3214,2199" coordsize="10,20" path="m3214,2219l3224,2219,3224,2199,3214,2199,3214,2219xe" filled="true" fillcolor="#000000" stroked="false">
                <v:path arrowok="t"/>
                <v:fill type="solid"/>
              </v:shape>
            </v:group>
            <v:group style="position:absolute;left:3214;top:2219;width:10;height:20" coordorigin="3214,2219" coordsize="10,20">
              <v:shape style="position:absolute;left:3214;top:2219;width:10;height:20" coordorigin="3214,2219" coordsize="10,20" path="m3214,2238l3224,2238,3224,2219,3214,2219,3214,2238xe" filled="true" fillcolor="#000000" stroked="false">
                <v:path arrowok="t"/>
                <v:fill type="solid"/>
              </v:shape>
            </v:group>
            <v:group style="position:absolute;left:3214;top:2238;width:10;height:20" coordorigin="3214,2238" coordsize="10,20">
              <v:shape style="position:absolute;left:3214;top:2238;width:10;height:20" coordorigin="3214,2238" coordsize="10,20" path="m3214,2257l3224,2257,3224,2238,3214,2238,3214,2257xe" filled="true" fillcolor="#000000" stroked="false">
                <v:path arrowok="t"/>
                <v:fill type="solid"/>
              </v:shape>
            </v:group>
            <v:group style="position:absolute;left:3214;top:2257;width:10;height:20" coordorigin="3214,2257" coordsize="10,20">
              <v:shape style="position:absolute;left:3214;top:2257;width:10;height:20" coordorigin="3214,2257" coordsize="10,20" path="m3214,2276l3224,2276,3224,2257,3214,2257,3214,2276xe" filled="true" fillcolor="#000000" stroked="false">
                <v:path arrowok="t"/>
                <v:fill type="solid"/>
              </v:shape>
            </v:group>
            <v:group style="position:absolute;left:3214;top:2276;width:10;height:20" coordorigin="3214,2276" coordsize="10,20">
              <v:shape style="position:absolute;left:3214;top:2276;width:10;height:20" coordorigin="3214,2276" coordsize="10,20" path="m3214,2295l3224,2295,3224,2276,3214,2276,3214,2295xe" filled="true" fillcolor="#000000" stroked="false">
                <v:path arrowok="t"/>
                <v:fill type="solid"/>
              </v:shape>
            </v:group>
            <v:group style="position:absolute;left:3214;top:2295;width:10;height:20" coordorigin="3214,2295" coordsize="10,20">
              <v:shape style="position:absolute;left:3214;top:2295;width:10;height:20" coordorigin="3214,2295" coordsize="10,20" path="m3214,2315l3224,2315,3224,2295,3214,2295,3214,2315xe" filled="true" fillcolor="#000000" stroked="false">
                <v:path arrowok="t"/>
                <v:fill type="solid"/>
              </v:shape>
            </v:group>
            <v:group style="position:absolute;left:3214;top:2315;width:10;height:20" coordorigin="3214,2315" coordsize="10,20">
              <v:shape style="position:absolute;left:3214;top:2315;width:10;height:20" coordorigin="3214,2315" coordsize="10,20" path="m3214,2334l3224,2334,3224,2315,3214,2315,3214,2334xe" filled="true" fillcolor="#000000" stroked="false">
                <v:path arrowok="t"/>
                <v:fill type="solid"/>
              </v:shape>
            </v:group>
            <v:group style="position:absolute;left:3214;top:2334;width:10;height:20" coordorigin="3214,2334" coordsize="10,20">
              <v:shape style="position:absolute;left:3214;top:2334;width:10;height:20" coordorigin="3214,2334" coordsize="10,20" path="m3214,2353l3224,2353,3224,2334,3214,2334,3214,2353xe" filled="true" fillcolor="#000000" stroked="false">
                <v:path arrowok="t"/>
                <v:fill type="solid"/>
              </v:shape>
            </v:group>
            <v:group style="position:absolute;left:3214;top:2353;width:10;height:20" coordorigin="3214,2353" coordsize="10,20">
              <v:shape style="position:absolute;left:3214;top:2353;width:10;height:20" coordorigin="3214,2353" coordsize="10,20" path="m3214,2372l3224,2372,3224,2353,3214,2353,3214,2372xe" filled="true" fillcolor="#000000" stroked="false">
                <v:path arrowok="t"/>
                <v:fill type="solid"/>
              </v:shape>
            </v:group>
            <v:group style="position:absolute;left:3214;top:2372;width:10;height:20" coordorigin="3214,2372" coordsize="10,20">
              <v:shape style="position:absolute;left:3214;top:2372;width:10;height:20" coordorigin="3214,2372" coordsize="10,20" path="m3214,2391l3224,2391,3224,2372,3214,2372,3214,2391xe" filled="true" fillcolor="#000000" stroked="false">
                <v:path arrowok="t"/>
                <v:fill type="solid"/>
              </v:shape>
            </v:group>
            <v:group style="position:absolute;left:3214;top:2391;width:10;height:20" coordorigin="3214,2391" coordsize="10,20">
              <v:shape style="position:absolute;left:3214;top:2391;width:10;height:20" coordorigin="3214,2391" coordsize="10,20" path="m3214,2411l3224,2411,3224,2391,3214,2391,3214,2411xe" filled="true" fillcolor="#000000" stroked="false">
                <v:path arrowok="t"/>
                <v:fill type="solid"/>
              </v:shape>
            </v:group>
            <v:group style="position:absolute;left:3214;top:2411;width:10;height:20" coordorigin="3214,2411" coordsize="10,20">
              <v:shape style="position:absolute;left:3214;top:2411;width:10;height:20" coordorigin="3214,2411" coordsize="10,20" path="m3214,2430l3224,2430,3224,2411,3214,2411,3214,2430xe" filled="true" fillcolor="#000000" stroked="false">
                <v:path arrowok="t"/>
                <v:fill type="solid"/>
              </v:shape>
            </v:group>
            <v:group style="position:absolute;left:3214;top:2430;width:10;height:20" coordorigin="3214,2430" coordsize="10,20">
              <v:shape style="position:absolute;left:3214;top:2430;width:10;height:20" coordorigin="3214,2430" coordsize="10,20" path="m3214,2449l3224,2449,3224,2430,3214,2430,3214,2449xe" filled="true" fillcolor="#000000" stroked="false">
                <v:path arrowok="t"/>
                <v:fill type="solid"/>
              </v:shape>
            </v:group>
            <v:group style="position:absolute;left:3214;top:2449;width:10;height:20" coordorigin="3214,2449" coordsize="10,20">
              <v:shape style="position:absolute;left:3214;top:2449;width:10;height:20" coordorigin="3214,2449" coordsize="10,20" path="m3214,2468l3224,2468,3224,2449,3214,2449,3214,2468xe" filled="true" fillcolor="#000000" stroked="false">
                <v:path arrowok="t"/>
                <v:fill type="solid"/>
              </v:shape>
            </v:group>
            <v:group style="position:absolute;left:3214;top:2468;width:10;height:20" coordorigin="3214,2468" coordsize="10,20">
              <v:shape style="position:absolute;left:3214;top:2468;width:10;height:20" coordorigin="3214,2468" coordsize="10,20" path="m3214,2487l3224,2487,3224,2468,3214,2468,3214,2487xe" filled="true" fillcolor="#000000" stroked="false">
                <v:path arrowok="t"/>
                <v:fill type="solid"/>
              </v:shape>
            </v:group>
            <v:group style="position:absolute;left:3214;top:2487;width:10;height:20" coordorigin="3214,2487" coordsize="10,20">
              <v:shape style="position:absolute;left:3214;top:2487;width:10;height:20" coordorigin="3214,2487" coordsize="10,20" path="m3214,2507l3224,2507,3224,2487,3214,2487,3214,2507xe" filled="true" fillcolor="#000000" stroked="false">
                <v:path arrowok="t"/>
                <v:fill type="solid"/>
              </v:shape>
            </v:group>
            <v:group style="position:absolute;left:4631;top:1277;width:10;height:20" coordorigin="4631,1277" coordsize="10,20">
              <v:shape style="position:absolute;left:4631;top:1277;width:10;height:20" coordorigin="4631,1277" coordsize="10,20" path="m4631,1296l4640,1296,4640,1277,4631,1277,4631,1296xe" filled="true" fillcolor="#000000" stroked="false">
                <v:path arrowok="t"/>
                <v:fill type="solid"/>
              </v:shape>
            </v:group>
            <v:group style="position:absolute;left:4631;top:1296;width:10;height:20" coordorigin="4631,1296" coordsize="10,20">
              <v:shape style="position:absolute;left:4631;top:1296;width:10;height:20" coordorigin="4631,1296" coordsize="10,20" path="m4631,1316l4640,1316,4640,1296,4631,1296,4631,1316xe" filled="true" fillcolor="#000000" stroked="false">
                <v:path arrowok="t"/>
                <v:fill type="solid"/>
              </v:shape>
            </v:group>
            <v:group style="position:absolute;left:4631;top:1316;width:10;height:20" coordorigin="4631,1316" coordsize="10,20">
              <v:shape style="position:absolute;left:4631;top:1316;width:10;height:20" coordorigin="4631,1316" coordsize="10,20" path="m4631,1335l4640,1335,4640,1316,4631,1316,4631,1335xe" filled="true" fillcolor="#000000" stroked="false">
                <v:path arrowok="t"/>
                <v:fill type="solid"/>
              </v:shape>
            </v:group>
            <v:group style="position:absolute;left:4631;top:1335;width:10;height:20" coordorigin="4631,1335" coordsize="10,20">
              <v:shape style="position:absolute;left:4631;top:1335;width:10;height:20" coordorigin="4631,1335" coordsize="10,20" path="m4631,1354l4640,1354,4640,1335,4631,1335,4631,1354xe" filled="true" fillcolor="#000000" stroked="false">
                <v:path arrowok="t"/>
                <v:fill type="solid"/>
              </v:shape>
            </v:group>
            <v:group style="position:absolute;left:4631;top:1354;width:10;height:20" coordorigin="4631,1354" coordsize="10,20">
              <v:shape style="position:absolute;left:4631;top:1354;width:10;height:20" coordorigin="4631,1354" coordsize="10,20" path="m4631,1373l4640,1373,4640,1354,4631,1354,4631,1373xe" filled="true" fillcolor="#000000" stroked="false">
                <v:path arrowok="t"/>
                <v:fill type="solid"/>
              </v:shape>
            </v:group>
            <v:group style="position:absolute;left:4631;top:1373;width:10;height:20" coordorigin="4631,1373" coordsize="10,20">
              <v:shape style="position:absolute;left:4631;top:1373;width:10;height:20" coordorigin="4631,1373" coordsize="10,20" path="m4631,1392l4640,1392,4640,1373,4631,1373,4631,1392xe" filled="true" fillcolor="#000000" stroked="false">
                <v:path arrowok="t"/>
                <v:fill type="solid"/>
              </v:shape>
            </v:group>
            <v:group style="position:absolute;left:4631;top:1392;width:10;height:20" coordorigin="4631,1392" coordsize="10,20">
              <v:shape style="position:absolute;left:4631;top:1392;width:10;height:20" coordorigin="4631,1392" coordsize="10,20" path="m4631,1412l4640,1412,4640,1392,4631,1392,4631,1412xe" filled="true" fillcolor="#000000" stroked="false">
                <v:path arrowok="t"/>
                <v:fill type="solid"/>
              </v:shape>
            </v:group>
            <v:group style="position:absolute;left:4631;top:1412;width:10;height:20" coordorigin="4631,1412" coordsize="10,20">
              <v:shape style="position:absolute;left:4631;top:1412;width:10;height:20" coordorigin="4631,1412" coordsize="10,20" path="m4631,1431l4640,1431,4640,1412,4631,1412,4631,1431xe" filled="true" fillcolor="#000000" stroked="false">
                <v:path arrowok="t"/>
                <v:fill type="solid"/>
              </v:shape>
            </v:group>
            <v:group style="position:absolute;left:4631;top:1431;width:10;height:20" coordorigin="4631,1431" coordsize="10,20">
              <v:shape style="position:absolute;left:4631;top:1431;width:10;height:20" coordorigin="4631,1431" coordsize="10,20" path="m4631,1450l4640,1450,4640,1431,4631,1431,4631,1450xe" filled="true" fillcolor="#000000" stroked="false">
                <v:path arrowok="t"/>
                <v:fill type="solid"/>
              </v:shape>
            </v:group>
            <v:group style="position:absolute;left:4631;top:1450;width:10;height:20" coordorigin="4631,1450" coordsize="10,20">
              <v:shape style="position:absolute;left:4631;top:1450;width:10;height:20" coordorigin="4631,1450" coordsize="10,20" path="m4631,1469l4640,1469,4640,1450,4631,1450,4631,1469xe" filled="true" fillcolor="#000000" stroked="false">
                <v:path arrowok="t"/>
                <v:fill type="solid"/>
              </v:shape>
            </v:group>
            <v:group style="position:absolute;left:4631;top:1469;width:10;height:20" coordorigin="4631,1469" coordsize="10,20">
              <v:shape style="position:absolute;left:4631;top:1469;width:10;height:20" coordorigin="4631,1469" coordsize="10,20" path="m4631,1489l4640,1489,4640,1469,4631,1469,4631,1489xe" filled="true" fillcolor="#000000" stroked="false">
                <v:path arrowok="t"/>
                <v:fill type="solid"/>
              </v:shape>
            </v:group>
            <v:group style="position:absolute;left:4631;top:1489;width:10;height:20" coordorigin="4631,1489" coordsize="10,20">
              <v:shape style="position:absolute;left:4631;top:1489;width:10;height:20" coordorigin="4631,1489" coordsize="10,20" path="m4631,1508l4640,1508,4640,1489,4631,1489,4631,1508xe" filled="true" fillcolor="#000000" stroked="false">
                <v:path arrowok="t"/>
                <v:fill type="solid"/>
              </v:shape>
            </v:group>
            <v:group style="position:absolute;left:4631;top:1508;width:10;height:20" coordorigin="4631,1508" coordsize="10,20">
              <v:shape style="position:absolute;left:4631;top:1508;width:10;height:20" coordorigin="4631,1508" coordsize="10,20" path="m4631,1527l4640,1527,4640,1508,4631,1508,4631,1527xe" filled="true" fillcolor="#000000" stroked="false">
                <v:path arrowok="t"/>
                <v:fill type="solid"/>
              </v:shape>
            </v:group>
            <v:group style="position:absolute;left:4631;top:1527;width:10;height:20" coordorigin="4631,1527" coordsize="10,20">
              <v:shape style="position:absolute;left:4631;top:1527;width:10;height:20" coordorigin="4631,1527" coordsize="10,20" path="m4631,1547l4640,1547,4640,1527,4631,1527,4631,1547xe" filled="true" fillcolor="#000000" stroked="false">
                <v:path arrowok="t"/>
                <v:fill type="solid"/>
              </v:shape>
            </v:group>
            <v:group style="position:absolute;left:4631;top:1547;width:10;height:20" coordorigin="4631,1547" coordsize="10,20">
              <v:shape style="position:absolute;left:4631;top:1547;width:10;height:20" coordorigin="4631,1547" coordsize="10,20" path="m4631,1566l4640,1566,4640,1547,4631,1547,4631,1566xe" filled="true" fillcolor="#000000" stroked="false">
                <v:path arrowok="t"/>
                <v:fill type="solid"/>
              </v:shape>
            </v:group>
            <v:group style="position:absolute;left:4631;top:1566;width:10;height:20" coordorigin="4631,1566" coordsize="10,20">
              <v:shape style="position:absolute;left:4631;top:1566;width:10;height:20" coordorigin="4631,1566" coordsize="10,20" path="m4631,1585l4640,1585,4640,1566,4631,1566,4631,1585xe" filled="true" fillcolor="#000000" stroked="false">
                <v:path arrowok="t"/>
                <v:fill type="solid"/>
              </v:shape>
            </v:group>
            <v:group style="position:absolute;left:4631;top:1585;width:10;height:20" coordorigin="4631,1585" coordsize="10,20">
              <v:shape style="position:absolute;left:4631;top:1585;width:10;height:20" coordorigin="4631,1585" coordsize="10,20" path="m4631,1604l4640,1604,4640,1585,4631,1585,4631,1604xe" filled="true" fillcolor="#000000" stroked="false">
                <v:path arrowok="t"/>
                <v:fill type="solid"/>
              </v:shape>
            </v:group>
            <v:group style="position:absolute;left:4631;top:1604;width:10;height:20" coordorigin="4631,1604" coordsize="10,20">
              <v:shape style="position:absolute;left:4631;top:1604;width:10;height:20" coordorigin="4631,1604" coordsize="10,20" path="m4631,1623l4640,1623,4640,1604,4631,1604,4631,1623xe" filled="true" fillcolor="#000000" stroked="false">
                <v:path arrowok="t"/>
                <v:fill type="solid"/>
              </v:shape>
            </v:group>
            <v:group style="position:absolute;left:4631;top:1623;width:10;height:20" coordorigin="4631,1623" coordsize="10,20">
              <v:shape style="position:absolute;left:4631;top:1623;width:10;height:20" coordorigin="4631,1623" coordsize="10,20" path="m4631,1643l4640,1643,4640,1623,4631,1623,4631,1643xe" filled="true" fillcolor="#000000" stroked="false">
                <v:path arrowok="t"/>
                <v:fill type="solid"/>
              </v:shape>
            </v:group>
            <v:group style="position:absolute;left:4631;top:1643;width:10;height:20" coordorigin="4631,1643" coordsize="10,20">
              <v:shape style="position:absolute;left:4631;top:1643;width:10;height:20" coordorigin="4631,1643" coordsize="10,20" path="m4631,1662l4640,1662,4640,1643,4631,1643,4631,1662xe" filled="true" fillcolor="#000000" stroked="false">
                <v:path arrowok="t"/>
                <v:fill type="solid"/>
              </v:shape>
            </v:group>
            <v:group style="position:absolute;left:4631;top:1662;width:10;height:20" coordorigin="4631,1662" coordsize="10,20">
              <v:shape style="position:absolute;left:4631;top:1662;width:10;height:20" coordorigin="4631,1662" coordsize="10,20" path="m4631,1681l4640,1681,4640,1662,4631,1662,4631,1681xe" filled="true" fillcolor="#000000" stroked="false">
                <v:path arrowok="t"/>
                <v:fill type="solid"/>
              </v:shape>
            </v:group>
            <v:group style="position:absolute;left:4631;top:1681;width:10;height:20" coordorigin="4631,1681" coordsize="10,20">
              <v:shape style="position:absolute;left:4631;top:1681;width:10;height:20" coordorigin="4631,1681" coordsize="10,20" path="m4631,1700l4640,1700,4640,1681,4631,1681,4631,1700xe" filled="true" fillcolor="#000000" stroked="false">
                <v:path arrowok="t"/>
                <v:fill type="solid"/>
              </v:shape>
            </v:group>
            <v:group style="position:absolute;left:4631;top:1700;width:10;height:20" coordorigin="4631,1700" coordsize="10,20">
              <v:shape style="position:absolute;left:4631;top:1700;width:10;height:20" coordorigin="4631,1700" coordsize="10,20" path="m4631,1719l4640,1719,4640,1700,4631,1700,4631,1719xe" filled="true" fillcolor="#000000" stroked="false">
                <v:path arrowok="t"/>
                <v:fill type="solid"/>
              </v:shape>
            </v:group>
            <v:group style="position:absolute;left:4631;top:1719;width:10;height:20" coordorigin="4631,1719" coordsize="10,20">
              <v:shape style="position:absolute;left:4631;top:1719;width:10;height:20" coordorigin="4631,1719" coordsize="10,20" path="m4631,1739l4640,1739,4640,1719,4631,1719,4631,1739xe" filled="true" fillcolor="#000000" stroked="false">
                <v:path arrowok="t"/>
                <v:fill type="solid"/>
              </v:shape>
            </v:group>
            <v:group style="position:absolute;left:4631;top:1739;width:10;height:20" coordorigin="4631,1739" coordsize="10,20">
              <v:shape style="position:absolute;left:4631;top:1739;width:10;height:20" coordorigin="4631,1739" coordsize="10,20" path="m4631,1758l4640,1758,4640,1739,4631,1739,4631,1758xe" filled="true" fillcolor="#000000" stroked="false">
                <v:path arrowok="t"/>
                <v:fill type="solid"/>
              </v:shape>
            </v:group>
            <v:group style="position:absolute;left:4631;top:1758;width:10;height:20" coordorigin="4631,1758" coordsize="10,20">
              <v:shape style="position:absolute;left:4631;top:1758;width:10;height:20" coordorigin="4631,1758" coordsize="10,20" path="m4631,1777l4640,1777,4640,1758,4631,1758,4631,1777xe" filled="true" fillcolor="#000000" stroked="false">
                <v:path arrowok="t"/>
                <v:fill type="solid"/>
              </v:shape>
            </v:group>
            <v:group style="position:absolute;left:4631;top:1777;width:10;height:20" coordorigin="4631,1777" coordsize="10,20">
              <v:shape style="position:absolute;left:4631;top:1777;width:10;height:20" coordorigin="4631,1777" coordsize="10,20" path="m4631,1796l4640,1796,4640,1777,4631,1777,4631,1796xe" filled="true" fillcolor="#000000" stroked="false">
                <v:path arrowok="t"/>
                <v:fill type="solid"/>
              </v:shape>
            </v:group>
            <v:group style="position:absolute;left:4631;top:1796;width:10;height:20" coordorigin="4631,1796" coordsize="10,20">
              <v:shape style="position:absolute;left:4631;top:1796;width:10;height:20" coordorigin="4631,1796" coordsize="10,20" path="m4631,1815l4640,1815,4640,1796,4631,1796,4631,1815xe" filled="true" fillcolor="#000000" stroked="false">
                <v:path arrowok="t"/>
                <v:fill type="solid"/>
              </v:shape>
            </v:group>
            <v:group style="position:absolute;left:4631;top:1815;width:10;height:20" coordorigin="4631,1815" coordsize="10,20">
              <v:shape style="position:absolute;left:4631;top:1815;width:10;height:20" coordorigin="4631,1815" coordsize="10,20" path="m4631,1835l4640,1835,4640,1815,4631,1815,4631,1835xe" filled="true" fillcolor="#000000" stroked="false">
                <v:path arrowok="t"/>
                <v:fill type="solid"/>
              </v:shape>
            </v:group>
            <v:group style="position:absolute;left:4631;top:1835;width:10;height:20" coordorigin="4631,1835" coordsize="10,20">
              <v:shape style="position:absolute;left:4631;top:1835;width:10;height:20" coordorigin="4631,1835" coordsize="10,20" path="m4631,1854l4640,1854,4640,1835,4631,1835,4631,1854xe" filled="true" fillcolor="#000000" stroked="false">
                <v:path arrowok="t"/>
                <v:fill type="solid"/>
              </v:shape>
            </v:group>
            <v:group style="position:absolute;left:4631;top:1854;width:10;height:20" coordorigin="4631,1854" coordsize="10,20">
              <v:shape style="position:absolute;left:4631;top:1854;width:10;height:20" coordorigin="4631,1854" coordsize="10,20" path="m4631,1873l4640,1873,4640,1854,4631,1854,4631,1873xe" filled="true" fillcolor="#000000" stroked="false">
                <v:path arrowok="t"/>
                <v:fill type="solid"/>
              </v:shape>
            </v:group>
            <v:group style="position:absolute;left:4631;top:1873;width:10;height:20" coordorigin="4631,1873" coordsize="10,20">
              <v:shape style="position:absolute;left:4631;top:1873;width:10;height:20" coordorigin="4631,1873" coordsize="10,20" path="m4631,1892l4640,1892,4640,1873,4631,1873,4631,1892xe" filled="true" fillcolor="#000000" stroked="false">
                <v:path arrowok="t"/>
                <v:fill type="solid"/>
              </v:shape>
            </v:group>
            <v:group style="position:absolute;left:4631;top:1892;width:10;height:20" coordorigin="4631,1892" coordsize="10,20">
              <v:shape style="position:absolute;left:4631;top:1892;width:10;height:20" coordorigin="4631,1892" coordsize="10,20" path="m4631,1911l4640,1911,4640,1892,4631,1892,4631,1911xe" filled="true" fillcolor="#000000" stroked="false">
                <v:path arrowok="t"/>
                <v:fill type="solid"/>
              </v:shape>
            </v:group>
            <v:group style="position:absolute;left:4631;top:1911;width:10;height:20" coordorigin="4631,1911" coordsize="10,20">
              <v:shape style="position:absolute;left:4631;top:1911;width:10;height:20" coordorigin="4631,1911" coordsize="10,20" path="m4631,1931l4640,1931,4640,1911,4631,1911,4631,1931xe" filled="true" fillcolor="#000000" stroked="false">
                <v:path arrowok="t"/>
                <v:fill type="solid"/>
              </v:shape>
            </v:group>
            <v:group style="position:absolute;left:4631;top:1931;width:10;height:20" coordorigin="4631,1931" coordsize="10,20">
              <v:shape style="position:absolute;left:4631;top:1931;width:10;height:20" coordorigin="4631,1931" coordsize="10,20" path="m4631,1950l4640,1950,4640,1931,4631,1931,4631,1950xe" filled="true" fillcolor="#000000" stroked="false">
                <v:path arrowok="t"/>
                <v:fill type="solid"/>
              </v:shape>
            </v:group>
            <v:group style="position:absolute;left:4631;top:1950;width:10;height:20" coordorigin="4631,1950" coordsize="10,20">
              <v:shape style="position:absolute;left:4631;top:1950;width:10;height:20" coordorigin="4631,1950" coordsize="10,20" path="m4631,1969l4640,1969,4640,1950,4631,1950,4631,1969xe" filled="true" fillcolor="#000000" stroked="false">
                <v:path arrowok="t"/>
                <v:fill type="solid"/>
              </v:shape>
            </v:group>
            <v:group style="position:absolute;left:4631;top:1969;width:10;height:20" coordorigin="4631,1969" coordsize="10,20">
              <v:shape style="position:absolute;left:4631;top:1969;width:10;height:20" coordorigin="4631,1969" coordsize="10,20" path="m4631,1988l4640,1988,4640,1969,4631,1969,4631,1988xe" filled="true" fillcolor="#000000" stroked="false">
                <v:path arrowok="t"/>
                <v:fill type="solid"/>
              </v:shape>
            </v:group>
            <v:group style="position:absolute;left:4631;top:1988;width:10;height:20" coordorigin="4631,1988" coordsize="10,20">
              <v:shape style="position:absolute;left:4631;top:1988;width:10;height:20" coordorigin="4631,1988" coordsize="10,20" path="m4631,2007l4640,2007,4640,1988,4631,1988,4631,2007xe" filled="true" fillcolor="#000000" stroked="false">
                <v:path arrowok="t"/>
                <v:fill type="solid"/>
              </v:shape>
            </v:group>
            <v:group style="position:absolute;left:4631;top:2007;width:10;height:20" coordorigin="4631,2007" coordsize="10,20">
              <v:shape style="position:absolute;left:4631;top:2007;width:10;height:20" coordorigin="4631,2007" coordsize="10,20" path="m4631,2027l4640,2027,4640,2007,4631,2007,4631,2027xe" filled="true" fillcolor="#000000" stroked="false">
                <v:path arrowok="t"/>
                <v:fill type="solid"/>
              </v:shape>
            </v:group>
            <v:group style="position:absolute;left:4631;top:2027;width:10;height:20" coordorigin="4631,2027" coordsize="10,20">
              <v:shape style="position:absolute;left:4631;top:2027;width:10;height:20" coordorigin="4631,2027" coordsize="10,20" path="m4631,2046l4640,2046,4640,2027,4631,2027,4631,2046xe" filled="true" fillcolor="#000000" stroked="false">
                <v:path arrowok="t"/>
                <v:fill type="solid"/>
              </v:shape>
            </v:group>
            <v:group style="position:absolute;left:4631;top:2046;width:10;height:20" coordorigin="4631,2046" coordsize="10,20">
              <v:shape style="position:absolute;left:4631;top:2046;width:10;height:20" coordorigin="4631,2046" coordsize="10,20" path="m4631,2065l4640,2065,4640,2046,4631,2046,4631,2065xe" filled="true" fillcolor="#000000" stroked="false">
                <v:path arrowok="t"/>
                <v:fill type="solid"/>
              </v:shape>
            </v:group>
            <v:group style="position:absolute;left:4631;top:2065;width:10;height:20" coordorigin="4631,2065" coordsize="10,20">
              <v:shape style="position:absolute;left:4631;top:2065;width:10;height:20" coordorigin="4631,2065" coordsize="10,20" path="m4631,2084l4640,2084,4640,2065,4631,2065,4631,2084xe" filled="true" fillcolor="#000000" stroked="false">
                <v:path arrowok="t"/>
                <v:fill type="solid"/>
              </v:shape>
            </v:group>
            <v:group style="position:absolute;left:4631;top:2084;width:10;height:20" coordorigin="4631,2084" coordsize="10,20">
              <v:shape style="position:absolute;left:4631;top:2084;width:10;height:20" coordorigin="4631,2084" coordsize="10,20" path="m4631,2103l4640,2103,4640,2084,4631,2084,4631,2103xe" filled="true" fillcolor="#000000" stroked="false">
                <v:path arrowok="t"/>
                <v:fill type="solid"/>
              </v:shape>
            </v:group>
            <v:group style="position:absolute;left:4631;top:2103;width:10;height:20" coordorigin="4631,2103" coordsize="10,20">
              <v:shape style="position:absolute;left:4631;top:2103;width:10;height:20" coordorigin="4631,2103" coordsize="10,20" path="m4631,2123l4640,2123,4640,2103,4631,2103,4631,2123xe" filled="true" fillcolor="#000000" stroked="false">
                <v:path arrowok="t"/>
                <v:fill type="solid"/>
              </v:shape>
            </v:group>
            <v:group style="position:absolute;left:4631;top:2123;width:10;height:20" coordorigin="4631,2123" coordsize="10,20">
              <v:shape style="position:absolute;left:4631;top:2123;width:10;height:20" coordorigin="4631,2123" coordsize="10,20" path="m4631,2142l4640,2142,4640,2123,4631,2123,4631,2142xe" filled="true" fillcolor="#000000" stroked="false">
                <v:path arrowok="t"/>
                <v:fill type="solid"/>
              </v:shape>
            </v:group>
            <v:group style="position:absolute;left:4631;top:2142;width:10;height:20" coordorigin="4631,2142" coordsize="10,20">
              <v:shape style="position:absolute;left:4631;top:2142;width:10;height:20" coordorigin="4631,2142" coordsize="10,20" path="m4631,2161l4640,2161,4640,2142,4631,2142,4631,2161xe" filled="true" fillcolor="#000000" stroked="false">
                <v:path arrowok="t"/>
                <v:fill type="solid"/>
              </v:shape>
            </v:group>
            <v:group style="position:absolute;left:4631;top:2161;width:10;height:20" coordorigin="4631,2161" coordsize="10,20">
              <v:shape style="position:absolute;left:4631;top:2161;width:10;height:20" coordorigin="4631,2161" coordsize="10,20" path="m4631,2180l4640,2180,4640,2161,4631,2161,4631,2180xe" filled="true" fillcolor="#000000" stroked="false">
                <v:path arrowok="t"/>
                <v:fill type="solid"/>
              </v:shape>
            </v:group>
            <v:group style="position:absolute;left:4631;top:2180;width:10;height:20" coordorigin="4631,2180" coordsize="10,20">
              <v:shape style="position:absolute;left:4631;top:2180;width:10;height:20" coordorigin="4631,2180" coordsize="10,20" path="m4631,2199l4640,2199,4640,2180,4631,2180,4631,2199xe" filled="true" fillcolor="#000000" stroked="false">
                <v:path arrowok="t"/>
                <v:fill type="solid"/>
              </v:shape>
            </v:group>
            <v:group style="position:absolute;left:4631;top:2199;width:10;height:20" coordorigin="4631,2199" coordsize="10,20">
              <v:shape style="position:absolute;left:4631;top:2199;width:10;height:20" coordorigin="4631,2199" coordsize="10,20" path="m4631,2219l4640,2219,4640,2199,4631,2199,4631,2219xe" filled="true" fillcolor="#000000" stroked="false">
                <v:path arrowok="t"/>
                <v:fill type="solid"/>
              </v:shape>
            </v:group>
            <v:group style="position:absolute;left:4631;top:2219;width:10;height:20" coordorigin="4631,2219" coordsize="10,20">
              <v:shape style="position:absolute;left:4631;top:2219;width:10;height:20" coordorigin="4631,2219" coordsize="10,20" path="m4631,2238l4640,2238,4640,2219,4631,2219,4631,2238xe" filled="true" fillcolor="#000000" stroked="false">
                <v:path arrowok="t"/>
                <v:fill type="solid"/>
              </v:shape>
            </v:group>
            <v:group style="position:absolute;left:4631;top:2238;width:10;height:20" coordorigin="4631,2238" coordsize="10,20">
              <v:shape style="position:absolute;left:4631;top:2238;width:10;height:20" coordorigin="4631,2238" coordsize="10,20" path="m4631,2257l4640,2257,4640,2238,4631,2238,4631,2257xe" filled="true" fillcolor="#000000" stroked="false">
                <v:path arrowok="t"/>
                <v:fill type="solid"/>
              </v:shape>
            </v:group>
            <v:group style="position:absolute;left:4631;top:2257;width:10;height:20" coordorigin="4631,2257" coordsize="10,20">
              <v:shape style="position:absolute;left:4631;top:2257;width:10;height:20" coordorigin="4631,2257" coordsize="10,20" path="m4631,2276l4640,2276,4640,2257,4631,2257,4631,2276xe" filled="true" fillcolor="#000000" stroked="false">
                <v:path arrowok="t"/>
                <v:fill type="solid"/>
              </v:shape>
            </v:group>
            <v:group style="position:absolute;left:4631;top:2276;width:10;height:20" coordorigin="4631,2276" coordsize="10,20">
              <v:shape style="position:absolute;left:4631;top:2276;width:10;height:20" coordorigin="4631,2276" coordsize="10,20" path="m4631,2295l4640,2295,4640,2276,4631,2276,4631,2295xe" filled="true" fillcolor="#000000" stroked="false">
                <v:path arrowok="t"/>
                <v:fill type="solid"/>
              </v:shape>
            </v:group>
            <v:group style="position:absolute;left:4631;top:2295;width:10;height:20" coordorigin="4631,2295" coordsize="10,20">
              <v:shape style="position:absolute;left:4631;top:2295;width:10;height:20" coordorigin="4631,2295" coordsize="10,20" path="m4631,2315l4640,2315,4640,2295,4631,2295,4631,2315xe" filled="true" fillcolor="#000000" stroked="false">
                <v:path arrowok="t"/>
                <v:fill type="solid"/>
              </v:shape>
            </v:group>
            <v:group style="position:absolute;left:4631;top:2315;width:10;height:20" coordorigin="4631,2315" coordsize="10,20">
              <v:shape style="position:absolute;left:4631;top:2315;width:10;height:20" coordorigin="4631,2315" coordsize="10,20" path="m4631,2334l4640,2334,4640,2315,4631,2315,4631,2334xe" filled="true" fillcolor="#000000" stroked="false">
                <v:path arrowok="t"/>
                <v:fill type="solid"/>
              </v:shape>
            </v:group>
            <v:group style="position:absolute;left:4631;top:2334;width:10;height:20" coordorigin="4631,2334" coordsize="10,20">
              <v:shape style="position:absolute;left:4631;top:2334;width:10;height:20" coordorigin="4631,2334" coordsize="10,20" path="m4631,2353l4640,2353,4640,2334,4631,2334,4631,2353xe" filled="true" fillcolor="#000000" stroked="false">
                <v:path arrowok="t"/>
                <v:fill type="solid"/>
              </v:shape>
            </v:group>
            <v:group style="position:absolute;left:4631;top:2353;width:10;height:20" coordorigin="4631,2353" coordsize="10,20">
              <v:shape style="position:absolute;left:4631;top:2353;width:10;height:20" coordorigin="4631,2353" coordsize="10,20" path="m4631,2372l4640,2372,4640,2353,4631,2353,4631,2372xe" filled="true" fillcolor="#000000" stroked="false">
                <v:path arrowok="t"/>
                <v:fill type="solid"/>
              </v:shape>
            </v:group>
            <v:group style="position:absolute;left:4631;top:2372;width:10;height:20" coordorigin="4631,2372" coordsize="10,20">
              <v:shape style="position:absolute;left:4631;top:2372;width:10;height:20" coordorigin="4631,2372" coordsize="10,20" path="m4631,2391l4640,2391,4640,2372,4631,2372,4631,2391xe" filled="true" fillcolor="#000000" stroked="false">
                <v:path arrowok="t"/>
                <v:fill type="solid"/>
              </v:shape>
            </v:group>
            <v:group style="position:absolute;left:4631;top:2391;width:10;height:20" coordorigin="4631,2391" coordsize="10,20">
              <v:shape style="position:absolute;left:4631;top:2391;width:10;height:20" coordorigin="4631,2391" coordsize="10,20" path="m4631,2411l4640,2411,4640,2391,4631,2391,4631,2411xe" filled="true" fillcolor="#000000" stroked="false">
                <v:path arrowok="t"/>
                <v:fill type="solid"/>
              </v:shape>
            </v:group>
            <v:group style="position:absolute;left:4631;top:2411;width:10;height:20" coordorigin="4631,2411" coordsize="10,20">
              <v:shape style="position:absolute;left:4631;top:2411;width:10;height:20" coordorigin="4631,2411" coordsize="10,20" path="m4631,2430l4640,2430,4640,2411,4631,2411,4631,2430xe" filled="true" fillcolor="#000000" stroked="false">
                <v:path arrowok="t"/>
                <v:fill type="solid"/>
              </v:shape>
            </v:group>
            <v:group style="position:absolute;left:4631;top:2430;width:10;height:20" coordorigin="4631,2430" coordsize="10,20">
              <v:shape style="position:absolute;left:4631;top:2430;width:10;height:20" coordorigin="4631,2430" coordsize="10,20" path="m4631,2449l4640,2449,4640,2430,4631,2430,4631,2449xe" filled="true" fillcolor="#000000" stroked="false">
                <v:path arrowok="t"/>
                <v:fill type="solid"/>
              </v:shape>
            </v:group>
            <v:group style="position:absolute;left:4631;top:2449;width:10;height:20" coordorigin="4631,2449" coordsize="10,20">
              <v:shape style="position:absolute;left:4631;top:2449;width:10;height:20" coordorigin="4631,2449" coordsize="10,20" path="m4631,2468l4640,2468,4640,2449,4631,2449,4631,2468xe" filled="true" fillcolor="#000000" stroked="false">
                <v:path arrowok="t"/>
                <v:fill type="solid"/>
              </v:shape>
            </v:group>
            <v:group style="position:absolute;left:4631;top:2468;width:10;height:20" coordorigin="4631,2468" coordsize="10,20">
              <v:shape style="position:absolute;left:4631;top:2468;width:10;height:20" coordorigin="4631,2468" coordsize="10,20" path="m4631,2487l4640,2487,4640,2468,4631,2468,4631,2487xe" filled="true" fillcolor="#000000" stroked="false">
                <v:path arrowok="t"/>
                <v:fill type="solid"/>
              </v:shape>
            </v:group>
            <v:group style="position:absolute;left:4631;top:2487;width:10;height:20" coordorigin="4631,2487" coordsize="10,20">
              <v:shape style="position:absolute;left:4631;top:2487;width:10;height:20" coordorigin="4631,2487" coordsize="10,20" path="m4631,2507l4640,2507,4640,2487,4631,2487,4631,2507xe" filled="true" fillcolor="#000000" stroked="false">
                <v:path arrowok="t"/>
                <v:fill type="solid"/>
              </v:shape>
            </v:group>
            <v:group style="position:absolute;left:4631;top:2507;width:10;height:20" coordorigin="4631,2507" coordsize="10,20">
              <v:shape style="position:absolute;left:4631;top:2507;width:10;height:20" coordorigin="4631,2507" coordsize="10,20" path="m4631,2526l4640,2526,4640,2507,4631,2507,4631,2526xe" filled="true" fillcolor="#000000" stroked="false">
                <v:path arrowok="t"/>
                <v:fill type="solid"/>
              </v:shape>
            </v:group>
            <v:group style="position:absolute;left:4631;top:2526;width:10;height:20" coordorigin="4631,2526" coordsize="10,20">
              <v:shape style="position:absolute;left:4631;top:2526;width:10;height:20" coordorigin="4631,2526" coordsize="10,20" path="m4631,2545l4640,2545,4640,2526,4631,2526,4631,2545xe" filled="true" fillcolor="#000000" stroked="false">
                <v:path arrowok="t"/>
                <v:fill type="solid"/>
              </v:shape>
            </v:group>
            <v:group style="position:absolute;left:4631;top:2545;width:10;height:20" coordorigin="4631,2545" coordsize="10,20">
              <v:shape style="position:absolute;left:4631;top:2545;width:10;height:20" coordorigin="4631,2545" coordsize="10,20" path="m4631,2564l4640,2564,4640,2545,4631,2545,4631,2564xe" filled="true" fillcolor="#000000" stroked="false">
                <v:path arrowok="t"/>
                <v:fill type="solid"/>
              </v:shape>
            </v:group>
            <v:group style="position:absolute;left:4631;top:2564;width:10;height:20" coordorigin="4631,2564" coordsize="10,20">
              <v:shape style="position:absolute;left:4631;top:2564;width:10;height:20" coordorigin="4631,2564" coordsize="10,20" path="m4631,2583l4640,2583,4640,2564,4631,2564,4631,2583xe" filled="true" fillcolor="#000000" stroked="false">
                <v:path arrowok="t"/>
                <v:fill type="solid"/>
              </v:shape>
            </v:group>
            <v:group style="position:absolute;left:4631;top:2583;width:10;height:20" coordorigin="4631,2583" coordsize="10,20">
              <v:shape style="position:absolute;left:4631;top:2583;width:10;height:20" coordorigin="4631,2583" coordsize="10,20" path="m4631,2603l4640,2603,4640,2583,4631,2583,4631,2603xe" filled="true" fillcolor="#000000" stroked="false">
                <v:path arrowok="t"/>
                <v:fill type="solid"/>
              </v:shape>
            </v:group>
            <v:group style="position:absolute;left:5079;top:1277;width:10;height:20" coordorigin="5079,1277" coordsize="10,20">
              <v:shape style="position:absolute;left:5079;top:1277;width:10;height:20" coordorigin="5079,1277" coordsize="10,20" path="m5079,1296l5089,1296,5089,1277,5079,1277,5079,1296xe" filled="true" fillcolor="#000000" stroked="false">
                <v:path arrowok="t"/>
                <v:fill type="solid"/>
              </v:shape>
            </v:group>
            <v:group style="position:absolute;left:5079;top:1296;width:10;height:20" coordorigin="5079,1296" coordsize="10,20">
              <v:shape style="position:absolute;left:5079;top:1296;width:10;height:20" coordorigin="5079,1296" coordsize="10,20" path="m5079,1316l5089,1316,5089,1296,5079,1296,5079,1316xe" filled="true" fillcolor="#000000" stroked="false">
                <v:path arrowok="t"/>
                <v:fill type="solid"/>
              </v:shape>
            </v:group>
            <v:group style="position:absolute;left:5079;top:1316;width:10;height:20" coordorigin="5079,1316" coordsize="10,20">
              <v:shape style="position:absolute;left:5079;top:1316;width:10;height:20" coordorigin="5079,1316" coordsize="10,20" path="m5079,1335l5089,1335,5089,1316,5079,1316,5079,1335xe" filled="true" fillcolor="#000000" stroked="false">
                <v:path arrowok="t"/>
                <v:fill type="solid"/>
              </v:shape>
            </v:group>
            <v:group style="position:absolute;left:5079;top:1335;width:10;height:20" coordorigin="5079,1335" coordsize="10,20">
              <v:shape style="position:absolute;left:5079;top:1335;width:10;height:20" coordorigin="5079,1335" coordsize="10,20" path="m5079,1354l5089,1354,5089,1335,5079,1335,5079,1354xe" filled="true" fillcolor="#000000" stroked="false">
                <v:path arrowok="t"/>
                <v:fill type="solid"/>
              </v:shape>
            </v:group>
            <v:group style="position:absolute;left:5079;top:1354;width:10;height:20" coordorigin="5079,1354" coordsize="10,20">
              <v:shape style="position:absolute;left:5079;top:1354;width:10;height:20" coordorigin="5079,1354" coordsize="10,20" path="m5079,1373l5089,1373,5089,1354,5079,1354,5079,1373xe" filled="true" fillcolor="#000000" stroked="false">
                <v:path arrowok="t"/>
                <v:fill type="solid"/>
              </v:shape>
            </v:group>
            <v:group style="position:absolute;left:5079;top:1373;width:10;height:20" coordorigin="5079,1373" coordsize="10,20">
              <v:shape style="position:absolute;left:5079;top:1373;width:10;height:20" coordorigin="5079,1373" coordsize="10,20" path="m5079,1392l5089,1392,5089,1373,5079,1373,5079,1392xe" filled="true" fillcolor="#000000" stroked="false">
                <v:path arrowok="t"/>
                <v:fill type="solid"/>
              </v:shape>
            </v:group>
            <v:group style="position:absolute;left:5079;top:1392;width:10;height:20" coordorigin="5079,1392" coordsize="10,20">
              <v:shape style="position:absolute;left:5079;top:1392;width:10;height:20" coordorigin="5079,1392" coordsize="10,20" path="m5079,1412l5089,1412,5089,1392,5079,1392,5079,1412xe" filled="true" fillcolor="#000000" stroked="false">
                <v:path arrowok="t"/>
                <v:fill type="solid"/>
              </v:shape>
            </v:group>
            <v:group style="position:absolute;left:5079;top:1412;width:10;height:20" coordorigin="5079,1412" coordsize="10,20">
              <v:shape style="position:absolute;left:5079;top:1412;width:10;height:20" coordorigin="5079,1412" coordsize="10,20" path="m5079,1431l5089,1431,5089,1412,5079,1412,5079,1431xe" filled="true" fillcolor="#000000" stroked="false">
                <v:path arrowok="t"/>
                <v:fill type="solid"/>
              </v:shape>
            </v:group>
            <v:group style="position:absolute;left:5079;top:1431;width:10;height:20" coordorigin="5079,1431" coordsize="10,20">
              <v:shape style="position:absolute;left:5079;top:1431;width:10;height:20" coordorigin="5079,1431" coordsize="10,20" path="m5079,1450l5089,1450,5089,1431,5079,1431,5079,1450xe" filled="true" fillcolor="#000000" stroked="false">
                <v:path arrowok="t"/>
                <v:fill type="solid"/>
              </v:shape>
            </v:group>
            <v:group style="position:absolute;left:5079;top:1450;width:10;height:20" coordorigin="5079,1450" coordsize="10,20">
              <v:shape style="position:absolute;left:5079;top:1450;width:10;height:20" coordorigin="5079,1450" coordsize="10,20" path="m5079,1469l5089,1469,5089,1450,5079,1450,5079,1469xe" filled="true" fillcolor="#000000" stroked="false">
                <v:path arrowok="t"/>
                <v:fill type="solid"/>
              </v:shape>
            </v:group>
            <v:group style="position:absolute;left:5079;top:1469;width:10;height:20" coordorigin="5079,1469" coordsize="10,20">
              <v:shape style="position:absolute;left:5079;top:1469;width:10;height:20" coordorigin="5079,1469" coordsize="10,20" path="m5079,1489l5089,1489,5089,1469,5079,1469,5079,1489xe" filled="true" fillcolor="#000000" stroked="false">
                <v:path arrowok="t"/>
                <v:fill type="solid"/>
              </v:shape>
            </v:group>
            <v:group style="position:absolute;left:5079;top:1489;width:10;height:20" coordorigin="5079,1489" coordsize="10,20">
              <v:shape style="position:absolute;left:5079;top:1489;width:10;height:20" coordorigin="5079,1489" coordsize="10,20" path="m5079,1508l5089,1508,5089,1489,5079,1489,5079,1508xe" filled="true" fillcolor="#000000" stroked="false">
                <v:path arrowok="t"/>
                <v:fill type="solid"/>
              </v:shape>
            </v:group>
            <v:group style="position:absolute;left:5079;top:1508;width:10;height:20" coordorigin="5079,1508" coordsize="10,20">
              <v:shape style="position:absolute;left:5079;top:1508;width:10;height:20" coordorigin="5079,1508" coordsize="10,20" path="m5079,1527l5089,1527,5089,1508,5079,1508,5079,1527xe" filled="true" fillcolor="#000000" stroked="false">
                <v:path arrowok="t"/>
                <v:fill type="solid"/>
              </v:shape>
            </v:group>
            <v:group style="position:absolute;left:5079;top:1527;width:10;height:20" coordorigin="5079,1527" coordsize="10,20">
              <v:shape style="position:absolute;left:5079;top:1527;width:10;height:20" coordorigin="5079,1527" coordsize="10,20" path="m5079,1547l5089,1547,5089,1527,5079,1527,5079,1547xe" filled="true" fillcolor="#000000" stroked="false">
                <v:path arrowok="t"/>
                <v:fill type="solid"/>
              </v:shape>
            </v:group>
            <v:group style="position:absolute;left:5079;top:1547;width:10;height:20" coordorigin="5079,1547" coordsize="10,20">
              <v:shape style="position:absolute;left:5079;top:1547;width:10;height:20" coordorigin="5079,1547" coordsize="10,20" path="m5079,1566l5089,1566,5089,1547,5079,1547,5079,1566xe" filled="true" fillcolor="#000000" stroked="false">
                <v:path arrowok="t"/>
                <v:fill type="solid"/>
              </v:shape>
            </v:group>
            <v:group style="position:absolute;left:5079;top:1566;width:10;height:20" coordorigin="5079,1566" coordsize="10,20">
              <v:shape style="position:absolute;left:5079;top:1566;width:10;height:20" coordorigin="5079,1566" coordsize="10,20" path="m5079,1585l5089,1585,5089,1566,5079,1566,5079,1585xe" filled="true" fillcolor="#000000" stroked="false">
                <v:path arrowok="t"/>
                <v:fill type="solid"/>
              </v:shape>
            </v:group>
            <v:group style="position:absolute;left:5079;top:1585;width:10;height:20" coordorigin="5079,1585" coordsize="10,20">
              <v:shape style="position:absolute;left:5079;top:1585;width:10;height:20" coordorigin="5079,1585" coordsize="10,20" path="m5079,1604l5089,1604,5089,1585,5079,1585,5079,1604xe" filled="true" fillcolor="#000000" stroked="false">
                <v:path arrowok="t"/>
                <v:fill type="solid"/>
              </v:shape>
            </v:group>
            <v:group style="position:absolute;left:5079;top:1604;width:10;height:20" coordorigin="5079,1604" coordsize="10,20">
              <v:shape style="position:absolute;left:5079;top:1604;width:10;height:20" coordorigin="5079,1604" coordsize="10,20" path="m5079,1623l5089,1623,5089,1604,5079,1604,5079,1623xe" filled="true" fillcolor="#000000" stroked="false">
                <v:path arrowok="t"/>
                <v:fill type="solid"/>
              </v:shape>
            </v:group>
            <v:group style="position:absolute;left:5079;top:1623;width:10;height:20" coordorigin="5079,1623" coordsize="10,20">
              <v:shape style="position:absolute;left:5079;top:1623;width:10;height:20" coordorigin="5079,1623" coordsize="10,20" path="m5079,1643l5089,1643,5089,1623,5079,1623,5079,1643xe" filled="true" fillcolor="#000000" stroked="false">
                <v:path arrowok="t"/>
                <v:fill type="solid"/>
              </v:shape>
            </v:group>
            <v:group style="position:absolute;left:5079;top:1643;width:10;height:20" coordorigin="5079,1643" coordsize="10,20">
              <v:shape style="position:absolute;left:5079;top:1643;width:10;height:20" coordorigin="5079,1643" coordsize="10,20" path="m5079,1662l5089,1662,5089,1643,5079,1643,5079,1662xe" filled="true" fillcolor="#000000" stroked="false">
                <v:path arrowok="t"/>
                <v:fill type="solid"/>
              </v:shape>
            </v:group>
            <v:group style="position:absolute;left:5079;top:1662;width:10;height:20" coordorigin="5079,1662" coordsize="10,20">
              <v:shape style="position:absolute;left:5079;top:1662;width:10;height:20" coordorigin="5079,1662" coordsize="10,20" path="m5079,1681l5089,1681,5089,1662,5079,1662,5079,1681xe" filled="true" fillcolor="#000000" stroked="false">
                <v:path arrowok="t"/>
                <v:fill type="solid"/>
              </v:shape>
            </v:group>
            <v:group style="position:absolute;left:5079;top:1681;width:10;height:20" coordorigin="5079,1681" coordsize="10,20">
              <v:shape style="position:absolute;left:5079;top:1681;width:10;height:20" coordorigin="5079,1681" coordsize="10,20" path="m5079,1700l5089,1700,5089,1681,5079,1681,5079,1700xe" filled="true" fillcolor="#000000" stroked="false">
                <v:path arrowok="t"/>
                <v:fill type="solid"/>
              </v:shape>
            </v:group>
            <v:group style="position:absolute;left:5079;top:1700;width:10;height:20" coordorigin="5079,1700" coordsize="10,20">
              <v:shape style="position:absolute;left:5079;top:1700;width:10;height:20" coordorigin="5079,1700" coordsize="10,20" path="m5079,1719l5089,1719,5089,1700,5079,1700,5079,1719xe" filled="true" fillcolor="#000000" stroked="false">
                <v:path arrowok="t"/>
                <v:fill type="solid"/>
              </v:shape>
            </v:group>
            <v:group style="position:absolute;left:5079;top:1719;width:10;height:20" coordorigin="5079,1719" coordsize="10,20">
              <v:shape style="position:absolute;left:5079;top:1719;width:10;height:20" coordorigin="5079,1719" coordsize="10,20" path="m5079,1739l5089,1739,5089,1719,5079,1719,5079,1739xe" filled="true" fillcolor="#000000" stroked="false">
                <v:path arrowok="t"/>
                <v:fill type="solid"/>
              </v:shape>
            </v:group>
            <v:group style="position:absolute;left:5079;top:1739;width:10;height:20" coordorigin="5079,1739" coordsize="10,20">
              <v:shape style="position:absolute;left:5079;top:1739;width:10;height:20" coordorigin="5079,1739" coordsize="10,20" path="m5079,1758l5089,1758,5089,1739,5079,1739,5079,1758xe" filled="true" fillcolor="#000000" stroked="false">
                <v:path arrowok="t"/>
                <v:fill type="solid"/>
              </v:shape>
            </v:group>
            <v:group style="position:absolute;left:5079;top:1758;width:10;height:20" coordorigin="5079,1758" coordsize="10,20">
              <v:shape style="position:absolute;left:5079;top:1758;width:10;height:20" coordorigin="5079,1758" coordsize="10,20" path="m5079,1777l5089,1777,5089,1758,5079,1758,5079,1777xe" filled="true" fillcolor="#000000" stroked="false">
                <v:path arrowok="t"/>
                <v:fill type="solid"/>
              </v:shape>
            </v:group>
            <v:group style="position:absolute;left:5079;top:1777;width:10;height:20" coordorigin="5079,1777" coordsize="10,20">
              <v:shape style="position:absolute;left:5079;top:1777;width:10;height:20" coordorigin="5079,1777" coordsize="10,20" path="m5079,1796l5089,1796,5089,1777,5079,1777,5079,1796xe" filled="true" fillcolor="#000000" stroked="false">
                <v:path arrowok="t"/>
                <v:fill type="solid"/>
              </v:shape>
            </v:group>
            <v:group style="position:absolute;left:5079;top:1796;width:10;height:20" coordorigin="5079,1796" coordsize="10,20">
              <v:shape style="position:absolute;left:5079;top:1796;width:10;height:20" coordorigin="5079,1796" coordsize="10,20" path="m5079,1815l5089,1815,5089,1796,5079,1796,5079,1815xe" filled="true" fillcolor="#000000" stroked="false">
                <v:path arrowok="t"/>
                <v:fill type="solid"/>
              </v:shape>
            </v:group>
            <v:group style="position:absolute;left:5079;top:1815;width:10;height:20" coordorigin="5079,1815" coordsize="10,20">
              <v:shape style="position:absolute;left:5079;top:1815;width:10;height:20" coordorigin="5079,1815" coordsize="10,20" path="m5079,1835l5089,1835,5089,1815,5079,1815,5079,1835xe" filled="true" fillcolor="#000000" stroked="false">
                <v:path arrowok="t"/>
                <v:fill type="solid"/>
              </v:shape>
            </v:group>
            <v:group style="position:absolute;left:5079;top:1835;width:10;height:20" coordorigin="5079,1835" coordsize="10,20">
              <v:shape style="position:absolute;left:5079;top:1835;width:10;height:20" coordorigin="5079,1835" coordsize="10,20" path="m5079,1854l5089,1854,5089,1835,5079,1835,5079,1854xe" filled="true" fillcolor="#000000" stroked="false">
                <v:path arrowok="t"/>
                <v:fill type="solid"/>
              </v:shape>
            </v:group>
            <v:group style="position:absolute;left:5079;top:1854;width:10;height:20" coordorigin="5079,1854" coordsize="10,20">
              <v:shape style="position:absolute;left:5079;top:1854;width:10;height:20" coordorigin="5079,1854" coordsize="10,20" path="m5079,1873l5089,1873,5089,1854,5079,1854,5079,1873xe" filled="true" fillcolor="#000000" stroked="false">
                <v:path arrowok="t"/>
                <v:fill type="solid"/>
              </v:shape>
            </v:group>
            <v:group style="position:absolute;left:5079;top:1873;width:10;height:20" coordorigin="5079,1873" coordsize="10,20">
              <v:shape style="position:absolute;left:5079;top:1873;width:10;height:20" coordorigin="5079,1873" coordsize="10,20" path="m5079,1892l5089,1892,5089,1873,5079,1873,5079,1892xe" filled="true" fillcolor="#000000" stroked="false">
                <v:path arrowok="t"/>
                <v:fill type="solid"/>
              </v:shape>
            </v:group>
            <v:group style="position:absolute;left:5079;top:1892;width:10;height:20" coordorigin="5079,1892" coordsize="10,20">
              <v:shape style="position:absolute;left:5079;top:1892;width:10;height:20" coordorigin="5079,1892" coordsize="10,20" path="m5079,1911l5089,1911,5089,1892,5079,1892,5079,1911xe" filled="true" fillcolor="#000000" stroked="false">
                <v:path arrowok="t"/>
                <v:fill type="solid"/>
              </v:shape>
            </v:group>
            <v:group style="position:absolute;left:5079;top:1911;width:10;height:20" coordorigin="5079,1911" coordsize="10,20">
              <v:shape style="position:absolute;left:5079;top:1911;width:10;height:20" coordorigin="5079,1911" coordsize="10,20" path="m5079,1931l5089,1931,5089,1911,5079,1911,5079,1931xe" filled="true" fillcolor="#000000" stroked="false">
                <v:path arrowok="t"/>
                <v:fill type="solid"/>
              </v:shape>
            </v:group>
            <v:group style="position:absolute;left:5079;top:1931;width:10;height:20" coordorigin="5079,1931" coordsize="10,20">
              <v:shape style="position:absolute;left:5079;top:1931;width:10;height:20" coordorigin="5079,1931" coordsize="10,20" path="m5079,1950l5089,1950,5089,1931,5079,1931,5079,1950xe" filled="true" fillcolor="#000000" stroked="false">
                <v:path arrowok="t"/>
                <v:fill type="solid"/>
              </v:shape>
            </v:group>
            <v:group style="position:absolute;left:5079;top:1950;width:10;height:20" coordorigin="5079,1950" coordsize="10,20">
              <v:shape style="position:absolute;left:5079;top:1950;width:10;height:20" coordorigin="5079,1950" coordsize="10,20" path="m5079,1969l5089,1969,5089,1950,5079,1950,5079,1969xe" filled="true" fillcolor="#000000" stroked="false">
                <v:path arrowok="t"/>
                <v:fill type="solid"/>
              </v:shape>
            </v:group>
            <v:group style="position:absolute;left:5079;top:1969;width:10;height:20" coordorigin="5079,1969" coordsize="10,20">
              <v:shape style="position:absolute;left:5079;top:1969;width:10;height:20" coordorigin="5079,1969" coordsize="10,20" path="m5079,1988l5089,1988,5089,1969,5079,1969,5079,1988xe" filled="true" fillcolor="#000000" stroked="false">
                <v:path arrowok="t"/>
                <v:fill type="solid"/>
              </v:shape>
            </v:group>
            <v:group style="position:absolute;left:5079;top:1988;width:10;height:20" coordorigin="5079,1988" coordsize="10,20">
              <v:shape style="position:absolute;left:5079;top:1988;width:10;height:20" coordorigin="5079,1988" coordsize="10,20" path="m5079,2007l5089,2007,5089,1988,5079,1988,5079,2007xe" filled="true" fillcolor="#000000" stroked="false">
                <v:path arrowok="t"/>
                <v:fill type="solid"/>
              </v:shape>
            </v:group>
            <v:group style="position:absolute;left:5079;top:2007;width:10;height:20" coordorigin="5079,2007" coordsize="10,20">
              <v:shape style="position:absolute;left:5079;top:2007;width:10;height:20" coordorigin="5079,2007" coordsize="10,20" path="m5079,2027l5089,2027,5089,2007,5079,2007,5079,2027xe" filled="true" fillcolor="#000000" stroked="false">
                <v:path arrowok="t"/>
                <v:fill type="solid"/>
              </v:shape>
            </v:group>
            <v:group style="position:absolute;left:5079;top:2027;width:10;height:20" coordorigin="5079,2027" coordsize="10,20">
              <v:shape style="position:absolute;left:5079;top:2027;width:10;height:20" coordorigin="5079,2027" coordsize="10,20" path="m5079,2046l5089,2046,5089,2027,5079,2027,5079,2046xe" filled="true" fillcolor="#000000" stroked="false">
                <v:path arrowok="t"/>
                <v:fill type="solid"/>
              </v:shape>
            </v:group>
            <v:group style="position:absolute;left:5079;top:2046;width:10;height:20" coordorigin="5079,2046" coordsize="10,20">
              <v:shape style="position:absolute;left:5079;top:2046;width:10;height:20" coordorigin="5079,2046" coordsize="10,20" path="m5079,2065l5089,2065,5089,2046,5079,2046,5079,2065xe" filled="true" fillcolor="#000000" stroked="false">
                <v:path arrowok="t"/>
                <v:fill type="solid"/>
              </v:shape>
            </v:group>
            <v:group style="position:absolute;left:5079;top:2065;width:10;height:20" coordorigin="5079,2065" coordsize="10,20">
              <v:shape style="position:absolute;left:5079;top:2065;width:10;height:20" coordorigin="5079,2065" coordsize="10,20" path="m5079,2084l5089,2084,5089,2065,5079,2065,5079,2084xe" filled="true" fillcolor="#000000" stroked="false">
                <v:path arrowok="t"/>
                <v:fill type="solid"/>
              </v:shape>
            </v:group>
            <v:group style="position:absolute;left:5079;top:2084;width:10;height:20" coordorigin="5079,2084" coordsize="10,20">
              <v:shape style="position:absolute;left:5079;top:2084;width:10;height:20" coordorigin="5079,2084" coordsize="10,20" path="m5079,2103l5089,2103,5089,2084,5079,2084,5079,2103xe" filled="true" fillcolor="#000000" stroked="false">
                <v:path arrowok="t"/>
                <v:fill type="solid"/>
              </v:shape>
            </v:group>
            <v:group style="position:absolute;left:5079;top:2103;width:10;height:20" coordorigin="5079,2103" coordsize="10,20">
              <v:shape style="position:absolute;left:5079;top:2103;width:10;height:20" coordorigin="5079,2103" coordsize="10,20" path="m5079,2123l5089,2123,5089,2103,5079,2103,5079,2123xe" filled="true" fillcolor="#000000" stroked="false">
                <v:path arrowok="t"/>
                <v:fill type="solid"/>
              </v:shape>
            </v:group>
            <v:group style="position:absolute;left:5079;top:2123;width:10;height:20" coordorigin="5079,2123" coordsize="10,20">
              <v:shape style="position:absolute;left:5079;top:2123;width:10;height:20" coordorigin="5079,2123" coordsize="10,20" path="m5079,2142l5089,2142,5089,2123,5079,2123,5079,2142xe" filled="true" fillcolor="#000000" stroked="false">
                <v:path arrowok="t"/>
                <v:fill type="solid"/>
              </v:shape>
            </v:group>
            <v:group style="position:absolute;left:5079;top:2142;width:10;height:20" coordorigin="5079,2142" coordsize="10,20">
              <v:shape style="position:absolute;left:5079;top:2142;width:10;height:20" coordorigin="5079,2142" coordsize="10,20" path="m5079,2161l5089,2161,5089,2142,5079,2142,5079,2161xe" filled="true" fillcolor="#000000" stroked="false">
                <v:path arrowok="t"/>
                <v:fill type="solid"/>
              </v:shape>
            </v:group>
            <v:group style="position:absolute;left:5079;top:2161;width:10;height:20" coordorigin="5079,2161" coordsize="10,20">
              <v:shape style="position:absolute;left:5079;top:2161;width:10;height:20" coordorigin="5079,2161" coordsize="10,20" path="m5079,2180l5089,2180,5089,2161,5079,2161,5079,2180xe" filled="true" fillcolor="#000000" stroked="false">
                <v:path arrowok="t"/>
                <v:fill type="solid"/>
              </v:shape>
            </v:group>
            <v:group style="position:absolute;left:5079;top:2180;width:10;height:20" coordorigin="5079,2180" coordsize="10,20">
              <v:shape style="position:absolute;left:5079;top:2180;width:10;height:20" coordorigin="5079,2180" coordsize="10,20" path="m5079,2199l5089,2199,5089,2180,5079,2180,5079,2199xe" filled="true" fillcolor="#000000" stroked="false">
                <v:path arrowok="t"/>
                <v:fill type="solid"/>
              </v:shape>
            </v:group>
            <v:group style="position:absolute;left:5079;top:2199;width:10;height:20" coordorigin="5079,2199" coordsize="10,20">
              <v:shape style="position:absolute;left:5079;top:2199;width:10;height:20" coordorigin="5079,2199" coordsize="10,20" path="m5079,2219l5089,2219,5089,2199,5079,2199,5079,2219xe" filled="true" fillcolor="#000000" stroked="false">
                <v:path arrowok="t"/>
                <v:fill type="solid"/>
              </v:shape>
            </v:group>
            <v:group style="position:absolute;left:5079;top:2219;width:10;height:20" coordorigin="5079,2219" coordsize="10,20">
              <v:shape style="position:absolute;left:5079;top:2219;width:10;height:20" coordorigin="5079,2219" coordsize="10,20" path="m5079,2238l5089,2238,5089,2219,5079,2219,5079,2238xe" filled="true" fillcolor="#000000" stroked="false">
                <v:path arrowok="t"/>
                <v:fill type="solid"/>
              </v:shape>
            </v:group>
            <v:group style="position:absolute;left:5079;top:2238;width:10;height:20" coordorigin="5079,2238" coordsize="10,20">
              <v:shape style="position:absolute;left:5079;top:2238;width:10;height:20" coordorigin="5079,2238" coordsize="10,20" path="m5079,2257l5089,2257,5089,2238,5079,2238,5079,2257xe" filled="true" fillcolor="#000000" stroked="false">
                <v:path arrowok="t"/>
                <v:fill type="solid"/>
              </v:shape>
            </v:group>
            <v:group style="position:absolute;left:5079;top:2257;width:10;height:20" coordorigin="5079,2257" coordsize="10,20">
              <v:shape style="position:absolute;left:5079;top:2257;width:10;height:20" coordorigin="5079,2257" coordsize="10,20" path="m5079,2276l5089,2276,5089,2257,5079,2257,5079,2276xe" filled="true" fillcolor="#000000" stroked="false">
                <v:path arrowok="t"/>
                <v:fill type="solid"/>
              </v:shape>
            </v:group>
            <v:group style="position:absolute;left:5079;top:2276;width:10;height:20" coordorigin="5079,2276" coordsize="10,20">
              <v:shape style="position:absolute;left:5079;top:2276;width:10;height:20" coordorigin="5079,2276" coordsize="10,20" path="m5079,2295l5089,2295,5089,2276,5079,2276,5079,2295xe" filled="true" fillcolor="#000000" stroked="false">
                <v:path arrowok="t"/>
                <v:fill type="solid"/>
              </v:shape>
            </v:group>
            <v:group style="position:absolute;left:5079;top:2295;width:10;height:20" coordorigin="5079,2295" coordsize="10,20">
              <v:shape style="position:absolute;left:5079;top:2295;width:10;height:20" coordorigin="5079,2295" coordsize="10,20" path="m5079,2315l5089,2315,5089,2295,5079,2295,5079,2315xe" filled="true" fillcolor="#000000" stroked="false">
                <v:path arrowok="t"/>
                <v:fill type="solid"/>
              </v:shape>
            </v:group>
            <v:group style="position:absolute;left:5079;top:2315;width:10;height:20" coordorigin="5079,2315" coordsize="10,20">
              <v:shape style="position:absolute;left:5079;top:2315;width:10;height:20" coordorigin="5079,2315" coordsize="10,20" path="m5079,2334l5089,2334,5089,2315,5079,2315,5079,2334xe" filled="true" fillcolor="#000000" stroked="false">
                <v:path arrowok="t"/>
                <v:fill type="solid"/>
              </v:shape>
            </v:group>
            <v:group style="position:absolute;left:5079;top:2334;width:10;height:20" coordorigin="5079,2334" coordsize="10,20">
              <v:shape style="position:absolute;left:5079;top:2334;width:10;height:20" coordorigin="5079,2334" coordsize="10,20" path="m5079,2353l5089,2353,5089,2334,5079,2334,5079,2353xe" filled="true" fillcolor="#000000" stroked="false">
                <v:path arrowok="t"/>
                <v:fill type="solid"/>
              </v:shape>
            </v:group>
            <v:group style="position:absolute;left:5079;top:2353;width:10;height:20" coordorigin="5079,2353" coordsize="10,20">
              <v:shape style="position:absolute;left:5079;top:2353;width:10;height:20" coordorigin="5079,2353" coordsize="10,20" path="m5079,2372l5089,2372,5089,2353,5079,2353,5079,2372xe" filled="true" fillcolor="#000000" stroked="false">
                <v:path arrowok="t"/>
                <v:fill type="solid"/>
              </v:shape>
            </v:group>
            <v:group style="position:absolute;left:5079;top:2372;width:10;height:20" coordorigin="5079,2372" coordsize="10,20">
              <v:shape style="position:absolute;left:5079;top:2372;width:10;height:20" coordorigin="5079,2372" coordsize="10,20" path="m5079,2391l5089,2391,5089,2372,5079,2372,5079,2391xe" filled="true" fillcolor="#000000" stroked="false">
                <v:path arrowok="t"/>
                <v:fill type="solid"/>
              </v:shape>
            </v:group>
            <v:group style="position:absolute;left:5079;top:2391;width:10;height:20" coordorigin="5079,2391" coordsize="10,20">
              <v:shape style="position:absolute;left:5079;top:2391;width:10;height:20" coordorigin="5079,2391" coordsize="10,20" path="m5079,2411l5089,2411,5089,2391,5079,2391,5079,2411xe" filled="true" fillcolor="#000000" stroked="false">
                <v:path arrowok="t"/>
                <v:fill type="solid"/>
              </v:shape>
            </v:group>
            <v:group style="position:absolute;left:5079;top:2411;width:10;height:20" coordorigin="5079,2411" coordsize="10,20">
              <v:shape style="position:absolute;left:5079;top:2411;width:10;height:20" coordorigin="5079,2411" coordsize="10,20" path="m5079,2430l5089,2430,5089,2411,5079,2411,5079,2430xe" filled="true" fillcolor="#000000" stroked="false">
                <v:path arrowok="t"/>
                <v:fill type="solid"/>
              </v:shape>
            </v:group>
            <v:group style="position:absolute;left:5079;top:2430;width:10;height:20" coordorigin="5079,2430" coordsize="10,20">
              <v:shape style="position:absolute;left:5079;top:2430;width:10;height:20" coordorigin="5079,2430" coordsize="10,20" path="m5079,2449l5089,2449,5089,2430,5079,2430,5079,2449xe" filled="true" fillcolor="#000000" stroked="false">
                <v:path arrowok="t"/>
                <v:fill type="solid"/>
              </v:shape>
            </v:group>
            <v:group style="position:absolute;left:5079;top:2449;width:10;height:20" coordorigin="5079,2449" coordsize="10,20">
              <v:shape style="position:absolute;left:5079;top:2449;width:10;height:20" coordorigin="5079,2449" coordsize="10,20" path="m5079,2468l5089,2468,5089,2449,5079,2449,5079,2468xe" filled="true" fillcolor="#000000" stroked="false">
                <v:path arrowok="t"/>
                <v:fill type="solid"/>
              </v:shape>
            </v:group>
            <v:group style="position:absolute;left:5079;top:2468;width:10;height:20" coordorigin="5079,2468" coordsize="10,20">
              <v:shape style="position:absolute;left:5079;top:2468;width:10;height:20" coordorigin="5079,2468" coordsize="10,20" path="m5079,2487l5089,2487,5089,2468,5079,2468,5079,2487xe" filled="true" fillcolor="#000000" stroked="false">
                <v:path arrowok="t"/>
                <v:fill type="solid"/>
              </v:shape>
            </v:group>
            <v:group style="position:absolute;left:5079;top:2487;width:10;height:20" coordorigin="5079,2487" coordsize="10,20">
              <v:shape style="position:absolute;left:5079;top:2487;width:10;height:20" coordorigin="5079,2487" coordsize="10,20" path="m5079,2507l5089,2507,5089,2487,5079,2487,5079,2507xe" filled="true" fillcolor="#000000" stroked="false">
                <v:path arrowok="t"/>
                <v:fill type="solid"/>
              </v:shape>
            </v:group>
            <v:group style="position:absolute;left:5079;top:2507;width:10;height:20" coordorigin="5079,2507" coordsize="10,20">
              <v:shape style="position:absolute;left:5079;top:2507;width:10;height:20" coordorigin="5079,2507" coordsize="10,20" path="m5079,2526l5089,2526,5089,2507,5079,2507,5079,2526xe" filled="true" fillcolor="#000000" stroked="false">
                <v:path arrowok="t"/>
                <v:fill type="solid"/>
              </v:shape>
            </v:group>
            <v:group style="position:absolute;left:5079;top:2526;width:10;height:20" coordorigin="5079,2526" coordsize="10,20">
              <v:shape style="position:absolute;left:5079;top:2526;width:10;height:20" coordorigin="5079,2526" coordsize="10,20" path="m5079,2545l5089,2545,5089,2526,5079,2526,5079,2545xe" filled="true" fillcolor="#000000" stroked="false">
                <v:path arrowok="t"/>
                <v:fill type="solid"/>
              </v:shape>
            </v:group>
            <v:group style="position:absolute;left:5079;top:2545;width:10;height:20" coordorigin="5079,2545" coordsize="10,20">
              <v:shape style="position:absolute;left:5079;top:2545;width:10;height:20" coordorigin="5079,2545" coordsize="10,20" path="m5079,2564l5089,2564,5089,2545,5079,2545,5079,2564xe" filled="true" fillcolor="#000000" stroked="false">
                <v:path arrowok="t"/>
                <v:fill type="solid"/>
              </v:shape>
            </v:group>
            <v:group style="position:absolute;left:5079;top:2564;width:10;height:20" coordorigin="5079,2564" coordsize="10,20">
              <v:shape style="position:absolute;left:5079;top:2564;width:10;height:20" coordorigin="5079,2564" coordsize="10,20" path="m5079,2583l5089,2583,5089,2564,5079,2564,5079,2583xe" filled="true" fillcolor="#000000" stroked="false">
                <v:path arrowok="t"/>
                <v:fill type="solid"/>
              </v:shape>
            </v:group>
            <v:group style="position:absolute;left:5079;top:2583;width:10;height:20" coordorigin="5079,2583" coordsize="10,20">
              <v:shape style="position:absolute;left:5079;top:2583;width:10;height:20" coordorigin="5079,2583" coordsize="10,20" path="m5079,2603l5089,2603,5089,2583,5079,2583,5079,2603xe" filled="true" fillcolor="#000000" stroked="false">
                <v:path arrowok="t"/>
                <v:fill type="solid"/>
              </v:shape>
            </v:group>
            <v:group style="position:absolute;left:5989;top:1277;width:10;height:20" coordorigin="5989,1277" coordsize="10,20">
              <v:shape style="position:absolute;left:5989;top:1277;width:10;height:20" coordorigin="5989,1277" coordsize="10,20" path="m5989,1296l5999,1296,5999,1277,5989,1277,5989,1296xe" filled="true" fillcolor="#000000" stroked="false">
                <v:path arrowok="t"/>
                <v:fill type="solid"/>
              </v:shape>
            </v:group>
            <v:group style="position:absolute;left:5989;top:1296;width:10;height:20" coordorigin="5989,1296" coordsize="10,20">
              <v:shape style="position:absolute;left:5989;top:1296;width:10;height:20" coordorigin="5989,1296" coordsize="10,20" path="m5989,1316l5999,1316,5999,1296,5989,1296,5989,1316xe" filled="true" fillcolor="#000000" stroked="false">
                <v:path arrowok="t"/>
                <v:fill type="solid"/>
              </v:shape>
            </v:group>
            <v:group style="position:absolute;left:5989;top:1316;width:10;height:20" coordorigin="5989,1316" coordsize="10,20">
              <v:shape style="position:absolute;left:5989;top:1316;width:10;height:20" coordorigin="5989,1316" coordsize="10,20" path="m5989,1335l5999,1335,5999,1316,5989,1316,5989,1335xe" filled="true" fillcolor="#000000" stroked="false">
                <v:path arrowok="t"/>
                <v:fill type="solid"/>
              </v:shape>
            </v:group>
            <v:group style="position:absolute;left:5989;top:1335;width:10;height:20" coordorigin="5989,1335" coordsize="10,20">
              <v:shape style="position:absolute;left:5989;top:1335;width:10;height:20" coordorigin="5989,1335" coordsize="10,20" path="m5989,1354l5999,1354,5999,1335,5989,1335,5989,1354xe" filled="true" fillcolor="#000000" stroked="false">
                <v:path arrowok="t"/>
                <v:fill type="solid"/>
              </v:shape>
            </v:group>
            <v:group style="position:absolute;left:5989;top:1354;width:10;height:20" coordorigin="5989,1354" coordsize="10,20">
              <v:shape style="position:absolute;left:5989;top:1354;width:10;height:20" coordorigin="5989,1354" coordsize="10,20" path="m5989,1373l5999,1373,5999,1354,5989,1354,5989,1373xe" filled="true" fillcolor="#000000" stroked="false">
                <v:path arrowok="t"/>
                <v:fill type="solid"/>
              </v:shape>
            </v:group>
            <v:group style="position:absolute;left:5989;top:1373;width:10;height:20" coordorigin="5989,1373" coordsize="10,20">
              <v:shape style="position:absolute;left:5989;top:1373;width:10;height:20" coordorigin="5989,1373" coordsize="10,20" path="m5989,1392l5999,1392,5999,1373,5989,1373,5989,1392xe" filled="true" fillcolor="#000000" stroked="false">
                <v:path arrowok="t"/>
                <v:fill type="solid"/>
              </v:shape>
            </v:group>
            <v:group style="position:absolute;left:5989;top:1392;width:10;height:20" coordorigin="5989,1392" coordsize="10,20">
              <v:shape style="position:absolute;left:5989;top:1392;width:10;height:20" coordorigin="5989,1392" coordsize="10,20" path="m5989,1412l5999,1412,5999,1392,5989,1392,5989,1412xe" filled="true" fillcolor="#000000" stroked="false">
                <v:path arrowok="t"/>
                <v:fill type="solid"/>
              </v:shape>
            </v:group>
            <v:group style="position:absolute;left:5989;top:1412;width:10;height:20" coordorigin="5989,1412" coordsize="10,20">
              <v:shape style="position:absolute;left:5989;top:1412;width:10;height:20" coordorigin="5989,1412" coordsize="10,20" path="m5989,1431l5999,1431,5999,1412,5989,1412,5989,1431xe" filled="true" fillcolor="#000000" stroked="false">
                <v:path arrowok="t"/>
                <v:fill type="solid"/>
              </v:shape>
            </v:group>
            <v:group style="position:absolute;left:5989;top:1431;width:10;height:20" coordorigin="5989,1431" coordsize="10,20">
              <v:shape style="position:absolute;left:5989;top:1431;width:10;height:20" coordorigin="5989,1431" coordsize="10,20" path="m5989,1450l5999,1450,5999,1431,5989,1431,5989,1450xe" filled="true" fillcolor="#000000" stroked="false">
                <v:path arrowok="t"/>
                <v:fill type="solid"/>
              </v:shape>
            </v:group>
            <v:group style="position:absolute;left:5989;top:1450;width:10;height:20" coordorigin="5989,1450" coordsize="10,20">
              <v:shape style="position:absolute;left:5989;top:1450;width:10;height:20" coordorigin="5989,1450" coordsize="10,20" path="m5989,1469l5999,1469,5999,1450,5989,1450,5989,1469xe" filled="true" fillcolor="#000000" stroked="false">
                <v:path arrowok="t"/>
                <v:fill type="solid"/>
              </v:shape>
            </v:group>
            <v:group style="position:absolute;left:5989;top:1469;width:10;height:20" coordorigin="5989,1469" coordsize="10,20">
              <v:shape style="position:absolute;left:5989;top:1469;width:10;height:20" coordorigin="5989,1469" coordsize="10,20" path="m5989,1489l5999,1489,5999,1469,5989,1469,5989,1489xe" filled="true" fillcolor="#000000" stroked="false">
                <v:path arrowok="t"/>
                <v:fill type="solid"/>
              </v:shape>
            </v:group>
            <v:group style="position:absolute;left:5989;top:1489;width:10;height:20" coordorigin="5989,1489" coordsize="10,20">
              <v:shape style="position:absolute;left:5989;top:1489;width:10;height:20" coordorigin="5989,1489" coordsize="10,20" path="m5989,1508l5999,1508,5999,1489,5989,1489,5989,1508xe" filled="true" fillcolor="#000000" stroked="false">
                <v:path arrowok="t"/>
                <v:fill type="solid"/>
              </v:shape>
            </v:group>
            <v:group style="position:absolute;left:5989;top:1508;width:10;height:20" coordorigin="5989,1508" coordsize="10,20">
              <v:shape style="position:absolute;left:5989;top:1508;width:10;height:20" coordorigin="5989,1508" coordsize="10,20" path="m5989,1527l5999,1527,5999,1508,5989,1508,5989,1527xe" filled="true" fillcolor="#000000" stroked="false">
                <v:path arrowok="t"/>
                <v:fill type="solid"/>
              </v:shape>
            </v:group>
            <v:group style="position:absolute;left:5989;top:1527;width:10;height:20" coordorigin="5989,1527" coordsize="10,20">
              <v:shape style="position:absolute;left:5989;top:1527;width:10;height:20" coordorigin="5989,1527" coordsize="10,20" path="m5989,1547l5999,1547,5999,1527,5989,1527,5989,1547xe" filled="true" fillcolor="#000000" stroked="false">
                <v:path arrowok="t"/>
                <v:fill type="solid"/>
              </v:shape>
            </v:group>
            <v:group style="position:absolute;left:5989;top:1547;width:10;height:20" coordorigin="5989,1547" coordsize="10,20">
              <v:shape style="position:absolute;left:5989;top:1547;width:10;height:20" coordorigin="5989,1547" coordsize="10,20" path="m5989,1566l5999,1566,5999,1547,5989,1547,5989,1566xe" filled="true" fillcolor="#000000" stroked="false">
                <v:path arrowok="t"/>
                <v:fill type="solid"/>
              </v:shape>
            </v:group>
            <v:group style="position:absolute;left:5989;top:1566;width:10;height:20" coordorigin="5989,1566" coordsize="10,20">
              <v:shape style="position:absolute;left:5989;top:1566;width:10;height:20" coordorigin="5989,1566" coordsize="10,20" path="m5989,1585l5999,1585,5999,1566,5989,1566,5989,1585xe" filled="true" fillcolor="#000000" stroked="false">
                <v:path arrowok="t"/>
                <v:fill type="solid"/>
              </v:shape>
            </v:group>
            <v:group style="position:absolute;left:5989;top:1585;width:10;height:20" coordorigin="5989,1585" coordsize="10,20">
              <v:shape style="position:absolute;left:5989;top:1585;width:10;height:20" coordorigin="5989,1585" coordsize="10,20" path="m5989,1604l5999,1604,5999,1585,5989,1585,5989,1604xe" filled="true" fillcolor="#000000" stroked="false">
                <v:path arrowok="t"/>
                <v:fill type="solid"/>
              </v:shape>
            </v:group>
            <v:group style="position:absolute;left:5989;top:1604;width:10;height:20" coordorigin="5989,1604" coordsize="10,20">
              <v:shape style="position:absolute;left:5989;top:1604;width:10;height:20" coordorigin="5989,1604" coordsize="10,20" path="m5989,1623l5999,1623,5999,1604,5989,1604,5989,1623xe" filled="true" fillcolor="#000000" stroked="false">
                <v:path arrowok="t"/>
                <v:fill type="solid"/>
              </v:shape>
            </v:group>
            <v:group style="position:absolute;left:5989;top:1623;width:10;height:20" coordorigin="5989,1623" coordsize="10,20">
              <v:shape style="position:absolute;left:5989;top:1623;width:10;height:20" coordorigin="5989,1623" coordsize="10,20" path="m5989,1643l5999,1643,5999,1623,5989,1623,5989,1643xe" filled="true" fillcolor="#000000" stroked="false">
                <v:path arrowok="t"/>
                <v:fill type="solid"/>
              </v:shape>
            </v:group>
            <v:group style="position:absolute;left:5989;top:1643;width:10;height:20" coordorigin="5989,1643" coordsize="10,20">
              <v:shape style="position:absolute;left:5989;top:1643;width:10;height:20" coordorigin="5989,1643" coordsize="10,20" path="m5989,1662l5999,1662,5999,1643,5989,1643,5989,1662xe" filled="true" fillcolor="#000000" stroked="false">
                <v:path arrowok="t"/>
                <v:fill type="solid"/>
              </v:shape>
            </v:group>
            <v:group style="position:absolute;left:5989;top:1662;width:10;height:20" coordorigin="5989,1662" coordsize="10,20">
              <v:shape style="position:absolute;left:5989;top:1662;width:10;height:20" coordorigin="5989,1662" coordsize="10,20" path="m5989,1681l5999,1681,5999,1662,5989,1662,5989,1681xe" filled="true" fillcolor="#000000" stroked="false">
                <v:path arrowok="t"/>
                <v:fill type="solid"/>
              </v:shape>
            </v:group>
            <v:group style="position:absolute;left:5989;top:1681;width:10;height:20" coordorigin="5989,1681" coordsize="10,20">
              <v:shape style="position:absolute;left:5989;top:1681;width:10;height:20" coordorigin="5989,1681" coordsize="10,20" path="m5989,1700l5999,1700,5999,1681,5989,1681,5989,1700xe" filled="true" fillcolor="#000000" stroked="false">
                <v:path arrowok="t"/>
                <v:fill type="solid"/>
              </v:shape>
            </v:group>
            <v:group style="position:absolute;left:5989;top:1700;width:10;height:20" coordorigin="5989,1700" coordsize="10,20">
              <v:shape style="position:absolute;left:5989;top:1700;width:10;height:20" coordorigin="5989,1700" coordsize="10,20" path="m5989,1719l5999,1719,5999,1700,5989,1700,5989,1719xe" filled="true" fillcolor="#000000" stroked="false">
                <v:path arrowok="t"/>
                <v:fill type="solid"/>
              </v:shape>
            </v:group>
            <v:group style="position:absolute;left:5989;top:1719;width:10;height:20" coordorigin="5989,1719" coordsize="10,20">
              <v:shape style="position:absolute;left:5989;top:1719;width:10;height:20" coordorigin="5989,1719" coordsize="10,20" path="m5989,1739l5999,1739,5999,1719,5989,1719,5989,1739xe" filled="true" fillcolor="#000000" stroked="false">
                <v:path arrowok="t"/>
                <v:fill type="solid"/>
              </v:shape>
            </v:group>
            <v:group style="position:absolute;left:5989;top:1739;width:10;height:20" coordorigin="5989,1739" coordsize="10,20">
              <v:shape style="position:absolute;left:5989;top:1739;width:10;height:20" coordorigin="5989,1739" coordsize="10,20" path="m5989,1758l5999,1758,5999,1739,5989,1739,5989,1758xe" filled="true" fillcolor="#000000" stroked="false">
                <v:path arrowok="t"/>
                <v:fill type="solid"/>
              </v:shape>
            </v:group>
            <v:group style="position:absolute;left:5989;top:1758;width:10;height:20" coordorigin="5989,1758" coordsize="10,20">
              <v:shape style="position:absolute;left:5989;top:1758;width:10;height:20" coordorigin="5989,1758" coordsize="10,20" path="m5989,1777l5999,1777,5999,1758,5989,1758,5989,1777xe" filled="true" fillcolor="#000000" stroked="false">
                <v:path arrowok="t"/>
                <v:fill type="solid"/>
              </v:shape>
            </v:group>
            <v:group style="position:absolute;left:5989;top:1777;width:10;height:20" coordorigin="5989,1777" coordsize="10,20">
              <v:shape style="position:absolute;left:5989;top:1777;width:10;height:20" coordorigin="5989,1777" coordsize="10,20" path="m5989,1796l5999,1796,5999,1777,5989,1777,5989,1796xe" filled="true" fillcolor="#000000" stroked="false">
                <v:path arrowok="t"/>
                <v:fill type="solid"/>
              </v:shape>
            </v:group>
            <v:group style="position:absolute;left:5989;top:1796;width:10;height:20" coordorigin="5989,1796" coordsize="10,20">
              <v:shape style="position:absolute;left:5989;top:1796;width:10;height:20" coordorigin="5989,1796" coordsize="10,20" path="m5989,1815l5999,1815,5999,1796,5989,1796,5989,1815xe" filled="true" fillcolor="#000000" stroked="false">
                <v:path arrowok="t"/>
                <v:fill type="solid"/>
              </v:shape>
            </v:group>
            <v:group style="position:absolute;left:5989;top:1815;width:10;height:20" coordorigin="5989,1815" coordsize="10,20">
              <v:shape style="position:absolute;left:5989;top:1815;width:10;height:20" coordorigin="5989,1815" coordsize="10,20" path="m5989,1835l5999,1835,5999,1815,5989,1815,5989,1835xe" filled="true" fillcolor="#000000" stroked="false">
                <v:path arrowok="t"/>
                <v:fill type="solid"/>
              </v:shape>
            </v:group>
            <v:group style="position:absolute;left:5989;top:1835;width:10;height:20" coordorigin="5989,1835" coordsize="10,20">
              <v:shape style="position:absolute;left:5989;top:1835;width:10;height:20" coordorigin="5989,1835" coordsize="10,20" path="m5989,1854l5999,1854,5999,1835,5989,1835,5989,1854xe" filled="true" fillcolor="#000000" stroked="false">
                <v:path arrowok="t"/>
                <v:fill type="solid"/>
              </v:shape>
            </v:group>
            <v:group style="position:absolute;left:5989;top:1854;width:10;height:20" coordorigin="5989,1854" coordsize="10,20">
              <v:shape style="position:absolute;left:5989;top:1854;width:10;height:20" coordorigin="5989,1854" coordsize="10,20" path="m5989,1873l5999,1873,5999,1854,5989,1854,5989,1873xe" filled="true" fillcolor="#000000" stroked="false">
                <v:path arrowok="t"/>
                <v:fill type="solid"/>
              </v:shape>
            </v:group>
            <v:group style="position:absolute;left:5989;top:1873;width:10;height:20" coordorigin="5989,1873" coordsize="10,20">
              <v:shape style="position:absolute;left:5989;top:1873;width:10;height:20" coordorigin="5989,1873" coordsize="10,20" path="m5989,1892l5999,1892,5999,1873,5989,1873,5989,1892xe" filled="true" fillcolor="#000000" stroked="false">
                <v:path arrowok="t"/>
                <v:fill type="solid"/>
              </v:shape>
            </v:group>
            <v:group style="position:absolute;left:5989;top:1892;width:10;height:20" coordorigin="5989,1892" coordsize="10,20">
              <v:shape style="position:absolute;left:5989;top:1892;width:10;height:20" coordorigin="5989,1892" coordsize="10,20" path="m5989,1911l5999,1911,5999,1892,5989,1892,5989,1911xe" filled="true" fillcolor="#000000" stroked="false">
                <v:path arrowok="t"/>
                <v:fill type="solid"/>
              </v:shape>
            </v:group>
            <v:group style="position:absolute;left:5989;top:1911;width:10;height:20" coordorigin="5989,1911" coordsize="10,20">
              <v:shape style="position:absolute;left:5989;top:1911;width:10;height:20" coordorigin="5989,1911" coordsize="10,20" path="m5989,1931l5999,1931,5999,1911,5989,1911,5989,1931xe" filled="true" fillcolor="#000000" stroked="false">
                <v:path arrowok="t"/>
                <v:fill type="solid"/>
              </v:shape>
            </v:group>
            <v:group style="position:absolute;left:5989;top:1931;width:10;height:20" coordorigin="5989,1931" coordsize="10,20">
              <v:shape style="position:absolute;left:5989;top:1931;width:10;height:20" coordorigin="5989,1931" coordsize="10,20" path="m5989,1950l5999,1950,5999,1931,5989,1931,5989,1950xe" filled="true" fillcolor="#000000" stroked="false">
                <v:path arrowok="t"/>
                <v:fill type="solid"/>
              </v:shape>
            </v:group>
            <v:group style="position:absolute;left:5989;top:1950;width:10;height:20" coordorigin="5989,1950" coordsize="10,20">
              <v:shape style="position:absolute;left:5989;top:1950;width:10;height:20" coordorigin="5989,1950" coordsize="10,20" path="m5989,1969l5999,1969,5999,1950,5989,1950,5989,1969xe" filled="true" fillcolor="#000000" stroked="false">
                <v:path arrowok="t"/>
                <v:fill type="solid"/>
              </v:shape>
            </v:group>
            <v:group style="position:absolute;left:5989;top:1969;width:10;height:20" coordorigin="5989,1969" coordsize="10,20">
              <v:shape style="position:absolute;left:5989;top:1969;width:10;height:20" coordorigin="5989,1969" coordsize="10,20" path="m5989,1988l5999,1988,5999,1969,5989,1969,5989,1988xe" filled="true" fillcolor="#000000" stroked="false">
                <v:path arrowok="t"/>
                <v:fill type="solid"/>
              </v:shape>
            </v:group>
            <v:group style="position:absolute;left:5989;top:1988;width:10;height:20" coordorigin="5989,1988" coordsize="10,20">
              <v:shape style="position:absolute;left:5989;top:1988;width:10;height:20" coordorigin="5989,1988" coordsize="10,20" path="m5989,2007l5999,2007,5999,1988,5989,1988,5989,2007xe" filled="true" fillcolor="#000000" stroked="false">
                <v:path arrowok="t"/>
                <v:fill type="solid"/>
              </v:shape>
            </v:group>
            <v:group style="position:absolute;left:5989;top:2007;width:10;height:20" coordorigin="5989,2007" coordsize="10,20">
              <v:shape style="position:absolute;left:5989;top:2007;width:10;height:20" coordorigin="5989,2007" coordsize="10,20" path="m5989,2027l5999,2027,5999,2007,5989,2007,5989,2027xe" filled="true" fillcolor="#000000" stroked="false">
                <v:path arrowok="t"/>
                <v:fill type="solid"/>
              </v:shape>
            </v:group>
            <v:group style="position:absolute;left:5989;top:2027;width:10;height:20" coordorigin="5989,2027" coordsize="10,20">
              <v:shape style="position:absolute;left:5989;top:2027;width:10;height:20" coordorigin="5989,2027" coordsize="10,20" path="m5989,2046l5999,2046,5999,2027,5989,2027,5989,2046xe" filled="true" fillcolor="#000000" stroked="false">
                <v:path arrowok="t"/>
                <v:fill type="solid"/>
              </v:shape>
            </v:group>
            <v:group style="position:absolute;left:5989;top:2046;width:10;height:20" coordorigin="5989,2046" coordsize="10,20">
              <v:shape style="position:absolute;left:5989;top:2046;width:10;height:20" coordorigin="5989,2046" coordsize="10,20" path="m5989,2065l5999,2065,5999,2046,5989,2046,5989,2065xe" filled="true" fillcolor="#000000" stroked="false">
                <v:path arrowok="t"/>
                <v:fill type="solid"/>
              </v:shape>
            </v:group>
            <v:group style="position:absolute;left:5989;top:2065;width:10;height:20" coordorigin="5989,2065" coordsize="10,20">
              <v:shape style="position:absolute;left:5989;top:2065;width:10;height:20" coordorigin="5989,2065" coordsize="10,20" path="m5989,2084l5999,2084,5999,2065,5989,2065,5989,2084xe" filled="true" fillcolor="#000000" stroked="false">
                <v:path arrowok="t"/>
                <v:fill type="solid"/>
              </v:shape>
            </v:group>
            <v:group style="position:absolute;left:5989;top:2084;width:10;height:20" coordorigin="5989,2084" coordsize="10,20">
              <v:shape style="position:absolute;left:5989;top:2084;width:10;height:20" coordorigin="5989,2084" coordsize="10,20" path="m5989,2103l5999,2103,5999,2084,5989,2084,5989,2103xe" filled="true" fillcolor="#000000" stroked="false">
                <v:path arrowok="t"/>
                <v:fill type="solid"/>
              </v:shape>
            </v:group>
            <v:group style="position:absolute;left:5989;top:2103;width:10;height:20" coordorigin="5989,2103" coordsize="10,20">
              <v:shape style="position:absolute;left:5989;top:2103;width:10;height:20" coordorigin="5989,2103" coordsize="10,20" path="m5989,2123l5999,2123,5999,2103,5989,2103,5989,2123xe" filled="true" fillcolor="#000000" stroked="false">
                <v:path arrowok="t"/>
                <v:fill type="solid"/>
              </v:shape>
            </v:group>
            <v:group style="position:absolute;left:5989;top:2123;width:10;height:20" coordorigin="5989,2123" coordsize="10,20">
              <v:shape style="position:absolute;left:5989;top:2123;width:10;height:20" coordorigin="5989,2123" coordsize="10,20" path="m5989,2142l5999,2142,5999,2123,5989,2123,5989,2142xe" filled="true" fillcolor="#000000" stroked="false">
                <v:path arrowok="t"/>
                <v:fill type="solid"/>
              </v:shape>
            </v:group>
            <v:group style="position:absolute;left:5989;top:2142;width:10;height:20" coordorigin="5989,2142" coordsize="10,20">
              <v:shape style="position:absolute;left:5989;top:2142;width:10;height:20" coordorigin="5989,2142" coordsize="10,20" path="m5989,2161l5999,2161,5999,2142,5989,2142,5989,2161xe" filled="true" fillcolor="#000000" stroked="false">
                <v:path arrowok="t"/>
                <v:fill type="solid"/>
              </v:shape>
            </v:group>
            <v:group style="position:absolute;left:5989;top:2161;width:10;height:20" coordorigin="5989,2161" coordsize="10,20">
              <v:shape style="position:absolute;left:5989;top:2161;width:10;height:20" coordorigin="5989,2161" coordsize="10,20" path="m5989,2180l5999,2180,5999,2161,5989,2161,5989,2180xe" filled="true" fillcolor="#000000" stroked="false">
                <v:path arrowok="t"/>
                <v:fill type="solid"/>
              </v:shape>
            </v:group>
            <v:group style="position:absolute;left:5989;top:2180;width:10;height:20" coordorigin="5989,2180" coordsize="10,20">
              <v:shape style="position:absolute;left:5989;top:2180;width:10;height:20" coordorigin="5989,2180" coordsize="10,20" path="m5989,2199l5999,2199,5999,2180,5989,2180,5989,2199xe" filled="true" fillcolor="#000000" stroked="false">
                <v:path arrowok="t"/>
                <v:fill type="solid"/>
              </v:shape>
            </v:group>
            <v:group style="position:absolute;left:5989;top:2199;width:10;height:20" coordorigin="5989,2199" coordsize="10,20">
              <v:shape style="position:absolute;left:5989;top:2199;width:10;height:20" coordorigin="5989,2199" coordsize="10,20" path="m5989,2219l5999,2219,5999,2199,5989,2199,5989,2219xe" filled="true" fillcolor="#000000" stroked="false">
                <v:path arrowok="t"/>
                <v:fill type="solid"/>
              </v:shape>
            </v:group>
            <v:group style="position:absolute;left:5989;top:2219;width:10;height:20" coordorigin="5989,2219" coordsize="10,20">
              <v:shape style="position:absolute;left:5989;top:2219;width:10;height:20" coordorigin="5989,2219" coordsize="10,20" path="m5989,2238l5999,2238,5999,2219,5989,2219,5989,2238xe" filled="true" fillcolor="#000000" stroked="false">
                <v:path arrowok="t"/>
                <v:fill type="solid"/>
              </v:shape>
            </v:group>
            <v:group style="position:absolute;left:5989;top:2238;width:10;height:20" coordorigin="5989,2238" coordsize="10,20">
              <v:shape style="position:absolute;left:5989;top:2238;width:10;height:20" coordorigin="5989,2238" coordsize="10,20" path="m5989,2257l5999,2257,5999,2238,5989,2238,5989,2257xe" filled="true" fillcolor="#000000" stroked="false">
                <v:path arrowok="t"/>
                <v:fill type="solid"/>
              </v:shape>
            </v:group>
            <v:group style="position:absolute;left:5989;top:2257;width:10;height:20" coordorigin="5989,2257" coordsize="10,20">
              <v:shape style="position:absolute;left:5989;top:2257;width:10;height:20" coordorigin="5989,2257" coordsize="10,20" path="m5989,2276l5999,2276,5999,2257,5989,2257,5989,2276xe" filled="true" fillcolor="#000000" stroked="false">
                <v:path arrowok="t"/>
                <v:fill type="solid"/>
              </v:shape>
            </v:group>
            <v:group style="position:absolute;left:5989;top:2276;width:10;height:20" coordorigin="5989,2276" coordsize="10,20">
              <v:shape style="position:absolute;left:5989;top:2276;width:10;height:20" coordorigin="5989,2276" coordsize="10,20" path="m5989,2295l5999,2295,5999,2276,5989,2276,5989,2295xe" filled="true" fillcolor="#000000" stroked="false">
                <v:path arrowok="t"/>
                <v:fill type="solid"/>
              </v:shape>
            </v:group>
            <v:group style="position:absolute;left:5989;top:2295;width:10;height:20" coordorigin="5989,2295" coordsize="10,20">
              <v:shape style="position:absolute;left:5989;top:2295;width:10;height:20" coordorigin="5989,2295" coordsize="10,20" path="m5989,2315l5999,2315,5999,2295,5989,2295,5989,2315xe" filled="true" fillcolor="#000000" stroked="false">
                <v:path arrowok="t"/>
                <v:fill type="solid"/>
              </v:shape>
            </v:group>
            <v:group style="position:absolute;left:5989;top:2315;width:10;height:20" coordorigin="5989,2315" coordsize="10,20">
              <v:shape style="position:absolute;left:5989;top:2315;width:10;height:20" coordorigin="5989,2315" coordsize="10,20" path="m5989,2334l5999,2334,5999,2315,5989,2315,5989,2334xe" filled="true" fillcolor="#000000" stroked="false">
                <v:path arrowok="t"/>
                <v:fill type="solid"/>
              </v:shape>
            </v:group>
            <v:group style="position:absolute;left:5989;top:2334;width:10;height:20" coordorigin="5989,2334" coordsize="10,20">
              <v:shape style="position:absolute;left:5989;top:2334;width:10;height:20" coordorigin="5989,2334" coordsize="10,20" path="m5989,2353l5999,2353,5999,2334,5989,2334,5989,2353xe" filled="true" fillcolor="#000000" stroked="false">
                <v:path arrowok="t"/>
                <v:fill type="solid"/>
              </v:shape>
            </v:group>
            <v:group style="position:absolute;left:5989;top:2353;width:10;height:20" coordorigin="5989,2353" coordsize="10,20">
              <v:shape style="position:absolute;left:5989;top:2353;width:10;height:20" coordorigin="5989,2353" coordsize="10,20" path="m5989,2372l5999,2372,5999,2353,5989,2353,5989,2372xe" filled="true" fillcolor="#000000" stroked="false">
                <v:path arrowok="t"/>
                <v:fill type="solid"/>
              </v:shape>
            </v:group>
            <v:group style="position:absolute;left:5989;top:2372;width:10;height:20" coordorigin="5989,2372" coordsize="10,20">
              <v:shape style="position:absolute;left:5989;top:2372;width:10;height:20" coordorigin="5989,2372" coordsize="10,20" path="m5989,2391l5999,2391,5999,2372,5989,2372,5989,2391xe" filled="true" fillcolor="#000000" stroked="false">
                <v:path arrowok="t"/>
                <v:fill type="solid"/>
              </v:shape>
            </v:group>
            <v:group style="position:absolute;left:5989;top:2391;width:10;height:20" coordorigin="5989,2391" coordsize="10,20">
              <v:shape style="position:absolute;left:5989;top:2391;width:10;height:20" coordorigin="5989,2391" coordsize="10,20" path="m5989,2411l5999,2411,5999,2391,5989,2391,5989,2411xe" filled="true" fillcolor="#000000" stroked="false">
                <v:path arrowok="t"/>
                <v:fill type="solid"/>
              </v:shape>
            </v:group>
            <v:group style="position:absolute;left:5989;top:2411;width:10;height:20" coordorigin="5989,2411" coordsize="10,20">
              <v:shape style="position:absolute;left:5989;top:2411;width:10;height:20" coordorigin="5989,2411" coordsize="10,20" path="m5989,2430l5999,2430,5999,2411,5989,2411,5989,2430xe" filled="true" fillcolor="#000000" stroked="false">
                <v:path arrowok="t"/>
                <v:fill type="solid"/>
              </v:shape>
            </v:group>
            <v:group style="position:absolute;left:5989;top:2430;width:10;height:20" coordorigin="5989,2430" coordsize="10,20">
              <v:shape style="position:absolute;left:5989;top:2430;width:10;height:20" coordorigin="5989,2430" coordsize="10,20" path="m5989,2449l5999,2449,5999,2430,5989,2430,5989,2449xe" filled="true" fillcolor="#000000" stroked="false">
                <v:path arrowok="t"/>
                <v:fill type="solid"/>
              </v:shape>
            </v:group>
            <v:group style="position:absolute;left:5989;top:2449;width:10;height:20" coordorigin="5989,2449" coordsize="10,20">
              <v:shape style="position:absolute;left:5989;top:2449;width:10;height:20" coordorigin="5989,2449" coordsize="10,20" path="m5989,2468l5999,2468,5999,2449,5989,2449,5989,2468xe" filled="true" fillcolor="#000000" stroked="false">
                <v:path arrowok="t"/>
                <v:fill type="solid"/>
              </v:shape>
            </v:group>
            <v:group style="position:absolute;left:5989;top:2468;width:10;height:20" coordorigin="5989,2468" coordsize="10,20">
              <v:shape style="position:absolute;left:5989;top:2468;width:10;height:20" coordorigin="5989,2468" coordsize="10,20" path="m5989,2487l5999,2487,5999,2468,5989,2468,5989,2487xe" filled="true" fillcolor="#000000" stroked="false">
                <v:path arrowok="t"/>
                <v:fill type="solid"/>
              </v:shape>
            </v:group>
            <v:group style="position:absolute;left:5989;top:2487;width:10;height:20" coordorigin="5989,2487" coordsize="10,20">
              <v:shape style="position:absolute;left:5989;top:2487;width:10;height:20" coordorigin="5989,2487" coordsize="10,20" path="m5989,2507l5999,2507,5999,2487,5989,2487,5989,2507xe" filled="true" fillcolor="#000000" stroked="false">
                <v:path arrowok="t"/>
                <v:fill type="solid"/>
              </v:shape>
            </v:group>
            <v:group style="position:absolute;left:5989;top:2507;width:10;height:20" coordorigin="5989,2507" coordsize="10,20">
              <v:shape style="position:absolute;left:5989;top:2507;width:10;height:20" coordorigin="5989,2507" coordsize="10,20" path="m5989,2526l5999,2526,5999,2507,5989,2507,5989,2526xe" filled="true" fillcolor="#000000" stroked="false">
                <v:path arrowok="t"/>
                <v:fill type="solid"/>
              </v:shape>
            </v:group>
            <v:group style="position:absolute;left:5989;top:2526;width:10;height:20" coordorigin="5989,2526" coordsize="10,20">
              <v:shape style="position:absolute;left:5989;top:2526;width:10;height:20" coordorigin="5989,2526" coordsize="10,20" path="m5989,2545l5999,2545,5999,2526,5989,2526,5989,2545xe" filled="true" fillcolor="#000000" stroked="false">
                <v:path arrowok="t"/>
                <v:fill type="solid"/>
              </v:shape>
            </v:group>
            <v:group style="position:absolute;left:5989;top:2545;width:10;height:20" coordorigin="5989,2545" coordsize="10,20">
              <v:shape style="position:absolute;left:5989;top:2545;width:10;height:20" coordorigin="5989,2545" coordsize="10,20" path="m5989,2564l5999,2564,5999,2545,5989,2545,5989,2564xe" filled="true" fillcolor="#000000" stroked="false">
                <v:path arrowok="t"/>
                <v:fill type="solid"/>
              </v:shape>
            </v:group>
            <v:group style="position:absolute;left:5989;top:2564;width:10;height:20" coordorigin="5989,2564" coordsize="10,20">
              <v:shape style="position:absolute;left:5989;top:2564;width:10;height:20" coordorigin="5989,2564" coordsize="10,20" path="m5989,2583l5999,2583,5999,2564,5989,2564,5989,2583xe" filled="true" fillcolor="#000000" stroked="false">
                <v:path arrowok="t"/>
                <v:fill type="solid"/>
              </v:shape>
            </v:group>
            <v:group style="position:absolute;left:5989;top:2583;width:10;height:20" coordorigin="5989,2583" coordsize="10,20">
              <v:shape style="position:absolute;left:5989;top:2583;width:10;height:20" coordorigin="5989,2583" coordsize="10,20" path="m5989,2603l5999,2603,5999,2583,5989,2583,5989,2603xe" filled="true" fillcolor="#000000" stroked="false">
                <v:path arrowok="t"/>
                <v:fill type="solid"/>
              </v:shape>
            </v:group>
            <v:group style="position:absolute;left:6647;top:1277;width:10;height:20" coordorigin="6647,1277" coordsize="10,20">
              <v:shape style="position:absolute;left:6647;top:1277;width:10;height:20" coordorigin="6647,1277" coordsize="10,20" path="m6647,1296l6657,1296,6657,1277,6647,1277,6647,1296xe" filled="true" fillcolor="#000000" stroked="false">
                <v:path arrowok="t"/>
                <v:fill type="solid"/>
              </v:shape>
            </v:group>
            <v:group style="position:absolute;left:6647;top:1296;width:10;height:20" coordorigin="6647,1296" coordsize="10,20">
              <v:shape style="position:absolute;left:6647;top:1296;width:10;height:20" coordorigin="6647,1296" coordsize="10,20" path="m6647,1316l6657,1316,6657,1296,6647,1296,6647,1316xe" filled="true" fillcolor="#000000" stroked="false">
                <v:path arrowok="t"/>
                <v:fill type="solid"/>
              </v:shape>
            </v:group>
            <v:group style="position:absolute;left:6647;top:1316;width:10;height:20" coordorigin="6647,1316" coordsize="10,20">
              <v:shape style="position:absolute;left:6647;top:1316;width:10;height:20" coordorigin="6647,1316" coordsize="10,20" path="m6647,1335l6657,1335,6657,1316,6647,1316,6647,1335xe" filled="true" fillcolor="#000000" stroked="false">
                <v:path arrowok="t"/>
                <v:fill type="solid"/>
              </v:shape>
            </v:group>
            <v:group style="position:absolute;left:6647;top:1335;width:10;height:20" coordorigin="6647,1335" coordsize="10,20">
              <v:shape style="position:absolute;left:6647;top:1335;width:10;height:20" coordorigin="6647,1335" coordsize="10,20" path="m6647,1354l6657,1354,6657,1335,6647,1335,6647,1354xe" filled="true" fillcolor="#000000" stroked="false">
                <v:path arrowok="t"/>
                <v:fill type="solid"/>
              </v:shape>
            </v:group>
            <v:group style="position:absolute;left:6647;top:1354;width:10;height:20" coordorigin="6647,1354" coordsize="10,20">
              <v:shape style="position:absolute;left:6647;top:1354;width:10;height:20" coordorigin="6647,1354" coordsize="10,20" path="m6647,1373l6657,1373,6657,1354,6647,1354,6647,1373xe" filled="true" fillcolor="#000000" stroked="false">
                <v:path arrowok="t"/>
                <v:fill type="solid"/>
              </v:shape>
            </v:group>
            <v:group style="position:absolute;left:6647;top:1373;width:10;height:20" coordorigin="6647,1373" coordsize="10,20">
              <v:shape style="position:absolute;left:6647;top:1373;width:10;height:20" coordorigin="6647,1373" coordsize="10,20" path="m6647,1392l6657,1392,6657,1373,6647,1373,6647,1392xe" filled="true" fillcolor="#000000" stroked="false">
                <v:path arrowok="t"/>
                <v:fill type="solid"/>
              </v:shape>
            </v:group>
            <v:group style="position:absolute;left:6647;top:1392;width:10;height:20" coordorigin="6647,1392" coordsize="10,20">
              <v:shape style="position:absolute;left:6647;top:1392;width:10;height:20" coordorigin="6647,1392" coordsize="10,20" path="m6647,1412l6657,1412,6657,1392,6647,1392,6647,1412xe" filled="true" fillcolor="#000000" stroked="false">
                <v:path arrowok="t"/>
                <v:fill type="solid"/>
              </v:shape>
            </v:group>
            <v:group style="position:absolute;left:6647;top:1412;width:10;height:20" coordorigin="6647,1412" coordsize="10,20">
              <v:shape style="position:absolute;left:6647;top:1412;width:10;height:20" coordorigin="6647,1412" coordsize="10,20" path="m6647,1431l6657,1431,6657,1412,6647,1412,6647,1431xe" filled="true" fillcolor="#000000" stroked="false">
                <v:path arrowok="t"/>
                <v:fill type="solid"/>
              </v:shape>
            </v:group>
            <v:group style="position:absolute;left:6647;top:1431;width:10;height:20" coordorigin="6647,1431" coordsize="10,20">
              <v:shape style="position:absolute;left:6647;top:1431;width:10;height:20" coordorigin="6647,1431" coordsize="10,20" path="m6647,1450l6657,1450,6657,1431,6647,1431,6647,1450xe" filled="true" fillcolor="#000000" stroked="false">
                <v:path arrowok="t"/>
                <v:fill type="solid"/>
              </v:shape>
            </v:group>
            <v:group style="position:absolute;left:6647;top:1450;width:10;height:20" coordorigin="6647,1450" coordsize="10,20">
              <v:shape style="position:absolute;left:6647;top:1450;width:10;height:20" coordorigin="6647,1450" coordsize="10,20" path="m6647,1469l6657,1469,6657,1450,6647,1450,6647,1469xe" filled="true" fillcolor="#000000" stroked="false">
                <v:path arrowok="t"/>
                <v:fill type="solid"/>
              </v:shape>
            </v:group>
            <v:group style="position:absolute;left:6647;top:1469;width:10;height:20" coordorigin="6647,1469" coordsize="10,20">
              <v:shape style="position:absolute;left:6647;top:1469;width:10;height:20" coordorigin="6647,1469" coordsize="10,20" path="m6647,1489l6657,1489,6657,1469,6647,1469,6647,1489xe" filled="true" fillcolor="#000000" stroked="false">
                <v:path arrowok="t"/>
                <v:fill type="solid"/>
              </v:shape>
            </v:group>
            <v:group style="position:absolute;left:6647;top:1489;width:10;height:20" coordorigin="6647,1489" coordsize="10,20">
              <v:shape style="position:absolute;left:6647;top:1489;width:10;height:20" coordorigin="6647,1489" coordsize="10,20" path="m6647,1508l6657,1508,6657,1489,6647,1489,6647,1508xe" filled="true" fillcolor="#000000" stroked="false">
                <v:path arrowok="t"/>
                <v:fill type="solid"/>
              </v:shape>
            </v:group>
            <v:group style="position:absolute;left:6647;top:1508;width:10;height:20" coordorigin="6647,1508" coordsize="10,20">
              <v:shape style="position:absolute;left:6647;top:1508;width:10;height:20" coordorigin="6647,1508" coordsize="10,20" path="m6647,1527l6657,1527,6657,1508,6647,1508,6647,1527xe" filled="true" fillcolor="#000000" stroked="false">
                <v:path arrowok="t"/>
                <v:fill type="solid"/>
              </v:shape>
            </v:group>
            <v:group style="position:absolute;left:6647;top:1527;width:10;height:20" coordorigin="6647,1527" coordsize="10,20">
              <v:shape style="position:absolute;left:6647;top:1527;width:10;height:20" coordorigin="6647,1527" coordsize="10,20" path="m6647,1547l6657,1547,6657,1527,6647,1527,6647,1547xe" filled="true" fillcolor="#000000" stroked="false">
                <v:path arrowok="t"/>
                <v:fill type="solid"/>
              </v:shape>
            </v:group>
            <v:group style="position:absolute;left:6647;top:1547;width:10;height:20" coordorigin="6647,1547" coordsize="10,20">
              <v:shape style="position:absolute;left:6647;top:1547;width:10;height:20" coordorigin="6647,1547" coordsize="10,20" path="m6647,1566l6657,1566,6657,1547,6647,1547,6647,1566xe" filled="true" fillcolor="#000000" stroked="false">
                <v:path arrowok="t"/>
                <v:fill type="solid"/>
              </v:shape>
            </v:group>
            <v:group style="position:absolute;left:6647;top:1566;width:10;height:20" coordorigin="6647,1566" coordsize="10,20">
              <v:shape style="position:absolute;left:6647;top:1566;width:10;height:20" coordorigin="6647,1566" coordsize="10,20" path="m6647,1585l6657,1585,6657,1566,6647,1566,6647,1585xe" filled="true" fillcolor="#000000" stroked="false">
                <v:path arrowok="t"/>
                <v:fill type="solid"/>
              </v:shape>
            </v:group>
            <v:group style="position:absolute;left:6647;top:1585;width:10;height:20" coordorigin="6647,1585" coordsize="10,20">
              <v:shape style="position:absolute;left:6647;top:1585;width:10;height:20" coordorigin="6647,1585" coordsize="10,20" path="m6647,1604l6657,1604,6657,1585,6647,1585,6647,1604xe" filled="true" fillcolor="#000000" stroked="false">
                <v:path arrowok="t"/>
                <v:fill type="solid"/>
              </v:shape>
            </v:group>
            <v:group style="position:absolute;left:6647;top:1604;width:10;height:20" coordorigin="6647,1604" coordsize="10,20">
              <v:shape style="position:absolute;left:6647;top:1604;width:10;height:20" coordorigin="6647,1604" coordsize="10,20" path="m6647,1623l6657,1623,6657,1604,6647,1604,6647,1623xe" filled="true" fillcolor="#000000" stroked="false">
                <v:path arrowok="t"/>
                <v:fill type="solid"/>
              </v:shape>
            </v:group>
            <v:group style="position:absolute;left:6647;top:1623;width:10;height:20" coordorigin="6647,1623" coordsize="10,20">
              <v:shape style="position:absolute;left:6647;top:1623;width:10;height:20" coordorigin="6647,1623" coordsize="10,20" path="m6647,1643l6657,1643,6657,1623,6647,1623,6647,1643xe" filled="true" fillcolor="#000000" stroked="false">
                <v:path arrowok="t"/>
                <v:fill type="solid"/>
              </v:shape>
            </v:group>
            <v:group style="position:absolute;left:6647;top:1643;width:10;height:20" coordorigin="6647,1643" coordsize="10,20">
              <v:shape style="position:absolute;left:6647;top:1643;width:10;height:20" coordorigin="6647,1643" coordsize="10,20" path="m6647,1662l6657,1662,6657,1643,6647,1643,6647,1662xe" filled="true" fillcolor="#000000" stroked="false">
                <v:path arrowok="t"/>
                <v:fill type="solid"/>
              </v:shape>
            </v:group>
            <v:group style="position:absolute;left:6647;top:1662;width:10;height:20" coordorigin="6647,1662" coordsize="10,20">
              <v:shape style="position:absolute;left:6647;top:1662;width:10;height:20" coordorigin="6647,1662" coordsize="10,20" path="m6647,1681l6657,1681,6657,1662,6647,1662,6647,1681xe" filled="true" fillcolor="#000000" stroked="false">
                <v:path arrowok="t"/>
                <v:fill type="solid"/>
              </v:shape>
            </v:group>
            <v:group style="position:absolute;left:6647;top:1681;width:10;height:20" coordorigin="6647,1681" coordsize="10,20">
              <v:shape style="position:absolute;left:6647;top:1681;width:10;height:20" coordorigin="6647,1681" coordsize="10,20" path="m6647,1700l6657,1700,6657,1681,6647,1681,6647,1700xe" filled="true" fillcolor="#000000" stroked="false">
                <v:path arrowok="t"/>
                <v:fill type="solid"/>
              </v:shape>
            </v:group>
            <v:group style="position:absolute;left:6647;top:1700;width:10;height:20" coordorigin="6647,1700" coordsize="10,20">
              <v:shape style="position:absolute;left:6647;top:1700;width:10;height:20" coordorigin="6647,1700" coordsize="10,20" path="m6647,1719l6657,1719,6657,1700,6647,1700,6647,1719xe" filled="true" fillcolor="#000000" stroked="false">
                <v:path arrowok="t"/>
                <v:fill type="solid"/>
              </v:shape>
            </v:group>
            <v:group style="position:absolute;left:6647;top:1719;width:10;height:20" coordorigin="6647,1719" coordsize="10,20">
              <v:shape style="position:absolute;left:6647;top:1719;width:10;height:20" coordorigin="6647,1719" coordsize="10,20" path="m6647,1739l6657,1739,6657,1719,6647,1719,6647,1739xe" filled="true" fillcolor="#000000" stroked="false">
                <v:path arrowok="t"/>
                <v:fill type="solid"/>
              </v:shape>
            </v:group>
            <v:group style="position:absolute;left:6647;top:1739;width:10;height:20" coordorigin="6647,1739" coordsize="10,20">
              <v:shape style="position:absolute;left:6647;top:1739;width:10;height:20" coordorigin="6647,1739" coordsize="10,20" path="m6647,1758l6657,1758,6657,1739,6647,1739,6647,1758xe" filled="true" fillcolor="#000000" stroked="false">
                <v:path arrowok="t"/>
                <v:fill type="solid"/>
              </v:shape>
            </v:group>
            <v:group style="position:absolute;left:6647;top:1758;width:10;height:20" coordorigin="6647,1758" coordsize="10,20">
              <v:shape style="position:absolute;left:6647;top:1758;width:10;height:20" coordorigin="6647,1758" coordsize="10,20" path="m6647,1777l6657,1777,6657,1758,6647,1758,6647,1777xe" filled="true" fillcolor="#000000" stroked="false">
                <v:path arrowok="t"/>
                <v:fill type="solid"/>
              </v:shape>
            </v:group>
            <v:group style="position:absolute;left:6647;top:1777;width:10;height:20" coordorigin="6647,1777" coordsize="10,20">
              <v:shape style="position:absolute;left:6647;top:1777;width:10;height:20" coordorigin="6647,1777" coordsize="10,20" path="m6647,1796l6657,1796,6657,1777,6647,1777,6647,1796xe" filled="true" fillcolor="#000000" stroked="false">
                <v:path arrowok="t"/>
                <v:fill type="solid"/>
              </v:shape>
            </v:group>
            <v:group style="position:absolute;left:6647;top:1796;width:10;height:20" coordorigin="6647,1796" coordsize="10,20">
              <v:shape style="position:absolute;left:6647;top:1796;width:10;height:20" coordorigin="6647,1796" coordsize="10,20" path="m6647,1815l6657,1815,6657,1796,6647,1796,6647,1815xe" filled="true" fillcolor="#000000" stroked="false">
                <v:path arrowok="t"/>
                <v:fill type="solid"/>
              </v:shape>
            </v:group>
            <v:group style="position:absolute;left:6647;top:1815;width:10;height:20" coordorigin="6647,1815" coordsize="10,20">
              <v:shape style="position:absolute;left:6647;top:1815;width:10;height:20" coordorigin="6647,1815" coordsize="10,20" path="m6647,1835l6657,1835,6657,1815,6647,1815,6647,1835xe" filled="true" fillcolor="#000000" stroked="false">
                <v:path arrowok="t"/>
                <v:fill type="solid"/>
              </v:shape>
            </v:group>
            <v:group style="position:absolute;left:6647;top:1835;width:10;height:20" coordorigin="6647,1835" coordsize="10,20">
              <v:shape style="position:absolute;left:6647;top:1835;width:10;height:20" coordorigin="6647,1835" coordsize="10,20" path="m6647,1854l6657,1854,6657,1835,6647,1835,6647,1854xe" filled="true" fillcolor="#000000" stroked="false">
                <v:path arrowok="t"/>
                <v:fill type="solid"/>
              </v:shape>
            </v:group>
            <v:group style="position:absolute;left:6647;top:1854;width:10;height:20" coordorigin="6647,1854" coordsize="10,20">
              <v:shape style="position:absolute;left:6647;top:1854;width:10;height:20" coordorigin="6647,1854" coordsize="10,20" path="m6647,1873l6657,1873,6657,1854,6647,1854,6647,1873xe" filled="true" fillcolor="#000000" stroked="false">
                <v:path arrowok="t"/>
                <v:fill type="solid"/>
              </v:shape>
            </v:group>
            <v:group style="position:absolute;left:6647;top:1873;width:10;height:20" coordorigin="6647,1873" coordsize="10,20">
              <v:shape style="position:absolute;left:6647;top:1873;width:10;height:20" coordorigin="6647,1873" coordsize="10,20" path="m6647,1892l6657,1892,6657,1873,6647,1873,6647,1892xe" filled="true" fillcolor="#000000" stroked="false">
                <v:path arrowok="t"/>
                <v:fill type="solid"/>
              </v:shape>
            </v:group>
            <v:group style="position:absolute;left:6647;top:1892;width:10;height:20" coordorigin="6647,1892" coordsize="10,20">
              <v:shape style="position:absolute;left:6647;top:1892;width:10;height:20" coordorigin="6647,1892" coordsize="10,20" path="m6647,1911l6657,1911,6657,1892,6647,1892,6647,1911xe" filled="true" fillcolor="#000000" stroked="false">
                <v:path arrowok="t"/>
                <v:fill type="solid"/>
              </v:shape>
            </v:group>
            <v:group style="position:absolute;left:6647;top:1911;width:10;height:20" coordorigin="6647,1911" coordsize="10,20">
              <v:shape style="position:absolute;left:6647;top:1911;width:10;height:20" coordorigin="6647,1911" coordsize="10,20" path="m6647,1931l6657,1931,6657,1911,6647,1911,6647,1931xe" filled="true" fillcolor="#000000" stroked="false">
                <v:path arrowok="t"/>
                <v:fill type="solid"/>
              </v:shape>
            </v:group>
            <v:group style="position:absolute;left:6647;top:1931;width:10;height:20" coordorigin="6647,1931" coordsize="10,20">
              <v:shape style="position:absolute;left:6647;top:1931;width:10;height:20" coordorigin="6647,1931" coordsize="10,20" path="m6647,1950l6657,1950,6657,1931,6647,1931,6647,1950xe" filled="true" fillcolor="#000000" stroked="false">
                <v:path arrowok="t"/>
                <v:fill type="solid"/>
              </v:shape>
            </v:group>
            <v:group style="position:absolute;left:6647;top:1950;width:10;height:20" coordorigin="6647,1950" coordsize="10,20">
              <v:shape style="position:absolute;left:6647;top:1950;width:10;height:20" coordorigin="6647,1950" coordsize="10,20" path="m6647,1969l6657,1969,6657,1950,6647,1950,6647,1969xe" filled="true" fillcolor="#000000" stroked="false">
                <v:path arrowok="t"/>
                <v:fill type="solid"/>
              </v:shape>
            </v:group>
            <v:group style="position:absolute;left:6647;top:1969;width:10;height:20" coordorigin="6647,1969" coordsize="10,20">
              <v:shape style="position:absolute;left:6647;top:1969;width:10;height:20" coordorigin="6647,1969" coordsize="10,20" path="m6647,1988l6657,1988,6657,1969,6647,1969,6647,1988xe" filled="true" fillcolor="#000000" stroked="false">
                <v:path arrowok="t"/>
                <v:fill type="solid"/>
              </v:shape>
            </v:group>
            <v:group style="position:absolute;left:6647;top:1988;width:10;height:20" coordorigin="6647,1988" coordsize="10,20">
              <v:shape style="position:absolute;left:6647;top:1988;width:10;height:20" coordorigin="6647,1988" coordsize="10,20" path="m6647,2007l6657,2007,6657,1988,6647,1988,6647,2007xe" filled="true" fillcolor="#000000" stroked="false">
                <v:path arrowok="t"/>
                <v:fill type="solid"/>
              </v:shape>
            </v:group>
            <v:group style="position:absolute;left:6647;top:2007;width:10;height:20" coordorigin="6647,2007" coordsize="10,20">
              <v:shape style="position:absolute;left:6647;top:2007;width:10;height:20" coordorigin="6647,2007" coordsize="10,20" path="m6647,2027l6657,2027,6657,2007,6647,2007,6647,2027xe" filled="true" fillcolor="#000000" stroked="false">
                <v:path arrowok="t"/>
                <v:fill type="solid"/>
              </v:shape>
            </v:group>
            <v:group style="position:absolute;left:6647;top:2027;width:10;height:20" coordorigin="6647,2027" coordsize="10,20">
              <v:shape style="position:absolute;left:6647;top:2027;width:10;height:20" coordorigin="6647,2027" coordsize="10,20" path="m6647,2046l6657,2046,6657,2027,6647,2027,6647,2046xe" filled="true" fillcolor="#000000" stroked="false">
                <v:path arrowok="t"/>
                <v:fill type="solid"/>
              </v:shape>
            </v:group>
            <v:group style="position:absolute;left:6647;top:2046;width:10;height:20" coordorigin="6647,2046" coordsize="10,20">
              <v:shape style="position:absolute;left:6647;top:2046;width:10;height:20" coordorigin="6647,2046" coordsize="10,20" path="m6647,2065l6657,2065,6657,2046,6647,2046,6647,2065xe" filled="true" fillcolor="#000000" stroked="false">
                <v:path arrowok="t"/>
                <v:fill type="solid"/>
              </v:shape>
            </v:group>
            <v:group style="position:absolute;left:6647;top:2065;width:10;height:20" coordorigin="6647,2065" coordsize="10,20">
              <v:shape style="position:absolute;left:6647;top:2065;width:10;height:20" coordorigin="6647,2065" coordsize="10,20" path="m6647,2084l6657,2084,6657,2065,6647,2065,6647,2084xe" filled="true" fillcolor="#000000" stroked="false">
                <v:path arrowok="t"/>
                <v:fill type="solid"/>
              </v:shape>
            </v:group>
            <v:group style="position:absolute;left:6647;top:2084;width:10;height:20" coordorigin="6647,2084" coordsize="10,20">
              <v:shape style="position:absolute;left:6647;top:2084;width:10;height:20" coordorigin="6647,2084" coordsize="10,20" path="m6647,2103l6657,2103,6657,2084,6647,2084,6647,2103xe" filled="true" fillcolor="#000000" stroked="false">
                <v:path arrowok="t"/>
                <v:fill type="solid"/>
              </v:shape>
            </v:group>
            <v:group style="position:absolute;left:6647;top:2103;width:10;height:20" coordorigin="6647,2103" coordsize="10,20">
              <v:shape style="position:absolute;left:6647;top:2103;width:10;height:20" coordorigin="6647,2103" coordsize="10,20" path="m6647,2123l6657,2123,6657,2103,6647,2103,6647,2123xe" filled="true" fillcolor="#000000" stroked="false">
                <v:path arrowok="t"/>
                <v:fill type="solid"/>
              </v:shape>
            </v:group>
            <v:group style="position:absolute;left:6647;top:2123;width:10;height:20" coordorigin="6647,2123" coordsize="10,20">
              <v:shape style="position:absolute;left:6647;top:2123;width:10;height:20" coordorigin="6647,2123" coordsize="10,20" path="m6647,2142l6657,2142,6657,2123,6647,2123,6647,2142xe" filled="true" fillcolor="#000000" stroked="false">
                <v:path arrowok="t"/>
                <v:fill type="solid"/>
              </v:shape>
            </v:group>
            <v:group style="position:absolute;left:6647;top:2142;width:10;height:20" coordorigin="6647,2142" coordsize="10,20">
              <v:shape style="position:absolute;left:6647;top:2142;width:10;height:20" coordorigin="6647,2142" coordsize="10,20" path="m6647,2161l6657,2161,6657,2142,6647,2142,6647,2161xe" filled="true" fillcolor="#000000" stroked="false">
                <v:path arrowok="t"/>
                <v:fill type="solid"/>
              </v:shape>
            </v:group>
            <v:group style="position:absolute;left:6647;top:2161;width:10;height:20" coordorigin="6647,2161" coordsize="10,20">
              <v:shape style="position:absolute;left:6647;top:2161;width:10;height:20" coordorigin="6647,2161" coordsize="10,20" path="m6647,2180l6657,2180,6657,2161,6647,2161,6647,2180xe" filled="true" fillcolor="#000000" stroked="false">
                <v:path arrowok="t"/>
                <v:fill type="solid"/>
              </v:shape>
            </v:group>
            <v:group style="position:absolute;left:6647;top:2180;width:10;height:20" coordorigin="6647,2180" coordsize="10,20">
              <v:shape style="position:absolute;left:6647;top:2180;width:10;height:20" coordorigin="6647,2180" coordsize="10,20" path="m6647,2199l6657,2199,6657,2180,6647,2180,6647,2199xe" filled="true" fillcolor="#000000" stroked="false">
                <v:path arrowok="t"/>
                <v:fill type="solid"/>
              </v:shape>
            </v:group>
            <v:group style="position:absolute;left:6647;top:2199;width:10;height:20" coordorigin="6647,2199" coordsize="10,20">
              <v:shape style="position:absolute;left:6647;top:2199;width:10;height:20" coordorigin="6647,2199" coordsize="10,20" path="m6647,2219l6657,2219,6657,2199,6647,2199,6647,2219xe" filled="true" fillcolor="#000000" stroked="false">
                <v:path arrowok="t"/>
                <v:fill type="solid"/>
              </v:shape>
            </v:group>
            <v:group style="position:absolute;left:6647;top:2219;width:10;height:20" coordorigin="6647,2219" coordsize="10,20">
              <v:shape style="position:absolute;left:6647;top:2219;width:10;height:20" coordorigin="6647,2219" coordsize="10,20" path="m6647,2238l6657,2238,6657,2219,6647,2219,6647,2238xe" filled="true" fillcolor="#000000" stroked="false">
                <v:path arrowok="t"/>
                <v:fill type="solid"/>
              </v:shape>
            </v:group>
            <v:group style="position:absolute;left:6647;top:2238;width:10;height:20" coordorigin="6647,2238" coordsize="10,20">
              <v:shape style="position:absolute;left:6647;top:2238;width:10;height:20" coordorigin="6647,2238" coordsize="10,20" path="m6647,2257l6657,2257,6657,2238,6647,2238,6647,2257xe" filled="true" fillcolor="#000000" stroked="false">
                <v:path arrowok="t"/>
                <v:fill type="solid"/>
              </v:shape>
            </v:group>
            <v:group style="position:absolute;left:6647;top:2257;width:10;height:20" coordorigin="6647,2257" coordsize="10,20">
              <v:shape style="position:absolute;left:6647;top:2257;width:10;height:20" coordorigin="6647,2257" coordsize="10,20" path="m6647,2276l6657,2276,6657,2257,6647,2257,6647,2276xe" filled="true" fillcolor="#000000" stroked="false">
                <v:path arrowok="t"/>
                <v:fill type="solid"/>
              </v:shape>
            </v:group>
            <v:group style="position:absolute;left:6647;top:2276;width:10;height:20" coordorigin="6647,2276" coordsize="10,20">
              <v:shape style="position:absolute;left:6647;top:2276;width:10;height:20" coordorigin="6647,2276" coordsize="10,20" path="m6647,2295l6657,2295,6657,2276,6647,2276,6647,2295xe" filled="true" fillcolor="#000000" stroked="false">
                <v:path arrowok="t"/>
                <v:fill type="solid"/>
              </v:shape>
            </v:group>
            <v:group style="position:absolute;left:6647;top:2295;width:10;height:20" coordorigin="6647,2295" coordsize="10,20">
              <v:shape style="position:absolute;left:6647;top:2295;width:10;height:20" coordorigin="6647,2295" coordsize="10,20" path="m6647,2315l6657,2315,6657,2295,6647,2295,6647,2315xe" filled="true" fillcolor="#000000" stroked="false">
                <v:path arrowok="t"/>
                <v:fill type="solid"/>
              </v:shape>
            </v:group>
            <v:group style="position:absolute;left:6647;top:2315;width:10;height:20" coordorigin="6647,2315" coordsize="10,20">
              <v:shape style="position:absolute;left:6647;top:2315;width:10;height:20" coordorigin="6647,2315" coordsize="10,20" path="m6647,2334l6657,2334,6657,2315,6647,2315,6647,2334xe" filled="true" fillcolor="#000000" stroked="false">
                <v:path arrowok="t"/>
                <v:fill type="solid"/>
              </v:shape>
            </v:group>
            <v:group style="position:absolute;left:6647;top:2334;width:10;height:20" coordorigin="6647,2334" coordsize="10,20">
              <v:shape style="position:absolute;left:6647;top:2334;width:10;height:20" coordorigin="6647,2334" coordsize="10,20" path="m6647,2353l6657,2353,6657,2334,6647,2334,6647,2353xe" filled="true" fillcolor="#000000" stroked="false">
                <v:path arrowok="t"/>
                <v:fill type="solid"/>
              </v:shape>
            </v:group>
            <v:group style="position:absolute;left:6647;top:2353;width:10;height:20" coordorigin="6647,2353" coordsize="10,20">
              <v:shape style="position:absolute;left:6647;top:2353;width:10;height:20" coordorigin="6647,2353" coordsize="10,20" path="m6647,2372l6657,2372,6657,2353,6647,2353,6647,2372xe" filled="true" fillcolor="#000000" stroked="false">
                <v:path arrowok="t"/>
                <v:fill type="solid"/>
              </v:shape>
            </v:group>
            <v:group style="position:absolute;left:6647;top:2372;width:10;height:20" coordorigin="6647,2372" coordsize="10,20">
              <v:shape style="position:absolute;left:6647;top:2372;width:10;height:20" coordorigin="6647,2372" coordsize="10,20" path="m6647,2391l6657,2391,6657,2372,6647,2372,6647,2391xe" filled="true" fillcolor="#000000" stroked="false">
                <v:path arrowok="t"/>
                <v:fill type="solid"/>
              </v:shape>
            </v:group>
            <v:group style="position:absolute;left:6647;top:2391;width:10;height:20" coordorigin="6647,2391" coordsize="10,20">
              <v:shape style="position:absolute;left:6647;top:2391;width:10;height:20" coordorigin="6647,2391" coordsize="10,20" path="m6647,2411l6657,2411,6657,2391,6647,2391,6647,2411xe" filled="true" fillcolor="#000000" stroked="false">
                <v:path arrowok="t"/>
                <v:fill type="solid"/>
              </v:shape>
            </v:group>
            <v:group style="position:absolute;left:6647;top:2411;width:10;height:20" coordorigin="6647,2411" coordsize="10,20">
              <v:shape style="position:absolute;left:6647;top:2411;width:10;height:20" coordorigin="6647,2411" coordsize="10,20" path="m6647,2430l6657,2430,6657,2411,6647,2411,6647,2430xe" filled="true" fillcolor="#000000" stroked="false">
                <v:path arrowok="t"/>
                <v:fill type="solid"/>
              </v:shape>
            </v:group>
            <v:group style="position:absolute;left:6647;top:2430;width:10;height:20" coordorigin="6647,2430" coordsize="10,20">
              <v:shape style="position:absolute;left:6647;top:2430;width:10;height:20" coordorigin="6647,2430" coordsize="10,20" path="m6647,2449l6657,2449,6657,2430,6647,2430,6647,2449xe" filled="true" fillcolor="#000000" stroked="false">
                <v:path arrowok="t"/>
                <v:fill type="solid"/>
              </v:shape>
            </v:group>
            <v:group style="position:absolute;left:6647;top:2449;width:10;height:20" coordorigin="6647,2449" coordsize="10,20">
              <v:shape style="position:absolute;left:6647;top:2449;width:10;height:20" coordorigin="6647,2449" coordsize="10,20" path="m6647,2468l6657,2468,6657,2449,6647,2449,6647,2468xe" filled="true" fillcolor="#000000" stroked="false">
                <v:path arrowok="t"/>
                <v:fill type="solid"/>
              </v:shape>
            </v:group>
            <v:group style="position:absolute;left:6647;top:2468;width:10;height:20" coordorigin="6647,2468" coordsize="10,20">
              <v:shape style="position:absolute;left:6647;top:2468;width:10;height:20" coordorigin="6647,2468" coordsize="10,20" path="m6647,2487l6657,2487,6657,2468,6647,2468,6647,2487xe" filled="true" fillcolor="#000000" stroked="false">
                <v:path arrowok="t"/>
                <v:fill type="solid"/>
              </v:shape>
            </v:group>
            <v:group style="position:absolute;left:6647;top:2487;width:10;height:20" coordorigin="6647,2487" coordsize="10,20">
              <v:shape style="position:absolute;left:6647;top:2487;width:10;height:20" coordorigin="6647,2487" coordsize="10,20" path="m6647,2507l6657,2507,6657,2487,6647,2487,6647,2507xe" filled="true" fillcolor="#000000" stroked="false">
                <v:path arrowok="t"/>
                <v:fill type="solid"/>
              </v:shape>
            </v:group>
            <v:group style="position:absolute;left:6647;top:2507;width:10;height:20" coordorigin="6647,2507" coordsize="10,20">
              <v:shape style="position:absolute;left:6647;top:2507;width:10;height:20" coordorigin="6647,2507" coordsize="10,20" path="m6647,2526l6657,2526,6657,2507,6647,2507,6647,2526xe" filled="true" fillcolor="#000000" stroked="false">
                <v:path arrowok="t"/>
                <v:fill type="solid"/>
              </v:shape>
            </v:group>
            <v:group style="position:absolute;left:6647;top:2526;width:10;height:20" coordorigin="6647,2526" coordsize="10,20">
              <v:shape style="position:absolute;left:6647;top:2526;width:10;height:20" coordorigin="6647,2526" coordsize="10,20" path="m6647,2545l6657,2545,6657,2526,6647,2526,6647,2545xe" filled="true" fillcolor="#000000" stroked="false">
                <v:path arrowok="t"/>
                <v:fill type="solid"/>
              </v:shape>
            </v:group>
            <v:group style="position:absolute;left:6647;top:2545;width:10;height:20" coordorigin="6647,2545" coordsize="10,20">
              <v:shape style="position:absolute;left:6647;top:2545;width:10;height:20" coordorigin="6647,2545" coordsize="10,20" path="m6647,2564l6657,2564,6657,2545,6647,2545,6647,2564xe" filled="true" fillcolor="#000000" stroked="false">
                <v:path arrowok="t"/>
                <v:fill type="solid"/>
              </v:shape>
            </v:group>
            <v:group style="position:absolute;left:6647;top:2564;width:10;height:20" coordorigin="6647,2564" coordsize="10,20">
              <v:shape style="position:absolute;left:6647;top:2564;width:10;height:20" coordorigin="6647,2564" coordsize="10,20" path="m6647,2583l6657,2583,6657,2564,6647,2564,6647,2583xe" filled="true" fillcolor="#000000" stroked="false">
                <v:path arrowok="t"/>
                <v:fill type="solid"/>
              </v:shape>
            </v:group>
            <v:group style="position:absolute;left:6647;top:2583;width:10;height:20" coordorigin="6647,2583" coordsize="10,20">
              <v:shape style="position:absolute;left:6647;top:2583;width:10;height:20" coordorigin="6647,2583" coordsize="10,20" path="m6647,2603l6657,2603,6657,2583,6647,2583,6647,2603xe" filled="true" fillcolor="#000000" stroked="false">
                <v:path arrowok="t"/>
                <v:fill type="solid"/>
              </v:shape>
            </v:group>
            <v:group style="position:absolute;left:7629;top:1277;width:10;height:20" coordorigin="7629,1277" coordsize="10,20">
              <v:shape style="position:absolute;left:7629;top:1277;width:10;height:20" coordorigin="7629,1277" coordsize="10,20" path="m7629,1296l7638,1296,7638,1277,7629,1277,7629,1296xe" filled="true" fillcolor="#000000" stroked="false">
                <v:path arrowok="t"/>
                <v:fill type="solid"/>
              </v:shape>
            </v:group>
            <v:group style="position:absolute;left:7629;top:1296;width:10;height:20" coordorigin="7629,1296" coordsize="10,20">
              <v:shape style="position:absolute;left:7629;top:1296;width:10;height:20" coordorigin="7629,1296" coordsize="10,20" path="m7629,1316l7638,1316,7638,1296,7629,1296,7629,1316xe" filled="true" fillcolor="#000000" stroked="false">
                <v:path arrowok="t"/>
                <v:fill type="solid"/>
              </v:shape>
            </v:group>
            <v:group style="position:absolute;left:7629;top:1316;width:10;height:20" coordorigin="7629,1316" coordsize="10,20">
              <v:shape style="position:absolute;left:7629;top:1316;width:10;height:20" coordorigin="7629,1316" coordsize="10,20" path="m7629,1335l7638,1335,7638,1316,7629,1316,7629,1335xe" filled="true" fillcolor="#000000" stroked="false">
                <v:path arrowok="t"/>
                <v:fill type="solid"/>
              </v:shape>
            </v:group>
            <v:group style="position:absolute;left:7629;top:1335;width:10;height:20" coordorigin="7629,1335" coordsize="10,20">
              <v:shape style="position:absolute;left:7629;top:1335;width:10;height:20" coordorigin="7629,1335" coordsize="10,20" path="m7629,1354l7638,1354,7638,1335,7629,1335,7629,1354xe" filled="true" fillcolor="#000000" stroked="false">
                <v:path arrowok="t"/>
                <v:fill type="solid"/>
              </v:shape>
            </v:group>
            <v:group style="position:absolute;left:7629;top:1354;width:10;height:20" coordorigin="7629,1354" coordsize="10,20">
              <v:shape style="position:absolute;left:7629;top:1354;width:10;height:20" coordorigin="7629,1354" coordsize="10,20" path="m7629,1373l7638,1373,7638,1354,7629,1354,7629,1373xe" filled="true" fillcolor="#000000" stroked="false">
                <v:path arrowok="t"/>
                <v:fill type="solid"/>
              </v:shape>
            </v:group>
            <v:group style="position:absolute;left:7629;top:1373;width:10;height:20" coordorigin="7629,1373" coordsize="10,20">
              <v:shape style="position:absolute;left:7629;top:1373;width:10;height:20" coordorigin="7629,1373" coordsize="10,20" path="m7629,1392l7638,1392,7638,1373,7629,1373,7629,1392xe" filled="true" fillcolor="#000000" stroked="false">
                <v:path arrowok="t"/>
                <v:fill type="solid"/>
              </v:shape>
            </v:group>
            <v:group style="position:absolute;left:7629;top:1392;width:10;height:20" coordorigin="7629,1392" coordsize="10,20">
              <v:shape style="position:absolute;left:7629;top:1392;width:10;height:20" coordorigin="7629,1392" coordsize="10,20" path="m7629,1412l7638,1412,7638,1392,7629,1392,7629,1412xe" filled="true" fillcolor="#000000" stroked="false">
                <v:path arrowok="t"/>
                <v:fill type="solid"/>
              </v:shape>
            </v:group>
            <v:group style="position:absolute;left:7629;top:1412;width:10;height:20" coordorigin="7629,1412" coordsize="10,20">
              <v:shape style="position:absolute;left:7629;top:1412;width:10;height:20" coordorigin="7629,1412" coordsize="10,20" path="m7629,1431l7638,1431,7638,1412,7629,1412,7629,1431xe" filled="true" fillcolor="#000000" stroked="false">
                <v:path arrowok="t"/>
                <v:fill type="solid"/>
              </v:shape>
            </v:group>
            <v:group style="position:absolute;left:7629;top:1431;width:10;height:20" coordorigin="7629,1431" coordsize="10,20">
              <v:shape style="position:absolute;left:7629;top:1431;width:10;height:20" coordorigin="7629,1431" coordsize="10,20" path="m7629,1450l7638,1450,7638,1431,7629,1431,7629,1450xe" filled="true" fillcolor="#000000" stroked="false">
                <v:path arrowok="t"/>
                <v:fill type="solid"/>
              </v:shape>
            </v:group>
            <v:group style="position:absolute;left:7629;top:1450;width:10;height:20" coordorigin="7629,1450" coordsize="10,20">
              <v:shape style="position:absolute;left:7629;top:1450;width:10;height:20" coordorigin="7629,1450" coordsize="10,20" path="m7629,1469l7638,1469,7638,1450,7629,1450,7629,1469xe" filled="true" fillcolor="#000000" stroked="false">
                <v:path arrowok="t"/>
                <v:fill type="solid"/>
              </v:shape>
            </v:group>
            <v:group style="position:absolute;left:7629;top:1469;width:10;height:20" coordorigin="7629,1469" coordsize="10,20">
              <v:shape style="position:absolute;left:7629;top:1469;width:10;height:20" coordorigin="7629,1469" coordsize="10,20" path="m7629,1489l7638,1489,7638,1469,7629,1469,7629,1489xe" filled="true" fillcolor="#000000" stroked="false">
                <v:path arrowok="t"/>
                <v:fill type="solid"/>
              </v:shape>
            </v:group>
            <v:group style="position:absolute;left:7629;top:1489;width:10;height:20" coordorigin="7629,1489" coordsize="10,20">
              <v:shape style="position:absolute;left:7629;top:1489;width:10;height:20" coordorigin="7629,1489" coordsize="10,20" path="m7629,1508l7638,1508,7638,1489,7629,1489,7629,1508xe" filled="true" fillcolor="#000000" stroked="false">
                <v:path arrowok="t"/>
                <v:fill type="solid"/>
              </v:shape>
            </v:group>
            <v:group style="position:absolute;left:7629;top:1508;width:10;height:20" coordorigin="7629,1508" coordsize="10,20">
              <v:shape style="position:absolute;left:7629;top:1508;width:10;height:20" coordorigin="7629,1508" coordsize="10,20" path="m7629,1527l7638,1527,7638,1508,7629,1508,7629,1527xe" filled="true" fillcolor="#000000" stroked="false">
                <v:path arrowok="t"/>
                <v:fill type="solid"/>
              </v:shape>
            </v:group>
            <v:group style="position:absolute;left:7629;top:1527;width:10;height:20" coordorigin="7629,1527" coordsize="10,20">
              <v:shape style="position:absolute;left:7629;top:1527;width:10;height:20" coordorigin="7629,1527" coordsize="10,20" path="m7629,1547l7638,1547,7638,1527,7629,1527,7629,1547xe" filled="true" fillcolor="#000000" stroked="false">
                <v:path arrowok="t"/>
                <v:fill type="solid"/>
              </v:shape>
            </v:group>
            <v:group style="position:absolute;left:7629;top:1547;width:10;height:20" coordorigin="7629,1547" coordsize="10,20">
              <v:shape style="position:absolute;left:7629;top:1547;width:10;height:20" coordorigin="7629,1547" coordsize="10,20" path="m7629,1566l7638,1566,7638,1547,7629,1547,7629,1566xe" filled="true" fillcolor="#000000" stroked="false">
                <v:path arrowok="t"/>
                <v:fill type="solid"/>
              </v:shape>
            </v:group>
            <v:group style="position:absolute;left:7629;top:1566;width:10;height:20" coordorigin="7629,1566" coordsize="10,20">
              <v:shape style="position:absolute;left:7629;top:1566;width:10;height:20" coordorigin="7629,1566" coordsize="10,20" path="m7629,1585l7638,1585,7638,1566,7629,1566,7629,1585xe" filled="true" fillcolor="#000000" stroked="false">
                <v:path arrowok="t"/>
                <v:fill type="solid"/>
              </v:shape>
            </v:group>
            <v:group style="position:absolute;left:7629;top:1585;width:10;height:20" coordorigin="7629,1585" coordsize="10,20">
              <v:shape style="position:absolute;left:7629;top:1585;width:10;height:20" coordorigin="7629,1585" coordsize="10,20" path="m7629,1604l7638,1604,7638,1585,7629,1585,7629,1604xe" filled="true" fillcolor="#000000" stroked="false">
                <v:path arrowok="t"/>
                <v:fill type="solid"/>
              </v:shape>
            </v:group>
            <v:group style="position:absolute;left:7629;top:1604;width:10;height:20" coordorigin="7629,1604" coordsize="10,20">
              <v:shape style="position:absolute;left:7629;top:1604;width:10;height:20" coordorigin="7629,1604" coordsize="10,20" path="m7629,1623l7638,1623,7638,1604,7629,1604,7629,1623xe" filled="true" fillcolor="#000000" stroked="false">
                <v:path arrowok="t"/>
                <v:fill type="solid"/>
              </v:shape>
            </v:group>
            <v:group style="position:absolute;left:7629;top:1623;width:10;height:20" coordorigin="7629,1623" coordsize="10,20">
              <v:shape style="position:absolute;left:7629;top:1623;width:10;height:20" coordorigin="7629,1623" coordsize="10,20" path="m7629,1643l7638,1643,7638,1623,7629,1623,7629,1643xe" filled="true" fillcolor="#000000" stroked="false">
                <v:path arrowok="t"/>
                <v:fill type="solid"/>
              </v:shape>
            </v:group>
            <v:group style="position:absolute;left:7629;top:1643;width:10;height:20" coordorigin="7629,1643" coordsize="10,20">
              <v:shape style="position:absolute;left:7629;top:1643;width:10;height:20" coordorigin="7629,1643" coordsize="10,20" path="m7629,1662l7638,1662,7638,1643,7629,1643,7629,1662xe" filled="true" fillcolor="#000000" stroked="false">
                <v:path arrowok="t"/>
                <v:fill type="solid"/>
              </v:shape>
            </v:group>
            <v:group style="position:absolute;left:7629;top:1662;width:10;height:20" coordorigin="7629,1662" coordsize="10,20">
              <v:shape style="position:absolute;left:7629;top:1662;width:10;height:20" coordorigin="7629,1662" coordsize="10,20" path="m7629,1681l7638,1681,7638,1662,7629,1662,7629,1681xe" filled="true" fillcolor="#000000" stroked="false">
                <v:path arrowok="t"/>
                <v:fill type="solid"/>
              </v:shape>
            </v:group>
            <v:group style="position:absolute;left:7629;top:1681;width:10;height:20" coordorigin="7629,1681" coordsize="10,20">
              <v:shape style="position:absolute;left:7629;top:1681;width:10;height:20" coordorigin="7629,1681" coordsize="10,20" path="m7629,1700l7638,1700,7638,1681,7629,1681,7629,1700xe" filled="true" fillcolor="#000000" stroked="false">
                <v:path arrowok="t"/>
                <v:fill type="solid"/>
              </v:shape>
            </v:group>
            <v:group style="position:absolute;left:7629;top:1700;width:10;height:20" coordorigin="7629,1700" coordsize="10,20">
              <v:shape style="position:absolute;left:7629;top:1700;width:10;height:20" coordorigin="7629,1700" coordsize="10,20" path="m7629,1719l7638,1719,7638,1700,7629,1700,7629,1719xe" filled="true" fillcolor="#000000" stroked="false">
                <v:path arrowok="t"/>
                <v:fill type="solid"/>
              </v:shape>
            </v:group>
            <v:group style="position:absolute;left:7629;top:1719;width:10;height:20" coordorigin="7629,1719" coordsize="10,20">
              <v:shape style="position:absolute;left:7629;top:1719;width:10;height:20" coordorigin="7629,1719" coordsize="10,20" path="m7629,1739l7638,1739,7638,1719,7629,1719,7629,1739xe" filled="true" fillcolor="#000000" stroked="false">
                <v:path arrowok="t"/>
                <v:fill type="solid"/>
              </v:shape>
            </v:group>
            <v:group style="position:absolute;left:7629;top:1739;width:10;height:20" coordorigin="7629,1739" coordsize="10,20">
              <v:shape style="position:absolute;left:7629;top:1739;width:10;height:20" coordorigin="7629,1739" coordsize="10,20" path="m7629,1758l7638,1758,7638,1739,7629,1739,7629,1758xe" filled="true" fillcolor="#000000" stroked="false">
                <v:path arrowok="t"/>
                <v:fill type="solid"/>
              </v:shape>
            </v:group>
            <v:group style="position:absolute;left:7629;top:1758;width:10;height:20" coordorigin="7629,1758" coordsize="10,20">
              <v:shape style="position:absolute;left:7629;top:1758;width:10;height:20" coordorigin="7629,1758" coordsize="10,20" path="m7629,1777l7638,1777,7638,1758,7629,1758,7629,1777xe" filled="true" fillcolor="#000000" stroked="false">
                <v:path arrowok="t"/>
                <v:fill type="solid"/>
              </v:shape>
            </v:group>
            <v:group style="position:absolute;left:7629;top:1777;width:10;height:20" coordorigin="7629,1777" coordsize="10,20">
              <v:shape style="position:absolute;left:7629;top:1777;width:10;height:20" coordorigin="7629,1777" coordsize="10,20" path="m7629,1796l7638,1796,7638,1777,7629,1777,7629,1796xe" filled="true" fillcolor="#000000" stroked="false">
                <v:path arrowok="t"/>
                <v:fill type="solid"/>
              </v:shape>
            </v:group>
            <v:group style="position:absolute;left:7629;top:1796;width:10;height:20" coordorigin="7629,1796" coordsize="10,20">
              <v:shape style="position:absolute;left:7629;top:1796;width:10;height:20" coordorigin="7629,1796" coordsize="10,20" path="m7629,1815l7638,1815,7638,1796,7629,1796,7629,1815xe" filled="true" fillcolor="#000000" stroked="false">
                <v:path arrowok="t"/>
                <v:fill type="solid"/>
              </v:shape>
            </v:group>
            <v:group style="position:absolute;left:7629;top:1815;width:10;height:20" coordorigin="7629,1815" coordsize="10,20">
              <v:shape style="position:absolute;left:7629;top:1815;width:10;height:20" coordorigin="7629,1815" coordsize="10,20" path="m7629,1835l7638,1835,7638,1815,7629,1815,7629,1835xe" filled="true" fillcolor="#000000" stroked="false">
                <v:path arrowok="t"/>
                <v:fill type="solid"/>
              </v:shape>
            </v:group>
            <v:group style="position:absolute;left:7629;top:1835;width:10;height:20" coordorigin="7629,1835" coordsize="10,20">
              <v:shape style="position:absolute;left:7629;top:1835;width:10;height:20" coordorigin="7629,1835" coordsize="10,20" path="m7629,1854l7638,1854,7638,1835,7629,1835,7629,1854xe" filled="true" fillcolor="#000000" stroked="false">
                <v:path arrowok="t"/>
                <v:fill type="solid"/>
              </v:shape>
            </v:group>
            <v:group style="position:absolute;left:7629;top:1854;width:10;height:20" coordorigin="7629,1854" coordsize="10,20">
              <v:shape style="position:absolute;left:7629;top:1854;width:10;height:20" coordorigin="7629,1854" coordsize="10,20" path="m7629,1873l7638,1873,7638,1854,7629,1854,7629,1873xe" filled="true" fillcolor="#000000" stroked="false">
                <v:path arrowok="t"/>
                <v:fill type="solid"/>
              </v:shape>
            </v:group>
            <v:group style="position:absolute;left:7629;top:1873;width:10;height:20" coordorigin="7629,1873" coordsize="10,20">
              <v:shape style="position:absolute;left:7629;top:1873;width:10;height:20" coordorigin="7629,1873" coordsize="10,20" path="m7629,1892l7638,1892,7638,1873,7629,1873,7629,1892xe" filled="true" fillcolor="#000000" stroked="false">
                <v:path arrowok="t"/>
                <v:fill type="solid"/>
              </v:shape>
            </v:group>
            <v:group style="position:absolute;left:7629;top:1892;width:10;height:20" coordorigin="7629,1892" coordsize="10,20">
              <v:shape style="position:absolute;left:7629;top:1892;width:10;height:20" coordorigin="7629,1892" coordsize="10,20" path="m7629,1911l7638,1911,7638,1892,7629,1892,7629,1911xe" filled="true" fillcolor="#000000" stroked="false">
                <v:path arrowok="t"/>
                <v:fill type="solid"/>
              </v:shape>
            </v:group>
            <v:group style="position:absolute;left:7629;top:1911;width:10;height:20" coordorigin="7629,1911" coordsize="10,20">
              <v:shape style="position:absolute;left:7629;top:1911;width:10;height:20" coordorigin="7629,1911" coordsize="10,20" path="m7629,1931l7638,1931,7638,1911,7629,1911,7629,1931xe" filled="true" fillcolor="#000000" stroked="false">
                <v:path arrowok="t"/>
                <v:fill type="solid"/>
              </v:shape>
            </v:group>
            <v:group style="position:absolute;left:7629;top:1931;width:10;height:20" coordorigin="7629,1931" coordsize="10,20">
              <v:shape style="position:absolute;left:7629;top:1931;width:10;height:20" coordorigin="7629,1931" coordsize="10,20" path="m7629,1950l7638,1950,7638,1931,7629,1931,7629,1950xe" filled="true" fillcolor="#000000" stroked="false">
                <v:path arrowok="t"/>
                <v:fill type="solid"/>
              </v:shape>
            </v:group>
            <v:group style="position:absolute;left:7629;top:1950;width:10;height:20" coordorigin="7629,1950" coordsize="10,20">
              <v:shape style="position:absolute;left:7629;top:1950;width:10;height:20" coordorigin="7629,1950" coordsize="10,20" path="m7629,1969l7638,1969,7638,1950,7629,1950,7629,1969xe" filled="true" fillcolor="#000000" stroked="false">
                <v:path arrowok="t"/>
                <v:fill type="solid"/>
              </v:shape>
            </v:group>
            <v:group style="position:absolute;left:7629;top:1969;width:10;height:20" coordorigin="7629,1969" coordsize="10,20">
              <v:shape style="position:absolute;left:7629;top:1969;width:10;height:20" coordorigin="7629,1969" coordsize="10,20" path="m7629,1988l7638,1988,7638,1969,7629,1969,7629,1988xe" filled="true" fillcolor="#000000" stroked="false">
                <v:path arrowok="t"/>
                <v:fill type="solid"/>
              </v:shape>
            </v:group>
            <v:group style="position:absolute;left:7629;top:1988;width:10;height:20" coordorigin="7629,1988" coordsize="10,20">
              <v:shape style="position:absolute;left:7629;top:1988;width:10;height:20" coordorigin="7629,1988" coordsize="10,20" path="m7629,2007l7638,2007,7638,1988,7629,1988,7629,2007xe" filled="true" fillcolor="#000000" stroked="false">
                <v:path arrowok="t"/>
                <v:fill type="solid"/>
              </v:shape>
            </v:group>
            <v:group style="position:absolute;left:7629;top:2007;width:10;height:20" coordorigin="7629,2007" coordsize="10,20">
              <v:shape style="position:absolute;left:7629;top:2007;width:10;height:20" coordorigin="7629,2007" coordsize="10,20" path="m7629,2027l7638,2027,7638,2007,7629,2007,7629,2027xe" filled="true" fillcolor="#000000" stroked="false">
                <v:path arrowok="t"/>
                <v:fill type="solid"/>
              </v:shape>
            </v:group>
            <v:group style="position:absolute;left:7629;top:2027;width:10;height:20" coordorigin="7629,2027" coordsize="10,20">
              <v:shape style="position:absolute;left:7629;top:2027;width:10;height:20" coordorigin="7629,2027" coordsize="10,20" path="m7629,2046l7638,2046,7638,2027,7629,2027,7629,2046xe" filled="true" fillcolor="#000000" stroked="false">
                <v:path arrowok="t"/>
                <v:fill type="solid"/>
              </v:shape>
            </v:group>
            <v:group style="position:absolute;left:7629;top:2046;width:10;height:20" coordorigin="7629,2046" coordsize="10,20">
              <v:shape style="position:absolute;left:7629;top:2046;width:10;height:20" coordorigin="7629,2046" coordsize="10,20" path="m7629,2065l7638,2065,7638,2046,7629,2046,7629,2065xe" filled="true" fillcolor="#000000" stroked="false">
                <v:path arrowok="t"/>
                <v:fill type="solid"/>
              </v:shape>
            </v:group>
            <v:group style="position:absolute;left:7629;top:2065;width:10;height:20" coordorigin="7629,2065" coordsize="10,20">
              <v:shape style="position:absolute;left:7629;top:2065;width:10;height:20" coordorigin="7629,2065" coordsize="10,20" path="m7629,2084l7638,2084,7638,2065,7629,2065,7629,2084xe" filled="true" fillcolor="#000000" stroked="false">
                <v:path arrowok="t"/>
                <v:fill type="solid"/>
              </v:shape>
            </v:group>
            <v:group style="position:absolute;left:7629;top:2084;width:10;height:20" coordorigin="7629,2084" coordsize="10,20">
              <v:shape style="position:absolute;left:7629;top:2084;width:10;height:20" coordorigin="7629,2084" coordsize="10,20" path="m7629,2103l7638,2103,7638,2084,7629,2084,7629,2103xe" filled="true" fillcolor="#000000" stroked="false">
                <v:path arrowok="t"/>
                <v:fill type="solid"/>
              </v:shape>
            </v:group>
            <v:group style="position:absolute;left:7629;top:2103;width:10;height:20" coordorigin="7629,2103" coordsize="10,20">
              <v:shape style="position:absolute;left:7629;top:2103;width:10;height:20" coordorigin="7629,2103" coordsize="10,20" path="m7629,2123l7638,2123,7638,2103,7629,2103,7629,2123xe" filled="true" fillcolor="#000000" stroked="false">
                <v:path arrowok="t"/>
                <v:fill type="solid"/>
              </v:shape>
            </v:group>
            <v:group style="position:absolute;left:7629;top:2123;width:10;height:20" coordorigin="7629,2123" coordsize="10,20">
              <v:shape style="position:absolute;left:7629;top:2123;width:10;height:20" coordorigin="7629,2123" coordsize="10,20" path="m7629,2142l7638,2142,7638,2123,7629,2123,7629,2142xe" filled="true" fillcolor="#000000" stroked="false">
                <v:path arrowok="t"/>
                <v:fill type="solid"/>
              </v:shape>
            </v:group>
            <v:group style="position:absolute;left:7629;top:2142;width:10;height:20" coordorigin="7629,2142" coordsize="10,20">
              <v:shape style="position:absolute;left:7629;top:2142;width:10;height:20" coordorigin="7629,2142" coordsize="10,20" path="m7629,2161l7638,2161,7638,2142,7629,2142,7629,2161xe" filled="true" fillcolor="#000000" stroked="false">
                <v:path arrowok="t"/>
                <v:fill type="solid"/>
              </v:shape>
            </v:group>
            <v:group style="position:absolute;left:7629;top:2161;width:10;height:20" coordorigin="7629,2161" coordsize="10,20">
              <v:shape style="position:absolute;left:7629;top:2161;width:10;height:20" coordorigin="7629,2161" coordsize="10,20" path="m7629,2180l7638,2180,7638,2161,7629,2161,7629,2180xe" filled="true" fillcolor="#000000" stroked="false">
                <v:path arrowok="t"/>
                <v:fill type="solid"/>
              </v:shape>
            </v:group>
            <v:group style="position:absolute;left:7629;top:2180;width:10;height:20" coordorigin="7629,2180" coordsize="10,20">
              <v:shape style="position:absolute;left:7629;top:2180;width:10;height:20" coordorigin="7629,2180" coordsize="10,20" path="m7629,2199l7638,2199,7638,2180,7629,2180,7629,2199xe" filled="true" fillcolor="#000000" stroked="false">
                <v:path arrowok="t"/>
                <v:fill type="solid"/>
              </v:shape>
            </v:group>
            <v:group style="position:absolute;left:7629;top:2199;width:10;height:20" coordorigin="7629,2199" coordsize="10,20">
              <v:shape style="position:absolute;left:7629;top:2199;width:10;height:20" coordorigin="7629,2199" coordsize="10,20" path="m7629,2219l7638,2219,7638,2199,7629,2199,7629,2219xe" filled="true" fillcolor="#000000" stroked="false">
                <v:path arrowok="t"/>
                <v:fill type="solid"/>
              </v:shape>
            </v:group>
            <v:group style="position:absolute;left:7629;top:2219;width:10;height:20" coordorigin="7629,2219" coordsize="10,20">
              <v:shape style="position:absolute;left:7629;top:2219;width:10;height:20" coordorigin="7629,2219" coordsize="10,20" path="m7629,2238l7638,2238,7638,2219,7629,2219,7629,2238xe" filled="true" fillcolor="#000000" stroked="false">
                <v:path arrowok="t"/>
                <v:fill type="solid"/>
              </v:shape>
            </v:group>
            <v:group style="position:absolute;left:7629;top:2238;width:10;height:20" coordorigin="7629,2238" coordsize="10,20">
              <v:shape style="position:absolute;left:7629;top:2238;width:10;height:20" coordorigin="7629,2238" coordsize="10,20" path="m7629,2257l7638,2257,7638,2238,7629,2238,7629,2257xe" filled="true" fillcolor="#000000" stroked="false">
                <v:path arrowok="t"/>
                <v:fill type="solid"/>
              </v:shape>
            </v:group>
            <v:group style="position:absolute;left:7629;top:2257;width:10;height:20" coordorigin="7629,2257" coordsize="10,20">
              <v:shape style="position:absolute;left:7629;top:2257;width:10;height:20" coordorigin="7629,2257" coordsize="10,20" path="m7629,2276l7638,2276,7638,2257,7629,2257,7629,2276xe" filled="true" fillcolor="#000000" stroked="false">
                <v:path arrowok="t"/>
                <v:fill type="solid"/>
              </v:shape>
            </v:group>
            <v:group style="position:absolute;left:7629;top:2276;width:10;height:20" coordorigin="7629,2276" coordsize="10,20">
              <v:shape style="position:absolute;left:7629;top:2276;width:10;height:20" coordorigin="7629,2276" coordsize="10,20" path="m7629,2295l7638,2295,7638,2276,7629,2276,7629,2295xe" filled="true" fillcolor="#000000" stroked="false">
                <v:path arrowok="t"/>
                <v:fill type="solid"/>
              </v:shape>
            </v:group>
            <v:group style="position:absolute;left:7629;top:2295;width:10;height:20" coordorigin="7629,2295" coordsize="10,20">
              <v:shape style="position:absolute;left:7629;top:2295;width:10;height:20" coordorigin="7629,2295" coordsize="10,20" path="m7629,2315l7638,2315,7638,2295,7629,2295,7629,2315xe" filled="true" fillcolor="#000000" stroked="false">
                <v:path arrowok="t"/>
                <v:fill type="solid"/>
              </v:shape>
            </v:group>
            <v:group style="position:absolute;left:7629;top:2315;width:10;height:20" coordorigin="7629,2315" coordsize="10,20">
              <v:shape style="position:absolute;left:7629;top:2315;width:10;height:20" coordorigin="7629,2315" coordsize="10,20" path="m7629,2334l7638,2334,7638,2315,7629,2315,7629,2334xe" filled="true" fillcolor="#000000" stroked="false">
                <v:path arrowok="t"/>
                <v:fill type="solid"/>
              </v:shape>
            </v:group>
            <v:group style="position:absolute;left:7629;top:2334;width:10;height:20" coordorigin="7629,2334" coordsize="10,20">
              <v:shape style="position:absolute;left:7629;top:2334;width:10;height:20" coordorigin="7629,2334" coordsize="10,20" path="m7629,2353l7638,2353,7638,2334,7629,2334,7629,2353xe" filled="true" fillcolor="#000000" stroked="false">
                <v:path arrowok="t"/>
                <v:fill type="solid"/>
              </v:shape>
            </v:group>
            <v:group style="position:absolute;left:7629;top:2353;width:10;height:20" coordorigin="7629,2353" coordsize="10,20">
              <v:shape style="position:absolute;left:7629;top:2353;width:10;height:20" coordorigin="7629,2353" coordsize="10,20" path="m7629,2372l7638,2372,7638,2353,7629,2353,7629,2372xe" filled="true" fillcolor="#000000" stroked="false">
                <v:path arrowok="t"/>
                <v:fill type="solid"/>
              </v:shape>
            </v:group>
            <v:group style="position:absolute;left:7629;top:2372;width:10;height:20" coordorigin="7629,2372" coordsize="10,20">
              <v:shape style="position:absolute;left:7629;top:2372;width:10;height:20" coordorigin="7629,2372" coordsize="10,20" path="m7629,2391l7638,2391,7638,2372,7629,2372,7629,2391xe" filled="true" fillcolor="#000000" stroked="false">
                <v:path arrowok="t"/>
                <v:fill type="solid"/>
              </v:shape>
            </v:group>
            <v:group style="position:absolute;left:7629;top:2391;width:10;height:20" coordorigin="7629,2391" coordsize="10,20">
              <v:shape style="position:absolute;left:7629;top:2391;width:10;height:20" coordorigin="7629,2391" coordsize="10,20" path="m7629,2411l7638,2411,7638,2391,7629,2391,7629,2411xe" filled="true" fillcolor="#000000" stroked="false">
                <v:path arrowok="t"/>
                <v:fill type="solid"/>
              </v:shape>
            </v:group>
            <v:group style="position:absolute;left:7629;top:2411;width:10;height:20" coordorigin="7629,2411" coordsize="10,20">
              <v:shape style="position:absolute;left:7629;top:2411;width:10;height:20" coordorigin="7629,2411" coordsize="10,20" path="m7629,2430l7638,2430,7638,2411,7629,2411,7629,2430xe" filled="true" fillcolor="#000000" stroked="false">
                <v:path arrowok="t"/>
                <v:fill type="solid"/>
              </v:shape>
            </v:group>
            <v:group style="position:absolute;left:7629;top:2430;width:10;height:20" coordorigin="7629,2430" coordsize="10,20">
              <v:shape style="position:absolute;left:7629;top:2430;width:10;height:20" coordorigin="7629,2430" coordsize="10,20" path="m7629,2449l7638,2449,7638,2430,7629,2430,7629,2449xe" filled="true" fillcolor="#000000" stroked="false">
                <v:path arrowok="t"/>
                <v:fill type="solid"/>
              </v:shape>
            </v:group>
            <v:group style="position:absolute;left:7629;top:2449;width:10;height:20" coordorigin="7629,2449" coordsize="10,20">
              <v:shape style="position:absolute;left:7629;top:2449;width:10;height:20" coordorigin="7629,2449" coordsize="10,20" path="m7629,2468l7638,2468,7638,2449,7629,2449,7629,2468xe" filled="true" fillcolor="#000000" stroked="false">
                <v:path arrowok="t"/>
                <v:fill type="solid"/>
              </v:shape>
            </v:group>
            <v:group style="position:absolute;left:7629;top:2468;width:10;height:20" coordorigin="7629,2468" coordsize="10,20">
              <v:shape style="position:absolute;left:7629;top:2468;width:10;height:20" coordorigin="7629,2468" coordsize="10,20" path="m7629,2487l7638,2487,7638,2468,7629,2468,7629,2487xe" filled="true" fillcolor="#000000" stroked="false">
                <v:path arrowok="t"/>
                <v:fill type="solid"/>
              </v:shape>
            </v:group>
            <v:group style="position:absolute;left:7629;top:2487;width:10;height:20" coordorigin="7629,2487" coordsize="10,20">
              <v:shape style="position:absolute;left:7629;top:2487;width:10;height:20" coordorigin="7629,2487" coordsize="10,20" path="m7629,2507l7638,2507,7638,2487,7629,2487,7629,2507xe" filled="true" fillcolor="#000000" stroked="false">
                <v:path arrowok="t"/>
                <v:fill type="solid"/>
              </v:shape>
            </v:group>
            <v:group style="position:absolute;left:7629;top:2507;width:10;height:20" coordorigin="7629,2507" coordsize="10,20">
              <v:shape style="position:absolute;left:7629;top:2507;width:10;height:20" coordorigin="7629,2507" coordsize="10,20" path="m7629,2526l7638,2526,7638,2507,7629,2507,7629,2526xe" filled="true" fillcolor="#000000" stroked="false">
                <v:path arrowok="t"/>
                <v:fill type="solid"/>
              </v:shape>
            </v:group>
            <v:group style="position:absolute;left:7629;top:2526;width:10;height:20" coordorigin="7629,2526" coordsize="10,20">
              <v:shape style="position:absolute;left:7629;top:2526;width:10;height:20" coordorigin="7629,2526" coordsize="10,20" path="m7629,2545l7638,2545,7638,2526,7629,2526,7629,2545xe" filled="true" fillcolor="#000000" stroked="false">
                <v:path arrowok="t"/>
                <v:fill type="solid"/>
              </v:shape>
            </v:group>
            <v:group style="position:absolute;left:7629;top:2545;width:10;height:20" coordorigin="7629,2545" coordsize="10,20">
              <v:shape style="position:absolute;left:7629;top:2545;width:10;height:20" coordorigin="7629,2545" coordsize="10,20" path="m7629,2564l7638,2564,7638,2545,7629,2545,7629,2564xe" filled="true" fillcolor="#000000" stroked="false">
                <v:path arrowok="t"/>
                <v:fill type="solid"/>
              </v:shape>
            </v:group>
            <v:group style="position:absolute;left:7629;top:2564;width:10;height:20" coordorigin="7629,2564" coordsize="10,20">
              <v:shape style="position:absolute;left:7629;top:2564;width:10;height:20" coordorigin="7629,2564" coordsize="10,20" path="m7629,2583l7638,2583,7638,2564,7629,2564,7629,2583xe" filled="true" fillcolor="#000000" stroked="false">
                <v:path arrowok="t"/>
                <v:fill type="solid"/>
              </v:shape>
            </v:group>
            <v:group style="position:absolute;left:7629;top:2583;width:10;height:20" coordorigin="7629,2583" coordsize="10,20">
              <v:shape style="position:absolute;left:7629;top:2583;width:10;height:20" coordorigin="7629,2583" coordsize="10,20" path="m7629,2603l7638,2603,7638,2583,7629,2583,7629,2603xe" filled="true" fillcolor="#000000" stroked="false">
                <v:path arrowok="t"/>
                <v:fill type="solid"/>
              </v:shape>
            </v:group>
            <v:group style="position:absolute;left:8260;top:1277;width:10;height:20" coordorigin="8260,1277" coordsize="10,20">
              <v:shape style="position:absolute;left:8260;top:1277;width:10;height:20" coordorigin="8260,1277" coordsize="10,20" path="m8260,1296l8269,1296,8269,1277,8260,1277,8260,1296xe" filled="true" fillcolor="#000000" stroked="false">
                <v:path arrowok="t"/>
                <v:fill type="solid"/>
              </v:shape>
            </v:group>
            <v:group style="position:absolute;left:8260;top:1296;width:10;height:20" coordorigin="8260,1296" coordsize="10,20">
              <v:shape style="position:absolute;left:8260;top:1296;width:10;height:20" coordorigin="8260,1296" coordsize="10,20" path="m8260,1316l8269,1316,8269,1296,8260,1296,8260,1316xe" filled="true" fillcolor="#000000" stroked="false">
                <v:path arrowok="t"/>
                <v:fill type="solid"/>
              </v:shape>
            </v:group>
            <v:group style="position:absolute;left:8260;top:1316;width:10;height:20" coordorigin="8260,1316" coordsize="10,20">
              <v:shape style="position:absolute;left:8260;top:1316;width:10;height:20" coordorigin="8260,1316" coordsize="10,20" path="m8260,1335l8269,1335,8269,1316,8260,1316,8260,1335xe" filled="true" fillcolor="#000000" stroked="false">
                <v:path arrowok="t"/>
                <v:fill type="solid"/>
              </v:shape>
            </v:group>
            <v:group style="position:absolute;left:8260;top:1335;width:10;height:20" coordorigin="8260,1335" coordsize="10,20">
              <v:shape style="position:absolute;left:8260;top:1335;width:10;height:20" coordorigin="8260,1335" coordsize="10,20" path="m8260,1354l8269,1354,8269,1335,8260,1335,8260,1354xe" filled="true" fillcolor="#000000" stroked="false">
                <v:path arrowok="t"/>
                <v:fill type="solid"/>
              </v:shape>
            </v:group>
            <v:group style="position:absolute;left:8260;top:1354;width:10;height:20" coordorigin="8260,1354" coordsize="10,20">
              <v:shape style="position:absolute;left:8260;top:1354;width:10;height:20" coordorigin="8260,1354" coordsize="10,20" path="m8260,1373l8269,1373,8269,1354,8260,1354,8260,1373xe" filled="true" fillcolor="#000000" stroked="false">
                <v:path arrowok="t"/>
                <v:fill type="solid"/>
              </v:shape>
            </v:group>
            <v:group style="position:absolute;left:8260;top:1373;width:10;height:20" coordorigin="8260,1373" coordsize="10,20">
              <v:shape style="position:absolute;left:8260;top:1373;width:10;height:20" coordorigin="8260,1373" coordsize="10,20" path="m8260,1392l8269,1392,8269,1373,8260,1373,8260,1392xe" filled="true" fillcolor="#000000" stroked="false">
                <v:path arrowok="t"/>
                <v:fill type="solid"/>
              </v:shape>
            </v:group>
            <v:group style="position:absolute;left:8260;top:1392;width:10;height:20" coordorigin="8260,1392" coordsize="10,20">
              <v:shape style="position:absolute;left:8260;top:1392;width:10;height:20" coordorigin="8260,1392" coordsize="10,20" path="m8260,1412l8269,1412,8269,1392,8260,1392,8260,1412xe" filled="true" fillcolor="#000000" stroked="false">
                <v:path arrowok="t"/>
                <v:fill type="solid"/>
              </v:shape>
            </v:group>
            <v:group style="position:absolute;left:8260;top:1412;width:10;height:20" coordorigin="8260,1412" coordsize="10,20">
              <v:shape style="position:absolute;left:8260;top:1412;width:10;height:20" coordorigin="8260,1412" coordsize="10,20" path="m8260,1431l8269,1431,8269,1412,8260,1412,8260,1431xe" filled="true" fillcolor="#000000" stroked="false">
                <v:path arrowok="t"/>
                <v:fill type="solid"/>
              </v:shape>
            </v:group>
            <v:group style="position:absolute;left:8260;top:1431;width:10;height:20" coordorigin="8260,1431" coordsize="10,20">
              <v:shape style="position:absolute;left:8260;top:1431;width:10;height:20" coordorigin="8260,1431" coordsize="10,20" path="m8260,1450l8269,1450,8269,1431,8260,1431,8260,1450xe" filled="true" fillcolor="#000000" stroked="false">
                <v:path arrowok="t"/>
                <v:fill type="solid"/>
              </v:shape>
            </v:group>
            <v:group style="position:absolute;left:8260;top:1450;width:10;height:20" coordorigin="8260,1450" coordsize="10,20">
              <v:shape style="position:absolute;left:8260;top:1450;width:10;height:20" coordorigin="8260,1450" coordsize="10,20" path="m8260,1469l8269,1469,8269,1450,8260,1450,8260,1469xe" filled="true" fillcolor="#000000" stroked="false">
                <v:path arrowok="t"/>
                <v:fill type="solid"/>
              </v:shape>
            </v:group>
            <v:group style="position:absolute;left:8260;top:1469;width:10;height:20" coordorigin="8260,1469" coordsize="10,20">
              <v:shape style="position:absolute;left:8260;top:1469;width:10;height:20" coordorigin="8260,1469" coordsize="10,20" path="m8260,1489l8269,1489,8269,1469,8260,1469,8260,1489xe" filled="true" fillcolor="#000000" stroked="false">
                <v:path arrowok="t"/>
                <v:fill type="solid"/>
              </v:shape>
            </v:group>
            <v:group style="position:absolute;left:8260;top:1489;width:10;height:20" coordorigin="8260,1489" coordsize="10,20">
              <v:shape style="position:absolute;left:8260;top:1489;width:10;height:20" coordorigin="8260,1489" coordsize="10,20" path="m8260,1508l8269,1508,8269,1489,8260,1489,8260,1508xe" filled="true" fillcolor="#000000" stroked="false">
                <v:path arrowok="t"/>
                <v:fill type="solid"/>
              </v:shape>
            </v:group>
            <v:group style="position:absolute;left:8260;top:1508;width:10;height:20" coordorigin="8260,1508" coordsize="10,20">
              <v:shape style="position:absolute;left:8260;top:1508;width:10;height:20" coordorigin="8260,1508" coordsize="10,20" path="m8260,1527l8269,1527,8269,1508,8260,1508,8260,1527xe" filled="true" fillcolor="#000000" stroked="false">
                <v:path arrowok="t"/>
                <v:fill type="solid"/>
              </v:shape>
            </v:group>
            <v:group style="position:absolute;left:8260;top:1527;width:10;height:20" coordorigin="8260,1527" coordsize="10,20">
              <v:shape style="position:absolute;left:8260;top:1527;width:10;height:20" coordorigin="8260,1527" coordsize="10,20" path="m8260,1547l8269,1547,8269,1527,8260,1527,8260,1547xe" filled="true" fillcolor="#000000" stroked="false">
                <v:path arrowok="t"/>
                <v:fill type="solid"/>
              </v:shape>
            </v:group>
            <v:group style="position:absolute;left:8260;top:1547;width:10;height:20" coordorigin="8260,1547" coordsize="10,20">
              <v:shape style="position:absolute;left:8260;top:1547;width:10;height:20" coordorigin="8260,1547" coordsize="10,20" path="m8260,1566l8269,1566,8269,1547,8260,1547,8260,1566xe" filled="true" fillcolor="#000000" stroked="false">
                <v:path arrowok="t"/>
                <v:fill type="solid"/>
              </v:shape>
            </v:group>
            <v:group style="position:absolute;left:8260;top:1566;width:10;height:20" coordorigin="8260,1566" coordsize="10,20">
              <v:shape style="position:absolute;left:8260;top:1566;width:10;height:20" coordorigin="8260,1566" coordsize="10,20" path="m8260,1585l8269,1585,8269,1566,8260,1566,8260,1585xe" filled="true" fillcolor="#000000" stroked="false">
                <v:path arrowok="t"/>
                <v:fill type="solid"/>
              </v:shape>
            </v:group>
            <v:group style="position:absolute;left:8260;top:1585;width:10;height:20" coordorigin="8260,1585" coordsize="10,20">
              <v:shape style="position:absolute;left:8260;top:1585;width:10;height:20" coordorigin="8260,1585" coordsize="10,20" path="m8260,1604l8269,1604,8269,1585,8260,1585,8260,1604xe" filled="true" fillcolor="#000000" stroked="false">
                <v:path arrowok="t"/>
                <v:fill type="solid"/>
              </v:shape>
            </v:group>
            <v:group style="position:absolute;left:8260;top:1604;width:10;height:20" coordorigin="8260,1604" coordsize="10,20">
              <v:shape style="position:absolute;left:8260;top:1604;width:10;height:20" coordorigin="8260,1604" coordsize="10,20" path="m8260,1623l8269,1623,8269,1604,8260,1604,8260,1623xe" filled="true" fillcolor="#000000" stroked="false">
                <v:path arrowok="t"/>
                <v:fill type="solid"/>
              </v:shape>
            </v:group>
            <v:group style="position:absolute;left:8260;top:1623;width:10;height:20" coordorigin="8260,1623" coordsize="10,20">
              <v:shape style="position:absolute;left:8260;top:1623;width:10;height:20" coordorigin="8260,1623" coordsize="10,20" path="m8260,1643l8269,1643,8269,1623,8260,1623,8260,1643xe" filled="true" fillcolor="#000000" stroked="false">
                <v:path arrowok="t"/>
                <v:fill type="solid"/>
              </v:shape>
            </v:group>
            <v:group style="position:absolute;left:8260;top:1643;width:10;height:20" coordorigin="8260,1643" coordsize="10,20">
              <v:shape style="position:absolute;left:8260;top:1643;width:10;height:20" coordorigin="8260,1643" coordsize="10,20" path="m8260,1662l8269,1662,8269,1643,8260,1643,8260,1662xe" filled="true" fillcolor="#000000" stroked="false">
                <v:path arrowok="t"/>
                <v:fill type="solid"/>
              </v:shape>
            </v:group>
            <v:group style="position:absolute;left:8260;top:1662;width:10;height:20" coordorigin="8260,1662" coordsize="10,20">
              <v:shape style="position:absolute;left:8260;top:1662;width:10;height:20" coordorigin="8260,1662" coordsize="10,20" path="m8260,1681l8269,1681,8269,1662,8260,1662,8260,1681xe" filled="true" fillcolor="#000000" stroked="false">
                <v:path arrowok="t"/>
                <v:fill type="solid"/>
              </v:shape>
            </v:group>
            <v:group style="position:absolute;left:8260;top:1681;width:10;height:20" coordorigin="8260,1681" coordsize="10,20">
              <v:shape style="position:absolute;left:8260;top:1681;width:10;height:20" coordorigin="8260,1681" coordsize="10,20" path="m8260,1700l8269,1700,8269,1681,8260,1681,8260,1700xe" filled="true" fillcolor="#000000" stroked="false">
                <v:path arrowok="t"/>
                <v:fill type="solid"/>
              </v:shape>
            </v:group>
            <v:group style="position:absolute;left:8260;top:1700;width:10;height:20" coordorigin="8260,1700" coordsize="10,20">
              <v:shape style="position:absolute;left:8260;top:1700;width:10;height:20" coordorigin="8260,1700" coordsize="10,20" path="m8260,1719l8269,1719,8269,1700,8260,1700,8260,1719xe" filled="true" fillcolor="#000000" stroked="false">
                <v:path arrowok="t"/>
                <v:fill type="solid"/>
              </v:shape>
            </v:group>
            <v:group style="position:absolute;left:8260;top:1719;width:10;height:20" coordorigin="8260,1719" coordsize="10,20">
              <v:shape style="position:absolute;left:8260;top:1719;width:10;height:20" coordorigin="8260,1719" coordsize="10,20" path="m8260,1739l8269,1739,8269,1719,8260,1719,8260,1739xe" filled="true" fillcolor="#000000" stroked="false">
                <v:path arrowok="t"/>
                <v:fill type="solid"/>
              </v:shape>
            </v:group>
            <v:group style="position:absolute;left:8260;top:1739;width:10;height:20" coordorigin="8260,1739" coordsize="10,20">
              <v:shape style="position:absolute;left:8260;top:1739;width:10;height:20" coordorigin="8260,1739" coordsize="10,20" path="m8260,1758l8269,1758,8269,1739,8260,1739,8260,1758xe" filled="true" fillcolor="#000000" stroked="false">
                <v:path arrowok="t"/>
                <v:fill type="solid"/>
              </v:shape>
            </v:group>
            <v:group style="position:absolute;left:8260;top:1758;width:10;height:20" coordorigin="8260,1758" coordsize="10,20">
              <v:shape style="position:absolute;left:8260;top:1758;width:10;height:20" coordorigin="8260,1758" coordsize="10,20" path="m8260,1777l8269,1777,8269,1758,8260,1758,8260,1777xe" filled="true" fillcolor="#000000" stroked="false">
                <v:path arrowok="t"/>
                <v:fill type="solid"/>
              </v:shape>
            </v:group>
            <v:group style="position:absolute;left:8260;top:1777;width:10;height:20" coordorigin="8260,1777" coordsize="10,20">
              <v:shape style="position:absolute;left:8260;top:1777;width:10;height:20" coordorigin="8260,1777" coordsize="10,20" path="m8260,1796l8269,1796,8269,1777,8260,1777,8260,1796xe" filled="true" fillcolor="#000000" stroked="false">
                <v:path arrowok="t"/>
                <v:fill type="solid"/>
              </v:shape>
            </v:group>
            <v:group style="position:absolute;left:8260;top:1796;width:10;height:20" coordorigin="8260,1796" coordsize="10,20">
              <v:shape style="position:absolute;left:8260;top:1796;width:10;height:20" coordorigin="8260,1796" coordsize="10,20" path="m8260,1815l8269,1815,8269,1796,8260,1796,8260,1815xe" filled="true" fillcolor="#000000" stroked="false">
                <v:path arrowok="t"/>
                <v:fill type="solid"/>
              </v:shape>
            </v:group>
            <v:group style="position:absolute;left:8260;top:1815;width:10;height:20" coordorigin="8260,1815" coordsize="10,20">
              <v:shape style="position:absolute;left:8260;top:1815;width:10;height:20" coordorigin="8260,1815" coordsize="10,20" path="m8260,1835l8269,1835,8269,1815,8260,1815,8260,1835xe" filled="true" fillcolor="#000000" stroked="false">
                <v:path arrowok="t"/>
                <v:fill type="solid"/>
              </v:shape>
            </v:group>
            <v:group style="position:absolute;left:8260;top:1835;width:10;height:20" coordorigin="8260,1835" coordsize="10,20">
              <v:shape style="position:absolute;left:8260;top:1835;width:10;height:20" coordorigin="8260,1835" coordsize="10,20" path="m8260,1854l8269,1854,8269,1835,8260,1835,8260,1854xe" filled="true" fillcolor="#000000" stroked="false">
                <v:path arrowok="t"/>
                <v:fill type="solid"/>
              </v:shape>
            </v:group>
            <v:group style="position:absolute;left:8260;top:1854;width:10;height:20" coordorigin="8260,1854" coordsize="10,20">
              <v:shape style="position:absolute;left:8260;top:1854;width:10;height:20" coordorigin="8260,1854" coordsize="10,20" path="m8260,1873l8269,1873,8269,1854,8260,1854,8260,1873xe" filled="true" fillcolor="#000000" stroked="false">
                <v:path arrowok="t"/>
                <v:fill type="solid"/>
              </v:shape>
            </v:group>
            <v:group style="position:absolute;left:8260;top:1873;width:10;height:20" coordorigin="8260,1873" coordsize="10,20">
              <v:shape style="position:absolute;left:8260;top:1873;width:10;height:20" coordorigin="8260,1873" coordsize="10,20" path="m8260,1892l8269,1892,8269,1873,8260,1873,8260,1892xe" filled="true" fillcolor="#000000" stroked="false">
                <v:path arrowok="t"/>
                <v:fill type="solid"/>
              </v:shape>
            </v:group>
            <v:group style="position:absolute;left:8260;top:1892;width:10;height:20" coordorigin="8260,1892" coordsize="10,20">
              <v:shape style="position:absolute;left:8260;top:1892;width:10;height:20" coordorigin="8260,1892" coordsize="10,20" path="m8260,1911l8269,1911,8269,1892,8260,1892,8260,1911xe" filled="true" fillcolor="#000000" stroked="false">
                <v:path arrowok="t"/>
                <v:fill type="solid"/>
              </v:shape>
            </v:group>
            <v:group style="position:absolute;left:8260;top:1911;width:10;height:20" coordorigin="8260,1911" coordsize="10,20">
              <v:shape style="position:absolute;left:8260;top:1911;width:10;height:20" coordorigin="8260,1911" coordsize="10,20" path="m8260,1931l8269,1931,8269,1911,8260,1911,8260,1931xe" filled="true" fillcolor="#000000" stroked="false">
                <v:path arrowok="t"/>
                <v:fill type="solid"/>
              </v:shape>
            </v:group>
            <v:group style="position:absolute;left:8260;top:1931;width:10;height:20" coordorigin="8260,1931" coordsize="10,20">
              <v:shape style="position:absolute;left:8260;top:1931;width:10;height:20" coordorigin="8260,1931" coordsize="10,20" path="m8260,1950l8269,1950,8269,1931,8260,1931,8260,1950xe" filled="true" fillcolor="#000000" stroked="false">
                <v:path arrowok="t"/>
                <v:fill type="solid"/>
              </v:shape>
            </v:group>
            <v:group style="position:absolute;left:8260;top:1950;width:10;height:20" coordorigin="8260,1950" coordsize="10,20">
              <v:shape style="position:absolute;left:8260;top:1950;width:10;height:20" coordorigin="8260,1950" coordsize="10,20" path="m8260,1969l8269,1969,8269,1950,8260,1950,8260,1969xe" filled="true" fillcolor="#000000" stroked="false">
                <v:path arrowok="t"/>
                <v:fill type="solid"/>
              </v:shape>
            </v:group>
            <v:group style="position:absolute;left:8260;top:1969;width:10;height:20" coordorigin="8260,1969" coordsize="10,20">
              <v:shape style="position:absolute;left:8260;top:1969;width:10;height:20" coordorigin="8260,1969" coordsize="10,20" path="m8260,1988l8269,1988,8269,1969,8260,1969,8260,1988xe" filled="true" fillcolor="#000000" stroked="false">
                <v:path arrowok="t"/>
                <v:fill type="solid"/>
              </v:shape>
            </v:group>
            <v:group style="position:absolute;left:8260;top:1988;width:10;height:20" coordorigin="8260,1988" coordsize="10,20">
              <v:shape style="position:absolute;left:8260;top:1988;width:10;height:20" coordorigin="8260,1988" coordsize="10,20" path="m8260,2007l8269,2007,8269,1988,8260,1988,8260,2007xe" filled="true" fillcolor="#000000" stroked="false">
                <v:path arrowok="t"/>
                <v:fill type="solid"/>
              </v:shape>
            </v:group>
            <v:group style="position:absolute;left:8260;top:2007;width:10;height:20" coordorigin="8260,2007" coordsize="10,20">
              <v:shape style="position:absolute;left:8260;top:2007;width:10;height:20" coordorigin="8260,2007" coordsize="10,20" path="m8260,2027l8269,2027,8269,2007,8260,2007,8260,2027xe" filled="true" fillcolor="#000000" stroked="false">
                <v:path arrowok="t"/>
                <v:fill type="solid"/>
              </v:shape>
            </v:group>
            <v:group style="position:absolute;left:8260;top:2027;width:10;height:20" coordorigin="8260,2027" coordsize="10,20">
              <v:shape style="position:absolute;left:8260;top:2027;width:10;height:20" coordorigin="8260,2027" coordsize="10,20" path="m8260,2046l8269,2046,8269,2027,8260,2027,8260,2046xe" filled="true" fillcolor="#000000" stroked="false">
                <v:path arrowok="t"/>
                <v:fill type="solid"/>
              </v:shape>
            </v:group>
            <v:group style="position:absolute;left:8260;top:2046;width:10;height:20" coordorigin="8260,2046" coordsize="10,20">
              <v:shape style="position:absolute;left:8260;top:2046;width:10;height:20" coordorigin="8260,2046" coordsize="10,20" path="m8260,2065l8269,2065,8269,2046,8260,2046,8260,2065xe" filled="true" fillcolor="#000000" stroked="false">
                <v:path arrowok="t"/>
                <v:fill type="solid"/>
              </v:shape>
            </v:group>
            <v:group style="position:absolute;left:8260;top:2065;width:10;height:20" coordorigin="8260,2065" coordsize="10,20">
              <v:shape style="position:absolute;left:8260;top:2065;width:10;height:20" coordorigin="8260,2065" coordsize="10,20" path="m8260,2084l8269,2084,8269,2065,8260,2065,8260,2084xe" filled="true" fillcolor="#000000" stroked="false">
                <v:path arrowok="t"/>
                <v:fill type="solid"/>
              </v:shape>
            </v:group>
            <v:group style="position:absolute;left:8260;top:2084;width:10;height:20" coordorigin="8260,2084" coordsize="10,20">
              <v:shape style="position:absolute;left:8260;top:2084;width:10;height:20" coordorigin="8260,2084" coordsize="10,20" path="m8260,2103l8269,2103,8269,2084,8260,2084,8260,2103xe" filled="true" fillcolor="#000000" stroked="false">
                <v:path arrowok="t"/>
                <v:fill type="solid"/>
              </v:shape>
            </v:group>
            <v:group style="position:absolute;left:8260;top:2103;width:10;height:20" coordorigin="8260,2103" coordsize="10,20">
              <v:shape style="position:absolute;left:8260;top:2103;width:10;height:20" coordorigin="8260,2103" coordsize="10,20" path="m8260,2123l8269,2123,8269,2103,8260,2103,8260,2123xe" filled="true" fillcolor="#000000" stroked="false">
                <v:path arrowok="t"/>
                <v:fill type="solid"/>
              </v:shape>
            </v:group>
            <v:group style="position:absolute;left:8260;top:2123;width:10;height:20" coordorigin="8260,2123" coordsize="10,20">
              <v:shape style="position:absolute;left:8260;top:2123;width:10;height:20" coordorigin="8260,2123" coordsize="10,20" path="m8260,2142l8269,2142,8269,2123,8260,2123,8260,2142xe" filled="true" fillcolor="#000000" stroked="false">
                <v:path arrowok="t"/>
                <v:fill type="solid"/>
              </v:shape>
            </v:group>
            <v:group style="position:absolute;left:8260;top:2142;width:10;height:20" coordorigin="8260,2142" coordsize="10,20">
              <v:shape style="position:absolute;left:8260;top:2142;width:10;height:20" coordorigin="8260,2142" coordsize="10,20" path="m8260,2161l8269,2161,8269,2142,8260,2142,8260,2161xe" filled="true" fillcolor="#000000" stroked="false">
                <v:path arrowok="t"/>
                <v:fill type="solid"/>
              </v:shape>
            </v:group>
            <v:group style="position:absolute;left:8260;top:2161;width:10;height:20" coordorigin="8260,2161" coordsize="10,20">
              <v:shape style="position:absolute;left:8260;top:2161;width:10;height:20" coordorigin="8260,2161" coordsize="10,20" path="m8260,2180l8269,2180,8269,2161,8260,2161,8260,2180xe" filled="true" fillcolor="#000000" stroked="false">
                <v:path arrowok="t"/>
                <v:fill type="solid"/>
              </v:shape>
            </v:group>
            <v:group style="position:absolute;left:8260;top:2180;width:10;height:20" coordorigin="8260,2180" coordsize="10,20">
              <v:shape style="position:absolute;left:8260;top:2180;width:10;height:20" coordorigin="8260,2180" coordsize="10,20" path="m8260,2199l8269,2199,8269,2180,8260,2180,8260,2199xe" filled="true" fillcolor="#000000" stroked="false">
                <v:path arrowok="t"/>
                <v:fill type="solid"/>
              </v:shape>
            </v:group>
            <v:group style="position:absolute;left:8260;top:2199;width:10;height:20" coordorigin="8260,2199" coordsize="10,20">
              <v:shape style="position:absolute;left:8260;top:2199;width:10;height:20" coordorigin="8260,2199" coordsize="10,20" path="m8260,2219l8269,2219,8269,2199,8260,2199,8260,2219xe" filled="true" fillcolor="#000000" stroked="false">
                <v:path arrowok="t"/>
                <v:fill type="solid"/>
              </v:shape>
            </v:group>
            <v:group style="position:absolute;left:8260;top:2219;width:10;height:20" coordorigin="8260,2219" coordsize="10,20">
              <v:shape style="position:absolute;left:8260;top:2219;width:10;height:20" coordorigin="8260,2219" coordsize="10,20" path="m8260,2238l8269,2238,8269,2219,8260,2219,8260,2238xe" filled="true" fillcolor="#000000" stroked="false">
                <v:path arrowok="t"/>
                <v:fill type="solid"/>
              </v:shape>
            </v:group>
            <v:group style="position:absolute;left:8260;top:2238;width:10;height:20" coordorigin="8260,2238" coordsize="10,20">
              <v:shape style="position:absolute;left:8260;top:2238;width:10;height:20" coordorigin="8260,2238" coordsize="10,20" path="m8260,2257l8269,2257,8269,2238,8260,2238,8260,2257xe" filled="true" fillcolor="#000000" stroked="false">
                <v:path arrowok="t"/>
                <v:fill type="solid"/>
              </v:shape>
            </v:group>
            <v:group style="position:absolute;left:8260;top:2257;width:10;height:20" coordorigin="8260,2257" coordsize="10,20">
              <v:shape style="position:absolute;left:8260;top:2257;width:10;height:20" coordorigin="8260,2257" coordsize="10,20" path="m8260,2276l8269,2276,8269,2257,8260,2257,8260,2276xe" filled="true" fillcolor="#000000" stroked="false">
                <v:path arrowok="t"/>
                <v:fill type="solid"/>
              </v:shape>
            </v:group>
            <v:group style="position:absolute;left:8260;top:2276;width:10;height:20" coordorigin="8260,2276" coordsize="10,20">
              <v:shape style="position:absolute;left:8260;top:2276;width:10;height:20" coordorigin="8260,2276" coordsize="10,20" path="m8260,2295l8269,2295,8269,2276,8260,2276,8260,2295xe" filled="true" fillcolor="#000000" stroked="false">
                <v:path arrowok="t"/>
                <v:fill type="solid"/>
              </v:shape>
            </v:group>
            <v:group style="position:absolute;left:8260;top:2295;width:10;height:20" coordorigin="8260,2295" coordsize="10,20">
              <v:shape style="position:absolute;left:8260;top:2295;width:10;height:20" coordorigin="8260,2295" coordsize="10,20" path="m8260,2315l8269,2315,8269,2295,8260,2295,8260,2315xe" filled="true" fillcolor="#000000" stroked="false">
                <v:path arrowok="t"/>
                <v:fill type="solid"/>
              </v:shape>
            </v:group>
            <v:group style="position:absolute;left:8260;top:2315;width:10;height:20" coordorigin="8260,2315" coordsize="10,20">
              <v:shape style="position:absolute;left:8260;top:2315;width:10;height:20" coordorigin="8260,2315" coordsize="10,20" path="m8260,2334l8269,2334,8269,2315,8260,2315,8260,2334xe" filled="true" fillcolor="#000000" stroked="false">
                <v:path arrowok="t"/>
                <v:fill type="solid"/>
              </v:shape>
            </v:group>
            <v:group style="position:absolute;left:8260;top:2334;width:10;height:20" coordorigin="8260,2334" coordsize="10,20">
              <v:shape style="position:absolute;left:8260;top:2334;width:10;height:20" coordorigin="8260,2334" coordsize="10,20" path="m8260,2353l8269,2353,8269,2334,8260,2334,8260,2353xe" filled="true" fillcolor="#000000" stroked="false">
                <v:path arrowok="t"/>
                <v:fill type="solid"/>
              </v:shape>
            </v:group>
            <v:group style="position:absolute;left:8260;top:2353;width:10;height:20" coordorigin="8260,2353" coordsize="10,20">
              <v:shape style="position:absolute;left:8260;top:2353;width:10;height:20" coordorigin="8260,2353" coordsize="10,20" path="m8260,2372l8269,2372,8269,2353,8260,2353,8260,2372xe" filled="true" fillcolor="#000000" stroked="false">
                <v:path arrowok="t"/>
                <v:fill type="solid"/>
              </v:shape>
            </v:group>
            <v:group style="position:absolute;left:8260;top:2372;width:10;height:20" coordorigin="8260,2372" coordsize="10,20">
              <v:shape style="position:absolute;left:8260;top:2372;width:10;height:20" coordorigin="8260,2372" coordsize="10,20" path="m8260,2391l8269,2391,8269,2372,8260,2372,8260,2391xe" filled="true" fillcolor="#000000" stroked="false">
                <v:path arrowok="t"/>
                <v:fill type="solid"/>
              </v:shape>
            </v:group>
            <v:group style="position:absolute;left:8260;top:2391;width:10;height:20" coordorigin="8260,2391" coordsize="10,20">
              <v:shape style="position:absolute;left:8260;top:2391;width:10;height:20" coordorigin="8260,2391" coordsize="10,20" path="m8260,2411l8269,2411,8269,2391,8260,2391,8260,2411xe" filled="true" fillcolor="#000000" stroked="false">
                <v:path arrowok="t"/>
                <v:fill type="solid"/>
              </v:shape>
            </v:group>
            <v:group style="position:absolute;left:8260;top:2411;width:10;height:20" coordorigin="8260,2411" coordsize="10,20">
              <v:shape style="position:absolute;left:8260;top:2411;width:10;height:20" coordorigin="8260,2411" coordsize="10,20" path="m8260,2430l8269,2430,8269,2411,8260,2411,8260,2430xe" filled="true" fillcolor="#000000" stroked="false">
                <v:path arrowok="t"/>
                <v:fill type="solid"/>
              </v:shape>
            </v:group>
            <v:group style="position:absolute;left:8260;top:2430;width:10;height:20" coordorigin="8260,2430" coordsize="10,20">
              <v:shape style="position:absolute;left:8260;top:2430;width:10;height:20" coordorigin="8260,2430" coordsize="10,20" path="m8260,2449l8269,2449,8269,2430,8260,2430,8260,2449xe" filled="true" fillcolor="#000000" stroked="false">
                <v:path arrowok="t"/>
                <v:fill type="solid"/>
              </v:shape>
            </v:group>
            <v:group style="position:absolute;left:8260;top:2449;width:10;height:20" coordorigin="8260,2449" coordsize="10,20">
              <v:shape style="position:absolute;left:8260;top:2449;width:10;height:20" coordorigin="8260,2449" coordsize="10,20" path="m8260,2468l8269,2468,8269,2449,8260,2449,8260,2468xe" filled="true" fillcolor="#000000" stroked="false">
                <v:path arrowok="t"/>
                <v:fill type="solid"/>
              </v:shape>
            </v:group>
            <v:group style="position:absolute;left:8260;top:2468;width:10;height:20" coordorigin="8260,2468" coordsize="10,20">
              <v:shape style="position:absolute;left:8260;top:2468;width:10;height:20" coordorigin="8260,2468" coordsize="10,20" path="m8260,2487l8269,2487,8269,2468,8260,2468,8260,2487xe" filled="true" fillcolor="#000000" stroked="false">
                <v:path arrowok="t"/>
                <v:fill type="solid"/>
              </v:shape>
            </v:group>
            <v:group style="position:absolute;left:8260;top:2487;width:10;height:20" coordorigin="8260,2487" coordsize="10,20">
              <v:shape style="position:absolute;left:8260;top:2487;width:10;height:20" coordorigin="8260,2487" coordsize="10,20" path="m8260,2507l8269,2507,8269,2487,8260,2487,8260,2507xe" filled="true" fillcolor="#000000" stroked="false">
                <v:path arrowok="t"/>
                <v:fill type="solid"/>
              </v:shape>
            </v:group>
            <v:group style="position:absolute;left:8260;top:2507;width:10;height:20" coordorigin="8260,2507" coordsize="10,20">
              <v:shape style="position:absolute;left:8260;top:2507;width:10;height:20" coordorigin="8260,2507" coordsize="10,20" path="m8260,2526l8269,2526,8269,2507,8260,2507,8260,2526xe" filled="true" fillcolor="#000000" stroked="false">
                <v:path arrowok="t"/>
                <v:fill type="solid"/>
              </v:shape>
            </v:group>
            <v:group style="position:absolute;left:8260;top:2526;width:10;height:20" coordorigin="8260,2526" coordsize="10,20">
              <v:shape style="position:absolute;left:8260;top:2526;width:10;height:20" coordorigin="8260,2526" coordsize="10,20" path="m8260,2545l8269,2545,8269,2526,8260,2526,8260,2545xe" filled="true" fillcolor="#000000" stroked="false">
                <v:path arrowok="t"/>
                <v:fill type="solid"/>
              </v:shape>
            </v:group>
            <v:group style="position:absolute;left:8260;top:2545;width:10;height:20" coordorigin="8260,2545" coordsize="10,20">
              <v:shape style="position:absolute;left:8260;top:2545;width:10;height:20" coordorigin="8260,2545" coordsize="10,20" path="m8260,2564l8269,2564,8269,2545,8260,2545,8260,2564xe" filled="true" fillcolor="#000000" stroked="false">
                <v:path arrowok="t"/>
                <v:fill type="solid"/>
              </v:shape>
            </v:group>
            <v:group style="position:absolute;left:8260;top:2564;width:10;height:20" coordorigin="8260,2564" coordsize="10,20">
              <v:shape style="position:absolute;left:8260;top:2564;width:10;height:20" coordorigin="8260,2564" coordsize="10,20" path="m8260,2583l8269,2583,8269,2564,8260,2564,8260,2583xe" filled="true" fillcolor="#000000" stroked="false">
                <v:path arrowok="t"/>
                <v:fill type="solid"/>
              </v:shape>
            </v:group>
            <v:group style="position:absolute;left:8260;top:2583;width:10;height:20" coordorigin="8260,2583" coordsize="10,20">
              <v:shape style="position:absolute;left:8260;top:2583;width:10;height:20" coordorigin="8260,2583" coordsize="10,20" path="m8260,2603l8269,2603,8269,2583,8260,2583,8260,2603xe" filled="true" fillcolor="#000000" stroked="false">
                <v:path arrowok="t"/>
                <v:fill type="solid"/>
              </v:shape>
            </v:group>
            <v:group style="position:absolute;left:9109;top:1277;width:10;height:20" coordorigin="9109,1277" coordsize="10,20">
              <v:shape style="position:absolute;left:9109;top:1277;width:10;height:20" coordorigin="9109,1277" coordsize="10,20" path="m9109,1296l9119,1296,9119,1277,9109,1277,9109,1296xe" filled="true" fillcolor="#000000" stroked="false">
                <v:path arrowok="t"/>
                <v:fill type="solid"/>
              </v:shape>
            </v:group>
            <v:group style="position:absolute;left:9109;top:1296;width:10;height:20" coordorigin="9109,1296" coordsize="10,20">
              <v:shape style="position:absolute;left:9109;top:1296;width:10;height:20" coordorigin="9109,1296" coordsize="10,20" path="m9109,1316l9119,1316,9119,1296,9109,1296,9109,1316xe" filled="true" fillcolor="#000000" stroked="false">
                <v:path arrowok="t"/>
                <v:fill type="solid"/>
              </v:shape>
            </v:group>
            <v:group style="position:absolute;left:9109;top:1316;width:10;height:20" coordorigin="9109,1316" coordsize="10,20">
              <v:shape style="position:absolute;left:9109;top:1316;width:10;height:20" coordorigin="9109,1316" coordsize="10,20" path="m9109,1335l9119,1335,9119,1316,9109,1316,9109,1335xe" filled="true" fillcolor="#000000" stroked="false">
                <v:path arrowok="t"/>
                <v:fill type="solid"/>
              </v:shape>
            </v:group>
            <v:group style="position:absolute;left:9109;top:1335;width:10;height:20" coordorigin="9109,1335" coordsize="10,20">
              <v:shape style="position:absolute;left:9109;top:1335;width:10;height:20" coordorigin="9109,1335" coordsize="10,20" path="m9109,1354l9119,1354,9119,1335,9109,1335,9109,1354xe" filled="true" fillcolor="#000000" stroked="false">
                <v:path arrowok="t"/>
                <v:fill type="solid"/>
              </v:shape>
            </v:group>
            <v:group style="position:absolute;left:9109;top:1354;width:10;height:20" coordorigin="9109,1354" coordsize="10,20">
              <v:shape style="position:absolute;left:9109;top:1354;width:10;height:20" coordorigin="9109,1354" coordsize="10,20" path="m9109,1373l9119,1373,9119,1354,9109,1354,9109,1373xe" filled="true" fillcolor="#000000" stroked="false">
                <v:path arrowok="t"/>
                <v:fill type="solid"/>
              </v:shape>
            </v:group>
            <v:group style="position:absolute;left:9109;top:1373;width:10;height:20" coordorigin="9109,1373" coordsize="10,20">
              <v:shape style="position:absolute;left:9109;top:1373;width:10;height:20" coordorigin="9109,1373" coordsize="10,20" path="m9109,1392l9119,1392,9119,1373,9109,1373,9109,1392xe" filled="true" fillcolor="#000000" stroked="false">
                <v:path arrowok="t"/>
                <v:fill type="solid"/>
              </v:shape>
            </v:group>
            <v:group style="position:absolute;left:9109;top:1392;width:10;height:20" coordorigin="9109,1392" coordsize="10,20">
              <v:shape style="position:absolute;left:9109;top:1392;width:10;height:20" coordorigin="9109,1392" coordsize="10,20" path="m9109,1412l9119,1412,9119,1392,9109,1392,9109,1412xe" filled="true" fillcolor="#000000" stroked="false">
                <v:path arrowok="t"/>
                <v:fill type="solid"/>
              </v:shape>
            </v:group>
            <v:group style="position:absolute;left:9109;top:1412;width:10;height:20" coordorigin="9109,1412" coordsize="10,20">
              <v:shape style="position:absolute;left:9109;top:1412;width:10;height:20" coordorigin="9109,1412" coordsize="10,20" path="m9109,1431l9119,1431,9119,1412,9109,1412,9109,1431xe" filled="true" fillcolor="#000000" stroked="false">
                <v:path arrowok="t"/>
                <v:fill type="solid"/>
              </v:shape>
            </v:group>
            <v:group style="position:absolute;left:9109;top:1431;width:10;height:20" coordorigin="9109,1431" coordsize="10,20">
              <v:shape style="position:absolute;left:9109;top:1431;width:10;height:20" coordorigin="9109,1431" coordsize="10,20" path="m9109,1450l9119,1450,9119,1431,9109,1431,9109,1450xe" filled="true" fillcolor="#000000" stroked="false">
                <v:path arrowok="t"/>
                <v:fill type="solid"/>
              </v:shape>
            </v:group>
            <v:group style="position:absolute;left:9109;top:1450;width:10;height:20" coordorigin="9109,1450" coordsize="10,20">
              <v:shape style="position:absolute;left:9109;top:1450;width:10;height:20" coordorigin="9109,1450" coordsize="10,20" path="m9109,1469l9119,1469,9119,1450,9109,1450,9109,1469xe" filled="true" fillcolor="#000000" stroked="false">
                <v:path arrowok="t"/>
                <v:fill type="solid"/>
              </v:shape>
            </v:group>
            <v:group style="position:absolute;left:9109;top:1469;width:10;height:20" coordorigin="9109,1469" coordsize="10,20">
              <v:shape style="position:absolute;left:9109;top:1469;width:10;height:20" coordorigin="9109,1469" coordsize="10,20" path="m9109,1489l9119,1489,9119,1469,9109,1469,9109,1489xe" filled="true" fillcolor="#000000" stroked="false">
                <v:path arrowok="t"/>
                <v:fill type="solid"/>
              </v:shape>
            </v:group>
            <v:group style="position:absolute;left:9109;top:1489;width:10;height:20" coordorigin="9109,1489" coordsize="10,20">
              <v:shape style="position:absolute;left:9109;top:1489;width:10;height:20" coordorigin="9109,1489" coordsize="10,20" path="m9109,1508l9119,1508,9119,1489,9109,1489,9109,1508xe" filled="true" fillcolor="#000000" stroked="false">
                <v:path arrowok="t"/>
                <v:fill type="solid"/>
              </v:shape>
            </v:group>
            <v:group style="position:absolute;left:9109;top:1508;width:10;height:20" coordorigin="9109,1508" coordsize="10,20">
              <v:shape style="position:absolute;left:9109;top:1508;width:10;height:20" coordorigin="9109,1508" coordsize="10,20" path="m9109,1527l9119,1527,9119,1508,9109,1508,9109,1527xe" filled="true" fillcolor="#000000" stroked="false">
                <v:path arrowok="t"/>
                <v:fill type="solid"/>
              </v:shape>
            </v:group>
            <v:group style="position:absolute;left:9109;top:1527;width:10;height:20" coordorigin="9109,1527" coordsize="10,20">
              <v:shape style="position:absolute;left:9109;top:1527;width:10;height:20" coordorigin="9109,1527" coordsize="10,20" path="m9109,1547l9119,1547,9119,1527,9109,1527,9109,1547xe" filled="true" fillcolor="#000000" stroked="false">
                <v:path arrowok="t"/>
                <v:fill type="solid"/>
              </v:shape>
            </v:group>
            <v:group style="position:absolute;left:9109;top:1547;width:10;height:20" coordorigin="9109,1547" coordsize="10,20">
              <v:shape style="position:absolute;left:9109;top:1547;width:10;height:20" coordorigin="9109,1547" coordsize="10,20" path="m9109,1566l9119,1566,9119,1547,9109,1547,9109,1566xe" filled="true" fillcolor="#000000" stroked="false">
                <v:path arrowok="t"/>
                <v:fill type="solid"/>
              </v:shape>
            </v:group>
            <v:group style="position:absolute;left:9109;top:1566;width:10;height:20" coordorigin="9109,1566" coordsize="10,20">
              <v:shape style="position:absolute;left:9109;top:1566;width:10;height:20" coordorigin="9109,1566" coordsize="10,20" path="m9109,1585l9119,1585,9119,1566,9109,1566,9109,1585xe" filled="true" fillcolor="#000000" stroked="false">
                <v:path arrowok="t"/>
                <v:fill type="solid"/>
              </v:shape>
            </v:group>
            <v:group style="position:absolute;left:9109;top:1585;width:10;height:20" coordorigin="9109,1585" coordsize="10,20">
              <v:shape style="position:absolute;left:9109;top:1585;width:10;height:20" coordorigin="9109,1585" coordsize="10,20" path="m9109,1604l9119,1604,9119,1585,9109,1585,9109,1604xe" filled="true" fillcolor="#000000" stroked="false">
                <v:path arrowok="t"/>
                <v:fill type="solid"/>
              </v:shape>
            </v:group>
            <v:group style="position:absolute;left:9109;top:1604;width:10;height:20" coordorigin="9109,1604" coordsize="10,20">
              <v:shape style="position:absolute;left:9109;top:1604;width:10;height:20" coordorigin="9109,1604" coordsize="10,20" path="m9109,1623l9119,1623,9119,1604,9109,1604,9109,1623xe" filled="true" fillcolor="#000000" stroked="false">
                <v:path arrowok="t"/>
                <v:fill type="solid"/>
              </v:shape>
            </v:group>
            <v:group style="position:absolute;left:9109;top:1623;width:10;height:20" coordorigin="9109,1623" coordsize="10,20">
              <v:shape style="position:absolute;left:9109;top:1623;width:10;height:20" coordorigin="9109,1623" coordsize="10,20" path="m9109,1643l9119,1643,9119,1623,9109,1623,9109,1643xe" filled="true" fillcolor="#000000" stroked="false">
                <v:path arrowok="t"/>
                <v:fill type="solid"/>
              </v:shape>
            </v:group>
            <v:group style="position:absolute;left:9109;top:1643;width:10;height:20" coordorigin="9109,1643" coordsize="10,20">
              <v:shape style="position:absolute;left:9109;top:1643;width:10;height:20" coordorigin="9109,1643" coordsize="10,20" path="m9109,1662l9119,1662,9119,1643,9109,1643,9109,1662xe" filled="true" fillcolor="#000000" stroked="false">
                <v:path arrowok="t"/>
                <v:fill type="solid"/>
              </v:shape>
            </v:group>
            <v:group style="position:absolute;left:9109;top:1662;width:10;height:20" coordorigin="9109,1662" coordsize="10,20">
              <v:shape style="position:absolute;left:9109;top:1662;width:10;height:20" coordorigin="9109,1662" coordsize="10,20" path="m9109,1681l9119,1681,9119,1662,9109,1662,9109,1681xe" filled="true" fillcolor="#000000" stroked="false">
                <v:path arrowok="t"/>
                <v:fill type="solid"/>
              </v:shape>
            </v:group>
            <v:group style="position:absolute;left:9109;top:1681;width:10;height:20" coordorigin="9109,1681" coordsize="10,20">
              <v:shape style="position:absolute;left:9109;top:1681;width:10;height:20" coordorigin="9109,1681" coordsize="10,20" path="m9109,1700l9119,1700,9119,1681,9109,1681,9109,1700xe" filled="true" fillcolor="#000000" stroked="false">
                <v:path arrowok="t"/>
                <v:fill type="solid"/>
              </v:shape>
            </v:group>
            <v:group style="position:absolute;left:9109;top:1700;width:10;height:20" coordorigin="9109,1700" coordsize="10,20">
              <v:shape style="position:absolute;left:9109;top:1700;width:10;height:20" coordorigin="9109,1700" coordsize="10,20" path="m9109,1719l9119,1719,9119,1700,9109,1700,9109,1719xe" filled="true" fillcolor="#000000" stroked="false">
                <v:path arrowok="t"/>
                <v:fill type="solid"/>
              </v:shape>
            </v:group>
            <v:group style="position:absolute;left:9109;top:1719;width:10;height:20" coordorigin="9109,1719" coordsize="10,20">
              <v:shape style="position:absolute;left:9109;top:1719;width:10;height:20" coordorigin="9109,1719" coordsize="10,20" path="m9109,1739l9119,1739,9119,1719,9109,1719,9109,1739xe" filled="true" fillcolor="#000000" stroked="false">
                <v:path arrowok="t"/>
                <v:fill type="solid"/>
              </v:shape>
            </v:group>
            <v:group style="position:absolute;left:9109;top:1739;width:10;height:20" coordorigin="9109,1739" coordsize="10,20">
              <v:shape style="position:absolute;left:9109;top:1739;width:10;height:20" coordorigin="9109,1739" coordsize="10,20" path="m9109,1758l9119,1758,9119,1739,9109,1739,9109,1758xe" filled="true" fillcolor="#000000" stroked="false">
                <v:path arrowok="t"/>
                <v:fill type="solid"/>
              </v:shape>
            </v:group>
            <v:group style="position:absolute;left:9109;top:1758;width:10;height:20" coordorigin="9109,1758" coordsize="10,20">
              <v:shape style="position:absolute;left:9109;top:1758;width:10;height:20" coordorigin="9109,1758" coordsize="10,20" path="m9109,1777l9119,1777,9119,1758,9109,1758,9109,1777xe" filled="true" fillcolor="#000000" stroked="false">
                <v:path arrowok="t"/>
                <v:fill type="solid"/>
              </v:shape>
            </v:group>
            <v:group style="position:absolute;left:9109;top:1777;width:10;height:20" coordorigin="9109,1777" coordsize="10,20">
              <v:shape style="position:absolute;left:9109;top:1777;width:10;height:20" coordorigin="9109,1777" coordsize="10,20" path="m9109,1796l9119,1796,9119,1777,9109,1777,9109,1796xe" filled="true" fillcolor="#000000" stroked="false">
                <v:path arrowok="t"/>
                <v:fill type="solid"/>
              </v:shape>
            </v:group>
            <v:group style="position:absolute;left:9109;top:1796;width:10;height:20" coordorigin="9109,1796" coordsize="10,20">
              <v:shape style="position:absolute;left:9109;top:1796;width:10;height:20" coordorigin="9109,1796" coordsize="10,20" path="m9109,1815l9119,1815,9119,1796,9109,1796,9109,1815xe" filled="true" fillcolor="#000000" stroked="false">
                <v:path arrowok="t"/>
                <v:fill type="solid"/>
              </v:shape>
            </v:group>
            <v:group style="position:absolute;left:9109;top:1815;width:10;height:20" coordorigin="9109,1815" coordsize="10,20">
              <v:shape style="position:absolute;left:9109;top:1815;width:10;height:20" coordorigin="9109,1815" coordsize="10,20" path="m9109,1835l9119,1835,9119,1815,9109,1815,9109,1835xe" filled="true" fillcolor="#000000" stroked="false">
                <v:path arrowok="t"/>
                <v:fill type="solid"/>
              </v:shape>
            </v:group>
            <v:group style="position:absolute;left:9109;top:1835;width:10;height:20" coordorigin="9109,1835" coordsize="10,20">
              <v:shape style="position:absolute;left:9109;top:1835;width:10;height:20" coordorigin="9109,1835" coordsize="10,20" path="m9109,1854l9119,1854,9119,1835,9109,1835,9109,1854xe" filled="true" fillcolor="#000000" stroked="false">
                <v:path arrowok="t"/>
                <v:fill type="solid"/>
              </v:shape>
            </v:group>
            <v:group style="position:absolute;left:9109;top:1854;width:10;height:20" coordorigin="9109,1854" coordsize="10,20">
              <v:shape style="position:absolute;left:9109;top:1854;width:10;height:20" coordorigin="9109,1854" coordsize="10,20" path="m9109,1873l9119,1873,9119,1854,9109,1854,9109,1873xe" filled="true" fillcolor="#000000" stroked="false">
                <v:path arrowok="t"/>
                <v:fill type="solid"/>
              </v:shape>
            </v:group>
            <v:group style="position:absolute;left:9109;top:1873;width:10;height:20" coordorigin="9109,1873" coordsize="10,20">
              <v:shape style="position:absolute;left:9109;top:1873;width:10;height:20" coordorigin="9109,1873" coordsize="10,20" path="m9109,1892l9119,1892,9119,1873,9109,1873,9109,1892xe" filled="true" fillcolor="#000000" stroked="false">
                <v:path arrowok="t"/>
                <v:fill type="solid"/>
              </v:shape>
            </v:group>
            <v:group style="position:absolute;left:9109;top:1892;width:10;height:20" coordorigin="9109,1892" coordsize="10,20">
              <v:shape style="position:absolute;left:9109;top:1892;width:10;height:20" coordorigin="9109,1892" coordsize="10,20" path="m9109,1911l9119,1911,9119,1892,9109,1892,9109,1911xe" filled="true" fillcolor="#000000" stroked="false">
                <v:path arrowok="t"/>
                <v:fill type="solid"/>
              </v:shape>
            </v:group>
            <v:group style="position:absolute;left:9109;top:1911;width:10;height:20" coordorigin="9109,1911" coordsize="10,20">
              <v:shape style="position:absolute;left:9109;top:1911;width:10;height:20" coordorigin="9109,1911" coordsize="10,20" path="m9109,1931l9119,1931,9119,1911,9109,1911,9109,1931xe" filled="true" fillcolor="#000000" stroked="false">
                <v:path arrowok="t"/>
                <v:fill type="solid"/>
              </v:shape>
            </v:group>
            <v:group style="position:absolute;left:9109;top:1931;width:10;height:20" coordorigin="9109,1931" coordsize="10,20">
              <v:shape style="position:absolute;left:9109;top:1931;width:10;height:20" coordorigin="9109,1931" coordsize="10,20" path="m9109,1950l9119,1950,9119,1931,9109,1931,9109,1950xe" filled="true" fillcolor="#000000" stroked="false">
                <v:path arrowok="t"/>
                <v:fill type="solid"/>
              </v:shape>
            </v:group>
            <v:group style="position:absolute;left:9109;top:1950;width:10;height:20" coordorigin="9109,1950" coordsize="10,20">
              <v:shape style="position:absolute;left:9109;top:1950;width:10;height:20" coordorigin="9109,1950" coordsize="10,20" path="m9109,1969l9119,1969,9119,1950,9109,1950,9109,1969xe" filled="true" fillcolor="#000000" stroked="false">
                <v:path arrowok="t"/>
                <v:fill type="solid"/>
              </v:shape>
            </v:group>
            <v:group style="position:absolute;left:9109;top:1969;width:10;height:20" coordorigin="9109,1969" coordsize="10,20">
              <v:shape style="position:absolute;left:9109;top:1969;width:10;height:20" coordorigin="9109,1969" coordsize="10,20" path="m9109,1988l9119,1988,9119,1969,9109,1969,9109,1988xe" filled="true" fillcolor="#000000" stroked="false">
                <v:path arrowok="t"/>
                <v:fill type="solid"/>
              </v:shape>
            </v:group>
            <v:group style="position:absolute;left:9109;top:1988;width:10;height:20" coordorigin="9109,1988" coordsize="10,20">
              <v:shape style="position:absolute;left:9109;top:1988;width:10;height:20" coordorigin="9109,1988" coordsize="10,20" path="m9109,2007l9119,2007,9119,1988,9109,1988,9109,2007xe" filled="true" fillcolor="#000000" stroked="false">
                <v:path arrowok="t"/>
                <v:fill type="solid"/>
              </v:shape>
            </v:group>
            <v:group style="position:absolute;left:9109;top:2007;width:10;height:20" coordorigin="9109,2007" coordsize="10,20">
              <v:shape style="position:absolute;left:9109;top:2007;width:10;height:20" coordorigin="9109,2007" coordsize="10,20" path="m9109,2027l9119,2027,9119,2007,9109,2007,9109,2027xe" filled="true" fillcolor="#000000" stroked="false">
                <v:path arrowok="t"/>
                <v:fill type="solid"/>
              </v:shape>
            </v:group>
            <v:group style="position:absolute;left:9109;top:2027;width:10;height:20" coordorigin="9109,2027" coordsize="10,20">
              <v:shape style="position:absolute;left:9109;top:2027;width:10;height:20" coordorigin="9109,2027" coordsize="10,20" path="m9109,2046l9119,2046,9119,2027,9109,2027,9109,2046xe" filled="true" fillcolor="#000000" stroked="false">
                <v:path arrowok="t"/>
                <v:fill type="solid"/>
              </v:shape>
            </v:group>
            <v:group style="position:absolute;left:9109;top:2046;width:10;height:20" coordorigin="9109,2046" coordsize="10,20">
              <v:shape style="position:absolute;left:9109;top:2046;width:10;height:20" coordorigin="9109,2046" coordsize="10,20" path="m9109,2065l9119,2065,9119,2046,9109,2046,9109,2065xe" filled="true" fillcolor="#000000" stroked="false">
                <v:path arrowok="t"/>
                <v:fill type="solid"/>
              </v:shape>
            </v:group>
            <v:group style="position:absolute;left:9109;top:2065;width:10;height:20" coordorigin="9109,2065" coordsize="10,20">
              <v:shape style="position:absolute;left:9109;top:2065;width:10;height:20" coordorigin="9109,2065" coordsize="10,20" path="m9109,2084l9119,2084,9119,2065,9109,2065,9109,2084xe" filled="true" fillcolor="#000000" stroked="false">
                <v:path arrowok="t"/>
                <v:fill type="solid"/>
              </v:shape>
            </v:group>
            <v:group style="position:absolute;left:9109;top:2084;width:10;height:20" coordorigin="9109,2084" coordsize="10,20">
              <v:shape style="position:absolute;left:9109;top:2084;width:10;height:20" coordorigin="9109,2084" coordsize="10,20" path="m9109,2103l9119,2103,9119,2084,9109,2084,9109,2103xe" filled="true" fillcolor="#000000" stroked="false">
                <v:path arrowok="t"/>
                <v:fill type="solid"/>
              </v:shape>
            </v:group>
            <v:group style="position:absolute;left:9109;top:2103;width:10;height:20" coordorigin="9109,2103" coordsize="10,20">
              <v:shape style="position:absolute;left:9109;top:2103;width:10;height:20" coordorigin="9109,2103" coordsize="10,20" path="m9109,2123l9119,2123,9119,2103,9109,2103,9109,2123xe" filled="true" fillcolor="#000000" stroked="false">
                <v:path arrowok="t"/>
                <v:fill type="solid"/>
              </v:shape>
            </v:group>
            <v:group style="position:absolute;left:9109;top:2123;width:10;height:20" coordorigin="9109,2123" coordsize="10,20">
              <v:shape style="position:absolute;left:9109;top:2123;width:10;height:20" coordorigin="9109,2123" coordsize="10,20" path="m9109,2142l9119,2142,9119,2123,9109,2123,9109,2142xe" filled="true" fillcolor="#000000" stroked="false">
                <v:path arrowok="t"/>
                <v:fill type="solid"/>
              </v:shape>
            </v:group>
            <v:group style="position:absolute;left:9109;top:2142;width:10;height:20" coordorigin="9109,2142" coordsize="10,20">
              <v:shape style="position:absolute;left:9109;top:2142;width:10;height:20" coordorigin="9109,2142" coordsize="10,20" path="m9109,2161l9119,2161,9119,2142,9109,2142,9109,2161xe" filled="true" fillcolor="#000000" stroked="false">
                <v:path arrowok="t"/>
                <v:fill type="solid"/>
              </v:shape>
            </v:group>
            <v:group style="position:absolute;left:9109;top:2161;width:10;height:20" coordorigin="9109,2161" coordsize="10,20">
              <v:shape style="position:absolute;left:9109;top:2161;width:10;height:20" coordorigin="9109,2161" coordsize="10,20" path="m9109,2180l9119,2180,9119,2161,9109,2161,9109,2180xe" filled="true" fillcolor="#000000" stroked="false">
                <v:path arrowok="t"/>
                <v:fill type="solid"/>
              </v:shape>
            </v:group>
            <v:group style="position:absolute;left:9109;top:2180;width:10;height:20" coordorigin="9109,2180" coordsize="10,20">
              <v:shape style="position:absolute;left:9109;top:2180;width:10;height:20" coordorigin="9109,2180" coordsize="10,20" path="m9109,2199l9119,2199,9119,2180,9109,2180,9109,2199xe" filled="true" fillcolor="#000000" stroked="false">
                <v:path arrowok="t"/>
                <v:fill type="solid"/>
              </v:shape>
            </v:group>
            <v:group style="position:absolute;left:9109;top:2199;width:10;height:20" coordorigin="9109,2199" coordsize="10,20">
              <v:shape style="position:absolute;left:9109;top:2199;width:10;height:20" coordorigin="9109,2199" coordsize="10,20" path="m9109,2219l9119,2219,9119,2199,9109,2199,9109,2219xe" filled="true" fillcolor="#000000" stroked="false">
                <v:path arrowok="t"/>
                <v:fill type="solid"/>
              </v:shape>
            </v:group>
            <v:group style="position:absolute;left:9109;top:2219;width:10;height:20" coordorigin="9109,2219" coordsize="10,20">
              <v:shape style="position:absolute;left:9109;top:2219;width:10;height:20" coordorigin="9109,2219" coordsize="10,20" path="m9109,2238l9119,2238,9119,2219,9109,2219,9109,2238xe" filled="true" fillcolor="#000000" stroked="false">
                <v:path arrowok="t"/>
                <v:fill type="solid"/>
              </v:shape>
            </v:group>
            <v:group style="position:absolute;left:9109;top:2238;width:10;height:20" coordorigin="9109,2238" coordsize="10,20">
              <v:shape style="position:absolute;left:9109;top:2238;width:10;height:20" coordorigin="9109,2238" coordsize="10,20" path="m9109,2257l9119,2257,9119,2238,9109,2238,9109,2257xe" filled="true" fillcolor="#000000" stroked="false">
                <v:path arrowok="t"/>
                <v:fill type="solid"/>
              </v:shape>
            </v:group>
            <v:group style="position:absolute;left:9109;top:2257;width:10;height:20" coordorigin="9109,2257" coordsize="10,20">
              <v:shape style="position:absolute;left:9109;top:2257;width:10;height:20" coordorigin="9109,2257" coordsize="10,20" path="m9109,2276l9119,2276,9119,2257,9109,2257,9109,2276xe" filled="true" fillcolor="#000000" stroked="false">
                <v:path arrowok="t"/>
                <v:fill type="solid"/>
              </v:shape>
            </v:group>
            <v:group style="position:absolute;left:9109;top:2276;width:10;height:20" coordorigin="9109,2276" coordsize="10,20">
              <v:shape style="position:absolute;left:9109;top:2276;width:10;height:20" coordorigin="9109,2276" coordsize="10,20" path="m9109,2295l9119,2295,9119,2276,9109,2276,9109,2295xe" filled="true" fillcolor="#000000" stroked="false">
                <v:path arrowok="t"/>
                <v:fill type="solid"/>
              </v:shape>
            </v:group>
            <v:group style="position:absolute;left:9109;top:2295;width:10;height:20" coordorigin="9109,2295" coordsize="10,20">
              <v:shape style="position:absolute;left:9109;top:2295;width:10;height:20" coordorigin="9109,2295" coordsize="10,20" path="m9109,2315l9119,2315,9119,2295,9109,2295,9109,2315xe" filled="true" fillcolor="#000000" stroked="false">
                <v:path arrowok="t"/>
                <v:fill type="solid"/>
              </v:shape>
            </v:group>
            <v:group style="position:absolute;left:9109;top:2315;width:10;height:20" coordorigin="9109,2315" coordsize="10,20">
              <v:shape style="position:absolute;left:9109;top:2315;width:10;height:20" coordorigin="9109,2315" coordsize="10,20" path="m9109,2334l9119,2334,9119,2315,9109,2315,9109,2334xe" filled="true" fillcolor="#000000" stroked="false">
                <v:path arrowok="t"/>
                <v:fill type="solid"/>
              </v:shape>
            </v:group>
            <v:group style="position:absolute;left:9109;top:2334;width:10;height:20" coordorigin="9109,2334" coordsize="10,20">
              <v:shape style="position:absolute;left:9109;top:2334;width:10;height:20" coordorigin="9109,2334" coordsize="10,20" path="m9109,2353l9119,2353,9119,2334,9109,2334,9109,2353xe" filled="true" fillcolor="#000000" stroked="false">
                <v:path arrowok="t"/>
                <v:fill type="solid"/>
              </v:shape>
            </v:group>
            <v:group style="position:absolute;left:9109;top:2353;width:10;height:20" coordorigin="9109,2353" coordsize="10,20">
              <v:shape style="position:absolute;left:9109;top:2353;width:10;height:20" coordorigin="9109,2353" coordsize="10,20" path="m9109,2372l9119,2372,9119,2353,9109,2353,9109,2372xe" filled="true" fillcolor="#000000" stroked="false">
                <v:path arrowok="t"/>
                <v:fill type="solid"/>
              </v:shape>
            </v:group>
            <v:group style="position:absolute;left:9109;top:2372;width:10;height:20" coordorigin="9109,2372" coordsize="10,20">
              <v:shape style="position:absolute;left:9109;top:2372;width:10;height:20" coordorigin="9109,2372" coordsize="10,20" path="m9109,2391l9119,2391,9119,2372,9109,2372,9109,2391xe" filled="true" fillcolor="#000000" stroked="false">
                <v:path arrowok="t"/>
                <v:fill type="solid"/>
              </v:shape>
            </v:group>
            <v:group style="position:absolute;left:9109;top:2391;width:10;height:20" coordorigin="9109,2391" coordsize="10,20">
              <v:shape style="position:absolute;left:9109;top:2391;width:10;height:20" coordorigin="9109,2391" coordsize="10,20" path="m9109,2411l9119,2411,9119,2391,9109,2391,9109,2411xe" filled="true" fillcolor="#000000" stroked="false">
                <v:path arrowok="t"/>
                <v:fill type="solid"/>
              </v:shape>
            </v:group>
            <v:group style="position:absolute;left:9109;top:2411;width:10;height:20" coordorigin="9109,2411" coordsize="10,20">
              <v:shape style="position:absolute;left:9109;top:2411;width:10;height:20" coordorigin="9109,2411" coordsize="10,20" path="m9109,2430l9119,2430,9119,2411,9109,2411,9109,2430xe" filled="true" fillcolor="#000000" stroked="false">
                <v:path arrowok="t"/>
                <v:fill type="solid"/>
              </v:shape>
            </v:group>
            <v:group style="position:absolute;left:9109;top:2430;width:10;height:20" coordorigin="9109,2430" coordsize="10,20">
              <v:shape style="position:absolute;left:9109;top:2430;width:10;height:20" coordorigin="9109,2430" coordsize="10,20" path="m9109,2449l9119,2449,9119,2430,9109,2430,9109,2449xe" filled="true" fillcolor="#000000" stroked="false">
                <v:path arrowok="t"/>
                <v:fill type="solid"/>
              </v:shape>
            </v:group>
            <v:group style="position:absolute;left:9109;top:2449;width:10;height:20" coordorigin="9109,2449" coordsize="10,20">
              <v:shape style="position:absolute;left:9109;top:2449;width:10;height:20" coordorigin="9109,2449" coordsize="10,20" path="m9109,2468l9119,2468,9119,2449,9109,2449,9109,2468xe" filled="true" fillcolor="#000000" stroked="false">
                <v:path arrowok="t"/>
                <v:fill type="solid"/>
              </v:shape>
            </v:group>
            <v:group style="position:absolute;left:9109;top:2468;width:10;height:20" coordorigin="9109,2468" coordsize="10,20">
              <v:shape style="position:absolute;left:9109;top:2468;width:10;height:20" coordorigin="9109,2468" coordsize="10,20" path="m9109,2487l9119,2487,9119,2468,9109,2468,9109,2487xe" filled="true" fillcolor="#000000" stroked="false">
                <v:path arrowok="t"/>
                <v:fill type="solid"/>
              </v:shape>
            </v:group>
            <v:group style="position:absolute;left:9109;top:2487;width:10;height:20" coordorigin="9109,2487" coordsize="10,20">
              <v:shape style="position:absolute;left:9109;top:2487;width:10;height:20" coordorigin="9109,2487" coordsize="10,20" path="m9109,2507l9119,2507,9119,2487,9109,2487,9109,2507xe" filled="true" fillcolor="#000000" stroked="false">
                <v:path arrowok="t"/>
                <v:fill type="solid"/>
              </v:shape>
            </v:group>
            <v:group style="position:absolute;left:9109;top:2507;width:10;height:20" coordorigin="9109,2507" coordsize="10,20">
              <v:shape style="position:absolute;left:9109;top:2507;width:10;height:20" coordorigin="9109,2507" coordsize="10,20" path="m9109,2526l9119,2526,9119,2507,9109,2507,9109,2526xe" filled="true" fillcolor="#000000" stroked="false">
                <v:path arrowok="t"/>
                <v:fill type="solid"/>
              </v:shape>
            </v:group>
            <v:group style="position:absolute;left:9109;top:2526;width:10;height:20" coordorigin="9109,2526" coordsize="10,20">
              <v:shape style="position:absolute;left:9109;top:2526;width:10;height:20" coordorigin="9109,2526" coordsize="10,20" path="m9109,2545l9119,2545,9119,2526,9109,2526,9109,2545xe" filled="true" fillcolor="#000000" stroked="false">
                <v:path arrowok="t"/>
                <v:fill type="solid"/>
              </v:shape>
            </v:group>
            <v:group style="position:absolute;left:9109;top:2545;width:10;height:20" coordorigin="9109,2545" coordsize="10,20">
              <v:shape style="position:absolute;left:9109;top:2545;width:10;height:20" coordorigin="9109,2545" coordsize="10,20" path="m9109,2564l9119,2564,9119,2545,9109,2545,9109,2564xe" filled="true" fillcolor="#000000" stroked="false">
                <v:path arrowok="t"/>
                <v:fill type="solid"/>
              </v:shape>
            </v:group>
            <v:group style="position:absolute;left:9109;top:2564;width:10;height:20" coordorigin="9109,2564" coordsize="10,20">
              <v:shape style="position:absolute;left:9109;top:2564;width:10;height:20" coordorigin="9109,2564" coordsize="10,20" path="m9109,2583l9119,2583,9119,2564,9109,2564,9109,2583xe" filled="true" fillcolor="#000000" stroked="false">
                <v:path arrowok="t"/>
                <v:fill type="solid"/>
              </v:shape>
            </v:group>
            <v:group style="position:absolute;left:9109;top:2583;width:10;height:20" coordorigin="9109,2583" coordsize="10,20">
              <v:shape style="position:absolute;left:9109;top:2583;width:10;height:20" coordorigin="9109,2583" coordsize="10,20" path="m9109,2603l9119,2603,9119,2583,9109,2583,9109,2603xe" filled="true" fillcolor="#000000" stroked="false">
                <v:path arrowok="t"/>
                <v:fill type="solid"/>
              </v:shape>
              <v:shape style="position:absolute;left:2064;top:2507;width:1169;height:108" type="#_x0000_t75" stroked="false">
                <v:imagedata r:id="rId539" o:title=""/>
              </v:shape>
              <v:shape style="position:absolute;left:3209;top:2603;width:1431;height:12" type="#_x0000_t75" stroked="false">
                <v:imagedata r:id="rId540" o:title=""/>
              </v:shape>
              <v:shape style="position:absolute;left:4626;top:2603;width:463;height:12" type="#_x0000_t75" stroked="false">
                <v:imagedata r:id="rId541" o:title=""/>
              </v:shape>
              <v:shape style="position:absolute;left:5075;top:2603;width:924;height:12" type="#_x0000_t75" stroked="false">
                <v:imagedata r:id="rId542" o:title=""/>
              </v:shape>
              <v:shape style="position:absolute;left:5984;top:2603;width:672;height:12" type="#_x0000_t75" stroked="false">
                <v:imagedata r:id="rId543" o:title=""/>
              </v:shape>
              <v:shape style="position:absolute;left:6642;top:2603;width:996;height:12" type="#_x0000_t75" stroked="false">
                <v:imagedata r:id="rId544" o:title=""/>
              </v:shape>
              <v:shape style="position:absolute;left:7624;top:2603;width:646;height:12" type="#_x0000_t75" stroked="false">
                <v:imagedata r:id="rId545" o:title=""/>
              </v:shape>
              <v:shape style="position:absolute;left:8255;top:2603;width:864;height:12" type="#_x0000_t75" stroked="false">
                <v:imagedata r:id="rId546" o:title=""/>
              </v:shape>
              <v:shape style="position:absolute;left:9105;top:2605;width:737;height:10" type="#_x0000_t75" stroked="false">
                <v:imagedata r:id="rId547" o:title=""/>
              </v:shape>
            </v:group>
            <v:group style="position:absolute;left:3214;top:2615;width:10;height:20" coordorigin="3214,2615" coordsize="10,20">
              <v:shape style="position:absolute;left:3214;top:2615;width:10;height:20" coordorigin="3214,2615" coordsize="10,20" path="m3214,2634l3224,2634,3224,2615,3214,2615,3214,2634xe" filled="true" fillcolor="#000000" stroked="false">
                <v:path arrowok="t"/>
                <v:fill type="solid"/>
              </v:shape>
            </v:group>
            <v:group style="position:absolute;left:3214;top:2634;width:10;height:20" coordorigin="3214,2634" coordsize="10,20">
              <v:shape style="position:absolute;left:3214;top:2634;width:10;height:20" coordorigin="3214,2634" coordsize="10,20" path="m3214,2653l3224,2653,3224,2634,3214,2634,3214,2653xe" filled="true" fillcolor="#000000" stroked="false">
                <v:path arrowok="t"/>
                <v:fill type="solid"/>
              </v:shape>
            </v:group>
            <v:group style="position:absolute;left:3214;top:2653;width:10;height:20" coordorigin="3214,2653" coordsize="10,20">
              <v:shape style="position:absolute;left:3214;top:2653;width:10;height:20" coordorigin="3214,2653" coordsize="10,20" path="m3214,2672l3224,2672,3224,2653,3214,2653,3214,2672xe" filled="true" fillcolor="#000000" stroked="false">
                <v:path arrowok="t"/>
                <v:fill type="solid"/>
              </v:shape>
            </v:group>
            <v:group style="position:absolute;left:3214;top:2672;width:10;height:20" coordorigin="3214,2672" coordsize="10,20">
              <v:shape style="position:absolute;left:3214;top:2672;width:10;height:20" coordorigin="3214,2672" coordsize="10,20" path="m3214,2691l3224,2691,3224,2672,3214,2672,3214,2691xe" filled="true" fillcolor="#000000" stroked="false">
                <v:path arrowok="t"/>
                <v:fill type="solid"/>
              </v:shape>
            </v:group>
            <v:group style="position:absolute;left:3214;top:2691;width:10;height:20" coordorigin="3214,2691" coordsize="10,20">
              <v:shape style="position:absolute;left:3214;top:2691;width:10;height:20" coordorigin="3214,2691" coordsize="10,20" path="m3214,2711l3224,2711,3224,2691,3214,2691,3214,2711xe" filled="true" fillcolor="#000000" stroked="false">
                <v:path arrowok="t"/>
                <v:fill type="solid"/>
              </v:shape>
            </v:group>
            <v:group style="position:absolute;left:3214;top:2711;width:10;height:20" coordorigin="3214,2711" coordsize="10,20">
              <v:shape style="position:absolute;left:3214;top:2711;width:10;height:20" coordorigin="3214,2711" coordsize="10,20" path="m3214,2730l3224,2730,3224,2711,3214,2711,3214,2730xe" filled="true" fillcolor="#000000" stroked="false">
                <v:path arrowok="t"/>
                <v:fill type="solid"/>
              </v:shape>
            </v:group>
            <v:group style="position:absolute;left:3214;top:2730;width:10;height:20" coordorigin="3214,2730" coordsize="10,20">
              <v:shape style="position:absolute;left:3214;top:2730;width:10;height:20" coordorigin="3214,2730" coordsize="10,20" path="m3214,2749l3224,2749,3224,2730,3214,2730,3214,2749xe" filled="true" fillcolor="#000000" stroked="false">
                <v:path arrowok="t"/>
                <v:fill type="solid"/>
              </v:shape>
            </v:group>
            <v:group style="position:absolute;left:3214;top:2749;width:10;height:20" coordorigin="3214,2749" coordsize="10,20">
              <v:shape style="position:absolute;left:3214;top:2749;width:10;height:20" coordorigin="3214,2749" coordsize="10,20" path="m3214,2768l3224,2768,3224,2749,3214,2749,3214,2768xe" filled="true" fillcolor="#000000" stroked="false">
                <v:path arrowok="t"/>
                <v:fill type="solid"/>
              </v:shape>
            </v:group>
            <v:group style="position:absolute;left:3214;top:2768;width:10;height:20" coordorigin="3214,2768" coordsize="10,20">
              <v:shape style="position:absolute;left:3214;top:2768;width:10;height:20" coordorigin="3214,2768" coordsize="10,20" path="m3214,2787l3224,2787,3224,2768,3214,2768,3214,2787xe" filled="true" fillcolor="#000000" stroked="false">
                <v:path arrowok="t"/>
                <v:fill type="solid"/>
              </v:shape>
            </v:group>
            <v:group style="position:absolute;left:3214;top:2787;width:10;height:20" coordorigin="3214,2787" coordsize="10,20">
              <v:shape style="position:absolute;left:3214;top:2787;width:10;height:20" coordorigin="3214,2787" coordsize="10,20" path="m3214,2807l3224,2807,3224,2787,3214,2787,3214,2807xe" filled="true" fillcolor="#000000" stroked="false">
                <v:path arrowok="t"/>
                <v:fill type="solid"/>
              </v:shape>
            </v:group>
            <v:group style="position:absolute;left:3214;top:2807;width:10;height:20" coordorigin="3214,2807" coordsize="10,20">
              <v:shape style="position:absolute;left:3214;top:2807;width:10;height:20" coordorigin="3214,2807" coordsize="10,20" path="m3214,2826l3224,2826,3224,2807,3214,2807,3214,2826xe" filled="true" fillcolor="#000000" stroked="false">
                <v:path arrowok="t"/>
                <v:fill type="solid"/>
              </v:shape>
            </v:group>
            <v:group style="position:absolute;left:3214;top:2826;width:10;height:20" coordorigin="3214,2826" coordsize="10,20">
              <v:shape style="position:absolute;left:3214;top:2826;width:10;height:20" coordorigin="3214,2826" coordsize="10,20" path="m3214,2845l3224,2845,3224,2826,3214,2826,3214,2845xe" filled="true" fillcolor="#000000" stroked="false">
                <v:path arrowok="t"/>
                <v:fill type="solid"/>
              </v:shape>
            </v:group>
            <v:group style="position:absolute;left:3214;top:2845;width:10;height:20" coordorigin="3214,2845" coordsize="10,20">
              <v:shape style="position:absolute;left:3214;top:2845;width:10;height:20" coordorigin="3214,2845" coordsize="10,20" path="m3214,2864l3224,2864,3224,2845,3214,2845,3214,2864xe" filled="true" fillcolor="#000000" stroked="false">
                <v:path arrowok="t"/>
                <v:fill type="solid"/>
              </v:shape>
            </v:group>
            <v:group style="position:absolute;left:3214;top:2864;width:10;height:20" coordorigin="3214,2864" coordsize="10,20">
              <v:shape style="position:absolute;left:3214;top:2864;width:10;height:20" coordorigin="3214,2864" coordsize="10,20" path="m3214,2883l3224,2883,3224,2864,3214,2864,3214,2883xe" filled="true" fillcolor="#000000" stroked="false">
                <v:path arrowok="t"/>
                <v:fill type="solid"/>
              </v:shape>
            </v:group>
            <v:group style="position:absolute;left:3214;top:2883;width:10;height:20" coordorigin="3214,2883" coordsize="10,20">
              <v:shape style="position:absolute;left:3214;top:2883;width:10;height:20" coordorigin="3214,2883" coordsize="10,20" path="m3214,2903l3224,2903,3224,2883,3214,2883,3214,2903xe" filled="true" fillcolor="#000000" stroked="false">
                <v:path arrowok="t"/>
                <v:fill type="solid"/>
              </v:shape>
            </v:group>
            <v:group style="position:absolute;left:3214;top:2903;width:10;height:20" coordorigin="3214,2903" coordsize="10,20">
              <v:shape style="position:absolute;left:3214;top:2903;width:10;height:20" coordorigin="3214,2903" coordsize="10,20" path="m3214,2922l3224,2922,3224,2903,3214,2903,3214,2922xe" filled="true" fillcolor="#000000" stroked="false">
                <v:path arrowok="t"/>
                <v:fill type="solid"/>
              </v:shape>
            </v:group>
            <v:group style="position:absolute;left:3214;top:2922;width:10;height:20" coordorigin="3214,2922" coordsize="10,20">
              <v:shape style="position:absolute;left:3214;top:2922;width:10;height:20" coordorigin="3214,2922" coordsize="10,20" path="m3214,2941l3224,2941,3224,2922,3214,2922,3214,2941xe" filled="true" fillcolor="#000000" stroked="false">
                <v:path arrowok="t"/>
                <v:fill type="solid"/>
              </v:shape>
            </v:group>
            <v:group style="position:absolute;left:3214;top:2941;width:10;height:20" coordorigin="3214,2941" coordsize="10,20">
              <v:shape style="position:absolute;left:3214;top:2941;width:10;height:20" coordorigin="3214,2941" coordsize="10,20" path="m3214,2960l3224,2960,3224,2941,3214,2941,3214,2960xe" filled="true" fillcolor="#000000" stroked="false">
                <v:path arrowok="t"/>
                <v:fill type="solid"/>
              </v:shape>
            </v:group>
            <v:group style="position:absolute;left:3214;top:2960;width:10;height:20" coordorigin="3214,2960" coordsize="10,20">
              <v:shape style="position:absolute;left:3214;top:2960;width:10;height:20" coordorigin="3214,2960" coordsize="10,20" path="m3214,2979l3224,2979,3224,2960,3214,2960,3214,2979xe" filled="true" fillcolor="#000000" stroked="false">
                <v:path arrowok="t"/>
                <v:fill type="solid"/>
              </v:shape>
            </v:group>
            <v:group style="position:absolute;left:3214;top:2979;width:10;height:20" coordorigin="3214,2979" coordsize="10,20">
              <v:shape style="position:absolute;left:3214;top:2979;width:10;height:20" coordorigin="3214,2979" coordsize="10,20" path="m3214,2999l3224,2999,3224,2979,3214,2979,3214,2999xe" filled="true" fillcolor="#000000" stroked="false">
                <v:path arrowok="t"/>
                <v:fill type="solid"/>
              </v:shape>
            </v:group>
            <v:group style="position:absolute;left:3214;top:2999;width:10;height:20" coordorigin="3214,2999" coordsize="10,20">
              <v:shape style="position:absolute;left:3214;top:2999;width:10;height:20" coordorigin="3214,2999" coordsize="10,20" path="m3214,3018l3224,3018,3224,2999,3214,2999,3214,3018xe" filled="true" fillcolor="#000000" stroked="false">
                <v:path arrowok="t"/>
                <v:fill type="solid"/>
              </v:shape>
            </v:group>
            <v:group style="position:absolute;left:3214;top:3018;width:10;height:20" coordorigin="3214,3018" coordsize="10,20">
              <v:shape style="position:absolute;left:3214;top:3018;width:10;height:20" coordorigin="3214,3018" coordsize="10,20" path="m3214,3037l3224,3037,3224,3018,3214,3018,3214,3037xe" filled="true" fillcolor="#000000" stroked="false">
                <v:path arrowok="t"/>
                <v:fill type="solid"/>
              </v:shape>
            </v:group>
            <v:group style="position:absolute;left:3214;top:3037;width:10;height:20" coordorigin="3214,3037" coordsize="10,20">
              <v:shape style="position:absolute;left:3214;top:3037;width:10;height:20" coordorigin="3214,3037" coordsize="10,20" path="m3214,3056l3224,3056,3224,3037,3214,3037,3214,3056xe" filled="true" fillcolor="#000000" stroked="false">
                <v:path arrowok="t"/>
                <v:fill type="solid"/>
              </v:shape>
            </v:group>
            <v:group style="position:absolute;left:3214;top:3056;width:10;height:20" coordorigin="3214,3056" coordsize="10,20">
              <v:shape style="position:absolute;left:3214;top:3056;width:10;height:20" coordorigin="3214,3056" coordsize="10,20" path="m3214,3075l3224,3075,3224,3056,3214,3056,3214,3075xe" filled="true" fillcolor="#000000" stroked="false">
                <v:path arrowok="t"/>
                <v:fill type="solid"/>
              </v:shape>
            </v:group>
            <v:group style="position:absolute;left:3214;top:3075;width:10;height:20" coordorigin="3214,3075" coordsize="10,20">
              <v:shape style="position:absolute;left:3214;top:3075;width:10;height:20" coordorigin="3214,3075" coordsize="10,20" path="m3214,3095l3224,3095,3224,3075,3214,3075,3214,3095xe" filled="true" fillcolor="#000000" stroked="false">
                <v:path arrowok="t"/>
                <v:fill type="solid"/>
              </v:shape>
            </v:group>
            <v:group style="position:absolute;left:3214;top:3095;width:10;height:20" coordorigin="3214,3095" coordsize="10,20">
              <v:shape style="position:absolute;left:3214;top:3095;width:10;height:20" coordorigin="3214,3095" coordsize="10,20" path="m3214,3114l3224,3114,3224,3095,3214,3095,3214,3114xe" filled="true" fillcolor="#000000" stroked="false">
                <v:path arrowok="t"/>
                <v:fill type="solid"/>
              </v:shape>
            </v:group>
            <v:group style="position:absolute;left:3214;top:3114;width:10;height:20" coordorigin="3214,3114" coordsize="10,20">
              <v:shape style="position:absolute;left:3214;top:3114;width:10;height:20" coordorigin="3214,3114" coordsize="10,20" path="m3214,3133l3224,3133,3224,3114,3214,3114,3214,3133xe" filled="true" fillcolor="#000000" stroked="false">
                <v:path arrowok="t"/>
                <v:fill type="solid"/>
              </v:shape>
            </v:group>
            <v:group style="position:absolute;left:3214;top:3133;width:10;height:20" coordorigin="3214,3133" coordsize="10,20">
              <v:shape style="position:absolute;left:3214;top:3133;width:10;height:20" coordorigin="3214,3133" coordsize="10,20" path="m3214,3152l3224,3152,3224,3133,3214,3133,3214,3152xe" filled="true" fillcolor="#000000" stroked="false">
                <v:path arrowok="t"/>
                <v:fill type="solid"/>
              </v:shape>
            </v:group>
            <v:group style="position:absolute;left:3214;top:3152;width:10;height:20" coordorigin="3214,3152" coordsize="10,20">
              <v:shape style="position:absolute;left:3214;top:3152;width:10;height:20" coordorigin="3214,3152" coordsize="10,20" path="m3214,3171l3224,3171,3224,3152,3214,3152,3214,3171xe" filled="true" fillcolor="#000000" stroked="false">
                <v:path arrowok="t"/>
                <v:fill type="solid"/>
              </v:shape>
            </v:group>
            <v:group style="position:absolute;left:3214;top:3171;width:10;height:20" coordorigin="3214,3171" coordsize="10,20">
              <v:shape style="position:absolute;left:3214;top:3171;width:10;height:20" coordorigin="3214,3171" coordsize="10,20" path="m3214,3191l3224,3191,3224,3171,3214,3171,3214,3191xe" filled="true" fillcolor="#000000" stroked="false">
                <v:path arrowok="t"/>
                <v:fill type="solid"/>
              </v:shape>
            </v:group>
            <v:group style="position:absolute;left:3214;top:3191;width:10;height:20" coordorigin="3214,3191" coordsize="10,20">
              <v:shape style="position:absolute;left:3214;top:3191;width:10;height:20" coordorigin="3214,3191" coordsize="10,20" path="m3214,3210l3224,3210,3224,3191,3214,3191,3214,3210xe" filled="true" fillcolor="#000000" stroked="false">
                <v:path arrowok="t"/>
                <v:fill type="solid"/>
              </v:shape>
            </v:group>
            <v:group style="position:absolute;left:3214;top:3210;width:10;height:20" coordorigin="3214,3210" coordsize="10,20">
              <v:shape style="position:absolute;left:3214;top:3210;width:10;height:20" coordorigin="3214,3210" coordsize="10,20" path="m3214,3229l3224,3229,3224,3210,3214,3210,3214,3229xe" filled="true" fillcolor="#000000" stroked="false">
                <v:path arrowok="t"/>
                <v:fill type="solid"/>
              </v:shape>
            </v:group>
            <v:group style="position:absolute;left:3214;top:3229;width:10;height:20" coordorigin="3214,3229" coordsize="10,20">
              <v:shape style="position:absolute;left:3214;top:3229;width:10;height:20" coordorigin="3214,3229" coordsize="10,20" path="m3214,3248l3224,3248,3224,3229,3214,3229,3214,3248xe" filled="true" fillcolor="#000000" stroked="false">
                <v:path arrowok="t"/>
                <v:fill type="solid"/>
              </v:shape>
            </v:group>
            <v:group style="position:absolute;left:3214;top:3248;width:10;height:20" coordorigin="3214,3248" coordsize="10,20">
              <v:shape style="position:absolute;left:3214;top:3248;width:10;height:20" coordorigin="3214,3248" coordsize="10,20" path="m3214,3267l3224,3267,3224,3248,3214,3248,3214,3267xe" filled="true" fillcolor="#000000" stroked="false">
                <v:path arrowok="t"/>
                <v:fill type="solid"/>
              </v:shape>
            </v:group>
            <v:group style="position:absolute;left:3214;top:3267;width:10;height:20" coordorigin="3214,3267" coordsize="10,20">
              <v:shape style="position:absolute;left:3214;top:3267;width:10;height:20" coordorigin="3214,3267" coordsize="10,20" path="m3214,3287l3224,3287,3224,3267,3214,3267,3214,3287xe" filled="true" fillcolor="#000000" stroked="false">
                <v:path arrowok="t"/>
                <v:fill type="solid"/>
              </v:shape>
            </v:group>
            <v:group style="position:absolute;left:3214;top:3287;width:10;height:20" coordorigin="3214,3287" coordsize="10,20">
              <v:shape style="position:absolute;left:3214;top:3287;width:10;height:20" coordorigin="3214,3287" coordsize="10,20" path="m3214,3306l3224,3306,3224,3287,3214,3287,3214,3306xe" filled="true" fillcolor="#000000" stroked="false">
                <v:path arrowok="t"/>
                <v:fill type="solid"/>
              </v:shape>
            </v:group>
            <v:group style="position:absolute;left:3214;top:3306;width:10;height:20" coordorigin="3214,3306" coordsize="10,20">
              <v:shape style="position:absolute;left:3214;top:3306;width:10;height:20" coordorigin="3214,3306" coordsize="10,20" path="m3214,3325l3224,3325,3224,3306,3214,3306,3214,3325xe" filled="true" fillcolor="#000000" stroked="false">
                <v:path arrowok="t"/>
                <v:fill type="solid"/>
              </v:shape>
            </v:group>
            <v:group style="position:absolute;left:3214;top:3325;width:10;height:20" coordorigin="3214,3325" coordsize="10,20">
              <v:shape style="position:absolute;left:3214;top:3325;width:10;height:20" coordorigin="3214,3325" coordsize="10,20" path="m3214,3344l3224,3344,3224,3325,3214,3325,3214,3344xe" filled="true" fillcolor="#000000" stroked="false">
                <v:path arrowok="t"/>
                <v:fill type="solid"/>
              </v:shape>
            </v:group>
            <v:group style="position:absolute;left:3214;top:3344;width:10;height:20" coordorigin="3214,3344" coordsize="10,20">
              <v:shape style="position:absolute;left:3214;top:3344;width:10;height:20" coordorigin="3214,3344" coordsize="10,20" path="m3214,3363l3224,3363,3224,3344,3214,3344,3214,3363xe" filled="true" fillcolor="#000000" stroked="false">
                <v:path arrowok="t"/>
                <v:fill type="solid"/>
              </v:shape>
            </v:group>
            <v:group style="position:absolute;left:3214;top:3363;width:10;height:20" coordorigin="3214,3363" coordsize="10,20">
              <v:shape style="position:absolute;left:3214;top:3363;width:10;height:20" coordorigin="3214,3363" coordsize="10,20" path="m3214,3383l3224,3383,3224,3363,3214,3363,3214,3383xe" filled="true" fillcolor="#000000" stroked="false">
                <v:path arrowok="t"/>
                <v:fill type="solid"/>
              </v:shape>
            </v:group>
            <v:group style="position:absolute;left:3214;top:3383;width:10;height:20" coordorigin="3214,3383" coordsize="10,20">
              <v:shape style="position:absolute;left:3214;top:3383;width:10;height:20" coordorigin="3214,3383" coordsize="10,20" path="m3214,3402l3224,3402,3224,3383,3214,3383,3214,3402xe" filled="true" fillcolor="#000000" stroked="false">
                <v:path arrowok="t"/>
                <v:fill type="solid"/>
              </v:shape>
            </v:group>
            <v:group style="position:absolute;left:3214;top:3402;width:10;height:20" coordorigin="3214,3402" coordsize="10,20">
              <v:shape style="position:absolute;left:3214;top:3402;width:10;height:20" coordorigin="3214,3402" coordsize="10,20" path="m3214,3421l3224,3421,3224,3402,3214,3402,3214,3421xe" filled="true" fillcolor="#000000" stroked="false">
                <v:path arrowok="t"/>
                <v:fill type="solid"/>
              </v:shape>
            </v:group>
            <v:group style="position:absolute;left:3214;top:3421;width:10;height:20" coordorigin="3214,3421" coordsize="10,20">
              <v:shape style="position:absolute;left:3214;top:3421;width:10;height:20" coordorigin="3214,3421" coordsize="10,20" path="m3214,3440l3224,3440,3224,3421,3214,3421,3214,3440xe" filled="true" fillcolor="#000000" stroked="false">
                <v:path arrowok="t"/>
                <v:fill type="solid"/>
              </v:shape>
            </v:group>
            <v:group style="position:absolute;left:3214;top:3440;width:10;height:20" coordorigin="3214,3440" coordsize="10,20">
              <v:shape style="position:absolute;left:3214;top:3440;width:10;height:20" coordorigin="3214,3440" coordsize="10,20" path="m3214,3459l3224,3459,3224,3440,3214,3440,3214,3459xe" filled="true" fillcolor="#000000" stroked="false">
                <v:path arrowok="t"/>
                <v:fill type="solid"/>
              </v:shape>
            </v:group>
            <v:group style="position:absolute;left:3214;top:3459;width:10;height:20" coordorigin="3214,3459" coordsize="10,20">
              <v:shape style="position:absolute;left:3214;top:3459;width:10;height:20" coordorigin="3214,3459" coordsize="10,20" path="m3214,3479l3224,3479,3224,3459,3214,3459,3214,3479xe" filled="true" fillcolor="#000000" stroked="false">
                <v:path arrowok="t"/>
                <v:fill type="solid"/>
              </v:shape>
            </v:group>
            <v:group style="position:absolute;left:3214;top:3479;width:10;height:20" coordorigin="3214,3479" coordsize="10,20">
              <v:shape style="position:absolute;left:3214;top:3479;width:10;height:20" coordorigin="3214,3479" coordsize="10,20" path="m3214,3498l3224,3498,3224,3479,3214,3479,3214,3498xe" filled="true" fillcolor="#000000" stroked="false">
                <v:path arrowok="t"/>
                <v:fill type="solid"/>
              </v:shape>
            </v:group>
            <v:group style="position:absolute;left:3214;top:3498;width:10;height:20" coordorigin="3214,3498" coordsize="10,20">
              <v:shape style="position:absolute;left:3214;top:3498;width:10;height:20" coordorigin="3214,3498" coordsize="10,20" path="m3214,3517l3224,3517,3224,3498,3214,3498,3214,3517xe" filled="true" fillcolor="#000000" stroked="false">
                <v:path arrowok="t"/>
                <v:fill type="solid"/>
              </v:shape>
            </v:group>
            <v:group style="position:absolute;left:3214;top:3517;width:10;height:20" coordorigin="3214,3517" coordsize="10,20">
              <v:shape style="position:absolute;left:3214;top:3517;width:10;height:20" coordorigin="3214,3517" coordsize="10,20" path="m3214,3536l3224,3536,3224,3517,3214,3517,3214,3536xe" filled="true" fillcolor="#000000" stroked="false">
                <v:path arrowok="t"/>
                <v:fill type="solid"/>
              </v:shape>
            </v:group>
            <v:group style="position:absolute;left:4631;top:2615;width:10;height:20" coordorigin="4631,2615" coordsize="10,20">
              <v:shape style="position:absolute;left:4631;top:2615;width:10;height:20" coordorigin="4631,2615" coordsize="10,20" path="m4631,2634l4640,2634,4640,2615,4631,2615,4631,2634xe" filled="true" fillcolor="#000000" stroked="false">
                <v:path arrowok="t"/>
                <v:fill type="solid"/>
              </v:shape>
            </v:group>
            <v:group style="position:absolute;left:4631;top:2634;width:10;height:20" coordorigin="4631,2634" coordsize="10,20">
              <v:shape style="position:absolute;left:4631;top:2634;width:10;height:20" coordorigin="4631,2634" coordsize="10,20" path="m4631,2653l4640,2653,4640,2634,4631,2634,4631,2653xe" filled="true" fillcolor="#000000" stroked="false">
                <v:path arrowok="t"/>
                <v:fill type="solid"/>
              </v:shape>
            </v:group>
            <v:group style="position:absolute;left:4631;top:2653;width:10;height:20" coordorigin="4631,2653" coordsize="10,20">
              <v:shape style="position:absolute;left:4631;top:2653;width:10;height:20" coordorigin="4631,2653" coordsize="10,20" path="m4631,2672l4640,2672,4640,2653,4631,2653,4631,2672xe" filled="true" fillcolor="#000000" stroked="false">
                <v:path arrowok="t"/>
                <v:fill type="solid"/>
              </v:shape>
            </v:group>
            <v:group style="position:absolute;left:4631;top:2672;width:10;height:20" coordorigin="4631,2672" coordsize="10,20">
              <v:shape style="position:absolute;left:4631;top:2672;width:10;height:20" coordorigin="4631,2672" coordsize="10,20" path="m4631,2691l4640,2691,4640,2672,4631,2672,4631,2691xe" filled="true" fillcolor="#000000" stroked="false">
                <v:path arrowok="t"/>
                <v:fill type="solid"/>
              </v:shape>
            </v:group>
            <v:group style="position:absolute;left:4631;top:2691;width:10;height:20" coordorigin="4631,2691" coordsize="10,20">
              <v:shape style="position:absolute;left:4631;top:2691;width:10;height:20" coordorigin="4631,2691" coordsize="10,20" path="m4631,2711l4640,2711,4640,2691,4631,2691,4631,2711xe" filled="true" fillcolor="#000000" stroked="false">
                <v:path arrowok="t"/>
                <v:fill type="solid"/>
              </v:shape>
            </v:group>
            <v:group style="position:absolute;left:4631;top:2711;width:10;height:20" coordorigin="4631,2711" coordsize="10,20">
              <v:shape style="position:absolute;left:4631;top:2711;width:10;height:20" coordorigin="4631,2711" coordsize="10,20" path="m4631,2730l4640,2730,4640,2711,4631,2711,4631,2730xe" filled="true" fillcolor="#000000" stroked="false">
                <v:path arrowok="t"/>
                <v:fill type="solid"/>
              </v:shape>
            </v:group>
            <v:group style="position:absolute;left:4631;top:2730;width:10;height:20" coordorigin="4631,2730" coordsize="10,20">
              <v:shape style="position:absolute;left:4631;top:2730;width:10;height:20" coordorigin="4631,2730" coordsize="10,20" path="m4631,2749l4640,2749,4640,2730,4631,2730,4631,2749xe" filled="true" fillcolor="#000000" stroked="false">
                <v:path arrowok="t"/>
                <v:fill type="solid"/>
              </v:shape>
            </v:group>
            <v:group style="position:absolute;left:4631;top:2749;width:10;height:20" coordorigin="4631,2749" coordsize="10,20">
              <v:shape style="position:absolute;left:4631;top:2749;width:10;height:20" coordorigin="4631,2749" coordsize="10,20" path="m4631,2768l4640,2768,4640,2749,4631,2749,4631,2768xe" filled="true" fillcolor="#000000" stroked="false">
                <v:path arrowok="t"/>
                <v:fill type="solid"/>
              </v:shape>
            </v:group>
            <v:group style="position:absolute;left:4631;top:2768;width:10;height:20" coordorigin="4631,2768" coordsize="10,20">
              <v:shape style="position:absolute;left:4631;top:2768;width:10;height:20" coordorigin="4631,2768" coordsize="10,20" path="m4631,2787l4640,2787,4640,2768,4631,2768,4631,2787xe" filled="true" fillcolor="#000000" stroked="false">
                <v:path arrowok="t"/>
                <v:fill type="solid"/>
              </v:shape>
            </v:group>
            <v:group style="position:absolute;left:4631;top:2787;width:10;height:20" coordorigin="4631,2787" coordsize="10,20">
              <v:shape style="position:absolute;left:4631;top:2787;width:10;height:20" coordorigin="4631,2787" coordsize="10,20" path="m4631,2807l4640,2807,4640,2787,4631,2787,4631,2807xe" filled="true" fillcolor="#000000" stroked="false">
                <v:path arrowok="t"/>
                <v:fill type="solid"/>
              </v:shape>
            </v:group>
            <v:group style="position:absolute;left:4631;top:2807;width:10;height:20" coordorigin="4631,2807" coordsize="10,20">
              <v:shape style="position:absolute;left:4631;top:2807;width:10;height:20" coordorigin="4631,2807" coordsize="10,20" path="m4631,2826l4640,2826,4640,2807,4631,2807,4631,2826xe" filled="true" fillcolor="#000000" stroked="false">
                <v:path arrowok="t"/>
                <v:fill type="solid"/>
              </v:shape>
            </v:group>
            <v:group style="position:absolute;left:4631;top:2826;width:10;height:20" coordorigin="4631,2826" coordsize="10,20">
              <v:shape style="position:absolute;left:4631;top:2826;width:10;height:20" coordorigin="4631,2826" coordsize="10,20" path="m4631,2845l4640,2845,4640,2826,4631,2826,4631,2845xe" filled="true" fillcolor="#000000" stroked="false">
                <v:path arrowok="t"/>
                <v:fill type="solid"/>
              </v:shape>
            </v:group>
            <v:group style="position:absolute;left:4631;top:2845;width:10;height:20" coordorigin="4631,2845" coordsize="10,20">
              <v:shape style="position:absolute;left:4631;top:2845;width:10;height:20" coordorigin="4631,2845" coordsize="10,20" path="m4631,2864l4640,2864,4640,2845,4631,2845,4631,2864xe" filled="true" fillcolor="#000000" stroked="false">
                <v:path arrowok="t"/>
                <v:fill type="solid"/>
              </v:shape>
            </v:group>
            <v:group style="position:absolute;left:4631;top:2864;width:10;height:20" coordorigin="4631,2864" coordsize="10,20">
              <v:shape style="position:absolute;left:4631;top:2864;width:10;height:20" coordorigin="4631,2864" coordsize="10,20" path="m4631,2883l4640,2883,4640,2864,4631,2864,4631,2883xe" filled="true" fillcolor="#000000" stroked="false">
                <v:path arrowok="t"/>
                <v:fill type="solid"/>
              </v:shape>
            </v:group>
            <v:group style="position:absolute;left:4631;top:2883;width:10;height:20" coordorigin="4631,2883" coordsize="10,20">
              <v:shape style="position:absolute;left:4631;top:2883;width:10;height:20" coordorigin="4631,2883" coordsize="10,20" path="m4631,2903l4640,2903,4640,2883,4631,2883,4631,2903xe" filled="true" fillcolor="#000000" stroked="false">
                <v:path arrowok="t"/>
                <v:fill type="solid"/>
              </v:shape>
            </v:group>
            <v:group style="position:absolute;left:4631;top:2903;width:10;height:20" coordorigin="4631,2903" coordsize="10,20">
              <v:shape style="position:absolute;left:4631;top:2903;width:10;height:20" coordorigin="4631,2903" coordsize="10,20" path="m4631,2922l4640,2922,4640,2903,4631,2903,4631,2922xe" filled="true" fillcolor="#000000" stroked="false">
                <v:path arrowok="t"/>
                <v:fill type="solid"/>
              </v:shape>
            </v:group>
            <v:group style="position:absolute;left:4631;top:2922;width:10;height:20" coordorigin="4631,2922" coordsize="10,20">
              <v:shape style="position:absolute;left:4631;top:2922;width:10;height:20" coordorigin="4631,2922" coordsize="10,20" path="m4631,2941l4640,2941,4640,2922,4631,2922,4631,2941xe" filled="true" fillcolor="#000000" stroked="false">
                <v:path arrowok="t"/>
                <v:fill type="solid"/>
              </v:shape>
            </v:group>
            <v:group style="position:absolute;left:4631;top:2941;width:10;height:20" coordorigin="4631,2941" coordsize="10,20">
              <v:shape style="position:absolute;left:4631;top:2941;width:10;height:20" coordorigin="4631,2941" coordsize="10,20" path="m4631,2960l4640,2960,4640,2941,4631,2941,4631,2960xe" filled="true" fillcolor="#000000" stroked="false">
                <v:path arrowok="t"/>
                <v:fill type="solid"/>
              </v:shape>
            </v:group>
            <v:group style="position:absolute;left:4631;top:2960;width:10;height:20" coordorigin="4631,2960" coordsize="10,20">
              <v:shape style="position:absolute;left:4631;top:2960;width:10;height:20" coordorigin="4631,2960" coordsize="10,20" path="m4631,2979l4640,2979,4640,2960,4631,2960,4631,2979xe" filled="true" fillcolor="#000000" stroked="false">
                <v:path arrowok="t"/>
                <v:fill type="solid"/>
              </v:shape>
            </v:group>
            <v:group style="position:absolute;left:4631;top:2979;width:10;height:20" coordorigin="4631,2979" coordsize="10,20">
              <v:shape style="position:absolute;left:4631;top:2979;width:10;height:20" coordorigin="4631,2979" coordsize="10,20" path="m4631,2999l4640,2999,4640,2979,4631,2979,4631,2999xe" filled="true" fillcolor="#000000" stroked="false">
                <v:path arrowok="t"/>
                <v:fill type="solid"/>
              </v:shape>
            </v:group>
            <v:group style="position:absolute;left:4631;top:2999;width:10;height:20" coordorigin="4631,2999" coordsize="10,20">
              <v:shape style="position:absolute;left:4631;top:2999;width:10;height:20" coordorigin="4631,2999" coordsize="10,20" path="m4631,3018l4640,3018,4640,2999,4631,2999,4631,3018xe" filled="true" fillcolor="#000000" stroked="false">
                <v:path arrowok="t"/>
                <v:fill type="solid"/>
              </v:shape>
            </v:group>
            <v:group style="position:absolute;left:4631;top:3018;width:10;height:20" coordorigin="4631,3018" coordsize="10,20">
              <v:shape style="position:absolute;left:4631;top:3018;width:10;height:20" coordorigin="4631,3018" coordsize="10,20" path="m4631,3037l4640,3037,4640,3018,4631,3018,4631,3037xe" filled="true" fillcolor="#000000" stroked="false">
                <v:path arrowok="t"/>
                <v:fill type="solid"/>
              </v:shape>
            </v:group>
            <v:group style="position:absolute;left:4631;top:3037;width:10;height:20" coordorigin="4631,3037" coordsize="10,20">
              <v:shape style="position:absolute;left:4631;top:3037;width:10;height:20" coordorigin="4631,3037" coordsize="10,20" path="m4631,3056l4640,3056,4640,3037,4631,3037,4631,3056xe" filled="true" fillcolor="#000000" stroked="false">
                <v:path arrowok="t"/>
                <v:fill type="solid"/>
              </v:shape>
            </v:group>
            <v:group style="position:absolute;left:4631;top:3056;width:10;height:20" coordorigin="4631,3056" coordsize="10,20">
              <v:shape style="position:absolute;left:4631;top:3056;width:10;height:20" coordorigin="4631,3056" coordsize="10,20" path="m4631,3075l4640,3075,4640,3056,4631,3056,4631,3075xe" filled="true" fillcolor="#000000" stroked="false">
                <v:path arrowok="t"/>
                <v:fill type="solid"/>
              </v:shape>
            </v:group>
            <v:group style="position:absolute;left:4631;top:3075;width:10;height:20" coordorigin="4631,3075" coordsize="10,20">
              <v:shape style="position:absolute;left:4631;top:3075;width:10;height:20" coordorigin="4631,3075" coordsize="10,20" path="m4631,3095l4640,3095,4640,3075,4631,3075,4631,3095xe" filled="true" fillcolor="#000000" stroked="false">
                <v:path arrowok="t"/>
                <v:fill type="solid"/>
              </v:shape>
            </v:group>
            <v:group style="position:absolute;left:4631;top:3095;width:10;height:20" coordorigin="4631,3095" coordsize="10,20">
              <v:shape style="position:absolute;left:4631;top:3095;width:10;height:20" coordorigin="4631,3095" coordsize="10,20" path="m4631,3114l4640,3114,4640,3095,4631,3095,4631,3114xe" filled="true" fillcolor="#000000" stroked="false">
                <v:path arrowok="t"/>
                <v:fill type="solid"/>
              </v:shape>
            </v:group>
            <v:group style="position:absolute;left:4631;top:3114;width:10;height:20" coordorigin="4631,3114" coordsize="10,20">
              <v:shape style="position:absolute;left:4631;top:3114;width:10;height:20" coordorigin="4631,3114" coordsize="10,20" path="m4631,3133l4640,3133,4640,3114,4631,3114,4631,3133xe" filled="true" fillcolor="#000000" stroked="false">
                <v:path arrowok="t"/>
                <v:fill type="solid"/>
              </v:shape>
            </v:group>
            <v:group style="position:absolute;left:4631;top:3133;width:10;height:20" coordorigin="4631,3133" coordsize="10,20">
              <v:shape style="position:absolute;left:4631;top:3133;width:10;height:20" coordorigin="4631,3133" coordsize="10,20" path="m4631,3152l4640,3152,4640,3133,4631,3133,4631,3152xe" filled="true" fillcolor="#000000" stroked="false">
                <v:path arrowok="t"/>
                <v:fill type="solid"/>
              </v:shape>
            </v:group>
            <v:group style="position:absolute;left:4631;top:3152;width:10;height:20" coordorigin="4631,3152" coordsize="10,20">
              <v:shape style="position:absolute;left:4631;top:3152;width:10;height:20" coordorigin="4631,3152" coordsize="10,20" path="m4631,3171l4640,3171,4640,3152,4631,3152,4631,3171xe" filled="true" fillcolor="#000000" stroked="false">
                <v:path arrowok="t"/>
                <v:fill type="solid"/>
              </v:shape>
            </v:group>
            <v:group style="position:absolute;left:4631;top:3171;width:10;height:20" coordorigin="4631,3171" coordsize="10,20">
              <v:shape style="position:absolute;left:4631;top:3171;width:10;height:20" coordorigin="4631,3171" coordsize="10,20" path="m4631,3191l4640,3191,4640,3171,4631,3171,4631,3191xe" filled="true" fillcolor="#000000" stroked="false">
                <v:path arrowok="t"/>
                <v:fill type="solid"/>
              </v:shape>
            </v:group>
            <v:group style="position:absolute;left:4631;top:3191;width:10;height:20" coordorigin="4631,3191" coordsize="10,20">
              <v:shape style="position:absolute;left:4631;top:3191;width:10;height:20" coordorigin="4631,3191" coordsize="10,20" path="m4631,3210l4640,3210,4640,3191,4631,3191,4631,3210xe" filled="true" fillcolor="#000000" stroked="false">
                <v:path arrowok="t"/>
                <v:fill type="solid"/>
              </v:shape>
            </v:group>
            <v:group style="position:absolute;left:4631;top:3210;width:10;height:20" coordorigin="4631,3210" coordsize="10,20">
              <v:shape style="position:absolute;left:4631;top:3210;width:10;height:20" coordorigin="4631,3210" coordsize="10,20" path="m4631,3229l4640,3229,4640,3210,4631,3210,4631,3229xe" filled="true" fillcolor="#000000" stroked="false">
                <v:path arrowok="t"/>
                <v:fill type="solid"/>
              </v:shape>
            </v:group>
            <v:group style="position:absolute;left:4631;top:3229;width:10;height:20" coordorigin="4631,3229" coordsize="10,20">
              <v:shape style="position:absolute;left:4631;top:3229;width:10;height:20" coordorigin="4631,3229" coordsize="10,20" path="m4631,3248l4640,3248,4640,3229,4631,3229,4631,3248xe" filled="true" fillcolor="#000000" stroked="false">
                <v:path arrowok="t"/>
                <v:fill type="solid"/>
              </v:shape>
            </v:group>
            <v:group style="position:absolute;left:4631;top:3248;width:10;height:20" coordorigin="4631,3248" coordsize="10,20">
              <v:shape style="position:absolute;left:4631;top:3248;width:10;height:20" coordorigin="4631,3248" coordsize="10,20" path="m4631,3267l4640,3267,4640,3248,4631,3248,4631,3267xe" filled="true" fillcolor="#000000" stroked="false">
                <v:path arrowok="t"/>
                <v:fill type="solid"/>
              </v:shape>
            </v:group>
            <v:group style="position:absolute;left:4631;top:3267;width:10;height:20" coordorigin="4631,3267" coordsize="10,20">
              <v:shape style="position:absolute;left:4631;top:3267;width:10;height:20" coordorigin="4631,3267" coordsize="10,20" path="m4631,3287l4640,3287,4640,3267,4631,3267,4631,3287xe" filled="true" fillcolor="#000000" stroked="false">
                <v:path arrowok="t"/>
                <v:fill type="solid"/>
              </v:shape>
            </v:group>
            <v:group style="position:absolute;left:4631;top:3287;width:10;height:20" coordorigin="4631,3287" coordsize="10,20">
              <v:shape style="position:absolute;left:4631;top:3287;width:10;height:20" coordorigin="4631,3287" coordsize="10,20" path="m4631,3306l4640,3306,4640,3287,4631,3287,4631,3306xe" filled="true" fillcolor="#000000" stroked="false">
                <v:path arrowok="t"/>
                <v:fill type="solid"/>
              </v:shape>
            </v:group>
            <v:group style="position:absolute;left:4631;top:3306;width:10;height:20" coordorigin="4631,3306" coordsize="10,20">
              <v:shape style="position:absolute;left:4631;top:3306;width:10;height:20" coordorigin="4631,3306" coordsize="10,20" path="m4631,3325l4640,3325,4640,3306,4631,3306,4631,3325xe" filled="true" fillcolor="#000000" stroked="false">
                <v:path arrowok="t"/>
                <v:fill type="solid"/>
              </v:shape>
            </v:group>
            <v:group style="position:absolute;left:4631;top:3325;width:10;height:20" coordorigin="4631,3325" coordsize="10,20">
              <v:shape style="position:absolute;left:4631;top:3325;width:10;height:20" coordorigin="4631,3325" coordsize="10,20" path="m4631,3344l4640,3344,4640,3325,4631,3325,4631,3344xe" filled="true" fillcolor="#000000" stroked="false">
                <v:path arrowok="t"/>
                <v:fill type="solid"/>
              </v:shape>
            </v:group>
            <v:group style="position:absolute;left:4631;top:3344;width:10;height:20" coordorigin="4631,3344" coordsize="10,20">
              <v:shape style="position:absolute;left:4631;top:3344;width:10;height:20" coordorigin="4631,3344" coordsize="10,20" path="m4631,3363l4640,3363,4640,3344,4631,3344,4631,3363xe" filled="true" fillcolor="#000000" stroked="false">
                <v:path arrowok="t"/>
                <v:fill type="solid"/>
              </v:shape>
            </v:group>
            <v:group style="position:absolute;left:4631;top:3363;width:10;height:20" coordorigin="4631,3363" coordsize="10,20">
              <v:shape style="position:absolute;left:4631;top:3363;width:10;height:20" coordorigin="4631,3363" coordsize="10,20" path="m4631,3383l4640,3383,4640,3363,4631,3363,4631,3383xe" filled="true" fillcolor="#000000" stroked="false">
                <v:path arrowok="t"/>
                <v:fill type="solid"/>
              </v:shape>
            </v:group>
            <v:group style="position:absolute;left:4631;top:3383;width:10;height:20" coordorigin="4631,3383" coordsize="10,20">
              <v:shape style="position:absolute;left:4631;top:3383;width:10;height:20" coordorigin="4631,3383" coordsize="10,20" path="m4631,3402l4640,3402,4640,3383,4631,3383,4631,3402xe" filled="true" fillcolor="#000000" stroked="false">
                <v:path arrowok="t"/>
                <v:fill type="solid"/>
              </v:shape>
            </v:group>
            <v:group style="position:absolute;left:4631;top:3402;width:10;height:20" coordorigin="4631,3402" coordsize="10,20">
              <v:shape style="position:absolute;left:4631;top:3402;width:10;height:20" coordorigin="4631,3402" coordsize="10,20" path="m4631,3421l4640,3421,4640,3402,4631,3402,4631,3421xe" filled="true" fillcolor="#000000" stroked="false">
                <v:path arrowok="t"/>
                <v:fill type="solid"/>
              </v:shape>
            </v:group>
            <v:group style="position:absolute;left:4631;top:3421;width:10;height:20" coordorigin="4631,3421" coordsize="10,20">
              <v:shape style="position:absolute;left:4631;top:3421;width:10;height:20" coordorigin="4631,3421" coordsize="10,20" path="m4631,3440l4640,3440,4640,3421,4631,3421,4631,3440xe" filled="true" fillcolor="#000000" stroked="false">
                <v:path arrowok="t"/>
                <v:fill type="solid"/>
              </v:shape>
            </v:group>
            <v:group style="position:absolute;left:4631;top:3440;width:10;height:20" coordorigin="4631,3440" coordsize="10,20">
              <v:shape style="position:absolute;left:4631;top:3440;width:10;height:20" coordorigin="4631,3440" coordsize="10,20" path="m4631,3459l4640,3459,4640,3440,4631,3440,4631,3459xe" filled="true" fillcolor="#000000" stroked="false">
                <v:path arrowok="t"/>
                <v:fill type="solid"/>
              </v:shape>
            </v:group>
            <v:group style="position:absolute;left:4631;top:3459;width:10;height:20" coordorigin="4631,3459" coordsize="10,20">
              <v:shape style="position:absolute;left:4631;top:3459;width:10;height:20" coordorigin="4631,3459" coordsize="10,20" path="m4631,3479l4640,3479,4640,3459,4631,3459,4631,3479xe" filled="true" fillcolor="#000000" stroked="false">
                <v:path arrowok="t"/>
                <v:fill type="solid"/>
              </v:shape>
            </v:group>
            <v:group style="position:absolute;left:4631;top:3479;width:10;height:20" coordorigin="4631,3479" coordsize="10,20">
              <v:shape style="position:absolute;left:4631;top:3479;width:10;height:20" coordorigin="4631,3479" coordsize="10,20" path="m4631,3498l4640,3498,4640,3479,4631,3479,4631,3498xe" filled="true" fillcolor="#000000" stroked="false">
                <v:path arrowok="t"/>
                <v:fill type="solid"/>
              </v:shape>
            </v:group>
            <v:group style="position:absolute;left:4631;top:3498;width:10;height:20" coordorigin="4631,3498" coordsize="10,20">
              <v:shape style="position:absolute;left:4631;top:3498;width:10;height:20" coordorigin="4631,3498" coordsize="10,20" path="m4631,3517l4640,3517,4640,3498,4631,3498,4631,3517xe" filled="true" fillcolor="#000000" stroked="false">
                <v:path arrowok="t"/>
                <v:fill type="solid"/>
              </v:shape>
            </v:group>
            <v:group style="position:absolute;left:4631;top:3517;width:10;height:20" coordorigin="4631,3517" coordsize="10,20">
              <v:shape style="position:absolute;left:4631;top:3517;width:10;height:20" coordorigin="4631,3517" coordsize="10,20" path="m4631,3536l4640,3536,4640,3517,4631,3517,4631,3536xe" filled="true" fillcolor="#000000" stroked="false">
                <v:path arrowok="t"/>
                <v:fill type="solid"/>
              </v:shape>
            </v:group>
            <v:group style="position:absolute;left:4631;top:3536;width:10;height:20" coordorigin="4631,3536" coordsize="10,20">
              <v:shape style="position:absolute;left:4631;top:3536;width:10;height:20" coordorigin="4631,3536" coordsize="10,20" path="m4631,3555l4640,3555,4640,3536,4631,3536,4631,3555xe" filled="true" fillcolor="#000000" stroked="false">
                <v:path arrowok="t"/>
                <v:fill type="solid"/>
              </v:shape>
            </v:group>
            <v:group style="position:absolute;left:4631;top:3555;width:10;height:20" coordorigin="4631,3555" coordsize="10,20">
              <v:shape style="position:absolute;left:4631;top:3555;width:10;height:20" coordorigin="4631,3555" coordsize="10,20" path="m4631,3575l4640,3575,4640,3555,4631,3555,4631,3575xe" filled="true" fillcolor="#000000" stroked="false">
                <v:path arrowok="t"/>
                <v:fill type="solid"/>
              </v:shape>
            </v:group>
            <v:group style="position:absolute;left:4631;top:3575;width:10;height:20" coordorigin="4631,3575" coordsize="10,20">
              <v:shape style="position:absolute;left:4631;top:3575;width:10;height:20" coordorigin="4631,3575" coordsize="10,20" path="m4631,3594l4640,3594,4640,3575,4631,3575,4631,3594xe" filled="true" fillcolor="#000000" stroked="false">
                <v:path arrowok="t"/>
                <v:fill type="solid"/>
              </v:shape>
            </v:group>
            <v:group style="position:absolute;left:4631;top:3594;width:10;height:20" coordorigin="4631,3594" coordsize="10,20">
              <v:shape style="position:absolute;left:4631;top:3594;width:10;height:20" coordorigin="4631,3594" coordsize="10,20" path="m4631,3613l4640,3613,4640,3594,4631,3594,4631,3613xe" filled="true" fillcolor="#000000" stroked="false">
                <v:path arrowok="t"/>
                <v:fill type="solid"/>
              </v:shape>
            </v:group>
            <v:group style="position:absolute;left:4631;top:3613;width:10;height:20" coordorigin="4631,3613" coordsize="10,20">
              <v:shape style="position:absolute;left:4631;top:3613;width:10;height:20" coordorigin="4631,3613" coordsize="10,20" path="m4631,3632l4640,3632,4640,3613,4631,3613,4631,3632xe" filled="true" fillcolor="#000000" stroked="false">
                <v:path arrowok="t"/>
                <v:fill type="solid"/>
              </v:shape>
            </v:group>
            <v:group style="position:absolute;left:5079;top:2615;width:10;height:20" coordorigin="5079,2615" coordsize="10,20">
              <v:shape style="position:absolute;left:5079;top:2615;width:10;height:20" coordorigin="5079,2615" coordsize="10,20" path="m5079,2634l5089,2634,5089,2615,5079,2615,5079,2634xe" filled="true" fillcolor="#000000" stroked="false">
                <v:path arrowok="t"/>
                <v:fill type="solid"/>
              </v:shape>
            </v:group>
            <v:group style="position:absolute;left:5079;top:2634;width:10;height:20" coordorigin="5079,2634" coordsize="10,20">
              <v:shape style="position:absolute;left:5079;top:2634;width:10;height:20" coordorigin="5079,2634" coordsize="10,20" path="m5079,2653l5089,2653,5089,2634,5079,2634,5079,2653xe" filled="true" fillcolor="#000000" stroked="false">
                <v:path arrowok="t"/>
                <v:fill type="solid"/>
              </v:shape>
            </v:group>
            <v:group style="position:absolute;left:5079;top:2653;width:10;height:20" coordorigin="5079,2653" coordsize="10,20">
              <v:shape style="position:absolute;left:5079;top:2653;width:10;height:20" coordorigin="5079,2653" coordsize="10,20" path="m5079,2672l5089,2672,5089,2653,5079,2653,5079,2672xe" filled="true" fillcolor="#000000" stroked="false">
                <v:path arrowok="t"/>
                <v:fill type="solid"/>
              </v:shape>
            </v:group>
            <v:group style="position:absolute;left:5079;top:2672;width:10;height:20" coordorigin="5079,2672" coordsize="10,20">
              <v:shape style="position:absolute;left:5079;top:2672;width:10;height:20" coordorigin="5079,2672" coordsize="10,20" path="m5079,2691l5089,2691,5089,2672,5079,2672,5079,2691xe" filled="true" fillcolor="#000000" stroked="false">
                <v:path arrowok="t"/>
                <v:fill type="solid"/>
              </v:shape>
            </v:group>
            <v:group style="position:absolute;left:5079;top:2691;width:10;height:20" coordorigin="5079,2691" coordsize="10,20">
              <v:shape style="position:absolute;left:5079;top:2691;width:10;height:20" coordorigin="5079,2691" coordsize="10,20" path="m5079,2711l5089,2711,5089,2691,5079,2691,5079,2711xe" filled="true" fillcolor="#000000" stroked="false">
                <v:path arrowok="t"/>
                <v:fill type="solid"/>
              </v:shape>
            </v:group>
            <v:group style="position:absolute;left:5079;top:2711;width:10;height:20" coordorigin="5079,2711" coordsize="10,20">
              <v:shape style="position:absolute;left:5079;top:2711;width:10;height:20" coordorigin="5079,2711" coordsize="10,20" path="m5079,2730l5089,2730,5089,2711,5079,2711,5079,2730xe" filled="true" fillcolor="#000000" stroked="false">
                <v:path arrowok="t"/>
                <v:fill type="solid"/>
              </v:shape>
            </v:group>
            <v:group style="position:absolute;left:5079;top:2730;width:10;height:20" coordorigin="5079,2730" coordsize="10,20">
              <v:shape style="position:absolute;left:5079;top:2730;width:10;height:20" coordorigin="5079,2730" coordsize="10,20" path="m5079,2749l5089,2749,5089,2730,5079,2730,5079,2749xe" filled="true" fillcolor="#000000" stroked="false">
                <v:path arrowok="t"/>
                <v:fill type="solid"/>
              </v:shape>
            </v:group>
            <v:group style="position:absolute;left:5079;top:2749;width:10;height:20" coordorigin="5079,2749" coordsize="10,20">
              <v:shape style="position:absolute;left:5079;top:2749;width:10;height:20" coordorigin="5079,2749" coordsize="10,20" path="m5079,2768l5089,2768,5089,2749,5079,2749,5079,2768xe" filled="true" fillcolor="#000000" stroked="false">
                <v:path arrowok="t"/>
                <v:fill type="solid"/>
              </v:shape>
            </v:group>
            <v:group style="position:absolute;left:5079;top:2768;width:10;height:20" coordorigin="5079,2768" coordsize="10,20">
              <v:shape style="position:absolute;left:5079;top:2768;width:10;height:20" coordorigin="5079,2768" coordsize="10,20" path="m5079,2787l5089,2787,5089,2768,5079,2768,5079,2787xe" filled="true" fillcolor="#000000" stroked="false">
                <v:path arrowok="t"/>
                <v:fill type="solid"/>
              </v:shape>
            </v:group>
            <v:group style="position:absolute;left:5079;top:2787;width:10;height:20" coordorigin="5079,2787" coordsize="10,20">
              <v:shape style="position:absolute;left:5079;top:2787;width:10;height:20" coordorigin="5079,2787" coordsize="10,20" path="m5079,2807l5089,2807,5089,2787,5079,2787,5079,2807xe" filled="true" fillcolor="#000000" stroked="false">
                <v:path arrowok="t"/>
                <v:fill type="solid"/>
              </v:shape>
            </v:group>
            <v:group style="position:absolute;left:5079;top:2807;width:10;height:20" coordorigin="5079,2807" coordsize="10,20">
              <v:shape style="position:absolute;left:5079;top:2807;width:10;height:20" coordorigin="5079,2807" coordsize="10,20" path="m5079,2826l5089,2826,5089,2807,5079,2807,5079,2826xe" filled="true" fillcolor="#000000" stroked="false">
                <v:path arrowok="t"/>
                <v:fill type="solid"/>
              </v:shape>
            </v:group>
            <v:group style="position:absolute;left:5079;top:2826;width:10;height:20" coordorigin="5079,2826" coordsize="10,20">
              <v:shape style="position:absolute;left:5079;top:2826;width:10;height:20" coordorigin="5079,2826" coordsize="10,20" path="m5079,2845l5089,2845,5089,2826,5079,2826,5079,2845xe" filled="true" fillcolor="#000000" stroked="false">
                <v:path arrowok="t"/>
                <v:fill type="solid"/>
              </v:shape>
            </v:group>
            <v:group style="position:absolute;left:5079;top:2845;width:10;height:20" coordorigin="5079,2845" coordsize="10,20">
              <v:shape style="position:absolute;left:5079;top:2845;width:10;height:20" coordorigin="5079,2845" coordsize="10,20" path="m5079,2864l5089,2864,5089,2845,5079,2845,5079,2864xe" filled="true" fillcolor="#000000" stroked="false">
                <v:path arrowok="t"/>
                <v:fill type="solid"/>
              </v:shape>
            </v:group>
            <v:group style="position:absolute;left:5079;top:2864;width:10;height:20" coordorigin="5079,2864" coordsize="10,20">
              <v:shape style="position:absolute;left:5079;top:2864;width:10;height:20" coordorigin="5079,2864" coordsize="10,20" path="m5079,2883l5089,2883,5089,2864,5079,2864,5079,2883xe" filled="true" fillcolor="#000000" stroked="false">
                <v:path arrowok="t"/>
                <v:fill type="solid"/>
              </v:shape>
            </v:group>
            <v:group style="position:absolute;left:5079;top:2883;width:10;height:20" coordorigin="5079,2883" coordsize="10,20">
              <v:shape style="position:absolute;left:5079;top:2883;width:10;height:20" coordorigin="5079,2883" coordsize="10,20" path="m5079,2903l5089,2903,5089,2883,5079,2883,5079,2903xe" filled="true" fillcolor="#000000" stroked="false">
                <v:path arrowok="t"/>
                <v:fill type="solid"/>
              </v:shape>
            </v:group>
            <v:group style="position:absolute;left:5079;top:2903;width:10;height:20" coordorigin="5079,2903" coordsize="10,20">
              <v:shape style="position:absolute;left:5079;top:2903;width:10;height:20" coordorigin="5079,2903" coordsize="10,20" path="m5079,2922l5089,2922,5089,2903,5079,2903,5079,2922xe" filled="true" fillcolor="#000000" stroked="false">
                <v:path arrowok="t"/>
                <v:fill type="solid"/>
              </v:shape>
            </v:group>
            <v:group style="position:absolute;left:5079;top:2922;width:10;height:20" coordorigin="5079,2922" coordsize="10,20">
              <v:shape style="position:absolute;left:5079;top:2922;width:10;height:20" coordorigin="5079,2922" coordsize="10,20" path="m5079,2941l5089,2941,5089,2922,5079,2922,5079,2941xe" filled="true" fillcolor="#000000" stroked="false">
                <v:path arrowok="t"/>
                <v:fill type="solid"/>
              </v:shape>
            </v:group>
            <v:group style="position:absolute;left:5079;top:2941;width:10;height:20" coordorigin="5079,2941" coordsize="10,20">
              <v:shape style="position:absolute;left:5079;top:2941;width:10;height:20" coordorigin="5079,2941" coordsize="10,20" path="m5079,2960l5089,2960,5089,2941,5079,2941,5079,2960xe" filled="true" fillcolor="#000000" stroked="false">
                <v:path arrowok="t"/>
                <v:fill type="solid"/>
              </v:shape>
            </v:group>
            <v:group style="position:absolute;left:5079;top:2960;width:10;height:20" coordorigin="5079,2960" coordsize="10,20">
              <v:shape style="position:absolute;left:5079;top:2960;width:10;height:20" coordorigin="5079,2960" coordsize="10,20" path="m5079,2979l5089,2979,5089,2960,5079,2960,5079,2979xe" filled="true" fillcolor="#000000" stroked="false">
                <v:path arrowok="t"/>
                <v:fill type="solid"/>
              </v:shape>
            </v:group>
            <v:group style="position:absolute;left:5079;top:2979;width:10;height:20" coordorigin="5079,2979" coordsize="10,20">
              <v:shape style="position:absolute;left:5079;top:2979;width:10;height:20" coordorigin="5079,2979" coordsize="10,20" path="m5079,2999l5089,2999,5089,2979,5079,2979,5079,2999xe" filled="true" fillcolor="#000000" stroked="false">
                <v:path arrowok="t"/>
                <v:fill type="solid"/>
              </v:shape>
            </v:group>
            <v:group style="position:absolute;left:5079;top:2999;width:10;height:20" coordorigin="5079,2999" coordsize="10,20">
              <v:shape style="position:absolute;left:5079;top:2999;width:10;height:20" coordorigin="5079,2999" coordsize="10,20" path="m5079,3018l5089,3018,5089,2999,5079,2999,5079,3018xe" filled="true" fillcolor="#000000" stroked="false">
                <v:path arrowok="t"/>
                <v:fill type="solid"/>
              </v:shape>
            </v:group>
            <v:group style="position:absolute;left:5079;top:3018;width:10;height:20" coordorigin="5079,3018" coordsize="10,20">
              <v:shape style="position:absolute;left:5079;top:3018;width:10;height:20" coordorigin="5079,3018" coordsize="10,20" path="m5079,3037l5089,3037,5089,3018,5079,3018,5079,3037xe" filled="true" fillcolor="#000000" stroked="false">
                <v:path arrowok="t"/>
                <v:fill type="solid"/>
              </v:shape>
            </v:group>
            <v:group style="position:absolute;left:5079;top:3037;width:10;height:20" coordorigin="5079,3037" coordsize="10,20">
              <v:shape style="position:absolute;left:5079;top:3037;width:10;height:20" coordorigin="5079,3037" coordsize="10,20" path="m5079,3056l5089,3056,5089,3037,5079,3037,5079,3056xe" filled="true" fillcolor="#000000" stroked="false">
                <v:path arrowok="t"/>
                <v:fill type="solid"/>
              </v:shape>
            </v:group>
            <v:group style="position:absolute;left:5079;top:3056;width:10;height:20" coordorigin="5079,3056" coordsize="10,20">
              <v:shape style="position:absolute;left:5079;top:3056;width:10;height:20" coordorigin="5079,3056" coordsize="10,20" path="m5079,3075l5089,3075,5089,3056,5079,3056,5079,3075xe" filled="true" fillcolor="#000000" stroked="false">
                <v:path arrowok="t"/>
                <v:fill type="solid"/>
              </v:shape>
            </v:group>
            <v:group style="position:absolute;left:5079;top:3075;width:10;height:20" coordorigin="5079,3075" coordsize="10,20">
              <v:shape style="position:absolute;left:5079;top:3075;width:10;height:20" coordorigin="5079,3075" coordsize="10,20" path="m5079,3095l5089,3095,5089,3075,5079,3075,5079,3095xe" filled="true" fillcolor="#000000" stroked="false">
                <v:path arrowok="t"/>
                <v:fill type="solid"/>
              </v:shape>
            </v:group>
            <v:group style="position:absolute;left:5079;top:3095;width:10;height:20" coordorigin="5079,3095" coordsize="10,20">
              <v:shape style="position:absolute;left:5079;top:3095;width:10;height:20" coordorigin="5079,3095" coordsize="10,20" path="m5079,3114l5089,3114,5089,3095,5079,3095,5079,3114xe" filled="true" fillcolor="#000000" stroked="false">
                <v:path arrowok="t"/>
                <v:fill type="solid"/>
              </v:shape>
            </v:group>
            <v:group style="position:absolute;left:5079;top:3114;width:10;height:20" coordorigin="5079,3114" coordsize="10,20">
              <v:shape style="position:absolute;left:5079;top:3114;width:10;height:20" coordorigin="5079,3114" coordsize="10,20" path="m5079,3133l5089,3133,5089,3114,5079,3114,5079,3133xe" filled="true" fillcolor="#000000" stroked="false">
                <v:path arrowok="t"/>
                <v:fill type="solid"/>
              </v:shape>
            </v:group>
            <v:group style="position:absolute;left:5079;top:3133;width:10;height:20" coordorigin="5079,3133" coordsize="10,20">
              <v:shape style="position:absolute;left:5079;top:3133;width:10;height:20" coordorigin="5079,3133" coordsize="10,20" path="m5079,3152l5089,3152,5089,3133,5079,3133,5079,3152xe" filled="true" fillcolor="#000000" stroked="false">
                <v:path arrowok="t"/>
                <v:fill type="solid"/>
              </v:shape>
            </v:group>
            <v:group style="position:absolute;left:5079;top:3152;width:10;height:20" coordorigin="5079,3152" coordsize="10,20">
              <v:shape style="position:absolute;left:5079;top:3152;width:10;height:20" coordorigin="5079,3152" coordsize="10,20" path="m5079,3171l5089,3171,5089,3152,5079,3152,5079,3171xe" filled="true" fillcolor="#000000" stroked="false">
                <v:path arrowok="t"/>
                <v:fill type="solid"/>
              </v:shape>
            </v:group>
            <v:group style="position:absolute;left:5079;top:3171;width:10;height:20" coordorigin="5079,3171" coordsize="10,20">
              <v:shape style="position:absolute;left:5079;top:3171;width:10;height:20" coordorigin="5079,3171" coordsize="10,20" path="m5079,3191l5089,3191,5089,3171,5079,3171,5079,3191xe" filled="true" fillcolor="#000000" stroked="false">
                <v:path arrowok="t"/>
                <v:fill type="solid"/>
              </v:shape>
            </v:group>
            <v:group style="position:absolute;left:5079;top:3191;width:10;height:20" coordorigin="5079,3191" coordsize="10,20">
              <v:shape style="position:absolute;left:5079;top:3191;width:10;height:20" coordorigin="5079,3191" coordsize="10,20" path="m5079,3210l5089,3210,5089,3191,5079,3191,5079,3210xe" filled="true" fillcolor="#000000" stroked="false">
                <v:path arrowok="t"/>
                <v:fill type="solid"/>
              </v:shape>
            </v:group>
            <v:group style="position:absolute;left:5079;top:3210;width:10;height:20" coordorigin="5079,3210" coordsize="10,20">
              <v:shape style="position:absolute;left:5079;top:3210;width:10;height:20" coordorigin="5079,3210" coordsize="10,20" path="m5079,3229l5089,3229,5089,3210,5079,3210,5079,3229xe" filled="true" fillcolor="#000000" stroked="false">
                <v:path arrowok="t"/>
                <v:fill type="solid"/>
              </v:shape>
            </v:group>
            <v:group style="position:absolute;left:5079;top:3229;width:10;height:20" coordorigin="5079,3229" coordsize="10,20">
              <v:shape style="position:absolute;left:5079;top:3229;width:10;height:20" coordorigin="5079,3229" coordsize="10,20" path="m5079,3248l5089,3248,5089,3229,5079,3229,5079,3248xe" filled="true" fillcolor="#000000" stroked="false">
                <v:path arrowok="t"/>
                <v:fill type="solid"/>
              </v:shape>
            </v:group>
            <v:group style="position:absolute;left:5079;top:3248;width:10;height:20" coordorigin="5079,3248" coordsize="10,20">
              <v:shape style="position:absolute;left:5079;top:3248;width:10;height:20" coordorigin="5079,3248" coordsize="10,20" path="m5079,3267l5089,3267,5089,3248,5079,3248,5079,3267xe" filled="true" fillcolor="#000000" stroked="false">
                <v:path arrowok="t"/>
                <v:fill type="solid"/>
              </v:shape>
            </v:group>
            <v:group style="position:absolute;left:5079;top:3267;width:10;height:20" coordorigin="5079,3267" coordsize="10,20">
              <v:shape style="position:absolute;left:5079;top:3267;width:10;height:20" coordorigin="5079,3267" coordsize="10,20" path="m5079,3287l5089,3287,5089,3267,5079,3267,5079,3287xe" filled="true" fillcolor="#000000" stroked="false">
                <v:path arrowok="t"/>
                <v:fill type="solid"/>
              </v:shape>
            </v:group>
            <v:group style="position:absolute;left:5079;top:3287;width:10;height:20" coordorigin="5079,3287" coordsize="10,20">
              <v:shape style="position:absolute;left:5079;top:3287;width:10;height:20" coordorigin="5079,3287" coordsize="10,20" path="m5079,3306l5089,3306,5089,3287,5079,3287,5079,3306xe" filled="true" fillcolor="#000000" stroked="false">
                <v:path arrowok="t"/>
                <v:fill type="solid"/>
              </v:shape>
            </v:group>
            <v:group style="position:absolute;left:5079;top:3306;width:10;height:20" coordorigin="5079,3306" coordsize="10,20">
              <v:shape style="position:absolute;left:5079;top:3306;width:10;height:20" coordorigin="5079,3306" coordsize="10,20" path="m5079,3325l5089,3325,5089,3306,5079,3306,5079,3325xe" filled="true" fillcolor="#000000" stroked="false">
                <v:path arrowok="t"/>
                <v:fill type="solid"/>
              </v:shape>
            </v:group>
            <v:group style="position:absolute;left:5079;top:3325;width:10;height:20" coordorigin="5079,3325" coordsize="10,20">
              <v:shape style="position:absolute;left:5079;top:3325;width:10;height:20" coordorigin="5079,3325" coordsize="10,20" path="m5079,3344l5089,3344,5089,3325,5079,3325,5079,3344xe" filled="true" fillcolor="#000000" stroked="false">
                <v:path arrowok="t"/>
                <v:fill type="solid"/>
              </v:shape>
            </v:group>
            <v:group style="position:absolute;left:5079;top:3344;width:10;height:20" coordorigin="5079,3344" coordsize="10,20">
              <v:shape style="position:absolute;left:5079;top:3344;width:10;height:20" coordorigin="5079,3344" coordsize="10,20" path="m5079,3363l5089,3363,5089,3344,5079,3344,5079,3363xe" filled="true" fillcolor="#000000" stroked="false">
                <v:path arrowok="t"/>
                <v:fill type="solid"/>
              </v:shape>
            </v:group>
            <v:group style="position:absolute;left:5079;top:3363;width:10;height:20" coordorigin="5079,3363" coordsize="10,20">
              <v:shape style="position:absolute;left:5079;top:3363;width:10;height:20" coordorigin="5079,3363" coordsize="10,20" path="m5079,3383l5089,3383,5089,3363,5079,3363,5079,3383xe" filled="true" fillcolor="#000000" stroked="false">
                <v:path arrowok="t"/>
                <v:fill type="solid"/>
              </v:shape>
            </v:group>
            <v:group style="position:absolute;left:5079;top:3383;width:10;height:20" coordorigin="5079,3383" coordsize="10,20">
              <v:shape style="position:absolute;left:5079;top:3383;width:10;height:20" coordorigin="5079,3383" coordsize="10,20" path="m5079,3402l5089,3402,5089,3383,5079,3383,5079,3402xe" filled="true" fillcolor="#000000" stroked="false">
                <v:path arrowok="t"/>
                <v:fill type="solid"/>
              </v:shape>
            </v:group>
            <v:group style="position:absolute;left:5079;top:3402;width:10;height:20" coordorigin="5079,3402" coordsize="10,20">
              <v:shape style="position:absolute;left:5079;top:3402;width:10;height:20" coordorigin="5079,3402" coordsize="10,20" path="m5079,3421l5089,3421,5089,3402,5079,3402,5079,3421xe" filled="true" fillcolor="#000000" stroked="false">
                <v:path arrowok="t"/>
                <v:fill type="solid"/>
              </v:shape>
            </v:group>
            <v:group style="position:absolute;left:5079;top:3421;width:10;height:20" coordorigin="5079,3421" coordsize="10,20">
              <v:shape style="position:absolute;left:5079;top:3421;width:10;height:20" coordorigin="5079,3421" coordsize="10,20" path="m5079,3440l5089,3440,5089,3421,5079,3421,5079,3440xe" filled="true" fillcolor="#000000" stroked="false">
                <v:path arrowok="t"/>
                <v:fill type="solid"/>
              </v:shape>
            </v:group>
            <v:group style="position:absolute;left:5079;top:3440;width:10;height:20" coordorigin="5079,3440" coordsize="10,20">
              <v:shape style="position:absolute;left:5079;top:3440;width:10;height:20" coordorigin="5079,3440" coordsize="10,20" path="m5079,3459l5089,3459,5089,3440,5079,3440,5079,3459xe" filled="true" fillcolor="#000000" stroked="false">
                <v:path arrowok="t"/>
                <v:fill type="solid"/>
              </v:shape>
            </v:group>
            <v:group style="position:absolute;left:5079;top:3459;width:10;height:20" coordorigin="5079,3459" coordsize="10,20">
              <v:shape style="position:absolute;left:5079;top:3459;width:10;height:20" coordorigin="5079,3459" coordsize="10,20" path="m5079,3479l5089,3479,5089,3459,5079,3459,5079,3479xe" filled="true" fillcolor="#000000" stroked="false">
                <v:path arrowok="t"/>
                <v:fill type="solid"/>
              </v:shape>
            </v:group>
            <v:group style="position:absolute;left:5079;top:3479;width:10;height:20" coordorigin="5079,3479" coordsize="10,20">
              <v:shape style="position:absolute;left:5079;top:3479;width:10;height:20" coordorigin="5079,3479" coordsize="10,20" path="m5079,3498l5089,3498,5089,3479,5079,3479,5079,3498xe" filled="true" fillcolor="#000000" stroked="false">
                <v:path arrowok="t"/>
                <v:fill type="solid"/>
              </v:shape>
            </v:group>
            <v:group style="position:absolute;left:5079;top:3498;width:10;height:20" coordorigin="5079,3498" coordsize="10,20">
              <v:shape style="position:absolute;left:5079;top:3498;width:10;height:20" coordorigin="5079,3498" coordsize="10,20" path="m5079,3517l5089,3517,5089,3498,5079,3498,5079,3517xe" filled="true" fillcolor="#000000" stroked="false">
                <v:path arrowok="t"/>
                <v:fill type="solid"/>
              </v:shape>
            </v:group>
            <v:group style="position:absolute;left:5079;top:3517;width:10;height:20" coordorigin="5079,3517" coordsize="10,20">
              <v:shape style="position:absolute;left:5079;top:3517;width:10;height:20" coordorigin="5079,3517" coordsize="10,20" path="m5079,3536l5089,3536,5089,3517,5079,3517,5079,3536xe" filled="true" fillcolor="#000000" stroked="false">
                <v:path arrowok="t"/>
                <v:fill type="solid"/>
              </v:shape>
            </v:group>
            <v:group style="position:absolute;left:5079;top:3536;width:10;height:20" coordorigin="5079,3536" coordsize="10,20">
              <v:shape style="position:absolute;left:5079;top:3536;width:10;height:20" coordorigin="5079,3536" coordsize="10,20" path="m5079,3555l5089,3555,5089,3536,5079,3536,5079,3555xe" filled="true" fillcolor="#000000" stroked="false">
                <v:path arrowok="t"/>
                <v:fill type="solid"/>
              </v:shape>
            </v:group>
            <v:group style="position:absolute;left:5079;top:3555;width:10;height:20" coordorigin="5079,3555" coordsize="10,20">
              <v:shape style="position:absolute;left:5079;top:3555;width:10;height:20" coordorigin="5079,3555" coordsize="10,20" path="m5079,3575l5089,3575,5089,3555,5079,3555,5079,3575xe" filled="true" fillcolor="#000000" stroked="false">
                <v:path arrowok="t"/>
                <v:fill type="solid"/>
              </v:shape>
            </v:group>
            <v:group style="position:absolute;left:5079;top:3575;width:10;height:20" coordorigin="5079,3575" coordsize="10,20">
              <v:shape style="position:absolute;left:5079;top:3575;width:10;height:20" coordorigin="5079,3575" coordsize="10,20" path="m5079,3594l5089,3594,5089,3575,5079,3575,5079,3594xe" filled="true" fillcolor="#000000" stroked="false">
                <v:path arrowok="t"/>
                <v:fill type="solid"/>
              </v:shape>
            </v:group>
            <v:group style="position:absolute;left:5079;top:3594;width:10;height:20" coordorigin="5079,3594" coordsize="10,20">
              <v:shape style="position:absolute;left:5079;top:3594;width:10;height:20" coordorigin="5079,3594" coordsize="10,20" path="m5079,3613l5089,3613,5089,3594,5079,3594,5079,3613xe" filled="true" fillcolor="#000000" stroked="false">
                <v:path arrowok="t"/>
                <v:fill type="solid"/>
              </v:shape>
            </v:group>
            <v:group style="position:absolute;left:5079;top:3613;width:10;height:20" coordorigin="5079,3613" coordsize="10,20">
              <v:shape style="position:absolute;left:5079;top:3613;width:10;height:20" coordorigin="5079,3613" coordsize="10,20" path="m5079,3632l5089,3632,5089,3613,5079,3613,5079,3632xe" filled="true" fillcolor="#000000" stroked="false">
                <v:path arrowok="t"/>
                <v:fill type="solid"/>
              </v:shape>
            </v:group>
            <v:group style="position:absolute;left:5989;top:2615;width:10;height:20" coordorigin="5989,2615" coordsize="10,20">
              <v:shape style="position:absolute;left:5989;top:2615;width:10;height:20" coordorigin="5989,2615" coordsize="10,20" path="m5989,2634l5999,2634,5999,2615,5989,2615,5989,2634xe" filled="true" fillcolor="#000000" stroked="false">
                <v:path arrowok="t"/>
                <v:fill type="solid"/>
              </v:shape>
            </v:group>
            <v:group style="position:absolute;left:5989;top:2634;width:10;height:20" coordorigin="5989,2634" coordsize="10,20">
              <v:shape style="position:absolute;left:5989;top:2634;width:10;height:20" coordorigin="5989,2634" coordsize="10,20" path="m5989,2653l5999,2653,5999,2634,5989,2634,5989,2653xe" filled="true" fillcolor="#000000" stroked="false">
                <v:path arrowok="t"/>
                <v:fill type="solid"/>
              </v:shape>
            </v:group>
            <v:group style="position:absolute;left:5989;top:2653;width:10;height:20" coordorigin="5989,2653" coordsize="10,20">
              <v:shape style="position:absolute;left:5989;top:2653;width:10;height:20" coordorigin="5989,2653" coordsize="10,20" path="m5989,2672l5999,2672,5999,2653,5989,2653,5989,2672xe" filled="true" fillcolor="#000000" stroked="false">
                <v:path arrowok="t"/>
                <v:fill type="solid"/>
              </v:shape>
            </v:group>
            <v:group style="position:absolute;left:5989;top:2672;width:10;height:20" coordorigin="5989,2672" coordsize="10,20">
              <v:shape style="position:absolute;left:5989;top:2672;width:10;height:20" coordorigin="5989,2672" coordsize="10,20" path="m5989,2691l5999,2691,5999,2672,5989,2672,5989,2691xe" filled="true" fillcolor="#000000" stroked="false">
                <v:path arrowok="t"/>
                <v:fill type="solid"/>
              </v:shape>
            </v:group>
            <v:group style="position:absolute;left:5989;top:2691;width:10;height:20" coordorigin="5989,2691" coordsize="10,20">
              <v:shape style="position:absolute;left:5989;top:2691;width:10;height:20" coordorigin="5989,2691" coordsize="10,20" path="m5989,2711l5999,2711,5999,2691,5989,2691,5989,2711xe" filled="true" fillcolor="#000000" stroked="false">
                <v:path arrowok="t"/>
                <v:fill type="solid"/>
              </v:shape>
            </v:group>
            <v:group style="position:absolute;left:5989;top:2711;width:10;height:20" coordorigin="5989,2711" coordsize="10,20">
              <v:shape style="position:absolute;left:5989;top:2711;width:10;height:20" coordorigin="5989,2711" coordsize="10,20" path="m5989,2730l5999,2730,5999,2711,5989,2711,5989,2730xe" filled="true" fillcolor="#000000" stroked="false">
                <v:path arrowok="t"/>
                <v:fill type="solid"/>
              </v:shape>
            </v:group>
            <v:group style="position:absolute;left:5989;top:2730;width:10;height:20" coordorigin="5989,2730" coordsize="10,20">
              <v:shape style="position:absolute;left:5989;top:2730;width:10;height:20" coordorigin="5989,2730" coordsize="10,20" path="m5989,2749l5999,2749,5999,2730,5989,2730,5989,2749xe" filled="true" fillcolor="#000000" stroked="false">
                <v:path arrowok="t"/>
                <v:fill type="solid"/>
              </v:shape>
            </v:group>
            <v:group style="position:absolute;left:5989;top:2749;width:10;height:20" coordorigin="5989,2749" coordsize="10,20">
              <v:shape style="position:absolute;left:5989;top:2749;width:10;height:20" coordorigin="5989,2749" coordsize="10,20" path="m5989,2768l5999,2768,5999,2749,5989,2749,5989,2768xe" filled="true" fillcolor="#000000" stroked="false">
                <v:path arrowok="t"/>
                <v:fill type="solid"/>
              </v:shape>
            </v:group>
            <v:group style="position:absolute;left:5989;top:2768;width:10;height:20" coordorigin="5989,2768" coordsize="10,20">
              <v:shape style="position:absolute;left:5989;top:2768;width:10;height:20" coordorigin="5989,2768" coordsize="10,20" path="m5989,2787l5999,2787,5999,2768,5989,2768,5989,2787xe" filled="true" fillcolor="#000000" stroked="false">
                <v:path arrowok="t"/>
                <v:fill type="solid"/>
              </v:shape>
            </v:group>
            <v:group style="position:absolute;left:5989;top:2787;width:10;height:20" coordorigin="5989,2787" coordsize="10,20">
              <v:shape style="position:absolute;left:5989;top:2787;width:10;height:20" coordorigin="5989,2787" coordsize="10,20" path="m5989,2807l5999,2807,5999,2787,5989,2787,5989,2807xe" filled="true" fillcolor="#000000" stroked="false">
                <v:path arrowok="t"/>
                <v:fill type="solid"/>
              </v:shape>
            </v:group>
            <v:group style="position:absolute;left:5989;top:2807;width:10;height:20" coordorigin="5989,2807" coordsize="10,20">
              <v:shape style="position:absolute;left:5989;top:2807;width:10;height:20" coordorigin="5989,2807" coordsize="10,20" path="m5989,2826l5999,2826,5999,2807,5989,2807,5989,2826xe" filled="true" fillcolor="#000000" stroked="false">
                <v:path arrowok="t"/>
                <v:fill type="solid"/>
              </v:shape>
            </v:group>
            <v:group style="position:absolute;left:5989;top:2826;width:10;height:20" coordorigin="5989,2826" coordsize="10,20">
              <v:shape style="position:absolute;left:5989;top:2826;width:10;height:20" coordorigin="5989,2826" coordsize="10,20" path="m5989,2845l5999,2845,5999,2826,5989,2826,5989,2845xe" filled="true" fillcolor="#000000" stroked="false">
                <v:path arrowok="t"/>
                <v:fill type="solid"/>
              </v:shape>
            </v:group>
            <v:group style="position:absolute;left:5989;top:2845;width:10;height:20" coordorigin="5989,2845" coordsize="10,20">
              <v:shape style="position:absolute;left:5989;top:2845;width:10;height:20" coordorigin="5989,2845" coordsize="10,20" path="m5989,2864l5999,2864,5999,2845,5989,2845,5989,2864xe" filled="true" fillcolor="#000000" stroked="false">
                <v:path arrowok="t"/>
                <v:fill type="solid"/>
              </v:shape>
            </v:group>
            <v:group style="position:absolute;left:5989;top:2864;width:10;height:20" coordorigin="5989,2864" coordsize="10,20">
              <v:shape style="position:absolute;left:5989;top:2864;width:10;height:20" coordorigin="5989,2864" coordsize="10,20" path="m5989,2883l5999,2883,5999,2864,5989,2864,5989,2883xe" filled="true" fillcolor="#000000" stroked="false">
                <v:path arrowok="t"/>
                <v:fill type="solid"/>
              </v:shape>
            </v:group>
            <v:group style="position:absolute;left:5989;top:2883;width:10;height:20" coordorigin="5989,2883" coordsize="10,20">
              <v:shape style="position:absolute;left:5989;top:2883;width:10;height:20" coordorigin="5989,2883" coordsize="10,20" path="m5989,2903l5999,2903,5999,2883,5989,2883,5989,2903xe" filled="true" fillcolor="#000000" stroked="false">
                <v:path arrowok="t"/>
                <v:fill type="solid"/>
              </v:shape>
            </v:group>
            <v:group style="position:absolute;left:5989;top:2903;width:10;height:20" coordorigin="5989,2903" coordsize="10,20">
              <v:shape style="position:absolute;left:5989;top:2903;width:10;height:20" coordorigin="5989,2903" coordsize="10,20" path="m5989,2922l5999,2922,5999,2903,5989,2903,5989,2922xe" filled="true" fillcolor="#000000" stroked="false">
                <v:path arrowok="t"/>
                <v:fill type="solid"/>
              </v:shape>
            </v:group>
            <v:group style="position:absolute;left:5989;top:2922;width:10;height:20" coordorigin="5989,2922" coordsize="10,20">
              <v:shape style="position:absolute;left:5989;top:2922;width:10;height:20" coordorigin="5989,2922" coordsize="10,20" path="m5989,2941l5999,2941,5999,2922,5989,2922,5989,2941xe" filled="true" fillcolor="#000000" stroked="false">
                <v:path arrowok="t"/>
                <v:fill type="solid"/>
              </v:shape>
            </v:group>
            <v:group style="position:absolute;left:5989;top:2941;width:10;height:20" coordorigin="5989,2941" coordsize="10,20">
              <v:shape style="position:absolute;left:5989;top:2941;width:10;height:20" coordorigin="5989,2941" coordsize="10,20" path="m5989,2960l5999,2960,5999,2941,5989,2941,5989,2960xe" filled="true" fillcolor="#000000" stroked="false">
                <v:path arrowok="t"/>
                <v:fill type="solid"/>
              </v:shape>
            </v:group>
            <v:group style="position:absolute;left:5989;top:2960;width:10;height:20" coordorigin="5989,2960" coordsize="10,20">
              <v:shape style="position:absolute;left:5989;top:2960;width:10;height:20" coordorigin="5989,2960" coordsize="10,20" path="m5989,2979l5999,2979,5999,2960,5989,2960,5989,2979xe" filled="true" fillcolor="#000000" stroked="false">
                <v:path arrowok="t"/>
                <v:fill type="solid"/>
              </v:shape>
            </v:group>
            <v:group style="position:absolute;left:5989;top:2979;width:10;height:20" coordorigin="5989,2979" coordsize="10,20">
              <v:shape style="position:absolute;left:5989;top:2979;width:10;height:20" coordorigin="5989,2979" coordsize="10,20" path="m5989,2999l5999,2999,5999,2979,5989,2979,5989,2999xe" filled="true" fillcolor="#000000" stroked="false">
                <v:path arrowok="t"/>
                <v:fill type="solid"/>
              </v:shape>
            </v:group>
            <v:group style="position:absolute;left:5989;top:2999;width:10;height:20" coordorigin="5989,2999" coordsize="10,20">
              <v:shape style="position:absolute;left:5989;top:2999;width:10;height:20" coordorigin="5989,2999" coordsize="10,20" path="m5989,3018l5999,3018,5999,2999,5989,2999,5989,3018xe" filled="true" fillcolor="#000000" stroked="false">
                <v:path arrowok="t"/>
                <v:fill type="solid"/>
              </v:shape>
            </v:group>
            <v:group style="position:absolute;left:5989;top:3018;width:10;height:20" coordorigin="5989,3018" coordsize="10,20">
              <v:shape style="position:absolute;left:5989;top:3018;width:10;height:20" coordorigin="5989,3018" coordsize="10,20" path="m5989,3037l5999,3037,5999,3018,5989,3018,5989,3037xe" filled="true" fillcolor="#000000" stroked="false">
                <v:path arrowok="t"/>
                <v:fill type="solid"/>
              </v:shape>
            </v:group>
            <v:group style="position:absolute;left:5989;top:3037;width:10;height:20" coordorigin="5989,3037" coordsize="10,20">
              <v:shape style="position:absolute;left:5989;top:3037;width:10;height:20" coordorigin="5989,3037" coordsize="10,20" path="m5989,3056l5999,3056,5999,3037,5989,3037,5989,3056xe" filled="true" fillcolor="#000000" stroked="false">
                <v:path arrowok="t"/>
                <v:fill type="solid"/>
              </v:shape>
            </v:group>
            <v:group style="position:absolute;left:5989;top:3056;width:10;height:20" coordorigin="5989,3056" coordsize="10,20">
              <v:shape style="position:absolute;left:5989;top:3056;width:10;height:20" coordorigin="5989,3056" coordsize="10,20" path="m5989,3075l5999,3075,5999,3056,5989,3056,5989,3075xe" filled="true" fillcolor="#000000" stroked="false">
                <v:path arrowok="t"/>
                <v:fill type="solid"/>
              </v:shape>
            </v:group>
            <v:group style="position:absolute;left:5989;top:3075;width:10;height:20" coordorigin="5989,3075" coordsize="10,20">
              <v:shape style="position:absolute;left:5989;top:3075;width:10;height:20" coordorigin="5989,3075" coordsize="10,20" path="m5989,3095l5999,3095,5999,3075,5989,3075,5989,3095xe" filled="true" fillcolor="#000000" stroked="false">
                <v:path arrowok="t"/>
                <v:fill type="solid"/>
              </v:shape>
            </v:group>
            <v:group style="position:absolute;left:5989;top:3095;width:10;height:20" coordorigin="5989,3095" coordsize="10,20">
              <v:shape style="position:absolute;left:5989;top:3095;width:10;height:20" coordorigin="5989,3095" coordsize="10,20" path="m5989,3114l5999,3114,5999,3095,5989,3095,5989,3114xe" filled="true" fillcolor="#000000" stroked="false">
                <v:path arrowok="t"/>
                <v:fill type="solid"/>
              </v:shape>
            </v:group>
            <v:group style="position:absolute;left:5989;top:3114;width:10;height:20" coordorigin="5989,3114" coordsize="10,20">
              <v:shape style="position:absolute;left:5989;top:3114;width:10;height:20" coordorigin="5989,3114" coordsize="10,20" path="m5989,3133l5999,3133,5999,3114,5989,3114,5989,3133xe" filled="true" fillcolor="#000000" stroked="false">
                <v:path arrowok="t"/>
                <v:fill type="solid"/>
              </v:shape>
            </v:group>
            <v:group style="position:absolute;left:5989;top:3133;width:10;height:20" coordorigin="5989,3133" coordsize="10,20">
              <v:shape style="position:absolute;left:5989;top:3133;width:10;height:20" coordorigin="5989,3133" coordsize="10,20" path="m5989,3152l5999,3152,5999,3133,5989,3133,5989,3152xe" filled="true" fillcolor="#000000" stroked="false">
                <v:path arrowok="t"/>
                <v:fill type="solid"/>
              </v:shape>
            </v:group>
            <v:group style="position:absolute;left:5989;top:3152;width:10;height:20" coordorigin="5989,3152" coordsize="10,20">
              <v:shape style="position:absolute;left:5989;top:3152;width:10;height:20" coordorigin="5989,3152" coordsize="10,20" path="m5989,3171l5999,3171,5999,3152,5989,3152,5989,3171xe" filled="true" fillcolor="#000000" stroked="false">
                <v:path arrowok="t"/>
                <v:fill type="solid"/>
              </v:shape>
            </v:group>
            <v:group style="position:absolute;left:5989;top:3171;width:10;height:20" coordorigin="5989,3171" coordsize="10,20">
              <v:shape style="position:absolute;left:5989;top:3171;width:10;height:20" coordorigin="5989,3171" coordsize="10,20" path="m5989,3191l5999,3191,5999,3171,5989,3171,5989,3191xe" filled="true" fillcolor="#000000" stroked="false">
                <v:path arrowok="t"/>
                <v:fill type="solid"/>
              </v:shape>
            </v:group>
            <v:group style="position:absolute;left:5989;top:3191;width:10;height:20" coordorigin="5989,3191" coordsize="10,20">
              <v:shape style="position:absolute;left:5989;top:3191;width:10;height:20" coordorigin="5989,3191" coordsize="10,20" path="m5989,3210l5999,3210,5999,3191,5989,3191,5989,3210xe" filled="true" fillcolor="#000000" stroked="false">
                <v:path arrowok="t"/>
                <v:fill type="solid"/>
              </v:shape>
            </v:group>
            <v:group style="position:absolute;left:5989;top:3210;width:10;height:20" coordorigin="5989,3210" coordsize="10,20">
              <v:shape style="position:absolute;left:5989;top:3210;width:10;height:20" coordorigin="5989,3210" coordsize="10,20" path="m5989,3229l5999,3229,5999,3210,5989,3210,5989,3229xe" filled="true" fillcolor="#000000" stroked="false">
                <v:path arrowok="t"/>
                <v:fill type="solid"/>
              </v:shape>
            </v:group>
            <v:group style="position:absolute;left:5989;top:3229;width:10;height:20" coordorigin="5989,3229" coordsize="10,20">
              <v:shape style="position:absolute;left:5989;top:3229;width:10;height:20" coordorigin="5989,3229" coordsize="10,20" path="m5989,3248l5999,3248,5999,3229,5989,3229,5989,3248xe" filled="true" fillcolor="#000000" stroked="false">
                <v:path arrowok="t"/>
                <v:fill type="solid"/>
              </v:shape>
            </v:group>
            <v:group style="position:absolute;left:5989;top:3248;width:10;height:20" coordorigin="5989,3248" coordsize="10,20">
              <v:shape style="position:absolute;left:5989;top:3248;width:10;height:20" coordorigin="5989,3248" coordsize="10,20" path="m5989,3267l5999,3267,5999,3248,5989,3248,5989,3267xe" filled="true" fillcolor="#000000" stroked="false">
                <v:path arrowok="t"/>
                <v:fill type="solid"/>
              </v:shape>
            </v:group>
            <v:group style="position:absolute;left:5989;top:3267;width:10;height:20" coordorigin="5989,3267" coordsize="10,20">
              <v:shape style="position:absolute;left:5989;top:3267;width:10;height:20" coordorigin="5989,3267" coordsize="10,20" path="m5989,3287l5999,3287,5999,3267,5989,3267,5989,3287xe" filled="true" fillcolor="#000000" stroked="false">
                <v:path arrowok="t"/>
                <v:fill type="solid"/>
              </v:shape>
            </v:group>
            <v:group style="position:absolute;left:5989;top:3287;width:10;height:20" coordorigin="5989,3287" coordsize="10,20">
              <v:shape style="position:absolute;left:5989;top:3287;width:10;height:20" coordorigin="5989,3287" coordsize="10,20" path="m5989,3306l5999,3306,5999,3287,5989,3287,5989,3306xe" filled="true" fillcolor="#000000" stroked="false">
                <v:path arrowok="t"/>
                <v:fill type="solid"/>
              </v:shape>
            </v:group>
            <v:group style="position:absolute;left:5989;top:3306;width:10;height:20" coordorigin="5989,3306" coordsize="10,20">
              <v:shape style="position:absolute;left:5989;top:3306;width:10;height:20" coordorigin="5989,3306" coordsize="10,20" path="m5989,3325l5999,3325,5999,3306,5989,3306,5989,3325xe" filled="true" fillcolor="#000000" stroked="false">
                <v:path arrowok="t"/>
                <v:fill type="solid"/>
              </v:shape>
            </v:group>
            <v:group style="position:absolute;left:5989;top:3325;width:10;height:20" coordorigin="5989,3325" coordsize="10,20">
              <v:shape style="position:absolute;left:5989;top:3325;width:10;height:20" coordorigin="5989,3325" coordsize="10,20" path="m5989,3344l5999,3344,5999,3325,5989,3325,5989,3344xe" filled="true" fillcolor="#000000" stroked="false">
                <v:path arrowok="t"/>
                <v:fill type="solid"/>
              </v:shape>
            </v:group>
            <v:group style="position:absolute;left:5989;top:3344;width:10;height:20" coordorigin="5989,3344" coordsize="10,20">
              <v:shape style="position:absolute;left:5989;top:3344;width:10;height:20" coordorigin="5989,3344" coordsize="10,20" path="m5989,3363l5999,3363,5999,3344,5989,3344,5989,3363xe" filled="true" fillcolor="#000000" stroked="false">
                <v:path arrowok="t"/>
                <v:fill type="solid"/>
              </v:shape>
            </v:group>
            <v:group style="position:absolute;left:5989;top:3363;width:10;height:20" coordorigin="5989,3363" coordsize="10,20">
              <v:shape style="position:absolute;left:5989;top:3363;width:10;height:20" coordorigin="5989,3363" coordsize="10,20" path="m5989,3383l5999,3383,5999,3363,5989,3363,5989,3383xe" filled="true" fillcolor="#000000" stroked="false">
                <v:path arrowok="t"/>
                <v:fill type="solid"/>
              </v:shape>
            </v:group>
            <v:group style="position:absolute;left:5989;top:3383;width:10;height:20" coordorigin="5989,3383" coordsize="10,20">
              <v:shape style="position:absolute;left:5989;top:3383;width:10;height:20" coordorigin="5989,3383" coordsize="10,20" path="m5989,3402l5999,3402,5999,3383,5989,3383,5989,3402xe" filled="true" fillcolor="#000000" stroked="false">
                <v:path arrowok="t"/>
                <v:fill type="solid"/>
              </v:shape>
            </v:group>
            <v:group style="position:absolute;left:5989;top:3402;width:10;height:20" coordorigin="5989,3402" coordsize="10,20">
              <v:shape style="position:absolute;left:5989;top:3402;width:10;height:20" coordorigin="5989,3402" coordsize="10,20" path="m5989,3421l5999,3421,5999,3402,5989,3402,5989,3421xe" filled="true" fillcolor="#000000" stroked="false">
                <v:path arrowok="t"/>
                <v:fill type="solid"/>
              </v:shape>
            </v:group>
            <v:group style="position:absolute;left:5989;top:3421;width:10;height:20" coordorigin="5989,3421" coordsize="10,20">
              <v:shape style="position:absolute;left:5989;top:3421;width:10;height:20" coordorigin="5989,3421" coordsize="10,20" path="m5989,3440l5999,3440,5999,3421,5989,3421,5989,3440xe" filled="true" fillcolor="#000000" stroked="false">
                <v:path arrowok="t"/>
                <v:fill type="solid"/>
              </v:shape>
            </v:group>
            <v:group style="position:absolute;left:5989;top:3440;width:10;height:20" coordorigin="5989,3440" coordsize="10,20">
              <v:shape style="position:absolute;left:5989;top:3440;width:10;height:20" coordorigin="5989,3440" coordsize="10,20" path="m5989,3459l5999,3459,5999,3440,5989,3440,5989,3459xe" filled="true" fillcolor="#000000" stroked="false">
                <v:path arrowok="t"/>
                <v:fill type="solid"/>
              </v:shape>
            </v:group>
            <v:group style="position:absolute;left:5989;top:3459;width:10;height:20" coordorigin="5989,3459" coordsize="10,20">
              <v:shape style="position:absolute;left:5989;top:3459;width:10;height:20" coordorigin="5989,3459" coordsize="10,20" path="m5989,3479l5999,3479,5999,3459,5989,3459,5989,3479xe" filled="true" fillcolor="#000000" stroked="false">
                <v:path arrowok="t"/>
                <v:fill type="solid"/>
              </v:shape>
            </v:group>
            <v:group style="position:absolute;left:5989;top:3479;width:10;height:20" coordorigin="5989,3479" coordsize="10,20">
              <v:shape style="position:absolute;left:5989;top:3479;width:10;height:20" coordorigin="5989,3479" coordsize="10,20" path="m5989,3498l5999,3498,5999,3479,5989,3479,5989,3498xe" filled="true" fillcolor="#000000" stroked="false">
                <v:path arrowok="t"/>
                <v:fill type="solid"/>
              </v:shape>
            </v:group>
            <v:group style="position:absolute;left:5989;top:3498;width:10;height:20" coordorigin="5989,3498" coordsize="10,20">
              <v:shape style="position:absolute;left:5989;top:3498;width:10;height:20" coordorigin="5989,3498" coordsize="10,20" path="m5989,3517l5999,3517,5999,3498,5989,3498,5989,3517xe" filled="true" fillcolor="#000000" stroked="false">
                <v:path arrowok="t"/>
                <v:fill type="solid"/>
              </v:shape>
            </v:group>
            <v:group style="position:absolute;left:5989;top:3517;width:10;height:20" coordorigin="5989,3517" coordsize="10,20">
              <v:shape style="position:absolute;left:5989;top:3517;width:10;height:20" coordorigin="5989,3517" coordsize="10,20" path="m5989,3536l5999,3536,5999,3517,5989,3517,5989,3536xe" filled="true" fillcolor="#000000" stroked="false">
                <v:path arrowok="t"/>
                <v:fill type="solid"/>
              </v:shape>
            </v:group>
            <v:group style="position:absolute;left:5989;top:3536;width:10;height:20" coordorigin="5989,3536" coordsize="10,20">
              <v:shape style="position:absolute;left:5989;top:3536;width:10;height:20" coordorigin="5989,3536" coordsize="10,20" path="m5989,3555l5999,3555,5999,3536,5989,3536,5989,3555xe" filled="true" fillcolor="#000000" stroked="false">
                <v:path arrowok="t"/>
                <v:fill type="solid"/>
              </v:shape>
            </v:group>
            <v:group style="position:absolute;left:5989;top:3555;width:10;height:20" coordorigin="5989,3555" coordsize="10,20">
              <v:shape style="position:absolute;left:5989;top:3555;width:10;height:20" coordorigin="5989,3555" coordsize="10,20" path="m5989,3575l5999,3575,5999,3555,5989,3555,5989,3575xe" filled="true" fillcolor="#000000" stroked="false">
                <v:path arrowok="t"/>
                <v:fill type="solid"/>
              </v:shape>
            </v:group>
            <v:group style="position:absolute;left:5989;top:3575;width:10;height:20" coordorigin="5989,3575" coordsize="10,20">
              <v:shape style="position:absolute;left:5989;top:3575;width:10;height:20" coordorigin="5989,3575" coordsize="10,20" path="m5989,3594l5999,3594,5999,3575,5989,3575,5989,3594xe" filled="true" fillcolor="#000000" stroked="false">
                <v:path arrowok="t"/>
                <v:fill type="solid"/>
              </v:shape>
            </v:group>
            <v:group style="position:absolute;left:5989;top:3594;width:10;height:20" coordorigin="5989,3594" coordsize="10,20">
              <v:shape style="position:absolute;left:5989;top:3594;width:10;height:20" coordorigin="5989,3594" coordsize="10,20" path="m5989,3613l5999,3613,5999,3594,5989,3594,5989,3613xe" filled="true" fillcolor="#000000" stroked="false">
                <v:path arrowok="t"/>
                <v:fill type="solid"/>
              </v:shape>
            </v:group>
            <v:group style="position:absolute;left:5989;top:3613;width:10;height:20" coordorigin="5989,3613" coordsize="10,20">
              <v:shape style="position:absolute;left:5989;top:3613;width:10;height:20" coordorigin="5989,3613" coordsize="10,20" path="m5989,3632l5999,3632,5999,3613,5989,3613,5989,3632xe" filled="true" fillcolor="#000000" stroked="false">
                <v:path arrowok="t"/>
                <v:fill type="solid"/>
              </v:shape>
            </v:group>
            <v:group style="position:absolute;left:6647;top:2615;width:10;height:20" coordorigin="6647,2615" coordsize="10,20">
              <v:shape style="position:absolute;left:6647;top:2615;width:10;height:20" coordorigin="6647,2615" coordsize="10,20" path="m6647,2634l6657,2634,6657,2615,6647,2615,6647,2634xe" filled="true" fillcolor="#000000" stroked="false">
                <v:path arrowok="t"/>
                <v:fill type="solid"/>
              </v:shape>
            </v:group>
            <v:group style="position:absolute;left:6647;top:2634;width:10;height:20" coordorigin="6647,2634" coordsize="10,20">
              <v:shape style="position:absolute;left:6647;top:2634;width:10;height:20" coordorigin="6647,2634" coordsize="10,20" path="m6647,2653l6657,2653,6657,2634,6647,2634,6647,2653xe" filled="true" fillcolor="#000000" stroked="false">
                <v:path arrowok="t"/>
                <v:fill type="solid"/>
              </v:shape>
            </v:group>
            <v:group style="position:absolute;left:6647;top:2653;width:10;height:20" coordorigin="6647,2653" coordsize="10,20">
              <v:shape style="position:absolute;left:6647;top:2653;width:10;height:20" coordorigin="6647,2653" coordsize="10,20" path="m6647,2672l6657,2672,6657,2653,6647,2653,6647,2672xe" filled="true" fillcolor="#000000" stroked="false">
                <v:path arrowok="t"/>
                <v:fill type="solid"/>
              </v:shape>
            </v:group>
            <v:group style="position:absolute;left:6647;top:2672;width:10;height:20" coordorigin="6647,2672" coordsize="10,20">
              <v:shape style="position:absolute;left:6647;top:2672;width:10;height:20" coordorigin="6647,2672" coordsize="10,20" path="m6647,2691l6657,2691,6657,2672,6647,2672,6647,2691xe" filled="true" fillcolor="#000000" stroked="false">
                <v:path arrowok="t"/>
                <v:fill type="solid"/>
              </v:shape>
            </v:group>
            <v:group style="position:absolute;left:6647;top:2691;width:10;height:20" coordorigin="6647,2691" coordsize="10,20">
              <v:shape style="position:absolute;left:6647;top:2691;width:10;height:20" coordorigin="6647,2691" coordsize="10,20" path="m6647,2711l6657,2711,6657,2691,6647,2691,6647,2711xe" filled="true" fillcolor="#000000" stroked="false">
                <v:path arrowok="t"/>
                <v:fill type="solid"/>
              </v:shape>
            </v:group>
            <v:group style="position:absolute;left:6647;top:2711;width:10;height:20" coordorigin="6647,2711" coordsize="10,20">
              <v:shape style="position:absolute;left:6647;top:2711;width:10;height:20" coordorigin="6647,2711" coordsize="10,20" path="m6647,2730l6657,2730,6657,2711,6647,2711,6647,2730xe" filled="true" fillcolor="#000000" stroked="false">
                <v:path arrowok="t"/>
                <v:fill type="solid"/>
              </v:shape>
            </v:group>
            <v:group style="position:absolute;left:6647;top:2730;width:10;height:20" coordorigin="6647,2730" coordsize="10,20">
              <v:shape style="position:absolute;left:6647;top:2730;width:10;height:20" coordorigin="6647,2730" coordsize="10,20" path="m6647,2749l6657,2749,6657,2730,6647,2730,6647,2749xe" filled="true" fillcolor="#000000" stroked="false">
                <v:path arrowok="t"/>
                <v:fill type="solid"/>
              </v:shape>
            </v:group>
            <v:group style="position:absolute;left:6647;top:2749;width:10;height:20" coordorigin="6647,2749" coordsize="10,20">
              <v:shape style="position:absolute;left:6647;top:2749;width:10;height:20" coordorigin="6647,2749" coordsize="10,20" path="m6647,2768l6657,2768,6657,2749,6647,2749,6647,2768xe" filled="true" fillcolor="#000000" stroked="false">
                <v:path arrowok="t"/>
                <v:fill type="solid"/>
              </v:shape>
            </v:group>
            <v:group style="position:absolute;left:6647;top:2768;width:10;height:20" coordorigin="6647,2768" coordsize="10,20">
              <v:shape style="position:absolute;left:6647;top:2768;width:10;height:20" coordorigin="6647,2768" coordsize="10,20" path="m6647,2787l6657,2787,6657,2768,6647,2768,6647,2787xe" filled="true" fillcolor="#000000" stroked="false">
                <v:path arrowok="t"/>
                <v:fill type="solid"/>
              </v:shape>
            </v:group>
            <v:group style="position:absolute;left:6647;top:2787;width:10;height:20" coordorigin="6647,2787" coordsize="10,20">
              <v:shape style="position:absolute;left:6647;top:2787;width:10;height:20" coordorigin="6647,2787" coordsize="10,20" path="m6647,2807l6657,2807,6657,2787,6647,2787,6647,2807xe" filled="true" fillcolor="#000000" stroked="false">
                <v:path arrowok="t"/>
                <v:fill type="solid"/>
              </v:shape>
            </v:group>
            <v:group style="position:absolute;left:6647;top:2807;width:10;height:20" coordorigin="6647,2807" coordsize="10,20">
              <v:shape style="position:absolute;left:6647;top:2807;width:10;height:20" coordorigin="6647,2807" coordsize="10,20" path="m6647,2826l6657,2826,6657,2807,6647,2807,6647,2826xe" filled="true" fillcolor="#000000" stroked="false">
                <v:path arrowok="t"/>
                <v:fill type="solid"/>
              </v:shape>
            </v:group>
            <v:group style="position:absolute;left:6647;top:2826;width:10;height:20" coordorigin="6647,2826" coordsize="10,20">
              <v:shape style="position:absolute;left:6647;top:2826;width:10;height:20" coordorigin="6647,2826" coordsize="10,20" path="m6647,2845l6657,2845,6657,2826,6647,2826,6647,2845xe" filled="true" fillcolor="#000000" stroked="false">
                <v:path arrowok="t"/>
                <v:fill type="solid"/>
              </v:shape>
            </v:group>
            <v:group style="position:absolute;left:6647;top:2845;width:10;height:20" coordorigin="6647,2845" coordsize="10,20">
              <v:shape style="position:absolute;left:6647;top:2845;width:10;height:20" coordorigin="6647,2845" coordsize="10,20" path="m6647,2864l6657,2864,6657,2845,6647,2845,6647,2864xe" filled="true" fillcolor="#000000" stroked="false">
                <v:path arrowok="t"/>
                <v:fill type="solid"/>
              </v:shape>
            </v:group>
            <v:group style="position:absolute;left:6647;top:2864;width:10;height:20" coordorigin="6647,2864" coordsize="10,20">
              <v:shape style="position:absolute;left:6647;top:2864;width:10;height:20" coordorigin="6647,2864" coordsize="10,20" path="m6647,2883l6657,2883,6657,2864,6647,2864,6647,2883xe" filled="true" fillcolor="#000000" stroked="false">
                <v:path arrowok="t"/>
                <v:fill type="solid"/>
              </v:shape>
            </v:group>
            <v:group style="position:absolute;left:6647;top:2883;width:10;height:20" coordorigin="6647,2883" coordsize="10,20">
              <v:shape style="position:absolute;left:6647;top:2883;width:10;height:20" coordorigin="6647,2883" coordsize="10,20" path="m6647,2903l6657,2903,6657,2883,6647,2883,6647,2903xe" filled="true" fillcolor="#000000" stroked="false">
                <v:path arrowok="t"/>
                <v:fill type="solid"/>
              </v:shape>
            </v:group>
            <v:group style="position:absolute;left:6647;top:2903;width:10;height:20" coordorigin="6647,2903" coordsize="10,20">
              <v:shape style="position:absolute;left:6647;top:2903;width:10;height:20" coordorigin="6647,2903" coordsize="10,20" path="m6647,2922l6657,2922,6657,2903,6647,2903,6647,2922xe" filled="true" fillcolor="#000000" stroked="false">
                <v:path arrowok="t"/>
                <v:fill type="solid"/>
              </v:shape>
            </v:group>
            <v:group style="position:absolute;left:6647;top:2922;width:10;height:20" coordorigin="6647,2922" coordsize="10,20">
              <v:shape style="position:absolute;left:6647;top:2922;width:10;height:20" coordorigin="6647,2922" coordsize="10,20" path="m6647,2941l6657,2941,6657,2922,6647,2922,6647,2941xe" filled="true" fillcolor="#000000" stroked="false">
                <v:path arrowok="t"/>
                <v:fill type="solid"/>
              </v:shape>
            </v:group>
            <v:group style="position:absolute;left:6647;top:2941;width:10;height:20" coordorigin="6647,2941" coordsize="10,20">
              <v:shape style="position:absolute;left:6647;top:2941;width:10;height:20" coordorigin="6647,2941" coordsize="10,20" path="m6647,2960l6657,2960,6657,2941,6647,2941,6647,2960xe" filled="true" fillcolor="#000000" stroked="false">
                <v:path arrowok="t"/>
                <v:fill type="solid"/>
              </v:shape>
            </v:group>
            <v:group style="position:absolute;left:6647;top:2960;width:10;height:20" coordorigin="6647,2960" coordsize="10,20">
              <v:shape style="position:absolute;left:6647;top:2960;width:10;height:20" coordorigin="6647,2960" coordsize="10,20" path="m6647,2979l6657,2979,6657,2960,6647,2960,6647,2979xe" filled="true" fillcolor="#000000" stroked="false">
                <v:path arrowok="t"/>
                <v:fill type="solid"/>
              </v:shape>
            </v:group>
            <v:group style="position:absolute;left:6647;top:2979;width:10;height:20" coordorigin="6647,2979" coordsize="10,20">
              <v:shape style="position:absolute;left:6647;top:2979;width:10;height:20" coordorigin="6647,2979" coordsize="10,20" path="m6647,2999l6657,2999,6657,2979,6647,2979,6647,2999xe" filled="true" fillcolor="#000000" stroked="false">
                <v:path arrowok="t"/>
                <v:fill type="solid"/>
              </v:shape>
            </v:group>
            <v:group style="position:absolute;left:6647;top:2999;width:10;height:20" coordorigin="6647,2999" coordsize="10,20">
              <v:shape style="position:absolute;left:6647;top:2999;width:10;height:20" coordorigin="6647,2999" coordsize="10,20" path="m6647,3018l6657,3018,6657,2999,6647,2999,6647,3018xe" filled="true" fillcolor="#000000" stroked="false">
                <v:path arrowok="t"/>
                <v:fill type="solid"/>
              </v:shape>
            </v:group>
            <v:group style="position:absolute;left:6647;top:3018;width:10;height:20" coordorigin="6647,3018" coordsize="10,20">
              <v:shape style="position:absolute;left:6647;top:3018;width:10;height:20" coordorigin="6647,3018" coordsize="10,20" path="m6647,3037l6657,3037,6657,3018,6647,3018,6647,3037xe" filled="true" fillcolor="#000000" stroked="false">
                <v:path arrowok="t"/>
                <v:fill type="solid"/>
              </v:shape>
            </v:group>
            <v:group style="position:absolute;left:6647;top:3037;width:10;height:20" coordorigin="6647,3037" coordsize="10,20">
              <v:shape style="position:absolute;left:6647;top:3037;width:10;height:20" coordorigin="6647,3037" coordsize="10,20" path="m6647,3056l6657,3056,6657,3037,6647,3037,6647,3056xe" filled="true" fillcolor="#000000" stroked="false">
                <v:path arrowok="t"/>
                <v:fill type="solid"/>
              </v:shape>
            </v:group>
            <v:group style="position:absolute;left:6647;top:3056;width:10;height:20" coordorigin="6647,3056" coordsize="10,20">
              <v:shape style="position:absolute;left:6647;top:3056;width:10;height:20" coordorigin="6647,3056" coordsize="10,20" path="m6647,3075l6657,3075,6657,3056,6647,3056,6647,3075xe" filled="true" fillcolor="#000000" stroked="false">
                <v:path arrowok="t"/>
                <v:fill type="solid"/>
              </v:shape>
            </v:group>
            <v:group style="position:absolute;left:6647;top:3075;width:10;height:20" coordorigin="6647,3075" coordsize="10,20">
              <v:shape style="position:absolute;left:6647;top:3075;width:10;height:20" coordorigin="6647,3075" coordsize="10,20" path="m6647,3095l6657,3095,6657,3075,6647,3075,6647,3095xe" filled="true" fillcolor="#000000" stroked="false">
                <v:path arrowok="t"/>
                <v:fill type="solid"/>
              </v:shape>
            </v:group>
            <v:group style="position:absolute;left:6647;top:3095;width:10;height:20" coordorigin="6647,3095" coordsize="10,20">
              <v:shape style="position:absolute;left:6647;top:3095;width:10;height:20" coordorigin="6647,3095" coordsize="10,20" path="m6647,3114l6657,3114,6657,3095,6647,3095,6647,3114xe" filled="true" fillcolor="#000000" stroked="false">
                <v:path arrowok="t"/>
                <v:fill type="solid"/>
              </v:shape>
            </v:group>
            <v:group style="position:absolute;left:6647;top:3114;width:10;height:20" coordorigin="6647,3114" coordsize="10,20">
              <v:shape style="position:absolute;left:6647;top:3114;width:10;height:20" coordorigin="6647,3114" coordsize="10,20" path="m6647,3133l6657,3133,6657,3114,6647,3114,6647,3133xe" filled="true" fillcolor="#000000" stroked="false">
                <v:path arrowok="t"/>
                <v:fill type="solid"/>
              </v:shape>
            </v:group>
            <v:group style="position:absolute;left:6647;top:3133;width:10;height:20" coordorigin="6647,3133" coordsize="10,20">
              <v:shape style="position:absolute;left:6647;top:3133;width:10;height:20" coordorigin="6647,3133" coordsize="10,20" path="m6647,3152l6657,3152,6657,3133,6647,3133,6647,3152xe" filled="true" fillcolor="#000000" stroked="false">
                <v:path arrowok="t"/>
                <v:fill type="solid"/>
              </v:shape>
            </v:group>
            <v:group style="position:absolute;left:6647;top:3152;width:10;height:20" coordorigin="6647,3152" coordsize="10,20">
              <v:shape style="position:absolute;left:6647;top:3152;width:10;height:20" coordorigin="6647,3152" coordsize="10,20" path="m6647,3171l6657,3171,6657,3152,6647,3152,6647,3171xe" filled="true" fillcolor="#000000" stroked="false">
                <v:path arrowok="t"/>
                <v:fill type="solid"/>
              </v:shape>
            </v:group>
            <v:group style="position:absolute;left:6647;top:3171;width:10;height:20" coordorigin="6647,3171" coordsize="10,20">
              <v:shape style="position:absolute;left:6647;top:3171;width:10;height:20" coordorigin="6647,3171" coordsize="10,20" path="m6647,3191l6657,3191,6657,3171,6647,3171,6647,3191xe" filled="true" fillcolor="#000000" stroked="false">
                <v:path arrowok="t"/>
                <v:fill type="solid"/>
              </v:shape>
            </v:group>
            <v:group style="position:absolute;left:6647;top:3191;width:10;height:20" coordorigin="6647,3191" coordsize="10,20">
              <v:shape style="position:absolute;left:6647;top:3191;width:10;height:20" coordorigin="6647,3191" coordsize="10,20" path="m6647,3210l6657,3210,6657,3191,6647,3191,6647,3210xe" filled="true" fillcolor="#000000" stroked="false">
                <v:path arrowok="t"/>
                <v:fill type="solid"/>
              </v:shape>
            </v:group>
            <v:group style="position:absolute;left:6647;top:3210;width:10;height:20" coordorigin="6647,3210" coordsize="10,20">
              <v:shape style="position:absolute;left:6647;top:3210;width:10;height:20" coordorigin="6647,3210" coordsize="10,20" path="m6647,3229l6657,3229,6657,3210,6647,3210,6647,3229xe" filled="true" fillcolor="#000000" stroked="false">
                <v:path arrowok="t"/>
                <v:fill type="solid"/>
              </v:shape>
            </v:group>
            <v:group style="position:absolute;left:6647;top:3229;width:10;height:20" coordorigin="6647,3229" coordsize="10,20">
              <v:shape style="position:absolute;left:6647;top:3229;width:10;height:20" coordorigin="6647,3229" coordsize="10,20" path="m6647,3248l6657,3248,6657,3229,6647,3229,6647,3248xe" filled="true" fillcolor="#000000" stroked="false">
                <v:path arrowok="t"/>
                <v:fill type="solid"/>
              </v:shape>
            </v:group>
            <v:group style="position:absolute;left:6647;top:3248;width:10;height:20" coordorigin="6647,3248" coordsize="10,20">
              <v:shape style="position:absolute;left:6647;top:3248;width:10;height:20" coordorigin="6647,3248" coordsize="10,20" path="m6647,3267l6657,3267,6657,3248,6647,3248,6647,3267xe" filled="true" fillcolor="#000000" stroked="false">
                <v:path arrowok="t"/>
                <v:fill type="solid"/>
              </v:shape>
            </v:group>
            <v:group style="position:absolute;left:6647;top:3267;width:10;height:20" coordorigin="6647,3267" coordsize="10,20">
              <v:shape style="position:absolute;left:6647;top:3267;width:10;height:20" coordorigin="6647,3267" coordsize="10,20" path="m6647,3287l6657,3287,6657,3267,6647,3267,6647,3287xe" filled="true" fillcolor="#000000" stroked="false">
                <v:path arrowok="t"/>
                <v:fill type="solid"/>
              </v:shape>
            </v:group>
            <v:group style="position:absolute;left:6647;top:3287;width:10;height:20" coordorigin="6647,3287" coordsize="10,20">
              <v:shape style="position:absolute;left:6647;top:3287;width:10;height:20" coordorigin="6647,3287" coordsize="10,20" path="m6647,3306l6657,3306,6657,3287,6647,3287,6647,3306xe" filled="true" fillcolor="#000000" stroked="false">
                <v:path arrowok="t"/>
                <v:fill type="solid"/>
              </v:shape>
            </v:group>
            <v:group style="position:absolute;left:6647;top:3306;width:10;height:20" coordorigin="6647,3306" coordsize="10,20">
              <v:shape style="position:absolute;left:6647;top:3306;width:10;height:20" coordorigin="6647,3306" coordsize="10,20" path="m6647,3325l6657,3325,6657,3306,6647,3306,6647,3325xe" filled="true" fillcolor="#000000" stroked="false">
                <v:path arrowok="t"/>
                <v:fill type="solid"/>
              </v:shape>
            </v:group>
            <v:group style="position:absolute;left:6647;top:3325;width:10;height:20" coordorigin="6647,3325" coordsize="10,20">
              <v:shape style="position:absolute;left:6647;top:3325;width:10;height:20" coordorigin="6647,3325" coordsize="10,20" path="m6647,3344l6657,3344,6657,3325,6647,3325,6647,3344xe" filled="true" fillcolor="#000000" stroked="false">
                <v:path arrowok="t"/>
                <v:fill type="solid"/>
              </v:shape>
            </v:group>
            <v:group style="position:absolute;left:6647;top:3344;width:10;height:20" coordorigin="6647,3344" coordsize="10,20">
              <v:shape style="position:absolute;left:6647;top:3344;width:10;height:20" coordorigin="6647,3344" coordsize="10,20" path="m6647,3363l6657,3363,6657,3344,6647,3344,6647,3363xe" filled="true" fillcolor="#000000" stroked="false">
                <v:path arrowok="t"/>
                <v:fill type="solid"/>
              </v:shape>
            </v:group>
            <v:group style="position:absolute;left:6647;top:3363;width:10;height:20" coordorigin="6647,3363" coordsize="10,20">
              <v:shape style="position:absolute;left:6647;top:3363;width:10;height:20" coordorigin="6647,3363" coordsize="10,20" path="m6647,3383l6657,3383,6657,3363,6647,3363,6647,3383xe" filled="true" fillcolor="#000000" stroked="false">
                <v:path arrowok="t"/>
                <v:fill type="solid"/>
              </v:shape>
            </v:group>
            <v:group style="position:absolute;left:6647;top:3383;width:10;height:20" coordorigin="6647,3383" coordsize="10,20">
              <v:shape style="position:absolute;left:6647;top:3383;width:10;height:20" coordorigin="6647,3383" coordsize="10,20" path="m6647,3402l6657,3402,6657,3383,6647,3383,6647,3402xe" filled="true" fillcolor="#000000" stroked="false">
                <v:path arrowok="t"/>
                <v:fill type="solid"/>
              </v:shape>
            </v:group>
            <v:group style="position:absolute;left:6647;top:3402;width:10;height:20" coordorigin="6647,3402" coordsize="10,20">
              <v:shape style="position:absolute;left:6647;top:3402;width:10;height:20" coordorigin="6647,3402" coordsize="10,20" path="m6647,3421l6657,3421,6657,3402,6647,3402,6647,3421xe" filled="true" fillcolor="#000000" stroked="false">
                <v:path arrowok="t"/>
                <v:fill type="solid"/>
              </v:shape>
            </v:group>
            <v:group style="position:absolute;left:6647;top:3421;width:10;height:20" coordorigin="6647,3421" coordsize="10,20">
              <v:shape style="position:absolute;left:6647;top:3421;width:10;height:20" coordorigin="6647,3421" coordsize="10,20" path="m6647,3440l6657,3440,6657,3421,6647,3421,6647,3440xe" filled="true" fillcolor="#000000" stroked="false">
                <v:path arrowok="t"/>
                <v:fill type="solid"/>
              </v:shape>
            </v:group>
            <v:group style="position:absolute;left:6647;top:3440;width:10;height:20" coordorigin="6647,3440" coordsize="10,20">
              <v:shape style="position:absolute;left:6647;top:3440;width:10;height:20" coordorigin="6647,3440" coordsize="10,20" path="m6647,3459l6657,3459,6657,3440,6647,3440,6647,3459xe" filled="true" fillcolor="#000000" stroked="false">
                <v:path arrowok="t"/>
                <v:fill type="solid"/>
              </v:shape>
            </v:group>
            <v:group style="position:absolute;left:6647;top:3459;width:10;height:20" coordorigin="6647,3459" coordsize="10,20">
              <v:shape style="position:absolute;left:6647;top:3459;width:10;height:20" coordorigin="6647,3459" coordsize="10,20" path="m6647,3479l6657,3479,6657,3459,6647,3459,6647,3479xe" filled="true" fillcolor="#000000" stroked="false">
                <v:path arrowok="t"/>
                <v:fill type="solid"/>
              </v:shape>
            </v:group>
            <v:group style="position:absolute;left:6647;top:3479;width:10;height:20" coordorigin="6647,3479" coordsize="10,20">
              <v:shape style="position:absolute;left:6647;top:3479;width:10;height:20" coordorigin="6647,3479" coordsize="10,20" path="m6647,3498l6657,3498,6657,3479,6647,3479,6647,3498xe" filled="true" fillcolor="#000000" stroked="false">
                <v:path arrowok="t"/>
                <v:fill type="solid"/>
              </v:shape>
            </v:group>
            <v:group style="position:absolute;left:6647;top:3498;width:10;height:20" coordorigin="6647,3498" coordsize="10,20">
              <v:shape style="position:absolute;left:6647;top:3498;width:10;height:20" coordorigin="6647,3498" coordsize="10,20" path="m6647,3517l6657,3517,6657,3498,6647,3498,6647,3517xe" filled="true" fillcolor="#000000" stroked="false">
                <v:path arrowok="t"/>
                <v:fill type="solid"/>
              </v:shape>
            </v:group>
            <v:group style="position:absolute;left:6647;top:3517;width:10;height:20" coordorigin="6647,3517" coordsize="10,20">
              <v:shape style="position:absolute;left:6647;top:3517;width:10;height:20" coordorigin="6647,3517" coordsize="10,20" path="m6647,3536l6657,3536,6657,3517,6647,3517,6647,3536xe" filled="true" fillcolor="#000000" stroked="false">
                <v:path arrowok="t"/>
                <v:fill type="solid"/>
              </v:shape>
            </v:group>
            <v:group style="position:absolute;left:6647;top:3536;width:10;height:20" coordorigin="6647,3536" coordsize="10,20">
              <v:shape style="position:absolute;left:6647;top:3536;width:10;height:20" coordorigin="6647,3536" coordsize="10,20" path="m6647,3555l6657,3555,6657,3536,6647,3536,6647,3555xe" filled="true" fillcolor="#000000" stroked="false">
                <v:path arrowok="t"/>
                <v:fill type="solid"/>
              </v:shape>
            </v:group>
            <v:group style="position:absolute;left:6647;top:3555;width:10;height:20" coordorigin="6647,3555" coordsize="10,20">
              <v:shape style="position:absolute;left:6647;top:3555;width:10;height:20" coordorigin="6647,3555" coordsize="10,20" path="m6647,3575l6657,3575,6657,3555,6647,3555,6647,3575xe" filled="true" fillcolor="#000000" stroked="false">
                <v:path arrowok="t"/>
                <v:fill type="solid"/>
              </v:shape>
            </v:group>
            <v:group style="position:absolute;left:6647;top:3575;width:10;height:20" coordorigin="6647,3575" coordsize="10,20">
              <v:shape style="position:absolute;left:6647;top:3575;width:10;height:20" coordorigin="6647,3575" coordsize="10,20" path="m6647,3594l6657,3594,6657,3575,6647,3575,6647,3594xe" filled="true" fillcolor="#000000" stroked="false">
                <v:path arrowok="t"/>
                <v:fill type="solid"/>
              </v:shape>
            </v:group>
            <v:group style="position:absolute;left:6647;top:3594;width:10;height:20" coordorigin="6647,3594" coordsize="10,20">
              <v:shape style="position:absolute;left:6647;top:3594;width:10;height:20" coordorigin="6647,3594" coordsize="10,20" path="m6647,3613l6657,3613,6657,3594,6647,3594,6647,3613xe" filled="true" fillcolor="#000000" stroked="false">
                <v:path arrowok="t"/>
                <v:fill type="solid"/>
              </v:shape>
            </v:group>
            <v:group style="position:absolute;left:6647;top:3613;width:10;height:20" coordorigin="6647,3613" coordsize="10,20">
              <v:shape style="position:absolute;left:6647;top:3613;width:10;height:20" coordorigin="6647,3613" coordsize="10,20" path="m6647,3632l6657,3632,6657,3613,6647,3613,6647,3632xe" filled="true" fillcolor="#000000" stroked="false">
                <v:path arrowok="t"/>
                <v:fill type="solid"/>
              </v:shape>
            </v:group>
            <v:group style="position:absolute;left:7629;top:2615;width:10;height:20" coordorigin="7629,2615" coordsize="10,20">
              <v:shape style="position:absolute;left:7629;top:2615;width:10;height:20" coordorigin="7629,2615" coordsize="10,20" path="m7629,2634l7638,2634,7638,2615,7629,2615,7629,2634xe" filled="true" fillcolor="#000000" stroked="false">
                <v:path arrowok="t"/>
                <v:fill type="solid"/>
              </v:shape>
            </v:group>
            <v:group style="position:absolute;left:7629;top:2634;width:10;height:20" coordorigin="7629,2634" coordsize="10,20">
              <v:shape style="position:absolute;left:7629;top:2634;width:10;height:20" coordorigin="7629,2634" coordsize="10,20" path="m7629,2653l7638,2653,7638,2634,7629,2634,7629,2653xe" filled="true" fillcolor="#000000" stroked="false">
                <v:path arrowok="t"/>
                <v:fill type="solid"/>
              </v:shape>
            </v:group>
            <v:group style="position:absolute;left:7629;top:2653;width:10;height:20" coordorigin="7629,2653" coordsize="10,20">
              <v:shape style="position:absolute;left:7629;top:2653;width:10;height:20" coordorigin="7629,2653" coordsize="10,20" path="m7629,2672l7638,2672,7638,2653,7629,2653,7629,2672xe" filled="true" fillcolor="#000000" stroked="false">
                <v:path arrowok="t"/>
                <v:fill type="solid"/>
              </v:shape>
            </v:group>
            <v:group style="position:absolute;left:7629;top:2672;width:10;height:20" coordorigin="7629,2672" coordsize="10,20">
              <v:shape style="position:absolute;left:7629;top:2672;width:10;height:20" coordorigin="7629,2672" coordsize="10,20" path="m7629,2691l7638,2691,7638,2672,7629,2672,7629,2691xe" filled="true" fillcolor="#000000" stroked="false">
                <v:path arrowok="t"/>
                <v:fill type="solid"/>
              </v:shape>
            </v:group>
            <v:group style="position:absolute;left:7629;top:2691;width:10;height:20" coordorigin="7629,2691" coordsize="10,20">
              <v:shape style="position:absolute;left:7629;top:2691;width:10;height:20" coordorigin="7629,2691" coordsize="10,20" path="m7629,2711l7638,2711,7638,2691,7629,2691,7629,2711xe" filled="true" fillcolor="#000000" stroked="false">
                <v:path arrowok="t"/>
                <v:fill type="solid"/>
              </v:shape>
            </v:group>
            <v:group style="position:absolute;left:7629;top:2711;width:10;height:20" coordorigin="7629,2711" coordsize="10,20">
              <v:shape style="position:absolute;left:7629;top:2711;width:10;height:20" coordorigin="7629,2711" coordsize="10,20" path="m7629,2730l7638,2730,7638,2711,7629,2711,7629,2730xe" filled="true" fillcolor="#000000" stroked="false">
                <v:path arrowok="t"/>
                <v:fill type="solid"/>
              </v:shape>
            </v:group>
            <v:group style="position:absolute;left:7629;top:2730;width:10;height:20" coordorigin="7629,2730" coordsize="10,20">
              <v:shape style="position:absolute;left:7629;top:2730;width:10;height:20" coordorigin="7629,2730" coordsize="10,20" path="m7629,2749l7638,2749,7638,2730,7629,2730,7629,2749xe" filled="true" fillcolor="#000000" stroked="false">
                <v:path arrowok="t"/>
                <v:fill type="solid"/>
              </v:shape>
            </v:group>
            <v:group style="position:absolute;left:7629;top:2749;width:10;height:20" coordorigin="7629,2749" coordsize="10,20">
              <v:shape style="position:absolute;left:7629;top:2749;width:10;height:20" coordorigin="7629,2749" coordsize="10,20" path="m7629,2768l7638,2768,7638,2749,7629,2749,7629,2768xe" filled="true" fillcolor="#000000" stroked="false">
                <v:path arrowok="t"/>
                <v:fill type="solid"/>
              </v:shape>
            </v:group>
            <v:group style="position:absolute;left:7629;top:2768;width:10;height:20" coordorigin="7629,2768" coordsize="10,20">
              <v:shape style="position:absolute;left:7629;top:2768;width:10;height:20" coordorigin="7629,2768" coordsize="10,20" path="m7629,2787l7638,2787,7638,2768,7629,2768,7629,2787xe" filled="true" fillcolor="#000000" stroked="false">
                <v:path arrowok="t"/>
                <v:fill type="solid"/>
              </v:shape>
            </v:group>
            <v:group style="position:absolute;left:7629;top:2787;width:10;height:20" coordorigin="7629,2787" coordsize="10,20">
              <v:shape style="position:absolute;left:7629;top:2787;width:10;height:20" coordorigin="7629,2787" coordsize="10,20" path="m7629,2807l7638,2807,7638,2787,7629,2787,7629,2807xe" filled="true" fillcolor="#000000" stroked="false">
                <v:path arrowok="t"/>
                <v:fill type="solid"/>
              </v:shape>
            </v:group>
            <v:group style="position:absolute;left:7629;top:2807;width:10;height:20" coordorigin="7629,2807" coordsize="10,20">
              <v:shape style="position:absolute;left:7629;top:2807;width:10;height:20" coordorigin="7629,2807" coordsize="10,20" path="m7629,2826l7638,2826,7638,2807,7629,2807,7629,2826xe" filled="true" fillcolor="#000000" stroked="false">
                <v:path arrowok="t"/>
                <v:fill type="solid"/>
              </v:shape>
            </v:group>
            <v:group style="position:absolute;left:7629;top:2826;width:10;height:20" coordorigin="7629,2826" coordsize="10,20">
              <v:shape style="position:absolute;left:7629;top:2826;width:10;height:20" coordorigin="7629,2826" coordsize="10,20" path="m7629,2845l7638,2845,7638,2826,7629,2826,7629,2845xe" filled="true" fillcolor="#000000" stroked="false">
                <v:path arrowok="t"/>
                <v:fill type="solid"/>
              </v:shape>
            </v:group>
            <v:group style="position:absolute;left:7629;top:2845;width:10;height:20" coordorigin="7629,2845" coordsize="10,20">
              <v:shape style="position:absolute;left:7629;top:2845;width:10;height:20" coordorigin="7629,2845" coordsize="10,20" path="m7629,2864l7638,2864,7638,2845,7629,2845,7629,2864xe" filled="true" fillcolor="#000000" stroked="false">
                <v:path arrowok="t"/>
                <v:fill type="solid"/>
              </v:shape>
            </v:group>
            <v:group style="position:absolute;left:7629;top:2864;width:10;height:20" coordorigin="7629,2864" coordsize="10,20">
              <v:shape style="position:absolute;left:7629;top:2864;width:10;height:20" coordorigin="7629,2864" coordsize="10,20" path="m7629,2883l7638,2883,7638,2864,7629,2864,7629,2883xe" filled="true" fillcolor="#000000" stroked="false">
                <v:path arrowok="t"/>
                <v:fill type="solid"/>
              </v:shape>
            </v:group>
            <v:group style="position:absolute;left:7629;top:2883;width:10;height:20" coordorigin="7629,2883" coordsize="10,20">
              <v:shape style="position:absolute;left:7629;top:2883;width:10;height:20" coordorigin="7629,2883" coordsize="10,20" path="m7629,2903l7638,2903,7638,2883,7629,2883,7629,2903xe" filled="true" fillcolor="#000000" stroked="false">
                <v:path arrowok="t"/>
                <v:fill type="solid"/>
              </v:shape>
            </v:group>
            <v:group style="position:absolute;left:7629;top:2903;width:10;height:20" coordorigin="7629,2903" coordsize="10,20">
              <v:shape style="position:absolute;left:7629;top:2903;width:10;height:20" coordorigin="7629,2903" coordsize="10,20" path="m7629,2922l7638,2922,7638,2903,7629,2903,7629,2922xe" filled="true" fillcolor="#000000" stroked="false">
                <v:path arrowok="t"/>
                <v:fill type="solid"/>
              </v:shape>
            </v:group>
            <v:group style="position:absolute;left:7629;top:2922;width:10;height:20" coordorigin="7629,2922" coordsize="10,20">
              <v:shape style="position:absolute;left:7629;top:2922;width:10;height:20" coordorigin="7629,2922" coordsize="10,20" path="m7629,2941l7638,2941,7638,2922,7629,2922,7629,2941xe" filled="true" fillcolor="#000000" stroked="false">
                <v:path arrowok="t"/>
                <v:fill type="solid"/>
              </v:shape>
            </v:group>
            <v:group style="position:absolute;left:7629;top:2941;width:10;height:20" coordorigin="7629,2941" coordsize="10,20">
              <v:shape style="position:absolute;left:7629;top:2941;width:10;height:20" coordorigin="7629,2941" coordsize="10,20" path="m7629,2960l7638,2960,7638,2941,7629,2941,7629,2960xe" filled="true" fillcolor="#000000" stroked="false">
                <v:path arrowok="t"/>
                <v:fill type="solid"/>
              </v:shape>
            </v:group>
            <v:group style="position:absolute;left:7629;top:2960;width:10;height:20" coordorigin="7629,2960" coordsize="10,20">
              <v:shape style="position:absolute;left:7629;top:2960;width:10;height:20" coordorigin="7629,2960" coordsize="10,20" path="m7629,2979l7638,2979,7638,2960,7629,2960,7629,2979xe" filled="true" fillcolor="#000000" stroked="false">
                <v:path arrowok="t"/>
                <v:fill type="solid"/>
              </v:shape>
            </v:group>
            <v:group style="position:absolute;left:7629;top:2979;width:10;height:20" coordorigin="7629,2979" coordsize="10,20">
              <v:shape style="position:absolute;left:7629;top:2979;width:10;height:20" coordorigin="7629,2979" coordsize="10,20" path="m7629,2999l7638,2999,7638,2979,7629,2979,7629,2999xe" filled="true" fillcolor="#000000" stroked="false">
                <v:path arrowok="t"/>
                <v:fill type="solid"/>
              </v:shape>
            </v:group>
            <v:group style="position:absolute;left:7629;top:2999;width:10;height:20" coordorigin="7629,2999" coordsize="10,20">
              <v:shape style="position:absolute;left:7629;top:2999;width:10;height:20" coordorigin="7629,2999" coordsize="10,20" path="m7629,3018l7638,3018,7638,2999,7629,2999,7629,3018xe" filled="true" fillcolor="#000000" stroked="false">
                <v:path arrowok="t"/>
                <v:fill type="solid"/>
              </v:shape>
            </v:group>
            <v:group style="position:absolute;left:7629;top:3018;width:10;height:20" coordorigin="7629,3018" coordsize="10,20">
              <v:shape style="position:absolute;left:7629;top:3018;width:10;height:20" coordorigin="7629,3018" coordsize="10,20" path="m7629,3037l7638,3037,7638,3018,7629,3018,7629,3037xe" filled="true" fillcolor="#000000" stroked="false">
                <v:path arrowok="t"/>
                <v:fill type="solid"/>
              </v:shape>
            </v:group>
            <v:group style="position:absolute;left:7629;top:3037;width:10;height:20" coordorigin="7629,3037" coordsize="10,20">
              <v:shape style="position:absolute;left:7629;top:3037;width:10;height:20" coordorigin="7629,3037" coordsize="10,20" path="m7629,3056l7638,3056,7638,3037,7629,3037,7629,3056xe" filled="true" fillcolor="#000000" stroked="false">
                <v:path arrowok="t"/>
                <v:fill type="solid"/>
              </v:shape>
            </v:group>
            <v:group style="position:absolute;left:7629;top:3056;width:10;height:20" coordorigin="7629,3056" coordsize="10,20">
              <v:shape style="position:absolute;left:7629;top:3056;width:10;height:20" coordorigin="7629,3056" coordsize="10,20" path="m7629,3075l7638,3075,7638,3056,7629,3056,7629,3075xe" filled="true" fillcolor="#000000" stroked="false">
                <v:path arrowok="t"/>
                <v:fill type="solid"/>
              </v:shape>
            </v:group>
            <v:group style="position:absolute;left:7629;top:3075;width:10;height:20" coordorigin="7629,3075" coordsize="10,20">
              <v:shape style="position:absolute;left:7629;top:3075;width:10;height:20" coordorigin="7629,3075" coordsize="10,20" path="m7629,3095l7638,3095,7638,3075,7629,3075,7629,3095xe" filled="true" fillcolor="#000000" stroked="false">
                <v:path arrowok="t"/>
                <v:fill type="solid"/>
              </v:shape>
            </v:group>
            <v:group style="position:absolute;left:7629;top:3095;width:10;height:20" coordorigin="7629,3095" coordsize="10,20">
              <v:shape style="position:absolute;left:7629;top:3095;width:10;height:20" coordorigin="7629,3095" coordsize="10,20" path="m7629,3114l7638,3114,7638,3095,7629,3095,7629,3114xe" filled="true" fillcolor="#000000" stroked="false">
                <v:path arrowok="t"/>
                <v:fill type="solid"/>
              </v:shape>
            </v:group>
            <v:group style="position:absolute;left:7629;top:3114;width:10;height:20" coordorigin="7629,3114" coordsize="10,20">
              <v:shape style="position:absolute;left:7629;top:3114;width:10;height:20" coordorigin="7629,3114" coordsize="10,20" path="m7629,3133l7638,3133,7638,3114,7629,3114,7629,3133xe" filled="true" fillcolor="#000000" stroked="false">
                <v:path arrowok="t"/>
                <v:fill type="solid"/>
              </v:shape>
            </v:group>
            <v:group style="position:absolute;left:7629;top:3133;width:10;height:20" coordorigin="7629,3133" coordsize="10,20">
              <v:shape style="position:absolute;left:7629;top:3133;width:10;height:20" coordorigin="7629,3133" coordsize="10,20" path="m7629,3152l7638,3152,7638,3133,7629,3133,7629,3152xe" filled="true" fillcolor="#000000" stroked="false">
                <v:path arrowok="t"/>
                <v:fill type="solid"/>
              </v:shape>
            </v:group>
            <v:group style="position:absolute;left:7629;top:3152;width:10;height:20" coordorigin="7629,3152" coordsize="10,20">
              <v:shape style="position:absolute;left:7629;top:3152;width:10;height:20" coordorigin="7629,3152" coordsize="10,20" path="m7629,3171l7638,3171,7638,3152,7629,3152,7629,3171xe" filled="true" fillcolor="#000000" stroked="false">
                <v:path arrowok="t"/>
                <v:fill type="solid"/>
              </v:shape>
            </v:group>
            <v:group style="position:absolute;left:7629;top:3171;width:10;height:20" coordorigin="7629,3171" coordsize="10,20">
              <v:shape style="position:absolute;left:7629;top:3171;width:10;height:20" coordorigin="7629,3171" coordsize="10,20" path="m7629,3191l7638,3191,7638,3171,7629,3171,7629,3191xe" filled="true" fillcolor="#000000" stroked="false">
                <v:path arrowok="t"/>
                <v:fill type="solid"/>
              </v:shape>
            </v:group>
            <v:group style="position:absolute;left:7629;top:3191;width:10;height:20" coordorigin="7629,3191" coordsize="10,20">
              <v:shape style="position:absolute;left:7629;top:3191;width:10;height:20" coordorigin="7629,3191" coordsize="10,20" path="m7629,3210l7638,3210,7638,3191,7629,3191,7629,3210xe" filled="true" fillcolor="#000000" stroked="false">
                <v:path arrowok="t"/>
                <v:fill type="solid"/>
              </v:shape>
            </v:group>
            <v:group style="position:absolute;left:7629;top:3210;width:10;height:20" coordorigin="7629,3210" coordsize="10,20">
              <v:shape style="position:absolute;left:7629;top:3210;width:10;height:20" coordorigin="7629,3210" coordsize="10,20" path="m7629,3229l7638,3229,7638,3210,7629,3210,7629,3229xe" filled="true" fillcolor="#000000" stroked="false">
                <v:path arrowok="t"/>
                <v:fill type="solid"/>
              </v:shape>
            </v:group>
            <v:group style="position:absolute;left:7629;top:3229;width:10;height:20" coordorigin="7629,3229" coordsize="10,20">
              <v:shape style="position:absolute;left:7629;top:3229;width:10;height:20" coordorigin="7629,3229" coordsize="10,20" path="m7629,3248l7638,3248,7638,3229,7629,3229,7629,3248xe" filled="true" fillcolor="#000000" stroked="false">
                <v:path arrowok="t"/>
                <v:fill type="solid"/>
              </v:shape>
            </v:group>
            <v:group style="position:absolute;left:7629;top:3248;width:10;height:20" coordorigin="7629,3248" coordsize="10,20">
              <v:shape style="position:absolute;left:7629;top:3248;width:10;height:20" coordorigin="7629,3248" coordsize="10,20" path="m7629,3267l7638,3267,7638,3248,7629,3248,7629,3267xe" filled="true" fillcolor="#000000" stroked="false">
                <v:path arrowok="t"/>
                <v:fill type="solid"/>
              </v:shape>
            </v:group>
            <v:group style="position:absolute;left:7629;top:3267;width:10;height:20" coordorigin="7629,3267" coordsize="10,20">
              <v:shape style="position:absolute;left:7629;top:3267;width:10;height:20" coordorigin="7629,3267" coordsize="10,20" path="m7629,3287l7638,3287,7638,3267,7629,3267,7629,3287xe" filled="true" fillcolor="#000000" stroked="false">
                <v:path arrowok="t"/>
                <v:fill type="solid"/>
              </v:shape>
            </v:group>
            <v:group style="position:absolute;left:7629;top:3287;width:10;height:20" coordorigin="7629,3287" coordsize="10,20">
              <v:shape style="position:absolute;left:7629;top:3287;width:10;height:20" coordorigin="7629,3287" coordsize="10,20" path="m7629,3306l7638,3306,7638,3287,7629,3287,7629,3306xe" filled="true" fillcolor="#000000" stroked="false">
                <v:path arrowok="t"/>
                <v:fill type="solid"/>
              </v:shape>
            </v:group>
            <v:group style="position:absolute;left:7629;top:3306;width:10;height:20" coordorigin="7629,3306" coordsize="10,20">
              <v:shape style="position:absolute;left:7629;top:3306;width:10;height:20" coordorigin="7629,3306" coordsize="10,20" path="m7629,3325l7638,3325,7638,3306,7629,3306,7629,3325xe" filled="true" fillcolor="#000000" stroked="false">
                <v:path arrowok="t"/>
                <v:fill type="solid"/>
              </v:shape>
            </v:group>
            <v:group style="position:absolute;left:7629;top:3325;width:10;height:20" coordorigin="7629,3325" coordsize="10,20">
              <v:shape style="position:absolute;left:7629;top:3325;width:10;height:20" coordorigin="7629,3325" coordsize="10,20" path="m7629,3344l7638,3344,7638,3325,7629,3325,7629,3344xe" filled="true" fillcolor="#000000" stroked="false">
                <v:path arrowok="t"/>
                <v:fill type="solid"/>
              </v:shape>
            </v:group>
            <v:group style="position:absolute;left:7629;top:3344;width:10;height:20" coordorigin="7629,3344" coordsize="10,20">
              <v:shape style="position:absolute;left:7629;top:3344;width:10;height:20" coordorigin="7629,3344" coordsize="10,20" path="m7629,3363l7638,3363,7638,3344,7629,3344,7629,3363xe" filled="true" fillcolor="#000000" stroked="false">
                <v:path arrowok="t"/>
                <v:fill type="solid"/>
              </v:shape>
            </v:group>
            <v:group style="position:absolute;left:7629;top:3363;width:10;height:20" coordorigin="7629,3363" coordsize="10,20">
              <v:shape style="position:absolute;left:7629;top:3363;width:10;height:20" coordorigin="7629,3363" coordsize="10,20" path="m7629,3383l7638,3383,7638,3363,7629,3363,7629,3383xe" filled="true" fillcolor="#000000" stroked="false">
                <v:path arrowok="t"/>
                <v:fill type="solid"/>
              </v:shape>
            </v:group>
            <v:group style="position:absolute;left:7629;top:3383;width:10;height:20" coordorigin="7629,3383" coordsize="10,20">
              <v:shape style="position:absolute;left:7629;top:3383;width:10;height:20" coordorigin="7629,3383" coordsize="10,20" path="m7629,3402l7638,3402,7638,3383,7629,3383,7629,3402xe" filled="true" fillcolor="#000000" stroked="false">
                <v:path arrowok="t"/>
                <v:fill type="solid"/>
              </v:shape>
            </v:group>
            <v:group style="position:absolute;left:7629;top:3402;width:10;height:20" coordorigin="7629,3402" coordsize="10,20">
              <v:shape style="position:absolute;left:7629;top:3402;width:10;height:20" coordorigin="7629,3402" coordsize="10,20" path="m7629,3421l7638,3421,7638,3402,7629,3402,7629,3421xe" filled="true" fillcolor="#000000" stroked="false">
                <v:path arrowok="t"/>
                <v:fill type="solid"/>
              </v:shape>
            </v:group>
            <v:group style="position:absolute;left:7629;top:3421;width:10;height:20" coordorigin="7629,3421" coordsize="10,20">
              <v:shape style="position:absolute;left:7629;top:3421;width:10;height:20" coordorigin="7629,3421" coordsize="10,20" path="m7629,3440l7638,3440,7638,3421,7629,3421,7629,3440xe" filled="true" fillcolor="#000000" stroked="false">
                <v:path arrowok="t"/>
                <v:fill type="solid"/>
              </v:shape>
            </v:group>
            <v:group style="position:absolute;left:7629;top:3440;width:10;height:20" coordorigin="7629,3440" coordsize="10,20">
              <v:shape style="position:absolute;left:7629;top:3440;width:10;height:20" coordorigin="7629,3440" coordsize="10,20" path="m7629,3459l7638,3459,7638,3440,7629,3440,7629,3459xe" filled="true" fillcolor="#000000" stroked="false">
                <v:path arrowok="t"/>
                <v:fill type="solid"/>
              </v:shape>
            </v:group>
            <v:group style="position:absolute;left:7629;top:3459;width:10;height:20" coordorigin="7629,3459" coordsize="10,20">
              <v:shape style="position:absolute;left:7629;top:3459;width:10;height:20" coordorigin="7629,3459" coordsize="10,20" path="m7629,3479l7638,3479,7638,3459,7629,3459,7629,3479xe" filled="true" fillcolor="#000000" stroked="false">
                <v:path arrowok="t"/>
                <v:fill type="solid"/>
              </v:shape>
            </v:group>
            <v:group style="position:absolute;left:7629;top:3479;width:10;height:20" coordorigin="7629,3479" coordsize="10,20">
              <v:shape style="position:absolute;left:7629;top:3479;width:10;height:20" coordorigin="7629,3479" coordsize="10,20" path="m7629,3498l7638,3498,7638,3479,7629,3479,7629,3498xe" filled="true" fillcolor="#000000" stroked="false">
                <v:path arrowok="t"/>
                <v:fill type="solid"/>
              </v:shape>
            </v:group>
            <v:group style="position:absolute;left:7629;top:3498;width:10;height:20" coordorigin="7629,3498" coordsize="10,20">
              <v:shape style="position:absolute;left:7629;top:3498;width:10;height:20" coordorigin="7629,3498" coordsize="10,20" path="m7629,3517l7638,3517,7638,3498,7629,3498,7629,3517xe" filled="true" fillcolor="#000000" stroked="false">
                <v:path arrowok="t"/>
                <v:fill type="solid"/>
              </v:shape>
            </v:group>
            <v:group style="position:absolute;left:7629;top:3517;width:10;height:20" coordorigin="7629,3517" coordsize="10,20">
              <v:shape style="position:absolute;left:7629;top:3517;width:10;height:20" coordorigin="7629,3517" coordsize="10,20" path="m7629,3536l7638,3536,7638,3517,7629,3517,7629,3536xe" filled="true" fillcolor="#000000" stroked="false">
                <v:path arrowok="t"/>
                <v:fill type="solid"/>
              </v:shape>
            </v:group>
            <v:group style="position:absolute;left:7629;top:3536;width:10;height:20" coordorigin="7629,3536" coordsize="10,20">
              <v:shape style="position:absolute;left:7629;top:3536;width:10;height:20" coordorigin="7629,3536" coordsize="10,20" path="m7629,3555l7638,3555,7638,3536,7629,3536,7629,3555xe" filled="true" fillcolor="#000000" stroked="false">
                <v:path arrowok="t"/>
                <v:fill type="solid"/>
              </v:shape>
            </v:group>
            <v:group style="position:absolute;left:7629;top:3555;width:10;height:20" coordorigin="7629,3555" coordsize="10,20">
              <v:shape style="position:absolute;left:7629;top:3555;width:10;height:20" coordorigin="7629,3555" coordsize="10,20" path="m7629,3575l7638,3575,7638,3555,7629,3555,7629,3575xe" filled="true" fillcolor="#000000" stroked="false">
                <v:path arrowok="t"/>
                <v:fill type="solid"/>
              </v:shape>
            </v:group>
            <v:group style="position:absolute;left:7629;top:3575;width:10;height:20" coordorigin="7629,3575" coordsize="10,20">
              <v:shape style="position:absolute;left:7629;top:3575;width:10;height:20" coordorigin="7629,3575" coordsize="10,20" path="m7629,3594l7638,3594,7638,3575,7629,3575,7629,3594xe" filled="true" fillcolor="#000000" stroked="false">
                <v:path arrowok="t"/>
                <v:fill type="solid"/>
              </v:shape>
            </v:group>
            <v:group style="position:absolute;left:7629;top:3594;width:10;height:20" coordorigin="7629,3594" coordsize="10,20">
              <v:shape style="position:absolute;left:7629;top:3594;width:10;height:20" coordorigin="7629,3594" coordsize="10,20" path="m7629,3613l7638,3613,7638,3594,7629,3594,7629,3613xe" filled="true" fillcolor="#000000" stroked="false">
                <v:path arrowok="t"/>
                <v:fill type="solid"/>
              </v:shape>
            </v:group>
            <v:group style="position:absolute;left:7629;top:3613;width:10;height:20" coordorigin="7629,3613" coordsize="10,20">
              <v:shape style="position:absolute;left:7629;top:3613;width:10;height:20" coordorigin="7629,3613" coordsize="10,20" path="m7629,3632l7638,3632,7638,3613,7629,3613,7629,3632xe" filled="true" fillcolor="#000000" stroked="false">
                <v:path arrowok="t"/>
                <v:fill type="solid"/>
              </v:shape>
            </v:group>
            <v:group style="position:absolute;left:8260;top:2615;width:10;height:20" coordorigin="8260,2615" coordsize="10,20">
              <v:shape style="position:absolute;left:8260;top:2615;width:10;height:20" coordorigin="8260,2615" coordsize="10,20" path="m8260,2634l8269,2634,8269,2615,8260,2615,8260,2634xe" filled="true" fillcolor="#000000" stroked="false">
                <v:path arrowok="t"/>
                <v:fill type="solid"/>
              </v:shape>
            </v:group>
            <v:group style="position:absolute;left:8260;top:2634;width:10;height:20" coordorigin="8260,2634" coordsize="10,20">
              <v:shape style="position:absolute;left:8260;top:2634;width:10;height:20" coordorigin="8260,2634" coordsize="10,20" path="m8260,2653l8269,2653,8269,2634,8260,2634,8260,2653xe" filled="true" fillcolor="#000000" stroked="false">
                <v:path arrowok="t"/>
                <v:fill type="solid"/>
              </v:shape>
            </v:group>
            <v:group style="position:absolute;left:8260;top:2653;width:10;height:20" coordorigin="8260,2653" coordsize="10,20">
              <v:shape style="position:absolute;left:8260;top:2653;width:10;height:20" coordorigin="8260,2653" coordsize="10,20" path="m8260,2672l8269,2672,8269,2653,8260,2653,8260,2672xe" filled="true" fillcolor="#000000" stroked="false">
                <v:path arrowok="t"/>
                <v:fill type="solid"/>
              </v:shape>
            </v:group>
            <v:group style="position:absolute;left:8260;top:2672;width:10;height:20" coordorigin="8260,2672" coordsize="10,20">
              <v:shape style="position:absolute;left:8260;top:2672;width:10;height:20" coordorigin="8260,2672" coordsize="10,20" path="m8260,2691l8269,2691,8269,2672,8260,2672,8260,2691xe" filled="true" fillcolor="#000000" stroked="false">
                <v:path arrowok="t"/>
                <v:fill type="solid"/>
              </v:shape>
            </v:group>
            <v:group style="position:absolute;left:8260;top:2691;width:10;height:20" coordorigin="8260,2691" coordsize="10,20">
              <v:shape style="position:absolute;left:8260;top:2691;width:10;height:20" coordorigin="8260,2691" coordsize="10,20" path="m8260,2711l8269,2711,8269,2691,8260,2691,8260,2711xe" filled="true" fillcolor="#000000" stroked="false">
                <v:path arrowok="t"/>
                <v:fill type="solid"/>
              </v:shape>
            </v:group>
            <v:group style="position:absolute;left:8260;top:2711;width:10;height:20" coordorigin="8260,2711" coordsize="10,20">
              <v:shape style="position:absolute;left:8260;top:2711;width:10;height:20" coordorigin="8260,2711" coordsize="10,20" path="m8260,2730l8269,2730,8269,2711,8260,2711,8260,2730xe" filled="true" fillcolor="#000000" stroked="false">
                <v:path arrowok="t"/>
                <v:fill type="solid"/>
              </v:shape>
            </v:group>
            <v:group style="position:absolute;left:8260;top:2730;width:10;height:20" coordorigin="8260,2730" coordsize="10,20">
              <v:shape style="position:absolute;left:8260;top:2730;width:10;height:20" coordorigin="8260,2730" coordsize="10,20" path="m8260,2749l8269,2749,8269,2730,8260,2730,8260,2749xe" filled="true" fillcolor="#000000" stroked="false">
                <v:path arrowok="t"/>
                <v:fill type="solid"/>
              </v:shape>
            </v:group>
            <v:group style="position:absolute;left:8260;top:2749;width:10;height:20" coordorigin="8260,2749" coordsize="10,20">
              <v:shape style="position:absolute;left:8260;top:2749;width:10;height:20" coordorigin="8260,2749" coordsize="10,20" path="m8260,2768l8269,2768,8269,2749,8260,2749,8260,2768xe" filled="true" fillcolor="#000000" stroked="false">
                <v:path arrowok="t"/>
                <v:fill type="solid"/>
              </v:shape>
            </v:group>
            <v:group style="position:absolute;left:8260;top:2768;width:10;height:20" coordorigin="8260,2768" coordsize="10,20">
              <v:shape style="position:absolute;left:8260;top:2768;width:10;height:20" coordorigin="8260,2768" coordsize="10,20" path="m8260,2787l8269,2787,8269,2768,8260,2768,8260,2787xe" filled="true" fillcolor="#000000" stroked="false">
                <v:path arrowok="t"/>
                <v:fill type="solid"/>
              </v:shape>
            </v:group>
            <v:group style="position:absolute;left:8260;top:2787;width:10;height:20" coordorigin="8260,2787" coordsize="10,20">
              <v:shape style="position:absolute;left:8260;top:2787;width:10;height:20" coordorigin="8260,2787" coordsize="10,20" path="m8260,2807l8269,2807,8269,2787,8260,2787,8260,2807xe" filled="true" fillcolor="#000000" stroked="false">
                <v:path arrowok="t"/>
                <v:fill type="solid"/>
              </v:shape>
            </v:group>
            <v:group style="position:absolute;left:8260;top:2807;width:10;height:20" coordorigin="8260,2807" coordsize="10,20">
              <v:shape style="position:absolute;left:8260;top:2807;width:10;height:20" coordorigin="8260,2807" coordsize="10,20" path="m8260,2826l8269,2826,8269,2807,8260,2807,8260,2826xe" filled="true" fillcolor="#000000" stroked="false">
                <v:path arrowok="t"/>
                <v:fill type="solid"/>
              </v:shape>
            </v:group>
            <v:group style="position:absolute;left:8260;top:2826;width:10;height:20" coordorigin="8260,2826" coordsize="10,20">
              <v:shape style="position:absolute;left:8260;top:2826;width:10;height:20" coordorigin="8260,2826" coordsize="10,20" path="m8260,2845l8269,2845,8269,2826,8260,2826,8260,2845xe" filled="true" fillcolor="#000000" stroked="false">
                <v:path arrowok="t"/>
                <v:fill type="solid"/>
              </v:shape>
            </v:group>
            <v:group style="position:absolute;left:8260;top:2845;width:10;height:20" coordorigin="8260,2845" coordsize="10,20">
              <v:shape style="position:absolute;left:8260;top:2845;width:10;height:20" coordorigin="8260,2845" coordsize="10,20" path="m8260,2864l8269,2864,8269,2845,8260,2845,8260,2864xe" filled="true" fillcolor="#000000" stroked="false">
                <v:path arrowok="t"/>
                <v:fill type="solid"/>
              </v:shape>
            </v:group>
            <v:group style="position:absolute;left:8260;top:2864;width:10;height:20" coordorigin="8260,2864" coordsize="10,20">
              <v:shape style="position:absolute;left:8260;top:2864;width:10;height:20" coordorigin="8260,2864" coordsize="10,20" path="m8260,2883l8269,2883,8269,2864,8260,2864,8260,2883xe" filled="true" fillcolor="#000000" stroked="false">
                <v:path arrowok="t"/>
                <v:fill type="solid"/>
              </v:shape>
            </v:group>
            <v:group style="position:absolute;left:8260;top:2883;width:10;height:20" coordorigin="8260,2883" coordsize="10,20">
              <v:shape style="position:absolute;left:8260;top:2883;width:10;height:20" coordorigin="8260,2883" coordsize="10,20" path="m8260,2903l8269,2903,8269,2883,8260,2883,8260,2903xe" filled="true" fillcolor="#000000" stroked="false">
                <v:path arrowok="t"/>
                <v:fill type="solid"/>
              </v:shape>
            </v:group>
            <v:group style="position:absolute;left:8260;top:2903;width:10;height:20" coordorigin="8260,2903" coordsize="10,20">
              <v:shape style="position:absolute;left:8260;top:2903;width:10;height:20" coordorigin="8260,2903" coordsize="10,20" path="m8260,2922l8269,2922,8269,2903,8260,2903,8260,2922xe" filled="true" fillcolor="#000000" stroked="false">
                <v:path arrowok="t"/>
                <v:fill type="solid"/>
              </v:shape>
            </v:group>
            <v:group style="position:absolute;left:8260;top:2922;width:10;height:20" coordorigin="8260,2922" coordsize="10,20">
              <v:shape style="position:absolute;left:8260;top:2922;width:10;height:20" coordorigin="8260,2922" coordsize="10,20" path="m8260,2941l8269,2941,8269,2922,8260,2922,8260,2941xe" filled="true" fillcolor="#000000" stroked="false">
                <v:path arrowok="t"/>
                <v:fill type="solid"/>
              </v:shape>
            </v:group>
            <v:group style="position:absolute;left:8260;top:2941;width:10;height:20" coordorigin="8260,2941" coordsize="10,20">
              <v:shape style="position:absolute;left:8260;top:2941;width:10;height:20" coordorigin="8260,2941" coordsize="10,20" path="m8260,2960l8269,2960,8269,2941,8260,2941,8260,2960xe" filled="true" fillcolor="#000000" stroked="false">
                <v:path arrowok="t"/>
                <v:fill type="solid"/>
              </v:shape>
            </v:group>
            <v:group style="position:absolute;left:8260;top:2960;width:10;height:20" coordorigin="8260,2960" coordsize="10,20">
              <v:shape style="position:absolute;left:8260;top:2960;width:10;height:20" coordorigin="8260,2960" coordsize="10,20" path="m8260,2979l8269,2979,8269,2960,8260,2960,8260,2979xe" filled="true" fillcolor="#000000" stroked="false">
                <v:path arrowok="t"/>
                <v:fill type="solid"/>
              </v:shape>
            </v:group>
            <v:group style="position:absolute;left:8260;top:2979;width:10;height:20" coordorigin="8260,2979" coordsize="10,20">
              <v:shape style="position:absolute;left:8260;top:2979;width:10;height:20" coordorigin="8260,2979" coordsize="10,20" path="m8260,2999l8269,2999,8269,2979,8260,2979,8260,2999xe" filled="true" fillcolor="#000000" stroked="false">
                <v:path arrowok="t"/>
                <v:fill type="solid"/>
              </v:shape>
            </v:group>
            <v:group style="position:absolute;left:8260;top:2999;width:10;height:20" coordorigin="8260,2999" coordsize="10,20">
              <v:shape style="position:absolute;left:8260;top:2999;width:10;height:20" coordorigin="8260,2999" coordsize="10,20" path="m8260,3018l8269,3018,8269,2999,8260,2999,8260,3018xe" filled="true" fillcolor="#000000" stroked="false">
                <v:path arrowok="t"/>
                <v:fill type="solid"/>
              </v:shape>
            </v:group>
            <v:group style="position:absolute;left:8260;top:3018;width:10;height:20" coordorigin="8260,3018" coordsize="10,20">
              <v:shape style="position:absolute;left:8260;top:3018;width:10;height:20" coordorigin="8260,3018" coordsize="10,20" path="m8260,3037l8269,3037,8269,3018,8260,3018,8260,3037xe" filled="true" fillcolor="#000000" stroked="false">
                <v:path arrowok="t"/>
                <v:fill type="solid"/>
              </v:shape>
            </v:group>
            <v:group style="position:absolute;left:8260;top:3037;width:10;height:20" coordorigin="8260,3037" coordsize="10,20">
              <v:shape style="position:absolute;left:8260;top:3037;width:10;height:20" coordorigin="8260,3037" coordsize="10,20" path="m8260,3056l8269,3056,8269,3037,8260,3037,8260,3056xe" filled="true" fillcolor="#000000" stroked="false">
                <v:path arrowok="t"/>
                <v:fill type="solid"/>
              </v:shape>
            </v:group>
            <v:group style="position:absolute;left:8260;top:3056;width:10;height:20" coordorigin="8260,3056" coordsize="10,20">
              <v:shape style="position:absolute;left:8260;top:3056;width:10;height:20" coordorigin="8260,3056" coordsize="10,20" path="m8260,3075l8269,3075,8269,3056,8260,3056,8260,3075xe" filled="true" fillcolor="#000000" stroked="false">
                <v:path arrowok="t"/>
                <v:fill type="solid"/>
              </v:shape>
            </v:group>
            <v:group style="position:absolute;left:8260;top:3075;width:10;height:20" coordorigin="8260,3075" coordsize="10,20">
              <v:shape style="position:absolute;left:8260;top:3075;width:10;height:20" coordorigin="8260,3075" coordsize="10,20" path="m8260,3095l8269,3095,8269,3075,8260,3075,8260,3095xe" filled="true" fillcolor="#000000" stroked="false">
                <v:path arrowok="t"/>
                <v:fill type="solid"/>
              </v:shape>
            </v:group>
            <v:group style="position:absolute;left:8260;top:3095;width:10;height:20" coordorigin="8260,3095" coordsize="10,20">
              <v:shape style="position:absolute;left:8260;top:3095;width:10;height:20" coordorigin="8260,3095" coordsize="10,20" path="m8260,3114l8269,3114,8269,3095,8260,3095,8260,3114xe" filled="true" fillcolor="#000000" stroked="false">
                <v:path arrowok="t"/>
                <v:fill type="solid"/>
              </v:shape>
            </v:group>
            <v:group style="position:absolute;left:8260;top:3114;width:10;height:20" coordorigin="8260,3114" coordsize="10,20">
              <v:shape style="position:absolute;left:8260;top:3114;width:10;height:20" coordorigin="8260,3114" coordsize="10,20" path="m8260,3133l8269,3133,8269,3114,8260,3114,8260,3133xe" filled="true" fillcolor="#000000" stroked="false">
                <v:path arrowok="t"/>
                <v:fill type="solid"/>
              </v:shape>
            </v:group>
            <v:group style="position:absolute;left:8260;top:3133;width:10;height:20" coordorigin="8260,3133" coordsize="10,20">
              <v:shape style="position:absolute;left:8260;top:3133;width:10;height:20" coordorigin="8260,3133" coordsize="10,20" path="m8260,3152l8269,3152,8269,3133,8260,3133,8260,3152xe" filled="true" fillcolor="#000000" stroked="false">
                <v:path arrowok="t"/>
                <v:fill type="solid"/>
              </v:shape>
            </v:group>
            <v:group style="position:absolute;left:8260;top:3152;width:10;height:20" coordorigin="8260,3152" coordsize="10,20">
              <v:shape style="position:absolute;left:8260;top:3152;width:10;height:20" coordorigin="8260,3152" coordsize="10,20" path="m8260,3171l8269,3171,8269,3152,8260,3152,8260,3171xe" filled="true" fillcolor="#000000" stroked="false">
                <v:path arrowok="t"/>
                <v:fill type="solid"/>
              </v:shape>
            </v:group>
            <v:group style="position:absolute;left:8260;top:3171;width:10;height:20" coordorigin="8260,3171" coordsize="10,20">
              <v:shape style="position:absolute;left:8260;top:3171;width:10;height:20" coordorigin="8260,3171" coordsize="10,20" path="m8260,3191l8269,3191,8269,3171,8260,3171,8260,3191xe" filled="true" fillcolor="#000000" stroked="false">
                <v:path arrowok="t"/>
                <v:fill type="solid"/>
              </v:shape>
            </v:group>
            <v:group style="position:absolute;left:8260;top:3191;width:10;height:20" coordorigin="8260,3191" coordsize="10,20">
              <v:shape style="position:absolute;left:8260;top:3191;width:10;height:20" coordorigin="8260,3191" coordsize="10,20" path="m8260,3210l8269,3210,8269,3191,8260,3191,8260,3210xe" filled="true" fillcolor="#000000" stroked="false">
                <v:path arrowok="t"/>
                <v:fill type="solid"/>
              </v:shape>
            </v:group>
            <v:group style="position:absolute;left:8260;top:3210;width:10;height:20" coordorigin="8260,3210" coordsize="10,20">
              <v:shape style="position:absolute;left:8260;top:3210;width:10;height:20" coordorigin="8260,3210" coordsize="10,20" path="m8260,3229l8269,3229,8269,3210,8260,3210,8260,3229xe" filled="true" fillcolor="#000000" stroked="false">
                <v:path arrowok="t"/>
                <v:fill type="solid"/>
              </v:shape>
            </v:group>
            <v:group style="position:absolute;left:8260;top:3229;width:10;height:20" coordorigin="8260,3229" coordsize="10,20">
              <v:shape style="position:absolute;left:8260;top:3229;width:10;height:20" coordorigin="8260,3229" coordsize="10,20" path="m8260,3248l8269,3248,8269,3229,8260,3229,8260,3248xe" filled="true" fillcolor="#000000" stroked="false">
                <v:path arrowok="t"/>
                <v:fill type="solid"/>
              </v:shape>
            </v:group>
            <v:group style="position:absolute;left:8260;top:3248;width:10;height:20" coordorigin="8260,3248" coordsize="10,20">
              <v:shape style="position:absolute;left:8260;top:3248;width:10;height:20" coordorigin="8260,3248" coordsize="10,20" path="m8260,3267l8269,3267,8269,3248,8260,3248,8260,3267xe" filled="true" fillcolor="#000000" stroked="false">
                <v:path arrowok="t"/>
                <v:fill type="solid"/>
              </v:shape>
            </v:group>
            <v:group style="position:absolute;left:8260;top:3267;width:10;height:20" coordorigin="8260,3267" coordsize="10,20">
              <v:shape style="position:absolute;left:8260;top:3267;width:10;height:20" coordorigin="8260,3267" coordsize="10,20" path="m8260,3287l8269,3287,8269,3267,8260,3267,8260,3287xe" filled="true" fillcolor="#000000" stroked="false">
                <v:path arrowok="t"/>
                <v:fill type="solid"/>
              </v:shape>
            </v:group>
            <v:group style="position:absolute;left:8260;top:3287;width:10;height:20" coordorigin="8260,3287" coordsize="10,20">
              <v:shape style="position:absolute;left:8260;top:3287;width:10;height:20" coordorigin="8260,3287" coordsize="10,20" path="m8260,3306l8269,3306,8269,3287,8260,3287,8260,3306xe" filled="true" fillcolor="#000000" stroked="false">
                <v:path arrowok="t"/>
                <v:fill type="solid"/>
              </v:shape>
            </v:group>
            <v:group style="position:absolute;left:8260;top:3306;width:10;height:20" coordorigin="8260,3306" coordsize="10,20">
              <v:shape style="position:absolute;left:8260;top:3306;width:10;height:20" coordorigin="8260,3306" coordsize="10,20" path="m8260,3325l8269,3325,8269,3306,8260,3306,8260,3325xe" filled="true" fillcolor="#000000" stroked="false">
                <v:path arrowok="t"/>
                <v:fill type="solid"/>
              </v:shape>
            </v:group>
            <v:group style="position:absolute;left:8260;top:3325;width:10;height:20" coordorigin="8260,3325" coordsize="10,20">
              <v:shape style="position:absolute;left:8260;top:3325;width:10;height:20" coordorigin="8260,3325" coordsize="10,20" path="m8260,3344l8269,3344,8269,3325,8260,3325,8260,3344xe" filled="true" fillcolor="#000000" stroked="false">
                <v:path arrowok="t"/>
                <v:fill type="solid"/>
              </v:shape>
            </v:group>
            <v:group style="position:absolute;left:8260;top:3344;width:10;height:20" coordorigin="8260,3344" coordsize="10,20">
              <v:shape style="position:absolute;left:8260;top:3344;width:10;height:20" coordorigin="8260,3344" coordsize="10,20" path="m8260,3363l8269,3363,8269,3344,8260,3344,8260,3363xe" filled="true" fillcolor="#000000" stroked="false">
                <v:path arrowok="t"/>
                <v:fill type="solid"/>
              </v:shape>
            </v:group>
            <v:group style="position:absolute;left:8260;top:3363;width:10;height:20" coordorigin="8260,3363" coordsize="10,20">
              <v:shape style="position:absolute;left:8260;top:3363;width:10;height:20" coordorigin="8260,3363" coordsize="10,20" path="m8260,3383l8269,3383,8269,3363,8260,3363,8260,3383xe" filled="true" fillcolor="#000000" stroked="false">
                <v:path arrowok="t"/>
                <v:fill type="solid"/>
              </v:shape>
            </v:group>
            <v:group style="position:absolute;left:8260;top:3383;width:10;height:20" coordorigin="8260,3383" coordsize="10,20">
              <v:shape style="position:absolute;left:8260;top:3383;width:10;height:20" coordorigin="8260,3383" coordsize="10,20" path="m8260,3402l8269,3402,8269,3383,8260,3383,8260,3402xe" filled="true" fillcolor="#000000" stroked="false">
                <v:path arrowok="t"/>
                <v:fill type="solid"/>
              </v:shape>
            </v:group>
            <v:group style="position:absolute;left:8260;top:3402;width:10;height:20" coordorigin="8260,3402" coordsize="10,20">
              <v:shape style="position:absolute;left:8260;top:3402;width:10;height:20" coordorigin="8260,3402" coordsize="10,20" path="m8260,3421l8269,3421,8269,3402,8260,3402,8260,3421xe" filled="true" fillcolor="#000000" stroked="false">
                <v:path arrowok="t"/>
                <v:fill type="solid"/>
              </v:shape>
            </v:group>
            <v:group style="position:absolute;left:8260;top:3421;width:10;height:20" coordorigin="8260,3421" coordsize="10,20">
              <v:shape style="position:absolute;left:8260;top:3421;width:10;height:20" coordorigin="8260,3421" coordsize="10,20" path="m8260,3440l8269,3440,8269,3421,8260,3421,8260,3440xe" filled="true" fillcolor="#000000" stroked="false">
                <v:path arrowok="t"/>
                <v:fill type="solid"/>
              </v:shape>
            </v:group>
            <v:group style="position:absolute;left:8260;top:3440;width:10;height:20" coordorigin="8260,3440" coordsize="10,20">
              <v:shape style="position:absolute;left:8260;top:3440;width:10;height:20" coordorigin="8260,3440" coordsize="10,20" path="m8260,3459l8269,3459,8269,3440,8260,3440,8260,3459xe" filled="true" fillcolor="#000000" stroked="false">
                <v:path arrowok="t"/>
                <v:fill type="solid"/>
              </v:shape>
            </v:group>
            <v:group style="position:absolute;left:8260;top:3459;width:10;height:20" coordorigin="8260,3459" coordsize="10,20">
              <v:shape style="position:absolute;left:8260;top:3459;width:10;height:20" coordorigin="8260,3459" coordsize="10,20" path="m8260,3479l8269,3479,8269,3459,8260,3459,8260,3479xe" filled="true" fillcolor="#000000" stroked="false">
                <v:path arrowok="t"/>
                <v:fill type="solid"/>
              </v:shape>
            </v:group>
            <v:group style="position:absolute;left:8260;top:3479;width:10;height:20" coordorigin="8260,3479" coordsize="10,20">
              <v:shape style="position:absolute;left:8260;top:3479;width:10;height:20" coordorigin="8260,3479" coordsize="10,20" path="m8260,3498l8269,3498,8269,3479,8260,3479,8260,3498xe" filled="true" fillcolor="#000000" stroked="false">
                <v:path arrowok="t"/>
                <v:fill type="solid"/>
              </v:shape>
            </v:group>
            <v:group style="position:absolute;left:8260;top:3498;width:10;height:20" coordorigin="8260,3498" coordsize="10,20">
              <v:shape style="position:absolute;left:8260;top:3498;width:10;height:20" coordorigin="8260,3498" coordsize="10,20" path="m8260,3517l8269,3517,8269,3498,8260,3498,8260,3517xe" filled="true" fillcolor="#000000" stroked="false">
                <v:path arrowok="t"/>
                <v:fill type="solid"/>
              </v:shape>
            </v:group>
            <v:group style="position:absolute;left:8260;top:3517;width:10;height:20" coordorigin="8260,3517" coordsize="10,20">
              <v:shape style="position:absolute;left:8260;top:3517;width:10;height:20" coordorigin="8260,3517" coordsize="10,20" path="m8260,3536l8269,3536,8269,3517,8260,3517,8260,3536xe" filled="true" fillcolor="#000000" stroked="false">
                <v:path arrowok="t"/>
                <v:fill type="solid"/>
              </v:shape>
            </v:group>
            <v:group style="position:absolute;left:8260;top:3536;width:10;height:20" coordorigin="8260,3536" coordsize="10,20">
              <v:shape style="position:absolute;left:8260;top:3536;width:10;height:20" coordorigin="8260,3536" coordsize="10,20" path="m8260,3555l8269,3555,8269,3536,8260,3536,8260,3555xe" filled="true" fillcolor="#000000" stroked="false">
                <v:path arrowok="t"/>
                <v:fill type="solid"/>
              </v:shape>
            </v:group>
            <v:group style="position:absolute;left:8260;top:3555;width:10;height:20" coordorigin="8260,3555" coordsize="10,20">
              <v:shape style="position:absolute;left:8260;top:3555;width:10;height:20" coordorigin="8260,3555" coordsize="10,20" path="m8260,3575l8269,3575,8269,3555,8260,3555,8260,3575xe" filled="true" fillcolor="#000000" stroked="false">
                <v:path arrowok="t"/>
                <v:fill type="solid"/>
              </v:shape>
            </v:group>
            <v:group style="position:absolute;left:8260;top:3575;width:10;height:20" coordorigin="8260,3575" coordsize="10,20">
              <v:shape style="position:absolute;left:8260;top:3575;width:10;height:20" coordorigin="8260,3575" coordsize="10,20" path="m8260,3594l8269,3594,8269,3575,8260,3575,8260,3594xe" filled="true" fillcolor="#000000" stroked="false">
                <v:path arrowok="t"/>
                <v:fill type="solid"/>
              </v:shape>
            </v:group>
            <v:group style="position:absolute;left:8260;top:3594;width:10;height:20" coordorigin="8260,3594" coordsize="10,20">
              <v:shape style="position:absolute;left:8260;top:3594;width:10;height:20" coordorigin="8260,3594" coordsize="10,20" path="m8260,3613l8269,3613,8269,3594,8260,3594,8260,3613xe" filled="true" fillcolor="#000000" stroked="false">
                <v:path arrowok="t"/>
                <v:fill type="solid"/>
              </v:shape>
            </v:group>
            <v:group style="position:absolute;left:8260;top:3613;width:10;height:20" coordorigin="8260,3613" coordsize="10,20">
              <v:shape style="position:absolute;left:8260;top:3613;width:10;height:20" coordorigin="8260,3613" coordsize="10,20" path="m8260,3632l8269,3632,8269,3613,8260,3613,8260,3632xe" filled="true" fillcolor="#000000" stroked="false">
                <v:path arrowok="t"/>
                <v:fill type="solid"/>
              </v:shape>
            </v:group>
            <v:group style="position:absolute;left:9109;top:2615;width:10;height:20" coordorigin="9109,2615" coordsize="10,20">
              <v:shape style="position:absolute;left:9109;top:2615;width:10;height:20" coordorigin="9109,2615" coordsize="10,20" path="m9109,2634l9119,2634,9119,2615,9109,2615,9109,2634xe" filled="true" fillcolor="#000000" stroked="false">
                <v:path arrowok="t"/>
                <v:fill type="solid"/>
              </v:shape>
            </v:group>
            <v:group style="position:absolute;left:9109;top:2634;width:10;height:20" coordorigin="9109,2634" coordsize="10,20">
              <v:shape style="position:absolute;left:9109;top:2634;width:10;height:20" coordorigin="9109,2634" coordsize="10,20" path="m9109,2653l9119,2653,9119,2634,9109,2634,9109,2653xe" filled="true" fillcolor="#000000" stroked="false">
                <v:path arrowok="t"/>
                <v:fill type="solid"/>
              </v:shape>
            </v:group>
            <v:group style="position:absolute;left:9109;top:2653;width:10;height:20" coordorigin="9109,2653" coordsize="10,20">
              <v:shape style="position:absolute;left:9109;top:2653;width:10;height:20" coordorigin="9109,2653" coordsize="10,20" path="m9109,2672l9119,2672,9119,2653,9109,2653,9109,2672xe" filled="true" fillcolor="#000000" stroked="false">
                <v:path arrowok="t"/>
                <v:fill type="solid"/>
              </v:shape>
            </v:group>
            <v:group style="position:absolute;left:9109;top:2672;width:10;height:20" coordorigin="9109,2672" coordsize="10,20">
              <v:shape style="position:absolute;left:9109;top:2672;width:10;height:20" coordorigin="9109,2672" coordsize="10,20" path="m9109,2691l9119,2691,9119,2672,9109,2672,9109,2691xe" filled="true" fillcolor="#000000" stroked="false">
                <v:path arrowok="t"/>
                <v:fill type="solid"/>
              </v:shape>
            </v:group>
            <v:group style="position:absolute;left:9109;top:2691;width:10;height:20" coordorigin="9109,2691" coordsize="10,20">
              <v:shape style="position:absolute;left:9109;top:2691;width:10;height:20" coordorigin="9109,2691" coordsize="10,20" path="m9109,2711l9119,2711,9119,2691,9109,2691,9109,2711xe" filled="true" fillcolor="#000000" stroked="false">
                <v:path arrowok="t"/>
                <v:fill type="solid"/>
              </v:shape>
            </v:group>
            <v:group style="position:absolute;left:9109;top:2711;width:10;height:20" coordorigin="9109,2711" coordsize="10,20">
              <v:shape style="position:absolute;left:9109;top:2711;width:10;height:20" coordorigin="9109,2711" coordsize="10,20" path="m9109,2730l9119,2730,9119,2711,9109,2711,9109,2730xe" filled="true" fillcolor="#000000" stroked="false">
                <v:path arrowok="t"/>
                <v:fill type="solid"/>
              </v:shape>
            </v:group>
            <v:group style="position:absolute;left:9109;top:2730;width:10;height:20" coordorigin="9109,2730" coordsize="10,20">
              <v:shape style="position:absolute;left:9109;top:2730;width:10;height:20" coordorigin="9109,2730" coordsize="10,20" path="m9109,2749l9119,2749,9119,2730,9109,2730,9109,2749xe" filled="true" fillcolor="#000000" stroked="false">
                <v:path arrowok="t"/>
                <v:fill type="solid"/>
              </v:shape>
            </v:group>
            <v:group style="position:absolute;left:9109;top:2749;width:10;height:20" coordorigin="9109,2749" coordsize="10,20">
              <v:shape style="position:absolute;left:9109;top:2749;width:10;height:20" coordorigin="9109,2749" coordsize="10,20" path="m9109,2768l9119,2768,9119,2749,9109,2749,9109,2768xe" filled="true" fillcolor="#000000" stroked="false">
                <v:path arrowok="t"/>
                <v:fill type="solid"/>
              </v:shape>
            </v:group>
            <v:group style="position:absolute;left:9109;top:2768;width:10;height:20" coordorigin="9109,2768" coordsize="10,20">
              <v:shape style="position:absolute;left:9109;top:2768;width:10;height:20" coordorigin="9109,2768" coordsize="10,20" path="m9109,2787l9119,2787,9119,2768,9109,2768,9109,2787xe" filled="true" fillcolor="#000000" stroked="false">
                <v:path arrowok="t"/>
                <v:fill type="solid"/>
              </v:shape>
            </v:group>
            <v:group style="position:absolute;left:9109;top:2787;width:10;height:20" coordorigin="9109,2787" coordsize="10,20">
              <v:shape style="position:absolute;left:9109;top:2787;width:10;height:20" coordorigin="9109,2787" coordsize="10,20" path="m9109,2807l9119,2807,9119,2787,9109,2787,9109,2807xe" filled="true" fillcolor="#000000" stroked="false">
                <v:path arrowok="t"/>
                <v:fill type="solid"/>
              </v:shape>
            </v:group>
            <v:group style="position:absolute;left:9109;top:2807;width:10;height:20" coordorigin="9109,2807" coordsize="10,20">
              <v:shape style="position:absolute;left:9109;top:2807;width:10;height:20" coordorigin="9109,2807" coordsize="10,20" path="m9109,2826l9119,2826,9119,2807,9109,2807,9109,2826xe" filled="true" fillcolor="#000000" stroked="false">
                <v:path arrowok="t"/>
                <v:fill type="solid"/>
              </v:shape>
            </v:group>
            <v:group style="position:absolute;left:9109;top:2826;width:10;height:20" coordorigin="9109,2826" coordsize="10,20">
              <v:shape style="position:absolute;left:9109;top:2826;width:10;height:20" coordorigin="9109,2826" coordsize="10,20" path="m9109,2845l9119,2845,9119,2826,9109,2826,9109,2845xe" filled="true" fillcolor="#000000" stroked="false">
                <v:path arrowok="t"/>
                <v:fill type="solid"/>
              </v:shape>
            </v:group>
            <v:group style="position:absolute;left:9109;top:2845;width:10;height:20" coordorigin="9109,2845" coordsize="10,20">
              <v:shape style="position:absolute;left:9109;top:2845;width:10;height:20" coordorigin="9109,2845" coordsize="10,20" path="m9109,2864l9119,2864,9119,2845,9109,2845,9109,2864xe" filled="true" fillcolor="#000000" stroked="false">
                <v:path arrowok="t"/>
                <v:fill type="solid"/>
              </v:shape>
            </v:group>
            <v:group style="position:absolute;left:9109;top:2864;width:10;height:20" coordorigin="9109,2864" coordsize="10,20">
              <v:shape style="position:absolute;left:9109;top:2864;width:10;height:20" coordorigin="9109,2864" coordsize="10,20" path="m9109,2883l9119,2883,9119,2864,9109,2864,9109,2883xe" filled="true" fillcolor="#000000" stroked="false">
                <v:path arrowok="t"/>
                <v:fill type="solid"/>
              </v:shape>
            </v:group>
            <v:group style="position:absolute;left:9109;top:2883;width:10;height:20" coordorigin="9109,2883" coordsize="10,20">
              <v:shape style="position:absolute;left:9109;top:2883;width:10;height:20" coordorigin="9109,2883" coordsize="10,20" path="m9109,2903l9119,2903,9119,2883,9109,2883,9109,2903xe" filled="true" fillcolor="#000000" stroked="false">
                <v:path arrowok="t"/>
                <v:fill type="solid"/>
              </v:shape>
            </v:group>
            <v:group style="position:absolute;left:9109;top:2903;width:10;height:20" coordorigin="9109,2903" coordsize="10,20">
              <v:shape style="position:absolute;left:9109;top:2903;width:10;height:20" coordorigin="9109,2903" coordsize="10,20" path="m9109,2922l9119,2922,9119,2903,9109,2903,9109,2922xe" filled="true" fillcolor="#000000" stroked="false">
                <v:path arrowok="t"/>
                <v:fill type="solid"/>
              </v:shape>
            </v:group>
            <v:group style="position:absolute;left:9109;top:2922;width:10;height:20" coordorigin="9109,2922" coordsize="10,20">
              <v:shape style="position:absolute;left:9109;top:2922;width:10;height:20" coordorigin="9109,2922" coordsize="10,20" path="m9109,2941l9119,2941,9119,2922,9109,2922,9109,2941xe" filled="true" fillcolor="#000000" stroked="false">
                <v:path arrowok="t"/>
                <v:fill type="solid"/>
              </v:shape>
            </v:group>
            <v:group style="position:absolute;left:9109;top:2941;width:10;height:20" coordorigin="9109,2941" coordsize="10,20">
              <v:shape style="position:absolute;left:9109;top:2941;width:10;height:20" coordorigin="9109,2941" coordsize="10,20" path="m9109,2960l9119,2960,9119,2941,9109,2941,9109,2960xe" filled="true" fillcolor="#000000" stroked="false">
                <v:path arrowok="t"/>
                <v:fill type="solid"/>
              </v:shape>
            </v:group>
            <v:group style="position:absolute;left:9109;top:2960;width:10;height:20" coordorigin="9109,2960" coordsize="10,20">
              <v:shape style="position:absolute;left:9109;top:2960;width:10;height:20" coordorigin="9109,2960" coordsize="10,20" path="m9109,2979l9119,2979,9119,2960,9109,2960,9109,2979xe" filled="true" fillcolor="#000000" stroked="false">
                <v:path arrowok="t"/>
                <v:fill type="solid"/>
              </v:shape>
            </v:group>
            <v:group style="position:absolute;left:9109;top:2979;width:10;height:20" coordorigin="9109,2979" coordsize="10,20">
              <v:shape style="position:absolute;left:9109;top:2979;width:10;height:20" coordorigin="9109,2979" coordsize="10,20" path="m9109,2999l9119,2999,9119,2979,9109,2979,9109,2999xe" filled="true" fillcolor="#000000" stroked="false">
                <v:path arrowok="t"/>
                <v:fill type="solid"/>
              </v:shape>
            </v:group>
            <v:group style="position:absolute;left:9109;top:2999;width:10;height:20" coordorigin="9109,2999" coordsize="10,20">
              <v:shape style="position:absolute;left:9109;top:2999;width:10;height:20" coordorigin="9109,2999" coordsize="10,20" path="m9109,3018l9119,3018,9119,2999,9109,2999,9109,3018xe" filled="true" fillcolor="#000000" stroked="false">
                <v:path arrowok="t"/>
                <v:fill type="solid"/>
              </v:shape>
            </v:group>
            <v:group style="position:absolute;left:9109;top:3018;width:10;height:20" coordorigin="9109,3018" coordsize="10,20">
              <v:shape style="position:absolute;left:9109;top:3018;width:10;height:20" coordorigin="9109,3018" coordsize="10,20" path="m9109,3037l9119,3037,9119,3018,9109,3018,9109,3037xe" filled="true" fillcolor="#000000" stroked="false">
                <v:path arrowok="t"/>
                <v:fill type="solid"/>
              </v:shape>
            </v:group>
            <v:group style="position:absolute;left:9109;top:3037;width:10;height:20" coordorigin="9109,3037" coordsize="10,20">
              <v:shape style="position:absolute;left:9109;top:3037;width:10;height:20" coordorigin="9109,3037" coordsize="10,20" path="m9109,3056l9119,3056,9119,3037,9109,3037,9109,3056xe" filled="true" fillcolor="#000000" stroked="false">
                <v:path arrowok="t"/>
                <v:fill type="solid"/>
              </v:shape>
            </v:group>
            <v:group style="position:absolute;left:9109;top:3056;width:10;height:20" coordorigin="9109,3056" coordsize="10,20">
              <v:shape style="position:absolute;left:9109;top:3056;width:10;height:20" coordorigin="9109,3056" coordsize="10,20" path="m9109,3075l9119,3075,9119,3056,9109,3056,9109,3075xe" filled="true" fillcolor="#000000" stroked="false">
                <v:path arrowok="t"/>
                <v:fill type="solid"/>
              </v:shape>
            </v:group>
            <v:group style="position:absolute;left:9109;top:3075;width:10;height:20" coordorigin="9109,3075" coordsize="10,20">
              <v:shape style="position:absolute;left:9109;top:3075;width:10;height:20" coordorigin="9109,3075" coordsize="10,20" path="m9109,3095l9119,3095,9119,3075,9109,3075,9109,3095xe" filled="true" fillcolor="#000000" stroked="false">
                <v:path arrowok="t"/>
                <v:fill type="solid"/>
              </v:shape>
            </v:group>
            <v:group style="position:absolute;left:9109;top:3095;width:10;height:20" coordorigin="9109,3095" coordsize="10,20">
              <v:shape style="position:absolute;left:9109;top:3095;width:10;height:20" coordorigin="9109,3095" coordsize="10,20" path="m9109,3114l9119,3114,9119,3095,9109,3095,9109,3114xe" filled="true" fillcolor="#000000" stroked="false">
                <v:path arrowok="t"/>
                <v:fill type="solid"/>
              </v:shape>
            </v:group>
            <v:group style="position:absolute;left:9109;top:3114;width:10;height:20" coordorigin="9109,3114" coordsize="10,20">
              <v:shape style="position:absolute;left:9109;top:3114;width:10;height:20" coordorigin="9109,3114" coordsize="10,20" path="m9109,3133l9119,3133,9119,3114,9109,3114,9109,3133xe" filled="true" fillcolor="#000000" stroked="false">
                <v:path arrowok="t"/>
                <v:fill type="solid"/>
              </v:shape>
            </v:group>
            <v:group style="position:absolute;left:9109;top:3133;width:10;height:20" coordorigin="9109,3133" coordsize="10,20">
              <v:shape style="position:absolute;left:9109;top:3133;width:10;height:20" coordorigin="9109,3133" coordsize="10,20" path="m9109,3152l9119,3152,9119,3133,9109,3133,9109,3152xe" filled="true" fillcolor="#000000" stroked="false">
                <v:path arrowok="t"/>
                <v:fill type="solid"/>
              </v:shape>
            </v:group>
            <v:group style="position:absolute;left:9109;top:3152;width:10;height:20" coordorigin="9109,3152" coordsize="10,20">
              <v:shape style="position:absolute;left:9109;top:3152;width:10;height:20" coordorigin="9109,3152" coordsize="10,20" path="m9109,3171l9119,3171,9119,3152,9109,3152,9109,3171xe" filled="true" fillcolor="#000000" stroked="false">
                <v:path arrowok="t"/>
                <v:fill type="solid"/>
              </v:shape>
            </v:group>
            <v:group style="position:absolute;left:9109;top:3171;width:10;height:20" coordorigin="9109,3171" coordsize="10,20">
              <v:shape style="position:absolute;left:9109;top:3171;width:10;height:20" coordorigin="9109,3171" coordsize="10,20" path="m9109,3191l9119,3191,9119,3171,9109,3171,9109,3191xe" filled="true" fillcolor="#000000" stroked="false">
                <v:path arrowok="t"/>
                <v:fill type="solid"/>
              </v:shape>
            </v:group>
            <v:group style="position:absolute;left:9109;top:3191;width:10;height:20" coordorigin="9109,3191" coordsize="10,20">
              <v:shape style="position:absolute;left:9109;top:3191;width:10;height:20" coordorigin="9109,3191" coordsize="10,20" path="m9109,3210l9119,3210,9119,3191,9109,3191,9109,3210xe" filled="true" fillcolor="#000000" stroked="false">
                <v:path arrowok="t"/>
                <v:fill type="solid"/>
              </v:shape>
            </v:group>
            <v:group style="position:absolute;left:9109;top:3210;width:10;height:20" coordorigin="9109,3210" coordsize="10,20">
              <v:shape style="position:absolute;left:9109;top:3210;width:10;height:20" coordorigin="9109,3210" coordsize="10,20" path="m9109,3229l9119,3229,9119,3210,9109,3210,9109,3229xe" filled="true" fillcolor="#000000" stroked="false">
                <v:path arrowok="t"/>
                <v:fill type="solid"/>
              </v:shape>
            </v:group>
            <v:group style="position:absolute;left:9109;top:3229;width:10;height:20" coordorigin="9109,3229" coordsize="10,20">
              <v:shape style="position:absolute;left:9109;top:3229;width:10;height:20" coordorigin="9109,3229" coordsize="10,20" path="m9109,3248l9119,3248,9119,3229,9109,3229,9109,3248xe" filled="true" fillcolor="#000000" stroked="false">
                <v:path arrowok="t"/>
                <v:fill type="solid"/>
              </v:shape>
            </v:group>
            <v:group style="position:absolute;left:9109;top:3248;width:10;height:20" coordorigin="9109,3248" coordsize="10,20">
              <v:shape style="position:absolute;left:9109;top:3248;width:10;height:20" coordorigin="9109,3248" coordsize="10,20" path="m9109,3267l9119,3267,9119,3248,9109,3248,9109,3267xe" filled="true" fillcolor="#000000" stroked="false">
                <v:path arrowok="t"/>
                <v:fill type="solid"/>
              </v:shape>
            </v:group>
            <v:group style="position:absolute;left:9109;top:3267;width:10;height:20" coordorigin="9109,3267" coordsize="10,20">
              <v:shape style="position:absolute;left:9109;top:3267;width:10;height:20" coordorigin="9109,3267" coordsize="10,20" path="m9109,3287l9119,3287,9119,3267,9109,3267,9109,3287xe" filled="true" fillcolor="#000000" stroked="false">
                <v:path arrowok="t"/>
                <v:fill type="solid"/>
              </v:shape>
            </v:group>
            <v:group style="position:absolute;left:9109;top:3287;width:10;height:20" coordorigin="9109,3287" coordsize="10,20">
              <v:shape style="position:absolute;left:9109;top:3287;width:10;height:20" coordorigin="9109,3287" coordsize="10,20" path="m9109,3306l9119,3306,9119,3287,9109,3287,9109,3306xe" filled="true" fillcolor="#000000" stroked="false">
                <v:path arrowok="t"/>
                <v:fill type="solid"/>
              </v:shape>
            </v:group>
            <v:group style="position:absolute;left:9109;top:3306;width:10;height:20" coordorigin="9109,3306" coordsize="10,20">
              <v:shape style="position:absolute;left:9109;top:3306;width:10;height:20" coordorigin="9109,3306" coordsize="10,20" path="m9109,3325l9119,3325,9119,3306,9109,3306,9109,3325xe" filled="true" fillcolor="#000000" stroked="false">
                <v:path arrowok="t"/>
                <v:fill type="solid"/>
              </v:shape>
            </v:group>
            <v:group style="position:absolute;left:9109;top:3325;width:10;height:20" coordorigin="9109,3325" coordsize="10,20">
              <v:shape style="position:absolute;left:9109;top:3325;width:10;height:20" coordorigin="9109,3325" coordsize="10,20" path="m9109,3344l9119,3344,9119,3325,9109,3325,9109,3344xe" filled="true" fillcolor="#000000" stroked="false">
                <v:path arrowok="t"/>
                <v:fill type="solid"/>
              </v:shape>
            </v:group>
            <v:group style="position:absolute;left:9109;top:3344;width:10;height:20" coordorigin="9109,3344" coordsize="10,20">
              <v:shape style="position:absolute;left:9109;top:3344;width:10;height:20" coordorigin="9109,3344" coordsize="10,20" path="m9109,3363l9119,3363,9119,3344,9109,3344,9109,3363xe" filled="true" fillcolor="#000000" stroked="false">
                <v:path arrowok="t"/>
                <v:fill type="solid"/>
              </v:shape>
            </v:group>
            <v:group style="position:absolute;left:9109;top:3363;width:10;height:20" coordorigin="9109,3363" coordsize="10,20">
              <v:shape style="position:absolute;left:9109;top:3363;width:10;height:20" coordorigin="9109,3363" coordsize="10,20" path="m9109,3383l9119,3383,9119,3363,9109,3363,9109,3383xe" filled="true" fillcolor="#000000" stroked="false">
                <v:path arrowok="t"/>
                <v:fill type="solid"/>
              </v:shape>
            </v:group>
            <v:group style="position:absolute;left:9109;top:3383;width:10;height:20" coordorigin="9109,3383" coordsize="10,20">
              <v:shape style="position:absolute;left:9109;top:3383;width:10;height:20" coordorigin="9109,3383" coordsize="10,20" path="m9109,3402l9119,3402,9119,3383,9109,3383,9109,3402xe" filled="true" fillcolor="#000000" stroked="false">
                <v:path arrowok="t"/>
                <v:fill type="solid"/>
              </v:shape>
            </v:group>
            <v:group style="position:absolute;left:9109;top:3402;width:10;height:20" coordorigin="9109,3402" coordsize="10,20">
              <v:shape style="position:absolute;left:9109;top:3402;width:10;height:20" coordorigin="9109,3402" coordsize="10,20" path="m9109,3421l9119,3421,9119,3402,9109,3402,9109,3421xe" filled="true" fillcolor="#000000" stroked="false">
                <v:path arrowok="t"/>
                <v:fill type="solid"/>
              </v:shape>
            </v:group>
            <v:group style="position:absolute;left:9109;top:3421;width:10;height:20" coordorigin="9109,3421" coordsize="10,20">
              <v:shape style="position:absolute;left:9109;top:3421;width:10;height:20" coordorigin="9109,3421" coordsize="10,20" path="m9109,3440l9119,3440,9119,3421,9109,3421,9109,3440xe" filled="true" fillcolor="#000000" stroked="false">
                <v:path arrowok="t"/>
                <v:fill type="solid"/>
              </v:shape>
            </v:group>
            <v:group style="position:absolute;left:9109;top:3440;width:10;height:20" coordorigin="9109,3440" coordsize="10,20">
              <v:shape style="position:absolute;left:9109;top:3440;width:10;height:20" coordorigin="9109,3440" coordsize="10,20" path="m9109,3459l9119,3459,9119,3440,9109,3440,9109,3459xe" filled="true" fillcolor="#000000" stroked="false">
                <v:path arrowok="t"/>
                <v:fill type="solid"/>
              </v:shape>
            </v:group>
            <v:group style="position:absolute;left:9109;top:3459;width:10;height:20" coordorigin="9109,3459" coordsize="10,20">
              <v:shape style="position:absolute;left:9109;top:3459;width:10;height:20" coordorigin="9109,3459" coordsize="10,20" path="m9109,3479l9119,3479,9119,3459,9109,3459,9109,3479xe" filled="true" fillcolor="#000000" stroked="false">
                <v:path arrowok="t"/>
                <v:fill type="solid"/>
              </v:shape>
            </v:group>
            <v:group style="position:absolute;left:9109;top:3479;width:10;height:20" coordorigin="9109,3479" coordsize="10,20">
              <v:shape style="position:absolute;left:9109;top:3479;width:10;height:20" coordorigin="9109,3479" coordsize="10,20" path="m9109,3498l9119,3498,9119,3479,9109,3479,9109,3498xe" filled="true" fillcolor="#000000" stroked="false">
                <v:path arrowok="t"/>
                <v:fill type="solid"/>
              </v:shape>
            </v:group>
            <v:group style="position:absolute;left:9109;top:3498;width:10;height:20" coordorigin="9109,3498" coordsize="10,20">
              <v:shape style="position:absolute;left:9109;top:3498;width:10;height:20" coordorigin="9109,3498" coordsize="10,20" path="m9109,3517l9119,3517,9119,3498,9109,3498,9109,3517xe" filled="true" fillcolor="#000000" stroked="false">
                <v:path arrowok="t"/>
                <v:fill type="solid"/>
              </v:shape>
            </v:group>
            <v:group style="position:absolute;left:9109;top:3517;width:10;height:20" coordorigin="9109,3517" coordsize="10,20">
              <v:shape style="position:absolute;left:9109;top:3517;width:10;height:20" coordorigin="9109,3517" coordsize="10,20" path="m9109,3536l9119,3536,9119,3517,9109,3517,9109,3536xe" filled="true" fillcolor="#000000" stroked="false">
                <v:path arrowok="t"/>
                <v:fill type="solid"/>
              </v:shape>
            </v:group>
            <v:group style="position:absolute;left:9109;top:3536;width:10;height:20" coordorigin="9109,3536" coordsize="10,20">
              <v:shape style="position:absolute;left:9109;top:3536;width:10;height:20" coordorigin="9109,3536" coordsize="10,20" path="m9109,3555l9119,3555,9119,3536,9109,3536,9109,3555xe" filled="true" fillcolor="#000000" stroked="false">
                <v:path arrowok="t"/>
                <v:fill type="solid"/>
              </v:shape>
            </v:group>
            <v:group style="position:absolute;left:9109;top:3555;width:10;height:20" coordorigin="9109,3555" coordsize="10,20">
              <v:shape style="position:absolute;left:9109;top:3555;width:10;height:20" coordorigin="9109,3555" coordsize="10,20" path="m9109,3575l9119,3575,9119,3555,9109,3555,9109,3575xe" filled="true" fillcolor="#000000" stroked="false">
                <v:path arrowok="t"/>
                <v:fill type="solid"/>
              </v:shape>
            </v:group>
            <v:group style="position:absolute;left:9109;top:3575;width:10;height:20" coordorigin="9109,3575" coordsize="10,20">
              <v:shape style="position:absolute;left:9109;top:3575;width:10;height:20" coordorigin="9109,3575" coordsize="10,20" path="m9109,3594l9119,3594,9119,3575,9109,3575,9109,3594xe" filled="true" fillcolor="#000000" stroked="false">
                <v:path arrowok="t"/>
                <v:fill type="solid"/>
              </v:shape>
            </v:group>
            <v:group style="position:absolute;left:9109;top:3594;width:10;height:20" coordorigin="9109,3594" coordsize="10,20">
              <v:shape style="position:absolute;left:9109;top:3594;width:10;height:20" coordorigin="9109,3594" coordsize="10,20" path="m9109,3613l9119,3613,9119,3594,9109,3594,9109,3613xe" filled="true" fillcolor="#000000" stroked="false">
                <v:path arrowok="t"/>
                <v:fill type="solid"/>
              </v:shape>
            </v:group>
            <v:group style="position:absolute;left:9109;top:3613;width:10;height:20" coordorigin="9109,3613" coordsize="10,20">
              <v:shape style="position:absolute;left:9109;top:3613;width:10;height:20" coordorigin="9109,3613" coordsize="10,20" path="m9109,3632l9119,3632,9119,3613,9109,3613,9109,3632xe" filled="true" fillcolor="#000000" stroked="false">
                <v:path arrowok="t"/>
                <v:fill type="solid"/>
              </v:shape>
              <v:shape style="position:absolute;left:2064;top:3536;width:1169;height:106" type="#_x0000_t75" stroked="false">
                <v:imagedata r:id="rId548" o:title=""/>
              </v:shape>
              <v:shape style="position:absolute;left:3209;top:3632;width:1421;height:10" type="#_x0000_t75" stroked="false">
                <v:imagedata r:id="rId549" o:title=""/>
              </v:shape>
              <v:shape style="position:absolute;left:4626;top:3632;width:454;height:10" type="#_x0000_t75" stroked="false">
                <v:imagedata r:id="rId533" o:title=""/>
              </v:shape>
              <v:shape style="position:absolute;left:5075;top:3632;width:914;height:10" type="#_x0000_t75" stroked="false">
                <v:imagedata r:id="rId534" o:title=""/>
              </v:shape>
              <v:shape style="position:absolute;left:5984;top:3632;width:663;height:10" type="#_x0000_t75" stroked="false">
                <v:imagedata r:id="rId535" o:title=""/>
              </v:shape>
              <v:shape style="position:absolute;left:6642;top:3632;width:986;height:10" type="#_x0000_t75" stroked="false">
                <v:imagedata r:id="rId536" o:title=""/>
              </v:shape>
              <v:shape style="position:absolute;left:7624;top:3632;width:636;height:10" type="#_x0000_t75" stroked="false">
                <v:imagedata r:id="rId537" o:title=""/>
              </v:shape>
              <v:shape style="position:absolute;left:8255;top:3632;width:1587;height:10" type="#_x0000_t75" stroked="false">
                <v:imagedata r:id="rId538" o:title=""/>
              </v:shape>
            </v:group>
            <v:group style="position:absolute;left:3214;top:3642;width:10;height:20" coordorigin="3214,3642" coordsize="10,20">
              <v:shape style="position:absolute;left:3214;top:3642;width:10;height:20" coordorigin="3214,3642" coordsize="10,20" path="m3214,3661l3224,3661,3224,3642,3214,3642,3214,3661xe" filled="true" fillcolor="#000000" stroked="false">
                <v:path arrowok="t"/>
                <v:fill type="solid"/>
              </v:shape>
            </v:group>
            <v:group style="position:absolute;left:3214;top:3661;width:10;height:20" coordorigin="3214,3661" coordsize="10,20">
              <v:shape style="position:absolute;left:3214;top:3661;width:10;height:20" coordorigin="3214,3661" coordsize="10,20" path="m3214,3680l3224,3680,3224,3661,3214,3661,3214,3680xe" filled="true" fillcolor="#000000" stroked="false">
                <v:path arrowok="t"/>
                <v:fill type="solid"/>
              </v:shape>
            </v:group>
            <v:group style="position:absolute;left:3214;top:3680;width:10;height:20" coordorigin="3214,3680" coordsize="10,20">
              <v:shape style="position:absolute;left:3214;top:3680;width:10;height:20" coordorigin="3214,3680" coordsize="10,20" path="m3214,3699l3224,3699,3224,3680,3214,3680,3214,3699xe" filled="true" fillcolor="#000000" stroked="false">
                <v:path arrowok="t"/>
                <v:fill type="solid"/>
              </v:shape>
            </v:group>
            <v:group style="position:absolute;left:3214;top:3699;width:10;height:20" coordorigin="3214,3699" coordsize="10,20">
              <v:shape style="position:absolute;left:3214;top:3699;width:10;height:20" coordorigin="3214,3699" coordsize="10,20" path="m3214,3719l3224,3719,3224,3699,3214,3699,3214,3719xe" filled="true" fillcolor="#000000" stroked="false">
                <v:path arrowok="t"/>
                <v:fill type="solid"/>
              </v:shape>
            </v:group>
            <v:group style="position:absolute;left:3214;top:3719;width:10;height:20" coordorigin="3214,3719" coordsize="10,20">
              <v:shape style="position:absolute;left:3214;top:3719;width:10;height:20" coordorigin="3214,3719" coordsize="10,20" path="m3214,3738l3224,3738,3224,3719,3214,3719,3214,3738xe" filled="true" fillcolor="#000000" stroked="false">
                <v:path arrowok="t"/>
                <v:fill type="solid"/>
              </v:shape>
            </v:group>
            <v:group style="position:absolute;left:3214;top:3738;width:10;height:20" coordorigin="3214,3738" coordsize="10,20">
              <v:shape style="position:absolute;left:3214;top:3738;width:10;height:20" coordorigin="3214,3738" coordsize="10,20" path="m3214,3757l3224,3757,3224,3738,3214,3738,3214,3757xe" filled="true" fillcolor="#000000" stroked="false">
                <v:path arrowok="t"/>
                <v:fill type="solid"/>
              </v:shape>
            </v:group>
            <v:group style="position:absolute;left:3214;top:3757;width:10;height:20" coordorigin="3214,3757" coordsize="10,20">
              <v:shape style="position:absolute;left:3214;top:3757;width:10;height:20" coordorigin="3214,3757" coordsize="10,20" path="m3214,3776l3224,3776,3224,3757,3214,3757,3214,3776xe" filled="true" fillcolor="#000000" stroked="false">
                <v:path arrowok="t"/>
                <v:fill type="solid"/>
              </v:shape>
            </v:group>
            <v:group style="position:absolute;left:3214;top:3776;width:10;height:20" coordorigin="3214,3776" coordsize="10,20">
              <v:shape style="position:absolute;left:3214;top:3776;width:10;height:20" coordorigin="3214,3776" coordsize="10,20" path="m3214,3795l3224,3795,3224,3776,3214,3776,3214,3795xe" filled="true" fillcolor="#000000" stroked="false">
                <v:path arrowok="t"/>
                <v:fill type="solid"/>
              </v:shape>
            </v:group>
            <v:group style="position:absolute;left:3214;top:3795;width:10;height:20" coordorigin="3214,3795" coordsize="10,20">
              <v:shape style="position:absolute;left:3214;top:3795;width:10;height:20" coordorigin="3214,3795" coordsize="10,20" path="m3214,3815l3224,3815,3224,3795,3214,3795,3214,3815xe" filled="true" fillcolor="#000000" stroked="false">
                <v:path arrowok="t"/>
                <v:fill type="solid"/>
              </v:shape>
            </v:group>
            <v:group style="position:absolute;left:3214;top:3815;width:10;height:20" coordorigin="3214,3815" coordsize="10,20">
              <v:shape style="position:absolute;left:3214;top:3815;width:10;height:20" coordorigin="3214,3815" coordsize="10,20" path="m3214,3834l3224,3834,3224,3815,3214,3815,3214,3834xe" filled="true" fillcolor="#000000" stroked="false">
                <v:path arrowok="t"/>
                <v:fill type="solid"/>
              </v:shape>
            </v:group>
            <v:group style="position:absolute;left:3214;top:3834;width:10;height:20" coordorigin="3214,3834" coordsize="10,20">
              <v:shape style="position:absolute;left:3214;top:3834;width:10;height:20" coordorigin="3214,3834" coordsize="10,20" path="m3214,3853l3224,3853,3224,3834,3214,3834,3214,3853xe" filled="true" fillcolor="#000000" stroked="false">
                <v:path arrowok="t"/>
                <v:fill type="solid"/>
              </v:shape>
            </v:group>
            <v:group style="position:absolute;left:3214;top:3853;width:10;height:20" coordorigin="3214,3853" coordsize="10,20">
              <v:shape style="position:absolute;left:3214;top:3853;width:10;height:20" coordorigin="3214,3853" coordsize="10,20" path="m3214,3872l3224,3872,3224,3853,3214,3853,3214,3872xe" filled="true" fillcolor="#000000" stroked="false">
                <v:path arrowok="t"/>
                <v:fill type="solid"/>
              </v:shape>
            </v:group>
            <v:group style="position:absolute;left:3214;top:3872;width:10;height:20" coordorigin="3214,3872" coordsize="10,20">
              <v:shape style="position:absolute;left:3214;top:3872;width:10;height:20" coordorigin="3214,3872" coordsize="10,20" path="m3214,3891l3224,3891,3224,3872,3214,3872,3214,3891xe" filled="true" fillcolor="#000000" stroked="false">
                <v:path arrowok="t"/>
                <v:fill type="solid"/>
              </v:shape>
            </v:group>
            <v:group style="position:absolute;left:3214;top:3891;width:10;height:20" coordorigin="3214,3891" coordsize="10,20">
              <v:shape style="position:absolute;left:3214;top:3891;width:10;height:20" coordorigin="3214,3891" coordsize="10,20" path="m3214,3911l3224,3911,3224,3891,3214,3891,3214,3911xe" filled="true" fillcolor="#000000" stroked="false">
                <v:path arrowok="t"/>
                <v:fill type="solid"/>
              </v:shape>
            </v:group>
            <v:group style="position:absolute;left:3214;top:3911;width:10;height:20" coordorigin="3214,3911" coordsize="10,20">
              <v:shape style="position:absolute;left:3214;top:3911;width:10;height:20" coordorigin="3214,3911" coordsize="10,20" path="m3214,3930l3224,3930,3224,3911,3214,3911,3214,3930xe" filled="true" fillcolor="#000000" stroked="false">
                <v:path arrowok="t"/>
                <v:fill type="solid"/>
              </v:shape>
            </v:group>
            <v:group style="position:absolute;left:3214;top:3930;width:10;height:20" coordorigin="3214,3930" coordsize="10,20">
              <v:shape style="position:absolute;left:3214;top:3930;width:10;height:20" coordorigin="3214,3930" coordsize="10,20" path="m3214,3949l3224,3949,3224,3930,3214,3930,3214,3949xe" filled="true" fillcolor="#000000" stroked="false">
                <v:path arrowok="t"/>
                <v:fill type="solid"/>
              </v:shape>
            </v:group>
            <v:group style="position:absolute;left:3214;top:3949;width:10;height:20" coordorigin="3214,3949" coordsize="10,20">
              <v:shape style="position:absolute;left:3214;top:3949;width:10;height:20" coordorigin="3214,3949" coordsize="10,20" path="m3214,3968l3224,3968,3224,3949,3214,3949,3214,3968xe" filled="true" fillcolor="#000000" stroked="false">
                <v:path arrowok="t"/>
                <v:fill type="solid"/>
              </v:shape>
            </v:group>
            <v:group style="position:absolute;left:3214;top:3968;width:10;height:20" coordorigin="3214,3968" coordsize="10,20">
              <v:shape style="position:absolute;left:3214;top:3968;width:10;height:20" coordorigin="3214,3968" coordsize="10,20" path="m3214,3987l3224,3987,3224,3968,3214,3968,3214,3987xe" filled="true" fillcolor="#000000" stroked="false">
                <v:path arrowok="t"/>
                <v:fill type="solid"/>
              </v:shape>
            </v:group>
            <v:group style="position:absolute;left:3214;top:3987;width:10;height:20" coordorigin="3214,3987" coordsize="10,20">
              <v:shape style="position:absolute;left:3214;top:3987;width:10;height:20" coordorigin="3214,3987" coordsize="10,20" path="m3214,4007l3224,4007,3224,3987,3214,3987,3214,4007xe" filled="true" fillcolor="#000000" stroked="false">
                <v:path arrowok="t"/>
                <v:fill type="solid"/>
              </v:shape>
            </v:group>
            <v:group style="position:absolute;left:3214;top:4007;width:10;height:20" coordorigin="3214,4007" coordsize="10,20">
              <v:shape style="position:absolute;left:3214;top:4007;width:10;height:20" coordorigin="3214,4007" coordsize="10,20" path="m3214,4026l3224,4026,3224,4007,3214,4007,3214,4026xe" filled="true" fillcolor="#000000" stroked="false">
                <v:path arrowok="t"/>
                <v:fill type="solid"/>
              </v:shape>
            </v:group>
            <v:group style="position:absolute;left:3214;top:4026;width:10;height:20" coordorigin="3214,4026" coordsize="10,20">
              <v:shape style="position:absolute;left:3214;top:4026;width:10;height:20" coordorigin="3214,4026" coordsize="10,20" path="m3214,4045l3224,4045,3224,4026,3214,4026,3214,4045xe" filled="true" fillcolor="#000000" stroked="false">
                <v:path arrowok="t"/>
                <v:fill type="solid"/>
              </v:shape>
            </v:group>
            <v:group style="position:absolute;left:3214;top:4045;width:10;height:20" coordorigin="3214,4045" coordsize="10,20">
              <v:shape style="position:absolute;left:3214;top:4045;width:10;height:20" coordorigin="3214,4045" coordsize="10,20" path="m3214,4064l3224,4064,3224,4045,3214,4045,3214,4064xe" filled="true" fillcolor="#000000" stroked="false">
                <v:path arrowok="t"/>
                <v:fill type="solid"/>
              </v:shape>
            </v:group>
            <v:group style="position:absolute;left:3214;top:4064;width:10;height:20" coordorigin="3214,4064" coordsize="10,20">
              <v:shape style="position:absolute;left:3214;top:4064;width:10;height:20" coordorigin="3214,4064" coordsize="10,20" path="m3214,4083l3224,4083,3224,4064,3214,4064,3214,4083xe" filled="true" fillcolor="#000000" stroked="false">
                <v:path arrowok="t"/>
                <v:fill type="solid"/>
              </v:shape>
            </v:group>
            <v:group style="position:absolute;left:3214;top:4083;width:10;height:20" coordorigin="3214,4083" coordsize="10,20">
              <v:shape style="position:absolute;left:3214;top:4083;width:10;height:20" coordorigin="3214,4083" coordsize="10,20" path="m3214,4103l3224,4103,3224,4083,3214,4083,3214,4103xe" filled="true" fillcolor="#000000" stroked="false">
                <v:path arrowok="t"/>
                <v:fill type="solid"/>
              </v:shape>
            </v:group>
            <v:group style="position:absolute;left:3214;top:4103;width:10;height:20" coordorigin="3214,4103" coordsize="10,20">
              <v:shape style="position:absolute;left:3214;top:4103;width:10;height:20" coordorigin="3214,4103" coordsize="10,20" path="m3214,4122l3224,4122,3224,4103,3214,4103,3214,4122xe" filled="true" fillcolor="#000000" stroked="false">
                <v:path arrowok="t"/>
                <v:fill type="solid"/>
              </v:shape>
            </v:group>
            <v:group style="position:absolute;left:3214;top:4122;width:10;height:20" coordorigin="3214,4122" coordsize="10,20">
              <v:shape style="position:absolute;left:3214;top:4122;width:10;height:20" coordorigin="3214,4122" coordsize="10,20" path="m3214,4141l3224,4141,3224,4122,3214,4122,3214,4141xe" filled="true" fillcolor="#000000" stroked="false">
                <v:path arrowok="t"/>
                <v:fill type="solid"/>
              </v:shape>
            </v:group>
            <v:group style="position:absolute;left:3214;top:4141;width:10;height:20" coordorigin="3214,4141" coordsize="10,20">
              <v:shape style="position:absolute;left:3214;top:4141;width:10;height:20" coordorigin="3214,4141" coordsize="10,20" path="m3214,4160l3224,4160,3224,4141,3214,4141,3214,4160xe" filled="true" fillcolor="#000000" stroked="false">
                <v:path arrowok="t"/>
                <v:fill type="solid"/>
              </v:shape>
            </v:group>
            <v:group style="position:absolute;left:3214;top:4160;width:10;height:20" coordorigin="3214,4160" coordsize="10,20">
              <v:shape style="position:absolute;left:3214;top:4160;width:10;height:20" coordorigin="3214,4160" coordsize="10,20" path="m3214,4179l3224,4179,3224,4160,3214,4160,3214,4179xe" filled="true" fillcolor="#000000" stroked="false">
                <v:path arrowok="t"/>
                <v:fill type="solid"/>
              </v:shape>
            </v:group>
            <v:group style="position:absolute;left:3214;top:4179;width:10;height:20" coordorigin="3214,4179" coordsize="10,20">
              <v:shape style="position:absolute;left:3214;top:4179;width:10;height:20" coordorigin="3214,4179" coordsize="10,20" path="m3214,4199l3224,4199,3224,4179,3214,4179,3214,4199xe" filled="true" fillcolor="#000000" stroked="false">
                <v:path arrowok="t"/>
                <v:fill type="solid"/>
              </v:shape>
            </v:group>
            <v:group style="position:absolute;left:3214;top:4199;width:10;height:20" coordorigin="3214,4199" coordsize="10,20">
              <v:shape style="position:absolute;left:3214;top:4199;width:10;height:20" coordorigin="3214,4199" coordsize="10,20" path="m3214,4218l3224,4218,3224,4199,3214,4199,3214,4218xe" filled="true" fillcolor="#000000" stroked="false">
                <v:path arrowok="t"/>
                <v:fill type="solid"/>
              </v:shape>
            </v:group>
            <v:group style="position:absolute;left:3214;top:4218;width:10;height:20" coordorigin="3214,4218" coordsize="10,20">
              <v:shape style="position:absolute;left:3214;top:4218;width:10;height:20" coordorigin="3214,4218" coordsize="10,20" path="m3214,4237l3224,4237,3224,4218,3214,4218,3214,4237xe" filled="true" fillcolor="#000000" stroked="false">
                <v:path arrowok="t"/>
                <v:fill type="solid"/>
              </v:shape>
            </v:group>
            <v:group style="position:absolute;left:3214;top:4237;width:10;height:20" coordorigin="3214,4237" coordsize="10,20">
              <v:shape style="position:absolute;left:3214;top:4237;width:10;height:20" coordorigin="3214,4237" coordsize="10,20" path="m3214,4256l3224,4256,3224,4237,3214,4237,3214,4256xe" filled="true" fillcolor="#000000" stroked="false">
                <v:path arrowok="t"/>
                <v:fill type="solid"/>
              </v:shape>
            </v:group>
            <v:group style="position:absolute;left:3214;top:4256;width:10;height:20" coordorigin="3214,4256" coordsize="10,20">
              <v:shape style="position:absolute;left:3214;top:4256;width:10;height:20" coordorigin="3214,4256" coordsize="10,20" path="m3214,4275l3224,4275,3224,4256,3214,4256,3214,4275xe" filled="true" fillcolor="#000000" stroked="false">
                <v:path arrowok="t"/>
                <v:fill type="solid"/>
              </v:shape>
            </v:group>
            <v:group style="position:absolute;left:3214;top:4275;width:10;height:20" coordorigin="3214,4275" coordsize="10,20">
              <v:shape style="position:absolute;left:3214;top:4275;width:10;height:20" coordorigin="3214,4275" coordsize="10,20" path="m3214,4295l3224,4295,3224,4275,3214,4275,3214,4295xe" filled="true" fillcolor="#000000" stroked="false">
                <v:path arrowok="t"/>
                <v:fill type="solid"/>
              </v:shape>
            </v:group>
            <v:group style="position:absolute;left:3214;top:4295;width:10;height:20" coordorigin="3214,4295" coordsize="10,20">
              <v:shape style="position:absolute;left:3214;top:4295;width:10;height:20" coordorigin="3214,4295" coordsize="10,20" path="m3214,4314l3224,4314,3224,4295,3214,4295,3214,4314xe" filled="true" fillcolor="#000000" stroked="false">
                <v:path arrowok="t"/>
                <v:fill type="solid"/>
              </v:shape>
            </v:group>
            <v:group style="position:absolute;left:3214;top:4314;width:10;height:20" coordorigin="3214,4314" coordsize="10,20">
              <v:shape style="position:absolute;left:3214;top:4314;width:10;height:20" coordorigin="3214,4314" coordsize="10,20" path="m3214,4333l3224,4333,3224,4314,3214,4314,3214,4333xe" filled="true" fillcolor="#000000" stroked="false">
                <v:path arrowok="t"/>
                <v:fill type="solid"/>
              </v:shape>
            </v:group>
            <v:group style="position:absolute;left:3214;top:4333;width:10;height:20" coordorigin="3214,4333" coordsize="10,20">
              <v:shape style="position:absolute;left:3214;top:4333;width:10;height:20" coordorigin="3214,4333" coordsize="10,20" path="m3214,4352l3224,4352,3224,4333,3214,4333,3214,4352xe" filled="true" fillcolor="#000000" stroked="false">
                <v:path arrowok="t"/>
                <v:fill type="solid"/>
              </v:shape>
            </v:group>
            <v:group style="position:absolute;left:3214;top:4352;width:10;height:20" coordorigin="3214,4352" coordsize="10,20">
              <v:shape style="position:absolute;left:3214;top:4352;width:10;height:20" coordorigin="3214,4352" coordsize="10,20" path="m3214,4371l3224,4371,3224,4352,3214,4352,3214,4371xe" filled="true" fillcolor="#000000" stroked="false">
                <v:path arrowok="t"/>
                <v:fill type="solid"/>
              </v:shape>
            </v:group>
            <v:group style="position:absolute;left:3214;top:4371;width:10;height:20" coordorigin="3214,4371" coordsize="10,20">
              <v:shape style="position:absolute;left:3214;top:4371;width:10;height:20" coordorigin="3214,4371" coordsize="10,20" path="m3214,4391l3224,4391,3224,4371,3214,4371,3214,4391xe" filled="true" fillcolor="#000000" stroked="false">
                <v:path arrowok="t"/>
                <v:fill type="solid"/>
              </v:shape>
            </v:group>
            <v:group style="position:absolute;left:3214;top:4391;width:10;height:20" coordorigin="3214,4391" coordsize="10,20">
              <v:shape style="position:absolute;left:3214;top:4391;width:10;height:20" coordorigin="3214,4391" coordsize="10,20" path="m3214,4410l3224,4410,3224,4391,3214,4391,3214,4410xe" filled="true" fillcolor="#000000" stroked="false">
                <v:path arrowok="t"/>
                <v:fill type="solid"/>
              </v:shape>
            </v:group>
            <v:group style="position:absolute;left:3214;top:4410;width:10;height:20" coordorigin="3214,4410" coordsize="10,20">
              <v:shape style="position:absolute;left:3214;top:4410;width:10;height:20" coordorigin="3214,4410" coordsize="10,20" path="m3214,4429l3224,4429,3224,4410,3214,4410,3214,4429xe" filled="true" fillcolor="#000000" stroked="false">
                <v:path arrowok="t"/>
                <v:fill type="solid"/>
              </v:shape>
            </v:group>
            <v:group style="position:absolute;left:3214;top:4429;width:10;height:20" coordorigin="3214,4429" coordsize="10,20">
              <v:shape style="position:absolute;left:3214;top:4429;width:10;height:20" coordorigin="3214,4429" coordsize="10,20" path="m3214,4448l3224,4448,3224,4429,3214,4429,3214,4448xe" filled="true" fillcolor="#000000" stroked="false">
                <v:path arrowok="t"/>
                <v:fill type="solid"/>
              </v:shape>
            </v:group>
            <v:group style="position:absolute;left:3214;top:4448;width:10;height:20" coordorigin="3214,4448" coordsize="10,20">
              <v:shape style="position:absolute;left:3214;top:4448;width:10;height:20" coordorigin="3214,4448" coordsize="10,20" path="m3214,4467l3224,4467,3224,4448,3214,4448,3214,4467xe" filled="true" fillcolor="#000000" stroked="false">
                <v:path arrowok="t"/>
                <v:fill type="solid"/>
              </v:shape>
            </v:group>
            <v:group style="position:absolute;left:3214;top:4467;width:10;height:20" coordorigin="3214,4467" coordsize="10,20">
              <v:shape style="position:absolute;left:3214;top:4467;width:10;height:20" coordorigin="3214,4467" coordsize="10,20" path="m3214,4487l3224,4487,3224,4467,3214,4467,3214,4487xe" filled="true" fillcolor="#000000" stroked="false">
                <v:path arrowok="t"/>
                <v:fill type="solid"/>
              </v:shape>
            </v:group>
            <v:group style="position:absolute;left:3214;top:4487;width:10;height:20" coordorigin="3214,4487" coordsize="10,20">
              <v:shape style="position:absolute;left:3214;top:4487;width:10;height:20" coordorigin="3214,4487" coordsize="10,20" path="m3214,4506l3224,4506,3224,4487,3214,4487,3214,4506xe" filled="true" fillcolor="#000000" stroked="false">
                <v:path arrowok="t"/>
                <v:fill type="solid"/>
              </v:shape>
            </v:group>
            <v:group style="position:absolute;left:3214;top:4506;width:10;height:20" coordorigin="3214,4506" coordsize="10,20">
              <v:shape style="position:absolute;left:3214;top:4506;width:10;height:20" coordorigin="3214,4506" coordsize="10,20" path="m3214,4525l3224,4525,3224,4506,3214,4506,3214,4525xe" filled="true" fillcolor="#000000" stroked="false">
                <v:path arrowok="t"/>
                <v:fill type="solid"/>
              </v:shape>
            </v:group>
            <v:group style="position:absolute;left:3214;top:4525;width:10;height:20" coordorigin="3214,4525" coordsize="10,20">
              <v:shape style="position:absolute;left:3214;top:4525;width:10;height:20" coordorigin="3214,4525" coordsize="10,20" path="m3214,4544l3224,4544,3224,4525,3214,4525,3214,4544xe" filled="true" fillcolor="#000000" stroked="false">
                <v:path arrowok="t"/>
                <v:fill type="solid"/>
              </v:shape>
            </v:group>
            <v:group style="position:absolute;left:3214;top:4544;width:10;height:20" coordorigin="3214,4544" coordsize="10,20">
              <v:shape style="position:absolute;left:3214;top:4544;width:10;height:20" coordorigin="3214,4544" coordsize="10,20" path="m3214,4563l3224,4563,3224,4544,3214,4544,3214,4563xe" filled="true" fillcolor="#000000" stroked="false">
                <v:path arrowok="t"/>
                <v:fill type="solid"/>
              </v:shape>
            </v:group>
            <v:group style="position:absolute;left:4631;top:3642;width:10;height:20" coordorigin="4631,3642" coordsize="10,20">
              <v:shape style="position:absolute;left:4631;top:3642;width:10;height:20" coordorigin="4631,3642" coordsize="10,20" path="m4631,3661l4640,3661,4640,3642,4631,3642,4631,3661xe" filled="true" fillcolor="#000000" stroked="false">
                <v:path arrowok="t"/>
                <v:fill type="solid"/>
              </v:shape>
            </v:group>
            <v:group style="position:absolute;left:4631;top:3661;width:10;height:20" coordorigin="4631,3661" coordsize="10,20">
              <v:shape style="position:absolute;left:4631;top:3661;width:10;height:20" coordorigin="4631,3661" coordsize="10,20" path="m4631,3680l4640,3680,4640,3661,4631,3661,4631,3680xe" filled="true" fillcolor="#000000" stroked="false">
                <v:path arrowok="t"/>
                <v:fill type="solid"/>
              </v:shape>
            </v:group>
            <v:group style="position:absolute;left:4631;top:3680;width:10;height:20" coordorigin="4631,3680" coordsize="10,20">
              <v:shape style="position:absolute;left:4631;top:3680;width:10;height:20" coordorigin="4631,3680" coordsize="10,20" path="m4631,3699l4640,3699,4640,3680,4631,3680,4631,3699xe" filled="true" fillcolor="#000000" stroked="false">
                <v:path arrowok="t"/>
                <v:fill type="solid"/>
              </v:shape>
            </v:group>
            <v:group style="position:absolute;left:4631;top:3699;width:10;height:20" coordorigin="4631,3699" coordsize="10,20">
              <v:shape style="position:absolute;left:4631;top:3699;width:10;height:20" coordorigin="4631,3699" coordsize="10,20" path="m4631,3719l4640,3719,4640,3699,4631,3699,4631,3719xe" filled="true" fillcolor="#000000" stroked="false">
                <v:path arrowok="t"/>
                <v:fill type="solid"/>
              </v:shape>
            </v:group>
            <v:group style="position:absolute;left:4631;top:3719;width:10;height:20" coordorigin="4631,3719" coordsize="10,20">
              <v:shape style="position:absolute;left:4631;top:3719;width:10;height:20" coordorigin="4631,3719" coordsize="10,20" path="m4631,3738l4640,3738,4640,3719,4631,3719,4631,3738xe" filled="true" fillcolor="#000000" stroked="false">
                <v:path arrowok="t"/>
                <v:fill type="solid"/>
              </v:shape>
            </v:group>
            <v:group style="position:absolute;left:4631;top:3738;width:10;height:20" coordorigin="4631,3738" coordsize="10,20">
              <v:shape style="position:absolute;left:4631;top:3738;width:10;height:20" coordorigin="4631,3738" coordsize="10,20" path="m4631,3757l4640,3757,4640,3738,4631,3738,4631,3757xe" filled="true" fillcolor="#000000" stroked="false">
                <v:path arrowok="t"/>
                <v:fill type="solid"/>
              </v:shape>
            </v:group>
            <v:group style="position:absolute;left:4631;top:3757;width:10;height:20" coordorigin="4631,3757" coordsize="10,20">
              <v:shape style="position:absolute;left:4631;top:3757;width:10;height:20" coordorigin="4631,3757" coordsize="10,20" path="m4631,3776l4640,3776,4640,3757,4631,3757,4631,3776xe" filled="true" fillcolor="#000000" stroked="false">
                <v:path arrowok="t"/>
                <v:fill type="solid"/>
              </v:shape>
            </v:group>
            <v:group style="position:absolute;left:4631;top:3776;width:10;height:20" coordorigin="4631,3776" coordsize="10,20">
              <v:shape style="position:absolute;left:4631;top:3776;width:10;height:20" coordorigin="4631,3776" coordsize="10,20" path="m4631,3795l4640,3795,4640,3776,4631,3776,4631,3795xe" filled="true" fillcolor="#000000" stroked="false">
                <v:path arrowok="t"/>
                <v:fill type="solid"/>
              </v:shape>
            </v:group>
            <v:group style="position:absolute;left:4631;top:3795;width:10;height:20" coordorigin="4631,3795" coordsize="10,20">
              <v:shape style="position:absolute;left:4631;top:3795;width:10;height:20" coordorigin="4631,3795" coordsize="10,20" path="m4631,3815l4640,3815,4640,3795,4631,3795,4631,3815xe" filled="true" fillcolor="#000000" stroked="false">
                <v:path arrowok="t"/>
                <v:fill type="solid"/>
              </v:shape>
            </v:group>
            <v:group style="position:absolute;left:4631;top:3815;width:10;height:20" coordorigin="4631,3815" coordsize="10,20">
              <v:shape style="position:absolute;left:4631;top:3815;width:10;height:20" coordorigin="4631,3815" coordsize="10,20" path="m4631,3834l4640,3834,4640,3815,4631,3815,4631,3834xe" filled="true" fillcolor="#000000" stroked="false">
                <v:path arrowok="t"/>
                <v:fill type="solid"/>
              </v:shape>
            </v:group>
            <v:group style="position:absolute;left:4631;top:3834;width:10;height:20" coordorigin="4631,3834" coordsize="10,20">
              <v:shape style="position:absolute;left:4631;top:3834;width:10;height:20" coordorigin="4631,3834" coordsize="10,20" path="m4631,3853l4640,3853,4640,3834,4631,3834,4631,3853xe" filled="true" fillcolor="#000000" stroked="false">
                <v:path arrowok="t"/>
                <v:fill type="solid"/>
              </v:shape>
            </v:group>
            <v:group style="position:absolute;left:4631;top:3853;width:10;height:20" coordorigin="4631,3853" coordsize="10,20">
              <v:shape style="position:absolute;left:4631;top:3853;width:10;height:20" coordorigin="4631,3853" coordsize="10,20" path="m4631,3872l4640,3872,4640,3853,4631,3853,4631,3872xe" filled="true" fillcolor="#000000" stroked="false">
                <v:path arrowok="t"/>
                <v:fill type="solid"/>
              </v:shape>
            </v:group>
            <v:group style="position:absolute;left:4631;top:3872;width:10;height:20" coordorigin="4631,3872" coordsize="10,20">
              <v:shape style="position:absolute;left:4631;top:3872;width:10;height:20" coordorigin="4631,3872" coordsize="10,20" path="m4631,3891l4640,3891,4640,3872,4631,3872,4631,3891xe" filled="true" fillcolor="#000000" stroked="false">
                <v:path arrowok="t"/>
                <v:fill type="solid"/>
              </v:shape>
            </v:group>
            <v:group style="position:absolute;left:4631;top:3891;width:10;height:20" coordorigin="4631,3891" coordsize="10,20">
              <v:shape style="position:absolute;left:4631;top:3891;width:10;height:20" coordorigin="4631,3891" coordsize="10,20" path="m4631,3911l4640,3911,4640,3891,4631,3891,4631,3911xe" filled="true" fillcolor="#000000" stroked="false">
                <v:path arrowok="t"/>
                <v:fill type="solid"/>
              </v:shape>
            </v:group>
            <v:group style="position:absolute;left:4631;top:3911;width:10;height:20" coordorigin="4631,3911" coordsize="10,20">
              <v:shape style="position:absolute;left:4631;top:3911;width:10;height:20" coordorigin="4631,3911" coordsize="10,20" path="m4631,3930l4640,3930,4640,3911,4631,3911,4631,3930xe" filled="true" fillcolor="#000000" stroked="false">
                <v:path arrowok="t"/>
                <v:fill type="solid"/>
              </v:shape>
            </v:group>
            <v:group style="position:absolute;left:4631;top:3930;width:10;height:20" coordorigin="4631,3930" coordsize="10,20">
              <v:shape style="position:absolute;left:4631;top:3930;width:10;height:20" coordorigin="4631,3930" coordsize="10,20" path="m4631,3949l4640,3949,4640,3930,4631,3930,4631,3949xe" filled="true" fillcolor="#000000" stroked="false">
                <v:path arrowok="t"/>
                <v:fill type="solid"/>
              </v:shape>
            </v:group>
            <v:group style="position:absolute;left:4631;top:3949;width:10;height:20" coordorigin="4631,3949" coordsize="10,20">
              <v:shape style="position:absolute;left:4631;top:3949;width:10;height:20" coordorigin="4631,3949" coordsize="10,20" path="m4631,3968l4640,3968,4640,3949,4631,3949,4631,3968xe" filled="true" fillcolor="#000000" stroked="false">
                <v:path arrowok="t"/>
                <v:fill type="solid"/>
              </v:shape>
            </v:group>
            <v:group style="position:absolute;left:4631;top:3968;width:10;height:20" coordorigin="4631,3968" coordsize="10,20">
              <v:shape style="position:absolute;left:4631;top:3968;width:10;height:20" coordorigin="4631,3968" coordsize="10,20" path="m4631,3987l4640,3987,4640,3968,4631,3968,4631,3987xe" filled="true" fillcolor="#000000" stroked="false">
                <v:path arrowok="t"/>
                <v:fill type="solid"/>
              </v:shape>
            </v:group>
            <v:group style="position:absolute;left:4631;top:3987;width:10;height:20" coordorigin="4631,3987" coordsize="10,20">
              <v:shape style="position:absolute;left:4631;top:3987;width:10;height:20" coordorigin="4631,3987" coordsize="10,20" path="m4631,4007l4640,4007,4640,3987,4631,3987,4631,4007xe" filled="true" fillcolor="#000000" stroked="false">
                <v:path arrowok="t"/>
                <v:fill type="solid"/>
              </v:shape>
            </v:group>
            <v:group style="position:absolute;left:4631;top:4007;width:10;height:20" coordorigin="4631,4007" coordsize="10,20">
              <v:shape style="position:absolute;left:4631;top:4007;width:10;height:20" coordorigin="4631,4007" coordsize="10,20" path="m4631,4026l4640,4026,4640,4007,4631,4007,4631,4026xe" filled="true" fillcolor="#000000" stroked="false">
                <v:path arrowok="t"/>
                <v:fill type="solid"/>
              </v:shape>
            </v:group>
            <v:group style="position:absolute;left:4631;top:4026;width:10;height:20" coordorigin="4631,4026" coordsize="10,20">
              <v:shape style="position:absolute;left:4631;top:4026;width:10;height:20" coordorigin="4631,4026" coordsize="10,20" path="m4631,4045l4640,4045,4640,4026,4631,4026,4631,4045xe" filled="true" fillcolor="#000000" stroked="false">
                <v:path arrowok="t"/>
                <v:fill type="solid"/>
              </v:shape>
            </v:group>
            <v:group style="position:absolute;left:4631;top:4045;width:10;height:20" coordorigin="4631,4045" coordsize="10,20">
              <v:shape style="position:absolute;left:4631;top:4045;width:10;height:20" coordorigin="4631,4045" coordsize="10,20" path="m4631,4064l4640,4064,4640,4045,4631,4045,4631,4064xe" filled="true" fillcolor="#000000" stroked="false">
                <v:path arrowok="t"/>
                <v:fill type="solid"/>
              </v:shape>
            </v:group>
            <v:group style="position:absolute;left:4631;top:4064;width:10;height:20" coordorigin="4631,4064" coordsize="10,20">
              <v:shape style="position:absolute;left:4631;top:4064;width:10;height:20" coordorigin="4631,4064" coordsize="10,20" path="m4631,4083l4640,4083,4640,4064,4631,4064,4631,4083xe" filled="true" fillcolor="#000000" stroked="false">
                <v:path arrowok="t"/>
                <v:fill type="solid"/>
              </v:shape>
            </v:group>
            <v:group style="position:absolute;left:4631;top:4083;width:10;height:20" coordorigin="4631,4083" coordsize="10,20">
              <v:shape style="position:absolute;left:4631;top:4083;width:10;height:20" coordorigin="4631,4083" coordsize="10,20" path="m4631,4103l4640,4103,4640,4083,4631,4083,4631,4103xe" filled="true" fillcolor="#000000" stroked="false">
                <v:path arrowok="t"/>
                <v:fill type="solid"/>
              </v:shape>
            </v:group>
            <v:group style="position:absolute;left:4631;top:4103;width:10;height:20" coordorigin="4631,4103" coordsize="10,20">
              <v:shape style="position:absolute;left:4631;top:4103;width:10;height:20" coordorigin="4631,4103" coordsize="10,20" path="m4631,4122l4640,4122,4640,4103,4631,4103,4631,4122xe" filled="true" fillcolor="#000000" stroked="false">
                <v:path arrowok="t"/>
                <v:fill type="solid"/>
              </v:shape>
            </v:group>
            <v:group style="position:absolute;left:4631;top:4122;width:10;height:20" coordorigin="4631,4122" coordsize="10,20">
              <v:shape style="position:absolute;left:4631;top:4122;width:10;height:20" coordorigin="4631,4122" coordsize="10,20" path="m4631,4141l4640,4141,4640,4122,4631,4122,4631,4141xe" filled="true" fillcolor="#000000" stroked="false">
                <v:path arrowok="t"/>
                <v:fill type="solid"/>
              </v:shape>
            </v:group>
            <v:group style="position:absolute;left:4631;top:4141;width:10;height:20" coordorigin="4631,4141" coordsize="10,20">
              <v:shape style="position:absolute;left:4631;top:4141;width:10;height:20" coordorigin="4631,4141" coordsize="10,20" path="m4631,4160l4640,4160,4640,4141,4631,4141,4631,4160xe" filled="true" fillcolor="#000000" stroked="false">
                <v:path arrowok="t"/>
                <v:fill type="solid"/>
              </v:shape>
            </v:group>
            <v:group style="position:absolute;left:4631;top:4160;width:10;height:20" coordorigin="4631,4160" coordsize="10,20">
              <v:shape style="position:absolute;left:4631;top:4160;width:10;height:20" coordorigin="4631,4160" coordsize="10,20" path="m4631,4179l4640,4179,4640,4160,4631,4160,4631,4179xe" filled="true" fillcolor="#000000" stroked="false">
                <v:path arrowok="t"/>
                <v:fill type="solid"/>
              </v:shape>
            </v:group>
            <v:group style="position:absolute;left:4631;top:4179;width:10;height:20" coordorigin="4631,4179" coordsize="10,20">
              <v:shape style="position:absolute;left:4631;top:4179;width:10;height:20" coordorigin="4631,4179" coordsize="10,20" path="m4631,4199l4640,4199,4640,4179,4631,4179,4631,4199xe" filled="true" fillcolor="#000000" stroked="false">
                <v:path arrowok="t"/>
                <v:fill type="solid"/>
              </v:shape>
            </v:group>
            <v:group style="position:absolute;left:4631;top:4199;width:10;height:20" coordorigin="4631,4199" coordsize="10,20">
              <v:shape style="position:absolute;left:4631;top:4199;width:10;height:20" coordorigin="4631,4199" coordsize="10,20" path="m4631,4218l4640,4218,4640,4199,4631,4199,4631,4218xe" filled="true" fillcolor="#000000" stroked="false">
                <v:path arrowok="t"/>
                <v:fill type="solid"/>
              </v:shape>
            </v:group>
            <v:group style="position:absolute;left:4631;top:4218;width:10;height:20" coordorigin="4631,4218" coordsize="10,20">
              <v:shape style="position:absolute;left:4631;top:4218;width:10;height:20" coordorigin="4631,4218" coordsize="10,20" path="m4631,4237l4640,4237,4640,4218,4631,4218,4631,4237xe" filled="true" fillcolor="#000000" stroked="false">
                <v:path arrowok="t"/>
                <v:fill type="solid"/>
              </v:shape>
            </v:group>
            <v:group style="position:absolute;left:4631;top:4237;width:10;height:20" coordorigin="4631,4237" coordsize="10,20">
              <v:shape style="position:absolute;left:4631;top:4237;width:10;height:20" coordorigin="4631,4237" coordsize="10,20" path="m4631,4256l4640,4256,4640,4237,4631,4237,4631,4256xe" filled="true" fillcolor="#000000" stroked="false">
                <v:path arrowok="t"/>
                <v:fill type="solid"/>
              </v:shape>
            </v:group>
            <v:group style="position:absolute;left:4631;top:4256;width:10;height:20" coordorigin="4631,4256" coordsize="10,20">
              <v:shape style="position:absolute;left:4631;top:4256;width:10;height:20" coordorigin="4631,4256" coordsize="10,20" path="m4631,4275l4640,4275,4640,4256,4631,4256,4631,4275xe" filled="true" fillcolor="#000000" stroked="false">
                <v:path arrowok="t"/>
                <v:fill type="solid"/>
              </v:shape>
            </v:group>
            <v:group style="position:absolute;left:4631;top:4275;width:10;height:20" coordorigin="4631,4275" coordsize="10,20">
              <v:shape style="position:absolute;left:4631;top:4275;width:10;height:20" coordorigin="4631,4275" coordsize="10,20" path="m4631,4295l4640,4295,4640,4275,4631,4275,4631,4295xe" filled="true" fillcolor="#000000" stroked="false">
                <v:path arrowok="t"/>
                <v:fill type="solid"/>
              </v:shape>
            </v:group>
            <v:group style="position:absolute;left:4631;top:4295;width:10;height:20" coordorigin="4631,4295" coordsize="10,20">
              <v:shape style="position:absolute;left:4631;top:4295;width:10;height:20" coordorigin="4631,4295" coordsize="10,20" path="m4631,4314l4640,4314,4640,4295,4631,4295,4631,4314xe" filled="true" fillcolor="#000000" stroked="false">
                <v:path arrowok="t"/>
                <v:fill type="solid"/>
              </v:shape>
            </v:group>
            <v:group style="position:absolute;left:4631;top:4314;width:10;height:20" coordorigin="4631,4314" coordsize="10,20">
              <v:shape style="position:absolute;left:4631;top:4314;width:10;height:20" coordorigin="4631,4314" coordsize="10,20" path="m4631,4333l4640,4333,4640,4314,4631,4314,4631,4333xe" filled="true" fillcolor="#000000" stroked="false">
                <v:path arrowok="t"/>
                <v:fill type="solid"/>
              </v:shape>
            </v:group>
            <v:group style="position:absolute;left:4631;top:4333;width:10;height:20" coordorigin="4631,4333" coordsize="10,20">
              <v:shape style="position:absolute;left:4631;top:4333;width:10;height:20" coordorigin="4631,4333" coordsize="10,20" path="m4631,4352l4640,4352,4640,4333,4631,4333,4631,4352xe" filled="true" fillcolor="#000000" stroked="false">
                <v:path arrowok="t"/>
                <v:fill type="solid"/>
              </v:shape>
            </v:group>
            <v:group style="position:absolute;left:4631;top:4352;width:10;height:20" coordorigin="4631,4352" coordsize="10,20">
              <v:shape style="position:absolute;left:4631;top:4352;width:10;height:20" coordorigin="4631,4352" coordsize="10,20" path="m4631,4371l4640,4371,4640,4352,4631,4352,4631,4371xe" filled="true" fillcolor="#000000" stroked="false">
                <v:path arrowok="t"/>
                <v:fill type="solid"/>
              </v:shape>
            </v:group>
            <v:group style="position:absolute;left:4631;top:4371;width:10;height:20" coordorigin="4631,4371" coordsize="10,20">
              <v:shape style="position:absolute;left:4631;top:4371;width:10;height:20" coordorigin="4631,4371" coordsize="10,20" path="m4631,4391l4640,4391,4640,4371,4631,4371,4631,4391xe" filled="true" fillcolor="#000000" stroked="false">
                <v:path arrowok="t"/>
                <v:fill type="solid"/>
              </v:shape>
            </v:group>
            <v:group style="position:absolute;left:4631;top:4391;width:10;height:20" coordorigin="4631,4391" coordsize="10,20">
              <v:shape style="position:absolute;left:4631;top:4391;width:10;height:20" coordorigin="4631,4391" coordsize="10,20" path="m4631,4410l4640,4410,4640,4391,4631,4391,4631,4410xe" filled="true" fillcolor="#000000" stroked="false">
                <v:path arrowok="t"/>
                <v:fill type="solid"/>
              </v:shape>
            </v:group>
            <v:group style="position:absolute;left:4631;top:4410;width:10;height:20" coordorigin="4631,4410" coordsize="10,20">
              <v:shape style="position:absolute;left:4631;top:4410;width:10;height:20" coordorigin="4631,4410" coordsize="10,20" path="m4631,4429l4640,4429,4640,4410,4631,4410,4631,4429xe" filled="true" fillcolor="#000000" stroked="false">
                <v:path arrowok="t"/>
                <v:fill type="solid"/>
              </v:shape>
            </v:group>
            <v:group style="position:absolute;left:4631;top:4429;width:10;height:20" coordorigin="4631,4429" coordsize="10,20">
              <v:shape style="position:absolute;left:4631;top:4429;width:10;height:20" coordorigin="4631,4429" coordsize="10,20" path="m4631,4448l4640,4448,4640,4429,4631,4429,4631,4448xe" filled="true" fillcolor="#000000" stroked="false">
                <v:path arrowok="t"/>
                <v:fill type="solid"/>
              </v:shape>
            </v:group>
            <v:group style="position:absolute;left:4631;top:4448;width:10;height:20" coordorigin="4631,4448" coordsize="10,20">
              <v:shape style="position:absolute;left:4631;top:4448;width:10;height:20" coordorigin="4631,4448" coordsize="10,20" path="m4631,4467l4640,4467,4640,4448,4631,4448,4631,4467xe" filled="true" fillcolor="#000000" stroked="false">
                <v:path arrowok="t"/>
                <v:fill type="solid"/>
              </v:shape>
            </v:group>
            <v:group style="position:absolute;left:4631;top:4467;width:10;height:20" coordorigin="4631,4467" coordsize="10,20">
              <v:shape style="position:absolute;left:4631;top:4467;width:10;height:20" coordorigin="4631,4467" coordsize="10,20" path="m4631,4487l4640,4487,4640,4467,4631,4467,4631,4487xe" filled="true" fillcolor="#000000" stroked="false">
                <v:path arrowok="t"/>
                <v:fill type="solid"/>
              </v:shape>
            </v:group>
            <v:group style="position:absolute;left:4631;top:4487;width:10;height:20" coordorigin="4631,4487" coordsize="10,20">
              <v:shape style="position:absolute;left:4631;top:4487;width:10;height:20" coordorigin="4631,4487" coordsize="10,20" path="m4631,4506l4640,4506,4640,4487,4631,4487,4631,4506xe" filled="true" fillcolor="#000000" stroked="false">
                <v:path arrowok="t"/>
                <v:fill type="solid"/>
              </v:shape>
            </v:group>
            <v:group style="position:absolute;left:4631;top:4506;width:10;height:20" coordorigin="4631,4506" coordsize="10,20">
              <v:shape style="position:absolute;left:4631;top:4506;width:10;height:20" coordorigin="4631,4506" coordsize="10,20" path="m4631,4525l4640,4525,4640,4506,4631,4506,4631,4525xe" filled="true" fillcolor="#000000" stroked="false">
                <v:path arrowok="t"/>
                <v:fill type="solid"/>
              </v:shape>
            </v:group>
            <v:group style="position:absolute;left:4631;top:4525;width:10;height:20" coordorigin="4631,4525" coordsize="10,20">
              <v:shape style="position:absolute;left:4631;top:4525;width:10;height:20" coordorigin="4631,4525" coordsize="10,20" path="m4631,4544l4640,4544,4640,4525,4631,4525,4631,4544xe" filled="true" fillcolor="#000000" stroked="false">
                <v:path arrowok="t"/>
                <v:fill type="solid"/>
              </v:shape>
            </v:group>
            <v:group style="position:absolute;left:4631;top:4544;width:10;height:20" coordorigin="4631,4544" coordsize="10,20">
              <v:shape style="position:absolute;left:4631;top:4544;width:10;height:20" coordorigin="4631,4544" coordsize="10,20" path="m4631,4563l4640,4563,4640,4544,4631,4544,4631,4563xe" filled="true" fillcolor="#000000" stroked="false">
                <v:path arrowok="t"/>
                <v:fill type="solid"/>
              </v:shape>
            </v:group>
            <v:group style="position:absolute;left:4631;top:4563;width:10;height:20" coordorigin="4631,4563" coordsize="10,20">
              <v:shape style="position:absolute;left:4631;top:4563;width:10;height:20" coordorigin="4631,4563" coordsize="10,20" path="m4631,4583l4640,4583,4640,4563,4631,4563,4631,4583xe" filled="true" fillcolor="#000000" stroked="false">
                <v:path arrowok="t"/>
                <v:fill type="solid"/>
              </v:shape>
            </v:group>
            <v:group style="position:absolute;left:4631;top:4583;width:10;height:20" coordorigin="4631,4583" coordsize="10,20">
              <v:shape style="position:absolute;left:4631;top:4583;width:10;height:20" coordorigin="4631,4583" coordsize="10,20" path="m4631,4602l4640,4602,4640,4583,4631,4583,4631,4602xe" filled="true" fillcolor="#000000" stroked="false">
                <v:path arrowok="t"/>
                <v:fill type="solid"/>
              </v:shape>
            </v:group>
            <v:group style="position:absolute;left:4631;top:4602;width:10;height:20" coordorigin="4631,4602" coordsize="10,20">
              <v:shape style="position:absolute;left:4631;top:4602;width:10;height:20" coordorigin="4631,4602" coordsize="10,20" path="m4631,4621l4640,4621,4640,4602,4631,4602,4631,4621xe" filled="true" fillcolor="#000000" stroked="false">
                <v:path arrowok="t"/>
                <v:fill type="solid"/>
              </v:shape>
            </v:group>
            <v:group style="position:absolute;left:4631;top:4621;width:10;height:20" coordorigin="4631,4621" coordsize="10,20">
              <v:shape style="position:absolute;left:4631;top:4621;width:10;height:20" coordorigin="4631,4621" coordsize="10,20" path="m4631,4640l4640,4640,4640,4621,4631,4621,4631,4640xe" filled="true" fillcolor="#000000" stroked="false">
                <v:path arrowok="t"/>
                <v:fill type="solid"/>
              </v:shape>
            </v:group>
            <v:group style="position:absolute;left:4631;top:4649;width:10;height:2" coordorigin="4631,4649" coordsize="10,2">
              <v:shape style="position:absolute;left:4631;top:4649;width:10;height:2" coordorigin="4631,4649" coordsize="10,0" path="m4631,4649l4640,4649e" filled="false" stroked="true" strokeweight=".84pt" strokecolor="#000000">
                <v:path arrowok="t"/>
              </v:shape>
            </v:group>
            <v:group style="position:absolute;left:5079;top:3642;width:10;height:20" coordorigin="5079,3642" coordsize="10,20">
              <v:shape style="position:absolute;left:5079;top:3642;width:10;height:20" coordorigin="5079,3642" coordsize="10,20" path="m5079,3661l5089,3661,5089,3642,5079,3642,5079,3661xe" filled="true" fillcolor="#000000" stroked="false">
                <v:path arrowok="t"/>
                <v:fill type="solid"/>
              </v:shape>
            </v:group>
            <v:group style="position:absolute;left:5079;top:3661;width:10;height:20" coordorigin="5079,3661" coordsize="10,20">
              <v:shape style="position:absolute;left:5079;top:3661;width:10;height:20" coordorigin="5079,3661" coordsize="10,20" path="m5079,3680l5089,3680,5089,3661,5079,3661,5079,3680xe" filled="true" fillcolor="#000000" stroked="false">
                <v:path arrowok="t"/>
                <v:fill type="solid"/>
              </v:shape>
            </v:group>
            <v:group style="position:absolute;left:5079;top:3680;width:10;height:20" coordorigin="5079,3680" coordsize="10,20">
              <v:shape style="position:absolute;left:5079;top:3680;width:10;height:20" coordorigin="5079,3680" coordsize="10,20" path="m5079,3699l5089,3699,5089,3680,5079,3680,5079,3699xe" filled="true" fillcolor="#000000" stroked="false">
                <v:path arrowok="t"/>
                <v:fill type="solid"/>
              </v:shape>
            </v:group>
            <v:group style="position:absolute;left:5079;top:3699;width:10;height:20" coordorigin="5079,3699" coordsize="10,20">
              <v:shape style="position:absolute;left:5079;top:3699;width:10;height:20" coordorigin="5079,3699" coordsize="10,20" path="m5079,3719l5089,3719,5089,3699,5079,3699,5079,3719xe" filled="true" fillcolor="#000000" stroked="false">
                <v:path arrowok="t"/>
                <v:fill type="solid"/>
              </v:shape>
            </v:group>
            <v:group style="position:absolute;left:5079;top:3719;width:10;height:20" coordorigin="5079,3719" coordsize="10,20">
              <v:shape style="position:absolute;left:5079;top:3719;width:10;height:20" coordorigin="5079,3719" coordsize="10,20" path="m5079,3738l5089,3738,5089,3719,5079,3719,5079,3738xe" filled="true" fillcolor="#000000" stroked="false">
                <v:path arrowok="t"/>
                <v:fill type="solid"/>
              </v:shape>
            </v:group>
            <v:group style="position:absolute;left:5079;top:3738;width:10;height:20" coordorigin="5079,3738" coordsize="10,20">
              <v:shape style="position:absolute;left:5079;top:3738;width:10;height:20" coordorigin="5079,3738" coordsize="10,20" path="m5079,3757l5089,3757,5089,3738,5079,3738,5079,3757xe" filled="true" fillcolor="#000000" stroked="false">
                <v:path arrowok="t"/>
                <v:fill type="solid"/>
              </v:shape>
            </v:group>
            <v:group style="position:absolute;left:5079;top:3757;width:10;height:20" coordorigin="5079,3757" coordsize="10,20">
              <v:shape style="position:absolute;left:5079;top:3757;width:10;height:20" coordorigin="5079,3757" coordsize="10,20" path="m5079,3776l5089,3776,5089,3757,5079,3757,5079,3776xe" filled="true" fillcolor="#000000" stroked="false">
                <v:path arrowok="t"/>
                <v:fill type="solid"/>
              </v:shape>
            </v:group>
            <v:group style="position:absolute;left:5079;top:3776;width:10;height:20" coordorigin="5079,3776" coordsize="10,20">
              <v:shape style="position:absolute;left:5079;top:3776;width:10;height:20" coordorigin="5079,3776" coordsize="10,20" path="m5079,3795l5089,3795,5089,3776,5079,3776,5079,3795xe" filled="true" fillcolor="#000000" stroked="false">
                <v:path arrowok="t"/>
                <v:fill type="solid"/>
              </v:shape>
            </v:group>
            <v:group style="position:absolute;left:5079;top:3795;width:10;height:20" coordorigin="5079,3795" coordsize="10,20">
              <v:shape style="position:absolute;left:5079;top:3795;width:10;height:20" coordorigin="5079,3795" coordsize="10,20" path="m5079,3815l5089,3815,5089,3795,5079,3795,5079,3815xe" filled="true" fillcolor="#000000" stroked="false">
                <v:path arrowok="t"/>
                <v:fill type="solid"/>
              </v:shape>
            </v:group>
            <v:group style="position:absolute;left:5079;top:3815;width:10;height:20" coordorigin="5079,3815" coordsize="10,20">
              <v:shape style="position:absolute;left:5079;top:3815;width:10;height:20" coordorigin="5079,3815" coordsize="10,20" path="m5079,3834l5089,3834,5089,3815,5079,3815,5079,3834xe" filled="true" fillcolor="#000000" stroked="false">
                <v:path arrowok="t"/>
                <v:fill type="solid"/>
              </v:shape>
            </v:group>
            <v:group style="position:absolute;left:5079;top:3834;width:10;height:20" coordorigin="5079,3834" coordsize="10,20">
              <v:shape style="position:absolute;left:5079;top:3834;width:10;height:20" coordorigin="5079,3834" coordsize="10,20" path="m5079,3853l5089,3853,5089,3834,5079,3834,5079,3853xe" filled="true" fillcolor="#000000" stroked="false">
                <v:path arrowok="t"/>
                <v:fill type="solid"/>
              </v:shape>
            </v:group>
            <v:group style="position:absolute;left:5079;top:3853;width:10;height:20" coordorigin="5079,3853" coordsize="10,20">
              <v:shape style="position:absolute;left:5079;top:3853;width:10;height:20" coordorigin="5079,3853" coordsize="10,20" path="m5079,3872l5089,3872,5089,3853,5079,3853,5079,3872xe" filled="true" fillcolor="#000000" stroked="false">
                <v:path arrowok="t"/>
                <v:fill type="solid"/>
              </v:shape>
            </v:group>
            <v:group style="position:absolute;left:5079;top:3872;width:10;height:20" coordorigin="5079,3872" coordsize="10,20">
              <v:shape style="position:absolute;left:5079;top:3872;width:10;height:20" coordorigin="5079,3872" coordsize="10,20" path="m5079,3891l5089,3891,5089,3872,5079,3872,5079,3891xe" filled="true" fillcolor="#000000" stroked="false">
                <v:path arrowok="t"/>
                <v:fill type="solid"/>
              </v:shape>
            </v:group>
            <v:group style="position:absolute;left:5079;top:3891;width:10;height:20" coordorigin="5079,3891" coordsize="10,20">
              <v:shape style="position:absolute;left:5079;top:3891;width:10;height:20" coordorigin="5079,3891" coordsize="10,20" path="m5079,3911l5089,3911,5089,3891,5079,3891,5079,3911xe" filled="true" fillcolor="#000000" stroked="false">
                <v:path arrowok="t"/>
                <v:fill type="solid"/>
              </v:shape>
            </v:group>
            <v:group style="position:absolute;left:5079;top:3911;width:10;height:20" coordorigin="5079,3911" coordsize="10,20">
              <v:shape style="position:absolute;left:5079;top:3911;width:10;height:20" coordorigin="5079,3911" coordsize="10,20" path="m5079,3930l5089,3930,5089,3911,5079,3911,5079,3930xe" filled="true" fillcolor="#000000" stroked="false">
                <v:path arrowok="t"/>
                <v:fill type="solid"/>
              </v:shape>
            </v:group>
            <v:group style="position:absolute;left:5079;top:3930;width:10;height:20" coordorigin="5079,3930" coordsize="10,20">
              <v:shape style="position:absolute;left:5079;top:3930;width:10;height:20" coordorigin="5079,3930" coordsize="10,20" path="m5079,3949l5089,3949,5089,3930,5079,3930,5079,3949xe" filled="true" fillcolor="#000000" stroked="false">
                <v:path arrowok="t"/>
                <v:fill type="solid"/>
              </v:shape>
            </v:group>
            <v:group style="position:absolute;left:5079;top:3949;width:10;height:20" coordorigin="5079,3949" coordsize="10,20">
              <v:shape style="position:absolute;left:5079;top:3949;width:10;height:20" coordorigin="5079,3949" coordsize="10,20" path="m5079,3968l5089,3968,5089,3949,5079,3949,5079,3968xe" filled="true" fillcolor="#000000" stroked="false">
                <v:path arrowok="t"/>
                <v:fill type="solid"/>
              </v:shape>
            </v:group>
            <v:group style="position:absolute;left:5079;top:3968;width:10;height:20" coordorigin="5079,3968" coordsize="10,20">
              <v:shape style="position:absolute;left:5079;top:3968;width:10;height:20" coordorigin="5079,3968" coordsize="10,20" path="m5079,3987l5089,3987,5089,3968,5079,3968,5079,3987xe" filled="true" fillcolor="#000000" stroked="false">
                <v:path arrowok="t"/>
                <v:fill type="solid"/>
              </v:shape>
            </v:group>
            <v:group style="position:absolute;left:5079;top:3987;width:10;height:20" coordorigin="5079,3987" coordsize="10,20">
              <v:shape style="position:absolute;left:5079;top:3987;width:10;height:20" coordorigin="5079,3987" coordsize="10,20" path="m5079,4007l5089,4007,5089,3987,5079,3987,5079,4007xe" filled="true" fillcolor="#000000" stroked="false">
                <v:path arrowok="t"/>
                <v:fill type="solid"/>
              </v:shape>
            </v:group>
            <v:group style="position:absolute;left:5079;top:4007;width:10;height:20" coordorigin="5079,4007" coordsize="10,20">
              <v:shape style="position:absolute;left:5079;top:4007;width:10;height:20" coordorigin="5079,4007" coordsize="10,20" path="m5079,4026l5089,4026,5089,4007,5079,4007,5079,4026xe" filled="true" fillcolor="#000000" stroked="false">
                <v:path arrowok="t"/>
                <v:fill type="solid"/>
              </v:shape>
            </v:group>
            <v:group style="position:absolute;left:5079;top:4026;width:10;height:20" coordorigin="5079,4026" coordsize="10,20">
              <v:shape style="position:absolute;left:5079;top:4026;width:10;height:20" coordorigin="5079,4026" coordsize="10,20" path="m5079,4045l5089,4045,5089,4026,5079,4026,5079,4045xe" filled="true" fillcolor="#000000" stroked="false">
                <v:path arrowok="t"/>
                <v:fill type="solid"/>
              </v:shape>
            </v:group>
            <v:group style="position:absolute;left:5079;top:4045;width:10;height:20" coordorigin="5079,4045" coordsize="10,20">
              <v:shape style="position:absolute;left:5079;top:4045;width:10;height:20" coordorigin="5079,4045" coordsize="10,20" path="m5079,4064l5089,4064,5089,4045,5079,4045,5079,4064xe" filled="true" fillcolor="#000000" stroked="false">
                <v:path arrowok="t"/>
                <v:fill type="solid"/>
              </v:shape>
            </v:group>
            <v:group style="position:absolute;left:5079;top:4064;width:10;height:20" coordorigin="5079,4064" coordsize="10,20">
              <v:shape style="position:absolute;left:5079;top:4064;width:10;height:20" coordorigin="5079,4064" coordsize="10,20" path="m5079,4083l5089,4083,5089,4064,5079,4064,5079,4083xe" filled="true" fillcolor="#000000" stroked="false">
                <v:path arrowok="t"/>
                <v:fill type="solid"/>
              </v:shape>
            </v:group>
            <v:group style="position:absolute;left:5079;top:4083;width:10;height:20" coordorigin="5079,4083" coordsize="10,20">
              <v:shape style="position:absolute;left:5079;top:4083;width:10;height:20" coordorigin="5079,4083" coordsize="10,20" path="m5079,4103l5089,4103,5089,4083,5079,4083,5079,4103xe" filled="true" fillcolor="#000000" stroked="false">
                <v:path arrowok="t"/>
                <v:fill type="solid"/>
              </v:shape>
            </v:group>
            <v:group style="position:absolute;left:5079;top:4103;width:10;height:20" coordorigin="5079,4103" coordsize="10,20">
              <v:shape style="position:absolute;left:5079;top:4103;width:10;height:20" coordorigin="5079,4103" coordsize="10,20" path="m5079,4122l5089,4122,5089,4103,5079,4103,5079,4122xe" filled="true" fillcolor="#000000" stroked="false">
                <v:path arrowok="t"/>
                <v:fill type="solid"/>
              </v:shape>
            </v:group>
            <v:group style="position:absolute;left:5079;top:4122;width:10;height:20" coordorigin="5079,4122" coordsize="10,20">
              <v:shape style="position:absolute;left:5079;top:4122;width:10;height:20" coordorigin="5079,4122" coordsize="10,20" path="m5079,4141l5089,4141,5089,4122,5079,4122,5079,4141xe" filled="true" fillcolor="#000000" stroked="false">
                <v:path arrowok="t"/>
                <v:fill type="solid"/>
              </v:shape>
            </v:group>
            <v:group style="position:absolute;left:5079;top:4141;width:10;height:20" coordorigin="5079,4141" coordsize="10,20">
              <v:shape style="position:absolute;left:5079;top:4141;width:10;height:20" coordorigin="5079,4141" coordsize="10,20" path="m5079,4160l5089,4160,5089,4141,5079,4141,5079,4160xe" filled="true" fillcolor="#000000" stroked="false">
                <v:path arrowok="t"/>
                <v:fill type="solid"/>
              </v:shape>
            </v:group>
            <v:group style="position:absolute;left:5079;top:4160;width:10;height:20" coordorigin="5079,4160" coordsize="10,20">
              <v:shape style="position:absolute;left:5079;top:4160;width:10;height:20" coordorigin="5079,4160" coordsize="10,20" path="m5079,4179l5089,4179,5089,4160,5079,4160,5079,4179xe" filled="true" fillcolor="#000000" stroked="false">
                <v:path arrowok="t"/>
                <v:fill type="solid"/>
              </v:shape>
            </v:group>
            <v:group style="position:absolute;left:5079;top:4179;width:10;height:20" coordorigin="5079,4179" coordsize="10,20">
              <v:shape style="position:absolute;left:5079;top:4179;width:10;height:20" coordorigin="5079,4179" coordsize="10,20" path="m5079,4199l5089,4199,5089,4179,5079,4179,5079,4199xe" filled="true" fillcolor="#000000" stroked="false">
                <v:path arrowok="t"/>
                <v:fill type="solid"/>
              </v:shape>
            </v:group>
            <v:group style="position:absolute;left:5079;top:4199;width:10;height:20" coordorigin="5079,4199" coordsize="10,20">
              <v:shape style="position:absolute;left:5079;top:4199;width:10;height:20" coordorigin="5079,4199" coordsize="10,20" path="m5079,4218l5089,4218,5089,4199,5079,4199,5079,4218xe" filled="true" fillcolor="#000000" stroked="false">
                <v:path arrowok="t"/>
                <v:fill type="solid"/>
              </v:shape>
            </v:group>
            <v:group style="position:absolute;left:5079;top:4218;width:10;height:20" coordorigin="5079,4218" coordsize="10,20">
              <v:shape style="position:absolute;left:5079;top:4218;width:10;height:20" coordorigin="5079,4218" coordsize="10,20" path="m5079,4237l5089,4237,5089,4218,5079,4218,5079,4237xe" filled="true" fillcolor="#000000" stroked="false">
                <v:path arrowok="t"/>
                <v:fill type="solid"/>
              </v:shape>
            </v:group>
            <v:group style="position:absolute;left:5079;top:4237;width:10;height:20" coordorigin="5079,4237" coordsize="10,20">
              <v:shape style="position:absolute;left:5079;top:4237;width:10;height:20" coordorigin="5079,4237" coordsize="10,20" path="m5079,4256l5089,4256,5089,4237,5079,4237,5079,4256xe" filled="true" fillcolor="#000000" stroked="false">
                <v:path arrowok="t"/>
                <v:fill type="solid"/>
              </v:shape>
            </v:group>
            <v:group style="position:absolute;left:5079;top:4256;width:10;height:20" coordorigin="5079,4256" coordsize="10,20">
              <v:shape style="position:absolute;left:5079;top:4256;width:10;height:20" coordorigin="5079,4256" coordsize="10,20" path="m5079,4275l5089,4275,5089,4256,5079,4256,5079,4275xe" filled="true" fillcolor="#000000" stroked="false">
                <v:path arrowok="t"/>
                <v:fill type="solid"/>
              </v:shape>
            </v:group>
            <v:group style="position:absolute;left:5079;top:4275;width:10;height:20" coordorigin="5079,4275" coordsize="10,20">
              <v:shape style="position:absolute;left:5079;top:4275;width:10;height:20" coordorigin="5079,4275" coordsize="10,20" path="m5079,4295l5089,4295,5089,4275,5079,4275,5079,4295xe" filled="true" fillcolor="#000000" stroked="false">
                <v:path arrowok="t"/>
                <v:fill type="solid"/>
              </v:shape>
            </v:group>
            <v:group style="position:absolute;left:5079;top:4295;width:10;height:20" coordorigin="5079,4295" coordsize="10,20">
              <v:shape style="position:absolute;left:5079;top:4295;width:10;height:20" coordorigin="5079,4295" coordsize="10,20" path="m5079,4314l5089,4314,5089,4295,5079,4295,5079,4314xe" filled="true" fillcolor="#000000" stroked="false">
                <v:path arrowok="t"/>
                <v:fill type="solid"/>
              </v:shape>
            </v:group>
            <v:group style="position:absolute;left:5079;top:4314;width:10;height:20" coordorigin="5079,4314" coordsize="10,20">
              <v:shape style="position:absolute;left:5079;top:4314;width:10;height:20" coordorigin="5079,4314" coordsize="10,20" path="m5079,4333l5089,4333,5089,4314,5079,4314,5079,4333xe" filled="true" fillcolor="#000000" stroked="false">
                <v:path arrowok="t"/>
                <v:fill type="solid"/>
              </v:shape>
            </v:group>
            <v:group style="position:absolute;left:5079;top:4333;width:10;height:20" coordorigin="5079,4333" coordsize="10,20">
              <v:shape style="position:absolute;left:5079;top:4333;width:10;height:20" coordorigin="5079,4333" coordsize="10,20" path="m5079,4352l5089,4352,5089,4333,5079,4333,5079,4352xe" filled="true" fillcolor="#000000" stroked="false">
                <v:path arrowok="t"/>
                <v:fill type="solid"/>
              </v:shape>
            </v:group>
            <v:group style="position:absolute;left:5079;top:4352;width:10;height:20" coordorigin="5079,4352" coordsize="10,20">
              <v:shape style="position:absolute;left:5079;top:4352;width:10;height:20" coordorigin="5079,4352" coordsize="10,20" path="m5079,4371l5089,4371,5089,4352,5079,4352,5079,4371xe" filled="true" fillcolor="#000000" stroked="false">
                <v:path arrowok="t"/>
                <v:fill type="solid"/>
              </v:shape>
            </v:group>
            <v:group style="position:absolute;left:5079;top:4371;width:10;height:20" coordorigin="5079,4371" coordsize="10,20">
              <v:shape style="position:absolute;left:5079;top:4371;width:10;height:20" coordorigin="5079,4371" coordsize="10,20" path="m5079,4391l5089,4391,5089,4371,5079,4371,5079,4391xe" filled="true" fillcolor="#000000" stroked="false">
                <v:path arrowok="t"/>
                <v:fill type="solid"/>
              </v:shape>
            </v:group>
            <v:group style="position:absolute;left:5079;top:4391;width:10;height:20" coordorigin="5079,4391" coordsize="10,20">
              <v:shape style="position:absolute;left:5079;top:4391;width:10;height:20" coordorigin="5079,4391" coordsize="10,20" path="m5079,4410l5089,4410,5089,4391,5079,4391,5079,4410xe" filled="true" fillcolor="#000000" stroked="false">
                <v:path arrowok="t"/>
                <v:fill type="solid"/>
              </v:shape>
            </v:group>
            <v:group style="position:absolute;left:5079;top:4410;width:10;height:20" coordorigin="5079,4410" coordsize="10,20">
              <v:shape style="position:absolute;left:5079;top:4410;width:10;height:20" coordorigin="5079,4410" coordsize="10,20" path="m5079,4429l5089,4429,5089,4410,5079,4410,5079,4429xe" filled="true" fillcolor="#000000" stroked="false">
                <v:path arrowok="t"/>
                <v:fill type="solid"/>
              </v:shape>
            </v:group>
            <v:group style="position:absolute;left:5079;top:4429;width:10;height:20" coordorigin="5079,4429" coordsize="10,20">
              <v:shape style="position:absolute;left:5079;top:4429;width:10;height:20" coordorigin="5079,4429" coordsize="10,20" path="m5079,4448l5089,4448,5089,4429,5079,4429,5079,4448xe" filled="true" fillcolor="#000000" stroked="false">
                <v:path arrowok="t"/>
                <v:fill type="solid"/>
              </v:shape>
            </v:group>
            <v:group style="position:absolute;left:5079;top:4448;width:10;height:20" coordorigin="5079,4448" coordsize="10,20">
              <v:shape style="position:absolute;left:5079;top:4448;width:10;height:20" coordorigin="5079,4448" coordsize="10,20" path="m5079,4467l5089,4467,5089,4448,5079,4448,5079,4467xe" filled="true" fillcolor="#000000" stroked="false">
                <v:path arrowok="t"/>
                <v:fill type="solid"/>
              </v:shape>
            </v:group>
            <v:group style="position:absolute;left:5079;top:4467;width:10;height:20" coordorigin="5079,4467" coordsize="10,20">
              <v:shape style="position:absolute;left:5079;top:4467;width:10;height:20" coordorigin="5079,4467" coordsize="10,20" path="m5079,4487l5089,4487,5089,4467,5079,4467,5079,4487xe" filled="true" fillcolor="#000000" stroked="false">
                <v:path arrowok="t"/>
                <v:fill type="solid"/>
              </v:shape>
            </v:group>
            <v:group style="position:absolute;left:5079;top:4487;width:10;height:20" coordorigin="5079,4487" coordsize="10,20">
              <v:shape style="position:absolute;left:5079;top:4487;width:10;height:20" coordorigin="5079,4487" coordsize="10,20" path="m5079,4506l5089,4506,5089,4487,5079,4487,5079,4506xe" filled="true" fillcolor="#000000" stroked="false">
                <v:path arrowok="t"/>
                <v:fill type="solid"/>
              </v:shape>
            </v:group>
            <v:group style="position:absolute;left:5079;top:4506;width:10;height:20" coordorigin="5079,4506" coordsize="10,20">
              <v:shape style="position:absolute;left:5079;top:4506;width:10;height:20" coordorigin="5079,4506" coordsize="10,20" path="m5079,4525l5089,4525,5089,4506,5079,4506,5079,4525xe" filled="true" fillcolor="#000000" stroked="false">
                <v:path arrowok="t"/>
                <v:fill type="solid"/>
              </v:shape>
            </v:group>
            <v:group style="position:absolute;left:5079;top:4525;width:10;height:20" coordorigin="5079,4525" coordsize="10,20">
              <v:shape style="position:absolute;left:5079;top:4525;width:10;height:20" coordorigin="5079,4525" coordsize="10,20" path="m5079,4544l5089,4544,5089,4525,5079,4525,5079,4544xe" filled="true" fillcolor="#000000" stroked="false">
                <v:path arrowok="t"/>
                <v:fill type="solid"/>
              </v:shape>
            </v:group>
            <v:group style="position:absolute;left:5079;top:4544;width:10;height:20" coordorigin="5079,4544" coordsize="10,20">
              <v:shape style="position:absolute;left:5079;top:4544;width:10;height:20" coordorigin="5079,4544" coordsize="10,20" path="m5079,4563l5089,4563,5089,4544,5079,4544,5079,4563xe" filled="true" fillcolor="#000000" stroked="false">
                <v:path arrowok="t"/>
                <v:fill type="solid"/>
              </v:shape>
            </v:group>
            <v:group style="position:absolute;left:5079;top:4563;width:10;height:20" coordorigin="5079,4563" coordsize="10,20">
              <v:shape style="position:absolute;left:5079;top:4563;width:10;height:20" coordorigin="5079,4563" coordsize="10,20" path="m5079,4583l5089,4583,5089,4563,5079,4563,5079,4583xe" filled="true" fillcolor="#000000" stroked="false">
                <v:path arrowok="t"/>
                <v:fill type="solid"/>
              </v:shape>
            </v:group>
            <v:group style="position:absolute;left:5079;top:4583;width:10;height:20" coordorigin="5079,4583" coordsize="10,20">
              <v:shape style="position:absolute;left:5079;top:4583;width:10;height:20" coordorigin="5079,4583" coordsize="10,20" path="m5079,4602l5089,4602,5089,4583,5079,4583,5079,4602xe" filled="true" fillcolor="#000000" stroked="false">
                <v:path arrowok="t"/>
                <v:fill type="solid"/>
              </v:shape>
            </v:group>
            <v:group style="position:absolute;left:5079;top:4602;width:10;height:20" coordorigin="5079,4602" coordsize="10,20">
              <v:shape style="position:absolute;left:5079;top:4602;width:10;height:20" coordorigin="5079,4602" coordsize="10,20" path="m5079,4621l5089,4621,5089,4602,5079,4602,5079,4621xe" filled="true" fillcolor="#000000" stroked="false">
                <v:path arrowok="t"/>
                <v:fill type="solid"/>
              </v:shape>
            </v:group>
            <v:group style="position:absolute;left:5079;top:4621;width:10;height:20" coordorigin="5079,4621" coordsize="10,20">
              <v:shape style="position:absolute;left:5079;top:4621;width:10;height:20" coordorigin="5079,4621" coordsize="10,20" path="m5079,4640l5089,4640,5089,4621,5079,4621,5079,4640xe" filled="true" fillcolor="#000000" stroked="false">
                <v:path arrowok="t"/>
                <v:fill type="solid"/>
              </v:shape>
            </v:group>
            <v:group style="position:absolute;left:5079;top:4649;width:10;height:2" coordorigin="5079,4649" coordsize="10,2">
              <v:shape style="position:absolute;left:5079;top:4649;width:10;height:2" coordorigin="5079,4649" coordsize="10,0" path="m5079,4649l5089,4649e" filled="false" stroked="true" strokeweight=".84pt" strokecolor="#000000">
                <v:path arrowok="t"/>
              </v:shape>
            </v:group>
            <v:group style="position:absolute;left:5989;top:3642;width:10;height:20" coordorigin="5989,3642" coordsize="10,20">
              <v:shape style="position:absolute;left:5989;top:3642;width:10;height:20" coordorigin="5989,3642" coordsize="10,20" path="m5989,3661l5999,3661,5999,3642,5989,3642,5989,3661xe" filled="true" fillcolor="#000000" stroked="false">
                <v:path arrowok="t"/>
                <v:fill type="solid"/>
              </v:shape>
            </v:group>
            <v:group style="position:absolute;left:5989;top:3661;width:10;height:20" coordorigin="5989,3661" coordsize="10,20">
              <v:shape style="position:absolute;left:5989;top:3661;width:10;height:20" coordorigin="5989,3661" coordsize="10,20" path="m5989,3680l5999,3680,5999,3661,5989,3661,5989,3680xe" filled="true" fillcolor="#000000" stroked="false">
                <v:path arrowok="t"/>
                <v:fill type="solid"/>
              </v:shape>
            </v:group>
            <v:group style="position:absolute;left:5989;top:3680;width:10;height:20" coordorigin="5989,3680" coordsize="10,20">
              <v:shape style="position:absolute;left:5989;top:3680;width:10;height:20" coordorigin="5989,3680" coordsize="10,20" path="m5989,3699l5999,3699,5999,3680,5989,3680,5989,3699xe" filled="true" fillcolor="#000000" stroked="false">
                <v:path arrowok="t"/>
                <v:fill type="solid"/>
              </v:shape>
            </v:group>
            <v:group style="position:absolute;left:5989;top:3699;width:10;height:20" coordorigin="5989,3699" coordsize="10,20">
              <v:shape style="position:absolute;left:5989;top:3699;width:10;height:20" coordorigin="5989,3699" coordsize="10,20" path="m5989,3719l5999,3719,5999,3699,5989,3699,5989,3719xe" filled="true" fillcolor="#000000" stroked="false">
                <v:path arrowok="t"/>
                <v:fill type="solid"/>
              </v:shape>
            </v:group>
            <v:group style="position:absolute;left:5989;top:3719;width:10;height:20" coordorigin="5989,3719" coordsize="10,20">
              <v:shape style="position:absolute;left:5989;top:3719;width:10;height:20" coordorigin="5989,3719" coordsize="10,20" path="m5989,3738l5999,3738,5999,3719,5989,3719,5989,3738xe" filled="true" fillcolor="#000000" stroked="false">
                <v:path arrowok="t"/>
                <v:fill type="solid"/>
              </v:shape>
            </v:group>
            <v:group style="position:absolute;left:5989;top:3738;width:10;height:20" coordorigin="5989,3738" coordsize="10,20">
              <v:shape style="position:absolute;left:5989;top:3738;width:10;height:20" coordorigin="5989,3738" coordsize="10,20" path="m5989,3757l5999,3757,5999,3738,5989,3738,5989,3757xe" filled="true" fillcolor="#000000" stroked="false">
                <v:path arrowok="t"/>
                <v:fill type="solid"/>
              </v:shape>
            </v:group>
            <v:group style="position:absolute;left:5989;top:3757;width:10;height:20" coordorigin="5989,3757" coordsize="10,20">
              <v:shape style="position:absolute;left:5989;top:3757;width:10;height:20" coordorigin="5989,3757" coordsize="10,20" path="m5989,3776l5999,3776,5999,3757,5989,3757,5989,3776xe" filled="true" fillcolor="#000000" stroked="false">
                <v:path arrowok="t"/>
                <v:fill type="solid"/>
              </v:shape>
            </v:group>
            <v:group style="position:absolute;left:5989;top:3776;width:10;height:20" coordorigin="5989,3776" coordsize="10,20">
              <v:shape style="position:absolute;left:5989;top:3776;width:10;height:20" coordorigin="5989,3776" coordsize="10,20" path="m5989,3795l5999,3795,5999,3776,5989,3776,5989,3795xe" filled="true" fillcolor="#000000" stroked="false">
                <v:path arrowok="t"/>
                <v:fill type="solid"/>
              </v:shape>
            </v:group>
            <v:group style="position:absolute;left:5989;top:3795;width:10;height:20" coordorigin="5989,3795" coordsize="10,20">
              <v:shape style="position:absolute;left:5989;top:3795;width:10;height:20" coordorigin="5989,3795" coordsize="10,20" path="m5989,3815l5999,3815,5999,3795,5989,3795,5989,3815xe" filled="true" fillcolor="#000000" stroked="false">
                <v:path arrowok="t"/>
                <v:fill type="solid"/>
              </v:shape>
            </v:group>
            <v:group style="position:absolute;left:5989;top:3815;width:10;height:20" coordorigin="5989,3815" coordsize="10,20">
              <v:shape style="position:absolute;left:5989;top:3815;width:10;height:20" coordorigin="5989,3815" coordsize="10,20" path="m5989,3834l5999,3834,5999,3815,5989,3815,5989,3834xe" filled="true" fillcolor="#000000" stroked="false">
                <v:path arrowok="t"/>
                <v:fill type="solid"/>
              </v:shape>
            </v:group>
            <v:group style="position:absolute;left:5989;top:3834;width:10;height:20" coordorigin="5989,3834" coordsize="10,20">
              <v:shape style="position:absolute;left:5989;top:3834;width:10;height:20" coordorigin="5989,3834" coordsize="10,20" path="m5989,3853l5999,3853,5999,3834,5989,3834,5989,3853xe" filled="true" fillcolor="#000000" stroked="false">
                <v:path arrowok="t"/>
                <v:fill type="solid"/>
              </v:shape>
            </v:group>
            <v:group style="position:absolute;left:5989;top:3853;width:10;height:20" coordorigin="5989,3853" coordsize="10,20">
              <v:shape style="position:absolute;left:5989;top:3853;width:10;height:20" coordorigin="5989,3853" coordsize="10,20" path="m5989,3872l5999,3872,5999,3853,5989,3853,5989,3872xe" filled="true" fillcolor="#000000" stroked="false">
                <v:path arrowok="t"/>
                <v:fill type="solid"/>
              </v:shape>
            </v:group>
            <v:group style="position:absolute;left:5989;top:3872;width:10;height:20" coordorigin="5989,3872" coordsize="10,20">
              <v:shape style="position:absolute;left:5989;top:3872;width:10;height:20" coordorigin="5989,3872" coordsize="10,20" path="m5989,3891l5999,3891,5999,3872,5989,3872,5989,3891xe" filled="true" fillcolor="#000000" stroked="false">
                <v:path arrowok="t"/>
                <v:fill type="solid"/>
              </v:shape>
            </v:group>
            <v:group style="position:absolute;left:5989;top:3891;width:10;height:20" coordorigin="5989,3891" coordsize="10,20">
              <v:shape style="position:absolute;left:5989;top:3891;width:10;height:20" coordorigin="5989,3891" coordsize="10,20" path="m5989,3911l5999,3911,5999,3891,5989,3891,5989,3911xe" filled="true" fillcolor="#000000" stroked="false">
                <v:path arrowok="t"/>
                <v:fill type="solid"/>
              </v:shape>
            </v:group>
            <v:group style="position:absolute;left:5989;top:3911;width:10;height:20" coordorigin="5989,3911" coordsize="10,20">
              <v:shape style="position:absolute;left:5989;top:3911;width:10;height:20" coordorigin="5989,3911" coordsize="10,20" path="m5989,3930l5999,3930,5999,3911,5989,3911,5989,3930xe" filled="true" fillcolor="#000000" stroked="false">
                <v:path arrowok="t"/>
                <v:fill type="solid"/>
              </v:shape>
            </v:group>
            <v:group style="position:absolute;left:5989;top:3930;width:10;height:20" coordorigin="5989,3930" coordsize="10,20">
              <v:shape style="position:absolute;left:5989;top:3930;width:10;height:20" coordorigin="5989,3930" coordsize="10,20" path="m5989,3949l5999,3949,5999,3930,5989,3930,5989,3949xe" filled="true" fillcolor="#000000" stroked="false">
                <v:path arrowok="t"/>
                <v:fill type="solid"/>
              </v:shape>
            </v:group>
            <v:group style="position:absolute;left:5989;top:3949;width:10;height:20" coordorigin="5989,3949" coordsize="10,20">
              <v:shape style="position:absolute;left:5989;top:3949;width:10;height:20" coordorigin="5989,3949" coordsize="10,20" path="m5989,3968l5999,3968,5999,3949,5989,3949,5989,3968xe" filled="true" fillcolor="#000000" stroked="false">
                <v:path arrowok="t"/>
                <v:fill type="solid"/>
              </v:shape>
            </v:group>
            <v:group style="position:absolute;left:5989;top:3968;width:10;height:20" coordorigin="5989,3968" coordsize="10,20">
              <v:shape style="position:absolute;left:5989;top:3968;width:10;height:20" coordorigin="5989,3968" coordsize="10,20" path="m5989,3987l5999,3987,5999,3968,5989,3968,5989,3987xe" filled="true" fillcolor="#000000" stroked="false">
                <v:path arrowok="t"/>
                <v:fill type="solid"/>
              </v:shape>
            </v:group>
            <v:group style="position:absolute;left:5989;top:3987;width:10;height:20" coordorigin="5989,3987" coordsize="10,20">
              <v:shape style="position:absolute;left:5989;top:3987;width:10;height:20" coordorigin="5989,3987" coordsize="10,20" path="m5989,4007l5999,4007,5999,3987,5989,3987,5989,4007xe" filled="true" fillcolor="#000000" stroked="false">
                <v:path arrowok="t"/>
                <v:fill type="solid"/>
              </v:shape>
            </v:group>
            <v:group style="position:absolute;left:5989;top:4007;width:10;height:20" coordorigin="5989,4007" coordsize="10,20">
              <v:shape style="position:absolute;left:5989;top:4007;width:10;height:20" coordorigin="5989,4007" coordsize="10,20" path="m5989,4026l5999,4026,5999,4007,5989,4007,5989,4026xe" filled="true" fillcolor="#000000" stroked="false">
                <v:path arrowok="t"/>
                <v:fill type="solid"/>
              </v:shape>
            </v:group>
            <v:group style="position:absolute;left:5989;top:4026;width:10;height:20" coordorigin="5989,4026" coordsize="10,20">
              <v:shape style="position:absolute;left:5989;top:4026;width:10;height:20" coordorigin="5989,4026" coordsize="10,20" path="m5989,4045l5999,4045,5999,4026,5989,4026,5989,4045xe" filled="true" fillcolor="#000000" stroked="false">
                <v:path arrowok="t"/>
                <v:fill type="solid"/>
              </v:shape>
            </v:group>
            <v:group style="position:absolute;left:5989;top:4045;width:10;height:20" coordorigin="5989,4045" coordsize="10,20">
              <v:shape style="position:absolute;left:5989;top:4045;width:10;height:20" coordorigin="5989,4045" coordsize="10,20" path="m5989,4064l5999,4064,5999,4045,5989,4045,5989,4064xe" filled="true" fillcolor="#000000" stroked="false">
                <v:path arrowok="t"/>
                <v:fill type="solid"/>
              </v:shape>
            </v:group>
            <v:group style="position:absolute;left:5989;top:4064;width:10;height:20" coordorigin="5989,4064" coordsize="10,20">
              <v:shape style="position:absolute;left:5989;top:4064;width:10;height:20" coordorigin="5989,4064" coordsize="10,20" path="m5989,4083l5999,4083,5999,4064,5989,4064,5989,4083xe" filled="true" fillcolor="#000000" stroked="false">
                <v:path arrowok="t"/>
                <v:fill type="solid"/>
              </v:shape>
            </v:group>
            <v:group style="position:absolute;left:5989;top:4083;width:10;height:20" coordorigin="5989,4083" coordsize="10,20">
              <v:shape style="position:absolute;left:5989;top:4083;width:10;height:20" coordorigin="5989,4083" coordsize="10,20" path="m5989,4103l5999,4103,5999,4083,5989,4083,5989,4103xe" filled="true" fillcolor="#000000" stroked="false">
                <v:path arrowok="t"/>
                <v:fill type="solid"/>
              </v:shape>
            </v:group>
            <v:group style="position:absolute;left:5989;top:4103;width:10;height:20" coordorigin="5989,4103" coordsize="10,20">
              <v:shape style="position:absolute;left:5989;top:4103;width:10;height:20" coordorigin="5989,4103" coordsize="10,20" path="m5989,4122l5999,4122,5999,4103,5989,4103,5989,4122xe" filled="true" fillcolor="#000000" stroked="false">
                <v:path arrowok="t"/>
                <v:fill type="solid"/>
              </v:shape>
            </v:group>
            <v:group style="position:absolute;left:5989;top:4122;width:10;height:20" coordorigin="5989,4122" coordsize="10,20">
              <v:shape style="position:absolute;left:5989;top:4122;width:10;height:20" coordorigin="5989,4122" coordsize="10,20" path="m5989,4141l5999,4141,5999,4122,5989,4122,5989,4141xe" filled="true" fillcolor="#000000" stroked="false">
                <v:path arrowok="t"/>
                <v:fill type="solid"/>
              </v:shape>
            </v:group>
            <v:group style="position:absolute;left:5989;top:4141;width:10;height:20" coordorigin="5989,4141" coordsize="10,20">
              <v:shape style="position:absolute;left:5989;top:4141;width:10;height:20" coordorigin="5989,4141" coordsize="10,20" path="m5989,4160l5999,4160,5999,4141,5989,4141,5989,4160xe" filled="true" fillcolor="#000000" stroked="false">
                <v:path arrowok="t"/>
                <v:fill type="solid"/>
              </v:shape>
            </v:group>
            <v:group style="position:absolute;left:5989;top:4160;width:10;height:20" coordorigin="5989,4160" coordsize="10,20">
              <v:shape style="position:absolute;left:5989;top:4160;width:10;height:20" coordorigin="5989,4160" coordsize="10,20" path="m5989,4179l5999,4179,5999,4160,5989,4160,5989,4179xe" filled="true" fillcolor="#000000" stroked="false">
                <v:path arrowok="t"/>
                <v:fill type="solid"/>
              </v:shape>
            </v:group>
            <v:group style="position:absolute;left:5989;top:4179;width:10;height:20" coordorigin="5989,4179" coordsize="10,20">
              <v:shape style="position:absolute;left:5989;top:4179;width:10;height:20" coordorigin="5989,4179" coordsize="10,20" path="m5989,4199l5999,4199,5999,4179,5989,4179,5989,4199xe" filled="true" fillcolor="#000000" stroked="false">
                <v:path arrowok="t"/>
                <v:fill type="solid"/>
              </v:shape>
            </v:group>
            <v:group style="position:absolute;left:5989;top:4199;width:10;height:20" coordorigin="5989,4199" coordsize="10,20">
              <v:shape style="position:absolute;left:5989;top:4199;width:10;height:20" coordorigin="5989,4199" coordsize="10,20" path="m5989,4218l5999,4218,5999,4199,5989,4199,5989,4218xe" filled="true" fillcolor="#000000" stroked="false">
                <v:path arrowok="t"/>
                <v:fill type="solid"/>
              </v:shape>
            </v:group>
            <v:group style="position:absolute;left:5989;top:4218;width:10;height:20" coordorigin="5989,4218" coordsize="10,20">
              <v:shape style="position:absolute;left:5989;top:4218;width:10;height:20" coordorigin="5989,4218" coordsize="10,20" path="m5989,4237l5999,4237,5999,4218,5989,4218,5989,4237xe" filled="true" fillcolor="#000000" stroked="false">
                <v:path arrowok="t"/>
                <v:fill type="solid"/>
              </v:shape>
            </v:group>
            <v:group style="position:absolute;left:5989;top:4237;width:10;height:20" coordorigin="5989,4237" coordsize="10,20">
              <v:shape style="position:absolute;left:5989;top:4237;width:10;height:20" coordorigin="5989,4237" coordsize="10,20" path="m5989,4256l5999,4256,5999,4237,5989,4237,5989,4256xe" filled="true" fillcolor="#000000" stroked="false">
                <v:path arrowok="t"/>
                <v:fill type="solid"/>
              </v:shape>
            </v:group>
            <v:group style="position:absolute;left:5989;top:4256;width:10;height:20" coordorigin="5989,4256" coordsize="10,20">
              <v:shape style="position:absolute;left:5989;top:4256;width:10;height:20" coordorigin="5989,4256" coordsize="10,20" path="m5989,4275l5999,4275,5999,4256,5989,4256,5989,4275xe" filled="true" fillcolor="#000000" stroked="false">
                <v:path arrowok="t"/>
                <v:fill type="solid"/>
              </v:shape>
            </v:group>
            <v:group style="position:absolute;left:5989;top:4275;width:10;height:20" coordorigin="5989,4275" coordsize="10,20">
              <v:shape style="position:absolute;left:5989;top:4275;width:10;height:20" coordorigin="5989,4275" coordsize="10,20" path="m5989,4295l5999,4295,5999,4275,5989,4275,5989,4295xe" filled="true" fillcolor="#000000" stroked="false">
                <v:path arrowok="t"/>
                <v:fill type="solid"/>
              </v:shape>
            </v:group>
            <v:group style="position:absolute;left:5989;top:4295;width:10;height:20" coordorigin="5989,4295" coordsize="10,20">
              <v:shape style="position:absolute;left:5989;top:4295;width:10;height:20" coordorigin="5989,4295" coordsize="10,20" path="m5989,4314l5999,4314,5999,4295,5989,4295,5989,4314xe" filled="true" fillcolor="#000000" stroked="false">
                <v:path arrowok="t"/>
                <v:fill type="solid"/>
              </v:shape>
            </v:group>
            <v:group style="position:absolute;left:5989;top:4314;width:10;height:20" coordorigin="5989,4314" coordsize="10,20">
              <v:shape style="position:absolute;left:5989;top:4314;width:10;height:20" coordorigin="5989,4314" coordsize="10,20" path="m5989,4333l5999,4333,5999,4314,5989,4314,5989,4333xe" filled="true" fillcolor="#000000" stroked="false">
                <v:path arrowok="t"/>
                <v:fill type="solid"/>
              </v:shape>
            </v:group>
            <v:group style="position:absolute;left:5989;top:4333;width:10;height:20" coordorigin="5989,4333" coordsize="10,20">
              <v:shape style="position:absolute;left:5989;top:4333;width:10;height:20" coordorigin="5989,4333" coordsize="10,20" path="m5989,4352l5999,4352,5999,4333,5989,4333,5989,4352xe" filled="true" fillcolor="#000000" stroked="false">
                <v:path arrowok="t"/>
                <v:fill type="solid"/>
              </v:shape>
            </v:group>
            <v:group style="position:absolute;left:5989;top:4352;width:10;height:20" coordorigin="5989,4352" coordsize="10,20">
              <v:shape style="position:absolute;left:5989;top:4352;width:10;height:20" coordorigin="5989,4352" coordsize="10,20" path="m5989,4371l5999,4371,5999,4352,5989,4352,5989,4371xe" filled="true" fillcolor="#000000" stroked="false">
                <v:path arrowok="t"/>
                <v:fill type="solid"/>
              </v:shape>
            </v:group>
            <v:group style="position:absolute;left:5989;top:4371;width:10;height:20" coordorigin="5989,4371" coordsize="10,20">
              <v:shape style="position:absolute;left:5989;top:4371;width:10;height:20" coordorigin="5989,4371" coordsize="10,20" path="m5989,4391l5999,4391,5999,4371,5989,4371,5989,4391xe" filled="true" fillcolor="#000000" stroked="false">
                <v:path arrowok="t"/>
                <v:fill type="solid"/>
              </v:shape>
            </v:group>
            <v:group style="position:absolute;left:5989;top:4391;width:10;height:20" coordorigin="5989,4391" coordsize="10,20">
              <v:shape style="position:absolute;left:5989;top:4391;width:10;height:20" coordorigin="5989,4391" coordsize="10,20" path="m5989,4410l5999,4410,5999,4391,5989,4391,5989,4410xe" filled="true" fillcolor="#000000" stroked="false">
                <v:path arrowok="t"/>
                <v:fill type="solid"/>
              </v:shape>
            </v:group>
            <v:group style="position:absolute;left:5989;top:4410;width:10;height:20" coordorigin="5989,4410" coordsize="10,20">
              <v:shape style="position:absolute;left:5989;top:4410;width:10;height:20" coordorigin="5989,4410" coordsize="10,20" path="m5989,4429l5999,4429,5999,4410,5989,4410,5989,4429xe" filled="true" fillcolor="#000000" stroked="false">
                <v:path arrowok="t"/>
                <v:fill type="solid"/>
              </v:shape>
            </v:group>
            <v:group style="position:absolute;left:5989;top:4429;width:10;height:20" coordorigin="5989,4429" coordsize="10,20">
              <v:shape style="position:absolute;left:5989;top:4429;width:10;height:20" coordorigin="5989,4429" coordsize="10,20" path="m5989,4448l5999,4448,5999,4429,5989,4429,5989,4448xe" filled="true" fillcolor="#000000" stroked="false">
                <v:path arrowok="t"/>
                <v:fill type="solid"/>
              </v:shape>
            </v:group>
            <v:group style="position:absolute;left:5989;top:4448;width:10;height:20" coordorigin="5989,4448" coordsize="10,20">
              <v:shape style="position:absolute;left:5989;top:4448;width:10;height:20" coordorigin="5989,4448" coordsize="10,20" path="m5989,4467l5999,4467,5999,4448,5989,4448,5989,4467xe" filled="true" fillcolor="#000000" stroked="false">
                <v:path arrowok="t"/>
                <v:fill type="solid"/>
              </v:shape>
            </v:group>
            <v:group style="position:absolute;left:5989;top:4467;width:10;height:20" coordorigin="5989,4467" coordsize="10,20">
              <v:shape style="position:absolute;left:5989;top:4467;width:10;height:20" coordorigin="5989,4467" coordsize="10,20" path="m5989,4487l5999,4487,5999,4467,5989,4467,5989,4487xe" filled="true" fillcolor="#000000" stroked="false">
                <v:path arrowok="t"/>
                <v:fill type="solid"/>
              </v:shape>
            </v:group>
            <v:group style="position:absolute;left:5989;top:4487;width:10;height:20" coordorigin="5989,4487" coordsize="10,20">
              <v:shape style="position:absolute;left:5989;top:4487;width:10;height:20" coordorigin="5989,4487" coordsize="10,20" path="m5989,4506l5999,4506,5999,4487,5989,4487,5989,4506xe" filled="true" fillcolor="#000000" stroked="false">
                <v:path arrowok="t"/>
                <v:fill type="solid"/>
              </v:shape>
            </v:group>
            <v:group style="position:absolute;left:5989;top:4506;width:10;height:20" coordorigin="5989,4506" coordsize="10,20">
              <v:shape style="position:absolute;left:5989;top:4506;width:10;height:20" coordorigin="5989,4506" coordsize="10,20" path="m5989,4525l5999,4525,5999,4506,5989,4506,5989,4525xe" filled="true" fillcolor="#000000" stroked="false">
                <v:path arrowok="t"/>
                <v:fill type="solid"/>
              </v:shape>
            </v:group>
            <v:group style="position:absolute;left:5989;top:4525;width:10;height:20" coordorigin="5989,4525" coordsize="10,20">
              <v:shape style="position:absolute;left:5989;top:4525;width:10;height:20" coordorigin="5989,4525" coordsize="10,20" path="m5989,4544l5999,4544,5999,4525,5989,4525,5989,4544xe" filled="true" fillcolor="#000000" stroked="false">
                <v:path arrowok="t"/>
                <v:fill type="solid"/>
              </v:shape>
            </v:group>
            <v:group style="position:absolute;left:5989;top:4544;width:10;height:20" coordorigin="5989,4544" coordsize="10,20">
              <v:shape style="position:absolute;left:5989;top:4544;width:10;height:20" coordorigin="5989,4544" coordsize="10,20" path="m5989,4563l5999,4563,5999,4544,5989,4544,5989,4563xe" filled="true" fillcolor="#000000" stroked="false">
                <v:path arrowok="t"/>
                <v:fill type="solid"/>
              </v:shape>
            </v:group>
            <v:group style="position:absolute;left:5989;top:4563;width:10;height:20" coordorigin="5989,4563" coordsize="10,20">
              <v:shape style="position:absolute;left:5989;top:4563;width:10;height:20" coordorigin="5989,4563" coordsize="10,20" path="m5989,4583l5999,4583,5999,4563,5989,4563,5989,4583xe" filled="true" fillcolor="#000000" stroked="false">
                <v:path arrowok="t"/>
                <v:fill type="solid"/>
              </v:shape>
            </v:group>
            <v:group style="position:absolute;left:5989;top:4583;width:10;height:20" coordorigin="5989,4583" coordsize="10,20">
              <v:shape style="position:absolute;left:5989;top:4583;width:10;height:20" coordorigin="5989,4583" coordsize="10,20" path="m5989,4602l5999,4602,5999,4583,5989,4583,5989,4602xe" filled="true" fillcolor="#000000" stroked="false">
                <v:path arrowok="t"/>
                <v:fill type="solid"/>
              </v:shape>
            </v:group>
            <v:group style="position:absolute;left:5989;top:4602;width:10;height:20" coordorigin="5989,4602" coordsize="10,20">
              <v:shape style="position:absolute;left:5989;top:4602;width:10;height:20" coordorigin="5989,4602" coordsize="10,20" path="m5989,4621l5999,4621,5999,4602,5989,4602,5989,4621xe" filled="true" fillcolor="#000000" stroked="false">
                <v:path arrowok="t"/>
                <v:fill type="solid"/>
              </v:shape>
            </v:group>
            <v:group style="position:absolute;left:5989;top:4621;width:10;height:20" coordorigin="5989,4621" coordsize="10,20">
              <v:shape style="position:absolute;left:5989;top:4621;width:10;height:20" coordorigin="5989,4621" coordsize="10,20" path="m5989,4640l5999,4640,5999,4621,5989,4621,5989,4640xe" filled="true" fillcolor="#000000" stroked="false">
                <v:path arrowok="t"/>
                <v:fill type="solid"/>
              </v:shape>
            </v:group>
            <v:group style="position:absolute;left:5989;top:4649;width:10;height:2" coordorigin="5989,4649" coordsize="10,2">
              <v:shape style="position:absolute;left:5989;top:4649;width:10;height:2" coordorigin="5989,4649" coordsize="10,0" path="m5989,4649l5999,4649e" filled="false" stroked="true" strokeweight=".84pt" strokecolor="#000000">
                <v:path arrowok="t"/>
              </v:shape>
            </v:group>
            <v:group style="position:absolute;left:6647;top:3642;width:10;height:20" coordorigin="6647,3642" coordsize="10,20">
              <v:shape style="position:absolute;left:6647;top:3642;width:10;height:20" coordorigin="6647,3642" coordsize="10,20" path="m6647,3661l6657,3661,6657,3642,6647,3642,6647,3661xe" filled="true" fillcolor="#000000" stroked="false">
                <v:path arrowok="t"/>
                <v:fill type="solid"/>
              </v:shape>
            </v:group>
            <v:group style="position:absolute;left:6647;top:3661;width:10;height:20" coordorigin="6647,3661" coordsize="10,20">
              <v:shape style="position:absolute;left:6647;top:3661;width:10;height:20" coordorigin="6647,3661" coordsize="10,20" path="m6647,3680l6657,3680,6657,3661,6647,3661,6647,3680xe" filled="true" fillcolor="#000000" stroked="false">
                <v:path arrowok="t"/>
                <v:fill type="solid"/>
              </v:shape>
            </v:group>
            <v:group style="position:absolute;left:6647;top:3680;width:10;height:20" coordorigin="6647,3680" coordsize="10,20">
              <v:shape style="position:absolute;left:6647;top:3680;width:10;height:20" coordorigin="6647,3680" coordsize="10,20" path="m6647,3699l6657,3699,6657,3680,6647,3680,6647,3699xe" filled="true" fillcolor="#000000" stroked="false">
                <v:path arrowok="t"/>
                <v:fill type="solid"/>
              </v:shape>
            </v:group>
            <v:group style="position:absolute;left:6647;top:3699;width:10;height:20" coordorigin="6647,3699" coordsize="10,20">
              <v:shape style="position:absolute;left:6647;top:3699;width:10;height:20" coordorigin="6647,3699" coordsize="10,20" path="m6647,3719l6657,3719,6657,3699,6647,3699,6647,3719xe" filled="true" fillcolor="#000000" stroked="false">
                <v:path arrowok="t"/>
                <v:fill type="solid"/>
              </v:shape>
            </v:group>
            <v:group style="position:absolute;left:6647;top:3719;width:10;height:20" coordorigin="6647,3719" coordsize="10,20">
              <v:shape style="position:absolute;left:6647;top:3719;width:10;height:20" coordorigin="6647,3719" coordsize="10,20" path="m6647,3738l6657,3738,6657,3719,6647,3719,6647,3738xe" filled="true" fillcolor="#000000" stroked="false">
                <v:path arrowok="t"/>
                <v:fill type="solid"/>
              </v:shape>
            </v:group>
            <v:group style="position:absolute;left:6647;top:3738;width:10;height:20" coordorigin="6647,3738" coordsize="10,20">
              <v:shape style="position:absolute;left:6647;top:3738;width:10;height:20" coordorigin="6647,3738" coordsize="10,20" path="m6647,3757l6657,3757,6657,3738,6647,3738,6647,3757xe" filled="true" fillcolor="#000000" stroked="false">
                <v:path arrowok="t"/>
                <v:fill type="solid"/>
              </v:shape>
            </v:group>
            <v:group style="position:absolute;left:6647;top:3757;width:10;height:20" coordorigin="6647,3757" coordsize="10,20">
              <v:shape style="position:absolute;left:6647;top:3757;width:10;height:20" coordorigin="6647,3757" coordsize="10,20" path="m6647,3776l6657,3776,6657,3757,6647,3757,6647,3776xe" filled="true" fillcolor="#000000" stroked="false">
                <v:path arrowok="t"/>
                <v:fill type="solid"/>
              </v:shape>
            </v:group>
            <v:group style="position:absolute;left:6647;top:3776;width:10;height:20" coordorigin="6647,3776" coordsize="10,20">
              <v:shape style="position:absolute;left:6647;top:3776;width:10;height:20" coordorigin="6647,3776" coordsize="10,20" path="m6647,3795l6657,3795,6657,3776,6647,3776,6647,3795xe" filled="true" fillcolor="#000000" stroked="false">
                <v:path arrowok="t"/>
                <v:fill type="solid"/>
              </v:shape>
            </v:group>
            <v:group style="position:absolute;left:6647;top:3795;width:10;height:20" coordorigin="6647,3795" coordsize="10,20">
              <v:shape style="position:absolute;left:6647;top:3795;width:10;height:20" coordorigin="6647,3795" coordsize="10,20" path="m6647,3815l6657,3815,6657,3795,6647,3795,6647,3815xe" filled="true" fillcolor="#000000" stroked="false">
                <v:path arrowok="t"/>
                <v:fill type="solid"/>
              </v:shape>
            </v:group>
            <v:group style="position:absolute;left:6647;top:3815;width:10;height:20" coordorigin="6647,3815" coordsize="10,20">
              <v:shape style="position:absolute;left:6647;top:3815;width:10;height:20" coordorigin="6647,3815" coordsize="10,20" path="m6647,3834l6657,3834,6657,3815,6647,3815,6647,3834xe" filled="true" fillcolor="#000000" stroked="false">
                <v:path arrowok="t"/>
                <v:fill type="solid"/>
              </v:shape>
            </v:group>
            <v:group style="position:absolute;left:6647;top:3834;width:10;height:20" coordorigin="6647,3834" coordsize="10,20">
              <v:shape style="position:absolute;left:6647;top:3834;width:10;height:20" coordorigin="6647,3834" coordsize="10,20" path="m6647,3853l6657,3853,6657,3834,6647,3834,6647,3853xe" filled="true" fillcolor="#000000" stroked="false">
                <v:path arrowok="t"/>
                <v:fill type="solid"/>
              </v:shape>
            </v:group>
            <v:group style="position:absolute;left:6647;top:3853;width:10;height:20" coordorigin="6647,3853" coordsize="10,20">
              <v:shape style="position:absolute;left:6647;top:3853;width:10;height:20" coordorigin="6647,3853" coordsize="10,20" path="m6647,3872l6657,3872,6657,3853,6647,3853,6647,3872xe" filled="true" fillcolor="#000000" stroked="false">
                <v:path arrowok="t"/>
                <v:fill type="solid"/>
              </v:shape>
            </v:group>
            <v:group style="position:absolute;left:6647;top:3872;width:10;height:20" coordorigin="6647,3872" coordsize="10,20">
              <v:shape style="position:absolute;left:6647;top:3872;width:10;height:20" coordorigin="6647,3872" coordsize="10,20" path="m6647,3891l6657,3891,6657,3872,6647,3872,6647,3891xe" filled="true" fillcolor="#000000" stroked="false">
                <v:path arrowok="t"/>
                <v:fill type="solid"/>
              </v:shape>
            </v:group>
            <v:group style="position:absolute;left:6647;top:3891;width:10;height:20" coordorigin="6647,3891" coordsize="10,20">
              <v:shape style="position:absolute;left:6647;top:3891;width:10;height:20" coordorigin="6647,3891" coordsize="10,20" path="m6647,3911l6657,3911,6657,3891,6647,3891,6647,3911xe" filled="true" fillcolor="#000000" stroked="false">
                <v:path arrowok="t"/>
                <v:fill type="solid"/>
              </v:shape>
            </v:group>
            <v:group style="position:absolute;left:6647;top:3911;width:10;height:20" coordorigin="6647,3911" coordsize="10,20">
              <v:shape style="position:absolute;left:6647;top:3911;width:10;height:20" coordorigin="6647,3911" coordsize="10,20" path="m6647,3930l6657,3930,6657,3911,6647,3911,6647,3930xe" filled="true" fillcolor="#000000" stroked="false">
                <v:path arrowok="t"/>
                <v:fill type="solid"/>
              </v:shape>
            </v:group>
            <v:group style="position:absolute;left:6647;top:3930;width:10;height:20" coordorigin="6647,3930" coordsize="10,20">
              <v:shape style="position:absolute;left:6647;top:3930;width:10;height:20" coordorigin="6647,3930" coordsize="10,20" path="m6647,3949l6657,3949,6657,3930,6647,3930,6647,3949xe" filled="true" fillcolor="#000000" stroked="false">
                <v:path arrowok="t"/>
                <v:fill type="solid"/>
              </v:shape>
            </v:group>
            <v:group style="position:absolute;left:6647;top:3949;width:10;height:20" coordorigin="6647,3949" coordsize="10,20">
              <v:shape style="position:absolute;left:6647;top:3949;width:10;height:20" coordorigin="6647,3949" coordsize="10,20" path="m6647,3968l6657,3968,6657,3949,6647,3949,6647,3968xe" filled="true" fillcolor="#000000" stroked="false">
                <v:path arrowok="t"/>
                <v:fill type="solid"/>
              </v:shape>
            </v:group>
            <v:group style="position:absolute;left:6647;top:3968;width:10;height:20" coordorigin="6647,3968" coordsize="10,20">
              <v:shape style="position:absolute;left:6647;top:3968;width:10;height:20" coordorigin="6647,3968" coordsize="10,20" path="m6647,3987l6657,3987,6657,3968,6647,3968,6647,3987xe" filled="true" fillcolor="#000000" stroked="false">
                <v:path arrowok="t"/>
                <v:fill type="solid"/>
              </v:shape>
            </v:group>
            <v:group style="position:absolute;left:6647;top:3987;width:10;height:20" coordorigin="6647,3987" coordsize="10,20">
              <v:shape style="position:absolute;left:6647;top:3987;width:10;height:20" coordorigin="6647,3987" coordsize="10,20" path="m6647,4007l6657,4007,6657,3987,6647,3987,6647,4007xe" filled="true" fillcolor="#000000" stroked="false">
                <v:path arrowok="t"/>
                <v:fill type="solid"/>
              </v:shape>
            </v:group>
            <v:group style="position:absolute;left:6647;top:4007;width:10;height:20" coordorigin="6647,4007" coordsize="10,20">
              <v:shape style="position:absolute;left:6647;top:4007;width:10;height:20" coordorigin="6647,4007" coordsize="10,20" path="m6647,4026l6657,4026,6657,4007,6647,4007,6647,4026xe" filled="true" fillcolor="#000000" stroked="false">
                <v:path arrowok="t"/>
                <v:fill type="solid"/>
              </v:shape>
            </v:group>
            <v:group style="position:absolute;left:6647;top:4026;width:10;height:20" coordorigin="6647,4026" coordsize="10,20">
              <v:shape style="position:absolute;left:6647;top:4026;width:10;height:20" coordorigin="6647,4026" coordsize="10,20" path="m6647,4045l6657,4045,6657,4026,6647,4026,6647,4045xe" filled="true" fillcolor="#000000" stroked="false">
                <v:path arrowok="t"/>
                <v:fill type="solid"/>
              </v:shape>
            </v:group>
            <v:group style="position:absolute;left:6647;top:4045;width:10;height:20" coordorigin="6647,4045" coordsize="10,20">
              <v:shape style="position:absolute;left:6647;top:4045;width:10;height:20" coordorigin="6647,4045" coordsize="10,20" path="m6647,4064l6657,4064,6657,4045,6647,4045,6647,4064xe" filled="true" fillcolor="#000000" stroked="false">
                <v:path arrowok="t"/>
                <v:fill type="solid"/>
              </v:shape>
            </v:group>
            <v:group style="position:absolute;left:6647;top:4064;width:10;height:20" coordorigin="6647,4064" coordsize="10,20">
              <v:shape style="position:absolute;left:6647;top:4064;width:10;height:20" coordorigin="6647,4064" coordsize="10,20" path="m6647,4083l6657,4083,6657,4064,6647,4064,6647,4083xe" filled="true" fillcolor="#000000" stroked="false">
                <v:path arrowok="t"/>
                <v:fill type="solid"/>
              </v:shape>
            </v:group>
            <v:group style="position:absolute;left:6647;top:4083;width:10;height:20" coordorigin="6647,4083" coordsize="10,20">
              <v:shape style="position:absolute;left:6647;top:4083;width:10;height:20" coordorigin="6647,4083" coordsize="10,20" path="m6647,4103l6657,4103,6657,4083,6647,4083,6647,4103xe" filled="true" fillcolor="#000000" stroked="false">
                <v:path arrowok="t"/>
                <v:fill type="solid"/>
              </v:shape>
            </v:group>
            <v:group style="position:absolute;left:6647;top:4103;width:10;height:20" coordorigin="6647,4103" coordsize="10,20">
              <v:shape style="position:absolute;left:6647;top:4103;width:10;height:20" coordorigin="6647,4103" coordsize="10,20" path="m6647,4122l6657,4122,6657,4103,6647,4103,6647,4122xe" filled="true" fillcolor="#000000" stroked="false">
                <v:path arrowok="t"/>
                <v:fill type="solid"/>
              </v:shape>
            </v:group>
            <v:group style="position:absolute;left:6647;top:4122;width:10;height:20" coordorigin="6647,4122" coordsize="10,20">
              <v:shape style="position:absolute;left:6647;top:4122;width:10;height:20" coordorigin="6647,4122" coordsize="10,20" path="m6647,4141l6657,4141,6657,4122,6647,4122,6647,4141xe" filled="true" fillcolor="#000000" stroked="false">
                <v:path arrowok="t"/>
                <v:fill type="solid"/>
              </v:shape>
            </v:group>
            <v:group style="position:absolute;left:6647;top:4141;width:10;height:20" coordorigin="6647,4141" coordsize="10,20">
              <v:shape style="position:absolute;left:6647;top:4141;width:10;height:20" coordorigin="6647,4141" coordsize="10,20" path="m6647,4160l6657,4160,6657,4141,6647,4141,6647,4160xe" filled="true" fillcolor="#000000" stroked="false">
                <v:path arrowok="t"/>
                <v:fill type="solid"/>
              </v:shape>
            </v:group>
            <v:group style="position:absolute;left:6647;top:4160;width:10;height:20" coordorigin="6647,4160" coordsize="10,20">
              <v:shape style="position:absolute;left:6647;top:4160;width:10;height:20" coordorigin="6647,4160" coordsize="10,20" path="m6647,4179l6657,4179,6657,4160,6647,4160,6647,4179xe" filled="true" fillcolor="#000000" stroked="false">
                <v:path arrowok="t"/>
                <v:fill type="solid"/>
              </v:shape>
            </v:group>
            <v:group style="position:absolute;left:6647;top:4179;width:10;height:20" coordorigin="6647,4179" coordsize="10,20">
              <v:shape style="position:absolute;left:6647;top:4179;width:10;height:20" coordorigin="6647,4179" coordsize="10,20" path="m6647,4199l6657,4199,6657,4179,6647,4179,6647,4199xe" filled="true" fillcolor="#000000" stroked="false">
                <v:path arrowok="t"/>
                <v:fill type="solid"/>
              </v:shape>
            </v:group>
            <v:group style="position:absolute;left:6647;top:4199;width:10;height:20" coordorigin="6647,4199" coordsize="10,20">
              <v:shape style="position:absolute;left:6647;top:4199;width:10;height:20" coordorigin="6647,4199" coordsize="10,20" path="m6647,4218l6657,4218,6657,4199,6647,4199,6647,4218xe" filled="true" fillcolor="#000000" stroked="false">
                <v:path arrowok="t"/>
                <v:fill type="solid"/>
              </v:shape>
            </v:group>
            <v:group style="position:absolute;left:6647;top:4218;width:10;height:20" coordorigin="6647,4218" coordsize="10,20">
              <v:shape style="position:absolute;left:6647;top:4218;width:10;height:20" coordorigin="6647,4218" coordsize="10,20" path="m6647,4237l6657,4237,6657,4218,6647,4218,6647,4237xe" filled="true" fillcolor="#000000" stroked="false">
                <v:path arrowok="t"/>
                <v:fill type="solid"/>
              </v:shape>
            </v:group>
            <v:group style="position:absolute;left:6647;top:4237;width:10;height:20" coordorigin="6647,4237" coordsize="10,20">
              <v:shape style="position:absolute;left:6647;top:4237;width:10;height:20" coordorigin="6647,4237" coordsize="10,20" path="m6647,4256l6657,4256,6657,4237,6647,4237,6647,4256xe" filled="true" fillcolor="#000000" stroked="false">
                <v:path arrowok="t"/>
                <v:fill type="solid"/>
              </v:shape>
            </v:group>
            <v:group style="position:absolute;left:6647;top:4256;width:10;height:20" coordorigin="6647,4256" coordsize="10,20">
              <v:shape style="position:absolute;left:6647;top:4256;width:10;height:20" coordorigin="6647,4256" coordsize="10,20" path="m6647,4275l6657,4275,6657,4256,6647,4256,6647,4275xe" filled="true" fillcolor="#000000" stroked="false">
                <v:path arrowok="t"/>
                <v:fill type="solid"/>
              </v:shape>
            </v:group>
            <v:group style="position:absolute;left:6647;top:4275;width:10;height:20" coordorigin="6647,4275" coordsize="10,20">
              <v:shape style="position:absolute;left:6647;top:4275;width:10;height:20" coordorigin="6647,4275" coordsize="10,20" path="m6647,4295l6657,4295,6657,4275,6647,4275,6647,4295xe" filled="true" fillcolor="#000000" stroked="false">
                <v:path arrowok="t"/>
                <v:fill type="solid"/>
              </v:shape>
            </v:group>
            <v:group style="position:absolute;left:6647;top:4295;width:10;height:20" coordorigin="6647,4295" coordsize="10,20">
              <v:shape style="position:absolute;left:6647;top:4295;width:10;height:20" coordorigin="6647,4295" coordsize="10,20" path="m6647,4314l6657,4314,6657,4295,6647,4295,6647,4314xe" filled="true" fillcolor="#000000" stroked="false">
                <v:path arrowok="t"/>
                <v:fill type="solid"/>
              </v:shape>
            </v:group>
            <v:group style="position:absolute;left:6647;top:4314;width:10;height:20" coordorigin="6647,4314" coordsize="10,20">
              <v:shape style="position:absolute;left:6647;top:4314;width:10;height:20" coordorigin="6647,4314" coordsize="10,20" path="m6647,4333l6657,4333,6657,4314,6647,4314,6647,4333xe" filled="true" fillcolor="#000000" stroked="false">
                <v:path arrowok="t"/>
                <v:fill type="solid"/>
              </v:shape>
            </v:group>
            <v:group style="position:absolute;left:6647;top:4333;width:10;height:20" coordorigin="6647,4333" coordsize="10,20">
              <v:shape style="position:absolute;left:6647;top:4333;width:10;height:20" coordorigin="6647,4333" coordsize="10,20" path="m6647,4352l6657,4352,6657,4333,6647,4333,6647,4352xe" filled="true" fillcolor="#000000" stroked="false">
                <v:path arrowok="t"/>
                <v:fill type="solid"/>
              </v:shape>
            </v:group>
            <v:group style="position:absolute;left:6647;top:4352;width:10;height:20" coordorigin="6647,4352" coordsize="10,20">
              <v:shape style="position:absolute;left:6647;top:4352;width:10;height:20" coordorigin="6647,4352" coordsize="10,20" path="m6647,4371l6657,4371,6657,4352,6647,4352,6647,4371xe" filled="true" fillcolor="#000000" stroked="false">
                <v:path arrowok="t"/>
                <v:fill type="solid"/>
              </v:shape>
            </v:group>
            <v:group style="position:absolute;left:6647;top:4371;width:10;height:20" coordorigin="6647,4371" coordsize="10,20">
              <v:shape style="position:absolute;left:6647;top:4371;width:10;height:20" coordorigin="6647,4371" coordsize="10,20" path="m6647,4391l6657,4391,6657,4371,6647,4371,6647,4391xe" filled="true" fillcolor="#000000" stroked="false">
                <v:path arrowok="t"/>
                <v:fill type="solid"/>
              </v:shape>
            </v:group>
            <v:group style="position:absolute;left:6647;top:4391;width:10;height:20" coordorigin="6647,4391" coordsize="10,20">
              <v:shape style="position:absolute;left:6647;top:4391;width:10;height:20" coordorigin="6647,4391" coordsize="10,20" path="m6647,4410l6657,4410,6657,4391,6647,4391,6647,4410xe" filled="true" fillcolor="#000000" stroked="false">
                <v:path arrowok="t"/>
                <v:fill type="solid"/>
              </v:shape>
            </v:group>
            <v:group style="position:absolute;left:6647;top:4410;width:10;height:20" coordorigin="6647,4410" coordsize="10,20">
              <v:shape style="position:absolute;left:6647;top:4410;width:10;height:20" coordorigin="6647,4410" coordsize="10,20" path="m6647,4429l6657,4429,6657,4410,6647,4410,6647,4429xe" filled="true" fillcolor="#000000" stroked="false">
                <v:path arrowok="t"/>
                <v:fill type="solid"/>
              </v:shape>
            </v:group>
            <v:group style="position:absolute;left:6647;top:4429;width:10;height:20" coordorigin="6647,4429" coordsize="10,20">
              <v:shape style="position:absolute;left:6647;top:4429;width:10;height:20" coordorigin="6647,4429" coordsize="10,20" path="m6647,4448l6657,4448,6657,4429,6647,4429,6647,4448xe" filled="true" fillcolor="#000000" stroked="false">
                <v:path arrowok="t"/>
                <v:fill type="solid"/>
              </v:shape>
            </v:group>
            <v:group style="position:absolute;left:6647;top:4448;width:10;height:20" coordorigin="6647,4448" coordsize="10,20">
              <v:shape style="position:absolute;left:6647;top:4448;width:10;height:20" coordorigin="6647,4448" coordsize="10,20" path="m6647,4467l6657,4467,6657,4448,6647,4448,6647,4467xe" filled="true" fillcolor="#000000" stroked="false">
                <v:path arrowok="t"/>
                <v:fill type="solid"/>
              </v:shape>
            </v:group>
            <v:group style="position:absolute;left:6647;top:4467;width:10;height:20" coordorigin="6647,4467" coordsize="10,20">
              <v:shape style="position:absolute;left:6647;top:4467;width:10;height:20" coordorigin="6647,4467" coordsize="10,20" path="m6647,4487l6657,4487,6657,4467,6647,4467,6647,4487xe" filled="true" fillcolor="#000000" stroked="false">
                <v:path arrowok="t"/>
                <v:fill type="solid"/>
              </v:shape>
            </v:group>
            <v:group style="position:absolute;left:6647;top:4487;width:10;height:20" coordorigin="6647,4487" coordsize="10,20">
              <v:shape style="position:absolute;left:6647;top:4487;width:10;height:20" coordorigin="6647,4487" coordsize="10,20" path="m6647,4506l6657,4506,6657,4487,6647,4487,6647,4506xe" filled="true" fillcolor="#000000" stroked="false">
                <v:path arrowok="t"/>
                <v:fill type="solid"/>
              </v:shape>
            </v:group>
            <v:group style="position:absolute;left:6647;top:4506;width:10;height:20" coordorigin="6647,4506" coordsize="10,20">
              <v:shape style="position:absolute;left:6647;top:4506;width:10;height:20" coordorigin="6647,4506" coordsize="10,20" path="m6647,4525l6657,4525,6657,4506,6647,4506,6647,4525xe" filled="true" fillcolor="#000000" stroked="false">
                <v:path arrowok="t"/>
                <v:fill type="solid"/>
              </v:shape>
            </v:group>
            <v:group style="position:absolute;left:6647;top:4525;width:10;height:20" coordorigin="6647,4525" coordsize="10,20">
              <v:shape style="position:absolute;left:6647;top:4525;width:10;height:20" coordorigin="6647,4525" coordsize="10,20" path="m6647,4544l6657,4544,6657,4525,6647,4525,6647,4544xe" filled="true" fillcolor="#000000" stroked="false">
                <v:path arrowok="t"/>
                <v:fill type="solid"/>
              </v:shape>
            </v:group>
            <v:group style="position:absolute;left:6647;top:4544;width:10;height:20" coordorigin="6647,4544" coordsize="10,20">
              <v:shape style="position:absolute;left:6647;top:4544;width:10;height:20" coordorigin="6647,4544" coordsize="10,20" path="m6647,4563l6657,4563,6657,4544,6647,4544,6647,4563xe" filled="true" fillcolor="#000000" stroked="false">
                <v:path arrowok="t"/>
                <v:fill type="solid"/>
              </v:shape>
            </v:group>
            <v:group style="position:absolute;left:6647;top:4563;width:10;height:20" coordorigin="6647,4563" coordsize="10,20">
              <v:shape style="position:absolute;left:6647;top:4563;width:10;height:20" coordorigin="6647,4563" coordsize="10,20" path="m6647,4583l6657,4583,6657,4563,6647,4563,6647,4583xe" filled="true" fillcolor="#000000" stroked="false">
                <v:path arrowok="t"/>
                <v:fill type="solid"/>
              </v:shape>
            </v:group>
            <v:group style="position:absolute;left:6647;top:4583;width:10;height:20" coordorigin="6647,4583" coordsize="10,20">
              <v:shape style="position:absolute;left:6647;top:4583;width:10;height:20" coordorigin="6647,4583" coordsize="10,20" path="m6647,4602l6657,4602,6657,4583,6647,4583,6647,4602xe" filled="true" fillcolor="#000000" stroked="false">
                <v:path arrowok="t"/>
                <v:fill type="solid"/>
              </v:shape>
            </v:group>
            <v:group style="position:absolute;left:6647;top:4602;width:10;height:20" coordorigin="6647,4602" coordsize="10,20">
              <v:shape style="position:absolute;left:6647;top:4602;width:10;height:20" coordorigin="6647,4602" coordsize="10,20" path="m6647,4621l6657,4621,6657,4602,6647,4602,6647,4621xe" filled="true" fillcolor="#000000" stroked="false">
                <v:path arrowok="t"/>
                <v:fill type="solid"/>
              </v:shape>
            </v:group>
            <v:group style="position:absolute;left:6647;top:4621;width:10;height:20" coordorigin="6647,4621" coordsize="10,20">
              <v:shape style="position:absolute;left:6647;top:4621;width:10;height:20" coordorigin="6647,4621" coordsize="10,20" path="m6647,4640l6657,4640,6657,4621,6647,4621,6647,4640xe" filled="true" fillcolor="#000000" stroked="false">
                <v:path arrowok="t"/>
                <v:fill type="solid"/>
              </v:shape>
            </v:group>
            <v:group style="position:absolute;left:6647;top:4649;width:10;height:2" coordorigin="6647,4649" coordsize="10,2">
              <v:shape style="position:absolute;left:6647;top:4649;width:10;height:2" coordorigin="6647,4649" coordsize="10,0" path="m6647,4649l6657,4649e" filled="false" stroked="true" strokeweight=".84pt" strokecolor="#000000">
                <v:path arrowok="t"/>
              </v:shape>
            </v:group>
            <v:group style="position:absolute;left:7629;top:3642;width:10;height:20" coordorigin="7629,3642" coordsize="10,20">
              <v:shape style="position:absolute;left:7629;top:3642;width:10;height:20" coordorigin="7629,3642" coordsize="10,20" path="m7629,3661l7638,3661,7638,3642,7629,3642,7629,3661xe" filled="true" fillcolor="#000000" stroked="false">
                <v:path arrowok="t"/>
                <v:fill type="solid"/>
              </v:shape>
            </v:group>
            <v:group style="position:absolute;left:7629;top:3661;width:10;height:20" coordorigin="7629,3661" coordsize="10,20">
              <v:shape style="position:absolute;left:7629;top:3661;width:10;height:20" coordorigin="7629,3661" coordsize="10,20" path="m7629,3680l7638,3680,7638,3661,7629,3661,7629,3680xe" filled="true" fillcolor="#000000" stroked="false">
                <v:path arrowok="t"/>
                <v:fill type="solid"/>
              </v:shape>
            </v:group>
            <v:group style="position:absolute;left:7629;top:3680;width:10;height:20" coordorigin="7629,3680" coordsize="10,20">
              <v:shape style="position:absolute;left:7629;top:3680;width:10;height:20" coordorigin="7629,3680" coordsize="10,20" path="m7629,3699l7638,3699,7638,3680,7629,3680,7629,3699xe" filled="true" fillcolor="#000000" stroked="false">
                <v:path arrowok="t"/>
                <v:fill type="solid"/>
              </v:shape>
            </v:group>
            <v:group style="position:absolute;left:7629;top:3699;width:10;height:20" coordorigin="7629,3699" coordsize="10,20">
              <v:shape style="position:absolute;left:7629;top:3699;width:10;height:20" coordorigin="7629,3699" coordsize="10,20" path="m7629,3719l7638,3719,7638,3699,7629,3699,7629,3719xe" filled="true" fillcolor="#000000" stroked="false">
                <v:path arrowok="t"/>
                <v:fill type="solid"/>
              </v:shape>
            </v:group>
            <v:group style="position:absolute;left:7629;top:3719;width:10;height:20" coordorigin="7629,3719" coordsize="10,20">
              <v:shape style="position:absolute;left:7629;top:3719;width:10;height:20" coordorigin="7629,3719" coordsize="10,20" path="m7629,3738l7638,3738,7638,3719,7629,3719,7629,3738xe" filled="true" fillcolor="#000000" stroked="false">
                <v:path arrowok="t"/>
                <v:fill type="solid"/>
              </v:shape>
            </v:group>
            <v:group style="position:absolute;left:7629;top:3738;width:10;height:20" coordorigin="7629,3738" coordsize="10,20">
              <v:shape style="position:absolute;left:7629;top:3738;width:10;height:20" coordorigin="7629,3738" coordsize="10,20" path="m7629,3757l7638,3757,7638,3738,7629,3738,7629,3757xe" filled="true" fillcolor="#000000" stroked="false">
                <v:path arrowok="t"/>
                <v:fill type="solid"/>
              </v:shape>
            </v:group>
            <v:group style="position:absolute;left:7629;top:3757;width:10;height:20" coordorigin="7629,3757" coordsize="10,20">
              <v:shape style="position:absolute;left:7629;top:3757;width:10;height:20" coordorigin="7629,3757" coordsize="10,20" path="m7629,3776l7638,3776,7638,3757,7629,3757,7629,3776xe" filled="true" fillcolor="#000000" stroked="false">
                <v:path arrowok="t"/>
                <v:fill type="solid"/>
              </v:shape>
            </v:group>
            <v:group style="position:absolute;left:7629;top:3776;width:10;height:20" coordorigin="7629,3776" coordsize="10,20">
              <v:shape style="position:absolute;left:7629;top:3776;width:10;height:20" coordorigin="7629,3776" coordsize="10,20" path="m7629,3795l7638,3795,7638,3776,7629,3776,7629,3795xe" filled="true" fillcolor="#000000" stroked="false">
                <v:path arrowok="t"/>
                <v:fill type="solid"/>
              </v:shape>
            </v:group>
            <v:group style="position:absolute;left:7629;top:3795;width:10;height:20" coordorigin="7629,3795" coordsize="10,20">
              <v:shape style="position:absolute;left:7629;top:3795;width:10;height:20" coordorigin="7629,3795" coordsize="10,20" path="m7629,3815l7638,3815,7638,3795,7629,3795,7629,3815xe" filled="true" fillcolor="#000000" stroked="false">
                <v:path arrowok="t"/>
                <v:fill type="solid"/>
              </v:shape>
            </v:group>
            <v:group style="position:absolute;left:7629;top:3815;width:10;height:20" coordorigin="7629,3815" coordsize="10,20">
              <v:shape style="position:absolute;left:7629;top:3815;width:10;height:20" coordorigin="7629,3815" coordsize="10,20" path="m7629,3834l7638,3834,7638,3815,7629,3815,7629,3834xe" filled="true" fillcolor="#000000" stroked="false">
                <v:path arrowok="t"/>
                <v:fill type="solid"/>
              </v:shape>
            </v:group>
            <v:group style="position:absolute;left:7629;top:3834;width:10;height:20" coordorigin="7629,3834" coordsize="10,20">
              <v:shape style="position:absolute;left:7629;top:3834;width:10;height:20" coordorigin="7629,3834" coordsize="10,20" path="m7629,3853l7638,3853,7638,3834,7629,3834,7629,3853xe" filled="true" fillcolor="#000000" stroked="false">
                <v:path arrowok="t"/>
                <v:fill type="solid"/>
              </v:shape>
            </v:group>
            <v:group style="position:absolute;left:7629;top:3853;width:10;height:20" coordorigin="7629,3853" coordsize="10,20">
              <v:shape style="position:absolute;left:7629;top:3853;width:10;height:20" coordorigin="7629,3853" coordsize="10,20" path="m7629,3872l7638,3872,7638,3853,7629,3853,7629,3872xe" filled="true" fillcolor="#000000" stroked="false">
                <v:path arrowok="t"/>
                <v:fill type="solid"/>
              </v:shape>
            </v:group>
            <v:group style="position:absolute;left:7629;top:3872;width:10;height:20" coordorigin="7629,3872" coordsize="10,20">
              <v:shape style="position:absolute;left:7629;top:3872;width:10;height:20" coordorigin="7629,3872" coordsize="10,20" path="m7629,3891l7638,3891,7638,3872,7629,3872,7629,3891xe" filled="true" fillcolor="#000000" stroked="false">
                <v:path arrowok="t"/>
                <v:fill type="solid"/>
              </v:shape>
            </v:group>
            <v:group style="position:absolute;left:7629;top:3891;width:10;height:20" coordorigin="7629,3891" coordsize="10,20">
              <v:shape style="position:absolute;left:7629;top:3891;width:10;height:20" coordorigin="7629,3891" coordsize="10,20" path="m7629,3911l7638,3911,7638,3891,7629,3891,7629,3911xe" filled="true" fillcolor="#000000" stroked="false">
                <v:path arrowok="t"/>
                <v:fill type="solid"/>
              </v:shape>
            </v:group>
            <v:group style="position:absolute;left:7629;top:3911;width:10;height:20" coordorigin="7629,3911" coordsize="10,20">
              <v:shape style="position:absolute;left:7629;top:3911;width:10;height:20" coordorigin="7629,3911" coordsize="10,20" path="m7629,3930l7638,3930,7638,3911,7629,3911,7629,3930xe" filled="true" fillcolor="#000000" stroked="false">
                <v:path arrowok="t"/>
                <v:fill type="solid"/>
              </v:shape>
            </v:group>
            <v:group style="position:absolute;left:7629;top:3930;width:10;height:20" coordorigin="7629,3930" coordsize="10,20">
              <v:shape style="position:absolute;left:7629;top:3930;width:10;height:20" coordorigin="7629,3930" coordsize="10,20" path="m7629,3949l7638,3949,7638,3930,7629,3930,7629,3949xe" filled="true" fillcolor="#000000" stroked="false">
                <v:path arrowok="t"/>
                <v:fill type="solid"/>
              </v:shape>
            </v:group>
            <v:group style="position:absolute;left:7629;top:3949;width:10;height:20" coordorigin="7629,3949" coordsize="10,20">
              <v:shape style="position:absolute;left:7629;top:3949;width:10;height:20" coordorigin="7629,3949" coordsize="10,20" path="m7629,3968l7638,3968,7638,3949,7629,3949,7629,3968xe" filled="true" fillcolor="#000000" stroked="false">
                <v:path arrowok="t"/>
                <v:fill type="solid"/>
              </v:shape>
            </v:group>
            <v:group style="position:absolute;left:7629;top:3968;width:10;height:20" coordorigin="7629,3968" coordsize="10,20">
              <v:shape style="position:absolute;left:7629;top:3968;width:10;height:20" coordorigin="7629,3968" coordsize="10,20" path="m7629,3987l7638,3987,7638,3968,7629,3968,7629,3987xe" filled="true" fillcolor="#000000" stroked="false">
                <v:path arrowok="t"/>
                <v:fill type="solid"/>
              </v:shape>
            </v:group>
            <v:group style="position:absolute;left:7629;top:3987;width:10;height:20" coordorigin="7629,3987" coordsize="10,20">
              <v:shape style="position:absolute;left:7629;top:3987;width:10;height:20" coordorigin="7629,3987" coordsize="10,20" path="m7629,4007l7638,4007,7638,3987,7629,3987,7629,4007xe" filled="true" fillcolor="#000000" stroked="false">
                <v:path arrowok="t"/>
                <v:fill type="solid"/>
              </v:shape>
            </v:group>
            <v:group style="position:absolute;left:7629;top:4007;width:10;height:20" coordorigin="7629,4007" coordsize="10,20">
              <v:shape style="position:absolute;left:7629;top:4007;width:10;height:20" coordorigin="7629,4007" coordsize="10,20" path="m7629,4026l7638,4026,7638,4007,7629,4007,7629,4026xe" filled="true" fillcolor="#000000" stroked="false">
                <v:path arrowok="t"/>
                <v:fill type="solid"/>
              </v:shape>
            </v:group>
            <v:group style="position:absolute;left:7629;top:4026;width:10;height:20" coordorigin="7629,4026" coordsize="10,20">
              <v:shape style="position:absolute;left:7629;top:4026;width:10;height:20" coordorigin="7629,4026" coordsize="10,20" path="m7629,4045l7638,4045,7638,4026,7629,4026,7629,4045xe" filled="true" fillcolor="#000000" stroked="false">
                <v:path arrowok="t"/>
                <v:fill type="solid"/>
              </v:shape>
            </v:group>
            <v:group style="position:absolute;left:7629;top:4045;width:10;height:20" coordorigin="7629,4045" coordsize="10,20">
              <v:shape style="position:absolute;left:7629;top:4045;width:10;height:20" coordorigin="7629,4045" coordsize="10,20" path="m7629,4064l7638,4064,7638,4045,7629,4045,7629,4064xe" filled="true" fillcolor="#000000" stroked="false">
                <v:path arrowok="t"/>
                <v:fill type="solid"/>
              </v:shape>
            </v:group>
            <v:group style="position:absolute;left:7629;top:4064;width:10;height:20" coordorigin="7629,4064" coordsize="10,20">
              <v:shape style="position:absolute;left:7629;top:4064;width:10;height:20" coordorigin="7629,4064" coordsize="10,20" path="m7629,4083l7638,4083,7638,4064,7629,4064,7629,4083xe" filled="true" fillcolor="#000000" stroked="false">
                <v:path arrowok="t"/>
                <v:fill type="solid"/>
              </v:shape>
            </v:group>
            <v:group style="position:absolute;left:7629;top:4083;width:10;height:20" coordorigin="7629,4083" coordsize="10,20">
              <v:shape style="position:absolute;left:7629;top:4083;width:10;height:20" coordorigin="7629,4083" coordsize="10,20" path="m7629,4103l7638,4103,7638,4083,7629,4083,7629,4103xe" filled="true" fillcolor="#000000" stroked="false">
                <v:path arrowok="t"/>
                <v:fill type="solid"/>
              </v:shape>
            </v:group>
            <v:group style="position:absolute;left:7629;top:4103;width:10;height:20" coordorigin="7629,4103" coordsize="10,20">
              <v:shape style="position:absolute;left:7629;top:4103;width:10;height:20" coordorigin="7629,4103" coordsize="10,20" path="m7629,4122l7638,4122,7638,4103,7629,4103,7629,4122xe" filled="true" fillcolor="#000000" stroked="false">
                <v:path arrowok="t"/>
                <v:fill type="solid"/>
              </v:shape>
            </v:group>
            <v:group style="position:absolute;left:7629;top:4122;width:10;height:20" coordorigin="7629,4122" coordsize="10,20">
              <v:shape style="position:absolute;left:7629;top:4122;width:10;height:20" coordorigin="7629,4122" coordsize="10,20" path="m7629,4141l7638,4141,7638,4122,7629,4122,7629,4141xe" filled="true" fillcolor="#000000" stroked="false">
                <v:path arrowok="t"/>
                <v:fill type="solid"/>
              </v:shape>
            </v:group>
            <v:group style="position:absolute;left:7629;top:4141;width:10;height:20" coordorigin="7629,4141" coordsize="10,20">
              <v:shape style="position:absolute;left:7629;top:4141;width:10;height:20" coordorigin="7629,4141" coordsize="10,20" path="m7629,4160l7638,4160,7638,4141,7629,4141,7629,4160xe" filled="true" fillcolor="#000000" stroked="false">
                <v:path arrowok="t"/>
                <v:fill type="solid"/>
              </v:shape>
            </v:group>
            <v:group style="position:absolute;left:7629;top:4160;width:10;height:20" coordorigin="7629,4160" coordsize="10,20">
              <v:shape style="position:absolute;left:7629;top:4160;width:10;height:20" coordorigin="7629,4160" coordsize="10,20" path="m7629,4179l7638,4179,7638,4160,7629,4160,7629,4179xe" filled="true" fillcolor="#000000" stroked="false">
                <v:path arrowok="t"/>
                <v:fill type="solid"/>
              </v:shape>
            </v:group>
            <v:group style="position:absolute;left:7629;top:4179;width:10;height:20" coordorigin="7629,4179" coordsize="10,20">
              <v:shape style="position:absolute;left:7629;top:4179;width:10;height:20" coordorigin="7629,4179" coordsize="10,20" path="m7629,4199l7638,4199,7638,4179,7629,4179,7629,4199xe" filled="true" fillcolor="#000000" stroked="false">
                <v:path arrowok="t"/>
                <v:fill type="solid"/>
              </v:shape>
            </v:group>
            <v:group style="position:absolute;left:7629;top:4199;width:10;height:20" coordorigin="7629,4199" coordsize="10,20">
              <v:shape style="position:absolute;left:7629;top:4199;width:10;height:20" coordorigin="7629,4199" coordsize="10,20" path="m7629,4218l7638,4218,7638,4199,7629,4199,7629,4218xe" filled="true" fillcolor="#000000" stroked="false">
                <v:path arrowok="t"/>
                <v:fill type="solid"/>
              </v:shape>
            </v:group>
            <v:group style="position:absolute;left:7629;top:4218;width:10;height:20" coordorigin="7629,4218" coordsize="10,20">
              <v:shape style="position:absolute;left:7629;top:4218;width:10;height:20" coordorigin="7629,4218" coordsize="10,20" path="m7629,4237l7638,4237,7638,4218,7629,4218,7629,4237xe" filled="true" fillcolor="#000000" stroked="false">
                <v:path arrowok="t"/>
                <v:fill type="solid"/>
              </v:shape>
            </v:group>
            <v:group style="position:absolute;left:7629;top:4237;width:10;height:20" coordorigin="7629,4237" coordsize="10,20">
              <v:shape style="position:absolute;left:7629;top:4237;width:10;height:20" coordorigin="7629,4237" coordsize="10,20" path="m7629,4256l7638,4256,7638,4237,7629,4237,7629,4256xe" filled="true" fillcolor="#000000" stroked="false">
                <v:path arrowok="t"/>
                <v:fill type="solid"/>
              </v:shape>
            </v:group>
            <v:group style="position:absolute;left:7629;top:4256;width:10;height:20" coordorigin="7629,4256" coordsize="10,20">
              <v:shape style="position:absolute;left:7629;top:4256;width:10;height:20" coordorigin="7629,4256" coordsize="10,20" path="m7629,4275l7638,4275,7638,4256,7629,4256,7629,4275xe" filled="true" fillcolor="#000000" stroked="false">
                <v:path arrowok="t"/>
                <v:fill type="solid"/>
              </v:shape>
            </v:group>
            <v:group style="position:absolute;left:7629;top:4275;width:10;height:20" coordorigin="7629,4275" coordsize="10,20">
              <v:shape style="position:absolute;left:7629;top:4275;width:10;height:20" coordorigin="7629,4275" coordsize="10,20" path="m7629,4295l7638,4295,7638,4275,7629,4275,7629,4295xe" filled="true" fillcolor="#000000" stroked="false">
                <v:path arrowok="t"/>
                <v:fill type="solid"/>
              </v:shape>
            </v:group>
            <v:group style="position:absolute;left:7629;top:4295;width:10;height:20" coordorigin="7629,4295" coordsize="10,20">
              <v:shape style="position:absolute;left:7629;top:4295;width:10;height:20" coordorigin="7629,4295" coordsize="10,20" path="m7629,4314l7638,4314,7638,4295,7629,4295,7629,4314xe" filled="true" fillcolor="#000000" stroked="false">
                <v:path arrowok="t"/>
                <v:fill type="solid"/>
              </v:shape>
            </v:group>
            <v:group style="position:absolute;left:7629;top:4314;width:10;height:20" coordorigin="7629,4314" coordsize="10,20">
              <v:shape style="position:absolute;left:7629;top:4314;width:10;height:20" coordorigin="7629,4314" coordsize="10,20" path="m7629,4333l7638,4333,7638,4314,7629,4314,7629,4333xe" filled="true" fillcolor="#000000" stroked="false">
                <v:path arrowok="t"/>
                <v:fill type="solid"/>
              </v:shape>
            </v:group>
            <v:group style="position:absolute;left:7629;top:4333;width:10;height:20" coordorigin="7629,4333" coordsize="10,20">
              <v:shape style="position:absolute;left:7629;top:4333;width:10;height:20" coordorigin="7629,4333" coordsize="10,20" path="m7629,4352l7638,4352,7638,4333,7629,4333,7629,4352xe" filled="true" fillcolor="#000000" stroked="false">
                <v:path arrowok="t"/>
                <v:fill type="solid"/>
              </v:shape>
            </v:group>
            <v:group style="position:absolute;left:7629;top:4352;width:10;height:20" coordorigin="7629,4352" coordsize="10,20">
              <v:shape style="position:absolute;left:7629;top:4352;width:10;height:20" coordorigin="7629,4352" coordsize="10,20" path="m7629,4371l7638,4371,7638,4352,7629,4352,7629,4371xe" filled="true" fillcolor="#000000" stroked="false">
                <v:path arrowok="t"/>
                <v:fill type="solid"/>
              </v:shape>
            </v:group>
            <v:group style="position:absolute;left:7629;top:4371;width:10;height:20" coordorigin="7629,4371" coordsize="10,20">
              <v:shape style="position:absolute;left:7629;top:4371;width:10;height:20" coordorigin="7629,4371" coordsize="10,20" path="m7629,4391l7638,4391,7638,4371,7629,4371,7629,4391xe" filled="true" fillcolor="#000000" stroked="false">
                <v:path arrowok="t"/>
                <v:fill type="solid"/>
              </v:shape>
            </v:group>
            <v:group style="position:absolute;left:7629;top:4391;width:10;height:20" coordorigin="7629,4391" coordsize="10,20">
              <v:shape style="position:absolute;left:7629;top:4391;width:10;height:20" coordorigin="7629,4391" coordsize="10,20" path="m7629,4410l7638,4410,7638,4391,7629,4391,7629,4410xe" filled="true" fillcolor="#000000" stroked="false">
                <v:path arrowok="t"/>
                <v:fill type="solid"/>
              </v:shape>
            </v:group>
            <v:group style="position:absolute;left:7629;top:4410;width:10;height:20" coordorigin="7629,4410" coordsize="10,20">
              <v:shape style="position:absolute;left:7629;top:4410;width:10;height:20" coordorigin="7629,4410" coordsize="10,20" path="m7629,4429l7638,4429,7638,4410,7629,4410,7629,4429xe" filled="true" fillcolor="#000000" stroked="false">
                <v:path arrowok="t"/>
                <v:fill type="solid"/>
              </v:shape>
            </v:group>
            <v:group style="position:absolute;left:7629;top:4429;width:10;height:20" coordorigin="7629,4429" coordsize="10,20">
              <v:shape style="position:absolute;left:7629;top:4429;width:10;height:20" coordorigin="7629,4429" coordsize="10,20" path="m7629,4448l7638,4448,7638,4429,7629,4429,7629,4448xe" filled="true" fillcolor="#000000" stroked="false">
                <v:path arrowok="t"/>
                <v:fill type="solid"/>
              </v:shape>
            </v:group>
            <v:group style="position:absolute;left:7629;top:4448;width:10;height:20" coordorigin="7629,4448" coordsize="10,20">
              <v:shape style="position:absolute;left:7629;top:4448;width:10;height:20" coordorigin="7629,4448" coordsize="10,20" path="m7629,4467l7638,4467,7638,4448,7629,4448,7629,4467xe" filled="true" fillcolor="#000000" stroked="false">
                <v:path arrowok="t"/>
                <v:fill type="solid"/>
              </v:shape>
            </v:group>
            <v:group style="position:absolute;left:7629;top:4467;width:10;height:20" coordorigin="7629,4467" coordsize="10,20">
              <v:shape style="position:absolute;left:7629;top:4467;width:10;height:20" coordorigin="7629,4467" coordsize="10,20" path="m7629,4487l7638,4487,7638,4467,7629,4467,7629,4487xe" filled="true" fillcolor="#000000" stroked="false">
                <v:path arrowok="t"/>
                <v:fill type="solid"/>
              </v:shape>
            </v:group>
            <v:group style="position:absolute;left:7629;top:4487;width:10;height:20" coordorigin="7629,4487" coordsize="10,20">
              <v:shape style="position:absolute;left:7629;top:4487;width:10;height:20" coordorigin="7629,4487" coordsize="10,20" path="m7629,4506l7638,4506,7638,4487,7629,4487,7629,4506xe" filled="true" fillcolor="#000000" stroked="false">
                <v:path arrowok="t"/>
                <v:fill type="solid"/>
              </v:shape>
            </v:group>
            <v:group style="position:absolute;left:7629;top:4506;width:10;height:20" coordorigin="7629,4506" coordsize="10,20">
              <v:shape style="position:absolute;left:7629;top:4506;width:10;height:20" coordorigin="7629,4506" coordsize="10,20" path="m7629,4525l7638,4525,7638,4506,7629,4506,7629,4525xe" filled="true" fillcolor="#000000" stroked="false">
                <v:path arrowok="t"/>
                <v:fill type="solid"/>
              </v:shape>
            </v:group>
            <v:group style="position:absolute;left:7629;top:4525;width:10;height:20" coordorigin="7629,4525" coordsize="10,20">
              <v:shape style="position:absolute;left:7629;top:4525;width:10;height:20" coordorigin="7629,4525" coordsize="10,20" path="m7629,4544l7638,4544,7638,4525,7629,4525,7629,4544xe" filled="true" fillcolor="#000000" stroked="false">
                <v:path arrowok="t"/>
                <v:fill type="solid"/>
              </v:shape>
            </v:group>
            <v:group style="position:absolute;left:7629;top:4544;width:10;height:20" coordorigin="7629,4544" coordsize="10,20">
              <v:shape style="position:absolute;left:7629;top:4544;width:10;height:20" coordorigin="7629,4544" coordsize="10,20" path="m7629,4563l7638,4563,7638,4544,7629,4544,7629,4563xe" filled="true" fillcolor="#000000" stroked="false">
                <v:path arrowok="t"/>
                <v:fill type="solid"/>
              </v:shape>
            </v:group>
            <v:group style="position:absolute;left:7629;top:4563;width:10;height:20" coordorigin="7629,4563" coordsize="10,20">
              <v:shape style="position:absolute;left:7629;top:4563;width:10;height:20" coordorigin="7629,4563" coordsize="10,20" path="m7629,4583l7638,4583,7638,4563,7629,4563,7629,4583xe" filled="true" fillcolor="#000000" stroked="false">
                <v:path arrowok="t"/>
                <v:fill type="solid"/>
              </v:shape>
            </v:group>
            <v:group style="position:absolute;left:7629;top:4583;width:10;height:20" coordorigin="7629,4583" coordsize="10,20">
              <v:shape style="position:absolute;left:7629;top:4583;width:10;height:20" coordorigin="7629,4583" coordsize="10,20" path="m7629,4602l7638,4602,7638,4583,7629,4583,7629,4602xe" filled="true" fillcolor="#000000" stroked="false">
                <v:path arrowok="t"/>
                <v:fill type="solid"/>
              </v:shape>
            </v:group>
            <v:group style="position:absolute;left:7629;top:4602;width:10;height:20" coordorigin="7629,4602" coordsize="10,20">
              <v:shape style="position:absolute;left:7629;top:4602;width:10;height:20" coordorigin="7629,4602" coordsize="10,20" path="m7629,4621l7638,4621,7638,4602,7629,4602,7629,4621xe" filled="true" fillcolor="#000000" stroked="false">
                <v:path arrowok="t"/>
                <v:fill type="solid"/>
              </v:shape>
            </v:group>
            <v:group style="position:absolute;left:7629;top:4621;width:10;height:20" coordorigin="7629,4621" coordsize="10,20">
              <v:shape style="position:absolute;left:7629;top:4621;width:10;height:20" coordorigin="7629,4621" coordsize="10,20" path="m7629,4640l7638,4640,7638,4621,7629,4621,7629,4640xe" filled="true" fillcolor="#000000" stroked="false">
                <v:path arrowok="t"/>
                <v:fill type="solid"/>
              </v:shape>
            </v:group>
            <v:group style="position:absolute;left:7629;top:4649;width:10;height:2" coordorigin="7629,4649" coordsize="10,2">
              <v:shape style="position:absolute;left:7629;top:4649;width:10;height:2" coordorigin="7629,4649" coordsize="10,0" path="m7629,4649l7638,4649e" filled="false" stroked="true" strokeweight=".84pt" strokecolor="#000000">
                <v:path arrowok="t"/>
              </v:shape>
            </v:group>
            <v:group style="position:absolute;left:8260;top:3642;width:10;height:20" coordorigin="8260,3642" coordsize="10,20">
              <v:shape style="position:absolute;left:8260;top:3642;width:10;height:20" coordorigin="8260,3642" coordsize="10,20" path="m8260,3661l8269,3661,8269,3642,8260,3642,8260,3661xe" filled="true" fillcolor="#000000" stroked="false">
                <v:path arrowok="t"/>
                <v:fill type="solid"/>
              </v:shape>
            </v:group>
            <v:group style="position:absolute;left:8260;top:3661;width:10;height:20" coordorigin="8260,3661" coordsize="10,20">
              <v:shape style="position:absolute;left:8260;top:3661;width:10;height:20" coordorigin="8260,3661" coordsize="10,20" path="m8260,3680l8269,3680,8269,3661,8260,3661,8260,3680xe" filled="true" fillcolor="#000000" stroked="false">
                <v:path arrowok="t"/>
                <v:fill type="solid"/>
              </v:shape>
            </v:group>
            <v:group style="position:absolute;left:8260;top:3680;width:10;height:20" coordorigin="8260,3680" coordsize="10,20">
              <v:shape style="position:absolute;left:8260;top:3680;width:10;height:20" coordorigin="8260,3680" coordsize="10,20" path="m8260,3699l8269,3699,8269,3680,8260,3680,8260,3699xe" filled="true" fillcolor="#000000" stroked="false">
                <v:path arrowok="t"/>
                <v:fill type="solid"/>
              </v:shape>
            </v:group>
            <v:group style="position:absolute;left:8260;top:3699;width:10;height:20" coordorigin="8260,3699" coordsize="10,20">
              <v:shape style="position:absolute;left:8260;top:3699;width:10;height:20" coordorigin="8260,3699" coordsize="10,20" path="m8260,3719l8269,3719,8269,3699,8260,3699,8260,3719xe" filled="true" fillcolor="#000000" stroked="false">
                <v:path arrowok="t"/>
                <v:fill type="solid"/>
              </v:shape>
            </v:group>
            <v:group style="position:absolute;left:8260;top:3719;width:10;height:20" coordorigin="8260,3719" coordsize="10,20">
              <v:shape style="position:absolute;left:8260;top:3719;width:10;height:20" coordorigin="8260,3719" coordsize="10,20" path="m8260,3738l8269,3738,8269,3719,8260,3719,8260,3738xe" filled="true" fillcolor="#000000" stroked="false">
                <v:path arrowok="t"/>
                <v:fill type="solid"/>
              </v:shape>
            </v:group>
            <v:group style="position:absolute;left:8260;top:3738;width:10;height:20" coordorigin="8260,3738" coordsize="10,20">
              <v:shape style="position:absolute;left:8260;top:3738;width:10;height:20" coordorigin="8260,3738" coordsize="10,20" path="m8260,3757l8269,3757,8269,3738,8260,3738,8260,3757xe" filled="true" fillcolor="#000000" stroked="false">
                <v:path arrowok="t"/>
                <v:fill type="solid"/>
              </v:shape>
            </v:group>
            <v:group style="position:absolute;left:8260;top:3757;width:10;height:20" coordorigin="8260,3757" coordsize="10,20">
              <v:shape style="position:absolute;left:8260;top:3757;width:10;height:20" coordorigin="8260,3757" coordsize="10,20" path="m8260,3776l8269,3776,8269,3757,8260,3757,8260,3776xe" filled="true" fillcolor="#000000" stroked="false">
                <v:path arrowok="t"/>
                <v:fill type="solid"/>
              </v:shape>
            </v:group>
            <v:group style="position:absolute;left:8260;top:3776;width:10;height:20" coordorigin="8260,3776" coordsize="10,20">
              <v:shape style="position:absolute;left:8260;top:3776;width:10;height:20" coordorigin="8260,3776" coordsize="10,20" path="m8260,3795l8269,3795,8269,3776,8260,3776,8260,3795xe" filled="true" fillcolor="#000000" stroked="false">
                <v:path arrowok="t"/>
                <v:fill type="solid"/>
              </v:shape>
            </v:group>
            <v:group style="position:absolute;left:8260;top:3795;width:10;height:20" coordorigin="8260,3795" coordsize="10,20">
              <v:shape style="position:absolute;left:8260;top:3795;width:10;height:20" coordorigin="8260,3795" coordsize="10,20" path="m8260,3815l8269,3815,8269,3795,8260,3795,8260,3815xe" filled="true" fillcolor="#000000" stroked="false">
                <v:path arrowok="t"/>
                <v:fill type="solid"/>
              </v:shape>
            </v:group>
            <v:group style="position:absolute;left:8260;top:3815;width:10;height:20" coordorigin="8260,3815" coordsize="10,20">
              <v:shape style="position:absolute;left:8260;top:3815;width:10;height:20" coordorigin="8260,3815" coordsize="10,20" path="m8260,3834l8269,3834,8269,3815,8260,3815,8260,3834xe" filled="true" fillcolor="#000000" stroked="false">
                <v:path arrowok="t"/>
                <v:fill type="solid"/>
              </v:shape>
            </v:group>
            <v:group style="position:absolute;left:8260;top:3834;width:10;height:20" coordorigin="8260,3834" coordsize="10,20">
              <v:shape style="position:absolute;left:8260;top:3834;width:10;height:20" coordorigin="8260,3834" coordsize="10,20" path="m8260,3853l8269,3853,8269,3834,8260,3834,8260,3853xe" filled="true" fillcolor="#000000" stroked="false">
                <v:path arrowok="t"/>
                <v:fill type="solid"/>
              </v:shape>
            </v:group>
            <v:group style="position:absolute;left:8260;top:3853;width:10;height:20" coordorigin="8260,3853" coordsize="10,20">
              <v:shape style="position:absolute;left:8260;top:3853;width:10;height:20" coordorigin="8260,3853" coordsize="10,20" path="m8260,3872l8269,3872,8269,3853,8260,3853,8260,3872xe" filled="true" fillcolor="#000000" stroked="false">
                <v:path arrowok="t"/>
                <v:fill type="solid"/>
              </v:shape>
            </v:group>
            <v:group style="position:absolute;left:8260;top:3872;width:10;height:20" coordorigin="8260,3872" coordsize="10,20">
              <v:shape style="position:absolute;left:8260;top:3872;width:10;height:20" coordorigin="8260,3872" coordsize="10,20" path="m8260,3891l8269,3891,8269,3872,8260,3872,8260,3891xe" filled="true" fillcolor="#000000" stroked="false">
                <v:path arrowok="t"/>
                <v:fill type="solid"/>
              </v:shape>
            </v:group>
            <v:group style="position:absolute;left:8260;top:3891;width:10;height:20" coordorigin="8260,3891" coordsize="10,20">
              <v:shape style="position:absolute;left:8260;top:3891;width:10;height:20" coordorigin="8260,3891" coordsize="10,20" path="m8260,3911l8269,3911,8269,3891,8260,3891,8260,3911xe" filled="true" fillcolor="#000000" stroked="false">
                <v:path arrowok="t"/>
                <v:fill type="solid"/>
              </v:shape>
            </v:group>
            <v:group style="position:absolute;left:8260;top:3911;width:10;height:20" coordorigin="8260,3911" coordsize="10,20">
              <v:shape style="position:absolute;left:8260;top:3911;width:10;height:20" coordorigin="8260,3911" coordsize="10,20" path="m8260,3930l8269,3930,8269,3911,8260,3911,8260,3930xe" filled="true" fillcolor="#000000" stroked="false">
                <v:path arrowok="t"/>
                <v:fill type="solid"/>
              </v:shape>
            </v:group>
            <v:group style="position:absolute;left:8260;top:3930;width:10;height:20" coordorigin="8260,3930" coordsize="10,20">
              <v:shape style="position:absolute;left:8260;top:3930;width:10;height:20" coordorigin="8260,3930" coordsize="10,20" path="m8260,3949l8269,3949,8269,3930,8260,3930,8260,3949xe" filled="true" fillcolor="#000000" stroked="false">
                <v:path arrowok="t"/>
                <v:fill type="solid"/>
              </v:shape>
            </v:group>
            <v:group style="position:absolute;left:8260;top:3949;width:10;height:20" coordorigin="8260,3949" coordsize="10,20">
              <v:shape style="position:absolute;left:8260;top:3949;width:10;height:20" coordorigin="8260,3949" coordsize="10,20" path="m8260,3968l8269,3968,8269,3949,8260,3949,8260,3968xe" filled="true" fillcolor="#000000" stroked="false">
                <v:path arrowok="t"/>
                <v:fill type="solid"/>
              </v:shape>
            </v:group>
            <v:group style="position:absolute;left:8260;top:3968;width:10;height:20" coordorigin="8260,3968" coordsize="10,20">
              <v:shape style="position:absolute;left:8260;top:3968;width:10;height:20" coordorigin="8260,3968" coordsize="10,20" path="m8260,3987l8269,3987,8269,3968,8260,3968,8260,3987xe" filled="true" fillcolor="#000000" stroked="false">
                <v:path arrowok="t"/>
                <v:fill type="solid"/>
              </v:shape>
            </v:group>
            <v:group style="position:absolute;left:8260;top:3987;width:10;height:20" coordorigin="8260,3987" coordsize="10,20">
              <v:shape style="position:absolute;left:8260;top:3987;width:10;height:20" coordorigin="8260,3987" coordsize="10,20" path="m8260,4007l8269,4007,8269,3987,8260,3987,8260,4007xe" filled="true" fillcolor="#000000" stroked="false">
                <v:path arrowok="t"/>
                <v:fill type="solid"/>
              </v:shape>
            </v:group>
            <v:group style="position:absolute;left:8260;top:4007;width:10;height:20" coordorigin="8260,4007" coordsize="10,20">
              <v:shape style="position:absolute;left:8260;top:4007;width:10;height:20" coordorigin="8260,4007" coordsize="10,20" path="m8260,4026l8269,4026,8269,4007,8260,4007,8260,4026xe" filled="true" fillcolor="#000000" stroked="false">
                <v:path arrowok="t"/>
                <v:fill type="solid"/>
              </v:shape>
            </v:group>
            <v:group style="position:absolute;left:8260;top:4026;width:10;height:20" coordorigin="8260,4026" coordsize="10,20">
              <v:shape style="position:absolute;left:8260;top:4026;width:10;height:20" coordorigin="8260,4026" coordsize="10,20" path="m8260,4045l8269,4045,8269,4026,8260,4026,8260,4045xe" filled="true" fillcolor="#000000" stroked="false">
                <v:path arrowok="t"/>
                <v:fill type="solid"/>
              </v:shape>
            </v:group>
            <v:group style="position:absolute;left:8260;top:4045;width:10;height:20" coordorigin="8260,4045" coordsize="10,20">
              <v:shape style="position:absolute;left:8260;top:4045;width:10;height:20" coordorigin="8260,4045" coordsize="10,20" path="m8260,4064l8269,4064,8269,4045,8260,4045,8260,4064xe" filled="true" fillcolor="#000000" stroked="false">
                <v:path arrowok="t"/>
                <v:fill type="solid"/>
              </v:shape>
            </v:group>
            <v:group style="position:absolute;left:8260;top:4064;width:10;height:20" coordorigin="8260,4064" coordsize="10,20">
              <v:shape style="position:absolute;left:8260;top:4064;width:10;height:20" coordorigin="8260,4064" coordsize="10,20" path="m8260,4083l8269,4083,8269,4064,8260,4064,8260,4083xe" filled="true" fillcolor="#000000" stroked="false">
                <v:path arrowok="t"/>
                <v:fill type="solid"/>
              </v:shape>
            </v:group>
            <v:group style="position:absolute;left:8260;top:4083;width:10;height:20" coordorigin="8260,4083" coordsize="10,20">
              <v:shape style="position:absolute;left:8260;top:4083;width:10;height:20" coordorigin="8260,4083" coordsize="10,20" path="m8260,4103l8269,4103,8269,4083,8260,4083,8260,4103xe" filled="true" fillcolor="#000000" stroked="false">
                <v:path arrowok="t"/>
                <v:fill type="solid"/>
              </v:shape>
            </v:group>
            <v:group style="position:absolute;left:8260;top:4103;width:10;height:20" coordorigin="8260,4103" coordsize="10,20">
              <v:shape style="position:absolute;left:8260;top:4103;width:10;height:20" coordorigin="8260,4103" coordsize="10,20" path="m8260,4122l8269,4122,8269,4103,8260,4103,8260,4122xe" filled="true" fillcolor="#000000" stroked="false">
                <v:path arrowok="t"/>
                <v:fill type="solid"/>
              </v:shape>
            </v:group>
            <v:group style="position:absolute;left:8260;top:4122;width:10;height:20" coordorigin="8260,4122" coordsize="10,20">
              <v:shape style="position:absolute;left:8260;top:4122;width:10;height:20" coordorigin="8260,4122" coordsize="10,20" path="m8260,4141l8269,4141,8269,4122,8260,4122,8260,4141xe" filled="true" fillcolor="#000000" stroked="false">
                <v:path arrowok="t"/>
                <v:fill type="solid"/>
              </v:shape>
            </v:group>
            <v:group style="position:absolute;left:8260;top:4141;width:10;height:20" coordorigin="8260,4141" coordsize="10,20">
              <v:shape style="position:absolute;left:8260;top:4141;width:10;height:20" coordorigin="8260,4141" coordsize="10,20" path="m8260,4160l8269,4160,8269,4141,8260,4141,8260,4160xe" filled="true" fillcolor="#000000" stroked="false">
                <v:path arrowok="t"/>
                <v:fill type="solid"/>
              </v:shape>
            </v:group>
            <v:group style="position:absolute;left:8260;top:4160;width:10;height:20" coordorigin="8260,4160" coordsize="10,20">
              <v:shape style="position:absolute;left:8260;top:4160;width:10;height:20" coordorigin="8260,4160" coordsize="10,20" path="m8260,4179l8269,4179,8269,4160,8260,4160,8260,4179xe" filled="true" fillcolor="#000000" stroked="false">
                <v:path arrowok="t"/>
                <v:fill type="solid"/>
              </v:shape>
            </v:group>
            <v:group style="position:absolute;left:8260;top:4179;width:10;height:20" coordorigin="8260,4179" coordsize="10,20">
              <v:shape style="position:absolute;left:8260;top:4179;width:10;height:20" coordorigin="8260,4179" coordsize="10,20" path="m8260,4199l8269,4199,8269,4179,8260,4179,8260,4199xe" filled="true" fillcolor="#000000" stroked="false">
                <v:path arrowok="t"/>
                <v:fill type="solid"/>
              </v:shape>
            </v:group>
            <v:group style="position:absolute;left:8260;top:4199;width:10;height:20" coordorigin="8260,4199" coordsize="10,20">
              <v:shape style="position:absolute;left:8260;top:4199;width:10;height:20" coordorigin="8260,4199" coordsize="10,20" path="m8260,4218l8269,4218,8269,4199,8260,4199,8260,4218xe" filled="true" fillcolor="#000000" stroked="false">
                <v:path arrowok="t"/>
                <v:fill type="solid"/>
              </v:shape>
            </v:group>
            <v:group style="position:absolute;left:8260;top:4218;width:10;height:20" coordorigin="8260,4218" coordsize="10,20">
              <v:shape style="position:absolute;left:8260;top:4218;width:10;height:20" coordorigin="8260,4218" coordsize="10,20" path="m8260,4237l8269,4237,8269,4218,8260,4218,8260,4237xe" filled="true" fillcolor="#000000" stroked="false">
                <v:path arrowok="t"/>
                <v:fill type="solid"/>
              </v:shape>
            </v:group>
            <v:group style="position:absolute;left:8260;top:4237;width:10;height:20" coordorigin="8260,4237" coordsize="10,20">
              <v:shape style="position:absolute;left:8260;top:4237;width:10;height:20" coordorigin="8260,4237" coordsize="10,20" path="m8260,4256l8269,4256,8269,4237,8260,4237,8260,4256xe" filled="true" fillcolor="#000000" stroked="false">
                <v:path arrowok="t"/>
                <v:fill type="solid"/>
              </v:shape>
            </v:group>
            <v:group style="position:absolute;left:8260;top:4256;width:10;height:20" coordorigin="8260,4256" coordsize="10,20">
              <v:shape style="position:absolute;left:8260;top:4256;width:10;height:20" coordorigin="8260,4256" coordsize="10,20" path="m8260,4275l8269,4275,8269,4256,8260,4256,8260,4275xe" filled="true" fillcolor="#000000" stroked="false">
                <v:path arrowok="t"/>
                <v:fill type="solid"/>
              </v:shape>
            </v:group>
            <v:group style="position:absolute;left:8260;top:4275;width:10;height:20" coordorigin="8260,4275" coordsize="10,20">
              <v:shape style="position:absolute;left:8260;top:4275;width:10;height:20" coordorigin="8260,4275" coordsize="10,20" path="m8260,4295l8269,4295,8269,4275,8260,4275,8260,4295xe" filled="true" fillcolor="#000000" stroked="false">
                <v:path arrowok="t"/>
                <v:fill type="solid"/>
              </v:shape>
            </v:group>
            <v:group style="position:absolute;left:8260;top:4295;width:10;height:20" coordorigin="8260,4295" coordsize="10,20">
              <v:shape style="position:absolute;left:8260;top:4295;width:10;height:20" coordorigin="8260,4295" coordsize="10,20" path="m8260,4314l8269,4314,8269,4295,8260,4295,8260,4314xe" filled="true" fillcolor="#000000" stroked="false">
                <v:path arrowok="t"/>
                <v:fill type="solid"/>
              </v:shape>
            </v:group>
            <v:group style="position:absolute;left:8260;top:4314;width:10;height:20" coordorigin="8260,4314" coordsize="10,20">
              <v:shape style="position:absolute;left:8260;top:4314;width:10;height:20" coordorigin="8260,4314" coordsize="10,20" path="m8260,4333l8269,4333,8269,4314,8260,4314,8260,4333xe" filled="true" fillcolor="#000000" stroked="false">
                <v:path arrowok="t"/>
                <v:fill type="solid"/>
              </v:shape>
            </v:group>
            <v:group style="position:absolute;left:8260;top:4333;width:10;height:20" coordorigin="8260,4333" coordsize="10,20">
              <v:shape style="position:absolute;left:8260;top:4333;width:10;height:20" coordorigin="8260,4333" coordsize="10,20" path="m8260,4352l8269,4352,8269,4333,8260,4333,8260,4352xe" filled="true" fillcolor="#000000" stroked="false">
                <v:path arrowok="t"/>
                <v:fill type="solid"/>
              </v:shape>
            </v:group>
            <v:group style="position:absolute;left:8260;top:4352;width:10;height:20" coordorigin="8260,4352" coordsize="10,20">
              <v:shape style="position:absolute;left:8260;top:4352;width:10;height:20" coordorigin="8260,4352" coordsize="10,20" path="m8260,4371l8269,4371,8269,4352,8260,4352,8260,4371xe" filled="true" fillcolor="#000000" stroked="false">
                <v:path arrowok="t"/>
                <v:fill type="solid"/>
              </v:shape>
            </v:group>
            <v:group style="position:absolute;left:8260;top:4371;width:10;height:20" coordorigin="8260,4371" coordsize="10,20">
              <v:shape style="position:absolute;left:8260;top:4371;width:10;height:20" coordorigin="8260,4371" coordsize="10,20" path="m8260,4391l8269,4391,8269,4371,8260,4371,8260,4391xe" filled="true" fillcolor="#000000" stroked="false">
                <v:path arrowok="t"/>
                <v:fill type="solid"/>
              </v:shape>
            </v:group>
            <v:group style="position:absolute;left:8260;top:4391;width:10;height:20" coordorigin="8260,4391" coordsize="10,20">
              <v:shape style="position:absolute;left:8260;top:4391;width:10;height:20" coordorigin="8260,4391" coordsize="10,20" path="m8260,4410l8269,4410,8269,4391,8260,4391,8260,4410xe" filled="true" fillcolor="#000000" stroked="false">
                <v:path arrowok="t"/>
                <v:fill type="solid"/>
              </v:shape>
            </v:group>
            <v:group style="position:absolute;left:8260;top:4410;width:10;height:20" coordorigin="8260,4410" coordsize="10,20">
              <v:shape style="position:absolute;left:8260;top:4410;width:10;height:20" coordorigin="8260,4410" coordsize="10,20" path="m8260,4429l8269,4429,8269,4410,8260,4410,8260,4429xe" filled="true" fillcolor="#000000" stroked="false">
                <v:path arrowok="t"/>
                <v:fill type="solid"/>
              </v:shape>
            </v:group>
            <v:group style="position:absolute;left:8260;top:4429;width:10;height:20" coordorigin="8260,4429" coordsize="10,20">
              <v:shape style="position:absolute;left:8260;top:4429;width:10;height:20" coordorigin="8260,4429" coordsize="10,20" path="m8260,4448l8269,4448,8269,4429,8260,4429,8260,4448xe" filled="true" fillcolor="#000000" stroked="false">
                <v:path arrowok="t"/>
                <v:fill type="solid"/>
              </v:shape>
            </v:group>
            <v:group style="position:absolute;left:8260;top:4448;width:10;height:20" coordorigin="8260,4448" coordsize="10,20">
              <v:shape style="position:absolute;left:8260;top:4448;width:10;height:20" coordorigin="8260,4448" coordsize="10,20" path="m8260,4467l8269,4467,8269,4448,8260,4448,8260,4467xe" filled="true" fillcolor="#000000" stroked="false">
                <v:path arrowok="t"/>
                <v:fill type="solid"/>
              </v:shape>
            </v:group>
            <v:group style="position:absolute;left:8260;top:4467;width:10;height:20" coordorigin="8260,4467" coordsize="10,20">
              <v:shape style="position:absolute;left:8260;top:4467;width:10;height:20" coordorigin="8260,4467" coordsize="10,20" path="m8260,4487l8269,4487,8269,4467,8260,4467,8260,4487xe" filled="true" fillcolor="#000000" stroked="false">
                <v:path arrowok="t"/>
                <v:fill type="solid"/>
              </v:shape>
            </v:group>
            <v:group style="position:absolute;left:8260;top:4487;width:10;height:20" coordorigin="8260,4487" coordsize="10,20">
              <v:shape style="position:absolute;left:8260;top:4487;width:10;height:20" coordorigin="8260,4487" coordsize="10,20" path="m8260,4506l8269,4506,8269,4487,8260,4487,8260,4506xe" filled="true" fillcolor="#000000" stroked="false">
                <v:path arrowok="t"/>
                <v:fill type="solid"/>
              </v:shape>
            </v:group>
            <v:group style="position:absolute;left:8260;top:4506;width:10;height:20" coordorigin="8260,4506" coordsize="10,20">
              <v:shape style="position:absolute;left:8260;top:4506;width:10;height:20" coordorigin="8260,4506" coordsize="10,20" path="m8260,4525l8269,4525,8269,4506,8260,4506,8260,4525xe" filled="true" fillcolor="#000000" stroked="false">
                <v:path arrowok="t"/>
                <v:fill type="solid"/>
              </v:shape>
            </v:group>
            <v:group style="position:absolute;left:8260;top:4525;width:10;height:20" coordorigin="8260,4525" coordsize="10,20">
              <v:shape style="position:absolute;left:8260;top:4525;width:10;height:20" coordorigin="8260,4525" coordsize="10,20" path="m8260,4544l8269,4544,8269,4525,8260,4525,8260,4544xe" filled="true" fillcolor="#000000" stroked="false">
                <v:path arrowok="t"/>
                <v:fill type="solid"/>
              </v:shape>
            </v:group>
            <v:group style="position:absolute;left:8260;top:4544;width:10;height:20" coordorigin="8260,4544" coordsize="10,20">
              <v:shape style="position:absolute;left:8260;top:4544;width:10;height:20" coordorigin="8260,4544" coordsize="10,20" path="m8260,4563l8269,4563,8269,4544,8260,4544,8260,4563xe" filled="true" fillcolor="#000000" stroked="false">
                <v:path arrowok="t"/>
                <v:fill type="solid"/>
              </v:shape>
            </v:group>
            <v:group style="position:absolute;left:8260;top:4563;width:10;height:20" coordorigin="8260,4563" coordsize="10,20">
              <v:shape style="position:absolute;left:8260;top:4563;width:10;height:20" coordorigin="8260,4563" coordsize="10,20" path="m8260,4583l8269,4583,8269,4563,8260,4563,8260,4583xe" filled="true" fillcolor="#000000" stroked="false">
                <v:path arrowok="t"/>
                <v:fill type="solid"/>
              </v:shape>
            </v:group>
            <v:group style="position:absolute;left:8260;top:4583;width:10;height:20" coordorigin="8260,4583" coordsize="10,20">
              <v:shape style="position:absolute;left:8260;top:4583;width:10;height:20" coordorigin="8260,4583" coordsize="10,20" path="m8260,4602l8269,4602,8269,4583,8260,4583,8260,4602xe" filled="true" fillcolor="#000000" stroked="false">
                <v:path arrowok="t"/>
                <v:fill type="solid"/>
              </v:shape>
            </v:group>
            <v:group style="position:absolute;left:8260;top:4602;width:10;height:20" coordorigin="8260,4602" coordsize="10,20">
              <v:shape style="position:absolute;left:8260;top:4602;width:10;height:20" coordorigin="8260,4602" coordsize="10,20" path="m8260,4621l8269,4621,8269,4602,8260,4602,8260,4621xe" filled="true" fillcolor="#000000" stroked="false">
                <v:path arrowok="t"/>
                <v:fill type="solid"/>
              </v:shape>
            </v:group>
            <v:group style="position:absolute;left:8260;top:4621;width:10;height:20" coordorigin="8260,4621" coordsize="10,20">
              <v:shape style="position:absolute;left:8260;top:4621;width:10;height:20" coordorigin="8260,4621" coordsize="10,20" path="m8260,4640l8269,4640,8269,4621,8260,4621,8260,4640xe" filled="true" fillcolor="#000000" stroked="false">
                <v:path arrowok="t"/>
                <v:fill type="solid"/>
              </v:shape>
            </v:group>
            <v:group style="position:absolute;left:8260;top:4649;width:10;height:2" coordorigin="8260,4649" coordsize="10,2">
              <v:shape style="position:absolute;left:8260;top:4649;width:10;height:2" coordorigin="8260,4649" coordsize="10,0" path="m8260,4649l8269,4649e" filled="false" stroked="true" strokeweight=".84pt" strokecolor="#000000">
                <v:path arrowok="t"/>
              </v:shape>
            </v:group>
            <v:group style="position:absolute;left:9109;top:3642;width:10;height:20" coordorigin="9109,3642" coordsize="10,20">
              <v:shape style="position:absolute;left:9109;top:3642;width:10;height:20" coordorigin="9109,3642" coordsize="10,20" path="m9109,3661l9119,3661,9119,3642,9109,3642,9109,3661xe" filled="true" fillcolor="#000000" stroked="false">
                <v:path arrowok="t"/>
                <v:fill type="solid"/>
              </v:shape>
            </v:group>
            <v:group style="position:absolute;left:9109;top:3661;width:10;height:20" coordorigin="9109,3661" coordsize="10,20">
              <v:shape style="position:absolute;left:9109;top:3661;width:10;height:20" coordorigin="9109,3661" coordsize="10,20" path="m9109,3680l9119,3680,9119,3661,9109,3661,9109,3680xe" filled="true" fillcolor="#000000" stroked="false">
                <v:path arrowok="t"/>
                <v:fill type="solid"/>
              </v:shape>
            </v:group>
            <v:group style="position:absolute;left:9109;top:3680;width:10;height:20" coordorigin="9109,3680" coordsize="10,20">
              <v:shape style="position:absolute;left:9109;top:3680;width:10;height:20" coordorigin="9109,3680" coordsize="10,20" path="m9109,3699l9119,3699,9119,3680,9109,3680,9109,3699xe" filled="true" fillcolor="#000000" stroked="false">
                <v:path arrowok="t"/>
                <v:fill type="solid"/>
              </v:shape>
            </v:group>
            <v:group style="position:absolute;left:9109;top:3699;width:10;height:20" coordorigin="9109,3699" coordsize="10,20">
              <v:shape style="position:absolute;left:9109;top:3699;width:10;height:20" coordorigin="9109,3699" coordsize="10,20" path="m9109,3719l9119,3719,9119,3699,9109,3699,9109,3719xe" filled="true" fillcolor="#000000" stroked="false">
                <v:path arrowok="t"/>
                <v:fill type="solid"/>
              </v:shape>
            </v:group>
            <v:group style="position:absolute;left:9109;top:3719;width:10;height:20" coordorigin="9109,3719" coordsize="10,20">
              <v:shape style="position:absolute;left:9109;top:3719;width:10;height:20" coordorigin="9109,3719" coordsize="10,20" path="m9109,3738l9119,3738,9119,3719,9109,3719,9109,3738xe" filled="true" fillcolor="#000000" stroked="false">
                <v:path arrowok="t"/>
                <v:fill type="solid"/>
              </v:shape>
            </v:group>
            <v:group style="position:absolute;left:9109;top:3738;width:10;height:20" coordorigin="9109,3738" coordsize="10,20">
              <v:shape style="position:absolute;left:9109;top:3738;width:10;height:20" coordorigin="9109,3738" coordsize="10,20" path="m9109,3757l9119,3757,9119,3738,9109,3738,9109,3757xe" filled="true" fillcolor="#000000" stroked="false">
                <v:path arrowok="t"/>
                <v:fill type="solid"/>
              </v:shape>
            </v:group>
            <v:group style="position:absolute;left:9109;top:3757;width:10;height:20" coordorigin="9109,3757" coordsize="10,20">
              <v:shape style="position:absolute;left:9109;top:3757;width:10;height:20" coordorigin="9109,3757" coordsize="10,20" path="m9109,3776l9119,3776,9119,3757,9109,3757,9109,3776xe" filled="true" fillcolor="#000000" stroked="false">
                <v:path arrowok="t"/>
                <v:fill type="solid"/>
              </v:shape>
            </v:group>
            <v:group style="position:absolute;left:9109;top:3776;width:10;height:20" coordorigin="9109,3776" coordsize="10,20">
              <v:shape style="position:absolute;left:9109;top:3776;width:10;height:20" coordorigin="9109,3776" coordsize="10,20" path="m9109,3795l9119,3795,9119,3776,9109,3776,9109,3795xe" filled="true" fillcolor="#000000" stroked="false">
                <v:path arrowok="t"/>
                <v:fill type="solid"/>
              </v:shape>
            </v:group>
            <v:group style="position:absolute;left:9109;top:3795;width:10;height:20" coordorigin="9109,3795" coordsize="10,20">
              <v:shape style="position:absolute;left:9109;top:3795;width:10;height:20" coordorigin="9109,3795" coordsize="10,20" path="m9109,3815l9119,3815,9119,3795,9109,3795,9109,3815xe" filled="true" fillcolor="#000000" stroked="false">
                <v:path arrowok="t"/>
                <v:fill type="solid"/>
              </v:shape>
            </v:group>
            <v:group style="position:absolute;left:9109;top:3815;width:10;height:20" coordorigin="9109,3815" coordsize="10,20">
              <v:shape style="position:absolute;left:9109;top:3815;width:10;height:20" coordorigin="9109,3815" coordsize="10,20" path="m9109,3834l9119,3834,9119,3815,9109,3815,9109,3834xe" filled="true" fillcolor="#000000" stroked="false">
                <v:path arrowok="t"/>
                <v:fill type="solid"/>
              </v:shape>
            </v:group>
            <v:group style="position:absolute;left:9109;top:3834;width:10;height:20" coordorigin="9109,3834" coordsize="10,20">
              <v:shape style="position:absolute;left:9109;top:3834;width:10;height:20" coordorigin="9109,3834" coordsize="10,20" path="m9109,3853l9119,3853,9119,3834,9109,3834,9109,3853xe" filled="true" fillcolor="#000000" stroked="false">
                <v:path arrowok="t"/>
                <v:fill type="solid"/>
              </v:shape>
            </v:group>
            <v:group style="position:absolute;left:9109;top:3853;width:10;height:20" coordorigin="9109,3853" coordsize="10,20">
              <v:shape style="position:absolute;left:9109;top:3853;width:10;height:20" coordorigin="9109,3853" coordsize="10,20" path="m9109,3872l9119,3872,9119,3853,9109,3853,9109,3872xe" filled="true" fillcolor="#000000" stroked="false">
                <v:path arrowok="t"/>
                <v:fill type="solid"/>
              </v:shape>
            </v:group>
            <v:group style="position:absolute;left:9109;top:3872;width:10;height:20" coordorigin="9109,3872" coordsize="10,20">
              <v:shape style="position:absolute;left:9109;top:3872;width:10;height:20" coordorigin="9109,3872" coordsize="10,20" path="m9109,3891l9119,3891,9119,3872,9109,3872,9109,3891xe" filled="true" fillcolor="#000000" stroked="false">
                <v:path arrowok="t"/>
                <v:fill type="solid"/>
              </v:shape>
            </v:group>
            <v:group style="position:absolute;left:9109;top:3891;width:10;height:20" coordorigin="9109,3891" coordsize="10,20">
              <v:shape style="position:absolute;left:9109;top:3891;width:10;height:20" coordorigin="9109,3891" coordsize="10,20" path="m9109,3911l9119,3911,9119,3891,9109,3891,9109,3911xe" filled="true" fillcolor="#000000" stroked="false">
                <v:path arrowok="t"/>
                <v:fill type="solid"/>
              </v:shape>
            </v:group>
            <v:group style="position:absolute;left:9109;top:3911;width:10;height:20" coordorigin="9109,3911" coordsize="10,20">
              <v:shape style="position:absolute;left:9109;top:3911;width:10;height:20" coordorigin="9109,3911" coordsize="10,20" path="m9109,3930l9119,3930,9119,3911,9109,3911,9109,3930xe" filled="true" fillcolor="#000000" stroked="false">
                <v:path arrowok="t"/>
                <v:fill type="solid"/>
              </v:shape>
            </v:group>
            <v:group style="position:absolute;left:9109;top:3930;width:10;height:20" coordorigin="9109,3930" coordsize="10,20">
              <v:shape style="position:absolute;left:9109;top:3930;width:10;height:20" coordorigin="9109,3930" coordsize="10,20" path="m9109,3949l9119,3949,9119,3930,9109,3930,9109,3949xe" filled="true" fillcolor="#000000" stroked="false">
                <v:path arrowok="t"/>
                <v:fill type="solid"/>
              </v:shape>
            </v:group>
            <v:group style="position:absolute;left:9109;top:3949;width:10;height:20" coordorigin="9109,3949" coordsize="10,20">
              <v:shape style="position:absolute;left:9109;top:3949;width:10;height:20" coordorigin="9109,3949" coordsize="10,20" path="m9109,3968l9119,3968,9119,3949,9109,3949,9109,3968xe" filled="true" fillcolor="#000000" stroked="false">
                <v:path arrowok="t"/>
                <v:fill type="solid"/>
              </v:shape>
            </v:group>
            <v:group style="position:absolute;left:9109;top:3968;width:10;height:20" coordorigin="9109,3968" coordsize="10,20">
              <v:shape style="position:absolute;left:9109;top:3968;width:10;height:20" coordorigin="9109,3968" coordsize="10,20" path="m9109,3987l9119,3987,9119,3968,9109,3968,9109,3987xe" filled="true" fillcolor="#000000" stroked="false">
                <v:path arrowok="t"/>
                <v:fill type="solid"/>
              </v:shape>
            </v:group>
            <v:group style="position:absolute;left:9109;top:3987;width:10;height:20" coordorigin="9109,3987" coordsize="10,20">
              <v:shape style="position:absolute;left:9109;top:3987;width:10;height:20" coordorigin="9109,3987" coordsize="10,20" path="m9109,4007l9119,4007,9119,3987,9109,3987,9109,4007xe" filled="true" fillcolor="#000000" stroked="false">
                <v:path arrowok="t"/>
                <v:fill type="solid"/>
              </v:shape>
            </v:group>
            <v:group style="position:absolute;left:9109;top:4007;width:10;height:20" coordorigin="9109,4007" coordsize="10,20">
              <v:shape style="position:absolute;left:9109;top:4007;width:10;height:20" coordorigin="9109,4007" coordsize="10,20" path="m9109,4026l9119,4026,9119,4007,9109,4007,9109,4026xe" filled="true" fillcolor="#000000" stroked="false">
                <v:path arrowok="t"/>
                <v:fill type="solid"/>
              </v:shape>
            </v:group>
            <v:group style="position:absolute;left:9109;top:4026;width:10;height:20" coordorigin="9109,4026" coordsize="10,20">
              <v:shape style="position:absolute;left:9109;top:4026;width:10;height:20" coordorigin="9109,4026" coordsize="10,20" path="m9109,4045l9119,4045,9119,4026,9109,4026,9109,4045xe" filled="true" fillcolor="#000000" stroked="false">
                <v:path arrowok="t"/>
                <v:fill type="solid"/>
              </v:shape>
            </v:group>
            <v:group style="position:absolute;left:9109;top:4045;width:10;height:20" coordorigin="9109,4045" coordsize="10,20">
              <v:shape style="position:absolute;left:9109;top:4045;width:10;height:20" coordorigin="9109,4045" coordsize="10,20" path="m9109,4064l9119,4064,9119,4045,9109,4045,9109,4064xe" filled="true" fillcolor="#000000" stroked="false">
                <v:path arrowok="t"/>
                <v:fill type="solid"/>
              </v:shape>
            </v:group>
            <v:group style="position:absolute;left:9109;top:4064;width:10;height:20" coordorigin="9109,4064" coordsize="10,20">
              <v:shape style="position:absolute;left:9109;top:4064;width:10;height:20" coordorigin="9109,4064" coordsize="10,20" path="m9109,4083l9119,4083,9119,4064,9109,4064,9109,4083xe" filled="true" fillcolor="#000000" stroked="false">
                <v:path arrowok="t"/>
                <v:fill type="solid"/>
              </v:shape>
            </v:group>
            <v:group style="position:absolute;left:9109;top:4083;width:10;height:20" coordorigin="9109,4083" coordsize="10,20">
              <v:shape style="position:absolute;left:9109;top:4083;width:10;height:20" coordorigin="9109,4083" coordsize="10,20" path="m9109,4103l9119,4103,9119,4083,9109,4083,9109,4103xe" filled="true" fillcolor="#000000" stroked="false">
                <v:path arrowok="t"/>
                <v:fill type="solid"/>
              </v:shape>
            </v:group>
            <v:group style="position:absolute;left:9109;top:4103;width:10;height:20" coordorigin="9109,4103" coordsize="10,20">
              <v:shape style="position:absolute;left:9109;top:4103;width:10;height:20" coordorigin="9109,4103" coordsize="10,20" path="m9109,4122l9119,4122,9119,4103,9109,4103,9109,4122xe" filled="true" fillcolor="#000000" stroked="false">
                <v:path arrowok="t"/>
                <v:fill type="solid"/>
              </v:shape>
            </v:group>
            <v:group style="position:absolute;left:9109;top:4122;width:10;height:20" coordorigin="9109,4122" coordsize="10,20">
              <v:shape style="position:absolute;left:9109;top:4122;width:10;height:20" coordorigin="9109,4122" coordsize="10,20" path="m9109,4141l9119,4141,9119,4122,9109,4122,9109,4141xe" filled="true" fillcolor="#000000" stroked="false">
                <v:path arrowok="t"/>
                <v:fill type="solid"/>
              </v:shape>
            </v:group>
            <v:group style="position:absolute;left:9109;top:4141;width:10;height:20" coordorigin="9109,4141" coordsize="10,20">
              <v:shape style="position:absolute;left:9109;top:4141;width:10;height:20" coordorigin="9109,4141" coordsize="10,20" path="m9109,4160l9119,4160,9119,4141,9109,4141,9109,4160xe" filled="true" fillcolor="#000000" stroked="false">
                <v:path arrowok="t"/>
                <v:fill type="solid"/>
              </v:shape>
            </v:group>
            <v:group style="position:absolute;left:9109;top:4160;width:10;height:20" coordorigin="9109,4160" coordsize="10,20">
              <v:shape style="position:absolute;left:9109;top:4160;width:10;height:20" coordorigin="9109,4160" coordsize="10,20" path="m9109,4179l9119,4179,9119,4160,9109,4160,9109,4179xe" filled="true" fillcolor="#000000" stroked="false">
                <v:path arrowok="t"/>
                <v:fill type="solid"/>
              </v:shape>
            </v:group>
            <v:group style="position:absolute;left:9109;top:4179;width:10;height:20" coordorigin="9109,4179" coordsize="10,20">
              <v:shape style="position:absolute;left:9109;top:4179;width:10;height:20" coordorigin="9109,4179" coordsize="10,20" path="m9109,4199l9119,4199,9119,4179,9109,4179,9109,4199xe" filled="true" fillcolor="#000000" stroked="false">
                <v:path arrowok="t"/>
                <v:fill type="solid"/>
              </v:shape>
            </v:group>
            <v:group style="position:absolute;left:9109;top:4199;width:10;height:20" coordorigin="9109,4199" coordsize="10,20">
              <v:shape style="position:absolute;left:9109;top:4199;width:10;height:20" coordorigin="9109,4199" coordsize="10,20" path="m9109,4218l9119,4218,9119,4199,9109,4199,9109,4218xe" filled="true" fillcolor="#000000" stroked="false">
                <v:path arrowok="t"/>
                <v:fill type="solid"/>
              </v:shape>
            </v:group>
            <v:group style="position:absolute;left:9109;top:4218;width:10;height:20" coordorigin="9109,4218" coordsize="10,20">
              <v:shape style="position:absolute;left:9109;top:4218;width:10;height:20" coordorigin="9109,4218" coordsize="10,20" path="m9109,4237l9119,4237,9119,4218,9109,4218,9109,4237xe" filled="true" fillcolor="#000000" stroked="false">
                <v:path arrowok="t"/>
                <v:fill type="solid"/>
              </v:shape>
            </v:group>
            <v:group style="position:absolute;left:9109;top:4237;width:10;height:20" coordorigin="9109,4237" coordsize="10,20">
              <v:shape style="position:absolute;left:9109;top:4237;width:10;height:20" coordorigin="9109,4237" coordsize="10,20" path="m9109,4256l9119,4256,9119,4237,9109,4237,9109,4256xe" filled="true" fillcolor="#000000" stroked="false">
                <v:path arrowok="t"/>
                <v:fill type="solid"/>
              </v:shape>
            </v:group>
            <v:group style="position:absolute;left:9109;top:4256;width:10;height:20" coordorigin="9109,4256" coordsize="10,20">
              <v:shape style="position:absolute;left:9109;top:4256;width:10;height:20" coordorigin="9109,4256" coordsize="10,20" path="m9109,4275l9119,4275,9119,4256,9109,4256,9109,4275xe" filled="true" fillcolor="#000000" stroked="false">
                <v:path arrowok="t"/>
                <v:fill type="solid"/>
              </v:shape>
            </v:group>
            <v:group style="position:absolute;left:9109;top:4275;width:10;height:20" coordorigin="9109,4275" coordsize="10,20">
              <v:shape style="position:absolute;left:9109;top:4275;width:10;height:20" coordorigin="9109,4275" coordsize="10,20" path="m9109,4295l9119,4295,9119,4275,9109,4275,9109,4295xe" filled="true" fillcolor="#000000" stroked="false">
                <v:path arrowok="t"/>
                <v:fill type="solid"/>
              </v:shape>
            </v:group>
            <v:group style="position:absolute;left:9109;top:4295;width:10;height:20" coordorigin="9109,4295" coordsize="10,20">
              <v:shape style="position:absolute;left:9109;top:4295;width:10;height:20" coordorigin="9109,4295" coordsize="10,20" path="m9109,4314l9119,4314,9119,4295,9109,4295,9109,4314xe" filled="true" fillcolor="#000000" stroked="false">
                <v:path arrowok="t"/>
                <v:fill type="solid"/>
              </v:shape>
            </v:group>
            <v:group style="position:absolute;left:9109;top:4314;width:10;height:20" coordorigin="9109,4314" coordsize="10,20">
              <v:shape style="position:absolute;left:9109;top:4314;width:10;height:20" coordorigin="9109,4314" coordsize="10,20" path="m9109,4333l9119,4333,9119,4314,9109,4314,9109,4333xe" filled="true" fillcolor="#000000" stroked="false">
                <v:path arrowok="t"/>
                <v:fill type="solid"/>
              </v:shape>
            </v:group>
            <v:group style="position:absolute;left:9109;top:4333;width:10;height:20" coordorigin="9109,4333" coordsize="10,20">
              <v:shape style="position:absolute;left:9109;top:4333;width:10;height:20" coordorigin="9109,4333" coordsize="10,20" path="m9109,4352l9119,4352,9119,4333,9109,4333,9109,4352xe" filled="true" fillcolor="#000000" stroked="false">
                <v:path arrowok="t"/>
                <v:fill type="solid"/>
              </v:shape>
            </v:group>
            <v:group style="position:absolute;left:9109;top:4352;width:10;height:20" coordorigin="9109,4352" coordsize="10,20">
              <v:shape style="position:absolute;left:9109;top:4352;width:10;height:20" coordorigin="9109,4352" coordsize="10,20" path="m9109,4371l9119,4371,9119,4352,9109,4352,9109,4371xe" filled="true" fillcolor="#000000" stroked="false">
                <v:path arrowok="t"/>
                <v:fill type="solid"/>
              </v:shape>
            </v:group>
            <v:group style="position:absolute;left:9109;top:4371;width:10;height:20" coordorigin="9109,4371" coordsize="10,20">
              <v:shape style="position:absolute;left:9109;top:4371;width:10;height:20" coordorigin="9109,4371" coordsize="10,20" path="m9109,4391l9119,4391,9119,4371,9109,4371,9109,4391xe" filled="true" fillcolor="#000000" stroked="false">
                <v:path arrowok="t"/>
                <v:fill type="solid"/>
              </v:shape>
            </v:group>
            <v:group style="position:absolute;left:9109;top:4391;width:10;height:20" coordorigin="9109,4391" coordsize="10,20">
              <v:shape style="position:absolute;left:9109;top:4391;width:10;height:20" coordorigin="9109,4391" coordsize="10,20" path="m9109,4410l9119,4410,9119,4391,9109,4391,9109,4410xe" filled="true" fillcolor="#000000" stroked="false">
                <v:path arrowok="t"/>
                <v:fill type="solid"/>
              </v:shape>
            </v:group>
            <v:group style="position:absolute;left:9109;top:4410;width:10;height:20" coordorigin="9109,4410" coordsize="10,20">
              <v:shape style="position:absolute;left:9109;top:4410;width:10;height:20" coordorigin="9109,4410" coordsize="10,20" path="m9109,4429l9119,4429,9119,4410,9109,4410,9109,4429xe" filled="true" fillcolor="#000000" stroked="false">
                <v:path arrowok="t"/>
                <v:fill type="solid"/>
              </v:shape>
            </v:group>
            <v:group style="position:absolute;left:9109;top:4429;width:10;height:20" coordorigin="9109,4429" coordsize="10,20">
              <v:shape style="position:absolute;left:9109;top:4429;width:10;height:20" coordorigin="9109,4429" coordsize="10,20" path="m9109,4448l9119,4448,9119,4429,9109,4429,9109,4448xe" filled="true" fillcolor="#000000" stroked="false">
                <v:path arrowok="t"/>
                <v:fill type="solid"/>
              </v:shape>
            </v:group>
            <v:group style="position:absolute;left:9109;top:4448;width:10;height:20" coordorigin="9109,4448" coordsize="10,20">
              <v:shape style="position:absolute;left:9109;top:4448;width:10;height:20" coordorigin="9109,4448" coordsize="10,20" path="m9109,4467l9119,4467,9119,4448,9109,4448,9109,4467xe" filled="true" fillcolor="#000000" stroked="false">
                <v:path arrowok="t"/>
                <v:fill type="solid"/>
              </v:shape>
            </v:group>
            <v:group style="position:absolute;left:9109;top:4467;width:10;height:20" coordorigin="9109,4467" coordsize="10,20">
              <v:shape style="position:absolute;left:9109;top:4467;width:10;height:20" coordorigin="9109,4467" coordsize="10,20" path="m9109,4487l9119,4487,9119,4467,9109,4467,9109,4487xe" filled="true" fillcolor="#000000" stroked="false">
                <v:path arrowok="t"/>
                <v:fill type="solid"/>
              </v:shape>
            </v:group>
            <v:group style="position:absolute;left:9109;top:4487;width:10;height:20" coordorigin="9109,4487" coordsize="10,20">
              <v:shape style="position:absolute;left:9109;top:4487;width:10;height:20" coordorigin="9109,4487" coordsize="10,20" path="m9109,4506l9119,4506,9119,4487,9109,4487,9109,4506xe" filled="true" fillcolor="#000000" stroked="false">
                <v:path arrowok="t"/>
                <v:fill type="solid"/>
              </v:shape>
            </v:group>
            <v:group style="position:absolute;left:9109;top:4506;width:10;height:20" coordorigin="9109,4506" coordsize="10,20">
              <v:shape style="position:absolute;left:9109;top:4506;width:10;height:20" coordorigin="9109,4506" coordsize="10,20" path="m9109,4525l9119,4525,9119,4506,9109,4506,9109,4525xe" filled="true" fillcolor="#000000" stroked="false">
                <v:path arrowok="t"/>
                <v:fill type="solid"/>
              </v:shape>
            </v:group>
            <v:group style="position:absolute;left:9109;top:4525;width:10;height:20" coordorigin="9109,4525" coordsize="10,20">
              <v:shape style="position:absolute;left:9109;top:4525;width:10;height:20" coordorigin="9109,4525" coordsize="10,20" path="m9109,4544l9119,4544,9119,4525,9109,4525,9109,4544xe" filled="true" fillcolor="#000000" stroked="false">
                <v:path arrowok="t"/>
                <v:fill type="solid"/>
              </v:shape>
            </v:group>
            <v:group style="position:absolute;left:9109;top:4544;width:10;height:20" coordorigin="9109,4544" coordsize="10,20">
              <v:shape style="position:absolute;left:9109;top:4544;width:10;height:20" coordorigin="9109,4544" coordsize="10,20" path="m9109,4563l9119,4563,9119,4544,9109,4544,9109,4563xe" filled="true" fillcolor="#000000" stroked="false">
                <v:path arrowok="t"/>
                <v:fill type="solid"/>
              </v:shape>
            </v:group>
            <v:group style="position:absolute;left:9109;top:4563;width:10;height:20" coordorigin="9109,4563" coordsize="10,20">
              <v:shape style="position:absolute;left:9109;top:4563;width:10;height:20" coordorigin="9109,4563" coordsize="10,20" path="m9109,4583l9119,4583,9119,4563,9109,4563,9109,4583xe" filled="true" fillcolor="#000000" stroked="false">
                <v:path arrowok="t"/>
                <v:fill type="solid"/>
              </v:shape>
            </v:group>
            <v:group style="position:absolute;left:9109;top:4583;width:10;height:20" coordorigin="9109,4583" coordsize="10,20">
              <v:shape style="position:absolute;left:9109;top:4583;width:10;height:20" coordorigin="9109,4583" coordsize="10,20" path="m9109,4602l9119,4602,9119,4583,9109,4583,9109,4602xe" filled="true" fillcolor="#000000" stroked="false">
                <v:path arrowok="t"/>
                <v:fill type="solid"/>
              </v:shape>
            </v:group>
            <v:group style="position:absolute;left:9109;top:4602;width:10;height:20" coordorigin="9109,4602" coordsize="10,20">
              <v:shape style="position:absolute;left:9109;top:4602;width:10;height:20" coordorigin="9109,4602" coordsize="10,20" path="m9109,4621l9119,4621,9119,4602,9109,4602,9109,4621xe" filled="true" fillcolor="#000000" stroked="false">
                <v:path arrowok="t"/>
                <v:fill type="solid"/>
              </v:shape>
            </v:group>
            <v:group style="position:absolute;left:9109;top:4621;width:10;height:20" coordorigin="9109,4621" coordsize="10,20">
              <v:shape style="position:absolute;left:9109;top:4621;width:10;height:20" coordorigin="9109,4621" coordsize="10,20" path="m9109,4640l9119,4640,9119,4621,9109,4621,9109,4640xe" filled="true" fillcolor="#000000" stroked="false">
                <v:path arrowok="t"/>
                <v:fill type="solid"/>
              </v:shape>
            </v:group>
            <v:group style="position:absolute;left:9109;top:4649;width:10;height:2" coordorigin="9109,4649" coordsize="10,2">
              <v:shape style="position:absolute;left:9109;top:4649;width:10;height:2" coordorigin="9109,4649" coordsize="10,0" path="m9109,4649l9119,4649e" filled="false" stroked="true" strokeweight=".84pt" strokecolor="#000000">
                <v:path arrowok="t"/>
              </v:shape>
              <v:shape style="position:absolute;left:2064;top:4563;width:1169;height:103" type="#_x0000_t75" stroked="false">
                <v:imagedata r:id="rId550" o:title=""/>
              </v:shape>
              <v:shape style="position:absolute;left:3209;top:4657;width:1421;height:10" type="#_x0000_t75" stroked="false">
                <v:imagedata r:id="rId549" o:title=""/>
              </v:shape>
              <v:shape style="position:absolute;left:4626;top:4657;width:454;height:10" type="#_x0000_t75" stroked="false">
                <v:imagedata r:id="rId533" o:title=""/>
              </v:shape>
              <v:shape style="position:absolute;left:5075;top:4657;width:914;height:10" type="#_x0000_t75" stroked="false">
                <v:imagedata r:id="rId534" o:title=""/>
              </v:shape>
              <v:shape style="position:absolute;left:5984;top:4657;width:663;height:10" type="#_x0000_t75" stroked="false">
                <v:imagedata r:id="rId535" o:title=""/>
              </v:shape>
              <v:shape style="position:absolute;left:6642;top:4657;width:986;height:10" type="#_x0000_t75" stroked="false">
                <v:imagedata r:id="rId536" o:title=""/>
              </v:shape>
              <v:shape style="position:absolute;left:7624;top:4657;width:636;height:10" type="#_x0000_t75" stroked="false">
                <v:imagedata r:id="rId537" o:title=""/>
              </v:shape>
              <v:shape style="position:absolute;left:8255;top:4657;width:1587;height:10" type="#_x0000_t75" stroked="false">
                <v:imagedata r:id="rId538" o:title=""/>
              </v:shape>
            </v:group>
            <v:group style="position:absolute;left:3214;top:4667;width:10;height:20" coordorigin="3214,4667" coordsize="10,20">
              <v:shape style="position:absolute;left:3214;top:4667;width:10;height:20" coordorigin="3214,4667" coordsize="10,20" path="m3214,4686l3224,4686,3224,4667,3214,4667,3214,4686xe" filled="true" fillcolor="#000000" stroked="false">
                <v:path arrowok="t"/>
                <v:fill type="solid"/>
              </v:shape>
            </v:group>
            <v:group style="position:absolute;left:3214;top:4686;width:10;height:20" coordorigin="3214,4686" coordsize="10,20">
              <v:shape style="position:absolute;left:3214;top:4686;width:10;height:20" coordorigin="3214,4686" coordsize="10,20" path="m3214,4705l3224,4705,3224,4686,3214,4686,3214,4705xe" filled="true" fillcolor="#000000" stroked="false">
                <v:path arrowok="t"/>
                <v:fill type="solid"/>
              </v:shape>
            </v:group>
            <v:group style="position:absolute;left:3214;top:4705;width:10;height:20" coordorigin="3214,4705" coordsize="10,20">
              <v:shape style="position:absolute;left:3214;top:4705;width:10;height:20" coordorigin="3214,4705" coordsize="10,20" path="m3214,4724l3224,4724,3224,4705,3214,4705,3214,4724xe" filled="true" fillcolor="#000000" stroked="false">
                <v:path arrowok="t"/>
                <v:fill type="solid"/>
              </v:shape>
            </v:group>
            <v:group style="position:absolute;left:3214;top:4724;width:10;height:20" coordorigin="3214,4724" coordsize="10,20">
              <v:shape style="position:absolute;left:3214;top:4724;width:10;height:20" coordorigin="3214,4724" coordsize="10,20" path="m3214,4743l3224,4743,3224,4724,3214,4724,3214,4743xe" filled="true" fillcolor="#000000" stroked="false">
                <v:path arrowok="t"/>
                <v:fill type="solid"/>
              </v:shape>
            </v:group>
            <v:group style="position:absolute;left:3214;top:4743;width:10;height:20" coordorigin="3214,4743" coordsize="10,20">
              <v:shape style="position:absolute;left:3214;top:4743;width:10;height:20" coordorigin="3214,4743" coordsize="10,20" path="m3214,4763l3224,4763,3224,4743,3214,4743,3214,4763xe" filled="true" fillcolor="#000000" stroked="false">
                <v:path arrowok="t"/>
                <v:fill type="solid"/>
              </v:shape>
            </v:group>
            <v:group style="position:absolute;left:3214;top:4763;width:10;height:20" coordorigin="3214,4763" coordsize="10,20">
              <v:shape style="position:absolute;left:3214;top:4763;width:10;height:20" coordorigin="3214,4763" coordsize="10,20" path="m3214,4782l3224,4782,3224,4763,3214,4763,3214,4782xe" filled="true" fillcolor="#000000" stroked="false">
                <v:path arrowok="t"/>
                <v:fill type="solid"/>
              </v:shape>
            </v:group>
            <v:group style="position:absolute;left:3214;top:4782;width:10;height:20" coordorigin="3214,4782" coordsize="10,20">
              <v:shape style="position:absolute;left:3214;top:4782;width:10;height:20" coordorigin="3214,4782" coordsize="10,20" path="m3214,4801l3224,4801,3224,4782,3214,4782,3214,4801xe" filled="true" fillcolor="#000000" stroked="false">
                <v:path arrowok="t"/>
                <v:fill type="solid"/>
              </v:shape>
            </v:group>
            <v:group style="position:absolute;left:3214;top:4801;width:10;height:20" coordorigin="3214,4801" coordsize="10,20">
              <v:shape style="position:absolute;left:3214;top:4801;width:10;height:20" coordorigin="3214,4801" coordsize="10,20" path="m3214,4820l3224,4820,3224,4801,3214,4801,3214,4820xe" filled="true" fillcolor="#000000" stroked="false">
                <v:path arrowok="t"/>
                <v:fill type="solid"/>
              </v:shape>
            </v:group>
            <v:group style="position:absolute;left:3214;top:4820;width:10;height:20" coordorigin="3214,4820" coordsize="10,20">
              <v:shape style="position:absolute;left:3214;top:4820;width:10;height:20" coordorigin="3214,4820" coordsize="10,20" path="m3214,4839l3224,4839,3224,4820,3214,4820,3214,4839xe" filled="true" fillcolor="#000000" stroked="false">
                <v:path arrowok="t"/>
                <v:fill type="solid"/>
              </v:shape>
            </v:group>
            <v:group style="position:absolute;left:3214;top:4839;width:10;height:20" coordorigin="3214,4839" coordsize="10,20">
              <v:shape style="position:absolute;left:3214;top:4839;width:10;height:20" coordorigin="3214,4839" coordsize="10,20" path="m3214,4859l3224,4859,3224,4839,3214,4839,3214,4859xe" filled="true" fillcolor="#000000" stroked="false">
                <v:path arrowok="t"/>
                <v:fill type="solid"/>
              </v:shape>
            </v:group>
            <v:group style="position:absolute;left:3214;top:4859;width:10;height:20" coordorigin="3214,4859" coordsize="10,20">
              <v:shape style="position:absolute;left:3214;top:4859;width:10;height:20" coordorigin="3214,4859" coordsize="10,20" path="m3214,4878l3224,4878,3224,4859,3214,4859,3214,4878xe" filled="true" fillcolor="#000000" stroked="false">
                <v:path arrowok="t"/>
                <v:fill type="solid"/>
              </v:shape>
            </v:group>
            <v:group style="position:absolute;left:3214;top:4878;width:10;height:20" coordorigin="3214,4878" coordsize="10,20">
              <v:shape style="position:absolute;left:3214;top:4878;width:10;height:20" coordorigin="3214,4878" coordsize="10,20" path="m3214,4897l3224,4897,3224,4878,3214,4878,3214,4897xe" filled="true" fillcolor="#000000" stroked="false">
                <v:path arrowok="t"/>
                <v:fill type="solid"/>
              </v:shape>
            </v:group>
            <v:group style="position:absolute;left:3214;top:4897;width:10;height:20" coordorigin="3214,4897" coordsize="10,20">
              <v:shape style="position:absolute;left:3214;top:4897;width:10;height:20" coordorigin="3214,4897" coordsize="10,20" path="m3214,4916l3224,4916,3224,4897,3214,4897,3214,4916xe" filled="true" fillcolor="#000000" stroked="false">
                <v:path arrowok="t"/>
                <v:fill type="solid"/>
              </v:shape>
            </v:group>
            <v:group style="position:absolute;left:3214;top:4916;width:10;height:20" coordorigin="3214,4916" coordsize="10,20">
              <v:shape style="position:absolute;left:3214;top:4916;width:10;height:20" coordorigin="3214,4916" coordsize="10,20" path="m3214,4935l3224,4935,3224,4916,3214,4916,3214,4935xe" filled="true" fillcolor="#000000" stroked="false">
                <v:path arrowok="t"/>
                <v:fill type="solid"/>
              </v:shape>
            </v:group>
            <v:group style="position:absolute;left:3214;top:4935;width:10;height:20" coordorigin="3214,4935" coordsize="10,20">
              <v:shape style="position:absolute;left:3214;top:4935;width:10;height:20" coordorigin="3214,4935" coordsize="10,20" path="m3214,4955l3224,4955,3224,4935,3214,4935,3214,4955xe" filled="true" fillcolor="#000000" stroked="false">
                <v:path arrowok="t"/>
                <v:fill type="solid"/>
              </v:shape>
            </v:group>
            <v:group style="position:absolute;left:3214;top:4955;width:10;height:20" coordorigin="3214,4955" coordsize="10,20">
              <v:shape style="position:absolute;left:3214;top:4955;width:10;height:20" coordorigin="3214,4955" coordsize="10,20" path="m3214,4974l3224,4974,3224,4955,3214,4955,3214,4974xe" filled="true" fillcolor="#000000" stroked="false">
                <v:path arrowok="t"/>
                <v:fill type="solid"/>
              </v:shape>
            </v:group>
            <v:group style="position:absolute;left:3214;top:4974;width:10;height:20" coordorigin="3214,4974" coordsize="10,20">
              <v:shape style="position:absolute;left:3214;top:4974;width:10;height:20" coordorigin="3214,4974" coordsize="10,20" path="m3214,4993l3224,4993,3224,4974,3214,4974,3214,4993xe" filled="true" fillcolor="#000000" stroked="false">
                <v:path arrowok="t"/>
                <v:fill type="solid"/>
              </v:shape>
            </v:group>
            <v:group style="position:absolute;left:3214;top:4993;width:10;height:20" coordorigin="3214,4993" coordsize="10,20">
              <v:shape style="position:absolute;left:3214;top:4993;width:10;height:20" coordorigin="3214,4993" coordsize="10,20" path="m3214,5012l3224,5012,3224,4993,3214,4993,3214,5012xe" filled="true" fillcolor="#000000" stroked="false">
                <v:path arrowok="t"/>
                <v:fill type="solid"/>
              </v:shape>
            </v:group>
            <v:group style="position:absolute;left:3214;top:5012;width:10;height:20" coordorigin="3214,5012" coordsize="10,20">
              <v:shape style="position:absolute;left:3214;top:5012;width:10;height:20" coordorigin="3214,5012" coordsize="10,20" path="m3214,5031l3224,5031,3224,5012,3214,5012,3214,5031xe" filled="true" fillcolor="#000000" stroked="false">
                <v:path arrowok="t"/>
                <v:fill type="solid"/>
              </v:shape>
            </v:group>
            <v:group style="position:absolute;left:3214;top:5031;width:10;height:20" coordorigin="3214,5031" coordsize="10,20">
              <v:shape style="position:absolute;left:3214;top:5031;width:10;height:20" coordorigin="3214,5031" coordsize="10,20" path="m3214,5051l3224,5051,3224,5031,3214,5031,3214,5051xe" filled="true" fillcolor="#000000" stroked="false">
                <v:path arrowok="t"/>
                <v:fill type="solid"/>
              </v:shape>
            </v:group>
            <v:group style="position:absolute;left:3214;top:5051;width:10;height:20" coordorigin="3214,5051" coordsize="10,20">
              <v:shape style="position:absolute;left:3214;top:5051;width:10;height:20" coordorigin="3214,5051" coordsize="10,20" path="m3214,5070l3224,5070,3224,5051,3214,5051,3214,5070xe" filled="true" fillcolor="#000000" stroked="false">
                <v:path arrowok="t"/>
                <v:fill type="solid"/>
              </v:shape>
            </v:group>
            <v:group style="position:absolute;left:3214;top:5070;width:10;height:20" coordorigin="3214,5070" coordsize="10,20">
              <v:shape style="position:absolute;left:3214;top:5070;width:10;height:20" coordorigin="3214,5070" coordsize="10,20" path="m3214,5089l3224,5089,3224,5070,3214,5070,3214,5089xe" filled="true" fillcolor="#000000" stroked="false">
                <v:path arrowok="t"/>
                <v:fill type="solid"/>
              </v:shape>
            </v:group>
            <v:group style="position:absolute;left:3214;top:5089;width:10;height:20" coordorigin="3214,5089" coordsize="10,20">
              <v:shape style="position:absolute;left:3214;top:5089;width:10;height:20" coordorigin="3214,5089" coordsize="10,20" path="m3214,5108l3224,5108,3224,5089,3214,5089,3214,5108xe" filled="true" fillcolor="#000000" stroked="false">
                <v:path arrowok="t"/>
                <v:fill type="solid"/>
              </v:shape>
            </v:group>
            <v:group style="position:absolute;left:3214;top:5108;width:10;height:20" coordorigin="3214,5108" coordsize="10,20">
              <v:shape style="position:absolute;left:3214;top:5108;width:10;height:20" coordorigin="3214,5108" coordsize="10,20" path="m3214,5127l3224,5127,3224,5108,3214,5108,3214,5127xe" filled="true" fillcolor="#000000" stroked="false">
                <v:path arrowok="t"/>
                <v:fill type="solid"/>
              </v:shape>
            </v:group>
            <v:group style="position:absolute;left:3214;top:5127;width:10;height:20" coordorigin="3214,5127" coordsize="10,20">
              <v:shape style="position:absolute;left:3214;top:5127;width:10;height:20" coordorigin="3214,5127" coordsize="10,20" path="m3214,5147l3224,5147,3224,5127,3214,5127,3214,5147xe" filled="true" fillcolor="#000000" stroked="false">
                <v:path arrowok="t"/>
                <v:fill type="solid"/>
              </v:shape>
            </v:group>
            <v:group style="position:absolute;left:3214;top:5147;width:10;height:20" coordorigin="3214,5147" coordsize="10,20">
              <v:shape style="position:absolute;left:3214;top:5147;width:10;height:20" coordorigin="3214,5147" coordsize="10,20" path="m3214,5166l3224,5166,3224,5147,3214,5147,3214,5166xe" filled="true" fillcolor="#000000" stroked="false">
                <v:path arrowok="t"/>
                <v:fill type="solid"/>
              </v:shape>
            </v:group>
            <v:group style="position:absolute;left:3214;top:5166;width:10;height:20" coordorigin="3214,5166" coordsize="10,20">
              <v:shape style="position:absolute;left:3214;top:5166;width:10;height:20" coordorigin="3214,5166" coordsize="10,20" path="m3214,5185l3224,5185,3224,5166,3214,5166,3214,5185xe" filled="true" fillcolor="#000000" stroked="false">
                <v:path arrowok="t"/>
                <v:fill type="solid"/>
              </v:shape>
            </v:group>
            <v:group style="position:absolute;left:3214;top:5185;width:10;height:20" coordorigin="3214,5185" coordsize="10,20">
              <v:shape style="position:absolute;left:3214;top:5185;width:10;height:20" coordorigin="3214,5185" coordsize="10,20" path="m3214,5204l3224,5204,3224,5185,3214,5185,3214,5204xe" filled="true" fillcolor="#000000" stroked="false">
                <v:path arrowok="t"/>
                <v:fill type="solid"/>
              </v:shape>
            </v:group>
            <v:group style="position:absolute;left:3214;top:5204;width:10;height:20" coordorigin="3214,5204" coordsize="10,20">
              <v:shape style="position:absolute;left:3214;top:5204;width:10;height:20" coordorigin="3214,5204" coordsize="10,20" path="m3214,5223l3224,5223,3224,5204,3214,5204,3214,5223xe" filled="true" fillcolor="#000000" stroked="false">
                <v:path arrowok="t"/>
                <v:fill type="solid"/>
              </v:shape>
            </v:group>
            <v:group style="position:absolute;left:3214;top:5223;width:10;height:20" coordorigin="3214,5223" coordsize="10,20">
              <v:shape style="position:absolute;left:3214;top:5223;width:10;height:20" coordorigin="3214,5223" coordsize="10,20" path="m3214,5243l3224,5243,3224,5223,3214,5223,3214,5243xe" filled="true" fillcolor="#000000" stroked="false">
                <v:path arrowok="t"/>
                <v:fill type="solid"/>
              </v:shape>
            </v:group>
            <v:group style="position:absolute;left:3214;top:5243;width:10;height:20" coordorigin="3214,5243" coordsize="10,20">
              <v:shape style="position:absolute;left:3214;top:5243;width:10;height:20" coordorigin="3214,5243" coordsize="10,20" path="m3214,5262l3224,5262,3224,5243,3214,5243,3214,5262xe" filled="true" fillcolor="#000000" stroked="false">
                <v:path arrowok="t"/>
                <v:fill type="solid"/>
              </v:shape>
            </v:group>
            <v:group style="position:absolute;left:3214;top:5262;width:10;height:20" coordorigin="3214,5262" coordsize="10,20">
              <v:shape style="position:absolute;left:3214;top:5262;width:10;height:20" coordorigin="3214,5262" coordsize="10,20" path="m3214,5281l3224,5281,3224,5262,3214,5262,3214,5281xe" filled="true" fillcolor="#000000" stroked="false">
                <v:path arrowok="t"/>
                <v:fill type="solid"/>
              </v:shape>
            </v:group>
            <v:group style="position:absolute;left:4631;top:4667;width:10;height:20" coordorigin="4631,4667" coordsize="10,20">
              <v:shape style="position:absolute;left:4631;top:4667;width:10;height:20" coordorigin="4631,4667" coordsize="10,20" path="m4631,4686l4640,4686,4640,4667,4631,4667,4631,4686xe" filled="true" fillcolor="#000000" stroked="false">
                <v:path arrowok="t"/>
                <v:fill type="solid"/>
              </v:shape>
            </v:group>
            <v:group style="position:absolute;left:4631;top:4686;width:10;height:20" coordorigin="4631,4686" coordsize="10,20">
              <v:shape style="position:absolute;left:4631;top:4686;width:10;height:20" coordorigin="4631,4686" coordsize="10,20" path="m4631,4705l4640,4705,4640,4686,4631,4686,4631,4705xe" filled="true" fillcolor="#000000" stroked="false">
                <v:path arrowok="t"/>
                <v:fill type="solid"/>
              </v:shape>
            </v:group>
            <v:group style="position:absolute;left:4631;top:4705;width:10;height:20" coordorigin="4631,4705" coordsize="10,20">
              <v:shape style="position:absolute;left:4631;top:4705;width:10;height:20" coordorigin="4631,4705" coordsize="10,20" path="m4631,4724l4640,4724,4640,4705,4631,4705,4631,4724xe" filled="true" fillcolor="#000000" stroked="false">
                <v:path arrowok="t"/>
                <v:fill type="solid"/>
              </v:shape>
            </v:group>
            <v:group style="position:absolute;left:4631;top:4724;width:10;height:20" coordorigin="4631,4724" coordsize="10,20">
              <v:shape style="position:absolute;left:4631;top:4724;width:10;height:20" coordorigin="4631,4724" coordsize="10,20" path="m4631,4743l4640,4743,4640,4724,4631,4724,4631,4743xe" filled="true" fillcolor="#000000" stroked="false">
                <v:path arrowok="t"/>
                <v:fill type="solid"/>
              </v:shape>
            </v:group>
            <v:group style="position:absolute;left:4631;top:4743;width:10;height:20" coordorigin="4631,4743" coordsize="10,20">
              <v:shape style="position:absolute;left:4631;top:4743;width:10;height:20" coordorigin="4631,4743" coordsize="10,20" path="m4631,4763l4640,4763,4640,4743,4631,4743,4631,4763xe" filled="true" fillcolor="#000000" stroked="false">
                <v:path arrowok="t"/>
                <v:fill type="solid"/>
              </v:shape>
            </v:group>
            <v:group style="position:absolute;left:4631;top:4763;width:10;height:20" coordorigin="4631,4763" coordsize="10,20">
              <v:shape style="position:absolute;left:4631;top:4763;width:10;height:20" coordorigin="4631,4763" coordsize="10,20" path="m4631,4782l4640,4782,4640,4763,4631,4763,4631,4782xe" filled="true" fillcolor="#000000" stroked="false">
                <v:path arrowok="t"/>
                <v:fill type="solid"/>
              </v:shape>
            </v:group>
            <v:group style="position:absolute;left:4631;top:4782;width:10;height:20" coordorigin="4631,4782" coordsize="10,20">
              <v:shape style="position:absolute;left:4631;top:4782;width:10;height:20" coordorigin="4631,4782" coordsize="10,20" path="m4631,4801l4640,4801,4640,4782,4631,4782,4631,4801xe" filled="true" fillcolor="#000000" stroked="false">
                <v:path arrowok="t"/>
                <v:fill type="solid"/>
              </v:shape>
            </v:group>
            <v:group style="position:absolute;left:4631;top:4801;width:10;height:20" coordorigin="4631,4801" coordsize="10,20">
              <v:shape style="position:absolute;left:4631;top:4801;width:10;height:20" coordorigin="4631,4801" coordsize="10,20" path="m4631,4820l4640,4820,4640,4801,4631,4801,4631,4820xe" filled="true" fillcolor="#000000" stroked="false">
                <v:path arrowok="t"/>
                <v:fill type="solid"/>
              </v:shape>
            </v:group>
            <v:group style="position:absolute;left:4631;top:4820;width:10;height:20" coordorigin="4631,4820" coordsize="10,20">
              <v:shape style="position:absolute;left:4631;top:4820;width:10;height:20" coordorigin="4631,4820" coordsize="10,20" path="m4631,4839l4640,4839,4640,4820,4631,4820,4631,4839xe" filled="true" fillcolor="#000000" stroked="false">
                <v:path arrowok="t"/>
                <v:fill type="solid"/>
              </v:shape>
            </v:group>
            <v:group style="position:absolute;left:4631;top:4839;width:10;height:20" coordorigin="4631,4839" coordsize="10,20">
              <v:shape style="position:absolute;left:4631;top:4839;width:10;height:20" coordorigin="4631,4839" coordsize="10,20" path="m4631,4859l4640,4859,4640,4839,4631,4839,4631,4859xe" filled="true" fillcolor="#000000" stroked="false">
                <v:path arrowok="t"/>
                <v:fill type="solid"/>
              </v:shape>
            </v:group>
            <v:group style="position:absolute;left:4631;top:4859;width:10;height:20" coordorigin="4631,4859" coordsize="10,20">
              <v:shape style="position:absolute;left:4631;top:4859;width:10;height:20" coordorigin="4631,4859" coordsize="10,20" path="m4631,4878l4640,4878,4640,4859,4631,4859,4631,4878xe" filled="true" fillcolor="#000000" stroked="false">
                <v:path arrowok="t"/>
                <v:fill type="solid"/>
              </v:shape>
            </v:group>
            <v:group style="position:absolute;left:4631;top:4878;width:10;height:20" coordorigin="4631,4878" coordsize="10,20">
              <v:shape style="position:absolute;left:4631;top:4878;width:10;height:20" coordorigin="4631,4878" coordsize="10,20" path="m4631,4897l4640,4897,4640,4878,4631,4878,4631,4897xe" filled="true" fillcolor="#000000" stroked="false">
                <v:path arrowok="t"/>
                <v:fill type="solid"/>
              </v:shape>
            </v:group>
            <v:group style="position:absolute;left:4631;top:4897;width:10;height:20" coordorigin="4631,4897" coordsize="10,20">
              <v:shape style="position:absolute;left:4631;top:4897;width:10;height:20" coordorigin="4631,4897" coordsize="10,20" path="m4631,4916l4640,4916,4640,4897,4631,4897,4631,4916xe" filled="true" fillcolor="#000000" stroked="false">
                <v:path arrowok="t"/>
                <v:fill type="solid"/>
              </v:shape>
            </v:group>
            <v:group style="position:absolute;left:4631;top:4916;width:10;height:20" coordorigin="4631,4916" coordsize="10,20">
              <v:shape style="position:absolute;left:4631;top:4916;width:10;height:20" coordorigin="4631,4916" coordsize="10,20" path="m4631,4935l4640,4935,4640,4916,4631,4916,4631,4935xe" filled="true" fillcolor="#000000" stroked="false">
                <v:path arrowok="t"/>
                <v:fill type="solid"/>
              </v:shape>
            </v:group>
            <v:group style="position:absolute;left:4631;top:4935;width:10;height:20" coordorigin="4631,4935" coordsize="10,20">
              <v:shape style="position:absolute;left:4631;top:4935;width:10;height:20" coordorigin="4631,4935" coordsize="10,20" path="m4631,4955l4640,4955,4640,4935,4631,4935,4631,4955xe" filled="true" fillcolor="#000000" stroked="false">
                <v:path arrowok="t"/>
                <v:fill type="solid"/>
              </v:shape>
            </v:group>
            <v:group style="position:absolute;left:4631;top:4955;width:10;height:20" coordorigin="4631,4955" coordsize="10,20">
              <v:shape style="position:absolute;left:4631;top:4955;width:10;height:20" coordorigin="4631,4955" coordsize="10,20" path="m4631,4974l4640,4974,4640,4955,4631,4955,4631,4974xe" filled="true" fillcolor="#000000" stroked="false">
                <v:path arrowok="t"/>
                <v:fill type="solid"/>
              </v:shape>
            </v:group>
            <v:group style="position:absolute;left:4631;top:4974;width:10;height:20" coordorigin="4631,4974" coordsize="10,20">
              <v:shape style="position:absolute;left:4631;top:4974;width:10;height:20" coordorigin="4631,4974" coordsize="10,20" path="m4631,4993l4640,4993,4640,4974,4631,4974,4631,4993xe" filled="true" fillcolor="#000000" stroked="false">
                <v:path arrowok="t"/>
                <v:fill type="solid"/>
              </v:shape>
            </v:group>
            <v:group style="position:absolute;left:4631;top:4993;width:10;height:20" coordorigin="4631,4993" coordsize="10,20">
              <v:shape style="position:absolute;left:4631;top:4993;width:10;height:20" coordorigin="4631,4993" coordsize="10,20" path="m4631,5012l4640,5012,4640,4993,4631,4993,4631,5012xe" filled="true" fillcolor="#000000" stroked="false">
                <v:path arrowok="t"/>
                <v:fill type="solid"/>
              </v:shape>
            </v:group>
            <v:group style="position:absolute;left:4631;top:5012;width:10;height:20" coordorigin="4631,5012" coordsize="10,20">
              <v:shape style="position:absolute;left:4631;top:5012;width:10;height:20" coordorigin="4631,5012" coordsize="10,20" path="m4631,5031l4640,5031,4640,5012,4631,5012,4631,5031xe" filled="true" fillcolor="#000000" stroked="false">
                <v:path arrowok="t"/>
                <v:fill type="solid"/>
              </v:shape>
            </v:group>
            <v:group style="position:absolute;left:4631;top:5031;width:10;height:20" coordorigin="4631,5031" coordsize="10,20">
              <v:shape style="position:absolute;left:4631;top:5031;width:10;height:20" coordorigin="4631,5031" coordsize="10,20" path="m4631,5051l4640,5051,4640,5031,4631,5031,4631,5051xe" filled="true" fillcolor="#000000" stroked="false">
                <v:path arrowok="t"/>
                <v:fill type="solid"/>
              </v:shape>
            </v:group>
            <v:group style="position:absolute;left:4631;top:5051;width:10;height:20" coordorigin="4631,5051" coordsize="10,20">
              <v:shape style="position:absolute;left:4631;top:5051;width:10;height:20" coordorigin="4631,5051" coordsize="10,20" path="m4631,5070l4640,5070,4640,5051,4631,5051,4631,5070xe" filled="true" fillcolor="#000000" stroked="false">
                <v:path arrowok="t"/>
                <v:fill type="solid"/>
              </v:shape>
            </v:group>
            <v:group style="position:absolute;left:4631;top:5070;width:10;height:20" coordorigin="4631,5070" coordsize="10,20">
              <v:shape style="position:absolute;left:4631;top:5070;width:10;height:20" coordorigin="4631,5070" coordsize="10,20" path="m4631,5089l4640,5089,4640,5070,4631,5070,4631,5089xe" filled="true" fillcolor="#000000" stroked="false">
                <v:path arrowok="t"/>
                <v:fill type="solid"/>
              </v:shape>
            </v:group>
            <v:group style="position:absolute;left:4631;top:5089;width:10;height:20" coordorigin="4631,5089" coordsize="10,20">
              <v:shape style="position:absolute;left:4631;top:5089;width:10;height:20" coordorigin="4631,5089" coordsize="10,20" path="m4631,5108l4640,5108,4640,5089,4631,5089,4631,5108xe" filled="true" fillcolor="#000000" stroked="false">
                <v:path arrowok="t"/>
                <v:fill type="solid"/>
              </v:shape>
            </v:group>
            <v:group style="position:absolute;left:4631;top:5108;width:10;height:20" coordorigin="4631,5108" coordsize="10,20">
              <v:shape style="position:absolute;left:4631;top:5108;width:10;height:20" coordorigin="4631,5108" coordsize="10,20" path="m4631,5127l4640,5127,4640,5108,4631,5108,4631,5127xe" filled="true" fillcolor="#000000" stroked="false">
                <v:path arrowok="t"/>
                <v:fill type="solid"/>
              </v:shape>
            </v:group>
            <v:group style="position:absolute;left:4631;top:5127;width:10;height:20" coordorigin="4631,5127" coordsize="10,20">
              <v:shape style="position:absolute;left:4631;top:5127;width:10;height:20" coordorigin="4631,5127" coordsize="10,20" path="m4631,5147l4640,5147,4640,5127,4631,5127,4631,5147xe" filled="true" fillcolor="#000000" stroked="false">
                <v:path arrowok="t"/>
                <v:fill type="solid"/>
              </v:shape>
            </v:group>
            <v:group style="position:absolute;left:4631;top:5147;width:10;height:20" coordorigin="4631,5147" coordsize="10,20">
              <v:shape style="position:absolute;left:4631;top:5147;width:10;height:20" coordorigin="4631,5147" coordsize="10,20" path="m4631,5166l4640,5166,4640,5147,4631,5147,4631,5166xe" filled="true" fillcolor="#000000" stroked="false">
                <v:path arrowok="t"/>
                <v:fill type="solid"/>
              </v:shape>
            </v:group>
            <v:group style="position:absolute;left:4631;top:5166;width:10;height:20" coordorigin="4631,5166" coordsize="10,20">
              <v:shape style="position:absolute;left:4631;top:5166;width:10;height:20" coordorigin="4631,5166" coordsize="10,20" path="m4631,5185l4640,5185,4640,5166,4631,5166,4631,5185xe" filled="true" fillcolor="#000000" stroked="false">
                <v:path arrowok="t"/>
                <v:fill type="solid"/>
              </v:shape>
            </v:group>
            <v:group style="position:absolute;left:4631;top:5185;width:10;height:20" coordorigin="4631,5185" coordsize="10,20">
              <v:shape style="position:absolute;left:4631;top:5185;width:10;height:20" coordorigin="4631,5185" coordsize="10,20" path="m4631,5204l4640,5204,4640,5185,4631,5185,4631,5204xe" filled="true" fillcolor="#000000" stroked="false">
                <v:path arrowok="t"/>
                <v:fill type="solid"/>
              </v:shape>
            </v:group>
            <v:group style="position:absolute;left:4631;top:5204;width:10;height:20" coordorigin="4631,5204" coordsize="10,20">
              <v:shape style="position:absolute;left:4631;top:5204;width:10;height:20" coordorigin="4631,5204" coordsize="10,20" path="m4631,5223l4640,5223,4640,5204,4631,5204,4631,5223xe" filled="true" fillcolor="#000000" stroked="false">
                <v:path arrowok="t"/>
                <v:fill type="solid"/>
              </v:shape>
            </v:group>
            <v:group style="position:absolute;left:4631;top:5223;width:10;height:20" coordorigin="4631,5223" coordsize="10,20">
              <v:shape style="position:absolute;left:4631;top:5223;width:10;height:20" coordorigin="4631,5223" coordsize="10,20" path="m4631,5243l4640,5243,4640,5223,4631,5223,4631,5243xe" filled="true" fillcolor="#000000" stroked="false">
                <v:path arrowok="t"/>
                <v:fill type="solid"/>
              </v:shape>
            </v:group>
            <v:group style="position:absolute;left:4631;top:5243;width:10;height:20" coordorigin="4631,5243" coordsize="10,20">
              <v:shape style="position:absolute;left:4631;top:5243;width:10;height:20" coordorigin="4631,5243" coordsize="10,20" path="m4631,5262l4640,5262,4640,5243,4631,5243,4631,5262xe" filled="true" fillcolor="#000000" stroked="false">
                <v:path arrowok="t"/>
                <v:fill type="solid"/>
              </v:shape>
            </v:group>
            <v:group style="position:absolute;left:4631;top:5262;width:10;height:20" coordorigin="4631,5262" coordsize="10,20">
              <v:shape style="position:absolute;left:4631;top:5262;width:10;height:20" coordorigin="4631,5262" coordsize="10,20" path="m4631,5281l4640,5281,4640,5262,4631,5262,4631,5281xe" filled="true" fillcolor="#000000" stroked="false">
                <v:path arrowok="t"/>
                <v:fill type="solid"/>
              </v:shape>
            </v:group>
            <v:group style="position:absolute;left:4631;top:5281;width:10;height:20" coordorigin="4631,5281" coordsize="10,20">
              <v:shape style="position:absolute;left:4631;top:5281;width:10;height:20" coordorigin="4631,5281" coordsize="10,20" path="m4631,5301l4640,5301,4640,5281,4631,5281,4631,5301xe" filled="true" fillcolor="#000000" stroked="false">
                <v:path arrowok="t"/>
                <v:fill type="solid"/>
              </v:shape>
            </v:group>
            <v:group style="position:absolute;left:4631;top:5301;width:10;height:20" coordorigin="4631,5301" coordsize="10,20">
              <v:shape style="position:absolute;left:4631;top:5301;width:10;height:20" coordorigin="4631,5301" coordsize="10,20" path="m4631,5320l4640,5320,4640,5301,4631,5301,4631,5320xe" filled="true" fillcolor="#000000" stroked="false">
                <v:path arrowok="t"/>
                <v:fill type="solid"/>
              </v:shape>
            </v:group>
            <v:group style="position:absolute;left:4631;top:5320;width:10;height:20" coordorigin="4631,5320" coordsize="10,20">
              <v:shape style="position:absolute;left:4631;top:5320;width:10;height:20" coordorigin="4631,5320" coordsize="10,20" path="m4631,5339l4640,5339,4640,5320,4631,5320,4631,5339xe" filled="true" fillcolor="#000000" stroked="false">
                <v:path arrowok="t"/>
                <v:fill type="solid"/>
              </v:shape>
            </v:group>
            <v:group style="position:absolute;left:4631;top:5339;width:10;height:20" coordorigin="4631,5339" coordsize="10,20">
              <v:shape style="position:absolute;left:4631;top:5339;width:10;height:20" coordorigin="4631,5339" coordsize="10,20" path="m4631,5358l4640,5358,4640,5339,4631,5339,4631,5358xe" filled="true" fillcolor="#000000" stroked="false">
                <v:path arrowok="t"/>
                <v:fill type="solid"/>
              </v:shape>
            </v:group>
            <v:group style="position:absolute;left:4631;top:5365;width:10;height:2" coordorigin="4631,5365" coordsize="10,2">
              <v:shape style="position:absolute;left:4631;top:5365;width:10;height:2" coordorigin="4631,5365" coordsize="10,0" path="m4631,5365l4640,5365e" filled="false" stroked="true" strokeweight=".72pt" strokecolor="#000000">
                <v:path arrowok="t"/>
              </v:shape>
            </v:group>
            <v:group style="position:absolute;left:5079;top:4667;width:10;height:20" coordorigin="5079,4667" coordsize="10,20">
              <v:shape style="position:absolute;left:5079;top:4667;width:10;height:20" coordorigin="5079,4667" coordsize="10,20" path="m5079,4686l5089,4686,5089,4667,5079,4667,5079,4686xe" filled="true" fillcolor="#000000" stroked="false">
                <v:path arrowok="t"/>
                <v:fill type="solid"/>
              </v:shape>
            </v:group>
            <v:group style="position:absolute;left:5079;top:4686;width:10;height:20" coordorigin="5079,4686" coordsize="10,20">
              <v:shape style="position:absolute;left:5079;top:4686;width:10;height:20" coordorigin="5079,4686" coordsize="10,20" path="m5079,4705l5089,4705,5089,4686,5079,4686,5079,4705xe" filled="true" fillcolor="#000000" stroked="false">
                <v:path arrowok="t"/>
                <v:fill type="solid"/>
              </v:shape>
            </v:group>
            <v:group style="position:absolute;left:5079;top:4705;width:10;height:20" coordorigin="5079,4705" coordsize="10,20">
              <v:shape style="position:absolute;left:5079;top:4705;width:10;height:20" coordorigin="5079,4705" coordsize="10,20" path="m5079,4724l5089,4724,5089,4705,5079,4705,5079,4724xe" filled="true" fillcolor="#000000" stroked="false">
                <v:path arrowok="t"/>
                <v:fill type="solid"/>
              </v:shape>
            </v:group>
            <v:group style="position:absolute;left:5079;top:4724;width:10;height:20" coordorigin="5079,4724" coordsize="10,20">
              <v:shape style="position:absolute;left:5079;top:4724;width:10;height:20" coordorigin="5079,4724" coordsize="10,20" path="m5079,4743l5089,4743,5089,4724,5079,4724,5079,4743xe" filled="true" fillcolor="#000000" stroked="false">
                <v:path arrowok="t"/>
                <v:fill type="solid"/>
              </v:shape>
            </v:group>
            <v:group style="position:absolute;left:5079;top:4743;width:10;height:20" coordorigin="5079,4743" coordsize="10,20">
              <v:shape style="position:absolute;left:5079;top:4743;width:10;height:20" coordorigin="5079,4743" coordsize="10,20" path="m5079,4763l5089,4763,5089,4743,5079,4743,5079,4763xe" filled="true" fillcolor="#000000" stroked="false">
                <v:path arrowok="t"/>
                <v:fill type="solid"/>
              </v:shape>
            </v:group>
            <v:group style="position:absolute;left:5079;top:4763;width:10;height:20" coordorigin="5079,4763" coordsize="10,20">
              <v:shape style="position:absolute;left:5079;top:4763;width:10;height:20" coordorigin="5079,4763" coordsize="10,20" path="m5079,4782l5089,4782,5089,4763,5079,4763,5079,4782xe" filled="true" fillcolor="#000000" stroked="false">
                <v:path arrowok="t"/>
                <v:fill type="solid"/>
              </v:shape>
            </v:group>
            <v:group style="position:absolute;left:5079;top:4782;width:10;height:20" coordorigin="5079,4782" coordsize="10,20">
              <v:shape style="position:absolute;left:5079;top:4782;width:10;height:20" coordorigin="5079,4782" coordsize="10,20" path="m5079,4801l5089,4801,5089,4782,5079,4782,5079,4801xe" filled="true" fillcolor="#000000" stroked="false">
                <v:path arrowok="t"/>
                <v:fill type="solid"/>
              </v:shape>
            </v:group>
            <v:group style="position:absolute;left:5079;top:4801;width:10;height:20" coordorigin="5079,4801" coordsize="10,20">
              <v:shape style="position:absolute;left:5079;top:4801;width:10;height:20" coordorigin="5079,4801" coordsize="10,20" path="m5079,4820l5089,4820,5089,4801,5079,4801,5079,4820xe" filled="true" fillcolor="#000000" stroked="false">
                <v:path arrowok="t"/>
                <v:fill type="solid"/>
              </v:shape>
            </v:group>
            <v:group style="position:absolute;left:5079;top:4820;width:10;height:20" coordorigin="5079,4820" coordsize="10,20">
              <v:shape style="position:absolute;left:5079;top:4820;width:10;height:20" coordorigin="5079,4820" coordsize="10,20" path="m5079,4839l5089,4839,5089,4820,5079,4820,5079,4839xe" filled="true" fillcolor="#000000" stroked="false">
                <v:path arrowok="t"/>
                <v:fill type="solid"/>
              </v:shape>
            </v:group>
            <v:group style="position:absolute;left:5079;top:4839;width:10;height:20" coordorigin="5079,4839" coordsize="10,20">
              <v:shape style="position:absolute;left:5079;top:4839;width:10;height:20" coordorigin="5079,4839" coordsize="10,20" path="m5079,4859l5089,4859,5089,4839,5079,4839,5079,4859xe" filled="true" fillcolor="#000000" stroked="false">
                <v:path arrowok="t"/>
                <v:fill type="solid"/>
              </v:shape>
            </v:group>
            <v:group style="position:absolute;left:5079;top:4859;width:10;height:20" coordorigin="5079,4859" coordsize="10,20">
              <v:shape style="position:absolute;left:5079;top:4859;width:10;height:20" coordorigin="5079,4859" coordsize="10,20" path="m5079,4878l5089,4878,5089,4859,5079,4859,5079,4878xe" filled="true" fillcolor="#000000" stroked="false">
                <v:path arrowok="t"/>
                <v:fill type="solid"/>
              </v:shape>
            </v:group>
            <v:group style="position:absolute;left:5079;top:4878;width:10;height:20" coordorigin="5079,4878" coordsize="10,20">
              <v:shape style="position:absolute;left:5079;top:4878;width:10;height:20" coordorigin="5079,4878" coordsize="10,20" path="m5079,4897l5089,4897,5089,4878,5079,4878,5079,4897xe" filled="true" fillcolor="#000000" stroked="false">
                <v:path arrowok="t"/>
                <v:fill type="solid"/>
              </v:shape>
            </v:group>
            <v:group style="position:absolute;left:5079;top:4897;width:10;height:20" coordorigin="5079,4897" coordsize="10,20">
              <v:shape style="position:absolute;left:5079;top:4897;width:10;height:20" coordorigin="5079,4897" coordsize="10,20" path="m5079,4916l5089,4916,5089,4897,5079,4897,5079,4916xe" filled="true" fillcolor="#000000" stroked="false">
                <v:path arrowok="t"/>
                <v:fill type="solid"/>
              </v:shape>
            </v:group>
            <v:group style="position:absolute;left:5079;top:4916;width:10;height:20" coordorigin="5079,4916" coordsize="10,20">
              <v:shape style="position:absolute;left:5079;top:4916;width:10;height:20" coordorigin="5079,4916" coordsize="10,20" path="m5079,4935l5089,4935,5089,4916,5079,4916,5079,4935xe" filled="true" fillcolor="#000000" stroked="false">
                <v:path arrowok="t"/>
                <v:fill type="solid"/>
              </v:shape>
            </v:group>
            <v:group style="position:absolute;left:5079;top:4935;width:10;height:20" coordorigin="5079,4935" coordsize="10,20">
              <v:shape style="position:absolute;left:5079;top:4935;width:10;height:20" coordorigin="5079,4935" coordsize="10,20" path="m5079,4955l5089,4955,5089,4935,5079,4935,5079,4955xe" filled="true" fillcolor="#000000" stroked="false">
                <v:path arrowok="t"/>
                <v:fill type="solid"/>
              </v:shape>
            </v:group>
            <v:group style="position:absolute;left:5079;top:4955;width:10;height:20" coordorigin="5079,4955" coordsize="10,20">
              <v:shape style="position:absolute;left:5079;top:4955;width:10;height:20" coordorigin="5079,4955" coordsize="10,20" path="m5079,4974l5089,4974,5089,4955,5079,4955,5079,4974xe" filled="true" fillcolor="#000000" stroked="false">
                <v:path arrowok="t"/>
                <v:fill type="solid"/>
              </v:shape>
            </v:group>
            <v:group style="position:absolute;left:5079;top:4974;width:10;height:20" coordorigin="5079,4974" coordsize="10,20">
              <v:shape style="position:absolute;left:5079;top:4974;width:10;height:20" coordorigin="5079,4974" coordsize="10,20" path="m5079,4993l5089,4993,5089,4974,5079,4974,5079,4993xe" filled="true" fillcolor="#000000" stroked="false">
                <v:path arrowok="t"/>
                <v:fill type="solid"/>
              </v:shape>
            </v:group>
            <v:group style="position:absolute;left:5079;top:4993;width:10;height:20" coordorigin="5079,4993" coordsize="10,20">
              <v:shape style="position:absolute;left:5079;top:4993;width:10;height:20" coordorigin="5079,4993" coordsize="10,20" path="m5079,5012l5089,5012,5089,4993,5079,4993,5079,5012xe" filled="true" fillcolor="#000000" stroked="false">
                <v:path arrowok="t"/>
                <v:fill type="solid"/>
              </v:shape>
            </v:group>
            <v:group style="position:absolute;left:5079;top:5012;width:10;height:20" coordorigin="5079,5012" coordsize="10,20">
              <v:shape style="position:absolute;left:5079;top:5012;width:10;height:20" coordorigin="5079,5012" coordsize="10,20" path="m5079,5031l5089,5031,5089,5012,5079,5012,5079,5031xe" filled="true" fillcolor="#000000" stroked="false">
                <v:path arrowok="t"/>
                <v:fill type="solid"/>
              </v:shape>
            </v:group>
            <v:group style="position:absolute;left:5079;top:5031;width:10;height:20" coordorigin="5079,5031" coordsize="10,20">
              <v:shape style="position:absolute;left:5079;top:5031;width:10;height:20" coordorigin="5079,5031" coordsize="10,20" path="m5079,5051l5089,5051,5089,5031,5079,5031,5079,5051xe" filled="true" fillcolor="#000000" stroked="false">
                <v:path arrowok="t"/>
                <v:fill type="solid"/>
              </v:shape>
            </v:group>
            <v:group style="position:absolute;left:5079;top:5051;width:10;height:20" coordorigin="5079,5051" coordsize="10,20">
              <v:shape style="position:absolute;left:5079;top:5051;width:10;height:20" coordorigin="5079,5051" coordsize="10,20" path="m5079,5070l5089,5070,5089,5051,5079,5051,5079,5070xe" filled="true" fillcolor="#000000" stroked="false">
                <v:path arrowok="t"/>
                <v:fill type="solid"/>
              </v:shape>
            </v:group>
            <v:group style="position:absolute;left:5079;top:5070;width:10;height:20" coordorigin="5079,5070" coordsize="10,20">
              <v:shape style="position:absolute;left:5079;top:5070;width:10;height:20" coordorigin="5079,5070" coordsize="10,20" path="m5079,5089l5089,5089,5089,5070,5079,5070,5079,5089xe" filled="true" fillcolor="#000000" stroked="false">
                <v:path arrowok="t"/>
                <v:fill type="solid"/>
              </v:shape>
            </v:group>
            <v:group style="position:absolute;left:5079;top:5089;width:10;height:20" coordorigin="5079,5089" coordsize="10,20">
              <v:shape style="position:absolute;left:5079;top:5089;width:10;height:20" coordorigin="5079,5089" coordsize="10,20" path="m5079,5108l5089,5108,5089,5089,5079,5089,5079,5108xe" filled="true" fillcolor="#000000" stroked="false">
                <v:path arrowok="t"/>
                <v:fill type="solid"/>
              </v:shape>
            </v:group>
            <v:group style="position:absolute;left:5079;top:5108;width:10;height:20" coordorigin="5079,5108" coordsize="10,20">
              <v:shape style="position:absolute;left:5079;top:5108;width:10;height:20" coordorigin="5079,5108" coordsize="10,20" path="m5079,5127l5089,5127,5089,5108,5079,5108,5079,5127xe" filled="true" fillcolor="#000000" stroked="false">
                <v:path arrowok="t"/>
                <v:fill type="solid"/>
              </v:shape>
            </v:group>
            <v:group style="position:absolute;left:5079;top:5127;width:10;height:20" coordorigin="5079,5127" coordsize="10,20">
              <v:shape style="position:absolute;left:5079;top:5127;width:10;height:20" coordorigin="5079,5127" coordsize="10,20" path="m5079,5147l5089,5147,5089,5127,5079,5127,5079,5147xe" filled="true" fillcolor="#000000" stroked="false">
                <v:path arrowok="t"/>
                <v:fill type="solid"/>
              </v:shape>
            </v:group>
            <v:group style="position:absolute;left:5079;top:5147;width:10;height:20" coordorigin="5079,5147" coordsize="10,20">
              <v:shape style="position:absolute;left:5079;top:5147;width:10;height:20" coordorigin="5079,5147" coordsize="10,20" path="m5079,5166l5089,5166,5089,5147,5079,5147,5079,5166xe" filled="true" fillcolor="#000000" stroked="false">
                <v:path arrowok="t"/>
                <v:fill type="solid"/>
              </v:shape>
            </v:group>
            <v:group style="position:absolute;left:5079;top:5166;width:10;height:20" coordorigin="5079,5166" coordsize="10,20">
              <v:shape style="position:absolute;left:5079;top:5166;width:10;height:20" coordorigin="5079,5166" coordsize="10,20" path="m5079,5185l5089,5185,5089,5166,5079,5166,5079,5185xe" filled="true" fillcolor="#000000" stroked="false">
                <v:path arrowok="t"/>
                <v:fill type="solid"/>
              </v:shape>
            </v:group>
            <v:group style="position:absolute;left:5079;top:5185;width:10;height:20" coordorigin="5079,5185" coordsize="10,20">
              <v:shape style="position:absolute;left:5079;top:5185;width:10;height:20" coordorigin="5079,5185" coordsize="10,20" path="m5079,5204l5089,5204,5089,5185,5079,5185,5079,5204xe" filled="true" fillcolor="#000000" stroked="false">
                <v:path arrowok="t"/>
                <v:fill type="solid"/>
              </v:shape>
            </v:group>
            <v:group style="position:absolute;left:5079;top:5204;width:10;height:20" coordorigin="5079,5204" coordsize="10,20">
              <v:shape style="position:absolute;left:5079;top:5204;width:10;height:20" coordorigin="5079,5204" coordsize="10,20" path="m5079,5223l5089,5223,5089,5204,5079,5204,5079,5223xe" filled="true" fillcolor="#000000" stroked="false">
                <v:path arrowok="t"/>
                <v:fill type="solid"/>
              </v:shape>
            </v:group>
            <v:group style="position:absolute;left:5079;top:5223;width:10;height:20" coordorigin="5079,5223" coordsize="10,20">
              <v:shape style="position:absolute;left:5079;top:5223;width:10;height:20" coordorigin="5079,5223" coordsize="10,20" path="m5079,5243l5089,5243,5089,5223,5079,5223,5079,5243xe" filled="true" fillcolor="#000000" stroked="false">
                <v:path arrowok="t"/>
                <v:fill type="solid"/>
              </v:shape>
            </v:group>
            <v:group style="position:absolute;left:5079;top:5243;width:10;height:20" coordorigin="5079,5243" coordsize="10,20">
              <v:shape style="position:absolute;left:5079;top:5243;width:10;height:20" coordorigin="5079,5243" coordsize="10,20" path="m5079,5262l5089,5262,5089,5243,5079,5243,5079,5262xe" filled="true" fillcolor="#000000" stroked="false">
                <v:path arrowok="t"/>
                <v:fill type="solid"/>
              </v:shape>
            </v:group>
            <v:group style="position:absolute;left:5079;top:5262;width:10;height:20" coordorigin="5079,5262" coordsize="10,20">
              <v:shape style="position:absolute;left:5079;top:5262;width:10;height:20" coordorigin="5079,5262" coordsize="10,20" path="m5079,5281l5089,5281,5089,5262,5079,5262,5079,5281xe" filled="true" fillcolor="#000000" stroked="false">
                <v:path arrowok="t"/>
                <v:fill type="solid"/>
              </v:shape>
            </v:group>
            <v:group style="position:absolute;left:5079;top:5281;width:10;height:20" coordorigin="5079,5281" coordsize="10,20">
              <v:shape style="position:absolute;left:5079;top:5281;width:10;height:20" coordorigin="5079,5281" coordsize="10,20" path="m5079,5301l5089,5301,5089,5281,5079,5281,5079,5301xe" filled="true" fillcolor="#000000" stroked="false">
                <v:path arrowok="t"/>
                <v:fill type="solid"/>
              </v:shape>
            </v:group>
            <v:group style="position:absolute;left:5079;top:5301;width:10;height:20" coordorigin="5079,5301" coordsize="10,20">
              <v:shape style="position:absolute;left:5079;top:5301;width:10;height:20" coordorigin="5079,5301" coordsize="10,20" path="m5079,5320l5089,5320,5089,5301,5079,5301,5079,5320xe" filled="true" fillcolor="#000000" stroked="false">
                <v:path arrowok="t"/>
                <v:fill type="solid"/>
              </v:shape>
            </v:group>
            <v:group style="position:absolute;left:5079;top:5320;width:10;height:20" coordorigin="5079,5320" coordsize="10,20">
              <v:shape style="position:absolute;left:5079;top:5320;width:10;height:20" coordorigin="5079,5320" coordsize="10,20" path="m5079,5339l5089,5339,5089,5320,5079,5320,5079,5339xe" filled="true" fillcolor="#000000" stroked="false">
                <v:path arrowok="t"/>
                <v:fill type="solid"/>
              </v:shape>
            </v:group>
            <v:group style="position:absolute;left:5079;top:5339;width:10;height:20" coordorigin="5079,5339" coordsize="10,20">
              <v:shape style="position:absolute;left:5079;top:5339;width:10;height:20" coordorigin="5079,5339" coordsize="10,20" path="m5079,5358l5089,5358,5089,5339,5079,5339,5079,5358xe" filled="true" fillcolor="#000000" stroked="false">
                <v:path arrowok="t"/>
                <v:fill type="solid"/>
              </v:shape>
            </v:group>
            <v:group style="position:absolute;left:5079;top:5365;width:10;height:2" coordorigin="5079,5365" coordsize="10,2">
              <v:shape style="position:absolute;left:5079;top:5365;width:10;height:2" coordorigin="5079,5365" coordsize="10,0" path="m5079,5365l5089,5365e" filled="false" stroked="true" strokeweight=".72pt" strokecolor="#000000">
                <v:path arrowok="t"/>
              </v:shape>
            </v:group>
            <v:group style="position:absolute;left:5989;top:4667;width:10;height:20" coordorigin="5989,4667" coordsize="10,20">
              <v:shape style="position:absolute;left:5989;top:4667;width:10;height:20" coordorigin="5989,4667" coordsize="10,20" path="m5989,4686l5999,4686,5999,4667,5989,4667,5989,4686xe" filled="true" fillcolor="#000000" stroked="false">
                <v:path arrowok="t"/>
                <v:fill type="solid"/>
              </v:shape>
            </v:group>
            <v:group style="position:absolute;left:5989;top:4686;width:10;height:20" coordorigin="5989,4686" coordsize="10,20">
              <v:shape style="position:absolute;left:5989;top:4686;width:10;height:20" coordorigin="5989,4686" coordsize="10,20" path="m5989,4705l5999,4705,5999,4686,5989,4686,5989,4705xe" filled="true" fillcolor="#000000" stroked="false">
                <v:path arrowok="t"/>
                <v:fill type="solid"/>
              </v:shape>
            </v:group>
            <v:group style="position:absolute;left:5989;top:4705;width:10;height:20" coordorigin="5989,4705" coordsize="10,20">
              <v:shape style="position:absolute;left:5989;top:4705;width:10;height:20" coordorigin="5989,4705" coordsize="10,20" path="m5989,4724l5999,4724,5999,4705,5989,4705,5989,4724xe" filled="true" fillcolor="#000000" stroked="false">
                <v:path arrowok="t"/>
                <v:fill type="solid"/>
              </v:shape>
            </v:group>
            <v:group style="position:absolute;left:5989;top:4724;width:10;height:20" coordorigin="5989,4724" coordsize="10,20">
              <v:shape style="position:absolute;left:5989;top:4724;width:10;height:20" coordorigin="5989,4724" coordsize="10,20" path="m5989,4743l5999,4743,5999,4724,5989,4724,5989,4743xe" filled="true" fillcolor="#000000" stroked="false">
                <v:path arrowok="t"/>
                <v:fill type="solid"/>
              </v:shape>
            </v:group>
            <v:group style="position:absolute;left:5989;top:4743;width:10;height:20" coordorigin="5989,4743" coordsize="10,20">
              <v:shape style="position:absolute;left:5989;top:4743;width:10;height:20" coordorigin="5989,4743" coordsize="10,20" path="m5989,4763l5999,4763,5999,4743,5989,4743,5989,4763xe" filled="true" fillcolor="#000000" stroked="false">
                <v:path arrowok="t"/>
                <v:fill type="solid"/>
              </v:shape>
            </v:group>
            <v:group style="position:absolute;left:5989;top:4763;width:10;height:20" coordorigin="5989,4763" coordsize="10,20">
              <v:shape style="position:absolute;left:5989;top:4763;width:10;height:20" coordorigin="5989,4763" coordsize="10,20" path="m5989,4782l5999,4782,5999,4763,5989,4763,5989,4782xe" filled="true" fillcolor="#000000" stroked="false">
                <v:path arrowok="t"/>
                <v:fill type="solid"/>
              </v:shape>
            </v:group>
            <v:group style="position:absolute;left:5989;top:4782;width:10;height:20" coordorigin="5989,4782" coordsize="10,20">
              <v:shape style="position:absolute;left:5989;top:4782;width:10;height:20" coordorigin="5989,4782" coordsize="10,20" path="m5989,4801l5999,4801,5999,4782,5989,4782,5989,4801xe" filled="true" fillcolor="#000000" stroked="false">
                <v:path arrowok="t"/>
                <v:fill type="solid"/>
              </v:shape>
            </v:group>
            <v:group style="position:absolute;left:5989;top:4801;width:10;height:20" coordorigin="5989,4801" coordsize="10,20">
              <v:shape style="position:absolute;left:5989;top:4801;width:10;height:20" coordorigin="5989,4801" coordsize="10,20" path="m5989,4820l5999,4820,5999,4801,5989,4801,5989,4820xe" filled="true" fillcolor="#000000" stroked="false">
                <v:path arrowok="t"/>
                <v:fill type="solid"/>
              </v:shape>
            </v:group>
            <v:group style="position:absolute;left:5989;top:4820;width:10;height:20" coordorigin="5989,4820" coordsize="10,20">
              <v:shape style="position:absolute;left:5989;top:4820;width:10;height:20" coordorigin="5989,4820" coordsize="10,20" path="m5989,4839l5999,4839,5999,4820,5989,4820,5989,4839xe" filled="true" fillcolor="#000000" stroked="false">
                <v:path arrowok="t"/>
                <v:fill type="solid"/>
              </v:shape>
            </v:group>
            <v:group style="position:absolute;left:5989;top:4839;width:10;height:20" coordorigin="5989,4839" coordsize="10,20">
              <v:shape style="position:absolute;left:5989;top:4839;width:10;height:20" coordorigin="5989,4839" coordsize="10,20" path="m5989,4859l5999,4859,5999,4839,5989,4839,5989,4859xe" filled="true" fillcolor="#000000" stroked="false">
                <v:path arrowok="t"/>
                <v:fill type="solid"/>
              </v:shape>
            </v:group>
            <v:group style="position:absolute;left:5989;top:4859;width:10;height:20" coordorigin="5989,4859" coordsize="10,20">
              <v:shape style="position:absolute;left:5989;top:4859;width:10;height:20" coordorigin="5989,4859" coordsize="10,20" path="m5989,4878l5999,4878,5999,4859,5989,4859,5989,4878xe" filled="true" fillcolor="#000000" stroked="false">
                <v:path arrowok="t"/>
                <v:fill type="solid"/>
              </v:shape>
            </v:group>
            <v:group style="position:absolute;left:5989;top:4878;width:10;height:20" coordorigin="5989,4878" coordsize="10,20">
              <v:shape style="position:absolute;left:5989;top:4878;width:10;height:20" coordorigin="5989,4878" coordsize="10,20" path="m5989,4897l5999,4897,5999,4878,5989,4878,5989,4897xe" filled="true" fillcolor="#000000" stroked="false">
                <v:path arrowok="t"/>
                <v:fill type="solid"/>
              </v:shape>
            </v:group>
            <v:group style="position:absolute;left:5989;top:4897;width:10;height:20" coordorigin="5989,4897" coordsize="10,20">
              <v:shape style="position:absolute;left:5989;top:4897;width:10;height:20" coordorigin="5989,4897" coordsize="10,20" path="m5989,4916l5999,4916,5999,4897,5989,4897,5989,4916xe" filled="true" fillcolor="#000000" stroked="false">
                <v:path arrowok="t"/>
                <v:fill type="solid"/>
              </v:shape>
            </v:group>
            <v:group style="position:absolute;left:5989;top:4916;width:10;height:20" coordorigin="5989,4916" coordsize="10,20">
              <v:shape style="position:absolute;left:5989;top:4916;width:10;height:20" coordorigin="5989,4916" coordsize="10,20" path="m5989,4935l5999,4935,5999,4916,5989,4916,5989,4935xe" filled="true" fillcolor="#000000" stroked="false">
                <v:path arrowok="t"/>
                <v:fill type="solid"/>
              </v:shape>
            </v:group>
            <v:group style="position:absolute;left:5989;top:4935;width:10;height:20" coordorigin="5989,4935" coordsize="10,20">
              <v:shape style="position:absolute;left:5989;top:4935;width:10;height:20" coordorigin="5989,4935" coordsize="10,20" path="m5989,4955l5999,4955,5999,4935,5989,4935,5989,4955xe" filled="true" fillcolor="#000000" stroked="false">
                <v:path arrowok="t"/>
                <v:fill type="solid"/>
              </v:shape>
            </v:group>
            <v:group style="position:absolute;left:5989;top:4955;width:10;height:20" coordorigin="5989,4955" coordsize="10,20">
              <v:shape style="position:absolute;left:5989;top:4955;width:10;height:20" coordorigin="5989,4955" coordsize="10,20" path="m5989,4974l5999,4974,5999,4955,5989,4955,5989,4974xe" filled="true" fillcolor="#000000" stroked="false">
                <v:path arrowok="t"/>
                <v:fill type="solid"/>
              </v:shape>
            </v:group>
            <v:group style="position:absolute;left:5989;top:4974;width:10;height:20" coordorigin="5989,4974" coordsize="10,20">
              <v:shape style="position:absolute;left:5989;top:4974;width:10;height:20" coordorigin="5989,4974" coordsize="10,20" path="m5989,4993l5999,4993,5999,4974,5989,4974,5989,4993xe" filled="true" fillcolor="#000000" stroked="false">
                <v:path arrowok="t"/>
                <v:fill type="solid"/>
              </v:shape>
            </v:group>
            <v:group style="position:absolute;left:5989;top:4993;width:10;height:20" coordorigin="5989,4993" coordsize="10,20">
              <v:shape style="position:absolute;left:5989;top:4993;width:10;height:20" coordorigin="5989,4993" coordsize="10,20" path="m5989,5012l5999,5012,5999,4993,5989,4993,5989,5012xe" filled="true" fillcolor="#000000" stroked="false">
                <v:path arrowok="t"/>
                <v:fill type="solid"/>
              </v:shape>
            </v:group>
            <v:group style="position:absolute;left:5989;top:5012;width:10;height:20" coordorigin="5989,5012" coordsize="10,20">
              <v:shape style="position:absolute;left:5989;top:5012;width:10;height:20" coordorigin="5989,5012" coordsize="10,20" path="m5989,5031l5999,5031,5999,5012,5989,5012,5989,5031xe" filled="true" fillcolor="#000000" stroked="false">
                <v:path arrowok="t"/>
                <v:fill type="solid"/>
              </v:shape>
            </v:group>
            <v:group style="position:absolute;left:5989;top:5031;width:10;height:20" coordorigin="5989,5031" coordsize="10,20">
              <v:shape style="position:absolute;left:5989;top:5031;width:10;height:20" coordorigin="5989,5031" coordsize="10,20" path="m5989,5051l5999,5051,5999,5031,5989,5031,5989,5051xe" filled="true" fillcolor="#000000" stroked="false">
                <v:path arrowok="t"/>
                <v:fill type="solid"/>
              </v:shape>
            </v:group>
            <v:group style="position:absolute;left:5989;top:5051;width:10;height:20" coordorigin="5989,5051" coordsize="10,20">
              <v:shape style="position:absolute;left:5989;top:5051;width:10;height:20" coordorigin="5989,5051" coordsize="10,20" path="m5989,5070l5999,5070,5999,5051,5989,5051,5989,5070xe" filled="true" fillcolor="#000000" stroked="false">
                <v:path arrowok="t"/>
                <v:fill type="solid"/>
              </v:shape>
            </v:group>
            <v:group style="position:absolute;left:5989;top:5070;width:10;height:20" coordorigin="5989,5070" coordsize="10,20">
              <v:shape style="position:absolute;left:5989;top:5070;width:10;height:20" coordorigin="5989,5070" coordsize="10,20" path="m5989,5089l5999,5089,5999,5070,5989,5070,5989,5089xe" filled="true" fillcolor="#000000" stroked="false">
                <v:path arrowok="t"/>
                <v:fill type="solid"/>
              </v:shape>
            </v:group>
            <v:group style="position:absolute;left:5989;top:5089;width:10;height:20" coordorigin="5989,5089" coordsize="10,20">
              <v:shape style="position:absolute;left:5989;top:5089;width:10;height:20" coordorigin="5989,5089" coordsize="10,20" path="m5989,5108l5999,5108,5999,5089,5989,5089,5989,5108xe" filled="true" fillcolor="#000000" stroked="false">
                <v:path arrowok="t"/>
                <v:fill type="solid"/>
              </v:shape>
            </v:group>
            <v:group style="position:absolute;left:5989;top:5108;width:10;height:20" coordorigin="5989,5108" coordsize="10,20">
              <v:shape style="position:absolute;left:5989;top:5108;width:10;height:20" coordorigin="5989,5108" coordsize="10,20" path="m5989,5127l5999,5127,5999,5108,5989,5108,5989,5127xe" filled="true" fillcolor="#000000" stroked="false">
                <v:path arrowok="t"/>
                <v:fill type="solid"/>
              </v:shape>
            </v:group>
            <v:group style="position:absolute;left:5989;top:5127;width:10;height:20" coordorigin="5989,5127" coordsize="10,20">
              <v:shape style="position:absolute;left:5989;top:5127;width:10;height:20" coordorigin="5989,5127" coordsize="10,20" path="m5989,5147l5999,5147,5999,5127,5989,5127,5989,5147xe" filled="true" fillcolor="#000000" stroked="false">
                <v:path arrowok="t"/>
                <v:fill type="solid"/>
              </v:shape>
            </v:group>
            <v:group style="position:absolute;left:5989;top:5147;width:10;height:20" coordorigin="5989,5147" coordsize="10,20">
              <v:shape style="position:absolute;left:5989;top:5147;width:10;height:20" coordorigin="5989,5147" coordsize="10,20" path="m5989,5166l5999,5166,5999,5147,5989,5147,5989,5166xe" filled="true" fillcolor="#000000" stroked="false">
                <v:path arrowok="t"/>
                <v:fill type="solid"/>
              </v:shape>
            </v:group>
            <v:group style="position:absolute;left:5989;top:5166;width:10;height:20" coordorigin="5989,5166" coordsize="10,20">
              <v:shape style="position:absolute;left:5989;top:5166;width:10;height:20" coordorigin="5989,5166" coordsize="10,20" path="m5989,5185l5999,5185,5999,5166,5989,5166,5989,5185xe" filled="true" fillcolor="#000000" stroked="false">
                <v:path arrowok="t"/>
                <v:fill type="solid"/>
              </v:shape>
            </v:group>
            <v:group style="position:absolute;left:5989;top:5185;width:10;height:20" coordorigin="5989,5185" coordsize="10,20">
              <v:shape style="position:absolute;left:5989;top:5185;width:10;height:20" coordorigin="5989,5185" coordsize="10,20" path="m5989,5204l5999,5204,5999,5185,5989,5185,5989,5204xe" filled="true" fillcolor="#000000" stroked="false">
                <v:path arrowok="t"/>
                <v:fill type="solid"/>
              </v:shape>
            </v:group>
            <v:group style="position:absolute;left:5989;top:5204;width:10;height:20" coordorigin="5989,5204" coordsize="10,20">
              <v:shape style="position:absolute;left:5989;top:5204;width:10;height:20" coordorigin="5989,5204" coordsize="10,20" path="m5989,5223l5999,5223,5999,5204,5989,5204,5989,5223xe" filled="true" fillcolor="#000000" stroked="false">
                <v:path arrowok="t"/>
                <v:fill type="solid"/>
              </v:shape>
            </v:group>
            <v:group style="position:absolute;left:5989;top:5223;width:10;height:20" coordorigin="5989,5223" coordsize="10,20">
              <v:shape style="position:absolute;left:5989;top:5223;width:10;height:20" coordorigin="5989,5223" coordsize="10,20" path="m5989,5243l5999,5243,5999,5223,5989,5223,5989,5243xe" filled="true" fillcolor="#000000" stroked="false">
                <v:path arrowok="t"/>
                <v:fill type="solid"/>
              </v:shape>
            </v:group>
            <v:group style="position:absolute;left:5989;top:5243;width:10;height:20" coordorigin="5989,5243" coordsize="10,20">
              <v:shape style="position:absolute;left:5989;top:5243;width:10;height:20" coordorigin="5989,5243" coordsize="10,20" path="m5989,5262l5999,5262,5999,5243,5989,5243,5989,5262xe" filled="true" fillcolor="#000000" stroked="false">
                <v:path arrowok="t"/>
                <v:fill type="solid"/>
              </v:shape>
            </v:group>
            <v:group style="position:absolute;left:5989;top:5262;width:10;height:20" coordorigin="5989,5262" coordsize="10,20">
              <v:shape style="position:absolute;left:5989;top:5262;width:10;height:20" coordorigin="5989,5262" coordsize="10,20" path="m5989,5281l5999,5281,5999,5262,5989,5262,5989,5281xe" filled="true" fillcolor="#000000" stroked="false">
                <v:path arrowok="t"/>
                <v:fill type="solid"/>
              </v:shape>
            </v:group>
            <v:group style="position:absolute;left:5989;top:5281;width:10;height:20" coordorigin="5989,5281" coordsize="10,20">
              <v:shape style="position:absolute;left:5989;top:5281;width:10;height:20" coordorigin="5989,5281" coordsize="10,20" path="m5989,5301l5999,5301,5999,5281,5989,5281,5989,5301xe" filled="true" fillcolor="#000000" stroked="false">
                <v:path arrowok="t"/>
                <v:fill type="solid"/>
              </v:shape>
            </v:group>
            <v:group style="position:absolute;left:5989;top:5301;width:10;height:20" coordorigin="5989,5301" coordsize="10,20">
              <v:shape style="position:absolute;left:5989;top:5301;width:10;height:20" coordorigin="5989,5301" coordsize="10,20" path="m5989,5320l5999,5320,5999,5301,5989,5301,5989,5320xe" filled="true" fillcolor="#000000" stroked="false">
                <v:path arrowok="t"/>
                <v:fill type="solid"/>
              </v:shape>
            </v:group>
            <v:group style="position:absolute;left:5989;top:5320;width:10;height:20" coordorigin="5989,5320" coordsize="10,20">
              <v:shape style="position:absolute;left:5989;top:5320;width:10;height:20" coordorigin="5989,5320" coordsize="10,20" path="m5989,5339l5999,5339,5999,5320,5989,5320,5989,5339xe" filled="true" fillcolor="#000000" stroked="false">
                <v:path arrowok="t"/>
                <v:fill type="solid"/>
              </v:shape>
            </v:group>
            <v:group style="position:absolute;left:5989;top:5339;width:10;height:20" coordorigin="5989,5339" coordsize="10,20">
              <v:shape style="position:absolute;left:5989;top:5339;width:10;height:20" coordorigin="5989,5339" coordsize="10,20" path="m5989,5358l5999,5358,5999,5339,5989,5339,5989,5358xe" filled="true" fillcolor="#000000" stroked="false">
                <v:path arrowok="t"/>
                <v:fill type="solid"/>
              </v:shape>
            </v:group>
            <v:group style="position:absolute;left:5989;top:5365;width:10;height:2" coordorigin="5989,5365" coordsize="10,2">
              <v:shape style="position:absolute;left:5989;top:5365;width:10;height:2" coordorigin="5989,5365" coordsize="10,0" path="m5989,5365l5999,5365e" filled="false" stroked="true" strokeweight=".72pt" strokecolor="#000000">
                <v:path arrowok="t"/>
              </v:shape>
            </v:group>
            <v:group style="position:absolute;left:6647;top:4667;width:10;height:20" coordorigin="6647,4667" coordsize="10,20">
              <v:shape style="position:absolute;left:6647;top:4667;width:10;height:20" coordorigin="6647,4667" coordsize="10,20" path="m6647,4686l6657,4686,6657,4667,6647,4667,6647,4686xe" filled="true" fillcolor="#000000" stroked="false">
                <v:path arrowok="t"/>
                <v:fill type="solid"/>
              </v:shape>
            </v:group>
            <v:group style="position:absolute;left:6647;top:4686;width:10;height:20" coordorigin="6647,4686" coordsize="10,20">
              <v:shape style="position:absolute;left:6647;top:4686;width:10;height:20" coordorigin="6647,4686" coordsize="10,20" path="m6647,4705l6657,4705,6657,4686,6647,4686,6647,4705xe" filled="true" fillcolor="#000000" stroked="false">
                <v:path arrowok="t"/>
                <v:fill type="solid"/>
              </v:shape>
            </v:group>
            <v:group style="position:absolute;left:6647;top:4705;width:10;height:20" coordorigin="6647,4705" coordsize="10,20">
              <v:shape style="position:absolute;left:6647;top:4705;width:10;height:20" coordorigin="6647,4705" coordsize="10,20" path="m6647,4724l6657,4724,6657,4705,6647,4705,6647,4724xe" filled="true" fillcolor="#000000" stroked="false">
                <v:path arrowok="t"/>
                <v:fill type="solid"/>
              </v:shape>
            </v:group>
            <v:group style="position:absolute;left:6647;top:4724;width:10;height:20" coordorigin="6647,4724" coordsize="10,20">
              <v:shape style="position:absolute;left:6647;top:4724;width:10;height:20" coordorigin="6647,4724" coordsize="10,20" path="m6647,4743l6657,4743,6657,4724,6647,4724,6647,4743xe" filled="true" fillcolor="#000000" stroked="false">
                <v:path arrowok="t"/>
                <v:fill type="solid"/>
              </v:shape>
            </v:group>
            <v:group style="position:absolute;left:6647;top:4743;width:10;height:20" coordorigin="6647,4743" coordsize="10,20">
              <v:shape style="position:absolute;left:6647;top:4743;width:10;height:20" coordorigin="6647,4743" coordsize="10,20" path="m6647,4763l6657,4763,6657,4743,6647,4743,6647,4763xe" filled="true" fillcolor="#000000" stroked="false">
                <v:path arrowok="t"/>
                <v:fill type="solid"/>
              </v:shape>
            </v:group>
            <v:group style="position:absolute;left:6647;top:4763;width:10;height:20" coordorigin="6647,4763" coordsize="10,20">
              <v:shape style="position:absolute;left:6647;top:4763;width:10;height:20" coordorigin="6647,4763" coordsize="10,20" path="m6647,4782l6657,4782,6657,4763,6647,4763,6647,4782xe" filled="true" fillcolor="#000000" stroked="false">
                <v:path arrowok="t"/>
                <v:fill type="solid"/>
              </v:shape>
            </v:group>
            <v:group style="position:absolute;left:6647;top:4782;width:10;height:20" coordorigin="6647,4782" coordsize="10,20">
              <v:shape style="position:absolute;left:6647;top:4782;width:10;height:20" coordorigin="6647,4782" coordsize="10,20" path="m6647,4801l6657,4801,6657,4782,6647,4782,6647,4801xe" filled="true" fillcolor="#000000" stroked="false">
                <v:path arrowok="t"/>
                <v:fill type="solid"/>
              </v:shape>
            </v:group>
            <v:group style="position:absolute;left:6647;top:4801;width:10;height:20" coordorigin="6647,4801" coordsize="10,20">
              <v:shape style="position:absolute;left:6647;top:4801;width:10;height:20" coordorigin="6647,4801" coordsize="10,20" path="m6647,4820l6657,4820,6657,4801,6647,4801,6647,4820xe" filled="true" fillcolor="#000000" stroked="false">
                <v:path arrowok="t"/>
                <v:fill type="solid"/>
              </v:shape>
            </v:group>
            <v:group style="position:absolute;left:6647;top:4820;width:10;height:20" coordorigin="6647,4820" coordsize="10,20">
              <v:shape style="position:absolute;left:6647;top:4820;width:10;height:20" coordorigin="6647,4820" coordsize="10,20" path="m6647,4839l6657,4839,6657,4820,6647,4820,6647,4839xe" filled="true" fillcolor="#000000" stroked="false">
                <v:path arrowok="t"/>
                <v:fill type="solid"/>
              </v:shape>
            </v:group>
            <v:group style="position:absolute;left:6647;top:4839;width:10;height:20" coordorigin="6647,4839" coordsize="10,20">
              <v:shape style="position:absolute;left:6647;top:4839;width:10;height:20" coordorigin="6647,4839" coordsize="10,20" path="m6647,4859l6657,4859,6657,4839,6647,4839,6647,4859xe" filled="true" fillcolor="#000000" stroked="false">
                <v:path arrowok="t"/>
                <v:fill type="solid"/>
              </v:shape>
            </v:group>
            <v:group style="position:absolute;left:6647;top:4859;width:10;height:20" coordorigin="6647,4859" coordsize="10,20">
              <v:shape style="position:absolute;left:6647;top:4859;width:10;height:20" coordorigin="6647,4859" coordsize="10,20" path="m6647,4878l6657,4878,6657,4859,6647,4859,6647,4878xe" filled="true" fillcolor="#000000" stroked="false">
                <v:path arrowok="t"/>
                <v:fill type="solid"/>
              </v:shape>
            </v:group>
            <v:group style="position:absolute;left:6647;top:4878;width:10;height:20" coordorigin="6647,4878" coordsize="10,20">
              <v:shape style="position:absolute;left:6647;top:4878;width:10;height:20" coordorigin="6647,4878" coordsize="10,20" path="m6647,4897l6657,4897,6657,4878,6647,4878,6647,4897xe" filled="true" fillcolor="#000000" stroked="false">
                <v:path arrowok="t"/>
                <v:fill type="solid"/>
              </v:shape>
            </v:group>
            <v:group style="position:absolute;left:6647;top:4897;width:10;height:20" coordorigin="6647,4897" coordsize="10,20">
              <v:shape style="position:absolute;left:6647;top:4897;width:10;height:20" coordorigin="6647,4897" coordsize="10,20" path="m6647,4916l6657,4916,6657,4897,6647,4897,6647,4916xe" filled="true" fillcolor="#000000" stroked="false">
                <v:path arrowok="t"/>
                <v:fill type="solid"/>
              </v:shape>
            </v:group>
            <v:group style="position:absolute;left:6647;top:4916;width:10;height:20" coordorigin="6647,4916" coordsize="10,20">
              <v:shape style="position:absolute;left:6647;top:4916;width:10;height:20" coordorigin="6647,4916" coordsize="10,20" path="m6647,4935l6657,4935,6657,4916,6647,4916,6647,4935xe" filled="true" fillcolor="#000000" stroked="false">
                <v:path arrowok="t"/>
                <v:fill type="solid"/>
              </v:shape>
            </v:group>
            <v:group style="position:absolute;left:6647;top:4935;width:10;height:20" coordorigin="6647,4935" coordsize="10,20">
              <v:shape style="position:absolute;left:6647;top:4935;width:10;height:20" coordorigin="6647,4935" coordsize="10,20" path="m6647,4955l6657,4955,6657,4935,6647,4935,6647,4955xe" filled="true" fillcolor="#000000" stroked="false">
                <v:path arrowok="t"/>
                <v:fill type="solid"/>
              </v:shape>
            </v:group>
            <v:group style="position:absolute;left:6647;top:4955;width:10;height:20" coordorigin="6647,4955" coordsize="10,20">
              <v:shape style="position:absolute;left:6647;top:4955;width:10;height:20" coordorigin="6647,4955" coordsize="10,20" path="m6647,4974l6657,4974,6657,4955,6647,4955,6647,4974xe" filled="true" fillcolor="#000000" stroked="false">
                <v:path arrowok="t"/>
                <v:fill type="solid"/>
              </v:shape>
            </v:group>
            <v:group style="position:absolute;left:6647;top:4974;width:10;height:20" coordorigin="6647,4974" coordsize="10,20">
              <v:shape style="position:absolute;left:6647;top:4974;width:10;height:20" coordorigin="6647,4974" coordsize="10,20" path="m6647,4993l6657,4993,6657,4974,6647,4974,6647,4993xe" filled="true" fillcolor="#000000" stroked="false">
                <v:path arrowok="t"/>
                <v:fill type="solid"/>
              </v:shape>
            </v:group>
            <v:group style="position:absolute;left:6647;top:4993;width:10;height:20" coordorigin="6647,4993" coordsize="10,20">
              <v:shape style="position:absolute;left:6647;top:4993;width:10;height:20" coordorigin="6647,4993" coordsize="10,20" path="m6647,5012l6657,5012,6657,4993,6647,4993,6647,5012xe" filled="true" fillcolor="#000000" stroked="false">
                <v:path arrowok="t"/>
                <v:fill type="solid"/>
              </v:shape>
            </v:group>
            <v:group style="position:absolute;left:6647;top:5012;width:10;height:20" coordorigin="6647,5012" coordsize="10,20">
              <v:shape style="position:absolute;left:6647;top:5012;width:10;height:20" coordorigin="6647,5012" coordsize="10,20" path="m6647,5031l6657,5031,6657,5012,6647,5012,6647,5031xe" filled="true" fillcolor="#000000" stroked="false">
                <v:path arrowok="t"/>
                <v:fill type="solid"/>
              </v:shape>
            </v:group>
            <v:group style="position:absolute;left:6647;top:5031;width:10;height:20" coordorigin="6647,5031" coordsize="10,20">
              <v:shape style="position:absolute;left:6647;top:5031;width:10;height:20" coordorigin="6647,5031" coordsize="10,20" path="m6647,5051l6657,5051,6657,5031,6647,5031,6647,5051xe" filled="true" fillcolor="#000000" stroked="false">
                <v:path arrowok="t"/>
                <v:fill type="solid"/>
              </v:shape>
            </v:group>
            <v:group style="position:absolute;left:6647;top:5051;width:10;height:20" coordorigin="6647,5051" coordsize="10,20">
              <v:shape style="position:absolute;left:6647;top:5051;width:10;height:20" coordorigin="6647,5051" coordsize="10,20" path="m6647,5070l6657,5070,6657,5051,6647,5051,6647,5070xe" filled="true" fillcolor="#000000" stroked="false">
                <v:path arrowok="t"/>
                <v:fill type="solid"/>
              </v:shape>
            </v:group>
            <v:group style="position:absolute;left:6647;top:5070;width:10;height:20" coordorigin="6647,5070" coordsize="10,20">
              <v:shape style="position:absolute;left:6647;top:5070;width:10;height:20" coordorigin="6647,5070" coordsize="10,20" path="m6647,5089l6657,5089,6657,5070,6647,5070,6647,5089xe" filled="true" fillcolor="#000000" stroked="false">
                <v:path arrowok="t"/>
                <v:fill type="solid"/>
              </v:shape>
            </v:group>
            <v:group style="position:absolute;left:6647;top:5089;width:10;height:20" coordorigin="6647,5089" coordsize="10,20">
              <v:shape style="position:absolute;left:6647;top:5089;width:10;height:20" coordorigin="6647,5089" coordsize="10,20" path="m6647,5108l6657,5108,6657,5089,6647,5089,6647,5108xe" filled="true" fillcolor="#000000" stroked="false">
                <v:path arrowok="t"/>
                <v:fill type="solid"/>
              </v:shape>
            </v:group>
            <v:group style="position:absolute;left:6647;top:5108;width:10;height:20" coordorigin="6647,5108" coordsize="10,20">
              <v:shape style="position:absolute;left:6647;top:5108;width:10;height:20" coordorigin="6647,5108" coordsize="10,20" path="m6647,5127l6657,5127,6657,5108,6647,5108,6647,5127xe" filled="true" fillcolor="#000000" stroked="false">
                <v:path arrowok="t"/>
                <v:fill type="solid"/>
              </v:shape>
            </v:group>
            <v:group style="position:absolute;left:6647;top:5127;width:10;height:20" coordorigin="6647,5127" coordsize="10,20">
              <v:shape style="position:absolute;left:6647;top:5127;width:10;height:20" coordorigin="6647,5127" coordsize="10,20" path="m6647,5147l6657,5147,6657,5127,6647,5127,6647,5147xe" filled="true" fillcolor="#000000" stroked="false">
                <v:path arrowok="t"/>
                <v:fill type="solid"/>
              </v:shape>
            </v:group>
            <v:group style="position:absolute;left:6647;top:5147;width:10;height:20" coordorigin="6647,5147" coordsize="10,20">
              <v:shape style="position:absolute;left:6647;top:5147;width:10;height:20" coordorigin="6647,5147" coordsize="10,20" path="m6647,5166l6657,5166,6657,5147,6647,5147,6647,5166xe" filled="true" fillcolor="#000000" stroked="false">
                <v:path arrowok="t"/>
                <v:fill type="solid"/>
              </v:shape>
            </v:group>
            <v:group style="position:absolute;left:6647;top:5166;width:10;height:20" coordorigin="6647,5166" coordsize="10,20">
              <v:shape style="position:absolute;left:6647;top:5166;width:10;height:20" coordorigin="6647,5166" coordsize="10,20" path="m6647,5185l6657,5185,6657,5166,6647,5166,6647,5185xe" filled="true" fillcolor="#000000" stroked="false">
                <v:path arrowok="t"/>
                <v:fill type="solid"/>
              </v:shape>
            </v:group>
            <v:group style="position:absolute;left:6647;top:5185;width:10;height:20" coordorigin="6647,5185" coordsize="10,20">
              <v:shape style="position:absolute;left:6647;top:5185;width:10;height:20" coordorigin="6647,5185" coordsize="10,20" path="m6647,5204l6657,5204,6657,5185,6647,5185,6647,5204xe" filled="true" fillcolor="#000000" stroked="false">
                <v:path arrowok="t"/>
                <v:fill type="solid"/>
              </v:shape>
            </v:group>
            <v:group style="position:absolute;left:6647;top:5204;width:10;height:20" coordorigin="6647,5204" coordsize="10,20">
              <v:shape style="position:absolute;left:6647;top:5204;width:10;height:20" coordorigin="6647,5204" coordsize="10,20" path="m6647,5223l6657,5223,6657,5204,6647,5204,6647,5223xe" filled="true" fillcolor="#000000" stroked="false">
                <v:path arrowok="t"/>
                <v:fill type="solid"/>
              </v:shape>
            </v:group>
            <v:group style="position:absolute;left:6647;top:5223;width:10;height:20" coordorigin="6647,5223" coordsize="10,20">
              <v:shape style="position:absolute;left:6647;top:5223;width:10;height:20" coordorigin="6647,5223" coordsize="10,20" path="m6647,5243l6657,5243,6657,5223,6647,5223,6647,5243xe" filled="true" fillcolor="#000000" stroked="false">
                <v:path arrowok="t"/>
                <v:fill type="solid"/>
              </v:shape>
            </v:group>
            <v:group style="position:absolute;left:6647;top:5243;width:10;height:20" coordorigin="6647,5243" coordsize="10,20">
              <v:shape style="position:absolute;left:6647;top:5243;width:10;height:20" coordorigin="6647,5243" coordsize="10,20" path="m6647,5262l6657,5262,6657,5243,6647,5243,6647,5262xe" filled="true" fillcolor="#000000" stroked="false">
                <v:path arrowok="t"/>
                <v:fill type="solid"/>
              </v:shape>
            </v:group>
            <v:group style="position:absolute;left:6647;top:5262;width:10;height:20" coordorigin="6647,5262" coordsize="10,20">
              <v:shape style="position:absolute;left:6647;top:5262;width:10;height:20" coordorigin="6647,5262" coordsize="10,20" path="m6647,5281l6657,5281,6657,5262,6647,5262,6647,5281xe" filled="true" fillcolor="#000000" stroked="false">
                <v:path arrowok="t"/>
                <v:fill type="solid"/>
              </v:shape>
            </v:group>
            <v:group style="position:absolute;left:6647;top:5281;width:10;height:20" coordorigin="6647,5281" coordsize="10,20">
              <v:shape style="position:absolute;left:6647;top:5281;width:10;height:20" coordorigin="6647,5281" coordsize="10,20" path="m6647,5301l6657,5301,6657,5281,6647,5281,6647,5301xe" filled="true" fillcolor="#000000" stroked="false">
                <v:path arrowok="t"/>
                <v:fill type="solid"/>
              </v:shape>
            </v:group>
            <v:group style="position:absolute;left:6647;top:5301;width:10;height:20" coordorigin="6647,5301" coordsize="10,20">
              <v:shape style="position:absolute;left:6647;top:5301;width:10;height:20" coordorigin="6647,5301" coordsize="10,20" path="m6647,5320l6657,5320,6657,5301,6647,5301,6647,5320xe" filled="true" fillcolor="#000000" stroked="false">
                <v:path arrowok="t"/>
                <v:fill type="solid"/>
              </v:shape>
            </v:group>
            <v:group style="position:absolute;left:6647;top:5320;width:10;height:20" coordorigin="6647,5320" coordsize="10,20">
              <v:shape style="position:absolute;left:6647;top:5320;width:10;height:20" coordorigin="6647,5320" coordsize="10,20" path="m6647,5339l6657,5339,6657,5320,6647,5320,6647,5339xe" filled="true" fillcolor="#000000" stroked="false">
                <v:path arrowok="t"/>
                <v:fill type="solid"/>
              </v:shape>
            </v:group>
            <v:group style="position:absolute;left:6647;top:5339;width:10;height:20" coordorigin="6647,5339" coordsize="10,20">
              <v:shape style="position:absolute;left:6647;top:5339;width:10;height:20" coordorigin="6647,5339" coordsize="10,20" path="m6647,5358l6657,5358,6657,5339,6647,5339,6647,5358xe" filled="true" fillcolor="#000000" stroked="false">
                <v:path arrowok="t"/>
                <v:fill type="solid"/>
              </v:shape>
            </v:group>
            <v:group style="position:absolute;left:6647;top:5365;width:10;height:2" coordorigin="6647,5365" coordsize="10,2">
              <v:shape style="position:absolute;left:6647;top:5365;width:10;height:2" coordorigin="6647,5365" coordsize="10,0" path="m6647,5365l6657,5365e" filled="false" stroked="true" strokeweight=".72pt" strokecolor="#000000">
                <v:path arrowok="t"/>
              </v:shape>
            </v:group>
            <v:group style="position:absolute;left:7629;top:4667;width:10;height:20" coordorigin="7629,4667" coordsize="10,20">
              <v:shape style="position:absolute;left:7629;top:4667;width:10;height:20" coordorigin="7629,4667" coordsize="10,20" path="m7629,4686l7638,4686,7638,4667,7629,4667,7629,4686xe" filled="true" fillcolor="#000000" stroked="false">
                <v:path arrowok="t"/>
                <v:fill type="solid"/>
              </v:shape>
            </v:group>
            <v:group style="position:absolute;left:7629;top:4686;width:10;height:20" coordorigin="7629,4686" coordsize="10,20">
              <v:shape style="position:absolute;left:7629;top:4686;width:10;height:20" coordorigin="7629,4686" coordsize="10,20" path="m7629,4705l7638,4705,7638,4686,7629,4686,7629,4705xe" filled="true" fillcolor="#000000" stroked="false">
                <v:path arrowok="t"/>
                <v:fill type="solid"/>
              </v:shape>
            </v:group>
            <v:group style="position:absolute;left:7629;top:4705;width:10;height:20" coordorigin="7629,4705" coordsize="10,20">
              <v:shape style="position:absolute;left:7629;top:4705;width:10;height:20" coordorigin="7629,4705" coordsize="10,20" path="m7629,4724l7638,4724,7638,4705,7629,4705,7629,4724xe" filled="true" fillcolor="#000000" stroked="false">
                <v:path arrowok="t"/>
                <v:fill type="solid"/>
              </v:shape>
            </v:group>
            <v:group style="position:absolute;left:7629;top:4724;width:10;height:20" coordorigin="7629,4724" coordsize="10,20">
              <v:shape style="position:absolute;left:7629;top:4724;width:10;height:20" coordorigin="7629,4724" coordsize="10,20" path="m7629,4743l7638,4743,7638,4724,7629,4724,7629,4743xe" filled="true" fillcolor="#000000" stroked="false">
                <v:path arrowok="t"/>
                <v:fill type="solid"/>
              </v:shape>
            </v:group>
            <v:group style="position:absolute;left:7629;top:4743;width:10;height:20" coordorigin="7629,4743" coordsize="10,20">
              <v:shape style="position:absolute;left:7629;top:4743;width:10;height:20" coordorigin="7629,4743" coordsize="10,20" path="m7629,4763l7638,4763,7638,4743,7629,4743,7629,4763xe" filled="true" fillcolor="#000000" stroked="false">
                <v:path arrowok="t"/>
                <v:fill type="solid"/>
              </v:shape>
            </v:group>
            <v:group style="position:absolute;left:7629;top:4763;width:10;height:20" coordorigin="7629,4763" coordsize="10,20">
              <v:shape style="position:absolute;left:7629;top:4763;width:10;height:20" coordorigin="7629,4763" coordsize="10,20" path="m7629,4782l7638,4782,7638,4763,7629,4763,7629,4782xe" filled="true" fillcolor="#000000" stroked="false">
                <v:path arrowok="t"/>
                <v:fill type="solid"/>
              </v:shape>
            </v:group>
            <v:group style="position:absolute;left:7629;top:4782;width:10;height:20" coordorigin="7629,4782" coordsize="10,20">
              <v:shape style="position:absolute;left:7629;top:4782;width:10;height:20" coordorigin="7629,4782" coordsize="10,20" path="m7629,4801l7638,4801,7638,4782,7629,4782,7629,4801xe" filled="true" fillcolor="#000000" stroked="false">
                <v:path arrowok="t"/>
                <v:fill type="solid"/>
              </v:shape>
            </v:group>
            <v:group style="position:absolute;left:7629;top:4801;width:10;height:20" coordorigin="7629,4801" coordsize="10,20">
              <v:shape style="position:absolute;left:7629;top:4801;width:10;height:20" coordorigin="7629,4801" coordsize="10,20" path="m7629,4820l7638,4820,7638,4801,7629,4801,7629,4820xe" filled="true" fillcolor="#000000" stroked="false">
                <v:path arrowok="t"/>
                <v:fill type="solid"/>
              </v:shape>
            </v:group>
            <v:group style="position:absolute;left:7629;top:4820;width:10;height:20" coordorigin="7629,4820" coordsize="10,20">
              <v:shape style="position:absolute;left:7629;top:4820;width:10;height:20" coordorigin="7629,4820" coordsize="10,20" path="m7629,4839l7638,4839,7638,4820,7629,4820,7629,4839xe" filled="true" fillcolor="#000000" stroked="false">
                <v:path arrowok="t"/>
                <v:fill type="solid"/>
              </v:shape>
            </v:group>
            <v:group style="position:absolute;left:7629;top:4839;width:10;height:20" coordorigin="7629,4839" coordsize="10,20">
              <v:shape style="position:absolute;left:7629;top:4839;width:10;height:20" coordorigin="7629,4839" coordsize="10,20" path="m7629,4859l7638,4859,7638,4839,7629,4839,7629,4859xe" filled="true" fillcolor="#000000" stroked="false">
                <v:path arrowok="t"/>
                <v:fill type="solid"/>
              </v:shape>
            </v:group>
            <v:group style="position:absolute;left:7629;top:4859;width:10;height:20" coordorigin="7629,4859" coordsize="10,20">
              <v:shape style="position:absolute;left:7629;top:4859;width:10;height:20" coordorigin="7629,4859" coordsize="10,20" path="m7629,4878l7638,4878,7638,4859,7629,4859,7629,4878xe" filled="true" fillcolor="#000000" stroked="false">
                <v:path arrowok="t"/>
                <v:fill type="solid"/>
              </v:shape>
            </v:group>
            <v:group style="position:absolute;left:7629;top:4878;width:10;height:20" coordorigin="7629,4878" coordsize="10,20">
              <v:shape style="position:absolute;left:7629;top:4878;width:10;height:20" coordorigin="7629,4878" coordsize="10,20" path="m7629,4897l7638,4897,7638,4878,7629,4878,7629,4897xe" filled="true" fillcolor="#000000" stroked="false">
                <v:path arrowok="t"/>
                <v:fill type="solid"/>
              </v:shape>
            </v:group>
            <v:group style="position:absolute;left:7629;top:4897;width:10;height:20" coordorigin="7629,4897" coordsize="10,20">
              <v:shape style="position:absolute;left:7629;top:4897;width:10;height:20" coordorigin="7629,4897" coordsize="10,20" path="m7629,4916l7638,4916,7638,4897,7629,4897,7629,4916xe" filled="true" fillcolor="#000000" stroked="false">
                <v:path arrowok="t"/>
                <v:fill type="solid"/>
              </v:shape>
            </v:group>
            <v:group style="position:absolute;left:7629;top:4916;width:10;height:20" coordorigin="7629,4916" coordsize="10,20">
              <v:shape style="position:absolute;left:7629;top:4916;width:10;height:20" coordorigin="7629,4916" coordsize="10,20" path="m7629,4935l7638,4935,7638,4916,7629,4916,7629,4935xe" filled="true" fillcolor="#000000" stroked="false">
                <v:path arrowok="t"/>
                <v:fill type="solid"/>
              </v:shape>
            </v:group>
            <v:group style="position:absolute;left:7629;top:4935;width:10;height:20" coordorigin="7629,4935" coordsize="10,20">
              <v:shape style="position:absolute;left:7629;top:4935;width:10;height:20" coordorigin="7629,4935" coordsize="10,20" path="m7629,4955l7638,4955,7638,4935,7629,4935,7629,4955xe" filled="true" fillcolor="#000000" stroked="false">
                <v:path arrowok="t"/>
                <v:fill type="solid"/>
              </v:shape>
            </v:group>
            <v:group style="position:absolute;left:7629;top:4955;width:10;height:20" coordorigin="7629,4955" coordsize="10,20">
              <v:shape style="position:absolute;left:7629;top:4955;width:10;height:20" coordorigin="7629,4955" coordsize="10,20" path="m7629,4974l7638,4974,7638,4955,7629,4955,7629,4974xe" filled="true" fillcolor="#000000" stroked="false">
                <v:path arrowok="t"/>
                <v:fill type="solid"/>
              </v:shape>
            </v:group>
            <v:group style="position:absolute;left:7629;top:4974;width:10;height:20" coordorigin="7629,4974" coordsize="10,20">
              <v:shape style="position:absolute;left:7629;top:4974;width:10;height:20" coordorigin="7629,4974" coordsize="10,20" path="m7629,4993l7638,4993,7638,4974,7629,4974,7629,4993xe" filled="true" fillcolor="#000000" stroked="false">
                <v:path arrowok="t"/>
                <v:fill type="solid"/>
              </v:shape>
            </v:group>
            <v:group style="position:absolute;left:7629;top:4993;width:10;height:20" coordorigin="7629,4993" coordsize="10,20">
              <v:shape style="position:absolute;left:7629;top:4993;width:10;height:20" coordorigin="7629,4993" coordsize="10,20" path="m7629,5012l7638,5012,7638,4993,7629,4993,7629,5012xe" filled="true" fillcolor="#000000" stroked="false">
                <v:path arrowok="t"/>
                <v:fill type="solid"/>
              </v:shape>
            </v:group>
            <v:group style="position:absolute;left:7629;top:5012;width:10;height:20" coordorigin="7629,5012" coordsize="10,20">
              <v:shape style="position:absolute;left:7629;top:5012;width:10;height:20" coordorigin="7629,5012" coordsize="10,20" path="m7629,5031l7638,5031,7638,5012,7629,5012,7629,5031xe" filled="true" fillcolor="#000000" stroked="false">
                <v:path arrowok="t"/>
                <v:fill type="solid"/>
              </v:shape>
            </v:group>
            <v:group style="position:absolute;left:7629;top:5031;width:10;height:20" coordorigin="7629,5031" coordsize="10,20">
              <v:shape style="position:absolute;left:7629;top:5031;width:10;height:20" coordorigin="7629,5031" coordsize="10,20" path="m7629,5051l7638,5051,7638,5031,7629,5031,7629,5051xe" filled="true" fillcolor="#000000" stroked="false">
                <v:path arrowok="t"/>
                <v:fill type="solid"/>
              </v:shape>
            </v:group>
            <v:group style="position:absolute;left:7629;top:5051;width:10;height:20" coordorigin="7629,5051" coordsize="10,20">
              <v:shape style="position:absolute;left:7629;top:5051;width:10;height:20" coordorigin="7629,5051" coordsize="10,20" path="m7629,5070l7638,5070,7638,5051,7629,5051,7629,5070xe" filled="true" fillcolor="#000000" stroked="false">
                <v:path arrowok="t"/>
                <v:fill type="solid"/>
              </v:shape>
            </v:group>
            <v:group style="position:absolute;left:7629;top:5070;width:10;height:20" coordorigin="7629,5070" coordsize="10,20">
              <v:shape style="position:absolute;left:7629;top:5070;width:10;height:20" coordorigin="7629,5070" coordsize="10,20" path="m7629,5089l7638,5089,7638,5070,7629,5070,7629,5089xe" filled="true" fillcolor="#000000" stroked="false">
                <v:path arrowok="t"/>
                <v:fill type="solid"/>
              </v:shape>
            </v:group>
            <v:group style="position:absolute;left:7629;top:5089;width:10;height:20" coordorigin="7629,5089" coordsize="10,20">
              <v:shape style="position:absolute;left:7629;top:5089;width:10;height:20" coordorigin="7629,5089" coordsize="10,20" path="m7629,5108l7638,5108,7638,5089,7629,5089,7629,5108xe" filled="true" fillcolor="#000000" stroked="false">
                <v:path arrowok="t"/>
                <v:fill type="solid"/>
              </v:shape>
            </v:group>
            <v:group style="position:absolute;left:7629;top:5108;width:10;height:20" coordorigin="7629,5108" coordsize="10,20">
              <v:shape style="position:absolute;left:7629;top:5108;width:10;height:20" coordorigin="7629,5108" coordsize="10,20" path="m7629,5127l7638,5127,7638,5108,7629,5108,7629,5127xe" filled="true" fillcolor="#000000" stroked="false">
                <v:path arrowok="t"/>
                <v:fill type="solid"/>
              </v:shape>
            </v:group>
            <v:group style="position:absolute;left:7629;top:5127;width:10;height:20" coordorigin="7629,5127" coordsize="10,20">
              <v:shape style="position:absolute;left:7629;top:5127;width:10;height:20" coordorigin="7629,5127" coordsize="10,20" path="m7629,5147l7638,5147,7638,5127,7629,5127,7629,5147xe" filled="true" fillcolor="#000000" stroked="false">
                <v:path arrowok="t"/>
                <v:fill type="solid"/>
              </v:shape>
            </v:group>
            <v:group style="position:absolute;left:7629;top:5147;width:10;height:20" coordorigin="7629,5147" coordsize="10,20">
              <v:shape style="position:absolute;left:7629;top:5147;width:10;height:20" coordorigin="7629,5147" coordsize="10,20" path="m7629,5166l7638,5166,7638,5147,7629,5147,7629,5166xe" filled="true" fillcolor="#000000" stroked="false">
                <v:path arrowok="t"/>
                <v:fill type="solid"/>
              </v:shape>
            </v:group>
            <v:group style="position:absolute;left:7629;top:5166;width:10;height:20" coordorigin="7629,5166" coordsize="10,20">
              <v:shape style="position:absolute;left:7629;top:5166;width:10;height:20" coordorigin="7629,5166" coordsize="10,20" path="m7629,5185l7638,5185,7638,5166,7629,5166,7629,5185xe" filled="true" fillcolor="#000000" stroked="false">
                <v:path arrowok="t"/>
                <v:fill type="solid"/>
              </v:shape>
            </v:group>
            <v:group style="position:absolute;left:7629;top:5185;width:10;height:20" coordorigin="7629,5185" coordsize="10,20">
              <v:shape style="position:absolute;left:7629;top:5185;width:10;height:20" coordorigin="7629,5185" coordsize="10,20" path="m7629,5204l7638,5204,7638,5185,7629,5185,7629,5204xe" filled="true" fillcolor="#000000" stroked="false">
                <v:path arrowok="t"/>
                <v:fill type="solid"/>
              </v:shape>
            </v:group>
            <v:group style="position:absolute;left:7629;top:5204;width:10;height:20" coordorigin="7629,5204" coordsize="10,20">
              <v:shape style="position:absolute;left:7629;top:5204;width:10;height:20" coordorigin="7629,5204" coordsize="10,20" path="m7629,5223l7638,5223,7638,5204,7629,5204,7629,5223xe" filled="true" fillcolor="#000000" stroked="false">
                <v:path arrowok="t"/>
                <v:fill type="solid"/>
              </v:shape>
            </v:group>
            <v:group style="position:absolute;left:7629;top:5223;width:10;height:20" coordorigin="7629,5223" coordsize="10,20">
              <v:shape style="position:absolute;left:7629;top:5223;width:10;height:20" coordorigin="7629,5223" coordsize="10,20" path="m7629,5243l7638,5243,7638,5223,7629,5223,7629,5243xe" filled="true" fillcolor="#000000" stroked="false">
                <v:path arrowok="t"/>
                <v:fill type="solid"/>
              </v:shape>
            </v:group>
            <v:group style="position:absolute;left:7629;top:5243;width:10;height:20" coordorigin="7629,5243" coordsize="10,20">
              <v:shape style="position:absolute;left:7629;top:5243;width:10;height:20" coordorigin="7629,5243" coordsize="10,20" path="m7629,5262l7638,5262,7638,5243,7629,5243,7629,5262xe" filled="true" fillcolor="#000000" stroked="false">
                <v:path arrowok="t"/>
                <v:fill type="solid"/>
              </v:shape>
            </v:group>
            <v:group style="position:absolute;left:7629;top:5262;width:10;height:20" coordorigin="7629,5262" coordsize="10,20">
              <v:shape style="position:absolute;left:7629;top:5262;width:10;height:20" coordorigin="7629,5262" coordsize="10,20" path="m7629,5281l7638,5281,7638,5262,7629,5262,7629,5281xe" filled="true" fillcolor="#000000" stroked="false">
                <v:path arrowok="t"/>
                <v:fill type="solid"/>
              </v:shape>
            </v:group>
            <v:group style="position:absolute;left:7629;top:5281;width:10;height:20" coordorigin="7629,5281" coordsize="10,20">
              <v:shape style="position:absolute;left:7629;top:5281;width:10;height:20" coordorigin="7629,5281" coordsize="10,20" path="m7629,5301l7638,5301,7638,5281,7629,5281,7629,5301xe" filled="true" fillcolor="#000000" stroked="false">
                <v:path arrowok="t"/>
                <v:fill type="solid"/>
              </v:shape>
            </v:group>
            <v:group style="position:absolute;left:7629;top:5301;width:10;height:20" coordorigin="7629,5301" coordsize="10,20">
              <v:shape style="position:absolute;left:7629;top:5301;width:10;height:20" coordorigin="7629,5301" coordsize="10,20" path="m7629,5320l7638,5320,7638,5301,7629,5301,7629,5320xe" filled="true" fillcolor="#000000" stroked="false">
                <v:path arrowok="t"/>
                <v:fill type="solid"/>
              </v:shape>
            </v:group>
            <v:group style="position:absolute;left:7629;top:5320;width:10;height:20" coordorigin="7629,5320" coordsize="10,20">
              <v:shape style="position:absolute;left:7629;top:5320;width:10;height:20" coordorigin="7629,5320" coordsize="10,20" path="m7629,5339l7638,5339,7638,5320,7629,5320,7629,5339xe" filled="true" fillcolor="#000000" stroked="false">
                <v:path arrowok="t"/>
                <v:fill type="solid"/>
              </v:shape>
            </v:group>
            <v:group style="position:absolute;left:7629;top:5339;width:10;height:20" coordorigin="7629,5339" coordsize="10,20">
              <v:shape style="position:absolute;left:7629;top:5339;width:10;height:20" coordorigin="7629,5339" coordsize="10,20" path="m7629,5358l7638,5358,7638,5339,7629,5339,7629,5358xe" filled="true" fillcolor="#000000" stroked="false">
                <v:path arrowok="t"/>
                <v:fill type="solid"/>
              </v:shape>
            </v:group>
            <v:group style="position:absolute;left:7629;top:5365;width:10;height:2" coordorigin="7629,5365" coordsize="10,2">
              <v:shape style="position:absolute;left:7629;top:5365;width:10;height:2" coordorigin="7629,5365" coordsize="10,0" path="m7629,5365l7638,5365e" filled="false" stroked="true" strokeweight=".72pt" strokecolor="#000000">
                <v:path arrowok="t"/>
              </v:shape>
            </v:group>
            <v:group style="position:absolute;left:8260;top:4667;width:10;height:20" coordorigin="8260,4667" coordsize="10,20">
              <v:shape style="position:absolute;left:8260;top:4667;width:10;height:20" coordorigin="8260,4667" coordsize="10,20" path="m8260,4686l8269,4686,8269,4667,8260,4667,8260,4686xe" filled="true" fillcolor="#000000" stroked="false">
                <v:path arrowok="t"/>
                <v:fill type="solid"/>
              </v:shape>
            </v:group>
            <v:group style="position:absolute;left:8260;top:4686;width:10;height:20" coordorigin="8260,4686" coordsize="10,20">
              <v:shape style="position:absolute;left:8260;top:4686;width:10;height:20" coordorigin="8260,4686" coordsize="10,20" path="m8260,4705l8269,4705,8269,4686,8260,4686,8260,4705xe" filled="true" fillcolor="#000000" stroked="false">
                <v:path arrowok="t"/>
                <v:fill type="solid"/>
              </v:shape>
            </v:group>
            <v:group style="position:absolute;left:8260;top:4705;width:10;height:20" coordorigin="8260,4705" coordsize="10,20">
              <v:shape style="position:absolute;left:8260;top:4705;width:10;height:20" coordorigin="8260,4705" coordsize="10,20" path="m8260,4724l8269,4724,8269,4705,8260,4705,8260,4724xe" filled="true" fillcolor="#000000" stroked="false">
                <v:path arrowok="t"/>
                <v:fill type="solid"/>
              </v:shape>
            </v:group>
            <v:group style="position:absolute;left:8260;top:4724;width:10;height:20" coordorigin="8260,4724" coordsize="10,20">
              <v:shape style="position:absolute;left:8260;top:4724;width:10;height:20" coordorigin="8260,4724" coordsize="10,20" path="m8260,4743l8269,4743,8269,4724,8260,4724,8260,4743xe" filled="true" fillcolor="#000000" stroked="false">
                <v:path arrowok="t"/>
                <v:fill type="solid"/>
              </v:shape>
            </v:group>
            <v:group style="position:absolute;left:8260;top:4743;width:10;height:20" coordorigin="8260,4743" coordsize="10,20">
              <v:shape style="position:absolute;left:8260;top:4743;width:10;height:20" coordorigin="8260,4743" coordsize="10,20" path="m8260,4763l8269,4763,8269,4743,8260,4743,8260,4763xe" filled="true" fillcolor="#000000" stroked="false">
                <v:path arrowok="t"/>
                <v:fill type="solid"/>
              </v:shape>
            </v:group>
            <v:group style="position:absolute;left:8260;top:4763;width:10;height:20" coordorigin="8260,4763" coordsize="10,20">
              <v:shape style="position:absolute;left:8260;top:4763;width:10;height:20" coordorigin="8260,4763" coordsize="10,20" path="m8260,4782l8269,4782,8269,4763,8260,4763,8260,4782xe" filled="true" fillcolor="#000000" stroked="false">
                <v:path arrowok="t"/>
                <v:fill type="solid"/>
              </v:shape>
            </v:group>
            <v:group style="position:absolute;left:8260;top:4782;width:10;height:20" coordorigin="8260,4782" coordsize="10,20">
              <v:shape style="position:absolute;left:8260;top:4782;width:10;height:20" coordorigin="8260,4782" coordsize="10,20" path="m8260,4801l8269,4801,8269,4782,8260,4782,8260,4801xe" filled="true" fillcolor="#000000" stroked="false">
                <v:path arrowok="t"/>
                <v:fill type="solid"/>
              </v:shape>
            </v:group>
            <v:group style="position:absolute;left:8260;top:4801;width:10;height:20" coordorigin="8260,4801" coordsize="10,20">
              <v:shape style="position:absolute;left:8260;top:4801;width:10;height:20" coordorigin="8260,4801" coordsize="10,20" path="m8260,4820l8269,4820,8269,4801,8260,4801,8260,4820xe" filled="true" fillcolor="#000000" stroked="false">
                <v:path arrowok="t"/>
                <v:fill type="solid"/>
              </v:shape>
            </v:group>
            <v:group style="position:absolute;left:8260;top:4820;width:10;height:20" coordorigin="8260,4820" coordsize="10,20">
              <v:shape style="position:absolute;left:8260;top:4820;width:10;height:20" coordorigin="8260,4820" coordsize="10,20" path="m8260,4839l8269,4839,8269,4820,8260,4820,8260,4839xe" filled="true" fillcolor="#000000" stroked="false">
                <v:path arrowok="t"/>
                <v:fill type="solid"/>
              </v:shape>
            </v:group>
            <v:group style="position:absolute;left:8260;top:4839;width:10;height:20" coordorigin="8260,4839" coordsize="10,20">
              <v:shape style="position:absolute;left:8260;top:4839;width:10;height:20" coordorigin="8260,4839" coordsize="10,20" path="m8260,4859l8269,4859,8269,4839,8260,4839,8260,4859xe" filled="true" fillcolor="#000000" stroked="false">
                <v:path arrowok="t"/>
                <v:fill type="solid"/>
              </v:shape>
            </v:group>
            <v:group style="position:absolute;left:8260;top:4859;width:10;height:20" coordorigin="8260,4859" coordsize="10,20">
              <v:shape style="position:absolute;left:8260;top:4859;width:10;height:20" coordorigin="8260,4859" coordsize="10,20" path="m8260,4878l8269,4878,8269,4859,8260,4859,8260,4878xe" filled="true" fillcolor="#000000" stroked="false">
                <v:path arrowok="t"/>
                <v:fill type="solid"/>
              </v:shape>
            </v:group>
            <v:group style="position:absolute;left:8260;top:4878;width:10;height:20" coordorigin="8260,4878" coordsize="10,20">
              <v:shape style="position:absolute;left:8260;top:4878;width:10;height:20" coordorigin="8260,4878" coordsize="10,20" path="m8260,4897l8269,4897,8269,4878,8260,4878,8260,4897xe" filled="true" fillcolor="#000000" stroked="false">
                <v:path arrowok="t"/>
                <v:fill type="solid"/>
              </v:shape>
            </v:group>
            <v:group style="position:absolute;left:8260;top:4897;width:10;height:20" coordorigin="8260,4897" coordsize="10,20">
              <v:shape style="position:absolute;left:8260;top:4897;width:10;height:20" coordorigin="8260,4897" coordsize="10,20" path="m8260,4916l8269,4916,8269,4897,8260,4897,8260,4916xe" filled="true" fillcolor="#000000" stroked="false">
                <v:path arrowok="t"/>
                <v:fill type="solid"/>
              </v:shape>
            </v:group>
            <v:group style="position:absolute;left:8260;top:4916;width:10;height:20" coordorigin="8260,4916" coordsize="10,20">
              <v:shape style="position:absolute;left:8260;top:4916;width:10;height:20" coordorigin="8260,4916" coordsize="10,20" path="m8260,4935l8269,4935,8269,4916,8260,4916,8260,4935xe" filled="true" fillcolor="#000000" stroked="false">
                <v:path arrowok="t"/>
                <v:fill type="solid"/>
              </v:shape>
            </v:group>
            <v:group style="position:absolute;left:8260;top:4935;width:10;height:20" coordorigin="8260,4935" coordsize="10,20">
              <v:shape style="position:absolute;left:8260;top:4935;width:10;height:20" coordorigin="8260,4935" coordsize="10,20" path="m8260,4955l8269,4955,8269,4935,8260,4935,8260,4955xe" filled="true" fillcolor="#000000" stroked="false">
                <v:path arrowok="t"/>
                <v:fill type="solid"/>
              </v:shape>
            </v:group>
            <v:group style="position:absolute;left:8260;top:4955;width:10;height:20" coordorigin="8260,4955" coordsize="10,20">
              <v:shape style="position:absolute;left:8260;top:4955;width:10;height:20" coordorigin="8260,4955" coordsize="10,20" path="m8260,4974l8269,4974,8269,4955,8260,4955,8260,4974xe" filled="true" fillcolor="#000000" stroked="false">
                <v:path arrowok="t"/>
                <v:fill type="solid"/>
              </v:shape>
            </v:group>
            <v:group style="position:absolute;left:8260;top:4974;width:10;height:20" coordorigin="8260,4974" coordsize="10,20">
              <v:shape style="position:absolute;left:8260;top:4974;width:10;height:20" coordorigin="8260,4974" coordsize="10,20" path="m8260,4993l8269,4993,8269,4974,8260,4974,8260,4993xe" filled="true" fillcolor="#000000" stroked="false">
                <v:path arrowok="t"/>
                <v:fill type="solid"/>
              </v:shape>
            </v:group>
            <v:group style="position:absolute;left:8260;top:4993;width:10;height:20" coordorigin="8260,4993" coordsize="10,20">
              <v:shape style="position:absolute;left:8260;top:4993;width:10;height:20" coordorigin="8260,4993" coordsize="10,20" path="m8260,5012l8269,5012,8269,4993,8260,4993,8260,5012xe" filled="true" fillcolor="#000000" stroked="false">
                <v:path arrowok="t"/>
                <v:fill type="solid"/>
              </v:shape>
            </v:group>
            <v:group style="position:absolute;left:8260;top:5012;width:10;height:20" coordorigin="8260,5012" coordsize="10,20">
              <v:shape style="position:absolute;left:8260;top:5012;width:10;height:20" coordorigin="8260,5012" coordsize="10,20" path="m8260,5031l8269,5031,8269,5012,8260,5012,8260,5031xe" filled="true" fillcolor="#000000" stroked="false">
                <v:path arrowok="t"/>
                <v:fill type="solid"/>
              </v:shape>
            </v:group>
            <v:group style="position:absolute;left:8260;top:5031;width:10;height:20" coordorigin="8260,5031" coordsize="10,20">
              <v:shape style="position:absolute;left:8260;top:5031;width:10;height:20" coordorigin="8260,5031" coordsize="10,20" path="m8260,5051l8269,5051,8269,5031,8260,5031,8260,5051xe" filled="true" fillcolor="#000000" stroked="false">
                <v:path arrowok="t"/>
                <v:fill type="solid"/>
              </v:shape>
            </v:group>
            <v:group style="position:absolute;left:8260;top:5051;width:10;height:20" coordorigin="8260,5051" coordsize="10,20">
              <v:shape style="position:absolute;left:8260;top:5051;width:10;height:20" coordorigin="8260,5051" coordsize="10,20" path="m8260,5070l8269,5070,8269,5051,8260,5051,8260,5070xe" filled="true" fillcolor="#000000" stroked="false">
                <v:path arrowok="t"/>
                <v:fill type="solid"/>
              </v:shape>
            </v:group>
            <v:group style="position:absolute;left:8260;top:5070;width:10;height:20" coordorigin="8260,5070" coordsize="10,20">
              <v:shape style="position:absolute;left:8260;top:5070;width:10;height:20" coordorigin="8260,5070" coordsize="10,20" path="m8260,5089l8269,5089,8269,5070,8260,5070,8260,5089xe" filled="true" fillcolor="#000000" stroked="false">
                <v:path arrowok="t"/>
                <v:fill type="solid"/>
              </v:shape>
            </v:group>
            <v:group style="position:absolute;left:8260;top:5089;width:10;height:20" coordorigin="8260,5089" coordsize="10,20">
              <v:shape style="position:absolute;left:8260;top:5089;width:10;height:20" coordorigin="8260,5089" coordsize="10,20" path="m8260,5108l8269,5108,8269,5089,8260,5089,8260,5108xe" filled="true" fillcolor="#000000" stroked="false">
                <v:path arrowok="t"/>
                <v:fill type="solid"/>
              </v:shape>
            </v:group>
            <v:group style="position:absolute;left:8260;top:5108;width:10;height:20" coordorigin="8260,5108" coordsize="10,20">
              <v:shape style="position:absolute;left:8260;top:5108;width:10;height:20" coordorigin="8260,5108" coordsize="10,20" path="m8260,5127l8269,5127,8269,5108,8260,5108,8260,5127xe" filled="true" fillcolor="#000000" stroked="false">
                <v:path arrowok="t"/>
                <v:fill type="solid"/>
              </v:shape>
            </v:group>
            <v:group style="position:absolute;left:8260;top:5127;width:10;height:20" coordorigin="8260,5127" coordsize="10,20">
              <v:shape style="position:absolute;left:8260;top:5127;width:10;height:20" coordorigin="8260,5127" coordsize="10,20" path="m8260,5147l8269,5147,8269,5127,8260,5127,8260,5147xe" filled="true" fillcolor="#000000" stroked="false">
                <v:path arrowok="t"/>
                <v:fill type="solid"/>
              </v:shape>
            </v:group>
            <v:group style="position:absolute;left:8260;top:5147;width:10;height:20" coordorigin="8260,5147" coordsize="10,20">
              <v:shape style="position:absolute;left:8260;top:5147;width:10;height:20" coordorigin="8260,5147" coordsize="10,20" path="m8260,5166l8269,5166,8269,5147,8260,5147,8260,5166xe" filled="true" fillcolor="#000000" stroked="false">
                <v:path arrowok="t"/>
                <v:fill type="solid"/>
              </v:shape>
            </v:group>
            <v:group style="position:absolute;left:8260;top:5166;width:10;height:20" coordorigin="8260,5166" coordsize="10,20">
              <v:shape style="position:absolute;left:8260;top:5166;width:10;height:20" coordorigin="8260,5166" coordsize="10,20" path="m8260,5185l8269,5185,8269,5166,8260,5166,8260,5185xe" filled="true" fillcolor="#000000" stroked="false">
                <v:path arrowok="t"/>
                <v:fill type="solid"/>
              </v:shape>
            </v:group>
            <v:group style="position:absolute;left:8260;top:5185;width:10;height:20" coordorigin="8260,5185" coordsize="10,20">
              <v:shape style="position:absolute;left:8260;top:5185;width:10;height:20" coordorigin="8260,5185" coordsize="10,20" path="m8260,5204l8269,5204,8269,5185,8260,5185,8260,5204xe" filled="true" fillcolor="#000000" stroked="false">
                <v:path arrowok="t"/>
                <v:fill type="solid"/>
              </v:shape>
            </v:group>
            <v:group style="position:absolute;left:8260;top:5204;width:10;height:20" coordorigin="8260,5204" coordsize="10,20">
              <v:shape style="position:absolute;left:8260;top:5204;width:10;height:20" coordorigin="8260,5204" coordsize="10,20" path="m8260,5223l8269,5223,8269,5204,8260,5204,8260,5223xe" filled="true" fillcolor="#000000" stroked="false">
                <v:path arrowok="t"/>
                <v:fill type="solid"/>
              </v:shape>
            </v:group>
            <v:group style="position:absolute;left:8260;top:5223;width:10;height:20" coordorigin="8260,5223" coordsize="10,20">
              <v:shape style="position:absolute;left:8260;top:5223;width:10;height:20" coordorigin="8260,5223" coordsize="10,20" path="m8260,5243l8269,5243,8269,5223,8260,5223,8260,5243xe" filled="true" fillcolor="#000000" stroked="false">
                <v:path arrowok="t"/>
                <v:fill type="solid"/>
              </v:shape>
            </v:group>
            <v:group style="position:absolute;left:8260;top:5243;width:10;height:20" coordorigin="8260,5243" coordsize="10,20">
              <v:shape style="position:absolute;left:8260;top:5243;width:10;height:20" coordorigin="8260,5243" coordsize="10,20" path="m8260,5262l8269,5262,8269,5243,8260,5243,8260,5262xe" filled="true" fillcolor="#000000" stroked="false">
                <v:path arrowok="t"/>
                <v:fill type="solid"/>
              </v:shape>
            </v:group>
            <v:group style="position:absolute;left:8260;top:5262;width:10;height:20" coordorigin="8260,5262" coordsize="10,20">
              <v:shape style="position:absolute;left:8260;top:5262;width:10;height:20" coordorigin="8260,5262" coordsize="10,20" path="m8260,5281l8269,5281,8269,5262,8260,5262,8260,5281xe" filled="true" fillcolor="#000000" stroked="false">
                <v:path arrowok="t"/>
                <v:fill type="solid"/>
              </v:shape>
            </v:group>
            <v:group style="position:absolute;left:8260;top:5281;width:10;height:20" coordorigin="8260,5281" coordsize="10,20">
              <v:shape style="position:absolute;left:8260;top:5281;width:10;height:20" coordorigin="8260,5281" coordsize="10,20" path="m8260,5301l8269,5301,8269,5281,8260,5281,8260,5301xe" filled="true" fillcolor="#000000" stroked="false">
                <v:path arrowok="t"/>
                <v:fill type="solid"/>
              </v:shape>
            </v:group>
            <v:group style="position:absolute;left:8260;top:5301;width:10;height:20" coordorigin="8260,5301" coordsize="10,20">
              <v:shape style="position:absolute;left:8260;top:5301;width:10;height:20" coordorigin="8260,5301" coordsize="10,20" path="m8260,5320l8269,5320,8269,5301,8260,5301,8260,5320xe" filled="true" fillcolor="#000000" stroked="false">
                <v:path arrowok="t"/>
                <v:fill type="solid"/>
              </v:shape>
            </v:group>
            <v:group style="position:absolute;left:8260;top:5320;width:10;height:20" coordorigin="8260,5320" coordsize="10,20">
              <v:shape style="position:absolute;left:8260;top:5320;width:10;height:20" coordorigin="8260,5320" coordsize="10,20" path="m8260,5339l8269,5339,8269,5320,8260,5320,8260,5339xe" filled="true" fillcolor="#000000" stroked="false">
                <v:path arrowok="t"/>
                <v:fill type="solid"/>
              </v:shape>
            </v:group>
            <v:group style="position:absolute;left:8260;top:5339;width:10;height:20" coordorigin="8260,5339" coordsize="10,20">
              <v:shape style="position:absolute;left:8260;top:5339;width:10;height:20" coordorigin="8260,5339" coordsize="10,20" path="m8260,5358l8269,5358,8269,5339,8260,5339,8260,5358xe" filled="true" fillcolor="#000000" stroked="false">
                <v:path arrowok="t"/>
                <v:fill type="solid"/>
              </v:shape>
            </v:group>
            <v:group style="position:absolute;left:8260;top:5365;width:10;height:2" coordorigin="8260,5365" coordsize="10,2">
              <v:shape style="position:absolute;left:8260;top:5365;width:10;height:2" coordorigin="8260,5365" coordsize="10,0" path="m8260,5365l8269,5365e" filled="false" stroked="true" strokeweight=".72pt" strokecolor="#000000">
                <v:path arrowok="t"/>
              </v:shape>
            </v:group>
            <v:group style="position:absolute;left:9109;top:4667;width:10;height:20" coordorigin="9109,4667" coordsize="10,20">
              <v:shape style="position:absolute;left:9109;top:4667;width:10;height:20" coordorigin="9109,4667" coordsize="10,20" path="m9109,4686l9119,4686,9119,4667,9109,4667,9109,4686xe" filled="true" fillcolor="#000000" stroked="false">
                <v:path arrowok="t"/>
                <v:fill type="solid"/>
              </v:shape>
            </v:group>
            <v:group style="position:absolute;left:9109;top:4686;width:10;height:20" coordorigin="9109,4686" coordsize="10,20">
              <v:shape style="position:absolute;left:9109;top:4686;width:10;height:20" coordorigin="9109,4686" coordsize="10,20" path="m9109,4705l9119,4705,9119,4686,9109,4686,9109,4705xe" filled="true" fillcolor="#000000" stroked="false">
                <v:path arrowok="t"/>
                <v:fill type="solid"/>
              </v:shape>
            </v:group>
            <v:group style="position:absolute;left:9109;top:4705;width:10;height:20" coordorigin="9109,4705" coordsize="10,20">
              <v:shape style="position:absolute;left:9109;top:4705;width:10;height:20" coordorigin="9109,4705" coordsize="10,20" path="m9109,4724l9119,4724,9119,4705,9109,4705,9109,4724xe" filled="true" fillcolor="#000000" stroked="false">
                <v:path arrowok="t"/>
                <v:fill type="solid"/>
              </v:shape>
            </v:group>
            <v:group style="position:absolute;left:9109;top:4724;width:10;height:20" coordorigin="9109,4724" coordsize="10,20">
              <v:shape style="position:absolute;left:9109;top:4724;width:10;height:20" coordorigin="9109,4724" coordsize="10,20" path="m9109,4743l9119,4743,9119,4724,9109,4724,9109,4743xe" filled="true" fillcolor="#000000" stroked="false">
                <v:path arrowok="t"/>
                <v:fill type="solid"/>
              </v:shape>
            </v:group>
            <v:group style="position:absolute;left:9109;top:4743;width:10;height:20" coordorigin="9109,4743" coordsize="10,20">
              <v:shape style="position:absolute;left:9109;top:4743;width:10;height:20" coordorigin="9109,4743" coordsize="10,20" path="m9109,4763l9119,4763,9119,4743,9109,4743,9109,4763xe" filled="true" fillcolor="#000000" stroked="false">
                <v:path arrowok="t"/>
                <v:fill type="solid"/>
              </v:shape>
            </v:group>
            <v:group style="position:absolute;left:9109;top:4763;width:10;height:20" coordorigin="9109,4763" coordsize="10,20">
              <v:shape style="position:absolute;left:9109;top:4763;width:10;height:20" coordorigin="9109,4763" coordsize="10,20" path="m9109,4782l9119,4782,9119,4763,9109,4763,9109,4782xe" filled="true" fillcolor="#000000" stroked="false">
                <v:path arrowok="t"/>
                <v:fill type="solid"/>
              </v:shape>
            </v:group>
            <v:group style="position:absolute;left:9109;top:4782;width:10;height:20" coordorigin="9109,4782" coordsize="10,20">
              <v:shape style="position:absolute;left:9109;top:4782;width:10;height:20" coordorigin="9109,4782" coordsize="10,20" path="m9109,4801l9119,4801,9119,4782,9109,4782,9109,4801xe" filled="true" fillcolor="#000000" stroked="false">
                <v:path arrowok="t"/>
                <v:fill type="solid"/>
              </v:shape>
            </v:group>
            <v:group style="position:absolute;left:9109;top:4801;width:10;height:20" coordorigin="9109,4801" coordsize="10,20">
              <v:shape style="position:absolute;left:9109;top:4801;width:10;height:20" coordorigin="9109,4801" coordsize="10,20" path="m9109,4820l9119,4820,9119,4801,9109,4801,9109,4820xe" filled="true" fillcolor="#000000" stroked="false">
                <v:path arrowok="t"/>
                <v:fill type="solid"/>
              </v:shape>
            </v:group>
            <v:group style="position:absolute;left:9109;top:4820;width:10;height:20" coordorigin="9109,4820" coordsize="10,20">
              <v:shape style="position:absolute;left:9109;top:4820;width:10;height:20" coordorigin="9109,4820" coordsize="10,20" path="m9109,4839l9119,4839,9119,4820,9109,4820,9109,4839xe" filled="true" fillcolor="#000000" stroked="false">
                <v:path arrowok="t"/>
                <v:fill type="solid"/>
              </v:shape>
            </v:group>
            <v:group style="position:absolute;left:9109;top:4839;width:10;height:20" coordorigin="9109,4839" coordsize="10,20">
              <v:shape style="position:absolute;left:9109;top:4839;width:10;height:20" coordorigin="9109,4839" coordsize="10,20" path="m9109,4859l9119,4859,9119,4839,9109,4839,9109,4859xe" filled="true" fillcolor="#000000" stroked="false">
                <v:path arrowok="t"/>
                <v:fill type="solid"/>
              </v:shape>
            </v:group>
            <v:group style="position:absolute;left:9109;top:4859;width:10;height:20" coordorigin="9109,4859" coordsize="10,20">
              <v:shape style="position:absolute;left:9109;top:4859;width:10;height:20" coordorigin="9109,4859" coordsize="10,20" path="m9109,4878l9119,4878,9119,4859,9109,4859,9109,4878xe" filled="true" fillcolor="#000000" stroked="false">
                <v:path arrowok="t"/>
                <v:fill type="solid"/>
              </v:shape>
            </v:group>
            <v:group style="position:absolute;left:9109;top:4878;width:10;height:20" coordorigin="9109,4878" coordsize="10,20">
              <v:shape style="position:absolute;left:9109;top:4878;width:10;height:20" coordorigin="9109,4878" coordsize="10,20" path="m9109,4897l9119,4897,9119,4878,9109,4878,9109,4897xe" filled="true" fillcolor="#000000" stroked="false">
                <v:path arrowok="t"/>
                <v:fill type="solid"/>
              </v:shape>
            </v:group>
            <v:group style="position:absolute;left:9109;top:4897;width:10;height:20" coordorigin="9109,4897" coordsize="10,20">
              <v:shape style="position:absolute;left:9109;top:4897;width:10;height:20" coordorigin="9109,4897" coordsize="10,20" path="m9109,4916l9119,4916,9119,4897,9109,4897,9109,4916xe" filled="true" fillcolor="#000000" stroked="false">
                <v:path arrowok="t"/>
                <v:fill type="solid"/>
              </v:shape>
            </v:group>
            <v:group style="position:absolute;left:9109;top:4916;width:10;height:20" coordorigin="9109,4916" coordsize="10,20">
              <v:shape style="position:absolute;left:9109;top:4916;width:10;height:20" coordorigin="9109,4916" coordsize="10,20" path="m9109,4935l9119,4935,9119,4916,9109,4916,9109,4935xe" filled="true" fillcolor="#000000" stroked="false">
                <v:path arrowok="t"/>
                <v:fill type="solid"/>
              </v:shape>
            </v:group>
            <v:group style="position:absolute;left:9109;top:4935;width:10;height:20" coordorigin="9109,4935" coordsize="10,20">
              <v:shape style="position:absolute;left:9109;top:4935;width:10;height:20" coordorigin="9109,4935" coordsize="10,20" path="m9109,4955l9119,4955,9119,4935,9109,4935,9109,4955xe" filled="true" fillcolor="#000000" stroked="false">
                <v:path arrowok="t"/>
                <v:fill type="solid"/>
              </v:shape>
            </v:group>
            <v:group style="position:absolute;left:9109;top:4955;width:10;height:20" coordorigin="9109,4955" coordsize="10,20">
              <v:shape style="position:absolute;left:9109;top:4955;width:10;height:20" coordorigin="9109,4955" coordsize="10,20" path="m9109,4974l9119,4974,9119,4955,9109,4955,9109,4974xe" filled="true" fillcolor="#000000" stroked="false">
                <v:path arrowok="t"/>
                <v:fill type="solid"/>
              </v:shape>
            </v:group>
            <v:group style="position:absolute;left:9109;top:4974;width:10;height:20" coordorigin="9109,4974" coordsize="10,20">
              <v:shape style="position:absolute;left:9109;top:4974;width:10;height:20" coordorigin="9109,4974" coordsize="10,20" path="m9109,4993l9119,4993,9119,4974,9109,4974,9109,4993xe" filled="true" fillcolor="#000000" stroked="false">
                <v:path arrowok="t"/>
                <v:fill type="solid"/>
              </v:shape>
            </v:group>
            <v:group style="position:absolute;left:9109;top:4993;width:10;height:20" coordorigin="9109,4993" coordsize="10,20">
              <v:shape style="position:absolute;left:9109;top:4993;width:10;height:20" coordorigin="9109,4993" coordsize="10,20" path="m9109,5012l9119,5012,9119,4993,9109,4993,9109,5012xe" filled="true" fillcolor="#000000" stroked="false">
                <v:path arrowok="t"/>
                <v:fill type="solid"/>
              </v:shape>
            </v:group>
            <v:group style="position:absolute;left:9109;top:5012;width:10;height:20" coordorigin="9109,5012" coordsize="10,20">
              <v:shape style="position:absolute;left:9109;top:5012;width:10;height:20" coordorigin="9109,5012" coordsize="10,20" path="m9109,5031l9119,5031,9119,5012,9109,5012,9109,5031xe" filled="true" fillcolor="#000000" stroked="false">
                <v:path arrowok="t"/>
                <v:fill type="solid"/>
              </v:shape>
            </v:group>
            <v:group style="position:absolute;left:9109;top:5031;width:10;height:20" coordorigin="9109,5031" coordsize="10,20">
              <v:shape style="position:absolute;left:9109;top:5031;width:10;height:20" coordorigin="9109,5031" coordsize="10,20" path="m9109,5051l9119,5051,9119,5031,9109,5031,9109,5051xe" filled="true" fillcolor="#000000" stroked="false">
                <v:path arrowok="t"/>
                <v:fill type="solid"/>
              </v:shape>
            </v:group>
            <v:group style="position:absolute;left:9109;top:5051;width:10;height:20" coordorigin="9109,5051" coordsize="10,20">
              <v:shape style="position:absolute;left:9109;top:5051;width:10;height:20" coordorigin="9109,5051" coordsize="10,20" path="m9109,5070l9119,5070,9119,5051,9109,5051,9109,5070xe" filled="true" fillcolor="#000000" stroked="false">
                <v:path arrowok="t"/>
                <v:fill type="solid"/>
              </v:shape>
            </v:group>
            <v:group style="position:absolute;left:9109;top:5070;width:10;height:20" coordorigin="9109,5070" coordsize="10,20">
              <v:shape style="position:absolute;left:9109;top:5070;width:10;height:20" coordorigin="9109,5070" coordsize="10,20" path="m9109,5089l9119,5089,9119,5070,9109,5070,9109,5089xe" filled="true" fillcolor="#000000" stroked="false">
                <v:path arrowok="t"/>
                <v:fill type="solid"/>
              </v:shape>
            </v:group>
            <v:group style="position:absolute;left:9109;top:5089;width:10;height:20" coordorigin="9109,5089" coordsize="10,20">
              <v:shape style="position:absolute;left:9109;top:5089;width:10;height:20" coordorigin="9109,5089" coordsize="10,20" path="m9109,5108l9119,5108,9119,5089,9109,5089,9109,5108xe" filled="true" fillcolor="#000000" stroked="false">
                <v:path arrowok="t"/>
                <v:fill type="solid"/>
              </v:shape>
            </v:group>
            <v:group style="position:absolute;left:9109;top:5108;width:10;height:20" coordorigin="9109,5108" coordsize="10,20">
              <v:shape style="position:absolute;left:9109;top:5108;width:10;height:20" coordorigin="9109,5108" coordsize="10,20" path="m9109,5127l9119,5127,9119,5108,9109,5108,9109,5127xe" filled="true" fillcolor="#000000" stroked="false">
                <v:path arrowok="t"/>
                <v:fill type="solid"/>
              </v:shape>
            </v:group>
            <v:group style="position:absolute;left:9109;top:5127;width:10;height:20" coordorigin="9109,5127" coordsize="10,20">
              <v:shape style="position:absolute;left:9109;top:5127;width:10;height:20" coordorigin="9109,5127" coordsize="10,20" path="m9109,5147l9119,5147,9119,5127,9109,5127,9109,5147xe" filled="true" fillcolor="#000000" stroked="false">
                <v:path arrowok="t"/>
                <v:fill type="solid"/>
              </v:shape>
            </v:group>
            <v:group style="position:absolute;left:9109;top:5147;width:10;height:20" coordorigin="9109,5147" coordsize="10,20">
              <v:shape style="position:absolute;left:9109;top:5147;width:10;height:20" coordorigin="9109,5147" coordsize="10,20" path="m9109,5166l9119,5166,9119,5147,9109,5147,9109,5166xe" filled="true" fillcolor="#000000" stroked="false">
                <v:path arrowok="t"/>
                <v:fill type="solid"/>
              </v:shape>
            </v:group>
            <v:group style="position:absolute;left:9109;top:5166;width:10;height:20" coordorigin="9109,5166" coordsize="10,20">
              <v:shape style="position:absolute;left:9109;top:5166;width:10;height:20" coordorigin="9109,5166" coordsize="10,20" path="m9109,5185l9119,5185,9119,5166,9109,5166,9109,5185xe" filled="true" fillcolor="#000000" stroked="false">
                <v:path arrowok="t"/>
                <v:fill type="solid"/>
              </v:shape>
            </v:group>
            <v:group style="position:absolute;left:9109;top:5185;width:10;height:20" coordorigin="9109,5185" coordsize="10,20">
              <v:shape style="position:absolute;left:9109;top:5185;width:10;height:20" coordorigin="9109,5185" coordsize="10,20" path="m9109,5204l9119,5204,9119,5185,9109,5185,9109,5204xe" filled="true" fillcolor="#000000" stroked="false">
                <v:path arrowok="t"/>
                <v:fill type="solid"/>
              </v:shape>
            </v:group>
            <v:group style="position:absolute;left:9109;top:5204;width:10;height:20" coordorigin="9109,5204" coordsize="10,20">
              <v:shape style="position:absolute;left:9109;top:5204;width:10;height:20" coordorigin="9109,5204" coordsize="10,20" path="m9109,5223l9119,5223,9119,5204,9109,5204,9109,5223xe" filled="true" fillcolor="#000000" stroked="false">
                <v:path arrowok="t"/>
                <v:fill type="solid"/>
              </v:shape>
            </v:group>
            <v:group style="position:absolute;left:9109;top:5223;width:10;height:20" coordorigin="9109,5223" coordsize="10,20">
              <v:shape style="position:absolute;left:9109;top:5223;width:10;height:20" coordorigin="9109,5223" coordsize="10,20" path="m9109,5243l9119,5243,9119,5223,9109,5223,9109,5243xe" filled="true" fillcolor="#000000" stroked="false">
                <v:path arrowok="t"/>
                <v:fill type="solid"/>
              </v:shape>
            </v:group>
            <v:group style="position:absolute;left:9109;top:5243;width:10;height:20" coordorigin="9109,5243" coordsize="10,20">
              <v:shape style="position:absolute;left:9109;top:5243;width:10;height:20" coordorigin="9109,5243" coordsize="10,20" path="m9109,5262l9119,5262,9119,5243,9109,5243,9109,5262xe" filled="true" fillcolor="#000000" stroked="false">
                <v:path arrowok="t"/>
                <v:fill type="solid"/>
              </v:shape>
            </v:group>
            <v:group style="position:absolute;left:9109;top:5262;width:10;height:20" coordorigin="9109,5262" coordsize="10,20">
              <v:shape style="position:absolute;left:9109;top:5262;width:10;height:20" coordorigin="9109,5262" coordsize="10,20" path="m9109,5281l9119,5281,9119,5262,9109,5262,9109,5281xe" filled="true" fillcolor="#000000" stroked="false">
                <v:path arrowok="t"/>
                <v:fill type="solid"/>
              </v:shape>
            </v:group>
            <v:group style="position:absolute;left:9109;top:5281;width:10;height:20" coordorigin="9109,5281" coordsize="10,20">
              <v:shape style="position:absolute;left:9109;top:5281;width:10;height:20" coordorigin="9109,5281" coordsize="10,20" path="m9109,5301l9119,5301,9119,5281,9109,5281,9109,5301xe" filled="true" fillcolor="#000000" stroked="false">
                <v:path arrowok="t"/>
                <v:fill type="solid"/>
              </v:shape>
            </v:group>
            <v:group style="position:absolute;left:9109;top:5301;width:10;height:20" coordorigin="9109,5301" coordsize="10,20">
              <v:shape style="position:absolute;left:9109;top:5301;width:10;height:20" coordorigin="9109,5301" coordsize="10,20" path="m9109,5320l9119,5320,9119,5301,9109,5301,9109,5320xe" filled="true" fillcolor="#000000" stroked="false">
                <v:path arrowok="t"/>
                <v:fill type="solid"/>
              </v:shape>
            </v:group>
            <v:group style="position:absolute;left:9109;top:5320;width:10;height:20" coordorigin="9109,5320" coordsize="10,20">
              <v:shape style="position:absolute;left:9109;top:5320;width:10;height:20" coordorigin="9109,5320" coordsize="10,20" path="m9109,5339l9119,5339,9119,5320,9109,5320,9109,5339xe" filled="true" fillcolor="#000000" stroked="false">
                <v:path arrowok="t"/>
                <v:fill type="solid"/>
              </v:shape>
            </v:group>
            <v:group style="position:absolute;left:9109;top:5339;width:10;height:20" coordorigin="9109,5339" coordsize="10,20">
              <v:shape style="position:absolute;left:9109;top:5339;width:10;height:20" coordorigin="9109,5339" coordsize="10,20" path="m9109,5358l9119,5358,9119,5339,9109,5339,9109,5358xe" filled="true" fillcolor="#000000" stroked="false">
                <v:path arrowok="t"/>
                <v:fill type="solid"/>
              </v:shape>
            </v:group>
            <v:group style="position:absolute;left:9109;top:5365;width:10;height:2" coordorigin="9109,5365" coordsize="10,2">
              <v:shape style="position:absolute;left:9109;top:5365;width:10;height:2" coordorigin="9109,5365" coordsize="10,0" path="m9109,5365l9119,5365e" filled="false" stroked="true" strokeweight=".72pt" strokecolor="#000000">
                <v:path arrowok="t"/>
              </v:shape>
              <v:shape style="position:absolute;left:2064;top:5281;width:1169;height:101" type="#_x0000_t75" stroked="false">
                <v:imagedata r:id="rId551" o:title=""/>
              </v:shape>
              <v:shape style="position:absolute;left:3209;top:5373;width:1421;height:10" type="#_x0000_t75" stroked="false">
                <v:imagedata r:id="rId549" o:title=""/>
              </v:shape>
              <v:shape style="position:absolute;left:4626;top:5373;width:454;height:10" type="#_x0000_t75" stroked="false">
                <v:imagedata r:id="rId533" o:title=""/>
              </v:shape>
              <v:shape style="position:absolute;left:5075;top:5373;width:914;height:10" type="#_x0000_t75" stroked="false">
                <v:imagedata r:id="rId534" o:title=""/>
              </v:shape>
              <v:shape style="position:absolute;left:5984;top:5373;width:663;height:10" type="#_x0000_t75" stroked="false">
                <v:imagedata r:id="rId535" o:title=""/>
              </v:shape>
              <v:shape style="position:absolute;left:6642;top:5373;width:986;height:10" type="#_x0000_t75" stroked="false">
                <v:imagedata r:id="rId536" o:title=""/>
              </v:shape>
              <v:shape style="position:absolute;left:7624;top:5373;width:636;height:10" type="#_x0000_t75" stroked="false">
                <v:imagedata r:id="rId537" o:title=""/>
              </v:shape>
              <v:shape style="position:absolute;left:8255;top:5373;width:1587;height:10" type="#_x0000_t75" stroked="false">
                <v:imagedata r:id="rId538" o:title=""/>
              </v:shape>
            </v:group>
            <v:group style="position:absolute;left:3214;top:5382;width:10;height:20" coordorigin="3214,5382" coordsize="10,20">
              <v:shape style="position:absolute;left:3214;top:5382;width:10;height:20" coordorigin="3214,5382" coordsize="10,20" path="m3214,5401l3224,5401,3224,5382,3214,5382,3214,5401xe" filled="true" fillcolor="#000000" stroked="false">
                <v:path arrowok="t"/>
                <v:fill type="solid"/>
              </v:shape>
            </v:group>
            <v:group style="position:absolute;left:3214;top:5401;width:10;height:20" coordorigin="3214,5401" coordsize="10,20">
              <v:shape style="position:absolute;left:3214;top:5401;width:10;height:20" coordorigin="3214,5401" coordsize="10,20" path="m3214,5421l3224,5421,3224,5401,3214,5401,3214,5421xe" filled="true" fillcolor="#000000" stroked="false">
                <v:path arrowok="t"/>
                <v:fill type="solid"/>
              </v:shape>
            </v:group>
            <v:group style="position:absolute;left:3214;top:5421;width:10;height:20" coordorigin="3214,5421" coordsize="10,20">
              <v:shape style="position:absolute;left:3214;top:5421;width:10;height:20" coordorigin="3214,5421" coordsize="10,20" path="m3214,5440l3224,5440,3224,5421,3214,5421,3214,5440xe" filled="true" fillcolor="#000000" stroked="false">
                <v:path arrowok="t"/>
                <v:fill type="solid"/>
              </v:shape>
            </v:group>
            <v:group style="position:absolute;left:3214;top:5440;width:10;height:20" coordorigin="3214,5440" coordsize="10,20">
              <v:shape style="position:absolute;left:3214;top:5440;width:10;height:20" coordorigin="3214,5440" coordsize="10,20" path="m3214,5459l3224,5459,3224,5440,3214,5440,3214,5459xe" filled="true" fillcolor="#000000" stroked="false">
                <v:path arrowok="t"/>
                <v:fill type="solid"/>
              </v:shape>
            </v:group>
            <v:group style="position:absolute;left:3214;top:5459;width:10;height:20" coordorigin="3214,5459" coordsize="10,20">
              <v:shape style="position:absolute;left:3214;top:5459;width:10;height:20" coordorigin="3214,5459" coordsize="10,20" path="m3214,5478l3224,5478,3224,5459,3214,5459,3214,5478xe" filled="true" fillcolor="#000000" stroked="false">
                <v:path arrowok="t"/>
                <v:fill type="solid"/>
              </v:shape>
            </v:group>
            <v:group style="position:absolute;left:3214;top:5478;width:10;height:20" coordorigin="3214,5478" coordsize="10,20">
              <v:shape style="position:absolute;left:3214;top:5478;width:10;height:20" coordorigin="3214,5478" coordsize="10,20" path="m3214,5497l3224,5497,3224,5478,3214,5478,3214,5497xe" filled="true" fillcolor="#000000" stroked="false">
                <v:path arrowok="t"/>
                <v:fill type="solid"/>
              </v:shape>
            </v:group>
            <v:group style="position:absolute;left:3214;top:5497;width:10;height:20" coordorigin="3214,5497" coordsize="10,20">
              <v:shape style="position:absolute;left:3214;top:5497;width:10;height:20" coordorigin="3214,5497" coordsize="10,20" path="m3214,5517l3224,5517,3224,5497,3214,5497,3214,5517xe" filled="true" fillcolor="#000000" stroked="false">
                <v:path arrowok="t"/>
                <v:fill type="solid"/>
              </v:shape>
            </v:group>
            <v:group style="position:absolute;left:3214;top:5517;width:10;height:20" coordorigin="3214,5517" coordsize="10,20">
              <v:shape style="position:absolute;left:3214;top:5517;width:10;height:20" coordorigin="3214,5517" coordsize="10,20" path="m3214,5536l3224,5536,3224,5517,3214,5517,3214,5536xe" filled="true" fillcolor="#000000" stroked="false">
                <v:path arrowok="t"/>
                <v:fill type="solid"/>
              </v:shape>
            </v:group>
            <v:group style="position:absolute;left:3214;top:5536;width:10;height:20" coordorigin="3214,5536" coordsize="10,20">
              <v:shape style="position:absolute;left:3214;top:5536;width:10;height:20" coordorigin="3214,5536" coordsize="10,20" path="m3214,5555l3224,5555,3224,5536,3214,5536,3214,5555xe" filled="true" fillcolor="#000000" stroked="false">
                <v:path arrowok="t"/>
                <v:fill type="solid"/>
              </v:shape>
            </v:group>
            <v:group style="position:absolute;left:3214;top:5555;width:10;height:20" coordorigin="3214,5555" coordsize="10,20">
              <v:shape style="position:absolute;left:3214;top:5555;width:10;height:20" coordorigin="3214,5555" coordsize="10,20" path="m3214,5574l3224,5574,3224,5555,3214,5555,3214,5574xe" filled="true" fillcolor="#000000" stroked="false">
                <v:path arrowok="t"/>
                <v:fill type="solid"/>
              </v:shape>
            </v:group>
            <v:group style="position:absolute;left:3214;top:5574;width:10;height:20" coordorigin="3214,5574" coordsize="10,20">
              <v:shape style="position:absolute;left:3214;top:5574;width:10;height:20" coordorigin="3214,5574" coordsize="10,20" path="m3214,5593l3224,5593,3224,5574,3214,5574,3214,5593xe" filled="true" fillcolor="#000000" stroked="false">
                <v:path arrowok="t"/>
                <v:fill type="solid"/>
              </v:shape>
            </v:group>
            <v:group style="position:absolute;left:3214;top:5593;width:10;height:20" coordorigin="3214,5593" coordsize="10,20">
              <v:shape style="position:absolute;left:3214;top:5593;width:10;height:20" coordorigin="3214,5593" coordsize="10,20" path="m3214,5613l3224,5613,3224,5593,3214,5593,3214,5613xe" filled="true" fillcolor="#000000" stroked="false">
                <v:path arrowok="t"/>
                <v:fill type="solid"/>
              </v:shape>
            </v:group>
            <v:group style="position:absolute;left:3214;top:5613;width:10;height:20" coordorigin="3214,5613" coordsize="10,20">
              <v:shape style="position:absolute;left:3214;top:5613;width:10;height:20" coordorigin="3214,5613" coordsize="10,20" path="m3214,5632l3224,5632,3224,5613,3214,5613,3214,5632xe" filled="true" fillcolor="#000000" stroked="false">
                <v:path arrowok="t"/>
                <v:fill type="solid"/>
              </v:shape>
            </v:group>
            <v:group style="position:absolute;left:3214;top:5632;width:10;height:20" coordorigin="3214,5632" coordsize="10,20">
              <v:shape style="position:absolute;left:3214;top:5632;width:10;height:20" coordorigin="3214,5632" coordsize="10,20" path="m3214,5651l3224,5651,3224,5632,3214,5632,3214,5651xe" filled="true" fillcolor="#000000" stroked="false">
                <v:path arrowok="t"/>
                <v:fill type="solid"/>
              </v:shape>
            </v:group>
            <v:group style="position:absolute;left:3214;top:5651;width:10;height:20" coordorigin="3214,5651" coordsize="10,20">
              <v:shape style="position:absolute;left:3214;top:5651;width:10;height:20" coordorigin="3214,5651" coordsize="10,20" path="m3214,5670l3224,5670,3224,5651,3214,5651,3214,5670xe" filled="true" fillcolor="#000000" stroked="false">
                <v:path arrowok="t"/>
                <v:fill type="solid"/>
              </v:shape>
            </v:group>
            <v:group style="position:absolute;left:3214;top:5670;width:10;height:20" coordorigin="3214,5670" coordsize="10,20">
              <v:shape style="position:absolute;left:3214;top:5670;width:10;height:20" coordorigin="3214,5670" coordsize="10,20" path="m3214,5689l3224,5689,3224,5670,3214,5670,3214,5689xe" filled="true" fillcolor="#000000" stroked="false">
                <v:path arrowok="t"/>
                <v:fill type="solid"/>
              </v:shape>
            </v:group>
            <v:group style="position:absolute;left:3214;top:5689;width:10;height:20" coordorigin="3214,5689" coordsize="10,20">
              <v:shape style="position:absolute;left:3214;top:5689;width:10;height:20" coordorigin="3214,5689" coordsize="10,20" path="m3214,5709l3224,5709,3224,5689,3214,5689,3214,5709xe" filled="true" fillcolor="#000000" stroked="false">
                <v:path arrowok="t"/>
                <v:fill type="solid"/>
              </v:shape>
            </v:group>
            <v:group style="position:absolute;left:3214;top:5709;width:10;height:20" coordorigin="3214,5709" coordsize="10,20">
              <v:shape style="position:absolute;left:3214;top:5709;width:10;height:20" coordorigin="3214,5709" coordsize="10,20" path="m3214,5728l3224,5728,3224,5709,3214,5709,3214,5728xe" filled="true" fillcolor="#000000" stroked="false">
                <v:path arrowok="t"/>
                <v:fill type="solid"/>
              </v:shape>
            </v:group>
            <v:group style="position:absolute;left:3214;top:5728;width:10;height:20" coordorigin="3214,5728" coordsize="10,20">
              <v:shape style="position:absolute;left:3214;top:5728;width:10;height:20" coordorigin="3214,5728" coordsize="10,20" path="m3214,5747l3224,5747,3224,5728,3214,5728,3214,5747xe" filled="true" fillcolor="#000000" stroked="false">
                <v:path arrowok="t"/>
                <v:fill type="solid"/>
              </v:shape>
            </v:group>
            <v:group style="position:absolute;left:3214;top:5747;width:10;height:20" coordorigin="3214,5747" coordsize="10,20">
              <v:shape style="position:absolute;left:3214;top:5747;width:10;height:20" coordorigin="3214,5747" coordsize="10,20" path="m3214,5766l3224,5766,3224,5747,3214,5747,3214,5766xe" filled="true" fillcolor="#000000" stroked="false">
                <v:path arrowok="t"/>
                <v:fill type="solid"/>
              </v:shape>
            </v:group>
            <v:group style="position:absolute;left:3214;top:5766;width:10;height:20" coordorigin="3214,5766" coordsize="10,20">
              <v:shape style="position:absolute;left:3214;top:5766;width:10;height:20" coordorigin="3214,5766" coordsize="10,20" path="m3214,5785l3224,5785,3224,5766,3214,5766,3214,5785xe" filled="true" fillcolor="#000000" stroked="false">
                <v:path arrowok="t"/>
                <v:fill type="solid"/>
              </v:shape>
            </v:group>
            <v:group style="position:absolute;left:3214;top:5785;width:10;height:20" coordorigin="3214,5785" coordsize="10,20">
              <v:shape style="position:absolute;left:3214;top:5785;width:10;height:20" coordorigin="3214,5785" coordsize="10,20" path="m3214,5805l3224,5805,3224,5785,3214,5785,3214,5805xe" filled="true" fillcolor="#000000" stroked="false">
                <v:path arrowok="t"/>
                <v:fill type="solid"/>
              </v:shape>
            </v:group>
            <v:group style="position:absolute;left:3214;top:5805;width:10;height:20" coordorigin="3214,5805" coordsize="10,20">
              <v:shape style="position:absolute;left:3214;top:5805;width:10;height:20" coordorigin="3214,5805" coordsize="10,20" path="m3214,5824l3224,5824,3224,5805,3214,5805,3214,5824xe" filled="true" fillcolor="#000000" stroked="false">
                <v:path arrowok="t"/>
                <v:fill type="solid"/>
              </v:shape>
            </v:group>
            <v:group style="position:absolute;left:3214;top:5824;width:10;height:20" coordorigin="3214,5824" coordsize="10,20">
              <v:shape style="position:absolute;left:3214;top:5824;width:10;height:20" coordorigin="3214,5824" coordsize="10,20" path="m3214,5843l3224,5843,3224,5824,3214,5824,3214,5843xe" filled="true" fillcolor="#000000" stroked="false">
                <v:path arrowok="t"/>
                <v:fill type="solid"/>
              </v:shape>
            </v:group>
            <v:group style="position:absolute;left:3214;top:5843;width:10;height:20" coordorigin="3214,5843" coordsize="10,20">
              <v:shape style="position:absolute;left:3214;top:5843;width:10;height:20" coordorigin="3214,5843" coordsize="10,20" path="m3214,5862l3224,5862,3224,5843,3214,5843,3214,5862xe" filled="true" fillcolor="#000000" stroked="false">
                <v:path arrowok="t"/>
                <v:fill type="solid"/>
              </v:shape>
            </v:group>
            <v:group style="position:absolute;left:3214;top:5862;width:10;height:20" coordorigin="3214,5862" coordsize="10,20">
              <v:shape style="position:absolute;left:3214;top:5862;width:10;height:20" coordorigin="3214,5862" coordsize="10,20" path="m3214,5881l3224,5881,3224,5862,3214,5862,3214,5881xe" filled="true" fillcolor="#000000" stroked="false">
                <v:path arrowok="t"/>
                <v:fill type="solid"/>
              </v:shape>
            </v:group>
            <v:group style="position:absolute;left:3214;top:5881;width:10;height:20" coordorigin="3214,5881" coordsize="10,20">
              <v:shape style="position:absolute;left:3214;top:5881;width:10;height:20" coordorigin="3214,5881" coordsize="10,20" path="m3214,5901l3224,5901,3224,5881,3214,5881,3214,5901xe" filled="true" fillcolor="#000000" stroked="false">
                <v:path arrowok="t"/>
                <v:fill type="solid"/>
              </v:shape>
            </v:group>
            <v:group style="position:absolute;left:3214;top:5901;width:10;height:20" coordorigin="3214,5901" coordsize="10,20">
              <v:shape style="position:absolute;left:3214;top:5901;width:10;height:20" coordorigin="3214,5901" coordsize="10,20" path="m3214,5920l3224,5920,3224,5901,3214,5901,3214,5920xe" filled="true" fillcolor="#000000" stroked="false">
                <v:path arrowok="t"/>
                <v:fill type="solid"/>
              </v:shape>
            </v:group>
            <v:group style="position:absolute;left:3214;top:5920;width:10;height:20" coordorigin="3214,5920" coordsize="10,20">
              <v:shape style="position:absolute;left:3214;top:5920;width:10;height:20" coordorigin="3214,5920" coordsize="10,20" path="m3214,5939l3224,5939,3224,5920,3214,5920,3214,5939xe" filled="true" fillcolor="#000000" stroked="false">
                <v:path arrowok="t"/>
                <v:fill type="solid"/>
              </v:shape>
            </v:group>
            <v:group style="position:absolute;left:3214;top:5939;width:10;height:20" coordorigin="3214,5939" coordsize="10,20">
              <v:shape style="position:absolute;left:3214;top:5939;width:10;height:20" coordorigin="3214,5939" coordsize="10,20" path="m3214,5958l3224,5958,3224,5939,3214,5939,3214,5958xe" filled="true" fillcolor="#000000" stroked="false">
                <v:path arrowok="t"/>
                <v:fill type="solid"/>
              </v:shape>
            </v:group>
            <v:group style="position:absolute;left:3214;top:5958;width:10;height:20" coordorigin="3214,5958" coordsize="10,20">
              <v:shape style="position:absolute;left:3214;top:5958;width:10;height:20" coordorigin="3214,5958" coordsize="10,20" path="m3214,5977l3224,5977,3224,5958,3214,5958,3214,5977xe" filled="true" fillcolor="#000000" stroked="false">
                <v:path arrowok="t"/>
                <v:fill type="solid"/>
              </v:shape>
            </v:group>
            <v:group style="position:absolute;left:3214;top:5977;width:10;height:20" coordorigin="3214,5977" coordsize="10,20">
              <v:shape style="position:absolute;left:3214;top:5977;width:10;height:20" coordorigin="3214,5977" coordsize="10,20" path="m3214,5997l3224,5997,3224,5977,3214,5977,3214,5997xe" filled="true" fillcolor="#000000" stroked="false">
                <v:path arrowok="t"/>
                <v:fill type="solid"/>
              </v:shape>
            </v:group>
            <v:group style="position:absolute;left:3214;top:5997;width:10;height:20" coordorigin="3214,5997" coordsize="10,20">
              <v:shape style="position:absolute;left:3214;top:5997;width:10;height:20" coordorigin="3214,5997" coordsize="10,20" path="m3214,6016l3224,6016,3224,5997,3214,5997,3214,6016xe" filled="true" fillcolor="#000000" stroked="false">
                <v:path arrowok="t"/>
                <v:fill type="solid"/>
              </v:shape>
            </v:group>
            <v:group style="position:absolute;left:3214;top:6016;width:10;height:20" coordorigin="3214,6016" coordsize="10,20">
              <v:shape style="position:absolute;left:3214;top:6016;width:10;height:20" coordorigin="3214,6016" coordsize="10,20" path="m3214,6035l3224,6035,3224,6016,3214,6016,3214,6035xe" filled="true" fillcolor="#000000" stroked="false">
                <v:path arrowok="t"/>
                <v:fill type="solid"/>
              </v:shape>
            </v:group>
            <v:group style="position:absolute;left:3214;top:6035;width:10;height:20" coordorigin="3214,6035" coordsize="10,20">
              <v:shape style="position:absolute;left:3214;top:6035;width:10;height:20" coordorigin="3214,6035" coordsize="10,20" path="m3214,6054l3224,6054,3224,6035,3214,6035,3214,6054xe" filled="true" fillcolor="#000000" stroked="false">
                <v:path arrowok="t"/>
                <v:fill type="solid"/>
              </v:shape>
            </v:group>
            <v:group style="position:absolute;left:3214;top:6054;width:10;height:20" coordorigin="3214,6054" coordsize="10,20">
              <v:shape style="position:absolute;left:3214;top:6054;width:10;height:20" coordorigin="3214,6054" coordsize="10,20" path="m3214,6073l3224,6073,3224,6054,3214,6054,3214,6073xe" filled="true" fillcolor="#000000" stroked="false">
                <v:path arrowok="t"/>
                <v:fill type="solid"/>
              </v:shape>
            </v:group>
            <v:group style="position:absolute;left:3214;top:6079;width:10;height:2" coordorigin="3214,6079" coordsize="10,2">
              <v:shape style="position:absolute;left:3214;top:6079;width:10;height:2" coordorigin="3214,6079" coordsize="10,0" path="m3214,6079l3224,6079e" filled="false" stroked="true" strokeweight=".599980pt" strokecolor="#000000">
                <v:path arrowok="t"/>
              </v:shape>
            </v:group>
            <v:group style="position:absolute;left:4631;top:5382;width:10;height:20" coordorigin="4631,5382" coordsize="10,20">
              <v:shape style="position:absolute;left:4631;top:5382;width:10;height:20" coordorigin="4631,5382" coordsize="10,20" path="m4631,5401l4640,5401,4640,5382,4631,5382,4631,5401xe" filled="true" fillcolor="#000000" stroked="false">
                <v:path arrowok="t"/>
                <v:fill type="solid"/>
              </v:shape>
            </v:group>
            <v:group style="position:absolute;left:4631;top:5401;width:10;height:20" coordorigin="4631,5401" coordsize="10,20">
              <v:shape style="position:absolute;left:4631;top:5401;width:10;height:20" coordorigin="4631,5401" coordsize="10,20" path="m4631,5421l4640,5421,4640,5401,4631,5401,4631,5421xe" filled="true" fillcolor="#000000" stroked="false">
                <v:path arrowok="t"/>
                <v:fill type="solid"/>
              </v:shape>
            </v:group>
            <v:group style="position:absolute;left:4631;top:5421;width:10;height:20" coordorigin="4631,5421" coordsize="10,20">
              <v:shape style="position:absolute;left:4631;top:5421;width:10;height:20" coordorigin="4631,5421" coordsize="10,20" path="m4631,5440l4640,5440,4640,5421,4631,5421,4631,5440xe" filled="true" fillcolor="#000000" stroked="false">
                <v:path arrowok="t"/>
                <v:fill type="solid"/>
              </v:shape>
            </v:group>
            <v:group style="position:absolute;left:4631;top:5440;width:10;height:20" coordorigin="4631,5440" coordsize="10,20">
              <v:shape style="position:absolute;left:4631;top:5440;width:10;height:20" coordorigin="4631,5440" coordsize="10,20" path="m4631,5459l4640,5459,4640,5440,4631,5440,4631,5459xe" filled="true" fillcolor="#000000" stroked="false">
                <v:path arrowok="t"/>
                <v:fill type="solid"/>
              </v:shape>
            </v:group>
            <v:group style="position:absolute;left:4631;top:5459;width:10;height:20" coordorigin="4631,5459" coordsize="10,20">
              <v:shape style="position:absolute;left:4631;top:5459;width:10;height:20" coordorigin="4631,5459" coordsize="10,20" path="m4631,5478l4640,5478,4640,5459,4631,5459,4631,5478xe" filled="true" fillcolor="#000000" stroked="false">
                <v:path arrowok="t"/>
                <v:fill type="solid"/>
              </v:shape>
            </v:group>
            <v:group style="position:absolute;left:4631;top:5478;width:10;height:20" coordorigin="4631,5478" coordsize="10,20">
              <v:shape style="position:absolute;left:4631;top:5478;width:10;height:20" coordorigin="4631,5478" coordsize="10,20" path="m4631,5497l4640,5497,4640,5478,4631,5478,4631,5497xe" filled="true" fillcolor="#000000" stroked="false">
                <v:path arrowok="t"/>
                <v:fill type="solid"/>
              </v:shape>
            </v:group>
            <v:group style="position:absolute;left:4631;top:5497;width:10;height:20" coordorigin="4631,5497" coordsize="10,20">
              <v:shape style="position:absolute;left:4631;top:5497;width:10;height:20" coordorigin="4631,5497" coordsize="10,20" path="m4631,5517l4640,5517,4640,5497,4631,5497,4631,5517xe" filled="true" fillcolor="#000000" stroked="false">
                <v:path arrowok="t"/>
                <v:fill type="solid"/>
              </v:shape>
            </v:group>
            <v:group style="position:absolute;left:4631;top:5517;width:10;height:20" coordorigin="4631,5517" coordsize="10,20">
              <v:shape style="position:absolute;left:4631;top:5517;width:10;height:20" coordorigin="4631,5517" coordsize="10,20" path="m4631,5536l4640,5536,4640,5517,4631,5517,4631,5536xe" filled="true" fillcolor="#000000" stroked="false">
                <v:path arrowok="t"/>
                <v:fill type="solid"/>
              </v:shape>
            </v:group>
            <v:group style="position:absolute;left:4631;top:5536;width:10;height:20" coordorigin="4631,5536" coordsize="10,20">
              <v:shape style="position:absolute;left:4631;top:5536;width:10;height:20" coordorigin="4631,5536" coordsize="10,20" path="m4631,5555l4640,5555,4640,5536,4631,5536,4631,5555xe" filled="true" fillcolor="#000000" stroked="false">
                <v:path arrowok="t"/>
                <v:fill type="solid"/>
              </v:shape>
            </v:group>
            <v:group style="position:absolute;left:4631;top:5555;width:10;height:20" coordorigin="4631,5555" coordsize="10,20">
              <v:shape style="position:absolute;left:4631;top:5555;width:10;height:20" coordorigin="4631,5555" coordsize="10,20" path="m4631,5574l4640,5574,4640,5555,4631,5555,4631,5574xe" filled="true" fillcolor="#000000" stroked="false">
                <v:path arrowok="t"/>
                <v:fill type="solid"/>
              </v:shape>
            </v:group>
            <v:group style="position:absolute;left:4631;top:5574;width:10;height:20" coordorigin="4631,5574" coordsize="10,20">
              <v:shape style="position:absolute;left:4631;top:5574;width:10;height:20" coordorigin="4631,5574" coordsize="10,20" path="m4631,5593l4640,5593,4640,5574,4631,5574,4631,5593xe" filled="true" fillcolor="#000000" stroked="false">
                <v:path arrowok="t"/>
                <v:fill type="solid"/>
              </v:shape>
            </v:group>
            <v:group style="position:absolute;left:4631;top:5593;width:10;height:20" coordorigin="4631,5593" coordsize="10,20">
              <v:shape style="position:absolute;left:4631;top:5593;width:10;height:20" coordorigin="4631,5593" coordsize="10,20" path="m4631,5613l4640,5613,4640,5593,4631,5593,4631,5613xe" filled="true" fillcolor="#000000" stroked="false">
                <v:path arrowok="t"/>
                <v:fill type="solid"/>
              </v:shape>
            </v:group>
            <v:group style="position:absolute;left:4631;top:5613;width:10;height:20" coordorigin="4631,5613" coordsize="10,20">
              <v:shape style="position:absolute;left:4631;top:5613;width:10;height:20" coordorigin="4631,5613" coordsize="10,20" path="m4631,5632l4640,5632,4640,5613,4631,5613,4631,5632xe" filled="true" fillcolor="#000000" stroked="false">
                <v:path arrowok="t"/>
                <v:fill type="solid"/>
              </v:shape>
            </v:group>
            <v:group style="position:absolute;left:4631;top:5632;width:10;height:20" coordorigin="4631,5632" coordsize="10,20">
              <v:shape style="position:absolute;left:4631;top:5632;width:10;height:20" coordorigin="4631,5632" coordsize="10,20" path="m4631,5651l4640,5651,4640,5632,4631,5632,4631,5651xe" filled="true" fillcolor="#000000" stroked="false">
                <v:path arrowok="t"/>
                <v:fill type="solid"/>
              </v:shape>
            </v:group>
            <v:group style="position:absolute;left:4631;top:5651;width:10;height:20" coordorigin="4631,5651" coordsize="10,20">
              <v:shape style="position:absolute;left:4631;top:5651;width:10;height:20" coordorigin="4631,5651" coordsize="10,20" path="m4631,5670l4640,5670,4640,5651,4631,5651,4631,5670xe" filled="true" fillcolor="#000000" stroked="false">
                <v:path arrowok="t"/>
                <v:fill type="solid"/>
              </v:shape>
            </v:group>
            <v:group style="position:absolute;left:4631;top:5670;width:10;height:20" coordorigin="4631,5670" coordsize="10,20">
              <v:shape style="position:absolute;left:4631;top:5670;width:10;height:20" coordorigin="4631,5670" coordsize="10,20" path="m4631,5689l4640,5689,4640,5670,4631,5670,4631,5689xe" filled="true" fillcolor="#000000" stroked="false">
                <v:path arrowok="t"/>
                <v:fill type="solid"/>
              </v:shape>
            </v:group>
            <v:group style="position:absolute;left:4631;top:5689;width:10;height:20" coordorigin="4631,5689" coordsize="10,20">
              <v:shape style="position:absolute;left:4631;top:5689;width:10;height:20" coordorigin="4631,5689" coordsize="10,20" path="m4631,5709l4640,5709,4640,5689,4631,5689,4631,5709xe" filled="true" fillcolor="#000000" stroked="false">
                <v:path arrowok="t"/>
                <v:fill type="solid"/>
              </v:shape>
            </v:group>
            <v:group style="position:absolute;left:4631;top:5709;width:10;height:20" coordorigin="4631,5709" coordsize="10,20">
              <v:shape style="position:absolute;left:4631;top:5709;width:10;height:20" coordorigin="4631,5709" coordsize="10,20" path="m4631,5728l4640,5728,4640,5709,4631,5709,4631,5728xe" filled="true" fillcolor="#000000" stroked="false">
                <v:path arrowok="t"/>
                <v:fill type="solid"/>
              </v:shape>
            </v:group>
            <v:group style="position:absolute;left:4631;top:5728;width:10;height:20" coordorigin="4631,5728" coordsize="10,20">
              <v:shape style="position:absolute;left:4631;top:5728;width:10;height:20" coordorigin="4631,5728" coordsize="10,20" path="m4631,5747l4640,5747,4640,5728,4631,5728,4631,5747xe" filled="true" fillcolor="#000000" stroked="false">
                <v:path arrowok="t"/>
                <v:fill type="solid"/>
              </v:shape>
            </v:group>
            <v:group style="position:absolute;left:4631;top:5747;width:10;height:20" coordorigin="4631,5747" coordsize="10,20">
              <v:shape style="position:absolute;left:4631;top:5747;width:10;height:20" coordorigin="4631,5747" coordsize="10,20" path="m4631,5766l4640,5766,4640,5747,4631,5747,4631,5766xe" filled="true" fillcolor="#000000" stroked="false">
                <v:path arrowok="t"/>
                <v:fill type="solid"/>
              </v:shape>
            </v:group>
            <v:group style="position:absolute;left:4631;top:5766;width:10;height:20" coordorigin="4631,5766" coordsize="10,20">
              <v:shape style="position:absolute;left:4631;top:5766;width:10;height:20" coordorigin="4631,5766" coordsize="10,20" path="m4631,5785l4640,5785,4640,5766,4631,5766,4631,5785xe" filled="true" fillcolor="#000000" stroked="false">
                <v:path arrowok="t"/>
                <v:fill type="solid"/>
              </v:shape>
            </v:group>
            <v:group style="position:absolute;left:4631;top:5785;width:10;height:20" coordorigin="4631,5785" coordsize="10,20">
              <v:shape style="position:absolute;left:4631;top:5785;width:10;height:20" coordorigin="4631,5785" coordsize="10,20" path="m4631,5805l4640,5805,4640,5785,4631,5785,4631,5805xe" filled="true" fillcolor="#000000" stroked="false">
                <v:path arrowok="t"/>
                <v:fill type="solid"/>
              </v:shape>
            </v:group>
            <v:group style="position:absolute;left:4631;top:5805;width:10;height:20" coordorigin="4631,5805" coordsize="10,20">
              <v:shape style="position:absolute;left:4631;top:5805;width:10;height:20" coordorigin="4631,5805" coordsize="10,20" path="m4631,5824l4640,5824,4640,5805,4631,5805,4631,5824xe" filled="true" fillcolor="#000000" stroked="false">
                <v:path arrowok="t"/>
                <v:fill type="solid"/>
              </v:shape>
            </v:group>
            <v:group style="position:absolute;left:4631;top:5824;width:10;height:20" coordorigin="4631,5824" coordsize="10,20">
              <v:shape style="position:absolute;left:4631;top:5824;width:10;height:20" coordorigin="4631,5824" coordsize="10,20" path="m4631,5843l4640,5843,4640,5824,4631,5824,4631,5843xe" filled="true" fillcolor="#000000" stroked="false">
                <v:path arrowok="t"/>
                <v:fill type="solid"/>
              </v:shape>
            </v:group>
            <v:group style="position:absolute;left:4631;top:5843;width:10;height:20" coordorigin="4631,5843" coordsize="10,20">
              <v:shape style="position:absolute;left:4631;top:5843;width:10;height:20" coordorigin="4631,5843" coordsize="10,20" path="m4631,5862l4640,5862,4640,5843,4631,5843,4631,5862xe" filled="true" fillcolor="#000000" stroked="false">
                <v:path arrowok="t"/>
                <v:fill type="solid"/>
              </v:shape>
            </v:group>
            <v:group style="position:absolute;left:4631;top:5862;width:10;height:20" coordorigin="4631,5862" coordsize="10,20">
              <v:shape style="position:absolute;left:4631;top:5862;width:10;height:20" coordorigin="4631,5862" coordsize="10,20" path="m4631,5881l4640,5881,4640,5862,4631,5862,4631,5881xe" filled="true" fillcolor="#000000" stroked="false">
                <v:path arrowok="t"/>
                <v:fill type="solid"/>
              </v:shape>
            </v:group>
            <v:group style="position:absolute;left:4631;top:5881;width:10;height:20" coordorigin="4631,5881" coordsize="10,20">
              <v:shape style="position:absolute;left:4631;top:5881;width:10;height:20" coordorigin="4631,5881" coordsize="10,20" path="m4631,5901l4640,5901,4640,5881,4631,5881,4631,5901xe" filled="true" fillcolor="#000000" stroked="false">
                <v:path arrowok="t"/>
                <v:fill type="solid"/>
              </v:shape>
            </v:group>
            <v:group style="position:absolute;left:4631;top:5901;width:10;height:20" coordorigin="4631,5901" coordsize="10,20">
              <v:shape style="position:absolute;left:4631;top:5901;width:10;height:20" coordorigin="4631,5901" coordsize="10,20" path="m4631,5920l4640,5920,4640,5901,4631,5901,4631,5920xe" filled="true" fillcolor="#000000" stroked="false">
                <v:path arrowok="t"/>
                <v:fill type="solid"/>
              </v:shape>
            </v:group>
            <v:group style="position:absolute;left:4631;top:5920;width:10;height:20" coordorigin="4631,5920" coordsize="10,20">
              <v:shape style="position:absolute;left:4631;top:5920;width:10;height:20" coordorigin="4631,5920" coordsize="10,20" path="m4631,5939l4640,5939,4640,5920,4631,5920,4631,5939xe" filled="true" fillcolor="#000000" stroked="false">
                <v:path arrowok="t"/>
                <v:fill type="solid"/>
              </v:shape>
            </v:group>
            <v:group style="position:absolute;left:4631;top:5939;width:10;height:20" coordorigin="4631,5939" coordsize="10,20">
              <v:shape style="position:absolute;left:4631;top:5939;width:10;height:20" coordorigin="4631,5939" coordsize="10,20" path="m4631,5958l4640,5958,4640,5939,4631,5939,4631,5958xe" filled="true" fillcolor="#000000" stroked="false">
                <v:path arrowok="t"/>
                <v:fill type="solid"/>
              </v:shape>
            </v:group>
            <v:group style="position:absolute;left:4631;top:5958;width:10;height:20" coordorigin="4631,5958" coordsize="10,20">
              <v:shape style="position:absolute;left:4631;top:5958;width:10;height:20" coordorigin="4631,5958" coordsize="10,20" path="m4631,5977l4640,5977,4640,5958,4631,5958,4631,5977xe" filled="true" fillcolor="#000000" stroked="false">
                <v:path arrowok="t"/>
                <v:fill type="solid"/>
              </v:shape>
            </v:group>
            <v:group style="position:absolute;left:4631;top:5977;width:10;height:20" coordorigin="4631,5977" coordsize="10,20">
              <v:shape style="position:absolute;left:4631;top:5977;width:10;height:20" coordorigin="4631,5977" coordsize="10,20" path="m4631,5997l4640,5997,4640,5977,4631,5977,4631,5997xe" filled="true" fillcolor="#000000" stroked="false">
                <v:path arrowok="t"/>
                <v:fill type="solid"/>
              </v:shape>
            </v:group>
            <v:group style="position:absolute;left:4631;top:5997;width:10;height:20" coordorigin="4631,5997" coordsize="10,20">
              <v:shape style="position:absolute;left:4631;top:5997;width:10;height:20" coordorigin="4631,5997" coordsize="10,20" path="m4631,6016l4640,6016,4640,5997,4631,5997,4631,6016xe" filled="true" fillcolor="#000000" stroked="false">
                <v:path arrowok="t"/>
                <v:fill type="solid"/>
              </v:shape>
            </v:group>
            <v:group style="position:absolute;left:4631;top:6016;width:10;height:20" coordorigin="4631,6016" coordsize="10,20">
              <v:shape style="position:absolute;left:4631;top:6016;width:10;height:20" coordorigin="4631,6016" coordsize="10,20" path="m4631,6035l4640,6035,4640,6016,4631,6016,4631,6035xe" filled="true" fillcolor="#000000" stroked="false">
                <v:path arrowok="t"/>
                <v:fill type="solid"/>
              </v:shape>
            </v:group>
            <v:group style="position:absolute;left:4631;top:6035;width:10;height:20" coordorigin="4631,6035" coordsize="10,20">
              <v:shape style="position:absolute;left:4631;top:6035;width:10;height:20" coordorigin="4631,6035" coordsize="10,20" path="m4631,6054l4640,6054,4640,6035,4631,6035,4631,6054xe" filled="true" fillcolor="#000000" stroked="false">
                <v:path arrowok="t"/>
                <v:fill type="solid"/>
              </v:shape>
            </v:group>
            <v:group style="position:absolute;left:4631;top:6054;width:10;height:20" coordorigin="4631,6054" coordsize="10,20">
              <v:shape style="position:absolute;left:4631;top:6054;width:10;height:20" coordorigin="4631,6054" coordsize="10,20" path="m4631,6073l4640,6073,4640,6054,4631,6054,4631,6073xe" filled="true" fillcolor="#000000" stroked="false">
                <v:path arrowok="t"/>
                <v:fill type="solid"/>
              </v:shape>
            </v:group>
            <v:group style="position:absolute;left:4631;top:6079;width:10;height:2" coordorigin="4631,6079" coordsize="10,2">
              <v:shape style="position:absolute;left:4631;top:6079;width:10;height:2" coordorigin="4631,6079" coordsize="10,0" path="m4631,6079l4640,6079e" filled="false" stroked="true" strokeweight=".599980pt" strokecolor="#000000">
                <v:path arrowok="t"/>
              </v:shape>
            </v:group>
            <v:group style="position:absolute;left:5079;top:5382;width:10;height:20" coordorigin="5079,5382" coordsize="10,20">
              <v:shape style="position:absolute;left:5079;top:5382;width:10;height:20" coordorigin="5079,5382" coordsize="10,20" path="m5079,5401l5089,5401,5089,5382,5079,5382,5079,5401xe" filled="true" fillcolor="#000000" stroked="false">
                <v:path arrowok="t"/>
                <v:fill type="solid"/>
              </v:shape>
            </v:group>
            <v:group style="position:absolute;left:5079;top:5401;width:10;height:20" coordorigin="5079,5401" coordsize="10,20">
              <v:shape style="position:absolute;left:5079;top:5401;width:10;height:20" coordorigin="5079,5401" coordsize="10,20" path="m5079,5421l5089,5421,5089,5401,5079,5401,5079,5421xe" filled="true" fillcolor="#000000" stroked="false">
                <v:path arrowok="t"/>
                <v:fill type="solid"/>
              </v:shape>
            </v:group>
            <v:group style="position:absolute;left:5079;top:5421;width:10;height:20" coordorigin="5079,5421" coordsize="10,20">
              <v:shape style="position:absolute;left:5079;top:5421;width:10;height:20" coordorigin="5079,5421" coordsize="10,20" path="m5079,5440l5089,5440,5089,5421,5079,5421,5079,5440xe" filled="true" fillcolor="#000000" stroked="false">
                <v:path arrowok="t"/>
                <v:fill type="solid"/>
              </v:shape>
            </v:group>
            <v:group style="position:absolute;left:5079;top:5440;width:10;height:20" coordorigin="5079,5440" coordsize="10,20">
              <v:shape style="position:absolute;left:5079;top:5440;width:10;height:20" coordorigin="5079,5440" coordsize="10,20" path="m5079,5459l5089,5459,5089,5440,5079,5440,5079,5459xe" filled="true" fillcolor="#000000" stroked="false">
                <v:path arrowok="t"/>
                <v:fill type="solid"/>
              </v:shape>
            </v:group>
            <v:group style="position:absolute;left:5079;top:5459;width:10;height:20" coordorigin="5079,5459" coordsize="10,20">
              <v:shape style="position:absolute;left:5079;top:5459;width:10;height:20" coordorigin="5079,5459" coordsize="10,20" path="m5079,5478l5089,5478,5089,5459,5079,5459,5079,5478xe" filled="true" fillcolor="#000000" stroked="false">
                <v:path arrowok="t"/>
                <v:fill type="solid"/>
              </v:shape>
            </v:group>
            <v:group style="position:absolute;left:5079;top:5478;width:10;height:20" coordorigin="5079,5478" coordsize="10,20">
              <v:shape style="position:absolute;left:5079;top:5478;width:10;height:20" coordorigin="5079,5478" coordsize="10,20" path="m5079,5497l5089,5497,5089,5478,5079,5478,5079,5497xe" filled="true" fillcolor="#000000" stroked="false">
                <v:path arrowok="t"/>
                <v:fill type="solid"/>
              </v:shape>
            </v:group>
            <v:group style="position:absolute;left:5079;top:5497;width:10;height:20" coordorigin="5079,5497" coordsize="10,20">
              <v:shape style="position:absolute;left:5079;top:5497;width:10;height:20" coordorigin="5079,5497" coordsize="10,20" path="m5079,5517l5089,5517,5089,5497,5079,5497,5079,5517xe" filled="true" fillcolor="#000000" stroked="false">
                <v:path arrowok="t"/>
                <v:fill type="solid"/>
              </v:shape>
            </v:group>
            <v:group style="position:absolute;left:5079;top:5517;width:10;height:20" coordorigin="5079,5517" coordsize="10,20">
              <v:shape style="position:absolute;left:5079;top:5517;width:10;height:20" coordorigin="5079,5517" coordsize="10,20" path="m5079,5536l5089,5536,5089,5517,5079,5517,5079,5536xe" filled="true" fillcolor="#000000" stroked="false">
                <v:path arrowok="t"/>
                <v:fill type="solid"/>
              </v:shape>
            </v:group>
            <v:group style="position:absolute;left:5079;top:5536;width:10;height:20" coordorigin="5079,5536" coordsize="10,20">
              <v:shape style="position:absolute;left:5079;top:5536;width:10;height:20" coordorigin="5079,5536" coordsize="10,20" path="m5079,5555l5089,5555,5089,5536,5079,5536,5079,5555xe" filled="true" fillcolor="#000000" stroked="false">
                <v:path arrowok="t"/>
                <v:fill type="solid"/>
              </v:shape>
            </v:group>
            <v:group style="position:absolute;left:5079;top:5555;width:10;height:20" coordorigin="5079,5555" coordsize="10,20">
              <v:shape style="position:absolute;left:5079;top:5555;width:10;height:20" coordorigin="5079,5555" coordsize="10,20" path="m5079,5574l5089,5574,5089,5555,5079,5555,5079,5574xe" filled="true" fillcolor="#000000" stroked="false">
                <v:path arrowok="t"/>
                <v:fill type="solid"/>
              </v:shape>
            </v:group>
            <v:group style="position:absolute;left:5079;top:5574;width:10;height:20" coordorigin="5079,5574" coordsize="10,20">
              <v:shape style="position:absolute;left:5079;top:5574;width:10;height:20" coordorigin="5079,5574" coordsize="10,20" path="m5079,5593l5089,5593,5089,5574,5079,5574,5079,5593xe" filled="true" fillcolor="#000000" stroked="false">
                <v:path arrowok="t"/>
                <v:fill type="solid"/>
              </v:shape>
            </v:group>
            <v:group style="position:absolute;left:5079;top:5593;width:10;height:20" coordorigin="5079,5593" coordsize="10,20">
              <v:shape style="position:absolute;left:5079;top:5593;width:10;height:20" coordorigin="5079,5593" coordsize="10,20" path="m5079,5613l5089,5613,5089,5593,5079,5593,5079,5613xe" filled="true" fillcolor="#000000" stroked="false">
                <v:path arrowok="t"/>
                <v:fill type="solid"/>
              </v:shape>
            </v:group>
            <v:group style="position:absolute;left:5079;top:5613;width:10;height:20" coordorigin="5079,5613" coordsize="10,20">
              <v:shape style="position:absolute;left:5079;top:5613;width:10;height:20" coordorigin="5079,5613" coordsize="10,20" path="m5079,5632l5089,5632,5089,5613,5079,5613,5079,5632xe" filled="true" fillcolor="#000000" stroked="false">
                <v:path arrowok="t"/>
                <v:fill type="solid"/>
              </v:shape>
            </v:group>
            <v:group style="position:absolute;left:5079;top:5632;width:10;height:20" coordorigin="5079,5632" coordsize="10,20">
              <v:shape style="position:absolute;left:5079;top:5632;width:10;height:20" coordorigin="5079,5632" coordsize="10,20" path="m5079,5651l5089,5651,5089,5632,5079,5632,5079,5651xe" filled="true" fillcolor="#000000" stroked="false">
                <v:path arrowok="t"/>
                <v:fill type="solid"/>
              </v:shape>
            </v:group>
            <v:group style="position:absolute;left:5079;top:5651;width:10;height:20" coordorigin="5079,5651" coordsize="10,20">
              <v:shape style="position:absolute;left:5079;top:5651;width:10;height:20" coordorigin="5079,5651" coordsize="10,20" path="m5079,5670l5089,5670,5089,5651,5079,5651,5079,5670xe" filled="true" fillcolor="#000000" stroked="false">
                <v:path arrowok="t"/>
                <v:fill type="solid"/>
              </v:shape>
            </v:group>
            <v:group style="position:absolute;left:5079;top:5670;width:10;height:20" coordorigin="5079,5670" coordsize="10,20">
              <v:shape style="position:absolute;left:5079;top:5670;width:10;height:20" coordorigin="5079,5670" coordsize="10,20" path="m5079,5689l5089,5689,5089,5670,5079,5670,5079,5689xe" filled="true" fillcolor="#000000" stroked="false">
                <v:path arrowok="t"/>
                <v:fill type="solid"/>
              </v:shape>
            </v:group>
            <v:group style="position:absolute;left:5079;top:5689;width:10;height:20" coordorigin="5079,5689" coordsize="10,20">
              <v:shape style="position:absolute;left:5079;top:5689;width:10;height:20" coordorigin="5079,5689" coordsize="10,20" path="m5079,5709l5089,5709,5089,5689,5079,5689,5079,5709xe" filled="true" fillcolor="#000000" stroked="false">
                <v:path arrowok="t"/>
                <v:fill type="solid"/>
              </v:shape>
            </v:group>
            <v:group style="position:absolute;left:5079;top:5709;width:10;height:20" coordorigin="5079,5709" coordsize="10,20">
              <v:shape style="position:absolute;left:5079;top:5709;width:10;height:20" coordorigin="5079,5709" coordsize="10,20" path="m5079,5728l5089,5728,5089,5709,5079,5709,5079,5728xe" filled="true" fillcolor="#000000" stroked="false">
                <v:path arrowok="t"/>
                <v:fill type="solid"/>
              </v:shape>
            </v:group>
            <v:group style="position:absolute;left:5079;top:5728;width:10;height:20" coordorigin="5079,5728" coordsize="10,20">
              <v:shape style="position:absolute;left:5079;top:5728;width:10;height:20" coordorigin="5079,5728" coordsize="10,20" path="m5079,5747l5089,5747,5089,5728,5079,5728,5079,5747xe" filled="true" fillcolor="#000000" stroked="false">
                <v:path arrowok="t"/>
                <v:fill type="solid"/>
              </v:shape>
            </v:group>
            <v:group style="position:absolute;left:5079;top:5747;width:10;height:20" coordorigin="5079,5747" coordsize="10,20">
              <v:shape style="position:absolute;left:5079;top:5747;width:10;height:20" coordorigin="5079,5747" coordsize="10,20" path="m5079,5766l5089,5766,5089,5747,5079,5747,5079,5766xe" filled="true" fillcolor="#000000" stroked="false">
                <v:path arrowok="t"/>
                <v:fill type="solid"/>
              </v:shape>
            </v:group>
            <v:group style="position:absolute;left:5079;top:5766;width:10;height:20" coordorigin="5079,5766" coordsize="10,20">
              <v:shape style="position:absolute;left:5079;top:5766;width:10;height:20" coordorigin="5079,5766" coordsize="10,20" path="m5079,5785l5089,5785,5089,5766,5079,5766,5079,5785xe" filled="true" fillcolor="#000000" stroked="false">
                <v:path arrowok="t"/>
                <v:fill type="solid"/>
              </v:shape>
            </v:group>
            <v:group style="position:absolute;left:5079;top:5785;width:10;height:20" coordorigin="5079,5785" coordsize="10,20">
              <v:shape style="position:absolute;left:5079;top:5785;width:10;height:20" coordorigin="5079,5785" coordsize="10,20" path="m5079,5805l5089,5805,5089,5785,5079,5785,5079,5805xe" filled="true" fillcolor="#000000" stroked="false">
                <v:path arrowok="t"/>
                <v:fill type="solid"/>
              </v:shape>
            </v:group>
            <v:group style="position:absolute;left:5079;top:5805;width:10;height:20" coordorigin="5079,5805" coordsize="10,20">
              <v:shape style="position:absolute;left:5079;top:5805;width:10;height:20" coordorigin="5079,5805" coordsize="10,20" path="m5079,5824l5089,5824,5089,5805,5079,5805,5079,5824xe" filled="true" fillcolor="#000000" stroked="false">
                <v:path arrowok="t"/>
                <v:fill type="solid"/>
              </v:shape>
            </v:group>
            <v:group style="position:absolute;left:5079;top:5824;width:10;height:20" coordorigin="5079,5824" coordsize="10,20">
              <v:shape style="position:absolute;left:5079;top:5824;width:10;height:20" coordorigin="5079,5824" coordsize="10,20" path="m5079,5843l5089,5843,5089,5824,5079,5824,5079,5843xe" filled="true" fillcolor="#000000" stroked="false">
                <v:path arrowok="t"/>
                <v:fill type="solid"/>
              </v:shape>
            </v:group>
            <v:group style="position:absolute;left:5079;top:5843;width:10;height:20" coordorigin="5079,5843" coordsize="10,20">
              <v:shape style="position:absolute;left:5079;top:5843;width:10;height:20" coordorigin="5079,5843" coordsize="10,20" path="m5079,5862l5089,5862,5089,5843,5079,5843,5079,5862xe" filled="true" fillcolor="#000000" stroked="false">
                <v:path arrowok="t"/>
                <v:fill type="solid"/>
              </v:shape>
            </v:group>
            <v:group style="position:absolute;left:5079;top:5862;width:10;height:20" coordorigin="5079,5862" coordsize="10,20">
              <v:shape style="position:absolute;left:5079;top:5862;width:10;height:20" coordorigin="5079,5862" coordsize="10,20" path="m5079,5881l5089,5881,5089,5862,5079,5862,5079,5881xe" filled="true" fillcolor="#000000" stroked="false">
                <v:path arrowok="t"/>
                <v:fill type="solid"/>
              </v:shape>
            </v:group>
            <v:group style="position:absolute;left:5079;top:5881;width:10;height:20" coordorigin="5079,5881" coordsize="10,20">
              <v:shape style="position:absolute;left:5079;top:5881;width:10;height:20" coordorigin="5079,5881" coordsize="10,20" path="m5079,5901l5089,5901,5089,5881,5079,5881,5079,5901xe" filled="true" fillcolor="#000000" stroked="false">
                <v:path arrowok="t"/>
                <v:fill type="solid"/>
              </v:shape>
            </v:group>
            <v:group style="position:absolute;left:5079;top:5901;width:10;height:20" coordorigin="5079,5901" coordsize="10,20">
              <v:shape style="position:absolute;left:5079;top:5901;width:10;height:20" coordorigin="5079,5901" coordsize="10,20" path="m5079,5920l5089,5920,5089,5901,5079,5901,5079,5920xe" filled="true" fillcolor="#000000" stroked="false">
                <v:path arrowok="t"/>
                <v:fill type="solid"/>
              </v:shape>
            </v:group>
            <v:group style="position:absolute;left:5079;top:5920;width:10;height:20" coordorigin="5079,5920" coordsize="10,20">
              <v:shape style="position:absolute;left:5079;top:5920;width:10;height:20" coordorigin="5079,5920" coordsize="10,20" path="m5079,5939l5089,5939,5089,5920,5079,5920,5079,5939xe" filled="true" fillcolor="#000000" stroked="false">
                <v:path arrowok="t"/>
                <v:fill type="solid"/>
              </v:shape>
            </v:group>
            <v:group style="position:absolute;left:5079;top:5939;width:10;height:20" coordorigin="5079,5939" coordsize="10,20">
              <v:shape style="position:absolute;left:5079;top:5939;width:10;height:20" coordorigin="5079,5939" coordsize="10,20" path="m5079,5958l5089,5958,5089,5939,5079,5939,5079,5958xe" filled="true" fillcolor="#000000" stroked="false">
                <v:path arrowok="t"/>
                <v:fill type="solid"/>
              </v:shape>
            </v:group>
            <v:group style="position:absolute;left:5079;top:5958;width:10;height:20" coordorigin="5079,5958" coordsize="10,20">
              <v:shape style="position:absolute;left:5079;top:5958;width:10;height:20" coordorigin="5079,5958" coordsize="10,20" path="m5079,5977l5089,5977,5089,5958,5079,5958,5079,5977xe" filled="true" fillcolor="#000000" stroked="false">
                <v:path arrowok="t"/>
                <v:fill type="solid"/>
              </v:shape>
            </v:group>
            <v:group style="position:absolute;left:5079;top:5977;width:10;height:20" coordorigin="5079,5977" coordsize="10,20">
              <v:shape style="position:absolute;left:5079;top:5977;width:10;height:20" coordorigin="5079,5977" coordsize="10,20" path="m5079,5997l5089,5997,5089,5977,5079,5977,5079,5997xe" filled="true" fillcolor="#000000" stroked="false">
                <v:path arrowok="t"/>
                <v:fill type="solid"/>
              </v:shape>
            </v:group>
            <v:group style="position:absolute;left:5079;top:5997;width:10;height:20" coordorigin="5079,5997" coordsize="10,20">
              <v:shape style="position:absolute;left:5079;top:5997;width:10;height:20" coordorigin="5079,5997" coordsize="10,20" path="m5079,6016l5089,6016,5089,5997,5079,5997,5079,6016xe" filled="true" fillcolor="#000000" stroked="false">
                <v:path arrowok="t"/>
                <v:fill type="solid"/>
              </v:shape>
            </v:group>
            <v:group style="position:absolute;left:5079;top:6016;width:10;height:20" coordorigin="5079,6016" coordsize="10,20">
              <v:shape style="position:absolute;left:5079;top:6016;width:10;height:20" coordorigin="5079,6016" coordsize="10,20" path="m5079,6035l5089,6035,5089,6016,5079,6016,5079,6035xe" filled="true" fillcolor="#000000" stroked="false">
                <v:path arrowok="t"/>
                <v:fill type="solid"/>
              </v:shape>
            </v:group>
            <v:group style="position:absolute;left:5079;top:6035;width:10;height:20" coordorigin="5079,6035" coordsize="10,20">
              <v:shape style="position:absolute;left:5079;top:6035;width:10;height:20" coordorigin="5079,6035" coordsize="10,20" path="m5079,6054l5089,6054,5089,6035,5079,6035,5079,6054xe" filled="true" fillcolor="#000000" stroked="false">
                <v:path arrowok="t"/>
                <v:fill type="solid"/>
              </v:shape>
            </v:group>
            <v:group style="position:absolute;left:5079;top:6054;width:10;height:20" coordorigin="5079,6054" coordsize="10,20">
              <v:shape style="position:absolute;left:5079;top:6054;width:10;height:20" coordorigin="5079,6054" coordsize="10,20" path="m5079,6073l5089,6073,5089,6054,5079,6054,5079,6073xe" filled="true" fillcolor="#000000" stroked="false">
                <v:path arrowok="t"/>
                <v:fill type="solid"/>
              </v:shape>
            </v:group>
            <v:group style="position:absolute;left:5079;top:6079;width:10;height:2" coordorigin="5079,6079" coordsize="10,2">
              <v:shape style="position:absolute;left:5079;top:6079;width:10;height:2" coordorigin="5079,6079" coordsize="10,0" path="m5079,6079l5089,6079e" filled="false" stroked="true" strokeweight=".599980pt" strokecolor="#000000">
                <v:path arrowok="t"/>
              </v:shape>
            </v:group>
            <v:group style="position:absolute;left:5989;top:5382;width:10;height:20" coordorigin="5989,5382" coordsize="10,20">
              <v:shape style="position:absolute;left:5989;top:5382;width:10;height:20" coordorigin="5989,5382" coordsize="10,20" path="m5989,5401l5999,5401,5999,5382,5989,5382,5989,5401xe" filled="true" fillcolor="#000000" stroked="false">
                <v:path arrowok="t"/>
                <v:fill type="solid"/>
              </v:shape>
            </v:group>
            <v:group style="position:absolute;left:5989;top:5401;width:10;height:20" coordorigin="5989,5401" coordsize="10,20">
              <v:shape style="position:absolute;left:5989;top:5401;width:10;height:20" coordorigin="5989,5401" coordsize="10,20" path="m5989,5421l5999,5421,5999,5401,5989,5401,5989,5421xe" filled="true" fillcolor="#000000" stroked="false">
                <v:path arrowok="t"/>
                <v:fill type="solid"/>
              </v:shape>
            </v:group>
            <v:group style="position:absolute;left:5989;top:5421;width:10;height:20" coordorigin="5989,5421" coordsize="10,20">
              <v:shape style="position:absolute;left:5989;top:5421;width:10;height:20" coordorigin="5989,5421" coordsize="10,20" path="m5989,5440l5999,5440,5999,5421,5989,5421,5989,5440xe" filled="true" fillcolor="#000000" stroked="false">
                <v:path arrowok="t"/>
                <v:fill type="solid"/>
              </v:shape>
            </v:group>
            <v:group style="position:absolute;left:5989;top:5440;width:10;height:20" coordorigin="5989,5440" coordsize="10,20">
              <v:shape style="position:absolute;left:5989;top:5440;width:10;height:20" coordorigin="5989,5440" coordsize="10,20" path="m5989,5459l5999,5459,5999,5440,5989,5440,5989,5459xe" filled="true" fillcolor="#000000" stroked="false">
                <v:path arrowok="t"/>
                <v:fill type="solid"/>
              </v:shape>
            </v:group>
            <v:group style="position:absolute;left:5989;top:5459;width:10;height:20" coordorigin="5989,5459" coordsize="10,20">
              <v:shape style="position:absolute;left:5989;top:5459;width:10;height:20" coordorigin="5989,5459" coordsize="10,20" path="m5989,5478l5999,5478,5999,5459,5989,5459,5989,5478xe" filled="true" fillcolor="#000000" stroked="false">
                <v:path arrowok="t"/>
                <v:fill type="solid"/>
              </v:shape>
            </v:group>
            <v:group style="position:absolute;left:5989;top:5478;width:10;height:20" coordorigin="5989,5478" coordsize="10,20">
              <v:shape style="position:absolute;left:5989;top:5478;width:10;height:20" coordorigin="5989,5478" coordsize="10,20" path="m5989,5497l5999,5497,5999,5478,5989,5478,5989,5497xe" filled="true" fillcolor="#000000" stroked="false">
                <v:path arrowok="t"/>
                <v:fill type="solid"/>
              </v:shape>
            </v:group>
            <v:group style="position:absolute;left:5989;top:5497;width:10;height:20" coordorigin="5989,5497" coordsize="10,20">
              <v:shape style="position:absolute;left:5989;top:5497;width:10;height:20" coordorigin="5989,5497" coordsize="10,20" path="m5989,5517l5999,5517,5999,5497,5989,5497,5989,5517xe" filled="true" fillcolor="#000000" stroked="false">
                <v:path arrowok="t"/>
                <v:fill type="solid"/>
              </v:shape>
            </v:group>
            <v:group style="position:absolute;left:5989;top:5517;width:10;height:20" coordorigin="5989,5517" coordsize="10,20">
              <v:shape style="position:absolute;left:5989;top:5517;width:10;height:20" coordorigin="5989,5517" coordsize="10,20" path="m5989,5536l5999,5536,5999,5517,5989,5517,5989,5536xe" filled="true" fillcolor="#000000" stroked="false">
                <v:path arrowok="t"/>
                <v:fill type="solid"/>
              </v:shape>
            </v:group>
            <v:group style="position:absolute;left:5989;top:5536;width:10;height:20" coordorigin="5989,5536" coordsize="10,20">
              <v:shape style="position:absolute;left:5989;top:5536;width:10;height:20" coordorigin="5989,5536" coordsize="10,20" path="m5989,5555l5999,5555,5999,5536,5989,5536,5989,5555xe" filled="true" fillcolor="#000000" stroked="false">
                <v:path arrowok="t"/>
                <v:fill type="solid"/>
              </v:shape>
            </v:group>
            <v:group style="position:absolute;left:5989;top:5555;width:10;height:20" coordorigin="5989,5555" coordsize="10,20">
              <v:shape style="position:absolute;left:5989;top:5555;width:10;height:20" coordorigin="5989,5555" coordsize="10,20" path="m5989,5574l5999,5574,5999,5555,5989,5555,5989,5574xe" filled="true" fillcolor="#000000" stroked="false">
                <v:path arrowok="t"/>
                <v:fill type="solid"/>
              </v:shape>
            </v:group>
            <v:group style="position:absolute;left:5989;top:5574;width:10;height:20" coordorigin="5989,5574" coordsize="10,20">
              <v:shape style="position:absolute;left:5989;top:5574;width:10;height:20" coordorigin="5989,5574" coordsize="10,20" path="m5989,5593l5999,5593,5999,5574,5989,5574,5989,5593xe" filled="true" fillcolor="#000000" stroked="false">
                <v:path arrowok="t"/>
                <v:fill type="solid"/>
              </v:shape>
            </v:group>
            <v:group style="position:absolute;left:5989;top:5593;width:10;height:20" coordorigin="5989,5593" coordsize="10,20">
              <v:shape style="position:absolute;left:5989;top:5593;width:10;height:20" coordorigin="5989,5593" coordsize="10,20" path="m5989,5613l5999,5613,5999,5593,5989,5593,5989,5613xe" filled="true" fillcolor="#000000" stroked="false">
                <v:path arrowok="t"/>
                <v:fill type="solid"/>
              </v:shape>
            </v:group>
            <v:group style="position:absolute;left:5989;top:5613;width:10;height:20" coordorigin="5989,5613" coordsize="10,20">
              <v:shape style="position:absolute;left:5989;top:5613;width:10;height:20" coordorigin="5989,5613" coordsize="10,20" path="m5989,5632l5999,5632,5999,5613,5989,5613,5989,5632xe" filled="true" fillcolor="#000000" stroked="false">
                <v:path arrowok="t"/>
                <v:fill type="solid"/>
              </v:shape>
            </v:group>
            <v:group style="position:absolute;left:5989;top:5632;width:10;height:20" coordorigin="5989,5632" coordsize="10,20">
              <v:shape style="position:absolute;left:5989;top:5632;width:10;height:20" coordorigin="5989,5632" coordsize="10,20" path="m5989,5651l5999,5651,5999,5632,5989,5632,5989,5651xe" filled="true" fillcolor="#000000" stroked="false">
                <v:path arrowok="t"/>
                <v:fill type="solid"/>
              </v:shape>
            </v:group>
            <v:group style="position:absolute;left:5989;top:5651;width:10;height:20" coordorigin="5989,5651" coordsize="10,20">
              <v:shape style="position:absolute;left:5989;top:5651;width:10;height:20" coordorigin="5989,5651" coordsize="10,20" path="m5989,5670l5999,5670,5999,5651,5989,5651,5989,5670xe" filled="true" fillcolor="#000000" stroked="false">
                <v:path arrowok="t"/>
                <v:fill type="solid"/>
              </v:shape>
            </v:group>
            <v:group style="position:absolute;left:5989;top:5670;width:10;height:20" coordorigin="5989,5670" coordsize="10,20">
              <v:shape style="position:absolute;left:5989;top:5670;width:10;height:20" coordorigin="5989,5670" coordsize="10,20" path="m5989,5689l5999,5689,5999,5670,5989,5670,5989,5689xe" filled="true" fillcolor="#000000" stroked="false">
                <v:path arrowok="t"/>
                <v:fill type="solid"/>
              </v:shape>
            </v:group>
            <v:group style="position:absolute;left:5989;top:5689;width:10;height:20" coordorigin="5989,5689" coordsize="10,20">
              <v:shape style="position:absolute;left:5989;top:5689;width:10;height:20" coordorigin="5989,5689" coordsize="10,20" path="m5989,5709l5999,5709,5999,5689,5989,5689,5989,5709xe" filled="true" fillcolor="#000000" stroked="false">
                <v:path arrowok="t"/>
                <v:fill type="solid"/>
              </v:shape>
            </v:group>
            <v:group style="position:absolute;left:5989;top:5709;width:10;height:20" coordorigin="5989,5709" coordsize="10,20">
              <v:shape style="position:absolute;left:5989;top:5709;width:10;height:20" coordorigin="5989,5709" coordsize="10,20" path="m5989,5728l5999,5728,5999,5709,5989,5709,5989,5728xe" filled="true" fillcolor="#000000" stroked="false">
                <v:path arrowok="t"/>
                <v:fill type="solid"/>
              </v:shape>
            </v:group>
            <v:group style="position:absolute;left:5989;top:5728;width:10;height:20" coordorigin="5989,5728" coordsize="10,20">
              <v:shape style="position:absolute;left:5989;top:5728;width:10;height:20" coordorigin="5989,5728" coordsize="10,20" path="m5989,5747l5999,5747,5999,5728,5989,5728,5989,5747xe" filled="true" fillcolor="#000000" stroked="false">
                <v:path arrowok="t"/>
                <v:fill type="solid"/>
              </v:shape>
            </v:group>
            <v:group style="position:absolute;left:5989;top:5747;width:10;height:20" coordorigin="5989,5747" coordsize="10,20">
              <v:shape style="position:absolute;left:5989;top:5747;width:10;height:20" coordorigin="5989,5747" coordsize="10,20" path="m5989,5766l5999,5766,5999,5747,5989,5747,5989,5766xe" filled="true" fillcolor="#000000" stroked="false">
                <v:path arrowok="t"/>
                <v:fill type="solid"/>
              </v:shape>
            </v:group>
            <v:group style="position:absolute;left:5989;top:5766;width:10;height:20" coordorigin="5989,5766" coordsize="10,20">
              <v:shape style="position:absolute;left:5989;top:5766;width:10;height:20" coordorigin="5989,5766" coordsize="10,20" path="m5989,5785l5999,5785,5999,5766,5989,5766,5989,5785xe" filled="true" fillcolor="#000000" stroked="false">
                <v:path arrowok="t"/>
                <v:fill type="solid"/>
              </v:shape>
            </v:group>
            <v:group style="position:absolute;left:5989;top:5785;width:10;height:20" coordorigin="5989,5785" coordsize="10,20">
              <v:shape style="position:absolute;left:5989;top:5785;width:10;height:20" coordorigin="5989,5785" coordsize="10,20" path="m5989,5805l5999,5805,5999,5785,5989,5785,5989,5805xe" filled="true" fillcolor="#000000" stroked="false">
                <v:path arrowok="t"/>
                <v:fill type="solid"/>
              </v:shape>
            </v:group>
            <v:group style="position:absolute;left:5989;top:5805;width:10;height:20" coordorigin="5989,5805" coordsize="10,20">
              <v:shape style="position:absolute;left:5989;top:5805;width:10;height:20" coordorigin="5989,5805" coordsize="10,20" path="m5989,5824l5999,5824,5999,5805,5989,5805,5989,5824xe" filled="true" fillcolor="#000000" stroked="false">
                <v:path arrowok="t"/>
                <v:fill type="solid"/>
              </v:shape>
            </v:group>
            <v:group style="position:absolute;left:5989;top:5824;width:10;height:20" coordorigin="5989,5824" coordsize="10,20">
              <v:shape style="position:absolute;left:5989;top:5824;width:10;height:20" coordorigin="5989,5824" coordsize="10,20" path="m5989,5843l5999,5843,5999,5824,5989,5824,5989,5843xe" filled="true" fillcolor="#000000" stroked="false">
                <v:path arrowok="t"/>
                <v:fill type="solid"/>
              </v:shape>
            </v:group>
            <v:group style="position:absolute;left:5989;top:5843;width:10;height:20" coordorigin="5989,5843" coordsize="10,20">
              <v:shape style="position:absolute;left:5989;top:5843;width:10;height:20" coordorigin="5989,5843" coordsize="10,20" path="m5989,5862l5999,5862,5999,5843,5989,5843,5989,5862xe" filled="true" fillcolor="#000000" stroked="false">
                <v:path arrowok="t"/>
                <v:fill type="solid"/>
              </v:shape>
            </v:group>
            <v:group style="position:absolute;left:5989;top:5862;width:10;height:20" coordorigin="5989,5862" coordsize="10,20">
              <v:shape style="position:absolute;left:5989;top:5862;width:10;height:20" coordorigin="5989,5862" coordsize="10,20" path="m5989,5881l5999,5881,5999,5862,5989,5862,5989,5881xe" filled="true" fillcolor="#000000" stroked="false">
                <v:path arrowok="t"/>
                <v:fill type="solid"/>
              </v:shape>
            </v:group>
            <v:group style="position:absolute;left:5989;top:5881;width:10;height:20" coordorigin="5989,5881" coordsize="10,20">
              <v:shape style="position:absolute;left:5989;top:5881;width:10;height:20" coordorigin="5989,5881" coordsize="10,20" path="m5989,5901l5999,5901,5999,5881,5989,5881,5989,5901xe" filled="true" fillcolor="#000000" stroked="false">
                <v:path arrowok="t"/>
                <v:fill type="solid"/>
              </v:shape>
            </v:group>
            <v:group style="position:absolute;left:5989;top:5901;width:10;height:20" coordorigin="5989,5901" coordsize="10,20">
              <v:shape style="position:absolute;left:5989;top:5901;width:10;height:20" coordorigin="5989,5901" coordsize="10,20" path="m5989,5920l5999,5920,5999,5901,5989,5901,5989,5920xe" filled="true" fillcolor="#000000" stroked="false">
                <v:path arrowok="t"/>
                <v:fill type="solid"/>
              </v:shape>
            </v:group>
            <v:group style="position:absolute;left:5989;top:5920;width:10;height:20" coordorigin="5989,5920" coordsize="10,20">
              <v:shape style="position:absolute;left:5989;top:5920;width:10;height:20" coordorigin="5989,5920" coordsize="10,20" path="m5989,5939l5999,5939,5999,5920,5989,5920,5989,5939xe" filled="true" fillcolor="#000000" stroked="false">
                <v:path arrowok="t"/>
                <v:fill type="solid"/>
              </v:shape>
            </v:group>
            <v:group style="position:absolute;left:5989;top:5939;width:10;height:20" coordorigin="5989,5939" coordsize="10,20">
              <v:shape style="position:absolute;left:5989;top:5939;width:10;height:20" coordorigin="5989,5939" coordsize="10,20" path="m5989,5958l5999,5958,5999,5939,5989,5939,5989,5958xe" filled="true" fillcolor="#000000" stroked="false">
                <v:path arrowok="t"/>
                <v:fill type="solid"/>
              </v:shape>
            </v:group>
            <v:group style="position:absolute;left:5989;top:5958;width:10;height:20" coordorigin="5989,5958" coordsize="10,20">
              <v:shape style="position:absolute;left:5989;top:5958;width:10;height:20" coordorigin="5989,5958" coordsize="10,20" path="m5989,5977l5999,5977,5999,5958,5989,5958,5989,5977xe" filled="true" fillcolor="#000000" stroked="false">
                <v:path arrowok="t"/>
                <v:fill type="solid"/>
              </v:shape>
            </v:group>
            <v:group style="position:absolute;left:5989;top:5977;width:10;height:20" coordorigin="5989,5977" coordsize="10,20">
              <v:shape style="position:absolute;left:5989;top:5977;width:10;height:20" coordorigin="5989,5977" coordsize="10,20" path="m5989,5997l5999,5997,5999,5977,5989,5977,5989,5997xe" filled="true" fillcolor="#000000" stroked="false">
                <v:path arrowok="t"/>
                <v:fill type="solid"/>
              </v:shape>
            </v:group>
            <v:group style="position:absolute;left:5989;top:5997;width:10;height:20" coordorigin="5989,5997" coordsize="10,20">
              <v:shape style="position:absolute;left:5989;top:5997;width:10;height:20" coordorigin="5989,5997" coordsize="10,20" path="m5989,6016l5999,6016,5999,5997,5989,5997,5989,6016xe" filled="true" fillcolor="#000000" stroked="false">
                <v:path arrowok="t"/>
                <v:fill type="solid"/>
              </v:shape>
            </v:group>
            <v:group style="position:absolute;left:5989;top:6016;width:10;height:20" coordorigin="5989,6016" coordsize="10,20">
              <v:shape style="position:absolute;left:5989;top:6016;width:10;height:20" coordorigin="5989,6016" coordsize="10,20" path="m5989,6035l5999,6035,5999,6016,5989,6016,5989,6035xe" filled="true" fillcolor="#000000" stroked="false">
                <v:path arrowok="t"/>
                <v:fill type="solid"/>
              </v:shape>
            </v:group>
            <v:group style="position:absolute;left:5989;top:6035;width:10;height:20" coordorigin="5989,6035" coordsize="10,20">
              <v:shape style="position:absolute;left:5989;top:6035;width:10;height:20" coordorigin="5989,6035" coordsize="10,20" path="m5989,6054l5999,6054,5999,6035,5989,6035,5989,6054xe" filled="true" fillcolor="#000000" stroked="false">
                <v:path arrowok="t"/>
                <v:fill type="solid"/>
              </v:shape>
            </v:group>
            <v:group style="position:absolute;left:5989;top:6054;width:10;height:20" coordorigin="5989,6054" coordsize="10,20">
              <v:shape style="position:absolute;left:5989;top:6054;width:10;height:20" coordorigin="5989,6054" coordsize="10,20" path="m5989,6073l5999,6073,5999,6054,5989,6054,5989,6073xe" filled="true" fillcolor="#000000" stroked="false">
                <v:path arrowok="t"/>
                <v:fill type="solid"/>
              </v:shape>
            </v:group>
            <v:group style="position:absolute;left:5989;top:6079;width:10;height:2" coordorigin="5989,6079" coordsize="10,2">
              <v:shape style="position:absolute;left:5989;top:6079;width:10;height:2" coordorigin="5989,6079" coordsize="10,0" path="m5989,6079l5999,6079e" filled="false" stroked="true" strokeweight=".599980pt" strokecolor="#000000">
                <v:path arrowok="t"/>
              </v:shape>
            </v:group>
            <v:group style="position:absolute;left:6647;top:5382;width:10;height:20" coordorigin="6647,5382" coordsize="10,20">
              <v:shape style="position:absolute;left:6647;top:5382;width:10;height:20" coordorigin="6647,5382" coordsize="10,20" path="m6647,5401l6657,5401,6657,5382,6647,5382,6647,5401xe" filled="true" fillcolor="#000000" stroked="false">
                <v:path arrowok="t"/>
                <v:fill type="solid"/>
              </v:shape>
            </v:group>
            <v:group style="position:absolute;left:6647;top:5401;width:10;height:20" coordorigin="6647,5401" coordsize="10,20">
              <v:shape style="position:absolute;left:6647;top:5401;width:10;height:20" coordorigin="6647,5401" coordsize="10,20" path="m6647,5421l6657,5421,6657,5401,6647,5401,6647,5421xe" filled="true" fillcolor="#000000" stroked="false">
                <v:path arrowok="t"/>
                <v:fill type="solid"/>
              </v:shape>
            </v:group>
            <v:group style="position:absolute;left:6647;top:5421;width:10;height:20" coordorigin="6647,5421" coordsize="10,20">
              <v:shape style="position:absolute;left:6647;top:5421;width:10;height:20" coordorigin="6647,5421" coordsize="10,20" path="m6647,5440l6657,5440,6657,5421,6647,5421,6647,5440xe" filled="true" fillcolor="#000000" stroked="false">
                <v:path arrowok="t"/>
                <v:fill type="solid"/>
              </v:shape>
            </v:group>
            <v:group style="position:absolute;left:6647;top:5440;width:10;height:20" coordorigin="6647,5440" coordsize="10,20">
              <v:shape style="position:absolute;left:6647;top:5440;width:10;height:20" coordorigin="6647,5440" coordsize="10,20" path="m6647,5459l6657,5459,6657,5440,6647,5440,6647,5459xe" filled="true" fillcolor="#000000" stroked="false">
                <v:path arrowok="t"/>
                <v:fill type="solid"/>
              </v:shape>
            </v:group>
            <v:group style="position:absolute;left:6647;top:5459;width:10;height:20" coordorigin="6647,5459" coordsize="10,20">
              <v:shape style="position:absolute;left:6647;top:5459;width:10;height:20" coordorigin="6647,5459" coordsize="10,20" path="m6647,5478l6657,5478,6657,5459,6647,5459,6647,5478xe" filled="true" fillcolor="#000000" stroked="false">
                <v:path arrowok="t"/>
                <v:fill type="solid"/>
              </v:shape>
            </v:group>
            <v:group style="position:absolute;left:6647;top:5478;width:10;height:20" coordorigin="6647,5478" coordsize="10,20">
              <v:shape style="position:absolute;left:6647;top:5478;width:10;height:20" coordorigin="6647,5478" coordsize="10,20" path="m6647,5497l6657,5497,6657,5478,6647,5478,6647,5497xe" filled="true" fillcolor="#000000" stroked="false">
                <v:path arrowok="t"/>
                <v:fill type="solid"/>
              </v:shape>
            </v:group>
            <v:group style="position:absolute;left:6647;top:5497;width:10;height:20" coordorigin="6647,5497" coordsize="10,20">
              <v:shape style="position:absolute;left:6647;top:5497;width:10;height:20" coordorigin="6647,5497" coordsize="10,20" path="m6647,5517l6657,5517,6657,5497,6647,5497,6647,5517xe" filled="true" fillcolor="#000000" stroked="false">
                <v:path arrowok="t"/>
                <v:fill type="solid"/>
              </v:shape>
            </v:group>
            <v:group style="position:absolute;left:6647;top:5517;width:10;height:20" coordorigin="6647,5517" coordsize="10,20">
              <v:shape style="position:absolute;left:6647;top:5517;width:10;height:20" coordorigin="6647,5517" coordsize="10,20" path="m6647,5536l6657,5536,6657,5517,6647,5517,6647,5536xe" filled="true" fillcolor="#000000" stroked="false">
                <v:path arrowok="t"/>
                <v:fill type="solid"/>
              </v:shape>
            </v:group>
            <v:group style="position:absolute;left:6647;top:5536;width:10;height:20" coordorigin="6647,5536" coordsize="10,20">
              <v:shape style="position:absolute;left:6647;top:5536;width:10;height:20" coordorigin="6647,5536" coordsize="10,20" path="m6647,5555l6657,5555,6657,5536,6647,5536,6647,5555xe" filled="true" fillcolor="#000000" stroked="false">
                <v:path arrowok="t"/>
                <v:fill type="solid"/>
              </v:shape>
            </v:group>
            <v:group style="position:absolute;left:6647;top:5555;width:10;height:20" coordorigin="6647,5555" coordsize="10,20">
              <v:shape style="position:absolute;left:6647;top:5555;width:10;height:20" coordorigin="6647,5555" coordsize="10,20" path="m6647,5574l6657,5574,6657,5555,6647,5555,6647,5574xe" filled="true" fillcolor="#000000" stroked="false">
                <v:path arrowok="t"/>
                <v:fill type="solid"/>
              </v:shape>
            </v:group>
            <v:group style="position:absolute;left:6647;top:5574;width:10;height:20" coordorigin="6647,5574" coordsize="10,20">
              <v:shape style="position:absolute;left:6647;top:5574;width:10;height:20" coordorigin="6647,5574" coordsize="10,20" path="m6647,5593l6657,5593,6657,5574,6647,5574,6647,5593xe" filled="true" fillcolor="#000000" stroked="false">
                <v:path arrowok="t"/>
                <v:fill type="solid"/>
              </v:shape>
            </v:group>
            <v:group style="position:absolute;left:6647;top:5593;width:10;height:20" coordorigin="6647,5593" coordsize="10,20">
              <v:shape style="position:absolute;left:6647;top:5593;width:10;height:20" coordorigin="6647,5593" coordsize="10,20" path="m6647,5613l6657,5613,6657,5593,6647,5593,6647,5613xe" filled="true" fillcolor="#000000" stroked="false">
                <v:path arrowok="t"/>
                <v:fill type="solid"/>
              </v:shape>
            </v:group>
            <v:group style="position:absolute;left:6647;top:5613;width:10;height:20" coordorigin="6647,5613" coordsize="10,20">
              <v:shape style="position:absolute;left:6647;top:5613;width:10;height:20" coordorigin="6647,5613" coordsize="10,20" path="m6647,5632l6657,5632,6657,5613,6647,5613,6647,5632xe" filled="true" fillcolor="#000000" stroked="false">
                <v:path arrowok="t"/>
                <v:fill type="solid"/>
              </v:shape>
            </v:group>
            <v:group style="position:absolute;left:6647;top:5632;width:10;height:20" coordorigin="6647,5632" coordsize="10,20">
              <v:shape style="position:absolute;left:6647;top:5632;width:10;height:20" coordorigin="6647,5632" coordsize="10,20" path="m6647,5651l6657,5651,6657,5632,6647,5632,6647,5651xe" filled="true" fillcolor="#000000" stroked="false">
                <v:path arrowok="t"/>
                <v:fill type="solid"/>
              </v:shape>
            </v:group>
            <v:group style="position:absolute;left:6647;top:5651;width:10;height:20" coordorigin="6647,5651" coordsize="10,20">
              <v:shape style="position:absolute;left:6647;top:5651;width:10;height:20" coordorigin="6647,5651" coordsize="10,20" path="m6647,5670l6657,5670,6657,5651,6647,5651,6647,5670xe" filled="true" fillcolor="#000000" stroked="false">
                <v:path arrowok="t"/>
                <v:fill type="solid"/>
              </v:shape>
            </v:group>
            <v:group style="position:absolute;left:6647;top:5670;width:10;height:20" coordorigin="6647,5670" coordsize="10,20">
              <v:shape style="position:absolute;left:6647;top:5670;width:10;height:20" coordorigin="6647,5670" coordsize="10,20" path="m6647,5689l6657,5689,6657,5670,6647,5670,6647,5689xe" filled="true" fillcolor="#000000" stroked="false">
                <v:path arrowok="t"/>
                <v:fill type="solid"/>
              </v:shape>
            </v:group>
            <v:group style="position:absolute;left:6647;top:5689;width:10;height:20" coordorigin="6647,5689" coordsize="10,20">
              <v:shape style="position:absolute;left:6647;top:5689;width:10;height:20" coordorigin="6647,5689" coordsize="10,20" path="m6647,5709l6657,5709,6657,5689,6647,5689,6647,5709xe" filled="true" fillcolor="#000000" stroked="false">
                <v:path arrowok="t"/>
                <v:fill type="solid"/>
              </v:shape>
            </v:group>
            <v:group style="position:absolute;left:6647;top:5709;width:10;height:20" coordorigin="6647,5709" coordsize="10,20">
              <v:shape style="position:absolute;left:6647;top:5709;width:10;height:20" coordorigin="6647,5709" coordsize="10,20" path="m6647,5728l6657,5728,6657,5709,6647,5709,6647,5728xe" filled="true" fillcolor="#000000" stroked="false">
                <v:path arrowok="t"/>
                <v:fill type="solid"/>
              </v:shape>
            </v:group>
            <v:group style="position:absolute;left:6647;top:5728;width:10;height:20" coordorigin="6647,5728" coordsize="10,20">
              <v:shape style="position:absolute;left:6647;top:5728;width:10;height:20" coordorigin="6647,5728" coordsize="10,20" path="m6647,5747l6657,5747,6657,5728,6647,5728,6647,5747xe" filled="true" fillcolor="#000000" stroked="false">
                <v:path arrowok="t"/>
                <v:fill type="solid"/>
              </v:shape>
            </v:group>
            <v:group style="position:absolute;left:6647;top:5747;width:10;height:20" coordorigin="6647,5747" coordsize="10,20">
              <v:shape style="position:absolute;left:6647;top:5747;width:10;height:20" coordorigin="6647,5747" coordsize="10,20" path="m6647,5766l6657,5766,6657,5747,6647,5747,6647,5766xe" filled="true" fillcolor="#000000" stroked="false">
                <v:path arrowok="t"/>
                <v:fill type="solid"/>
              </v:shape>
            </v:group>
            <v:group style="position:absolute;left:6647;top:5766;width:10;height:20" coordorigin="6647,5766" coordsize="10,20">
              <v:shape style="position:absolute;left:6647;top:5766;width:10;height:20" coordorigin="6647,5766" coordsize="10,20" path="m6647,5785l6657,5785,6657,5766,6647,5766,6647,5785xe" filled="true" fillcolor="#000000" stroked="false">
                <v:path arrowok="t"/>
                <v:fill type="solid"/>
              </v:shape>
            </v:group>
            <v:group style="position:absolute;left:6647;top:5785;width:10;height:20" coordorigin="6647,5785" coordsize="10,20">
              <v:shape style="position:absolute;left:6647;top:5785;width:10;height:20" coordorigin="6647,5785" coordsize="10,20" path="m6647,5805l6657,5805,6657,5785,6647,5785,6647,5805xe" filled="true" fillcolor="#000000" stroked="false">
                <v:path arrowok="t"/>
                <v:fill type="solid"/>
              </v:shape>
            </v:group>
            <v:group style="position:absolute;left:6647;top:5805;width:10;height:20" coordorigin="6647,5805" coordsize="10,20">
              <v:shape style="position:absolute;left:6647;top:5805;width:10;height:20" coordorigin="6647,5805" coordsize="10,20" path="m6647,5824l6657,5824,6657,5805,6647,5805,6647,5824xe" filled="true" fillcolor="#000000" stroked="false">
                <v:path arrowok="t"/>
                <v:fill type="solid"/>
              </v:shape>
            </v:group>
            <v:group style="position:absolute;left:6647;top:5824;width:10;height:20" coordorigin="6647,5824" coordsize="10,20">
              <v:shape style="position:absolute;left:6647;top:5824;width:10;height:20" coordorigin="6647,5824" coordsize="10,20" path="m6647,5843l6657,5843,6657,5824,6647,5824,6647,5843xe" filled="true" fillcolor="#000000" stroked="false">
                <v:path arrowok="t"/>
                <v:fill type="solid"/>
              </v:shape>
            </v:group>
            <v:group style="position:absolute;left:6647;top:5843;width:10;height:20" coordorigin="6647,5843" coordsize="10,20">
              <v:shape style="position:absolute;left:6647;top:5843;width:10;height:20" coordorigin="6647,5843" coordsize="10,20" path="m6647,5862l6657,5862,6657,5843,6647,5843,6647,5862xe" filled="true" fillcolor="#000000" stroked="false">
                <v:path arrowok="t"/>
                <v:fill type="solid"/>
              </v:shape>
            </v:group>
            <v:group style="position:absolute;left:6647;top:5862;width:10;height:20" coordorigin="6647,5862" coordsize="10,20">
              <v:shape style="position:absolute;left:6647;top:5862;width:10;height:20" coordorigin="6647,5862" coordsize="10,20" path="m6647,5881l6657,5881,6657,5862,6647,5862,6647,5881xe" filled="true" fillcolor="#000000" stroked="false">
                <v:path arrowok="t"/>
                <v:fill type="solid"/>
              </v:shape>
            </v:group>
            <v:group style="position:absolute;left:6647;top:5881;width:10;height:20" coordorigin="6647,5881" coordsize="10,20">
              <v:shape style="position:absolute;left:6647;top:5881;width:10;height:20" coordorigin="6647,5881" coordsize="10,20" path="m6647,5901l6657,5901,6657,5881,6647,5881,6647,5901xe" filled="true" fillcolor="#000000" stroked="false">
                <v:path arrowok="t"/>
                <v:fill type="solid"/>
              </v:shape>
            </v:group>
            <v:group style="position:absolute;left:6647;top:5901;width:10;height:20" coordorigin="6647,5901" coordsize="10,20">
              <v:shape style="position:absolute;left:6647;top:5901;width:10;height:20" coordorigin="6647,5901" coordsize="10,20" path="m6647,5920l6657,5920,6657,5901,6647,5901,6647,5920xe" filled="true" fillcolor="#000000" stroked="false">
                <v:path arrowok="t"/>
                <v:fill type="solid"/>
              </v:shape>
            </v:group>
            <v:group style="position:absolute;left:6647;top:5920;width:10;height:20" coordorigin="6647,5920" coordsize="10,20">
              <v:shape style="position:absolute;left:6647;top:5920;width:10;height:20" coordorigin="6647,5920" coordsize="10,20" path="m6647,5939l6657,5939,6657,5920,6647,5920,6647,5939xe" filled="true" fillcolor="#000000" stroked="false">
                <v:path arrowok="t"/>
                <v:fill type="solid"/>
              </v:shape>
            </v:group>
            <v:group style="position:absolute;left:6647;top:5939;width:10;height:20" coordorigin="6647,5939" coordsize="10,20">
              <v:shape style="position:absolute;left:6647;top:5939;width:10;height:20" coordorigin="6647,5939" coordsize="10,20" path="m6647,5958l6657,5958,6657,5939,6647,5939,6647,5958xe" filled="true" fillcolor="#000000" stroked="false">
                <v:path arrowok="t"/>
                <v:fill type="solid"/>
              </v:shape>
            </v:group>
            <v:group style="position:absolute;left:6647;top:5958;width:10;height:20" coordorigin="6647,5958" coordsize="10,20">
              <v:shape style="position:absolute;left:6647;top:5958;width:10;height:20" coordorigin="6647,5958" coordsize="10,20" path="m6647,5977l6657,5977,6657,5958,6647,5958,6647,5977xe" filled="true" fillcolor="#000000" stroked="false">
                <v:path arrowok="t"/>
                <v:fill type="solid"/>
              </v:shape>
            </v:group>
            <v:group style="position:absolute;left:6647;top:5977;width:10;height:20" coordorigin="6647,5977" coordsize="10,20">
              <v:shape style="position:absolute;left:6647;top:5977;width:10;height:20" coordorigin="6647,5977" coordsize="10,20" path="m6647,5997l6657,5997,6657,5977,6647,5977,6647,5997xe" filled="true" fillcolor="#000000" stroked="false">
                <v:path arrowok="t"/>
                <v:fill type="solid"/>
              </v:shape>
            </v:group>
            <v:group style="position:absolute;left:6647;top:5997;width:10;height:20" coordorigin="6647,5997" coordsize="10,20">
              <v:shape style="position:absolute;left:6647;top:5997;width:10;height:20" coordorigin="6647,5997" coordsize="10,20" path="m6647,6016l6657,6016,6657,5997,6647,5997,6647,6016xe" filled="true" fillcolor="#000000" stroked="false">
                <v:path arrowok="t"/>
                <v:fill type="solid"/>
              </v:shape>
            </v:group>
            <v:group style="position:absolute;left:6647;top:6016;width:10;height:20" coordorigin="6647,6016" coordsize="10,20">
              <v:shape style="position:absolute;left:6647;top:6016;width:10;height:20" coordorigin="6647,6016" coordsize="10,20" path="m6647,6035l6657,6035,6657,6016,6647,6016,6647,6035xe" filled="true" fillcolor="#000000" stroked="false">
                <v:path arrowok="t"/>
                <v:fill type="solid"/>
              </v:shape>
            </v:group>
            <v:group style="position:absolute;left:6647;top:6035;width:10;height:20" coordorigin="6647,6035" coordsize="10,20">
              <v:shape style="position:absolute;left:6647;top:6035;width:10;height:20" coordorigin="6647,6035" coordsize="10,20" path="m6647,6054l6657,6054,6657,6035,6647,6035,6647,6054xe" filled="true" fillcolor="#000000" stroked="false">
                <v:path arrowok="t"/>
                <v:fill type="solid"/>
              </v:shape>
            </v:group>
            <v:group style="position:absolute;left:6647;top:6054;width:10;height:20" coordorigin="6647,6054" coordsize="10,20">
              <v:shape style="position:absolute;left:6647;top:6054;width:10;height:20" coordorigin="6647,6054" coordsize="10,20" path="m6647,6073l6657,6073,6657,6054,6647,6054,6647,6073xe" filled="true" fillcolor="#000000" stroked="false">
                <v:path arrowok="t"/>
                <v:fill type="solid"/>
              </v:shape>
            </v:group>
            <v:group style="position:absolute;left:6647;top:6079;width:10;height:2" coordorigin="6647,6079" coordsize="10,2">
              <v:shape style="position:absolute;left:6647;top:6079;width:10;height:2" coordorigin="6647,6079" coordsize="10,0" path="m6647,6079l6657,6079e" filled="false" stroked="true" strokeweight=".599980pt" strokecolor="#000000">
                <v:path arrowok="t"/>
              </v:shape>
            </v:group>
            <v:group style="position:absolute;left:7629;top:5382;width:10;height:20" coordorigin="7629,5382" coordsize="10,20">
              <v:shape style="position:absolute;left:7629;top:5382;width:10;height:20" coordorigin="7629,5382" coordsize="10,20" path="m7629,5401l7638,5401,7638,5382,7629,5382,7629,5401xe" filled="true" fillcolor="#000000" stroked="false">
                <v:path arrowok="t"/>
                <v:fill type="solid"/>
              </v:shape>
            </v:group>
            <v:group style="position:absolute;left:7629;top:5401;width:10;height:20" coordorigin="7629,5401" coordsize="10,20">
              <v:shape style="position:absolute;left:7629;top:5401;width:10;height:20" coordorigin="7629,5401" coordsize="10,20" path="m7629,5421l7638,5421,7638,5401,7629,5401,7629,5421xe" filled="true" fillcolor="#000000" stroked="false">
                <v:path arrowok="t"/>
                <v:fill type="solid"/>
              </v:shape>
            </v:group>
            <v:group style="position:absolute;left:7629;top:5421;width:10;height:20" coordorigin="7629,5421" coordsize="10,20">
              <v:shape style="position:absolute;left:7629;top:5421;width:10;height:20" coordorigin="7629,5421" coordsize="10,20" path="m7629,5440l7638,5440,7638,5421,7629,5421,7629,5440xe" filled="true" fillcolor="#000000" stroked="false">
                <v:path arrowok="t"/>
                <v:fill type="solid"/>
              </v:shape>
            </v:group>
            <v:group style="position:absolute;left:7629;top:5440;width:10;height:20" coordorigin="7629,5440" coordsize="10,20">
              <v:shape style="position:absolute;left:7629;top:5440;width:10;height:20" coordorigin="7629,5440" coordsize="10,20" path="m7629,5459l7638,5459,7638,5440,7629,5440,7629,5459xe" filled="true" fillcolor="#000000" stroked="false">
                <v:path arrowok="t"/>
                <v:fill type="solid"/>
              </v:shape>
            </v:group>
            <v:group style="position:absolute;left:7629;top:5459;width:10;height:20" coordorigin="7629,5459" coordsize="10,20">
              <v:shape style="position:absolute;left:7629;top:5459;width:10;height:20" coordorigin="7629,5459" coordsize="10,20" path="m7629,5478l7638,5478,7638,5459,7629,5459,7629,5478xe" filled="true" fillcolor="#000000" stroked="false">
                <v:path arrowok="t"/>
                <v:fill type="solid"/>
              </v:shape>
            </v:group>
            <v:group style="position:absolute;left:7629;top:5478;width:10;height:20" coordorigin="7629,5478" coordsize="10,20">
              <v:shape style="position:absolute;left:7629;top:5478;width:10;height:20" coordorigin="7629,5478" coordsize="10,20" path="m7629,5497l7638,5497,7638,5478,7629,5478,7629,5497xe" filled="true" fillcolor="#000000" stroked="false">
                <v:path arrowok="t"/>
                <v:fill type="solid"/>
              </v:shape>
            </v:group>
            <v:group style="position:absolute;left:7629;top:5497;width:10;height:20" coordorigin="7629,5497" coordsize="10,20">
              <v:shape style="position:absolute;left:7629;top:5497;width:10;height:20" coordorigin="7629,5497" coordsize="10,20" path="m7629,5517l7638,5517,7638,5497,7629,5497,7629,5517xe" filled="true" fillcolor="#000000" stroked="false">
                <v:path arrowok="t"/>
                <v:fill type="solid"/>
              </v:shape>
            </v:group>
            <v:group style="position:absolute;left:7629;top:5517;width:10;height:20" coordorigin="7629,5517" coordsize="10,20">
              <v:shape style="position:absolute;left:7629;top:5517;width:10;height:20" coordorigin="7629,5517" coordsize="10,20" path="m7629,5536l7638,5536,7638,5517,7629,5517,7629,5536xe" filled="true" fillcolor="#000000" stroked="false">
                <v:path arrowok="t"/>
                <v:fill type="solid"/>
              </v:shape>
            </v:group>
            <v:group style="position:absolute;left:7629;top:5536;width:10;height:20" coordorigin="7629,5536" coordsize="10,20">
              <v:shape style="position:absolute;left:7629;top:5536;width:10;height:20" coordorigin="7629,5536" coordsize="10,20" path="m7629,5555l7638,5555,7638,5536,7629,5536,7629,5555xe" filled="true" fillcolor="#000000" stroked="false">
                <v:path arrowok="t"/>
                <v:fill type="solid"/>
              </v:shape>
            </v:group>
            <v:group style="position:absolute;left:7629;top:5555;width:10;height:20" coordorigin="7629,5555" coordsize="10,20">
              <v:shape style="position:absolute;left:7629;top:5555;width:10;height:20" coordorigin="7629,5555" coordsize="10,20" path="m7629,5574l7638,5574,7638,5555,7629,5555,7629,5574xe" filled="true" fillcolor="#000000" stroked="false">
                <v:path arrowok="t"/>
                <v:fill type="solid"/>
              </v:shape>
            </v:group>
            <v:group style="position:absolute;left:7629;top:5574;width:10;height:20" coordorigin="7629,5574" coordsize="10,20">
              <v:shape style="position:absolute;left:7629;top:5574;width:10;height:20" coordorigin="7629,5574" coordsize="10,20" path="m7629,5593l7638,5593,7638,5574,7629,5574,7629,5593xe" filled="true" fillcolor="#000000" stroked="false">
                <v:path arrowok="t"/>
                <v:fill type="solid"/>
              </v:shape>
            </v:group>
            <v:group style="position:absolute;left:7629;top:5593;width:10;height:20" coordorigin="7629,5593" coordsize="10,20">
              <v:shape style="position:absolute;left:7629;top:5593;width:10;height:20" coordorigin="7629,5593" coordsize="10,20" path="m7629,5613l7638,5613,7638,5593,7629,5593,7629,5613xe" filled="true" fillcolor="#000000" stroked="false">
                <v:path arrowok="t"/>
                <v:fill type="solid"/>
              </v:shape>
            </v:group>
            <v:group style="position:absolute;left:7629;top:5613;width:10;height:20" coordorigin="7629,5613" coordsize="10,20">
              <v:shape style="position:absolute;left:7629;top:5613;width:10;height:20" coordorigin="7629,5613" coordsize="10,20" path="m7629,5632l7638,5632,7638,5613,7629,5613,7629,5632xe" filled="true" fillcolor="#000000" stroked="false">
                <v:path arrowok="t"/>
                <v:fill type="solid"/>
              </v:shape>
            </v:group>
            <v:group style="position:absolute;left:7629;top:5632;width:10;height:20" coordorigin="7629,5632" coordsize="10,20">
              <v:shape style="position:absolute;left:7629;top:5632;width:10;height:20" coordorigin="7629,5632" coordsize="10,20" path="m7629,5651l7638,5651,7638,5632,7629,5632,7629,5651xe" filled="true" fillcolor="#000000" stroked="false">
                <v:path arrowok="t"/>
                <v:fill type="solid"/>
              </v:shape>
            </v:group>
            <v:group style="position:absolute;left:7629;top:5651;width:10;height:20" coordorigin="7629,5651" coordsize="10,20">
              <v:shape style="position:absolute;left:7629;top:5651;width:10;height:20" coordorigin="7629,5651" coordsize="10,20" path="m7629,5670l7638,5670,7638,5651,7629,5651,7629,5670xe" filled="true" fillcolor="#000000" stroked="false">
                <v:path arrowok="t"/>
                <v:fill type="solid"/>
              </v:shape>
            </v:group>
            <v:group style="position:absolute;left:7629;top:5670;width:10;height:20" coordorigin="7629,5670" coordsize="10,20">
              <v:shape style="position:absolute;left:7629;top:5670;width:10;height:20" coordorigin="7629,5670" coordsize="10,20" path="m7629,5689l7638,5689,7638,5670,7629,5670,7629,5689xe" filled="true" fillcolor="#000000" stroked="false">
                <v:path arrowok="t"/>
                <v:fill type="solid"/>
              </v:shape>
            </v:group>
            <v:group style="position:absolute;left:7629;top:5689;width:10;height:20" coordorigin="7629,5689" coordsize="10,20">
              <v:shape style="position:absolute;left:7629;top:5689;width:10;height:20" coordorigin="7629,5689" coordsize="10,20" path="m7629,5709l7638,5709,7638,5689,7629,5689,7629,5709xe" filled="true" fillcolor="#000000" stroked="false">
                <v:path arrowok="t"/>
                <v:fill type="solid"/>
              </v:shape>
            </v:group>
            <v:group style="position:absolute;left:7629;top:5709;width:10;height:20" coordorigin="7629,5709" coordsize="10,20">
              <v:shape style="position:absolute;left:7629;top:5709;width:10;height:20" coordorigin="7629,5709" coordsize="10,20" path="m7629,5728l7638,5728,7638,5709,7629,5709,7629,5728xe" filled="true" fillcolor="#000000" stroked="false">
                <v:path arrowok="t"/>
                <v:fill type="solid"/>
              </v:shape>
            </v:group>
            <v:group style="position:absolute;left:7629;top:5728;width:10;height:20" coordorigin="7629,5728" coordsize="10,20">
              <v:shape style="position:absolute;left:7629;top:5728;width:10;height:20" coordorigin="7629,5728" coordsize="10,20" path="m7629,5747l7638,5747,7638,5728,7629,5728,7629,5747xe" filled="true" fillcolor="#000000" stroked="false">
                <v:path arrowok="t"/>
                <v:fill type="solid"/>
              </v:shape>
            </v:group>
            <v:group style="position:absolute;left:7629;top:5747;width:10;height:20" coordorigin="7629,5747" coordsize="10,20">
              <v:shape style="position:absolute;left:7629;top:5747;width:10;height:20" coordorigin="7629,5747" coordsize="10,20" path="m7629,5766l7638,5766,7638,5747,7629,5747,7629,5766xe" filled="true" fillcolor="#000000" stroked="false">
                <v:path arrowok="t"/>
                <v:fill type="solid"/>
              </v:shape>
            </v:group>
            <v:group style="position:absolute;left:7629;top:5766;width:10;height:20" coordorigin="7629,5766" coordsize="10,20">
              <v:shape style="position:absolute;left:7629;top:5766;width:10;height:20" coordorigin="7629,5766" coordsize="10,20" path="m7629,5785l7638,5785,7638,5766,7629,5766,7629,5785xe" filled="true" fillcolor="#000000" stroked="false">
                <v:path arrowok="t"/>
                <v:fill type="solid"/>
              </v:shape>
            </v:group>
            <v:group style="position:absolute;left:7629;top:5785;width:10;height:20" coordorigin="7629,5785" coordsize="10,20">
              <v:shape style="position:absolute;left:7629;top:5785;width:10;height:20" coordorigin="7629,5785" coordsize="10,20" path="m7629,5805l7638,5805,7638,5785,7629,5785,7629,5805xe" filled="true" fillcolor="#000000" stroked="false">
                <v:path arrowok="t"/>
                <v:fill type="solid"/>
              </v:shape>
            </v:group>
            <v:group style="position:absolute;left:7629;top:5805;width:10;height:20" coordorigin="7629,5805" coordsize="10,20">
              <v:shape style="position:absolute;left:7629;top:5805;width:10;height:20" coordorigin="7629,5805" coordsize="10,20" path="m7629,5824l7638,5824,7638,5805,7629,5805,7629,5824xe" filled="true" fillcolor="#000000" stroked="false">
                <v:path arrowok="t"/>
                <v:fill type="solid"/>
              </v:shape>
            </v:group>
            <v:group style="position:absolute;left:7629;top:5824;width:10;height:20" coordorigin="7629,5824" coordsize="10,20">
              <v:shape style="position:absolute;left:7629;top:5824;width:10;height:20" coordorigin="7629,5824" coordsize="10,20" path="m7629,5843l7638,5843,7638,5824,7629,5824,7629,5843xe" filled="true" fillcolor="#000000" stroked="false">
                <v:path arrowok="t"/>
                <v:fill type="solid"/>
              </v:shape>
            </v:group>
            <v:group style="position:absolute;left:7629;top:5843;width:10;height:20" coordorigin="7629,5843" coordsize="10,20">
              <v:shape style="position:absolute;left:7629;top:5843;width:10;height:20" coordorigin="7629,5843" coordsize="10,20" path="m7629,5862l7638,5862,7638,5843,7629,5843,7629,5862xe" filled="true" fillcolor="#000000" stroked="false">
                <v:path arrowok="t"/>
                <v:fill type="solid"/>
              </v:shape>
            </v:group>
            <v:group style="position:absolute;left:7629;top:5862;width:10;height:20" coordorigin="7629,5862" coordsize="10,20">
              <v:shape style="position:absolute;left:7629;top:5862;width:10;height:20" coordorigin="7629,5862" coordsize="10,20" path="m7629,5881l7638,5881,7638,5862,7629,5862,7629,5881xe" filled="true" fillcolor="#000000" stroked="false">
                <v:path arrowok="t"/>
                <v:fill type="solid"/>
              </v:shape>
            </v:group>
            <v:group style="position:absolute;left:7629;top:5881;width:10;height:20" coordorigin="7629,5881" coordsize="10,20">
              <v:shape style="position:absolute;left:7629;top:5881;width:10;height:20" coordorigin="7629,5881" coordsize="10,20" path="m7629,5901l7638,5901,7638,5881,7629,5881,7629,5901xe" filled="true" fillcolor="#000000" stroked="false">
                <v:path arrowok="t"/>
                <v:fill type="solid"/>
              </v:shape>
            </v:group>
            <v:group style="position:absolute;left:7629;top:5901;width:10;height:20" coordorigin="7629,5901" coordsize="10,20">
              <v:shape style="position:absolute;left:7629;top:5901;width:10;height:20" coordorigin="7629,5901" coordsize="10,20" path="m7629,5920l7638,5920,7638,5901,7629,5901,7629,5920xe" filled="true" fillcolor="#000000" stroked="false">
                <v:path arrowok="t"/>
                <v:fill type="solid"/>
              </v:shape>
            </v:group>
            <v:group style="position:absolute;left:7629;top:5920;width:10;height:20" coordorigin="7629,5920" coordsize="10,20">
              <v:shape style="position:absolute;left:7629;top:5920;width:10;height:20" coordorigin="7629,5920" coordsize="10,20" path="m7629,5939l7638,5939,7638,5920,7629,5920,7629,5939xe" filled="true" fillcolor="#000000" stroked="false">
                <v:path arrowok="t"/>
                <v:fill type="solid"/>
              </v:shape>
            </v:group>
            <v:group style="position:absolute;left:7629;top:5939;width:10;height:20" coordorigin="7629,5939" coordsize="10,20">
              <v:shape style="position:absolute;left:7629;top:5939;width:10;height:20" coordorigin="7629,5939" coordsize="10,20" path="m7629,5958l7638,5958,7638,5939,7629,5939,7629,5958xe" filled="true" fillcolor="#000000" stroked="false">
                <v:path arrowok="t"/>
                <v:fill type="solid"/>
              </v:shape>
            </v:group>
            <v:group style="position:absolute;left:7629;top:5958;width:10;height:20" coordorigin="7629,5958" coordsize="10,20">
              <v:shape style="position:absolute;left:7629;top:5958;width:10;height:20" coordorigin="7629,5958" coordsize="10,20" path="m7629,5977l7638,5977,7638,5958,7629,5958,7629,5977xe" filled="true" fillcolor="#000000" stroked="false">
                <v:path arrowok="t"/>
                <v:fill type="solid"/>
              </v:shape>
            </v:group>
            <v:group style="position:absolute;left:7629;top:5977;width:10;height:20" coordorigin="7629,5977" coordsize="10,20">
              <v:shape style="position:absolute;left:7629;top:5977;width:10;height:20" coordorigin="7629,5977" coordsize="10,20" path="m7629,5997l7638,5997,7638,5977,7629,5977,7629,5997xe" filled="true" fillcolor="#000000" stroked="false">
                <v:path arrowok="t"/>
                <v:fill type="solid"/>
              </v:shape>
            </v:group>
            <v:group style="position:absolute;left:7629;top:5997;width:10;height:20" coordorigin="7629,5997" coordsize="10,20">
              <v:shape style="position:absolute;left:7629;top:5997;width:10;height:20" coordorigin="7629,5997" coordsize="10,20" path="m7629,6016l7638,6016,7638,5997,7629,5997,7629,6016xe" filled="true" fillcolor="#000000" stroked="false">
                <v:path arrowok="t"/>
                <v:fill type="solid"/>
              </v:shape>
            </v:group>
            <v:group style="position:absolute;left:7629;top:6016;width:10;height:20" coordorigin="7629,6016" coordsize="10,20">
              <v:shape style="position:absolute;left:7629;top:6016;width:10;height:20" coordorigin="7629,6016" coordsize="10,20" path="m7629,6035l7638,6035,7638,6016,7629,6016,7629,6035xe" filled="true" fillcolor="#000000" stroked="false">
                <v:path arrowok="t"/>
                <v:fill type="solid"/>
              </v:shape>
            </v:group>
            <v:group style="position:absolute;left:7629;top:6035;width:10;height:20" coordorigin="7629,6035" coordsize="10,20">
              <v:shape style="position:absolute;left:7629;top:6035;width:10;height:20" coordorigin="7629,6035" coordsize="10,20" path="m7629,6054l7638,6054,7638,6035,7629,6035,7629,6054xe" filled="true" fillcolor="#000000" stroked="false">
                <v:path arrowok="t"/>
                <v:fill type="solid"/>
              </v:shape>
            </v:group>
            <v:group style="position:absolute;left:7629;top:6054;width:10;height:20" coordorigin="7629,6054" coordsize="10,20">
              <v:shape style="position:absolute;left:7629;top:6054;width:10;height:20" coordorigin="7629,6054" coordsize="10,20" path="m7629,6073l7638,6073,7638,6054,7629,6054,7629,6073xe" filled="true" fillcolor="#000000" stroked="false">
                <v:path arrowok="t"/>
                <v:fill type="solid"/>
              </v:shape>
            </v:group>
            <v:group style="position:absolute;left:7629;top:6079;width:10;height:2" coordorigin="7629,6079" coordsize="10,2">
              <v:shape style="position:absolute;left:7629;top:6079;width:10;height:2" coordorigin="7629,6079" coordsize="10,0" path="m7629,6079l7638,6079e" filled="false" stroked="true" strokeweight=".599980pt" strokecolor="#000000">
                <v:path arrowok="t"/>
              </v:shape>
            </v:group>
            <v:group style="position:absolute;left:8260;top:5382;width:10;height:20" coordorigin="8260,5382" coordsize="10,20">
              <v:shape style="position:absolute;left:8260;top:5382;width:10;height:20" coordorigin="8260,5382" coordsize="10,20" path="m8260,5401l8269,5401,8269,5382,8260,5382,8260,5401xe" filled="true" fillcolor="#000000" stroked="false">
                <v:path arrowok="t"/>
                <v:fill type="solid"/>
              </v:shape>
            </v:group>
            <v:group style="position:absolute;left:8260;top:5401;width:10;height:20" coordorigin="8260,5401" coordsize="10,20">
              <v:shape style="position:absolute;left:8260;top:5401;width:10;height:20" coordorigin="8260,5401" coordsize="10,20" path="m8260,5421l8269,5421,8269,5401,8260,5401,8260,5421xe" filled="true" fillcolor="#000000" stroked="false">
                <v:path arrowok="t"/>
                <v:fill type="solid"/>
              </v:shape>
            </v:group>
            <v:group style="position:absolute;left:8260;top:5421;width:10;height:20" coordorigin="8260,5421" coordsize="10,20">
              <v:shape style="position:absolute;left:8260;top:5421;width:10;height:20" coordorigin="8260,5421" coordsize="10,20" path="m8260,5440l8269,5440,8269,5421,8260,5421,8260,5440xe" filled="true" fillcolor="#000000" stroked="false">
                <v:path arrowok="t"/>
                <v:fill type="solid"/>
              </v:shape>
            </v:group>
            <v:group style="position:absolute;left:8260;top:5440;width:10;height:20" coordorigin="8260,5440" coordsize="10,20">
              <v:shape style="position:absolute;left:8260;top:5440;width:10;height:20" coordorigin="8260,5440" coordsize="10,20" path="m8260,5459l8269,5459,8269,5440,8260,5440,8260,5459xe" filled="true" fillcolor="#000000" stroked="false">
                <v:path arrowok="t"/>
                <v:fill type="solid"/>
              </v:shape>
            </v:group>
            <v:group style="position:absolute;left:8260;top:5459;width:10;height:20" coordorigin="8260,5459" coordsize="10,20">
              <v:shape style="position:absolute;left:8260;top:5459;width:10;height:20" coordorigin="8260,5459" coordsize="10,20" path="m8260,5478l8269,5478,8269,5459,8260,5459,8260,5478xe" filled="true" fillcolor="#000000" stroked="false">
                <v:path arrowok="t"/>
                <v:fill type="solid"/>
              </v:shape>
            </v:group>
            <v:group style="position:absolute;left:8260;top:5478;width:10;height:20" coordorigin="8260,5478" coordsize="10,20">
              <v:shape style="position:absolute;left:8260;top:5478;width:10;height:20" coordorigin="8260,5478" coordsize="10,20" path="m8260,5497l8269,5497,8269,5478,8260,5478,8260,5497xe" filled="true" fillcolor="#000000" stroked="false">
                <v:path arrowok="t"/>
                <v:fill type="solid"/>
              </v:shape>
            </v:group>
            <v:group style="position:absolute;left:8260;top:5497;width:10;height:20" coordorigin="8260,5497" coordsize="10,20">
              <v:shape style="position:absolute;left:8260;top:5497;width:10;height:20" coordorigin="8260,5497" coordsize="10,20" path="m8260,5517l8269,5517,8269,5497,8260,5497,8260,5517xe" filled="true" fillcolor="#000000" stroked="false">
                <v:path arrowok="t"/>
                <v:fill type="solid"/>
              </v:shape>
            </v:group>
            <v:group style="position:absolute;left:8260;top:5517;width:10;height:20" coordorigin="8260,5517" coordsize="10,20">
              <v:shape style="position:absolute;left:8260;top:5517;width:10;height:20" coordorigin="8260,5517" coordsize="10,20" path="m8260,5536l8269,5536,8269,5517,8260,5517,8260,5536xe" filled="true" fillcolor="#000000" stroked="false">
                <v:path arrowok="t"/>
                <v:fill type="solid"/>
              </v:shape>
            </v:group>
            <v:group style="position:absolute;left:8260;top:5536;width:10;height:20" coordorigin="8260,5536" coordsize="10,20">
              <v:shape style="position:absolute;left:8260;top:5536;width:10;height:20" coordorigin="8260,5536" coordsize="10,20" path="m8260,5555l8269,5555,8269,5536,8260,5536,8260,5555xe" filled="true" fillcolor="#000000" stroked="false">
                <v:path arrowok="t"/>
                <v:fill type="solid"/>
              </v:shape>
            </v:group>
            <v:group style="position:absolute;left:8260;top:5555;width:10;height:20" coordorigin="8260,5555" coordsize="10,20">
              <v:shape style="position:absolute;left:8260;top:5555;width:10;height:20" coordorigin="8260,5555" coordsize="10,20" path="m8260,5574l8269,5574,8269,5555,8260,5555,8260,5574xe" filled="true" fillcolor="#000000" stroked="false">
                <v:path arrowok="t"/>
                <v:fill type="solid"/>
              </v:shape>
            </v:group>
            <v:group style="position:absolute;left:8260;top:5574;width:10;height:20" coordorigin="8260,5574" coordsize="10,20">
              <v:shape style="position:absolute;left:8260;top:5574;width:10;height:20" coordorigin="8260,5574" coordsize="10,20" path="m8260,5593l8269,5593,8269,5574,8260,5574,8260,5593xe" filled="true" fillcolor="#000000" stroked="false">
                <v:path arrowok="t"/>
                <v:fill type="solid"/>
              </v:shape>
            </v:group>
            <v:group style="position:absolute;left:8260;top:5593;width:10;height:20" coordorigin="8260,5593" coordsize="10,20">
              <v:shape style="position:absolute;left:8260;top:5593;width:10;height:20" coordorigin="8260,5593" coordsize="10,20" path="m8260,5613l8269,5613,8269,5593,8260,5593,8260,5613xe" filled="true" fillcolor="#000000" stroked="false">
                <v:path arrowok="t"/>
                <v:fill type="solid"/>
              </v:shape>
            </v:group>
            <v:group style="position:absolute;left:8260;top:5613;width:10;height:20" coordorigin="8260,5613" coordsize="10,20">
              <v:shape style="position:absolute;left:8260;top:5613;width:10;height:20" coordorigin="8260,5613" coordsize="10,20" path="m8260,5632l8269,5632,8269,5613,8260,5613,8260,5632xe" filled="true" fillcolor="#000000" stroked="false">
                <v:path arrowok="t"/>
                <v:fill type="solid"/>
              </v:shape>
            </v:group>
            <v:group style="position:absolute;left:8260;top:5632;width:10;height:20" coordorigin="8260,5632" coordsize="10,20">
              <v:shape style="position:absolute;left:8260;top:5632;width:10;height:20" coordorigin="8260,5632" coordsize="10,20" path="m8260,5651l8269,5651,8269,5632,8260,5632,8260,5651xe" filled="true" fillcolor="#000000" stroked="false">
                <v:path arrowok="t"/>
                <v:fill type="solid"/>
              </v:shape>
            </v:group>
            <v:group style="position:absolute;left:8260;top:5651;width:10;height:20" coordorigin="8260,5651" coordsize="10,20">
              <v:shape style="position:absolute;left:8260;top:5651;width:10;height:20" coordorigin="8260,5651" coordsize="10,20" path="m8260,5670l8269,5670,8269,5651,8260,5651,8260,5670xe" filled="true" fillcolor="#000000" stroked="false">
                <v:path arrowok="t"/>
                <v:fill type="solid"/>
              </v:shape>
            </v:group>
            <v:group style="position:absolute;left:8260;top:5670;width:10;height:20" coordorigin="8260,5670" coordsize="10,20">
              <v:shape style="position:absolute;left:8260;top:5670;width:10;height:20" coordorigin="8260,5670" coordsize="10,20" path="m8260,5689l8269,5689,8269,5670,8260,5670,8260,5689xe" filled="true" fillcolor="#000000" stroked="false">
                <v:path arrowok="t"/>
                <v:fill type="solid"/>
              </v:shape>
            </v:group>
            <v:group style="position:absolute;left:8260;top:5689;width:10;height:20" coordorigin="8260,5689" coordsize="10,20">
              <v:shape style="position:absolute;left:8260;top:5689;width:10;height:20" coordorigin="8260,5689" coordsize="10,20" path="m8260,5709l8269,5709,8269,5689,8260,5689,8260,5709xe" filled="true" fillcolor="#000000" stroked="false">
                <v:path arrowok="t"/>
                <v:fill type="solid"/>
              </v:shape>
            </v:group>
            <v:group style="position:absolute;left:8260;top:5709;width:10;height:20" coordorigin="8260,5709" coordsize="10,20">
              <v:shape style="position:absolute;left:8260;top:5709;width:10;height:20" coordorigin="8260,5709" coordsize="10,20" path="m8260,5728l8269,5728,8269,5709,8260,5709,8260,5728xe" filled="true" fillcolor="#000000" stroked="false">
                <v:path arrowok="t"/>
                <v:fill type="solid"/>
              </v:shape>
            </v:group>
            <v:group style="position:absolute;left:8260;top:5728;width:10;height:20" coordorigin="8260,5728" coordsize="10,20">
              <v:shape style="position:absolute;left:8260;top:5728;width:10;height:20" coordorigin="8260,5728" coordsize="10,20" path="m8260,5747l8269,5747,8269,5728,8260,5728,8260,5747xe" filled="true" fillcolor="#000000" stroked="false">
                <v:path arrowok="t"/>
                <v:fill type="solid"/>
              </v:shape>
            </v:group>
            <v:group style="position:absolute;left:8260;top:5747;width:10;height:20" coordorigin="8260,5747" coordsize="10,20">
              <v:shape style="position:absolute;left:8260;top:5747;width:10;height:20" coordorigin="8260,5747" coordsize="10,20" path="m8260,5766l8269,5766,8269,5747,8260,5747,8260,5766xe" filled="true" fillcolor="#000000" stroked="false">
                <v:path arrowok="t"/>
                <v:fill type="solid"/>
              </v:shape>
            </v:group>
            <v:group style="position:absolute;left:8260;top:5766;width:10;height:20" coordorigin="8260,5766" coordsize="10,20">
              <v:shape style="position:absolute;left:8260;top:5766;width:10;height:20" coordorigin="8260,5766" coordsize="10,20" path="m8260,5785l8269,5785,8269,5766,8260,5766,8260,5785xe" filled="true" fillcolor="#000000" stroked="false">
                <v:path arrowok="t"/>
                <v:fill type="solid"/>
              </v:shape>
            </v:group>
            <v:group style="position:absolute;left:8260;top:5785;width:10;height:20" coordorigin="8260,5785" coordsize="10,20">
              <v:shape style="position:absolute;left:8260;top:5785;width:10;height:20" coordorigin="8260,5785" coordsize="10,20" path="m8260,5805l8269,5805,8269,5785,8260,5785,8260,5805xe" filled="true" fillcolor="#000000" stroked="false">
                <v:path arrowok="t"/>
                <v:fill type="solid"/>
              </v:shape>
            </v:group>
            <v:group style="position:absolute;left:8260;top:5805;width:10;height:20" coordorigin="8260,5805" coordsize="10,20">
              <v:shape style="position:absolute;left:8260;top:5805;width:10;height:20" coordorigin="8260,5805" coordsize="10,20" path="m8260,5824l8269,5824,8269,5805,8260,5805,8260,5824xe" filled="true" fillcolor="#000000" stroked="false">
                <v:path arrowok="t"/>
                <v:fill type="solid"/>
              </v:shape>
            </v:group>
            <v:group style="position:absolute;left:8260;top:5824;width:10;height:20" coordorigin="8260,5824" coordsize="10,20">
              <v:shape style="position:absolute;left:8260;top:5824;width:10;height:20" coordorigin="8260,5824" coordsize="10,20" path="m8260,5843l8269,5843,8269,5824,8260,5824,8260,5843xe" filled="true" fillcolor="#000000" stroked="false">
                <v:path arrowok="t"/>
                <v:fill type="solid"/>
              </v:shape>
            </v:group>
            <v:group style="position:absolute;left:8260;top:5843;width:10;height:20" coordorigin="8260,5843" coordsize="10,20">
              <v:shape style="position:absolute;left:8260;top:5843;width:10;height:20" coordorigin="8260,5843" coordsize="10,20" path="m8260,5862l8269,5862,8269,5843,8260,5843,8260,5862xe" filled="true" fillcolor="#000000" stroked="false">
                <v:path arrowok="t"/>
                <v:fill type="solid"/>
              </v:shape>
            </v:group>
            <v:group style="position:absolute;left:8260;top:5862;width:10;height:20" coordorigin="8260,5862" coordsize="10,20">
              <v:shape style="position:absolute;left:8260;top:5862;width:10;height:20" coordorigin="8260,5862" coordsize="10,20" path="m8260,5881l8269,5881,8269,5862,8260,5862,8260,5881xe" filled="true" fillcolor="#000000" stroked="false">
                <v:path arrowok="t"/>
                <v:fill type="solid"/>
              </v:shape>
            </v:group>
            <v:group style="position:absolute;left:8260;top:5881;width:10;height:20" coordorigin="8260,5881" coordsize="10,20">
              <v:shape style="position:absolute;left:8260;top:5881;width:10;height:20" coordorigin="8260,5881" coordsize="10,20" path="m8260,5901l8269,5901,8269,5881,8260,5881,8260,5901xe" filled="true" fillcolor="#000000" stroked="false">
                <v:path arrowok="t"/>
                <v:fill type="solid"/>
              </v:shape>
            </v:group>
            <v:group style="position:absolute;left:8260;top:5901;width:10;height:20" coordorigin="8260,5901" coordsize="10,20">
              <v:shape style="position:absolute;left:8260;top:5901;width:10;height:20" coordorigin="8260,5901" coordsize="10,20" path="m8260,5920l8269,5920,8269,5901,8260,5901,8260,5920xe" filled="true" fillcolor="#000000" stroked="false">
                <v:path arrowok="t"/>
                <v:fill type="solid"/>
              </v:shape>
            </v:group>
            <v:group style="position:absolute;left:8260;top:5920;width:10;height:20" coordorigin="8260,5920" coordsize="10,20">
              <v:shape style="position:absolute;left:8260;top:5920;width:10;height:20" coordorigin="8260,5920" coordsize="10,20" path="m8260,5939l8269,5939,8269,5920,8260,5920,8260,5939xe" filled="true" fillcolor="#000000" stroked="false">
                <v:path arrowok="t"/>
                <v:fill type="solid"/>
              </v:shape>
            </v:group>
            <v:group style="position:absolute;left:8260;top:5939;width:10;height:20" coordorigin="8260,5939" coordsize="10,20">
              <v:shape style="position:absolute;left:8260;top:5939;width:10;height:20" coordorigin="8260,5939" coordsize="10,20" path="m8260,5958l8269,5958,8269,5939,8260,5939,8260,5958xe" filled="true" fillcolor="#000000" stroked="false">
                <v:path arrowok="t"/>
                <v:fill type="solid"/>
              </v:shape>
            </v:group>
            <v:group style="position:absolute;left:8260;top:5958;width:10;height:20" coordorigin="8260,5958" coordsize="10,20">
              <v:shape style="position:absolute;left:8260;top:5958;width:10;height:20" coordorigin="8260,5958" coordsize="10,20" path="m8260,5977l8269,5977,8269,5958,8260,5958,8260,5977xe" filled="true" fillcolor="#000000" stroked="false">
                <v:path arrowok="t"/>
                <v:fill type="solid"/>
              </v:shape>
            </v:group>
            <v:group style="position:absolute;left:8260;top:5977;width:10;height:20" coordorigin="8260,5977" coordsize="10,20">
              <v:shape style="position:absolute;left:8260;top:5977;width:10;height:20" coordorigin="8260,5977" coordsize="10,20" path="m8260,5997l8269,5997,8269,5977,8260,5977,8260,5997xe" filled="true" fillcolor="#000000" stroked="false">
                <v:path arrowok="t"/>
                <v:fill type="solid"/>
              </v:shape>
            </v:group>
            <v:group style="position:absolute;left:8260;top:5997;width:10;height:20" coordorigin="8260,5997" coordsize="10,20">
              <v:shape style="position:absolute;left:8260;top:5997;width:10;height:20" coordorigin="8260,5997" coordsize="10,20" path="m8260,6016l8269,6016,8269,5997,8260,5997,8260,6016xe" filled="true" fillcolor="#000000" stroked="false">
                <v:path arrowok="t"/>
                <v:fill type="solid"/>
              </v:shape>
            </v:group>
            <v:group style="position:absolute;left:8260;top:6016;width:10;height:20" coordorigin="8260,6016" coordsize="10,20">
              <v:shape style="position:absolute;left:8260;top:6016;width:10;height:20" coordorigin="8260,6016" coordsize="10,20" path="m8260,6035l8269,6035,8269,6016,8260,6016,8260,6035xe" filled="true" fillcolor="#000000" stroked="false">
                <v:path arrowok="t"/>
                <v:fill type="solid"/>
              </v:shape>
            </v:group>
            <v:group style="position:absolute;left:8260;top:6035;width:10;height:20" coordorigin="8260,6035" coordsize="10,20">
              <v:shape style="position:absolute;left:8260;top:6035;width:10;height:20" coordorigin="8260,6035" coordsize="10,20" path="m8260,6054l8269,6054,8269,6035,8260,6035,8260,6054xe" filled="true" fillcolor="#000000" stroked="false">
                <v:path arrowok="t"/>
                <v:fill type="solid"/>
              </v:shape>
            </v:group>
            <v:group style="position:absolute;left:8260;top:6054;width:10;height:20" coordorigin="8260,6054" coordsize="10,20">
              <v:shape style="position:absolute;left:8260;top:6054;width:10;height:20" coordorigin="8260,6054" coordsize="10,20" path="m8260,6073l8269,6073,8269,6054,8260,6054,8260,6073xe" filled="true" fillcolor="#000000" stroked="false">
                <v:path arrowok="t"/>
                <v:fill type="solid"/>
              </v:shape>
            </v:group>
            <v:group style="position:absolute;left:8260;top:6079;width:10;height:2" coordorigin="8260,6079" coordsize="10,2">
              <v:shape style="position:absolute;left:8260;top:6079;width:10;height:2" coordorigin="8260,6079" coordsize="10,0" path="m8260,6079l8269,6079e" filled="false" stroked="true" strokeweight=".599980pt" strokecolor="#000000">
                <v:path arrowok="t"/>
              </v:shape>
            </v:group>
            <v:group style="position:absolute;left:9109;top:5382;width:10;height:20" coordorigin="9109,5382" coordsize="10,20">
              <v:shape style="position:absolute;left:9109;top:5382;width:10;height:20" coordorigin="9109,5382" coordsize="10,20" path="m9109,5401l9119,5401,9119,5382,9109,5382,9109,5401xe" filled="true" fillcolor="#000000" stroked="false">
                <v:path arrowok="t"/>
                <v:fill type="solid"/>
              </v:shape>
            </v:group>
            <v:group style="position:absolute;left:9109;top:5401;width:10;height:20" coordorigin="9109,5401" coordsize="10,20">
              <v:shape style="position:absolute;left:9109;top:5401;width:10;height:20" coordorigin="9109,5401" coordsize="10,20" path="m9109,5421l9119,5421,9119,5401,9109,5401,9109,5421xe" filled="true" fillcolor="#000000" stroked="false">
                <v:path arrowok="t"/>
                <v:fill type="solid"/>
              </v:shape>
            </v:group>
            <v:group style="position:absolute;left:9109;top:5421;width:10;height:20" coordorigin="9109,5421" coordsize="10,20">
              <v:shape style="position:absolute;left:9109;top:5421;width:10;height:20" coordorigin="9109,5421" coordsize="10,20" path="m9109,5440l9119,5440,9119,5421,9109,5421,9109,5440xe" filled="true" fillcolor="#000000" stroked="false">
                <v:path arrowok="t"/>
                <v:fill type="solid"/>
              </v:shape>
            </v:group>
            <v:group style="position:absolute;left:9109;top:5440;width:10;height:20" coordorigin="9109,5440" coordsize="10,20">
              <v:shape style="position:absolute;left:9109;top:5440;width:10;height:20" coordorigin="9109,5440" coordsize="10,20" path="m9109,5459l9119,5459,9119,5440,9109,5440,9109,5459xe" filled="true" fillcolor="#000000" stroked="false">
                <v:path arrowok="t"/>
                <v:fill type="solid"/>
              </v:shape>
            </v:group>
            <v:group style="position:absolute;left:9109;top:5459;width:10;height:20" coordorigin="9109,5459" coordsize="10,20">
              <v:shape style="position:absolute;left:9109;top:5459;width:10;height:20" coordorigin="9109,5459" coordsize="10,20" path="m9109,5478l9119,5478,9119,5459,9109,5459,9109,5478xe" filled="true" fillcolor="#000000" stroked="false">
                <v:path arrowok="t"/>
                <v:fill type="solid"/>
              </v:shape>
            </v:group>
            <v:group style="position:absolute;left:9109;top:5478;width:10;height:20" coordorigin="9109,5478" coordsize="10,20">
              <v:shape style="position:absolute;left:9109;top:5478;width:10;height:20" coordorigin="9109,5478" coordsize="10,20" path="m9109,5497l9119,5497,9119,5478,9109,5478,9109,5497xe" filled="true" fillcolor="#000000" stroked="false">
                <v:path arrowok="t"/>
                <v:fill type="solid"/>
              </v:shape>
            </v:group>
            <v:group style="position:absolute;left:9109;top:5497;width:10;height:20" coordorigin="9109,5497" coordsize="10,20">
              <v:shape style="position:absolute;left:9109;top:5497;width:10;height:20" coordorigin="9109,5497" coordsize="10,20" path="m9109,5517l9119,5517,9119,5497,9109,5497,9109,5517xe" filled="true" fillcolor="#000000" stroked="false">
                <v:path arrowok="t"/>
                <v:fill type="solid"/>
              </v:shape>
            </v:group>
            <v:group style="position:absolute;left:9109;top:5517;width:10;height:20" coordorigin="9109,5517" coordsize="10,20">
              <v:shape style="position:absolute;left:9109;top:5517;width:10;height:20" coordorigin="9109,5517" coordsize="10,20" path="m9109,5536l9119,5536,9119,5517,9109,5517,9109,5536xe" filled="true" fillcolor="#000000" stroked="false">
                <v:path arrowok="t"/>
                <v:fill type="solid"/>
              </v:shape>
            </v:group>
            <v:group style="position:absolute;left:9109;top:5536;width:10;height:20" coordorigin="9109,5536" coordsize="10,20">
              <v:shape style="position:absolute;left:9109;top:5536;width:10;height:20" coordorigin="9109,5536" coordsize="10,20" path="m9109,5555l9119,5555,9119,5536,9109,5536,9109,5555xe" filled="true" fillcolor="#000000" stroked="false">
                <v:path arrowok="t"/>
                <v:fill type="solid"/>
              </v:shape>
            </v:group>
            <v:group style="position:absolute;left:9109;top:5555;width:10;height:20" coordorigin="9109,5555" coordsize="10,20">
              <v:shape style="position:absolute;left:9109;top:5555;width:10;height:20" coordorigin="9109,5555" coordsize="10,20" path="m9109,5574l9119,5574,9119,5555,9109,5555,9109,5574xe" filled="true" fillcolor="#000000" stroked="false">
                <v:path arrowok="t"/>
                <v:fill type="solid"/>
              </v:shape>
            </v:group>
            <v:group style="position:absolute;left:9109;top:5574;width:10;height:20" coordorigin="9109,5574" coordsize="10,20">
              <v:shape style="position:absolute;left:9109;top:5574;width:10;height:20" coordorigin="9109,5574" coordsize="10,20" path="m9109,5593l9119,5593,9119,5574,9109,5574,9109,5593xe" filled="true" fillcolor="#000000" stroked="false">
                <v:path arrowok="t"/>
                <v:fill type="solid"/>
              </v:shape>
            </v:group>
            <v:group style="position:absolute;left:9109;top:5593;width:10;height:20" coordorigin="9109,5593" coordsize="10,20">
              <v:shape style="position:absolute;left:9109;top:5593;width:10;height:20" coordorigin="9109,5593" coordsize="10,20" path="m9109,5613l9119,5613,9119,5593,9109,5593,9109,5613xe" filled="true" fillcolor="#000000" stroked="false">
                <v:path arrowok="t"/>
                <v:fill type="solid"/>
              </v:shape>
            </v:group>
            <v:group style="position:absolute;left:9109;top:5613;width:10;height:20" coordorigin="9109,5613" coordsize="10,20">
              <v:shape style="position:absolute;left:9109;top:5613;width:10;height:20" coordorigin="9109,5613" coordsize="10,20" path="m9109,5632l9119,5632,9119,5613,9109,5613,9109,5632xe" filled="true" fillcolor="#000000" stroked="false">
                <v:path arrowok="t"/>
                <v:fill type="solid"/>
              </v:shape>
            </v:group>
            <v:group style="position:absolute;left:9109;top:5632;width:10;height:20" coordorigin="9109,5632" coordsize="10,20">
              <v:shape style="position:absolute;left:9109;top:5632;width:10;height:20" coordorigin="9109,5632" coordsize="10,20" path="m9109,5651l9119,5651,9119,5632,9109,5632,9109,5651xe" filled="true" fillcolor="#000000" stroked="false">
                <v:path arrowok="t"/>
                <v:fill type="solid"/>
              </v:shape>
            </v:group>
            <v:group style="position:absolute;left:9109;top:5651;width:10;height:20" coordorigin="9109,5651" coordsize="10,20">
              <v:shape style="position:absolute;left:9109;top:5651;width:10;height:20" coordorigin="9109,5651" coordsize="10,20" path="m9109,5670l9119,5670,9119,5651,9109,5651,9109,5670xe" filled="true" fillcolor="#000000" stroked="false">
                <v:path arrowok="t"/>
                <v:fill type="solid"/>
              </v:shape>
            </v:group>
            <v:group style="position:absolute;left:9109;top:5670;width:10;height:20" coordorigin="9109,5670" coordsize="10,20">
              <v:shape style="position:absolute;left:9109;top:5670;width:10;height:20" coordorigin="9109,5670" coordsize="10,20" path="m9109,5689l9119,5689,9119,5670,9109,5670,9109,5689xe" filled="true" fillcolor="#000000" stroked="false">
                <v:path arrowok="t"/>
                <v:fill type="solid"/>
              </v:shape>
            </v:group>
            <v:group style="position:absolute;left:9109;top:5689;width:10;height:20" coordorigin="9109,5689" coordsize="10,20">
              <v:shape style="position:absolute;left:9109;top:5689;width:10;height:20" coordorigin="9109,5689" coordsize="10,20" path="m9109,5709l9119,5709,9119,5689,9109,5689,9109,5709xe" filled="true" fillcolor="#000000" stroked="false">
                <v:path arrowok="t"/>
                <v:fill type="solid"/>
              </v:shape>
            </v:group>
            <v:group style="position:absolute;left:9109;top:5709;width:10;height:20" coordorigin="9109,5709" coordsize="10,20">
              <v:shape style="position:absolute;left:9109;top:5709;width:10;height:20" coordorigin="9109,5709" coordsize="10,20" path="m9109,5728l9119,5728,9119,5709,9109,5709,9109,5728xe" filled="true" fillcolor="#000000" stroked="false">
                <v:path arrowok="t"/>
                <v:fill type="solid"/>
              </v:shape>
            </v:group>
            <v:group style="position:absolute;left:9109;top:5728;width:10;height:20" coordorigin="9109,5728" coordsize="10,20">
              <v:shape style="position:absolute;left:9109;top:5728;width:10;height:20" coordorigin="9109,5728" coordsize="10,20" path="m9109,5747l9119,5747,9119,5728,9109,5728,9109,5747xe" filled="true" fillcolor="#000000" stroked="false">
                <v:path arrowok="t"/>
                <v:fill type="solid"/>
              </v:shape>
            </v:group>
            <v:group style="position:absolute;left:9109;top:5747;width:10;height:20" coordorigin="9109,5747" coordsize="10,20">
              <v:shape style="position:absolute;left:9109;top:5747;width:10;height:20" coordorigin="9109,5747" coordsize="10,20" path="m9109,5766l9119,5766,9119,5747,9109,5747,9109,5766xe" filled="true" fillcolor="#000000" stroked="false">
                <v:path arrowok="t"/>
                <v:fill type="solid"/>
              </v:shape>
            </v:group>
            <v:group style="position:absolute;left:9109;top:5766;width:10;height:20" coordorigin="9109,5766" coordsize="10,20">
              <v:shape style="position:absolute;left:9109;top:5766;width:10;height:20" coordorigin="9109,5766" coordsize="10,20" path="m9109,5785l9119,5785,9119,5766,9109,5766,9109,5785xe" filled="true" fillcolor="#000000" stroked="false">
                <v:path arrowok="t"/>
                <v:fill type="solid"/>
              </v:shape>
            </v:group>
            <v:group style="position:absolute;left:9109;top:5785;width:10;height:20" coordorigin="9109,5785" coordsize="10,20">
              <v:shape style="position:absolute;left:9109;top:5785;width:10;height:20" coordorigin="9109,5785" coordsize="10,20" path="m9109,5805l9119,5805,9119,5785,9109,5785,9109,5805xe" filled="true" fillcolor="#000000" stroked="false">
                <v:path arrowok="t"/>
                <v:fill type="solid"/>
              </v:shape>
            </v:group>
            <v:group style="position:absolute;left:9109;top:5805;width:10;height:20" coordorigin="9109,5805" coordsize="10,20">
              <v:shape style="position:absolute;left:9109;top:5805;width:10;height:20" coordorigin="9109,5805" coordsize="10,20" path="m9109,5824l9119,5824,9119,5805,9109,5805,9109,5824xe" filled="true" fillcolor="#000000" stroked="false">
                <v:path arrowok="t"/>
                <v:fill type="solid"/>
              </v:shape>
            </v:group>
            <v:group style="position:absolute;left:9109;top:5824;width:10;height:20" coordorigin="9109,5824" coordsize="10,20">
              <v:shape style="position:absolute;left:9109;top:5824;width:10;height:20" coordorigin="9109,5824" coordsize="10,20" path="m9109,5843l9119,5843,9119,5824,9109,5824,9109,5843xe" filled="true" fillcolor="#000000" stroked="false">
                <v:path arrowok="t"/>
                <v:fill type="solid"/>
              </v:shape>
            </v:group>
            <v:group style="position:absolute;left:9109;top:5843;width:10;height:20" coordorigin="9109,5843" coordsize="10,20">
              <v:shape style="position:absolute;left:9109;top:5843;width:10;height:20" coordorigin="9109,5843" coordsize="10,20" path="m9109,5862l9119,5862,9119,5843,9109,5843,9109,5862xe" filled="true" fillcolor="#000000" stroked="false">
                <v:path arrowok="t"/>
                <v:fill type="solid"/>
              </v:shape>
            </v:group>
            <v:group style="position:absolute;left:9109;top:5862;width:10;height:20" coordorigin="9109,5862" coordsize="10,20">
              <v:shape style="position:absolute;left:9109;top:5862;width:10;height:20" coordorigin="9109,5862" coordsize="10,20" path="m9109,5881l9119,5881,9119,5862,9109,5862,9109,5881xe" filled="true" fillcolor="#000000" stroked="false">
                <v:path arrowok="t"/>
                <v:fill type="solid"/>
              </v:shape>
            </v:group>
            <v:group style="position:absolute;left:9109;top:5881;width:10;height:20" coordorigin="9109,5881" coordsize="10,20">
              <v:shape style="position:absolute;left:9109;top:5881;width:10;height:20" coordorigin="9109,5881" coordsize="10,20" path="m9109,5901l9119,5901,9119,5881,9109,5881,9109,5901xe" filled="true" fillcolor="#000000" stroked="false">
                <v:path arrowok="t"/>
                <v:fill type="solid"/>
              </v:shape>
            </v:group>
            <v:group style="position:absolute;left:9109;top:5901;width:10;height:20" coordorigin="9109,5901" coordsize="10,20">
              <v:shape style="position:absolute;left:9109;top:5901;width:10;height:20" coordorigin="9109,5901" coordsize="10,20" path="m9109,5920l9119,5920,9119,5901,9109,5901,9109,5920xe" filled="true" fillcolor="#000000" stroked="false">
                <v:path arrowok="t"/>
                <v:fill type="solid"/>
              </v:shape>
            </v:group>
            <v:group style="position:absolute;left:9109;top:5920;width:10;height:20" coordorigin="9109,5920" coordsize="10,20">
              <v:shape style="position:absolute;left:9109;top:5920;width:10;height:20" coordorigin="9109,5920" coordsize="10,20" path="m9109,5939l9119,5939,9119,5920,9109,5920,9109,5939xe" filled="true" fillcolor="#000000" stroked="false">
                <v:path arrowok="t"/>
                <v:fill type="solid"/>
              </v:shape>
            </v:group>
            <v:group style="position:absolute;left:9109;top:5939;width:10;height:20" coordorigin="9109,5939" coordsize="10,20">
              <v:shape style="position:absolute;left:9109;top:5939;width:10;height:20" coordorigin="9109,5939" coordsize="10,20" path="m9109,5958l9119,5958,9119,5939,9109,5939,9109,5958xe" filled="true" fillcolor="#000000" stroked="false">
                <v:path arrowok="t"/>
                <v:fill type="solid"/>
              </v:shape>
            </v:group>
            <v:group style="position:absolute;left:9109;top:5958;width:10;height:20" coordorigin="9109,5958" coordsize="10,20">
              <v:shape style="position:absolute;left:9109;top:5958;width:10;height:20" coordorigin="9109,5958" coordsize="10,20" path="m9109,5977l9119,5977,9119,5958,9109,5958,9109,5977xe" filled="true" fillcolor="#000000" stroked="false">
                <v:path arrowok="t"/>
                <v:fill type="solid"/>
              </v:shape>
            </v:group>
            <v:group style="position:absolute;left:9109;top:5977;width:10;height:20" coordorigin="9109,5977" coordsize="10,20">
              <v:shape style="position:absolute;left:9109;top:5977;width:10;height:20" coordorigin="9109,5977" coordsize="10,20" path="m9109,5997l9119,5997,9119,5977,9109,5977,9109,5997xe" filled="true" fillcolor="#000000" stroked="false">
                <v:path arrowok="t"/>
                <v:fill type="solid"/>
              </v:shape>
            </v:group>
            <v:group style="position:absolute;left:9109;top:5997;width:10;height:20" coordorigin="9109,5997" coordsize="10,20">
              <v:shape style="position:absolute;left:9109;top:5997;width:10;height:20" coordorigin="9109,5997" coordsize="10,20" path="m9109,6016l9119,6016,9119,5997,9109,5997,9109,6016xe" filled="true" fillcolor="#000000" stroked="false">
                <v:path arrowok="t"/>
                <v:fill type="solid"/>
              </v:shape>
            </v:group>
            <v:group style="position:absolute;left:9109;top:6016;width:10;height:20" coordorigin="9109,6016" coordsize="10,20">
              <v:shape style="position:absolute;left:9109;top:6016;width:10;height:20" coordorigin="9109,6016" coordsize="10,20" path="m9109,6035l9119,6035,9119,6016,9109,6016,9109,6035xe" filled="true" fillcolor="#000000" stroked="false">
                <v:path arrowok="t"/>
                <v:fill type="solid"/>
              </v:shape>
            </v:group>
            <v:group style="position:absolute;left:9109;top:6035;width:10;height:20" coordorigin="9109,6035" coordsize="10,20">
              <v:shape style="position:absolute;left:9109;top:6035;width:10;height:20" coordorigin="9109,6035" coordsize="10,20" path="m9109,6054l9119,6054,9119,6035,9109,6035,9109,6054xe" filled="true" fillcolor="#000000" stroked="false">
                <v:path arrowok="t"/>
                <v:fill type="solid"/>
              </v:shape>
            </v:group>
            <v:group style="position:absolute;left:9109;top:6054;width:10;height:20" coordorigin="9109,6054" coordsize="10,20">
              <v:shape style="position:absolute;left:9109;top:6054;width:10;height:20" coordorigin="9109,6054" coordsize="10,20" path="m9109,6073l9119,6073,9119,6054,9109,6054,9109,6073xe" filled="true" fillcolor="#000000" stroked="false">
                <v:path arrowok="t"/>
                <v:fill type="solid"/>
              </v:shape>
            </v:group>
            <v:group style="position:absolute;left:9109;top:6079;width:10;height:2" coordorigin="9109,6079" coordsize="10,2">
              <v:shape style="position:absolute;left:9109;top:6079;width:10;height:2" coordorigin="9109,6079" coordsize="10,0" path="m9109,6079l9119,6079e" filled="false" stroked="true" strokeweight=".599980pt" strokecolor="#000000">
                <v:path arrowok="t"/>
              </v:shape>
              <v:shape style="position:absolute;left:2064;top:6085;width:1150;height:10" type="#_x0000_t75" stroked="false">
                <v:imagedata r:id="rId124" o:title=""/>
              </v:shape>
              <v:shape style="position:absolute;left:3209;top:6085;width:1421;height:10" type="#_x0000_t75" stroked="false">
                <v:imagedata r:id="rId549" o:title=""/>
              </v:shape>
              <v:shape style="position:absolute;left:4626;top:6085;width:454;height:10" type="#_x0000_t75" stroked="false">
                <v:imagedata r:id="rId533" o:title=""/>
              </v:shape>
              <v:shape style="position:absolute;left:5075;top:6085;width:914;height:10" type="#_x0000_t75" stroked="false">
                <v:imagedata r:id="rId534" o:title=""/>
              </v:shape>
              <v:shape style="position:absolute;left:5984;top:6085;width:663;height:10" type="#_x0000_t75" stroked="false">
                <v:imagedata r:id="rId535" o:title=""/>
              </v:shape>
              <v:shape style="position:absolute;left:6642;top:6085;width:986;height:10" type="#_x0000_t75" stroked="false">
                <v:imagedata r:id="rId536" o:title=""/>
              </v:shape>
              <v:shape style="position:absolute;left:7624;top:6085;width:636;height:10" type="#_x0000_t75" stroked="false">
                <v:imagedata r:id="rId537" o:title=""/>
              </v:shape>
              <v:shape style="position:absolute;left:8255;top:6085;width:1587;height:10" type="#_x0000_t75" stroked="false">
                <v:imagedata r:id="rId538" o:title=""/>
              </v:shape>
            </v:group>
            <v:group style="position:absolute;left:3214;top:6095;width:10;height:20" coordorigin="3214,6095" coordsize="10,20">
              <v:shape style="position:absolute;left:3214;top:6095;width:10;height:20" coordorigin="3214,6095" coordsize="10,20" path="m3214,6114l3224,6114,3224,6095,3214,6095,3214,6114xe" filled="true" fillcolor="#000000" stroked="false">
                <v:path arrowok="t"/>
                <v:fill type="solid"/>
              </v:shape>
            </v:group>
            <v:group style="position:absolute;left:3214;top:6114;width:10;height:20" coordorigin="3214,6114" coordsize="10,20">
              <v:shape style="position:absolute;left:3214;top:6114;width:10;height:20" coordorigin="3214,6114" coordsize="10,20" path="m3214,6133l3224,6133,3224,6114,3214,6114,3214,6133xe" filled="true" fillcolor="#000000" stroked="false">
                <v:path arrowok="t"/>
                <v:fill type="solid"/>
              </v:shape>
            </v:group>
            <v:group style="position:absolute;left:3214;top:6133;width:10;height:20" coordorigin="3214,6133" coordsize="10,20">
              <v:shape style="position:absolute;left:3214;top:6133;width:10;height:20" coordorigin="3214,6133" coordsize="10,20" path="m3214,6153l3224,6153,3224,6133,3214,6133,3214,6153xe" filled="true" fillcolor="#000000" stroked="false">
                <v:path arrowok="t"/>
                <v:fill type="solid"/>
              </v:shape>
            </v:group>
            <v:group style="position:absolute;left:3214;top:6153;width:10;height:20" coordorigin="3214,6153" coordsize="10,20">
              <v:shape style="position:absolute;left:3214;top:6153;width:10;height:20" coordorigin="3214,6153" coordsize="10,20" path="m3214,6172l3224,6172,3224,6153,3214,6153,3214,6172xe" filled="true" fillcolor="#000000" stroked="false">
                <v:path arrowok="t"/>
                <v:fill type="solid"/>
              </v:shape>
            </v:group>
            <v:group style="position:absolute;left:3214;top:6172;width:10;height:20" coordorigin="3214,6172" coordsize="10,20">
              <v:shape style="position:absolute;left:3214;top:6172;width:10;height:20" coordorigin="3214,6172" coordsize="10,20" path="m3214,6191l3224,6191,3224,6172,3214,6172,3214,6191xe" filled="true" fillcolor="#000000" stroked="false">
                <v:path arrowok="t"/>
                <v:fill type="solid"/>
              </v:shape>
            </v:group>
            <v:group style="position:absolute;left:3214;top:6191;width:10;height:20" coordorigin="3214,6191" coordsize="10,20">
              <v:shape style="position:absolute;left:3214;top:6191;width:10;height:20" coordorigin="3214,6191" coordsize="10,20" path="m3214,6210l3224,6210,3224,6191,3214,6191,3214,6210xe" filled="true" fillcolor="#000000" stroked="false">
                <v:path arrowok="t"/>
                <v:fill type="solid"/>
              </v:shape>
            </v:group>
            <v:group style="position:absolute;left:3214;top:6210;width:10;height:20" coordorigin="3214,6210" coordsize="10,20">
              <v:shape style="position:absolute;left:3214;top:6210;width:10;height:20" coordorigin="3214,6210" coordsize="10,20" path="m3214,6229l3224,6229,3224,6210,3214,6210,3214,6229xe" filled="true" fillcolor="#000000" stroked="false">
                <v:path arrowok="t"/>
                <v:fill type="solid"/>
              </v:shape>
            </v:group>
            <v:group style="position:absolute;left:3214;top:6229;width:10;height:20" coordorigin="3214,6229" coordsize="10,20">
              <v:shape style="position:absolute;left:3214;top:6229;width:10;height:20" coordorigin="3214,6229" coordsize="10,20" path="m3214,6249l3224,6249,3224,6229,3214,6229,3214,6249xe" filled="true" fillcolor="#000000" stroked="false">
                <v:path arrowok="t"/>
                <v:fill type="solid"/>
              </v:shape>
            </v:group>
            <v:group style="position:absolute;left:3214;top:6249;width:10;height:20" coordorigin="3214,6249" coordsize="10,20">
              <v:shape style="position:absolute;left:3214;top:6249;width:10;height:20" coordorigin="3214,6249" coordsize="10,20" path="m3214,6268l3224,6268,3224,6249,3214,6249,3214,6268xe" filled="true" fillcolor="#000000" stroked="false">
                <v:path arrowok="t"/>
                <v:fill type="solid"/>
              </v:shape>
            </v:group>
            <v:group style="position:absolute;left:3214;top:6268;width:10;height:20" coordorigin="3214,6268" coordsize="10,20">
              <v:shape style="position:absolute;left:3214;top:6268;width:10;height:20" coordorigin="3214,6268" coordsize="10,20" path="m3214,6287l3224,6287,3224,6268,3214,6268,3214,6287xe" filled="true" fillcolor="#000000" stroked="false">
                <v:path arrowok="t"/>
                <v:fill type="solid"/>
              </v:shape>
            </v:group>
            <v:group style="position:absolute;left:3214;top:6287;width:10;height:20" coordorigin="3214,6287" coordsize="10,20">
              <v:shape style="position:absolute;left:3214;top:6287;width:10;height:20" coordorigin="3214,6287" coordsize="10,20" path="m3214,6306l3224,6306,3224,6287,3214,6287,3214,6306xe" filled="true" fillcolor="#000000" stroked="false">
                <v:path arrowok="t"/>
                <v:fill type="solid"/>
              </v:shape>
            </v:group>
            <v:group style="position:absolute;left:3214;top:6306;width:10;height:20" coordorigin="3214,6306" coordsize="10,20">
              <v:shape style="position:absolute;left:3214;top:6306;width:10;height:20" coordorigin="3214,6306" coordsize="10,20" path="m3214,6325l3224,6325,3224,6306,3214,6306,3214,6325xe" filled="true" fillcolor="#000000" stroked="false">
                <v:path arrowok="t"/>
                <v:fill type="solid"/>
              </v:shape>
            </v:group>
            <v:group style="position:absolute;left:3214;top:6325;width:10;height:20" coordorigin="3214,6325" coordsize="10,20">
              <v:shape style="position:absolute;left:3214;top:6325;width:10;height:20" coordorigin="3214,6325" coordsize="10,20" path="m3214,6345l3224,6345,3224,6325,3214,6325,3214,6345xe" filled="true" fillcolor="#000000" stroked="false">
                <v:path arrowok="t"/>
                <v:fill type="solid"/>
              </v:shape>
            </v:group>
            <v:group style="position:absolute;left:3214;top:6345;width:10;height:20" coordorigin="3214,6345" coordsize="10,20">
              <v:shape style="position:absolute;left:3214;top:6345;width:10;height:20" coordorigin="3214,6345" coordsize="10,20" path="m3214,6364l3224,6364,3224,6345,3214,6345,3214,6364xe" filled="true" fillcolor="#000000" stroked="false">
                <v:path arrowok="t"/>
                <v:fill type="solid"/>
              </v:shape>
            </v:group>
            <v:group style="position:absolute;left:3214;top:6364;width:10;height:20" coordorigin="3214,6364" coordsize="10,20">
              <v:shape style="position:absolute;left:3214;top:6364;width:10;height:20" coordorigin="3214,6364" coordsize="10,20" path="m3214,6383l3224,6383,3224,6364,3214,6364,3214,6383xe" filled="true" fillcolor="#000000" stroked="false">
                <v:path arrowok="t"/>
                <v:fill type="solid"/>
              </v:shape>
            </v:group>
            <v:group style="position:absolute;left:3214;top:6383;width:10;height:20" coordorigin="3214,6383" coordsize="10,20">
              <v:shape style="position:absolute;left:3214;top:6383;width:10;height:20" coordorigin="3214,6383" coordsize="10,20" path="m3214,6402l3224,6402,3224,6383,3214,6383,3214,6402xe" filled="true" fillcolor="#000000" stroked="false">
                <v:path arrowok="t"/>
                <v:fill type="solid"/>
              </v:shape>
            </v:group>
            <v:group style="position:absolute;left:3214;top:6402;width:10;height:20" coordorigin="3214,6402" coordsize="10,20">
              <v:shape style="position:absolute;left:3214;top:6402;width:10;height:20" coordorigin="3214,6402" coordsize="10,20" path="m3214,6421l3224,6421,3224,6402,3214,6402,3214,6421xe" filled="true" fillcolor="#000000" stroked="false">
                <v:path arrowok="t"/>
                <v:fill type="solid"/>
              </v:shape>
            </v:group>
            <v:group style="position:absolute;left:3214;top:6421;width:10;height:20" coordorigin="3214,6421" coordsize="10,20">
              <v:shape style="position:absolute;left:3214;top:6421;width:10;height:20" coordorigin="3214,6421" coordsize="10,20" path="m3214,6441l3224,6441,3224,6421,3214,6421,3214,6441xe" filled="true" fillcolor="#000000" stroked="false">
                <v:path arrowok="t"/>
                <v:fill type="solid"/>
              </v:shape>
            </v:group>
            <v:group style="position:absolute;left:3214;top:6441;width:10;height:20" coordorigin="3214,6441" coordsize="10,20">
              <v:shape style="position:absolute;left:3214;top:6441;width:10;height:20" coordorigin="3214,6441" coordsize="10,20" path="m3214,6460l3224,6460,3224,6441,3214,6441,3214,6460xe" filled="true" fillcolor="#000000" stroked="false">
                <v:path arrowok="t"/>
                <v:fill type="solid"/>
              </v:shape>
            </v:group>
            <v:group style="position:absolute;left:3214;top:6460;width:10;height:20" coordorigin="3214,6460" coordsize="10,20">
              <v:shape style="position:absolute;left:3214;top:6460;width:10;height:20" coordorigin="3214,6460" coordsize="10,20" path="m3214,6479l3224,6479,3224,6460,3214,6460,3214,6479xe" filled="true" fillcolor="#000000" stroked="false">
                <v:path arrowok="t"/>
                <v:fill type="solid"/>
              </v:shape>
            </v:group>
            <v:group style="position:absolute;left:3214;top:6479;width:10;height:20" coordorigin="3214,6479" coordsize="10,20">
              <v:shape style="position:absolute;left:3214;top:6479;width:10;height:20" coordorigin="3214,6479" coordsize="10,20" path="m3214,6498l3224,6498,3224,6479,3214,6479,3214,6498xe" filled="true" fillcolor="#000000" stroked="false">
                <v:path arrowok="t"/>
                <v:fill type="solid"/>
              </v:shape>
            </v:group>
            <v:group style="position:absolute;left:3214;top:6498;width:10;height:20" coordorigin="3214,6498" coordsize="10,20">
              <v:shape style="position:absolute;left:3214;top:6498;width:10;height:20" coordorigin="3214,6498" coordsize="10,20" path="m3214,6517l3224,6517,3224,6498,3214,6498,3214,6517xe" filled="true" fillcolor="#000000" stroked="false">
                <v:path arrowok="t"/>
                <v:fill type="solid"/>
              </v:shape>
            </v:group>
            <v:group style="position:absolute;left:3214;top:6517;width:10;height:20" coordorigin="3214,6517" coordsize="10,20">
              <v:shape style="position:absolute;left:3214;top:6517;width:10;height:20" coordorigin="3214,6517" coordsize="10,20" path="m3214,6537l3224,6537,3224,6517,3214,6517,3214,6537xe" filled="true" fillcolor="#000000" stroked="false">
                <v:path arrowok="t"/>
                <v:fill type="solid"/>
              </v:shape>
            </v:group>
            <v:group style="position:absolute;left:3214;top:6537;width:10;height:20" coordorigin="3214,6537" coordsize="10,20">
              <v:shape style="position:absolute;left:3214;top:6537;width:10;height:20" coordorigin="3214,6537" coordsize="10,20" path="m3214,6556l3224,6556,3224,6537,3214,6537,3214,6556xe" filled="true" fillcolor="#000000" stroked="false">
                <v:path arrowok="t"/>
                <v:fill type="solid"/>
              </v:shape>
            </v:group>
            <v:group style="position:absolute;left:3214;top:6556;width:10;height:20" coordorigin="3214,6556" coordsize="10,20">
              <v:shape style="position:absolute;left:3214;top:6556;width:10;height:20" coordorigin="3214,6556" coordsize="10,20" path="m3214,6575l3224,6575,3224,6556,3214,6556,3214,6575xe" filled="true" fillcolor="#000000" stroked="false">
                <v:path arrowok="t"/>
                <v:fill type="solid"/>
              </v:shape>
            </v:group>
            <v:group style="position:absolute;left:3214;top:6575;width:10;height:20" coordorigin="3214,6575" coordsize="10,20">
              <v:shape style="position:absolute;left:3214;top:6575;width:10;height:20" coordorigin="3214,6575" coordsize="10,20" path="m3214,6594l3224,6594,3224,6575,3214,6575,3214,6594xe" filled="true" fillcolor="#000000" stroked="false">
                <v:path arrowok="t"/>
                <v:fill type="solid"/>
              </v:shape>
            </v:group>
            <v:group style="position:absolute;left:3214;top:6594;width:10;height:20" coordorigin="3214,6594" coordsize="10,20">
              <v:shape style="position:absolute;left:3214;top:6594;width:10;height:20" coordorigin="3214,6594" coordsize="10,20" path="m3214,6613l3224,6613,3224,6594,3214,6594,3214,6613xe" filled="true" fillcolor="#000000" stroked="false">
                <v:path arrowok="t"/>
                <v:fill type="solid"/>
              </v:shape>
            </v:group>
            <v:group style="position:absolute;left:3214;top:6613;width:10;height:20" coordorigin="3214,6613" coordsize="10,20">
              <v:shape style="position:absolute;left:3214;top:6613;width:10;height:20" coordorigin="3214,6613" coordsize="10,20" path="m3214,6633l3224,6633,3224,6613,3214,6613,3214,6633xe" filled="true" fillcolor="#000000" stroked="false">
                <v:path arrowok="t"/>
                <v:fill type="solid"/>
              </v:shape>
            </v:group>
            <v:group style="position:absolute;left:3214;top:6633;width:10;height:20" coordorigin="3214,6633" coordsize="10,20">
              <v:shape style="position:absolute;left:3214;top:6633;width:10;height:20" coordorigin="3214,6633" coordsize="10,20" path="m3214,6652l3224,6652,3224,6633,3214,6633,3214,6652xe" filled="true" fillcolor="#000000" stroked="false">
                <v:path arrowok="t"/>
                <v:fill type="solid"/>
              </v:shape>
            </v:group>
            <v:group style="position:absolute;left:3214;top:6652;width:10;height:20" coordorigin="3214,6652" coordsize="10,20">
              <v:shape style="position:absolute;left:3214;top:6652;width:10;height:20" coordorigin="3214,6652" coordsize="10,20" path="m3214,6671l3224,6671,3224,6652,3214,6652,3214,6671xe" filled="true" fillcolor="#000000" stroked="false">
                <v:path arrowok="t"/>
                <v:fill type="solid"/>
              </v:shape>
            </v:group>
            <v:group style="position:absolute;left:3214;top:6671;width:10;height:20" coordorigin="3214,6671" coordsize="10,20">
              <v:shape style="position:absolute;left:3214;top:6671;width:10;height:20" coordorigin="3214,6671" coordsize="10,20" path="m3214,6690l3224,6690,3224,6671,3214,6671,3214,6690xe" filled="true" fillcolor="#000000" stroked="false">
                <v:path arrowok="t"/>
                <v:fill type="solid"/>
              </v:shape>
            </v:group>
            <v:group style="position:absolute;left:3214;top:6690;width:10;height:20" coordorigin="3214,6690" coordsize="10,20">
              <v:shape style="position:absolute;left:3214;top:6690;width:10;height:20" coordorigin="3214,6690" coordsize="10,20" path="m3214,6709l3224,6709,3224,6690,3214,6690,3214,6709xe" filled="true" fillcolor="#000000" stroked="false">
                <v:path arrowok="t"/>
                <v:fill type="solid"/>
              </v:shape>
            </v:group>
            <v:group style="position:absolute;left:4631;top:6095;width:10;height:20" coordorigin="4631,6095" coordsize="10,20">
              <v:shape style="position:absolute;left:4631;top:6095;width:10;height:20" coordorigin="4631,6095" coordsize="10,20" path="m4631,6114l4640,6114,4640,6095,4631,6095,4631,6114xe" filled="true" fillcolor="#000000" stroked="false">
                <v:path arrowok="t"/>
                <v:fill type="solid"/>
              </v:shape>
            </v:group>
            <v:group style="position:absolute;left:4631;top:6114;width:10;height:20" coordorigin="4631,6114" coordsize="10,20">
              <v:shape style="position:absolute;left:4631;top:6114;width:10;height:20" coordorigin="4631,6114" coordsize="10,20" path="m4631,6133l4640,6133,4640,6114,4631,6114,4631,6133xe" filled="true" fillcolor="#000000" stroked="false">
                <v:path arrowok="t"/>
                <v:fill type="solid"/>
              </v:shape>
            </v:group>
            <v:group style="position:absolute;left:4631;top:6133;width:10;height:20" coordorigin="4631,6133" coordsize="10,20">
              <v:shape style="position:absolute;left:4631;top:6133;width:10;height:20" coordorigin="4631,6133" coordsize="10,20" path="m4631,6153l4640,6153,4640,6133,4631,6133,4631,6153xe" filled="true" fillcolor="#000000" stroked="false">
                <v:path arrowok="t"/>
                <v:fill type="solid"/>
              </v:shape>
            </v:group>
            <v:group style="position:absolute;left:4631;top:6153;width:10;height:20" coordorigin="4631,6153" coordsize="10,20">
              <v:shape style="position:absolute;left:4631;top:6153;width:10;height:20" coordorigin="4631,6153" coordsize="10,20" path="m4631,6172l4640,6172,4640,6153,4631,6153,4631,6172xe" filled="true" fillcolor="#000000" stroked="false">
                <v:path arrowok="t"/>
                <v:fill type="solid"/>
              </v:shape>
            </v:group>
            <v:group style="position:absolute;left:4631;top:6172;width:10;height:20" coordorigin="4631,6172" coordsize="10,20">
              <v:shape style="position:absolute;left:4631;top:6172;width:10;height:20" coordorigin="4631,6172" coordsize="10,20" path="m4631,6191l4640,6191,4640,6172,4631,6172,4631,6191xe" filled="true" fillcolor="#000000" stroked="false">
                <v:path arrowok="t"/>
                <v:fill type="solid"/>
              </v:shape>
            </v:group>
            <v:group style="position:absolute;left:4631;top:6191;width:10;height:20" coordorigin="4631,6191" coordsize="10,20">
              <v:shape style="position:absolute;left:4631;top:6191;width:10;height:20" coordorigin="4631,6191" coordsize="10,20" path="m4631,6210l4640,6210,4640,6191,4631,6191,4631,6210xe" filled="true" fillcolor="#000000" stroked="false">
                <v:path arrowok="t"/>
                <v:fill type="solid"/>
              </v:shape>
            </v:group>
            <v:group style="position:absolute;left:4631;top:6210;width:10;height:20" coordorigin="4631,6210" coordsize="10,20">
              <v:shape style="position:absolute;left:4631;top:6210;width:10;height:20" coordorigin="4631,6210" coordsize="10,20" path="m4631,6229l4640,6229,4640,6210,4631,6210,4631,6229xe" filled="true" fillcolor="#000000" stroked="false">
                <v:path arrowok="t"/>
                <v:fill type="solid"/>
              </v:shape>
            </v:group>
            <v:group style="position:absolute;left:4631;top:6229;width:10;height:20" coordorigin="4631,6229" coordsize="10,20">
              <v:shape style="position:absolute;left:4631;top:6229;width:10;height:20" coordorigin="4631,6229" coordsize="10,20" path="m4631,6249l4640,6249,4640,6229,4631,6229,4631,6249xe" filled="true" fillcolor="#000000" stroked="false">
                <v:path arrowok="t"/>
                <v:fill type="solid"/>
              </v:shape>
            </v:group>
            <v:group style="position:absolute;left:4631;top:6249;width:10;height:20" coordorigin="4631,6249" coordsize="10,20">
              <v:shape style="position:absolute;left:4631;top:6249;width:10;height:20" coordorigin="4631,6249" coordsize="10,20" path="m4631,6268l4640,6268,4640,6249,4631,6249,4631,6268xe" filled="true" fillcolor="#000000" stroked="false">
                <v:path arrowok="t"/>
                <v:fill type="solid"/>
              </v:shape>
            </v:group>
            <v:group style="position:absolute;left:4631;top:6268;width:10;height:20" coordorigin="4631,6268" coordsize="10,20">
              <v:shape style="position:absolute;left:4631;top:6268;width:10;height:20" coordorigin="4631,6268" coordsize="10,20" path="m4631,6287l4640,6287,4640,6268,4631,6268,4631,6287xe" filled="true" fillcolor="#000000" stroked="false">
                <v:path arrowok="t"/>
                <v:fill type="solid"/>
              </v:shape>
            </v:group>
            <v:group style="position:absolute;left:4631;top:6287;width:10;height:20" coordorigin="4631,6287" coordsize="10,20">
              <v:shape style="position:absolute;left:4631;top:6287;width:10;height:20" coordorigin="4631,6287" coordsize="10,20" path="m4631,6306l4640,6306,4640,6287,4631,6287,4631,6306xe" filled="true" fillcolor="#000000" stroked="false">
                <v:path arrowok="t"/>
                <v:fill type="solid"/>
              </v:shape>
            </v:group>
            <v:group style="position:absolute;left:4631;top:6306;width:10;height:20" coordorigin="4631,6306" coordsize="10,20">
              <v:shape style="position:absolute;left:4631;top:6306;width:10;height:20" coordorigin="4631,6306" coordsize="10,20" path="m4631,6325l4640,6325,4640,6306,4631,6306,4631,6325xe" filled="true" fillcolor="#000000" stroked="false">
                <v:path arrowok="t"/>
                <v:fill type="solid"/>
              </v:shape>
            </v:group>
            <v:group style="position:absolute;left:4631;top:6325;width:10;height:20" coordorigin="4631,6325" coordsize="10,20">
              <v:shape style="position:absolute;left:4631;top:6325;width:10;height:20" coordorigin="4631,6325" coordsize="10,20" path="m4631,6345l4640,6345,4640,6325,4631,6325,4631,6345xe" filled="true" fillcolor="#000000" stroked="false">
                <v:path arrowok="t"/>
                <v:fill type="solid"/>
              </v:shape>
            </v:group>
            <v:group style="position:absolute;left:4631;top:6345;width:10;height:20" coordorigin="4631,6345" coordsize="10,20">
              <v:shape style="position:absolute;left:4631;top:6345;width:10;height:20" coordorigin="4631,6345" coordsize="10,20" path="m4631,6364l4640,6364,4640,6345,4631,6345,4631,6364xe" filled="true" fillcolor="#000000" stroked="false">
                <v:path arrowok="t"/>
                <v:fill type="solid"/>
              </v:shape>
            </v:group>
            <v:group style="position:absolute;left:4631;top:6364;width:10;height:20" coordorigin="4631,6364" coordsize="10,20">
              <v:shape style="position:absolute;left:4631;top:6364;width:10;height:20" coordorigin="4631,6364" coordsize="10,20" path="m4631,6383l4640,6383,4640,6364,4631,6364,4631,6383xe" filled="true" fillcolor="#000000" stroked="false">
                <v:path arrowok="t"/>
                <v:fill type="solid"/>
              </v:shape>
            </v:group>
            <v:group style="position:absolute;left:4631;top:6383;width:10;height:20" coordorigin="4631,6383" coordsize="10,20">
              <v:shape style="position:absolute;left:4631;top:6383;width:10;height:20" coordorigin="4631,6383" coordsize="10,20" path="m4631,6402l4640,6402,4640,6383,4631,6383,4631,6402xe" filled="true" fillcolor="#000000" stroked="false">
                <v:path arrowok="t"/>
                <v:fill type="solid"/>
              </v:shape>
            </v:group>
            <v:group style="position:absolute;left:4631;top:6402;width:10;height:20" coordorigin="4631,6402" coordsize="10,20">
              <v:shape style="position:absolute;left:4631;top:6402;width:10;height:20" coordorigin="4631,6402" coordsize="10,20" path="m4631,6421l4640,6421,4640,6402,4631,6402,4631,6421xe" filled="true" fillcolor="#000000" stroked="false">
                <v:path arrowok="t"/>
                <v:fill type="solid"/>
              </v:shape>
            </v:group>
            <v:group style="position:absolute;left:4631;top:6421;width:10;height:20" coordorigin="4631,6421" coordsize="10,20">
              <v:shape style="position:absolute;left:4631;top:6421;width:10;height:20" coordorigin="4631,6421" coordsize="10,20" path="m4631,6441l4640,6441,4640,6421,4631,6421,4631,6441xe" filled="true" fillcolor="#000000" stroked="false">
                <v:path arrowok="t"/>
                <v:fill type="solid"/>
              </v:shape>
            </v:group>
            <v:group style="position:absolute;left:4631;top:6441;width:10;height:20" coordorigin="4631,6441" coordsize="10,20">
              <v:shape style="position:absolute;left:4631;top:6441;width:10;height:20" coordorigin="4631,6441" coordsize="10,20" path="m4631,6460l4640,6460,4640,6441,4631,6441,4631,6460xe" filled="true" fillcolor="#000000" stroked="false">
                <v:path arrowok="t"/>
                <v:fill type="solid"/>
              </v:shape>
            </v:group>
            <v:group style="position:absolute;left:4631;top:6460;width:10;height:20" coordorigin="4631,6460" coordsize="10,20">
              <v:shape style="position:absolute;left:4631;top:6460;width:10;height:20" coordorigin="4631,6460" coordsize="10,20" path="m4631,6479l4640,6479,4640,6460,4631,6460,4631,6479xe" filled="true" fillcolor="#000000" stroked="false">
                <v:path arrowok="t"/>
                <v:fill type="solid"/>
              </v:shape>
            </v:group>
            <v:group style="position:absolute;left:4631;top:6479;width:10;height:20" coordorigin="4631,6479" coordsize="10,20">
              <v:shape style="position:absolute;left:4631;top:6479;width:10;height:20" coordorigin="4631,6479" coordsize="10,20" path="m4631,6498l4640,6498,4640,6479,4631,6479,4631,6498xe" filled="true" fillcolor="#000000" stroked="false">
                <v:path arrowok="t"/>
                <v:fill type="solid"/>
              </v:shape>
            </v:group>
            <v:group style="position:absolute;left:4631;top:6498;width:10;height:20" coordorigin="4631,6498" coordsize="10,20">
              <v:shape style="position:absolute;left:4631;top:6498;width:10;height:20" coordorigin="4631,6498" coordsize="10,20" path="m4631,6517l4640,6517,4640,6498,4631,6498,4631,6517xe" filled="true" fillcolor="#000000" stroked="false">
                <v:path arrowok="t"/>
                <v:fill type="solid"/>
              </v:shape>
            </v:group>
            <v:group style="position:absolute;left:4631;top:6517;width:10;height:20" coordorigin="4631,6517" coordsize="10,20">
              <v:shape style="position:absolute;left:4631;top:6517;width:10;height:20" coordorigin="4631,6517" coordsize="10,20" path="m4631,6537l4640,6537,4640,6517,4631,6517,4631,6537xe" filled="true" fillcolor="#000000" stroked="false">
                <v:path arrowok="t"/>
                <v:fill type="solid"/>
              </v:shape>
            </v:group>
            <v:group style="position:absolute;left:4631;top:6537;width:10;height:20" coordorigin="4631,6537" coordsize="10,20">
              <v:shape style="position:absolute;left:4631;top:6537;width:10;height:20" coordorigin="4631,6537" coordsize="10,20" path="m4631,6556l4640,6556,4640,6537,4631,6537,4631,6556xe" filled="true" fillcolor="#000000" stroked="false">
                <v:path arrowok="t"/>
                <v:fill type="solid"/>
              </v:shape>
            </v:group>
            <v:group style="position:absolute;left:4631;top:6556;width:10;height:20" coordorigin="4631,6556" coordsize="10,20">
              <v:shape style="position:absolute;left:4631;top:6556;width:10;height:20" coordorigin="4631,6556" coordsize="10,20" path="m4631,6575l4640,6575,4640,6556,4631,6556,4631,6575xe" filled="true" fillcolor="#000000" stroked="false">
                <v:path arrowok="t"/>
                <v:fill type="solid"/>
              </v:shape>
            </v:group>
            <v:group style="position:absolute;left:4631;top:6575;width:10;height:20" coordorigin="4631,6575" coordsize="10,20">
              <v:shape style="position:absolute;left:4631;top:6575;width:10;height:20" coordorigin="4631,6575" coordsize="10,20" path="m4631,6594l4640,6594,4640,6575,4631,6575,4631,6594xe" filled="true" fillcolor="#000000" stroked="false">
                <v:path arrowok="t"/>
                <v:fill type="solid"/>
              </v:shape>
            </v:group>
            <v:group style="position:absolute;left:4631;top:6594;width:10;height:20" coordorigin="4631,6594" coordsize="10,20">
              <v:shape style="position:absolute;left:4631;top:6594;width:10;height:20" coordorigin="4631,6594" coordsize="10,20" path="m4631,6613l4640,6613,4640,6594,4631,6594,4631,6613xe" filled="true" fillcolor="#000000" stroked="false">
                <v:path arrowok="t"/>
                <v:fill type="solid"/>
              </v:shape>
            </v:group>
            <v:group style="position:absolute;left:4631;top:6613;width:10;height:20" coordorigin="4631,6613" coordsize="10,20">
              <v:shape style="position:absolute;left:4631;top:6613;width:10;height:20" coordorigin="4631,6613" coordsize="10,20" path="m4631,6633l4640,6633,4640,6613,4631,6613,4631,6633xe" filled="true" fillcolor="#000000" stroked="false">
                <v:path arrowok="t"/>
                <v:fill type="solid"/>
              </v:shape>
            </v:group>
            <v:group style="position:absolute;left:4631;top:6633;width:10;height:20" coordorigin="4631,6633" coordsize="10,20">
              <v:shape style="position:absolute;left:4631;top:6633;width:10;height:20" coordorigin="4631,6633" coordsize="10,20" path="m4631,6652l4640,6652,4640,6633,4631,6633,4631,6652xe" filled="true" fillcolor="#000000" stroked="false">
                <v:path arrowok="t"/>
                <v:fill type="solid"/>
              </v:shape>
            </v:group>
            <v:group style="position:absolute;left:4631;top:6652;width:10;height:20" coordorigin="4631,6652" coordsize="10,20">
              <v:shape style="position:absolute;left:4631;top:6652;width:10;height:20" coordorigin="4631,6652" coordsize="10,20" path="m4631,6671l4640,6671,4640,6652,4631,6652,4631,6671xe" filled="true" fillcolor="#000000" stroked="false">
                <v:path arrowok="t"/>
                <v:fill type="solid"/>
              </v:shape>
            </v:group>
            <v:group style="position:absolute;left:4631;top:6671;width:10;height:20" coordorigin="4631,6671" coordsize="10,20">
              <v:shape style="position:absolute;left:4631;top:6671;width:10;height:20" coordorigin="4631,6671" coordsize="10,20" path="m4631,6690l4640,6690,4640,6671,4631,6671,4631,6690xe" filled="true" fillcolor="#000000" stroked="false">
                <v:path arrowok="t"/>
                <v:fill type="solid"/>
              </v:shape>
            </v:group>
            <v:group style="position:absolute;left:4631;top:6690;width:10;height:20" coordorigin="4631,6690" coordsize="10,20">
              <v:shape style="position:absolute;left:4631;top:6690;width:10;height:20" coordorigin="4631,6690" coordsize="10,20" path="m4631,6709l4640,6709,4640,6690,4631,6690,4631,6709xe" filled="true" fillcolor="#000000" stroked="false">
                <v:path arrowok="t"/>
                <v:fill type="solid"/>
              </v:shape>
            </v:group>
            <v:group style="position:absolute;left:4631;top:6709;width:10;height:20" coordorigin="4631,6709" coordsize="10,20">
              <v:shape style="position:absolute;left:4631;top:6709;width:10;height:20" coordorigin="4631,6709" coordsize="10,20" path="m4631,6729l4640,6729,4640,6709,4631,6709,4631,6729xe" filled="true" fillcolor="#000000" stroked="false">
                <v:path arrowok="t"/>
                <v:fill type="solid"/>
              </v:shape>
            </v:group>
            <v:group style="position:absolute;left:4631;top:6729;width:10;height:20" coordorigin="4631,6729" coordsize="10,20">
              <v:shape style="position:absolute;left:4631;top:6729;width:10;height:20" coordorigin="4631,6729" coordsize="10,20" path="m4631,6748l4640,6748,4640,6729,4631,6729,4631,6748xe" filled="true" fillcolor="#000000" stroked="false">
                <v:path arrowok="t"/>
                <v:fill type="solid"/>
              </v:shape>
            </v:group>
            <v:group style="position:absolute;left:4631;top:6748;width:10;height:20" coordorigin="4631,6748" coordsize="10,20">
              <v:shape style="position:absolute;left:4631;top:6748;width:10;height:20" coordorigin="4631,6748" coordsize="10,20" path="m4631,6767l4640,6767,4640,6748,4631,6748,4631,6767xe" filled="true" fillcolor="#000000" stroked="false">
                <v:path arrowok="t"/>
                <v:fill type="solid"/>
              </v:shape>
            </v:group>
            <v:group style="position:absolute;left:4631;top:6767;width:10;height:20" coordorigin="4631,6767" coordsize="10,20">
              <v:shape style="position:absolute;left:4631;top:6767;width:10;height:20" coordorigin="4631,6767" coordsize="10,20" path="m4631,6786l4640,6786,4640,6767,4631,6767,4631,6786xe" filled="true" fillcolor="#000000" stroked="false">
                <v:path arrowok="t"/>
                <v:fill type="solid"/>
              </v:shape>
            </v:group>
            <v:group style="position:absolute;left:4631;top:6793;width:10;height:2" coordorigin="4631,6793" coordsize="10,2">
              <v:shape style="position:absolute;left:4631;top:6793;width:10;height:2" coordorigin="4631,6793" coordsize="10,0" path="m4631,6793l4640,6793e" filled="false" stroked="true" strokeweight=".72003pt" strokecolor="#000000">
                <v:path arrowok="t"/>
              </v:shape>
            </v:group>
            <v:group style="position:absolute;left:5079;top:6095;width:10;height:20" coordorigin="5079,6095" coordsize="10,20">
              <v:shape style="position:absolute;left:5079;top:6095;width:10;height:20" coordorigin="5079,6095" coordsize="10,20" path="m5079,6114l5089,6114,5089,6095,5079,6095,5079,6114xe" filled="true" fillcolor="#000000" stroked="false">
                <v:path arrowok="t"/>
                <v:fill type="solid"/>
              </v:shape>
            </v:group>
            <v:group style="position:absolute;left:5079;top:6114;width:10;height:20" coordorigin="5079,6114" coordsize="10,20">
              <v:shape style="position:absolute;left:5079;top:6114;width:10;height:20" coordorigin="5079,6114" coordsize="10,20" path="m5079,6133l5089,6133,5089,6114,5079,6114,5079,6133xe" filled="true" fillcolor="#000000" stroked="false">
                <v:path arrowok="t"/>
                <v:fill type="solid"/>
              </v:shape>
            </v:group>
            <v:group style="position:absolute;left:5079;top:6133;width:10;height:20" coordorigin="5079,6133" coordsize="10,20">
              <v:shape style="position:absolute;left:5079;top:6133;width:10;height:20" coordorigin="5079,6133" coordsize="10,20" path="m5079,6153l5089,6153,5089,6133,5079,6133,5079,6153xe" filled="true" fillcolor="#000000" stroked="false">
                <v:path arrowok="t"/>
                <v:fill type="solid"/>
              </v:shape>
            </v:group>
            <v:group style="position:absolute;left:5079;top:6153;width:10;height:20" coordorigin="5079,6153" coordsize="10,20">
              <v:shape style="position:absolute;left:5079;top:6153;width:10;height:20" coordorigin="5079,6153" coordsize="10,20" path="m5079,6172l5089,6172,5089,6153,5079,6153,5079,6172xe" filled="true" fillcolor="#000000" stroked="false">
                <v:path arrowok="t"/>
                <v:fill type="solid"/>
              </v:shape>
            </v:group>
            <v:group style="position:absolute;left:5079;top:6172;width:10;height:20" coordorigin="5079,6172" coordsize="10,20">
              <v:shape style="position:absolute;left:5079;top:6172;width:10;height:20" coordorigin="5079,6172" coordsize="10,20" path="m5079,6191l5089,6191,5089,6172,5079,6172,5079,6191xe" filled="true" fillcolor="#000000" stroked="false">
                <v:path arrowok="t"/>
                <v:fill type="solid"/>
              </v:shape>
            </v:group>
            <v:group style="position:absolute;left:5079;top:6191;width:10;height:20" coordorigin="5079,6191" coordsize="10,20">
              <v:shape style="position:absolute;left:5079;top:6191;width:10;height:20" coordorigin="5079,6191" coordsize="10,20" path="m5079,6210l5089,6210,5089,6191,5079,6191,5079,6210xe" filled="true" fillcolor="#000000" stroked="false">
                <v:path arrowok="t"/>
                <v:fill type="solid"/>
              </v:shape>
            </v:group>
            <v:group style="position:absolute;left:5079;top:6210;width:10;height:20" coordorigin="5079,6210" coordsize="10,20">
              <v:shape style="position:absolute;left:5079;top:6210;width:10;height:20" coordorigin="5079,6210" coordsize="10,20" path="m5079,6229l5089,6229,5089,6210,5079,6210,5079,6229xe" filled="true" fillcolor="#000000" stroked="false">
                <v:path arrowok="t"/>
                <v:fill type="solid"/>
              </v:shape>
            </v:group>
            <v:group style="position:absolute;left:5079;top:6229;width:10;height:20" coordorigin="5079,6229" coordsize="10,20">
              <v:shape style="position:absolute;left:5079;top:6229;width:10;height:20" coordorigin="5079,6229" coordsize="10,20" path="m5079,6249l5089,6249,5089,6229,5079,6229,5079,6249xe" filled="true" fillcolor="#000000" stroked="false">
                <v:path arrowok="t"/>
                <v:fill type="solid"/>
              </v:shape>
            </v:group>
            <v:group style="position:absolute;left:5079;top:6249;width:10;height:20" coordorigin="5079,6249" coordsize="10,20">
              <v:shape style="position:absolute;left:5079;top:6249;width:10;height:20" coordorigin="5079,6249" coordsize="10,20" path="m5079,6268l5089,6268,5089,6249,5079,6249,5079,6268xe" filled="true" fillcolor="#000000" stroked="false">
                <v:path arrowok="t"/>
                <v:fill type="solid"/>
              </v:shape>
            </v:group>
            <v:group style="position:absolute;left:5079;top:6268;width:10;height:20" coordorigin="5079,6268" coordsize="10,20">
              <v:shape style="position:absolute;left:5079;top:6268;width:10;height:20" coordorigin="5079,6268" coordsize="10,20" path="m5079,6287l5089,6287,5089,6268,5079,6268,5079,6287xe" filled="true" fillcolor="#000000" stroked="false">
                <v:path arrowok="t"/>
                <v:fill type="solid"/>
              </v:shape>
            </v:group>
            <v:group style="position:absolute;left:5079;top:6287;width:10;height:20" coordorigin="5079,6287" coordsize="10,20">
              <v:shape style="position:absolute;left:5079;top:6287;width:10;height:20" coordorigin="5079,6287" coordsize="10,20" path="m5079,6306l5089,6306,5089,6287,5079,6287,5079,6306xe" filled="true" fillcolor="#000000" stroked="false">
                <v:path arrowok="t"/>
                <v:fill type="solid"/>
              </v:shape>
            </v:group>
            <v:group style="position:absolute;left:5079;top:6306;width:10;height:20" coordorigin="5079,6306" coordsize="10,20">
              <v:shape style="position:absolute;left:5079;top:6306;width:10;height:20" coordorigin="5079,6306" coordsize="10,20" path="m5079,6325l5089,6325,5089,6306,5079,6306,5079,6325xe" filled="true" fillcolor="#000000" stroked="false">
                <v:path arrowok="t"/>
                <v:fill type="solid"/>
              </v:shape>
            </v:group>
            <v:group style="position:absolute;left:5079;top:6325;width:10;height:20" coordorigin="5079,6325" coordsize="10,20">
              <v:shape style="position:absolute;left:5079;top:6325;width:10;height:20" coordorigin="5079,6325" coordsize="10,20" path="m5079,6345l5089,6345,5089,6325,5079,6325,5079,6345xe" filled="true" fillcolor="#000000" stroked="false">
                <v:path arrowok="t"/>
                <v:fill type="solid"/>
              </v:shape>
            </v:group>
            <v:group style="position:absolute;left:5079;top:6345;width:10;height:20" coordorigin="5079,6345" coordsize="10,20">
              <v:shape style="position:absolute;left:5079;top:6345;width:10;height:20" coordorigin="5079,6345" coordsize="10,20" path="m5079,6364l5089,6364,5089,6345,5079,6345,5079,6364xe" filled="true" fillcolor="#000000" stroked="false">
                <v:path arrowok="t"/>
                <v:fill type="solid"/>
              </v:shape>
            </v:group>
            <v:group style="position:absolute;left:5079;top:6364;width:10;height:20" coordorigin="5079,6364" coordsize="10,20">
              <v:shape style="position:absolute;left:5079;top:6364;width:10;height:20" coordorigin="5079,6364" coordsize="10,20" path="m5079,6383l5089,6383,5089,6364,5079,6364,5079,6383xe" filled="true" fillcolor="#000000" stroked="false">
                <v:path arrowok="t"/>
                <v:fill type="solid"/>
              </v:shape>
            </v:group>
            <v:group style="position:absolute;left:5079;top:6383;width:10;height:20" coordorigin="5079,6383" coordsize="10,20">
              <v:shape style="position:absolute;left:5079;top:6383;width:10;height:20" coordorigin="5079,6383" coordsize="10,20" path="m5079,6402l5089,6402,5089,6383,5079,6383,5079,6402xe" filled="true" fillcolor="#000000" stroked="false">
                <v:path arrowok="t"/>
                <v:fill type="solid"/>
              </v:shape>
            </v:group>
            <v:group style="position:absolute;left:5079;top:6402;width:10;height:20" coordorigin="5079,6402" coordsize="10,20">
              <v:shape style="position:absolute;left:5079;top:6402;width:10;height:20" coordorigin="5079,6402" coordsize="10,20" path="m5079,6421l5089,6421,5089,6402,5079,6402,5079,6421xe" filled="true" fillcolor="#000000" stroked="false">
                <v:path arrowok="t"/>
                <v:fill type="solid"/>
              </v:shape>
            </v:group>
            <v:group style="position:absolute;left:5079;top:6421;width:10;height:20" coordorigin="5079,6421" coordsize="10,20">
              <v:shape style="position:absolute;left:5079;top:6421;width:10;height:20" coordorigin="5079,6421" coordsize="10,20" path="m5079,6441l5089,6441,5089,6421,5079,6421,5079,6441xe" filled="true" fillcolor="#000000" stroked="false">
                <v:path arrowok="t"/>
                <v:fill type="solid"/>
              </v:shape>
            </v:group>
            <v:group style="position:absolute;left:5079;top:6441;width:10;height:20" coordorigin="5079,6441" coordsize="10,20">
              <v:shape style="position:absolute;left:5079;top:6441;width:10;height:20" coordorigin="5079,6441" coordsize="10,20" path="m5079,6460l5089,6460,5089,6441,5079,6441,5079,6460xe" filled="true" fillcolor="#000000" stroked="false">
                <v:path arrowok="t"/>
                <v:fill type="solid"/>
              </v:shape>
            </v:group>
            <v:group style="position:absolute;left:5079;top:6460;width:10;height:20" coordorigin="5079,6460" coordsize="10,20">
              <v:shape style="position:absolute;left:5079;top:6460;width:10;height:20" coordorigin="5079,6460" coordsize="10,20" path="m5079,6479l5089,6479,5089,6460,5079,6460,5079,6479xe" filled="true" fillcolor="#000000" stroked="false">
                <v:path arrowok="t"/>
                <v:fill type="solid"/>
              </v:shape>
            </v:group>
            <v:group style="position:absolute;left:5079;top:6479;width:10;height:20" coordorigin="5079,6479" coordsize="10,20">
              <v:shape style="position:absolute;left:5079;top:6479;width:10;height:20" coordorigin="5079,6479" coordsize="10,20" path="m5079,6498l5089,6498,5089,6479,5079,6479,5079,6498xe" filled="true" fillcolor="#000000" stroked="false">
                <v:path arrowok="t"/>
                <v:fill type="solid"/>
              </v:shape>
            </v:group>
            <v:group style="position:absolute;left:5079;top:6498;width:10;height:20" coordorigin="5079,6498" coordsize="10,20">
              <v:shape style="position:absolute;left:5079;top:6498;width:10;height:20" coordorigin="5079,6498" coordsize="10,20" path="m5079,6517l5089,6517,5089,6498,5079,6498,5079,6517xe" filled="true" fillcolor="#000000" stroked="false">
                <v:path arrowok="t"/>
                <v:fill type="solid"/>
              </v:shape>
            </v:group>
            <v:group style="position:absolute;left:5079;top:6517;width:10;height:20" coordorigin="5079,6517" coordsize="10,20">
              <v:shape style="position:absolute;left:5079;top:6517;width:10;height:20" coordorigin="5079,6517" coordsize="10,20" path="m5079,6537l5089,6537,5089,6517,5079,6517,5079,6537xe" filled="true" fillcolor="#000000" stroked="false">
                <v:path arrowok="t"/>
                <v:fill type="solid"/>
              </v:shape>
            </v:group>
            <v:group style="position:absolute;left:5079;top:6537;width:10;height:20" coordorigin="5079,6537" coordsize="10,20">
              <v:shape style="position:absolute;left:5079;top:6537;width:10;height:20" coordorigin="5079,6537" coordsize="10,20" path="m5079,6556l5089,6556,5089,6537,5079,6537,5079,6556xe" filled="true" fillcolor="#000000" stroked="false">
                <v:path arrowok="t"/>
                <v:fill type="solid"/>
              </v:shape>
            </v:group>
            <v:group style="position:absolute;left:5079;top:6556;width:10;height:20" coordorigin="5079,6556" coordsize="10,20">
              <v:shape style="position:absolute;left:5079;top:6556;width:10;height:20" coordorigin="5079,6556" coordsize="10,20" path="m5079,6575l5089,6575,5089,6556,5079,6556,5079,6575xe" filled="true" fillcolor="#000000" stroked="false">
                <v:path arrowok="t"/>
                <v:fill type="solid"/>
              </v:shape>
            </v:group>
            <v:group style="position:absolute;left:5079;top:6575;width:10;height:20" coordorigin="5079,6575" coordsize="10,20">
              <v:shape style="position:absolute;left:5079;top:6575;width:10;height:20" coordorigin="5079,6575" coordsize="10,20" path="m5079,6594l5089,6594,5089,6575,5079,6575,5079,6594xe" filled="true" fillcolor="#000000" stroked="false">
                <v:path arrowok="t"/>
                <v:fill type="solid"/>
              </v:shape>
            </v:group>
            <v:group style="position:absolute;left:5079;top:6594;width:10;height:20" coordorigin="5079,6594" coordsize="10,20">
              <v:shape style="position:absolute;left:5079;top:6594;width:10;height:20" coordorigin="5079,6594" coordsize="10,20" path="m5079,6613l5089,6613,5089,6594,5079,6594,5079,6613xe" filled="true" fillcolor="#000000" stroked="false">
                <v:path arrowok="t"/>
                <v:fill type="solid"/>
              </v:shape>
            </v:group>
            <v:group style="position:absolute;left:5079;top:6613;width:10;height:20" coordorigin="5079,6613" coordsize="10,20">
              <v:shape style="position:absolute;left:5079;top:6613;width:10;height:20" coordorigin="5079,6613" coordsize="10,20" path="m5079,6633l5089,6633,5089,6613,5079,6613,5079,6633xe" filled="true" fillcolor="#000000" stroked="false">
                <v:path arrowok="t"/>
                <v:fill type="solid"/>
              </v:shape>
            </v:group>
            <v:group style="position:absolute;left:5079;top:6633;width:10;height:20" coordorigin="5079,6633" coordsize="10,20">
              <v:shape style="position:absolute;left:5079;top:6633;width:10;height:20" coordorigin="5079,6633" coordsize="10,20" path="m5079,6652l5089,6652,5089,6633,5079,6633,5079,6652xe" filled="true" fillcolor="#000000" stroked="false">
                <v:path arrowok="t"/>
                <v:fill type="solid"/>
              </v:shape>
            </v:group>
            <v:group style="position:absolute;left:5079;top:6652;width:10;height:20" coordorigin="5079,6652" coordsize="10,20">
              <v:shape style="position:absolute;left:5079;top:6652;width:10;height:20" coordorigin="5079,6652" coordsize="10,20" path="m5079,6671l5089,6671,5089,6652,5079,6652,5079,6671xe" filled="true" fillcolor="#000000" stroked="false">
                <v:path arrowok="t"/>
                <v:fill type="solid"/>
              </v:shape>
            </v:group>
            <v:group style="position:absolute;left:5079;top:6671;width:10;height:20" coordorigin="5079,6671" coordsize="10,20">
              <v:shape style="position:absolute;left:5079;top:6671;width:10;height:20" coordorigin="5079,6671" coordsize="10,20" path="m5079,6690l5089,6690,5089,6671,5079,6671,5079,6690xe" filled="true" fillcolor="#000000" stroked="false">
                <v:path arrowok="t"/>
                <v:fill type="solid"/>
              </v:shape>
            </v:group>
            <v:group style="position:absolute;left:5079;top:6690;width:10;height:20" coordorigin="5079,6690" coordsize="10,20">
              <v:shape style="position:absolute;left:5079;top:6690;width:10;height:20" coordorigin="5079,6690" coordsize="10,20" path="m5079,6709l5089,6709,5089,6690,5079,6690,5079,6709xe" filled="true" fillcolor="#000000" stroked="false">
                <v:path arrowok="t"/>
                <v:fill type="solid"/>
              </v:shape>
            </v:group>
            <v:group style="position:absolute;left:5079;top:6709;width:10;height:20" coordorigin="5079,6709" coordsize="10,20">
              <v:shape style="position:absolute;left:5079;top:6709;width:10;height:20" coordorigin="5079,6709" coordsize="10,20" path="m5079,6729l5089,6729,5089,6709,5079,6709,5079,6729xe" filled="true" fillcolor="#000000" stroked="false">
                <v:path arrowok="t"/>
                <v:fill type="solid"/>
              </v:shape>
            </v:group>
            <v:group style="position:absolute;left:5079;top:6729;width:10;height:20" coordorigin="5079,6729" coordsize="10,20">
              <v:shape style="position:absolute;left:5079;top:6729;width:10;height:20" coordorigin="5079,6729" coordsize="10,20" path="m5079,6748l5089,6748,5089,6729,5079,6729,5079,6748xe" filled="true" fillcolor="#000000" stroked="false">
                <v:path arrowok="t"/>
                <v:fill type="solid"/>
              </v:shape>
            </v:group>
            <v:group style="position:absolute;left:5079;top:6748;width:10;height:20" coordorigin="5079,6748" coordsize="10,20">
              <v:shape style="position:absolute;left:5079;top:6748;width:10;height:20" coordorigin="5079,6748" coordsize="10,20" path="m5079,6767l5089,6767,5089,6748,5079,6748,5079,6767xe" filled="true" fillcolor="#000000" stroked="false">
                <v:path arrowok="t"/>
                <v:fill type="solid"/>
              </v:shape>
            </v:group>
            <v:group style="position:absolute;left:5079;top:6767;width:10;height:20" coordorigin="5079,6767" coordsize="10,20">
              <v:shape style="position:absolute;left:5079;top:6767;width:10;height:20" coordorigin="5079,6767" coordsize="10,20" path="m5079,6786l5089,6786,5089,6767,5079,6767,5079,6786xe" filled="true" fillcolor="#000000" stroked="false">
                <v:path arrowok="t"/>
                <v:fill type="solid"/>
              </v:shape>
            </v:group>
            <v:group style="position:absolute;left:5079;top:6793;width:10;height:2" coordorigin="5079,6793" coordsize="10,2">
              <v:shape style="position:absolute;left:5079;top:6793;width:10;height:2" coordorigin="5079,6793" coordsize="10,0" path="m5079,6793l5089,6793e" filled="false" stroked="true" strokeweight=".72003pt" strokecolor="#000000">
                <v:path arrowok="t"/>
              </v:shape>
            </v:group>
            <v:group style="position:absolute;left:5989;top:6095;width:10;height:20" coordorigin="5989,6095" coordsize="10,20">
              <v:shape style="position:absolute;left:5989;top:6095;width:10;height:20" coordorigin="5989,6095" coordsize="10,20" path="m5989,6114l5999,6114,5999,6095,5989,6095,5989,6114xe" filled="true" fillcolor="#000000" stroked="false">
                <v:path arrowok="t"/>
                <v:fill type="solid"/>
              </v:shape>
            </v:group>
            <v:group style="position:absolute;left:5989;top:6114;width:10;height:20" coordorigin="5989,6114" coordsize="10,20">
              <v:shape style="position:absolute;left:5989;top:6114;width:10;height:20" coordorigin="5989,6114" coordsize="10,20" path="m5989,6133l5999,6133,5999,6114,5989,6114,5989,6133xe" filled="true" fillcolor="#000000" stroked="false">
                <v:path arrowok="t"/>
                <v:fill type="solid"/>
              </v:shape>
            </v:group>
            <v:group style="position:absolute;left:5989;top:6133;width:10;height:20" coordorigin="5989,6133" coordsize="10,20">
              <v:shape style="position:absolute;left:5989;top:6133;width:10;height:20" coordorigin="5989,6133" coordsize="10,20" path="m5989,6153l5999,6153,5999,6133,5989,6133,5989,6153xe" filled="true" fillcolor="#000000" stroked="false">
                <v:path arrowok="t"/>
                <v:fill type="solid"/>
              </v:shape>
            </v:group>
            <v:group style="position:absolute;left:5989;top:6153;width:10;height:20" coordorigin="5989,6153" coordsize="10,20">
              <v:shape style="position:absolute;left:5989;top:6153;width:10;height:20" coordorigin="5989,6153" coordsize="10,20" path="m5989,6172l5999,6172,5999,6153,5989,6153,5989,6172xe" filled="true" fillcolor="#000000" stroked="false">
                <v:path arrowok="t"/>
                <v:fill type="solid"/>
              </v:shape>
            </v:group>
            <v:group style="position:absolute;left:5989;top:6172;width:10;height:20" coordorigin="5989,6172" coordsize="10,20">
              <v:shape style="position:absolute;left:5989;top:6172;width:10;height:20" coordorigin="5989,6172" coordsize="10,20" path="m5989,6191l5999,6191,5999,6172,5989,6172,5989,6191xe" filled="true" fillcolor="#000000" stroked="false">
                <v:path arrowok="t"/>
                <v:fill type="solid"/>
              </v:shape>
            </v:group>
            <v:group style="position:absolute;left:5989;top:6191;width:10;height:20" coordorigin="5989,6191" coordsize="10,20">
              <v:shape style="position:absolute;left:5989;top:6191;width:10;height:20" coordorigin="5989,6191" coordsize="10,20" path="m5989,6210l5999,6210,5999,6191,5989,6191,5989,6210xe" filled="true" fillcolor="#000000" stroked="false">
                <v:path arrowok="t"/>
                <v:fill type="solid"/>
              </v:shape>
            </v:group>
            <v:group style="position:absolute;left:5989;top:6210;width:10;height:20" coordorigin="5989,6210" coordsize="10,20">
              <v:shape style="position:absolute;left:5989;top:6210;width:10;height:20" coordorigin="5989,6210" coordsize="10,20" path="m5989,6229l5999,6229,5999,6210,5989,6210,5989,6229xe" filled="true" fillcolor="#000000" stroked="false">
                <v:path arrowok="t"/>
                <v:fill type="solid"/>
              </v:shape>
            </v:group>
            <v:group style="position:absolute;left:5989;top:6229;width:10;height:20" coordorigin="5989,6229" coordsize="10,20">
              <v:shape style="position:absolute;left:5989;top:6229;width:10;height:20" coordorigin="5989,6229" coordsize="10,20" path="m5989,6249l5999,6249,5999,6229,5989,6229,5989,6249xe" filled="true" fillcolor="#000000" stroked="false">
                <v:path arrowok="t"/>
                <v:fill type="solid"/>
              </v:shape>
            </v:group>
            <v:group style="position:absolute;left:5989;top:6249;width:10;height:20" coordorigin="5989,6249" coordsize="10,20">
              <v:shape style="position:absolute;left:5989;top:6249;width:10;height:20" coordorigin="5989,6249" coordsize="10,20" path="m5989,6268l5999,6268,5999,6249,5989,6249,5989,6268xe" filled="true" fillcolor="#000000" stroked="false">
                <v:path arrowok="t"/>
                <v:fill type="solid"/>
              </v:shape>
            </v:group>
            <v:group style="position:absolute;left:5989;top:6268;width:10;height:20" coordorigin="5989,6268" coordsize="10,20">
              <v:shape style="position:absolute;left:5989;top:6268;width:10;height:20" coordorigin="5989,6268" coordsize="10,20" path="m5989,6287l5999,6287,5999,6268,5989,6268,5989,6287xe" filled="true" fillcolor="#000000" stroked="false">
                <v:path arrowok="t"/>
                <v:fill type="solid"/>
              </v:shape>
            </v:group>
            <v:group style="position:absolute;left:5989;top:6287;width:10;height:20" coordorigin="5989,6287" coordsize="10,20">
              <v:shape style="position:absolute;left:5989;top:6287;width:10;height:20" coordorigin="5989,6287" coordsize="10,20" path="m5989,6306l5999,6306,5999,6287,5989,6287,5989,6306xe" filled="true" fillcolor="#000000" stroked="false">
                <v:path arrowok="t"/>
                <v:fill type="solid"/>
              </v:shape>
            </v:group>
            <v:group style="position:absolute;left:5989;top:6306;width:10;height:20" coordorigin="5989,6306" coordsize="10,20">
              <v:shape style="position:absolute;left:5989;top:6306;width:10;height:20" coordorigin="5989,6306" coordsize="10,20" path="m5989,6325l5999,6325,5999,6306,5989,6306,5989,6325xe" filled="true" fillcolor="#000000" stroked="false">
                <v:path arrowok="t"/>
                <v:fill type="solid"/>
              </v:shape>
            </v:group>
            <v:group style="position:absolute;left:5989;top:6325;width:10;height:20" coordorigin="5989,6325" coordsize="10,20">
              <v:shape style="position:absolute;left:5989;top:6325;width:10;height:20" coordorigin="5989,6325" coordsize="10,20" path="m5989,6345l5999,6345,5999,6325,5989,6325,5989,6345xe" filled="true" fillcolor="#000000" stroked="false">
                <v:path arrowok="t"/>
                <v:fill type="solid"/>
              </v:shape>
            </v:group>
            <v:group style="position:absolute;left:5989;top:6345;width:10;height:20" coordorigin="5989,6345" coordsize="10,20">
              <v:shape style="position:absolute;left:5989;top:6345;width:10;height:20" coordorigin="5989,6345" coordsize="10,20" path="m5989,6364l5999,6364,5999,6345,5989,6345,5989,6364xe" filled="true" fillcolor="#000000" stroked="false">
                <v:path arrowok="t"/>
                <v:fill type="solid"/>
              </v:shape>
            </v:group>
            <v:group style="position:absolute;left:5989;top:6364;width:10;height:20" coordorigin="5989,6364" coordsize="10,20">
              <v:shape style="position:absolute;left:5989;top:6364;width:10;height:20" coordorigin="5989,6364" coordsize="10,20" path="m5989,6383l5999,6383,5999,6364,5989,6364,5989,6383xe" filled="true" fillcolor="#000000" stroked="false">
                <v:path arrowok="t"/>
                <v:fill type="solid"/>
              </v:shape>
            </v:group>
            <v:group style="position:absolute;left:5989;top:6383;width:10;height:20" coordorigin="5989,6383" coordsize="10,20">
              <v:shape style="position:absolute;left:5989;top:6383;width:10;height:20" coordorigin="5989,6383" coordsize="10,20" path="m5989,6402l5999,6402,5999,6383,5989,6383,5989,6402xe" filled="true" fillcolor="#000000" stroked="false">
                <v:path arrowok="t"/>
                <v:fill type="solid"/>
              </v:shape>
            </v:group>
            <v:group style="position:absolute;left:5989;top:6402;width:10;height:20" coordorigin="5989,6402" coordsize="10,20">
              <v:shape style="position:absolute;left:5989;top:6402;width:10;height:20" coordorigin="5989,6402" coordsize="10,20" path="m5989,6421l5999,6421,5999,6402,5989,6402,5989,6421xe" filled="true" fillcolor="#000000" stroked="false">
                <v:path arrowok="t"/>
                <v:fill type="solid"/>
              </v:shape>
            </v:group>
            <v:group style="position:absolute;left:5989;top:6421;width:10;height:20" coordorigin="5989,6421" coordsize="10,20">
              <v:shape style="position:absolute;left:5989;top:6421;width:10;height:20" coordorigin="5989,6421" coordsize="10,20" path="m5989,6441l5999,6441,5999,6421,5989,6421,5989,6441xe" filled="true" fillcolor="#000000" stroked="false">
                <v:path arrowok="t"/>
                <v:fill type="solid"/>
              </v:shape>
            </v:group>
            <v:group style="position:absolute;left:5989;top:6441;width:10;height:20" coordorigin="5989,6441" coordsize="10,20">
              <v:shape style="position:absolute;left:5989;top:6441;width:10;height:20" coordorigin="5989,6441" coordsize="10,20" path="m5989,6460l5999,6460,5999,6441,5989,6441,5989,6460xe" filled="true" fillcolor="#000000" stroked="false">
                <v:path arrowok="t"/>
                <v:fill type="solid"/>
              </v:shape>
            </v:group>
            <v:group style="position:absolute;left:5989;top:6460;width:10;height:20" coordorigin="5989,6460" coordsize="10,20">
              <v:shape style="position:absolute;left:5989;top:6460;width:10;height:20" coordorigin="5989,6460" coordsize="10,20" path="m5989,6479l5999,6479,5999,6460,5989,6460,5989,6479xe" filled="true" fillcolor="#000000" stroked="false">
                <v:path arrowok="t"/>
                <v:fill type="solid"/>
              </v:shape>
            </v:group>
            <v:group style="position:absolute;left:5989;top:6479;width:10;height:20" coordorigin="5989,6479" coordsize="10,20">
              <v:shape style="position:absolute;left:5989;top:6479;width:10;height:20" coordorigin="5989,6479" coordsize="10,20" path="m5989,6498l5999,6498,5999,6479,5989,6479,5989,6498xe" filled="true" fillcolor="#000000" stroked="false">
                <v:path arrowok="t"/>
                <v:fill type="solid"/>
              </v:shape>
            </v:group>
            <v:group style="position:absolute;left:5989;top:6498;width:10;height:20" coordorigin="5989,6498" coordsize="10,20">
              <v:shape style="position:absolute;left:5989;top:6498;width:10;height:20" coordorigin="5989,6498" coordsize="10,20" path="m5989,6517l5999,6517,5999,6498,5989,6498,5989,6517xe" filled="true" fillcolor="#000000" stroked="false">
                <v:path arrowok="t"/>
                <v:fill type="solid"/>
              </v:shape>
            </v:group>
            <v:group style="position:absolute;left:5989;top:6517;width:10;height:20" coordorigin="5989,6517" coordsize="10,20">
              <v:shape style="position:absolute;left:5989;top:6517;width:10;height:20" coordorigin="5989,6517" coordsize="10,20" path="m5989,6537l5999,6537,5999,6517,5989,6517,5989,6537xe" filled="true" fillcolor="#000000" stroked="false">
                <v:path arrowok="t"/>
                <v:fill type="solid"/>
              </v:shape>
            </v:group>
            <v:group style="position:absolute;left:5989;top:6537;width:10;height:20" coordorigin="5989,6537" coordsize="10,20">
              <v:shape style="position:absolute;left:5989;top:6537;width:10;height:20" coordorigin="5989,6537" coordsize="10,20" path="m5989,6556l5999,6556,5999,6537,5989,6537,5989,6556xe" filled="true" fillcolor="#000000" stroked="false">
                <v:path arrowok="t"/>
                <v:fill type="solid"/>
              </v:shape>
            </v:group>
            <v:group style="position:absolute;left:5989;top:6556;width:10;height:20" coordorigin="5989,6556" coordsize="10,20">
              <v:shape style="position:absolute;left:5989;top:6556;width:10;height:20" coordorigin="5989,6556" coordsize="10,20" path="m5989,6575l5999,6575,5999,6556,5989,6556,5989,6575xe" filled="true" fillcolor="#000000" stroked="false">
                <v:path arrowok="t"/>
                <v:fill type="solid"/>
              </v:shape>
            </v:group>
            <v:group style="position:absolute;left:5989;top:6575;width:10;height:20" coordorigin="5989,6575" coordsize="10,20">
              <v:shape style="position:absolute;left:5989;top:6575;width:10;height:20" coordorigin="5989,6575" coordsize="10,20" path="m5989,6594l5999,6594,5999,6575,5989,6575,5989,6594xe" filled="true" fillcolor="#000000" stroked="false">
                <v:path arrowok="t"/>
                <v:fill type="solid"/>
              </v:shape>
            </v:group>
            <v:group style="position:absolute;left:5989;top:6594;width:10;height:20" coordorigin="5989,6594" coordsize="10,20">
              <v:shape style="position:absolute;left:5989;top:6594;width:10;height:20" coordorigin="5989,6594" coordsize="10,20" path="m5989,6613l5999,6613,5999,6594,5989,6594,5989,6613xe" filled="true" fillcolor="#000000" stroked="false">
                <v:path arrowok="t"/>
                <v:fill type="solid"/>
              </v:shape>
            </v:group>
            <v:group style="position:absolute;left:5989;top:6613;width:10;height:20" coordorigin="5989,6613" coordsize="10,20">
              <v:shape style="position:absolute;left:5989;top:6613;width:10;height:20" coordorigin="5989,6613" coordsize="10,20" path="m5989,6633l5999,6633,5999,6613,5989,6613,5989,6633xe" filled="true" fillcolor="#000000" stroked="false">
                <v:path arrowok="t"/>
                <v:fill type="solid"/>
              </v:shape>
            </v:group>
            <v:group style="position:absolute;left:5989;top:6633;width:10;height:20" coordorigin="5989,6633" coordsize="10,20">
              <v:shape style="position:absolute;left:5989;top:6633;width:10;height:20" coordorigin="5989,6633" coordsize="10,20" path="m5989,6652l5999,6652,5999,6633,5989,6633,5989,6652xe" filled="true" fillcolor="#000000" stroked="false">
                <v:path arrowok="t"/>
                <v:fill type="solid"/>
              </v:shape>
            </v:group>
            <v:group style="position:absolute;left:5989;top:6652;width:10;height:20" coordorigin="5989,6652" coordsize="10,20">
              <v:shape style="position:absolute;left:5989;top:6652;width:10;height:20" coordorigin="5989,6652" coordsize="10,20" path="m5989,6671l5999,6671,5999,6652,5989,6652,5989,6671xe" filled="true" fillcolor="#000000" stroked="false">
                <v:path arrowok="t"/>
                <v:fill type="solid"/>
              </v:shape>
            </v:group>
            <v:group style="position:absolute;left:5989;top:6671;width:10;height:20" coordorigin="5989,6671" coordsize="10,20">
              <v:shape style="position:absolute;left:5989;top:6671;width:10;height:20" coordorigin="5989,6671" coordsize="10,20" path="m5989,6690l5999,6690,5999,6671,5989,6671,5989,6690xe" filled="true" fillcolor="#000000" stroked="false">
                <v:path arrowok="t"/>
                <v:fill type="solid"/>
              </v:shape>
            </v:group>
            <v:group style="position:absolute;left:5989;top:6690;width:10;height:20" coordorigin="5989,6690" coordsize="10,20">
              <v:shape style="position:absolute;left:5989;top:6690;width:10;height:20" coordorigin="5989,6690" coordsize="10,20" path="m5989,6709l5999,6709,5999,6690,5989,6690,5989,6709xe" filled="true" fillcolor="#000000" stroked="false">
                <v:path arrowok="t"/>
                <v:fill type="solid"/>
              </v:shape>
            </v:group>
            <v:group style="position:absolute;left:5989;top:6709;width:10;height:20" coordorigin="5989,6709" coordsize="10,20">
              <v:shape style="position:absolute;left:5989;top:6709;width:10;height:20" coordorigin="5989,6709" coordsize="10,20" path="m5989,6729l5999,6729,5999,6709,5989,6709,5989,6729xe" filled="true" fillcolor="#000000" stroked="false">
                <v:path arrowok="t"/>
                <v:fill type="solid"/>
              </v:shape>
            </v:group>
            <v:group style="position:absolute;left:5989;top:6729;width:10;height:20" coordorigin="5989,6729" coordsize="10,20">
              <v:shape style="position:absolute;left:5989;top:6729;width:10;height:20" coordorigin="5989,6729" coordsize="10,20" path="m5989,6748l5999,6748,5999,6729,5989,6729,5989,6748xe" filled="true" fillcolor="#000000" stroked="false">
                <v:path arrowok="t"/>
                <v:fill type="solid"/>
              </v:shape>
            </v:group>
            <v:group style="position:absolute;left:5989;top:6748;width:10;height:20" coordorigin="5989,6748" coordsize="10,20">
              <v:shape style="position:absolute;left:5989;top:6748;width:10;height:20" coordorigin="5989,6748" coordsize="10,20" path="m5989,6767l5999,6767,5999,6748,5989,6748,5989,6767xe" filled="true" fillcolor="#000000" stroked="false">
                <v:path arrowok="t"/>
                <v:fill type="solid"/>
              </v:shape>
            </v:group>
            <v:group style="position:absolute;left:5989;top:6767;width:10;height:20" coordorigin="5989,6767" coordsize="10,20">
              <v:shape style="position:absolute;left:5989;top:6767;width:10;height:20" coordorigin="5989,6767" coordsize="10,20" path="m5989,6786l5999,6786,5999,6767,5989,6767,5989,6786xe" filled="true" fillcolor="#000000" stroked="false">
                <v:path arrowok="t"/>
                <v:fill type="solid"/>
              </v:shape>
            </v:group>
            <v:group style="position:absolute;left:5989;top:6793;width:10;height:2" coordorigin="5989,6793" coordsize="10,2">
              <v:shape style="position:absolute;left:5989;top:6793;width:10;height:2" coordorigin="5989,6793" coordsize="10,0" path="m5989,6793l5999,6793e" filled="false" stroked="true" strokeweight=".72003pt" strokecolor="#000000">
                <v:path arrowok="t"/>
              </v:shape>
            </v:group>
            <v:group style="position:absolute;left:6647;top:6095;width:10;height:20" coordorigin="6647,6095" coordsize="10,20">
              <v:shape style="position:absolute;left:6647;top:6095;width:10;height:20" coordorigin="6647,6095" coordsize="10,20" path="m6647,6114l6657,6114,6657,6095,6647,6095,6647,6114xe" filled="true" fillcolor="#000000" stroked="false">
                <v:path arrowok="t"/>
                <v:fill type="solid"/>
              </v:shape>
            </v:group>
            <v:group style="position:absolute;left:6647;top:6114;width:10;height:20" coordorigin="6647,6114" coordsize="10,20">
              <v:shape style="position:absolute;left:6647;top:6114;width:10;height:20" coordorigin="6647,6114" coordsize="10,20" path="m6647,6133l6657,6133,6657,6114,6647,6114,6647,6133xe" filled="true" fillcolor="#000000" stroked="false">
                <v:path arrowok="t"/>
                <v:fill type="solid"/>
              </v:shape>
            </v:group>
            <v:group style="position:absolute;left:6647;top:6133;width:10;height:20" coordorigin="6647,6133" coordsize="10,20">
              <v:shape style="position:absolute;left:6647;top:6133;width:10;height:20" coordorigin="6647,6133" coordsize="10,20" path="m6647,6153l6657,6153,6657,6133,6647,6133,6647,6153xe" filled="true" fillcolor="#000000" stroked="false">
                <v:path arrowok="t"/>
                <v:fill type="solid"/>
              </v:shape>
            </v:group>
            <v:group style="position:absolute;left:6647;top:6153;width:10;height:20" coordorigin="6647,6153" coordsize="10,20">
              <v:shape style="position:absolute;left:6647;top:6153;width:10;height:20" coordorigin="6647,6153" coordsize="10,20" path="m6647,6172l6657,6172,6657,6153,6647,6153,6647,6172xe" filled="true" fillcolor="#000000" stroked="false">
                <v:path arrowok="t"/>
                <v:fill type="solid"/>
              </v:shape>
            </v:group>
            <v:group style="position:absolute;left:6647;top:6172;width:10;height:20" coordorigin="6647,6172" coordsize="10,20">
              <v:shape style="position:absolute;left:6647;top:6172;width:10;height:20" coordorigin="6647,6172" coordsize="10,20" path="m6647,6191l6657,6191,6657,6172,6647,6172,6647,6191xe" filled="true" fillcolor="#000000" stroked="false">
                <v:path arrowok="t"/>
                <v:fill type="solid"/>
              </v:shape>
            </v:group>
            <v:group style="position:absolute;left:6647;top:6191;width:10;height:20" coordorigin="6647,6191" coordsize="10,20">
              <v:shape style="position:absolute;left:6647;top:6191;width:10;height:20" coordorigin="6647,6191" coordsize="10,20" path="m6647,6210l6657,6210,6657,6191,6647,6191,6647,6210xe" filled="true" fillcolor="#000000" stroked="false">
                <v:path arrowok="t"/>
                <v:fill type="solid"/>
              </v:shape>
            </v:group>
            <v:group style="position:absolute;left:6647;top:6210;width:10;height:20" coordorigin="6647,6210" coordsize="10,20">
              <v:shape style="position:absolute;left:6647;top:6210;width:10;height:20" coordorigin="6647,6210" coordsize="10,20" path="m6647,6229l6657,6229,6657,6210,6647,6210,6647,6229xe" filled="true" fillcolor="#000000" stroked="false">
                <v:path arrowok="t"/>
                <v:fill type="solid"/>
              </v:shape>
            </v:group>
            <v:group style="position:absolute;left:6647;top:6229;width:10;height:20" coordorigin="6647,6229" coordsize="10,20">
              <v:shape style="position:absolute;left:6647;top:6229;width:10;height:20" coordorigin="6647,6229" coordsize="10,20" path="m6647,6249l6657,6249,6657,6229,6647,6229,6647,6249xe" filled="true" fillcolor="#000000" stroked="false">
                <v:path arrowok="t"/>
                <v:fill type="solid"/>
              </v:shape>
            </v:group>
            <v:group style="position:absolute;left:6647;top:6249;width:10;height:20" coordorigin="6647,6249" coordsize="10,20">
              <v:shape style="position:absolute;left:6647;top:6249;width:10;height:20" coordorigin="6647,6249" coordsize="10,20" path="m6647,6268l6657,6268,6657,6249,6647,6249,6647,6268xe" filled="true" fillcolor="#000000" stroked="false">
                <v:path arrowok="t"/>
                <v:fill type="solid"/>
              </v:shape>
            </v:group>
            <v:group style="position:absolute;left:6647;top:6268;width:10;height:20" coordorigin="6647,6268" coordsize="10,20">
              <v:shape style="position:absolute;left:6647;top:6268;width:10;height:20" coordorigin="6647,6268" coordsize="10,20" path="m6647,6287l6657,6287,6657,6268,6647,6268,6647,6287xe" filled="true" fillcolor="#000000" stroked="false">
                <v:path arrowok="t"/>
                <v:fill type="solid"/>
              </v:shape>
            </v:group>
            <v:group style="position:absolute;left:6647;top:6287;width:10;height:20" coordorigin="6647,6287" coordsize="10,20">
              <v:shape style="position:absolute;left:6647;top:6287;width:10;height:20" coordorigin="6647,6287" coordsize="10,20" path="m6647,6306l6657,6306,6657,6287,6647,6287,6647,6306xe" filled="true" fillcolor="#000000" stroked="false">
                <v:path arrowok="t"/>
                <v:fill type="solid"/>
              </v:shape>
            </v:group>
            <v:group style="position:absolute;left:6647;top:6306;width:10;height:20" coordorigin="6647,6306" coordsize="10,20">
              <v:shape style="position:absolute;left:6647;top:6306;width:10;height:20" coordorigin="6647,6306" coordsize="10,20" path="m6647,6325l6657,6325,6657,6306,6647,6306,6647,6325xe" filled="true" fillcolor="#000000" stroked="false">
                <v:path arrowok="t"/>
                <v:fill type="solid"/>
              </v:shape>
            </v:group>
            <v:group style="position:absolute;left:6647;top:6325;width:10;height:20" coordorigin="6647,6325" coordsize="10,20">
              <v:shape style="position:absolute;left:6647;top:6325;width:10;height:20" coordorigin="6647,6325" coordsize="10,20" path="m6647,6345l6657,6345,6657,6325,6647,6325,6647,6345xe" filled="true" fillcolor="#000000" stroked="false">
                <v:path arrowok="t"/>
                <v:fill type="solid"/>
              </v:shape>
            </v:group>
            <v:group style="position:absolute;left:6647;top:6345;width:10;height:20" coordorigin="6647,6345" coordsize="10,20">
              <v:shape style="position:absolute;left:6647;top:6345;width:10;height:20" coordorigin="6647,6345" coordsize="10,20" path="m6647,6364l6657,6364,6657,6345,6647,6345,6647,6364xe" filled="true" fillcolor="#000000" stroked="false">
                <v:path arrowok="t"/>
                <v:fill type="solid"/>
              </v:shape>
            </v:group>
            <v:group style="position:absolute;left:6647;top:6364;width:10;height:20" coordorigin="6647,6364" coordsize="10,20">
              <v:shape style="position:absolute;left:6647;top:6364;width:10;height:20" coordorigin="6647,6364" coordsize="10,20" path="m6647,6383l6657,6383,6657,6364,6647,6364,6647,6383xe" filled="true" fillcolor="#000000" stroked="false">
                <v:path arrowok="t"/>
                <v:fill type="solid"/>
              </v:shape>
            </v:group>
            <v:group style="position:absolute;left:6647;top:6383;width:10;height:20" coordorigin="6647,6383" coordsize="10,20">
              <v:shape style="position:absolute;left:6647;top:6383;width:10;height:20" coordorigin="6647,6383" coordsize="10,20" path="m6647,6402l6657,6402,6657,6383,6647,6383,6647,6402xe" filled="true" fillcolor="#000000" stroked="false">
                <v:path arrowok="t"/>
                <v:fill type="solid"/>
              </v:shape>
            </v:group>
            <v:group style="position:absolute;left:6647;top:6402;width:10;height:20" coordorigin="6647,6402" coordsize="10,20">
              <v:shape style="position:absolute;left:6647;top:6402;width:10;height:20" coordorigin="6647,6402" coordsize="10,20" path="m6647,6421l6657,6421,6657,6402,6647,6402,6647,6421xe" filled="true" fillcolor="#000000" stroked="false">
                <v:path arrowok="t"/>
                <v:fill type="solid"/>
              </v:shape>
            </v:group>
            <v:group style="position:absolute;left:6647;top:6421;width:10;height:20" coordorigin="6647,6421" coordsize="10,20">
              <v:shape style="position:absolute;left:6647;top:6421;width:10;height:20" coordorigin="6647,6421" coordsize="10,20" path="m6647,6441l6657,6441,6657,6421,6647,6421,6647,6441xe" filled="true" fillcolor="#000000" stroked="false">
                <v:path arrowok="t"/>
                <v:fill type="solid"/>
              </v:shape>
            </v:group>
            <v:group style="position:absolute;left:6647;top:6441;width:10;height:20" coordorigin="6647,6441" coordsize="10,20">
              <v:shape style="position:absolute;left:6647;top:6441;width:10;height:20" coordorigin="6647,6441" coordsize="10,20" path="m6647,6460l6657,6460,6657,6441,6647,6441,6647,6460xe" filled="true" fillcolor="#000000" stroked="false">
                <v:path arrowok="t"/>
                <v:fill type="solid"/>
              </v:shape>
            </v:group>
            <v:group style="position:absolute;left:6647;top:6460;width:10;height:20" coordorigin="6647,6460" coordsize="10,20">
              <v:shape style="position:absolute;left:6647;top:6460;width:10;height:20" coordorigin="6647,6460" coordsize="10,20" path="m6647,6479l6657,6479,6657,6460,6647,6460,6647,6479xe" filled="true" fillcolor="#000000" stroked="false">
                <v:path arrowok="t"/>
                <v:fill type="solid"/>
              </v:shape>
            </v:group>
            <v:group style="position:absolute;left:6647;top:6479;width:10;height:20" coordorigin="6647,6479" coordsize="10,20">
              <v:shape style="position:absolute;left:6647;top:6479;width:10;height:20" coordorigin="6647,6479" coordsize="10,20" path="m6647,6498l6657,6498,6657,6479,6647,6479,6647,6498xe" filled="true" fillcolor="#000000" stroked="false">
                <v:path arrowok="t"/>
                <v:fill type="solid"/>
              </v:shape>
            </v:group>
            <v:group style="position:absolute;left:6647;top:6498;width:10;height:20" coordorigin="6647,6498" coordsize="10,20">
              <v:shape style="position:absolute;left:6647;top:6498;width:10;height:20" coordorigin="6647,6498" coordsize="10,20" path="m6647,6517l6657,6517,6657,6498,6647,6498,6647,6517xe" filled="true" fillcolor="#000000" stroked="false">
                <v:path arrowok="t"/>
                <v:fill type="solid"/>
              </v:shape>
            </v:group>
            <v:group style="position:absolute;left:6647;top:6517;width:10;height:20" coordorigin="6647,6517" coordsize="10,20">
              <v:shape style="position:absolute;left:6647;top:6517;width:10;height:20" coordorigin="6647,6517" coordsize="10,20" path="m6647,6537l6657,6537,6657,6517,6647,6517,6647,6537xe" filled="true" fillcolor="#000000" stroked="false">
                <v:path arrowok="t"/>
                <v:fill type="solid"/>
              </v:shape>
            </v:group>
            <v:group style="position:absolute;left:6647;top:6537;width:10;height:20" coordorigin="6647,6537" coordsize="10,20">
              <v:shape style="position:absolute;left:6647;top:6537;width:10;height:20" coordorigin="6647,6537" coordsize="10,20" path="m6647,6556l6657,6556,6657,6537,6647,6537,6647,6556xe" filled="true" fillcolor="#000000" stroked="false">
                <v:path arrowok="t"/>
                <v:fill type="solid"/>
              </v:shape>
            </v:group>
            <v:group style="position:absolute;left:6647;top:6556;width:10;height:20" coordorigin="6647,6556" coordsize="10,20">
              <v:shape style="position:absolute;left:6647;top:6556;width:10;height:20" coordorigin="6647,6556" coordsize="10,20" path="m6647,6575l6657,6575,6657,6556,6647,6556,6647,6575xe" filled="true" fillcolor="#000000" stroked="false">
                <v:path arrowok="t"/>
                <v:fill type="solid"/>
              </v:shape>
            </v:group>
            <v:group style="position:absolute;left:6647;top:6575;width:10;height:20" coordorigin="6647,6575" coordsize="10,20">
              <v:shape style="position:absolute;left:6647;top:6575;width:10;height:20" coordorigin="6647,6575" coordsize="10,20" path="m6647,6594l6657,6594,6657,6575,6647,6575,6647,6594xe" filled="true" fillcolor="#000000" stroked="false">
                <v:path arrowok="t"/>
                <v:fill type="solid"/>
              </v:shape>
            </v:group>
            <v:group style="position:absolute;left:6647;top:6594;width:10;height:20" coordorigin="6647,6594" coordsize="10,20">
              <v:shape style="position:absolute;left:6647;top:6594;width:10;height:20" coordorigin="6647,6594" coordsize="10,20" path="m6647,6613l6657,6613,6657,6594,6647,6594,6647,6613xe" filled="true" fillcolor="#000000" stroked="false">
                <v:path arrowok="t"/>
                <v:fill type="solid"/>
              </v:shape>
            </v:group>
            <v:group style="position:absolute;left:6647;top:6613;width:10;height:20" coordorigin="6647,6613" coordsize="10,20">
              <v:shape style="position:absolute;left:6647;top:6613;width:10;height:20" coordorigin="6647,6613" coordsize="10,20" path="m6647,6633l6657,6633,6657,6613,6647,6613,6647,6633xe" filled="true" fillcolor="#000000" stroked="false">
                <v:path arrowok="t"/>
                <v:fill type="solid"/>
              </v:shape>
            </v:group>
            <v:group style="position:absolute;left:6647;top:6633;width:10;height:20" coordorigin="6647,6633" coordsize="10,20">
              <v:shape style="position:absolute;left:6647;top:6633;width:10;height:20" coordorigin="6647,6633" coordsize="10,20" path="m6647,6652l6657,6652,6657,6633,6647,6633,6647,6652xe" filled="true" fillcolor="#000000" stroked="false">
                <v:path arrowok="t"/>
                <v:fill type="solid"/>
              </v:shape>
            </v:group>
            <v:group style="position:absolute;left:6647;top:6652;width:10;height:20" coordorigin="6647,6652" coordsize="10,20">
              <v:shape style="position:absolute;left:6647;top:6652;width:10;height:20" coordorigin="6647,6652" coordsize="10,20" path="m6647,6671l6657,6671,6657,6652,6647,6652,6647,6671xe" filled="true" fillcolor="#000000" stroked="false">
                <v:path arrowok="t"/>
                <v:fill type="solid"/>
              </v:shape>
            </v:group>
            <v:group style="position:absolute;left:6647;top:6671;width:10;height:20" coordorigin="6647,6671" coordsize="10,20">
              <v:shape style="position:absolute;left:6647;top:6671;width:10;height:20" coordorigin="6647,6671" coordsize="10,20" path="m6647,6690l6657,6690,6657,6671,6647,6671,6647,6690xe" filled="true" fillcolor="#000000" stroked="false">
                <v:path arrowok="t"/>
                <v:fill type="solid"/>
              </v:shape>
            </v:group>
            <v:group style="position:absolute;left:6647;top:6690;width:10;height:20" coordorigin="6647,6690" coordsize="10,20">
              <v:shape style="position:absolute;left:6647;top:6690;width:10;height:20" coordorigin="6647,6690" coordsize="10,20" path="m6647,6709l6657,6709,6657,6690,6647,6690,6647,6709xe" filled="true" fillcolor="#000000" stroked="false">
                <v:path arrowok="t"/>
                <v:fill type="solid"/>
              </v:shape>
            </v:group>
            <v:group style="position:absolute;left:6647;top:6709;width:10;height:20" coordorigin="6647,6709" coordsize="10,20">
              <v:shape style="position:absolute;left:6647;top:6709;width:10;height:20" coordorigin="6647,6709" coordsize="10,20" path="m6647,6729l6657,6729,6657,6709,6647,6709,6647,6729xe" filled="true" fillcolor="#000000" stroked="false">
                <v:path arrowok="t"/>
                <v:fill type="solid"/>
              </v:shape>
            </v:group>
            <v:group style="position:absolute;left:6647;top:6729;width:10;height:20" coordorigin="6647,6729" coordsize="10,20">
              <v:shape style="position:absolute;left:6647;top:6729;width:10;height:20" coordorigin="6647,6729" coordsize="10,20" path="m6647,6748l6657,6748,6657,6729,6647,6729,6647,6748xe" filled="true" fillcolor="#000000" stroked="false">
                <v:path arrowok="t"/>
                <v:fill type="solid"/>
              </v:shape>
            </v:group>
            <v:group style="position:absolute;left:6647;top:6748;width:10;height:20" coordorigin="6647,6748" coordsize="10,20">
              <v:shape style="position:absolute;left:6647;top:6748;width:10;height:20" coordorigin="6647,6748" coordsize="10,20" path="m6647,6767l6657,6767,6657,6748,6647,6748,6647,6767xe" filled="true" fillcolor="#000000" stroked="false">
                <v:path arrowok="t"/>
                <v:fill type="solid"/>
              </v:shape>
            </v:group>
            <v:group style="position:absolute;left:6647;top:6767;width:10;height:20" coordorigin="6647,6767" coordsize="10,20">
              <v:shape style="position:absolute;left:6647;top:6767;width:10;height:20" coordorigin="6647,6767" coordsize="10,20" path="m6647,6786l6657,6786,6657,6767,6647,6767,6647,6786xe" filled="true" fillcolor="#000000" stroked="false">
                <v:path arrowok="t"/>
                <v:fill type="solid"/>
              </v:shape>
            </v:group>
            <v:group style="position:absolute;left:6647;top:6793;width:10;height:2" coordorigin="6647,6793" coordsize="10,2">
              <v:shape style="position:absolute;left:6647;top:6793;width:10;height:2" coordorigin="6647,6793" coordsize="10,0" path="m6647,6793l6657,6793e" filled="false" stroked="true" strokeweight=".72003pt" strokecolor="#000000">
                <v:path arrowok="t"/>
              </v:shape>
            </v:group>
            <v:group style="position:absolute;left:7629;top:6095;width:10;height:20" coordorigin="7629,6095" coordsize="10,20">
              <v:shape style="position:absolute;left:7629;top:6095;width:10;height:20" coordorigin="7629,6095" coordsize="10,20" path="m7629,6114l7638,6114,7638,6095,7629,6095,7629,6114xe" filled="true" fillcolor="#000000" stroked="false">
                <v:path arrowok="t"/>
                <v:fill type="solid"/>
              </v:shape>
            </v:group>
            <v:group style="position:absolute;left:7629;top:6114;width:10;height:20" coordorigin="7629,6114" coordsize="10,20">
              <v:shape style="position:absolute;left:7629;top:6114;width:10;height:20" coordorigin="7629,6114" coordsize="10,20" path="m7629,6133l7638,6133,7638,6114,7629,6114,7629,6133xe" filled="true" fillcolor="#000000" stroked="false">
                <v:path arrowok="t"/>
                <v:fill type="solid"/>
              </v:shape>
            </v:group>
            <v:group style="position:absolute;left:7629;top:6133;width:10;height:20" coordorigin="7629,6133" coordsize="10,20">
              <v:shape style="position:absolute;left:7629;top:6133;width:10;height:20" coordorigin="7629,6133" coordsize="10,20" path="m7629,6153l7638,6153,7638,6133,7629,6133,7629,6153xe" filled="true" fillcolor="#000000" stroked="false">
                <v:path arrowok="t"/>
                <v:fill type="solid"/>
              </v:shape>
            </v:group>
            <v:group style="position:absolute;left:7629;top:6153;width:10;height:20" coordorigin="7629,6153" coordsize="10,20">
              <v:shape style="position:absolute;left:7629;top:6153;width:10;height:20" coordorigin="7629,6153" coordsize="10,20" path="m7629,6172l7638,6172,7638,6153,7629,6153,7629,6172xe" filled="true" fillcolor="#000000" stroked="false">
                <v:path arrowok="t"/>
                <v:fill type="solid"/>
              </v:shape>
            </v:group>
            <v:group style="position:absolute;left:7629;top:6172;width:10;height:20" coordorigin="7629,6172" coordsize="10,20">
              <v:shape style="position:absolute;left:7629;top:6172;width:10;height:20" coordorigin="7629,6172" coordsize="10,20" path="m7629,6191l7638,6191,7638,6172,7629,6172,7629,6191xe" filled="true" fillcolor="#000000" stroked="false">
                <v:path arrowok="t"/>
                <v:fill type="solid"/>
              </v:shape>
            </v:group>
            <v:group style="position:absolute;left:7629;top:6191;width:10;height:20" coordorigin="7629,6191" coordsize="10,20">
              <v:shape style="position:absolute;left:7629;top:6191;width:10;height:20" coordorigin="7629,6191" coordsize="10,20" path="m7629,6210l7638,6210,7638,6191,7629,6191,7629,6210xe" filled="true" fillcolor="#000000" stroked="false">
                <v:path arrowok="t"/>
                <v:fill type="solid"/>
              </v:shape>
            </v:group>
            <v:group style="position:absolute;left:7629;top:6210;width:10;height:20" coordorigin="7629,6210" coordsize="10,20">
              <v:shape style="position:absolute;left:7629;top:6210;width:10;height:20" coordorigin="7629,6210" coordsize="10,20" path="m7629,6229l7638,6229,7638,6210,7629,6210,7629,6229xe" filled="true" fillcolor="#000000" stroked="false">
                <v:path arrowok="t"/>
                <v:fill type="solid"/>
              </v:shape>
            </v:group>
            <v:group style="position:absolute;left:7629;top:6229;width:10;height:20" coordorigin="7629,6229" coordsize="10,20">
              <v:shape style="position:absolute;left:7629;top:6229;width:10;height:20" coordorigin="7629,6229" coordsize="10,20" path="m7629,6249l7638,6249,7638,6229,7629,6229,7629,6249xe" filled="true" fillcolor="#000000" stroked="false">
                <v:path arrowok="t"/>
                <v:fill type="solid"/>
              </v:shape>
            </v:group>
            <v:group style="position:absolute;left:7629;top:6249;width:10;height:20" coordorigin="7629,6249" coordsize="10,20">
              <v:shape style="position:absolute;left:7629;top:6249;width:10;height:20" coordorigin="7629,6249" coordsize="10,20" path="m7629,6268l7638,6268,7638,6249,7629,6249,7629,6268xe" filled="true" fillcolor="#000000" stroked="false">
                <v:path arrowok="t"/>
                <v:fill type="solid"/>
              </v:shape>
            </v:group>
            <v:group style="position:absolute;left:7629;top:6268;width:10;height:20" coordorigin="7629,6268" coordsize="10,20">
              <v:shape style="position:absolute;left:7629;top:6268;width:10;height:20" coordorigin="7629,6268" coordsize="10,20" path="m7629,6287l7638,6287,7638,6268,7629,6268,7629,6287xe" filled="true" fillcolor="#000000" stroked="false">
                <v:path arrowok="t"/>
                <v:fill type="solid"/>
              </v:shape>
            </v:group>
            <v:group style="position:absolute;left:7629;top:6287;width:10;height:20" coordorigin="7629,6287" coordsize="10,20">
              <v:shape style="position:absolute;left:7629;top:6287;width:10;height:20" coordorigin="7629,6287" coordsize="10,20" path="m7629,6306l7638,6306,7638,6287,7629,6287,7629,6306xe" filled="true" fillcolor="#000000" stroked="false">
                <v:path arrowok="t"/>
                <v:fill type="solid"/>
              </v:shape>
            </v:group>
            <v:group style="position:absolute;left:7629;top:6306;width:10;height:20" coordorigin="7629,6306" coordsize="10,20">
              <v:shape style="position:absolute;left:7629;top:6306;width:10;height:20" coordorigin="7629,6306" coordsize="10,20" path="m7629,6325l7638,6325,7638,6306,7629,6306,7629,6325xe" filled="true" fillcolor="#000000" stroked="false">
                <v:path arrowok="t"/>
                <v:fill type="solid"/>
              </v:shape>
            </v:group>
            <v:group style="position:absolute;left:7629;top:6325;width:10;height:20" coordorigin="7629,6325" coordsize="10,20">
              <v:shape style="position:absolute;left:7629;top:6325;width:10;height:20" coordorigin="7629,6325" coordsize="10,20" path="m7629,6345l7638,6345,7638,6325,7629,6325,7629,6345xe" filled="true" fillcolor="#000000" stroked="false">
                <v:path arrowok="t"/>
                <v:fill type="solid"/>
              </v:shape>
            </v:group>
            <v:group style="position:absolute;left:7629;top:6345;width:10;height:20" coordorigin="7629,6345" coordsize="10,20">
              <v:shape style="position:absolute;left:7629;top:6345;width:10;height:20" coordorigin="7629,6345" coordsize="10,20" path="m7629,6364l7638,6364,7638,6345,7629,6345,7629,6364xe" filled="true" fillcolor="#000000" stroked="false">
                <v:path arrowok="t"/>
                <v:fill type="solid"/>
              </v:shape>
            </v:group>
            <v:group style="position:absolute;left:7629;top:6364;width:10;height:20" coordorigin="7629,6364" coordsize="10,20">
              <v:shape style="position:absolute;left:7629;top:6364;width:10;height:20" coordorigin="7629,6364" coordsize="10,20" path="m7629,6383l7638,6383,7638,6364,7629,6364,7629,6383xe" filled="true" fillcolor="#000000" stroked="false">
                <v:path arrowok="t"/>
                <v:fill type="solid"/>
              </v:shape>
            </v:group>
            <v:group style="position:absolute;left:7629;top:6383;width:10;height:20" coordorigin="7629,6383" coordsize="10,20">
              <v:shape style="position:absolute;left:7629;top:6383;width:10;height:20" coordorigin="7629,6383" coordsize="10,20" path="m7629,6402l7638,6402,7638,6383,7629,6383,7629,6402xe" filled="true" fillcolor="#000000" stroked="false">
                <v:path arrowok="t"/>
                <v:fill type="solid"/>
              </v:shape>
            </v:group>
            <v:group style="position:absolute;left:7629;top:6402;width:10;height:20" coordorigin="7629,6402" coordsize="10,20">
              <v:shape style="position:absolute;left:7629;top:6402;width:10;height:20" coordorigin="7629,6402" coordsize="10,20" path="m7629,6421l7638,6421,7638,6402,7629,6402,7629,6421xe" filled="true" fillcolor="#000000" stroked="false">
                <v:path arrowok="t"/>
                <v:fill type="solid"/>
              </v:shape>
            </v:group>
            <v:group style="position:absolute;left:7629;top:6421;width:10;height:20" coordorigin="7629,6421" coordsize="10,20">
              <v:shape style="position:absolute;left:7629;top:6421;width:10;height:20" coordorigin="7629,6421" coordsize="10,20" path="m7629,6441l7638,6441,7638,6421,7629,6421,7629,6441xe" filled="true" fillcolor="#000000" stroked="false">
                <v:path arrowok="t"/>
                <v:fill type="solid"/>
              </v:shape>
            </v:group>
            <v:group style="position:absolute;left:7629;top:6441;width:10;height:20" coordorigin="7629,6441" coordsize="10,20">
              <v:shape style="position:absolute;left:7629;top:6441;width:10;height:20" coordorigin="7629,6441" coordsize="10,20" path="m7629,6460l7638,6460,7638,6441,7629,6441,7629,6460xe" filled="true" fillcolor="#000000" stroked="false">
                <v:path arrowok="t"/>
                <v:fill type="solid"/>
              </v:shape>
            </v:group>
            <v:group style="position:absolute;left:7629;top:6460;width:10;height:20" coordorigin="7629,6460" coordsize="10,20">
              <v:shape style="position:absolute;left:7629;top:6460;width:10;height:20" coordorigin="7629,6460" coordsize="10,20" path="m7629,6479l7638,6479,7638,6460,7629,6460,7629,6479xe" filled="true" fillcolor="#000000" stroked="false">
                <v:path arrowok="t"/>
                <v:fill type="solid"/>
              </v:shape>
            </v:group>
            <v:group style="position:absolute;left:7629;top:6479;width:10;height:20" coordorigin="7629,6479" coordsize="10,20">
              <v:shape style="position:absolute;left:7629;top:6479;width:10;height:20" coordorigin="7629,6479" coordsize="10,20" path="m7629,6498l7638,6498,7638,6479,7629,6479,7629,6498xe" filled="true" fillcolor="#000000" stroked="false">
                <v:path arrowok="t"/>
                <v:fill type="solid"/>
              </v:shape>
            </v:group>
            <v:group style="position:absolute;left:7629;top:6498;width:10;height:20" coordorigin="7629,6498" coordsize="10,20">
              <v:shape style="position:absolute;left:7629;top:6498;width:10;height:20" coordorigin="7629,6498" coordsize="10,20" path="m7629,6517l7638,6517,7638,6498,7629,6498,7629,6517xe" filled="true" fillcolor="#000000" stroked="false">
                <v:path arrowok="t"/>
                <v:fill type="solid"/>
              </v:shape>
            </v:group>
            <v:group style="position:absolute;left:7629;top:6517;width:10;height:20" coordorigin="7629,6517" coordsize="10,20">
              <v:shape style="position:absolute;left:7629;top:6517;width:10;height:20" coordorigin="7629,6517" coordsize="10,20" path="m7629,6537l7638,6537,7638,6517,7629,6517,7629,6537xe" filled="true" fillcolor="#000000" stroked="false">
                <v:path arrowok="t"/>
                <v:fill type="solid"/>
              </v:shape>
            </v:group>
            <v:group style="position:absolute;left:7629;top:6537;width:10;height:20" coordorigin="7629,6537" coordsize="10,20">
              <v:shape style="position:absolute;left:7629;top:6537;width:10;height:20" coordorigin="7629,6537" coordsize="10,20" path="m7629,6556l7638,6556,7638,6537,7629,6537,7629,6556xe" filled="true" fillcolor="#000000" stroked="false">
                <v:path arrowok="t"/>
                <v:fill type="solid"/>
              </v:shape>
            </v:group>
            <v:group style="position:absolute;left:7629;top:6556;width:10;height:20" coordorigin="7629,6556" coordsize="10,20">
              <v:shape style="position:absolute;left:7629;top:6556;width:10;height:20" coordorigin="7629,6556" coordsize="10,20" path="m7629,6575l7638,6575,7638,6556,7629,6556,7629,6575xe" filled="true" fillcolor="#000000" stroked="false">
                <v:path arrowok="t"/>
                <v:fill type="solid"/>
              </v:shape>
            </v:group>
            <v:group style="position:absolute;left:7629;top:6575;width:10;height:20" coordorigin="7629,6575" coordsize="10,20">
              <v:shape style="position:absolute;left:7629;top:6575;width:10;height:20" coordorigin="7629,6575" coordsize="10,20" path="m7629,6594l7638,6594,7638,6575,7629,6575,7629,6594xe" filled="true" fillcolor="#000000" stroked="false">
                <v:path arrowok="t"/>
                <v:fill type="solid"/>
              </v:shape>
            </v:group>
            <v:group style="position:absolute;left:7629;top:6594;width:10;height:20" coordorigin="7629,6594" coordsize="10,20">
              <v:shape style="position:absolute;left:7629;top:6594;width:10;height:20" coordorigin="7629,6594" coordsize="10,20" path="m7629,6613l7638,6613,7638,6594,7629,6594,7629,6613xe" filled="true" fillcolor="#000000" stroked="false">
                <v:path arrowok="t"/>
                <v:fill type="solid"/>
              </v:shape>
            </v:group>
            <v:group style="position:absolute;left:7629;top:6613;width:10;height:20" coordorigin="7629,6613" coordsize="10,20">
              <v:shape style="position:absolute;left:7629;top:6613;width:10;height:20" coordorigin="7629,6613" coordsize="10,20" path="m7629,6633l7638,6633,7638,6613,7629,6613,7629,6633xe" filled="true" fillcolor="#000000" stroked="false">
                <v:path arrowok="t"/>
                <v:fill type="solid"/>
              </v:shape>
            </v:group>
            <v:group style="position:absolute;left:7629;top:6633;width:10;height:20" coordorigin="7629,6633" coordsize="10,20">
              <v:shape style="position:absolute;left:7629;top:6633;width:10;height:20" coordorigin="7629,6633" coordsize="10,20" path="m7629,6652l7638,6652,7638,6633,7629,6633,7629,6652xe" filled="true" fillcolor="#000000" stroked="false">
                <v:path arrowok="t"/>
                <v:fill type="solid"/>
              </v:shape>
            </v:group>
            <v:group style="position:absolute;left:7629;top:6652;width:10;height:20" coordorigin="7629,6652" coordsize="10,20">
              <v:shape style="position:absolute;left:7629;top:6652;width:10;height:20" coordorigin="7629,6652" coordsize="10,20" path="m7629,6671l7638,6671,7638,6652,7629,6652,7629,6671xe" filled="true" fillcolor="#000000" stroked="false">
                <v:path arrowok="t"/>
                <v:fill type="solid"/>
              </v:shape>
            </v:group>
            <v:group style="position:absolute;left:7629;top:6671;width:10;height:20" coordorigin="7629,6671" coordsize="10,20">
              <v:shape style="position:absolute;left:7629;top:6671;width:10;height:20" coordorigin="7629,6671" coordsize="10,20" path="m7629,6690l7638,6690,7638,6671,7629,6671,7629,6690xe" filled="true" fillcolor="#000000" stroked="false">
                <v:path arrowok="t"/>
                <v:fill type="solid"/>
              </v:shape>
            </v:group>
            <v:group style="position:absolute;left:7629;top:6690;width:10;height:20" coordorigin="7629,6690" coordsize="10,20">
              <v:shape style="position:absolute;left:7629;top:6690;width:10;height:20" coordorigin="7629,6690" coordsize="10,20" path="m7629,6709l7638,6709,7638,6690,7629,6690,7629,6709xe" filled="true" fillcolor="#000000" stroked="false">
                <v:path arrowok="t"/>
                <v:fill type="solid"/>
              </v:shape>
            </v:group>
            <v:group style="position:absolute;left:7629;top:6709;width:10;height:20" coordorigin="7629,6709" coordsize="10,20">
              <v:shape style="position:absolute;left:7629;top:6709;width:10;height:20" coordorigin="7629,6709" coordsize="10,20" path="m7629,6729l7638,6729,7638,6709,7629,6709,7629,6729xe" filled="true" fillcolor="#000000" stroked="false">
                <v:path arrowok="t"/>
                <v:fill type="solid"/>
              </v:shape>
            </v:group>
            <v:group style="position:absolute;left:7629;top:6729;width:10;height:20" coordorigin="7629,6729" coordsize="10,20">
              <v:shape style="position:absolute;left:7629;top:6729;width:10;height:20" coordorigin="7629,6729" coordsize="10,20" path="m7629,6748l7638,6748,7638,6729,7629,6729,7629,6748xe" filled="true" fillcolor="#000000" stroked="false">
                <v:path arrowok="t"/>
                <v:fill type="solid"/>
              </v:shape>
            </v:group>
            <v:group style="position:absolute;left:7629;top:6748;width:10;height:20" coordorigin="7629,6748" coordsize="10,20">
              <v:shape style="position:absolute;left:7629;top:6748;width:10;height:20" coordorigin="7629,6748" coordsize="10,20" path="m7629,6767l7638,6767,7638,6748,7629,6748,7629,6767xe" filled="true" fillcolor="#000000" stroked="false">
                <v:path arrowok="t"/>
                <v:fill type="solid"/>
              </v:shape>
            </v:group>
            <v:group style="position:absolute;left:7629;top:6767;width:10;height:20" coordorigin="7629,6767" coordsize="10,20">
              <v:shape style="position:absolute;left:7629;top:6767;width:10;height:20" coordorigin="7629,6767" coordsize="10,20" path="m7629,6786l7638,6786,7638,6767,7629,6767,7629,6786xe" filled="true" fillcolor="#000000" stroked="false">
                <v:path arrowok="t"/>
                <v:fill type="solid"/>
              </v:shape>
            </v:group>
            <v:group style="position:absolute;left:7629;top:6793;width:10;height:2" coordorigin="7629,6793" coordsize="10,2">
              <v:shape style="position:absolute;left:7629;top:6793;width:10;height:2" coordorigin="7629,6793" coordsize="10,0" path="m7629,6793l7638,6793e" filled="false" stroked="true" strokeweight=".72003pt" strokecolor="#000000">
                <v:path arrowok="t"/>
              </v:shape>
            </v:group>
            <v:group style="position:absolute;left:8260;top:6095;width:10;height:20" coordorigin="8260,6095" coordsize="10,20">
              <v:shape style="position:absolute;left:8260;top:6095;width:10;height:20" coordorigin="8260,6095" coordsize="10,20" path="m8260,6114l8269,6114,8269,6095,8260,6095,8260,6114xe" filled="true" fillcolor="#000000" stroked="false">
                <v:path arrowok="t"/>
                <v:fill type="solid"/>
              </v:shape>
            </v:group>
            <v:group style="position:absolute;left:8260;top:6114;width:10;height:20" coordorigin="8260,6114" coordsize="10,20">
              <v:shape style="position:absolute;left:8260;top:6114;width:10;height:20" coordorigin="8260,6114" coordsize="10,20" path="m8260,6133l8269,6133,8269,6114,8260,6114,8260,6133xe" filled="true" fillcolor="#000000" stroked="false">
                <v:path arrowok="t"/>
                <v:fill type="solid"/>
              </v:shape>
            </v:group>
            <v:group style="position:absolute;left:8260;top:6133;width:10;height:20" coordorigin="8260,6133" coordsize="10,20">
              <v:shape style="position:absolute;left:8260;top:6133;width:10;height:20" coordorigin="8260,6133" coordsize="10,20" path="m8260,6153l8269,6153,8269,6133,8260,6133,8260,6153xe" filled="true" fillcolor="#000000" stroked="false">
                <v:path arrowok="t"/>
                <v:fill type="solid"/>
              </v:shape>
            </v:group>
            <v:group style="position:absolute;left:8260;top:6153;width:10;height:20" coordorigin="8260,6153" coordsize="10,20">
              <v:shape style="position:absolute;left:8260;top:6153;width:10;height:20" coordorigin="8260,6153" coordsize="10,20" path="m8260,6172l8269,6172,8269,6153,8260,6153,8260,6172xe" filled="true" fillcolor="#000000" stroked="false">
                <v:path arrowok="t"/>
                <v:fill type="solid"/>
              </v:shape>
            </v:group>
            <v:group style="position:absolute;left:8260;top:6172;width:10;height:20" coordorigin="8260,6172" coordsize="10,20">
              <v:shape style="position:absolute;left:8260;top:6172;width:10;height:20" coordorigin="8260,6172" coordsize="10,20" path="m8260,6191l8269,6191,8269,6172,8260,6172,8260,6191xe" filled="true" fillcolor="#000000" stroked="false">
                <v:path arrowok="t"/>
                <v:fill type="solid"/>
              </v:shape>
            </v:group>
            <v:group style="position:absolute;left:8260;top:6191;width:10;height:20" coordorigin="8260,6191" coordsize="10,20">
              <v:shape style="position:absolute;left:8260;top:6191;width:10;height:20" coordorigin="8260,6191" coordsize="10,20" path="m8260,6210l8269,6210,8269,6191,8260,6191,8260,6210xe" filled="true" fillcolor="#000000" stroked="false">
                <v:path arrowok="t"/>
                <v:fill type="solid"/>
              </v:shape>
            </v:group>
            <v:group style="position:absolute;left:8260;top:6210;width:10;height:20" coordorigin="8260,6210" coordsize="10,20">
              <v:shape style="position:absolute;left:8260;top:6210;width:10;height:20" coordorigin="8260,6210" coordsize="10,20" path="m8260,6229l8269,6229,8269,6210,8260,6210,8260,6229xe" filled="true" fillcolor="#000000" stroked="false">
                <v:path arrowok="t"/>
                <v:fill type="solid"/>
              </v:shape>
            </v:group>
            <v:group style="position:absolute;left:8260;top:6229;width:10;height:20" coordorigin="8260,6229" coordsize="10,20">
              <v:shape style="position:absolute;left:8260;top:6229;width:10;height:20" coordorigin="8260,6229" coordsize="10,20" path="m8260,6249l8269,6249,8269,6229,8260,6229,8260,6249xe" filled="true" fillcolor="#000000" stroked="false">
                <v:path arrowok="t"/>
                <v:fill type="solid"/>
              </v:shape>
            </v:group>
            <v:group style="position:absolute;left:8260;top:6249;width:10;height:20" coordorigin="8260,6249" coordsize="10,20">
              <v:shape style="position:absolute;left:8260;top:6249;width:10;height:20" coordorigin="8260,6249" coordsize="10,20" path="m8260,6268l8269,6268,8269,6249,8260,6249,8260,6268xe" filled="true" fillcolor="#000000" stroked="false">
                <v:path arrowok="t"/>
                <v:fill type="solid"/>
              </v:shape>
            </v:group>
            <v:group style="position:absolute;left:8260;top:6268;width:10;height:20" coordorigin="8260,6268" coordsize="10,20">
              <v:shape style="position:absolute;left:8260;top:6268;width:10;height:20" coordorigin="8260,6268" coordsize="10,20" path="m8260,6287l8269,6287,8269,6268,8260,6268,8260,6287xe" filled="true" fillcolor="#000000" stroked="false">
                <v:path arrowok="t"/>
                <v:fill type="solid"/>
              </v:shape>
            </v:group>
            <v:group style="position:absolute;left:8260;top:6287;width:10;height:20" coordorigin="8260,6287" coordsize="10,20">
              <v:shape style="position:absolute;left:8260;top:6287;width:10;height:20" coordorigin="8260,6287" coordsize="10,20" path="m8260,6306l8269,6306,8269,6287,8260,6287,8260,6306xe" filled="true" fillcolor="#000000" stroked="false">
                <v:path arrowok="t"/>
                <v:fill type="solid"/>
              </v:shape>
            </v:group>
            <v:group style="position:absolute;left:8260;top:6306;width:10;height:20" coordorigin="8260,6306" coordsize="10,20">
              <v:shape style="position:absolute;left:8260;top:6306;width:10;height:20" coordorigin="8260,6306" coordsize="10,20" path="m8260,6325l8269,6325,8269,6306,8260,6306,8260,6325xe" filled="true" fillcolor="#000000" stroked="false">
                <v:path arrowok="t"/>
                <v:fill type="solid"/>
              </v:shape>
            </v:group>
            <v:group style="position:absolute;left:8260;top:6325;width:10;height:20" coordorigin="8260,6325" coordsize="10,20">
              <v:shape style="position:absolute;left:8260;top:6325;width:10;height:20" coordorigin="8260,6325" coordsize="10,20" path="m8260,6345l8269,6345,8269,6325,8260,6325,8260,6345xe" filled="true" fillcolor="#000000" stroked="false">
                <v:path arrowok="t"/>
                <v:fill type="solid"/>
              </v:shape>
            </v:group>
            <v:group style="position:absolute;left:8260;top:6345;width:10;height:20" coordorigin="8260,6345" coordsize="10,20">
              <v:shape style="position:absolute;left:8260;top:6345;width:10;height:20" coordorigin="8260,6345" coordsize="10,20" path="m8260,6364l8269,6364,8269,6345,8260,6345,8260,6364xe" filled="true" fillcolor="#000000" stroked="false">
                <v:path arrowok="t"/>
                <v:fill type="solid"/>
              </v:shape>
            </v:group>
            <v:group style="position:absolute;left:8260;top:6364;width:10;height:20" coordorigin="8260,6364" coordsize="10,20">
              <v:shape style="position:absolute;left:8260;top:6364;width:10;height:20" coordorigin="8260,6364" coordsize="10,20" path="m8260,6383l8269,6383,8269,6364,8260,6364,8260,6383xe" filled="true" fillcolor="#000000" stroked="false">
                <v:path arrowok="t"/>
                <v:fill type="solid"/>
              </v:shape>
            </v:group>
            <v:group style="position:absolute;left:8260;top:6383;width:10;height:20" coordorigin="8260,6383" coordsize="10,20">
              <v:shape style="position:absolute;left:8260;top:6383;width:10;height:20" coordorigin="8260,6383" coordsize="10,20" path="m8260,6402l8269,6402,8269,6383,8260,6383,8260,6402xe" filled="true" fillcolor="#000000" stroked="false">
                <v:path arrowok="t"/>
                <v:fill type="solid"/>
              </v:shape>
            </v:group>
            <v:group style="position:absolute;left:8260;top:6402;width:10;height:20" coordorigin="8260,6402" coordsize="10,20">
              <v:shape style="position:absolute;left:8260;top:6402;width:10;height:20" coordorigin="8260,6402" coordsize="10,20" path="m8260,6421l8269,6421,8269,6402,8260,6402,8260,6421xe" filled="true" fillcolor="#000000" stroked="false">
                <v:path arrowok="t"/>
                <v:fill type="solid"/>
              </v:shape>
            </v:group>
            <v:group style="position:absolute;left:8260;top:6421;width:10;height:20" coordorigin="8260,6421" coordsize="10,20">
              <v:shape style="position:absolute;left:8260;top:6421;width:10;height:20" coordorigin="8260,6421" coordsize="10,20" path="m8260,6441l8269,6441,8269,6421,8260,6421,8260,6441xe" filled="true" fillcolor="#000000" stroked="false">
                <v:path arrowok="t"/>
                <v:fill type="solid"/>
              </v:shape>
            </v:group>
            <v:group style="position:absolute;left:8260;top:6441;width:10;height:20" coordorigin="8260,6441" coordsize="10,20">
              <v:shape style="position:absolute;left:8260;top:6441;width:10;height:20" coordorigin="8260,6441" coordsize="10,20" path="m8260,6460l8269,6460,8269,6441,8260,6441,8260,6460xe" filled="true" fillcolor="#000000" stroked="false">
                <v:path arrowok="t"/>
                <v:fill type="solid"/>
              </v:shape>
            </v:group>
            <v:group style="position:absolute;left:8260;top:6460;width:10;height:20" coordorigin="8260,6460" coordsize="10,20">
              <v:shape style="position:absolute;left:8260;top:6460;width:10;height:20" coordorigin="8260,6460" coordsize="10,20" path="m8260,6479l8269,6479,8269,6460,8260,6460,8260,6479xe" filled="true" fillcolor="#000000" stroked="false">
                <v:path arrowok="t"/>
                <v:fill type="solid"/>
              </v:shape>
            </v:group>
            <v:group style="position:absolute;left:8260;top:6479;width:10;height:20" coordorigin="8260,6479" coordsize="10,20">
              <v:shape style="position:absolute;left:8260;top:6479;width:10;height:20" coordorigin="8260,6479" coordsize="10,20" path="m8260,6498l8269,6498,8269,6479,8260,6479,8260,6498xe" filled="true" fillcolor="#000000" stroked="false">
                <v:path arrowok="t"/>
                <v:fill type="solid"/>
              </v:shape>
            </v:group>
            <v:group style="position:absolute;left:8260;top:6498;width:10;height:20" coordorigin="8260,6498" coordsize="10,20">
              <v:shape style="position:absolute;left:8260;top:6498;width:10;height:20" coordorigin="8260,6498" coordsize="10,20" path="m8260,6517l8269,6517,8269,6498,8260,6498,8260,6517xe" filled="true" fillcolor="#000000" stroked="false">
                <v:path arrowok="t"/>
                <v:fill type="solid"/>
              </v:shape>
            </v:group>
            <v:group style="position:absolute;left:8260;top:6517;width:10;height:20" coordorigin="8260,6517" coordsize="10,20">
              <v:shape style="position:absolute;left:8260;top:6517;width:10;height:20" coordorigin="8260,6517" coordsize="10,20" path="m8260,6537l8269,6537,8269,6517,8260,6517,8260,6537xe" filled="true" fillcolor="#000000" stroked="false">
                <v:path arrowok="t"/>
                <v:fill type="solid"/>
              </v:shape>
            </v:group>
            <v:group style="position:absolute;left:8260;top:6537;width:10;height:20" coordorigin="8260,6537" coordsize="10,20">
              <v:shape style="position:absolute;left:8260;top:6537;width:10;height:20" coordorigin="8260,6537" coordsize="10,20" path="m8260,6556l8269,6556,8269,6537,8260,6537,8260,6556xe" filled="true" fillcolor="#000000" stroked="false">
                <v:path arrowok="t"/>
                <v:fill type="solid"/>
              </v:shape>
            </v:group>
            <v:group style="position:absolute;left:8260;top:6556;width:10;height:20" coordorigin="8260,6556" coordsize="10,20">
              <v:shape style="position:absolute;left:8260;top:6556;width:10;height:20" coordorigin="8260,6556" coordsize="10,20" path="m8260,6575l8269,6575,8269,6556,8260,6556,8260,6575xe" filled="true" fillcolor="#000000" stroked="false">
                <v:path arrowok="t"/>
                <v:fill type="solid"/>
              </v:shape>
            </v:group>
            <v:group style="position:absolute;left:8260;top:6575;width:10;height:20" coordorigin="8260,6575" coordsize="10,20">
              <v:shape style="position:absolute;left:8260;top:6575;width:10;height:20" coordorigin="8260,6575" coordsize="10,20" path="m8260,6594l8269,6594,8269,6575,8260,6575,8260,6594xe" filled="true" fillcolor="#000000" stroked="false">
                <v:path arrowok="t"/>
                <v:fill type="solid"/>
              </v:shape>
            </v:group>
            <v:group style="position:absolute;left:8260;top:6594;width:10;height:20" coordorigin="8260,6594" coordsize="10,20">
              <v:shape style="position:absolute;left:8260;top:6594;width:10;height:20" coordorigin="8260,6594" coordsize="10,20" path="m8260,6613l8269,6613,8269,6594,8260,6594,8260,6613xe" filled="true" fillcolor="#000000" stroked="false">
                <v:path arrowok="t"/>
                <v:fill type="solid"/>
              </v:shape>
            </v:group>
            <v:group style="position:absolute;left:8260;top:6613;width:10;height:20" coordorigin="8260,6613" coordsize="10,20">
              <v:shape style="position:absolute;left:8260;top:6613;width:10;height:20" coordorigin="8260,6613" coordsize="10,20" path="m8260,6633l8269,6633,8269,6613,8260,6613,8260,6633xe" filled="true" fillcolor="#000000" stroked="false">
                <v:path arrowok="t"/>
                <v:fill type="solid"/>
              </v:shape>
            </v:group>
            <v:group style="position:absolute;left:8260;top:6633;width:10;height:20" coordorigin="8260,6633" coordsize="10,20">
              <v:shape style="position:absolute;left:8260;top:6633;width:10;height:20" coordorigin="8260,6633" coordsize="10,20" path="m8260,6652l8269,6652,8269,6633,8260,6633,8260,6652xe" filled="true" fillcolor="#000000" stroked="false">
                <v:path arrowok="t"/>
                <v:fill type="solid"/>
              </v:shape>
            </v:group>
            <v:group style="position:absolute;left:8260;top:6652;width:10;height:20" coordorigin="8260,6652" coordsize="10,20">
              <v:shape style="position:absolute;left:8260;top:6652;width:10;height:20" coordorigin="8260,6652" coordsize="10,20" path="m8260,6671l8269,6671,8269,6652,8260,6652,8260,6671xe" filled="true" fillcolor="#000000" stroked="false">
                <v:path arrowok="t"/>
                <v:fill type="solid"/>
              </v:shape>
            </v:group>
            <v:group style="position:absolute;left:8260;top:6671;width:10;height:20" coordorigin="8260,6671" coordsize="10,20">
              <v:shape style="position:absolute;left:8260;top:6671;width:10;height:20" coordorigin="8260,6671" coordsize="10,20" path="m8260,6690l8269,6690,8269,6671,8260,6671,8260,6690xe" filled="true" fillcolor="#000000" stroked="false">
                <v:path arrowok="t"/>
                <v:fill type="solid"/>
              </v:shape>
            </v:group>
            <v:group style="position:absolute;left:8260;top:6690;width:10;height:20" coordorigin="8260,6690" coordsize="10,20">
              <v:shape style="position:absolute;left:8260;top:6690;width:10;height:20" coordorigin="8260,6690" coordsize="10,20" path="m8260,6709l8269,6709,8269,6690,8260,6690,8260,6709xe" filled="true" fillcolor="#000000" stroked="false">
                <v:path arrowok="t"/>
                <v:fill type="solid"/>
              </v:shape>
            </v:group>
            <v:group style="position:absolute;left:8260;top:6709;width:10;height:20" coordorigin="8260,6709" coordsize="10,20">
              <v:shape style="position:absolute;left:8260;top:6709;width:10;height:20" coordorigin="8260,6709" coordsize="10,20" path="m8260,6729l8269,6729,8269,6709,8260,6709,8260,6729xe" filled="true" fillcolor="#000000" stroked="false">
                <v:path arrowok="t"/>
                <v:fill type="solid"/>
              </v:shape>
            </v:group>
            <v:group style="position:absolute;left:8260;top:6729;width:10;height:20" coordorigin="8260,6729" coordsize="10,20">
              <v:shape style="position:absolute;left:8260;top:6729;width:10;height:20" coordorigin="8260,6729" coordsize="10,20" path="m8260,6748l8269,6748,8269,6729,8260,6729,8260,6748xe" filled="true" fillcolor="#000000" stroked="false">
                <v:path arrowok="t"/>
                <v:fill type="solid"/>
              </v:shape>
            </v:group>
            <v:group style="position:absolute;left:8260;top:6748;width:10;height:20" coordorigin="8260,6748" coordsize="10,20">
              <v:shape style="position:absolute;left:8260;top:6748;width:10;height:20" coordorigin="8260,6748" coordsize="10,20" path="m8260,6767l8269,6767,8269,6748,8260,6748,8260,6767xe" filled="true" fillcolor="#000000" stroked="false">
                <v:path arrowok="t"/>
                <v:fill type="solid"/>
              </v:shape>
            </v:group>
            <v:group style="position:absolute;left:8260;top:6767;width:10;height:20" coordorigin="8260,6767" coordsize="10,20">
              <v:shape style="position:absolute;left:8260;top:6767;width:10;height:20" coordorigin="8260,6767" coordsize="10,20" path="m8260,6786l8269,6786,8269,6767,8260,6767,8260,6786xe" filled="true" fillcolor="#000000" stroked="false">
                <v:path arrowok="t"/>
                <v:fill type="solid"/>
              </v:shape>
            </v:group>
            <v:group style="position:absolute;left:8260;top:6793;width:10;height:2" coordorigin="8260,6793" coordsize="10,2">
              <v:shape style="position:absolute;left:8260;top:6793;width:10;height:2" coordorigin="8260,6793" coordsize="10,0" path="m8260,6793l8269,6793e" filled="false" stroked="true" strokeweight=".72003pt" strokecolor="#000000">
                <v:path arrowok="t"/>
              </v:shape>
            </v:group>
            <v:group style="position:absolute;left:9109;top:6095;width:10;height:20" coordorigin="9109,6095" coordsize="10,20">
              <v:shape style="position:absolute;left:9109;top:6095;width:10;height:20" coordorigin="9109,6095" coordsize="10,20" path="m9109,6114l9119,6114,9119,6095,9109,6095,9109,6114xe" filled="true" fillcolor="#000000" stroked="false">
                <v:path arrowok="t"/>
                <v:fill type="solid"/>
              </v:shape>
            </v:group>
            <v:group style="position:absolute;left:9109;top:6114;width:10;height:20" coordorigin="9109,6114" coordsize="10,20">
              <v:shape style="position:absolute;left:9109;top:6114;width:10;height:20" coordorigin="9109,6114" coordsize="10,20" path="m9109,6133l9119,6133,9119,6114,9109,6114,9109,6133xe" filled="true" fillcolor="#000000" stroked="false">
                <v:path arrowok="t"/>
                <v:fill type="solid"/>
              </v:shape>
            </v:group>
            <v:group style="position:absolute;left:9109;top:6133;width:10;height:20" coordorigin="9109,6133" coordsize="10,20">
              <v:shape style="position:absolute;left:9109;top:6133;width:10;height:20" coordorigin="9109,6133" coordsize="10,20" path="m9109,6153l9119,6153,9119,6133,9109,6133,9109,6153xe" filled="true" fillcolor="#000000" stroked="false">
                <v:path arrowok="t"/>
                <v:fill type="solid"/>
              </v:shape>
            </v:group>
            <v:group style="position:absolute;left:9109;top:6153;width:10;height:20" coordorigin="9109,6153" coordsize="10,20">
              <v:shape style="position:absolute;left:9109;top:6153;width:10;height:20" coordorigin="9109,6153" coordsize="10,20" path="m9109,6172l9119,6172,9119,6153,9109,6153,9109,6172xe" filled="true" fillcolor="#000000" stroked="false">
                <v:path arrowok="t"/>
                <v:fill type="solid"/>
              </v:shape>
            </v:group>
            <v:group style="position:absolute;left:9109;top:6172;width:10;height:20" coordorigin="9109,6172" coordsize="10,20">
              <v:shape style="position:absolute;left:9109;top:6172;width:10;height:20" coordorigin="9109,6172" coordsize="10,20" path="m9109,6191l9119,6191,9119,6172,9109,6172,9109,6191xe" filled="true" fillcolor="#000000" stroked="false">
                <v:path arrowok="t"/>
                <v:fill type="solid"/>
              </v:shape>
            </v:group>
            <v:group style="position:absolute;left:9109;top:6191;width:10;height:20" coordorigin="9109,6191" coordsize="10,20">
              <v:shape style="position:absolute;left:9109;top:6191;width:10;height:20" coordorigin="9109,6191" coordsize="10,20" path="m9109,6210l9119,6210,9119,6191,9109,6191,9109,6210xe" filled="true" fillcolor="#000000" stroked="false">
                <v:path arrowok="t"/>
                <v:fill type="solid"/>
              </v:shape>
            </v:group>
            <v:group style="position:absolute;left:9109;top:6210;width:10;height:20" coordorigin="9109,6210" coordsize="10,20">
              <v:shape style="position:absolute;left:9109;top:6210;width:10;height:20" coordorigin="9109,6210" coordsize="10,20" path="m9109,6229l9119,6229,9119,6210,9109,6210,9109,6229xe" filled="true" fillcolor="#000000" stroked="false">
                <v:path arrowok="t"/>
                <v:fill type="solid"/>
              </v:shape>
            </v:group>
            <v:group style="position:absolute;left:9109;top:6229;width:10;height:20" coordorigin="9109,6229" coordsize="10,20">
              <v:shape style="position:absolute;left:9109;top:6229;width:10;height:20" coordorigin="9109,6229" coordsize="10,20" path="m9109,6249l9119,6249,9119,6229,9109,6229,9109,6249xe" filled="true" fillcolor="#000000" stroked="false">
                <v:path arrowok="t"/>
                <v:fill type="solid"/>
              </v:shape>
            </v:group>
            <v:group style="position:absolute;left:9109;top:6249;width:10;height:20" coordorigin="9109,6249" coordsize="10,20">
              <v:shape style="position:absolute;left:9109;top:6249;width:10;height:20" coordorigin="9109,6249" coordsize="10,20" path="m9109,6268l9119,6268,9119,6249,9109,6249,9109,6268xe" filled="true" fillcolor="#000000" stroked="false">
                <v:path arrowok="t"/>
                <v:fill type="solid"/>
              </v:shape>
            </v:group>
            <v:group style="position:absolute;left:9109;top:6268;width:10;height:20" coordorigin="9109,6268" coordsize="10,20">
              <v:shape style="position:absolute;left:9109;top:6268;width:10;height:20" coordorigin="9109,6268" coordsize="10,20" path="m9109,6287l9119,6287,9119,6268,9109,6268,9109,6287xe" filled="true" fillcolor="#000000" stroked="false">
                <v:path arrowok="t"/>
                <v:fill type="solid"/>
              </v:shape>
            </v:group>
            <v:group style="position:absolute;left:9109;top:6287;width:10;height:20" coordorigin="9109,6287" coordsize="10,20">
              <v:shape style="position:absolute;left:9109;top:6287;width:10;height:20" coordorigin="9109,6287" coordsize="10,20" path="m9109,6306l9119,6306,9119,6287,9109,6287,9109,6306xe" filled="true" fillcolor="#000000" stroked="false">
                <v:path arrowok="t"/>
                <v:fill type="solid"/>
              </v:shape>
            </v:group>
            <v:group style="position:absolute;left:9109;top:6306;width:10;height:20" coordorigin="9109,6306" coordsize="10,20">
              <v:shape style="position:absolute;left:9109;top:6306;width:10;height:20" coordorigin="9109,6306" coordsize="10,20" path="m9109,6325l9119,6325,9119,6306,9109,6306,9109,6325xe" filled="true" fillcolor="#000000" stroked="false">
                <v:path arrowok="t"/>
                <v:fill type="solid"/>
              </v:shape>
            </v:group>
            <v:group style="position:absolute;left:9109;top:6325;width:10;height:20" coordorigin="9109,6325" coordsize="10,20">
              <v:shape style="position:absolute;left:9109;top:6325;width:10;height:20" coordorigin="9109,6325" coordsize="10,20" path="m9109,6345l9119,6345,9119,6325,9109,6325,9109,6345xe" filled="true" fillcolor="#000000" stroked="false">
                <v:path arrowok="t"/>
                <v:fill type="solid"/>
              </v:shape>
            </v:group>
            <v:group style="position:absolute;left:9109;top:6345;width:10;height:20" coordorigin="9109,6345" coordsize="10,20">
              <v:shape style="position:absolute;left:9109;top:6345;width:10;height:20" coordorigin="9109,6345" coordsize="10,20" path="m9109,6364l9119,6364,9119,6345,9109,6345,9109,6364xe" filled="true" fillcolor="#000000" stroked="false">
                <v:path arrowok="t"/>
                <v:fill type="solid"/>
              </v:shape>
            </v:group>
            <v:group style="position:absolute;left:9109;top:6364;width:10;height:20" coordorigin="9109,6364" coordsize="10,20">
              <v:shape style="position:absolute;left:9109;top:6364;width:10;height:20" coordorigin="9109,6364" coordsize="10,20" path="m9109,6383l9119,6383,9119,6364,9109,6364,9109,6383xe" filled="true" fillcolor="#000000" stroked="false">
                <v:path arrowok="t"/>
                <v:fill type="solid"/>
              </v:shape>
            </v:group>
            <v:group style="position:absolute;left:9109;top:6383;width:10;height:20" coordorigin="9109,6383" coordsize="10,20">
              <v:shape style="position:absolute;left:9109;top:6383;width:10;height:20" coordorigin="9109,6383" coordsize="10,20" path="m9109,6402l9119,6402,9119,6383,9109,6383,9109,6402xe" filled="true" fillcolor="#000000" stroked="false">
                <v:path arrowok="t"/>
                <v:fill type="solid"/>
              </v:shape>
            </v:group>
            <v:group style="position:absolute;left:9109;top:6402;width:10;height:20" coordorigin="9109,6402" coordsize="10,20">
              <v:shape style="position:absolute;left:9109;top:6402;width:10;height:20" coordorigin="9109,6402" coordsize="10,20" path="m9109,6421l9119,6421,9119,6402,9109,6402,9109,6421xe" filled="true" fillcolor="#000000" stroked="false">
                <v:path arrowok="t"/>
                <v:fill type="solid"/>
              </v:shape>
            </v:group>
            <v:group style="position:absolute;left:9109;top:6421;width:10;height:20" coordorigin="9109,6421" coordsize="10,20">
              <v:shape style="position:absolute;left:9109;top:6421;width:10;height:20" coordorigin="9109,6421" coordsize="10,20" path="m9109,6441l9119,6441,9119,6421,9109,6421,9109,6441xe" filled="true" fillcolor="#000000" stroked="false">
                <v:path arrowok="t"/>
                <v:fill type="solid"/>
              </v:shape>
            </v:group>
            <v:group style="position:absolute;left:9109;top:6441;width:10;height:20" coordorigin="9109,6441" coordsize="10,20">
              <v:shape style="position:absolute;left:9109;top:6441;width:10;height:20" coordorigin="9109,6441" coordsize="10,20" path="m9109,6460l9119,6460,9119,6441,9109,6441,9109,6460xe" filled="true" fillcolor="#000000" stroked="false">
                <v:path arrowok="t"/>
                <v:fill type="solid"/>
              </v:shape>
            </v:group>
            <v:group style="position:absolute;left:9109;top:6460;width:10;height:20" coordorigin="9109,6460" coordsize="10,20">
              <v:shape style="position:absolute;left:9109;top:6460;width:10;height:20" coordorigin="9109,6460" coordsize="10,20" path="m9109,6479l9119,6479,9119,6460,9109,6460,9109,6479xe" filled="true" fillcolor="#000000" stroked="false">
                <v:path arrowok="t"/>
                <v:fill type="solid"/>
              </v:shape>
            </v:group>
            <v:group style="position:absolute;left:9109;top:6479;width:10;height:20" coordorigin="9109,6479" coordsize="10,20">
              <v:shape style="position:absolute;left:9109;top:6479;width:10;height:20" coordorigin="9109,6479" coordsize="10,20" path="m9109,6498l9119,6498,9119,6479,9109,6479,9109,6498xe" filled="true" fillcolor="#000000" stroked="false">
                <v:path arrowok="t"/>
                <v:fill type="solid"/>
              </v:shape>
            </v:group>
            <v:group style="position:absolute;left:9109;top:6498;width:10;height:20" coordorigin="9109,6498" coordsize="10,20">
              <v:shape style="position:absolute;left:9109;top:6498;width:10;height:20" coordorigin="9109,6498" coordsize="10,20" path="m9109,6517l9119,6517,9119,6498,9109,6498,9109,6517xe" filled="true" fillcolor="#000000" stroked="false">
                <v:path arrowok="t"/>
                <v:fill type="solid"/>
              </v:shape>
            </v:group>
            <v:group style="position:absolute;left:9109;top:6517;width:10;height:20" coordorigin="9109,6517" coordsize="10,20">
              <v:shape style="position:absolute;left:9109;top:6517;width:10;height:20" coordorigin="9109,6517" coordsize="10,20" path="m9109,6537l9119,6537,9119,6517,9109,6517,9109,6537xe" filled="true" fillcolor="#000000" stroked="false">
                <v:path arrowok="t"/>
                <v:fill type="solid"/>
              </v:shape>
            </v:group>
            <v:group style="position:absolute;left:9109;top:6537;width:10;height:20" coordorigin="9109,6537" coordsize="10,20">
              <v:shape style="position:absolute;left:9109;top:6537;width:10;height:20" coordorigin="9109,6537" coordsize="10,20" path="m9109,6556l9119,6556,9119,6537,9109,6537,9109,6556xe" filled="true" fillcolor="#000000" stroked="false">
                <v:path arrowok="t"/>
                <v:fill type="solid"/>
              </v:shape>
            </v:group>
            <v:group style="position:absolute;left:9109;top:6556;width:10;height:20" coordorigin="9109,6556" coordsize="10,20">
              <v:shape style="position:absolute;left:9109;top:6556;width:10;height:20" coordorigin="9109,6556" coordsize="10,20" path="m9109,6575l9119,6575,9119,6556,9109,6556,9109,6575xe" filled="true" fillcolor="#000000" stroked="false">
                <v:path arrowok="t"/>
                <v:fill type="solid"/>
              </v:shape>
            </v:group>
            <v:group style="position:absolute;left:9109;top:6575;width:10;height:20" coordorigin="9109,6575" coordsize="10,20">
              <v:shape style="position:absolute;left:9109;top:6575;width:10;height:20" coordorigin="9109,6575" coordsize="10,20" path="m9109,6594l9119,6594,9119,6575,9109,6575,9109,6594xe" filled="true" fillcolor="#000000" stroked="false">
                <v:path arrowok="t"/>
                <v:fill type="solid"/>
              </v:shape>
            </v:group>
            <v:group style="position:absolute;left:9109;top:6594;width:10;height:20" coordorigin="9109,6594" coordsize="10,20">
              <v:shape style="position:absolute;left:9109;top:6594;width:10;height:20" coordorigin="9109,6594" coordsize="10,20" path="m9109,6613l9119,6613,9119,6594,9109,6594,9109,6613xe" filled="true" fillcolor="#000000" stroked="false">
                <v:path arrowok="t"/>
                <v:fill type="solid"/>
              </v:shape>
            </v:group>
            <v:group style="position:absolute;left:9109;top:6613;width:10;height:20" coordorigin="9109,6613" coordsize="10,20">
              <v:shape style="position:absolute;left:9109;top:6613;width:10;height:20" coordorigin="9109,6613" coordsize="10,20" path="m9109,6633l9119,6633,9119,6613,9109,6613,9109,6633xe" filled="true" fillcolor="#000000" stroked="false">
                <v:path arrowok="t"/>
                <v:fill type="solid"/>
              </v:shape>
            </v:group>
            <v:group style="position:absolute;left:9109;top:6633;width:10;height:20" coordorigin="9109,6633" coordsize="10,20">
              <v:shape style="position:absolute;left:9109;top:6633;width:10;height:20" coordorigin="9109,6633" coordsize="10,20" path="m9109,6652l9119,6652,9119,6633,9109,6633,9109,6652xe" filled="true" fillcolor="#000000" stroked="false">
                <v:path arrowok="t"/>
                <v:fill type="solid"/>
              </v:shape>
            </v:group>
            <v:group style="position:absolute;left:9109;top:6652;width:10;height:20" coordorigin="9109,6652" coordsize="10,20">
              <v:shape style="position:absolute;left:9109;top:6652;width:10;height:20" coordorigin="9109,6652" coordsize="10,20" path="m9109,6671l9119,6671,9119,6652,9109,6652,9109,6671xe" filled="true" fillcolor="#000000" stroked="false">
                <v:path arrowok="t"/>
                <v:fill type="solid"/>
              </v:shape>
            </v:group>
            <v:group style="position:absolute;left:9109;top:6671;width:10;height:20" coordorigin="9109,6671" coordsize="10,20">
              <v:shape style="position:absolute;left:9109;top:6671;width:10;height:20" coordorigin="9109,6671" coordsize="10,20" path="m9109,6690l9119,6690,9119,6671,9109,6671,9109,6690xe" filled="true" fillcolor="#000000" stroked="false">
                <v:path arrowok="t"/>
                <v:fill type="solid"/>
              </v:shape>
            </v:group>
            <v:group style="position:absolute;left:9109;top:6690;width:10;height:20" coordorigin="9109,6690" coordsize="10,20">
              <v:shape style="position:absolute;left:9109;top:6690;width:10;height:20" coordorigin="9109,6690" coordsize="10,20" path="m9109,6709l9119,6709,9119,6690,9109,6690,9109,6709xe" filled="true" fillcolor="#000000" stroked="false">
                <v:path arrowok="t"/>
                <v:fill type="solid"/>
              </v:shape>
            </v:group>
            <v:group style="position:absolute;left:9109;top:6709;width:10;height:20" coordorigin="9109,6709" coordsize="10,20">
              <v:shape style="position:absolute;left:9109;top:6709;width:10;height:20" coordorigin="9109,6709" coordsize="10,20" path="m9109,6729l9119,6729,9119,6709,9109,6709,9109,6729xe" filled="true" fillcolor="#000000" stroked="false">
                <v:path arrowok="t"/>
                <v:fill type="solid"/>
              </v:shape>
            </v:group>
            <v:group style="position:absolute;left:9109;top:6729;width:10;height:20" coordorigin="9109,6729" coordsize="10,20">
              <v:shape style="position:absolute;left:9109;top:6729;width:10;height:20" coordorigin="9109,6729" coordsize="10,20" path="m9109,6748l9119,6748,9119,6729,9109,6729,9109,6748xe" filled="true" fillcolor="#000000" stroked="false">
                <v:path arrowok="t"/>
                <v:fill type="solid"/>
              </v:shape>
            </v:group>
            <v:group style="position:absolute;left:9109;top:6748;width:10;height:20" coordorigin="9109,6748" coordsize="10,20">
              <v:shape style="position:absolute;left:9109;top:6748;width:10;height:20" coordorigin="9109,6748" coordsize="10,20" path="m9109,6767l9119,6767,9119,6748,9109,6748,9109,6767xe" filled="true" fillcolor="#000000" stroked="false">
                <v:path arrowok="t"/>
                <v:fill type="solid"/>
              </v:shape>
            </v:group>
            <v:group style="position:absolute;left:9109;top:6767;width:10;height:20" coordorigin="9109,6767" coordsize="10,20">
              <v:shape style="position:absolute;left:9109;top:6767;width:10;height:20" coordorigin="9109,6767" coordsize="10,20" path="m9109,6786l9119,6786,9119,6767,9109,6767,9109,6786xe" filled="true" fillcolor="#000000" stroked="false">
                <v:path arrowok="t"/>
                <v:fill type="solid"/>
              </v:shape>
            </v:group>
            <v:group style="position:absolute;left:9109;top:6793;width:10;height:2" coordorigin="9109,6793" coordsize="10,2">
              <v:shape style="position:absolute;left:9109;top:6793;width:10;height:2" coordorigin="9109,6793" coordsize="10,0" path="m9109,6793l9119,6793e" filled="false" stroked="true" strokeweight=".72003pt" strokecolor="#000000">
                <v:path arrowok="t"/>
              </v:shape>
              <v:shape style="position:absolute;left:2064;top:6709;width:1169;height:101" type="#_x0000_t75" stroked="false">
                <v:imagedata r:id="rId552" o:title=""/>
              </v:shape>
              <v:shape style="position:absolute;left:3209;top:6801;width:1421;height:10" type="#_x0000_t75" stroked="false">
                <v:imagedata r:id="rId553" o:title=""/>
              </v:shape>
              <v:shape style="position:absolute;left:4626;top:6801;width:454;height:10" type="#_x0000_t75" stroked="false">
                <v:imagedata r:id="rId554" o:title=""/>
              </v:shape>
              <v:shape style="position:absolute;left:5075;top:6801;width:914;height:10" type="#_x0000_t75" stroked="false">
                <v:imagedata r:id="rId555" o:title=""/>
              </v:shape>
              <v:shape style="position:absolute;left:5984;top:6801;width:663;height:10" type="#_x0000_t75" stroked="false">
                <v:imagedata r:id="rId556" o:title=""/>
              </v:shape>
              <v:shape style="position:absolute;left:6642;top:6801;width:986;height:10" type="#_x0000_t75" stroked="false">
                <v:imagedata r:id="rId557" o:title=""/>
              </v:shape>
              <v:shape style="position:absolute;left:7624;top:6801;width:636;height:10" type="#_x0000_t75" stroked="false">
                <v:imagedata r:id="rId558" o:title=""/>
              </v:shape>
              <v:shape style="position:absolute;left:8255;top:6801;width:1587;height:10" type="#_x0000_t75" stroked="false">
                <v:imagedata r:id="rId559" o:title=""/>
              </v:shape>
            </v:group>
            <v:group style="position:absolute;left:3214;top:6810;width:10;height:20" coordorigin="3214,6810" coordsize="10,20">
              <v:shape style="position:absolute;left:3214;top:6810;width:10;height:20" coordorigin="3214,6810" coordsize="10,20" path="m3214,6829l3224,6829,3224,6810,3214,6810,3214,6829xe" filled="true" fillcolor="#000000" stroked="false">
                <v:path arrowok="t"/>
                <v:fill type="solid"/>
              </v:shape>
            </v:group>
            <v:group style="position:absolute;left:3214;top:6829;width:10;height:20" coordorigin="3214,6829" coordsize="10,20">
              <v:shape style="position:absolute;left:3214;top:6829;width:10;height:20" coordorigin="3214,6829" coordsize="10,20" path="m3214,6849l3224,6849,3224,6829,3214,6829,3214,6849xe" filled="true" fillcolor="#000000" stroked="false">
                <v:path arrowok="t"/>
                <v:fill type="solid"/>
              </v:shape>
            </v:group>
            <v:group style="position:absolute;left:3214;top:6849;width:10;height:20" coordorigin="3214,6849" coordsize="10,20">
              <v:shape style="position:absolute;left:3214;top:6849;width:10;height:20" coordorigin="3214,6849" coordsize="10,20" path="m3214,6868l3224,6868,3224,6849,3214,6849,3214,6868xe" filled="true" fillcolor="#000000" stroked="false">
                <v:path arrowok="t"/>
                <v:fill type="solid"/>
              </v:shape>
            </v:group>
            <v:group style="position:absolute;left:3214;top:6868;width:10;height:20" coordorigin="3214,6868" coordsize="10,20">
              <v:shape style="position:absolute;left:3214;top:6868;width:10;height:20" coordorigin="3214,6868" coordsize="10,20" path="m3214,6887l3224,6887,3224,6868,3214,6868,3214,6887xe" filled="true" fillcolor="#000000" stroked="false">
                <v:path arrowok="t"/>
                <v:fill type="solid"/>
              </v:shape>
            </v:group>
            <v:group style="position:absolute;left:3214;top:6887;width:10;height:20" coordorigin="3214,6887" coordsize="10,20">
              <v:shape style="position:absolute;left:3214;top:6887;width:10;height:20" coordorigin="3214,6887" coordsize="10,20" path="m3214,6906l3224,6906,3224,6887,3214,6887,3214,6906xe" filled="true" fillcolor="#000000" stroked="false">
                <v:path arrowok="t"/>
                <v:fill type="solid"/>
              </v:shape>
            </v:group>
            <v:group style="position:absolute;left:3214;top:6906;width:10;height:20" coordorigin="3214,6906" coordsize="10,20">
              <v:shape style="position:absolute;left:3214;top:6906;width:10;height:20" coordorigin="3214,6906" coordsize="10,20" path="m3214,6925l3224,6925,3224,6906,3214,6906,3214,6925xe" filled="true" fillcolor="#000000" stroked="false">
                <v:path arrowok="t"/>
                <v:fill type="solid"/>
              </v:shape>
            </v:group>
            <v:group style="position:absolute;left:3214;top:6925;width:10;height:20" coordorigin="3214,6925" coordsize="10,20">
              <v:shape style="position:absolute;left:3214;top:6925;width:10;height:20" coordorigin="3214,6925" coordsize="10,20" path="m3214,6945l3224,6945,3224,6925,3214,6925,3214,6945xe" filled="true" fillcolor="#000000" stroked="false">
                <v:path arrowok="t"/>
                <v:fill type="solid"/>
              </v:shape>
            </v:group>
            <v:group style="position:absolute;left:3214;top:6945;width:10;height:20" coordorigin="3214,6945" coordsize="10,20">
              <v:shape style="position:absolute;left:3214;top:6945;width:10;height:20" coordorigin="3214,6945" coordsize="10,20" path="m3214,6964l3224,6964,3224,6945,3214,6945,3214,6964xe" filled="true" fillcolor="#000000" stroked="false">
                <v:path arrowok="t"/>
                <v:fill type="solid"/>
              </v:shape>
            </v:group>
            <v:group style="position:absolute;left:3214;top:6964;width:10;height:20" coordorigin="3214,6964" coordsize="10,20">
              <v:shape style="position:absolute;left:3214;top:6964;width:10;height:20" coordorigin="3214,6964" coordsize="10,20" path="m3214,6983l3224,6983,3224,6964,3214,6964,3214,6983xe" filled="true" fillcolor="#000000" stroked="false">
                <v:path arrowok="t"/>
                <v:fill type="solid"/>
              </v:shape>
            </v:group>
            <v:group style="position:absolute;left:3214;top:6983;width:10;height:20" coordorigin="3214,6983" coordsize="10,20">
              <v:shape style="position:absolute;left:3214;top:6983;width:10;height:20" coordorigin="3214,6983" coordsize="10,20" path="m3214,7002l3224,7002,3224,6983,3214,6983,3214,7002xe" filled="true" fillcolor="#000000" stroked="false">
                <v:path arrowok="t"/>
                <v:fill type="solid"/>
              </v:shape>
            </v:group>
            <v:group style="position:absolute;left:3214;top:7002;width:10;height:20" coordorigin="3214,7002" coordsize="10,20">
              <v:shape style="position:absolute;left:3214;top:7002;width:10;height:20" coordorigin="3214,7002" coordsize="10,20" path="m3214,7021l3224,7021,3224,7002,3214,7002,3214,7021xe" filled="true" fillcolor="#000000" stroked="false">
                <v:path arrowok="t"/>
                <v:fill type="solid"/>
              </v:shape>
            </v:group>
            <v:group style="position:absolute;left:3214;top:7021;width:10;height:20" coordorigin="3214,7021" coordsize="10,20">
              <v:shape style="position:absolute;left:3214;top:7021;width:10;height:20" coordorigin="3214,7021" coordsize="10,20" path="m3214,7041l3224,7041,3224,7021,3214,7021,3214,7041xe" filled="true" fillcolor="#000000" stroked="false">
                <v:path arrowok="t"/>
                <v:fill type="solid"/>
              </v:shape>
            </v:group>
            <v:group style="position:absolute;left:3214;top:7041;width:10;height:20" coordorigin="3214,7041" coordsize="10,20">
              <v:shape style="position:absolute;left:3214;top:7041;width:10;height:20" coordorigin="3214,7041" coordsize="10,20" path="m3214,7060l3224,7060,3224,7041,3214,7041,3214,7060xe" filled="true" fillcolor="#000000" stroked="false">
                <v:path arrowok="t"/>
                <v:fill type="solid"/>
              </v:shape>
            </v:group>
            <v:group style="position:absolute;left:3214;top:7060;width:10;height:20" coordorigin="3214,7060" coordsize="10,20">
              <v:shape style="position:absolute;left:3214;top:7060;width:10;height:20" coordorigin="3214,7060" coordsize="10,20" path="m3214,7079l3224,7079,3224,7060,3214,7060,3214,7079xe" filled="true" fillcolor="#000000" stroked="false">
                <v:path arrowok="t"/>
                <v:fill type="solid"/>
              </v:shape>
            </v:group>
            <v:group style="position:absolute;left:3214;top:7079;width:10;height:20" coordorigin="3214,7079" coordsize="10,20">
              <v:shape style="position:absolute;left:3214;top:7079;width:10;height:20" coordorigin="3214,7079" coordsize="10,20" path="m3214,7098l3224,7098,3224,7079,3214,7079,3214,7098xe" filled="true" fillcolor="#000000" stroked="false">
                <v:path arrowok="t"/>
                <v:fill type="solid"/>
              </v:shape>
            </v:group>
            <v:group style="position:absolute;left:3214;top:7098;width:10;height:20" coordorigin="3214,7098" coordsize="10,20">
              <v:shape style="position:absolute;left:3214;top:7098;width:10;height:20" coordorigin="3214,7098" coordsize="10,20" path="m3214,7117l3224,7117,3224,7098,3214,7098,3214,7117xe" filled="true" fillcolor="#000000" stroked="false">
                <v:path arrowok="t"/>
                <v:fill type="solid"/>
              </v:shape>
            </v:group>
            <v:group style="position:absolute;left:3214;top:7117;width:10;height:20" coordorigin="3214,7117" coordsize="10,20">
              <v:shape style="position:absolute;left:3214;top:7117;width:10;height:20" coordorigin="3214,7117" coordsize="10,20" path="m3214,7137l3224,7137,3224,7117,3214,7117,3214,7137xe" filled="true" fillcolor="#000000" stroked="false">
                <v:path arrowok="t"/>
                <v:fill type="solid"/>
              </v:shape>
            </v:group>
            <v:group style="position:absolute;left:3214;top:7137;width:10;height:20" coordorigin="3214,7137" coordsize="10,20">
              <v:shape style="position:absolute;left:3214;top:7137;width:10;height:20" coordorigin="3214,7137" coordsize="10,20" path="m3214,7156l3224,7156,3224,7137,3214,7137,3214,7156xe" filled="true" fillcolor="#000000" stroked="false">
                <v:path arrowok="t"/>
                <v:fill type="solid"/>
              </v:shape>
            </v:group>
            <v:group style="position:absolute;left:3214;top:7156;width:10;height:20" coordorigin="3214,7156" coordsize="10,20">
              <v:shape style="position:absolute;left:3214;top:7156;width:10;height:20" coordorigin="3214,7156" coordsize="10,20" path="m3214,7175l3224,7175,3224,7156,3214,7156,3214,7175xe" filled="true" fillcolor="#000000" stroked="false">
                <v:path arrowok="t"/>
                <v:fill type="solid"/>
              </v:shape>
            </v:group>
            <v:group style="position:absolute;left:3214;top:7175;width:10;height:20" coordorigin="3214,7175" coordsize="10,20">
              <v:shape style="position:absolute;left:3214;top:7175;width:10;height:20" coordorigin="3214,7175" coordsize="10,20" path="m3214,7194l3224,7194,3224,7175,3214,7175,3214,7194xe" filled="true" fillcolor="#000000" stroked="false">
                <v:path arrowok="t"/>
                <v:fill type="solid"/>
              </v:shape>
            </v:group>
            <v:group style="position:absolute;left:3214;top:7194;width:10;height:20" coordorigin="3214,7194" coordsize="10,20">
              <v:shape style="position:absolute;left:3214;top:7194;width:10;height:20" coordorigin="3214,7194" coordsize="10,20" path="m3214,7213l3224,7213,3224,7194,3214,7194,3214,7213xe" filled="true" fillcolor="#000000" stroked="false">
                <v:path arrowok="t"/>
                <v:fill type="solid"/>
              </v:shape>
            </v:group>
            <v:group style="position:absolute;left:3214;top:7213;width:10;height:20" coordorigin="3214,7213" coordsize="10,20">
              <v:shape style="position:absolute;left:3214;top:7213;width:10;height:20" coordorigin="3214,7213" coordsize="10,20" path="m3214,7233l3224,7233,3224,7213,3214,7213,3214,7233xe" filled="true" fillcolor="#000000" stroked="false">
                <v:path arrowok="t"/>
                <v:fill type="solid"/>
              </v:shape>
            </v:group>
            <v:group style="position:absolute;left:3214;top:7233;width:10;height:20" coordorigin="3214,7233" coordsize="10,20">
              <v:shape style="position:absolute;left:3214;top:7233;width:10;height:20" coordorigin="3214,7233" coordsize="10,20" path="m3214,7252l3224,7252,3224,7233,3214,7233,3214,7252xe" filled="true" fillcolor="#000000" stroked="false">
                <v:path arrowok="t"/>
                <v:fill type="solid"/>
              </v:shape>
            </v:group>
            <v:group style="position:absolute;left:3214;top:7252;width:10;height:20" coordorigin="3214,7252" coordsize="10,20">
              <v:shape style="position:absolute;left:3214;top:7252;width:10;height:20" coordorigin="3214,7252" coordsize="10,20" path="m3214,7271l3224,7271,3224,7252,3214,7252,3214,7271xe" filled="true" fillcolor="#000000" stroked="false">
                <v:path arrowok="t"/>
                <v:fill type="solid"/>
              </v:shape>
            </v:group>
            <v:group style="position:absolute;left:3214;top:7271;width:10;height:20" coordorigin="3214,7271" coordsize="10,20">
              <v:shape style="position:absolute;left:3214;top:7271;width:10;height:20" coordorigin="3214,7271" coordsize="10,20" path="m3214,7290l3224,7290,3224,7271,3214,7271,3214,7290xe" filled="true" fillcolor="#000000" stroked="false">
                <v:path arrowok="t"/>
                <v:fill type="solid"/>
              </v:shape>
            </v:group>
            <v:group style="position:absolute;left:3214;top:7290;width:10;height:20" coordorigin="3214,7290" coordsize="10,20">
              <v:shape style="position:absolute;left:3214;top:7290;width:10;height:20" coordorigin="3214,7290" coordsize="10,20" path="m3214,7309l3224,7309,3224,7290,3214,7290,3214,7309xe" filled="true" fillcolor="#000000" stroked="false">
                <v:path arrowok="t"/>
                <v:fill type="solid"/>
              </v:shape>
            </v:group>
            <v:group style="position:absolute;left:3214;top:7309;width:10;height:20" coordorigin="3214,7309" coordsize="10,20">
              <v:shape style="position:absolute;left:3214;top:7309;width:10;height:20" coordorigin="3214,7309" coordsize="10,20" path="m3214,7329l3224,7329,3224,7309,3214,7309,3214,7329xe" filled="true" fillcolor="#000000" stroked="false">
                <v:path arrowok="t"/>
                <v:fill type="solid"/>
              </v:shape>
            </v:group>
            <v:group style="position:absolute;left:3214;top:7329;width:10;height:20" coordorigin="3214,7329" coordsize="10,20">
              <v:shape style="position:absolute;left:3214;top:7329;width:10;height:20" coordorigin="3214,7329" coordsize="10,20" path="m3214,7348l3224,7348,3224,7329,3214,7329,3214,7348xe" filled="true" fillcolor="#000000" stroked="false">
                <v:path arrowok="t"/>
                <v:fill type="solid"/>
              </v:shape>
            </v:group>
            <v:group style="position:absolute;left:3214;top:7348;width:10;height:20" coordorigin="3214,7348" coordsize="10,20">
              <v:shape style="position:absolute;left:3214;top:7348;width:10;height:20" coordorigin="3214,7348" coordsize="10,20" path="m3214,7367l3224,7367,3224,7348,3214,7348,3214,7367xe" filled="true" fillcolor="#000000" stroked="false">
                <v:path arrowok="t"/>
                <v:fill type="solid"/>
              </v:shape>
            </v:group>
            <v:group style="position:absolute;left:3214;top:7367;width:10;height:20" coordorigin="3214,7367" coordsize="10,20">
              <v:shape style="position:absolute;left:3214;top:7367;width:10;height:20" coordorigin="3214,7367" coordsize="10,20" path="m3214,7386l3224,7386,3224,7367,3214,7367,3214,7386xe" filled="true" fillcolor="#000000" stroked="false">
                <v:path arrowok="t"/>
                <v:fill type="solid"/>
              </v:shape>
            </v:group>
            <v:group style="position:absolute;left:3214;top:7386;width:10;height:20" coordorigin="3214,7386" coordsize="10,20">
              <v:shape style="position:absolute;left:3214;top:7386;width:10;height:20" coordorigin="3214,7386" coordsize="10,20" path="m3214,7405l3224,7405,3224,7386,3214,7386,3214,7405xe" filled="true" fillcolor="#000000" stroked="false">
                <v:path arrowok="t"/>
                <v:fill type="solid"/>
              </v:shape>
            </v:group>
            <v:group style="position:absolute;left:3214;top:7405;width:10;height:20" coordorigin="3214,7405" coordsize="10,20">
              <v:shape style="position:absolute;left:3214;top:7405;width:10;height:20" coordorigin="3214,7405" coordsize="10,20" path="m3214,7425l3224,7425,3224,7405,3214,7405,3214,7425xe" filled="true" fillcolor="#000000" stroked="false">
                <v:path arrowok="t"/>
                <v:fill type="solid"/>
              </v:shape>
            </v:group>
            <v:group style="position:absolute;left:3214;top:7425;width:10;height:20" coordorigin="3214,7425" coordsize="10,20">
              <v:shape style="position:absolute;left:3214;top:7425;width:10;height:20" coordorigin="3214,7425" coordsize="10,20" path="m3214,7444l3224,7444,3224,7425,3214,7425,3214,7444xe" filled="true" fillcolor="#000000" stroked="false">
                <v:path arrowok="t"/>
                <v:fill type="solid"/>
              </v:shape>
            </v:group>
            <v:group style="position:absolute;left:3214;top:7444;width:10;height:20" coordorigin="3214,7444" coordsize="10,20">
              <v:shape style="position:absolute;left:3214;top:7444;width:10;height:20" coordorigin="3214,7444" coordsize="10,20" path="m3214,7463l3224,7463,3224,7444,3214,7444,3214,7463xe" filled="true" fillcolor="#000000" stroked="false">
                <v:path arrowok="t"/>
                <v:fill type="solid"/>
              </v:shape>
            </v:group>
            <v:group style="position:absolute;left:3214;top:7463;width:10;height:20" coordorigin="3214,7463" coordsize="10,20">
              <v:shape style="position:absolute;left:3214;top:7463;width:10;height:20" coordorigin="3214,7463" coordsize="10,20" path="m3214,7482l3224,7482,3224,7463,3214,7463,3214,7482xe" filled="true" fillcolor="#000000" stroked="false">
                <v:path arrowok="t"/>
                <v:fill type="solid"/>
              </v:shape>
            </v:group>
            <v:group style="position:absolute;left:3214;top:7482;width:10;height:20" coordorigin="3214,7482" coordsize="10,20">
              <v:shape style="position:absolute;left:3214;top:7482;width:10;height:20" coordorigin="3214,7482" coordsize="10,20" path="m3214,7501l3224,7501,3224,7482,3214,7482,3214,7501xe" filled="true" fillcolor="#000000" stroked="false">
                <v:path arrowok="t"/>
                <v:fill type="solid"/>
              </v:shape>
            </v:group>
            <v:group style="position:absolute;left:3214;top:7501;width:10;height:20" coordorigin="3214,7501" coordsize="10,20">
              <v:shape style="position:absolute;left:3214;top:7501;width:10;height:20" coordorigin="3214,7501" coordsize="10,20" path="m3214,7521l3224,7521,3224,7501,3214,7501,3214,7521xe" filled="true" fillcolor="#000000" stroked="false">
                <v:path arrowok="t"/>
                <v:fill type="solid"/>
              </v:shape>
            </v:group>
            <v:group style="position:absolute;left:3214;top:7521;width:10;height:20" coordorigin="3214,7521" coordsize="10,20">
              <v:shape style="position:absolute;left:3214;top:7521;width:10;height:20" coordorigin="3214,7521" coordsize="10,20" path="m3214,7540l3224,7540,3224,7521,3214,7521,3214,7540xe" filled="true" fillcolor="#000000" stroked="false">
                <v:path arrowok="t"/>
                <v:fill type="solid"/>
              </v:shape>
            </v:group>
            <v:group style="position:absolute;left:3214;top:7540;width:10;height:20" coordorigin="3214,7540" coordsize="10,20">
              <v:shape style="position:absolute;left:3214;top:7540;width:10;height:20" coordorigin="3214,7540" coordsize="10,20" path="m3214,7559l3224,7559,3224,7540,3214,7540,3214,7559xe" filled="true" fillcolor="#000000" stroked="false">
                <v:path arrowok="t"/>
                <v:fill type="solid"/>
              </v:shape>
            </v:group>
            <v:group style="position:absolute;left:3214;top:7559;width:10;height:20" coordorigin="3214,7559" coordsize="10,20">
              <v:shape style="position:absolute;left:3214;top:7559;width:10;height:20" coordorigin="3214,7559" coordsize="10,20" path="m3214,7578l3224,7578,3224,7559,3214,7559,3214,7578xe" filled="true" fillcolor="#000000" stroked="false">
                <v:path arrowok="t"/>
                <v:fill type="solid"/>
              </v:shape>
            </v:group>
            <v:group style="position:absolute;left:3214;top:7578;width:10;height:20" coordorigin="3214,7578" coordsize="10,20">
              <v:shape style="position:absolute;left:3214;top:7578;width:10;height:20" coordorigin="3214,7578" coordsize="10,20" path="m3214,7597l3224,7597,3224,7578,3214,7578,3214,7597xe" filled="true" fillcolor="#000000" stroked="false">
                <v:path arrowok="t"/>
                <v:fill type="solid"/>
              </v:shape>
            </v:group>
            <v:group style="position:absolute;left:3214;top:7597;width:10;height:20" coordorigin="3214,7597" coordsize="10,20">
              <v:shape style="position:absolute;left:3214;top:7597;width:10;height:20" coordorigin="3214,7597" coordsize="10,20" path="m3214,7617l3224,7617,3224,7597,3214,7597,3214,7617xe" filled="true" fillcolor="#000000" stroked="false">
                <v:path arrowok="t"/>
                <v:fill type="solid"/>
              </v:shape>
            </v:group>
            <v:group style="position:absolute;left:3214;top:7617;width:10;height:20" coordorigin="3214,7617" coordsize="10,20">
              <v:shape style="position:absolute;left:3214;top:7617;width:10;height:20" coordorigin="3214,7617" coordsize="10,20" path="m3214,7636l3224,7636,3224,7617,3214,7617,3214,7636xe" filled="true" fillcolor="#000000" stroked="false">
                <v:path arrowok="t"/>
                <v:fill type="solid"/>
              </v:shape>
            </v:group>
            <v:group style="position:absolute;left:3214;top:7636;width:10;height:20" coordorigin="3214,7636" coordsize="10,20">
              <v:shape style="position:absolute;left:3214;top:7636;width:10;height:20" coordorigin="3214,7636" coordsize="10,20" path="m3214,7655l3224,7655,3224,7636,3214,7636,3214,7655xe" filled="true" fillcolor="#000000" stroked="false">
                <v:path arrowok="t"/>
                <v:fill type="solid"/>
              </v:shape>
            </v:group>
            <v:group style="position:absolute;left:3214;top:7655;width:10;height:20" coordorigin="3214,7655" coordsize="10,20">
              <v:shape style="position:absolute;left:3214;top:7655;width:10;height:20" coordorigin="3214,7655" coordsize="10,20" path="m3214,7674l3224,7674,3224,7655,3214,7655,3214,7674xe" filled="true" fillcolor="#000000" stroked="false">
                <v:path arrowok="t"/>
                <v:fill type="solid"/>
              </v:shape>
            </v:group>
            <v:group style="position:absolute;left:3214;top:7674;width:10;height:20" coordorigin="3214,7674" coordsize="10,20">
              <v:shape style="position:absolute;left:3214;top:7674;width:10;height:20" coordorigin="3214,7674" coordsize="10,20" path="m3214,7693l3224,7693,3224,7674,3214,7674,3214,7693xe" filled="true" fillcolor="#000000" stroked="false">
                <v:path arrowok="t"/>
                <v:fill type="solid"/>
              </v:shape>
            </v:group>
            <v:group style="position:absolute;left:3214;top:7693;width:10;height:20" coordorigin="3214,7693" coordsize="10,20">
              <v:shape style="position:absolute;left:3214;top:7693;width:10;height:20" coordorigin="3214,7693" coordsize="10,20" path="m3214,7713l3224,7713,3224,7693,3214,7693,3214,7713xe" filled="true" fillcolor="#000000" stroked="false">
                <v:path arrowok="t"/>
                <v:fill type="solid"/>
              </v:shape>
            </v:group>
            <v:group style="position:absolute;left:3214;top:7713;width:10;height:20" coordorigin="3214,7713" coordsize="10,20">
              <v:shape style="position:absolute;left:3214;top:7713;width:10;height:20" coordorigin="3214,7713" coordsize="10,20" path="m3214,7732l3224,7732,3224,7713,3214,7713,3214,7732xe" filled="true" fillcolor="#000000" stroked="false">
                <v:path arrowok="t"/>
                <v:fill type="solid"/>
              </v:shape>
            </v:group>
            <v:group style="position:absolute;left:3214;top:7732;width:10;height:20" coordorigin="3214,7732" coordsize="10,20">
              <v:shape style="position:absolute;left:3214;top:7732;width:10;height:20" coordorigin="3214,7732" coordsize="10,20" path="m3214,7751l3224,7751,3224,7732,3214,7732,3214,7751xe" filled="true" fillcolor="#000000" stroked="false">
                <v:path arrowok="t"/>
                <v:fill type="solid"/>
              </v:shape>
            </v:group>
            <v:group style="position:absolute;left:2050;top:7842;width:1164;height:2" coordorigin="2050,7842" coordsize="1164,2">
              <v:shape style="position:absolute;left:2050;top:7842;width:1164;height:2" coordorigin="2050,7842" coordsize="1164,0" path="m2050,7842l3214,7842e" filled="false" stroked="true" strokeweight="1.44pt" strokecolor="#000000">
                <v:path arrowok="t"/>
              </v:shape>
            </v:group>
            <v:group style="position:absolute;left:3214;top:7751;width:10;height:20" coordorigin="3214,7751" coordsize="10,20">
              <v:shape style="position:absolute;left:3214;top:7751;width:10;height:20" coordorigin="3214,7751" coordsize="10,20" path="m3214,7770l3224,7770,3224,7751,3214,7751,3214,7770xe" filled="true" fillcolor="#000000" stroked="false">
                <v:path arrowok="t"/>
                <v:fill type="solid"/>
              </v:shape>
            </v:group>
            <v:group style="position:absolute;left:3214;top:7770;width:10;height:20" coordorigin="3214,7770" coordsize="10,20">
              <v:shape style="position:absolute;left:3214;top:7770;width:10;height:20" coordorigin="3214,7770" coordsize="10,20" path="m3214,7789l3224,7789,3224,7770,3214,7770,3214,7789xe" filled="true" fillcolor="#000000" stroked="false">
                <v:path arrowok="t"/>
                <v:fill type="solid"/>
              </v:shape>
            </v:group>
            <v:group style="position:absolute;left:3214;top:7789;width:10;height:20" coordorigin="3214,7789" coordsize="10,20">
              <v:shape style="position:absolute;left:3214;top:7789;width:10;height:20" coordorigin="3214,7789" coordsize="10,20" path="m3214,7809l3224,7809,3224,7789,3214,7789,3214,7809xe" filled="true" fillcolor="#000000" stroked="false">
                <v:path arrowok="t"/>
                <v:fill type="solid"/>
              </v:shape>
            </v:group>
            <v:group style="position:absolute;left:3214;top:7809;width:10;height:20" coordorigin="3214,7809" coordsize="10,20">
              <v:shape style="position:absolute;left:3214;top:7809;width:10;height:20" coordorigin="3214,7809" coordsize="10,20" path="m3214,7828l3224,7828,3224,7809,3214,7809,3214,7828xe" filled="true" fillcolor="#000000" stroked="false">
                <v:path arrowok="t"/>
                <v:fill type="solid"/>
              </v:shape>
            </v:group>
            <v:group style="position:absolute;left:3214;top:7842;width:29;height:2" coordorigin="3214,7842" coordsize="29,2">
              <v:shape style="position:absolute;left:3214;top:7842;width:29;height:2" coordorigin="3214,7842" coordsize="29,0" path="m3214,7842l3243,7842e" filled="false" stroked="true" strokeweight="1.44pt" strokecolor="#000000">
                <v:path arrowok="t"/>
              </v:shape>
            </v:group>
            <v:group style="position:absolute;left:3243;top:7842;width:1388;height:2" coordorigin="3243,7842" coordsize="1388,2">
              <v:shape style="position:absolute;left:3243;top:7842;width:1388;height:2" coordorigin="3243,7842" coordsize="1388,0" path="m3243,7842l4630,7842e" filled="false" stroked="true" strokeweight="1.44pt" strokecolor="#000000">
                <v:path arrowok="t"/>
              </v:shape>
            </v:group>
            <v:group style="position:absolute;left:4631;top:6810;width:10;height:20" coordorigin="4631,6810" coordsize="10,20">
              <v:shape style="position:absolute;left:4631;top:6810;width:10;height:20" coordorigin="4631,6810" coordsize="10,20" path="m4631,6829l4640,6829,4640,6810,4631,6810,4631,6829xe" filled="true" fillcolor="#000000" stroked="false">
                <v:path arrowok="t"/>
                <v:fill type="solid"/>
              </v:shape>
            </v:group>
            <v:group style="position:absolute;left:4631;top:6829;width:10;height:20" coordorigin="4631,6829" coordsize="10,20">
              <v:shape style="position:absolute;left:4631;top:6829;width:10;height:20" coordorigin="4631,6829" coordsize="10,20" path="m4631,6849l4640,6849,4640,6829,4631,6829,4631,6849xe" filled="true" fillcolor="#000000" stroked="false">
                <v:path arrowok="t"/>
                <v:fill type="solid"/>
              </v:shape>
            </v:group>
            <v:group style="position:absolute;left:4631;top:6849;width:10;height:20" coordorigin="4631,6849" coordsize="10,20">
              <v:shape style="position:absolute;left:4631;top:6849;width:10;height:20" coordorigin="4631,6849" coordsize="10,20" path="m4631,6868l4640,6868,4640,6849,4631,6849,4631,6868xe" filled="true" fillcolor="#000000" stroked="false">
                <v:path arrowok="t"/>
                <v:fill type="solid"/>
              </v:shape>
            </v:group>
            <v:group style="position:absolute;left:4631;top:6868;width:10;height:20" coordorigin="4631,6868" coordsize="10,20">
              <v:shape style="position:absolute;left:4631;top:6868;width:10;height:20" coordorigin="4631,6868" coordsize="10,20" path="m4631,6887l4640,6887,4640,6868,4631,6868,4631,6887xe" filled="true" fillcolor="#000000" stroked="false">
                <v:path arrowok="t"/>
                <v:fill type="solid"/>
              </v:shape>
            </v:group>
            <v:group style="position:absolute;left:4631;top:6887;width:10;height:20" coordorigin="4631,6887" coordsize="10,20">
              <v:shape style="position:absolute;left:4631;top:6887;width:10;height:20" coordorigin="4631,6887" coordsize="10,20" path="m4631,6906l4640,6906,4640,6887,4631,6887,4631,6906xe" filled="true" fillcolor="#000000" stroked="false">
                <v:path arrowok="t"/>
                <v:fill type="solid"/>
              </v:shape>
            </v:group>
            <v:group style="position:absolute;left:4631;top:6906;width:10;height:20" coordorigin="4631,6906" coordsize="10,20">
              <v:shape style="position:absolute;left:4631;top:6906;width:10;height:20" coordorigin="4631,6906" coordsize="10,20" path="m4631,6925l4640,6925,4640,6906,4631,6906,4631,6925xe" filled="true" fillcolor="#000000" stroked="false">
                <v:path arrowok="t"/>
                <v:fill type="solid"/>
              </v:shape>
            </v:group>
            <v:group style="position:absolute;left:4631;top:6925;width:10;height:20" coordorigin="4631,6925" coordsize="10,20">
              <v:shape style="position:absolute;left:4631;top:6925;width:10;height:20" coordorigin="4631,6925" coordsize="10,20" path="m4631,6945l4640,6945,4640,6925,4631,6925,4631,6945xe" filled="true" fillcolor="#000000" stroked="false">
                <v:path arrowok="t"/>
                <v:fill type="solid"/>
              </v:shape>
            </v:group>
            <v:group style="position:absolute;left:4631;top:6945;width:10;height:20" coordorigin="4631,6945" coordsize="10,20">
              <v:shape style="position:absolute;left:4631;top:6945;width:10;height:20" coordorigin="4631,6945" coordsize="10,20" path="m4631,6964l4640,6964,4640,6945,4631,6945,4631,6964xe" filled="true" fillcolor="#000000" stroked="false">
                <v:path arrowok="t"/>
                <v:fill type="solid"/>
              </v:shape>
            </v:group>
            <v:group style="position:absolute;left:4631;top:6964;width:10;height:20" coordorigin="4631,6964" coordsize="10,20">
              <v:shape style="position:absolute;left:4631;top:6964;width:10;height:20" coordorigin="4631,6964" coordsize="10,20" path="m4631,6983l4640,6983,4640,6964,4631,6964,4631,6983xe" filled="true" fillcolor="#000000" stroked="false">
                <v:path arrowok="t"/>
                <v:fill type="solid"/>
              </v:shape>
            </v:group>
            <v:group style="position:absolute;left:4631;top:6983;width:10;height:20" coordorigin="4631,6983" coordsize="10,20">
              <v:shape style="position:absolute;left:4631;top:6983;width:10;height:20" coordorigin="4631,6983" coordsize="10,20" path="m4631,7002l4640,7002,4640,6983,4631,6983,4631,7002xe" filled="true" fillcolor="#000000" stroked="false">
                <v:path arrowok="t"/>
                <v:fill type="solid"/>
              </v:shape>
            </v:group>
            <v:group style="position:absolute;left:4631;top:7002;width:10;height:20" coordorigin="4631,7002" coordsize="10,20">
              <v:shape style="position:absolute;left:4631;top:7002;width:10;height:20" coordorigin="4631,7002" coordsize="10,20" path="m4631,7021l4640,7021,4640,7002,4631,7002,4631,7021xe" filled="true" fillcolor="#000000" stroked="false">
                <v:path arrowok="t"/>
                <v:fill type="solid"/>
              </v:shape>
            </v:group>
            <v:group style="position:absolute;left:4631;top:7021;width:10;height:20" coordorigin="4631,7021" coordsize="10,20">
              <v:shape style="position:absolute;left:4631;top:7021;width:10;height:20" coordorigin="4631,7021" coordsize="10,20" path="m4631,7041l4640,7041,4640,7021,4631,7021,4631,7041xe" filled="true" fillcolor="#000000" stroked="false">
                <v:path arrowok="t"/>
                <v:fill type="solid"/>
              </v:shape>
            </v:group>
            <v:group style="position:absolute;left:4631;top:7041;width:10;height:20" coordorigin="4631,7041" coordsize="10,20">
              <v:shape style="position:absolute;left:4631;top:7041;width:10;height:20" coordorigin="4631,7041" coordsize="10,20" path="m4631,7060l4640,7060,4640,7041,4631,7041,4631,7060xe" filled="true" fillcolor="#000000" stroked="false">
                <v:path arrowok="t"/>
                <v:fill type="solid"/>
              </v:shape>
            </v:group>
            <v:group style="position:absolute;left:4631;top:7060;width:10;height:20" coordorigin="4631,7060" coordsize="10,20">
              <v:shape style="position:absolute;left:4631;top:7060;width:10;height:20" coordorigin="4631,7060" coordsize="10,20" path="m4631,7079l4640,7079,4640,7060,4631,7060,4631,7079xe" filled="true" fillcolor="#000000" stroked="false">
                <v:path arrowok="t"/>
                <v:fill type="solid"/>
              </v:shape>
            </v:group>
            <v:group style="position:absolute;left:4631;top:7079;width:10;height:20" coordorigin="4631,7079" coordsize="10,20">
              <v:shape style="position:absolute;left:4631;top:7079;width:10;height:20" coordorigin="4631,7079" coordsize="10,20" path="m4631,7098l4640,7098,4640,7079,4631,7079,4631,7098xe" filled="true" fillcolor="#000000" stroked="false">
                <v:path arrowok="t"/>
                <v:fill type="solid"/>
              </v:shape>
            </v:group>
            <v:group style="position:absolute;left:4631;top:7098;width:10;height:20" coordorigin="4631,7098" coordsize="10,20">
              <v:shape style="position:absolute;left:4631;top:7098;width:10;height:20" coordorigin="4631,7098" coordsize="10,20" path="m4631,7117l4640,7117,4640,7098,4631,7098,4631,7117xe" filled="true" fillcolor="#000000" stroked="false">
                <v:path arrowok="t"/>
                <v:fill type="solid"/>
              </v:shape>
            </v:group>
            <v:group style="position:absolute;left:4631;top:7117;width:10;height:20" coordorigin="4631,7117" coordsize="10,20">
              <v:shape style="position:absolute;left:4631;top:7117;width:10;height:20" coordorigin="4631,7117" coordsize="10,20" path="m4631,7137l4640,7137,4640,7117,4631,7117,4631,7137xe" filled="true" fillcolor="#000000" stroked="false">
                <v:path arrowok="t"/>
                <v:fill type="solid"/>
              </v:shape>
            </v:group>
            <v:group style="position:absolute;left:4631;top:7137;width:10;height:20" coordorigin="4631,7137" coordsize="10,20">
              <v:shape style="position:absolute;left:4631;top:7137;width:10;height:20" coordorigin="4631,7137" coordsize="10,20" path="m4631,7156l4640,7156,4640,7137,4631,7137,4631,7156xe" filled="true" fillcolor="#000000" stroked="false">
                <v:path arrowok="t"/>
                <v:fill type="solid"/>
              </v:shape>
            </v:group>
            <v:group style="position:absolute;left:4631;top:7156;width:10;height:20" coordorigin="4631,7156" coordsize="10,20">
              <v:shape style="position:absolute;left:4631;top:7156;width:10;height:20" coordorigin="4631,7156" coordsize="10,20" path="m4631,7175l4640,7175,4640,7156,4631,7156,4631,7175xe" filled="true" fillcolor="#000000" stroked="false">
                <v:path arrowok="t"/>
                <v:fill type="solid"/>
              </v:shape>
            </v:group>
            <v:group style="position:absolute;left:4631;top:7175;width:10;height:20" coordorigin="4631,7175" coordsize="10,20">
              <v:shape style="position:absolute;left:4631;top:7175;width:10;height:20" coordorigin="4631,7175" coordsize="10,20" path="m4631,7194l4640,7194,4640,7175,4631,7175,4631,7194xe" filled="true" fillcolor="#000000" stroked="false">
                <v:path arrowok="t"/>
                <v:fill type="solid"/>
              </v:shape>
            </v:group>
            <v:group style="position:absolute;left:4631;top:7194;width:10;height:20" coordorigin="4631,7194" coordsize="10,20">
              <v:shape style="position:absolute;left:4631;top:7194;width:10;height:20" coordorigin="4631,7194" coordsize="10,20" path="m4631,7213l4640,7213,4640,7194,4631,7194,4631,7213xe" filled="true" fillcolor="#000000" stroked="false">
                <v:path arrowok="t"/>
                <v:fill type="solid"/>
              </v:shape>
            </v:group>
            <v:group style="position:absolute;left:4631;top:7213;width:10;height:20" coordorigin="4631,7213" coordsize="10,20">
              <v:shape style="position:absolute;left:4631;top:7213;width:10;height:20" coordorigin="4631,7213" coordsize="10,20" path="m4631,7233l4640,7233,4640,7213,4631,7213,4631,7233xe" filled="true" fillcolor="#000000" stroked="false">
                <v:path arrowok="t"/>
                <v:fill type="solid"/>
              </v:shape>
            </v:group>
            <v:group style="position:absolute;left:4631;top:7233;width:10;height:20" coordorigin="4631,7233" coordsize="10,20">
              <v:shape style="position:absolute;left:4631;top:7233;width:10;height:20" coordorigin="4631,7233" coordsize="10,20" path="m4631,7252l4640,7252,4640,7233,4631,7233,4631,7252xe" filled="true" fillcolor="#000000" stroked="false">
                <v:path arrowok="t"/>
                <v:fill type="solid"/>
              </v:shape>
            </v:group>
            <v:group style="position:absolute;left:4631;top:7252;width:10;height:20" coordorigin="4631,7252" coordsize="10,20">
              <v:shape style="position:absolute;left:4631;top:7252;width:10;height:20" coordorigin="4631,7252" coordsize="10,20" path="m4631,7271l4640,7271,4640,7252,4631,7252,4631,7271xe" filled="true" fillcolor="#000000" stroked="false">
                <v:path arrowok="t"/>
                <v:fill type="solid"/>
              </v:shape>
            </v:group>
            <v:group style="position:absolute;left:4631;top:7271;width:10;height:20" coordorigin="4631,7271" coordsize="10,20">
              <v:shape style="position:absolute;left:4631;top:7271;width:10;height:20" coordorigin="4631,7271" coordsize="10,20" path="m4631,7290l4640,7290,4640,7271,4631,7271,4631,7290xe" filled="true" fillcolor="#000000" stroked="false">
                <v:path arrowok="t"/>
                <v:fill type="solid"/>
              </v:shape>
            </v:group>
            <v:group style="position:absolute;left:4631;top:7290;width:10;height:20" coordorigin="4631,7290" coordsize="10,20">
              <v:shape style="position:absolute;left:4631;top:7290;width:10;height:20" coordorigin="4631,7290" coordsize="10,20" path="m4631,7309l4640,7309,4640,7290,4631,7290,4631,7309xe" filled="true" fillcolor="#000000" stroked="false">
                <v:path arrowok="t"/>
                <v:fill type="solid"/>
              </v:shape>
            </v:group>
            <v:group style="position:absolute;left:4631;top:7309;width:10;height:20" coordorigin="4631,7309" coordsize="10,20">
              <v:shape style="position:absolute;left:4631;top:7309;width:10;height:20" coordorigin="4631,7309" coordsize="10,20" path="m4631,7329l4640,7329,4640,7309,4631,7309,4631,7329xe" filled="true" fillcolor="#000000" stroked="false">
                <v:path arrowok="t"/>
                <v:fill type="solid"/>
              </v:shape>
            </v:group>
            <v:group style="position:absolute;left:4631;top:7329;width:10;height:20" coordorigin="4631,7329" coordsize="10,20">
              <v:shape style="position:absolute;left:4631;top:7329;width:10;height:20" coordorigin="4631,7329" coordsize="10,20" path="m4631,7348l4640,7348,4640,7329,4631,7329,4631,7348xe" filled="true" fillcolor="#000000" stroked="false">
                <v:path arrowok="t"/>
                <v:fill type="solid"/>
              </v:shape>
            </v:group>
            <v:group style="position:absolute;left:4631;top:7348;width:10;height:20" coordorigin="4631,7348" coordsize="10,20">
              <v:shape style="position:absolute;left:4631;top:7348;width:10;height:20" coordorigin="4631,7348" coordsize="10,20" path="m4631,7367l4640,7367,4640,7348,4631,7348,4631,7367xe" filled="true" fillcolor="#000000" stroked="false">
                <v:path arrowok="t"/>
                <v:fill type="solid"/>
              </v:shape>
            </v:group>
            <v:group style="position:absolute;left:4631;top:7367;width:10;height:20" coordorigin="4631,7367" coordsize="10,20">
              <v:shape style="position:absolute;left:4631;top:7367;width:10;height:20" coordorigin="4631,7367" coordsize="10,20" path="m4631,7386l4640,7386,4640,7367,4631,7367,4631,7386xe" filled="true" fillcolor="#000000" stroked="false">
                <v:path arrowok="t"/>
                <v:fill type="solid"/>
              </v:shape>
            </v:group>
            <v:group style="position:absolute;left:4631;top:7386;width:10;height:20" coordorigin="4631,7386" coordsize="10,20">
              <v:shape style="position:absolute;left:4631;top:7386;width:10;height:20" coordorigin="4631,7386" coordsize="10,20" path="m4631,7405l4640,7405,4640,7386,4631,7386,4631,7405xe" filled="true" fillcolor="#000000" stroked="false">
                <v:path arrowok="t"/>
                <v:fill type="solid"/>
              </v:shape>
            </v:group>
            <v:group style="position:absolute;left:4631;top:7405;width:10;height:20" coordorigin="4631,7405" coordsize="10,20">
              <v:shape style="position:absolute;left:4631;top:7405;width:10;height:20" coordorigin="4631,7405" coordsize="10,20" path="m4631,7425l4640,7425,4640,7405,4631,7405,4631,7425xe" filled="true" fillcolor="#000000" stroked="false">
                <v:path arrowok="t"/>
                <v:fill type="solid"/>
              </v:shape>
            </v:group>
            <v:group style="position:absolute;left:4631;top:7425;width:10;height:20" coordorigin="4631,7425" coordsize="10,20">
              <v:shape style="position:absolute;left:4631;top:7425;width:10;height:20" coordorigin="4631,7425" coordsize="10,20" path="m4631,7444l4640,7444,4640,7425,4631,7425,4631,7444xe" filled="true" fillcolor="#000000" stroked="false">
                <v:path arrowok="t"/>
                <v:fill type="solid"/>
              </v:shape>
            </v:group>
            <v:group style="position:absolute;left:4631;top:7444;width:10;height:20" coordorigin="4631,7444" coordsize="10,20">
              <v:shape style="position:absolute;left:4631;top:7444;width:10;height:20" coordorigin="4631,7444" coordsize="10,20" path="m4631,7463l4640,7463,4640,7444,4631,7444,4631,7463xe" filled="true" fillcolor="#000000" stroked="false">
                <v:path arrowok="t"/>
                <v:fill type="solid"/>
              </v:shape>
            </v:group>
            <v:group style="position:absolute;left:4631;top:7463;width:10;height:20" coordorigin="4631,7463" coordsize="10,20">
              <v:shape style="position:absolute;left:4631;top:7463;width:10;height:20" coordorigin="4631,7463" coordsize="10,20" path="m4631,7482l4640,7482,4640,7463,4631,7463,4631,7482xe" filled="true" fillcolor="#000000" stroked="false">
                <v:path arrowok="t"/>
                <v:fill type="solid"/>
              </v:shape>
            </v:group>
            <v:group style="position:absolute;left:4631;top:7482;width:10;height:20" coordorigin="4631,7482" coordsize="10,20">
              <v:shape style="position:absolute;left:4631;top:7482;width:10;height:20" coordorigin="4631,7482" coordsize="10,20" path="m4631,7501l4640,7501,4640,7482,4631,7482,4631,7501xe" filled="true" fillcolor="#000000" stroked="false">
                <v:path arrowok="t"/>
                <v:fill type="solid"/>
              </v:shape>
            </v:group>
            <v:group style="position:absolute;left:4631;top:7501;width:10;height:20" coordorigin="4631,7501" coordsize="10,20">
              <v:shape style="position:absolute;left:4631;top:7501;width:10;height:20" coordorigin="4631,7501" coordsize="10,20" path="m4631,7521l4640,7521,4640,7501,4631,7501,4631,7521xe" filled="true" fillcolor="#000000" stroked="false">
                <v:path arrowok="t"/>
                <v:fill type="solid"/>
              </v:shape>
            </v:group>
            <v:group style="position:absolute;left:4631;top:7521;width:10;height:20" coordorigin="4631,7521" coordsize="10,20">
              <v:shape style="position:absolute;left:4631;top:7521;width:10;height:20" coordorigin="4631,7521" coordsize="10,20" path="m4631,7540l4640,7540,4640,7521,4631,7521,4631,7540xe" filled="true" fillcolor="#000000" stroked="false">
                <v:path arrowok="t"/>
                <v:fill type="solid"/>
              </v:shape>
            </v:group>
            <v:group style="position:absolute;left:4631;top:7540;width:10;height:20" coordorigin="4631,7540" coordsize="10,20">
              <v:shape style="position:absolute;left:4631;top:7540;width:10;height:20" coordorigin="4631,7540" coordsize="10,20" path="m4631,7559l4640,7559,4640,7540,4631,7540,4631,7559xe" filled="true" fillcolor="#000000" stroked="false">
                <v:path arrowok="t"/>
                <v:fill type="solid"/>
              </v:shape>
            </v:group>
            <v:group style="position:absolute;left:4631;top:7559;width:10;height:20" coordorigin="4631,7559" coordsize="10,20">
              <v:shape style="position:absolute;left:4631;top:7559;width:10;height:20" coordorigin="4631,7559" coordsize="10,20" path="m4631,7578l4640,7578,4640,7559,4631,7559,4631,7578xe" filled="true" fillcolor="#000000" stroked="false">
                <v:path arrowok="t"/>
                <v:fill type="solid"/>
              </v:shape>
            </v:group>
            <v:group style="position:absolute;left:4631;top:7578;width:10;height:20" coordorigin="4631,7578" coordsize="10,20">
              <v:shape style="position:absolute;left:4631;top:7578;width:10;height:20" coordorigin="4631,7578" coordsize="10,20" path="m4631,7597l4640,7597,4640,7578,4631,7578,4631,7597xe" filled="true" fillcolor="#000000" stroked="false">
                <v:path arrowok="t"/>
                <v:fill type="solid"/>
              </v:shape>
            </v:group>
            <v:group style="position:absolute;left:4631;top:7597;width:10;height:20" coordorigin="4631,7597" coordsize="10,20">
              <v:shape style="position:absolute;left:4631;top:7597;width:10;height:20" coordorigin="4631,7597" coordsize="10,20" path="m4631,7617l4640,7617,4640,7597,4631,7597,4631,7617xe" filled="true" fillcolor="#000000" stroked="false">
                <v:path arrowok="t"/>
                <v:fill type="solid"/>
              </v:shape>
            </v:group>
            <v:group style="position:absolute;left:4631;top:7617;width:10;height:20" coordorigin="4631,7617" coordsize="10,20">
              <v:shape style="position:absolute;left:4631;top:7617;width:10;height:20" coordorigin="4631,7617" coordsize="10,20" path="m4631,7636l4640,7636,4640,7617,4631,7617,4631,7636xe" filled="true" fillcolor="#000000" stroked="false">
                <v:path arrowok="t"/>
                <v:fill type="solid"/>
              </v:shape>
            </v:group>
            <v:group style="position:absolute;left:4631;top:7636;width:10;height:20" coordorigin="4631,7636" coordsize="10,20">
              <v:shape style="position:absolute;left:4631;top:7636;width:10;height:20" coordorigin="4631,7636" coordsize="10,20" path="m4631,7655l4640,7655,4640,7636,4631,7636,4631,7655xe" filled="true" fillcolor="#000000" stroked="false">
                <v:path arrowok="t"/>
                <v:fill type="solid"/>
              </v:shape>
            </v:group>
            <v:group style="position:absolute;left:4631;top:7655;width:10;height:20" coordorigin="4631,7655" coordsize="10,20">
              <v:shape style="position:absolute;left:4631;top:7655;width:10;height:20" coordorigin="4631,7655" coordsize="10,20" path="m4631,7674l4640,7674,4640,7655,4631,7655,4631,7674xe" filled="true" fillcolor="#000000" stroked="false">
                <v:path arrowok="t"/>
                <v:fill type="solid"/>
              </v:shape>
            </v:group>
            <v:group style="position:absolute;left:4631;top:7674;width:10;height:20" coordorigin="4631,7674" coordsize="10,20">
              <v:shape style="position:absolute;left:4631;top:7674;width:10;height:20" coordorigin="4631,7674" coordsize="10,20" path="m4631,7693l4640,7693,4640,7674,4631,7674,4631,7693xe" filled="true" fillcolor="#000000" stroked="false">
                <v:path arrowok="t"/>
                <v:fill type="solid"/>
              </v:shape>
            </v:group>
            <v:group style="position:absolute;left:4631;top:7693;width:10;height:20" coordorigin="4631,7693" coordsize="10,20">
              <v:shape style="position:absolute;left:4631;top:7693;width:10;height:20" coordorigin="4631,7693" coordsize="10,20" path="m4631,7713l4640,7713,4640,7693,4631,7693,4631,7713xe" filled="true" fillcolor="#000000" stroked="false">
                <v:path arrowok="t"/>
                <v:fill type="solid"/>
              </v:shape>
            </v:group>
            <v:group style="position:absolute;left:4631;top:7713;width:10;height:20" coordorigin="4631,7713" coordsize="10,20">
              <v:shape style="position:absolute;left:4631;top:7713;width:10;height:20" coordorigin="4631,7713" coordsize="10,20" path="m4631,7732l4640,7732,4640,7713,4631,7713,4631,7732xe" filled="true" fillcolor="#000000" stroked="false">
                <v:path arrowok="t"/>
                <v:fill type="solid"/>
              </v:shape>
            </v:group>
            <v:group style="position:absolute;left:4631;top:7732;width:10;height:20" coordorigin="4631,7732" coordsize="10,20">
              <v:shape style="position:absolute;left:4631;top:7732;width:10;height:20" coordorigin="4631,7732" coordsize="10,20" path="m4631,7751l4640,7751,4640,7732,4631,7732,4631,7751xe" filled="true" fillcolor="#000000" stroked="false">
                <v:path arrowok="t"/>
                <v:fill type="solid"/>
              </v:shape>
            </v:group>
            <v:group style="position:absolute;left:4631;top:7751;width:10;height:20" coordorigin="4631,7751" coordsize="10,20">
              <v:shape style="position:absolute;left:4631;top:7751;width:10;height:20" coordorigin="4631,7751" coordsize="10,20" path="m4631,7770l4640,7770,4640,7751,4631,7751,4631,7770xe" filled="true" fillcolor="#000000" stroked="false">
                <v:path arrowok="t"/>
                <v:fill type="solid"/>
              </v:shape>
            </v:group>
            <v:group style="position:absolute;left:4631;top:7770;width:10;height:20" coordorigin="4631,7770" coordsize="10,20">
              <v:shape style="position:absolute;left:4631;top:7770;width:10;height:20" coordorigin="4631,7770" coordsize="10,20" path="m4631,7789l4640,7789,4640,7770,4631,7770,4631,7789xe" filled="true" fillcolor="#000000" stroked="false">
                <v:path arrowok="t"/>
                <v:fill type="solid"/>
              </v:shape>
            </v:group>
            <v:group style="position:absolute;left:4631;top:7789;width:10;height:20" coordorigin="4631,7789" coordsize="10,20">
              <v:shape style="position:absolute;left:4631;top:7789;width:10;height:20" coordorigin="4631,7789" coordsize="10,20" path="m4631,7809l4640,7809,4640,7789,4631,7789,4631,7809xe" filled="true" fillcolor="#000000" stroked="false">
                <v:path arrowok="t"/>
                <v:fill type="solid"/>
              </v:shape>
            </v:group>
            <v:group style="position:absolute;left:4631;top:7809;width:10;height:20" coordorigin="4631,7809" coordsize="10,20">
              <v:shape style="position:absolute;left:4631;top:7809;width:10;height:20" coordorigin="4631,7809" coordsize="10,20" path="m4631,7828l4640,7828,4640,7809,4631,7809,4631,7828xe" filled="true" fillcolor="#000000" stroked="false">
                <v:path arrowok="t"/>
                <v:fill type="solid"/>
              </v:shape>
            </v:group>
            <v:group style="position:absolute;left:4631;top:7842;width:29;height:2" coordorigin="4631,7842" coordsize="29,2">
              <v:shape style="position:absolute;left:4631;top:7842;width:29;height:2" coordorigin="4631,7842" coordsize="29,0" path="m4631,7842l4659,7842e" filled="false" stroked="true" strokeweight="1.44pt" strokecolor="#000000">
                <v:path arrowok="t"/>
              </v:shape>
            </v:group>
            <v:group style="position:absolute;left:4659;top:7842;width:420;height:2" coordorigin="4659,7842" coordsize="420,2">
              <v:shape style="position:absolute;left:4659;top:7842;width:420;height:2" coordorigin="4659,7842" coordsize="420,0" path="m4659,7842l5079,7842e" filled="false" stroked="true" strokeweight="1.44pt" strokecolor="#000000">
                <v:path arrowok="t"/>
              </v:shape>
            </v:group>
            <v:group style="position:absolute;left:5079;top:6810;width:10;height:20" coordorigin="5079,6810" coordsize="10,20">
              <v:shape style="position:absolute;left:5079;top:6810;width:10;height:20" coordorigin="5079,6810" coordsize="10,20" path="m5079,6829l5089,6829,5089,6810,5079,6810,5079,6829xe" filled="true" fillcolor="#000000" stroked="false">
                <v:path arrowok="t"/>
                <v:fill type="solid"/>
              </v:shape>
            </v:group>
            <v:group style="position:absolute;left:5079;top:6829;width:10;height:20" coordorigin="5079,6829" coordsize="10,20">
              <v:shape style="position:absolute;left:5079;top:6829;width:10;height:20" coordorigin="5079,6829" coordsize="10,20" path="m5079,6849l5089,6849,5089,6829,5079,6829,5079,6849xe" filled="true" fillcolor="#000000" stroked="false">
                <v:path arrowok="t"/>
                <v:fill type="solid"/>
              </v:shape>
            </v:group>
            <v:group style="position:absolute;left:5079;top:6849;width:10;height:20" coordorigin="5079,6849" coordsize="10,20">
              <v:shape style="position:absolute;left:5079;top:6849;width:10;height:20" coordorigin="5079,6849" coordsize="10,20" path="m5079,6868l5089,6868,5089,6849,5079,6849,5079,6868xe" filled="true" fillcolor="#000000" stroked="false">
                <v:path arrowok="t"/>
                <v:fill type="solid"/>
              </v:shape>
            </v:group>
            <v:group style="position:absolute;left:5079;top:6868;width:10;height:20" coordorigin="5079,6868" coordsize="10,20">
              <v:shape style="position:absolute;left:5079;top:6868;width:10;height:20" coordorigin="5079,6868" coordsize="10,20" path="m5079,6887l5089,6887,5089,6868,5079,6868,5079,6887xe" filled="true" fillcolor="#000000" stroked="false">
                <v:path arrowok="t"/>
                <v:fill type="solid"/>
              </v:shape>
            </v:group>
            <v:group style="position:absolute;left:5079;top:6887;width:10;height:20" coordorigin="5079,6887" coordsize="10,20">
              <v:shape style="position:absolute;left:5079;top:6887;width:10;height:20" coordorigin="5079,6887" coordsize="10,20" path="m5079,6906l5089,6906,5089,6887,5079,6887,5079,6906xe" filled="true" fillcolor="#000000" stroked="false">
                <v:path arrowok="t"/>
                <v:fill type="solid"/>
              </v:shape>
            </v:group>
            <v:group style="position:absolute;left:5079;top:6906;width:10;height:20" coordorigin="5079,6906" coordsize="10,20">
              <v:shape style="position:absolute;left:5079;top:6906;width:10;height:20" coordorigin="5079,6906" coordsize="10,20" path="m5079,6925l5089,6925,5089,6906,5079,6906,5079,6925xe" filled="true" fillcolor="#000000" stroked="false">
                <v:path arrowok="t"/>
                <v:fill type="solid"/>
              </v:shape>
            </v:group>
            <v:group style="position:absolute;left:5079;top:6925;width:10;height:20" coordorigin="5079,6925" coordsize="10,20">
              <v:shape style="position:absolute;left:5079;top:6925;width:10;height:20" coordorigin="5079,6925" coordsize="10,20" path="m5079,6945l5089,6945,5089,6925,5079,6925,5079,6945xe" filled="true" fillcolor="#000000" stroked="false">
                <v:path arrowok="t"/>
                <v:fill type="solid"/>
              </v:shape>
            </v:group>
            <v:group style="position:absolute;left:5079;top:6945;width:10;height:20" coordorigin="5079,6945" coordsize="10,20">
              <v:shape style="position:absolute;left:5079;top:6945;width:10;height:20" coordorigin="5079,6945" coordsize="10,20" path="m5079,6964l5089,6964,5089,6945,5079,6945,5079,6964xe" filled="true" fillcolor="#000000" stroked="false">
                <v:path arrowok="t"/>
                <v:fill type="solid"/>
              </v:shape>
            </v:group>
            <v:group style="position:absolute;left:5079;top:6964;width:10;height:20" coordorigin="5079,6964" coordsize="10,20">
              <v:shape style="position:absolute;left:5079;top:6964;width:10;height:20" coordorigin="5079,6964" coordsize="10,20" path="m5079,6983l5089,6983,5089,6964,5079,6964,5079,6983xe" filled="true" fillcolor="#000000" stroked="false">
                <v:path arrowok="t"/>
                <v:fill type="solid"/>
              </v:shape>
            </v:group>
            <v:group style="position:absolute;left:5079;top:6983;width:10;height:20" coordorigin="5079,6983" coordsize="10,20">
              <v:shape style="position:absolute;left:5079;top:6983;width:10;height:20" coordorigin="5079,6983" coordsize="10,20" path="m5079,7002l5089,7002,5089,6983,5079,6983,5079,7002xe" filled="true" fillcolor="#000000" stroked="false">
                <v:path arrowok="t"/>
                <v:fill type="solid"/>
              </v:shape>
            </v:group>
            <v:group style="position:absolute;left:5079;top:7002;width:10;height:20" coordorigin="5079,7002" coordsize="10,20">
              <v:shape style="position:absolute;left:5079;top:7002;width:10;height:20" coordorigin="5079,7002" coordsize="10,20" path="m5079,7021l5089,7021,5089,7002,5079,7002,5079,7021xe" filled="true" fillcolor="#000000" stroked="false">
                <v:path arrowok="t"/>
                <v:fill type="solid"/>
              </v:shape>
            </v:group>
            <v:group style="position:absolute;left:5079;top:7021;width:10;height:20" coordorigin="5079,7021" coordsize="10,20">
              <v:shape style="position:absolute;left:5079;top:7021;width:10;height:20" coordorigin="5079,7021" coordsize="10,20" path="m5079,7041l5089,7041,5089,7021,5079,7021,5079,7041xe" filled="true" fillcolor="#000000" stroked="false">
                <v:path arrowok="t"/>
                <v:fill type="solid"/>
              </v:shape>
            </v:group>
            <v:group style="position:absolute;left:5079;top:7041;width:10;height:20" coordorigin="5079,7041" coordsize="10,20">
              <v:shape style="position:absolute;left:5079;top:7041;width:10;height:20" coordorigin="5079,7041" coordsize="10,20" path="m5079,7060l5089,7060,5089,7041,5079,7041,5079,7060xe" filled="true" fillcolor="#000000" stroked="false">
                <v:path arrowok="t"/>
                <v:fill type="solid"/>
              </v:shape>
            </v:group>
            <v:group style="position:absolute;left:5079;top:7060;width:10;height:20" coordorigin="5079,7060" coordsize="10,20">
              <v:shape style="position:absolute;left:5079;top:7060;width:10;height:20" coordorigin="5079,7060" coordsize="10,20" path="m5079,7079l5089,7079,5089,7060,5079,7060,5079,7079xe" filled="true" fillcolor="#000000" stroked="false">
                <v:path arrowok="t"/>
                <v:fill type="solid"/>
              </v:shape>
            </v:group>
            <v:group style="position:absolute;left:5079;top:7079;width:10;height:20" coordorigin="5079,7079" coordsize="10,20">
              <v:shape style="position:absolute;left:5079;top:7079;width:10;height:20" coordorigin="5079,7079" coordsize="10,20" path="m5079,7098l5089,7098,5089,7079,5079,7079,5079,7098xe" filled="true" fillcolor="#000000" stroked="false">
                <v:path arrowok="t"/>
                <v:fill type="solid"/>
              </v:shape>
            </v:group>
            <v:group style="position:absolute;left:5079;top:7098;width:10;height:20" coordorigin="5079,7098" coordsize="10,20">
              <v:shape style="position:absolute;left:5079;top:7098;width:10;height:20" coordorigin="5079,7098" coordsize="10,20" path="m5079,7117l5089,7117,5089,7098,5079,7098,5079,7117xe" filled="true" fillcolor="#000000" stroked="false">
                <v:path arrowok="t"/>
                <v:fill type="solid"/>
              </v:shape>
            </v:group>
            <v:group style="position:absolute;left:5079;top:7117;width:10;height:20" coordorigin="5079,7117" coordsize="10,20">
              <v:shape style="position:absolute;left:5079;top:7117;width:10;height:20" coordorigin="5079,7117" coordsize="10,20" path="m5079,7137l5089,7137,5089,7117,5079,7117,5079,7137xe" filled="true" fillcolor="#000000" stroked="false">
                <v:path arrowok="t"/>
                <v:fill type="solid"/>
              </v:shape>
            </v:group>
            <v:group style="position:absolute;left:5079;top:7137;width:10;height:20" coordorigin="5079,7137" coordsize="10,20">
              <v:shape style="position:absolute;left:5079;top:7137;width:10;height:20" coordorigin="5079,7137" coordsize="10,20" path="m5079,7156l5089,7156,5089,7137,5079,7137,5079,7156xe" filled="true" fillcolor="#000000" stroked="false">
                <v:path arrowok="t"/>
                <v:fill type="solid"/>
              </v:shape>
            </v:group>
            <v:group style="position:absolute;left:5079;top:7156;width:10;height:20" coordorigin="5079,7156" coordsize="10,20">
              <v:shape style="position:absolute;left:5079;top:7156;width:10;height:20" coordorigin="5079,7156" coordsize="10,20" path="m5079,7175l5089,7175,5089,7156,5079,7156,5079,7175xe" filled="true" fillcolor="#000000" stroked="false">
                <v:path arrowok="t"/>
                <v:fill type="solid"/>
              </v:shape>
            </v:group>
            <v:group style="position:absolute;left:5079;top:7175;width:10;height:20" coordorigin="5079,7175" coordsize="10,20">
              <v:shape style="position:absolute;left:5079;top:7175;width:10;height:20" coordorigin="5079,7175" coordsize="10,20" path="m5079,7194l5089,7194,5089,7175,5079,7175,5079,7194xe" filled="true" fillcolor="#000000" stroked="false">
                <v:path arrowok="t"/>
                <v:fill type="solid"/>
              </v:shape>
            </v:group>
            <v:group style="position:absolute;left:5079;top:7194;width:10;height:20" coordorigin="5079,7194" coordsize="10,20">
              <v:shape style="position:absolute;left:5079;top:7194;width:10;height:20" coordorigin="5079,7194" coordsize="10,20" path="m5079,7213l5089,7213,5089,7194,5079,7194,5079,7213xe" filled="true" fillcolor="#000000" stroked="false">
                <v:path arrowok="t"/>
                <v:fill type="solid"/>
              </v:shape>
            </v:group>
            <v:group style="position:absolute;left:5079;top:7213;width:10;height:20" coordorigin="5079,7213" coordsize="10,20">
              <v:shape style="position:absolute;left:5079;top:7213;width:10;height:20" coordorigin="5079,7213" coordsize="10,20" path="m5079,7233l5089,7233,5089,7213,5079,7213,5079,7233xe" filled="true" fillcolor="#000000" stroked="false">
                <v:path arrowok="t"/>
                <v:fill type="solid"/>
              </v:shape>
            </v:group>
            <v:group style="position:absolute;left:5079;top:7233;width:10;height:20" coordorigin="5079,7233" coordsize="10,20">
              <v:shape style="position:absolute;left:5079;top:7233;width:10;height:20" coordorigin="5079,7233" coordsize="10,20" path="m5079,7252l5089,7252,5089,7233,5079,7233,5079,7252xe" filled="true" fillcolor="#000000" stroked="false">
                <v:path arrowok="t"/>
                <v:fill type="solid"/>
              </v:shape>
            </v:group>
            <v:group style="position:absolute;left:5079;top:7252;width:10;height:20" coordorigin="5079,7252" coordsize="10,20">
              <v:shape style="position:absolute;left:5079;top:7252;width:10;height:20" coordorigin="5079,7252" coordsize="10,20" path="m5079,7271l5089,7271,5089,7252,5079,7252,5079,7271xe" filled="true" fillcolor="#000000" stroked="false">
                <v:path arrowok="t"/>
                <v:fill type="solid"/>
              </v:shape>
            </v:group>
            <v:group style="position:absolute;left:5079;top:7271;width:10;height:20" coordorigin="5079,7271" coordsize="10,20">
              <v:shape style="position:absolute;left:5079;top:7271;width:10;height:20" coordorigin="5079,7271" coordsize="10,20" path="m5079,7290l5089,7290,5089,7271,5079,7271,5079,7290xe" filled="true" fillcolor="#000000" stroked="false">
                <v:path arrowok="t"/>
                <v:fill type="solid"/>
              </v:shape>
            </v:group>
            <v:group style="position:absolute;left:5079;top:7290;width:10;height:20" coordorigin="5079,7290" coordsize="10,20">
              <v:shape style="position:absolute;left:5079;top:7290;width:10;height:20" coordorigin="5079,7290" coordsize="10,20" path="m5079,7309l5089,7309,5089,7290,5079,7290,5079,7309xe" filled="true" fillcolor="#000000" stroked="false">
                <v:path arrowok="t"/>
                <v:fill type="solid"/>
              </v:shape>
            </v:group>
            <v:group style="position:absolute;left:5079;top:7309;width:10;height:20" coordorigin="5079,7309" coordsize="10,20">
              <v:shape style="position:absolute;left:5079;top:7309;width:10;height:20" coordorigin="5079,7309" coordsize="10,20" path="m5079,7329l5089,7329,5089,7309,5079,7309,5079,7329xe" filled="true" fillcolor="#000000" stroked="false">
                <v:path arrowok="t"/>
                <v:fill type="solid"/>
              </v:shape>
            </v:group>
            <v:group style="position:absolute;left:5079;top:7329;width:10;height:20" coordorigin="5079,7329" coordsize="10,20">
              <v:shape style="position:absolute;left:5079;top:7329;width:10;height:20" coordorigin="5079,7329" coordsize="10,20" path="m5079,7348l5089,7348,5089,7329,5079,7329,5079,7348xe" filled="true" fillcolor="#000000" stroked="false">
                <v:path arrowok="t"/>
                <v:fill type="solid"/>
              </v:shape>
            </v:group>
            <v:group style="position:absolute;left:5079;top:7348;width:10;height:20" coordorigin="5079,7348" coordsize="10,20">
              <v:shape style="position:absolute;left:5079;top:7348;width:10;height:20" coordorigin="5079,7348" coordsize="10,20" path="m5079,7367l5089,7367,5089,7348,5079,7348,5079,7367xe" filled="true" fillcolor="#000000" stroked="false">
                <v:path arrowok="t"/>
                <v:fill type="solid"/>
              </v:shape>
            </v:group>
            <v:group style="position:absolute;left:5079;top:7367;width:10;height:20" coordorigin="5079,7367" coordsize="10,20">
              <v:shape style="position:absolute;left:5079;top:7367;width:10;height:20" coordorigin="5079,7367" coordsize="10,20" path="m5079,7386l5089,7386,5089,7367,5079,7367,5079,7386xe" filled="true" fillcolor="#000000" stroked="false">
                <v:path arrowok="t"/>
                <v:fill type="solid"/>
              </v:shape>
            </v:group>
            <v:group style="position:absolute;left:5079;top:7386;width:10;height:20" coordorigin="5079,7386" coordsize="10,20">
              <v:shape style="position:absolute;left:5079;top:7386;width:10;height:20" coordorigin="5079,7386" coordsize="10,20" path="m5079,7405l5089,7405,5089,7386,5079,7386,5079,7405xe" filled="true" fillcolor="#000000" stroked="false">
                <v:path arrowok="t"/>
                <v:fill type="solid"/>
              </v:shape>
            </v:group>
            <v:group style="position:absolute;left:5079;top:7405;width:10;height:20" coordorigin="5079,7405" coordsize="10,20">
              <v:shape style="position:absolute;left:5079;top:7405;width:10;height:20" coordorigin="5079,7405" coordsize="10,20" path="m5079,7425l5089,7425,5089,7405,5079,7405,5079,7425xe" filled="true" fillcolor="#000000" stroked="false">
                <v:path arrowok="t"/>
                <v:fill type="solid"/>
              </v:shape>
            </v:group>
            <v:group style="position:absolute;left:5079;top:7425;width:10;height:20" coordorigin="5079,7425" coordsize="10,20">
              <v:shape style="position:absolute;left:5079;top:7425;width:10;height:20" coordorigin="5079,7425" coordsize="10,20" path="m5079,7444l5089,7444,5089,7425,5079,7425,5079,7444xe" filled="true" fillcolor="#000000" stroked="false">
                <v:path arrowok="t"/>
                <v:fill type="solid"/>
              </v:shape>
            </v:group>
            <v:group style="position:absolute;left:5079;top:7444;width:10;height:20" coordorigin="5079,7444" coordsize="10,20">
              <v:shape style="position:absolute;left:5079;top:7444;width:10;height:20" coordorigin="5079,7444" coordsize="10,20" path="m5079,7463l5089,7463,5089,7444,5079,7444,5079,7463xe" filled="true" fillcolor="#000000" stroked="false">
                <v:path arrowok="t"/>
                <v:fill type="solid"/>
              </v:shape>
            </v:group>
            <v:group style="position:absolute;left:5079;top:7463;width:10;height:20" coordorigin="5079,7463" coordsize="10,20">
              <v:shape style="position:absolute;left:5079;top:7463;width:10;height:20" coordorigin="5079,7463" coordsize="10,20" path="m5079,7482l5089,7482,5089,7463,5079,7463,5079,7482xe" filled="true" fillcolor="#000000" stroked="false">
                <v:path arrowok="t"/>
                <v:fill type="solid"/>
              </v:shape>
            </v:group>
            <v:group style="position:absolute;left:5079;top:7482;width:10;height:20" coordorigin="5079,7482" coordsize="10,20">
              <v:shape style="position:absolute;left:5079;top:7482;width:10;height:20" coordorigin="5079,7482" coordsize="10,20" path="m5079,7501l5089,7501,5089,7482,5079,7482,5079,7501xe" filled="true" fillcolor="#000000" stroked="false">
                <v:path arrowok="t"/>
                <v:fill type="solid"/>
              </v:shape>
            </v:group>
            <v:group style="position:absolute;left:5079;top:7501;width:10;height:20" coordorigin="5079,7501" coordsize="10,20">
              <v:shape style="position:absolute;left:5079;top:7501;width:10;height:20" coordorigin="5079,7501" coordsize="10,20" path="m5079,7521l5089,7521,5089,7501,5079,7501,5079,7521xe" filled="true" fillcolor="#000000" stroked="false">
                <v:path arrowok="t"/>
                <v:fill type="solid"/>
              </v:shape>
            </v:group>
            <v:group style="position:absolute;left:5079;top:7521;width:10;height:20" coordorigin="5079,7521" coordsize="10,20">
              <v:shape style="position:absolute;left:5079;top:7521;width:10;height:20" coordorigin="5079,7521" coordsize="10,20" path="m5079,7540l5089,7540,5089,7521,5079,7521,5079,7540xe" filled="true" fillcolor="#000000" stroked="false">
                <v:path arrowok="t"/>
                <v:fill type="solid"/>
              </v:shape>
            </v:group>
            <v:group style="position:absolute;left:5079;top:7540;width:10;height:20" coordorigin="5079,7540" coordsize="10,20">
              <v:shape style="position:absolute;left:5079;top:7540;width:10;height:20" coordorigin="5079,7540" coordsize="10,20" path="m5079,7559l5089,7559,5089,7540,5079,7540,5079,7559xe" filled="true" fillcolor="#000000" stroked="false">
                <v:path arrowok="t"/>
                <v:fill type="solid"/>
              </v:shape>
            </v:group>
            <v:group style="position:absolute;left:5079;top:7559;width:10;height:20" coordorigin="5079,7559" coordsize="10,20">
              <v:shape style="position:absolute;left:5079;top:7559;width:10;height:20" coordorigin="5079,7559" coordsize="10,20" path="m5079,7578l5089,7578,5089,7559,5079,7559,5079,7578xe" filled="true" fillcolor="#000000" stroked="false">
                <v:path arrowok="t"/>
                <v:fill type="solid"/>
              </v:shape>
            </v:group>
            <v:group style="position:absolute;left:5079;top:7578;width:10;height:20" coordorigin="5079,7578" coordsize="10,20">
              <v:shape style="position:absolute;left:5079;top:7578;width:10;height:20" coordorigin="5079,7578" coordsize="10,20" path="m5079,7597l5089,7597,5089,7578,5079,7578,5079,7597xe" filled="true" fillcolor="#000000" stroked="false">
                <v:path arrowok="t"/>
                <v:fill type="solid"/>
              </v:shape>
            </v:group>
            <v:group style="position:absolute;left:5079;top:7597;width:10;height:20" coordorigin="5079,7597" coordsize="10,20">
              <v:shape style="position:absolute;left:5079;top:7597;width:10;height:20" coordorigin="5079,7597" coordsize="10,20" path="m5079,7617l5089,7617,5089,7597,5079,7597,5079,7617xe" filled="true" fillcolor="#000000" stroked="false">
                <v:path arrowok="t"/>
                <v:fill type="solid"/>
              </v:shape>
            </v:group>
            <v:group style="position:absolute;left:5079;top:7617;width:10;height:20" coordorigin="5079,7617" coordsize="10,20">
              <v:shape style="position:absolute;left:5079;top:7617;width:10;height:20" coordorigin="5079,7617" coordsize="10,20" path="m5079,7636l5089,7636,5089,7617,5079,7617,5079,7636xe" filled="true" fillcolor="#000000" stroked="false">
                <v:path arrowok="t"/>
                <v:fill type="solid"/>
              </v:shape>
            </v:group>
            <v:group style="position:absolute;left:5079;top:7636;width:10;height:20" coordorigin="5079,7636" coordsize="10,20">
              <v:shape style="position:absolute;left:5079;top:7636;width:10;height:20" coordorigin="5079,7636" coordsize="10,20" path="m5079,7655l5089,7655,5089,7636,5079,7636,5079,7655xe" filled="true" fillcolor="#000000" stroked="false">
                <v:path arrowok="t"/>
                <v:fill type="solid"/>
              </v:shape>
            </v:group>
            <v:group style="position:absolute;left:5079;top:7655;width:10;height:20" coordorigin="5079,7655" coordsize="10,20">
              <v:shape style="position:absolute;left:5079;top:7655;width:10;height:20" coordorigin="5079,7655" coordsize="10,20" path="m5079,7674l5089,7674,5089,7655,5079,7655,5079,7674xe" filled="true" fillcolor="#000000" stroked="false">
                <v:path arrowok="t"/>
                <v:fill type="solid"/>
              </v:shape>
            </v:group>
            <v:group style="position:absolute;left:5079;top:7674;width:10;height:20" coordorigin="5079,7674" coordsize="10,20">
              <v:shape style="position:absolute;left:5079;top:7674;width:10;height:20" coordorigin="5079,7674" coordsize="10,20" path="m5079,7693l5089,7693,5089,7674,5079,7674,5079,7693xe" filled="true" fillcolor="#000000" stroked="false">
                <v:path arrowok="t"/>
                <v:fill type="solid"/>
              </v:shape>
            </v:group>
            <v:group style="position:absolute;left:5079;top:7693;width:10;height:20" coordorigin="5079,7693" coordsize="10,20">
              <v:shape style="position:absolute;left:5079;top:7693;width:10;height:20" coordorigin="5079,7693" coordsize="10,20" path="m5079,7713l5089,7713,5089,7693,5079,7693,5079,7713xe" filled="true" fillcolor="#000000" stroked="false">
                <v:path arrowok="t"/>
                <v:fill type="solid"/>
              </v:shape>
            </v:group>
            <v:group style="position:absolute;left:5079;top:7713;width:10;height:20" coordorigin="5079,7713" coordsize="10,20">
              <v:shape style="position:absolute;left:5079;top:7713;width:10;height:20" coordorigin="5079,7713" coordsize="10,20" path="m5079,7732l5089,7732,5089,7713,5079,7713,5079,7732xe" filled="true" fillcolor="#000000" stroked="false">
                <v:path arrowok="t"/>
                <v:fill type="solid"/>
              </v:shape>
            </v:group>
            <v:group style="position:absolute;left:5079;top:7732;width:10;height:20" coordorigin="5079,7732" coordsize="10,20">
              <v:shape style="position:absolute;left:5079;top:7732;width:10;height:20" coordorigin="5079,7732" coordsize="10,20" path="m5079,7751l5089,7751,5089,7732,5079,7732,5079,7751xe" filled="true" fillcolor="#000000" stroked="false">
                <v:path arrowok="t"/>
                <v:fill type="solid"/>
              </v:shape>
            </v:group>
            <v:group style="position:absolute;left:5079;top:7751;width:10;height:20" coordorigin="5079,7751" coordsize="10,20">
              <v:shape style="position:absolute;left:5079;top:7751;width:10;height:20" coordorigin="5079,7751" coordsize="10,20" path="m5079,7770l5089,7770,5089,7751,5079,7751,5079,7770xe" filled="true" fillcolor="#000000" stroked="false">
                <v:path arrowok="t"/>
                <v:fill type="solid"/>
              </v:shape>
            </v:group>
            <v:group style="position:absolute;left:5079;top:7770;width:10;height:20" coordorigin="5079,7770" coordsize="10,20">
              <v:shape style="position:absolute;left:5079;top:7770;width:10;height:20" coordorigin="5079,7770" coordsize="10,20" path="m5079,7789l5089,7789,5089,7770,5079,7770,5079,7789xe" filled="true" fillcolor="#000000" stroked="false">
                <v:path arrowok="t"/>
                <v:fill type="solid"/>
              </v:shape>
            </v:group>
            <v:group style="position:absolute;left:5079;top:7789;width:10;height:20" coordorigin="5079,7789" coordsize="10,20">
              <v:shape style="position:absolute;left:5079;top:7789;width:10;height:20" coordorigin="5079,7789" coordsize="10,20" path="m5079,7809l5089,7809,5089,7789,5079,7789,5079,7809xe" filled="true" fillcolor="#000000" stroked="false">
                <v:path arrowok="t"/>
                <v:fill type="solid"/>
              </v:shape>
            </v:group>
            <v:group style="position:absolute;left:5079;top:7809;width:10;height:20" coordorigin="5079,7809" coordsize="10,20">
              <v:shape style="position:absolute;left:5079;top:7809;width:10;height:20" coordorigin="5079,7809" coordsize="10,20" path="m5079,7828l5089,7828,5089,7809,5079,7809,5079,7828xe" filled="true" fillcolor="#000000" stroked="false">
                <v:path arrowok="t"/>
                <v:fill type="solid"/>
              </v:shape>
            </v:group>
            <v:group style="position:absolute;left:5079;top:7842;width:29;height:2" coordorigin="5079,7842" coordsize="29,2">
              <v:shape style="position:absolute;left:5079;top:7842;width:29;height:2" coordorigin="5079,7842" coordsize="29,0" path="m5079,7842l5108,7842e" filled="false" stroked="true" strokeweight="1.44pt" strokecolor="#000000">
                <v:path arrowok="t"/>
              </v:shape>
            </v:group>
            <v:group style="position:absolute;left:5108;top:7842;width:881;height:2" coordorigin="5108,7842" coordsize="881,2">
              <v:shape style="position:absolute;left:5108;top:7842;width:881;height:2" coordorigin="5108,7842" coordsize="881,0" path="m5108,7842l5989,7842e" filled="false" stroked="true" strokeweight="1.44pt" strokecolor="#000000">
                <v:path arrowok="t"/>
              </v:shape>
            </v:group>
            <v:group style="position:absolute;left:5989;top:6810;width:10;height:20" coordorigin="5989,6810" coordsize="10,20">
              <v:shape style="position:absolute;left:5989;top:6810;width:10;height:20" coordorigin="5989,6810" coordsize="10,20" path="m5989,6829l5999,6829,5999,6810,5989,6810,5989,6829xe" filled="true" fillcolor="#000000" stroked="false">
                <v:path arrowok="t"/>
                <v:fill type="solid"/>
              </v:shape>
            </v:group>
            <v:group style="position:absolute;left:5989;top:6829;width:10;height:20" coordorigin="5989,6829" coordsize="10,20">
              <v:shape style="position:absolute;left:5989;top:6829;width:10;height:20" coordorigin="5989,6829" coordsize="10,20" path="m5989,6849l5999,6849,5999,6829,5989,6829,5989,6849xe" filled="true" fillcolor="#000000" stroked="false">
                <v:path arrowok="t"/>
                <v:fill type="solid"/>
              </v:shape>
            </v:group>
            <v:group style="position:absolute;left:5989;top:6849;width:10;height:20" coordorigin="5989,6849" coordsize="10,20">
              <v:shape style="position:absolute;left:5989;top:6849;width:10;height:20" coordorigin="5989,6849" coordsize="10,20" path="m5989,6868l5999,6868,5999,6849,5989,6849,5989,6868xe" filled="true" fillcolor="#000000" stroked="false">
                <v:path arrowok="t"/>
                <v:fill type="solid"/>
              </v:shape>
            </v:group>
            <v:group style="position:absolute;left:5989;top:6868;width:10;height:20" coordorigin="5989,6868" coordsize="10,20">
              <v:shape style="position:absolute;left:5989;top:6868;width:10;height:20" coordorigin="5989,6868" coordsize="10,20" path="m5989,6887l5999,6887,5999,6868,5989,6868,5989,6887xe" filled="true" fillcolor="#000000" stroked="false">
                <v:path arrowok="t"/>
                <v:fill type="solid"/>
              </v:shape>
            </v:group>
            <v:group style="position:absolute;left:5989;top:6887;width:10;height:20" coordorigin="5989,6887" coordsize="10,20">
              <v:shape style="position:absolute;left:5989;top:6887;width:10;height:20" coordorigin="5989,6887" coordsize="10,20" path="m5989,6906l5999,6906,5999,6887,5989,6887,5989,6906xe" filled="true" fillcolor="#000000" stroked="false">
                <v:path arrowok="t"/>
                <v:fill type="solid"/>
              </v:shape>
            </v:group>
            <v:group style="position:absolute;left:5989;top:6906;width:10;height:20" coordorigin="5989,6906" coordsize="10,20">
              <v:shape style="position:absolute;left:5989;top:6906;width:10;height:20" coordorigin="5989,6906" coordsize="10,20" path="m5989,6925l5999,6925,5999,6906,5989,6906,5989,6925xe" filled="true" fillcolor="#000000" stroked="false">
                <v:path arrowok="t"/>
                <v:fill type="solid"/>
              </v:shape>
            </v:group>
            <v:group style="position:absolute;left:5989;top:6925;width:10;height:20" coordorigin="5989,6925" coordsize="10,20">
              <v:shape style="position:absolute;left:5989;top:6925;width:10;height:20" coordorigin="5989,6925" coordsize="10,20" path="m5989,6945l5999,6945,5999,6925,5989,6925,5989,6945xe" filled="true" fillcolor="#000000" stroked="false">
                <v:path arrowok="t"/>
                <v:fill type="solid"/>
              </v:shape>
            </v:group>
            <v:group style="position:absolute;left:5989;top:6945;width:10;height:20" coordorigin="5989,6945" coordsize="10,20">
              <v:shape style="position:absolute;left:5989;top:6945;width:10;height:20" coordorigin="5989,6945" coordsize="10,20" path="m5989,6964l5999,6964,5999,6945,5989,6945,5989,6964xe" filled="true" fillcolor="#000000" stroked="false">
                <v:path arrowok="t"/>
                <v:fill type="solid"/>
              </v:shape>
            </v:group>
            <v:group style="position:absolute;left:5989;top:6964;width:10;height:20" coordorigin="5989,6964" coordsize="10,20">
              <v:shape style="position:absolute;left:5989;top:6964;width:10;height:20" coordorigin="5989,6964" coordsize="10,20" path="m5989,6983l5999,6983,5999,6964,5989,6964,5989,6983xe" filled="true" fillcolor="#000000" stroked="false">
                <v:path arrowok="t"/>
                <v:fill type="solid"/>
              </v:shape>
            </v:group>
            <v:group style="position:absolute;left:5989;top:6983;width:10;height:20" coordorigin="5989,6983" coordsize="10,20">
              <v:shape style="position:absolute;left:5989;top:6983;width:10;height:20" coordorigin="5989,6983" coordsize="10,20" path="m5989,7002l5999,7002,5999,6983,5989,6983,5989,7002xe" filled="true" fillcolor="#000000" stroked="false">
                <v:path arrowok="t"/>
                <v:fill type="solid"/>
              </v:shape>
            </v:group>
            <v:group style="position:absolute;left:5989;top:7002;width:10;height:20" coordorigin="5989,7002" coordsize="10,20">
              <v:shape style="position:absolute;left:5989;top:7002;width:10;height:20" coordorigin="5989,7002" coordsize="10,20" path="m5989,7021l5999,7021,5999,7002,5989,7002,5989,7021xe" filled="true" fillcolor="#000000" stroked="false">
                <v:path arrowok="t"/>
                <v:fill type="solid"/>
              </v:shape>
            </v:group>
            <v:group style="position:absolute;left:5989;top:7021;width:10;height:20" coordorigin="5989,7021" coordsize="10,20">
              <v:shape style="position:absolute;left:5989;top:7021;width:10;height:20" coordorigin="5989,7021" coordsize="10,20" path="m5989,7041l5999,7041,5999,7021,5989,7021,5989,7041xe" filled="true" fillcolor="#000000" stroked="false">
                <v:path arrowok="t"/>
                <v:fill type="solid"/>
              </v:shape>
            </v:group>
            <v:group style="position:absolute;left:5989;top:7041;width:10;height:20" coordorigin="5989,7041" coordsize="10,20">
              <v:shape style="position:absolute;left:5989;top:7041;width:10;height:20" coordorigin="5989,7041" coordsize="10,20" path="m5989,7060l5999,7060,5999,7041,5989,7041,5989,7060xe" filled="true" fillcolor="#000000" stroked="false">
                <v:path arrowok="t"/>
                <v:fill type="solid"/>
              </v:shape>
            </v:group>
            <v:group style="position:absolute;left:5989;top:7060;width:10;height:20" coordorigin="5989,7060" coordsize="10,20">
              <v:shape style="position:absolute;left:5989;top:7060;width:10;height:20" coordorigin="5989,7060" coordsize="10,20" path="m5989,7079l5999,7079,5999,7060,5989,7060,5989,7079xe" filled="true" fillcolor="#000000" stroked="false">
                <v:path arrowok="t"/>
                <v:fill type="solid"/>
              </v:shape>
            </v:group>
            <v:group style="position:absolute;left:5989;top:7079;width:10;height:20" coordorigin="5989,7079" coordsize="10,20">
              <v:shape style="position:absolute;left:5989;top:7079;width:10;height:20" coordorigin="5989,7079" coordsize="10,20" path="m5989,7098l5999,7098,5999,7079,5989,7079,5989,7098xe" filled="true" fillcolor="#000000" stroked="false">
                <v:path arrowok="t"/>
                <v:fill type="solid"/>
              </v:shape>
            </v:group>
            <v:group style="position:absolute;left:5989;top:7098;width:10;height:20" coordorigin="5989,7098" coordsize="10,20">
              <v:shape style="position:absolute;left:5989;top:7098;width:10;height:20" coordorigin="5989,7098" coordsize="10,20" path="m5989,7117l5999,7117,5999,7098,5989,7098,5989,7117xe" filled="true" fillcolor="#000000" stroked="false">
                <v:path arrowok="t"/>
                <v:fill type="solid"/>
              </v:shape>
            </v:group>
            <v:group style="position:absolute;left:5989;top:7117;width:10;height:20" coordorigin="5989,7117" coordsize="10,20">
              <v:shape style="position:absolute;left:5989;top:7117;width:10;height:20" coordorigin="5989,7117" coordsize="10,20" path="m5989,7137l5999,7137,5999,7117,5989,7117,5989,7137xe" filled="true" fillcolor="#000000" stroked="false">
                <v:path arrowok="t"/>
                <v:fill type="solid"/>
              </v:shape>
            </v:group>
            <v:group style="position:absolute;left:5989;top:7137;width:10;height:20" coordorigin="5989,7137" coordsize="10,20">
              <v:shape style="position:absolute;left:5989;top:7137;width:10;height:20" coordorigin="5989,7137" coordsize="10,20" path="m5989,7156l5999,7156,5999,7137,5989,7137,5989,7156xe" filled="true" fillcolor="#000000" stroked="false">
                <v:path arrowok="t"/>
                <v:fill type="solid"/>
              </v:shape>
            </v:group>
            <v:group style="position:absolute;left:5989;top:7156;width:10;height:20" coordorigin="5989,7156" coordsize="10,20">
              <v:shape style="position:absolute;left:5989;top:7156;width:10;height:20" coordorigin="5989,7156" coordsize="10,20" path="m5989,7175l5999,7175,5999,7156,5989,7156,5989,7175xe" filled="true" fillcolor="#000000" stroked="false">
                <v:path arrowok="t"/>
                <v:fill type="solid"/>
              </v:shape>
            </v:group>
            <v:group style="position:absolute;left:5989;top:7175;width:10;height:20" coordorigin="5989,7175" coordsize="10,20">
              <v:shape style="position:absolute;left:5989;top:7175;width:10;height:20" coordorigin="5989,7175" coordsize="10,20" path="m5989,7194l5999,7194,5999,7175,5989,7175,5989,7194xe" filled="true" fillcolor="#000000" stroked="false">
                <v:path arrowok="t"/>
                <v:fill type="solid"/>
              </v:shape>
            </v:group>
            <v:group style="position:absolute;left:5989;top:7194;width:10;height:20" coordorigin="5989,7194" coordsize="10,20">
              <v:shape style="position:absolute;left:5989;top:7194;width:10;height:20" coordorigin="5989,7194" coordsize="10,20" path="m5989,7213l5999,7213,5999,7194,5989,7194,5989,7213xe" filled="true" fillcolor="#000000" stroked="false">
                <v:path arrowok="t"/>
                <v:fill type="solid"/>
              </v:shape>
            </v:group>
            <v:group style="position:absolute;left:5989;top:7213;width:10;height:20" coordorigin="5989,7213" coordsize="10,20">
              <v:shape style="position:absolute;left:5989;top:7213;width:10;height:20" coordorigin="5989,7213" coordsize="10,20" path="m5989,7233l5999,7233,5999,7213,5989,7213,5989,7233xe" filled="true" fillcolor="#000000" stroked="false">
                <v:path arrowok="t"/>
                <v:fill type="solid"/>
              </v:shape>
            </v:group>
            <v:group style="position:absolute;left:5989;top:7233;width:10;height:20" coordorigin="5989,7233" coordsize="10,20">
              <v:shape style="position:absolute;left:5989;top:7233;width:10;height:20" coordorigin="5989,7233" coordsize="10,20" path="m5989,7252l5999,7252,5999,7233,5989,7233,5989,7252xe" filled="true" fillcolor="#000000" stroked="false">
                <v:path arrowok="t"/>
                <v:fill type="solid"/>
              </v:shape>
            </v:group>
            <v:group style="position:absolute;left:5989;top:7252;width:10;height:20" coordorigin="5989,7252" coordsize="10,20">
              <v:shape style="position:absolute;left:5989;top:7252;width:10;height:20" coordorigin="5989,7252" coordsize="10,20" path="m5989,7271l5999,7271,5999,7252,5989,7252,5989,7271xe" filled="true" fillcolor="#000000" stroked="false">
                <v:path arrowok="t"/>
                <v:fill type="solid"/>
              </v:shape>
            </v:group>
            <v:group style="position:absolute;left:5989;top:7271;width:10;height:20" coordorigin="5989,7271" coordsize="10,20">
              <v:shape style="position:absolute;left:5989;top:7271;width:10;height:20" coordorigin="5989,7271" coordsize="10,20" path="m5989,7290l5999,7290,5999,7271,5989,7271,5989,7290xe" filled="true" fillcolor="#000000" stroked="false">
                <v:path arrowok="t"/>
                <v:fill type="solid"/>
              </v:shape>
            </v:group>
            <v:group style="position:absolute;left:5989;top:7290;width:10;height:20" coordorigin="5989,7290" coordsize="10,20">
              <v:shape style="position:absolute;left:5989;top:7290;width:10;height:20" coordorigin="5989,7290" coordsize="10,20" path="m5989,7309l5999,7309,5999,7290,5989,7290,5989,7309xe" filled="true" fillcolor="#000000" stroked="false">
                <v:path arrowok="t"/>
                <v:fill type="solid"/>
              </v:shape>
            </v:group>
            <v:group style="position:absolute;left:5989;top:7309;width:10;height:20" coordorigin="5989,7309" coordsize="10,20">
              <v:shape style="position:absolute;left:5989;top:7309;width:10;height:20" coordorigin="5989,7309" coordsize="10,20" path="m5989,7329l5999,7329,5999,7309,5989,7309,5989,7329xe" filled="true" fillcolor="#000000" stroked="false">
                <v:path arrowok="t"/>
                <v:fill type="solid"/>
              </v:shape>
            </v:group>
            <v:group style="position:absolute;left:5989;top:7329;width:10;height:20" coordorigin="5989,7329" coordsize="10,20">
              <v:shape style="position:absolute;left:5989;top:7329;width:10;height:20" coordorigin="5989,7329" coordsize="10,20" path="m5989,7348l5999,7348,5999,7329,5989,7329,5989,7348xe" filled="true" fillcolor="#000000" stroked="false">
                <v:path arrowok="t"/>
                <v:fill type="solid"/>
              </v:shape>
            </v:group>
            <v:group style="position:absolute;left:5989;top:7348;width:10;height:20" coordorigin="5989,7348" coordsize="10,20">
              <v:shape style="position:absolute;left:5989;top:7348;width:10;height:20" coordorigin="5989,7348" coordsize="10,20" path="m5989,7367l5999,7367,5999,7348,5989,7348,5989,7367xe" filled="true" fillcolor="#000000" stroked="false">
                <v:path arrowok="t"/>
                <v:fill type="solid"/>
              </v:shape>
            </v:group>
            <v:group style="position:absolute;left:5989;top:7367;width:10;height:20" coordorigin="5989,7367" coordsize="10,20">
              <v:shape style="position:absolute;left:5989;top:7367;width:10;height:20" coordorigin="5989,7367" coordsize="10,20" path="m5989,7386l5999,7386,5999,7367,5989,7367,5989,7386xe" filled="true" fillcolor="#000000" stroked="false">
                <v:path arrowok="t"/>
                <v:fill type="solid"/>
              </v:shape>
            </v:group>
            <v:group style="position:absolute;left:5989;top:7386;width:10;height:20" coordorigin="5989,7386" coordsize="10,20">
              <v:shape style="position:absolute;left:5989;top:7386;width:10;height:20" coordorigin="5989,7386" coordsize="10,20" path="m5989,7405l5999,7405,5999,7386,5989,7386,5989,7405xe" filled="true" fillcolor="#000000" stroked="false">
                <v:path arrowok="t"/>
                <v:fill type="solid"/>
              </v:shape>
            </v:group>
            <v:group style="position:absolute;left:5989;top:7405;width:10;height:20" coordorigin="5989,7405" coordsize="10,20">
              <v:shape style="position:absolute;left:5989;top:7405;width:10;height:20" coordorigin="5989,7405" coordsize="10,20" path="m5989,7425l5999,7425,5999,7405,5989,7405,5989,7425xe" filled="true" fillcolor="#000000" stroked="false">
                <v:path arrowok="t"/>
                <v:fill type="solid"/>
              </v:shape>
            </v:group>
            <v:group style="position:absolute;left:5989;top:7425;width:10;height:20" coordorigin="5989,7425" coordsize="10,20">
              <v:shape style="position:absolute;left:5989;top:7425;width:10;height:20" coordorigin="5989,7425" coordsize="10,20" path="m5989,7444l5999,7444,5999,7425,5989,7425,5989,7444xe" filled="true" fillcolor="#000000" stroked="false">
                <v:path arrowok="t"/>
                <v:fill type="solid"/>
              </v:shape>
            </v:group>
            <v:group style="position:absolute;left:5989;top:7444;width:10;height:20" coordorigin="5989,7444" coordsize="10,20">
              <v:shape style="position:absolute;left:5989;top:7444;width:10;height:20" coordorigin="5989,7444" coordsize="10,20" path="m5989,7463l5999,7463,5999,7444,5989,7444,5989,7463xe" filled="true" fillcolor="#000000" stroked="false">
                <v:path arrowok="t"/>
                <v:fill type="solid"/>
              </v:shape>
            </v:group>
            <v:group style="position:absolute;left:5989;top:7463;width:10;height:20" coordorigin="5989,7463" coordsize="10,20">
              <v:shape style="position:absolute;left:5989;top:7463;width:10;height:20" coordorigin="5989,7463" coordsize="10,20" path="m5989,7482l5999,7482,5999,7463,5989,7463,5989,7482xe" filled="true" fillcolor="#000000" stroked="false">
                <v:path arrowok="t"/>
                <v:fill type="solid"/>
              </v:shape>
            </v:group>
            <v:group style="position:absolute;left:5989;top:7482;width:10;height:20" coordorigin="5989,7482" coordsize="10,20">
              <v:shape style="position:absolute;left:5989;top:7482;width:10;height:20" coordorigin="5989,7482" coordsize="10,20" path="m5989,7501l5999,7501,5999,7482,5989,7482,5989,7501xe" filled="true" fillcolor="#000000" stroked="false">
                <v:path arrowok="t"/>
                <v:fill type="solid"/>
              </v:shape>
            </v:group>
            <v:group style="position:absolute;left:5989;top:7501;width:10;height:20" coordorigin="5989,7501" coordsize="10,20">
              <v:shape style="position:absolute;left:5989;top:7501;width:10;height:20" coordorigin="5989,7501" coordsize="10,20" path="m5989,7521l5999,7521,5999,7501,5989,7501,5989,7521xe" filled="true" fillcolor="#000000" stroked="false">
                <v:path arrowok="t"/>
                <v:fill type="solid"/>
              </v:shape>
            </v:group>
            <v:group style="position:absolute;left:5989;top:7521;width:10;height:20" coordorigin="5989,7521" coordsize="10,20">
              <v:shape style="position:absolute;left:5989;top:7521;width:10;height:20" coordorigin="5989,7521" coordsize="10,20" path="m5989,7540l5999,7540,5999,7521,5989,7521,5989,7540xe" filled="true" fillcolor="#000000" stroked="false">
                <v:path arrowok="t"/>
                <v:fill type="solid"/>
              </v:shape>
            </v:group>
            <v:group style="position:absolute;left:5989;top:7540;width:10;height:20" coordorigin="5989,7540" coordsize="10,20">
              <v:shape style="position:absolute;left:5989;top:7540;width:10;height:20" coordorigin="5989,7540" coordsize="10,20" path="m5989,7559l5999,7559,5999,7540,5989,7540,5989,7559xe" filled="true" fillcolor="#000000" stroked="false">
                <v:path arrowok="t"/>
                <v:fill type="solid"/>
              </v:shape>
            </v:group>
            <v:group style="position:absolute;left:5989;top:7559;width:10;height:20" coordorigin="5989,7559" coordsize="10,20">
              <v:shape style="position:absolute;left:5989;top:7559;width:10;height:20" coordorigin="5989,7559" coordsize="10,20" path="m5989,7578l5999,7578,5999,7559,5989,7559,5989,7578xe" filled="true" fillcolor="#000000" stroked="false">
                <v:path arrowok="t"/>
                <v:fill type="solid"/>
              </v:shape>
            </v:group>
            <v:group style="position:absolute;left:5989;top:7578;width:10;height:20" coordorigin="5989,7578" coordsize="10,20">
              <v:shape style="position:absolute;left:5989;top:7578;width:10;height:20" coordorigin="5989,7578" coordsize="10,20" path="m5989,7597l5999,7597,5999,7578,5989,7578,5989,7597xe" filled="true" fillcolor="#000000" stroked="false">
                <v:path arrowok="t"/>
                <v:fill type="solid"/>
              </v:shape>
            </v:group>
            <v:group style="position:absolute;left:5989;top:7597;width:10;height:20" coordorigin="5989,7597" coordsize="10,20">
              <v:shape style="position:absolute;left:5989;top:7597;width:10;height:20" coordorigin="5989,7597" coordsize="10,20" path="m5989,7617l5999,7617,5999,7597,5989,7597,5989,7617xe" filled="true" fillcolor="#000000" stroked="false">
                <v:path arrowok="t"/>
                <v:fill type="solid"/>
              </v:shape>
            </v:group>
            <v:group style="position:absolute;left:5989;top:7617;width:10;height:20" coordorigin="5989,7617" coordsize="10,20">
              <v:shape style="position:absolute;left:5989;top:7617;width:10;height:20" coordorigin="5989,7617" coordsize="10,20" path="m5989,7636l5999,7636,5999,7617,5989,7617,5989,7636xe" filled="true" fillcolor="#000000" stroked="false">
                <v:path arrowok="t"/>
                <v:fill type="solid"/>
              </v:shape>
            </v:group>
            <v:group style="position:absolute;left:5989;top:7636;width:10;height:20" coordorigin="5989,7636" coordsize="10,20">
              <v:shape style="position:absolute;left:5989;top:7636;width:10;height:20" coordorigin="5989,7636" coordsize="10,20" path="m5989,7655l5999,7655,5999,7636,5989,7636,5989,7655xe" filled="true" fillcolor="#000000" stroked="false">
                <v:path arrowok="t"/>
                <v:fill type="solid"/>
              </v:shape>
            </v:group>
            <v:group style="position:absolute;left:5989;top:7655;width:10;height:20" coordorigin="5989,7655" coordsize="10,20">
              <v:shape style="position:absolute;left:5989;top:7655;width:10;height:20" coordorigin="5989,7655" coordsize="10,20" path="m5989,7674l5999,7674,5999,7655,5989,7655,5989,7674xe" filled="true" fillcolor="#000000" stroked="false">
                <v:path arrowok="t"/>
                <v:fill type="solid"/>
              </v:shape>
            </v:group>
            <v:group style="position:absolute;left:5989;top:7674;width:10;height:20" coordorigin="5989,7674" coordsize="10,20">
              <v:shape style="position:absolute;left:5989;top:7674;width:10;height:20" coordorigin="5989,7674" coordsize="10,20" path="m5989,7693l5999,7693,5999,7674,5989,7674,5989,7693xe" filled="true" fillcolor="#000000" stroked="false">
                <v:path arrowok="t"/>
                <v:fill type="solid"/>
              </v:shape>
            </v:group>
            <v:group style="position:absolute;left:5989;top:7693;width:10;height:20" coordorigin="5989,7693" coordsize="10,20">
              <v:shape style="position:absolute;left:5989;top:7693;width:10;height:20" coordorigin="5989,7693" coordsize="10,20" path="m5989,7713l5999,7713,5999,7693,5989,7693,5989,7713xe" filled="true" fillcolor="#000000" stroked="false">
                <v:path arrowok="t"/>
                <v:fill type="solid"/>
              </v:shape>
            </v:group>
            <v:group style="position:absolute;left:5989;top:7713;width:10;height:20" coordorigin="5989,7713" coordsize="10,20">
              <v:shape style="position:absolute;left:5989;top:7713;width:10;height:20" coordorigin="5989,7713" coordsize="10,20" path="m5989,7732l5999,7732,5999,7713,5989,7713,5989,7732xe" filled="true" fillcolor="#000000" stroked="false">
                <v:path arrowok="t"/>
                <v:fill type="solid"/>
              </v:shape>
            </v:group>
            <v:group style="position:absolute;left:5989;top:7732;width:10;height:20" coordorigin="5989,7732" coordsize="10,20">
              <v:shape style="position:absolute;left:5989;top:7732;width:10;height:20" coordorigin="5989,7732" coordsize="10,20" path="m5989,7751l5999,7751,5999,7732,5989,7732,5989,7751xe" filled="true" fillcolor="#000000" stroked="false">
                <v:path arrowok="t"/>
                <v:fill type="solid"/>
              </v:shape>
            </v:group>
            <v:group style="position:absolute;left:5989;top:7751;width:10;height:20" coordorigin="5989,7751" coordsize="10,20">
              <v:shape style="position:absolute;left:5989;top:7751;width:10;height:20" coordorigin="5989,7751" coordsize="10,20" path="m5989,7770l5999,7770,5999,7751,5989,7751,5989,7770xe" filled="true" fillcolor="#000000" stroked="false">
                <v:path arrowok="t"/>
                <v:fill type="solid"/>
              </v:shape>
            </v:group>
            <v:group style="position:absolute;left:5989;top:7770;width:10;height:20" coordorigin="5989,7770" coordsize="10,20">
              <v:shape style="position:absolute;left:5989;top:7770;width:10;height:20" coordorigin="5989,7770" coordsize="10,20" path="m5989,7789l5999,7789,5999,7770,5989,7770,5989,7789xe" filled="true" fillcolor="#000000" stroked="false">
                <v:path arrowok="t"/>
                <v:fill type="solid"/>
              </v:shape>
            </v:group>
            <v:group style="position:absolute;left:5989;top:7789;width:10;height:20" coordorigin="5989,7789" coordsize="10,20">
              <v:shape style="position:absolute;left:5989;top:7789;width:10;height:20" coordorigin="5989,7789" coordsize="10,20" path="m5989,7809l5999,7809,5999,7789,5989,7789,5989,7809xe" filled="true" fillcolor="#000000" stroked="false">
                <v:path arrowok="t"/>
                <v:fill type="solid"/>
              </v:shape>
            </v:group>
            <v:group style="position:absolute;left:5989;top:7809;width:10;height:20" coordorigin="5989,7809" coordsize="10,20">
              <v:shape style="position:absolute;left:5989;top:7809;width:10;height:20" coordorigin="5989,7809" coordsize="10,20" path="m5989,7828l5999,7828,5999,7809,5989,7809,5989,7828xe" filled="true" fillcolor="#000000" stroked="false">
                <v:path arrowok="t"/>
                <v:fill type="solid"/>
              </v:shape>
            </v:group>
            <v:group style="position:absolute;left:5989;top:7842;width:29;height:2" coordorigin="5989,7842" coordsize="29,2">
              <v:shape style="position:absolute;left:5989;top:7842;width:29;height:2" coordorigin="5989,7842" coordsize="29,0" path="m5989,7842l6018,7842e" filled="false" stroked="true" strokeweight="1.44pt" strokecolor="#000000">
                <v:path arrowok="t"/>
              </v:shape>
            </v:group>
            <v:group style="position:absolute;left:6018;top:7842;width:630;height:2" coordorigin="6018,7842" coordsize="630,2">
              <v:shape style="position:absolute;left:6018;top:7842;width:630;height:2" coordorigin="6018,7842" coordsize="630,0" path="m6018,7842l6647,7842e" filled="false" stroked="true" strokeweight="1.44pt" strokecolor="#000000">
                <v:path arrowok="t"/>
              </v:shape>
            </v:group>
            <v:group style="position:absolute;left:6647;top:6810;width:10;height:20" coordorigin="6647,6810" coordsize="10,20">
              <v:shape style="position:absolute;left:6647;top:6810;width:10;height:20" coordorigin="6647,6810" coordsize="10,20" path="m6647,6829l6657,6829,6657,6810,6647,6810,6647,6829xe" filled="true" fillcolor="#000000" stroked="false">
                <v:path arrowok="t"/>
                <v:fill type="solid"/>
              </v:shape>
            </v:group>
            <v:group style="position:absolute;left:6647;top:6829;width:10;height:20" coordorigin="6647,6829" coordsize="10,20">
              <v:shape style="position:absolute;left:6647;top:6829;width:10;height:20" coordorigin="6647,6829" coordsize="10,20" path="m6647,6849l6657,6849,6657,6829,6647,6829,6647,6849xe" filled="true" fillcolor="#000000" stroked="false">
                <v:path arrowok="t"/>
                <v:fill type="solid"/>
              </v:shape>
            </v:group>
            <v:group style="position:absolute;left:6647;top:6849;width:10;height:20" coordorigin="6647,6849" coordsize="10,20">
              <v:shape style="position:absolute;left:6647;top:6849;width:10;height:20" coordorigin="6647,6849" coordsize="10,20" path="m6647,6868l6657,6868,6657,6849,6647,6849,6647,6868xe" filled="true" fillcolor="#000000" stroked="false">
                <v:path arrowok="t"/>
                <v:fill type="solid"/>
              </v:shape>
            </v:group>
            <v:group style="position:absolute;left:6647;top:6868;width:10;height:20" coordorigin="6647,6868" coordsize="10,20">
              <v:shape style="position:absolute;left:6647;top:6868;width:10;height:20" coordorigin="6647,6868" coordsize="10,20" path="m6647,6887l6657,6887,6657,6868,6647,6868,6647,6887xe" filled="true" fillcolor="#000000" stroked="false">
                <v:path arrowok="t"/>
                <v:fill type="solid"/>
              </v:shape>
            </v:group>
            <v:group style="position:absolute;left:6647;top:6887;width:10;height:20" coordorigin="6647,6887" coordsize="10,20">
              <v:shape style="position:absolute;left:6647;top:6887;width:10;height:20" coordorigin="6647,6887" coordsize="10,20" path="m6647,6906l6657,6906,6657,6887,6647,6887,6647,6906xe" filled="true" fillcolor="#000000" stroked="false">
                <v:path arrowok="t"/>
                <v:fill type="solid"/>
              </v:shape>
            </v:group>
            <v:group style="position:absolute;left:6647;top:6906;width:10;height:20" coordorigin="6647,6906" coordsize="10,20">
              <v:shape style="position:absolute;left:6647;top:6906;width:10;height:20" coordorigin="6647,6906" coordsize="10,20" path="m6647,6925l6657,6925,6657,6906,6647,6906,6647,6925xe" filled="true" fillcolor="#000000" stroked="false">
                <v:path arrowok="t"/>
                <v:fill type="solid"/>
              </v:shape>
            </v:group>
            <v:group style="position:absolute;left:6647;top:6925;width:10;height:20" coordorigin="6647,6925" coordsize="10,20">
              <v:shape style="position:absolute;left:6647;top:6925;width:10;height:20" coordorigin="6647,6925" coordsize="10,20" path="m6647,6945l6657,6945,6657,6925,6647,6925,6647,6945xe" filled="true" fillcolor="#000000" stroked="false">
                <v:path arrowok="t"/>
                <v:fill type="solid"/>
              </v:shape>
            </v:group>
            <v:group style="position:absolute;left:6647;top:6945;width:10;height:20" coordorigin="6647,6945" coordsize="10,20">
              <v:shape style="position:absolute;left:6647;top:6945;width:10;height:20" coordorigin="6647,6945" coordsize="10,20" path="m6647,6964l6657,6964,6657,6945,6647,6945,6647,6964xe" filled="true" fillcolor="#000000" stroked="false">
                <v:path arrowok="t"/>
                <v:fill type="solid"/>
              </v:shape>
            </v:group>
            <v:group style="position:absolute;left:6647;top:6964;width:10;height:20" coordorigin="6647,6964" coordsize="10,20">
              <v:shape style="position:absolute;left:6647;top:6964;width:10;height:20" coordorigin="6647,6964" coordsize="10,20" path="m6647,6983l6657,6983,6657,6964,6647,6964,6647,6983xe" filled="true" fillcolor="#000000" stroked="false">
                <v:path arrowok="t"/>
                <v:fill type="solid"/>
              </v:shape>
            </v:group>
            <v:group style="position:absolute;left:6647;top:6983;width:10;height:20" coordorigin="6647,6983" coordsize="10,20">
              <v:shape style="position:absolute;left:6647;top:6983;width:10;height:20" coordorigin="6647,6983" coordsize="10,20" path="m6647,7002l6657,7002,6657,6983,6647,6983,6647,7002xe" filled="true" fillcolor="#000000" stroked="false">
                <v:path arrowok="t"/>
                <v:fill type="solid"/>
              </v:shape>
            </v:group>
            <v:group style="position:absolute;left:6647;top:7002;width:10;height:20" coordorigin="6647,7002" coordsize="10,20">
              <v:shape style="position:absolute;left:6647;top:7002;width:10;height:20" coordorigin="6647,7002" coordsize="10,20" path="m6647,7021l6657,7021,6657,7002,6647,7002,6647,7021xe" filled="true" fillcolor="#000000" stroked="false">
                <v:path arrowok="t"/>
                <v:fill type="solid"/>
              </v:shape>
            </v:group>
            <v:group style="position:absolute;left:6647;top:7021;width:10;height:20" coordorigin="6647,7021" coordsize="10,20">
              <v:shape style="position:absolute;left:6647;top:7021;width:10;height:20" coordorigin="6647,7021" coordsize="10,20" path="m6647,7041l6657,7041,6657,7021,6647,7021,6647,7041xe" filled="true" fillcolor="#000000" stroked="false">
                <v:path arrowok="t"/>
                <v:fill type="solid"/>
              </v:shape>
            </v:group>
            <v:group style="position:absolute;left:6647;top:7041;width:10;height:20" coordorigin="6647,7041" coordsize="10,20">
              <v:shape style="position:absolute;left:6647;top:7041;width:10;height:20" coordorigin="6647,7041" coordsize="10,20" path="m6647,7060l6657,7060,6657,7041,6647,7041,6647,7060xe" filled="true" fillcolor="#000000" stroked="false">
                <v:path arrowok="t"/>
                <v:fill type="solid"/>
              </v:shape>
            </v:group>
            <v:group style="position:absolute;left:6647;top:7060;width:10;height:20" coordorigin="6647,7060" coordsize="10,20">
              <v:shape style="position:absolute;left:6647;top:7060;width:10;height:20" coordorigin="6647,7060" coordsize="10,20" path="m6647,7079l6657,7079,6657,7060,6647,7060,6647,7079xe" filled="true" fillcolor="#000000" stroked="false">
                <v:path arrowok="t"/>
                <v:fill type="solid"/>
              </v:shape>
            </v:group>
            <v:group style="position:absolute;left:6647;top:7079;width:10;height:20" coordorigin="6647,7079" coordsize="10,20">
              <v:shape style="position:absolute;left:6647;top:7079;width:10;height:20" coordorigin="6647,7079" coordsize="10,20" path="m6647,7098l6657,7098,6657,7079,6647,7079,6647,7098xe" filled="true" fillcolor="#000000" stroked="false">
                <v:path arrowok="t"/>
                <v:fill type="solid"/>
              </v:shape>
            </v:group>
            <v:group style="position:absolute;left:6647;top:7098;width:10;height:20" coordorigin="6647,7098" coordsize="10,20">
              <v:shape style="position:absolute;left:6647;top:7098;width:10;height:20" coordorigin="6647,7098" coordsize="10,20" path="m6647,7117l6657,7117,6657,7098,6647,7098,6647,7117xe" filled="true" fillcolor="#000000" stroked="false">
                <v:path arrowok="t"/>
                <v:fill type="solid"/>
              </v:shape>
            </v:group>
            <v:group style="position:absolute;left:6647;top:7117;width:10;height:20" coordorigin="6647,7117" coordsize="10,20">
              <v:shape style="position:absolute;left:6647;top:7117;width:10;height:20" coordorigin="6647,7117" coordsize="10,20" path="m6647,7137l6657,7137,6657,7117,6647,7117,6647,7137xe" filled="true" fillcolor="#000000" stroked="false">
                <v:path arrowok="t"/>
                <v:fill type="solid"/>
              </v:shape>
            </v:group>
            <v:group style="position:absolute;left:6647;top:7137;width:10;height:20" coordorigin="6647,7137" coordsize="10,20">
              <v:shape style="position:absolute;left:6647;top:7137;width:10;height:20" coordorigin="6647,7137" coordsize="10,20" path="m6647,7156l6657,7156,6657,7137,6647,7137,6647,7156xe" filled="true" fillcolor="#000000" stroked="false">
                <v:path arrowok="t"/>
                <v:fill type="solid"/>
              </v:shape>
            </v:group>
            <v:group style="position:absolute;left:6647;top:7156;width:10;height:20" coordorigin="6647,7156" coordsize="10,20">
              <v:shape style="position:absolute;left:6647;top:7156;width:10;height:20" coordorigin="6647,7156" coordsize="10,20" path="m6647,7175l6657,7175,6657,7156,6647,7156,6647,7175xe" filled="true" fillcolor="#000000" stroked="false">
                <v:path arrowok="t"/>
                <v:fill type="solid"/>
              </v:shape>
            </v:group>
            <v:group style="position:absolute;left:6647;top:7175;width:10;height:20" coordorigin="6647,7175" coordsize="10,20">
              <v:shape style="position:absolute;left:6647;top:7175;width:10;height:20" coordorigin="6647,7175" coordsize="10,20" path="m6647,7194l6657,7194,6657,7175,6647,7175,6647,7194xe" filled="true" fillcolor="#000000" stroked="false">
                <v:path arrowok="t"/>
                <v:fill type="solid"/>
              </v:shape>
            </v:group>
            <v:group style="position:absolute;left:6647;top:7194;width:10;height:20" coordorigin="6647,7194" coordsize="10,20">
              <v:shape style="position:absolute;left:6647;top:7194;width:10;height:20" coordorigin="6647,7194" coordsize="10,20" path="m6647,7213l6657,7213,6657,7194,6647,7194,6647,7213xe" filled="true" fillcolor="#000000" stroked="false">
                <v:path arrowok="t"/>
                <v:fill type="solid"/>
              </v:shape>
            </v:group>
            <v:group style="position:absolute;left:6647;top:7213;width:10;height:20" coordorigin="6647,7213" coordsize="10,20">
              <v:shape style="position:absolute;left:6647;top:7213;width:10;height:20" coordorigin="6647,7213" coordsize="10,20" path="m6647,7233l6657,7233,6657,7213,6647,7213,6647,7233xe" filled="true" fillcolor="#000000" stroked="false">
                <v:path arrowok="t"/>
                <v:fill type="solid"/>
              </v:shape>
            </v:group>
            <v:group style="position:absolute;left:6647;top:7233;width:10;height:20" coordorigin="6647,7233" coordsize="10,20">
              <v:shape style="position:absolute;left:6647;top:7233;width:10;height:20" coordorigin="6647,7233" coordsize="10,20" path="m6647,7252l6657,7252,6657,7233,6647,7233,6647,7252xe" filled="true" fillcolor="#000000" stroked="false">
                <v:path arrowok="t"/>
                <v:fill type="solid"/>
              </v:shape>
            </v:group>
            <v:group style="position:absolute;left:6647;top:7252;width:10;height:20" coordorigin="6647,7252" coordsize="10,20">
              <v:shape style="position:absolute;left:6647;top:7252;width:10;height:20" coordorigin="6647,7252" coordsize="10,20" path="m6647,7271l6657,7271,6657,7252,6647,7252,6647,7271xe" filled="true" fillcolor="#000000" stroked="false">
                <v:path arrowok="t"/>
                <v:fill type="solid"/>
              </v:shape>
            </v:group>
            <v:group style="position:absolute;left:6647;top:7271;width:10;height:20" coordorigin="6647,7271" coordsize="10,20">
              <v:shape style="position:absolute;left:6647;top:7271;width:10;height:20" coordorigin="6647,7271" coordsize="10,20" path="m6647,7290l6657,7290,6657,7271,6647,7271,6647,7290xe" filled="true" fillcolor="#000000" stroked="false">
                <v:path arrowok="t"/>
                <v:fill type="solid"/>
              </v:shape>
            </v:group>
            <v:group style="position:absolute;left:6647;top:7290;width:10;height:20" coordorigin="6647,7290" coordsize="10,20">
              <v:shape style="position:absolute;left:6647;top:7290;width:10;height:20" coordorigin="6647,7290" coordsize="10,20" path="m6647,7309l6657,7309,6657,7290,6647,7290,6647,7309xe" filled="true" fillcolor="#000000" stroked="false">
                <v:path arrowok="t"/>
                <v:fill type="solid"/>
              </v:shape>
            </v:group>
            <v:group style="position:absolute;left:6647;top:7309;width:10;height:20" coordorigin="6647,7309" coordsize="10,20">
              <v:shape style="position:absolute;left:6647;top:7309;width:10;height:20" coordorigin="6647,7309" coordsize="10,20" path="m6647,7329l6657,7329,6657,7309,6647,7309,6647,7329xe" filled="true" fillcolor="#000000" stroked="false">
                <v:path arrowok="t"/>
                <v:fill type="solid"/>
              </v:shape>
            </v:group>
            <v:group style="position:absolute;left:6647;top:7329;width:10;height:20" coordorigin="6647,7329" coordsize="10,20">
              <v:shape style="position:absolute;left:6647;top:7329;width:10;height:20" coordorigin="6647,7329" coordsize="10,20" path="m6647,7348l6657,7348,6657,7329,6647,7329,6647,7348xe" filled="true" fillcolor="#000000" stroked="false">
                <v:path arrowok="t"/>
                <v:fill type="solid"/>
              </v:shape>
            </v:group>
            <v:group style="position:absolute;left:6647;top:7348;width:10;height:20" coordorigin="6647,7348" coordsize="10,20">
              <v:shape style="position:absolute;left:6647;top:7348;width:10;height:20" coordorigin="6647,7348" coordsize="10,20" path="m6647,7367l6657,7367,6657,7348,6647,7348,6647,7367xe" filled="true" fillcolor="#000000" stroked="false">
                <v:path arrowok="t"/>
                <v:fill type="solid"/>
              </v:shape>
            </v:group>
            <v:group style="position:absolute;left:6647;top:7367;width:10;height:20" coordorigin="6647,7367" coordsize="10,20">
              <v:shape style="position:absolute;left:6647;top:7367;width:10;height:20" coordorigin="6647,7367" coordsize="10,20" path="m6647,7386l6657,7386,6657,7367,6647,7367,6647,7386xe" filled="true" fillcolor="#000000" stroked="false">
                <v:path arrowok="t"/>
                <v:fill type="solid"/>
              </v:shape>
            </v:group>
            <v:group style="position:absolute;left:6647;top:7386;width:10;height:20" coordorigin="6647,7386" coordsize="10,20">
              <v:shape style="position:absolute;left:6647;top:7386;width:10;height:20" coordorigin="6647,7386" coordsize="10,20" path="m6647,7405l6657,7405,6657,7386,6647,7386,6647,7405xe" filled="true" fillcolor="#000000" stroked="false">
                <v:path arrowok="t"/>
                <v:fill type="solid"/>
              </v:shape>
            </v:group>
            <v:group style="position:absolute;left:6647;top:7405;width:10;height:20" coordorigin="6647,7405" coordsize="10,20">
              <v:shape style="position:absolute;left:6647;top:7405;width:10;height:20" coordorigin="6647,7405" coordsize="10,20" path="m6647,7425l6657,7425,6657,7405,6647,7405,6647,7425xe" filled="true" fillcolor="#000000" stroked="false">
                <v:path arrowok="t"/>
                <v:fill type="solid"/>
              </v:shape>
            </v:group>
            <v:group style="position:absolute;left:6647;top:7425;width:10;height:20" coordorigin="6647,7425" coordsize="10,20">
              <v:shape style="position:absolute;left:6647;top:7425;width:10;height:20" coordorigin="6647,7425" coordsize="10,20" path="m6647,7444l6657,7444,6657,7425,6647,7425,6647,7444xe" filled="true" fillcolor="#000000" stroked="false">
                <v:path arrowok="t"/>
                <v:fill type="solid"/>
              </v:shape>
            </v:group>
            <v:group style="position:absolute;left:6647;top:7444;width:10;height:20" coordorigin="6647,7444" coordsize="10,20">
              <v:shape style="position:absolute;left:6647;top:7444;width:10;height:20" coordorigin="6647,7444" coordsize="10,20" path="m6647,7463l6657,7463,6657,7444,6647,7444,6647,7463xe" filled="true" fillcolor="#000000" stroked="false">
                <v:path arrowok="t"/>
                <v:fill type="solid"/>
              </v:shape>
            </v:group>
            <v:group style="position:absolute;left:6647;top:7463;width:10;height:20" coordorigin="6647,7463" coordsize="10,20">
              <v:shape style="position:absolute;left:6647;top:7463;width:10;height:20" coordorigin="6647,7463" coordsize="10,20" path="m6647,7482l6657,7482,6657,7463,6647,7463,6647,7482xe" filled="true" fillcolor="#000000" stroked="false">
                <v:path arrowok="t"/>
                <v:fill type="solid"/>
              </v:shape>
            </v:group>
            <v:group style="position:absolute;left:6647;top:7482;width:10;height:20" coordorigin="6647,7482" coordsize="10,20">
              <v:shape style="position:absolute;left:6647;top:7482;width:10;height:20" coordorigin="6647,7482" coordsize="10,20" path="m6647,7501l6657,7501,6657,7482,6647,7482,6647,7501xe" filled="true" fillcolor="#000000" stroked="false">
                <v:path arrowok="t"/>
                <v:fill type="solid"/>
              </v:shape>
            </v:group>
            <v:group style="position:absolute;left:6647;top:7501;width:10;height:20" coordorigin="6647,7501" coordsize="10,20">
              <v:shape style="position:absolute;left:6647;top:7501;width:10;height:20" coordorigin="6647,7501" coordsize="10,20" path="m6647,7521l6657,7521,6657,7501,6647,7501,6647,7521xe" filled="true" fillcolor="#000000" stroked="false">
                <v:path arrowok="t"/>
                <v:fill type="solid"/>
              </v:shape>
            </v:group>
            <v:group style="position:absolute;left:6647;top:7521;width:10;height:20" coordorigin="6647,7521" coordsize="10,20">
              <v:shape style="position:absolute;left:6647;top:7521;width:10;height:20" coordorigin="6647,7521" coordsize="10,20" path="m6647,7540l6657,7540,6657,7521,6647,7521,6647,7540xe" filled="true" fillcolor="#000000" stroked="false">
                <v:path arrowok="t"/>
                <v:fill type="solid"/>
              </v:shape>
            </v:group>
            <v:group style="position:absolute;left:6647;top:7540;width:10;height:20" coordorigin="6647,7540" coordsize="10,20">
              <v:shape style="position:absolute;left:6647;top:7540;width:10;height:20" coordorigin="6647,7540" coordsize="10,20" path="m6647,7559l6657,7559,6657,7540,6647,7540,6647,7559xe" filled="true" fillcolor="#000000" stroked="false">
                <v:path arrowok="t"/>
                <v:fill type="solid"/>
              </v:shape>
            </v:group>
            <v:group style="position:absolute;left:6647;top:7559;width:10;height:20" coordorigin="6647,7559" coordsize="10,20">
              <v:shape style="position:absolute;left:6647;top:7559;width:10;height:20" coordorigin="6647,7559" coordsize="10,20" path="m6647,7578l6657,7578,6657,7559,6647,7559,6647,7578xe" filled="true" fillcolor="#000000" stroked="false">
                <v:path arrowok="t"/>
                <v:fill type="solid"/>
              </v:shape>
            </v:group>
            <v:group style="position:absolute;left:6647;top:7578;width:10;height:20" coordorigin="6647,7578" coordsize="10,20">
              <v:shape style="position:absolute;left:6647;top:7578;width:10;height:20" coordorigin="6647,7578" coordsize="10,20" path="m6647,7597l6657,7597,6657,7578,6647,7578,6647,7597xe" filled="true" fillcolor="#000000" stroked="false">
                <v:path arrowok="t"/>
                <v:fill type="solid"/>
              </v:shape>
            </v:group>
            <v:group style="position:absolute;left:6647;top:7597;width:10;height:20" coordorigin="6647,7597" coordsize="10,20">
              <v:shape style="position:absolute;left:6647;top:7597;width:10;height:20" coordorigin="6647,7597" coordsize="10,20" path="m6647,7617l6657,7617,6657,7597,6647,7597,6647,7617xe" filled="true" fillcolor="#000000" stroked="false">
                <v:path arrowok="t"/>
                <v:fill type="solid"/>
              </v:shape>
            </v:group>
            <v:group style="position:absolute;left:6647;top:7617;width:10;height:20" coordorigin="6647,7617" coordsize="10,20">
              <v:shape style="position:absolute;left:6647;top:7617;width:10;height:20" coordorigin="6647,7617" coordsize="10,20" path="m6647,7636l6657,7636,6657,7617,6647,7617,6647,7636xe" filled="true" fillcolor="#000000" stroked="false">
                <v:path arrowok="t"/>
                <v:fill type="solid"/>
              </v:shape>
            </v:group>
            <v:group style="position:absolute;left:6647;top:7636;width:10;height:20" coordorigin="6647,7636" coordsize="10,20">
              <v:shape style="position:absolute;left:6647;top:7636;width:10;height:20" coordorigin="6647,7636" coordsize="10,20" path="m6647,7655l6657,7655,6657,7636,6647,7636,6647,7655xe" filled="true" fillcolor="#000000" stroked="false">
                <v:path arrowok="t"/>
                <v:fill type="solid"/>
              </v:shape>
            </v:group>
            <v:group style="position:absolute;left:6647;top:7655;width:10;height:20" coordorigin="6647,7655" coordsize="10,20">
              <v:shape style="position:absolute;left:6647;top:7655;width:10;height:20" coordorigin="6647,7655" coordsize="10,20" path="m6647,7674l6657,7674,6657,7655,6647,7655,6647,7674xe" filled="true" fillcolor="#000000" stroked="false">
                <v:path arrowok="t"/>
                <v:fill type="solid"/>
              </v:shape>
            </v:group>
            <v:group style="position:absolute;left:6647;top:7674;width:10;height:20" coordorigin="6647,7674" coordsize="10,20">
              <v:shape style="position:absolute;left:6647;top:7674;width:10;height:20" coordorigin="6647,7674" coordsize="10,20" path="m6647,7693l6657,7693,6657,7674,6647,7674,6647,7693xe" filled="true" fillcolor="#000000" stroked="false">
                <v:path arrowok="t"/>
                <v:fill type="solid"/>
              </v:shape>
            </v:group>
            <v:group style="position:absolute;left:6647;top:7693;width:10;height:20" coordorigin="6647,7693" coordsize="10,20">
              <v:shape style="position:absolute;left:6647;top:7693;width:10;height:20" coordorigin="6647,7693" coordsize="10,20" path="m6647,7713l6657,7713,6657,7693,6647,7693,6647,7713xe" filled="true" fillcolor="#000000" stroked="false">
                <v:path arrowok="t"/>
                <v:fill type="solid"/>
              </v:shape>
            </v:group>
            <v:group style="position:absolute;left:6647;top:7713;width:10;height:20" coordorigin="6647,7713" coordsize="10,20">
              <v:shape style="position:absolute;left:6647;top:7713;width:10;height:20" coordorigin="6647,7713" coordsize="10,20" path="m6647,7732l6657,7732,6657,7713,6647,7713,6647,7732xe" filled="true" fillcolor="#000000" stroked="false">
                <v:path arrowok="t"/>
                <v:fill type="solid"/>
              </v:shape>
            </v:group>
            <v:group style="position:absolute;left:6647;top:7732;width:10;height:20" coordorigin="6647,7732" coordsize="10,20">
              <v:shape style="position:absolute;left:6647;top:7732;width:10;height:20" coordorigin="6647,7732" coordsize="10,20" path="m6647,7751l6657,7751,6657,7732,6647,7732,6647,7751xe" filled="true" fillcolor="#000000" stroked="false">
                <v:path arrowok="t"/>
                <v:fill type="solid"/>
              </v:shape>
            </v:group>
            <v:group style="position:absolute;left:6647;top:7751;width:10;height:20" coordorigin="6647,7751" coordsize="10,20">
              <v:shape style="position:absolute;left:6647;top:7751;width:10;height:20" coordorigin="6647,7751" coordsize="10,20" path="m6647,7770l6657,7770,6657,7751,6647,7751,6647,7770xe" filled="true" fillcolor="#000000" stroked="false">
                <v:path arrowok="t"/>
                <v:fill type="solid"/>
              </v:shape>
            </v:group>
            <v:group style="position:absolute;left:6647;top:7770;width:10;height:20" coordorigin="6647,7770" coordsize="10,20">
              <v:shape style="position:absolute;left:6647;top:7770;width:10;height:20" coordorigin="6647,7770" coordsize="10,20" path="m6647,7789l6657,7789,6657,7770,6647,7770,6647,7789xe" filled="true" fillcolor="#000000" stroked="false">
                <v:path arrowok="t"/>
                <v:fill type="solid"/>
              </v:shape>
            </v:group>
            <v:group style="position:absolute;left:6647;top:7789;width:10;height:20" coordorigin="6647,7789" coordsize="10,20">
              <v:shape style="position:absolute;left:6647;top:7789;width:10;height:20" coordorigin="6647,7789" coordsize="10,20" path="m6647,7809l6657,7809,6657,7789,6647,7789,6647,7809xe" filled="true" fillcolor="#000000" stroked="false">
                <v:path arrowok="t"/>
                <v:fill type="solid"/>
              </v:shape>
            </v:group>
            <v:group style="position:absolute;left:6647;top:7809;width:10;height:20" coordorigin="6647,7809" coordsize="10,20">
              <v:shape style="position:absolute;left:6647;top:7809;width:10;height:20" coordorigin="6647,7809" coordsize="10,20" path="m6647,7828l6657,7828,6657,7809,6647,7809,6647,7828xe" filled="true" fillcolor="#000000" stroked="false">
                <v:path arrowok="t"/>
                <v:fill type="solid"/>
              </v:shape>
            </v:group>
            <v:group style="position:absolute;left:6647;top:7842;width:29;height:2" coordorigin="6647,7842" coordsize="29,2">
              <v:shape style="position:absolute;left:6647;top:7842;width:29;height:2" coordorigin="6647,7842" coordsize="29,0" path="m6647,7842l6676,7842e" filled="false" stroked="true" strokeweight="1.44pt" strokecolor="#000000">
                <v:path arrowok="t"/>
              </v:shape>
            </v:group>
            <v:group style="position:absolute;left:6676;top:7842;width:953;height:2" coordorigin="6676,7842" coordsize="953,2">
              <v:shape style="position:absolute;left:6676;top:7842;width:953;height:2" coordorigin="6676,7842" coordsize="953,0" path="m6676,7842l7629,7842e" filled="false" stroked="true" strokeweight="1.44pt" strokecolor="#000000">
                <v:path arrowok="t"/>
              </v:shape>
            </v:group>
            <v:group style="position:absolute;left:7629;top:6810;width:10;height:20" coordorigin="7629,6810" coordsize="10,20">
              <v:shape style="position:absolute;left:7629;top:6810;width:10;height:20" coordorigin="7629,6810" coordsize="10,20" path="m7629,6829l7638,6829,7638,6810,7629,6810,7629,6829xe" filled="true" fillcolor="#000000" stroked="false">
                <v:path arrowok="t"/>
                <v:fill type="solid"/>
              </v:shape>
            </v:group>
            <v:group style="position:absolute;left:7629;top:6829;width:10;height:20" coordorigin="7629,6829" coordsize="10,20">
              <v:shape style="position:absolute;left:7629;top:6829;width:10;height:20" coordorigin="7629,6829" coordsize="10,20" path="m7629,6849l7638,6849,7638,6829,7629,6829,7629,6849xe" filled="true" fillcolor="#000000" stroked="false">
                <v:path arrowok="t"/>
                <v:fill type="solid"/>
              </v:shape>
            </v:group>
            <v:group style="position:absolute;left:7629;top:6849;width:10;height:20" coordorigin="7629,6849" coordsize="10,20">
              <v:shape style="position:absolute;left:7629;top:6849;width:10;height:20" coordorigin="7629,6849" coordsize="10,20" path="m7629,6868l7638,6868,7638,6849,7629,6849,7629,6868xe" filled="true" fillcolor="#000000" stroked="false">
                <v:path arrowok="t"/>
                <v:fill type="solid"/>
              </v:shape>
            </v:group>
            <v:group style="position:absolute;left:7629;top:6868;width:10;height:20" coordorigin="7629,6868" coordsize="10,20">
              <v:shape style="position:absolute;left:7629;top:6868;width:10;height:20" coordorigin="7629,6868" coordsize="10,20" path="m7629,6887l7638,6887,7638,6868,7629,6868,7629,6887xe" filled="true" fillcolor="#000000" stroked="false">
                <v:path arrowok="t"/>
                <v:fill type="solid"/>
              </v:shape>
            </v:group>
            <v:group style="position:absolute;left:7629;top:6887;width:10;height:20" coordorigin="7629,6887" coordsize="10,20">
              <v:shape style="position:absolute;left:7629;top:6887;width:10;height:20" coordorigin="7629,6887" coordsize="10,20" path="m7629,6906l7638,6906,7638,6887,7629,6887,7629,6906xe" filled="true" fillcolor="#000000" stroked="false">
                <v:path arrowok="t"/>
                <v:fill type="solid"/>
              </v:shape>
            </v:group>
            <v:group style="position:absolute;left:7629;top:6906;width:10;height:20" coordorigin="7629,6906" coordsize="10,20">
              <v:shape style="position:absolute;left:7629;top:6906;width:10;height:20" coordorigin="7629,6906" coordsize="10,20" path="m7629,6925l7638,6925,7638,6906,7629,6906,7629,6925xe" filled="true" fillcolor="#000000" stroked="false">
                <v:path arrowok="t"/>
                <v:fill type="solid"/>
              </v:shape>
            </v:group>
            <v:group style="position:absolute;left:7629;top:6925;width:10;height:20" coordorigin="7629,6925" coordsize="10,20">
              <v:shape style="position:absolute;left:7629;top:6925;width:10;height:20" coordorigin="7629,6925" coordsize="10,20" path="m7629,6945l7638,6945,7638,6925,7629,6925,7629,6945xe" filled="true" fillcolor="#000000" stroked="false">
                <v:path arrowok="t"/>
                <v:fill type="solid"/>
              </v:shape>
            </v:group>
            <v:group style="position:absolute;left:7629;top:6945;width:10;height:20" coordorigin="7629,6945" coordsize="10,20">
              <v:shape style="position:absolute;left:7629;top:6945;width:10;height:20" coordorigin="7629,6945" coordsize="10,20" path="m7629,6964l7638,6964,7638,6945,7629,6945,7629,6964xe" filled="true" fillcolor="#000000" stroked="false">
                <v:path arrowok="t"/>
                <v:fill type="solid"/>
              </v:shape>
            </v:group>
            <v:group style="position:absolute;left:7629;top:6964;width:10;height:20" coordorigin="7629,6964" coordsize="10,20">
              <v:shape style="position:absolute;left:7629;top:6964;width:10;height:20" coordorigin="7629,6964" coordsize="10,20" path="m7629,6983l7638,6983,7638,6964,7629,6964,7629,6983xe" filled="true" fillcolor="#000000" stroked="false">
                <v:path arrowok="t"/>
                <v:fill type="solid"/>
              </v:shape>
            </v:group>
            <v:group style="position:absolute;left:7629;top:6983;width:10;height:20" coordorigin="7629,6983" coordsize="10,20">
              <v:shape style="position:absolute;left:7629;top:6983;width:10;height:20" coordorigin="7629,6983" coordsize="10,20" path="m7629,7002l7638,7002,7638,6983,7629,6983,7629,7002xe" filled="true" fillcolor="#000000" stroked="false">
                <v:path arrowok="t"/>
                <v:fill type="solid"/>
              </v:shape>
            </v:group>
            <v:group style="position:absolute;left:7629;top:7002;width:10;height:20" coordorigin="7629,7002" coordsize="10,20">
              <v:shape style="position:absolute;left:7629;top:7002;width:10;height:20" coordorigin="7629,7002" coordsize="10,20" path="m7629,7021l7638,7021,7638,7002,7629,7002,7629,7021xe" filled="true" fillcolor="#000000" stroked="false">
                <v:path arrowok="t"/>
                <v:fill type="solid"/>
              </v:shape>
            </v:group>
            <v:group style="position:absolute;left:7629;top:7021;width:10;height:20" coordorigin="7629,7021" coordsize="10,20">
              <v:shape style="position:absolute;left:7629;top:7021;width:10;height:20" coordorigin="7629,7021" coordsize="10,20" path="m7629,7041l7638,7041,7638,7021,7629,7021,7629,7041xe" filled="true" fillcolor="#000000" stroked="false">
                <v:path arrowok="t"/>
                <v:fill type="solid"/>
              </v:shape>
            </v:group>
            <v:group style="position:absolute;left:7629;top:7041;width:10;height:20" coordorigin="7629,7041" coordsize="10,20">
              <v:shape style="position:absolute;left:7629;top:7041;width:10;height:20" coordorigin="7629,7041" coordsize="10,20" path="m7629,7060l7638,7060,7638,7041,7629,7041,7629,7060xe" filled="true" fillcolor="#000000" stroked="false">
                <v:path arrowok="t"/>
                <v:fill type="solid"/>
              </v:shape>
            </v:group>
            <v:group style="position:absolute;left:7629;top:7060;width:10;height:20" coordorigin="7629,7060" coordsize="10,20">
              <v:shape style="position:absolute;left:7629;top:7060;width:10;height:20" coordorigin="7629,7060" coordsize="10,20" path="m7629,7079l7638,7079,7638,7060,7629,7060,7629,7079xe" filled="true" fillcolor="#000000" stroked="false">
                <v:path arrowok="t"/>
                <v:fill type="solid"/>
              </v:shape>
            </v:group>
            <v:group style="position:absolute;left:7629;top:7079;width:10;height:20" coordorigin="7629,7079" coordsize="10,20">
              <v:shape style="position:absolute;left:7629;top:7079;width:10;height:20" coordorigin="7629,7079" coordsize="10,20" path="m7629,7098l7638,7098,7638,7079,7629,7079,7629,7098xe" filled="true" fillcolor="#000000" stroked="false">
                <v:path arrowok="t"/>
                <v:fill type="solid"/>
              </v:shape>
            </v:group>
            <v:group style="position:absolute;left:7629;top:7098;width:10;height:20" coordorigin="7629,7098" coordsize="10,20">
              <v:shape style="position:absolute;left:7629;top:7098;width:10;height:20" coordorigin="7629,7098" coordsize="10,20" path="m7629,7117l7638,7117,7638,7098,7629,7098,7629,7117xe" filled="true" fillcolor="#000000" stroked="false">
                <v:path arrowok="t"/>
                <v:fill type="solid"/>
              </v:shape>
            </v:group>
            <v:group style="position:absolute;left:7629;top:7117;width:10;height:20" coordorigin="7629,7117" coordsize="10,20">
              <v:shape style="position:absolute;left:7629;top:7117;width:10;height:20" coordorigin="7629,7117" coordsize="10,20" path="m7629,7137l7638,7137,7638,7117,7629,7117,7629,7137xe" filled="true" fillcolor="#000000" stroked="false">
                <v:path arrowok="t"/>
                <v:fill type="solid"/>
              </v:shape>
            </v:group>
            <v:group style="position:absolute;left:7629;top:7137;width:10;height:20" coordorigin="7629,7137" coordsize="10,20">
              <v:shape style="position:absolute;left:7629;top:7137;width:10;height:20" coordorigin="7629,7137" coordsize="10,20" path="m7629,7156l7638,7156,7638,7137,7629,7137,7629,7156xe" filled="true" fillcolor="#000000" stroked="false">
                <v:path arrowok="t"/>
                <v:fill type="solid"/>
              </v:shape>
            </v:group>
            <v:group style="position:absolute;left:7629;top:7156;width:10;height:20" coordorigin="7629,7156" coordsize="10,20">
              <v:shape style="position:absolute;left:7629;top:7156;width:10;height:20" coordorigin="7629,7156" coordsize="10,20" path="m7629,7175l7638,7175,7638,7156,7629,7156,7629,7175xe" filled="true" fillcolor="#000000" stroked="false">
                <v:path arrowok="t"/>
                <v:fill type="solid"/>
              </v:shape>
            </v:group>
            <v:group style="position:absolute;left:7629;top:7175;width:10;height:20" coordorigin="7629,7175" coordsize="10,20">
              <v:shape style="position:absolute;left:7629;top:7175;width:10;height:20" coordorigin="7629,7175" coordsize="10,20" path="m7629,7194l7638,7194,7638,7175,7629,7175,7629,7194xe" filled="true" fillcolor="#000000" stroked="false">
                <v:path arrowok="t"/>
                <v:fill type="solid"/>
              </v:shape>
            </v:group>
            <v:group style="position:absolute;left:7629;top:7194;width:10;height:20" coordorigin="7629,7194" coordsize="10,20">
              <v:shape style="position:absolute;left:7629;top:7194;width:10;height:20" coordorigin="7629,7194" coordsize="10,20" path="m7629,7213l7638,7213,7638,7194,7629,7194,7629,7213xe" filled="true" fillcolor="#000000" stroked="false">
                <v:path arrowok="t"/>
                <v:fill type="solid"/>
              </v:shape>
            </v:group>
            <v:group style="position:absolute;left:7629;top:7213;width:10;height:20" coordorigin="7629,7213" coordsize="10,20">
              <v:shape style="position:absolute;left:7629;top:7213;width:10;height:20" coordorigin="7629,7213" coordsize="10,20" path="m7629,7233l7638,7233,7638,7213,7629,7213,7629,7233xe" filled="true" fillcolor="#000000" stroked="false">
                <v:path arrowok="t"/>
                <v:fill type="solid"/>
              </v:shape>
            </v:group>
            <v:group style="position:absolute;left:7629;top:7233;width:10;height:20" coordorigin="7629,7233" coordsize="10,20">
              <v:shape style="position:absolute;left:7629;top:7233;width:10;height:20" coordorigin="7629,7233" coordsize="10,20" path="m7629,7252l7638,7252,7638,7233,7629,7233,7629,7252xe" filled="true" fillcolor="#000000" stroked="false">
                <v:path arrowok="t"/>
                <v:fill type="solid"/>
              </v:shape>
            </v:group>
            <v:group style="position:absolute;left:7629;top:7252;width:10;height:20" coordorigin="7629,7252" coordsize="10,20">
              <v:shape style="position:absolute;left:7629;top:7252;width:10;height:20" coordorigin="7629,7252" coordsize="10,20" path="m7629,7271l7638,7271,7638,7252,7629,7252,7629,7271xe" filled="true" fillcolor="#000000" stroked="false">
                <v:path arrowok="t"/>
                <v:fill type="solid"/>
              </v:shape>
            </v:group>
            <v:group style="position:absolute;left:7629;top:7271;width:10;height:20" coordorigin="7629,7271" coordsize="10,20">
              <v:shape style="position:absolute;left:7629;top:7271;width:10;height:20" coordorigin="7629,7271" coordsize="10,20" path="m7629,7290l7638,7290,7638,7271,7629,7271,7629,7290xe" filled="true" fillcolor="#000000" stroked="false">
                <v:path arrowok="t"/>
                <v:fill type="solid"/>
              </v:shape>
            </v:group>
            <v:group style="position:absolute;left:7629;top:7290;width:10;height:20" coordorigin="7629,7290" coordsize="10,20">
              <v:shape style="position:absolute;left:7629;top:7290;width:10;height:20" coordorigin="7629,7290" coordsize="10,20" path="m7629,7309l7638,7309,7638,7290,7629,7290,7629,7309xe" filled="true" fillcolor="#000000" stroked="false">
                <v:path arrowok="t"/>
                <v:fill type="solid"/>
              </v:shape>
            </v:group>
            <v:group style="position:absolute;left:7629;top:7309;width:10;height:20" coordorigin="7629,7309" coordsize="10,20">
              <v:shape style="position:absolute;left:7629;top:7309;width:10;height:20" coordorigin="7629,7309" coordsize="10,20" path="m7629,7329l7638,7329,7638,7309,7629,7309,7629,7329xe" filled="true" fillcolor="#000000" stroked="false">
                <v:path arrowok="t"/>
                <v:fill type="solid"/>
              </v:shape>
            </v:group>
            <v:group style="position:absolute;left:7629;top:7329;width:10;height:20" coordorigin="7629,7329" coordsize="10,20">
              <v:shape style="position:absolute;left:7629;top:7329;width:10;height:20" coordorigin="7629,7329" coordsize="10,20" path="m7629,7348l7638,7348,7638,7329,7629,7329,7629,7348xe" filled="true" fillcolor="#000000" stroked="false">
                <v:path arrowok="t"/>
                <v:fill type="solid"/>
              </v:shape>
            </v:group>
            <v:group style="position:absolute;left:7629;top:7348;width:10;height:20" coordorigin="7629,7348" coordsize="10,20">
              <v:shape style="position:absolute;left:7629;top:7348;width:10;height:20" coordorigin="7629,7348" coordsize="10,20" path="m7629,7367l7638,7367,7638,7348,7629,7348,7629,7367xe" filled="true" fillcolor="#000000" stroked="false">
                <v:path arrowok="t"/>
                <v:fill type="solid"/>
              </v:shape>
            </v:group>
            <v:group style="position:absolute;left:7629;top:7367;width:10;height:20" coordorigin="7629,7367" coordsize="10,20">
              <v:shape style="position:absolute;left:7629;top:7367;width:10;height:20" coordorigin="7629,7367" coordsize="10,20" path="m7629,7386l7638,7386,7638,7367,7629,7367,7629,7386xe" filled="true" fillcolor="#000000" stroked="false">
                <v:path arrowok="t"/>
                <v:fill type="solid"/>
              </v:shape>
            </v:group>
            <v:group style="position:absolute;left:7629;top:7386;width:10;height:20" coordorigin="7629,7386" coordsize="10,20">
              <v:shape style="position:absolute;left:7629;top:7386;width:10;height:20" coordorigin="7629,7386" coordsize="10,20" path="m7629,7405l7638,7405,7638,7386,7629,7386,7629,7405xe" filled="true" fillcolor="#000000" stroked="false">
                <v:path arrowok="t"/>
                <v:fill type="solid"/>
              </v:shape>
            </v:group>
            <v:group style="position:absolute;left:7629;top:7405;width:10;height:20" coordorigin="7629,7405" coordsize="10,20">
              <v:shape style="position:absolute;left:7629;top:7405;width:10;height:20" coordorigin="7629,7405" coordsize="10,20" path="m7629,7425l7638,7425,7638,7405,7629,7405,7629,7425xe" filled="true" fillcolor="#000000" stroked="false">
                <v:path arrowok="t"/>
                <v:fill type="solid"/>
              </v:shape>
            </v:group>
            <v:group style="position:absolute;left:7629;top:7425;width:10;height:20" coordorigin="7629,7425" coordsize="10,20">
              <v:shape style="position:absolute;left:7629;top:7425;width:10;height:20" coordorigin="7629,7425" coordsize="10,20" path="m7629,7444l7638,7444,7638,7425,7629,7425,7629,7444xe" filled="true" fillcolor="#000000" stroked="false">
                <v:path arrowok="t"/>
                <v:fill type="solid"/>
              </v:shape>
            </v:group>
            <v:group style="position:absolute;left:7629;top:7444;width:10;height:20" coordorigin="7629,7444" coordsize="10,20">
              <v:shape style="position:absolute;left:7629;top:7444;width:10;height:20" coordorigin="7629,7444" coordsize="10,20" path="m7629,7463l7638,7463,7638,7444,7629,7444,7629,7463xe" filled="true" fillcolor="#000000" stroked="false">
                <v:path arrowok="t"/>
                <v:fill type="solid"/>
              </v:shape>
            </v:group>
            <v:group style="position:absolute;left:7629;top:7463;width:10;height:20" coordorigin="7629,7463" coordsize="10,20">
              <v:shape style="position:absolute;left:7629;top:7463;width:10;height:20" coordorigin="7629,7463" coordsize="10,20" path="m7629,7482l7638,7482,7638,7463,7629,7463,7629,7482xe" filled="true" fillcolor="#000000" stroked="false">
                <v:path arrowok="t"/>
                <v:fill type="solid"/>
              </v:shape>
            </v:group>
            <v:group style="position:absolute;left:7629;top:7482;width:10;height:20" coordorigin="7629,7482" coordsize="10,20">
              <v:shape style="position:absolute;left:7629;top:7482;width:10;height:20" coordorigin="7629,7482" coordsize="10,20" path="m7629,7501l7638,7501,7638,7482,7629,7482,7629,7501xe" filled="true" fillcolor="#000000" stroked="false">
                <v:path arrowok="t"/>
                <v:fill type="solid"/>
              </v:shape>
            </v:group>
            <v:group style="position:absolute;left:7629;top:7501;width:10;height:20" coordorigin="7629,7501" coordsize="10,20">
              <v:shape style="position:absolute;left:7629;top:7501;width:10;height:20" coordorigin="7629,7501" coordsize="10,20" path="m7629,7521l7638,7521,7638,7501,7629,7501,7629,7521xe" filled="true" fillcolor="#000000" stroked="false">
                <v:path arrowok="t"/>
                <v:fill type="solid"/>
              </v:shape>
            </v:group>
            <v:group style="position:absolute;left:7629;top:7521;width:10;height:20" coordorigin="7629,7521" coordsize="10,20">
              <v:shape style="position:absolute;left:7629;top:7521;width:10;height:20" coordorigin="7629,7521" coordsize="10,20" path="m7629,7540l7638,7540,7638,7521,7629,7521,7629,7540xe" filled="true" fillcolor="#000000" stroked="false">
                <v:path arrowok="t"/>
                <v:fill type="solid"/>
              </v:shape>
            </v:group>
            <v:group style="position:absolute;left:7629;top:7540;width:10;height:20" coordorigin="7629,7540" coordsize="10,20">
              <v:shape style="position:absolute;left:7629;top:7540;width:10;height:20" coordorigin="7629,7540" coordsize="10,20" path="m7629,7559l7638,7559,7638,7540,7629,7540,7629,7559xe" filled="true" fillcolor="#000000" stroked="false">
                <v:path arrowok="t"/>
                <v:fill type="solid"/>
              </v:shape>
            </v:group>
            <v:group style="position:absolute;left:7629;top:7559;width:10;height:20" coordorigin="7629,7559" coordsize="10,20">
              <v:shape style="position:absolute;left:7629;top:7559;width:10;height:20" coordorigin="7629,7559" coordsize="10,20" path="m7629,7578l7638,7578,7638,7559,7629,7559,7629,7578xe" filled="true" fillcolor="#000000" stroked="false">
                <v:path arrowok="t"/>
                <v:fill type="solid"/>
              </v:shape>
            </v:group>
            <v:group style="position:absolute;left:7629;top:7578;width:10;height:20" coordorigin="7629,7578" coordsize="10,20">
              <v:shape style="position:absolute;left:7629;top:7578;width:10;height:20" coordorigin="7629,7578" coordsize="10,20" path="m7629,7597l7638,7597,7638,7578,7629,7578,7629,7597xe" filled="true" fillcolor="#000000" stroked="false">
                <v:path arrowok="t"/>
                <v:fill type="solid"/>
              </v:shape>
            </v:group>
            <v:group style="position:absolute;left:7629;top:7597;width:10;height:20" coordorigin="7629,7597" coordsize="10,20">
              <v:shape style="position:absolute;left:7629;top:7597;width:10;height:20" coordorigin="7629,7597" coordsize="10,20" path="m7629,7617l7638,7617,7638,7597,7629,7597,7629,7617xe" filled="true" fillcolor="#000000" stroked="false">
                <v:path arrowok="t"/>
                <v:fill type="solid"/>
              </v:shape>
            </v:group>
            <v:group style="position:absolute;left:7629;top:7617;width:10;height:20" coordorigin="7629,7617" coordsize="10,20">
              <v:shape style="position:absolute;left:7629;top:7617;width:10;height:20" coordorigin="7629,7617" coordsize="10,20" path="m7629,7636l7638,7636,7638,7617,7629,7617,7629,7636xe" filled="true" fillcolor="#000000" stroked="false">
                <v:path arrowok="t"/>
                <v:fill type="solid"/>
              </v:shape>
            </v:group>
            <v:group style="position:absolute;left:7629;top:7636;width:10;height:20" coordorigin="7629,7636" coordsize="10,20">
              <v:shape style="position:absolute;left:7629;top:7636;width:10;height:20" coordorigin="7629,7636" coordsize="10,20" path="m7629,7655l7638,7655,7638,7636,7629,7636,7629,7655xe" filled="true" fillcolor="#000000" stroked="false">
                <v:path arrowok="t"/>
                <v:fill type="solid"/>
              </v:shape>
            </v:group>
            <v:group style="position:absolute;left:7629;top:7655;width:10;height:20" coordorigin="7629,7655" coordsize="10,20">
              <v:shape style="position:absolute;left:7629;top:7655;width:10;height:20" coordorigin="7629,7655" coordsize="10,20" path="m7629,7674l7638,7674,7638,7655,7629,7655,7629,7674xe" filled="true" fillcolor="#000000" stroked="false">
                <v:path arrowok="t"/>
                <v:fill type="solid"/>
              </v:shape>
            </v:group>
            <v:group style="position:absolute;left:7629;top:7674;width:10;height:20" coordorigin="7629,7674" coordsize="10,20">
              <v:shape style="position:absolute;left:7629;top:7674;width:10;height:20" coordorigin="7629,7674" coordsize="10,20" path="m7629,7693l7638,7693,7638,7674,7629,7674,7629,7693xe" filled="true" fillcolor="#000000" stroked="false">
                <v:path arrowok="t"/>
                <v:fill type="solid"/>
              </v:shape>
            </v:group>
            <v:group style="position:absolute;left:7629;top:7693;width:10;height:20" coordorigin="7629,7693" coordsize="10,20">
              <v:shape style="position:absolute;left:7629;top:7693;width:10;height:20" coordorigin="7629,7693" coordsize="10,20" path="m7629,7713l7638,7713,7638,7693,7629,7693,7629,7713xe" filled="true" fillcolor="#000000" stroked="false">
                <v:path arrowok="t"/>
                <v:fill type="solid"/>
              </v:shape>
            </v:group>
            <v:group style="position:absolute;left:7629;top:7713;width:10;height:20" coordorigin="7629,7713" coordsize="10,20">
              <v:shape style="position:absolute;left:7629;top:7713;width:10;height:20" coordorigin="7629,7713" coordsize="10,20" path="m7629,7732l7638,7732,7638,7713,7629,7713,7629,7732xe" filled="true" fillcolor="#000000" stroked="false">
                <v:path arrowok="t"/>
                <v:fill type="solid"/>
              </v:shape>
            </v:group>
            <v:group style="position:absolute;left:7629;top:7732;width:10;height:20" coordorigin="7629,7732" coordsize="10,20">
              <v:shape style="position:absolute;left:7629;top:7732;width:10;height:20" coordorigin="7629,7732" coordsize="10,20" path="m7629,7751l7638,7751,7638,7732,7629,7732,7629,7751xe" filled="true" fillcolor="#000000" stroked="false">
                <v:path arrowok="t"/>
                <v:fill type="solid"/>
              </v:shape>
            </v:group>
            <v:group style="position:absolute;left:7629;top:7751;width:10;height:20" coordorigin="7629,7751" coordsize="10,20">
              <v:shape style="position:absolute;left:7629;top:7751;width:10;height:20" coordorigin="7629,7751" coordsize="10,20" path="m7629,7770l7638,7770,7638,7751,7629,7751,7629,7770xe" filled="true" fillcolor="#000000" stroked="false">
                <v:path arrowok="t"/>
                <v:fill type="solid"/>
              </v:shape>
            </v:group>
            <v:group style="position:absolute;left:7629;top:7770;width:10;height:20" coordorigin="7629,7770" coordsize="10,20">
              <v:shape style="position:absolute;left:7629;top:7770;width:10;height:20" coordorigin="7629,7770" coordsize="10,20" path="m7629,7789l7638,7789,7638,7770,7629,7770,7629,7789xe" filled="true" fillcolor="#000000" stroked="false">
                <v:path arrowok="t"/>
                <v:fill type="solid"/>
              </v:shape>
            </v:group>
            <v:group style="position:absolute;left:7629;top:7789;width:10;height:20" coordorigin="7629,7789" coordsize="10,20">
              <v:shape style="position:absolute;left:7629;top:7789;width:10;height:20" coordorigin="7629,7789" coordsize="10,20" path="m7629,7809l7638,7809,7638,7789,7629,7789,7629,7809xe" filled="true" fillcolor="#000000" stroked="false">
                <v:path arrowok="t"/>
                <v:fill type="solid"/>
              </v:shape>
            </v:group>
            <v:group style="position:absolute;left:7629;top:7809;width:10;height:20" coordorigin="7629,7809" coordsize="10,20">
              <v:shape style="position:absolute;left:7629;top:7809;width:10;height:20" coordorigin="7629,7809" coordsize="10,20" path="m7629,7828l7638,7828,7638,7809,7629,7809,7629,7828xe" filled="true" fillcolor="#000000" stroked="false">
                <v:path arrowok="t"/>
                <v:fill type="solid"/>
              </v:shape>
            </v:group>
            <v:group style="position:absolute;left:7629;top:7842;width:29;height:2" coordorigin="7629,7842" coordsize="29,2">
              <v:shape style="position:absolute;left:7629;top:7842;width:29;height:2" coordorigin="7629,7842" coordsize="29,0" path="m7629,7842l7657,7842e" filled="false" stroked="true" strokeweight="1.44pt" strokecolor="#000000">
                <v:path arrowok="t"/>
              </v:shape>
            </v:group>
            <v:group style="position:absolute;left:7657;top:7842;width:603;height:2" coordorigin="7657,7842" coordsize="603,2">
              <v:shape style="position:absolute;left:7657;top:7842;width:603;height:2" coordorigin="7657,7842" coordsize="603,0" path="m7657,7842l8260,7842e" filled="false" stroked="true" strokeweight="1.44pt" strokecolor="#000000">
                <v:path arrowok="t"/>
              </v:shape>
            </v:group>
            <v:group style="position:absolute;left:8260;top:6810;width:10;height:20" coordorigin="8260,6810" coordsize="10,20">
              <v:shape style="position:absolute;left:8260;top:6810;width:10;height:20" coordorigin="8260,6810" coordsize="10,20" path="m8260,6829l8269,6829,8269,6810,8260,6810,8260,6829xe" filled="true" fillcolor="#000000" stroked="false">
                <v:path arrowok="t"/>
                <v:fill type="solid"/>
              </v:shape>
            </v:group>
            <v:group style="position:absolute;left:8260;top:6829;width:10;height:20" coordorigin="8260,6829" coordsize="10,20">
              <v:shape style="position:absolute;left:8260;top:6829;width:10;height:20" coordorigin="8260,6829" coordsize="10,20" path="m8260,6849l8269,6849,8269,6829,8260,6829,8260,6849xe" filled="true" fillcolor="#000000" stroked="false">
                <v:path arrowok="t"/>
                <v:fill type="solid"/>
              </v:shape>
            </v:group>
            <v:group style="position:absolute;left:8260;top:6849;width:10;height:20" coordorigin="8260,6849" coordsize="10,20">
              <v:shape style="position:absolute;left:8260;top:6849;width:10;height:20" coordorigin="8260,6849" coordsize="10,20" path="m8260,6868l8269,6868,8269,6849,8260,6849,8260,6868xe" filled="true" fillcolor="#000000" stroked="false">
                <v:path arrowok="t"/>
                <v:fill type="solid"/>
              </v:shape>
            </v:group>
            <v:group style="position:absolute;left:8260;top:6868;width:10;height:20" coordorigin="8260,6868" coordsize="10,20">
              <v:shape style="position:absolute;left:8260;top:6868;width:10;height:20" coordorigin="8260,6868" coordsize="10,20" path="m8260,6887l8269,6887,8269,6868,8260,6868,8260,6887xe" filled="true" fillcolor="#000000" stroked="false">
                <v:path arrowok="t"/>
                <v:fill type="solid"/>
              </v:shape>
            </v:group>
            <v:group style="position:absolute;left:8260;top:6887;width:10;height:20" coordorigin="8260,6887" coordsize="10,20">
              <v:shape style="position:absolute;left:8260;top:6887;width:10;height:20" coordorigin="8260,6887" coordsize="10,20" path="m8260,6906l8269,6906,8269,6887,8260,6887,8260,6906xe" filled="true" fillcolor="#000000" stroked="false">
                <v:path arrowok="t"/>
                <v:fill type="solid"/>
              </v:shape>
            </v:group>
            <v:group style="position:absolute;left:8260;top:6906;width:10;height:20" coordorigin="8260,6906" coordsize="10,20">
              <v:shape style="position:absolute;left:8260;top:6906;width:10;height:20" coordorigin="8260,6906" coordsize="10,20" path="m8260,6925l8269,6925,8269,6906,8260,6906,8260,6925xe" filled="true" fillcolor="#000000" stroked="false">
                <v:path arrowok="t"/>
                <v:fill type="solid"/>
              </v:shape>
            </v:group>
            <v:group style="position:absolute;left:8260;top:6925;width:10;height:20" coordorigin="8260,6925" coordsize="10,20">
              <v:shape style="position:absolute;left:8260;top:6925;width:10;height:20" coordorigin="8260,6925" coordsize="10,20" path="m8260,6945l8269,6945,8269,6925,8260,6925,8260,6945xe" filled="true" fillcolor="#000000" stroked="false">
                <v:path arrowok="t"/>
                <v:fill type="solid"/>
              </v:shape>
            </v:group>
            <v:group style="position:absolute;left:8260;top:6945;width:10;height:20" coordorigin="8260,6945" coordsize="10,20">
              <v:shape style="position:absolute;left:8260;top:6945;width:10;height:20" coordorigin="8260,6945" coordsize="10,20" path="m8260,6964l8269,6964,8269,6945,8260,6945,8260,6964xe" filled="true" fillcolor="#000000" stroked="false">
                <v:path arrowok="t"/>
                <v:fill type="solid"/>
              </v:shape>
            </v:group>
            <v:group style="position:absolute;left:8260;top:6964;width:10;height:20" coordorigin="8260,6964" coordsize="10,20">
              <v:shape style="position:absolute;left:8260;top:6964;width:10;height:20" coordorigin="8260,6964" coordsize="10,20" path="m8260,6983l8269,6983,8269,6964,8260,6964,8260,6983xe" filled="true" fillcolor="#000000" stroked="false">
                <v:path arrowok="t"/>
                <v:fill type="solid"/>
              </v:shape>
            </v:group>
            <v:group style="position:absolute;left:8260;top:6983;width:10;height:20" coordorigin="8260,6983" coordsize="10,20">
              <v:shape style="position:absolute;left:8260;top:6983;width:10;height:20" coordorigin="8260,6983" coordsize="10,20" path="m8260,7002l8269,7002,8269,6983,8260,6983,8260,7002xe" filled="true" fillcolor="#000000" stroked="false">
                <v:path arrowok="t"/>
                <v:fill type="solid"/>
              </v:shape>
            </v:group>
            <v:group style="position:absolute;left:8260;top:7002;width:10;height:20" coordorigin="8260,7002" coordsize="10,20">
              <v:shape style="position:absolute;left:8260;top:7002;width:10;height:20" coordorigin="8260,7002" coordsize="10,20" path="m8260,7021l8269,7021,8269,7002,8260,7002,8260,7021xe" filled="true" fillcolor="#000000" stroked="false">
                <v:path arrowok="t"/>
                <v:fill type="solid"/>
              </v:shape>
            </v:group>
            <v:group style="position:absolute;left:8260;top:7021;width:10;height:20" coordorigin="8260,7021" coordsize="10,20">
              <v:shape style="position:absolute;left:8260;top:7021;width:10;height:20" coordorigin="8260,7021" coordsize="10,20" path="m8260,7041l8269,7041,8269,7021,8260,7021,8260,7041xe" filled="true" fillcolor="#000000" stroked="false">
                <v:path arrowok="t"/>
                <v:fill type="solid"/>
              </v:shape>
            </v:group>
            <v:group style="position:absolute;left:8260;top:7041;width:10;height:20" coordorigin="8260,7041" coordsize="10,20">
              <v:shape style="position:absolute;left:8260;top:7041;width:10;height:20" coordorigin="8260,7041" coordsize="10,20" path="m8260,7060l8269,7060,8269,7041,8260,7041,8260,7060xe" filled="true" fillcolor="#000000" stroked="false">
                <v:path arrowok="t"/>
                <v:fill type="solid"/>
              </v:shape>
            </v:group>
            <v:group style="position:absolute;left:8260;top:7060;width:10;height:20" coordorigin="8260,7060" coordsize="10,20">
              <v:shape style="position:absolute;left:8260;top:7060;width:10;height:20" coordorigin="8260,7060" coordsize="10,20" path="m8260,7079l8269,7079,8269,7060,8260,7060,8260,7079xe" filled="true" fillcolor="#000000" stroked="false">
                <v:path arrowok="t"/>
                <v:fill type="solid"/>
              </v:shape>
            </v:group>
            <v:group style="position:absolute;left:8260;top:7079;width:10;height:20" coordorigin="8260,7079" coordsize="10,20">
              <v:shape style="position:absolute;left:8260;top:7079;width:10;height:20" coordorigin="8260,7079" coordsize="10,20" path="m8260,7098l8269,7098,8269,7079,8260,7079,8260,7098xe" filled="true" fillcolor="#000000" stroked="false">
                <v:path arrowok="t"/>
                <v:fill type="solid"/>
              </v:shape>
            </v:group>
            <v:group style="position:absolute;left:8260;top:7098;width:10;height:20" coordorigin="8260,7098" coordsize="10,20">
              <v:shape style="position:absolute;left:8260;top:7098;width:10;height:20" coordorigin="8260,7098" coordsize="10,20" path="m8260,7117l8269,7117,8269,7098,8260,7098,8260,7117xe" filled="true" fillcolor="#000000" stroked="false">
                <v:path arrowok="t"/>
                <v:fill type="solid"/>
              </v:shape>
            </v:group>
            <v:group style="position:absolute;left:8260;top:7117;width:10;height:20" coordorigin="8260,7117" coordsize="10,20">
              <v:shape style="position:absolute;left:8260;top:7117;width:10;height:20" coordorigin="8260,7117" coordsize="10,20" path="m8260,7137l8269,7137,8269,7117,8260,7117,8260,7137xe" filled="true" fillcolor="#000000" stroked="false">
                <v:path arrowok="t"/>
                <v:fill type="solid"/>
              </v:shape>
            </v:group>
            <v:group style="position:absolute;left:8260;top:7137;width:10;height:20" coordorigin="8260,7137" coordsize="10,20">
              <v:shape style="position:absolute;left:8260;top:7137;width:10;height:20" coordorigin="8260,7137" coordsize="10,20" path="m8260,7156l8269,7156,8269,7137,8260,7137,8260,7156xe" filled="true" fillcolor="#000000" stroked="false">
                <v:path arrowok="t"/>
                <v:fill type="solid"/>
              </v:shape>
            </v:group>
            <v:group style="position:absolute;left:8260;top:7156;width:10;height:20" coordorigin="8260,7156" coordsize="10,20">
              <v:shape style="position:absolute;left:8260;top:7156;width:10;height:20" coordorigin="8260,7156" coordsize="10,20" path="m8260,7175l8269,7175,8269,7156,8260,7156,8260,7175xe" filled="true" fillcolor="#000000" stroked="false">
                <v:path arrowok="t"/>
                <v:fill type="solid"/>
              </v:shape>
            </v:group>
            <v:group style="position:absolute;left:8260;top:7175;width:10;height:20" coordorigin="8260,7175" coordsize="10,20">
              <v:shape style="position:absolute;left:8260;top:7175;width:10;height:20" coordorigin="8260,7175" coordsize="10,20" path="m8260,7194l8269,7194,8269,7175,8260,7175,8260,7194xe" filled="true" fillcolor="#000000" stroked="false">
                <v:path arrowok="t"/>
                <v:fill type="solid"/>
              </v:shape>
            </v:group>
            <v:group style="position:absolute;left:8260;top:7194;width:10;height:20" coordorigin="8260,7194" coordsize="10,20">
              <v:shape style="position:absolute;left:8260;top:7194;width:10;height:20" coordorigin="8260,7194" coordsize="10,20" path="m8260,7213l8269,7213,8269,7194,8260,7194,8260,7213xe" filled="true" fillcolor="#000000" stroked="false">
                <v:path arrowok="t"/>
                <v:fill type="solid"/>
              </v:shape>
            </v:group>
            <v:group style="position:absolute;left:8260;top:7213;width:10;height:20" coordorigin="8260,7213" coordsize="10,20">
              <v:shape style="position:absolute;left:8260;top:7213;width:10;height:20" coordorigin="8260,7213" coordsize="10,20" path="m8260,7233l8269,7233,8269,7213,8260,7213,8260,7233xe" filled="true" fillcolor="#000000" stroked="false">
                <v:path arrowok="t"/>
                <v:fill type="solid"/>
              </v:shape>
            </v:group>
            <v:group style="position:absolute;left:8260;top:7233;width:10;height:20" coordorigin="8260,7233" coordsize="10,20">
              <v:shape style="position:absolute;left:8260;top:7233;width:10;height:20" coordorigin="8260,7233" coordsize="10,20" path="m8260,7252l8269,7252,8269,7233,8260,7233,8260,7252xe" filled="true" fillcolor="#000000" stroked="false">
                <v:path arrowok="t"/>
                <v:fill type="solid"/>
              </v:shape>
            </v:group>
            <v:group style="position:absolute;left:8260;top:7252;width:10;height:20" coordorigin="8260,7252" coordsize="10,20">
              <v:shape style="position:absolute;left:8260;top:7252;width:10;height:20" coordorigin="8260,7252" coordsize="10,20" path="m8260,7271l8269,7271,8269,7252,8260,7252,8260,7271xe" filled="true" fillcolor="#000000" stroked="false">
                <v:path arrowok="t"/>
                <v:fill type="solid"/>
              </v:shape>
            </v:group>
            <v:group style="position:absolute;left:8260;top:7271;width:10;height:20" coordorigin="8260,7271" coordsize="10,20">
              <v:shape style="position:absolute;left:8260;top:7271;width:10;height:20" coordorigin="8260,7271" coordsize="10,20" path="m8260,7290l8269,7290,8269,7271,8260,7271,8260,7290xe" filled="true" fillcolor="#000000" stroked="false">
                <v:path arrowok="t"/>
                <v:fill type="solid"/>
              </v:shape>
            </v:group>
            <v:group style="position:absolute;left:8260;top:7290;width:10;height:20" coordorigin="8260,7290" coordsize="10,20">
              <v:shape style="position:absolute;left:8260;top:7290;width:10;height:20" coordorigin="8260,7290" coordsize="10,20" path="m8260,7309l8269,7309,8269,7290,8260,7290,8260,7309xe" filled="true" fillcolor="#000000" stroked="false">
                <v:path arrowok="t"/>
                <v:fill type="solid"/>
              </v:shape>
            </v:group>
            <v:group style="position:absolute;left:8260;top:7309;width:10;height:20" coordorigin="8260,7309" coordsize="10,20">
              <v:shape style="position:absolute;left:8260;top:7309;width:10;height:20" coordorigin="8260,7309" coordsize="10,20" path="m8260,7329l8269,7329,8269,7309,8260,7309,8260,7329xe" filled="true" fillcolor="#000000" stroked="false">
                <v:path arrowok="t"/>
                <v:fill type="solid"/>
              </v:shape>
            </v:group>
            <v:group style="position:absolute;left:8260;top:7329;width:10;height:20" coordorigin="8260,7329" coordsize="10,20">
              <v:shape style="position:absolute;left:8260;top:7329;width:10;height:20" coordorigin="8260,7329" coordsize="10,20" path="m8260,7348l8269,7348,8269,7329,8260,7329,8260,7348xe" filled="true" fillcolor="#000000" stroked="false">
                <v:path arrowok="t"/>
                <v:fill type="solid"/>
              </v:shape>
            </v:group>
            <v:group style="position:absolute;left:8260;top:7348;width:10;height:20" coordorigin="8260,7348" coordsize="10,20">
              <v:shape style="position:absolute;left:8260;top:7348;width:10;height:20" coordorigin="8260,7348" coordsize="10,20" path="m8260,7367l8269,7367,8269,7348,8260,7348,8260,7367xe" filled="true" fillcolor="#000000" stroked="false">
                <v:path arrowok="t"/>
                <v:fill type="solid"/>
              </v:shape>
            </v:group>
            <v:group style="position:absolute;left:8260;top:7367;width:10;height:20" coordorigin="8260,7367" coordsize="10,20">
              <v:shape style="position:absolute;left:8260;top:7367;width:10;height:20" coordorigin="8260,7367" coordsize="10,20" path="m8260,7386l8269,7386,8269,7367,8260,7367,8260,7386xe" filled="true" fillcolor="#000000" stroked="false">
                <v:path arrowok="t"/>
                <v:fill type="solid"/>
              </v:shape>
            </v:group>
            <v:group style="position:absolute;left:8260;top:7386;width:10;height:20" coordorigin="8260,7386" coordsize="10,20">
              <v:shape style="position:absolute;left:8260;top:7386;width:10;height:20" coordorigin="8260,7386" coordsize="10,20" path="m8260,7405l8269,7405,8269,7386,8260,7386,8260,7405xe" filled="true" fillcolor="#000000" stroked="false">
                <v:path arrowok="t"/>
                <v:fill type="solid"/>
              </v:shape>
            </v:group>
            <v:group style="position:absolute;left:8260;top:7405;width:10;height:20" coordorigin="8260,7405" coordsize="10,20">
              <v:shape style="position:absolute;left:8260;top:7405;width:10;height:20" coordorigin="8260,7405" coordsize="10,20" path="m8260,7425l8269,7425,8269,7405,8260,7405,8260,7425xe" filled="true" fillcolor="#000000" stroked="false">
                <v:path arrowok="t"/>
                <v:fill type="solid"/>
              </v:shape>
            </v:group>
            <v:group style="position:absolute;left:8260;top:7425;width:10;height:20" coordorigin="8260,7425" coordsize="10,20">
              <v:shape style="position:absolute;left:8260;top:7425;width:10;height:20" coordorigin="8260,7425" coordsize="10,20" path="m8260,7444l8269,7444,8269,7425,8260,7425,8260,7444xe" filled="true" fillcolor="#000000" stroked="false">
                <v:path arrowok="t"/>
                <v:fill type="solid"/>
              </v:shape>
            </v:group>
            <v:group style="position:absolute;left:8260;top:7444;width:10;height:20" coordorigin="8260,7444" coordsize="10,20">
              <v:shape style="position:absolute;left:8260;top:7444;width:10;height:20" coordorigin="8260,7444" coordsize="10,20" path="m8260,7463l8269,7463,8269,7444,8260,7444,8260,7463xe" filled="true" fillcolor="#000000" stroked="false">
                <v:path arrowok="t"/>
                <v:fill type="solid"/>
              </v:shape>
            </v:group>
            <v:group style="position:absolute;left:8260;top:7463;width:10;height:20" coordorigin="8260,7463" coordsize="10,20">
              <v:shape style="position:absolute;left:8260;top:7463;width:10;height:20" coordorigin="8260,7463" coordsize="10,20" path="m8260,7482l8269,7482,8269,7463,8260,7463,8260,7482xe" filled="true" fillcolor="#000000" stroked="false">
                <v:path arrowok="t"/>
                <v:fill type="solid"/>
              </v:shape>
            </v:group>
            <v:group style="position:absolute;left:8260;top:7482;width:10;height:20" coordorigin="8260,7482" coordsize="10,20">
              <v:shape style="position:absolute;left:8260;top:7482;width:10;height:20" coordorigin="8260,7482" coordsize="10,20" path="m8260,7501l8269,7501,8269,7482,8260,7482,8260,7501xe" filled="true" fillcolor="#000000" stroked="false">
                <v:path arrowok="t"/>
                <v:fill type="solid"/>
              </v:shape>
            </v:group>
            <v:group style="position:absolute;left:8260;top:7501;width:10;height:20" coordorigin="8260,7501" coordsize="10,20">
              <v:shape style="position:absolute;left:8260;top:7501;width:10;height:20" coordorigin="8260,7501" coordsize="10,20" path="m8260,7521l8269,7521,8269,7501,8260,7501,8260,7521xe" filled="true" fillcolor="#000000" stroked="false">
                <v:path arrowok="t"/>
                <v:fill type="solid"/>
              </v:shape>
            </v:group>
            <v:group style="position:absolute;left:8260;top:7521;width:10;height:20" coordorigin="8260,7521" coordsize="10,20">
              <v:shape style="position:absolute;left:8260;top:7521;width:10;height:20" coordorigin="8260,7521" coordsize="10,20" path="m8260,7540l8269,7540,8269,7521,8260,7521,8260,7540xe" filled="true" fillcolor="#000000" stroked="false">
                <v:path arrowok="t"/>
                <v:fill type="solid"/>
              </v:shape>
            </v:group>
            <v:group style="position:absolute;left:8260;top:7540;width:10;height:20" coordorigin="8260,7540" coordsize="10,20">
              <v:shape style="position:absolute;left:8260;top:7540;width:10;height:20" coordorigin="8260,7540" coordsize="10,20" path="m8260,7559l8269,7559,8269,7540,8260,7540,8260,7559xe" filled="true" fillcolor="#000000" stroked="false">
                <v:path arrowok="t"/>
                <v:fill type="solid"/>
              </v:shape>
            </v:group>
            <v:group style="position:absolute;left:8260;top:7559;width:10;height:20" coordorigin="8260,7559" coordsize="10,20">
              <v:shape style="position:absolute;left:8260;top:7559;width:10;height:20" coordorigin="8260,7559" coordsize="10,20" path="m8260,7578l8269,7578,8269,7559,8260,7559,8260,7578xe" filled="true" fillcolor="#000000" stroked="false">
                <v:path arrowok="t"/>
                <v:fill type="solid"/>
              </v:shape>
            </v:group>
            <v:group style="position:absolute;left:8260;top:7578;width:10;height:20" coordorigin="8260,7578" coordsize="10,20">
              <v:shape style="position:absolute;left:8260;top:7578;width:10;height:20" coordorigin="8260,7578" coordsize="10,20" path="m8260,7597l8269,7597,8269,7578,8260,7578,8260,7597xe" filled="true" fillcolor="#000000" stroked="false">
                <v:path arrowok="t"/>
                <v:fill type="solid"/>
              </v:shape>
            </v:group>
            <v:group style="position:absolute;left:8260;top:7597;width:10;height:20" coordorigin="8260,7597" coordsize="10,20">
              <v:shape style="position:absolute;left:8260;top:7597;width:10;height:20" coordorigin="8260,7597" coordsize="10,20" path="m8260,7617l8269,7617,8269,7597,8260,7597,8260,7617xe" filled="true" fillcolor="#000000" stroked="false">
                <v:path arrowok="t"/>
                <v:fill type="solid"/>
              </v:shape>
            </v:group>
            <v:group style="position:absolute;left:8260;top:7617;width:10;height:20" coordorigin="8260,7617" coordsize="10,20">
              <v:shape style="position:absolute;left:8260;top:7617;width:10;height:20" coordorigin="8260,7617" coordsize="10,20" path="m8260,7636l8269,7636,8269,7617,8260,7617,8260,7636xe" filled="true" fillcolor="#000000" stroked="false">
                <v:path arrowok="t"/>
                <v:fill type="solid"/>
              </v:shape>
            </v:group>
            <v:group style="position:absolute;left:8260;top:7636;width:10;height:20" coordorigin="8260,7636" coordsize="10,20">
              <v:shape style="position:absolute;left:8260;top:7636;width:10;height:20" coordorigin="8260,7636" coordsize="10,20" path="m8260,7655l8269,7655,8269,7636,8260,7636,8260,7655xe" filled="true" fillcolor="#000000" stroked="false">
                <v:path arrowok="t"/>
                <v:fill type="solid"/>
              </v:shape>
            </v:group>
            <v:group style="position:absolute;left:8260;top:7655;width:10;height:20" coordorigin="8260,7655" coordsize="10,20">
              <v:shape style="position:absolute;left:8260;top:7655;width:10;height:20" coordorigin="8260,7655" coordsize="10,20" path="m8260,7674l8269,7674,8269,7655,8260,7655,8260,7674xe" filled="true" fillcolor="#000000" stroked="false">
                <v:path arrowok="t"/>
                <v:fill type="solid"/>
              </v:shape>
            </v:group>
            <v:group style="position:absolute;left:8260;top:7674;width:10;height:20" coordorigin="8260,7674" coordsize="10,20">
              <v:shape style="position:absolute;left:8260;top:7674;width:10;height:20" coordorigin="8260,7674" coordsize="10,20" path="m8260,7693l8269,7693,8269,7674,8260,7674,8260,7693xe" filled="true" fillcolor="#000000" stroked="false">
                <v:path arrowok="t"/>
                <v:fill type="solid"/>
              </v:shape>
            </v:group>
            <v:group style="position:absolute;left:8260;top:7693;width:10;height:20" coordorigin="8260,7693" coordsize="10,20">
              <v:shape style="position:absolute;left:8260;top:7693;width:10;height:20" coordorigin="8260,7693" coordsize="10,20" path="m8260,7713l8269,7713,8269,7693,8260,7693,8260,7713xe" filled="true" fillcolor="#000000" stroked="false">
                <v:path arrowok="t"/>
                <v:fill type="solid"/>
              </v:shape>
            </v:group>
            <v:group style="position:absolute;left:8260;top:7713;width:10;height:20" coordorigin="8260,7713" coordsize="10,20">
              <v:shape style="position:absolute;left:8260;top:7713;width:10;height:20" coordorigin="8260,7713" coordsize="10,20" path="m8260,7732l8269,7732,8269,7713,8260,7713,8260,7732xe" filled="true" fillcolor="#000000" stroked="false">
                <v:path arrowok="t"/>
                <v:fill type="solid"/>
              </v:shape>
            </v:group>
            <v:group style="position:absolute;left:8260;top:7732;width:10;height:20" coordorigin="8260,7732" coordsize="10,20">
              <v:shape style="position:absolute;left:8260;top:7732;width:10;height:20" coordorigin="8260,7732" coordsize="10,20" path="m8260,7751l8269,7751,8269,7732,8260,7732,8260,7751xe" filled="true" fillcolor="#000000" stroked="false">
                <v:path arrowok="t"/>
                <v:fill type="solid"/>
              </v:shape>
            </v:group>
            <v:group style="position:absolute;left:8260;top:7751;width:10;height:20" coordorigin="8260,7751" coordsize="10,20">
              <v:shape style="position:absolute;left:8260;top:7751;width:10;height:20" coordorigin="8260,7751" coordsize="10,20" path="m8260,7770l8269,7770,8269,7751,8260,7751,8260,7770xe" filled="true" fillcolor="#000000" stroked="false">
                <v:path arrowok="t"/>
                <v:fill type="solid"/>
              </v:shape>
            </v:group>
            <v:group style="position:absolute;left:8260;top:7770;width:10;height:20" coordorigin="8260,7770" coordsize="10,20">
              <v:shape style="position:absolute;left:8260;top:7770;width:10;height:20" coordorigin="8260,7770" coordsize="10,20" path="m8260,7789l8269,7789,8269,7770,8260,7770,8260,7789xe" filled="true" fillcolor="#000000" stroked="false">
                <v:path arrowok="t"/>
                <v:fill type="solid"/>
              </v:shape>
            </v:group>
            <v:group style="position:absolute;left:8260;top:7789;width:10;height:20" coordorigin="8260,7789" coordsize="10,20">
              <v:shape style="position:absolute;left:8260;top:7789;width:10;height:20" coordorigin="8260,7789" coordsize="10,20" path="m8260,7809l8269,7809,8269,7789,8260,7789,8260,7809xe" filled="true" fillcolor="#000000" stroked="false">
                <v:path arrowok="t"/>
                <v:fill type="solid"/>
              </v:shape>
            </v:group>
            <v:group style="position:absolute;left:8260;top:7809;width:10;height:20" coordorigin="8260,7809" coordsize="10,20">
              <v:shape style="position:absolute;left:8260;top:7809;width:10;height:20" coordorigin="8260,7809" coordsize="10,20" path="m8260,7828l8269,7828,8269,7809,8260,7809,8260,7828xe" filled="true" fillcolor="#000000" stroked="false">
                <v:path arrowok="t"/>
                <v:fill type="solid"/>
              </v:shape>
            </v:group>
            <v:group style="position:absolute;left:8260;top:7842;width:29;height:2" coordorigin="8260,7842" coordsize="29,2">
              <v:shape style="position:absolute;left:8260;top:7842;width:29;height:2" coordorigin="8260,7842" coordsize="29,0" path="m8260,7842l8289,7842e" filled="false" stroked="true" strokeweight="1.44pt" strokecolor="#000000">
                <v:path arrowok="t"/>
              </v:shape>
            </v:group>
            <v:group style="position:absolute;left:8289;top:7842;width:821;height:2" coordorigin="8289,7842" coordsize="821,2">
              <v:shape style="position:absolute;left:8289;top:7842;width:821;height:2" coordorigin="8289,7842" coordsize="821,0" path="m8289,7842l9109,7842e" filled="false" stroked="true" strokeweight="1.44pt" strokecolor="#000000">
                <v:path arrowok="t"/>
              </v:shape>
            </v:group>
            <v:group style="position:absolute;left:9109;top:6810;width:10;height:20" coordorigin="9109,6810" coordsize="10,20">
              <v:shape style="position:absolute;left:9109;top:6810;width:10;height:20" coordorigin="9109,6810" coordsize="10,20" path="m9109,6829l9119,6829,9119,6810,9109,6810,9109,6829xe" filled="true" fillcolor="#000000" stroked="false">
                <v:path arrowok="t"/>
                <v:fill type="solid"/>
              </v:shape>
            </v:group>
            <v:group style="position:absolute;left:9109;top:6829;width:10;height:20" coordorigin="9109,6829" coordsize="10,20">
              <v:shape style="position:absolute;left:9109;top:6829;width:10;height:20" coordorigin="9109,6829" coordsize="10,20" path="m9109,6849l9119,6849,9119,6829,9109,6829,9109,6849xe" filled="true" fillcolor="#000000" stroked="false">
                <v:path arrowok="t"/>
                <v:fill type="solid"/>
              </v:shape>
            </v:group>
            <v:group style="position:absolute;left:9109;top:6849;width:10;height:20" coordorigin="9109,6849" coordsize="10,20">
              <v:shape style="position:absolute;left:9109;top:6849;width:10;height:20" coordorigin="9109,6849" coordsize="10,20" path="m9109,6868l9119,6868,9119,6849,9109,6849,9109,6868xe" filled="true" fillcolor="#000000" stroked="false">
                <v:path arrowok="t"/>
                <v:fill type="solid"/>
              </v:shape>
            </v:group>
            <v:group style="position:absolute;left:9109;top:6868;width:10;height:20" coordorigin="9109,6868" coordsize="10,20">
              <v:shape style="position:absolute;left:9109;top:6868;width:10;height:20" coordorigin="9109,6868" coordsize="10,20" path="m9109,6887l9119,6887,9119,6868,9109,6868,9109,6887xe" filled="true" fillcolor="#000000" stroked="false">
                <v:path arrowok="t"/>
                <v:fill type="solid"/>
              </v:shape>
            </v:group>
            <v:group style="position:absolute;left:9109;top:6887;width:10;height:20" coordorigin="9109,6887" coordsize="10,20">
              <v:shape style="position:absolute;left:9109;top:6887;width:10;height:20" coordorigin="9109,6887" coordsize="10,20" path="m9109,6906l9119,6906,9119,6887,9109,6887,9109,6906xe" filled="true" fillcolor="#000000" stroked="false">
                <v:path arrowok="t"/>
                <v:fill type="solid"/>
              </v:shape>
            </v:group>
            <v:group style="position:absolute;left:9109;top:6906;width:10;height:20" coordorigin="9109,6906" coordsize="10,20">
              <v:shape style="position:absolute;left:9109;top:6906;width:10;height:20" coordorigin="9109,6906" coordsize="10,20" path="m9109,6925l9119,6925,9119,6906,9109,6906,9109,6925xe" filled="true" fillcolor="#000000" stroked="false">
                <v:path arrowok="t"/>
                <v:fill type="solid"/>
              </v:shape>
            </v:group>
            <v:group style="position:absolute;left:9109;top:6925;width:10;height:20" coordorigin="9109,6925" coordsize="10,20">
              <v:shape style="position:absolute;left:9109;top:6925;width:10;height:20" coordorigin="9109,6925" coordsize="10,20" path="m9109,6945l9119,6945,9119,6925,9109,6925,9109,6945xe" filled="true" fillcolor="#000000" stroked="false">
                <v:path arrowok="t"/>
                <v:fill type="solid"/>
              </v:shape>
            </v:group>
            <v:group style="position:absolute;left:9109;top:6945;width:10;height:20" coordorigin="9109,6945" coordsize="10,20">
              <v:shape style="position:absolute;left:9109;top:6945;width:10;height:20" coordorigin="9109,6945" coordsize="10,20" path="m9109,6964l9119,6964,9119,6945,9109,6945,9109,6964xe" filled="true" fillcolor="#000000" stroked="false">
                <v:path arrowok="t"/>
                <v:fill type="solid"/>
              </v:shape>
            </v:group>
            <v:group style="position:absolute;left:9109;top:6964;width:10;height:20" coordorigin="9109,6964" coordsize="10,20">
              <v:shape style="position:absolute;left:9109;top:6964;width:10;height:20" coordorigin="9109,6964" coordsize="10,20" path="m9109,6983l9119,6983,9119,6964,9109,6964,9109,6983xe" filled="true" fillcolor="#000000" stroked="false">
                <v:path arrowok="t"/>
                <v:fill type="solid"/>
              </v:shape>
            </v:group>
            <v:group style="position:absolute;left:9109;top:6983;width:10;height:20" coordorigin="9109,6983" coordsize="10,20">
              <v:shape style="position:absolute;left:9109;top:6983;width:10;height:20" coordorigin="9109,6983" coordsize="10,20" path="m9109,7002l9119,7002,9119,6983,9109,6983,9109,7002xe" filled="true" fillcolor="#000000" stroked="false">
                <v:path arrowok="t"/>
                <v:fill type="solid"/>
              </v:shape>
            </v:group>
            <v:group style="position:absolute;left:9109;top:7002;width:10;height:20" coordorigin="9109,7002" coordsize="10,20">
              <v:shape style="position:absolute;left:9109;top:7002;width:10;height:20" coordorigin="9109,7002" coordsize="10,20" path="m9109,7021l9119,7021,9119,7002,9109,7002,9109,7021xe" filled="true" fillcolor="#000000" stroked="false">
                <v:path arrowok="t"/>
                <v:fill type="solid"/>
              </v:shape>
            </v:group>
            <v:group style="position:absolute;left:9109;top:7021;width:10;height:20" coordorigin="9109,7021" coordsize="10,20">
              <v:shape style="position:absolute;left:9109;top:7021;width:10;height:20" coordorigin="9109,7021" coordsize="10,20" path="m9109,7041l9119,7041,9119,7021,9109,7021,9109,7041xe" filled="true" fillcolor="#000000" stroked="false">
                <v:path arrowok="t"/>
                <v:fill type="solid"/>
              </v:shape>
            </v:group>
            <v:group style="position:absolute;left:9109;top:7041;width:10;height:20" coordorigin="9109,7041" coordsize="10,20">
              <v:shape style="position:absolute;left:9109;top:7041;width:10;height:20" coordorigin="9109,7041" coordsize="10,20" path="m9109,7060l9119,7060,9119,7041,9109,7041,9109,7060xe" filled="true" fillcolor="#000000" stroked="false">
                <v:path arrowok="t"/>
                <v:fill type="solid"/>
              </v:shape>
            </v:group>
            <v:group style="position:absolute;left:9109;top:7060;width:10;height:20" coordorigin="9109,7060" coordsize="10,20">
              <v:shape style="position:absolute;left:9109;top:7060;width:10;height:20" coordorigin="9109,7060" coordsize="10,20" path="m9109,7079l9119,7079,9119,7060,9109,7060,9109,7079xe" filled="true" fillcolor="#000000" stroked="false">
                <v:path arrowok="t"/>
                <v:fill type="solid"/>
              </v:shape>
            </v:group>
            <v:group style="position:absolute;left:9109;top:7079;width:10;height:20" coordorigin="9109,7079" coordsize="10,20">
              <v:shape style="position:absolute;left:9109;top:7079;width:10;height:20" coordorigin="9109,7079" coordsize="10,20" path="m9109,7098l9119,7098,9119,7079,9109,7079,9109,7098xe" filled="true" fillcolor="#000000" stroked="false">
                <v:path arrowok="t"/>
                <v:fill type="solid"/>
              </v:shape>
            </v:group>
            <v:group style="position:absolute;left:9109;top:7098;width:10;height:20" coordorigin="9109,7098" coordsize="10,20">
              <v:shape style="position:absolute;left:9109;top:7098;width:10;height:20" coordorigin="9109,7098" coordsize="10,20" path="m9109,7117l9119,7117,9119,7098,9109,7098,9109,7117xe" filled="true" fillcolor="#000000" stroked="false">
                <v:path arrowok="t"/>
                <v:fill type="solid"/>
              </v:shape>
            </v:group>
            <v:group style="position:absolute;left:9109;top:7117;width:10;height:20" coordorigin="9109,7117" coordsize="10,20">
              <v:shape style="position:absolute;left:9109;top:7117;width:10;height:20" coordorigin="9109,7117" coordsize="10,20" path="m9109,7137l9119,7137,9119,7117,9109,7117,9109,7137xe" filled="true" fillcolor="#000000" stroked="false">
                <v:path arrowok="t"/>
                <v:fill type="solid"/>
              </v:shape>
            </v:group>
            <v:group style="position:absolute;left:9109;top:7137;width:10;height:20" coordorigin="9109,7137" coordsize="10,20">
              <v:shape style="position:absolute;left:9109;top:7137;width:10;height:20" coordorigin="9109,7137" coordsize="10,20" path="m9109,7156l9119,7156,9119,7137,9109,7137,9109,7156xe" filled="true" fillcolor="#000000" stroked="false">
                <v:path arrowok="t"/>
                <v:fill type="solid"/>
              </v:shape>
            </v:group>
            <v:group style="position:absolute;left:9109;top:7156;width:10;height:20" coordorigin="9109,7156" coordsize="10,20">
              <v:shape style="position:absolute;left:9109;top:7156;width:10;height:20" coordorigin="9109,7156" coordsize="10,20" path="m9109,7175l9119,7175,9119,7156,9109,7156,9109,7175xe" filled="true" fillcolor="#000000" stroked="false">
                <v:path arrowok="t"/>
                <v:fill type="solid"/>
              </v:shape>
            </v:group>
            <v:group style="position:absolute;left:9109;top:7175;width:10;height:20" coordorigin="9109,7175" coordsize="10,20">
              <v:shape style="position:absolute;left:9109;top:7175;width:10;height:20" coordorigin="9109,7175" coordsize="10,20" path="m9109,7194l9119,7194,9119,7175,9109,7175,9109,7194xe" filled="true" fillcolor="#000000" stroked="false">
                <v:path arrowok="t"/>
                <v:fill type="solid"/>
              </v:shape>
            </v:group>
            <v:group style="position:absolute;left:9109;top:7194;width:10;height:20" coordorigin="9109,7194" coordsize="10,20">
              <v:shape style="position:absolute;left:9109;top:7194;width:10;height:20" coordorigin="9109,7194" coordsize="10,20" path="m9109,7213l9119,7213,9119,7194,9109,7194,9109,7213xe" filled="true" fillcolor="#000000" stroked="false">
                <v:path arrowok="t"/>
                <v:fill type="solid"/>
              </v:shape>
            </v:group>
            <v:group style="position:absolute;left:9109;top:7213;width:10;height:20" coordorigin="9109,7213" coordsize="10,20">
              <v:shape style="position:absolute;left:9109;top:7213;width:10;height:20" coordorigin="9109,7213" coordsize="10,20" path="m9109,7233l9119,7233,9119,7213,9109,7213,9109,7233xe" filled="true" fillcolor="#000000" stroked="false">
                <v:path arrowok="t"/>
                <v:fill type="solid"/>
              </v:shape>
            </v:group>
            <v:group style="position:absolute;left:9109;top:7233;width:10;height:20" coordorigin="9109,7233" coordsize="10,20">
              <v:shape style="position:absolute;left:9109;top:7233;width:10;height:20" coordorigin="9109,7233" coordsize="10,20" path="m9109,7252l9119,7252,9119,7233,9109,7233,9109,7252xe" filled="true" fillcolor="#000000" stroked="false">
                <v:path arrowok="t"/>
                <v:fill type="solid"/>
              </v:shape>
            </v:group>
            <v:group style="position:absolute;left:9109;top:7252;width:10;height:20" coordorigin="9109,7252" coordsize="10,20">
              <v:shape style="position:absolute;left:9109;top:7252;width:10;height:20" coordorigin="9109,7252" coordsize="10,20" path="m9109,7271l9119,7271,9119,7252,9109,7252,9109,7271xe" filled="true" fillcolor="#000000" stroked="false">
                <v:path arrowok="t"/>
                <v:fill type="solid"/>
              </v:shape>
            </v:group>
            <v:group style="position:absolute;left:9109;top:7271;width:10;height:20" coordorigin="9109,7271" coordsize="10,20">
              <v:shape style="position:absolute;left:9109;top:7271;width:10;height:20" coordorigin="9109,7271" coordsize="10,20" path="m9109,7290l9119,7290,9119,7271,9109,7271,9109,7290xe" filled="true" fillcolor="#000000" stroked="false">
                <v:path arrowok="t"/>
                <v:fill type="solid"/>
              </v:shape>
            </v:group>
            <v:group style="position:absolute;left:9109;top:7290;width:10;height:20" coordorigin="9109,7290" coordsize="10,20">
              <v:shape style="position:absolute;left:9109;top:7290;width:10;height:20" coordorigin="9109,7290" coordsize="10,20" path="m9109,7309l9119,7309,9119,7290,9109,7290,9109,7309xe" filled="true" fillcolor="#000000" stroked="false">
                <v:path arrowok="t"/>
                <v:fill type="solid"/>
              </v:shape>
            </v:group>
            <v:group style="position:absolute;left:9109;top:7309;width:10;height:20" coordorigin="9109,7309" coordsize="10,20">
              <v:shape style="position:absolute;left:9109;top:7309;width:10;height:20" coordorigin="9109,7309" coordsize="10,20" path="m9109,7329l9119,7329,9119,7309,9109,7309,9109,7329xe" filled="true" fillcolor="#000000" stroked="false">
                <v:path arrowok="t"/>
                <v:fill type="solid"/>
              </v:shape>
            </v:group>
            <v:group style="position:absolute;left:9109;top:7329;width:10;height:20" coordorigin="9109,7329" coordsize="10,20">
              <v:shape style="position:absolute;left:9109;top:7329;width:10;height:20" coordorigin="9109,7329" coordsize="10,20" path="m9109,7348l9119,7348,9119,7329,9109,7329,9109,7348xe" filled="true" fillcolor="#000000" stroked="false">
                <v:path arrowok="t"/>
                <v:fill type="solid"/>
              </v:shape>
            </v:group>
            <v:group style="position:absolute;left:9109;top:7348;width:10;height:20" coordorigin="9109,7348" coordsize="10,20">
              <v:shape style="position:absolute;left:9109;top:7348;width:10;height:20" coordorigin="9109,7348" coordsize="10,20" path="m9109,7367l9119,7367,9119,7348,9109,7348,9109,7367xe" filled="true" fillcolor="#000000" stroked="false">
                <v:path arrowok="t"/>
                <v:fill type="solid"/>
              </v:shape>
            </v:group>
            <v:group style="position:absolute;left:9109;top:7367;width:10;height:20" coordorigin="9109,7367" coordsize="10,20">
              <v:shape style="position:absolute;left:9109;top:7367;width:10;height:20" coordorigin="9109,7367" coordsize="10,20" path="m9109,7386l9119,7386,9119,7367,9109,7367,9109,7386xe" filled="true" fillcolor="#000000" stroked="false">
                <v:path arrowok="t"/>
                <v:fill type="solid"/>
              </v:shape>
            </v:group>
            <v:group style="position:absolute;left:9109;top:7386;width:10;height:20" coordorigin="9109,7386" coordsize="10,20">
              <v:shape style="position:absolute;left:9109;top:7386;width:10;height:20" coordorigin="9109,7386" coordsize="10,20" path="m9109,7405l9119,7405,9119,7386,9109,7386,9109,7405xe" filled="true" fillcolor="#000000" stroked="false">
                <v:path arrowok="t"/>
                <v:fill type="solid"/>
              </v:shape>
            </v:group>
            <v:group style="position:absolute;left:9109;top:7405;width:10;height:20" coordorigin="9109,7405" coordsize="10,20">
              <v:shape style="position:absolute;left:9109;top:7405;width:10;height:20" coordorigin="9109,7405" coordsize="10,20" path="m9109,7425l9119,7425,9119,7405,9109,7405,9109,7425xe" filled="true" fillcolor="#000000" stroked="false">
                <v:path arrowok="t"/>
                <v:fill type="solid"/>
              </v:shape>
            </v:group>
            <v:group style="position:absolute;left:9109;top:7425;width:10;height:20" coordorigin="9109,7425" coordsize="10,20">
              <v:shape style="position:absolute;left:9109;top:7425;width:10;height:20" coordorigin="9109,7425" coordsize="10,20" path="m9109,7444l9119,7444,9119,7425,9109,7425,9109,7444xe" filled="true" fillcolor="#000000" stroked="false">
                <v:path arrowok="t"/>
                <v:fill type="solid"/>
              </v:shape>
            </v:group>
            <v:group style="position:absolute;left:9109;top:7444;width:10;height:20" coordorigin="9109,7444" coordsize="10,20">
              <v:shape style="position:absolute;left:9109;top:7444;width:10;height:20" coordorigin="9109,7444" coordsize="10,20" path="m9109,7463l9119,7463,9119,7444,9109,7444,9109,7463xe" filled="true" fillcolor="#000000" stroked="false">
                <v:path arrowok="t"/>
                <v:fill type="solid"/>
              </v:shape>
            </v:group>
            <v:group style="position:absolute;left:9109;top:7463;width:10;height:20" coordorigin="9109,7463" coordsize="10,20">
              <v:shape style="position:absolute;left:9109;top:7463;width:10;height:20" coordorigin="9109,7463" coordsize="10,20" path="m9109,7482l9119,7482,9119,7463,9109,7463,9109,7482xe" filled="true" fillcolor="#000000" stroked="false">
                <v:path arrowok="t"/>
                <v:fill type="solid"/>
              </v:shape>
            </v:group>
            <v:group style="position:absolute;left:9109;top:7482;width:10;height:20" coordorigin="9109,7482" coordsize="10,20">
              <v:shape style="position:absolute;left:9109;top:7482;width:10;height:20" coordorigin="9109,7482" coordsize="10,20" path="m9109,7501l9119,7501,9119,7482,9109,7482,9109,7501xe" filled="true" fillcolor="#000000" stroked="false">
                <v:path arrowok="t"/>
                <v:fill type="solid"/>
              </v:shape>
            </v:group>
            <v:group style="position:absolute;left:9109;top:7501;width:10;height:20" coordorigin="9109,7501" coordsize="10,20">
              <v:shape style="position:absolute;left:9109;top:7501;width:10;height:20" coordorigin="9109,7501" coordsize="10,20" path="m9109,7521l9119,7521,9119,7501,9109,7501,9109,7521xe" filled="true" fillcolor="#000000" stroked="false">
                <v:path arrowok="t"/>
                <v:fill type="solid"/>
              </v:shape>
            </v:group>
            <v:group style="position:absolute;left:9109;top:7521;width:10;height:20" coordorigin="9109,7521" coordsize="10,20">
              <v:shape style="position:absolute;left:9109;top:7521;width:10;height:20" coordorigin="9109,7521" coordsize="10,20" path="m9109,7540l9119,7540,9119,7521,9109,7521,9109,7540xe" filled="true" fillcolor="#000000" stroked="false">
                <v:path arrowok="t"/>
                <v:fill type="solid"/>
              </v:shape>
            </v:group>
            <v:group style="position:absolute;left:9109;top:7540;width:10;height:20" coordorigin="9109,7540" coordsize="10,20">
              <v:shape style="position:absolute;left:9109;top:7540;width:10;height:20" coordorigin="9109,7540" coordsize="10,20" path="m9109,7559l9119,7559,9119,7540,9109,7540,9109,7559xe" filled="true" fillcolor="#000000" stroked="false">
                <v:path arrowok="t"/>
                <v:fill type="solid"/>
              </v:shape>
            </v:group>
            <v:group style="position:absolute;left:9109;top:7559;width:10;height:20" coordorigin="9109,7559" coordsize="10,20">
              <v:shape style="position:absolute;left:9109;top:7559;width:10;height:20" coordorigin="9109,7559" coordsize="10,20" path="m9109,7578l9119,7578,9119,7559,9109,7559,9109,7578xe" filled="true" fillcolor="#000000" stroked="false">
                <v:path arrowok="t"/>
                <v:fill type="solid"/>
              </v:shape>
            </v:group>
            <v:group style="position:absolute;left:9109;top:7578;width:10;height:20" coordorigin="9109,7578" coordsize="10,20">
              <v:shape style="position:absolute;left:9109;top:7578;width:10;height:20" coordorigin="9109,7578" coordsize="10,20" path="m9109,7597l9119,7597,9119,7578,9109,7578,9109,7597xe" filled="true" fillcolor="#000000" stroked="false">
                <v:path arrowok="t"/>
                <v:fill type="solid"/>
              </v:shape>
            </v:group>
            <v:group style="position:absolute;left:9109;top:7597;width:10;height:20" coordorigin="9109,7597" coordsize="10,20">
              <v:shape style="position:absolute;left:9109;top:7597;width:10;height:20" coordorigin="9109,7597" coordsize="10,20" path="m9109,7617l9119,7617,9119,7597,9109,7597,9109,7617xe" filled="true" fillcolor="#000000" stroked="false">
                <v:path arrowok="t"/>
                <v:fill type="solid"/>
              </v:shape>
            </v:group>
            <v:group style="position:absolute;left:9109;top:7617;width:10;height:20" coordorigin="9109,7617" coordsize="10,20">
              <v:shape style="position:absolute;left:9109;top:7617;width:10;height:20" coordorigin="9109,7617" coordsize="10,20" path="m9109,7636l9119,7636,9119,7617,9109,7617,9109,7636xe" filled="true" fillcolor="#000000" stroked="false">
                <v:path arrowok="t"/>
                <v:fill type="solid"/>
              </v:shape>
            </v:group>
            <v:group style="position:absolute;left:9109;top:7636;width:10;height:20" coordorigin="9109,7636" coordsize="10,20">
              <v:shape style="position:absolute;left:9109;top:7636;width:10;height:20" coordorigin="9109,7636" coordsize="10,20" path="m9109,7655l9119,7655,9119,7636,9109,7636,9109,7655xe" filled="true" fillcolor="#000000" stroked="false">
                <v:path arrowok="t"/>
                <v:fill type="solid"/>
              </v:shape>
            </v:group>
            <v:group style="position:absolute;left:9109;top:7655;width:10;height:20" coordorigin="9109,7655" coordsize="10,20">
              <v:shape style="position:absolute;left:9109;top:7655;width:10;height:20" coordorigin="9109,7655" coordsize="10,20" path="m9109,7674l9119,7674,9119,7655,9109,7655,9109,7674xe" filled="true" fillcolor="#000000" stroked="false">
                <v:path arrowok="t"/>
                <v:fill type="solid"/>
              </v:shape>
            </v:group>
            <v:group style="position:absolute;left:9109;top:7674;width:10;height:20" coordorigin="9109,7674" coordsize="10,20">
              <v:shape style="position:absolute;left:9109;top:7674;width:10;height:20" coordorigin="9109,7674" coordsize="10,20" path="m9109,7693l9119,7693,9119,7674,9109,7674,9109,7693xe" filled="true" fillcolor="#000000" stroked="false">
                <v:path arrowok="t"/>
                <v:fill type="solid"/>
              </v:shape>
            </v:group>
            <v:group style="position:absolute;left:9109;top:7693;width:10;height:20" coordorigin="9109,7693" coordsize="10,20">
              <v:shape style="position:absolute;left:9109;top:7693;width:10;height:20" coordorigin="9109,7693" coordsize="10,20" path="m9109,7713l9119,7713,9119,7693,9109,7693,9109,7713xe" filled="true" fillcolor="#000000" stroked="false">
                <v:path arrowok="t"/>
                <v:fill type="solid"/>
              </v:shape>
            </v:group>
            <v:group style="position:absolute;left:9109;top:7713;width:10;height:20" coordorigin="9109,7713" coordsize="10,20">
              <v:shape style="position:absolute;left:9109;top:7713;width:10;height:20" coordorigin="9109,7713" coordsize="10,20" path="m9109,7732l9119,7732,9119,7713,9109,7713,9109,7732xe" filled="true" fillcolor="#000000" stroked="false">
                <v:path arrowok="t"/>
                <v:fill type="solid"/>
              </v:shape>
            </v:group>
            <v:group style="position:absolute;left:9109;top:7732;width:10;height:20" coordorigin="9109,7732" coordsize="10,20">
              <v:shape style="position:absolute;left:9109;top:7732;width:10;height:20" coordorigin="9109,7732" coordsize="10,20" path="m9109,7751l9119,7751,9119,7732,9109,7732,9109,7751xe" filled="true" fillcolor="#000000" stroked="false">
                <v:path arrowok="t"/>
                <v:fill type="solid"/>
              </v:shape>
            </v:group>
            <v:group style="position:absolute;left:9109;top:7751;width:10;height:20" coordorigin="9109,7751" coordsize="10,20">
              <v:shape style="position:absolute;left:9109;top:7751;width:10;height:20" coordorigin="9109,7751" coordsize="10,20" path="m9109,7770l9119,7770,9119,7751,9109,7751,9109,7770xe" filled="true" fillcolor="#000000" stroked="false">
                <v:path arrowok="t"/>
                <v:fill type="solid"/>
              </v:shape>
            </v:group>
            <v:group style="position:absolute;left:9109;top:7770;width:10;height:20" coordorigin="9109,7770" coordsize="10,20">
              <v:shape style="position:absolute;left:9109;top:7770;width:10;height:20" coordorigin="9109,7770" coordsize="10,20" path="m9109,7789l9119,7789,9119,7770,9109,7770,9109,7789xe" filled="true" fillcolor="#000000" stroked="false">
                <v:path arrowok="t"/>
                <v:fill type="solid"/>
              </v:shape>
            </v:group>
            <v:group style="position:absolute;left:9109;top:7789;width:10;height:20" coordorigin="9109,7789" coordsize="10,20">
              <v:shape style="position:absolute;left:9109;top:7789;width:10;height:20" coordorigin="9109,7789" coordsize="10,20" path="m9109,7809l9119,7809,9119,7789,9109,7789,9109,7809xe" filled="true" fillcolor="#000000" stroked="false">
                <v:path arrowok="t"/>
                <v:fill type="solid"/>
              </v:shape>
            </v:group>
            <v:group style="position:absolute;left:9109;top:7809;width:10;height:20" coordorigin="9109,7809" coordsize="10,20">
              <v:shape style="position:absolute;left:9109;top:7809;width:10;height:20" coordorigin="9109,7809" coordsize="10,20" path="m9109,7828l9119,7828,9119,7809,9109,7809,9109,7828xe" filled="true" fillcolor="#000000" stroked="false">
                <v:path arrowok="t"/>
                <v:fill type="solid"/>
              </v:shape>
            </v:group>
            <v:group style="position:absolute;left:9109;top:7842;width:29;height:2" coordorigin="9109,7842" coordsize="29,2">
              <v:shape style="position:absolute;left:9109;top:7842;width:29;height:2" coordorigin="9109,7842" coordsize="29,0" path="m9109,7842l9138,7842e" filled="false" stroked="true" strokeweight="1.44pt" strokecolor="#000000">
                <v:path arrowok="t"/>
              </v:shape>
            </v:group>
            <v:group style="position:absolute;left:9138;top:7842;width:704;height:2" coordorigin="9138,7842" coordsize="704,2">
              <v:shape style="position:absolute;left:9138;top:7842;width:704;height:2" coordorigin="9138,7842" coordsize="704,0" path="m9138,7842l9842,7842e" filled="false" stroked="true" strokeweight="1.44pt" strokecolor="#000000">
                <v:path arrowok="t"/>
              </v:shape>
              <v:shape style="position:absolute;left:3327;top:565;width:843;height:61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年末余额</w:t>
                      </w:r>
                    </w:p>
                    <w:p>
                      <w:pPr>
                        <w:spacing w:before="128"/>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5192;top:969;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shape style="position:absolute;left:6760;top:565;width:843;height:61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年初余额</w:t>
                      </w:r>
                    </w:p>
                    <w:p>
                      <w:pPr>
                        <w:spacing w:before="128"/>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8373;top:969;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shape style="position:absolute;left:2172;top:1437;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账</w:t>
                      </w:r>
                    </w:p>
                  </w:txbxContent>
                </v:textbox>
                <w10:wrap type="none"/>
              </v:shape>
              <v:shape style="position:absolute;left:2804;top:1437;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龄</w:t>
                      </w:r>
                    </w:p>
                  </w:txbxContent>
                </v:textbox>
                <w10:wrap type="none"/>
              </v:shape>
              <v:shape style="position:absolute;left:4743;top:1370;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比</w:t>
                      </w:r>
                    </w:p>
                  </w:txbxContent>
                </v:textbox>
                <w10:wrap type="none"/>
              </v:shape>
              <v:shape style="position:absolute;left:7741;top:1370;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比</w:t>
                      </w:r>
                    </w:p>
                  </w:txbxContent>
                </v:textbox>
                <w10:wrap type="none"/>
              </v:shape>
              <v:shape style="position:absolute;left:3327;top:1838;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2172;top:3021;width:68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0"/>
                          <w:sz w:val="21"/>
                          <w:szCs w:val="21"/>
                        </w:rPr>
                        <w:t> </w:t>
                      </w:r>
                      <w:r>
                        <w:rPr>
                          <w:rFonts w:ascii="宋体" w:hAnsi="宋体" w:cs="宋体" w:eastAsia="宋体" w:hint="default"/>
                          <w:spacing w:val="-3"/>
                          <w:sz w:val="21"/>
                          <w:szCs w:val="21"/>
                        </w:rPr>
                        <w:t>天内</w:t>
                      </w:r>
                      <w:r>
                        <w:rPr>
                          <w:rFonts w:ascii="宋体" w:hAnsi="宋体" w:cs="宋体" w:eastAsia="宋体" w:hint="default"/>
                          <w:sz w:val="21"/>
                          <w:szCs w:val="21"/>
                        </w:rPr>
                      </w:r>
                    </w:p>
                  </w:txbxContent>
                </v:textbox>
                <w10:wrap type="none"/>
              </v:shape>
              <v:shape style="position:absolute;left:3327;top:2865;width:1157;height:521"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26,221,862.</w:t>
                      </w:r>
                    </w:p>
                    <w:p>
                      <w:pPr>
                        <w:spacing w:before="34"/>
                        <w:ind w:left="0" w:right="0" w:firstLine="0"/>
                        <w:jc w:val="left"/>
                        <w:rPr>
                          <w:rFonts w:ascii="宋体" w:hAnsi="宋体" w:cs="宋体" w:eastAsia="宋体" w:hint="default"/>
                          <w:sz w:val="21"/>
                          <w:szCs w:val="21"/>
                        </w:rPr>
                      </w:pPr>
                      <w:r>
                        <w:rPr>
                          <w:rFonts w:ascii="宋体"/>
                          <w:sz w:val="21"/>
                        </w:rPr>
                        <w:t>21</w:t>
                      </w:r>
                    </w:p>
                  </w:txbxContent>
                </v:textbox>
                <w10:wrap type="none"/>
              </v:shape>
              <v:shape style="position:absolute;left:4743;top:1682;width:317;height:6056"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例</w:t>
                      </w:r>
                    </w:p>
                    <w:p>
                      <w:pPr>
                        <w:spacing w:before="37"/>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w:t>
                      </w:r>
                    </w:p>
                    <w:p>
                      <w:pPr>
                        <w:spacing w:line="352" w:lineRule="auto"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54</w:t>
                      </w:r>
                    </w:p>
                    <w:p>
                      <w:pPr>
                        <w:spacing w:line="211" w:lineRule="exact" w:before="0"/>
                        <w:ind w:left="0" w:right="0" w:firstLine="0"/>
                        <w:jc w:val="left"/>
                        <w:rPr>
                          <w:rFonts w:ascii="宋体" w:hAnsi="宋体" w:cs="宋体" w:eastAsia="宋体" w:hint="default"/>
                          <w:sz w:val="21"/>
                          <w:szCs w:val="21"/>
                        </w:rPr>
                      </w:pPr>
                      <w:r>
                        <w:rPr>
                          <w:rFonts w:ascii="宋体"/>
                          <w:sz w:val="21"/>
                        </w:rPr>
                        <w:t>.4</w:t>
                      </w:r>
                    </w:p>
                    <w:p>
                      <w:pPr>
                        <w:spacing w:before="37"/>
                        <w:ind w:left="0" w:right="0" w:firstLine="0"/>
                        <w:jc w:val="left"/>
                        <w:rPr>
                          <w:rFonts w:ascii="宋体" w:hAnsi="宋体" w:cs="宋体" w:eastAsia="宋体" w:hint="default"/>
                          <w:sz w:val="21"/>
                          <w:szCs w:val="21"/>
                        </w:rPr>
                      </w:pPr>
                      <w:r>
                        <w:rPr>
                          <w:rFonts w:ascii="宋体"/>
                          <w:w w:val="100"/>
                          <w:sz w:val="21"/>
                        </w:rPr>
                        <w:t>0</w:t>
                      </w:r>
                    </w:p>
                    <w:p>
                      <w:pPr>
                        <w:spacing w:before="128"/>
                        <w:ind w:left="0" w:right="0" w:firstLine="0"/>
                        <w:jc w:val="left"/>
                        <w:rPr>
                          <w:rFonts w:ascii="宋体" w:hAnsi="宋体" w:cs="宋体" w:eastAsia="宋体" w:hint="default"/>
                          <w:sz w:val="21"/>
                          <w:szCs w:val="21"/>
                        </w:rPr>
                      </w:pPr>
                      <w:r>
                        <w:rPr>
                          <w:rFonts w:ascii="宋体"/>
                          <w:sz w:val="21"/>
                        </w:rPr>
                        <w:t>44</w:t>
                      </w:r>
                    </w:p>
                    <w:p>
                      <w:pPr>
                        <w:spacing w:before="37"/>
                        <w:ind w:left="0" w:right="0" w:firstLine="0"/>
                        <w:jc w:val="left"/>
                        <w:rPr>
                          <w:rFonts w:ascii="宋体" w:hAnsi="宋体" w:cs="宋体" w:eastAsia="宋体" w:hint="default"/>
                          <w:sz w:val="21"/>
                          <w:szCs w:val="21"/>
                        </w:rPr>
                      </w:pPr>
                      <w:r>
                        <w:rPr>
                          <w:rFonts w:ascii="宋体"/>
                          <w:sz w:val="21"/>
                        </w:rPr>
                        <w:t>.3</w:t>
                      </w:r>
                    </w:p>
                    <w:p>
                      <w:pPr>
                        <w:spacing w:before="37"/>
                        <w:ind w:left="0" w:right="0" w:firstLine="0"/>
                        <w:jc w:val="left"/>
                        <w:rPr>
                          <w:rFonts w:ascii="宋体" w:hAnsi="宋体" w:cs="宋体" w:eastAsia="宋体" w:hint="default"/>
                          <w:sz w:val="21"/>
                          <w:szCs w:val="21"/>
                        </w:rPr>
                      </w:pPr>
                      <w:r>
                        <w:rPr>
                          <w:rFonts w:ascii="宋体"/>
                          <w:w w:val="100"/>
                          <w:sz w:val="21"/>
                        </w:rPr>
                        <w:t>6</w:t>
                      </w:r>
                    </w:p>
                    <w:p>
                      <w:pPr>
                        <w:spacing w:before="128"/>
                        <w:ind w:left="0" w:right="0" w:firstLine="0"/>
                        <w:jc w:val="left"/>
                        <w:rPr>
                          <w:rFonts w:ascii="宋体" w:hAnsi="宋体" w:cs="宋体" w:eastAsia="宋体" w:hint="default"/>
                          <w:sz w:val="21"/>
                          <w:szCs w:val="21"/>
                        </w:rPr>
                      </w:pPr>
                      <w:r>
                        <w:rPr>
                          <w:rFonts w:ascii="宋体"/>
                          <w:sz w:val="21"/>
                        </w:rPr>
                        <w:t>0.</w:t>
                      </w:r>
                    </w:p>
                    <w:p>
                      <w:pPr>
                        <w:spacing w:before="35"/>
                        <w:ind w:left="0" w:right="0" w:firstLine="0"/>
                        <w:jc w:val="left"/>
                        <w:rPr>
                          <w:rFonts w:ascii="宋体" w:hAnsi="宋体" w:cs="宋体" w:eastAsia="宋体" w:hint="default"/>
                          <w:sz w:val="21"/>
                          <w:szCs w:val="21"/>
                        </w:rPr>
                      </w:pPr>
                      <w:r>
                        <w:rPr>
                          <w:rFonts w:ascii="宋体"/>
                          <w:sz w:val="21"/>
                        </w:rPr>
                        <w:t>77</w:t>
                      </w:r>
                    </w:p>
                    <w:p>
                      <w:pPr>
                        <w:spacing w:before="128"/>
                        <w:ind w:left="0" w:right="0" w:firstLine="0"/>
                        <w:jc w:val="left"/>
                        <w:rPr>
                          <w:rFonts w:ascii="宋体" w:hAnsi="宋体" w:cs="宋体" w:eastAsia="宋体" w:hint="default"/>
                          <w:sz w:val="21"/>
                          <w:szCs w:val="21"/>
                        </w:rPr>
                      </w:pPr>
                      <w:r>
                        <w:rPr>
                          <w:rFonts w:ascii="宋体"/>
                          <w:sz w:val="21"/>
                        </w:rPr>
                        <w:t>0.</w:t>
                      </w:r>
                    </w:p>
                    <w:p>
                      <w:pPr>
                        <w:spacing w:before="37"/>
                        <w:ind w:left="0" w:right="0" w:firstLine="0"/>
                        <w:jc w:val="left"/>
                        <w:rPr>
                          <w:rFonts w:ascii="宋体" w:hAnsi="宋体" w:cs="宋体" w:eastAsia="宋体" w:hint="default"/>
                          <w:sz w:val="21"/>
                          <w:szCs w:val="21"/>
                        </w:rPr>
                      </w:pPr>
                      <w:r>
                        <w:rPr>
                          <w:rFonts w:ascii="宋体"/>
                          <w:sz w:val="21"/>
                        </w:rPr>
                        <w:t>24</w:t>
                      </w:r>
                    </w:p>
                    <w:p>
                      <w:pPr>
                        <w:spacing w:before="128"/>
                        <w:ind w:left="0" w:right="0" w:firstLine="0"/>
                        <w:jc w:val="left"/>
                        <w:rPr>
                          <w:rFonts w:ascii="宋体" w:hAnsi="宋体" w:cs="宋体" w:eastAsia="宋体" w:hint="default"/>
                          <w:sz w:val="21"/>
                          <w:szCs w:val="21"/>
                        </w:rPr>
                      </w:pPr>
                      <w:r>
                        <w:rPr>
                          <w:rFonts w:ascii="宋体"/>
                          <w:sz w:val="21"/>
                        </w:rPr>
                        <w:t>0.</w:t>
                      </w:r>
                    </w:p>
                    <w:p>
                      <w:pPr>
                        <w:spacing w:before="34"/>
                        <w:ind w:left="0" w:right="0" w:firstLine="0"/>
                        <w:jc w:val="left"/>
                        <w:rPr>
                          <w:rFonts w:ascii="宋体" w:hAnsi="宋体" w:cs="宋体" w:eastAsia="宋体" w:hint="default"/>
                          <w:sz w:val="21"/>
                          <w:szCs w:val="21"/>
                        </w:rPr>
                      </w:pPr>
                      <w:r>
                        <w:rPr>
                          <w:rFonts w:ascii="宋体"/>
                          <w:sz w:val="21"/>
                        </w:rPr>
                        <w:t>23</w:t>
                      </w:r>
                    </w:p>
                    <w:p>
                      <w:pPr>
                        <w:spacing w:before="128"/>
                        <w:ind w:left="0" w:right="0" w:firstLine="0"/>
                        <w:jc w:val="left"/>
                        <w:rPr>
                          <w:rFonts w:ascii="宋体" w:hAnsi="宋体" w:cs="宋体" w:eastAsia="宋体" w:hint="default"/>
                          <w:sz w:val="21"/>
                          <w:szCs w:val="21"/>
                        </w:rPr>
                      </w:pPr>
                      <w:r>
                        <w:rPr>
                          <w:rFonts w:ascii="宋体"/>
                          <w:sz w:val="21"/>
                        </w:rPr>
                        <w:t>10</w:t>
                      </w:r>
                    </w:p>
                    <w:p>
                      <w:pPr>
                        <w:spacing w:before="37"/>
                        <w:ind w:left="0" w:right="0" w:firstLine="0"/>
                        <w:jc w:val="left"/>
                        <w:rPr>
                          <w:rFonts w:ascii="宋体" w:hAnsi="宋体" w:cs="宋体" w:eastAsia="宋体" w:hint="default"/>
                          <w:sz w:val="21"/>
                          <w:szCs w:val="21"/>
                        </w:rPr>
                      </w:pPr>
                      <w:r>
                        <w:rPr>
                          <w:rFonts w:ascii="宋体"/>
                          <w:sz w:val="21"/>
                        </w:rPr>
                        <w:t>0.</w:t>
                      </w:r>
                    </w:p>
                    <w:p>
                      <w:pPr>
                        <w:spacing w:before="37"/>
                        <w:ind w:left="0" w:right="0" w:firstLine="0"/>
                        <w:jc w:val="left"/>
                        <w:rPr>
                          <w:rFonts w:ascii="宋体" w:hAnsi="宋体" w:cs="宋体" w:eastAsia="宋体" w:hint="default"/>
                          <w:sz w:val="21"/>
                          <w:szCs w:val="21"/>
                        </w:rPr>
                      </w:pPr>
                      <w:r>
                        <w:rPr>
                          <w:rFonts w:ascii="宋体"/>
                          <w:sz w:val="21"/>
                        </w:rPr>
                        <w:t>00</w:t>
                      </w:r>
                    </w:p>
                  </w:txbxContent>
                </v:textbox>
                <w10:wrap type="none"/>
              </v:shape>
              <v:shape style="position:absolute;left:5192;top:1838;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102;top:1682;width:1081;height:524" type="#_x0000_t202" filled="false" stroked="false">
                <v:textbox inset="0,0,0,0">
                  <w:txbxContent>
                    <w:p>
                      <w:pPr>
                        <w:spacing w:line="152" w:lineRule="exact" w:before="0"/>
                        <w:ind w:left="0" w:right="0" w:firstLine="0"/>
                        <w:jc w:val="left"/>
                        <w:rPr>
                          <w:rFonts w:ascii="宋体" w:hAnsi="宋体" w:cs="宋体" w:eastAsia="宋体" w:hint="default"/>
                          <w:sz w:val="21"/>
                          <w:szCs w:val="21"/>
                        </w:rPr>
                      </w:pPr>
                      <w:r>
                        <w:rPr>
                          <w:rFonts w:ascii="宋体" w:hAnsi="宋体" w:cs="宋体" w:eastAsia="宋体" w:hint="default"/>
                          <w:spacing w:val="10"/>
                          <w:sz w:val="21"/>
                          <w:szCs w:val="21"/>
                        </w:rPr>
                        <w:t>比例</w:t>
                      </w:r>
                      <w:r>
                        <w:rPr>
                          <w:rFonts w:ascii="宋体" w:hAnsi="宋体" w:cs="宋体" w:eastAsia="宋体" w:hint="default"/>
                          <w:spacing w:val="-84"/>
                          <w:sz w:val="21"/>
                          <w:szCs w:val="21"/>
                        </w:rPr>
                        <w:t> </w:t>
                      </w:r>
                      <w:r>
                        <w:rPr>
                          <w:rFonts w:ascii="宋体" w:hAnsi="宋体" w:cs="宋体" w:eastAsia="宋体" w:hint="default"/>
                          <w:sz w:val="21"/>
                          <w:szCs w:val="21"/>
                        </w:rPr>
                      </w:r>
                    </w:p>
                    <w:p>
                      <w:pPr>
                        <w:spacing w:line="156" w:lineRule="exact" w:before="0"/>
                        <w:ind w:left="658" w:right="0" w:firstLine="0"/>
                        <w:jc w:val="left"/>
                        <w:rPr>
                          <w:rFonts w:ascii="宋体" w:hAnsi="宋体" w:cs="宋体" w:eastAsia="宋体" w:hint="default"/>
                          <w:sz w:val="21"/>
                          <w:szCs w:val="21"/>
                        </w:rPr>
                      </w:pPr>
                      <w:r>
                        <w:rPr>
                          <w:rFonts w:ascii="宋体" w:hAnsi="宋体" w:cs="宋体" w:eastAsia="宋体" w:hint="default"/>
                          <w:sz w:val="21"/>
                          <w:szCs w:val="21"/>
                        </w:rPr>
                        <w:t>金额</w:t>
                      </w:r>
                    </w:p>
                    <w:p>
                      <w:pPr>
                        <w:spacing w:line="215"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xbxContent>
                </v:textbox>
                <w10:wrap type="none"/>
              </v:shape>
              <v:shape style="position:absolute;left:7741;top:1682;width:416;height:836"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例</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6"/>
                          <w:sz w:val="21"/>
                          <w:szCs w:val="21"/>
                        </w:rPr>
                        <w:t> </w:t>
                      </w:r>
                      <w:r>
                        <w:rPr>
                          <w:rFonts w:ascii="宋体" w:hAnsi="宋体" w:cs="宋体" w:eastAsia="宋体" w:hint="default"/>
                          <w:sz w:val="21"/>
                          <w:szCs w:val="21"/>
                        </w:rPr>
                        <w:t>%</w:t>
                      </w:r>
                    </w:p>
                    <w:p>
                      <w:pPr>
                        <w:spacing w:before="37"/>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w:t>
                      </w:r>
                    </w:p>
                  </w:txbxContent>
                </v:textbox>
                <w10:wrap type="none"/>
              </v:shape>
              <v:shape style="position:absolute;left:8373;top:1838;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9222;top:1682;width:605;height:524"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91"/>
                          <w:w w:val="100"/>
                          <w:sz w:val="21"/>
                          <w:szCs w:val="21"/>
                        </w:rPr>
                        <w:t>比</w:t>
                      </w:r>
                      <w:r>
                        <w:rPr>
                          <w:rFonts w:ascii="宋体" w:hAnsi="宋体" w:cs="宋体" w:eastAsia="宋体" w:hint="default"/>
                          <w:w w:val="100"/>
                          <w:sz w:val="21"/>
                          <w:szCs w:val="21"/>
                        </w:rPr>
                        <w:t>例</w:t>
                      </w:r>
                      <w:r>
                        <w:rPr>
                          <w:rFonts w:ascii="宋体" w:hAnsi="宋体" w:cs="宋体" w:eastAsia="宋体" w:hint="default"/>
                          <w:spacing w:val="-14"/>
                          <w:sz w:val="21"/>
                          <w:szCs w:val="21"/>
                        </w:rPr>
                        <w:t> </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xbxContent>
                </v:textbox>
                <w10:wrap type="none"/>
              </v:shape>
              <v:shape style="position:absolute;left:6760;top:2865;width:1299;height:212" type="#_x0000_t202" filled="false" stroked="false">
                <v:textbox inset="0,0,0,0">
                  <w:txbxContent>
                    <w:p>
                      <w:pPr>
                        <w:tabs>
                          <w:tab w:pos="981" w:val="left" w:leader="none"/>
                        </w:tabs>
                        <w:spacing w:line="211" w:lineRule="exact" w:before="0"/>
                        <w:ind w:left="0" w:right="0" w:firstLine="0"/>
                        <w:jc w:val="left"/>
                        <w:rPr>
                          <w:rFonts w:ascii="宋体" w:hAnsi="宋体" w:cs="宋体" w:eastAsia="宋体" w:hint="default"/>
                          <w:sz w:val="21"/>
                          <w:szCs w:val="21"/>
                        </w:rPr>
                      </w:pPr>
                      <w:r>
                        <w:rPr>
                          <w:rFonts w:ascii="宋体"/>
                          <w:spacing w:val="-1"/>
                          <w:sz w:val="21"/>
                        </w:rPr>
                        <w:t>22,799,</w:t>
                        <w:tab/>
                      </w:r>
                      <w:r>
                        <w:rPr>
                          <w:rFonts w:ascii="宋体"/>
                          <w:sz w:val="21"/>
                        </w:rPr>
                        <w:t>71.</w:t>
                      </w:r>
                    </w:p>
                  </w:txbxContent>
                </v:textbox>
                <w10:wrap type="none"/>
              </v:shape>
              <v:shape style="position:absolute;left:2172;top:3734;width:1042;height:2977"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90 </w:t>
                      </w:r>
                      <w:r>
                        <w:rPr>
                          <w:rFonts w:ascii="宋体" w:hAnsi="宋体" w:cs="宋体" w:eastAsia="宋体" w:hint="default"/>
                          <w:sz w:val="21"/>
                          <w:szCs w:val="21"/>
                        </w:rPr>
                        <w:t>天至</w:t>
                      </w:r>
                      <w:r>
                        <w:rPr>
                          <w:rFonts w:ascii="宋体" w:hAnsi="宋体" w:cs="宋体" w:eastAsia="宋体" w:hint="default"/>
                          <w:spacing w:val="-8"/>
                          <w:sz w:val="21"/>
                          <w:szCs w:val="21"/>
                        </w:rPr>
                        <w:t> </w:t>
                      </w:r>
                      <w:r>
                        <w:rPr>
                          <w:rFonts w:ascii="宋体" w:hAnsi="宋体" w:cs="宋体" w:eastAsia="宋体" w:hint="default"/>
                          <w:sz w:val="21"/>
                          <w:szCs w:val="21"/>
                        </w:rPr>
                        <w:t>1</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年 以</w:t>
                      </w:r>
                      <w:r>
                        <w:rPr>
                          <w:rFonts w:ascii="宋体" w:hAnsi="宋体" w:cs="宋体" w:eastAsia="宋体" w:hint="default"/>
                          <w:spacing w:val="97"/>
                          <w:sz w:val="21"/>
                          <w:szCs w:val="21"/>
                        </w:rPr>
                        <w:t> </w:t>
                      </w:r>
                      <w:r>
                        <w:rPr>
                          <w:rFonts w:ascii="宋体" w:hAnsi="宋体" w:cs="宋体" w:eastAsia="宋体" w:hint="default"/>
                          <w:sz w:val="21"/>
                          <w:szCs w:val="21"/>
                        </w:rPr>
                        <w:t>内</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（含</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r>
                    </w:p>
                    <w:p>
                      <w:pPr>
                        <w:spacing w:before="128"/>
                        <w:ind w:left="0" w:right="0" w:firstLine="0"/>
                        <w:jc w:val="left"/>
                        <w:rPr>
                          <w:rFonts w:ascii="宋体" w:hAnsi="宋体" w:cs="宋体" w:eastAsia="宋体" w:hint="default"/>
                          <w:sz w:val="21"/>
                          <w:szCs w:val="21"/>
                        </w:rPr>
                      </w:pPr>
                      <w:r>
                        <w:rPr>
                          <w:rFonts w:ascii="宋体" w:hAnsi="宋体" w:cs="宋体" w:eastAsia="宋体" w:hint="default"/>
                          <w:sz w:val="21"/>
                          <w:szCs w:val="21"/>
                        </w:rPr>
                        <w:t>1 </w:t>
                      </w:r>
                      <w:r>
                        <w:rPr>
                          <w:rFonts w:ascii="宋体" w:hAnsi="宋体" w:cs="宋体" w:eastAsia="宋体" w:hint="default"/>
                          <w:sz w:val="21"/>
                          <w:szCs w:val="21"/>
                        </w:rPr>
                        <w:t>至 </w:t>
                      </w:r>
                      <w:r>
                        <w:rPr>
                          <w:rFonts w:ascii="宋体" w:hAnsi="宋体" w:cs="宋体" w:eastAsia="宋体" w:hint="default"/>
                          <w:sz w:val="21"/>
                          <w:szCs w:val="21"/>
                        </w:rPr>
                        <w:t>2</w:t>
                      </w:r>
                      <w:r>
                        <w:rPr>
                          <w:rFonts w:ascii="宋体" w:hAnsi="宋体" w:cs="宋体" w:eastAsia="宋体" w:hint="default"/>
                          <w:spacing w:val="-9"/>
                          <w:sz w:val="21"/>
                          <w:szCs w:val="21"/>
                        </w:rPr>
                        <w:t> </w:t>
                      </w:r>
                      <w:r>
                        <w:rPr>
                          <w:rFonts w:ascii="宋体" w:hAnsi="宋体" w:cs="宋体" w:eastAsia="宋体" w:hint="default"/>
                          <w:sz w:val="21"/>
                          <w:szCs w:val="21"/>
                        </w:rPr>
                        <w:t>年</w:t>
                      </w:r>
                    </w:p>
                    <w:p>
                      <w:pPr>
                        <w:spacing w:before="35"/>
                        <w:ind w:left="0" w:right="0" w:firstLine="0"/>
                        <w:jc w:val="left"/>
                        <w:rPr>
                          <w:rFonts w:ascii="宋体" w:hAnsi="宋体" w:cs="宋体" w:eastAsia="宋体" w:hint="default"/>
                          <w:sz w:val="21"/>
                          <w:szCs w:val="21"/>
                        </w:rPr>
                      </w:pPr>
                      <w:r>
                        <w:rPr>
                          <w:rFonts w:ascii="宋体" w:hAnsi="宋体" w:cs="宋体" w:eastAsia="宋体" w:hint="default"/>
                          <w:sz w:val="21"/>
                          <w:szCs w:val="21"/>
                        </w:rPr>
                        <w:t>（含</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5"/>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r>
                    </w:p>
                    <w:p>
                      <w:pPr>
                        <w:spacing w:before="128"/>
                        <w:ind w:left="0" w:right="0" w:firstLine="0"/>
                        <w:jc w:val="left"/>
                        <w:rPr>
                          <w:rFonts w:ascii="宋体" w:hAnsi="宋体" w:cs="宋体" w:eastAsia="宋体" w:hint="default"/>
                          <w:sz w:val="21"/>
                          <w:szCs w:val="21"/>
                        </w:rPr>
                      </w:pPr>
                      <w:r>
                        <w:rPr>
                          <w:rFonts w:ascii="宋体" w:hAnsi="宋体" w:cs="宋体" w:eastAsia="宋体" w:hint="default"/>
                          <w:sz w:val="21"/>
                          <w:szCs w:val="21"/>
                        </w:rPr>
                        <w:t>2 </w:t>
                      </w:r>
                      <w:r>
                        <w:rPr>
                          <w:rFonts w:ascii="宋体" w:hAnsi="宋体" w:cs="宋体" w:eastAsia="宋体" w:hint="default"/>
                          <w:sz w:val="21"/>
                          <w:szCs w:val="21"/>
                        </w:rPr>
                        <w:t>至 </w:t>
                      </w:r>
                      <w:r>
                        <w:rPr>
                          <w:rFonts w:ascii="宋体" w:hAnsi="宋体" w:cs="宋体" w:eastAsia="宋体" w:hint="default"/>
                          <w:sz w:val="21"/>
                          <w:szCs w:val="21"/>
                        </w:rPr>
                        <w:t>3</w:t>
                      </w:r>
                      <w:r>
                        <w:rPr>
                          <w:rFonts w:ascii="宋体" w:hAnsi="宋体" w:cs="宋体" w:eastAsia="宋体" w:hint="default"/>
                          <w:spacing w:val="-9"/>
                          <w:sz w:val="21"/>
                          <w:szCs w:val="21"/>
                        </w:rPr>
                        <w:t> </w:t>
                      </w:r>
                      <w:r>
                        <w:rPr>
                          <w:rFonts w:ascii="宋体" w:hAnsi="宋体" w:cs="宋体" w:eastAsia="宋体" w:hint="default"/>
                          <w:sz w:val="21"/>
                          <w:szCs w:val="21"/>
                        </w:rPr>
                        <w:t>年</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（含</w:t>
                      </w:r>
                      <w:r>
                        <w:rPr>
                          <w:rFonts w:ascii="宋体" w:hAnsi="宋体" w:cs="宋体" w:eastAsia="宋体" w:hint="default"/>
                          <w:spacing w:val="-55"/>
                          <w:sz w:val="21"/>
                          <w:szCs w:val="21"/>
                        </w:rPr>
                        <w:t> </w:t>
                      </w:r>
                      <w:r>
                        <w:rPr>
                          <w:rFonts w:ascii="宋体" w:hAnsi="宋体" w:cs="宋体" w:eastAsia="宋体" w:hint="default"/>
                          <w:sz w:val="21"/>
                          <w:szCs w:val="21"/>
                        </w:rPr>
                        <w:t>3</w:t>
                      </w:r>
                      <w:r>
                        <w:rPr>
                          <w:rFonts w:ascii="宋体" w:hAnsi="宋体" w:cs="宋体" w:eastAsia="宋体" w:hint="default"/>
                          <w:spacing w:val="-55"/>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r>
                    </w:p>
                    <w:p>
                      <w:pPr>
                        <w:spacing w:before="128"/>
                        <w:ind w:left="0" w:right="0" w:firstLine="0"/>
                        <w:jc w:val="left"/>
                        <w:rPr>
                          <w:rFonts w:ascii="宋体" w:hAnsi="宋体" w:cs="宋体" w:eastAsia="宋体" w:hint="default"/>
                          <w:sz w:val="21"/>
                          <w:szCs w:val="21"/>
                        </w:rPr>
                      </w:pPr>
                      <w:r>
                        <w:rPr>
                          <w:rFonts w:ascii="宋体" w:hAnsi="宋体" w:cs="宋体" w:eastAsia="宋体" w:hint="default"/>
                          <w:sz w:val="21"/>
                          <w:szCs w:val="21"/>
                        </w:rPr>
                        <w:t>3 </w:t>
                      </w:r>
                      <w:r>
                        <w:rPr>
                          <w:rFonts w:ascii="宋体" w:hAnsi="宋体" w:cs="宋体" w:eastAsia="宋体" w:hint="default"/>
                          <w:sz w:val="21"/>
                          <w:szCs w:val="21"/>
                        </w:rPr>
                        <w:t>至 </w:t>
                      </w:r>
                      <w:r>
                        <w:rPr>
                          <w:rFonts w:ascii="宋体" w:hAnsi="宋体" w:cs="宋体" w:eastAsia="宋体" w:hint="default"/>
                          <w:sz w:val="21"/>
                          <w:szCs w:val="21"/>
                        </w:rPr>
                        <w:t>5</w:t>
                      </w:r>
                      <w:r>
                        <w:rPr>
                          <w:rFonts w:ascii="宋体" w:hAnsi="宋体" w:cs="宋体" w:eastAsia="宋体" w:hint="default"/>
                          <w:spacing w:val="-9"/>
                          <w:sz w:val="21"/>
                          <w:szCs w:val="21"/>
                        </w:rPr>
                        <w:t> </w:t>
                      </w:r>
                      <w:r>
                        <w:rPr>
                          <w:rFonts w:ascii="宋体" w:hAnsi="宋体" w:cs="宋体" w:eastAsia="宋体" w:hint="default"/>
                          <w:sz w:val="21"/>
                          <w:szCs w:val="21"/>
                        </w:rPr>
                        <w:t>年</w:t>
                      </w:r>
                    </w:p>
                    <w:p>
                      <w:pPr>
                        <w:spacing w:before="34"/>
                        <w:ind w:left="0" w:right="0" w:firstLine="0"/>
                        <w:jc w:val="left"/>
                        <w:rPr>
                          <w:rFonts w:ascii="宋体" w:hAnsi="宋体" w:cs="宋体" w:eastAsia="宋体" w:hint="default"/>
                          <w:sz w:val="21"/>
                          <w:szCs w:val="21"/>
                        </w:rPr>
                      </w:pPr>
                      <w:r>
                        <w:rPr>
                          <w:rFonts w:ascii="宋体" w:hAnsi="宋体" w:cs="宋体" w:eastAsia="宋体" w:hint="default"/>
                          <w:sz w:val="21"/>
                          <w:szCs w:val="21"/>
                        </w:rPr>
                        <w:t>（含</w:t>
                      </w:r>
                      <w:r>
                        <w:rPr>
                          <w:rFonts w:ascii="宋体" w:hAnsi="宋体" w:cs="宋体" w:eastAsia="宋体" w:hint="default"/>
                          <w:spacing w:val="-55"/>
                          <w:sz w:val="21"/>
                          <w:szCs w:val="21"/>
                        </w:rPr>
                        <w:t> </w:t>
                      </w: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r>
                    </w:p>
                  </w:txbxContent>
                </v:textbox>
                <w10:wrap type="none"/>
              </v:shape>
              <v:shape style="position:absolute;left:3327;top:3890;width:1157;height:524"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21,378,334.</w:t>
                      </w:r>
                    </w:p>
                    <w:p>
                      <w:pPr>
                        <w:spacing w:before="37"/>
                        <w:ind w:left="0" w:right="0" w:firstLine="0"/>
                        <w:jc w:val="left"/>
                        <w:rPr>
                          <w:rFonts w:ascii="宋体" w:hAnsi="宋体" w:cs="宋体" w:eastAsia="宋体" w:hint="default"/>
                          <w:sz w:val="21"/>
                          <w:szCs w:val="21"/>
                        </w:rPr>
                      </w:pPr>
                      <w:r>
                        <w:rPr>
                          <w:rFonts w:ascii="宋体"/>
                          <w:sz w:val="21"/>
                        </w:rPr>
                        <w:t>45</w:t>
                      </w:r>
                    </w:p>
                  </w:txbxContent>
                </v:textbox>
                <w10:wrap type="none"/>
              </v:shape>
              <v:shape style="position:absolute;left:6102;top:4046;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5.00</w:t>
                      </w:r>
                    </w:p>
                  </w:txbxContent>
                </v:textbox>
                <w10:wrap type="none"/>
              </v:shape>
              <v:shape style="position:absolute;left:9222;top:4046;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5.00</w:t>
                      </w:r>
                    </w:p>
                  </w:txbxContent>
                </v:textbox>
                <w10:wrap type="none"/>
              </v:shape>
              <v:shape style="position:absolute;left:3327;top:4917;width:105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371,666.00</w:t>
                      </w:r>
                    </w:p>
                  </w:txbxContent>
                </v:textbox>
                <w10:wrap type="none"/>
              </v:shape>
              <v:shape style="position:absolute;left:3327;top:5630;width:1054;height:927"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116,800.00</w:t>
                      </w:r>
                    </w:p>
                    <w:p>
                      <w:pPr>
                        <w:spacing w:line="240" w:lineRule="auto" w:before="0"/>
                        <w:rPr>
                          <w:rFonts w:ascii="宋体" w:hAnsi="宋体" w:cs="宋体" w:eastAsia="宋体" w:hint="default"/>
                          <w:b/>
                          <w:bCs/>
                          <w:sz w:val="20"/>
                          <w:szCs w:val="20"/>
                        </w:rPr>
                      </w:pPr>
                    </w:p>
                    <w:p>
                      <w:pPr>
                        <w:spacing w:before="178"/>
                        <w:ind w:left="0" w:right="0" w:firstLine="0"/>
                        <w:jc w:val="left"/>
                        <w:rPr>
                          <w:rFonts w:ascii="宋体" w:hAnsi="宋体" w:cs="宋体" w:eastAsia="宋体" w:hint="default"/>
                          <w:sz w:val="21"/>
                          <w:szCs w:val="21"/>
                        </w:rPr>
                      </w:pPr>
                      <w:r>
                        <w:rPr>
                          <w:rFonts w:ascii="宋体"/>
                          <w:spacing w:val="-1"/>
                          <w:sz w:val="21"/>
                        </w:rPr>
                        <w:t>108,703.70</w:t>
                      </w:r>
                    </w:p>
                  </w:txbxContent>
                </v:textbox>
                <w10:wrap type="none"/>
              </v:shape>
              <v:shape style="position:absolute;left:2172;top:7214;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合</w:t>
                      </w:r>
                    </w:p>
                  </w:txbxContent>
                </v:textbox>
                <w10:wrap type="none"/>
              </v:shape>
              <v:shape style="position:absolute;left:2804;top:7058;width:1681;height:524" type="#_x0000_t202" filled="false" stroked="false">
                <v:textbox inset="0,0,0,0">
                  <w:txbxContent>
                    <w:p>
                      <w:pPr>
                        <w:spacing w:line="152" w:lineRule="exact" w:before="0"/>
                        <w:ind w:left="523" w:right="0" w:firstLine="0"/>
                        <w:jc w:val="left"/>
                        <w:rPr>
                          <w:rFonts w:ascii="宋体" w:hAnsi="宋体" w:cs="宋体" w:eastAsia="宋体" w:hint="default"/>
                          <w:sz w:val="21"/>
                          <w:szCs w:val="21"/>
                        </w:rPr>
                      </w:pPr>
                      <w:r>
                        <w:rPr>
                          <w:rFonts w:ascii="宋体"/>
                          <w:spacing w:val="-1"/>
                          <w:sz w:val="21"/>
                        </w:rPr>
                        <w:t>48,197,366.</w:t>
                      </w:r>
                    </w:p>
                    <w:p>
                      <w:pPr>
                        <w:spacing w:line="156"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计</w:t>
                      </w:r>
                    </w:p>
                    <w:p>
                      <w:pPr>
                        <w:spacing w:line="215" w:lineRule="exact" w:before="0"/>
                        <w:ind w:left="523" w:right="0" w:firstLine="0"/>
                        <w:jc w:val="left"/>
                        <w:rPr>
                          <w:rFonts w:ascii="宋体" w:hAnsi="宋体" w:cs="宋体" w:eastAsia="宋体" w:hint="default"/>
                          <w:sz w:val="21"/>
                          <w:szCs w:val="21"/>
                        </w:rPr>
                      </w:pPr>
                      <w:r>
                        <w:rPr>
                          <w:rFonts w:ascii="宋体"/>
                          <w:sz w:val="21"/>
                        </w:rPr>
                        <w:t>36</w:t>
                      </w:r>
                    </w:p>
                  </w:txbxContent>
                </v:textbox>
                <w10:wrap type="none"/>
              </v:shape>
            </v:group>
            <w10:wrap type="none"/>
          </v:group>
        </w:pic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b/>
          <w:bCs/>
          <w:sz w:val="21"/>
          <w:szCs w:val="21"/>
        </w:rPr>
        <w:t>应收账款账龄分析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tbl>
      <w:tblPr>
        <w:tblW w:w="0" w:type="auto"/>
        <w:jc w:val="left"/>
        <w:tblInd w:w="5157" w:type="dxa"/>
        <w:tblLayout w:type="fixed"/>
        <w:tblCellMar>
          <w:top w:w="0" w:type="dxa"/>
          <w:left w:w="0" w:type="dxa"/>
          <w:bottom w:w="0" w:type="dxa"/>
          <w:right w:w="0" w:type="dxa"/>
        </w:tblCellMar>
        <w:tblLook w:val="01E0"/>
      </w:tblPr>
      <w:tblGrid>
        <w:gridCol w:w="807"/>
        <w:gridCol w:w="761"/>
        <w:gridCol w:w="894"/>
        <w:gridCol w:w="596"/>
        <w:gridCol w:w="826"/>
        <w:gridCol w:w="638"/>
      </w:tblGrid>
      <w:tr>
        <w:trPr>
          <w:trHeight w:val="522" w:hRule="exact"/>
        </w:trPr>
        <w:tc>
          <w:tcPr>
            <w:tcW w:w="2462" w:type="dxa"/>
            <w:gridSpan w:val="3"/>
            <w:tcBorders>
              <w:top w:val="nil" w:sz="6" w:space="0" w:color="auto"/>
              <w:left w:val="nil" w:sz="6" w:space="0" w:color="auto"/>
              <w:bottom w:val="nil" w:sz="6" w:space="0" w:color="auto"/>
              <w:right w:val="nil" w:sz="6" w:space="0" w:color="auto"/>
            </w:tcBorders>
          </w:tcPr>
          <w:p>
            <w:pPr>
              <w:pStyle w:val="TableParagraph"/>
              <w:spacing w:line="269" w:lineRule="exact"/>
              <w:ind w:left="1602" w:right="0"/>
              <w:jc w:val="left"/>
              <w:rPr>
                <w:rFonts w:ascii="宋体" w:hAnsi="宋体" w:cs="宋体" w:eastAsia="宋体" w:hint="default"/>
                <w:sz w:val="21"/>
                <w:szCs w:val="21"/>
              </w:rPr>
            </w:pPr>
            <w:r>
              <w:rPr>
                <w:rFonts w:ascii="宋体"/>
                <w:sz w:val="21"/>
              </w:rPr>
              <w:t>660.07</w:t>
            </w:r>
          </w:p>
        </w:tc>
        <w:tc>
          <w:tcPr>
            <w:tcW w:w="596" w:type="dxa"/>
            <w:tcBorders>
              <w:top w:val="nil" w:sz="6" w:space="0" w:color="auto"/>
              <w:left w:val="nil" w:sz="6" w:space="0" w:color="auto"/>
              <w:bottom w:val="nil" w:sz="6" w:space="0" w:color="auto"/>
              <w:right w:val="nil" w:sz="6" w:space="0" w:color="auto"/>
            </w:tcBorders>
          </w:tcPr>
          <w:p>
            <w:pPr>
              <w:pStyle w:val="TableParagraph"/>
              <w:spacing w:line="269" w:lineRule="exact"/>
              <w:ind w:left="122" w:right="0"/>
              <w:jc w:val="left"/>
              <w:rPr>
                <w:rFonts w:ascii="宋体" w:hAnsi="宋体" w:cs="宋体" w:eastAsia="宋体" w:hint="default"/>
                <w:sz w:val="21"/>
                <w:szCs w:val="21"/>
              </w:rPr>
            </w:pPr>
            <w:r>
              <w:rPr>
                <w:rFonts w:ascii="宋体"/>
                <w:sz w:val="21"/>
              </w:rPr>
              <w:t>48</w:t>
            </w:r>
          </w:p>
        </w:tc>
        <w:tc>
          <w:tcPr>
            <w:tcW w:w="1464" w:type="dxa"/>
            <w:gridSpan w:val="2"/>
            <w:tcBorders>
              <w:top w:val="nil" w:sz="6" w:space="0" w:color="auto"/>
              <w:left w:val="nil" w:sz="6" w:space="0" w:color="auto"/>
              <w:bottom w:val="nil" w:sz="6" w:space="0" w:color="auto"/>
              <w:right w:val="nil" w:sz="6" w:space="0" w:color="auto"/>
            </w:tcBorders>
          </w:tcPr>
          <w:p>
            <w:pPr/>
          </w:p>
        </w:tc>
      </w:tr>
      <w:tr>
        <w:trPr>
          <w:trHeight w:val="514" w:hRule="exact"/>
        </w:trPr>
        <w:tc>
          <w:tcPr>
            <w:tcW w:w="246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tabs>
                <w:tab w:pos="1602" w:val="left" w:leader="none"/>
              </w:tabs>
              <w:spacing w:line="240" w:lineRule="auto"/>
              <w:ind w:left="35" w:right="0"/>
              <w:jc w:val="left"/>
              <w:rPr>
                <w:rFonts w:ascii="宋体" w:hAnsi="宋体" w:cs="宋体" w:eastAsia="宋体" w:hint="default"/>
                <w:sz w:val="21"/>
                <w:szCs w:val="21"/>
              </w:rPr>
            </w:pPr>
            <w:r>
              <w:rPr>
                <w:rFonts w:ascii="宋体"/>
                <w:sz w:val="21"/>
              </w:rPr>
              <w:t>1,068,</w:t>
              <w:tab/>
              <w:t>8,852,4</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sz w:val="21"/>
              </w:rPr>
              <w:t>27.</w:t>
            </w:r>
          </w:p>
        </w:tc>
        <w:tc>
          <w:tcPr>
            <w:tcW w:w="14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57" w:right="0"/>
              <w:jc w:val="left"/>
              <w:rPr>
                <w:rFonts w:ascii="宋体" w:hAnsi="宋体" w:cs="宋体" w:eastAsia="宋体" w:hint="default"/>
                <w:sz w:val="21"/>
                <w:szCs w:val="21"/>
              </w:rPr>
            </w:pPr>
            <w:r>
              <w:rPr>
                <w:rFonts w:ascii="宋体"/>
                <w:sz w:val="21"/>
              </w:rPr>
              <w:t>442,62</w:t>
            </w:r>
          </w:p>
        </w:tc>
      </w:tr>
      <w:tr>
        <w:trPr>
          <w:trHeight w:val="436" w:hRule="exact"/>
        </w:trPr>
        <w:tc>
          <w:tcPr>
            <w:tcW w:w="807"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sz w:val="21"/>
              </w:rPr>
              <w:t>916.73</w:t>
            </w:r>
          </w:p>
        </w:tc>
        <w:tc>
          <w:tcPr>
            <w:tcW w:w="761" w:type="dxa"/>
            <w:tcBorders>
              <w:top w:val="nil" w:sz="6" w:space="0" w:color="auto"/>
              <w:left w:val="nil" w:sz="6" w:space="0" w:color="auto"/>
              <w:bottom w:val="nil" w:sz="6" w:space="0" w:color="auto"/>
              <w:right w:val="nil" w:sz="6" w:space="0" w:color="auto"/>
            </w:tcBorders>
          </w:tcPr>
          <w:p>
            <w:pPr/>
          </w:p>
        </w:tc>
        <w:tc>
          <w:tcPr>
            <w:tcW w:w="894"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sz w:val="21"/>
              </w:rPr>
              <w:t>12.86</w:t>
            </w:r>
          </w:p>
        </w:tc>
        <w:tc>
          <w:tcPr>
            <w:tcW w:w="596"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1"/>
                <w:szCs w:val="21"/>
              </w:rPr>
            </w:pPr>
            <w:r>
              <w:rPr>
                <w:rFonts w:ascii="宋体"/>
                <w:sz w:val="21"/>
              </w:rPr>
              <w:t>76</w:t>
            </w:r>
          </w:p>
        </w:tc>
        <w:tc>
          <w:tcPr>
            <w:tcW w:w="826" w:type="dxa"/>
            <w:tcBorders>
              <w:top w:val="nil" w:sz="6" w:space="0" w:color="auto"/>
              <w:left w:val="nil" w:sz="6" w:space="0" w:color="auto"/>
              <w:bottom w:val="nil" w:sz="6" w:space="0" w:color="auto"/>
              <w:right w:val="nil" w:sz="6" w:space="0" w:color="auto"/>
            </w:tcBorders>
          </w:tcPr>
          <w:p>
            <w:pPr>
              <w:pStyle w:val="TableParagraph"/>
              <w:spacing w:line="261" w:lineRule="exact"/>
              <w:ind w:left="157" w:right="0"/>
              <w:jc w:val="left"/>
              <w:rPr>
                <w:rFonts w:ascii="宋体" w:hAnsi="宋体" w:cs="宋体" w:eastAsia="宋体" w:hint="default"/>
                <w:sz w:val="21"/>
                <w:szCs w:val="21"/>
              </w:rPr>
            </w:pPr>
            <w:r>
              <w:rPr>
                <w:rFonts w:ascii="宋体"/>
                <w:sz w:val="21"/>
              </w:rPr>
              <w:t>0.64</w:t>
            </w:r>
          </w:p>
        </w:tc>
        <w:tc>
          <w:tcPr>
            <w:tcW w:w="638" w:type="dxa"/>
            <w:tcBorders>
              <w:top w:val="nil" w:sz="6" w:space="0" w:color="auto"/>
              <w:left w:val="nil" w:sz="6" w:space="0" w:color="auto"/>
              <w:bottom w:val="nil" w:sz="6" w:space="0" w:color="auto"/>
              <w:right w:val="nil" w:sz="6" w:space="0" w:color="auto"/>
            </w:tcBorders>
          </w:tcPr>
          <w:p>
            <w:pPr/>
          </w:p>
        </w:tc>
      </w:tr>
      <w:tr>
        <w:trPr>
          <w:trHeight w:val="435" w:hRule="exact"/>
        </w:trPr>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5" w:right="0"/>
              <w:jc w:val="left"/>
              <w:rPr>
                <w:rFonts w:ascii="宋体" w:hAnsi="宋体" w:cs="宋体" w:eastAsia="宋体" w:hint="default"/>
                <w:sz w:val="21"/>
                <w:szCs w:val="21"/>
              </w:rPr>
            </w:pPr>
            <w:r>
              <w:rPr>
                <w:rFonts w:ascii="宋体"/>
                <w:sz w:val="21"/>
              </w:rPr>
              <w:t>37,166</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37" w:right="0"/>
              <w:jc w:val="left"/>
              <w:rPr>
                <w:rFonts w:ascii="宋体" w:hAnsi="宋体" w:cs="宋体" w:eastAsia="宋体" w:hint="default"/>
                <w:sz w:val="21"/>
                <w:szCs w:val="21"/>
              </w:rPr>
            </w:pPr>
            <w:r>
              <w:rPr>
                <w:rFonts w:ascii="宋体"/>
                <w:sz w:val="21"/>
              </w:rPr>
              <w:t>10.0</w:t>
            </w:r>
          </w:p>
        </w:tc>
        <w:tc>
          <w:tcPr>
            <w:tcW w:w="894"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5" w:right="0"/>
              <w:jc w:val="left"/>
              <w:rPr>
                <w:rFonts w:ascii="宋体" w:hAnsi="宋体" w:cs="宋体" w:eastAsia="宋体" w:hint="default"/>
                <w:sz w:val="21"/>
                <w:szCs w:val="21"/>
              </w:rPr>
            </w:pPr>
            <w:r>
              <w:rPr>
                <w:rFonts w:ascii="宋体"/>
                <w:sz w:val="21"/>
              </w:rPr>
              <w:t>133,300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22" w:right="0"/>
              <w:jc w:val="left"/>
              <w:rPr>
                <w:rFonts w:ascii="宋体" w:hAnsi="宋体" w:cs="宋体" w:eastAsia="宋体" w:hint="default"/>
                <w:sz w:val="21"/>
                <w:szCs w:val="21"/>
              </w:rPr>
            </w:pPr>
            <w:r>
              <w:rPr>
                <w:rFonts w:ascii="宋体"/>
                <w:sz w:val="21"/>
              </w:rPr>
              <w:t>0.4</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57" w:right="0"/>
              <w:jc w:val="left"/>
              <w:rPr>
                <w:rFonts w:ascii="宋体" w:hAnsi="宋体" w:cs="宋体" w:eastAsia="宋体" w:hint="default"/>
                <w:sz w:val="21"/>
                <w:szCs w:val="21"/>
              </w:rPr>
            </w:pPr>
            <w:r>
              <w:rPr>
                <w:rFonts w:ascii="宋体"/>
                <w:sz w:val="21"/>
              </w:rPr>
              <w:t>13,330</w:t>
            </w:r>
          </w:p>
        </w:tc>
        <w:tc>
          <w:tcPr>
            <w:tcW w:w="638"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80" w:right="0"/>
              <w:jc w:val="left"/>
              <w:rPr>
                <w:rFonts w:ascii="宋体" w:hAnsi="宋体" w:cs="宋体" w:eastAsia="宋体" w:hint="default"/>
                <w:sz w:val="21"/>
                <w:szCs w:val="21"/>
              </w:rPr>
            </w:pPr>
            <w:r>
              <w:rPr>
                <w:rFonts w:ascii="宋体"/>
                <w:sz w:val="21"/>
              </w:rPr>
              <w:t>10.0</w:t>
            </w:r>
          </w:p>
        </w:tc>
      </w:tr>
      <w:tr>
        <w:trPr>
          <w:trHeight w:val="357" w:hRule="exact"/>
        </w:trPr>
        <w:tc>
          <w:tcPr>
            <w:tcW w:w="807"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宋体" w:hAnsi="宋体" w:cs="宋体" w:eastAsia="宋体" w:hint="default"/>
                <w:sz w:val="21"/>
                <w:szCs w:val="21"/>
              </w:rPr>
            </w:pPr>
            <w:r>
              <w:rPr>
                <w:rFonts w:ascii="宋体"/>
                <w:sz w:val="21"/>
              </w:rPr>
              <w:t>.60</w:t>
            </w:r>
          </w:p>
        </w:tc>
        <w:tc>
          <w:tcPr>
            <w:tcW w:w="761" w:type="dxa"/>
            <w:tcBorders>
              <w:top w:val="nil" w:sz="6" w:space="0" w:color="auto"/>
              <w:left w:val="nil" w:sz="6" w:space="0" w:color="auto"/>
              <w:bottom w:val="nil" w:sz="6" w:space="0" w:color="auto"/>
              <w:right w:val="nil" w:sz="6" w:space="0" w:color="auto"/>
            </w:tcBorders>
          </w:tcPr>
          <w:p>
            <w:pPr>
              <w:pStyle w:val="TableParagraph"/>
              <w:spacing w:line="260" w:lineRule="exact"/>
              <w:ind w:left="137" w:right="0"/>
              <w:jc w:val="left"/>
              <w:rPr>
                <w:rFonts w:ascii="宋体" w:hAnsi="宋体" w:cs="宋体" w:eastAsia="宋体" w:hint="default"/>
                <w:sz w:val="21"/>
                <w:szCs w:val="21"/>
              </w:rPr>
            </w:pPr>
            <w:r>
              <w:rPr>
                <w:rFonts w:ascii="宋体"/>
                <w:w w:val="100"/>
                <w:sz w:val="21"/>
              </w:rPr>
              <w:t>0</w:t>
            </w:r>
          </w:p>
        </w:tc>
        <w:tc>
          <w:tcPr>
            <w:tcW w:w="894"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宋体" w:hAnsi="宋体" w:cs="宋体" w:eastAsia="宋体" w:hint="default"/>
                <w:sz w:val="21"/>
                <w:szCs w:val="21"/>
              </w:rPr>
            </w:pPr>
            <w:r>
              <w:rPr>
                <w:rFonts w:ascii="宋体"/>
                <w:sz w:val="21"/>
              </w:rPr>
              <w:t>.00</w:t>
            </w:r>
          </w:p>
        </w:tc>
        <w:tc>
          <w:tcPr>
            <w:tcW w:w="596" w:type="dxa"/>
            <w:tcBorders>
              <w:top w:val="nil" w:sz="6" w:space="0" w:color="auto"/>
              <w:left w:val="nil" w:sz="6" w:space="0" w:color="auto"/>
              <w:bottom w:val="nil" w:sz="6" w:space="0" w:color="auto"/>
              <w:right w:val="nil" w:sz="6" w:space="0" w:color="auto"/>
            </w:tcBorders>
          </w:tcPr>
          <w:p>
            <w:pPr>
              <w:pStyle w:val="TableParagraph"/>
              <w:spacing w:line="260" w:lineRule="exact"/>
              <w:ind w:left="122" w:right="0"/>
              <w:jc w:val="left"/>
              <w:rPr>
                <w:rFonts w:ascii="宋体" w:hAnsi="宋体" w:cs="宋体" w:eastAsia="宋体" w:hint="default"/>
                <w:sz w:val="21"/>
                <w:szCs w:val="21"/>
              </w:rPr>
            </w:pPr>
            <w:r>
              <w:rPr>
                <w:rFonts w:ascii="宋体"/>
                <w:w w:val="100"/>
                <w:sz w:val="21"/>
              </w:rPr>
              <w:t>2</w:t>
            </w:r>
          </w:p>
        </w:tc>
        <w:tc>
          <w:tcPr>
            <w:tcW w:w="826" w:type="dxa"/>
            <w:tcBorders>
              <w:top w:val="nil" w:sz="6" w:space="0" w:color="auto"/>
              <w:left w:val="nil" w:sz="6" w:space="0" w:color="auto"/>
              <w:bottom w:val="nil" w:sz="6" w:space="0" w:color="auto"/>
              <w:right w:val="nil" w:sz="6" w:space="0" w:color="auto"/>
            </w:tcBorders>
          </w:tcPr>
          <w:p>
            <w:pPr>
              <w:pStyle w:val="TableParagraph"/>
              <w:spacing w:line="260" w:lineRule="exact"/>
              <w:ind w:left="157" w:right="0"/>
              <w:jc w:val="left"/>
              <w:rPr>
                <w:rFonts w:ascii="宋体" w:hAnsi="宋体" w:cs="宋体" w:eastAsia="宋体" w:hint="default"/>
                <w:sz w:val="21"/>
                <w:szCs w:val="21"/>
              </w:rPr>
            </w:pPr>
            <w:r>
              <w:rPr>
                <w:rFonts w:ascii="宋体"/>
                <w:sz w:val="21"/>
              </w:rPr>
              <w:t>.00</w:t>
            </w:r>
          </w:p>
        </w:tc>
        <w:tc>
          <w:tcPr>
            <w:tcW w:w="638" w:type="dxa"/>
            <w:tcBorders>
              <w:top w:val="nil" w:sz="6" w:space="0" w:color="auto"/>
              <w:left w:val="nil" w:sz="6" w:space="0" w:color="auto"/>
              <w:bottom w:val="nil" w:sz="6" w:space="0" w:color="auto"/>
              <w:right w:val="nil" w:sz="6" w:space="0" w:color="auto"/>
            </w:tcBorders>
          </w:tcPr>
          <w:p>
            <w:pPr>
              <w:pStyle w:val="TableParagraph"/>
              <w:spacing w:line="260" w:lineRule="exact"/>
              <w:ind w:left="180" w:right="0"/>
              <w:jc w:val="left"/>
              <w:rPr>
                <w:rFonts w:ascii="宋体" w:hAnsi="宋体" w:cs="宋体" w:eastAsia="宋体" w:hint="default"/>
                <w:sz w:val="21"/>
                <w:szCs w:val="21"/>
              </w:rPr>
            </w:pPr>
            <w:r>
              <w:rPr>
                <w:rFonts w:ascii="宋体"/>
                <w:w w:val="100"/>
                <w:sz w:val="21"/>
              </w:rPr>
              <w:t>0</w:t>
            </w:r>
          </w:p>
        </w:tc>
      </w:tr>
      <w:tr>
        <w:trPr>
          <w:trHeight w:val="358" w:hRule="exact"/>
        </w:trPr>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21"/>
                <w:szCs w:val="21"/>
              </w:rPr>
            </w:pPr>
            <w:r>
              <w:rPr>
                <w:rFonts w:ascii="宋体"/>
                <w:sz w:val="21"/>
              </w:rPr>
              <w:t>23,360</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37" w:right="0"/>
              <w:jc w:val="left"/>
              <w:rPr>
                <w:rFonts w:ascii="宋体" w:hAnsi="宋体" w:cs="宋体" w:eastAsia="宋体" w:hint="default"/>
                <w:sz w:val="21"/>
                <w:szCs w:val="21"/>
              </w:rPr>
            </w:pPr>
            <w:r>
              <w:rPr>
                <w:rFonts w:ascii="宋体"/>
                <w:sz w:val="21"/>
              </w:rPr>
              <w:t>20.0</w:t>
            </w:r>
          </w:p>
        </w:tc>
        <w:tc>
          <w:tcPr>
            <w:tcW w:w="894"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21"/>
                <w:szCs w:val="21"/>
              </w:rPr>
            </w:pPr>
            <w:r>
              <w:rPr>
                <w:rFonts w:ascii="宋体"/>
                <w:sz w:val="21"/>
              </w:rPr>
              <w:t>103,703</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sz w:val="21"/>
              </w:rPr>
              <w:t>0.3</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57" w:right="0"/>
              <w:jc w:val="left"/>
              <w:rPr>
                <w:rFonts w:ascii="宋体" w:hAnsi="宋体" w:cs="宋体" w:eastAsia="宋体" w:hint="default"/>
                <w:sz w:val="21"/>
                <w:szCs w:val="21"/>
              </w:rPr>
            </w:pPr>
            <w:r>
              <w:rPr>
                <w:rFonts w:ascii="宋体"/>
                <w:sz w:val="21"/>
              </w:rPr>
              <w:t>20,740</w:t>
            </w:r>
          </w:p>
        </w:tc>
        <w:tc>
          <w:tcPr>
            <w:tcW w:w="63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80" w:right="0"/>
              <w:jc w:val="left"/>
              <w:rPr>
                <w:rFonts w:ascii="宋体" w:hAnsi="宋体" w:cs="宋体" w:eastAsia="宋体" w:hint="default"/>
                <w:sz w:val="21"/>
                <w:szCs w:val="21"/>
              </w:rPr>
            </w:pPr>
            <w:r>
              <w:rPr>
                <w:rFonts w:ascii="宋体"/>
                <w:sz w:val="21"/>
              </w:rPr>
              <w:t>20.0</w:t>
            </w:r>
          </w:p>
        </w:tc>
      </w:tr>
      <w:tr>
        <w:trPr>
          <w:trHeight w:val="358" w:hRule="exact"/>
        </w:trPr>
        <w:tc>
          <w:tcPr>
            <w:tcW w:w="807"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sz w:val="21"/>
              </w:rPr>
              <w:t>.00</w:t>
            </w:r>
          </w:p>
        </w:tc>
        <w:tc>
          <w:tcPr>
            <w:tcW w:w="761" w:type="dxa"/>
            <w:tcBorders>
              <w:top w:val="nil" w:sz="6" w:space="0" w:color="auto"/>
              <w:left w:val="nil" w:sz="6" w:space="0" w:color="auto"/>
              <w:bottom w:val="nil" w:sz="6" w:space="0" w:color="auto"/>
              <w:right w:val="nil" w:sz="6" w:space="0" w:color="auto"/>
            </w:tcBorders>
          </w:tcPr>
          <w:p>
            <w:pPr>
              <w:pStyle w:val="TableParagraph"/>
              <w:spacing w:line="261" w:lineRule="exact"/>
              <w:ind w:left="137" w:right="0"/>
              <w:jc w:val="left"/>
              <w:rPr>
                <w:rFonts w:ascii="宋体" w:hAnsi="宋体" w:cs="宋体" w:eastAsia="宋体" w:hint="default"/>
                <w:sz w:val="21"/>
                <w:szCs w:val="21"/>
              </w:rPr>
            </w:pPr>
            <w:r>
              <w:rPr>
                <w:rFonts w:ascii="宋体"/>
                <w:w w:val="100"/>
                <w:sz w:val="21"/>
              </w:rPr>
              <w:t>0</w:t>
            </w:r>
          </w:p>
        </w:tc>
        <w:tc>
          <w:tcPr>
            <w:tcW w:w="894"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sz w:val="21"/>
              </w:rPr>
              <w:t>.70</w:t>
            </w:r>
          </w:p>
        </w:tc>
        <w:tc>
          <w:tcPr>
            <w:tcW w:w="596"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1"/>
                <w:szCs w:val="21"/>
              </w:rPr>
            </w:pPr>
            <w:r>
              <w:rPr>
                <w:rFonts w:ascii="宋体"/>
                <w:w w:val="100"/>
                <w:sz w:val="21"/>
              </w:rPr>
              <w:t>2</w:t>
            </w:r>
          </w:p>
        </w:tc>
        <w:tc>
          <w:tcPr>
            <w:tcW w:w="826" w:type="dxa"/>
            <w:tcBorders>
              <w:top w:val="nil" w:sz="6" w:space="0" w:color="auto"/>
              <w:left w:val="nil" w:sz="6" w:space="0" w:color="auto"/>
              <w:bottom w:val="nil" w:sz="6" w:space="0" w:color="auto"/>
              <w:right w:val="nil" w:sz="6" w:space="0" w:color="auto"/>
            </w:tcBorders>
          </w:tcPr>
          <w:p>
            <w:pPr>
              <w:pStyle w:val="TableParagraph"/>
              <w:spacing w:line="261" w:lineRule="exact"/>
              <w:ind w:left="157" w:right="0"/>
              <w:jc w:val="left"/>
              <w:rPr>
                <w:rFonts w:ascii="宋体" w:hAnsi="宋体" w:cs="宋体" w:eastAsia="宋体" w:hint="default"/>
                <w:sz w:val="21"/>
                <w:szCs w:val="21"/>
              </w:rPr>
            </w:pPr>
            <w:r>
              <w:rPr>
                <w:rFonts w:ascii="宋体"/>
                <w:sz w:val="21"/>
              </w:rPr>
              <w:t>.74</w:t>
            </w:r>
          </w:p>
        </w:tc>
        <w:tc>
          <w:tcPr>
            <w:tcW w:w="638" w:type="dxa"/>
            <w:tcBorders>
              <w:top w:val="nil" w:sz="6" w:space="0" w:color="auto"/>
              <w:left w:val="nil" w:sz="6" w:space="0" w:color="auto"/>
              <w:bottom w:val="nil" w:sz="6" w:space="0" w:color="auto"/>
              <w:right w:val="nil" w:sz="6" w:space="0" w:color="auto"/>
            </w:tcBorders>
          </w:tcPr>
          <w:p>
            <w:pPr>
              <w:pStyle w:val="TableParagraph"/>
              <w:spacing w:line="261" w:lineRule="exact"/>
              <w:ind w:left="180" w:right="0"/>
              <w:jc w:val="left"/>
              <w:rPr>
                <w:rFonts w:ascii="宋体" w:hAnsi="宋体" w:cs="宋体" w:eastAsia="宋体" w:hint="default"/>
                <w:sz w:val="21"/>
                <w:szCs w:val="21"/>
              </w:rPr>
            </w:pPr>
            <w:r>
              <w:rPr>
                <w:rFonts w:ascii="宋体"/>
                <w:w w:val="100"/>
                <w:sz w:val="21"/>
              </w:rPr>
              <w:t>0</w:t>
            </w:r>
          </w:p>
        </w:tc>
      </w:tr>
      <w:tr>
        <w:trPr>
          <w:trHeight w:val="356" w:hRule="exact"/>
        </w:trPr>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21"/>
                <w:szCs w:val="21"/>
              </w:rPr>
            </w:pPr>
            <w:r>
              <w:rPr>
                <w:rFonts w:ascii="宋体"/>
                <w:sz w:val="21"/>
              </w:rPr>
              <w:t>54,351</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37" w:right="0"/>
              <w:jc w:val="left"/>
              <w:rPr>
                <w:rFonts w:ascii="宋体" w:hAnsi="宋体" w:cs="宋体" w:eastAsia="宋体" w:hint="default"/>
                <w:sz w:val="21"/>
                <w:szCs w:val="21"/>
              </w:rPr>
            </w:pPr>
            <w:r>
              <w:rPr>
                <w:rFonts w:ascii="宋体"/>
                <w:sz w:val="21"/>
              </w:rPr>
              <w:t>50.0</w:t>
            </w:r>
          </w:p>
        </w:tc>
        <w:tc>
          <w:tcPr>
            <w:tcW w:w="894"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21"/>
                <w:szCs w:val="21"/>
              </w:rPr>
            </w:pPr>
            <w:r>
              <w:rPr>
                <w:rFonts w:ascii="宋体"/>
                <w:sz w:val="21"/>
              </w:rPr>
              <w:t>5,000.0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sz w:val="21"/>
              </w:rPr>
              <w:t>0.0</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57" w:right="0"/>
              <w:jc w:val="left"/>
              <w:rPr>
                <w:rFonts w:ascii="宋体" w:hAnsi="宋体" w:cs="宋体" w:eastAsia="宋体" w:hint="default"/>
                <w:sz w:val="21"/>
                <w:szCs w:val="21"/>
              </w:rPr>
            </w:pPr>
            <w:r>
              <w:rPr>
                <w:rFonts w:ascii="宋体"/>
                <w:sz w:val="21"/>
              </w:rPr>
              <w:t>2,500.</w:t>
            </w:r>
          </w:p>
        </w:tc>
        <w:tc>
          <w:tcPr>
            <w:tcW w:w="63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80" w:right="0"/>
              <w:jc w:val="left"/>
              <w:rPr>
                <w:rFonts w:ascii="宋体" w:hAnsi="宋体" w:cs="宋体" w:eastAsia="宋体" w:hint="default"/>
                <w:sz w:val="21"/>
                <w:szCs w:val="21"/>
              </w:rPr>
            </w:pPr>
            <w:r>
              <w:rPr>
                <w:rFonts w:ascii="宋体"/>
                <w:sz w:val="21"/>
              </w:rPr>
              <w:t>50.0</w:t>
            </w:r>
          </w:p>
        </w:tc>
      </w:tr>
      <w:tr>
        <w:trPr>
          <w:trHeight w:val="434" w:hRule="exact"/>
        </w:trPr>
        <w:tc>
          <w:tcPr>
            <w:tcW w:w="807"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宋体" w:hAnsi="宋体" w:cs="宋体" w:eastAsia="宋体" w:hint="default"/>
                <w:sz w:val="21"/>
                <w:szCs w:val="21"/>
              </w:rPr>
            </w:pPr>
            <w:r>
              <w:rPr>
                <w:rFonts w:ascii="宋体"/>
                <w:sz w:val="21"/>
              </w:rPr>
              <w:t>.85</w:t>
            </w:r>
          </w:p>
        </w:tc>
        <w:tc>
          <w:tcPr>
            <w:tcW w:w="761" w:type="dxa"/>
            <w:tcBorders>
              <w:top w:val="nil" w:sz="6" w:space="0" w:color="auto"/>
              <w:left w:val="nil" w:sz="6" w:space="0" w:color="auto"/>
              <w:bottom w:val="nil" w:sz="6" w:space="0" w:color="auto"/>
              <w:right w:val="nil" w:sz="6" w:space="0" w:color="auto"/>
            </w:tcBorders>
          </w:tcPr>
          <w:p>
            <w:pPr>
              <w:pStyle w:val="TableParagraph"/>
              <w:spacing w:line="260" w:lineRule="exact"/>
              <w:ind w:left="137" w:right="0"/>
              <w:jc w:val="left"/>
              <w:rPr>
                <w:rFonts w:ascii="宋体" w:hAnsi="宋体" w:cs="宋体" w:eastAsia="宋体" w:hint="default"/>
                <w:sz w:val="21"/>
                <w:szCs w:val="21"/>
              </w:rPr>
            </w:pPr>
            <w:r>
              <w:rPr>
                <w:rFonts w:ascii="宋体"/>
                <w:w w:val="100"/>
                <w:sz w:val="21"/>
              </w:rPr>
              <w:t>0</w:t>
            </w:r>
          </w:p>
        </w:tc>
        <w:tc>
          <w:tcPr>
            <w:tcW w:w="894"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宋体" w:hAnsi="宋体" w:cs="宋体" w:eastAsia="宋体" w:hint="default"/>
                <w:sz w:val="21"/>
                <w:szCs w:val="21"/>
              </w:rPr>
            </w:pPr>
            <w:r>
              <w:rPr>
                <w:rFonts w:ascii="宋体"/>
                <w:w w:val="100"/>
                <w:sz w:val="21"/>
              </w:rPr>
              <w:t>0</w:t>
            </w:r>
          </w:p>
        </w:tc>
        <w:tc>
          <w:tcPr>
            <w:tcW w:w="596" w:type="dxa"/>
            <w:tcBorders>
              <w:top w:val="nil" w:sz="6" w:space="0" w:color="auto"/>
              <w:left w:val="nil" w:sz="6" w:space="0" w:color="auto"/>
              <w:bottom w:val="nil" w:sz="6" w:space="0" w:color="auto"/>
              <w:right w:val="nil" w:sz="6" w:space="0" w:color="auto"/>
            </w:tcBorders>
          </w:tcPr>
          <w:p>
            <w:pPr>
              <w:pStyle w:val="TableParagraph"/>
              <w:spacing w:line="260" w:lineRule="exact"/>
              <w:ind w:left="122" w:right="0"/>
              <w:jc w:val="left"/>
              <w:rPr>
                <w:rFonts w:ascii="宋体" w:hAnsi="宋体" w:cs="宋体" w:eastAsia="宋体" w:hint="default"/>
                <w:sz w:val="21"/>
                <w:szCs w:val="21"/>
              </w:rPr>
            </w:pPr>
            <w:r>
              <w:rPr>
                <w:rFonts w:ascii="宋体"/>
                <w:w w:val="100"/>
                <w:sz w:val="21"/>
              </w:rPr>
              <w:t>2</w:t>
            </w:r>
          </w:p>
        </w:tc>
        <w:tc>
          <w:tcPr>
            <w:tcW w:w="826" w:type="dxa"/>
            <w:tcBorders>
              <w:top w:val="nil" w:sz="6" w:space="0" w:color="auto"/>
              <w:left w:val="nil" w:sz="6" w:space="0" w:color="auto"/>
              <w:bottom w:val="nil" w:sz="6" w:space="0" w:color="auto"/>
              <w:right w:val="nil" w:sz="6" w:space="0" w:color="auto"/>
            </w:tcBorders>
          </w:tcPr>
          <w:p>
            <w:pPr>
              <w:pStyle w:val="TableParagraph"/>
              <w:spacing w:line="260" w:lineRule="exact"/>
              <w:ind w:left="157" w:right="0"/>
              <w:jc w:val="left"/>
              <w:rPr>
                <w:rFonts w:ascii="宋体" w:hAnsi="宋体" w:cs="宋体" w:eastAsia="宋体" w:hint="default"/>
                <w:sz w:val="21"/>
                <w:szCs w:val="21"/>
              </w:rPr>
            </w:pPr>
            <w:r>
              <w:rPr>
                <w:rFonts w:ascii="宋体"/>
                <w:sz w:val="21"/>
              </w:rPr>
              <w:t>00</w:t>
            </w:r>
          </w:p>
        </w:tc>
        <w:tc>
          <w:tcPr>
            <w:tcW w:w="638" w:type="dxa"/>
            <w:tcBorders>
              <w:top w:val="nil" w:sz="6" w:space="0" w:color="auto"/>
              <w:left w:val="nil" w:sz="6" w:space="0" w:color="auto"/>
              <w:bottom w:val="nil" w:sz="6" w:space="0" w:color="auto"/>
              <w:right w:val="nil" w:sz="6" w:space="0" w:color="auto"/>
            </w:tcBorders>
          </w:tcPr>
          <w:p>
            <w:pPr>
              <w:pStyle w:val="TableParagraph"/>
              <w:spacing w:line="260" w:lineRule="exact"/>
              <w:ind w:left="180" w:right="0"/>
              <w:jc w:val="left"/>
              <w:rPr>
                <w:rFonts w:ascii="宋体" w:hAnsi="宋体" w:cs="宋体" w:eastAsia="宋体" w:hint="default"/>
                <w:sz w:val="21"/>
                <w:szCs w:val="21"/>
              </w:rPr>
            </w:pPr>
            <w:r>
              <w:rPr>
                <w:rFonts w:ascii="宋体"/>
                <w:w w:val="100"/>
                <w:sz w:val="21"/>
              </w:rPr>
              <w:t>0</w:t>
            </w:r>
          </w:p>
        </w:tc>
      </w:tr>
      <w:tr>
        <w:trPr>
          <w:trHeight w:val="436" w:hRule="exact"/>
        </w:trPr>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5" w:right="0"/>
              <w:jc w:val="left"/>
              <w:rPr>
                <w:rFonts w:ascii="宋体" w:hAnsi="宋体" w:cs="宋体" w:eastAsia="宋体" w:hint="default"/>
                <w:sz w:val="21"/>
                <w:szCs w:val="21"/>
              </w:rPr>
            </w:pPr>
            <w:r>
              <w:rPr>
                <w:rFonts w:ascii="宋体"/>
                <w:sz w:val="21"/>
              </w:rPr>
              <w:t>1,183,</w:t>
            </w:r>
          </w:p>
        </w:tc>
        <w:tc>
          <w:tcPr>
            <w:tcW w:w="761" w:type="dxa"/>
            <w:tcBorders>
              <w:top w:val="nil" w:sz="6" w:space="0" w:color="auto"/>
              <w:left w:val="nil" w:sz="6" w:space="0" w:color="auto"/>
              <w:bottom w:val="nil" w:sz="6" w:space="0" w:color="auto"/>
              <w:right w:val="nil" w:sz="6" w:space="0" w:color="auto"/>
            </w:tcBorders>
          </w:tcPr>
          <w:p>
            <w:pPr/>
          </w:p>
        </w:tc>
        <w:tc>
          <w:tcPr>
            <w:tcW w:w="894"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5" w:right="0"/>
              <w:jc w:val="left"/>
              <w:rPr>
                <w:rFonts w:ascii="宋体" w:hAnsi="宋体" w:cs="宋体" w:eastAsia="宋体" w:hint="default"/>
                <w:sz w:val="21"/>
                <w:szCs w:val="21"/>
              </w:rPr>
            </w:pPr>
            <w:r>
              <w:rPr>
                <w:rFonts w:ascii="宋体"/>
                <w:sz w:val="21"/>
              </w:rPr>
              <w:t>31,894,</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22" w:right="0"/>
              <w:jc w:val="left"/>
              <w:rPr>
                <w:rFonts w:ascii="宋体" w:hAnsi="宋体" w:cs="宋体" w:eastAsia="宋体" w:hint="default"/>
                <w:sz w:val="21"/>
                <w:szCs w:val="21"/>
              </w:rPr>
            </w:pPr>
            <w:r>
              <w:rPr>
                <w:rFonts w:ascii="宋体"/>
                <w:sz w:val="21"/>
              </w:rPr>
              <w:t>100</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57" w:right="0"/>
              <w:jc w:val="left"/>
              <w:rPr>
                <w:rFonts w:ascii="宋体" w:hAnsi="宋体" w:cs="宋体" w:eastAsia="宋体" w:hint="default"/>
                <w:sz w:val="21"/>
                <w:szCs w:val="21"/>
              </w:rPr>
            </w:pPr>
            <w:r>
              <w:rPr>
                <w:rFonts w:ascii="宋体"/>
                <w:sz w:val="21"/>
              </w:rPr>
              <w:t>479,19</w:t>
            </w:r>
          </w:p>
        </w:tc>
        <w:tc>
          <w:tcPr>
            <w:tcW w:w="638" w:type="dxa"/>
            <w:tcBorders>
              <w:top w:val="nil" w:sz="6" w:space="0" w:color="auto"/>
              <w:left w:val="nil" w:sz="6" w:space="0" w:color="auto"/>
              <w:bottom w:val="nil" w:sz="6" w:space="0" w:color="auto"/>
              <w:right w:val="nil" w:sz="6" w:space="0" w:color="auto"/>
            </w:tcBorders>
          </w:tcPr>
          <w:p>
            <w:pPr/>
          </w:p>
        </w:tc>
      </w:tr>
      <w:tr>
        <w:trPr>
          <w:trHeight w:val="362" w:hRule="exact"/>
        </w:trPr>
        <w:tc>
          <w:tcPr>
            <w:tcW w:w="807"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sz w:val="21"/>
              </w:rPr>
              <w:t>795.18</w:t>
            </w:r>
          </w:p>
        </w:tc>
        <w:tc>
          <w:tcPr>
            <w:tcW w:w="761" w:type="dxa"/>
            <w:tcBorders>
              <w:top w:val="nil" w:sz="6" w:space="0" w:color="auto"/>
              <w:left w:val="nil" w:sz="6" w:space="0" w:color="auto"/>
              <w:bottom w:val="nil" w:sz="6" w:space="0" w:color="auto"/>
              <w:right w:val="nil" w:sz="6" w:space="0" w:color="auto"/>
            </w:tcBorders>
          </w:tcPr>
          <w:p>
            <w:pPr/>
          </w:p>
        </w:tc>
        <w:tc>
          <w:tcPr>
            <w:tcW w:w="894"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sz w:val="21"/>
              </w:rPr>
              <w:t>076.63</w:t>
            </w:r>
          </w:p>
        </w:tc>
        <w:tc>
          <w:tcPr>
            <w:tcW w:w="596"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1"/>
                <w:szCs w:val="21"/>
              </w:rPr>
            </w:pPr>
            <w:r>
              <w:rPr>
                <w:rFonts w:ascii="宋体"/>
                <w:sz w:val="21"/>
              </w:rPr>
              <w:t>.00</w:t>
            </w:r>
          </w:p>
        </w:tc>
        <w:tc>
          <w:tcPr>
            <w:tcW w:w="826" w:type="dxa"/>
            <w:tcBorders>
              <w:top w:val="nil" w:sz="6" w:space="0" w:color="auto"/>
              <w:left w:val="nil" w:sz="6" w:space="0" w:color="auto"/>
              <w:bottom w:val="nil" w:sz="6" w:space="0" w:color="auto"/>
              <w:right w:val="nil" w:sz="6" w:space="0" w:color="auto"/>
            </w:tcBorders>
          </w:tcPr>
          <w:p>
            <w:pPr>
              <w:pStyle w:val="TableParagraph"/>
              <w:spacing w:line="261" w:lineRule="exact"/>
              <w:ind w:left="157" w:right="0"/>
              <w:jc w:val="left"/>
              <w:rPr>
                <w:rFonts w:ascii="宋体" w:hAnsi="宋体" w:cs="宋体" w:eastAsia="宋体" w:hint="default"/>
                <w:sz w:val="21"/>
                <w:szCs w:val="21"/>
              </w:rPr>
            </w:pPr>
            <w:r>
              <w:rPr>
                <w:rFonts w:ascii="宋体"/>
                <w:sz w:val="21"/>
              </w:rPr>
              <w:t>1.38</w:t>
            </w:r>
          </w:p>
        </w:tc>
        <w:tc>
          <w:tcPr>
            <w:tcW w:w="638"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5"/>
          <w:szCs w:val="25"/>
        </w:rPr>
      </w:pPr>
    </w:p>
    <w:p>
      <w:pPr>
        <w:spacing w:before="36"/>
        <w:ind w:left="1800" w:right="0" w:firstLine="0"/>
        <w:jc w:val="left"/>
        <w:rPr>
          <w:rFonts w:ascii="宋体" w:hAnsi="宋体" w:cs="宋体" w:eastAsia="宋体" w:hint="default"/>
          <w:sz w:val="21"/>
          <w:szCs w:val="21"/>
        </w:rPr>
      </w:pPr>
      <w:r>
        <w:rPr/>
        <w:pict>
          <v:group style="position:absolute;margin-left:179.539978pt;margin-top:25.463671pt;width:311.75pt;height:107.2pt;mso-position-horizontal-relative:page;mso-position-vertical-relative:paragraph;z-index:-1332160" coordorigin="3591,509" coordsize="6235,2144">
            <v:shape style="position:absolute;left:3596;top:509;width:10;height:2" type="#_x0000_t75" stroked="false">
              <v:imagedata r:id="rId528" o:title=""/>
            </v:shape>
            <v:group style="position:absolute;left:3596;top:531;width:10;height:20" coordorigin="3596,531" coordsize="10,20">
              <v:shape style="position:absolute;left:3596;top:531;width:10;height:20" coordorigin="3596,531" coordsize="10,20" path="m3596,550l3605,550,3605,531,3596,531,3596,550xe" filled="true" fillcolor="#000000" stroked="false">
                <v:path arrowok="t"/>
                <v:fill type="solid"/>
              </v:shape>
            </v:group>
            <v:group style="position:absolute;left:3596;top:550;width:10;height:20" coordorigin="3596,550" coordsize="10,20">
              <v:shape style="position:absolute;left:3596;top:550;width:10;height:20" coordorigin="3596,550" coordsize="10,20" path="m3596,569l3605,569,3605,550,3596,550,3596,569xe" filled="true" fillcolor="#000000" stroked="false">
                <v:path arrowok="t"/>
                <v:fill type="solid"/>
              </v:shape>
            </v:group>
            <v:group style="position:absolute;left:3596;top:569;width:10;height:20" coordorigin="3596,569" coordsize="10,20">
              <v:shape style="position:absolute;left:3596;top:569;width:10;height:20" coordorigin="3596,569" coordsize="10,20" path="m3596,588l3605,588,3605,569,3596,569,3596,588xe" filled="true" fillcolor="#000000" stroked="false">
                <v:path arrowok="t"/>
                <v:fill type="solid"/>
              </v:shape>
            </v:group>
            <v:group style="position:absolute;left:3596;top:588;width:10;height:20" coordorigin="3596,588" coordsize="10,20">
              <v:shape style="position:absolute;left:3596;top:588;width:10;height:20" coordorigin="3596,588" coordsize="10,20" path="m3596,608l3605,608,3605,588,3596,588,3596,608xe" filled="true" fillcolor="#000000" stroked="false">
                <v:path arrowok="t"/>
                <v:fill type="solid"/>
              </v:shape>
            </v:group>
            <v:group style="position:absolute;left:3596;top:608;width:10;height:20" coordorigin="3596,608" coordsize="10,20">
              <v:shape style="position:absolute;left:3596;top:608;width:10;height:20" coordorigin="3596,608" coordsize="10,20" path="m3596,627l3605,627,3605,608,3596,608,3596,627xe" filled="true" fillcolor="#000000" stroked="false">
                <v:path arrowok="t"/>
                <v:fill type="solid"/>
              </v:shape>
            </v:group>
            <v:group style="position:absolute;left:3596;top:627;width:10;height:20" coordorigin="3596,627" coordsize="10,20">
              <v:shape style="position:absolute;left:3596;top:627;width:10;height:20" coordorigin="3596,627" coordsize="10,20" path="m3596,646l3605,646,3605,627,3596,627,3596,646xe" filled="true" fillcolor="#000000" stroked="false">
                <v:path arrowok="t"/>
                <v:fill type="solid"/>
              </v:shape>
            </v:group>
            <v:group style="position:absolute;left:3596;top:646;width:10;height:20" coordorigin="3596,646" coordsize="10,20">
              <v:shape style="position:absolute;left:3596;top:646;width:10;height:20" coordorigin="3596,646" coordsize="10,20" path="m3596,665l3605,665,3605,646,3596,646,3596,665xe" filled="true" fillcolor="#000000" stroked="false">
                <v:path arrowok="t"/>
                <v:fill type="solid"/>
              </v:shape>
            </v:group>
            <v:group style="position:absolute;left:3596;top:665;width:10;height:20" coordorigin="3596,665" coordsize="10,20">
              <v:shape style="position:absolute;left:3596;top:665;width:10;height:20" coordorigin="3596,665" coordsize="10,20" path="m3596,684l3605,684,3605,665,3596,665,3596,684xe" filled="true" fillcolor="#000000" stroked="false">
                <v:path arrowok="t"/>
                <v:fill type="solid"/>
              </v:shape>
            </v:group>
            <v:group style="position:absolute;left:3596;top:684;width:10;height:20" coordorigin="3596,684" coordsize="10,20">
              <v:shape style="position:absolute;left:3596;top:684;width:10;height:20" coordorigin="3596,684" coordsize="10,20" path="m3596,704l3605,704,3605,684,3596,684,3596,704xe" filled="true" fillcolor="#000000" stroked="false">
                <v:path arrowok="t"/>
                <v:fill type="solid"/>
              </v:shape>
            </v:group>
            <v:group style="position:absolute;left:3596;top:704;width:10;height:20" coordorigin="3596,704" coordsize="10,20">
              <v:shape style="position:absolute;left:3596;top:704;width:10;height:20" coordorigin="3596,704" coordsize="10,20" path="m3596,723l3605,723,3605,704,3596,704,3596,723xe" filled="true" fillcolor="#000000" stroked="false">
                <v:path arrowok="t"/>
                <v:fill type="solid"/>
              </v:shape>
            </v:group>
            <v:group style="position:absolute;left:3596;top:723;width:10;height:20" coordorigin="3596,723" coordsize="10,20">
              <v:shape style="position:absolute;left:3596;top:723;width:10;height:20" coordorigin="3596,723" coordsize="10,20" path="m3596,743l3605,743,3605,723,3596,723,3596,743xe" filled="true" fillcolor="#000000" stroked="false">
                <v:path arrowok="t"/>
                <v:fill type="solid"/>
              </v:shape>
            </v:group>
            <v:group style="position:absolute;left:3596;top:743;width:10;height:20" coordorigin="3596,743" coordsize="10,20">
              <v:shape style="position:absolute;left:3596;top:743;width:10;height:20" coordorigin="3596,743" coordsize="10,20" path="m3596,762l3605,762,3605,743,3596,743,3596,762xe" filled="true" fillcolor="#000000" stroked="false">
                <v:path arrowok="t"/>
                <v:fill type="solid"/>
              </v:shape>
            </v:group>
            <v:group style="position:absolute;left:3596;top:762;width:10;height:20" coordorigin="3596,762" coordsize="10,20">
              <v:shape style="position:absolute;left:3596;top:762;width:10;height:20" coordorigin="3596,762" coordsize="10,20" path="m3596,781l3605,781,3605,762,3596,762,3596,781xe" filled="true" fillcolor="#000000" stroked="false">
                <v:path arrowok="t"/>
                <v:fill type="solid"/>
              </v:shape>
            </v:group>
            <v:group style="position:absolute;left:3596;top:781;width:10;height:20" coordorigin="3596,781" coordsize="10,20">
              <v:shape style="position:absolute;left:3596;top:781;width:10;height:20" coordorigin="3596,781" coordsize="10,20" path="m3596,800l3605,800,3605,781,3596,781,3596,800xe" filled="true" fillcolor="#000000" stroked="false">
                <v:path arrowok="t"/>
                <v:fill type="solid"/>
              </v:shape>
            </v:group>
            <v:group style="position:absolute;left:3596;top:800;width:10;height:20" coordorigin="3596,800" coordsize="10,20">
              <v:shape style="position:absolute;left:3596;top:800;width:10;height:20" coordorigin="3596,800" coordsize="10,20" path="m3596,819l3605,819,3605,800,3596,800,3596,819xe" filled="true" fillcolor="#000000" stroked="false">
                <v:path arrowok="t"/>
                <v:fill type="solid"/>
              </v:shape>
            </v:group>
            <v:group style="position:absolute;left:3596;top:819;width:10;height:20" coordorigin="3596,819" coordsize="10,20">
              <v:shape style="position:absolute;left:3596;top:819;width:10;height:20" coordorigin="3596,819" coordsize="10,20" path="m3596,839l3605,839,3605,819,3596,819,3596,839xe" filled="true" fillcolor="#000000" stroked="false">
                <v:path arrowok="t"/>
                <v:fill type="solid"/>
              </v:shape>
            </v:group>
            <v:group style="position:absolute;left:3596;top:839;width:10;height:20" coordorigin="3596,839" coordsize="10,20">
              <v:shape style="position:absolute;left:3596;top:839;width:10;height:20" coordorigin="3596,839" coordsize="10,20" path="m3596,858l3605,858,3605,839,3596,839,3596,858xe" filled="true" fillcolor="#000000" stroked="false">
                <v:path arrowok="t"/>
                <v:fill type="solid"/>
              </v:shape>
            </v:group>
            <v:group style="position:absolute;left:3596;top:858;width:10;height:20" coordorigin="3596,858" coordsize="10,20">
              <v:shape style="position:absolute;left:3596;top:858;width:10;height:20" coordorigin="3596,858" coordsize="10,20" path="m3596,877l3605,877,3605,858,3596,858,3596,877xe" filled="true" fillcolor="#000000" stroked="false">
                <v:path arrowok="t"/>
                <v:fill type="solid"/>
              </v:shape>
            </v:group>
            <v:group style="position:absolute;left:3596;top:877;width:10;height:20" coordorigin="3596,877" coordsize="10,20">
              <v:shape style="position:absolute;left:3596;top:877;width:10;height:20" coordorigin="3596,877" coordsize="10,20" path="m3596,896l3605,896,3605,877,3596,877,3596,896xe" filled="true" fillcolor="#000000" stroked="false">
                <v:path arrowok="t"/>
                <v:fill type="solid"/>
              </v:shape>
            </v:group>
            <v:group style="position:absolute;left:3596;top:900;width:10;height:2" coordorigin="3596,900" coordsize="10,2">
              <v:shape style="position:absolute;left:3596;top:900;width:10;height:2" coordorigin="3596,900" coordsize="10,0" path="m3596,900l3605,900e" filled="false" stroked="true" strokeweight=".35999pt" strokecolor="#000000">
                <v:path arrowok="t"/>
              </v:shape>
            </v:group>
            <v:group style="position:absolute;left:3596;top:908;width:10;height:2" coordorigin="3596,908" coordsize="10,2">
              <v:shape style="position:absolute;left:3596;top:908;width:10;height:2" coordorigin="3596,908" coordsize="10,0" path="m3596,908l3605,908e" filled="false" stroked="true" strokeweight=".48004pt" strokecolor="#000000">
                <v:path arrowok="t"/>
              </v:shape>
              <v:shape style="position:absolute;left:3605;top:903;width:4801;height:10" type="#_x0000_t75" stroked="false">
                <v:imagedata r:id="rId560" o:title=""/>
              </v:shape>
              <v:shape style="position:absolute;left:8401;top:903;width:1424;height:10" type="#_x0000_t75" stroked="false">
                <v:imagedata r:id="rId561" o:title=""/>
              </v:shape>
            </v:group>
            <v:group style="position:absolute;left:3596;top:913;width:10;height:20" coordorigin="3596,913" coordsize="10,20">
              <v:shape style="position:absolute;left:3596;top:913;width:10;height:20" coordorigin="3596,913" coordsize="10,20" path="m3596,932l3605,932,3605,913,3596,913,3596,932xe" filled="true" fillcolor="#000000" stroked="false">
                <v:path arrowok="t"/>
                <v:fill type="solid"/>
              </v:shape>
            </v:group>
            <v:group style="position:absolute;left:3596;top:932;width:10;height:20" coordorigin="3596,932" coordsize="10,20">
              <v:shape style="position:absolute;left:3596;top:932;width:10;height:20" coordorigin="3596,932" coordsize="10,20" path="m3596,951l3605,951,3605,932,3596,932,3596,951xe" filled="true" fillcolor="#000000" stroked="false">
                <v:path arrowok="t"/>
                <v:fill type="solid"/>
              </v:shape>
            </v:group>
            <v:group style="position:absolute;left:3596;top:951;width:10;height:20" coordorigin="3596,951" coordsize="10,20">
              <v:shape style="position:absolute;left:3596;top:951;width:10;height:20" coordorigin="3596,951" coordsize="10,20" path="m3596,971l3605,971,3605,951,3596,951,3596,971xe" filled="true" fillcolor="#000000" stroked="false">
                <v:path arrowok="t"/>
                <v:fill type="solid"/>
              </v:shape>
            </v:group>
            <v:group style="position:absolute;left:3596;top:971;width:10;height:20" coordorigin="3596,971" coordsize="10,20">
              <v:shape style="position:absolute;left:3596;top:971;width:10;height:20" coordorigin="3596,971" coordsize="10,20" path="m3596,990l3605,990,3605,971,3596,971,3596,990xe" filled="true" fillcolor="#000000" stroked="false">
                <v:path arrowok="t"/>
                <v:fill type="solid"/>
              </v:shape>
            </v:group>
            <v:group style="position:absolute;left:3596;top:990;width:10;height:20" coordorigin="3596,990" coordsize="10,20">
              <v:shape style="position:absolute;left:3596;top:990;width:10;height:20" coordorigin="3596,990" coordsize="10,20" path="m3596,1009l3605,1009,3605,990,3596,990,3596,1009xe" filled="true" fillcolor="#000000" stroked="false">
                <v:path arrowok="t"/>
                <v:fill type="solid"/>
              </v:shape>
            </v:group>
            <v:group style="position:absolute;left:3596;top:1009;width:10;height:20" coordorigin="3596,1009" coordsize="10,20">
              <v:shape style="position:absolute;left:3596;top:1009;width:10;height:20" coordorigin="3596,1009" coordsize="10,20" path="m3596,1028l3605,1028,3605,1009,3596,1009,3596,1028xe" filled="true" fillcolor="#000000" stroked="false">
                <v:path arrowok="t"/>
                <v:fill type="solid"/>
              </v:shape>
            </v:group>
            <v:group style="position:absolute;left:3596;top:1028;width:10;height:20" coordorigin="3596,1028" coordsize="10,20">
              <v:shape style="position:absolute;left:3596;top:1028;width:10;height:20" coordorigin="3596,1028" coordsize="10,20" path="m3596,1047l3605,1047,3605,1028,3596,1028,3596,1047xe" filled="true" fillcolor="#000000" stroked="false">
                <v:path arrowok="t"/>
                <v:fill type="solid"/>
              </v:shape>
            </v:group>
            <v:group style="position:absolute;left:3596;top:1047;width:10;height:20" coordorigin="3596,1047" coordsize="10,20">
              <v:shape style="position:absolute;left:3596;top:1047;width:10;height:20" coordorigin="3596,1047" coordsize="10,20" path="m3596,1067l3605,1067,3605,1047,3596,1047,3596,1067xe" filled="true" fillcolor="#000000" stroked="false">
                <v:path arrowok="t"/>
                <v:fill type="solid"/>
              </v:shape>
            </v:group>
            <v:group style="position:absolute;left:3596;top:1067;width:10;height:20" coordorigin="3596,1067" coordsize="10,20">
              <v:shape style="position:absolute;left:3596;top:1067;width:10;height:20" coordorigin="3596,1067" coordsize="10,20" path="m3596,1086l3605,1086,3605,1067,3596,1067,3596,1086xe" filled="true" fillcolor="#000000" stroked="false">
                <v:path arrowok="t"/>
                <v:fill type="solid"/>
              </v:shape>
            </v:group>
            <v:group style="position:absolute;left:3596;top:1086;width:10;height:20" coordorigin="3596,1086" coordsize="10,20">
              <v:shape style="position:absolute;left:3596;top:1086;width:10;height:20" coordorigin="3596,1086" coordsize="10,20" path="m3596,1105l3605,1105,3605,1086,3596,1086,3596,1105xe" filled="true" fillcolor="#000000" stroked="false">
                <v:path arrowok="t"/>
                <v:fill type="solid"/>
              </v:shape>
            </v:group>
            <v:group style="position:absolute;left:3596;top:1105;width:10;height:20" coordorigin="3596,1105" coordsize="10,20">
              <v:shape style="position:absolute;left:3596;top:1105;width:10;height:20" coordorigin="3596,1105" coordsize="10,20" path="m3596,1124l3605,1124,3605,1105,3596,1105,3596,1124xe" filled="true" fillcolor="#000000" stroked="false">
                <v:path arrowok="t"/>
                <v:fill type="solid"/>
              </v:shape>
            </v:group>
            <v:group style="position:absolute;left:3596;top:1124;width:10;height:20" coordorigin="3596,1124" coordsize="10,20">
              <v:shape style="position:absolute;left:3596;top:1124;width:10;height:20" coordorigin="3596,1124" coordsize="10,20" path="m3596,1143l3605,1143,3605,1124,3596,1124,3596,1143xe" filled="true" fillcolor="#000000" stroked="false">
                <v:path arrowok="t"/>
                <v:fill type="solid"/>
              </v:shape>
            </v:group>
            <v:group style="position:absolute;left:3596;top:1143;width:10;height:20" coordorigin="3596,1143" coordsize="10,20">
              <v:shape style="position:absolute;left:3596;top:1143;width:10;height:20" coordorigin="3596,1143" coordsize="10,20" path="m3596,1163l3605,1163,3605,1143,3596,1143,3596,1163xe" filled="true" fillcolor="#000000" stroked="false">
                <v:path arrowok="t"/>
                <v:fill type="solid"/>
              </v:shape>
            </v:group>
            <v:group style="position:absolute;left:3596;top:1163;width:10;height:20" coordorigin="3596,1163" coordsize="10,20">
              <v:shape style="position:absolute;left:3596;top:1163;width:10;height:20" coordorigin="3596,1163" coordsize="10,20" path="m3596,1182l3605,1182,3605,1163,3596,1163,3596,1182xe" filled="true" fillcolor="#000000" stroked="false">
                <v:path arrowok="t"/>
                <v:fill type="solid"/>
              </v:shape>
            </v:group>
            <v:group style="position:absolute;left:3596;top:1182;width:10;height:20" coordorigin="3596,1182" coordsize="10,20">
              <v:shape style="position:absolute;left:3596;top:1182;width:10;height:20" coordorigin="3596,1182" coordsize="10,20" path="m3596,1201l3605,1201,3605,1182,3596,1182,3596,1201xe" filled="true" fillcolor="#000000" stroked="false">
                <v:path arrowok="t"/>
                <v:fill type="solid"/>
              </v:shape>
            </v:group>
            <v:group style="position:absolute;left:3596;top:1201;width:10;height:20" coordorigin="3596,1201" coordsize="10,20">
              <v:shape style="position:absolute;left:3596;top:1201;width:10;height:20" coordorigin="3596,1201" coordsize="10,20" path="m3596,1220l3605,1220,3605,1201,3596,1201,3596,1220xe" filled="true" fillcolor="#000000" stroked="false">
                <v:path arrowok="t"/>
                <v:fill type="solid"/>
              </v:shape>
            </v:group>
            <v:group style="position:absolute;left:3596;top:1220;width:10;height:20" coordorigin="3596,1220" coordsize="10,20">
              <v:shape style="position:absolute;left:3596;top:1220;width:10;height:20" coordorigin="3596,1220" coordsize="10,20" path="m3596,1239l3605,1239,3605,1220,3596,1220,3596,1239xe" filled="true" fillcolor="#000000" stroked="false">
                <v:path arrowok="t"/>
                <v:fill type="solid"/>
              </v:shape>
            </v:group>
            <v:group style="position:absolute;left:3596;top:1239;width:10;height:20" coordorigin="3596,1239" coordsize="10,20">
              <v:shape style="position:absolute;left:3596;top:1239;width:10;height:20" coordorigin="3596,1239" coordsize="10,20" path="m3596,1259l3605,1259,3605,1239,3596,1239,3596,1259xe" filled="true" fillcolor="#000000" stroked="false">
                <v:path arrowok="t"/>
                <v:fill type="solid"/>
              </v:shape>
            </v:group>
            <v:group style="position:absolute;left:3596;top:1259;width:10;height:20" coordorigin="3596,1259" coordsize="10,20">
              <v:shape style="position:absolute;left:3596;top:1259;width:10;height:20" coordorigin="3596,1259" coordsize="10,20" path="m3596,1278l3605,1278,3605,1259,3596,1259,3596,1278xe" filled="true" fillcolor="#000000" stroked="false">
                <v:path arrowok="t"/>
                <v:fill type="solid"/>
              </v:shape>
            </v:group>
            <v:group style="position:absolute;left:3596;top:1278;width:10;height:20" coordorigin="3596,1278" coordsize="10,20">
              <v:shape style="position:absolute;left:3596;top:1278;width:10;height:20" coordorigin="3596,1278" coordsize="10,20" path="m3596,1297l3605,1297,3605,1278,3596,1278,3596,1297xe" filled="true" fillcolor="#000000" stroked="false">
                <v:path arrowok="t"/>
                <v:fill type="solid"/>
              </v:shape>
            </v:group>
            <v:group style="position:absolute;left:3596;top:1301;width:10;height:2" coordorigin="3596,1301" coordsize="10,2">
              <v:shape style="position:absolute;left:3596;top:1301;width:10;height:2" coordorigin="3596,1301" coordsize="10,0" path="m3596,1301l3605,1301e" filled="false" stroked="true" strokeweight=".35999pt" strokecolor="#000000">
                <v:path arrowok="t"/>
              </v:shape>
            </v:group>
            <v:group style="position:absolute;left:3596;top:1309;width:10;height:2" coordorigin="3596,1309" coordsize="10,2">
              <v:shape style="position:absolute;left:3596;top:1309;width:10;height:2" coordorigin="3596,1309" coordsize="10,0" path="m3596,1309l3605,1309e" filled="false" stroked="true" strokeweight=".47998pt" strokecolor="#000000">
                <v:path arrowok="t"/>
              </v:shape>
              <v:shape style="position:absolute;left:3605;top:1304;width:970;height:10" type="#_x0000_t75" stroked="false">
                <v:imagedata r:id="rId562" o:title=""/>
              </v:shape>
              <v:shape style="position:absolute;left:4571;top:1304;width:1510;height:10" type="#_x0000_t75" stroked="false">
                <v:imagedata r:id="rId563" o:title=""/>
              </v:shape>
              <v:shape style="position:absolute;left:6075;top:1304;width:1760;height:10" type="#_x0000_t75" stroked="false">
                <v:imagedata r:id="rId564" o:title=""/>
              </v:shape>
              <v:shape style="position:absolute;left:7830;top:1304;width:576;height:10" type="#_x0000_t75" stroked="false">
                <v:imagedata r:id="rId234" o:title=""/>
              </v:shape>
              <v:shape style="position:absolute;left:8401;top:1304;width:770;height:10" type="#_x0000_t75" stroked="false">
                <v:imagedata r:id="rId565" o:title=""/>
              </v:shape>
              <v:shape style="position:absolute;left:9167;top:1304;width:658;height:10" type="#_x0000_t75" stroked="false">
                <v:imagedata r:id="rId197" o:title=""/>
              </v:shape>
            </v:group>
            <v:group style="position:absolute;left:3596;top:1314;width:10;height:20" coordorigin="3596,1314" coordsize="10,20">
              <v:shape style="position:absolute;left:3596;top:1314;width:10;height:20" coordorigin="3596,1314" coordsize="10,20" path="m3596,1333l3605,1333,3605,1314,3596,1314,3596,1333xe" filled="true" fillcolor="#000000" stroked="false">
                <v:path arrowok="t"/>
                <v:fill type="solid"/>
              </v:shape>
            </v:group>
            <v:group style="position:absolute;left:3596;top:1333;width:10;height:20" coordorigin="3596,1333" coordsize="10,20">
              <v:shape style="position:absolute;left:3596;top:1333;width:10;height:20" coordorigin="3596,1333" coordsize="10,20" path="m3596,1352l3605,1352,3605,1333,3596,1333,3596,1352xe" filled="true" fillcolor="#000000" stroked="false">
                <v:path arrowok="t"/>
                <v:fill type="solid"/>
              </v:shape>
            </v:group>
            <v:group style="position:absolute;left:3596;top:1352;width:10;height:20" coordorigin="3596,1352" coordsize="10,20">
              <v:shape style="position:absolute;left:3596;top:1352;width:10;height:20" coordorigin="3596,1352" coordsize="10,20" path="m3596,1371l3605,1371,3605,1352,3596,1352,3596,1371xe" filled="true" fillcolor="#000000" stroked="false">
                <v:path arrowok="t"/>
                <v:fill type="solid"/>
              </v:shape>
            </v:group>
            <v:group style="position:absolute;left:3596;top:1371;width:10;height:20" coordorigin="3596,1371" coordsize="10,20">
              <v:shape style="position:absolute;left:3596;top:1371;width:10;height:20" coordorigin="3596,1371" coordsize="10,20" path="m3596,1391l3605,1391,3605,1371,3596,1371,3596,1391xe" filled="true" fillcolor="#000000" stroked="false">
                <v:path arrowok="t"/>
                <v:fill type="solid"/>
              </v:shape>
            </v:group>
            <v:group style="position:absolute;left:3596;top:1391;width:10;height:20" coordorigin="3596,1391" coordsize="10,20">
              <v:shape style="position:absolute;left:3596;top:1391;width:10;height:20" coordorigin="3596,1391" coordsize="10,20" path="m3596,1410l3605,1410,3605,1391,3596,1391,3596,1410xe" filled="true" fillcolor="#000000" stroked="false">
                <v:path arrowok="t"/>
                <v:fill type="solid"/>
              </v:shape>
            </v:group>
            <v:group style="position:absolute;left:3596;top:1410;width:10;height:20" coordorigin="3596,1410" coordsize="10,20">
              <v:shape style="position:absolute;left:3596;top:1410;width:10;height:20" coordorigin="3596,1410" coordsize="10,20" path="m3596,1429l3605,1429,3605,1410,3596,1410,3596,1429xe" filled="true" fillcolor="#000000" stroked="false">
                <v:path arrowok="t"/>
                <v:fill type="solid"/>
              </v:shape>
            </v:group>
            <v:group style="position:absolute;left:3596;top:1429;width:10;height:20" coordorigin="3596,1429" coordsize="10,20">
              <v:shape style="position:absolute;left:3596;top:1429;width:10;height:20" coordorigin="3596,1429" coordsize="10,20" path="m3596,1448l3605,1448,3605,1429,3596,1429,3596,1448xe" filled="true" fillcolor="#000000" stroked="false">
                <v:path arrowok="t"/>
                <v:fill type="solid"/>
              </v:shape>
            </v:group>
            <v:group style="position:absolute;left:3596;top:1448;width:10;height:20" coordorigin="3596,1448" coordsize="10,20">
              <v:shape style="position:absolute;left:3596;top:1448;width:10;height:20" coordorigin="3596,1448" coordsize="10,20" path="m3596,1467l3605,1467,3605,1448,3596,1448,3596,1467xe" filled="true" fillcolor="#000000" stroked="false">
                <v:path arrowok="t"/>
                <v:fill type="solid"/>
              </v:shape>
            </v:group>
            <v:group style="position:absolute;left:3596;top:1467;width:10;height:20" coordorigin="3596,1467" coordsize="10,20">
              <v:shape style="position:absolute;left:3596;top:1467;width:10;height:20" coordorigin="3596,1467" coordsize="10,20" path="m3596,1487l3605,1487,3605,1467,3596,1467,3596,1487xe" filled="true" fillcolor="#000000" stroked="false">
                <v:path arrowok="t"/>
                <v:fill type="solid"/>
              </v:shape>
            </v:group>
            <v:group style="position:absolute;left:3596;top:1487;width:10;height:20" coordorigin="3596,1487" coordsize="10,20">
              <v:shape style="position:absolute;left:3596;top:1487;width:10;height:20" coordorigin="3596,1487" coordsize="10,20" path="m3596,1506l3605,1506,3605,1487,3596,1487,3596,1506xe" filled="true" fillcolor="#000000" stroked="false">
                <v:path arrowok="t"/>
                <v:fill type="solid"/>
              </v:shape>
            </v:group>
            <v:group style="position:absolute;left:3596;top:1506;width:10;height:20" coordorigin="3596,1506" coordsize="10,20">
              <v:shape style="position:absolute;left:3596;top:1506;width:10;height:20" coordorigin="3596,1506" coordsize="10,20" path="m3596,1525l3605,1525,3605,1506,3596,1506,3596,1525xe" filled="true" fillcolor="#000000" stroked="false">
                <v:path arrowok="t"/>
                <v:fill type="solid"/>
              </v:shape>
            </v:group>
            <v:group style="position:absolute;left:3596;top:1525;width:10;height:20" coordorigin="3596,1525" coordsize="10,20">
              <v:shape style="position:absolute;left:3596;top:1525;width:10;height:20" coordorigin="3596,1525" coordsize="10,20" path="m3596,1544l3605,1544,3605,1525,3596,1525,3596,1544xe" filled="true" fillcolor="#000000" stroked="false">
                <v:path arrowok="t"/>
                <v:fill type="solid"/>
              </v:shape>
            </v:group>
            <v:group style="position:absolute;left:3596;top:1544;width:10;height:20" coordorigin="3596,1544" coordsize="10,20">
              <v:shape style="position:absolute;left:3596;top:1544;width:10;height:20" coordorigin="3596,1544" coordsize="10,20" path="m3596,1563l3605,1563,3605,1544,3596,1544,3596,1563xe" filled="true" fillcolor="#000000" stroked="false">
                <v:path arrowok="t"/>
                <v:fill type="solid"/>
              </v:shape>
            </v:group>
            <v:group style="position:absolute;left:3596;top:1563;width:10;height:20" coordorigin="3596,1563" coordsize="10,20">
              <v:shape style="position:absolute;left:3596;top:1563;width:10;height:20" coordorigin="3596,1563" coordsize="10,20" path="m3596,1583l3605,1583,3605,1563,3596,1563,3596,1583xe" filled="true" fillcolor="#000000" stroked="false">
                <v:path arrowok="t"/>
                <v:fill type="solid"/>
              </v:shape>
            </v:group>
            <v:group style="position:absolute;left:3596;top:1583;width:10;height:20" coordorigin="3596,1583" coordsize="10,20">
              <v:shape style="position:absolute;left:3596;top:1583;width:10;height:20" coordorigin="3596,1583" coordsize="10,20" path="m3596,1602l3605,1602,3605,1583,3596,1583,3596,1602xe" filled="true" fillcolor="#000000" stroked="false">
                <v:path arrowok="t"/>
                <v:fill type="solid"/>
              </v:shape>
            </v:group>
            <v:group style="position:absolute;left:3596;top:1602;width:10;height:20" coordorigin="3596,1602" coordsize="10,20">
              <v:shape style="position:absolute;left:3596;top:1602;width:10;height:20" coordorigin="3596,1602" coordsize="10,20" path="m3596,1621l3605,1621,3605,1602,3596,1602,3596,1621xe" filled="true" fillcolor="#000000" stroked="false">
                <v:path arrowok="t"/>
                <v:fill type="solid"/>
              </v:shape>
            </v:group>
            <v:group style="position:absolute;left:3596;top:1621;width:10;height:20" coordorigin="3596,1621" coordsize="10,20">
              <v:shape style="position:absolute;left:3596;top:1621;width:10;height:20" coordorigin="3596,1621" coordsize="10,20" path="m3596,1640l3605,1640,3605,1621,3596,1621,3596,1640xe" filled="true" fillcolor="#000000" stroked="false">
                <v:path arrowok="t"/>
                <v:fill type="solid"/>
              </v:shape>
            </v:group>
            <v:group style="position:absolute;left:3596;top:1640;width:10;height:20" coordorigin="3596,1640" coordsize="10,20">
              <v:shape style="position:absolute;left:3596;top:1640;width:10;height:20" coordorigin="3596,1640" coordsize="10,20" path="m3596,1659l3605,1659,3605,1640,3596,1640,3596,1659xe" filled="true" fillcolor="#000000" stroked="false">
                <v:path arrowok="t"/>
                <v:fill type="solid"/>
              </v:shape>
            </v:group>
            <v:group style="position:absolute;left:3596;top:1659;width:10;height:20" coordorigin="3596,1659" coordsize="10,20">
              <v:shape style="position:absolute;left:3596;top:1659;width:10;height:20" coordorigin="3596,1659" coordsize="10,20" path="m3596,1679l3605,1679,3605,1659,3596,1659,3596,1679xe" filled="true" fillcolor="#000000" stroked="false">
                <v:path arrowok="t"/>
                <v:fill type="solid"/>
              </v:shape>
            </v:group>
            <v:group style="position:absolute;left:3596;top:1679;width:10;height:20" coordorigin="3596,1679" coordsize="10,20">
              <v:shape style="position:absolute;left:3596;top:1679;width:10;height:20" coordorigin="3596,1679" coordsize="10,20" path="m3596,1698l3605,1698,3605,1679,3596,1679,3596,1698xe" filled="true" fillcolor="#000000" stroked="false">
                <v:path arrowok="t"/>
                <v:fill type="solid"/>
              </v:shape>
            </v:group>
            <v:group style="position:absolute;left:3596;top:1698;width:10;height:20" coordorigin="3596,1698" coordsize="10,20">
              <v:shape style="position:absolute;left:3596;top:1698;width:10;height:20" coordorigin="3596,1698" coordsize="10,20" path="m3596,1717l3605,1717,3605,1698,3596,1698,3596,1717xe" filled="true" fillcolor="#000000" stroked="false">
                <v:path arrowok="t"/>
                <v:fill type="solid"/>
              </v:shape>
            </v:group>
            <v:group style="position:absolute;left:3596;top:1717;width:10;height:20" coordorigin="3596,1717" coordsize="10,20">
              <v:shape style="position:absolute;left:3596;top:1717;width:10;height:20" coordorigin="3596,1717" coordsize="10,20" path="m3596,1736l3605,1736,3605,1717,3596,1717,3596,1736xe" filled="true" fillcolor="#000000" stroked="false">
                <v:path arrowok="t"/>
                <v:fill type="solid"/>
              </v:shape>
            </v:group>
            <v:group style="position:absolute;left:3596;top:1736;width:10;height:20" coordorigin="3596,1736" coordsize="10,20">
              <v:shape style="position:absolute;left:3596;top:1736;width:10;height:20" coordorigin="3596,1736" coordsize="10,20" path="m3596,1755l3605,1755,3605,1736,3596,1736,3596,1755xe" filled="true" fillcolor="#000000" stroked="false">
                <v:path arrowok="t"/>
                <v:fill type="solid"/>
              </v:shape>
            </v:group>
            <v:group style="position:absolute;left:3596;top:1755;width:10;height:20" coordorigin="3596,1755" coordsize="10,20">
              <v:shape style="position:absolute;left:3596;top:1755;width:10;height:20" coordorigin="3596,1755" coordsize="10,20" path="m3596,1775l3605,1775,3605,1755,3596,1755,3596,1775xe" filled="true" fillcolor="#000000" stroked="false">
                <v:path arrowok="t"/>
                <v:fill type="solid"/>
              </v:shape>
            </v:group>
            <v:group style="position:absolute;left:3596;top:1775;width:10;height:20" coordorigin="3596,1775" coordsize="10,20">
              <v:shape style="position:absolute;left:3596;top:1775;width:10;height:20" coordorigin="3596,1775" coordsize="10,20" path="m3596,1794l3605,1794,3605,1775,3596,1775,3596,1794xe" filled="true" fillcolor="#000000" stroked="false">
                <v:path arrowok="t"/>
                <v:fill type="solid"/>
              </v:shape>
            </v:group>
            <v:group style="position:absolute;left:3596;top:1794;width:10;height:20" coordorigin="3596,1794" coordsize="10,20">
              <v:shape style="position:absolute;left:3596;top:1794;width:10;height:20" coordorigin="3596,1794" coordsize="10,20" path="m3596,1813l3605,1813,3605,1794,3596,1794,3596,1813xe" filled="true" fillcolor="#000000" stroked="false">
                <v:path arrowok="t"/>
                <v:fill type="solid"/>
              </v:shape>
            </v:group>
            <v:group style="position:absolute;left:3596;top:1813;width:10;height:20" coordorigin="3596,1813" coordsize="10,20">
              <v:shape style="position:absolute;left:3596;top:1813;width:10;height:20" coordorigin="3596,1813" coordsize="10,20" path="m3596,1832l3605,1832,3605,1813,3596,1813,3596,1832xe" filled="true" fillcolor="#000000" stroked="false">
                <v:path arrowok="t"/>
                <v:fill type="solid"/>
              </v:shape>
            </v:group>
            <v:group style="position:absolute;left:3596;top:1832;width:10;height:20" coordorigin="3596,1832" coordsize="10,20">
              <v:shape style="position:absolute;left:3596;top:1832;width:10;height:20" coordorigin="3596,1832" coordsize="10,20" path="m3596,1851l3605,1851,3605,1832,3596,1832,3596,1851xe" filled="true" fillcolor="#000000" stroked="false">
                <v:path arrowok="t"/>
                <v:fill type="solid"/>
              </v:shape>
            </v:group>
            <v:group style="position:absolute;left:3596;top:1851;width:10;height:20" coordorigin="3596,1851" coordsize="10,20">
              <v:shape style="position:absolute;left:3596;top:1851;width:10;height:20" coordorigin="3596,1851" coordsize="10,20" path="m3596,1871l3605,1871,3605,1851,3596,1851,3596,1871xe" filled="true" fillcolor="#000000" stroked="false">
                <v:path arrowok="t"/>
                <v:fill type="solid"/>
              </v:shape>
            </v:group>
            <v:group style="position:absolute;left:3596;top:1871;width:10;height:20" coordorigin="3596,1871" coordsize="10,20">
              <v:shape style="position:absolute;left:3596;top:1871;width:10;height:20" coordorigin="3596,1871" coordsize="10,20" path="m3596,1890l3605,1890,3605,1871,3596,1871,3596,1890xe" filled="true" fillcolor="#000000" stroked="false">
                <v:path arrowok="t"/>
                <v:fill type="solid"/>
              </v:shape>
            </v:group>
            <v:group style="position:absolute;left:3596;top:1890;width:10;height:20" coordorigin="3596,1890" coordsize="10,20">
              <v:shape style="position:absolute;left:3596;top:1890;width:10;height:20" coordorigin="3596,1890" coordsize="10,20" path="m3596,1909l3605,1909,3605,1890,3596,1890,3596,1909xe" filled="true" fillcolor="#000000" stroked="false">
                <v:path arrowok="t"/>
                <v:fill type="solid"/>
              </v:shape>
            </v:group>
            <v:group style="position:absolute;left:3596;top:1909;width:10;height:20" coordorigin="3596,1909" coordsize="10,20">
              <v:shape style="position:absolute;left:3596;top:1909;width:10;height:20" coordorigin="3596,1909" coordsize="10,20" path="m3596,1928l3605,1928,3605,1909,3596,1909,3596,1928xe" filled="true" fillcolor="#000000" stroked="false">
                <v:path arrowok="t"/>
                <v:fill type="solid"/>
              </v:shape>
            </v:group>
            <v:group style="position:absolute;left:3596;top:1928;width:10;height:20" coordorigin="3596,1928" coordsize="10,20">
              <v:shape style="position:absolute;left:3596;top:1928;width:10;height:20" coordorigin="3596,1928" coordsize="10,20" path="m3596,1947l3605,1947,3605,1928,3596,1928,3596,1947xe" filled="true" fillcolor="#000000" stroked="false">
                <v:path arrowok="t"/>
                <v:fill type="solid"/>
              </v:shape>
            </v:group>
            <v:group style="position:absolute;left:3596;top:1947;width:10;height:20" coordorigin="3596,1947" coordsize="10,20">
              <v:shape style="position:absolute;left:3596;top:1947;width:10;height:20" coordorigin="3596,1947" coordsize="10,20" path="m3596,1967l3605,1967,3605,1947,3596,1947,3596,1967xe" filled="true" fillcolor="#000000" stroked="false">
                <v:path arrowok="t"/>
                <v:fill type="solid"/>
              </v:shape>
            </v:group>
            <v:group style="position:absolute;left:3596;top:1967;width:10;height:20" coordorigin="3596,1967" coordsize="10,20">
              <v:shape style="position:absolute;left:3596;top:1967;width:10;height:20" coordorigin="3596,1967" coordsize="10,20" path="m3596,1986l3605,1986,3605,1967,3596,1967,3596,1986xe" filled="true" fillcolor="#000000" stroked="false">
                <v:path arrowok="t"/>
                <v:fill type="solid"/>
              </v:shape>
            </v:group>
            <v:group style="position:absolute;left:3596;top:1986;width:10;height:20" coordorigin="3596,1986" coordsize="10,20">
              <v:shape style="position:absolute;left:3596;top:1986;width:10;height:20" coordorigin="3596,1986" coordsize="10,20" path="m3596,2005l3605,2005,3605,1986,3596,1986,3596,2005xe" filled="true" fillcolor="#000000" stroked="false">
                <v:path arrowok="t"/>
                <v:fill type="solid"/>
              </v:shape>
            </v:group>
            <v:group style="position:absolute;left:3596;top:2005;width:10;height:20" coordorigin="3596,2005" coordsize="10,20">
              <v:shape style="position:absolute;left:3596;top:2005;width:10;height:20" coordorigin="3596,2005" coordsize="10,20" path="m3596,2024l3605,2024,3605,2005,3596,2005,3596,2024xe" filled="true" fillcolor="#000000" stroked="false">
                <v:path arrowok="t"/>
                <v:fill type="solid"/>
              </v:shape>
            </v:group>
            <v:group style="position:absolute;left:3596;top:2024;width:10;height:20" coordorigin="3596,2024" coordsize="10,20">
              <v:shape style="position:absolute;left:3596;top:2024;width:10;height:20" coordorigin="3596,2024" coordsize="10,20" path="m3596,2043l3605,2043,3605,2024,3596,2024,3596,2043xe" filled="true" fillcolor="#000000" stroked="false">
                <v:path arrowok="t"/>
                <v:fill type="solid"/>
              </v:shape>
            </v:group>
            <v:group style="position:absolute;left:3596;top:2043;width:10;height:20" coordorigin="3596,2043" coordsize="10,20">
              <v:shape style="position:absolute;left:3596;top:2043;width:10;height:20" coordorigin="3596,2043" coordsize="10,20" path="m3596,2063l3605,2063,3605,2043,3596,2043,3596,2063xe" filled="true" fillcolor="#000000" stroked="false">
                <v:path arrowok="t"/>
                <v:fill type="solid"/>
              </v:shape>
            </v:group>
            <v:group style="position:absolute;left:3596;top:2063;width:10;height:20" coordorigin="3596,2063" coordsize="10,20">
              <v:shape style="position:absolute;left:3596;top:2063;width:10;height:20" coordorigin="3596,2063" coordsize="10,20" path="m3596,2082l3605,2082,3605,2063,3596,2063,3596,2082xe" filled="true" fillcolor="#000000" stroked="false">
                <v:path arrowok="t"/>
                <v:fill type="solid"/>
              </v:shape>
            </v:group>
            <v:group style="position:absolute;left:3596;top:2082;width:10;height:20" coordorigin="3596,2082" coordsize="10,20">
              <v:shape style="position:absolute;left:3596;top:2082;width:10;height:20" coordorigin="3596,2082" coordsize="10,20" path="m3596,2101l3605,2101,3605,2082,3596,2082,3596,2101xe" filled="true" fillcolor="#000000" stroked="false">
                <v:path arrowok="t"/>
                <v:fill type="solid"/>
              </v:shape>
            </v:group>
            <v:group style="position:absolute;left:3596;top:2101;width:10;height:20" coordorigin="3596,2101" coordsize="10,20">
              <v:shape style="position:absolute;left:3596;top:2101;width:10;height:20" coordorigin="3596,2101" coordsize="10,20" path="m3596,2120l3605,2120,3605,2101,3596,2101,3596,2120xe" filled="true" fillcolor="#000000" stroked="false">
                <v:path arrowok="t"/>
                <v:fill type="solid"/>
              </v:shape>
            </v:group>
            <v:group style="position:absolute;left:3596;top:2120;width:10;height:20" coordorigin="3596,2120" coordsize="10,20">
              <v:shape style="position:absolute;left:3596;top:2120;width:10;height:20" coordorigin="3596,2120" coordsize="10,20" path="m3596,2139l3605,2139,3605,2120,3596,2120,3596,2139xe" filled="true" fillcolor="#000000" stroked="false">
                <v:path arrowok="t"/>
                <v:fill type="solid"/>
              </v:shape>
            </v:group>
            <v:group style="position:absolute;left:3596;top:2139;width:10;height:20" coordorigin="3596,2139" coordsize="10,20">
              <v:shape style="position:absolute;left:3596;top:2139;width:10;height:20" coordorigin="3596,2139" coordsize="10,20" path="m3596,2159l3605,2159,3605,2139,3596,2139,3596,2159xe" filled="true" fillcolor="#000000" stroked="false">
                <v:path arrowok="t"/>
                <v:fill type="solid"/>
              </v:shape>
            </v:group>
            <v:group style="position:absolute;left:3596;top:2159;width:10;height:20" coordorigin="3596,2159" coordsize="10,20">
              <v:shape style="position:absolute;left:3596;top:2159;width:10;height:20" coordorigin="3596,2159" coordsize="10,20" path="m3596,2178l3605,2178,3605,2159,3596,2159,3596,2178xe" filled="true" fillcolor="#000000" stroked="false">
                <v:path arrowok="t"/>
                <v:fill type="solid"/>
              </v:shape>
            </v:group>
            <v:group style="position:absolute;left:3596;top:2178;width:10;height:20" coordorigin="3596,2178" coordsize="10,20">
              <v:shape style="position:absolute;left:3596;top:2178;width:10;height:20" coordorigin="3596,2178" coordsize="10,20" path="m3596,2197l3605,2197,3605,2178,3596,2178,3596,2197xe" filled="true" fillcolor="#000000" stroked="false">
                <v:path arrowok="t"/>
                <v:fill type="solid"/>
              </v:shape>
            </v:group>
            <v:group style="position:absolute;left:3596;top:2197;width:10;height:20" coordorigin="3596,2197" coordsize="10,20">
              <v:shape style="position:absolute;left:3596;top:2197;width:10;height:20" coordorigin="3596,2197" coordsize="10,20" path="m3596,2216l3605,2216,3605,2197,3596,2197,3596,2216xe" filled="true" fillcolor="#000000" stroked="false">
                <v:path arrowok="t"/>
                <v:fill type="solid"/>
              </v:shape>
            </v:group>
            <v:group style="position:absolute;left:3596;top:2216;width:10;height:20" coordorigin="3596,2216" coordsize="10,20">
              <v:shape style="position:absolute;left:3596;top:2216;width:10;height:20" coordorigin="3596,2216" coordsize="10,20" path="m3596,2235l3605,2235,3605,2216,3596,2216,3596,2235xe" filled="true" fillcolor="#000000" stroked="false">
                <v:path arrowok="t"/>
                <v:fill type="solid"/>
              </v:shape>
            </v:group>
            <v:group style="position:absolute;left:3596;top:2235;width:10;height:20" coordorigin="3596,2235" coordsize="10,20">
              <v:shape style="position:absolute;left:3596;top:2235;width:10;height:20" coordorigin="3596,2235" coordsize="10,20" path="m3596,2255l3605,2255,3605,2235,3596,2235,3596,2255xe" filled="true" fillcolor="#000000" stroked="false">
                <v:path arrowok="t"/>
                <v:fill type="solid"/>
              </v:shape>
            </v:group>
            <v:group style="position:absolute;left:3596;top:2255;width:10;height:20" coordorigin="3596,2255" coordsize="10,20">
              <v:shape style="position:absolute;left:3596;top:2255;width:10;height:20" coordorigin="3596,2255" coordsize="10,20" path="m3596,2274l3605,2274,3605,2255,3596,2255,3596,2274xe" filled="true" fillcolor="#000000" stroked="false">
                <v:path arrowok="t"/>
                <v:fill type="solid"/>
              </v:shape>
            </v:group>
            <v:group style="position:absolute;left:3596;top:2274;width:10;height:20" coordorigin="3596,2274" coordsize="10,20">
              <v:shape style="position:absolute;left:3596;top:2274;width:10;height:20" coordorigin="3596,2274" coordsize="10,20" path="m3596,2293l3605,2293,3605,2274,3596,2274,3596,2293xe" filled="true" fillcolor="#000000" stroked="false">
                <v:path arrowok="t"/>
                <v:fill type="solid"/>
              </v:shape>
            </v:group>
            <v:group style="position:absolute;left:3596;top:2293;width:10;height:20" coordorigin="3596,2293" coordsize="10,20">
              <v:shape style="position:absolute;left:3596;top:2293;width:10;height:20" coordorigin="3596,2293" coordsize="10,20" path="m3596,2312l3605,2312,3605,2293,3596,2293,3596,2312xe" filled="true" fillcolor="#000000" stroked="false">
                <v:path arrowok="t"/>
                <v:fill type="solid"/>
              </v:shape>
            </v:group>
            <v:group style="position:absolute;left:3596;top:2312;width:10;height:20" coordorigin="3596,2312" coordsize="10,20">
              <v:shape style="position:absolute;left:3596;top:2312;width:10;height:20" coordorigin="3596,2312" coordsize="10,20" path="m3596,2331l3605,2331,3605,2312,3596,2312,3596,2331xe" filled="true" fillcolor="#000000" stroked="false">
                <v:path arrowok="t"/>
                <v:fill type="solid"/>
              </v:shape>
            </v:group>
            <v:group style="position:absolute;left:3596;top:2331;width:10;height:20" coordorigin="3596,2331" coordsize="10,20">
              <v:shape style="position:absolute;left:3596;top:2331;width:10;height:20" coordorigin="3596,2331" coordsize="10,20" path="m3596,2351l3605,2351,3605,2331,3596,2331,3596,2351xe" filled="true" fillcolor="#000000" stroked="false">
                <v:path arrowok="t"/>
                <v:fill type="solid"/>
              </v:shape>
            </v:group>
            <v:group style="position:absolute;left:3596;top:2351;width:10;height:20" coordorigin="3596,2351" coordsize="10,20">
              <v:shape style="position:absolute;left:3596;top:2351;width:10;height:20" coordorigin="3596,2351" coordsize="10,20" path="m3596,2370l3605,2370,3605,2351,3596,2351,3596,2370xe" filled="true" fillcolor="#000000" stroked="false">
                <v:path arrowok="t"/>
                <v:fill type="solid"/>
              </v:shape>
            </v:group>
            <v:group style="position:absolute;left:3596;top:2370;width:10;height:20" coordorigin="3596,2370" coordsize="10,20">
              <v:shape style="position:absolute;left:3596;top:2370;width:10;height:20" coordorigin="3596,2370" coordsize="10,20" path="m3596,2389l3605,2389,3605,2370,3596,2370,3596,2389xe" filled="true" fillcolor="#000000" stroked="false">
                <v:path arrowok="t"/>
                <v:fill type="solid"/>
              </v:shape>
            </v:group>
            <v:group style="position:absolute;left:3596;top:2389;width:10;height:20" coordorigin="3596,2389" coordsize="10,20">
              <v:shape style="position:absolute;left:3596;top:2389;width:10;height:20" coordorigin="3596,2389" coordsize="10,20" path="m3596,2408l3605,2408,3605,2389,3596,2389,3596,2408xe" filled="true" fillcolor="#000000" stroked="false">
                <v:path arrowok="t"/>
                <v:fill type="solid"/>
              </v:shape>
            </v:group>
            <v:group style="position:absolute;left:3596;top:2408;width:10;height:20" coordorigin="3596,2408" coordsize="10,20">
              <v:shape style="position:absolute;left:3596;top:2408;width:10;height:20" coordorigin="3596,2408" coordsize="10,20" path="m3596,2427l3605,2427,3605,2408,3596,2408,3596,2427xe" filled="true" fillcolor="#000000" stroked="false">
                <v:path arrowok="t"/>
                <v:fill type="solid"/>
              </v:shape>
            </v:group>
            <v:group style="position:absolute;left:3596;top:2427;width:10;height:20" coordorigin="3596,2427" coordsize="10,20">
              <v:shape style="position:absolute;left:3596;top:2427;width:10;height:20" coordorigin="3596,2427" coordsize="10,20" path="m3596,2447l3605,2447,3605,2427,3596,2427,3596,2447xe" filled="true" fillcolor="#000000" stroked="false">
                <v:path arrowok="t"/>
                <v:fill type="solid"/>
              </v:shape>
            </v:group>
            <v:group style="position:absolute;left:3596;top:2447;width:10;height:20" coordorigin="3596,2447" coordsize="10,20">
              <v:shape style="position:absolute;left:3596;top:2447;width:10;height:20" coordorigin="3596,2447" coordsize="10,20" path="m3596,2466l3605,2466,3605,2447,3596,2447,3596,2466xe" filled="true" fillcolor="#000000" stroked="false">
                <v:path arrowok="t"/>
                <v:fill type="solid"/>
              </v:shape>
            </v:group>
            <v:group style="position:absolute;left:3596;top:2466;width:10;height:20" coordorigin="3596,2466" coordsize="10,20">
              <v:shape style="position:absolute;left:3596;top:2466;width:10;height:20" coordorigin="3596,2466" coordsize="10,20" path="m3596,2485l3605,2485,3605,2466,3596,2466,3596,2485xe" filled="true" fillcolor="#000000" stroked="false">
                <v:path arrowok="t"/>
                <v:fill type="solid"/>
              </v:shape>
            </v:group>
            <v:group style="position:absolute;left:3596;top:2485;width:10;height:20" coordorigin="3596,2485" coordsize="10,20">
              <v:shape style="position:absolute;left:3596;top:2485;width:10;height:20" coordorigin="3596,2485" coordsize="10,20" path="m3596,2504l3605,2504,3605,2485,3596,2485,3596,2504xe" filled="true" fillcolor="#000000" stroked="false">
                <v:path arrowok="t"/>
                <v:fill type="solid"/>
              </v:shape>
            </v:group>
            <v:group style="position:absolute;left:3596;top:2504;width:10;height:20" coordorigin="3596,2504" coordsize="10,20">
              <v:shape style="position:absolute;left:3596;top:2504;width:10;height:20" coordorigin="3596,2504" coordsize="10,20" path="m3596,2523l3605,2523,3605,2504,3596,2504,3596,2523xe" filled="true" fillcolor="#000000" stroked="false">
                <v:path arrowok="t"/>
                <v:fill type="solid"/>
              </v:shape>
            </v:group>
            <v:group style="position:absolute;left:3596;top:2523;width:10;height:20" coordorigin="3596,2523" coordsize="10,20">
              <v:shape style="position:absolute;left:3596;top:2523;width:10;height:20" coordorigin="3596,2523" coordsize="10,20" path="m3596,2543l3605,2543,3605,2523,3596,2523,3596,2543xe" filled="true" fillcolor="#000000" stroked="false">
                <v:path arrowok="t"/>
                <v:fill type="solid"/>
              </v:shape>
            </v:group>
            <v:group style="position:absolute;left:3596;top:2543;width:10;height:20" coordorigin="3596,2543" coordsize="10,20">
              <v:shape style="position:absolute;left:3596;top:2543;width:10;height:20" coordorigin="3596,2543" coordsize="10,20" path="m3596,2562l3605,2562,3605,2543,3596,2543,3596,2562xe" filled="true" fillcolor="#000000" stroked="false">
                <v:path arrowok="t"/>
                <v:fill type="solid"/>
              </v:shape>
            </v:group>
            <v:group style="position:absolute;left:3596;top:2562;width:10;height:20" coordorigin="3596,2562" coordsize="10,20">
              <v:shape style="position:absolute;left:3596;top:2562;width:10;height:20" coordorigin="3596,2562" coordsize="10,20" path="m3596,2581l3605,2581,3605,2562,3596,2562,3596,2581xe" filled="true" fillcolor="#000000" stroked="false">
                <v:path arrowok="t"/>
                <v:fill type="solid"/>
              </v:shape>
            </v:group>
            <v:group style="position:absolute;left:3596;top:2581;width:10;height:20" coordorigin="3596,2581" coordsize="10,20">
              <v:shape style="position:absolute;left:3596;top:2581;width:10;height:20" coordorigin="3596,2581" coordsize="10,20" path="m3596,2600l3605,2600,3605,2581,3596,2581,3596,2600xe" filled="true" fillcolor="#000000" stroked="false">
                <v:path arrowok="t"/>
                <v:fill type="solid"/>
              </v:shape>
            </v:group>
            <v:group style="position:absolute;left:3596;top:2600;width:10;height:20" coordorigin="3596,2600" coordsize="10,20">
              <v:shape style="position:absolute;left:3596;top:2600;width:10;height:20" coordorigin="3596,2600" coordsize="10,20" path="m3596,2619l3605,2619,3605,2600,3596,2600,3596,2619xe" filled="true" fillcolor="#000000" stroked="false">
                <v:path arrowok="t"/>
                <v:fill type="solid"/>
              </v:shape>
              <v:shape style="position:absolute;left:3596;top:2639;width:10;height:14" type="#_x0000_t75" stroked="false">
                <v:imagedata r:id="rId566" o:title=""/>
              </v:shape>
              <v:shape style="position:absolute;left:3605;top:2543;width:989;height:110" type="#_x0000_t75" stroked="false">
                <v:imagedata r:id="rId567" o:title=""/>
              </v:shape>
              <v:shape style="position:absolute;left:5151;top:2639;width:10;height:5" type="#_x0000_t75" stroked="false">
                <v:imagedata r:id="rId528" o:title=""/>
              </v:shape>
              <v:shape style="position:absolute;left:6080;top:2639;width:10;height:5" type="#_x0000_t75" stroked="false">
                <v:imagedata r:id="rId528" o:title=""/>
              </v:shape>
              <v:shape style="position:absolute;left:6856;top:2639;width:10;height:5" type="#_x0000_t75" stroked="false">
                <v:imagedata r:id="rId528" o:title=""/>
              </v:shape>
            </v:group>
            <w10:wrap type="none"/>
          </v:group>
        </w:pict>
      </w: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b/>
          <w:bCs/>
          <w:sz w:val="21"/>
          <w:szCs w:val="21"/>
        </w:rPr>
        <w:t>应收账款分类列示</w:t>
      </w:r>
      <w:r>
        <w:rPr>
          <w:rFonts w:ascii="宋体" w:hAnsi="宋体" w:cs="宋体" w:eastAsia="宋体" w:hint="default"/>
          <w:sz w:val="21"/>
          <w:szCs w:val="21"/>
        </w:rPr>
      </w:r>
    </w:p>
    <w:p>
      <w:pPr>
        <w:spacing w:line="240" w:lineRule="auto" w:before="13"/>
        <w:rPr>
          <w:rFonts w:ascii="宋体" w:hAnsi="宋体" w:cs="宋体" w:eastAsia="宋体" w:hint="default"/>
          <w:b/>
          <w:bCs/>
          <w:sz w:val="12"/>
          <w:szCs w:val="12"/>
        </w:rPr>
      </w:pPr>
    </w:p>
    <w:tbl>
      <w:tblPr>
        <w:tblW w:w="0" w:type="auto"/>
        <w:jc w:val="left"/>
        <w:tblInd w:w="2083" w:type="dxa"/>
        <w:tblLayout w:type="fixed"/>
        <w:tblCellMar>
          <w:top w:w="0" w:type="dxa"/>
          <w:left w:w="0" w:type="dxa"/>
          <w:bottom w:w="0" w:type="dxa"/>
          <w:right w:w="0" w:type="dxa"/>
        </w:tblCellMar>
        <w:tblLook w:val="01E0"/>
      </w:tblPr>
      <w:tblGrid>
        <w:gridCol w:w="2497"/>
        <w:gridCol w:w="576"/>
        <w:gridCol w:w="929"/>
        <w:gridCol w:w="776"/>
        <w:gridCol w:w="979"/>
        <w:gridCol w:w="571"/>
        <w:gridCol w:w="766"/>
        <w:gridCol w:w="648"/>
      </w:tblGrid>
      <w:tr>
        <w:trPr>
          <w:trHeight w:val="409" w:hRule="exact"/>
        </w:trPr>
        <w:tc>
          <w:tcPr>
            <w:tcW w:w="4001"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29"/>
              <w:ind w:right="429"/>
              <w:jc w:val="right"/>
              <w:rPr>
                <w:rFonts w:ascii="宋体" w:hAnsi="宋体" w:cs="宋体" w:eastAsia="宋体" w:hint="default"/>
                <w:sz w:val="21"/>
                <w:szCs w:val="21"/>
              </w:rPr>
            </w:pPr>
            <w:r>
              <w:rPr>
                <w:rFonts w:ascii="宋体" w:hAnsi="宋体" w:cs="宋体" w:eastAsia="宋体" w:hint="default"/>
                <w:spacing w:val="-1"/>
                <w:sz w:val="21"/>
                <w:szCs w:val="21"/>
              </w:rPr>
              <w:t>年末余额</w:t>
            </w:r>
          </w:p>
        </w:tc>
        <w:tc>
          <w:tcPr>
            <w:tcW w:w="776" w:type="dxa"/>
            <w:tcBorders>
              <w:top w:val="single" w:sz="12" w:space="0" w:color="000000"/>
              <w:left w:val="nil" w:sz="6" w:space="0" w:color="auto"/>
              <w:bottom w:val="nil" w:sz="6" w:space="0" w:color="auto"/>
              <w:right w:val="single" w:sz="4" w:space="0" w:color="000000"/>
            </w:tcBorders>
          </w:tcPr>
          <w:p>
            <w:pPr/>
          </w:p>
        </w:tc>
        <w:tc>
          <w:tcPr>
            <w:tcW w:w="979" w:type="dxa"/>
            <w:tcBorders>
              <w:top w:val="single" w:sz="12" w:space="0" w:color="000000"/>
              <w:left w:val="single" w:sz="4" w:space="0" w:color="000000"/>
              <w:bottom w:val="nil" w:sz="6" w:space="0" w:color="auto"/>
              <w:right w:val="nil" w:sz="6" w:space="0" w:color="auto"/>
            </w:tcBorders>
          </w:tcPr>
          <w:p>
            <w:pPr/>
          </w:p>
        </w:tc>
        <w:tc>
          <w:tcPr>
            <w:tcW w:w="133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29"/>
              <w:ind w:left="81"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648" w:type="dxa"/>
            <w:tcBorders>
              <w:top w:val="single" w:sz="12" w:space="0" w:color="000000"/>
              <w:left w:val="nil" w:sz="6" w:space="0" w:color="auto"/>
              <w:bottom w:val="nil" w:sz="6" w:space="0" w:color="auto"/>
              <w:right w:val="nil" w:sz="6" w:space="0" w:color="auto"/>
            </w:tcBorders>
          </w:tcPr>
          <w:p>
            <w:pPr/>
          </w:p>
        </w:tc>
      </w:tr>
      <w:tr>
        <w:trPr>
          <w:trHeight w:val="410" w:hRule="exact"/>
        </w:trPr>
        <w:tc>
          <w:tcPr>
            <w:tcW w:w="3073"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38"/>
              <w:ind w:left="1874"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70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424"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5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350"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414"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38"/>
              <w:ind w:left="280"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87" w:hRule="exact"/>
        </w:trPr>
        <w:tc>
          <w:tcPr>
            <w:tcW w:w="2497" w:type="dxa"/>
            <w:tcBorders>
              <w:top w:val="nil" w:sz="6" w:space="0" w:color="auto"/>
              <w:left w:val="nil" w:sz="6" w:space="0" w:color="auto"/>
              <w:bottom w:val="nil" w:sz="6" w:space="0" w:color="auto"/>
              <w:right w:val="single" w:sz="4" w:space="0" w:color="000000"/>
            </w:tcBorders>
          </w:tcPr>
          <w:p>
            <w:pPr>
              <w:pStyle w:val="TableParagraph"/>
              <w:tabs>
                <w:tab w:pos="969" w:val="left" w:leader="none"/>
              </w:tabs>
              <w:spacing w:line="240" w:lineRule="auto" w:before="95"/>
              <w:ind w:left="338" w:right="0"/>
              <w:jc w:val="left"/>
              <w:rPr>
                <w:rFonts w:ascii="宋体" w:hAnsi="宋体" w:cs="宋体" w:eastAsia="宋体" w:hint="default"/>
                <w:sz w:val="21"/>
                <w:szCs w:val="21"/>
              </w:rPr>
            </w:pPr>
            <w:r>
              <w:rPr>
                <w:rFonts w:ascii="宋体" w:hAnsi="宋体" w:cs="宋体" w:eastAsia="宋体" w:hint="default"/>
                <w:sz w:val="21"/>
                <w:szCs w:val="21"/>
              </w:rPr>
              <w:t>种</w:t>
              <w:tab/>
              <w:t>类</w:t>
            </w:r>
          </w:p>
        </w:tc>
        <w:tc>
          <w:tcPr>
            <w:tcW w:w="576" w:type="dxa"/>
            <w:vMerge w:val="restart"/>
            <w:tcBorders>
              <w:top w:val="nil" w:sz="6" w:space="0" w:color="auto"/>
              <w:left w:val="single" w:sz="4" w:space="0" w:color="000000"/>
              <w:right w:val="single" w:sz="4" w:space="0" w:color="000000"/>
            </w:tcBorders>
          </w:tcPr>
          <w:p>
            <w:pPr>
              <w:pStyle w:val="TableParagraph"/>
              <w:spacing w:line="273" w:lineRule="auto" w:before="28"/>
              <w:ind w:left="175" w:right="179"/>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p>
            <w:pPr>
              <w:pStyle w:val="TableParagraph"/>
              <w:spacing w:line="240" w:lineRule="auto" w:before="7"/>
              <w:ind w:left="12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p>
          <w:p>
            <w:pPr>
              <w:pStyle w:val="TableParagraph"/>
              <w:spacing w:line="240" w:lineRule="auto" w:before="37"/>
              <w:ind w:left="175"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929" w:type="dxa"/>
            <w:tcBorders>
              <w:top w:val="nil" w:sz="6" w:space="0" w:color="auto"/>
              <w:left w:val="single" w:sz="4" w:space="0" w:color="000000"/>
              <w:bottom w:val="nil" w:sz="6" w:space="0" w:color="auto"/>
              <w:right w:val="single" w:sz="4" w:space="0" w:color="000000"/>
            </w:tcBorders>
          </w:tcPr>
          <w:p>
            <w:pPr/>
          </w:p>
        </w:tc>
        <w:tc>
          <w:tcPr>
            <w:tcW w:w="776" w:type="dxa"/>
            <w:tcBorders>
              <w:top w:val="nil" w:sz="6" w:space="0" w:color="auto"/>
              <w:left w:val="single" w:sz="4" w:space="0" w:color="000000"/>
              <w:bottom w:val="nil" w:sz="6" w:space="0" w:color="auto"/>
              <w:right w:val="single" w:sz="4" w:space="0" w:color="000000"/>
            </w:tcBorders>
          </w:tcPr>
          <w:p>
            <w:pPr/>
          </w:p>
        </w:tc>
        <w:tc>
          <w:tcPr>
            <w:tcW w:w="979" w:type="dxa"/>
            <w:tcBorders>
              <w:top w:val="nil" w:sz="6" w:space="0" w:color="auto"/>
              <w:left w:val="single" w:sz="4" w:space="0" w:color="000000"/>
              <w:bottom w:val="nil" w:sz="6" w:space="0" w:color="auto"/>
              <w:right w:val="single" w:sz="4" w:space="0" w:color="000000"/>
            </w:tcBorders>
          </w:tcPr>
          <w:p>
            <w:pPr/>
          </w:p>
        </w:tc>
        <w:tc>
          <w:tcPr>
            <w:tcW w:w="571" w:type="dxa"/>
            <w:vMerge w:val="restart"/>
            <w:tcBorders>
              <w:top w:val="nil" w:sz="6" w:space="0" w:color="auto"/>
              <w:left w:val="single" w:sz="4" w:space="0" w:color="000000"/>
              <w:right w:val="single" w:sz="4" w:space="0" w:color="000000"/>
            </w:tcBorders>
          </w:tcPr>
          <w:p>
            <w:pPr>
              <w:pStyle w:val="TableParagraph"/>
              <w:spacing w:line="273" w:lineRule="auto" w:before="28"/>
              <w:ind w:left="175" w:right="173"/>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p>
          <w:p>
            <w:pPr>
              <w:pStyle w:val="TableParagraph"/>
              <w:spacing w:line="240" w:lineRule="auto" w:before="37"/>
              <w:ind w:left="175"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766" w:type="dxa"/>
            <w:tcBorders>
              <w:top w:val="nil" w:sz="6" w:space="0" w:color="auto"/>
              <w:left w:val="single" w:sz="4" w:space="0" w:color="000000"/>
              <w:bottom w:val="nil" w:sz="6" w:space="0" w:color="auto"/>
              <w:right w:val="single" w:sz="4" w:space="0" w:color="000000"/>
            </w:tcBorders>
          </w:tcPr>
          <w:p>
            <w:pPr/>
          </w:p>
        </w:tc>
        <w:tc>
          <w:tcPr>
            <w:tcW w:w="648" w:type="dxa"/>
            <w:tcBorders>
              <w:top w:val="nil" w:sz="6" w:space="0" w:color="auto"/>
              <w:left w:val="single" w:sz="4" w:space="0" w:color="000000"/>
              <w:bottom w:val="nil" w:sz="6" w:space="0" w:color="auto"/>
              <w:right w:val="nil" w:sz="6" w:space="0" w:color="auto"/>
            </w:tcBorders>
          </w:tcPr>
          <w:p>
            <w:pPr/>
          </w:p>
        </w:tc>
      </w:tr>
      <w:tr>
        <w:trPr>
          <w:trHeight w:val="957" w:hRule="exact"/>
        </w:trPr>
        <w:tc>
          <w:tcPr>
            <w:tcW w:w="2497"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right="269"/>
              <w:jc w:val="right"/>
              <w:rPr>
                <w:rFonts w:ascii="宋体" w:hAnsi="宋体" w:cs="宋体" w:eastAsia="宋体" w:hint="default"/>
                <w:sz w:val="21"/>
                <w:szCs w:val="21"/>
              </w:rPr>
            </w:pPr>
            <w:r>
              <w:rPr>
                <w:rFonts w:ascii="宋体" w:hAnsi="宋体" w:cs="宋体" w:eastAsia="宋体" w:hint="default"/>
                <w:sz w:val="21"/>
                <w:szCs w:val="21"/>
              </w:rPr>
              <w:t>金额</w:t>
            </w:r>
          </w:p>
        </w:tc>
        <w:tc>
          <w:tcPr>
            <w:tcW w:w="576" w:type="dxa"/>
            <w:vMerge/>
            <w:tcBorders>
              <w:left w:val="single" w:sz="4" w:space="0" w:color="000000"/>
              <w:bottom w:val="single" w:sz="12" w:space="0" w:color="000000"/>
              <w:right w:val="single" w:sz="4" w:space="0" w:color="000000"/>
            </w:tcBorders>
          </w:tcPr>
          <w:p>
            <w:pPr/>
          </w:p>
        </w:tc>
        <w:tc>
          <w:tcPr>
            <w:tcW w:w="92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9"/>
              <w:ind w:left="247"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776" w:type="dxa"/>
            <w:tcBorders>
              <w:top w:val="nil" w:sz="6" w:space="0" w:color="auto"/>
              <w:left w:val="single" w:sz="4" w:space="0" w:color="000000"/>
              <w:bottom w:val="single" w:sz="12" w:space="0" w:color="000000"/>
              <w:right w:val="single" w:sz="4" w:space="0" w:color="000000"/>
            </w:tcBorders>
          </w:tcPr>
          <w:p>
            <w:pPr>
              <w:pStyle w:val="TableParagraph"/>
              <w:spacing w:line="228" w:lineRule="exact"/>
              <w:ind w:left="172"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37"/>
              <w:ind w:left="119"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9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9"/>
              <w:ind w:left="27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71" w:type="dxa"/>
            <w:vMerge/>
            <w:tcBorders>
              <w:left w:val="single" w:sz="4" w:space="0" w:color="000000"/>
              <w:bottom w:val="single" w:sz="12" w:space="0" w:color="000000"/>
              <w:right w:val="single" w:sz="4" w:space="0" w:color="000000"/>
            </w:tcBorders>
          </w:tcPr>
          <w:p>
            <w:pPr/>
          </w:p>
        </w:tc>
        <w:tc>
          <w:tcPr>
            <w:tcW w:w="7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9"/>
              <w:ind w:left="168"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648" w:type="dxa"/>
            <w:tcBorders>
              <w:top w:val="nil" w:sz="6" w:space="0" w:color="auto"/>
              <w:left w:val="single" w:sz="4" w:space="0" w:color="000000"/>
              <w:bottom w:val="single" w:sz="12" w:space="0" w:color="000000"/>
              <w:right w:val="nil" w:sz="6" w:space="0" w:color="auto"/>
            </w:tcBorders>
          </w:tcPr>
          <w:p>
            <w:pPr>
              <w:pStyle w:val="TableParagraph"/>
              <w:spacing w:line="228" w:lineRule="exact"/>
              <w:ind w:left="108"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bl>
    <w:p>
      <w:pPr>
        <w:spacing w:after="0" w:line="240" w:lineRule="auto"/>
        <w:jc w:val="left"/>
        <w:rPr>
          <w:rFonts w:ascii="宋体" w:hAnsi="宋体" w:cs="宋体" w:eastAsia="宋体" w:hint="default"/>
          <w:sz w:val="21"/>
          <w:szCs w:val="21"/>
        </w:rPr>
        <w:sectPr>
          <w:pgSz w:w="11910" w:h="16840"/>
          <w:pgMar w:header="0" w:footer="1040" w:top="1480" w:bottom="1220" w:left="0" w:right="1680"/>
        </w:sectPr>
      </w:pPr>
    </w:p>
    <w:p>
      <w:pPr>
        <w:spacing w:line="240" w:lineRule="auto" w:before="2"/>
        <w:rPr>
          <w:rFonts w:ascii="宋体" w:hAnsi="宋体" w:cs="宋体" w:eastAsia="宋体" w:hint="default"/>
          <w:b/>
          <w:bCs/>
          <w:sz w:val="7"/>
          <w:szCs w:val="7"/>
        </w:rPr>
      </w:pPr>
      <w:r>
        <w:rPr/>
        <w:pict>
          <v:shape style="position:absolute;margin-left:179.779999pt;margin-top:78.720024pt;width:.48003pt;height:.96pt;mso-position-horizontal-relative:page;mso-position-vertical-relative:page;z-index:15640" type="#_x0000_t75" stroked="false">
            <v:imagedata r:id="rId568" o:title=""/>
          </v:shape>
        </w:pict>
      </w:r>
      <w:r>
        <w:rPr/>
        <w:pict>
          <v:shape style="position:absolute;margin-left:228.770004pt;margin-top:78.720024pt;width:.48002pt;height:.96pt;mso-position-horizontal-relative:page;mso-position-vertical-relative:page;z-index:15664" type="#_x0000_t75" stroked="false">
            <v:imagedata r:id="rId568" o:title=""/>
          </v:shape>
        </w:pict>
      </w:r>
      <w:r>
        <w:rPr/>
        <w:pict>
          <v:shape style="position:absolute;margin-left:257.570007pt;margin-top:80.159981pt;width:.48001pt;height:.12pt;mso-position-horizontal-relative:page;mso-position-vertical-relative:page;z-index:15688" type="#_x0000_t75" stroked="false">
            <v:imagedata r:id="rId569" o:title=""/>
          </v:shape>
        </w:pict>
      </w:r>
      <w:r>
        <w:rPr/>
        <w:pict>
          <v:shape style="position:absolute;margin-left:304.010010pt;margin-top:80.159981pt;width:.48001pt;height:.12pt;mso-position-horizontal-relative:page;mso-position-vertical-relative:page;z-index:15712" type="#_x0000_t75" stroked="false">
            <v:imagedata r:id="rId569" o:title=""/>
          </v:shape>
        </w:pict>
      </w:r>
      <w:r>
        <w:rPr/>
        <w:pict>
          <v:shape style="position:absolute;margin-left:342.790009pt;margin-top:80.159981pt;width:.48001pt;height:.12pt;mso-position-horizontal-relative:page;mso-position-vertical-relative:page;z-index:15736" type="#_x0000_t75" stroked="false">
            <v:imagedata r:id="rId569" o:title=""/>
          </v:shape>
        </w:pict>
      </w:r>
      <w:r>
        <w:rPr/>
        <w:pict>
          <v:shape style="position:absolute;margin-left:391.75pt;margin-top:80.159981pt;width:.47998pt;height:.12pt;mso-position-horizontal-relative:page;mso-position-vertical-relative:page;z-index:15760" type="#_x0000_t75" stroked="false">
            <v:imagedata r:id="rId569" o:title=""/>
          </v:shape>
        </w:pict>
      </w:r>
      <w:r>
        <w:rPr/>
        <w:pict>
          <v:shape style="position:absolute;margin-left:420.309998pt;margin-top:80.159981pt;width:.47998pt;height:.12pt;mso-position-horizontal-relative:page;mso-position-vertical-relative:page;z-index:15784" type="#_x0000_t75" stroked="false">
            <v:imagedata r:id="rId569" o:title=""/>
          </v:shape>
        </w:pict>
      </w:r>
      <w:r>
        <w:rPr/>
        <w:pict>
          <v:shape style="position:absolute;margin-left:458.589996pt;margin-top:80.159981pt;width:.47998pt;height:.12pt;mso-position-horizontal-relative:page;mso-position-vertical-relative:page;z-index:15808" type="#_x0000_t75" stroked="false">
            <v:imagedata r:id="rId569" o:title=""/>
          </v:shape>
        </w:pict>
      </w:r>
      <w:r>
        <w:rPr/>
        <w:pict>
          <v:group style="position:absolute;margin-left:104.18pt;margin-top:141.740021pt;width:387.1pt;height:5.4pt;mso-position-horizontal-relative:page;mso-position-vertical-relative:page;z-index:-1331944" coordorigin="2084,2835" coordsize="7742,108">
            <v:shape style="position:absolute;left:2084;top:2835;width:1531;height:108" type="#_x0000_t75" stroked="false">
              <v:imagedata r:id="rId570" o:title=""/>
            </v:shape>
            <v:shape style="position:absolute;left:3591;top:2931;width:994;height:12" type="#_x0000_t75" stroked="false">
              <v:imagedata r:id="rId544" o:title=""/>
            </v:shape>
            <v:shape style="position:absolute;left:4571;top:2931;width:590;height:12" type="#_x0000_t75" stroked="false">
              <v:imagedata r:id="rId571" o:title=""/>
            </v:shape>
            <v:shape style="position:absolute;left:5147;top:2931;width:943;height:12" type="#_x0000_t75" stroked="false">
              <v:imagedata r:id="rId572" o:title=""/>
            </v:shape>
            <v:shape style="position:absolute;left:6075;top:2931;width:790;height:12" type="#_x0000_t75" stroked="false">
              <v:imagedata r:id="rId573" o:title=""/>
            </v:shape>
            <v:shape style="position:absolute;left:6851;top:2931;width:994;height:12" type="#_x0000_t75" stroked="false">
              <v:imagedata r:id="rId574" o:title=""/>
            </v:shape>
            <v:shape style="position:absolute;left:7830;top:2931;width:586;height:12" type="#_x0000_t75" stroked="false">
              <v:imagedata r:id="rId230" o:title=""/>
            </v:shape>
            <v:shape style="position:absolute;left:8401;top:2931;width:780;height:12" type="#_x0000_t75" stroked="false">
              <v:imagedata r:id="rId575" o:title=""/>
            </v:shape>
            <v:shape style="position:absolute;left:9167;top:2933;width:658;height:10" type="#_x0000_t75" stroked="false">
              <v:imagedata r:id="rId197" o:title=""/>
            </v:shape>
            <w10:wrap type="none"/>
          </v:group>
        </w:pict>
      </w:r>
      <w:r>
        <w:rPr/>
        <w:pict>
          <v:group style="position:absolute;margin-left:104.18pt;margin-top:193.219955pt;width:387.1pt;height:5.2pt;mso-position-horizontal-relative:page;mso-position-vertical-relative:page;z-index:-1331920" coordorigin="2084,3864" coordsize="7742,104">
            <v:shape style="position:absolute;left:2084;top:3864;width:1531;height:103" type="#_x0000_t75" stroked="false">
              <v:imagedata r:id="rId576" o:title=""/>
            </v:shape>
            <v:shape style="position:absolute;left:3591;top:3958;width:985;height:10" type="#_x0000_t75" stroked="false">
              <v:imagedata r:id="rId536" o:title=""/>
            </v:shape>
            <v:shape style="position:absolute;left:4571;top:3958;width:1510;height:10" type="#_x0000_t75" stroked="false">
              <v:imagedata r:id="rId563" o:title=""/>
            </v:shape>
            <v:shape style="position:absolute;left:6075;top:3958;width:1760;height:10" type="#_x0000_t75" stroked="false">
              <v:imagedata r:id="rId564" o:title=""/>
            </v:shape>
            <v:shape style="position:absolute;left:7830;top:3958;width:576;height:10" type="#_x0000_t75" stroked="false">
              <v:imagedata r:id="rId234" o:title=""/>
            </v:shape>
            <v:shape style="position:absolute;left:8401;top:3958;width:770;height:10" type="#_x0000_t75" stroked="false">
              <v:imagedata r:id="rId565" o:title=""/>
            </v:shape>
            <v:shape style="position:absolute;left:9167;top:3958;width:658;height:10" type="#_x0000_t75" stroked="false">
              <v:imagedata r:id="rId197" o:title=""/>
            </v:shape>
            <w10:wrap type="none"/>
          </v:group>
        </w:pict>
      </w:r>
    </w:p>
    <w:tbl>
      <w:tblPr>
        <w:tblW w:w="0" w:type="auto"/>
        <w:jc w:val="left"/>
        <w:tblInd w:w="409" w:type="dxa"/>
        <w:tblLayout w:type="fixed"/>
        <w:tblCellMar>
          <w:top w:w="0" w:type="dxa"/>
          <w:left w:w="0" w:type="dxa"/>
          <w:bottom w:w="0" w:type="dxa"/>
          <w:right w:w="0" w:type="dxa"/>
        </w:tblCellMar>
        <w:tblLook w:val="01E0"/>
      </w:tblPr>
      <w:tblGrid>
        <w:gridCol w:w="1531"/>
        <w:gridCol w:w="980"/>
        <w:gridCol w:w="576"/>
        <w:gridCol w:w="929"/>
        <w:gridCol w:w="776"/>
        <w:gridCol w:w="979"/>
        <w:gridCol w:w="571"/>
        <w:gridCol w:w="766"/>
        <w:gridCol w:w="648"/>
      </w:tblGrid>
      <w:tr>
        <w:trPr>
          <w:trHeight w:val="1246" w:hRule="exact"/>
        </w:trPr>
        <w:tc>
          <w:tcPr>
            <w:tcW w:w="1531" w:type="dxa"/>
            <w:tcBorders>
              <w:top w:val="single" w:sz="12" w:space="0" w:color="000000"/>
              <w:left w:val="nil" w:sz="6" w:space="0" w:color="auto"/>
              <w:bottom w:val="nil" w:sz="6" w:space="0" w:color="auto"/>
              <w:right w:val="single" w:sz="4" w:space="0" w:color="000000"/>
            </w:tcBorders>
          </w:tcPr>
          <w:p>
            <w:pPr>
              <w:pStyle w:val="TableParagraph"/>
              <w:spacing w:line="273" w:lineRule="auto" w:before="28"/>
              <w:ind w:left="141" w:right="120"/>
              <w:jc w:val="center"/>
              <w:rPr>
                <w:rFonts w:ascii="宋体" w:hAnsi="宋体" w:cs="宋体" w:eastAsia="宋体" w:hint="default"/>
                <w:sz w:val="21"/>
                <w:szCs w:val="21"/>
              </w:rPr>
            </w:pPr>
            <w:r>
              <w:rPr>
                <w:rFonts w:ascii="宋体" w:hAnsi="宋体" w:cs="宋体" w:eastAsia="宋体" w:hint="default"/>
                <w:spacing w:val="-1"/>
                <w:sz w:val="21"/>
                <w:szCs w:val="21"/>
              </w:rPr>
              <w:t>单项金额重大</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并单项计提坏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账准备的应收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账款</w:t>
            </w:r>
          </w:p>
        </w:tc>
        <w:tc>
          <w:tcPr>
            <w:tcW w:w="9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tc>
        <w:tc>
          <w:tcPr>
            <w:tcW w:w="57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4"/>
                <w:szCs w:val="14"/>
              </w:rPr>
            </w:pPr>
          </w:p>
        </w:tc>
        <w:tc>
          <w:tcPr>
            <w:tcW w:w="92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4"/>
                <w:szCs w:val="14"/>
              </w:rPr>
            </w:pPr>
          </w:p>
        </w:tc>
        <w:tc>
          <w:tcPr>
            <w:tcW w:w="776"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8"/>
                <w:szCs w:val="28"/>
              </w:rPr>
            </w:pPr>
          </w:p>
          <w:p>
            <w:pPr>
              <w:pStyle w:val="TableParagraph"/>
              <w:spacing w:line="240" w:lineRule="auto"/>
              <w:ind w:left="172" w:right="0"/>
              <w:jc w:val="left"/>
              <w:rPr>
                <w:rFonts w:ascii="宋体" w:hAnsi="宋体" w:cs="宋体" w:eastAsia="宋体" w:hint="default"/>
                <w:sz w:val="21"/>
                <w:szCs w:val="21"/>
              </w:rPr>
            </w:pPr>
            <w:r>
              <w:rPr>
                <w:rFonts w:ascii="宋体"/>
                <w:sz w:val="21"/>
              </w:rPr>
              <w:t>2.46</w:t>
            </w:r>
          </w:p>
        </w:tc>
        <w:tc>
          <w:tcPr>
            <w:tcW w:w="97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4"/>
                <w:szCs w:val="14"/>
              </w:rPr>
            </w:pPr>
          </w:p>
        </w:tc>
        <w:tc>
          <w:tcPr>
            <w:tcW w:w="57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4"/>
                <w:szCs w:val="14"/>
              </w:rPr>
            </w:pPr>
          </w:p>
        </w:tc>
        <w:tc>
          <w:tcPr>
            <w:tcW w:w="76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4"/>
                <w:szCs w:val="14"/>
              </w:rPr>
            </w:pPr>
          </w:p>
        </w:tc>
        <w:tc>
          <w:tcPr>
            <w:tcW w:w="648"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8"/>
                <w:szCs w:val="28"/>
              </w:rPr>
            </w:pPr>
          </w:p>
          <w:p>
            <w:pPr>
              <w:pStyle w:val="TableParagraph"/>
              <w:spacing w:line="240" w:lineRule="auto"/>
              <w:ind w:left="108" w:right="0"/>
              <w:jc w:val="left"/>
              <w:rPr>
                <w:rFonts w:ascii="宋体" w:hAnsi="宋体" w:cs="宋体" w:eastAsia="宋体" w:hint="default"/>
                <w:sz w:val="21"/>
                <w:szCs w:val="21"/>
              </w:rPr>
            </w:pPr>
            <w:r>
              <w:rPr>
                <w:rFonts w:ascii="宋体"/>
                <w:sz w:val="21"/>
              </w:rPr>
              <w:t>1.50</w:t>
            </w:r>
          </w:p>
        </w:tc>
      </w:tr>
      <w:tr>
        <w:trPr>
          <w:trHeight w:val="1133"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271" w:lineRule="auto" w:before="136"/>
              <w:ind w:left="141" w:right="120"/>
              <w:jc w:val="center"/>
              <w:rPr>
                <w:rFonts w:ascii="宋体" w:hAnsi="宋体" w:cs="宋体" w:eastAsia="宋体" w:hint="default"/>
                <w:sz w:val="21"/>
                <w:szCs w:val="21"/>
              </w:rPr>
            </w:pPr>
            <w:r>
              <w:rPr>
                <w:rFonts w:ascii="宋体" w:hAnsi="宋体" w:cs="宋体" w:eastAsia="宋体" w:hint="default"/>
                <w:spacing w:val="-1"/>
                <w:sz w:val="21"/>
                <w:szCs w:val="21"/>
              </w:rPr>
              <w:t>按组合计提坏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账准备的应收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账款</w:t>
            </w:r>
          </w:p>
        </w:tc>
        <w:tc>
          <w:tcPr>
            <w:tcW w:w="9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2"/>
                <w:szCs w:val="22"/>
              </w:rPr>
            </w:pPr>
          </w:p>
          <w:p>
            <w:pPr>
              <w:pStyle w:val="TableParagraph"/>
              <w:spacing w:line="240" w:lineRule="auto"/>
              <w:ind w:left="117" w:right="0"/>
              <w:jc w:val="left"/>
              <w:rPr>
                <w:rFonts w:ascii="宋体" w:hAnsi="宋体" w:cs="宋体" w:eastAsia="宋体" w:hint="default"/>
                <w:sz w:val="21"/>
                <w:szCs w:val="21"/>
              </w:rPr>
            </w:pPr>
            <w:r>
              <w:rPr>
                <w:rFonts w:ascii="宋体"/>
                <w:sz w:val="21"/>
              </w:rPr>
              <w:t>48,197,</w:t>
            </w:r>
          </w:p>
          <w:p>
            <w:pPr>
              <w:pStyle w:val="TableParagraph"/>
              <w:spacing w:line="240" w:lineRule="auto" w:before="34"/>
              <w:ind w:left="170" w:right="0"/>
              <w:jc w:val="left"/>
              <w:rPr>
                <w:rFonts w:ascii="宋体" w:hAnsi="宋体" w:cs="宋体" w:eastAsia="宋体" w:hint="default"/>
                <w:sz w:val="21"/>
                <w:szCs w:val="21"/>
              </w:rPr>
            </w:pPr>
            <w:r>
              <w:rPr>
                <w:rFonts w:ascii="宋体"/>
                <w:sz w:val="21"/>
              </w:rPr>
              <w:t>366.36</w:t>
            </w: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2"/>
                <w:szCs w:val="22"/>
              </w:rPr>
            </w:pPr>
          </w:p>
          <w:p>
            <w:pPr>
              <w:pStyle w:val="TableParagraph"/>
              <w:spacing w:line="240" w:lineRule="auto"/>
              <w:ind w:left="124" w:right="0"/>
              <w:jc w:val="left"/>
              <w:rPr>
                <w:rFonts w:ascii="宋体" w:hAnsi="宋体" w:cs="宋体" w:eastAsia="宋体" w:hint="default"/>
                <w:sz w:val="21"/>
                <w:szCs w:val="21"/>
              </w:rPr>
            </w:pPr>
            <w:r>
              <w:rPr>
                <w:rFonts w:ascii="宋体"/>
                <w:sz w:val="21"/>
              </w:rPr>
              <w:t>100</w:t>
            </w:r>
          </w:p>
          <w:p>
            <w:pPr>
              <w:pStyle w:val="TableParagraph"/>
              <w:spacing w:line="240" w:lineRule="auto" w:before="34"/>
              <w:ind w:left="124" w:right="0"/>
              <w:jc w:val="left"/>
              <w:rPr>
                <w:rFonts w:ascii="宋体" w:hAnsi="宋体" w:cs="宋体" w:eastAsia="宋体" w:hint="default"/>
                <w:sz w:val="21"/>
                <w:szCs w:val="21"/>
              </w:rPr>
            </w:pPr>
            <w:r>
              <w:rPr>
                <w:rFonts w:ascii="宋体"/>
                <w:sz w:val="21"/>
              </w:rPr>
              <w:t>.00</w:t>
            </w:r>
          </w:p>
        </w:tc>
        <w:tc>
          <w:tcPr>
            <w:tcW w:w="92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2"/>
                <w:szCs w:val="22"/>
              </w:rPr>
            </w:pPr>
          </w:p>
          <w:p>
            <w:pPr>
              <w:pStyle w:val="TableParagraph"/>
              <w:spacing w:line="240" w:lineRule="auto"/>
              <w:ind w:left="141" w:right="0"/>
              <w:jc w:val="left"/>
              <w:rPr>
                <w:rFonts w:ascii="宋体" w:hAnsi="宋体" w:cs="宋体" w:eastAsia="宋体" w:hint="default"/>
                <w:sz w:val="21"/>
                <w:szCs w:val="21"/>
              </w:rPr>
            </w:pPr>
            <w:r>
              <w:rPr>
                <w:rFonts w:ascii="宋体"/>
                <w:sz w:val="21"/>
              </w:rPr>
              <w:t>1,183,</w:t>
            </w:r>
          </w:p>
          <w:p>
            <w:pPr>
              <w:pStyle w:val="TableParagraph"/>
              <w:spacing w:line="240" w:lineRule="auto" w:before="34"/>
              <w:ind w:left="141" w:right="0"/>
              <w:jc w:val="left"/>
              <w:rPr>
                <w:rFonts w:ascii="宋体" w:hAnsi="宋体" w:cs="宋体" w:eastAsia="宋体" w:hint="default"/>
                <w:sz w:val="21"/>
                <w:szCs w:val="21"/>
              </w:rPr>
            </w:pPr>
            <w:r>
              <w:rPr>
                <w:rFonts w:ascii="宋体"/>
                <w:sz w:val="21"/>
              </w:rPr>
              <w:t>795.18</w:t>
            </w:r>
          </w:p>
        </w:tc>
        <w:tc>
          <w:tcPr>
            <w:tcW w:w="776" w:type="dxa"/>
            <w:vMerge/>
            <w:tcBorders>
              <w:left w:val="single" w:sz="4" w:space="0" w:color="000000"/>
              <w:right w:val="single" w:sz="4" w:space="0" w:color="000000"/>
            </w:tcBorders>
          </w:tcPr>
          <w:p>
            <w:pPr/>
          </w:p>
        </w:tc>
        <w:tc>
          <w:tcPr>
            <w:tcW w:w="97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2"/>
                <w:szCs w:val="22"/>
              </w:rPr>
            </w:pPr>
          </w:p>
          <w:p>
            <w:pPr>
              <w:pStyle w:val="TableParagraph"/>
              <w:spacing w:line="240" w:lineRule="auto"/>
              <w:ind w:left="117" w:right="0"/>
              <w:jc w:val="left"/>
              <w:rPr>
                <w:rFonts w:ascii="宋体" w:hAnsi="宋体" w:cs="宋体" w:eastAsia="宋体" w:hint="default"/>
                <w:sz w:val="21"/>
                <w:szCs w:val="21"/>
              </w:rPr>
            </w:pPr>
            <w:r>
              <w:rPr>
                <w:rFonts w:ascii="宋体"/>
                <w:sz w:val="21"/>
              </w:rPr>
              <w:t>31,894,</w:t>
            </w:r>
          </w:p>
          <w:p>
            <w:pPr>
              <w:pStyle w:val="TableParagraph"/>
              <w:spacing w:line="240" w:lineRule="auto" w:before="34"/>
              <w:ind w:left="167" w:right="0"/>
              <w:jc w:val="left"/>
              <w:rPr>
                <w:rFonts w:ascii="宋体" w:hAnsi="宋体" w:cs="宋体" w:eastAsia="宋体" w:hint="default"/>
                <w:sz w:val="21"/>
                <w:szCs w:val="21"/>
              </w:rPr>
            </w:pPr>
            <w:r>
              <w:rPr>
                <w:rFonts w:ascii="宋体"/>
                <w:sz w:val="21"/>
              </w:rPr>
              <w:t>076.63</w:t>
            </w:r>
          </w:p>
        </w:tc>
        <w:tc>
          <w:tcPr>
            <w:tcW w:w="57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2"/>
                <w:szCs w:val="22"/>
              </w:rPr>
            </w:pPr>
          </w:p>
          <w:p>
            <w:pPr>
              <w:pStyle w:val="TableParagraph"/>
              <w:spacing w:line="240" w:lineRule="auto"/>
              <w:ind w:left="122" w:right="0"/>
              <w:jc w:val="left"/>
              <w:rPr>
                <w:rFonts w:ascii="宋体" w:hAnsi="宋体" w:cs="宋体" w:eastAsia="宋体" w:hint="default"/>
                <w:sz w:val="21"/>
                <w:szCs w:val="21"/>
              </w:rPr>
            </w:pPr>
            <w:r>
              <w:rPr>
                <w:rFonts w:ascii="宋体"/>
                <w:sz w:val="21"/>
              </w:rPr>
              <w:t>100</w:t>
            </w:r>
          </w:p>
          <w:p>
            <w:pPr>
              <w:pStyle w:val="TableParagraph"/>
              <w:spacing w:line="240" w:lineRule="auto" w:before="34"/>
              <w:ind w:left="122" w:right="0"/>
              <w:jc w:val="left"/>
              <w:rPr>
                <w:rFonts w:ascii="宋体" w:hAnsi="宋体" w:cs="宋体" w:eastAsia="宋体" w:hint="default"/>
                <w:sz w:val="21"/>
                <w:szCs w:val="21"/>
              </w:rPr>
            </w:pPr>
            <w:r>
              <w:rPr>
                <w:rFonts w:ascii="宋体"/>
                <w:sz w:val="21"/>
              </w:rPr>
              <w:t>.00</w:t>
            </w:r>
          </w:p>
        </w:tc>
        <w:tc>
          <w:tcPr>
            <w:tcW w:w="7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2"/>
                <w:szCs w:val="22"/>
              </w:rPr>
            </w:pPr>
          </w:p>
          <w:p>
            <w:pPr>
              <w:pStyle w:val="TableParagraph"/>
              <w:spacing w:line="240" w:lineRule="auto"/>
              <w:ind w:left="115" w:right="0"/>
              <w:jc w:val="left"/>
              <w:rPr>
                <w:rFonts w:ascii="宋体" w:hAnsi="宋体" w:cs="宋体" w:eastAsia="宋体" w:hint="default"/>
                <w:sz w:val="21"/>
                <w:szCs w:val="21"/>
              </w:rPr>
            </w:pPr>
            <w:r>
              <w:rPr>
                <w:rFonts w:ascii="宋体"/>
                <w:sz w:val="21"/>
              </w:rPr>
              <w:t>479,1</w:t>
            </w:r>
          </w:p>
          <w:p>
            <w:pPr>
              <w:pStyle w:val="TableParagraph"/>
              <w:spacing w:line="240" w:lineRule="auto" w:before="34"/>
              <w:ind w:left="115" w:right="0"/>
              <w:jc w:val="left"/>
              <w:rPr>
                <w:rFonts w:ascii="宋体" w:hAnsi="宋体" w:cs="宋体" w:eastAsia="宋体" w:hint="default"/>
                <w:sz w:val="21"/>
                <w:szCs w:val="21"/>
              </w:rPr>
            </w:pPr>
            <w:r>
              <w:rPr>
                <w:rFonts w:ascii="宋体"/>
                <w:sz w:val="21"/>
              </w:rPr>
              <w:t>91.38</w:t>
            </w:r>
          </w:p>
        </w:tc>
        <w:tc>
          <w:tcPr>
            <w:tcW w:w="648" w:type="dxa"/>
            <w:vMerge/>
            <w:tcBorders>
              <w:left w:val="single" w:sz="4" w:space="0" w:color="000000"/>
              <w:right w:val="nil" w:sz="6" w:space="0" w:color="auto"/>
            </w:tcBorders>
          </w:tcPr>
          <w:p>
            <w:pPr/>
          </w:p>
        </w:tc>
      </w:tr>
      <w:tr>
        <w:trPr>
          <w:trHeight w:val="1414"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273" w:lineRule="auto" w:before="28"/>
              <w:ind w:left="141" w:right="120"/>
              <w:jc w:val="center"/>
              <w:rPr>
                <w:rFonts w:ascii="宋体" w:hAnsi="宋体" w:cs="宋体" w:eastAsia="宋体" w:hint="default"/>
                <w:sz w:val="21"/>
                <w:szCs w:val="21"/>
              </w:rPr>
            </w:pPr>
            <w:r>
              <w:rPr>
                <w:rFonts w:ascii="宋体" w:hAnsi="宋体" w:cs="宋体" w:eastAsia="宋体" w:hint="default"/>
                <w:spacing w:val="-1"/>
                <w:sz w:val="21"/>
                <w:szCs w:val="21"/>
              </w:rPr>
              <w:t>单项金额虽不</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重大但单项计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提坏账准备的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应收账款</w:t>
            </w:r>
          </w:p>
        </w:tc>
        <w:tc>
          <w:tcPr>
            <w:tcW w:w="980"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17" w:right="0"/>
              <w:jc w:val="left"/>
              <w:rPr>
                <w:rFonts w:ascii="宋体" w:hAnsi="宋体" w:cs="宋体" w:eastAsia="宋体" w:hint="default"/>
                <w:sz w:val="21"/>
                <w:szCs w:val="21"/>
              </w:rPr>
            </w:pPr>
            <w:r>
              <w:rPr>
                <w:rFonts w:ascii="宋体"/>
                <w:sz w:val="21"/>
              </w:rPr>
              <w:t>48,197,</w:t>
            </w:r>
          </w:p>
          <w:p>
            <w:pPr>
              <w:pStyle w:val="TableParagraph"/>
              <w:spacing w:line="240" w:lineRule="auto" w:before="35"/>
              <w:ind w:left="170" w:right="0"/>
              <w:jc w:val="left"/>
              <w:rPr>
                <w:rFonts w:ascii="宋体" w:hAnsi="宋体" w:cs="宋体" w:eastAsia="宋体" w:hint="default"/>
                <w:sz w:val="21"/>
                <w:szCs w:val="21"/>
              </w:rPr>
            </w:pPr>
            <w:r>
              <w:rPr>
                <w:rFonts w:ascii="宋体"/>
                <w:sz w:val="21"/>
              </w:rPr>
              <w:t>366.36</w:t>
            </w:r>
          </w:p>
        </w:tc>
        <w:tc>
          <w:tcPr>
            <w:tcW w:w="576" w:type="dxa"/>
            <w:tcBorders>
              <w:top w:val="nil" w:sz="6" w:space="0" w:color="auto"/>
              <w:left w:val="single" w:sz="4" w:space="0" w:color="000000"/>
              <w:bottom w:val="nil" w:sz="6" w:space="0" w:color="auto"/>
              <w:right w:val="single" w:sz="4" w:space="0" w:color="000000"/>
            </w:tcBorders>
          </w:tcPr>
          <w:p>
            <w:pPr/>
          </w:p>
        </w:tc>
        <w:tc>
          <w:tcPr>
            <w:tcW w:w="929" w:type="dxa"/>
            <w:tcBorders>
              <w:top w:val="nil" w:sz="6" w:space="0" w:color="auto"/>
              <w:left w:val="single" w:sz="4" w:space="0" w:color="000000"/>
              <w:bottom w:val="nil" w:sz="6" w:space="0" w:color="auto"/>
              <w:right w:val="single" w:sz="4" w:space="0" w:color="000000"/>
            </w:tcBorders>
          </w:tcPr>
          <w:p>
            <w:pPr/>
          </w:p>
        </w:tc>
        <w:tc>
          <w:tcPr>
            <w:tcW w:w="776" w:type="dxa"/>
            <w:vMerge/>
            <w:tcBorders>
              <w:left w:val="single" w:sz="4" w:space="0" w:color="000000"/>
              <w:right w:val="single" w:sz="4" w:space="0" w:color="000000"/>
            </w:tcBorders>
          </w:tcPr>
          <w:p>
            <w:pPr/>
          </w:p>
        </w:tc>
        <w:tc>
          <w:tcPr>
            <w:tcW w:w="979" w:type="dxa"/>
            <w:tcBorders>
              <w:top w:val="nil" w:sz="6" w:space="0" w:color="auto"/>
              <w:left w:val="single" w:sz="4" w:space="0" w:color="000000"/>
              <w:bottom w:val="nil" w:sz="6" w:space="0" w:color="auto"/>
              <w:right w:val="single" w:sz="4" w:space="0" w:color="000000"/>
            </w:tcBorders>
          </w:tcPr>
          <w:p>
            <w:pPr/>
          </w:p>
        </w:tc>
        <w:tc>
          <w:tcPr>
            <w:tcW w:w="571" w:type="dxa"/>
            <w:tcBorders>
              <w:top w:val="nil" w:sz="6" w:space="0" w:color="auto"/>
              <w:left w:val="single" w:sz="4" w:space="0" w:color="000000"/>
              <w:bottom w:val="nil" w:sz="6" w:space="0" w:color="auto"/>
              <w:right w:val="single" w:sz="4" w:space="0" w:color="000000"/>
            </w:tcBorders>
          </w:tcPr>
          <w:p>
            <w:pPr/>
          </w:p>
        </w:tc>
        <w:tc>
          <w:tcPr>
            <w:tcW w:w="766" w:type="dxa"/>
            <w:tcBorders>
              <w:top w:val="nil" w:sz="6" w:space="0" w:color="auto"/>
              <w:left w:val="single" w:sz="4" w:space="0" w:color="000000"/>
              <w:bottom w:val="nil" w:sz="6" w:space="0" w:color="auto"/>
              <w:right w:val="single" w:sz="4" w:space="0" w:color="000000"/>
            </w:tcBorders>
          </w:tcPr>
          <w:p>
            <w:pPr/>
          </w:p>
        </w:tc>
        <w:tc>
          <w:tcPr>
            <w:tcW w:w="648" w:type="dxa"/>
            <w:vMerge/>
            <w:tcBorders>
              <w:left w:val="single" w:sz="4" w:space="0" w:color="000000"/>
              <w:right w:val="nil" w:sz="6" w:space="0" w:color="auto"/>
            </w:tcBorders>
          </w:tcPr>
          <w:p>
            <w:pPr/>
          </w:p>
        </w:tc>
      </w:tr>
      <w:tr>
        <w:trPr>
          <w:trHeight w:val="644" w:hRule="exact"/>
        </w:trPr>
        <w:tc>
          <w:tcPr>
            <w:tcW w:w="1531" w:type="dxa"/>
            <w:tcBorders>
              <w:top w:val="nil" w:sz="6" w:space="0" w:color="auto"/>
              <w:left w:val="nil" w:sz="6" w:space="0" w:color="auto"/>
              <w:bottom w:val="single" w:sz="12" w:space="0" w:color="000000"/>
              <w:right w:val="single" w:sz="4" w:space="0" w:color="000000"/>
            </w:tcBorders>
          </w:tcPr>
          <w:p>
            <w:pPr>
              <w:pStyle w:val="TableParagraph"/>
              <w:tabs>
                <w:tab w:pos="983" w:val="left" w:leader="none"/>
              </w:tabs>
              <w:spacing w:line="240" w:lineRule="auto" w:before="110"/>
              <w:ind w:left="35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980" w:type="dxa"/>
            <w:vMerge/>
            <w:tcBorders>
              <w:left w:val="single" w:sz="4" w:space="0" w:color="000000"/>
              <w:bottom w:val="single" w:sz="12" w:space="0" w:color="000000"/>
              <w:right w:val="single" w:sz="4" w:space="0" w:color="000000"/>
            </w:tcBorders>
          </w:tcPr>
          <w:p>
            <w:pPr/>
          </w:p>
        </w:tc>
        <w:tc>
          <w:tcPr>
            <w:tcW w:w="576" w:type="dxa"/>
            <w:tcBorders>
              <w:top w:val="nil" w:sz="6" w:space="0" w:color="auto"/>
              <w:left w:val="single" w:sz="4" w:space="0" w:color="000000"/>
              <w:bottom w:val="single" w:sz="12" w:space="0" w:color="000000"/>
              <w:right w:val="single" w:sz="4" w:space="0" w:color="000000"/>
            </w:tcBorders>
          </w:tcPr>
          <w:p>
            <w:pPr>
              <w:pStyle w:val="TableParagraph"/>
              <w:spacing w:line="229" w:lineRule="exact"/>
              <w:ind w:left="124" w:right="0"/>
              <w:jc w:val="left"/>
              <w:rPr>
                <w:rFonts w:ascii="宋体" w:hAnsi="宋体" w:cs="宋体" w:eastAsia="宋体" w:hint="default"/>
                <w:sz w:val="21"/>
                <w:szCs w:val="21"/>
              </w:rPr>
            </w:pPr>
            <w:r>
              <w:rPr>
                <w:rFonts w:ascii="宋体"/>
                <w:sz w:val="21"/>
              </w:rPr>
              <w:t>100</w:t>
            </w:r>
          </w:p>
          <w:p>
            <w:pPr>
              <w:pStyle w:val="TableParagraph"/>
              <w:spacing w:line="240" w:lineRule="auto" w:before="35"/>
              <w:ind w:left="124" w:right="0"/>
              <w:jc w:val="left"/>
              <w:rPr>
                <w:rFonts w:ascii="宋体" w:hAnsi="宋体" w:cs="宋体" w:eastAsia="宋体" w:hint="default"/>
                <w:sz w:val="21"/>
                <w:szCs w:val="21"/>
              </w:rPr>
            </w:pPr>
            <w:r>
              <w:rPr>
                <w:rFonts w:ascii="宋体"/>
                <w:sz w:val="21"/>
              </w:rPr>
              <w:t>.00</w:t>
            </w:r>
          </w:p>
        </w:tc>
        <w:tc>
          <w:tcPr>
            <w:tcW w:w="929" w:type="dxa"/>
            <w:tcBorders>
              <w:top w:val="nil" w:sz="6" w:space="0" w:color="auto"/>
              <w:left w:val="single" w:sz="4" w:space="0" w:color="000000"/>
              <w:bottom w:val="single" w:sz="12" w:space="0" w:color="000000"/>
              <w:right w:val="single" w:sz="4" w:space="0" w:color="000000"/>
            </w:tcBorders>
          </w:tcPr>
          <w:p>
            <w:pPr>
              <w:pStyle w:val="TableParagraph"/>
              <w:spacing w:line="229" w:lineRule="exact"/>
              <w:ind w:left="141" w:right="0"/>
              <w:jc w:val="left"/>
              <w:rPr>
                <w:rFonts w:ascii="宋体" w:hAnsi="宋体" w:cs="宋体" w:eastAsia="宋体" w:hint="default"/>
                <w:sz w:val="21"/>
                <w:szCs w:val="21"/>
              </w:rPr>
            </w:pPr>
            <w:r>
              <w:rPr>
                <w:rFonts w:ascii="宋体"/>
                <w:sz w:val="21"/>
              </w:rPr>
              <w:t>1,183,</w:t>
            </w:r>
          </w:p>
          <w:p>
            <w:pPr>
              <w:pStyle w:val="TableParagraph"/>
              <w:spacing w:line="240" w:lineRule="auto" w:before="35"/>
              <w:ind w:left="141" w:right="0"/>
              <w:jc w:val="left"/>
              <w:rPr>
                <w:rFonts w:ascii="宋体" w:hAnsi="宋体" w:cs="宋体" w:eastAsia="宋体" w:hint="default"/>
                <w:sz w:val="21"/>
                <w:szCs w:val="21"/>
              </w:rPr>
            </w:pPr>
            <w:r>
              <w:rPr>
                <w:rFonts w:ascii="宋体"/>
                <w:sz w:val="21"/>
              </w:rPr>
              <w:t>795.18</w:t>
            </w:r>
          </w:p>
        </w:tc>
        <w:tc>
          <w:tcPr>
            <w:tcW w:w="776" w:type="dxa"/>
            <w:vMerge/>
            <w:tcBorders>
              <w:left w:val="single" w:sz="4" w:space="0" w:color="000000"/>
              <w:bottom w:val="single" w:sz="12" w:space="0" w:color="000000"/>
              <w:right w:val="single" w:sz="4" w:space="0" w:color="000000"/>
            </w:tcBorders>
          </w:tcPr>
          <w:p>
            <w:pPr/>
          </w:p>
        </w:tc>
        <w:tc>
          <w:tcPr>
            <w:tcW w:w="979" w:type="dxa"/>
            <w:tcBorders>
              <w:top w:val="nil" w:sz="6" w:space="0" w:color="auto"/>
              <w:left w:val="single" w:sz="4" w:space="0" w:color="000000"/>
              <w:bottom w:val="single" w:sz="12" w:space="0" w:color="000000"/>
              <w:right w:val="single" w:sz="4" w:space="0" w:color="000000"/>
            </w:tcBorders>
          </w:tcPr>
          <w:p>
            <w:pPr>
              <w:pStyle w:val="TableParagraph"/>
              <w:spacing w:line="229" w:lineRule="exact"/>
              <w:ind w:left="117" w:right="0"/>
              <w:jc w:val="left"/>
              <w:rPr>
                <w:rFonts w:ascii="宋体" w:hAnsi="宋体" w:cs="宋体" w:eastAsia="宋体" w:hint="default"/>
                <w:sz w:val="21"/>
                <w:szCs w:val="21"/>
              </w:rPr>
            </w:pPr>
            <w:r>
              <w:rPr>
                <w:rFonts w:ascii="宋体"/>
                <w:sz w:val="21"/>
              </w:rPr>
              <w:t>31,894,</w:t>
            </w:r>
          </w:p>
          <w:p>
            <w:pPr>
              <w:pStyle w:val="TableParagraph"/>
              <w:spacing w:line="240" w:lineRule="auto" w:before="35"/>
              <w:ind w:left="167" w:right="0"/>
              <w:jc w:val="left"/>
              <w:rPr>
                <w:rFonts w:ascii="宋体" w:hAnsi="宋体" w:cs="宋体" w:eastAsia="宋体" w:hint="default"/>
                <w:sz w:val="21"/>
                <w:szCs w:val="21"/>
              </w:rPr>
            </w:pPr>
            <w:r>
              <w:rPr>
                <w:rFonts w:ascii="宋体"/>
                <w:sz w:val="21"/>
              </w:rPr>
              <w:t>076.63</w:t>
            </w:r>
          </w:p>
        </w:tc>
        <w:tc>
          <w:tcPr>
            <w:tcW w:w="571" w:type="dxa"/>
            <w:tcBorders>
              <w:top w:val="nil" w:sz="6" w:space="0" w:color="auto"/>
              <w:left w:val="single" w:sz="4" w:space="0" w:color="000000"/>
              <w:bottom w:val="single" w:sz="12" w:space="0" w:color="000000"/>
              <w:right w:val="single" w:sz="4" w:space="0" w:color="000000"/>
            </w:tcBorders>
          </w:tcPr>
          <w:p>
            <w:pPr>
              <w:pStyle w:val="TableParagraph"/>
              <w:spacing w:line="229" w:lineRule="exact"/>
              <w:ind w:left="122" w:right="0"/>
              <w:jc w:val="left"/>
              <w:rPr>
                <w:rFonts w:ascii="宋体" w:hAnsi="宋体" w:cs="宋体" w:eastAsia="宋体" w:hint="default"/>
                <w:sz w:val="21"/>
                <w:szCs w:val="21"/>
              </w:rPr>
            </w:pPr>
            <w:r>
              <w:rPr>
                <w:rFonts w:ascii="宋体"/>
                <w:sz w:val="21"/>
              </w:rPr>
              <w:t>100</w:t>
            </w:r>
          </w:p>
          <w:p>
            <w:pPr>
              <w:pStyle w:val="TableParagraph"/>
              <w:spacing w:line="240" w:lineRule="auto" w:before="35"/>
              <w:ind w:left="122" w:right="0"/>
              <w:jc w:val="left"/>
              <w:rPr>
                <w:rFonts w:ascii="宋体" w:hAnsi="宋体" w:cs="宋体" w:eastAsia="宋体" w:hint="default"/>
                <w:sz w:val="21"/>
                <w:szCs w:val="21"/>
              </w:rPr>
            </w:pPr>
            <w:r>
              <w:rPr>
                <w:rFonts w:ascii="宋体"/>
                <w:sz w:val="21"/>
              </w:rPr>
              <w:t>.00</w:t>
            </w:r>
          </w:p>
        </w:tc>
        <w:tc>
          <w:tcPr>
            <w:tcW w:w="766" w:type="dxa"/>
            <w:tcBorders>
              <w:top w:val="nil" w:sz="6" w:space="0" w:color="auto"/>
              <w:left w:val="single" w:sz="4" w:space="0" w:color="000000"/>
              <w:bottom w:val="single" w:sz="12" w:space="0" w:color="000000"/>
              <w:right w:val="single" w:sz="4" w:space="0" w:color="000000"/>
            </w:tcBorders>
          </w:tcPr>
          <w:p>
            <w:pPr>
              <w:pStyle w:val="TableParagraph"/>
              <w:spacing w:line="229" w:lineRule="exact"/>
              <w:ind w:left="115" w:right="0"/>
              <w:jc w:val="left"/>
              <w:rPr>
                <w:rFonts w:ascii="宋体" w:hAnsi="宋体" w:cs="宋体" w:eastAsia="宋体" w:hint="default"/>
                <w:sz w:val="21"/>
                <w:szCs w:val="21"/>
              </w:rPr>
            </w:pPr>
            <w:r>
              <w:rPr>
                <w:rFonts w:ascii="宋体"/>
                <w:sz w:val="21"/>
              </w:rPr>
              <w:t>479,1</w:t>
            </w:r>
          </w:p>
          <w:p>
            <w:pPr>
              <w:pStyle w:val="TableParagraph"/>
              <w:spacing w:line="240" w:lineRule="auto" w:before="35"/>
              <w:ind w:left="115" w:right="0"/>
              <w:jc w:val="left"/>
              <w:rPr>
                <w:rFonts w:ascii="宋体" w:hAnsi="宋体" w:cs="宋体" w:eastAsia="宋体" w:hint="default"/>
                <w:sz w:val="21"/>
                <w:szCs w:val="21"/>
              </w:rPr>
            </w:pPr>
            <w:r>
              <w:rPr>
                <w:rFonts w:ascii="宋体"/>
                <w:sz w:val="21"/>
              </w:rPr>
              <w:t>91.38</w:t>
            </w:r>
          </w:p>
        </w:tc>
        <w:tc>
          <w:tcPr>
            <w:tcW w:w="648"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3"/>
        <w:spacing w:line="240" w:lineRule="auto"/>
        <w:ind w:right="0"/>
        <w:jc w:val="left"/>
        <w:rPr>
          <w:b w:val="0"/>
          <w:bCs w:val="0"/>
        </w:rPr>
      </w:pPr>
      <w:r>
        <w:rPr/>
        <w:pict>
          <v:group style="position:absolute;margin-left:104.18pt;margin-top:-60.006298pt;width:387.1pt;height:.5pt;mso-position-horizontal-relative:page;mso-position-vertical-relative:paragraph;z-index:-1331896" coordorigin="2084,-1200" coordsize="7742,10">
            <v:shape style="position:absolute;left:2084;top:-1200;width:1512;height:10" type="#_x0000_t75" stroked="false">
              <v:imagedata r:id="rId577" o:title=""/>
            </v:shape>
            <v:shape style="position:absolute;left:3591;top:-1200;width:985;height:10" type="#_x0000_t75" stroked="false">
              <v:imagedata r:id="rId536" o:title=""/>
            </v:shape>
            <v:shape style="position:absolute;left:4571;top:-1200;width:1510;height:10" type="#_x0000_t75" stroked="false">
              <v:imagedata r:id="rId563" o:title=""/>
            </v:shape>
            <v:shape style="position:absolute;left:6075;top:-1200;width:1760;height:10" type="#_x0000_t75" stroked="false">
              <v:imagedata r:id="rId564" o:title=""/>
            </v:shape>
            <v:shape style="position:absolute;left:7830;top:-1200;width:576;height:10" type="#_x0000_t75" stroked="false">
              <v:imagedata r:id="rId234" o:title=""/>
            </v:shape>
            <v:shape style="position:absolute;left:8401;top:-1200;width:770;height:10" type="#_x0000_t75" stroked="false">
              <v:imagedata r:id="rId565" o:title=""/>
            </v:shape>
            <v:shape style="position:absolute;left:9167;top:-1200;width:658;height:10" type="#_x0000_t75" stroked="false">
              <v:imagedata r:id="rId197" o:title=""/>
            </v:shape>
            <w10:wrap type="none"/>
          </v:group>
        </w:pict>
      </w:r>
      <w:r>
        <w:rPr>
          <w:rFonts w:ascii="宋体" w:hAnsi="宋体" w:cs="宋体" w:eastAsia="宋体" w:hint="default"/>
        </w:rPr>
        <w:t>3</w:t>
      </w:r>
      <w:r>
        <w:rPr/>
        <w:t>、 应收账款分类的说明</w:t>
      </w:r>
      <w:r>
        <w:rPr>
          <w:b w:val="0"/>
          <w:bCs w:val="0"/>
        </w:rPr>
      </w:r>
    </w:p>
    <w:p>
      <w:pPr>
        <w:spacing w:line="240" w:lineRule="auto" w:before="1"/>
        <w:rPr>
          <w:rFonts w:ascii="宋体" w:hAnsi="宋体" w:cs="宋体" w:eastAsia="宋体" w:hint="default"/>
          <w:b/>
          <w:bCs/>
          <w:sz w:val="9"/>
          <w:szCs w:val="9"/>
        </w:rPr>
      </w:pPr>
    </w:p>
    <w:p>
      <w:pPr>
        <w:pStyle w:val="BodyText"/>
        <w:spacing w:line="240" w:lineRule="auto" w:before="36"/>
        <w:ind w:left="560" w:right="0"/>
        <w:jc w:val="left"/>
      </w:pPr>
      <w:r>
        <w:rPr/>
        <w:pict>
          <v:group style="position:absolute;margin-left:102.379997pt;margin-top:20.063669pt;width:390pt;height:308.25pt;mso-position-horizontal-relative:page;mso-position-vertical-relative:paragraph;z-index:-1331536" coordorigin="2048,401" coordsize="7800,6165">
            <v:group style="position:absolute;left:2076;top:416;width:1371;height:2" coordorigin="2076,416" coordsize="1371,2">
              <v:shape style="position:absolute;left:2076;top:416;width:1371;height:2" coordorigin="2076,416" coordsize="1371,0" path="m2076,416l3447,416e" filled="false" stroked="true" strokeweight="1.44pt" strokecolor="#000000">
                <v:path arrowok="t"/>
              </v:shape>
              <v:shape style="position:absolute;left:3447;top:430;width:10;height:2" type="#_x0000_t75" stroked="false">
                <v:imagedata r:id="rId569" o:title=""/>
              </v:shape>
            </v:group>
            <v:group style="position:absolute;left:3447;top:416;width:29;height:2" coordorigin="3447,416" coordsize="29,2">
              <v:shape style="position:absolute;left:3447;top:416;width:29;height:2" coordorigin="3447,416" coordsize="29,0" path="m3447,416l3476,416e" filled="false" stroked="true" strokeweight="1.44pt" strokecolor="#000000">
                <v:path arrowok="t"/>
              </v:shape>
            </v:group>
            <v:group style="position:absolute;left:3476;top:416;width:3325;height:2" coordorigin="3476,416" coordsize="3325,2">
              <v:shape style="position:absolute;left:3476;top:416;width:3325;height:2" coordorigin="3476,416" coordsize="3325,0" path="m3476,416l6801,416e" filled="false" stroked="true" strokeweight="1.44pt" strokecolor="#000000">
                <v:path arrowok="t"/>
              </v:shape>
              <v:shape style="position:absolute;left:6801;top:430;width:10;height:2" type="#_x0000_t75" stroked="false">
                <v:imagedata r:id="rId569" o:title=""/>
              </v:shape>
            </v:group>
            <v:group style="position:absolute;left:6801;top:416;width:29;height:2" coordorigin="6801,416" coordsize="29,2">
              <v:shape style="position:absolute;left:6801;top:416;width:29;height:2" coordorigin="6801,416" coordsize="29,0" path="m6801,416l6829,416e" filled="false" stroked="true" strokeweight="1.44pt" strokecolor="#000000">
                <v:path arrowok="t"/>
              </v:shape>
            </v:group>
            <v:group style="position:absolute;left:6829;top:416;width:3003;height:2" coordorigin="6829,416" coordsize="3003,2">
              <v:shape style="position:absolute;left:6829;top:416;width:3003;height:2" coordorigin="6829,416" coordsize="3003,0" path="m6829,416l9832,416e" filled="false" stroked="true" strokeweight="1.44pt" strokecolor="#000000">
                <v:path arrowok="t"/>
              </v:shape>
            </v:group>
            <v:group style="position:absolute;left:3447;top:432;width:10;height:20" coordorigin="3447,432" coordsize="10,20">
              <v:shape style="position:absolute;left:3447;top:432;width:10;height:20" coordorigin="3447,432" coordsize="10,20" path="m3447,452l3456,452,3456,432,3447,432,3447,452xe" filled="true" fillcolor="#000000" stroked="false">
                <v:path arrowok="t"/>
                <v:fill type="solid"/>
              </v:shape>
            </v:group>
            <v:group style="position:absolute;left:3447;top:452;width:10;height:20" coordorigin="3447,452" coordsize="10,20">
              <v:shape style="position:absolute;left:3447;top:452;width:10;height:20" coordorigin="3447,452" coordsize="10,20" path="m3447,471l3456,471,3456,452,3447,452,3447,471xe" filled="true" fillcolor="#000000" stroked="false">
                <v:path arrowok="t"/>
                <v:fill type="solid"/>
              </v:shape>
            </v:group>
            <v:group style="position:absolute;left:3447;top:471;width:10;height:20" coordorigin="3447,471" coordsize="10,20">
              <v:shape style="position:absolute;left:3447;top:471;width:10;height:20" coordorigin="3447,471" coordsize="10,20" path="m3447,490l3456,490,3456,471,3447,471,3447,490xe" filled="true" fillcolor="#000000" stroked="false">
                <v:path arrowok="t"/>
                <v:fill type="solid"/>
              </v:shape>
            </v:group>
            <v:group style="position:absolute;left:3447;top:490;width:10;height:20" coordorigin="3447,490" coordsize="10,20">
              <v:shape style="position:absolute;left:3447;top:490;width:10;height:20" coordorigin="3447,490" coordsize="10,20" path="m3447,509l3456,509,3456,490,3447,490,3447,509xe" filled="true" fillcolor="#000000" stroked="false">
                <v:path arrowok="t"/>
                <v:fill type="solid"/>
              </v:shape>
            </v:group>
            <v:group style="position:absolute;left:3447;top:509;width:10;height:20" coordorigin="3447,509" coordsize="10,20">
              <v:shape style="position:absolute;left:3447;top:509;width:10;height:20" coordorigin="3447,509" coordsize="10,20" path="m3447,528l3456,528,3456,509,3447,509,3447,528xe" filled="true" fillcolor="#000000" stroked="false">
                <v:path arrowok="t"/>
                <v:fill type="solid"/>
              </v:shape>
            </v:group>
            <v:group style="position:absolute;left:3447;top:528;width:10;height:20" coordorigin="3447,528" coordsize="10,20">
              <v:shape style="position:absolute;left:3447;top:528;width:10;height:20" coordorigin="3447,528" coordsize="10,20" path="m3447,548l3456,548,3456,528,3447,528,3447,548xe" filled="true" fillcolor="#000000" stroked="false">
                <v:path arrowok="t"/>
                <v:fill type="solid"/>
              </v:shape>
            </v:group>
            <v:group style="position:absolute;left:3447;top:548;width:10;height:20" coordorigin="3447,548" coordsize="10,20">
              <v:shape style="position:absolute;left:3447;top:548;width:10;height:20" coordorigin="3447,548" coordsize="10,20" path="m3447,567l3456,567,3456,548,3447,548,3447,567xe" filled="true" fillcolor="#000000" stroked="false">
                <v:path arrowok="t"/>
                <v:fill type="solid"/>
              </v:shape>
            </v:group>
            <v:group style="position:absolute;left:3447;top:567;width:10;height:20" coordorigin="3447,567" coordsize="10,20">
              <v:shape style="position:absolute;left:3447;top:567;width:10;height:20" coordorigin="3447,567" coordsize="10,20" path="m3447,586l3456,586,3456,567,3447,567,3447,586xe" filled="true" fillcolor="#000000" stroked="false">
                <v:path arrowok="t"/>
                <v:fill type="solid"/>
              </v:shape>
            </v:group>
            <v:group style="position:absolute;left:3447;top:586;width:10;height:20" coordorigin="3447,586" coordsize="10,20">
              <v:shape style="position:absolute;left:3447;top:586;width:10;height:20" coordorigin="3447,586" coordsize="10,20" path="m3447,605l3456,605,3456,586,3447,586,3447,605xe" filled="true" fillcolor="#000000" stroked="false">
                <v:path arrowok="t"/>
                <v:fill type="solid"/>
              </v:shape>
            </v:group>
            <v:group style="position:absolute;left:3447;top:605;width:10;height:20" coordorigin="3447,605" coordsize="10,20">
              <v:shape style="position:absolute;left:3447;top:605;width:10;height:20" coordorigin="3447,605" coordsize="10,20" path="m3447,624l3456,624,3456,605,3447,605,3447,624xe" filled="true" fillcolor="#000000" stroked="false">
                <v:path arrowok="t"/>
                <v:fill type="solid"/>
              </v:shape>
            </v:group>
            <v:group style="position:absolute;left:3447;top:624;width:10;height:20" coordorigin="3447,624" coordsize="10,20">
              <v:shape style="position:absolute;left:3447;top:624;width:10;height:20" coordorigin="3447,624" coordsize="10,20" path="m3447,644l3456,644,3456,624,3447,624,3447,644xe" filled="true" fillcolor="#000000" stroked="false">
                <v:path arrowok="t"/>
                <v:fill type="solid"/>
              </v:shape>
            </v:group>
            <v:group style="position:absolute;left:3447;top:644;width:10;height:20" coordorigin="3447,644" coordsize="10,20">
              <v:shape style="position:absolute;left:3447;top:644;width:10;height:20" coordorigin="3447,644" coordsize="10,20" path="m3447,663l3456,663,3456,644,3447,644,3447,663xe" filled="true" fillcolor="#000000" stroked="false">
                <v:path arrowok="t"/>
                <v:fill type="solid"/>
              </v:shape>
            </v:group>
            <v:group style="position:absolute;left:3447;top:663;width:10;height:20" coordorigin="3447,663" coordsize="10,20">
              <v:shape style="position:absolute;left:3447;top:663;width:10;height:20" coordorigin="3447,663" coordsize="10,20" path="m3447,682l3456,682,3456,663,3447,663,3447,682xe" filled="true" fillcolor="#000000" stroked="false">
                <v:path arrowok="t"/>
                <v:fill type="solid"/>
              </v:shape>
            </v:group>
            <v:group style="position:absolute;left:3447;top:682;width:10;height:20" coordorigin="3447,682" coordsize="10,20">
              <v:shape style="position:absolute;left:3447;top:682;width:10;height:20" coordorigin="3447,682" coordsize="10,20" path="m3447,701l3456,701,3456,682,3447,682,3447,701xe" filled="true" fillcolor="#000000" stroked="false">
                <v:path arrowok="t"/>
                <v:fill type="solid"/>
              </v:shape>
            </v:group>
            <v:group style="position:absolute;left:3447;top:701;width:10;height:20" coordorigin="3447,701" coordsize="10,20">
              <v:shape style="position:absolute;left:3447;top:701;width:10;height:20" coordorigin="3447,701" coordsize="10,20" path="m3447,720l3456,720,3456,701,3447,701,3447,720xe" filled="true" fillcolor="#000000" stroked="false">
                <v:path arrowok="t"/>
                <v:fill type="solid"/>
              </v:shape>
            </v:group>
            <v:group style="position:absolute;left:3447;top:720;width:10;height:20" coordorigin="3447,720" coordsize="10,20">
              <v:shape style="position:absolute;left:3447;top:720;width:10;height:20" coordorigin="3447,720" coordsize="10,20" path="m3447,740l3456,740,3456,720,3447,720,3447,740xe" filled="true" fillcolor="#000000" stroked="false">
                <v:path arrowok="t"/>
                <v:fill type="solid"/>
              </v:shape>
            </v:group>
            <v:group style="position:absolute;left:3447;top:740;width:10;height:20" coordorigin="3447,740" coordsize="10,20">
              <v:shape style="position:absolute;left:3447;top:740;width:10;height:20" coordorigin="3447,740" coordsize="10,20" path="m3447,759l3456,759,3456,740,3447,740,3447,759xe" filled="true" fillcolor="#000000" stroked="false">
                <v:path arrowok="t"/>
                <v:fill type="solid"/>
              </v:shape>
            </v:group>
            <v:group style="position:absolute;left:3447;top:759;width:10;height:20" coordorigin="3447,759" coordsize="10,20">
              <v:shape style="position:absolute;left:3447;top:759;width:10;height:20" coordorigin="3447,759" coordsize="10,20" path="m3447,778l3456,778,3456,759,3447,759,3447,778xe" filled="true" fillcolor="#000000" stroked="false">
                <v:path arrowok="t"/>
                <v:fill type="solid"/>
              </v:shape>
            </v:group>
            <v:group style="position:absolute;left:3447;top:778;width:10;height:20" coordorigin="3447,778" coordsize="10,20">
              <v:shape style="position:absolute;left:3447;top:778;width:10;height:20" coordorigin="3447,778" coordsize="10,20" path="m3447,797l3456,797,3456,778,3447,778,3447,797xe" filled="true" fillcolor="#000000" stroked="false">
                <v:path arrowok="t"/>
                <v:fill type="solid"/>
              </v:shape>
            </v:group>
            <v:group style="position:absolute;left:3447;top:797;width:10;height:20" coordorigin="3447,797" coordsize="10,20">
              <v:shape style="position:absolute;left:3447;top:797;width:10;height:20" coordorigin="3447,797" coordsize="10,20" path="m3447,816l3456,816,3456,797,3447,797,3447,816xe" filled="true" fillcolor="#000000" stroked="false">
                <v:path arrowok="t"/>
                <v:fill type="solid"/>
              </v:shape>
            </v:group>
            <v:group style="position:absolute;left:3447;top:820;width:10;height:2" coordorigin="3447,820" coordsize="10,2">
              <v:shape style="position:absolute;left:3447;top:820;width:10;height:2" coordorigin="3447,820" coordsize="10,0" path="m3447,820l3456,820e" filled="false" stroked="true" strokeweight=".35999pt" strokecolor="#000000">
                <v:path arrowok="t"/>
              </v:shape>
            </v:group>
            <v:group style="position:absolute;left:6801;top:432;width:10;height:20" coordorigin="6801,432" coordsize="10,20">
              <v:shape style="position:absolute;left:6801;top:432;width:10;height:20" coordorigin="6801,432" coordsize="10,20" path="m6801,452l6810,452,6810,432,6801,432,6801,452xe" filled="true" fillcolor="#000000" stroked="false">
                <v:path arrowok="t"/>
                <v:fill type="solid"/>
              </v:shape>
            </v:group>
            <v:group style="position:absolute;left:6801;top:452;width:10;height:20" coordorigin="6801,452" coordsize="10,20">
              <v:shape style="position:absolute;left:6801;top:452;width:10;height:20" coordorigin="6801,452" coordsize="10,20" path="m6801,471l6810,471,6810,452,6801,452,6801,471xe" filled="true" fillcolor="#000000" stroked="false">
                <v:path arrowok="t"/>
                <v:fill type="solid"/>
              </v:shape>
            </v:group>
            <v:group style="position:absolute;left:6801;top:471;width:10;height:20" coordorigin="6801,471" coordsize="10,20">
              <v:shape style="position:absolute;left:6801;top:471;width:10;height:20" coordorigin="6801,471" coordsize="10,20" path="m6801,490l6810,490,6810,471,6801,471,6801,490xe" filled="true" fillcolor="#000000" stroked="false">
                <v:path arrowok="t"/>
                <v:fill type="solid"/>
              </v:shape>
            </v:group>
            <v:group style="position:absolute;left:6801;top:490;width:10;height:20" coordorigin="6801,490" coordsize="10,20">
              <v:shape style="position:absolute;left:6801;top:490;width:10;height:20" coordorigin="6801,490" coordsize="10,20" path="m6801,509l6810,509,6810,490,6801,490,6801,509xe" filled="true" fillcolor="#000000" stroked="false">
                <v:path arrowok="t"/>
                <v:fill type="solid"/>
              </v:shape>
            </v:group>
            <v:group style="position:absolute;left:6801;top:509;width:10;height:20" coordorigin="6801,509" coordsize="10,20">
              <v:shape style="position:absolute;left:6801;top:509;width:10;height:20" coordorigin="6801,509" coordsize="10,20" path="m6801,528l6810,528,6810,509,6801,509,6801,528xe" filled="true" fillcolor="#000000" stroked="false">
                <v:path arrowok="t"/>
                <v:fill type="solid"/>
              </v:shape>
            </v:group>
            <v:group style="position:absolute;left:6801;top:528;width:10;height:20" coordorigin="6801,528" coordsize="10,20">
              <v:shape style="position:absolute;left:6801;top:528;width:10;height:20" coordorigin="6801,528" coordsize="10,20" path="m6801,548l6810,548,6810,528,6801,528,6801,548xe" filled="true" fillcolor="#000000" stroked="false">
                <v:path arrowok="t"/>
                <v:fill type="solid"/>
              </v:shape>
            </v:group>
            <v:group style="position:absolute;left:6801;top:548;width:10;height:20" coordorigin="6801,548" coordsize="10,20">
              <v:shape style="position:absolute;left:6801;top:548;width:10;height:20" coordorigin="6801,548" coordsize="10,20" path="m6801,567l6810,567,6810,548,6801,548,6801,567xe" filled="true" fillcolor="#000000" stroked="false">
                <v:path arrowok="t"/>
                <v:fill type="solid"/>
              </v:shape>
            </v:group>
            <v:group style="position:absolute;left:6801;top:567;width:10;height:20" coordorigin="6801,567" coordsize="10,20">
              <v:shape style="position:absolute;left:6801;top:567;width:10;height:20" coordorigin="6801,567" coordsize="10,20" path="m6801,586l6810,586,6810,567,6801,567,6801,586xe" filled="true" fillcolor="#000000" stroked="false">
                <v:path arrowok="t"/>
                <v:fill type="solid"/>
              </v:shape>
            </v:group>
            <v:group style="position:absolute;left:6801;top:586;width:10;height:20" coordorigin="6801,586" coordsize="10,20">
              <v:shape style="position:absolute;left:6801;top:586;width:10;height:20" coordorigin="6801,586" coordsize="10,20" path="m6801,605l6810,605,6810,586,6801,586,6801,605xe" filled="true" fillcolor="#000000" stroked="false">
                <v:path arrowok="t"/>
                <v:fill type="solid"/>
              </v:shape>
            </v:group>
            <v:group style="position:absolute;left:6801;top:605;width:10;height:20" coordorigin="6801,605" coordsize="10,20">
              <v:shape style="position:absolute;left:6801;top:605;width:10;height:20" coordorigin="6801,605" coordsize="10,20" path="m6801,624l6810,624,6810,605,6801,605,6801,624xe" filled="true" fillcolor="#000000" stroked="false">
                <v:path arrowok="t"/>
                <v:fill type="solid"/>
              </v:shape>
            </v:group>
            <v:group style="position:absolute;left:6801;top:624;width:10;height:20" coordorigin="6801,624" coordsize="10,20">
              <v:shape style="position:absolute;left:6801;top:624;width:10;height:20" coordorigin="6801,624" coordsize="10,20" path="m6801,644l6810,644,6810,624,6801,624,6801,644xe" filled="true" fillcolor="#000000" stroked="false">
                <v:path arrowok="t"/>
                <v:fill type="solid"/>
              </v:shape>
            </v:group>
            <v:group style="position:absolute;left:6801;top:644;width:10;height:20" coordorigin="6801,644" coordsize="10,20">
              <v:shape style="position:absolute;left:6801;top:644;width:10;height:20" coordorigin="6801,644" coordsize="10,20" path="m6801,663l6810,663,6810,644,6801,644,6801,663xe" filled="true" fillcolor="#000000" stroked="false">
                <v:path arrowok="t"/>
                <v:fill type="solid"/>
              </v:shape>
            </v:group>
            <v:group style="position:absolute;left:6801;top:663;width:10;height:20" coordorigin="6801,663" coordsize="10,20">
              <v:shape style="position:absolute;left:6801;top:663;width:10;height:20" coordorigin="6801,663" coordsize="10,20" path="m6801,682l6810,682,6810,663,6801,663,6801,682xe" filled="true" fillcolor="#000000" stroked="false">
                <v:path arrowok="t"/>
                <v:fill type="solid"/>
              </v:shape>
            </v:group>
            <v:group style="position:absolute;left:6801;top:682;width:10;height:20" coordorigin="6801,682" coordsize="10,20">
              <v:shape style="position:absolute;left:6801;top:682;width:10;height:20" coordorigin="6801,682" coordsize="10,20" path="m6801,701l6810,701,6810,682,6801,682,6801,701xe" filled="true" fillcolor="#000000" stroked="false">
                <v:path arrowok="t"/>
                <v:fill type="solid"/>
              </v:shape>
            </v:group>
            <v:group style="position:absolute;left:6801;top:701;width:10;height:20" coordorigin="6801,701" coordsize="10,20">
              <v:shape style="position:absolute;left:6801;top:701;width:10;height:20" coordorigin="6801,701" coordsize="10,20" path="m6801,720l6810,720,6810,701,6801,701,6801,720xe" filled="true" fillcolor="#000000" stroked="false">
                <v:path arrowok="t"/>
                <v:fill type="solid"/>
              </v:shape>
            </v:group>
            <v:group style="position:absolute;left:6801;top:720;width:10;height:20" coordorigin="6801,720" coordsize="10,20">
              <v:shape style="position:absolute;left:6801;top:720;width:10;height:20" coordorigin="6801,720" coordsize="10,20" path="m6801,740l6810,740,6810,720,6801,720,6801,740xe" filled="true" fillcolor="#000000" stroked="false">
                <v:path arrowok="t"/>
                <v:fill type="solid"/>
              </v:shape>
            </v:group>
            <v:group style="position:absolute;left:6801;top:740;width:10;height:20" coordorigin="6801,740" coordsize="10,20">
              <v:shape style="position:absolute;left:6801;top:740;width:10;height:20" coordorigin="6801,740" coordsize="10,20" path="m6801,759l6810,759,6810,740,6801,740,6801,759xe" filled="true" fillcolor="#000000" stroked="false">
                <v:path arrowok="t"/>
                <v:fill type="solid"/>
              </v:shape>
            </v:group>
            <v:group style="position:absolute;left:6801;top:759;width:10;height:20" coordorigin="6801,759" coordsize="10,20">
              <v:shape style="position:absolute;left:6801;top:759;width:10;height:20" coordorigin="6801,759" coordsize="10,20" path="m6801,778l6810,778,6810,759,6801,759,6801,778xe" filled="true" fillcolor="#000000" stroked="false">
                <v:path arrowok="t"/>
                <v:fill type="solid"/>
              </v:shape>
            </v:group>
            <v:group style="position:absolute;left:6801;top:778;width:10;height:20" coordorigin="6801,778" coordsize="10,20">
              <v:shape style="position:absolute;left:6801;top:778;width:10;height:20" coordorigin="6801,778" coordsize="10,20" path="m6801,797l6810,797,6810,778,6801,778,6801,797xe" filled="true" fillcolor="#000000" stroked="false">
                <v:path arrowok="t"/>
                <v:fill type="solid"/>
              </v:shape>
            </v:group>
            <v:group style="position:absolute;left:6801;top:797;width:10;height:20" coordorigin="6801,797" coordsize="10,20">
              <v:shape style="position:absolute;left:6801;top:797;width:10;height:20" coordorigin="6801,797" coordsize="10,20" path="m6801,816l6810,816,6810,797,6801,797,6801,816xe" filled="true" fillcolor="#000000" stroked="false">
                <v:path arrowok="t"/>
                <v:fill type="solid"/>
              </v:shape>
            </v:group>
            <v:group style="position:absolute;left:6801;top:820;width:10;height:2" coordorigin="6801,820" coordsize="10,2">
              <v:shape style="position:absolute;left:6801;top:820;width:10;height:2" coordorigin="6801,820" coordsize="10,0" path="m6801,820l6810,820e" filled="false" stroked="true" strokeweight=".35999pt" strokecolor="#000000">
                <v:path arrowok="t"/>
              </v:shape>
            </v:group>
            <v:group style="position:absolute;left:3447;top:828;width:10;height:2" coordorigin="3447,828" coordsize="10,2">
              <v:shape style="position:absolute;left:3447;top:828;width:10;height:2" coordorigin="3447,828" coordsize="10,0" path="m3447,828l3456,828e" filled="false" stroked="true" strokeweight=".48001pt" strokecolor="#000000">
                <v:path arrowok="t"/>
              </v:shape>
            </v:group>
            <v:group style="position:absolute;left:5612;top:828;width:10;height:2" coordorigin="5612,828" coordsize="10,2">
              <v:shape style="position:absolute;left:5612;top:828;width:10;height:2" coordorigin="5612,828" coordsize="10,0" path="m5612,828l5622,828e" filled="false" stroked="true" strokeweight=".48001pt" strokecolor="#000000">
                <v:path arrowok="t"/>
              </v:shape>
              <v:shape style="position:absolute;left:3456;top:824;width:3344;height:10" type="#_x0000_t75" stroked="false">
                <v:imagedata r:id="rId578" o:title=""/>
              </v:shape>
              <v:shape style="position:absolute;left:6796;top:824;width:2030;height:10" type="#_x0000_t75" stroked="false">
                <v:imagedata r:id="rId579" o:title=""/>
              </v:shape>
              <v:shape style="position:absolute;left:8821;top:824;width:1011;height:10" type="#_x0000_t75" stroked="false">
                <v:imagedata r:id="rId580" o:title=""/>
              </v:shape>
            </v:group>
            <v:group style="position:absolute;left:3447;top:833;width:10;height:20" coordorigin="3447,833" coordsize="10,20">
              <v:shape style="position:absolute;left:3447;top:833;width:10;height:20" coordorigin="3447,833" coordsize="10,20" path="m3447,852l3456,852,3456,833,3447,833,3447,852xe" filled="true" fillcolor="#000000" stroked="false">
                <v:path arrowok="t"/>
                <v:fill type="solid"/>
              </v:shape>
            </v:group>
            <v:group style="position:absolute;left:3447;top:852;width:10;height:20" coordorigin="3447,852" coordsize="10,20">
              <v:shape style="position:absolute;left:3447;top:852;width:10;height:20" coordorigin="3447,852" coordsize="10,20" path="m3447,872l3456,872,3456,852,3447,852,3447,872xe" filled="true" fillcolor="#000000" stroked="false">
                <v:path arrowok="t"/>
                <v:fill type="solid"/>
              </v:shape>
            </v:group>
            <v:group style="position:absolute;left:3447;top:872;width:10;height:20" coordorigin="3447,872" coordsize="10,20">
              <v:shape style="position:absolute;left:3447;top:872;width:10;height:20" coordorigin="3447,872" coordsize="10,20" path="m3447,891l3456,891,3456,872,3447,872,3447,891xe" filled="true" fillcolor="#000000" stroked="false">
                <v:path arrowok="t"/>
                <v:fill type="solid"/>
              </v:shape>
            </v:group>
            <v:group style="position:absolute;left:3447;top:891;width:10;height:20" coordorigin="3447,891" coordsize="10,20">
              <v:shape style="position:absolute;left:3447;top:891;width:10;height:20" coordorigin="3447,891" coordsize="10,20" path="m3447,910l3456,910,3456,891,3447,891,3447,910xe" filled="true" fillcolor="#000000" stroked="false">
                <v:path arrowok="t"/>
                <v:fill type="solid"/>
              </v:shape>
            </v:group>
            <v:group style="position:absolute;left:3447;top:910;width:10;height:20" coordorigin="3447,910" coordsize="10,20">
              <v:shape style="position:absolute;left:3447;top:910;width:10;height:20" coordorigin="3447,910" coordsize="10,20" path="m3447,929l3456,929,3456,910,3447,910,3447,929xe" filled="true" fillcolor="#000000" stroked="false">
                <v:path arrowok="t"/>
                <v:fill type="solid"/>
              </v:shape>
            </v:group>
            <v:group style="position:absolute;left:3447;top:929;width:10;height:20" coordorigin="3447,929" coordsize="10,20">
              <v:shape style="position:absolute;left:3447;top:929;width:10;height:20" coordorigin="3447,929" coordsize="10,20" path="m3447,948l3456,948,3456,929,3447,929,3447,948xe" filled="true" fillcolor="#000000" stroked="false">
                <v:path arrowok="t"/>
                <v:fill type="solid"/>
              </v:shape>
            </v:group>
            <v:group style="position:absolute;left:3447;top:948;width:10;height:20" coordorigin="3447,948" coordsize="10,20">
              <v:shape style="position:absolute;left:3447;top:948;width:10;height:20" coordorigin="3447,948" coordsize="10,20" path="m3447,968l3456,968,3456,948,3447,948,3447,968xe" filled="true" fillcolor="#000000" stroked="false">
                <v:path arrowok="t"/>
                <v:fill type="solid"/>
              </v:shape>
            </v:group>
            <v:group style="position:absolute;left:3447;top:968;width:10;height:20" coordorigin="3447,968" coordsize="10,20">
              <v:shape style="position:absolute;left:3447;top:968;width:10;height:20" coordorigin="3447,968" coordsize="10,20" path="m3447,987l3456,987,3456,968,3447,968,3447,987xe" filled="true" fillcolor="#000000" stroked="false">
                <v:path arrowok="t"/>
                <v:fill type="solid"/>
              </v:shape>
            </v:group>
            <v:group style="position:absolute;left:3447;top:987;width:10;height:20" coordorigin="3447,987" coordsize="10,20">
              <v:shape style="position:absolute;left:3447;top:987;width:10;height:20" coordorigin="3447,987" coordsize="10,20" path="m3447,1006l3456,1006,3456,987,3447,987,3447,1006xe" filled="true" fillcolor="#000000" stroked="false">
                <v:path arrowok="t"/>
                <v:fill type="solid"/>
              </v:shape>
            </v:group>
            <v:group style="position:absolute;left:3447;top:1006;width:10;height:20" coordorigin="3447,1006" coordsize="10,20">
              <v:shape style="position:absolute;left:3447;top:1006;width:10;height:20" coordorigin="3447,1006" coordsize="10,20" path="m3447,1025l3456,1025,3456,1006,3447,1006,3447,1025xe" filled="true" fillcolor="#000000" stroked="false">
                <v:path arrowok="t"/>
                <v:fill type="solid"/>
              </v:shape>
            </v:group>
            <v:group style="position:absolute;left:3447;top:1025;width:10;height:20" coordorigin="3447,1025" coordsize="10,20">
              <v:shape style="position:absolute;left:3447;top:1025;width:10;height:20" coordorigin="3447,1025" coordsize="10,20" path="m3447,1044l3456,1044,3456,1025,3447,1025,3447,1044xe" filled="true" fillcolor="#000000" stroked="false">
                <v:path arrowok="t"/>
                <v:fill type="solid"/>
              </v:shape>
            </v:group>
            <v:group style="position:absolute;left:3447;top:1044;width:10;height:20" coordorigin="3447,1044" coordsize="10,20">
              <v:shape style="position:absolute;left:3447;top:1044;width:10;height:20" coordorigin="3447,1044" coordsize="10,20" path="m3447,1064l3456,1064,3456,1044,3447,1044,3447,1064xe" filled="true" fillcolor="#000000" stroked="false">
                <v:path arrowok="t"/>
                <v:fill type="solid"/>
              </v:shape>
            </v:group>
            <v:group style="position:absolute;left:3447;top:1064;width:10;height:20" coordorigin="3447,1064" coordsize="10,20">
              <v:shape style="position:absolute;left:3447;top:1064;width:10;height:20" coordorigin="3447,1064" coordsize="10,20" path="m3447,1083l3456,1083,3456,1064,3447,1064,3447,1083xe" filled="true" fillcolor="#000000" stroked="false">
                <v:path arrowok="t"/>
                <v:fill type="solid"/>
              </v:shape>
            </v:group>
            <v:group style="position:absolute;left:3447;top:1083;width:10;height:20" coordorigin="3447,1083" coordsize="10,20">
              <v:shape style="position:absolute;left:3447;top:1083;width:10;height:20" coordorigin="3447,1083" coordsize="10,20" path="m3447,1102l3456,1102,3456,1083,3447,1083,3447,1102xe" filled="true" fillcolor="#000000" stroked="false">
                <v:path arrowok="t"/>
                <v:fill type="solid"/>
              </v:shape>
            </v:group>
            <v:group style="position:absolute;left:3447;top:1102;width:10;height:20" coordorigin="3447,1102" coordsize="10,20">
              <v:shape style="position:absolute;left:3447;top:1102;width:10;height:20" coordorigin="3447,1102" coordsize="10,20" path="m3447,1121l3456,1121,3456,1102,3447,1102,3447,1121xe" filled="true" fillcolor="#000000" stroked="false">
                <v:path arrowok="t"/>
                <v:fill type="solid"/>
              </v:shape>
            </v:group>
            <v:group style="position:absolute;left:3447;top:1121;width:10;height:20" coordorigin="3447,1121" coordsize="10,20">
              <v:shape style="position:absolute;left:3447;top:1121;width:10;height:20" coordorigin="3447,1121" coordsize="10,20" path="m3447,1140l3456,1140,3456,1121,3447,1121,3447,1140xe" filled="true" fillcolor="#000000" stroked="false">
                <v:path arrowok="t"/>
                <v:fill type="solid"/>
              </v:shape>
            </v:group>
            <v:group style="position:absolute;left:3447;top:1140;width:10;height:20" coordorigin="3447,1140" coordsize="10,20">
              <v:shape style="position:absolute;left:3447;top:1140;width:10;height:20" coordorigin="3447,1140" coordsize="10,20" path="m3447,1160l3456,1160,3456,1140,3447,1140,3447,1160xe" filled="true" fillcolor="#000000" stroked="false">
                <v:path arrowok="t"/>
                <v:fill type="solid"/>
              </v:shape>
            </v:group>
            <v:group style="position:absolute;left:3447;top:1160;width:10;height:20" coordorigin="3447,1160" coordsize="10,20">
              <v:shape style="position:absolute;left:3447;top:1160;width:10;height:20" coordorigin="3447,1160" coordsize="10,20" path="m3447,1179l3456,1179,3456,1160,3447,1160,3447,1179xe" filled="true" fillcolor="#000000" stroked="false">
                <v:path arrowok="t"/>
                <v:fill type="solid"/>
              </v:shape>
            </v:group>
            <v:group style="position:absolute;left:3447;top:1179;width:10;height:20" coordorigin="3447,1179" coordsize="10,20">
              <v:shape style="position:absolute;left:3447;top:1179;width:10;height:20" coordorigin="3447,1179" coordsize="10,20" path="m3447,1198l3456,1198,3456,1179,3447,1179,3447,1198xe" filled="true" fillcolor="#000000" stroked="false">
                <v:path arrowok="t"/>
                <v:fill type="solid"/>
              </v:shape>
            </v:group>
            <v:group style="position:absolute;left:3447;top:1198;width:10;height:20" coordorigin="3447,1198" coordsize="10,20">
              <v:shape style="position:absolute;left:3447;top:1198;width:10;height:20" coordorigin="3447,1198" coordsize="10,20" path="m3447,1217l3456,1217,3456,1198,3447,1198,3447,1217xe" filled="true" fillcolor="#000000" stroked="false">
                <v:path arrowok="t"/>
                <v:fill type="solid"/>
              </v:shape>
            </v:group>
            <v:group style="position:absolute;left:3447;top:1221;width:10;height:2" coordorigin="3447,1221" coordsize="10,2">
              <v:shape style="position:absolute;left:3447;top:1221;width:10;height:2" coordorigin="3447,1221" coordsize="10,0" path="m3447,1221l3456,1221e" filled="false" stroked="true" strokeweight=".36002pt" strokecolor="#000000">
                <v:path arrowok="t"/>
              </v:shape>
            </v:group>
            <v:group style="position:absolute;left:5612;top:833;width:10;height:20" coordorigin="5612,833" coordsize="10,20">
              <v:shape style="position:absolute;left:5612;top:833;width:10;height:20" coordorigin="5612,833" coordsize="10,20" path="m5612,852l5622,852,5622,833,5612,833,5612,852xe" filled="true" fillcolor="#000000" stroked="false">
                <v:path arrowok="t"/>
                <v:fill type="solid"/>
              </v:shape>
            </v:group>
            <v:group style="position:absolute;left:5612;top:852;width:10;height:20" coordorigin="5612,852" coordsize="10,20">
              <v:shape style="position:absolute;left:5612;top:852;width:10;height:20" coordorigin="5612,852" coordsize="10,20" path="m5612,872l5622,872,5622,852,5612,852,5612,872xe" filled="true" fillcolor="#000000" stroked="false">
                <v:path arrowok="t"/>
                <v:fill type="solid"/>
              </v:shape>
            </v:group>
            <v:group style="position:absolute;left:5612;top:872;width:10;height:20" coordorigin="5612,872" coordsize="10,20">
              <v:shape style="position:absolute;left:5612;top:872;width:10;height:20" coordorigin="5612,872" coordsize="10,20" path="m5612,891l5622,891,5622,872,5612,872,5612,891xe" filled="true" fillcolor="#000000" stroked="false">
                <v:path arrowok="t"/>
                <v:fill type="solid"/>
              </v:shape>
            </v:group>
            <v:group style="position:absolute;left:5612;top:891;width:10;height:20" coordorigin="5612,891" coordsize="10,20">
              <v:shape style="position:absolute;left:5612;top:891;width:10;height:20" coordorigin="5612,891" coordsize="10,20" path="m5612,910l5622,910,5622,891,5612,891,5612,910xe" filled="true" fillcolor="#000000" stroked="false">
                <v:path arrowok="t"/>
                <v:fill type="solid"/>
              </v:shape>
            </v:group>
            <v:group style="position:absolute;left:5612;top:910;width:10;height:20" coordorigin="5612,910" coordsize="10,20">
              <v:shape style="position:absolute;left:5612;top:910;width:10;height:20" coordorigin="5612,910" coordsize="10,20" path="m5612,929l5622,929,5622,910,5612,910,5612,929xe" filled="true" fillcolor="#000000" stroked="false">
                <v:path arrowok="t"/>
                <v:fill type="solid"/>
              </v:shape>
            </v:group>
            <v:group style="position:absolute;left:5612;top:929;width:10;height:20" coordorigin="5612,929" coordsize="10,20">
              <v:shape style="position:absolute;left:5612;top:929;width:10;height:20" coordorigin="5612,929" coordsize="10,20" path="m5612,948l5622,948,5622,929,5612,929,5612,948xe" filled="true" fillcolor="#000000" stroked="false">
                <v:path arrowok="t"/>
                <v:fill type="solid"/>
              </v:shape>
            </v:group>
            <v:group style="position:absolute;left:5612;top:948;width:10;height:20" coordorigin="5612,948" coordsize="10,20">
              <v:shape style="position:absolute;left:5612;top:948;width:10;height:20" coordorigin="5612,948" coordsize="10,20" path="m5612,968l5622,968,5622,948,5612,948,5612,968xe" filled="true" fillcolor="#000000" stroked="false">
                <v:path arrowok="t"/>
                <v:fill type="solid"/>
              </v:shape>
            </v:group>
            <v:group style="position:absolute;left:5612;top:968;width:10;height:20" coordorigin="5612,968" coordsize="10,20">
              <v:shape style="position:absolute;left:5612;top:968;width:10;height:20" coordorigin="5612,968" coordsize="10,20" path="m5612,987l5622,987,5622,968,5612,968,5612,987xe" filled="true" fillcolor="#000000" stroked="false">
                <v:path arrowok="t"/>
                <v:fill type="solid"/>
              </v:shape>
            </v:group>
            <v:group style="position:absolute;left:5612;top:987;width:10;height:20" coordorigin="5612,987" coordsize="10,20">
              <v:shape style="position:absolute;left:5612;top:987;width:10;height:20" coordorigin="5612,987" coordsize="10,20" path="m5612,1006l5622,1006,5622,987,5612,987,5612,1006xe" filled="true" fillcolor="#000000" stroked="false">
                <v:path arrowok="t"/>
                <v:fill type="solid"/>
              </v:shape>
            </v:group>
            <v:group style="position:absolute;left:5612;top:1006;width:10;height:20" coordorigin="5612,1006" coordsize="10,20">
              <v:shape style="position:absolute;left:5612;top:1006;width:10;height:20" coordorigin="5612,1006" coordsize="10,20" path="m5612,1025l5622,1025,5622,1006,5612,1006,5612,1025xe" filled="true" fillcolor="#000000" stroked="false">
                <v:path arrowok="t"/>
                <v:fill type="solid"/>
              </v:shape>
            </v:group>
            <v:group style="position:absolute;left:5612;top:1025;width:10;height:20" coordorigin="5612,1025" coordsize="10,20">
              <v:shape style="position:absolute;left:5612;top:1025;width:10;height:20" coordorigin="5612,1025" coordsize="10,20" path="m5612,1044l5622,1044,5622,1025,5612,1025,5612,1044xe" filled="true" fillcolor="#000000" stroked="false">
                <v:path arrowok="t"/>
                <v:fill type="solid"/>
              </v:shape>
            </v:group>
            <v:group style="position:absolute;left:5612;top:1044;width:10;height:20" coordorigin="5612,1044" coordsize="10,20">
              <v:shape style="position:absolute;left:5612;top:1044;width:10;height:20" coordorigin="5612,1044" coordsize="10,20" path="m5612,1064l5622,1064,5622,1044,5612,1044,5612,1064xe" filled="true" fillcolor="#000000" stroked="false">
                <v:path arrowok="t"/>
                <v:fill type="solid"/>
              </v:shape>
            </v:group>
            <v:group style="position:absolute;left:5612;top:1064;width:10;height:20" coordorigin="5612,1064" coordsize="10,20">
              <v:shape style="position:absolute;left:5612;top:1064;width:10;height:20" coordorigin="5612,1064" coordsize="10,20" path="m5612,1083l5622,1083,5622,1064,5612,1064,5612,1083xe" filled="true" fillcolor="#000000" stroked="false">
                <v:path arrowok="t"/>
                <v:fill type="solid"/>
              </v:shape>
            </v:group>
            <v:group style="position:absolute;left:5612;top:1083;width:10;height:20" coordorigin="5612,1083" coordsize="10,20">
              <v:shape style="position:absolute;left:5612;top:1083;width:10;height:20" coordorigin="5612,1083" coordsize="10,20" path="m5612,1102l5622,1102,5622,1083,5612,1083,5612,1102xe" filled="true" fillcolor="#000000" stroked="false">
                <v:path arrowok="t"/>
                <v:fill type="solid"/>
              </v:shape>
            </v:group>
            <v:group style="position:absolute;left:5612;top:1102;width:10;height:20" coordorigin="5612,1102" coordsize="10,20">
              <v:shape style="position:absolute;left:5612;top:1102;width:10;height:20" coordorigin="5612,1102" coordsize="10,20" path="m5612,1121l5622,1121,5622,1102,5612,1102,5612,1121xe" filled="true" fillcolor="#000000" stroked="false">
                <v:path arrowok="t"/>
                <v:fill type="solid"/>
              </v:shape>
            </v:group>
            <v:group style="position:absolute;left:5612;top:1121;width:10;height:20" coordorigin="5612,1121" coordsize="10,20">
              <v:shape style="position:absolute;left:5612;top:1121;width:10;height:20" coordorigin="5612,1121" coordsize="10,20" path="m5612,1140l5622,1140,5622,1121,5612,1121,5612,1140xe" filled="true" fillcolor="#000000" stroked="false">
                <v:path arrowok="t"/>
                <v:fill type="solid"/>
              </v:shape>
            </v:group>
            <v:group style="position:absolute;left:5612;top:1140;width:10;height:20" coordorigin="5612,1140" coordsize="10,20">
              <v:shape style="position:absolute;left:5612;top:1140;width:10;height:20" coordorigin="5612,1140" coordsize="10,20" path="m5612,1160l5622,1160,5622,1140,5612,1140,5612,1160xe" filled="true" fillcolor="#000000" stroked="false">
                <v:path arrowok="t"/>
                <v:fill type="solid"/>
              </v:shape>
            </v:group>
            <v:group style="position:absolute;left:5612;top:1160;width:10;height:20" coordorigin="5612,1160" coordsize="10,20">
              <v:shape style="position:absolute;left:5612;top:1160;width:10;height:20" coordorigin="5612,1160" coordsize="10,20" path="m5612,1179l5622,1179,5622,1160,5612,1160,5612,1179xe" filled="true" fillcolor="#000000" stroked="false">
                <v:path arrowok="t"/>
                <v:fill type="solid"/>
              </v:shape>
            </v:group>
            <v:group style="position:absolute;left:5612;top:1179;width:10;height:20" coordorigin="5612,1179" coordsize="10,20">
              <v:shape style="position:absolute;left:5612;top:1179;width:10;height:20" coordorigin="5612,1179" coordsize="10,20" path="m5612,1198l5622,1198,5622,1179,5612,1179,5612,1198xe" filled="true" fillcolor="#000000" stroked="false">
                <v:path arrowok="t"/>
                <v:fill type="solid"/>
              </v:shape>
            </v:group>
            <v:group style="position:absolute;left:5612;top:1198;width:10;height:20" coordorigin="5612,1198" coordsize="10,20">
              <v:shape style="position:absolute;left:5612;top:1198;width:10;height:20" coordorigin="5612,1198" coordsize="10,20" path="m5612,1217l5622,1217,5622,1198,5612,1198,5612,1217xe" filled="true" fillcolor="#000000" stroked="false">
                <v:path arrowok="t"/>
                <v:fill type="solid"/>
              </v:shape>
            </v:group>
            <v:group style="position:absolute;left:5612;top:1221;width:10;height:2" coordorigin="5612,1221" coordsize="10,2">
              <v:shape style="position:absolute;left:5612;top:1221;width:10;height:2" coordorigin="5612,1221" coordsize="10,0" path="m5612,1221l5622,1221e" filled="false" stroked="true" strokeweight=".36002pt" strokecolor="#000000">
                <v:path arrowok="t"/>
              </v:shape>
            </v:group>
            <v:group style="position:absolute;left:6801;top:833;width:10;height:20" coordorigin="6801,833" coordsize="10,20">
              <v:shape style="position:absolute;left:6801;top:833;width:10;height:20" coordorigin="6801,833" coordsize="10,20" path="m6801,852l6810,852,6810,833,6801,833,6801,852xe" filled="true" fillcolor="#000000" stroked="false">
                <v:path arrowok="t"/>
                <v:fill type="solid"/>
              </v:shape>
            </v:group>
            <v:group style="position:absolute;left:6801;top:852;width:10;height:20" coordorigin="6801,852" coordsize="10,20">
              <v:shape style="position:absolute;left:6801;top:852;width:10;height:20" coordorigin="6801,852" coordsize="10,20" path="m6801,872l6810,872,6810,852,6801,852,6801,872xe" filled="true" fillcolor="#000000" stroked="false">
                <v:path arrowok="t"/>
                <v:fill type="solid"/>
              </v:shape>
            </v:group>
            <v:group style="position:absolute;left:6801;top:872;width:10;height:20" coordorigin="6801,872" coordsize="10,20">
              <v:shape style="position:absolute;left:6801;top:872;width:10;height:20" coordorigin="6801,872" coordsize="10,20" path="m6801,891l6810,891,6810,872,6801,872,6801,891xe" filled="true" fillcolor="#000000" stroked="false">
                <v:path arrowok="t"/>
                <v:fill type="solid"/>
              </v:shape>
            </v:group>
            <v:group style="position:absolute;left:6801;top:891;width:10;height:20" coordorigin="6801,891" coordsize="10,20">
              <v:shape style="position:absolute;left:6801;top:891;width:10;height:20" coordorigin="6801,891" coordsize="10,20" path="m6801,910l6810,910,6810,891,6801,891,6801,910xe" filled="true" fillcolor="#000000" stroked="false">
                <v:path arrowok="t"/>
                <v:fill type="solid"/>
              </v:shape>
            </v:group>
            <v:group style="position:absolute;left:6801;top:910;width:10;height:20" coordorigin="6801,910" coordsize="10,20">
              <v:shape style="position:absolute;left:6801;top:910;width:10;height:20" coordorigin="6801,910" coordsize="10,20" path="m6801,929l6810,929,6810,910,6801,910,6801,929xe" filled="true" fillcolor="#000000" stroked="false">
                <v:path arrowok="t"/>
                <v:fill type="solid"/>
              </v:shape>
            </v:group>
            <v:group style="position:absolute;left:6801;top:929;width:10;height:20" coordorigin="6801,929" coordsize="10,20">
              <v:shape style="position:absolute;left:6801;top:929;width:10;height:20" coordorigin="6801,929" coordsize="10,20" path="m6801,948l6810,948,6810,929,6801,929,6801,948xe" filled="true" fillcolor="#000000" stroked="false">
                <v:path arrowok="t"/>
                <v:fill type="solid"/>
              </v:shape>
            </v:group>
            <v:group style="position:absolute;left:6801;top:948;width:10;height:20" coordorigin="6801,948" coordsize="10,20">
              <v:shape style="position:absolute;left:6801;top:948;width:10;height:20" coordorigin="6801,948" coordsize="10,20" path="m6801,968l6810,968,6810,948,6801,948,6801,968xe" filled="true" fillcolor="#000000" stroked="false">
                <v:path arrowok="t"/>
                <v:fill type="solid"/>
              </v:shape>
            </v:group>
            <v:group style="position:absolute;left:6801;top:968;width:10;height:20" coordorigin="6801,968" coordsize="10,20">
              <v:shape style="position:absolute;left:6801;top:968;width:10;height:20" coordorigin="6801,968" coordsize="10,20" path="m6801,987l6810,987,6810,968,6801,968,6801,987xe" filled="true" fillcolor="#000000" stroked="false">
                <v:path arrowok="t"/>
                <v:fill type="solid"/>
              </v:shape>
            </v:group>
            <v:group style="position:absolute;left:6801;top:987;width:10;height:20" coordorigin="6801,987" coordsize="10,20">
              <v:shape style="position:absolute;left:6801;top:987;width:10;height:20" coordorigin="6801,987" coordsize="10,20" path="m6801,1006l6810,1006,6810,987,6801,987,6801,1006xe" filled="true" fillcolor="#000000" stroked="false">
                <v:path arrowok="t"/>
                <v:fill type="solid"/>
              </v:shape>
            </v:group>
            <v:group style="position:absolute;left:6801;top:1006;width:10;height:20" coordorigin="6801,1006" coordsize="10,20">
              <v:shape style="position:absolute;left:6801;top:1006;width:10;height:20" coordorigin="6801,1006" coordsize="10,20" path="m6801,1025l6810,1025,6810,1006,6801,1006,6801,1025xe" filled="true" fillcolor="#000000" stroked="false">
                <v:path arrowok="t"/>
                <v:fill type="solid"/>
              </v:shape>
            </v:group>
            <v:group style="position:absolute;left:6801;top:1025;width:10;height:20" coordorigin="6801,1025" coordsize="10,20">
              <v:shape style="position:absolute;left:6801;top:1025;width:10;height:20" coordorigin="6801,1025" coordsize="10,20" path="m6801,1044l6810,1044,6810,1025,6801,1025,6801,1044xe" filled="true" fillcolor="#000000" stroked="false">
                <v:path arrowok="t"/>
                <v:fill type="solid"/>
              </v:shape>
            </v:group>
            <v:group style="position:absolute;left:6801;top:1044;width:10;height:20" coordorigin="6801,1044" coordsize="10,20">
              <v:shape style="position:absolute;left:6801;top:1044;width:10;height:20" coordorigin="6801,1044" coordsize="10,20" path="m6801,1064l6810,1064,6810,1044,6801,1044,6801,1064xe" filled="true" fillcolor="#000000" stroked="false">
                <v:path arrowok="t"/>
                <v:fill type="solid"/>
              </v:shape>
            </v:group>
            <v:group style="position:absolute;left:6801;top:1064;width:10;height:20" coordorigin="6801,1064" coordsize="10,20">
              <v:shape style="position:absolute;left:6801;top:1064;width:10;height:20" coordorigin="6801,1064" coordsize="10,20" path="m6801,1083l6810,1083,6810,1064,6801,1064,6801,1083xe" filled="true" fillcolor="#000000" stroked="false">
                <v:path arrowok="t"/>
                <v:fill type="solid"/>
              </v:shape>
            </v:group>
            <v:group style="position:absolute;left:6801;top:1083;width:10;height:20" coordorigin="6801,1083" coordsize="10,20">
              <v:shape style="position:absolute;left:6801;top:1083;width:10;height:20" coordorigin="6801,1083" coordsize="10,20" path="m6801,1102l6810,1102,6810,1083,6801,1083,6801,1102xe" filled="true" fillcolor="#000000" stroked="false">
                <v:path arrowok="t"/>
                <v:fill type="solid"/>
              </v:shape>
            </v:group>
            <v:group style="position:absolute;left:6801;top:1102;width:10;height:20" coordorigin="6801,1102" coordsize="10,20">
              <v:shape style="position:absolute;left:6801;top:1102;width:10;height:20" coordorigin="6801,1102" coordsize="10,20" path="m6801,1121l6810,1121,6810,1102,6801,1102,6801,1121xe" filled="true" fillcolor="#000000" stroked="false">
                <v:path arrowok="t"/>
                <v:fill type="solid"/>
              </v:shape>
            </v:group>
            <v:group style="position:absolute;left:6801;top:1121;width:10;height:20" coordorigin="6801,1121" coordsize="10,20">
              <v:shape style="position:absolute;left:6801;top:1121;width:10;height:20" coordorigin="6801,1121" coordsize="10,20" path="m6801,1140l6810,1140,6810,1121,6801,1121,6801,1140xe" filled="true" fillcolor="#000000" stroked="false">
                <v:path arrowok="t"/>
                <v:fill type="solid"/>
              </v:shape>
            </v:group>
            <v:group style="position:absolute;left:6801;top:1140;width:10;height:20" coordorigin="6801,1140" coordsize="10,20">
              <v:shape style="position:absolute;left:6801;top:1140;width:10;height:20" coordorigin="6801,1140" coordsize="10,20" path="m6801,1160l6810,1160,6810,1140,6801,1140,6801,1160xe" filled="true" fillcolor="#000000" stroked="false">
                <v:path arrowok="t"/>
                <v:fill type="solid"/>
              </v:shape>
            </v:group>
            <v:group style="position:absolute;left:6801;top:1160;width:10;height:20" coordorigin="6801,1160" coordsize="10,20">
              <v:shape style="position:absolute;left:6801;top:1160;width:10;height:20" coordorigin="6801,1160" coordsize="10,20" path="m6801,1179l6810,1179,6810,1160,6801,1160,6801,1179xe" filled="true" fillcolor="#000000" stroked="false">
                <v:path arrowok="t"/>
                <v:fill type="solid"/>
              </v:shape>
            </v:group>
            <v:group style="position:absolute;left:6801;top:1179;width:10;height:20" coordorigin="6801,1179" coordsize="10,20">
              <v:shape style="position:absolute;left:6801;top:1179;width:10;height:20" coordorigin="6801,1179" coordsize="10,20" path="m6801,1198l6810,1198,6810,1179,6801,1179,6801,1198xe" filled="true" fillcolor="#000000" stroked="false">
                <v:path arrowok="t"/>
                <v:fill type="solid"/>
              </v:shape>
            </v:group>
            <v:group style="position:absolute;left:6801;top:1198;width:10;height:20" coordorigin="6801,1198" coordsize="10,20">
              <v:shape style="position:absolute;left:6801;top:1198;width:10;height:20" coordorigin="6801,1198" coordsize="10,20" path="m6801,1217l6810,1217,6810,1198,6801,1198,6801,1217xe" filled="true" fillcolor="#000000" stroked="false">
                <v:path arrowok="t"/>
                <v:fill type="solid"/>
              </v:shape>
            </v:group>
            <v:group style="position:absolute;left:6801;top:1221;width:10;height:2" coordorigin="6801,1221" coordsize="10,2">
              <v:shape style="position:absolute;left:6801;top:1221;width:10;height:2" coordorigin="6801,1221" coordsize="10,0" path="m6801,1221l6810,1221e" filled="false" stroked="true" strokeweight=".36002pt" strokecolor="#000000">
                <v:path arrowok="t"/>
              </v:shape>
            </v:group>
            <v:group style="position:absolute;left:8826;top:833;width:10;height:20" coordorigin="8826,833" coordsize="10,20">
              <v:shape style="position:absolute;left:8826;top:833;width:10;height:20" coordorigin="8826,833" coordsize="10,20" path="m8826,852l8836,852,8836,833,8826,833,8826,852xe" filled="true" fillcolor="#000000" stroked="false">
                <v:path arrowok="t"/>
                <v:fill type="solid"/>
              </v:shape>
            </v:group>
            <v:group style="position:absolute;left:8826;top:852;width:10;height:20" coordorigin="8826,852" coordsize="10,20">
              <v:shape style="position:absolute;left:8826;top:852;width:10;height:20" coordorigin="8826,852" coordsize="10,20" path="m8826,872l8836,872,8836,852,8826,852,8826,872xe" filled="true" fillcolor="#000000" stroked="false">
                <v:path arrowok="t"/>
                <v:fill type="solid"/>
              </v:shape>
            </v:group>
            <v:group style="position:absolute;left:8826;top:872;width:10;height:20" coordorigin="8826,872" coordsize="10,20">
              <v:shape style="position:absolute;left:8826;top:872;width:10;height:20" coordorigin="8826,872" coordsize="10,20" path="m8826,891l8836,891,8836,872,8826,872,8826,891xe" filled="true" fillcolor="#000000" stroked="false">
                <v:path arrowok="t"/>
                <v:fill type="solid"/>
              </v:shape>
            </v:group>
            <v:group style="position:absolute;left:8826;top:891;width:10;height:20" coordorigin="8826,891" coordsize="10,20">
              <v:shape style="position:absolute;left:8826;top:891;width:10;height:20" coordorigin="8826,891" coordsize="10,20" path="m8826,910l8836,910,8836,891,8826,891,8826,910xe" filled="true" fillcolor="#000000" stroked="false">
                <v:path arrowok="t"/>
                <v:fill type="solid"/>
              </v:shape>
            </v:group>
            <v:group style="position:absolute;left:8826;top:910;width:10;height:20" coordorigin="8826,910" coordsize="10,20">
              <v:shape style="position:absolute;left:8826;top:910;width:10;height:20" coordorigin="8826,910" coordsize="10,20" path="m8826,929l8836,929,8836,910,8826,910,8826,929xe" filled="true" fillcolor="#000000" stroked="false">
                <v:path arrowok="t"/>
                <v:fill type="solid"/>
              </v:shape>
            </v:group>
            <v:group style="position:absolute;left:8826;top:929;width:10;height:20" coordorigin="8826,929" coordsize="10,20">
              <v:shape style="position:absolute;left:8826;top:929;width:10;height:20" coordorigin="8826,929" coordsize="10,20" path="m8826,948l8836,948,8836,929,8826,929,8826,948xe" filled="true" fillcolor="#000000" stroked="false">
                <v:path arrowok="t"/>
                <v:fill type="solid"/>
              </v:shape>
            </v:group>
            <v:group style="position:absolute;left:8826;top:948;width:10;height:20" coordorigin="8826,948" coordsize="10,20">
              <v:shape style="position:absolute;left:8826;top:948;width:10;height:20" coordorigin="8826,948" coordsize="10,20" path="m8826,968l8836,968,8836,948,8826,948,8826,968xe" filled="true" fillcolor="#000000" stroked="false">
                <v:path arrowok="t"/>
                <v:fill type="solid"/>
              </v:shape>
            </v:group>
            <v:group style="position:absolute;left:8826;top:968;width:10;height:20" coordorigin="8826,968" coordsize="10,20">
              <v:shape style="position:absolute;left:8826;top:968;width:10;height:20" coordorigin="8826,968" coordsize="10,20" path="m8826,987l8836,987,8836,968,8826,968,8826,987xe" filled="true" fillcolor="#000000" stroked="false">
                <v:path arrowok="t"/>
                <v:fill type="solid"/>
              </v:shape>
            </v:group>
            <v:group style="position:absolute;left:8826;top:987;width:10;height:20" coordorigin="8826,987" coordsize="10,20">
              <v:shape style="position:absolute;left:8826;top:987;width:10;height:20" coordorigin="8826,987" coordsize="10,20" path="m8826,1006l8836,1006,8836,987,8826,987,8826,1006xe" filled="true" fillcolor="#000000" stroked="false">
                <v:path arrowok="t"/>
                <v:fill type="solid"/>
              </v:shape>
            </v:group>
            <v:group style="position:absolute;left:8826;top:1006;width:10;height:20" coordorigin="8826,1006" coordsize="10,20">
              <v:shape style="position:absolute;left:8826;top:1006;width:10;height:20" coordorigin="8826,1006" coordsize="10,20" path="m8826,1025l8836,1025,8836,1006,8826,1006,8826,1025xe" filled="true" fillcolor="#000000" stroked="false">
                <v:path arrowok="t"/>
                <v:fill type="solid"/>
              </v:shape>
            </v:group>
            <v:group style="position:absolute;left:8826;top:1025;width:10;height:20" coordorigin="8826,1025" coordsize="10,20">
              <v:shape style="position:absolute;left:8826;top:1025;width:10;height:20" coordorigin="8826,1025" coordsize="10,20" path="m8826,1044l8836,1044,8836,1025,8826,1025,8826,1044xe" filled="true" fillcolor="#000000" stroked="false">
                <v:path arrowok="t"/>
                <v:fill type="solid"/>
              </v:shape>
            </v:group>
            <v:group style="position:absolute;left:8826;top:1044;width:10;height:20" coordorigin="8826,1044" coordsize="10,20">
              <v:shape style="position:absolute;left:8826;top:1044;width:10;height:20" coordorigin="8826,1044" coordsize="10,20" path="m8826,1064l8836,1064,8836,1044,8826,1044,8826,1064xe" filled="true" fillcolor="#000000" stroked="false">
                <v:path arrowok="t"/>
                <v:fill type="solid"/>
              </v:shape>
            </v:group>
            <v:group style="position:absolute;left:8826;top:1064;width:10;height:20" coordorigin="8826,1064" coordsize="10,20">
              <v:shape style="position:absolute;left:8826;top:1064;width:10;height:20" coordorigin="8826,1064" coordsize="10,20" path="m8826,1083l8836,1083,8836,1064,8826,1064,8826,1083xe" filled="true" fillcolor="#000000" stroked="false">
                <v:path arrowok="t"/>
                <v:fill type="solid"/>
              </v:shape>
            </v:group>
            <v:group style="position:absolute;left:8826;top:1083;width:10;height:20" coordorigin="8826,1083" coordsize="10,20">
              <v:shape style="position:absolute;left:8826;top:1083;width:10;height:20" coordorigin="8826,1083" coordsize="10,20" path="m8826,1102l8836,1102,8836,1083,8826,1083,8826,1102xe" filled="true" fillcolor="#000000" stroked="false">
                <v:path arrowok="t"/>
                <v:fill type="solid"/>
              </v:shape>
            </v:group>
            <v:group style="position:absolute;left:8826;top:1102;width:10;height:20" coordorigin="8826,1102" coordsize="10,20">
              <v:shape style="position:absolute;left:8826;top:1102;width:10;height:20" coordorigin="8826,1102" coordsize="10,20" path="m8826,1121l8836,1121,8836,1102,8826,1102,8826,1121xe" filled="true" fillcolor="#000000" stroked="false">
                <v:path arrowok="t"/>
                <v:fill type="solid"/>
              </v:shape>
            </v:group>
            <v:group style="position:absolute;left:8826;top:1121;width:10;height:20" coordorigin="8826,1121" coordsize="10,20">
              <v:shape style="position:absolute;left:8826;top:1121;width:10;height:20" coordorigin="8826,1121" coordsize="10,20" path="m8826,1140l8836,1140,8836,1121,8826,1121,8826,1140xe" filled="true" fillcolor="#000000" stroked="false">
                <v:path arrowok="t"/>
                <v:fill type="solid"/>
              </v:shape>
            </v:group>
            <v:group style="position:absolute;left:8826;top:1140;width:10;height:20" coordorigin="8826,1140" coordsize="10,20">
              <v:shape style="position:absolute;left:8826;top:1140;width:10;height:20" coordorigin="8826,1140" coordsize="10,20" path="m8826,1160l8836,1160,8836,1140,8826,1140,8826,1160xe" filled="true" fillcolor="#000000" stroked="false">
                <v:path arrowok="t"/>
                <v:fill type="solid"/>
              </v:shape>
            </v:group>
            <v:group style="position:absolute;left:8826;top:1160;width:10;height:20" coordorigin="8826,1160" coordsize="10,20">
              <v:shape style="position:absolute;left:8826;top:1160;width:10;height:20" coordorigin="8826,1160" coordsize="10,20" path="m8826,1179l8836,1179,8836,1160,8826,1160,8826,1179xe" filled="true" fillcolor="#000000" stroked="false">
                <v:path arrowok="t"/>
                <v:fill type="solid"/>
              </v:shape>
            </v:group>
            <v:group style="position:absolute;left:8826;top:1179;width:10;height:20" coordorigin="8826,1179" coordsize="10,20">
              <v:shape style="position:absolute;left:8826;top:1179;width:10;height:20" coordorigin="8826,1179" coordsize="10,20" path="m8826,1198l8836,1198,8836,1179,8826,1179,8826,1198xe" filled="true" fillcolor="#000000" stroked="false">
                <v:path arrowok="t"/>
                <v:fill type="solid"/>
              </v:shape>
            </v:group>
            <v:group style="position:absolute;left:8826;top:1198;width:10;height:20" coordorigin="8826,1198" coordsize="10,20">
              <v:shape style="position:absolute;left:8826;top:1198;width:10;height:20" coordorigin="8826,1198" coordsize="10,20" path="m8826,1217l8836,1217,8836,1198,8826,1198,8826,1217xe" filled="true" fillcolor="#000000" stroked="false">
                <v:path arrowok="t"/>
                <v:fill type="solid"/>
              </v:shape>
            </v:group>
            <v:group style="position:absolute;left:8826;top:1221;width:10;height:2" coordorigin="8826,1221" coordsize="10,2">
              <v:shape style="position:absolute;left:8826;top:1221;width:10;height:2" coordorigin="8826,1221" coordsize="10,0" path="m8826,1221l8836,1221e" filled="false" stroked="true" strokeweight=".36002pt" strokecolor="#000000">
                <v:path arrowok="t"/>
              </v:shape>
            </v:group>
            <v:group style="position:absolute;left:3447;top:1229;width:10;height:2" coordorigin="3447,1229" coordsize="10,2">
              <v:shape style="position:absolute;left:3447;top:1229;width:10;height:2" coordorigin="3447,1229" coordsize="10,0" path="m3447,1229l3456,1229e" filled="false" stroked="true" strokeweight=".47998pt" strokecolor="#000000">
                <v:path arrowok="t"/>
              </v:shape>
              <v:shape style="position:absolute;left:3456;top:1224;width:1361;height:10" type="#_x0000_t75" stroked="false">
                <v:imagedata r:id="rId581" o:title=""/>
              </v:shape>
              <v:shape style="position:absolute;left:4813;top:1224;width:799;height:10" type="#_x0000_t75" stroked="false">
                <v:imagedata r:id="rId582" o:title=""/>
              </v:shape>
            </v:group>
            <v:group style="position:absolute;left:5612;top:1229;width:10;height:2" coordorigin="5612,1229" coordsize="10,2">
              <v:shape style="position:absolute;left:5612;top:1229;width:10;height:2" coordorigin="5612,1229" coordsize="10,0" path="m5612,1229l5622,1229e" filled="false" stroked="true" strokeweight=".47998pt" strokecolor="#000000">
                <v:path arrowok="t"/>
              </v:shape>
            </v:group>
            <v:group style="position:absolute;left:6801;top:1229;width:10;height:2" coordorigin="6801,1229" coordsize="10,2">
              <v:shape style="position:absolute;left:6801;top:1229;width:10;height:2" coordorigin="6801,1229" coordsize="10,0" path="m6801,1229l6810,1229e" filled="false" stroked="true" strokeweight=".47998pt" strokecolor="#000000">
                <v:path arrowok="t"/>
              </v:shape>
              <v:shape style="position:absolute;left:6810;top:1224;width:1145;height:10" type="#_x0000_t75" stroked="false">
                <v:imagedata r:id="rId583" o:title=""/>
              </v:shape>
              <v:shape style="position:absolute;left:7950;top:1224;width:876;height:10" type="#_x0000_t75" stroked="false">
                <v:imagedata r:id="rId584" o:title=""/>
              </v:shape>
            </v:group>
            <v:group style="position:absolute;left:8826;top:1229;width:10;height:2" coordorigin="8826,1229" coordsize="10,2">
              <v:shape style="position:absolute;left:8826;top:1229;width:10;height:2" coordorigin="8826,1229" coordsize="10,0" path="m8826,1229l8836,1229e" filled="false" stroked="true" strokeweight=".47998pt" strokecolor="#000000">
                <v:path arrowok="t"/>
              </v:shape>
            </v:group>
            <v:group style="position:absolute;left:3447;top:1234;width:10;height:20" coordorigin="3447,1234" coordsize="10,20">
              <v:shape style="position:absolute;left:3447;top:1234;width:10;height:20" coordorigin="3447,1234" coordsize="10,20" path="m3447,1253l3456,1253,3456,1234,3447,1234,3447,1253xe" filled="true" fillcolor="#000000" stroked="false">
                <v:path arrowok="t"/>
                <v:fill type="solid"/>
              </v:shape>
            </v:group>
            <v:group style="position:absolute;left:3447;top:1253;width:10;height:20" coordorigin="3447,1253" coordsize="10,20">
              <v:shape style="position:absolute;left:3447;top:1253;width:10;height:20" coordorigin="3447,1253" coordsize="10,20" path="m3447,1272l3456,1272,3456,1253,3447,1253,3447,1272xe" filled="true" fillcolor="#000000" stroked="false">
                <v:path arrowok="t"/>
                <v:fill type="solid"/>
              </v:shape>
            </v:group>
            <v:group style="position:absolute;left:3447;top:1272;width:10;height:20" coordorigin="3447,1272" coordsize="10,20">
              <v:shape style="position:absolute;left:3447;top:1272;width:10;height:20" coordorigin="3447,1272" coordsize="10,20" path="m3447,1292l3456,1292,3456,1272,3447,1272,3447,1292xe" filled="true" fillcolor="#000000" stroked="false">
                <v:path arrowok="t"/>
                <v:fill type="solid"/>
              </v:shape>
            </v:group>
            <v:group style="position:absolute;left:3447;top:1292;width:10;height:20" coordorigin="3447,1292" coordsize="10,20">
              <v:shape style="position:absolute;left:3447;top:1292;width:10;height:20" coordorigin="3447,1292" coordsize="10,20" path="m3447,1311l3456,1311,3456,1292,3447,1292,3447,1311xe" filled="true" fillcolor="#000000" stroked="false">
                <v:path arrowok="t"/>
                <v:fill type="solid"/>
              </v:shape>
            </v:group>
            <v:group style="position:absolute;left:3447;top:1311;width:10;height:20" coordorigin="3447,1311" coordsize="10,20">
              <v:shape style="position:absolute;left:3447;top:1311;width:10;height:20" coordorigin="3447,1311" coordsize="10,20" path="m3447,1330l3456,1330,3456,1311,3447,1311,3447,1330xe" filled="true" fillcolor="#000000" stroked="false">
                <v:path arrowok="t"/>
                <v:fill type="solid"/>
              </v:shape>
            </v:group>
            <v:group style="position:absolute;left:3447;top:1330;width:10;height:20" coordorigin="3447,1330" coordsize="10,20">
              <v:shape style="position:absolute;left:3447;top:1330;width:10;height:20" coordorigin="3447,1330" coordsize="10,20" path="m3447,1349l3456,1349,3456,1330,3447,1330,3447,1349xe" filled="true" fillcolor="#000000" stroked="false">
                <v:path arrowok="t"/>
                <v:fill type="solid"/>
              </v:shape>
            </v:group>
            <v:group style="position:absolute;left:3447;top:1349;width:10;height:20" coordorigin="3447,1349" coordsize="10,20">
              <v:shape style="position:absolute;left:3447;top:1349;width:10;height:20" coordorigin="3447,1349" coordsize="10,20" path="m3447,1368l3456,1368,3456,1349,3447,1349,3447,1368xe" filled="true" fillcolor="#000000" stroked="false">
                <v:path arrowok="t"/>
                <v:fill type="solid"/>
              </v:shape>
            </v:group>
            <v:group style="position:absolute;left:3447;top:1368;width:10;height:20" coordorigin="3447,1368" coordsize="10,20">
              <v:shape style="position:absolute;left:3447;top:1368;width:10;height:20" coordorigin="3447,1368" coordsize="10,20" path="m3447,1388l3456,1388,3456,1368,3447,1368,3447,1388xe" filled="true" fillcolor="#000000" stroked="false">
                <v:path arrowok="t"/>
                <v:fill type="solid"/>
              </v:shape>
            </v:group>
            <v:group style="position:absolute;left:3447;top:1388;width:10;height:20" coordorigin="3447,1388" coordsize="10,20">
              <v:shape style="position:absolute;left:3447;top:1388;width:10;height:20" coordorigin="3447,1388" coordsize="10,20" path="m3447,1407l3456,1407,3456,1388,3447,1388,3447,1407xe" filled="true" fillcolor="#000000" stroked="false">
                <v:path arrowok="t"/>
                <v:fill type="solid"/>
              </v:shape>
            </v:group>
            <v:group style="position:absolute;left:3447;top:1407;width:10;height:20" coordorigin="3447,1407" coordsize="10,20">
              <v:shape style="position:absolute;left:3447;top:1407;width:10;height:20" coordorigin="3447,1407" coordsize="10,20" path="m3447,1426l3456,1426,3456,1407,3447,1407,3447,1426xe" filled="true" fillcolor="#000000" stroked="false">
                <v:path arrowok="t"/>
                <v:fill type="solid"/>
              </v:shape>
            </v:group>
            <v:group style="position:absolute;left:3447;top:1426;width:10;height:20" coordorigin="3447,1426" coordsize="10,20">
              <v:shape style="position:absolute;left:3447;top:1426;width:10;height:20" coordorigin="3447,1426" coordsize="10,20" path="m3447,1445l3456,1445,3456,1426,3447,1426,3447,1445xe" filled="true" fillcolor="#000000" stroked="false">
                <v:path arrowok="t"/>
                <v:fill type="solid"/>
              </v:shape>
            </v:group>
            <v:group style="position:absolute;left:3447;top:1445;width:10;height:20" coordorigin="3447,1445" coordsize="10,20">
              <v:shape style="position:absolute;left:3447;top:1445;width:10;height:20" coordorigin="3447,1445" coordsize="10,20" path="m3447,1464l3456,1464,3456,1445,3447,1445,3447,1464xe" filled="true" fillcolor="#000000" stroked="false">
                <v:path arrowok="t"/>
                <v:fill type="solid"/>
              </v:shape>
            </v:group>
            <v:group style="position:absolute;left:3447;top:1464;width:10;height:20" coordorigin="3447,1464" coordsize="10,20">
              <v:shape style="position:absolute;left:3447;top:1464;width:10;height:20" coordorigin="3447,1464" coordsize="10,20" path="m3447,1484l3456,1484,3456,1464,3447,1464,3447,1484xe" filled="true" fillcolor="#000000" stroked="false">
                <v:path arrowok="t"/>
                <v:fill type="solid"/>
              </v:shape>
            </v:group>
            <v:group style="position:absolute;left:3447;top:1484;width:10;height:20" coordorigin="3447,1484" coordsize="10,20">
              <v:shape style="position:absolute;left:3447;top:1484;width:10;height:20" coordorigin="3447,1484" coordsize="10,20" path="m3447,1503l3456,1503,3456,1484,3447,1484,3447,1503xe" filled="true" fillcolor="#000000" stroked="false">
                <v:path arrowok="t"/>
                <v:fill type="solid"/>
              </v:shape>
            </v:group>
            <v:group style="position:absolute;left:3447;top:1503;width:10;height:20" coordorigin="3447,1503" coordsize="10,20">
              <v:shape style="position:absolute;left:3447;top:1503;width:10;height:20" coordorigin="3447,1503" coordsize="10,20" path="m3447,1522l3456,1522,3456,1503,3447,1503,3447,1522xe" filled="true" fillcolor="#000000" stroked="false">
                <v:path arrowok="t"/>
                <v:fill type="solid"/>
              </v:shape>
            </v:group>
            <v:group style="position:absolute;left:3447;top:1522;width:10;height:20" coordorigin="3447,1522" coordsize="10,20">
              <v:shape style="position:absolute;left:3447;top:1522;width:10;height:20" coordorigin="3447,1522" coordsize="10,20" path="m3447,1541l3456,1541,3456,1522,3447,1522,3447,1541xe" filled="true" fillcolor="#000000" stroked="false">
                <v:path arrowok="t"/>
                <v:fill type="solid"/>
              </v:shape>
            </v:group>
            <v:group style="position:absolute;left:3447;top:1541;width:10;height:20" coordorigin="3447,1541" coordsize="10,20">
              <v:shape style="position:absolute;left:3447;top:1541;width:10;height:20" coordorigin="3447,1541" coordsize="10,20" path="m3447,1560l3456,1560,3456,1541,3447,1541,3447,1560xe" filled="true" fillcolor="#000000" stroked="false">
                <v:path arrowok="t"/>
                <v:fill type="solid"/>
              </v:shape>
            </v:group>
            <v:group style="position:absolute;left:3447;top:1560;width:10;height:20" coordorigin="3447,1560" coordsize="10,20">
              <v:shape style="position:absolute;left:3447;top:1560;width:10;height:20" coordorigin="3447,1560" coordsize="10,20" path="m3447,1580l3456,1580,3456,1560,3447,1560,3447,1580xe" filled="true" fillcolor="#000000" stroked="false">
                <v:path arrowok="t"/>
                <v:fill type="solid"/>
              </v:shape>
            </v:group>
            <v:group style="position:absolute;left:3447;top:1580;width:10;height:20" coordorigin="3447,1580" coordsize="10,20">
              <v:shape style="position:absolute;left:3447;top:1580;width:10;height:20" coordorigin="3447,1580" coordsize="10,20" path="m3447,1599l3456,1599,3456,1580,3447,1580,3447,1599xe" filled="true" fillcolor="#000000" stroked="false">
                <v:path arrowok="t"/>
                <v:fill type="solid"/>
              </v:shape>
            </v:group>
            <v:group style="position:absolute;left:3447;top:1599;width:10;height:20" coordorigin="3447,1599" coordsize="10,20">
              <v:shape style="position:absolute;left:3447;top:1599;width:10;height:20" coordorigin="3447,1599" coordsize="10,20" path="m3447,1618l3456,1618,3456,1599,3447,1599,3447,1618xe" filled="true" fillcolor="#000000" stroked="false">
                <v:path arrowok="t"/>
                <v:fill type="solid"/>
              </v:shape>
            </v:group>
            <v:group style="position:absolute;left:3447;top:1618;width:10;height:20" coordorigin="3447,1618" coordsize="10,20">
              <v:shape style="position:absolute;left:3447;top:1618;width:10;height:20" coordorigin="3447,1618" coordsize="10,20" path="m3447,1637l3456,1637,3456,1618,3447,1618,3447,1637xe" filled="true" fillcolor="#000000" stroked="false">
                <v:path arrowok="t"/>
                <v:fill type="solid"/>
              </v:shape>
            </v:group>
            <v:group style="position:absolute;left:3447;top:1637;width:10;height:20" coordorigin="3447,1637" coordsize="10,20">
              <v:shape style="position:absolute;left:3447;top:1637;width:10;height:20" coordorigin="3447,1637" coordsize="10,20" path="m3447,1656l3456,1656,3456,1637,3447,1637,3447,1656xe" filled="true" fillcolor="#000000" stroked="false">
                <v:path arrowok="t"/>
                <v:fill type="solid"/>
              </v:shape>
            </v:group>
            <v:group style="position:absolute;left:3447;top:1656;width:10;height:20" coordorigin="3447,1656" coordsize="10,20">
              <v:shape style="position:absolute;left:3447;top:1656;width:10;height:20" coordorigin="3447,1656" coordsize="10,20" path="m3447,1676l3456,1676,3456,1656,3447,1656,3447,1676xe" filled="true" fillcolor="#000000" stroked="false">
                <v:path arrowok="t"/>
                <v:fill type="solid"/>
              </v:shape>
            </v:group>
            <v:group style="position:absolute;left:3447;top:1676;width:10;height:20" coordorigin="3447,1676" coordsize="10,20">
              <v:shape style="position:absolute;left:3447;top:1676;width:10;height:20" coordorigin="3447,1676" coordsize="10,20" path="m3447,1695l3456,1695,3456,1676,3447,1676,3447,1695xe" filled="true" fillcolor="#000000" stroked="false">
                <v:path arrowok="t"/>
                <v:fill type="solid"/>
              </v:shape>
            </v:group>
            <v:group style="position:absolute;left:3447;top:1695;width:10;height:20" coordorigin="3447,1695" coordsize="10,20">
              <v:shape style="position:absolute;left:3447;top:1695;width:10;height:20" coordorigin="3447,1695" coordsize="10,20" path="m3447,1714l3456,1714,3456,1695,3447,1695,3447,1714xe" filled="true" fillcolor="#000000" stroked="false">
                <v:path arrowok="t"/>
                <v:fill type="solid"/>
              </v:shape>
            </v:group>
            <v:group style="position:absolute;left:3447;top:1714;width:10;height:20" coordorigin="3447,1714" coordsize="10,20">
              <v:shape style="position:absolute;left:3447;top:1714;width:10;height:20" coordorigin="3447,1714" coordsize="10,20" path="m3447,1733l3456,1733,3456,1714,3447,1714,3447,1733xe" filled="true" fillcolor="#000000" stroked="false">
                <v:path arrowok="t"/>
                <v:fill type="solid"/>
              </v:shape>
            </v:group>
            <v:group style="position:absolute;left:3447;top:1733;width:10;height:20" coordorigin="3447,1733" coordsize="10,20">
              <v:shape style="position:absolute;left:3447;top:1733;width:10;height:20" coordorigin="3447,1733" coordsize="10,20" path="m3447,1752l3456,1752,3456,1733,3447,1733,3447,1752xe" filled="true" fillcolor="#000000" stroked="false">
                <v:path arrowok="t"/>
                <v:fill type="solid"/>
              </v:shape>
            </v:group>
            <v:group style="position:absolute;left:3447;top:1752;width:10;height:20" coordorigin="3447,1752" coordsize="10,20">
              <v:shape style="position:absolute;left:3447;top:1752;width:10;height:20" coordorigin="3447,1752" coordsize="10,20" path="m3447,1772l3456,1772,3456,1752,3447,1752,3447,1772xe" filled="true" fillcolor="#000000" stroked="false">
                <v:path arrowok="t"/>
                <v:fill type="solid"/>
              </v:shape>
            </v:group>
            <v:group style="position:absolute;left:3447;top:1772;width:10;height:20" coordorigin="3447,1772" coordsize="10,20">
              <v:shape style="position:absolute;left:3447;top:1772;width:10;height:20" coordorigin="3447,1772" coordsize="10,20" path="m3447,1791l3456,1791,3456,1772,3447,1772,3447,1791xe" filled="true" fillcolor="#000000" stroked="false">
                <v:path arrowok="t"/>
                <v:fill type="solid"/>
              </v:shape>
            </v:group>
            <v:group style="position:absolute;left:3447;top:1791;width:10;height:20" coordorigin="3447,1791" coordsize="10,20">
              <v:shape style="position:absolute;left:3447;top:1791;width:10;height:20" coordorigin="3447,1791" coordsize="10,20" path="m3447,1810l3456,1810,3456,1791,3447,1791,3447,1810xe" filled="true" fillcolor="#000000" stroked="false">
                <v:path arrowok="t"/>
                <v:fill type="solid"/>
              </v:shape>
            </v:group>
            <v:group style="position:absolute;left:3447;top:1810;width:10;height:20" coordorigin="3447,1810" coordsize="10,20">
              <v:shape style="position:absolute;left:3447;top:1810;width:10;height:20" coordorigin="3447,1810" coordsize="10,20" path="m3447,1829l3456,1829,3456,1810,3447,1810,3447,1829xe" filled="true" fillcolor="#000000" stroked="false">
                <v:path arrowok="t"/>
                <v:fill type="solid"/>
              </v:shape>
            </v:group>
            <v:group style="position:absolute;left:3447;top:1829;width:10;height:20" coordorigin="3447,1829" coordsize="10,20">
              <v:shape style="position:absolute;left:3447;top:1829;width:10;height:20" coordorigin="3447,1829" coordsize="10,20" path="m3447,1848l3456,1848,3456,1829,3447,1829,3447,1848xe" filled="true" fillcolor="#000000" stroked="false">
                <v:path arrowok="t"/>
                <v:fill type="solid"/>
              </v:shape>
            </v:group>
            <v:group style="position:absolute;left:4818;top:1234;width:10;height:20" coordorigin="4818,1234" coordsize="10,20">
              <v:shape style="position:absolute;left:4818;top:1234;width:10;height:20" coordorigin="4818,1234" coordsize="10,20" path="m4818,1253l4827,1253,4827,1234,4818,1234,4818,1253xe" filled="true" fillcolor="#000000" stroked="false">
                <v:path arrowok="t"/>
                <v:fill type="solid"/>
              </v:shape>
            </v:group>
            <v:group style="position:absolute;left:4818;top:1253;width:10;height:20" coordorigin="4818,1253" coordsize="10,20">
              <v:shape style="position:absolute;left:4818;top:1253;width:10;height:20" coordorigin="4818,1253" coordsize="10,20" path="m4818,1272l4827,1272,4827,1253,4818,1253,4818,1272xe" filled="true" fillcolor="#000000" stroked="false">
                <v:path arrowok="t"/>
                <v:fill type="solid"/>
              </v:shape>
            </v:group>
            <v:group style="position:absolute;left:4818;top:1272;width:10;height:20" coordorigin="4818,1272" coordsize="10,20">
              <v:shape style="position:absolute;left:4818;top:1272;width:10;height:20" coordorigin="4818,1272" coordsize="10,20" path="m4818,1292l4827,1292,4827,1272,4818,1272,4818,1292xe" filled="true" fillcolor="#000000" stroked="false">
                <v:path arrowok="t"/>
                <v:fill type="solid"/>
              </v:shape>
            </v:group>
            <v:group style="position:absolute;left:4818;top:1292;width:10;height:20" coordorigin="4818,1292" coordsize="10,20">
              <v:shape style="position:absolute;left:4818;top:1292;width:10;height:20" coordorigin="4818,1292" coordsize="10,20" path="m4818,1311l4827,1311,4827,1292,4818,1292,4818,1311xe" filled="true" fillcolor="#000000" stroked="false">
                <v:path arrowok="t"/>
                <v:fill type="solid"/>
              </v:shape>
            </v:group>
            <v:group style="position:absolute;left:4818;top:1311;width:10;height:20" coordorigin="4818,1311" coordsize="10,20">
              <v:shape style="position:absolute;left:4818;top:1311;width:10;height:20" coordorigin="4818,1311" coordsize="10,20" path="m4818,1330l4827,1330,4827,1311,4818,1311,4818,1330xe" filled="true" fillcolor="#000000" stroked="false">
                <v:path arrowok="t"/>
                <v:fill type="solid"/>
              </v:shape>
            </v:group>
            <v:group style="position:absolute;left:4818;top:1330;width:10;height:20" coordorigin="4818,1330" coordsize="10,20">
              <v:shape style="position:absolute;left:4818;top:1330;width:10;height:20" coordorigin="4818,1330" coordsize="10,20" path="m4818,1349l4827,1349,4827,1330,4818,1330,4818,1349xe" filled="true" fillcolor="#000000" stroked="false">
                <v:path arrowok="t"/>
                <v:fill type="solid"/>
              </v:shape>
            </v:group>
            <v:group style="position:absolute;left:4818;top:1349;width:10;height:20" coordorigin="4818,1349" coordsize="10,20">
              <v:shape style="position:absolute;left:4818;top:1349;width:10;height:20" coordorigin="4818,1349" coordsize="10,20" path="m4818,1368l4827,1368,4827,1349,4818,1349,4818,1368xe" filled="true" fillcolor="#000000" stroked="false">
                <v:path arrowok="t"/>
                <v:fill type="solid"/>
              </v:shape>
            </v:group>
            <v:group style="position:absolute;left:4818;top:1368;width:10;height:20" coordorigin="4818,1368" coordsize="10,20">
              <v:shape style="position:absolute;left:4818;top:1368;width:10;height:20" coordorigin="4818,1368" coordsize="10,20" path="m4818,1388l4827,1388,4827,1368,4818,1368,4818,1388xe" filled="true" fillcolor="#000000" stroked="false">
                <v:path arrowok="t"/>
                <v:fill type="solid"/>
              </v:shape>
            </v:group>
            <v:group style="position:absolute;left:4818;top:1388;width:10;height:20" coordorigin="4818,1388" coordsize="10,20">
              <v:shape style="position:absolute;left:4818;top:1388;width:10;height:20" coordorigin="4818,1388" coordsize="10,20" path="m4818,1407l4827,1407,4827,1388,4818,1388,4818,1407xe" filled="true" fillcolor="#000000" stroked="false">
                <v:path arrowok="t"/>
                <v:fill type="solid"/>
              </v:shape>
            </v:group>
            <v:group style="position:absolute;left:4818;top:1407;width:10;height:20" coordorigin="4818,1407" coordsize="10,20">
              <v:shape style="position:absolute;left:4818;top:1407;width:10;height:20" coordorigin="4818,1407" coordsize="10,20" path="m4818,1426l4827,1426,4827,1407,4818,1407,4818,1426xe" filled="true" fillcolor="#000000" stroked="false">
                <v:path arrowok="t"/>
                <v:fill type="solid"/>
              </v:shape>
            </v:group>
            <v:group style="position:absolute;left:4818;top:1426;width:10;height:20" coordorigin="4818,1426" coordsize="10,20">
              <v:shape style="position:absolute;left:4818;top:1426;width:10;height:20" coordorigin="4818,1426" coordsize="10,20" path="m4818,1445l4827,1445,4827,1426,4818,1426,4818,1445xe" filled="true" fillcolor="#000000" stroked="false">
                <v:path arrowok="t"/>
                <v:fill type="solid"/>
              </v:shape>
            </v:group>
            <v:group style="position:absolute;left:4818;top:1445;width:10;height:20" coordorigin="4818,1445" coordsize="10,20">
              <v:shape style="position:absolute;left:4818;top:1445;width:10;height:20" coordorigin="4818,1445" coordsize="10,20" path="m4818,1464l4827,1464,4827,1445,4818,1445,4818,1464xe" filled="true" fillcolor="#000000" stroked="false">
                <v:path arrowok="t"/>
                <v:fill type="solid"/>
              </v:shape>
            </v:group>
            <v:group style="position:absolute;left:4818;top:1464;width:10;height:20" coordorigin="4818,1464" coordsize="10,20">
              <v:shape style="position:absolute;left:4818;top:1464;width:10;height:20" coordorigin="4818,1464" coordsize="10,20" path="m4818,1484l4827,1484,4827,1464,4818,1464,4818,1484xe" filled="true" fillcolor="#000000" stroked="false">
                <v:path arrowok="t"/>
                <v:fill type="solid"/>
              </v:shape>
            </v:group>
            <v:group style="position:absolute;left:4818;top:1484;width:10;height:20" coordorigin="4818,1484" coordsize="10,20">
              <v:shape style="position:absolute;left:4818;top:1484;width:10;height:20" coordorigin="4818,1484" coordsize="10,20" path="m4818,1503l4827,1503,4827,1484,4818,1484,4818,1503xe" filled="true" fillcolor="#000000" stroked="false">
                <v:path arrowok="t"/>
                <v:fill type="solid"/>
              </v:shape>
            </v:group>
            <v:group style="position:absolute;left:4818;top:1503;width:10;height:20" coordorigin="4818,1503" coordsize="10,20">
              <v:shape style="position:absolute;left:4818;top:1503;width:10;height:20" coordorigin="4818,1503" coordsize="10,20" path="m4818,1522l4827,1522,4827,1503,4818,1503,4818,1522xe" filled="true" fillcolor="#000000" stroked="false">
                <v:path arrowok="t"/>
                <v:fill type="solid"/>
              </v:shape>
            </v:group>
            <v:group style="position:absolute;left:4818;top:1522;width:10;height:20" coordorigin="4818,1522" coordsize="10,20">
              <v:shape style="position:absolute;left:4818;top:1522;width:10;height:20" coordorigin="4818,1522" coordsize="10,20" path="m4818,1541l4827,1541,4827,1522,4818,1522,4818,1541xe" filled="true" fillcolor="#000000" stroked="false">
                <v:path arrowok="t"/>
                <v:fill type="solid"/>
              </v:shape>
            </v:group>
            <v:group style="position:absolute;left:4818;top:1541;width:10;height:20" coordorigin="4818,1541" coordsize="10,20">
              <v:shape style="position:absolute;left:4818;top:1541;width:10;height:20" coordorigin="4818,1541" coordsize="10,20" path="m4818,1560l4827,1560,4827,1541,4818,1541,4818,1560xe" filled="true" fillcolor="#000000" stroked="false">
                <v:path arrowok="t"/>
                <v:fill type="solid"/>
              </v:shape>
            </v:group>
            <v:group style="position:absolute;left:4818;top:1560;width:10;height:20" coordorigin="4818,1560" coordsize="10,20">
              <v:shape style="position:absolute;left:4818;top:1560;width:10;height:20" coordorigin="4818,1560" coordsize="10,20" path="m4818,1580l4827,1580,4827,1560,4818,1560,4818,1580xe" filled="true" fillcolor="#000000" stroked="false">
                <v:path arrowok="t"/>
                <v:fill type="solid"/>
              </v:shape>
            </v:group>
            <v:group style="position:absolute;left:4818;top:1580;width:10;height:20" coordorigin="4818,1580" coordsize="10,20">
              <v:shape style="position:absolute;left:4818;top:1580;width:10;height:20" coordorigin="4818,1580" coordsize="10,20" path="m4818,1599l4827,1599,4827,1580,4818,1580,4818,1599xe" filled="true" fillcolor="#000000" stroked="false">
                <v:path arrowok="t"/>
                <v:fill type="solid"/>
              </v:shape>
            </v:group>
            <v:group style="position:absolute;left:4818;top:1599;width:10;height:20" coordorigin="4818,1599" coordsize="10,20">
              <v:shape style="position:absolute;left:4818;top:1599;width:10;height:20" coordorigin="4818,1599" coordsize="10,20" path="m4818,1618l4827,1618,4827,1599,4818,1599,4818,1618xe" filled="true" fillcolor="#000000" stroked="false">
                <v:path arrowok="t"/>
                <v:fill type="solid"/>
              </v:shape>
            </v:group>
            <v:group style="position:absolute;left:4818;top:1618;width:10;height:20" coordorigin="4818,1618" coordsize="10,20">
              <v:shape style="position:absolute;left:4818;top:1618;width:10;height:20" coordorigin="4818,1618" coordsize="10,20" path="m4818,1637l4827,1637,4827,1618,4818,1618,4818,1637xe" filled="true" fillcolor="#000000" stroked="false">
                <v:path arrowok="t"/>
                <v:fill type="solid"/>
              </v:shape>
            </v:group>
            <v:group style="position:absolute;left:4818;top:1637;width:10;height:20" coordorigin="4818,1637" coordsize="10,20">
              <v:shape style="position:absolute;left:4818;top:1637;width:10;height:20" coordorigin="4818,1637" coordsize="10,20" path="m4818,1656l4827,1656,4827,1637,4818,1637,4818,1656xe" filled="true" fillcolor="#000000" stroked="false">
                <v:path arrowok="t"/>
                <v:fill type="solid"/>
              </v:shape>
            </v:group>
            <v:group style="position:absolute;left:4818;top:1656;width:10;height:20" coordorigin="4818,1656" coordsize="10,20">
              <v:shape style="position:absolute;left:4818;top:1656;width:10;height:20" coordorigin="4818,1656" coordsize="10,20" path="m4818,1676l4827,1676,4827,1656,4818,1656,4818,1676xe" filled="true" fillcolor="#000000" stroked="false">
                <v:path arrowok="t"/>
                <v:fill type="solid"/>
              </v:shape>
            </v:group>
            <v:group style="position:absolute;left:4818;top:1676;width:10;height:20" coordorigin="4818,1676" coordsize="10,20">
              <v:shape style="position:absolute;left:4818;top:1676;width:10;height:20" coordorigin="4818,1676" coordsize="10,20" path="m4818,1695l4827,1695,4827,1676,4818,1676,4818,1695xe" filled="true" fillcolor="#000000" stroked="false">
                <v:path arrowok="t"/>
                <v:fill type="solid"/>
              </v:shape>
            </v:group>
            <v:group style="position:absolute;left:4818;top:1695;width:10;height:20" coordorigin="4818,1695" coordsize="10,20">
              <v:shape style="position:absolute;left:4818;top:1695;width:10;height:20" coordorigin="4818,1695" coordsize="10,20" path="m4818,1714l4827,1714,4827,1695,4818,1695,4818,1714xe" filled="true" fillcolor="#000000" stroked="false">
                <v:path arrowok="t"/>
                <v:fill type="solid"/>
              </v:shape>
            </v:group>
            <v:group style="position:absolute;left:4818;top:1714;width:10;height:20" coordorigin="4818,1714" coordsize="10,20">
              <v:shape style="position:absolute;left:4818;top:1714;width:10;height:20" coordorigin="4818,1714" coordsize="10,20" path="m4818,1733l4827,1733,4827,1714,4818,1714,4818,1733xe" filled="true" fillcolor="#000000" stroked="false">
                <v:path arrowok="t"/>
                <v:fill type="solid"/>
              </v:shape>
            </v:group>
            <v:group style="position:absolute;left:4818;top:1733;width:10;height:20" coordorigin="4818,1733" coordsize="10,20">
              <v:shape style="position:absolute;left:4818;top:1733;width:10;height:20" coordorigin="4818,1733" coordsize="10,20" path="m4818,1752l4827,1752,4827,1733,4818,1733,4818,1752xe" filled="true" fillcolor="#000000" stroked="false">
                <v:path arrowok="t"/>
                <v:fill type="solid"/>
              </v:shape>
            </v:group>
            <v:group style="position:absolute;left:4818;top:1752;width:10;height:20" coordorigin="4818,1752" coordsize="10,20">
              <v:shape style="position:absolute;left:4818;top:1752;width:10;height:20" coordorigin="4818,1752" coordsize="10,20" path="m4818,1772l4827,1772,4827,1752,4818,1752,4818,1772xe" filled="true" fillcolor="#000000" stroked="false">
                <v:path arrowok="t"/>
                <v:fill type="solid"/>
              </v:shape>
            </v:group>
            <v:group style="position:absolute;left:4818;top:1772;width:10;height:20" coordorigin="4818,1772" coordsize="10,20">
              <v:shape style="position:absolute;left:4818;top:1772;width:10;height:20" coordorigin="4818,1772" coordsize="10,20" path="m4818,1791l4827,1791,4827,1772,4818,1772,4818,1791xe" filled="true" fillcolor="#000000" stroked="false">
                <v:path arrowok="t"/>
                <v:fill type="solid"/>
              </v:shape>
            </v:group>
            <v:group style="position:absolute;left:4818;top:1791;width:10;height:20" coordorigin="4818,1791" coordsize="10,20">
              <v:shape style="position:absolute;left:4818;top:1791;width:10;height:20" coordorigin="4818,1791" coordsize="10,20" path="m4818,1810l4827,1810,4827,1791,4818,1791,4818,1810xe" filled="true" fillcolor="#000000" stroked="false">
                <v:path arrowok="t"/>
                <v:fill type="solid"/>
              </v:shape>
            </v:group>
            <v:group style="position:absolute;left:4818;top:1810;width:10;height:20" coordorigin="4818,1810" coordsize="10,20">
              <v:shape style="position:absolute;left:4818;top:1810;width:10;height:20" coordorigin="4818,1810" coordsize="10,20" path="m4818,1829l4827,1829,4827,1810,4818,1810,4818,1829xe" filled="true" fillcolor="#000000" stroked="false">
                <v:path arrowok="t"/>
                <v:fill type="solid"/>
              </v:shape>
            </v:group>
            <v:group style="position:absolute;left:4818;top:1829;width:10;height:20" coordorigin="4818,1829" coordsize="10,20">
              <v:shape style="position:absolute;left:4818;top:1829;width:10;height:20" coordorigin="4818,1829" coordsize="10,20" path="m4818,1848l4827,1848,4827,1829,4818,1829,4818,1848xe" filled="true" fillcolor="#000000" stroked="false">
                <v:path arrowok="t"/>
                <v:fill type="solid"/>
              </v:shape>
            </v:group>
            <v:group style="position:absolute;left:4818;top:1848;width:10;height:20" coordorigin="4818,1848" coordsize="10,20">
              <v:shape style="position:absolute;left:4818;top:1848;width:10;height:20" coordorigin="4818,1848" coordsize="10,20" path="m4818,1868l4827,1868,4827,1848,4818,1848,4818,1868xe" filled="true" fillcolor="#000000" stroked="false">
                <v:path arrowok="t"/>
                <v:fill type="solid"/>
              </v:shape>
            </v:group>
            <v:group style="position:absolute;left:4818;top:1868;width:10;height:20" coordorigin="4818,1868" coordsize="10,20">
              <v:shape style="position:absolute;left:4818;top:1868;width:10;height:20" coordorigin="4818,1868" coordsize="10,20" path="m4818,1887l4827,1887,4827,1868,4818,1868,4818,1887xe" filled="true" fillcolor="#000000" stroked="false">
                <v:path arrowok="t"/>
                <v:fill type="solid"/>
              </v:shape>
            </v:group>
            <v:group style="position:absolute;left:4818;top:1887;width:10;height:20" coordorigin="4818,1887" coordsize="10,20">
              <v:shape style="position:absolute;left:4818;top:1887;width:10;height:20" coordorigin="4818,1887" coordsize="10,20" path="m4818,1906l4827,1906,4827,1887,4818,1887,4818,1906xe" filled="true" fillcolor="#000000" stroked="false">
                <v:path arrowok="t"/>
                <v:fill type="solid"/>
              </v:shape>
            </v:group>
            <v:group style="position:absolute;left:4818;top:1906;width:10;height:20" coordorigin="4818,1906" coordsize="10,20">
              <v:shape style="position:absolute;left:4818;top:1906;width:10;height:20" coordorigin="4818,1906" coordsize="10,20" path="m4818,1925l4827,1925,4827,1906,4818,1906,4818,1925xe" filled="true" fillcolor="#000000" stroked="false">
                <v:path arrowok="t"/>
                <v:fill type="solid"/>
              </v:shape>
            </v:group>
            <v:group style="position:absolute;left:4818;top:1932;width:10;height:2" coordorigin="4818,1932" coordsize="10,2">
              <v:shape style="position:absolute;left:4818;top:1932;width:10;height:2" coordorigin="4818,1932" coordsize="10,0" path="m4818,1932l4827,1932e" filled="false" stroked="true" strokeweight=".72pt" strokecolor="#000000">
                <v:path arrowok="t"/>
              </v:shape>
            </v:group>
            <v:group style="position:absolute;left:5612;top:1234;width:10;height:20" coordorigin="5612,1234" coordsize="10,20">
              <v:shape style="position:absolute;left:5612;top:1234;width:10;height:20" coordorigin="5612,1234" coordsize="10,20" path="m5612,1253l5622,1253,5622,1234,5612,1234,5612,1253xe" filled="true" fillcolor="#000000" stroked="false">
                <v:path arrowok="t"/>
                <v:fill type="solid"/>
              </v:shape>
            </v:group>
            <v:group style="position:absolute;left:5612;top:1253;width:10;height:20" coordorigin="5612,1253" coordsize="10,20">
              <v:shape style="position:absolute;left:5612;top:1253;width:10;height:20" coordorigin="5612,1253" coordsize="10,20" path="m5612,1272l5622,1272,5622,1253,5612,1253,5612,1272xe" filled="true" fillcolor="#000000" stroked="false">
                <v:path arrowok="t"/>
                <v:fill type="solid"/>
              </v:shape>
            </v:group>
            <v:group style="position:absolute;left:5612;top:1272;width:10;height:20" coordorigin="5612,1272" coordsize="10,20">
              <v:shape style="position:absolute;left:5612;top:1272;width:10;height:20" coordorigin="5612,1272" coordsize="10,20" path="m5612,1292l5622,1292,5622,1272,5612,1272,5612,1292xe" filled="true" fillcolor="#000000" stroked="false">
                <v:path arrowok="t"/>
                <v:fill type="solid"/>
              </v:shape>
            </v:group>
            <v:group style="position:absolute;left:5612;top:1292;width:10;height:20" coordorigin="5612,1292" coordsize="10,20">
              <v:shape style="position:absolute;left:5612;top:1292;width:10;height:20" coordorigin="5612,1292" coordsize="10,20" path="m5612,1311l5622,1311,5622,1292,5612,1292,5612,1311xe" filled="true" fillcolor="#000000" stroked="false">
                <v:path arrowok="t"/>
                <v:fill type="solid"/>
              </v:shape>
            </v:group>
            <v:group style="position:absolute;left:5612;top:1311;width:10;height:20" coordorigin="5612,1311" coordsize="10,20">
              <v:shape style="position:absolute;left:5612;top:1311;width:10;height:20" coordorigin="5612,1311" coordsize="10,20" path="m5612,1330l5622,1330,5622,1311,5612,1311,5612,1330xe" filled="true" fillcolor="#000000" stroked="false">
                <v:path arrowok="t"/>
                <v:fill type="solid"/>
              </v:shape>
            </v:group>
            <v:group style="position:absolute;left:5612;top:1330;width:10;height:20" coordorigin="5612,1330" coordsize="10,20">
              <v:shape style="position:absolute;left:5612;top:1330;width:10;height:20" coordorigin="5612,1330" coordsize="10,20" path="m5612,1349l5622,1349,5622,1330,5612,1330,5612,1349xe" filled="true" fillcolor="#000000" stroked="false">
                <v:path arrowok="t"/>
                <v:fill type="solid"/>
              </v:shape>
            </v:group>
            <v:group style="position:absolute;left:5612;top:1349;width:10;height:20" coordorigin="5612,1349" coordsize="10,20">
              <v:shape style="position:absolute;left:5612;top:1349;width:10;height:20" coordorigin="5612,1349" coordsize="10,20" path="m5612,1368l5622,1368,5622,1349,5612,1349,5612,1368xe" filled="true" fillcolor="#000000" stroked="false">
                <v:path arrowok="t"/>
                <v:fill type="solid"/>
              </v:shape>
            </v:group>
            <v:group style="position:absolute;left:5612;top:1368;width:10;height:20" coordorigin="5612,1368" coordsize="10,20">
              <v:shape style="position:absolute;left:5612;top:1368;width:10;height:20" coordorigin="5612,1368" coordsize="10,20" path="m5612,1388l5622,1388,5622,1368,5612,1368,5612,1388xe" filled="true" fillcolor="#000000" stroked="false">
                <v:path arrowok="t"/>
                <v:fill type="solid"/>
              </v:shape>
            </v:group>
            <v:group style="position:absolute;left:5612;top:1388;width:10;height:20" coordorigin="5612,1388" coordsize="10,20">
              <v:shape style="position:absolute;left:5612;top:1388;width:10;height:20" coordorigin="5612,1388" coordsize="10,20" path="m5612,1407l5622,1407,5622,1388,5612,1388,5612,1407xe" filled="true" fillcolor="#000000" stroked="false">
                <v:path arrowok="t"/>
                <v:fill type="solid"/>
              </v:shape>
            </v:group>
            <v:group style="position:absolute;left:5612;top:1407;width:10;height:20" coordorigin="5612,1407" coordsize="10,20">
              <v:shape style="position:absolute;left:5612;top:1407;width:10;height:20" coordorigin="5612,1407" coordsize="10,20" path="m5612,1426l5622,1426,5622,1407,5612,1407,5612,1426xe" filled="true" fillcolor="#000000" stroked="false">
                <v:path arrowok="t"/>
                <v:fill type="solid"/>
              </v:shape>
            </v:group>
            <v:group style="position:absolute;left:5612;top:1426;width:10;height:20" coordorigin="5612,1426" coordsize="10,20">
              <v:shape style="position:absolute;left:5612;top:1426;width:10;height:20" coordorigin="5612,1426" coordsize="10,20" path="m5612,1445l5622,1445,5622,1426,5612,1426,5612,1445xe" filled="true" fillcolor="#000000" stroked="false">
                <v:path arrowok="t"/>
                <v:fill type="solid"/>
              </v:shape>
            </v:group>
            <v:group style="position:absolute;left:5612;top:1445;width:10;height:20" coordorigin="5612,1445" coordsize="10,20">
              <v:shape style="position:absolute;left:5612;top:1445;width:10;height:20" coordorigin="5612,1445" coordsize="10,20" path="m5612,1464l5622,1464,5622,1445,5612,1445,5612,1464xe" filled="true" fillcolor="#000000" stroked="false">
                <v:path arrowok="t"/>
                <v:fill type="solid"/>
              </v:shape>
            </v:group>
            <v:group style="position:absolute;left:5612;top:1464;width:10;height:20" coordorigin="5612,1464" coordsize="10,20">
              <v:shape style="position:absolute;left:5612;top:1464;width:10;height:20" coordorigin="5612,1464" coordsize="10,20" path="m5612,1484l5622,1484,5622,1464,5612,1464,5612,1484xe" filled="true" fillcolor="#000000" stroked="false">
                <v:path arrowok="t"/>
                <v:fill type="solid"/>
              </v:shape>
            </v:group>
            <v:group style="position:absolute;left:5612;top:1484;width:10;height:20" coordorigin="5612,1484" coordsize="10,20">
              <v:shape style="position:absolute;left:5612;top:1484;width:10;height:20" coordorigin="5612,1484" coordsize="10,20" path="m5612,1503l5622,1503,5622,1484,5612,1484,5612,1503xe" filled="true" fillcolor="#000000" stroked="false">
                <v:path arrowok="t"/>
                <v:fill type="solid"/>
              </v:shape>
            </v:group>
            <v:group style="position:absolute;left:5612;top:1503;width:10;height:20" coordorigin="5612,1503" coordsize="10,20">
              <v:shape style="position:absolute;left:5612;top:1503;width:10;height:20" coordorigin="5612,1503" coordsize="10,20" path="m5612,1522l5622,1522,5622,1503,5612,1503,5612,1522xe" filled="true" fillcolor="#000000" stroked="false">
                <v:path arrowok="t"/>
                <v:fill type="solid"/>
              </v:shape>
            </v:group>
            <v:group style="position:absolute;left:5612;top:1522;width:10;height:20" coordorigin="5612,1522" coordsize="10,20">
              <v:shape style="position:absolute;left:5612;top:1522;width:10;height:20" coordorigin="5612,1522" coordsize="10,20" path="m5612,1541l5622,1541,5622,1522,5612,1522,5612,1541xe" filled="true" fillcolor="#000000" stroked="false">
                <v:path arrowok="t"/>
                <v:fill type="solid"/>
              </v:shape>
            </v:group>
            <v:group style="position:absolute;left:5612;top:1541;width:10;height:20" coordorigin="5612,1541" coordsize="10,20">
              <v:shape style="position:absolute;left:5612;top:1541;width:10;height:20" coordorigin="5612,1541" coordsize="10,20" path="m5612,1560l5622,1560,5622,1541,5612,1541,5612,1560xe" filled="true" fillcolor="#000000" stroked="false">
                <v:path arrowok="t"/>
                <v:fill type="solid"/>
              </v:shape>
            </v:group>
            <v:group style="position:absolute;left:5612;top:1560;width:10;height:20" coordorigin="5612,1560" coordsize="10,20">
              <v:shape style="position:absolute;left:5612;top:1560;width:10;height:20" coordorigin="5612,1560" coordsize="10,20" path="m5612,1580l5622,1580,5622,1560,5612,1560,5612,1580xe" filled="true" fillcolor="#000000" stroked="false">
                <v:path arrowok="t"/>
                <v:fill type="solid"/>
              </v:shape>
            </v:group>
            <v:group style="position:absolute;left:5612;top:1580;width:10;height:20" coordorigin="5612,1580" coordsize="10,20">
              <v:shape style="position:absolute;left:5612;top:1580;width:10;height:20" coordorigin="5612,1580" coordsize="10,20" path="m5612,1599l5622,1599,5622,1580,5612,1580,5612,1599xe" filled="true" fillcolor="#000000" stroked="false">
                <v:path arrowok="t"/>
                <v:fill type="solid"/>
              </v:shape>
            </v:group>
            <v:group style="position:absolute;left:5612;top:1599;width:10;height:20" coordorigin="5612,1599" coordsize="10,20">
              <v:shape style="position:absolute;left:5612;top:1599;width:10;height:20" coordorigin="5612,1599" coordsize="10,20" path="m5612,1618l5622,1618,5622,1599,5612,1599,5612,1618xe" filled="true" fillcolor="#000000" stroked="false">
                <v:path arrowok="t"/>
                <v:fill type="solid"/>
              </v:shape>
            </v:group>
            <v:group style="position:absolute;left:5612;top:1618;width:10;height:20" coordorigin="5612,1618" coordsize="10,20">
              <v:shape style="position:absolute;left:5612;top:1618;width:10;height:20" coordorigin="5612,1618" coordsize="10,20" path="m5612,1637l5622,1637,5622,1618,5612,1618,5612,1637xe" filled="true" fillcolor="#000000" stroked="false">
                <v:path arrowok="t"/>
                <v:fill type="solid"/>
              </v:shape>
            </v:group>
            <v:group style="position:absolute;left:5612;top:1637;width:10;height:20" coordorigin="5612,1637" coordsize="10,20">
              <v:shape style="position:absolute;left:5612;top:1637;width:10;height:20" coordorigin="5612,1637" coordsize="10,20" path="m5612,1656l5622,1656,5622,1637,5612,1637,5612,1656xe" filled="true" fillcolor="#000000" stroked="false">
                <v:path arrowok="t"/>
                <v:fill type="solid"/>
              </v:shape>
            </v:group>
            <v:group style="position:absolute;left:5612;top:1656;width:10;height:20" coordorigin="5612,1656" coordsize="10,20">
              <v:shape style="position:absolute;left:5612;top:1656;width:10;height:20" coordorigin="5612,1656" coordsize="10,20" path="m5612,1676l5622,1676,5622,1656,5612,1656,5612,1676xe" filled="true" fillcolor="#000000" stroked="false">
                <v:path arrowok="t"/>
                <v:fill type="solid"/>
              </v:shape>
            </v:group>
            <v:group style="position:absolute;left:5612;top:1676;width:10;height:20" coordorigin="5612,1676" coordsize="10,20">
              <v:shape style="position:absolute;left:5612;top:1676;width:10;height:20" coordorigin="5612,1676" coordsize="10,20" path="m5612,1695l5622,1695,5622,1676,5612,1676,5612,1695xe" filled="true" fillcolor="#000000" stroked="false">
                <v:path arrowok="t"/>
                <v:fill type="solid"/>
              </v:shape>
            </v:group>
            <v:group style="position:absolute;left:5612;top:1695;width:10;height:20" coordorigin="5612,1695" coordsize="10,20">
              <v:shape style="position:absolute;left:5612;top:1695;width:10;height:20" coordorigin="5612,1695" coordsize="10,20" path="m5612,1714l5622,1714,5622,1695,5612,1695,5612,1714xe" filled="true" fillcolor="#000000" stroked="false">
                <v:path arrowok="t"/>
                <v:fill type="solid"/>
              </v:shape>
            </v:group>
            <v:group style="position:absolute;left:5612;top:1714;width:10;height:20" coordorigin="5612,1714" coordsize="10,20">
              <v:shape style="position:absolute;left:5612;top:1714;width:10;height:20" coordorigin="5612,1714" coordsize="10,20" path="m5612,1733l5622,1733,5622,1714,5612,1714,5612,1733xe" filled="true" fillcolor="#000000" stroked="false">
                <v:path arrowok="t"/>
                <v:fill type="solid"/>
              </v:shape>
            </v:group>
            <v:group style="position:absolute;left:5612;top:1733;width:10;height:20" coordorigin="5612,1733" coordsize="10,20">
              <v:shape style="position:absolute;left:5612;top:1733;width:10;height:20" coordorigin="5612,1733" coordsize="10,20" path="m5612,1752l5622,1752,5622,1733,5612,1733,5612,1752xe" filled="true" fillcolor="#000000" stroked="false">
                <v:path arrowok="t"/>
                <v:fill type="solid"/>
              </v:shape>
            </v:group>
            <v:group style="position:absolute;left:5612;top:1752;width:10;height:20" coordorigin="5612,1752" coordsize="10,20">
              <v:shape style="position:absolute;left:5612;top:1752;width:10;height:20" coordorigin="5612,1752" coordsize="10,20" path="m5612,1772l5622,1772,5622,1752,5612,1752,5612,1772xe" filled="true" fillcolor="#000000" stroked="false">
                <v:path arrowok="t"/>
                <v:fill type="solid"/>
              </v:shape>
            </v:group>
            <v:group style="position:absolute;left:5612;top:1772;width:10;height:20" coordorigin="5612,1772" coordsize="10,20">
              <v:shape style="position:absolute;left:5612;top:1772;width:10;height:20" coordorigin="5612,1772" coordsize="10,20" path="m5612,1791l5622,1791,5622,1772,5612,1772,5612,1791xe" filled="true" fillcolor="#000000" stroked="false">
                <v:path arrowok="t"/>
                <v:fill type="solid"/>
              </v:shape>
            </v:group>
            <v:group style="position:absolute;left:5612;top:1791;width:10;height:20" coordorigin="5612,1791" coordsize="10,20">
              <v:shape style="position:absolute;left:5612;top:1791;width:10;height:20" coordorigin="5612,1791" coordsize="10,20" path="m5612,1810l5622,1810,5622,1791,5612,1791,5612,1810xe" filled="true" fillcolor="#000000" stroked="false">
                <v:path arrowok="t"/>
                <v:fill type="solid"/>
              </v:shape>
            </v:group>
            <v:group style="position:absolute;left:5612;top:1810;width:10;height:20" coordorigin="5612,1810" coordsize="10,20">
              <v:shape style="position:absolute;left:5612;top:1810;width:10;height:20" coordorigin="5612,1810" coordsize="10,20" path="m5612,1829l5622,1829,5622,1810,5612,1810,5612,1829xe" filled="true" fillcolor="#000000" stroked="false">
                <v:path arrowok="t"/>
                <v:fill type="solid"/>
              </v:shape>
            </v:group>
            <v:group style="position:absolute;left:5612;top:1829;width:10;height:20" coordorigin="5612,1829" coordsize="10,20">
              <v:shape style="position:absolute;left:5612;top:1829;width:10;height:20" coordorigin="5612,1829" coordsize="10,20" path="m5612,1848l5622,1848,5622,1829,5612,1829,5612,1848xe" filled="true" fillcolor="#000000" stroked="false">
                <v:path arrowok="t"/>
                <v:fill type="solid"/>
              </v:shape>
            </v:group>
            <v:group style="position:absolute;left:5612;top:1848;width:10;height:20" coordorigin="5612,1848" coordsize="10,20">
              <v:shape style="position:absolute;left:5612;top:1848;width:10;height:20" coordorigin="5612,1848" coordsize="10,20" path="m5612,1868l5622,1868,5622,1848,5612,1848,5612,1868xe" filled="true" fillcolor="#000000" stroked="false">
                <v:path arrowok="t"/>
                <v:fill type="solid"/>
              </v:shape>
            </v:group>
            <v:group style="position:absolute;left:5612;top:1868;width:10;height:20" coordorigin="5612,1868" coordsize="10,20">
              <v:shape style="position:absolute;left:5612;top:1868;width:10;height:20" coordorigin="5612,1868" coordsize="10,20" path="m5612,1887l5622,1887,5622,1868,5612,1868,5612,1887xe" filled="true" fillcolor="#000000" stroked="false">
                <v:path arrowok="t"/>
                <v:fill type="solid"/>
              </v:shape>
            </v:group>
            <v:group style="position:absolute;left:5612;top:1887;width:10;height:20" coordorigin="5612,1887" coordsize="10,20">
              <v:shape style="position:absolute;left:5612;top:1887;width:10;height:20" coordorigin="5612,1887" coordsize="10,20" path="m5612,1906l5622,1906,5622,1887,5612,1887,5612,1906xe" filled="true" fillcolor="#000000" stroked="false">
                <v:path arrowok="t"/>
                <v:fill type="solid"/>
              </v:shape>
            </v:group>
            <v:group style="position:absolute;left:5612;top:1906;width:10;height:20" coordorigin="5612,1906" coordsize="10,20">
              <v:shape style="position:absolute;left:5612;top:1906;width:10;height:20" coordorigin="5612,1906" coordsize="10,20" path="m5612,1925l5622,1925,5622,1906,5612,1906,5612,1925xe" filled="true" fillcolor="#000000" stroked="false">
                <v:path arrowok="t"/>
                <v:fill type="solid"/>
              </v:shape>
            </v:group>
            <v:group style="position:absolute;left:5612;top:1932;width:10;height:2" coordorigin="5612,1932" coordsize="10,2">
              <v:shape style="position:absolute;left:5612;top:1932;width:10;height:2" coordorigin="5612,1932" coordsize="10,0" path="m5612,1932l5622,1932e" filled="false" stroked="true" strokeweight=".72pt" strokecolor="#000000">
                <v:path arrowok="t"/>
              </v:shape>
            </v:group>
            <v:group style="position:absolute;left:6801;top:1234;width:10;height:20" coordorigin="6801,1234" coordsize="10,20">
              <v:shape style="position:absolute;left:6801;top:1234;width:10;height:20" coordorigin="6801,1234" coordsize="10,20" path="m6801,1253l6810,1253,6810,1234,6801,1234,6801,1253xe" filled="true" fillcolor="#000000" stroked="false">
                <v:path arrowok="t"/>
                <v:fill type="solid"/>
              </v:shape>
            </v:group>
            <v:group style="position:absolute;left:6801;top:1253;width:10;height:20" coordorigin="6801,1253" coordsize="10,20">
              <v:shape style="position:absolute;left:6801;top:1253;width:10;height:20" coordorigin="6801,1253" coordsize="10,20" path="m6801,1272l6810,1272,6810,1253,6801,1253,6801,1272xe" filled="true" fillcolor="#000000" stroked="false">
                <v:path arrowok="t"/>
                <v:fill type="solid"/>
              </v:shape>
            </v:group>
            <v:group style="position:absolute;left:6801;top:1272;width:10;height:20" coordorigin="6801,1272" coordsize="10,20">
              <v:shape style="position:absolute;left:6801;top:1272;width:10;height:20" coordorigin="6801,1272" coordsize="10,20" path="m6801,1292l6810,1292,6810,1272,6801,1272,6801,1292xe" filled="true" fillcolor="#000000" stroked="false">
                <v:path arrowok="t"/>
                <v:fill type="solid"/>
              </v:shape>
            </v:group>
            <v:group style="position:absolute;left:6801;top:1292;width:10;height:20" coordorigin="6801,1292" coordsize="10,20">
              <v:shape style="position:absolute;left:6801;top:1292;width:10;height:20" coordorigin="6801,1292" coordsize="10,20" path="m6801,1311l6810,1311,6810,1292,6801,1292,6801,1311xe" filled="true" fillcolor="#000000" stroked="false">
                <v:path arrowok="t"/>
                <v:fill type="solid"/>
              </v:shape>
            </v:group>
            <v:group style="position:absolute;left:6801;top:1311;width:10;height:20" coordorigin="6801,1311" coordsize="10,20">
              <v:shape style="position:absolute;left:6801;top:1311;width:10;height:20" coordorigin="6801,1311" coordsize="10,20" path="m6801,1330l6810,1330,6810,1311,6801,1311,6801,1330xe" filled="true" fillcolor="#000000" stroked="false">
                <v:path arrowok="t"/>
                <v:fill type="solid"/>
              </v:shape>
            </v:group>
            <v:group style="position:absolute;left:6801;top:1330;width:10;height:20" coordorigin="6801,1330" coordsize="10,20">
              <v:shape style="position:absolute;left:6801;top:1330;width:10;height:20" coordorigin="6801,1330" coordsize="10,20" path="m6801,1349l6810,1349,6810,1330,6801,1330,6801,1349xe" filled="true" fillcolor="#000000" stroked="false">
                <v:path arrowok="t"/>
                <v:fill type="solid"/>
              </v:shape>
            </v:group>
            <v:group style="position:absolute;left:6801;top:1349;width:10;height:20" coordorigin="6801,1349" coordsize="10,20">
              <v:shape style="position:absolute;left:6801;top:1349;width:10;height:20" coordorigin="6801,1349" coordsize="10,20" path="m6801,1368l6810,1368,6810,1349,6801,1349,6801,1368xe" filled="true" fillcolor="#000000" stroked="false">
                <v:path arrowok="t"/>
                <v:fill type="solid"/>
              </v:shape>
            </v:group>
            <v:group style="position:absolute;left:6801;top:1368;width:10;height:20" coordorigin="6801,1368" coordsize="10,20">
              <v:shape style="position:absolute;left:6801;top:1368;width:10;height:20" coordorigin="6801,1368" coordsize="10,20" path="m6801,1388l6810,1388,6810,1368,6801,1368,6801,1388xe" filled="true" fillcolor="#000000" stroked="false">
                <v:path arrowok="t"/>
                <v:fill type="solid"/>
              </v:shape>
            </v:group>
            <v:group style="position:absolute;left:6801;top:1388;width:10;height:20" coordorigin="6801,1388" coordsize="10,20">
              <v:shape style="position:absolute;left:6801;top:1388;width:10;height:20" coordorigin="6801,1388" coordsize="10,20" path="m6801,1407l6810,1407,6810,1388,6801,1388,6801,1407xe" filled="true" fillcolor="#000000" stroked="false">
                <v:path arrowok="t"/>
                <v:fill type="solid"/>
              </v:shape>
            </v:group>
            <v:group style="position:absolute;left:6801;top:1407;width:10;height:20" coordorigin="6801,1407" coordsize="10,20">
              <v:shape style="position:absolute;left:6801;top:1407;width:10;height:20" coordorigin="6801,1407" coordsize="10,20" path="m6801,1426l6810,1426,6810,1407,6801,1407,6801,1426xe" filled="true" fillcolor="#000000" stroked="false">
                <v:path arrowok="t"/>
                <v:fill type="solid"/>
              </v:shape>
            </v:group>
            <v:group style="position:absolute;left:6801;top:1426;width:10;height:20" coordorigin="6801,1426" coordsize="10,20">
              <v:shape style="position:absolute;left:6801;top:1426;width:10;height:20" coordorigin="6801,1426" coordsize="10,20" path="m6801,1445l6810,1445,6810,1426,6801,1426,6801,1445xe" filled="true" fillcolor="#000000" stroked="false">
                <v:path arrowok="t"/>
                <v:fill type="solid"/>
              </v:shape>
            </v:group>
            <v:group style="position:absolute;left:6801;top:1445;width:10;height:20" coordorigin="6801,1445" coordsize="10,20">
              <v:shape style="position:absolute;left:6801;top:1445;width:10;height:20" coordorigin="6801,1445" coordsize="10,20" path="m6801,1464l6810,1464,6810,1445,6801,1445,6801,1464xe" filled="true" fillcolor="#000000" stroked="false">
                <v:path arrowok="t"/>
                <v:fill type="solid"/>
              </v:shape>
            </v:group>
            <v:group style="position:absolute;left:6801;top:1464;width:10;height:20" coordorigin="6801,1464" coordsize="10,20">
              <v:shape style="position:absolute;left:6801;top:1464;width:10;height:20" coordorigin="6801,1464" coordsize="10,20" path="m6801,1484l6810,1484,6810,1464,6801,1464,6801,1484xe" filled="true" fillcolor="#000000" stroked="false">
                <v:path arrowok="t"/>
                <v:fill type="solid"/>
              </v:shape>
            </v:group>
            <v:group style="position:absolute;left:6801;top:1484;width:10;height:20" coordorigin="6801,1484" coordsize="10,20">
              <v:shape style="position:absolute;left:6801;top:1484;width:10;height:20" coordorigin="6801,1484" coordsize="10,20" path="m6801,1503l6810,1503,6810,1484,6801,1484,6801,1503xe" filled="true" fillcolor="#000000" stroked="false">
                <v:path arrowok="t"/>
                <v:fill type="solid"/>
              </v:shape>
            </v:group>
            <v:group style="position:absolute;left:6801;top:1503;width:10;height:20" coordorigin="6801,1503" coordsize="10,20">
              <v:shape style="position:absolute;left:6801;top:1503;width:10;height:20" coordorigin="6801,1503" coordsize="10,20" path="m6801,1522l6810,1522,6810,1503,6801,1503,6801,1522xe" filled="true" fillcolor="#000000" stroked="false">
                <v:path arrowok="t"/>
                <v:fill type="solid"/>
              </v:shape>
            </v:group>
            <v:group style="position:absolute;left:6801;top:1522;width:10;height:20" coordorigin="6801,1522" coordsize="10,20">
              <v:shape style="position:absolute;left:6801;top:1522;width:10;height:20" coordorigin="6801,1522" coordsize="10,20" path="m6801,1541l6810,1541,6810,1522,6801,1522,6801,1541xe" filled="true" fillcolor="#000000" stroked="false">
                <v:path arrowok="t"/>
                <v:fill type="solid"/>
              </v:shape>
            </v:group>
            <v:group style="position:absolute;left:6801;top:1541;width:10;height:20" coordorigin="6801,1541" coordsize="10,20">
              <v:shape style="position:absolute;left:6801;top:1541;width:10;height:20" coordorigin="6801,1541" coordsize="10,20" path="m6801,1560l6810,1560,6810,1541,6801,1541,6801,1560xe" filled="true" fillcolor="#000000" stroked="false">
                <v:path arrowok="t"/>
                <v:fill type="solid"/>
              </v:shape>
            </v:group>
            <v:group style="position:absolute;left:6801;top:1560;width:10;height:20" coordorigin="6801,1560" coordsize="10,20">
              <v:shape style="position:absolute;left:6801;top:1560;width:10;height:20" coordorigin="6801,1560" coordsize="10,20" path="m6801,1580l6810,1580,6810,1560,6801,1560,6801,1580xe" filled="true" fillcolor="#000000" stroked="false">
                <v:path arrowok="t"/>
                <v:fill type="solid"/>
              </v:shape>
            </v:group>
            <v:group style="position:absolute;left:6801;top:1580;width:10;height:20" coordorigin="6801,1580" coordsize="10,20">
              <v:shape style="position:absolute;left:6801;top:1580;width:10;height:20" coordorigin="6801,1580" coordsize="10,20" path="m6801,1599l6810,1599,6810,1580,6801,1580,6801,1599xe" filled="true" fillcolor="#000000" stroked="false">
                <v:path arrowok="t"/>
                <v:fill type="solid"/>
              </v:shape>
            </v:group>
            <v:group style="position:absolute;left:6801;top:1599;width:10;height:20" coordorigin="6801,1599" coordsize="10,20">
              <v:shape style="position:absolute;left:6801;top:1599;width:10;height:20" coordorigin="6801,1599" coordsize="10,20" path="m6801,1618l6810,1618,6810,1599,6801,1599,6801,1618xe" filled="true" fillcolor="#000000" stroked="false">
                <v:path arrowok="t"/>
                <v:fill type="solid"/>
              </v:shape>
            </v:group>
            <v:group style="position:absolute;left:6801;top:1618;width:10;height:20" coordorigin="6801,1618" coordsize="10,20">
              <v:shape style="position:absolute;left:6801;top:1618;width:10;height:20" coordorigin="6801,1618" coordsize="10,20" path="m6801,1637l6810,1637,6810,1618,6801,1618,6801,1637xe" filled="true" fillcolor="#000000" stroked="false">
                <v:path arrowok="t"/>
                <v:fill type="solid"/>
              </v:shape>
            </v:group>
            <v:group style="position:absolute;left:6801;top:1637;width:10;height:20" coordorigin="6801,1637" coordsize="10,20">
              <v:shape style="position:absolute;left:6801;top:1637;width:10;height:20" coordorigin="6801,1637" coordsize="10,20" path="m6801,1656l6810,1656,6810,1637,6801,1637,6801,1656xe" filled="true" fillcolor="#000000" stroked="false">
                <v:path arrowok="t"/>
                <v:fill type="solid"/>
              </v:shape>
            </v:group>
            <v:group style="position:absolute;left:6801;top:1656;width:10;height:20" coordorigin="6801,1656" coordsize="10,20">
              <v:shape style="position:absolute;left:6801;top:1656;width:10;height:20" coordorigin="6801,1656" coordsize="10,20" path="m6801,1676l6810,1676,6810,1656,6801,1656,6801,1676xe" filled="true" fillcolor="#000000" stroked="false">
                <v:path arrowok="t"/>
                <v:fill type="solid"/>
              </v:shape>
            </v:group>
            <v:group style="position:absolute;left:6801;top:1676;width:10;height:20" coordorigin="6801,1676" coordsize="10,20">
              <v:shape style="position:absolute;left:6801;top:1676;width:10;height:20" coordorigin="6801,1676" coordsize="10,20" path="m6801,1695l6810,1695,6810,1676,6801,1676,6801,1695xe" filled="true" fillcolor="#000000" stroked="false">
                <v:path arrowok="t"/>
                <v:fill type="solid"/>
              </v:shape>
            </v:group>
            <v:group style="position:absolute;left:6801;top:1695;width:10;height:20" coordorigin="6801,1695" coordsize="10,20">
              <v:shape style="position:absolute;left:6801;top:1695;width:10;height:20" coordorigin="6801,1695" coordsize="10,20" path="m6801,1714l6810,1714,6810,1695,6801,1695,6801,1714xe" filled="true" fillcolor="#000000" stroked="false">
                <v:path arrowok="t"/>
                <v:fill type="solid"/>
              </v:shape>
            </v:group>
            <v:group style="position:absolute;left:6801;top:1714;width:10;height:20" coordorigin="6801,1714" coordsize="10,20">
              <v:shape style="position:absolute;left:6801;top:1714;width:10;height:20" coordorigin="6801,1714" coordsize="10,20" path="m6801,1733l6810,1733,6810,1714,6801,1714,6801,1733xe" filled="true" fillcolor="#000000" stroked="false">
                <v:path arrowok="t"/>
                <v:fill type="solid"/>
              </v:shape>
            </v:group>
            <v:group style="position:absolute;left:6801;top:1733;width:10;height:20" coordorigin="6801,1733" coordsize="10,20">
              <v:shape style="position:absolute;left:6801;top:1733;width:10;height:20" coordorigin="6801,1733" coordsize="10,20" path="m6801,1752l6810,1752,6810,1733,6801,1733,6801,1752xe" filled="true" fillcolor="#000000" stroked="false">
                <v:path arrowok="t"/>
                <v:fill type="solid"/>
              </v:shape>
            </v:group>
            <v:group style="position:absolute;left:6801;top:1752;width:10;height:20" coordorigin="6801,1752" coordsize="10,20">
              <v:shape style="position:absolute;left:6801;top:1752;width:10;height:20" coordorigin="6801,1752" coordsize="10,20" path="m6801,1772l6810,1772,6810,1752,6801,1752,6801,1772xe" filled="true" fillcolor="#000000" stroked="false">
                <v:path arrowok="t"/>
                <v:fill type="solid"/>
              </v:shape>
            </v:group>
            <v:group style="position:absolute;left:6801;top:1772;width:10;height:20" coordorigin="6801,1772" coordsize="10,20">
              <v:shape style="position:absolute;left:6801;top:1772;width:10;height:20" coordorigin="6801,1772" coordsize="10,20" path="m6801,1791l6810,1791,6810,1772,6801,1772,6801,1791xe" filled="true" fillcolor="#000000" stroked="false">
                <v:path arrowok="t"/>
                <v:fill type="solid"/>
              </v:shape>
            </v:group>
            <v:group style="position:absolute;left:6801;top:1791;width:10;height:20" coordorigin="6801,1791" coordsize="10,20">
              <v:shape style="position:absolute;left:6801;top:1791;width:10;height:20" coordorigin="6801,1791" coordsize="10,20" path="m6801,1810l6810,1810,6810,1791,6801,1791,6801,1810xe" filled="true" fillcolor="#000000" stroked="false">
                <v:path arrowok="t"/>
                <v:fill type="solid"/>
              </v:shape>
            </v:group>
            <v:group style="position:absolute;left:6801;top:1810;width:10;height:20" coordorigin="6801,1810" coordsize="10,20">
              <v:shape style="position:absolute;left:6801;top:1810;width:10;height:20" coordorigin="6801,1810" coordsize="10,20" path="m6801,1829l6810,1829,6810,1810,6801,1810,6801,1829xe" filled="true" fillcolor="#000000" stroked="false">
                <v:path arrowok="t"/>
                <v:fill type="solid"/>
              </v:shape>
            </v:group>
            <v:group style="position:absolute;left:6801;top:1829;width:10;height:20" coordorigin="6801,1829" coordsize="10,20">
              <v:shape style="position:absolute;left:6801;top:1829;width:10;height:20" coordorigin="6801,1829" coordsize="10,20" path="m6801,1848l6810,1848,6810,1829,6801,1829,6801,1848xe" filled="true" fillcolor="#000000" stroked="false">
                <v:path arrowok="t"/>
                <v:fill type="solid"/>
              </v:shape>
            </v:group>
            <v:group style="position:absolute;left:6801;top:1848;width:10;height:20" coordorigin="6801,1848" coordsize="10,20">
              <v:shape style="position:absolute;left:6801;top:1848;width:10;height:20" coordorigin="6801,1848" coordsize="10,20" path="m6801,1868l6810,1868,6810,1848,6801,1848,6801,1868xe" filled="true" fillcolor="#000000" stroked="false">
                <v:path arrowok="t"/>
                <v:fill type="solid"/>
              </v:shape>
            </v:group>
            <v:group style="position:absolute;left:6801;top:1868;width:10;height:20" coordorigin="6801,1868" coordsize="10,20">
              <v:shape style="position:absolute;left:6801;top:1868;width:10;height:20" coordorigin="6801,1868" coordsize="10,20" path="m6801,1887l6810,1887,6810,1868,6801,1868,6801,1887xe" filled="true" fillcolor="#000000" stroked="false">
                <v:path arrowok="t"/>
                <v:fill type="solid"/>
              </v:shape>
            </v:group>
            <v:group style="position:absolute;left:6801;top:1887;width:10;height:20" coordorigin="6801,1887" coordsize="10,20">
              <v:shape style="position:absolute;left:6801;top:1887;width:10;height:20" coordorigin="6801,1887" coordsize="10,20" path="m6801,1906l6810,1906,6810,1887,6801,1887,6801,1906xe" filled="true" fillcolor="#000000" stroked="false">
                <v:path arrowok="t"/>
                <v:fill type="solid"/>
              </v:shape>
            </v:group>
            <v:group style="position:absolute;left:6801;top:1906;width:10;height:20" coordorigin="6801,1906" coordsize="10,20">
              <v:shape style="position:absolute;left:6801;top:1906;width:10;height:20" coordorigin="6801,1906" coordsize="10,20" path="m6801,1925l6810,1925,6810,1906,6801,1906,6801,1925xe" filled="true" fillcolor="#000000" stroked="false">
                <v:path arrowok="t"/>
                <v:fill type="solid"/>
              </v:shape>
            </v:group>
            <v:group style="position:absolute;left:6801;top:1932;width:10;height:2" coordorigin="6801,1932" coordsize="10,2">
              <v:shape style="position:absolute;left:6801;top:1932;width:10;height:2" coordorigin="6801,1932" coordsize="10,0" path="m6801,1932l6810,1932e" filled="false" stroked="true" strokeweight=".72pt" strokecolor="#000000">
                <v:path arrowok="t"/>
              </v:shape>
            </v:group>
            <v:group style="position:absolute;left:7955;top:1234;width:10;height:20" coordorigin="7955,1234" coordsize="10,20">
              <v:shape style="position:absolute;left:7955;top:1234;width:10;height:20" coordorigin="7955,1234" coordsize="10,20" path="m7955,1253l7965,1253,7965,1234,7955,1234,7955,1253xe" filled="true" fillcolor="#000000" stroked="false">
                <v:path arrowok="t"/>
                <v:fill type="solid"/>
              </v:shape>
            </v:group>
            <v:group style="position:absolute;left:7955;top:1253;width:10;height:20" coordorigin="7955,1253" coordsize="10,20">
              <v:shape style="position:absolute;left:7955;top:1253;width:10;height:20" coordorigin="7955,1253" coordsize="10,20" path="m7955,1272l7965,1272,7965,1253,7955,1253,7955,1272xe" filled="true" fillcolor="#000000" stroked="false">
                <v:path arrowok="t"/>
                <v:fill type="solid"/>
              </v:shape>
            </v:group>
            <v:group style="position:absolute;left:7955;top:1272;width:10;height:20" coordorigin="7955,1272" coordsize="10,20">
              <v:shape style="position:absolute;left:7955;top:1272;width:10;height:20" coordorigin="7955,1272" coordsize="10,20" path="m7955,1292l7965,1292,7965,1272,7955,1272,7955,1292xe" filled="true" fillcolor="#000000" stroked="false">
                <v:path arrowok="t"/>
                <v:fill type="solid"/>
              </v:shape>
            </v:group>
            <v:group style="position:absolute;left:7955;top:1292;width:10;height:20" coordorigin="7955,1292" coordsize="10,20">
              <v:shape style="position:absolute;left:7955;top:1292;width:10;height:20" coordorigin="7955,1292" coordsize="10,20" path="m7955,1311l7965,1311,7965,1292,7955,1292,7955,1311xe" filled="true" fillcolor="#000000" stroked="false">
                <v:path arrowok="t"/>
                <v:fill type="solid"/>
              </v:shape>
            </v:group>
            <v:group style="position:absolute;left:7955;top:1311;width:10;height:20" coordorigin="7955,1311" coordsize="10,20">
              <v:shape style="position:absolute;left:7955;top:1311;width:10;height:20" coordorigin="7955,1311" coordsize="10,20" path="m7955,1330l7965,1330,7965,1311,7955,1311,7955,1330xe" filled="true" fillcolor="#000000" stroked="false">
                <v:path arrowok="t"/>
                <v:fill type="solid"/>
              </v:shape>
            </v:group>
            <v:group style="position:absolute;left:7955;top:1330;width:10;height:20" coordorigin="7955,1330" coordsize="10,20">
              <v:shape style="position:absolute;left:7955;top:1330;width:10;height:20" coordorigin="7955,1330" coordsize="10,20" path="m7955,1349l7965,1349,7965,1330,7955,1330,7955,1349xe" filled="true" fillcolor="#000000" stroked="false">
                <v:path arrowok="t"/>
                <v:fill type="solid"/>
              </v:shape>
            </v:group>
            <v:group style="position:absolute;left:7955;top:1349;width:10;height:20" coordorigin="7955,1349" coordsize="10,20">
              <v:shape style="position:absolute;left:7955;top:1349;width:10;height:20" coordorigin="7955,1349" coordsize="10,20" path="m7955,1368l7965,1368,7965,1349,7955,1349,7955,1368xe" filled="true" fillcolor="#000000" stroked="false">
                <v:path arrowok="t"/>
                <v:fill type="solid"/>
              </v:shape>
            </v:group>
            <v:group style="position:absolute;left:7955;top:1368;width:10;height:20" coordorigin="7955,1368" coordsize="10,20">
              <v:shape style="position:absolute;left:7955;top:1368;width:10;height:20" coordorigin="7955,1368" coordsize="10,20" path="m7955,1388l7965,1388,7965,1368,7955,1368,7955,1388xe" filled="true" fillcolor="#000000" stroked="false">
                <v:path arrowok="t"/>
                <v:fill type="solid"/>
              </v:shape>
            </v:group>
            <v:group style="position:absolute;left:7955;top:1388;width:10;height:20" coordorigin="7955,1388" coordsize="10,20">
              <v:shape style="position:absolute;left:7955;top:1388;width:10;height:20" coordorigin="7955,1388" coordsize="10,20" path="m7955,1407l7965,1407,7965,1388,7955,1388,7955,1407xe" filled="true" fillcolor="#000000" stroked="false">
                <v:path arrowok="t"/>
                <v:fill type="solid"/>
              </v:shape>
            </v:group>
            <v:group style="position:absolute;left:7955;top:1407;width:10;height:20" coordorigin="7955,1407" coordsize="10,20">
              <v:shape style="position:absolute;left:7955;top:1407;width:10;height:20" coordorigin="7955,1407" coordsize="10,20" path="m7955,1426l7965,1426,7965,1407,7955,1407,7955,1426xe" filled="true" fillcolor="#000000" stroked="false">
                <v:path arrowok="t"/>
                <v:fill type="solid"/>
              </v:shape>
            </v:group>
            <v:group style="position:absolute;left:7955;top:1426;width:10;height:20" coordorigin="7955,1426" coordsize="10,20">
              <v:shape style="position:absolute;left:7955;top:1426;width:10;height:20" coordorigin="7955,1426" coordsize="10,20" path="m7955,1445l7965,1445,7965,1426,7955,1426,7955,1445xe" filled="true" fillcolor="#000000" stroked="false">
                <v:path arrowok="t"/>
                <v:fill type="solid"/>
              </v:shape>
            </v:group>
            <v:group style="position:absolute;left:7955;top:1445;width:10;height:20" coordorigin="7955,1445" coordsize="10,20">
              <v:shape style="position:absolute;left:7955;top:1445;width:10;height:20" coordorigin="7955,1445" coordsize="10,20" path="m7955,1464l7965,1464,7965,1445,7955,1445,7955,1464xe" filled="true" fillcolor="#000000" stroked="false">
                <v:path arrowok="t"/>
                <v:fill type="solid"/>
              </v:shape>
            </v:group>
            <v:group style="position:absolute;left:7955;top:1464;width:10;height:20" coordorigin="7955,1464" coordsize="10,20">
              <v:shape style="position:absolute;left:7955;top:1464;width:10;height:20" coordorigin="7955,1464" coordsize="10,20" path="m7955,1484l7965,1484,7965,1464,7955,1464,7955,1484xe" filled="true" fillcolor="#000000" stroked="false">
                <v:path arrowok="t"/>
                <v:fill type="solid"/>
              </v:shape>
            </v:group>
            <v:group style="position:absolute;left:7955;top:1484;width:10;height:20" coordorigin="7955,1484" coordsize="10,20">
              <v:shape style="position:absolute;left:7955;top:1484;width:10;height:20" coordorigin="7955,1484" coordsize="10,20" path="m7955,1503l7965,1503,7965,1484,7955,1484,7955,1503xe" filled="true" fillcolor="#000000" stroked="false">
                <v:path arrowok="t"/>
                <v:fill type="solid"/>
              </v:shape>
            </v:group>
            <v:group style="position:absolute;left:7955;top:1503;width:10;height:20" coordorigin="7955,1503" coordsize="10,20">
              <v:shape style="position:absolute;left:7955;top:1503;width:10;height:20" coordorigin="7955,1503" coordsize="10,20" path="m7955,1522l7965,1522,7965,1503,7955,1503,7955,1522xe" filled="true" fillcolor="#000000" stroked="false">
                <v:path arrowok="t"/>
                <v:fill type="solid"/>
              </v:shape>
            </v:group>
            <v:group style="position:absolute;left:7955;top:1522;width:10;height:20" coordorigin="7955,1522" coordsize="10,20">
              <v:shape style="position:absolute;left:7955;top:1522;width:10;height:20" coordorigin="7955,1522" coordsize="10,20" path="m7955,1541l7965,1541,7965,1522,7955,1522,7955,1541xe" filled="true" fillcolor="#000000" stroked="false">
                <v:path arrowok="t"/>
                <v:fill type="solid"/>
              </v:shape>
            </v:group>
            <v:group style="position:absolute;left:7955;top:1541;width:10;height:20" coordorigin="7955,1541" coordsize="10,20">
              <v:shape style="position:absolute;left:7955;top:1541;width:10;height:20" coordorigin="7955,1541" coordsize="10,20" path="m7955,1560l7965,1560,7965,1541,7955,1541,7955,1560xe" filled="true" fillcolor="#000000" stroked="false">
                <v:path arrowok="t"/>
                <v:fill type="solid"/>
              </v:shape>
            </v:group>
            <v:group style="position:absolute;left:7955;top:1560;width:10;height:20" coordorigin="7955,1560" coordsize="10,20">
              <v:shape style="position:absolute;left:7955;top:1560;width:10;height:20" coordorigin="7955,1560" coordsize="10,20" path="m7955,1580l7965,1580,7965,1560,7955,1560,7955,1580xe" filled="true" fillcolor="#000000" stroked="false">
                <v:path arrowok="t"/>
                <v:fill type="solid"/>
              </v:shape>
            </v:group>
            <v:group style="position:absolute;left:7955;top:1580;width:10;height:20" coordorigin="7955,1580" coordsize="10,20">
              <v:shape style="position:absolute;left:7955;top:1580;width:10;height:20" coordorigin="7955,1580" coordsize="10,20" path="m7955,1599l7965,1599,7965,1580,7955,1580,7955,1599xe" filled="true" fillcolor="#000000" stroked="false">
                <v:path arrowok="t"/>
                <v:fill type="solid"/>
              </v:shape>
            </v:group>
            <v:group style="position:absolute;left:7955;top:1599;width:10;height:20" coordorigin="7955,1599" coordsize="10,20">
              <v:shape style="position:absolute;left:7955;top:1599;width:10;height:20" coordorigin="7955,1599" coordsize="10,20" path="m7955,1618l7965,1618,7965,1599,7955,1599,7955,1618xe" filled="true" fillcolor="#000000" stroked="false">
                <v:path arrowok="t"/>
                <v:fill type="solid"/>
              </v:shape>
            </v:group>
            <v:group style="position:absolute;left:7955;top:1618;width:10;height:20" coordorigin="7955,1618" coordsize="10,20">
              <v:shape style="position:absolute;left:7955;top:1618;width:10;height:20" coordorigin="7955,1618" coordsize="10,20" path="m7955,1637l7965,1637,7965,1618,7955,1618,7955,1637xe" filled="true" fillcolor="#000000" stroked="false">
                <v:path arrowok="t"/>
                <v:fill type="solid"/>
              </v:shape>
            </v:group>
            <v:group style="position:absolute;left:7955;top:1637;width:10;height:20" coordorigin="7955,1637" coordsize="10,20">
              <v:shape style="position:absolute;left:7955;top:1637;width:10;height:20" coordorigin="7955,1637" coordsize="10,20" path="m7955,1656l7965,1656,7965,1637,7955,1637,7955,1656xe" filled="true" fillcolor="#000000" stroked="false">
                <v:path arrowok="t"/>
                <v:fill type="solid"/>
              </v:shape>
            </v:group>
            <v:group style="position:absolute;left:7955;top:1656;width:10;height:20" coordorigin="7955,1656" coordsize="10,20">
              <v:shape style="position:absolute;left:7955;top:1656;width:10;height:20" coordorigin="7955,1656" coordsize="10,20" path="m7955,1676l7965,1676,7965,1656,7955,1656,7955,1676xe" filled="true" fillcolor="#000000" stroked="false">
                <v:path arrowok="t"/>
                <v:fill type="solid"/>
              </v:shape>
            </v:group>
            <v:group style="position:absolute;left:7955;top:1676;width:10;height:20" coordorigin="7955,1676" coordsize="10,20">
              <v:shape style="position:absolute;left:7955;top:1676;width:10;height:20" coordorigin="7955,1676" coordsize="10,20" path="m7955,1695l7965,1695,7965,1676,7955,1676,7955,1695xe" filled="true" fillcolor="#000000" stroked="false">
                <v:path arrowok="t"/>
                <v:fill type="solid"/>
              </v:shape>
            </v:group>
            <v:group style="position:absolute;left:7955;top:1695;width:10;height:20" coordorigin="7955,1695" coordsize="10,20">
              <v:shape style="position:absolute;left:7955;top:1695;width:10;height:20" coordorigin="7955,1695" coordsize="10,20" path="m7955,1714l7965,1714,7965,1695,7955,1695,7955,1714xe" filled="true" fillcolor="#000000" stroked="false">
                <v:path arrowok="t"/>
                <v:fill type="solid"/>
              </v:shape>
            </v:group>
            <v:group style="position:absolute;left:7955;top:1714;width:10;height:20" coordorigin="7955,1714" coordsize="10,20">
              <v:shape style="position:absolute;left:7955;top:1714;width:10;height:20" coordorigin="7955,1714" coordsize="10,20" path="m7955,1733l7965,1733,7965,1714,7955,1714,7955,1733xe" filled="true" fillcolor="#000000" stroked="false">
                <v:path arrowok="t"/>
                <v:fill type="solid"/>
              </v:shape>
            </v:group>
            <v:group style="position:absolute;left:7955;top:1733;width:10;height:20" coordorigin="7955,1733" coordsize="10,20">
              <v:shape style="position:absolute;left:7955;top:1733;width:10;height:20" coordorigin="7955,1733" coordsize="10,20" path="m7955,1752l7965,1752,7965,1733,7955,1733,7955,1752xe" filled="true" fillcolor="#000000" stroked="false">
                <v:path arrowok="t"/>
                <v:fill type="solid"/>
              </v:shape>
            </v:group>
            <v:group style="position:absolute;left:7955;top:1752;width:10;height:20" coordorigin="7955,1752" coordsize="10,20">
              <v:shape style="position:absolute;left:7955;top:1752;width:10;height:20" coordorigin="7955,1752" coordsize="10,20" path="m7955,1772l7965,1772,7965,1752,7955,1752,7955,1772xe" filled="true" fillcolor="#000000" stroked="false">
                <v:path arrowok="t"/>
                <v:fill type="solid"/>
              </v:shape>
            </v:group>
            <v:group style="position:absolute;left:7955;top:1772;width:10;height:20" coordorigin="7955,1772" coordsize="10,20">
              <v:shape style="position:absolute;left:7955;top:1772;width:10;height:20" coordorigin="7955,1772" coordsize="10,20" path="m7955,1791l7965,1791,7965,1772,7955,1772,7955,1791xe" filled="true" fillcolor="#000000" stroked="false">
                <v:path arrowok="t"/>
                <v:fill type="solid"/>
              </v:shape>
            </v:group>
            <v:group style="position:absolute;left:7955;top:1791;width:10;height:20" coordorigin="7955,1791" coordsize="10,20">
              <v:shape style="position:absolute;left:7955;top:1791;width:10;height:20" coordorigin="7955,1791" coordsize="10,20" path="m7955,1810l7965,1810,7965,1791,7955,1791,7955,1810xe" filled="true" fillcolor="#000000" stroked="false">
                <v:path arrowok="t"/>
                <v:fill type="solid"/>
              </v:shape>
            </v:group>
            <v:group style="position:absolute;left:7955;top:1810;width:10;height:20" coordorigin="7955,1810" coordsize="10,20">
              <v:shape style="position:absolute;left:7955;top:1810;width:10;height:20" coordorigin="7955,1810" coordsize="10,20" path="m7955,1829l7965,1829,7965,1810,7955,1810,7955,1829xe" filled="true" fillcolor="#000000" stroked="false">
                <v:path arrowok="t"/>
                <v:fill type="solid"/>
              </v:shape>
            </v:group>
            <v:group style="position:absolute;left:7955;top:1829;width:10;height:20" coordorigin="7955,1829" coordsize="10,20">
              <v:shape style="position:absolute;left:7955;top:1829;width:10;height:20" coordorigin="7955,1829" coordsize="10,20" path="m7955,1848l7965,1848,7965,1829,7955,1829,7955,1848xe" filled="true" fillcolor="#000000" stroked="false">
                <v:path arrowok="t"/>
                <v:fill type="solid"/>
              </v:shape>
            </v:group>
            <v:group style="position:absolute;left:7955;top:1848;width:10;height:20" coordorigin="7955,1848" coordsize="10,20">
              <v:shape style="position:absolute;left:7955;top:1848;width:10;height:20" coordorigin="7955,1848" coordsize="10,20" path="m7955,1868l7965,1868,7965,1848,7955,1848,7955,1868xe" filled="true" fillcolor="#000000" stroked="false">
                <v:path arrowok="t"/>
                <v:fill type="solid"/>
              </v:shape>
            </v:group>
            <v:group style="position:absolute;left:7955;top:1868;width:10;height:20" coordorigin="7955,1868" coordsize="10,20">
              <v:shape style="position:absolute;left:7955;top:1868;width:10;height:20" coordorigin="7955,1868" coordsize="10,20" path="m7955,1887l7965,1887,7965,1868,7955,1868,7955,1887xe" filled="true" fillcolor="#000000" stroked="false">
                <v:path arrowok="t"/>
                <v:fill type="solid"/>
              </v:shape>
            </v:group>
            <v:group style="position:absolute;left:7955;top:1887;width:10;height:20" coordorigin="7955,1887" coordsize="10,20">
              <v:shape style="position:absolute;left:7955;top:1887;width:10;height:20" coordorigin="7955,1887" coordsize="10,20" path="m7955,1906l7965,1906,7965,1887,7955,1887,7955,1906xe" filled="true" fillcolor="#000000" stroked="false">
                <v:path arrowok="t"/>
                <v:fill type="solid"/>
              </v:shape>
            </v:group>
            <v:group style="position:absolute;left:7955;top:1906;width:10;height:20" coordorigin="7955,1906" coordsize="10,20">
              <v:shape style="position:absolute;left:7955;top:1906;width:10;height:20" coordorigin="7955,1906" coordsize="10,20" path="m7955,1925l7965,1925,7965,1906,7955,1906,7955,1925xe" filled="true" fillcolor="#000000" stroked="false">
                <v:path arrowok="t"/>
                <v:fill type="solid"/>
              </v:shape>
            </v:group>
            <v:group style="position:absolute;left:7955;top:1932;width:10;height:2" coordorigin="7955,1932" coordsize="10,2">
              <v:shape style="position:absolute;left:7955;top:1932;width:10;height:2" coordorigin="7955,1932" coordsize="10,0" path="m7955,1932l7965,1932e" filled="false" stroked="true" strokeweight=".72pt" strokecolor="#000000">
                <v:path arrowok="t"/>
              </v:shape>
            </v:group>
            <v:group style="position:absolute;left:8826;top:1234;width:10;height:20" coordorigin="8826,1234" coordsize="10,20">
              <v:shape style="position:absolute;left:8826;top:1234;width:10;height:20" coordorigin="8826,1234" coordsize="10,20" path="m8826,1253l8836,1253,8836,1234,8826,1234,8826,1253xe" filled="true" fillcolor="#000000" stroked="false">
                <v:path arrowok="t"/>
                <v:fill type="solid"/>
              </v:shape>
            </v:group>
            <v:group style="position:absolute;left:8826;top:1253;width:10;height:20" coordorigin="8826,1253" coordsize="10,20">
              <v:shape style="position:absolute;left:8826;top:1253;width:10;height:20" coordorigin="8826,1253" coordsize="10,20" path="m8826,1272l8836,1272,8836,1253,8826,1253,8826,1272xe" filled="true" fillcolor="#000000" stroked="false">
                <v:path arrowok="t"/>
                <v:fill type="solid"/>
              </v:shape>
            </v:group>
            <v:group style="position:absolute;left:8826;top:1272;width:10;height:20" coordorigin="8826,1272" coordsize="10,20">
              <v:shape style="position:absolute;left:8826;top:1272;width:10;height:20" coordorigin="8826,1272" coordsize="10,20" path="m8826,1292l8836,1292,8836,1272,8826,1272,8826,1292xe" filled="true" fillcolor="#000000" stroked="false">
                <v:path arrowok="t"/>
                <v:fill type="solid"/>
              </v:shape>
            </v:group>
            <v:group style="position:absolute;left:8826;top:1292;width:10;height:20" coordorigin="8826,1292" coordsize="10,20">
              <v:shape style="position:absolute;left:8826;top:1292;width:10;height:20" coordorigin="8826,1292" coordsize="10,20" path="m8826,1311l8836,1311,8836,1292,8826,1292,8826,1311xe" filled="true" fillcolor="#000000" stroked="false">
                <v:path arrowok="t"/>
                <v:fill type="solid"/>
              </v:shape>
            </v:group>
            <v:group style="position:absolute;left:8826;top:1311;width:10;height:20" coordorigin="8826,1311" coordsize="10,20">
              <v:shape style="position:absolute;left:8826;top:1311;width:10;height:20" coordorigin="8826,1311" coordsize="10,20" path="m8826,1330l8836,1330,8836,1311,8826,1311,8826,1330xe" filled="true" fillcolor="#000000" stroked="false">
                <v:path arrowok="t"/>
                <v:fill type="solid"/>
              </v:shape>
            </v:group>
            <v:group style="position:absolute;left:8826;top:1330;width:10;height:20" coordorigin="8826,1330" coordsize="10,20">
              <v:shape style="position:absolute;left:8826;top:1330;width:10;height:20" coordorigin="8826,1330" coordsize="10,20" path="m8826,1349l8836,1349,8836,1330,8826,1330,8826,1349xe" filled="true" fillcolor="#000000" stroked="false">
                <v:path arrowok="t"/>
                <v:fill type="solid"/>
              </v:shape>
            </v:group>
            <v:group style="position:absolute;left:8826;top:1349;width:10;height:20" coordorigin="8826,1349" coordsize="10,20">
              <v:shape style="position:absolute;left:8826;top:1349;width:10;height:20" coordorigin="8826,1349" coordsize="10,20" path="m8826,1368l8836,1368,8836,1349,8826,1349,8826,1368xe" filled="true" fillcolor="#000000" stroked="false">
                <v:path arrowok="t"/>
                <v:fill type="solid"/>
              </v:shape>
            </v:group>
            <v:group style="position:absolute;left:8826;top:1368;width:10;height:20" coordorigin="8826,1368" coordsize="10,20">
              <v:shape style="position:absolute;left:8826;top:1368;width:10;height:20" coordorigin="8826,1368" coordsize="10,20" path="m8826,1388l8836,1388,8836,1368,8826,1368,8826,1388xe" filled="true" fillcolor="#000000" stroked="false">
                <v:path arrowok="t"/>
                <v:fill type="solid"/>
              </v:shape>
            </v:group>
            <v:group style="position:absolute;left:8826;top:1388;width:10;height:20" coordorigin="8826,1388" coordsize="10,20">
              <v:shape style="position:absolute;left:8826;top:1388;width:10;height:20" coordorigin="8826,1388" coordsize="10,20" path="m8826,1407l8836,1407,8836,1388,8826,1388,8826,1407xe" filled="true" fillcolor="#000000" stroked="false">
                <v:path arrowok="t"/>
                <v:fill type="solid"/>
              </v:shape>
            </v:group>
            <v:group style="position:absolute;left:8826;top:1407;width:10;height:20" coordorigin="8826,1407" coordsize="10,20">
              <v:shape style="position:absolute;left:8826;top:1407;width:10;height:20" coordorigin="8826,1407" coordsize="10,20" path="m8826,1426l8836,1426,8836,1407,8826,1407,8826,1426xe" filled="true" fillcolor="#000000" stroked="false">
                <v:path arrowok="t"/>
                <v:fill type="solid"/>
              </v:shape>
            </v:group>
            <v:group style="position:absolute;left:8826;top:1426;width:10;height:20" coordorigin="8826,1426" coordsize="10,20">
              <v:shape style="position:absolute;left:8826;top:1426;width:10;height:20" coordorigin="8826,1426" coordsize="10,20" path="m8826,1445l8836,1445,8836,1426,8826,1426,8826,1445xe" filled="true" fillcolor="#000000" stroked="false">
                <v:path arrowok="t"/>
                <v:fill type="solid"/>
              </v:shape>
            </v:group>
            <v:group style="position:absolute;left:8826;top:1445;width:10;height:20" coordorigin="8826,1445" coordsize="10,20">
              <v:shape style="position:absolute;left:8826;top:1445;width:10;height:20" coordorigin="8826,1445" coordsize="10,20" path="m8826,1464l8836,1464,8836,1445,8826,1445,8826,1464xe" filled="true" fillcolor="#000000" stroked="false">
                <v:path arrowok="t"/>
                <v:fill type="solid"/>
              </v:shape>
            </v:group>
            <v:group style="position:absolute;left:8826;top:1464;width:10;height:20" coordorigin="8826,1464" coordsize="10,20">
              <v:shape style="position:absolute;left:8826;top:1464;width:10;height:20" coordorigin="8826,1464" coordsize="10,20" path="m8826,1484l8836,1484,8836,1464,8826,1464,8826,1484xe" filled="true" fillcolor="#000000" stroked="false">
                <v:path arrowok="t"/>
                <v:fill type="solid"/>
              </v:shape>
            </v:group>
            <v:group style="position:absolute;left:8826;top:1484;width:10;height:20" coordorigin="8826,1484" coordsize="10,20">
              <v:shape style="position:absolute;left:8826;top:1484;width:10;height:20" coordorigin="8826,1484" coordsize="10,20" path="m8826,1503l8836,1503,8836,1484,8826,1484,8826,1503xe" filled="true" fillcolor="#000000" stroked="false">
                <v:path arrowok="t"/>
                <v:fill type="solid"/>
              </v:shape>
            </v:group>
            <v:group style="position:absolute;left:8826;top:1503;width:10;height:20" coordorigin="8826,1503" coordsize="10,20">
              <v:shape style="position:absolute;left:8826;top:1503;width:10;height:20" coordorigin="8826,1503" coordsize="10,20" path="m8826,1522l8836,1522,8836,1503,8826,1503,8826,1522xe" filled="true" fillcolor="#000000" stroked="false">
                <v:path arrowok="t"/>
                <v:fill type="solid"/>
              </v:shape>
            </v:group>
            <v:group style="position:absolute;left:8826;top:1522;width:10;height:20" coordorigin="8826,1522" coordsize="10,20">
              <v:shape style="position:absolute;left:8826;top:1522;width:10;height:20" coordorigin="8826,1522" coordsize="10,20" path="m8826,1541l8836,1541,8836,1522,8826,1522,8826,1541xe" filled="true" fillcolor="#000000" stroked="false">
                <v:path arrowok="t"/>
                <v:fill type="solid"/>
              </v:shape>
            </v:group>
            <v:group style="position:absolute;left:8826;top:1541;width:10;height:20" coordorigin="8826,1541" coordsize="10,20">
              <v:shape style="position:absolute;left:8826;top:1541;width:10;height:20" coordorigin="8826,1541" coordsize="10,20" path="m8826,1560l8836,1560,8836,1541,8826,1541,8826,1560xe" filled="true" fillcolor="#000000" stroked="false">
                <v:path arrowok="t"/>
                <v:fill type="solid"/>
              </v:shape>
            </v:group>
            <v:group style="position:absolute;left:8826;top:1560;width:10;height:20" coordorigin="8826,1560" coordsize="10,20">
              <v:shape style="position:absolute;left:8826;top:1560;width:10;height:20" coordorigin="8826,1560" coordsize="10,20" path="m8826,1580l8836,1580,8836,1560,8826,1560,8826,1580xe" filled="true" fillcolor="#000000" stroked="false">
                <v:path arrowok="t"/>
                <v:fill type="solid"/>
              </v:shape>
            </v:group>
            <v:group style="position:absolute;left:8826;top:1580;width:10;height:20" coordorigin="8826,1580" coordsize="10,20">
              <v:shape style="position:absolute;left:8826;top:1580;width:10;height:20" coordorigin="8826,1580" coordsize="10,20" path="m8826,1599l8836,1599,8836,1580,8826,1580,8826,1599xe" filled="true" fillcolor="#000000" stroked="false">
                <v:path arrowok="t"/>
                <v:fill type="solid"/>
              </v:shape>
            </v:group>
            <v:group style="position:absolute;left:8826;top:1599;width:10;height:20" coordorigin="8826,1599" coordsize="10,20">
              <v:shape style="position:absolute;left:8826;top:1599;width:10;height:20" coordorigin="8826,1599" coordsize="10,20" path="m8826,1618l8836,1618,8836,1599,8826,1599,8826,1618xe" filled="true" fillcolor="#000000" stroked="false">
                <v:path arrowok="t"/>
                <v:fill type="solid"/>
              </v:shape>
            </v:group>
            <v:group style="position:absolute;left:8826;top:1618;width:10;height:20" coordorigin="8826,1618" coordsize="10,20">
              <v:shape style="position:absolute;left:8826;top:1618;width:10;height:20" coordorigin="8826,1618" coordsize="10,20" path="m8826,1637l8836,1637,8836,1618,8826,1618,8826,1637xe" filled="true" fillcolor="#000000" stroked="false">
                <v:path arrowok="t"/>
                <v:fill type="solid"/>
              </v:shape>
            </v:group>
            <v:group style="position:absolute;left:8826;top:1637;width:10;height:20" coordorigin="8826,1637" coordsize="10,20">
              <v:shape style="position:absolute;left:8826;top:1637;width:10;height:20" coordorigin="8826,1637" coordsize="10,20" path="m8826,1656l8836,1656,8836,1637,8826,1637,8826,1656xe" filled="true" fillcolor="#000000" stroked="false">
                <v:path arrowok="t"/>
                <v:fill type="solid"/>
              </v:shape>
            </v:group>
            <v:group style="position:absolute;left:8826;top:1656;width:10;height:20" coordorigin="8826,1656" coordsize="10,20">
              <v:shape style="position:absolute;left:8826;top:1656;width:10;height:20" coordorigin="8826,1656" coordsize="10,20" path="m8826,1676l8836,1676,8836,1656,8826,1656,8826,1676xe" filled="true" fillcolor="#000000" stroked="false">
                <v:path arrowok="t"/>
                <v:fill type="solid"/>
              </v:shape>
            </v:group>
            <v:group style="position:absolute;left:8826;top:1676;width:10;height:20" coordorigin="8826,1676" coordsize="10,20">
              <v:shape style="position:absolute;left:8826;top:1676;width:10;height:20" coordorigin="8826,1676" coordsize="10,20" path="m8826,1695l8836,1695,8836,1676,8826,1676,8826,1695xe" filled="true" fillcolor="#000000" stroked="false">
                <v:path arrowok="t"/>
                <v:fill type="solid"/>
              </v:shape>
            </v:group>
            <v:group style="position:absolute;left:8826;top:1695;width:10;height:20" coordorigin="8826,1695" coordsize="10,20">
              <v:shape style="position:absolute;left:8826;top:1695;width:10;height:20" coordorigin="8826,1695" coordsize="10,20" path="m8826,1714l8836,1714,8836,1695,8826,1695,8826,1714xe" filled="true" fillcolor="#000000" stroked="false">
                <v:path arrowok="t"/>
                <v:fill type="solid"/>
              </v:shape>
            </v:group>
            <v:group style="position:absolute;left:8826;top:1714;width:10;height:20" coordorigin="8826,1714" coordsize="10,20">
              <v:shape style="position:absolute;left:8826;top:1714;width:10;height:20" coordorigin="8826,1714" coordsize="10,20" path="m8826,1733l8836,1733,8836,1714,8826,1714,8826,1733xe" filled="true" fillcolor="#000000" stroked="false">
                <v:path arrowok="t"/>
                <v:fill type="solid"/>
              </v:shape>
            </v:group>
            <v:group style="position:absolute;left:8826;top:1733;width:10;height:20" coordorigin="8826,1733" coordsize="10,20">
              <v:shape style="position:absolute;left:8826;top:1733;width:10;height:20" coordorigin="8826,1733" coordsize="10,20" path="m8826,1752l8836,1752,8836,1733,8826,1733,8826,1752xe" filled="true" fillcolor="#000000" stroked="false">
                <v:path arrowok="t"/>
                <v:fill type="solid"/>
              </v:shape>
            </v:group>
            <v:group style="position:absolute;left:8826;top:1752;width:10;height:20" coordorigin="8826,1752" coordsize="10,20">
              <v:shape style="position:absolute;left:8826;top:1752;width:10;height:20" coordorigin="8826,1752" coordsize="10,20" path="m8826,1772l8836,1772,8836,1752,8826,1752,8826,1772xe" filled="true" fillcolor="#000000" stroked="false">
                <v:path arrowok="t"/>
                <v:fill type="solid"/>
              </v:shape>
            </v:group>
            <v:group style="position:absolute;left:8826;top:1772;width:10;height:20" coordorigin="8826,1772" coordsize="10,20">
              <v:shape style="position:absolute;left:8826;top:1772;width:10;height:20" coordorigin="8826,1772" coordsize="10,20" path="m8826,1791l8836,1791,8836,1772,8826,1772,8826,1791xe" filled="true" fillcolor="#000000" stroked="false">
                <v:path arrowok="t"/>
                <v:fill type="solid"/>
              </v:shape>
            </v:group>
            <v:group style="position:absolute;left:8826;top:1791;width:10;height:20" coordorigin="8826,1791" coordsize="10,20">
              <v:shape style="position:absolute;left:8826;top:1791;width:10;height:20" coordorigin="8826,1791" coordsize="10,20" path="m8826,1810l8836,1810,8836,1791,8826,1791,8826,1810xe" filled="true" fillcolor="#000000" stroked="false">
                <v:path arrowok="t"/>
                <v:fill type="solid"/>
              </v:shape>
            </v:group>
            <v:group style="position:absolute;left:8826;top:1810;width:10;height:20" coordorigin="8826,1810" coordsize="10,20">
              <v:shape style="position:absolute;left:8826;top:1810;width:10;height:20" coordorigin="8826,1810" coordsize="10,20" path="m8826,1829l8836,1829,8836,1810,8826,1810,8826,1829xe" filled="true" fillcolor="#000000" stroked="false">
                <v:path arrowok="t"/>
                <v:fill type="solid"/>
              </v:shape>
            </v:group>
            <v:group style="position:absolute;left:8826;top:1829;width:10;height:20" coordorigin="8826,1829" coordsize="10,20">
              <v:shape style="position:absolute;left:8826;top:1829;width:10;height:20" coordorigin="8826,1829" coordsize="10,20" path="m8826,1848l8836,1848,8836,1829,8826,1829,8826,1848xe" filled="true" fillcolor="#000000" stroked="false">
                <v:path arrowok="t"/>
                <v:fill type="solid"/>
              </v:shape>
            </v:group>
            <v:group style="position:absolute;left:8826;top:1848;width:10;height:20" coordorigin="8826,1848" coordsize="10,20">
              <v:shape style="position:absolute;left:8826;top:1848;width:10;height:20" coordorigin="8826,1848" coordsize="10,20" path="m8826,1868l8836,1868,8836,1848,8826,1848,8826,1868xe" filled="true" fillcolor="#000000" stroked="false">
                <v:path arrowok="t"/>
                <v:fill type="solid"/>
              </v:shape>
            </v:group>
            <v:group style="position:absolute;left:8826;top:1868;width:10;height:20" coordorigin="8826,1868" coordsize="10,20">
              <v:shape style="position:absolute;left:8826;top:1868;width:10;height:20" coordorigin="8826,1868" coordsize="10,20" path="m8826,1887l8836,1887,8836,1868,8826,1868,8826,1887xe" filled="true" fillcolor="#000000" stroked="false">
                <v:path arrowok="t"/>
                <v:fill type="solid"/>
              </v:shape>
            </v:group>
            <v:group style="position:absolute;left:8826;top:1887;width:10;height:20" coordorigin="8826,1887" coordsize="10,20">
              <v:shape style="position:absolute;left:8826;top:1887;width:10;height:20" coordorigin="8826,1887" coordsize="10,20" path="m8826,1906l8836,1906,8836,1887,8826,1887,8826,1906xe" filled="true" fillcolor="#000000" stroked="false">
                <v:path arrowok="t"/>
                <v:fill type="solid"/>
              </v:shape>
            </v:group>
            <v:group style="position:absolute;left:8826;top:1906;width:10;height:20" coordorigin="8826,1906" coordsize="10,20">
              <v:shape style="position:absolute;left:8826;top:1906;width:10;height:20" coordorigin="8826,1906" coordsize="10,20" path="m8826,1925l8836,1925,8836,1906,8826,1906,8826,1925xe" filled="true" fillcolor="#000000" stroked="false">
                <v:path arrowok="t"/>
                <v:fill type="solid"/>
              </v:shape>
            </v:group>
            <v:group style="position:absolute;left:8826;top:1932;width:10;height:2" coordorigin="8826,1932" coordsize="10,2">
              <v:shape style="position:absolute;left:8826;top:1932;width:10;height:2" coordorigin="8826,1932" coordsize="10,0" path="m8826,1932l8836,1932e" filled="false" stroked="true" strokeweight=".72pt" strokecolor="#000000">
                <v:path arrowok="t"/>
              </v:shape>
              <v:shape style="position:absolute;left:2076;top:1848;width:1390;height:101" type="#_x0000_t75" stroked="false">
                <v:imagedata r:id="rId585" o:title=""/>
              </v:shape>
              <v:shape style="position:absolute;left:3442;top:1940;width:1376;height:10" type="#_x0000_t75" stroked="false">
                <v:imagedata r:id="rId586" o:title=""/>
              </v:shape>
              <v:shape style="position:absolute;left:4813;top:1940;width:1988;height:10" type="#_x0000_t75" stroked="false">
                <v:imagedata r:id="rId587" o:title=""/>
              </v:shape>
              <v:shape style="position:absolute;left:6796;top:1940;width:1159;height:10" type="#_x0000_t75" stroked="false">
                <v:imagedata r:id="rId299" o:title=""/>
              </v:shape>
              <v:shape style="position:absolute;left:7950;top:1940;width:876;height:10" type="#_x0000_t75" stroked="false">
                <v:imagedata r:id="rId588" o:title=""/>
              </v:shape>
              <v:shape style="position:absolute;left:8821;top:1940;width:1011;height:10" type="#_x0000_t75" stroked="false">
                <v:imagedata r:id="rId580" o:title=""/>
              </v:shape>
            </v:group>
            <v:group style="position:absolute;left:3447;top:1949;width:10;height:20" coordorigin="3447,1949" coordsize="10,20">
              <v:shape style="position:absolute;left:3447;top:1949;width:10;height:20" coordorigin="3447,1949" coordsize="10,20" path="m3447,1968l3456,1968,3456,1949,3447,1949,3447,1968xe" filled="true" fillcolor="#000000" stroked="false">
                <v:path arrowok="t"/>
                <v:fill type="solid"/>
              </v:shape>
            </v:group>
            <v:group style="position:absolute;left:3447;top:1968;width:10;height:20" coordorigin="3447,1968" coordsize="10,20">
              <v:shape style="position:absolute;left:3447;top:1968;width:10;height:20" coordorigin="3447,1968" coordsize="10,20" path="m3447,1988l3456,1988,3456,1968,3447,1968,3447,1988xe" filled="true" fillcolor="#000000" stroked="false">
                <v:path arrowok="t"/>
                <v:fill type="solid"/>
              </v:shape>
            </v:group>
            <v:group style="position:absolute;left:3447;top:1988;width:10;height:20" coordorigin="3447,1988" coordsize="10,20">
              <v:shape style="position:absolute;left:3447;top:1988;width:10;height:20" coordorigin="3447,1988" coordsize="10,20" path="m3447,2007l3456,2007,3456,1988,3447,1988,3447,2007xe" filled="true" fillcolor="#000000" stroked="false">
                <v:path arrowok="t"/>
                <v:fill type="solid"/>
              </v:shape>
            </v:group>
            <v:group style="position:absolute;left:3447;top:2007;width:10;height:20" coordorigin="3447,2007" coordsize="10,20">
              <v:shape style="position:absolute;left:3447;top:2007;width:10;height:20" coordorigin="3447,2007" coordsize="10,20" path="m3447,2026l3456,2026,3456,2007,3447,2007,3447,2026xe" filled="true" fillcolor="#000000" stroked="false">
                <v:path arrowok="t"/>
                <v:fill type="solid"/>
              </v:shape>
            </v:group>
            <v:group style="position:absolute;left:3447;top:2026;width:10;height:20" coordorigin="3447,2026" coordsize="10,20">
              <v:shape style="position:absolute;left:3447;top:2026;width:10;height:20" coordorigin="3447,2026" coordsize="10,20" path="m3447,2045l3456,2045,3456,2026,3447,2026,3447,2045xe" filled="true" fillcolor="#000000" stroked="false">
                <v:path arrowok="t"/>
                <v:fill type="solid"/>
              </v:shape>
            </v:group>
            <v:group style="position:absolute;left:3447;top:2045;width:10;height:20" coordorigin="3447,2045" coordsize="10,20">
              <v:shape style="position:absolute;left:3447;top:2045;width:10;height:20" coordorigin="3447,2045" coordsize="10,20" path="m3447,2064l3456,2064,3456,2045,3447,2045,3447,2064xe" filled="true" fillcolor="#000000" stroked="false">
                <v:path arrowok="t"/>
                <v:fill type="solid"/>
              </v:shape>
            </v:group>
            <v:group style="position:absolute;left:3447;top:2064;width:10;height:20" coordorigin="3447,2064" coordsize="10,20">
              <v:shape style="position:absolute;left:3447;top:2064;width:10;height:20" coordorigin="3447,2064" coordsize="10,20" path="m3447,2084l3456,2084,3456,2064,3447,2064,3447,2084xe" filled="true" fillcolor="#000000" stroked="false">
                <v:path arrowok="t"/>
                <v:fill type="solid"/>
              </v:shape>
            </v:group>
            <v:group style="position:absolute;left:3447;top:2084;width:10;height:20" coordorigin="3447,2084" coordsize="10,20">
              <v:shape style="position:absolute;left:3447;top:2084;width:10;height:20" coordorigin="3447,2084" coordsize="10,20" path="m3447,2103l3456,2103,3456,2084,3447,2084,3447,2103xe" filled="true" fillcolor="#000000" stroked="false">
                <v:path arrowok="t"/>
                <v:fill type="solid"/>
              </v:shape>
            </v:group>
            <v:group style="position:absolute;left:3447;top:2103;width:10;height:20" coordorigin="3447,2103" coordsize="10,20">
              <v:shape style="position:absolute;left:3447;top:2103;width:10;height:20" coordorigin="3447,2103" coordsize="10,20" path="m3447,2122l3456,2122,3456,2103,3447,2103,3447,2122xe" filled="true" fillcolor="#000000" stroked="false">
                <v:path arrowok="t"/>
                <v:fill type="solid"/>
              </v:shape>
            </v:group>
            <v:group style="position:absolute;left:3447;top:2122;width:10;height:20" coordorigin="3447,2122" coordsize="10,20">
              <v:shape style="position:absolute;left:3447;top:2122;width:10;height:20" coordorigin="3447,2122" coordsize="10,20" path="m3447,2141l3456,2141,3456,2122,3447,2122,3447,2141xe" filled="true" fillcolor="#000000" stroked="false">
                <v:path arrowok="t"/>
                <v:fill type="solid"/>
              </v:shape>
            </v:group>
            <v:group style="position:absolute;left:3447;top:2141;width:10;height:20" coordorigin="3447,2141" coordsize="10,20">
              <v:shape style="position:absolute;left:3447;top:2141;width:10;height:20" coordorigin="3447,2141" coordsize="10,20" path="m3447,2160l3456,2160,3456,2141,3447,2141,3447,2160xe" filled="true" fillcolor="#000000" stroked="false">
                <v:path arrowok="t"/>
                <v:fill type="solid"/>
              </v:shape>
            </v:group>
            <v:group style="position:absolute;left:3447;top:2160;width:10;height:20" coordorigin="3447,2160" coordsize="10,20">
              <v:shape style="position:absolute;left:3447;top:2160;width:10;height:20" coordorigin="3447,2160" coordsize="10,20" path="m3447,2180l3456,2180,3456,2160,3447,2160,3447,2180xe" filled="true" fillcolor="#000000" stroked="false">
                <v:path arrowok="t"/>
                <v:fill type="solid"/>
              </v:shape>
            </v:group>
            <v:group style="position:absolute;left:3447;top:2180;width:10;height:20" coordorigin="3447,2180" coordsize="10,20">
              <v:shape style="position:absolute;left:3447;top:2180;width:10;height:20" coordorigin="3447,2180" coordsize="10,20" path="m3447,2199l3456,2199,3456,2180,3447,2180,3447,2199xe" filled="true" fillcolor="#000000" stroked="false">
                <v:path arrowok="t"/>
                <v:fill type="solid"/>
              </v:shape>
            </v:group>
            <v:group style="position:absolute;left:3447;top:2199;width:10;height:20" coordorigin="3447,2199" coordsize="10,20">
              <v:shape style="position:absolute;left:3447;top:2199;width:10;height:20" coordorigin="3447,2199" coordsize="10,20" path="m3447,2218l3456,2218,3456,2199,3447,2199,3447,2218xe" filled="true" fillcolor="#000000" stroked="false">
                <v:path arrowok="t"/>
                <v:fill type="solid"/>
              </v:shape>
            </v:group>
            <v:group style="position:absolute;left:3447;top:2218;width:10;height:20" coordorigin="3447,2218" coordsize="10,20">
              <v:shape style="position:absolute;left:3447;top:2218;width:10;height:20" coordorigin="3447,2218" coordsize="10,20" path="m3447,2237l3456,2237,3456,2218,3447,2218,3447,2237xe" filled="true" fillcolor="#000000" stroked="false">
                <v:path arrowok="t"/>
                <v:fill type="solid"/>
              </v:shape>
            </v:group>
            <v:group style="position:absolute;left:3447;top:2237;width:10;height:20" coordorigin="3447,2237" coordsize="10,20">
              <v:shape style="position:absolute;left:3447;top:2237;width:10;height:20" coordorigin="3447,2237" coordsize="10,20" path="m3447,2256l3456,2256,3456,2237,3447,2237,3447,2256xe" filled="true" fillcolor="#000000" stroked="false">
                <v:path arrowok="t"/>
                <v:fill type="solid"/>
              </v:shape>
            </v:group>
            <v:group style="position:absolute;left:3447;top:2256;width:10;height:20" coordorigin="3447,2256" coordsize="10,20">
              <v:shape style="position:absolute;left:3447;top:2256;width:10;height:20" coordorigin="3447,2256" coordsize="10,20" path="m3447,2276l3456,2276,3456,2256,3447,2256,3447,2276xe" filled="true" fillcolor="#000000" stroked="false">
                <v:path arrowok="t"/>
                <v:fill type="solid"/>
              </v:shape>
            </v:group>
            <v:group style="position:absolute;left:3447;top:2276;width:10;height:20" coordorigin="3447,2276" coordsize="10,20">
              <v:shape style="position:absolute;left:3447;top:2276;width:10;height:20" coordorigin="3447,2276" coordsize="10,20" path="m3447,2295l3456,2295,3456,2276,3447,2276,3447,2295xe" filled="true" fillcolor="#000000" stroked="false">
                <v:path arrowok="t"/>
                <v:fill type="solid"/>
              </v:shape>
            </v:group>
            <v:group style="position:absolute;left:3447;top:2295;width:10;height:20" coordorigin="3447,2295" coordsize="10,20">
              <v:shape style="position:absolute;left:3447;top:2295;width:10;height:20" coordorigin="3447,2295" coordsize="10,20" path="m3447,2314l3456,2314,3456,2295,3447,2295,3447,2314xe" filled="true" fillcolor="#000000" stroked="false">
                <v:path arrowok="t"/>
                <v:fill type="solid"/>
              </v:shape>
            </v:group>
            <v:group style="position:absolute;left:3447;top:2314;width:10;height:20" coordorigin="3447,2314" coordsize="10,20">
              <v:shape style="position:absolute;left:3447;top:2314;width:10;height:20" coordorigin="3447,2314" coordsize="10,20" path="m3447,2333l3456,2333,3456,2314,3447,2314,3447,2333xe" filled="true" fillcolor="#000000" stroked="false">
                <v:path arrowok="t"/>
                <v:fill type="solid"/>
              </v:shape>
            </v:group>
            <v:group style="position:absolute;left:3447;top:2333;width:10;height:20" coordorigin="3447,2333" coordsize="10,20">
              <v:shape style="position:absolute;left:3447;top:2333;width:10;height:20" coordorigin="3447,2333" coordsize="10,20" path="m3447,2352l3456,2352,3456,2333,3447,2333,3447,2352xe" filled="true" fillcolor="#000000" stroked="false">
                <v:path arrowok="t"/>
                <v:fill type="solid"/>
              </v:shape>
            </v:group>
            <v:group style="position:absolute;left:3447;top:2352;width:10;height:20" coordorigin="3447,2352" coordsize="10,20">
              <v:shape style="position:absolute;left:3447;top:2352;width:10;height:20" coordorigin="3447,2352" coordsize="10,20" path="m3447,2372l3456,2372,3456,2352,3447,2352,3447,2372xe" filled="true" fillcolor="#000000" stroked="false">
                <v:path arrowok="t"/>
                <v:fill type="solid"/>
              </v:shape>
            </v:group>
            <v:group style="position:absolute;left:3447;top:2372;width:10;height:20" coordorigin="3447,2372" coordsize="10,20">
              <v:shape style="position:absolute;left:3447;top:2372;width:10;height:20" coordorigin="3447,2372" coordsize="10,20" path="m3447,2391l3456,2391,3456,2372,3447,2372,3447,2391xe" filled="true" fillcolor="#000000" stroked="false">
                <v:path arrowok="t"/>
                <v:fill type="solid"/>
              </v:shape>
            </v:group>
            <v:group style="position:absolute;left:3447;top:2391;width:10;height:20" coordorigin="3447,2391" coordsize="10,20">
              <v:shape style="position:absolute;left:3447;top:2391;width:10;height:20" coordorigin="3447,2391" coordsize="10,20" path="m3447,2410l3456,2410,3456,2391,3447,2391,3447,2410xe" filled="true" fillcolor="#000000" stroked="false">
                <v:path arrowok="t"/>
                <v:fill type="solid"/>
              </v:shape>
            </v:group>
            <v:group style="position:absolute;left:3447;top:2410;width:10;height:20" coordorigin="3447,2410" coordsize="10,20">
              <v:shape style="position:absolute;left:3447;top:2410;width:10;height:20" coordorigin="3447,2410" coordsize="10,20" path="m3447,2429l3456,2429,3456,2410,3447,2410,3447,2429xe" filled="true" fillcolor="#000000" stroked="false">
                <v:path arrowok="t"/>
                <v:fill type="solid"/>
              </v:shape>
            </v:group>
            <v:group style="position:absolute;left:3447;top:2429;width:10;height:20" coordorigin="3447,2429" coordsize="10,20">
              <v:shape style="position:absolute;left:3447;top:2429;width:10;height:20" coordorigin="3447,2429" coordsize="10,20" path="m3447,2448l3456,2448,3456,2429,3447,2429,3447,2448xe" filled="true" fillcolor="#000000" stroked="false">
                <v:path arrowok="t"/>
                <v:fill type="solid"/>
              </v:shape>
            </v:group>
            <v:group style="position:absolute;left:3447;top:2448;width:10;height:20" coordorigin="3447,2448" coordsize="10,20">
              <v:shape style="position:absolute;left:3447;top:2448;width:10;height:20" coordorigin="3447,2448" coordsize="10,20" path="m3447,2468l3456,2468,3456,2448,3447,2448,3447,2468xe" filled="true" fillcolor="#000000" stroked="false">
                <v:path arrowok="t"/>
                <v:fill type="solid"/>
              </v:shape>
            </v:group>
            <v:group style="position:absolute;left:3447;top:2468;width:10;height:20" coordorigin="3447,2468" coordsize="10,20">
              <v:shape style="position:absolute;left:3447;top:2468;width:10;height:20" coordorigin="3447,2468" coordsize="10,20" path="m3447,2487l3456,2487,3456,2468,3447,2468,3447,2487xe" filled="true" fillcolor="#000000" stroked="false">
                <v:path arrowok="t"/>
                <v:fill type="solid"/>
              </v:shape>
            </v:group>
            <v:group style="position:absolute;left:3447;top:2487;width:10;height:20" coordorigin="3447,2487" coordsize="10,20">
              <v:shape style="position:absolute;left:3447;top:2487;width:10;height:20" coordorigin="3447,2487" coordsize="10,20" path="m3447,2506l3456,2506,3456,2487,3447,2487,3447,2506xe" filled="true" fillcolor="#000000" stroked="false">
                <v:path arrowok="t"/>
                <v:fill type="solid"/>
              </v:shape>
            </v:group>
            <v:group style="position:absolute;left:3447;top:2506;width:10;height:20" coordorigin="3447,2506" coordsize="10,20">
              <v:shape style="position:absolute;left:3447;top:2506;width:10;height:20" coordorigin="3447,2506" coordsize="10,20" path="m3447,2525l3456,2525,3456,2506,3447,2506,3447,2525xe" filled="true" fillcolor="#000000" stroked="false">
                <v:path arrowok="t"/>
                <v:fill type="solid"/>
              </v:shape>
            </v:group>
            <v:group style="position:absolute;left:3447;top:2525;width:10;height:20" coordorigin="3447,2525" coordsize="10,20">
              <v:shape style="position:absolute;left:3447;top:2525;width:10;height:20" coordorigin="3447,2525" coordsize="10,20" path="m3447,2545l3456,2545,3456,2525,3447,2525,3447,2545xe" filled="true" fillcolor="#000000" stroked="false">
                <v:path arrowok="t"/>
                <v:fill type="solid"/>
              </v:shape>
            </v:group>
            <v:group style="position:absolute;left:3447;top:2545;width:10;height:20" coordorigin="3447,2545" coordsize="10,20">
              <v:shape style="position:absolute;left:3447;top:2545;width:10;height:20" coordorigin="3447,2545" coordsize="10,20" path="m3447,2564l3456,2564,3456,2545,3447,2545,3447,2564xe" filled="true" fillcolor="#000000" stroked="false">
                <v:path arrowok="t"/>
                <v:fill type="solid"/>
              </v:shape>
            </v:group>
            <v:group style="position:absolute;left:3447;top:2564;width:10;height:20" coordorigin="3447,2564" coordsize="10,20">
              <v:shape style="position:absolute;left:3447;top:2564;width:10;height:20" coordorigin="3447,2564" coordsize="10,20" path="m3447,2583l3456,2583,3456,2564,3447,2564,3447,2583xe" filled="true" fillcolor="#000000" stroked="false">
                <v:path arrowok="t"/>
                <v:fill type="solid"/>
              </v:shape>
            </v:group>
            <v:group style="position:absolute;left:3447;top:2583;width:10;height:20" coordorigin="3447,2583" coordsize="10,20">
              <v:shape style="position:absolute;left:3447;top:2583;width:10;height:20" coordorigin="3447,2583" coordsize="10,20" path="m3447,2602l3456,2602,3456,2583,3447,2583,3447,2602xe" filled="true" fillcolor="#000000" stroked="false">
                <v:path arrowok="t"/>
                <v:fill type="solid"/>
              </v:shape>
            </v:group>
            <v:group style="position:absolute;left:3447;top:2602;width:10;height:20" coordorigin="3447,2602" coordsize="10,20">
              <v:shape style="position:absolute;left:3447;top:2602;width:10;height:20" coordorigin="3447,2602" coordsize="10,20" path="m3447,2622l3456,2622,3456,2602,3447,2602,3447,2622xe" filled="true" fillcolor="#000000" stroked="false">
                <v:path arrowok="t"/>
                <v:fill type="solid"/>
              </v:shape>
            </v:group>
            <v:group style="position:absolute;left:3447;top:2622;width:10;height:20" coordorigin="3447,2622" coordsize="10,20">
              <v:shape style="position:absolute;left:3447;top:2622;width:10;height:20" coordorigin="3447,2622" coordsize="10,20" path="m3447,2641l3456,2641,3456,2622,3447,2622,3447,2641xe" filled="true" fillcolor="#000000" stroked="false">
                <v:path arrowok="t"/>
                <v:fill type="solid"/>
              </v:shape>
            </v:group>
            <v:group style="position:absolute;left:3447;top:2647;width:10;height:2" coordorigin="3447,2647" coordsize="10,2">
              <v:shape style="position:absolute;left:3447;top:2647;width:10;height:2" coordorigin="3447,2647" coordsize="10,0" path="m3447,2647l3456,2647e" filled="false" stroked="true" strokeweight=".599980pt" strokecolor="#000000">
                <v:path arrowok="t"/>
              </v:shape>
            </v:group>
            <v:group style="position:absolute;left:4818;top:1949;width:10;height:20" coordorigin="4818,1949" coordsize="10,20">
              <v:shape style="position:absolute;left:4818;top:1949;width:10;height:20" coordorigin="4818,1949" coordsize="10,20" path="m4818,1968l4827,1968,4827,1949,4818,1949,4818,1968xe" filled="true" fillcolor="#000000" stroked="false">
                <v:path arrowok="t"/>
                <v:fill type="solid"/>
              </v:shape>
            </v:group>
            <v:group style="position:absolute;left:4818;top:1968;width:10;height:20" coordorigin="4818,1968" coordsize="10,20">
              <v:shape style="position:absolute;left:4818;top:1968;width:10;height:20" coordorigin="4818,1968" coordsize="10,20" path="m4818,1988l4827,1988,4827,1968,4818,1968,4818,1988xe" filled="true" fillcolor="#000000" stroked="false">
                <v:path arrowok="t"/>
                <v:fill type="solid"/>
              </v:shape>
            </v:group>
            <v:group style="position:absolute;left:4818;top:1988;width:10;height:20" coordorigin="4818,1988" coordsize="10,20">
              <v:shape style="position:absolute;left:4818;top:1988;width:10;height:20" coordorigin="4818,1988" coordsize="10,20" path="m4818,2007l4827,2007,4827,1988,4818,1988,4818,2007xe" filled="true" fillcolor="#000000" stroked="false">
                <v:path arrowok="t"/>
                <v:fill type="solid"/>
              </v:shape>
            </v:group>
            <v:group style="position:absolute;left:4818;top:2007;width:10;height:20" coordorigin="4818,2007" coordsize="10,20">
              <v:shape style="position:absolute;left:4818;top:2007;width:10;height:20" coordorigin="4818,2007" coordsize="10,20" path="m4818,2026l4827,2026,4827,2007,4818,2007,4818,2026xe" filled="true" fillcolor="#000000" stroked="false">
                <v:path arrowok="t"/>
                <v:fill type="solid"/>
              </v:shape>
            </v:group>
            <v:group style="position:absolute;left:4818;top:2026;width:10;height:20" coordorigin="4818,2026" coordsize="10,20">
              <v:shape style="position:absolute;left:4818;top:2026;width:10;height:20" coordorigin="4818,2026" coordsize="10,20" path="m4818,2045l4827,2045,4827,2026,4818,2026,4818,2045xe" filled="true" fillcolor="#000000" stroked="false">
                <v:path arrowok="t"/>
                <v:fill type="solid"/>
              </v:shape>
            </v:group>
            <v:group style="position:absolute;left:4818;top:2045;width:10;height:20" coordorigin="4818,2045" coordsize="10,20">
              <v:shape style="position:absolute;left:4818;top:2045;width:10;height:20" coordorigin="4818,2045" coordsize="10,20" path="m4818,2064l4827,2064,4827,2045,4818,2045,4818,2064xe" filled="true" fillcolor="#000000" stroked="false">
                <v:path arrowok="t"/>
                <v:fill type="solid"/>
              </v:shape>
            </v:group>
            <v:group style="position:absolute;left:4818;top:2064;width:10;height:20" coordorigin="4818,2064" coordsize="10,20">
              <v:shape style="position:absolute;left:4818;top:2064;width:10;height:20" coordorigin="4818,2064" coordsize="10,20" path="m4818,2084l4827,2084,4827,2064,4818,2064,4818,2084xe" filled="true" fillcolor="#000000" stroked="false">
                <v:path arrowok="t"/>
                <v:fill type="solid"/>
              </v:shape>
            </v:group>
            <v:group style="position:absolute;left:4818;top:2084;width:10;height:20" coordorigin="4818,2084" coordsize="10,20">
              <v:shape style="position:absolute;left:4818;top:2084;width:10;height:20" coordorigin="4818,2084" coordsize="10,20" path="m4818,2103l4827,2103,4827,2084,4818,2084,4818,2103xe" filled="true" fillcolor="#000000" stroked="false">
                <v:path arrowok="t"/>
                <v:fill type="solid"/>
              </v:shape>
            </v:group>
            <v:group style="position:absolute;left:4818;top:2103;width:10;height:20" coordorigin="4818,2103" coordsize="10,20">
              <v:shape style="position:absolute;left:4818;top:2103;width:10;height:20" coordorigin="4818,2103" coordsize="10,20" path="m4818,2122l4827,2122,4827,2103,4818,2103,4818,2122xe" filled="true" fillcolor="#000000" stroked="false">
                <v:path arrowok="t"/>
                <v:fill type="solid"/>
              </v:shape>
            </v:group>
            <v:group style="position:absolute;left:4818;top:2122;width:10;height:20" coordorigin="4818,2122" coordsize="10,20">
              <v:shape style="position:absolute;left:4818;top:2122;width:10;height:20" coordorigin="4818,2122" coordsize="10,20" path="m4818,2141l4827,2141,4827,2122,4818,2122,4818,2141xe" filled="true" fillcolor="#000000" stroked="false">
                <v:path arrowok="t"/>
                <v:fill type="solid"/>
              </v:shape>
            </v:group>
            <v:group style="position:absolute;left:4818;top:2141;width:10;height:20" coordorigin="4818,2141" coordsize="10,20">
              <v:shape style="position:absolute;left:4818;top:2141;width:10;height:20" coordorigin="4818,2141" coordsize="10,20" path="m4818,2160l4827,2160,4827,2141,4818,2141,4818,2160xe" filled="true" fillcolor="#000000" stroked="false">
                <v:path arrowok="t"/>
                <v:fill type="solid"/>
              </v:shape>
            </v:group>
            <v:group style="position:absolute;left:4818;top:2160;width:10;height:20" coordorigin="4818,2160" coordsize="10,20">
              <v:shape style="position:absolute;left:4818;top:2160;width:10;height:20" coordorigin="4818,2160" coordsize="10,20" path="m4818,2180l4827,2180,4827,2160,4818,2160,4818,2180xe" filled="true" fillcolor="#000000" stroked="false">
                <v:path arrowok="t"/>
                <v:fill type="solid"/>
              </v:shape>
            </v:group>
            <v:group style="position:absolute;left:4818;top:2180;width:10;height:20" coordorigin="4818,2180" coordsize="10,20">
              <v:shape style="position:absolute;left:4818;top:2180;width:10;height:20" coordorigin="4818,2180" coordsize="10,20" path="m4818,2199l4827,2199,4827,2180,4818,2180,4818,2199xe" filled="true" fillcolor="#000000" stroked="false">
                <v:path arrowok="t"/>
                <v:fill type="solid"/>
              </v:shape>
            </v:group>
            <v:group style="position:absolute;left:4818;top:2199;width:10;height:20" coordorigin="4818,2199" coordsize="10,20">
              <v:shape style="position:absolute;left:4818;top:2199;width:10;height:20" coordorigin="4818,2199" coordsize="10,20" path="m4818,2218l4827,2218,4827,2199,4818,2199,4818,2218xe" filled="true" fillcolor="#000000" stroked="false">
                <v:path arrowok="t"/>
                <v:fill type="solid"/>
              </v:shape>
            </v:group>
            <v:group style="position:absolute;left:4818;top:2218;width:10;height:20" coordorigin="4818,2218" coordsize="10,20">
              <v:shape style="position:absolute;left:4818;top:2218;width:10;height:20" coordorigin="4818,2218" coordsize="10,20" path="m4818,2237l4827,2237,4827,2218,4818,2218,4818,2237xe" filled="true" fillcolor="#000000" stroked="false">
                <v:path arrowok="t"/>
                <v:fill type="solid"/>
              </v:shape>
            </v:group>
            <v:group style="position:absolute;left:4818;top:2237;width:10;height:20" coordorigin="4818,2237" coordsize="10,20">
              <v:shape style="position:absolute;left:4818;top:2237;width:10;height:20" coordorigin="4818,2237" coordsize="10,20" path="m4818,2256l4827,2256,4827,2237,4818,2237,4818,2256xe" filled="true" fillcolor="#000000" stroked="false">
                <v:path arrowok="t"/>
                <v:fill type="solid"/>
              </v:shape>
            </v:group>
            <v:group style="position:absolute;left:4818;top:2256;width:10;height:20" coordorigin="4818,2256" coordsize="10,20">
              <v:shape style="position:absolute;left:4818;top:2256;width:10;height:20" coordorigin="4818,2256" coordsize="10,20" path="m4818,2276l4827,2276,4827,2256,4818,2256,4818,2276xe" filled="true" fillcolor="#000000" stroked="false">
                <v:path arrowok="t"/>
                <v:fill type="solid"/>
              </v:shape>
            </v:group>
            <v:group style="position:absolute;left:4818;top:2276;width:10;height:20" coordorigin="4818,2276" coordsize="10,20">
              <v:shape style="position:absolute;left:4818;top:2276;width:10;height:20" coordorigin="4818,2276" coordsize="10,20" path="m4818,2295l4827,2295,4827,2276,4818,2276,4818,2295xe" filled="true" fillcolor="#000000" stroked="false">
                <v:path arrowok="t"/>
                <v:fill type="solid"/>
              </v:shape>
            </v:group>
            <v:group style="position:absolute;left:4818;top:2295;width:10;height:20" coordorigin="4818,2295" coordsize="10,20">
              <v:shape style="position:absolute;left:4818;top:2295;width:10;height:20" coordorigin="4818,2295" coordsize="10,20" path="m4818,2314l4827,2314,4827,2295,4818,2295,4818,2314xe" filled="true" fillcolor="#000000" stroked="false">
                <v:path arrowok="t"/>
                <v:fill type="solid"/>
              </v:shape>
            </v:group>
            <v:group style="position:absolute;left:4818;top:2314;width:10;height:20" coordorigin="4818,2314" coordsize="10,20">
              <v:shape style="position:absolute;left:4818;top:2314;width:10;height:20" coordorigin="4818,2314" coordsize="10,20" path="m4818,2333l4827,2333,4827,2314,4818,2314,4818,2333xe" filled="true" fillcolor="#000000" stroked="false">
                <v:path arrowok="t"/>
                <v:fill type="solid"/>
              </v:shape>
            </v:group>
            <v:group style="position:absolute;left:4818;top:2333;width:10;height:20" coordorigin="4818,2333" coordsize="10,20">
              <v:shape style="position:absolute;left:4818;top:2333;width:10;height:20" coordorigin="4818,2333" coordsize="10,20" path="m4818,2352l4827,2352,4827,2333,4818,2333,4818,2352xe" filled="true" fillcolor="#000000" stroked="false">
                <v:path arrowok="t"/>
                <v:fill type="solid"/>
              </v:shape>
            </v:group>
            <v:group style="position:absolute;left:4818;top:2352;width:10;height:20" coordorigin="4818,2352" coordsize="10,20">
              <v:shape style="position:absolute;left:4818;top:2352;width:10;height:20" coordorigin="4818,2352" coordsize="10,20" path="m4818,2372l4827,2372,4827,2352,4818,2352,4818,2372xe" filled="true" fillcolor="#000000" stroked="false">
                <v:path arrowok="t"/>
                <v:fill type="solid"/>
              </v:shape>
            </v:group>
            <v:group style="position:absolute;left:4818;top:2372;width:10;height:20" coordorigin="4818,2372" coordsize="10,20">
              <v:shape style="position:absolute;left:4818;top:2372;width:10;height:20" coordorigin="4818,2372" coordsize="10,20" path="m4818,2391l4827,2391,4827,2372,4818,2372,4818,2391xe" filled="true" fillcolor="#000000" stroked="false">
                <v:path arrowok="t"/>
                <v:fill type="solid"/>
              </v:shape>
            </v:group>
            <v:group style="position:absolute;left:4818;top:2391;width:10;height:20" coordorigin="4818,2391" coordsize="10,20">
              <v:shape style="position:absolute;left:4818;top:2391;width:10;height:20" coordorigin="4818,2391" coordsize="10,20" path="m4818,2410l4827,2410,4827,2391,4818,2391,4818,2410xe" filled="true" fillcolor="#000000" stroked="false">
                <v:path arrowok="t"/>
                <v:fill type="solid"/>
              </v:shape>
            </v:group>
            <v:group style="position:absolute;left:4818;top:2410;width:10;height:20" coordorigin="4818,2410" coordsize="10,20">
              <v:shape style="position:absolute;left:4818;top:2410;width:10;height:20" coordorigin="4818,2410" coordsize="10,20" path="m4818,2429l4827,2429,4827,2410,4818,2410,4818,2429xe" filled="true" fillcolor="#000000" stroked="false">
                <v:path arrowok="t"/>
                <v:fill type="solid"/>
              </v:shape>
            </v:group>
            <v:group style="position:absolute;left:4818;top:2429;width:10;height:20" coordorigin="4818,2429" coordsize="10,20">
              <v:shape style="position:absolute;left:4818;top:2429;width:10;height:20" coordorigin="4818,2429" coordsize="10,20" path="m4818,2448l4827,2448,4827,2429,4818,2429,4818,2448xe" filled="true" fillcolor="#000000" stroked="false">
                <v:path arrowok="t"/>
                <v:fill type="solid"/>
              </v:shape>
            </v:group>
            <v:group style="position:absolute;left:4818;top:2448;width:10;height:20" coordorigin="4818,2448" coordsize="10,20">
              <v:shape style="position:absolute;left:4818;top:2448;width:10;height:20" coordorigin="4818,2448" coordsize="10,20" path="m4818,2468l4827,2468,4827,2448,4818,2448,4818,2468xe" filled="true" fillcolor="#000000" stroked="false">
                <v:path arrowok="t"/>
                <v:fill type="solid"/>
              </v:shape>
            </v:group>
            <v:group style="position:absolute;left:4818;top:2468;width:10;height:20" coordorigin="4818,2468" coordsize="10,20">
              <v:shape style="position:absolute;left:4818;top:2468;width:10;height:20" coordorigin="4818,2468" coordsize="10,20" path="m4818,2487l4827,2487,4827,2468,4818,2468,4818,2487xe" filled="true" fillcolor="#000000" stroked="false">
                <v:path arrowok="t"/>
                <v:fill type="solid"/>
              </v:shape>
            </v:group>
            <v:group style="position:absolute;left:4818;top:2487;width:10;height:20" coordorigin="4818,2487" coordsize="10,20">
              <v:shape style="position:absolute;left:4818;top:2487;width:10;height:20" coordorigin="4818,2487" coordsize="10,20" path="m4818,2506l4827,2506,4827,2487,4818,2487,4818,2506xe" filled="true" fillcolor="#000000" stroked="false">
                <v:path arrowok="t"/>
                <v:fill type="solid"/>
              </v:shape>
            </v:group>
            <v:group style="position:absolute;left:4818;top:2506;width:10;height:20" coordorigin="4818,2506" coordsize="10,20">
              <v:shape style="position:absolute;left:4818;top:2506;width:10;height:20" coordorigin="4818,2506" coordsize="10,20" path="m4818,2525l4827,2525,4827,2506,4818,2506,4818,2525xe" filled="true" fillcolor="#000000" stroked="false">
                <v:path arrowok="t"/>
                <v:fill type="solid"/>
              </v:shape>
            </v:group>
            <v:group style="position:absolute;left:4818;top:2525;width:10;height:20" coordorigin="4818,2525" coordsize="10,20">
              <v:shape style="position:absolute;left:4818;top:2525;width:10;height:20" coordorigin="4818,2525" coordsize="10,20" path="m4818,2545l4827,2545,4827,2525,4818,2525,4818,2545xe" filled="true" fillcolor="#000000" stroked="false">
                <v:path arrowok="t"/>
                <v:fill type="solid"/>
              </v:shape>
            </v:group>
            <v:group style="position:absolute;left:4818;top:2545;width:10;height:20" coordorigin="4818,2545" coordsize="10,20">
              <v:shape style="position:absolute;left:4818;top:2545;width:10;height:20" coordorigin="4818,2545" coordsize="10,20" path="m4818,2564l4827,2564,4827,2545,4818,2545,4818,2564xe" filled="true" fillcolor="#000000" stroked="false">
                <v:path arrowok="t"/>
                <v:fill type="solid"/>
              </v:shape>
            </v:group>
            <v:group style="position:absolute;left:4818;top:2564;width:10;height:20" coordorigin="4818,2564" coordsize="10,20">
              <v:shape style="position:absolute;left:4818;top:2564;width:10;height:20" coordorigin="4818,2564" coordsize="10,20" path="m4818,2583l4827,2583,4827,2564,4818,2564,4818,2583xe" filled="true" fillcolor="#000000" stroked="false">
                <v:path arrowok="t"/>
                <v:fill type="solid"/>
              </v:shape>
            </v:group>
            <v:group style="position:absolute;left:4818;top:2583;width:10;height:20" coordorigin="4818,2583" coordsize="10,20">
              <v:shape style="position:absolute;left:4818;top:2583;width:10;height:20" coordorigin="4818,2583" coordsize="10,20" path="m4818,2602l4827,2602,4827,2583,4818,2583,4818,2602xe" filled="true" fillcolor="#000000" stroked="false">
                <v:path arrowok="t"/>
                <v:fill type="solid"/>
              </v:shape>
            </v:group>
            <v:group style="position:absolute;left:4818;top:2602;width:10;height:20" coordorigin="4818,2602" coordsize="10,20">
              <v:shape style="position:absolute;left:4818;top:2602;width:10;height:20" coordorigin="4818,2602" coordsize="10,20" path="m4818,2622l4827,2622,4827,2602,4818,2602,4818,2622xe" filled="true" fillcolor="#000000" stroked="false">
                <v:path arrowok="t"/>
                <v:fill type="solid"/>
              </v:shape>
            </v:group>
            <v:group style="position:absolute;left:4818;top:2622;width:10;height:20" coordorigin="4818,2622" coordsize="10,20">
              <v:shape style="position:absolute;left:4818;top:2622;width:10;height:20" coordorigin="4818,2622" coordsize="10,20" path="m4818,2641l4827,2641,4827,2622,4818,2622,4818,2641xe" filled="true" fillcolor="#000000" stroked="false">
                <v:path arrowok="t"/>
                <v:fill type="solid"/>
              </v:shape>
            </v:group>
            <v:group style="position:absolute;left:4818;top:2647;width:10;height:2" coordorigin="4818,2647" coordsize="10,2">
              <v:shape style="position:absolute;left:4818;top:2647;width:10;height:2" coordorigin="4818,2647" coordsize="10,0" path="m4818,2647l4827,2647e" filled="false" stroked="true" strokeweight=".599980pt" strokecolor="#000000">
                <v:path arrowok="t"/>
              </v:shape>
            </v:group>
            <v:group style="position:absolute;left:5612;top:1949;width:10;height:20" coordorigin="5612,1949" coordsize="10,20">
              <v:shape style="position:absolute;left:5612;top:1949;width:10;height:20" coordorigin="5612,1949" coordsize="10,20" path="m5612,1968l5622,1968,5622,1949,5612,1949,5612,1968xe" filled="true" fillcolor="#000000" stroked="false">
                <v:path arrowok="t"/>
                <v:fill type="solid"/>
              </v:shape>
            </v:group>
            <v:group style="position:absolute;left:5612;top:1968;width:10;height:20" coordorigin="5612,1968" coordsize="10,20">
              <v:shape style="position:absolute;left:5612;top:1968;width:10;height:20" coordorigin="5612,1968" coordsize="10,20" path="m5612,1988l5622,1988,5622,1968,5612,1968,5612,1988xe" filled="true" fillcolor="#000000" stroked="false">
                <v:path arrowok="t"/>
                <v:fill type="solid"/>
              </v:shape>
            </v:group>
            <v:group style="position:absolute;left:5612;top:1988;width:10;height:20" coordorigin="5612,1988" coordsize="10,20">
              <v:shape style="position:absolute;left:5612;top:1988;width:10;height:20" coordorigin="5612,1988" coordsize="10,20" path="m5612,2007l5622,2007,5622,1988,5612,1988,5612,2007xe" filled="true" fillcolor="#000000" stroked="false">
                <v:path arrowok="t"/>
                <v:fill type="solid"/>
              </v:shape>
            </v:group>
            <v:group style="position:absolute;left:5612;top:2007;width:10;height:20" coordorigin="5612,2007" coordsize="10,20">
              <v:shape style="position:absolute;left:5612;top:2007;width:10;height:20" coordorigin="5612,2007" coordsize="10,20" path="m5612,2026l5622,2026,5622,2007,5612,2007,5612,2026xe" filled="true" fillcolor="#000000" stroked="false">
                <v:path arrowok="t"/>
                <v:fill type="solid"/>
              </v:shape>
            </v:group>
            <v:group style="position:absolute;left:5612;top:2026;width:10;height:20" coordorigin="5612,2026" coordsize="10,20">
              <v:shape style="position:absolute;left:5612;top:2026;width:10;height:20" coordorigin="5612,2026" coordsize="10,20" path="m5612,2045l5622,2045,5622,2026,5612,2026,5612,2045xe" filled="true" fillcolor="#000000" stroked="false">
                <v:path arrowok="t"/>
                <v:fill type="solid"/>
              </v:shape>
            </v:group>
            <v:group style="position:absolute;left:5612;top:2045;width:10;height:20" coordorigin="5612,2045" coordsize="10,20">
              <v:shape style="position:absolute;left:5612;top:2045;width:10;height:20" coordorigin="5612,2045" coordsize="10,20" path="m5612,2064l5622,2064,5622,2045,5612,2045,5612,2064xe" filled="true" fillcolor="#000000" stroked="false">
                <v:path arrowok="t"/>
                <v:fill type="solid"/>
              </v:shape>
            </v:group>
            <v:group style="position:absolute;left:5612;top:2064;width:10;height:20" coordorigin="5612,2064" coordsize="10,20">
              <v:shape style="position:absolute;left:5612;top:2064;width:10;height:20" coordorigin="5612,2064" coordsize="10,20" path="m5612,2084l5622,2084,5622,2064,5612,2064,5612,2084xe" filled="true" fillcolor="#000000" stroked="false">
                <v:path arrowok="t"/>
                <v:fill type="solid"/>
              </v:shape>
            </v:group>
            <v:group style="position:absolute;left:5612;top:2084;width:10;height:20" coordorigin="5612,2084" coordsize="10,20">
              <v:shape style="position:absolute;left:5612;top:2084;width:10;height:20" coordorigin="5612,2084" coordsize="10,20" path="m5612,2103l5622,2103,5622,2084,5612,2084,5612,2103xe" filled="true" fillcolor="#000000" stroked="false">
                <v:path arrowok="t"/>
                <v:fill type="solid"/>
              </v:shape>
            </v:group>
            <v:group style="position:absolute;left:5612;top:2103;width:10;height:20" coordorigin="5612,2103" coordsize="10,20">
              <v:shape style="position:absolute;left:5612;top:2103;width:10;height:20" coordorigin="5612,2103" coordsize="10,20" path="m5612,2122l5622,2122,5622,2103,5612,2103,5612,2122xe" filled="true" fillcolor="#000000" stroked="false">
                <v:path arrowok="t"/>
                <v:fill type="solid"/>
              </v:shape>
            </v:group>
            <v:group style="position:absolute;left:5612;top:2122;width:10;height:20" coordorigin="5612,2122" coordsize="10,20">
              <v:shape style="position:absolute;left:5612;top:2122;width:10;height:20" coordorigin="5612,2122" coordsize="10,20" path="m5612,2141l5622,2141,5622,2122,5612,2122,5612,2141xe" filled="true" fillcolor="#000000" stroked="false">
                <v:path arrowok="t"/>
                <v:fill type="solid"/>
              </v:shape>
            </v:group>
            <v:group style="position:absolute;left:5612;top:2141;width:10;height:20" coordorigin="5612,2141" coordsize="10,20">
              <v:shape style="position:absolute;left:5612;top:2141;width:10;height:20" coordorigin="5612,2141" coordsize="10,20" path="m5612,2160l5622,2160,5622,2141,5612,2141,5612,2160xe" filled="true" fillcolor="#000000" stroked="false">
                <v:path arrowok="t"/>
                <v:fill type="solid"/>
              </v:shape>
            </v:group>
            <v:group style="position:absolute;left:5612;top:2160;width:10;height:20" coordorigin="5612,2160" coordsize="10,20">
              <v:shape style="position:absolute;left:5612;top:2160;width:10;height:20" coordorigin="5612,2160" coordsize="10,20" path="m5612,2180l5622,2180,5622,2160,5612,2160,5612,2180xe" filled="true" fillcolor="#000000" stroked="false">
                <v:path arrowok="t"/>
                <v:fill type="solid"/>
              </v:shape>
            </v:group>
            <v:group style="position:absolute;left:5612;top:2180;width:10;height:20" coordorigin="5612,2180" coordsize="10,20">
              <v:shape style="position:absolute;left:5612;top:2180;width:10;height:20" coordorigin="5612,2180" coordsize="10,20" path="m5612,2199l5622,2199,5622,2180,5612,2180,5612,2199xe" filled="true" fillcolor="#000000" stroked="false">
                <v:path arrowok="t"/>
                <v:fill type="solid"/>
              </v:shape>
            </v:group>
            <v:group style="position:absolute;left:5612;top:2199;width:10;height:20" coordorigin="5612,2199" coordsize="10,20">
              <v:shape style="position:absolute;left:5612;top:2199;width:10;height:20" coordorigin="5612,2199" coordsize="10,20" path="m5612,2218l5622,2218,5622,2199,5612,2199,5612,2218xe" filled="true" fillcolor="#000000" stroked="false">
                <v:path arrowok="t"/>
                <v:fill type="solid"/>
              </v:shape>
            </v:group>
            <v:group style="position:absolute;left:5612;top:2218;width:10;height:20" coordorigin="5612,2218" coordsize="10,20">
              <v:shape style="position:absolute;left:5612;top:2218;width:10;height:20" coordorigin="5612,2218" coordsize="10,20" path="m5612,2237l5622,2237,5622,2218,5612,2218,5612,2237xe" filled="true" fillcolor="#000000" stroked="false">
                <v:path arrowok="t"/>
                <v:fill type="solid"/>
              </v:shape>
            </v:group>
            <v:group style="position:absolute;left:5612;top:2237;width:10;height:20" coordorigin="5612,2237" coordsize="10,20">
              <v:shape style="position:absolute;left:5612;top:2237;width:10;height:20" coordorigin="5612,2237" coordsize="10,20" path="m5612,2256l5622,2256,5622,2237,5612,2237,5612,2256xe" filled="true" fillcolor="#000000" stroked="false">
                <v:path arrowok="t"/>
                <v:fill type="solid"/>
              </v:shape>
            </v:group>
            <v:group style="position:absolute;left:5612;top:2256;width:10;height:20" coordorigin="5612,2256" coordsize="10,20">
              <v:shape style="position:absolute;left:5612;top:2256;width:10;height:20" coordorigin="5612,2256" coordsize="10,20" path="m5612,2276l5622,2276,5622,2256,5612,2256,5612,2276xe" filled="true" fillcolor="#000000" stroked="false">
                <v:path arrowok="t"/>
                <v:fill type="solid"/>
              </v:shape>
            </v:group>
            <v:group style="position:absolute;left:5612;top:2276;width:10;height:20" coordorigin="5612,2276" coordsize="10,20">
              <v:shape style="position:absolute;left:5612;top:2276;width:10;height:20" coordorigin="5612,2276" coordsize="10,20" path="m5612,2295l5622,2295,5622,2276,5612,2276,5612,2295xe" filled="true" fillcolor="#000000" stroked="false">
                <v:path arrowok="t"/>
                <v:fill type="solid"/>
              </v:shape>
            </v:group>
            <v:group style="position:absolute;left:5612;top:2295;width:10;height:20" coordorigin="5612,2295" coordsize="10,20">
              <v:shape style="position:absolute;left:5612;top:2295;width:10;height:20" coordorigin="5612,2295" coordsize="10,20" path="m5612,2314l5622,2314,5622,2295,5612,2295,5612,2314xe" filled="true" fillcolor="#000000" stroked="false">
                <v:path arrowok="t"/>
                <v:fill type="solid"/>
              </v:shape>
            </v:group>
            <v:group style="position:absolute;left:5612;top:2314;width:10;height:20" coordorigin="5612,2314" coordsize="10,20">
              <v:shape style="position:absolute;left:5612;top:2314;width:10;height:20" coordorigin="5612,2314" coordsize="10,20" path="m5612,2333l5622,2333,5622,2314,5612,2314,5612,2333xe" filled="true" fillcolor="#000000" stroked="false">
                <v:path arrowok="t"/>
                <v:fill type="solid"/>
              </v:shape>
            </v:group>
            <v:group style="position:absolute;left:5612;top:2333;width:10;height:20" coordorigin="5612,2333" coordsize="10,20">
              <v:shape style="position:absolute;left:5612;top:2333;width:10;height:20" coordorigin="5612,2333" coordsize="10,20" path="m5612,2352l5622,2352,5622,2333,5612,2333,5612,2352xe" filled="true" fillcolor="#000000" stroked="false">
                <v:path arrowok="t"/>
                <v:fill type="solid"/>
              </v:shape>
            </v:group>
            <v:group style="position:absolute;left:5612;top:2352;width:10;height:20" coordorigin="5612,2352" coordsize="10,20">
              <v:shape style="position:absolute;left:5612;top:2352;width:10;height:20" coordorigin="5612,2352" coordsize="10,20" path="m5612,2372l5622,2372,5622,2352,5612,2352,5612,2372xe" filled="true" fillcolor="#000000" stroked="false">
                <v:path arrowok="t"/>
                <v:fill type="solid"/>
              </v:shape>
            </v:group>
            <v:group style="position:absolute;left:5612;top:2372;width:10;height:20" coordorigin="5612,2372" coordsize="10,20">
              <v:shape style="position:absolute;left:5612;top:2372;width:10;height:20" coordorigin="5612,2372" coordsize="10,20" path="m5612,2391l5622,2391,5622,2372,5612,2372,5612,2391xe" filled="true" fillcolor="#000000" stroked="false">
                <v:path arrowok="t"/>
                <v:fill type="solid"/>
              </v:shape>
            </v:group>
            <v:group style="position:absolute;left:5612;top:2391;width:10;height:20" coordorigin="5612,2391" coordsize="10,20">
              <v:shape style="position:absolute;left:5612;top:2391;width:10;height:20" coordorigin="5612,2391" coordsize="10,20" path="m5612,2410l5622,2410,5622,2391,5612,2391,5612,2410xe" filled="true" fillcolor="#000000" stroked="false">
                <v:path arrowok="t"/>
                <v:fill type="solid"/>
              </v:shape>
            </v:group>
            <v:group style="position:absolute;left:5612;top:2410;width:10;height:20" coordorigin="5612,2410" coordsize="10,20">
              <v:shape style="position:absolute;left:5612;top:2410;width:10;height:20" coordorigin="5612,2410" coordsize="10,20" path="m5612,2429l5622,2429,5622,2410,5612,2410,5612,2429xe" filled="true" fillcolor="#000000" stroked="false">
                <v:path arrowok="t"/>
                <v:fill type="solid"/>
              </v:shape>
            </v:group>
            <v:group style="position:absolute;left:5612;top:2429;width:10;height:20" coordorigin="5612,2429" coordsize="10,20">
              <v:shape style="position:absolute;left:5612;top:2429;width:10;height:20" coordorigin="5612,2429" coordsize="10,20" path="m5612,2448l5622,2448,5622,2429,5612,2429,5612,2448xe" filled="true" fillcolor="#000000" stroked="false">
                <v:path arrowok="t"/>
                <v:fill type="solid"/>
              </v:shape>
            </v:group>
            <v:group style="position:absolute;left:5612;top:2448;width:10;height:20" coordorigin="5612,2448" coordsize="10,20">
              <v:shape style="position:absolute;left:5612;top:2448;width:10;height:20" coordorigin="5612,2448" coordsize="10,20" path="m5612,2468l5622,2468,5622,2448,5612,2448,5612,2468xe" filled="true" fillcolor="#000000" stroked="false">
                <v:path arrowok="t"/>
                <v:fill type="solid"/>
              </v:shape>
            </v:group>
            <v:group style="position:absolute;left:5612;top:2468;width:10;height:20" coordorigin="5612,2468" coordsize="10,20">
              <v:shape style="position:absolute;left:5612;top:2468;width:10;height:20" coordorigin="5612,2468" coordsize="10,20" path="m5612,2487l5622,2487,5622,2468,5612,2468,5612,2487xe" filled="true" fillcolor="#000000" stroked="false">
                <v:path arrowok="t"/>
                <v:fill type="solid"/>
              </v:shape>
            </v:group>
            <v:group style="position:absolute;left:5612;top:2487;width:10;height:20" coordorigin="5612,2487" coordsize="10,20">
              <v:shape style="position:absolute;left:5612;top:2487;width:10;height:20" coordorigin="5612,2487" coordsize="10,20" path="m5612,2506l5622,2506,5622,2487,5612,2487,5612,2506xe" filled="true" fillcolor="#000000" stroked="false">
                <v:path arrowok="t"/>
                <v:fill type="solid"/>
              </v:shape>
            </v:group>
            <v:group style="position:absolute;left:5612;top:2506;width:10;height:20" coordorigin="5612,2506" coordsize="10,20">
              <v:shape style="position:absolute;left:5612;top:2506;width:10;height:20" coordorigin="5612,2506" coordsize="10,20" path="m5612,2525l5622,2525,5622,2506,5612,2506,5612,2525xe" filled="true" fillcolor="#000000" stroked="false">
                <v:path arrowok="t"/>
                <v:fill type="solid"/>
              </v:shape>
            </v:group>
            <v:group style="position:absolute;left:5612;top:2525;width:10;height:20" coordorigin="5612,2525" coordsize="10,20">
              <v:shape style="position:absolute;left:5612;top:2525;width:10;height:20" coordorigin="5612,2525" coordsize="10,20" path="m5612,2545l5622,2545,5622,2525,5612,2525,5612,2545xe" filled="true" fillcolor="#000000" stroked="false">
                <v:path arrowok="t"/>
                <v:fill type="solid"/>
              </v:shape>
            </v:group>
            <v:group style="position:absolute;left:5612;top:2545;width:10;height:20" coordorigin="5612,2545" coordsize="10,20">
              <v:shape style="position:absolute;left:5612;top:2545;width:10;height:20" coordorigin="5612,2545" coordsize="10,20" path="m5612,2564l5622,2564,5622,2545,5612,2545,5612,2564xe" filled="true" fillcolor="#000000" stroked="false">
                <v:path arrowok="t"/>
                <v:fill type="solid"/>
              </v:shape>
            </v:group>
            <v:group style="position:absolute;left:5612;top:2564;width:10;height:20" coordorigin="5612,2564" coordsize="10,20">
              <v:shape style="position:absolute;left:5612;top:2564;width:10;height:20" coordorigin="5612,2564" coordsize="10,20" path="m5612,2583l5622,2583,5622,2564,5612,2564,5612,2583xe" filled="true" fillcolor="#000000" stroked="false">
                <v:path arrowok="t"/>
                <v:fill type="solid"/>
              </v:shape>
            </v:group>
            <v:group style="position:absolute;left:5612;top:2583;width:10;height:20" coordorigin="5612,2583" coordsize="10,20">
              <v:shape style="position:absolute;left:5612;top:2583;width:10;height:20" coordorigin="5612,2583" coordsize="10,20" path="m5612,2602l5622,2602,5622,2583,5612,2583,5612,2602xe" filled="true" fillcolor="#000000" stroked="false">
                <v:path arrowok="t"/>
                <v:fill type="solid"/>
              </v:shape>
            </v:group>
            <v:group style="position:absolute;left:5612;top:2602;width:10;height:20" coordorigin="5612,2602" coordsize="10,20">
              <v:shape style="position:absolute;left:5612;top:2602;width:10;height:20" coordorigin="5612,2602" coordsize="10,20" path="m5612,2622l5622,2622,5622,2602,5612,2602,5612,2622xe" filled="true" fillcolor="#000000" stroked="false">
                <v:path arrowok="t"/>
                <v:fill type="solid"/>
              </v:shape>
            </v:group>
            <v:group style="position:absolute;left:5612;top:2622;width:10;height:20" coordorigin="5612,2622" coordsize="10,20">
              <v:shape style="position:absolute;left:5612;top:2622;width:10;height:20" coordorigin="5612,2622" coordsize="10,20" path="m5612,2641l5622,2641,5622,2622,5612,2622,5612,2641xe" filled="true" fillcolor="#000000" stroked="false">
                <v:path arrowok="t"/>
                <v:fill type="solid"/>
              </v:shape>
            </v:group>
            <v:group style="position:absolute;left:5612;top:2647;width:10;height:2" coordorigin="5612,2647" coordsize="10,2">
              <v:shape style="position:absolute;left:5612;top:2647;width:10;height:2" coordorigin="5612,2647" coordsize="10,0" path="m5612,2647l5622,2647e" filled="false" stroked="true" strokeweight=".599980pt" strokecolor="#000000">
                <v:path arrowok="t"/>
              </v:shape>
            </v:group>
            <v:group style="position:absolute;left:6801;top:1949;width:10;height:20" coordorigin="6801,1949" coordsize="10,20">
              <v:shape style="position:absolute;left:6801;top:1949;width:10;height:20" coordorigin="6801,1949" coordsize="10,20" path="m6801,1968l6810,1968,6810,1949,6801,1949,6801,1968xe" filled="true" fillcolor="#000000" stroked="false">
                <v:path arrowok="t"/>
                <v:fill type="solid"/>
              </v:shape>
            </v:group>
            <v:group style="position:absolute;left:6801;top:1968;width:10;height:20" coordorigin="6801,1968" coordsize="10,20">
              <v:shape style="position:absolute;left:6801;top:1968;width:10;height:20" coordorigin="6801,1968" coordsize="10,20" path="m6801,1988l6810,1988,6810,1968,6801,1968,6801,1988xe" filled="true" fillcolor="#000000" stroked="false">
                <v:path arrowok="t"/>
                <v:fill type="solid"/>
              </v:shape>
            </v:group>
            <v:group style="position:absolute;left:6801;top:1988;width:10;height:20" coordorigin="6801,1988" coordsize="10,20">
              <v:shape style="position:absolute;left:6801;top:1988;width:10;height:20" coordorigin="6801,1988" coordsize="10,20" path="m6801,2007l6810,2007,6810,1988,6801,1988,6801,2007xe" filled="true" fillcolor="#000000" stroked="false">
                <v:path arrowok="t"/>
                <v:fill type="solid"/>
              </v:shape>
            </v:group>
            <v:group style="position:absolute;left:6801;top:2007;width:10;height:20" coordorigin="6801,2007" coordsize="10,20">
              <v:shape style="position:absolute;left:6801;top:2007;width:10;height:20" coordorigin="6801,2007" coordsize="10,20" path="m6801,2026l6810,2026,6810,2007,6801,2007,6801,2026xe" filled="true" fillcolor="#000000" stroked="false">
                <v:path arrowok="t"/>
                <v:fill type="solid"/>
              </v:shape>
            </v:group>
            <v:group style="position:absolute;left:6801;top:2026;width:10;height:20" coordorigin="6801,2026" coordsize="10,20">
              <v:shape style="position:absolute;left:6801;top:2026;width:10;height:20" coordorigin="6801,2026" coordsize="10,20" path="m6801,2045l6810,2045,6810,2026,6801,2026,6801,2045xe" filled="true" fillcolor="#000000" stroked="false">
                <v:path arrowok="t"/>
                <v:fill type="solid"/>
              </v:shape>
            </v:group>
            <v:group style="position:absolute;left:6801;top:2045;width:10;height:20" coordorigin="6801,2045" coordsize="10,20">
              <v:shape style="position:absolute;left:6801;top:2045;width:10;height:20" coordorigin="6801,2045" coordsize="10,20" path="m6801,2064l6810,2064,6810,2045,6801,2045,6801,2064xe" filled="true" fillcolor="#000000" stroked="false">
                <v:path arrowok="t"/>
                <v:fill type="solid"/>
              </v:shape>
            </v:group>
            <v:group style="position:absolute;left:6801;top:2064;width:10;height:20" coordorigin="6801,2064" coordsize="10,20">
              <v:shape style="position:absolute;left:6801;top:2064;width:10;height:20" coordorigin="6801,2064" coordsize="10,20" path="m6801,2084l6810,2084,6810,2064,6801,2064,6801,2084xe" filled="true" fillcolor="#000000" stroked="false">
                <v:path arrowok="t"/>
                <v:fill type="solid"/>
              </v:shape>
            </v:group>
            <v:group style="position:absolute;left:6801;top:2084;width:10;height:20" coordorigin="6801,2084" coordsize="10,20">
              <v:shape style="position:absolute;left:6801;top:2084;width:10;height:20" coordorigin="6801,2084" coordsize="10,20" path="m6801,2103l6810,2103,6810,2084,6801,2084,6801,2103xe" filled="true" fillcolor="#000000" stroked="false">
                <v:path arrowok="t"/>
                <v:fill type="solid"/>
              </v:shape>
            </v:group>
            <v:group style="position:absolute;left:6801;top:2103;width:10;height:20" coordorigin="6801,2103" coordsize="10,20">
              <v:shape style="position:absolute;left:6801;top:2103;width:10;height:20" coordorigin="6801,2103" coordsize="10,20" path="m6801,2122l6810,2122,6810,2103,6801,2103,6801,2122xe" filled="true" fillcolor="#000000" stroked="false">
                <v:path arrowok="t"/>
                <v:fill type="solid"/>
              </v:shape>
            </v:group>
            <v:group style="position:absolute;left:6801;top:2122;width:10;height:20" coordorigin="6801,2122" coordsize="10,20">
              <v:shape style="position:absolute;left:6801;top:2122;width:10;height:20" coordorigin="6801,2122" coordsize="10,20" path="m6801,2141l6810,2141,6810,2122,6801,2122,6801,2141xe" filled="true" fillcolor="#000000" stroked="false">
                <v:path arrowok="t"/>
                <v:fill type="solid"/>
              </v:shape>
            </v:group>
            <v:group style="position:absolute;left:6801;top:2141;width:10;height:20" coordorigin="6801,2141" coordsize="10,20">
              <v:shape style="position:absolute;left:6801;top:2141;width:10;height:20" coordorigin="6801,2141" coordsize="10,20" path="m6801,2160l6810,2160,6810,2141,6801,2141,6801,2160xe" filled="true" fillcolor="#000000" stroked="false">
                <v:path arrowok="t"/>
                <v:fill type="solid"/>
              </v:shape>
            </v:group>
            <v:group style="position:absolute;left:6801;top:2160;width:10;height:20" coordorigin="6801,2160" coordsize="10,20">
              <v:shape style="position:absolute;left:6801;top:2160;width:10;height:20" coordorigin="6801,2160" coordsize="10,20" path="m6801,2180l6810,2180,6810,2160,6801,2160,6801,2180xe" filled="true" fillcolor="#000000" stroked="false">
                <v:path arrowok="t"/>
                <v:fill type="solid"/>
              </v:shape>
            </v:group>
            <v:group style="position:absolute;left:6801;top:2180;width:10;height:20" coordorigin="6801,2180" coordsize="10,20">
              <v:shape style="position:absolute;left:6801;top:2180;width:10;height:20" coordorigin="6801,2180" coordsize="10,20" path="m6801,2199l6810,2199,6810,2180,6801,2180,6801,2199xe" filled="true" fillcolor="#000000" stroked="false">
                <v:path arrowok="t"/>
                <v:fill type="solid"/>
              </v:shape>
            </v:group>
            <v:group style="position:absolute;left:6801;top:2199;width:10;height:20" coordorigin="6801,2199" coordsize="10,20">
              <v:shape style="position:absolute;left:6801;top:2199;width:10;height:20" coordorigin="6801,2199" coordsize="10,20" path="m6801,2218l6810,2218,6810,2199,6801,2199,6801,2218xe" filled="true" fillcolor="#000000" stroked="false">
                <v:path arrowok="t"/>
                <v:fill type="solid"/>
              </v:shape>
            </v:group>
            <v:group style="position:absolute;left:6801;top:2218;width:10;height:20" coordorigin="6801,2218" coordsize="10,20">
              <v:shape style="position:absolute;left:6801;top:2218;width:10;height:20" coordorigin="6801,2218" coordsize="10,20" path="m6801,2237l6810,2237,6810,2218,6801,2218,6801,2237xe" filled="true" fillcolor="#000000" stroked="false">
                <v:path arrowok="t"/>
                <v:fill type="solid"/>
              </v:shape>
            </v:group>
            <v:group style="position:absolute;left:6801;top:2237;width:10;height:20" coordorigin="6801,2237" coordsize="10,20">
              <v:shape style="position:absolute;left:6801;top:2237;width:10;height:20" coordorigin="6801,2237" coordsize="10,20" path="m6801,2256l6810,2256,6810,2237,6801,2237,6801,2256xe" filled="true" fillcolor="#000000" stroked="false">
                <v:path arrowok="t"/>
                <v:fill type="solid"/>
              </v:shape>
            </v:group>
            <v:group style="position:absolute;left:6801;top:2256;width:10;height:20" coordorigin="6801,2256" coordsize="10,20">
              <v:shape style="position:absolute;left:6801;top:2256;width:10;height:20" coordorigin="6801,2256" coordsize="10,20" path="m6801,2276l6810,2276,6810,2256,6801,2256,6801,2276xe" filled="true" fillcolor="#000000" stroked="false">
                <v:path arrowok="t"/>
                <v:fill type="solid"/>
              </v:shape>
            </v:group>
            <v:group style="position:absolute;left:6801;top:2276;width:10;height:20" coordorigin="6801,2276" coordsize="10,20">
              <v:shape style="position:absolute;left:6801;top:2276;width:10;height:20" coordorigin="6801,2276" coordsize="10,20" path="m6801,2295l6810,2295,6810,2276,6801,2276,6801,2295xe" filled="true" fillcolor="#000000" stroked="false">
                <v:path arrowok="t"/>
                <v:fill type="solid"/>
              </v:shape>
            </v:group>
            <v:group style="position:absolute;left:6801;top:2295;width:10;height:20" coordorigin="6801,2295" coordsize="10,20">
              <v:shape style="position:absolute;left:6801;top:2295;width:10;height:20" coordorigin="6801,2295" coordsize="10,20" path="m6801,2314l6810,2314,6810,2295,6801,2295,6801,2314xe" filled="true" fillcolor="#000000" stroked="false">
                <v:path arrowok="t"/>
                <v:fill type="solid"/>
              </v:shape>
            </v:group>
            <v:group style="position:absolute;left:6801;top:2314;width:10;height:20" coordorigin="6801,2314" coordsize="10,20">
              <v:shape style="position:absolute;left:6801;top:2314;width:10;height:20" coordorigin="6801,2314" coordsize="10,20" path="m6801,2333l6810,2333,6810,2314,6801,2314,6801,2333xe" filled="true" fillcolor="#000000" stroked="false">
                <v:path arrowok="t"/>
                <v:fill type="solid"/>
              </v:shape>
            </v:group>
            <v:group style="position:absolute;left:6801;top:2333;width:10;height:20" coordorigin="6801,2333" coordsize="10,20">
              <v:shape style="position:absolute;left:6801;top:2333;width:10;height:20" coordorigin="6801,2333" coordsize="10,20" path="m6801,2352l6810,2352,6810,2333,6801,2333,6801,2352xe" filled="true" fillcolor="#000000" stroked="false">
                <v:path arrowok="t"/>
                <v:fill type="solid"/>
              </v:shape>
            </v:group>
            <v:group style="position:absolute;left:6801;top:2352;width:10;height:20" coordorigin="6801,2352" coordsize="10,20">
              <v:shape style="position:absolute;left:6801;top:2352;width:10;height:20" coordorigin="6801,2352" coordsize="10,20" path="m6801,2372l6810,2372,6810,2352,6801,2352,6801,2372xe" filled="true" fillcolor="#000000" stroked="false">
                <v:path arrowok="t"/>
                <v:fill type="solid"/>
              </v:shape>
            </v:group>
            <v:group style="position:absolute;left:6801;top:2372;width:10;height:20" coordorigin="6801,2372" coordsize="10,20">
              <v:shape style="position:absolute;left:6801;top:2372;width:10;height:20" coordorigin="6801,2372" coordsize="10,20" path="m6801,2391l6810,2391,6810,2372,6801,2372,6801,2391xe" filled="true" fillcolor="#000000" stroked="false">
                <v:path arrowok="t"/>
                <v:fill type="solid"/>
              </v:shape>
            </v:group>
            <v:group style="position:absolute;left:6801;top:2391;width:10;height:20" coordorigin="6801,2391" coordsize="10,20">
              <v:shape style="position:absolute;left:6801;top:2391;width:10;height:20" coordorigin="6801,2391" coordsize="10,20" path="m6801,2410l6810,2410,6810,2391,6801,2391,6801,2410xe" filled="true" fillcolor="#000000" stroked="false">
                <v:path arrowok="t"/>
                <v:fill type="solid"/>
              </v:shape>
            </v:group>
            <v:group style="position:absolute;left:6801;top:2410;width:10;height:20" coordorigin="6801,2410" coordsize="10,20">
              <v:shape style="position:absolute;left:6801;top:2410;width:10;height:20" coordorigin="6801,2410" coordsize="10,20" path="m6801,2429l6810,2429,6810,2410,6801,2410,6801,2429xe" filled="true" fillcolor="#000000" stroked="false">
                <v:path arrowok="t"/>
                <v:fill type="solid"/>
              </v:shape>
            </v:group>
            <v:group style="position:absolute;left:6801;top:2429;width:10;height:20" coordorigin="6801,2429" coordsize="10,20">
              <v:shape style="position:absolute;left:6801;top:2429;width:10;height:20" coordorigin="6801,2429" coordsize="10,20" path="m6801,2448l6810,2448,6810,2429,6801,2429,6801,2448xe" filled="true" fillcolor="#000000" stroked="false">
                <v:path arrowok="t"/>
                <v:fill type="solid"/>
              </v:shape>
            </v:group>
            <v:group style="position:absolute;left:6801;top:2448;width:10;height:20" coordorigin="6801,2448" coordsize="10,20">
              <v:shape style="position:absolute;left:6801;top:2448;width:10;height:20" coordorigin="6801,2448" coordsize="10,20" path="m6801,2468l6810,2468,6810,2448,6801,2448,6801,2468xe" filled="true" fillcolor="#000000" stroked="false">
                <v:path arrowok="t"/>
                <v:fill type="solid"/>
              </v:shape>
            </v:group>
            <v:group style="position:absolute;left:6801;top:2468;width:10;height:20" coordorigin="6801,2468" coordsize="10,20">
              <v:shape style="position:absolute;left:6801;top:2468;width:10;height:20" coordorigin="6801,2468" coordsize="10,20" path="m6801,2487l6810,2487,6810,2468,6801,2468,6801,2487xe" filled="true" fillcolor="#000000" stroked="false">
                <v:path arrowok="t"/>
                <v:fill type="solid"/>
              </v:shape>
            </v:group>
            <v:group style="position:absolute;left:6801;top:2487;width:10;height:20" coordorigin="6801,2487" coordsize="10,20">
              <v:shape style="position:absolute;left:6801;top:2487;width:10;height:20" coordorigin="6801,2487" coordsize="10,20" path="m6801,2506l6810,2506,6810,2487,6801,2487,6801,2506xe" filled="true" fillcolor="#000000" stroked="false">
                <v:path arrowok="t"/>
                <v:fill type="solid"/>
              </v:shape>
            </v:group>
            <v:group style="position:absolute;left:6801;top:2506;width:10;height:20" coordorigin="6801,2506" coordsize="10,20">
              <v:shape style="position:absolute;left:6801;top:2506;width:10;height:20" coordorigin="6801,2506" coordsize="10,20" path="m6801,2525l6810,2525,6810,2506,6801,2506,6801,2525xe" filled="true" fillcolor="#000000" stroked="false">
                <v:path arrowok="t"/>
                <v:fill type="solid"/>
              </v:shape>
            </v:group>
            <v:group style="position:absolute;left:6801;top:2525;width:10;height:20" coordorigin="6801,2525" coordsize="10,20">
              <v:shape style="position:absolute;left:6801;top:2525;width:10;height:20" coordorigin="6801,2525" coordsize="10,20" path="m6801,2545l6810,2545,6810,2525,6801,2525,6801,2545xe" filled="true" fillcolor="#000000" stroked="false">
                <v:path arrowok="t"/>
                <v:fill type="solid"/>
              </v:shape>
            </v:group>
            <v:group style="position:absolute;left:6801;top:2545;width:10;height:20" coordorigin="6801,2545" coordsize="10,20">
              <v:shape style="position:absolute;left:6801;top:2545;width:10;height:20" coordorigin="6801,2545" coordsize="10,20" path="m6801,2564l6810,2564,6810,2545,6801,2545,6801,2564xe" filled="true" fillcolor="#000000" stroked="false">
                <v:path arrowok="t"/>
                <v:fill type="solid"/>
              </v:shape>
            </v:group>
            <v:group style="position:absolute;left:6801;top:2564;width:10;height:20" coordorigin="6801,2564" coordsize="10,20">
              <v:shape style="position:absolute;left:6801;top:2564;width:10;height:20" coordorigin="6801,2564" coordsize="10,20" path="m6801,2583l6810,2583,6810,2564,6801,2564,6801,2583xe" filled="true" fillcolor="#000000" stroked="false">
                <v:path arrowok="t"/>
                <v:fill type="solid"/>
              </v:shape>
            </v:group>
            <v:group style="position:absolute;left:6801;top:2583;width:10;height:20" coordorigin="6801,2583" coordsize="10,20">
              <v:shape style="position:absolute;left:6801;top:2583;width:10;height:20" coordorigin="6801,2583" coordsize="10,20" path="m6801,2602l6810,2602,6810,2583,6801,2583,6801,2602xe" filled="true" fillcolor="#000000" stroked="false">
                <v:path arrowok="t"/>
                <v:fill type="solid"/>
              </v:shape>
            </v:group>
            <v:group style="position:absolute;left:6801;top:2602;width:10;height:20" coordorigin="6801,2602" coordsize="10,20">
              <v:shape style="position:absolute;left:6801;top:2602;width:10;height:20" coordorigin="6801,2602" coordsize="10,20" path="m6801,2622l6810,2622,6810,2602,6801,2602,6801,2622xe" filled="true" fillcolor="#000000" stroked="false">
                <v:path arrowok="t"/>
                <v:fill type="solid"/>
              </v:shape>
            </v:group>
            <v:group style="position:absolute;left:6801;top:2622;width:10;height:20" coordorigin="6801,2622" coordsize="10,20">
              <v:shape style="position:absolute;left:6801;top:2622;width:10;height:20" coordorigin="6801,2622" coordsize="10,20" path="m6801,2641l6810,2641,6810,2622,6801,2622,6801,2641xe" filled="true" fillcolor="#000000" stroked="false">
                <v:path arrowok="t"/>
                <v:fill type="solid"/>
              </v:shape>
            </v:group>
            <v:group style="position:absolute;left:6801;top:2647;width:10;height:2" coordorigin="6801,2647" coordsize="10,2">
              <v:shape style="position:absolute;left:6801;top:2647;width:10;height:2" coordorigin="6801,2647" coordsize="10,0" path="m6801,2647l6810,2647e" filled="false" stroked="true" strokeweight=".599980pt" strokecolor="#000000">
                <v:path arrowok="t"/>
              </v:shape>
            </v:group>
            <v:group style="position:absolute;left:7955;top:1949;width:10;height:20" coordorigin="7955,1949" coordsize="10,20">
              <v:shape style="position:absolute;left:7955;top:1949;width:10;height:20" coordorigin="7955,1949" coordsize="10,20" path="m7955,1968l7965,1968,7965,1949,7955,1949,7955,1968xe" filled="true" fillcolor="#000000" stroked="false">
                <v:path arrowok="t"/>
                <v:fill type="solid"/>
              </v:shape>
            </v:group>
            <v:group style="position:absolute;left:7955;top:1968;width:10;height:20" coordorigin="7955,1968" coordsize="10,20">
              <v:shape style="position:absolute;left:7955;top:1968;width:10;height:20" coordorigin="7955,1968" coordsize="10,20" path="m7955,1988l7965,1988,7965,1968,7955,1968,7955,1988xe" filled="true" fillcolor="#000000" stroked="false">
                <v:path arrowok="t"/>
                <v:fill type="solid"/>
              </v:shape>
            </v:group>
            <v:group style="position:absolute;left:7955;top:1988;width:10;height:20" coordorigin="7955,1988" coordsize="10,20">
              <v:shape style="position:absolute;left:7955;top:1988;width:10;height:20" coordorigin="7955,1988" coordsize="10,20" path="m7955,2007l7965,2007,7965,1988,7955,1988,7955,2007xe" filled="true" fillcolor="#000000" stroked="false">
                <v:path arrowok="t"/>
                <v:fill type="solid"/>
              </v:shape>
            </v:group>
            <v:group style="position:absolute;left:7955;top:2007;width:10;height:20" coordorigin="7955,2007" coordsize="10,20">
              <v:shape style="position:absolute;left:7955;top:2007;width:10;height:20" coordorigin="7955,2007" coordsize="10,20" path="m7955,2026l7965,2026,7965,2007,7955,2007,7955,2026xe" filled="true" fillcolor="#000000" stroked="false">
                <v:path arrowok="t"/>
                <v:fill type="solid"/>
              </v:shape>
            </v:group>
            <v:group style="position:absolute;left:7955;top:2026;width:10;height:20" coordorigin="7955,2026" coordsize="10,20">
              <v:shape style="position:absolute;left:7955;top:2026;width:10;height:20" coordorigin="7955,2026" coordsize="10,20" path="m7955,2045l7965,2045,7965,2026,7955,2026,7955,2045xe" filled="true" fillcolor="#000000" stroked="false">
                <v:path arrowok="t"/>
                <v:fill type="solid"/>
              </v:shape>
            </v:group>
            <v:group style="position:absolute;left:7955;top:2045;width:10;height:20" coordorigin="7955,2045" coordsize="10,20">
              <v:shape style="position:absolute;left:7955;top:2045;width:10;height:20" coordorigin="7955,2045" coordsize="10,20" path="m7955,2064l7965,2064,7965,2045,7955,2045,7955,2064xe" filled="true" fillcolor="#000000" stroked="false">
                <v:path arrowok="t"/>
                <v:fill type="solid"/>
              </v:shape>
            </v:group>
            <v:group style="position:absolute;left:7955;top:2064;width:10;height:20" coordorigin="7955,2064" coordsize="10,20">
              <v:shape style="position:absolute;left:7955;top:2064;width:10;height:20" coordorigin="7955,2064" coordsize="10,20" path="m7955,2084l7965,2084,7965,2064,7955,2064,7955,2084xe" filled="true" fillcolor="#000000" stroked="false">
                <v:path arrowok="t"/>
                <v:fill type="solid"/>
              </v:shape>
            </v:group>
            <v:group style="position:absolute;left:7955;top:2084;width:10;height:20" coordorigin="7955,2084" coordsize="10,20">
              <v:shape style="position:absolute;left:7955;top:2084;width:10;height:20" coordorigin="7955,2084" coordsize="10,20" path="m7955,2103l7965,2103,7965,2084,7955,2084,7955,2103xe" filled="true" fillcolor="#000000" stroked="false">
                <v:path arrowok="t"/>
                <v:fill type="solid"/>
              </v:shape>
            </v:group>
            <v:group style="position:absolute;left:7955;top:2103;width:10;height:20" coordorigin="7955,2103" coordsize="10,20">
              <v:shape style="position:absolute;left:7955;top:2103;width:10;height:20" coordorigin="7955,2103" coordsize="10,20" path="m7955,2122l7965,2122,7965,2103,7955,2103,7955,2122xe" filled="true" fillcolor="#000000" stroked="false">
                <v:path arrowok="t"/>
                <v:fill type="solid"/>
              </v:shape>
            </v:group>
            <v:group style="position:absolute;left:7955;top:2122;width:10;height:20" coordorigin="7955,2122" coordsize="10,20">
              <v:shape style="position:absolute;left:7955;top:2122;width:10;height:20" coordorigin="7955,2122" coordsize="10,20" path="m7955,2141l7965,2141,7965,2122,7955,2122,7955,2141xe" filled="true" fillcolor="#000000" stroked="false">
                <v:path arrowok="t"/>
                <v:fill type="solid"/>
              </v:shape>
            </v:group>
            <v:group style="position:absolute;left:7955;top:2141;width:10;height:20" coordorigin="7955,2141" coordsize="10,20">
              <v:shape style="position:absolute;left:7955;top:2141;width:10;height:20" coordorigin="7955,2141" coordsize="10,20" path="m7955,2160l7965,2160,7965,2141,7955,2141,7955,2160xe" filled="true" fillcolor="#000000" stroked="false">
                <v:path arrowok="t"/>
                <v:fill type="solid"/>
              </v:shape>
            </v:group>
            <v:group style="position:absolute;left:7955;top:2160;width:10;height:20" coordorigin="7955,2160" coordsize="10,20">
              <v:shape style="position:absolute;left:7955;top:2160;width:10;height:20" coordorigin="7955,2160" coordsize="10,20" path="m7955,2180l7965,2180,7965,2160,7955,2160,7955,2180xe" filled="true" fillcolor="#000000" stroked="false">
                <v:path arrowok="t"/>
                <v:fill type="solid"/>
              </v:shape>
            </v:group>
            <v:group style="position:absolute;left:7955;top:2180;width:10;height:20" coordorigin="7955,2180" coordsize="10,20">
              <v:shape style="position:absolute;left:7955;top:2180;width:10;height:20" coordorigin="7955,2180" coordsize="10,20" path="m7955,2199l7965,2199,7965,2180,7955,2180,7955,2199xe" filled="true" fillcolor="#000000" stroked="false">
                <v:path arrowok="t"/>
                <v:fill type="solid"/>
              </v:shape>
            </v:group>
            <v:group style="position:absolute;left:7955;top:2199;width:10;height:20" coordorigin="7955,2199" coordsize="10,20">
              <v:shape style="position:absolute;left:7955;top:2199;width:10;height:20" coordorigin="7955,2199" coordsize="10,20" path="m7955,2218l7965,2218,7965,2199,7955,2199,7955,2218xe" filled="true" fillcolor="#000000" stroked="false">
                <v:path arrowok="t"/>
                <v:fill type="solid"/>
              </v:shape>
            </v:group>
            <v:group style="position:absolute;left:7955;top:2218;width:10;height:20" coordorigin="7955,2218" coordsize="10,20">
              <v:shape style="position:absolute;left:7955;top:2218;width:10;height:20" coordorigin="7955,2218" coordsize="10,20" path="m7955,2237l7965,2237,7965,2218,7955,2218,7955,2237xe" filled="true" fillcolor="#000000" stroked="false">
                <v:path arrowok="t"/>
                <v:fill type="solid"/>
              </v:shape>
            </v:group>
            <v:group style="position:absolute;left:7955;top:2237;width:10;height:20" coordorigin="7955,2237" coordsize="10,20">
              <v:shape style="position:absolute;left:7955;top:2237;width:10;height:20" coordorigin="7955,2237" coordsize="10,20" path="m7955,2256l7965,2256,7965,2237,7955,2237,7955,2256xe" filled="true" fillcolor="#000000" stroked="false">
                <v:path arrowok="t"/>
                <v:fill type="solid"/>
              </v:shape>
            </v:group>
            <v:group style="position:absolute;left:7955;top:2256;width:10;height:20" coordorigin="7955,2256" coordsize="10,20">
              <v:shape style="position:absolute;left:7955;top:2256;width:10;height:20" coordorigin="7955,2256" coordsize="10,20" path="m7955,2276l7965,2276,7965,2256,7955,2256,7955,2276xe" filled="true" fillcolor="#000000" stroked="false">
                <v:path arrowok="t"/>
                <v:fill type="solid"/>
              </v:shape>
            </v:group>
            <v:group style="position:absolute;left:7955;top:2276;width:10;height:20" coordorigin="7955,2276" coordsize="10,20">
              <v:shape style="position:absolute;left:7955;top:2276;width:10;height:20" coordorigin="7955,2276" coordsize="10,20" path="m7955,2295l7965,2295,7965,2276,7955,2276,7955,2295xe" filled="true" fillcolor="#000000" stroked="false">
                <v:path arrowok="t"/>
                <v:fill type="solid"/>
              </v:shape>
            </v:group>
            <v:group style="position:absolute;left:7955;top:2295;width:10;height:20" coordorigin="7955,2295" coordsize="10,20">
              <v:shape style="position:absolute;left:7955;top:2295;width:10;height:20" coordorigin="7955,2295" coordsize="10,20" path="m7955,2314l7965,2314,7965,2295,7955,2295,7955,2314xe" filled="true" fillcolor="#000000" stroked="false">
                <v:path arrowok="t"/>
                <v:fill type="solid"/>
              </v:shape>
            </v:group>
            <v:group style="position:absolute;left:7955;top:2314;width:10;height:20" coordorigin="7955,2314" coordsize="10,20">
              <v:shape style="position:absolute;left:7955;top:2314;width:10;height:20" coordorigin="7955,2314" coordsize="10,20" path="m7955,2333l7965,2333,7965,2314,7955,2314,7955,2333xe" filled="true" fillcolor="#000000" stroked="false">
                <v:path arrowok="t"/>
                <v:fill type="solid"/>
              </v:shape>
            </v:group>
            <v:group style="position:absolute;left:7955;top:2333;width:10;height:20" coordorigin="7955,2333" coordsize="10,20">
              <v:shape style="position:absolute;left:7955;top:2333;width:10;height:20" coordorigin="7955,2333" coordsize="10,20" path="m7955,2352l7965,2352,7965,2333,7955,2333,7955,2352xe" filled="true" fillcolor="#000000" stroked="false">
                <v:path arrowok="t"/>
                <v:fill type="solid"/>
              </v:shape>
            </v:group>
            <v:group style="position:absolute;left:7955;top:2352;width:10;height:20" coordorigin="7955,2352" coordsize="10,20">
              <v:shape style="position:absolute;left:7955;top:2352;width:10;height:20" coordorigin="7955,2352" coordsize="10,20" path="m7955,2372l7965,2372,7965,2352,7955,2352,7955,2372xe" filled="true" fillcolor="#000000" stroked="false">
                <v:path arrowok="t"/>
                <v:fill type="solid"/>
              </v:shape>
            </v:group>
            <v:group style="position:absolute;left:7955;top:2372;width:10;height:20" coordorigin="7955,2372" coordsize="10,20">
              <v:shape style="position:absolute;left:7955;top:2372;width:10;height:20" coordorigin="7955,2372" coordsize="10,20" path="m7955,2391l7965,2391,7965,2372,7955,2372,7955,2391xe" filled="true" fillcolor="#000000" stroked="false">
                <v:path arrowok="t"/>
                <v:fill type="solid"/>
              </v:shape>
            </v:group>
            <v:group style="position:absolute;left:7955;top:2391;width:10;height:20" coordorigin="7955,2391" coordsize="10,20">
              <v:shape style="position:absolute;left:7955;top:2391;width:10;height:20" coordorigin="7955,2391" coordsize="10,20" path="m7955,2410l7965,2410,7965,2391,7955,2391,7955,2410xe" filled="true" fillcolor="#000000" stroked="false">
                <v:path arrowok="t"/>
                <v:fill type="solid"/>
              </v:shape>
            </v:group>
            <v:group style="position:absolute;left:7955;top:2410;width:10;height:20" coordorigin="7955,2410" coordsize="10,20">
              <v:shape style="position:absolute;left:7955;top:2410;width:10;height:20" coordorigin="7955,2410" coordsize="10,20" path="m7955,2429l7965,2429,7965,2410,7955,2410,7955,2429xe" filled="true" fillcolor="#000000" stroked="false">
                <v:path arrowok="t"/>
                <v:fill type="solid"/>
              </v:shape>
            </v:group>
            <v:group style="position:absolute;left:7955;top:2429;width:10;height:20" coordorigin="7955,2429" coordsize="10,20">
              <v:shape style="position:absolute;left:7955;top:2429;width:10;height:20" coordorigin="7955,2429" coordsize="10,20" path="m7955,2448l7965,2448,7965,2429,7955,2429,7955,2448xe" filled="true" fillcolor="#000000" stroked="false">
                <v:path arrowok="t"/>
                <v:fill type="solid"/>
              </v:shape>
            </v:group>
            <v:group style="position:absolute;left:7955;top:2448;width:10;height:20" coordorigin="7955,2448" coordsize="10,20">
              <v:shape style="position:absolute;left:7955;top:2448;width:10;height:20" coordorigin="7955,2448" coordsize="10,20" path="m7955,2468l7965,2468,7965,2448,7955,2448,7955,2468xe" filled="true" fillcolor="#000000" stroked="false">
                <v:path arrowok="t"/>
                <v:fill type="solid"/>
              </v:shape>
            </v:group>
            <v:group style="position:absolute;left:7955;top:2468;width:10;height:20" coordorigin="7955,2468" coordsize="10,20">
              <v:shape style="position:absolute;left:7955;top:2468;width:10;height:20" coordorigin="7955,2468" coordsize="10,20" path="m7955,2487l7965,2487,7965,2468,7955,2468,7955,2487xe" filled="true" fillcolor="#000000" stroked="false">
                <v:path arrowok="t"/>
                <v:fill type="solid"/>
              </v:shape>
            </v:group>
            <v:group style="position:absolute;left:7955;top:2487;width:10;height:20" coordorigin="7955,2487" coordsize="10,20">
              <v:shape style="position:absolute;left:7955;top:2487;width:10;height:20" coordorigin="7955,2487" coordsize="10,20" path="m7955,2506l7965,2506,7965,2487,7955,2487,7955,2506xe" filled="true" fillcolor="#000000" stroked="false">
                <v:path arrowok="t"/>
                <v:fill type="solid"/>
              </v:shape>
            </v:group>
            <v:group style="position:absolute;left:7955;top:2506;width:10;height:20" coordorigin="7955,2506" coordsize="10,20">
              <v:shape style="position:absolute;left:7955;top:2506;width:10;height:20" coordorigin="7955,2506" coordsize="10,20" path="m7955,2525l7965,2525,7965,2506,7955,2506,7955,2525xe" filled="true" fillcolor="#000000" stroked="false">
                <v:path arrowok="t"/>
                <v:fill type="solid"/>
              </v:shape>
            </v:group>
            <v:group style="position:absolute;left:7955;top:2525;width:10;height:20" coordorigin="7955,2525" coordsize="10,20">
              <v:shape style="position:absolute;left:7955;top:2525;width:10;height:20" coordorigin="7955,2525" coordsize="10,20" path="m7955,2545l7965,2545,7965,2525,7955,2525,7955,2545xe" filled="true" fillcolor="#000000" stroked="false">
                <v:path arrowok="t"/>
                <v:fill type="solid"/>
              </v:shape>
            </v:group>
            <v:group style="position:absolute;left:7955;top:2545;width:10;height:20" coordorigin="7955,2545" coordsize="10,20">
              <v:shape style="position:absolute;left:7955;top:2545;width:10;height:20" coordorigin="7955,2545" coordsize="10,20" path="m7955,2564l7965,2564,7965,2545,7955,2545,7955,2564xe" filled="true" fillcolor="#000000" stroked="false">
                <v:path arrowok="t"/>
                <v:fill type="solid"/>
              </v:shape>
            </v:group>
            <v:group style="position:absolute;left:7955;top:2564;width:10;height:20" coordorigin="7955,2564" coordsize="10,20">
              <v:shape style="position:absolute;left:7955;top:2564;width:10;height:20" coordorigin="7955,2564" coordsize="10,20" path="m7955,2583l7965,2583,7965,2564,7955,2564,7955,2583xe" filled="true" fillcolor="#000000" stroked="false">
                <v:path arrowok="t"/>
                <v:fill type="solid"/>
              </v:shape>
            </v:group>
            <v:group style="position:absolute;left:7955;top:2583;width:10;height:20" coordorigin="7955,2583" coordsize="10,20">
              <v:shape style="position:absolute;left:7955;top:2583;width:10;height:20" coordorigin="7955,2583" coordsize="10,20" path="m7955,2602l7965,2602,7965,2583,7955,2583,7955,2602xe" filled="true" fillcolor="#000000" stroked="false">
                <v:path arrowok="t"/>
                <v:fill type="solid"/>
              </v:shape>
            </v:group>
            <v:group style="position:absolute;left:7955;top:2602;width:10;height:20" coordorigin="7955,2602" coordsize="10,20">
              <v:shape style="position:absolute;left:7955;top:2602;width:10;height:20" coordorigin="7955,2602" coordsize="10,20" path="m7955,2622l7965,2622,7965,2602,7955,2602,7955,2622xe" filled="true" fillcolor="#000000" stroked="false">
                <v:path arrowok="t"/>
                <v:fill type="solid"/>
              </v:shape>
            </v:group>
            <v:group style="position:absolute;left:7955;top:2622;width:10;height:20" coordorigin="7955,2622" coordsize="10,20">
              <v:shape style="position:absolute;left:7955;top:2622;width:10;height:20" coordorigin="7955,2622" coordsize="10,20" path="m7955,2641l7965,2641,7965,2622,7955,2622,7955,2641xe" filled="true" fillcolor="#000000" stroked="false">
                <v:path arrowok="t"/>
                <v:fill type="solid"/>
              </v:shape>
            </v:group>
            <v:group style="position:absolute;left:7955;top:2647;width:10;height:2" coordorigin="7955,2647" coordsize="10,2">
              <v:shape style="position:absolute;left:7955;top:2647;width:10;height:2" coordorigin="7955,2647" coordsize="10,0" path="m7955,2647l7965,2647e" filled="false" stroked="true" strokeweight=".599980pt" strokecolor="#000000">
                <v:path arrowok="t"/>
              </v:shape>
            </v:group>
            <v:group style="position:absolute;left:8826;top:1949;width:10;height:20" coordorigin="8826,1949" coordsize="10,20">
              <v:shape style="position:absolute;left:8826;top:1949;width:10;height:20" coordorigin="8826,1949" coordsize="10,20" path="m8826,1968l8836,1968,8836,1949,8826,1949,8826,1968xe" filled="true" fillcolor="#000000" stroked="false">
                <v:path arrowok="t"/>
                <v:fill type="solid"/>
              </v:shape>
            </v:group>
            <v:group style="position:absolute;left:8826;top:1968;width:10;height:20" coordorigin="8826,1968" coordsize="10,20">
              <v:shape style="position:absolute;left:8826;top:1968;width:10;height:20" coordorigin="8826,1968" coordsize="10,20" path="m8826,1988l8836,1988,8836,1968,8826,1968,8826,1988xe" filled="true" fillcolor="#000000" stroked="false">
                <v:path arrowok="t"/>
                <v:fill type="solid"/>
              </v:shape>
            </v:group>
            <v:group style="position:absolute;left:8826;top:1988;width:10;height:20" coordorigin="8826,1988" coordsize="10,20">
              <v:shape style="position:absolute;left:8826;top:1988;width:10;height:20" coordorigin="8826,1988" coordsize="10,20" path="m8826,2007l8836,2007,8836,1988,8826,1988,8826,2007xe" filled="true" fillcolor="#000000" stroked="false">
                <v:path arrowok="t"/>
                <v:fill type="solid"/>
              </v:shape>
            </v:group>
            <v:group style="position:absolute;left:8826;top:2007;width:10;height:20" coordorigin="8826,2007" coordsize="10,20">
              <v:shape style="position:absolute;left:8826;top:2007;width:10;height:20" coordorigin="8826,2007" coordsize="10,20" path="m8826,2026l8836,2026,8836,2007,8826,2007,8826,2026xe" filled="true" fillcolor="#000000" stroked="false">
                <v:path arrowok="t"/>
                <v:fill type="solid"/>
              </v:shape>
            </v:group>
            <v:group style="position:absolute;left:8826;top:2026;width:10;height:20" coordorigin="8826,2026" coordsize="10,20">
              <v:shape style="position:absolute;left:8826;top:2026;width:10;height:20" coordorigin="8826,2026" coordsize="10,20" path="m8826,2045l8836,2045,8836,2026,8826,2026,8826,2045xe" filled="true" fillcolor="#000000" stroked="false">
                <v:path arrowok="t"/>
                <v:fill type="solid"/>
              </v:shape>
            </v:group>
            <v:group style="position:absolute;left:8826;top:2045;width:10;height:20" coordorigin="8826,2045" coordsize="10,20">
              <v:shape style="position:absolute;left:8826;top:2045;width:10;height:20" coordorigin="8826,2045" coordsize="10,20" path="m8826,2064l8836,2064,8836,2045,8826,2045,8826,2064xe" filled="true" fillcolor="#000000" stroked="false">
                <v:path arrowok="t"/>
                <v:fill type="solid"/>
              </v:shape>
            </v:group>
            <v:group style="position:absolute;left:8826;top:2064;width:10;height:20" coordorigin="8826,2064" coordsize="10,20">
              <v:shape style="position:absolute;left:8826;top:2064;width:10;height:20" coordorigin="8826,2064" coordsize="10,20" path="m8826,2084l8836,2084,8836,2064,8826,2064,8826,2084xe" filled="true" fillcolor="#000000" stroked="false">
                <v:path arrowok="t"/>
                <v:fill type="solid"/>
              </v:shape>
            </v:group>
            <v:group style="position:absolute;left:8826;top:2084;width:10;height:20" coordorigin="8826,2084" coordsize="10,20">
              <v:shape style="position:absolute;left:8826;top:2084;width:10;height:20" coordorigin="8826,2084" coordsize="10,20" path="m8826,2103l8836,2103,8836,2084,8826,2084,8826,2103xe" filled="true" fillcolor="#000000" stroked="false">
                <v:path arrowok="t"/>
                <v:fill type="solid"/>
              </v:shape>
            </v:group>
            <v:group style="position:absolute;left:8826;top:2103;width:10;height:20" coordorigin="8826,2103" coordsize="10,20">
              <v:shape style="position:absolute;left:8826;top:2103;width:10;height:20" coordorigin="8826,2103" coordsize="10,20" path="m8826,2122l8836,2122,8836,2103,8826,2103,8826,2122xe" filled="true" fillcolor="#000000" stroked="false">
                <v:path arrowok="t"/>
                <v:fill type="solid"/>
              </v:shape>
            </v:group>
            <v:group style="position:absolute;left:8826;top:2122;width:10;height:20" coordorigin="8826,2122" coordsize="10,20">
              <v:shape style="position:absolute;left:8826;top:2122;width:10;height:20" coordorigin="8826,2122" coordsize="10,20" path="m8826,2141l8836,2141,8836,2122,8826,2122,8826,2141xe" filled="true" fillcolor="#000000" stroked="false">
                <v:path arrowok="t"/>
                <v:fill type="solid"/>
              </v:shape>
            </v:group>
            <v:group style="position:absolute;left:8826;top:2141;width:10;height:20" coordorigin="8826,2141" coordsize="10,20">
              <v:shape style="position:absolute;left:8826;top:2141;width:10;height:20" coordorigin="8826,2141" coordsize="10,20" path="m8826,2160l8836,2160,8836,2141,8826,2141,8826,2160xe" filled="true" fillcolor="#000000" stroked="false">
                <v:path arrowok="t"/>
                <v:fill type="solid"/>
              </v:shape>
            </v:group>
            <v:group style="position:absolute;left:8826;top:2160;width:10;height:20" coordorigin="8826,2160" coordsize="10,20">
              <v:shape style="position:absolute;left:8826;top:2160;width:10;height:20" coordorigin="8826,2160" coordsize="10,20" path="m8826,2180l8836,2180,8836,2160,8826,2160,8826,2180xe" filled="true" fillcolor="#000000" stroked="false">
                <v:path arrowok="t"/>
                <v:fill type="solid"/>
              </v:shape>
            </v:group>
            <v:group style="position:absolute;left:8826;top:2180;width:10;height:20" coordorigin="8826,2180" coordsize="10,20">
              <v:shape style="position:absolute;left:8826;top:2180;width:10;height:20" coordorigin="8826,2180" coordsize="10,20" path="m8826,2199l8836,2199,8836,2180,8826,2180,8826,2199xe" filled="true" fillcolor="#000000" stroked="false">
                <v:path arrowok="t"/>
                <v:fill type="solid"/>
              </v:shape>
            </v:group>
            <v:group style="position:absolute;left:8826;top:2199;width:10;height:20" coordorigin="8826,2199" coordsize="10,20">
              <v:shape style="position:absolute;left:8826;top:2199;width:10;height:20" coordorigin="8826,2199" coordsize="10,20" path="m8826,2218l8836,2218,8836,2199,8826,2199,8826,2218xe" filled="true" fillcolor="#000000" stroked="false">
                <v:path arrowok="t"/>
                <v:fill type="solid"/>
              </v:shape>
            </v:group>
            <v:group style="position:absolute;left:8826;top:2218;width:10;height:20" coordorigin="8826,2218" coordsize="10,20">
              <v:shape style="position:absolute;left:8826;top:2218;width:10;height:20" coordorigin="8826,2218" coordsize="10,20" path="m8826,2237l8836,2237,8836,2218,8826,2218,8826,2237xe" filled="true" fillcolor="#000000" stroked="false">
                <v:path arrowok="t"/>
                <v:fill type="solid"/>
              </v:shape>
            </v:group>
            <v:group style="position:absolute;left:8826;top:2237;width:10;height:20" coordorigin="8826,2237" coordsize="10,20">
              <v:shape style="position:absolute;left:8826;top:2237;width:10;height:20" coordorigin="8826,2237" coordsize="10,20" path="m8826,2256l8836,2256,8836,2237,8826,2237,8826,2256xe" filled="true" fillcolor="#000000" stroked="false">
                <v:path arrowok="t"/>
                <v:fill type="solid"/>
              </v:shape>
            </v:group>
            <v:group style="position:absolute;left:8826;top:2256;width:10;height:20" coordorigin="8826,2256" coordsize="10,20">
              <v:shape style="position:absolute;left:8826;top:2256;width:10;height:20" coordorigin="8826,2256" coordsize="10,20" path="m8826,2276l8836,2276,8836,2256,8826,2256,8826,2276xe" filled="true" fillcolor="#000000" stroked="false">
                <v:path arrowok="t"/>
                <v:fill type="solid"/>
              </v:shape>
            </v:group>
            <v:group style="position:absolute;left:8826;top:2276;width:10;height:20" coordorigin="8826,2276" coordsize="10,20">
              <v:shape style="position:absolute;left:8826;top:2276;width:10;height:20" coordorigin="8826,2276" coordsize="10,20" path="m8826,2295l8836,2295,8836,2276,8826,2276,8826,2295xe" filled="true" fillcolor="#000000" stroked="false">
                <v:path arrowok="t"/>
                <v:fill type="solid"/>
              </v:shape>
            </v:group>
            <v:group style="position:absolute;left:8826;top:2295;width:10;height:20" coordorigin="8826,2295" coordsize="10,20">
              <v:shape style="position:absolute;left:8826;top:2295;width:10;height:20" coordorigin="8826,2295" coordsize="10,20" path="m8826,2314l8836,2314,8836,2295,8826,2295,8826,2314xe" filled="true" fillcolor="#000000" stroked="false">
                <v:path arrowok="t"/>
                <v:fill type="solid"/>
              </v:shape>
            </v:group>
            <v:group style="position:absolute;left:8826;top:2314;width:10;height:20" coordorigin="8826,2314" coordsize="10,20">
              <v:shape style="position:absolute;left:8826;top:2314;width:10;height:20" coordorigin="8826,2314" coordsize="10,20" path="m8826,2333l8836,2333,8836,2314,8826,2314,8826,2333xe" filled="true" fillcolor="#000000" stroked="false">
                <v:path arrowok="t"/>
                <v:fill type="solid"/>
              </v:shape>
            </v:group>
            <v:group style="position:absolute;left:8826;top:2333;width:10;height:20" coordorigin="8826,2333" coordsize="10,20">
              <v:shape style="position:absolute;left:8826;top:2333;width:10;height:20" coordorigin="8826,2333" coordsize="10,20" path="m8826,2352l8836,2352,8836,2333,8826,2333,8826,2352xe" filled="true" fillcolor="#000000" stroked="false">
                <v:path arrowok="t"/>
                <v:fill type="solid"/>
              </v:shape>
            </v:group>
            <v:group style="position:absolute;left:8826;top:2352;width:10;height:20" coordorigin="8826,2352" coordsize="10,20">
              <v:shape style="position:absolute;left:8826;top:2352;width:10;height:20" coordorigin="8826,2352" coordsize="10,20" path="m8826,2372l8836,2372,8836,2352,8826,2352,8826,2372xe" filled="true" fillcolor="#000000" stroked="false">
                <v:path arrowok="t"/>
                <v:fill type="solid"/>
              </v:shape>
            </v:group>
            <v:group style="position:absolute;left:8826;top:2372;width:10;height:20" coordorigin="8826,2372" coordsize="10,20">
              <v:shape style="position:absolute;left:8826;top:2372;width:10;height:20" coordorigin="8826,2372" coordsize="10,20" path="m8826,2391l8836,2391,8836,2372,8826,2372,8826,2391xe" filled="true" fillcolor="#000000" stroked="false">
                <v:path arrowok="t"/>
                <v:fill type="solid"/>
              </v:shape>
            </v:group>
            <v:group style="position:absolute;left:8826;top:2391;width:10;height:20" coordorigin="8826,2391" coordsize="10,20">
              <v:shape style="position:absolute;left:8826;top:2391;width:10;height:20" coordorigin="8826,2391" coordsize="10,20" path="m8826,2410l8836,2410,8836,2391,8826,2391,8826,2410xe" filled="true" fillcolor="#000000" stroked="false">
                <v:path arrowok="t"/>
                <v:fill type="solid"/>
              </v:shape>
            </v:group>
            <v:group style="position:absolute;left:8826;top:2410;width:10;height:20" coordorigin="8826,2410" coordsize="10,20">
              <v:shape style="position:absolute;left:8826;top:2410;width:10;height:20" coordorigin="8826,2410" coordsize="10,20" path="m8826,2429l8836,2429,8836,2410,8826,2410,8826,2429xe" filled="true" fillcolor="#000000" stroked="false">
                <v:path arrowok="t"/>
                <v:fill type="solid"/>
              </v:shape>
            </v:group>
            <v:group style="position:absolute;left:8826;top:2429;width:10;height:20" coordorigin="8826,2429" coordsize="10,20">
              <v:shape style="position:absolute;left:8826;top:2429;width:10;height:20" coordorigin="8826,2429" coordsize="10,20" path="m8826,2448l8836,2448,8836,2429,8826,2429,8826,2448xe" filled="true" fillcolor="#000000" stroked="false">
                <v:path arrowok="t"/>
                <v:fill type="solid"/>
              </v:shape>
            </v:group>
            <v:group style="position:absolute;left:8826;top:2448;width:10;height:20" coordorigin="8826,2448" coordsize="10,20">
              <v:shape style="position:absolute;left:8826;top:2448;width:10;height:20" coordorigin="8826,2448" coordsize="10,20" path="m8826,2468l8836,2468,8836,2448,8826,2448,8826,2468xe" filled="true" fillcolor="#000000" stroked="false">
                <v:path arrowok="t"/>
                <v:fill type="solid"/>
              </v:shape>
            </v:group>
            <v:group style="position:absolute;left:8826;top:2468;width:10;height:20" coordorigin="8826,2468" coordsize="10,20">
              <v:shape style="position:absolute;left:8826;top:2468;width:10;height:20" coordorigin="8826,2468" coordsize="10,20" path="m8826,2487l8836,2487,8836,2468,8826,2468,8826,2487xe" filled="true" fillcolor="#000000" stroked="false">
                <v:path arrowok="t"/>
                <v:fill type="solid"/>
              </v:shape>
            </v:group>
            <v:group style="position:absolute;left:8826;top:2487;width:10;height:20" coordorigin="8826,2487" coordsize="10,20">
              <v:shape style="position:absolute;left:8826;top:2487;width:10;height:20" coordorigin="8826,2487" coordsize="10,20" path="m8826,2506l8836,2506,8836,2487,8826,2487,8826,2506xe" filled="true" fillcolor="#000000" stroked="false">
                <v:path arrowok="t"/>
                <v:fill type="solid"/>
              </v:shape>
            </v:group>
            <v:group style="position:absolute;left:8826;top:2506;width:10;height:20" coordorigin="8826,2506" coordsize="10,20">
              <v:shape style="position:absolute;left:8826;top:2506;width:10;height:20" coordorigin="8826,2506" coordsize="10,20" path="m8826,2525l8836,2525,8836,2506,8826,2506,8826,2525xe" filled="true" fillcolor="#000000" stroked="false">
                <v:path arrowok="t"/>
                <v:fill type="solid"/>
              </v:shape>
            </v:group>
            <v:group style="position:absolute;left:8826;top:2525;width:10;height:20" coordorigin="8826,2525" coordsize="10,20">
              <v:shape style="position:absolute;left:8826;top:2525;width:10;height:20" coordorigin="8826,2525" coordsize="10,20" path="m8826,2545l8836,2545,8836,2525,8826,2525,8826,2545xe" filled="true" fillcolor="#000000" stroked="false">
                <v:path arrowok="t"/>
                <v:fill type="solid"/>
              </v:shape>
            </v:group>
            <v:group style="position:absolute;left:8826;top:2545;width:10;height:20" coordorigin="8826,2545" coordsize="10,20">
              <v:shape style="position:absolute;left:8826;top:2545;width:10;height:20" coordorigin="8826,2545" coordsize="10,20" path="m8826,2564l8836,2564,8836,2545,8826,2545,8826,2564xe" filled="true" fillcolor="#000000" stroked="false">
                <v:path arrowok="t"/>
                <v:fill type="solid"/>
              </v:shape>
            </v:group>
            <v:group style="position:absolute;left:8826;top:2564;width:10;height:20" coordorigin="8826,2564" coordsize="10,20">
              <v:shape style="position:absolute;left:8826;top:2564;width:10;height:20" coordorigin="8826,2564" coordsize="10,20" path="m8826,2583l8836,2583,8836,2564,8826,2564,8826,2583xe" filled="true" fillcolor="#000000" stroked="false">
                <v:path arrowok="t"/>
                <v:fill type="solid"/>
              </v:shape>
            </v:group>
            <v:group style="position:absolute;left:8826;top:2583;width:10;height:20" coordorigin="8826,2583" coordsize="10,20">
              <v:shape style="position:absolute;left:8826;top:2583;width:10;height:20" coordorigin="8826,2583" coordsize="10,20" path="m8826,2602l8836,2602,8836,2583,8826,2583,8826,2602xe" filled="true" fillcolor="#000000" stroked="false">
                <v:path arrowok="t"/>
                <v:fill type="solid"/>
              </v:shape>
            </v:group>
            <v:group style="position:absolute;left:8826;top:2602;width:10;height:20" coordorigin="8826,2602" coordsize="10,20">
              <v:shape style="position:absolute;left:8826;top:2602;width:10;height:20" coordorigin="8826,2602" coordsize="10,20" path="m8826,2622l8836,2622,8836,2602,8826,2602,8826,2622xe" filled="true" fillcolor="#000000" stroked="false">
                <v:path arrowok="t"/>
                <v:fill type="solid"/>
              </v:shape>
            </v:group>
            <v:group style="position:absolute;left:8826;top:2622;width:10;height:20" coordorigin="8826,2622" coordsize="10,20">
              <v:shape style="position:absolute;left:8826;top:2622;width:10;height:20" coordorigin="8826,2622" coordsize="10,20" path="m8826,2641l8836,2641,8836,2622,8826,2622,8826,2641xe" filled="true" fillcolor="#000000" stroked="false">
                <v:path arrowok="t"/>
                <v:fill type="solid"/>
              </v:shape>
            </v:group>
            <v:group style="position:absolute;left:8826;top:2647;width:10;height:2" coordorigin="8826,2647" coordsize="10,2">
              <v:shape style="position:absolute;left:8826;top:2647;width:10;height:2" coordorigin="8826,2647" coordsize="10,0" path="m8826,2647l8836,2647e" filled="false" stroked="true" strokeweight=".599980pt" strokecolor="#000000">
                <v:path arrowok="t"/>
              </v:shape>
              <v:shape style="position:absolute;left:2076;top:2653;width:1370;height:10" type="#_x0000_t75" stroked="false">
                <v:imagedata r:id="rId589" o:title=""/>
              </v:shape>
              <v:shape style="position:absolute;left:3442;top:2653;width:1376;height:10" type="#_x0000_t75" stroked="false">
                <v:imagedata r:id="rId586" o:title=""/>
              </v:shape>
              <v:shape style="position:absolute;left:4813;top:2653;width:1988;height:10" type="#_x0000_t75" stroked="false">
                <v:imagedata r:id="rId587" o:title=""/>
              </v:shape>
              <v:shape style="position:absolute;left:6796;top:2653;width:1159;height:10" type="#_x0000_t75" stroked="false">
                <v:imagedata r:id="rId299" o:title=""/>
              </v:shape>
              <v:shape style="position:absolute;left:7950;top:2653;width:876;height:10" type="#_x0000_t75" stroked="false">
                <v:imagedata r:id="rId588" o:title=""/>
              </v:shape>
              <v:shape style="position:absolute;left:8821;top:2653;width:1011;height:10" type="#_x0000_t75" stroked="false">
                <v:imagedata r:id="rId580" o:title=""/>
              </v:shape>
            </v:group>
            <v:group style="position:absolute;left:3447;top:2662;width:10;height:20" coordorigin="3447,2662" coordsize="10,20">
              <v:shape style="position:absolute;left:3447;top:2662;width:10;height:20" coordorigin="3447,2662" coordsize="10,20" path="m3447,2682l3456,2682,3456,2662,3447,2662,3447,2682xe" filled="true" fillcolor="#000000" stroked="false">
                <v:path arrowok="t"/>
                <v:fill type="solid"/>
              </v:shape>
            </v:group>
            <v:group style="position:absolute;left:3447;top:2682;width:10;height:20" coordorigin="3447,2682" coordsize="10,20">
              <v:shape style="position:absolute;left:3447;top:2682;width:10;height:20" coordorigin="3447,2682" coordsize="10,20" path="m3447,2701l3456,2701,3456,2682,3447,2682,3447,2701xe" filled="true" fillcolor="#000000" stroked="false">
                <v:path arrowok="t"/>
                <v:fill type="solid"/>
              </v:shape>
            </v:group>
            <v:group style="position:absolute;left:3447;top:2701;width:10;height:20" coordorigin="3447,2701" coordsize="10,20">
              <v:shape style="position:absolute;left:3447;top:2701;width:10;height:20" coordorigin="3447,2701" coordsize="10,20" path="m3447,2720l3456,2720,3456,2701,3447,2701,3447,2720xe" filled="true" fillcolor="#000000" stroked="false">
                <v:path arrowok="t"/>
                <v:fill type="solid"/>
              </v:shape>
            </v:group>
            <v:group style="position:absolute;left:3447;top:2720;width:10;height:20" coordorigin="3447,2720" coordsize="10,20">
              <v:shape style="position:absolute;left:3447;top:2720;width:10;height:20" coordorigin="3447,2720" coordsize="10,20" path="m3447,2739l3456,2739,3456,2720,3447,2720,3447,2739xe" filled="true" fillcolor="#000000" stroked="false">
                <v:path arrowok="t"/>
                <v:fill type="solid"/>
              </v:shape>
            </v:group>
            <v:group style="position:absolute;left:3447;top:2739;width:10;height:20" coordorigin="3447,2739" coordsize="10,20">
              <v:shape style="position:absolute;left:3447;top:2739;width:10;height:20" coordorigin="3447,2739" coordsize="10,20" path="m3447,2758l3456,2758,3456,2739,3447,2739,3447,2758xe" filled="true" fillcolor="#000000" stroked="false">
                <v:path arrowok="t"/>
                <v:fill type="solid"/>
              </v:shape>
            </v:group>
            <v:group style="position:absolute;left:3447;top:2758;width:10;height:20" coordorigin="3447,2758" coordsize="10,20">
              <v:shape style="position:absolute;left:3447;top:2758;width:10;height:20" coordorigin="3447,2758" coordsize="10,20" path="m3447,2778l3456,2778,3456,2758,3447,2758,3447,2778xe" filled="true" fillcolor="#000000" stroked="false">
                <v:path arrowok="t"/>
                <v:fill type="solid"/>
              </v:shape>
            </v:group>
            <v:group style="position:absolute;left:3447;top:2778;width:10;height:20" coordorigin="3447,2778" coordsize="10,20">
              <v:shape style="position:absolute;left:3447;top:2778;width:10;height:20" coordorigin="3447,2778" coordsize="10,20" path="m3447,2797l3456,2797,3456,2778,3447,2778,3447,2797xe" filled="true" fillcolor="#000000" stroked="false">
                <v:path arrowok="t"/>
                <v:fill type="solid"/>
              </v:shape>
            </v:group>
            <v:group style="position:absolute;left:3447;top:2797;width:10;height:20" coordorigin="3447,2797" coordsize="10,20">
              <v:shape style="position:absolute;left:3447;top:2797;width:10;height:20" coordorigin="3447,2797" coordsize="10,20" path="m3447,2816l3456,2816,3456,2797,3447,2797,3447,2816xe" filled="true" fillcolor="#000000" stroked="false">
                <v:path arrowok="t"/>
                <v:fill type="solid"/>
              </v:shape>
            </v:group>
            <v:group style="position:absolute;left:3447;top:2816;width:10;height:20" coordorigin="3447,2816" coordsize="10,20">
              <v:shape style="position:absolute;left:3447;top:2816;width:10;height:20" coordorigin="3447,2816" coordsize="10,20" path="m3447,2835l3456,2835,3456,2816,3447,2816,3447,2835xe" filled="true" fillcolor="#000000" stroked="false">
                <v:path arrowok="t"/>
                <v:fill type="solid"/>
              </v:shape>
            </v:group>
            <v:group style="position:absolute;left:3447;top:2835;width:10;height:20" coordorigin="3447,2835" coordsize="10,20">
              <v:shape style="position:absolute;left:3447;top:2835;width:10;height:20" coordorigin="3447,2835" coordsize="10,20" path="m3447,2854l3456,2854,3456,2835,3447,2835,3447,2854xe" filled="true" fillcolor="#000000" stroked="false">
                <v:path arrowok="t"/>
                <v:fill type="solid"/>
              </v:shape>
            </v:group>
            <v:group style="position:absolute;left:3447;top:2854;width:10;height:20" coordorigin="3447,2854" coordsize="10,20">
              <v:shape style="position:absolute;left:3447;top:2854;width:10;height:20" coordorigin="3447,2854" coordsize="10,20" path="m3447,2874l3456,2874,3456,2854,3447,2854,3447,2874xe" filled="true" fillcolor="#000000" stroked="false">
                <v:path arrowok="t"/>
                <v:fill type="solid"/>
              </v:shape>
            </v:group>
            <v:group style="position:absolute;left:3447;top:2874;width:10;height:20" coordorigin="3447,2874" coordsize="10,20">
              <v:shape style="position:absolute;left:3447;top:2874;width:10;height:20" coordorigin="3447,2874" coordsize="10,20" path="m3447,2893l3456,2893,3456,2874,3447,2874,3447,2893xe" filled="true" fillcolor="#000000" stroked="false">
                <v:path arrowok="t"/>
                <v:fill type="solid"/>
              </v:shape>
            </v:group>
            <v:group style="position:absolute;left:3447;top:2893;width:10;height:20" coordorigin="3447,2893" coordsize="10,20">
              <v:shape style="position:absolute;left:3447;top:2893;width:10;height:20" coordorigin="3447,2893" coordsize="10,20" path="m3447,2912l3456,2912,3456,2893,3447,2893,3447,2912xe" filled="true" fillcolor="#000000" stroked="false">
                <v:path arrowok="t"/>
                <v:fill type="solid"/>
              </v:shape>
            </v:group>
            <v:group style="position:absolute;left:3447;top:2912;width:10;height:20" coordorigin="3447,2912" coordsize="10,20">
              <v:shape style="position:absolute;left:3447;top:2912;width:10;height:20" coordorigin="3447,2912" coordsize="10,20" path="m3447,2931l3456,2931,3456,2912,3447,2912,3447,2931xe" filled="true" fillcolor="#000000" stroked="false">
                <v:path arrowok="t"/>
                <v:fill type="solid"/>
              </v:shape>
            </v:group>
            <v:group style="position:absolute;left:3447;top:2931;width:10;height:20" coordorigin="3447,2931" coordsize="10,20">
              <v:shape style="position:absolute;left:3447;top:2931;width:10;height:20" coordorigin="3447,2931" coordsize="10,20" path="m3447,2950l3456,2950,3456,2931,3447,2931,3447,2950xe" filled="true" fillcolor="#000000" stroked="false">
                <v:path arrowok="t"/>
                <v:fill type="solid"/>
              </v:shape>
            </v:group>
            <v:group style="position:absolute;left:3447;top:2950;width:10;height:20" coordorigin="3447,2950" coordsize="10,20">
              <v:shape style="position:absolute;left:3447;top:2950;width:10;height:20" coordorigin="3447,2950" coordsize="10,20" path="m3447,2970l3456,2970,3456,2950,3447,2950,3447,2970xe" filled="true" fillcolor="#000000" stroked="false">
                <v:path arrowok="t"/>
                <v:fill type="solid"/>
              </v:shape>
            </v:group>
            <v:group style="position:absolute;left:3447;top:2970;width:10;height:20" coordorigin="3447,2970" coordsize="10,20">
              <v:shape style="position:absolute;left:3447;top:2970;width:10;height:20" coordorigin="3447,2970" coordsize="10,20" path="m3447,2989l3456,2989,3456,2970,3447,2970,3447,2989xe" filled="true" fillcolor="#000000" stroked="false">
                <v:path arrowok="t"/>
                <v:fill type="solid"/>
              </v:shape>
            </v:group>
            <v:group style="position:absolute;left:3447;top:2989;width:10;height:20" coordorigin="3447,2989" coordsize="10,20">
              <v:shape style="position:absolute;left:3447;top:2989;width:10;height:20" coordorigin="3447,2989" coordsize="10,20" path="m3447,3008l3456,3008,3456,2989,3447,2989,3447,3008xe" filled="true" fillcolor="#000000" stroked="false">
                <v:path arrowok="t"/>
                <v:fill type="solid"/>
              </v:shape>
            </v:group>
            <v:group style="position:absolute;left:3447;top:3008;width:10;height:20" coordorigin="3447,3008" coordsize="10,20">
              <v:shape style="position:absolute;left:3447;top:3008;width:10;height:20" coordorigin="3447,3008" coordsize="10,20" path="m3447,3027l3456,3027,3456,3008,3447,3008,3447,3027xe" filled="true" fillcolor="#000000" stroked="false">
                <v:path arrowok="t"/>
                <v:fill type="solid"/>
              </v:shape>
            </v:group>
            <v:group style="position:absolute;left:3447;top:3027;width:10;height:20" coordorigin="3447,3027" coordsize="10,20">
              <v:shape style="position:absolute;left:3447;top:3027;width:10;height:20" coordorigin="3447,3027" coordsize="10,20" path="m3447,3046l3456,3046,3456,3027,3447,3027,3447,3046xe" filled="true" fillcolor="#000000" stroked="false">
                <v:path arrowok="t"/>
                <v:fill type="solid"/>
              </v:shape>
            </v:group>
            <v:group style="position:absolute;left:3447;top:3046;width:10;height:20" coordorigin="3447,3046" coordsize="10,20">
              <v:shape style="position:absolute;left:3447;top:3046;width:10;height:20" coordorigin="3447,3046" coordsize="10,20" path="m3447,3066l3456,3066,3456,3046,3447,3046,3447,3066xe" filled="true" fillcolor="#000000" stroked="false">
                <v:path arrowok="t"/>
                <v:fill type="solid"/>
              </v:shape>
            </v:group>
            <v:group style="position:absolute;left:3447;top:3066;width:10;height:20" coordorigin="3447,3066" coordsize="10,20">
              <v:shape style="position:absolute;left:3447;top:3066;width:10;height:20" coordorigin="3447,3066" coordsize="10,20" path="m3447,3085l3456,3085,3456,3066,3447,3066,3447,3085xe" filled="true" fillcolor="#000000" stroked="false">
                <v:path arrowok="t"/>
                <v:fill type="solid"/>
              </v:shape>
            </v:group>
            <v:group style="position:absolute;left:3447;top:3085;width:10;height:20" coordorigin="3447,3085" coordsize="10,20">
              <v:shape style="position:absolute;left:3447;top:3085;width:10;height:20" coordorigin="3447,3085" coordsize="10,20" path="m3447,3104l3456,3104,3456,3085,3447,3085,3447,3104xe" filled="true" fillcolor="#000000" stroked="false">
                <v:path arrowok="t"/>
                <v:fill type="solid"/>
              </v:shape>
            </v:group>
            <v:group style="position:absolute;left:3447;top:3104;width:10;height:20" coordorigin="3447,3104" coordsize="10,20">
              <v:shape style="position:absolute;left:3447;top:3104;width:10;height:20" coordorigin="3447,3104" coordsize="10,20" path="m3447,3123l3456,3123,3456,3104,3447,3104,3447,3123xe" filled="true" fillcolor="#000000" stroked="false">
                <v:path arrowok="t"/>
                <v:fill type="solid"/>
              </v:shape>
            </v:group>
            <v:group style="position:absolute;left:3447;top:3123;width:10;height:20" coordorigin="3447,3123" coordsize="10,20">
              <v:shape style="position:absolute;left:3447;top:3123;width:10;height:20" coordorigin="3447,3123" coordsize="10,20" path="m3447,3142l3456,3142,3456,3123,3447,3123,3447,3142xe" filled="true" fillcolor="#000000" stroked="false">
                <v:path arrowok="t"/>
                <v:fill type="solid"/>
              </v:shape>
            </v:group>
            <v:group style="position:absolute;left:3447;top:3142;width:10;height:20" coordorigin="3447,3142" coordsize="10,20">
              <v:shape style="position:absolute;left:3447;top:3142;width:10;height:20" coordorigin="3447,3142" coordsize="10,20" path="m3447,3162l3456,3162,3456,3142,3447,3142,3447,3162xe" filled="true" fillcolor="#000000" stroked="false">
                <v:path arrowok="t"/>
                <v:fill type="solid"/>
              </v:shape>
            </v:group>
            <v:group style="position:absolute;left:3447;top:3162;width:10;height:20" coordorigin="3447,3162" coordsize="10,20">
              <v:shape style="position:absolute;left:3447;top:3162;width:10;height:20" coordorigin="3447,3162" coordsize="10,20" path="m3447,3181l3456,3181,3456,3162,3447,3162,3447,3181xe" filled="true" fillcolor="#000000" stroked="false">
                <v:path arrowok="t"/>
                <v:fill type="solid"/>
              </v:shape>
            </v:group>
            <v:group style="position:absolute;left:3447;top:3181;width:10;height:20" coordorigin="3447,3181" coordsize="10,20">
              <v:shape style="position:absolute;left:3447;top:3181;width:10;height:20" coordorigin="3447,3181" coordsize="10,20" path="m3447,3200l3456,3200,3456,3181,3447,3181,3447,3200xe" filled="true" fillcolor="#000000" stroked="false">
                <v:path arrowok="t"/>
                <v:fill type="solid"/>
              </v:shape>
            </v:group>
            <v:group style="position:absolute;left:3447;top:3200;width:10;height:20" coordorigin="3447,3200" coordsize="10,20">
              <v:shape style="position:absolute;left:3447;top:3200;width:10;height:20" coordorigin="3447,3200" coordsize="10,20" path="m3447,3219l3456,3219,3456,3200,3447,3200,3447,3219xe" filled="true" fillcolor="#000000" stroked="false">
                <v:path arrowok="t"/>
                <v:fill type="solid"/>
              </v:shape>
            </v:group>
            <v:group style="position:absolute;left:3447;top:3219;width:10;height:20" coordorigin="3447,3219" coordsize="10,20">
              <v:shape style="position:absolute;left:3447;top:3219;width:10;height:20" coordorigin="3447,3219" coordsize="10,20" path="m3447,3238l3456,3238,3456,3219,3447,3219,3447,3238xe" filled="true" fillcolor="#000000" stroked="false">
                <v:path arrowok="t"/>
                <v:fill type="solid"/>
              </v:shape>
            </v:group>
            <v:group style="position:absolute;left:3447;top:3238;width:10;height:20" coordorigin="3447,3238" coordsize="10,20">
              <v:shape style="position:absolute;left:3447;top:3238;width:10;height:20" coordorigin="3447,3238" coordsize="10,20" path="m3447,3258l3456,3258,3456,3238,3447,3238,3447,3258xe" filled="true" fillcolor="#000000" stroked="false">
                <v:path arrowok="t"/>
                <v:fill type="solid"/>
              </v:shape>
            </v:group>
            <v:group style="position:absolute;left:3447;top:3258;width:10;height:20" coordorigin="3447,3258" coordsize="10,20">
              <v:shape style="position:absolute;left:3447;top:3258;width:10;height:20" coordorigin="3447,3258" coordsize="10,20" path="m3447,3277l3456,3277,3456,3258,3447,3258,3447,3277xe" filled="true" fillcolor="#000000" stroked="false">
                <v:path arrowok="t"/>
                <v:fill type="solid"/>
              </v:shape>
            </v:group>
            <v:group style="position:absolute;left:3447;top:3277;width:10;height:20" coordorigin="3447,3277" coordsize="10,20">
              <v:shape style="position:absolute;left:3447;top:3277;width:10;height:20" coordorigin="3447,3277" coordsize="10,20" path="m3447,3296l3456,3296,3456,3277,3447,3277,3447,3296xe" filled="true" fillcolor="#000000" stroked="false">
                <v:path arrowok="t"/>
                <v:fill type="solid"/>
              </v:shape>
            </v:group>
            <v:group style="position:absolute;left:3447;top:3296;width:10;height:20" coordorigin="3447,3296" coordsize="10,20">
              <v:shape style="position:absolute;left:3447;top:3296;width:10;height:20" coordorigin="3447,3296" coordsize="10,20" path="m3447,3315l3456,3315,3456,3296,3447,3296,3447,3315xe" filled="true" fillcolor="#000000" stroked="false">
                <v:path arrowok="t"/>
                <v:fill type="solid"/>
              </v:shape>
            </v:group>
            <v:group style="position:absolute;left:3447;top:3315;width:10;height:20" coordorigin="3447,3315" coordsize="10,20">
              <v:shape style="position:absolute;left:3447;top:3315;width:10;height:20" coordorigin="3447,3315" coordsize="10,20" path="m3447,3334l3456,3334,3456,3315,3447,3315,3447,3334xe" filled="true" fillcolor="#000000" stroked="false">
                <v:path arrowok="t"/>
                <v:fill type="solid"/>
              </v:shape>
            </v:group>
            <v:group style="position:absolute;left:3447;top:3334;width:10;height:20" coordorigin="3447,3334" coordsize="10,20">
              <v:shape style="position:absolute;left:3447;top:3334;width:10;height:20" coordorigin="3447,3334" coordsize="10,20" path="m3447,3354l3456,3354,3456,3334,3447,3334,3447,3354xe" filled="true" fillcolor="#000000" stroked="false">
                <v:path arrowok="t"/>
                <v:fill type="solid"/>
              </v:shape>
            </v:group>
            <v:group style="position:absolute;left:3447;top:3354;width:10;height:20" coordorigin="3447,3354" coordsize="10,20">
              <v:shape style="position:absolute;left:3447;top:3354;width:10;height:20" coordorigin="3447,3354" coordsize="10,20" path="m3447,3373l3456,3373,3456,3354,3447,3354,3447,3373xe" filled="true" fillcolor="#000000" stroked="false">
                <v:path arrowok="t"/>
                <v:fill type="solid"/>
              </v:shape>
            </v:group>
            <v:group style="position:absolute;left:3447;top:3373;width:10;height:20" coordorigin="3447,3373" coordsize="10,20">
              <v:shape style="position:absolute;left:3447;top:3373;width:10;height:20" coordorigin="3447,3373" coordsize="10,20" path="m3447,3392l3456,3392,3456,3373,3447,3373,3447,3392xe" filled="true" fillcolor="#000000" stroked="false">
                <v:path arrowok="t"/>
                <v:fill type="solid"/>
              </v:shape>
            </v:group>
            <v:group style="position:absolute;left:3447;top:3392;width:10;height:20" coordorigin="3447,3392" coordsize="10,20">
              <v:shape style="position:absolute;left:3447;top:3392;width:10;height:20" coordorigin="3447,3392" coordsize="10,20" path="m3447,3411l3456,3411,3456,3392,3447,3392,3447,3411xe" filled="true" fillcolor="#000000" stroked="false">
                <v:path arrowok="t"/>
                <v:fill type="solid"/>
              </v:shape>
            </v:group>
            <v:group style="position:absolute;left:3447;top:3411;width:10;height:20" coordorigin="3447,3411" coordsize="10,20">
              <v:shape style="position:absolute;left:3447;top:3411;width:10;height:20" coordorigin="3447,3411" coordsize="10,20" path="m3447,3430l3456,3430,3456,3411,3447,3411,3447,3430xe" filled="true" fillcolor="#000000" stroked="false">
                <v:path arrowok="t"/>
                <v:fill type="solid"/>
              </v:shape>
            </v:group>
            <v:group style="position:absolute;left:3447;top:3430;width:10;height:20" coordorigin="3447,3430" coordsize="10,20">
              <v:shape style="position:absolute;left:3447;top:3430;width:10;height:20" coordorigin="3447,3430" coordsize="10,20" path="m3447,3450l3456,3450,3456,3430,3447,3430,3447,3450xe" filled="true" fillcolor="#000000" stroked="false">
                <v:path arrowok="t"/>
                <v:fill type="solid"/>
              </v:shape>
            </v:group>
            <v:group style="position:absolute;left:3447;top:3450;width:10;height:20" coordorigin="3447,3450" coordsize="10,20">
              <v:shape style="position:absolute;left:3447;top:3450;width:10;height:20" coordorigin="3447,3450" coordsize="10,20" path="m3447,3469l3456,3469,3456,3450,3447,3450,3447,3469xe" filled="true" fillcolor="#000000" stroked="false">
                <v:path arrowok="t"/>
                <v:fill type="solid"/>
              </v:shape>
            </v:group>
            <v:group style="position:absolute;left:3447;top:3469;width:10;height:20" coordorigin="3447,3469" coordsize="10,20">
              <v:shape style="position:absolute;left:3447;top:3469;width:10;height:20" coordorigin="3447,3469" coordsize="10,20" path="m3447,3488l3456,3488,3456,3469,3447,3469,3447,3488xe" filled="true" fillcolor="#000000" stroked="false">
                <v:path arrowok="t"/>
                <v:fill type="solid"/>
              </v:shape>
            </v:group>
            <v:group style="position:absolute;left:3447;top:3488;width:10;height:20" coordorigin="3447,3488" coordsize="10,20">
              <v:shape style="position:absolute;left:3447;top:3488;width:10;height:20" coordorigin="3447,3488" coordsize="10,20" path="m3447,3507l3456,3507,3456,3488,3447,3488,3447,3507xe" filled="true" fillcolor="#000000" stroked="false">
                <v:path arrowok="t"/>
                <v:fill type="solid"/>
              </v:shape>
            </v:group>
            <v:group style="position:absolute;left:3447;top:3507;width:10;height:20" coordorigin="3447,3507" coordsize="10,20">
              <v:shape style="position:absolute;left:3447;top:3507;width:10;height:20" coordorigin="3447,3507" coordsize="10,20" path="m3447,3526l3456,3526,3456,3507,3447,3507,3447,3526xe" filled="true" fillcolor="#000000" stroked="false">
                <v:path arrowok="t"/>
                <v:fill type="solid"/>
              </v:shape>
            </v:group>
            <v:group style="position:absolute;left:3447;top:3526;width:10;height:20" coordorigin="3447,3526" coordsize="10,20">
              <v:shape style="position:absolute;left:3447;top:3526;width:10;height:20" coordorigin="3447,3526" coordsize="10,20" path="m3447,3546l3456,3546,3456,3526,3447,3526,3447,3546xe" filled="true" fillcolor="#000000" stroked="false">
                <v:path arrowok="t"/>
                <v:fill type="solid"/>
              </v:shape>
            </v:group>
            <v:group style="position:absolute;left:3447;top:3546;width:10;height:20" coordorigin="3447,3546" coordsize="10,20">
              <v:shape style="position:absolute;left:3447;top:3546;width:10;height:20" coordorigin="3447,3546" coordsize="10,20" path="m3447,3565l3456,3565,3456,3546,3447,3546,3447,3565xe" filled="true" fillcolor="#000000" stroked="false">
                <v:path arrowok="t"/>
                <v:fill type="solid"/>
              </v:shape>
            </v:group>
            <v:group style="position:absolute;left:3447;top:3565;width:10;height:20" coordorigin="3447,3565" coordsize="10,20">
              <v:shape style="position:absolute;left:3447;top:3565;width:10;height:20" coordorigin="3447,3565" coordsize="10,20" path="m3447,3584l3456,3584,3456,3565,3447,3565,3447,3584xe" filled="true" fillcolor="#000000" stroked="false">
                <v:path arrowok="t"/>
                <v:fill type="solid"/>
              </v:shape>
            </v:group>
            <v:group style="position:absolute;left:4818;top:2662;width:10;height:20" coordorigin="4818,2662" coordsize="10,20">
              <v:shape style="position:absolute;left:4818;top:2662;width:10;height:20" coordorigin="4818,2662" coordsize="10,20" path="m4818,2682l4827,2682,4827,2662,4818,2662,4818,2682xe" filled="true" fillcolor="#000000" stroked="false">
                <v:path arrowok="t"/>
                <v:fill type="solid"/>
              </v:shape>
            </v:group>
            <v:group style="position:absolute;left:4818;top:2682;width:10;height:20" coordorigin="4818,2682" coordsize="10,20">
              <v:shape style="position:absolute;left:4818;top:2682;width:10;height:20" coordorigin="4818,2682" coordsize="10,20" path="m4818,2701l4827,2701,4827,2682,4818,2682,4818,2701xe" filled="true" fillcolor="#000000" stroked="false">
                <v:path arrowok="t"/>
                <v:fill type="solid"/>
              </v:shape>
            </v:group>
            <v:group style="position:absolute;left:4818;top:2701;width:10;height:20" coordorigin="4818,2701" coordsize="10,20">
              <v:shape style="position:absolute;left:4818;top:2701;width:10;height:20" coordorigin="4818,2701" coordsize="10,20" path="m4818,2720l4827,2720,4827,2701,4818,2701,4818,2720xe" filled="true" fillcolor="#000000" stroked="false">
                <v:path arrowok="t"/>
                <v:fill type="solid"/>
              </v:shape>
            </v:group>
            <v:group style="position:absolute;left:4818;top:2720;width:10;height:20" coordorigin="4818,2720" coordsize="10,20">
              <v:shape style="position:absolute;left:4818;top:2720;width:10;height:20" coordorigin="4818,2720" coordsize="10,20" path="m4818,2739l4827,2739,4827,2720,4818,2720,4818,2739xe" filled="true" fillcolor="#000000" stroked="false">
                <v:path arrowok="t"/>
                <v:fill type="solid"/>
              </v:shape>
            </v:group>
            <v:group style="position:absolute;left:4818;top:2739;width:10;height:20" coordorigin="4818,2739" coordsize="10,20">
              <v:shape style="position:absolute;left:4818;top:2739;width:10;height:20" coordorigin="4818,2739" coordsize="10,20" path="m4818,2758l4827,2758,4827,2739,4818,2739,4818,2758xe" filled="true" fillcolor="#000000" stroked="false">
                <v:path arrowok="t"/>
                <v:fill type="solid"/>
              </v:shape>
            </v:group>
            <v:group style="position:absolute;left:4818;top:2758;width:10;height:20" coordorigin="4818,2758" coordsize="10,20">
              <v:shape style="position:absolute;left:4818;top:2758;width:10;height:20" coordorigin="4818,2758" coordsize="10,20" path="m4818,2778l4827,2778,4827,2758,4818,2758,4818,2778xe" filled="true" fillcolor="#000000" stroked="false">
                <v:path arrowok="t"/>
                <v:fill type="solid"/>
              </v:shape>
            </v:group>
            <v:group style="position:absolute;left:4818;top:2778;width:10;height:20" coordorigin="4818,2778" coordsize="10,20">
              <v:shape style="position:absolute;left:4818;top:2778;width:10;height:20" coordorigin="4818,2778" coordsize="10,20" path="m4818,2797l4827,2797,4827,2778,4818,2778,4818,2797xe" filled="true" fillcolor="#000000" stroked="false">
                <v:path arrowok="t"/>
                <v:fill type="solid"/>
              </v:shape>
            </v:group>
            <v:group style="position:absolute;left:4818;top:2797;width:10;height:20" coordorigin="4818,2797" coordsize="10,20">
              <v:shape style="position:absolute;left:4818;top:2797;width:10;height:20" coordorigin="4818,2797" coordsize="10,20" path="m4818,2816l4827,2816,4827,2797,4818,2797,4818,2816xe" filled="true" fillcolor="#000000" stroked="false">
                <v:path arrowok="t"/>
                <v:fill type="solid"/>
              </v:shape>
            </v:group>
            <v:group style="position:absolute;left:4818;top:2816;width:10;height:20" coordorigin="4818,2816" coordsize="10,20">
              <v:shape style="position:absolute;left:4818;top:2816;width:10;height:20" coordorigin="4818,2816" coordsize="10,20" path="m4818,2835l4827,2835,4827,2816,4818,2816,4818,2835xe" filled="true" fillcolor="#000000" stroked="false">
                <v:path arrowok="t"/>
                <v:fill type="solid"/>
              </v:shape>
            </v:group>
            <v:group style="position:absolute;left:4818;top:2835;width:10;height:20" coordorigin="4818,2835" coordsize="10,20">
              <v:shape style="position:absolute;left:4818;top:2835;width:10;height:20" coordorigin="4818,2835" coordsize="10,20" path="m4818,2854l4827,2854,4827,2835,4818,2835,4818,2854xe" filled="true" fillcolor="#000000" stroked="false">
                <v:path arrowok="t"/>
                <v:fill type="solid"/>
              </v:shape>
            </v:group>
            <v:group style="position:absolute;left:4818;top:2854;width:10;height:20" coordorigin="4818,2854" coordsize="10,20">
              <v:shape style="position:absolute;left:4818;top:2854;width:10;height:20" coordorigin="4818,2854" coordsize="10,20" path="m4818,2874l4827,2874,4827,2854,4818,2854,4818,2874xe" filled="true" fillcolor="#000000" stroked="false">
                <v:path arrowok="t"/>
                <v:fill type="solid"/>
              </v:shape>
            </v:group>
            <v:group style="position:absolute;left:4818;top:2874;width:10;height:20" coordorigin="4818,2874" coordsize="10,20">
              <v:shape style="position:absolute;left:4818;top:2874;width:10;height:20" coordorigin="4818,2874" coordsize="10,20" path="m4818,2893l4827,2893,4827,2874,4818,2874,4818,2893xe" filled="true" fillcolor="#000000" stroked="false">
                <v:path arrowok="t"/>
                <v:fill type="solid"/>
              </v:shape>
            </v:group>
            <v:group style="position:absolute;left:4818;top:2893;width:10;height:20" coordorigin="4818,2893" coordsize="10,20">
              <v:shape style="position:absolute;left:4818;top:2893;width:10;height:20" coordorigin="4818,2893" coordsize="10,20" path="m4818,2912l4827,2912,4827,2893,4818,2893,4818,2912xe" filled="true" fillcolor="#000000" stroked="false">
                <v:path arrowok="t"/>
                <v:fill type="solid"/>
              </v:shape>
            </v:group>
            <v:group style="position:absolute;left:4818;top:2912;width:10;height:20" coordorigin="4818,2912" coordsize="10,20">
              <v:shape style="position:absolute;left:4818;top:2912;width:10;height:20" coordorigin="4818,2912" coordsize="10,20" path="m4818,2931l4827,2931,4827,2912,4818,2912,4818,2931xe" filled="true" fillcolor="#000000" stroked="false">
                <v:path arrowok="t"/>
                <v:fill type="solid"/>
              </v:shape>
            </v:group>
            <v:group style="position:absolute;left:4818;top:2931;width:10;height:20" coordorigin="4818,2931" coordsize="10,20">
              <v:shape style="position:absolute;left:4818;top:2931;width:10;height:20" coordorigin="4818,2931" coordsize="10,20" path="m4818,2950l4827,2950,4827,2931,4818,2931,4818,2950xe" filled="true" fillcolor="#000000" stroked="false">
                <v:path arrowok="t"/>
                <v:fill type="solid"/>
              </v:shape>
            </v:group>
            <v:group style="position:absolute;left:4818;top:2950;width:10;height:20" coordorigin="4818,2950" coordsize="10,20">
              <v:shape style="position:absolute;left:4818;top:2950;width:10;height:20" coordorigin="4818,2950" coordsize="10,20" path="m4818,2970l4827,2970,4827,2950,4818,2950,4818,2970xe" filled="true" fillcolor="#000000" stroked="false">
                <v:path arrowok="t"/>
                <v:fill type="solid"/>
              </v:shape>
            </v:group>
            <v:group style="position:absolute;left:4818;top:2970;width:10;height:20" coordorigin="4818,2970" coordsize="10,20">
              <v:shape style="position:absolute;left:4818;top:2970;width:10;height:20" coordorigin="4818,2970" coordsize="10,20" path="m4818,2989l4827,2989,4827,2970,4818,2970,4818,2989xe" filled="true" fillcolor="#000000" stroked="false">
                <v:path arrowok="t"/>
                <v:fill type="solid"/>
              </v:shape>
            </v:group>
            <v:group style="position:absolute;left:4818;top:2989;width:10;height:20" coordorigin="4818,2989" coordsize="10,20">
              <v:shape style="position:absolute;left:4818;top:2989;width:10;height:20" coordorigin="4818,2989" coordsize="10,20" path="m4818,3008l4827,3008,4827,2989,4818,2989,4818,3008xe" filled="true" fillcolor="#000000" stroked="false">
                <v:path arrowok="t"/>
                <v:fill type="solid"/>
              </v:shape>
            </v:group>
            <v:group style="position:absolute;left:4818;top:3008;width:10;height:20" coordorigin="4818,3008" coordsize="10,20">
              <v:shape style="position:absolute;left:4818;top:3008;width:10;height:20" coordorigin="4818,3008" coordsize="10,20" path="m4818,3027l4827,3027,4827,3008,4818,3008,4818,3027xe" filled="true" fillcolor="#000000" stroked="false">
                <v:path arrowok="t"/>
                <v:fill type="solid"/>
              </v:shape>
            </v:group>
            <v:group style="position:absolute;left:4818;top:3027;width:10;height:20" coordorigin="4818,3027" coordsize="10,20">
              <v:shape style="position:absolute;left:4818;top:3027;width:10;height:20" coordorigin="4818,3027" coordsize="10,20" path="m4818,3046l4827,3046,4827,3027,4818,3027,4818,3046xe" filled="true" fillcolor="#000000" stroked="false">
                <v:path arrowok="t"/>
                <v:fill type="solid"/>
              </v:shape>
            </v:group>
            <v:group style="position:absolute;left:4818;top:3046;width:10;height:20" coordorigin="4818,3046" coordsize="10,20">
              <v:shape style="position:absolute;left:4818;top:3046;width:10;height:20" coordorigin="4818,3046" coordsize="10,20" path="m4818,3066l4827,3066,4827,3046,4818,3046,4818,3066xe" filled="true" fillcolor="#000000" stroked="false">
                <v:path arrowok="t"/>
                <v:fill type="solid"/>
              </v:shape>
            </v:group>
            <v:group style="position:absolute;left:4818;top:3066;width:10;height:20" coordorigin="4818,3066" coordsize="10,20">
              <v:shape style="position:absolute;left:4818;top:3066;width:10;height:20" coordorigin="4818,3066" coordsize="10,20" path="m4818,3085l4827,3085,4827,3066,4818,3066,4818,3085xe" filled="true" fillcolor="#000000" stroked="false">
                <v:path arrowok="t"/>
                <v:fill type="solid"/>
              </v:shape>
            </v:group>
            <v:group style="position:absolute;left:4818;top:3085;width:10;height:20" coordorigin="4818,3085" coordsize="10,20">
              <v:shape style="position:absolute;left:4818;top:3085;width:10;height:20" coordorigin="4818,3085" coordsize="10,20" path="m4818,3104l4827,3104,4827,3085,4818,3085,4818,3104xe" filled="true" fillcolor="#000000" stroked="false">
                <v:path arrowok="t"/>
                <v:fill type="solid"/>
              </v:shape>
            </v:group>
            <v:group style="position:absolute;left:4818;top:3104;width:10;height:20" coordorigin="4818,3104" coordsize="10,20">
              <v:shape style="position:absolute;left:4818;top:3104;width:10;height:20" coordorigin="4818,3104" coordsize="10,20" path="m4818,3123l4827,3123,4827,3104,4818,3104,4818,3123xe" filled="true" fillcolor="#000000" stroked="false">
                <v:path arrowok="t"/>
                <v:fill type="solid"/>
              </v:shape>
            </v:group>
            <v:group style="position:absolute;left:4818;top:3123;width:10;height:20" coordorigin="4818,3123" coordsize="10,20">
              <v:shape style="position:absolute;left:4818;top:3123;width:10;height:20" coordorigin="4818,3123" coordsize="10,20" path="m4818,3142l4827,3142,4827,3123,4818,3123,4818,3142xe" filled="true" fillcolor="#000000" stroked="false">
                <v:path arrowok="t"/>
                <v:fill type="solid"/>
              </v:shape>
            </v:group>
            <v:group style="position:absolute;left:4818;top:3142;width:10;height:20" coordorigin="4818,3142" coordsize="10,20">
              <v:shape style="position:absolute;left:4818;top:3142;width:10;height:20" coordorigin="4818,3142" coordsize="10,20" path="m4818,3162l4827,3162,4827,3142,4818,3142,4818,3162xe" filled="true" fillcolor="#000000" stroked="false">
                <v:path arrowok="t"/>
                <v:fill type="solid"/>
              </v:shape>
            </v:group>
            <v:group style="position:absolute;left:4818;top:3162;width:10;height:20" coordorigin="4818,3162" coordsize="10,20">
              <v:shape style="position:absolute;left:4818;top:3162;width:10;height:20" coordorigin="4818,3162" coordsize="10,20" path="m4818,3181l4827,3181,4827,3162,4818,3162,4818,3181xe" filled="true" fillcolor="#000000" stroked="false">
                <v:path arrowok="t"/>
                <v:fill type="solid"/>
              </v:shape>
            </v:group>
            <v:group style="position:absolute;left:4818;top:3181;width:10;height:20" coordorigin="4818,3181" coordsize="10,20">
              <v:shape style="position:absolute;left:4818;top:3181;width:10;height:20" coordorigin="4818,3181" coordsize="10,20" path="m4818,3200l4827,3200,4827,3181,4818,3181,4818,3200xe" filled="true" fillcolor="#000000" stroked="false">
                <v:path arrowok="t"/>
                <v:fill type="solid"/>
              </v:shape>
            </v:group>
            <v:group style="position:absolute;left:4818;top:3200;width:10;height:20" coordorigin="4818,3200" coordsize="10,20">
              <v:shape style="position:absolute;left:4818;top:3200;width:10;height:20" coordorigin="4818,3200" coordsize="10,20" path="m4818,3219l4827,3219,4827,3200,4818,3200,4818,3219xe" filled="true" fillcolor="#000000" stroked="false">
                <v:path arrowok="t"/>
                <v:fill type="solid"/>
              </v:shape>
            </v:group>
            <v:group style="position:absolute;left:4818;top:3219;width:10;height:20" coordorigin="4818,3219" coordsize="10,20">
              <v:shape style="position:absolute;left:4818;top:3219;width:10;height:20" coordorigin="4818,3219" coordsize="10,20" path="m4818,3238l4827,3238,4827,3219,4818,3219,4818,3238xe" filled="true" fillcolor="#000000" stroked="false">
                <v:path arrowok="t"/>
                <v:fill type="solid"/>
              </v:shape>
            </v:group>
            <v:group style="position:absolute;left:4818;top:3238;width:10;height:20" coordorigin="4818,3238" coordsize="10,20">
              <v:shape style="position:absolute;left:4818;top:3238;width:10;height:20" coordorigin="4818,3238" coordsize="10,20" path="m4818,3258l4827,3258,4827,3238,4818,3238,4818,3258xe" filled="true" fillcolor="#000000" stroked="false">
                <v:path arrowok="t"/>
                <v:fill type="solid"/>
              </v:shape>
            </v:group>
            <v:group style="position:absolute;left:4818;top:3258;width:10;height:20" coordorigin="4818,3258" coordsize="10,20">
              <v:shape style="position:absolute;left:4818;top:3258;width:10;height:20" coordorigin="4818,3258" coordsize="10,20" path="m4818,3277l4827,3277,4827,3258,4818,3258,4818,3277xe" filled="true" fillcolor="#000000" stroked="false">
                <v:path arrowok="t"/>
                <v:fill type="solid"/>
              </v:shape>
            </v:group>
            <v:group style="position:absolute;left:4818;top:3277;width:10;height:20" coordorigin="4818,3277" coordsize="10,20">
              <v:shape style="position:absolute;left:4818;top:3277;width:10;height:20" coordorigin="4818,3277" coordsize="10,20" path="m4818,3296l4827,3296,4827,3277,4818,3277,4818,3296xe" filled="true" fillcolor="#000000" stroked="false">
                <v:path arrowok="t"/>
                <v:fill type="solid"/>
              </v:shape>
            </v:group>
            <v:group style="position:absolute;left:4818;top:3296;width:10;height:20" coordorigin="4818,3296" coordsize="10,20">
              <v:shape style="position:absolute;left:4818;top:3296;width:10;height:20" coordorigin="4818,3296" coordsize="10,20" path="m4818,3315l4827,3315,4827,3296,4818,3296,4818,3315xe" filled="true" fillcolor="#000000" stroked="false">
                <v:path arrowok="t"/>
                <v:fill type="solid"/>
              </v:shape>
            </v:group>
            <v:group style="position:absolute;left:4818;top:3315;width:10;height:20" coordorigin="4818,3315" coordsize="10,20">
              <v:shape style="position:absolute;left:4818;top:3315;width:10;height:20" coordorigin="4818,3315" coordsize="10,20" path="m4818,3334l4827,3334,4827,3315,4818,3315,4818,3334xe" filled="true" fillcolor="#000000" stroked="false">
                <v:path arrowok="t"/>
                <v:fill type="solid"/>
              </v:shape>
            </v:group>
            <v:group style="position:absolute;left:4818;top:3334;width:10;height:20" coordorigin="4818,3334" coordsize="10,20">
              <v:shape style="position:absolute;left:4818;top:3334;width:10;height:20" coordorigin="4818,3334" coordsize="10,20" path="m4818,3354l4827,3354,4827,3334,4818,3334,4818,3354xe" filled="true" fillcolor="#000000" stroked="false">
                <v:path arrowok="t"/>
                <v:fill type="solid"/>
              </v:shape>
            </v:group>
            <v:group style="position:absolute;left:4818;top:3354;width:10;height:20" coordorigin="4818,3354" coordsize="10,20">
              <v:shape style="position:absolute;left:4818;top:3354;width:10;height:20" coordorigin="4818,3354" coordsize="10,20" path="m4818,3373l4827,3373,4827,3354,4818,3354,4818,3373xe" filled="true" fillcolor="#000000" stroked="false">
                <v:path arrowok="t"/>
                <v:fill type="solid"/>
              </v:shape>
            </v:group>
            <v:group style="position:absolute;left:4818;top:3373;width:10;height:20" coordorigin="4818,3373" coordsize="10,20">
              <v:shape style="position:absolute;left:4818;top:3373;width:10;height:20" coordorigin="4818,3373" coordsize="10,20" path="m4818,3392l4827,3392,4827,3373,4818,3373,4818,3392xe" filled="true" fillcolor="#000000" stroked="false">
                <v:path arrowok="t"/>
                <v:fill type="solid"/>
              </v:shape>
            </v:group>
            <v:group style="position:absolute;left:4818;top:3392;width:10;height:20" coordorigin="4818,3392" coordsize="10,20">
              <v:shape style="position:absolute;left:4818;top:3392;width:10;height:20" coordorigin="4818,3392" coordsize="10,20" path="m4818,3411l4827,3411,4827,3392,4818,3392,4818,3411xe" filled="true" fillcolor="#000000" stroked="false">
                <v:path arrowok="t"/>
                <v:fill type="solid"/>
              </v:shape>
            </v:group>
            <v:group style="position:absolute;left:4818;top:3411;width:10;height:20" coordorigin="4818,3411" coordsize="10,20">
              <v:shape style="position:absolute;left:4818;top:3411;width:10;height:20" coordorigin="4818,3411" coordsize="10,20" path="m4818,3430l4827,3430,4827,3411,4818,3411,4818,3430xe" filled="true" fillcolor="#000000" stroked="false">
                <v:path arrowok="t"/>
                <v:fill type="solid"/>
              </v:shape>
            </v:group>
            <v:group style="position:absolute;left:4818;top:3430;width:10;height:20" coordorigin="4818,3430" coordsize="10,20">
              <v:shape style="position:absolute;left:4818;top:3430;width:10;height:20" coordorigin="4818,3430" coordsize="10,20" path="m4818,3450l4827,3450,4827,3430,4818,3430,4818,3450xe" filled="true" fillcolor="#000000" stroked="false">
                <v:path arrowok="t"/>
                <v:fill type="solid"/>
              </v:shape>
            </v:group>
            <v:group style="position:absolute;left:4818;top:3450;width:10;height:20" coordorigin="4818,3450" coordsize="10,20">
              <v:shape style="position:absolute;left:4818;top:3450;width:10;height:20" coordorigin="4818,3450" coordsize="10,20" path="m4818,3469l4827,3469,4827,3450,4818,3450,4818,3469xe" filled="true" fillcolor="#000000" stroked="false">
                <v:path arrowok="t"/>
                <v:fill type="solid"/>
              </v:shape>
            </v:group>
            <v:group style="position:absolute;left:4818;top:3469;width:10;height:20" coordorigin="4818,3469" coordsize="10,20">
              <v:shape style="position:absolute;left:4818;top:3469;width:10;height:20" coordorigin="4818,3469" coordsize="10,20" path="m4818,3488l4827,3488,4827,3469,4818,3469,4818,3488xe" filled="true" fillcolor="#000000" stroked="false">
                <v:path arrowok="t"/>
                <v:fill type="solid"/>
              </v:shape>
            </v:group>
            <v:group style="position:absolute;left:4818;top:3488;width:10;height:20" coordorigin="4818,3488" coordsize="10,20">
              <v:shape style="position:absolute;left:4818;top:3488;width:10;height:20" coordorigin="4818,3488" coordsize="10,20" path="m4818,3507l4827,3507,4827,3488,4818,3488,4818,3507xe" filled="true" fillcolor="#000000" stroked="false">
                <v:path arrowok="t"/>
                <v:fill type="solid"/>
              </v:shape>
            </v:group>
            <v:group style="position:absolute;left:4818;top:3507;width:10;height:20" coordorigin="4818,3507" coordsize="10,20">
              <v:shape style="position:absolute;left:4818;top:3507;width:10;height:20" coordorigin="4818,3507" coordsize="10,20" path="m4818,3526l4827,3526,4827,3507,4818,3507,4818,3526xe" filled="true" fillcolor="#000000" stroked="false">
                <v:path arrowok="t"/>
                <v:fill type="solid"/>
              </v:shape>
            </v:group>
            <v:group style="position:absolute;left:4818;top:3526;width:10;height:20" coordorigin="4818,3526" coordsize="10,20">
              <v:shape style="position:absolute;left:4818;top:3526;width:10;height:20" coordorigin="4818,3526" coordsize="10,20" path="m4818,3546l4827,3546,4827,3526,4818,3526,4818,3546xe" filled="true" fillcolor="#000000" stroked="false">
                <v:path arrowok="t"/>
                <v:fill type="solid"/>
              </v:shape>
            </v:group>
            <v:group style="position:absolute;left:4818;top:3546;width:10;height:20" coordorigin="4818,3546" coordsize="10,20">
              <v:shape style="position:absolute;left:4818;top:3546;width:10;height:20" coordorigin="4818,3546" coordsize="10,20" path="m4818,3565l4827,3565,4827,3546,4818,3546,4818,3565xe" filled="true" fillcolor="#000000" stroked="false">
                <v:path arrowok="t"/>
                <v:fill type="solid"/>
              </v:shape>
            </v:group>
            <v:group style="position:absolute;left:4818;top:3565;width:10;height:20" coordorigin="4818,3565" coordsize="10,20">
              <v:shape style="position:absolute;left:4818;top:3565;width:10;height:20" coordorigin="4818,3565" coordsize="10,20" path="m4818,3584l4827,3584,4827,3565,4818,3565,4818,3584xe" filled="true" fillcolor="#000000" stroked="false">
                <v:path arrowok="t"/>
                <v:fill type="solid"/>
              </v:shape>
            </v:group>
            <v:group style="position:absolute;left:4818;top:3584;width:10;height:20" coordorigin="4818,3584" coordsize="10,20">
              <v:shape style="position:absolute;left:4818;top:3584;width:10;height:20" coordorigin="4818,3584" coordsize="10,20" path="m4818,3603l4827,3603,4827,3584,4818,3584,4818,3603xe" filled="true" fillcolor="#000000" stroked="false">
                <v:path arrowok="t"/>
                <v:fill type="solid"/>
              </v:shape>
            </v:group>
            <v:group style="position:absolute;left:4818;top:3603;width:10;height:20" coordorigin="4818,3603" coordsize="10,20">
              <v:shape style="position:absolute;left:4818;top:3603;width:10;height:20" coordorigin="4818,3603" coordsize="10,20" path="m4818,3622l4827,3622,4827,3603,4818,3603,4818,3622xe" filled="true" fillcolor="#000000" stroked="false">
                <v:path arrowok="t"/>
                <v:fill type="solid"/>
              </v:shape>
            </v:group>
            <v:group style="position:absolute;left:4818;top:3622;width:10;height:20" coordorigin="4818,3622" coordsize="10,20">
              <v:shape style="position:absolute;left:4818;top:3622;width:10;height:20" coordorigin="4818,3622" coordsize="10,20" path="m4818,3642l4827,3642,4827,3622,4818,3622,4818,3642xe" filled="true" fillcolor="#000000" stroked="false">
                <v:path arrowok="t"/>
                <v:fill type="solid"/>
              </v:shape>
            </v:group>
            <v:group style="position:absolute;left:4818;top:3642;width:10;height:20" coordorigin="4818,3642" coordsize="10,20">
              <v:shape style="position:absolute;left:4818;top:3642;width:10;height:20" coordorigin="4818,3642" coordsize="10,20" path="m4818,3661l4827,3661,4827,3642,4818,3642,4818,3661xe" filled="true" fillcolor="#000000" stroked="false">
                <v:path arrowok="t"/>
                <v:fill type="solid"/>
              </v:shape>
            </v:group>
            <v:group style="position:absolute;left:4818;top:3661;width:10;height:20" coordorigin="4818,3661" coordsize="10,20">
              <v:shape style="position:absolute;left:4818;top:3661;width:10;height:20" coordorigin="4818,3661" coordsize="10,20" path="m4818,3680l4827,3680,4827,3661,4818,3661,4818,3680xe" filled="true" fillcolor="#000000" stroked="false">
                <v:path arrowok="t"/>
                <v:fill type="solid"/>
              </v:shape>
            </v:group>
            <v:group style="position:absolute;left:5612;top:2662;width:10;height:20" coordorigin="5612,2662" coordsize="10,20">
              <v:shape style="position:absolute;left:5612;top:2662;width:10;height:20" coordorigin="5612,2662" coordsize="10,20" path="m5612,2682l5622,2682,5622,2662,5612,2662,5612,2682xe" filled="true" fillcolor="#000000" stroked="false">
                <v:path arrowok="t"/>
                <v:fill type="solid"/>
              </v:shape>
            </v:group>
            <v:group style="position:absolute;left:5612;top:2682;width:10;height:20" coordorigin="5612,2682" coordsize="10,20">
              <v:shape style="position:absolute;left:5612;top:2682;width:10;height:20" coordorigin="5612,2682" coordsize="10,20" path="m5612,2701l5622,2701,5622,2682,5612,2682,5612,2701xe" filled="true" fillcolor="#000000" stroked="false">
                <v:path arrowok="t"/>
                <v:fill type="solid"/>
              </v:shape>
            </v:group>
            <v:group style="position:absolute;left:5612;top:2701;width:10;height:20" coordorigin="5612,2701" coordsize="10,20">
              <v:shape style="position:absolute;left:5612;top:2701;width:10;height:20" coordorigin="5612,2701" coordsize="10,20" path="m5612,2720l5622,2720,5622,2701,5612,2701,5612,2720xe" filled="true" fillcolor="#000000" stroked="false">
                <v:path arrowok="t"/>
                <v:fill type="solid"/>
              </v:shape>
            </v:group>
            <v:group style="position:absolute;left:5612;top:2720;width:10;height:20" coordorigin="5612,2720" coordsize="10,20">
              <v:shape style="position:absolute;left:5612;top:2720;width:10;height:20" coordorigin="5612,2720" coordsize="10,20" path="m5612,2739l5622,2739,5622,2720,5612,2720,5612,2739xe" filled="true" fillcolor="#000000" stroked="false">
                <v:path arrowok="t"/>
                <v:fill type="solid"/>
              </v:shape>
            </v:group>
            <v:group style="position:absolute;left:5612;top:2739;width:10;height:20" coordorigin="5612,2739" coordsize="10,20">
              <v:shape style="position:absolute;left:5612;top:2739;width:10;height:20" coordorigin="5612,2739" coordsize="10,20" path="m5612,2758l5622,2758,5622,2739,5612,2739,5612,2758xe" filled="true" fillcolor="#000000" stroked="false">
                <v:path arrowok="t"/>
                <v:fill type="solid"/>
              </v:shape>
            </v:group>
            <v:group style="position:absolute;left:5612;top:2758;width:10;height:20" coordorigin="5612,2758" coordsize="10,20">
              <v:shape style="position:absolute;left:5612;top:2758;width:10;height:20" coordorigin="5612,2758" coordsize="10,20" path="m5612,2778l5622,2778,5622,2758,5612,2758,5612,2778xe" filled="true" fillcolor="#000000" stroked="false">
                <v:path arrowok="t"/>
                <v:fill type="solid"/>
              </v:shape>
            </v:group>
            <v:group style="position:absolute;left:5612;top:2778;width:10;height:20" coordorigin="5612,2778" coordsize="10,20">
              <v:shape style="position:absolute;left:5612;top:2778;width:10;height:20" coordorigin="5612,2778" coordsize="10,20" path="m5612,2797l5622,2797,5622,2778,5612,2778,5612,2797xe" filled="true" fillcolor="#000000" stroked="false">
                <v:path arrowok="t"/>
                <v:fill type="solid"/>
              </v:shape>
            </v:group>
            <v:group style="position:absolute;left:5612;top:2797;width:10;height:20" coordorigin="5612,2797" coordsize="10,20">
              <v:shape style="position:absolute;left:5612;top:2797;width:10;height:20" coordorigin="5612,2797" coordsize="10,20" path="m5612,2816l5622,2816,5622,2797,5612,2797,5612,2816xe" filled="true" fillcolor="#000000" stroked="false">
                <v:path arrowok="t"/>
                <v:fill type="solid"/>
              </v:shape>
            </v:group>
            <v:group style="position:absolute;left:5612;top:2816;width:10;height:20" coordorigin="5612,2816" coordsize="10,20">
              <v:shape style="position:absolute;left:5612;top:2816;width:10;height:20" coordorigin="5612,2816" coordsize="10,20" path="m5612,2835l5622,2835,5622,2816,5612,2816,5612,2835xe" filled="true" fillcolor="#000000" stroked="false">
                <v:path arrowok="t"/>
                <v:fill type="solid"/>
              </v:shape>
            </v:group>
            <v:group style="position:absolute;left:5612;top:2835;width:10;height:20" coordorigin="5612,2835" coordsize="10,20">
              <v:shape style="position:absolute;left:5612;top:2835;width:10;height:20" coordorigin="5612,2835" coordsize="10,20" path="m5612,2854l5622,2854,5622,2835,5612,2835,5612,2854xe" filled="true" fillcolor="#000000" stroked="false">
                <v:path arrowok="t"/>
                <v:fill type="solid"/>
              </v:shape>
            </v:group>
            <v:group style="position:absolute;left:5612;top:2854;width:10;height:20" coordorigin="5612,2854" coordsize="10,20">
              <v:shape style="position:absolute;left:5612;top:2854;width:10;height:20" coordorigin="5612,2854" coordsize="10,20" path="m5612,2874l5622,2874,5622,2854,5612,2854,5612,2874xe" filled="true" fillcolor="#000000" stroked="false">
                <v:path arrowok="t"/>
                <v:fill type="solid"/>
              </v:shape>
            </v:group>
            <v:group style="position:absolute;left:5612;top:2874;width:10;height:20" coordorigin="5612,2874" coordsize="10,20">
              <v:shape style="position:absolute;left:5612;top:2874;width:10;height:20" coordorigin="5612,2874" coordsize="10,20" path="m5612,2893l5622,2893,5622,2874,5612,2874,5612,2893xe" filled="true" fillcolor="#000000" stroked="false">
                <v:path arrowok="t"/>
                <v:fill type="solid"/>
              </v:shape>
            </v:group>
            <v:group style="position:absolute;left:5612;top:2893;width:10;height:20" coordorigin="5612,2893" coordsize="10,20">
              <v:shape style="position:absolute;left:5612;top:2893;width:10;height:20" coordorigin="5612,2893" coordsize="10,20" path="m5612,2912l5622,2912,5622,2893,5612,2893,5612,2912xe" filled="true" fillcolor="#000000" stroked="false">
                <v:path arrowok="t"/>
                <v:fill type="solid"/>
              </v:shape>
            </v:group>
            <v:group style="position:absolute;left:5612;top:2912;width:10;height:20" coordorigin="5612,2912" coordsize="10,20">
              <v:shape style="position:absolute;left:5612;top:2912;width:10;height:20" coordorigin="5612,2912" coordsize="10,20" path="m5612,2931l5622,2931,5622,2912,5612,2912,5612,2931xe" filled="true" fillcolor="#000000" stroked="false">
                <v:path arrowok="t"/>
                <v:fill type="solid"/>
              </v:shape>
            </v:group>
            <v:group style="position:absolute;left:5612;top:2931;width:10;height:20" coordorigin="5612,2931" coordsize="10,20">
              <v:shape style="position:absolute;left:5612;top:2931;width:10;height:20" coordorigin="5612,2931" coordsize="10,20" path="m5612,2950l5622,2950,5622,2931,5612,2931,5612,2950xe" filled="true" fillcolor="#000000" stroked="false">
                <v:path arrowok="t"/>
                <v:fill type="solid"/>
              </v:shape>
            </v:group>
            <v:group style="position:absolute;left:5612;top:2950;width:10;height:20" coordorigin="5612,2950" coordsize="10,20">
              <v:shape style="position:absolute;left:5612;top:2950;width:10;height:20" coordorigin="5612,2950" coordsize="10,20" path="m5612,2970l5622,2970,5622,2950,5612,2950,5612,2970xe" filled="true" fillcolor="#000000" stroked="false">
                <v:path arrowok="t"/>
                <v:fill type="solid"/>
              </v:shape>
            </v:group>
            <v:group style="position:absolute;left:5612;top:2970;width:10;height:20" coordorigin="5612,2970" coordsize="10,20">
              <v:shape style="position:absolute;left:5612;top:2970;width:10;height:20" coordorigin="5612,2970" coordsize="10,20" path="m5612,2989l5622,2989,5622,2970,5612,2970,5612,2989xe" filled="true" fillcolor="#000000" stroked="false">
                <v:path arrowok="t"/>
                <v:fill type="solid"/>
              </v:shape>
            </v:group>
            <v:group style="position:absolute;left:5612;top:2989;width:10;height:20" coordorigin="5612,2989" coordsize="10,20">
              <v:shape style="position:absolute;left:5612;top:2989;width:10;height:20" coordorigin="5612,2989" coordsize="10,20" path="m5612,3008l5622,3008,5622,2989,5612,2989,5612,3008xe" filled="true" fillcolor="#000000" stroked="false">
                <v:path arrowok="t"/>
                <v:fill type="solid"/>
              </v:shape>
            </v:group>
            <v:group style="position:absolute;left:5612;top:3008;width:10;height:20" coordorigin="5612,3008" coordsize="10,20">
              <v:shape style="position:absolute;left:5612;top:3008;width:10;height:20" coordorigin="5612,3008" coordsize="10,20" path="m5612,3027l5622,3027,5622,3008,5612,3008,5612,3027xe" filled="true" fillcolor="#000000" stroked="false">
                <v:path arrowok="t"/>
                <v:fill type="solid"/>
              </v:shape>
            </v:group>
            <v:group style="position:absolute;left:5612;top:3027;width:10;height:20" coordorigin="5612,3027" coordsize="10,20">
              <v:shape style="position:absolute;left:5612;top:3027;width:10;height:20" coordorigin="5612,3027" coordsize="10,20" path="m5612,3046l5622,3046,5622,3027,5612,3027,5612,3046xe" filled="true" fillcolor="#000000" stroked="false">
                <v:path arrowok="t"/>
                <v:fill type="solid"/>
              </v:shape>
            </v:group>
            <v:group style="position:absolute;left:5612;top:3046;width:10;height:20" coordorigin="5612,3046" coordsize="10,20">
              <v:shape style="position:absolute;left:5612;top:3046;width:10;height:20" coordorigin="5612,3046" coordsize="10,20" path="m5612,3066l5622,3066,5622,3046,5612,3046,5612,3066xe" filled="true" fillcolor="#000000" stroked="false">
                <v:path arrowok="t"/>
                <v:fill type="solid"/>
              </v:shape>
            </v:group>
            <v:group style="position:absolute;left:5612;top:3066;width:10;height:20" coordorigin="5612,3066" coordsize="10,20">
              <v:shape style="position:absolute;left:5612;top:3066;width:10;height:20" coordorigin="5612,3066" coordsize="10,20" path="m5612,3085l5622,3085,5622,3066,5612,3066,5612,3085xe" filled="true" fillcolor="#000000" stroked="false">
                <v:path arrowok="t"/>
                <v:fill type="solid"/>
              </v:shape>
            </v:group>
            <v:group style="position:absolute;left:5612;top:3085;width:10;height:20" coordorigin="5612,3085" coordsize="10,20">
              <v:shape style="position:absolute;left:5612;top:3085;width:10;height:20" coordorigin="5612,3085" coordsize="10,20" path="m5612,3104l5622,3104,5622,3085,5612,3085,5612,3104xe" filled="true" fillcolor="#000000" stroked="false">
                <v:path arrowok="t"/>
                <v:fill type="solid"/>
              </v:shape>
            </v:group>
            <v:group style="position:absolute;left:5612;top:3104;width:10;height:20" coordorigin="5612,3104" coordsize="10,20">
              <v:shape style="position:absolute;left:5612;top:3104;width:10;height:20" coordorigin="5612,3104" coordsize="10,20" path="m5612,3123l5622,3123,5622,3104,5612,3104,5612,3123xe" filled="true" fillcolor="#000000" stroked="false">
                <v:path arrowok="t"/>
                <v:fill type="solid"/>
              </v:shape>
            </v:group>
            <v:group style="position:absolute;left:5612;top:3123;width:10;height:20" coordorigin="5612,3123" coordsize="10,20">
              <v:shape style="position:absolute;left:5612;top:3123;width:10;height:20" coordorigin="5612,3123" coordsize="10,20" path="m5612,3142l5622,3142,5622,3123,5612,3123,5612,3142xe" filled="true" fillcolor="#000000" stroked="false">
                <v:path arrowok="t"/>
                <v:fill type="solid"/>
              </v:shape>
            </v:group>
            <v:group style="position:absolute;left:5612;top:3142;width:10;height:20" coordorigin="5612,3142" coordsize="10,20">
              <v:shape style="position:absolute;left:5612;top:3142;width:10;height:20" coordorigin="5612,3142" coordsize="10,20" path="m5612,3162l5622,3162,5622,3142,5612,3142,5612,3162xe" filled="true" fillcolor="#000000" stroked="false">
                <v:path arrowok="t"/>
                <v:fill type="solid"/>
              </v:shape>
            </v:group>
            <v:group style="position:absolute;left:5612;top:3162;width:10;height:20" coordorigin="5612,3162" coordsize="10,20">
              <v:shape style="position:absolute;left:5612;top:3162;width:10;height:20" coordorigin="5612,3162" coordsize="10,20" path="m5612,3181l5622,3181,5622,3162,5612,3162,5612,3181xe" filled="true" fillcolor="#000000" stroked="false">
                <v:path arrowok="t"/>
                <v:fill type="solid"/>
              </v:shape>
            </v:group>
            <v:group style="position:absolute;left:5612;top:3181;width:10;height:20" coordorigin="5612,3181" coordsize="10,20">
              <v:shape style="position:absolute;left:5612;top:3181;width:10;height:20" coordorigin="5612,3181" coordsize="10,20" path="m5612,3200l5622,3200,5622,3181,5612,3181,5612,3200xe" filled="true" fillcolor="#000000" stroked="false">
                <v:path arrowok="t"/>
                <v:fill type="solid"/>
              </v:shape>
            </v:group>
            <v:group style="position:absolute;left:5612;top:3200;width:10;height:20" coordorigin="5612,3200" coordsize="10,20">
              <v:shape style="position:absolute;left:5612;top:3200;width:10;height:20" coordorigin="5612,3200" coordsize="10,20" path="m5612,3219l5622,3219,5622,3200,5612,3200,5612,3219xe" filled="true" fillcolor="#000000" stroked="false">
                <v:path arrowok="t"/>
                <v:fill type="solid"/>
              </v:shape>
            </v:group>
            <v:group style="position:absolute;left:5612;top:3219;width:10;height:20" coordorigin="5612,3219" coordsize="10,20">
              <v:shape style="position:absolute;left:5612;top:3219;width:10;height:20" coordorigin="5612,3219" coordsize="10,20" path="m5612,3238l5622,3238,5622,3219,5612,3219,5612,3238xe" filled="true" fillcolor="#000000" stroked="false">
                <v:path arrowok="t"/>
                <v:fill type="solid"/>
              </v:shape>
            </v:group>
            <v:group style="position:absolute;left:5612;top:3238;width:10;height:20" coordorigin="5612,3238" coordsize="10,20">
              <v:shape style="position:absolute;left:5612;top:3238;width:10;height:20" coordorigin="5612,3238" coordsize="10,20" path="m5612,3258l5622,3258,5622,3238,5612,3238,5612,3258xe" filled="true" fillcolor="#000000" stroked="false">
                <v:path arrowok="t"/>
                <v:fill type="solid"/>
              </v:shape>
            </v:group>
            <v:group style="position:absolute;left:5612;top:3258;width:10;height:20" coordorigin="5612,3258" coordsize="10,20">
              <v:shape style="position:absolute;left:5612;top:3258;width:10;height:20" coordorigin="5612,3258" coordsize="10,20" path="m5612,3277l5622,3277,5622,3258,5612,3258,5612,3277xe" filled="true" fillcolor="#000000" stroked="false">
                <v:path arrowok="t"/>
                <v:fill type="solid"/>
              </v:shape>
            </v:group>
            <v:group style="position:absolute;left:5612;top:3277;width:10;height:20" coordorigin="5612,3277" coordsize="10,20">
              <v:shape style="position:absolute;left:5612;top:3277;width:10;height:20" coordorigin="5612,3277" coordsize="10,20" path="m5612,3296l5622,3296,5622,3277,5612,3277,5612,3296xe" filled="true" fillcolor="#000000" stroked="false">
                <v:path arrowok="t"/>
                <v:fill type="solid"/>
              </v:shape>
            </v:group>
            <v:group style="position:absolute;left:5612;top:3296;width:10;height:20" coordorigin="5612,3296" coordsize="10,20">
              <v:shape style="position:absolute;left:5612;top:3296;width:10;height:20" coordorigin="5612,3296" coordsize="10,20" path="m5612,3315l5622,3315,5622,3296,5612,3296,5612,3315xe" filled="true" fillcolor="#000000" stroked="false">
                <v:path arrowok="t"/>
                <v:fill type="solid"/>
              </v:shape>
            </v:group>
            <v:group style="position:absolute;left:5612;top:3315;width:10;height:20" coordorigin="5612,3315" coordsize="10,20">
              <v:shape style="position:absolute;left:5612;top:3315;width:10;height:20" coordorigin="5612,3315" coordsize="10,20" path="m5612,3334l5622,3334,5622,3315,5612,3315,5612,3334xe" filled="true" fillcolor="#000000" stroked="false">
                <v:path arrowok="t"/>
                <v:fill type="solid"/>
              </v:shape>
            </v:group>
            <v:group style="position:absolute;left:5612;top:3334;width:10;height:20" coordorigin="5612,3334" coordsize="10,20">
              <v:shape style="position:absolute;left:5612;top:3334;width:10;height:20" coordorigin="5612,3334" coordsize="10,20" path="m5612,3354l5622,3354,5622,3334,5612,3334,5612,3354xe" filled="true" fillcolor="#000000" stroked="false">
                <v:path arrowok="t"/>
                <v:fill type="solid"/>
              </v:shape>
            </v:group>
            <v:group style="position:absolute;left:5612;top:3354;width:10;height:20" coordorigin="5612,3354" coordsize="10,20">
              <v:shape style="position:absolute;left:5612;top:3354;width:10;height:20" coordorigin="5612,3354" coordsize="10,20" path="m5612,3373l5622,3373,5622,3354,5612,3354,5612,3373xe" filled="true" fillcolor="#000000" stroked="false">
                <v:path arrowok="t"/>
                <v:fill type="solid"/>
              </v:shape>
            </v:group>
            <v:group style="position:absolute;left:5612;top:3373;width:10;height:20" coordorigin="5612,3373" coordsize="10,20">
              <v:shape style="position:absolute;left:5612;top:3373;width:10;height:20" coordorigin="5612,3373" coordsize="10,20" path="m5612,3392l5622,3392,5622,3373,5612,3373,5612,3392xe" filled="true" fillcolor="#000000" stroked="false">
                <v:path arrowok="t"/>
                <v:fill type="solid"/>
              </v:shape>
            </v:group>
            <v:group style="position:absolute;left:5612;top:3392;width:10;height:20" coordorigin="5612,3392" coordsize="10,20">
              <v:shape style="position:absolute;left:5612;top:3392;width:10;height:20" coordorigin="5612,3392" coordsize="10,20" path="m5612,3411l5622,3411,5622,3392,5612,3392,5612,3411xe" filled="true" fillcolor="#000000" stroked="false">
                <v:path arrowok="t"/>
                <v:fill type="solid"/>
              </v:shape>
            </v:group>
            <v:group style="position:absolute;left:5612;top:3411;width:10;height:20" coordorigin="5612,3411" coordsize="10,20">
              <v:shape style="position:absolute;left:5612;top:3411;width:10;height:20" coordorigin="5612,3411" coordsize="10,20" path="m5612,3430l5622,3430,5622,3411,5612,3411,5612,3430xe" filled="true" fillcolor="#000000" stroked="false">
                <v:path arrowok="t"/>
                <v:fill type="solid"/>
              </v:shape>
            </v:group>
            <v:group style="position:absolute;left:5612;top:3430;width:10;height:20" coordorigin="5612,3430" coordsize="10,20">
              <v:shape style="position:absolute;left:5612;top:3430;width:10;height:20" coordorigin="5612,3430" coordsize="10,20" path="m5612,3450l5622,3450,5622,3430,5612,3430,5612,3450xe" filled="true" fillcolor="#000000" stroked="false">
                <v:path arrowok="t"/>
                <v:fill type="solid"/>
              </v:shape>
            </v:group>
            <v:group style="position:absolute;left:5612;top:3450;width:10;height:20" coordorigin="5612,3450" coordsize="10,20">
              <v:shape style="position:absolute;left:5612;top:3450;width:10;height:20" coordorigin="5612,3450" coordsize="10,20" path="m5612,3469l5622,3469,5622,3450,5612,3450,5612,3469xe" filled="true" fillcolor="#000000" stroked="false">
                <v:path arrowok="t"/>
                <v:fill type="solid"/>
              </v:shape>
            </v:group>
            <v:group style="position:absolute;left:5612;top:3469;width:10;height:20" coordorigin="5612,3469" coordsize="10,20">
              <v:shape style="position:absolute;left:5612;top:3469;width:10;height:20" coordorigin="5612,3469" coordsize="10,20" path="m5612,3488l5622,3488,5622,3469,5612,3469,5612,3488xe" filled="true" fillcolor="#000000" stroked="false">
                <v:path arrowok="t"/>
                <v:fill type="solid"/>
              </v:shape>
            </v:group>
            <v:group style="position:absolute;left:5612;top:3488;width:10;height:20" coordorigin="5612,3488" coordsize="10,20">
              <v:shape style="position:absolute;left:5612;top:3488;width:10;height:20" coordorigin="5612,3488" coordsize="10,20" path="m5612,3507l5622,3507,5622,3488,5612,3488,5612,3507xe" filled="true" fillcolor="#000000" stroked="false">
                <v:path arrowok="t"/>
                <v:fill type="solid"/>
              </v:shape>
            </v:group>
            <v:group style="position:absolute;left:5612;top:3507;width:10;height:20" coordorigin="5612,3507" coordsize="10,20">
              <v:shape style="position:absolute;left:5612;top:3507;width:10;height:20" coordorigin="5612,3507" coordsize="10,20" path="m5612,3526l5622,3526,5622,3507,5612,3507,5612,3526xe" filled="true" fillcolor="#000000" stroked="false">
                <v:path arrowok="t"/>
                <v:fill type="solid"/>
              </v:shape>
            </v:group>
            <v:group style="position:absolute;left:5612;top:3526;width:10;height:20" coordorigin="5612,3526" coordsize="10,20">
              <v:shape style="position:absolute;left:5612;top:3526;width:10;height:20" coordorigin="5612,3526" coordsize="10,20" path="m5612,3546l5622,3546,5622,3526,5612,3526,5612,3546xe" filled="true" fillcolor="#000000" stroked="false">
                <v:path arrowok="t"/>
                <v:fill type="solid"/>
              </v:shape>
            </v:group>
            <v:group style="position:absolute;left:5612;top:3546;width:10;height:20" coordorigin="5612,3546" coordsize="10,20">
              <v:shape style="position:absolute;left:5612;top:3546;width:10;height:20" coordorigin="5612,3546" coordsize="10,20" path="m5612,3565l5622,3565,5622,3546,5612,3546,5612,3565xe" filled="true" fillcolor="#000000" stroked="false">
                <v:path arrowok="t"/>
                <v:fill type="solid"/>
              </v:shape>
            </v:group>
            <v:group style="position:absolute;left:5612;top:3565;width:10;height:20" coordorigin="5612,3565" coordsize="10,20">
              <v:shape style="position:absolute;left:5612;top:3565;width:10;height:20" coordorigin="5612,3565" coordsize="10,20" path="m5612,3584l5622,3584,5622,3565,5612,3565,5612,3584xe" filled="true" fillcolor="#000000" stroked="false">
                <v:path arrowok="t"/>
                <v:fill type="solid"/>
              </v:shape>
            </v:group>
            <v:group style="position:absolute;left:5612;top:3584;width:10;height:20" coordorigin="5612,3584" coordsize="10,20">
              <v:shape style="position:absolute;left:5612;top:3584;width:10;height:20" coordorigin="5612,3584" coordsize="10,20" path="m5612,3603l5622,3603,5622,3584,5612,3584,5612,3603xe" filled="true" fillcolor="#000000" stroked="false">
                <v:path arrowok="t"/>
                <v:fill type="solid"/>
              </v:shape>
            </v:group>
            <v:group style="position:absolute;left:5612;top:3603;width:10;height:20" coordorigin="5612,3603" coordsize="10,20">
              <v:shape style="position:absolute;left:5612;top:3603;width:10;height:20" coordorigin="5612,3603" coordsize="10,20" path="m5612,3622l5622,3622,5622,3603,5612,3603,5612,3622xe" filled="true" fillcolor="#000000" stroked="false">
                <v:path arrowok="t"/>
                <v:fill type="solid"/>
              </v:shape>
            </v:group>
            <v:group style="position:absolute;left:5612;top:3622;width:10;height:20" coordorigin="5612,3622" coordsize="10,20">
              <v:shape style="position:absolute;left:5612;top:3622;width:10;height:20" coordorigin="5612,3622" coordsize="10,20" path="m5612,3642l5622,3642,5622,3622,5612,3622,5612,3642xe" filled="true" fillcolor="#000000" stroked="false">
                <v:path arrowok="t"/>
                <v:fill type="solid"/>
              </v:shape>
            </v:group>
            <v:group style="position:absolute;left:5612;top:3642;width:10;height:20" coordorigin="5612,3642" coordsize="10,20">
              <v:shape style="position:absolute;left:5612;top:3642;width:10;height:20" coordorigin="5612,3642" coordsize="10,20" path="m5612,3661l5622,3661,5622,3642,5612,3642,5612,3661xe" filled="true" fillcolor="#000000" stroked="false">
                <v:path arrowok="t"/>
                <v:fill type="solid"/>
              </v:shape>
            </v:group>
            <v:group style="position:absolute;left:5612;top:3661;width:10;height:20" coordorigin="5612,3661" coordsize="10,20">
              <v:shape style="position:absolute;left:5612;top:3661;width:10;height:20" coordorigin="5612,3661" coordsize="10,20" path="m5612,3680l5622,3680,5622,3661,5612,3661,5612,3680xe" filled="true" fillcolor="#000000" stroked="false">
                <v:path arrowok="t"/>
                <v:fill type="solid"/>
              </v:shape>
            </v:group>
            <v:group style="position:absolute;left:6801;top:2662;width:10;height:20" coordorigin="6801,2662" coordsize="10,20">
              <v:shape style="position:absolute;left:6801;top:2662;width:10;height:20" coordorigin="6801,2662" coordsize="10,20" path="m6801,2682l6810,2682,6810,2662,6801,2662,6801,2682xe" filled="true" fillcolor="#000000" stroked="false">
                <v:path arrowok="t"/>
                <v:fill type="solid"/>
              </v:shape>
            </v:group>
            <v:group style="position:absolute;left:6801;top:2682;width:10;height:20" coordorigin="6801,2682" coordsize="10,20">
              <v:shape style="position:absolute;left:6801;top:2682;width:10;height:20" coordorigin="6801,2682" coordsize="10,20" path="m6801,2701l6810,2701,6810,2682,6801,2682,6801,2701xe" filled="true" fillcolor="#000000" stroked="false">
                <v:path arrowok="t"/>
                <v:fill type="solid"/>
              </v:shape>
            </v:group>
            <v:group style="position:absolute;left:6801;top:2701;width:10;height:20" coordorigin="6801,2701" coordsize="10,20">
              <v:shape style="position:absolute;left:6801;top:2701;width:10;height:20" coordorigin="6801,2701" coordsize="10,20" path="m6801,2720l6810,2720,6810,2701,6801,2701,6801,2720xe" filled="true" fillcolor="#000000" stroked="false">
                <v:path arrowok="t"/>
                <v:fill type="solid"/>
              </v:shape>
            </v:group>
            <v:group style="position:absolute;left:6801;top:2720;width:10;height:20" coordorigin="6801,2720" coordsize="10,20">
              <v:shape style="position:absolute;left:6801;top:2720;width:10;height:20" coordorigin="6801,2720" coordsize="10,20" path="m6801,2739l6810,2739,6810,2720,6801,2720,6801,2739xe" filled="true" fillcolor="#000000" stroked="false">
                <v:path arrowok="t"/>
                <v:fill type="solid"/>
              </v:shape>
            </v:group>
            <v:group style="position:absolute;left:6801;top:2739;width:10;height:20" coordorigin="6801,2739" coordsize="10,20">
              <v:shape style="position:absolute;left:6801;top:2739;width:10;height:20" coordorigin="6801,2739" coordsize="10,20" path="m6801,2758l6810,2758,6810,2739,6801,2739,6801,2758xe" filled="true" fillcolor="#000000" stroked="false">
                <v:path arrowok="t"/>
                <v:fill type="solid"/>
              </v:shape>
            </v:group>
            <v:group style="position:absolute;left:6801;top:2758;width:10;height:20" coordorigin="6801,2758" coordsize="10,20">
              <v:shape style="position:absolute;left:6801;top:2758;width:10;height:20" coordorigin="6801,2758" coordsize="10,20" path="m6801,2778l6810,2778,6810,2758,6801,2758,6801,2778xe" filled="true" fillcolor="#000000" stroked="false">
                <v:path arrowok="t"/>
                <v:fill type="solid"/>
              </v:shape>
            </v:group>
            <v:group style="position:absolute;left:6801;top:2778;width:10;height:20" coordorigin="6801,2778" coordsize="10,20">
              <v:shape style="position:absolute;left:6801;top:2778;width:10;height:20" coordorigin="6801,2778" coordsize="10,20" path="m6801,2797l6810,2797,6810,2778,6801,2778,6801,2797xe" filled="true" fillcolor="#000000" stroked="false">
                <v:path arrowok="t"/>
                <v:fill type="solid"/>
              </v:shape>
            </v:group>
            <v:group style="position:absolute;left:6801;top:2797;width:10;height:20" coordorigin="6801,2797" coordsize="10,20">
              <v:shape style="position:absolute;left:6801;top:2797;width:10;height:20" coordorigin="6801,2797" coordsize="10,20" path="m6801,2816l6810,2816,6810,2797,6801,2797,6801,2816xe" filled="true" fillcolor="#000000" stroked="false">
                <v:path arrowok="t"/>
                <v:fill type="solid"/>
              </v:shape>
            </v:group>
            <v:group style="position:absolute;left:6801;top:2816;width:10;height:20" coordorigin="6801,2816" coordsize="10,20">
              <v:shape style="position:absolute;left:6801;top:2816;width:10;height:20" coordorigin="6801,2816" coordsize="10,20" path="m6801,2835l6810,2835,6810,2816,6801,2816,6801,2835xe" filled="true" fillcolor="#000000" stroked="false">
                <v:path arrowok="t"/>
                <v:fill type="solid"/>
              </v:shape>
            </v:group>
            <v:group style="position:absolute;left:6801;top:2835;width:10;height:20" coordorigin="6801,2835" coordsize="10,20">
              <v:shape style="position:absolute;left:6801;top:2835;width:10;height:20" coordorigin="6801,2835" coordsize="10,20" path="m6801,2854l6810,2854,6810,2835,6801,2835,6801,2854xe" filled="true" fillcolor="#000000" stroked="false">
                <v:path arrowok="t"/>
                <v:fill type="solid"/>
              </v:shape>
            </v:group>
            <v:group style="position:absolute;left:6801;top:2854;width:10;height:20" coordorigin="6801,2854" coordsize="10,20">
              <v:shape style="position:absolute;left:6801;top:2854;width:10;height:20" coordorigin="6801,2854" coordsize="10,20" path="m6801,2874l6810,2874,6810,2854,6801,2854,6801,2874xe" filled="true" fillcolor="#000000" stroked="false">
                <v:path arrowok="t"/>
                <v:fill type="solid"/>
              </v:shape>
            </v:group>
            <v:group style="position:absolute;left:6801;top:2874;width:10;height:20" coordorigin="6801,2874" coordsize="10,20">
              <v:shape style="position:absolute;left:6801;top:2874;width:10;height:20" coordorigin="6801,2874" coordsize="10,20" path="m6801,2893l6810,2893,6810,2874,6801,2874,6801,2893xe" filled="true" fillcolor="#000000" stroked="false">
                <v:path arrowok="t"/>
                <v:fill type="solid"/>
              </v:shape>
            </v:group>
            <v:group style="position:absolute;left:6801;top:2893;width:10;height:20" coordorigin="6801,2893" coordsize="10,20">
              <v:shape style="position:absolute;left:6801;top:2893;width:10;height:20" coordorigin="6801,2893" coordsize="10,20" path="m6801,2912l6810,2912,6810,2893,6801,2893,6801,2912xe" filled="true" fillcolor="#000000" stroked="false">
                <v:path arrowok="t"/>
                <v:fill type="solid"/>
              </v:shape>
            </v:group>
            <v:group style="position:absolute;left:6801;top:2912;width:10;height:20" coordorigin="6801,2912" coordsize="10,20">
              <v:shape style="position:absolute;left:6801;top:2912;width:10;height:20" coordorigin="6801,2912" coordsize="10,20" path="m6801,2931l6810,2931,6810,2912,6801,2912,6801,2931xe" filled="true" fillcolor="#000000" stroked="false">
                <v:path arrowok="t"/>
                <v:fill type="solid"/>
              </v:shape>
            </v:group>
            <v:group style="position:absolute;left:6801;top:2931;width:10;height:20" coordorigin="6801,2931" coordsize="10,20">
              <v:shape style="position:absolute;left:6801;top:2931;width:10;height:20" coordorigin="6801,2931" coordsize="10,20" path="m6801,2950l6810,2950,6810,2931,6801,2931,6801,2950xe" filled="true" fillcolor="#000000" stroked="false">
                <v:path arrowok="t"/>
                <v:fill type="solid"/>
              </v:shape>
            </v:group>
            <v:group style="position:absolute;left:6801;top:2950;width:10;height:20" coordorigin="6801,2950" coordsize="10,20">
              <v:shape style="position:absolute;left:6801;top:2950;width:10;height:20" coordorigin="6801,2950" coordsize="10,20" path="m6801,2970l6810,2970,6810,2950,6801,2950,6801,2970xe" filled="true" fillcolor="#000000" stroked="false">
                <v:path arrowok="t"/>
                <v:fill type="solid"/>
              </v:shape>
            </v:group>
            <v:group style="position:absolute;left:6801;top:2970;width:10;height:20" coordorigin="6801,2970" coordsize="10,20">
              <v:shape style="position:absolute;left:6801;top:2970;width:10;height:20" coordorigin="6801,2970" coordsize="10,20" path="m6801,2989l6810,2989,6810,2970,6801,2970,6801,2989xe" filled="true" fillcolor="#000000" stroked="false">
                <v:path arrowok="t"/>
                <v:fill type="solid"/>
              </v:shape>
            </v:group>
            <v:group style="position:absolute;left:6801;top:2989;width:10;height:20" coordorigin="6801,2989" coordsize="10,20">
              <v:shape style="position:absolute;left:6801;top:2989;width:10;height:20" coordorigin="6801,2989" coordsize="10,20" path="m6801,3008l6810,3008,6810,2989,6801,2989,6801,3008xe" filled="true" fillcolor="#000000" stroked="false">
                <v:path arrowok="t"/>
                <v:fill type="solid"/>
              </v:shape>
            </v:group>
            <v:group style="position:absolute;left:6801;top:3008;width:10;height:20" coordorigin="6801,3008" coordsize="10,20">
              <v:shape style="position:absolute;left:6801;top:3008;width:10;height:20" coordorigin="6801,3008" coordsize="10,20" path="m6801,3027l6810,3027,6810,3008,6801,3008,6801,3027xe" filled="true" fillcolor="#000000" stroked="false">
                <v:path arrowok="t"/>
                <v:fill type="solid"/>
              </v:shape>
            </v:group>
            <v:group style="position:absolute;left:6801;top:3027;width:10;height:20" coordorigin="6801,3027" coordsize="10,20">
              <v:shape style="position:absolute;left:6801;top:3027;width:10;height:20" coordorigin="6801,3027" coordsize="10,20" path="m6801,3046l6810,3046,6810,3027,6801,3027,6801,3046xe" filled="true" fillcolor="#000000" stroked="false">
                <v:path arrowok="t"/>
                <v:fill type="solid"/>
              </v:shape>
            </v:group>
            <v:group style="position:absolute;left:6801;top:3046;width:10;height:20" coordorigin="6801,3046" coordsize="10,20">
              <v:shape style="position:absolute;left:6801;top:3046;width:10;height:20" coordorigin="6801,3046" coordsize="10,20" path="m6801,3066l6810,3066,6810,3046,6801,3046,6801,3066xe" filled="true" fillcolor="#000000" stroked="false">
                <v:path arrowok="t"/>
                <v:fill type="solid"/>
              </v:shape>
            </v:group>
            <v:group style="position:absolute;left:6801;top:3066;width:10;height:20" coordorigin="6801,3066" coordsize="10,20">
              <v:shape style="position:absolute;left:6801;top:3066;width:10;height:20" coordorigin="6801,3066" coordsize="10,20" path="m6801,3085l6810,3085,6810,3066,6801,3066,6801,3085xe" filled="true" fillcolor="#000000" stroked="false">
                <v:path arrowok="t"/>
                <v:fill type="solid"/>
              </v:shape>
            </v:group>
            <v:group style="position:absolute;left:6801;top:3085;width:10;height:20" coordorigin="6801,3085" coordsize="10,20">
              <v:shape style="position:absolute;left:6801;top:3085;width:10;height:20" coordorigin="6801,3085" coordsize="10,20" path="m6801,3104l6810,3104,6810,3085,6801,3085,6801,3104xe" filled="true" fillcolor="#000000" stroked="false">
                <v:path arrowok="t"/>
                <v:fill type="solid"/>
              </v:shape>
            </v:group>
            <v:group style="position:absolute;left:6801;top:3104;width:10;height:20" coordorigin="6801,3104" coordsize="10,20">
              <v:shape style="position:absolute;left:6801;top:3104;width:10;height:20" coordorigin="6801,3104" coordsize="10,20" path="m6801,3123l6810,3123,6810,3104,6801,3104,6801,3123xe" filled="true" fillcolor="#000000" stroked="false">
                <v:path arrowok="t"/>
                <v:fill type="solid"/>
              </v:shape>
            </v:group>
            <v:group style="position:absolute;left:6801;top:3123;width:10;height:20" coordorigin="6801,3123" coordsize="10,20">
              <v:shape style="position:absolute;left:6801;top:3123;width:10;height:20" coordorigin="6801,3123" coordsize="10,20" path="m6801,3142l6810,3142,6810,3123,6801,3123,6801,3142xe" filled="true" fillcolor="#000000" stroked="false">
                <v:path arrowok="t"/>
                <v:fill type="solid"/>
              </v:shape>
            </v:group>
            <v:group style="position:absolute;left:6801;top:3142;width:10;height:20" coordorigin="6801,3142" coordsize="10,20">
              <v:shape style="position:absolute;left:6801;top:3142;width:10;height:20" coordorigin="6801,3142" coordsize="10,20" path="m6801,3162l6810,3162,6810,3142,6801,3142,6801,3162xe" filled="true" fillcolor="#000000" stroked="false">
                <v:path arrowok="t"/>
                <v:fill type="solid"/>
              </v:shape>
            </v:group>
            <v:group style="position:absolute;left:6801;top:3162;width:10;height:20" coordorigin="6801,3162" coordsize="10,20">
              <v:shape style="position:absolute;left:6801;top:3162;width:10;height:20" coordorigin="6801,3162" coordsize="10,20" path="m6801,3181l6810,3181,6810,3162,6801,3162,6801,3181xe" filled="true" fillcolor="#000000" stroked="false">
                <v:path arrowok="t"/>
                <v:fill type="solid"/>
              </v:shape>
            </v:group>
            <v:group style="position:absolute;left:6801;top:3181;width:10;height:20" coordorigin="6801,3181" coordsize="10,20">
              <v:shape style="position:absolute;left:6801;top:3181;width:10;height:20" coordorigin="6801,3181" coordsize="10,20" path="m6801,3200l6810,3200,6810,3181,6801,3181,6801,3200xe" filled="true" fillcolor="#000000" stroked="false">
                <v:path arrowok="t"/>
                <v:fill type="solid"/>
              </v:shape>
            </v:group>
            <v:group style="position:absolute;left:6801;top:3200;width:10;height:20" coordorigin="6801,3200" coordsize="10,20">
              <v:shape style="position:absolute;left:6801;top:3200;width:10;height:20" coordorigin="6801,3200" coordsize="10,20" path="m6801,3219l6810,3219,6810,3200,6801,3200,6801,3219xe" filled="true" fillcolor="#000000" stroked="false">
                <v:path arrowok="t"/>
                <v:fill type="solid"/>
              </v:shape>
            </v:group>
            <v:group style="position:absolute;left:6801;top:3219;width:10;height:20" coordorigin="6801,3219" coordsize="10,20">
              <v:shape style="position:absolute;left:6801;top:3219;width:10;height:20" coordorigin="6801,3219" coordsize="10,20" path="m6801,3238l6810,3238,6810,3219,6801,3219,6801,3238xe" filled="true" fillcolor="#000000" stroked="false">
                <v:path arrowok="t"/>
                <v:fill type="solid"/>
              </v:shape>
            </v:group>
            <v:group style="position:absolute;left:6801;top:3238;width:10;height:20" coordorigin="6801,3238" coordsize="10,20">
              <v:shape style="position:absolute;left:6801;top:3238;width:10;height:20" coordorigin="6801,3238" coordsize="10,20" path="m6801,3258l6810,3258,6810,3238,6801,3238,6801,3258xe" filled="true" fillcolor="#000000" stroked="false">
                <v:path arrowok="t"/>
                <v:fill type="solid"/>
              </v:shape>
            </v:group>
            <v:group style="position:absolute;left:6801;top:3258;width:10;height:20" coordorigin="6801,3258" coordsize="10,20">
              <v:shape style="position:absolute;left:6801;top:3258;width:10;height:20" coordorigin="6801,3258" coordsize="10,20" path="m6801,3277l6810,3277,6810,3258,6801,3258,6801,3277xe" filled="true" fillcolor="#000000" stroked="false">
                <v:path arrowok="t"/>
                <v:fill type="solid"/>
              </v:shape>
            </v:group>
            <v:group style="position:absolute;left:6801;top:3277;width:10;height:20" coordorigin="6801,3277" coordsize="10,20">
              <v:shape style="position:absolute;left:6801;top:3277;width:10;height:20" coordorigin="6801,3277" coordsize="10,20" path="m6801,3296l6810,3296,6810,3277,6801,3277,6801,3296xe" filled="true" fillcolor="#000000" stroked="false">
                <v:path arrowok="t"/>
                <v:fill type="solid"/>
              </v:shape>
            </v:group>
            <v:group style="position:absolute;left:6801;top:3296;width:10;height:20" coordorigin="6801,3296" coordsize="10,20">
              <v:shape style="position:absolute;left:6801;top:3296;width:10;height:20" coordorigin="6801,3296" coordsize="10,20" path="m6801,3315l6810,3315,6810,3296,6801,3296,6801,3315xe" filled="true" fillcolor="#000000" stroked="false">
                <v:path arrowok="t"/>
                <v:fill type="solid"/>
              </v:shape>
            </v:group>
            <v:group style="position:absolute;left:6801;top:3315;width:10;height:20" coordorigin="6801,3315" coordsize="10,20">
              <v:shape style="position:absolute;left:6801;top:3315;width:10;height:20" coordorigin="6801,3315" coordsize="10,20" path="m6801,3334l6810,3334,6810,3315,6801,3315,6801,3334xe" filled="true" fillcolor="#000000" stroked="false">
                <v:path arrowok="t"/>
                <v:fill type="solid"/>
              </v:shape>
            </v:group>
            <v:group style="position:absolute;left:6801;top:3334;width:10;height:20" coordorigin="6801,3334" coordsize="10,20">
              <v:shape style="position:absolute;left:6801;top:3334;width:10;height:20" coordorigin="6801,3334" coordsize="10,20" path="m6801,3354l6810,3354,6810,3334,6801,3334,6801,3354xe" filled="true" fillcolor="#000000" stroked="false">
                <v:path arrowok="t"/>
                <v:fill type="solid"/>
              </v:shape>
            </v:group>
            <v:group style="position:absolute;left:6801;top:3354;width:10;height:20" coordorigin="6801,3354" coordsize="10,20">
              <v:shape style="position:absolute;left:6801;top:3354;width:10;height:20" coordorigin="6801,3354" coordsize="10,20" path="m6801,3373l6810,3373,6810,3354,6801,3354,6801,3373xe" filled="true" fillcolor="#000000" stroked="false">
                <v:path arrowok="t"/>
                <v:fill type="solid"/>
              </v:shape>
            </v:group>
            <v:group style="position:absolute;left:6801;top:3373;width:10;height:20" coordorigin="6801,3373" coordsize="10,20">
              <v:shape style="position:absolute;left:6801;top:3373;width:10;height:20" coordorigin="6801,3373" coordsize="10,20" path="m6801,3392l6810,3392,6810,3373,6801,3373,6801,3392xe" filled="true" fillcolor="#000000" stroked="false">
                <v:path arrowok="t"/>
                <v:fill type="solid"/>
              </v:shape>
            </v:group>
            <v:group style="position:absolute;left:6801;top:3392;width:10;height:20" coordorigin="6801,3392" coordsize="10,20">
              <v:shape style="position:absolute;left:6801;top:3392;width:10;height:20" coordorigin="6801,3392" coordsize="10,20" path="m6801,3411l6810,3411,6810,3392,6801,3392,6801,3411xe" filled="true" fillcolor="#000000" stroked="false">
                <v:path arrowok="t"/>
                <v:fill type="solid"/>
              </v:shape>
            </v:group>
            <v:group style="position:absolute;left:6801;top:3411;width:10;height:20" coordorigin="6801,3411" coordsize="10,20">
              <v:shape style="position:absolute;left:6801;top:3411;width:10;height:20" coordorigin="6801,3411" coordsize="10,20" path="m6801,3430l6810,3430,6810,3411,6801,3411,6801,3430xe" filled="true" fillcolor="#000000" stroked="false">
                <v:path arrowok="t"/>
                <v:fill type="solid"/>
              </v:shape>
            </v:group>
            <v:group style="position:absolute;left:6801;top:3430;width:10;height:20" coordorigin="6801,3430" coordsize="10,20">
              <v:shape style="position:absolute;left:6801;top:3430;width:10;height:20" coordorigin="6801,3430" coordsize="10,20" path="m6801,3450l6810,3450,6810,3430,6801,3430,6801,3450xe" filled="true" fillcolor="#000000" stroked="false">
                <v:path arrowok="t"/>
                <v:fill type="solid"/>
              </v:shape>
            </v:group>
            <v:group style="position:absolute;left:6801;top:3450;width:10;height:20" coordorigin="6801,3450" coordsize="10,20">
              <v:shape style="position:absolute;left:6801;top:3450;width:10;height:20" coordorigin="6801,3450" coordsize="10,20" path="m6801,3469l6810,3469,6810,3450,6801,3450,6801,3469xe" filled="true" fillcolor="#000000" stroked="false">
                <v:path arrowok="t"/>
                <v:fill type="solid"/>
              </v:shape>
            </v:group>
            <v:group style="position:absolute;left:6801;top:3469;width:10;height:20" coordorigin="6801,3469" coordsize="10,20">
              <v:shape style="position:absolute;left:6801;top:3469;width:10;height:20" coordorigin="6801,3469" coordsize="10,20" path="m6801,3488l6810,3488,6810,3469,6801,3469,6801,3488xe" filled="true" fillcolor="#000000" stroked="false">
                <v:path arrowok="t"/>
                <v:fill type="solid"/>
              </v:shape>
            </v:group>
            <v:group style="position:absolute;left:6801;top:3488;width:10;height:20" coordorigin="6801,3488" coordsize="10,20">
              <v:shape style="position:absolute;left:6801;top:3488;width:10;height:20" coordorigin="6801,3488" coordsize="10,20" path="m6801,3507l6810,3507,6810,3488,6801,3488,6801,3507xe" filled="true" fillcolor="#000000" stroked="false">
                <v:path arrowok="t"/>
                <v:fill type="solid"/>
              </v:shape>
            </v:group>
            <v:group style="position:absolute;left:6801;top:3507;width:10;height:20" coordorigin="6801,3507" coordsize="10,20">
              <v:shape style="position:absolute;left:6801;top:3507;width:10;height:20" coordorigin="6801,3507" coordsize="10,20" path="m6801,3526l6810,3526,6810,3507,6801,3507,6801,3526xe" filled="true" fillcolor="#000000" stroked="false">
                <v:path arrowok="t"/>
                <v:fill type="solid"/>
              </v:shape>
            </v:group>
            <v:group style="position:absolute;left:6801;top:3526;width:10;height:20" coordorigin="6801,3526" coordsize="10,20">
              <v:shape style="position:absolute;left:6801;top:3526;width:10;height:20" coordorigin="6801,3526" coordsize="10,20" path="m6801,3546l6810,3546,6810,3526,6801,3526,6801,3546xe" filled="true" fillcolor="#000000" stroked="false">
                <v:path arrowok="t"/>
                <v:fill type="solid"/>
              </v:shape>
            </v:group>
            <v:group style="position:absolute;left:6801;top:3546;width:10;height:20" coordorigin="6801,3546" coordsize="10,20">
              <v:shape style="position:absolute;left:6801;top:3546;width:10;height:20" coordorigin="6801,3546" coordsize="10,20" path="m6801,3565l6810,3565,6810,3546,6801,3546,6801,3565xe" filled="true" fillcolor="#000000" stroked="false">
                <v:path arrowok="t"/>
                <v:fill type="solid"/>
              </v:shape>
            </v:group>
            <v:group style="position:absolute;left:6801;top:3565;width:10;height:20" coordorigin="6801,3565" coordsize="10,20">
              <v:shape style="position:absolute;left:6801;top:3565;width:10;height:20" coordorigin="6801,3565" coordsize="10,20" path="m6801,3584l6810,3584,6810,3565,6801,3565,6801,3584xe" filled="true" fillcolor="#000000" stroked="false">
                <v:path arrowok="t"/>
                <v:fill type="solid"/>
              </v:shape>
            </v:group>
            <v:group style="position:absolute;left:6801;top:3584;width:10;height:20" coordorigin="6801,3584" coordsize="10,20">
              <v:shape style="position:absolute;left:6801;top:3584;width:10;height:20" coordorigin="6801,3584" coordsize="10,20" path="m6801,3603l6810,3603,6810,3584,6801,3584,6801,3603xe" filled="true" fillcolor="#000000" stroked="false">
                <v:path arrowok="t"/>
                <v:fill type="solid"/>
              </v:shape>
            </v:group>
            <v:group style="position:absolute;left:6801;top:3603;width:10;height:20" coordorigin="6801,3603" coordsize="10,20">
              <v:shape style="position:absolute;left:6801;top:3603;width:10;height:20" coordorigin="6801,3603" coordsize="10,20" path="m6801,3622l6810,3622,6810,3603,6801,3603,6801,3622xe" filled="true" fillcolor="#000000" stroked="false">
                <v:path arrowok="t"/>
                <v:fill type="solid"/>
              </v:shape>
            </v:group>
            <v:group style="position:absolute;left:6801;top:3622;width:10;height:20" coordorigin="6801,3622" coordsize="10,20">
              <v:shape style="position:absolute;left:6801;top:3622;width:10;height:20" coordorigin="6801,3622" coordsize="10,20" path="m6801,3642l6810,3642,6810,3622,6801,3622,6801,3642xe" filled="true" fillcolor="#000000" stroked="false">
                <v:path arrowok="t"/>
                <v:fill type="solid"/>
              </v:shape>
            </v:group>
            <v:group style="position:absolute;left:6801;top:3642;width:10;height:20" coordorigin="6801,3642" coordsize="10,20">
              <v:shape style="position:absolute;left:6801;top:3642;width:10;height:20" coordorigin="6801,3642" coordsize="10,20" path="m6801,3661l6810,3661,6810,3642,6801,3642,6801,3661xe" filled="true" fillcolor="#000000" stroked="false">
                <v:path arrowok="t"/>
                <v:fill type="solid"/>
              </v:shape>
            </v:group>
            <v:group style="position:absolute;left:6801;top:3661;width:10;height:20" coordorigin="6801,3661" coordsize="10,20">
              <v:shape style="position:absolute;left:6801;top:3661;width:10;height:20" coordorigin="6801,3661" coordsize="10,20" path="m6801,3680l6810,3680,6810,3661,6801,3661,6801,3680xe" filled="true" fillcolor="#000000" stroked="false">
                <v:path arrowok="t"/>
                <v:fill type="solid"/>
              </v:shape>
            </v:group>
            <v:group style="position:absolute;left:7955;top:2662;width:10;height:20" coordorigin="7955,2662" coordsize="10,20">
              <v:shape style="position:absolute;left:7955;top:2662;width:10;height:20" coordorigin="7955,2662" coordsize="10,20" path="m7955,2682l7965,2682,7965,2662,7955,2662,7955,2682xe" filled="true" fillcolor="#000000" stroked="false">
                <v:path arrowok="t"/>
                <v:fill type="solid"/>
              </v:shape>
            </v:group>
            <v:group style="position:absolute;left:7955;top:2682;width:10;height:20" coordorigin="7955,2682" coordsize="10,20">
              <v:shape style="position:absolute;left:7955;top:2682;width:10;height:20" coordorigin="7955,2682" coordsize="10,20" path="m7955,2701l7965,2701,7965,2682,7955,2682,7955,2701xe" filled="true" fillcolor="#000000" stroked="false">
                <v:path arrowok="t"/>
                <v:fill type="solid"/>
              </v:shape>
            </v:group>
            <v:group style="position:absolute;left:7955;top:2701;width:10;height:20" coordorigin="7955,2701" coordsize="10,20">
              <v:shape style="position:absolute;left:7955;top:2701;width:10;height:20" coordorigin="7955,2701" coordsize="10,20" path="m7955,2720l7965,2720,7965,2701,7955,2701,7955,2720xe" filled="true" fillcolor="#000000" stroked="false">
                <v:path arrowok="t"/>
                <v:fill type="solid"/>
              </v:shape>
            </v:group>
            <v:group style="position:absolute;left:7955;top:2720;width:10;height:20" coordorigin="7955,2720" coordsize="10,20">
              <v:shape style="position:absolute;left:7955;top:2720;width:10;height:20" coordorigin="7955,2720" coordsize="10,20" path="m7955,2739l7965,2739,7965,2720,7955,2720,7955,2739xe" filled="true" fillcolor="#000000" stroked="false">
                <v:path arrowok="t"/>
                <v:fill type="solid"/>
              </v:shape>
            </v:group>
            <v:group style="position:absolute;left:7955;top:2739;width:10;height:20" coordorigin="7955,2739" coordsize="10,20">
              <v:shape style="position:absolute;left:7955;top:2739;width:10;height:20" coordorigin="7955,2739" coordsize="10,20" path="m7955,2758l7965,2758,7965,2739,7955,2739,7955,2758xe" filled="true" fillcolor="#000000" stroked="false">
                <v:path arrowok="t"/>
                <v:fill type="solid"/>
              </v:shape>
            </v:group>
            <v:group style="position:absolute;left:7955;top:2758;width:10;height:20" coordorigin="7955,2758" coordsize="10,20">
              <v:shape style="position:absolute;left:7955;top:2758;width:10;height:20" coordorigin="7955,2758" coordsize="10,20" path="m7955,2778l7965,2778,7965,2758,7955,2758,7955,2778xe" filled="true" fillcolor="#000000" stroked="false">
                <v:path arrowok="t"/>
                <v:fill type="solid"/>
              </v:shape>
            </v:group>
            <v:group style="position:absolute;left:7955;top:2778;width:10;height:20" coordorigin="7955,2778" coordsize="10,20">
              <v:shape style="position:absolute;left:7955;top:2778;width:10;height:20" coordorigin="7955,2778" coordsize="10,20" path="m7955,2797l7965,2797,7965,2778,7955,2778,7955,2797xe" filled="true" fillcolor="#000000" stroked="false">
                <v:path arrowok="t"/>
                <v:fill type="solid"/>
              </v:shape>
            </v:group>
            <v:group style="position:absolute;left:7955;top:2797;width:10;height:20" coordorigin="7955,2797" coordsize="10,20">
              <v:shape style="position:absolute;left:7955;top:2797;width:10;height:20" coordorigin="7955,2797" coordsize="10,20" path="m7955,2816l7965,2816,7965,2797,7955,2797,7955,2816xe" filled="true" fillcolor="#000000" stroked="false">
                <v:path arrowok="t"/>
                <v:fill type="solid"/>
              </v:shape>
            </v:group>
            <v:group style="position:absolute;left:7955;top:2816;width:10;height:20" coordorigin="7955,2816" coordsize="10,20">
              <v:shape style="position:absolute;left:7955;top:2816;width:10;height:20" coordorigin="7955,2816" coordsize="10,20" path="m7955,2835l7965,2835,7965,2816,7955,2816,7955,2835xe" filled="true" fillcolor="#000000" stroked="false">
                <v:path arrowok="t"/>
                <v:fill type="solid"/>
              </v:shape>
            </v:group>
            <v:group style="position:absolute;left:7955;top:2835;width:10;height:20" coordorigin="7955,2835" coordsize="10,20">
              <v:shape style="position:absolute;left:7955;top:2835;width:10;height:20" coordorigin="7955,2835" coordsize="10,20" path="m7955,2854l7965,2854,7965,2835,7955,2835,7955,2854xe" filled="true" fillcolor="#000000" stroked="false">
                <v:path arrowok="t"/>
                <v:fill type="solid"/>
              </v:shape>
            </v:group>
            <v:group style="position:absolute;left:7955;top:2854;width:10;height:20" coordorigin="7955,2854" coordsize="10,20">
              <v:shape style="position:absolute;left:7955;top:2854;width:10;height:20" coordorigin="7955,2854" coordsize="10,20" path="m7955,2874l7965,2874,7965,2854,7955,2854,7955,2874xe" filled="true" fillcolor="#000000" stroked="false">
                <v:path arrowok="t"/>
                <v:fill type="solid"/>
              </v:shape>
            </v:group>
            <v:group style="position:absolute;left:7955;top:2874;width:10;height:20" coordorigin="7955,2874" coordsize="10,20">
              <v:shape style="position:absolute;left:7955;top:2874;width:10;height:20" coordorigin="7955,2874" coordsize="10,20" path="m7955,2893l7965,2893,7965,2874,7955,2874,7955,2893xe" filled="true" fillcolor="#000000" stroked="false">
                <v:path arrowok="t"/>
                <v:fill type="solid"/>
              </v:shape>
            </v:group>
            <v:group style="position:absolute;left:7955;top:2893;width:10;height:20" coordorigin="7955,2893" coordsize="10,20">
              <v:shape style="position:absolute;left:7955;top:2893;width:10;height:20" coordorigin="7955,2893" coordsize="10,20" path="m7955,2912l7965,2912,7965,2893,7955,2893,7955,2912xe" filled="true" fillcolor="#000000" stroked="false">
                <v:path arrowok="t"/>
                <v:fill type="solid"/>
              </v:shape>
            </v:group>
            <v:group style="position:absolute;left:7955;top:2912;width:10;height:20" coordorigin="7955,2912" coordsize="10,20">
              <v:shape style="position:absolute;left:7955;top:2912;width:10;height:20" coordorigin="7955,2912" coordsize="10,20" path="m7955,2931l7965,2931,7965,2912,7955,2912,7955,2931xe" filled="true" fillcolor="#000000" stroked="false">
                <v:path arrowok="t"/>
                <v:fill type="solid"/>
              </v:shape>
            </v:group>
            <v:group style="position:absolute;left:7955;top:2931;width:10;height:20" coordorigin="7955,2931" coordsize="10,20">
              <v:shape style="position:absolute;left:7955;top:2931;width:10;height:20" coordorigin="7955,2931" coordsize="10,20" path="m7955,2950l7965,2950,7965,2931,7955,2931,7955,2950xe" filled="true" fillcolor="#000000" stroked="false">
                <v:path arrowok="t"/>
                <v:fill type="solid"/>
              </v:shape>
            </v:group>
            <v:group style="position:absolute;left:7955;top:2950;width:10;height:20" coordorigin="7955,2950" coordsize="10,20">
              <v:shape style="position:absolute;left:7955;top:2950;width:10;height:20" coordorigin="7955,2950" coordsize="10,20" path="m7955,2970l7965,2970,7965,2950,7955,2950,7955,2970xe" filled="true" fillcolor="#000000" stroked="false">
                <v:path arrowok="t"/>
                <v:fill type="solid"/>
              </v:shape>
            </v:group>
            <v:group style="position:absolute;left:7955;top:2970;width:10;height:20" coordorigin="7955,2970" coordsize="10,20">
              <v:shape style="position:absolute;left:7955;top:2970;width:10;height:20" coordorigin="7955,2970" coordsize="10,20" path="m7955,2989l7965,2989,7965,2970,7955,2970,7955,2989xe" filled="true" fillcolor="#000000" stroked="false">
                <v:path arrowok="t"/>
                <v:fill type="solid"/>
              </v:shape>
            </v:group>
            <v:group style="position:absolute;left:7955;top:2989;width:10;height:20" coordorigin="7955,2989" coordsize="10,20">
              <v:shape style="position:absolute;left:7955;top:2989;width:10;height:20" coordorigin="7955,2989" coordsize="10,20" path="m7955,3008l7965,3008,7965,2989,7955,2989,7955,3008xe" filled="true" fillcolor="#000000" stroked="false">
                <v:path arrowok="t"/>
                <v:fill type="solid"/>
              </v:shape>
            </v:group>
            <v:group style="position:absolute;left:7955;top:3008;width:10;height:20" coordorigin="7955,3008" coordsize="10,20">
              <v:shape style="position:absolute;left:7955;top:3008;width:10;height:20" coordorigin="7955,3008" coordsize="10,20" path="m7955,3027l7965,3027,7965,3008,7955,3008,7955,3027xe" filled="true" fillcolor="#000000" stroked="false">
                <v:path arrowok="t"/>
                <v:fill type="solid"/>
              </v:shape>
            </v:group>
            <v:group style="position:absolute;left:7955;top:3027;width:10;height:20" coordorigin="7955,3027" coordsize="10,20">
              <v:shape style="position:absolute;left:7955;top:3027;width:10;height:20" coordorigin="7955,3027" coordsize="10,20" path="m7955,3046l7965,3046,7965,3027,7955,3027,7955,3046xe" filled="true" fillcolor="#000000" stroked="false">
                <v:path arrowok="t"/>
                <v:fill type="solid"/>
              </v:shape>
            </v:group>
            <v:group style="position:absolute;left:7955;top:3046;width:10;height:20" coordorigin="7955,3046" coordsize="10,20">
              <v:shape style="position:absolute;left:7955;top:3046;width:10;height:20" coordorigin="7955,3046" coordsize="10,20" path="m7955,3066l7965,3066,7965,3046,7955,3046,7955,3066xe" filled="true" fillcolor="#000000" stroked="false">
                <v:path arrowok="t"/>
                <v:fill type="solid"/>
              </v:shape>
            </v:group>
            <v:group style="position:absolute;left:7955;top:3066;width:10;height:20" coordorigin="7955,3066" coordsize="10,20">
              <v:shape style="position:absolute;left:7955;top:3066;width:10;height:20" coordorigin="7955,3066" coordsize="10,20" path="m7955,3085l7965,3085,7965,3066,7955,3066,7955,3085xe" filled="true" fillcolor="#000000" stroked="false">
                <v:path arrowok="t"/>
                <v:fill type="solid"/>
              </v:shape>
            </v:group>
            <v:group style="position:absolute;left:7955;top:3085;width:10;height:20" coordorigin="7955,3085" coordsize="10,20">
              <v:shape style="position:absolute;left:7955;top:3085;width:10;height:20" coordorigin="7955,3085" coordsize="10,20" path="m7955,3104l7965,3104,7965,3085,7955,3085,7955,3104xe" filled="true" fillcolor="#000000" stroked="false">
                <v:path arrowok="t"/>
                <v:fill type="solid"/>
              </v:shape>
            </v:group>
            <v:group style="position:absolute;left:7955;top:3104;width:10;height:20" coordorigin="7955,3104" coordsize="10,20">
              <v:shape style="position:absolute;left:7955;top:3104;width:10;height:20" coordorigin="7955,3104" coordsize="10,20" path="m7955,3123l7965,3123,7965,3104,7955,3104,7955,3123xe" filled="true" fillcolor="#000000" stroked="false">
                <v:path arrowok="t"/>
                <v:fill type="solid"/>
              </v:shape>
            </v:group>
            <v:group style="position:absolute;left:7955;top:3123;width:10;height:20" coordorigin="7955,3123" coordsize="10,20">
              <v:shape style="position:absolute;left:7955;top:3123;width:10;height:20" coordorigin="7955,3123" coordsize="10,20" path="m7955,3142l7965,3142,7965,3123,7955,3123,7955,3142xe" filled="true" fillcolor="#000000" stroked="false">
                <v:path arrowok="t"/>
                <v:fill type="solid"/>
              </v:shape>
            </v:group>
            <v:group style="position:absolute;left:7955;top:3142;width:10;height:20" coordorigin="7955,3142" coordsize="10,20">
              <v:shape style="position:absolute;left:7955;top:3142;width:10;height:20" coordorigin="7955,3142" coordsize="10,20" path="m7955,3162l7965,3162,7965,3142,7955,3142,7955,3162xe" filled="true" fillcolor="#000000" stroked="false">
                <v:path arrowok="t"/>
                <v:fill type="solid"/>
              </v:shape>
            </v:group>
            <v:group style="position:absolute;left:7955;top:3162;width:10;height:20" coordorigin="7955,3162" coordsize="10,20">
              <v:shape style="position:absolute;left:7955;top:3162;width:10;height:20" coordorigin="7955,3162" coordsize="10,20" path="m7955,3181l7965,3181,7965,3162,7955,3162,7955,3181xe" filled="true" fillcolor="#000000" stroked="false">
                <v:path arrowok="t"/>
                <v:fill type="solid"/>
              </v:shape>
            </v:group>
            <v:group style="position:absolute;left:7955;top:3181;width:10;height:20" coordorigin="7955,3181" coordsize="10,20">
              <v:shape style="position:absolute;left:7955;top:3181;width:10;height:20" coordorigin="7955,3181" coordsize="10,20" path="m7955,3200l7965,3200,7965,3181,7955,3181,7955,3200xe" filled="true" fillcolor="#000000" stroked="false">
                <v:path arrowok="t"/>
                <v:fill type="solid"/>
              </v:shape>
            </v:group>
            <v:group style="position:absolute;left:7955;top:3200;width:10;height:20" coordorigin="7955,3200" coordsize="10,20">
              <v:shape style="position:absolute;left:7955;top:3200;width:10;height:20" coordorigin="7955,3200" coordsize="10,20" path="m7955,3219l7965,3219,7965,3200,7955,3200,7955,3219xe" filled="true" fillcolor="#000000" stroked="false">
                <v:path arrowok="t"/>
                <v:fill type="solid"/>
              </v:shape>
            </v:group>
            <v:group style="position:absolute;left:7955;top:3219;width:10;height:20" coordorigin="7955,3219" coordsize="10,20">
              <v:shape style="position:absolute;left:7955;top:3219;width:10;height:20" coordorigin="7955,3219" coordsize="10,20" path="m7955,3238l7965,3238,7965,3219,7955,3219,7955,3238xe" filled="true" fillcolor="#000000" stroked="false">
                <v:path arrowok="t"/>
                <v:fill type="solid"/>
              </v:shape>
            </v:group>
            <v:group style="position:absolute;left:7955;top:3238;width:10;height:20" coordorigin="7955,3238" coordsize="10,20">
              <v:shape style="position:absolute;left:7955;top:3238;width:10;height:20" coordorigin="7955,3238" coordsize="10,20" path="m7955,3258l7965,3258,7965,3238,7955,3238,7955,3258xe" filled="true" fillcolor="#000000" stroked="false">
                <v:path arrowok="t"/>
                <v:fill type="solid"/>
              </v:shape>
            </v:group>
            <v:group style="position:absolute;left:7955;top:3258;width:10;height:20" coordorigin="7955,3258" coordsize="10,20">
              <v:shape style="position:absolute;left:7955;top:3258;width:10;height:20" coordorigin="7955,3258" coordsize="10,20" path="m7955,3277l7965,3277,7965,3258,7955,3258,7955,3277xe" filled="true" fillcolor="#000000" stroked="false">
                <v:path arrowok="t"/>
                <v:fill type="solid"/>
              </v:shape>
            </v:group>
            <v:group style="position:absolute;left:7955;top:3277;width:10;height:20" coordorigin="7955,3277" coordsize="10,20">
              <v:shape style="position:absolute;left:7955;top:3277;width:10;height:20" coordorigin="7955,3277" coordsize="10,20" path="m7955,3296l7965,3296,7965,3277,7955,3277,7955,3296xe" filled="true" fillcolor="#000000" stroked="false">
                <v:path arrowok="t"/>
                <v:fill type="solid"/>
              </v:shape>
            </v:group>
            <v:group style="position:absolute;left:7955;top:3296;width:10;height:20" coordorigin="7955,3296" coordsize="10,20">
              <v:shape style="position:absolute;left:7955;top:3296;width:10;height:20" coordorigin="7955,3296" coordsize="10,20" path="m7955,3315l7965,3315,7965,3296,7955,3296,7955,3315xe" filled="true" fillcolor="#000000" stroked="false">
                <v:path arrowok="t"/>
                <v:fill type="solid"/>
              </v:shape>
            </v:group>
            <v:group style="position:absolute;left:7955;top:3315;width:10;height:20" coordorigin="7955,3315" coordsize="10,20">
              <v:shape style="position:absolute;left:7955;top:3315;width:10;height:20" coordorigin="7955,3315" coordsize="10,20" path="m7955,3334l7965,3334,7965,3315,7955,3315,7955,3334xe" filled="true" fillcolor="#000000" stroked="false">
                <v:path arrowok="t"/>
                <v:fill type="solid"/>
              </v:shape>
            </v:group>
            <v:group style="position:absolute;left:7955;top:3334;width:10;height:20" coordorigin="7955,3334" coordsize="10,20">
              <v:shape style="position:absolute;left:7955;top:3334;width:10;height:20" coordorigin="7955,3334" coordsize="10,20" path="m7955,3354l7965,3354,7965,3334,7955,3334,7955,3354xe" filled="true" fillcolor="#000000" stroked="false">
                <v:path arrowok="t"/>
                <v:fill type="solid"/>
              </v:shape>
            </v:group>
            <v:group style="position:absolute;left:7955;top:3354;width:10;height:20" coordorigin="7955,3354" coordsize="10,20">
              <v:shape style="position:absolute;left:7955;top:3354;width:10;height:20" coordorigin="7955,3354" coordsize="10,20" path="m7955,3373l7965,3373,7965,3354,7955,3354,7955,3373xe" filled="true" fillcolor="#000000" stroked="false">
                <v:path arrowok="t"/>
                <v:fill type="solid"/>
              </v:shape>
            </v:group>
            <v:group style="position:absolute;left:7955;top:3373;width:10;height:20" coordorigin="7955,3373" coordsize="10,20">
              <v:shape style="position:absolute;left:7955;top:3373;width:10;height:20" coordorigin="7955,3373" coordsize="10,20" path="m7955,3392l7965,3392,7965,3373,7955,3373,7955,3392xe" filled="true" fillcolor="#000000" stroked="false">
                <v:path arrowok="t"/>
                <v:fill type="solid"/>
              </v:shape>
            </v:group>
            <v:group style="position:absolute;left:7955;top:3392;width:10;height:20" coordorigin="7955,3392" coordsize="10,20">
              <v:shape style="position:absolute;left:7955;top:3392;width:10;height:20" coordorigin="7955,3392" coordsize="10,20" path="m7955,3411l7965,3411,7965,3392,7955,3392,7955,3411xe" filled="true" fillcolor="#000000" stroked="false">
                <v:path arrowok="t"/>
                <v:fill type="solid"/>
              </v:shape>
            </v:group>
            <v:group style="position:absolute;left:7955;top:3411;width:10;height:20" coordorigin="7955,3411" coordsize="10,20">
              <v:shape style="position:absolute;left:7955;top:3411;width:10;height:20" coordorigin="7955,3411" coordsize="10,20" path="m7955,3430l7965,3430,7965,3411,7955,3411,7955,3430xe" filled="true" fillcolor="#000000" stroked="false">
                <v:path arrowok="t"/>
                <v:fill type="solid"/>
              </v:shape>
            </v:group>
            <v:group style="position:absolute;left:7955;top:3430;width:10;height:20" coordorigin="7955,3430" coordsize="10,20">
              <v:shape style="position:absolute;left:7955;top:3430;width:10;height:20" coordorigin="7955,3430" coordsize="10,20" path="m7955,3450l7965,3450,7965,3430,7955,3430,7955,3450xe" filled="true" fillcolor="#000000" stroked="false">
                <v:path arrowok="t"/>
                <v:fill type="solid"/>
              </v:shape>
            </v:group>
            <v:group style="position:absolute;left:7955;top:3450;width:10;height:20" coordorigin="7955,3450" coordsize="10,20">
              <v:shape style="position:absolute;left:7955;top:3450;width:10;height:20" coordorigin="7955,3450" coordsize="10,20" path="m7955,3469l7965,3469,7965,3450,7955,3450,7955,3469xe" filled="true" fillcolor="#000000" stroked="false">
                <v:path arrowok="t"/>
                <v:fill type="solid"/>
              </v:shape>
            </v:group>
            <v:group style="position:absolute;left:7955;top:3469;width:10;height:20" coordorigin="7955,3469" coordsize="10,20">
              <v:shape style="position:absolute;left:7955;top:3469;width:10;height:20" coordorigin="7955,3469" coordsize="10,20" path="m7955,3488l7965,3488,7965,3469,7955,3469,7955,3488xe" filled="true" fillcolor="#000000" stroked="false">
                <v:path arrowok="t"/>
                <v:fill type="solid"/>
              </v:shape>
            </v:group>
            <v:group style="position:absolute;left:7955;top:3488;width:10;height:20" coordorigin="7955,3488" coordsize="10,20">
              <v:shape style="position:absolute;left:7955;top:3488;width:10;height:20" coordorigin="7955,3488" coordsize="10,20" path="m7955,3507l7965,3507,7965,3488,7955,3488,7955,3507xe" filled="true" fillcolor="#000000" stroked="false">
                <v:path arrowok="t"/>
                <v:fill type="solid"/>
              </v:shape>
            </v:group>
            <v:group style="position:absolute;left:7955;top:3507;width:10;height:20" coordorigin="7955,3507" coordsize="10,20">
              <v:shape style="position:absolute;left:7955;top:3507;width:10;height:20" coordorigin="7955,3507" coordsize="10,20" path="m7955,3526l7965,3526,7965,3507,7955,3507,7955,3526xe" filled="true" fillcolor="#000000" stroked="false">
                <v:path arrowok="t"/>
                <v:fill type="solid"/>
              </v:shape>
            </v:group>
            <v:group style="position:absolute;left:7955;top:3526;width:10;height:20" coordorigin="7955,3526" coordsize="10,20">
              <v:shape style="position:absolute;left:7955;top:3526;width:10;height:20" coordorigin="7955,3526" coordsize="10,20" path="m7955,3546l7965,3546,7965,3526,7955,3526,7955,3546xe" filled="true" fillcolor="#000000" stroked="false">
                <v:path arrowok="t"/>
                <v:fill type="solid"/>
              </v:shape>
            </v:group>
            <v:group style="position:absolute;left:7955;top:3546;width:10;height:20" coordorigin="7955,3546" coordsize="10,20">
              <v:shape style="position:absolute;left:7955;top:3546;width:10;height:20" coordorigin="7955,3546" coordsize="10,20" path="m7955,3565l7965,3565,7965,3546,7955,3546,7955,3565xe" filled="true" fillcolor="#000000" stroked="false">
                <v:path arrowok="t"/>
                <v:fill type="solid"/>
              </v:shape>
            </v:group>
            <v:group style="position:absolute;left:7955;top:3565;width:10;height:20" coordorigin="7955,3565" coordsize="10,20">
              <v:shape style="position:absolute;left:7955;top:3565;width:10;height:20" coordorigin="7955,3565" coordsize="10,20" path="m7955,3584l7965,3584,7965,3565,7955,3565,7955,3584xe" filled="true" fillcolor="#000000" stroked="false">
                <v:path arrowok="t"/>
                <v:fill type="solid"/>
              </v:shape>
            </v:group>
            <v:group style="position:absolute;left:7955;top:3584;width:10;height:20" coordorigin="7955,3584" coordsize="10,20">
              <v:shape style="position:absolute;left:7955;top:3584;width:10;height:20" coordorigin="7955,3584" coordsize="10,20" path="m7955,3603l7965,3603,7965,3584,7955,3584,7955,3603xe" filled="true" fillcolor="#000000" stroked="false">
                <v:path arrowok="t"/>
                <v:fill type="solid"/>
              </v:shape>
            </v:group>
            <v:group style="position:absolute;left:7955;top:3603;width:10;height:20" coordorigin="7955,3603" coordsize="10,20">
              <v:shape style="position:absolute;left:7955;top:3603;width:10;height:20" coordorigin="7955,3603" coordsize="10,20" path="m7955,3622l7965,3622,7965,3603,7955,3603,7955,3622xe" filled="true" fillcolor="#000000" stroked="false">
                <v:path arrowok="t"/>
                <v:fill type="solid"/>
              </v:shape>
            </v:group>
            <v:group style="position:absolute;left:7955;top:3622;width:10;height:20" coordorigin="7955,3622" coordsize="10,20">
              <v:shape style="position:absolute;left:7955;top:3622;width:10;height:20" coordorigin="7955,3622" coordsize="10,20" path="m7955,3642l7965,3642,7965,3622,7955,3622,7955,3642xe" filled="true" fillcolor="#000000" stroked="false">
                <v:path arrowok="t"/>
                <v:fill type="solid"/>
              </v:shape>
            </v:group>
            <v:group style="position:absolute;left:7955;top:3642;width:10;height:20" coordorigin="7955,3642" coordsize="10,20">
              <v:shape style="position:absolute;left:7955;top:3642;width:10;height:20" coordorigin="7955,3642" coordsize="10,20" path="m7955,3661l7965,3661,7965,3642,7955,3642,7955,3661xe" filled="true" fillcolor="#000000" stroked="false">
                <v:path arrowok="t"/>
                <v:fill type="solid"/>
              </v:shape>
            </v:group>
            <v:group style="position:absolute;left:7955;top:3661;width:10;height:20" coordorigin="7955,3661" coordsize="10,20">
              <v:shape style="position:absolute;left:7955;top:3661;width:10;height:20" coordorigin="7955,3661" coordsize="10,20" path="m7955,3680l7965,3680,7965,3661,7955,3661,7955,3680xe" filled="true" fillcolor="#000000" stroked="false">
                <v:path arrowok="t"/>
                <v:fill type="solid"/>
              </v:shape>
            </v:group>
            <v:group style="position:absolute;left:8826;top:2662;width:10;height:20" coordorigin="8826,2662" coordsize="10,20">
              <v:shape style="position:absolute;left:8826;top:2662;width:10;height:20" coordorigin="8826,2662" coordsize="10,20" path="m8826,2682l8836,2682,8836,2662,8826,2662,8826,2682xe" filled="true" fillcolor="#000000" stroked="false">
                <v:path arrowok="t"/>
                <v:fill type="solid"/>
              </v:shape>
            </v:group>
            <v:group style="position:absolute;left:8826;top:2682;width:10;height:20" coordorigin="8826,2682" coordsize="10,20">
              <v:shape style="position:absolute;left:8826;top:2682;width:10;height:20" coordorigin="8826,2682" coordsize="10,20" path="m8826,2701l8836,2701,8836,2682,8826,2682,8826,2701xe" filled="true" fillcolor="#000000" stroked="false">
                <v:path arrowok="t"/>
                <v:fill type="solid"/>
              </v:shape>
            </v:group>
            <v:group style="position:absolute;left:8826;top:2701;width:10;height:20" coordorigin="8826,2701" coordsize="10,20">
              <v:shape style="position:absolute;left:8826;top:2701;width:10;height:20" coordorigin="8826,2701" coordsize="10,20" path="m8826,2720l8836,2720,8836,2701,8826,2701,8826,2720xe" filled="true" fillcolor="#000000" stroked="false">
                <v:path arrowok="t"/>
                <v:fill type="solid"/>
              </v:shape>
            </v:group>
            <v:group style="position:absolute;left:8826;top:2720;width:10;height:20" coordorigin="8826,2720" coordsize="10,20">
              <v:shape style="position:absolute;left:8826;top:2720;width:10;height:20" coordorigin="8826,2720" coordsize="10,20" path="m8826,2739l8836,2739,8836,2720,8826,2720,8826,2739xe" filled="true" fillcolor="#000000" stroked="false">
                <v:path arrowok="t"/>
                <v:fill type="solid"/>
              </v:shape>
            </v:group>
            <v:group style="position:absolute;left:8826;top:2739;width:10;height:20" coordorigin="8826,2739" coordsize="10,20">
              <v:shape style="position:absolute;left:8826;top:2739;width:10;height:20" coordorigin="8826,2739" coordsize="10,20" path="m8826,2758l8836,2758,8836,2739,8826,2739,8826,2758xe" filled="true" fillcolor="#000000" stroked="false">
                <v:path arrowok="t"/>
                <v:fill type="solid"/>
              </v:shape>
            </v:group>
            <v:group style="position:absolute;left:8826;top:2758;width:10;height:20" coordorigin="8826,2758" coordsize="10,20">
              <v:shape style="position:absolute;left:8826;top:2758;width:10;height:20" coordorigin="8826,2758" coordsize="10,20" path="m8826,2778l8836,2778,8836,2758,8826,2758,8826,2778xe" filled="true" fillcolor="#000000" stroked="false">
                <v:path arrowok="t"/>
                <v:fill type="solid"/>
              </v:shape>
            </v:group>
            <v:group style="position:absolute;left:8826;top:2778;width:10;height:20" coordorigin="8826,2778" coordsize="10,20">
              <v:shape style="position:absolute;left:8826;top:2778;width:10;height:20" coordorigin="8826,2778" coordsize="10,20" path="m8826,2797l8836,2797,8836,2778,8826,2778,8826,2797xe" filled="true" fillcolor="#000000" stroked="false">
                <v:path arrowok="t"/>
                <v:fill type="solid"/>
              </v:shape>
            </v:group>
            <v:group style="position:absolute;left:8826;top:2797;width:10;height:20" coordorigin="8826,2797" coordsize="10,20">
              <v:shape style="position:absolute;left:8826;top:2797;width:10;height:20" coordorigin="8826,2797" coordsize="10,20" path="m8826,2816l8836,2816,8836,2797,8826,2797,8826,2816xe" filled="true" fillcolor="#000000" stroked="false">
                <v:path arrowok="t"/>
                <v:fill type="solid"/>
              </v:shape>
            </v:group>
            <v:group style="position:absolute;left:8826;top:2816;width:10;height:20" coordorigin="8826,2816" coordsize="10,20">
              <v:shape style="position:absolute;left:8826;top:2816;width:10;height:20" coordorigin="8826,2816" coordsize="10,20" path="m8826,2835l8836,2835,8836,2816,8826,2816,8826,2835xe" filled="true" fillcolor="#000000" stroked="false">
                <v:path arrowok="t"/>
                <v:fill type="solid"/>
              </v:shape>
            </v:group>
            <v:group style="position:absolute;left:8826;top:2835;width:10;height:20" coordorigin="8826,2835" coordsize="10,20">
              <v:shape style="position:absolute;left:8826;top:2835;width:10;height:20" coordorigin="8826,2835" coordsize="10,20" path="m8826,2854l8836,2854,8836,2835,8826,2835,8826,2854xe" filled="true" fillcolor="#000000" stroked="false">
                <v:path arrowok="t"/>
                <v:fill type="solid"/>
              </v:shape>
            </v:group>
            <v:group style="position:absolute;left:8826;top:2854;width:10;height:20" coordorigin="8826,2854" coordsize="10,20">
              <v:shape style="position:absolute;left:8826;top:2854;width:10;height:20" coordorigin="8826,2854" coordsize="10,20" path="m8826,2874l8836,2874,8836,2854,8826,2854,8826,2874xe" filled="true" fillcolor="#000000" stroked="false">
                <v:path arrowok="t"/>
                <v:fill type="solid"/>
              </v:shape>
            </v:group>
            <v:group style="position:absolute;left:8826;top:2874;width:10;height:20" coordorigin="8826,2874" coordsize="10,20">
              <v:shape style="position:absolute;left:8826;top:2874;width:10;height:20" coordorigin="8826,2874" coordsize="10,20" path="m8826,2893l8836,2893,8836,2874,8826,2874,8826,2893xe" filled="true" fillcolor="#000000" stroked="false">
                <v:path arrowok="t"/>
                <v:fill type="solid"/>
              </v:shape>
            </v:group>
            <v:group style="position:absolute;left:8826;top:2893;width:10;height:20" coordorigin="8826,2893" coordsize="10,20">
              <v:shape style="position:absolute;left:8826;top:2893;width:10;height:20" coordorigin="8826,2893" coordsize="10,20" path="m8826,2912l8836,2912,8836,2893,8826,2893,8826,2912xe" filled="true" fillcolor="#000000" stroked="false">
                <v:path arrowok="t"/>
                <v:fill type="solid"/>
              </v:shape>
            </v:group>
            <v:group style="position:absolute;left:8826;top:2912;width:10;height:20" coordorigin="8826,2912" coordsize="10,20">
              <v:shape style="position:absolute;left:8826;top:2912;width:10;height:20" coordorigin="8826,2912" coordsize="10,20" path="m8826,2931l8836,2931,8836,2912,8826,2912,8826,2931xe" filled="true" fillcolor="#000000" stroked="false">
                <v:path arrowok="t"/>
                <v:fill type="solid"/>
              </v:shape>
            </v:group>
            <v:group style="position:absolute;left:8826;top:2931;width:10;height:20" coordorigin="8826,2931" coordsize="10,20">
              <v:shape style="position:absolute;left:8826;top:2931;width:10;height:20" coordorigin="8826,2931" coordsize="10,20" path="m8826,2950l8836,2950,8836,2931,8826,2931,8826,2950xe" filled="true" fillcolor="#000000" stroked="false">
                <v:path arrowok="t"/>
                <v:fill type="solid"/>
              </v:shape>
            </v:group>
            <v:group style="position:absolute;left:8826;top:2950;width:10;height:20" coordorigin="8826,2950" coordsize="10,20">
              <v:shape style="position:absolute;left:8826;top:2950;width:10;height:20" coordorigin="8826,2950" coordsize="10,20" path="m8826,2970l8836,2970,8836,2950,8826,2950,8826,2970xe" filled="true" fillcolor="#000000" stroked="false">
                <v:path arrowok="t"/>
                <v:fill type="solid"/>
              </v:shape>
            </v:group>
            <v:group style="position:absolute;left:8826;top:2970;width:10;height:20" coordorigin="8826,2970" coordsize="10,20">
              <v:shape style="position:absolute;left:8826;top:2970;width:10;height:20" coordorigin="8826,2970" coordsize="10,20" path="m8826,2989l8836,2989,8836,2970,8826,2970,8826,2989xe" filled="true" fillcolor="#000000" stroked="false">
                <v:path arrowok="t"/>
                <v:fill type="solid"/>
              </v:shape>
            </v:group>
            <v:group style="position:absolute;left:8826;top:2989;width:10;height:20" coordorigin="8826,2989" coordsize="10,20">
              <v:shape style="position:absolute;left:8826;top:2989;width:10;height:20" coordorigin="8826,2989" coordsize="10,20" path="m8826,3008l8836,3008,8836,2989,8826,2989,8826,3008xe" filled="true" fillcolor="#000000" stroked="false">
                <v:path arrowok="t"/>
                <v:fill type="solid"/>
              </v:shape>
            </v:group>
            <v:group style="position:absolute;left:8826;top:3008;width:10;height:20" coordorigin="8826,3008" coordsize="10,20">
              <v:shape style="position:absolute;left:8826;top:3008;width:10;height:20" coordorigin="8826,3008" coordsize="10,20" path="m8826,3027l8836,3027,8836,3008,8826,3008,8826,3027xe" filled="true" fillcolor="#000000" stroked="false">
                <v:path arrowok="t"/>
                <v:fill type="solid"/>
              </v:shape>
            </v:group>
            <v:group style="position:absolute;left:8826;top:3027;width:10;height:20" coordorigin="8826,3027" coordsize="10,20">
              <v:shape style="position:absolute;left:8826;top:3027;width:10;height:20" coordorigin="8826,3027" coordsize="10,20" path="m8826,3046l8836,3046,8836,3027,8826,3027,8826,3046xe" filled="true" fillcolor="#000000" stroked="false">
                <v:path arrowok="t"/>
                <v:fill type="solid"/>
              </v:shape>
            </v:group>
            <v:group style="position:absolute;left:8826;top:3046;width:10;height:20" coordorigin="8826,3046" coordsize="10,20">
              <v:shape style="position:absolute;left:8826;top:3046;width:10;height:20" coordorigin="8826,3046" coordsize="10,20" path="m8826,3066l8836,3066,8836,3046,8826,3046,8826,3066xe" filled="true" fillcolor="#000000" stroked="false">
                <v:path arrowok="t"/>
                <v:fill type="solid"/>
              </v:shape>
            </v:group>
            <v:group style="position:absolute;left:8826;top:3066;width:10;height:20" coordorigin="8826,3066" coordsize="10,20">
              <v:shape style="position:absolute;left:8826;top:3066;width:10;height:20" coordorigin="8826,3066" coordsize="10,20" path="m8826,3085l8836,3085,8836,3066,8826,3066,8826,3085xe" filled="true" fillcolor="#000000" stroked="false">
                <v:path arrowok="t"/>
                <v:fill type="solid"/>
              </v:shape>
            </v:group>
            <v:group style="position:absolute;left:8826;top:3085;width:10;height:20" coordorigin="8826,3085" coordsize="10,20">
              <v:shape style="position:absolute;left:8826;top:3085;width:10;height:20" coordorigin="8826,3085" coordsize="10,20" path="m8826,3104l8836,3104,8836,3085,8826,3085,8826,3104xe" filled="true" fillcolor="#000000" stroked="false">
                <v:path arrowok="t"/>
                <v:fill type="solid"/>
              </v:shape>
            </v:group>
            <v:group style="position:absolute;left:8826;top:3104;width:10;height:20" coordorigin="8826,3104" coordsize="10,20">
              <v:shape style="position:absolute;left:8826;top:3104;width:10;height:20" coordorigin="8826,3104" coordsize="10,20" path="m8826,3123l8836,3123,8836,3104,8826,3104,8826,3123xe" filled="true" fillcolor="#000000" stroked="false">
                <v:path arrowok="t"/>
                <v:fill type="solid"/>
              </v:shape>
            </v:group>
            <v:group style="position:absolute;left:8826;top:3123;width:10;height:20" coordorigin="8826,3123" coordsize="10,20">
              <v:shape style="position:absolute;left:8826;top:3123;width:10;height:20" coordorigin="8826,3123" coordsize="10,20" path="m8826,3142l8836,3142,8836,3123,8826,3123,8826,3142xe" filled="true" fillcolor="#000000" stroked="false">
                <v:path arrowok="t"/>
                <v:fill type="solid"/>
              </v:shape>
            </v:group>
            <v:group style="position:absolute;left:8826;top:3142;width:10;height:20" coordorigin="8826,3142" coordsize="10,20">
              <v:shape style="position:absolute;left:8826;top:3142;width:10;height:20" coordorigin="8826,3142" coordsize="10,20" path="m8826,3162l8836,3162,8836,3142,8826,3142,8826,3162xe" filled="true" fillcolor="#000000" stroked="false">
                <v:path arrowok="t"/>
                <v:fill type="solid"/>
              </v:shape>
            </v:group>
            <v:group style="position:absolute;left:8826;top:3162;width:10;height:20" coordorigin="8826,3162" coordsize="10,20">
              <v:shape style="position:absolute;left:8826;top:3162;width:10;height:20" coordorigin="8826,3162" coordsize="10,20" path="m8826,3181l8836,3181,8836,3162,8826,3162,8826,3181xe" filled="true" fillcolor="#000000" stroked="false">
                <v:path arrowok="t"/>
                <v:fill type="solid"/>
              </v:shape>
            </v:group>
            <v:group style="position:absolute;left:8826;top:3181;width:10;height:20" coordorigin="8826,3181" coordsize="10,20">
              <v:shape style="position:absolute;left:8826;top:3181;width:10;height:20" coordorigin="8826,3181" coordsize="10,20" path="m8826,3200l8836,3200,8836,3181,8826,3181,8826,3200xe" filled="true" fillcolor="#000000" stroked="false">
                <v:path arrowok="t"/>
                <v:fill type="solid"/>
              </v:shape>
            </v:group>
            <v:group style="position:absolute;left:8826;top:3200;width:10;height:20" coordorigin="8826,3200" coordsize="10,20">
              <v:shape style="position:absolute;left:8826;top:3200;width:10;height:20" coordorigin="8826,3200" coordsize="10,20" path="m8826,3219l8836,3219,8836,3200,8826,3200,8826,3219xe" filled="true" fillcolor="#000000" stroked="false">
                <v:path arrowok="t"/>
                <v:fill type="solid"/>
              </v:shape>
            </v:group>
            <v:group style="position:absolute;left:8826;top:3219;width:10;height:20" coordorigin="8826,3219" coordsize="10,20">
              <v:shape style="position:absolute;left:8826;top:3219;width:10;height:20" coordorigin="8826,3219" coordsize="10,20" path="m8826,3238l8836,3238,8836,3219,8826,3219,8826,3238xe" filled="true" fillcolor="#000000" stroked="false">
                <v:path arrowok="t"/>
                <v:fill type="solid"/>
              </v:shape>
            </v:group>
            <v:group style="position:absolute;left:8826;top:3238;width:10;height:20" coordorigin="8826,3238" coordsize="10,20">
              <v:shape style="position:absolute;left:8826;top:3238;width:10;height:20" coordorigin="8826,3238" coordsize="10,20" path="m8826,3258l8836,3258,8836,3238,8826,3238,8826,3258xe" filled="true" fillcolor="#000000" stroked="false">
                <v:path arrowok="t"/>
                <v:fill type="solid"/>
              </v:shape>
            </v:group>
            <v:group style="position:absolute;left:8826;top:3258;width:10;height:20" coordorigin="8826,3258" coordsize="10,20">
              <v:shape style="position:absolute;left:8826;top:3258;width:10;height:20" coordorigin="8826,3258" coordsize="10,20" path="m8826,3277l8836,3277,8836,3258,8826,3258,8826,3277xe" filled="true" fillcolor="#000000" stroked="false">
                <v:path arrowok="t"/>
                <v:fill type="solid"/>
              </v:shape>
            </v:group>
            <v:group style="position:absolute;left:8826;top:3277;width:10;height:20" coordorigin="8826,3277" coordsize="10,20">
              <v:shape style="position:absolute;left:8826;top:3277;width:10;height:20" coordorigin="8826,3277" coordsize="10,20" path="m8826,3296l8836,3296,8836,3277,8826,3277,8826,3296xe" filled="true" fillcolor="#000000" stroked="false">
                <v:path arrowok="t"/>
                <v:fill type="solid"/>
              </v:shape>
            </v:group>
            <v:group style="position:absolute;left:8826;top:3296;width:10;height:20" coordorigin="8826,3296" coordsize="10,20">
              <v:shape style="position:absolute;left:8826;top:3296;width:10;height:20" coordorigin="8826,3296" coordsize="10,20" path="m8826,3315l8836,3315,8836,3296,8826,3296,8826,3315xe" filled="true" fillcolor="#000000" stroked="false">
                <v:path arrowok="t"/>
                <v:fill type="solid"/>
              </v:shape>
            </v:group>
            <v:group style="position:absolute;left:8826;top:3315;width:10;height:20" coordorigin="8826,3315" coordsize="10,20">
              <v:shape style="position:absolute;left:8826;top:3315;width:10;height:20" coordorigin="8826,3315" coordsize="10,20" path="m8826,3334l8836,3334,8836,3315,8826,3315,8826,3334xe" filled="true" fillcolor="#000000" stroked="false">
                <v:path arrowok="t"/>
                <v:fill type="solid"/>
              </v:shape>
            </v:group>
            <v:group style="position:absolute;left:8826;top:3334;width:10;height:20" coordorigin="8826,3334" coordsize="10,20">
              <v:shape style="position:absolute;left:8826;top:3334;width:10;height:20" coordorigin="8826,3334" coordsize="10,20" path="m8826,3354l8836,3354,8836,3334,8826,3334,8826,3354xe" filled="true" fillcolor="#000000" stroked="false">
                <v:path arrowok="t"/>
                <v:fill type="solid"/>
              </v:shape>
            </v:group>
            <v:group style="position:absolute;left:8826;top:3354;width:10;height:20" coordorigin="8826,3354" coordsize="10,20">
              <v:shape style="position:absolute;left:8826;top:3354;width:10;height:20" coordorigin="8826,3354" coordsize="10,20" path="m8826,3373l8836,3373,8836,3354,8826,3354,8826,3373xe" filled="true" fillcolor="#000000" stroked="false">
                <v:path arrowok="t"/>
                <v:fill type="solid"/>
              </v:shape>
            </v:group>
            <v:group style="position:absolute;left:8826;top:3373;width:10;height:20" coordorigin="8826,3373" coordsize="10,20">
              <v:shape style="position:absolute;left:8826;top:3373;width:10;height:20" coordorigin="8826,3373" coordsize="10,20" path="m8826,3392l8836,3392,8836,3373,8826,3373,8826,3392xe" filled="true" fillcolor="#000000" stroked="false">
                <v:path arrowok="t"/>
                <v:fill type="solid"/>
              </v:shape>
            </v:group>
            <v:group style="position:absolute;left:8826;top:3392;width:10;height:20" coordorigin="8826,3392" coordsize="10,20">
              <v:shape style="position:absolute;left:8826;top:3392;width:10;height:20" coordorigin="8826,3392" coordsize="10,20" path="m8826,3411l8836,3411,8836,3392,8826,3392,8826,3411xe" filled="true" fillcolor="#000000" stroked="false">
                <v:path arrowok="t"/>
                <v:fill type="solid"/>
              </v:shape>
            </v:group>
            <v:group style="position:absolute;left:8826;top:3411;width:10;height:20" coordorigin="8826,3411" coordsize="10,20">
              <v:shape style="position:absolute;left:8826;top:3411;width:10;height:20" coordorigin="8826,3411" coordsize="10,20" path="m8826,3430l8836,3430,8836,3411,8826,3411,8826,3430xe" filled="true" fillcolor="#000000" stroked="false">
                <v:path arrowok="t"/>
                <v:fill type="solid"/>
              </v:shape>
            </v:group>
            <v:group style="position:absolute;left:8826;top:3430;width:10;height:20" coordorigin="8826,3430" coordsize="10,20">
              <v:shape style="position:absolute;left:8826;top:3430;width:10;height:20" coordorigin="8826,3430" coordsize="10,20" path="m8826,3450l8836,3450,8836,3430,8826,3430,8826,3450xe" filled="true" fillcolor="#000000" stroked="false">
                <v:path arrowok="t"/>
                <v:fill type="solid"/>
              </v:shape>
            </v:group>
            <v:group style="position:absolute;left:8826;top:3450;width:10;height:20" coordorigin="8826,3450" coordsize="10,20">
              <v:shape style="position:absolute;left:8826;top:3450;width:10;height:20" coordorigin="8826,3450" coordsize="10,20" path="m8826,3469l8836,3469,8836,3450,8826,3450,8826,3469xe" filled="true" fillcolor="#000000" stroked="false">
                <v:path arrowok="t"/>
                <v:fill type="solid"/>
              </v:shape>
            </v:group>
            <v:group style="position:absolute;left:8826;top:3469;width:10;height:20" coordorigin="8826,3469" coordsize="10,20">
              <v:shape style="position:absolute;left:8826;top:3469;width:10;height:20" coordorigin="8826,3469" coordsize="10,20" path="m8826,3488l8836,3488,8836,3469,8826,3469,8826,3488xe" filled="true" fillcolor="#000000" stroked="false">
                <v:path arrowok="t"/>
                <v:fill type="solid"/>
              </v:shape>
            </v:group>
            <v:group style="position:absolute;left:8826;top:3488;width:10;height:20" coordorigin="8826,3488" coordsize="10,20">
              <v:shape style="position:absolute;left:8826;top:3488;width:10;height:20" coordorigin="8826,3488" coordsize="10,20" path="m8826,3507l8836,3507,8836,3488,8826,3488,8826,3507xe" filled="true" fillcolor="#000000" stroked="false">
                <v:path arrowok="t"/>
                <v:fill type="solid"/>
              </v:shape>
            </v:group>
            <v:group style="position:absolute;left:8826;top:3507;width:10;height:20" coordorigin="8826,3507" coordsize="10,20">
              <v:shape style="position:absolute;left:8826;top:3507;width:10;height:20" coordorigin="8826,3507" coordsize="10,20" path="m8826,3526l8836,3526,8836,3507,8826,3507,8826,3526xe" filled="true" fillcolor="#000000" stroked="false">
                <v:path arrowok="t"/>
                <v:fill type="solid"/>
              </v:shape>
            </v:group>
            <v:group style="position:absolute;left:8826;top:3526;width:10;height:20" coordorigin="8826,3526" coordsize="10,20">
              <v:shape style="position:absolute;left:8826;top:3526;width:10;height:20" coordorigin="8826,3526" coordsize="10,20" path="m8826,3546l8836,3546,8836,3526,8826,3526,8826,3546xe" filled="true" fillcolor="#000000" stroked="false">
                <v:path arrowok="t"/>
                <v:fill type="solid"/>
              </v:shape>
            </v:group>
            <v:group style="position:absolute;left:8826;top:3546;width:10;height:20" coordorigin="8826,3546" coordsize="10,20">
              <v:shape style="position:absolute;left:8826;top:3546;width:10;height:20" coordorigin="8826,3546" coordsize="10,20" path="m8826,3565l8836,3565,8836,3546,8826,3546,8826,3565xe" filled="true" fillcolor="#000000" stroked="false">
                <v:path arrowok="t"/>
                <v:fill type="solid"/>
              </v:shape>
            </v:group>
            <v:group style="position:absolute;left:8826;top:3565;width:10;height:20" coordorigin="8826,3565" coordsize="10,20">
              <v:shape style="position:absolute;left:8826;top:3565;width:10;height:20" coordorigin="8826,3565" coordsize="10,20" path="m8826,3584l8836,3584,8836,3565,8826,3565,8826,3584xe" filled="true" fillcolor="#000000" stroked="false">
                <v:path arrowok="t"/>
                <v:fill type="solid"/>
              </v:shape>
            </v:group>
            <v:group style="position:absolute;left:8826;top:3584;width:10;height:20" coordorigin="8826,3584" coordsize="10,20">
              <v:shape style="position:absolute;left:8826;top:3584;width:10;height:20" coordorigin="8826,3584" coordsize="10,20" path="m8826,3603l8836,3603,8836,3584,8826,3584,8826,3603xe" filled="true" fillcolor="#000000" stroked="false">
                <v:path arrowok="t"/>
                <v:fill type="solid"/>
              </v:shape>
            </v:group>
            <v:group style="position:absolute;left:8826;top:3603;width:10;height:20" coordorigin="8826,3603" coordsize="10,20">
              <v:shape style="position:absolute;left:8826;top:3603;width:10;height:20" coordorigin="8826,3603" coordsize="10,20" path="m8826,3622l8836,3622,8836,3603,8826,3603,8826,3622xe" filled="true" fillcolor="#000000" stroked="false">
                <v:path arrowok="t"/>
                <v:fill type="solid"/>
              </v:shape>
            </v:group>
            <v:group style="position:absolute;left:8826;top:3622;width:10;height:20" coordorigin="8826,3622" coordsize="10,20">
              <v:shape style="position:absolute;left:8826;top:3622;width:10;height:20" coordorigin="8826,3622" coordsize="10,20" path="m8826,3642l8836,3642,8836,3622,8826,3622,8826,3642xe" filled="true" fillcolor="#000000" stroked="false">
                <v:path arrowok="t"/>
                <v:fill type="solid"/>
              </v:shape>
            </v:group>
            <v:group style="position:absolute;left:8826;top:3642;width:10;height:20" coordorigin="8826,3642" coordsize="10,20">
              <v:shape style="position:absolute;left:8826;top:3642;width:10;height:20" coordorigin="8826,3642" coordsize="10,20" path="m8826,3661l8836,3661,8836,3642,8826,3642,8826,3661xe" filled="true" fillcolor="#000000" stroked="false">
                <v:path arrowok="t"/>
                <v:fill type="solid"/>
              </v:shape>
            </v:group>
            <v:group style="position:absolute;left:8826;top:3661;width:10;height:20" coordorigin="8826,3661" coordsize="10,20">
              <v:shape style="position:absolute;left:8826;top:3661;width:10;height:20" coordorigin="8826,3661" coordsize="10,20" path="m8826,3680l8836,3680,8836,3661,8826,3661,8826,3680xe" filled="true" fillcolor="#000000" stroked="false">
                <v:path arrowok="t"/>
                <v:fill type="solid"/>
              </v:shape>
              <v:shape style="position:absolute;left:2076;top:3584;width:1390;height:106" type="#_x0000_t75" stroked="false">
                <v:imagedata r:id="rId590" o:title=""/>
              </v:shape>
              <v:shape style="position:absolute;left:3442;top:3680;width:1376;height:10" type="#_x0000_t75" stroked="false">
                <v:imagedata r:id="rId586" o:title=""/>
              </v:shape>
              <v:shape style="position:absolute;left:4813;top:3680;width:1988;height:10" type="#_x0000_t75" stroked="false">
                <v:imagedata r:id="rId587" o:title=""/>
              </v:shape>
              <v:shape style="position:absolute;left:6796;top:3680;width:1159;height:10" type="#_x0000_t75" stroked="false">
                <v:imagedata r:id="rId299" o:title=""/>
              </v:shape>
              <v:shape style="position:absolute;left:7950;top:3680;width:876;height:10" type="#_x0000_t75" stroked="false">
                <v:imagedata r:id="rId588" o:title=""/>
              </v:shape>
              <v:shape style="position:absolute;left:8821;top:3680;width:1011;height:10" type="#_x0000_t75" stroked="false">
                <v:imagedata r:id="rId580" o:title=""/>
              </v:shape>
            </v:group>
            <v:group style="position:absolute;left:4818;top:3690;width:10;height:20" coordorigin="4818,3690" coordsize="10,20">
              <v:shape style="position:absolute;left:4818;top:3690;width:10;height:20" coordorigin="4818,3690" coordsize="10,20" path="m4818,3709l4827,3709,4827,3690,4818,3690,4818,3709xe" filled="true" fillcolor="#000000" stroked="false">
                <v:path arrowok="t"/>
                <v:fill type="solid"/>
              </v:shape>
            </v:group>
            <v:group style="position:absolute;left:4818;top:3709;width:10;height:20" coordorigin="4818,3709" coordsize="10,20">
              <v:shape style="position:absolute;left:4818;top:3709;width:10;height:20" coordorigin="4818,3709" coordsize="10,20" path="m4818,3728l4827,3728,4827,3709,4818,3709,4818,3728xe" filled="true" fillcolor="#000000" stroked="false">
                <v:path arrowok="t"/>
                <v:fill type="solid"/>
              </v:shape>
            </v:group>
            <v:group style="position:absolute;left:4818;top:3728;width:10;height:20" coordorigin="4818,3728" coordsize="10,20">
              <v:shape style="position:absolute;left:4818;top:3728;width:10;height:20" coordorigin="4818,3728" coordsize="10,20" path="m4818,3747l4827,3747,4827,3728,4818,3728,4818,3747xe" filled="true" fillcolor="#000000" stroked="false">
                <v:path arrowok="t"/>
                <v:fill type="solid"/>
              </v:shape>
            </v:group>
            <v:group style="position:absolute;left:4818;top:3747;width:10;height:20" coordorigin="4818,3747" coordsize="10,20">
              <v:shape style="position:absolute;left:4818;top:3747;width:10;height:20" coordorigin="4818,3747" coordsize="10,20" path="m4818,3766l4827,3766,4827,3747,4818,3747,4818,3766xe" filled="true" fillcolor="#000000" stroked="false">
                <v:path arrowok="t"/>
                <v:fill type="solid"/>
              </v:shape>
            </v:group>
            <v:group style="position:absolute;left:4818;top:3766;width:10;height:20" coordorigin="4818,3766" coordsize="10,20">
              <v:shape style="position:absolute;left:4818;top:3766;width:10;height:20" coordorigin="4818,3766" coordsize="10,20" path="m4818,3786l4827,3786,4827,3766,4818,3766,4818,3786xe" filled="true" fillcolor="#000000" stroked="false">
                <v:path arrowok="t"/>
                <v:fill type="solid"/>
              </v:shape>
            </v:group>
            <v:group style="position:absolute;left:4818;top:3786;width:10;height:20" coordorigin="4818,3786" coordsize="10,20">
              <v:shape style="position:absolute;left:4818;top:3786;width:10;height:20" coordorigin="4818,3786" coordsize="10,20" path="m4818,3805l4827,3805,4827,3786,4818,3786,4818,3805xe" filled="true" fillcolor="#000000" stroked="false">
                <v:path arrowok="t"/>
                <v:fill type="solid"/>
              </v:shape>
            </v:group>
            <v:group style="position:absolute;left:4818;top:3805;width:10;height:20" coordorigin="4818,3805" coordsize="10,20">
              <v:shape style="position:absolute;left:4818;top:3805;width:10;height:20" coordorigin="4818,3805" coordsize="10,20" path="m4818,3824l4827,3824,4827,3805,4818,3805,4818,3824xe" filled="true" fillcolor="#000000" stroked="false">
                <v:path arrowok="t"/>
                <v:fill type="solid"/>
              </v:shape>
            </v:group>
            <v:group style="position:absolute;left:4818;top:3824;width:10;height:20" coordorigin="4818,3824" coordsize="10,20">
              <v:shape style="position:absolute;left:4818;top:3824;width:10;height:20" coordorigin="4818,3824" coordsize="10,20" path="m4818,3843l4827,3843,4827,3824,4818,3824,4818,3843xe" filled="true" fillcolor="#000000" stroked="false">
                <v:path arrowok="t"/>
                <v:fill type="solid"/>
              </v:shape>
            </v:group>
            <v:group style="position:absolute;left:4818;top:3843;width:10;height:20" coordorigin="4818,3843" coordsize="10,20">
              <v:shape style="position:absolute;left:4818;top:3843;width:10;height:20" coordorigin="4818,3843" coordsize="10,20" path="m4818,3862l4827,3862,4827,3843,4818,3843,4818,3862xe" filled="true" fillcolor="#000000" stroked="false">
                <v:path arrowok="t"/>
                <v:fill type="solid"/>
              </v:shape>
            </v:group>
            <v:group style="position:absolute;left:4818;top:3862;width:10;height:20" coordorigin="4818,3862" coordsize="10,20">
              <v:shape style="position:absolute;left:4818;top:3862;width:10;height:20" coordorigin="4818,3862" coordsize="10,20" path="m4818,3882l4827,3882,4827,3862,4818,3862,4818,3882xe" filled="true" fillcolor="#000000" stroked="false">
                <v:path arrowok="t"/>
                <v:fill type="solid"/>
              </v:shape>
            </v:group>
            <v:group style="position:absolute;left:4818;top:3882;width:10;height:20" coordorigin="4818,3882" coordsize="10,20">
              <v:shape style="position:absolute;left:4818;top:3882;width:10;height:20" coordorigin="4818,3882" coordsize="10,20" path="m4818,3901l4827,3901,4827,3882,4818,3882,4818,3901xe" filled="true" fillcolor="#000000" stroked="false">
                <v:path arrowok="t"/>
                <v:fill type="solid"/>
              </v:shape>
            </v:group>
            <v:group style="position:absolute;left:4818;top:3901;width:10;height:20" coordorigin="4818,3901" coordsize="10,20">
              <v:shape style="position:absolute;left:4818;top:3901;width:10;height:20" coordorigin="4818,3901" coordsize="10,20" path="m4818,3920l4827,3920,4827,3901,4818,3901,4818,3920xe" filled="true" fillcolor="#000000" stroked="false">
                <v:path arrowok="t"/>
                <v:fill type="solid"/>
              </v:shape>
            </v:group>
            <v:group style="position:absolute;left:4818;top:3920;width:10;height:20" coordorigin="4818,3920" coordsize="10,20">
              <v:shape style="position:absolute;left:4818;top:3920;width:10;height:20" coordorigin="4818,3920" coordsize="10,20" path="m4818,3939l4827,3939,4827,3920,4818,3920,4818,3939xe" filled="true" fillcolor="#000000" stroked="false">
                <v:path arrowok="t"/>
                <v:fill type="solid"/>
              </v:shape>
            </v:group>
            <v:group style="position:absolute;left:4818;top:3939;width:10;height:20" coordorigin="4818,3939" coordsize="10,20">
              <v:shape style="position:absolute;left:4818;top:3939;width:10;height:20" coordorigin="4818,3939" coordsize="10,20" path="m4818,3958l4827,3958,4827,3939,4818,3939,4818,3958xe" filled="true" fillcolor="#000000" stroked="false">
                <v:path arrowok="t"/>
                <v:fill type="solid"/>
              </v:shape>
            </v:group>
            <v:group style="position:absolute;left:4818;top:3958;width:10;height:20" coordorigin="4818,3958" coordsize="10,20">
              <v:shape style="position:absolute;left:4818;top:3958;width:10;height:20" coordorigin="4818,3958" coordsize="10,20" path="m4818,3978l4827,3978,4827,3958,4818,3958,4818,3978xe" filled="true" fillcolor="#000000" stroked="false">
                <v:path arrowok="t"/>
                <v:fill type="solid"/>
              </v:shape>
            </v:group>
            <v:group style="position:absolute;left:4818;top:3978;width:10;height:20" coordorigin="4818,3978" coordsize="10,20">
              <v:shape style="position:absolute;left:4818;top:3978;width:10;height:20" coordorigin="4818,3978" coordsize="10,20" path="m4818,3997l4827,3997,4827,3978,4818,3978,4818,3997xe" filled="true" fillcolor="#000000" stroked="false">
                <v:path arrowok="t"/>
                <v:fill type="solid"/>
              </v:shape>
            </v:group>
            <v:group style="position:absolute;left:4818;top:3997;width:10;height:20" coordorigin="4818,3997" coordsize="10,20">
              <v:shape style="position:absolute;left:4818;top:3997;width:10;height:20" coordorigin="4818,3997" coordsize="10,20" path="m4818,4016l4827,4016,4827,3997,4818,3997,4818,4016xe" filled="true" fillcolor="#000000" stroked="false">
                <v:path arrowok="t"/>
                <v:fill type="solid"/>
              </v:shape>
            </v:group>
            <v:group style="position:absolute;left:4818;top:4016;width:10;height:20" coordorigin="4818,4016" coordsize="10,20">
              <v:shape style="position:absolute;left:4818;top:4016;width:10;height:20" coordorigin="4818,4016" coordsize="10,20" path="m4818,4035l4827,4035,4827,4016,4818,4016,4818,4035xe" filled="true" fillcolor="#000000" stroked="false">
                <v:path arrowok="t"/>
                <v:fill type="solid"/>
              </v:shape>
            </v:group>
            <v:group style="position:absolute;left:4818;top:4035;width:10;height:20" coordorigin="4818,4035" coordsize="10,20">
              <v:shape style="position:absolute;left:4818;top:4035;width:10;height:20" coordorigin="4818,4035" coordsize="10,20" path="m4818,4054l4827,4054,4827,4035,4818,4035,4818,4054xe" filled="true" fillcolor="#000000" stroked="false">
                <v:path arrowok="t"/>
                <v:fill type="solid"/>
              </v:shape>
            </v:group>
            <v:group style="position:absolute;left:4818;top:4054;width:10;height:20" coordorigin="4818,4054" coordsize="10,20">
              <v:shape style="position:absolute;left:4818;top:4054;width:10;height:20" coordorigin="4818,4054" coordsize="10,20" path="m4818,4074l4827,4074,4827,4054,4818,4054,4818,4074xe" filled="true" fillcolor="#000000" stroked="false">
                <v:path arrowok="t"/>
                <v:fill type="solid"/>
              </v:shape>
            </v:group>
            <v:group style="position:absolute;left:4818;top:4074;width:10;height:20" coordorigin="4818,4074" coordsize="10,20">
              <v:shape style="position:absolute;left:4818;top:4074;width:10;height:20" coordorigin="4818,4074" coordsize="10,20" path="m4818,4093l4827,4093,4827,4074,4818,4074,4818,4093xe" filled="true" fillcolor="#000000" stroked="false">
                <v:path arrowok="t"/>
                <v:fill type="solid"/>
              </v:shape>
            </v:group>
            <v:group style="position:absolute;left:4818;top:4093;width:10;height:20" coordorigin="4818,4093" coordsize="10,20">
              <v:shape style="position:absolute;left:4818;top:4093;width:10;height:20" coordorigin="4818,4093" coordsize="10,20" path="m4818,4112l4827,4112,4827,4093,4818,4093,4818,4112xe" filled="true" fillcolor="#000000" stroked="false">
                <v:path arrowok="t"/>
                <v:fill type="solid"/>
              </v:shape>
            </v:group>
            <v:group style="position:absolute;left:4818;top:4112;width:10;height:20" coordorigin="4818,4112" coordsize="10,20">
              <v:shape style="position:absolute;left:4818;top:4112;width:10;height:20" coordorigin="4818,4112" coordsize="10,20" path="m4818,4131l4827,4131,4827,4112,4818,4112,4818,4131xe" filled="true" fillcolor="#000000" stroked="false">
                <v:path arrowok="t"/>
                <v:fill type="solid"/>
              </v:shape>
            </v:group>
            <v:group style="position:absolute;left:4818;top:4131;width:10;height:20" coordorigin="4818,4131" coordsize="10,20">
              <v:shape style="position:absolute;left:4818;top:4131;width:10;height:20" coordorigin="4818,4131" coordsize="10,20" path="m4818,4150l4827,4150,4827,4131,4818,4131,4818,4150xe" filled="true" fillcolor="#000000" stroked="false">
                <v:path arrowok="t"/>
                <v:fill type="solid"/>
              </v:shape>
            </v:group>
            <v:group style="position:absolute;left:4818;top:4150;width:10;height:20" coordorigin="4818,4150" coordsize="10,20">
              <v:shape style="position:absolute;left:4818;top:4150;width:10;height:20" coordorigin="4818,4150" coordsize="10,20" path="m4818,4170l4827,4170,4827,4150,4818,4150,4818,4170xe" filled="true" fillcolor="#000000" stroked="false">
                <v:path arrowok="t"/>
                <v:fill type="solid"/>
              </v:shape>
            </v:group>
            <v:group style="position:absolute;left:4818;top:4170;width:10;height:20" coordorigin="4818,4170" coordsize="10,20">
              <v:shape style="position:absolute;left:4818;top:4170;width:10;height:20" coordorigin="4818,4170" coordsize="10,20" path="m4818,4189l4827,4189,4827,4170,4818,4170,4818,4189xe" filled="true" fillcolor="#000000" stroked="false">
                <v:path arrowok="t"/>
                <v:fill type="solid"/>
              </v:shape>
            </v:group>
            <v:group style="position:absolute;left:4818;top:4189;width:10;height:20" coordorigin="4818,4189" coordsize="10,20">
              <v:shape style="position:absolute;left:4818;top:4189;width:10;height:20" coordorigin="4818,4189" coordsize="10,20" path="m4818,4208l4827,4208,4827,4189,4818,4189,4818,4208xe" filled="true" fillcolor="#000000" stroked="false">
                <v:path arrowok="t"/>
                <v:fill type="solid"/>
              </v:shape>
            </v:group>
            <v:group style="position:absolute;left:4818;top:4208;width:10;height:20" coordorigin="4818,4208" coordsize="10,20">
              <v:shape style="position:absolute;left:4818;top:4208;width:10;height:20" coordorigin="4818,4208" coordsize="10,20" path="m4818,4227l4827,4227,4827,4208,4818,4208,4818,4227xe" filled="true" fillcolor="#000000" stroked="false">
                <v:path arrowok="t"/>
                <v:fill type="solid"/>
              </v:shape>
            </v:group>
            <v:group style="position:absolute;left:4818;top:4227;width:10;height:20" coordorigin="4818,4227" coordsize="10,20">
              <v:shape style="position:absolute;left:4818;top:4227;width:10;height:20" coordorigin="4818,4227" coordsize="10,20" path="m4818,4246l4827,4246,4827,4227,4818,4227,4818,4246xe" filled="true" fillcolor="#000000" stroked="false">
                <v:path arrowok="t"/>
                <v:fill type="solid"/>
              </v:shape>
            </v:group>
            <v:group style="position:absolute;left:4818;top:4246;width:10;height:20" coordorigin="4818,4246" coordsize="10,20">
              <v:shape style="position:absolute;left:4818;top:4246;width:10;height:20" coordorigin="4818,4246" coordsize="10,20" path="m4818,4266l4827,4266,4827,4246,4818,4246,4818,4266xe" filled="true" fillcolor="#000000" stroked="false">
                <v:path arrowok="t"/>
                <v:fill type="solid"/>
              </v:shape>
            </v:group>
            <v:group style="position:absolute;left:4818;top:4266;width:10;height:20" coordorigin="4818,4266" coordsize="10,20">
              <v:shape style="position:absolute;left:4818;top:4266;width:10;height:20" coordorigin="4818,4266" coordsize="10,20" path="m4818,4285l4827,4285,4827,4266,4818,4266,4818,4285xe" filled="true" fillcolor="#000000" stroked="false">
                <v:path arrowok="t"/>
                <v:fill type="solid"/>
              </v:shape>
            </v:group>
            <v:group style="position:absolute;left:4818;top:4285;width:10;height:20" coordorigin="4818,4285" coordsize="10,20">
              <v:shape style="position:absolute;left:4818;top:4285;width:10;height:20" coordorigin="4818,4285" coordsize="10,20" path="m4818,4304l4827,4304,4827,4285,4818,4285,4818,4304xe" filled="true" fillcolor="#000000" stroked="false">
                <v:path arrowok="t"/>
                <v:fill type="solid"/>
              </v:shape>
            </v:group>
            <v:group style="position:absolute;left:4818;top:4304;width:10;height:20" coordorigin="4818,4304" coordsize="10,20">
              <v:shape style="position:absolute;left:4818;top:4304;width:10;height:20" coordorigin="4818,4304" coordsize="10,20" path="m4818,4323l4827,4323,4827,4304,4818,4304,4818,4323xe" filled="true" fillcolor="#000000" stroked="false">
                <v:path arrowok="t"/>
                <v:fill type="solid"/>
              </v:shape>
            </v:group>
            <v:group style="position:absolute;left:4818;top:4323;width:10;height:20" coordorigin="4818,4323" coordsize="10,20">
              <v:shape style="position:absolute;left:4818;top:4323;width:10;height:20" coordorigin="4818,4323" coordsize="10,20" path="m4818,4342l4827,4342,4827,4323,4818,4323,4818,4342xe" filled="true" fillcolor="#000000" stroked="false">
                <v:path arrowok="t"/>
                <v:fill type="solid"/>
              </v:shape>
            </v:group>
            <v:group style="position:absolute;left:4818;top:4342;width:10;height:20" coordorigin="4818,4342" coordsize="10,20">
              <v:shape style="position:absolute;left:4818;top:4342;width:10;height:20" coordorigin="4818,4342" coordsize="10,20" path="m4818,4362l4827,4362,4827,4342,4818,4342,4818,4362xe" filled="true" fillcolor="#000000" stroked="false">
                <v:path arrowok="t"/>
                <v:fill type="solid"/>
              </v:shape>
            </v:group>
            <v:group style="position:absolute;left:4818;top:4362;width:10;height:20" coordorigin="4818,4362" coordsize="10,20">
              <v:shape style="position:absolute;left:4818;top:4362;width:10;height:20" coordorigin="4818,4362" coordsize="10,20" path="m4818,4381l4827,4381,4827,4362,4818,4362,4818,4381xe" filled="true" fillcolor="#000000" stroked="false">
                <v:path arrowok="t"/>
                <v:fill type="solid"/>
              </v:shape>
            </v:group>
            <v:group style="position:absolute;left:4818;top:4387;width:10;height:2" coordorigin="4818,4387" coordsize="10,2">
              <v:shape style="position:absolute;left:4818;top:4387;width:10;height:2" coordorigin="4818,4387" coordsize="10,0" path="m4818,4387l4827,4387e" filled="false" stroked="true" strokeweight=".60004pt" strokecolor="#000000">
                <v:path arrowok="t"/>
              </v:shape>
            </v:group>
            <v:group style="position:absolute;left:5612;top:3690;width:10;height:20" coordorigin="5612,3690" coordsize="10,20">
              <v:shape style="position:absolute;left:5612;top:3690;width:10;height:20" coordorigin="5612,3690" coordsize="10,20" path="m5612,3709l5622,3709,5622,3690,5612,3690,5612,3709xe" filled="true" fillcolor="#000000" stroked="false">
                <v:path arrowok="t"/>
                <v:fill type="solid"/>
              </v:shape>
            </v:group>
            <v:group style="position:absolute;left:5612;top:3709;width:10;height:20" coordorigin="5612,3709" coordsize="10,20">
              <v:shape style="position:absolute;left:5612;top:3709;width:10;height:20" coordorigin="5612,3709" coordsize="10,20" path="m5612,3728l5622,3728,5622,3709,5612,3709,5612,3728xe" filled="true" fillcolor="#000000" stroked="false">
                <v:path arrowok="t"/>
                <v:fill type="solid"/>
              </v:shape>
            </v:group>
            <v:group style="position:absolute;left:5612;top:3728;width:10;height:20" coordorigin="5612,3728" coordsize="10,20">
              <v:shape style="position:absolute;left:5612;top:3728;width:10;height:20" coordorigin="5612,3728" coordsize="10,20" path="m5612,3747l5622,3747,5622,3728,5612,3728,5612,3747xe" filled="true" fillcolor="#000000" stroked="false">
                <v:path arrowok="t"/>
                <v:fill type="solid"/>
              </v:shape>
            </v:group>
            <v:group style="position:absolute;left:5612;top:3747;width:10;height:20" coordorigin="5612,3747" coordsize="10,20">
              <v:shape style="position:absolute;left:5612;top:3747;width:10;height:20" coordorigin="5612,3747" coordsize="10,20" path="m5612,3766l5622,3766,5622,3747,5612,3747,5612,3766xe" filled="true" fillcolor="#000000" stroked="false">
                <v:path arrowok="t"/>
                <v:fill type="solid"/>
              </v:shape>
            </v:group>
            <v:group style="position:absolute;left:5612;top:3766;width:10;height:20" coordorigin="5612,3766" coordsize="10,20">
              <v:shape style="position:absolute;left:5612;top:3766;width:10;height:20" coordorigin="5612,3766" coordsize="10,20" path="m5612,3786l5622,3786,5622,3766,5612,3766,5612,3786xe" filled="true" fillcolor="#000000" stroked="false">
                <v:path arrowok="t"/>
                <v:fill type="solid"/>
              </v:shape>
            </v:group>
            <v:group style="position:absolute;left:5612;top:3786;width:10;height:20" coordorigin="5612,3786" coordsize="10,20">
              <v:shape style="position:absolute;left:5612;top:3786;width:10;height:20" coordorigin="5612,3786" coordsize="10,20" path="m5612,3805l5622,3805,5622,3786,5612,3786,5612,3805xe" filled="true" fillcolor="#000000" stroked="false">
                <v:path arrowok="t"/>
                <v:fill type="solid"/>
              </v:shape>
            </v:group>
            <v:group style="position:absolute;left:5612;top:3805;width:10;height:20" coordorigin="5612,3805" coordsize="10,20">
              <v:shape style="position:absolute;left:5612;top:3805;width:10;height:20" coordorigin="5612,3805" coordsize="10,20" path="m5612,3824l5622,3824,5622,3805,5612,3805,5612,3824xe" filled="true" fillcolor="#000000" stroked="false">
                <v:path arrowok="t"/>
                <v:fill type="solid"/>
              </v:shape>
            </v:group>
            <v:group style="position:absolute;left:5612;top:3824;width:10;height:20" coordorigin="5612,3824" coordsize="10,20">
              <v:shape style="position:absolute;left:5612;top:3824;width:10;height:20" coordorigin="5612,3824" coordsize="10,20" path="m5612,3843l5622,3843,5622,3824,5612,3824,5612,3843xe" filled="true" fillcolor="#000000" stroked="false">
                <v:path arrowok="t"/>
                <v:fill type="solid"/>
              </v:shape>
            </v:group>
            <v:group style="position:absolute;left:5612;top:3843;width:10;height:20" coordorigin="5612,3843" coordsize="10,20">
              <v:shape style="position:absolute;left:5612;top:3843;width:10;height:20" coordorigin="5612,3843" coordsize="10,20" path="m5612,3862l5622,3862,5622,3843,5612,3843,5612,3862xe" filled="true" fillcolor="#000000" stroked="false">
                <v:path arrowok="t"/>
                <v:fill type="solid"/>
              </v:shape>
            </v:group>
            <v:group style="position:absolute;left:5612;top:3862;width:10;height:20" coordorigin="5612,3862" coordsize="10,20">
              <v:shape style="position:absolute;left:5612;top:3862;width:10;height:20" coordorigin="5612,3862" coordsize="10,20" path="m5612,3882l5622,3882,5622,3862,5612,3862,5612,3882xe" filled="true" fillcolor="#000000" stroked="false">
                <v:path arrowok="t"/>
                <v:fill type="solid"/>
              </v:shape>
            </v:group>
            <v:group style="position:absolute;left:5612;top:3882;width:10;height:20" coordorigin="5612,3882" coordsize="10,20">
              <v:shape style="position:absolute;left:5612;top:3882;width:10;height:20" coordorigin="5612,3882" coordsize="10,20" path="m5612,3901l5622,3901,5622,3882,5612,3882,5612,3901xe" filled="true" fillcolor="#000000" stroked="false">
                <v:path arrowok="t"/>
                <v:fill type="solid"/>
              </v:shape>
            </v:group>
            <v:group style="position:absolute;left:5612;top:3901;width:10;height:20" coordorigin="5612,3901" coordsize="10,20">
              <v:shape style="position:absolute;left:5612;top:3901;width:10;height:20" coordorigin="5612,3901" coordsize="10,20" path="m5612,3920l5622,3920,5622,3901,5612,3901,5612,3920xe" filled="true" fillcolor="#000000" stroked="false">
                <v:path arrowok="t"/>
                <v:fill type="solid"/>
              </v:shape>
            </v:group>
            <v:group style="position:absolute;left:5612;top:3920;width:10;height:20" coordorigin="5612,3920" coordsize="10,20">
              <v:shape style="position:absolute;left:5612;top:3920;width:10;height:20" coordorigin="5612,3920" coordsize="10,20" path="m5612,3939l5622,3939,5622,3920,5612,3920,5612,3939xe" filled="true" fillcolor="#000000" stroked="false">
                <v:path arrowok="t"/>
                <v:fill type="solid"/>
              </v:shape>
            </v:group>
            <v:group style="position:absolute;left:5612;top:3939;width:10;height:20" coordorigin="5612,3939" coordsize="10,20">
              <v:shape style="position:absolute;left:5612;top:3939;width:10;height:20" coordorigin="5612,3939" coordsize="10,20" path="m5612,3958l5622,3958,5622,3939,5612,3939,5612,3958xe" filled="true" fillcolor="#000000" stroked="false">
                <v:path arrowok="t"/>
                <v:fill type="solid"/>
              </v:shape>
            </v:group>
            <v:group style="position:absolute;left:5612;top:3958;width:10;height:20" coordorigin="5612,3958" coordsize="10,20">
              <v:shape style="position:absolute;left:5612;top:3958;width:10;height:20" coordorigin="5612,3958" coordsize="10,20" path="m5612,3978l5622,3978,5622,3958,5612,3958,5612,3978xe" filled="true" fillcolor="#000000" stroked="false">
                <v:path arrowok="t"/>
                <v:fill type="solid"/>
              </v:shape>
            </v:group>
            <v:group style="position:absolute;left:5612;top:3978;width:10;height:20" coordorigin="5612,3978" coordsize="10,20">
              <v:shape style="position:absolute;left:5612;top:3978;width:10;height:20" coordorigin="5612,3978" coordsize="10,20" path="m5612,3997l5622,3997,5622,3978,5612,3978,5612,3997xe" filled="true" fillcolor="#000000" stroked="false">
                <v:path arrowok="t"/>
                <v:fill type="solid"/>
              </v:shape>
            </v:group>
            <v:group style="position:absolute;left:5612;top:3997;width:10;height:20" coordorigin="5612,3997" coordsize="10,20">
              <v:shape style="position:absolute;left:5612;top:3997;width:10;height:20" coordorigin="5612,3997" coordsize="10,20" path="m5612,4016l5622,4016,5622,3997,5612,3997,5612,4016xe" filled="true" fillcolor="#000000" stroked="false">
                <v:path arrowok="t"/>
                <v:fill type="solid"/>
              </v:shape>
            </v:group>
            <v:group style="position:absolute;left:5612;top:4016;width:10;height:20" coordorigin="5612,4016" coordsize="10,20">
              <v:shape style="position:absolute;left:5612;top:4016;width:10;height:20" coordorigin="5612,4016" coordsize="10,20" path="m5612,4035l5622,4035,5622,4016,5612,4016,5612,4035xe" filled="true" fillcolor="#000000" stroked="false">
                <v:path arrowok="t"/>
                <v:fill type="solid"/>
              </v:shape>
            </v:group>
            <v:group style="position:absolute;left:5612;top:4035;width:10;height:20" coordorigin="5612,4035" coordsize="10,20">
              <v:shape style="position:absolute;left:5612;top:4035;width:10;height:20" coordorigin="5612,4035" coordsize="10,20" path="m5612,4054l5622,4054,5622,4035,5612,4035,5612,4054xe" filled="true" fillcolor="#000000" stroked="false">
                <v:path arrowok="t"/>
                <v:fill type="solid"/>
              </v:shape>
            </v:group>
            <v:group style="position:absolute;left:5612;top:4054;width:10;height:20" coordorigin="5612,4054" coordsize="10,20">
              <v:shape style="position:absolute;left:5612;top:4054;width:10;height:20" coordorigin="5612,4054" coordsize="10,20" path="m5612,4074l5622,4074,5622,4054,5612,4054,5612,4074xe" filled="true" fillcolor="#000000" stroked="false">
                <v:path arrowok="t"/>
                <v:fill type="solid"/>
              </v:shape>
            </v:group>
            <v:group style="position:absolute;left:5612;top:4074;width:10;height:20" coordorigin="5612,4074" coordsize="10,20">
              <v:shape style="position:absolute;left:5612;top:4074;width:10;height:20" coordorigin="5612,4074" coordsize="10,20" path="m5612,4093l5622,4093,5622,4074,5612,4074,5612,4093xe" filled="true" fillcolor="#000000" stroked="false">
                <v:path arrowok="t"/>
                <v:fill type="solid"/>
              </v:shape>
            </v:group>
            <v:group style="position:absolute;left:5612;top:4093;width:10;height:20" coordorigin="5612,4093" coordsize="10,20">
              <v:shape style="position:absolute;left:5612;top:4093;width:10;height:20" coordorigin="5612,4093" coordsize="10,20" path="m5612,4112l5622,4112,5622,4093,5612,4093,5612,4112xe" filled="true" fillcolor="#000000" stroked="false">
                <v:path arrowok="t"/>
                <v:fill type="solid"/>
              </v:shape>
            </v:group>
            <v:group style="position:absolute;left:5612;top:4112;width:10;height:20" coordorigin="5612,4112" coordsize="10,20">
              <v:shape style="position:absolute;left:5612;top:4112;width:10;height:20" coordorigin="5612,4112" coordsize="10,20" path="m5612,4131l5622,4131,5622,4112,5612,4112,5612,4131xe" filled="true" fillcolor="#000000" stroked="false">
                <v:path arrowok="t"/>
                <v:fill type="solid"/>
              </v:shape>
            </v:group>
            <v:group style="position:absolute;left:5612;top:4131;width:10;height:20" coordorigin="5612,4131" coordsize="10,20">
              <v:shape style="position:absolute;left:5612;top:4131;width:10;height:20" coordorigin="5612,4131" coordsize="10,20" path="m5612,4150l5622,4150,5622,4131,5612,4131,5612,4150xe" filled="true" fillcolor="#000000" stroked="false">
                <v:path arrowok="t"/>
                <v:fill type="solid"/>
              </v:shape>
            </v:group>
            <v:group style="position:absolute;left:5612;top:4150;width:10;height:20" coordorigin="5612,4150" coordsize="10,20">
              <v:shape style="position:absolute;left:5612;top:4150;width:10;height:20" coordorigin="5612,4150" coordsize="10,20" path="m5612,4170l5622,4170,5622,4150,5612,4150,5612,4170xe" filled="true" fillcolor="#000000" stroked="false">
                <v:path arrowok="t"/>
                <v:fill type="solid"/>
              </v:shape>
            </v:group>
            <v:group style="position:absolute;left:5612;top:4170;width:10;height:20" coordorigin="5612,4170" coordsize="10,20">
              <v:shape style="position:absolute;left:5612;top:4170;width:10;height:20" coordorigin="5612,4170" coordsize="10,20" path="m5612,4189l5622,4189,5622,4170,5612,4170,5612,4189xe" filled="true" fillcolor="#000000" stroked="false">
                <v:path arrowok="t"/>
                <v:fill type="solid"/>
              </v:shape>
            </v:group>
            <v:group style="position:absolute;left:5612;top:4189;width:10;height:20" coordorigin="5612,4189" coordsize="10,20">
              <v:shape style="position:absolute;left:5612;top:4189;width:10;height:20" coordorigin="5612,4189" coordsize="10,20" path="m5612,4208l5622,4208,5622,4189,5612,4189,5612,4208xe" filled="true" fillcolor="#000000" stroked="false">
                <v:path arrowok="t"/>
                <v:fill type="solid"/>
              </v:shape>
            </v:group>
            <v:group style="position:absolute;left:5612;top:4208;width:10;height:20" coordorigin="5612,4208" coordsize="10,20">
              <v:shape style="position:absolute;left:5612;top:4208;width:10;height:20" coordorigin="5612,4208" coordsize="10,20" path="m5612,4227l5622,4227,5622,4208,5612,4208,5612,4227xe" filled="true" fillcolor="#000000" stroked="false">
                <v:path arrowok="t"/>
                <v:fill type="solid"/>
              </v:shape>
            </v:group>
            <v:group style="position:absolute;left:5612;top:4227;width:10;height:20" coordorigin="5612,4227" coordsize="10,20">
              <v:shape style="position:absolute;left:5612;top:4227;width:10;height:20" coordorigin="5612,4227" coordsize="10,20" path="m5612,4246l5622,4246,5622,4227,5612,4227,5612,4246xe" filled="true" fillcolor="#000000" stroked="false">
                <v:path arrowok="t"/>
                <v:fill type="solid"/>
              </v:shape>
            </v:group>
            <v:group style="position:absolute;left:5612;top:4246;width:10;height:20" coordorigin="5612,4246" coordsize="10,20">
              <v:shape style="position:absolute;left:5612;top:4246;width:10;height:20" coordorigin="5612,4246" coordsize="10,20" path="m5612,4266l5622,4266,5622,4246,5612,4246,5612,4266xe" filled="true" fillcolor="#000000" stroked="false">
                <v:path arrowok="t"/>
                <v:fill type="solid"/>
              </v:shape>
            </v:group>
            <v:group style="position:absolute;left:5612;top:4266;width:10;height:20" coordorigin="5612,4266" coordsize="10,20">
              <v:shape style="position:absolute;left:5612;top:4266;width:10;height:20" coordorigin="5612,4266" coordsize="10,20" path="m5612,4285l5622,4285,5622,4266,5612,4266,5612,4285xe" filled="true" fillcolor="#000000" stroked="false">
                <v:path arrowok="t"/>
                <v:fill type="solid"/>
              </v:shape>
            </v:group>
            <v:group style="position:absolute;left:5612;top:4285;width:10;height:20" coordorigin="5612,4285" coordsize="10,20">
              <v:shape style="position:absolute;left:5612;top:4285;width:10;height:20" coordorigin="5612,4285" coordsize="10,20" path="m5612,4304l5622,4304,5622,4285,5612,4285,5612,4304xe" filled="true" fillcolor="#000000" stroked="false">
                <v:path arrowok="t"/>
                <v:fill type="solid"/>
              </v:shape>
            </v:group>
            <v:group style="position:absolute;left:5612;top:4304;width:10;height:20" coordorigin="5612,4304" coordsize="10,20">
              <v:shape style="position:absolute;left:5612;top:4304;width:10;height:20" coordorigin="5612,4304" coordsize="10,20" path="m5612,4323l5622,4323,5622,4304,5612,4304,5612,4323xe" filled="true" fillcolor="#000000" stroked="false">
                <v:path arrowok="t"/>
                <v:fill type="solid"/>
              </v:shape>
            </v:group>
            <v:group style="position:absolute;left:5612;top:4323;width:10;height:20" coordorigin="5612,4323" coordsize="10,20">
              <v:shape style="position:absolute;left:5612;top:4323;width:10;height:20" coordorigin="5612,4323" coordsize="10,20" path="m5612,4342l5622,4342,5622,4323,5612,4323,5612,4342xe" filled="true" fillcolor="#000000" stroked="false">
                <v:path arrowok="t"/>
                <v:fill type="solid"/>
              </v:shape>
            </v:group>
            <v:group style="position:absolute;left:5612;top:4342;width:10;height:20" coordorigin="5612,4342" coordsize="10,20">
              <v:shape style="position:absolute;left:5612;top:4342;width:10;height:20" coordorigin="5612,4342" coordsize="10,20" path="m5612,4362l5622,4362,5622,4342,5612,4342,5612,4362xe" filled="true" fillcolor="#000000" stroked="false">
                <v:path arrowok="t"/>
                <v:fill type="solid"/>
              </v:shape>
            </v:group>
            <v:group style="position:absolute;left:5612;top:4362;width:10;height:20" coordorigin="5612,4362" coordsize="10,20">
              <v:shape style="position:absolute;left:5612;top:4362;width:10;height:20" coordorigin="5612,4362" coordsize="10,20" path="m5612,4381l5622,4381,5622,4362,5612,4362,5612,4381xe" filled="true" fillcolor="#000000" stroked="false">
                <v:path arrowok="t"/>
                <v:fill type="solid"/>
              </v:shape>
            </v:group>
            <v:group style="position:absolute;left:5612;top:4387;width:10;height:2" coordorigin="5612,4387" coordsize="10,2">
              <v:shape style="position:absolute;left:5612;top:4387;width:10;height:2" coordorigin="5612,4387" coordsize="10,0" path="m5612,4387l5622,4387e" filled="false" stroked="true" strokeweight=".60004pt" strokecolor="#000000">
                <v:path arrowok="t"/>
              </v:shape>
            </v:group>
            <v:group style="position:absolute;left:6801;top:3690;width:10;height:20" coordorigin="6801,3690" coordsize="10,20">
              <v:shape style="position:absolute;left:6801;top:3690;width:10;height:20" coordorigin="6801,3690" coordsize="10,20" path="m6801,3709l6810,3709,6810,3690,6801,3690,6801,3709xe" filled="true" fillcolor="#000000" stroked="false">
                <v:path arrowok="t"/>
                <v:fill type="solid"/>
              </v:shape>
            </v:group>
            <v:group style="position:absolute;left:6801;top:3709;width:10;height:20" coordorigin="6801,3709" coordsize="10,20">
              <v:shape style="position:absolute;left:6801;top:3709;width:10;height:20" coordorigin="6801,3709" coordsize="10,20" path="m6801,3728l6810,3728,6810,3709,6801,3709,6801,3728xe" filled="true" fillcolor="#000000" stroked="false">
                <v:path arrowok="t"/>
                <v:fill type="solid"/>
              </v:shape>
            </v:group>
            <v:group style="position:absolute;left:6801;top:3728;width:10;height:20" coordorigin="6801,3728" coordsize="10,20">
              <v:shape style="position:absolute;left:6801;top:3728;width:10;height:20" coordorigin="6801,3728" coordsize="10,20" path="m6801,3747l6810,3747,6810,3728,6801,3728,6801,3747xe" filled="true" fillcolor="#000000" stroked="false">
                <v:path arrowok="t"/>
                <v:fill type="solid"/>
              </v:shape>
            </v:group>
            <v:group style="position:absolute;left:6801;top:3747;width:10;height:20" coordorigin="6801,3747" coordsize="10,20">
              <v:shape style="position:absolute;left:6801;top:3747;width:10;height:20" coordorigin="6801,3747" coordsize="10,20" path="m6801,3766l6810,3766,6810,3747,6801,3747,6801,3766xe" filled="true" fillcolor="#000000" stroked="false">
                <v:path arrowok="t"/>
                <v:fill type="solid"/>
              </v:shape>
            </v:group>
            <v:group style="position:absolute;left:6801;top:3766;width:10;height:20" coordorigin="6801,3766" coordsize="10,20">
              <v:shape style="position:absolute;left:6801;top:3766;width:10;height:20" coordorigin="6801,3766" coordsize="10,20" path="m6801,3786l6810,3786,6810,3766,6801,3766,6801,3786xe" filled="true" fillcolor="#000000" stroked="false">
                <v:path arrowok="t"/>
                <v:fill type="solid"/>
              </v:shape>
            </v:group>
            <v:group style="position:absolute;left:6801;top:3786;width:10;height:20" coordorigin="6801,3786" coordsize="10,20">
              <v:shape style="position:absolute;left:6801;top:3786;width:10;height:20" coordorigin="6801,3786" coordsize="10,20" path="m6801,3805l6810,3805,6810,3786,6801,3786,6801,3805xe" filled="true" fillcolor="#000000" stroked="false">
                <v:path arrowok="t"/>
                <v:fill type="solid"/>
              </v:shape>
            </v:group>
            <v:group style="position:absolute;left:6801;top:3805;width:10;height:20" coordorigin="6801,3805" coordsize="10,20">
              <v:shape style="position:absolute;left:6801;top:3805;width:10;height:20" coordorigin="6801,3805" coordsize="10,20" path="m6801,3824l6810,3824,6810,3805,6801,3805,6801,3824xe" filled="true" fillcolor="#000000" stroked="false">
                <v:path arrowok="t"/>
                <v:fill type="solid"/>
              </v:shape>
            </v:group>
            <v:group style="position:absolute;left:6801;top:3824;width:10;height:20" coordorigin="6801,3824" coordsize="10,20">
              <v:shape style="position:absolute;left:6801;top:3824;width:10;height:20" coordorigin="6801,3824" coordsize="10,20" path="m6801,3843l6810,3843,6810,3824,6801,3824,6801,3843xe" filled="true" fillcolor="#000000" stroked="false">
                <v:path arrowok="t"/>
                <v:fill type="solid"/>
              </v:shape>
            </v:group>
            <v:group style="position:absolute;left:6801;top:3843;width:10;height:20" coordorigin="6801,3843" coordsize="10,20">
              <v:shape style="position:absolute;left:6801;top:3843;width:10;height:20" coordorigin="6801,3843" coordsize="10,20" path="m6801,3862l6810,3862,6810,3843,6801,3843,6801,3862xe" filled="true" fillcolor="#000000" stroked="false">
                <v:path arrowok="t"/>
                <v:fill type="solid"/>
              </v:shape>
            </v:group>
            <v:group style="position:absolute;left:6801;top:3862;width:10;height:20" coordorigin="6801,3862" coordsize="10,20">
              <v:shape style="position:absolute;left:6801;top:3862;width:10;height:20" coordorigin="6801,3862" coordsize="10,20" path="m6801,3882l6810,3882,6810,3862,6801,3862,6801,3882xe" filled="true" fillcolor="#000000" stroked="false">
                <v:path arrowok="t"/>
                <v:fill type="solid"/>
              </v:shape>
            </v:group>
            <v:group style="position:absolute;left:6801;top:3882;width:10;height:20" coordorigin="6801,3882" coordsize="10,20">
              <v:shape style="position:absolute;left:6801;top:3882;width:10;height:20" coordorigin="6801,3882" coordsize="10,20" path="m6801,3901l6810,3901,6810,3882,6801,3882,6801,3901xe" filled="true" fillcolor="#000000" stroked="false">
                <v:path arrowok="t"/>
                <v:fill type="solid"/>
              </v:shape>
            </v:group>
            <v:group style="position:absolute;left:6801;top:3901;width:10;height:20" coordorigin="6801,3901" coordsize="10,20">
              <v:shape style="position:absolute;left:6801;top:3901;width:10;height:20" coordorigin="6801,3901" coordsize="10,20" path="m6801,3920l6810,3920,6810,3901,6801,3901,6801,3920xe" filled="true" fillcolor="#000000" stroked="false">
                <v:path arrowok="t"/>
                <v:fill type="solid"/>
              </v:shape>
            </v:group>
            <v:group style="position:absolute;left:6801;top:3920;width:10;height:20" coordorigin="6801,3920" coordsize="10,20">
              <v:shape style="position:absolute;left:6801;top:3920;width:10;height:20" coordorigin="6801,3920" coordsize="10,20" path="m6801,3939l6810,3939,6810,3920,6801,3920,6801,3939xe" filled="true" fillcolor="#000000" stroked="false">
                <v:path arrowok="t"/>
                <v:fill type="solid"/>
              </v:shape>
            </v:group>
            <v:group style="position:absolute;left:6801;top:3939;width:10;height:20" coordorigin="6801,3939" coordsize="10,20">
              <v:shape style="position:absolute;left:6801;top:3939;width:10;height:20" coordorigin="6801,3939" coordsize="10,20" path="m6801,3958l6810,3958,6810,3939,6801,3939,6801,3958xe" filled="true" fillcolor="#000000" stroked="false">
                <v:path arrowok="t"/>
                <v:fill type="solid"/>
              </v:shape>
            </v:group>
            <v:group style="position:absolute;left:6801;top:3958;width:10;height:20" coordorigin="6801,3958" coordsize="10,20">
              <v:shape style="position:absolute;left:6801;top:3958;width:10;height:20" coordorigin="6801,3958" coordsize="10,20" path="m6801,3978l6810,3978,6810,3958,6801,3958,6801,3978xe" filled="true" fillcolor="#000000" stroked="false">
                <v:path arrowok="t"/>
                <v:fill type="solid"/>
              </v:shape>
            </v:group>
            <v:group style="position:absolute;left:6801;top:3978;width:10;height:20" coordorigin="6801,3978" coordsize="10,20">
              <v:shape style="position:absolute;left:6801;top:3978;width:10;height:20" coordorigin="6801,3978" coordsize="10,20" path="m6801,3997l6810,3997,6810,3978,6801,3978,6801,3997xe" filled="true" fillcolor="#000000" stroked="false">
                <v:path arrowok="t"/>
                <v:fill type="solid"/>
              </v:shape>
            </v:group>
            <v:group style="position:absolute;left:6801;top:3997;width:10;height:20" coordorigin="6801,3997" coordsize="10,20">
              <v:shape style="position:absolute;left:6801;top:3997;width:10;height:20" coordorigin="6801,3997" coordsize="10,20" path="m6801,4016l6810,4016,6810,3997,6801,3997,6801,4016xe" filled="true" fillcolor="#000000" stroked="false">
                <v:path arrowok="t"/>
                <v:fill type="solid"/>
              </v:shape>
            </v:group>
            <v:group style="position:absolute;left:6801;top:4016;width:10;height:20" coordorigin="6801,4016" coordsize="10,20">
              <v:shape style="position:absolute;left:6801;top:4016;width:10;height:20" coordorigin="6801,4016" coordsize="10,20" path="m6801,4035l6810,4035,6810,4016,6801,4016,6801,4035xe" filled="true" fillcolor="#000000" stroked="false">
                <v:path arrowok="t"/>
                <v:fill type="solid"/>
              </v:shape>
            </v:group>
            <v:group style="position:absolute;left:6801;top:4035;width:10;height:20" coordorigin="6801,4035" coordsize="10,20">
              <v:shape style="position:absolute;left:6801;top:4035;width:10;height:20" coordorigin="6801,4035" coordsize="10,20" path="m6801,4054l6810,4054,6810,4035,6801,4035,6801,4054xe" filled="true" fillcolor="#000000" stroked="false">
                <v:path arrowok="t"/>
                <v:fill type="solid"/>
              </v:shape>
            </v:group>
            <v:group style="position:absolute;left:6801;top:4054;width:10;height:20" coordorigin="6801,4054" coordsize="10,20">
              <v:shape style="position:absolute;left:6801;top:4054;width:10;height:20" coordorigin="6801,4054" coordsize="10,20" path="m6801,4074l6810,4074,6810,4054,6801,4054,6801,4074xe" filled="true" fillcolor="#000000" stroked="false">
                <v:path arrowok="t"/>
                <v:fill type="solid"/>
              </v:shape>
            </v:group>
            <v:group style="position:absolute;left:6801;top:4074;width:10;height:20" coordorigin="6801,4074" coordsize="10,20">
              <v:shape style="position:absolute;left:6801;top:4074;width:10;height:20" coordorigin="6801,4074" coordsize="10,20" path="m6801,4093l6810,4093,6810,4074,6801,4074,6801,4093xe" filled="true" fillcolor="#000000" stroked="false">
                <v:path arrowok="t"/>
                <v:fill type="solid"/>
              </v:shape>
            </v:group>
            <v:group style="position:absolute;left:6801;top:4093;width:10;height:20" coordorigin="6801,4093" coordsize="10,20">
              <v:shape style="position:absolute;left:6801;top:4093;width:10;height:20" coordorigin="6801,4093" coordsize="10,20" path="m6801,4112l6810,4112,6810,4093,6801,4093,6801,4112xe" filled="true" fillcolor="#000000" stroked="false">
                <v:path arrowok="t"/>
                <v:fill type="solid"/>
              </v:shape>
            </v:group>
            <v:group style="position:absolute;left:6801;top:4112;width:10;height:20" coordorigin="6801,4112" coordsize="10,20">
              <v:shape style="position:absolute;left:6801;top:4112;width:10;height:20" coordorigin="6801,4112" coordsize="10,20" path="m6801,4131l6810,4131,6810,4112,6801,4112,6801,4131xe" filled="true" fillcolor="#000000" stroked="false">
                <v:path arrowok="t"/>
                <v:fill type="solid"/>
              </v:shape>
            </v:group>
            <v:group style="position:absolute;left:6801;top:4131;width:10;height:20" coordorigin="6801,4131" coordsize="10,20">
              <v:shape style="position:absolute;left:6801;top:4131;width:10;height:20" coordorigin="6801,4131" coordsize="10,20" path="m6801,4150l6810,4150,6810,4131,6801,4131,6801,4150xe" filled="true" fillcolor="#000000" stroked="false">
                <v:path arrowok="t"/>
                <v:fill type="solid"/>
              </v:shape>
            </v:group>
            <v:group style="position:absolute;left:6801;top:4150;width:10;height:20" coordorigin="6801,4150" coordsize="10,20">
              <v:shape style="position:absolute;left:6801;top:4150;width:10;height:20" coordorigin="6801,4150" coordsize="10,20" path="m6801,4170l6810,4170,6810,4150,6801,4150,6801,4170xe" filled="true" fillcolor="#000000" stroked="false">
                <v:path arrowok="t"/>
                <v:fill type="solid"/>
              </v:shape>
            </v:group>
            <v:group style="position:absolute;left:6801;top:4170;width:10;height:20" coordorigin="6801,4170" coordsize="10,20">
              <v:shape style="position:absolute;left:6801;top:4170;width:10;height:20" coordorigin="6801,4170" coordsize="10,20" path="m6801,4189l6810,4189,6810,4170,6801,4170,6801,4189xe" filled="true" fillcolor="#000000" stroked="false">
                <v:path arrowok="t"/>
                <v:fill type="solid"/>
              </v:shape>
            </v:group>
            <v:group style="position:absolute;left:6801;top:4189;width:10;height:20" coordorigin="6801,4189" coordsize="10,20">
              <v:shape style="position:absolute;left:6801;top:4189;width:10;height:20" coordorigin="6801,4189" coordsize="10,20" path="m6801,4208l6810,4208,6810,4189,6801,4189,6801,4208xe" filled="true" fillcolor="#000000" stroked="false">
                <v:path arrowok="t"/>
                <v:fill type="solid"/>
              </v:shape>
            </v:group>
            <v:group style="position:absolute;left:6801;top:4208;width:10;height:20" coordorigin="6801,4208" coordsize="10,20">
              <v:shape style="position:absolute;left:6801;top:4208;width:10;height:20" coordorigin="6801,4208" coordsize="10,20" path="m6801,4227l6810,4227,6810,4208,6801,4208,6801,4227xe" filled="true" fillcolor="#000000" stroked="false">
                <v:path arrowok="t"/>
                <v:fill type="solid"/>
              </v:shape>
            </v:group>
            <v:group style="position:absolute;left:6801;top:4227;width:10;height:20" coordorigin="6801,4227" coordsize="10,20">
              <v:shape style="position:absolute;left:6801;top:4227;width:10;height:20" coordorigin="6801,4227" coordsize="10,20" path="m6801,4246l6810,4246,6810,4227,6801,4227,6801,4246xe" filled="true" fillcolor="#000000" stroked="false">
                <v:path arrowok="t"/>
                <v:fill type="solid"/>
              </v:shape>
            </v:group>
            <v:group style="position:absolute;left:6801;top:4246;width:10;height:20" coordorigin="6801,4246" coordsize="10,20">
              <v:shape style="position:absolute;left:6801;top:4246;width:10;height:20" coordorigin="6801,4246" coordsize="10,20" path="m6801,4266l6810,4266,6810,4246,6801,4246,6801,4266xe" filled="true" fillcolor="#000000" stroked="false">
                <v:path arrowok="t"/>
                <v:fill type="solid"/>
              </v:shape>
            </v:group>
            <v:group style="position:absolute;left:6801;top:4266;width:10;height:20" coordorigin="6801,4266" coordsize="10,20">
              <v:shape style="position:absolute;left:6801;top:4266;width:10;height:20" coordorigin="6801,4266" coordsize="10,20" path="m6801,4285l6810,4285,6810,4266,6801,4266,6801,4285xe" filled="true" fillcolor="#000000" stroked="false">
                <v:path arrowok="t"/>
                <v:fill type="solid"/>
              </v:shape>
            </v:group>
            <v:group style="position:absolute;left:6801;top:4285;width:10;height:20" coordorigin="6801,4285" coordsize="10,20">
              <v:shape style="position:absolute;left:6801;top:4285;width:10;height:20" coordorigin="6801,4285" coordsize="10,20" path="m6801,4304l6810,4304,6810,4285,6801,4285,6801,4304xe" filled="true" fillcolor="#000000" stroked="false">
                <v:path arrowok="t"/>
                <v:fill type="solid"/>
              </v:shape>
            </v:group>
            <v:group style="position:absolute;left:6801;top:4304;width:10;height:20" coordorigin="6801,4304" coordsize="10,20">
              <v:shape style="position:absolute;left:6801;top:4304;width:10;height:20" coordorigin="6801,4304" coordsize="10,20" path="m6801,4323l6810,4323,6810,4304,6801,4304,6801,4323xe" filled="true" fillcolor="#000000" stroked="false">
                <v:path arrowok="t"/>
                <v:fill type="solid"/>
              </v:shape>
            </v:group>
            <v:group style="position:absolute;left:6801;top:4323;width:10;height:20" coordorigin="6801,4323" coordsize="10,20">
              <v:shape style="position:absolute;left:6801;top:4323;width:10;height:20" coordorigin="6801,4323" coordsize="10,20" path="m6801,4342l6810,4342,6810,4323,6801,4323,6801,4342xe" filled="true" fillcolor="#000000" stroked="false">
                <v:path arrowok="t"/>
                <v:fill type="solid"/>
              </v:shape>
            </v:group>
            <v:group style="position:absolute;left:6801;top:4342;width:10;height:20" coordorigin="6801,4342" coordsize="10,20">
              <v:shape style="position:absolute;left:6801;top:4342;width:10;height:20" coordorigin="6801,4342" coordsize="10,20" path="m6801,4362l6810,4362,6810,4342,6801,4342,6801,4362xe" filled="true" fillcolor="#000000" stroked="false">
                <v:path arrowok="t"/>
                <v:fill type="solid"/>
              </v:shape>
            </v:group>
            <v:group style="position:absolute;left:6801;top:4362;width:10;height:20" coordorigin="6801,4362" coordsize="10,20">
              <v:shape style="position:absolute;left:6801;top:4362;width:10;height:20" coordorigin="6801,4362" coordsize="10,20" path="m6801,4381l6810,4381,6810,4362,6801,4362,6801,4381xe" filled="true" fillcolor="#000000" stroked="false">
                <v:path arrowok="t"/>
                <v:fill type="solid"/>
              </v:shape>
            </v:group>
            <v:group style="position:absolute;left:6801;top:4387;width:10;height:2" coordorigin="6801,4387" coordsize="10,2">
              <v:shape style="position:absolute;left:6801;top:4387;width:10;height:2" coordorigin="6801,4387" coordsize="10,0" path="m6801,4387l6810,4387e" filled="false" stroked="true" strokeweight=".60004pt" strokecolor="#000000">
                <v:path arrowok="t"/>
              </v:shape>
            </v:group>
            <v:group style="position:absolute;left:7955;top:3690;width:10;height:20" coordorigin="7955,3690" coordsize="10,20">
              <v:shape style="position:absolute;left:7955;top:3690;width:10;height:20" coordorigin="7955,3690" coordsize="10,20" path="m7955,3709l7965,3709,7965,3690,7955,3690,7955,3709xe" filled="true" fillcolor="#000000" stroked="false">
                <v:path arrowok="t"/>
                <v:fill type="solid"/>
              </v:shape>
            </v:group>
            <v:group style="position:absolute;left:7955;top:3709;width:10;height:20" coordorigin="7955,3709" coordsize="10,20">
              <v:shape style="position:absolute;left:7955;top:3709;width:10;height:20" coordorigin="7955,3709" coordsize="10,20" path="m7955,3728l7965,3728,7965,3709,7955,3709,7955,3728xe" filled="true" fillcolor="#000000" stroked="false">
                <v:path arrowok="t"/>
                <v:fill type="solid"/>
              </v:shape>
            </v:group>
            <v:group style="position:absolute;left:7955;top:3728;width:10;height:20" coordorigin="7955,3728" coordsize="10,20">
              <v:shape style="position:absolute;left:7955;top:3728;width:10;height:20" coordorigin="7955,3728" coordsize="10,20" path="m7955,3747l7965,3747,7965,3728,7955,3728,7955,3747xe" filled="true" fillcolor="#000000" stroked="false">
                <v:path arrowok="t"/>
                <v:fill type="solid"/>
              </v:shape>
            </v:group>
            <v:group style="position:absolute;left:7955;top:3747;width:10;height:20" coordorigin="7955,3747" coordsize="10,20">
              <v:shape style="position:absolute;left:7955;top:3747;width:10;height:20" coordorigin="7955,3747" coordsize="10,20" path="m7955,3766l7965,3766,7965,3747,7955,3747,7955,3766xe" filled="true" fillcolor="#000000" stroked="false">
                <v:path arrowok="t"/>
                <v:fill type="solid"/>
              </v:shape>
            </v:group>
            <v:group style="position:absolute;left:7955;top:3766;width:10;height:20" coordorigin="7955,3766" coordsize="10,20">
              <v:shape style="position:absolute;left:7955;top:3766;width:10;height:20" coordorigin="7955,3766" coordsize="10,20" path="m7955,3786l7965,3786,7965,3766,7955,3766,7955,3786xe" filled="true" fillcolor="#000000" stroked="false">
                <v:path arrowok="t"/>
                <v:fill type="solid"/>
              </v:shape>
            </v:group>
            <v:group style="position:absolute;left:7955;top:3786;width:10;height:20" coordorigin="7955,3786" coordsize="10,20">
              <v:shape style="position:absolute;left:7955;top:3786;width:10;height:20" coordorigin="7955,3786" coordsize="10,20" path="m7955,3805l7965,3805,7965,3786,7955,3786,7955,3805xe" filled="true" fillcolor="#000000" stroked="false">
                <v:path arrowok="t"/>
                <v:fill type="solid"/>
              </v:shape>
            </v:group>
            <v:group style="position:absolute;left:7955;top:3805;width:10;height:20" coordorigin="7955,3805" coordsize="10,20">
              <v:shape style="position:absolute;left:7955;top:3805;width:10;height:20" coordorigin="7955,3805" coordsize="10,20" path="m7955,3824l7965,3824,7965,3805,7955,3805,7955,3824xe" filled="true" fillcolor="#000000" stroked="false">
                <v:path arrowok="t"/>
                <v:fill type="solid"/>
              </v:shape>
            </v:group>
            <v:group style="position:absolute;left:7955;top:3824;width:10;height:20" coordorigin="7955,3824" coordsize="10,20">
              <v:shape style="position:absolute;left:7955;top:3824;width:10;height:20" coordorigin="7955,3824" coordsize="10,20" path="m7955,3843l7965,3843,7965,3824,7955,3824,7955,3843xe" filled="true" fillcolor="#000000" stroked="false">
                <v:path arrowok="t"/>
                <v:fill type="solid"/>
              </v:shape>
            </v:group>
            <v:group style="position:absolute;left:7955;top:3843;width:10;height:20" coordorigin="7955,3843" coordsize="10,20">
              <v:shape style="position:absolute;left:7955;top:3843;width:10;height:20" coordorigin="7955,3843" coordsize="10,20" path="m7955,3862l7965,3862,7965,3843,7955,3843,7955,3862xe" filled="true" fillcolor="#000000" stroked="false">
                <v:path arrowok="t"/>
                <v:fill type="solid"/>
              </v:shape>
            </v:group>
            <v:group style="position:absolute;left:7955;top:3862;width:10;height:20" coordorigin="7955,3862" coordsize="10,20">
              <v:shape style="position:absolute;left:7955;top:3862;width:10;height:20" coordorigin="7955,3862" coordsize="10,20" path="m7955,3882l7965,3882,7965,3862,7955,3862,7955,3882xe" filled="true" fillcolor="#000000" stroked="false">
                <v:path arrowok="t"/>
                <v:fill type="solid"/>
              </v:shape>
            </v:group>
            <v:group style="position:absolute;left:7955;top:3882;width:10;height:20" coordorigin="7955,3882" coordsize="10,20">
              <v:shape style="position:absolute;left:7955;top:3882;width:10;height:20" coordorigin="7955,3882" coordsize="10,20" path="m7955,3901l7965,3901,7965,3882,7955,3882,7955,3901xe" filled="true" fillcolor="#000000" stroked="false">
                <v:path arrowok="t"/>
                <v:fill type="solid"/>
              </v:shape>
            </v:group>
            <v:group style="position:absolute;left:7955;top:3901;width:10;height:20" coordorigin="7955,3901" coordsize="10,20">
              <v:shape style="position:absolute;left:7955;top:3901;width:10;height:20" coordorigin="7955,3901" coordsize="10,20" path="m7955,3920l7965,3920,7965,3901,7955,3901,7955,3920xe" filled="true" fillcolor="#000000" stroked="false">
                <v:path arrowok="t"/>
                <v:fill type="solid"/>
              </v:shape>
            </v:group>
            <v:group style="position:absolute;left:7955;top:3920;width:10;height:20" coordorigin="7955,3920" coordsize="10,20">
              <v:shape style="position:absolute;left:7955;top:3920;width:10;height:20" coordorigin="7955,3920" coordsize="10,20" path="m7955,3939l7965,3939,7965,3920,7955,3920,7955,3939xe" filled="true" fillcolor="#000000" stroked="false">
                <v:path arrowok="t"/>
                <v:fill type="solid"/>
              </v:shape>
            </v:group>
            <v:group style="position:absolute;left:7955;top:3939;width:10;height:20" coordorigin="7955,3939" coordsize="10,20">
              <v:shape style="position:absolute;left:7955;top:3939;width:10;height:20" coordorigin="7955,3939" coordsize="10,20" path="m7955,3958l7965,3958,7965,3939,7955,3939,7955,3958xe" filled="true" fillcolor="#000000" stroked="false">
                <v:path arrowok="t"/>
                <v:fill type="solid"/>
              </v:shape>
            </v:group>
            <v:group style="position:absolute;left:7955;top:3958;width:10;height:20" coordorigin="7955,3958" coordsize="10,20">
              <v:shape style="position:absolute;left:7955;top:3958;width:10;height:20" coordorigin="7955,3958" coordsize="10,20" path="m7955,3978l7965,3978,7965,3958,7955,3958,7955,3978xe" filled="true" fillcolor="#000000" stroked="false">
                <v:path arrowok="t"/>
                <v:fill type="solid"/>
              </v:shape>
            </v:group>
            <v:group style="position:absolute;left:7955;top:3978;width:10;height:20" coordorigin="7955,3978" coordsize="10,20">
              <v:shape style="position:absolute;left:7955;top:3978;width:10;height:20" coordorigin="7955,3978" coordsize="10,20" path="m7955,3997l7965,3997,7965,3978,7955,3978,7955,3997xe" filled="true" fillcolor="#000000" stroked="false">
                <v:path arrowok="t"/>
                <v:fill type="solid"/>
              </v:shape>
            </v:group>
            <v:group style="position:absolute;left:7955;top:3997;width:10;height:20" coordorigin="7955,3997" coordsize="10,20">
              <v:shape style="position:absolute;left:7955;top:3997;width:10;height:20" coordorigin="7955,3997" coordsize="10,20" path="m7955,4016l7965,4016,7965,3997,7955,3997,7955,4016xe" filled="true" fillcolor="#000000" stroked="false">
                <v:path arrowok="t"/>
                <v:fill type="solid"/>
              </v:shape>
            </v:group>
            <v:group style="position:absolute;left:7955;top:4016;width:10;height:20" coordorigin="7955,4016" coordsize="10,20">
              <v:shape style="position:absolute;left:7955;top:4016;width:10;height:20" coordorigin="7955,4016" coordsize="10,20" path="m7955,4035l7965,4035,7965,4016,7955,4016,7955,4035xe" filled="true" fillcolor="#000000" stroked="false">
                <v:path arrowok="t"/>
                <v:fill type="solid"/>
              </v:shape>
            </v:group>
            <v:group style="position:absolute;left:7955;top:4035;width:10;height:20" coordorigin="7955,4035" coordsize="10,20">
              <v:shape style="position:absolute;left:7955;top:4035;width:10;height:20" coordorigin="7955,4035" coordsize="10,20" path="m7955,4054l7965,4054,7965,4035,7955,4035,7955,4054xe" filled="true" fillcolor="#000000" stroked="false">
                <v:path arrowok="t"/>
                <v:fill type="solid"/>
              </v:shape>
            </v:group>
            <v:group style="position:absolute;left:7955;top:4054;width:10;height:20" coordorigin="7955,4054" coordsize="10,20">
              <v:shape style="position:absolute;left:7955;top:4054;width:10;height:20" coordorigin="7955,4054" coordsize="10,20" path="m7955,4074l7965,4074,7965,4054,7955,4054,7955,4074xe" filled="true" fillcolor="#000000" stroked="false">
                <v:path arrowok="t"/>
                <v:fill type="solid"/>
              </v:shape>
            </v:group>
            <v:group style="position:absolute;left:7955;top:4074;width:10;height:20" coordorigin="7955,4074" coordsize="10,20">
              <v:shape style="position:absolute;left:7955;top:4074;width:10;height:20" coordorigin="7955,4074" coordsize="10,20" path="m7955,4093l7965,4093,7965,4074,7955,4074,7955,4093xe" filled="true" fillcolor="#000000" stroked="false">
                <v:path arrowok="t"/>
                <v:fill type="solid"/>
              </v:shape>
            </v:group>
            <v:group style="position:absolute;left:7955;top:4093;width:10;height:20" coordorigin="7955,4093" coordsize="10,20">
              <v:shape style="position:absolute;left:7955;top:4093;width:10;height:20" coordorigin="7955,4093" coordsize="10,20" path="m7955,4112l7965,4112,7965,4093,7955,4093,7955,4112xe" filled="true" fillcolor="#000000" stroked="false">
                <v:path arrowok="t"/>
                <v:fill type="solid"/>
              </v:shape>
            </v:group>
            <v:group style="position:absolute;left:7955;top:4112;width:10;height:20" coordorigin="7955,4112" coordsize="10,20">
              <v:shape style="position:absolute;left:7955;top:4112;width:10;height:20" coordorigin="7955,4112" coordsize="10,20" path="m7955,4131l7965,4131,7965,4112,7955,4112,7955,4131xe" filled="true" fillcolor="#000000" stroked="false">
                <v:path arrowok="t"/>
                <v:fill type="solid"/>
              </v:shape>
            </v:group>
            <v:group style="position:absolute;left:7955;top:4131;width:10;height:20" coordorigin="7955,4131" coordsize="10,20">
              <v:shape style="position:absolute;left:7955;top:4131;width:10;height:20" coordorigin="7955,4131" coordsize="10,20" path="m7955,4150l7965,4150,7965,4131,7955,4131,7955,4150xe" filled="true" fillcolor="#000000" stroked="false">
                <v:path arrowok="t"/>
                <v:fill type="solid"/>
              </v:shape>
            </v:group>
            <v:group style="position:absolute;left:7955;top:4150;width:10;height:20" coordorigin="7955,4150" coordsize="10,20">
              <v:shape style="position:absolute;left:7955;top:4150;width:10;height:20" coordorigin="7955,4150" coordsize="10,20" path="m7955,4170l7965,4170,7965,4150,7955,4150,7955,4170xe" filled="true" fillcolor="#000000" stroked="false">
                <v:path arrowok="t"/>
                <v:fill type="solid"/>
              </v:shape>
            </v:group>
            <v:group style="position:absolute;left:7955;top:4170;width:10;height:20" coordorigin="7955,4170" coordsize="10,20">
              <v:shape style="position:absolute;left:7955;top:4170;width:10;height:20" coordorigin="7955,4170" coordsize="10,20" path="m7955,4189l7965,4189,7965,4170,7955,4170,7955,4189xe" filled="true" fillcolor="#000000" stroked="false">
                <v:path arrowok="t"/>
                <v:fill type="solid"/>
              </v:shape>
            </v:group>
            <v:group style="position:absolute;left:7955;top:4189;width:10;height:20" coordorigin="7955,4189" coordsize="10,20">
              <v:shape style="position:absolute;left:7955;top:4189;width:10;height:20" coordorigin="7955,4189" coordsize="10,20" path="m7955,4208l7965,4208,7965,4189,7955,4189,7955,4208xe" filled="true" fillcolor="#000000" stroked="false">
                <v:path arrowok="t"/>
                <v:fill type="solid"/>
              </v:shape>
            </v:group>
            <v:group style="position:absolute;left:7955;top:4208;width:10;height:20" coordorigin="7955,4208" coordsize="10,20">
              <v:shape style="position:absolute;left:7955;top:4208;width:10;height:20" coordorigin="7955,4208" coordsize="10,20" path="m7955,4227l7965,4227,7965,4208,7955,4208,7955,4227xe" filled="true" fillcolor="#000000" stroked="false">
                <v:path arrowok="t"/>
                <v:fill type="solid"/>
              </v:shape>
            </v:group>
            <v:group style="position:absolute;left:7955;top:4227;width:10;height:20" coordorigin="7955,4227" coordsize="10,20">
              <v:shape style="position:absolute;left:7955;top:4227;width:10;height:20" coordorigin="7955,4227" coordsize="10,20" path="m7955,4246l7965,4246,7965,4227,7955,4227,7955,4246xe" filled="true" fillcolor="#000000" stroked="false">
                <v:path arrowok="t"/>
                <v:fill type="solid"/>
              </v:shape>
            </v:group>
            <v:group style="position:absolute;left:7955;top:4246;width:10;height:20" coordorigin="7955,4246" coordsize="10,20">
              <v:shape style="position:absolute;left:7955;top:4246;width:10;height:20" coordorigin="7955,4246" coordsize="10,20" path="m7955,4266l7965,4266,7965,4246,7955,4246,7955,4266xe" filled="true" fillcolor="#000000" stroked="false">
                <v:path arrowok="t"/>
                <v:fill type="solid"/>
              </v:shape>
            </v:group>
            <v:group style="position:absolute;left:7955;top:4266;width:10;height:20" coordorigin="7955,4266" coordsize="10,20">
              <v:shape style="position:absolute;left:7955;top:4266;width:10;height:20" coordorigin="7955,4266" coordsize="10,20" path="m7955,4285l7965,4285,7965,4266,7955,4266,7955,4285xe" filled="true" fillcolor="#000000" stroked="false">
                <v:path arrowok="t"/>
                <v:fill type="solid"/>
              </v:shape>
            </v:group>
            <v:group style="position:absolute;left:7955;top:4285;width:10;height:20" coordorigin="7955,4285" coordsize="10,20">
              <v:shape style="position:absolute;left:7955;top:4285;width:10;height:20" coordorigin="7955,4285" coordsize="10,20" path="m7955,4304l7965,4304,7965,4285,7955,4285,7955,4304xe" filled="true" fillcolor="#000000" stroked="false">
                <v:path arrowok="t"/>
                <v:fill type="solid"/>
              </v:shape>
            </v:group>
            <v:group style="position:absolute;left:7955;top:4304;width:10;height:20" coordorigin="7955,4304" coordsize="10,20">
              <v:shape style="position:absolute;left:7955;top:4304;width:10;height:20" coordorigin="7955,4304" coordsize="10,20" path="m7955,4323l7965,4323,7965,4304,7955,4304,7955,4323xe" filled="true" fillcolor="#000000" stroked="false">
                <v:path arrowok="t"/>
                <v:fill type="solid"/>
              </v:shape>
            </v:group>
            <v:group style="position:absolute;left:7955;top:4323;width:10;height:20" coordorigin="7955,4323" coordsize="10,20">
              <v:shape style="position:absolute;left:7955;top:4323;width:10;height:20" coordorigin="7955,4323" coordsize="10,20" path="m7955,4342l7965,4342,7965,4323,7955,4323,7955,4342xe" filled="true" fillcolor="#000000" stroked="false">
                <v:path arrowok="t"/>
                <v:fill type="solid"/>
              </v:shape>
            </v:group>
            <v:group style="position:absolute;left:7955;top:4342;width:10;height:20" coordorigin="7955,4342" coordsize="10,20">
              <v:shape style="position:absolute;left:7955;top:4342;width:10;height:20" coordorigin="7955,4342" coordsize="10,20" path="m7955,4362l7965,4362,7965,4342,7955,4342,7955,4362xe" filled="true" fillcolor="#000000" stroked="false">
                <v:path arrowok="t"/>
                <v:fill type="solid"/>
              </v:shape>
            </v:group>
            <v:group style="position:absolute;left:7955;top:4362;width:10;height:20" coordorigin="7955,4362" coordsize="10,20">
              <v:shape style="position:absolute;left:7955;top:4362;width:10;height:20" coordorigin="7955,4362" coordsize="10,20" path="m7955,4381l7965,4381,7965,4362,7955,4362,7955,4381xe" filled="true" fillcolor="#000000" stroked="false">
                <v:path arrowok="t"/>
                <v:fill type="solid"/>
              </v:shape>
            </v:group>
            <v:group style="position:absolute;left:7955;top:4387;width:10;height:2" coordorigin="7955,4387" coordsize="10,2">
              <v:shape style="position:absolute;left:7955;top:4387;width:10;height:2" coordorigin="7955,4387" coordsize="10,0" path="m7955,4387l7965,4387e" filled="false" stroked="true" strokeweight=".60004pt" strokecolor="#000000">
                <v:path arrowok="t"/>
              </v:shape>
            </v:group>
            <v:group style="position:absolute;left:8826;top:3690;width:10;height:20" coordorigin="8826,3690" coordsize="10,20">
              <v:shape style="position:absolute;left:8826;top:3690;width:10;height:20" coordorigin="8826,3690" coordsize="10,20" path="m8826,3709l8836,3709,8836,3690,8826,3690,8826,3709xe" filled="true" fillcolor="#000000" stroked="false">
                <v:path arrowok="t"/>
                <v:fill type="solid"/>
              </v:shape>
            </v:group>
            <v:group style="position:absolute;left:8826;top:3709;width:10;height:20" coordorigin="8826,3709" coordsize="10,20">
              <v:shape style="position:absolute;left:8826;top:3709;width:10;height:20" coordorigin="8826,3709" coordsize="10,20" path="m8826,3728l8836,3728,8836,3709,8826,3709,8826,3728xe" filled="true" fillcolor="#000000" stroked="false">
                <v:path arrowok="t"/>
                <v:fill type="solid"/>
              </v:shape>
            </v:group>
            <v:group style="position:absolute;left:8826;top:3728;width:10;height:20" coordorigin="8826,3728" coordsize="10,20">
              <v:shape style="position:absolute;left:8826;top:3728;width:10;height:20" coordorigin="8826,3728" coordsize="10,20" path="m8826,3747l8836,3747,8836,3728,8826,3728,8826,3747xe" filled="true" fillcolor="#000000" stroked="false">
                <v:path arrowok="t"/>
                <v:fill type="solid"/>
              </v:shape>
            </v:group>
            <v:group style="position:absolute;left:8826;top:3747;width:10;height:20" coordorigin="8826,3747" coordsize="10,20">
              <v:shape style="position:absolute;left:8826;top:3747;width:10;height:20" coordorigin="8826,3747" coordsize="10,20" path="m8826,3766l8836,3766,8836,3747,8826,3747,8826,3766xe" filled="true" fillcolor="#000000" stroked="false">
                <v:path arrowok="t"/>
                <v:fill type="solid"/>
              </v:shape>
            </v:group>
            <v:group style="position:absolute;left:8826;top:3766;width:10;height:20" coordorigin="8826,3766" coordsize="10,20">
              <v:shape style="position:absolute;left:8826;top:3766;width:10;height:20" coordorigin="8826,3766" coordsize="10,20" path="m8826,3786l8836,3786,8836,3766,8826,3766,8826,3786xe" filled="true" fillcolor="#000000" stroked="false">
                <v:path arrowok="t"/>
                <v:fill type="solid"/>
              </v:shape>
            </v:group>
            <v:group style="position:absolute;left:8826;top:3786;width:10;height:20" coordorigin="8826,3786" coordsize="10,20">
              <v:shape style="position:absolute;left:8826;top:3786;width:10;height:20" coordorigin="8826,3786" coordsize="10,20" path="m8826,3805l8836,3805,8836,3786,8826,3786,8826,3805xe" filled="true" fillcolor="#000000" stroked="false">
                <v:path arrowok="t"/>
                <v:fill type="solid"/>
              </v:shape>
            </v:group>
            <v:group style="position:absolute;left:8826;top:3805;width:10;height:20" coordorigin="8826,3805" coordsize="10,20">
              <v:shape style="position:absolute;left:8826;top:3805;width:10;height:20" coordorigin="8826,3805" coordsize="10,20" path="m8826,3824l8836,3824,8836,3805,8826,3805,8826,3824xe" filled="true" fillcolor="#000000" stroked="false">
                <v:path arrowok="t"/>
                <v:fill type="solid"/>
              </v:shape>
            </v:group>
            <v:group style="position:absolute;left:8826;top:3824;width:10;height:20" coordorigin="8826,3824" coordsize="10,20">
              <v:shape style="position:absolute;left:8826;top:3824;width:10;height:20" coordorigin="8826,3824" coordsize="10,20" path="m8826,3843l8836,3843,8836,3824,8826,3824,8826,3843xe" filled="true" fillcolor="#000000" stroked="false">
                <v:path arrowok="t"/>
                <v:fill type="solid"/>
              </v:shape>
            </v:group>
            <v:group style="position:absolute;left:8826;top:3843;width:10;height:20" coordorigin="8826,3843" coordsize="10,20">
              <v:shape style="position:absolute;left:8826;top:3843;width:10;height:20" coordorigin="8826,3843" coordsize="10,20" path="m8826,3862l8836,3862,8836,3843,8826,3843,8826,3862xe" filled="true" fillcolor="#000000" stroked="false">
                <v:path arrowok="t"/>
                <v:fill type="solid"/>
              </v:shape>
            </v:group>
            <v:group style="position:absolute;left:8826;top:3862;width:10;height:20" coordorigin="8826,3862" coordsize="10,20">
              <v:shape style="position:absolute;left:8826;top:3862;width:10;height:20" coordorigin="8826,3862" coordsize="10,20" path="m8826,3882l8836,3882,8836,3862,8826,3862,8826,3882xe" filled="true" fillcolor="#000000" stroked="false">
                <v:path arrowok="t"/>
                <v:fill type="solid"/>
              </v:shape>
            </v:group>
            <v:group style="position:absolute;left:8826;top:3882;width:10;height:20" coordorigin="8826,3882" coordsize="10,20">
              <v:shape style="position:absolute;left:8826;top:3882;width:10;height:20" coordorigin="8826,3882" coordsize="10,20" path="m8826,3901l8836,3901,8836,3882,8826,3882,8826,3901xe" filled="true" fillcolor="#000000" stroked="false">
                <v:path arrowok="t"/>
                <v:fill type="solid"/>
              </v:shape>
            </v:group>
            <v:group style="position:absolute;left:8826;top:3901;width:10;height:20" coordorigin="8826,3901" coordsize="10,20">
              <v:shape style="position:absolute;left:8826;top:3901;width:10;height:20" coordorigin="8826,3901" coordsize="10,20" path="m8826,3920l8836,3920,8836,3901,8826,3901,8826,3920xe" filled="true" fillcolor="#000000" stroked="false">
                <v:path arrowok="t"/>
                <v:fill type="solid"/>
              </v:shape>
            </v:group>
            <v:group style="position:absolute;left:8826;top:3920;width:10;height:20" coordorigin="8826,3920" coordsize="10,20">
              <v:shape style="position:absolute;left:8826;top:3920;width:10;height:20" coordorigin="8826,3920" coordsize="10,20" path="m8826,3939l8836,3939,8836,3920,8826,3920,8826,3939xe" filled="true" fillcolor="#000000" stroked="false">
                <v:path arrowok="t"/>
                <v:fill type="solid"/>
              </v:shape>
            </v:group>
            <v:group style="position:absolute;left:8826;top:3939;width:10;height:20" coordorigin="8826,3939" coordsize="10,20">
              <v:shape style="position:absolute;left:8826;top:3939;width:10;height:20" coordorigin="8826,3939" coordsize="10,20" path="m8826,3958l8836,3958,8836,3939,8826,3939,8826,3958xe" filled="true" fillcolor="#000000" stroked="false">
                <v:path arrowok="t"/>
                <v:fill type="solid"/>
              </v:shape>
            </v:group>
            <v:group style="position:absolute;left:8826;top:3958;width:10;height:20" coordorigin="8826,3958" coordsize="10,20">
              <v:shape style="position:absolute;left:8826;top:3958;width:10;height:20" coordorigin="8826,3958" coordsize="10,20" path="m8826,3978l8836,3978,8836,3958,8826,3958,8826,3978xe" filled="true" fillcolor="#000000" stroked="false">
                <v:path arrowok="t"/>
                <v:fill type="solid"/>
              </v:shape>
            </v:group>
            <v:group style="position:absolute;left:8826;top:3978;width:10;height:20" coordorigin="8826,3978" coordsize="10,20">
              <v:shape style="position:absolute;left:8826;top:3978;width:10;height:20" coordorigin="8826,3978" coordsize="10,20" path="m8826,3997l8836,3997,8836,3978,8826,3978,8826,3997xe" filled="true" fillcolor="#000000" stroked="false">
                <v:path arrowok="t"/>
                <v:fill type="solid"/>
              </v:shape>
            </v:group>
            <v:group style="position:absolute;left:8826;top:3997;width:10;height:20" coordorigin="8826,3997" coordsize="10,20">
              <v:shape style="position:absolute;left:8826;top:3997;width:10;height:20" coordorigin="8826,3997" coordsize="10,20" path="m8826,4016l8836,4016,8836,3997,8826,3997,8826,4016xe" filled="true" fillcolor="#000000" stroked="false">
                <v:path arrowok="t"/>
                <v:fill type="solid"/>
              </v:shape>
            </v:group>
            <v:group style="position:absolute;left:8826;top:4016;width:10;height:20" coordorigin="8826,4016" coordsize="10,20">
              <v:shape style="position:absolute;left:8826;top:4016;width:10;height:20" coordorigin="8826,4016" coordsize="10,20" path="m8826,4035l8836,4035,8836,4016,8826,4016,8826,4035xe" filled="true" fillcolor="#000000" stroked="false">
                <v:path arrowok="t"/>
                <v:fill type="solid"/>
              </v:shape>
            </v:group>
            <v:group style="position:absolute;left:8826;top:4035;width:10;height:20" coordorigin="8826,4035" coordsize="10,20">
              <v:shape style="position:absolute;left:8826;top:4035;width:10;height:20" coordorigin="8826,4035" coordsize="10,20" path="m8826,4054l8836,4054,8836,4035,8826,4035,8826,4054xe" filled="true" fillcolor="#000000" stroked="false">
                <v:path arrowok="t"/>
                <v:fill type="solid"/>
              </v:shape>
            </v:group>
            <v:group style="position:absolute;left:8826;top:4054;width:10;height:20" coordorigin="8826,4054" coordsize="10,20">
              <v:shape style="position:absolute;left:8826;top:4054;width:10;height:20" coordorigin="8826,4054" coordsize="10,20" path="m8826,4074l8836,4074,8836,4054,8826,4054,8826,4074xe" filled="true" fillcolor="#000000" stroked="false">
                <v:path arrowok="t"/>
                <v:fill type="solid"/>
              </v:shape>
            </v:group>
            <v:group style="position:absolute;left:8826;top:4074;width:10;height:20" coordorigin="8826,4074" coordsize="10,20">
              <v:shape style="position:absolute;left:8826;top:4074;width:10;height:20" coordorigin="8826,4074" coordsize="10,20" path="m8826,4093l8836,4093,8836,4074,8826,4074,8826,4093xe" filled="true" fillcolor="#000000" stroked="false">
                <v:path arrowok="t"/>
                <v:fill type="solid"/>
              </v:shape>
            </v:group>
            <v:group style="position:absolute;left:8826;top:4093;width:10;height:20" coordorigin="8826,4093" coordsize="10,20">
              <v:shape style="position:absolute;left:8826;top:4093;width:10;height:20" coordorigin="8826,4093" coordsize="10,20" path="m8826,4112l8836,4112,8836,4093,8826,4093,8826,4112xe" filled="true" fillcolor="#000000" stroked="false">
                <v:path arrowok="t"/>
                <v:fill type="solid"/>
              </v:shape>
            </v:group>
            <v:group style="position:absolute;left:8826;top:4112;width:10;height:20" coordorigin="8826,4112" coordsize="10,20">
              <v:shape style="position:absolute;left:8826;top:4112;width:10;height:20" coordorigin="8826,4112" coordsize="10,20" path="m8826,4131l8836,4131,8836,4112,8826,4112,8826,4131xe" filled="true" fillcolor="#000000" stroked="false">
                <v:path arrowok="t"/>
                <v:fill type="solid"/>
              </v:shape>
            </v:group>
            <v:group style="position:absolute;left:8826;top:4131;width:10;height:20" coordorigin="8826,4131" coordsize="10,20">
              <v:shape style="position:absolute;left:8826;top:4131;width:10;height:20" coordorigin="8826,4131" coordsize="10,20" path="m8826,4150l8836,4150,8836,4131,8826,4131,8826,4150xe" filled="true" fillcolor="#000000" stroked="false">
                <v:path arrowok="t"/>
                <v:fill type="solid"/>
              </v:shape>
            </v:group>
            <v:group style="position:absolute;left:8826;top:4150;width:10;height:20" coordorigin="8826,4150" coordsize="10,20">
              <v:shape style="position:absolute;left:8826;top:4150;width:10;height:20" coordorigin="8826,4150" coordsize="10,20" path="m8826,4170l8836,4170,8836,4150,8826,4150,8826,4170xe" filled="true" fillcolor="#000000" stroked="false">
                <v:path arrowok="t"/>
                <v:fill type="solid"/>
              </v:shape>
            </v:group>
            <v:group style="position:absolute;left:8826;top:4170;width:10;height:20" coordorigin="8826,4170" coordsize="10,20">
              <v:shape style="position:absolute;left:8826;top:4170;width:10;height:20" coordorigin="8826,4170" coordsize="10,20" path="m8826,4189l8836,4189,8836,4170,8826,4170,8826,4189xe" filled="true" fillcolor="#000000" stroked="false">
                <v:path arrowok="t"/>
                <v:fill type="solid"/>
              </v:shape>
            </v:group>
            <v:group style="position:absolute;left:8826;top:4189;width:10;height:20" coordorigin="8826,4189" coordsize="10,20">
              <v:shape style="position:absolute;left:8826;top:4189;width:10;height:20" coordorigin="8826,4189" coordsize="10,20" path="m8826,4208l8836,4208,8836,4189,8826,4189,8826,4208xe" filled="true" fillcolor="#000000" stroked="false">
                <v:path arrowok="t"/>
                <v:fill type="solid"/>
              </v:shape>
            </v:group>
            <v:group style="position:absolute;left:8826;top:4208;width:10;height:20" coordorigin="8826,4208" coordsize="10,20">
              <v:shape style="position:absolute;left:8826;top:4208;width:10;height:20" coordorigin="8826,4208" coordsize="10,20" path="m8826,4227l8836,4227,8836,4208,8826,4208,8826,4227xe" filled="true" fillcolor="#000000" stroked="false">
                <v:path arrowok="t"/>
                <v:fill type="solid"/>
              </v:shape>
            </v:group>
            <v:group style="position:absolute;left:8826;top:4227;width:10;height:20" coordorigin="8826,4227" coordsize="10,20">
              <v:shape style="position:absolute;left:8826;top:4227;width:10;height:20" coordorigin="8826,4227" coordsize="10,20" path="m8826,4246l8836,4246,8836,4227,8826,4227,8826,4246xe" filled="true" fillcolor="#000000" stroked="false">
                <v:path arrowok="t"/>
                <v:fill type="solid"/>
              </v:shape>
            </v:group>
            <v:group style="position:absolute;left:8826;top:4246;width:10;height:20" coordorigin="8826,4246" coordsize="10,20">
              <v:shape style="position:absolute;left:8826;top:4246;width:10;height:20" coordorigin="8826,4246" coordsize="10,20" path="m8826,4266l8836,4266,8836,4246,8826,4246,8826,4266xe" filled="true" fillcolor="#000000" stroked="false">
                <v:path arrowok="t"/>
                <v:fill type="solid"/>
              </v:shape>
            </v:group>
            <v:group style="position:absolute;left:8826;top:4266;width:10;height:20" coordorigin="8826,4266" coordsize="10,20">
              <v:shape style="position:absolute;left:8826;top:4266;width:10;height:20" coordorigin="8826,4266" coordsize="10,20" path="m8826,4285l8836,4285,8836,4266,8826,4266,8826,4285xe" filled="true" fillcolor="#000000" stroked="false">
                <v:path arrowok="t"/>
                <v:fill type="solid"/>
              </v:shape>
            </v:group>
            <v:group style="position:absolute;left:8826;top:4285;width:10;height:20" coordorigin="8826,4285" coordsize="10,20">
              <v:shape style="position:absolute;left:8826;top:4285;width:10;height:20" coordorigin="8826,4285" coordsize="10,20" path="m8826,4304l8836,4304,8836,4285,8826,4285,8826,4304xe" filled="true" fillcolor="#000000" stroked="false">
                <v:path arrowok="t"/>
                <v:fill type="solid"/>
              </v:shape>
            </v:group>
            <v:group style="position:absolute;left:8826;top:4304;width:10;height:20" coordorigin="8826,4304" coordsize="10,20">
              <v:shape style="position:absolute;left:8826;top:4304;width:10;height:20" coordorigin="8826,4304" coordsize="10,20" path="m8826,4323l8836,4323,8836,4304,8826,4304,8826,4323xe" filled="true" fillcolor="#000000" stroked="false">
                <v:path arrowok="t"/>
                <v:fill type="solid"/>
              </v:shape>
            </v:group>
            <v:group style="position:absolute;left:8826;top:4323;width:10;height:20" coordorigin="8826,4323" coordsize="10,20">
              <v:shape style="position:absolute;left:8826;top:4323;width:10;height:20" coordorigin="8826,4323" coordsize="10,20" path="m8826,4342l8836,4342,8836,4323,8826,4323,8826,4342xe" filled="true" fillcolor="#000000" stroked="false">
                <v:path arrowok="t"/>
                <v:fill type="solid"/>
              </v:shape>
            </v:group>
            <v:group style="position:absolute;left:8826;top:4342;width:10;height:20" coordorigin="8826,4342" coordsize="10,20">
              <v:shape style="position:absolute;left:8826;top:4342;width:10;height:20" coordorigin="8826,4342" coordsize="10,20" path="m8826,4362l8836,4362,8836,4342,8826,4342,8826,4362xe" filled="true" fillcolor="#000000" stroked="false">
                <v:path arrowok="t"/>
                <v:fill type="solid"/>
              </v:shape>
            </v:group>
            <v:group style="position:absolute;left:8826;top:4362;width:10;height:20" coordorigin="8826,4362" coordsize="10,20">
              <v:shape style="position:absolute;left:8826;top:4362;width:10;height:20" coordorigin="8826,4362" coordsize="10,20" path="m8826,4381l8836,4381,8836,4362,8826,4362,8826,4381xe" filled="true" fillcolor="#000000" stroked="false">
                <v:path arrowok="t"/>
                <v:fill type="solid"/>
              </v:shape>
            </v:group>
            <v:group style="position:absolute;left:8826;top:4387;width:10;height:2" coordorigin="8826,4387" coordsize="10,2">
              <v:shape style="position:absolute;left:8826;top:4387;width:10;height:2" coordorigin="8826,4387" coordsize="10,0" path="m8826,4387l8836,4387e" filled="false" stroked="true" strokeweight=".60004pt" strokecolor="#000000">
                <v:path arrowok="t"/>
              </v:shape>
              <v:shape style="position:absolute;left:2076;top:4393;width:1370;height:10" type="#_x0000_t75" stroked="false">
                <v:imagedata r:id="rId589" o:title=""/>
              </v:shape>
              <v:shape style="position:absolute;left:3442;top:4393;width:1376;height:10" type="#_x0000_t75" stroked="false">
                <v:imagedata r:id="rId586" o:title=""/>
              </v:shape>
              <v:shape style="position:absolute;left:4813;top:4393;width:1988;height:10" type="#_x0000_t75" stroked="false">
                <v:imagedata r:id="rId587" o:title=""/>
              </v:shape>
              <v:shape style="position:absolute;left:6796;top:4393;width:1159;height:10" type="#_x0000_t75" stroked="false">
                <v:imagedata r:id="rId299" o:title=""/>
              </v:shape>
              <v:shape style="position:absolute;left:7950;top:4393;width:876;height:10" type="#_x0000_t75" stroked="false">
                <v:imagedata r:id="rId588" o:title=""/>
              </v:shape>
              <v:shape style="position:absolute;left:8821;top:4393;width:1011;height:10" type="#_x0000_t75" stroked="false">
                <v:imagedata r:id="rId580" o:title=""/>
              </v:shape>
            </v:group>
            <v:group style="position:absolute;left:4818;top:4402;width:10;height:20" coordorigin="4818,4402" coordsize="10,20">
              <v:shape style="position:absolute;left:4818;top:4402;width:10;height:20" coordorigin="4818,4402" coordsize="10,20" path="m4818,4422l4827,4422,4827,4402,4818,4402,4818,4422xe" filled="true" fillcolor="#000000" stroked="false">
                <v:path arrowok="t"/>
                <v:fill type="solid"/>
              </v:shape>
            </v:group>
            <v:group style="position:absolute;left:4818;top:4422;width:10;height:20" coordorigin="4818,4422" coordsize="10,20">
              <v:shape style="position:absolute;left:4818;top:4422;width:10;height:20" coordorigin="4818,4422" coordsize="10,20" path="m4818,4441l4827,4441,4827,4422,4818,4422,4818,4441xe" filled="true" fillcolor="#000000" stroked="false">
                <v:path arrowok="t"/>
                <v:fill type="solid"/>
              </v:shape>
            </v:group>
            <v:group style="position:absolute;left:4818;top:4441;width:10;height:20" coordorigin="4818,4441" coordsize="10,20">
              <v:shape style="position:absolute;left:4818;top:4441;width:10;height:20" coordorigin="4818,4441" coordsize="10,20" path="m4818,4460l4827,4460,4827,4441,4818,4441,4818,4460xe" filled="true" fillcolor="#000000" stroked="false">
                <v:path arrowok="t"/>
                <v:fill type="solid"/>
              </v:shape>
            </v:group>
            <v:group style="position:absolute;left:4818;top:4460;width:10;height:20" coordorigin="4818,4460" coordsize="10,20">
              <v:shape style="position:absolute;left:4818;top:4460;width:10;height:20" coordorigin="4818,4460" coordsize="10,20" path="m4818,4479l4827,4479,4827,4460,4818,4460,4818,4479xe" filled="true" fillcolor="#000000" stroked="false">
                <v:path arrowok="t"/>
                <v:fill type="solid"/>
              </v:shape>
            </v:group>
            <v:group style="position:absolute;left:4818;top:4479;width:10;height:20" coordorigin="4818,4479" coordsize="10,20">
              <v:shape style="position:absolute;left:4818;top:4479;width:10;height:20" coordorigin="4818,4479" coordsize="10,20" path="m4818,4498l4827,4498,4827,4479,4818,4479,4818,4498xe" filled="true" fillcolor="#000000" stroked="false">
                <v:path arrowok="t"/>
                <v:fill type="solid"/>
              </v:shape>
            </v:group>
            <v:group style="position:absolute;left:4818;top:4498;width:10;height:20" coordorigin="4818,4498" coordsize="10,20">
              <v:shape style="position:absolute;left:4818;top:4498;width:10;height:20" coordorigin="4818,4498" coordsize="10,20" path="m4818,4518l4827,4518,4827,4498,4818,4498,4818,4518xe" filled="true" fillcolor="#000000" stroked="false">
                <v:path arrowok="t"/>
                <v:fill type="solid"/>
              </v:shape>
            </v:group>
            <v:group style="position:absolute;left:4818;top:4518;width:10;height:20" coordorigin="4818,4518" coordsize="10,20">
              <v:shape style="position:absolute;left:4818;top:4518;width:10;height:20" coordorigin="4818,4518" coordsize="10,20" path="m4818,4537l4827,4537,4827,4518,4818,4518,4818,4537xe" filled="true" fillcolor="#000000" stroked="false">
                <v:path arrowok="t"/>
                <v:fill type="solid"/>
              </v:shape>
            </v:group>
            <v:group style="position:absolute;left:4818;top:4537;width:10;height:20" coordorigin="4818,4537" coordsize="10,20">
              <v:shape style="position:absolute;left:4818;top:4537;width:10;height:20" coordorigin="4818,4537" coordsize="10,20" path="m4818,4556l4827,4556,4827,4537,4818,4537,4818,4556xe" filled="true" fillcolor="#000000" stroked="false">
                <v:path arrowok="t"/>
                <v:fill type="solid"/>
              </v:shape>
            </v:group>
            <v:group style="position:absolute;left:4818;top:4556;width:10;height:20" coordorigin="4818,4556" coordsize="10,20">
              <v:shape style="position:absolute;left:4818;top:4556;width:10;height:20" coordorigin="4818,4556" coordsize="10,20" path="m4818,4575l4827,4575,4827,4556,4818,4556,4818,4575xe" filled="true" fillcolor="#000000" stroked="false">
                <v:path arrowok="t"/>
                <v:fill type="solid"/>
              </v:shape>
            </v:group>
            <v:group style="position:absolute;left:4818;top:4575;width:10;height:20" coordorigin="4818,4575" coordsize="10,20">
              <v:shape style="position:absolute;left:4818;top:4575;width:10;height:20" coordorigin="4818,4575" coordsize="10,20" path="m4818,4594l4827,4594,4827,4575,4818,4575,4818,4594xe" filled="true" fillcolor="#000000" stroked="false">
                <v:path arrowok="t"/>
                <v:fill type="solid"/>
              </v:shape>
            </v:group>
            <v:group style="position:absolute;left:4818;top:4594;width:10;height:20" coordorigin="4818,4594" coordsize="10,20">
              <v:shape style="position:absolute;left:4818;top:4594;width:10;height:20" coordorigin="4818,4594" coordsize="10,20" path="m4818,4614l4827,4614,4827,4594,4818,4594,4818,4614xe" filled="true" fillcolor="#000000" stroked="false">
                <v:path arrowok="t"/>
                <v:fill type="solid"/>
              </v:shape>
            </v:group>
            <v:group style="position:absolute;left:4818;top:4614;width:10;height:20" coordorigin="4818,4614" coordsize="10,20">
              <v:shape style="position:absolute;left:4818;top:4614;width:10;height:20" coordorigin="4818,4614" coordsize="10,20" path="m4818,4633l4827,4633,4827,4614,4818,4614,4818,4633xe" filled="true" fillcolor="#000000" stroked="false">
                <v:path arrowok="t"/>
                <v:fill type="solid"/>
              </v:shape>
            </v:group>
            <v:group style="position:absolute;left:4818;top:4633;width:10;height:20" coordorigin="4818,4633" coordsize="10,20">
              <v:shape style="position:absolute;left:4818;top:4633;width:10;height:20" coordorigin="4818,4633" coordsize="10,20" path="m4818,4652l4827,4652,4827,4633,4818,4633,4818,4652xe" filled="true" fillcolor="#000000" stroked="false">
                <v:path arrowok="t"/>
                <v:fill type="solid"/>
              </v:shape>
            </v:group>
            <v:group style="position:absolute;left:4818;top:4652;width:10;height:20" coordorigin="4818,4652" coordsize="10,20">
              <v:shape style="position:absolute;left:4818;top:4652;width:10;height:20" coordorigin="4818,4652" coordsize="10,20" path="m4818,4671l4827,4671,4827,4652,4818,4652,4818,4671xe" filled="true" fillcolor="#000000" stroked="false">
                <v:path arrowok="t"/>
                <v:fill type="solid"/>
              </v:shape>
            </v:group>
            <v:group style="position:absolute;left:4818;top:4671;width:10;height:20" coordorigin="4818,4671" coordsize="10,20">
              <v:shape style="position:absolute;left:4818;top:4671;width:10;height:20" coordorigin="4818,4671" coordsize="10,20" path="m4818,4690l4827,4690,4827,4671,4818,4671,4818,4690xe" filled="true" fillcolor="#000000" stroked="false">
                <v:path arrowok="t"/>
                <v:fill type="solid"/>
              </v:shape>
            </v:group>
            <v:group style="position:absolute;left:4818;top:4690;width:10;height:20" coordorigin="4818,4690" coordsize="10,20">
              <v:shape style="position:absolute;left:4818;top:4690;width:10;height:20" coordorigin="4818,4690" coordsize="10,20" path="m4818,4710l4827,4710,4827,4690,4818,4690,4818,4710xe" filled="true" fillcolor="#000000" stroked="false">
                <v:path arrowok="t"/>
                <v:fill type="solid"/>
              </v:shape>
            </v:group>
            <v:group style="position:absolute;left:4818;top:4710;width:10;height:20" coordorigin="4818,4710" coordsize="10,20">
              <v:shape style="position:absolute;left:4818;top:4710;width:10;height:20" coordorigin="4818,4710" coordsize="10,20" path="m4818,4729l4827,4729,4827,4710,4818,4710,4818,4729xe" filled="true" fillcolor="#000000" stroked="false">
                <v:path arrowok="t"/>
                <v:fill type="solid"/>
              </v:shape>
            </v:group>
            <v:group style="position:absolute;left:4818;top:4729;width:10;height:20" coordorigin="4818,4729" coordsize="10,20">
              <v:shape style="position:absolute;left:4818;top:4729;width:10;height:20" coordorigin="4818,4729" coordsize="10,20" path="m4818,4748l4827,4748,4827,4729,4818,4729,4818,4748xe" filled="true" fillcolor="#000000" stroked="false">
                <v:path arrowok="t"/>
                <v:fill type="solid"/>
              </v:shape>
            </v:group>
            <v:group style="position:absolute;left:4818;top:4748;width:10;height:20" coordorigin="4818,4748" coordsize="10,20">
              <v:shape style="position:absolute;left:4818;top:4748;width:10;height:20" coordorigin="4818,4748" coordsize="10,20" path="m4818,4767l4827,4767,4827,4748,4818,4748,4818,4767xe" filled="true" fillcolor="#000000" stroked="false">
                <v:path arrowok="t"/>
                <v:fill type="solid"/>
              </v:shape>
            </v:group>
            <v:group style="position:absolute;left:4818;top:4767;width:10;height:20" coordorigin="4818,4767" coordsize="10,20">
              <v:shape style="position:absolute;left:4818;top:4767;width:10;height:20" coordorigin="4818,4767" coordsize="10,20" path="m4818,4786l4827,4786,4827,4767,4818,4767,4818,4786xe" filled="true" fillcolor="#000000" stroked="false">
                <v:path arrowok="t"/>
                <v:fill type="solid"/>
              </v:shape>
            </v:group>
            <v:group style="position:absolute;left:4818;top:4786;width:10;height:20" coordorigin="4818,4786" coordsize="10,20">
              <v:shape style="position:absolute;left:4818;top:4786;width:10;height:20" coordorigin="4818,4786" coordsize="10,20" path="m4818,4806l4827,4806,4827,4786,4818,4786,4818,4806xe" filled="true" fillcolor="#000000" stroked="false">
                <v:path arrowok="t"/>
                <v:fill type="solid"/>
              </v:shape>
            </v:group>
            <v:group style="position:absolute;left:4818;top:4806;width:10;height:20" coordorigin="4818,4806" coordsize="10,20">
              <v:shape style="position:absolute;left:4818;top:4806;width:10;height:20" coordorigin="4818,4806" coordsize="10,20" path="m4818,4825l4827,4825,4827,4806,4818,4806,4818,4825xe" filled="true" fillcolor="#000000" stroked="false">
                <v:path arrowok="t"/>
                <v:fill type="solid"/>
              </v:shape>
            </v:group>
            <v:group style="position:absolute;left:4818;top:4825;width:10;height:20" coordorigin="4818,4825" coordsize="10,20">
              <v:shape style="position:absolute;left:4818;top:4825;width:10;height:20" coordorigin="4818,4825" coordsize="10,20" path="m4818,4844l4827,4844,4827,4825,4818,4825,4818,4844xe" filled="true" fillcolor="#000000" stroked="false">
                <v:path arrowok="t"/>
                <v:fill type="solid"/>
              </v:shape>
            </v:group>
            <v:group style="position:absolute;left:4818;top:4844;width:10;height:20" coordorigin="4818,4844" coordsize="10,20">
              <v:shape style="position:absolute;left:4818;top:4844;width:10;height:20" coordorigin="4818,4844" coordsize="10,20" path="m4818,4863l4827,4863,4827,4844,4818,4844,4818,4863xe" filled="true" fillcolor="#000000" stroked="false">
                <v:path arrowok="t"/>
                <v:fill type="solid"/>
              </v:shape>
            </v:group>
            <v:group style="position:absolute;left:4818;top:4863;width:10;height:20" coordorigin="4818,4863" coordsize="10,20">
              <v:shape style="position:absolute;left:4818;top:4863;width:10;height:20" coordorigin="4818,4863" coordsize="10,20" path="m4818,4882l4827,4882,4827,4863,4818,4863,4818,4882xe" filled="true" fillcolor="#000000" stroked="false">
                <v:path arrowok="t"/>
                <v:fill type="solid"/>
              </v:shape>
            </v:group>
            <v:group style="position:absolute;left:4818;top:4882;width:10;height:20" coordorigin="4818,4882" coordsize="10,20">
              <v:shape style="position:absolute;left:4818;top:4882;width:10;height:20" coordorigin="4818,4882" coordsize="10,20" path="m4818,4902l4827,4902,4827,4882,4818,4882,4818,4902xe" filled="true" fillcolor="#000000" stroked="false">
                <v:path arrowok="t"/>
                <v:fill type="solid"/>
              </v:shape>
            </v:group>
            <v:group style="position:absolute;left:4818;top:4902;width:10;height:20" coordorigin="4818,4902" coordsize="10,20">
              <v:shape style="position:absolute;left:4818;top:4902;width:10;height:20" coordorigin="4818,4902" coordsize="10,20" path="m4818,4921l4827,4921,4827,4902,4818,4902,4818,4921xe" filled="true" fillcolor="#000000" stroked="false">
                <v:path arrowok="t"/>
                <v:fill type="solid"/>
              </v:shape>
            </v:group>
            <v:group style="position:absolute;left:4818;top:4921;width:10;height:20" coordorigin="4818,4921" coordsize="10,20">
              <v:shape style="position:absolute;left:4818;top:4921;width:10;height:20" coordorigin="4818,4921" coordsize="10,20" path="m4818,4940l4827,4940,4827,4921,4818,4921,4818,4940xe" filled="true" fillcolor="#000000" stroked="false">
                <v:path arrowok="t"/>
                <v:fill type="solid"/>
              </v:shape>
            </v:group>
            <v:group style="position:absolute;left:4818;top:4940;width:10;height:20" coordorigin="4818,4940" coordsize="10,20">
              <v:shape style="position:absolute;left:4818;top:4940;width:10;height:20" coordorigin="4818,4940" coordsize="10,20" path="m4818,4959l4827,4959,4827,4940,4818,4940,4818,4959xe" filled="true" fillcolor="#000000" stroked="false">
                <v:path arrowok="t"/>
                <v:fill type="solid"/>
              </v:shape>
            </v:group>
            <v:group style="position:absolute;left:4818;top:4959;width:10;height:20" coordorigin="4818,4959" coordsize="10,20">
              <v:shape style="position:absolute;left:4818;top:4959;width:10;height:20" coordorigin="4818,4959" coordsize="10,20" path="m4818,4978l4827,4978,4827,4959,4818,4959,4818,4978xe" filled="true" fillcolor="#000000" stroked="false">
                <v:path arrowok="t"/>
                <v:fill type="solid"/>
              </v:shape>
            </v:group>
            <v:group style="position:absolute;left:4818;top:4978;width:10;height:20" coordorigin="4818,4978" coordsize="10,20">
              <v:shape style="position:absolute;left:4818;top:4978;width:10;height:20" coordorigin="4818,4978" coordsize="10,20" path="m4818,4998l4827,4998,4827,4978,4818,4978,4818,4998xe" filled="true" fillcolor="#000000" stroked="false">
                <v:path arrowok="t"/>
                <v:fill type="solid"/>
              </v:shape>
            </v:group>
            <v:group style="position:absolute;left:4818;top:4998;width:10;height:20" coordorigin="4818,4998" coordsize="10,20">
              <v:shape style="position:absolute;left:4818;top:4998;width:10;height:20" coordorigin="4818,4998" coordsize="10,20" path="m4818,5017l4827,5017,4827,4998,4818,4998,4818,5017xe" filled="true" fillcolor="#000000" stroked="false">
                <v:path arrowok="t"/>
                <v:fill type="solid"/>
              </v:shape>
            </v:group>
            <v:group style="position:absolute;left:4818;top:5017;width:10;height:20" coordorigin="4818,5017" coordsize="10,20">
              <v:shape style="position:absolute;left:4818;top:5017;width:10;height:20" coordorigin="4818,5017" coordsize="10,20" path="m4818,5036l4827,5036,4827,5017,4818,5017,4818,5036xe" filled="true" fillcolor="#000000" stroked="false">
                <v:path arrowok="t"/>
                <v:fill type="solid"/>
              </v:shape>
            </v:group>
            <v:group style="position:absolute;left:4818;top:5036;width:10;height:20" coordorigin="4818,5036" coordsize="10,20">
              <v:shape style="position:absolute;left:4818;top:5036;width:10;height:20" coordorigin="4818,5036" coordsize="10,20" path="m4818,5055l4827,5055,4827,5036,4818,5036,4818,5055xe" filled="true" fillcolor="#000000" stroked="false">
                <v:path arrowok="t"/>
                <v:fill type="solid"/>
              </v:shape>
            </v:group>
            <v:group style="position:absolute;left:4818;top:5055;width:10;height:20" coordorigin="4818,5055" coordsize="10,20">
              <v:shape style="position:absolute;left:4818;top:5055;width:10;height:20" coordorigin="4818,5055" coordsize="10,20" path="m4818,5074l4827,5074,4827,5055,4818,5055,4818,5074xe" filled="true" fillcolor="#000000" stroked="false">
                <v:path arrowok="t"/>
                <v:fill type="solid"/>
              </v:shape>
            </v:group>
            <v:group style="position:absolute;left:4818;top:5074;width:10;height:20" coordorigin="4818,5074" coordsize="10,20">
              <v:shape style="position:absolute;left:4818;top:5074;width:10;height:20" coordorigin="4818,5074" coordsize="10,20" path="m4818,5094l4827,5094,4827,5074,4818,5074,4818,5094xe" filled="true" fillcolor="#000000" stroked="false">
                <v:path arrowok="t"/>
                <v:fill type="solid"/>
              </v:shape>
            </v:group>
            <v:group style="position:absolute;left:4818;top:5101;width:10;height:2" coordorigin="4818,5101" coordsize="10,2">
              <v:shape style="position:absolute;left:4818;top:5101;width:10;height:2" coordorigin="4818,5101" coordsize="10,0" path="m4818,5101l4827,5101e" filled="false" stroked="true" strokeweight=".72003pt" strokecolor="#000000">
                <v:path arrowok="t"/>
              </v:shape>
            </v:group>
            <v:group style="position:absolute;left:5612;top:4402;width:10;height:20" coordorigin="5612,4402" coordsize="10,20">
              <v:shape style="position:absolute;left:5612;top:4402;width:10;height:20" coordorigin="5612,4402" coordsize="10,20" path="m5612,4422l5622,4422,5622,4402,5612,4402,5612,4422xe" filled="true" fillcolor="#000000" stroked="false">
                <v:path arrowok="t"/>
                <v:fill type="solid"/>
              </v:shape>
            </v:group>
            <v:group style="position:absolute;left:5612;top:4422;width:10;height:20" coordorigin="5612,4422" coordsize="10,20">
              <v:shape style="position:absolute;left:5612;top:4422;width:10;height:20" coordorigin="5612,4422" coordsize="10,20" path="m5612,4441l5622,4441,5622,4422,5612,4422,5612,4441xe" filled="true" fillcolor="#000000" stroked="false">
                <v:path arrowok="t"/>
                <v:fill type="solid"/>
              </v:shape>
            </v:group>
            <v:group style="position:absolute;left:5612;top:4441;width:10;height:20" coordorigin="5612,4441" coordsize="10,20">
              <v:shape style="position:absolute;left:5612;top:4441;width:10;height:20" coordorigin="5612,4441" coordsize="10,20" path="m5612,4460l5622,4460,5622,4441,5612,4441,5612,4460xe" filled="true" fillcolor="#000000" stroked="false">
                <v:path arrowok="t"/>
                <v:fill type="solid"/>
              </v:shape>
            </v:group>
            <v:group style="position:absolute;left:5612;top:4460;width:10;height:20" coordorigin="5612,4460" coordsize="10,20">
              <v:shape style="position:absolute;left:5612;top:4460;width:10;height:20" coordorigin="5612,4460" coordsize="10,20" path="m5612,4479l5622,4479,5622,4460,5612,4460,5612,4479xe" filled="true" fillcolor="#000000" stroked="false">
                <v:path arrowok="t"/>
                <v:fill type="solid"/>
              </v:shape>
            </v:group>
            <v:group style="position:absolute;left:5612;top:4479;width:10;height:20" coordorigin="5612,4479" coordsize="10,20">
              <v:shape style="position:absolute;left:5612;top:4479;width:10;height:20" coordorigin="5612,4479" coordsize="10,20" path="m5612,4498l5622,4498,5622,4479,5612,4479,5612,4498xe" filled="true" fillcolor="#000000" stroked="false">
                <v:path arrowok="t"/>
                <v:fill type="solid"/>
              </v:shape>
            </v:group>
            <v:group style="position:absolute;left:5612;top:4498;width:10;height:20" coordorigin="5612,4498" coordsize="10,20">
              <v:shape style="position:absolute;left:5612;top:4498;width:10;height:20" coordorigin="5612,4498" coordsize="10,20" path="m5612,4518l5622,4518,5622,4498,5612,4498,5612,4518xe" filled="true" fillcolor="#000000" stroked="false">
                <v:path arrowok="t"/>
                <v:fill type="solid"/>
              </v:shape>
            </v:group>
            <v:group style="position:absolute;left:5612;top:4518;width:10;height:20" coordorigin="5612,4518" coordsize="10,20">
              <v:shape style="position:absolute;left:5612;top:4518;width:10;height:20" coordorigin="5612,4518" coordsize="10,20" path="m5612,4537l5622,4537,5622,4518,5612,4518,5612,4537xe" filled="true" fillcolor="#000000" stroked="false">
                <v:path arrowok="t"/>
                <v:fill type="solid"/>
              </v:shape>
            </v:group>
            <v:group style="position:absolute;left:5612;top:4537;width:10;height:20" coordorigin="5612,4537" coordsize="10,20">
              <v:shape style="position:absolute;left:5612;top:4537;width:10;height:20" coordorigin="5612,4537" coordsize="10,20" path="m5612,4556l5622,4556,5622,4537,5612,4537,5612,4556xe" filled="true" fillcolor="#000000" stroked="false">
                <v:path arrowok="t"/>
                <v:fill type="solid"/>
              </v:shape>
            </v:group>
            <v:group style="position:absolute;left:5612;top:4556;width:10;height:20" coordorigin="5612,4556" coordsize="10,20">
              <v:shape style="position:absolute;left:5612;top:4556;width:10;height:20" coordorigin="5612,4556" coordsize="10,20" path="m5612,4575l5622,4575,5622,4556,5612,4556,5612,4575xe" filled="true" fillcolor="#000000" stroked="false">
                <v:path arrowok="t"/>
                <v:fill type="solid"/>
              </v:shape>
            </v:group>
            <v:group style="position:absolute;left:5612;top:4575;width:10;height:20" coordorigin="5612,4575" coordsize="10,20">
              <v:shape style="position:absolute;left:5612;top:4575;width:10;height:20" coordorigin="5612,4575" coordsize="10,20" path="m5612,4594l5622,4594,5622,4575,5612,4575,5612,4594xe" filled="true" fillcolor="#000000" stroked="false">
                <v:path arrowok="t"/>
                <v:fill type="solid"/>
              </v:shape>
            </v:group>
            <v:group style="position:absolute;left:5612;top:4594;width:10;height:20" coordorigin="5612,4594" coordsize="10,20">
              <v:shape style="position:absolute;left:5612;top:4594;width:10;height:20" coordorigin="5612,4594" coordsize="10,20" path="m5612,4614l5622,4614,5622,4594,5612,4594,5612,4614xe" filled="true" fillcolor="#000000" stroked="false">
                <v:path arrowok="t"/>
                <v:fill type="solid"/>
              </v:shape>
            </v:group>
            <v:group style="position:absolute;left:5612;top:4614;width:10;height:20" coordorigin="5612,4614" coordsize="10,20">
              <v:shape style="position:absolute;left:5612;top:4614;width:10;height:20" coordorigin="5612,4614" coordsize="10,20" path="m5612,4633l5622,4633,5622,4614,5612,4614,5612,4633xe" filled="true" fillcolor="#000000" stroked="false">
                <v:path arrowok="t"/>
                <v:fill type="solid"/>
              </v:shape>
            </v:group>
            <v:group style="position:absolute;left:5612;top:4633;width:10;height:20" coordorigin="5612,4633" coordsize="10,20">
              <v:shape style="position:absolute;left:5612;top:4633;width:10;height:20" coordorigin="5612,4633" coordsize="10,20" path="m5612,4652l5622,4652,5622,4633,5612,4633,5612,4652xe" filled="true" fillcolor="#000000" stroked="false">
                <v:path arrowok="t"/>
                <v:fill type="solid"/>
              </v:shape>
            </v:group>
            <v:group style="position:absolute;left:5612;top:4652;width:10;height:20" coordorigin="5612,4652" coordsize="10,20">
              <v:shape style="position:absolute;left:5612;top:4652;width:10;height:20" coordorigin="5612,4652" coordsize="10,20" path="m5612,4671l5622,4671,5622,4652,5612,4652,5612,4671xe" filled="true" fillcolor="#000000" stroked="false">
                <v:path arrowok="t"/>
                <v:fill type="solid"/>
              </v:shape>
            </v:group>
            <v:group style="position:absolute;left:5612;top:4671;width:10;height:20" coordorigin="5612,4671" coordsize="10,20">
              <v:shape style="position:absolute;left:5612;top:4671;width:10;height:20" coordorigin="5612,4671" coordsize="10,20" path="m5612,4690l5622,4690,5622,4671,5612,4671,5612,4690xe" filled="true" fillcolor="#000000" stroked="false">
                <v:path arrowok="t"/>
                <v:fill type="solid"/>
              </v:shape>
            </v:group>
            <v:group style="position:absolute;left:5612;top:4690;width:10;height:20" coordorigin="5612,4690" coordsize="10,20">
              <v:shape style="position:absolute;left:5612;top:4690;width:10;height:20" coordorigin="5612,4690" coordsize="10,20" path="m5612,4710l5622,4710,5622,4690,5612,4690,5612,4710xe" filled="true" fillcolor="#000000" stroked="false">
                <v:path arrowok="t"/>
                <v:fill type="solid"/>
              </v:shape>
            </v:group>
            <v:group style="position:absolute;left:5612;top:4710;width:10;height:20" coordorigin="5612,4710" coordsize="10,20">
              <v:shape style="position:absolute;left:5612;top:4710;width:10;height:20" coordorigin="5612,4710" coordsize="10,20" path="m5612,4729l5622,4729,5622,4710,5612,4710,5612,4729xe" filled="true" fillcolor="#000000" stroked="false">
                <v:path arrowok="t"/>
                <v:fill type="solid"/>
              </v:shape>
            </v:group>
            <v:group style="position:absolute;left:5612;top:4729;width:10;height:20" coordorigin="5612,4729" coordsize="10,20">
              <v:shape style="position:absolute;left:5612;top:4729;width:10;height:20" coordorigin="5612,4729" coordsize="10,20" path="m5612,4748l5622,4748,5622,4729,5612,4729,5612,4748xe" filled="true" fillcolor="#000000" stroked="false">
                <v:path arrowok="t"/>
                <v:fill type="solid"/>
              </v:shape>
            </v:group>
            <v:group style="position:absolute;left:5612;top:4748;width:10;height:20" coordorigin="5612,4748" coordsize="10,20">
              <v:shape style="position:absolute;left:5612;top:4748;width:10;height:20" coordorigin="5612,4748" coordsize="10,20" path="m5612,4767l5622,4767,5622,4748,5612,4748,5612,4767xe" filled="true" fillcolor="#000000" stroked="false">
                <v:path arrowok="t"/>
                <v:fill type="solid"/>
              </v:shape>
            </v:group>
            <v:group style="position:absolute;left:5612;top:4767;width:10;height:20" coordorigin="5612,4767" coordsize="10,20">
              <v:shape style="position:absolute;left:5612;top:4767;width:10;height:20" coordorigin="5612,4767" coordsize="10,20" path="m5612,4786l5622,4786,5622,4767,5612,4767,5612,4786xe" filled="true" fillcolor="#000000" stroked="false">
                <v:path arrowok="t"/>
                <v:fill type="solid"/>
              </v:shape>
            </v:group>
            <v:group style="position:absolute;left:5612;top:4786;width:10;height:20" coordorigin="5612,4786" coordsize="10,20">
              <v:shape style="position:absolute;left:5612;top:4786;width:10;height:20" coordorigin="5612,4786" coordsize="10,20" path="m5612,4806l5622,4806,5622,4786,5612,4786,5612,4806xe" filled="true" fillcolor="#000000" stroked="false">
                <v:path arrowok="t"/>
                <v:fill type="solid"/>
              </v:shape>
            </v:group>
            <v:group style="position:absolute;left:5612;top:4806;width:10;height:20" coordorigin="5612,4806" coordsize="10,20">
              <v:shape style="position:absolute;left:5612;top:4806;width:10;height:20" coordorigin="5612,4806" coordsize="10,20" path="m5612,4825l5622,4825,5622,4806,5612,4806,5612,4825xe" filled="true" fillcolor="#000000" stroked="false">
                <v:path arrowok="t"/>
                <v:fill type="solid"/>
              </v:shape>
            </v:group>
            <v:group style="position:absolute;left:5612;top:4825;width:10;height:20" coordorigin="5612,4825" coordsize="10,20">
              <v:shape style="position:absolute;left:5612;top:4825;width:10;height:20" coordorigin="5612,4825" coordsize="10,20" path="m5612,4844l5622,4844,5622,4825,5612,4825,5612,4844xe" filled="true" fillcolor="#000000" stroked="false">
                <v:path arrowok="t"/>
                <v:fill type="solid"/>
              </v:shape>
            </v:group>
            <v:group style="position:absolute;left:5612;top:4844;width:10;height:20" coordorigin="5612,4844" coordsize="10,20">
              <v:shape style="position:absolute;left:5612;top:4844;width:10;height:20" coordorigin="5612,4844" coordsize="10,20" path="m5612,4863l5622,4863,5622,4844,5612,4844,5612,4863xe" filled="true" fillcolor="#000000" stroked="false">
                <v:path arrowok="t"/>
                <v:fill type="solid"/>
              </v:shape>
            </v:group>
            <v:group style="position:absolute;left:5612;top:4863;width:10;height:20" coordorigin="5612,4863" coordsize="10,20">
              <v:shape style="position:absolute;left:5612;top:4863;width:10;height:20" coordorigin="5612,4863" coordsize="10,20" path="m5612,4882l5622,4882,5622,4863,5612,4863,5612,4882xe" filled="true" fillcolor="#000000" stroked="false">
                <v:path arrowok="t"/>
                <v:fill type="solid"/>
              </v:shape>
            </v:group>
            <v:group style="position:absolute;left:5612;top:4882;width:10;height:20" coordorigin="5612,4882" coordsize="10,20">
              <v:shape style="position:absolute;left:5612;top:4882;width:10;height:20" coordorigin="5612,4882" coordsize="10,20" path="m5612,4902l5622,4902,5622,4882,5612,4882,5612,4902xe" filled="true" fillcolor="#000000" stroked="false">
                <v:path arrowok="t"/>
                <v:fill type="solid"/>
              </v:shape>
            </v:group>
            <v:group style="position:absolute;left:5612;top:4902;width:10;height:20" coordorigin="5612,4902" coordsize="10,20">
              <v:shape style="position:absolute;left:5612;top:4902;width:10;height:20" coordorigin="5612,4902" coordsize="10,20" path="m5612,4921l5622,4921,5622,4902,5612,4902,5612,4921xe" filled="true" fillcolor="#000000" stroked="false">
                <v:path arrowok="t"/>
                <v:fill type="solid"/>
              </v:shape>
            </v:group>
            <v:group style="position:absolute;left:5612;top:4921;width:10;height:20" coordorigin="5612,4921" coordsize="10,20">
              <v:shape style="position:absolute;left:5612;top:4921;width:10;height:20" coordorigin="5612,4921" coordsize="10,20" path="m5612,4940l5622,4940,5622,4921,5612,4921,5612,4940xe" filled="true" fillcolor="#000000" stroked="false">
                <v:path arrowok="t"/>
                <v:fill type="solid"/>
              </v:shape>
            </v:group>
            <v:group style="position:absolute;left:5612;top:4940;width:10;height:20" coordorigin="5612,4940" coordsize="10,20">
              <v:shape style="position:absolute;left:5612;top:4940;width:10;height:20" coordorigin="5612,4940" coordsize="10,20" path="m5612,4959l5622,4959,5622,4940,5612,4940,5612,4959xe" filled="true" fillcolor="#000000" stroked="false">
                <v:path arrowok="t"/>
                <v:fill type="solid"/>
              </v:shape>
            </v:group>
            <v:group style="position:absolute;left:5612;top:4959;width:10;height:20" coordorigin="5612,4959" coordsize="10,20">
              <v:shape style="position:absolute;left:5612;top:4959;width:10;height:20" coordorigin="5612,4959" coordsize="10,20" path="m5612,4978l5622,4978,5622,4959,5612,4959,5612,4978xe" filled="true" fillcolor="#000000" stroked="false">
                <v:path arrowok="t"/>
                <v:fill type="solid"/>
              </v:shape>
            </v:group>
            <v:group style="position:absolute;left:5612;top:4978;width:10;height:20" coordorigin="5612,4978" coordsize="10,20">
              <v:shape style="position:absolute;left:5612;top:4978;width:10;height:20" coordorigin="5612,4978" coordsize="10,20" path="m5612,4998l5622,4998,5622,4978,5612,4978,5612,4998xe" filled="true" fillcolor="#000000" stroked="false">
                <v:path arrowok="t"/>
                <v:fill type="solid"/>
              </v:shape>
            </v:group>
            <v:group style="position:absolute;left:5612;top:4998;width:10;height:20" coordorigin="5612,4998" coordsize="10,20">
              <v:shape style="position:absolute;left:5612;top:4998;width:10;height:20" coordorigin="5612,4998" coordsize="10,20" path="m5612,5017l5622,5017,5622,4998,5612,4998,5612,5017xe" filled="true" fillcolor="#000000" stroked="false">
                <v:path arrowok="t"/>
                <v:fill type="solid"/>
              </v:shape>
            </v:group>
            <v:group style="position:absolute;left:5612;top:5017;width:10;height:20" coordorigin="5612,5017" coordsize="10,20">
              <v:shape style="position:absolute;left:5612;top:5017;width:10;height:20" coordorigin="5612,5017" coordsize="10,20" path="m5612,5036l5622,5036,5622,5017,5612,5017,5612,5036xe" filled="true" fillcolor="#000000" stroked="false">
                <v:path arrowok="t"/>
                <v:fill type="solid"/>
              </v:shape>
            </v:group>
            <v:group style="position:absolute;left:5612;top:5036;width:10;height:20" coordorigin="5612,5036" coordsize="10,20">
              <v:shape style="position:absolute;left:5612;top:5036;width:10;height:20" coordorigin="5612,5036" coordsize="10,20" path="m5612,5055l5622,5055,5622,5036,5612,5036,5612,5055xe" filled="true" fillcolor="#000000" stroked="false">
                <v:path arrowok="t"/>
                <v:fill type="solid"/>
              </v:shape>
            </v:group>
            <v:group style="position:absolute;left:5612;top:5055;width:10;height:20" coordorigin="5612,5055" coordsize="10,20">
              <v:shape style="position:absolute;left:5612;top:5055;width:10;height:20" coordorigin="5612,5055" coordsize="10,20" path="m5612,5074l5622,5074,5622,5055,5612,5055,5612,5074xe" filled="true" fillcolor="#000000" stroked="false">
                <v:path arrowok="t"/>
                <v:fill type="solid"/>
              </v:shape>
            </v:group>
            <v:group style="position:absolute;left:5612;top:5074;width:10;height:20" coordorigin="5612,5074" coordsize="10,20">
              <v:shape style="position:absolute;left:5612;top:5074;width:10;height:20" coordorigin="5612,5074" coordsize="10,20" path="m5612,5094l5622,5094,5622,5074,5612,5074,5612,5094xe" filled="true" fillcolor="#000000" stroked="false">
                <v:path arrowok="t"/>
                <v:fill type="solid"/>
              </v:shape>
            </v:group>
            <v:group style="position:absolute;left:5612;top:5101;width:10;height:2" coordorigin="5612,5101" coordsize="10,2">
              <v:shape style="position:absolute;left:5612;top:5101;width:10;height:2" coordorigin="5612,5101" coordsize="10,0" path="m5612,5101l5622,5101e" filled="false" stroked="true" strokeweight=".72003pt" strokecolor="#000000">
                <v:path arrowok="t"/>
              </v:shape>
            </v:group>
            <v:group style="position:absolute;left:6801;top:4402;width:10;height:20" coordorigin="6801,4402" coordsize="10,20">
              <v:shape style="position:absolute;left:6801;top:4402;width:10;height:20" coordorigin="6801,4402" coordsize="10,20" path="m6801,4422l6810,4422,6810,4402,6801,4402,6801,4422xe" filled="true" fillcolor="#000000" stroked="false">
                <v:path arrowok="t"/>
                <v:fill type="solid"/>
              </v:shape>
            </v:group>
            <v:group style="position:absolute;left:6801;top:4422;width:10;height:20" coordorigin="6801,4422" coordsize="10,20">
              <v:shape style="position:absolute;left:6801;top:4422;width:10;height:20" coordorigin="6801,4422" coordsize="10,20" path="m6801,4441l6810,4441,6810,4422,6801,4422,6801,4441xe" filled="true" fillcolor="#000000" stroked="false">
                <v:path arrowok="t"/>
                <v:fill type="solid"/>
              </v:shape>
            </v:group>
            <v:group style="position:absolute;left:6801;top:4441;width:10;height:20" coordorigin="6801,4441" coordsize="10,20">
              <v:shape style="position:absolute;left:6801;top:4441;width:10;height:20" coordorigin="6801,4441" coordsize="10,20" path="m6801,4460l6810,4460,6810,4441,6801,4441,6801,4460xe" filled="true" fillcolor="#000000" stroked="false">
                <v:path arrowok="t"/>
                <v:fill type="solid"/>
              </v:shape>
            </v:group>
            <v:group style="position:absolute;left:6801;top:4460;width:10;height:20" coordorigin="6801,4460" coordsize="10,20">
              <v:shape style="position:absolute;left:6801;top:4460;width:10;height:20" coordorigin="6801,4460" coordsize="10,20" path="m6801,4479l6810,4479,6810,4460,6801,4460,6801,4479xe" filled="true" fillcolor="#000000" stroked="false">
                <v:path arrowok="t"/>
                <v:fill type="solid"/>
              </v:shape>
            </v:group>
            <v:group style="position:absolute;left:6801;top:4479;width:10;height:20" coordorigin="6801,4479" coordsize="10,20">
              <v:shape style="position:absolute;left:6801;top:4479;width:10;height:20" coordorigin="6801,4479" coordsize="10,20" path="m6801,4498l6810,4498,6810,4479,6801,4479,6801,4498xe" filled="true" fillcolor="#000000" stroked="false">
                <v:path arrowok="t"/>
                <v:fill type="solid"/>
              </v:shape>
            </v:group>
            <v:group style="position:absolute;left:6801;top:4498;width:10;height:20" coordorigin="6801,4498" coordsize="10,20">
              <v:shape style="position:absolute;left:6801;top:4498;width:10;height:20" coordorigin="6801,4498" coordsize="10,20" path="m6801,4518l6810,4518,6810,4498,6801,4498,6801,4518xe" filled="true" fillcolor="#000000" stroked="false">
                <v:path arrowok="t"/>
                <v:fill type="solid"/>
              </v:shape>
            </v:group>
            <v:group style="position:absolute;left:6801;top:4518;width:10;height:20" coordorigin="6801,4518" coordsize="10,20">
              <v:shape style="position:absolute;left:6801;top:4518;width:10;height:20" coordorigin="6801,4518" coordsize="10,20" path="m6801,4537l6810,4537,6810,4518,6801,4518,6801,4537xe" filled="true" fillcolor="#000000" stroked="false">
                <v:path arrowok="t"/>
                <v:fill type="solid"/>
              </v:shape>
            </v:group>
            <v:group style="position:absolute;left:6801;top:4537;width:10;height:20" coordorigin="6801,4537" coordsize="10,20">
              <v:shape style="position:absolute;left:6801;top:4537;width:10;height:20" coordorigin="6801,4537" coordsize="10,20" path="m6801,4556l6810,4556,6810,4537,6801,4537,6801,4556xe" filled="true" fillcolor="#000000" stroked="false">
                <v:path arrowok="t"/>
                <v:fill type="solid"/>
              </v:shape>
            </v:group>
            <v:group style="position:absolute;left:6801;top:4556;width:10;height:20" coordorigin="6801,4556" coordsize="10,20">
              <v:shape style="position:absolute;left:6801;top:4556;width:10;height:20" coordorigin="6801,4556" coordsize="10,20" path="m6801,4575l6810,4575,6810,4556,6801,4556,6801,4575xe" filled="true" fillcolor="#000000" stroked="false">
                <v:path arrowok="t"/>
                <v:fill type="solid"/>
              </v:shape>
            </v:group>
            <v:group style="position:absolute;left:6801;top:4575;width:10;height:20" coordorigin="6801,4575" coordsize="10,20">
              <v:shape style="position:absolute;left:6801;top:4575;width:10;height:20" coordorigin="6801,4575" coordsize="10,20" path="m6801,4594l6810,4594,6810,4575,6801,4575,6801,4594xe" filled="true" fillcolor="#000000" stroked="false">
                <v:path arrowok="t"/>
                <v:fill type="solid"/>
              </v:shape>
            </v:group>
            <v:group style="position:absolute;left:6801;top:4594;width:10;height:20" coordorigin="6801,4594" coordsize="10,20">
              <v:shape style="position:absolute;left:6801;top:4594;width:10;height:20" coordorigin="6801,4594" coordsize="10,20" path="m6801,4614l6810,4614,6810,4594,6801,4594,6801,4614xe" filled="true" fillcolor="#000000" stroked="false">
                <v:path arrowok="t"/>
                <v:fill type="solid"/>
              </v:shape>
            </v:group>
            <v:group style="position:absolute;left:6801;top:4614;width:10;height:20" coordorigin="6801,4614" coordsize="10,20">
              <v:shape style="position:absolute;left:6801;top:4614;width:10;height:20" coordorigin="6801,4614" coordsize="10,20" path="m6801,4633l6810,4633,6810,4614,6801,4614,6801,4633xe" filled="true" fillcolor="#000000" stroked="false">
                <v:path arrowok="t"/>
                <v:fill type="solid"/>
              </v:shape>
            </v:group>
            <v:group style="position:absolute;left:6801;top:4633;width:10;height:20" coordorigin="6801,4633" coordsize="10,20">
              <v:shape style="position:absolute;left:6801;top:4633;width:10;height:20" coordorigin="6801,4633" coordsize="10,20" path="m6801,4652l6810,4652,6810,4633,6801,4633,6801,4652xe" filled="true" fillcolor="#000000" stroked="false">
                <v:path arrowok="t"/>
                <v:fill type="solid"/>
              </v:shape>
            </v:group>
            <v:group style="position:absolute;left:6801;top:4652;width:10;height:20" coordorigin="6801,4652" coordsize="10,20">
              <v:shape style="position:absolute;left:6801;top:4652;width:10;height:20" coordorigin="6801,4652" coordsize="10,20" path="m6801,4671l6810,4671,6810,4652,6801,4652,6801,4671xe" filled="true" fillcolor="#000000" stroked="false">
                <v:path arrowok="t"/>
                <v:fill type="solid"/>
              </v:shape>
            </v:group>
            <v:group style="position:absolute;left:6801;top:4671;width:10;height:20" coordorigin="6801,4671" coordsize="10,20">
              <v:shape style="position:absolute;left:6801;top:4671;width:10;height:20" coordorigin="6801,4671" coordsize="10,20" path="m6801,4690l6810,4690,6810,4671,6801,4671,6801,4690xe" filled="true" fillcolor="#000000" stroked="false">
                <v:path arrowok="t"/>
                <v:fill type="solid"/>
              </v:shape>
            </v:group>
            <v:group style="position:absolute;left:6801;top:4690;width:10;height:20" coordorigin="6801,4690" coordsize="10,20">
              <v:shape style="position:absolute;left:6801;top:4690;width:10;height:20" coordorigin="6801,4690" coordsize="10,20" path="m6801,4710l6810,4710,6810,4690,6801,4690,6801,4710xe" filled="true" fillcolor="#000000" stroked="false">
                <v:path arrowok="t"/>
                <v:fill type="solid"/>
              </v:shape>
            </v:group>
            <v:group style="position:absolute;left:6801;top:4710;width:10;height:20" coordorigin="6801,4710" coordsize="10,20">
              <v:shape style="position:absolute;left:6801;top:4710;width:10;height:20" coordorigin="6801,4710" coordsize="10,20" path="m6801,4729l6810,4729,6810,4710,6801,4710,6801,4729xe" filled="true" fillcolor="#000000" stroked="false">
                <v:path arrowok="t"/>
                <v:fill type="solid"/>
              </v:shape>
            </v:group>
            <v:group style="position:absolute;left:6801;top:4729;width:10;height:20" coordorigin="6801,4729" coordsize="10,20">
              <v:shape style="position:absolute;left:6801;top:4729;width:10;height:20" coordorigin="6801,4729" coordsize="10,20" path="m6801,4748l6810,4748,6810,4729,6801,4729,6801,4748xe" filled="true" fillcolor="#000000" stroked="false">
                <v:path arrowok="t"/>
                <v:fill type="solid"/>
              </v:shape>
            </v:group>
            <v:group style="position:absolute;left:6801;top:4748;width:10;height:20" coordorigin="6801,4748" coordsize="10,20">
              <v:shape style="position:absolute;left:6801;top:4748;width:10;height:20" coordorigin="6801,4748" coordsize="10,20" path="m6801,4767l6810,4767,6810,4748,6801,4748,6801,4767xe" filled="true" fillcolor="#000000" stroked="false">
                <v:path arrowok="t"/>
                <v:fill type="solid"/>
              </v:shape>
            </v:group>
            <v:group style="position:absolute;left:6801;top:4767;width:10;height:20" coordorigin="6801,4767" coordsize="10,20">
              <v:shape style="position:absolute;left:6801;top:4767;width:10;height:20" coordorigin="6801,4767" coordsize="10,20" path="m6801,4786l6810,4786,6810,4767,6801,4767,6801,4786xe" filled="true" fillcolor="#000000" stroked="false">
                <v:path arrowok="t"/>
                <v:fill type="solid"/>
              </v:shape>
            </v:group>
            <v:group style="position:absolute;left:6801;top:4786;width:10;height:20" coordorigin="6801,4786" coordsize="10,20">
              <v:shape style="position:absolute;left:6801;top:4786;width:10;height:20" coordorigin="6801,4786" coordsize="10,20" path="m6801,4806l6810,4806,6810,4786,6801,4786,6801,4806xe" filled="true" fillcolor="#000000" stroked="false">
                <v:path arrowok="t"/>
                <v:fill type="solid"/>
              </v:shape>
            </v:group>
            <v:group style="position:absolute;left:6801;top:4806;width:10;height:20" coordorigin="6801,4806" coordsize="10,20">
              <v:shape style="position:absolute;left:6801;top:4806;width:10;height:20" coordorigin="6801,4806" coordsize="10,20" path="m6801,4825l6810,4825,6810,4806,6801,4806,6801,4825xe" filled="true" fillcolor="#000000" stroked="false">
                <v:path arrowok="t"/>
                <v:fill type="solid"/>
              </v:shape>
            </v:group>
            <v:group style="position:absolute;left:6801;top:4825;width:10;height:20" coordorigin="6801,4825" coordsize="10,20">
              <v:shape style="position:absolute;left:6801;top:4825;width:10;height:20" coordorigin="6801,4825" coordsize="10,20" path="m6801,4844l6810,4844,6810,4825,6801,4825,6801,4844xe" filled="true" fillcolor="#000000" stroked="false">
                <v:path arrowok="t"/>
                <v:fill type="solid"/>
              </v:shape>
            </v:group>
            <v:group style="position:absolute;left:6801;top:4844;width:10;height:20" coordorigin="6801,4844" coordsize="10,20">
              <v:shape style="position:absolute;left:6801;top:4844;width:10;height:20" coordorigin="6801,4844" coordsize="10,20" path="m6801,4863l6810,4863,6810,4844,6801,4844,6801,4863xe" filled="true" fillcolor="#000000" stroked="false">
                <v:path arrowok="t"/>
                <v:fill type="solid"/>
              </v:shape>
            </v:group>
            <v:group style="position:absolute;left:6801;top:4863;width:10;height:20" coordorigin="6801,4863" coordsize="10,20">
              <v:shape style="position:absolute;left:6801;top:4863;width:10;height:20" coordorigin="6801,4863" coordsize="10,20" path="m6801,4882l6810,4882,6810,4863,6801,4863,6801,4882xe" filled="true" fillcolor="#000000" stroked="false">
                <v:path arrowok="t"/>
                <v:fill type="solid"/>
              </v:shape>
            </v:group>
            <v:group style="position:absolute;left:6801;top:4882;width:10;height:20" coordorigin="6801,4882" coordsize="10,20">
              <v:shape style="position:absolute;left:6801;top:4882;width:10;height:20" coordorigin="6801,4882" coordsize="10,20" path="m6801,4902l6810,4902,6810,4882,6801,4882,6801,4902xe" filled="true" fillcolor="#000000" stroked="false">
                <v:path arrowok="t"/>
                <v:fill type="solid"/>
              </v:shape>
            </v:group>
            <v:group style="position:absolute;left:6801;top:4902;width:10;height:20" coordorigin="6801,4902" coordsize="10,20">
              <v:shape style="position:absolute;left:6801;top:4902;width:10;height:20" coordorigin="6801,4902" coordsize="10,20" path="m6801,4921l6810,4921,6810,4902,6801,4902,6801,4921xe" filled="true" fillcolor="#000000" stroked="false">
                <v:path arrowok="t"/>
                <v:fill type="solid"/>
              </v:shape>
            </v:group>
            <v:group style="position:absolute;left:6801;top:4921;width:10;height:20" coordorigin="6801,4921" coordsize="10,20">
              <v:shape style="position:absolute;left:6801;top:4921;width:10;height:20" coordorigin="6801,4921" coordsize="10,20" path="m6801,4940l6810,4940,6810,4921,6801,4921,6801,4940xe" filled="true" fillcolor="#000000" stroked="false">
                <v:path arrowok="t"/>
                <v:fill type="solid"/>
              </v:shape>
            </v:group>
            <v:group style="position:absolute;left:6801;top:4940;width:10;height:20" coordorigin="6801,4940" coordsize="10,20">
              <v:shape style="position:absolute;left:6801;top:4940;width:10;height:20" coordorigin="6801,4940" coordsize="10,20" path="m6801,4959l6810,4959,6810,4940,6801,4940,6801,4959xe" filled="true" fillcolor="#000000" stroked="false">
                <v:path arrowok="t"/>
                <v:fill type="solid"/>
              </v:shape>
            </v:group>
            <v:group style="position:absolute;left:6801;top:4959;width:10;height:20" coordorigin="6801,4959" coordsize="10,20">
              <v:shape style="position:absolute;left:6801;top:4959;width:10;height:20" coordorigin="6801,4959" coordsize="10,20" path="m6801,4978l6810,4978,6810,4959,6801,4959,6801,4978xe" filled="true" fillcolor="#000000" stroked="false">
                <v:path arrowok="t"/>
                <v:fill type="solid"/>
              </v:shape>
            </v:group>
            <v:group style="position:absolute;left:6801;top:4978;width:10;height:20" coordorigin="6801,4978" coordsize="10,20">
              <v:shape style="position:absolute;left:6801;top:4978;width:10;height:20" coordorigin="6801,4978" coordsize="10,20" path="m6801,4998l6810,4998,6810,4978,6801,4978,6801,4998xe" filled="true" fillcolor="#000000" stroked="false">
                <v:path arrowok="t"/>
                <v:fill type="solid"/>
              </v:shape>
            </v:group>
            <v:group style="position:absolute;left:6801;top:4998;width:10;height:20" coordorigin="6801,4998" coordsize="10,20">
              <v:shape style="position:absolute;left:6801;top:4998;width:10;height:20" coordorigin="6801,4998" coordsize="10,20" path="m6801,5017l6810,5017,6810,4998,6801,4998,6801,5017xe" filled="true" fillcolor="#000000" stroked="false">
                <v:path arrowok="t"/>
                <v:fill type="solid"/>
              </v:shape>
            </v:group>
            <v:group style="position:absolute;left:6801;top:5017;width:10;height:20" coordorigin="6801,5017" coordsize="10,20">
              <v:shape style="position:absolute;left:6801;top:5017;width:10;height:20" coordorigin="6801,5017" coordsize="10,20" path="m6801,5036l6810,5036,6810,5017,6801,5017,6801,5036xe" filled="true" fillcolor="#000000" stroked="false">
                <v:path arrowok="t"/>
                <v:fill type="solid"/>
              </v:shape>
            </v:group>
            <v:group style="position:absolute;left:6801;top:5036;width:10;height:20" coordorigin="6801,5036" coordsize="10,20">
              <v:shape style="position:absolute;left:6801;top:5036;width:10;height:20" coordorigin="6801,5036" coordsize="10,20" path="m6801,5055l6810,5055,6810,5036,6801,5036,6801,5055xe" filled="true" fillcolor="#000000" stroked="false">
                <v:path arrowok="t"/>
                <v:fill type="solid"/>
              </v:shape>
            </v:group>
            <v:group style="position:absolute;left:6801;top:5055;width:10;height:20" coordorigin="6801,5055" coordsize="10,20">
              <v:shape style="position:absolute;left:6801;top:5055;width:10;height:20" coordorigin="6801,5055" coordsize="10,20" path="m6801,5074l6810,5074,6810,5055,6801,5055,6801,5074xe" filled="true" fillcolor="#000000" stroked="false">
                <v:path arrowok="t"/>
                <v:fill type="solid"/>
              </v:shape>
            </v:group>
            <v:group style="position:absolute;left:6801;top:5074;width:10;height:20" coordorigin="6801,5074" coordsize="10,20">
              <v:shape style="position:absolute;left:6801;top:5074;width:10;height:20" coordorigin="6801,5074" coordsize="10,20" path="m6801,5094l6810,5094,6810,5074,6801,5074,6801,5094xe" filled="true" fillcolor="#000000" stroked="false">
                <v:path arrowok="t"/>
                <v:fill type="solid"/>
              </v:shape>
            </v:group>
            <v:group style="position:absolute;left:6801;top:5101;width:10;height:2" coordorigin="6801,5101" coordsize="10,2">
              <v:shape style="position:absolute;left:6801;top:5101;width:10;height:2" coordorigin="6801,5101" coordsize="10,0" path="m6801,5101l6810,5101e" filled="false" stroked="true" strokeweight=".72003pt" strokecolor="#000000">
                <v:path arrowok="t"/>
              </v:shape>
            </v:group>
            <v:group style="position:absolute;left:7955;top:4402;width:10;height:20" coordorigin="7955,4402" coordsize="10,20">
              <v:shape style="position:absolute;left:7955;top:4402;width:10;height:20" coordorigin="7955,4402" coordsize="10,20" path="m7955,4422l7965,4422,7965,4402,7955,4402,7955,4422xe" filled="true" fillcolor="#000000" stroked="false">
                <v:path arrowok="t"/>
                <v:fill type="solid"/>
              </v:shape>
            </v:group>
            <v:group style="position:absolute;left:7955;top:4422;width:10;height:20" coordorigin="7955,4422" coordsize="10,20">
              <v:shape style="position:absolute;left:7955;top:4422;width:10;height:20" coordorigin="7955,4422" coordsize="10,20" path="m7955,4441l7965,4441,7965,4422,7955,4422,7955,4441xe" filled="true" fillcolor="#000000" stroked="false">
                <v:path arrowok="t"/>
                <v:fill type="solid"/>
              </v:shape>
            </v:group>
            <v:group style="position:absolute;left:7955;top:4441;width:10;height:20" coordorigin="7955,4441" coordsize="10,20">
              <v:shape style="position:absolute;left:7955;top:4441;width:10;height:20" coordorigin="7955,4441" coordsize="10,20" path="m7955,4460l7965,4460,7965,4441,7955,4441,7955,4460xe" filled="true" fillcolor="#000000" stroked="false">
                <v:path arrowok="t"/>
                <v:fill type="solid"/>
              </v:shape>
            </v:group>
            <v:group style="position:absolute;left:7955;top:4460;width:10;height:20" coordorigin="7955,4460" coordsize="10,20">
              <v:shape style="position:absolute;left:7955;top:4460;width:10;height:20" coordorigin="7955,4460" coordsize="10,20" path="m7955,4479l7965,4479,7965,4460,7955,4460,7955,4479xe" filled="true" fillcolor="#000000" stroked="false">
                <v:path arrowok="t"/>
                <v:fill type="solid"/>
              </v:shape>
            </v:group>
            <v:group style="position:absolute;left:7955;top:4479;width:10;height:20" coordorigin="7955,4479" coordsize="10,20">
              <v:shape style="position:absolute;left:7955;top:4479;width:10;height:20" coordorigin="7955,4479" coordsize="10,20" path="m7955,4498l7965,4498,7965,4479,7955,4479,7955,4498xe" filled="true" fillcolor="#000000" stroked="false">
                <v:path arrowok="t"/>
                <v:fill type="solid"/>
              </v:shape>
            </v:group>
            <v:group style="position:absolute;left:7955;top:4498;width:10;height:20" coordorigin="7955,4498" coordsize="10,20">
              <v:shape style="position:absolute;left:7955;top:4498;width:10;height:20" coordorigin="7955,4498" coordsize="10,20" path="m7955,4518l7965,4518,7965,4498,7955,4498,7955,4518xe" filled="true" fillcolor="#000000" stroked="false">
                <v:path arrowok="t"/>
                <v:fill type="solid"/>
              </v:shape>
            </v:group>
            <v:group style="position:absolute;left:7955;top:4518;width:10;height:20" coordorigin="7955,4518" coordsize="10,20">
              <v:shape style="position:absolute;left:7955;top:4518;width:10;height:20" coordorigin="7955,4518" coordsize="10,20" path="m7955,4537l7965,4537,7965,4518,7955,4518,7955,4537xe" filled="true" fillcolor="#000000" stroked="false">
                <v:path arrowok="t"/>
                <v:fill type="solid"/>
              </v:shape>
            </v:group>
            <v:group style="position:absolute;left:7955;top:4537;width:10;height:20" coordorigin="7955,4537" coordsize="10,20">
              <v:shape style="position:absolute;left:7955;top:4537;width:10;height:20" coordorigin="7955,4537" coordsize="10,20" path="m7955,4556l7965,4556,7965,4537,7955,4537,7955,4556xe" filled="true" fillcolor="#000000" stroked="false">
                <v:path arrowok="t"/>
                <v:fill type="solid"/>
              </v:shape>
            </v:group>
            <v:group style="position:absolute;left:7955;top:4556;width:10;height:20" coordorigin="7955,4556" coordsize="10,20">
              <v:shape style="position:absolute;left:7955;top:4556;width:10;height:20" coordorigin="7955,4556" coordsize="10,20" path="m7955,4575l7965,4575,7965,4556,7955,4556,7955,4575xe" filled="true" fillcolor="#000000" stroked="false">
                <v:path arrowok="t"/>
                <v:fill type="solid"/>
              </v:shape>
            </v:group>
            <v:group style="position:absolute;left:7955;top:4575;width:10;height:20" coordorigin="7955,4575" coordsize="10,20">
              <v:shape style="position:absolute;left:7955;top:4575;width:10;height:20" coordorigin="7955,4575" coordsize="10,20" path="m7955,4594l7965,4594,7965,4575,7955,4575,7955,4594xe" filled="true" fillcolor="#000000" stroked="false">
                <v:path arrowok="t"/>
                <v:fill type="solid"/>
              </v:shape>
            </v:group>
            <v:group style="position:absolute;left:7955;top:4594;width:10;height:20" coordorigin="7955,4594" coordsize="10,20">
              <v:shape style="position:absolute;left:7955;top:4594;width:10;height:20" coordorigin="7955,4594" coordsize="10,20" path="m7955,4614l7965,4614,7965,4594,7955,4594,7955,4614xe" filled="true" fillcolor="#000000" stroked="false">
                <v:path arrowok="t"/>
                <v:fill type="solid"/>
              </v:shape>
            </v:group>
            <v:group style="position:absolute;left:7955;top:4614;width:10;height:20" coordorigin="7955,4614" coordsize="10,20">
              <v:shape style="position:absolute;left:7955;top:4614;width:10;height:20" coordorigin="7955,4614" coordsize="10,20" path="m7955,4633l7965,4633,7965,4614,7955,4614,7955,4633xe" filled="true" fillcolor="#000000" stroked="false">
                <v:path arrowok="t"/>
                <v:fill type="solid"/>
              </v:shape>
            </v:group>
            <v:group style="position:absolute;left:7955;top:4633;width:10;height:20" coordorigin="7955,4633" coordsize="10,20">
              <v:shape style="position:absolute;left:7955;top:4633;width:10;height:20" coordorigin="7955,4633" coordsize="10,20" path="m7955,4652l7965,4652,7965,4633,7955,4633,7955,4652xe" filled="true" fillcolor="#000000" stroked="false">
                <v:path arrowok="t"/>
                <v:fill type="solid"/>
              </v:shape>
            </v:group>
            <v:group style="position:absolute;left:7955;top:4652;width:10;height:20" coordorigin="7955,4652" coordsize="10,20">
              <v:shape style="position:absolute;left:7955;top:4652;width:10;height:20" coordorigin="7955,4652" coordsize="10,20" path="m7955,4671l7965,4671,7965,4652,7955,4652,7955,4671xe" filled="true" fillcolor="#000000" stroked="false">
                <v:path arrowok="t"/>
                <v:fill type="solid"/>
              </v:shape>
            </v:group>
            <v:group style="position:absolute;left:7955;top:4671;width:10;height:20" coordorigin="7955,4671" coordsize="10,20">
              <v:shape style="position:absolute;left:7955;top:4671;width:10;height:20" coordorigin="7955,4671" coordsize="10,20" path="m7955,4690l7965,4690,7965,4671,7955,4671,7955,4690xe" filled="true" fillcolor="#000000" stroked="false">
                <v:path arrowok="t"/>
                <v:fill type="solid"/>
              </v:shape>
            </v:group>
            <v:group style="position:absolute;left:7955;top:4690;width:10;height:20" coordorigin="7955,4690" coordsize="10,20">
              <v:shape style="position:absolute;left:7955;top:4690;width:10;height:20" coordorigin="7955,4690" coordsize="10,20" path="m7955,4710l7965,4710,7965,4690,7955,4690,7955,4710xe" filled="true" fillcolor="#000000" stroked="false">
                <v:path arrowok="t"/>
                <v:fill type="solid"/>
              </v:shape>
            </v:group>
            <v:group style="position:absolute;left:7955;top:4710;width:10;height:20" coordorigin="7955,4710" coordsize="10,20">
              <v:shape style="position:absolute;left:7955;top:4710;width:10;height:20" coordorigin="7955,4710" coordsize="10,20" path="m7955,4729l7965,4729,7965,4710,7955,4710,7955,4729xe" filled="true" fillcolor="#000000" stroked="false">
                <v:path arrowok="t"/>
                <v:fill type="solid"/>
              </v:shape>
            </v:group>
            <v:group style="position:absolute;left:7955;top:4729;width:10;height:20" coordorigin="7955,4729" coordsize="10,20">
              <v:shape style="position:absolute;left:7955;top:4729;width:10;height:20" coordorigin="7955,4729" coordsize="10,20" path="m7955,4748l7965,4748,7965,4729,7955,4729,7955,4748xe" filled="true" fillcolor="#000000" stroked="false">
                <v:path arrowok="t"/>
                <v:fill type="solid"/>
              </v:shape>
            </v:group>
            <v:group style="position:absolute;left:7955;top:4748;width:10;height:20" coordorigin="7955,4748" coordsize="10,20">
              <v:shape style="position:absolute;left:7955;top:4748;width:10;height:20" coordorigin="7955,4748" coordsize="10,20" path="m7955,4767l7965,4767,7965,4748,7955,4748,7955,4767xe" filled="true" fillcolor="#000000" stroked="false">
                <v:path arrowok="t"/>
                <v:fill type="solid"/>
              </v:shape>
            </v:group>
            <v:group style="position:absolute;left:7955;top:4767;width:10;height:20" coordorigin="7955,4767" coordsize="10,20">
              <v:shape style="position:absolute;left:7955;top:4767;width:10;height:20" coordorigin="7955,4767" coordsize="10,20" path="m7955,4786l7965,4786,7965,4767,7955,4767,7955,4786xe" filled="true" fillcolor="#000000" stroked="false">
                <v:path arrowok="t"/>
                <v:fill type="solid"/>
              </v:shape>
            </v:group>
            <v:group style="position:absolute;left:7955;top:4786;width:10;height:20" coordorigin="7955,4786" coordsize="10,20">
              <v:shape style="position:absolute;left:7955;top:4786;width:10;height:20" coordorigin="7955,4786" coordsize="10,20" path="m7955,4806l7965,4806,7965,4786,7955,4786,7955,4806xe" filled="true" fillcolor="#000000" stroked="false">
                <v:path arrowok="t"/>
                <v:fill type="solid"/>
              </v:shape>
            </v:group>
            <v:group style="position:absolute;left:7955;top:4806;width:10;height:20" coordorigin="7955,4806" coordsize="10,20">
              <v:shape style="position:absolute;left:7955;top:4806;width:10;height:20" coordorigin="7955,4806" coordsize="10,20" path="m7955,4825l7965,4825,7965,4806,7955,4806,7955,4825xe" filled="true" fillcolor="#000000" stroked="false">
                <v:path arrowok="t"/>
                <v:fill type="solid"/>
              </v:shape>
            </v:group>
            <v:group style="position:absolute;left:7955;top:4825;width:10;height:20" coordorigin="7955,4825" coordsize="10,20">
              <v:shape style="position:absolute;left:7955;top:4825;width:10;height:20" coordorigin="7955,4825" coordsize="10,20" path="m7955,4844l7965,4844,7965,4825,7955,4825,7955,4844xe" filled="true" fillcolor="#000000" stroked="false">
                <v:path arrowok="t"/>
                <v:fill type="solid"/>
              </v:shape>
            </v:group>
            <v:group style="position:absolute;left:7955;top:4844;width:10;height:20" coordorigin="7955,4844" coordsize="10,20">
              <v:shape style="position:absolute;left:7955;top:4844;width:10;height:20" coordorigin="7955,4844" coordsize="10,20" path="m7955,4863l7965,4863,7965,4844,7955,4844,7955,4863xe" filled="true" fillcolor="#000000" stroked="false">
                <v:path arrowok="t"/>
                <v:fill type="solid"/>
              </v:shape>
            </v:group>
            <v:group style="position:absolute;left:7955;top:4863;width:10;height:20" coordorigin="7955,4863" coordsize="10,20">
              <v:shape style="position:absolute;left:7955;top:4863;width:10;height:20" coordorigin="7955,4863" coordsize="10,20" path="m7955,4882l7965,4882,7965,4863,7955,4863,7955,4882xe" filled="true" fillcolor="#000000" stroked="false">
                <v:path arrowok="t"/>
                <v:fill type="solid"/>
              </v:shape>
            </v:group>
            <v:group style="position:absolute;left:7955;top:4882;width:10;height:20" coordorigin="7955,4882" coordsize="10,20">
              <v:shape style="position:absolute;left:7955;top:4882;width:10;height:20" coordorigin="7955,4882" coordsize="10,20" path="m7955,4902l7965,4902,7965,4882,7955,4882,7955,4902xe" filled="true" fillcolor="#000000" stroked="false">
                <v:path arrowok="t"/>
                <v:fill type="solid"/>
              </v:shape>
            </v:group>
            <v:group style="position:absolute;left:7955;top:4902;width:10;height:20" coordorigin="7955,4902" coordsize="10,20">
              <v:shape style="position:absolute;left:7955;top:4902;width:10;height:20" coordorigin="7955,4902" coordsize="10,20" path="m7955,4921l7965,4921,7965,4902,7955,4902,7955,4921xe" filled="true" fillcolor="#000000" stroked="false">
                <v:path arrowok="t"/>
                <v:fill type="solid"/>
              </v:shape>
            </v:group>
            <v:group style="position:absolute;left:7955;top:4921;width:10;height:20" coordorigin="7955,4921" coordsize="10,20">
              <v:shape style="position:absolute;left:7955;top:4921;width:10;height:20" coordorigin="7955,4921" coordsize="10,20" path="m7955,4940l7965,4940,7965,4921,7955,4921,7955,4940xe" filled="true" fillcolor="#000000" stroked="false">
                <v:path arrowok="t"/>
                <v:fill type="solid"/>
              </v:shape>
            </v:group>
            <v:group style="position:absolute;left:7955;top:4940;width:10;height:20" coordorigin="7955,4940" coordsize="10,20">
              <v:shape style="position:absolute;left:7955;top:4940;width:10;height:20" coordorigin="7955,4940" coordsize="10,20" path="m7955,4959l7965,4959,7965,4940,7955,4940,7955,4959xe" filled="true" fillcolor="#000000" stroked="false">
                <v:path arrowok="t"/>
                <v:fill type="solid"/>
              </v:shape>
            </v:group>
            <v:group style="position:absolute;left:7955;top:4959;width:10;height:20" coordorigin="7955,4959" coordsize="10,20">
              <v:shape style="position:absolute;left:7955;top:4959;width:10;height:20" coordorigin="7955,4959" coordsize="10,20" path="m7955,4978l7965,4978,7965,4959,7955,4959,7955,4978xe" filled="true" fillcolor="#000000" stroked="false">
                <v:path arrowok="t"/>
                <v:fill type="solid"/>
              </v:shape>
            </v:group>
            <v:group style="position:absolute;left:7955;top:4978;width:10;height:20" coordorigin="7955,4978" coordsize="10,20">
              <v:shape style="position:absolute;left:7955;top:4978;width:10;height:20" coordorigin="7955,4978" coordsize="10,20" path="m7955,4998l7965,4998,7965,4978,7955,4978,7955,4998xe" filled="true" fillcolor="#000000" stroked="false">
                <v:path arrowok="t"/>
                <v:fill type="solid"/>
              </v:shape>
            </v:group>
            <v:group style="position:absolute;left:7955;top:4998;width:10;height:20" coordorigin="7955,4998" coordsize="10,20">
              <v:shape style="position:absolute;left:7955;top:4998;width:10;height:20" coordorigin="7955,4998" coordsize="10,20" path="m7955,5017l7965,5017,7965,4998,7955,4998,7955,5017xe" filled="true" fillcolor="#000000" stroked="false">
                <v:path arrowok="t"/>
                <v:fill type="solid"/>
              </v:shape>
            </v:group>
            <v:group style="position:absolute;left:7955;top:5017;width:10;height:20" coordorigin="7955,5017" coordsize="10,20">
              <v:shape style="position:absolute;left:7955;top:5017;width:10;height:20" coordorigin="7955,5017" coordsize="10,20" path="m7955,5036l7965,5036,7965,5017,7955,5017,7955,5036xe" filled="true" fillcolor="#000000" stroked="false">
                <v:path arrowok="t"/>
                <v:fill type="solid"/>
              </v:shape>
            </v:group>
            <v:group style="position:absolute;left:7955;top:5036;width:10;height:20" coordorigin="7955,5036" coordsize="10,20">
              <v:shape style="position:absolute;left:7955;top:5036;width:10;height:20" coordorigin="7955,5036" coordsize="10,20" path="m7955,5055l7965,5055,7965,5036,7955,5036,7955,5055xe" filled="true" fillcolor="#000000" stroked="false">
                <v:path arrowok="t"/>
                <v:fill type="solid"/>
              </v:shape>
            </v:group>
            <v:group style="position:absolute;left:7955;top:5055;width:10;height:20" coordorigin="7955,5055" coordsize="10,20">
              <v:shape style="position:absolute;left:7955;top:5055;width:10;height:20" coordorigin="7955,5055" coordsize="10,20" path="m7955,5074l7965,5074,7965,5055,7955,5055,7955,5074xe" filled="true" fillcolor="#000000" stroked="false">
                <v:path arrowok="t"/>
                <v:fill type="solid"/>
              </v:shape>
            </v:group>
            <v:group style="position:absolute;left:7955;top:5074;width:10;height:20" coordorigin="7955,5074" coordsize="10,20">
              <v:shape style="position:absolute;left:7955;top:5074;width:10;height:20" coordorigin="7955,5074" coordsize="10,20" path="m7955,5094l7965,5094,7965,5074,7955,5074,7955,5094xe" filled="true" fillcolor="#000000" stroked="false">
                <v:path arrowok="t"/>
                <v:fill type="solid"/>
              </v:shape>
            </v:group>
            <v:group style="position:absolute;left:7955;top:5101;width:10;height:2" coordorigin="7955,5101" coordsize="10,2">
              <v:shape style="position:absolute;left:7955;top:5101;width:10;height:2" coordorigin="7955,5101" coordsize="10,0" path="m7955,5101l7965,5101e" filled="false" stroked="true" strokeweight=".72003pt" strokecolor="#000000">
                <v:path arrowok="t"/>
              </v:shape>
            </v:group>
            <v:group style="position:absolute;left:8826;top:4402;width:10;height:20" coordorigin="8826,4402" coordsize="10,20">
              <v:shape style="position:absolute;left:8826;top:4402;width:10;height:20" coordorigin="8826,4402" coordsize="10,20" path="m8826,4422l8836,4422,8836,4402,8826,4402,8826,4422xe" filled="true" fillcolor="#000000" stroked="false">
                <v:path arrowok="t"/>
                <v:fill type="solid"/>
              </v:shape>
            </v:group>
            <v:group style="position:absolute;left:8826;top:4422;width:10;height:20" coordorigin="8826,4422" coordsize="10,20">
              <v:shape style="position:absolute;left:8826;top:4422;width:10;height:20" coordorigin="8826,4422" coordsize="10,20" path="m8826,4441l8836,4441,8836,4422,8826,4422,8826,4441xe" filled="true" fillcolor="#000000" stroked="false">
                <v:path arrowok="t"/>
                <v:fill type="solid"/>
              </v:shape>
            </v:group>
            <v:group style="position:absolute;left:8826;top:4441;width:10;height:20" coordorigin="8826,4441" coordsize="10,20">
              <v:shape style="position:absolute;left:8826;top:4441;width:10;height:20" coordorigin="8826,4441" coordsize="10,20" path="m8826,4460l8836,4460,8836,4441,8826,4441,8826,4460xe" filled="true" fillcolor="#000000" stroked="false">
                <v:path arrowok="t"/>
                <v:fill type="solid"/>
              </v:shape>
            </v:group>
            <v:group style="position:absolute;left:8826;top:4460;width:10;height:20" coordorigin="8826,4460" coordsize="10,20">
              <v:shape style="position:absolute;left:8826;top:4460;width:10;height:20" coordorigin="8826,4460" coordsize="10,20" path="m8826,4479l8836,4479,8836,4460,8826,4460,8826,4479xe" filled="true" fillcolor="#000000" stroked="false">
                <v:path arrowok="t"/>
                <v:fill type="solid"/>
              </v:shape>
            </v:group>
            <v:group style="position:absolute;left:8826;top:4479;width:10;height:20" coordorigin="8826,4479" coordsize="10,20">
              <v:shape style="position:absolute;left:8826;top:4479;width:10;height:20" coordorigin="8826,4479" coordsize="10,20" path="m8826,4498l8836,4498,8836,4479,8826,4479,8826,4498xe" filled="true" fillcolor="#000000" stroked="false">
                <v:path arrowok="t"/>
                <v:fill type="solid"/>
              </v:shape>
            </v:group>
            <v:group style="position:absolute;left:8826;top:4498;width:10;height:20" coordorigin="8826,4498" coordsize="10,20">
              <v:shape style="position:absolute;left:8826;top:4498;width:10;height:20" coordorigin="8826,4498" coordsize="10,20" path="m8826,4518l8836,4518,8836,4498,8826,4498,8826,4518xe" filled="true" fillcolor="#000000" stroked="false">
                <v:path arrowok="t"/>
                <v:fill type="solid"/>
              </v:shape>
            </v:group>
            <v:group style="position:absolute;left:8826;top:4518;width:10;height:20" coordorigin="8826,4518" coordsize="10,20">
              <v:shape style="position:absolute;left:8826;top:4518;width:10;height:20" coordorigin="8826,4518" coordsize="10,20" path="m8826,4537l8836,4537,8836,4518,8826,4518,8826,4537xe" filled="true" fillcolor="#000000" stroked="false">
                <v:path arrowok="t"/>
                <v:fill type="solid"/>
              </v:shape>
            </v:group>
            <v:group style="position:absolute;left:8826;top:4537;width:10;height:20" coordorigin="8826,4537" coordsize="10,20">
              <v:shape style="position:absolute;left:8826;top:4537;width:10;height:20" coordorigin="8826,4537" coordsize="10,20" path="m8826,4556l8836,4556,8836,4537,8826,4537,8826,4556xe" filled="true" fillcolor="#000000" stroked="false">
                <v:path arrowok="t"/>
                <v:fill type="solid"/>
              </v:shape>
            </v:group>
            <v:group style="position:absolute;left:8826;top:4556;width:10;height:20" coordorigin="8826,4556" coordsize="10,20">
              <v:shape style="position:absolute;left:8826;top:4556;width:10;height:20" coordorigin="8826,4556" coordsize="10,20" path="m8826,4575l8836,4575,8836,4556,8826,4556,8826,4575xe" filled="true" fillcolor="#000000" stroked="false">
                <v:path arrowok="t"/>
                <v:fill type="solid"/>
              </v:shape>
            </v:group>
            <v:group style="position:absolute;left:8826;top:4575;width:10;height:20" coordorigin="8826,4575" coordsize="10,20">
              <v:shape style="position:absolute;left:8826;top:4575;width:10;height:20" coordorigin="8826,4575" coordsize="10,20" path="m8826,4594l8836,4594,8836,4575,8826,4575,8826,4594xe" filled="true" fillcolor="#000000" stroked="false">
                <v:path arrowok="t"/>
                <v:fill type="solid"/>
              </v:shape>
            </v:group>
            <v:group style="position:absolute;left:8826;top:4594;width:10;height:20" coordorigin="8826,4594" coordsize="10,20">
              <v:shape style="position:absolute;left:8826;top:4594;width:10;height:20" coordorigin="8826,4594" coordsize="10,20" path="m8826,4614l8836,4614,8836,4594,8826,4594,8826,4614xe" filled="true" fillcolor="#000000" stroked="false">
                <v:path arrowok="t"/>
                <v:fill type="solid"/>
              </v:shape>
            </v:group>
            <v:group style="position:absolute;left:8826;top:4614;width:10;height:20" coordorigin="8826,4614" coordsize="10,20">
              <v:shape style="position:absolute;left:8826;top:4614;width:10;height:20" coordorigin="8826,4614" coordsize="10,20" path="m8826,4633l8836,4633,8836,4614,8826,4614,8826,4633xe" filled="true" fillcolor="#000000" stroked="false">
                <v:path arrowok="t"/>
                <v:fill type="solid"/>
              </v:shape>
            </v:group>
            <v:group style="position:absolute;left:8826;top:4633;width:10;height:20" coordorigin="8826,4633" coordsize="10,20">
              <v:shape style="position:absolute;left:8826;top:4633;width:10;height:20" coordorigin="8826,4633" coordsize="10,20" path="m8826,4652l8836,4652,8836,4633,8826,4633,8826,4652xe" filled="true" fillcolor="#000000" stroked="false">
                <v:path arrowok="t"/>
                <v:fill type="solid"/>
              </v:shape>
            </v:group>
            <v:group style="position:absolute;left:8826;top:4652;width:10;height:20" coordorigin="8826,4652" coordsize="10,20">
              <v:shape style="position:absolute;left:8826;top:4652;width:10;height:20" coordorigin="8826,4652" coordsize="10,20" path="m8826,4671l8836,4671,8836,4652,8826,4652,8826,4671xe" filled="true" fillcolor="#000000" stroked="false">
                <v:path arrowok="t"/>
                <v:fill type="solid"/>
              </v:shape>
            </v:group>
            <v:group style="position:absolute;left:8826;top:4671;width:10;height:20" coordorigin="8826,4671" coordsize="10,20">
              <v:shape style="position:absolute;left:8826;top:4671;width:10;height:20" coordorigin="8826,4671" coordsize="10,20" path="m8826,4690l8836,4690,8836,4671,8826,4671,8826,4690xe" filled="true" fillcolor="#000000" stroked="false">
                <v:path arrowok="t"/>
                <v:fill type="solid"/>
              </v:shape>
            </v:group>
            <v:group style="position:absolute;left:8826;top:4690;width:10;height:20" coordorigin="8826,4690" coordsize="10,20">
              <v:shape style="position:absolute;left:8826;top:4690;width:10;height:20" coordorigin="8826,4690" coordsize="10,20" path="m8826,4710l8836,4710,8836,4690,8826,4690,8826,4710xe" filled="true" fillcolor="#000000" stroked="false">
                <v:path arrowok="t"/>
                <v:fill type="solid"/>
              </v:shape>
            </v:group>
            <v:group style="position:absolute;left:8826;top:4710;width:10;height:20" coordorigin="8826,4710" coordsize="10,20">
              <v:shape style="position:absolute;left:8826;top:4710;width:10;height:20" coordorigin="8826,4710" coordsize="10,20" path="m8826,4729l8836,4729,8836,4710,8826,4710,8826,4729xe" filled="true" fillcolor="#000000" stroked="false">
                <v:path arrowok="t"/>
                <v:fill type="solid"/>
              </v:shape>
            </v:group>
            <v:group style="position:absolute;left:8826;top:4729;width:10;height:20" coordorigin="8826,4729" coordsize="10,20">
              <v:shape style="position:absolute;left:8826;top:4729;width:10;height:20" coordorigin="8826,4729" coordsize="10,20" path="m8826,4748l8836,4748,8836,4729,8826,4729,8826,4748xe" filled="true" fillcolor="#000000" stroked="false">
                <v:path arrowok="t"/>
                <v:fill type="solid"/>
              </v:shape>
            </v:group>
            <v:group style="position:absolute;left:8826;top:4748;width:10;height:20" coordorigin="8826,4748" coordsize="10,20">
              <v:shape style="position:absolute;left:8826;top:4748;width:10;height:20" coordorigin="8826,4748" coordsize="10,20" path="m8826,4767l8836,4767,8836,4748,8826,4748,8826,4767xe" filled="true" fillcolor="#000000" stroked="false">
                <v:path arrowok="t"/>
                <v:fill type="solid"/>
              </v:shape>
            </v:group>
            <v:group style="position:absolute;left:8826;top:4767;width:10;height:20" coordorigin="8826,4767" coordsize="10,20">
              <v:shape style="position:absolute;left:8826;top:4767;width:10;height:20" coordorigin="8826,4767" coordsize="10,20" path="m8826,4786l8836,4786,8836,4767,8826,4767,8826,4786xe" filled="true" fillcolor="#000000" stroked="false">
                <v:path arrowok="t"/>
                <v:fill type="solid"/>
              </v:shape>
            </v:group>
            <v:group style="position:absolute;left:8826;top:4786;width:10;height:20" coordorigin="8826,4786" coordsize="10,20">
              <v:shape style="position:absolute;left:8826;top:4786;width:10;height:20" coordorigin="8826,4786" coordsize="10,20" path="m8826,4806l8836,4806,8836,4786,8826,4786,8826,4806xe" filled="true" fillcolor="#000000" stroked="false">
                <v:path arrowok="t"/>
                <v:fill type="solid"/>
              </v:shape>
            </v:group>
            <v:group style="position:absolute;left:8826;top:4806;width:10;height:20" coordorigin="8826,4806" coordsize="10,20">
              <v:shape style="position:absolute;left:8826;top:4806;width:10;height:20" coordorigin="8826,4806" coordsize="10,20" path="m8826,4825l8836,4825,8836,4806,8826,4806,8826,4825xe" filled="true" fillcolor="#000000" stroked="false">
                <v:path arrowok="t"/>
                <v:fill type="solid"/>
              </v:shape>
            </v:group>
            <v:group style="position:absolute;left:8826;top:4825;width:10;height:20" coordorigin="8826,4825" coordsize="10,20">
              <v:shape style="position:absolute;left:8826;top:4825;width:10;height:20" coordorigin="8826,4825" coordsize="10,20" path="m8826,4844l8836,4844,8836,4825,8826,4825,8826,4844xe" filled="true" fillcolor="#000000" stroked="false">
                <v:path arrowok="t"/>
                <v:fill type="solid"/>
              </v:shape>
            </v:group>
            <v:group style="position:absolute;left:8826;top:4844;width:10;height:20" coordorigin="8826,4844" coordsize="10,20">
              <v:shape style="position:absolute;left:8826;top:4844;width:10;height:20" coordorigin="8826,4844" coordsize="10,20" path="m8826,4863l8836,4863,8836,4844,8826,4844,8826,4863xe" filled="true" fillcolor="#000000" stroked="false">
                <v:path arrowok="t"/>
                <v:fill type="solid"/>
              </v:shape>
            </v:group>
            <v:group style="position:absolute;left:8826;top:4863;width:10;height:20" coordorigin="8826,4863" coordsize="10,20">
              <v:shape style="position:absolute;left:8826;top:4863;width:10;height:20" coordorigin="8826,4863" coordsize="10,20" path="m8826,4882l8836,4882,8836,4863,8826,4863,8826,4882xe" filled="true" fillcolor="#000000" stroked="false">
                <v:path arrowok="t"/>
                <v:fill type="solid"/>
              </v:shape>
            </v:group>
            <v:group style="position:absolute;left:8826;top:4882;width:10;height:20" coordorigin="8826,4882" coordsize="10,20">
              <v:shape style="position:absolute;left:8826;top:4882;width:10;height:20" coordorigin="8826,4882" coordsize="10,20" path="m8826,4902l8836,4902,8836,4882,8826,4882,8826,4902xe" filled="true" fillcolor="#000000" stroked="false">
                <v:path arrowok="t"/>
                <v:fill type="solid"/>
              </v:shape>
            </v:group>
            <v:group style="position:absolute;left:8826;top:4902;width:10;height:20" coordorigin="8826,4902" coordsize="10,20">
              <v:shape style="position:absolute;left:8826;top:4902;width:10;height:20" coordorigin="8826,4902" coordsize="10,20" path="m8826,4921l8836,4921,8836,4902,8826,4902,8826,4921xe" filled="true" fillcolor="#000000" stroked="false">
                <v:path arrowok="t"/>
                <v:fill type="solid"/>
              </v:shape>
            </v:group>
            <v:group style="position:absolute;left:8826;top:4921;width:10;height:20" coordorigin="8826,4921" coordsize="10,20">
              <v:shape style="position:absolute;left:8826;top:4921;width:10;height:20" coordorigin="8826,4921" coordsize="10,20" path="m8826,4940l8836,4940,8836,4921,8826,4921,8826,4940xe" filled="true" fillcolor="#000000" stroked="false">
                <v:path arrowok="t"/>
                <v:fill type="solid"/>
              </v:shape>
            </v:group>
            <v:group style="position:absolute;left:8826;top:4940;width:10;height:20" coordorigin="8826,4940" coordsize="10,20">
              <v:shape style="position:absolute;left:8826;top:4940;width:10;height:20" coordorigin="8826,4940" coordsize="10,20" path="m8826,4959l8836,4959,8836,4940,8826,4940,8826,4959xe" filled="true" fillcolor="#000000" stroked="false">
                <v:path arrowok="t"/>
                <v:fill type="solid"/>
              </v:shape>
            </v:group>
            <v:group style="position:absolute;left:8826;top:4959;width:10;height:20" coordorigin="8826,4959" coordsize="10,20">
              <v:shape style="position:absolute;left:8826;top:4959;width:10;height:20" coordorigin="8826,4959" coordsize="10,20" path="m8826,4978l8836,4978,8836,4959,8826,4959,8826,4978xe" filled="true" fillcolor="#000000" stroked="false">
                <v:path arrowok="t"/>
                <v:fill type="solid"/>
              </v:shape>
            </v:group>
            <v:group style="position:absolute;left:8826;top:4978;width:10;height:20" coordorigin="8826,4978" coordsize="10,20">
              <v:shape style="position:absolute;left:8826;top:4978;width:10;height:20" coordorigin="8826,4978" coordsize="10,20" path="m8826,4998l8836,4998,8836,4978,8826,4978,8826,4998xe" filled="true" fillcolor="#000000" stroked="false">
                <v:path arrowok="t"/>
                <v:fill type="solid"/>
              </v:shape>
            </v:group>
            <v:group style="position:absolute;left:8826;top:4998;width:10;height:20" coordorigin="8826,4998" coordsize="10,20">
              <v:shape style="position:absolute;left:8826;top:4998;width:10;height:20" coordorigin="8826,4998" coordsize="10,20" path="m8826,5017l8836,5017,8836,4998,8826,4998,8826,5017xe" filled="true" fillcolor="#000000" stroked="false">
                <v:path arrowok="t"/>
                <v:fill type="solid"/>
              </v:shape>
            </v:group>
            <v:group style="position:absolute;left:8826;top:5017;width:10;height:20" coordorigin="8826,5017" coordsize="10,20">
              <v:shape style="position:absolute;left:8826;top:5017;width:10;height:20" coordorigin="8826,5017" coordsize="10,20" path="m8826,5036l8836,5036,8836,5017,8826,5017,8826,5036xe" filled="true" fillcolor="#000000" stroked="false">
                <v:path arrowok="t"/>
                <v:fill type="solid"/>
              </v:shape>
            </v:group>
            <v:group style="position:absolute;left:8826;top:5036;width:10;height:20" coordorigin="8826,5036" coordsize="10,20">
              <v:shape style="position:absolute;left:8826;top:5036;width:10;height:20" coordorigin="8826,5036" coordsize="10,20" path="m8826,5055l8836,5055,8836,5036,8826,5036,8826,5055xe" filled="true" fillcolor="#000000" stroked="false">
                <v:path arrowok="t"/>
                <v:fill type="solid"/>
              </v:shape>
            </v:group>
            <v:group style="position:absolute;left:8826;top:5055;width:10;height:20" coordorigin="8826,5055" coordsize="10,20">
              <v:shape style="position:absolute;left:8826;top:5055;width:10;height:20" coordorigin="8826,5055" coordsize="10,20" path="m8826,5074l8836,5074,8836,5055,8826,5055,8826,5074xe" filled="true" fillcolor="#000000" stroked="false">
                <v:path arrowok="t"/>
                <v:fill type="solid"/>
              </v:shape>
            </v:group>
            <v:group style="position:absolute;left:8826;top:5074;width:10;height:20" coordorigin="8826,5074" coordsize="10,20">
              <v:shape style="position:absolute;left:8826;top:5074;width:10;height:20" coordorigin="8826,5074" coordsize="10,20" path="m8826,5094l8836,5094,8836,5074,8826,5074,8826,5094xe" filled="true" fillcolor="#000000" stroked="false">
                <v:path arrowok="t"/>
                <v:fill type="solid"/>
              </v:shape>
            </v:group>
            <v:group style="position:absolute;left:8826;top:5101;width:10;height:2" coordorigin="8826,5101" coordsize="10,2">
              <v:shape style="position:absolute;left:8826;top:5101;width:10;height:2" coordorigin="8826,5101" coordsize="10,0" path="m8826,5101l8836,5101e" filled="false" stroked="true" strokeweight=".72003pt" strokecolor="#000000">
                <v:path arrowok="t"/>
              </v:shape>
              <v:shape style="position:absolute;left:2076;top:5017;width:1390;height:101" type="#_x0000_t75" stroked="false">
                <v:imagedata r:id="rId591" o:title=""/>
              </v:shape>
              <v:shape style="position:absolute;left:3442;top:5108;width:1376;height:10" type="#_x0000_t75" stroked="false">
                <v:imagedata r:id="rId592" o:title=""/>
              </v:shape>
              <v:shape style="position:absolute;left:4813;top:5108;width:1988;height:10" type="#_x0000_t75" stroked="false">
                <v:imagedata r:id="rId593" o:title=""/>
              </v:shape>
              <v:shape style="position:absolute;left:6796;top:5108;width:1159;height:10" type="#_x0000_t75" stroked="false">
                <v:imagedata r:id="rId594" o:title=""/>
              </v:shape>
              <v:shape style="position:absolute;left:7950;top:5108;width:876;height:10" type="#_x0000_t75" stroked="false">
                <v:imagedata r:id="rId584" o:title=""/>
              </v:shape>
              <v:shape style="position:absolute;left:8821;top:5108;width:1011;height:10" type="#_x0000_t75" stroked="false">
                <v:imagedata r:id="rId595" o:title=""/>
              </v:shape>
            </v:group>
            <v:group style="position:absolute;left:4818;top:5118;width:10;height:20" coordorigin="4818,5118" coordsize="10,20">
              <v:shape style="position:absolute;left:4818;top:5118;width:10;height:20" coordorigin="4818,5118" coordsize="10,20" path="m4818,5137l4827,5137,4827,5118,4818,5118,4818,5137xe" filled="true" fillcolor="#000000" stroked="false">
                <v:path arrowok="t"/>
                <v:fill type="solid"/>
              </v:shape>
            </v:group>
            <v:group style="position:absolute;left:4818;top:5137;width:10;height:20" coordorigin="4818,5137" coordsize="10,20">
              <v:shape style="position:absolute;left:4818;top:5137;width:10;height:20" coordorigin="4818,5137" coordsize="10,20" path="m4818,5156l4827,5156,4827,5137,4818,5137,4818,5156xe" filled="true" fillcolor="#000000" stroked="false">
                <v:path arrowok="t"/>
                <v:fill type="solid"/>
              </v:shape>
            </v:group>
            <v:group style="position:absolute;left:4818;top:5156;width:10;height:20" coordorigin="4818,5156" coordsize="10,20">
              <v:shape style="position:absolute;left:4818;top:5156;width:10;height:20" coordorigin="4818,5156" coordsize="10,20" path="m4818,5175l4827,5175,4827,5156,4818,5156,4818,5175xe" filled="true" fillcolor="#000000" stroked="false">
                <v:path arrowok="t"/>
                <v:fill type="solid"/>
              </v:shape>
            </v:group>
            <v:group style="position:absolute;left:4818;top:5175;width:10;height:20" coordorigin="4818,5175" coordsize="10,20">
              <v:shape style="position:absolute;left:4818;top:5175;width:10;height:20" coordorigin="4818,5175" coordsize="10,20" path="m4818,5194l4827,5194,4827,5175,4818,5175,4818,5194xe" filled="true" fillcolor="#000000" stroked="false">
                <v:path arrowok="t"/>
                <v:fill type="solid"/>
              </v:shape>
            </v:group>
            <v:group style="position:absolute;left:4818;top:5194;width:10;height:20" coordorigin="4818,5194" coordsize="10,20">
              <v:shape style="position:absolute;left:4818;top:5194;width:10;height:20" coordorigin="4818,5194" coordsize="10,20" path="m4818,5214l4827,5214,4827,5194,4818,5194,4818,5214xe" filled="true" fillcolor="#000000" stroked="false">
                <v:path arrowok="t"/>
                <v:fill type="solid"/>
              </v:shape>
            </v:group>
            <v:group style="position:absolute;left:4818;top:5214;width:10;height:20" coordorigin="4818,5214" coordsize="10,20">
              <v:shape style="position:absolute;left:4818;top:5214;width:10;height:20" coordorigin="4818,5214" coordsize="10,20" path="m4818,5233l4827,5233,4827,5214,4818,5214,4818,5233xe" filled="true" fillcolor="#000000" stroked="false">
                <v:path arrowok="t"/>
                <v:fill type="solid"/>
              </v:shape>
            </v:group>
            <v:group style="position:absolute;left:4818;top:5233;width:10;height:20" coordorigin="4818,5233" coordsize="10,20">
              <v:shape style="position:absolute;left:4818;top:5233;width:10;height:20" coordorigin="4818,5233" coordsize="10,20" path="m4818,5252l4827,5252,4827,5233,4818,5233,4818,5252xe" filled="true" fillcolor="#000000" stroked="false">
                <v:path arrowok="t"/>
                <v:fill type="solid"/>
              </v:shape>
            </v:group>
            <v:group style="position:absolute;left:4818;top:5252;width:10;height:20" coordorigin="4818,5252" coordsize="10,20">
              <v:shape style="position:absolute;left:4818;top:5252;width:10;height:20" coordorigin="4818,5252" coordsize="10,20" path="m4818,5271l4827,5271,4827,5252,4818,5252,4818,5271xe" filled="true" fillcolor="#000000" stroked="false">
                <v:path arrowok="t"/>
                <v:fill type="solid"/>
              </v:shape>
            </v:group>
            <v:group style="position:absolute;left:4818;top:5271;width:10;height:20" coordorigin="4818,5271" coordsize="10,20">
              <v:shape style="position:absolute;left:4818;top:5271;width:10;height:20" coordorigin="4818,5271" coordsize="10,20" path="m4818,5290l4827,5290,4827,5271,4818,5271,4818,5290xe" filled="true" fillcolor="#000000" stroked="false">
                <v:path arrowok="t"/>
                <v:fill type="solid"/>
              </v:shape>
            </v:group>
            <v:group style="position:absolute;left:4818;top:5290;width:10;height:20" coordorigin="4818,5290" coordsize="10,20">
              <v:shape style="position:absolute;left:4818;top:5290;width:10;height:20" coordorigin="4818,5290" coordsize="10,20" path="m4818,5310l4827,5310,4827,5290,4818,5290,4818,5310xe" filled="true" fillcolor="#000000" stroked="false">
                <v:path arrowok="t"/>
                <v:fill type="solid"/>
              </v:shape>
            </v:group>
            <v:group style="position:absolute;left:4818;top:5310;width:10;height:20" coordorigin="4818,5310" coordsize="10,20">
              <v:shape style="position:absolute;left:4818;top:5310;width:10;height:20" coordorigin="4818,5310" coordsize="10,20" path="m4818,5329l4827,5329,4827,5310,4818,5310,4818,5329xe" filled="true" fillcolor="#000000" stroked="false">
                <v:path arrowok="t"/>
                <v:fill type="solid"/>
              </v:shape>
            </v:group>
            <v:group style="position:absolute;left:4818;top:5329;width:10;height:20" coordorigin="4818,5329" coordsize="10,20">
              <v:shape style="position:absolute;left:4818;top:5329;width:10;height:20" coordorigin="4818,5329" coordsize="10,20" path="m4818,5348l4827,5348,4827,5329,4818,5329,4818,5348xe" filled="true" fillcolor="#000000" stroked="false">
                <v:path arrowok="t"/>
                <v:fill type="solid"/>
              </v:shape>
            </v:group>
            <v:group style="position:absolute;left:4818;top:5348;width:10;height:20" coordorigin="4818,5348" coordsize="10,20">
              <v:shape style="position:absolute;left:4818;top:5348;width:10;height:20" coordorigin="4818,5348" coordsize="10,20" path="m4818,5367l4827,5367,4827,5348,4818,5348,4818,5367xe" filled="true" fillcolor="#000000" stroked="false">
                <v:path arrowok="t"/>
                <v:fill type="solid"/>
              </v:shape>
            </v:group>
            <v:group style="position:absolute;left:4818;top:5367;width:10;height:20" coordorigin="4818,5367" coordsize="10,20">
              <v:shape style="position:absolute;left:4818;top:5367;width:10;height:20" coordorigin="4818,5367" coordsize="10,20" path="m4818,5386l4827,5386,4827,5367,4818,5367,4818,5386xe" filled="true" fillcolor="#000000" stroked="false">
                <v:path arrowok="t"/>
                <v:fill type="solid"/>
              </v:shape>
            </v:group>
            <v:group style="position:absolute;left:4818;top:5386;width:10;height:20" coordorigin="4818,5386" coordsize="10,20">
              <v:shape style="position:absolute;left:4818;top:5386;width:10;height:20" coordorigin="4818,5386" coordsize="10,20" path="m4818,5406l4827,5406,4827,5386,4818,5386,4818,5406xe" filled="true" fillcolor="#000000" stroked="false">
                <v:path arrowok="t"/>
                <v:fill type="solid"/>
              </v:shape>
            </v:group>
            <v:group style="position:absolute;left:4818;top:5406;width:10;height:20" coordorigin="4818,5406" coordsize="10,20">
              <v:shape style="position:absolute;left:4818;top:5406;width:10;height:20" coordorigin="4818,5406" coordsize="10,20" path="m4818,5425l4827,5425,4827,5406,4818,5406,4818,5425xe" filled="true" fillcolor="#000000" stroked="false">
                <v:path arrowok="t"/>
                <v:fill type="solid"/>
              </v:shape>
            </v:group>
            <v:group style="position:absolute;left:4818;top:5425;width:10;height:20" coordorigin="4818,5425" coordsize="10,20">
              <v:shape style="position:absolute;left:4818;top:5425;width:10;height:20" coordorigin="4818,5425" coordsize="10,20" path="m4818,5444l4827,5444,4827,5425,4818,5425,4818,5444xe" filled="true" fillcolor="#000000" stroked="false">
                <v:path arrowok="t"/>
                <v:fill type="solid"/>
              </v:shape>
            </v:group>
            <v:group style="position:absolute;left:4818;top:5444;width:10;height:20" coordorigin="4818,5444" coordsize="10,20">
              <v:shape style="position:absolute;left:4818;top:5444;width:10;height:20" coordorigin="4818,5444" coordsize="10,20" path="m4818,5463l4827,5463,4827,5444,4818,5444,4818,5463xe" filled="true" fillcolor="#000000" stroked="false">
                <v:path arrowok="t"/>
                <v:fill type="solid"/>
              </v:shape>
            </v:group>
            <v:group style="position:absolute;left:4818;top:5463;width:10;height:20" coordorigin="4818,5463" coordsize="10,20">
              <v:shape style="position:absolute;left:4818;top:5463;width:10;height:20" coordorigin="4818,5463" coordsize="10,20" path="m4818,5482l4827,5482,4827,5463,4818,5463,4818,5482xe" filled="true" fillcolor="#000000" stroked="false">
                <v:path arrowok="t"/>
                <v:fill type="solid"/>
              </v:shape>
            </v:group>
            <v:group style="position:absolute;left:4818;top:5482;width:10;height:20" coordorigin="4818,5482" coordsize="10,20">
              <v:shape style="position:absolute;left:4818;top:5482;width:10;height:20" coordorigin="4818,5482" coordsize="10,20" path="m4818,5502l4827,5502,4827,5482,4818,5482,4818,5502xe" filled="true" fillcolor="#000000" stroked="false">
                <v:path arrowok="t"/>
                <v:fill type="solid"/>
              </v:shape>
            </v:group>
            <v:group style="position:absolute;left:4818;top:5502;width:10;height:20" coordorigin="4818,5502" coordsize="10,20">
              <v:shape style="position:absolute;left:4818;top:5502;width:10;height:20" coordorigin="4818,5502" coordsize="10,20" path="m4818,5521l4827,5521,4827,5502,4818,5502,4818,5521xe" filled="true" fillcolor="#000000" stroked="false">
                <v:path arrowok="t"/>
                <v:fill type="solid"/>
              </v:shape>
            </v:group>
            <v:group style="position:absolute;left:4818;top:5521;width:10;height:20" coordorigin="4818,5521" coordsize="10,20">
              <v:shape style="position:absolute;left:4818;top:5521;width:10;height:20" coordorigin="4818,5521" coordsize="10,20" path="m4818,5540l4827,5540,4827,5521,4818,5521,4818,5540xe" filled="true" fillcolor="#000000" stroked="false">
                <v:path arrowok="t"/>
                <v:fill type="solid"/>
              </v:shape>
            </v:group>
            <v:group style="position:absolute;left:4818;top:5540;width:10;height:20" coordorigin="4818,5540" coordsize="10,20">
              <v:shape style="position:absolute;left:4818;top:5540;width:10;height:20" coordorigin="4818,5540" coordsize="10,20" path="m4818,5559l4827,5559,4827,5540,4818,5540,4818,5559xe" filled="true" fillcolor="#000000" stroked="false">
                <v:path arrowok="t"/>
                <v:fill type="solid"/>
              </v:shape>
            </v:group>
            <v:group style="position:absolute;left:4818;top:5559;width:10;height:20" coordorigin="4818,5559" coordsize="10,20">
              <v:shape style="position:absolute;left:4818;top:5559;width:10;height:20" coordorigin="4818,5559" coordsize="10,20" path="m4818,5578l4827,5578,4827,5559,4818,5559,4818,5578xe" filled="true" fillcolor="#000000" stroked="false">
                <v:path arrowok="t"/>
                <v:fill type="solid"/>
              </v:shape>
            </v:group>
            <v:group style="position:absolute;left:4818;top:5578;width:10;height:20" coordorigin="4818,5578" coordsize="10,20">
              <v:shape style="position:absolute;left:4818;top:5578;width:10;height:20" coordorigin="4818,5578" coordsize="10,20" path="m4818,5598l4827,5598,4827,5578,4818,5578,4818,5598xe" filled="true" fillcolor="#000000" stroked="false">
                <v:path arrowok="t"/>
                <v:fill type="solid"/>
              </v:shape>
            </v:group>
            <v:group style="position:absolute;left:4818;top:5598;width:10;height:20" coordorigin="4818,5598" coordsize="10,20">
              <v:shape style="position:absolute;left:4818;top:5598;width:10;height:20" coordorigin="4818,5598" coordsize="10,20" path="m4818,5617l4827,5617,4827,5598,4818,5598,4818,5617xe" filled="true" fillcolor="#000000" stroked="false">
                <v:path arrowok="t"/>
                <v:fill type="solid"/>
              </v:shape>
            </v:group>
            <v:group style="position:absolute;left:4818;top:5617;width:10;height:20" coordorigin="4818,5617" coordsize="10,20">
              <v:shape style="position:absolute;left:4818;top:5617;width:10;height:20" coordorigin="4818,5617" coordsize="10,20" path="m4818,5636l4827,5636,4827,5617,4818,5617,4818,5636xe" filled="true" fillcolor="#000000" stroked="false">
                <v:path arrowok="t"/>
                <v:fill type="solid"/>
              </v:shape>
            </v:group>
            <v:group style="position:absolute;left:4818;top:5636;width:10;height:20" coordorigin="4818,5636" coordsize="10,20">
              <v:shape style="position:absolute;left:4818;top:5636;width:10;height:20" coordorigin="4818,5636" coordsize="10,20" path="m4818,5655l4827,5655,4827,5636,4818,5636,4818,5655xe" filled="true" fillcolor="#000000" stroked="false">
                <v:path arrowok="t"/>
                <v:fill type="solid"/>
              </v:shape>
            </v:group>
            <v:group style="position:absolute;left:4818;top:5655;width:10;height:20" coordorigin="4818,5655" coordsize="10,20">
              <v:shape style="position:absolute;left:4818;top:5655;width:10;height:20" coordorigin="4818,5655" coordsize="10,20" path="m4818,5674l4827,5674,4827,5655,4818,5655,4818,5674xe" filled="true" fillcolor="#000000" stroked="false">
                <v:path arrowok="t"/>
                <v:fill type="solid"/>
              </v:shape>
            </v:group>
            <v:group style="position:absolute;left:4818;top:5674;width:10;height:20" coordorigin="4818,5674" coordsize="10,20">
              <v:shape style="position:absolute;left:4818;top:5674;width:10;height:20" coordorigin="4818,5674" coordsize="10,20" path="m4818,5694l4827,5694,4827,5674,4818,5674,4818,5694xe" filled="true" fillcolor="#000000" stroked="false">
                <v:path arrowok="t"/>
                <v:fill type="solid"/>
              </v:shape>
            </v:group>
            <v:group style="position:absolute;left:4818;top:5694;width:10;height:20" coordorigin="4818,5694" coordsize="10,20">
              <v:shape style="position:absolute;left:4818;top:5694;width:10;height:20" coordorigin="4818,5694" coordsize="10,20" path="m4818,5713l4827,5713,4827,5694,4818,5694,4818,5713xe" filled="true" fillcolor="#000000" stroked="false">
                <v:path arrowok="t"/>
                <v:fill type="solid"/>
              </v:shape>
            </v:group>
            <v:group style="position:absolute;left:4818;top:5713;width:10;height:20" coordorigin="4818,5713" coordsize="10,20">
              <v:shape style="position:absolute;left:4818;top:5713;width:10;height:20" coordorigin="4818,5713" coordsize="10,20" path="m4818,5732l4827,5732,4827,5713,4818,5713,4818,5732xe" filled="true" fillcolor="#000000" stroked="false">
                <v:path arrowok="t"/>
                <v:fill type="solid"/>
              </v:shape>
            </v:group>
            <v:group style="position:absolute;left:4818;top:5732;width:10;height:20" coordorigin="4818,5732" coordsize="10,20">
              <v:shape style="position:absolute;left:4818;top:5732;width:10;height:20" coordorigin="4818,5732" coordsize="10,20" path="m4818,5751l4827,5751,4827,5732,4818,5732,4818,5751xe" filled="true" fillcolor="#000000" stroked="false">
                <v:path arrowok="t"/>
                <v:fill type="solid"/>
              </v:shape>
            </v:group>
            <v:group style="position:absolute;left:4818;top:5751;width:10;height:20" coordorigin="4818,5751" coordsize="10,20">
              <v:shape style="position:absolute;left:4818;top:5751;width:10;height:20" coordorigin="4818,5751" coordsize="10,20" path="m4818,5770l4827,5770,4827,5751,4818,5751,4818,5770xe" filled="true" fillcolor="#000000" stroked="false">
                <v:path arrowok="t"/>
                <v:fill type="solid"/>
              </v:shape>
            </v:group>
            <v:group style="position:absolute;left:4818;top:5770;width:10;height:20" coordorigin="4818,5770" coordsize="10,20">
              <v:shape style="position:absolute;left:4818;top:5770;width:10;height:20" coordorigin="4818,5770" coordsize="10,20" path="m4818,5790l4827,5790,4827,5770,4818,5770,4818,5790xe" filled="true" fillcolor="#000000" stroked="false">
                <v:path arrowok="t"/>
                <v:fill type="solid"/>
              </v:shape>
            </v:group>
            <v:group style="position:absolute;left:4818;top:5790;width:10;height:20" coordorigin="4818,5790" coordsize="10,20">
              <v:shape style="position:absolute;left:4818;top:5790;width:10;height:20" coordorigin="4818,5790" coordsize="10,20" path="m4818,5809l4827,5809,4827,5790,4818,5790,4818,5809xe" filled="true" fillcolor="#000000" stroked="false">
                <v:path arrowok="t"/>
                <v:fill type="solid"/>
              </v:shape>
            </v:group>
            <v:group style="position:absolute;left:4818;top:5815;width:10;height:2" coordorigin="4818,5815" coordsize="10,2">
              <v:shape style="position:absolute;left:4818;top:5815;width:10;height:2" coordorigin="4818,5815" coordsize="10,0" path="m4818,5815l4827,5815e" filled="false" stroked="true" strokeweight=".599980pt" strokecolor="#000000">
                <v:path arrowok="t"/>
              </v:shape>
            </v:group>
            <v:group style="position:absolute;left:5612;top:5118;width:10;height:20" coordorigin="5612,5118" coordsize="10,20">
              <v:shape style="position:absolute;left:5612;top:5118;width:10;height:20" coordorigin="5612,5118" coordsize="10,20" path="m5612,5137l5622,5137,5622,5118,5612,5118,5612,5137xe" filled="true" fillcolor="#000000" stroked="false">
                <v:path arrowok="t"/>
                <v:fill type="solid"/>
              </v:shape>
            </v:group>
            <v:group style="position:absolute;left:5612;top:5137;width:10;height:20" coordorigin="5612,5137" coordsize="10,20">
              <v:shape style="position:absolute;left:5612;top:5137;width:10;height:20" coordorigin="5612,5137" coordsize="10,20" path="m5612,5156l5622,5156,5622,5137,5612,5137,5612,5156xe" filled="true" fillcolor="#000000" stroked="false">
                <v:path arrowok="t"/>
                <v:fill type="solid"/>
              </v:shape>
            </v:group>
            <v:group style="position:absolute;left:5612;top:5156;width:10;height:20" coordorigin="5612,5156" coordsize="10,20">
              <v:shape style="position:absolute;left:5612;top:5156;width:10;height:20" coordorigin="5612,5156" coordsize="10,20" path="m5612,5175l5622,5175,5622,5156,5612,5156,5612,5175xe" filled="true" fillcolor="#000000" stroked="false">
                <v:path arrowok="t"/>
                <v:fill type="solid"/>
              </v:shape>
            </v:group>
            <v:group style="position:absolute;left:5612;top:5175;width:10;height:20" coordorigin="5612,5175" coordsize="10,20">
              <v:shape style="position:absolute;left:5612;top:5175;width:10;height:20" coordorigin="5612,5175" coordsize="10,20" path="m5612,5194l5622,5194,5622,5175,5612,5175,5612,5194xe" filled="true" fillcolor="#000000" stroked="false">
                <v:path arrowok="t"/>
                <v:fill type="solid"/>
              </v:shape>
            </v:group>
            <v:group style="position:absolute;left:5612;top:5194;width:10;height:20" coordorigin="5612,5194" coordsize="10,20">
              <v:shape style="position:absolute;left:5612;top:5194;width:10;height:20" coordorigin="5612,5194" coordsize="10,20" path="m5612,5214l5622,5214,5622,5194,5612,5194,5612,5214xe" filled="true" fillcolor="#000000" stroked="false">
                <v:path arrowok="t"/>
                <v:fill type="solid"/>
              </v:shape>
            </v:group>
            <v:group style="position:absolute;left:5612;top:5214;width:10;height:20" coordorigin="5612,5214" coordsize="10,20">
              <v:shape style="position:absolute;left:5612;top:5214;width:10;height:20" coordorigin="5612,5214" coordsize="10,20" path="m5612,5233l5622,5233,5622,5214,5612,5214,5612,5233xe" filled="true" fillcolor="#000000" stroked="false">
                <v:path arrowok="t"/>
                <v:fill type="solid"/>
              </v:shape>
            </v:group>
            <v:group style="position:absolute;left:5612;top:5233;width:10;height:20" coordorigin="5612,5233" coordsize="10,20">
              <v:shape style="position:absolute;left:5612;top:5233;width:10;height:20" coordorigin="5612,5233" coordsize="10,20" path="m5612,5252l5622,5252,5622,5233,5612,5233,5612,5252xe" filled="true" fillcolor="#000000" stroked="false">
                <v:path arrowok="t"/>
                <v:fill type="solid"/>
              </v:shape>
            </v:group>
            <v:group style="position:absolute;left:5612;top:5252;width:10;height:20" coordorigin="5612,5252" coordsize="10,20">
              <v:shape style="position:absolute;left:5612;top:5252;width:10;height:20" coordorigin="5612,5252" coordsize="10,20" path="m5612,5271l5622,5271,5622,5252,5612,5252,5612,5271xe" filled="true" fillcolor="#000000" stroked="false">
                <v:path arrowok="t"/>
                <v:fill type="solid"/>
              </v:shape>
            </v:group>
            <v:group style="position:absolute;left:5612;top:5271;width:10;height:20" coordorigin="5612,5271" coordsize="10,20">
              <v:shape style="position:absolute;left:5612;top:5271;width:10;height:20" coordorigin="5612,5271" coordsize="10,20" path="m5612,5290l5622,5290,5622,5271,5612,5271,5612,5290xe" filled="true" fillcolor="#000000" stroked="false">
                <v:path arrowok="t"/>
                <v:fill type="solid"/>
              </v:shape>
            </v:group>
            <v:group style="position:absolute;left:5612;top:5290;width:10;height:20" coordorigin="5612,5290" coordsize="10,20">
              <v:shape style="position:absolute;left:5612;top:5290;width:10;height:20" coordorigin="5612,5290" coordsize="10,20" path="m5612,5310l5622,5310,5622,5290,5612,5290,5612,5310xe" filled="true" fillcolor="#000000" stroked="false">
                <v:path arrowok="t"/>
                <v:fill type="solid"/>
              </v:shape>
            </v:group>
            <v:group style="position:absolute;left:5612;top:5310;width:10;height:20" coordorigin="5612,5310" coordsize="10,20">
              <v:shape style="position:absolute;left:5612;top:5310;width:10;height:20" coordorigin="5612,5310" coordsize="10,20" path="m5612,5329l5622,5329,5622,5310,5612,5310,5612,5329xe" filled="true" fillcolor="#000000" stroked="false">
                <v:path arrowok="t"/>
                <v:fill type="solid"/>
              </v:shape>
            </v:group>
            <v:group style="position:absolute;left:5612;top:5329;width:10;height:20" coordorigin="5612,5329" coordsize="10,20">
              <v:shape style="position:absolute;left:5612;top:5329;width:10;height:20" coordorigin="5612,5329" coordsize="10,20" path="m5612,5348l5622,5348,5622,5329,5612,5329,5612,5348xe" filled="true" fillcolor="#000000" stroked="false">
                <v:path arrowok="t"/>
                <v:fill type="solid"/>
              </v:shape>
            </v:group>
            <v:group style="position:absolute;left:5612;top:5348;width:10;height:20" coordorigin="5612,5348" coordsize="10,20">
              <v:shape style="position:absolute;left:5612;top:5348;width:10;height:20" coordorigin="5612,5348" coordsize="10,20" path="m5612,5367l5622,5367,5622,5348,5612,5348,5612,5367xe" filled="true" fillcolor="#000000" stroked="false">
                <v:path arrowok="t"/>
                <v:fill type="solid"/>
              </v:shape>
            </v:group>
            <v:group style="position:absolute;left:5612;top:5367;width:10;height:20" coordorigin="5612,5367" coordsize="10,20">
              <v:shape style="position:absolute;left:5612;top:5367;width:10;height:20" coordorigin="5612,5367" coordsize="10,20" path="m5612,5386l5622,5386,5622,5367,5612,5367,5612,5386xe" filled="true" fillcolor="#000000" stroked="false">
                <v:path arrowok="t"/>
                <v:fill type="solid"/>
              </v:shape>
            </v:group>
            <v:group style="position:absolute;left:5612;top:5386;width:10;height:20" coordorigin="5612,5386" coordsize="10,20">
              <v:shape style="position:absolute;left:5612;top:5386;width:10;height:20" coordorigin="5612,5386" coordsize="10,20" path="m5612,5406l5622,5406,5622,5386,5612,5386,5612,5406xe" filled="true" fillcolor="#000000" stroked="false">
                <v:path arrowok="t"/>
                <v:fill type="solid"/>
              </v:shape>
            </v:group>
            <v:group style="position:absolute;left:5612;top:5406;width:10;height:20" coordorigin="5612,5406" coordsize="10,20">
              <v:shape style="position:absolute;left:5612;top:5406;width:10;height:20" coordorigin="5612,5406" coordsize="10,20" path="m5612,5425l5622,5425,5622,5406,5612,5406,5612,5425xe" filled="true" fillcolor="#000000" stroked="false">
                <v:path arrowok="t"/>
                <v:fill type="solid"/>
              </v:shape>
            </v:group>
            <v:group style="position:absolute;left:5612;top:5425;width:10;height:20" coordorigin="5612,5425" coordsize="10,20">
              <v:shape style="position:absolute;left:5612;top:5425;width:10;height:20" coordorigin="5612,5425" coordsize="10,20" path="m5612,5444l5622,5444,5622,5425,5612,5425,5612,5444xe" filled="true" fillcolor="#000000" stroked="false">
                <v:path arrowok="t"/>
                <v:fill type="solid"/>
              </v:shape>
            </v:group>
            <v:group style="position:absolute;left:5612;top:5444;width:10;height:20" coordorigin="5612,5444" coordsize="10,20">
              <v:shape style="position:absolute;left:5612;top:5444;width:10;height:20" coordorigin="5612,5444" coordsize="10,20" path="m5612,5463l5622,5463,5622,5444,5612,5444,5612,5463xe" filled="true" fillcolor="#000000" stroked="false">
                <v:path arrowok="t"/>
                <v:fill type="solid"/>
              </v:shape>
            </v:group>
            <v:group style="position:absolute;left:5612;top:5463;width:10;height:20" coordorigin="5612,5463" coordsize="10,20">
              <v:shape style="position:absolute;left:5612;top:5463;width:10;height:20" coordorigin="5612,5463" coordsize="10,20" path="m5612,5482l5622,5482,5622,5463,5612,5463,5612,5482xe" filled="true" fillcolor="#000000" stroked="false">
                <v:path arrowok="t"/>
                <v:fill type="solid"/>
              </v:shape>
            </v:group>
            <v:group style="position:absolute;left:5612;top:5482;width:10;height:20" coordorigin="5612,5482" coordsize="10,20">
              <v:shape style="position:absolute;left:5612;top:5482;width:10;height:20" coordorigin="5612,5482" coordsize="10,20" path="m5612,5502l5622,5502,5622,5482,5612,5482,5612,5502xe" filled="true" fillcolor="#000000" stroked="false">
                <v:path arrowok="t"/>
                <v:fill type="solid"/>
              </v:shape>
            </v:group>
            <v:group style="position:absolute;left:5612;top:5502;width:10;height:20" coordorigin="5612,5502" coordsize="10,20">
              <v:shape style="position:absolute;left:5612;top:5502;width:10;height:20" coordorigin="5612,5502" coordsize="10,20" path="m5612,5521l5622,5521,5622,5502,5612,5502,5612,5521xe" filled="true" fillcolor="#000000" stroked="false">
                <v:path arrowok="t"/>
                <v:fill type="solid"/>
              </v:shape>
            </v:group>
            <v:group style="position:absolute;left:5612;top:5521;width:10;height:20" coordorigin="5612,5521" coordsize="10,20">
              <v:shape style="position:absolute;left:5612;top:5521;width:10;height:20" coordorigin="5612,5521" coordsize="10,20" path="m5612,5540l5622,5540,5622,5521,5612,5521,5612,5540xe" filled="true" fillcolor="#000000" stroked="false">
                <v:path arrowok="t"/>
                <v:fill type="solid"/>
              </v:shape>
            </v:group>
            <v:group style="position:absolute;left:5612;top:5540;width:10;height:20" coordorigin="5612,5540" coordsize="10,20">
              <v:shape style="position:absolute;left:5612;top:5540;width:10;height:20" coordorigin="5612,5540" coordsize="10,20" path="m5612,5559l5622,5559,5622,5540,5612,5540,5612,5559xe" filled="true" fillcolor="#000000" stroked="false">
                <v:path arrowok="t"/>
                <v:fill type="solid"/>
              </v:shape>
            </v:group>
            <v:group style="position:absolute;left:5612;top:5559;width:10;height:20" coordorigin="5612,5559" coordsize="10,20">
              <v:shape style="position:absolute;left:5612;top:5559;width:10;height:20" coordorigin="5612,5559" coordsize="10,20" path="m5612,5578l5622,5578,5622,5559,5612,5559,5612,5578xe" filled="true" fillcolor="#000000" stroked="false">
                <v:path arrowok="t"/>
                <v:fill type="solid"/>
              </v:shape>
            </v:group>
            <v:group style="position:absolute;left:5612;top:5578;width:10;height:20" coordorigin="5612,5578" coordsize="10,20">
              <v:shape style="position:absolute;left:5612;top:5578;width:10;height:20" coordorigin="5612,5578" coordsize="10,20" path="m5612,5598l5622,5598,5622,5578,5612,5578,5612,5598xe" filled="true" fillcolor="#000000" stroked="false">
                <v:path arrowok="t"/>
                <v:fill type="solid"/>
              </v:shape>
            </v:group>
            <v:group style="position:absolute;left:5612;top:5598;width:10;height:20" coordorigin="5612,5598" coordsize="10,20">
              <v:shape style="position:absolute;left:5612;top:5598;width:10;height:20" coordorigin="5612,5598" coordsize="10,20" path="m5612,5617l5622,5617,5622,5598,5612,5598,5612,5617xe" filled="true" fillcolor="#000000" stroked="false">
                <v:path arrowok="t"/>
                <v:fill type="solid"/>
              </v:shape>
            </v:group>
            <v:group style="position:absolute;left:5612;top:5617;width:10;height:20" coordorigin="5612,5617" coordsize="10,20">
              <v:shape style="position:absolute;left:5612;top:5617;width:10;height:20" coordorigin="5612,5617" coordsize="10,20" path="m5612,5636l5622,5636,5622,5617,5612,5617,5612,5636xe" filled="true" fillcolor="#000000" stroked="false">
                <v:path arrowok="t"/>
                <v:fill type="solid"/>
              </v:shape>
            </v:group>
            <v:group style="position:absolute;left:5612;top:5636;width:10;height:20" coordorigin="5612,5636" coordsize="10,20">
              <v:shape style="position:absolute;left:5612;top:5636;width:10;height:20" coordorigin="5612,5636" coordsize="10,20" path="m5612,5655l5622,5655,5622,5636,5612,5636,5612,5655xe" filled="true" fillcolor="#000000" stroked="false">
                <v:path arrowok="t"/>
                <v:fill type="solid"/>
              </v:shape>
            </v:group>
            <v:group style="position:absolute;left:5612;top:5655;width:10;height:20" coordorigin="5612,5655" coordsize="10,20">
              <v:shape style="position:absolute;left:5612;top:5655;width:10;height:20" coordorigin="5612,5655" coordsize="10,20" path="m5612,5674l5622,5674,5622,5655,5612,5655,5612,5674xe" filled="true" fillcolor="#000000" stroked="false">
                <v:path arrowok="t"/>
                <v:fill type="solid"/>
              </v:shape>
            </v:group>
            <v:group style="position:absolute;left:5612;top:5674;width:10;height:20" coordorigin="5612,5674" coordsize="10,20">
              <v:shape style="position:absolute;left:5612;top:5674;width:10;height:20" coordorigin="5612,5674" coordsize="10,20" path="m5612,5694l5622,5694,5622,5674,5612,5674,5612,5694xe" filled="true" fillcolor="#000000" stroked="false">
                <v:path arrowok="t"/>
                <v:fill type="solid"/>
              </v:shape>
            </v:group>
            <v:group style="position:absolute;left:5612;top:5694;width:10;height:20" coordorigin="5612,5694" coordsize="10,20">
              <v:shape style="position:absolute;left:5612;top:5694;width:10;height:20" coordorigin="5612,5694" coordsize="10,20" path="m5612,5713l5622,5713,5622,5694,5612,5694,5612,5713xe" filled="true" fillcolor="#000000" stroked="false">
                <v:path arrowok="t"/>
                <v:fill type="solid"/>
              </v:shape>
            </v:group>
            <v:group style="position:absolute;left:5612;top:5713;width:10;height:20" coordorigin="5612,5713" coordsize="10,20">
              <v:shape style="position:absolute;left:5612;top:5713;width:10;height:20" coordorigin="5612,5713" coordsize="10,20" path="m5612,5732l5622,5732,5622,5713,5612,5713,5612,5732xe" filled="true" fillcolor="#000000" stroked="false">
                <v:path arrowok="t"/>
                <v:fill type="solid"/>
              </v:shape>
            </v:group>
            <v:group style="position:absolute;left:5612;top:5732;width:10;height:20" coordorigin="5612,5732" coordsize="10,20">
              <v:shape style="position:absolute;left:5612;top:5732;width:10;height:20" coordorigin="5612,5732" coordsize="10,20" path="m5612,5751l5622,5751,5622,5732,5612,5732,5612,5751xe" filled="true" fillcolor="#000000" stroked="false">
                <v:path arrowok="t"/>
                <v:fill type="solid"/>
              </v:shape>
            </v:group>
            <v:group style="position:absolute;left:5612;top:5751;width:10;height:20" coordorigin="5612,5751" coordsize="10,20">
              <v:shape style="position:absolute;left:5612;top:5751;width:10;height:20" coordorigin="5612,5751" coordsize="10,20" path="m5612,5770l5622,5770,5622,5751,5612,5751,5612,5770xe" filled="true" fillcolor="#000000" stroked="false">
                <v:path arrowok="t"/>
                <v:fill type="solid"/>
              </v:shape>
            </v:group>
            <v:group style="position:absolute;left:5612;top:5770;width:10;height:20" coordorigin="5612,5770" coordsize="10,20">
              <v:shape style="position:absolute;left:5612;top:5770;width:10;height:20" coordorigin="5612,5770" coordsize="10,20" path="m5612,5790l5622,5790,5622,5770,5612,5770,5612,5790xe" filled="true" fillcolor="#000000" stroked="false">
                <v:path arrowok="t"/>
                <v:fill type="solid"/>
              </v:shape>
            </v:group>
            <v:group style="position:absolute;left:5612;top:5790;width:10;height:20" coordorigin="5612,5790" coordsize="10,20">
              <v:shape style="position:absolute;left:5612;top:5790;width:10;height:20" coordorigin="5612,5790" coordsize="10,20" path="m5612,5809l5622,5809,5622,5790,5612,5790,5612,5809xe" filled="true" fillcolor="#000000" stroked="false">
                <v:path arrowok="t"/>
                <v:fill type="solid"/>
              </v:shape>
            </v:group>
            <v:group style="position:absolute;left:5612;top:5815;width:10;height:2" coordorigin="5612,5815" coordsize="10,2">
              <v:shape style="position:absolute;left:5612;top:5815;width:10;height:2" coordorigin="5612,5815" coordsize="10,0" path="m5612,5815l5622,5815e" filled="false" stroked="true" strokeweight=".599980pt" strokecolor="#000000">
                <v:path arrowok="t"/>
              </v:shape>
            </v:group>
            <v:group style="position:absolute;left:6801;top:5118;width:10;height:20" coordorigin="6801,5118" coordsize="10,20">
              <v:shape style="position:absolute;left:6801;top:5118;width:10;height:20" coordorigin="6801,5118" coordsize="10,20" path="m6801,5137l6810,5137,6810,5118,6801,5118,6801,5137xe" filled="true" fillcolor="#000000" stroked="false">
                <v:path arrowok="t"/>
                <v:fill type="solid"/>
              </v:shape>
            </v:group>
            <v:group style="position:absolute;left:6801;top:5137;width:10;height:20" coordorigin="6801,5137" coordsize="10,20">
              <v:shape style="position:absolute;left:6801;top:5137;width:10;height:20" coordorigin="6801,5137" coordsize="10,20" path="m6801,5156l6810,5156,6810,5137,6801,5137,6801,5156xe" filled="true" fillcolor="#000000" stroked="false">
                <v:path arrowok="t"/>
                <v:fill type="solid"/>
              </v:shape>
            </v:group>
            <v:group style="position:absolute;left:6801;top:5156;width:10;height:20" coordorigin="6801,5156" coordsize="10,20">
              <v:shape style="position:absolute;left:6801;top:5156;width:10;height:20" coordorigin="6801,5156" coordsize="10,20" path="m6801,5175l6810,5175,6810,5156,6801,5156,6801,5175xe" filled="true" fillcolor="#000000" stroked="false">
                <v:path arrowok="t"/>
                <v:fill type="solid"/>
              </v:shape>
            </v:group>
            <v:group style="position:absolute;left:6801;top:5175;width:10;height:20" coordorigin="6801,5175" coordsize="10,20">
              <v:shape style="position:absolute;left:6801;top:5175;width:10;height:20" coordorigin="6801,5175" coordsize="10,20" path="m6801,5194l6810,5194,6810,5175,6801,5175,6801,5194xe" filled="true" fillcolor="#000000" stroked="false">
                <v:path arrowok="t"/>
                <v:fill type="solid"/>
              </v:shape>
            </v:group>
            <v:group style="position:absolute;left:6801;top:5194;width:10;height:20" coordorigin="6801,5194" coordsize="10,20">
              <v:shape style="position:absolute;left:6801;top:5194;width:10;height:20" coordorigin="6801,5194" coordsize="10,20" path="m6801,5214l6810,5214,6810,5194,6801,5194,6801,5214xe" filled="true" fillcolor="#000000" stroked="false">
                <v:path arrowok="t"/>
                <v:fill type="solid"/>
              </v:shape>
            </v:group>
            <v:group style="position:absolute;left:6801;top:5214;width:10;height:20" coordorigin="6801,5214" coordsize="10,20">
              <v:shape style="position:absolute;left:6801;top:5214;width:10;height:20" coordorigin="6801,5214" coordsize="10,20" path="m6801,5233l6810,5233,6810,5214,6801,5214,6801,5233xe" filled="true" fillcolor="#000000" stroked="false">
                <v:path arrowok="t"/>
                <v:fill type="solid"/>
              </v:shape>
            </v:group>
            <v:group style="position:absolute;left:6801;top:5233;width:10;height:20" coordorigin="6801,5233" coordsize="10,20">
              <v:shape style="position:absolute;left:6801;top:5233;width:10;height:20" coordorigin="6801,5233" coordsize="10,20" path="m6801,5252l6810,5252,6810,5233,6801,5233,6801,5252xe" filled="true" fillcolor="#000000" stroked="false">
                <v:path arrowok="t"/>
                <v:fill type="solid"/>
              </v:shape>
            </v:group>
            <v:group style="position:absolute;left:6801;top:5252;width:10;height:20" coordorigin="6801,5252" coordsize="10,20">
              <v:shape style="position:absolute;left:6801;top:5252;width:10;height:20" coordorigin="6801,5252" coordsize="10,20" path="m6801,5271l6810,5271,6810,5252,6801,5252,6801,5271xe" filled="true" fillcolor="#000000" stroked="false">
                <v:path arrowok="t"/>
                <v:fill type="solid"/>
              </v:shape>
            </v:group>
            <v:group style="position:absolute;left:6801;top:5271;width:10;height:20" coordorigin="6801,5271" coordsize="10,20">
              <v:shape style="position:absolute;left:6801;top:5271;width:10;height:20" coordorigin="6801,5271" coordsize="10,20" path="m6801,5290l6810,5290,6810,5271,6801,5271,6801,5290xe" filled="true" fillcolor="#000000" stroked="false">
                <v:path arrowok="t"/>
                <v:fill type="solid"/>
              </v:shape>
            </v:group>
            <v:group style="position:absolute;left:6801;top:5290;width:10;height:20" coordorigin="6801,5290" coordsize="10,20">
              <v:shape style="position:absolute;left:6801;top:5290;width:10;height:20" coordorigin="6801,5290" coordsize="10,20" path="m6801,5310l6810,5310,6810,5290,6801,5290,6801,5310xe" filled="true" fillcolor="#000000" stroked="false">
                <v:path arrowok="t"/>
                <v:fill type="solid"/>
              </v:shape>
            </v:group>
            <v:group style="position:absolute;left:6801;top:5310;width:10;height:20" coordorigin="6801,5310" coordsize="10,20">
              <v:shape style="position:absolute;left:6801;top:5310;width:10;height:20" coordorigin="6801,5310" coordsize="10,20" path="m6801,5329l6810,5329,6810,5310,6801,5310,6801,5329xe" filled="true" fillcolor="#000000" stroked="false">
                <v:path arrowok="t"/>
                <v:fill type="solid"/>
              </v:shape>
            </v:group>
            <v:group style="position:absolute;left:6801;top:5329;width:10;height:20" coordorigin="6801,5329" coordsize="10,20">
              <v:shape style="position:absolute;left:6801;top:5329;width:10;height:20" coordorigin="6801,5329" coordsize="10,20" path="m6801,5348l6810,5348,6810,5329,6801,5329,6801,5348xe" filled="true" fillcolor="#000000" stroked="false">
                <v:path arrowok="t"/>
                <v:fill type="solid"/>
              </v:shape>
            </v:group>
            <v:group style="position:absolute;left:6801;top:5348;width:10;height:20" coordorigin="6801,5348" coordsize="10,20">
              <v:shape style="position:absolute;left:6801;top:5348;width:10;height:20" coordorigin="6801,5348" coordsize="10,20" path="m6801,5367l6810,5367,6810,5348,6801,5348,6801,5367xe" filled="true" fillcolor="#000000" stroked="false">
                <v:path arrowok="t"/>
                <v:fill type="solid"/>
              </v:shape>
            </v:group>
            <v:group style="position:absolute;left:6801;top:5367;width:10;height:20" coordorigin="6801,5367" coordsize="10,20">
              <v:shape style="position:absolute;left:6801;top:5367;width:10;height:20" coordorigin="6801,5367" coordsize="10,20" path="m6801,5386l6810,5386,6810,5367,6801,5367,6801,5386xe" filled="true" fillcolor="#000000" stroked="false">
                <v:path arrowok="t"/>
                <v:fill type="solid"/>
              </v:shape>
            </v:group>
            <v:group style="position:absolute;left:6801;top:5386;width:10;height:20" coordorigin="6801,5386" coordsize="10,20">
              <v:shape style="position:absolute;left:6801;top:5386;width:10;height:20" coordorigin="6801,5386" coordsize="10,20" path="m6801,5406l6810,5406,6810,5386,6801,5386,6801,5406xe" filled="true" fillcolor="#000000" stroked="false">
                <v:path arrowok="t"/>
                <v:fill type="solid"/>
              </v:shape>
            </v:group>
            <v:group style="position:absolute;left:6801;top:5406;width:10;height:20" coordorigin="6801,5406" coordsize="10,20">
              <v:shape style="position:absolute;left:6801;top:5406;width:10;height:20" coordorigin="6801,5406" coordsize="10,20" path="m6801,5425l6810,5425,6810,5406,6801,5406,6801,5425xe" filled="true" fillcolor="#000000" stroked="false">
                <v:path arrowok="t"/>
                <v:fill type="solid"/>
              </v:shape>
            </v:group>
            <v:group style="position:absolute;left:6801;top:5425;width:10;height:20" coordorigin="6801,5425" coordsize="10,20">
              <v:shape style="position:absolute;left:6801;top:5425;width:10;height:20" coordorigin="6801,5425" coordsize="10,20" path="m6801,5444l6810,5444,6810,5425,6801,5425,6801,5444xe" filled="true" fillcolor="#000000" stroked="false">
                <v:path arrowok="t"/>
                <v:fill type="solid"/>
              </v:shape>
            </v:group>
            <v:group style="position:absolute;left:6801;top:5444;width:10;height:20" coordorigin="6801,5444" coordsize="10,20">
              <v:shape style="position:absolute;left:6801;top:5444;width:10;height:20" coordorigin="6801,5444" coordsize="10,20" path="m6801,5463l6810,5463,6810,5444,6801,5444,6801,5463xe" filled="true" fillcolor="#000000" stroked="false">
                <v:path arrowok="t"/>
                <v:fill type="solid"/>
              </v:shape>
            </v:group>
            <v:group style="position:absolute;left:6801;top:5463;width:10;height:20" coordorigin="6801,5463" coordsize="10,20">
              <v:shape style="position:absolute;left:6801;top:5463;width:10;height:20" coordorigin="6801,5463" coordsize="10,20" path="m6801,5482l6810,5482,6810,5463,6801,5463,6801,5482xe" filled="true" fillcolor="#000000" stroked="false">
                <v:path arrowok="t"/>
                <v:fill type="solid"/>
              </v:shape>
            </v:group>
            <v:group style="position:absolute;left:6801;top:5482;width:10;height:20" coordorigin="6801,5482" coordsize="10,20">
              <v:shape style="position:absolute;left:6801;top:5482;width:10;height:20" coordorigin="6801,5482" coordsize="10,20" path="m6801,5502l6810,5502,6810,5482,6801,5482,6801,5502xe" filled="true" fillcolor="#000000" stroked="false">
                <v:path arrowok="t"/>
                <v:fill type="solid"/>
              </v:shape>
            </v:group>
            <v:group style="position:absolute;left:6801;top:5502;width:10;height:20" coordorigin="6801,5502" coordsize="10,20">
              <v:shape style="position:absolute;left:6801;top:5502;width:10;height:20" coordorigin="6801,5502" coordsize="10,20" path="m6801,5521l6810,5521,6810,5502,6801,5502,6801,5521xe" filled="true" fillcolor="#000000" stroked="false">
                <v:path arrowok="t"/>
                <v:fill type="solid"/>
              </v:shape>
            </v:group>
            <v:group style="position:absolute;left:6801;top:5521;width:10;height:20" coordorigin="6801,5521" coordsize="10,20">
              <v:shape style="position:absolute;left:6801;top:5521;width:10;height:20" coordorigin="6801,5521" coordsize="10,20" path="m6801,5540l6810,5540,6810,5521,6801,5521,6801,5540xe" filled="true" fillcolor="#000000" stroked="false">
                <v:path arrowok="t"/>
                <v:fill type="solid"/>
              </v:shape>
            </v:group>
            <v:group style="position:absolute;left:6801;top:5540;width:10;height:20" coordorigin="6801,5540" coordsize="10,20">
              <v:shape style="position:absolute;left:6801;top:5540;width:10;height:20" coordorigin="6801,5540" coordsize="10,20" path="m6801,5559l6810,5559,6810,5540,6801,5540,6801,5559xe" filled="true" fillcolor="#000000" stroked="false">
                <v:path arrowok="t"/>
                <v:fill type="solid"/>
              </v:shape>
            </v:group>
            <v:group style="position:absolute;left:6801;top:5559;width:10;height:20" coordorigin="6801,5559" coordsize="10,20">
              <v:shape style="position:absolute;left:6801;top:5559;width:10;height:20" coordorigin="6801,5559" coordsize="10,20" path="m6801,5578l6810,5578,6810,5559,6801,5559,6801,5578xe" filled="true" fillcolor="#000000" stroked="false">
                <v:path arrowok="t"/>
                <v:fill type="solid"/>
              </v:shape>
            </v:group>
            <v:group style="position:absolute;left:6801;top:5578;width:10;height:20" coordorigin="6801,5578" coordsize="10,20">
              <v:shape style="position:absolute;left:6801;top:5578;width:10;height:20" coordorigin="6801,5578" coordsize="10,20" path="m6801,5598l6810,5598,6810,5578,6801,5578,6801,5598xe" filled="true" fillcolor="#000000" stroked="false">
                <v:path arrowok="t"/>
                <v:fill type="solid"/>
              </v:shape>
            </v:group>
            <v:group style="position:absolute;left:6801;top:5598;width:10;height:20" coordorigin="6801,5598" coordsize="10,20">
              <v:shape style="position:absolute;left:6801;top:5598;width:10;height:20" coordorigin="6801,5598" coordsize="10,20" path="m6801,5617l6810,5617,6810,5598,6801,5598,6801,5617xe" filled="true" fillcolor="#000000" stroked="false">
                <v:path arrowok="t"/>
                <v:fill type="solid"/>
              </v:shape>
            </v:group>
            <v:group style="position:absolute;left:6801;top:5617;width:10;height:20" coordorigin="6801,5617" coordsize="10,20">
              <v:shape style="position:absolute;left:6801;top:5617;width:10;height:20" coordorigin="6801,5617" coordsize="10,20" path="m6801,5636l6810,5636,6810,5617,6801,5617,6801,5636xe" filled="true" fillcolor="#000000" stroked="false">
                <v:path arrowok="t"/>
                <v:fill type="solid"/>
              </v:shape>
            </v:group>
            <v:group style="position:absolute;left:6801;top:5636;width:10;height:20" coordorigin="6801,5636" coordsize="10,20">
              <v:shape style="position:absolute;left:6801;top:5636;width:10;height:20" coordorigin="6801,5636" coordsize="10,20" path="m6801,5655l6810,5655,6810,5636,6801,5636,6801,5655xe" filled="true" fillcolor="#000000" stroked="false">
                <v:path arrowok="t"/>
                <v:fill type="solid"/>
              </v:shape>
            </v:group>
            <v:group style="position:absolute;left:6801;top:5655;width:10;height:20" coordorigin="6801,5655" coordsize="10,20">
              <v:shape style="position:absolute;left:6801;top:5655;width:10;height:20" coordorigin="6801,5655" coordsize="10,20" path="m6801,5674l6810,5674,6810,5655,6801,5655,6801,5674xe" filled="true" fillcolor="#000000" stroked="false">
                <v:path arrowok="t"/>
                <v:fill type="solid"/>
              </v:shape>
            </v:group>
            <v:group style="position:absolute;left:6801;top:5674;width:10;height:20" coordorigin="6801,5674" coordsize="10,20">
              <v:shape style="position:absolute;left:6801;top:5674;width:10;height:20" coordorigin="6801,5674" coordsize="10,20" path="m6801,5694l6810,5694,6810,5674,6801,5674,6801,5694xe" filled="true" fillcolor="#000000" stroked="false">
                <v:path arrowok="t"/>
                <v:fill type="solid"/>
              </v:shape>
            </v:group>
            <v:group style="position:absolute;left:6801;top:5694;width:10;height:20" coordorigin="6801,5694" coordsize="10,20">
              <v:shape style="position:absolute;left:6801;top:5694;width:10;height:20" coordorigin="6801,5694" coordsize="10,20" path="m6801,5713l6810,5713,6810,5694,6801,5694,6801,5713xe" filled="true" fillcolor="#000000" stroked="false">
                <v:path arrowok="t"/>
                <v:fill type="solid"/>
              </v:shape>
            </v:group>
            <v:group style="position:absolute;left:6801;top:5713;width:10;height:20" coordorigin="6801,5713" coordsize="10,20">
              <v:shape style="position:absolute;left:6801;top:5713;width:10;height:20" coordorigin="6801,5713" coordsize="10,20" path="m6801,5732l6810,5732,6810,5713,6801,5713,6801,5732xe" filled="true" fillcolor="#000000" stroked="false">
                <v:path arrowok="t"/>
                <v:fill type="solid"/>
              </v:shape>
            </v:group>
            <v:group style="position:absolute;left:6801;top:5732;width:10;height:20" coordorigin="6801,5732" coordsize="10,20">
              <v:shape style="position:absolute;left:6801;top:5732;width:10;height:20" coordorigin="6801,5732" coordsize="10,20" path="m6801,5751l6810,5751,6810,5732,6801,5732,6801,5751xe" filled="true" fillcolor="#000000" stroked="false">
                <v:path arrowok="t"/>
                <v:fill type="solid"/>
              </v:shape>
            </v:group>
            <v:group style="position:absolute;left:6801;top:5751;width:10;height:20" coordorigin="6801,5751" coordsize="10,20">
              <v:shape style="position:absolute;left:6801;top:5751;width:10;height:20" coordorigin="6801,5751" coordsize="10,20" path="m6801,5770l6810,5770,6810,5751,6801,5751,6801,5770xe" filled="true" fillcolor="#000000" stroked="false">
                <v:path arrowok="t"/>
                <v:fill type="solid"/>
              </v:shape>
            </v:group>
            <v:group style="position:absolute;left:6801;top:5770;width:10;height:20" coordorigin="6801,5770" coordsize="10,20">
              <v:shape style="position:absolute;left:6801;top:5770;width:10;height:20" coordorigin="6801,5770" coordsize="10,20" path="m6801,5790l6810,5790,6810,5770,6801,5770,6801,5790xe" filled="true" fillcolor="#000000" stroked="false">
                <v:path arrowok="t"/>
                <v:fill type="solid"/>
              </v:shape>
            </v:group>
            <v:group style="position:absolute;left:6801;top:5790;width:10;height:20" coordorigin="6801,5790" coordsize="10,20">
              <v:shape style="position:absolute;left:6801;top:5790;width:10;height:20" coordorigin="6801,5790" coordsize="10,20" path="m6801,5809l6810,5809,6810,5790,6801,5790,6801,5809xe" filled="true" fillcolor="#000000" stroked="false">
                <v:path arrowok="t"/>
                <v:fill type="solid"/>
              </v:shape>
            </v:group>
            <v:group style="position:absolute;left:6801;top:5815;width:10;height:2" coordorigin="6801,5815" coordsize="10,2">
              <v:shape style="position:absolute;left:6801;top:5815;width:10;height:2" coordorigin="6801,5815" coordsize="10,0" path="m6801,5815l6810,5815e" filled="false" stroked="true" strokeweight=".599980pt" strokecolor="#000000">
                <v:path arrowok="t"/>
              </v:shape>
            </v:group>
            <v:group style="position:absolute;left:7955;top:5118;width:10;height:20" coordorigin="7955,5118" coordsize="10,20">
              <v:shape style="position:absolute;left:7955;top:5118;width:10;height:20" coordorigin="7955,5118" coordsize="10,20" path="m7955,5137l7965,5137,7965,5118,7955,5118,7955,5137xe" filled="true" fillcolor="#000000" stroked="false">
                <v:path arrowok="t"/>
                <v:fill type="solid"/>
              </v:shape>
            </v:group>
            <v:group style="position:absolute;left:7955;top:5137;width:10;height:20" coordorigin="7955,5137" coordsize="10,20">
              <v:shape style="position:absolute;left:7955;top:5137;width:10;height:20" coordorigin="7955,5137" coordsize="10,20" path="m7955,5156l7965,5156,7965,5137,7955,5137,7955,5156xe" filled="true" fillcolor="#000000" stroked="false">
                <v:path arrowok="t"/>
                <v:fill type="solid"/>
              </v:shape>
            </v:group>
            <v:group style="position:absolute;left:7955;top:5156;width:10;height:20" coordorigin="7955,5156" coordsize="10,20">
              <v:shape style="position:absolute;left:7955;top:5156;width:10;height:20" coordorigin="7955,5156" coordsize="10,20" path="m7955,5175l7965,5175,7965,5156,7955,5156,7955,5175xe" filled="true" fillcolor="#000000" stroked="false">
                <v:path arrowok="t"/>
                <v:fill type="solid"/>
              </v:shape>
            </v:group>
            <v:group style="position:absolute;left:7955;top:5175;width:10;height:20" coordorigin="7955,5175" coordsize="10,20">
              <v:shape style="position:absolute;left:7955;top:5175;width:10;height:20" coordorigin="7955,5175" coordsize="10,20" path="m7955,5194l7965,5194,7965,5175,7955,5175,7955,5194xe" filled="true" fillcolor="#000000" stroked="false">
                <v:path arrowok="t"/>
                <v:fill type="solid"/>
              </v:shape>
            </v:group>
            <v:group style="position:absolute;left:7955;top:5194;width:10;height:20" coordorigin="7955,5194" coordsize="10,20">
              <v:shape style="position:absolute;left:7955;top:5194;width:10;height:20" coordorigin="7955,5194" coordsize="10,20" path="m7955,5214l7965,5214,7965,5194,7955,5194,7955,5214xe" filled="true" fillcolor="#000000" stroked="false">
                <v:path arrowok="t"/>
                <v:fill type="solid"/>
              </v:shape>
            </v:group>
            <v:group style="position:absolute;left:7955;top:5214;width:10;height:20" coordorigin="7955,5214" coordsize="10,20">
              <v:shape style="position:absolute;left:7955;top:5214;width:10;height:20" coordorigin="7955,5214" coordsize="10,20" path="m7955,5233l7965,5233,7965,5214,7955,5214,7955,5233xe" filled="true" fillcolor="#000000" stroked="false">
                <v:path arrowok="t"/>
                <v:fill type="solid"/>
              </v:shape>
            </v:group>
            <v:group style="position:absolute;left:7955;top:5233;width:10;height:20" coordorigin="7955,5233" coordsize="10,20">
              <v:shape style="position:absolute;left:7955;top:5233;width:10;height:20" coordorigin="7955,5233" coordsize="10,20" path="m7955,5252l7965,5252,7965,5233,7955,5233,7955,5252xe" filled="true" fillcolor="#000000" stroked="false">
                <v:path arrowok="t"/>
                <v:fill type="solid"/>
              </v:shape>
            </v:group>
            <v:group style="position:absolute;left:7955;top:5252;width:10;height:20" coordorigin="7955,5252" coordsize="10,20">
              <v:shape style="position:absolute;left:7955;top:5252;width:10;height:20" coordorigin="7955,5252" coordsize="10,20" path="m7955,5271l7965,5271,7965,5252,7955,5252,7955,5271xe" filled="true" fillcolor="#000000" stroked="false">
                <v:path arrowok="t"/>
                <v:fill type="solid"/>
              </v:shape>
            </v:group>
            <v:group style="position:absolute;left:7955;top:5271;width:10;height:20" coordorigin="7955,5271" coordsize="10,20">
              <v:shape style="position:absolute;left:7955;top:5271;width:10;height:20" coordorigin="7955,5271" coordsize="10,20" path="m7955,5290l7965,5290,7965,5271,7955,5271,7955,5290xe" filled="true" fillcolor="#000000" stroked="false">
                <v:path arrowok="t"/>
                <v:fill type="solid"/>
              </v:shape>
            </v:group>
            <v:group style="position:absolute;left:7955;top:5290;width:10;height:20" coordorigin="7955,5290" coordsize="10,20">
              <v:shape style="position:absolute;left:7955;top:5290;width:10;height:20" coordorigin="7955,5290" coordsize="10,20" path="m7955,5310l7965,5310,7965,5290,7955,5290,7955,5310xe" filled="true" fillcolor="#000000" stroked="false">
                <v:path arrowok="t"/>
                <v:fill type="solid"/>
              </v:shape>
            </v:group>
            <v:group style="position:absolute;left:7955;top:5310;width:10;height:20" coordorigin="7955,5310" coordsize="10,20">
              <v:shape style="position:absolute;left:7955;top:5310;width:10;height:20" coordorigin="7955,5310" coordsize="10,20" path="m7955,5329l7965,5329,7965,5310,7955,5310,7955,5329xe" filled="true" fillcolor="#000000" stroked="false">
                <v:path arrowok="t"/>
                <v:fill type="solid"/>
              </v:shape>
            </v:group>
            <v:group style="position:absolute;left:7955;top:5329;width:10;height:20" coordorigin="7955,5329" coordsize="10,20">
              <v:shape style="position:absolute;left:7955;top:5329;width:10;height:20" coordorigin="7955,5329" coordsize="10,20" path="m7955,5348l7965,5348,7965,5329,7955,5329,7955,5348xe" filled="true" fillcolor="#000000" stroked="false">
                <v:path arrowok="t"/>
                <v:fill type="solid"/>
              </v:shape>
            </v:group>
            <v:group style="position:absolute;left:7955;top:5348;width:10;height:20" coordorigin="7955,5348" coordsize="10,20">
              <v:shape style="position:absolute;left:7955;top:5348;width:10;height:20" coordorigin="7955,5348" coordsize="10,20" path="m7955,5367l7965,5367,7965,5348,7955,5348,7955,5367xe" filled="true" fillcolor="#000000" stroked="false">
                <v:path arrowok="t"/>
                <v:fill type="solid"/>
              </v:shape>
            </v:group>
            <v:group style="position:absolute;left:7955;top:5367;width:10;height:20" coordorigin="7955,5367" coordsize="10,20">
              <v:shape style="position:absolute;left:7955;top:5367;width:10;height:20" coordorigin="7955,5367" coordsize="10,20" path="m7955,5386l7965,5386,7965,5367,7955,5367,7955,5386xe" filled="true" fillcolor="#000000" stroked="false">
                <v:path arrowok="t"/>
                <v:fill type="solid"/>
              </v:shape>
            </v:group>
            <v:group style="position:absolute;left:7955;top:5386;width:10;height:20" coordorigin="7955,5386" coordsize="10,20">
              <v:shape style="position:absolute;left:7955;top:5386;width:10;height:20" coordorigin="7955,5386" coordsize="10,20" path="m7955,5406l7965,5406,7965,5386,7955,5386,7955,5406xe" filled="true" fillcolor="#000000" stroked="false">
                <v:path arrowok="t"/>
                <v:fill type="solid"/>
              </v:shape>
            </v:group>
            <v:group style="position:absolute;left:7955;top:5406;width:10;height:20" coordorigin="7955,5406" coordsize="10,20">
              <v:shape style="position:absolute;left:7955;top:5406;width:10;height:20" coordorigin="7955,5406" coordsize="10,20" path="m7955,5425l7965,5425,7965,5406,7955,5406,7955,5425xe" filled="true" fillcolor="#000000" stroked="false">
                <v:path arrowok="t"/>
                <v:fill type="solid"/>
              </v:shape>
            </v:group>
            <v:group style="position:absolute;left:7955;top:5425;width:10;height:20" coordorigin="7955,5425" coordsize="10,20">
              <v:shape style="position:absolute;left:7955;top:5425;width:10;height:20" coordorigin="7955,5425" coordsize="10,20" path="m7955,5444l7965,5444,7965,5425,7955,5425,7955,5444xe" filled="true" fillcolor="#000000" stroked="false">
                <v:path arrowok="t"/>
                <v:fill type="solid"/>
              </v:shape>
            </v:group>
            <v:group style="position:absolute;left:7955;top:5444;width:10;height:20" coordorigin="7955,5444" coordsize="10,20">
              <v:shape style="position:absolute;left:7955;top:5444;width:10;height:20" coordorigin="7955,5444" coordsize="10,20" path="m7955,5463l7965,5463,7965,5444,7955,5444,7955,5463xe" filled="true" fillcolor="#000000" stroked="false">
                <v:path arrowok="t"/>
                <v:fill type="solid"/>
              </v:shape>
            </v:group>
            <v:group style="position:absolute;left:7955;top:5463;width:10;height:20" coordorigin="7955,5463" coordsize="10,20">
              <v:shape style="position:absolute;left:7955;top:5463;width:10;height:20" coordorigin="7955,5463" coordsize="10,20" path="m7955,5482l7965,5482,7965,5463,7955,5463,7955,5482xe" filled="true" fillcolor="#000000" stroked="false">
                <v:path arrowok="t"/>
                <v:fill type="solid"/>
              </v:shape>
            </v:group>
            <v:group style="position:absolute;left:7955;top:5482;width:10;height:20" coordorigin="7955,5482" coordsize="10,20">
              <v:shape style="position:absolute;left:7955;top:5482;width:10;height:20" coordorigin="7955,5482" coordsize="10,20" path="m7955,5502l7965,5502,7965,5482,7955,5482,7955,5502xe" filled="true" fillcolor="#000000" stroked="false">
                <v:path arrowok="t"/>
                <v:fill type="solid"/>
              </v:shape>
            </v:group>
            <v:group style="position:absolute;left:7955;top:5502;width:10;height:20" coordorigin="7955,5502" coordsize="10,20">
              <v:shape style="position:absolute;left:7955;top:5502;width:10;height:20" coordorigin="7955,5502" coordsize="10,20" path="m7955,5521l7965,5521,7965,5502,7955,5502,7955,5521xe" filled="true" fillcolor="#000000" stroked="false">
                <v:path arrowok="t"/>
                <v:fill type="solid"/>
              </v:shape>
            </v:group>
            <v:group style="position:absolute;left:7955;top:5521;width:10;height:20" coordorigin="7955,5521" coordsize="10,20">
              <v:shape style="position:absolute;left:7955;top:5521;width:10;height:20" coordorigin="7955,5521" coordsize="10,20" path="m7955,5540l7965,5540,7965,5521,7955,5521,7955,5540xe" filled="true" fillcolor="#000000" stroked="false">
                <v:path arrowok="t"/>
                <v:fill type="solid"/>
              </v:shape>
            </v:group>
            <v:group style="position:absolute;left:7955;top:5540;width:10;height:20" coordorigin="7955,5540" coordsize="10,20">
              <v:shape style="position:absolute;left:7955;top:5540;width:10;height:20" coordorigin="7955,5540" coordsize="10,20" path="m7955,5559l7965,5559,7965,5540,7955,5540,7955,5559xe" filled="true" fillcolor="#000000" stroked="false">
                <v:path arrowok="t"/>
                <v:fill type="solid"/>
              </v:shape>
            </v:group>
            <v:group style="position:absolute;left:7955;top:5559;width:10;height:20" coordorigin="7955,5559" coordsize="10,20">
              <v:shape style="position:absolute;left:7955;top:5559;width:10;height:20" coordorigin="7955,5559" coordsize="10,20" path="m7955,5578l7965,5578,7965,5559,7955,5559,7955,5578xe" filled="true" fillcolor="#000000" stroked="false">
                <v:path arrowok="t"/>
                <v:fill type="solid"/>
              </v:shape>
            </v:group>
            <v:group style="position:absolute;left:7955;top:5578;width:10;height:20" coordorigin="7955,5578" coordsize="10,20">
              <v:shape style="position:absolute;left:7955;top:5578;width:10;height:20" coordorigin="7955,5578" coordsize="10,20" path="m7955,5598l7965,5598,7965,5578,7955,5578,7955,5598xe" filled="true" fillcolor="#000000" stroked="false">
                <v:path arrowok="t"/>
                <v:fill type="solid"/>
              </v:shape>
            </v:group>
            <v:group style="position:absolute;left:7955;top:5598;width:10;height:20" coordorigin="7955,5598" coordsize="10,20">
              <v:shape style="position:absolute;left:7955;top:5598;width:10;height:20" coordorigin="7955,5598" coordsize="10,20" path="m7955,5617l7965,5617,7965,5598,7955,5598,7955,5617xe" filled="true" fillcolor="#000000" stroked="false">
                <v:path arrowok="t"/>
                <v:fill type="solid"/>
              </v:shape>
            </v:group>
            <v:group style="position:absolute;left:7955;top:5617;width:10;height:20" coordorigin="7955,5617" coordsize="10,20">
              <v:shape style="position:absolute;left:7955;top:5617;width:10;height:20" coordorigin="7955,5617" coordsize="10,20" path="m7955,5636l7965,5636,7965,5617,7955,5617,7955,5636xe" filled="true" fillcolor="#000000" stroked="false">
                <v:path arrowok="t"/>
                <v:fill type="solid"/>
              </v:shape>
            </v:group>
            <v:group style="position:absolute;left:7955;top:5636;width:10;height:20" coordorigin="7955,5636" coordsize="10,20">
              <v:shape style="position:absolute;left:7955;top:5636;width:10;height:20" coordorigin="7955,5636" coordsize="10,20" path="m7955,5655l7965,5655,7965,5636,7955,5636,7955,5655xe" filled="true" fillcolor="#000000" stroked="false">
                <v:path arrowok="t"/>
                <v:fill type="solid"/>
              </v:shape>
            </v:group>
            <v:group style="position:absolute;left:7955;top:5655;width:10;height:20" coordorigin="7955,5655" coordsize="10,20">
              <v:shape style="position:absolute;left:7955;top:5655;width:10;height:20" coordorigin="7955,5655" coordsize="10,20" path="m7955,5674l7965,5674,7965,5655,7955,5655,7955,5674xe" filled="true" fillcolor="#000000" stroked="false">
                <v:path arrowok="t"/>
                <v:fill type="solid"/>
              </v:shape>
            </v:group>
            <v:group style="position:absolute;left:7955;top:5674;width:10;height:20" coordorigin="7955,5674" coordsize="10,20">
              <v:shape style="position:absolute;left:7955;top:5674;width:10;height:20" coordorigin="7955,5674" coordsize="10,20" path="m7955,5694l7965,5694,7965,5674,7955,5674,7955,5694xe" filled="true" fillcolor="#000000" stroked="false">
                <v:path arrowok="t"/>
                <v:fill type="solid"/>
              </v:shape>
            </v:group>
            <v:group style="position:absolute;left:7955;top:5694;width:10;height:20" coordorigin="7955,5694" coordsize="10,20">
              <v:shape style="position:absolute;left:7955;top:5694;width:10;height:20" coordorigin="7955,5694" coordsize="10,20" path="m7955,5713l7965,5713,7965,5694,7955,5694,7955,5713xe" filled="true" fillcolor="#000000" stroked="false">
                <v:path arrowok="t"/>
                <v:fill type="solid"/>
              </v:shape>
            </v:group>
            <v:group style="position:absolute;left:7955;top:5713;width:10;height:20" coordorigin="7955,5713" coordsize="10,20">
              <v:shape style="position:absolute;left:7955;top:5713;width:10;height:20" coordorigin="7955,5713" coordsize="10,20" path="m7955,5732l7965,5732,7965,5713,7955,5713,7955,5732xe" filled="true" fillcolor="#000000" stroked="false">
                <v:path arrowok="t"/>
                <v:fill type="solid"/>
              </v:shape>
            </v:group>
            <v:group style="position:absolute;left:7955;top:5732;width:10;height:20" coordorigin="7955,5732" coordsize="10,20">
              <v:shape style="position:absolute;left:7955;top:5732;width:10;height:20" coordorigin="7955,5732" coordsize="10,20" path="m7955,5751l7965,5751,7965,5732,7955,5732,7955,5751xe" filled="true" fillcolor="#000000" stroked="false">
                <v:path arrowok="t"/>
                <v:fill type="solid"/>
              </v:shape>
            </v:group>
            <v:group style="position:absolute;left:7955;top:5751;width:10;height:20" coordorigin="7955,5751" coordsize="10,20">
              <v:shape style="position:absolute;left:7955;top:5751;width:10;height:20" coordorigin="7955,5751" coordsize="10,20" path="m7955,5770l7965,5770,7965,5751,7955,5751,7955,5770xe" filled="true" fillcolor="#000000" stroked="false">
                <v:path arrowok="t"/>
                <v:fill type="solid"/>
              </v:shape>
            </v:group>
            <v:group style="position:absolute;left:7955;top:5770;width:10;height:20" coordorigin="7955,5770" coordsize="10,20">
              <v:shape style="position:absolute;left:7955;top:5770;width:10;height:20" coordorigin="7955,5770" coordsize="10,20" path="m7955,5790l7965,5790,7965,5770,7955,5770,7955,5790xe" filled="true" fillcolor="#000000" stroked="false">
                <v:path arrowok="t"/>
                <v:fill type="solid"/>
              </v:shape>
            </v:group>
            <v:group style="position:absolute;left:7955;top:5790;width:10;height:20" coordorigin="7955,5790" coordsize="10,20">
              <v:shape style="position:absolute;left:7955;top:5790;width:10;height:20" coordorigin="7955,5790" coordsize="10,20" path="m7955,5809l7965,5809,7965,5790,7955,5790,7955,5809xe" filled="true" fillcolor="#000000" stroked="false">
                <v:path arrowok="t"/>
                <v:fill type="solid"/>
              </v:shape>
            </v:group>
            <v:group style="position:absolute;left:7955;top:5815;width:10;height:2" coordorigin="7955,5815" coordsize="10,2">
              <v:shape style="position:absolute;left:7955;top:5815;width:10;height:2" coordorigin="7955,5815" coordsize="10,0" path="m7955,5815l7965,5815e" filled="false" stroked="true" strokeweight=".599980pt" strokecolor="#000000">
                <v:path arrowok="t"/>
              </v:shape>
            </v:group>
            <v:group style="position:absolute;left:8826;top:5118;width:10;height:20" coordorigin="8826,5118" coordsize="10,20">
              <v:shape style="position:absolute;left:8826;top:5118;width:10;height:20" coordorigin="8826,5118" coordsize="10,20" path="m8826,5137l8836,5137,8836,5118,8826,5118,8826,5137xe" filled="true" fillcolor="#000000" stroked="false">
                <v:path arrowok="t"/>
                <v:fill type="solid"/>
              </v:shape>
            </v:group>
            <v:group style="position:absolute;left:8826;top:5137;width:10;height:20" coordorigin="8826,5137" coordsize="10,20">
              <v:shape style="position:absolute;left:8826;top:5137;width:10;height:20" coordorigin="8826,5137" coordsize="10,20" path="m8826,5156l8836,5156,8836,5137,8826,5137,8826,5156xe" filled="true" fillcolor="#000000" stroked="false">
                <v:path arrowok="t"/>
                <v:fill type="solid"/>
              </v:shape>
            </v:group>
            <v:group style="position:absolute;left:8826;top:5156;width:10;height:20" coordorigin="8826,5156" coordsize="10,20">
              <v:shape style="position:absolute;left:8826;top:5156;width:10;height:20" coordorigin="8826,5156" coordsize="10,20" path="m8826,5175l8836,5175,8836,5156,8826,5156,8826,5175xe" filled="true" fillcolor="#000000" stroked="false">
                <v:path arrowok="t"/>
                <v:fill type="solid"/>
              </v:shape>
            </v:group>
            <v:group style="position:absolute;left:8826;top:5175;width:10;height:20" coordorigin="8826,5175" coordsize="10,20">
              <v:shape style="position:absolute;left:8826;top:5175;width:10;height:20" coordorigin="8826,5175" coordsize="10,20" path="m8826,5194l8836,5194,8836,5175,8826,5175,8826,5194xe" filled="true" fillcolor="#000000" stroked="false">
                <v:path arrowok="t"/>
                <v:fill type="solid"/>
              </v:shape>
            </v:group>
            <v:group style="position:absolute;left:8826;top:5194;width:10;height:20" coordorigin="8826,5194" coordsize="10,20">
              <v:shape style="position:absolute;left:8826;top:5194;width:10;height:20" coordorigin="8826,5194" coordsize="10,20" path="m8826,5214l8836,5214,8836,5194,8826,5194,8826,5214xe" filled="true" fillcolor="#000000" stroked="false">
                <v:path arrowok="t"/>
                <v:fill type="solid"/>
              </v:shape>
            </v:group>
            <v:group style="position:absolute;left:8826;top:5214;width:10;height:20" coordorigin="8826,5214" coordsize="10,20">
              <v:shape style="position:absolute;left:8826;top:5214;width:10;height:20" coordorigin="8826,5214" coordsize="10,20" path="m8826,5233l8836,5233,8836,5214,8826,5214,8826,5233xe" filled="true" fillcolor="#000000" stroked="false">
                <v:path arrowok="t"/>
                <v:fill type="solid"/>
              </v:shape>
            </v:group>
            <v:group style="position:absolute;left:8826;top:5233;width:10;height:20" coordorigin="8826,5233" coordsize="10,20">
              <v:shape style="position:absolute;left:8826;top:5233;width:10;height:20" coordorigin="8826,5233" coordsize="10,20" path="m8826,5252l8836,5252,8836,5233,8826,5233,8826,5252xe" filled="true" fillcolor="#000000" stroked="false">
                <v:path arrowok="t"/>
                <v:fill type="solid"/>
              </v:shape>
            </v:group>
            <v:group style="position:absolute;left:8826;top:5252;width:10;height:20" coordorigin="8826,5252" coordsize="10,20">
              <v:shape style="position:absolute;left:8826;top:5252;width:10;height:20" coordorigin="8826,5252" coordsize="10,20" path="m8826,5271l8836,5271,8836,5252,8826,5252,8826,5271xe" filled="true" fillcolor="#000000" stroked="false">
                <v:path arrowok="t"/>
                <v:fill type="solid"/>
              </v:shape>
            </v:group>
            <v:group style="position:absolute;left:8826;top:5271;width:10;height:20" coordorigin="8826,5271" coordsize="10,20">
              <v:shape style="position:absolute;left:8826;top:5271;width:10;height:20" coordorigin="8826,5271" coordsize="10,20" path="m8826,5290l8836,5290,8836,5271,8826,5271,8826,5290xe" filled="true" fillcolor="#000000" stroked="false">
                <v:path arrowok="t"/>
                <v:fill type="solid"/>
              </v:shape>
            </v:group>
            <v:group style="position:absolute;left:8826;top:5290;width:10;height:20" coordorigin="8826,5290" coordsize="10,20">
              <v:shape style="position:absolute;left:8826;top:5290;width:10;height:20" coordorigin="8826,5290" coordsize="10,20" path="m8826,5310l8836,5310,8836,5290,8826,5290,8826,5310xe" filled="true" fillcolor="#000000" stroked="false">
                <v:path arrowok="t"/>
                <v:fill type="solid"/>
              </v:shape>
            </v:group>
            <v:group style="position:absolute;left:8826;top:5310;width:10;height:20" coordorigin="8826,5310" coordsize="10,20">
              <v:shape style="position:absolute;left:8826;top:5310;width:10;height:20" coordorigin="8826,5310" coordsize="10,20" path="m8826,5329l8836,5329,8836,5310,8826,5310,8826,5329xe" filled="true" fillcolor="#000000" stroked="false">
                <v:path arrowok="t"/>
                <v:fill type="solid"/>
              </v:shape>
            </v:group>
            <v:group style="position:absolute;left:8826;top:5329;width:10;height:20" coordorigin="8826,5329" coordsize="10,20">
              <v:shape style="position:absolute;left:8826;top:5329;width:10;height:20" coordorigin="8826,5329" coordsize="10,20" path="m8826,5348l8836,5348,8836,5329,8826,5329,8826,5348xe" filled="true" fillcolor="#000000" stroked="false">
                <v:path arrowok="t"/>
                <v:fill type="solid"/>
              </v:shape>
            </v:group>
            <v:group style="position:absolute;left:8826;top:5348;width:10;height:20" coordorigin="8826,5348" coordsize="10,20">
              <v:shape style="position:absolute;left:8826;top:5348;width:10;height:20" coordorigin="8826,5348" coordsize="10,20" path="m8826,5367l8836,5367,8836,5348,8826,5348,8826,5367xe" filled="true" fillcolor="#000000" stroked="false">
                <v:path arrowok="t"/>
                <v:fill type="solid"/>
              </v:shape>
            </v:group>
            <v:group style="position:absolute;left:8826;top:5367;width:10;height:20" coordorigin="8826,5367" coordsize="10,20">
              <v:shape style="position:absolute;left:8826;top:5367;width:10;height:20" coordorigin="8826,5367" coordsize="10,20" path="m8826,5386l8836,5386,8836,5367,8826,5367,8826,5386xe" filled="true" fillcolor="#000000" stroked="false">
                <v:path arrowok="t"/>
                <v:fill type="solid"/>
              </v:shape>
            </v:group>
            <v:group style="position:absolute;left:8826;top:5386;width:10;height:20" coordorigin="8826,5386" coordsize="10,20">
              <v:shape style="position:absolute;left:8826;top:5386;width:10;height:20" coordorigin="8826,5386" coordsize="10,20" path="m8826,5406l8836,5406,8836,5386,8826,5386,8826,5406xe" filled="true" fillcolor="#000000" stroked="false">
                <v:path arrowok="t"/>
                <v:fill type="solid"/>
              </v:shape>
            </v:group>
            <v:group style="position:absolute;left:8826;top:5406;width:10;height:20" coordorigin="8826,5406" coordsize="10,20">
              <v:shape style="position:absolute;left:8826;top:5406;width:10;height:20" coordorigin="8826,5406" coordsize="10,20" path="m8826,5425l8836,5425,8836,5406,8826,5406,8826,5425xe" filled="true" fillcolor="#000000" stroked="false">
                <v:path arrowok="t"/>
                <v:fill type="solid"/>
              </v:shape>
            </v:group>
            <v:group style="position:absolute;left:8826;top:5425;width:10;height:20" coordorigin="8826,5425" coordsize="10,20">
              <v:shape style="position:absolute;left:8826;top:5425;width:10;height:20" coordorigin="8826,5425" coordsize="10,20" path="m8826,5444l8836,5444,8836,5425,8826,5425,8826,5444xe" filled="true" fillcolor="#000000" stroked="false">
                <v:path arrowok="t"/>
                <v:fill type="solid"/>
              </v:shape>
            </v:group>
            <v:group style="position:absolute;left:8826;top:5444;width:10;height:20" coordorigin="8826,5444" coordsize="10,20">
              <v:shape style="position:absolute;left:8826;top:5444;width:10;height:20" coordorigin="8826,5444" coordsize="10,20" path="m8826,5463l8836,5463,8836,5444,8826,5444,8826,5463xe" filled="true" fillcolor="#000000" stroked="false">
                <v:path arrowok="t"/>
                <v:fill type="solid"/>
              </v:shape>
            </v:group>
            <v:group style="position:absolute;left:8826;top:5463;width:10;height:20" coordorigin="8826,5463" coordsize="10,20">
              <v:shape style="position:absolute;left:8826;top:5463;width:10;height:20" coordorigin="8826,5463" coordsize="10,20" path="m8826,5482l8836,5482,8836,5463,8826,5463,8826,5482xe" filled="true" fillcolor="#000000" stroked="false">
                <v:path arrowok="t"/>
                <v:fill type="solid"/>
              </v:shape>
            </v:group>
            <v:group style="position:absolute;left:8826;top:5482;width:10;height:20" coordorigin="8826,5482" coordsize="10,20">
              <v:shape style="position:absolute;left:8826;top:5482;width:10;height:20" coordorigin="8826,5482" coordsize="10,20" path="m8826,5502l8836,5502,8836,5482,8826,5482,8826,5502xe" filled="true" fillcolor="#000000" stroked="false">
                <v:path arrowok="t"/>
                <v:fill type="solid"/>
              </v:shape>
            </v:group>
            <v:group style="position:absolute;left:8826;top:5502;width:10;height:20" coordorigin="8826,5502" coordsize="10,20">
              <v:shape style="position:absolute;left:8826;top:5502;width:10;height:20" coordorigin="8826,5502" coordsize="10,20" path="m8826,5521l8836,5521,8836,5502,8826,5502,8826,5521xe" filled="true" fillcolor="#000000" stroked="false">
                <v:path arrowok="t"/>
                <v:fill type="solid"/>
              </v:shape>
            </v:group>
            <v:group style="position:absolute;left:8826;top:5521;width:10;height:20" coordorigin="8826,5521" coordsize="10,20">
              <v:shape style="position:absolute;left:8826;top:5521;width:10;height:20" coordorigin="8826,5521" coordsize="10,20" path="m8826,5540l8836,5540,8836,5521,8826,5521,8826,5540xe" filled="true" fillcolor="#000000" stroked="false">
                <v:path arrowok="t"/>
                <v:fill type="solid"/>
              </v:shape>
            </v:group>
            <v:group style="position:absolute;left:8826;top:5540;width:10;height:20" coordorigin="8826,5540" coordsize="10,20">
              <v:shape style="position:absolute;left:8826;top:5540;width:10;height:20" coordorigin="8826,5540" coordsize="10,20" path="m8826,5559l8836,5559,8836,5540,8826,5540,8826,5559xe" filled="true" fillcolor="#000000" stroked="false">
                <v:path arrowok="t"/>
                <v:fill type="solid"/>
              </v:shape>
            </v:group>
            <v:group style="position:absolute;left:8826;top:5559;width:10;height:20" coordorigin="8826,5559" coordsize="10,20">
              <v:shape style="position:absolute;left:8826;top:5559;width:10;height:20" coordorigin="8826,5559" coordsize="10,20" path="m8826,5578l8836,5578,8836,5559,8826,5559,8826,5578xe" filled="true" fillcolor="#000000" stroked="false">
                <v:path arrowok="t"/>
                <v:fill type="solid"/>
              </v:shape>
            </v:group>
            <v:group style="position:absolute;left:8826;top:5578;width:10;height:20" coordorigin="8826,5578" coordsize="10,20">
              <v:shape style="position:absolute;left:8826;top:5578;width:10;height:20" coordorigin="8826,5578" coordsize="10,20" path="m8826,5598l8836,5598,8836,5578,8826,5578,8826,5598xe" filled="true" fillcolor="#000000" stroked="false">
                <v:path arrowok="t"/>
                <v:fill type="solid"/>
              </v:shape>
            </v:group>
            <v:group style="position:absolute;left:8826;top:5598;width:10;height:20" coordorigin="8826,5598" coordsize="10,20">
              <v:shape style="position:absolute;left:8826;top:5598;width:10;height:20" coordorigin="8826,5598" coordsize="10,20" path="m8826,5617l8836,5617,8836,5598,8826,5598,8826,5617xe" filled="true" fillcolor="#000000" stroked="false">
                <v:path arrowok="t"/>
                <v:fill type="solid"/>
              </v:shape>
            </v:group>
            <v:group style="position:absolute;left:8826;top:5617;width:10;height:20" coordorigin="8826,5617" coordsize="10,20">
              <v:shape style="position:absolute;left:8826;top:5617;width:10;height:20" coordorigin="8826,5617" coordsize="10,20" path="m8826,5636l8836,5636,8836,5617,8826,5617,8826,5636xe" filled="true" fillcolor="#000000" stroked="false">
                <v:path arrowok="t"/>
                <v:fill type="solid"/>
              </v:shape>
            </v:group>
            <v:group style="position:absolute;left:8826;top:5636;width:10;height:20" coordorigin="8826,5636" coordsize="10,20">
              <v:shape style="position:absolute;left:8826;top:5636;width:10;height:20" coordorigin="8826,5636" coordsize="10,20" path="m8826,5655l8836,5655,8836,5636,8826,5636,8826,5655xe" filled="true" fillcolor="#000000" stroked="false">
                <v:path arrowok="t"/>
                <v:fill type="solid"/>
              </v:shape>
            </v:group>
            <v:group style="position:absolute;left:8826;top:5655;width:10;height:20" coordorigin="8826,5655" coordsize="10,20">
              <v:shape style="position:absolute;left:8826;top:5655;width:10;height:20" coordorigin="8826,5655" coordsize="10,20" path="m8826,5674l8836,5674,8836,5655,8826,5655,8826,5674xe" filled="true" fillcolor="#000000" stroked="false">
                <v:path arrowok="t"/>
                <v:fill type="solid"/>
              </v:shape>
            </v:group>
            <v:group style="position:absolute;left:8826;top:5674;width:10;height:20" coordorigin="8826,5674" coordsize="10,20">
              <v:shape style="position:absolute;left:8826;top:5674;width:10;height:20" coordorigin="8826,5674" coordsize="10,20" path="m8826,5694l8836,5694,8836,5674,8826,5674,8826,5694xe" filled="true" fillcolor="#000000" stroked="false">
                <v:path arrowok="t"/>
                <v:fill type="solid"/>
              </v:shape>
            </v:group>
            <v:group style="position:absolute;left:8826;top:5694;width:10;height:20" coordorigin="8826,5694" coordsize="10,20">
              <v:shape style="position:absolute;left:8826;top:5694;width:10;height:20" coordorigin="8826,5694" coordsize="10,20" path="m8826,5713l8836,5713,8836,5694,8826,5694,8826,5713xe" filled="true" fillcolor="#000000" stroked="false">
                <v:path arrowok="t"/>
                <v:fill type="solid"/>
              </v:shape>
            </v:group>
            <v:group style="position:absolute;left:8826;top:5713;width:10;height:20" coordorigin="8826,5713" coordsize="10,20">
              <v:shape style="position:absolute;left:8826;top:5713;width:10;height:20" coordorigin="8826,5713" coordsize="10,20" path="m8826,5732l8836,5732,8836,5713,8826,5713,8826,5732xe" filled="true" fillcolor="#000000" stroked="false">
                <v:path arrowok="t"/>
                <v:fill type="solid"/>
              </v:shape>
            </v:group>
            <v:group style="position:absolute;left:8826;top:5732;width:10;height:20" coordorigin="8826,5732" coordsize="10,20">
              <v:shape style="position:absolute;left:8826;top:5732;width:10;height:20" coordorigin="8826,5732" coordsize="10,20" path="m8826,5751l8836,5751,8836,5732,8826,5732,8826,5751xe" filled="true" fillcolor="#000000" stroked="false">
                <v:path arrowok="t"/>
                <v:fill type="solid"/>
              </v:shape>
            </v:group>
            <v:group style="position:absolute;left:8826;top:5751;width:10;height:20" coordorigin="8826,5751" coordsize="10,20">
              <v:shape style="position:absolute;left:8826;top:5751;width:10;height:20" coordorigin="8826,5751" coordsize="10,20" path="m8826,5770l8836,5770,8836,5751,8826,5751,8826,5770xe" filled="true" fillcolor="#000000" stroked="false">
                <v:path arrowok="t"/>
                <v:fill type="solid"/>
              </v:shape>
            </v:group>
            <v:group style="position:absolute;left:8826;top:5770;width:10;height:20" coordorigin="8826,5770" coordsize="10,20">
              <v:shape style="position:absolute;left:8826;top:5770;width:10;height:20" coordorigin="8826,5770" coordsize="10,20" path="m8826,5790l8836,5790,8836,5770,8826,5770,8826,5790xe" filled="true" fillcolor="#000000" stroked="false">
                <v:path arrowok="t"/>
                <v:fill type="solid"/>
              </v:shape>
            </v:group>
            <v:group style="position:absolute;left:8826;top:5790;width:10;height:20" coordorigin="8826,5790" coordsize="10,20">
              <v:shape style="position:absolute;left:8826;top:5790;width:10;height:20" coordorigin="8826,5790" coordsize="10,20" path="m8826,5809l8836,5809,8836,5790,8826,5790,8826,5809xe" filled="true" fillcolor="#000000" stroked="false">
                <v:path arrowok="t"/>
                <v:fill type="solid"/>
              </v:shape>
            </v:group>
            <v:group style="position:absolute;left:8826;top:5815;width:10;height:2" coordorigin="8826,5815" coordsize="10,2">
              <v:shape style="position:absolute;left:8826;top:5815;width:10;height:2" coordorigin="8826,5815" coordsize="10,0" path="m8826,5815l8836,5815e" filled="false" stroked="true" strokeweight=".599980pt" strokecolor="#000000">
                <v:path arrowok="t"/>
              </v:shape>
              <v:shape style="position:absolute;left:2076;top:5821;width:1370;height:10" type="#_x0000_t75" stroked="false">
                <v:imagedata r:id="rId589" o:title=""/>
              </v:shape>
              <v:shape style="position:absolute;left:3442;top:5821;width:1376;height:10" type="#_x0000_t75" stroked="false">
                <v:imagedata r:id="rId592" o:title=""/>
              </v:shape>
              <v:shape style="position:absolute;left:4813;top:5821;width:1988;height:10" type="#_x0000_t75" stroked="false">
                <v:imagedata r:id="rId596" o:title=""/>
              </v:shape>
              <v:shape style="position:absolute;left:6796;top:5821;width:1159;height:10" type="#_x0000_t75" stroked="false">
                <v:imagedata r:id="rId594" o:title=""/>
              </v:shape>
              <v:shape style="position:absolute;left:7950;top:5821;width:876;height:10" type="#_x0000_t75" stroked="false">
                <v:imagedata r:id="rId584" o:title=""/>
              </v:shape>
              <v:shape style="position:absolute;left:8821;top:5821;width:1011;height:10" type="#_x0000_t75" stroked="false">
                <v:imagedata r:id="rId595" o:title=""/>
              </v:shape>
            </v:group>
            <v:group style="position:absolute;left:4818;top:5830;width:10;height:20" coordorigin="4818,5830" coordsize="10,20">
              <v:shape style="position:absolute;left:4818;top:5830;width:10;height:20" coordorigin="4818,5830" coordsize="10,20" path="m4818,5850l4827,5850,4827,5830,4818,5830,4818,5850xe" filled="true" fillcolor="#000000" stroked="false">
                <v:path arrowok="t"/>
                <v:fill type="solid"/>
              </v:shape>
            </v:group>
            <v:group style="position:absolute;left:4818;top:5850;width:10;height:20" coordorigin="4818,5850" coordsize="10,20">
              <v:shape style="position:absolute;left:4818;top:5850;width:10;height:20" coordorigin="4818,5850" coordsize="10,20" path="m4818,5869l4827,5869,4827,5850,4818,5850,4818,5869xe" filled="true" fillcolor="#000000" stroked="false">
                <v:path arrowok="t"/>
                <v:fill type="solid"/>
              </v:shape>
            </v:group>
            <v:group style="position:absolute;left:4818;top:5869;width:10;height:20" coordorigin="4818,5869" coordsize="10,20">
              <v:shape style="position:absolute;left:4818;top:5869;width:10;height:20" coordorigin="4818,5869" coordsize="10,20" path="m4818,5888l4827,5888,4827,5869,4818,5869,4818,5888xe" filled="true" fillcolor="#000000" stroked="false">
                <v:path arrowok="t"/>
                <v:fill type="solid"/>
              </v:shape>
            </v:group>
            <v:group style="position:absolute;left:4818;top:5888;width:10;height:20" coordorigin="4818,5888" coordsize="10,20">
              <v:shape style="position:absolute;left:4818;top:5888;width:10;height:20" coordorigin="4818,5888" coordsize="10,20" path="m4818,5907l4827,5907,4827,5888,4818,5888,4818,5907xe" filled="true" fillcolor="#000000" stroked="false">
                <v:path arrowok="t"/>
                <v:fill type="solid"/>
              </v:shape>
            </v:group>
            <v:group style="position:absolute;left:4818;top:5907;width:10;height:20" coordorigin="4818,5907" coordsize="10,20">
              <v:shape style="position:absolute;left:4818;top:5907;width:10;height:20" coordorigin="4818,5907" coordsize="10,20" path="m4818,5926l4827,5926,4827,5907,4818,5907,4818,5926xe" filled="true" fillcolor="#000000" stroked="false">
                <v:path arrowok="t"/>
                <v:fill type="solid"/>
              </v:shape>
            </v:group>
            <v:group style="position:absolute;left:4818;top:5926;width:10;height:20" coordorigin="4818,5926" coordsize="10,20">
              <v:shape style="position:absolute;left:4818;top:5926;width:10;height:20" coordorigin="4818,5926" coordsize="10,20" path="m4818,5946l4827,5946,4827,5926,4818,5926,4818,5946xe" filled="true" fillcolor="#000000" stroked="false">
                <v:path arrowok="t"/>
                <v:fill type="solid"/>
              </v:shape>
            </v:group>
            <v:group style="position:absolute;left:4818;top:5946;width:10;height:20" coordorigin="4818,5946" coordsize="10,20">
              <v:shape style="position:absolute;left:4818;top:5946;width:10;height:20" coordorigin="4818,5946" coordsize="10,20" path="m4818,5965l4827,5965,4827,5946,4818,5946,4818,5965xe" filled="true" fillcolor="#000000" stroked="false">
                <v:path arrowok="t"/>
                <v:fill type="solid"/>
              </v:shape>
            </v:group>
            <v:group style="position:absolute;left:4818;top:5965;width:10;height:20" coordorigin="4818,5965" coordsize="10,20">
              <v:shape style="position:absolute;left:4818;top:5965;width:10;height:20" coordorigin="4818,5965" coordsize="10,20" path="m4818,5984l4827,5984,4827,5965,4818,5965,4818,5984xe" filled="true" fillcolor="#000000" stroked="false">
                <v:path arrowok="t"/>
                <v:fill type="solid"/>
              </v:shape>
            </v:group>
            <v:group style="position:absolute;left:4818;top:5984;width:10;height:20" coordorigin="4818,5984" coordsize="10,20">
              <v:shape style="position:absolute;left:4818;top:5984;width:10;height:20" coordorigin="4818,5984" coordsize="10,20" path="m4818,6003l4827,6003,4827,5984,4818,5984,4818,6003xe" filled="true" fillcolor="#000000" stroked="false">
                <v:path arrowok="t"/>
                <v:fill type="solid"/>
              </v:shape>
            </v:group>
            <v:group style="position:absolute;left:4818;top:6003;width:10;height:20" coordorigin="4818,6003" coordsize="10,20">
              <v:shape style="position:absolute;left:4818;top:6003;width:10;height:20" coordorigin="4818,6003" coordsize="10,20" path="m4818,6022l4827,6022,4827,6003,4818,6003,4818,6022xe" filled="true" fillcolor="#000000" stroked="false">
                <v:path arrowok="t"/>
                <v:fill type="solid"/>
              </v:shape>
            </v:group>
            <v:group style="position:absolute;left:4818;top:6022;width:10;height:20" coordorigin="4818,6022" coordsize="10,20">
              <v:shape style="position:absolute;left:4818;top:6022;width:10;height:20" coordorigin="4818,6022" coordsize="10,20" path="m4818,6042l4827,6042,4827,6022,4818,6022,4818,6042xe" filled="true" fillcolor="#000000" stroked="false">
                <v:path arrowok="t"/>
                <v:fill type="solid"/>
              </v:shape>
            </v:group>
            <v:group style="position:absolute;left:4818;top:6042;width:10;height:20" coordorigin="4818,6042" coordsize="10,20">
              <v:shape style="position:absolute;left:4818;top:6042;width:10;height:20" coordorigin="4818,6042" coordsize="10,20" path="m4818,6061l4827,6061,4827,6042,4818,6042,4818,6061xe" filled="true" fillcolor="#000000" stroked="false">
                <v:path arrowok="t"/>
                <v:fill type="solid"/>
              </v:shape>
            </v:group>
            <v:group style="position:absolute;left:4818;top:6061;width:10;height:20" coordorigin="4818,6061" coordsize="10,20">
              <v:shape style="position:absolute;left:4818;top:6061;width:10;height:20" coordorigin="4818,6061" coordsize="10,20" path="m4818,6080l4827,6080,4827,6061,4818,6061,4818,6080xe" filled="true" fillcolor="#000000" stroked="false">
                <v:path arrowok="t"/>
                <v:fill type="solid"/>
              </v:shape>
            </v:group>
            <v:group style="position:absolute;left:4818;top:6080;width:10;height:20" coordorigin="4818,6080" coordsize="10,20">
              <v:shape style="position:absolute;left:4818;top:6080;width:10;height:20" coordorigin="4818,6080" coordsize="10,20" path="m4818,6099l4827,6099,4827,6080,4818,6080,4818,6099xe" filled="true" fillcolor="#000000" stroked="false">
                <v:path arrowok="t"/>
                <v:fill type="solid"/>
              </v:shape>
            </v:group>
            <v:group style="position:absolute;left:4818;top:6099;width:10;height:20" coordorigin="4818,6099" coordsize="10,20">
              <v:shape style="position:absolute;left:4818;top:6099;width:10;height:20" coordorigin="4818,6099" coordsize="10,20" path="m4818,6118l4827,6118,4827,6099,4818,6099,4818,6118xe" filled="true" fillcolor="#000000" stroked="false">
                <v:path arrowok="t"/>
                <v:fill type="solid"/>
              </v:shape>
            </v:group>
            <v:group style="position:absolute;left:4818;top:6118;width:10;height:20" coordorigin="4818,6118" coordsize="10,20">
              <v:shape style="position:absolute;left:4818;top:6118;width:10;height:20" coordorigin="4818,6118" coordsize="10,20" path="m4818,6138l4827,6138,4827,6118,4818,6118,4818,6138xe" filled="true" fillcolor="#000000" stroked="false">
                <v:path arrowok="t"/>
                <v:fill type="solid"/>
              </v:shape>
            </v:group>
            <v:group style="position:absolute;left:4818;top:6138;width:10;height:20" coordorigin="4818,6138" coordsize="10,20">
              <v:shape style="position:absolute;left:4818;top:6138;width:10;height:20" coordorigin="4818,6138" coordsize="10,20" path="m4818,6157l4827,6157,4827,6138,4818,6138,4818,6157xe" filled="true" fillcolor="#000000" stroked="false">
                <v:path arrowok="t"/>
                <v:fill type="solid"/>
              </v:shape>
            </v:group>
            <v:group style="position:absolute;left:4818;top:6157;width:10;height:20" coordorigin="4818,6157" coordsize="10,20">
              <v:shape style="position:absolute;left:4818;top:6157;width:10;height:20" coordorigin="4818,6157" coordsize="10,20" path="m4818,6176l4827,6176,4827,6157,4818,6157,4818,6176xe" filled="true" fillcolor="#000000" stroked="false">
                <v:path arrowok="t"/>
                <v:fill type="solid"/>
              </v:shape>
            </v:group>
            <v:group style="position:absolute;left:4818;top:6176;width:10;height:20" coordorigin="4818,6176" coordsize="10,20">
              <v:shape style="position:absolute;left:4818;top:6176;width:10;height:20" coordorigin="4818,6176" coordsize="10,20" path="m4818,6195l4827,6195,4827,6176,4818,6176,4818,6195xe" filled="true" fillcolor="#000000" stroked="false">
                <v:path arrowok="t"/>
                <v:fill type="solid"/>
              </v:shape>
            </v:group>
            <v:group style="position:absolute;left:4818;top:6195;width:10;height:20" coordorigin="4818,6195" coordsize="10,20">
              <v:shape style="position:absolute;left:4818;top:6195;width:10;height:20" coordorigin="4818,6195" coordsize="10,20" path="m4818,6214l4827,6214,4827,6195,4818,6195,4818,6214xe" filled="true" fillcolor="#000000" stroked="false">
                <v:path arrowok="t"/>
                <v:fill type="solid"/>
              </v:shape>
            </v:group>
            <v:group style="position:absolute;left:4818;top:6214;width:10;height:20" coordorigin="4818,6214" coordsize="10,20">
              <v:shape style="position:absolute;left:4818;top:6214;width:10;height:20" coordorigin="4818,6214" coordsize="10,20" path="m4818,6234l4827,6234,4827,6214,4818,6214,4818,6234xe" filled="true" fillcolor="#000000" stroked="false">
                <v:path arrowok="t"/>
                <v:fill type="solid"/>
              </v:shape>
            </v:group>
            <v:group style="position:absolute;left:4818;top:6234;width:10;height:20" coordorigin="4818,6234" coordsize="10,20">
              <v:shape style="position:absolute;left:4818;top:6234;width:10;height:20" coordorigin="4818,6234" coordsize="10,20" path="m4818,6253l4827,6253,4827,6234,4818,6234,4818,6253xe" filled="true" fillcolor="#000000" stroked="false">
                <v:path arrowok="t"/>
                <v:fill type="solid"/>
              </v:shape>
            </v:group>
            <v:group style="position:absolute;left:4818;top:6253;width:10;height:20" coordorigin="4818,6253" coordsize="10,20">
              <v:shape style="position:absolute;left:4818;top:6253;width:10;height:20" coordorigin="4818,6253" coordsize="10,20" path="m4818,6272l4827,6272,4827,6253,4818,6253,4818,6272xe" filled="true" fillcolor="#000000" stroked="false">
                <v:path arrowok="t"/>
                <v:fill type="solid"/>
              </v:shape>
            </v:group>
            <v:group style="position:absolute;left:4818;top:6272;width:10;height:20" coordorigin="4818,6272" coordsize="10,20">
              <v:shape style="position:absolute;left:4818;top:6272;width:10;height:20" coordorigin="4818,6272" coordsize="10,20" path="m4818,6291l4827,6291,4827,6272,4818,6272,4818,6291xe" filled="true" fillcolor="#000000" stroked="false">
                <v:path arrowok="t"/>
                <v:fill type="solid"/>
              </v:shape>
            </v:group>
            <v:group style="position:absolute;left:4818;top:6291;width:10;height:20" coordorigin="4818,6291" coordsize="10,20">
              <v:shape style="position:absolute;left:4818;top:6291;width:10;height:20" coordorigin="4818,6291" coordsize="10,20" path="m4818,6310l4827,6310,4827,6291,4818,6291,4818,6310xe" filled="true" fillcolor="#000000" stroked="false">
                <v:path arrowok="t"/>
                <v:fill type="solid"/>
              </v:shape>
            </v:group>
            <v:group style="position:absolute;left:4818;top:6311;width:10;height:20" coordorigin="4818,6311" coordsize="10,20">
              <v:shape style="position:absolute;left:4818;top:6311;width:10;height:20" coordorigin="4818,6311" coordsize="10,20" path="m4818,6330l4827,6330,4827,6311,4818,6311,4818,6330xe" filled="true" fillcolor="#000000" stroked="false">
                <v:path arrowok="t"/>
                <v:fill type="solid"/>
              </v:shape>
            </v:group>
            <v:group style="position:absolute;left:4818;top:6330;width:10;height:20" coordorigin="4818,6330" coordsize="10,20">
              <v:shape style="position:absolute;left:4818;top:6330;width:10;height:20" coordorigin="4818,6330" coordsize="10,20" path="m4818,6349l4827,6349,4827,6330,4818,6330,4818,6349xe" filled="true" fillcolor="#000000" stroked="false">
                <v:path arrowok="t"/>
                <v:fill type="solid"/>
              </v:shape>
            </v:group>
            <v:group style="position:absolute;left:4818;top:6349;width:10;height:20" coordorigin="4818,6349" coordsize="10,20">
              <v:shape style="position:absolute;left:4818;top:6349;width:10;height:20" coordorigin="4818,6349" coordsize="10,20" path="m4818,6369l4827,6369,4827,6349,4818,6349,4818,6369xe" filled="true" fillcolor="#000000" stroked="false">
                <v:path arrowok="t"/>
                <v:fill type="solid"/>
              </v:shape>
            </v:group>
            <v:group style="position:absolute;left:4818;top:6369;width:10;height:20" coordorigin="4818,6369" coordsize="10,20">
              <v:shape style="position:absolute;left:4818;top:6369;width:10;height:20" coordorigin="4818,6369" coordsize="10,20" path="m4818,6388l4827,6388,4827,6369,4818,6369,4818,6388xe" filled="true" fillcolor="#000000" stroked="false">
                <v:path arrowok="t"/>
                <v:fill type="solid"/>
              </v:shape>
            </v:group>
            <v:group style="position:absolute;left:4818;top:6388;width:10;height:20" coordorigin="4818,6388" coordsize="10,20">
              <v:shape style="position:absolute;left:4818;top:6388;width:10;height:20" coordorigin="4818,6388" coordsize="10,20" path="m4818,6407l4827,6407,4827,6388,4818,6388,4818,6407xe" filled="true" fillcolor="#000000" stroked="false">
                <v:path arrowok="t"/>
                <v:fill type="solid"/>
              </v:shape>
            </v:group>
            <v:group style="position:absolute;left:4818;top:6407;width:10;height:20" coordorigin="4818,6407" coordsize="10,20">
              <v:shape style="position:absolute;left:4818;top:6407;width:10;height:20" coordorigin="4818,6407" coordsize="10,20" path="m4818,6426l4827,6426,4827,6407,4818,6407,4818,6426xe" filled="true" fillcolor="#000000" stroked="false">
                <v:path arrowok="t"/>
                <v:fill type="solid"/>
              </v:shape>
            </v:group>
            <v:group style="position:absolute;left:4818;top:6426;width:10;height:20" coordorigin="4818,6426" coordsize="10,20">
              <v:shape style="position:absolute;left:4818;top:6426;width:10;height:20" coordorigin="4818,6426" coordsize="10,20" path="m4818,6445l4827,6445,4827,6426,4818,6426,4818,6445xe" filled="true" fillcolor="#000000" stroked="false">
                <v:path arrowok="t"/>
                <v:fill type="solid"/>
              </v:shape>
            </v:group>
            <v:group style="position:absolute;left:2062;top:6551;width:1385;height:2" coordorigin="2062,6551" coordsize="1385,2">
              <v:shape style="position:absolute;left:2062;top:6551;width:1385;height:2" coordorigin="2062,6551" coordsize="1385,0" path="m2062,6551l3447,6551e" filled="false" stroked="true" strokeweight="1.44pt" strokecolor="#000000">
                <v:path arrowok="t"/>
              </v:shape>
            </v:group>
            <v:group style="position:absolute;left:3447;top:6529;width:10;height:2" coordorigin="3447,6529" coordsize="10,2">
              <v:shape style="position:absolute;left:3447;top:6529;width:10;height:2" coordorigin="3447,6529" coordsize="10,0" path="m3447,6529l3456,6529e" filled="false" stroked="true" strokeweight=".71997pt" strokecolor="#000000">
                <v:path arrowok="t"/>
              </v:shape>
            </v:group>
            <v:group style="position:absolute;left:3447;top:6551;width:29;height:2" coordorigin="3447,6551" coordsize="29,2">
              <v:shape style="position:absolute;left:3447;top:6551;width:29;height:2" coordorigin="3447,6551" coordsize="29,0" path="m3447,6551l3476,6551e" filled="false" stroked="true" strokeweight="1.44pt" strokecolor="#000000">
                <v:path arrowok="t"/>
              </v:shape>
            </v:group>
            <v:group style="position:absolute;left:3476;top:6551;width:1343;height:2" coordorigin="3476,6551" coordsize="1343,2">
              <v:shape style="position:absolute;left:3476;top:6551;width:1343;height:2" coordorigin="3476,6551" coordsize="1343,0" path="m3476,6551l4818,6551e" filled="false" stroked="true" strokeweight="1.44pt" strokecolor="#000000">
                <v:path arrowok="t"/>
              </v:shape>
            </v:group>
            <v:group style="position:absolute;left:4818;top:6445;width:10;height:20" coordorigin="4818,6445" coordsize="10,20">
              <v:shape style="position:absolute;left:4818;top:6445;width:10;height:20" coordorigin="4818,6445" coordsize="10,20" path="m4818,6465l4827,6465,4827,6445,4818,6445,4818,6465xe" filled="true" fillcolor="#000000" stroked="false">
                <v:path arrowok="t"/>
                <v:fill type="solid"/>
              </v:shape>
            </v:group>
            <v:group style="position:absolute;left:4818;top:6465;width:10;height:20" coordorigin="4818,6465" coordsize="10,20">
              <v:shape style="position:absolute;left:4818;top:6465;width:10;height:20" coordorigin="4818,6465" coordsize="10,20" path="m4818,6484l4827,6484,4827,6465,4818,6465,4818,6484xe" filled="true" fillcolor="#000000" stroked="false">
                <v:path arrowok="t"/>
                <v:fill type="solid"/>
              </v:shape>
            </v:group>
            <v:group style="position:absolute;left:4818;top:6484;width:10;height:20" coordorigin="4818,6484" coordsize="10,20">
              <v:shape style="position:absolute;left:4818;top:6484;width:10;height:20" coordorigin="4818,6484" coordsize="10,20" path="m4818,6503l4827,6503,4827,6484,4818,6484,4818,6503xe" filled="true" fillcolor="#000000" stroked="false">
                <v:path arrowok="t"/>
                <v:fill type="solid"/>
              </v:shape>
            </v:group>
            <v:group style="position:absolute;left:4818;top:6503;width:10;height:20" coordorigin="4818,6503" coordsize="10,20">
              <v:shape style="position:absolute;left:4818;top:6503;width:10;height:20" coordorigin="4818,6503" coordsize="10,20" path="m4818,6522l4827,6522,4827,6503,4818,6503,4818,6522xe" filled="true" fillcolor="#000000" stroked="false">
                <v:path arrowok="t"/>
                <v:fill type="solid"/>
              </v:shape>
            </v:group>
            <v:group style="position:absolute;left:4818;top:6529;width:10;height:2" coordorigin="4818,6529" coordsize="10,2">
              <v:shape style="position:absolute;left:4818;top:6529;width:10;height:2" coordorigin="4818,6529" coordsize="10,0" path="m4818,6529l4827,6529e" filled="false" stroked="true" strokeweight=".71997pt" strokecolor="#000000">
                <v:path arrowok="t"/>
              </v:shape>
            </v:group>
            <v:group style="position:absolute;left:4818;top:6551;width:29;height:2" coordorigin="4818,6551" coordsize="29,2">
              <v:shape style="position:absolute;left:4818;top:6551;width:29;height:2" coordorigin="4818,6551" coordsize="29,0" path="m4818,6551l4847,6551e" filled="false" stroked="true" strokeweight="1.44pt" strokecolor="#000000">
                <v:path arrowok="t"/>
              </v:shape>
            </v:group>
            <v:group style="position:absolute;left:4847;top:6551;width:766;height:2" coordorigin="4847,6551" coordsize="766,2">
              <v:shape style="position:absolute;left:4847;top:6551;width:766;height:2" coordorigin="4847,6551" coordsize="766,0" path="m4847,6551l5612,6551e" filled="false" stroked="true" strokeweight="1.44pt" strokecolor="#000000">
                <v:path arrowok="t"/>
              </v:shape>
            </v:group>
            <v:group style="position:absolute;left:5612;top:5830;width:10;height:20" coordorigin="5612,5830" coordsize="10,20">
              <v:shape style="position:absolute;left:5612;top:5830;width:10;height:20" coordorigin="5612,5830" coordsize="10,20" path="m5612,5850l5622,5850,5622,5830,5612,5830,5612,5850xe" filled="true" fillcolor="#000000" stroked="false">
                <v:path arrowok="t"/>
                <v:fill type="solid"/>
              </v:shape>
            </v:group>
            <v:group style="position:absolute;left:5612;top:5850;width:10;height:20" coordorigin="5612,5850" coordsize="10,20">
              <v:shape style="position:absolute;left:5612;top:5850;width:10;height:20" coordorigin="5612,5850" coordsize="10,20" path="m5612,5869l5622,5869,5622,5850,5612,5850,5612,5869xe" filled="true" fillcolor="#000000" stroked="false">
                <v:path arrowok="t"/>
                <v:fill type="solid"/>
              </v:shape>
            </v:group>
            <v:group style="position:absolute;left:5612;top:5869;width:10;height:20" coordorigin="5612,5869" coordsize="10,20">
              <v:shape style="position:absolute;left:5612;top:5869;width:10;height:20" coordorigin="5612,5869" coordsize="10,20" path="m5612,5888l5622,5888,5622,5869,5612,5869,5612,5888xe" filled="true" fillcolor="#000000" stroked="false">
                <v:path arrowok="t"/>
                <v:fill type="solid"/>
              </v:shape>
            </v:group>
            <v:group style="position:absolute;left:5612;top:5888;width:10;height:20" coordorigin="5612,5888" coordsize="10,20">
              <v:shape style="position:absolute;left:5612;top:5888;width:10;height:20" coordorigin="5612,5888" coordsize="10,20" path="m5612,5907l5622,5907,5622,5888,5612,5888,5612,5907xe" filled="true" fillcolor="#000000" stroked="false">
                <v:path arrowok="t"/>
                <v:fill type="solid"/>
              </v:shape>
            </v:group>
            <v:group style="position:absolute;left:5612;top:5907;width:10;height:20" coordorigin="5612,5907" coordsize="10,20">
              <v:shape style="position:absolute;left:5612;top:5907;width:10;height:20" coordorigin="5612,5907" coordsize="10,20" path="m5612,5926l5622,5926,5622,5907,5612,5907,5612,5926xe" filled="true" fillcolor="#000000" stroked="false">
                <v:path arrowok="t"/>
                <v:fill type="solid"/>
              </v:shape>
            </v:group>
            <v:group style="position:absolute;left:5612;top:5926;width:10;height:20" coordorigin="5612,5926" coordsize="10,20">
              <v:shape style="position:absolute;left:5612;top:5926;width:10;height:20" coordorigin="5612,5926" coordsize="10,20" path="m5612,5946l5622,5946,5622,5926,5612,5926,5612,5946xe" filled="true" fillcolor="#000000" stroked="false">
                <v:path arrowok="t"/>
                <v:fill type="solid"/>
              </v:shape>
            </v:group>
            <v:group style="position:absolute;left:5612;top:5946;width:10;height:20" coordorigin="5612,5946" coordsize="10,20">
              <v:shape style="position:absolute;left:5612;top:5946;width:10;height:20" coordorigin="5612,5946" coordsize="10,20" path="m5612,5965l5622,5965,5622,5946,5612,5946,5612,5965xe" filled="true" fillcolor="#000000" stroked="false">
                <v:path arrowok="t"/>
                <v:fill type="solid"/>
              </v:shape>
            </v:group>
            <v:group style="position:absolute;left:5612;top:5965;width:10;height:20" coordorigin="5612,5965" coordsize="10,20">
              <v:shape style="position:absolute;left:5612;top:5965;width:10;height:20" coordorigin="5612,5965" coordsize="10,20" path="m5612,5984l5622,5984,5622,5965,5612,5965,5612,5984xe" filled="true" fillcolor="#000000" stroked="false">
                <v:path arrowok="t"/>
                <v:fill type="solid"/>
              </v:shape>
            </v:group>
            <v:group style="position:absolute;left:5612;top:5984;width:10;height:20" coordorigin="5612,5984" coordsize="10,20">
              <v:shape style="position:absolute;left:5612;top:5984;width:10;height:20" coordorigin="5612,5984" coordsize="10,20" path="m5612,6003l5622,6003,5622,5984,5612,5984,5612,6003xe" filled="true" fillcolor="#000000" stroked="false">
                <v:path arrowok="t"/>
                <v:fill type="solid"/>
              </v:shape>
            </v:group>
            <v:group style="position:absolute;left:5612;top:6003;width:10;height:20" coordorigin="5612,6003" coordsize="10,20">
              <v:shape style="position:absolute;left:5612;top:6003;width:10;height:20" coordorigin="5612,6003" coordsize="10,20" path="m5612,6022l5622,6022,5622,6003,5612,6003,5612,6022xe" filled="true" fillcolor="#000000" stroked="false">
                <v:path arrowok="t"/>
                <v:fill type="solid"/>
              </v:shape>
            </v:group>
            <v:group style="position:absolute;left:5612;top:6022;width:10;height:20" coordorigin="5612,6022" coordsize="10,20">
              <v:shape style="position:absolute;left:5612;top:6022;width:10;height:20" coordorigin="5612,6022" coordsize="10,20" path="m5612,6042l5622,6042,5622,6022,5612,6022,5612,6042xe" filled="true" fillcolor="#000000" stroked="false">
                <v:path arrowok="t"/>
                <v:fill type="solid"/>
              </v:shape>
            </v:group>
            <v:group style="position:absolute;left:5612;top:6042;width:10;height:20" coordorigin="5612,6042" coordsize="10,20">
              <v:shape style="position:absolute;left:5612;top:6042;width:10;height:20" coordorigin="5612,6042" coordsize="10,20" path="m5612,6061l5622,6061,5622,6042,5612,6042,5612,6061xe" filled="true" fillcolor="#000000" stroked="false">
                <v:path arrowok="t"/>
                <v:fill type="solid"/>
              </v:shape>
            </v:group>
            <v:group style="position:absolute;left:5612;top:6061;width:10;height:20" coordorigin="5612,6061" coordsize="10,20">
              <v:shape style="position:absolute;left:5612;top:6061;width:10;height:20" coordorigin="5612,6061" coordsize="10,20" path="m5612,6080l5622,6080,5622,6061,5612,6061,5612,6080xe" filled="true" fillcolor="#000000" stroked="false">
                <v:path arrowok="t"/>
                <v:fill type="solid"/>
              </v:shape>
            </v:group>
            <v:group style="position:absolute;left:5612;top:6080;width:10;height:20" coordorigin="5612,6080" coordsize="10,20">
              <v:shape style="position:absolute;left:5612;top:6080;width:10;height:20" coordorigin="5612,6080" coordsize="10,20" path="m5612,6099l5622,6099,5622,6080,5612,6080,5612,6099xe" filled="true" fillcolor="#000000" stroked="false">
                <v:path arrowok="t"/>
                <v:fill type="solid"/>
              </v:shape>
            </v:group>
            <v:group style="position:absolute;left:5612;top:6099;width:10;height:20" coordorigin="5612,6099" coordsize="10,20">
              <v:shape style="position:absolute;left:5612;top:6099;width:10;height:20" coordorigin="5612,6099" coordsize="10,20" path="m5612,6118l5622,6118,5622,6099,5612,6099,5612,6118xe" filled="true" fillcolor="#000000" stroked="false">
                <v:path arrowok="t"/>
                <v:fill type="solid"/>
              </v:shape>
            </v:group>
            <v:group style="position:absolute;left:5612;top:6118;width:10;height:20" coordorigin="5612,6118" coordsize="10,20">
              <v:shape style="position:absolute;left:5612;top:6118;width:10;height:20" coordorigin="5612,6118" coordsize="10,20" path="m5612,6138l5622,6138,5622,6118,5612,6118,5612,6138xe" filled="true" fillcolor="#000000" stroked="false">
                <v:path arrowok="t"/>
                <v:fill type="solid"/>
              </v:shape>
            </v:group>
            <v:group style="position:absolute;left:5612;top:6138;width:10;height:20" coordorigin="5612,6138" coordsize="10,20">
              <v:shape style="position:absolute;left:5612;top:6138;width:10;height:20" coordorigin="5612,6138" coordsize="10,20" path="m5612,6157l5622,6157,5622,6138,5612,6138,5612,6157xe" filled="true" fillcolor="#000000" stroked="false">
                <v:path arrowok="t"/>
                <v:fill type="solid"/>
              </v:shape>
            </v:group>
            <v:group style="position:absolute;left:5612;top:6157;width:10;height:20" coordorigin="5612,6157" coordsize="10,20">
              <v:shape style="position:absolute;left:5612;top:6157;width:10;height:20" coordorigin="5612,6157" coordsize="10,20" path="m5612,6176l5622,6176,5622,6157,5612,6157,5612,6176xe" filled="true" fillcolor="#000000" stroked="false">
                <v:path arrowok="t"/>
                <v:fill type="solid"/>
              </v:shape>
            </v:group>
            <v:group style="position:absolute;left:5612;top:6176;width:10;height:20" coordorigin="5612,6176" coordsize="10,20">
              <v:shape style="position:absolute;left:5612;top:6176;width:10;height:20" coordorigin="5612,6176" coordsize="10,20" path="m5612,6195l5622,6195,5622,6176,5612,6176,5612,6195xe" filled="true" fillcolor="#000000" stroked="false">
                <v:path arrowok="t"/>
                <v:fill type="solid"/>
              </v:shape>
            </v:group>
            <v:group style="position:absolute;left:5612;top:6195;width:10;height:20" coordorigin="5612,6195" coordsize="10,20">
              <v:shape style="position:absolute;left:5612;top:6195;width:10;height:20" coordorigin="5612,6195" coordsize="10,20" path="m5612,6214l5622,6214,5622,6195,5612,6195,5612,6214xe" filled="true" fillcolor="#000000" stroked="false">
                <v:path arrowok="t"/>
                <v:fill type="solid"/>
              </v:shape>
            </v:group>
            <v:group style="position:absolute;left:5612;top:6214;width:10;height:20" coordorigin="5612,6214" coordsize="10,20">
              <v:shape style="position:absolute;left:5612;top:6214;width:10;height:20" coordorigin="5612,6214" coordsize="10,20" path="m5612,6234l5622,6234,5622,6214,5612,6214,5612,6234xe" filled="true" fillcolor="#000000" stroked="false">
                <v:path arrowok="t"/>
                <v:fill type="solid"/>
              </v:shape>
            </v:group>
            <v:group style="position:absolute;left:5612;top:6234;width:10;height:20" coordorigin="5612,6234" coordsize="10,20">
              <v:shape style="position:absolute;left:5612;top:6234;width:10;height:20" coordorigin="5612,6234" coordsize="10,20" path="m5612,6253l5622,6253,5622,6234,5612,6234,5612,6253xe" filled="true" fillcolor="#000000" stroked="false">
                <v:path arrowok="t"/>
                <v:fill type="solid"/>
              </v:shape>
            </v:group>
            <v:group style="position:absolute;left:5612;top:6253;width:10;height:20" coordorigin="5612,6253" coordsize="10,20">
              <v:shape style="position:absolute;left:5612;top:6253;width:10;height:20" coordorigin="5612,6253" coordsize="10,20" path="m5612,6272l5622,6272,5622,6253,5612,6253,5612,6272xe" filled="true" fillcolor="#000000" stroked="false">
                <v:path arrowok="t"/>
                <v:fill type="solid"/>
              </v:shape>
            </v:group>
            <v:group style="position:absolute;left:5612;top:6272;width:10;height:20" coordorigin="5612,6272" coordsize="10,20">
              <v:shape style="position:absolute;left:5612;top:6272;width:10;height:20" coordorigin="5612,6272" coordsize="10,20" path="m5612,6291l5622,6291,5622,6272,5612,6272,5612,6291xe" filled="true" fillcolor="#000000" stroked="false">
                <v:path arrowok="t"/>
                <v:fill type="solid"/>
              </v:shape>
            </v:group>
            <v:group style="position:absolute;left:5612;top:6291;width:10;height:20" coordorigin="5612,6291" coordsize="10,20">
              <v:shape style="position:absolute;left:5612;top:6291;width:10;height:20" coordorigin="5612,6291" coordsize="10,20" path="m5612,6310l5622,6310,5622,6291,5612,6291,5612,6310xe" filled="true" fillcolor="#000000" stroked="false">
                <v:path arrowok="t"/>
                <v:fill type="solid"/>
              </v:shape>
            </v:group>
            <v:group style="position:absolute;left:5612;top:6311;width:10;height:20" coordorigin="5612,6311" coordsize="10,20">
              <v:shape style="position:absolute;left:5612;top:6311;width:10;height:20" coordorigin="5612,6311" coordsize="10,20" path="m5612,6330l5622,6330,5622,6311,5612,6311,5612,6330xe" filled="true" fillcolor="#000000" stroked="false">
                <v:path arrowok="t"/>
                <v:fill type="solid"/>
              </v:shape>
            </v:group>
            <v:group style="position:absolute;left:5612;top:6330;width:10;height:20" coordorigin="5612,6330" coordsize="10,20">
              <v:shape style="position:absolute;left:5612;top:6330;width:10;height:20" coordorigin="5612,6330" coordsize="10,20" path="m5612,6349l5622,6349,5622,6330,5612,6330,5612,6349xe" filled="true" fillcolor="#000000" stroked="false">
                <v:path arrowok="t"/>
                <v:fill type="solid"/>
              </v:shape>
            </v:group>
            <v:group style="position:absolute;left:5612;top:6349;width:10;height:20" coordorigin="5612,6349" coordsize="10,20">
              <v:shape style="position:absolute;left:5612;top:6349;width:10;height:20" coordorigin="5612,6349" coordsize="10,20" path="m5612,6369l5622,6369,5622,6349,5612,6349,5612,6369xe" filled="true" fillcolor="#000000" stroked="false">
                <v:path arrowok="t"/>
                <v:fill type="solid"/>
              </v:shape>
            </v:group>
            <v:group style="position:absolute;left:5612;top:6369;width:10;height:20" coordorigin="5612,6369" coordsize="10,20">
              <v:shape style="position:absolute;left:5612;top:6369;width:10;height:20" coordorigin="5612,6369" coordsize="10,20" path="m5612,6388l5622,6388,5622,6369,5612,6369,5612,6388xe" filled="true" fillcolor="#000000" stroked="false">
                <v:path arrowok="t"/>
                <v:fill type="solid"/>
              </v:shape>
            </v:group>
            <v:group style="position:absolute;left:5612;top:6388;width:10;height:20" coordorigin="5612,6388" coordsize="10,20">
              <v:shape style="position:absolute;left:5612;top:6388;width:10;height:20" coordorigin="5612,6388" coordsize="10,20" path="m5612,6407l5622,6407,5622,6388,5612,6388,5612,6407xe" filled="true" fillcolor="#000000" stroked="false">
                <v:path arrowok="t"/>
                <v:fill type="solid"/>
              </v:shape>
            </v:group>
            <v:group style="position:absolute;left:5612;top:6407;width:10;height:20" coordorigin="5612,6407" coordsize="10,20">
              <v:shape style="position:absolute;left:5612;top:6407;width:10;height:20" coordorigin="5612,6407" coordsize="10,20" path="m5612,6426l5622,6426,5622,6407,5612,6407,5612,6426xe" filled="true" fillcolor="#000000" stroked="false">
                <v:path arrowok="t"/>
                <v:fill type="solid"/>
              </v:shape>
            </v:group>
            <v:group style="position:absolute;left:5612;top:6426;width:10;height:20" coordorigin="5612,6426" coordsize="10,20">
              <v:shape style="position:absolute;left:5612;top:6426;width:10;height:20" coordorigin="5612,6426" coordsize="10,20" path="m5612,6445l5622,6445,5622,6426,5612,6426,5612,6445xe" filled="true" fillcolor="#000000" stroked="false">
                <v:path arrowok="t"/>
                <v:fill type="solid"/>
              </v:shape>
            </v:group>
            <v:group style="position:absolute;left:5612;top:6445;width:10;height:20" coordorigin="5612,6445" coordsize="10,20">
              <v:shape style="position:absolute;left:5612;top:6445;width:10;height:20" coordorigin="5612,6445" coordsize="10,20" path="m5612,6465l5622,6465,5622,6445,5612,6445,5612,6465xe" filled="true" fillcolor="#000000" stroked="false">
                <v:path arrowok="t"/>
                <v:fill type="solid"/>
              </v:shape>
            </v:group>
            <v:group style="position:absolute;left:5612;top:6465;width:10;height:20" coordorigin="5612,6465" coordsize="10,20">
              <v:shape style="position:absolute;left:5612;top:6465;width:10;height:20" coordorigin="5612,6465" coordsize="10,20" path="m5612,6484l5622,6484,5622,6465,5612,6465,5612,6484xe" filled="true" fillcolor="#000000" stroked="false">
                <v:path arrowok="t"/>
                <v:fill type="solid"/>
              </v:shape>
            </v:group>
            <v:group style="position:absolute;left:5612;top:6484;width:10;height:20" coordorigin="5612,6484" coordsize="10,20">
              <v:shape style="position:absolute;left:5612;top:6484;width:10;height:20" coordorigin="5612,6484" coordsize="10,20" path="m5612,6503l5622,6503,5622,6484,5612,6484,5612,6503xe" filled="true" fillcolor="#000000" stroked="false">
                <v:path arrowok="t"/>
                <v:fill type="solid"/>
              </v:shape>
            </v:group>
            <v:group style="position:absolute;left:5612;top:6503;width:10;height:20" coordorigin="5612,6503" coordsize="10,20">
              <v:shape style="position:absolute;left:5612;top:6503;width:10;height:20" coordorigin="5612,6503" coordsize="10,20" path="m5612,6522l5622,6522,5622,6503,5612,6503,5612,6522xe" filled="true" fillcolor="#000000" stroked="false">
                <v:path arrowok="t"/>
                <v:fill type="solid"/>
              </v:shape>
            </v:group>
            <v:group style="position:absolute;left:5612;top:6529;width:10;height:2" coordorigin="5612,6529" coordsize="10,2">
              <v:shape style="position:absolute;left:5612;top:6529;width:10;height:2" coordorigin="5612,6529" coordsize="10,0" path="m5612,6529l5622,6529e" filled="false" stroked="true" strokeweight=".71997pt" strokecolor="#000000">
                <v:path arrowok="t"/>
              </v:shape>
            </v:group>
            <v:group style="position:absolute;left:5612;top:6551;width:29;height:2" coordorigin="5612,6551" coordsize="29,2">
              <v:shape style="position:absolute;left:5612;top:6551;width:29;height:2" coordorigin="5612,6551" coordsize="29,0" path="m5612,6551l5641,6551e" filled="false" stroked="true" strokeweight="1.44pt" strokecolor="#000000">
                <v:path arrowok="t"/>
              </v:shape>
            </v:group>
            <v:group style="position:absolute;left:5641;top:6551;width:1160;height:2" coordorigin="5641,6551" coordsize="1160,2">
              <v:shape style="position:absolute;left:5641;top:6551;width:1160;height:2" coordorigin="5641,6551" coordsize="1160,0" path="m5641,6551l6801,6551e" filled="false" stroked="true" strokeweight="1.44pt" strokecolor="#000000">
                <v:path arrowok="t"/>
              </v:shape>
            </v:group>
            <v:group style="position:absolute;left:6801;top:5830;width:10;height:20" coordorigin="6801,5830" coordsize="10,20">
              <v:shape style="position:absolute;left:6801;top:5830;width:10;height:20" coordorigin="6801,5830" coordsize="10,20" path="m6801,5850l6810,5850,6810,5830,6801,5830,6801,5850xe" filled="true" fillcolor="#000000" stroked="false">
                <v:path arrowok="t"/>
                <v:fill type="solid"/>
              </v:shape>
            </v:group>
            <v:group style="position:absolute;left:6801;top:5850;width:10;height:20" coordorigin="6801,5850" coordsize="10,20">
              <v:shape style="position:absolute;left:6801;top:5850;width:10;height:20" coordorigin="6801,5850" coordsize="10,20" path="m6801,5869l6810,5869,6810,5850,6801,5850,6801,5869xe" filled="true" fillcolor="#000000" stroked="false">
                <v:path arrowok="t"/>
                <v:fill type="solid"/>
              </v:shape>
            </v:group>
            <v:group style="position:absolute;left:6801;top:5869;width:10;height:20" coordorigin="6801,5869" coordsize="10,20">
              <v:shape style="position:absolute;left:6801;top:5869;width:10;height:20" coordorigin="6801,5869" coordsize="10,20" path="m6801,5888l6810,5888,6810,5869,6801,5869,6801,5888xe" filled="true" fillcolor="#000000" stroked="false">
                <v:path arrowok="t"/>
                <v:fill type="solid"/>
              </v:shape>
            </v:group>
            <v:group style="position:absolute;left:6801;top:5888;width:10;height:20" coordorigin="6801,5888" coordsize="10,20">
              <v:shape style="position:absolute;left:6801;top:5888;width:10;height:20" coordorigin="6801,5888" coordsize="10,20" path="m6801,5907l6810,5907,6810,5888,6801,5888,6801,5907xe" filled="true" fillcolor="#000000" stroked="false">
                <v:path arrowok="t"/>
                <v:fill type="solid"/>
              </v:shape>
            </v:group>
            <v:group style="position:absolute;left:6801;top:5907;width:10;height:20" coordorigin="6801,5907" coordsize="10,20">
              <v:shape style="position:absolute;left:6801;top:5907;width:10;height:20" coordorigin="6801,5907" coordsize="10,20" path="m6801,5926l6810,5926,6810,5907,6801,5907,6801,5926xe" filled="true" fillcolor="#000000" stroked="false">
                <v:path arrowok="t"/>
                <v:fill type="solid"/>
              </v:shape>
            </v:group>
            <v:group style="position:absolute;left:6801;top:5926;width:10;height:20" coordorigin="6801,5926" coordsize="10,20">
              <v:shape style="position:absolute;left:6801;top:5926;width:10;height:20" coordorigin="6801,5926" coordsize="10,20" path="m6801,5946l6810,5946,6810,5926,6801,5926,6801,5946xe" filled="true" fillcolor="#000000" stroked="false">
                <v:path arrowok="t"/>
                <v:fill type="solid"/>
              </v:shape>
            </v:group>
            <v:group style="position:absolute;left:6801;top:5946;width:10;height:20" coordorigin="6801,5946" coordsize="10,20">
              <v:shape style="position:absolute;left:6801;top:5946;width:10;height:20" coordorigin="6801,5946" coordsize="10,20" path="m6801,5965l6810,5965,6810,5946,6801,5946,6801,5965xe" filled="true" fillcolor="#000000" stroked="false">
                <v:path arrowok="t"/>
                <v:fill type="solid"/>
              </v:shape>
            </v:group>
            <v:group style="position:absolute;left:6801;top:5965;width:10;height:20" coordorigin="6801,5965" coordsize="10,20">
              <v:shape style="position:absolute;left:6801;top:5965;width:10;height:20" coordorigin="6801,5965" coordsize="10,20" path="m6801,5984l6810,5984,6810,5965,6801,5965,6801,5984xe" filled="true" fillcolor="#000000" stroked="false">
                <v:path arrowok="t"/>
                <v:fill type="solid"/>
              </v:shape>
            </v:group>
            <v:group style="position:absolute;left:6801;top:5984;width:10;height:20" coordorigin="6801,5984" coordsize="10,20">
              <v:shape style="position:absolute;left:6801;top:5984;width:10;height:20" coordorigin="6801,5984" coordsize="10,20" path="m6801,6003l6810,6003,6810,5984,6801,5984,6801,6003xe" filled="true" fillcolor="#000000" stroked="false">
                <v:path arrowok="t"/>
                <v:fill type="solid"/>
              </v:shape>
            </v:group>
            <v:group style="position:absolute;left:6801;top:6003;width:10;height:20" coordorigin="6801,6003" coordsize="10,20">
              <v:shape style="position:absolute;left:6801;top:6003;width:10;height:20" coordorigin="6801,6003" coordsize="10,20" path="m6801,6022l6810,6022,6810,6003,6801,6003,6801,6022xe" filled="true" fillcolor="#000000" stroked="false">
                <v:path arrowok="t"/>
                <v:fill type="solid"/>
              </v:shape>
            </v:group>
            <v:group style="position:absolute;left:6801;top:6022;width:10;height:20" coordorigin="6801,6022" coordsize="10,20">
              <v:shape style="position:absolute;left:6801;top:6022;width:10;height:20" coordorigin="6801,6022" coordsize="10,20" path="m6801,6042l6810,6042,6810,6022,6801,6022,6801,6042xe" filled="true" fillcolor="#000000" stroked="false">
                <v:path arrowok="t"/>
                <v:fill type="solid"/>
              </v:shape>
            </v:group>
            <v:group style="position:absolute;left:6801;top:6042;width:10;height:20" coordorigin="6801,6042" coordsize="10,20">
              <v:shape style="position:absolute;left:6801;top:6042;width:10;height:20" coordorigin="6801,6042" coordsize="10,20" path="m6801,6061l6810,6061,6810,6042,6801,6042,6801,6061xe" filled="true" fillcolor="#000000" stroked="false">
                <v:path arrowok="t"/>
                <v:fill type="solid"/>
              </v:shape>
            </v:group>
            <v:group style="position:absolute;left:6801;top:6061;width:10;height:20" coordorigin="6801,6061" coordsize="10,20">
              <v:shape style="position:absolute;left:6801;top:6061;width:10;height:20" coordorigin="6801,6061" coordsize="10,20" path="m6801,6080l6810,6080,6810,6061,6801,6061,6801,6080xe" filled="true" fillcolor="#000000" stroked="false">
                <v:path arrowok="t"/>
                <v:fill type="solid"/>
              </v:shape>
            </v:group>
            <v:group style="position:absolute;left:6801;top:6080;width:10;height:20" coordorigin="6801,6080" coordsize="10,20">
              <v:shape style="position:absolute;left:6801;top:6080;width:10;height:20" coordorigin="6801,6080" coordsize="10,20" path="m6801,6099l6810,6099,6810,6080,6801,6080,6801,6099xe" filled="true" fillcolor="#000000" stroked="false">
                <v:path arrowok="t"/>
                <v:fill type="solid"/>
              </v:shape>
            </v:group>
            <v:group style="position:absolute;left:6801;top:6099;width:10;height:20" coordorigin="6801,6099" coordsize="10,20">
              <v:shape style="position:absolute;left:6801;top:6099;width:10;height:20" coordorigin="6801,6099" coordsize="10,20" path="m6801,6118l6810,6118,6810,6099,6801,6099,6801,6118xe" filled="true" fillcolor="#000000" stroked="false">
                <v:path arrowok="t"/>
                <v:fill type="solid"/>
              </v:shape>
            </v:group>
            <v:group style="position:absolute;left:6801;top:6118;width:10;height:20" coordorigin="6801,6118" coordsize="10,20">
              <v:shape style="position:absolute;left:6801;top:6118;width:10;height:20" coordorigin="6801,6118" coordsize="10,20" path="m6801,6138l6810,6138,6810,6118,6801,6118,6801,6138xe" filled="true" fillcolor="#000000" stroked="false">
                <v:path arrowok="t"/>
                <v:fill type="solid"/>
              </v:shape>
            </v:group>
            <v:group style="position:absolute;left:6801;top:6138;width:10;height:20" coordorigin="6801,6138" coordsize="10,20">
              <v:shape style="position:absolute;left:6801;top:6138;width:10;height:20" coordorigin="6801,6138" coordsize="10,20" path="m6801,6157l6810,6157,6810,6138,6801,6138,6801,6157xe" filled="true" fillcolor="#000000" stroked="false">
                <v:path arrowok="t"/>
                <v:fill type="solid"/>
              </v:shape>
            </v:group>
            <v:group style="position:absolute;left:6801;top:6157;width:10;height:20" coordorigin="6801,6157" coordsize="10,20">
              <v:shape style="position:absolute;left:6801;top:6157;width:10;height:20" coordorigin="6801,6157" coordsize="10,20" path="m6801,6176l6810,6176,6810,6157,6801,6157,6801,6176xe" filled="true" fillcolor="#000000" stroked="false">
                <v:path arrowok="t"/>
                <v:fill type="solid"/>
              </v:shape>
            </v:group>
            <v:group style="position:absolute;left:6801;top:6176;width:10;height:20" coordorigin="6801,6176" coordsize="10,20">
              <v:shape style="position:absolute;left:6801;top:6176;width:10;height:20" coordorigin="6801,6176" coordsize="10,20" path="m6801,6195l6810,6195,6810,6176,6801,6176,6801,6195xe" filled="true" fillcolor="#000000" stroked="false">
                <v:path arrowok="t"/>
                <v:fill type="solid"/>
              </v:shape>
            </v:group>
            <v:group style="position:absolute;left:6801;top:6195;width:10;height:20" coordorigin="6801,6195" coordsize="10,20">
              <v:shape style="position:absolute;left:6801;top:6195;width:10;height:20" coordorigin="6801,6195" coordsize="10,20" path="m6801,6214l6810,6214,6810,6195,6801,6195,6801,6214xe" filled="true" fillcolor="#000000" stroked="false">
                <v:path arrowok="t"/>
                <v:fill type="solid"/>
              </v:shape>
            </v:group>
            <v:group style="position:absolute;left:6801;top:6214;width:10;height:20" coordorigin="6801,6214" coordsize="10,20">
              <v:shape style="position:absolute;left:6801;top:6214;width:10;height:20" coordorigin="6801,6214" coordsize="10,20" path="m6801,6234l6810,6234,6810,6214,6801,6214,6801,6234xe" filled="true" fillcolor="#000000" stroked="false">
                <v:path arrowok="t"/>
                <v:fill type="solid"/>
              </v:shape>
            </v:group>
            <v:group style="position:absolute;left:6801;top:6234;width:10;height:20" coordorigin="6801,6234" coordsize="10,20">
              <v:shape style="position:absolute;left:6801;top:6234;width:10;height:20" coordorigin="6801,6234" coordsize="10,20" path="m6801,6253l6810,6253,6810,6234,6801,6234,6801,6253xe" filled="true" fillcolor="#000000" stroked="false">
                <v:path arrowok="t"/>
                <v:fill type="solid"/>
              </v:shape>
            </v:group>
            <v:group style="position:absolute;left:6801;top:6253;width:10;height:20" coordorigin="6801,6253" coordsize="10,20">
              <v:shape style="position:absolute;left:6801;top:6253;width:10;height:20" coordorigin="6801,6253" coordsize="10,20" path="m6801,6272l6810,6272,6810,6253,6801,6253,6801,6272xe" filled="true" fillcolor="#000000" stroked="false">
                <v:path arrowok="t"/>
                <v:fill type="solid"/>
              </v:shape>
            </v:group>
            <v:group style="position:absolute;left:6801;top:6272;width:10;height:20" coordorigin="6801,6272" coordsize="10,20">
              <v:shape style="position:absolute;left:6801;top:6272;width:10;height:20" coordorigin="6801,6272" coordsize="10,20" path="m6801,6291l6810,6291,6810,6272,6801,6272,6801,6291xe" filled="true" fillcolor="#000000" stroked="false">
                <v:path arrowok="t"/>
                <v:fill type="solid"/>
              </v:shape>
            </v:group>
            <v:group style="position:absolute;left:6801;top:6291;width:10;height:20" coordorigin="6801,6291" coordsize="10,20">
              <v:shape style="position:absolute;left:6801;top:6291;width:10;height:20" coordorigin="6801,6291" coordsize="10,20" path="m6801,6310l6810,6310,6810,6291,6801,6291,6801,6310xe" filled="true" fillcolor="#000000" stroked="false">
                <v:path arrowok="t"/>
                <v:fill type="solid"/>
              </v:shape>
            </v:group>
            <v:group style="position:absolute;left:6801;top:6311;width:10;height:20" coordorigin="6801,6311" coordsize="10,20">
              <v:shape style="position:absolute;left:6801;top:6311;width:10;height:20" coordorigin="6801,6311" coordsize="10,20" path="m6801,6330l6810,6330,6810,6311,6801,6311,6801,6330xe" filled="true" fillcolor="#000000" stroked="false">
                <v:path arrowok="t"/>
                <v:fill type="solid"/>
              </v:shape>
            </v:group>
            <v:group style="position:absolute;left:6801;top:6330;width:10;height:20" coordorigin="6801,6330" coordsize="10,20">
              <v:shape style="position:absolute;left:6801;top:6330;width:10;height:20" coordorigin="6801,6330" coordsize="10,20" path="m6801,6349l6810,6349,6810,6330,6801,6330,6801,6349xe" filled="true" fillcolor="#000000" stroked="false">
                <v:path arrowok="t"/>
                <v:fill type="solid"/>
              </v:shape>
            </v:group>
            <v:group style="position:absolute;left:6801;top:6349;width:10;height:20" coordorigin="6801,6349" coordsize="10,20">
              <v:shape style="position:absolute;left:6801;top:6349;width:10;height:20" coordorigin="6801,6349" coordsize="10,20" path="m6801,6369l6810,6369,6810,6349,6801,6349,6801,6369xe" filled="true" fillcolor="#000000" stroked="false">
                <v:path arrowok="t"/>
                <v:fill type="solid"/>
              </v:shape>
            </v:group>
            <v:group style="position:absolute;left:6801;top:6369;width:10;height:20" coordorigin="6801,6369" coordsize="10,20">
              <v:shape style="position:absolute;left:6801;top:6369;width:10;height:20" coordorigin="6801,6369" coordsize="10,20" path="m6801,6388l6810,6388,6810,6369,6801,6369,6801,6388xe" filled="true" fillcolor="#000000" stroked="false">
                <v:path arrowok="t"/>
                <v:fill type="solid"/>
              </v:shape>
            </v:group>
            <v:group style="position:absolute;left:6801;top:6388;width:10;height:20" coordorigin="6801,6388" coordsize="10,20">
              <v:shape style="position:absolute;left:6801;top:6388;width:10;height:20" coordorigin="6801,6388" coordsize="10,20" path="m6801,6407l6810,6407,6810,6388,6801,6388,6801,6407xe" filled="true" fillcolor="#000000" stroked="false">
                <v:path arrowok="t"/>
                <v:fill type="solid"/>
              </v:shape>
            </v:group>
            <v:group style="position:absolute;left:6801;top:6407;width:10;height:20" coordorigin="6801,6407" coordsize="10,20">
              <v:shape style="position:absolute;left:6801;top:6407;width:10;height:20" coordorigin="6801,6407" coordsize="10,20" path="m6801,6426l6810,6426,6810,6407,6801,6407,6801,6426xe" filled="true" fillcolor="#000000" stroked="false">
                <v:path arrowok="t"/>
                <v:fill type="solid"/>
              </v:shape>
            </v:group>
            <v:group style="position:absolute;left:6801;top:6426;width:10;height:20" coordorigin="6801,6426" coordsize="10,20">
              <v:shape style="position:absolute;left:6801;top:6426;width:10;height:20" coordorigin="6801,6426" coordsize="10,20" path="m6801,6445l6810,6445,6810,6426,6801,6426,6801,6445xe" filled="true" fillcolor="#000000" stroked="false">
                <v:path arrowok="t"/>
                <v:fill type="solid"/>
              </v:shape>
            </v:group>
            <v:group style="position:absolute;left:6801;top:6445;width:10;height:20" coordorigin="6801,6445" coordsize="10,20">
              <v:shape style="position:absolute;left:6801;top:6445;width:10;height:20" coordorigin="6801,6445" coordsize="10,20" path="m6801,6465l6810,6465,6810,6445,6801,6445,6801,6465xe" filled="true" fillcolor="#000000" stroked="false">
                <v:path arrowok="t"/>
                <v:fill type="solid"/>
              </v:shape>
            </v:group>
            <v:group style="position:absolute;left:6801;top:6465;width:10;height:20" coordorigin="6801,6465" coordsize="10,20">
              <v:shape style="position:absolute;left:6801;top:6465;width:10;height:20" coordorigin="6801,6465" coordsize="10,20" path="m6801,6484l6810,6484,6810,6465,6801,6465,6801,6484xe" filled="true" fillcolor="#000000" stroked="false">
                <v:path arrowok="t"/>
                <v:fill type="solid"/>
              </v:shape>
            </v:group>
            <v:group style="position:absolute;left:6801;top:6484;width:10;height:20" coordorigin="6801,6484" coordsize="10,20">
              <v:shape style="position:absolute;left:6801;top:6484;width:10;height:20" coordorigin="6801,6484" coordsize="10,20" path="m6801,6503l6810,6503,6810,6484,6801,6484,6801,6503xe" filled="true" fillcolor="#000000" stroked="false">
                <v:path arrowok="t"/>
                <v:fill type="solid"/>
              </v:shape>
            </v:group>
            <v:group style="position:absolute;left:6801;top:6503;width:10;height:20" coordorigin="6801,6503" coordsize="10,20">
              <v:shape style="position:absolute;left:6801;top:6503;width:10;height:20" coordorigin="6801,6503" coordsize="10,20" path="m6801,6522l6810,6522,6810,6503,6801,6503,6801,6522xe" filled="true" fillcolor="#000000" stroked="false">
                <v:path arrowok="t"/>
                <v:fill type="solid"/>
              </v:shape>
            </v:group>
            <v:group style="position:absolute;left:6801;top:6529;width:10;height:2" coordorigin="6801,6529" coordsize="10,2">
              <v:shape style="position:absolute;left:6801;top:6529;width:10;height:2" coordorigin="6801,6529" coordsize="10,0" path="m6801,6529l6810,6529e" filled="false" stroked="true" strokeweight=".71997pt" strokecolor="#000000">
                <v:path arrowok="t"/>
              </v:shape>
            </v:group>
            <v:group style="position:absolute;left:6801;top:6551;width:29;height:2" coordorigin="6801,6551" coordsize="29,2">
              <v:shape style="position:absolute;left:6801;top:6551;width:29;height:2" coordorigin="6801,6551" coordsize="29,0" path="m6801,6551l6829,6551e" filled="false" stroked="true" strokeweight="1.44pt" strokecolor="#000000">
                <v:path arrowok="t"/>
              </v:shape>
            </v:group>
            <v:group style="position:absolute;left:6829;top:6551;width:1126;height:2" coordorigin="6829,6551" coordsize="1126,2">
              <v:shape style="position:absolute;left:6829;top:6551;width:1126;height:2" coordorigin="6829,6551" coordsize="1126,0" path="m6829,6551l7955,6551e" filled="false" stroked="true" strokeweight="1.44pt" strokecolor="#000000">
                <v:path arrowok="t"/>
              </v:shape>
            </v:group>
            <v:group style="position:absolute;left:7955;top:5830;width:10;height:20" coordorigin="7955,5830" coordsize="10,20">
              <v:shape style="position:absolute;left:7955;top:5830;width:10;height:20" coordorigin="7955,5830" coordsize="10,20" path="m7955,5850l7965,5850,7965,5830,7955,5830,7955,5850xe" filled="true" fillcolor="#000000" stroked="false">
                <v:path arrowok="t"/>
                <v:fill type="solid"/>
              </v:shape>
            </v:group>
            <v:group style="position:absolute;left:7955;top:5850;width:10;height:20" coordorigin="7955,5850" coordsize="10,20">
              <v:shape style="position:absolute;left:7955;top:5850;width:10;height:20" coordorigin="7955,5850" coordsize="10,20" path="m7955,5869l7965,5869,7965,5850,7955,5850,7955,5869xe" filled="true" fillcolor="#000000" stroked="false">
                <v:path arrowok="t"/>
                <v:fill type="solid"/>
              </v:shape>
            </v:group>
            <v:group style="position:absolute;left:7955;top:5869;width:10;height:20" coordorigin="7955,5869" coordsize="10,20">
              <v:shape style="position:absolute;left:7955;top:5869;width:10;height:20" coordorigin="7955,5869" coordsize="10,20" path="m7955,5888l7965,5888,7965,5869,7955,5869,7955,5888xe" filled="true" fillcolor="#000000" stroked="false">
                <v:path arrowok="t"/>
                <v:fill type="solid"/>
              </v:shape>
            </v:group>
            <v:group style="position:absolute;left:7955;top:5888;width:10;height:20" coordorigin="7955,5888" coordsize="10,20">
              <v:shape style="position:absolute;left:7955;top:5888;width:10;height:20" coordorigin="7955,5888" coordsize="10,20" path="m7955,5907l7965,5907,7965,5888,7955,5888,7955,5907xe" filled="true" fillcolor="#000000" stroked="false">
                <v:path arrowok="t"/>
                <v:fill type="solid"/>
              </v:shape>
            </v:group>
            <v:group style="position:absolute;left:7955;top:5907;width:10;height:20" coordorigin="7955,5907" coordsize="10,20">
              <v:shape style="position:absolute;left:7955;top:5907;width:10;height:20" coordorigin="7955,5907" coordsize="10,20" path="m7955,5926l7965,5926,7965,5907,7955,5907,7955,5926xe" filled="true" fillcolor="#000000" stroked="false">
                <v:path arrowok="t"/>
                <v:fill type="solid"/>
              </v:shape>
            </v:group>
            <v:group style="position:absolute;left:7955;top:5926;width:10;height:20" coordorigin="7955,5926" coordsize="10,20">
              <v:shape style="position:absolute;left:7955;top:5926;width:10;height:20" coordorigin="7955,5926" coordsize="10,20" path="m7955,5946l7965,5946,7965,5926,7955,5926,7955,5946xe" filled="true" fillcolor="#000000" stroked="false">
                <v:path arrowok="t"/>
                <v:fill type="solid"/>
              </v:shape>
            </v:group>
            <v:group style="position:absolute;left:7955;top:5946;width:10;height:20" coordorigin="7955,5946" coordsize="10,20">
              <v:shape style="position:absolute;left:7955;top:5946;width:10;height:20" coordorigin="7955,5946" coordsize="10,20" path="m7955,5965l7965,5965,7965,5946,7955,5946,7955,5965xe" filled="true" fillcolor="#000000" stroked="false">
                <v:path arrowok="t"/>
                <v:fill type="solid"/>
              </v:shape>
            </v:group>
            <v:group style="position:absolute;left:7955;top:5965;width:10;height:20" coordorigin="7955,5965" coordsize="10,20">
              <v:shape style="position:absolute;left:7955;top:5965;width:10;height:20" coordorigin="7955,5965" coordsize="10,20" path="m7955,5984l7965,5984,7965,5965,7955,5965,7955,5984xe" filled="true" fillcolor="#000000" stroked="false">
                <v:path arrowok="t"/>
                <v:fill type="solid"/>
              </v:shape>
            </v:group>
            <v:group style="position:absolute;left:7955;top:5984;width:10;height:20" coordorigin="7955,5984" coordsize="10,20">
              <v:shape style="position:absolute;left:7955;top:5984;width:10;height:20" coordorigin="7955,5984" coordsize="10,20" path="m7955,6003l7965,6003,7965,5984,7955,5984,7955,6003xe" filled="true" fillcolor="#000000" stroked="false">
                <v:path arrowok="t"/>
                <v:fill type="solid"/>
              </v:shape>
            </v:group>
            <v:group style="position:absolute;left:7955;top:6003;width:10;height:20" coordorigin="7955,6003" coordsize="10,20">
              <v:shape style="position:absolute;left:7955;top:6003;width:10;height:20" coordorigin="7955,6003" coordsize="10,20" path="m7955,6022l7965,6022,7965,6003,7955,6003,7955,6022xe" filled="true" fillcolor="#000000" stroked="false">
                <v:path arrowok="t"/>
                <v:fill type="solid"/>
              </v:shape>
            </v:group>
            <v:group style="position:absolute;left:7955;top:6022;width:10;height:20" coordorigin="7955,6022" coordsize="10,20">
              <v:shape style="position:absolute;left:7955;top:6022;width:10;height:20" coordorigin="7955,6022" coordsize="10,20" path="m7955,6042l7965,6042,7965,6022,7955,6022,7955,6042xe" filled="true" fillcolor="#000000" stroked="false">
                <v:path arrowok="t"/>
                <v:fill type="solid"/>
              </v:shape>
            </v:group>
            <v:group style="position:absolute;left:7955;top:6042;width:10;height:20" coordorigin="7955,6042" coordsize="10,20">
              <v:shape style="position:absolute;left:7955;top:6042;width:10;height:20" coordorigin="7955,6042" coordsize="10,20" path="m7955,6061l7965,6061,7965,6042,7955,6042,7955,6061xe" filled="true" fillcolor="#000000" stroked="false">
                <v:path arrowok="t"/>
                <v:fill type="solid"/>
              </v:shape>
            </v:group>
            <v:group style="position:absolute;left:7955;top:6061;width:10;height:20" coordorigin="7955,6061" coordsize="10,20">
              <v:shape style="position:absolute;left:7955;top:6061;width:10;height:20" coordorigin="7955,6061" coordsize="10,20" path="m7955,6080l7965,6080,7965,6061,7955,6061,7955,6080xe" filled="true" fillcolor="#000000" stroked="false">
                <v:path arrowok="t"/>
                <v:fill type="solid"/>
              </v:shape>
            </v:group>
            <v:group style="position:absolute;left:7955;top:6080;width:10;height:20" coordorigin="7955,6080" coordsize="10,20">
              <v:shape style="position:absolute;left:7955;top:6080;width:10;height:20" coordorigin="7955,6080" coordsize="10,20" path="m7955,6099l7965,6099,7965,6080,7955,6080,7955,6099xe" filled="true" fillcolor="#000000" stroked="false">
                <v:path arrowok="t"/>
                <v:fill type="solid"/>
              </v:shape>
            </v:group>
            <v:group style="position:absolute;left:7955;top:6099;width:10;height:20" coordorigin="7955,6099" coordsize="10,20">
              <v:shape style="position:absolute;left:7955;top:6099;width:10;height:20" coordorigin="7955,6099" coordsize="10,20" path="m7955,6118l7965,6118,7965,6099,7955,6099,7955,6118xe" filled="true" fillcolor="#000000" stroked="false">
                <v:path arrowok="t"/>
                <v:fill type="solid"/>
              </v:shape>
            </v:group>
            <v:group style="position:absolute;left:7955;top:6118;width:10;height:20" coordorigin="7955,6118" coordsize="10,20">
              <v:shape style="position:absolute;left:7955;top:6118;width:10;height:20" coordorigin="7955,6118" coordsize="10,20" path="m7955,6138l7965,6138,7965,6118,7955,6118,7955,6138xe" filled="true" fillcolor="#000000" stroked="false">
                <v:path arrowok="t"/>
                <v:fill type="solid"/>
              </v:shape>
            </v:group>
            <v:group style="position:absolute;left:7955;top:6138;width:10;height:20" coordorigin="7955,6138" coordsize="10,20">
              <v:shape style="position:absolute;left:7955;top:6138;width:10;height:20" coordorigin="7955,6138" coordsize="10,20" path="m7955,6157l7965,6157,7965,6138,7955,6138,7955,6157xe" filled="true" fillcolor="#000000" stroked="false">
                <v:path arrowok="t"/>
                <v:fill type="solid"/>
              </v:shape>
            </v:group>
            <v:group style="position:absolute;left:7955;top:6157;width:10;height:20" coordorigin="7955,6157" coordsize="10,20">
              <v:shape style="position:absolute;left:7955;top:6157;width:10;height:20" coordorigin="7955,6157" coordsize="10,20" path="m7955,6176l7965,6176,7965,6157,7955,6157,7955,6176xe" filled="true" fillcolor="#000000" stroked="false">
                <v:path arrowok="t"/>
                <v:fill type="solid"/>
              </v:shape>
            </v:group>
            <v:group style="position:absolute;left:7955;top:6176;width:10;height:20" coordorigin="7955,6176" coordsize="10,20">
              <v:shape style="position:absolute;left:7955;top:6176;width:10;height:20" coordorigin="7955,6176" coordsize="10,20" path="m7955,6195l7965,6195,7965,6176,7955,6176,7955,6195xe" filled="true" fillcolor="#000000" stroked="false">
                <v:path arrowok="t"/>
                <v:fill type="solid"/>
              </v:shape>
            </v:group>
            <v:group style="position:absolute;left:7955;top:6195;width:10;height:20" coordorigin="7955,6195" coordsize="10,20">
              <v:shape style="position:absolute;left:7955;top:6195;width:10;height:20" coordorigin="7955,6195" coordsize="10,20" path="m7955,6214l7965,6214,7965,6195,7955,6195,7955,6214xe" filled="true" fillcolor="#000000" stroked="false">
                <v:path arrowok="t"/>
                <v:fill type="solid"/>
              </v:shape>
            </v:group>
            <v:group style="position:absolute;left:7955;top:6214;width:10;height:20" coordorigin="7955,6214" coordsize="10,20">
              <v:shape style="position:absolute;left:7955;top:6214;width:10;height:20" coordorigin="7955,6214" coordsize="10,20" path="m7955,6234l7965,6234,7965,6214,7955,6214,7955,6234xe" filled="true" fillcolor="#000000" stroked="false">
                <v:path arrowok="t"/>
                <v:fill type="solid"/>
              </v:shape>
            </v:group>
            <v:group style="position:absolute;left:7955;top:6234;width:10;height:20" coordorigin="7955,6234" coordsize="10,20">
              <v:shape style="position:absolute;left:7955;top:6234;width:10;height:20" coordorigin="7955,6234" coordsize="10,20" path="m7955,6253l7965,6253,7965,6234,7955,6234,7955,6253xe" filled="true" fillcolor="#000000" stroked="false">
                <v:path arrowok="t"/>
                <v:fill type="solid"/>
              </v:shape>
            </v:group>
            <v:group style="position:absolute;left:7955;top:6253;width:10;height:20" coordorigin="7955,6253" coordsize="10,20">
              <v:shape style="position:absolute;left:7955;top:6253;width:10;height:20" coordorigin="7955,6253" coordsize="10,20" path="m7955,6272l7965,6272,7965,6253,7955,6253,7955,6272xe" filled="true" fillcolor="#000000" stroked="false">
                <v:path arrowok="t"/>
                <v:fill type="solid"/>
              </v:shape>
            </v:group>
            <v:group style="position:absolute;left:7955;top:6272;width:10;height:20" coordorigin="7955,6272" coordsize="10,20">
              <v:shape style="position:absolute;left:7955;top:6272;width:10;height:20" coordorigin="7955,6272" coordsize="10,20" path="m7955,6291l7965,6291,7965,6272,7955,6272,7955,6291xe" filled="true" fillcolor="#000000" stroked="false">
                <v:path arrowok="t"/>
                <v:fill type="solid"/>
              </v:shape>
            </v:group>
            <v:group style="position:absolute;left:7955;top:6291;width:10;height:20" coordorigin="7955,6291" coordsize="10,20">
              <v:shape style="position:absolute;left:7955;top:6291;width:10;height:20" coordorigin="7955,6291" coordsize="10,20" path="m7955,6310l7965,6310,7965,6291,7955,6291,7955,6310xe" filled="true" fillcolor="#000000" stroked="false">
                <v:path arrowok="t"/>
                <v:fill type="solid"/>
              </v:shape>
            </v:group>
            <v:group style="position:absolute;left:7955;top:6311;width:10;height:20" coordorigin="7955,6311" coordsize="10,20">
              <v:shape style="position:absolute;left:7955;top:6311;width:10;height:20" coordorigin="7955,6311" coordsize="10,20" path="m7955,6330l7965,6330,7965,6311,7955,6311,7955,6330xe" filled="true" fillcolor="#000000" stroked="false">
                <v:path arrowok="t"/>
                <v:fill type="solid"/>
              </v:shape>
            </v:group>
            <v:group style="position:absolute;left:7955;top:6330;width:10;height:20" coordorigin="7955,6330" coordsize="10,20">
              <v:shape style="position:absolute;left:7955;top:6330;width:10;height:20" coordorigin="7955,6330" coordsize="10,20" path="m7955,6349l7965,6349,7965,6330,7955,6330,7955,6349xe" filled="true" fillcolor="#000000" stroked="false">
                <v:path arrowok="t"/>
                <v:fill type="solid"/>
              </v:shape>
            </v:group>
            <v:group style="position:absolute;left:7955;top:6349;width:10;height:20" coordorigin="7955,6349" coordsize="10,20">
              <v:shape style="position:absolute;left:7955;top:6349;width:10;height:20" coordorigin="7955,6349" coordsize="10,20" path="m7955,6369l7965,6369,7965,6349,7955,6349,7955,6369xe" filled="true" fillcolor="#000000" stroked="false">
                <v:path arrowok="t"/>
                <v:fill type="solid"/>
              </v:shape>
            </v:group>
            <v:group style="position:absolute;left:7955;top:6369;width:10;height:20" coordorigin="7955,6369" coordsize="10,20">
              <v:shape style="position:absolute;left:7955;top:6369;width:10;height:20" coordorigin="7955,6369" coordsize="10,20" path="m7955,6388l7965,6388,7965,6369,7955,6369,7955,6388xe" filled="true" fillcolor="#000000" stroked="false">
                <v:path arrowok="t"/>
                <v:fill type="solid"/>
              </v:shape>
            </v:group>
            <v:group style="position:absolute;left:7955;top:6388;width:10;height:20" coordorigin="7955,6388" coordsize="10,20">
              <v:shape style="position:absolute;left:7955;top:6388;width:10;height:20" coordorigin="7955,6388" coordsize="10,20" path="m7955,6407l7965,6407,7965,6388,7955,6388,7955,6407xe" filled="true" fillcolor="#000000" stroked="false">
                <v:path arrowok="t"/>
                <v:fill type="solid"/>
              </v:shape>
            </v:group>
            <v:group style="position:absolute;left:7955;top:6407;width:10;height:20" coordorigin="7955,6407" coordsize="10,20">
              <v:shape style="position:absolute;left:7955;top:6407;width:10;height:20" coordorigin="7955,6407" coordsize="10,20" path="m7955,6426l7965,6426,7965,6407,7955,6407,7955,6426xe" filled="true" fillcolor="#000000" stroked="false">
                <v:path arrowok="t"/>
                <v:fill type="solid"/>
              </v:shape>
            </v:group>
            <v:group style="position:absolute;left:7955;top:6426;width:10;height:20" coordorigin="7955,6426" coordsize="10,20">
              <v:shape style="position:absolute;left:7955;top:6426;width:10;height:20" coordorigin="7955,6426" coordsize="10,20" path="m7955,6445l7965,6445,7965,6426,7955,6426,7955,6445xe" filled="true" fillcolor="#000000" stroked="false">
                <v:path arrowok="t"/>
                <v:fill type="solid"/>
              </v:shape>
            </v:group>
            <v:group style="position:absolute;left:7955;top:6445;width:10;height:20" coordorigin="7955,6445" coordsize="10,20">
              <v:shape style="position:absolute;left:7955;top:6445;width:10;height:20" coordorigin="7955,6445" coordsize="10,20" path="m7955,6465l7965,6465,7965,6445,7955,6445,7955,6465xe" filled="true" fillcolor="#000000" stroked="false">
                <v:path arrowok="t"/>
                <v:fill type="solid"/>
              </v:shape>
            </v:group>
            <v:group style="position:absolute;left:7955;top:6465;width:10;height:20" coordorigin="7955,6465" coordsize="10,20">
              <v:shape style="position:absolute;left:7955;top:6465;width:10;height:20" coordorigin="7955,6465" coordsize="10,20" path="m7955,6484l7965,6484,7965,6465,7955,6465,7955,6484xe" filled="true" fillcolor="#000000" stroked="false">
                <v:path arrowok="t"/>
                <v:fill type="solid"/>
              </v:shape>
            </v:group>
            <v:group style="position:absolute;left:7955;top:6484;width:10;height:20" coordorigin="7955,6484" coordsize="10,20">
              <v:shape style="position:absolute;left:7955;top:6484;width:10;height:20" coordorigin="7955,6484" coordsize="10,20" path="m7955,6503l7965,6503,7965,6484,7955,6484,7955,6503xe" filled="true" fillcolor="#000000" stroked="false">
                <v:path arrowok="t"/>
                <v:fill type="solid"/>
              </v:shape>
            </v:group>
            <v:group style="position:absolute;left:7955;top:6503;width:10;height:20" coordorigin="7955,6503" coordsize="10,20">
              <v:shape style="position:absolute;left:7955;top:6503;width:10;height:20" coordorigin="7955,6503" coordsize="10,20" path="m7955,6522l7965,6522,7965,6503,7955,6503,7955,6522xe" filled="true" fillcolor="#000000" stroked="false">
                <v:path arrowok="t"/>
                <v:fill type="solid"/>
              </v:shape>
            </v:group>
            <v:group style="position:absolute;left:7955;top:6529;width:10;height:2" coordorigin="7955,6529" coordsize="10,2">
              <v:shape style="position:absolute;left:7955;top:6529;width:10;height:2" coordorigin="7955,6529" coordsize="10,0" path="m7955,6529l7965,6529e" filled="false" stroked="true" strokeweight=".71997pt" strokecolor="#000000">
                <v:path arrowok="t"/>
              </v:shape>
            </v:group>
            <v:group style="position:absolute;left:7955;top:6551;width:29;height:2" coordorigin="7955,6551" coordsize="29,2">
              <v:shape style="position:absolute;left:7955;top:6551;width:29;height:2" coordorigin="7955,6551" coordsize="29,0" path="m7955,6551l7984,6551e" filled="false" stroked="true" strokeweight="1.44pt" strokecolor="#000000">
                <v:path arrowok="t"/>
              </v:shape>
            </v:group>
            <v:group style="position:absolute;left:7984;top:6551;width:843;height:2" coordorigin="7984,6551" coordsize="843,2">
              <v:shape style="position:absolute;left:7984;top:6551;width:843;height:2" coordorigin="7984,6551" coordsize="843,0" path="m7984,6551l8826,6551e" filled="false" stroked="true" strokeweight="1.44pt" strokecolor="#000000">
                <v:path arrowok="t"/>
              </v:shape>
            </v:group>
            <v:group style="position:absolute;left:8826;top:5830;width:10;height:20" coordorigin="8826,5830" coordsize="10,20">
              <v:shape style="position:absolute;left:8826;top:5830;width:10;height:20" coordorigin="8826,5830" coordsize="10,20" path="m8826,5850l8836,5850,8836,5830,8826,5830,8826,5850xe" filled="true" fillcolor="#000000" stroked="false">
                <v:path arrowok="t"/>
                <v:fill type="solid"/>
              </v:shape>
            </v:group>
            <v:group style="position:absolute;left:8826;top:5850;width:10;height:20" coordorigin="8826,5850" coordsize="10,20">
              <v:shape style="position:absolute;left:8826;top:5850;width:10;height:20" coordorigin="8826,5850" coordsize="10,20" path="m8826,5869l8836,5869,8836,5850,8826,5850,8826,5869xe" filled="true" fillcolor="#000000" stroked="false">
                <v:path arrowok="t"/>
                <v:fill type="solid"/>
              </v:shape>
            </v:group>
            <v:group style="position:absolute;left:8826;top:5869;width:10;height:20" coordorigin="8826,5869" coordsize="10,20">
              <v:shape style="position:absolute;left:8826;top:5869;width:10;height:20" coordorigin="8826,5869" coordsize="10,20" path="m8826,5888l8836,5888,8836,5869,8826,5869,8826,5888xe" filled="true" fillcolor="#000000" stroked="false">
                <v:path arrowok="t"/>
                <v:fill type="solid"/>
              </v:shape>
            </v:group>
            <v:group style="position:absolute;left:8826;top:5888;width:10;height:20" coordorigin="8826,5888" coordsize="10,20">
              <v:shape style="position:absolute;left:8826;top:5888;width:10;height:20" coordorigin="8826,5888" coordsize="10,20" path="m8826,5907l8836,5907,8836,5888,8826,5888,8826,5907xe" filled="true" fillcolor="#000000" stroked="false">
                <v:path arrowok="t"/>
                <v:fill type="solid"/>
              </v:shape>
            </v:group>
            <v:group style="position:absolute;left:8826;top:5907;width:10;height:20" coordorigin="8826,5907" coordsize="10,20">
              <v:shape style="position:absolute;left:8826;top:5907;width:10;height:20" coordorigin="8826,5907" coordsize="10,20" path="m8826,5926l8836,5926,8836,5907,8826,5907,8826,5926xe" filled="true" fillcolor="#000000" stroked="false">
                <v:path arrowok="t"/>
                <v:fill type="solid"/>
              </v:shape>
            </v:group>
            <v:group style="position:absolute;left:8826;top:5926;width:10;height:20" coordorigin="8826,5926" coordsize="10,20">
              <v:shape style="position:absolute;left:8826;top:5926;width:10;height:20" coordorigin="8826,5926" coordsize="10,20" path="m8826,5946l8836,5946,8836,5926,8826,5926,8826,5946xe" filled="true" fillcolor="#000000" stroked="false">
                <v:path arrowok="t"/>
                <v:fill type="solid"/>
              </v:shape>
            </v:group>
            <v:group style="position:absolute;left:8826;top:5946;width:10;height:20" coordorigin="8826,5946" coordsize="10,20">
              <v:shape style="position:absolute;left:8826;top:5946;width:10;height:20" coordorigin="8826,5946" coordsize="10,20" path="m8826,5965l8836,5965,8836,5946,8826,5946,8826,5965xe" filled="true" fillcolor="#000000" stroked="false">
                <v:path arrowok="t"/>
                <v:fill type="solid"/>
              </v:shape>
            </v:group>
            <v:group style="position:absolute;left:8826;top:5965;width:10;height:20" coordorigin="8826,5965" coordsize="10,20">
              <v:shape style="position:absolute;left:8826;top:5965;width:10;height:20" coordorigin="8826,5965" coordsize="10,20" path="m8826,5984l8836,5984,8836,5965,8826,5965,8826,5984xe" filled="true" fillcolor="#000000" stroked="false">
                <v:path arrowok="t"/>
                <v:fill type="solid"/>
              </v:shape>
            </v:group>
            <v:group style="position:absolute;left:8826;top:5984;width:10;height:20" coordorigin="8826,5984" coordsize="10,20">
              <v:shape style="position:absolute;left:8826;top:5984;width:10;height:20" coordorigin="8826,5984" coordsize="10,20" path="m8826,6003l8836,6003,8836,5984,8826,5984,8826,6003xe" filled="true" fillcolor="#000000" stroked="false">
                <v:path arrowok="t"/>
                <v:fill type="solid"/>
              </v:shape>
            </v:group>
            <v:group style="position:absolute;left:8826;top:6003;width:10;height:20" coordorigin="8826,6003" coordsize="10,20">
              <v:shape style="position:absolute;left:8826;top:6003;width:10;height:20" coordorigin="8826,6003" coordsize="10,20" path="m8826,6022l8836,6022,8836,6003,8826,6003,8826,6022xe" filled="true" fillcolor="#000000" stroked="false">
                <v:path arrowok="t"/>
                <v:fill type="solid"/>
              </v:shape>
            </v:group>
            <v:group style="position:absolute;left:8826;top:6022;width:10;height:20" coordorigin="8826,6022" coordsize="10,20">
              <v:shape style="position:absolute;left:8826;top:6022;width:10;height:20" coordorigin="8826,6022" coordsize="10,20" path="m8826,6042l8836,6042,8836,6022,8826,6022,8826,6042xe" filled="true" fillcolor="#000000" stroked="false">
                <v:path arrowok="t"/>
                <v:fill type="solid"/>
              </v:shape>
            </v:group>
            <v:group style="position:absolute;left:8826;top:6042;width:10;height:20" coordorigin="8826,6042" coordsize="10,20">
              <v:shape style="position:absolute;left:8826;top:6042;width:10;height:20" coordorigin="8826,6042" coordsize="10,20" path="m8826,6061l8836,6061,8836,6042,8826,6042,8826,6061xe" filled="true" fillcolor="#000000" stroked="false">
                <v:path arrowok="t"/>
                <v:fill type="solid"/>
              </v:shape>
            </v:group>
            <v:group style="position:absolute;left:8826;top:6061;width:10;height:20" coordorigin="8826,6061" coordsize="10,20">
              <v:shape style="position:absolute;left:8826;top:6061;width:10;height:20" coordorigin="8826,6061" coordsize="10,20" path="m8826,6080l8836,6080,8836,6061,8826,6061,8826,6080xe" filled="true" fillcolor="#000000" stroked="false">
                <v:path arrowok="t"/>
                <v:fill type="solid"/>
              </v:shape>
            </v:group>
            <v:group style="position:absolute;left:8826;top:6080;width:10;height:20" coordorigin="8826,6080" coordsize="10,20">
              <v:shape style="position:absolute;left:8826;top:6080;width:10;height:20" coordorigin="8826,6080" coordsize="10,20" path="m8826,6099l8836,6099,8836,6080,8826,6080,8826,6099xe" filled="true" fillcolor="#000000" stroked="false">
                <v:path arrowok="t"/>
                <v:fill type="solid"/>
              </v:shape>
            </v:group>
            <v:group style="position:absolute;left:8826;top:6099;width:10;height:20" coordorigin="8826,6099" coordsize="10,20">
              <v:shape style="position:absolute;left:8826;top:6099;width:10;height:20" coordorigin="8826,6099" coordsize="10,20" path="m8826,6118l8836,6118,8836,6099,8826,6099,8826,6118xe" filled="true" fillcolor="#000000" stroked="false">
                <v:path arrowok="t"/>
                <v:fill type="solid"/>
              </v:shape>
            </v:group>
            <v:group style="position:absolute;left:8826;top:6118;width:10;height:20" coordorigin="8826,6118" coordsize="10,20">
              <v:shape style="position:absolute;left:8826;top:6118;width:10;height:20" coordorigin="8826,6118" coordsize="10,20" path="m8826,6138l8836,6138,8836,6118,8826,6118,8826,6138xe" filled="true" fillcolor="#000000" stroked="false">
                <v:path arrowok="t"/>
                <v:fill type="solid"/>
              </v:shape>
            </v:group>
            <v:group style="position:absolute;left:8826;top:6138;width:10;height:20" coordorigin="8826,6138" coordsize="10,20">
              <v:shape style="position:absolute;left:8826;top:6138;width:10;height:20" coordorigin="8826,6138" coordsize="10,20" path="m8826,6157l8836,6157,8836,6138,8826,6138,8826,6157xe" filled="true" fillcolor="#000000" stroked="false">
                <v:path arrowok="t"/>
                <v:fill type="solid"/>
              </v:shape>
            </v:group>
            <v:group style="position:absolute;left:8826;top:6157;width:10;height:20" coordorigin="8826,6157" coordsize="10,20">
              <v:shape style="position:absolute;left:8826;top:6157;width:10;height:20" coordorigin="8826,6157" coordsize="10,20" path="m8826,6176l8836,6176,8836,6157,8826,6157,8826,6176xe" filled="true" fillcolor="#000000" stroked="false">
                <v:path arrowok="t"/>
                <v:fill type="solid"/>
              </v:shape>
            </v:group>
            <v:group style="position:absolute;left:8826;top:6176;width:10;height:20" coordorigin="8826,6176" coordsize="10,20">
              <v:shape style="position:absolute;left:8826;top:6176;width:10;height:20" coordorigin="8826,6176" coordsize="10,20" path="m8826,6195l8836,6195,8836,6176,8826,6176,8826,6195xe" filled="true" fillcolor="#000000" stroked="false">
                <v:path arrowok="t"/>
                <v:fill type="solid"/>
              </v:shape>
            </v:group>
            <v:group style="position:absolute;left:8826;top:6195;width:10;height:20" coordorigin="8826,6195" coordsize="10,20">
              <v:shape style="position:absolute;left:8826;top:6195;width:10;height:20" coordorigin="8826,6195" coordsize="10,20" path="m8826,6214l8836,6214,8836,6195,8826,6195,8826,6214xe" filled="true" fillcolor="#000000" stroked="false">
                <v:path arrowok="t"/>
                <v:fill type="solid"/>
              </v:shape>
            </v:group>
            <v:group style="position:absolute;left:8826;top:6214;width:10;height:20" coordorigin="8826,6214" coordsize="10,20">
              <v:shape style="position:absolute;left:8826;top:6214;width:10;height:20" coordorigin="8826,6214" coordsize="10,20" path="m8826,6234l8836,6234,8836,6214,8826,6214,8826,6234xe" filled="true" fillcolor="#000000" stroked="false">
                <v:path arrowok="t"/>
                <v:fill type="solid"/>
              </v:shape>
            </v:group>
            <v:group style="position:absolute;left:8826;top:6234;width:10;height:20" coordorigin="8826,6234" coordsize="10,20">
              <v:shape style="position:absolute;left:8826;top:6234;width:10;height:20" coordorigin="8826,6234" coordsize="10,20" path="m8826,6253l8836,6253,8836,6234,8826,6234,8826,6253xe" filled="true" fillcolor="#000000" stroked="false">
                <v:path arrowok="t"/>
                <v:fill type="solid"/>
              </v:shape>
            </v:group>
            <v:group style="position:absolute;left:8826;top:6253;width:10;height:20" coordorigin="8826,6253" coordsize="10,20">
              <v:shape style="position:absolute;left:8826;top:6253;width:10;height:20" coordorigin="8826,6253" coordsize="10,20" path="m8826,6272l8836,6272,8836,6253,8826,6253,8826,6272xe" filled="true" fillcolor="#000000" stroked="false">
                <v:path arrowok="t"/>
                <v:fill type="solid"/>
              </v:shape>
            </v:group>
            <v:group style="position:absolute;left:8826;top:6272;width:10;height:20" coordorigin="8826,6272" coordsize="10,20">
              <v:shape style="position:absolute;left:8826;top:6272;width:10;height:20" coordorigin="8826,6272" coordsize="10,20" path="m8826,6291l8836,6291,8836,6272,8826,6272,8826,6291xe" filled="true" fillcolor="#000000" stroked="false">
                <v:path arrowok="t"/>
                <v:fill type="solid"/>
              </v:shape>
            </v:group>
            <v:group style="position:absolute;left:8826;top:6291;width:10;height:20" coordorigin="8826,6291" coordsize="10,20">
              <v:shape style="position:absolute;left:8826;top:6291;width:10;height:20" coordorigin="8826,6291" coordsize="10,20" path="m8826,6310l8836,6310,8836,6291,8826,6291,8826,6310xe" filled="true" fillcolor="#000000" stroked="false">
                <v:path arrowok="t"/>
                <v:fill type="solid"/>
              </v:shape>
            </v:group>
            <v:group style="position:absolute;left:8826;top:6311;width:10;height:20" coordorigin="8826,6311" coordsize="10,20">
              <v:shape style="position:absolute;left:8826;top:6311;width:10;height:20" coordorigin="8826,6311" coordsize="10,20" path="m8826,6330l8836,6330,8836,6311,8826,6311,8826,6330xe" filled="true" fillcolor="#000000" stroked="false">
                <v:path arrowok="t"/>
                <v:fill type="solid"/>
              </v:shape>
            </v:group>
            <v:group style="position:absolute;left:8826;top:6330;width:10;height:20" coordorigin="8826,6330" coordsize="10,20">
              <v:shape style="position:absolute;left:8826;top:6330;width:10;height:20" coordorigin="8826,6330" coordsize="10,20" path="m8826,6349l8836,6349,8836,6330,8826,6330,8826,6349xe" filled="true" fillcolor="#000000" stroked="false">
                <v:path arrowok="t"/>
                <v:fill type="solid"/>
              </v:shape>
            </v:group>
            <v:group style="position:absolute;left:8826;top:6349;width:10;height:20" coordorigin="8826,6349" coordsize="10,20">
              <v:shape style="position:absolute;left:8826;top:6349;width:10;height:20" coordorigin="8826,6349" coordsize="10,20" path="m8826,6369l8836,6369,8836,6349,8826,6349,8826,6369xe" filled="true" fillcolor="#000000" stroked="false">
                <v:path arrowok="t"/>
                <v:fill type="solid"/>
              </v:shape>
            </v:group>
            <v:group style="position:absolute;left:8826;top:6369;width:10;height:20" coordorigin="8826,6369" coordsize="10,20">
              <v:shape style="position:absolute;left:8826;top:6369;width:10;height:20" coordorigin="8826,6369" coordsize="10,20" path="m8826,6388l8836,6388,8836,6369,8826,6369,8826,6388xe" filled="true" fillcolor="#000000" stroked="false">
                <v:path arrowok="t"/>
                <v:fill type="solid"/>
              </v:shape>
            </v:group>
            <v:group style="position:absolute;left:8826;top:6388;width:10;height:20" coordorigin="8826,6388" coordsize="10,20">
              <v:shape style="position:absolute;left:8826;top:6388;width:10;height:20" coordorigin="8826,6388" coordsize="10,20" path="m8826,6407l8836,6407,8836,6388,8826,6388,8826,6407xe" filled="true" fillcolor="#000000" stroked="false">
                <v:path arrowok="t"/>
                <v:fill type="solid"/>
              </v:shape>
            </v:group>
            <v:group style="position:absolute;left:8826;top:6407;width:10;height:20" coordorigin="8826,6407" coordsize="10,20">
              <v:shape style="position:absolute;left:8826;top:6407;width:10;height:20" coordorigin="8826,6407" coordsize="10,20" path="m8826,6426l8836,6426,8836,6407,8826,6407,8826,6426xe" filled="true" fillcolor="#000000" stroked="false">
                <v:path arrowok="t"/>
                <v:fill type="solid"/>
              </v:shape>
            </v:group>
            <v:group style="position:absolute;left:8826;top:6426;width:10;height:20" coordorigin="8826,6426" coordsize="10,20">
              <v:shape style="position:absolute;left:8826;top:6426;width:10;height:20" coordorigin="8826,6426" coordsize="10,20" path="m8826,6445l8836,6445,8836,6426,8826,6426,8826,6445xe" filled="true" fillcolor="#000000" stroked="false">
                <v:path arrowok="t"/>
                <v:fill type="solid"/>
              </v:shape>
            </v:group>
            <v:group style="position:absolute;left:8826;top:6445;width:10;height:20" coordorigin="8826,6445" coordsize="10,20">
              <v:shape style="position:absolute;left:8826;top:6445;width:10;height:20" coordorigin="8826,6445" coordsize="10,20" path="m8826,6465l8836,6465,8836,6445,8826,6445,8826,6465xe" filled="true" fillcolor="#000000" stroked="false">
                <v:path arrowok="t"/>
                <v:fill type="solid"/>
              </v:shape>
            </v:group>
            <v:group style="position:absolute;left:8826;top:6465;width:10;height:20" coordorigin="8826,6465" coordsize="10,20">
              <v:shape style="position:absolute;left:8826;top:6465;width:10;height:20" coordorigin="8826,6465" coordsize="10,20" path="m8826,6484l8836,6484,8836,6465,8826,6465,8826,6484xe" filled="true" fillcolor="#000000" stroked="false">
                <v:path arrowok="t"/>
                <v:fill type="solid"/>
              </v:shape>
            </v:group>
            <v:group style="position:absolute;left:8826;top:6484;width:10;height:20" coordorigin="8826,6484" coordsize="10,20">
              <v:shape style="position:absolute;left:8826;top:6484;width:10;height:20" coordorigin="8826,6484" coordsize="10,20" path="m8826,6503l8836,6503,8836,6484,8826,6484,8826,6503xe" filled="true" fillcolor="#000000" stroked="false">
                <v:path arrowok="t"/>
                <v:fill type="solid"/>
              </v:shape>
            </v:group>
            <v:group style="position:absolute;left:8826;top:6503;width:10;height:20" coordorigin="8826,6503" coordsize="10,20">
              <v:shape style="position:absolute;left:8826;top:6503;width:10;height:20" coordorigin="8826,6503" coordsize="10,20" path="m8826,6522l8836,6522,8836,6503,8826,6503,8826,6522xe" filled="true" fillcolor="#000000" stroked="false">
                <v:path arrowok="t"/>
                <v:fill type="solid"/>
              </v:shape>
            </v:group>
            <v:group style="position:absolute;left:8826;top:6529;width:10;height:2" coordorigin="8826,6529" coordsize="10,2">
              <v:shape style="position:absolute;left:8826;top:6529;width:10;height:2" coordorigin="8826,6529" coordsize="10,0" path="m8826,6529l8836,6529e" filled="false" stroked="true" strokeweight=".71997pt" strokecolor="#000000">
                <v:path arrowok="t"/>
              </v:shape>
            </v:group>
            <v:group style="position:absolute;left:8826;top:6551;width:29;height:2" coordorigin="8826,6551" coordsize="29,2">
              <v:shape style="position:absolute;left:8826;top:6551;width:29;height:2" coordorigin="8826,6551" coordsize="29,0" path="m8826,6551l8855,6551e" filled="false" stroked="true" strokeweight="1.44pt" strokecolor="#000000">
                <v:path arrowok="t"/>
              </v:shape>
            </v:group>
            <v:group style="position:absolute;left:8855;top:6551;width:978;height:2" coordorigin="8855,6551" coordsize="978,2">
              <v:shape style="position:absolute;left:8855;top:6551;width:978;height:2" coordorigin="8855,6551" coordsize="978,0" path="m8855,6551l9832,6551e" filled="false" stroked="true" strokeweight="1.44pt" strokecolor="#000000">
                <v:path arrowok="t"/>
              </v:shape>
              <v:shape style="position:absolute;left:3557;top:525;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年末余额</w:t>
                      </w:r>
                    </w:p>
                  </w:txbxContent>
                </v:textbox>
                <w10:wrap type="none"/>
              </v:shape>
              <v:shape style="position:absolute;left:2184;top:1081;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账</w:t>
                      </w:r>
                    </w:p>
                  </w:txbxContent>
                </v:textbox>
                <w10:wrap type="none"/>
              </v:shape>
              <v:shape style="position:absolute;left:2816;top:1081;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龄</w:t>
                      </w:r>
                    </w:p>
                  </w:txbxContent>
                </v:textbox>
                <w10:wrap type="none"/>
              </v:shape>
              <v:shape style="position:absolute;left:3557;top:925;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6913;top:525;width:843;height:6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年初余额</w:t>
                      </w:r>
                    </w:p>
                    <w:p>
                      <w:pPr>
                        <w:spacing w:before="126"/>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3557;top:1485;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4931;top:1329;width:581;height:521"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55"/>
                          <w:sz w:val="21"/>
                          <w:szCs w:val="21"/>
                        </w:rPr>
                        <w:t> </w:t>
                      </w:r>
                      <w:r>
                        <w:rPr>
                          <w:rFonts w:ascii="宋体" w:hAnsi="宋体" w:cs="宋体" w:eastAsia="宋体" w:hint="default"/>
                          <w:sz w:val="21"/>
                          <w:szCs w:val="21"/>
                        </w:rPr>
                        <w:t>例</w:t>
                      </w:r>
                    </w:p>
                    <w:p>
                      <w:pPr>
                        <w:spacing w:before="34"/>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xbxContent>
                </v:textbox>
                <w10:wrap type="none"/>
              </v:shape>
              <v:shape style="position:absolute;left:5725;top:1283;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shape style="position:absolute;left:6913;top:1485;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068;top:1127;width:1736;height:723" type="#_x0000_t202" filled="false" stroked="false">
                <v:textbox inset="0,0,0,0">
                  <w:txbxContent>
                    <w:p>
                      <w:pPr>
                        <w:spacing w:line="174" w:lineRule="exact" w:before="0"/>
                        <w:ind w:left="871" w:right="0" w:firstLine="0"/>
                        <w:jc w:val="left"/>
                        <w:rPr>
                          <w:rFonts w:ascii="宋体" w:hAnsi="宋体" w:cs="宋体" w:eastAsia="宋体" w:hint="default"/>
                          <w:sz w:val="21"/>
                          <w:szCs w:val="21"/>
                        </w:rPr>
                      </w:pPr>
                      <w:r>
                        <w:rPr>
                          <w:rFonts w:ascii="宋体" w:hAnsi="宋体" w:cs="宋体" w:eastAsia="宋体" w:hint="default"/>
                          <w:spacing w:val="50"/>
                          <w:sz w:val="21"/>
                          <w:szCs w:val="21"/>
                        </w:rPr>
                        <w:t>坏账准</w:t>
                      </w:r>
                      <w:r>
                        <w:rPr>
                          <w:rFonts w:ascii="宋体" w:hAnsi="宋体" w:cs="宋体" w:eastAsia="宋体" w:hint="default"/>
                          <w:spacing w:val="-29"/>
                          <w:sz w:val="21"/>
                          <w:szCs w:val="21"/>
                        </w:rPr>
                        <w:t> </w:t>
                      </w:r>
                      <w:r>
                        <w:rPr>
                          <w:rFonts w:ascii="宋体" w:hAnsi="宋体" w:cs="宋体" w:eastAsia="宋体" w:hint="default"/>
                          <w:sz w:val="21"/>
                          <w:szCs w:val="21"/>
                        </w:rPr>
                      </w:r>
                    </w:p>
                    <w:p>
                      <w:pPr>
                        <w:tabs>
                          <w:tab w:pos="446" w:val="left" w:leader="none"/>
                          <w:tab w:pos="871" w:val="left" w:leader="none"/>
                        </w:tabs>
                        <w:spacing w:line="3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w:t>
                        <w:tab/>
                        <w:t>例</w:t>
                        <w:tab/>
                      </w:r>
                      <w:r>
                        <w:rPr>
                          <w:rFonts w:ascii="宋体" w:hAnsi="宋体" w:cs="宋体" w:eastAsia="宋体" w:hint="default"/>
                          <w:position w:val="-10"/>
                          <w:sz w:val="21"/>
                          <w:szCs w:val="21"/>
                        </w:rPr>
                        <w:t>备</w:t>
                      </w:r>
                      <w:r>
                        <w:rPr>
                          <w:rFonts w:ascii="宋体" w:hAnsi="宋体" w:cs="宋体" w:eastAsia="宋体" w:hint="default"/>
                          <w:sz w:val="21"/>
                          <w:szCs w:val="21"/>
                        </w:rPr>
                      </w:r>
                    </w:p>
                    <w:p>
                      <w:pPr>
                        <w:spacing w:line="237"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xbxContent>
                </v:textbox>
                <w10:wrap type="none"/>
              </v:shape>
              <v:shape style="position:absolute;left:2184;top:2197;width:68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0"/>
                          <w:sz w:val="21"/>
                          <w:szCs w:val="21"/>
                        </w:rPr>
                        <w:t> </w:t>
                      </w:r>
                      <w:r>
                        <w:rPr>
                          <w:rFonts w:ascii="宋体" w:hAnsi="宋体" w:cs="宋体" w:eastAsia="宋体" w:hint="default"/>
                          <w:spacing w:val="-3"/>
                          <w:sz w:val="21"/>
                          <w:szCs w:val="21"/>
                        </w:rPr>
                        <w:t>天内</w:t>
                      </w:r>
                      <w:r>
                        <w:rPr>
                          <w:rFonts w:ascii="宋体" w:hAnsi="宋体" w:cs="宋体" w:eastAsia="宋体" w:hint="default"/>
                          <w:sz w:val="21"/>
                          <w:szCs w:val="21"/>
                        </w:rPr>
                      </w:r>
                    </w:p>
                  </w:txbxContent>
                </v:textbox>
                <w10:wrap type="none"/>
              </v:shape>
              <v:shape style="position:absolute;left:3557;top:2041;width:1902;height:524"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26,221,862.</w:t>
                      </w:r>
                    </w:p>
                    <w:p>
                      <w:pPr>
                        <w:tabs>
                          <w:tab w:pos="1373" w:val="left" w:leader="none"/>
                        </w:tabs>
                        <w:spacing w:before="37"/>
                        <w:ind w:left="0" w:right="0" w:firstLine="0"/>
                        <w:jc w:val="left"/>
                        <w:rPr>
                          <w:rFonts w:ascii="宋体" w:hAnsi="宋体" w:cs="宋体" w:eastAsia="宋体" w:hint="default"/>
                          <w:sz w:val="21"/>
                          <w:szCs w:val="21"/>
                        </w:rPr>
                      </w:pPr>
                      <w:r>
                        <w:rPr>
                          <w:rFonts w:ascii="宋体"/>
                          <w:sz w:val="21"/>
                        </w:rPr>
                        <w:t>21</w:t>
                        <w:tab/>
                        <w:t>54.40</w:t>
                      </w:r>
                    </w:p>
                  </w:txbxContent>
                </v:textbox>
                <w10:wrap type="none"/>
              </v:shape>
              <v:shape style="position:absolute;left:6913;top:2041;width:1683;height:524"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22,799,6</w:t>
                      </w:r>
                    </w:p>
                    <w:p>
                      <w:pPr>
                        <w:tabs>
                          <w:tab w:pos="1154" w:val="left" w:leader="none"/>
                        </w:tabs>
                        <w:spacing w:before="37"/>
                        <w:ind w:left="0" w:right="0" w:firstLine="0"/>
                        <w:jc w:val="left"/>
                        <w:rPr>
                          <w:rFonts w:ascii="宋体" w:hAnsi="宋体" w:cs="宋体" w:eastAsia="宋体" w:hint="default"/>
                          <w:sz w:val="21"/>
                          <w:szCs w:val="21"/>
                        </w:rPr>
                      </w:pPr>
                      <w:r>
                        <w:rPr>
                          <w:rFonts w:ascii="宋体"/>
                          <w:sz w:val="21"/>
                        </w:rPr>
                        <w:t>60.07</w:t>
                        <w:tab/>
                        <w:t>71.48</w:t>
                      </w:r>
                    </w:p>
                  </w:txbxContent>
                </v:textbox>
                <w10:wrap type="none"/>
              </v:shape>
              <v:shape style="position:absolute;left:2184;top:2757;width:116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33"/>
                          <w:sz w:val="21"/>
                          <w:szCs w:val="21"/>
                        </w:rPr>
                        <w:t> </w:t>
                      </w:r>
                      <w:r>
                        <w:rPr>
                          <w:rFonts w:ascii="宋体" w:hAnsi="宋体" w:cs="宋体" w:eastAsia="宋体" w:hint="default"/>
                          <w:sz w:val="21"/>
                          <w:szCs w:val="21"/>
                        </w:rPr>
                        <w:t>天至</w:t>
                      </w:r>
                      <w:r>
                        <w:rPr>
                          <w:rFonts w:ascii="宋体" w:hAnsi="宋体" w:cs="宋体" w:eastAsia="宋体" w:hint="default"/>
                          <w:spacing w:val="-36"/>
                          <w:sz w:val="21"/>
                          <w:szCs w:val="21"/>
                        </w:rPr>
                        <w:t> </w:t>
                      </w:r>
                      <w:r>
                        <w:rPr>
                          <w:rFonts w:ascii="宋体" w:hAnsi="宋体" w:cs="宋体" w:eastAsia="宋体" w:hint="default"/>
                          <w:sz w:val="21"/>
                          <w:szCs w:val="21"/>
                        </w:rPr>
                        <w:t>1</w:t>
                      </w:r>
                      <w:r>
                        <w:rPr>
                          <w:rFonts w:ascii="宋体" w:hAnsi="宋体" w:cs="宋体" w:eastAsia="宋体" w:hint="default"/>
                          <w:spacing w:val="-33"/>
                          <w:sz w:val="21"/>
                          <w:szCs w:val="21"/>
                        </w:rPr>
                        <w:t> </w:t>
                      </w:r>
                      <w:r>
                        <w:rPr>
                          <w:rFonts w:ascii="宋体" w:hAnsi="宋体" w:cs="宋体" w:eastAsia="宋体" w:hint="default"/>
                          <w:sz w:val="21"/>
                          <w:szCs w:val="21"/>
                        </w:rPr>
                        <w:t>年</w:t>
                      </w:r>
                    </w:p>
                  </w:txbxContent>
                </v:textbox>
                <w10:wrap type="none"/>
              </v:shape>
            </v:group>
            <w10:wrap type="none"/>
          </v:group>
        </w:pict>
      </w:r>
      <w:r>
        <w:rPr/>
        <w:t>组合中，采用账龄分析法计提坏账准备的应收账款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tbl>
      <w:tblPr>
        <w:tblW w:w="0" w:type="auto"/>
        <w:jc w:val="left"/>
        <w:tblInd w:w="489" w:type="dxa"/>
        <w:tblLayout w:type="fixed"/>
        <w:tblCellMar>
          <w:top w:w="0" w:type="dxa"/>
          <w:left w:w="0" w:type="dxa"/>
          <w:bottom w:w="0" w:type="dxa"/>
          <w:right w:w="0" w:type="dxa"/>
        </w:tblCellMar>
        <w:tblLook w:val="01E0"/>
      </w:tblPr>
      <w:tblGrid>
        <w:gridCol w:w="1302"/>
        <w:gridCol w:w="1371"/>
        <w:gridCol w:w="867"/>
        <w:gridCol w:w="1103"/>
        <w:gridCol w:w="1167"/>
        <w:gridCol w:w="871"/>
        <w:gridCol w:w="915"/>
      </w:tblGrid>
      <w:tr>
        <w:trPr>
          <w:trHeight w:val="211" w:hRule="exact"/>
        </w:trPr>
        <w:tc>
          <w:tcPr>
            <w:tcW w:w="4644" w:type="dxa"/>
            <w:gridSpan w:val="4"/>
            <w:tcBorders>
              <w:top w:val="nil" w:sz="6" w:space="0" w:color="auto"/>
              <w:left w:val="nil" w:sz="6" w:space="0" w:color="auto"/>
              <w:bottom w:val="nil" w:sz="6" w:space="0" w:color="auto"/>
              <w:right w:val="nil" w:sz="6" w:space="0" w:color="auto"/>
            </w:tcBorders>
          </w:tcPr>
          <w:p>
            <w:pPr>
              <w:pStyle w:val="TableParagraph"/>
              <w:tabs>
                <w:tab w:pos="3575" w:val="left" w:leader="none"/>
              </w:tabs>
              <w:spacing w:line="211" w:lineRule="exact"/>
              <w:ind w:left="1407" w:right="0"/>
              <w:jc w:val="left"/>
              <w:rPr>
                <w:rFonts w:ascii="宋体" w:hAnsi="宋体" w:cs="宋体" w:eastAsia="宋体" w:hint="default"/>
                <w:sz w:val="21"/>
                <w:szCs w:val="21"/>
              </w:rPr>
            </w:pPr>
            <w:r>
              <w:rPr>
                <w:rFonts w:ascii="宋体"/>
                <w:spacing w:val="-1"/>
                <w:sz w:val="21"/>
              </w:rPr>
              <w:t>21,378,334.</w:t>
              <w:tab/>
              <w:t>1,068,916</w:t>
            </w:r>
          </w:p>
        </w:tc>
        <w:tc>
          <w:tcPr>
            <w:tcW w:w="2953" w:type="dxa"/>
            <w:gridSpan w:val="3"/>
            <w:tcBorders>
              <w:top w:val="nil" w:sz="6" w:space="0" w:color="auto"/>
              <w:left w:val="nil" w:sz="6" w:space="0" w:color="auto"/>
              <w:bottom w:val="nil" w:sz="6" w:space="0" w:color="auto"/>
              <w:right w:val="nil" w:sz="6" w:space="0" w:color="auto"/>
            </w:tcBorders>
          </w:tcPr>
          <w:p>
            <w:pPr>
              <w:pStyle w:val="TableParagraph"/>
              <w:tabs>
                <w:tab w:pos="2145" w:val="left" w:leader="none"/>
              </w:tabs>
              <w:spacing w:line="211" w:lineRule="exact"/>
              <w:ind w:left="120" w:right="0"/>
              <w:jc w:val="left"/>
              <w:rPr>
                <w:rFonts w:ascii="宋体" w:hAnsi="宋体" w:cs="宋体" w:eastAsia="宋体" w:hint="default"/>
                <w:sz w:val="21"/>
                <w:szCs w:val="21"/>
              </w:rPr>
            </w:pPr>
            <w:r>
              <w:rPr>
                <w:rFonts w:ascii="宋体"/>
                <w:spacing w:val="-1"/>
                <w:sz w:val="21"/>
              </w:rPr>
              <w:t>8,852,41</w:t>
              <w:tab/>
              <w:t>442,620</w:t>
            </w:r>
          </w:p>
        </w:tc>
      </w:tr>
      <w:tr>
        <w:trPr>
          <w:trHeight w:val="466" w:hRule="exact"/>
        </w:trPr>
        <w:tc>
          <w:tcPr>
            <w:tcW w:w="1302" w:type="dxa"/>
            <w:tcBorders>
              <w:top w:val="nil" w:sz="6" w:space="0" w:color="auto"/>
              <w:left w:val="nil" w:sz="6" w:space="0" w:color="auto"/>
              <w:bottom w:val="nil" w:sz="6" w:space="0" w:color="auto"/>
              <w:right w:val="nil" w:sz="6" w:space="0" w:color="auto"/>
            </w:tcBorders>
          </w:tcPr>
          <w:p>
            <w:pPr>
              <w:pStyle w:val="TableParagraph"/>
              <w:spacing w:line="153" w:lineRule="exact"/>
              <w:ind w:left="35" w:right="0"/>
              <w:jc w:val="left"/>
              <w:rPr>
                <w:rFonts w:ascii="宋体" w:hAnsi="宋体" w:cs="宋体" w:eastAsia="宋体" w:hint="default"/>
                <w:sz w:val="21"/>
                <w:szCs w:val="21"/>
              </w:rPr>
            </w:pPr>
            <w:r>
              <w:rPr>
                <w:rFonts w:ascii="宋体" w:hAnsi="宋体" w:cs="宋体" w:eastAsia="宋体" w:hint="default"/>
                <w:spacing w:val="18"/>
                <w:sz w:val="21"/>
                <w:szCs w:val="21"/>
              </w:rPr>
              <w:t>以内（含</w:t>
            </w:r>
            <w:r>
              <w:rPr>
                <w:rFonts w:ascii="宋体" w:hAnsi="宋体" w:cs="宋体" w:eastAsia="宋体" w:hint="default"/>
                <w:spacing w:val="38"/>
                <w:sz w:val="21"/>
                <w:szCs w:val="21"/>
              </w:rPr>
              <w:t> </w:t>
            </w:r>
            <w:r>
              <w:rPr>
                <w:rFonts w:ascii="宋体" w:hAnsi="宋体" w:cs="宋体" w:eastAsia="宋体" w:hint="default"/>
                <w:sz w:val="21"/>
                <w:szCs w:val="21"/>
              </w:rPr>
              <w:t>1</w:t>
            </w:r>
          </w:p>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5" w:right="0"/>
              <w:jc w:val="left"/>
              <w:rPr>
                <w:rFonts w:ascii="宋体" w:hAnsi="宋体" w:cs="宋体" w:eastAsia="宋体" w:hint="default"/>
                <w:sz w:val="21"/>
                <w:szCs w:val="21"/>
              </w:rPr>
            </w:pPr>
            <w:r>
              <w:rPr>
                <w:rFonts w:ascii="宋体"/>
                <w:sz w:val="21"/>
              </w:rPr>
              <w:t>45</w:t>
            </w:r>
          </w:p>
        </w:tc>
        <w:tc>
          <w:tcPr>
            <w:tcW w:w="867" w:type="dxa"/>
            <w:tcBorders>
              <w:top w:val="nil" w:sz="6" w:space="0" w:color="auto"/>
              <w:left w:val="nil" w:sz="6" w:space="0" w:color="auto"/>
              <w:bottom w:val="nil" w:sz="6" w:space="0" w:color="auto"/>
              <w:right w:val="nil" w:sz="6" w:space="0" w:color="auto"/>
            </w:tcBorders>
          </w:tcPr>
          <w:p>
            <w:pPr>
              <w:pStyle w:val="TableParagraph"/>
              <w:spacing w:line="156" w:lineRule="exact"/>
              <w:ind w:left="107" w:right="0"/>
              <w:jc w:val="left"/>
              <w:rPr>
                <w:rFonts w:ascii="宋体" w:hAnsi="宋体" w:cs="宋体" w:eastAsia="宋体" w:hint="default"/>
                <w:sz w:val="21"/>
                <w:szCs w:val="21"/>
              </w:rPr>
            </w:pPr>
            <w:r>
              <w:rPr>
                <w:rFonts w:ascii="宋体"/>
                <w:sz w:val="21"/>
              </w:rPr>
              <w:t>44.36</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sz w:val="21"/>
              </w:rPr>
              <w:t>.73</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0" w:right="0"/>
              <w:jc w:val="left"/>
              <w:rPr>
                <w:rFonts w:ascii="宋体" w:hAnsi="宋体" w:cs="宋体" w:eastAsia="宋体" w:hint="default"/>
                <w:sz w:val="21"/>
                <w:szCs w:val="21"/>
              </w:rPr>
            </w:pPr>
            <w:r>
              <w:rPr>
                <w:rFonts w:ascii="宋体"/>
                <w:sz w:val="21"/>
              </w:rPr>
              <w:t>2.86</w:t>
            </w:r>
          </w:p>
        </w:tc>
        <w:tc>
          <w:tcPr>
            <w:tcW w:w="871" w:type="dxa"/>
            <w:tcBorders>
              <w:top w:val="nil" w:sz="6" w:space="0" w:color="auto"/>
              <w:left w:val="nil" w:sz="6" w:space="0" w:color="auto"/>
              <w:bottom w:val="nil" w:sz="6" w:space="0" w:color="auto"/>
              <w:right w:val="nil" w:sz="6" w:space="0" w:color="auto"/>
            </w:tcBorders>
          </w:tcPr>
          <w:p>
            <w:pPr>
              <w:pStyle w:val="TableParagraph"/>
              <w:spacing w:line="156" w:lineRule="exact"/>
              <w:ind w:left="108" w:right="0"/>
              <w:jc w:val="left"/>
              <w:rPr>
                <w:rFonts w:ascii="宋体" w:hAnsi="宋体" w:cs="宋体" w:eastAsia="宋体" w:hint="default"/>
                <w:sz w:val="21"/>
                <w:szCs w:val="21"/>
              </w:rPr>
            </w:pPr>
            <w:r>
              <w:rPr>
                <w:rFonts w:ascii="宋体"/>
                <w:sz w:val="21"/>
              </w:rPr>
              <w:t>27.76</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8" w:right="0"/>
              <w:jc w:val="left"/>
              <w:rPr>
                <w:rFonts w:ascii="宋体" w:hAnsi="宋体" w:cs="宋体" w:eastAsia="宋体" w:hint="default"/>
                <w:sz w:val="21"/>
                <w:szCs w:val="21"/>
              </w:rPr>
            </w:pPr>
            <w:r>
              <w:rPr>
                <w:rFonts w:ascii="宋体"/>
                <w:sz w:val="21"/>
              </w:rPr>
              <w:t>.64</w:t>
            </w:r>
          </w:p>
        </w:tc>
      </w:tr>
      <w:tr>
        <w:trPr>
          <w:trHeight w:val="100" w:hRule="exact"/>
        </w:trPr>
        <w:tc>
          <w:tcPr>
            <w:tcW w:w="1302"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c>
          <w:tcPr>
            <w:tcW w:w="867"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r>
      <w:tr>
        <w:trPr>
          <w:trHeight w:val="354" w:hRule="exact"/>
        </w:trPr>
        <w:tc>
          <w:tcPr>
            <w:tcW w:w="1302"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17"/>
                <w:sz w:val="21"/>
                <w:szCs w:val="21"/>
              </w:rPr>
              <w:t>年（含</w:t>
            </w:r>
          </w:p>
        </w:tc>
        <w:tc>
          <w:tcPr>
            <w:tcW w:w="1371" w:type="dxa"/>
            <w:tcBorders>
              <w:top w:val="nil" w:sz="6" w:space="0" w:color="auto"/>
              <w:left w:val="single" w:sz="4" w:space="0" w:color="000000"/>
              <w:bottom w:val="nil" w:sz="6" w:space="0" w:color="auto"/>
              <w:right w:val="nil" w:sz="6" w:space="0" w:color="auto"/>
            </w:tcBorders>
          </w:tcPr>
          <w:p>
            <w:pPr/>
          </w:p>
        </w:tc>
        <w:tc>
          <w:tcPr>
            <w:tcW w:w="867"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0" w:right="0"/>
              <w:jc w:val="left"/>
              <w:rPr>
                <w:rFonts w:ascii="宋体" w:hAnsi="宋体" w:cs="宋体" w:eastAsia="宋体" w:hint="default"/>
                <w:sz w:val="21"/>
                <w:szCs w:val="21"/>
              </w:rPr>
            </w:pPr>
            <w:r>
              <w:rPr>
                <w:rFonts w:ascii="宋体"/>
                <w:sz w:val="21"/>
              </w:rPr>
              <w:t>133,300.</w:t>
            </w:r>
          </w:p>
        </w:tc>
        <w:tc>
          <w:tcPr>
            <w:tcW w:w="87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sz w:val="21"/>
              </w:rPr>
              <w:t>13,330.</w:t>
            </w:r>
          </w:p>
        </w:tc>
      </w:tr>
      <w:tr>
        <w:trPr>
          <w:trHeight w:val="358" w:hRule="exact"/>
        </w:trPr>
        <w:tc>
          <w:tcPr>
            <w:tcW w:w="1302" w:type="dxa"/>
            <w:tcBorders>
              <w:top w:val="nil" w:sz="6" w:space="0" w:color="auto"/>
              <w:left w:val="nil" w:sz="6" w:space="0" w:color="auto"/>
              <w:bottom w:val="nil" w:sz="6" w:space="0" w:color="auto"/>
              <w:right w:val="single" w:sz="4" w:space="0" w:color="000000"/>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1371" w:type="dxa"/>
            <w:tcBorders>
              <w:top w:val="nil" w:sz="6" w:space="0" w:color="auto"/>
              <w:left w:val="single" w:sz="4" w:space="0" w:color="000000"/>
              <w:bottom w:val="nil" w:sz="6" w:space="0" w:color="auto"/>
              <w:right w:val="nil" w:sz="6" w:space="0" w:color="auto"/>
            </w:tcBorders>
          </w:tcPr>
          <w:p>
            <w:pPr>
              <w:pStyle w:val="TableParagraph"/>
              <w:spacing w:line="261" w:lineRule="exact"/>
              <w:ind w:left="100" w:right="0"/>
              <w:jc w:val="left"/>
              <w:rPr>
                <w:rFonts w:ascii="宋体" w:hAnsi="宋体" w:cs="宋体" w:eastAsia="宋体" w:hint="default"/>
                <w:sz w:val="21"/>
                <w:szCs w:val="21"/>
              </w:rPr>
            </w:pPr>
            <w:r>
              <w:rPr>
                <w:rFonts w:ascii="宋体"/>
                <w:sz w:val="21"/>
              </w:rPr>
              <w:t>371,666.00</w:t>
            </w:r>
          </w:p>
        </w:tc>
        <w:tc>
          <w:tcPr>
            <w:tcW w:w="867"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0.77</w:t>
            </w:r>
          </w:p>
        </w:tc>
        <w:tc>
          <w:tcPr>
            <w:tcW w:w="1103"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sz w:val="21"/>
              </w:rPr>
              <w:t>37,166.60</w:t>
            </w:r>
          </w:p>
        </w:tc>
        <w:tc>
          <w:tcPr>
            <w:tcW w:w="1167" w:type="dxa"/>
            <w:tcBorders>
              <w:top w:val="nil" w:sz="6" w:space="0" w:color="auto"/>
              <w:left w:val="nil" w:sz="6" w:space="0" w:color="auto"/>
              <w:bottom w:val="nil" w:sz="6" w:space="0" w:color="auto"/>
              <w:right w:val="nil" w:sz="6" w:space="0" w:color="auto"/>
            </w:tcBorders>
          </w:tcPr>
          <w:p>
            <w:pPr>
              <w:pStyle w:val="TableParagraph"/>
              <w:spacing w:line="261" w:lineRule="exact"/>
              <w:ind w:left="120" w:right="0"/>
              <w:jc w:val="left"/>
              <w:rPr>
                <w:rFonts w:ascii="宋体" w:hAnsi="宋体" w:cs="宋体" w:eastAsia="宋体" w:hint="default"/>
                <w:sz w:val="21"/>
                <w:szCs w:val="21"/>
              </w:rPr>
            </w:pPr>
            <w:r>
              <w:rPr>
                <w:rFonts w:ascii="宋体"/>
                <w:sz w:val="21"/>
              </w:rPr>
              <w:t>00</w:t>
            </w:r>
          </w:p>
        </w:tc>
        <w:tc>
          <w:tcPr>
            <w:tcW w:w="871"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0.42</w:t>
            </w:r>
          </w:p>
        </w:tc>
        <w:tc>
          <w:tcPr>
            <w:tcW w:w="915"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00</w:t>
            </w:r>
          </w:p>
        </w:tc>
      </w:tr>
      <w:tr>
        <w:trPr>
          <w:trHeight w:val="356" w:hRule="exact"/>
        </w:trPr>
        <w:tc>
          <w:tcPr>
            <w:tcW w:w="130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3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17"/>
                <w:sz w:val="21"/>
                <w:szCs w:val="21"/>
              </w:rPr>
              <w:t>年（含</w:t>
            </w:r>
          </w:p>
        </w:tc>
        <w:tc>
          <w:tcPr>
            <w:tcW w:w="1371" w:type="dxa"/>
            <w:tcBorders>
              <w:top w:val="nil" w:sz="6" w:space="0" w:color="auto"/>
              <w:left w:val="single" w:sz="4" w:space="0" w:color="000000"/>
              <w:bottom w:val="nil" w:sz="6" w:space="0" w:color="auto"/>
              <w:right w:val="nil" w:sz="6" w:space="0" w:color="auto"/>
            </w:tcBorders>
          </w:tcPr>
          <w:p>
            <w:pPr/>
          </w:p>
        </w:tc>
        <w:tc>
          <w:tcPr>
            <w:tcW w:w="867"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0" w:right="0"/>
              <w:jc w:val="left"/>
              <w:rPr>
                <w:rFonts w:ascii="宋体" w:hAnsi="宋体" w:cs="宋体" w:eastAsia="宋体" w:hint="default"/>
                <w:sz w:val="21"/>
                <w:szCs w:val="21"/>
              </w:rPr>
            </w:pPr>
            <w:r>
              <w:rPr>
                <w:rFonts w:ascii="宋体"/>
                <w:sz w:val="21"/>
              </w:rPr>
              <w:t>103,703.</w:t>
            </w:r>
          </w:p>
        </w:tc>
        <w:tc>
          <w:tcPr>
            <w:tcW w:w="87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21"/>
                <w:szCs w:val="21"/>
              </w:rPr>
            </w:pPr>
            <w:r>
              <w:rPr>
                <w:rFonts w:ascii="宋体"/>
                <w:sz w:val="21"/>
              </w:rPr>
              <w:t>20,740.</w:t>
            </w:r>
          </w:p>
        </w:tc>
      </w:tr>
      <w:tr>
        <w:trPr>
          <w:trHeight w:val="263" w:hRule="exact"/>
        </w:trPr>
        <w:tc>
          <w:tcPr>
            <w:tcW w:w="1302" w:type="dxa"/>
            <w:tcBorders>
              <w:top w:val="nil" w:sz="6" w:space="0" w:color="auto"/>
              <w:left w:val="nil" w:sz="6" w:space="0" w:color="auto"/>
              <w:bottom w:val="nil" w:sz="6" w:space="0" w:color="auto"/>
              <w:right w:val="single" w:sz="4" w:space="0" w:color="000000"/>
            </w:tcBorders>
          </w:tcPr>
          <w:p>
            <w:pPr>
              <w:pStyle w:val="TableParagraph"/>
              <w:spacing w:line="260" w:lineRule="exact"/>
              <w:ind w:left="3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1371" w:type="dxa"/>
            <w:tcBorders>
              <w:top w:val="nil" w:sz="6" w:space="0" w:color="auto"/>
              <w:left w:val="single" w:sz="4" w:space="0" w:color="000000"/>
              <w:bottom w:val="nil" w:sz="6" w:space="0" w:color="auto"/>
              <w:right w:val="nil" w:sz="6" w:space="0" w:color="auto"/>
            </w:tcBorders>
          </w:tcPr>
          <w:p>
            <w:pPr>
              <w:pStyle w:val="TableParagraph"/>
              <w:spacing w:line="263" w:lineRule="exact"/>
              <w:ind w:left="100" w:right="0"/>
              <w:jc w:val="left"/>
              <w:rPr>
                <w:rFonts w:ascii="宋体" w:hAnsi="宋体" w:cs="宋体" w:eastAsia="宋体" w:hint="default"/>
                <w:sz w:val="21"/>
                <w:szCs w:val="21"/>
              </w:rPr>
            </w:pPr>
            <w:r>
              <w:rPr>
                <w:rFonts w:ascii="宋体"/>
                <w:sz w:val="21"/>
              </w:rPr>
              <w:t>116,800.00</w:t>
            </w:r>
          </w:p>
        </w:tc>
        <w:tc>
          <w:tcPr>
            <w:tcW w:w="867" w:type="dxa"/>
            <w:tcBorders>
              <w:top w:val="nil" w:sz="6" w:space="0" w:color="auto"/>
              <w:left w:val="nil" w:sz="6" w:space="0" w:color="auto"/>
              <w:bottom w:val="nil" w:sz="6" w:space="0" w:color="auto"/>
              <w:right w:val="nil" w:sz="6" w:space="0" w:color="auto"/>
            </w:tcBorders>
          </w:tcPr>
          <w:p>
            <w:pPr>
              <w:pStyle w:val="TableParagraph"/>
              <w:spacing w:line="263" w:lineRule="exact"/>
              <w:ind w:left="107" w:right="0"/>
              <w:jc w:val="left"/>
              <w:rPr>
                <w:rFonts w:ascii="宋体" w:hAnsi="宋体" w:cs="宋体" w:eastAsia="宋体" w:hint="default"/>
                <w:sz w:val="21"/>
                <w:szCs w:val="21"/>
              </w:rPr>
            </w:pPr>
            <w:r>
              <w:rPr>
                <w:rFonts w:ascii="宋体"/>
                <w:sz w:val="21"/>
              </w:rPr>
              <w:t>0.24</w:t>
            </w:r>
          </w:p>
        </w:tc>
        <w:tc>
          <w:tcPr>
            <w:tcW w:w="1103"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1"/>
                <w:szCs w:val="21"/>
              </w:rPr>
            </w:pPr>
            <w:r>
              <w:rPr>
                <w:rFonts w:ascii="宋体"/>
                <w:sz w:val="21"/>
              </w:rPr>
              <w:t>23,360.00</w:t>
            </w:r>
          </w:p>
        </w:tc>
        <w:tc>
          <w:tcPr>
            <w:tcW w:w="1167" w:type="dxa"/>
            <w:tcBorders>
              <w:top w:val="nil" w:sz="6" w:space="0" w:color="auto"/>
              <w:left w:val="nil" w:sz="6" w:space="0" w:color="auto"/>
              <w:bottom w:val="nil" w:sz="6" w:space="0" w:color="auto"/>
              <w:right w:val="nil" w:sz="6" w:space="0" w:color="auto"/>
            </w:tcBorders>
          </w:tcPr>
          <w:p>
            <w:pPr>
              <w:pStyle w:val="TableParagraph"/>
              <w:spacing w:line="260" w:lineRule="exact"/>
              <w:ind w:left="120" w:right="0"/>
              <w:jc w:val="left"/>
              <w:rPr>
                <w:rFonts w:ascii="宋体" w:hAnsi="宋体" w:cs="宋体" w:eastAsia="宋体" w:hint="default"/>
                <w:sz w:val="21"/>
                <w:szCs w:val="21"/>
              </w:rPr>
            </w:pPr>
            <w:r>
              <w:rPr>
                <w:rFonts w:ascii="宋体"/>
                <w:sz w:val="21"/>
              </w:rPr>
              <w:t>70</w:t>
            </w:r>
          </w:p>
        </w:tc>
        <w:tc>
          <w:tcPr>
            <w:tcW w:w="871" w:type="dxa"/>
            <w:tcBorders>
              <w:top w:val="nil" w:sz="6" w:space="0" w:color="auto"/>
              <w:left w:val="nil" w:sz="6" w:space="0" w:color="auto"/>
              <w:bottom w:val="nil" w:sz="6" w:space="0" w:color="auto"/>
              <w:right w:val="nil" w:sz="6" w:space="0" w:color="auto"/>
            </w:tcBorders>
          </w:tcPr>
          <w:p>
            <w:pPr>
              <w:pStyle w:val="TableParagraph"/>
              <w:spacing w:line="263" w:lineRule="exact"/>
              <w:ind w:left="108" w:right="0"/>
              <w:jc w:val="left"/>
              <w:rPr>
                <w:rFonts w:ascii="宋体" w:hAnsi="宋体" w:cs="宋体" w:eastAsia="宋体" w:hint="default"/>
                <w:sz w:val="21"/>
                <w:szCs w:val="21"/>
              </w:rPr>
            </w:pPr>
            <w:r>
              <w:rPr>
                <w:rFonts w:ascii="宋体"/>
                <w:sz w:val="21"/>
              </w:rPr>
              <w:t>0.32</w:t>
            </w:r>
          </w:p>
        </w:tc>
        <w:tc>
          <w:tcPr>
            <w:tcW w:w="915" w:type="dxa"/>
            <w:tcBorders>
              <w:top w:val="nil" w:sz="6" w:space="0" w:color="auto"/>
              <w:left w:val="nil" w:sz="6" w:space="0" w:color="auto"/>
              <w:bottom w:val="nil" w:sz="6" w:space="0" w:color="auto"/>
              <w:right w:val="nil" w:sz="6" w:space="0" w:color="auto"/>
            </w:tcBorders>
          </w:tcPr>
          <w:p>
            <w:pPr>
              <w:pStyle w:val="TableParagraph"/>
              <w:spacing w:line="260" w:lineRule="exact"/>
              <w:ind w:left="108" w:right="0"/>
              <w:jc w:val="left"/>
              <w:rPr>
                <w:rFonts w:ascii="宋体" w:hAnsi="宋体" w:cs="宋体" w:eastAsia="宋体" w:hint="default"/>
                <w:sz w:val="21"/>
                <w:szCs w:val="21"/>
              </w:rPr>
            </w:pPr>
            <w:r>
              <w:rPr>
                <w:rFonts w:ascii="宋体"/>
                <w:sz w:val="21"/>
              </w:rPr>
              <w:t>74</w:t>
            </w:r>
          </w:p>
        </w:tc>
      </w:tr>
      <w:tr>
        <w:trPr>
          <w:trHeight w:val="97" w:hRule="exact"/>
        </w:trPr>
        <w:tc>
          <w:tcPr>
            <w:tcW w:w="1302"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c>
          <w:tcPr>
            <w:tcW w:w="867"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r>
      <w:tr>
        <w:trPr>
          <w:trHeight w:val="354" w:hRule="exact"/>
        </w:trPr>
        <w:tc>
          <w:tcPr>
            <w:tcW w:w="1302"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1"/>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17"/>
                <w:sz w:val="21"/>
                <w:szCs w:val="21"/>
              </w:rPr>
              <w:t>年（含</w:t>
            </w:r>
          </w:p>
        </w:tc>
        <w:tc>
          <w:tcPr>
            <w:tcW w:w="1371" w:type="dxa"/>
            <w:tcBorders>
              <w:top w:val="nil" w:sz="6" w:space="0" w:color="auto"/>
              <w:left w:val="single" w:sz="4" w:space="0" w:color="000000"/>
              <w:bottom w:val="nil" w:sz="6" w:space="0" w:color="auto"/>
              <w:right w:val="nil" w:sz="6" w:space="0" w:color="auto"/>
            </w:tcBorders>
          </w:tcPr>
          <w:p>
            <w:pPr/>
          </w:p>
        </w:tc>
        <w:tc>
          <w:tcPr>
            <w:tcW w:w="867"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sz w:val="21"/>
              </w:rPr>
              <w:t>2,500.0</w:t>
            </w:r>
          </w:p>
        </w:tc>
      </w:tr>
      <w:tr>
        <w:trPr>
          <w:trHeight w:val="358" w:hRule="exact"/>
        </w:trPr>
        <w:tc>
          <w:tcPr>
            <w:tcW w:w="1302" w:type="dxa"/>
            <w:tcBorders>
              <w:top w:val="nil" w:sz="6" w:space="0" w:color="auto"/>
              <w:left w:val="nil" w:sz="6" w:space="0" w:color="auto"/>
              <w:bottom w:val="nil" w:sz="6" w:space="0" w:color="auto"/>
              <w:right w:val="single" w:sz="4" w:space="0" w:color="000000"/>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1371" w:type="dxa"/>
            <w:tcBorders>
              <w:top w:val="nil" w:sz="6" w:space="0" w:color="auto"/>
              <w:left w:val="single" w:sz="4" w:space="0" w:color="000000"/>
              <w:bottom w:val="nil" w:sz="6" w:space="0" w:color="auto"/>
              <w:right w:val="nil" w:sz="6" w:space="0" w:color="auto"/>
            </w:tcBorders>
          </w:tcPr>
          <w:p>
            <w:pPr>
              <w:pStyle w:val="TableParagraph"/>
              <w:spacing w:line="261" w:lineRule="exact"/>
              <w:ind w:left="100" w:right="0"/>
              <w:jc w:val="left"/>
              <w:rPr>
                <w:rFonts w:ascii="宋体" w:hAnsi="宋体" w:cs="宋体" w:eastAsia="宋体" w:hint="default"/>
                <w:sz w:val="21"/>
                <w:szCs w:val="21"/>
              </w:rPr>
            </w:pPr>
            <w:r>
              <w:rPr>
                <w:rFonts w:ascii="宋体"/>
                <w:sz w:val="21"/>
              </w:rPr>
              <w:t>108,703.70</w:t>
            </w:r>
          </w:p>
        </w:tc>
        <w:tc>
          <w:tcPr>
            <w:tcW w:w="867"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sz w:val="21"/>
              </w:rPr>
              <w:t>0.23</w:t>
            </w:r>
          </w:p>
        </w:tc>
        <w:tc>
          <w:tcPr>
            <w:tcW w:w="1103"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sz w:val="21"/>
              </w:rPr>
              <w:t>54,351.85</w:t>
            </w:r>
          </w:p>
        </w:tc>
        <w:tc>
          <w:tcPr>
            <w:tcW w:w="1167" w:type="dxa"/>
            <w:tcBorders>
              <w:top w:val="nil" w:sz="6" w:space="0" w:color="auto"/>
              <w:left w:val="nil" w:sz="6" w:space="0" w:color="auto"/>
              <w:bottom w:val="nil" w:sz="6" w:space="0" w:color="auto"/>
              <w:right w:val="nil" w:sz="6" w:space="0" w:color="auto"/>
            </w:tcBorders>
          </w:tcPr>
          <w:p>
            <w:pPr>
              <w:pStyle w:val="TableParagraph"/>
              <w:spacing w:line="261" w:lineRule="exact"/>
              <w:ind w:left="120" w:right="0"/>
              <w:jc w:val="left"/>
              <w:rPr>
                <w:rFonts w:ascii="宋体" w:hAnsi="宋体" w:cs="宋体" w:eastAsia="宋体" w:hint="default"/>
                <w:sz w:val="21"/>
                <w:szCs w:val="21"/>
              </w:rPr>
            </w:pPr>
            <w:r>
              <w:rPr>
                <w:rFonts w:ascii="宋体"/>
                <w:sz w:val="21"/>
              </w:rPr>
              <w:t>5,000.00</w:t>
            </w:r>
          </w:p>
        </w:tc>
        <w:tc>
          <w:tcPr>
            <w:tcW w:w="871"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0.02</w:t>
            </w:r>
          </w:p>
        </w:tc>
        <w:tc>
          <w:tcPr>
            <w:tcW w:w="915"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w w:val="100"/>
                <w:sz w:val="21"/>
              </w:rPr>
              <w:t>0</w:t>
            </w:r>
          </w:p>
        </w:tc>
      </w:tr>
      <w:tr>
        <w:trPr>
          <w:trHeight w:val="357" w:hRule="exact"/>
        </w:trPr>
        <w:tc>
          <w:tcPr>
            <w:tcW w:w="1302" w:type="dxa"/>
            <w:tcBorders>
              <w:top w:val="nil" w:sz="6" w:space="0" w:color="auto"/>
              <w:left w:val="nil" w:sz="6" w:space="0" w:color="auto"/>
              <w:bottom w:val="nil" w:sz="6" w:space="0" w:color="auto"/>
              <w:right w:val="single" w:sz="4" w:space="0" w:color="000000"/>
            </w:tcBorders>
          </w:tcPr>
          <w:p>
            <w:pPr>
              <w:pStyle w:val="TableParagraph"/>
              <w:tabs>
                <w:tab w:pos="666" w:val="left" w:leader="none"/>
              </w:tabs>
              <w:spacing w:line="240" w:lineRule="auto" w:before="32"/>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371"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0" w:right="0"/>
              <w:jc w:val="left"/>
              <w:rPr>
                <w:rFonts w:ascii="宋体" w:hAnsi="宋体" w:cs="宋体" w:eastAsia="宋体" w:hint="default"/>
                <w:sz w:val="21"/>
                <w:szCs w:val="21"/>
              </w:rPr>
            </w:pPr>
            <w:r>
              <w:rPr>
                <w:rFonts w:ascii="宋体"/>
                <w:sz w:val="21"/>
              </w:rPr>
              <w:t>48,197,366.</w:t>
            </w:r>
          </w:p>
        </w:tc>
        <w:tc>
          <w:tcPr>
            <w:tcW w:w="86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7" w:right="0"/>
              <w:jc w:val="left"/>
              <w:rPr>
                <w:rFonts w:ascii="宋体" w:hAnsi="宋体" w:cs="宋体" w:eastAsia="宋体" w:hint="default"/>
                <w:sz w:val="21"/>
                <w:szCs w:val="21"/>
              </w:rPr>
            </w:pPr>
            <w:r>
              <w:rPr>
                <w:rFonts w:ascii="宋体"/>
                <w:sz w:val="21"/>
              </w:rPr>
              <w:t>100.0</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21"/>
                <w:szCs w:val="21"/>
              </w:rPr>
            </w:pPr>
            <w:r>
              <w:rPr>
                <w:rFonts w:ascii="宋体"/>
                <w:sz w:val="21"/>
              </w:rPr>
              <w:t>1,183,795</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0" w:right="0"/>
              <w:jc w:val="left"/>
              <w:rPr>
                <w:rFonts w:ascii="宋体" w:hAnsi="宋体" w:cs="宋体" w:eastAsia="宋体" w:hint="default"/>
                <w:sz w:val="21"/>
                <w:szCs w:val="21"/>
              </w:rPr>
            </w:pPr>
            <w:r>
              <w:rPr>
                <w:rFonts w:ascii="宋体"/>
                <w:sz w:val="21"/>
              </w:rPr>
              <w:t>31,894,0</w:t>
            </w:r>
          </w:p>
        </w:tc>
        <w:tc>
          <w:tcPr>
            <w:tcW w:w="87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21"/>
                <w:szCs w:val="21"/>
              </w:rPr>
            </w:pPr>
            <w:r>
              <w:rPr>
                <w:rFonts w:ascii="宋体"/>
                <w:sz w:val="21"/>
              </w:rPr>
              <w:t>479,191</w:t>
            </w:r>
          </w:p>
        </w:tc>
      </w:tr>
      <w:tr>
        <w:trPr>
          <w:trHeight w:val="365" w:hRule="exact"/>
        </w:trPr>
        <w:tc>
          <w:tcPr>
            <w:tcW w:w="1302"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nil" w:sz="6" w:space="0" w:color="auto"/>
            </w:tcBorders>
          </w:tcPr>
          <w:p>
            <w:pPr>
              <w:pStyle w:val="TableParagraph"/>
              <w:spacing w:line="261" w:lineRule="exact"/>
              <w:ind w:left="100" w:right="0"/>
              <w:jc w:val="left"/>
              <w:rPr>
                <w:rFonts w:ascii="宋体" w:hAnsi="宋体" w:cs="宋体" w:eastAsia="宋体" w:hint="default"/>
                <w:sz w:val="21"/>
                <w:szCs w:val="21"/>
              </w:rPr>
            </w:pPr>
            <w:r>
              <w:rPr>
                <w:rFonts w:ascii="宋体"/>
                <w:sz w:val="21"/>
              </w:rPr>
              <w:t>36</w:t>
            </w:r>
          </w:p>
        </w:tc>
        <w:tc>
          <w:tcPr>
            <w:tcW w:w="867"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w w:val="100"/>
                <w:sz w:val="21"/>
              </w:rPr>
              <w:t>0</w:t>
            </w:r>
          </w:p>
        </w:tc>
        <w:tc>
          <w:tcPr>
            <w:tcW w:w="1103"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sz w:val="21"/>
              </w:rPr>
              <w:t>.18</w:t>
            </w:r>
          </w:p>
        </w:tc>
        <w:tc>
          <w:tcPr>
            <w:tcW w:w="1167" w:type="dxa"/>
            <w:tcBorders>
              <w:top w:val="nil" w:sz="6" w:space="0" w:color="auto"/>
              <w:left w:val="nil" w:sz="6" w:space="0" w:color="auto"/>
              <w:bottom w:val="nil" w:sz="6" w:space="0" w:color="auto"/>
              <w:right w:val="nil" w:sz="6" w:space="0" w:color="auto"/>
            </w:tcBorders>
          </w:tcPr>
          <w:p>
            <w:pPr>
              <w:pStyle w:val="TableParagraph"/>
              <w:spacing w:line="261" w:lineRule="exact"/>
              <w:ind w:left="120" w:right="0"/>
              <w:jc w:val="left"/>
              <w:rPr>
                <w:rFonts w:ascii="宋体" w:hAnsi="宋体" w:cs="宋体" w:eastAsia="宋体" w:hint="default"/>
                <w:sz w:val="21"/>
                <w:szCs w:val="21"/>
              </w:rPr>
            </w:pPr>
            <w:r>
              <w:rPr>
                <w:rFonts w:ascii="宋体"/>
                <w:sz w:val="21"/>
              </w:rPr>
              <w:t>76.63</w:t>
            </w:r>
          </w:p>
        </w:tc>
        <w:tc>
          <w:tcPr>
            <w:tcW w:w="871" w:type="dxa"/>
            <w:tcBorders>
              <w:top w:val="nil" w:sz="6" w:space="0" w:color="auto"/>
              <w:left w:val="nil" w:sz="6" w:space="0" w:color="auto"/>
              <w:bottom w:val="nil" w:sz="6" w:space="0" w:color="auto"/>
              <w:right w:val="nil" w:sz="6" w:space="0" w:color="auto"/>
            </w:tcBorders>
          </w:tcPr>
          <w:p>
            <w:pPr>
              <w:pStyle w:val="TableParagraph"/>
              <w:spacing w:line="263" w:lineRule="exact"/>
              <w:ind w:left="108" w:right="0"/>
              <w:jc w:val="left"/>
              <w:rPr>
                <w:rFonts w:ascii="宋体" w:hAnsi="宋体" w:cs="宋体" w:eastAsia="宋体" w:hint="default"/>
                <w:sz w:val="21"/>
                <w:szCs w:val="21"/>
              </w:rPr>
            </w:pPr>
            <w:r>
              <w:rPr>
                <w:rFonts w:ascii="宋体"/>
                <w:sz w:val="21"/>
              </w:rPr>
              <w:t>100.00</w:t>
            </w:r>
          </w:p>
        </w:tc>
        <w:tc>
          <w:tcPr>
            <w:tcW w:w="915"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sz w:val="21"/>
              </w:rPr>
              <w:t>.38</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Heading3"/>
        <w:spacing w:line="240" w:lineRule="auto" w:before="36"/>
        <w:ind w:right="0"/>
        <w:jc w:val="left"/>
        <w:rPr>
          <w:b w:val="0"/>
          <w:bCs w:val="0"/>
        </w:rPr>
      </w:pPr>
      <w:r>
        <w:rPr>
          <w:rFonts w:ascii="宋体" w:hAnsi="宋体" w:cs="宋体" w:eastAsia="宋体" w:hint="default"/>
        </w:rPr>
        <w:t>4</w:t>
      </w:r>
      <w:r>
        <w:rPr/>
        <w:t>、</w:t>
      </w:r>
      <w:r>
        <w:rPr>
          <w:spacing w:val="-4"/>
        </w:rPr>
        <w:t> </w:t>
      </w:r>
      <w:r>
        <w:rPr/>
        <w:t>本年度无实际核销的应收账款。</w:t>
      </w:r>
      <w:r>
        <w:rPr>
          <w:b w:val="0"/>
          <w:bCs w:val="0"/>
        </w:rPr>
      </w:r>
    </w:p>
    <w:p>
      <w:pPr>
        <w:spacing w:line="240" w:lineRule="auto" w:before="9"/>
        <w:rPr>
          <w:rFonts w:ascii="宋体" w:hAnsi="宋体" w:cs="宋体" w:eastAsia="宋体" w:hint="default"/>
          <w:b/>
          <w:bCs/>
          <w:sz w:val="17"/>
          <w:szCs w:val="17"/>
        </w:rPr>
      </w:pPr>
    </w:p>
    <w:p>
      <w:pPr>
        <w:pStyle w:val="Heading3"/>
        <w:spacing w:line="240" w:lineRule="auto"/>
        <w:ind w:right="0"/>
        <w:jc w:val="left"/>
        <w:rPr>
          <w:b w:val="0"/>
          <w:bCs w:val="0"/>
        </w:rPr>
      </w:pPr>
      <w:r>
        <w:rPr>
          <w:rFonts w:ascii="宋体" w:hAnsi="宋体" w:cs="宋体" w:eastAsia="宋体" w:hint="default"/>
        </w:rPr>
        <w:t>5</w:t>
      </w:r>
      <w:r>
        <w:rPr/>
        <w:t>、</w:t>
      </w:r>
      <w:r>
        <w:rPr>
          <w:spacing w:val="-4"/>
        </w:rPr>
        <w:t> </w:t>
      </w:r>
      <w:r>
        <w:rPr/>
        <w:t>年末余额中无持本公司</w:t>
      </w:r>
      <w:r>
        <w:rPr>
          <w:spacing w:val="-53"/>
        </w:rPr>
        <w:t> </w:t>
      </w:r>
      <w:r>
        <w:rPr>
          <w:rFonts w:ascii="宋体" w:hAnsi="宋体" w:cs="宋体" w:eastAsia="宋体" w:hint="default"/>
        </w:rPr>
        <w:t>5</w:t>
      </w:r>
      <w:r>
        <w:rPr/>
        <w:t>％以上（含</w:t>
      </w:r>
      <w:r>
        <w:rPr>
          <w:spacing w:val="-54"/>
        </w:rPr>
        <w:t> </w:t>
      </w:r>
      <w:r>
        <w:rPr>
          <w:rFonts w:ascii="宋体" w:hAnsi="宋体" w:cs="宋体" w:eastAsia="宋体" w:hint="default"/>
        </w:rPr>
        <w:t>5</w:t>
      </w:r>
      <w:r>
        <w:rPr/>
        <w:t>％）表决权股份的股东单位欠款情况。</w:t>
      </w:r>
      <w:r>
        <w:rPr>
          <w:b w:val="0"/>
          <w:bCs w:val="0"/>
        </w:rPr>
      </w:r>
    </w:p>
    <w:p>
      <w:pPr>
        <w:spacing w:line="240" w:lineRule="auto" w:before="11"/>
        <w:rPr>
          <w:rFonts w:ascii="宋体" w:hAnsi="宋体" w:cs="宋体" w:eastAsia="宋体" w:hint="default"/>
          <w:b/>
          <w:bCs/>
          <w:sz w:val="17"/>
          <w:szCs w:val="17"/>
        </w:rPr>
      </w:pPr>
    </w:p>
    <w:p>
      <w:pPr>
        <w:pStyle w:val="Heading3"/>
        <w:spacing w:line="240" w:lineRule="auto"/>
        <w:ind w:right="0"/>
        <w:jc w:val="left"/>
        <w:rPr>
          <w:b w:val="0"/>
          <w:bCs w:val="0"/>
        </w:rPr>
      </w:pPr>
      <w:r>
        <w:rPr>
          <w:rFonts w:ascii="宋体" w:hAnsi="宋体" w:cs="宋体" w:eastAsia="宋体" w:hint="default"/>
        </w:rPr>
        <w:t>6</w:t>
      </w:r>
      <w:r>
        <w:rPr/>
        <w:t>、</w:t>
      </w:r>
      <w:r>
        <w:rPr>
          <w:spacing w:val="-4"/>
        </w:rPr>
        <w:t> </w:t>
      </w:r>
      <w:r>
        <w:rPr/>
        <w:t>年末余额中无应收关联方账款。</w:t>
      </w:r>
      <w:r>
        <w:rPr>
          <w:b w:val="0"/>
          <w:bCs w:val="0"/>
        </w:rPr>
      </w:r>
    </w:p>
    <w:p>
      <w:pPr>
        <w:spacing w:after="0" w:line="240" w:lineRule="auto"/>
        <w:jc w:val="left"/>
        <w:sectPr>
          <w:pgSz w:w="11910" w:h="16840"/>
          <w:pgMar w:header="0" w:footer="1040" w:top="1480" w:bottom="1220" w:left="1660" w:right="1680"/>
        </w:sectPr>
      </w:pPr>
    </w:p>
    <w:p>
      <w:pPr>
        <w:spacing w:line="240" w:lineRule="auto" w:before="3"/>
        <w:rPr>
          <w:rFonts w:ascii="宋体" w:hAnsi="宋体" w:cs="宋体" w:eastAsia="宋体" w:hint="default"/>
          <w:b/>
          <w:bCs/>
          <w:sz w:val="9"/>
          <w:szCs w:val="9"/>
        </w:rPr>
      </w:pPr>
    </w:p>
    <w:p>
      <w:pPr>
        <w:pStyle w:val="Heading3"/>
        <w:spacing w:line="240" w:lineRule="auto" w:before="36"/>
        <w:ind w:right="0"/>
        <w:jc w:val="left"/>
        <w:rPr>
          <w:b w:val="0"/>
          <w:bCs w:val="0"/>
        </w:rPr>
      </w:pPr>
      <w:r>
        <w:rPr/>
        <w:pict>
          <v:shape style="position:absolute;margin-left:159.619995pt;margin-top:25.363583pt;width:.47977pt;height:.12pt;mso-position-horizontal-relative:page;mso-position-vertical-relative:paragraph;z-index:-1331512" type="#_x0000_t75" stroked="false">
            <v:imagedata r:id="rId598" o:title=""/>
          </v:shape>
        </w:pict>
      </w:r>
      <w:r>
        <w:rPr/>
        <w:pict>
          <v:shape style="position:absolute;margin-left:234.410004pt;margin-top:25.363583pt;width:.47976pt;height:.12pt;mso-position-horizontal-relative:page;mso-position-vertical-relative:paragraph;z-index:-1331488" type="#_x0000_t75" stroked="false">
            <v:imagedata r:id="rId598" o:title=""/>
          </v:shape>
        </w:pict>
      </w:r>
      <w:r>
        <w:rPr/>
        <w:pict>
          <v:shape style="position:absolute;margin-left:301.369995pt;margin-top:25.363583pt;width:.47974pt;height:.12pt;mso-position-horizontal-relative:page;mso-position-vertical-relative:paragraph;z-index:-1331464" type="#_x0000_t75" stroked="false">
            <v:imagedata r:id="rId598" o:title=""/>
          </v:shape>
        </w:pict>
      </w:r>
      <w:r>
        <w:rPr/>
        <w:pict>
          <v:shape style="position:absolute;margin-left:424.51001pt;margin-top:25.363583pt;width:.47977pt;height:.12pt;mso-position-horizontal-relative:page;mso-position-vertical-relative:paragraph;z-index:-1331440" type="#_x0000_t75" stroked="false">
            <v:imagedata r:id="rId598" o:title=""/>
          </v:shape>
        </w:pict>
      </w:r>
      <w:r>
        <w:rPr/>
        <w:pict>
          <v:group style="position:absolute;margin-left:102.379997pt;margin-top:71.563622pt;width:390.7pt;height:5.2pt;mso-position-horizontal-relative:page;mso-position-vertical-relative:paragraph;z-index:-1331416" coordorigin="2048,1431" coordsize="7814,104">
            <v:shape style="position:absolute;left:2048;top:1431;width:2660;height:103" type="#_x0000_t75" stroked="false">
              <v:imagedata r:id="rId599" o:title=""/>
            </v:shape>
            <v:shape style="position:absolute;left:4683;top:1525;width:1344;height:10" type="#_x0000_t75" stroked="false">
              <v:imagedata r:id="rId600" o:title=""/>
            </v:shape>
            <v:shape style="position:absolute;left:6023;top:1525;width:2468;height:10" type="#_x0000_t75" stroked="false">
              <v:imagedata r:id="rId601" o:title=""/>
            </v:shape>
            <v:shape style="position:absolute;left:8485;top:1525;width:1376;height:10" type="#_x0000_t75" stroked="false">
              <v:imagedata r:id="rId602" o:title=""/>
            </v:shape>
            <w10:wrap type="none"/>
          </v:group>
        </w:pict>
      </w:r>
      <w:r>
        <w:rPr/>
        <w:pict>
          <v:group style="position:absolute;margin-left:102.379997pt;margin-top:107.443619pt;width:390.7pt;height:5.05pt;mso-position-horizontal-relative:page;mso-position-vertical-relative:paragraph;z-index:-1331392" coordorigin="2048,2149" coordsize="7814,101">
            <v:shape style="position:absolute;left:2048;top:2149;width:2660;height:101" type="#_x0000_t75" stroked="false">
              <v:imagedata r:id="rId603" o:title=""/>
            </v:shape>
            <v:shape style="position:absolute;left:4683;top:2240;width:1344;height:10" type="#_x0000_t75" stroked="false">
              <v:imagedata r:id="rId604" o:title=""/>
            </v:shape>
            <v:shape style="position:absolute;left:6023;top:2240;width:2468;height:10" type="#_x0000_t75" stroked="false">
              <v:imagedata r:id="rId605" o:title=""/>
            </v:shape>
            <v:shape style="position:absolute;left:8485;top:2240;width:1376;height:10" type="#_x0000_t75" stroked="false">
              <v:imagedata r:id="rId606" o:title=""/>
            </v:shape>
            <w10:wrap type="none"/>
          </v:group>
        </w:pict>
      </w:r>
      <w:r>
        <w:rPr/>
        <w:pict>
          <v:group style="position:absolute;margin-left:102.379997pt;margin-top:160.483627pt;width:390.7pt;height:5.3pt;mso-position-horizontal-relative:page;mso-position-vertical-relative:paragraph;z-index:-1331368" coordorigin="2048,3210" coordsize="7814,106">
            <v:shape style="position:absolute;left:2048;top:3210;width:2660;height:106" type="#_x0000_t75" stroked="false">
              <v:imagedata r:id="rId607" o:title=""/>
            </v:shape>
            <v:shape style="position:absolute;left:4683;top:3306;width:1344;height:10" type="#_x0000_t75" stroked="false">
              <v:imagedata r:id="rId604" o:title=""/>
            </v:shape>
            <v:shape style="position:absolute;left:6023;top:3306;width:2468;height:10" type="#_x0000_t75" stroked="false">
              <v:imagedata r:id="rId605" o:title=""/>
            </v:shape>
            <v:shape style="position:absolute;left:8485;top:3306;width:1376;height:10" type="#_x0000_t75" stroked="false">
              <v:imagedata r:id="rId606" o:title=""/>
            </v:shape>
            <w10:wrap type="none"/>
          </v:group>
        </w:pict>
      </w:r>
      <w:r>
        <w:rPr>
          <w:rFonts w:ascii="宋体" w:hAnsi="宋体" w:cs="宋体" w:eastAsia="宋体" w:hint="default"/>
        </w:rPr>
        <w:t>7</w:t>
      </w:r>
      <w:r>
        <w:rPr/>
        <w:t>、</w:t>
      </w:r>
      <w:r>
        <w:rPr>
          <w:spacing w:val="-5"/>
        </w:rPr>
        <w:t> </w:t>
      </w:r>
      <w:r>
        <w:rPr/>
        <w:t>应收账款中欠款金额前五名</w:t>
      </w:r>
      <w:r>
        <w:rPr>
          <w:b w:val="0"/>
          <w:bCs w:val="0"/>
        </w:rPr>
      </w:r>
    </w:p>
    <w:p>
      <w:pPr>
        <w:spacing w:line="240" w:lineRule="auto" w:before="11"/>
        <w:rPr>
          <w:rFonts w:ascii="宋体" w:hAnsi="宋体" w:cs="宋体" w:eastAsia="宋体" w:hint="default"/>
          <w:b/>
          <w:bCs/>
          <w:sz w:val="12"/>
          <w:szCs w:val="12"/>
        </w:rPr>
      </w:pPr>
    </w:p>
    <w:tbl>
      <w:tblPr>
        <w:tblW w:w="0" w:type="auto"/>
        <w:jc w:val="left"/>
        <w:tblInd w:w="373" w:type="dxa"/>
        <w:tblLayout w:type="fixed"/>
        <w:tblCellMar>
          <w:top w:w="0" w:type="dxa"/>
          <w:left w:w="0" w:type="dxa"/>
          <w:bottom w:w="0" w:type="dxa"/>
          <w:right w:w="0" w:type="dxa"/>
        </w:tblCellMar>
        <w:tblLook w:val="01E0"/>
      </w:tblPr>
      <w:tblGrid>
        <w:gridCol w:w="1164"/>
        <w:gridCol w:w="1496"/>
        <w:gridCol w:w="1339"/>
        <w:gridCol w:w="2463"/>
        <w:gridCol w:w="1366"/>
      </w:tblGrid>
      <w:tr>
        <w:trPr>
          <w:trHeight w:val="938" w:hRule="exact"/>
        </w:trPr>
        <w:tc>
          <w:tcPr>
            <w:tcW w:w="1164"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排名</w:t>
            </w:r>
          </w:p>
        </w:tc>
        <w:tc>
          <w:tcPr>
            <w:tcW w:w="14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与本公司关系</w:t>
            </w:r>
          </w:p>
        </w:tc>
        <w:tc>
          <w:tcPr>
            <w:tcW w:w="133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246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1366" w:type="dxa"/>
            <w:tcBorders>
              <w:top w:val="single" w:sz="12" w:space="0" w:color="000000"/>
              <w:left w:val="single" w:sz="4" w:space="0" w:color="000000"/>
              <w:bottom w:val="nil" w:sz="6" w:space="0" w:color="auto"/>
              <w:right w:val="nil" w:sz="6" w:space="0" w:color="auto"/>
            </w:tcBorders>
          </w:tcPr>
          <w:p>
            <w:pPr>
              <w:pStyle w:val="TableParagraph"/>
              <w:spacing w:line="273" w:lineRule="auto" w:before="30"/>
              <w:ind w:left="103" w:right="102"/>
              <w:jc w:val="both"/>
              <w:rPr>
                <w:rFonts w:ascii="宋体" w:hAnsi="宋体" w:cs="宋体" w:eastAsia="宋体" w:hint="default"/>
                <w:sz w:val="21"/>
                <w:szCs w:val="21"/>
              </w:rPr>
            </w:pPr>
            <w:r>
              <w:rPr>
                <w:rFonts w:ascii="宋体" w:hAnsi="宋体" w:cs="宋体" w:eastAsia="宋体" w:hint="default"/>
                <w:spacing w:val="16"/>
                <w:sz w:val="21"/>
                <w:szCs w:val="21"/>
              </w:rPr>
              <w:t>占应收账</w:t>
            </w:r>
            <w:r>
              <w:rPr>
                <w:rFonts w:ascii="宋体" w:hAnsi="宋体" w:cs="宋体" w:eastAsia="宋体" w:hint="default"/>
                <w:spacing w:val="-72"/>
                <w:sz w:val="21"/>
                <w:szCs w:val="21"/>
              </w:rPr>
              <w:t> </w:t>
            </w:r>
            <w:r>
              <w:rPr>
                <w:rFonts w:ascii="宋体" w:hAnsi="宋体" w:cs="宋体" w:eastAsia="宋体" w:hint="default"/>
                <w:sz w:val="21"/>
                <w:szCs w:val="21"/>
              </w:rPr>
              <w:t>款</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6"/>
                <w:sz w:val="21"/>
                <w:szCs w:val="21"/>
              </w:rPr>
              <w:t>总额的比</w:t>
            </w:r>
            <w:r>
              <w:rPr>
                <w:rFonts w:ascii="宋体" w:hAnsi="宋体" w:cs="宋体" w:eastAsia="宋体" w:hint="default"/>
                <w:spacing w:val="-72"/>
                <w:sz w:val="21"/>
                <w:szCs w:val="21"/>
              </w:rPr>
              <w:t> </w:t>
            </w:r>
            <w:r>
              <w:rPr>
                <w:rFonts w:ascii="宋体" w:hAnsi="宋体" w:cs="宋体" w:eastAsia="宋体" w:hint="default"/>
                <w:sz w:val="21"/>
                <w:szCs w:val="21"/>
              </w:rPr>
              <w:t>例</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w:t>
            </w:r>
          </w:p>
        </w:tc>
      </w:tr>
      <w:tr>
        <w:trPr>
          <w:trHeight w:val="719" w:hRule="exact"/>
        </w:trPr>
        <w:tc>
          <w:tcPr>
            <w:tcW w:w="1164"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03" w:right="0"/>
              <w:jc w:val="left"/>
              <w:rPr>
                <w:rFonts w:ascii="宋体" w:hAnsi="宋体" w:cs="宋体" w:eastAsia="宋体" w:hint="default"/>
                <w:sz w:val="21"/>
                <w:szCs w:val="21"/>
              </w:rPr>
            </w:pPr>
            <w:r>
              <w:rPr>
                <w:rFonts w:ascii="宋体"/>
                <w:sz w:val="21"/>
              </w:rPr>
              <w:t>3,084,136.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75</w:t>
            </w:r>
          </w:p>
        </w:tc>
        <w:tc>
          <w:tcPr>
            <w:tcW w:w="2463"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3"/>
                <w:sz w:val="21"/>
                <w:szCs w:val="21"/>
              </w:rPr>
              <w:t> </w:t>
            </w:r>
            <w:r>
              <w:rPr>
                <w:rFonts w:ascii="宋体" w:hAnsi="宋体" w:cs="宋体" w:eastAsia="宋体" w:hint="default"/>
                <w:sz w:val="21"/>
                <w:szCs w:val="21"/>
              </w:rPr>
              <w:t>天至</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36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21"/>
                <w:szCs w:val="21"/>
              </w:rPr>
            </w:pPr>
            <w:r>
              <w:rPr>
                <w:rFonts w:ascii="宋体"/>
                <w:sz w:val="21"/>
              </w:rPr>
              <w:t>6.40</w:t>
            </w:r>
          </w:p>
        </w:tc>
      </w:tr>
      <w:tr>
        <w:trPr>
          <w:trHeight w:val="100" w:hRule="exact"/>
        </w:trPr>
        <w:tc>
          <w:tcPr>
            <w:tcW w:w="1164" w:type="dxa"/>
            <w:tcBorders>
              <w:top w:val="nil" w:sz="6" w:space="0" w:color="auto"/>
              <w:left w:val="nil" w:sz="6" w:space="0" w:color="auto"/>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single" w:sz="4" w:space="0" w:color="000000"/>
            </w:tcBorders>
          </w:tcPr>
          <w:p>
            <w:pPr/>
          </w:p>
        </w:tc>
        <w:tc>
          <w:tcPr>
            <w:tcW w:w="2463"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nil" w:sz="6" w:space="0" w:color="auto"/>
            </w:tcBorders>
          </w:tcPr>
          <w:p>
            <w:pPr/>
          </w:p>
        </w:tc>
      </w:tr>
      <w:tr>
        <w:trPr>
          <w:trHeight w:val="968" w:hRule="exact"/>
        </w:trPr>
        <w:tc>
          <w:tcPr>
            <w:tcW w:w="1164"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7"/>
                <w:szCs w:val="27"/>
              </w:rPr>
            </w:pPr>
          </w:p>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sz w:val="21"/>
              </w:rPr>
              <w:t>2,596,006.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68</w:t>
            </w:r>
          </w:p>
        </w:tc>
        <w:tc>
          <w:tcPr>
            <w:tcW w:w="246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3"/>
                <w:sz w:val="21"/>
                <w:szCs w:val="21"/>
              </w:rPr>
              <w:t> </w:t>
            </w:r>
            <w:r>
              <w:rPr>
                <w:rFonts w:ascii="宋体" w:hAnsi="宋体" w:cs="宋体" w:eastAsia="宋体" w:hint="default"/>
                <w:sz w:val="21"/>
                <w:szCs w:val="21"/>
              </w:rPr>
              <w:t>天内</w:t>
            </w:r>
            <w:r>
              <w:rPr>
                <w:rFonts w:ascii="宋体" w:hAnsi="宋体" w:cs="宋体" w:eastAsia="宋体" w:hint="default"/>
                <w:spacing w:val="-52"/>
                <w:sz w:val="21"/>
                <w:szCs w:val="21"/>
              </w:rPr>
              <w:t> </w:t>
            </w:r>
            <w:r>
              <w:rPr>
                <w:rFonts w:ascii="宋体" w:hAnsi="宋体" w:cs="宋体" w:eastAsia="宋体" w:hint="default"/>
                <w:sz w:val="21"/>
                <w:szCs w:val="21"/>
              </w:rPr>
              <w:t>125.86</w:t>
            </w:r>
            <w:r>
              <w:rPr>
                <w:rFonts w:ascii="宋体" w:hAnsi="宋体" w:cs="宋体" w:eastAsia="宋体" w:hint="default"/>
                <w:spacing w:val="-55"/>
                <w:sz w:val="21"/>
                <w:szCs w:val="21"/>
              </w:rPr>
              <w:t> </w:t>
            </w:r>
            <w:r>
              <w:rPr>
                <w:rFonts w:ascii="宋体" w:hAnsi="宋体" w:cs="宋体" w:eastAsia="宋体" w:hint="default"/>
                <w:sz w:val="21"/>
                <w:szCs w:val="21"/>
              </w:rPr>
              <w:t>万元；</w:t>
            </w:r>
          </w:p>
          <w:p>
            <w:pPr>
              <w:pStyle w:val="TableParagraph"/>
              <w:spacing w:line="273" w:lineRule="auto" w:before="75"/>
              <w:ind w:left="103" w:right="101"/>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43"/>
                <w:sz w:val="21"/>
                <w:szCs w:val="21"/>
              </w:rPr>
              <w:t> </w:t>
            </w:r>
            <w:r>
              <w:rPr>
                <w:rFonts w:ascii="宋体" w:hAnsi="宋体" w:cs="宋体" w:eastAsia="宋体" w:hint="default"/>
                <w:sz w:val="21"/>
                <w:szCs w:val="21"/>
              </w:rPr>
              <w:t>天至</w:t>
            </w:r>
            <w:r>
              <w:rPr>
                <w:rFonts w:ascii="宋体" w:hAnsi="宋体" w:cs="宋体" w:eastAsia="宋体" w:hint="default"/>
                <w:spacing w:val="-45"/>
                <w:sz w:val="21"/>
                <w:szCs w:val="21"/>
              </w:rPr>
              <w:t> </w:t>
            </w:r>
            <w:r>
              <w:rPr>
                <w:rFonts w:ascii="宋体" w:hAnsi="宋体" w:cs="宋体" w:eastAsia="宋体" w:hint="default"/>
                <w:sz w:val="21"/>
                <w:szCs w:val="21"/>
              </w:rPr>
              <w:t>1</w:t>
            </w:r>
            <w:r>
              <w:rPr>
                <w:rFonts w:ascii="宋体" w:hAnsi="宋体" w:cs="宋体" w:eastAsia="宋体" w:hint="default"/>
                <w:spacing w:val="-43"/>
                <w:sz w:val="21"/>
                <w:szCs w:val="21"/>
              </w:rPr>
              <w:t> </w:t>
            </w:r>
            <w:r>
              <w:rPr>
                <w:rFonts w:ascii="宋体" w:hAnsi="宋体" w:cs="宋体" w:eastAsia="宋体" w:hint="default"/>
                <w:sz w:val="21"/>
                <w:szCs w:val="21"/>
              </w:rPr>
              <w:t>年以内</w:t>
            </w:r>
            <w:r>
              <w:rPr>
                <w:rFonts w:ascii="宋体" w:hAnsi="宋体" w:cs="宋体" w:eastAsia="宋体" w:hint="default"/>
                <w:spacing w:val="-43"/>
                <w:sz w:val="21"/>
                <w:szCs w:val="21"/>
              </w:rPr>
              <w:t> </w:t>
            </w:r>
            <w:r>
              <w:rPr>
                <w:rFonts w:ascii="宋体" w:hAnsi="宋体" w:cs="宋体" w:eastAsia="宋体" w:hint="default"/>
                <w:sz w:val="21"/>
                <w:szCs w:val="21"/>
              </w:rPr>
              <w:t>133.74</w:t>
            </w:r>
            <w:r>
              <w:rPr>
                <w:rFonts w:ascii="宋体" w:hAnsi="宋体" w:cs="宋体" w:eastAsia="宋体" w:hint="default"/>
                <w:w w:val="100"/>
                <w:sz w:val="21"/>
                <w:szCs w:val="21"/>
              </w:rPr>
              <w:t> </w:t>
            </w:r>
            <w:r>
              <w:rPr>
                <w:rFonts w:ascii="宋体" w:hAnsi="宋体" w:cs="宋体" w:eastAsia="宋体" w:hint="default"/>
                <w:sz w:val="21"/>
                <w:szCs w:val="21"/>
              </w:rPr>
              <w:t>万元</w:t>
            </w:r>
          </w:p>
        </w:tc>
        <w:tc>
          <w:tcPr>
            <w:tcW w:w="136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69"/>
              <w:ind w:left="103" w:right="0"/>
              <w:jc w:val="left"/>
              <w:rPr>
                <w:rFonts w:ascii="宋体" w:hAnsi="宋体" w:cs="宋体" w:eastAsia="宋体" w:hint="default"/>
                <w:sz w:val="21"/>
                <w:szCs w:val="21"/>
              </w:rPr>
            </w:pPr>
            <w:r>
              <w:rPr>
                <w:rFonts w:ascii="宋体"/>
                <w:sz w:val="21"/>
              </w:rPr>
              <w:t>5.39</w:t>
            </w:r>
          </w:p>
        </w:tc>
      </w:tr>
      <w:tr>
        <w:trPr>
          <w:trHeight w:val="97" w:hRule="exact"/>
        </w:trPr>
        <w:tc>
          <w:tcPr>
            <w:tcW w:w="1164" w:type="dxa"/>
            <w:tcBorders>
              <w:top w:val="nil" w:sz="6" w:space="0" w:color="auto"/>
              <w:left w:val="nil" w:sz="6" w:space="0" w:color="auto"/>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single" w:sz="4" w:space="0" w:color="000000"/>
            </w:tcBorders>
          </w:tcPr>
          <w:p>
            <w:pPr/>
          </w:p>
        </w:tc>
        <w:tc>
          <w:tcPr>
            <w:tcW w:w="2463"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nil" w:sz="6" w:space="0" w:color="auto"/>
            </w:tcBorders>
          </w:tcPr>
          <w:p>
            <w:pPr/>
          </w:p>
        </w:tc>
      </w:tr>
      <w:tr>
        <w:trPr>
          <w:trHeight w:val="712" w:hRule="exact"/>
        </w:trPr>
        <w:tc>
          <w:tcPr>
            <w:tcW w:w="1164"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2,457,862.</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48</w:t>
            </w:r>
          </w:p>
        </w:tc>
        <w:tc>
          <w:tcPr>
            <w:tcW w:w="24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0"/>
                <w:sz w:val="21"/>
                <w:szCs w:val="21"/>
              </w:rPr>
              <w:t> </w:t>
            </w:r>
            <w:r>
              <w:rPr>
                <w:rFonts w:ascii="宋体" w:hAnsi="宋体" w:cs="宋体" w:eastAsia="宋体" w:hint="default"/>
                <w:spacing w:val="-3"/>
                <w:sz w:val="21"/>
                <w:szCs w:val="21"/>
              </w:rPr>
              <w:t>天内</w:t>
            </w:r>
            <w:r>
              <w:rPr>
                <w:rFonts w:ascii="宋体" w:hAnsi="宋体" w:cs="宋体" w:eastAsia="宋体" w:hint="default"/>
                <w:sz w:val="21"/>
                <w:szCs w:val="21"/>
              </w:rPr>
            </w:r>
          </w:p>
        </w:tc>
        <w:tc>
          <w:tcPr>
            <w:tcW w:w="136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5.10</w:t>
            </w:r>
          </w:p>
        </w:tc>
      </w:tr>
      <w:tr>
        <w:trPr>
          <w:trHeight w:val="617" w:hRule="exact"/>
        </w:trPr>
        <w:tc>
          <w:tcPr>
            <w:tcW w:w="1164"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1,740,000.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w:t>
            </w:r>
          </w:p>
        </w:tc>
        <w:tc>
          <w:tcPr>
            <w:tcW w:w="246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0"/>
                <w:sz w:val="21"/>
                <w:szCs w:val="21"/>
              </w:rPr>
              <w:t> </w:t>
            </w:r>
            <w:r>
              <w:rPr>
                <w:rFonts w:ascii="宋体" w:hAnsi="宋体" w:cs="宋体" w:eastAsia="宋体" w:hint="default"/>
                <w:spacing w:val="-3"/>
                <w:sz w:val="21"/>
                <w:szCs w:val="21"/>
              </w:rPr>
              <w:t>天内</w:t>
            </w:r>
            <w:r>
              <w:rPr>
                <w:rFonts w:ascii="宋体" w:hAnsi="宋体" w:cs="宋体" w:eastAsia="宋体" w:hint="default"/>
                <w:sz w:val="21"/>
                <w:szCs w:val="21"/>
              </w:rPr>
            </w:r>
          </w:p>
        </w:tc>
        <w:tc>
          <w:tcPr>
            <w:tcW w:w="1366"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3.61</w:t>
            </w:r>
          </w:p>
        </w:tc>
      </w:tr>
      <w:tr>
        <w:trPr>
          <w:trHeight w:val="100" w:hRule="exact"/>
        </w:trPr>
        <w:tc>
          <w:tcPr>
            <w:tcW w:w="1164" w:type="dxa"/>
            <w:tcBorders>
              <w:top w:val="nil" w:sz="6" w:space="0" w:color="auto"/>
              <w:left w:val="nil" w:sz="6" w:space="0" w:color="auto"/>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single" w:sz="4" w:space="0" w:color="000000"/>
            </w:tcBorders>
          </w:tcPr>
          <w:p>
            <w:pPr/>
          </w:p>
        </w:tc>
        <w:tc>
          <w:tcPr>
            <w:tcW w:w="2463"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nil" w:sz="6" w:space="0" w:color="auto"/>
            </w:tcBorders>
          </w:tcPr>
          <w:p>
            <w:pPr/>
          </w:p>
        </w:tc>
      </w:tr>
      <w:tr>
        <w:trPr>
          <w:trHeight w:val="1066" w:hRule="exact"/>
        </w:trPr>
        <w:tc>
          <w:tcPr>
            <w:tcW w:w="1164"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7"/>
                <w:szCs w:val="27"/>
              </w:rPr>
            </w:pPr>
          </w:p>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非关联客户</w:t>
            </w: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sz w:val="21"/>
              </w:rPr>
              <w:t>1,678,955.</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04</w:t>
            </w:r>
          </w:p>
        </w:tc>
        <w:tc>
          <w:tcPr>
            <w:tcW w:w="246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53"/>
                <w:sz w:val="21"/>
                <w:szCs w:val="21"/>
              </w:rPr>
              <w:t> </w:t>
            </w:r>
            <w:r>
              <w:rPr>
                <w:rFonts w:ascii="宋体" w:hAnsi="宋体" w:cs="宋体" w:eastAsia="宋体" w:hint="default"/>
                <w:sz w:val="21"/>
                <w:szCs w:val="21"/>
              </w:rPr>
              <w:t>天内</w:t>
            </w:r>
            <w:r>
              <w:rPr>
                <w:rFonts w:ascii="宋体" w:hAnsi="宋体" w:cs="宋体" w:eastAsia="宋体" w:hint="default"/>
                <w:spacing w:val="-52"/>
                <w:sz w:val="21"/>
                <w:szCs w:val="21"/>
              </w:rPr>
              <w:t> </w:t>
            </w:r>
            <w:r>
              <w:rPr>
                <w:rFonts w:ascii="宋体" w:hAnsi="宋体" w:cs="宋体" w:eastAsia="宋体" w:hint="default"/>
                <w:sz w:val="21"/>
                <w:szCs w:val="21"/>
              </w:rPr>
              <w:t>63.62</w:t>
            </w:r>
            <w:r>
              <w:rPr>
                <w:rFonts w:ascii="宋体" w:hAnsi="宋体" w:cs="宋体" w:eastAsia="宋体" w:hint="default"/>
                <w:spacing w:val="-55"/>
                <w:sz w:val="21"/>
                <w:szCs w:val="21"/>
              </w:rPr>
              <w:t> </w:t>
            </w:r>
            <w:r>
              <w:rPr>
                <w:rFonts w:ascii="宋体" w:hAnsi="宋体" w:cs="宋体" w:eastAsia="宋体" w:hint="default"/>
                <w:sz w:val="21"/>
                <w:szCs w:val="21"/>
              </w:rPr>
              <w:t>万元；</w:t>
            </w:r>
          </w:p>
          <w:p>
            <w:pPr>
              <w:pStyle w:val="TableParagraph"/>
              <w:spacing w:line="273" w:lineRule="auto" w:before="75"/>
              <w:ind w:left="103" w:right="101"/>
              <w:jc w:val="left"/>
              <w:rPr>
                <w:rFonts w:ascii="宋体" w:hAnsi="宋体" w:cs="宋体" w:eastAsia="宋体" w:hint="default"/>
                <w:sz w:val="21"/>
                <w:szCs w:val="21"/>
              </w:rPr>
            </w:pPr>
            <w:r>
              <w:rPr>
                <w:rFonts w:ascii="宋体" w:hAnsi="宋体" w:cs="宋体" w:eastAsia="宋体" w:hint="default"/>
                <w:sz w:val="21"/>
                <w:szCs w:val="21"/>
              </w:rPr>
              <w:t>90</w:t>
            </w:r>
            <w:r>
              <w:rPr>
                <w:rFonts w:ascii="宋体" w:hAnsi="宋体" w:cs="宋体" w:eastAsia="宋体" w:hint="default"/>
                <w:spacing w:val="-43"/>
                <w:sz w:val="21"/>
                <w:szCs w:val="21"/>
              </w:rPr>
              <w:t> </w:t>
            </w:r>
            <w:r>
              <w:rPr>
                <w:rFonts w:ascii="宋体" w:hAnsi="宋体" w:cs="宋体" w:eastAsia="宋体" w:hint="default"/>
                <w:sz w:val="21"/>
                <w:szCs w:val="21"/>
              </w:rPr>
              <w:t>天至</w:t>
            </w:r>
            <w:r>
              <w:rPr>
                <w:rFonts w:ascii="宋体" w:hAnsi="宋体" w:cs="宋体" w:eastAsia="宋体" w:hint="default"/>
                <w:spacing w:val="-45"/>
                <w:sz w:val="21"/>
                <w:szCs w:val="21"/>
              </w:rPr>
              <w:t> </w:t>
            </w:r>
            <w:r>
              <w:rPr>
                <w:rFonts w:ascii="宋体" w:hAnsi="宋体" w:cs="宋体" w:eastAsia="宋体" w:hint="default"/>
                <w:sz w:val="21"/>
                <w:szCs w:val="21"/>
              </w:rPr>
              <w:t>1</w:t>
            </w:r>
            <w:r>
              <w:rPr>
                <w:rFonts w:ascii="宋体" w:hAnsi="宋体" w:cs="宋体" w:eastAsia="宋体" w:hint="default"/>
                <w:spacing w:val="-43"/>
                <w:sz w:val="21"/>
                <w:szCs w:val="21"/>
              </w:rPr>
              <w:t> </w:t>
            </w:r>
            <w:r>
              <w:rPr>
                <w:rFonts w:ascii="宋体" w:hAnsi="宋体" w:cs="宋体" w:eastAsia="宋体" w:hint="default"/>
                <w:sz w:val="21"/>
                <w:szCs w:val="21"/>
              </w:rPr>
              <w:t>年以内</w:t>
            </w:r>
            <w:r>
              <w:rPr>
                <w:rFonts w:ascii="宋体" w:hAnsi="宋体" w:cs="宋体" w:eastAsia="宋体" w:hint="default"/>
                <w:spacing w:val="-43"/>
                <w:sz w:val="21"/>
                <w:szCs w:val="21"/>
              </w:rPr>
              <w:t> </w:t>
            </w:r>
            <w:r>
              <w:rPr>
                <w:rFonts w:ascii="宋体" w:hAnsi="宋体" w:cs="宋体" w:eastAsia="宋体" w:hint="default"/>
                <w:sz w:val="21"/>
                <w:szCs w:val="21"/>
              </w:rPr>
              <w:t>104.28</w:t>
            </w:r>
            <w:r>
              <w:rPr>
                <w:rFonts w:ascii="宋体" w:hAnsi="宋体" w:cs="宋体" w:eastAsia="宋体" w:hint="default"/>
                <w:w w:val="100"/>
                <w:sz w:val="21"/>
                <w:szCs w:val="21"/>
              </w:rPr>
              <w:t> </w:t>
            </w:r>
            <w:r>
              <w:rPr>
                <w:rFonts w:ascii="宋体" w:hAnsi="宋体" w:cs="宋体" w:eastAsia="宋体" w:hint="default"/>
                <w:sz w:val="21"/>
                <w:szCs w:val="21"/>
              </w:rPr>
              <w:t>万元</w:t>
            </w:r>
          </w:p>
        </w:tc>
        <w:tc>
          <w:tcPr>
            <w:tcW w:w="136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69"/>
              <w:ind w:left="103" w:right="0"/>
              <w:jc w:val="left"/>
              <w:rPr>
                <w:rFonts w:ascii="宋体" w:hAnsi="宋体" w:cs="宋体" w:eastAsia="宋体" w:hint="default"/>
                <w:sz w:val="21"/>
                <w:szCs w:val="21"/>
              </w:rPr>
            </w:pPr>
            <w:r>
              <w:rPr>
                <w:rFonts w:ascii="宋体"/>
                <w:sz w:val="21"/>
              </w:rPr>
              <w:t>3.48</w:t>
            </w:r>
          </w:p>
        </w:tc>
      </w:tr>
      <w:tr>
        <w:trPr>
          <w:trHeight w:val="720" w:hRule="exact"/>
        </w:trPr>
        <w:tc>
          <w:tcPr>
            <w:tcW w:w="1164" w:type="dxa"/>
            <w:tcBorders>
              <w:top w:val="nil" w:sz="6" w:space="0" w:color="auto"/>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496" w:type="dxa"/>
            <w:tcBorders>
              <w:top w:val="nil" w:sz="6" w:space="0" w:color="auto"/>
              <w:left w:val="single" w:sz="4" w:space="0" w:color="000000"/>
              <w:bottom w:val="single" w:sz="12" w:space="0" w:color="000000"/>
              <w:right w:val="single" w:sz="4" w:space="0" w:color="000000"/>
            </w:tcBorders>
          </w:tcPr>
          <w:p>
            <w:pPr/>
          </w:p>
        </w:tc>
        <w:tc>
          <w:tcPr>
            <w:tcW w:w="13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11,556,960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.95</w:t>
            </w:r>
          </w:p>
        </w:tc>
        <w:tc>
          <w:tcPr>
            <w:tcW w:w="2463" w:type="dxa"/>
            <w:tcBorders>
              <w:top w:val="nil" w:sz="6" w:space="0" w:color="auto"/>
              <w:left w:val="single" w:sz="4" w:space="0" w:color="000000"/>
              <w:bottom w:val="single" w:sz="12" w:space="0" w:color="000000"/>
              <w:right w:val="single" w:sz="4" w:space="0" w:color="000000"/>
            </w:tcBorders>
          </w:tcPr>
          <w:p>
            <w:pPr/>
          </w:p>
        </w:tc>
        <w:tc>
          <w:tcPr>
            <w:tcW w:w="1366"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23.98</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6"/>
          <w:szCs w:val="26"/>
        </w:rPr>
      </w:pPr>
    </w:p>
    <w:p>
      <w:pPr>
        <w:pStyle w:val="Heading3"/>
        <w:spacing w:line="240" w:lineRule="auto"/>
        <w:ind w:right="0"/>
        <w:jc w:val="left"/>
        <w:rPr>
          <w:b w:val="0"/>
          <w:bCs w:val="0"/>
        </w:rPr>
      </w:pPr>
      <w:r>
        <w:rPr/>
        <w:pict>
          <v:group style="position:absolute;margin-left:102.379997pt;margin-top:-156.846313pt;width:390.7pt;height:.5pt;mso-position-horizontal-relative:page;mso-position-vertical-relative:paragraph;z-index:-1331344" coordorigin="2048,-3137" coordsize="7814,10">
            <v:shape style="position:absolute;left:2048;top:-3137;width:2641;height:10" type="#_x0000_t75" stroked="false">
              <v:imagedata r:id="rId608" o:title=""/>
            </v:shape>
            <v:shape style="position:absolute;left:4683;top:-3137;width:1344;height:10" type="#_x0000_t75" stroked="false">
              <v:imagedata r:id="rId604" o:title=""/>
            </v:shape>
            <v:shape style="position:absolute;left:6023;top:-3137;width:2468;height:10" type="#_x0000_t75" stroked="false">
              <v:imagedata r:id="rId605" o:title=""/>
            </v:shape>
            <v:shape style="position:absolute;left:8485;top:-3137;width:1376;height:10" type="#_x0000_t75" stroked="false">
              <v:imagedata r:id="rId606" o:title=""/>
            </v:shape>
            <w10:wrap type="none"/>
          </v:group>
        </w:pict>
      </w:r>
      <w:r>
        <w:rPr/>
        <w:pict>
          <v:group style="position:absolute;margin-left:102.379997pt;margin-top:-125.616287pt;width:390.7pt;height:5.05pt;mso-position-horizontal-relative:page;mso-position-vertical-relative:paragraph;z-index:-1331320" coordorigin="2048,-2512" coordsize="7814,101">
            <v:shape style="position:absolute;left:2048;top:-2512;width:2660;height:101" type="#_x0000_t75" stroked="false">
              <v:imagedata r:id="rId609" o:title=""/>
            </v:shape>
            <v:shape style="position:absolute;left:4683;top:-2421;width:1344;height:10" type="#_x0000_t75" stroked="false">
              <v:imagedata r:id="rId600" o:title=""/>
            </v:shape>
            <v:shape style="position:absolute;left:6023;top:-2421;width:2468;height:10" type="#_x0000_t75" stroked="false">
              <v:imagedata r:id="rId601" o:title=""/>
            </v:shape>
            <v:shape style="position:absolute;left:8485;top:-2421;width:1376;height:10" type="#_x0000_t75" stroked="false">
              <v:imagedata r:id="rId602" o:title=""/>
            </v:shape>
            <w10:wrap type="none"/>
          </v:group>
        </w:pict>
      </w:r>
      <w:r>
        <w:rPr/>
        <w:pict>
          <v:group style="position:absolute;margin-left:102.379997pt;margin-top:-72.576317pt;width:390.7pt;height:5.3pt;mso-position-horizontal-relative:page;mso-position-vertical-relative:paragraph;z-index:-1331296" coordorigin="2048,-1452" coordsize="7814,106">
            <v:shape style="position:absolute;left:2048;top:-1452;width:2660;height:106" type="#_x0000_t75" stroked="false">
              <v:imagedata r:id="rId607" o:title=""/>
            </v:shape>
            <v:shape style="position:absolute;left:4683;top:-1356;width:1344;height:10" type="#_x0000_t75" stroked="false">
              <v:imagedata r:id="rId600" o:title=""/>
            </v:shape>
            <v:shape style="position:absolute;left:6023;top:-1356;width:2468;height:10" type="#_x0000_t75" stroked="false">
              <v:imagedata r:id="rId610" o:title=""/>
            </v:shape>
            <v:shape style="position:absolute;left:8485;top:-1356;width:1376;height:10" type="#_x0000_t75" stroked="false">
              <v:imagedata r:id="rId602" o:title=""/>
            </v:shape>
            <w10:wrap type="none"/>
          </v:group>
        </w:pict>
      </w:r>
      <w:r>
        <w:rPr/>
        <w:t>（二）</w:t>
      </w:r>
      <w:r>
        <w:rPr>
          <w:spacing w:val="-17"/>
        </w:rPr>
        <w:t> </w:t>
      </w:r>
      <w:r>
        <w:rPr/>
        <w:t>其他应收款</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right="0"/>
        <w:jc w:val="left"/>
        <w:rPr>
          <w:b w:val="0"/>
          <w:bCs w:val="0"/>
        </w:rPr>
      </w:pPr>
      <w:r>
        <w:rPr/>
        <w:pict>
          <v:shape style="position:absolute;margin-left:158.179993pt;margin-top:23.663681pt;width:.48pt;height:.12pt;mso-position-horizontal-relative:page;mso-position-vertical-relative:paragraph;z-index:-1331272" type="#_x0000_t75" stroked="false">
            <v:imagedata r:id="rId611" o:title=""/>
          </v:shape>
        </w:pict>
      </w:r>
      <w:r>
        <w:rPr/>
        <w:pict>
          <v:shape style="position:absolute;margin-left:319.850006pt;margin-top:23.663681pt;width:.48001pt;height:.12pt;mso-position-horizontal-relative:page;mso-position-vertical-relative:paragraph;z-index:-1331248" type="#_x0000_t75" stroked="false">
            <v:imagedata r:id="rId611" o:title=""/>
          </v:shape>
        </w:pict>
      </w:r>
      <w:r>
        <w:rPr/>
        <w:pict>
          <v:group style="position:absolute;margin-left:158.660004pt;margin-top:43.223701pt;width:333pt;height:.5pt;mso-position-horizontal-relative:page;mso-position-vertical-relative:paragraph;z-index:-1331224" coordorigin="3173,864" coordsize="6660,10">
            <v:shape style="position:absolute;left:3173;top:864;width:1693;height:10" type="#_x0000_t75" stroked="false">
              <v:imagedata r:id="rId113" o:title=""/>
            </v:shape>
            <v:shape style="position:absolute;left:4861;top:864;width:4971;height:10" type="#_x0000_t75" stroked="false">
              <v:imagedata r:id="rId612" o:title=""/>
            </v:shape>
            <w10:wrap type="none"/>
          </v:group>
        </w:pict>
      </w:r>
      <w:r>
        <w:rPr/>
        <w:pict>
          <v:group style="position:absolute;margin-left:103.82pt;margin-top:63.383701pt;width:387.8pt;height:213.55pt;mso-position-horizontal-relative:page;mso-position-vertical-relative:paragraph;z-index:-1331200" coordorigin="2076,1268" coordsize="7756,4271">
            <v:shape style="position:absolute;left:3173;top:1268;width:982;height:10" type="#_x0000_t75" stroked="false">
              <v:imagedata r:id="rId613" o:title=""/>
            </v:shape>
            <v:shape style="position:absolute;left:4151;top:1268;width:715;height:10" type="#_x0000_t75" stroked="false">
              <v:imagedata r:id="rId614" o:title=""/>
            </v:shape>
            <v:shape style="position:absolute;left:4861;top:1268;width:854;height:10" type="#_x0000_t75" stroked="false">
              <v:imagedata r:id="rId92" o:title=""/>
            </v:shape>
            <v:shape style="position:absolute;left:5711;top:1268;width:1707;height:10" type="#_x0000_t75" stroked="false">
              <v:imagedata r:id="rId615" o:title=""/>
            </v:shape>
            <v:shape style="position:absolute;left:7413;top:1268;width:684;height:10" type="#_x0000_t75" stroked="false">
              <v:imagedata r:id="rId616" o:title=""/>
            </v:shape>
            <v:shape style="position:absolute;left:8092;top:1268;width:883;height:10" type="#_x0000_t75" stroked="false">
              <v:imagedata r:id="rId617" o:title=""/>
            </v:shape>
            <v:shape style="position:absolute;left:8970;top:1268;width:862;height:10" type="#_x0000_t75" stroked="false">
              <v:imagedata r:id="rId618" o:title=""/>
            </v:shape>
            <v:group style="position:absolute;left:5715;top:1277;width:10;height:20" coordorigin="5715,1277" coordsize="10,20">
              <v:shape style="position:absolute;left:5715;top:1277;width:10;height:20" coordorigin="5715,1277" coordsize="10,20" path="m5715,1296l5725,1296,5725,1277,5715,1277,5715,1296xe" filled="true" fillcolor="#000000" stroked="false">
                <v:path arrowok="t"/>
                <v:fill type="solid"/>
              </v:shape>
            </v:group>
            <v:group style="position:absolute;left:5715;top:1296;width:10;height:20" coordorigin="5715,1296" coordsize="10,20">
              <v:shape style="position:absolute;left:5715;top:1296;width:10;height:20" coordorigin="5715,1296" coordsize="10,20" path="m5715,1316l5725,1316,5725,1296,5715,1296,5715,1316xe" filled="true" fillcolor="#000000" stroked="false">
                <v:path arrowok="t"/>
                <v:fill type="solid"/>
              </v:shape>
            </v:group>
            <v:group style="position:absolute;left:5715;top:1316;width:10;height:20" coordorigin="5715,1316" coordsize="10,20">
              <v:shape style="position:absolute;left:5715;top:1316;width:10;height:20" coordorigin="5715,1316" coordsize="10,20" path="m5715,1335l5725,1335,5725,1316,5715,1316,5715,1335xe" filled="true" fillcolor="#000000" stroked="false">
                <v:path arrowok="t"/>
                <v:fill type="solid"/>
              </v:shape>
            </v:group>
            <v:group style="position:absolute;left:5715;top:1335;width:10;height:20" coordorigin="5715,1335" coordsize="10,20">
              <v:shape style="position:absolute;left:5715;top:1335;width:10;height:20" coordorigin="5715,1335" coordsize="10,20" path="m5715,1354l5725,1354,5725,1335,5715,1335,5715,1354xe" filled="true" fillcolor="#000000" stroked="false">
                <v:path arrowok="t"/>
                <v:fill type="solid"/>
              </v:shape>
            </v:group>
            <v:group style="position:absolute;left:5715;top:1354;width:10;height:20" coordorigin="5715,1354" coordsize="10,20">
              <v:shape style="position:absolute;left:5715;top:1354;width:10;height:20" coordorigin="5715,1354" coordsize="10,20" path="m5715,1373l5725,1373,5725,1354,5715,1354,5715,1373xe" filled="true" fillcolor="#000000" stroked="false">
                <v:path arrowok="t"/>
                <v:fill type="solid"/>
              </v:shape>
            </v:group>
            <v:group style="position:absolute;left:5715;top:1373;width:10;height:20" coordorigin="5715,1373" coordsize="10,20">
              <v:shape style="position:absolute;left:5715;top:1373;width:10;height:20" coordorigin="5715,1373" coordsize="10,20" path="m5715,1392l5725,1392,5725,1373,5715,1373,5715,1392xe" filled="true" fillcolor="#000000" stroked="false">
                <v:path arrowok="t"/>
                <v:fill type="solid"/>
              </v:shape>
            </v:group>
            <v:group style="position:absolute;left:5715;top:1392;width:10;height:20" coordorigin="5715,1392" coordsize="10,20">
              <v:shape style="position:absolute;left:5715;top:1392;width:10;height:20" coordorigin="5715,1392" coordsize="10,20" path="m5715,1412l5725,1412,5725,1392,5715,1392,5715,1412xe" filled="true" fillcolor="#000000" stroked="false">
                <v:path arrowok="t"/>
                <v:fill type="solid"/>
              </v:shape>
            </v:group>
            <v:group style="position:absolute;left:5715;top:1412;width:10;height:20" coordorigin="5715,1412" coordsize="10,20">
              <v:shape style="position:absolute;left:5715;top:1412;width:10;height:20" coordorigin="5715,1412" coordsize="10,20" path="m5715,1431l5725,1431,5725,1412,5715,1412,5715,1431xe" filled="true" fillcolor="#000000" stroked="false">
                <v:path arrowok="t"/>
                <v:fill type="solid"/>
              </v:shape>
            </v:group>
            <v:group style="position:absolute;left:5715;top:1431;width:10;height:20" coordorigin="5715,1431" coordsize="10,20">
              <v:shape style="position:absolute;left:5715;top:1431;width:10;height:20" coordorigin="5715,1431" coordsize="10,20" path="m5715,1450l5725,1450,5725,1431,5715,1431,5715,1450xe" filled="true" fillcolor="#000000" stroked="false">
                <v:path arrowok="t"/>
                <v:fill type="solid"/>
              </v:shape>
            </v:group>
            <v:group style="position:absolute;left:5715;top:1450;width:10;height:20" coordorigin="5715,1450" coordsize="10,20">
              <v:shape style="position:absolute;left:5715;top:1450;width:10;height:20" coordorigin="5715,1450" coordsize="10,20" path="m5715,1469l5725,1469,5725,1450,5715,1450,5715,1469xe" filled="true" fillcolor="#000000" stroked="false">
                <v:path arrowok="t"/>
                <v:fill type="solid"/>
              </v:shape>
            </v:group>
            <v:group style="position:absolute;left:5715;top:1469;width:10;height:20" coordorigin="5715,1469" coordsize="10,20">
              <v:shape style="position:absolute;left:5715;top:1469;width:10;height:20" coordorigin="5715,1469" coordsize="10,20" path="m5715,1488l5725,1488,5725,1469,5715,1469,5715,1488xe" filled="true" fillcolor="#000000" stroked="false">
                <v:path arrowok="t"/>
                <v:fill type="solid"/>
              </v:shape>
            </v:group>
            <v:group style="position:absolute;left:5715;top:1488;width:10;height:20" coordorigin="5715,1488" coordsize="10,20">
              <v:shape style="position:absolute;left:5715;top:1488;width:10;height:20" coordorigin="5715,1488" coordsize="10,20" path="m5715,1508l5725,1508,5725,1488,5715,1488,5715,1508xe" filled="true" fillcolor="#000000" stroked="false">
                <v:path arrowok="t"/>
                <v:fill type="solid"/>
              </v:shape>
            </v:group>
            <v:group style="position:absolute;left:5715;top:1508;width:10;height:20" coordorigin="5715,1508" coordsize="10,20">
              <v:shape style="position:absolute;left:5715;top:1508;width:10;height:20" coordorigin="5715,1508" coordsize="10,20" path="m5715,1527l5725,1527,5725,1508,5715,1508,5715,1527xe" filled="true" fillcolor="#000000" stroked="false">
                <v:path arrowok="t"/>
                <v:fill type="solid"/>
              </v:shape>
            </v:group>
            <v:group style="position:absolute;left:5715;top:1527;width:10;height:20" coordorigin="5715,1527" coordsize="10,20">
              <v:shape style="position:absolute;left:5715;top:1527;width:10;height:20" coordorigin="5715,1527" coordsize="10,20" path="m5715,1546l5725,1546,5725,1527,5715,1527,5715,1546xe" filled="true" fillcolor="#000000" stroked="false">
                <v:path arrowok="t"/>
                <v:fill type="solid"/>
              </v:shape>
            </v:group>
            <v:group style="position:absolute;left:5715;top:1546;width:10;height:20" coordorigin="5715,1546" coordsize="10,20">
              <v:shape style="position:absolute;left:5715;top:1546;width:10;height:20" coordorigin="5715,1546" coordsize="10,20" path="m5715,1565l5725,1565,5725,1546,5715,1546,5715,1565xe" filled="true" fillcolor="#000000" stroked="false">
                <v:path arrowok="t"/>
                <v:fill type="solid"/>
              </v:shape>
            </v:group>
            <v:group style="position:absolute;left:5715;top:1565;width:10;height:20" coordorigin="5715,1565" coordsize="10,20">
              <v:shape style="position:absolute;left:5715;top:1565;width:10;height:20" coordorigin="5715,1565" coordsize="10,20" path="m5715,1584l5725,1584,5725,1565,5715,1565,5715,1584xe" filled="true" fillcolor="#000000" stroked="false">
                <v:path arrowok="t"/>
                <v:fill type="solid"/>
              </v:shape>
            </v:group>
            <v:group style="position:absolute;left:5715;top:1584;width:10;height:20" coordorigin="5715,1584" coordsize="10,20">
              <v:shape style="position:absolute;left:5715;top:1584;width:10;height:20" coordorigin="5715,1584" coordsize="10,20" path="m5715,1604l5725,1604,5725,1584,5715,1584,5715,1604xe" filled="true" fillcolor="#000000" stroked="false">
                <v:path arrowok="t"/>
                <v:fill type="solid"/>
              </v:shape>
            </v:group>
            <v:group style="position:absolute;left:5715;top:1604;width:10;height:20" coordorigin="5715,1604" coordsize="10,20">
              <v:shape style="position:absolute;left:5715;top:1604;width:10;height:20" coordorigin="5715,1604" coordsize="10,20" path="m5715,1623l5725,1623,5725,1604,5715,1604,5715,1623xe" filled="true" fillcolor="#000000" stroked="false">
                <v:path arrowok="t"/>
                <v:fill type="solid"/>
              </v:shape>
            </v:group>
            <v:group style="position:absolute;left:5715;top:1623;width:10;height:20" coordorigin="5715,1623" coordsize="10,20">
              <v:shape style="position:absolute;left:5715;top:1623;width:10;height:20" coordorigin="5715,1623" coordsize="10,20" path="m5715,1642l5725,1642,5725,1623,5715,1623,5715,1642xe" filled="true" fillcolor="#000000" stroked="false">
                <v:path arrowok="t"/>
                <v:fill type="solid"/>
              </v:shape>
            </v:group>
            <v:group style="position:absolute;left:5715;top:1642;width:10;height:20" coordorigin="5715,1642" coordsize="10,20">
              <v:shape style="position:absolute;left:5715;top:1642;width:10;height:20" coordorigin="5715,1642" coordsize="10,20" path="m5715,1661l5725,1661,5725,1642,5715,1642,5715,1661xe" filled="true" fillcolor="#000000" stroked="false">
                <v:path arrowok="t"/>
                <v:fill type="solid"/>
              </v:shape>
            </v:group>
            <v:group style="position:absolute;left:5715;top:1661;width:10;height:20" coordorigin="5715,1661" coordsize="10,20">
              <v:shape style="position:absolute;left:5715;top:1661;width:10;height:20" coordorigin="5715,1661" coordsize="10,20" path="m5715,1680l5725,1680,5725,1661,5715,1661,5715,1680xe" filled="true" fillcolor="#000000" stroked="false">
                <v:path arrowok="t"/>
                <v:fill type="solid"/>
              </v:shape>
            </v:group>
            <v:group style="position:absolute;left:5715;top:1680;width:10;height:20" coordorigin="5715,1680" coordsize="10,20">
              <v:shape style="position:absolute;left:5715;top:1680;width:10;height:20" coordorigin="5715,1680" coordsize="10,20" path="m5715,1700l5725,1700,5725,1680,5715,1680,5715,1700xe" filled="true" fillcolor="#000000" stroked="false">
                <v:path arrowok="t"/>
                <v:fill type="solid"/>
              </v:shape>
            </v:group>
            <v:group style="position:absolute;left:5715;top:1700;width:10;height:20" coordorigin="5715,1700" coordsize="10,20">
              <v:shape style="position:absolute;left:5715;top:1700;width:10;height:20" coordorigin="5715,1700" coordsize="10,20" path="m5715,1719l5725,1719,5725,1700,5715,1700,5715,1719xe" filled="true" fillcolor="#000000" stroked="false">
                <v:path arrowok="t"/>
                <v:fill type="solid"/>
              </v:shape>
            </v:group>
            <v:group style="position:absolute;left:5715;top:1719;width:10;height:20" coordorigin="5715,1719" coordsize="10,20">
              <v:shape style="position:absolute;left:5715;top:1719;width:10;height:20" coordorigin="5715,1719" coordsize="10,20" path="m5715,1738l5725,1738,5725,1719,5715,1719,5715,1738xe" filled="true" fillcolor="#000000" stroked="false">
                <v:path arrowok="t"/>
                <v:fill type="solid"/>
              </v:shape>
            </v:group>
            <v:group style="position:absolute;left:5715;top:1738;width:10;height:20" coordorigin="5715,1738" coordsize="10,20">
              <v:shape style="position:absolute;left:5715;top:1738;width:10;height:20" coordorigin="5715,1738" coordsize="10,20" path="m5715,1757l5725,1757,5725,1738,5715,1738,5715,1757xe" filled="true" fillcolor="#000000" stroked="false">
                <v:path arrowok="t"/>
                <v:fill type="solid"/>
              </v:shape>
            </v:group>
            <v:group style="position:absolute;left:5715;top:1757;width:10;height:20" coordorigin="5715,1757" coordsize="10,20">
              <v:shape style="position:absolute;left:5715;top:1757;width:10;height:20" coordorigin="5715,1757" coordsize="10,20" path="m5715,1776l5725,1776,5725,1757,5715,1757,5715,1776xe" filled="true" fillcolor="#000000" stroked="false">
                <v:path arrowok="t"/>
                <v:fill type="solid"/>
              </v:shape>
            </v:group>
            <v:group style="position:absolute;left:5715;top:1776;width:10;height:20" coordorigin="5715,1776" coordsize="10,20">
              <v:shape style="position:absolute;left:5715;top:1776;width:10;height:20" coordorigin="5715,1776" coordsize="10,20" path="m5715,1796l5725,1796,5725,1776,5715,1776,5715,1796xe" filled="true" fillcolor="#000000" stroked="false">
                <v:path arrowok="t"/>
                <v:fill type="solid"/>
              </v:shape>
            </v:group>
            <v:group style="position:absolute;left:5715;top:1796;width:10;height:20" coordorigin="5715,1796" coordsize="10,20">
              <v:shape style="position:absolute;left:5715;top:1796;width:10;height:20" coordorigin="5715,1796" coordsize="10,20" path="m5715,1815l5725,1815,5725,1796,5715,1796,5715,1815xe" filled="true" fillcolor="#000000" stroked="false">
                <v:path arrowok="t"/>
                <v:fill type="solid"/>
              </v:shape>
            </v:group>
            <v:group style="position:absolute;left:5715;top:1815;width:10;height:20" coordorigin="5715,1815" coordsize="10,20">
              <v:shape style="position:absolute;left:5715;top:1815;width:10;height:20" coordorigin="5715,1815" coordsize="10,20" path="m5715,1834l5725,1834,5725,1815,5715,1815,5715,1834xe" filled="true" fillcolor="#000000" stroked="false">
                <v:path arrowok="t"/>
                <v:fill type="solid"/>
              </v:shape>
            </v:group>
            <v:group style="position:absolute;left:5715;top:1834;width:10;height:20" coordorigin="5715,1834" coordsize="10,20">
              <v:shape style="position:absolute;left:5715;top:1834;width:10;height:20" coordorigin="5715,1834" coordsize="10,20" path="m5715,1853l5725,1853,5725,1834,5715,1834,5715,1853xe" filled="true" fillcolor="#000000" stroked="false">
                <v:path arrowok="t"/>
                <v:fill type="solid"/>
              </v:shape>
            </v:group>
            <v:group style="position:absolute;left:5715;top:1853;width:10;height:20" coordorigin="5715,1853" coordsize="10,20">
              <v:shape style="position:absolute;left:5715;top:1853;width:10;height:20" coordorigin="5715,1853" coordsize="10,20" path="m5715,1872l5725,1872,5725,1853,5715,1853,5715,1872xe" filled="true" fillcolor="#000000" stroked="false">
                <v:path arrowok="t"/>
                <v:fill type="solid"/>
              </v:shape>
            </v:group>
            <v:group style="position:absolute;left:5715;top:1872;width:10;height:20" coordorigin="5715,1872" coordsize="10,20">
              <v:shape style="position:absolute;left:5715;top:1872;width:10;height:20" coordorigin="5715,1872" coordsize="10,20" path="m5715,1892l5725,1892,5725,1872,5715,1872,5715,1892xe" filled="true" fillcolor="#000000" stroked="false">
                <v:path arrowok="t"/>
                <v:fill type="solid"/>
              </v:shape>
            </v:group>
            <v:group style="position:absolute;left:5715;top:1892;width:10;height:20" coordorigin="5715,1892" coordsize="10,20">
              <v:shape style="position:absolute;left:5715;top:1892;width:10;height:20" coordorigin="5715,1892" coordsize="10,20" path="m5715,1911l5725,1911,5725,1892,5715,1892,5715,1911xe" filled="true" fillcolor="#000000" stroked="false">
                <v:path arrowok="t"/>
                <v:fill type="solid"/>
              </v:shape>
            </v:group>
            <v:group style="position:absolute;left:5715;top:1911;width:10;height:20" coordorigin="5715,1911" coordsize="10,20">
              <v:shape style="position:absolute;left:5715;top:1911;width:10;height:20" coordorigin="5715,1911" coordsize="10,20" path="m5715,1930l5725,1930,5725,1911,5715,1911,5715,1930xe" filled="true" fillcolor="#000000" stroked="false">
                <v:path arrowok="t"/>
                <v:fill type="solid"/>
              </v:shape>
            </v:group>
            <v:group style="position:absolute;left:5715;top:1930;width:10;height:20" coordorigin="5715,1930" coordsize="10,20">
              <v:shape style="position:absolute;left:5715;top:1930;width:10;height:20" coordorigin="5715,1930" coordsize="10,20" path="m5715,1949l5725,1949,5725,1930,5715,1930,5715,1949xe" filled="true" fillcolor="#000000" stroked="false">
                <v:path arrowok="t"/>
                <v:fill type="solid"/>
              </v:shape>
            </v:group>
            <v:group style="position:absolute;left:5715;top:1949;width:10;height:20" coordorigin="5715,1949" coordsize="10,20">
              <v:shape style="position:absolute;left:5715;top:1949;width:10;height:20" coordorigin="5715,1949" coordsize="10,20" path="m5715,1968l5725,1968,5725,1949,5715,1949,5715,1968xe" filled="true" fillcolor="#000000" stroked="false">
                <v:path arrowok="t"/>
                <v:fill type="solid"/>
              </v:shape>
            </v:group>
            <v:group style="position:absolute;left:5715;top:1974;width:10;height:2" coordorigin="5715,1974" coordsize="10,2">
              <v:shape style="position:absolute;left:5715;top:1974;width:10;height:2" coordorigin="5715,1974" coordsize="10,0" path="m5715,1974l5725,1974e" filled="false" stroked="true" strokeweight=".60004pt" strokecolor="#000000">
                <v:path arrowok="t"/>
              </v:shape>
              <v:shape style="position:absolute;left:2076;top:1980;width:1087;height:10" type="#_x0000_t75" stroked="false">
                <v:imagedata r:id="rId191" o:title=""/>
              </v:shape>
              <v:shape style="position:absolute;left:3159;top:1980;width:997;height:10" type="#_x0000_t75" stroked="false">
                <v:imagedata r:id="rId619" o:title=""/>
              </v:shape>
              <v:shape style="position:absolute;left:4151;top:1980;width:715;height:10" type="#_x0000_t75" stroked="false">
                <v:imagedata r:id="rId614" o:title=""/>
              </v:shape>
              <v:shape style="position:absolute;left:4861;top:1980;width:854;height:10" type="#_x0000_t75" stroked="false">
                <v:imagedata r:id="rId92" o:title=""/>
              </v:shape>
              <v:shape style="position:absolute;left:5711;top:1980;width:1707;height:10" type="#_x0000_t75" stroked="false">
                <v:imagedata r:id="rId615" o:title=""/>
              </v:shape>
              <v:shape style="position:absolute;left:7413;top:1980;width:684;height:10" type="#_x0000_t75" stroked="false">
                <v:imagedata r:id="rId616" o:title=""/>
              </v:shape>
              <v:shape style="position:absolute;left:8092;top:1980;width:883;height:10" type="#_x0000_t75" stroked="false">
                <v:imagedata r:id="rId617" o:title=""/>
              </v:shape>
              <v:shape style="position:absolute;left:8970;top:1980;width:862;height:10" type="#_x0000_t75" stroked="false">
                <v:imagedata r:id="rId618" o:title=""/>
              </v:shape>
            </v:group>
            <v:group style="position:absolute;left:5715;top:1990;width:10;height:20" coordorigin="5715,1990" coordsize="10,20">
              <v:shape style="position:absolute;left:5715;top:1990;width:10;height:20" coordorigin="5715,1990" coordsize="10,20" path="m5715,2009l5725,2009,5725,1990,5715,1990,5715,2009xe" filled="true" fillcolor="#000000" stroked="false">
                <v:path arrowok="t"/>
                <v:fill type="solid"/>
              </v:shape>
            </v:group>
            <v:group style="position:absolute;left:5715;top:2009;width:10;height:20" coordorigin="5715,2009" coordsize="10,20">
              <v:shape style="position:absolute;left:5715;top:2009;width:10;height:20" coordorigin="5715,2009" coordsize="10,20" path="m5715,2028l5725,2028,5725,2009,5715,2009,5715,2028xe" filled="true" fillcolor="#000000" stroked="false">
                <v:path arrowok="t"/>
                <v:fill type="solid"/>
              </v:shape>
            </v:group>
            <v:group style="position:absolute;left:5715;top:2028;width:10;height:20" coordorigin="5715,2028" coordsize="10,20">
              <v:shape style="position:absolute;left:5715;top:2028;width:10;height:20" coordorigin="5715,2028" coordsize="10,20" path="m5715,2048l5725,2048,5725,2028,5715,2028,5715,2048xe" filled="true" fillcolor="#000000" stroked="false">
                <v:path arrowok="t"/>
                <v:fill type="solid"/>
              </v:shape>
            </v:group>
            <v:group style="position:absolute;left:5715;top:2048;width:10;height:20" coordorigin="5715,2048" coordsize="10,20">
              <v:shape style="position:absolute;left:5715;top:2048;width:10;height:20" coordorigin="5715,2048" coordsize="10,20" path="m5715,2067l5725,2067,5725,2048,5715,2048,5715,2067xe" filled="true" fillcolor="#000000" stroked="false">
                <v:path arrowok="t"/>
                <v:fill type="solid"/>
              </v:shape>
            </v:group>
            <v:group style="position:absolute;left:5715;top:2067;width:10;height:20" coordorigin="5715,2067" coordsize="10,20">
              <v:shape style="position:absolute;left:5715;top:2067;width:10;height:20" coordorigin="5715,2067" coordsize="10,20" path="m5715,2086l5725,2086,5725,2067,5715,2067,5715,2086xe" filled="true" fillcolor="#000000" stroked="false">
                <v:path arrowok="t"/>
                <v:fill type="solid"/>
              </v:shape>
            </v:group>
            <v:group style="position:absolute;left:5715;top:2086;width:10;height:20" coordorigin="5715,2086" coordsize="10,20">
              <v:shape style="position:absolute;left:5715;top:2086;width:10;height:20" coordorigin="5715,2086" coordsize="10,20" path="m5715,2105l5725,2105,5725,2086,5715,2086,5715,2105xe" filled="true" fillcolor="#000000" stroked="false">
                <v:path arrowok="t"/>
                <v:fill type="solid"/>
              </v:shape>
            </v:group>
            <v:group style="position:absolute;left:5715;top:2105;width:10;height:20" coordorigin="5715,2105" coordsize="10,20">
              <v:shape style="position:absolute;left:5715;top:2105;width:10;height:20" coordorigin="5715,2105" coordsize="10,20" path="m5715,2124l5725,2124,5725,2105,5715,2105,5715,2124xe" filled="true" fillcolor="#000000" stroked="false">
                <v:path arrowok="t"/>
                <v:fill type="solid"/>
              </v:shape>
            </v:group>
            <v:group style="position:absolute;left:5715;top:2124;width:10;height:20" coordorigin="5715,2124" coordsize="10,20">
              <v:shape style="position:absolute;left:5715;top:2124;width:10;height:20" coordorigin="5715,2124" coordsize="10,20" path="m5715,2144l5725,2144,5725,2124,5715,2124,5715,2144xe" filled="true" fillcolor="#000000" stroked="false">
                <v:path arrowok="t"/>
                <v:fill type="solid"/>
              </v:shape>
            </v:group>
            <v:group style="position:absolute;left:5715;top:2144;width:10;height:20" coordorigin="5715,2144" coordsize="10,20">
              <v:shape style="position:absolute;left:5715;top:2144;width:10;height:20" coordorigin="5715,2144" coordsize="10,20" path="m5715,2163l5725,2163,5725,2144,5715,2144,5715,2163xe" filled="true" fillcolor="#000000" stroked="false">
                <v:path arrowok="t"/>
                <v:fill type="solid"/>
              </v:shape>
            </v:group>
            <v:group style="position:absolute;left:5715;top:2163;width:10;height:20" coordorigin="5715,2163" coordsize="10,20">
              <v:shape style="position:absolute;left:5715;top:2163;width:10;height:20" coordorigin="5715,2163" coordsize="10,20" path="m5715,2182l5725,2182,5725,2163,5715,2163,5715,2182xe" filled="true" fillcolor="#000000" stroked="false">
                <v:path arrowok="t"/>
                <v:fill type="solid"/>
              </v:shape>
            </v:group>
            <v:group style="position:absolute;left:5715;top:2182;width:10;height:20" coordorigin="5715,2182" coordsize="10,20">
              <v:shape style="position:absolute;left:5715;top:2182;width:10;height:20" coordorigin="5715,2182" coordsize="10,20" path="m5715,2201l5725,2201,5725,2182,5715,2182,5715,2201xe" filled="true" fillcolor="#000000" stroked="false">
                <v:path arrowok="t"/>
                <v:fill type="solid"/>
              </v:shape>
            </v:group>
            <v:group style="position:absolute;left:5715;top:2201;width:10;height:20" coordorigin="5715,2201" coordsize="10,20">
              <v:shape style="position:absolute;left:5715;top:2201;width:10;height:20" coordorigin="5715,2201" coordsize="10,20" path="m5715,2220l5725,2220,5725,2201,5715,2201,5715,2220xe" filled="true" fillcolor="#000000" stroked="false">
                <v:path arrowok="t"/>
                <v:fill type="solid"/>
              </v:shape>
            </v:group>
            <v:group style="position:absolute;left:5715;top:2220;width:10;height:20" coordorigin="5715,2220" coordsize="10,20">
              <v:shape style="position:absolute;left:5715;top:2220;width:10;height:20" coordorigin="5715,2220" coordsize="10,20" path="m5715,2240l5725,2240,5725,2220,5715,2220,5715,2240xe" filled="true" fillcolor="#000000" stroked="false">
                <v:path arrowok="t"/>
                <v:fill type="solid"/>
              </v:shape>
            </v:group>
            <v:group style="position:absolute;left:5715;top:2240;width:10;height:20" coordorigin="5715,2240" coordsize="10,20">
              <v:shape style="position:absolute;left:5715;top:2240;width:10;height:20" coordorigin="5715,2240" coordsize="10,20" path="m5715,2259l5725,2259,5725,2240,5715,2240,5715,2259xe" filled="true" fillcolor="#000000" stroked="false">
                <v:path arrowok="t"/>
                <v:fill type="solid"/>
              </v:shape>
            </v:group>
            <v:group style="position:absolute;left:5715;top:2259;width:10;height:20" coordorigin="5715,2259" coordsize="10,20">
              <v:shape style="position:absolute;left:5715;top:2259;width:10;height:20" coordorigin="5715,2259" coordsize="10,20" path="m5715,2278l5725,2278,5725,2259,5715,2259,5715,2278xe" filled="true" fillcolor="#000000" stroked="false">
                <v:path arrowok="t"/>
                <v:fill type="solid"/>
              </v:shape>
            </v:group>
            <v:group style="position:absolute;left:5715;top:2278;width:10;height:20" coordorigin="5715,2278" coordsize="10,20">
              <v:shape style="position:absolute;left:5715;top:2278;width:10;height:20" coordorigin="5715,2278" coordsize="10,20" path="m5715,2297l5725,2297,5725,2278,5715,2278,5715,2297xe" filled="true" fillcolor="#000000" stroked="false">
                <v:path arrowok="t"/>
                <v:fill type="solid"/>
              </v:shape>
            </v:group>
            <v:group style="position:absolute;left:5715;top:2297;width:10;height:20" coordorigin="5715,2297" coordsize="10,20">
              <v:shape style="position:absolute;left:5715;top:2297;width:10;height:20" coordorigin="5715,2297" coordsize="10,20" path="m5715,2316l5725,2316,5725,2297,5715,2297,5715,2316xe" filled="true" fillcolor="#000000" stroked="false">
                <v:path arrowok="t"/>
                <v:fill type="solid"/>
              </v:shape>
            </v:group>
            <v:group style="position:absolute;left:5715;top:2316;width:10;height:20" coordorigin="5715,2316" coordsize="10,20">
              <v:shape style="position:absolute;left:5715;top:2316;width:10;height:20" coordorigin="5715,2316" coordsize="10,20" path="m5715,2336l5725,2336,5725,2316,5715,2316,5715,2336xe" filled="true" fillcolor="#000000" stroked="false">
                <v:path arrowok="t"/>
                <v:fill type="solid"/>
              </v:shape>
            </v:group>
            <v:group style="position:absolute;left:5715;top:2336;width:10;height:20" coordorigin="5715,2336" coordsize="10,20">
              <v:shape style="position:absolute;left:5715;top:2336;width:10;height:20" coordorigin="5715,2336" coordsize="10,20" path="m5715,2355l5725,2355,5725,2336,5715,2336,5715,2355xe" filled="true" fillcolor="#000000" stroked="false">
                <v:path arrowok="t"/>
                <v:fill type="solid"/>
              </v:shape>
            </v:group>
            <v:group style="position:absolute;left:5715;top:2355;width:10;height:20" coordorigin="5715,2355" coordsize="10,20">
              <v:shape style="position:absolute;left:5715;top:2355;width:10;height:20" coordorigin="5715,2355" coordsize="10,20" path="m5715,2374l5725,2374,5725,2355,5715,2355,5715,2374xe" filled="true" fillcolor="#000000" stroked="false">
                <v:path arrowok="t"/>
                <v:fill type="solid"/>
              </v:shape>
            </v:group>
            <v:group style="position:absolute;left:5715;top:2374;width:10;height:20" coordorigin="5715,2374" coordsize="10,20">
              <v:shape style="position:absolute;left:5715;top:2374;width:10;height:20" coordorigin="5715,2374" coordsize="10,20" path="m5715,2393l5725,2393,5725,2374,5715,2374,5715,2393xe" filled="true" fillcolor="#000000" stroked="false">
                <v:path arrowok="t"/>
                <v:fill type="solid"/>
              </v:shape>
            </v:group>
            <v:group style="position:absolute;left:5715;top:2393;width:10;height:20" coordorigin="5715,2393" coordsize="10,20">
              <v:shape style="position:absolute;left:5715;top:2393;width:10;height:20" coordorigin="5715,2393" coordsize="10,20" path="m5715,2412l5725,2412,5725,2393,5715,2393,5715,2412xe" filled="true" fillcolor="#000000" stroked="false">
                <v:path arrowok="t"/>
                <v:fill type="solid"/>
              </v:shape>
            </v:group>
            <v:group style="position:absolute;left:5715;top:2412;width:10;height:20" coordorigin="5715,2412" coordsize="10,20">
              <v:shape style="position:absolute;left:5715;top:2412;width:10;height:20" coordorigin="5715,2412" coordsize="10,20" path="m5715,2432l5725,2432,5725,2412,5715,2412,5715,2432xe" filled="true" fillcolor="#000000" stroked="false">
                <v:path arrowok="t"/>
                <v:fill type="solid"/>
              </v:shape>
            </v:group>
            <v:group style="position:absolute;left:5715;top:2432;width:10;height:20" coordorigin="5715,2432" coordsize="10,20">
              <v:shape style="position:absolute;left:5715;top:2432;width:10;height:20" coordorigin="5715,2432" coordsize="10,20" path="m5715,2451l5725,2451,5725,2432,5715,2432,5715,2451xe" filled="true" fillcolor="#000000" stroked="false">
                <v:path arrowok="t"/>
                <v:fill type="solid"/>
              </v:shape>
            </v:group>
            <v:group style="position:absolute;left:5715;top:2451;width:10;height:20" coordorigin="5715,2451" coordsize="10,20">
              <v:shape style="position:absolute;left:5715;top:2451;width:10;height:20" coordorigin="5715,2451" coordsize="10,20" path="m5715,2470l5725,2470,5725,2451,5715,2451,5715,2470xe" filled="true" fillcolor="#000000" stroked="false">
                <v:path arrowok="t"/>
                <v:fill type="solid"/>
              </v:shape>
            </v:group>
            <v:group style="position:absolute;left:5715;top:2470;width:10;height:20" coordorigin="5715,2470" coordsize="10,20">
              <v:shape style="position:absolute;left:5715;top:2470;width:10;height:20" coordorigin="5715,2470" coordsize="10,20" path="m5715,2489l5725,2489,5725,2470,5715,2470,5715,2489xe" filled="true" fillcolor="#000000" stroked="false">
                <v:path arrowok="t"/>
                <v:fill type="solid"/>
              </v:shape>
            </v:group>
            <v:group style="position:absolute;left:5715;top:2489;width:10;height:20" coordorigin="5715,2489" coordsize="10,20">
              <v:shape style="position:absolute;left:5715;top:2489;width:10;height:20" coordorigin="5715,2489" coordsize="10,20" path="m5715,2508l5725,2508,5725,2489,5715,2489,5715,2508xe" filled="true" fillcolor="#000000" stroked="false">
                <v:path arrowok="t"/>
                <v:fill type="solid"/>
              </v:shape>
            </v:group>
            <v:group style="position:absolute;left:5715;top:2508;width:10;height:20" coordorigin="5715,2508" coordsize="10,20">
              <v:shape style="position:absolute;left:5715;top:2508;width:10;height:20" coordorigin="5715,2508" coordsize="10,20" path="m5715,2528l5725,2528,5725,2508,5715,2508,5715,2528xe" filled="true" fillcolor="#000000" stroked="false">
                <v:path arrowok="t"/>
                <v:fill type="solid"/>
              </v:shape>
            </v:group>
            <v:group style="position:absolute;left:5715;top:2528;width:10;height:20" coordorigin="5715,2528" coordsize="10,20">
              <v:shape style="position:absolute;left:5715;top:2528;width:10;height:20" coordorigin="5715,2528" coordsize="10,20" path="m5715,2547l5725,2547,5725,2528,5715,2528,5715,2547xe" filled="true" fillcolor="#000000" stroked="false">
                <v:path arrowok="t"/>
                <v:fill type="solid"/>
              </v:shape>
            </v:group>
            <v:group style="position:absolute;left:5715;top:2547;width:10;height:20" coordorigin="5715,2547" coordsize="10,20">
              <v:shape style="position:absolute;left:5715;top:2547;width:10;height:20" coordorigin="5715,2547" coordsize="10,20" path="m5715,2566l5725,2566,5725,2547,5715,2547,5715,2566xe" filled="true" fillcolor="#000000" stroked="false">
                <v:path arrowok="t"/>
                <v:fill type="solid"/>
              </v:shape>
            </v:group>
            <v:group style="position:absolute;left:5715;top:2566;width:10;height:20" coordorigin="5715,2566" coordsize="10,20">
              <v:shape style="position:absolute;left:5715;top:2566;width:10;height:20" coordorigin="5715,2566" coordsize="10,20" path="m5715,2585l5725,2585,5725,2566,5715,2566,5715,2585xe" filled="true" fillcolor="#000000" stroked="false">
                <v:path arrowok="t"/>
                <v:fill type="solid"/>
              </v:shape>
            </v:group>
            <v:group style="position:absolute;left:5715;top:2585;width:10;height:20" coordorigin="5715,2585" coordsize="10,20">
              <v:shape style="position:absolute;left:5715;top:2585;width:10;height:20" coordorigin="5715,2585" coordsize="10,20" path="m5715,2604l5725,2604,5725,2585,5715,2585,5715,2604xe" filled="true" fillcolor="#000000" stroked="false">
                <v:path arrowok="t"/>
                <v:fill type="solid"/>
              </v:shape>
            </v:group>
            <v:group style="position:absolute;left:5715;top:2604;width:10;height:20" coordorigin="5715,2604" coordsize="10,20">
              <v:shape style="position:absolute;left:5715;top:2604;width:10;height:20" coordorigin="5715,2604" coordsize="10,20" path="m5715,2624l5725,2624,5725,2604,5715,2604,5715,2624xe" filled="true" fillcolor="#000000" stroked="false">
                <v:path arrowok="t"/>
                <v:fill type="solid"/>
              </v:shape>
            </v:group>
            <v:group style="position:absolute;left:5715;top:2624;width:10;height:20" coordorigin="5715,2624" coordsize="10,20">
              <v:shape style="position:absolute;left:5715;top:2624;width:10;height:20" coordorigin="5715,2624" coordsize="10,20" path="m5715,2643l5725,2643,5725,2624,5715,2624,5715,2643xe" filled="true" fillcolor="#000000" stroked="false">
                <v:path arrowok="t"/>
                <v:fill type="solid"/>
              </v:shape>
            </v:group>
            <v:group style="position:absolute;left:5715;top:2643;width:10;height:20" coordorigin="5715,2643" coordsize="10,20">
              <v:shape style="position:absolute;left:5715;top:2643;width:10;height:20" coordorigin="5715,2643" coordsize="10,20" path="m5715,2662l5725,2662,5725,2643,5715,2643,5715,2662xe" filled="true" fillcolor="#000000" stroked="false">
                <v:path arrowok="t"/>
                <v:fill type="solid"/>
              </v:shape>
            </v:group>
            <v:group style="position:absolute;left:5715;top:2662;width:10;height:20" coordorigin="5715,2662" coordsize="10,20">
              <v:shape style="position:absolute;left:5715;top:2662;width:10;height:20" coordorigin="5715,2662" coordsize="10,20" path="m5715,2681l5725,2681,5725,2662,5715,2662,5715,2681xe" filled="true" fillcolor="#000000" stroked="false">
                <v:path arrowok="t"/>
                <v:fill type="solid"/>
              </v:shape>
            </v:group>
            <v:group style="position:absolute;left:5715;top:2688;width:10;height:2" coordorigin="5715,2688" coordsize="10,2">
              <v:shape style="position:absolute;left:5715;top:2688;width:10;height:2" coordorigin="5715,2688" coordsize="10,0" path="m5715,2688l5725,2688e" filled="false" stroked="true" strokeweight=".71997pt" strokecolor="#000000">
                <v:path arrowok="t"/>
              </v:shape>
              <v:shape style="position:absolute;left:2076;top:2604;width:1106;height:101" type="#_x0000_t75" stroked="false">
                <v:imagedata r:id="rId620" o:title=""/>
              </v:shape>
              <v:shape style="position:absolute;left:3159;top:2696;width:997;height:10" type="#_x0000_t75" stroked="false">
                <v:imagedata r:id="rId619" o:title=""/>
              </v:shape>
              <v:shape style="position:absolute;left:4151;top:2696;width:715;height:10" type="#_x0000_t75" stroked="false">
                <v:imagedata r:id="rId614" o:title=""/>
              </v:shape>
              <v:shape style="position:absolute;left:4861;top:2696;width:854;height:10" type="#_x0000_t75" stroked="false">
                <v:imagedata r:id="rId92" o:title=""/>
              </v:shape>
              <v:shape style="position:absolute;left:5711;top:2696;width:1707;height:10" type="#_x0000_t75" stroked="false">
                <v:imagedata r:id="rId615" o:title=""/>
              </v:shape>
              <v:shape style="position:absolute;left:7413;top:2696;width:684;height:10" type="#_x0000_t75" stroked="false">
                <v:imagedata r:id="rId616" o:title=""/>
              </v:shape>
              <v:shape style="position:absolute;left:8092;top:2696;width:883;height:10" type="#_x0000_t75" stroked="false">
                <v:imagedata r:id="rId617" o:title=""/>
              </v:shape>
              <v:shape style="position:absolute;left:8970;top:2696;width:862;height:10" type="#_x0000_t75" stroked="false">
                <v:imagedata r:id="rId618" o:title=""/>
              </v:shape>
            </v:group>
            <v:group style="position:absolute;left:5715;top:2705;width:10;height:20" coordorigin="5715,2705" coordsize="10,20">
              <v:shape style="position:absolute;left:5715;top:2705;width:10;height:20" coordorigin="5715,2705" coordsize="10,20" path="m5715,2724l5725,2724,5725,2705,5715,2705,5715,2724xe" filled="true" fillcolor="#000000" stroked="false">
                <v:path arrowok="t"/>
                <v:fill type="solid"/>
              </v:shape>
            </v:group>
            <v:group style="position:absolute;left:5715;top:2724;width:10;height:20" coordorigin="5715,2724" coordsize="10,20">
              <v:shape style="position:absolute;left:5715;top:2724;width:10;height:20" coordorigin="5715,2724" coordsize="10,20" path="m5715,2744l5725,2744,5725,2724,5715,2724,5715,2744xe" filled="true" fillcolor="#000000" stroked="false">
                <v:path arrowok="t"/>
                <v:fill type="solid"/>
              </v:shape>
            </v:group>
            <v:group style="position:absolute;left:5715;top:2744;width:10;height:20" coordorigin="5715,2744" coordsize="10,20">
              <v:shape style="position:absolute;left:5715;top:2744;width:10;height:20" coordorigin="5715,2744" coordsize="10,20" path="m5715,2763l5725,2763,5725,2744,5715,2744,5715,2763xe" filled="true" fillcolor="#000000" stroked="false">
                <v:path arrowok="t"/>
                <v:fill type="solid"/>
              </v:shape>
            </v:group>
            <v:group style="position:absolute;left:5715;top:2763;width:10;height:20" coordorigin="5715,2763" coordsize="10,20">
              <v:shape style="position:absolute;left:5715;top:2763;width:10;height:20" coordorigin="5715,2763" coordsize="10,20" path="m5715,2782l5725,2782,5725,2763,5715,2763,5715,2782xe" filled="true" fillcolor="#000000" stroked="false">
                <v:path arrowok="t"/>
                <v:fill type="solid"/>
              </v:shape>
            </v:group>
            <v:group style="position:absolute;left:5715;top:2782;width:10;height:20" coordorigin="5715,2782" coordsize="10,20">
              <v:shape style="position:absolute;left:5715;top:2782;width:10;height:20" coordorigin="5715,2782" coordsize="10,20" path="m5715,2801l5725,2801,5725,2782,5715,2782,5715,2801xe" filled="true" fillcolor="#000000" stroked="false">
                <v:path arrowok="t"/>
                <v:fill type="solid"/>
              </v:shape>
            </v:group>
            <v:group style="position:absolute;left:5715;top:2801;width:10;height:20" coordorigin="5715,2801" coordsize="10,20">
              <v:shape style="position:absolute;left:5715;top:2801;width:10;height:20" coordorigin="5715,2801" coordsize="10,20" path="m5715,2820l5725,2820,5725,2801,5715,2801,5715,2820xe" filled="true" fillcolor="#000000" stroked="false">
                <v:path arrowok="t"/>
                <v:fill type="solid"/>
              </v:shape>
            </v:group>
            <v:group style="position:absolute;left:5715;top:2820;width:10;height:20" coordorigin="5715,2820" coordsize="10,20">
              <v:shape style="position:absolute;left:5715;top:2820;width:10;height:20" coordorigin="5715,2820" coordsize="10,20" path="m5715,2840l5725,2840,5725,2820,5715,2820,5715,2840xe" filled="true" fillcolor="#000000" stroked="false">
                <v:path arrowok="t"/>
                <v:fill type="solid"/>
              </v:shape>
            </v:group>
            <v:group style="position:absolute;left:5715;top:2840;width:10;height:20" coordorigin="5715,2840" coordsize="10,20">
              <v:shape style="position:absolute;left:5715;top:2840;width:10;height:20" coordorigin="5715,2840" coordsize="10,20" path="m5715,2859l5725,2859,5725,2840,5715,2840,5715,2859xe" filled="true" fillcolor="#000000" stroked="false">
                <v:path arrowok="t"/>
                <v:fill type="solid"/>
              </v:shape>
            </v:group>
            <v:group style="position:absolute;left:5715;top:2859;width:10;height:20" coordorigin="5715,2859" coordsize="10,20">
              <v:shape style="position:absolute;left:5715;top:2859;width:10;height:20" coordorigin="5715,2859" coordsize="10,20" path="m5715,2878l5725,2878,5725,2859,5715,2859,5715,2878xe" filled="true" fillcolor="#000000" stroked="false">
                <v:path arrowok="t"/>
                <v:fill type="solid"/>
              </v:shape>
            </v:group>
            <v:group style="position:absolute;left:5715;top:2878;width:10;height:20" coordorigin="5715,2878" coordsize="10,20">
              <v:shape style="position:absolute;left:5715;top:2878;width:10;height:20" coordorigin="5715,2878" coordsize="10,20" path="m5715,2897l5725,2897,5725,2878,5715,2878,5715,2897xe" filled="true" fillcolor="#000000" stroked="false">
                <v:path arrowok="t"/>
                <v:fill type="solid"/>
              </v:shape>
            </v:group>
            <v:group style="position:absolute;left:5715;top:2897;width:10;height:20" coordorigin="5715,2897" coordsize="10,20">
              <v:shape style="position:absolute;left:5715;top:2897;width:10;height:20" coordorigin="5715,2897" coordsize="10,20" path="m5715,2916l5725,2916,5725,2897,5715,2897,5715,2916xe" filled="true" fillcolor="#000000" stroked="false">
                <v:path arrowok="t"/>
                <v:fill type="solid"/>
              </v:shape>
            </v:group>
            <v:group style="position:absolute;left:5715;top:2916;width:10;height:20" coordorigin="5715,2916" coordsize="10,20">
              <v:shape style="position:absolute;left:5715;top:2916;width:10;height:20" coordorigin="5715,2916" coordsize="10,20" path="m5715,2936l5725,2936,5725,2916,5715,2916,5715,2936xe" filled="true" fillcolor="#000000" stroked="false">
                <v:path arrowok="t"/>
                <v:fill type="solid"/>
              </v:shape>
            </v:group>
            <v:group style="position:absolute;left:5715;top:2936;width:10;height:20" coordorigin="5715,2936" coordsize="10,20">
              <v:shape style="position:absolute;left:5715;top:2936;width:10;height:20" coordorigin="5715,2936" coordsize="10,20" path="m5715,2955l5725,2955,5725,2936,5715,2936,5715,2955xe" filled="true" fillcolor="#000000" stroked="false">
                <v:path arrowok="t"/>
                <v:fill type="solid"/>
              </v:shape>
            </v:group>
            <v:group style="position:absolute;left:5715;top:2955;width:10;height:20" coordorigin="5715,2955" coordsize="10,20">
              <v:shape style="position:absolute;left:5715;top:2955;width:10;height:20" coordorigin="5715,2955" coordsize="10,20" path="m5715,2974l5725,2974,5725,2955,5715,2955,5715,2974xe" filled="true" fillcolor="#000000" stroked="false">
                <v:path arrowok="t"/>
                <v:fill type="solid"/>
              </v:shape>
            </v:group>
            <v:group style="position:absolute;left:5715;top:2974;width:10;height:20" coordorigin="5715,2974" coordsize="10,20">
              <v:shape style="position:absolute;left:5715;top:2974;width:10;height:20" coordorigin="5715,2974" coordsize="10,20" path="m5715,2993l5725,2993,5725,2974,5715,2974,5715,2993xe" filled="true" fillcolor="#000000" stroked="false">
                <v:path arrowok="t"/>
                <v:fill type="solid"/>
              </v:shape>
            </v:group>
            <v:group style="position:absolute;left:5715;top:2993;width:10;height:20" coordorigin="5715,2993" coordsize="10,20">
              <v:shape style="position:absolute;left:5715;top:2993;width:10;height:20" coordorigin="5715,2993" coordsize="10,20" path="m5715,3012l5725,3012,5725,2993,5715,2993,5715,3012xe" filled="true" fillcolor="#000000" stroked="false">
                <v:path arrowok="t"/>
                <v:fill type="solid"/>
              </v:shape>
            </v:group>
            <v:group style="position:absolute;left:5715;top:3012;width:10;height:20" coordorigin="5715,3012" coordsize="10,20">
              <v:shape style="position:absolute;left:5715;top:3012;width:10;height:20" coordorigin="5715,3012" coordsize="10,20" path="m5715,3032l5725,3032,5725,3012,5715,3012,5715,3032xe" filled="true" fillcolor="#000000" stroked="false">
                <v:path arrowok="t"/>
                <v:fill type="solid"/>
              </v:shape>
            </v:group>
            <v:group style="position:absolute;left:5715;top:3032;width:10;height:20" coordorigin="5715,3032" coordsize="10,20">
              <v:shape style="position:absolute;left:5715;top:3032;width:10;height:20" coordorigin="5715,3032" coordsize="10,20" path="m5715,3051l5725,3051,5725,3032,5715,3032,5715,3051xe" filled="true" fillcolor="#000000" stroked="false">
                <v:path arrowok="t"/>
                <v:fill type="solid"/>
              </v:shape>
            </v:group>
            <v:group style="position:absolute;left:5715;top:3051;width:10;height:20" coordorigin="5715,3051" coordsize="10,20">
              <v:shape style="position:absolute;left:5715;top:3051;width:10;height:20" coordorigin="5715,3051" coordsize="10,20" path="m5715,3070l5725,3070,5725,3051,5715,3051,5715,3070xe" filled="true" fillcolor="#000000" stroked="false">
                <v:path arrowok="t"/>
                <v:fill type="solid"/>
              </v:shape>
            </v:group>
            <v:group style="position:absolute;left:5715;top:3070;width:10;height:20" coordorigin="5715,3070" coordsize="10,20">
              <v:shape style="position:absolute;left:5715;top:3070;width:10;height:20" coordorigin="5715,3070" coordsize="10,20" path="m5715,3089l5725,3089,5725,3070,5715,3070,5715,3089xe" filled="true" fillcolor="#000000" stroked="false">
                <v:path arrowok="t"/>
                <v:fill type="solid"/>
              </v:shape>
            </v:group>
            <v:group style="position:absolute;left:5715;top:3089;width:10;height:20" coordorigin="5715,3089" coordsize="10,20">
              <v:shape style="position:absolute;left:5715;top:3089;width:10;height:20" coordorigin="5715,3089" coordsize="10,20" path="m5715,3108l5725,3108,5725,3089,5715,3089,5715,3108xe" filled="true" fillcolor="#000000" stroked="false">
                <v:path arrowok="t"/>
                <v:fill type="solid"/>
              </v:shape>
            </v:group>
            <v:group style="position:absolute;left:5715;top:3108;width:10;height:20" coordorigin="5715,3108" coordsize="10,20">
              <v:shape style="position:absolute;left:5715;top:3108;width:10;height:20" coordorigin="5715,3108" coordsize="10,20" path="m5715,3128l5725,3128,5725,3108,5715,3108,5715,3128xe" filled="true" fillcolor="#000000" stroked="false">
                <v:path arrowok="t"/>
                <v:fill type="solid"/>
              </v:shape>
            </v:group>
            <v:group style="position:absolute;left:5715;top:3128;width:10;height:20" coordorigin="5715,3128" coordsize="10,20">
              <v:shape style="position:absolute;left:5715;top:3128;width:10;height:20" coordorigin="5715,3128" coordsize="10,20" path="m5715,3147l5725,3147,5725,3128,5715,3128,5715,3147xe" filled="true" fillcolor="#000000" stroked="false">
                <v:path arrowok="t"/>
                <v:fill type="solid"/>
              </v:shape>
            </v:group>
            <v:group style="position:absolute;left:5715;top:3147;width:10;height:20" coordorigin="5715,3147" coordsize="10,20">
              <v:shape style="position:absolute;left:5715;top:3147;width:10;height:20" coordorigin="5715,3147" coordsize="10,20" path="m5715,3166l5725,3166,5725,3147,5715,3147,5715,3166xe" filled="true" fillcolor="#000000" stroked="false">
                <v:path arrowok="t"/>
                <v:fill type="solid"/>
              </v:shape>
            </v:group>
            <v:group style="position:absolute;left:5715;top:3166;width:10;height:20" coordorigin="5715,3166" coordsize="10,20">
              <v:shape style="position:absolute;left:5715;top:3166;width:10;height:20" coordorigin="5715,3166" coordsize="10,20" path="m5715,3185l5725,3185,5725,3166,5715,3166,5715,3185xe" filled="true" fillcolor="#000000" stroked="false">
                <v:path arrowok="t"/>
                <v:fill type="solid"/>
              </v:shape>
            </v:group>
            <v:group style="position:absolute;left:5715;top:3185;width:10;height:20" coordorigin="5715,3185" coordsize="10,20">
              <v:shape style="position:absolute;left:5715;top:3185;width:10;height:20" coordorigin="5715,3185" coordsize="10,20" path="m5715,3204l5725,3204,5725,3185,5715,3185,5715,3204xe" filled="true" fillcolor="#000000" stroked="false">
                <v:path arrowok="t"/>
                <v:fill type="solid"/>
              </v:shape>
            </v:group>
            <v:group style="position:absolute;left:5715;top:3204;width:10;height:20" coordorigin="5715,3204" coordsize="10,20">
              <v:shape style="position:absolute;left:5715;top:3204;width:10;height:20" coordorigin="5715,3204" coordsize="10,20" path="m5715,3224l5725,3224,5725,3204,5715,3204,5715,3224xe" filled="true" fillcolor="#000000" stroked="false">
                <v:path arrowok="t"/>
                <v:fill type="solid"/>
              </v:shape>
            </v:group>
            <v:group style="position:absolute;left:5715;top:3224;width:10;height:20" coordorigin="5715,3224" coordsize="10,20">
              <v:shape style="position:absolute;left:5715;top:3224;width:10;height:20" coordorigin="5715,3224" coordsize="10,20" path="m5715,3243l5725,3243,5725,3224,5715,3224,5715,3243xe" filled="true" fillcolor="#000000" stroked="false">
                <v:path arrowok="t"/>
                <v:fill type="solid"/>
              </v:shape>
            </v:group>
            <v:group style="position:absolute;left:5715;top:3243;width:10;height:20" coordorigin="5715,3243" coordsize="10,20">
              <v:shape style="position:absolute;left:5715;top:3243;width:10;height:20" coordorigin="5715,3243" coordsize="10,20" path="m5715,3262l5725,3262,5725,3243,5715,3243,5715,3262xe" filled="true" fillcolor="#000000" stroked="false">
                <v:path arrowok="t"/>
                <v:fill type="solid"/>
              </v:shape>
            </v:group>
            <v:group style="position:absolute;left:5715;top:3262;width:10;height:20" coordorigin="5715,3262" coordsize="10,20">
              <v:shape style="position:absolute;left:5715;top:3262;width:10;height:20" coordorigin="5715,3262" coordsize="10,20" path="m5715,3281l5725,3281,5725,3262,5715,3262,5715,3281xe" filled="true" fillcolor="#000000" stroked="false">
                <v:path arrowok="t"/>
                <v:fill type="solid"/>
              </v:shape>
            </v:group>
            <v:group style="position:absolute;left:5715;top:3281;width:10;height:20" coordorigin="5715,3281" coordsize="10,20">
              <v:shape style="position:absolute;left:5715;top:3281;width:10;height:20" coordorigin="5715,3281" coordsize="10,20" path="m5715,3300l5725,3300,5725,3281,5715,3281,5715,3300xe" filled="true" fillcolor="#000000" stroked="false">
                <v:path arrowok="t"/>
                <v:fill type="solid"/>
              </v:shape>
            </v:group>
            <v:group style="position:absolute;left:5715;top:3300;width:10;height:20" coordorigin="5715,3300" coordsize="10,20">
              <v:shape style="position:absolute;left:5715;top:3300;width:10;height:20" coordorigin="5715,3300" coordsize="10,20" path="m5715,3320l5725,3320,5725,3300,5715,3300,5715,3320xe" filled="true" fillcolor="#000000" stroked="false">
                <v:path arrowok="t"/>
                <v:fill type="solid"/>
              </v:shape>
            </v:group>
            <v:group style="position:absolute;left:5715;top:3320;width:10;height:20" coordorigin="5715,3320" coordsize="10,20">
              <v:shape style="position:absolute;left:5715;top:3320;width:10;height:20" coordorigin="5715,3320" coordsize="10,20" path="m5715,3339l5725,3339,5725,3320,5715,3320,5715,3339xe" filled="true" fillcolor="#000000" stroked="false">
                <v:path arrowok="t"/>
                <v:fill type="solid"/>
              </v:shape>
            </v:group>
            <v:group style="position:absolute;left:5715;top:3339;width:10;height:20" coordorigin="5715,3339" coordsize="10,20">
              <v:shape style="position:absolute;left:5715;top:3339;width:10;height:20" coordorigin="5715,3339" coordsize="10,20" path="m5715,3358l5725,3358,5725,3339,5715,3339,5715,3358xe" filled="true" fillcolor="#000000" stroked="false">
                <v:path arrowok="t"/>
                <v:fill type="solid"/>
              </v:shape>
            </v:group>
            <v:group style="position:absolute;left:5715;top:3358;width:10;height:20" coordorigin="5715,3358" coordsize="10,20">
              <v:shape style="position:absolute;left:5715;top:3358;width:10;height:20" coordorigin="5715,3358" coordsize="10,20" path="m5715,3377l5725,3377,5725,3358,5715,3358,5715,3377xe" filled="true" fillcolor="#000000" stroked="false">
                <v:path arrowok="t"/>
                <v:fill type="solid"/>
              </v:shape>
            </v:group>
            <v:group style="position:absolute;left:5715;top:3377;width:10;height:20" coordorigin="5715,3377" coordsize="10,20">
              <v:shape style="position:absolute;left:5715;top:3377;width:10;height:20" coordorigin="5715,3377" coordsize="10,20" path="m5715,3396l5725,3396,5725,3377,5715,3377,5715,3396xe" filled="true" fillcolor="#000000" stroked="false">
                <v:path arrowok="t"/>
                <v:fill type="solid"/>
              </v:shape>
            </v:group>
            <v:group style="position:absolute;left:5715;top:3402;width:10;height:2" coordorigin="5715,3402" coordsize="10,2">
              <v:shape style="position:absolute;left:5715;top:3402;width:10;height:2" coordorigin="5715,3402" coordsize="10,0" path="m5715,3402l5725,3402e" filled="false" stroked="true" strokeweight=".599980pt" strokecolor="#000000">
                <v:path arrowok="t"/>
              </v:shape>
              <v:shape style="position:absolute;left:2076;top:3408;width:1087;height:10" type="#_x0000_t75" stroked="false">
                <v:imagedata r:id="rId191" o:title=""/>
              </v:shape>
              <v:shape style="position:absolute;left:3159;top:3408;width:997;height:10" type="#_x0000_t75" stroked="false">
                <v:imagedata r:id="rId619" o:title=""/>
              </v:shape>
              <v:shape style="position:absolute;left:4151;top:3408;width:715;height:10" type="#_x0000_t75" stroked="false">
                <v:imagedata r:id="rId614" o:title=""/>
              </v:shape>
              <v:shape style="position:absolute;left:4861;top:3408;width:854;height:10" type="#_x0000_t75" stroked="false">
                <v:imagedata r:id="rId92" o:title=""/>
              </v:shape>
              <v:shape style="position:absolute;left:5711;top:3408;width:1707;height:10" type="#_x0000_t75" stroked="false">
                <v:imagedata r:id="rId615" o:title=""/>
              </v:shape>
              <v:shape style="position:absolute;left:7413;top:3408;width:684;height:10" type="#_x0000_t75" stroked="false">
                <v:imagedata r:id="rId616" o:title=""/>
              </v:shape>
              <v:shape style="position:absolute;left:8092;top:3408;width:883;height:10" type="#_x0000_t75" stroked="false">
                <v:imagedata r:id="rId617" o:title=""/>
              </v:shape>
              <v:shape style="position:absolute;left:8970;top:3408;width:862;height:10" type="#_x0000_t75" stroked="false">
                <v:imagedata r:id="rId618" o:title=""/>
              </v:shape>
            </v:group>
            <v:group style="position:absolute;left:5715;top:3418;width:10;height:20" coordorigin="5715,3418" coordsize="10,20">
              <v:shape style="position:absolute;left:5715;top:3418;width:10;height:20" coordorigin="5715,3418" coordsize="10,20" path="m5715,3437l5725,3437,5725,3418,5715,3418,5715,3437xe" filled="true" fillcolor="#000000" stroked="false">
                <v:path arrowok="t"/>
                <v:fill type="solid"/>
              </v:shape>
            </v:group>
            <v:group style="position:absolute;left:5715;top:3437;width:10;height:20" coordorigin="5715,3437" coordsize="10,20">
              <v:shape style="position:absolute;left:5715;top:3437;width:10;height:20" coordorigin="5715,3437" coordsize="10,20" path="m5715,3456l5725,3456,5725,3437,5715,3437,5715,3456xe" filled="true" fillcolor="#000000" stroked="false">
                <v:path arrowok="t"/>
                <v:fill type="solid"/>
              </v:shape>
            </v:group>
            <v:group style="position:absolute;left:5715;top:3456;width:10;height:20" coordorigin="5715,3456" coordsize="10,20">
              <v:shape style="position:absolute;left:5715;top:3456;width:10;height:20" coordorigin="5715,3456" coordsize="10,20" path="m5715,3476l5725,3476,5725,3456,5715,3456,5715,3476xe" filled="true" fillcolor="#000000" stroked="false">
                <v:path arrowok="t"/>
                <v:fill type="solid"/>
              </v:shape>
            </v:group>
            <v:group style="position:absolute;left:5715;top:3476;width:10;height:20" coordorigin="5715,3476" coordsize="10,20">
              <v:shape style="position:absolute;left:5715;top:3476;width:10;height:20" coordorigin="5715,3476" coordsize="10,20" path="m5715,3495l5725,3495,5725,3476,5715,3476,5715,3495xe" filled="true" fillcolor="#000000" stroked="false">
                <v:path arrowok="t"/>
                <v:fill type="solid"/>
              </v:shape>
            </v:group>
            <v:group style="position:absolute;left:5715;top:3495;width:10;height:20" coordorigin="5715,3495" coordsize="10,20">
              <v:shape style="position:absolute;left:5715;top:3495;width:10;height:20" coordorigin="5715,3495" coordsize="10,20" path="m5715,3514l5725,3514,5725,3495,5715,3495,5715,3514xe" filled="true" fillcolor="#000000" stroked="false">
                <v:path arrowok="t"/>
                <v:fill type="solid"/>
              </v:shape>
            </v:group>
            <v:group style="position:absolute;left:5715;top:3514;width:10;height:20" coordorigin="5715,3514" coordsize="10,20">
              <v:shape style="position:absolute;left:5715;top:3514;width:10;height:20" coordorigin="5715,3514" coordsize="10,20" path="m5715,3533l5725,3533,5725,3514,5715,3514,5715,3533xe" filled="true" fillcolor="#000000" stroked="false">
                <v:path arrowok="t"/>
                <v:fill type="solid"/>
              </v:shape>
            </v:group>
            <v:group style="position:absolute;left:5715;top:3533;width:10;height:20" coordorigin="5715,3533" coordsize="10,20">
              <v:shape style="position:absolute;left:5715;top:3533;width:10;height:20" coordorigin="5715,3533" coordsize="10,20" path="m5715,3552l5725,3552,5725,3533,5715,3533,5715,3552xe" filled="true" fillcolor="#000000" stroked="false">
                <v:path arrowok="t"/>
                <v:fill type="solid"/>
              </v:shape>
            </v:group>
            <v:group style="position:absolute;left:5715;top:3552;width:10;height:20" coordorigin="5715,3552" coordsize="10,20">
              <v:shape style="position:absolute;left:5715;top:3552;width:10;height:20" coordorigin="5715,3552" coordsize="10,20" path="m5715,3572l5725,3572,5725,3552,5715,3552,5715,3572xe" filled="true" fillcolor="#000000" stroked="false">
                <v:path arrowok="t"/>
                <v:fill type="solid"/>
              </v:shape>
            </v:group>
            <v:group style="position:absolute;left:5715;top:3572;width:10;height:20" coordorigin="5715,3572" coordsize="10,20">
              <v:shape style="position:absolute;left:5715;top:3572;width:10;height:20" coordorigin="5715,3572" coordsize="10,20" path="m5715,3591l5725,3591,5725,3572,5715,3572,5715,3591xe" filled="true" fillcolor="#000000" stroked="false">
                <v:path arrowok="t"/>
                <v:fill type="solid"/>
              </v:shape>
            </v:group>
            <v:group style="position:absolute;left:5715;top:3591;width:10;height:20" coordorigin="5715,3591" coordsize="10,20">
              <v:shape style="position:absolute;left:5715;top:3591;width:10;height:20" coordorigin="5715,3591" coordsize="10,20" path="m5715,3610l5725,3610,5725,3591,5715,3591,5715,3610xe" filled="true" fillcolor="#000000" stroked="false">
                <v:path arrowok="t"/>
                <v:fill type="solid"/>
              </v:shape>
            </v:group>
            <v:group style="position:absolute;left:5715;top:3610;width:10;height:20" coordorigin="5715,3610" coordsize="10,20">
              <v:shape style="position:absolute;left:5715;top:3610;width:10;height:20" coordorigin="5715,3610" coordsize="10,20" path="m5715,3629l5725,3629,5725,3610,5715,3610,5715,3629xe" filled="true" fillcolor="#000000" stroked="false">
                <v:path arrowok="t"/>
                <v:fill type="solid"/>
              </v:shape>
            </v:group>
            <v:group style="position:absolute;left:5715;top:3629;width:10;height:20" coordorigin="5715,3629" coordsize="10,20">
              <v:shape style="position:absolute;left:5715;top:3629;width:10;height:20" coordorigin="5715,3629" coordsize="10,20" path="m5715,3648l5725,3648,5725,3629,5715,3629,5715,3648xe" filled="true" fillcolor="#000000" stroked="false">
                <v:path arrowok="t"/>
                <v:fill type="solid"/>
              </v:shape>
            </v:group>
            <v:group style="position:absolute;left:5715;top:3648;width:10;height:20" coordorigin="5715,3648" coordsize="10,20">
              <v:shape style="position:absolute;left:5715;top:3648;width:10;height:20" coordorigin="5715,3648" coordsize="10,20" path="m5715,3668l5725,3668,5725,3648,5715,3648,5715,3668xe" filled="true" fillcolor="#000000" stroked="false">
                <v:path arrowok="t"/>
                <v:fill type="solid"/>
              </v:shape>
            </v:group>
            <v:group style="position:absolute;left:5715;top:3668;width:10;height:20" coordorigin="5715,3668" coordsize="10,20">
              <v:shape style="position:absolute;left:5715;top:3668;width:10;height:20" coordorigin="5715,3668" coordsize="10,20" path="m5715,3687l5725,3687,5725,3668,5715,3668,5715,3687xe" filled="true" fillcolor="#000000" stroked="false">
                <v:path arrowok="t"/>
                <v:fill type="solid"/>
              </v:shape>
            </v:group>
            <v:group style="position:absolute;left:5715;top:3687;width:10;height:20" coordorigin="5715,3687" coordsize="10,20">
              <v:shape style="position:absolute;left:5715;top:3687;width:10;height:20" coordorigin="5715,3687" coordsize="10,20" path="m5715,3706l5725,3706,5725,3687,5715,3687,5715,3706xe" filled="true" fillcolor="#000000" stroked="false">
                <v:path arrowok="t"/>
                <v:fill type="solid"/>
              </v:shape>
            </v:group>
            <v:group style="position:absolute;left:5715;top:3706;width:10;height:20" coordorigin="5715,3706" coordsize="10,20">
              <v:shape style="position:absolute;left:5715;top:3706;width:10;height:20" coordorigin="5715,3706" coordsize="10,20" path="m5715,3725l5725,3725,5725,3706,5715,3706,5715,3725xe" filled="true" fillcolor="#000000" stroked="false">
                <v:path arrowok="t"/>
                <v:fill type="solid"/>
              </v:shape>
            </v:group>
            <v:group style="position:absolute;left:5715;top:3725;width:10;height:20" coordorigin="5715,3725" coordsize="10,20">
              <v:shape style="position:absolute;left:5715;top:3725;width:10;height:20" coordorigin="5715,3725" coordsize="10,20" path="m5715,3744l5725,3744,5725,3725,5715,3725,5715,3744xe" filled="true" fillcolor="#000000" stroked="false">
                <v:path arrowok="t"/>
                <v:fill type="solid"/>
              </v:shape>
            </v:group>
            <v:group style="position:absolute;left:5715;top:3744;width:10;height:20" coordorigin="5715,3744" coordsize="10,20">
              <v:shape style="position:absolute;left:5715;top:3744;width:10;height:20" coordorigin="5715,3744" coordsize="10,20" path="m5715,3764l5725,3764,5725,3744,5715,3744,5715,3764xe" filled="true" fillcolor="#000000" stroked="false">
                <v:path arrowok="t"/>
                <v:fill type="solid"/>
              </v:shape>
            </v:group>
            <v:group style="position:absolute;left:5715;top:3764;width:10;height:20" coordorigin="5715,3764" coordsize="10,20">
              <v:shape style="position:absolute;left:5715;top:3764;width:10;height:20" coordorigin="5715,3764" coordsize="10,20" path="m5715,3783l5725,3783,5725,3764,5715,3764,5715,3783xe" filled="true" fillcolor="#000000" stroked="false">
                <v:path arrowok="t"/>
                <v:fill type="solid"/>
              </v:shape>
            </v:group>
            <v:group style="position:absolute;left:5715;top:3783;width:10;height:20" coordorigin="5715,3783" coordsize="10,20">
              <v:shape style="position:absolute;left:5715;top:3783;width:10;height:20" coordorigin="5715,3783" coordsize="10,20" path="m5715,3802l5725,3802,5725,3783,5715,3783,5715,3802xe" filled="true" fillcolor="#000000" stroked="false">
                <v:path arrowok="t"/>
                <v:fill type="solid"/>
              </v:shape>
            </v:group>
            <v:group style="position:absolute;left:5715;top:3802;width:10;height:20" coordorigin="5715,3802" coordsize="10,20">
              <v:shape style="position:absolute;left:5715;top:3802;width:10;height:20" coordorigin="5715,3802" coordsize="10,20" path="m5715,3821l5725,3821,5725,3802,5715,3802,5715,3821xe" filled="true" fillcolor="#000000" stroked="false">
                <v:path arrowok="t"/>
                <v:fill type="solid"/>
              </v:shape>
            </v:group>
            <v:group style="position:absolute;left:5715;top:3821;width:10;height:20" coordorigin="5715,3821" coordsize="10,20">
              <v:shape style="position:absolute;left:5715;top:3821;width:10;height:20" coordorigin="5715,3821" coordsize="10,20" path="m5715,3840l5725,3840,5725,3821,5715,3821,5715,3840xe" filled="true" fillcolor="#000000" stroked="false">
                <v:path arrowok="t"/>
                <v:fill type="solid"/>
              </v:shape>
            </v:group>
            <v:group style="position:absolute;left:5715;top:3840;width:10;height:20" coordorigin="5715,3840" coordsize="10,20">
              <v:shape style="position:absolute;left:5715;top:3840;width:10;height:20" coordorigin="5715,3840" coordsize="10,20" path="m5715,3860l5725,3860,5725,3840,5715,3840,5715,3860xe" filled="true" fillcolor="#000000" stroked="false">
                <v:path arrowok="t"/>
                <v:fill type="solid"/>
              </v:shape>
            </v:group>
            <v:group style="position:absolute;left:5715;top:3860;width:10;height:20" coordorigin="5715,3860" coordsize="10,20">
              <v:shape style="position:absolute;left:5715;top:3860;width:10;height:20" coordorigin="5715,3860" coordsize="10,20" path="m5715,3879l5725,3879,5725,3860,5715,3860,5715,3879xe" filled="true" fillcolor="#000000" stroked="false">
                <v:path arrowok="t"/>
                <v:fill type="solid"/>
              </v:shape>
            </v:group>
            <v:group style="position:absolute;left:5715;top:3879;width:10;height:20" coordorigin="5715,3879" coordsize="10,20">
              <v:shape style="position:absolute;left:5715;top:3879;width:10;height:20" coordorigin="5715,3879" coordsize="10,20" path="m5715,3898l5725,3898,5725,3879,5715,3879,5715,3898xe" filled="true" fillcolor="#000000" stroked="false">
                <v:path arrowok="t"/>
                <v:fill type="solid"/>
              </v:shape>
            </v:group>
            <v:group style="position:absolute;left:5715;top:3898;width:10;height:20" coordorigin="5715,3898" coordsize="10,20">
              <v:shape style="position:absolute;left:5715;top:3898;width:10;height:20" coordorigin="5715,3898" coordsize="10,20" path="m5715,3917l5725,3917,5725,3898,5715,3898,5715,3917xe" filled="true" fillcolor="#000000" stroked="false">
                <v:path arrowok="t"/>
                <v:fill type="solid"/>
              </v:shape>
            </v:group>
            <v:group style="position:absolute;left:5715;top:3917;width:10;height:20" coordorigin="5715,3917" coordsize="10,20">
              <v:shape style="position:absolute;left:5715;top:3917;width:10;height:20" coordorigin="5715,3917" coordsize="10,20" path="m5715,3936l5725,3936,5725,3917,5715,3917,5715,3936xe" filled="true" fillcolor="#000000" stroked="false">
                <v:path arrowok="t"/>
                <v:fill type="solid"/>
              </v:shape>
            </v:group>
            <v:group style="position:absolute;left:5715;top:3937;width:10;height:20" coordorigin="5715,3937" coordsize="10,20">
              <v:shape style="position:absolute;left:5715;top:3937;width:10;height:20" coordorigin="5715,3937" coordsize="10,20" path="m5715,3956l5725,3956,5725,3937,5715,3937,5715,3956xe" filled="true" fillcolor="#000000" stroked="false">
                <v:path arrowok="t"/>
                <v:fill type="solid"/>
              </v:shape>
            </v:group>
            <v:group style="position:absolute;left:5715;top:3956;width:10;height:20" coordorigin="5715,3956" coordsize="10,20">
              <v:shape style="position:absolute;left:5715;top:3956;width:10;height:20" coordorigin="5715,3956" coordsize="10,20" path="m5715,3975l5725,3975,5725,3956,5715,3956,5715,3975xe" filled="true" fillcolor="#000000" stroked="false">
                <v:path arrowok="t"/>
                <v:fill type="solid"/>
              </v:shape>
            </v:group>
            <v:group style="position:absolute;left:5715;top:3975;width:10;height:20" coordorigin="5715,3975" coordsize="10,20">
              <v:shape style="position:absolute;left:5715;top:3975;width:10;height:20" coordorigin="5715,3975" coordsize="10,20" path="m5715,3995l5725,3995,5725,3975,5715,3975,5715,3995xe" filled="true" fillcolor="#000000" stroked="false">
                <v:path arrowok="t"/>
                <v:fill type="solid"/>
              </v:shape>
            </v:group>
            <v:group style="position:absolute;left:5715;top:3995;width:10;height:20" coordorigin="5715,3995" coordsize="10,20">
              <v:shape style="position:absolute;left:5715;top:3995;width:10;height:20" coordorigin="5715,3995" coordsize="10,20" path="m5715,4014l5725,4014,5725,3995,5715,3995,5715,4014xe" filled="true" fillcolor="#000000" stroked="false">
                <v:path arrowok="t"/>
                <v:fill type="solid"/>
              </v:shape>
            </v:group>
            <v:group style="position:absolute;left:5715;top:4014;width:10;height:20" coordorigin="5715,4014" coordsize="10,20">
              <v:shape style="position:absolute;left:5715;top:4014;width:10;height:20" coordorigin="5715,4014" coordsize="10,20" path="m5715,4033l5725,4033,5725,4014,5715,4014,5715,4033xe" filled="true" fillcolor="#000000" stroked="false">
                <v:path arrowok="t"/>
                <v:fill type="solid"/>
              </v:shape>
            </v:group>
            <v:group style="position:absolute;left:5715;top:4033;width:10;height:20" coordorigin="5715,4033" coordsize="10,20">
              <v:shape style="position:absolute;left:5715;top:4033;width:10;height:20" coordorigin="5715,4033" coordsize="10,20" path="m5715,4052l5725,4052,5725,4033,5715,4033,5715,4052xe" filled="true" fillcolor="#000000" stroked="false">
                <v:path arrowok="t"/>
                <v:fill type="solid"/>
              </v:shape>
            </v:group>
            <v:group style="position:absolute;left:5715;top:4052;width:10;height:20" coordorigin="5715,4052" coordsize="10,20">
              <v:shape style="position:absolute;left:5715;top:4052;width:10;height:20" coordorigin="5715,4052" coordsize="10,20" path="m5715,4071l5725,4071,5725,4052,5715,4052,5715,4071xe" filled="true" fillcolor="#000000" stroked="false">
                <v:path arrowok="t"/>
                <v:fill type="solid"/>
              </v:shape>
            </v:group>
            <v:group style="position:absolute;left:5715;top:4071;width:10;height:20" coordorigin="5715,4071" coordsize="10,20">
              <v:shape style="position:absolute;left:5715;top:4071;width:10;height:20" coordorigin="5715,4071" coordsize="10,20" path="m5715,4091l5725,4091,5725,4071,5715,4071,5715,4091xe" filled="true" fillcolor="#000000" stroked="false">
                <v:path arrowok="t"/>
                <v:fill type="solid"/>
              </v:shape>
            </v:group>
            <v:group style="position:absolute;left:5715;top:4091;width:10;height:20" coordorigin="5715,4091" coordsize="10,20">
              <v:shape style="position:absolute;left:5715;top:4091;width:10;height:20" coordorigin="5715,4091" coordsize="10,20" path="m5715,4110l5725,4110,5725,4091,5715,4091,5715,4110xe" filled="true" fillcolor="#000000" stroked="false">
                <v:path arrowok="t"/>
                <v:fill type="solid"/>
              </v:shape>
            </v:group>
            <v:group style="position:absolute;left:5715;top:4117;width:10;height:2" coordorigin="5715,4117" coordsize="10,2">
              <v:shape style="position:absolute;left:5715;top:4117;width:10;height:2" coordorigin="5715,4117" coordsize="10,0" path="m5715,4117l5725,4117e" filled="false" stroked="true" strokeweight=".71997pt" strokecolor="#000000">
                <v:path arrowok="t"/>
              </v:shape>
              <v:shape style="position:absolute;left:2076;top:4033;width:1106;height:101" type="#_x0000_t75" stroked="false">
                <v:imagedata r:id="rId621" o:title=""/>
              </v:shape>
              <v:shape style="position:absolute;left:3159;top:4124;width:997;height:10" type="#_x0000_t75" stroked="false">
                <v:imagedata r:id="rId622" o:title=""/>
              </v:shape>
              <v:shape style="position:absolute;left:4151;top:4124;width:715;height:10" type="#_x0000_t75" stroked="false">
                <v:imagedata r:id="rId623" o:title=""/>
              </v:shape>
              <v:shape style="position:absolute;left:4861;top:4124;width:854;height:10" type="#_x0000_t75" stroked="false">
                <v:imagedata r:id="rId86" o:title=""/>
              </v:shape>
              <v:shape style="position:absolute;left:5711;top:4124;width:1707;height:10" type="#_x0000_t75" stroked="false">
                <v:imagedata r:id="rId624" o:title=""/>
              </v:shape>
              <v:shape style="position:absolute;left:7413;top:4124;width:684;height:10" type="#_x0000_t75" stroked="false">
                <v:imagedata r:id="rId625" o:title=""/>
              </v:shape>
              <v:shape style="position:absolute;left:8092;top:4124;width:883;height:10" type="#_x0000_t75" stroked="false">
                <v:imagedata r:id="rId626" o:title=""/>
              </v:shape>
              <v:shape style="position:absolute;left:8970;top:4124;width:862;height:10" type="#_x0000_t75" stroked="false">
                <v:imagedata r:id="rId627" o:title=""/>
              </v:shape>
            </v:group>
            <v:group style="position:absolute;left:5715;top:4134;width:10;height:20" coordorigin="5715,4134" coordsize="10,20">
              <v:shape style="position:absolute;left:5715;top:4134;width:10;height:20" coordorigin="5715,4134" coordsize="10,20" path="m5715,4153l5725,4153,5725,4134,5715,4134,5715,4153xe" filled="true" fillcolor="#000000" stroked="false">
                <v:path arrowok="t"/>
                <v:fill type="solid"/>
              </v:shape>
            </v:group>
            <v:group style="position:absolute;left:5715;top:4153;width:10;height:20" coordorigin="5715,4153" coordsize="10,20">
              <v:shape style="position:absolute;left:5715;top:4153;width:10;height:20" coordorigin="5715,4153" coordsize="10,20" path="m5715,4172l5725,4172,5725,4153,5715,4153,5715,4172xe" filled="true" fillcolor="#000000" stroked="false">
                <v:path arrowok="t"/>
                <v:fill type="solid"/>
              </v:shape>
            </v:group>
            <v:group style="position:absolute;left:5715;top:4172;width:10;height:20" coordorigin="5715,4172" coordsize="10,20">
              <v:shape style="position:absolute;left:5715;top:4172;width:10;height:20" coordorigin="5715,4172" coordsize="10,20" path="m5715,4191l5725,4191,5725,4172,5715,4172,5715,4191xe" filled="true" fillcolor="#000000" stroked="false">
                <v:path arrowok="t"/>
                <v:fill type="solid"/>
              </v:shape>
            </v:group>
            <v:group style="position:absolute;left:5715;top:4191;width:10;height:20" coordorigin="5715,4191" coordsize="10,20">
              <v:shape style="position:absolute;left:5715;top:4191;width:10;height:20" coordorigin="5715,4191" coordsize="10,20" path="m5715,4211l5725,4211,5725,4191,5715,4191,5715,4211xe" filled="true" fillcolor="#000000" stroked="false">
                <v:path arrowok="t"/>
                <v:fill type="solid"/>
              </v:shape>
            </v:group>
            <v:group style="position:absolute;left:5715;top:4211;width:10;height:20" coordorigin="5715,4211" coordsize="10,20">
              <v:shape style="position:absolute;left:5715;top:4211;width:10;height:20" coordorigin="5715,4211" coordsize="10,20" path="m5715,4230l5725,4230,5725,4211,5715,4211,5715,4230xe" filled="true" fillcolor="#000000" stroked="false">
                <v:path arrowok="t"/>
                <v:fill type="solid"/>
              </v:shape>
            </v:group>
            <v:group style="position:absolute;left:5715;top:4230;width:10;height:20" coordorigin="5715,4230" coordsize="10,20">
              <v:shape style="position:absolute;left:5715;top:4230;width:10;height:20" coordorigin="5715,4230" coordsize="10,20" path="m5715,4249l5725,4249,5725,4230,5715,4230,5715,4249xe" filled="true" fillcolor="#000000" stroked="false">
                <v:path arrowok="t"/>
                <v:fill type="solid"/>
              </v:shape>
            </v:group>
            <v:group style="position:absolute;left:5715;top:4249;width:10;height:20" coordorigin="5715,4249" coordsize="10,20">
              <v:shape style="position:absolute;left:5715;top:4249;width:10;height:20" coordorigin="5715,4249" coordsize="10,20" path="m5715,4268l5725,4268,5725,4249,5715,4249,5715,4268xe" filled="true" fillcolor="#000000" stroked="false">
                <v:path arrowok="t"/>
                <v:fill type="solid"/>
              </v:shape>
            </v:group>
            <v:group style="position:absolute;left:5715;top:4268;width:10;height:20" coordorigin="5715,4268" coordsize="10,20">
              <v:shape style="position:absolute;left:5715;top:4268;width:10;height:20" coordorigin="5715,4268" coordsize="10,20" path="m5715,4287l5725,4287,5725,4268,5715,4268,5715,4287xe" filled="true" fillcolor="#000000" stroked="false">
                <v:path arrowok="t"/>
                <v:fill type="solid"/>
              </v:shape>
            </v:group>
            <v:group style="position:absolute;left:5715;top:4287;width:10;height:20" coordorigin="5715,4287" coordsize="10,20">
              <v:shape style="position:absolute;left:5715;top:4287;width:10;height:20" coordorigin="5715,4287" coordsize="10,20" path="m5715,4307l5725,4307,5725,4287,5715,4287,5715,4307xe" filled="true" fillcolor="#000000" stroked="false">
                <v:path arrowok="t"/>
                <v:fill type="solid"/>
              </v:shape>
            </v:group>
            <v:group style="position:absolute;left:5715;top:4307;width:10;height:20" coordorigin="5715,4307" coordsize="10,20">
              <v:shape style="position:absolute;left:5715;top:4307;width:10;height:20" coordorigin="5715,4307" coordsize="10,20" path="m5715,4326l5725,4326,5725,4307,5715,4307,5715,4326xe" filled="true" fillcolor="#000000" stroked="false">
                <v:path arrowok="t"/>
                <v:fill type="solid"/>
              </v:shape>
            </v:group>
            <v:group style="position:absolute;left:5715;top:4326;width:10;height:20" coordorigin="5715,4326" coordsize="10,20">
              <v:shape style="position:absolute;left:5715;top:4326;width:10;height:20" coordorigin="5715,4326" coordsize="10,20" path="m5715,4345l5725,4345,5725,4326,5715,4326,5715,4345xe" filled="true" fillcolor="#000000" stroked="false">
                <v:path arrowok="t"/>
                <v:fill type="solid"/>
              </v:shape>
            </v:group>
            <v:group style="position:absolute;left:5715;top:4345;width:10;height:20" coordorigin="5715,4345" coordsize="10,20">
              <v:shape style="position:absolute;left:5715;top:4345;width:10;height:20" coordorigin="5715,4345" coordsize="10,20" path="m5715,4364l5725,4364,5725,4345,5715,4345,5715,4364xe" filled="true" fillcolor="#000000" stroked="false">
                <v:path arrowok="t"/>
                <v:fill type="solid"/>
              </v:shape>
            </v:group>
            <v:group style="position:absolute;left:5715;top:4364;width:10;height:20" coordorigin="5715,4364" coordsize="10,20">
              <v:shape style="position:absolute;left:5715;top:4364;width:10;height:20" coordorigin="5715,4364" coordsize="10,20" path="m5715,4383l5725,4383,5725,4364,5715,4364,5715,4383xe" filled="true" fillcolor="#000000" stroked="false">
                <v:path arrowok="t"/>
                <v:fill type="solid"/>
              </v:shape>
            </v:group>
            <v:group style="position:absolute;left:5715;top:4383;width:10;height:20" coordorigin="5715,4383" coordsize="10,20">
              <v:shape style="position:absolute;left:5715;top:4383;width:10;height:20" coordorigin="5715,4383" coordsize="10,20" path="m5715,4403l5725,4403,5725,4383,5715,4383,5715,4403xe" filled="true" fillcolor="#000000" stroked="false">
                <v:path arrowok="t"/>
                <v:fill type="solid"/>
              </v:shape>
            </v:group>
            <v:group style="position:absolute;left:5715;top:4403;width:10;height:20" coordorigin="5715,4403" coordsize="10,20">
              <v:shape style="position:absolute;left:5715;top:4403;width:10;height:20" coordorigin="5715,4403" coordsize="10,20" path="m5715,4422l5725,4422,5725,4403,5715,4403,5715,4422xe" filled="true" fillcolor="#000000" stroked="false">
                <v:path arrowok="t"/>
                <v:fill type="solid"/>
              </v:shape>
            </v:group>
            <v:group style="position:absolute;left:5715;top:4422;width:10;height:20" coordorigin="5715,4422" coordsize="10,20">
              <v:shape style="position:absolute;left:5715;top:4422;width:10;height:20" coordorigin="5715,4422" coordsize="10,20" path="m5715,4441l5725,4441,5725,4422,5715,4422,5715,4441xe" filled="true" fillcolor="#000000" stroked="false">
                <v:path arrowok="t"/>
                <v:fill type="solid"/>
              </v:shape>
            </v:group>
            <v:group style="position:absolute;left:5715;top:4441;width:10;height:20" coordorigin="5715,4441" coordsize="10,20">
              <v:shape style="position:absolute;left:5715;top:4441;width:10;height:20" coordorigin="5715,4441" coordsize="10,20" path="m5715,4460l5725,4460,5725,4441,5715,4441,5715,4460xe" filled="true" fillcolor="#000000" stroked="false">
                <v:path arrowok="t"/>
                <v:fill type="solid"/>
              </v:shape>
            </v:group>
            <v:group style="position:absolute;left:5715;top:4460;width:10;height:20" coordorigin="5715,4460" coordsize="10,20">
              <v:shape style="position:absolute;left:5715;top:4460;width:10;height:20" coordorigin="5715,4460" coordsize="10,20" path="m5715,4479l5725,4479,5725,4460,5715,4460,5715,4479xe" filled="true" fillcolor="#000000" stroked="false">
                <v:path arrowok="t"/>
                <v:fill type="solid"/>
              </v:shape>
            </v:group>
            <v:group style="position:absolute;left:5715;top:4479;width:10;height:20" coordorigin="5715,4479" coordsize="10,20">
              <v:shape style="position:absolute;left:5715;top:4479;width:10;height:20" coordorigin="5715,4479" coordsize="10,20" path="m5715,4499l5725,4499,5725,4479,5715,4479,5715,4499xe" filled="true" fillcolor="#000000" stroked="false">
                <v:path arrowok="t"/>
                <v:fill type="solid"/>
              </v:shape>
            </v:group>
            <v:group style="position:absolute;left:5715;top:4499;width:10;height:20" coordorigin="5715,4499" coordsize="10,20">
              <v:shape style="position:absolute;left:5715;top:4499;width:10;height:20" coordorigin="5715,4499" coordsize="10,20" path="m5715,4518l5725,4518,5725,4499,5715,4499,5715,4518xe" filled="true" fillcolor="#000000" stroked="false">
                <v:path arrowok="t"/>
                <v:fill type="solid"/>
              </v:shape>
            </v:group>
            <v:group style="position:absolute;left:5715;top:4518;width:10;height:20" coordorigin="5715,4518" coordsize="10,20">
              <v:shape style="position:absolute;left:5715;top:4518;width:10;height:20" coordorigin="5715,4518" coordsize="10,20" path="m5715,4537l5725,4537,5725,4518,5715,4518,5715,4537xe" filled="true" fillcolor="#000000" stroked="false">
                <v:path arrowok="t"/>
                <v:fill type="solid"/>
              </v:shape>
            </v:group>
            <v:group style="position:absolute;left:5715;top:4537;width:10;height:20" coordorigin="5715,4537" coordsize="10,20">
              <v:shape style="position:absolute;left:5715;top:4537;width:10;height:20" coordorigin="5715,4537" coordsize="10,20" path="m5715,4556l5725,4556,5725,4537,5715,4537,5715,4556xe" filled="true" fillcolor="#000000" stroked="false">
                <v:path arrowok="t"/>
                <v:fill type="solid"/>
              </v:shape>
            </v:group>
            <v:group style="position:absolute;left:5715;top:4556;width:10;height:20" coordorigin="5715,4556" coordsize="10,20">
              <v:shape style="position:absolute;left:5715;top:4556;width:10;height:20" coordorigin="5715,4556" coordsize="10,20" path="m5715,4575l5725,4575,5725,4556,5715,4556,5715,4575xe" filled="true" fillcolor="#000000" stroked="false">
                <v:path arrowok="t"/>
                <v:fill type="solid"/>
              </v:shape>
            </v:group>
            <v:group style="position:absolute;left:5715;top:4575;width:10;height:20" coordorigin="5715,4575" coordsize="10,20">
              <v:shape style="position:absolute;left:5715;top:4575;width:10;height:20" coordorigin="5715,4575" coordsize="10,20" path="m5715,4595l5725,4595,5725,4575,5715,4575,5715,4595xe" filled="true" fillcolor="#000000" stroked="false">
                <v:path arrowok="t"/>
                <v:fill type="solid"/>
              </v:shape>
            </v:group>
            <v:group style="position:absolute;left:5715;top:4595;width:10;height:20" coordorigin="5715,4595" coordsize="10,20">
              <v:shape style="position:absolute;left:5715;top:4595;width:10;height:20" coordorigin="5715,4595" coordsize="10,20" path="m5715,4614l5725,4614,5725,4595,5715,4595,5715,4614xe" filled="true" fillcolor="#000000" stroked="false">
                <v:path arrowok="t"/>
                <v:fill type="solid"/>
              </v:shape>
            </v:group>
            <v:group style="position:absolute;left:5715;top:4614;width:10;height:20" coordorigin="5715,4614" coordsize="10,20">
              <v:shape style="position:absolute;left:5715;top:4614;width:10;height:20" coordorigin="5715,4614" coordsize="10,20" path="m5715,4633l5725,4633,5725,4614,5715,4614,5715,4633xe" filled="true" fillcolor="#000000" stroked="false">
                <v:path arrowok="t"/>
                <v:fill type="solid"/>
              </v:shape>
            </v:group>
            <v:group style="position:absolute;left:5715;top:4633;width:10;height:20" coordorigin="5715,4633" coordsize="10,20">
              <v:shape style="position:absolute;left:5715;top:4633;width:10;height:20" coordorigin="5715,4633" coordsize="10,20" path="m5715,4652l5725,4652,5725,4633,5715,4633,5715,4652xe" filled="true" fillcolor="#000000" stroked="false">
                <v:path arrowok="t"/>
                <v:fill type="solid"/>
              </v:shape>
            </v:group>
            <v:group style="position:absolute;left:5715;top:4652;width:10;height:20" coordorigin="5715,4652" coordsize="10,20">
              <v:shape style="position:absolute;left:5715;top:4652;width:10;height:20" coordorigin="5715,4652" coordsize="10,20" path="m5715,4671l5725,4671,5725,4652,5715,4652,5715,4671xe" filled="true" fillcolor="#000000" stroked="false">
                <v:path arrowok="t"/>
                <v:fill type="solid"/>
              </v:shape>
            </v:group>
            <v:group style="position:absolute;left:5715;top:4671;width:10;height:20" coordorigin="5715,4671" coordsize="10,20">
              <v:shape style="position:absolute;left:5715;top:4671;width:10;height:20" coordorigin="5715,4671" coordsize="10,20" path="m5715,4691l5725,4691,5725,4671,5715,4671,5715,4691xe" filled="true" fillcolor="#000000" stroked="false">
                <v:path arrowok="t"/>
                <v:fill type="solid"/>
              </v:shape>
            </v:group>
            <v:group style="position:absolute;left:5715;top:4691;width:10;height:20" coordorigin="5715,4691" coordsize="10,20">
              <v:shape style="position:absolute;left:5715;top:4691;width:10;height:20" coordorigin="5715,4691" coordsize="10,20" path="m5715,4710l5725,4710,5725,4691,5715,4691,5715,4710xe" filled="true" fillcolor="#000000" stroked="false">
                <v:path arrowok="t"/>
                <v:fill type="solid"/>
              </v:shape>
            </v:group>
            <v:group style="position:absolute;left:5715;top:4710;width:10;height:20" coordorigin="5715,4710" coordsize="10,20">
              <v:shape style="position:absolute;left:5715;top:4710;width:10;height:20" coordorigin="5715,4710" coordsize="10,20" path="m5715,4729l5725,4729,5725,4710,5715,4710,5715,4729xe" filled="true" fillcolor="#000000" stroked="false">
                <v:path arrowok="t"/>
                <v:fill type="solid"/>
              </v:shape>
            </v:group>
            <v:group style="position:absolute;left:5715;top:4729;width:10;height:20" coordorigin="5715,4729" coordsize="10,20">
              <v:shape style="position:absolute;left:5715;top:4729;width:10;height:20" coordorigin="5715,4729" coordsize="10,20" path="m5715,4748l5725,4748,5725,4729,5715,4729,5715,4748xe" filled="true" fillcolor="#000000" stroked="false">
                <v:path arrowok="t"/>
                <v:fill type="solid"/>
              </v:shape>
            </v:group>
            <v:group style="position:absolute;left:5715;top:4748;width:10;height:20" coordorigin="5715,4748" coordsize="10,20">
              <v:shape style="position:absolute;left:5715;top:4748;width:10;height:20" coordorigin="5715,4748" coordsize="10,20" path="m5715,4767l5725,4767,5725,4748,5715,4748,5715,4767xe" filled="true" fillcolor="#000000" stroked="false">
                <v:path arrowok="t"/>
                <v:fill type="solid"/>
              </v:shape>
            </v:group>
            <v:group style="position:absolute;left:5715;top:4767;width:10;height:20" coordorigin="5715,4767" coordsize="10,20">
              <v:shape style="position:absolute;left:5715;top:4767;width:10;height:20" coordorigin="5715,4767" coordsize="10,20" path="m5715,4787l5725,4787,5725,4767,5715,4767,5715,4787xe" filled="true" fillcolor="#000000" stroked="false">
                <v:path arrowok="t"/>
                <v:fill type="solid"/>
              </v:shape>
            </v:group>
            <v:group style="position:absolute;left:5715;top:4787;width:10;height:20" coordorigin="5715,4787" coordsize="10,20">
              <v:shape style="position:absolute;left:5715;top:4787;width:10;height:20" coordorigin="5715,4787" coordsize="10,20" path="m5715,4806l5725,4806,5725,4787,5715,4787,5715,4806xe" filled="true" fillcolor="#000000" stroked="false">
                <v:path arrowok="t"/>
                <v:fill type="solid"/>
              </v:shape>
            </v:group>
            <v:group style="position:absolute;left:5715;top:4806;width:10;height:20" coordorigin="5715,4806" coordsize="10,20">
              <v:shape style="position:absolute;left:5715;top:4806;width:10;height:20" coordorigin="5715,4806" coordsize="10,20" path="m5715,4825l5725,4825,5725,4806,5715,4806,5715,4825xe" filled="true" fillcolor="#000000" stroked="false">
                <v:path arrowok="t"/>
                <v:fill type="solid"/>
              </v:shape>
            </v:group>
            <v:group style="position:absolute;left:5715;top:4831;width:10;height:2" coordorigin="5715,4831" coordsize="10,2">
              <v:shape style="position:absolute;left:5715;top:4831;width:10;height:2" coordorigin="5715,4831" coordsize="10,0" path="m5715,4831l5725,4831e" filled="false" stroked="true" strokeweight=".599980pt" strokecolor="#000000">
                <v:path arrowok="t"/>
              </v:shape>
              <v:shape style="position:absolute;left:2076;top:4837;width:1087;height:10" type="#_x0000_t75" stroked="false">
                <v:imagedata r:id="rId191" o:title=""/>
              </v:shape>
              <v:shape style="position:absolute;left:3159;top:4837;width:997;height:10" type="#_x0000_t75" stroked="false">
                <v:imagedata r:id="rId622" o:title=""/>
              </v:shape>
              <v:shape style="position:absolute;left:4151;top:4837;width:715;height:10" type="#_x0000_t75" stroked="false">
                <v:imagedata r:id="rId623" o:title=""/>
              </v:shape>
              <v:shape style="position:absolute;left:4861;top:4837;width:854;height:10" type="#_x0000_t75" stroked="false">
                <v:imagedata r:id="rId86" o:title=""/>
              </v:shape>
              <v:shape style="position:absolute;left:5711;top:4837;width:1707;height:10" type="#_x0000_t75" stroked="false">
                <v:imagedata r:id="rId624" o:title=""/>
              </v:shape>
              <v:shape style="position:absolute;left:7413;top:4837;width:684;height:10" type="#_x0000_t75" stroked="false">
                <v:imagedata r:id="rId625" o:title=""/>
              </v:shape>
              <v:shape style="position:absolute;left:8092;top:4837;width:883;height:10" type="#_x0000_t75" stroked="false">
                <v:imagedata r:id="rId626" o:title=""/>
              </v:shape>
              <v:shape style="position:absolute;left:8970;top:4837;width:862;height:10" type="#_x0000_t75" stroked="false">
                <v:imagedata r:id="rId627" o:title=""/>
              </v:shape>
            </v:group>
            <v:group style="position:absolute;left:5715;top:4847;width:10;height:20" coordorigin="5715,4847" coordsize="10,20">
              <v:shape style="position:absolute;left:5715;top:4847;width:10;height:20" coordorigin="5715,4847" coordsize="10,20" path="m5715,4866l5725,4866,5725,4847,5715,4847,5715,4866xe" filled="true" fillcolor="#000000" stroked="false">
                <v:path arrowok="t"/>
                <v:fill type="solid"/>
              </v:shape>
            </v:group>
            <v:group style="position:absolute;left:5715;top:4866;width:10;height:20" coordorigin="5715,4866" coordsize="10,20">
              <v:shape style="position:absolute;left:5715;top:4866;width:10;height:20" coordorigin="5715,4866" coordsize="10,20" path="m5715,4885l5725,4885,5725,4866,5715,4866,5715,4885xe" filled="true" fillcolor="#000000" stroked="false">
                <v:path arrowok="t"/>
                <v:fill type="solid"/>
              </v:shape>
            </v:group>
            <v:group style="position:absolute;left:5715;top:4885;width:10;height:20" coordorigin="5715,4885" coordsize="10,20">
              <v:shape style="position:absolute;left:5715;top:4885;width:10;height:20" coordorigin="5715,4885" coordsize="10,20" path="m5715,4904l5725,4904,5725,4885,5715,4885,5715,4904xe" filled="true" fillcolor="#000000" stroked="false">
                <v:path arrowok="t"/>
                <v:fill type="solid"/>
              </v:shape>
            </v:group>
            <v:group style="position:absolute;left:5715;top:4904;width:10;height:20" coordorigin="5715,4904" coordsize="10,20">
              <v:shape style="position:absolute;left:5715;top:4904;width:10;height:20" coordorigin="5715,4904" coordsize="10,20" path="m5715,4923l5725,4923,5725,4904,5715,4904,5715,4923xe" filled="true" fillcolor="#000000" stroked="false">
                <v:path arrowok="t"/>
                <v:fill type="solid"/>
              </v:shape>
            </v:group>
            <v:group style="position:absolute;left:5715;top:4923;width:10;height:20" coordorigin="5715,4923" coordsize="10,20">
              <v:shape style="position:absolute;left:5715;top:4923;width:10;height:20" coordorigin="5715,4923" coordsize="10,20" path="m5715,4943l5725,4943,5725,4923,5715,4923,5715,4943xe" filled="true" fillcolor="#000000" stroked="false">
                <v:path arrowok="t"/>
                <v:fill type="solid"/>
              </v:shape>
            </v:group>
            <v:group style="position:absolute;left:5715;top:4943;width:10;height:20" coordorigin="5715,4943" coordsize="10,20">
              <v:shape style="position:absolute;left:5715;top:4943;width:10;height:20" coordorigin="5715,4943" coordsize="10,20" path="m5715,4962l5725,4962,5725,4943,5715,4943,5715,4962xe" filled="true" fillcolor="#000000" stroked="false">
                <v:path arrowok="t"/>
                <v:fill type="solid"/>
              </v:shape>
            </v:group>
            <v:group style="position:absolute;left:5715;top:4962;width:10;height:20" coordorigin="5715,4962" coordsize="10,20">
              <v:shape style="position:absolute;left:5715;top:4962;width:10;height:20" coordorigin="5715,4962" coordsize="10,20" path="m5715,4981l5725,4981,5725,4962,5715,4962,5715,4981xe" filled="true" fillcolor="#000000" stroked="false">
                <v:path arrowok="t"/>
                <v:fill type="solid"/>
              </v:shape>
            </v:group>
            <v:group style="position:absolute;left:5715;top:4981;width:10;height:20" coordorigin="5715,4981" coordsize="10,20">
              <v:shape style="position:absolute;left:5715;top:4981;width:10;height:20" coordorigin="5715,4981" coordsize="10,20" path="m5715,5000l5725,5000,5725,4981,5715,4981,5715,5000xe" filled="true" fillcolor="#000000" stroked="false">
                <v:path arrowok="t"/>
                <v:fill type="solid"/>
              </v:shape>
            </v:group>
            <v:group style="position:absolute;left:5715;top:5000;width:10;height:20" coordorigin="5715,5000" coordsize="10,20">
              <v:shape style="position:absolute;left:5715;top:5000;width:10;height:20" coordorigin="5715,5000" coordsize="10,20" path="m5715,5019l5725,5019,5725,5000,5715,5000,5715,5019xe" filled="true" fillcolor="#000000" stroked="false">
                <v:path arrowok="t"/>
                <v:fill type="solid"/>
              </v:shape>
            </v:group>
            <v:group style="position:absolute;left:5715;top:5019;width:10;height:20" coordorigin="5715,5019" coordsize="10,20">
              <v:shape style="position:absolute;left:5715;top:5019;width:10;height:20" coordorigin="5715,5019" coordsize="10,20" path="m5715,5039l5725,5039,5725,5019,5715,5019,5715,5039xe" filled="true" fillcolor="#000000" stroked="false">
                <v:path arrowok="t"/>
                <v:fill type="solid"/>
              </v:shape>
            </v:group>
            <v:group style="position:absolute;left:5715;top:5039;width:10;height:20" coordorigin="5715,5039" coordsize="10,20">
              <v:shape style="position:absolute;left:5715;top:5039;width:10;height:20" coordorigin="5715,5039" coordsize="10,20" path="m5715,5058l5725,5058,5725,5039,5715,5039,5715,5058xe" filled="true" fillcolor="#000000" stroked="false">
                <v:path arrowok="t"/>
                <v:fill type="solid"/>
              </v:shape>
            </v:group>
            <v:group style="position:absolute;left:5715;top:5058;width:10;height:20" coordorigin="5715,5058" coordsize="10,20">
              <v:shape style="position:absolute;left:5715;top:5058;width:10;height:20" coordorigin="5715,5058" coordsize="10,20" path="m5715,5077l5725,5077,5725,5058,5715,5058,5715,5077xe" filled="true" fillcolor="#000000" stroked="false">
                <v:path arrowok="t"/>
                <v:fill type="solid"/>
              </v:shape>
            </v:group>
            <v:group style="position:absolute;left:5715;top:5077;width:10;height:20" coordorigin="5715,5077" coordsize="10,20">
              <v:shape style="position:absolute;left:5715;top:5077;width:10;height:20" coordorigin="5715,5077" coordsize="10,20" path="m5715,5096l5725,5096,5725,5077,5715,5077,5715,5096xe" filled="true" fillcolor="#000000" stroked="false">
                <v:path arrowok="t"/>
                <v:fill type="solid"/>
              </v:shape>
            </v:group>
            <v:group style="position:absolute;left:5715;top:5096;width:10;height:20" coordorigin="5715,5096" coordsize="10,20">
              <v:shape style="position:absolute;left:5715;top:5096;width:10;height:20" coordorigin="5715,5096" coordsize="10,20" path="m5715,5115l5725,5115,5725,5096,5715,5096,5715,5115xe" filled="true" fillcolor="#000000" stroked="false">
                <v:path arrowok="t"/>
                <v:fill type="solid"/>
              </v:shape>
            </v:group>
            <v:group style="position:absolute;left:5715;top:5115;width:10;height:20" coordorigin="5715,5115" coordsize="10,20">
              <v:shape style="position:absolute;left:5715;top:5115;width:10;height:20" coordorigin="5715,5115" coordsize="10,20" path="m5715,5135l5725,5135,5725,5115,5715,5115,5715,5135xe" filled="true" fillcolor="#000000" stroked="false">
                <v:path arrowok="t"/>
                <v:fill type="solid"/>
              </v:shape>
            </v:group>
            <v:group style="position:absolute;left:5715;top:5135;width:10;height:20" coordorigin="5715,5135" coordsize="10,20">
              <v:shape style="position:absolute;left:5715;top:5135;width:10;height:20" coordorigin="5715,5135" coordsize="10,20" path="m5715,5154l5725,5154,5725,5135,5715,5135,5715,5154xe" filled="true" fillcolor="#000000" stroked="false">
                <v:path arrowok="t"/>
                <v:fill type="solid"/>
              </v:shape>
            </v:group>
            <v:group style="position:absolute;left:5715;top:5154;width:10;height:20" coordorigin="5715,5154" coordsize="10,20">
              <v:shape style="position:absolute;left:5715;top:5154;width:10;height:20" coordorigin="5715,5154" coordsize="10,20" path="m5715,5173l5725,5173,5725,5154,5715,5154,5715,5173xe" filled="true" fillcolor="#000000" stroked="false">
                <v:path arrowok="t"/>
                <v:fill type="solid"/>
              </v:shape>
            </v:group>
            <v:group style="position:absolute;left:5715;top:5173;width:10;height:20" coordorigin="5715,5173" coordsize="10,20">
              <v:shape style="position:absolute;left:5715;top:5173;width:10;height:20" coordorigin="5715,5173" coordsize="10,20" path="m5715,5192l5725,5192,5725,5173,5715,5173,5715,5192xe" filled="true" fillcolor="#000000" stroked="false">
                <v:path arrowok="t"/>
                <v:fill type="solid"/>
              </v:shape>
            </v:group>
            <v:group style="position:absolute;left:5715;top:5192;width:10;height:20" coordorigin="5715,5192" coordsize="10,20">
              <v:shape style="position:absolute;left:5715;top:5192;width:10;height:20" coordorigin="5715,5192" coordsize="10,20" path="m5715,5211l5725,5211,5725,5192,5715,5192,5715,5211xe" filled="true" fillcolor="#000000" stroked="false">
                <v:path arrowok="t"/>
                <v:fill type="solid"/>
              </v:shape>
            </v:group>
            <v:group style="position:absolute;left:5715;top:5211;width:10;height:20" coordorigin="5715,5211" coordsize="10,20">
              <v:shape style="position:absolute;left:5715;top:5211;width:10;height:20" coordorigin="5715,5211" coordsize="10,20" path="m5715,5231l5725,5231,5725,5211,5715,5211,5715,5231xe" filled="true" fillcolor="#000000" stroked="false">
                <v:path arrowok="t"/>
                <v:fill type="solid"/>
              </v:shape>
            </v:group>
            <v:group style="position:absolute;left:5715;top:5231;width:10;height:20" coordorigin="5715,5231" coordsize="10,20">
              <v:shape style="position:absolute;left:5715;top:5231;width:10;height:20" coordorigin="5715,5231" coordsize="10,20" path="m5715,5250l5725,5250,5725,5231,5715,5231,5715,5250xe" filled="true" fillcolor="#000000" stroked="false">
                <v:path arrowok="t"/>
                <v:fill type="solid"/>
              </v:shape>
            </v:group>
            <v:group style="position:absolute;left:5715;top:5250;width:10;height:20" coordorigin="5715,5250" coordsize="10,20">
              <v:shape style="position:absolute;left:5715;top:5250;width:10;height:20" coordorigin="5715,5250" coordsize="10,20" path="m5715,5269l5725,5269,5725,5250,5715,5250,5715,5269xe" filled="true" fillcolor="#000000" stroked="false">
                <v:path arrowok="t"/>
                <v:fill type="solid"/>
              </v:shape>
            </v:group>
            <v:group style="position:absolute;left:5715;top:5269;width:10;height:20" coordorigin="5715,5269" coordsize="10,20">
              <v:shape style="position:absolute;left:5715;top:5269;width:10;height:20" coordorigin="5715,5269" coordsize="10,20" path="m5715,5288l5725,5288,5725,5269,5715,5269,5715,5288xe" filled="true" fillcolor="#000000" stroked="false">
                <v:path arrowok="t"/>
                <v:fill type="solid"/>
              </v:shape>
            </v:group>
            <v:group style="position:absolute;left:5715;top:5288;width:10;height:20" coordorigin="5715,5288" coordsize="10,20">
              <v:shape style="position:absolute;left:5715;top:5288;width:10;height:20" coordorigin="5715,5288" coordsize="10,20" path="m5715,5307l5725,5307,5725,5288,5715,5288,5715,5307xe" filled="true" fillcolor="#000000" stroked="false">
                <v:path arrowok="t"/>
                <v:fill type="solid"/>
              </v:shape>
            </v:group>
            <v:group style="position:absolute;left:5715;top:5307;width:10;height:20" coordorigin="5715,5307" coordsize="10,20">
              <v:shape style="position:absolute;left:5715;top:5307;width:10;height:20" coordorigin="5715,5307" coordsize="10,20" path="m5715,5327l5725,5327,5725,5307,5715,5307,5715,5327xe" filled="true" fillcolor="#000000" stroked="false">
                <v:path arrowok="t"/>
                <v:fill type="solid"/>
              </v:shape>
            </v:group>
            <v:group style="position:absolute;left:5715;top:5327;width:10;height:20" coordorigin="5715,5327" coordsize="10,20">
              <v:shape style="position:absolute;left:5715;top:5327;width:10;height:20" coordorigin="5715,5327" coordsize="10,20" path="m5715,5346l5725,5346,5725,5327,5715,5327,5715,5346xe" filled="true" fillcolor="#000000" stroked="false">
                <v:path arrowok="t"/>
                <v:fill type="solid"/>
              </v:shape>
            </v:group>
            <v:group style="position:absolute;left:5715;top:5346;width:10;height:20" coordorigin="5715,5346" coordsize="10,20">
              <v:shape style="position:absolute;left:5715;top:5346;width:10;height:20" coordorigin="5715,5346" coordsize="10,20" path="m5715,5365l5725,5365,5725,5346,5715,5346,5715,5365xe" filled="true" fillcolor="#000000" stroked="false">
                <v:path arrowok="t"/>
                <v:fill type="solid"/>
              </v:shape>
            </v:group>
            <v:group style="position:absolute;left:5715;top:5365;width:10;height:20" coordorigin="5715,5365" coordsize="10,20">
              <v:shape style="position:absolute;left:5715;top:5365;width:10;height:20" coordorigin="5715,5365" coordsize="10,20" path="m5715,5384l5725,5384,5725,5365,5715,5365,5715,5384xe" filled="true" fillcolor="#000000" stroked="false">
                <v:path arrowok="t"/>
                <v:fill type="solid"/>
              </v:shape>
            </v:group>
            <v:group style="position:absolute;left:5715;top:5384;width:10;height:20" coordorigin="5715,5384" coordsize="10,20">
              <v:shape style="position:absolute;left:5715;top:5384;width:10;height:20" coordorigin="5715,5384" coordsize="10,20" path="m5715,5403l5725,5403,5725,5384,5715,5384,5715,5403xe" filled="true" fillcolor="#000000" stroked="false">
                <v:path arrowok="t"/>
                <v:fill type="solid"/>
              </v:shape>
            </v:group>
            <v:group style="position:absolute;left:5715;top:5403;width:10;height:20" coordorigin="5715,5403" coordsize="10,20">
              <v:shape style="position:absolute;left:5715;top:5403;width:10;height:20" coordorigin="5715,5403" coordsize="10,20" path="m5715,5423l5725,5423,5725,5403,5715,5403,5715,5423xe" filled="true" fillcolor="#000000" stroked="false">
                <v:path arrowok="t"/>
                <v:fill type="solid"/>
              </v:shape>
            </v:group>
            <v:group style="position:absolute;left:5715;top:5423;width:10;height:20" coordorigin="5715,5423" coordsize="10,20">
              <v:shape style="position:absolute;left:5715;top:5423;width:10;height:20" coordorigin="5715,5423" coordsize="10,20" path="m5715,5442l5725,5442,5725,5423,5715,5423,5715,5442xe" filled="true" fillcolor="#000000" stroked="false">
                <v:path arrowok="t"/>
                <v:fill type="solid"/>
              </v:shape>
            </v:group>
            <v:group style="position:absolute;left:5715;top:5442;width:10;height:20" coordorigin="5715,5442" coordsize="10,20">
              <v:shape style="position:absolute;left:5715;top:5442;width:10;height:20" coordorigin="5715,5442" coordsize="10,20" path="m5715,5461l5725,5461,5725,5442,5715,5442,5715,5461xe" filled="true" fillcolor="#000000" stroked="false">
                <v:path arrowok="t"/>
                <v:fill type="solid"/>
              </v:shape>
            </v:group>
            <v:group style="position:absolute;left:5715;top:5461;width:10;height:20" coordorigin="5715,5461" coordsize="10,20">
              <v:shape style="position:absolute;left:5715;top:5461;width:10;height:20" coordorigin="5715,5461" coordsize="10,20" path="m5715,5480l5725,5480,5725,5461,5715,5461,5715,5480xe" filled="true" fillcolor="#000000" stroked="false">
                <v:path arrowok="t"/>
                <v:fill type="solid"/>
              </v:shape>
            </v:group>
            <v:group style="position:absolute;left:5715;top:5480;width:10;height:20" coordorigin="5715,5480" coordsize="10,20">
              <v:shape style="position:absolute;left:5715;top:5480;width:10;height:20" coordorigin="5715,5480" coordsize="10,20" path="m5715,5499l5725,5499,5725,5480,5715,5480,5715,5499xe" filled="true" fillcolor="#000000" stroked="false">
                <v:path arrowok="t"/>
                <v:fill type="solid"/>
              </v:shape>
            </v:group>
            <v:group style="position:absolute;left:5715;top:5499;width:10;height:20" coordorigin="5715,5499" coordsize="10,20">
              <v:shape style="position:absolute;left:5715;top:5499;width:10;height:20" coordorigin="5715,5499" coordsize="10,20" path="m5715,5519l5725,5519,5725,5499,5715,5499,5715,5519xe" filled="true" fillcolor="#000000" stroked="false">
                <v:path arrowok="t"/>
                <v:fill type="solid"/>
              </v:shape>
            </v:group>
            <v:group style="position:absolute;left:5715;top:5519;width:10;height:20" coordorigin="5715,5519" coordsize="10,20">
              <v:shape style="position:absolute;left:5715;top:5519;width:10;height:20" coordorigin="5715,5519" coordsize="10,20" path="m5715,5538l5725,5538,5725,5519,5715,5519,5715,5538xe" filled="true" fillcolor="#000000" stroked="false">
                <v:path arrowok="t"/>
                <v:fill type="solid"/>
              </v:shape>
            </v:group>
            <w10:wrap type="none"/>
          </v:group>
        </w:pict>
      </w:r>
      <w:r>
        <w:rPr>
          <w:rFonts w:ascii="宋体" w:hAnsi="宋体" w:cs="宋体" w:eastAsia="宋体" w:hint="default"/>
        </w:rPr>
        <w:t>1</w:t>
      </w:r>
      <w:r>
        <w:rPr/>
        <w:t>、 其他应收款账龄分析</w:t>
      </w:r>
      <w:r>
        <w:rPr>
          <w:b w:val="0"/>
          <w:bCs w:val="0"/>
        </w:rPr>
      </w:r>
    </w:p>
    <w:p>
      <w:pPr>
        <w:spacing w:line="240" w:lineRule="auto" w:before="13"/>
        <w:rPr>
          <w:rFonts w:ascii="宋体" w:hAnsi="宋体" w:cs="宋体" w:eastAsia="宋体" w:hint="default"/>
          <w:b/>
          <w:bCs/>
          <w:sz w:val="12"/>
          <w:szCs w:val="12"/>
        </w:rPr>
      </w:pPr>
    </w:p>
    <w:tbl>
      <w:tblPr>
        <w:tblW w:w="0" w:type="auto"/>
        <w:jc w:val="left"/>
        <w:tblInd w:w="402" w:type="dxa"/>
        <w:tblLayout w:type="fixed"/>
        <w:tblCellMar>
          <w:top w:w="0" w:type="dxa"/>
          <w:left w:w="0" w:type="dxa"/>
          <w:bottom w:w="0" w:type="dxa"/>
          <w:right w:w="0" w:type="dxa"/>
        </w:tblCellMar>
        <w:tblLook w:val="01E0"/>
      </w:tblPr>
      <w:tblGrid>
        <w:gridCol w:w="1106"/>
        <w:gridCol w:w="992"/>
        <w:gridCol w:w="710"/>
        <w:gridCol w:w="954"/>
        <w:gridCol w:w="577"/>
        <w:gridCol w:w="1020"/>
        <w:gridCol w:w="679"/>
        <w:gridCol w:w="878"/>
        <w:gridCol w:w="853"/>
      </w:tblGrid>
      <w:tr>
        <w:trPr>
          <w:trHeight w:val="415" w:hRule="exact"/>
        </w:trPr>
        <w:tc>
          <w:tcPr>
            <w:tcW w:w="1106"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992"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710" w:type="dxa"/>
            <w:tcBorders>
              <w:top w:val="single" w:sz="12" w:space="0" w:color="000000"/>
              <w:left w:val="nil" w:sz="6" w:space="0" w:color="auto"/>
              <w:bottom w:val="nil" w:sz="6" w:space="0" w:color="auto"/>
              <w:right w:val="nil" w:sz="6" w:space="0" w:color="auto"/>
            </w:tcBorders>
          </w:tcPr>
          <w:p>
            <w:pPr/>
          </w:p>
        </w:tc>
        <w:tc>
          <w:tcPr>
            <w:tcW w:w="954" w:type="dxa"/>
            <w:tcBorders>
              <w:top w:val="single" w:sz="12" w:space="0" w:color="000000"/>
              <w:left w:val="nil" w:sz="6" w:space="0" w:color="auto"/>
              <w:bottom w:val="nil" w:sz="6" w:space="0" w:color="auto"/>
              <w:right w:val="nil" w:sz="6" w:space="0" w:color="auto"/>
            </w:tcBorders>
          </w:tcPr>
          <w:p>
            <w:pPr/>
          </w:p>
        </w:tc>
        <w:tc>
          <w:tcPr>
            <w:tcW w:w="577"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679" w:type="dxa"/>
            <w:tcBorders>
              <w:top w:val="single" w:sz="12" w:space="0" w:color="000000"/>
              <w:left w:val="nil" w:sz="6" w:space="0" w:color="auto"/>
              <w:bottom w:val="nil" w:sz="6" w:space="0" w:color="auto"/>
              <w:right w:val="nil" w:sz="6" w:space="0" w:color="auto"/>
            </w:tcBorders>
          </w:tcPr>
          <w:p>
            <w:pPr/>
          </w:p>
        </w:tc>
        <w:tc>
          <w:tcPr>
            <w:tcW w:w="878" w:type="dxa"/>
            <w:tcBorders>
              <w:top w:val="single" w:sz="12" w:space="0" w:color="000000"/>
              <w:left w:val="nil" w:sz="6" w:space="0" w:color="auto"/>
              <w:bottom w:val="nil" w:sz="6" w:space="0" w:color="auto"/>
              <w:right w:val="nil" w:sz="6" w:space="0" w:color="auto"/>
            </w:tcBorders>
          </w:tcPr>
          <w:p>
            <w:pPr/>
          </w:p>
        </w:tc>
        <w:tc>
          <w:tcPr>
            <w:tcW w:w="853" w:type="dxa"/>
            <w:tcBorders>
              <w:top w:val="single" w:sz="12" w:space="0" w:color="000000"/>
              <w:left w:val="nil" w:sz="6" w:space="0" w:color="auto"/>
              <w:bottom w:val="nil" w:sz="6" w:space="0" w:color="auto"/>
              <w:right w:val="nil" w:sz="6" w:space="0" w:color="auto"/>
            </w:tcBorders>
          </w:tcPr>
          <w:p>
            <w:pPr/>
          </w:p>
        </w:tc>
      </w:tr>
      <w:tr>
        <w:trPr>
          <w:trHeight w:val="479" w:hRule="exact"/>
        </w:trPr>
        <w:tc>
          <w:tcPr>
            <w:tcW w:w="1106"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tabs>
                <w:tab w:pos="753"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710" w:type="dxa"/>
            <w:tcBorders>
              <w:top w:val="nil" w:sz="6" w:space="0" w:color="auto"/>
              <w:left w:val="single" w:sz="4" w:space="0" w:color="000000"/>
              <w:bottom w:val="nil" w:sz="6" w:space="0" w:color="auto"/>
              <w:right w:val="single" w:sz="4" w:space="0" w:color="000000"/>
            </w:tcBorders>
          </w:tcPr>
          <w:p>
            <w:pPr/>
          </w:p>
        </w:tc>
        <w:tc>
          <w:tcPr>
            <w:tcW w:w="954" w:type="dxa"/>
            <w:tcBorders>
              <w:top w:val="nil" w:sz="6" w:space="0" w:color="auto"/>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577" w:type="dxa"/>
            <w:tcBorders>
              <w:top w:val="nil" w:sz="6" w:space="0" w:color="auto"/>
              <w:left w:val="nil" w:sz="6" w:space="0" w:color="auto"/>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679" w:type="dxa"/>
            <w:tcBorders>
              <w:top w:val="nil" w:sz="6" w:space="0" w:color="auto"/>
              <w:left w:val="single" w:sz="4" w:space="0" w:color="000000"/>
              <w:bottom w:val="nil" w:sz="6" w:space="0" w:color="auto"/>
              <w:right w:val="single" w:sz="4" w:space="0" w:color="000000"/>
            </w:tcBorders>
          </w:tcPr>
          <w:p>
            <w:pPr/>
          </w:p>
        </w:tc>
        <w:tc>
          <w:tcPr>
            <w:tcW w:w="1731"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636" w:hRule="exact"/>
        </w:trPr>
        <w:tc>
          <w:tcPr>
            <w:tcW w:w="1106" w:type="dxa"/>
            <w:tcBorders>
              <w:top w:val="nil" w:sz="6" w:space="0" w:color="auto"/>
              <w:left w:val="nil" w:sz="6" w:space="0" w:color="auto"/>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03" w:right="0"/>
              <w:jc w:val="left"/>
              <w:rPr>
                <w:rFonts w:ascii="宋体" w:hAnsi="宋体" w:cs="宋体" w:eastAsia="宋体" w:hint="default"/>
                <w:sz w:val="21"/>
                <w:szCs w:val="21"/>
              </w:rPr>
            </w:pPr>
            <w:r>
              <w:rPr>
                <w:rFonts w:ascii="宋体" w:hAnsi="宋体" w:cs="宋体" w:eastAsia="宋体" w:hint="default"/>
                <w:spacing w:val="35"/>
                <w:sz w:val="21"/>
                <w:szCs w:val="21"/>
              </w:rPr>
              <w:t>比例</w:t>
            </w:r>
            <w:r>
              <w:rPr>
                <w:rFonts w:ascii="宋体" w:hAnsi="宋体" w:cs="宋体" w:eastAsia="宋体" w:hint="default"/>
                <w:spacing w:val="-33"/>
                <w:sz w:val="21"/>
                <w:szCs w:val="21"/>
              </w:rPr>
              <w:t> </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954"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77" w:type="dxa"/>
            <w:tcBorders>
              <w:top w:val="nil" w:sz="6" w:space="0" w:color="auto"/>
              <w:left w:val="nil" w:sz="6" w:space="0" w:color="auto"/>
              <w:bottom w:val="nil" w:sz="6" w:space="0" w:color="auto"/>
              <w:right w:val="single" w:sz="4" w:space="0" w:color="000000"/>
            </w:tcBorders>
          </w:tcPr>
          <w:p>
            <w:pPr>
              <w:pStyle w:val="TableParagraph"/>
              <w:spacing w:line="228" w:lineRule="exact"/>
              <w:ind w:left="3" w:right="0"/>
              <w:jc w:val="left"/>
              <w:rPr>
                <w:rFonts w:ascii="宋体" w:hAnsi="宋体" w:cs="宋体" w:eastAsia="宋体" w:hint="default"/>
                <w:sz w:val="21"/>
                <w:szCs w:val="21"/>
              </w:rPr>
            </w:pPr>
            <w:r>
              <w:rPr>
                <w:rFonts w:ascii="宋体" w:hAnsi="宋体" w:cs="宋体" w:eastAsia="宋体" w:hint="default"/>
                <w:spacing w:val="22"/>
                <w:sz w:val="21"/>
                <w:szCs w:val="21"/>
              </w:rPr>
              <w:t>比例</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40" w:lineRule="auto" w:before="37"/>
              <w:ind w:left="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03" w:right="0"/>
              <w:jc w:val="left"/>
              <w:rPr>
                <w:rFonts w:ascii="宋体" w:hAnsi="宋体" w:cs="宋体" w:eastAsia="宋体" w:hint="default"/>
                <w:sz w:val="21"/>
                <w:szCs w:val="21"/>
              </w:rPr>
            </w:pPr>
            <w:r>
              <w:rPr>
                <w:rFonts w:ascii="宋体" w:hAnsi="宋体" w:cs="宋体" w:eastAsia="宋体" w:hint="default"/>
                <w:spacing w:val="22"/>
                <w:sz w:val="21"/>
                <w:szCs w:val="21"/>
              </w:rPr>
              <w:t>比例</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853" w:type="dxa"/>
            <w:tcBorders>
              <w:top w:val="nil" w:sz="6" w:space="0" w:color="auto"/>
              <w:left w:val="single" w:sz="4" w:space="0" w:color="000000"/>
              <w:bottom w:val="nil" w:sz="6" w:space="0" w:color="auto"/>
              <w:right w:val="nil" w:sz="6" w:space="0" w:color="auto"/>
            </w:tcBorders>
          </w:tcPr>
          <w:p>
            <w:pPr>
              <w:pStyle w:val="TableParagraph"/>
              <w:tabs>
                <w:tab w:pos="530" w:val="left" w:leader="none"/>
              </w:tabs>
              <w:spacing w:line="228" w:lineRule="exact"/>
              <w:ind w:left="103" w:right="0"/>
              <w:jc w:val="left"/>
              <w:rPr>
                <w:rFonts w:ascii="宋体" w:hAnsi="宋体" w:cs="宋体" w:eastAsia="宋体" w:hint="default"/>
                <w:sz w:val="21"/>
                <w:szCs w:val="21"/>
              </w:rPr>
            </w:pPr>
            <w:r>
              <w:rPr>
                <w:rFonts w:ascii="宋体" w:hAnsi="宋体" w:cs="宋体" w:eastAsia="宋体" w:hint="default"/>
                <w:sz w:val="21"/>
                <w:szCs w:val="21"/>
              </w:rPr>
              <w:t>比</w:t>
              <w:tab/>
              <w:t>例</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616" w:hRule="exact"/>
        </w:trPr>
        <w:tc>
          <w:tcPr>
            <w:tcW w:w="110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7,983,0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70.22</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93.3</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9</w:t>
            </w:r>
          </w:p>
        </w:tc>
        <w:tc>
          <w:tcPr>
            <w:tcW w:w="95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399,15</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3.52</w:t>
            </w:r>
          </w:p>
        </w:tc>
        <w:tc>
          <w:tcPr>
            <w:tcW w:w="577"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3" w:right="0"/>
              <w:jc w:val="left"/>
              <w:rPr>
                <w:rFonts w:ascii="宋体" w:hAnsi="宋体" w:cs="宋体" w:eastAsia="宋体" w:hint="default"/>
                <w:sz w:val="21"/>
                <w:szCs w:val="21"/>
              </w:rPr>
            </w:pPr>
            <w:r>
              <w:rPr>
                <w:rFonts w:ascii="宋体"/>
                <w:sz w:val="21"/>
              </w:rPr>
              <w:t>5.00</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4,375,6</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21.96</w:t>
            </w: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88.4</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8</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218,78</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1.09</w:t>
            </w:r>
          </w:p>
        </w:tc>
        <w:tc>
          <w:tcPr>
            <w:tcW w:w="853"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5.00</w:t>
            </w:r>
          </w:p>
        </w:tc>
      </w:tr>
      <w:tr>
        <w:trPr>
          <w:trHeight w:val="101" w:hRule="exact"/>
        </w:trPr>
        <w:tc>
          <w:tcPr>
            <w:tcW w:w="1106"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954" w:type="dxa"/>
            <w:tcBorders>
              <w:top w:val="nil" w:sz="6" w:space="0" w:color="auto"/>
              <w:left w:val="single" w:sz="4" w:space="0" w:color="000000"/>
              <w:bottom w:val="nil" w:sz="6" w:space="0" w:color="auto"/>
              <w:right w:val="nil" w:sz="6" w:space="0" w:color="auto"/>
            </w:tcBorders>
          </w:tcPr>
          <w:p>
            <w:pPr/>
          </w:p>
        </w:tc>
        <w:tc>
          <w:tcPr>
            <w:tcW w:w="577" w:type="dxa"/>
            <w:tcBorders>
              <w:top w:val="nil" w:sz="6" w:space="0" w:color="auto"/>
              <w:left w:val="nil" w:sz="6" w:space="0" w:color="auto"/>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878" w:type="dxa"/>
            <w:tcBorders>
              <w:top w:val="nil" w:sz="6" w:space="0" w:color="auto"/>
              <w:left w:val="single" w:sz="4" w:space="0" w:color="000000"/>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nil" w:sz="6" w:space="0" w:color="auto"/>
            </w:tcBorders>
          </w:tcPr>
          <w:p>
            <w:pPr/>
          </w:p>
        </w:tc>
      </w:tr>
      <w:tr>
        <w:trPr>
          <w:trHeight w:val="711" w:hRule="exact"/>
        </w:trPr>
        <w:tc>
          <w:tcPr>
            <w:tcW w:w="1106"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472,318</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5.52</w:t>
            </w:r>
          </w:p>
        </w:tc>
        <w:tc>
          <w:tcPr>
            <w:tcW w:w="954"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47,231</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.80</w:t>
            </w:r>
          </w:p>
        </w:tc>
        <w:tc>
          <w:tcPr>
            <w:tcW w:w="577"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3" w:right="0"/>
              <w:jc w:val="left"/>
              <w:rPr>
                <w:rFonts w:ascii="宋体" w:hAnsi="宋体" w:cs="宋体" w:eastAsia="宋体" w:hint="default"/>
                <w:sz w:val="21"/>
                <w:szCs w:val="21"/>
              </w:rPr>
            </w:pPr>
            <w:r>
              <w:rPr>
                <w:rFonts w:ascii="宋体"/>
                <w:sz w:val="21"/>
              </w:rPr>
              <w:t>10.0</w:t>
            </w:r>
          </w:p>
          <w:p>
            <w:pPr>
              <w:pStyle w:val="TableParagraph"/>
              <w:spacing w:line="240" w:lineRule="auto" w:before="37"/>
              <w:ind w:left="3" w:right="0"/>
              <w:jc w:val="left"/>
              <w:rPr>
                <w:rFonts w:ascii="宋体" w:hAnsi="宋体" w:cs="宋体" w:eastAsia="宋体" w:hint="default"/>
                <w:sz w:val="21"/>
                <w:szCs w:val="21"/>
              </w:rPr>
            </w:pPr>
            <w:r>
              <w:rPr>
                <w:rFonts w:ascii="宋体"/>
                <w:w w:val="100"/>
                <w:sz w:val="21"/>
              </w:rPr>
              <w:t>0</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474,256</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.40</w:t>
            </w: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9.59</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47,425</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.64</w:t>
            </w:r>
          </w:p>
        </w:tc>
        <w:tc>
          <w:tcPr>
            <w:tcW w:w="853"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10.00</w:t>
            </w:r>
          </w:p>
        </w:tc>
      </w:tr>
      <w:tr>
        <w:trPr>
          <w:trHeight w:val="617" w:hRule="exact"/>
        </w:trPr>
        <w:tc>
          <w:tcPr>
            <w:tcW w:w="110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49,040.</w:t>
            </w:r>
          </w:p>
          <w:p>
            <w:pPr>
              <w:pStyle w:val="TableParagraph"/>
              <w:spacing w:line="240" w:lineRule="auto" w:before="35"/>
              <w:ind w:left="103" w:right="0"/>
              <w:jc w:val="left"/>
              <w:rPr>
                <w:rFonts w:ascii="宋体" w:hAnsi="宋体" w:cs="宋体" w:eastAsia="宋体" w:hint="default"/>
                <w:sz w:val="21"/>
                <w:szCs w:val="21"/>
              </w:rPr>
            </w:pPr>
            <w:r>
              <w:rPr>
                <w:rFonts w:ascii="宋体"/>
                <w:sz w:val="21"/>
              </w:rPr>
              <w:t>00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0.57</w:t>
            </w:r>
          </w:p>
        </w:tc>
        <w:tc>
          <w:tcPr>
            <w:tcW w:w="95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9,808.</w:t>
            </w:r>
          </w:p>
          <w:p>
            <w:pPr>
              <w:pStyle w:val="TableParagraph"/>
              <w:spacing w:line="240" w:lineRule="auto" w:before="35"/>
              <w:ind w:left="103" w:right="0"/>
              <w:jc w:val="left"/>
              <w:rPr>
                <w:rFonts w:ascii="宋体" w:hAnsi="宋体" w:cs="宋体" w:eastAsia="宋体" w:hint="default"/>
                <w:sz w:val="21"/>
                <w:szCs w:val="21"/>
              </w:rPr>
            </w:pPr>
            <w:r>
              <w:rPr>
                <w:rFonts w:ascii="宋体"/>
                <w:sz w:val="21"/>
              </w:rPr>
              <w:t>00</w:t>
            </w:r>
          </w:p>
        </w:tc>
        <w:tc>
          <w:tcPr>
            <w:tcW w:w="57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3" w:right="0"/>
              <w:jc w:val="left"/>
              <w:rPr>
                <w:rFonts w:ascii="宋体" w:hAnsi="宋体" w:cs="宋体" w:eastAsia="宋体" w:hint="default"/>
                <w:sz w:val="21"/>
                <w:szCs w:val="21"/>
              </w:rPr>
            </w:pPr>
            <w:r>
              <w:rPr>
                <w:rFonts w:ascii="宋体"/>
                <w:sz w:val="21"/>
              </w:rPr>
              <w:t>20.0</w:t>
            </w:r>
          </w:p>
          <w:p>
            <w:pPr>
              <w:pStyle w:val="TableParagraph"/>
              <w:spacing w:line="240" w:lineRule="auto" w:before="35"/>
              <w:ind w:left="3" w:right="0"/>
              <w:jc w:val="left"/>
              <w:rPr>
                <w:rFonts w:ascii="宋体" w:hAnsi="宋体" w:cs="宋体" w:eastAsia="宋体" w:hint="default"/>
                <w:sz w:val="21"/>
                <w:szCs w:val="21"/>
              </w:rPr>
            </w:pPr>
            <w:r>
              <w:rPr>
                <w:rFonts w:ascii="宋体"/>
                <w:w w:val="100"/>
                <w:sz w:val="21"/>
              </w:rPr>
              <w:t>0</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20,550.</w:t>
            </w:r>
          </w:p>
          <w:p>
            <w:pPr>
              <w:pStyle w:val="TableParagraph"/>
              <w:spacing w:line="240" w:lineRule="auto" w:before="35"/>
              <w:ind w:left="103" w:right="0"/>
              <w:jc w:val="left"/>
              <w:rPr>
                <w:rFonts w:ascii="宋体" w:hAnsi="宋体" w:cs="宋体" w:eastAsia="宋体" w:hint="default"/>
                <w:sz w:val="21"/>
                <w:szCs w:val="21"/>
              </w:rPr>
            </w:pPr>
            <w:r>
              <w:rPr>
                <w:rFonts w:ascii="宋体"/>
                <w:sz w:val="21"/>
              </w:rPr>
              <w:t>00</w:t>
            </w: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0.42</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4,110.</w:t>
            </w:r>
          </w:p>
          <w:p>
            <w:pPr>
              <w:pStyle w:val="TableParagraph"/>
              <w:spacing w:line="240" w:lineRule="auto" w:before="35"/>
              <w:ind w:left="103" w:right="0"/>
              <w:jc w:val="left"/>
              <w:rPr>
                <w:rFonts w:ascii="宋体" w:hAnsi="宋体" w:cs="宋体" w:eastAsia="宋体" w:hint="default"/>
                <w:sz w:val="21"/>
                <w:szCs w:val="21"/>
              </w:rPr>
            </w:pPr>
            <w:r>
              <w:rPr>
                <w:rFonts w:ascii="宋体"/>
                <w:sz w:val="21"/>
              </w:rPr>
              <w:t>00</w:t>
            </w:r>
          </w:p>
        </w:tc>
        <w:tc>
          <w:tcPr>
            <w:tcW w:w="853"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20.00</w:t>
            </w:r>
          </w:p>
        </w:tc>
      </w:tr>
      <w:tr>
        <w:trPr>
          <w:trHeight w:val="100" w:hRule="exact"/>
        </w:trPr>
        <w:tc>
          <w:tcPr>
            <w:tcW w:w="1106"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954" w:type="dxa"/>
            <w:tcBorders>
              <w:top w:val="nil" w:sz="6" w:space="0" w:color="auto"/>
              <w:left w:val="single" w:sz="4" w:space="0" w:color="000000"/>
              <w:bottom w:val="nil" w:sz="6" w:space="0" w:color="auto"/>
              <w:right w:val="nil" w:sz="6" w:space="0" w:color="auto"/>
            </w:tcBorders>
          </w:tcPr>
          <w:p>
            <w:pPr/>
          </w:p>
        </w:tc>
        <w:tc>
          <w:tcPr>
            <w:tcW w:w="577" w:type="dxa"/>
            <w:tcBorders>
              <w:top w:val="nil" w:sz="6" w:space="0" w:color="auto"/>
              <w:left w:val="nil" w:sz="6" w:space="0" w:color="auto"/>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878" w:type="dxa"/>
            <w:tcBorders>
              <w:top w:val="nil" w:sz="6" w:space="0" w:color="auto"/>
              <w:left w:val="single" w:sz="4" w:space="0" w:color="000000"/>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nil" w:sz="6" w:space="0" w:color="auto"/>
            </w:tcBorders>
          </w:tcPr>
          <w:p>
            <w:pPr/>
          </w:p>
        </w:tc>
      </w:tr>
      <w:tr>
        <w:trPr>
          <w:trHeight w:val="711" w:hRule="exact"/>
        </w:trPr>
        <w:tc>
          <w:tcPr>
            <w:tcW w:w="1106"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44,685.</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99</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0.52</w:t>
            </w:r>
          </w:p>
        </w:tc>
        <w:tc>
          <w:tcPr>
            <w:tcW w:w="954"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22,343</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577"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3" w:right="0"/>
              <w:jc w:val="left"/>
              <w:rPr>
                <w:rFonts w:ascii="宋体" w:hAnsi="宋体" w:cs="宋体" w:eastAsia="宋体" w:hint="default"/>
                <w:sz w:val="21"/>
                <w:szCs w:val="21"/>
              </w:rPr>
            </w:pPr>
            <w:r>
              <w:rPr>
                <w:rFonts w:ascii="宋体"/>
                <w:sz w:val="21"/>
              </w:rPr>
              <w:t>50.0</w:t>
            </w:r>
          </w:p>
          <w:p>
            <w:pPr>
              <w:pStyle w:val="TableParagraph"/>
              <w:spacing w:line="240" w:lineRule="auto" w:before="37"/>
              <w:ind w:left="3" w:right="0"/>
              <w:jc w:val="left"/>
              <w:rPr>
                <w:rFonts w:ascii="宋体" w:hAnsi="宋体" w:cs="宋体" w:eastAsia="宋体" w:hint="default"/>
                <w:sz w:val="21"/>
                <w:szCs w:val="21"/>
              </w:rPr>
            </w:pPr>
            <w:r>
              <w:rPr>
                <w:rFonts w:ascii="宋体"/>
                <w:w w:val="100"/>
                <w:sz w:val="21"/>
              </w:rPr>
              <w:t>0</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74,685.</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99</w:t>
            </w: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1.51</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37,343</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w:t>
            </w:r>
          </w:p>
        </w:tc>
        <w:tc>
          <w:tcPr>
            <w:tcW w:w="853"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50.00</w:t>
            </w:r>
          </w:p>
        </w:tc>
      </w:tr>
      <w:tr>
        <w:trPr>
          <w:trHeight w:val="721" w:hRule="exact"/>
        </w:trPr>
        <w:tc>
          <w:tcPr>
            <w:tcW w:w="1106" w:type="dxa"/>
            <w:tcBorders>
              <w:top w:val="nil" w:sz="6" w:space="0" w:color="auto"/>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tabs>
                <w:tab w:pos="753"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9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8,549,1</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14.21</w:t>
            </w:r>
          </w:p>
        </w:tc>
        <w:tc>
          <w:tcPr>
            <w:tcW w:w="7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w:t>
            </w:r>
          </w:p>
        </w:tc>
        <w:tc>
          <w:tcPr>
            <w:tcW w:w="954"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478,53</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6.32</w:t>
            </w:r>
          </w:p>
        </w:tc>
        <w:tc>
          <w:tcPr>
            <w:tcW w:w="577" w:type="dxa"/>
            <w:tcBorders>
              <w:top w:val="nil" w:sz="6" w:space="0" w:color="auto"/>
              <w:left w:val="nil" w:sz="6" w:space="0" w:color="auto"/>
              <w:bottom w:val="single" w:sz="12" w:space="0" w:color="000000"/>
              <w:right w:val="single" w:sz="4" w:space="0" w:color="000000"/>
            </w:tcBorders>
          </w:tcPr>
          <w:p>
            <w:pPr/>
          </w:p>
        </w:tc>
        <w:tc>
          <w:tcPr>
            <w:tcW w:w="1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4,945,1</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14.35</w:t>
            </w:r>
          </w:p>
        </w:tc>
        <w:tc>
          <w:tcPr>
            <w:tcW w:w="6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100.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w:t>
            </w:r>
          </w:p>
        </w:tc>
        <w:tc>
          <w:tcPr>
            <w:tcW w:w="8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307,65</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9.73</w:t>
            </w:r>
          </w:p>
        </w:tc>
        <w:tc>
          <w:tcPr>
            <w:tcW w:w="853" w:type="dxa"/>
            <w:tcBorders>
              <w:top w:val="nil" w:sz="6" w:space="0" w:color="auto"/>
              <w:left w:val="single" w:sz="4" w:space="0" w:color="000000"/>
              <w:bottom w:val="single" w:sz="12" w:space="0" w:color="000000"/>
              <w:right w:val="nil" w:sz="6" w:space="0" w:color="auto"/>
            </w:tcBorders>
          </w:tcPr>
          <w:p>
            <w:pPr/>
          </w:p>
        </w:tc>
      </w:tr>
    </w:tbl>
    <w:p>
      <w:pPr>
        <w:spacing w:after="0"/>
        <w:sectPr>
          <w:footerReference w:type="default" r:id="rId597"/>
          <w:pgSz w:w="11910" w:h="16840"/>
          <w:pgMar w:footer="1040" w:header="0" w:top="1480" w:bottom="1220" w:left="1660" w:right="1680"/>
          <w:pgNumType w:start="150"/>
        </w:sectPr>
      </w:pPr>
    </w:p>
    <w:p>
      <w:pPr>
        <w:spacing w:line="240" w:lineRule="auto" w:before="3"/>
        <w:rPr>
          <w:rFonts w:ascii="宋体" w:hAnsi="宋体" w:cs="宋体" w:eastAsia="宋体" w:hint="default"/>
          <w:b/>
          <w:bCs/>
          <w:sz w:val="9"/>
          <w:szCs w:val="9"/>
        </w:rPr>
      </w:pPr>
    </w:p>
    <w:p>
      <w:pPr>
        <w:pStyle w:val="Heading3"/>
        <w:spacing w:line="240" w:lineRule="auto" w:before="36"/>
        <w:ind w:right="0"/>
        <w:jc w:val="left"/>
        <w:rPr>
          <w:b w:val="0"/>
          <w:bCs w:val="0"/>
        </w:rPr>
      </w:pPr>
      <w:r>
        <w:rPr/>
        <w:pict>
          <v:group style="position:absolute;margin-left:103.099998pt;margin-top:23.923643pt;width:389.25pt;height:312.75pt;mso-position-horizontal-relative:page;mso-position-vertical-relative:paragraph;z-index:-1330816" coordorigin="2062,478" coordsize="7785,6255">
            <v:group style="position:absolute;left:2076;top:493;width:1836;height:2" coordorigin="2076,493" coordsize="1836,2">
              <v:shape style="position:absolute;left:2076;top:493;width:1836;height:2" coordorigin="2076,493" coordsize="1836,0" path="m2076,493l3912,493e" filled="false" stroked="true" strokeweight="1.44pt" strokecolor="#000000">
                <v:path arrowok="t"/>
              </v:shape>
              <v:shape style="position:absolute;left:3912;top:507;width:10;height:2" type="#_x0000_t75" stroked="false">
                <v:imagedata r:id="rId628" o:title=""/>
              </v:shape>
            </v:group>
            <v:group style="position:absolute;left:3912;top:493;width:29;height:2" coordorigin="3912,493" coordsize="29,2">
              <v:shape style="position:absolute;left:3912;top:493;width:29;height:2" coordorigin="3912,493" coordsize="29,0" path="m3912,493l3941,493e" filled="false" stroked="true" strokeweight="1.44pt" strokecolor="#000000">
                <v:path arrowok="t"/>
              </v:shape>
            </v:group>
            <v:group style="position:absolute;left:3941;top:493;width:2913;height:2" coordorigin="3941,493" coordsize="2913,2">
              <v:shape style="position:absolute;left:3941;top:493;width:2913;height:2" coordorigin="3941,493" coordsize="2913,0" path="m3941,493l6853,493e" filled="false" stroked="true" strokeweight="1.44pt" strokecolor="#000000">
                <v:path arrowok="t"/>
              </v:shape>
              <v:shape style="position:absolute;left:6853;top:507;width:10;height:2" type="#_x0000_t75" stroked="false">
                <v:imagedata r:id="rId628" o:title=""/>
              </v:shape>
            </v:group>
            <v:group style="position:absolute;left:6853;top:493;width:29;height:2" coordorigin="6853,493" coordsize="29,2">
              <v:shape style="position:absolute;left:6853;top:493;width:29;height:2" coordorigin="6853,493" coordsize="29,0" path="m6853,493l6882,493e" filled="false" stroked="true" strokeweight="1.44pt" strokecolor="#000000">
                <v:path arrowok="t"/>
              </v:shape>
            </v:group>
            <v:group style="position:absolute;left:6882;top:493;width:2950;height:2" coordorigin="6882,493" coordsize="2950,2">
              <v:shape style="position:absolute;left:6882;top:493;width:2950;height:2" coordorigin="6882,493" coordsize="2950,0" path="m6882,493l9832,493e" filled="false" stroked="true" strokeweight="1.44pt" strokecolor="#000000">
                <v:path arrowok="t"/>
              </v:shape>
            </v:group>
            <v:group style="position:absolute;left:3912;top:510;width:10;height:20" coordorigin="3912,510" coordsize="10,20">
              <v:shape style="position:absolute;left:3912;top:510;width:10;height:20" coordorigin="3912,510" coordsize="10,20" path="m3912,529l3922,529,3922,510,3912,510,3912,529xe" filled="true" fillcolor="#000000" stroked="false">
                <v:path arrowok="t"/>
                <v:fill type="solid"/>
              </v:shape>
            </v:group>
            <v:group style="position:absolute;left:3912;top:529;width:10;height:20" coordorigin="3912,529" coordsize="10,20">
              <v:shape style="position:absolute;left:3912;top:529;width:10;height:20" coordorigin="3912,529" coordsize="10,20" path="m3912,548l3922,548,3922,529,3912,529,3912,548xe" filled="true" fillcolor="#000000" stroked="false">
                <v:path arrowok="t"/>
                <v:fill type="solid"/>
              </v:shape>
            </v:group>
            <v:group style="position:absolute;left:3912;top:548;width:10;height:20" coordorigin="3912,548" coordsize="10,20">
              <v:shape style="position:absolute;left:3912;top:548;width:10;height:20" coordorigin="3912,548" coordsize="10,20" path="m3912,567l3922,567,3922,548,3912,548,3912,567xe" filled="true" fillcolor="#000000" stroked="false">
                <v:path arrowok="t"/>
                <v:fill type="solid"/>
              </v:shape>
            </v:group>
            <v:group style="position:absolute;left:3912;top:567;width:10;height:20" coordorigin="3912,567" coordsize="10,20">
              <v:shape style="position:absolute;left:3912;top:567;width:10;height:20" coordorigin="3912,567" coordsize="10,20" path="m3912,586l3922,586,3922,567,3912,567,3912,586xe" filled="true" fillcolor="#000000" stroked="false">
                <v:path arrowok="t"/>
                <v:fill type="solid"/>
              </v:shape>
            </v:group>
            <v:group style="position:absolute;left:3912;top:586;width:10;height:20" coordorigin="3912,586" coordsize="10,20">
              <v:shape style="position:absolute;left:3912;top:586;width:10;height:20" coordorigin="3912,586" coordsize="10,20" path="m3912,606l3922,606,3922,586,3912,586,3912,606xe" filled="true" fillcolor="#000000" stroked="false">
                <v:path arrowok="t"/>
                <v:fill type="solid"/>
              </v:shape>
            </v:group>
            <v:group style="position:absolute;left:3912;top:606;width:10;height:20" coordorigin="3912,606" coordsize="10,20">
              <v:shape style="position:absolute;left:3912;top:606;width:10;height:20" coordorigin="3912,606" coordsize="10,20" path="m3912,625l3922,625,3922,606,3912,606,3912,625xe" filled="true" fillcolor="#000000" stroked="false">
                <v:path arrowok="t"/>
                <v:fill type="solid"/>
              </v:shape>
            </v:group>
            <v:group style="position:absolute;left:3912;top:625;width:10;height:20" coordorigin="3912,625" coordsize="10,20">
              <v:shape style="position:absolute;left:3912;top:625;width:10;height:20" coordorigin="3912,625" coordsize="10,20" path="m3912,644l3922,644,3922,625,3912,625,3912,644xe" filled="true" fillcolor="#000000" stroked="false">
                <v:path arrowok="t"/>
                <v:fill type="solid"/>
              </v:shape>
            </v:group>
            <v:group style="position:absolute;left:3912;top:644;width:10;height:20" coordorigin="3912,644" coordsize="10,20">
              <v:shape style="position:absolute;left:3912;top:644;width:10;height:20" coordorigin="3912,644" coordsize="10,20" path="m3912,663l3922,663,3922,644,3912,644,3912,663xe" filled="true" fillcolor="#000000" stroked="false">
                <v:path arrowok="t"/>
                <v:fill type="solid"/>
              </v:shape>
            </v:group>
            <v:group style="position:absolute;left:3912;top:663;width:10;height:20" coordorigin="3912,663" coordsize="10,20">
              <v:shape style="position:absolute;left:3912;top:663;width:10;height:20" coordorigin="3912,663" coordsize="10,20" path="m3912,682l3922,682,3922,663,3912,663,3912,682xe" filled="true" fillcolor="#000000" stroked="false">
                <v:path arrowok="t"/>
                <v:fill type="solid"/>
              </v:shape>
            </v:group>
            <v:group style="position:absolute;left:3912;top:682;width:10;height:20" coordorigin="3912,682" coordsize="10,20">
              <v:shape style="position:absolute;left:3912;top:682;width:10;height:20" coordorigin="3912,682" coordsize="10,20" path="m3912,702l3922,702,3922,682,3912,682,3912,702xe" filled="true" fillcolor="#000000" stroked="false">
                <v:path arrowok="t"/>
                <v:fill type="solid"/>
              </v:shape>
            </v:group>
            <v:group style="position:absolute;left:3912;top:702;width:10;height:20" coordorigin="3912,702" coordsize="10,20">
              <v:shape style="position:absolute;left:3912;top:702;width:10;height:20" coordorigin="3912,702" coordsize="10,20" path="m3912,721l3922,721,3922,702,3912,702,3912,721xe" filled="true" fillcolor="#000000" stroked="false">
                <v:path arrowok="t"/>
                <v:fill type="solid"/>
              </v:shape>
            </v:group>
            <v:group style="position:absolute;left:3912;top:721;width:10;height:20" coordorigin="3912,721" coordsize="10,20">
              <v:shape style="position:absolute;left:3912;top:721;width:10;height:20" coordorigin="3912,721" coordsize="10,20" path="m3912,740l3922,740,3922,721,3912,721,3912,740xe" filled="true" fillcolor="#000000" stroked="false">
                <v:path arrowok="t"/>
                <v:fill type="solid"/>
              </v:shape>
            </v:group>
            <v:group style="position:absolute;left:3912;top:740;width:10;height:20" coordorigin="3912,740" coordsize="10,20">
              <v:shape style="position:absolute;left:3912;top:740;width:10;height:20" coordorigin="3912,740" coordsize="10,20" path="m3912,759l3922,759,3922,740,3912,740,3912,759xe" filled="true" fillcolor="#000000" stroked="false">
                <v:path arrowok="t"/>
                <v:fill type="solid"/>
              </v:shape>
            </v:group>
            <v:group style="position:absolute;left:3912;top:759;width:10;height:20" coordorigin="3912,759" coordsize="10,20">
              <v:shape style="position:absolute;left:3912;top:759;width:10;height:20" coordorigin="3912,759" coordsize="10,20" path="m3912,778l3922,778,3922,759,3912,759,3912,778xe" filled="true" fillcolor="#000000" stroked="false">
                <v:path arrowok="t"/>
                <v:fill type="solid"/>
              </v:shape>
            </v:group>
            <v:group style="position:absolute;left:3912;top:778;width:10;height:20" coordorigin="3912,778" coordsize="10,20">
              <v:shape style="position:absolute;left:3912;top:778;width:10;height:20" coordorigin="3912,778" coordsize="10,20" path="m3912,798l3922,798,3922,778,3912,778,3912,798xe" filled="true" fillcolor="#000000" stroked="false">
                <v:path arrowok="t"/>
                <v:fill type="solid"/>
              </v:shape>
            </v:group>
            <v:group style="position:absolute;left:3912;top:798;width:10;height:20" coordorigin="3912,798" coordsize="10,20">
              <v:shape style="position:absolute;left:3912;top:798;width:10;height:20" coordorigin="3912,798" coordsize="10,20" path="m3912,817l3922,817,3922,798,3912,798,3912,817xe" filled="true" fillcolor="#000000" stroked="false">
                <v:path arrowok="t"/>
                <v:fill type="solid"/>
              </v:shape>
            </v:group>
            <v:group style="position:absolute;left:3912;top:817;width:10;height:20" coordorigin="3912,817" coordsize="10,20">
              <v:shape style="position:absolute;left:3912;top:817;width:10;height:20" coordorigin="3912,817" coordsize="10,20" path="m3912,836l3922,836,3922,817,3912,817,3912,836xe" filled="true" fillcolor="#000000" stroked="false">
                <v:path arrowok="t"/>
                <v:fill type="solid"/>
              </v:shape>
            </v:group>
            <v:group style="position:absolute;left:3912;top:836;width:10;height:20" coordorigin="3912,836" coordsize="10,20">
              <v:shape style="position:absolute;left:3912;top:836;width:10;height:20" coordorigin="3912,836" coordsize="10,20" path="m3912,855l3922,855,3922,836,3912,836,3912,855xe" filled="true" fillcolor="#000000" stroked="false">
                <v:path arrowok="t"/>
                <v:fill type="solid"/>
              </v:shape>
            </v:group>
            <v:group style="position:absolute;left:3912;top:855;width:10;height:20" coordorigin="3912,855" coordsize="10,20">
              <v:shape style="position:absolute;left:3912;top:855;width:10;height:20" coordorigin="3912,855" coordsize="10,20" path="m3912,874l3922,874,3922,855,3912,855,3912,874xe" filled="true" fillcolor="#000000" stroked="false">
                <v:path arrowok="t"/>
                <v:fill type="solid"/>
              </v:shape>
            </v:group>
            <v:group style="position:absolute;left:3912;top:874;width:10;height:20" coordorigin="3912,874" coordsize="10,20">
              <v:shape style="position:absolute;left:3912;top:874;width:10;height:20" coordorigin="3912,874" coordsize="10,20" path="m3912,894l3922,894,3922,874,3912,874,3912,894xe" filled="true" fillcolor="#000000" stroked="false">
                <v:path arrowok="t"/>
                <v:fill type="solid"/>
              </v:shape>
            </v:group>
            <v:group style="position:absolute;left:3912;top:897;width:10;height:2" coordorigin="3912,897" coordsize="10,2">
              <v:shape style="position:absolute;left:3912;top:897;width:10;height:2" coordorigin="3912,897" coordsize="10,0" path="m3912,897l3922,897e" filled="false" stroked="true" strokeweight=".36005pt" strokecolor="#000000">
                <v:path arrowok="t"/>
              </v:shape>
            </v:group>
            <v:group style="position:absolute;left:6853;top:510;width:10;height:20" coordorigin="6853,510" coordsize="10,20">
              <v:shape style="position:absolute;left:6853;top:510;width:10;height:20" coordorigin="6853,510" coordsize="10,20" path="m6853,529l6863,529,6863,510,6853,510,6853,529xe" filled="true" fillcolor="#000000" stroked="false">
                <v:path arrowok="t"/>
                <v:fill type="solid"/>
              </v:shape>
            </v:group>
            <v:group style="position:absolute;left:6853;top:529;width:10;height:20" coordorigin="6853,529" coordsize="10,20">
              <v:shape style="position:absolute;left:6853;top:529;width:10;height:20" coordorigin="6853,529" coordsize="10,20" path="m6853,548l6863,548,6863,529,6853,529,6853,548xe" filled="true" fillcolor="#000000" stroked="false">
                <v:path arrowok="t"/>
                <v:fill type="solid"/>
              </v:shape>
            </v:group>
            <v:group style="position:absolute;left:6853;top:548;width:10;height:20" coordorigin="6853,548" coordsize="10,20">
              <v:shape style="position:absolute;left:6853;top:548;width:10;height:20" coordorigin="6853,548" coordsize="10,20" path="m6853,567l6863,567,6863,548,6853,548,6853,567xe" filled="true" fillcolor="#000000" stroked="false">
                <v:path arrowok="t"/>
                <v:fill type="solid"/>
              </v:shape>
            </v:group>
            <v:group style="position:absolute;left:6853;top:567;width:10;height:20" coordorigin="6853,567" coordsize="10,20">
              <v:shape style="position:absolute;left:6853;top:567;width:10;height:20" coordorigin="6853,567" coordsize="10,20" path="m6853,586l6863,586,6863,567,6853,567,6853,586xe" filled="true" fillcolor="#000000" stroked="false">
                <v:path arrowok="t"/>
                <v:fill type="solid"/>
              </v:shape>
            </v:group>
            <v:group style="position:absolute;left:6853;top:586;width:10;height:20" coordorigin="6853,586" coordsize="10,20">
              <v:shape style="position:absolute;left:6853;top:586;width:10;height:20" coordorigin="6853,586" coordsize="10,20" path="m6853,606l6863,606,6863,586,6853,586,6853,606xe" filled="true" fillcolor="#000000" stroked="false">
                <v:path arrowok="t"/>
                <v:fill type="solid"/>
              </v:shape>
            </v:group>
            <v:group style="position:absolute;left:6853;top:606;width:10;height:20" coordorigin="6853,606" coordsize="10,20">
              <v:shape style="position:absolute;left:6853;top:606;width:10;height:20" coordorigin="6853,606" coordsize="10,20" path="m6853,625l6863,625,6863,606,6853,606,6853,625xe" filled="true" fillcolor="#000000" stroked="false">
                <v:path arrowok="t"/>
                <v:fill type="solid"/>
              </v:shape>
            </v:group>
            <v:group style="position:absolute;left:6853;top:625;width:10;height:20" coordorigin="6853,625" coordsize="10,20">
              <v:shape style="position:absolute;left:6853;top:625;width:10;height:20" coordorigin="6853,625" coordsize="10,20" path="m6853,644l6863,644,6863,625,6853,625,6853,644xe" filled="true" fillcolor="#000000" stroked="false">
                <v:path arrowok="t"/>
                <v:fill type="solid"/>
              </v:shape>
            </v:group>
            <v:group style="position:absolute;left:6853;top:644;width:10;height:20" coordorigin="6853,644" coordsize="10,20">
              <v:shape style="position:absolute;left:6853;top:644;width:10;height:20" coordorigin="6853,644" coordsize="10,20" path="m6853,663l6863,663,6863,644,6853,644,6853,663xe" filled="true" fillcolor="#000000" stroked="false">
                <v:path arrowok="t"/>
                <v:fill type="solid"/>
              </v:shape>
            </v:group>
            <v:group style="position:absolute;left:6853;top:663;width:10;height:20" coordorigin="6853,663" coordsize="10,20">
              <v:shape style="position:absolute;left:6853;top:663;width:10;height:20" coordorigin="6853,663" coordsize="10,20" path="m6853,682l6863,682,6863,663,6853,663,6853,682xe" filled="true" fillcolor="#000000" stroked="false">
                <v:path arrowok="t"/>
                <v:fill type="solid"/>
              </v:shape>
            </v:group>
            <v:group style="position:absolute;left:6853;top:682;width:10;height:20" coordorigin="6853,682" coordsize="10,20">
              <v:shape style="position:absolute;left:6853;top:682;width:10;height:20" coordorigin="6853,682" coordsize="10,20" path="m6853,702l6863,702,6863,682,6853,682,6853,702xe" filled="true" fillcolor="#000000" stroked="false">
                <v:path arrowok="t"/>
                <v:fill type="solid"/>
              </v:shape>
            </v:group>
            <v:group style="position:absolute;left:6853;top:702;width:10;height:20" coordorigin="6853,702" coordsize="10,20">
              <v:shape style="position:absolute;left:6853;top:702;width:10;height:20" coordorigin="6853,702" coordsize="10,20" path="m6853,721l6863,721,6863,702,6853,702,6853,721xe" filled="true" fillcolor="#000000" stroked="false">
                <v:path arrowok="t"/>
                <v:fill type="solid"/>
              </v:shape>
            </v:group>
            <v:group style="position:absolute;left:6853;top:721;width:10;height:20" coordorigin="6853,721" coordsize="10,20">
              <v:shape style="position:absolute;left:6853;top:721;width:10;height:20" coordorigin="6853,721" coordsize="10,20" path="m6853,740l6863,740,6863,721,6853,721,6853,740xe" filled="true" fillcolor="#000000" stroked="false">
                <v:path arrowok="t"/>
                <v:fill type="solid"/>
              </v:shape>
            </v:group>
            <v:group style="position:absolute;left:6853;top:740;width:10;height:20" coordorigin="6853,740" coordsize="10,20">
              <v:shape style="position:absolute;left:6853;top:740;width:10;height:20" coordorigin="6853,740" coordsize="10,20" path="m6853,759l6863,759,6863,740,6853,740,6853,759xe" filled="true" fillcolor="#000000" stroked="false">
                <v:path arrowok="t"/>
                <v:fill type="solid"/>
              </v:shape>
            </v:group>
            <v:group style="position:absolute;left:6853;top:759;width:10;height:20" coordorigin="6853,759" coordsize="10,20">
              <v:shape style="position:absolute;left:6853;top:759;width:10;height:20" coordorigin="6853,759" coordsize="10,20" path="m6853,778l6863,778,6863,759,6853,759,6853,778xe" filled="true" fillcolor="#000000" stroked="false">
                <v:path arrowok="t"/>
                <v:fill type="solid"/>
              </v:shape>
            </v:group>
            <v:group style="position:absolute;left:6853;top:778;width:10;height:20" coordorigin="6853,778" coordsize="10,20">
              <v:shape style="position:absolute;left:6853;top:778;width:10;height:20" coordorigin="6853,778" coordsize="10,20" path="m6853,798l6863,798,6863,778,6853,778,6853,798xe" filled="true" fillcolor="#000000" stroked="false">
                <v:path arrowok="t"/>
                <v:fill type="solid"/>
              </v:shape>
            </v:group>
            <v:group style="position:absolute;left:6853;top:798;width:10;height:20" coordorigin="6853,798" coordsize="10,20">
              <v:shape style="position:absolute;left:6853;top:798;width:10;height:20" coordorigin="6853,798" coordsize="10,20" path="m6853,817l6863,817,6863,798,6853,798,6853,817xe" filled="true" fillcolor="#000000" stroked="false">
                <v:path arrowok="t"/>
                <v:fill type="solid"/>
              </v:shape>
            </v:group>
            <v:group style="position:absolute;left:6853;top:817;width:10;height:20" coordorigin="6853,817" coordsize="10,20">
              <v:shape style="position:absolute;left:6853;top:817;width:10;height:20" coordorigin="6853,817" coordsize="10,20" path="m6853,836l6863,836,6863,817,6853,817,6853,836xe" filled="true" fillcolor="#000000" stroked="false">
                <v:path arrowok="t"/>
                <v:fill type="solid"/>
              </v:shape>
            </v:group>
            <v:group style="position:absolute;left:6853;top:836;width:10;height:20" coordorigin="6853,836" coordsize="10,20">
              <v:shape style="position:absolute;left:6853;top:836;width:10;height:20" coordorigin="6853,836" coordsize="10,20" path="m6853,855l6863,855,6863,836,6853,836,6853,855xe" filled="true" fillcolor="#000000" stroked="false">
                <v:path arrowok="t"/>
                <v:fill type="solid"/>
              </v:shape>
            </v:group>
            <v:group style="position:absolute;left:6853;top:855;width:10;height:20" coordorigin="6853,855" coordsize="10,20">
              <v:shape style="position:absolute;left:6853;top:855;width:10;height:20" coordorigin="6853,855" coordsize="10,20" path="m6853,874l6863,874,6863,855,6853,855,6853,874xe" filled="true" fillcolor="#000000" stroked="false">
                <v:path arrowok="t"/>
                <v:fill type="solid"/>
              </v:shape>
            </v:group>
            <v:group style="position:absolute;left:6853;top:874;width:10;height:20" coordorigin="6853,874" coordsize="10,20">
              <v:shape style="position:absolute;left:6853;top:874;width:10;height:20" coordorigin="6853,874" coordsize="10,20" path="m6853,894l6863,894,6863,874,6853,874,6853,894xe" filled="true" fillcolor="#000000" stroked="false">
                <v:path arrowok="t"/>
                <v:fill type="solid"/>
              </v:shape>
            </v:group>
            <v:group style="position:absolute;left:6853;top:897;width:10;height:2" coordorigin="6853,897" coordsize="10,2">
              <v:shape style="position:absolute;left:6853;top:897;width:10;height:2" coordorigin="6853,897" coordsize="10,0" path="m6853,897l6863,897e" filled="false" stroked="true" strokeweight=".36005pt" strokecolor="#000000">
                <v:path arrowok="t"/>
              </v:shape>
            </v:group>
            <v:group style="position:absolute;left:3912;top:906;width:10;height:2" coordorigin="3912,906" coordsize="10,2">
              <v:shape style="position:absolute;left:3912;top:906;width:10;height:2" coordorigin="3912,906" coordsize="10,0" path="m3912,906l3922,906e" filled="false" stroked="true" strokeweight=".47998pt" strokecolor="#000000">
                <v:path arrowok="t"/>
              </v:shape>
            </v:group>
            <v:group style="position:absolute;left:5425;top:906;width:10;height:2" coordorigin="5425,906" coordsize="10,2">
              <v:shape style="position:absolute;left:5425;top:906;width:10;height:2" coordorigin="5425,906" coordsize="10,0" path="m5425,906l5435,906e" filled="false" stroked="true" strokeweight=".47998pt" strokecolor="#000000">
                <v:path arrowok="t"/>
              </v:shape>
            </v:group>
            <v:group style="position:absolute;left:6853;top:906;width:10;height:2" coordorigin="6853,906" coordsize="10,2">
              <v:shape style="position:absolute;left:6853;top:906;width:10;height:2" coordorigin="6853,906" coordsize="10,0" path="m6853,906l6863,906e" filled="false" stroked="true" strokeweight=".47998pt" strokecolor="#000000">
                <v:path arrowok="t"/>
              </v:shape>
            </v:group>
            <v:group style="position:absolute;left:8476;top:906;width:10;height:2" coordorigin="8476,906" coordsize="10,2">
              <v:shape style="position:absolute;left:8476;top:906;width:10;height:2" coordorigin="8476,906" coordsize="10,0" path="m8476,906l8485,906e" filled="false" stroked="true" strokeweight=".47998pt" strokecolor="#000000">
                <v:path arrowok="t"/>
              </v:shape>
              <v:shape style="position:absolute;left:3922;top:901;width:5910;height:10" type="#_x0000_t75" stroked="false">
                <v:imagedata r:id="rId629" o:title=""/>
              </v:shape>
            </v:group>
            <v:group style="position:absolute;left:3912;top:910;width:10;height:20" coordorigin="3912,910" coordsize="10,20">
              <v:shape style="position:absolute;left:3912;top:910;width:10;height:20" coordorigin="3912,910" coordsize="10,20" path="m3912,930l3922,930,3922,910,3912,910,3912,930xe" filled="true" fillcolor="#000000" stroked="false">
                <v:path arrowok="t"/>
                <v:fill type="solid"/>
              </v:shape>
            </v:group>
            <v:group style="position:absolute;left:3912;top:930;width:10;height:20" coordorigin="3912,930" coordsize="10,20">
              <v:shape style="position:absolute;left:3912;top:930;width:10;height:20" coordorigin="3912,930" coordsize="10,20" path="m3912,949l3922,949,3922,930,3912,930,3912,949xe" filled="true" fillcolor="#000000" stroked="false">
                <v:path arrowok="t"/>
                <v:fill type="solid"/>
              </v:shape>
            </v:group>
            <v:group style="position:absolute;left:3912;top:949;width:10;height:20" coordorigin="3912,949" coordsize="10,20">
              <v:shape style="position:absolute;left:3912;top:949;width:10;height:20" coordorigin="3912,949" coordsize="10,20" path="m3912,968l3922,968,3922,949,3912,949,3912,968xe" filled="true" fillcolor="#000000" stroked="false">
                <v:path arrowok="t"/>
                <v:fill type="solid"/>
              </v:shape>
            </v:group>
            <v:group style="position:absolute;left:3912;top:968;width:10;height:20" coordorigin="3912,968" coordsize="10,20">
              <v:shape style="position:absolute;left:3912;top:968;width:10;height:20" coordorigin="3912,968" coordsize="10,20" path="m3912,987l3922,987,3922,968,3912,968,3912,987xe" filled="true" fillcolor="#000000" stroked="false">
                <v:path arrowok="t"/>
                <v:fill type="solid"/>
              </v:shape>
            </v:group>
            <v:group style="position:absolute;left:3912;top:987;width:10;height:20" coordorigin="3912,987" coordsize="10,20">
              <v:shape style="position:absolute;left:3912;top:987;width:10;height:20" coordorigin="3912,987" coordsize="10,20" path="m3912,1006l3922,1006,3922,987,3912,987,3912,1006xe" filled="true" fillcolor="#000000" stroked="false">
                <v:path arrowok="t"/>
                <v:fill type="solid"/>
              </v:shape>
            </v:group>
            <v:group style="position:absolute;left:3912;top:1006;width:10;height:20" coordorigin="3912,1006" coordsize="10,20">
              <v:shape style="position:absolute;left:3912;top:1006;width:10;height:20" coordorigin="3912,1006" coordsize="10,20" path="m3912,1026l3922,1026,3922,1006,3912,1006,3912,1026xe" filled="true" fillcolor="#000000" stroked="false">
                <v:path arrowok="t"/>
                <v:fill type="solid"/>
              </v:shape>
            </v:group>
            <v:group style="position:absolute;left:3912;top:1026;width:10;height:20" coordorigin="3912,1026" coordsize="10,20">
              <v:shape style="position:absolute;left:3912;top:1026;width:10;height:20" coordorigin="3912,1026" coordsize="10,20" path="m3912,1045l3922,1045,3922,1026,3912,1026,3912,1045xe" filled="true" fillcolor="#000000" stroked="false">
                <v:path arrowok="t"/>
                <v:fill type="solid"/>
              </v:shape>
            </v:group>
            <v:group style="position:absolute;left:3912;top:1045;width:10;height:20" coordorigin="3912,1045" coordsize="10,20">
              <v:shape style="position:absolute;left:3912;top:1045;width:10;height:20" coordorigin="3912,1045" coordsize="10,20" path="m3912,1064l3922,1064,3922,1045,3912,1045,3912,1064xe" filled="true" fillcolor="#000000" stroked="false">
                <v:path arrowok="t"/>
                <v:fill type="solid"/>
              </v:shape>
            </v:group>
            <v:group style="position:absolute;left:3912;top:1064;width:10;height:20" coordorigin="3912,1064" coordsize="10,20">
              <v:shape style="position:absolute;left:3912;top:1064;width:10;height:20" coordorigin="3912,1064" coordsize="10,20" path="m3912,1083l3922,1083,3922,1064,3912,1064,3912,1083xe" filled="true" fillcolor="#000000" stroked="false">
                <v:path arrowok="t"/>
                <v:fill type="solid"/>
              </v:shape>
            </v:group>
            <v:group style="position:absolute;left:3912;top:1083;width:10;height:20" coordorigin="3912,1083" coordsize="10,20">
              <v:shape style="position:absolute;left:3912;top:1083;width:10;height:20" coordorigin="3912,1083" coordsize="10,20" path="m3912,1102l3922,1102,3922,1083,3912,1083,3912,1102xe" filled="true" fillcolor="#000000" stroked="false">
                <v:path arrowok="t"/>
                <v:fill type="solid"/>
              </v:shape>
            </v:group>
            <v:group style="position:absolute;left:3912;top:1102;width:10;height:20" coordorigin="3912,1102" coordsize="10,20">
              <v:shape style="position:absolute;left:3912;top:1102;width:10;height:20" coordorigin="3912,1102" coordsize="10,20" path="m3912,1122l3922,1122,3922,1102,3912,1102,3912,1122xe" filled="true" fillcolor="#000000" stroked="false">
                <v:path arrowok="t"/>
                <v:fill type="solid"/>
              </v:shape>
            </v:group>
            <v:group style="position:absolute;left:3912;top:1122;width:10;height:20" coordorigin="3912,1122" coordsize="10,20">
              <v:shape style="position:absolute;left:3912;top:1122;width:10;height:20" coordorigin="3912,1122" coordsize="10,20" path="m3912,1141l3922,1141,3922,1122,3912,1122,3912,1141xe" filled="true" fillcolor="#000000" stroked="false">
                <v:path arrowok="t"/>
                <v:fill type="solid"/>
              </v:shape>
            </v:group>
            <v:group style="position:absolute;left:3912;top:1141;width:10;height:20" coordorigin="3912,1141" coordsize="10,20">
              <v:shape style="position:absolute;left:3912;top:1141;width:10;height:20" coordorigin="3912,1141" coordsize="10,20" path="m3912,1160l3922,1160,3922,1141,3912,1141,3912,1160xe" filled="true" fillcolor="#000000" stroked="false">
                <v:path arrowok="t"/>
                <v:fill type="solid"/>
              </v:shape>
            </v:group>
            <v:group style="position:absolute;left:3912;top:1160;width:10;height:20" coordorigin="3912,1160" coordsize="10,20">
              <v:shape style="position:absolute;left:3912;top:1160;width:10;height:20" coordorigin="3912,1160" coordsize="10,20" path="m3912,1179l3922,1179,3922,1160,3912,1160,3912,1179xe" filled="true" fillcolor="#000000" stroked="false">
                <v:path arrowok="t"/>
                <v:fill type="solid"/>
              </v:shape>
            </v:group>
            <v:group style="position:absolute;left:3912;top:1179;width:10;height:20" coordorigin="3912,1179" coordsize="10,20">
              <v:shape style="position:absolute;left:3912;top:1179;width:10;height:20" coordorigin="3912,1179" coordsize="10,20" path="m3912,1198l3922,1198,3922,1179,3912,1179,3912,1198xe" filled="true" fillcolor="#000000" stroked="false">
                <v:path arrowok="t"/>
                <v:fill type="solid"/>
              </v:shape>
            </v:group>
            <v:group style="position:absolute;left:3912;top:1198;width:10;height:20" coordorigin="3912,1198" coordsize="10,20">
              <v:shape style="position:absolute;left:3912;top:1198;width:10;height:20" coordorigin="3912,1198" coordsize="10,20" path="m3912,1218l3922,1218,3922,1198,3912,1198,3912,1218xe" filled="true" fillcolor="#000000" stroked="false">
                <v:path arrowok="t"/>
                <v:fill type="solid"/>
              </v:shape>
            </v:group>
            <v:group style="position:absolute;left:3912;top:1218;width:10;height:20" coordorigin="3912,1218" coordsize="10,20">
              <v:shape style="position:absolute;left:3912;top:1218;width:10;height:20" coordorigin="3912,1218" coordsize="10,20" path="m3912,1237l3922,1237,3922,1218,3912,1218,3912,1237xe" filled="true" fillcolor="#000000" stroked="false">
                <v:path arrowok="t"/>
                <v:fill type="solid"/>
              </v:shape>
            </v:group>
            <v:group style="position:absolute;left:3912;top:1237;width:10;height:20" coordorigin="3912,1237" coordsize="10,20">
              <v:shape style="position:absolute;left:3912;top:1237;width:10;height:20" coordorigin="3912,1237" coordsize="10,20" path="m3912,1256l3922,1256,3922,1237,3912,1237,3912,1256xe" filled="true" fillcolor="#000000" stroked="false">
                <v:path arrowok="t"/>
                <v:fill type="solid"/>
              </v:shape>
            </v:group>
            <v:group style="position:absolute;left:3912;top:1256;width:10;height:20" coordorigin="3912,1256" coordsize="10,20">
              <v:shape style="position:absolute;left:3912;top:1256;width:10;height:20" coordorigin="3912,1256" coordsize="10,20" path="m3912,1275l3922,1275,3922,1256,3912,1256,3912,1275xe" filled="true" fillcolor="#000000" stroked="false">
                <v:path arrowok="t"/>
                <v:fill type="solid"/>
              </v:shape>
            </v:group>
            <v:group style="position:absolute;left:3912;top:1275;width:10;height:20" coordorigin="3912,1275" coordsize="10,20">
              <v:shape style="position:absolute;left:3912;top:1275;width:10;height:20" coordorigin="3912,1275" coordsize="10,20" path="m3912,1294l3922,1294,3922,1275,3912,1275,3912,1294xe" filled="true" fillcolor="#000000" stroked="false">
                <v:path arrowok="t"/>
                <v:fill type="solid"/>
              </v:shape>
            </v:group>
            <v:group style="position:absolute;left:3912;top:1299;width:10;height:2" coordorigin="3912,1299" coordsize="10,2">
              <v:shape style="position:absolute;left:3912;top:1299;width:10;height:2" coordorigin="3912,1299" coordsize="10,0" path="m3912,1299l3922,1299e" filled="false" stroked="true" strokeweight=".47998pt" strokecolor="#000000">
                <v:path arrowok="t"/>
              </v:shape>
            </v:group>
            <v:group style="position:absolute;left:5425;top:910;width:10;height:20" coordorigin="5425,910" coordsize="10,20">
              <v:shape style="position:absolute;left:5425;top:910;width:10;height:20" coordorigin="5425,910" coordsize="10,20" path="m5425,930l5435,930,5435,910,5425,910,5425,930xe" filled="true" fillcolor="#000000" stroked="false">
                <v:path arrowok="t"/>
                <v:fill type="solid"/>
              </v:shape>
            </v:group>
            <v:group style="position:absolute;left:5425;top:930;width:10;height:20" coordorigin="5425,930" coordsize="10,20">
              <v:shape style="position:absolute;left:5425;top:930;width:10;height:20" coordorigin="5425,930" coordsize="10,20" path="m5425,949l5435,949,5435,930,5425,930,5425,949xe" filled="true" fillcolor="#000000" stroked="false">
                <v:path arrowok="t"/>
                <v:fill type="solid"/>
              </v:shape>
            </v:group>
            <v:group style="position:absolute;left:5425;top:949;width:10;height:20" coordorigin="5425,949" coordsize="10,20">
              <v:shape style="position:absolute;left:5425;top:949;width:10;height:20" coordorigin="5425,949" coordsize="10,20" path="m5425,968l5435,968,5435,949,5425,949,5425,968xe" filled="true" fillcolor="#000000" stroked="false">
                <v:path arrowok="t"/>
                <v:fill type="solid"/>
              </v:shape>
            </v:group>
            <v:group style="position:absolute;left:5425;top:968;width:10;height:20" coordorigin="5425,968" coordsize="10,20">
              <v:shape style="position:absolute;left:5425;top:968;width:10;height:20" coordorigin="5425,968" coordsize="10,20" path="m5425,987l5435,987,5435,968,5425,968,5425,987xe" filled="true" fillcolor="#000000" stroked="false">
                <v:path arrowok="t"/>
                <v:fill type="solid"/>
              </v:shape>
            </v:group>
            <v:group style="position:absolute;left:5425;top:987;width:10;height:20" coordorigin="5425,987" coordsize="10,20">
              <v:shape style="position:absolute;left:5425;top:987;width:10;height:20" coordorigin="5425,987" coordsize="10,20" path="m5425,1006l5435,1006,5435,987,5425,987,5425,1006xe" filled="true" fillcolor="#000000" stroked="false">
                <v:path arrowok="t"/>
                <v:fill type="solid"/>
              </v:shape>
            </v:group>
            <v:group style="position:absolute;left:5425;top:1006;width:10;height:20" coordorigin="5425,1006" coordsize="10,20">
              <v:shape style="position:absolute;left:5425;top:1006;width:10;height:20" coordorigin="5425,1006" coordsize="10,20" path="m5425,1026l5435,1026,5435,1006,5425,1006,5425,1026xe" filled="true" fillcolor="#000000" stroked="false">
                <v:path arrowok="t"/>
                <v:fill type="solid"/>
              </v:shape>
            </v:group>
            <v:group style="position:absolute;left:5425;top:1026;width:10;height:20" coordorigin="5425,1026" coordsize="10,20">
              <v:shape style="position:absolute;left:5425;top:1026;width:10;height:20" coordorigin="5425,1026" coordsize="10,20" path="m5425,1045l5435,1045,5435,1026,5425,1026,5425,1045xe" filled="true" fillcolor="#000000" stroked="false">
                <v:path arrowok="t"/>
                <v:fill type="solid"/>
              </v:shape>
            </v:group>
            <v:group style="position:absolute;left:5425;top:1045;width:10;height:20" coordorigin="5425,1045" coordsize="10,20">
              <v:shape style="position:absolute;left:5425;top:1045;width:10;height:20" coordorigin="5425,1045" coordsize="10,20" path="m5425,1064l5435,1064,5435,1045,5425,1045,5425,1064xe" filled="true" fillcolor="#000000" stroked="false">
                <v:path arrowok="t"/>
                <v:fill type="solid"/>
              </v:shape>
            </v:group>
            <v:group style="position:absolute;left:5425;top:1064;width:10;height:20" coordorigin="5425,1064" coordsize="10,20">
              <v:shape style="position:absolute;left:5425;top:1064;width:10;height:20" coordorigin="5425,1064" coordsize="10,20" path="m5425,1083l5435,1083,5435,1064,5425,1064,5425,1083xe" filled="true" fillcolor="#000000" stroked="false">
                <v:path arrowok="t"/>
                <v:fill type="solid"/>
              </v:shape>
            </v:group>
            <v:group style="position:absolute;left:5425;top:1083;width:10;height:20" coordorigin="5425,1083" coordsize="10,20">
              <v:shape style="position:absolute;left:5425;top:1083;width:10;height:20" coordorigin="5425,1083" coordsize="10,20" path="m5425,1102l5435,1102,5435,1083,5425,1083,5425,1102xe" filled="true" fillcolor="#000000" stroked="false">
                <v:path arrowok="t"/>
                <v:fill type="solid"/>
              </v:shape>
            </v:group>
            <v:group style="position:absolute;left:5425;top:1102;width:10;height:20" coordorigin="5425,1102" coordsize="10,20">
              <v:shape style="position:absolute;left:5425;top:1102;width:10;height:20" coordorigin="5425,1102" coordsize="10,20" path="m5425,1122l5435,1122,5435,1102,5425,1102,5425,1122xe" filled="true" fillcolor="#000000" stroked="false">
                <v:path arrowok="t"/>
                <v:fill type="solid"/>
              </v:shape>
            </v:group>
            <v:group style="position:absolute;left:5425;top:1122;width:10;height:20" coordorigin="5425,1122" coordsize="10,20">
              <v:shape style="position:absolute;left:5425;top:1122;width:10;height:20" coordorigin="5425,1122" coordsize="10,20" path="m5425,1141l5435,1141,5435,1122,5425,1122,5425,1141xe" filled="true" fillcolor="#000000" stroked="false">
                <v:path arrowok="t"/>
                <v:fill type="solid"/>
              </v:shape>
            </v:group>
            <v:group style="position:absolute;left:5425;top:1141;width:10;height:20" coordorigin="5425,1141" coordsize="10,20">
              <v:shape style="position:absolute;left:5425;top:1141;width:10;height:20" coordorigin="5425,1141" coordsize="10,20" path="m5425,1160l5435,1160,5435,1141,5425,1141,5425,1160xe" filled="true" fillcolor="#000000" stroked="false">
                <v:path arrowok="t"/>
                <v:fill type="solid"/>
              </v:shape>
            </v:group>
            <v:group style="position:absolute;left:5425;top:1160;width:10;height:20" coordorigin="5425,1160" coordsize="10,20">
              <v:shape style="position:absolute;left:5425;top:1160;width:10;height:20" coordorigin="5425,1160" coordsize="10,20" path="m5425,1179l5435,1179,5435,1160,5425,1160,5425,1179xe" filled="true" fillcolor="#000000" stroked="false">
                <v:path arrowok="t"/>
                <v:fill type="solid"/>
              </v:shape>
            </v:group>
            <v:group style="position:absolute;left:5425;top:1179;width:10;height:20" coordorigin="5425,1179" coordsize="10,20">
              <v:shape style="position:absolute;left:5425;top:1179;width:10;height:20" coordorigin="5425,1179" coordsize="10,20" path="m5425,1198l5435,1198,5435,1179,5425,1179,5425,1198xe" filled="true" fillcolor="#000000" stroked="false">
                <v:path arrowok="t"/>
                <v:fill type="solid"/>
              </v:shape>
            </v:group>
            <v:group style="position:absolute;left:5425;top:1198;width:10;height:20" coordorigin="5425,1198" coordsize="10,20">
              <v:shape style="position:absolute;left:5425;top:1198;width:10;height:20" coordorigin="5425,1198" coordsize="10,20" path="m5425,1218l5435,1218,5435,1198,5425,1198,5425,1218xe" filled="true" fillcolor="#000000" stroked="false">
                <v:path arrowok="t"/>
                <v:fill type="solid"/>
              </v:shape>
            </v:group>
            <v:group style="position:absolute;left:5425;top:1218;width:10;height:20" coordorigin="5425,1218" coordsize="10,20">
              <v:shape style="position:absolute;left:5425;top:1218;width:10;height:20" coordorigin="5425,1218" coordsize="10,20" path="m5425,1237l5435,1237,5435,1218,5425,1218,5425,1237xe" filled="true" fillcolor="#000000" stroked="false">
                <v:path arrowok="t"/>
                <v:fill type="solid"/>
              </v:shape>
            </v:group>
            <v:group style="position:absolute;left:5425;top:1237;width:10;height:20" coordorigin="5425,1237" coordsize="10,20">
              <v:shape style="position:absolute;left:5425;top:1237;width:10;height:20" coordorigin="5425,1237" coordsize="10,20" path="m5425,1256l5435,1256,5435,1237,5425,1237,5425,1256xe" filled="true" fillcolor="#000000" stroked="false">
                <v:path arrowok="t"/>
                <v:fill type="solid"/>
              </v:shape>
            </v:group>
            <v:group style="position:absolute;left:5425;top:1256;width:10;height:20" coordorigin="5425,1256" coordsize="10,20">
              <v:shape style="position:absolute;left:5425;top:1256;width:10;height:20" coordorigin="5425,1256" coordsize="10,20" path="m5425,1275l5435,1275,5435,1256,5425,1256,5425,1275xe" filled="true" fillcolor="#000000" stroked="false">
                <v:path arrowok="t"/>
                <v:fill type="solid"/>
              </v:shape>
            </v:group>
            <v:group style="position:absolute;left:5425;top:1275;width:10;height:20" coordorigin="5425,1275" coordsize="10,20">
              <v:shape style="position:absolute;left:5425;top:1275;width:10;height:20" coordorigin="5425,1275" coordsize="10,20" path="m5425,1294l5435,1294,5435,1275,5425,1275,5425,1294xe" filled="true" fillcolor="#000000" stroked="false">
                <v:path arrowok="t"/>
                <v:fill type="solid"/>
              </v:shape>
            </v:group>
            <v:group style="position:absolute;left:5425;top:1299;width:10;height:2" coordorigin="5425,1299" coordsize="10,2">
              <v:shape style="position:absolute;left:5425;top:1299;width:10;height:2" coordorigin="5425,1299" coordsize="10,0" path="m5425,1299l5435,1299e" filled="false" stroked="true" strokeweight=".47998pt" strokecolor="#000000">
                <v:path arrowok="t"/>
              </v:shape>
            </v:group>
            <v:group style="position:absolute;left:6853;top:910;width:10;height:20" coordorigin="6853,910" coordsize="10,20">
              <v:shape style="position:absolute;left:6853;top:910;width:10;height:20" coordorigin="6853,910" coordsize="10,20" path="m6853,930l6863,930,6863,910,6853,910,6853,930xe" filled="true" fillcolor="#000000" stroked="false">
                <v:path arrowok="t"/>
                <v:fill type="solid"/>
              </v:shape>
            </v:group>
            <v:group style="position:absolute;left:6853;top:930;width:10;height:20" coordorigin="6853,930" coordsize="10,20">
              <v:shape style="position:absolute;left:6853;top:930;width:10;height:20" coordorigin="6853,930" coordsize="10,20" path="m6853,949l6863,949,6863,930,6853,930,6853,949xe" filled="true" fillcolor="#000000" stroked="false">
                <v:path arrowok="t"/>
                <v:fill type="solid"/>
              </v:shape>
            </v:group>
            <v:group style="position:absolute;left:6853;top:949;width:10;height:20" coordorigin="6853,949" coordsize="10,20">
              <v:shape style="position:absolute;left:6853;top:949;width:10;height:20" coordorigin="6853,949" coordsize="10,20" path="m6853,968l6863,968,6863,949,6853,949,6853,968xe" filled="true" fillcolor="#000000" stroked="false">
                <v:path arrowok="t"/>
                <v:fill type="solid"/>
              </v:shape>
            </v:group>
            <v:group style="position:absolute;left:6853;top:968;width:10;height:20" coordorigin="6853,968" coordsize="10,20">
              <v:shape style="position:absolute;left:6853;top:968;width:10;height:20" coordorigin="6853,968" coordsize="10,20" path="m6853,987l6863,987,6863,968,6853,968,6853,987xe" filled="true" fillcolor="#000000" stroked="false">
                <v:path arrowok="t"/>
                <v:fill type="solid"/>
              </v:shape>
            </v:group>
            <v:group style="position:absolute;left:6853;top:987;width:10;height:20" coordorigin="6853,987" coordsize="10,20">
              <v:shape style="position:absolute;left:6853;top:987;width:10;height:20" coordorigin="6853,987" coordsize="10,20" path="m6853,1006l6863,1006,6863,987,6853,987,6853,1006xe" filled="true" fillcolor="#000000" stroked="false">
                <v:path arrowok="t"/>
                <v:fill type="solid"/>
              </v:shape>
            </v:group>
            <v:group style="position:absolute;left:6853;top:1006;width:10;height:20" coordorigin="6853,1006" coordsize="10,20">
              <v:shape style="position:absolute;left:6853;top:1006;width:10;height:20" coordorigin="6853,1006" coordsize="10,20" path="m6853,1026l6863,1026,6863,1006,6853,1006,6853,1026xe" filled="true" fillcolor="#000000" stroked="false">
                <v:path arrowok="t"/>
                <v:fill type="solid"/>
              </v:shape>
            </v:group>
            <v:group style="position:absolute;left:6853;top:1026;width:10;height:20" coordorigin="6853,1026" coordsize="10,20">
              <v:shape style="position:absolute;left:6853;top:1026;width:10;height:20" coordorigin="6853,1026" coordsize="10,20" path="m6853,1045l6863,1045,6863,1026,6853,1026,6853,1045xe" filled="true" fillcolor="#000000" stroked="false">
                <v:path arrowok="t"/>
                <v:fill type="solid"/>
              </v:shape>
            </v:group>
            <v:group style="position:absolute;left:6853;top:1045;width:10;height:20" coordorigin="6853,1045" coordsize="10,20">
              <v:shape style="position:absolute;left:6853;top:1045;width:10;height:20" coordorigin="6853,1045" coordsize="10,20" path="m6853,1064l6863,1064,6863,1045,6853,1045,6853,1064xe" filled="true" fillcolor="#000000" stroked="false">
                <v:path arrowok="t"/>
                <v:fill type="solid"/>
              </v:shape>
            </v:group>
            <v:group style="position:absolute;left:6853;top:1064;width:10;height:20" coordorigin="6853,1064" coordsize="10,20">
              <v:shape style="position:absolute;left:6853;top:1064;width:10;height:20" coordorigin="6853,1064" coordsize="10,20" path="m6853,1083l6863,1083,6863,1064,6853,1064,6853,1083xe" filled="true" fillcolor="#000000" stroked="false">
                <v:path arrowok="t"/>
                <v:fill type="solid"/>
              </v:shape>
            </v:group>
            <v:group style="position:absolute;left:6853;top:1083;width:10;height:20" coordorigin="6853,1083" coordsize="10,20">
              <v:shape style="position:absolute;left:6853;top:1083;width:10;height:20" coordorigin="6853,1083" coordsize="10,20" path="m6853,1102l6863,1102,6863,1083,6853,1083,6853,1102xe" filled="true" fillcolor="#000000" stroked="false">
                <v:path arrowok="t"/>
                <v:fill type="solid"/>
              </v:shape>
            </v:group>
            <v:group style="position:absolute;left:6853;top:1102;width:10;height:20" coordorigin="6853,1102" coordsize="10,20">
              <v:shape style="position:absolute;left:6853;top:1102;width:10;height:20" coordorigin="6853,1102" coordsize="10,20" path="m6853,1122l6863,1122,6863,1102,6853,1102,6853,1122xe" filled="true" fillcolor="#000000" stroked="false">
                <v:path arrowok="t"/>
                <v:fill type="solid"/>
              </v:shape>
            </v:group>
            <v:group style="position:absolute;left:6853;top:1122;width:10;height:20" coordorigin="6853,1122" coordsize="10,20">
              <v:shape style="position:absolute;left:6853;top:1122;width:10;height:20" coordorigin="6853,1122" coordsize="10,20" path="m6853,1141l6863,1141,6863,1122,6853,1122,6853,1141xe" filled="true" fillcolor="#000000" stroked="false">
                <v:path arrowok="t"/>
                <v:fill type="solid"/>
              </v:shape>
            </v:group>
            <v:group style="position:absolute;left:6853;top:1141;width:10;height:20" coordorigin="6853,1141" coordsize="10,20">
              <v:shape style="position:absolute;left:6853;top:1141;width:10;height:20" coordorigin="6853,1141" coordsize="10,20" path="m6853,1160l6863,1160,6863,1141,6853,1141,6853,1160xe" filled="true" fillcolor="#000000" stroked="false">
                <v:path arrowok="t"/>
                <v:fill type="solid"/>
              </v:shape>
            </v:group>
            <v:group style="position:absolute;left:6853;top:1160;width:10;height:20" coordorigin="6853,1160" coordsize="10,20">
              <v:shape style="position:absolute;left:6853;top:1160;width:10;height:20" coordorigin="6853,1160" coordsize="10,20" path="m6853,1179l6863,1179,6863,1160,6853,1160,6853,1179xe" filled="true" fillcolor="#000000" stroked="false">
                <v:path arrowok="t"/>
                <v:fill type="solid"/>
              </v:shape>
            </v:group>
            <v:group style="position:absolute;left:6853;top:1179;width:10;height:20" coordorigin="6853,1179" coordsize="10,20">
              <v:shape style="position:absolute;left:6853;top:1179;width:10;height:20" coordorigin="6853,1179" coordsize="10,20" path="m6853,1198l6863,1198,6863,1179,6853,1179,6853,1198xe" filled="true" fillcolor="#000000" stroked="false">
                <v:path arrowok="t"/>
                <v:fill type="solid"/>
              </v:shape>
            </v:group>
            <v:group style="position:absolute;left:6853;top:1198;width:10;height:20" coordorigin="6853,1198" coordsize="10,20">
              <v:shape style="position:absolute;left:6853;top:1198;width:10;height:20" coordorigin="6853,1198" coordsize="10,20" path="m6853,1218l6863,1218,6863,1198,6853,1198,6853,1218xe" filled="true" fillcolor="#000000" stroked="false">
                <v:path arrowok="t"/>
                <v:fill type="solid"/>
              </v:shape>
            </v:group>
            <v:group style="position:absolute;left:6853;top:1218;width:10;height:20" coordorigin="6853,1218" coordsize="10,20">
              <v:shape style="position:absolute;left:6853;top:1218;width:10;height:20" coordorigin="6853,1218" coordsize="10,20" path="m6853,1237l6863,1237,6863,1218,6853,1218,6853,1237xe" filled="true" fillcolor="#000000" stroked="false">
                <v:path arrowok="t"/>
                <v:fill type="solid"/>
              </v:shape>
            </v:group>
            <v:group style="position:absolute;left:6853;top:1237;width:10;height:20" coordorigin="6853,1237" coordsize="10,20">
              <v:shape style="position:absolute;left:6853;top:1237;width:10;height:20" coordorigin="6853,1237" coordsize="10,20" path="m6853,1256l6863,1256,6863,1237,6853,1237,6853,1256xe" filled="true" fillcolor="#000000" stroked="false">
                <v:path arrowok="t"/>
                <v:fill type="solid"/>
              </v:shape>
            </v:group>
            <v:group style="position:absolute;left:6853;top:1256;width:10;height:20" coordorigin="6853,1256" coordsize="10,20">
              <v:shape style="position:absolute;left:6853;top:1256;width:10;height:20" coordorigin="6853,1256" coordsize="10,20" path="m6853,1275l6863,1275,6863,1256,6853,1256,6853,1275xe" filled="true" fillcolor="#000000" stroked="false">
                <v:path arrowok="t"/>
                <v:fill type="solid"/>
              </v:shape>
            </v:group>
            <v:group style="position:absolute;left:6853;top:1275;width:10;height:20" coordorigin="6853,1275" coordsize="10,20">
              <v:shape style="position:absolute;left:6853;top:1275;width:10;height:20" coordorigin="6853,1275" coordsize="10,20" path="m6853,1294l6863,1294,6863,1275,6853,1275,6853,1294xe" filled="true" fillcolor="#000000" stroked="false">
                <v:path arrowok="t"/>
                <v:fill type="solid"/>
              </v:shape>
            </v:group>
            <v:group style="position:absolute;left:6853;top:1299;width:10;height:2" coordorigin="6853,1299" coordsize="10,2">
              <v:shape style="position:absolute;left:6853;top:1299;width:10;height:2" coordorigin="6853,1299" coordsize="10,0" path="m6853,1299l6863,1299e" filled="false" stroked="true" strokeweight=".47998pt" strokecolor="#000000">
                <v:path arrowok="t"/>
              </v:shape>
            </v:group>
            <v:group style="position:absolute;left:8476;top:910;width:10;height:20" coordorigin="8476,910" coordsize="10,20">
              <v:shape style="position:absolute;left:8476;top:910;width:10;height:20" coordorigin="8476,910" coordsize="10,20" path="m8476,930l8485,930,8485,910,8476,910,8476,930xe" filled="true" fillcolor="#000000" stroked="false">
                <v:path arrowok="t"/>
                <v:fill type="solid"/>
              </v:shape>
            </v:group>
            <v:group style="position:absolute;left:8476;top:930;width:10;height:20" coordorigin="8476,930" coordsize="10,20">
              <v:shape style="position:absolute;left:8476;top:930;width:10;height:20" coordorigin="8476,930" coordsize="10,20" path="m8476,949l8485,949,8485,930,8476,930,8476,949xe" filled="true" fillcolor="#000000" stroked="false">
                <v:path arrowok="t"/>
                <v:fill type="solid"/>
              </v:shape>
            </v:group>
            <v:group style="position:absolute;left:8476;top:949;width:10;height:20" coordorigin="8476,949" coordsize="10,20">
              <v:shape style="position:absolute;left:8476;top:949;width:10;height:20" coordorigin="8476,949" coordsize="10,20" path="m8476,968l8485,968,8485,949,8476,949,8476,968xe" filled="true" fillcolor="#000000" stroked="false">
                <v:path arrowok="t"/>
                <v:fill type="solid"/>
              </v:shape>
            </v:group>
            <v:group style="position:absolute;left:8476;top:968;width:10;height:20" coordorigin="8476,968" coordsize="10,20">
              <v:shape style="position:absolute;left:8476;top:968;width:10;height:20" coordorigin="8476,968" coordsize="10,20" path="m8476,987l8485,987,8485,968,8476,968,8476,987xe" filled="true" fillcolor="#000000" stroked="false">
                <v:path arrowok="t"/>
                <v:fill type="solid"/>
              </v:shape>
            </v:group>
            <v:group style="position:absolute;left:8476;top:987;width:10;height:20" coordorigin="8476,987" coordsize="10,20">
              <v:shape style="position:absolute;left:8476;top:987;width:10;height:20" coordorigin="8476,987" coordsize="10,20" path="m8476,1006l8485,1006,8485,987,8476,987,8476,1006xe" filled="true" fillcolor="#000000" stroked="false">
                <v:path arrowok="t"/>
                <v:fill type="solid"/>
              </v:shape>
            </v:group>
            <v:group style="position:absolute;left:8476;top:1006;width:10;height:20" coordorigin="8476,1006" coordsize="10,20">
              <v:shape style="position:absolute;left:8476;top:1006;width:10;height:20" coordorigin="8476,1006" coordsize="10,20" path="m8476,1026l8485,1026,8485,1006,8476,1006,8476,1026xe" filled="true" fillcolor="#000000" stroked="false">
                <v:path arrowok="t"/>
                <v:fill type="solid"/>
              </v:shape>
            </v:group>
            <v:group style="position:absolute;left:8476;top:1026;width:10;height:20" coordorigin="8476,1026" coordsize="10,20">
              <v:shape style="position:absolute;left:8476;top:1026;width:10;height:20" coordorigin="8476,1026" coordsize="10,20" path="m8476,1045l8485,1045,8485,1026,8476,1026,8476,1045xe" filled="true" fillcolor="#000000" stroked="false">
                <v:path arrowok="t"/>
                <v:fill type="solid"/>
              </v:shape>
            </v:group>
            <v:group style="position:absolute;left:8476;top:1045;width:10;height:20" coordorigin="8476,1045" coordsize="10,20">
              <v:shape style="position:absolute;left:8476;top:1045;width:10;height:20" coordorigin="8476,1045" coordsize="10,20" path="m8476,1064l8485,1064,8485,1045,8476,1045,8476,1064xe" filled="true" fillcolor="#000000" stroked="false">
                <v:path arrowok="t"/>
                <v:fill type="solid"/>
              </v:shape>
            </v:group>
            <v:group style="position:absolute;left:8476;top:1064;width:10;height:20" coordorigin="8476,1064" coordsize="10,20">
              <v:shape style="position:absolute;left:8476;top:1064;width:10;height:20" coordorigin="8476,1064" coordsize="10,20" path="m8476,1083l8485,1083,8485,1064,8476,1064,8476,1083xe" filled="true" fillcolor="#000000" stroked="false">
                <v:path arrowok="t"/>
                <v:fill type="solid"/>
              </v:shape>
            </v:group>
            <v:group style="position:absolute;left:8476;top:1083;width:10;height:20" coordorigin="8476,1083" coordsize="10,20">
              <v:shape style="position:absolute;left:8476;top:1083;width:10;height:20" coordorigin="8476,1083" coordsize="10,20" path="m8476,1102l8485,1102,8485,1083,8476,1083,8476,1102xe" filled="true" fillcolor="#000000" stroked="false">
                <v:path arrowok="t"/>
                <v:fill type="solid"/>
              </v:shape>
            </v:group>
            <v:group style="position:absolute;left:8476;top:1102;width:10;height:20" coordorigin="8476,1102" coordsize="10,20">
              <v:shape style="position:absolute;left:8476;top:1102;width:10;height:20" coordorigin="8476,1102" coordsize="10,20" path="m8476,1122l8485,1122,8485,1102,8476,1102,8476,1122xe" filled="true" fillcolor="#000000" stroked="false">
                <v:path arrowok="t"/>
                <v:fill type="solid"/>
              </v:shape>
            </v:group>
            <v:group style="position:absolute;left:8476;top:1122;width:10;height:20" coordorigin="8476,1122" coordsize="10,20">
              <v:shape style="position:absolute;left:8476;top:1122;width:10;height:20" coordorigin="8476,1122" coordsize="10,20" path="m8476,1141l8485,1141,8485,1122,8476,1122,8476,1141xe" filled="true" fillcolor="#000000" stroked="false">
                <v:path arrowok="t"/>
                <v:fill type="solid"/>
              </v:shape>
            </v:group>
            <v:group style="position:absolute;left:8476;top:1141;width:10;height:20" coordorigin="8476,1141" coordsize="10,20">
              <v:shape style="position:absolute;left:8476;top:1141;width:10;height:20" coordorigin="8476,1141" coordsize="10,20" path="m8476,1160l8485,1160,8485,1141,8476,1141,8476,1160xe" filled="true" fillcolor="#000000" stroked="false">
                <v:path arrowok="t"/>
                <v:fill type="solid"/>
              </v:shape>
            </v:group>
            <v:group style="position:absolute;left:8476;top:1160;width:10;height:20" coordorigin="8476,1160" coordsize="10,20">
              <v:shape style="position:absolute;left:8476;top:1160;width:10;height:20" coordorigin="8476,1160" coordsize="10,20" path="m8476,1179l8485,1179,8485,1160,8476,1160,8476,1179xe" filled="true" fillcolor="#000000" stroked="false">
                <v:path arrowok="t"/>
                <v:fill type="solid"/>
              </v:shape>
            </v:group>
            <v:group style="position:absolute;left:8476;top:1179;width:10;height:20" coordorigin="8476,1179" coordsize="10,20">
              <v:shape style="position:absolute;left:8476;top:1179;width:10;height:20" coordorigin="8476,1179" coordsize="10,20" path="m8476,1198l8485,1198,8485,1179,8476,1179,8476,1198xe" filled="true" fillcolor="#000000" stroked="false">
                <v:path arrowok="t"/>
                <v:fill type="solid"/>
              </v:shape>
            </v:group>
            <v:group style="position:absolute;left:8476;top:1198;width:10;height:20" coordorigin="8476,1198" coordsize="10,20">
              <v:shape style="position:absolute;left:8476;top:1198;width:10;height:20" coordorigin="8476,1198" coordsize="10,20" path="m8476,1218l8485,1218,8485,1198,8476,1198,8476,1218xe" filled="true" fillcolor="#000000" stroked="false">
                <v:path arrowok="t"/>
                <v:fill type="solid"/>
              </v:shape>
            </v:group>
            <v:group style="position:absolute;left:8476;top:1218;width:10;height:20" coordorigin="8476,1218" coordsize="10,20">
              <v:shape style="position:absolute;left:8476;top:1218;width:10;height:20" coordorigin="8476,1218" coordsize="10,20" path="m8476,1237l8485,1237,8485,1218,8476,1218,8476,1237xe" filled="true" fillcolor="#000000" stroked="false">
                <v:path arrowok="t"/>
                <v:fill type="solid"/>
              </v:shape>
            </v:group>
            <v:group style="position:absolute;left:8476;top:1237;width:10;height:20" coordorigin="8476,1237" coordsize="10,20">
              <v:shape style="position:absolute;left:8476;top:1237;width:10;height:20" coordorigin="8476,1237" coordsize="10,20" path="m8476,1256l8485,1256,8485,1237,8476,1237,8476,1256xe" filled="true" fillcolor="#000000" stroked="false">
                <v:path arrowok="t"/>
                <v:fill type="solid"/>
              </v:shape>
            </v:group>
            <v:group style="position:absolute;left:8476;top:1256;width:10;height:20" coordorigin="8476,1256" coordsize="10,20">
              <v:shape style="position:absolute;left:8476;top:1256;width:10;height:20" coordorigin="8476,1256" coordsize="10,20" path="m8476,1275l8485,1275,8485,1256,8476,1256,8476,1275xe" filled="true" fillcolor="#000000" stroked="false">
                <v:path arrowok="t"/>
                <v:fill type="solid"/>
              </v:shape>
            </v:group>
            <v:group style="position:absolute;left:8476;top:1275;width:10;height:20" coordorigin="8476,1275" coordsize="10,20">
              <v:shape style="position:absolute;left:8476;top:1275;width:10;height:20" coordorigin="8476,1275" coordsize="10,20" path="m8476,1294l8485,1294,8485,1275,8476,1275,8476,1294xe" filled="true" fillcolor="#000000" stroked="false">
                <v:path arrowok="t"/>
                <v:fill type="solid"/>
              </v:shape>
            </v:group>
            <v:group style="position:absolute;left:8476;top:1299;width:10;height:2" coordorigin="8476,1299" coordsize="10,2">
              <v:shape style="position:absolute;left:8476;top:1299;width:10;height:2" coordorigin="8476,1299" coordsize="10,0" path="m8476,1299l8485,1299e" filled="false" stroked="true" strokeweight=".47998pt" strokecolor="#000000">
                <v:path arrowok="t"/>
              </v:shape>
            </v:group>
            <v:group style="position:absolute;left:3912;top:1309;width:10;height:2" coordorigin="3912,1309" coordsize="10,2">
              <v:shape style="position:absolute;left:3912;top:1309;width:10;height:2" coordorigin="3912,1309" coordsize="10,0" path="m3912,1309l3922,1309e" filled="false" stroked="true" strokeweight=".48004pt" strokecolor="#000000">
                <v:path arrowok="t"/>
              </v:shape>
              <v:shape style="position:absolute;left:3922;top:1304;width:941;height:10" type="#_x0000_t75" stroked="false">
                <v:imagedata r:id="rId630" o:title=""/>
              </v:shape>
              <v:shape style="position:absolute;left:4859;top:1304;width:1469;height:10" type="#_x0000_t75" stroked="false">
                <v:imagedata r:id="rId631" o:title=""/>
              </v:shape>
              <v:shape style="position:absolute;left:6323;top:1304;width:1522;height:10" type="#_x0000_t75" stroked="false">
                <v:imagedata r:id="rId632" o:title=""/>
              </v:shape>
              <v:shape style="position:absolute;left:7840;top:1304;width:1455;height:10" type="#_x0000_t75" stroked="false">
                <v:imagedata r:id="rId633" o:title=""/>
              </v:shape>
              <v:shape style="position:absolute;left:9290;top:1304;width:542;height:10" type="#_x0000_t75" stroked="false">
                <v:imagedata r:id="rId634" o:title=""/>
              </v:shape>
            </v:group>
            <v:group style="position:absolute;left:3912;top:1314;width:10;height:20" coordorigin="3912,1314" coordsize="10,20">
              <v:shape style="position:absolute;left:3912;top:1314;width:10;height:20" coordorigin="3912,1314" coordsize="10,20" path="m3912,1333l3922,1333,3922,1314,3912,1314,3912,1333xe" filled="true" fillcolor="#000000" stroked="false">
                <v:path arrowok="t"/>
                <v:fill type="solid"/>
              </v:shape>
            </v:group>
            <v:group style="position:absolute;left:3912;top:1333;width:10;height:20" coordorigin="3912,1333" coordsize="10,20">
              <v:shape style="position:absolute;left:3912;top:1333;width:10;height:20" coordorigin="3912,1333" coordsize="10,20" path="m3912,1352l3922,1352,3922,1333,3912,1333,3912,1352xe" filled="true" fillcolor="#000000" stroked="false">
                <v:path arrowok="t"/>
                <v:fill type="solid"/>
              </v:shape>
            </v:group>
            <v:group style="position:absolute;left:3912;top:1352;width:10;height:20" coordorigin="3912,1352" coordsize="10,20">
              <v:shape style="position:absolute;left:3912;top:1352;width:10;height:20" coordorigin="3912,1352" coordsize="10,20" path="m3912,1371l3922,1371,3922,1352,3912,1352,3912,1371xe" filled="true" fillcolor="#000000" stroked="false">
                <v:path arrowok="t"/>
                <v:fill type="solid"/>
              </v:shape>
            </v:group>
            <v:group style="position:absolute;left:3912;top:1371;width:10;height:20" coordorigin="3912,1371" coordsize="10,20">
              <v:shape style="position:absolute;left:3912;top:1371;width:10;height:20" coordorigin="3912,1371" coordsize="10,20" path="m3912,1390l3922,1390,3922,1371,3912,1371,3912,1390xe" filled="true" fillcolor="#000000" stroked="false">
                <v:path arrowok="t"/>
                <v:fill type="solid"/>
              </v:shape>
            </v:group>
            <v:group style="position:absolute;left:3912;top:1390;width:10;height:20" coordorigin="3912,1390" coordsize="10,20">
              <v:shape style="position:absolute;left:3912;top:1390;width:10;height:20" coordorigin="3912,1390" coordsize="10,20" path="m3912,1410l3922,1410,3922,1390,3912,1390,3912,1410xe" filled="true" fillcolor="#000000" stroked="false">
                <v:path arrowok="t"/>
                <v:fill type="solid"/>
              </v:shape>
            </v:group>
            <v:group style="position:absolute;left:3912;top:1410;width:10;height:20" coordorigin="3912,1410" coordsize="10,20">
              <v:shape style="position:absolute;left:3912;top:1410;width:10;height:20" coordorigin="3912,1410" coordsize="10,20" path="m3912,1429l3922,1429,3922,1410,3912,1410,3912,1429xe" filled="true" fillcolor="#000000" stroked="false">
                <v:path arrowok="t"/>
                <v:fill type="solid"/>
              </v:shape>
            </v:group>
            <v:group style="position:absolute;left:3912;top:1429;width:10;height:20" coordorigin="3912,1429" coordsize="10,20">
              <v:shape style="position:absolute;left:3912;top:1429;width:10;height:20" coordorigin="3912,1429" coordsize="10,20" path="m3912,1448l3922,1448,3922,1429,3912,1429,3912,1448xe" filled="true" fillcolor="#000000" stroked="false">
                <v:path arrowok="t"/>
                <v:fill type="solid"/>
              </v:shape>
            </v:group>
            <v:group style="position:absolute;left:3912;top:1448;width:10;height:20" coordorigin="3912,1448" coordsize="10,20">
              <v:shape style="position:absolute;left:3912;top:1448;width:10;height:20" coordorigin="3912,1448" coordsize="10,20" path="m3912,1467l3922,1467,3922,1448,3912,1448,3912,1467xe" filled="true" fillcolor="#000000" stroked="false">
                <v:path arrowok="t"/>
                <v:fill type="solid"/>
              </v:shape>
            </v:group>
            <v:group style="position:absolute;left:3912;top:1467;width:10;height:20" coordorigin="3912,1467" coordsize="10,20">
              <v:shape style="position:absolute;left:3912;top:1467;width:10;height:20" coordorigin="3912,1467" coordsize="10,20" path="m3912,1486l3922,1486,3922,1467,3912,1467,3912,1486xe" filled="true" fillcolor="#000000" stroked="false">
                <v:path arrowok="t"/>
                <v:fill type="solid"/>
              </v:shape>
            </v:group>
            <v:group style="position:absolute;left:3912;top:1486;width:10;height:20" coordorigin="3912,1486" coordsize="10,20">
              <v:shape style="position:absolute;left:3912;top:1486;width:10;height:20" coordorigin="3912,1486" coordsize="10,20" path="m3912,1506l3922,1506,3922,1486,3912,1486,3912,1506xe" filled="true" fillcolor="#000000" stroked="false">
                <v:path arrowok="t"/>
                <v:fill type="solid"/>
              </v:shape>
            </v:group>
            <v:group style="position:absolute;left:3912;top:1506;width:10;height:20" coordorigin="3912,1506" coordsize="10,20">
              <v:shape style="position:absolute;left:3912;top:1506;width:10;height:20" coordorigin="3912,1506" coordsize="10,20" path="m3912,1525l3922,1525,3922,1506,3912,1506,3912,1525xe" filled="true" fillcolor="#000000" stroked="false">
                <v:path arrowok="t"/>
                <v:fill type="solid"/>
              </v:shape>
            </v:group>
            <v:group style="position:absolute;left:3912;top:1525;width:10;height:20" coordorigin="3912,1525" coordsize="10,20">
              <v:shape style="position:absolute;left:3912;top:1525;width:10;height:20" coordorigin="3912,1525" coordsize="10,20" path="m3912,1544l3922,1544,3922,1525,3912,1525,3912,1544xe" filled="true" fillcolor="#000000" stroked="false">
                <v:path arrowok="t"/>
                <v:fill type="solid"/>
              </v:shape>
            </v:group>
            <v:group style="position:absolute;left:3912;top:1544;width:10;height:20" coordorigin="3912,1544" coordsize="10,20">
              <v:shape style="position:absolute;left:3912;top:1544;width:10;height:20" coordorigin="3912,1544" coordsize="10,20" path="m3912,1563l3922,1563,3922,1544,3912,1544,3912,1563xe" filled="true" fillcolor="#000000" stroked="false">
                <v:path arrowok="t"/>
                <v:fill type="solid"/>
              </v:shape>
            </v:group>
            <v:group style="position:absolute;left:3912;top:1563;width:10;height:20" coordorigin="3912,1563" coordsize="10,20">
              <v:shape style="position:absolute;left:3912;top:1563;width:10;height:20" coordorigin="3912,1563" coordsize="10,20" path="m3912,1582l3922,1582,3922,1563,3912,1563,3912,1582xe" filled="true" fillcolor="#000000" stroked="false">
                <v:path arrowok="t"/>
                <v:fill type="solid"/>
              </v:shape>
            </v:group>
            <v:group style="position:absolute;left:3912;top:1582;width:10;height:20" coordorigin="3912,1582" coordsize="10,20">
              <v:shape style="position:absolute;left:3912;top:1582;width:10;height:20" coordorigin="3912,1582" coordsize="10,20" path="m3912,1602l3922,1602,3922,1582,3912,1582,3912,1602xe" filled="true" fillcolor="#000000" stroked="false">
                <v:path arrowok="t"/>
                <v:fill type="solid"/>
              </v:shape>
            </v:group>
            <v:group style="position:absolute;left:3912;top:1602;width:10;height:20" coordorigin="3912,1602" coordsize="10,20">
              <v:shape style="position:absolute;left:3912;top:1602;width:10;height:20" coordorigin="3912,1602" coordsize="10,20" path="m3912,1621l3922,1621,3922,1602,3912,1602,3912,1621xe" filled="true" fillcolor="#000000" stroked="false">
                <v:path arrowok="t"/>
                <v:fill type="solid"/>
              </v:shape>
            </v:group>
            <v:group style="position:absolute;left:3912;top:1621;width:10;height:20" coordorigin="3912,1621" coordsize="10,20">
              <v:shape style="position:absolute;left:3912;top:1621;width:10;height:20" coordorigin="3912,1621" coordsize="10,20" path="m3912,1640l3922,1640,3922,1621,3912,1621,3912,1640xe" filled="true" fillcolor="#000000" stroked="false">
                <v:path arrowok="t"/>
                <v:fill type="solid"/>
              </v:shape>
            </v:group>
            <v:group style="position:absolute;left:3912;top:1640;width:10;height:20" coordorigin="3912,1640" coordsize="10,20">
              <v:shape style="position:absolute;left:3912;top:1640;width:10;height:20" coordorigin="3912,1640" coordsize="10,20" path="m3912,1659l3922,1659,3922,1640,3912,1640,3912,1659xe" filled="true" fillcolor="#000000" stroked="false">
                <v:path arrowok="t"/>
                <v:fill type="solid"/>
              </v:shape>
            </v:group>
            <v:group style="position:absolute;left:3912;top:1659;width:10;height:20" coordorigin="3912,1659" coordsize="10,20">
              <v:shape style="position:absolute;left:3912;top:1659;width:10;height:20" coordorigin="3912,1659" coordsize="10,20" path="m3912,1678l3922,1678,3922,1659,3912,1659,3912,1678xe" filled="true" fillcolor="#000000" stroked="false">
                <v:path arrowok="t"/>
                <v:fill type="solid"/>
              </v:shape>
            </v:group>
            <v:group style="position:absolute;left:3912;top:1678;width:10;height:20" coordorigin="3912,1678" coordsize="10,20">
              <v:shape style="position:absolute;left:3912;top:1678;width:10;height:20" coordorigin="3912,1678" coordsize="10,20" path="m3912,1698l3922,1698,3922,1678,3912,1678,3912,1698xe" filled="true" fillcolor="#000000" stroked="false">
                <v:path arrowok="t"/>
                <v:fill type="solid"/>
              </v:shape>
            </v:group>
            <v:group style="position:absolute;left:3912;top:1698;width:10;height:20" coordorigin="3912,1698" coordsize="10,20">
              <v:shape style="position:absolute;left:3912;top:1698;width:10;height:20" coordorigin="3912,1698" coordsize="10,20" path="m3912,1717l3922,1717,3922,1698,3912,1698,3912,1717xe" filled="true" fillcolor="#000000" stroked="false">
                <v:path arrowok="t"/>
                <v:fill type="solid"/>
              </v:shape>
            </v:group>
            <v:group style="position:absolute;left:3912;top:1717;width:10;height:20" coordorigin="3912,1717" coordsize="10,20">
              <v:shape style="position:absolute;left:3912;top:1717;width:10;height:20" coordorigin="3912,1717" coordsize="10,20" path="m3912,1736l3922,1736,3922,1717,3912,1717,3912,1736xe" filled="true" fillcolor="#000000" stroked="false">
                <v:path arrowok="t"/>
                <v:fill type="solid"/>
              </v:shape>
            </v:group>
            <v:group style="position:absolute;left:3912;top:1736;width:10;height:20" coordorigin="3912,1736" coordsize="10,20">
              <v:shape style="position:absolute;left:3912;top:1736;width:10;height:20" coordorigin="3912,1736" coordsize="10,20" path="m3912,1755l3922,1755,3922,1736,3912,1736,3912,1755xe" filled="true" fillcolor="#000000" stroked="false">
                <v:path arrowok="t"/>
                <v:fill type="solid"/>
              </v:shape>
            </v:group>
            <v:group style="position:absolute;left:3912;top:1755;width:10;height:20" coordorigin="3912,1755" coordsize="10,20">
              <v:shape style="position:absolute;left:3912;top:1755;width:10;height:20" coordorigin="3912,1755" coordsize="10,20" path="m3912,1774l3922,1774,3922,1755,3912,1755,3912,1774xe" filled="true" fillcolor="#000000" stroked="false">
                <v:path arrowok="t"/>
                <v:fill type="solid"/>
              </v:shape>
            </v:group>
            <v:group style="position:absolute;left:3912;top:1774;width:10;height:20" coordorigin="3912,1774" coordsize="10,20">
              <v:shape style="position:absolute;left:3912;top:1774;width:10;height:20" coordorigin="3912,1774" coordsize="10,20" path="m3912,1794l3922,1794,3922,1774,3912,1774,3912,1794xe" filled="true" fillcolor="#000000" stroked="false">
                <v:path arrowok="t"/>
                <v:fill type="solid"/>
              </v:shape>
            </v:group>
            <v:group style="position:absolute;left:3912;top:1794;width:10;height:20" coordorigin="3912,1794" coordsize="10,20">
              <v:shape style="position:absolute;left:3912;top:1794;width:10;height:20" coordorigin="3912,1794" coordsize="10,20" path="m3912,1813l3922,1813,3922,1794,3912,1794,3912,1813xe" filled="true" fillcolor="#000000" stroked="false">
                <v:path arrowok="t"/>
                <v:fill type="solid"/>
              </v:shape>
            </v:group>
            <v:group style="position:absolute;left:3912;top:1813;width:10;height:20" coordorigin="3912,1813" coordsize="10,20">
              <v:shape style="position:absolute;left:3912;top:1813;width:10;height:20" coordorigin="3912,1813" coordsize="10,20" path="m3912,1832l3922,1832,3922,1813,3912,1813,3912,1832xe" filled="true" fillcolor="#000000" stroked="false">
                <v:path arrowok="t"/>
                <v:fill type="solid"/>
              </v:shape>
            </v:group>
            <v:group style="position:absolute;left:3912;top:1832;width:10;height:20" coordorigin="3912,1832" coordsize="10,20">
              <v:shape style="position:absolute;left:3912;top:1832;width:10;height:20" coordorigin="3912,1832" coordsize="10,20" path="m3912,1851l3922,1851,3922,1832,3912,1832,3912,1851xe" filled="true" fillcolor="#000000" stroked="false">
                <v:path arrowok="t"/>
                <v:fill type="solid"/>
              </v:shape>
            </v:group>
            <v:group style="position:absolute;left:3912;top:1851;width:10;height:20" coordorigin="3912,1851" coordsize="10,20">
              <v:shape style="position:absolute;left:3912;top:1851;width:10;height:20" coordorigin="3912,1851" coordsize="10,20" path="m3912,1870l3922,1870,3922,1851,3912,1851,3912,1870xe" filled="true" fillcolor="#000000" stroked="false">
                <v:path arrowok="t"/>
                <v:fill type="solid"/>
              </v:shape>
            </v:group>
            <v:group style="position:absolute;left:3912;top:1870;width:10;height:20" coordorigin="3912,1870" coordsize="10,20">
              <v:shape style="position:absolute;left:3912;top:1870;width:10;height:20" coordorigin="3912,1870" coordsize="10,20" path="m3912,1890l3922,1890,3922,1870,3912,1870,3912,1890xe" filled="true" fillcolor="#000000" stroked="false">
                <v:path arrowok="t"/>
                <v:fill type="solid"/>
              </v:shape>
            </v:group>
            <v:group style="position:absolute;left:3912;top:1890;width:10;height:20" coordorigin="3912,1890" coordsize="10,20">
              <v:shape style="position:absolute;left:3912;top:1890;width:10;height:20" coordorigin="3912,1890" coordsize="10,20" path="m3912,1909l3922,1909,3922,1890,3912,1890,3912,1909xe" filled="true" fillcolor="#000000" stroked="false">
                <v:path arrowok="t"/>
                <v:fill type="solid"/>
              </v:shape>
            </v:group>
            <v:group style="position:absolute;left:3912;top:1909;width:10;height:20" coordorigin="3912,1909" coordsize="10,20">
              <v:shape style="position:absolute;left:3912;top:1909;width:10;height:20" coordorigin="3912,1909" coordsize="10,20" path="m3912,1928l3922,1928,3922,1909,3912,1909,3912,1928xe" filled="true" fillcolor="#000000" stroked="false">
                <v:path arrowok="t"/>
                <v:fill type="solid"/>
              </v:shape>
            </v:group>
            <v:group style="position:absolute;left:3912;top:1928;width:10;height:20" coordorigin="3912,1928" coordsize="10,20">
              <v:shape style="position:absolute;left:3912;top:1928;width:10;height:20" coordorigin="3912,1928" coordsize="10,20" path="m3912,1947l3922,1947,3922,1928,3912,1928,3912,1947xe" filled="true" fillcolor="#000000" stroked="false">
                <v:path arrowok="t"/>
                <v:fill type="solid"/>
              </v:shape>
            </v:group>
            <v:group style="position:absolute;left:3912;top:1947;width:10;height:20" coordorigin="3912,1947" coordsize="10,20">
              <v:shape style="position:absolute;left:3912;top:1947;width:10;height:20" coordorigin="3912,1947" coordsize="10,20" path="m3912,1966l3922,1966,3922,1947,3912,1947,3912,1966xe" filled="true" fillcolor="#000000" stroked="false">
                <v:path arrowok="t"/>
                <v:fill type="solid"/>
              </v:shape>
            </v:group>
            <v:group style="position:absolute;left:3912;top:1966;width:10;height:20" coordorigin="3912,1966" coordsize="10,20">
              <v:shape style="position:absolute;left:3912;top:1966;width:10;height:20" coordorigin="3912,1966" coordsize="10,20" path="m3912,1986l3922,1986,3922,1966,3912,1966,3912,1986xe" filled="true" fillcolor="#000000" stroked="false">
                <v:path arrowok="t"/>
                <v:fill type="solid"/>
              </v:shape>
            </v:group>
            <v:group style="position:absolute;left:3912;top:1986;width:10;height:20" coordorigin="3912,1986" coordsize="10,20">
              <v:shape style="position:absolute;left:3912;top:1986;width:10;height:20" coordorigin="3912,1986" coordsize="10,20" path="m3912,2005l3922,2005,3922,1986,3912,1986,3912,2005xe" filled="true" fillcolor="#000000" stroked="false">
                <v:path arrowok="t"/>
                <v:fill type="solid"/>
              </v:shape>
            </v:group>
            <v:group style="position:absolute;left:3912;top:2005;width:10;height:20" coordorigin="3912,2005" coordsize="10,20">
              <v:shape style="position:absolute;left:3912;top:2005;width:10;height:20" coordorigin="3912,2005" coordsize="10,20" path="m3912,2024l3922,2024,3922,2005,3912,2005,3912,2024xe" filled="true" fillcolor="#000000" stroked="false">
                <v:path arrowok="t"/>
                <v:fill type="solid"/>
              </v:shape>
            </v:group>
            <v:group style="position:absolute;left:3912;top:2024;width:10;height:20" coordorigin="3912,2024" coordsize="10,20">
              <v:shape style="position:absolute;left:3912;top:2024;width:10;height:20" coordorigin="3912,2024" coordsize="10,20" path="m3912,2043l3922,2043,3922,2024,3912,2024,3912,2043xe" filled="true" fillcolor="#000000" stroked="false">
                <v:path arrowok="t"/>
                <v:fill type="solid"/>
              </v:shape>
            </v:group>
            <v:group style="position:absolute;left:3912;top:2043;width:10;height:20" coordorigin="3912,2043" coordsize="10,20">
              <v:shape style="position:absolute;left:3912;top:2043;width:10;height:20" coordorigin="3912,2043" coordsize="10,20" path="m3912,2062l3922,2062,3922,2043,3912,2043,3912,2062xe" filled="true" fillcolor="#000000" stroked="false">
                <v:path arrowok="t"/>
                <v:fill type="solid"/>
              </v:shape>
            </v:group>
            <v:group style="position:absolute;left:3912;top:2062;width:10;height:20" coordorigin="3912,2062" coordsize="10,20">
              <v:shape style="position:absolute;left:3912;top:2062;width:10;height:20" coordorigin="3912,2062" coordsize="10,20" path="m3912,2082l3922,2082,3922,2062,3912,2062,3912,2082xe" filled="true" fillcolor="#000000" stroked="false">
                <v:path arrowok="t"/>
                <v:fill type="solid"/>
              </v:shape>
            </v:group>
            <v:group style="position:absolute;left:3912;top:2082;width:10;height:20" coordorigin="3912,2082" coordsize="10,20">
              <v:shape style="position:absolute;left:3912;top:2082;width:10;height:20" coordorigin="3912,2082" coordsize="10,20" path="m3912,2101l3922,2101,3922,2082,3912,2082,3912,2101xe" filled="true" fillcolor="#000000" stroked="false">
                <v:path arrowok="t"/>
                <v:fill type="solid"/>
              </v:shape>
            </v:group>
            <v:group style="position:absolute;left:3912;top:2101;width:10;height:20" coordorigin="3912,2101" coordsize="10,20">
              <v:shape style="position:absolute;left:3912;top:2101;width:10;height:20" coordorigin="3912,2101" coordsize="10,20" path="m3912,2120l3922,2120,3922,2101,3912,2101,3912,2120xe" filled="true" fillcolor="#000000" stroked="false">
                <v:path arrowok="t"/>
                <v:fill type="solid"/>
              </v:shape>
            </v:group>
            <v:group style="position:absolute;left:3912;top:2120;width:10;height:20" coordorigin="3912,2120" coordsize="10,20">
              <v:shape style="position:absolute;left:3912;top:2120;width:10;height:20" coordorigin="3912,2120" coordsize="10,20" path="m3912,2139l3922,2139,3922,2120,3912,2120,3912,2139xe" filled="true" fillcolor="#000000" stroked="false">
                <v:path arrowok="t"/>
                <v:fill type="solid"/>
              </v:shape>
            </v:group>
            <v:group style="position:absolute;left:3912;top:2139;width:10;height:20" coordorigin="3912,2139" coordsize="10,20">
              <v:shape style="position:absolute;left:3912;top:2139;width:10;height:20" coordorigin="3912,2139" coordsize="10,20" path="m3912,2158l3922,2158,3922,2139,3912,2139,3912,2158xe" filled="true" fillcolor="#000000" stroked="false">
                <v:path arrowok="t"/>
                <v:fill type="solid"/>
              </v:shape>
            </v:group>
            <v:group style="position:absolute;left:3912;top:2158;width:10;height:20" coordorigin="3912,2158" coordsize="10,20">
              <v:shape style="position:absolute;left:3912;top:2158;width:10;height:20" coordorigin="3912,2158" coordsize="10,20" path="m3912,2178l3922,2178,3922,2158,3912,2158,3912,2178xe" filled="true" fillcolor="#000000" stroked="false">
                <v:path arrowok="t"/>
                <v:fill type="solid"/>
              </v:shape>
            </v:group>
            <v:group style="position:absolute;left:3912;top:2178;width:10;height:20" coordorigin="3912,2178" coordsize="10,20">
              <v:shape style="position:absolute;left:3912;top:2178;width:10;height:20" coordorigin="3912,2178" coordsize="10,20" path="m3912,2197l3922,2197,3922,2178,3912,2178,3912,2197xe" filled="true" fillcolor="#000000" stroked="false">
                <v:path arrowok="t"/>
                <v:fill type="solid"/>
              </v:shape>
            </v:group>
            <v:group style="position:absolute;left:3912;top:2197;width:10;height:20" coordorigin="3912,2197" coordsize="10,20">
              <v:shape style="position:absolute;left:3912;top:2197;width:10;height:20" coordorigin="3912,2197" coordsize="10,20" path="m3912,2216l3922,2216,3922,2197,3912,2197,3912,2216xe" filled="true" fillcolor="#000000" stroked="false">
                <v:path arrowok="t"/>
                <v:fill type="solid"/>
              </v:shape>
            </v:group>
            <v:group style="position:absolute;left:3912;top:2216;width:10;height:20" coordorigin="3912,2216" coordsize="10,20">
              <v:shape style="position:absolute;left:3912;top:2216;width:10;height:20" coordorigin="3912,2216" coordsize="10,20" path="m3912,2235l3922,2235,3922,2216,3912,2216,3912,2235xe" filled="true" fillcolor="#000000" stroked="false">
                <v:path arrowok="t"/>
                <v:fill type="solid"/>
              </v:shape>
            </v:group>
            <v:group style="position:absolute;left:3912;top:2235;width:10;height:20" coordorigin="3912,2235" coordsize="10,20">
              <v:shape style="position:absolute;left:3912;top:2235;width:10;height:20" coordorigin="3912,2235" coordsize="10,20" path="m3912,2254l3922,2254,3922,2235,3912,2235,3912,2254xe" filled="true" fillcolor="#000000" stroked="false">
                <v:path arrowok="t"/>
                <v:fill type="solid"/>
              </v:shape>
            </v:group>
            <v:group style="position:absolute;left:3912;top:2254;width:10;height:20" coordorigin="3912,2254" coordsize="10,20">
              <v:shape style="position:absolute;left:3912;top:2254;width:10;height:20" coordorigin="3912,2254" coordsize="10,20" path="m3912,2274l3922,2274,3922,2254,3912,2254,3912,2274xe" filled="true" fillcolor="#000000" stroked="false">
                <v:path arrowok="t"/>
                <v:fill type="solid"/>
              </v:shape>
            </v:group>
            <v:group style="position:absolute;left:3912;top:2274;width:10;height:20" coordorigin="3912,2274" coordsize="10,20">
              <v:shape style="position:absolute;left:3912;top:2274;width:10;height:20" coordorigin="3912,2274" coordsize="10,20" path="m3912,2293l3922,2293,3922,2274,3912,2274,3912,2293xe" filled="true" fillcolor="#000000" stroked="false">
                <v:path arrowok="t"/>
                <v:fill type="solid"/>
              </v:shape>
            </v:group>
            <v:group style="position:absolute;left:3912;top:2293;width:10;height:20" coordorigin="3912,2293" coordsize="10,20">
              <v:shape style="position:absolute;left:3912;top:2293;width:10;height:20" coordorigin="3912,2293" coordsize="10,20" path="m3912,2312l3922,2312,3922,2293,3912,2293,3912,2312xe" filled="true" fillcolor="#000000" stroked="false">
                <v:path arrowok="t"/>
                <v:fill type="solid"/>
              </v:shape>
            </v:group>
            <v:group style="position:absolute;left:3912;top:2312;width:10;height:20" coordorigin="3912,2312" coordsize="10,20">
              <v:shape style="position:absolute;left:3912;top:2312;width:10;height:20" coordorigin="3912,2312" coordsize="10,20" path="m3912,2331l3922,2331,3922,2312,3912,2312,3912,2331xe" filled="true" fillcolor="#000000" stroked="false">
                <v:path arrowok="t"/>
                <v:fill type="solid"/>
              </v:shape>
            </v:group>
            <v:group style="position:absolute;left:3912;top:2331;width:10;height:20" coordorigin="3912,2331" coordsize="10,20">
              <v:shape style="position:absolute;left:3912;top:2331;width:10;height:20" coordorigin="3912,2331" coordsize="10,20" path="m3912,2350l3922,2350,3922,2331,3912,2331,3912,2350xe" filled="true" fillcolor="#000000" stroked="false">
                <v:path arrowok="t"/>
                <v:fill type="solid"/>
              </v:shape>
            </v:group>
            <v:group style="position:absolute;left:3912;top:2350;width:10;height:20" coordorigin="3912,2350" coordsize="10,20">
              <v:shape style="position:absolute;left:3912;top:2350;width:10;height:20" coordorigin="3912,2350" coordsize="10,20" path="m3912,2370l3922,2370,3922,2350,3912,2350,3912,2370xe" filled="true" fillcolor="#000000" stroked="false">
                <v:path arrowok="t"/>
                <v:fill type="solid"/>
              </v:shape>
            </v:group>
            <v:group style="position:absolute;left:3912;top:2370;width:10;height:20" coordorigin="3912,2370" coordsize="10,20">
              <v:shape style="position:absolute;left:3912;top:2370;width:10;height:20" coordorigin="3912,2370" coordsize="10,20" path="m3912,2389l3922,2389,3922,2370,3912,2370,3912,2389xe" filled="true" fillcolor="#000000" stroked="false">
                <v:path arrowok="t"/>
                <v:fill type="solid"/>
              </v:shape>
            </v:group>
            <v:group style="position:absolute;left:3912;top:2389;width:10;height:20" coordorigin="3912,2389" coordsize="10,20">
              <v:shape style="position:absolute;left:3912;top:2389;width:10;height:20" coordorigin="3912,2389" coordsize="10,20" path="m3912,2408l3922,2408,3922,2389,3912,2389,3912,2408xe" filled="true" fillcolor="#000000" stroked="false">
                <v:path arrowok="t"/>
                <v:fill type="solid"/>
              </v:shape>
            </v:group>
            <v:group style="position:absolute;left:3912;top:2408;width:10;height:20" coordorigin="3912,2408" coordsize="10,20">
              <v:shape style="position:absolute;left:3912;top:2408;width:10;height:20" coordorigin="3912,2408" coordsize="10,20" path="m3912,2427l3922,2427,3922,2408,3912,2408,3912,2427xe" filled="true" fillcolor="#000000" stroked="false">
                <v:path arrowok="t"/>
                <v:fill type="solid"/>
              </v:shape>
            </v:group>
            <v:group style="position:absolute;left:3912;top:2427;width:10;height:20" coordorigin="3912,2427" coordsize="10,20">
              <v:shape style="position:absolute;left:3912;top:2427;width:10;height:20" coordorigin="3912,2427" coordsize="10,20" path="m3912,2446l3922,2446,3922,2427,3912,2427,3912,2446xe" filled="true" fillcolor="#000000" stroked="false">
                <v:path arrowok="t"/>
                <v:fill type="solid"/>
              </v:shape>
            </v:group>
            <v:group style="position:absolute;left:3912;top:2446;width:10;height:20" coordorigin="3912,2446" coordsize="10,20">
              <v:shape style="position:absolute;left:3912;top:2446;width:10;height:20" coordorigin="3912,2446" coordsize="10,20" path="m3912,2466l3922,2466,3922,2446,3912,2446,3912,2466xe" filled="true" fillcolor="#000000" stroked="false">
                <v:path arrowok="t"/>
                <v:fill type="solid"/>
              </v:shape>
            </v:group>
            <v:group style="position:absolute;left:3912;top:2466;width:10;height:20" coordorigin="3912,2466" coordsize="10,20">
              <v:shape style="position:absolute;left:3912;top:2466;width:10;height:20" coordorigin="3912,2466" coordsize="10,20" path="m3912,2485l3922,2485,3922,2466,3912,2466,3912,2485xe" filled="true" fillcolor="#000000" stroked="false">
                <v:path arrowok="t"/>
                <v:fill type="solid"/>
              </v:shape>
            </v:group>
            <v:group style="position:absolute;left:3912;top:2485;width:10;height:20" coordorigin="3912,2485" coordsize="10,20">
              <v:shape style="position:absolute;left:3912;top:2485;width:10;height:20" coordorigin="3912,2485" coordsize="10,20" path="m3912,2504l3922,2504,3922,2485,3912,2485,3912,2504xe" filled="true" fillcolor="#000000" stroked="false">
                <v:path arrowok="t"/>
                <v:fill type="solid"/>
              </v:shape>
            </v:group>
            <v:group style="position:absolute;left:3912;top:2504;width:10;height:20" coordorigin="3912,2504" coordsize="10,20">
              <v:shape style="position:absolute;left:3912;top:2504;width:10;height:20" coordorigin="3912,2504" coordsize="10,20" path="m3912,2523l3922,2523,3922,2504,3912,2504,3912,2523xe" filled="true" fillcolor="#000000" stroked="false">
                <v:path arrowok="t"/>
                <v:fill type="solid"/>
              </v:shape>
            </v:group>
            <v:group style="position:absolute;left:3912;top:2523;width:10;height:20" coordorigin="3912,2523" coordsize="10,20">
              <v:shape style="position:absolute;left:3912;top:2523;width:10;height:20" coordorigin="3912,2523" coordsize="10,20" path="m3912,2542l3922,2542,3922,2523,3912,2523,3912,2542xe" filled="true" fillcolor="#000000" stroked="false">
                <v:path arrowok="t"/>
                <v:fill type="solid"/>
              </v:shape>
            </v:group>
            <v:group style="position:absolute;left:4863;top:1314;width:10;height:20" coordorigin="4863,1314" coordsize="10,20">
              <v:shape style="position:absolute;left:4863;top:1314;width:10;height:20" coordorigin="4863,1314" coordsize="10,20" path="m4863,1333l4873,1333,4873,1314,4863,1314,4863,1333xe" filled="true" fillcolor="#000000" stroked="false">
                <v:path arrowok="t"/>
                <v:fill type="solid"/>
              </v:shape>
            </v:group>
            <v:group style="position:absolute;left:4863;top:1333;width:10;height:20" coordorigin="4863,1333" coordsize="10,20">
              <v:shape style="position:absolute;left:4863;top:1333;width:10;height:20" coordorigin="4863,1333" coordsize="10,20" path="m4863,1352l4873,1352,4873,1333,4863,1333,4863,1352xe" filled="true" fillcolor="#000000" stroked="false">
                <v:path arrowok="t"/>
                <v:fill type="solid"/>
              </v:shape>
            </v:group>
            <v:group style="position:absolute;left:4863;top:1352;width:10;height:20" coordorigin="4863,1352" coordsize="10,20">
              <v:shape style="position:absolute;left:4863;top:1352;width:10;height:20" coordorigin="4863,1352" coordsize="10,20" path="m4863,1371l4873,1371,4873,1352,4863,1352,4863,1371xe" filled="true" fillcolor="#000000" stroked="false">
                <v:path arrowok="t"/>
                <v:fill type="solid"/>
              </v:shape>
            </v:group>
            <v:group style="position:absolute;left:4863;top:1371;width:10;height:20" coordorigin="4863,1371" coordsize="10,20">
              <v:shape style="position:absolute;left:4863;top:1371;width:10;height:20" coordorigin="4863,1371" coordsize="10,20" path="m4863,1390l4873,1390,4873,1371,4863,1371,4863,1390xe" filled="true" fillcolor="#000000" stroked="false">
                <v:path arrowok="t"/>
                <v:fill type="solid"/>
              </v:shape>
            </v:group>
            <v:group style="position:absolute;left:4863;top:1390;width:10;height:20" coordorigin="4863,1390" coordsize="10,20">
              <v:shape style="position:absolute;left:4863;top:1390;width:10;height:20" coordorigin="4863,1390" coordsize="10,20" path="m4863,1410l4873,1410,4873,1390,4863,1390,4863,1410xe" filled="true" fillcolor="#000000" stroked="false">
                <v:path arrowok="t"/>
                <v:fill type="solid"/>
              </v:shape>
            </v:group>
            <v:group style="position:absolute;left:4863;top:1410;width:10;height:20" coordorigin="4863,1410" coordsize="10,20">
              <v:shape style="position:absolute;left:4863;top:1410;width:10;height:20" coordorigin="4863,1410" coordsize="10,20" path="m4863,1429l4873,1429,4873,1410,4863,1410,4863,1429xe" filled="true" fillcolor="#000000" stroked="false">
                <v:path arrowok="t"/>
                <v:fill type="solid"/>
              </v:shape>
            </v:group>
            <v:group style="position:absolute;left:4863;top:1429;width:10;height:20" coordorigin="4863,1429" coordsize="10,20">
              <v:shape style="position:absolute;left:4863;top:1429;width:10;height:20" coordorigin="4863,1429" coordsize="10,20" path="m4863,1448l4873,1448,4873,1429,4863,1429,4863,1448xe" filled="true" fillcolor="#000000" stroked="false">
                <v:path arrowok="t"/>
                <v:fill type="solid"/>
              </v:shape>
            </v:group>
            <v:group style="position:absolute;left:4863;top:1448;width:10;height:20" coordorigin="4863,1448" coordsize="10,20">
              <v:shape style="position:absolute;left:4863;top:1448;width:10;height:20" coordorigin="4863,1448" coordsize="10,20" path="m4863,1467l4873,1467,4873,1448,4863,1448,4863,1467xe" filled="true" fillcolor="#000000" stroked="false">
                <v:path arrowok="t"/>
                <v:fill type="solid"/>
              </v:shape>
            </v:group>
            <v:group style="position:absolute;left:4863;top:1467;width:10;height:20" coordorigin="4863,1467" coordsize="10,20">
              <v:shape style="position:absolute;left:4863;top:1467;width:10;height:20" coordorigin="4863,1467" coordsize="10,20" path="m4863,1486l4873,1486,4873,1467,4863,1467,4863,1486xe" filled="true" fillcolor="#000000" stroked="false">
                <v:path arrowok="t"/>
                <v:fill type="solid"/>
              </v:shape>
            </v:group>
            <v:group style="position:absolute;left:4863;top:1486;width:10;height:20" coordorigin="4863,1486" coordsize="10,20">
              <v:shape style="position:absolute;left:4863;top:1486;width:10;height:20" coordorigin="4863,1486" coordsize="10,20" path="m4863,1506l4873,1506,4873,1486,4863,1486,4863,1506xe" filled="true" fillcolor="#000000" stroked="false">
                <v:path arrowok="t"/>
                <v:fill type="solid"/>
              </v:shape>
            </v:group>
            <v:group style="position:absolute;left:4863;top:1506;width:10;height:20" coordorigin="4863,1506" coordsize="10,20">
              <v:shape style="position:absolute;left:4863;top:1506;width:10;height:20" coordorigin="4863,1506" coordsize="10,20" path="m4863,1525l4873,1525,4873,1506,4863,1506,4863,1525xe" filled="true" fillcolor="#000000" stroked="false">
                <v:path arrowok="t"/>
                <v:fill type="solid"/>
              </v:shape>
            </v:group>
            <v:group style="position:absolute;left:4863;top:1525;width:10;height:20" coordorigin="4863,1525" coordsize="10,20">
              <v:shape style="position:absolute;left:4863;top:1525;width:10;height:20" coordorigin="4863,1525" coordsize="10,20" path="m4863,1544l4873,1544,4873,1525,4863,1525,4863,1544xe" filled="true" fillcolor="#000000" stroked="false">
                <v:path arrowok="t"/>
                <v:fill type="solid"/>
              </v:shape>
            </v:group>
            <v:group style="position:absolute;left:4863;top:1544;width:10;height:20" coordorigin="4863,1544" coordsize="10,20">
              <v:shape style="position:absolute;left:4863;top:1544;width:10;height:20" coordorigin="4863,1544" coordsize="10,20" path="m4863,1563l4873,1563,4873,1544,4863,1544,4863,1563xe" filled="true" fillcolor="#000000" stroked="false">
                <v:path arrowok="t"/>
                <v:fill type="solid"/>
              </v:shape>
            </v:group>
            <v:group style="position:absolute;left:4863;top:1563;width:10;height:20" coordorigin="4863,1563" coordsize="10,20">
              <v:shape style="position:absolute;left:4863;top:1563;width:10;height:20" coordorigin="4863,1563" coordsize="10,20" path="m4863,1582l4873,1582,4873,1563,4863,1563,4863,1582xe" filled="true" fillcolor="#000000" stroked="false">
                <v:path arrowok="t"/>
                <v:fill type="solid"/>
              </v:shape>
            </v:group>
            <v:group style="position:absolute;left:4863;top:1582;width:10;height:20" coordorigin="4863,1582" coordsize="10,20">
              <v:shape style="position:absolute;left:4863;top:1582;width:10;height:20" coordorigin="4863,1582" coordsize="10,20" path="m4863,1602l4873,1602,4873,1582,4863,1582,4863,1602xe" filled="true" fillcolor="#000000" stroked="false">
                <v:path arrowok="t"/>
                <v:fill type="solid"/>
              </v:shape>
            </v:group>
            <v:group style="position:absolute;left:4863;top:1602;width:10;height:20" coordorigin="4863,1602" coordsize="10,20">
              <v:shape style="position:absolute;left:4863;top:1602;width:10;height:20" coordorigin="4863,1602" coordsize="10,20" path="m4863,1621l4873,1621,4873,1602,4863,1602,4863,1621xe" filled="true" fillcolor="#000000" stroked="false">
                <v:path arrowok="t"/>
                <v:fill type="solid"/>
              </v:shape>
            </v:group>
            <v:group style="position:absolute;left:4863;top:1621;width:10;height:20" coordorigin="4863,1621" coordsize="10,20">
              <v:shape style="position:absolute;left:4863;top:1621;width:10;height:20" coordorigin="4863,1621" coordsize="10,20" path="m4863,1640l4873,1640,4873,1621,4863,1621,4863,1640xe" filled="true" fillcolor="#000000" stroked="false">
                <v:path arrowok="t"/>
                <v:fill type="solid"/>
              </v:shape>
            </v:group>
            <v:group style="position:absolute;left:4863;top:1640;width:10;height:20" coordorigin="4863,1640" coordsize="10,20">
              <v:shape style="position:absolute;left:4863;top:1640;width:10;height:20" coordorigin="4863,1640" coordsize="10,20" path="m4863,1659l4873,1659,4873,1640,4863,1640,4863,1659xe" filled="true" fillcolor="#000000" stroked="false">
                <v:path arrowok="t"/>
                <v:fill type="solid"/>
              </v:shape>
            </v:group>
            <v:group style="position:absolute;left:4863;top:1659;width:10;height:20" coordorigin="4863,1659" coordsize="10,20">
              <v:shape style="position:absolute;left:4863;top:1659;width:10;height:20" coordorigin="4863,1659" coordsize="10,20" path="m4863,1678l4873,1678,4873,1659,4863,1659,4863,1678xe" filled="true" fillcolor="#000000" stroked="false">
                <v:path arrowok="t"/>
                <v:fill type="solid"/>
              </v:shape>
            </v:group>
            <v:group style="position:absolute;left:4863;top:1678;width:10;height:20" coordorigin="4863,1678" coordsize="10,20">
              <v:shape style="position:absolute;left:4863;top:1678;width:10;height:20" coordorigin="4863,1678" coordsize="10,20" path="m4863,1698l4873,1698,4873,1678,4863,1678,4863,1698xe" filled="true" fillcolor="#000000" stroked="false">
                <v:path arrowok="t"/>
                <v:fill type="solid"/>
              </v:shape>
            </v:group>
            <v:group style="position:absolute;left:4863;top:1698;width:10;height:20" coordorigin="4863,1698" coordsize="10,20">
              <v:shape style="position:absolute;left:4863;top:1698;width:10;height:20" coordorigin="4863,1698" coordsize="10,20" path="m4863,1717l4873,1717,4873,1698,4863,1698,4863,1717xe" filled="true" fillcolor="#000000" stroked="false">
                <v:path arrowok="t"/>
                <v:fill type="solid"/>
              </v:shape>
            </v:group>
            <v:group style="position:absolute;left:4863;top:1717;width:10;height:20" coordorigin="4863,1717" coordsize="10,20">
              <v:shape style="position:absolute;left:4863;top:1717;width:10;height:20" coordorigin="4863,1717" coordsize="10,20" path="m4863,1736l4873,1736,4873,1717,4863,1717,4863,1736xe" filled="true" fillcolor="#000000" stroked="false">
                <v:path arrowok="t"/>
                <v:fill type="solid"/>
              </v:shape>
            </v:group>
            <v:group style="position:absolute;left:4863;top:1736;width:10;height:20" coordorigin="4863,1736" coordsize="10,20">
              <v:shape style="position:absolute;left:4863;top:1736;width:10;height:20" coordorigin="4863,1736" coordsize="10,20" path="m4863,1755l4873,1755,4873,1736,4863,1736,4863,1755xe" filled="true" fillcolor="#000000" stroked="false">
                <v:path arrowok="t"/>
                <v:fill type="solid"/>
              </v:shape>
            </v:group>
            <v:group style="position:absolute;left:4863;top:1755;width:10;height:20" coordorigin="4863,1755" coordsize="10,20">
              <v:shape style="position:absolute;left:4863;top:1755;width:10;height:20" coordorigin="4863,1755" coordsize="10,20" path="m4863,1774l4873,1774,4873,1755,4863,1755,4863,1774xe" filled="true" fillcolor="#000000" stroked="false">
                <v:path arrowok="t"/>
                <v:fill type="solid"/>
              </v:shape>
            </v:group>
            <v:group style="position:absolute;left:4863;top:1774;width:10;height:20" coordorigin="4863,1774" coordsize="10,20">
              <v:shape style="position:absolute;left:4863;top:1774;width:10;height:20" coordorigin="4863,1774" coordsize="10,20" path="m4863,1794l4873,1794,4873,1774,4863,1774,4863,1794xe" filled="true" fillcolor="#000000" stroked="false">
                <v:path arrowok="t"/>
                <v:fill type="solid"/>
              </v:shape>
            </v:group>
            <v:group style="position:absolute;left:4863;top:1794;width:10;height:20" coordorigin="4863,1794" coordsize="10,20">
              <v:shape style="position:absolute;left:4863;top:1794;width:10;height:20" coordorigin="4863,1794" coordsize="10,20" path="m4863,1813l4873,1813,4873,1794,4863,1794,4863,1813xe" filled="true" fillcolor="#000000" stroked="false">
                <v:path arrowok="t"/>
                <v:fill type="solid"/>
              </v:shape>
            </v:group>
            <v:group style="position:absolute;left:4863;top:1813;width:10;height:20" coordorigin="4863,1813" coordsize="10,20">
              <v:shape style="position:absolute;left:4863;top:1813;width:10;height:20" coordorigin="4863,1813" coordsize="10,20" path="m4863,1832l4873,1832,4873,1813,4863,1813,4863,1832xe" filled="true" fillcolor="#000000" stroked="false">
                <v:path arrowok="t"/>
                <v:fill type="solid"/>
              </v:shape>
            </v:group>
            <v:group style="position:absolute;left:4863;top:1832;width:10;height:20" coordorigin="4863,1832" coordsize="10,20">
              <v:shape style="position:absolute;left:4863;top:1832;width:10;height:20" coordorigin="4863,1832" coordsize="10,20" path="m4863,1851l4873,1851,4873,1832,4863,1832,4863,1851xe" filled="true" fillcolor="#000000" stroked="false">
                <v:path arrowok="t"/>
                <v:fill type="solid"/>
              </v:shape>
            </v:group>
            <v:group style="position:absolute;left:4863;top:1851;width:10;height:20" coordorigin="4863,1851" coordsize="10,20">
              <v:shape style="position:absolute;left:4863;top:1851;width:10;height:20" coordorigin="4863,1851" coordsize="10,20" path="m4863,1870l4873,1870,4873,1851,4863,1851,4863,1870xe" filled="true" fillcolor="#000000" stroked="false">
                <v:path arrowok="t"/>
                <v:fill type="solid"/>
              </v:shape>
            </v:group>
            <v:group style="position:absolute;left:4863;top:1870;width:10;height:20" coordorigin="4863,1870" coordsize="10,20">
              <v:shape style="position:absolute;left:4863;top:1870;width:10;height:20" coordorigin="4863,1870" coordsize="10,20" path="m4863,1890l4873,1890,4873,1870,4863,1870,4863,1890xe" filled="true" fillcolor="#000000" stroked="false">
                <v:path arrowok="t"/>
                <v:fill type="solid"/>
              </v:shape>
            </v:group>
            <v:group style="position:absolute;left:4863;top:1890;width:10;height:20" coordorigin="4863,1890" coordsize="10,20">
              <v:shape style="position:absolute;left:4863;top:1890;width:10;height:20" coordorigin="4863,1890" coordsize="10,20" path="m4863,1909l4873,1909,4873,1890,4863,1890,4863,1909xe" filled="true" fillcolor="#000000" stroked="false">
                <v:path arrowok="t"/>
                <v:fill type="solid"/>
              </v:shape>
            </v:group>
            <v:group style="position:absolute;left:4863;top:1909;width:10;height:20" coordorigin="4863,1909" coordsize="10,20">
              <v:shape style="position:absolute;left:4863;top:1909;width:10;height:20" coordorigin="4863,1909" coordsize="10,20" path="m4863,1928l4873,1928,4873,1909,4863,1909,4863,1928xe" filled="true" fillcolor="#000000" stroked="false">
                <v:path arrowok="t"/>
                <v:fill type="solid"/>
              </v:shape>
            </v:group>
            <v:group style="position:absolute;left:4863;top:1928;width:10;height:20" coordorigin="4863,1928" coordsize="10,20">
              <v:shape style="position:absolute;left:4863;top:1928;width:10;height:20" coordorigin="4863,1928" coordsize="10,20" path="m4863,1947l4873,1947,4873,1928,4863,1928,4863,1947xe" filled="true" fillcolor="#000000" stroked="false">
                <v:path arrowok="t"/>
                <v:fill type="solid"/>
              </v:shape>
            </v:group>
            <v:group style="position:absolute;left:4863;top:1947;width:10;height:20" coordorigin="4863,1947" coordsize="10,20">
              <v:shape style="position:absolute;left:4863;top:1947;width:10;height:20" coordorigin="4863,1947" coordsize="10,20" path="m4863,1966l4873,1966,4873,1947,4863,1947,4863,1966xe" filled="true" fillcolor="#000000" stroked="false">
                <v:path arrowok="t"/>
                <v:fill type="solid"/>
              </v:shape>
            </v:group>
            <v:group style="position:absolute;left:4863;top:1966;width:10;height:20" coordorigin="4863,1966" coordsize="10,20">
              <v:shape style="position:absolute;left:4863;top:1966;width:10;height:20" coordorigin="4863,1966" coordsize="10,20" path="m4863,1986l4873,1986,4873,1966,4863,1966,4863,1986xe" filled="true" fillcolor="#000000" stroked="false">
                <v:path arrowok="t"/>
                <v:fill type="solid"/>
              </v:shape>
            </v:group>
            <v:group style="position:absolute;left:4863;top:1986;width:10;height:20" coordorigin="4863,1986" coordsize="10,20">
              <v:shape style="position:absolute;left:4863;top:1986;width:10;height:20" coordorigin="4863,1986" coordsize="10,20" path="m4863,2005l4873,2005,4873,1986,4863,1986,4863,2005xe" filled="true" fillcolor="#000000" stroked="false">
                <v:path arrowok="t"/>
                <v:fill type="solid"/>
              </v:shape>
            </v:group>
            <v:group style="position:absolute;left:4863;top:2005;width:10;height:20" coordorigin="4863,2005" coordsize="10,20">
              <v:shape style="position:absolute;left:4863;top:2005;width:10;height:20" coordorigin="4863,2005" coordsize="10,20" path="m4863,2024l4873,2024,4873,2005,4863,2005,4863,2024xe" filled="true" fillcolor="#000000" stroked="false">
                <v:path arrowok="t"/>
                <v:fill type="solid"/>
              </v:shape>
            </v:group>
            <v:group style="position:absolute;left:4863;top:2024;width:10;height:20" coordorigin="4863,2024" coordsize="10,20">
              <v:shape style="position:absolute;left:4863;top:2024;width:10;height:20" coordorigin="4863,2024" coordsize="10,20" path="m4863,2043l4873,2043,4873,2024,4863,2024,4863,2043xe" filled="true" fillcolor="#000000" stroked="false">
                <v:path arrowok="t"/>
                <v:fill type="solid"/>
              </v:shape>
            </v:group>
            <v:group style="position:absolute;left:4863;top:2043;width:10;height:20" coordorigin="4863,2043" coordsize="10,20">
              <v:shape style="position:absolute;left:4863;top:2043;width:10;height:20" coordorigin="4863,2043" coordsize="10,20" path="m4863,2062l4873,2062,4873,2043,4863,2043,4863,2062xe" filled="true" fillcolor="#000000" stroked="false">
                <v:path arrowok="t"/>
                <v:fill type="solid"/>
              </v:shape>
            </v:group>
            <v:group style="position:absolute;left:4863;top:2062;width:10;height:20" coordorigin="4863,2062" coordsize="10,20">
              <v:shape style="position:absolute;left:4863;top:2062;width:10;height:20" coordorigin="4863,2062" coordsize="10,20" path="m4863,2082l4873,2082,4873,2062,4863,2062,4863,2082xe" filled="true" fillcolor="#000000" stroked="false">
                <v:path arrowok="t"/>
                <v:fill type="solid"/>
              </v:shape>
            </v:group>
            <v:group style="position:absolute;left:4863;top:2082;width:10;height:20" coordorigin="4863,2082" coordsize="10,20">
              <v:shape style="position:absolute;left:4863;top:2082;width:10;height:20" coordorigin="4863,2082" coordsize="10,20" path="m4863,2101l4873,2101,4873,2082,4863,2082,4863,2101xe" filled="true" fillcolor="#000000" stroked="false">
                <v:path arrowok="t"/>
                <v:fill type="solid"/>
              </v:shape>
            </v:group>
            <v:group style="position:absolute;left:4863;top:2101;width:10;height:20" coordorigin="4863,2101" coordsize="10,20">
              <v:shape style="position:absolute;left:4863;top:2101;width:10;height:20" coordorigin="4863,2101" coordsize="10,20" path="m4863,2120l4873,2120,4873,2101,4863,2101,4863,2120xe" filled="true" fillcolor="#000000" stroked="false">
                <v:path arrowok="t"/>
                <v:fill type="solid"/>
              </v:shape>
            </v:group>
            <v:group style="position:absolute;left:4863;top:2120;width:10;height:20" coordorigin="4863,2120" coordsize="10,20">
              <v:shape style="position:absolute;left:4863;top:2120;width:10;height:20" coordorigin="4863,2120" coordsize="10,20" path="m4863,2139l4873,2139,4873,2120,4863,2120,4863,2139xe" filled="true" fillcolor="#000000" stroked="false">
                <v:path arrowok="t"/>
                <v:fill type="solid"/>
              </v:shape>
            </v:group>
            <v:group style="position:absolute;left:4863;top:2139;width:10;height:20" coordorigin="4863,2139" coordsize="10,20">
              <v:shape style="position:absolute;left:4863;top:2139;width:10;height:20" coordorigin="4863,2139" coordsize="10,20" path="m4863,2158l4873,2158,4873,2139,4863,2139,4863,2158xe" filled="true" fillcolor="#000000" stroked="false">
                <v:path arrowok="t"/>
                <v:fill type="solid"/>
              </v:shape>
            </v:group>
            <v:group style="position:absolute;left:4863;top:2158;width:10;height:20" coordorigin="4863,2158" coordsize="10,20">
              <v:shape style="position:absolute;left:4863;top:2158;width:10;height:20" coordorigin="4863,2158" coordsize="10,20" path="m4863,2178l4873,2178,4873,2158,4863,2158,4863,2178xe" filled="true" fillcolor="#000000" stroked="false">
                <v:path arrowok="t"/>
                <v:fill type="solid"/>
              </v:shape>
            </v:group>
            <v:group style="position:absolute;left:4863;top:2178;width:10;height:20" coordorigin="4863,2178" coordsize="10,20">
              <v:shape style="position:absolute;left:4863;top:2178;width:10;height:20" coordorigin="4863,2178" coordsize="10,20" path="m4863,2197l4873,2197,4873,2178,4863,2178,4863,2197xe" filled="true" fillcolor="#000000" stroked="false">
                <v:path arrowok="t"/>
                <v:fill type="solid"/>
              </v:shape>
            </v:group>
            <v:group style="position:absolute;left:4863;top:2197;width:10;height:20" coordorigin="4863,2197" coordsize="10,20">
              <v:shape style="position:absolute;left:4863;top:2197;width:10;height:20" coordorigin="4863,2197" coordsize="10,20" path="m4863,2216l4873,2216,4873,2197,4863,2197,4863,2216xe" filled="true" fillcolor="#000000" stroked="false">
                <v:path arrowok="t"/>
                <v:fill type="solid"/>
              </v:shape>
            </v:group>
            <v:group style="position:absolute;left:4863;top:2216;width:10;height:20" coordorigin="4863,2216" coordsize="10,20">
              <v:shape style="position:absolute;left:4863;top:2216;width:10;height:20" coordorigin="4863,2216" coordsize="10,20" path="m4863,2235l4873,2235,4873,2216,4863,2216,4863,2235xe" filled="true" fillcolor="#000000" stroked="false">
                <v:path arrowok="t"/>
                <v:fill type="solid"/>
              </v:shape>
            </v:group>
            <v:group style="position:absolute;left:4863;top:2235;width:10;height:20" coordorigin="4863,2235" coordsize="10,20">
              <v:shape style="position:absolute;left:4863;top:2235;width:10;height:20" coordorigin="4863,2235" coordsize="10,20" path="m4863,2254l4873,2254,4873,2235,4863,2235,4863,2254xe" filled="true" fillcolor="#000000" stroked="false">
                <v:path arrowok="t"/>
                <v:fill type="solid"/>
              </v:shape>
            </v:group>
            <v:group style="position:absolute;left:4863;top:2254;width:10;height:20" coordorigin="4863,2254" coordsize="10,20">
              <v:shape style="position:absolute;left:4863;top:2254;width:10;height:20" coordorigin="4863,2254" coordsize="10,20" path="m4863,2274l4873,2274,4873,2254,4863,2254,4863,2274xe" filled="true" fillcolor="#000000" stroked="false">
                <v:path arrowok="t"/>
                <v:fill type="solid"/>
              </v:shape>
            </v:group>
            <v:group style="position:absolute;left:4863;top:2274;width:10;height:20" coordorigin="4863,2274" coordsize="10,20">
              <v:shape style="position:absolute;left:4863;top:2274;width:10;height:20" coordorigin="4863,2274" coordsize="10,20" path="m4863,2293l4873,2293,4873,2274,4863,2274,4863,2293xe" filled="true" fillcolor="#000000" stroked="false">
                <v:path arrowok="t"/>
                <v:fill type="solid"/>
              </v:shape>
            </v:group>
            <v:group style="position:absolute;left:4863;top:2293;width:10;height:20" coordorigin="4863,2293" coordsize="10,20">
              <v:shape style="position:absolute;left:4863;top:2293;width:10;height:20" coordorigin="4863,2293" coordsize="10,20" path="m4863,2312l4873,2312,4873,2293,4863,2293,4863,2312xe" filled="true" fillcolor="#000000" stroked="false">
                <v:path arrowok="t"/>
                <v:fill type="solid"/>
              </v:shape>
            </v:group>
            <v:group style="position:absolute;left:4863;top:2312;width:10;height:20" coordorigin="4863,2312" coordsize="10,20">
              <v:shape style="position:absolute;left:4863;top:2312;width:10;height:20" coordorigin="4863,2312" coordsize="10,20" path="m4863,2331l4873,2331,4873,2312,4863,2312,4863,2331xe" filled="true" fillcolor="#000000" stroked="false">
                <v:path arrowok="t"/>
                <v:fill type="solid"/>
              </v:shape>
            </v:group>
            <v:group style="position:absolute;left:4863;top:2331;width:10;height:20" coordorigin="4863,2331" coordsize="10,20">
              <v:shape style="position:absolute;left:4863;top:2331;width:10;height:20" coordorigin="4863,2331" coordsize="10,20" path="m4863,2350l4873,2350,4873,2331,4863,2331,4863,2350xe" filled="true" fillcolor="#000000" stroked="false">
                <v:path arrowok="t"/>
                <v:fill type="solid"/>
              </v:shape>
            </v:group>
            <v:group style="position:absolute;left:4863;top:2350;width:10;height:20" coordorigin="4863,2350" coordsize="10,20">
              <v:shape style="position:absolute;left:4863;top:2350;width:10;height:20" coordorigin="4863,2350" coordsize="10,20" path="m4863,2370l4873,2370,4873,2350,4863,2350,4863,2370xe" filled="true" fillcolor="#000000" stroked="false">
                <v:path arrowok="t"/>
                <v:fill type="solid"/>
              </v:shape>
            </v:group>
            <v:group style="position:absolute;left:4863;top:2370;width:10;height:20" coordorigin="4863,2370" coordsize="10,20">
              <v:shape style="position:absolute;left:4863;top:2370;width:10;height:20" coordorigin="4863,2370" coordsize="10,20" path="m4863,2389l4873,2389,4873,2370,4863,2370,4863,2389xe" filled="true" fillcolor="#000000" stroked="false">
                <v:path arrowok="t"/>
                <v:fill type="solid"/>
              </v:shape>
            </v:group>
            <v:group style="position:absolute;left:4863;top:2389;width:10;height:20" coordorigin="4863,2389" coordsize="10,20">
              <v:shape style="position:absolute;left:4863;top:2389;width:10;height:20" coordorigin="4863,2389" coordsize="10,20" path="m4863,2408l4873,2408,4873,2389,4863,2389,4863,2408xe" filled="true" fillcolor="#000000" stroked="false">
                <v:path arrowok="t"/>
                <v:fill type="solid"/>
              </v:shape>
            </v:group>
            <v:group style="position:absolute;left:4863;top:2408;width:10;height:20" coordorigin="4863,2408" coordsize="10,20">
              <v:shape style="position:absolute;left:4863;top:2408;width:10;height:20" coordorigin="4863,2408" coordsize="10,20" path="m4863,2427l4873,2427,4873,2408,4863,2408,4863,2427xe" filled="true" fillcolor="#000000" stroked="false">
                <v:path arrowok="t"/>
                <v:fill type="solid"/>
              </v:shape>
            </v:group>
            <v:group style="position:absolute;left:4863;top:2427;width:10;height:20" coordorigin="4863,2427" coordsize="10,20">
              <v:shape style="position:absolute;left:4863;top:2427;width:10;height:20" coordorigin="4863,2427" coordsize="10,20" path="m4863,2446l4873,2446,4873,2427,4863,2427,4863,2446xe" filled="true" fillcolor="#000000" stroked="false">
                <v:path arrowok="t"/>
                <v:fill type="solid"/>
              </v:shape>
            </v:group>
            <v:group style="position:absolute;left:4863;top:2446;width:10;height:20" coordorigin="4863,2446" coordsize="10,20">
              <v:shape style="position:absolute;left:4863;top:2446;width:10;height:20" coordorigin="4863,2446" coordsize="10,20" path="m4863,2466l4873,2466,4873,2446,4863,2446,4863,2466xe" filled="true" fillcolor="#000000" stroked="false">
                <v:path arrowok="t"/>
                <v:fill type="solid"/>
              </v:shape>
            </v:group>
            <v:group style="position:absolute;left:4863;top:2466;width:10;height:20" coordorigin="4863,2466" coordsize="10,20">
              <v:shape style="position:absolute;left:4863;top:2466;width:10;height:20" coordorigin="4863,2466" coordsize="10,20" path="m4863,2485l4873,2485,4873,2466,4863,2466,4863,2485xe" filled="true" fillcolor="#000000" stroked="false">
                <v:path arrowok="t"/>
                <v:fill type="solid"/>
              </v:shape>
            </v:group>
            <v:group style="position:absolute;left:4863;top:2485;width:10;height:20" coordorigin="4863,2485" coordsize="10,20">
              <v:shape style="position:absolute;left:4863;top:2485;width:10;height:20" coordorigin="4863,2485" coordsize="10,20" path="m4863,2504l4873,2504,4873,2485,4863,2485,4863,2504xe" filled="true" fillcolor="#000000" stroked="false">
                <v:path arrowok="t"/>
                <v:fill type="solid"/>
              </v:shape>
            </v:group>
            <v:group style="position:absolute;left:4863;top:2504;width:10;height:20" coordorigin="4863,2504" coordsize="10,20">
              <v:shape style="position:absolute;left:4863;top:2504;width:10;height:20" coordorigin="4863,2504" coordsize="10,20" path="m4863,2523l4873,2523,4873,2504,4863,2504,4863,2523xe" filled="true" fillcolor="#000000" stroked="false">
                <v:path arrowok="t"/>
                <v:fill type="solid"/>
              </v:shape>
            </v:group>
            <v:group style="position:absolute;left:4863;top:2523;width:10;height:20" coordorigin="4863,2523" coordsize="10,20">
              <v:shape style="position:absolute;left:4863;top:2523;width:10;height:20" coordorigin="4863,2523" coordsize="10,20" path="m4863,2542l4873,2542,4873,2523,4863,2523,4863,2542xe" filled="true" fillcolor="#000000" stroked="false">
                <v:path arrowok="t"/>
                <v:fill type="solid"/>
              </v:shape>
            </v:group>
            <v:group style="position:absolute;left:4863;top:2542;width:10;height:20" coordorigin="4863,2542" coordsize="10,20">
              <v:shape style="position:absolute;left:4863;top:2542;width:10;height:20" coordorigin="4863,2542" coordsize="10,20" path="m4863,2562l4873,2562,4873,2542,4863,2542,4863,2562xe" filled="true" fillcolor="#000000" stroked="false">
                <v:path arrowok="t"/>
                <v:fill type="solid"/>
              </v:shape>
            </v:group>
            <v:group style="position:absolute;left:4863;top:2562;width:10;height:20" coordorigin="4863,2562" coordsize="10,20">
              <v:shape style="position:absolute;left:4863;top:2562;width:10;height:20" coordorigin="4863,2562" coordsize="10,20" path="m4863,2581l4873,2581,4873,2562,4863,2562,4863,2581xe" filled="true" fillcolor="#000000" stroked="false">
                <v:path arrowok="t"/>
                <v:fill type="solid"/>
              </v:shape>
            </v:group>
            <v:group style="position:absolute;left:4863;top:2581;width:10;height:20" coordorigin="4863,2581" coordsize="10,20">
              <v:shape style="position:absolute;left:4863;top:2581;width:10;height:20" coordorigin="4863,2581" coordsize="10,20" path="m4863,2600l4873,2600,4873,2581,4863,2581,4863,2600xe" filled="true" fillcolor="#000000" stroked="false">
                <v:path arrowok="t"/>
                <v:fill type="solid"/>
              </v:shape>
            </v:group>
            <v:group style="position:absolute;left:4863;top:2600;width:10;height:20" coordorigin="4863,2600" coordsize="10,20">
              <v:shape style="position:absolute;left:4863;top:2600;width:10;height:20" coordorigin="4863,2600" coordsize="10,20" path="m4863,2619l4873,2619,4873,2600,4863,2600,4863,2619xe" filled="true" fillcolor="#000000" stroked="false">
                <v:path arrowok="t"/>
                <v:fill type="solid"/>
              </v:shape>
            </v:group>
            <v:group style="position:absolute;left:4863;top:2619;width:10;height:20" coordorigin="4863,2619" coordsize="10,20">
              <v:shape style="position:absolute;left:4863;top:2619;width:10;height:20" coordorigin="4863,2619" coordsize="10,20" path="m4863,2638l4873,2638,4873,2619,4863,2619,4863,2638xe" filled="true" fillcolor="#000000" stroked="false">
                <v:path arrowok="t"/>
                <v:fill type="solid"/>
              </v:shape>
            </v:group>
            <v:group style="position:absolute;left:5425;top:1314;width:10;height:20" coordorigin="5425,1314" coordsize="10,20">
              <v:shape style="position:absolute;left:5425;top:1314;width:10;height:20" coordorigin="5425,1314" coordsize="10,20" path="m5425,1333l5435,1333,5435,1314,5425,1314,5425,1333xe" filled="true" fillcolor="#000000" stroked="false">
                <v:path arrowok="t"/>
                <v:fill type="solid"/>
              </v:shape>
            </v:group>
            <v:group style="position:absolute;left:5425;top:1333;width:10;height:20" coordorigin="5425,1333" coordsize="10,20">
              <v:shape style="position:absolute;left:5425;top:1333;width:10;height:20" coordorigin="5425,1333" coordsize="10,20" path="m5425,1352l5435,1352,5435,1333,5425,1333,5425,1352xe" filled="true" fillcolor="#000000" stroked="false">
                <v:path arrowok="t"/>
                <v:fill type="solid"/>
              </v:shape>
            </v:group>
            <v:group style="position:absolute;left:5425;top:1352;width:10;height:20" coordorigin="5425,1352" coordsize="10,20">
              <v:shape style="position:absolute;left:5425;top:1352;width:10;height:20" coordorigin="5425,1352" coordsize="10,20" path="m5425,1371l5435,1371,5435,1352,5425,1352,5425,1371xe" filled="true" fillcolor="#000000" stroked="false">
                <v:path arrowok="t"/>
                <v:fill type="solid"/>
              </v:shape>
            </v:group>
            <v:group style="position:absolute;left:5425;top:1371;width:10;height:20" coordorigin="5425,1371" coordsize="10,20">
              <v:shape style="position:absolute;left:5425;top:1371;width:10;height:20" coordorigin="5425,1371" coordsize="10,20" path="m5425,1390l5435,1390,5435,1371,5425,1371,5425,1390xe" filled="true" fillcolor="#000000" stroked="false">
                <v:path arrowok="t"/>
                <v:fill type="solid"/>
              </v:shape>
            </v:group>
            <v:group style="position:absolute;left:5425;top:1390;width:10;height:20" coordorigin="5425,1390" coordsize="10,20">
              <v:shape style="position:absolute;left:5425;top:1390;width:10;height:20" coordorigin="5425,1390" coordsize="10,20" path="m5425,1410l5435,1410,5435,1390,5425,1390,5425,1410xe" filled="true" fillcolor="#000000" stroked="false">
                <v:path arrowok="t"/>
                <v:fill type="solid"/>
              </v:shape>
            </v:group>
            <v:group style="position:absolute;left:5425;top:1410;width:10;height:20" coordorigin="5425,1410" coordsize="10,20">
              <v:shape style="position:absolute;left:5425;top:1410;width:10;height:20" coordorigin="5425,1410" coordsize="10,20" path="m5425,1429l5435,1429,5435,1410,5425,1410,5425,1429xe" filled="true" fillcolor="#000000" stroked="false">
                <v:path arrowok="t"/>
                <v:fill type="solid"/>
              </v:shape>
            </v:group>
            <v:group style="position:absolute;left:5425;top:1429;width:10;height:20" coordorigin="5425,1429" coordsize="10,20">
              <v:shape style="position:absolute;left:5425;top:1429;width:10;height:20" coordorigin="5425,1429" coordsize="10,20" path="m5425,1448l5435,1448,5435,1429,5425,1429,5425,1448xe" filled="true" fillcolor="#000000" stroked="false">
                <v:path arrowok="t"/>
                <v:fill type="solid"/>
              </v:shape>
            </v:group>
            <v:group style="position:absolute;left:5425;top:1448;width:10;height:20" coordorigin="5425,1448" coordsize="10,20">
              <v:shape style="position:absolute;left:5425;top:1448;width:10;height:20" coordorigin="5425,1448" coordsize="10,20" path="m5425,1467l5435,1467,5435,1448,5425,1448,5425,1467xe" filled="true" fillcolor="#000000" stroked="false">
                <v:path arrowok="t"/>
                <v:fill type="solid"/>
              </v:shape>
            </v:group>
            <v:group style="position:absolute;left:5425;top:1467;width:10;height:20" coordorigin="5425,1467" coordsize="10,20">
              <v:shape style="position:absolute;left:5425;top:1467;width:10;height:20" coordorigin="5425,1467" coordsize="10,20" path="m5425,1486l5435,1486,5435,1467,5425,1467,5425,1486xe" filled="true" fillcolor="#000000" stroked="false">
                <v:path arrowok="t"/>
                <v:fill type="solid"/>
              </v:shape>
            </v:group>
            <v:group style="position:absolute;left:5425;top:1486;width:10;height:20" coordorigin="5425,1486" coordsize="10,20">
              <v:shape style="position:absolute;left:5425;top:1486;width:10;height:20" coordorigin="5425,1486" coordsize="10,20" path="m5425,1506l5435,1506,5435,1486,5425,1486,5425,1506xe" filled="true" fillcolor="#000000" stroked="false">
                <v:path arrowok="t"/>
                <v:fill type="solid"/>
              </v:shape>
            </v:group>
            <v:group style="position:absolute;left:5425;top:1506;width:10;height:20" coordorigin="5425,1506" coordsize="10,20">
              <v:shape style="position:absolute;left:5425;top:1506;width:10;height:20" coordorigin="5425,1506" coordsize="10,20" path="m5425,1525l5435,1525,5435,1506,5425,1506,5425,1525xe" filled="true" fillcolor="#000000" stroked="false">
                <v:path arrowok="t"/>
                <v:fill type="solid"/>
              </v:shape>
            </v:group>
            <v:group style="position:absolute;left:5425;top:1525;width:10;height:20" coordorigin="5425,1525" coordsize="10,20">
              <v:shape style="position:absolute;left:5425;top:1525;width:10;height:20" coordorigin="5425,1525" coordsize="10,20" path="m5425,1544l5435,1544,5435,1525,5425,1525,5425,1544xe" filled="true" fillcolor="#000000" stroked="false">
                <v:path arrowok="t"/>
                <v:fill type="solid"/>
              </v:shape>
            </v:group>
            <v:group style="position:absolute;left:5425;top:1544;width:10;height:20" coordorigin="5425,1544" coordsize="10,20">
              <v:shape style="position:absolute;left:5425;top:1544;width:10;height:20" coordorigin="5425,1544" coordsize="10,20" path="m5425,1563l5435,1563,5435,1544,5425,1544,5425,1563xe" filled="true" fillcolor="#000000" stroked="false">
                <v:path arrowok="t"/>
                <v:fill type="solid"/>
              </v:shape>
            </v:group>
            <v:group style="position:absolute;left:5425;top:1563;width:10;height:20" coordorigin="5425,1563" coordsize="10,20">
              <v:shape style="position:absolute;left:5425;top:1563;width:10;height:20" coordorigin="5425,1563" coordsize="10,20" path="m5425,1582l5435,1582,5435,1563,5425,1563,5425,1582xe" filled="true" fillcolor="#000000" stroked="false">
                <v:path arrowok="t"/>
                <v:fill type="solid"/>
              </v:shape>
            </v:group>
            <v:group style="position:absolute;left:5425;top:1582;width:10;height:20" coordorigin="5425,1582" coordsize="10,20">
              <v:shape style="position:absolute;left:5425;top:1582;width:10;height:20" coordorigin="5425,1582" coordsize="10,20" path="m5425,1602l5435,1602,5435,1582,5425,1582,5425,1602xe" filled="true" fillcolor="#000000" stroked="false">
                <v:path arrowok="t"/>
                <v:fill type="solid"/>
              </v:shape>
            </v:group>
            <v:group style="position:absolute;left:5425;top:1602;width:10;height:20" coordorigin="5425,1602" coordsize="10,20">
              <v:shape style="position:absolute;left:5425;top:1602;width:10;height:20" coordorigin="5425,1602" coordsize="10,20" path="m5425,1621l5435,1621,5435,1602,5425,1602,5425,1621xe" filled="true" fillcolor="#000000" stroked="false">
                <v:path arrowok="t"/>
                <v:fill type="solid"/>
              </v:shape>
            </v:group>
            <v:group style="position:absolute;left:5425;top:1621;width:10;height:20" coordorigin="5425,1621" coordsize="10,20">
              <v:shape style="position:absolute;left:5425;top:1621;width:10;height:20" coordorigin="5425,1621" coordsize="10,20" path="m5425,1640l5435,1640,5435,1621,5425,1621,5425,1640xe" filled="true" fillcolor="#000000" stroked="false">
                <v:path arrowok="t"/>
                <v:fill type="solid"/>
              </v:shape>
            </v:group>
            <v:group style="position:absolute;left:5425;top:1640;width:10;height:20" coordorigin="5425,1640" coordsize="10,20">
              <v:shape style="position:absolute;left:5425;top:1640;width:10;height:20" coordorigin="5425,1640" coordsize="10,20" path="m5425,1659l5435,1659,5435,1640,5425,1640,5425,1659xe" filled="true" fillcolor="#000000" stroked="false">
                <v:path arrowok="t"/>
                <v:fill type="solid"/>
              </v:shape>
            </v:group>
            <v:group style="position:absolute;left:5425;top:1659;width:10;height:20" coordorigin="5425,1659" coordsize="10,20">
              <v:shape style="position:absolute;left:5425;top:1659;width:10;height:20" coordorigin="5425,1659" coordsize="10,20" path="m5425,1678l5435,1678,5435,1659,5425,1659,5425,1678xe" filled="true" fillcolor="#000000" stroked="false">
                <v:path arrowok="t"/>
                <v:fill type="solid"/>
              </v:shape>
            </v:group>
            <v:group style="position:absolute;left:5425;top:1678;width:10;height:20" coordorigin="5425,1678" coordsize="10,20">
              <v:shape style="position:absolute;left:5425;top:1678;width:10;height:20" coordorigin="5425,1678" coordsize="10,20" path="m5425,1698l5435,1698,5435,1678,5425,1678,5425,1698xe" filled="true" fillcolor="#000000" stroked="false">
                <v:path arrowok="t"/>
                <v:fill type="solid"/>
              </v:shape>
            </v:group>
            <v:group style="position:absolute;left:5425;top:1698;width:10;height:20" coordorigin="5425,1698" coordsize="10,20">
              <v:shape style="position:absolute;left:5425;top:1698;width:10;height:20" coordorigin="5425,1698" coordsize="10,20" path="m5425,1717l5435,1717,5435,1698,5425,1698,5425,1717xe" filled="true" fillcolor="#000000" stroked="false">
                <v:path arrowok="t"/>
                <v:fill type="solid"/>
              </v:shape>
            </v:group>
            <v:group style="position:absolute;left:5425;top:1717;width:10;height:20" coordorigin="5425,1717" coordsize="10,20">
              <v:shape style="position:absolute;left:5425;top:1717;width:10;height:20" coordorigin="5425,1717" coordsize="10,20" path="m5425,1736l5435,1736,5435,1717,5425,1717,5425,1736xe" filled="true" fillcolor="#000000" stroked="false">
                <v:path arrowok="t"/>
                <v:fill type="solid"/>
              </v:shape>
            </v:group>
            <v:group style="position:absolute;left:5425;top:1736;width:10;height:20" coordorigin="5425,1736" coordsize="10,20">
              <v:shape style="position:absolute;left:5425;top:1736;width:10;height:20" coordorigin="5425,1736" coordsize="10,20" path="m5425,1755l5435,1755,5435,1736,5425,1736,5425,1755xe" filled="true" fillcolor="#000000" stroked="false">
                <v:path arrowok="t"/>
                <v:fill type="solid"/>
              </v:shape>
            </v:group>
            <v:group style="position:absolute;left:5425;top:1755;width:10;height:20" coordorigin="5425,1755" coordsize="10,20">
              <v:shape style="position:absolute;left:5425;top:1755;width:10;height:20" coordorigin="5425,1755" coordsize="10,20" path="m5425,1774l5435,1774,5435,1755,5425,1755,5425,1774xe" filled="true" fillcolor="#000000" stroked="false">
                <v:path arrowok="t"/>
                <v:fill type="solid"/>
              </v:shape>
            </v:group>
            <v:group style="position:absolute;left:5425;top:1774;width:10;height:20" coordorigin="5425,1774" coordsize="10,20">
              <v:shape style="position:absolute;left:5425;top:1774;width:10;height:20" coordorigin="5425,1774" coordsize="10,20" path="m5425,1794l5435,1794,5435,1774,5425,1774,5425,1794xe" filled="true" fillcolor="#000000" stroked="false">
                <v:path arrowok="t"/>
                <v:fill type="solid"/>
              </v:shape>
            </v:group>
            <v:group style="position:absolute;left:5425;top:1794;width:10;height:20" coordorigin="5425,1794" coordsize="10,20">
              <v:shape style="position:absolute;left:5425;top:1794;width:10;height:20" coordorigin="5425,1794" coordsize="10,20" path="m5425,1813l5435,1813,5435,1794,5425,1794,5425,1813xe" filled="true" fillcolor="#000000" stroked="false">
                <v:path arrowok="t"/>
                <v:fill type="solid"/>
              </v:shape>
            </v:group>
            <v:group style="position:absolute;left:5425;top:1813;width:10;height:20" coordorigin="5425,1813" coordsize="10,20">
              <v:shape style="position:absolute;left:5425;top:1813;width:10;height:20" coordorigin="5425,1813" coordsize="10,20" path="m5425,1832l5435,1832,5435,1813,5425,1813,5425,1832xe" filled="true" fillcolor="#000000" stroked="false">
                <v:path arrowok="t"/>
                <v:fill type="solid"/>
              </v:shape>
            </v:group>
            <v:group style="position:absolute;left:5425;top:1832;width:10;height:20" coordorigin="5425,1832" coordsize="10,20">
              <v:shape style="position:absolute;left:5425;top:1832;width:10;height:20" coordorigin="5425,1832" coordsize="10,20" path="m5425,1851l5435,1851,5435,1832,5425,1832,5425,1851xe" filled="true" fillcolor="#000000" stroked="false">
                <v:path arrowok="t"/>
                <v:fill type="solid"/>
              </v:shape>
            </v:group>
            <v:group style="position:absolute;left:5425;top:1851;width:10;height:20" coordorigin="5425,1851" coordsize="10,20">
              <v:shape style="position:absolute;left:5425;top:1851;width:10;height:20" coordorigin="5425,1851" coordsize="10,20" path="m5425,1870l5435,1870,5435,1851,5425,1851,5425,1870xe" filled="true" fillcolor="#000000" stroked="false">
                <v:path arrowok="t"/>
                <v:fill type="solid"/>
              </v:shape>
            </v:group>
            <v:group style="position:absolute;left:5425;top:1870;width:10;height:20" coordorigin="5425,1870" coordsize="10,20">
              <v:shape style="position:absolute;left:5425;top:1870;width:10;height:20" coordorigin="5425,1870" coordsize="10,20" path="m5425,1890l5435,1890,5435,1870,5425,1870,5425,1890xe" filled="true" fillcolor="#000000" stroked="false">
                <v:path arrowok="t"/>
                <v:fill type="solid"/>
              </v:shape>
            </v:group>
            <v:group style="position:absolute;left:5425;top:1890;width:10;height:20" coordorigin="5425,1890" coordsize="10,20">
              <v:shape style="position:absolute;left:5425;top:1890;width:10;height:20" coordorigin="5425,1890" coordsize="10,20" path="m5425,1909l5435,1909,5435,1890,5425,1890,5425,1909xe" filled="true" fillcolor="#000000" stroked="false">
                <v:path arrowok="t"/>
                <v:fill type="solid"/>
              </v:shape>
            </v:group>
            <v:group style="position:absolute;left:5425;top:1909;width:10;height:20" coordorigin="5425,1909" coordsize="10,20">
              <v:shape style="position:absolute;left:5425;top:1909;width:10;height:20" coordorigin="5425,1909" coordsize="10,20" path="m5425,1928l5435,1928,5435,1909,5425,1909,5425,1928xe" filled="true" fillcolor="#000000" stroked="false">
                <v:path arrowok="t"/>
                <v:fill type="solid"/>
              </v:shape>
            </v:group>
            <v:group style="position:absolute;left:5425;top:1928;width:10;height:20" coordorigin="5425,1928" coordsize="10,20">
              <v:shape style="position:absolute;left:5425;top:1928;width:10;height:20" coordorigin="5425,1928" coordsize="10,20" path="m5425,1947l5435,1947,5435,1928,5425,1928,5425,1947xe" filled="true" fillcolor="#000000" stroked="false">
                <v:path arrowok="t"/>
                <v:fill type="solid"/>
              </v:shape>
            </v:group>
            <v:group style="position:absolute;left:5425;top:1947;width:10;height:20" coordorigin="5425,1947" coordsize="10,20">
              <v:shape style="position:absolute;left:5425;top:1947;width:10;height:20" coordorigin="5425,1947" coordsize="10,20" path="m5425,1966l5435,1966,5435,1947,5425,1947,5425,1966xe" filled="true" fillcolor="#000000" stroked="false">
                <v:path arrowok="t"/>
                <v:fill type="solid"/>
              </v:shape>
            </v:group>
            <v:group style="position:absolute;left:5425;top:1966;width:10;height:20" coordorigin="5425,1966" coordsize="10,20">
              <v:shape style="position:absolute;left:5425;top:1966;width:10;height:20" coordorigin="5425,1966" coordsize="10,20" path="m5425,1986l5435,1986,5435,1966,5425,1966,5425,1986xe" filled="true" fillcolor="#000000" stroked="false">
                <v:path arrowok="t"/>
                <v:fill type="solid"/>
              </v:shape>
            </v:group>
            <v:group style="position:absolute;left:5425;top:1986;width:10;height:20" coordorigin="5425,1986" coordsize="10,20">
              <v:shape style="position:absolute;left:5425;top:1986;width:10;height:20" coordorigin="5425,1986" coordsize="10,20" path="m5425,2005l5435,2005,5435,1986,5425,1986,5425,2005xe" filled="true" fillcolor="#000000" stroked="false">
                <v:path arrowok="t"/>
                <v:fill type="solid"/>
              </v:shape>
            </v:group>
            <v:group style="position:absolute;left:5425;top:2005;width:10;height:20" coordorigin="5425,2005" coordsize="10,20">
              <v:shape style="position:absolute;left:5425;top:2005;width:10;height:20" coordorigin="5425,2005" coordsize="10,20" path="m5425,2024l5435,2024,5435,2005,5425,2005,5425,2024xe" filled="true" fillcolor="#000000" stroked="false">
                <v:path arrowok="t"/>
                <v:fill type="solid"/>
              </v:shape>
            </v:group>
            <v:group style="position:absolute;left:5425;top:2024;width:10;height:20" coordorigin="5425,2024" coordsize="10,20">
              <v:shape style="position:absolute;left:5425;top:2024;width:10;height:20" coordorigin="5425,2024" coordsize="10,20" path="m5425,2043l5435,2043,5435,2024,5425,2024,5425,2043xe" filled="true" fillcolor="#000000" stroked="false">
                <v:path arrowok="t"/>
                <v:fill type="solid"/>
              </v:shape>
            </v:group>
            <v:group style="position:absolute;left:5425;top:2043;width:10;height:20" coordorigin="5425,2043" coordsize="10,20">
              <v:shape style="position:absolute;left:5425;top:2043;width:10;height:20" coordorigin="5425,2043" coordsize="10,20" path="m5425,2062l5435,2062,5435,2043,5425,2043,5425,2062xe" filled="true" fillcolor="#000000" stroked="false">
                <v:path arrowok="t"/>
                <v:fill type="solid"/>
              </v:shape>
            </v:group>
            <v:group style="position:absolute;left:5425;top:2062;width:10;height:20" coordorigin="5425,2062" coordsize="10,20">
              <v:shape style="position:absolute;left:5425;top:2062;width:10;height:20" coordorigin="5425,2062" coordsize="10,20" path="m5425,2082l5435,2082,5435,2062,5425,2062,5425,2082xe" filled="true" fillcolor="#000000" stroked="false">
                <v:path arrowok="t"/>
                <v:fill type="solid"/>
              </v:shape>
            </v:group>
            <v:group style="position:absolute;left:5425;top:2082;width:10;height:20" coordorigin="5425,2082" coordsize="10,20">
              <v:shape style="position:absolute;left:5425;top:2082;width:10;height:20" coordorigin="5425,2082" coordsize="10,20" path="m5425,2101l5435,2101,5435,2082,5425,2082,5425,2101xe" filled="true" fillcolor="#000000" stroked="false">
                <v:path arrowok="t"/>
                <v:fill type="solid"/>
              </v:shape>
            </v:group>
            <v:group style="position:absolute;left:5425;top:2101;width:10;height:20" coordorigin="5425,2101" coordsize="10,20">
              <v:shape style="position:absolute;left:5425;top:2101;width:10;height:20" coordorigin="5425,2101" coordsize="10,20" path="m5425,2120l5435,2120,5435,2101,5425,2101,5425,2120xe" filled="true" fillcolor="#000000" stroked="false">
                <v:path arrowok="t"/>
                <v:fill type="solid"/>
              </v:shape>
            </v:group>
            <v:group style="position:absolute;left:5425;top:2120;width:10;height:20" coordorigin="5425,2120" coordsize="10,20">
              <v:shape style="position:absolute;left:5425;top:2120;width:10;height:20" coordorigin="5425,2120" coordsize="10,20" path="m5425,2139l5435,2139,5435,2120,5425,2120,5425,2139xe" filled="true" fillcolor="#000000" stroked="false">
                <v:path arrowok="t"/>
                <v:fill type="solid"/>
              </v:shape>
            </v:group>
            <v:group style="position:absolute;left:5425;top:2139;width:10;height:20" coordorigin="5425,2139" coordsize="10,20">
              <v:shape style="position:absolute;left:5425;top:2139;width:10;height:20" coordorigin="5425,2139" coordsize="10,20" path="m5425,2158l5435,2158,5435,2139,5425,2139,5425,2158xe" filled="true" fillcolor="#000000" stroked="false">
                <v:path arrowok="t"/>
                <v:fill type="solid"/>
              </v:shape>
            </v:group>
            <v:group style="position:absolute;left:5425;top:2158;width:10;height:20" coordorigin="5425,2158" coordsize="10,20">
              <v:shape style="position:absolute;left:5425;top:2158;width:10;height:20" coordorigin="5425,2158" coordsize="10,20" path="m5425,2178l5435,2178,5435,2158,5425,2158,5425,2178xe" filled="true" fillcolor="#000000" stroked="false">
                <v:path arrowok="t"/>
                <v:fill type="solid"/>
              </v:shape>
            </v:group>
            <v:group style="position:absolute;left:5425;top:2178;width:10;height:20" coordorigin="5425,2178" coordsize="10,20">
              <v:shape style="position:absolute;left:5425;top:2178;width:10;height:20" coordorigin="5425,2178" coordsize="10,20" path="m5425,2197l5435,2197,5435,2178,5425,2178,5425,2197xe" filled="true" fillcolor="#000000" stroked="false">
                <v:path arrowok="t"/>
                <v:fill type="solid"/>
              </v:shape>
            </v:group>
            <v:group style="position:absolute;left:5425;top:2197;width:10;height:20" coordorigin="5425,2197" coordsize="10,20">
              <v:shape style="position:absolute;left:5425;top:2197;width:10;height:20" coordorigin="5425,2197" coordsize="10,20" path="m5425,2216l5435,2216,5435,2197,5425,2197,5425,2216xe" filled="true" fillcolor="#000000" stroked="false">
                <v:path arrowok="t"/>
                <v:fill type="solid"/>
              </v:shape>
            </v:group>
            <v:group style="position:absolute;left:5425;top:2216;width:10;height:20" coordorigin="5425,2216" coordsize="10,20">
              <v:shape style="position:absolute;left:5425;top:2216;width:10;height:20" coordorigin="5425,2216" coordsize="10,20" path="m5425,2235l5435,2235,5435,2216,5425,2216,5425,2235xe" filled="true" fillcolor="#000000" stroked="false">
                <v:path arrowok="t"/>
                <v:fill type="solid"/>
              </v:shape>
            </v:group>
            <v:group style="position:absolute;left:5425;top:2235;width:10;height:20" coordorigin="5425,2235" coordsize="10,20">
              <v:shape style="position:absolute;left:5425;top:2235;width:10;height:20" coordorigin="5425,2235" coordsize="10,20" path="m5425,2254l5435,2254,5435,2235,5425,2235,5425,2254xe" filled="true" fillcolor="#000000" stroked="false">
                <v:path arrowok="t"/>
                <v:fill type="solid"/>
              </v:shape>
            </v:group>
            <v:group style="position:absolute;left:5425;top:2254;width:10;height:20" coordorigin="5425,2254" coordsize="10,20">
              <v:shape style="position:absolute;left:5425;top:2254;width:10;height:20" coordorigin="5425,2254" coordsize="10,20" path="m5425,2274l5435,2274,5435,2254,5425,2254,5425,2274xe" filled="true" fillcolor="#000000" stroked="false">
                <v:path arrowok="t"/>
                <v:fill type="solid"/>
              </v:shape>
            </v:group>
            <v:group style="position:absolute;left:5425;top:2274;width:10;height:20" coordorigin="5425,2274" coordsize="10,20">
              <v:shape style="position:absolute;left:5425;top:2274;width:10;height:20" coordorigin="5425,2274" coordsize="10,20" path="m5425,2293l5435,2293,5435,2274,5425,2274,5425,2293xe" filled="true" fillcolor="#000000" stroked="false">
                <v:path arrowok="t"/>
                <v:fill type="solid"/>
              </v:shape>
            </v:group>
            <v:group style="position:absolute;left:5425;top:2293;width:10;height:20" coordorigin="5425,2293" coordsize="10,20">
              <v:shape style="position:absolute;left:5425;top:2293;width:10;height:20" coordorigin="5425,2293" coordsize="10,20" path="m5425,2312l5435,2312,5435,2293,5425,2293,5425,2312xe" filled="true" fillcolor="#000000" stroked="false">
                <v:path arrowok="t"/>
                <v:fill type="solid"/>
              </v:shape>
            </v:group>
            <v:group style="position:absolute;left:5425;top:2312;width:10;height:20" coordorigin="5425,2312" coordsize="10,20">
              <v:shape style="position:absolute;left:5425;top:2312;width:10;height:20" coordorigin="5425,2312" coordsize="10,20" path="m5425,2331l5435,2331,5435,2312,5425,2312,5425,2331xe" filled="true" fillcolor="#000000" stroked="false">
                <v:path arrowok="t"/>
                <v:fill type="solid"/>
              </v:shape>
            </v:group>
            <v:group style="position:absolute;left:5425;top:2331;width:10;height:20" coordorigin="5425,2331" coordsize="10,20">
              <v:shape style="position:absolute;left:5425;top:2331;width:10;height:20" coordorigin="5425,2331" coordsize="10,20" path="m5425,2350l5435,2350,5435,2331,5425,2331,5425,2350xe" filled="true" fillcolor="#000000" stroked="false">
                <v:path arrowok="t"/>
                <v:fill type="solid"/>
              </v:shape>
            </v:group>
            <v:group style="position:absolute;left:5425;top:2350;width:10;height:20" coordorigin="5425,2350" coordsize="10,20">
              <v:shape style="position:absolute;left:5425;top:2350;width:10;height:20" coordorigin="5425,2350" coordsize="10,20" path="m5425,2370l5435,2370,5435,2350,5425,2350,5425,2370xe" filled="true" fillcolor="#000000" stroked="false">
                <v:path arrowok="t"/>
                <v:fill type="solid"/>
              </v:shape>
            </v:group>
            <v:group style="position:absolute;left:5425;top:2370;width:10;height:20" coordorigin="5425,2370" coordsize="10,20">
              <v:shape style="position:absolute;left:5425;top:2370;width:10;height:20" coordorigin="5425,2370" coordsize="10,20" path="m5425,2389l5435,2389,5435,2370,5425,2370,5425,2389xe" filled="true" fillcolor="#000000" stroked="false">
                <v:path arrowok="t"/>
                <v:fill type="solid"/>
              </v:shape>
            </v:group>
            <v:group style="position:absolute;left:5425;top:2389;width:10;height:20" coordorigin="5425,2389" coordsize="10,20">
              <v:shape style="position:absolute;left:5425;top:2389;width:10;height:20" coordorigin="5425,2389" coordsize="10,20" path="m5425,2408l5435,2408,5435,2389,5425,2389,5425,2408xe" filled="true" fillcolor="#000000" stroked="false">
                <v:path arrowok="t"/>
                <v:fill type="solid"/>
              </v:shape>
            </v:group>
            <v:group style="position:absolute;left:5425;top:2408;width:10;height:20" coordorigin="5425,2408" coordsize="10,20">
              <v:shape style="position:absolute;left:5425;top:2408;width:10;height:20" coordorigin="5425,2408" coordsize="10,20" path="m5425,2427l5435,2427,5435,2408,5425,2408,5425,2427xe" filled="true" fillcolor="#000000" stroked="false">
                <v:path arrowok="t"/>
                <v:fill type="solid"/>
              </v:shape>
            </v:group>
            <v:group style="position:absolute;left:5425;top:2427;width:10;height:20" coordorigin="5425,2427" coordsize="10,20">
              <v:shape style="position:absolute;left:5425;top:2427;width:10;height:20" coordorigin="5425,2427" coordsize="10,20" path="m5425,2446l5435,2446,5435,2427,5425,2427,5425,2446xe" filled="true" fillcolor="#000000" stroked="false">
                <v:path arrowok="t"/>
                <v:fill type="solid"/>
              </v:shape>
            </v:group>
            <v:group style="position:absolute;left:5425;top:2446;width:10;height:20" coordorigin="5425,2446" coordsize="10,20">
              <v:shape style="position:absolute;left:5425;top:2446;width:10;height:20" coordorigin="5425,2446" coordsize="10,20" path="m5425,2466l5435,2466,5435,2446,5425,2446,5425,2466xe" filled="true" fillcolor="#000000" stroked="false">
                <v:path arrowok="t"/>
                <v:fill type="solid"/>
              </v:shape>
            </v:group>
            <v:group style="position:absolute;left:5425;top:2466;width:10;height:20" coordorigin="5425,2466" coordsize="10,20">
              <v:shape style="position:absolute;left:5425;top:2466;width:10;height:20" coordorigin="5425,2466" coordsize="10,20" path="m5425,2485l5435,2485,5435,2466,5425,2466,5425,2485xe" filled="true" fillcolor="#000000" stroked="false">
                <v:path arrowok="t"/>
                <v:fill type="solid"/>
              </v:shape>
            </v:group>
            <v:group style="position:absolute;left:5425;top:2485;width:10;height:20" coordorigin="5425,2485" coordsize="10,20">
              <v:shape style="position:absolute;left:5425;top:2485;width:10;height:20" coordorigin="5425,2485" coordsize="10,20" path="m5425,2504l5435,2504,5435,2485,5425,2485,5425,2504xe" filled="true" fillcolor="#000000" stroked="false">
                <v:path arrowok="t"/>
                <v:fill type="solid"/>
              </v:shape>
            </v:group>
            <v:group style="position:absolute;left:5425;top:2504;width:10;height:20" coordorigin="5425,2504" coordsize="10,20">
              <v:shape style="position:absolute;left:5425;top:2504;width:10;height:20" coordorigin="5425,2504" coordsize="10,20" path="m5425,2523l5435,2523,5435,2504,5425,2504,5425,2523xe" filled="true" fillcolor="#000000" stroked="false">
                <v:path arrowok="t"/>
                <v:fill type="solid"/>
              </v:shape>
            </v:group>
            <v:group style="position:absolute;left:5425;top:2523;width:10;height:20" coordorigin="5425,2523" coordsize="10,20">
              <v:shape style="position:absolute;left:5425;top:2523;width:10;height:20" coordorigin="5425,2523" coordsize="10,20" path="m5425,2542l5435,2542,5435,2523,5425,2523,5425,2542xe" filled="true" fillcolor="#000000" stroked="false">
                <v:path arrowok="t"/>
                <v:fill type="solid"/>
              </v:shape>
            </v:group>
            <v:group style="position:absolute;left:5425;top:2542;width:10;height:20" coordorigin="5425,2542" coordsize="10,20">
              <v:shape style="position:absolute;left:5425;top:2542;width:10;height:20" coordorigin="5425,2542" coordsize="10,20" path="m5425,2562l5435,2562,5435,2542,5425,2542,5425,2562xe" filled="true" fillcolor="#000000" stroked="false">
                <v:path arrowok="t"/>
                <v:fill type="solid"/>
              </v:shape>
            </v:group>
            <v:group style="position:absolute;left:5425;top:2562;width:10;height:20" coordorigin="5425,2562" coordsize="10,20">
              <v:shape style="position:absolute;left:5425;top:2562;width:10;height:20" coordorigin="5425,2562" coordsize="10,20" path="m5425,2581l5435,2581,5435,2562,5425,2562,5425,2581xe" filled="true" fillcolor="#000000" stroked="false">
                <v:path arrowok="t"/>
                <v:fill type="solid"/>
              </v:shape>
            </v:group>
            <v:group style="position:absolute;left:5425;top:2581;width:10;height:20" coordorigin="5425,2581" coordsize="10,20">
              <v:shape style="position:absolute;left:5425;top:2581;width:10;height:20" coordorigin="5425,2581" coordsize="10,20" path="m5425,2600l5435,2600,5435,2581,5425,2581,5425,2600xe" filled="true" fillcolor="#000000" stroked="false">
                <v:path arrowok="t"/>
                <v:fill type="solid"/>
              </v:shape>
            </v:group>
            <v:group style="position:absolute;left:5425;top:2600;width:10;height:20" coordorigin="5425,2600" coordsize="10,20">
              <v:shape style="position:absolute;left:5425;top:2600;width:10;height:20" coordorigin="5425,2600" coordsize="10,20" path="m5425,2619l5435,2619,5435,2600,5425,2600,5425,2619xe" filled="true" fillcolor="#000000" stroked="false">
                <v:path arrowok="t"/>
                <v:fill type="solid"/>
              </v:shape>
            </v:group>
            <v:group style="position:absolute;left:5425;top:2619;width:10;height:20" coordorigin="5425,2619" coordsize="10,20">
              <v:shape style="position:absolute;left:5425;top:2619;width:10;height:20" coordorigin="5425,2619" coordsize="10,20" path="m5425,2638l5435,2638,5435,2619,5425,2619,5425,2638xe" filled="true" fillcolor="#000000" stroked="false">
                <v:path arrowok="t"/>
                <v:fill type="solid"/>
              </v:shape>
            </v:group>
            <v:group style="position:absolute;left:6327;top:1314;width:10;height:20" coordorigin="6327,1314" coordsize="10,20">
              <v:shape style="position:absolute;left:6327;top:1314;width:10;height:20" coordorigin="6327,1314" coordsize="10,20" path="m6327,1333l6337,1333,6337,1314,6327,1314,6327,1333xe" filled="true" fillcolor="#000000" stroked="false">
                <v:path arrowok="t"/>
                <v:fill type="solid"/>
              </v:shape>
            </v:group>
            <v:group style="position:absolute;left:6327;top:1333;width:10;height:20" coordorigin="6327,1333" coordsize="10,20">
              <v:shape style="position:absolute;left:6327;top:1333;width:10;height:20" coordorigin="6327,1333" coordsize="10,20" path="m6327,1352l6337,1352,6337,1333,6327,1333,6327,1352xe" filled="true" fillcolor="#000000" stroked="false">
                <v:path arrowok="t"/>
                <v:fill type="solid"/>
              </v:shape>
            </v:group>
            <v:group style="position:absolute;left:6327;top:1352;width:10;height:20" coordorigin="6327,1352" coordsize="10,20">
              <v:shape style="position:absolute;left:6327;top:1352;width:10;height:20" coordorigin="6327,1352" coordsize="10,20" path="m6327,1371l6337,1371,6337,1352,6327,1352,6327,1371xe" filled="true" fillcolor="#000000" stroked="false">
                <v:path arrowok="t"/>
                <v:fill type="solid"/>
              </v:shape>
            </v:group>
            <v:group style="position:absolute;left:6327;top:1371;width:10;height:20" coordorigin="6327,1371" coordsize="10,20">
              <v:shape style="position:absolute;left:6327;top:1371;width:10;height:20" coordorigin="6327,1371" coordsize="10,20" path="m6327,1390l6337,1390,6337,1371,6327,1371,6327,1390xe" filled="true" fillcolor="#000000" stroked="false">
                <v:path arrowok="t"/>
                <v:fill type="solid"/>
              </v:shape>
            </v:group>
            <v:group style="position:absolute;left:6327;top:1390;width:10;height:20" coordorigin="6327,1390" coordsize="10,20">
              <v:shape style="position:absolute;left:6327;top:1390;width:10;height:20" coordorigin="6327,1390" coordsize="10,20" path="m6327,1410l6337,1410,6337,1390,6327,1390,6327,1410xe" filled="true" fillcolor="#000000" stroked="false">
                <v:path arrowok="t"/>
                <v:fill type="solid"/>
              </v:shape>
            </v:group>
            <v:group style="position:absolute;left:6327;top:1410;width:10;height:20" coordorigin="6327,1410" coordsize="10,20">
              <v:shape style="position:absolute;left:6327;top:1410;width:10;height:20" coordorigin="6327,1410" coordsize="10,20" path="m6327,1429l6337,1429,6337,1410,6327,1410,6327,1429xe" filled="true" fillcolor="#000000" stroked="false">
                <v:path arrowok="t"/>
                <v:fill type="solid"/>
              </v:shape>
            </v:group>
            <v:group style="position:absolute;left:6327;top:1429;width:10;height:20" coordorigin="6327,1429" coordsize="10,20">
              <v:shape style="position:absolute;left:6327;top:1429;width:10;height:20" coordorigin="6327,1429" coordsize="10,20" path="m6327,1448l6337,1448,6337,1429,6327,1429,6327,1448xe" filled="true" fillcolor="#000000" stroked="false">
                <v:path arrowok="t"/>
                <v:fill type="solid"/>
              </v:shape>
            </v:group>
            <v:group style="position:absolute;left:6327;top:1448;width:10;height:20" coordorigin="6327,1448" coordsize="10,20">
              <v:shape style="position:absolute;left:6327;top:1448;width:10;height:20" coordorigin="6327,1448" coordsize="10,20" path="m6327,1467l6337,1467,6337,1448,6327,1448,6327,1467xe" filled="true" fillcolor="#000000" stroked="false">
                <v:path arrowok="t"/>
                <v:fill type="solid"/>
              </v:shape>
            </v:group>
            <v:group style="position:absolute;left:6327;top:1467;width:10;height:20" coordorigin="6327,1467" coordsize="10,20">
              <v:shape style="position:absolute;left:6327;top:1467;width:10;height:20" coordorigin="6327,1467" coordsize="10,20" path="m6327,1486l6337,1486,6337,1467,6327,1467,6327,1486xe" filled="true" fillcolor="#000000" stroked="false">
                <v:path arrowok="t"/>
                <v:fill type="solid"/>
              </v:shape>
            </v:group>
            <v:group style="position:absolute;left:6327;top:1486;width:10;height:20" coordorigin="6327,1486" coordsize="10,20">
              <v:shape style="position:absolute;left:6327;top:1486;width:10;height:20" coordorigin="6327,1486" coordsize="10,20" path="m6327,1506l6337,1506,6337,1486,6327,1486,6327,1506xe" filled="true" fillcolor="#000000" stroked="false">
                <v:path arrowok="t"/>
                <v:fill type="solid"/>
              </v:shape>
            </v:group>
            <v:group style="position:absolute;left:6327;top:1506;width:10;height:20" coordorigin="6327,1506" coordsize="10,20">
              <v:shape style="position:absolute;left:6327;top:1506;width:10;height:20" coordorigin="6327,1506" coordsize="10,20" path="m6327,1525l6337,1525,6337,1506,6327,1506,6327,1525xe" filled="true" fillcolor="#000000" stroked="false">
                <v:path arrowok="t"/>
                <v:fill type="solid"/>
              </v:shape>
            </v:group>
            <v:group style="position:absolute;left:6327;top:1525;width:10;height:20" coordorigin="6327,1525" coordsize="10,20">
              <v:shape style="position:absolute;left:6327;top:1525;width:10;height:20" coordorigin="6327,1525" coordsize="10,20" path="m6327,1544l6337,1544,6337,1525,6327,1525,6327,1544xe" filled="true" fillcolor="#000000" stroked="false">
                <v:path arrowok="t"/>
                <v:fill type="solid"/>
              </v:shape>
            </v:group>
            <v:group style="position:absolute;left:6327;top:1544;width:10;height:20" coordorigin="6327,1544" coordsize="10,20">
              <v:shape style="position:absolute;left:6327;top:1544;width:10;height:20" coordorigin="6327,1544" coordsize="10,20" path="m6327,1563l6337,1563,6337,1544,6327,1544,6327,1563xe" filled="true" fillcolor="#000000" stroked="false">
                <v:path arrowok="t"/>
                <v:fill type="solid"/>
              </v:shape>
            </v:group>
            <v:group style="position:absolute;left:6327;top:1563;width:10;height:20" coordorigin="6327,1563" coordsize="10,20">
              <v:shape style="position:absolute;left:6327;top:1563;width:10;height:20" coordorigin="6327,1563" coordsize="10,20" path="m6327,1582l6337,1582,6337,1563,6327,1563,6327,1582xe" filled="true" fillcolor="#000000" stroked="false">
                <v:path arrowok="t"/>
                <v:fill type="solid"/>
              </v:shape>
            </v:group>
            <v:group style="position:absolute;left:6327;top:1582;width:10;height:20" coordorigin="6327,1582" coordsize="10,20">
              <v:shape style="position:absolute;left:6327;top:1582;width:10;height:20" coordorigin="6327,1582" coordsize="10,20" path="m6327,1602l6337,1602,6337,1582,6327,1582,6327,1602xe" filled="true" fillcolor="#000000" stroked="false">
                <v:path arrowok="t"/>
                <v:fill type="solid"/>
              </v:shape>
            </v:group>
            <v:group style="position:absolute;left:6327;top:1602;width:10;height:20" coordorigin="6327,1602" coordsize="10,20">
              <v:shape style="position:absolute;left:6327;top:1602;width:10;height:20" coordorigin="6327,1602" coordsize="10,20" path="m6327,1621l6337,1621,6337,1602,6327,1602,6327,1621xe" filled="true" fillcolor="#000000" stroked="false">
                <v:path arrowok="t"/>
                <v:fill type="solid"/>
              </v:shape>
            </v:group>
            <v:group style="position:absolute;left:6327;top:1621;width:10;height:20" coordorigin="6327,1621" coordsize="10,20">
              <v:shape style="position:absolute;left:6327;top:1621;width:10;height:20" coordorigin="6327,1621" coordsize="10,20" path="m6327,1640l6337,1640,6337,1621,6327,1621,6327,1640xe" filled="true" fillcolor="#000000" stroked="false">
                <v:path arrowok="t"/>
                <v:fill type="solid"/>
              </v:shape>
            </v:group>
            <v:group style="position:absolute;left:6327;top:1640;width:10;height:20" coordorigin="6327,1640" coordsize="10,20">
              <v:shape style="position:absolute;left:6327;top:1640;width:10;height:20" coordorigin="6327,1640" coordsize="10,20" path="m6327,1659l6337,1659,6337,1640,6327,1640,6327,1659xe" filled="true" fillcolor="#000000" stroked="false">
                <v:path arrowok="t"/>
                <v:fill type="solid"/>
              </v:shape>
            </v:group>
            <v:group style="position:absolute;left:6327;top:1659;width:10;height:20" coordorigin="6327,1659" coordsize="10,20">
              <v:shape style="position:absolute;left:6327;top:1659;width:10;height:20" coordorigin="6327,1659" coordsize="10,20" path="m6327,1678l6337,1678,6337,1659,6327,1659,6327,1678xe" filled="true" fillcolor="#000000" stroked="false">
                <v:path arrowok="t"/>
                <v:fill type="solid"/>
              </v:shape>
            </v:group>
            <v:group style="position:absolute;left:6327;top:1678;width:10;height:20" coordorigin="6327,1678" coordsize="10,20">
              <v:shape style="position:absolute;left:6327;top:1678;width:10;height:20" coordorigin="6327,1678" coordsize="10,20" path="m6327,1698l6337,1698,6337,1678,6327,1678,6327,1698xe" filled="true" fillcolor="#000000" stroked="false">
                <v:path arrowok="t"/>
                <v:fill type="solid"/>
              </v:shape>
            </v:group>
            <v:group style="position:absolute;left:6327;top:1698;width:10;height:20" coordorigin="6327,1698" coordsize="10,20">
              <v:shape style="position:absolute;left:6327;top:1698;width:10;height:20" coordorigin="6327,1698" coordsize="10,20" path="m6327,1717l6337,1717,6337,1698,6327,1698,6327,1717xe" filled="true" fillcolor="#000000" stroked="false">
                <v:path arrowok="t"/>
                <v:fill type="solid"/>
              </v:shape>
            </v:group>
            <v:group style="position:absolute;left:6327;top:1717;width:10;height:20" coordorigin="6327,1717" coordsize="10,20">
              <v:shape style="position:absolute;left:6327;top:1717;width:10;height:20" coordorigin="6327,1717" coordsize="10,20" path="m6327,1736l6337,1736,6337,1717,6327,1717,6327,1736xe" filled="true" fillcolor="#000000" stroked="false">
                <v:path arrowok="t"/>
                <v:fill type="solid"/>
              </v:shape>
            </v:group>
            <v:group style="position:absolute;left:6327;top:1736;width:10;height:20" coordorigin="6327,1736" coordsize="10,20">
              <v:shape style="position:absolute;left:6327;top:1736;width:10;height:20" coordorigin="6327,1736" coordsize="10,20" path="m6327,1755l6337,1755,6337,1736,6327,1736,6327,1755xe" filled="true" fillcolor="#000000" stroked="false">
                <v:path arrowok="t"/>
                <v:fill type="solid"/>
              </v:shape>
            </v:group>
            <v:group style="position:absolute;left:6327;top:1755;width:10;height:20" coordorigin="6327,1755" coordsize="10,20">
              <v:shape style="position:absolute;left:6327;top:1755;width:10;height:20" coordorigin="6327,1755" coordsize="10,20" path="m6327,1774l6337,1774,6337,1755,6327,1755,6327,1774xe" filled="true" fillcolor="#000000" stroked="false">
                <v:path arrowok="t"/>
                <v:fill type="solid"/>
              </v:shape>
            </v:group>
            <v:group style="position:absolute;left:6327;top:1774;width:10;height:20" coordorigin="6327,1774" coordsize="10,20">
              <v:shape style="position:absolute;left:6327;top:1774;width:10;height:20" coordorigin="6327,1774" coordsize="10,20" path="m6327,1794l6337,1794,6337,1774,6327,1774,6327,1794xe" filled="true" fillcolor="#000000" stroked="false">
                <v:path arrowok="t"/>
                <v:fill type="solid"/>
              </v:shape>
            </v:group>
            <v:group style="position:absolute;left:6327;top:1794;width:10;height:20" coordorigin="6327,1794" coordsize="10,20">
              <v:shape style="position:absolute;left:6327;top:1794;width:10;height:20" coordorigin="6327,1794" coordsize="10,20" path="m6327,1813l6337,1813,6337,1794,6327,1794,6327,1813xe" filled="true" fillcolor="#000000" stroked="false">
                <v:path arrowok="t"/>
                <v:fill type="solid"/>
              </v:shape>
            </v:group>
            <v:group style="position:absolute;left:6327;top:1813;width:10;height:20" coordorigin="6327,1813" coordsize="10,20">
              <v:shape style="position:absolute;left:6327;top:1813;width:10;height:20" coordorigin="6327,1813" coordsize="10,20" path="m6327,1832l6337,1832,6337,1813,6327,1813,6327,1832xe" filled="true" fillcolor="#000000" stroked="false">
                <v:path arrowok="t"/>
                <v:fill type="solid"/>
              </v:shape>
            </v:group>
            <v:group style="position:absolute;left:6327;top:1832;width:10;height:20" coordorigin="6327,1832" coordsize="10,20">
              <v:shape style="position:absolute;left:6327;top:1832;width:10;height:20" coordorigin="6327,1832" coordsize="10,20" path="m6327,1851l6337,1851,6337,1832,6327,1832,6327,1851xe" filled="true" fillcolor="#000000" stroked="false">
                <v:path arrowok="t"/>
                <v:fill type="solid"/>
              </v:shape>
            </v:group>
            <v:group style="position:absolute;left:6327;top:1851;width:10;height:20" coordorigin="6327,1851" coordsize="10,20">
              <v:shape style="position:absolute;left:6327;top:1851;width:10;height:20" coordorigin="6327,1851" coordsize="10,20" path="m6327,1870l6337,1870,6337,1851,6327,1851,6327,1870xe" filled="true" fillcolor="#000000" stroked="false">
                <v:path arrowok="t"/>
                <v:fill type="solid"/>
              </v:shape>
            </v:group>
            <v:group style="position:absolute;left:6327;top:1870;width:10;height:20" coordorigin="6327,1870" coordsize="10,20">
              <v:shape style="position:absolute;left:6327;top:1870;width:10;height:20" coordorigin="6327,1870" coordsize="10,20" path="m6327,1890l6337,1890,6337,1870,6327,1870,6327,1890xe" filled="true" fillcolor="#000000" stroked="false">
                <v:path arrowok="t"/>
                <v:fill type="solid"/>
              </v:shape>
            </v:group>
            <v:group style="position:absolute;left:6327;top:1890;width:10;height:20" coordorigin="6327,1890" coordsize="10,20">
              <v:shape style="position:absolute;left:6327;top:1890;width:10;height:20" coordorigin="6327,1890" coordsize="10,20" path="m6327,1909l6337,1909,6337,1890,6327,1890,6327,1909xe" filled="true" fillcolor="#000000" stroked="false">
                <v:path arrowok="t"/>
                <v:fill type="solid"/>
              </v:shape>
            </v:group>
            <v:group style="position:absolute;left:6327;top:1909;width:10;height:20" coordorigin="6327,1909" coordsize="10,20">
              <v:shape style="position:absolute;left:6327;top:1909;width:10;height:20" coordorigin="6327,1909" coordsize="10,20" path="m6327,1928l6337,1928,6337,1909,6327,1909,6327,1928xe" filled="true" fillcolor="#000000" stroked="false">
                <v:path arrowok="t"/>
                <v:fill type="solid"/>
              </v:shape>
            </v:group>
            <v:group style="position:absolute;left:6327;top:1928;width:10;height:20" coordorigin="6327,1928" coordsize="10,20">
              <v:shape style="position:absolute;left:6327;top:1928;width:10;height:20" coordorigin="6327,1928" coordsize="10,20" path="m6327,1947l6337,1947,6337,1928,6327,1928,6327,1947xe" filled="true" fillcolor="#000000" stroked="false">
                <v:path arrowok="t"/>
                <v:fill type="solid"/>
              </v:shape>
            </v:group>
            <v:group style="position:absolute;left:6327;top:1947;width:10;height:20" coordorigin="6327,1947" coordsize="10,20">
              <v:shape style="position:absolute;left:6327;top:1947;width:10;height:20" coordorigin="6327,1947" coordsize="10,20" path="m6327,1966l6337,1966,6337,1947,6327,1947,6327,1966xe" filled="true" fillcolor="#000000" stroked="false">
                <v:path arrowok="t"/>
                <v:fill type="solid"/>
              </v:shape>
            </v:group>
            <v:group style="position:absolute;left:6327;top:1966;width:10;height:20" coordorigin="6327,1966" coordsize="10,20">
              <v:shape style="position:absolute;left:6327;top:1966;width:10;height:20" coordorigin="6327,1966" coordsize="10,20" path="m6327,1986l6337,1986,6337,1966,6327,1966,6327,1986xe" filled="true" fillcolor="#000000" stroked="false">
                <v:path arrowok="t"/>
                <v:fill type="solid"/>
              </v:shape>
            </v:group>
            <v:group style="position:absolute;left:6327;top:1986;width:10;height:20" coordorigin="6327,1986" coordsize="10,20">
              <v:shape style="position:absolute;left:6327;top:1986;width:10;height:20" coordorigin="6327,1986" coordsize="10,20" path="m6327,2005l6337,2005,6337,1986,6327,1986,6327,2005xe" filled="true" fillcolor="#000000" stroked="false">
                <v:path arrowok="t"/>
                <v:fill type="solid"/>
              </v:shape>
            </v:group>
            <v:group style="position:absolute;left:6327;top:2005;width:10;height:20" coordorigin="6327,2005" coordsize="10,20">
              <v:shape style="position:absolute;left:6327;top:2005;width:10;height:20" coordorigin="6327,2005" coordsize="10,20" path="m6327,2024l6337,2024,6337,2005,6327,2005,6327,2024xe" filled="true" fillcolor="#000000" stroked="false">
                <v:path arrowok="t"/>
                <v:fill type="solid"/>
              </v:shape>
            </v:group>
            <v:group style="position:absolute;left:6327;top:2024;width:10;height:20" coordorigin="6327,2024" coordsize="10,20">
              <v:shape style="position:absolute;left:6327;top:2024;width:10;height:20" coordorigin="6327,2024" coordsize="10,20" path="m6327,2043l6337,2043,6337,2024,6327,2024,6327,2043xe" filled="true" fillcolor="#000000" stroked="false">
                <v:path arrowok="t"/>
                <v:fill type="solid"/>
              </v:shape>
            </v:group>
            <v:group style="position:absolute;left:6327;top:2043;width:10;height:20" coordorigin="6327,2043" coordsize="10,20">
              <v:shape style="position:absolute;left:6327;top:2043;width:10;height:20" coordorigin="6327,2043" coordsize="10,20" path="m6327,2062l6337,2062,6337,2043,6327,2043,6327,2062xe" filled="true" fillcolor="#000000" stroked="false">
                <v:path arrowok="t"/>
                <v:fill type="solid"/>
              </v:shape>
            </v:group>
            <v:group style="position:absolute;left:6327;top:2062;width:10;height:20" coordorigin="6327,2062" coordsize="10,20">
              <v:shape style="position:absolute;left:6327;top:2062;width:10;height:20" coordorigin="6327,2062" coordsize="10,20" path="m6327,2082l6337,2082,6337,2062,6327,2062,6327,2082xe" filled="true" fillcolor="#000000" stroked="false">
                <v:path arrowok="t"/>
                <v:fill type="solid"/>
              </v:shape>
            </v:group>
            <v:group style="position:absolute;left:6327;top:2082;width:10;height:20" coordorigin="6327,2082" coordsize="10,20">
              <v:shape style="position:absolute;left:6327;top:2082;width:10;height:20" coordorigin="6327,2082" coordsize="10,20" path="m6327,2101l6337,2101,6337,2082,6327,2082,6327,2101xe" filled="true" fillcolor="#000000" stroked="false">
                <v:path arrowok="t"/>
                <v:fill type="solid"/>
              </v:shape>
            </v:group>
            <v:group style="position:absolute;left:6327;top:2101;width:10;height:20" coordorigin="6327,2101" coordsize="10,20">
              <v:shape style="position:absolute;left:6327;top:2101;width:10;height:20" coordorigin="6327,2101" coordsize="10,20" path="m6327,2120l6337,2120,6337,2101,6327,2101,6327,2120xe" filled="true" fillcolor="#000000" stroked="false">
                <v:path arrowok="t"/>
                <v:fill type="solid"/>
              </v:shape>
            </v:group>
            <v:group style="position:absolute;left:6327;top:2120;width:10;height:20" coordorigin="6327,2120" coordsize="10,20">
              <v:shape style="position:absolute;left:6327;top:2120;width:10;height:20" coordorigin="6327,2120" coordsize="10,20" path="m6327,2139l6337,2139,6337,2120,6327,2120,6327,2139xe" filled="true" fillcolor="#000000" stroked="false">
                <v:path arrowok="t"/>
                <v:fill type="solid"/>
              </v:shape>
            </v:group>
            <v:group style="position:absolute;left:6327;top:2139;width:10;height:20" coordorigin="6327,2139" coordsize="10,20">
              <v:shape style="position:absolute;left:6327;top:2139;width:10;height:20" coordorigin="6327,2139" coordsize="10,20" path="m6327,2158l6337,2158,6337,2139,6327,2139,6327,2158xe" filled="true" fillcolor="#000000" stroked="false">
                <v:path arrowok="t"/>
                <v:fill type="solid"/>
              </v:shape>
            </v:group>
            <v:group style="position:absolute;left:6327;top:2158;width:10;height:20" coordorigin="6327,2158" coordsize="10,20">
              <v:shape style="position:absolute;left:6327;top:2158;width:10;height:20" coordorigin="6327,2158" coordsize="10,20" path="m6327,2178l6337,2178,6337,2158,6327,2158,6327,2178xe" filled="true" fillcolor="#000000" stroked="false">
                <v:path arrowok="t"/>
                <v:fill type="solid"/>
              </v:shape>
            </v:group>
            <v:group style="position:absolute;left:6327;top:2178;width:10;height:20" coordorigin="6327,2178" coordsize="10,20">
              <v:shape style="position:absolute;left:6327;top:2178;width:10;height:20" coordorigin="6327,2178" coordsize="10,20" path="m6327,2197l6337,2197,6337,2178,6327,2178,6327,2197xe" filled="true" fillcolor="#000000" stroked="false">
                <v:path arrowok="t"/>
                <v:fill type="solid"/>
              </v:shape>
            </v:group>
            <v:group style="position:absolute;left:6327;top:2197;width:10;height:20" coordorigin="6327,2197" coordsize="10,20">
              <v:shape style="position:absolute;left:6327;top:2197;width:10;height:20" coordorigin="6327,2197" coordsize="10,20" path="m6327,2216l6337,2216,6337,2197,6327,2197,6327,2216xe" filled="true" fillcolor="#000000" stroked="false">
                <v:path arrowok="t"/>
                <v:fill type="solid"/>
              </v:shape>
            </v:group>
            <v:group style="position:absolute;left:6327;top:2216;width:10;height:20" coordorigin="6327,2216" coordsize="10,20">
              <v:shape style="position:absolute;left:6327;top:2216;width:10;height:20" coordorigin="6327,2216" coordsize="10,20" path="m6327,2235l6337,2235,6337,2216,6327,2216,6327,2235xe" filled="true" fillcolor="#000000" stroked="false">
                <v:path arrowok="t"/>
                <v:fill type="solid"/>
              </v:shape>
            </v:group>
            <v:group style="position:absolute;left:6327;top:2235;width:10;height:20" coordorigin="6327,2235" coordsize="10,20">
              <v:shape style="position:absolute;left:6327;top:2235;width:10;height:20" coordorigin="6327,2235" coordsize="10,20" path="m6327,2254l6337,2254,6337,2235,6327,2235,6327,2254xe" filled="true" fillcolor="#000000" stroked="false">
                <v:path arrowok="t"/>
                <v:fill type="solid"/>
              </v:shape>
            </v:group>
            <v:group style="position:absolute;left:6327;top:2254;width:10;height:20" coordorigin="6327,2254" coordsize="10,20">
              <v:shape style="position:absolute;left:6327;top:2254;width:10;height:20" coordorigin="6327,2254" coordsize="10,20" path="m6327,2274l6337,2274,6337,2254,6327,2254,6327,2274xe" filled="true" fillcolor="#000000" stroked="false">
                <v:path arrowok="t"/>
                <v:fill type="solid"/>
              </v:shape>
            </v:group>
            <v:group style="position:absolute;left:6327;top:2274;width:10;height:20" coordorigin="6327,2274" coordsize="10,20">
              <v:shape style="position:absolute;left:6327;top:2274;width:10;height:20" coordorigin="6327,2274" coordsize="10,20" path="m6327,2293l6337,2293,6337,2274,6327,2274,6327,2293xe" filled="true" fillcolor="#000000" stroked="false">
                <v:path arrowok="t"/>
                <v:fill type="solid"/>
              </v:shape>
            </v:group>
            <v:group style="position:absolute;left:6327;top:2293;width:10;height:20" coordorigin="6327,2293" coordsize="10,20">
              <v:shape style="position:absolute;left:6327;top:2293;width:10;height:20" coordorigin="6327,2293" coordsize="10,20" path="m6327,2312l6337,2312,6337,2293,6327,2293,6327,2312xe" filled="true" fillcolor="#000000" stroked="false">
                <v:path arrowok="t"/>
                <v:fill type="solid"/>
              </v:shape>
            </v:group>
            <v:group style="position:absolute;left:6327;top:2312;width:10;height:20" coordorigin="6327,2312" coordsize="10,20">
              <v:shape style="position:absolute;left:6327;top:2312;width:10;height:20" coordorigin="6327,2312" coordsize="10,20" path="m6327,2331l6337,2331,6337,2312,6327,2312,6327,2331xe" filled="true" fillcolor="#000000" stroked="false">
                <v:path arrowok="t"/>
                <v:fill type="solid"/>
              </v:shape>
            </v:group>
            <v:group style="position:absolute;left:6327;top:2331;width:10;height:20" coordorigin="6327,2331" coordsize="10,20">
              <v:shape style="position:absolute;left:6327;top:2331;width:10;height:20" coordorigin="6327,2331" coordsize="10,20" path="m6327,2350l6337,2350,6337,2331,6327,2331,6327,2350xe" filled="true" fillcolor="#000000" stroked="false">
                <v:path arrowok="t"/>
                <v:fill type="solid"/>
              </v:shape>
            </v:group>
            <v:group style="position:absolute;left:6327;top:2350;width:10;height:20" coordorigin="6327,2350" coordsize="10,20">
              <v:shape style="position:absolute;left:6327;top:2350;width:10;height:20" coordorigin="6327,2350" coordsize="10,20" path="m6327,2370l6337,2370,6337,2350,6327,2350,6327,2370xe" filled="true" fillcolor="#000000" stroked="false">
                <v:path arrowok="t"/>
                <v:fill type="solid"/>
              </v:shape>
            </v:group>
            <v:group style="position:absolute;left:6327;top:2370;width:10;height:20" coordorigin="6327,2370" coordsize="10,20">
              <v:shape style="position:absolute;left:6327;top:2370;width:10;height:20" coordorigin="6327,2370" coordsize="10,20" path="m6327,2389l6337,2389,6337,2370,6327,2370,6327,2389xe" filled="true" fillcolor="#000000" stroked="false">
                <v:path arrowok="t"/>
                <v:fill type="solid"/>
              </v:shape>
            </v:group>
            <v:group style="position:absolute;left:6327;top:2389;width:10;height:20" coordorigin="6327,2389" coordsize="10,20">
              <v:shape style="position:absolute;left:6327;top:2389;width:10;height:20" coordorigin="6327,2389" coordsize="10,20" path="m6327,2408l6337,2408,6337,2389,6327,2389,6327,2408xe" filled="true" fillcolor="#000000" stroked="false">
                <v:path arrowok="t"/>
                <v:fill type="solid"/>
              </v:shape>
            </v:group>
            <v:group style="position:absolute;left:6327;top:2408;width:10;height:20" coordorigin="6327,2408" coordsize="10,20">
              <v:shape style="position:absolute;left:6327;top:2408;width:10;height:20" coordorigin="6327,2408" coordsize="10,20" path="m6327,2427l6337,2427,6337,2408,6327,2408,6327,2427xe" filled="true" fillcolor="#000000" stroked="false">
                <v:path arrowok="t"/>
                <v:fill type="solid"/>
              </v:shape>
            </v:group>
            <v:group style="position:absolute;left:6327;top:2427;width:10;height:20" coordorigin="6327,2427" coordsize="10,20">
              <v:shape style="position:absolute;left:6327;top:2427;width:10;height:20" coordorigin="6327,2427" coordsize="10,20" path="m6327,2446l6337,2446,6337,2427,6327,2427,6327,2446xe" filled="true" fillcolor="#000000" stroked="false">
                <v:path arrowok="t"/>
                <v:fill type="solid"/>
              </v:shape>
            </v:group>
            <v:group style="position:absolute;left:6327;top:2446;width:10;height:20" coordorigin="6327,2446" coordsize="10,20">
              <v:shape style="position:absolute;left:6327;top:2446;width:10;height:20" coordorigin="6327,2446" coordsize="10,20" path="m6327,2466l6337,2466,6337,2446,6327,2446,6327,2466xe" filled="true" fillcolor="#000000" stroked="false">
                <v:path arrowok="t"/>
                <v:fill type="solid"/>
              </v:shape>
            </v:group>
            <v:group style="position:absolute;left:6327;top:2466;width:10;height:20" coordorigin="6327,2466" coordsize="10,20">
              <v:shape style="position:absolute;left:6327;top:2466;width:10;height:20" coordorigin="6327,2466" coordsize="10,20" path="m6327,2485l6337,2485,6337,2466,6327,2466,6327,2485xe" filled="true" fillcolor="#000000" stroked="false">
                <v:path arrowok="t"/>
                <v:fill type="solid"/>
              </v:shape>
            </v:group>
            <v:group style="position:absolute;left:6327;top:2485;width:10;height:20" coordorigin="6327,2485" coordsize="10,20">
              <v:shape style="position:absolute;left:6327;top:2485;width:10;height:20" coordorigin="6327,2485" coordsize="10,20" path="m6327,2504l6337,2504,6337,2485,6327,2485,6327,2504xe" filled="true" fillcolor="#000000" stroked="false">
                <v:path arrowok="t"/>
                <v:fill type="solid"/>
              </v:shape>
            </v:group>
            <v:group style="position:absolute;left:6327;top:2504;width:10;height:20" coordorigin="6327,2504" coordsize="10,20">
              <v:shape style="position:absolute;left:6327;top:2504;width:10;height:20" coordorigin="6327,2504" coordsize="10,20" path="m6327,2523l6337,2523,6337,2504,6327,2504,6327,2523xe" filled="true" fillcolor="#000000" stroked="false">
                <v:path arrowok="t"/>
                <v:fill type="solid"/>
              </v:shape>
            </v:group>
            <v:group style="position:absolute;left:6327;top:2523;width:10;height:20" coordorigin="6327,2523" coordsize="10,20">
              <v:shape style="position:absolute;left:6327;top:2523;width:10;height:20" coordorigin="6327,2523" coordsize="10,20" path="m6327,2542l6337,2542,6337,2523,6327,2523,6327,2542xe" filled="true" fillcolor="#000000" stroked="false">
                <v:path arrowok="t"/>
                <v:fill type="solid"/>
              </v:shape>
            </v:group>
            <v:group style="position:absolute;left:6327;top:2542;width:10;height:20" coordorigin="6327,2542" coordsize="10,20">
              <v:shape style="position:absolute;left:6327;top:2542;width:10;height:20" coordorigin="6327,2542" coordsize="10,20" path="m6327,2562l6337,2562,6337,2542,6327,2542,6327,2562xe" filled="true" fillcolor="#000000" stroked="false">
                <v:path arrowok="t"/>
                <v:fill type="solid"/>
              </v:shape>
            </v:group>
            <v:group style="position:absolute;left:6327;top:2562;width:10;height:20" coordorigin="6327,2562" coordsize="10,20">
              <v:shape style="position:absolute;left:6327;top:2562;width:10;height:20" coordorigin="6327,2562" coordsize="10,20" path="m6327,2581l6337,2581,6337,2562,6327,2562,6327,2581xe" filled="true" fillcolor="#000000" stroked="false">
                <v:path arrowok="t"/>
                <v:fill type="solid"/>
              </v:shape>
            </v:group>
            <v:group style="position:absolute;left:6327;top:2581;width:10;height:20" coordorigin="6327,2581" coordsize="10,20">
              <v:shape style="position:absolute;left:6327;top:2581;width:10;height:20" coordorigin="6327,2581" coordsize="10,20" path="m6327,2600l6337,2600,6337,2581,6327,2581,6327,2600xe" filled="true" fillcolor="#000000" stroked="false">
                <v:path arrowok="t"/>
                <v:fill type="solid"/>
              </v:shape>
            </v:group>
            <v:group style="position:absolute;left:6327;top:2600;width:10;height:20" coordorigin="6327,2600" coordsize="10,20">
              <v:shape style="position:absolute;left:6327;top:2600;width:10;height:20" coordorigin="6327,2600" coordsize="10,20" path="m6327,2619l6337,2619,6337,2600,6327,2600,6327,2619xe" filled="true" fillcolor="#000000" stroked="false">
                <v:path arrowok="t"/>
                <v:fill type="solid"/>
              </v:shape>
            </v:group>
            <v:group style="position:absolute;left:6327;top:2619;width:10;height:20" coordorigin="6327,2619" coordsize="10,20">
              <v:shape style="position:absolute;left:6327;top:2619;width:10;height:20" coordorigin="6327,2619" coordsize="10,20" path="m6327,2638l6337,2638,6337,2619,6327,2619,6327,2638xe" filled="true" fillcolor="#000000" stroked="false">
                <v:path arrowok="t"/>
                <v:fill type="solid"/>
              </v:shape>
            </v:group>
            <v:group style="position:absolute;left:6853;top:1314;width:10;height:20" coordorigin="6853,1314" coordsize="10,20">
              <v:shape style="position:absolute;left:6853;top:1314;width:10;height:20" coordorigin="6853,1314" coordsize="10,20" path="m6853,1333l6863,1333,6863,1314,6853,1314,6853,1333xe" filled="true" fillcolor="#000000" stroked="false">
                <v:path arrowok="t"/>
                <v:fill type="solid"/>
              </v:shape>
            </v:group>
            <v:group style="position:absolute;left:6853;top:1333;width:10;height:20" coordorigin="6853,1333" coordsize="10,20">
              <v:shape style="position:absolute;left:6853;top:1333;width:10;height:20" coordorigin="6853,1333" coordsize="10,20" path="m6853,1352l6863,1352,6863,1333,6853,1333,6853,1352xe" filled="true" fillcolor="#000000" stroked="false">
                <v:path arrowok="t"/>
                <v:fill type="solid"/>
              </v:shape>
            </v:group>
            <v:group style="position:absolute;left:6853;top:1352;width:10;height:20" coordorigin="6853,1352" coordsize="10,20">
              <v:shape style="position:absolute;left:6853;top:1352;width:10;height:20" coordorigin="6853,1352" coordsize="10,20" path="m6853,1371l6863,1371,6863,1352,6853,1352,6853,1371xe" filled="true" fillcolor="#000000" stroked="false">
                <v:path arrowok="t"/>
                <v:fill type="solid"/>
              </v:shape>
            </v:group>
            <v:group style="position:absolute;left:6853;top:1371;width:10;height:20" coordorigin="6853,1371" coordsize="10,20">
              <v:shape style="position:absolute;left:6853;top:1371;width:10;height:20" coordorigin="6853,1371" coordsize="10,20" path="m6853,1390l6863,1390,6863,1371,6853,1371,6853,1390xe" filled="true" fillcolor="#000000" stroked="false">
                <v:path arrowok="t"/>
                <v:fill type="solid"/>
              </v:shape>
            </v:group>
            <v:group style="position:absolute;left:6853;top:1390;width:10;height:20" coordorigin="6853,1390" coordsize="10,20">
              <v:shape style="position:absolute;left:6853;top:1390;width:10;height:20" coordorigin="6853,1390" coordsize="10,20" path="m6853,1410l6863,1410,6863,1390,6853,1390,6853,1410xe" filled="true" fillcolor="#000000" stroked="false">
                <v:path arrowok="t"/>
                <v:fill type="solid"/>
              </v:shape>
            </v:group>
            <v:group style="position:absolute;left:6853;top:1410;width:10;height:20" coordorigin="6853,1410" coordsize="10,20">
              <v:shape style="position:absolute;left:6853;top:1410;width:10;height:20" coordorigin="6853,1410" coordsize="10,20" path="m6853,1429l6863,1429,6863,1410,6853,1410,6853,1429xe" filled="true" fillcolor="#000000" stroked="false">
                <v:path arrowok="t"/>
                <v:fill type="solid"/>
              </v:shape>
            </v:group>
            <v:group style="position:absolute;left:6853;top:1429;width:10;height:20" coordorigin="6853,1429" coordsize="10,20">
              <v:shape style="position:absolute;left:6853;top:1429;width:10;height:20" coordorigin="6853,1429" coordsize="10,20" path="m6853,1448l6863,1448,6863,1429,6853,1429,6853,1448xe" filled="true" fillcolor="#000000" stroked="false">
                <v:path arrowok="t"/>
                <v:fill type="solid"/>
              </v:shape>
            </v:group>
            <v:group style="position:absolute;left:6853;top:1448;width:10;height:20" coordorigin="6853,1448" coordsize="10,20">
              <v:shape style="position:absolute;left:6853;top:1448;width:10;height:20" coordorigin="6853,1448" coordsize="10,20" path="m6853,1467l6863,1467,6863,1448,6853,1448,6853,1467xe" filled="true" fillcolor="#000000" stroked="false">
                <v:path arrowok="t"/>
                <v:fill type="solid"/>
              </v:shape>
            </v:group>
            <v:group style="position:absolute;left:6853;top:1467;width:10;height:20" coordorigin="6853,1467" coordsize="10,20">
              <v:shape style="position:absolute;left:6853;top:1467;width:10;height:20" coordorigin="6853,1467" coordsize="10,20" path="m6853,1486l6863,1486,6863,1467,6853,1467,6853,1486xe" filled="true" fillcolor="#000000" stroked="false">
                <v:path arrowok="t"/>
                <v:fill type="solid"/>
              </v:shape>
            </v:group>
            <v:group style="position:absolute;left:6853;top:1486;width:10;height:20" coordorigin="6853,1486" coordsize="10,20">
              <v:shape style="position:absolute;left:6853;top:1486;width:10;height:20" coordorigin="6853,1486" coordsize="10,20" path="m6853,1506l6863,1506,6863,1486,6853,1486,6853,1506xe" filled="true" fillcolor="#000000" stroked="false">
                <v:path arrowok="t"/>
                <v:fill type="solid"/>
              </v:shape>
            </v:group>
            <v:group style="position:absolute;left:6853;top:1506;width:10;height:20" coordorigin="6853,1506" coordsize="10,20">
              <v:shape style="position:absolute;left:6853;top:1506;width:10;height:20" coordorigin="6853,1506" coordsize="10,20" path="m6853,1525l6863,1525,6863,1506,6853,1506,6853,1525xe" filled="true" fillcolor="#000000" stroked="false">
                <v:path arrowok="t"/>
                <v:fill type="solid"/>
              </v:shape>
            </v:group>
            <v:group style="position:absolute;left:6853;top:1525;width:10;height:20" coordorigin="6853,1525" coordsize="10,20">
              <v:shape style="position:absolute;left:6853;top:1525;width:10;height:20" coordorigin="6853,1525" coordsize="10,20" path="m6853,1544l6863,1544,6863,1525,6853,1525,6853,1544xe" filled="true" fillcolor="#000000" stroked="false">
                <v:path arrowok="t"/>
                <v:fill type="solid"/>
              </v:shape>
            </v:group>
            <v:group style="position:absolute;left:6853;top:1544;width:10;height:20" coordorigin="6853,1544" coordsize="10,20">
              <v:shape style="position:absolute;left:6853;top:1544;width:10;height:20" coordorigin="6853,1544" coordsize="10,20" path="m6853,1563l6863,1563,6863,1544,6853,1544,6853,1563xe" filled="true" fillcolor="#000000" stroked="false">
                <v:path arrowok="t"/>
                <v:fill type="solid"/>
              </v:shape>
            </v:group>
            <v:group style="position:absolute;left:6853;top:1563;width:10;height:20" coordorigin="6853,1563" coordsize="10,20">
              <v:shape style="position:absolute;left:6853;top:1563;width:10;height:20" coordorigin="6853,1563" coordsize="10,20" path="m6853,1582l6863,1582,6863,1563,6853,1563,6853,1582xe" filled="true" fillcolor="#000000" stroked="false">
                <v:path arrowok="t"/>
                <v:fill type="solid"/>
              </v:shape>
            </v:group>
            <v:group style="position:absolute;left:6853;top:1582;width:10;height:20" coordorigin="6853,1582" coordsize="10,20">
              <v:shape style="position:absolute;left:6853;top:1582;width:10;height:20" coordorigin="6853,1582" coordsize="10,20" path="m6853,1602l6863,1602,6863,1582,6853,1582,6853,1602xe" filled="true" fillcolor="#000000" stroked="false">
                <v:path arrowok="t"/>
                <v:fill type="solid"/>
              </v:shape>
            </v:group>
            <v:group style="position:absolute;left:6853;top:1602;width:10;height:20" coordorigin="6853,1602" coordsize="10,20">
              <v:shape style="position:absolute;left:6853;top:1602;width:10;height:20" coordorigin="6853,1602" coordsize="10,20" path="m6853,1621l6863,1621,6863,1602,6853,1602,6853,1621xe" filled="true" fillcolor="#000000" stroked="false">
                <v:path arrowok="t"/>
                <v:fill type="solid"/>
              </v:shape>
            </v:group>
            <v:group style="position:absolute;left:6853;top:1621;width:10;height:20" coordorigin="6853,1621" coordsize="10,20">
              <v:shape style="position:absolute;left:6853;top:1621;width:10;height:20" coordorigin="6853,1621" coordsize="10,20" path="m6853,1640l6863,1640,6863,1621,6853,1621,6853,1640xe" filled="true" fillcolor="#000000" stroked="false">
                <v:path arrowok="t"/>
                <v:fill type="solid"/>
              </v:shape>
            </v:group>
            <v:group style="position:absolute;left:6853;top:1640;width:10;height:20" coordorigin="6853,1640" coordsize="10,20">
              <v:shape style="position:absolute;left:6853;top:1640;width:10;height:20" coordorigin="6853,1640" coordsize="10,20" path="m6853,1659l6863,1659,6863,1640,6853,1640,6853,1659xe" filled="true" fillcolor="#000000" stroked="false">
                <v:path arrowok="t"/>
                <v:fill type="solid"/>
              </v:shape>
            </v:group>
            <v:group style="position:absolute;left:6853;top:1659;width:10;height:20" coordorigin="6853,1659" coordsize="10,20">
              <v:shape style="position:absolute;left:6853;top:1659;width:10;height:20" coordorigin="6853,1659" coordsize="10,20" path="m6853,1678l6863,1678,6863,1659,6853,1659,6853,1678xe" filled="true" fillcolor="#000000" stroked="false">
                <v:path arrowok="t"/>
                <v:fill type="solid"/>
              </v:shape>
            </v:group>
            <v:group style="position:absolute;left:6853;top:1678;width:10;height:20" coordorigin="6853,1678" coordsize="10,20">
              <v:shape style="position:absolute;left:6853;top:1678;width:10;height:20" coordorigin="6853,1678" coordsize="10,20" path="m6853,1698l6863,1698,6863,1678,6853,1678,6853,1698xe" filled="true" fillcolor="#000000" stroked="false">
                <v:path arrowok="t"/>
                <v:fill type="solid"/>
              </v:shape>
            </v:group>
            <v:group style="position:absolute;left:6853;top:1698;width:10;height:20" coordorigin="6853,1698" coordsize="10,20">
              <v:shape style="position:absolute;left:6853;top:1698;width:10;height:20" coordorigin="6853,1698" coordsize="10,20" path="m6853,1717l6863,1717,6863,1698,6853,1698,6853,1717xe" filled="true" fillcolor="#000000" stroked="false">
                <v:path arrowok="t"/>
                <v:fill type="solid"/>
              </v:shape>
            </v:group>
            <v:group style="position:absolute;left:6853;top:1717;width:10;height:20" coordorigin="6853,1717" coordsize="10,20">
              <v:shape style="position:absolute;left:6853;top:1717;width:10;height:20" coordorigin="6853,1717" coordsize="10,20" path="m6853,1736l6863,1736,6863,1717,6853,1717,6853,1736xe" filled="true" fillcolor="#000000" stroked="false">
                <v:path arrowok="t"/>
                <v:fill type="solid"/>
              </v:shape>
            </v:group>
            <v:group style="position:absolute;left:6853;top:1736;width:10;height:20" coordorigin="6853,1736" coordsize="10,20">
              <v:shape style="position:absolute;left:6853;top:1736;width:10;height:20" coordorigin="6853,1736" coordsize="10,20" path="m6853,1755l6863,1755,6863,1736,6853,1736,6853,1755xe" filled="true" fillcolor="#000000" stroked="false">
                <v:path arrowok="t"/>
                <v:fill type="solid"/>
              </v:shape>
            </v:group>
            <v:group style="position:absolute;left:6853;top:1755;width:10;height:20" coordorigin="6853,1755" coordsize="10,20">
              <v:shape style="position:absolute;left:6853;top:1755;width:10;height:20" coordorigin="6853,1755" coordsize="10,20" path="m6853,1774l6863,1774,6863,1755,6853,1755,6853,1774xe" filled="true" fillcolor="#000000" stroked="false">
                <v:path arrowok="t"/>
                <v:fill type="solid"/>
              </v:shape>
            </v:group>
            <v:group style="position:absolute;left:6853;top:1774;width:10;height:20" coordorigin="6853,1774" coordsize="10,20">
              <v:shape style="position:absolute;left:6853;top:1774;width:10;height:20" coordorigin="6853,1774" coordsize="10,20" path="m6853,1794l6863,1794,6863,1774,6853,1774,6853,1794xe" filled="true" fillcolor="#000000" stroked="false">
                <v:path arrowok="t"/>
                <v:fill type="solid"/>
              </v:shape>
            </v:group>
            <v:group style="position:absolute;left:6853;top:1794;width:10;height:20" coordorigin="6853,1794" coordsize="10,20">
              <v:shape style="position:absolute;left:6853;top:1794;width:10;height:20" coordorigin="6853,1794" coordsize="10,20" path="m6853,1813l6863,1813,6863,1794,6853,1794,6853,1813xe" filled="true" fillcolor="#000000" stroked="false">
                <v:path arrowok="t"/>
                <v:fill type="solid"/>
              </v:shape>
            </v:group>
            <v:group style="position:absolute;left:6853;top:1813;width:10;height:20" coordorigin="6853,1813" coordsize="10,20">
              <v:shape style="position:absolute;left:6853;top:1813;width:10;height:20" coordorigin="6853,1813" coordsize="10,20" path="m6853,1832l6863,1832,6863,1813,6853,1813,6853,1832xe" filled="true" fillcolor="#000000" stroked="false">
                <v:path arrowok="t"/>
                <v:fill type="solid"/>
              </v:shape>
            </v:group>
            <v:group style="position:absolute;left:6853;top:1832;width:10;height:20" coordorigin="6853,1832" coordsize="10,20">
              <v:shape style="position:absolute;left:6853;top:1832;width:10;height:20" coordorigin="6853,1832" coordsize="10,20" path="m6853,1851l6863,1851,6863,1832,6853,1832,6853,1851xe" filled="true" fillcolor="#000000" stroked="false">
                <v:path arrowok="t"/>
                <v:fill type="solid"/>
              </v:shape>
            </v:group>
            <v:group style="position:absolute;left:6853;top:1851;width:10;height:20" coordorigin="6853,1851" coordsize="10,20">
              <v:shape style="position:absolute;left:6853;top:1851;width:10;height:20" coordorigin="6853,1851" coordsize="10,20" path="m6853,1870l6863,1870,6863,1851,6853,1851,6853,1870xe" filled="true" fillcolor="#000000" stroked="false">
                <v:path arrowok="t"/>
                <v:fill type="solid"/>
              </v:shape>
            </v:group>
            <v:group style="position:absolute;left:6853;top:1870;width:10;height:20" coordorigin="6853,1870" coordsize="10,20">
              <v:shape style="position:absolute;left:6853;top:1870;width:10;height:20" coordorigin="6853,1870" coordsize="10,20" path="m6853,1890l6863,1890,6863,1870,6853,1870,6853,1890xe" filled="true" fillcolor="#000000" stroked="false">
                <v:path arrowok="t"/>
                <v:fill type="solid"/>
              </v:shape>
            </v:group>
            <v:group style="position:absolute;left:6853;top:1890;width:10;height:20" coordorigin="6853,1890" coordsize="10,20">
              <v:shape style="position:absolute;left:6853;top:1890;width:10;height:20" coordorigin="6853,1890" coordsize="10,20" path="m6853,1909l6863,1909,6863,1890,6853,1890,6853,1909xe" filled="true" fillcolor="#000000" stroked="false">
                <v:path arrowok="t"/>
                <v:fill type="solid"/>
              </v:shape>
            </v:group>
            <v:group style="position:absolute;left:6853;top:1909;width:10;height:20" coordorigin="6853,1909" coordsize="10,20">
              <v:shape style="position:absolute;left:6853;top:1909;width:10;height:20" coordorigin="6853,1909" coordsize="10,20" path="m6853,1928l6863,1928,6863,1909,6853,1909,6853,1928xe" filled="true" fillcolor="#000000" stroked="false">
                <v:path arrowok="t"/>
                <v:fill type="solid"/>
              </v:shape>
            </v:group>
            <v:group style="position:absolute;left:6853;top:1928;width:10;height:20" coordorigin="6853,1928" coordsize="10,20">
              <v:shape style="position:absolute;left:6853;top:1928;width:10;height:20" coordorigin="6853,1928" coordsize="10,20" path="m6853,1947l6863,1947,6863,1928,6853,1928,6853,1947xe" filled="true" fillcolor="#000000" stroked="false">
                <v:path arrowok="t"/>
                <v:fill type="solid"/>
              </v:shape>
            </v:group>
            <v:group style="position:absolute;left:6853;top:1947;width:10;height:20" coordorigin="6853,1947" coordsize="10,20">
              <v:shape style="position:absolute;left:6853;top:1947;width:10;height:20" coordorigin="6853,1947" coordsize="10,20" path="m6853,1966l6863,1966,6863,1947,6853,1947,6853,1966xe" filled="true" fillcolor="#000000" stroked="false">
                <v:path arrowok="t"/>
                <v:fill type="solid"/>
              </v:shape>
            </v:group>
            <v:group style="position:absolute;left:6853;top:1966;width:10;height:20" coordorigin="6853,1966" coordsize="10,20">
              <v:shape style="position:absolute;left:6853;top:1966;width:10;height:20" coordorigin="6853,1966" coordsize="10,20" path="m6853,1986l6863,1986,6863,1966,6853,1966,6853,1986xe" filled="true" fillcolor="#000000" stroked="false">
                <v:path arrowok="t"/>
                <v:fill type="solid"/>
              </v:shape>
            </v:group>
            <v:group style="position:absolute;left:6853;top:1986;width:10;height:20" coordorigin="6853,1986" coordsize="10,20">
              <v:shape style="position:absolute;left:6853;top:1986;width:10;height:20" coordorigin="6853,1986" coordsize="10,20" path="m6853,2005l6863,2005,6863,1986,6853,1986,6853,2005xe" filled="true" fillcolor="#000000" stroked="false">
                <v:path arrowok="t"/>
                <v:fill type="solid"/>
              </v:shape>
            </v:group>
            <v:group style="position:absolute;left:6853;top:2005;width:10;height:20" coordorigin="6853,2005" coordsize="10,20">
              <v:shape style="position:absolute;left:6853;top:2005;width:10;height:20" coordorigin="6853,2005" coordsize="10,20" path="m6853,2024l6863,2024,6863,2005,6853,2005,6853,2024xe" filled="true" fillcolor="#000000" stroked="false">
                <v:path arrowok="t"/>
                <v:fill type="solid"/>
              </v:shape>
            </v:group>
            <v:group style="position:absolute;left:6853;top:2024;width:10;height:20" coordorigin="6853,2024" coordsize="10,20">
              <v:shape style="position:absolute;left:6853;top:2024;width:10;height:20" coordorigin="6853,2024" coordsize="10,20" path="m6853,2043l6863,2043,6863,2024,6853,2024,6853,2043xe" filled="true" fillcolor="#000000" stroked="false">
                <v:path arrowok="t"/>
                <v:fill type="solid"/>
              </v:shape>
            </v:group>
            <v:group style="position:absolute;left:6853;top:2043;width:10;height:20" coordorigin="6853,2043" coordsize="10,20">
              <v:shape style="position:absolute;left:6853;top:2043;width:10;height:20" coordorigin="6853,2043" coordsize="10,20" path="m6853,2062l6863,2062,6863,2043,6853,2043,6853,2062xe" filled="true" fillcolor="#000000" stroked="false">
                <v:path arrowok="t"/>
                <v:fill type="solid"/>
              </v:shape>
            </v:group>
            <v:group style="position:absolute;left:6853;top:2062;width:10;height:20" coordorigin="6853,2062" coordsize="10,20">
              <v:shape style="position:absolute;left:6853;top:2062;width:10;height:20" coordorigin="6853,2062" coordsize="10,20" path="m6853,2082l6863,2082,6863,2062,6853,2062,6853,2082xe" filled="true" fillcolor="#000000" stroked="false">
                <v:path arrowok="t"/>
                <v:fill type="solid"/>
              </v:shape>
            </v:group>
            <v:group style="position:absolute;left:6853;top:2082;width:10;height:20" coordorigin="6853,2082" coordsize="10,20">
              <v:shape style="position:absolute;left:6853;top:2082;width:10;height:20" coordorigin="6853,2082" coordsize="10,20" path="m6853,2101l6863,2101,6863,2082,6853,2082,6853,2101xe" filled="true" fillcolor="#000000" stroked="false">
                <v:path arrowok="t"/>
                <v:fill type="solid"/>
              </v:shape>
            </v:group>
            <v:group style="position:absolute;left:6853;top:2101;width:10;height:20" coordorigin="6853,2101" coordsize="10,20">
              <v:shape style="position:absolute;left:6853;top:2101;width:10;height:20" coordorigin="6853,2101" coordsize="10,20" path="m6853,2120l6863,2120,6863,2101,6853,2101,6853,2120xe" filled="true" fillcolor="#000000" stroked="false">
                <v:path arrowok="t"/>
                <v:fill type="solid"/>
              </v:shape>
            </v:group>
            <v:group style="position:absolute;left:6853;top:2120;width:10;height:20" coordorigin="6853,2120" coordsize="10,20">
              <v:shape style="position:absolute;left:6853;top:2120;width:10;height:20" coordorigin="6853,2120" coordsize="10,20" path="m6853,2139l6863,2139,6863,2120,6853,2120,6853,2139xe" filled="true" fillcolor="#000000" stroked="false">
                <v:path arrowok="t"/>
                <v:fill type="solid"/>
              </v:shape>
            </v:group>
            <v:group style="position:absolute;left:6853;top:2139;width:10;height:20" coordorigin="6853,2139" coordsize="10,20">
              <v:shape style="position:absolute;left:6853;top:2139;width:10;height:20" coordorigin="6853,2139" coordsize="10,20" path="m6853,2158l6863,2158,6863,2139,6853,2139,6853,2158xe" filled="true" fillcolor="#000000" stroked="false">
                <v:path arrowok="t"/>
                <v:fill type="solid"/>
              </v:shape>
            </v:group>
            <v:group style="position:absolute;left:6853;top:2158;width:10;height:20" coordorigin="6853,2158" coordsize="10,20">
              <v:shape style="position:absolute;left:6853;top:2158;width:10;height:20" coordorigin="6853,2158" coordsize="10,20" path="m6853,2178l6863,2178,6863,2158,6853,2158,6853,2178xe" filled="true" fillcolor="#000000" stroked="false">
                <v:path arrowok="t"/>
                <v:fill type="solid"/>
              </v:shape>
            </v:group>
            <v:group style="position:absolute;left:6853;top:2178;width:10;height:20" coordorigin="6853,2178" coordsize="10,20">
              <v:shape style="position:absolute;left:6853;top:2178;width:10;height:20" coordorigin="6853,2178" coordsize="10,20" path="m6853,2197l6863,2197,6863,2178,6853,2178,6853,2197xe" filled="true" fillcolor="#000000" stroked="false">
                <v:path arrowok="t"/>
                <v:fill type="solid"/>
              </v:shape>
            </v:group>
            <v:group style="position:absolute;left:6853;top:2197;width:10;height:20" coordorigin="6853,2197" coordsize="10,20">
              <v:shape style="position:absolute;left:6853;top:2197;width:10;height:20" coordorigin="6853,2197" coordsize="10,20" path="m6853,2216l6863,2216,6863,2197,6853,2197,6853,2216xe" filled="true" fillcolor="#000000" stroked="false">
                <v:path arrowok="t"/>
                <v:fill type="solid"/>
              </v:shape>
            </v:group>
            <v:group style="position:absolute;left:6853;top:2216;width:10;height:20" coordorigin="6853,2216" coordsize="10,20">
              <v:shape style="position:absolute;left:6853;top:2216;width:10;height:20" coordorigin="6853,2216" coordsize="10,20" path="m6853,2235l6863,2235,6863,2216,6853,2216,6853,2235xe" filled="true" fillcolor="#000000" stroked="false">
                <v:path arrowok="t"/>
                <v:fill type="solid"/>
              </v:shape>
            </v:group>
            <v:group style="position:absolute;left:6853;top:2235;width:10;height:20" coordorigin="6853,2235" coordsize="10,20">
              <v:shape style="position:absolute;left:6853;top:2235;width:10;height:20" coordorigin="6853,2235" coordsize="10,20" path="m6853,2254l6863,2254,6863,2235,6853,2235,6853,2254xe" filled="true" fillcolor="#000000" stroked="false">
                <v:path arrowok="t"/>
                <v:fill type="solid"/>
              </v:shape>
            </v:group>
            <v:group style="position:absolute;left:6853;top:2254;width:10;height:20" coordorigin="6853,2254" coordsize="10,20">
              <v:shape style="position:absolute;left:6853;top:2254;width:10;height:20" coordorigin="6853,2254" coordsize="10,20" path="m6853,2274l6863,2274,6863,2254,6853,2254,6853,2274xe" filled="true" fillcolor="#000000" stroked="false">
                <v:path arrowok="t"/>
                <v:fill type="solid"/>
              </v:shape>
            </v:group>
            <v:group style="position:absolute;left:6853;top:2274;width:10;height:20" coordorigin="6853,2274" coordsize="10,20">
              <v:shape style="position:absolute;left:6853;top:2274;width:10;height:20" coordorigin="6853,2274" coordsize="10,20" path="m6853,2293l6863,2293,6863,2274,6853,2274,6853,2293xe" filled="true" fillcolor="#000000" stroked="false">
                <v:path arrowok="t"/>
                <v:fill type="solid"/>
              </v:shape>
            </v:group>
            <v:group style="position:absolute;left:6853;top:2293;width:10;height:20" coordorigin="6853,2293" coordsize="10,20">
              <v:shape style="position:absolute;left:6853;top:2293;width:10;height:20" coordorigin="6853,2293" coordsize="10,20" path="m6853,2312l6863,2312,6863,2293,6853,2293,6853,2312xe" filled="true" fillcolor="#000000" stroked="false">
                <v:path arrowok="t"/>
                <v:fill type="solid"/>
              </v:shape>
            </v:group>
            <v:group style="position:absolute;left:6853;top:2312;width:10;height:20" coordorigin="6853,2312" coordsize="10,20">
              <v:shape style="position:absolute;left:6853;top:2312;width:10;height:20" coordorigin="6853,2312" coordsize="10,20" path="m6853,2331l6863,2331,6863,2312,6853,2312,6853,2331xe" filled="true" fillcolor="#000000" stroked="false">
                <v:path arrowok="t"/>
                <v:fill type="solid"/>
              </v:shape>
            </v:group>
            <v:group style="position:absolute;left:6853;top:2331;width:10;height:20" coordorigin="6853,2331" coordsize="10,20">
              <v:shape style="position:absolute;left:6853;top:2331;width:10;height:20" coordorigin="6853,2331" coordsize="10,20" path="m6853,2350l6863,2350,6863,2331,6853,2331,6853,2350xe" filled="true" fillcolor="#000000" stroked="false">
                <v:path arrowok="t"/>
                <v:fill type="solid"/>
              </v:shape>
            </v:group>
            <v:group style="position:absolute;left:6853;top:2350;width:10;height:20" coordorigin="6853,2350" coordsize="10,20">
              <v:shape style="position:absolute;left:6853;top:2350;width:10;height:20" coordorigin="6853,2350" coordsize="10,20" path="m6853,2370l6863,2370,6863,2350,6853,2350,6853,2370xe" filled="true" fillcolor="#000000" stroked="false">
                <v:path arrowok="t"/>
                <v:fill type="solid"/>
              </v:shape>
            </v:group>
            <v:group style="position:absolute;left:6853;top:2370;width:10;height:20" coordorigin="6853,2370" coordsize="10,20">
              <v:shape style="position:absolute;left:6853;top:2370;width:10;height:20" coordorigin="6853,2370" coordsize="10,20" path="m6853,2389l6863,2389,6863,2370,6853,2370,6853,2389xe" filled="true" fillcolor="#000000" stroked="false">
                <v:path arrowok="t"/>
                <v:fill type="solid"/>
              </v:shape>
            </v:group>
            <v:group style="position:absolute;left:6853;top:2389;width:10;height:20" coordorigin="6853,2389" coordsize="10,20">
              <v:shape style="position:absolute;left:6853;top:2389;width:10;height:20" coordorigin="6853,2389" coordsize="10,20" path="m6853,2408l6863,2408,6863,2389,6853,2389,6853,2408xe" filled="true" fillcolor="#000000" stroked="false">
                <v:path arrowok="t"/>
                <v:fill type="solid"/>
              </v:shape>
            </v:group>
            <v:group style="position:absolute;left:6853;top:2408;width:10;height:20" coordorigin="6853,2408" coordsize="10,20">
              <v:shape style="position:absolute;left:6853;top:2408;width:10;height:20" coordorigin="6853,2408" coordsize="10,20" path="m6853,2427l6863,2427,6863,2408,6853,2408,6853,2427xe" filled="true" fillcolor="#000000" stroked="false">
                <v:path arrowok="t"/>
                <v:fill type="solid"/>
              </v:shape>
            </v:group>
            <v:group style="position:absolute;left:6853;top:2427;width:10;height:20" coordorigin="6853,2427" coordsize="10,20">
              <v:shape style="position:absolute;left:6853;top:2427;width:10;height:20" coordorigin="6853,2427" coordsize="10,20" path="m6853,2446l6863,2446,6863,2427,6853,2427,6853,2446xe" filled="true" fillcolor="#000000" stroked="false">
                <v:path arrowok="t"/>
                <v:fill type="solid"/>
              </v:shape>
            </v:group>
            <v:group style="position:absolute;left:6853;top:2446;width:10;height:20" coordorigin="6853,2446" coordsize="10,20">
              <v:shape style="position:absolute;left:6853;top:2446;width:10;height:20" coordorigin="6853,2446" coordsize="10,20" path="m6853,2466l6863,2466,6863,2446,6853,2446,6853,2466xe" filled="true" fillcolor="#000000" stroked="false">
                <v:path arrowok="t"/>
                <v:fill type="solid"/>
              </v:shape>
            </v:group>
            <v:group style="position:absolute;left:6853;top:2466;width:10;height:20" coordorigin="6853,2466" coordsize="10,20">
              <v:shape style="position:absolute;left:6853;top:2466;width:10;height:20" coordorigin="6853,2466" coordsize="10,20" path="m6853,2485l6863,2485,6863,2466,6853,2466,6853,2485xe" filled="true" fillcolor="#000000" stroked="false">
                <v:path arrowok="t"/>
                <v:fill type="solid"/>
              </v:shape>
            </v:group>
            <v:group style="position:absolute;left:6853;top:2485;width:10;height:20" coordorigin="6853,2485" coordsize="10,20">
              <v:shape style="position:absolute;left:6853;top:2485;width:10;height:20" coordorigin="6853,2485" coordsize="10,20" path="m6853,2504l6863,2504,6863,2485,6853,2485,6853,2504xe" filled="true" fillcolor="#000000" stroked="false">
                <v:path arrowok="t"/>
                <v:fill type="solid"/>
              </v:shape>
            </v:group>
            <v:group style="position:absolute;left:6853;top:2504;width:10;height:20" coordorigin="6853,2504" coordsize="10,20">
              <v:shape style="position:absolute;left:6853;top:2504;width:10;height:20" coordorigin="6853,2504" coordsize="10,20" path="m6853,2523l6863,2523,6863,2504,6853,2504,6853,2523xe" filled="true" fillcolor="#000000" stroked="false">
                <v:path arrowok="t"/>
                <v:fill type="solid"/>
              </v:shape>
            </v:group>
            <v:group style="position:absolute;left:6853;top:2523;width:10;height:20" coordorigin="6853,2523" coordsize="10,20">
              <v:shape style="position:absolute;left:6853;top:2523;width:10;height:20" coordorigin="6853,2523" coordsize="10,20" path="m6853,2542l6863,2542,6863,2523,6853,2523,6853,2542xe" filled="true" fillcolor="#000000" stroked="false">
                <v:path arrowok="t"/>
                <v:fill type="solid"/>
              </v:shape>
            </v:group>
            <v:group style="position:absolute;left:6853;top:2542;width:10;height:20" coordorigin="6853,2542" coordsize="10,20">
              <v:shape style="position:absolute;left:6853;top:2542;width:10;height:20" coordorigin="6853,2542" coordsize="10,20" path="m6853,2562l6863,2562,6863,2542,6853,2542,6853,2562xe" filled="true" fillcolor="#000000" stroked="false">
                <v:path arrowok="t"/>
                <v:fill type="solid"/>
              </v:shape>
            </v:group>
            <v:group style="position:absolute;left:6853;top:2562;width:10;height:20" coordorigin="6853,2562" coordsize="10,20">
              <v:shape style="position:absolute;left:6853;top:2562;width:10;height:20" coordorigin="6853,2562" coordsize="10,20" path="m6853,2581l6863,2581,6863,2562,6853,2562,6853,2581xe" filled="true" fillcolor="#000000" stroked="false">
                <v:path arrowok="t"/>
                <v:fill type="solid"/>
              </v:shape>
            </v:group>
            <v:group style="position:absolute;left:6853;top:2581;width:10;height:20" coordorigin="6853,2581" coordsize="10,20">
              <v:shape style="position:absolute;left:6853;top:2581;width:10;height:20" coordorigin="6853,2581" coordsize="10,20" path="m6853,2600l6863,2600,6863,2581,6853,2581,6853,2600xe" filled="true" fillcolor="#000000" stroked="false">
                <v:path arrowok="t"/>
                <v:fill type="solid"/>
              </v:shape>
            </v:group>
            <v:group style="position:absolute;left:6853;top:2600;width:10;height:20" coordorigin="6853,2600" coordsize="10,20">
              <v:shape style="position:absolute;left:6853;top:2600;width:10;height:20" coordorigin="6853,2600" coordsize="10,20" path="m6853,2619l6863,2619,6863,2600,6853,2600,6853,2619xe" filled="true" fillcolor="#000000" stroked="false">
                <v:path arrowok="t"/>
                <v:fill type="solid"/>
              </v:shape>
            </v:group>
            <v:group style="position:absolute;left:6853;top:2619;width:10;height:20" coordorigin="6853,2619" coordsize="10,20">
              <v:shape style="position:absolute;left:6853;top:2619;width:10;height:20" coordorigin="6853,2619" coordsize="10,20" path="m6853,2638l6863,2638,6863,2619,6853,2619,6853,2638xe" filled="true" fillcolor="#000000" stroked="false">
                <v:path arrowok="t"/>
                <v:fill type="solid"/>
              </v:shape>
            </v:group>
            <v:group style="position:absolute;left:7845;top:1314;width:10;height:20" coordorigin="7845,1314" coordsize="10,20">
              <v:shape style="position:absolute;left:7845;top:1314;width:10;height:20" coordorigin="7845,1314" coordsize="10,20" path="m7845,1333l7854,1333,7854,1314,7845,1314,7845,1333xe" filled="true" fillcolor="#000000" stroked="false">
                <v:path arrowok="t"/>
                <v:fill type="solid"/>
              </v:shape>
            </v:group>
            <v:group style="position:absolute;left:7845;top:1333;width:10;height:20" coordorigin="7845,1333" coordsize="10,20">
              <v:shape style="position:absolute;left:7845;top:1333;width:10;height:20" coordorigin="7845,1333" coordsize="10,20" path="m7845,1352l7854,1352,7854,1333,7845,1333,7845,1352xe" filled="true" fillcolor="#000000" stroked="false">
                <v:path arrowok="t"/>
                <v:fill type="solid"/>
              </v:shape>
            </v:group>
            <v:group style="position:absolute;left:7845;top:1352;width:10;height:20" coordorigin="7845,1352" coordsize="10,20">
              <v:shape style="position:absolute;left:7845;top:1352;width:10;height:20" coordorigin="7845,1352" coordsize="10,20" path="m7845,1371l7854,1371,7854,1352,7845,1352,7845,1371xe" filled="true" fillcolor="#000000" stroked="false">
                <v:path arrowok="t"/>
                <v:fill type="solid"/>
              </v:shape>
            </v:group>
            <v:group style="position:absolute;left:7845;top:1371;width:10;height:20" coordorigin="7845,1371" coordsize="10,20">
              <v:shape style="position:absolute;left:7845;top:1371;width:10;height:20" coordorigin="7845,1371" coordsize="10,20" path="m7845,1390l7854,1390,7854,1371,7845,1371,7845,1390xe" filled="true" fillcolor="#000000" stroked="false">
                <v:path arrowok="t"/>
                <v:fill type="solid"/>
              </v:shape>
            </v:group>
            <v:group style="position:absolute;left:7845;top:1390;width:10;height:20" coordorigin="7845,1390" coordsize="10,20">
              <v:shape style="position:absolute;left:7845;top:1390;width:10;height:20" coordorigin="7845,1390" coordsize="10,20" path="m7845,1410l7854,1410,7854,1390,7845,1390,7845,1410xe" filled="true" fillcolor="#000000" stroked="false">
                <v:path arrowok="t"/>
                <v:fill type="solid"/>
              </v:shape>
            </v:group>
            <v:group style="position:absolute;left:7845;top:1410;width:10;height:20" coordorigin="7845,1410" coordsize="10,20">
              <v:shape style="position:absolute;left:7845;top:1410;width:10;height:20" coordorigin="7845,1410" coordsize="10,20" path="m7845,1429l7854,1429,7854,1410,7845,1410,7845,1429xe" filled="true" fillcolor="#000000" stroked="false">
                <v:path arrowok="t"/>
                <v:fill type="solid"/>
              </v:shape>
            </v:group>
            <v:group style="position:absolute;left:7845;top:1429;width:10;height:20" coordorigin="7845,1429" coordsize="10,20">
              <v:shape style="position:absolute;left:7845;top:1429;width:10;height:20" coordorigin="7845,1429" coordsize="10,20" path="m7845,1448l7854,1448,7854,1429,7845,1429,7845,1448xe" filled="true" fillcolor="#000000" stroked="false">
                <v:path arrowok="t"/>
                <v:fill type="solid"/>
              </v:shape>
            </v:group>
            <v:group style="position:absolute;left:7845;top:1448;width:10;height:20" coordorigin="7845,1448" coordsize="10,20">
              <v:shape style="position:absolute;left:7845;top:1448;width:10;height:20" coordorigin="7845,1448" coordsize="10,20" path="m7845,1467l7854,1467,7854,1448,7845,1448,7845,1467xe" filled="true" fillcolor="#000000" stroked="false">
                <v:path arrowok="t"/>
                <v:fill type="solid"/>
              </v:shape>
            </v:group>
            <v:group style="position:absolute;left:7845;top:1467;width:10;height:20" coordorigin="7845,1467" coordsize="10,20">
              <v:shape style="position:absolute;left:7845;top:1467;width:10;height:20" coordorigin="7845,1467" coordsize="10,20" path="m7845,1486l7854,1486,7854,1467,7845,1467,7845,1486xe" filled="true" fillcolor="#000000" stroked="false">
                <v:path arrowok="t"/>
                <v:fill type="solid"/>
              </v:shape>
            </v:group>
            <v:group style="position:absolute;left:7845;top:1486;width:10;height:20" coordorigin="7845,1486" coordsize="10,20">
              <v:shape style="position:absolute;left:7845;top:1486;width:10;height:20" coordorigin="7845,1486" coordsize="10,20" path="m7845,1506l7854,1506,7854,1486,7845,1486,7845,1506xe" filled="true" fillcolor="#000000" stroked="false">
                <v:path arrowok="t"/>
                <v:fill type="solid"/>
              </v:shape>
            </v:group>
            <v:group style="position:absolute;left:7845;top:1506;width:10;height:20" coordorigin="7845,1506" coordsize="10,20">
              <v:shape style="position:absolute;left:7845;top:1506;width:10;height:20" coordorigin="7845,1506" coordsize="10,20" path="m7845,1525l7854,1525,7854,1506,7845,1506,7845,1525xe" filled="true" fillcolor="#000000" stroked="false">
                <v:path arrowok="t"/>
                <v:fill type="solid"/>
              </v:shape>
            </v:group>
            <v:group style="position:absolute;left:7845;top:1525;width:10;height:20" coordorigin="7845,1525" coordsize="10,20">
              <v:shape style="position:absolute;left:7845;top:1525;width:10;height:20" coordorigin="7845,1525" coordsize="10,20" path="m7845,1544l7854,1544,7854,1525,7845,1525,7845,1544xe" filled="true" fillcolor="#000000" stroked="false">
                <v:path arrowok="t"/>
                <v:fill type="solid"/>
              </v:shape>
            </v:group>
            <v:group style="position:absolute;left:7845;top:1544;width:10;height:20" coordorigin="7845,1544" coordsize="10,20">
              <v:shape style="position:absolute;left:7845;top:1544;width:10;height:20" coordorigin="7845,1544" coordsize="10,20" path="m7845,1563l7854,1563,7854,1544,7845,1544,7845,1563xe" filled="true" fillcolor="#000000" stroked="false">
                <v:path arrowok="t"/>
                <v:fill type="solid"/>
              </v:shape>
            </v:group>
            <v:group style="position:absolute;left:7845;top:1563;width:10;height:20" coordorigin="7845,1563" coordsize="10,20">
              <v:shape style="position:absolute;left:7845;top:1563;width:10;height:20" coordorigin="7845,1563" coordsize="10,20" path="m7845,1582l7854,1582,7854,1563,7845,1563,7845,1582xe" filled="true" fillcolor="#000000" stroked="false">
                <v:path arrowok="t"/>
                <v:fill type="solid"/>
              </v:shape>
            </v:group>
            <v:group style="position:absolute;left:7845;top:1582;width:10;height:20" coordorigin="7845,1582" coordsize="10,20">
              <v:shape style="position:absolute;left:7845;top:1582;width:10;height:20" coordorigin="7845,1582" coordsize="10,20" path="m7845,1602l7854,1602,7854,1582,7845,1582,7845,1602xe" filled="true" fillcolor="#000000" stroked="false">
                <v:path arrowok="t"/>
                <v:fill type="solid"/>
              </v:shape>
            </v:group>
            <v:group style="position:absolute;left:7845;top:1602;width:10;height:20" coordorigin="7845,1602" coordsize="10,20">
              <v:shape style="position:absolute;left:7845;top:1602;width:10;height:20" coordorigin="7845,1602" coordsize="10,20" path="m7845,1621l7854,1621,7854,1602,7845,1602,7845,1621xe" filled="true" fillcolor="#000000" stroked="false">
                <v:path arrowok="t"/>
                <v:fill type="solid"/>
              </v:shape>
            </v:group>
            <v:group style="position:absolute;left:7845;top:1621;width:10;height:20" coordorigin="7845,1621" coordsize="10,20">
              <v:shape style="position:absolute;left:7845;top:1621;width:10;height:20" coordorigin="7845,1621" coordsize="10,20" path="m7845,1640l7854,1640,7854,1621,7845,1621,7845,1640xe" filled="true" fillcolor="#000000" stroked="false">
                <v:path arrowok="t"/>
                <v:fill type="solid"/>
              </v:shape>
            </v:group>
            <v:group style="position:absolute;left:7845;top:1640;width:10;height:20" coordorigin="7845,1640" coordsize="10,20">
              <v:shape style="position:absolute;left:7845;top:1640;width:10;height:20" coordorigin="7845,1640" coordsize="10,20" path="m7845,1659l7854,1659,7854,1640,7845,1640,7845,1659xe" filled="true" fillcolor="#000000" stroked="false">
                <v:path arrowok="t"/>
                <v:fill type="solid"/>
              </v:shape>
            </v:group>
            <v:group style="position:absolute;left:7845;top:1659;width:10;height:20" coordorigin="7845,1659" coordsize="10,20">
              <v:shape style="position:absolute;left:7845;top:1659;width:10;height:20" coordorigin="7845,1659" coordsize="10,20" path="m7845,1678l7854,1678,7854,1659,7845,1659,7845,1678xe" filled="true" fillcolor="#000000" stroked="false">
                <v:path arrowok="t"/>
                <v:fill type="solid"/>
              </v:shape>
            </v:group>
            <v:group style="position:absolute;left:7845;top:1678;width:10;height:20" coordorigin="7845,1678" coordsize="10,20">
              <v:shape style="position:absolute;left:7845;top:1678;width:10;height:20" coordorigin="7845,1678" coordsize="10,20" path="m7845,1698l7854,1698,7854,1678,7845,1678,7845,1698xe" filled="true" fillcolor="#000000" stroked="false">
                <v:path arrowok="t"/>
                <v:fill type="solid"/>
              </v:shape>
            </v:group>
            <v:group style="position:absolute;left:7845;top:1698;width:10;height:20" coordorigin="7845,1698" coordsize="10,20">
              <v:shape style="position:absolute;left:7845;top:1698;width:10;height:20" coordorigin="7845,1698" coordsize="10,20" path="m7845,1717l7854,1717,7854,1698,7845,1698,7845,1717xe" filled="true" fillcolor="#000000" stroked="false">
                <v:path arrowok="t"/>
                <v:fill type="solid"/>
              </v:shape>
            </v:group>
            <v:group style="position:absolute;left:7845;top:1717;width:10;height:20" coordorigin="7845,1717" coordsize="10,20">
              <v:shape style="position:absolute;left:7845;top:1717;width:10;height:20" coordorigin="7845,1717" coordsize="10,20" path="m7845,1736l7854,1736,7854,1717,7845,1717,7845,1736xe" filled="true" fillcolor="#000000" stroked="false">
                <v:path arrowok="t"/>
                <v:fill type="solid"/>
              </v:shape>
            </v:group>
            <v:group style="position:absolute;left:7845;top:1736;width:10;height:20" coordorigin="7845,1736" coordsize="10,20">
              <v:shape style="position:absolute;left:7845;top:1736;width:10;height:20" coordorigin="7845,1736" coordsize="10,20" path="m7845,1755l7854,1755,7854,1736,7845,1736,7845,1755xe" filled="true" fillcolor="#000000" stroked="false">
                <v:path arrowok="t"/>
                <v:fill type="solid"/>
              </v:shape>
            </v:group>
            <v:group style="position:absolute;left:7845;top:1755;width:10;height:20" coordorigin="7845,1755" coordsize="10,20">
              <v:shape style="position:absolute;left:7845;top:1755;width:10;height:20" coordorigin="7845,1755" coordsize="10,20" path="m7845,1774l7854,1774,7854,1755,7845,1755,7845,1774xe" filled="true" fillcolor="#000000" stroked="false">
                <v:path arrowok="t"/>
                <v:fill type="solid"/>
              </v:shape>
            </v:group>
            <v:group style="position:absolute;left:7845;top:1774;width:10;height:20" coordorigin="7845,1774" coordsize="10,20">
              <v:shape style="position:absolute;left:7845;top:1774;width:10;height:20" coordorigin="7845,1774" coordsize="10,20" path="m7845,1794l7854,1794,7854,1774,7845,1774,7845,1794xe" filled="true" fillcolor="#000000" stroked="false">
                <v:path arrowok="t"/>
                <v:fill type="solid"/>
              </v:shape>
            </v:group>
            <v:group style="position:absolute;left:7845;top:1794;width:10;height:20" coordorigin="7845,1794" coordsize="10,20">
              <v:shape style="position:absolute;left:7845;top:1794;width:10;height:20" coordorigin="7845,1794" coordsize="10,20" path="m7845,1813l7854,1813,7854,1794,7845,1794,7845,1813xe" filled="true" fillcolor="#000000" stroked="false">
                <v:path arrowok="t"/>
                <v:fill type="solid"/>
              </v:shape>
            </v:group>
            <v:group style="position:absolute;left:7845;top:1813;width:10;height:20" coordorigin="7845,1813" coordsize="10,20">
              <v:shape style="position:absolute;left:7845;top:1813;width:10;height:20" coordorigin="7845,1813" coordsize="10,20" path="m7845,1832l7854,1832,7854,1813,7845,1813,7845,1832xe" filled="true" fillcolor="#000000" stroked="false">
                <v:path arrowok="t"/>
                <v:fill type="solid"/>
              </v:shape>
            </v:group>
            <v:group style="position:absolute;left:7845;top:1832;width:10;height:20" coordorigin="7845,1832" coordsize="10,20">
              <v:shape style="position:absolute;left:7845;top:1832;width:10;height:20" coordorigin="7845,1832" coordsize="10,20" path="m7845,1851l7854,1851,7854,1832,7845,1832,7845,1851xe" filled="true" fillcolor="#000000" stroked="false">
                <v:path arrowok="t"/>
                <v:fill type="solid"/>
              </v:shape>
            </v:group>
            <v:group style="position:absolute;left:7845;top:1851;width:10;height:20" coordorigin="7845,1851" coordsize="10,20">
              <v:shape style="position:absolute;left:7845;top:1851;width:10;height:20" coordorigin="7845,1851" coordsize="10,20" path="m7845,1870l7854,1870,7854,1851,7845,1851,7845,1870xe" filled="true" fillcolor="#000000" stroked="false">
                <v:path arrowok="t"/>
                <v:fill type="solid"/>
              </v:shape>
            </v:group>
            <v:group style="position:absolute;left:7845;top:1870;width:10;height:20" coordorigin="7845,1870" coordsize="10,20">
              <v:shape style="position:absolute;left:7845;top:1870;width:10;height:20" coordorigin="7845,1870" coordsize="10,20" path="m7845,1890l7854,1890,7854,1870,7845,1870,7845,1890xe" filled="true" fillcolor="#000000" stroked="false">
                <v:path arrowok="t"/>
                <v:fill type="solid"/>
              </v:shape>
            </v:group>
            <v:group style="position:absolute;left:7845;top:1890;width:10;height:20" coordorigin="7845,1890" coordsize="10,20">
              <v:shape style="position:absolute;left:7845;top:1890;width:10;height:20" coordorigin="7845,1890" coordsize="10,20" path="m7845,1909l7854,1909,7854,1890,7845,1890,7845,1909xe" filled="true" fillcolor="#000000" stroked="false">
                <v:path arrowok="t"/>
                <v:fill type="solid"/>
              </v:shape>
            </v:group>
            <v:group style="position:absolute;left:7845;top:1909;width:10;height:20" coordorigin="7845,1909" coordsize="10,20">
              <v:shape style="position:absolute;left:7845;top:1909;width:10;height:20" coordorigin="7845,1909" coordsize="10,20" path="m7845,1928l7854,1928,7854,1909,7845,1909,7845,1928xe" filled="true" fillcolor="#000000" stroked="false">
                <v:path arrowok="t"/>
                <v:fill type="solid"/>
              </v:shape>
            </v:group>
            <v:group style="position:absolute;left:7845;top:1928;width:10;height:20" coordorigin="7845,1928" coordsize="10,20">
              <v:shape style="position:absolute;left:7845;top:1928;width:10;height:20" coordorigin="7845,1928" coordsize="10,20" path="m7845,1947l7854,1947,7854,1928,7845,1928,7845,1947xe" filled="true" fillcolor="#000000" stroked="false">
                <v:path arrowok="t"/>
                <v:fill type="solid"/>
              </v:shape>
            </v:group>
            <v:group style="position:absolute;left:7845;top:1947;width:10;height:20" coordorigin="7845,1947" coordsize="10,20">
              <v:shape style="position:absolute;left:7845;top:1947;width:10;height:20" coordorigin="7845,1947" coordsize="10,20" path="m7845,1966l7854,1966,7854,1947,7845,1947,7845,1966xe" filled="true" fillcolor="#000000" stroked="false">
                <v:path arrowok="t"/>
                <v:fill type="solid"/>
              </v:shape>
            </v:group>
            <v:group style="position:absolute;left:7845;top:1966;width:10;height:20" coordorigin="7845,1966" coordsize="10,20">
              <v:shape style="position:absolute;left:7845;top:1966;width:10;height:20" coordorigin="7845,1966" coordsize="10,20" path="m7845,1986l7854,1986,7854,1966,7845,1966,7845,1986xe" filled="true" fillcolor="#000000" stroked="false">
                <v:path arrowok="t"/>
                <v:fill type="solid"/>
              </v:shape>
            </v:group>
            <v:group style="position:absolute;left:7845;top:1986;width:10;height:20" coordorigin="7845,1986" coordsize="10,20">
              <v:shape style="position:absolute;left:7845;top:1986;width:10;height:20" coordorigin="7845,1986" coordsize="10,20" path="m7845,2005l7854,2005,7854,1986,7845,1986,7845,2005xe" filled="true" fillcolor="#000000" stroked="false">
                <v:path arrowok="t"/>
                <v:fill type="solid"/>
              </v:shape>
            </v:group>
            <v:group style="position:absolute;left:7845;top:2005;width:10;height:20" coordorigin="7845,2005" coordsize="10,20">
              <v:shape style="position:absolute;left:7845;top:2005;width:10;height:20" coordorigin="7845,2005" coordsize="10,20" path="m7845,2024l7854,2024,7854,2005,7845,2005,7845,2024xe" filled="true" fillcolor="#000000" stroked="false">
                <v:path arrowok="t"/>
                <v:fill type="solid"/>
              </v:shape>
            </v:group>
            <v:group style="position:absolute;left:7845;top:2024;width:10;height:20" coordorigin="7845,2024" coordsize="10,20">
              <v:shape style="position:absolute;left:7845;top:2024;width:10;height:20" coordorigin="7845,2024" coordsize="10,20" path="m7845,2043l7854,2043,7854,2024,7845,2024,7845,2043xe" filled="true" fillcolor="#000000" stroked="false">
                <v:path arrowok="t"/>
                <v:fill type="solid"/>
              </v:shape>
            </v:group>
            <v:group style="position:absolute;left:7845;top:2043;width:10;height:20" coordorigin="7845,2043" coordsize="10,20">
              <v:shape style="position:absolute;left:7845;top:2043;width:10;height:20" coordorigin="7845,2043" coordsize="10,20" path="m7845,2062l7854,2062,7854,2043,7845,2043,7845,2062xe" filled="true" fillcolor="#000000" stroked="false">
                <v:path arrowok="t"/>
                <v:fill type="solid"/>
              </v:shape>
            </v:group>
            <v:group style="position:absolute;left:7845;top:2062;width:10;height:20" coordorigin="7845,2062" coordsize="10,20">
              <v:shape style="position:absolute;left:7845;top:2062;width:10;height:20" coordorigin="7845,2062" coordsize="10,20" path="m7845,2082l7854,2082,7854,2062,7845,2062,7845,2082xe" filled="true" fillcolor="#000000" stroked="false">
                <v:path arrowok="t"/>
                <v:fill type="solid"/>
              </v:shape>
            </v:group>
            <v:group style="position:absolute;left:7845;top:2082;width:10;height:20" coordorigin="7845,2082" coordsize="10,20">
              <v:shape style="position:absolute;left:7845;top:2082;width:10;height:20" coordorigin="7845,2082" coordsize="10,20" path="m7845,2101l7854,2101,7854,2082,7845,2082,7845,2101xe" filled="true" fillcolor="#000000" stroked="false">
                <v:path arrowok="t"/>
                <v:fill type="solid"/>
              </v:shape>
            </v:group>
            <v:group style="position:absolute;left:7845;top:2101;width:10;height:20" coordorigin="7845,2101" coordsize="10,20">
              <v:shape style="position:absolute;left:7845;top:2101;width:10;height:20" coordorigin="7845,2101" coordsize="10,20" path="m7845,2120l7854,2120,7854,2101,7845,2101,7845,2120xe" filled="true" fillcolor="#000000" stroked="false">
                <v:path arrowok="t"/>
                <v:fill type="solid"/>
              </v:shape>
            </v:group>
            <v:group style="position:absolute;left:7845;top:2120;width:10;height:20" coordorigin="7845,2120" coordsize="10,20">
              <v:shape style="position:absolute;left:7845;top:2120;width:10;height:20" coordorigin="7845,2120" coordsize="10,20" path="m7845,2139l7854,2139,7854,2120,7845,2120,7845,2139xe" filled="true" fillcolor="#000000" stroked="false">
                <v:path arrowok="t"/>
                <v:fill type="solid"/>
              </v:shape>
            </v:group>
            <v:group style="position:absolute;left:7845;top:2139;width:10;height:20" coordorigin="7845,2139" coordsize="10,20">
              <v:shape style="position:absolute;left:7845;top:2139;width:10;height:20" coordorigin="7845,2139" coordsize="10,20" path="m7845,2158l7854,2158,7854,2139,7845,2139,7845,2158xe" filled="true" fillcolor="#000000" stroked="false">
                <v:path arrowok="t"/>
                <v:fill type="solid"/>
              </v:shape>
            </v:group>
            <v:group style="position:absolute;left:7845;top:2158;width:10;height:20" coordorigin="7845,2158" coordsize="10,20">
              <v:shape style="position:absolute;left:7845;top:2158;width:10;height:20" coordorigin="7845,2158" coordsize="10,20" path="m7845,2178l7854,2178,7854,2158,7845,2158,7845,2178xe" filled="true" fillcolor="#000000" stroked="false">
                <v:path arrowok="t"/>
                <v:fill type="solid"/>
              </v:shape>
            </v:group>
            <v:group style="position:absolute;left:7845;top:2178;width:10;height:20" coordorigin="7845,2178" coordsize="10,20">
              <v:shape style="position:absolute;left:7845;top:2178;width:10;height:20" coordorigin="7845,2178" coordsize="10,20" path="m7845,2197l7854,2197,7854,2178,7845,2178,7845,2197xe" filled="true" fillcolor="#000000" stroked="false">
                <v:path arrowok="t"/>
                <v:fill type="solid"/>
              </v:shape>
            </v:group>
            <v:group style="position:absolute;left:7845;top:2197;width:10;height:20" coordorigin="7845,2197" coordsize="10,20">
              <v:shape style="position:absolute;left:7845;top:2197;width:10;height:20" coordorigin="7845,2197" coordsize="10,20" path="m7845,2216l7854,2216,7854,2197,7845,2197,7845,2216xe" filled="true" fillcolor="#000000" stroked="false">
                <v:path arrowok="t"/>
                <v:fill type="solid"/>
              </v:shape>
            </v:group>
            <v:group style="position:absolute;left:7845;top:2216;width:10;height:20" coordorigin="7845,2216" coordsize="10,20">
              <v:shape style="position:absolute;left:7845;top:2216;width:10;height:20" coordorigin="7845,2216" coordsize="10,20" path="m7845,2235l7854,2235,7854,2216,7845,2216,7845,2235xe" filled="true" fillcolor="#000000" stroked="false">
                <v:path arrowok="t"/>
                <v:fill type="solid"/>
              </v:shape>
            </v:group>
            <v:group style="position:absolute;left:7845;top:2235;width:10;height:20" coordorigin="7845,2235" coordsize="10,20">
              <v:shape style="position:absolute;left:7845;top:2235;width:10;height:20" coordorigin="7845,2235" coordsize="10,20" path="m7845,2254l7854,2254,7854,2235,7845,2235,7845,2254xe" filled="true" fillcolor="#000000" stroked="false">
                <v:path arrowok="t"/>
                <v:fill type="solid"/>
              </v:shape>
            </v:group>
            <v:group style="position:absolute;left:7845;top:2254;width:10;height:20" coordorigin="7845,2254" coordsize="10,20">
              <v:shape style="position:absolute;left:7845;top:2254;width:10;height:20" coordorigin="7845,2254" coordsize="10,20" path="m7845,2274l7854,2274,7854,2254,7845,2254,7845,2274xe" filled="true" fillcolor="#000000" stroked="false">
                <v:path arrowok="t"/>
                <v:fill type="solid"/>
              </v:shape>
            </v:group>
            <v:group style="position:absolute;left:7845;top:2274;width:10;height:20" coordorigin="7845,2274" coordsize="10,20">
              <v:shape style="position:absolute;left:7845;top:2274;width:10;height:20" coordorigin="7845,2274" coordsize="10,20" path="m7845,2293l7854,2293,7854,2274,7845,2274,7845,2293xe" filled="true" fillcolor="#000000" stroked="false">
                <v:path arrowok="t"/>
                <v:fill type="solid"/>
              </v:shape>
            </v:group>
            <v:group style="position:absolute;left:7845;top:2293;width:10;height:20" coordorigin="7845,2293" coordsize="10,20">
              <v:shape style="position:absolute;left:7845;top:2293;width:10;height:20" coordorigin="7845,2293" coordsize="10,20" path="m7845,2312l7854,2312,7854,2293,7845,2293,7845,2312xe" filled="true" fillcolor="#000000" stroked="false">
                <v:path arrowok="t"/>
                <v:fill type="solid"/>
              </v:shape>
            </v:group>
            <v:group style="position:absolute;left:7845;top:2312;width:10;height:20" coordorigin="7845,2312" coordsize="10,20">
              <v:shape style="position:absolute;left:7845;top:2312;width:10;height:20" coordorigin="7845,2312" coordsize="10,20" path="m7845,2331l7854,2331,7854,2312,7845,2312,7845,2331xe" filled="true" fillcolor="#000000" stroked="false">
                <v:path arrowok="t"/>
                <v:fill type="solid"/>
              </v:shape>
            </v:group>
            <v:group style="position:absolute;left:7845;top:2331;width:10;height:20" coordorigin="7845,2331" coordsize="10,20">
              <v:shape style="position:absolute;left:7845;top:2331;width:10;height:20" coordorigin="7845,2331" coordsize="10,20" path="m7845,2350l7854,2350,7854,2331,7845,2331,7845,2350xe" filled="true" fillcolor="#000000" stroked="false">
                <v:path arrowok="t"/>
                <v:fill type="solid"/>
              </v:shape>
            </v:group>
            <v:group style="position:absolute;left:7845;top:2350;width:10;height:20" coordorigin="7845,2350" coordsize="10,20">
              <v:shape style="position:absolute;left:7845;top:2350;width:10;height:20" coordorigin="7845,2350" coordsize="10,20" path="m7845,2370l7854,2370,7854,2350,7845,2350,7845,2370xe" filled="true" fillcolor="#000000" stroked="false">
                <v:path arrowok="t"/>
                <v:fill type="solid"/>
              </v:shape>
            </v:group>
            <v:group style="position:absolute;left:7845;top:2370;width:10;height:20" coordorigin="7845,2370" coordsize="10,20">
              <v:shape style="position:absolute;left:7845;top:2370;width:10;height:20" coordorigin="7845,2370" coordsize="10,20" path="m7845,2389l7854,2389,7854,2370,7845,2370,7845,2389xe" filled="true" fillcolor="#000000" stroked="false">
                <v:path arrowok="t"/>
                <v:fill type="solid"/>
              </v:shape>
            </v:group>
            <v:group style="position:absolute;left:7845;top:2389;width:10;height:20" coordorigin="7845,2389" coordsize="10,20">
              <v:shape style="position:absolute;left:7845;top:2389;width:10;height:20" coordorigin="7845,2389" coordsize="10,20" path="m7845,2408l7854,2408,7854,2389,7845,2389,7845,2408xe" filled="true" fillcolor="#000000" stroked="false">
                <v:path arrowok="t"/>
                <v:fill type="solid"/>
              </v:shape>
            </v:group>
            <v:group style="position:absolute;left:7845;top:2408;width:10;height:20" coordorigin="7845,2408" coordsize="10,20">
              <v:shape style="position:absolute;left:7845;top:2408;width:10;height:20" coordorigin="7845,2408" coordsize="10,20" path="m7845,2427l7854,2427,7854,2408,7845,2408,7845,2427xe" filled="true" fillcolor="#000000" stroked="false">
                <v:path arrowok="t"/>
                <v:fill type="solid"/>
              </v:shape>
            </v:group>
            <v:group style="position:absolute;left:7845;top:2427;width:10;height:20" coordorigin="7845,2427" coordsize="10,20">
              <v:shape style="position:absolute;left:7845;top:2427;width:10;height:20" coordorigin="7845,2427" coordsize="10,20" path="m7845,2446l7854,2446,7854,2427,7845,2427,7845,2446xe" filled="true" fillcolor="#000000" stroked="false">
                <v:path arrowok="t"/>
                <v:fill type="solid"/>
              </v:shape>
            </v:group>
            <v:group style="position:absolute;left:7845;top:2446;width:10;height:20" coordorigin="7845,2446" coordsize="10,20">
              <v:shape style="position:absolute;left:7845;top:2446;width:10;height:20" coordorigin="7845,2446" coordsize="10,20" path="m7845,2466l7854,2466,7854,2446,7845,2446,7845,2466xe" filled="true" fillcolor="#000000" stroked="false">
                <v:path arrowok="t"/>
                <v:fill type="solid"/>
              </v:shape>
            </v:group>
            <v:group style="position:absolute;left:7845;top:2466;width:10;height:20" coordorigin="7845,2466" coordsize="10,20">
              <v:shape style="position:absolute;left:7845;top:2466;width:10;height:20" coordorigin="7845,2466" coordsize="10,20" path="m7845,2485l7854,2485,7854,2466,7845,2466,7845,2485xe" filled="true" fillcolor="#000000" stroked="false">
                <v:path arrowok="t"/>
                <v:fill type="solid"/>
              </v:shape>
            </v:group>
            <v:group style="position:absolute;left:7845;top:2485;width:10;height:20" coordorigin="7845,2485" coordsize="10,20">
              <v:shape style="position:absolute;left:7845;top:2485;width:10;height:20" coordorigin="7845,2485" coordsize="10,20" path="m7845,2504l7854,2504,7854,2485,7845,2485,7845,2504xe" filled="true" fillcolor="#000000" stroked="false">
                <v:path arrowok="t"/>
                <v:fill type="solid"/>
              </v:shape>
            </v:group>
            <v:group style="position:absolute;left:7845;top:2504;width:10;height:20" coordorigin="7845,2504" coordsize="10,20">
              <v:shape style="position:absolute;left:7845;top:2504;width:10;height:20" coordorigin="7845,2504" coordsize="10,20" path="m7845,2523l7854,2523,7854,2504,7845,2504,7845,2523xe" filled="true" fillcolor="#000000" stroked="false">
                <v:path arrowok="t"/>
                <v:fill type="solid"/>
              </v:shape>
            </v:group>
            <v:group style="position:absolute;left:7845;top:2523;width:10;height:20" coordorigin="7845,2523" coordsize="10,20">
              <v:shape style="position:absolute;left:7845;top:2523;width:10;height:20" coordorigin="7845,2523" coordsize="10,20" path="m7845,2542l7854,2542,7854,2523,7845,2523,7845,2542xe" filled="true" fillcolor="#000000" stroked="false">
                <v:path arrowok="t"/>
                <v:fill type="solid"/>
              </v:shape>
            </v:group>
            <v:group style="position:absolute;left:7845;top:2542;width:10;height:20" coordorigin="7845,2542" coordsize="10,20">
              <v:shape style="position:absolute;left:7845;top:2542;width:10;height:20" coordorigin="7845,2542" coordsize="10,20" path="m7845,2562l7854,2562,7854,2542,7845,2542,7845,2562xe" filled="true" fillcolor="#000000" stroked="false">
                <v:path arrowok="t"/>
                <v:fill type="solid"/>
              </v:shape>
            </v:group>
            <v:group style="position:absolute;left:7845;top:2562;width:10;height:20" coordorigin="7845,2562" coordsize="10,20">
              <v:shape style="position:absolute;left:7845;top:2562;width:10;height:20" coordorigin="7845,2562" coordsize="10,20" path="m7845,2581l7854,2581,7854,2562,7845,2562,7845,2581xe" filled="true" fillcolor="#000000" stroked="false">
                <v:path arrowok="t"/>
                <v:fill type="solid"/>
              </v:shape>
            </v:group>
            <v:group style="position:absolute;left:7845;top:2581;width:10;height:20" coordorigin="7845,2581" coordsize="10,20">
              <v:shape style="position:absolute;left:7845;top:2581;width:10;height:20" coordorigin="7845,2581" coordsize="10,20" path="m7845,2600l7854,2600,7854,2581,7845,2581,7845,2600xe" filled="true" fillcolor="#000000" stroked="false">
                <v:path arrowok="t"/>
                <v:fill type="solid"/>
              </v:shape>
            </v:group>
            <v:group style="position:absolute;left:7845;top:2600;width:10;height:20" coordorigin="7845,2600" coordsize="10,20">
              <v:shape style="position:absolute;left:7845;top:2600;width:10;height:20" coordorigin="7845,2600" coordsize="10,20" path="m7845,2619l7854,2619,7854,2600,7845,2600,7845,2619xe" filled="true" fillcolor="#000000" stroked="false">
                <v:path arrowok="t"/>
                <v:fill type="solid"/>
              </v:shape>
            </v:group>
            <v:group style="position:absolute;left:7845;top:2619;width:10;height:20" coordorigin="7845,2619" coordsize="10,20">
              <v:shape style="position:absolute;left:7845;top:2619;width:10;height:20" coordorigin="7845,2619" coordsize="10,20" path="m7845,2638l7854,2638,7854,2619,7845,2619,7845,2638xe" filled="true" fillcolor="#000000" stroked="false">
                <v:path arrowok="t"/>
                <v:fill type="solid"/>
              </v:shape>
            </v:group>
            <v:group style="position:absolute;left:8476;top:1314;width:10;height:20" coordorigin="8476,1314" coordsize="10,20">
              <v:shape style="position:absolute;left:8476;top:1314;width:10;height:20" coordorigin="8476,1314" coordsize="10,20" path="m8476,1333l8485,1333,8485,1314,8476,1314,8476,1333xe" filled="true" fillcolor="#000000" stroked="false">
                <v:path arrowok="t"/>
                <v:fill type="solid"/>
              </v:shape>
            </v:group>
            <v:group style="position:absolute;left:8476;top:1333;width:10;height:20" coordorigin="8476,1333" coordsize="10,20">
              <v:shape style="position:absolute;left:8476;top:1333;width:10;height:20" coordorigin="8476,1333" coordsize="10,20" path="m8476,1352l8485,1352,8485,1333,8476,1333,8476,1352xe" filled="true" fillcolor="#000000" stroked="false">
                <v:path arrowok="t"/>
                <v:fill type="solid"/>
              </v:shape>
            </v:group>
            <v:group style="position:absolute;left:8476;top:1352;width:10;height:20" coordorigin="8476,1352" coordsize="10,20">
              <v:shape style="position:absolute;left:8476;top:1352;width:10;height:20" coordorigin="8476,1352" coordsize="10,20" path="m8476,1371l8485,1371,8485,1352,8476,1352,8476,1371xe" filled="true" fillcolor="#000000" stroked="false">
                <v:path arrowok="t"/>
                <v:fill type="solid"/>
              </v:shape>
            </v:group>
            <v:group style="position:absolute;left:8476;top:1371;width:10;height:20" coordorigin="8476,1371" coordsize="10,20">
              <v:shape style="position:absolute;left:8476;top:1371;width:10;height:20" coordorigin="8476,1371" coordsize="10,20" path="m8476,1390l8485,1390,8485,1371,8476,1371,8476,1390xe" filled="true" fillcolor="#000000" stroked="false">
                <v:path arrowok="t"/>
                <v:fill type="solid"/>
              </v:shape>
            </v:group>
            <v:group style="position:absolute;left:8476;top:1390;width:10;height:20" coordorigin="8476,1390" coordsize="10,20">
              <v:shape style="position:absolute;left:8476;top:1390;width:10;height:20" coordorigin="8476,1390" coordsize="10,20" path="m8476,1410l8485,1410,8485,1390,8476,1390,8476,1410xe" filled="true" fillcolor="#000000" stroked="false">
                <v:path arrowok="t"/>
                <v:fill type="solid"/>
              </v:shape>
            </v:group>
            <v:group style="position:absolute;left:8476;top:1410;width:10;height:20" coordorigin="8476,1410" coordsize="10,20">
              <v:shape style="position:absolute;left:8476;top:1410;width:10;height:20" coordorigin="8476,1410" coordsize="10,20" path="m8476,1429l8485,1429,8485,1410,8476,1410,8476,1429xe" filled="true" fillcolor="#000000" stroked="false">
                <v:path arrowok="t"/>
                <v:fill type="solid"/>
              </v:shape>
            </v:group>
            <v:group style="position:absolute;left:8476;top:1429;width:10;height:20" coordorigin="8476,1429" coordsize="10,20">
              <v:shape style="position:absolute;left:8476;top:1429;width:10;height:20" coordorigin="8476,1429" coordsize="10,20" path="m8476,1448l8485,1448,8485,1429,8476,1429,8476,1448xe" filled="true" fillcolor="#000000" stroked="false">
                <v:path arrowok="t"/>
                <v:fill type="solid"/>
              </v:shape>
            </v:group>
            <v:group style="position:absolute;left:8476;top:1448;width:10;height:20" coordorigin="8476,1448" coordsize="10,20">
              <v:shape style="position:absolute;left:8476;top:1448;width:10;height:20" coordorigin="8476,1448" coordsize="10,20" path="m8476,1467l8485,1467,8485,1448,8476,1448,8476,1467xe" filled="true" fillcolor="#000000" stroked="false">
                <v:path arrowok="t"/>
                <v:fill type="solid"/>
              </v:shape>
            </v:group>
            <v:group style="position:absolute;left:8476;top:1467;width:10;height:20" coordorigin="8476,1467" coordsize="10,20">
              <v:shape style="position:absolute;left:8476;top:1467;width:10;height:20" coordorigin="8476,1467" coordsize="10,20" path="m8476,1486l8485,1486,8485,1467,8476,1467,8476,1486xe" filled="true" fillcolor="#000000" stroked="false">
                <v:path arrowok="t"/>
                <v:fill type="solid"/>
              </v:shape>
            </v:group>
            <v:group style="position:absolute;left:8476;top:1486;width:10;height:20" coordorigin="8476,1486" coordsize="10,20">
              <v:shape style="position:absolute;left:8476;top:1486;width:10;height:20" coordorigin="8476,1486" coordsize="10,20" path="m8476,1506l8485,1506,8485,1486,8476,1486,8476,1506xe" filled="true" fillcolor="#000000" stroked="false">
                <v:path arrowok="t"/>
                <v:fill type="solid"/>
              </v:shape>
            </v:group>
            <v:group style="position:absolute;left:8476;top:1506;width:10;height:20" coordorigin="8476,1506" coordsize="10,20">
              <v:shape style="position:absolute;left:8476;top:1506;width:10;height:20" coordorigin="8476,1506" coordsize="10,20" path="m8476,1525l8485,1525,8485,1506,8476,1506,8476,1525xe" filled="true" fillcolor="#000000" stroked="false">
                <v:path arrowok="t"/>
                <v:fill type="solid"/>
              </v:shape>
            </v:group>
            <v:group style="position:absolute;left:8476;top:1525;width:10;height:20" coordorigin="8476,1525" coordsize="10,20">
              <v:shape style="position:absolute;left:8476;top:1525;width:10;height:20" coordorigin="8476,1525" coordsize="10,20" path="m8476,1544l8485,1544,8485,1525,8476,1525,8476,1544xe" filled="true" fillcolor="#000000" stroked="false">
                <v:path arrowok="t"/>
                <v:fill type="solid"/>
              </v:shape>
            </v:group>
            <v:group style="position:absolute;left:8476;top:1544;width:10;height:20" coordorigin="8476,1544" coordsize="10,20">
              <v:shape style="position:absolute;left:8476;top:1544;width:10;height:20" coordorigin="8476,1544" coordsize="10,20" path="m8476,1563l8485,1563,8485,1544,8476,1544,8476,1563xe" filled="true" fillcolor="#000000" stroked="false">
                <v:path arrowok="t"/>
                <v:fill type="solid"/>
              </v:shape>
            </v:group>
            <v:group style="position:absolute;left:8476;top:1563;width:10;height:20" coordorigin="8476,1563" coordsize="10,20">
              <v:shape style="position:absolute;left:8476;top:1563;width:10;height:20" coordorigin="8476,1563" coordsize="10,20" path="m8476,1582l8485,1582,8485,1563,8476,1563,8476,1582xe" filled="true" fillcolor="#000000" stroked="false">
                <v:path arrowok="t"/>
                <v:fill type="solid"/>
              </v:shape>
            </v:group>
            <v:group style="position:absolute;left:8476;top:1582;width:10;height:20" coordorigin="8476,1582" coordsize="10,20">
              <v:shape style="position:absolute;left:8476;top:1582;width:10;height:20" coordorigin="8476,1582" coordsize="10,20" path="m8476,1602l8485,1602,8485,1582,8476,1582,8476,1602xe" filled="true" fillcolor="#000000" stroked="false">
                <v:path arrowok="t"/>
                <v:fill type="solid"/>
              </v:shape>
            </v:group>
            <v:group style="position:absolute;left:8476;top:1602;width:10;height:20" coordorigin="8476,1602" coordsize="10,20">
              <v:shape style="position:absolute;left:8476;top:1602;width:10;height:20" coordorigin="8476,1602" coordsize="10,20" path="m8476,1621l8485,1621,8485,1602,8476,1602,8476,1621xe" filled="true" fillcolor="#000000" stroked="false">
                <v:path arrowok="t"/>
                <v:fill type="solid"/>
              </v:shape>
            </v:group>
            <v:group style="position:absolute;left:8476;top:1621;width:10;height:20" coordorigin="8476,1621" coordsize="10,20">
              <v:shape style="position:absolute;left:8476;top:1621;width:10;height:20" coordorigin="8476,1621" coordsize="10,20" path="m8476,1640l8485,1640,8485,1621,8476,1621,8476,1640xe" filled="true" fillcolor="#000000" stroked="false">
                <v:path arrowok="t"/>
                <v:fill type="solid"/>
              </v:shape>
            </v:group>
            <v:group style="position:absolute;left:8476;top:1640;width:10;height:20" coordorigin="8476,1640" coordsize="10,20">
              <v:shape style="position:absolute;left:8476;top:1640;width:10;height:20" coordorigin="8476,1640" coordsize="10,20" path="m8476,1659l8485,1659,8485,1640,8476,1640,8476,1659xe" filled="true" fillcolor="#000000" stroked="false">
                <v:path arrowok="t"/>
                <v:fill type="solid"/>
              </v:shape>
            </v:group>
            <v:group style="position:absolute;left:8476;top:1659;width:10;height:20" coordorigin="8476,1659" coordsize="10,20">
              <v:shape style="position:absolute;left:8476;top:1659;width:10;height:20" coordorigin="8476,1659" coordsize="10,20" path="m8476,1678l8485,1678,8485,1659,8476,1659,8476,1678xe" filled="true" fillcolor="#000000" stroked="false">
                <v:path arrowok="t"/>
                <v:fill type="solid"/>
              </v:shape>
            </v:group>
            <v:group style="position:absolute;left:8476;top:1678;width:10;height:20" coordorigin="8476,1678" coordsize="10,20">
              <v:shape style="position:absolute;left:8476;top:1678;width:10;height:20" coordorigin="8476,1678" coordsize="10,20" path="m8476,1698l8485,1698,8485,1678,8476,1678,8476,1698xe" filled="true" fillcolor="#000000" stroked="false">
                <v:path arrowok="t"/>
                <v:fill type="solid"/>
              </v:shape>
            </v:group>
            <v:group style="position:absolute;left:8476;top:1698;width:10;height:20" coordorigin="8476,1698" coordsize="10,20">
              <v:shape style="position:absolute;left:8476;top:1698;width:10;height:20" coordorigin="8476,1698" coordsize="10,20" path="m8476,1717l8485,1717,8485,1698,8476,1698,8476,1717xe" filled="true" fillcolor="#000000" stroked="false">
                <v:path arrowok="t"/>
                <v:fill type="solid"/>
              </v:shape>
            </v:group>
            <v:group style="position:absolute;left:8476;top:1717;width:10;height:20" coordorigin="8476,1717" coordsize="10,20">
              <v:shape style="position:absolute;left:8476;top:1717;width:10;height:20" coordorigin="8476,1717" coordsize="10,20" path="m8476,1736l8485,1736,8485,1717,8476,1717,8476,1736xe" filled="true" fillcolor="#000000" stroked="false">
                <v:path arrowok="t"/>
                <v:fill type="solid"/>
              </v:shape>
            </v:group>
            <v:group style="position:absolute;left:8476;top:1736;width:10;height:20" coordorigin="8476,1736" coordsize="10,20">
              <v:shape style="position:absolute;left:8476;top:1736;width:10;height:20" coordorigin="8476,1736" coordsize="10,20" path="m8476,1755l8485,1755,8485,1736,8476,1736,8476,1755xe" filled="true" fillcolor="#000000" stroked="false">
                <v:path arrowok="t"/>
                <v:fill type="solid"/>
              </v:shape>
            </v:group>
            <v:group style="position:absolute;left:8476;top:1755;width:10;height:20" coordorigin="8476,1755" coordsize="10,20">
              <v:shape style="position:absolute;left:8476;top:1755;width:10;height:20" coordorigin="8476,1755" coordsize="10,20" path="m8476,1774l8485,1774,8485,1755,8476,1755,8476,1774xe" filled="true" fillcolor="#000000" stroked="false">
                <v:path arrowok="t"/>
                <v:fill type="solid"/>
              </v:shape>
            </v:group>
            <v:group style="position:absolute;left:8476;top:1774;width:10;height:20" coordorigin="8476,1774" coordsize="10,20">
              <v:shape style="position:absolute;left:8476;top:1774;width:10;height:20" coordorigin="8476,1774" coordsize="10,20" path="m8476,1794l8485,1794,8485,1774,8476,1774,8476,1794xe" filled="true" fillcolor="#000000" stroked="false">
                <v:path arrowok="t"/>
                <v:fill type="solid"/>
              </v:shape>
            </v:group>
            <v:group style="position:absolute;left:8476;top:1794;width:10;height:20" coordorigin="8476,1794" coordsize="10,20">
              <v:shape style="position:absolute;left:8476;top:1794;width:10;height:20" coordorigin="8476,1794" coordsize="10,20" path="m8476,1813l8485,1813,8485,1794,8476,1794,8476,1813xe" filled="true" fillcolor="#000000" stroked="false">
                <v:path arrowok="t"/>
                <v:fill type="solid"/>
              </v:shape>
            </v:group>
            <v:group style="position:absolute;left:8476;top:1813;width:10;height:20" coordorigin="8476,1813" coordsize="10,20">
              <v:shape style="position:absolute;left:8476;top:1813;width:10;height:20" coordorigin="8476,1813" coordsize="10,20" path="m8476,1832l8485,1832,8485,1813,8476,1813,8476,1832xe" filled="true" fillcolor="#000000" stroked="false">
                <v:path arrowok="t"/>
                <v:fill type="solid"/>
              </v:shape>
            </v:group>
            <v:group style="position:absolute;left:8476;top:1832;width:10;height:20" coordorigin="8476,1832" coordsize="10,20">
              <v:shape style="position:absolute;left:8476;top:1832;width:10;height:20" coordorigin="8476,1832" coordsize="10,20" path="m8476,1851l8485,1851,8485,1832,8476,1832,8476,1851xe" filled="true" fillcolor="#000000" stroked="false">
                <v:path arrowok="t"/>
                <v:fill type="solid"/>
              </v:shape>
            </v:group>
            <v:group style="position:absolute;left:8476;top:1851;width:10;height:20" coordorigin="8476,1851" coordsize="10,20">
              <v:shape style="position:absolute;left:8476;top:1851;width:10;height:20" coordorigin="8476,1851" coordsize="10,20" path="m8476,1870l8485,1870,8485,1851,8476,1851,8476,1870xe" filled="true" fillcolor="#000000" stroked="false">
                <v:path arrowok="t"/>
                <v:fill type="solid"/>
              </v:shape>
            </v:group>
            <v:group style="position:absolute;left:8476;top:1870;width:10;height:20" coordorigin="8476,1870" coordsize="10,20">
              <v:shape style="position:absolute;left:8476;top:1870;width:10;height:20" coordorigin="8476,1870" coordsize="10,20" path="m8476,1890l8485,1890,8485,1870,8476,1870,8476,1890xe" filled="true" fillcolor="#000000" stroked="false">
                <v:path arrowok="t"/>
                <v:fill type="solid"/>
              </v:shape>
            </v:group>
            <v:group style="position:absolute;left:8476;top:1890;width:10;height:20" coordorigin="8476,1890" coordsize="10,20">
              <v:shape style="position:absolute;left:8476;top:1890;width:10;height:20" coordorigin="8476,1890" coordsize="10,20" path="m8476,1909l8485,1909,8485,1890,8476,1890,8476,1909xe" filled="true" fillcolor="#000000" stroked="false">
                <v:path arrowok="t"/>
                <v:fill type="solid"/>
              </v:shape>
            </v:group>
            <v:group style="position:absolute;left:8476;top:1909;width:10;height:20" coordorigin="8476,1909" coordsize="10,20">
              <v:shape style="position:absolute;left:8476;top:1909;width:10;height:20" coordorigin="8476,1909" coordsize="10,20" path="m8476,1928l8485,1928,8485,1909,8476,1909,8476,1928xe" filled="true" fillcolor="#000000" stroked="false">
                <v:path arrowok="t"/>
                <v:fill type="solid"/>
              </v:shape>
            </v:group>
            <v:group style="position:absolute;left:8476;top:1928;width:10;height:20" coordorigin="8476,1928" coordsize="10,20">
              <v:shape style="position:absolute;left:8476;top:1928;width:10;height:20" coordorigin="8476,1928" coordsize="10,20" path="m8476,1947l8485,1947,8485,1928,8476,1928,8476,1947xe" filled="true" fillcolor="#000000" stroked="false">
                <v:path arrowok="t"/>
                <v:fill type="solid"/>
              </v:shape>
            </v:group>
            <v:group style="position:absolute;left:8476;top:1947;width:10;height:20" coordorigin="8476,1947" coordsize="10,20">
              <v:shape style="position:absolute;left:8476;top:1947;width:10;height:20" coordorigin="8476,1947" coordsize="10,20" path="m8476,1966l8485,1966,8485,1947,8476,1947,8476,1966xe" filled="true" fillcolor="#000000" stroked="false">
                <v:path arrowok="t"/>
                <v:fill type="solid"/>
              </v:shape>
            </v:group>
            <v:group style="position:absolute;left:8476;top:1966;width:10;height:20" coordorigin="8476,1966" coordsize="10,20">
              <v:shape style="position:absolute;left:8476;top:1966;width:10;height:20" coordorigin="8476,1966" coordsize="10,20" path="m8476,1986l8485,1986,8485,1966,8476,1966,8476,1986xe" filled="true" fillcolor="#000000" stroked="false">
                <v:path arrowok="t"/>
                <v:fill type="solid"/>
              </v:shape>
            </v:group>
            <v:group style="position:absolute;left:8476;top:1986;width:10;height:20" coordorigin="8476,1986" coordsize="10,20">
              <v:shape style="position:absolute;left:8476;top:1986;width:10;height:20" coordorigin="8476,1986" coordsize="10,20" path="m8476,2005l8485,2005,8485,1986,8476,1986,8476,2005xe" filled="true" fillcolor="#000000" stroked="false">
                <v:path arrowok="t"/>
                <v:fill type="solid"/>
              </v:shape>
            </v:group>
            <v:group style="position:absolute;left:8476;top:2005;width:10;height:20" coordorigin="8476,2005" coordsize="10,20">
              <v:shape style="position:absolute;left:8476;top:2005;width:10;height:20" coordorigin="8476,2005" coordsize="10,20" path="m8476,2024l8485,2024,8485,2005,8476,2005,8476,2024xe" filled="true" fillcolor="#000000" stroked="false">
                <v:path arrowok="t"/>
                <v:fill type="solid"/>
              </v:shape>
            </v:group>
            <v:group style="position:absolute;left:8476;top:2024;width:10;height:20" coordorigin="8476,2024" coordsize="10,20">
              <v:shape style="position:absolute;left:8476;top:2024;width:10;height:20" coordorigin="8476,2024" coordsize="10,20" path="m8476,2043l8485,2043,8485,2024,8476,2024,8476,2043xe" filled="true" fillcolor="#000000" stroked="false">
                <v:path arrowok="t"/>
                <v:fill type="solid"/>
              </v:shape>
            </v:group>
            <v:group style="position:absolute;left:8476;top:2043;width:10;height:20" coordorigin="8476,2043" coordsize="10,20">
              <v:shape style="position:absolute;left:8476;top:2043;width:10;height:20" coordorigin="8476,2043" coordsize="10,20" path="m8476,2062l8485,2062,8485,2043,8476,2043,8476,2062xe" filled="true" fillcolor="#000000" stroked="false">
                <v:path arrowok="t"/>
                <v:fill type="solid"/>
              </v:shape>
            </v:group>
            <v:group style="position:absolute;left:8476;top:2062;width:10;height:20" coordorigin="8476,2062" coordsize="10,20">
              <v:shape style="position:absolute;left:8476;top:2062;width:10;height:20" coordorigin="8476,2062" coordsize="10,20" path="m8476,2082l8485,2082,8485,2062,8476,2062,8476,2082xe" filled="true" fillcolor="#000000" stroked="false">
                <v:path arrowok="t"/>
                <v:fill type="solid"/>
              </v:shape>
            </v:group>
            <v:group style="position:absolute;left:8476;top:2082;width:10;height:20" coordorigin="8476,2082" coordsize="10,20">
              <v:shape style="position:absolute;left:8476;top:2082;width:10;height:20" coordorigin="8476,2082" coordsize="10,20" path="m8476,2101l8485,2101,8485,2082,8476,2082,8476,2101xe" filled="true" fillcolor="#000000" stroked="false">
                <v:path arrowok="t"/>
                <v:fill type="solid"/>
              </v:shape>
            </v:group>
            <v:group style="position:absolute;left:8476;top:2101;width:10;height:20" coordorigin="8476,2101" coordsize="10,20">
              <v:shape style="position:absolute;left:8476;top:2101;width:10;height:20" coordorigin="8476,2101" coordsize="10,20" path="m8476,2120l8485,2120,8485,2101,8476,2101,8476,2120xe" filled="true" fillcolor="#000000" stroked="false">
                <v:path arrowok="t"/>
                <v:fill type="solid"/>
              </v:shape>
            </v:group>
            <v:group style="position:absolute;left:8476;top:2120;width:10;height:20" coordorigin="8476,2120" coordsize="10,20">
              <v:shape style="position:absolute;left:8476;top:2120;width:10;height:20" coordorigin="8476,2120" coordsize="10,20" path="m8476,2139l8485,2139,8485,2120,8476,2120,8476,2139xe" filled="true" fillcolor="#000000" stroked="false">
                <v:path arrowok="t"/>
                <v:fill type="solid"/>
              </v:shape>
            </v:group>
            <v:group style="position:absolute;left:8476;top:2139;width:10;height:20" coordorigin="8476,2139" coordsize="10,20">
              <v:shape style="position:absolute;left:8476;top:2139;width:10;height:20" coordorigin="8476,2139" coordsize="10,20" path="m8476,2158l8485,2158,8485,2139,8476,2139,8476,2158xe" filled="true" fillcolor="#000000" stroked="false">
                <v:path arrowok="t"/>
                <v:fill type="solid"/>
              </v:shape>
            </v:group>
            <v:group style="position:absolute;left:8476;top:2158;width:10;height:20" coordorigin="8476,2158" coordsize="10,20">
              <v:shape style="position:absolute;left:8476;top:2158;width:10;height:20" coordorigin="8476,2158" coordsize="10,20" path="m8476,2178l8485,2178,8485,2158,8476,2158,8476,2178xe" filled="true" fillcolor="#000000" stroked="false">
                <v:path arrowok="t"/>
                <v:fill type="solid"/>
              </v:shape>
            </v:group>
            <v:group style="position:absolute;left:8476;top:2178;width:10;height:20" coordorigin="8476,2178" coordsize="10,20">
              <v:shape style="position:absolute;left:8476;top:2178;width:10;height:20" coordorigin="8476,2178" coordsize="10,20" path="m8476,2197l8485,2197,8485,2178,8476,2178,8476,2197xe" filled="true" fillcolor="#000000" stroked="false">
                <v:path arrowok="t"/>
                <v:fill type="solid"/>
              </v:shape>
            </v:group>
            <v:group style="position:absolute;left:8476;top:2197;width:10;height:20" coordorigin="8476,2197" coordsize="10,20">
              <v:shape style="position:absolute;left:8476;top:2197;width:10;height:20" coordorigin="8476,2197" coordsize="10,20" path="m8476,2216l8485,2216,8485,2197,8476,2197,8476,2216xe" filled="true" fillcolor="#000000" stroked="false">
                <v:path arrowok="t"/>
                <v:fill type="solid"/>
              </v:shape>
            </v:group>
            <v:group style="position:absolute;left:8476;top:2216;width:10;height:20" coordorigin="8476,2216" coordsize="10,20">
              <v:shape style="position:absolute;left:8476;top:2216;width:10;height:20" coordorigin="8476,2216" coordsize="10,20" path="m8476,2235l8485,2235,8485,2216,8476,2216,8476,2235xe" filled="true" fillcolor="#000000" stroked="false">
                <v:path arrowok="t"/>
                <v:fill type="solid"/>
              </v:shape>
            </v:group>
            <v:group style="position:absolute;left:8476;top:2235;width:10;height:20" coordorigin="8476,2235" coordsize="10,20">
              <v:shape style="position:absolute;left:8476;top:2235;width:10;height:20" coordorigin="8476,2235" coordsize="10,20" path="m8476,2254l8485,2254,8485,2235,8476,2235,8476,2254xe" filled="true" fillcolor="#000000" stroked="false">
                <v:path arrowok="t"/>
                <v:fill type="solid"/>
              </v:shape>
            </v:group>
            <v:group style="position:absolute;left:8476;top:2254;width:10;height:20" coordorigin="8476,2254" coordsize="10,20">
              <v:shape style="position:absolute;left:8476;top:2254;width:10;height:20" coordorigin="8476,2254" coordsize="10,20" path="m8476,2274l8485,2274,8485,2254,8476,2254,8476,2274xe" filled="true" fillcolor="#000000" stroked="false">
                <v:path arrowok="t"/>
                <v:fill type="solid"/>
              </v:shape>
            </v:group>
            <v:group style="position:absolute;left:8476;top:2274;width:10;height:20" coordorigin="8476,2274" coordsize="10,20">
              <v:shape style="position:absolute;left:8476;top:2274;width:10;height:20" coordorigin="8476,2274" coordsize="10,20" path="m8476,2293l8485,2293,8485,2274,8476,2274,8476,2293xe" filled="true" fillcolor="#000000" stroked="false">
                <v:path arrowok="t"/>
                <v:fill type="solid"/>
              </v:shape>
            </v:group>
            <v:group style="position:absolute;left:8476;top:2293;width:10;height:20" coordorigin="8476,2293" coordsize="10,20">
              <v:shape style="position:absolute;left:8476;top:2293;width:10;height:20" coordorigin="8476,2293" coordsize="10,20" path="m8476,2312l8485,2312,8485,2293,8476,2293,8476,2312xe" filled="true" fillcolor="#000000" stroked="false">
                <v:path arrowok="t"/>
                <v:fill type="solid"/>
              </v:shape>
            </v:group>
            <v:group style="position:absolute;left:8476;top:2312;width:10;height:20" coordorigin="8476,2312" coordsize="10,20">
              <v:shape style="position:absolute;left:8476;top:2312;width:10;height:20" coordorigin="8476,2312" coordsize="10,20" path="m8476,2331l8485,2331,8485,2312,8476,2312,8476,2331xe" filled="true" fillcolor="#000000" stroked="false">
                <v:path arrowok="t"/>
                <v:fill type="solid"/>
              </v:shape>
            </v:group>
            <v:group style="position:absolute;left:8476;top:2331;width:10;height:20" coordorigin="8476,2331" coordsize="10,20">
              <v:shape style="position:absolute;left:8476;top:2331;width:10;height:20" coordorigin="8476,2331" coordsize="10,20" path="m8476,2350l8485,2350,8485,2331,8476,2331,8476,2350xe" filled="true" fillcolor="#000000" stroked="false">
                <v:path arrowok="t"/>
                <v:fill type="solid"/>
              </v:shape>
            </v:group>
            <v:group style="position:absolute;left:8476;top:2350;width:10;height:20" coordorigin="8476,2350" coordsize="10,20">
              <v:shape style="position:absolute;left:8476;top:2350;width:10;height:20" coordorigin="8476,2350" coordsize="10,20" path="m8476,2370l8485,2370,8485,2350,8476,2350,8476,2370xe" filled="true" fillcolor="#000000" stroked="false">
                <v:path arrowok="t"/>
                <v:fill type="solid"/>
              </v:shape>
            </v:group>
            <v:group style="position:absolute;left:8476;top:2370;width:10;height:20" coordorigin="8476,2370" coordsize="10,20">
              <v:shape style="position:absolute;left:8476;top:2370;width:10;height:20" coordorigin="8476,2370" coordsize="10,20" path="m8476,2389l8485,2389,8485,2370,8476,2370,8476,2389xe" filled="true" fillcolor="#000000" stroked="false">
                <v:path arrowok="t"/>
                <v:fill type="solid"/>
              </v:shape>
            </v:group>
            <v:group style="position:absolute;left:8476;top:2389;width:10;height:20" coordorigin="8476,2389" coordsize="10,20">
              <v:shape style="position:absolute;left:8476;top:2389;width:10;height:20" coordorigin="8476,2389" coordsize="10,20" path="m8476,2408l8485,2408,8485,2389,8476,2389,8476,2408xe" filled="true" fillcolor="#000000" stroked="false">
                <v:path arrowok="t"/>
                <v:fill type="solid"/>
              </v:shape>
            </v:group>
            <v:group style="position:absolute;left:8476;top:2408;width:10;height:20" coordorigin="8476,2408" coordsize="10,20">
              <v:shape style="position:absolute;left:8476;top:2408;width:10;height:20" coordorigin="8476,2408" coordsize="10,20" path="m8476,2427l8485,2427,8485,2408,8476,2408,8476,2427xe" filled="true" fillcolor="#000000" stroked="false">
                <v:path arrowok="t"/>
                <v:fill type="solid"/>
              </v:shape>
            </v:group>
            <v:group style="position:absolute;left:8476;top:2427;width:10;height:20" coordorigin="8476,2427" coordsize="10,20">
              <v:shape style="position:absolute;left:8476;top:2427;width:10;height:20" coordorigin="8476,2427" coordsize="10,20" path="m8476,2446l8485,2446,8485,2427,8476,2427,8476,2446xe" filled="true" fillcolor="#000000" stroked="false">
                <v:path arrowok="t"/>
                <v:fill type="solid"/>
              </v:shape>
            </v:group>
            <v:group style="position:absolute;left:8476;top:2446;width:10;height:20" coordorigin="8476,2446" coordsize="10,20">
              <v:shape style="position:absolute;left:8476;top:2446;width:10;height:20" coordorigin="8476,2446" coordsize="10,20" path="m8476,2466l8485,2466,8485,2446,8476,2446,8476,2466xe" filled="true" fillcolor="#000000" stroked="false">
                <v:path arrowok="t"/>
                <v:fill type="solid"/>
              </v:shape>
            </v:group>
            <v:group style="position:absolute;left:8476;top:2466;width:10;height:20" coordorigin="8476,2466" coordsize="10,20">
              <v:shape style="position:absolute;left:8476;top:2466;width:10;height:20" coordorigin="8476,2466" coordsize="10,20" path="m8476,2485l8485,2485,8485,2466,8476,2466,8476,2485xe" filled="true" fillcolor="#000000" stroked="false">
                <v:path arrowok="t"/>
                <v:fill type="solid"/>
              </v:shape>
            </v:group>
            <v:group style="position:absolute;left:8476;top:2485;width:10;height:20" coordorigin="8476,2485" coordsize="10,20">
              <v:shape style="position:absolute;left:8476;top:2485;width:10;height:20" coordorigin="8476,2485" coordsize="10,20" path="m8476,2504l8485,2504,8485,2485,8476,2485,8476,2504xe" filled="true" fillcolor="#000000" stroked="false">
                <v:path arrowok="t"/>
                <v:fill type="solid"/>
              </v:shape>
            </v:group>
            <v:group style="position:absolute;left:8476;top:2504;width:10;height:20" coordorigin="8476,2504" coordsize="10,20">
              <v:shape style="position:absolute;left:8476;top:2504;width:10;height:20" coordorigin="8476,2504" coordsize="10,20" path="m8476,2523l8485,2523,8485,2504,8476,2504,8476,2523xe" filled="true" fillcolor="#000000" stroked="false">
                <v:path arrowok="t"/>
                <v:fill type="solid"/>
              </v:shape>
            </v:group>
            <v:group style="position:absolute;left:8476;top:2523;width:10;height:20" coordorigin="8476,2523" coordsize="10,20">
              <v:shape style="position:absolute;left:8476;top:2523;width:10;height:20" coordorigin="8476,2523" coordsize="10,20" path="m8476,2542l8485,2542,8485,2523,8476,2523,8476,2542xe" filled="true" fillcolor="#000000" stroked="false">
                <v:path arrowok="t"/>
                <v:fill type="solid"/>
              </v:shape>
            </v:group>
            <v:group style="position:absolute;left:8476;top:2542;width:10;height:20" coordorigin="8476,2542" coordsize="10,20">
              <v:shape style="position:absolute;left:8476;top:2542;width:10;height:20" coordorigin="8476,2542" coordsize="10,20" path="m8476,2562l8485,2562,8485,2542,8476,2542,8476,2562xe" filled="true" fillcolor="#000000" stroked="false">
                <v:path arrowok="t"/>
                <v:fill type="solid"/>
              </v:shape>
            </v:group>
            <v:group style="position:absolute;left:8476;top:2562;width:10;height:20" coordorigin="8476,2562" coordsize="10,20">
              <v:shape style="position:absolute;left:8476;top:2562;width:10;height:20" coordorigin="8476,2562" coordsize="10,20" path="m8476,2581l8485,2581,8485,2562,8476,2562,8476,2581xe" filled="true" fillcolor="#000000" stroked="false">
                <v:path arrowok="t"/>
                <v:fill type="solid"/>
              </v:shape>
            </v:group>
            <v:group style="position:absolute;left:8476;top:2581;width:10;height:20" coordorigin="8476,2581" coordsize="10,20">
              <v:shape style="position:absolute;left:8476;top:2581;width:10;height:20" coordorigin="8476,2581" coordsize="10,20" path="m8476,2600l8485,2600,8485,2581,8476,2581,8476,2600xe" filled="true" fillcolor="#000000" stroked="false">
                <v:path arrowok="t"/>
                <v:fill type="solid"/>
              </v:shape>
            </v:group>
            <v:group style="position:absolute;left:8476;top:2600;width:10;height:20" coordorigin="8476,2600" coordsize="10,20">
              <v:shape style="position:absolute;left:8476;top:2600;width:10;height:20" coordorigin="8476,2600" coordsize="10,20" path="m8476,2619l8485,2619,8485,2600,8476,2600,8476,2619xe" filled="true" fillcolor="#000000" stroked="false">
                <v:path arrowok="t"/>
                <v:fill type="solid"/>
              </v:shape>
            </v:group>
            <v:group style="position:absolute;left:8476;top:2619;width:10;height:20" coordorigin="8476,2619" coordsize="10,20">
              <v:shape style="position:absolute;left:8476;top:2619;width:10;height:20" coordorigin="8476,2619" coordsize="10,20" path="m8476,2638l8485,2638,8485,2619,8476,2619,8476,2638xe" filled="true" fillcolor="#000000" stroked="false">
                <v:path arrowok="t"/>
                <v:fill type="solid"/>
              </v:shape>
            </v:group>
            <v:group style="position:absolute;left:9295;top:1314;width:10;height:20" coordorigin="9295,1314" coordsize="10,20">
              <v:shape style="position:absolute;left:9295;top:1314;width:10;height:20" coordorigin="9295,1314" coordsize="10,20" path="m9295,1333l9304,1333,9304,1314,9295,1314,9295,1333xe" filled="true" fillcolor="#000000" stroked="false">
                <v:path arrowok="t"/>
                <v:fill type="solid"/>
              </v:shape>
            </v:group>
            <v:group style="position:absolute;left:9295;top:1333;width:10;height:20" coordorigin="9295,1333" coordsize="10,20">
              <v:shape style="position:absolute;left:9295;top:1333;width:10;height:20" coordorigin="9295,1333" coordsize="10,20" path="m9295,1352l9304,1352,9304,1333,9295,1333,9295,1352xe" filled="true" fillcolor="#000000" stroked="false">
                <v:path arrowok="t"/>
                <v:fill type="solid"/>
              </v:shape>
            </v:group>
            <v:group style="position:absolute;left:9295;top:1352;width:10;height:20" coordorigin="9295,1352" coordsize="10,20">
              <v:shape style="position:absolute;left:9295;top:1352;width:10;height:20" coordorigin="9295,1352" coordsize="10,20" path="m9295,1371l9304,1371,9304,1352,9295,1352,9295,1371xe" filled="true" fillcolor="#000000" stroked="false">
                <v:path arrowok="t"/>
                <v:fill type="solid"/>
              </v:shape>
            </v:group>
            <v:group style="position:absolute;left:9295;top:1371;width:10;height:20" coordorigin="9295,1371" coordsize="10,20">
              <v:shape style="position:absolute;left:9295;top:1371;width:10;height:20" coordorigin="9295,1371" coordsize="10,20" path="m9295,1390l9304,1390,9304,1371,9295,1371,9295,1390xe" filled="true" fillcolor="#000000" stroked="false">
                <v:path arrowok="t"/>
                <v:fill type="solid"/>
              </v:shape>
            </v:group>
            <v:group style="position:absolute;left:9295;top:1390;width:10;height:20" coordorigin="9295,1390" coordsize="10,20">
              <v:shape style="position:absolute;left:9295;top:1390;width:10;height:20" coordorigin="9295,1390" coordsize="10,20" path="m9295,1410l9304,1410,9304,1390,9295,1390,9295,1410xe" filled="true" fillcolor="#000000" stroked="false">
                <v:path arrowok="t"/>
                <v:fill type="solid"/>
              </v:shape>
            </v:group>
            <v:group style="position:absolute;left:9295;top:1410;width:10;height:20" coordorigin="9295,1410" coordsize="10,20">
              <v:shape style="position:absolute;left:9295;top:1410;width:10;height:20" coordorigin="9295,1410" coordsize="10,20" path="m9295,1429l9304,1429,9304,1410,9295,1410,9295,1429xe" filled="true" fillcolor="#000000" stroked="false">
                <v:path arrowok="t"/>
                <v:fill type="solid"/>
              </v:shape>
            </v:group>
            <v:group style="position:absolute;left:9295;top:1429;width:10;height:20" coordorigin="9295,1429" coordsize="10,20">
              <v:shape style="position:absolute;left:9295;top:1429;width:10;height:20" coordorigin="9295,1429" coordsize="10,20" path="m9295,1448l9304,1448,9304,1429,9295,1429,9295,1448xe" filled="true" fillcolor="#000000" stroked="false">
                <v:path arrowok="t"/>
                <v:fill type="solid"/>
              </v:shape>
            </v:group>
            <v:group style="position:absolute;left:9295;top:1448;width:10;height:20" coordorigin="9295,1448" coordsize="10,20">
              <v:shape style="position:absolute;left:9295;top:1448;width:10;height:20" coordorigin="9295,1448" coordsize="10,20" path="m9295,1467l9304,1467,9304,1448,9295,1448,9295,1467xe" filled="true" fillcolor="#000000" stroked="false">
                <v:path arrowok="t"/>
                <v:fill type="solid"/>
              </v:shape>
            </v:group>
            <v:group style="position:absolute;left:9295;top:1467;width:10;height:20" coordorigin="9295,1467" coordsize="10,20">
              <v:shape style="position:absolute;left:9295;top:1467;width:10;height:20" coordorigin="9295,1467" coordsize="10,20" path="m9295,1486l9304,1486,9304,1467,9295,1467,9295,1486xe" filled="true" fillcolor="#000000" stroked="false">
                <v:path arrowok="t"/>
                <v:fill type="solid"/>
              </v:shape>
            </v:group>
            <v:group style="position:absolute;left:9295;top:1486;width:10;height:20" coordorigin="9295,1486" coordsize="10,20">
              <v:shape style="position:absolute;left:9295;top:1486;width:10;height:20" coordorigin="9295,1486" coordsize="10,20" path="m9295,1506l9304,1506,9304,1486,9295,1486,9295,1506xe" filled="true" fillcolor="#000000" stroked="false">
                <v:path arrowok="t"/>
                <v:fill type="solid"/>
              </v:shape>
            </v:group>
            <v:group style="position:absolute;left:9295;top:1506;width:10;height:20" coordorigin="9295,1506" coordsize="10,20">
              <v:shape style="position:absolute;left:9295;top:1506;width:10;height:20" coordorigin="9295,1506" coordsize="10,20" path="m9295,1525l9304,1525,9304,1506,9295,1506,9295,1525xe" filled="true" fillcolor="#000000" stroked="false">
                <v:path arrowok="t"/>
                <v:fill type="solid"/>
              </v:shape>
            </v:group>
            <v:group style="position:absolute;left:9295;top:1525;width:10;height:20" coordorigin="9295,1525" coordsize="10,20">
              <v:shape style="position:absolute;left:9295;top:1525;width:10;height:20" coordorigin="9295,1525" coordsize="10,20" path="m9295,1544l9304,1544,9304,1525,9295,1525,9295,1544xe" filled="true" fillcolor="#000000" stroked="false">
                <v:path arrowok="t"/>
                <v:fill type="solid"/>
              </v:shape>
            </v:group>
            <v:group style="position:absolute;left:9295;top:1544;width:10;height:20" coordorigin="9295,1544" coordsize="10,20">
              <v:shape style="position:absolute;left:9295;top:1544;width:10;height:20" coordorigin="9295,1544" coordsize="10,20" path="m9295,1563l9304,1563,9304,1544,9295,1544,9295,1563xe" filled="true" fillcolor="#000000" stroked="false">
                <v:path arrowok="t"/>
                <v:fill type="solid"/>
              </v:shape>
            </v:group>
            <v:group style="position:absolute;left:9295;top:1563;width:10;height:20" coordorigin="9295,1563" coordsize="10,20">
              <v:shape style="position:absolute;left:9295;top:1563;width:10;height:20" coordorigin="9295,1563" coordsize="10,20" path="m9295,1582l9304,1582,9304,1563,9295,1563,9295,1582xe" filled="true" fillcolor="#000000" stroked="false">
                <v:path arrowok="t"/>
                <v:fill type="solid"/>
              </v:shape>
            </v:group>
            <v:group style="position:absolute;left:9295;top:1582;width:10;height:20" coordorigin="9295,1582" coordsize="10,20">
              <v:shape style="position:absolute;left:9295;top:1582;width:10;height:20" coordorigin="9295,1582" coordsize="10,20" path="m9295,1602l9304,1602,9304,1582,9295,1582,9295,1602xe" filled="true" fillcolor="#000000" stroked="false">
                <v:path arrowok="t"/>
                <v:fill type="solid"/>
              </v:shape>
            </v:group>
            <v:group style="position:absolute;left:9295;top:1602;width:10;height:20" coordorigin="9295,1602" coordsize="10,20">
              <v:shape style="position:absolute;left:9295;top:1602;width:10;height:20" coordorigin="9295,1602" coordsize="10,20" path="m9295,1621l9304,1621,9304,1602,9295,1602,9295,1621xe" filled="true" fillcolor="#000000" stroked="false">
                <v:path arrowok="t"/>
                <v:fill type="solid"/>
              </v:shape>
            </v:group>
            <v:group style="position:absolute;left:9295;top:1621;width:10;height:20" coordorigin="9295,1621" coordsize="10,20">
              <v:shape style="position:absolute;left:9295;top:1621;width:10;height:20" coordorigin="9295,1621" coordsize="10,20" path="m9295,1640l9304,1640,9304,1621,9295,1621,9295,1640xe" filled="true" fillcolor="#000000" stroked="false">
                <v:path arrowok="t"/>
                <v:fill type="solid"/>
              </v:shape>
            </v:group>
            <v:group style="position:absolute;left:9295;top:1640;width:10;height:20" coordorigin="9295,1640" coordsize="10,20">
              <v:shape style="position:absolute;left:9295;top:1640;width:10;height:20" coordorigin="9295,1640" coordsize="10,20" path="m9295,1659l9304,1659,9304,1640,9295,1640,9295,1659xe" filled="true" fillcolor="#000000" stroked="false">
                <v:path arrowok="t"/>
                <v:fill type="solid"/>
              </v:shape>
            </v:group>
            <v:group style="position:absolute;left:9295;top:1659;width:10;height:20" coordorigin="9295,1659" coordsize="10,20">
              <v:shape style="position:absolute;left:9295;top:1659;width:10;height:20" coordorigin="9295,1659" coordsize="10,20" path="m9295,1678l9304,1678,9304,1659,9295,1659,9295,1678xe" filled="true" fillcolor="#000000" stroked="false">
                <v:path arrowok="t"/>
                <v:fill type="solid"/>
              </v:shape>
            </v:group>
            <v:group style="position:absolute;left:9295;top:1678;width:10;height:20" coordorigin="9295,1678" coordsize="10,20">
              <v:shape style="position:absolute;left:9295;top:1678;width:10;height:20" coordorigin="9295,1678" coordsize="10,20" path="m9295,1698l9304,1698,9304,1678,9295,1678,9295,1698xe" filled="true" fillcolor="#000000" stroked="false">
                <v:path arrowok="t"/>
                <v:fill type="solid"/>
              </v:shape>
            </v:group>
            <v:group style="position:absolute;left:9295;top:1698;width:10;height:20" coordorigin="9295,1698" coordsize="10,20">
              <v:shape style="position:absolute;left:9295;top:1698;width:10;height:20" coordorigin="9295,1698" coordsize="10,20" path="m9295,1717l9304,1717,9304,1698,9295,1698,9295,1717xe" filled="true" fillcolor="#000000" stroked="false">
                <v:path arrowok="t"/>
                <v:fill type="solid"/>
              </v:shape>
            </v:group>
            <v:group style="position:absolute;left:9295;top:1717;width:10;height:20" coordorigin="9295,1717" coordsize="10,20">
              <v:shape style="position:absolute;left:9295;top:1717;width:10;height:20" coordorigin="9295,1717" coordsize="10,20" path="m9295,1736l9304,1736,9304,1717,9295,1717,9295,1736xe" filled="true" fillcolor="#000000" stroked="false">
                <v:path arrowok="t"/>
                <v:fill type="solid"/>
              </v:shape>
            </v:group>
            <v:group style="position:absolute;left:9295;top:1736;width:10;height:20" coordorigin="9295,1736" coordsize="10,20">
              <v:shape style="position:absolute;left:9295;top:1736;width:10;height:20" coordorigin="9295,1736" coordsize="10,20" path="m9295,1755l9304,1755,9304,1736,9295,1736,9295,1755xe" filled="true" fillcolor="#000000" stroked="false">
                <v:path arrowok="t"/>
                <v:fill type="solid"/>
              </v:shape>
            </v:group>
            <v:group style="position:absolute;left:9295;top:1755;width:10;height:20" coordorigin="9295,1755" coordsize="10,20">
              <v:shape style="position:absolute;left:9295;top:1755;width:10;height:20" coordorigin="9295,1755" coordsize="10,20" path="m9295,1774l9304,1774,9304,1755,9295,1755,9295,1774xe" filled="true" fillcolor="#000000" stroked="false">
                <v:path arrowok="t"/>
                <v:fill type="solid"/>
              </v:shape>
            </v:group>
            <v:group style="position:absolute;left:9295;top:1774;width:10;height:20" coordorigin="9295,1774" coordsize="10,20">
              <v:shape style="position:absolute;left:9295;top:1774;width:10;height:20" coordorigin="9295,1774" coordsize="10,20" path="m9295,1794l9304,1794,9304,1774,9295,1774,9295,1794xe" filled="true" fillcolor="#000000" stroked="false">
                <v:path arrowok="t"/>
                <v:fill type="solid"/>
              </v:shape>
            </v:group>
            <v:group style="position:absolute;left:9295;top:1794;width:10;height:20" coordorigin="9295,1794" coordsize="10,20">
              <v:shape style="position:absolute;left:9295;top:1794;width:10;height:20" coordorigin="9295,1794" coordsize="10,20" path="m9295,1813l9304,1813,9304,1794,9295,1794,9295,1813xe" filled="true" fillcolor="#000000" stroked="false">
                <v:path arrowok="t"/>
                <v:fill type="solid"/>
              </v:shape>
            </v:group>
            <v:group style="position:absolute;left:9295;top:1813;width:10;height:20" coordorigin="9295,1813" coordsize="10,20">
              <v:shape style="position:absolute;left:9295;top:1813;width:10;height:20" coordorigin="9295,1813" coordsize="10,20" path="m9295,1832l9304,1832,9304,1813,9295,1813,9295,1832xe" filled="true" fillcolor="#000000" stroked="false">
                <v:path arrowok="t"/>
                <v:fill type="solid"/>
              </v:shape>
            </v:group>
            <v:group style="position:absolute;left:9295;top:1832;width:10;height:20" coordorigin="9295,1832" coordsize="10,20">
              <v:shape style="position:absolute;left:9295;top:1832;width:10;height:20" coordorigin="9295,1832" coordsize="10,20" path="m9295,1851l9304,1851,9304,1832,9295,1832,9295,1851xe" filled="true" fillcolor="#000000" stroked="false">
                <v:path arrowok="t"/>
                <v:fill type="solid"/>
              </v:shape>
            </v:group>
            <v:group style="position:absolute;left:9295;top:1851;width:10;height:20" coordorigin="9295,1851" coordsize="10,20">
              <v:shape style="position:absolute;left:9295;top:1851;width:10;height:20" coordorigin="9295,1851" coordsize="10,20" path="m9295,1870l9304,1870,9304,1851,9295,1851,9295,1870xe" filled="true" fillcolor="#000000" stroked="false">
                <v:path arrowok="t"/>
                <v:fill type="solid"/>
              </v:shape>
            </v:group>
            <v:group style="position:absolute;left:9295;top:1870;width:10;height:20" coordorigin="9295,1870" coordsize="10,20">
              <v:shape style="position:absolute;left:9295;top:1870;width:10;height:20" coordorigin="9295,1870" coordsize="10,20" path="m9295,1890l9304,1890,9304,1870,9295,1870,9295,1890xe" filled="true" fillcolor="#000000" stroked="false">
                <v:path arrowok="t"/>
                <v:fill type="solid"/>
              </v:shape>
            </v:group>
            <v:group style="position:absolute;left:9295;top:1890;width:10;height:20" coordorigin="9295,1890" coordsize="10,20">
              <v:shape style="position:absolute;left:9295;top:1890;width:10;height:20" coordorigin="9295,1890" coordsize="10,20" path="m9295,1909l9304,1909,9304,1890,9295,1890,9295,1909xe" filled="true" fillcolor="#000000" stroked="false">
                <v:path arrowok="t"/>
                <v:fill type="solid"/>
              </v:shape>
            </v:group>
            <v:group style="position:absolute;left:9295;top:1909;width:10;height:20" coordorigin="9295,1909" coordsize="10,20">
              <v:shape style="position:absolute;left:9295;top:1909;width:10;height:20" coordorigin="9295,1909" coordsize="10,20" path="m9295,1928l9304,1928,9304,1909,9295,1909,9295,1928xe" filled="true" fillcolor="#000000" stroked="false">
                <v:path arrowok="t"/>
                <v:fill type="solid"/>
              </v:shape>
            </v:group>
            <v:group style="position:absolute;left:9295;top:1928;width:10;height:20" coordorigin="9295,1928" coordsize="10,20">
              <v:shape style="position:absolute;left:9295;top:1928;width:10;height:20" coordorigin="9295,1928" coordsize="10,20" path="m9295,1947l9304,1947,9304,1928,9295,1928,9295,1947xe" filled="true" fillcolor="#000000" stroked="false">
                <v:path arrowok="t"/>
                <v:fill type="solid"/>
              </v:shape>
            </v:group>
            <v:group style="position:absolute;left:9295;top:1947;width:10;height:20" coordorigin="9295,1947" coordsize="10,20">
              <v:shape style="position:absolute;left:9295;top:1947;width:10;height:20" coordorigin="9295,1947" coordsize="10,20" path="m9295,1966l9304,1966,9304,1947,9295,1947,9295,1966xe" filled="true" fillcolor="#000000" stroked="false">
                <v:path arrowok="t"/>
                <v:fill type="solid"/>
              </v:shape>
            </v:group>
            <v:group style="position:absolute;left:9295;top:1966;width:10;height:20" coordorigin="9295,1966" coordsize="10,20">
              <v:shape style="position:absolute;left:9295;top:1966;width:10;height:20" coordorigin="9295,1966" coordsize="10,20" path="m9295,1986l9304,1986,9304,1966,9295,1966,9295,1986xe" filled="true" fillcolor="#000000" stroked="false">
                <v:path arrowok="t"/>
                <v:fill type="solid"/>
              </v:shape>
            </v:group>
            <v:group style="position:absolute;left:9295;top:1986;width:10;height:20" coordorigin="9295,1986" coordsize="10,20">
              <v:shape style="position:absolute;left:9295;top:1986;width:10;height:20" coordorigin="9295,1986" coordsize="10,20" path="m9295,2005l9304,2005,9304,1986,9295,1986,9295,2005xe" filled="true" fillcolor="#000000" stroked="false">
                <v:path arrowok="t"/>
                <v:fill type="solid"/>
              </v:shape>
            </v:group>
            <v:group style="position:absolute;left:9295;top:2005;width:10;height:20" coordorigin="9295,2005" coordsize="10,20">
              <v:shape style="position:absolute;left:9295;top:2005;width:10;height:20" coordorigin="9295,2005" coordsize="10,20" path="m9295,2024l9304,2024,9304,2005,9295,2005,9295,2024xe" filled="true" fillcolor="#000000" stroked="false">
                <v:path arrowok="t"/>
                <v:fill type="solid"/>
              </v:shape>
            </v:group>
            <v:group style="position:absolute;left:9295;top:2024;width:10;height:20" coordorigin="9295,2024" coordsize="10,20">
              <v:shape style="position:absolute;left:9295;top:2024;width:10;height:20" coordorigin="9295,2024" coordsize="10,20" path="m9295,2043l9304,2043,9304,2024,9295,2024,9295,2043xe" filled="true" fillcolor="#000000" stroked="false">
                <v:path arrowok="t"/>
                <v:fill type="solid"/>
              </v:shape>
            </v:group>
            <v:group style="position:absolute;left:9295;top:2043;width:10;height:20" coordorigin="9295,2043" coordsize="10,20">
              <v:shape style="position:absolute;left:9295;top:2043;width:10;height:20" coordorigin="9295,2043" coordsize="10,20" path="m9295,2062l9304,2062,9304,2043,9295,2043,9295,2062xe" filled="true" fillcolor="#000000" stroked="false">
                <v:path arrowok="t"/>
                <v:fill type="solid"/>
              </v:shape>
            </v:group>
            <v:group style="position:absolute;left:9295;top:2062;width:10;height:20" coordorigin="9295,2062" coordsize="10,20">
              <v:shape style="position:absolute;left:9295;top:2062;width:10;height:20" coordorigin="9295,2062" coordsize="10,20" path="m9295,2082l9304,2082,9304,2062,9295,2062,9295,2082xe" filled="true" fillcolor="#000000" stroked="false">
                <v:path arrowok="t"/>
                <v:fill type="solid"/>
              </v:shape>
            </v:group>
            <v:group style="position:absolute;left:9295;top:2082;width:10;height:20" coordorigin="9295,2082" coordsize="10,20">
              <v:shape style="position:absolute;left:9295;top:2082;width:10;height:20" coordorigin="9295,2082" coordsize="10,20" path="m9295,2101l9304,2101,9304,2082,9295,2082,9295,2101xe" filled="true" fillcolor="#000000" stroked="false">
                <v:path arrowok="t"/>
                <v:fill type="solid"/>
              </v:shape>
            </v:group>
            <v:group style="position:absolute;left:9295;top:2101;width:10;height:20" coordorigin="9295,2101" coordsize="10,20">
              <v:shape style="position:absolute;left:9295;top:2101;width:10;height:20" coordorigin="9295,2101" coordsize="10,20" path="m9295,2120l9304,2120,9304,2101,9295,2101,9295,2120xe" filled="true" fillcolor="#000000" stroked="false">
                <v:path arrowok="t"/>
                <v:fill type="solid"/>
              </v:shape>
            </v:group>
            <v:group style="position:absolute;left:9295;top:2120;width:10;height:20" coordorigin="9295,2120" coordsize="10,20">
              <v:shape style="position:absolute;left:9295;top:2120;width:10;height:20" coordorigin="9295,2120" coordsize="10,20" path="m9295,2139l9304,2139,9304,2120,9295,2120,9295,2139xe" filled="true" fillcolor="#000000" stroked="false">
                <v:path arrowok="t"/>
                <v:fill type="solid"/>
              </v:shape>
            </v:group>
            <v:group style="position:absolute;left:9295;top:2139;width:10;height:20" coordorigin="9295,2139" coordsize="10,20">
              <v:shape style="position:absolute;left:9295;top:2139;width:10;height:20" coordorigin="9295,2139" coordsize="10,20" path="m9295,2158l9304,2158,9304,2139,9295,2139,9295,2158xe" filled="true" fillcolor="#000000" stroked="false">
                <v:path arrowok="t"/>
                <v:fill type="solid"/>
              </v:shape>
            </v:group>
            <v:group style="position:absolute;left:9295;top:2158;width:10;height:20" coordorigin="9295,2158" coordsize="10,20">
              <v:shape style="position:absolute;left:9295;top:2158;width:10;height:20" coordorigin="9295,2158" coordsize="10,20" path="m9295,2178l9304,2178,9304,2158,9295,2158,9295,2178xe" filled="true" fillcolor="#000000" stroked="false">
                <v:path arrowok="t"/>
                <v:fill type="solid"/>
              </v:shape>
            </v:group>
            <v:group style="position:absolute;left:9295;top:2178;width:10;height:20" coordorigin="9295,2178" coordsize="10,20">
              <v:shape style="position:absolute;left:9295;top:2178;width:10;height:20" coordorigin="9295,2178" coordsize="10,20" path="m9295,2197l9304,2197,9304,2178,9295,2178,9295,2197xe" filled="true" fillcolor="#000000" stroked="false">
                <v:path arrowok="t"/>
                <v:fill type="solid"/>
              </v:shape>
            </v:group>
            <v:group style="position:absolute;left:9295;top:2197;width:10;height:20" coordorigin="9295,2197" coordsize="10,20">
              <v:shape style="position:absolute;left:9295;top:2197;width:10;height:20" coordorigin="9295,2197" coordsize="10,20" path="m9295,2216l9304,2216,9304,2197,9295,2197,9295,2216xe" filled="true" fillcolor="#000000" stroked="false">
                <v:path arrowok="t"/>
                <v:fill type="solid"/>
              </v:shape>
            </v:group>
            <v:group style="position:absolute;left:9295;top:2216;width:10;height:20" coordorigin="9295,2216" coordsize="10,20">
              <v:shape style="position:absolute;left:9295;top:2216;width:10;height:20" coordorigin="9295,2216" coordsize="10,20" path="m9295,2235l9304,2235,9304,2216,9295,2216,9295,2235xe" filled="true" fillcolor="#000000" stroked="false">
                <v:path arrowok="t"/>
                <v:fill type="solid"/>
              </v:shape>
            </v:group>
            <v:group style="position:absolute;left:9295;top:2235;width:10;height:20" coordorigin="9295,2235" coordsize="10,20">
              <v:shape style="position:absolute;left:9295;top:2235;width:10;height:20" coordorigin="9295,2235" coordsize="10,20" path="m9295,2254l9304,2254,9304,2235,9295,2235,9295,2254xe" filled="true" fillcolor="#000000" stroked="false">
                <v:path arrowok="t"/>
                <v:fill type="solid"/>
              </v:shape>
            </v:group>
            <v:group style="position:absolute;left:9295;top:2254;width:10;height:20" coordorigin="9295,2254" coordsize="10,20">
              <v:shape style="position:absolute;left:9295;top:2254;width:10;height:20" coordorigin="9295,2254" coordsize="10,20" path="m9295,2274l9304,2274,9304,2254,9295,2254,9295,2274xe" filled="true" fillcolor="#000000" stroked="false">
                <v:path arrowok="t"/>
                <v:fill type="solid"/>
              </v:shape>
            </v:group>
            <v:group style="position:absolute;left:9295;top:2274;width:10;height:20" coordorigin="9295,2274" coordsize="10,20">
              <v:shape style="position:absolute;left:9295;top:2274;width:10;height:20" coordorigin="9295,2274" coordsize="10,20" path="m9295,2293l9304,2293,9304,2274,9295,2274,9295,2293xe" filled="true" fillcolor="#000000" stroked="false">
                <v:path arrowok="t"/>
                <v:fill type="solid"/>
              </v:shape>
            </v:group>
            <v:group style="position:absolute;left:9295;top:2293;width:10;height:20" coordorigin="9295,2293" coordsize="10,20">
              <v:shape style="position:absolute;left:9295;top:2293;width:10;height:20" coordorigin="9295,2293" coordsize="10,20" path="m9295,2312l9304,2312,9304,2293,9295,2293,9295,2312xe" filled="true" fillcolor="#000000" stroked="false">
                <v:path arrowok="t"/>
                <v:fill type="solid"/>
              </v:shape>
            </v:group>
            <v:group style="position:absolute;left:9295;top:2312;width:10;height:20" coordorigin="9295,2312" coordsize="10,20">
              <v:shape style="position:absolute;left:9295;top:2312;width:10;height:20" coordorigin="9295,2312" coordsize="10,20" path="m9295,2331l9304,2331,9304,2312,9295,2312,9295,2331xe" filled="true" fillcolor="#000000" stroked="false">
                <v:path arrowok="t"/>
                <v:fill type="solid"/>
              </v:shape>
            </v:group>
            <v:group style="position:absolute;left:9295;top:2331;width:10;height:20" coordorigin="9295,2331" coordsize="10,20">
              <v:shape style="position:absolute;left:9295;top:2331;width:10;height:20" coordorigin="9295,2331" coordsize="10,20" path="m9295,2350l9304,2350,9304,2331,9295,2331,9295,2350xe" filled="true" fillcolor="#000000" stroked="false">
                <v:path arrowok="t"/>
                <v:fill type="solid"/>
              </v:shape>
            </v:group>
            <v:group style="position:absolute;left:9295;top:2350;width:10;height:20" coordorigin="9295,2350" coordsize="10,20">
              <v:shape style="position:absolute;left:9295;top:2350;width:10;height:20" coordorigin="9295,2350" coordsize="10,20" path="m9295,2370l9304,2370,9304,2350,9295,2350,9295,2370xe" filled="true" fillcolor="#000000" stroked="false">
                <v:path arrowok="t"/>
                <v:fill type="solid"/>
              </v:shape>
            </v:group>
            <v:group style="position:absolute;left:9295;top:2370;width:10;height:20" coordorigin="9295,2370" coordsize="10,20">
              <v:shape style="position:absolute;left:9295;top:2370;width:10;height:20" coordorigin="9295,2370" coordsize="10,20" path="m9295,2389l9304,2389,9304,2370,9295,2370,9295,2389xe" filled="true" fillcolor="#000000" stroked="false">
                <v:path arrowok="t"/>
                <v:fill type="solid"/>
              </v:shape>
            </v:group>
            <v:group style="position:absolute;left:9295;top:2389;width:10;height:20" coordorigin="9295,2389" coordsize="10,20">
              <v:shape style="position:absolute;left:9295;top:2389;width:10;height:20" coordorigin="9295,2389" coordsize="10,20" path="m9295,2408l9304,2408,9304,2389,9295,2389,9295,2408xe" filled="true" fillcolor="#000000" stroked="false">
                <v:path arrowok="t"/>
                <v:fill type="solid"/>
              </v:shape>
            </v:group>
            <v:group style="position:absolute;left:9295;top:2408;width:10;height:20" coordorigin="9295,2408" coordsize="10,20">
              <v:shape style="position:absolute;left:9295;top:2408;width:10;height:20" coordorigin="9295,2408" coordsize="10,20" path="m9295,2427l9304,2427,9304,2408,9295,2408,9295,2427xe" filled="true" fillcolor="#000000" stroked="false">
                <v:path arrowok="t"/>
                <v:fill type="solid"/>
              </v:shape>
            </v:group>
            <v:group style="position:absolute;left:9295;top:2427;width:10;height:20" coordorigin="9295,2427" coordsize="10,20">
              <v:shape style="position:absolute;left:9295;top:2427;width:10;height:20" coordorigin="9295,2427" coordsize="10,20" path="m9295,2446l9304,2446,9304,2427,9295,2427,9295,2446xe" filled="true" fillcolor="#000000" stroked="false">
                <v:path arrowok="t"/>
                <v:fill type="solid"/>
              </v:shape>
            </v:group>
            <v:group style="position:absolute;left:9295;top:2446;width:10;height:20" coordorigin="9295,2446" coordsize="10,20">
              <v:shape style="position:absolute;left:9295;top:2446;width:10;height:20" coordorigin="9295,2446" coordsize="10,20" path="m9295,2466l9304,2466,9304,2446,9295,2446,9295,2466xe" filled="true" fillcolor="#000000" stroked="false">
                <v:path arrowok="t"/>
                <v:fill type="solid"/>
              </v:shape>
            </v:group>
            <v:group style="position:absolute;left:9295;top:2466;width:10;height:20" coordorigin="9295,2466" coordsize="10,20">
              <v:shape style="position:absolute;left:9295;top:2466;width:10;height:20" coordorigin="9295,2466" coordsize="10,20" path="m9295,2485l9304,2485,9304,2466,9295,2466,9295,2485xe" filled="true" fillcolor="#000000" stroked="false">
                <v:path arrowok="t"/>
                <v:fill type="solid"/>
              </v:shape>
            </v:group>
            <v:group style="position:absolute;left:9295;top:2485;width:10;height:20" coordorigin="9295,2485" coordsize="10,20">
              <v:shape style="position:absolute;left:9295;top:2485;width:10;height:20" coordorigin="9295,2485" coordsize="10,20" path="m9295,2504l9304,2504,9304,2485,9295,2485,9295,2504xe" filled="true" fillcolor="#000000" stroked="false">
                <v:path arrowok="t"/>
                <v:fill type="solid"/>
              </v:shape>
            </v:group>
            <v:group style="position:absolute;left:9295;top:2504;width:10;height:20" coordorigin="9295,2504" coordsize="10,20">
              <v:shape style="position:absolute;left:9295;top:2504;width:10;height:20" coordorigin="9295,2504" coordsize="10,20" path="m9295,2523l9304,2523,9304,2504,9295,2504,9295,2523xe" filled="true" fillcolor="#000000" stroked="false">
                <v:path arrowok="t"/>
                <v:fill type="solid"/>
              </v:shape>
            </v:group>
            <v:group style="position:absolute;left:9295;top:2523;width:10;height:20" coordorigin="9295,2523" coordsize="10,20">
              <v:shape style="position:absolute;left:9295;top:2523;width:10;height:20" coordorigin="9295,2523" coordsize="10,20" path="m9295,2542l9304,2542,9304,2523,9295,2523,9295,2542xe" filled="true" fillcolor="#000000" stroked="false">
                <v:path arrowok="t"/>
                <v:fill type="solid"/>
              </v:shape>
            </v:group>
            <v:group style="position:absolute;left:9295;top:2542;width:10;height:20" coordorigin="9295,2542" coordsize="10,20">
              <v:shape style="position:absolute;left:9295;top:2542;width:10;height:20" coordorigin="9295,2542" coordsize="10,20" path="m9295,2562l9304,2562,9304,2542,9295,2542,9295,2562xe" filled="true" fillcolor="#000000" stroked="false">
                <v:path arrowok="t"/>
                <v:fill type="solid"/>
              </v:shape>
            </v:group>
            <v:group style="position:absolute;left:9295;top:2562;width:10;height:20" coordorigin="9295,2562" coordsize="10,20">
              <v:shape style="position:absolute;left:9295;top:2562;width:10;height:20" coordorigin="9295,2562" coordsize="10,20" path="m9295,2581l9304,2581,9304,2562,9295,2562,9295,2581xe" filled="true" fillcolor="#000000" stroked="false">
                <v:path arrowok="t"/>
                <v:fill type="solid"/>
              </v:shape>
            </v:group>
            <v:group style="position:absolute;left:9295;top:2581;width:10;height:20" coordorigin="9295,2581" coordsize="10,20">
              <v:shape style="position:absolute;left:9295;top:2581;width:10;height:20" coordorigin="9295,2581" coordsize="10,20" path="m9295,2600l9304,2600,9304,2581,9295,2581,9295,2600xe" filled="true" fillcolor="#000000" stroked="false">
                <v:path arrowok="t"/>
                <v:fill type="solid"/>
              </v:shape>
            </v:group>
            <v:group style="position:absolute;left:9295;top:2600;width:10;height:20" coordorigin="9295,2600" coordsize="10,20">
              <v:shape style="position:absolute;left:9295;top:2600;width:10;height:20" coordorigin="9295,2600" coordsize="10,20" path="m9295,2619l9304,2619,9304,2600,9295,2600,9295,2619xe" filled="true" fillcolor="#000000" stroked="false">
                <v:path arrowok="t"/>
                <v:fill type="solid"/>
              </v:shape>
            </v:group>
            <v:group style="position:absolute;left:9295;top:2619;width:10;height:20" coordorigin="9295,2619" coordsize="10,20">
              <v:shape style="position:absolute;left:9295;top:2619;width:10;height:20" coordorigin="9295,2619" coordsize="10,20" path="m9295,2638l9304,2638,9304,2619,9295,2619,9295,2638xe" filled="true" fillcolor="#000000" stroked="false">
                <v:path arrowok="t"/>
                <v:fill type="solid"/>
              </v:shape>
              <v:shape style="position:absolute;left:2076;top:2542;width:1855;height:108" type="#_x0000_t75" stroked="false">
                <v:imagedata r:id="rId635" o:title=""/>
              </v:shape>
              <v:shape style="position:absolute;left:3908;top:2638;width:965;height:12" type="#_x0000_t75" stroked="false">
                <v:imagedata r:id="rId636" o:title=""/>
              </v:shape>
              <v:shape style="position:absolute;left:4859;top:2638;width:576;height:12" type="#_x0000_t75" stroked="false">
                <v:imagedata r:id="rId637" o:title=""/>
              </v:shape>
              <v:shape style="position:absolute;left:5420;top:2638;width:917;height:12" type="#_x0000_t75" stroked="false">
                <v:imagedata r:id="rId638" o:title=""/>
              </v:shape>
              <v:shape style="position:absolute;left:6323;top:2638;width:540;height:12" type="#_x0000_t75" stroked="false">
                <v:imagedata r:id="rId71" o:title=""/>
              </v:shape>
              <v:shape style="position:absolute;left:6849;top:2638;width:1006;height:12" type="#_x0000_t75" stroked="false">
                <v:imagedata r:id="rId639" o:title=""/>
              </v:shape>
              <v:shape style="position:absolute;left:7840;top:2638;width:646;height:12" type="#_x0000_t75" stroked="false">
                <v:imagedata r:id="rId640" o:title=""/>
              </v:shape>
              <v:shape style="position:absolute;left:8471;top:2638;width:833;height:12" type="#_x0000_t75" stroked="false">
                <v:imagedata r:id="rId641" o:title=""/>
              </v:shape>
              <v:shape style="position:absolute;left:9290;top:2641;width:542;height:10" type="#_x0000_t75" stroked="false">
                <v:imagedata r:id="rId642" o:title=""/>
              </v:shape>
            </v:group>
            <v:group style="position:absolute;left:3912;top:2650;width:10;height:20" coordorigin="3912,2650" coordsize="10,20">
              <v:shape style="position:absolute;left:3912;top:2650;width:10;height:20" coordorigin="3912,2650" coordsize="10,20" path="m3912,2670l3922,2670,3922,2650,3912,2650,3912,2670xe" filled="true" fillcolor="#000000" stroked="false">
                <v:path arrowok="t"/>
                <v:fill type="solid"/>
              </v:shape>
            </v:group>
            <v:group style="position:absolute;left:3912;top:2670;width:10;height:20" coordorigin="3912,2670" coordsize="10,20">
              <v:shape style="position:absolute;left:3912;top:2670;width:10;height:20" coordorigin="3912,2670" coordsize="10,20" path="m3912,2689l3922,2689,3922,2670,3912,2670,3912,2689xe" filled="true" fillcolor="#000000" stroked="false">
                <v:path arrowok="t"/>
                <v:fill type="solid"/>
              </v:shape>
            </v:group>
            <v:group style="position:absolute;left:3912;top:2689;width:10;height:20" coordorigin="3912,2689" coordsize="10,20">
              <v:shape style="position:absolute;left:3912;top:2689;width:10;height:20" coordorigin="3912,2689" coordsize="10,20" path="m3912,2708l3922,2708,3922,2689,3912,2689,3912,2708xe" filled="true" fillcolor="#000000" stroked="false">
                <v:path arrowok="t"/>
                <v:fill type="solid"/>
              </v:shape>
            </v:group>
            <v:group style="position:absolute;left:3912;top:2708;width:10;height:20" coordorigin="3912,2708" coordsize="10,20">
              <v:shape style="position:absolute;left:3912;top:2708;width:10;height:20" coordorigin="3912,2708" coordsize="10,20" path="m3912,2727l3922,2727,3922,2708,3912,2708,3912,2727xe" filled="true" fillcolor="#000000" stroked="false">
                <v:path arrowok="t"/>
                <v:fill type="solid"/>
              </v:shape>
            </v:group>
            <v:group style="position:absolute;left:3912;top:2727;width:10;height:20" coordorigin="3912,2727" coordsize="10,20">
              <v:shape style="position:absolute;left:3912;top:2727;width:10;height:20" coordorigin="3912,2727" coordsize="10,20" path="m3912,2746l3922,2746,3922,2727,3912,2727,3912,2746xe" filled="true" fillcolor="#000000" stroked="false">
                <v:path arrowok="t"/>
                <v:fill type="solid"/>
              </v:shape>
            </v:group>
            <v:group style="position:absolute;left:3912;top:2746;width:10;height:20" coordorigin="3912,2746" coordsize="10,20">
              <v:shape style="position:absolute;left:3912;top:2746;width:10;height:20" coordorigin="3912,2746" coordsize="10,20" path="m3912,2766l3922,2766,3922,2746,3912,2746,3912,2766xe" filled="true" fillcolor="#000000" stroked="false">
                <v:path arrowok="t"/>
                <v:fill type="solid"/>
              </v:shape>
            </v:group>
            <v:group style="position:absolute;left:3912;top:2766;width:10;height:20" coordorigin="3912,2766" coordsize="10,20">
              <v:shape style="position:absolute;left:3912;top:2766;width:10;height:20" coordorigin="3912,2766" coordsize="10,20" path="m3912,2785l3922,2785,3922,2766,3912,2766,3912,2785xe" filled="true" fillcolor="#000000" stroked="false">
                <v:path arrowok="t"/>
                <v:fill type="solid"/>
              </v:shape>
            </v:group>
            <v:group style="position:absolute;left:3912;top:2785;width:10;height:20" coordorigin="3912,2785" coordsize="10,20">
              <v:shape style="position:absolute;left:3912;top:2785;width:10;height:20" coordorigin="3912,2785" coordsize="10,20" path="m3912,2804l3922,2804,3922,2785,3912,2785,3912,2804xe" filled="true" fillcolor="#000000" stroked="false">
                <v:path arrowok="t"/>
                <v:fill type="solid"/>
              </v:shape>
            </v:group>
            <v:group style="position:absolute;left:3912;top:2804;width:10;height:20" coordorigin="3912,2804" coordsize="10,20">
              <v:shape style="position:absolute;left:3912;top:2804;width:10;height:20" coordorigin="3912,2804" coordsize="10,20" path="m3912,2823l3922,2823,3922,2804,3912,2804,3912,2823xe" filled="true" fillcolor="#000000" stroked="false">
                <v:path arrowok="t"/>
                <v:fill type="solid"/>
              </v:shape>
            </v:group>
            <v:group style="position:absolute;left:3912;top:2823;width:10;height:20" coordorigin="3912,2823" coordsize="10,20">
              <v:shape style="position:absolute;left:3912;top:2823;width:10;height:20" coordorigin="3912,2823" coordsize="10,20" path="m3912,2842l3922,2842,3922,2823,3912,2823,3912,2842xe" filled="true" fillcolor="#000000" stroked="false">
                <v:path arrowok="t"/>
                <v:fill type="solid"/>
              </v:shape>
            </v:group>
            <v:group style="position:absolute;left:3912;top:2842;width:10;height:20" coordorigin="3912,2842" coordsize="10,20">
              <v:shape style="position:absolute;left:3912;top:2842;width:10;height:20" coordorigin="3912,2842" coordsize="10,20" path="m3912,2862l3922,2862,3922,2842,3912,2842,3912,2862xe" filled="true" fillcolor="#000000" stroked="false">
                <v:path arrowok="t"/>
                <v:fill type="solid"/>
              </v:shape>
            </v:group>
            <v:group style="position:absolute;left:3912;top:2862;width:10;height:20" coordorigin="3912,2862" coordsize="10,20">
              <v:shape style="position:absolute;left:3912;top:2862;width:10;height:20" coordorigin="3912,2862" coordsize="10,20" path="m3912,2881l3922,2881,3922,2862,3912,2862,3912,2881xe" filled="true" fillcolor="#000000" stroked="false">
                <v:path arrowok="t"/>
                <v:fill type="solid"/>
              </v:shape>
            </v:group>
            <v:group style="position:absolute;left:3912;top:2881;width:10;height:20" coordorigin="3912,2881" coordsize="10,20">
              <v:shape style="position:absolute;left:3912;top:2881;width:10;height:20" coordorigin="3912,2881" coordsize="10,20" path="m3912,2900l3922,2900,3922,2881,3912,2881,3912,2900xe" filled="true" fillcolor="#000000" stroked="false">
                <v:path arrowok="t"/>
                <v:fill type="solid"/>
              </v:shape>
            </v:group>
            <v:group style="position:absolute;left:3912;top:2900;width:10;height:20" coordorigin="3912,2900" coordsize="10,20">
              <v:shape style="position:absolute;left:3912;top:2900;width:10;height:20" coordorigin="3912,2900" coordsize="10,20" path="m3912,2919l3922,2919,3922,2900,3912,2900,3912,2919xe" filled="true" fillcolor="#000000" stroked="false">
                <v:path arrowok="t"/>
                <v:fill type="solid"/>
              </v:shape>
            </v:group>
            <v:group style="position:absolute;left:3912;top:2919;width:10;height:20" coordorigin="3912,2919" coordsize="10,20">
              <v:shape style="position:absolute;left:3912;top:2919;width:10;height:20" coordorigin="3912,2919" coordsize="10,20" path="m3912,2938l3922,2938,3922,2919,3912,2919,3912,2938xe" filled="true" fillcolor="#000000" stroked="false">
                <v:path arrowok="t"/>
                <v:fill type="solid"/>
              </v:shape>
            </v:group>
            <v:group style="position:absolute;left:3912;top:2938;width:10;height:20" coordorigin="3912,2938" coordsize="10,20">
              <v:shape style="position:absolute;left:3912;top:2938;width:10;height:20" coordorigin="3912,2938" coordsize="10,20" path="m3912,2958l3922,2958,3922,2938,3912,2938,3912,2958xe" filled="true" fillcolor="#000000" stroked="false">
                <v:path arrowok="t"/>
                <v:fill type="solid"/>
              </v:shape>
            </v:group>
            <v:group style="position:absolute;left:3912;top:2958;width:10;height:20" coordorigin="3912,2958" coordsize="10,20">
              <v:shape style="position:absolute;left:3912;top:2958;width:10;height:20" coordorigin="3912,2958" coordsize="10,20" path="m3912,2977l3922,2977,3922,2958,3912,2958,3912,2977xe" filled="true" fillcolor="#000000" stroked="false">
                <v:path arrowok="t"/>
                <v:fill type="solid"/>
              </v:shape>
            </v:group>
            <v:group style="position:absolute;left:3912;top:2977;width:10;height:20" coordorigin="3912,2977" coordsize="10,20">
              <v:shape style="position:absolute;left:3912;top:2977;width:10;height:20" coordorigin="3912,2977" coordsize="10,20" path="m3912,2996l3922,2996,3922,2977,3912,2977,3912,2996xe" filled="true" fillcolor="#000000" stroked="false">
                <v:path arrowok="t"/>
                <v:fill type="solid"/>
              </v:shape>
            </v:group>
            <v:group style="position:absolute;left:3912;top:2996;width:10;height:20" coordorigin="3912,2996" coordsize="10,20">
              <v:shape style="position:absolute;left:3912;top:2996;width:10;height:20" coordorigin="3912,2996" coordsize="10,20" path="m3912,3015l3922,3015,3922,2996,3912,2996,3912,3015xe" filled="true" fillcolor="#000000" stroked="false">
                <v:path arrowok="t"/>
                <v:fill type="solid"/>
              </v:shape>
            </v:group>
            <v:group style="position:absolute;left:3912;top:3015;width:10;height:20" coordorigin="3912,3015" coordsize="10,20">
              <v:shape style="position:absolute;left:3912;top:3015;width:10;height:20" coordorigin="3912,3015" coordsize="10,20" path="m3912,3034l3922,3034,3922,3015,3912,3015,3912,3034xe" filled="true" fillcolor="#000000" stroked="false">
                <v:path arrowok="t"/>
                <v:fill type="solid"/>
              </v:shape>
            </v:group>
            <v:group style="position:absolute;left:3912;top:3034;width:10;height:20" coordorigin="3912,3034" coordsize="10,20">
              <v:shape style="position:absolute;left:3912;top:3034;width:10;height:20" coordorigin="3912,3034" coordsize="10,20" path="m3912,3054l3922,3054,3922,3034,3912,3034,3912,3054xe" filled="true" fillcolor="#000000" stroked="false">
                <v:path arrowok="t"/>
                <v:fill type="solid"/>
              </v:shape>
            </v:group>
            <v:group style="position:absolute;left:3912;top:3054;width:10;height:20" coordorigin="3912,3054" coordsize="10,20">
              <v:shape style="position:absolute;left:3912;top:3054;width:10;height:20" coordorigin="3912,3054" coordsize="10,20" path="m3912,3073l3922,3073,3922,3054,3912,3054,3912,3073xe" filled="true" fillcolor="#000000" stroked="false">
                <v:path arrowok="t"/>
                <v:fill type="solid"/>
              </v:shape>
            </v:group>
            <v:group style="position:absolute;left:3912;top:3073;width:10;height:20" coordorigin="3912,3073" coordsize="10,20">
              <v:shape style="position:absolute;left:3912;top:3073;width:10;height:20" coordorigin="3912,3073" coordsize="10,20" path="m3912,3092l3922,3092,3922,3073,3912,3073,3912,3092xe" filled="true" fillcolor="#000000" stroked="false">
                <v:path arrowok="t"/>
                <v:fill type="solid"/>
              </v:shape>
            </v:group>
            <v:group style="position:absolute;left:3912;top:3092;width:10;height:20" coordorigin="3912,3092" coordsize="10,20">
              <v:shape style="position:absolute;left:3912;top:3092;width:10;height:20" coordorigin="3912,3092" coordsize="10,20" path="m3912,3111l3922,3111,3922,3092,3912,3092,3912,3111xe" filled="true" fillcolor="#000000" stroked="false">
                <v:path arrowok="t"/>
                <v:fill type="solid"/>
              </v:shape>
            </v:group>
            <v:group style="position:absolute;left:3912;top:3111;width:10;height:20" coordorigin="3912,3111" coordsize="10,20">
              <v:shape style="position:absolute;left:3912;top:3111;width:10;height:20" coordorigin="3912,3111" coordsize="10,20" path="m3912,3130l3922,3130,3922,3111,3912,3111,3912,3130xe" filled="true" fillcolor="#000000" stroked="false">
                <v:path arrowok="t"/>
                <v:fill type="solid"/>
              </v:shape>
            </v:group>
            <v:group style="position:absolute;left:3912;top:3130;width:10;height:20" coordorigin="3912,3130" coordsize="10,20">
              <v:shape style="position:absolute;left:3912;top:3130;width:10;height:20" coordorigin="3912,3130" coordsize="10,20" path="m3912,3150l3922,3150,3922,3130,3912,3130,3912,3150xe" filled="true" fillcolor="#000000" stroked="false">
                <v:path arrowok="t"/>
                <v:fill type="solid"/>
              </v:shape>
            </v:group>
            <v:group style="position:absolute;left:3912;top:3150;width:10;height:20" coordorigin="3912,3150" coordsize="10,20">
              <v:shape style="position:absolute;left:3912;top:3150;width:10;height:20" coordorigin="3912,3150" coordsize="10,20" path="m3912,3169l3922,3169,3922,3150,3912,3150,3912,3169xe" filled="true" fillcolor="#000000" stroked="false">
                <v:path arrowok="t"/>
                <v:fill type="solid"/>
              </v:shape>
            </v:group>
            <v:group style="position:absolute;left:3912;top:3169;width:10;height:20" coordorigin="3912,3169" coordsize="10,20">
              <v:shape style="position:absolute;left:3912;top:3169;width:10;height:20" coordorigin="3912,3169" coordsize="10,20" path="m3912,3188l3922,3188,3922,3169,3912,3169,3912,3188xe" filled="true" fillcolor="#000000" stroked="false">
                <v:path arrowok="t"/>
                <v:fill type="solid"/>
              </v:shape>
            </v:group>
            <v:group style="position:absolute;left:3912;top:3188;width:10;height:20" coordorigin="3912,3188" coordsize="10,20">
              <v:shape style="position:absolute;left:3912;top:3188;width:10;height:20" coordorigin="3912,3188" coordsize="10,20" path="m3912,3207l3922,3207,3922,3188,3912,3188,3912,3207xe" filled="true" fillcolor="#000000" stroked="false">
                <v:path arrowok="t"/>
                <v:fill type="solid"/>
              </v:shape>
            </v:group>
            <v:group style="position:absolute;left:3912;top:3207;width:10;height:20" coordorigin="3912,3207" coordsize="10,20">
              <v:shape style="position:absolute;left:3912;top:3207;width:10;height:20" coordorigin="3912,3207" coordsize="10,20" path="m3912,3226l3922,3226,3922,3207,3912,3207,3912,3226xe" filled="true" fillcolor="#000000" stroked="false">
                <v:path arrowok="t"/>
                <v:fill type="solid"/>
              </v:shape>
            </v:group>
            <v:group style="position:absolute;left:3912;top:3226;width:10;height:20" coordorigin="3912,3226" coordsize="10,20">
              <v:shape style="position:absolute;left:3912;top:3226;width:10;height:20" coordorigin="3912,3226" coordsize="10,20" path="m3912,3246l3922,3246,3922,3226,3912,3226,3912,3246xe" filled="true" fillcolor="#000000" stroked="false">
                <v:path arrowok="t"/>
                <v:fill type="solid"/>
              </v:shape>
            </v:group>
            <v:group style="position:absolute;left:3912;top:3246;width:10;height:20" coordorigin="3912,3246" coordsize="10,20">
              <v:shape style="position:absolute;left:3912;top:3246;width:10;height:20" coordorigin="3912,3246" coordsize="10,20" path="m3912,3265l3922,3265,3922,3246,3912,3246,3912,3265xe" filled="true" fillcolor="#000000" stroked="false">
                <v:path arrowok="t"/>
                <v:fill type="solid"/>
              </v:shape>
            </v:group>
            <v:group style="position:absolute;left:3912;top:3265;width:10;height:20" coordorigin="3912,3265" coordsize="10,20">
              <v:shape style="position:absolute;left:3912;top:3265;width:10;height:20" coordorigin="3912,3265" coordsize="10,20" path="m3912,3284l3922,3284,3922,3265,3912,3265,3912,3284xe" filled="true" fillcolor="#000000" stroked="false">
                <v:path arrowok="t"/>
                <v:fill type="solid"/>
              </v:shape>
            </v:group>
            <v:group style="position:absolute;left:3912;top:3284;width:10;height:20" coordorigin="3912,3284" coordsize="10,20">
              <v:shape style="position:absolute;left:3912;top:3284;width:10;height:20" coordorigin="3912,3284" coordsize="10,20" path="m3912,3303l3922,3303,3922,3284,3912,3284,3912,3303xe" filled="true" fillcolor="#000000" stroked="false">
                <v:path arrowok="t"/>
                <v:fill type="solid"/>
              </v:shape>
            </v:group>
            <v:group style="position:absolute;left:3912;top:3303;width:10;height:20" coordorigin="3912,3303" coordsize="10,20">
              <v:shape style="position:absolute;left:3912;top:3303;width:10;height:20" coordorigin="3912,3303" coordsize="10,20" path="m3912,3322l3922,3322,3922,3303,3912,3303,3912,3322xe" filled="true" fillcolor="#000000" stroked="false">
                <v:path arrowok="t"/>
                <v:fill type="solid"/>
              </v:shape>
            </v:group>
            <v:group style="position:absolute;left:3912;top:3322;width:10;height:20" coordorigin="3912,3322" coordsize="10,20">
              <v:shape style="position:absolute;left:3912;top:3322;width:10;height:20" coordorigin="3912,3322" coordsize="10,20" path="m3912,3342l3922,3342,3922,3322,3912,3322,3912,3342xe" filled="true" fillcolor="#000000" stroked="false">
                <v:path arrowok="t"/>
                <v:fill type="solid"/>
              </v:shape>
            </v:group>
            <v:group style="position:absolute;left:3912;top:3342;width:10;height:20" coordorigin="3912,3342" coordsize="10,20">
              <v:shape style="position:absolute;left:3912;top:3342;width:10;height:20" coordorigin="3912,3342" coordsize="10,20" path="m3912,3361l3922,3361,3922,3342,3912,3342,3912,3361xe" filled="true" fillcolor="#000000" stroked="false">
                <v:path arrowok="t"/>
                <v:fill type="solid"/>
              </v:shape>
            </v:group>
            <v:group style="position:absolute;left:3912;top:3361;width:10;height:20" coordorigin="3912,3361" coordsize="10,20">
              <v:shape style="position:absolute;left:3912;top:3361;width:10;height:20" coordorigin="3912,3361" coordsize="10,20" path="m3912,3380l3922,3380,3922,3361,3912,3361,3912,3380xe" filled="true" fillcolor="#000000" stroked="false">
                <v:path arrowok="t"/>
                <v:fill type="solid"/>
              </v:shape>
            </v:group>
            <v:group style="position:absolute;left:3912;top:3380;width:10;height:20" coordorigin="3912,3380" coordsize="10,20">
              <v:shape style="position:absolute;left:3912;top:3380;width:10;height:20" coordorigin="3912,3380" coordsize="10,20" path="m3912,3399l3922,3399,3922,3380,3912,3380,3912,3399xe" filled="true" fillcolor="#000000" stroked="false">
                <v:path arrowok="t"/>
                <v:fill type="solid"/>
              </v:shape>
            </v:group>
            <v:group style="position:absolute;left:3912;top:3399;width:10;height:20" coordorigin="3912,3399" coordsize="10,20">
              <v:shape style="position:absolute;left:3912;top:3399;width:10;height:20" coordorigin="3912,3399" coordsize="10,20" path="m3912,3418l3922,3418,3922,3399,3912,3399,3912,3418xe" filled="true" fillcolor="#000000" stroked="false">
                <v:path arrowok="t"/>
                <v:fill type="solid"/>
              </v:shape>
            </v:group>
            <v:group style="position:absolute;left:3912;top:3418;width:10;height:20" coordorigin="3912,3418" coordsize="10,20">
              <v:shape style="position:absolute;left:3912;top:3418;width:10;height:20" coordorigin="3912,3418" coordsize="10,20" path="m3912,3438l3922,3438,3922,3418,3912,3418,3912,3438xe" filled="true" fillcolor="#000000" stroked="false">
                <v:path arrowok="t"/>
                <v:fill type="solid"/>
              </v:shape>
            </v:group>
            <v:group style="position:absolute;left:3912;top:3438;width:10;height:20" coordorigin="3912,3438" coordsize="10,20">
              <v:shape style="position:absolute;left:3912;top:3438;width:10;height:20" coordorigin="3912,3438" coordsize="10,20" path="m3912,3457l3922,3457,3922,3438,3912,3438,3912,3457xe" filled="true" fillcolor="#000000" stroked="false">
                <v:path arrowok="t"/>
                <v:fill type="solid"/>
              </v:shape>
            </v:group>
            <v:group style="position:absolute;left:3912;top:3457;width:10;height:20" coordorigin="3912,3457" coordsize="10,20">
              <v:shape style="position:absolute;left:3912;top:3457;width:10;height:20" coordorigin="3912,3457" coordsize="10,20" path="m3912,3476l3922,3476,3922,3457,3912,3457,3912,3476xe" filled="true" fillcolor="#000000" stroked="false">
                <v:path arrowok="t"/>
                <v:fill type="solid"/>
              </v:shape>
            </v:group>
            <v:group style="position:absolute;left:3912;top:3476;width:10;height:20" coordorigin="3912,3476" coordsize="10,20">
              <v:shape style="position:absolute;left:3912;top:3476;width:10;height:20" coordorigin="3912,3476" coordsize="10,20" path="m3912,3495l3922,3495,3922,3476,3912,3476,3912,3495xe" filled="true" fillcolor="#000000" stroked="false">
                <v:path arrowok="t"/>
                <v:fill type="solid"/>
              </v:shape>
            </v:group>
            <v:group style="position:absolute;left:3912;top:3495;width:10;height:20" coordorigin="3912,3495" coordsize="10,20">
              <v:shape style="position:absolute;left:3912;top:3495;width:10;height:20" coordorigin="3912,3495" coordsize="10,20" path="m3912,3514l3922,3514,3922,3495,3912,3495,3912,3514xe" filled="true" fillcolor="#000000" stroked="false">
                <v:path arrowok="t"/>
                <v:fill type="solid"/>
              </v:shape>
            </v:group>
            <v:group style="position:absolute;left:3912;top:3514;width:10;height:20" coordorigin="3912,3514" coordsize="10,20">
              <v:shape style="position:absolute;left:3912;top:3514;width:10;height:20" coordorigin="3912,3514" coordsize="10,20" path="m3912,3534l3922,3534,3922,3514,3912,3514,3912,3534xe" filled="true" fillcolor="#000000" stroked="false">
                <v:path arrowok="t"/>
                <v:fill type="solid"/>
              </v:shape>
            </v:group>
            <v:group style="position:absolute;left:3912;top:3534;width:10;height:20" coordorigin="3912,3534" coordsize="10,20">
              <v:shape style="position:absolute;left:3912;top:3534;width:10;height:20" coordorigin="3912,3534" coordsize="10,20" path="m3912,3553l3922,3553,3922,3534,3912,3534,3912,3553xe" filled="true" fillcolor="#000000" stroked="false">
                <v:path arrowok="t"/>
                <v:fill type="solid"/>
              </v:shape>
            </v:group>
            <v:group style="position:absolute;left:3912;top:3553;width:10;height:20" coordorigin="3912,3553" coordsize="10,20">
              <v:shape style="position:absolute;left:3912;top:3553;width:10;height:20" coordorigin="3912,3553" coordsize="10,20" path="m3912,3572l3922,3572,3922,3553,3912,3553,3912,3572xe" filled="true" fillcolor="#000000" stroked="false">
                <v:path arrowok="t"/>
                <v:fill type="solid"/>
              </v:shape>
            </v:group>
            <v:group style="position:absolute;left:3912;top:3572;width:10;height:20" coordorigin="3912,3572" coordsize="10,20">
              <v:shape style="position:absolute;left:3912;top:3572;width:10;height:20" coordorigin="3912,3572" coordsize="10,20" path="m3912,3591l3922,3591,3922,3572,3912,3572,3912,3591xe" filled="true" fillcolor="#000000" stroked="false">
                <v:path arrowok="t"/>
                <v:fill type="solid"/>
              </v:shape>
            </v:group>
            <v:group style="position:absolute;left:3912;top:3591;width:10;height:20" coordorigin="3912,3591" coordsize="10,20">
              <v:shape style="position:absolute;left:3912;top:3591;width:10;height:20" coordorigin="3912,3591" coordsize="10,20" path="m3912,3610l3922,3610,3922,3591,3912,3591,3912,3610xe" filled="true" fillcolor="#000000" stroked="false">
                <v:path arrowok="t"/>
                <v:fill type="solid"/>
              </v:shape>
            </v:group>
            <v:group style="position:absolute;left:3912;top:3610;width:10;height:20" coordorigin="3912,3610" coordsize="10,20">
              <v:shape style="position:absolute;left:3912;top:3610;width:10;height:20" coordorigin="3912,3610" coordsize="10,20" path="m3912,3630l3922,3630,3922,3610,3912,3610,3912,3630xe" filled="true" fillcolor="#000000" stroked="false">
                <v:path arrowok="t"/>
                <v:fill type="solid"/>
              </v:shape>
            </v:group>
            <v:group style="position:absolute;left:3912;top:3630;width:10;height:20" coordorigin="3912,3630" coordsize="10,20">
              <v:shape style="position:absolute;left:3912;top:3630;width:10;height:20" coordorigin="3912,3630" coordsize="10,20" path="m3912,3649l3922,3649,3922,3630,3912,3630,3912,3649xe" filled="true" fillcolor="#000000" stroked="false">
                <v:path arrowok="t"/>
                <v:fill type="solid"/>
              </v:shape>
            </v:group>
            <v:group style="position:absolute;left:3912;top:3649;width:10;height:20" coordorigin="3912,3649" coordsize="10,20">
              <v:shape style="position:absolute;left:3912;top:3649;width:10;height:20" coordorigin="3912,3649" coordsize="10,20" path="m3912,3668l3922,3668,3922,3649,3912,3649,3912,3668xe" filled="true" fillcolor="#000000" stroked="false">
                <v:path arrowok="t"/>
                <v:fill type="solid"/>
              </v:shape>
            </v:group>
            <v:group style="position:absolute;left:4863;top:2650;width:10;height:20" coordorigin="4863,2650" coordsize="10,20">
              <v:shape style="position:absolute;left:4863;top:2650;width:10;height:20" coordorigin="4863,2650" coordsize="10,20" path="m4863,2670l4873,2670,4873,2650,4863,2650,4863,2670xe" filled="true" fillcolor="#000000" stroked="false">
                <v:path arrowok="t"/>
                <v:fill type="solid"/>
              </v:shape>
            </v:group>
            <v:group style="position:absolute;left:4863;top:2670;width:10;height:20" coordorigin="4863,2670" coordsize="10,20">
              <v:shape style="position:absolute;left:4863;top:2670;width:10;height:20" coordorigin="4863,2670" coordsize="10,20" path="m4863,2689l4873,2689,4873,2670,4863,2670,4863,2689xe" filled="true" fillcolor="#000000" stroked="false">
                <v:path arrowok="t"/>
                <v:fill type="solid"/>
              </v:shape>
            </v:group>
            <v:group style="position:absolute;left:4863;top:2689;width:10;height:20" coordorigin="4863,2689" coordsize="10,20">
              <v:shape style="position:absolute;left:4863;top:2689;width:10;height:20" coordorigin="4863,2689" coordsize="10,20" path="m4863,2708l4873,2708,4873,2689,4863,2689,4863,2708xe" filled="true" fillcolor="#000000" stroked="false">
                <v:path arrowok="t"/>
                <v:fill type="solid"/>
              </v:shape>
            </v:group>
            <v:group style="position:absolute;left:4863;top:2708;width:10;height:20" coordorigin="4863,2708" coordsize="10,20">
              <v:shape style="position:absolute;left:4863;top:2708;width:10;height:20" coordorigin="4863,2708" coordsize="10,20" path="m4863,2727l4873,2727,4873,2708,4863,2708,4863,2727xe" filled="true" fillcolor="#000000" stroked="false">
                <v:path arrowok="t"/>
                <v:fill type="solid"/>
              </v:shape>
            </v:group>
            <v:group style="position:absolute;left:4863;top:2727;width:10;height:20" coordorigin="4863,2727" coordsize="10,20">
              <v:shape style="position:absolute;left:4863;top:2727;width:10;height:20" coordorigin="4863,2727" coordsize="10,20" path="m4863,2746l4873,2746,4873,2727,4863,2727,4863,2746xe" filled="true" fillcolor="#000000" stroked="false">
                <v:path arrowok="t"/>
                <v:fill type="solid"/>
              </v:shape>
            </v:group>
            <v:group style="position:absolute;left:4863;top:2746;width:10;height:20" coordorigin="4863,2746" coordsize="10,20">
              <v:shape style="position:absolute;left:4863;top:2746;width:10;height:20" coordorigin="4863,2746" coordsize="10,20" path="m4863,2766l4873,2766,4873,2746,4863,2746,4863,2766xe" filled="true" fillcolor="#000000" stroked="false">
                <v:path arrowok="t"/>
                <v:fill type="solid"/>
              </v:shape>
            </v:group>
            <v:group style="position:absolute;left:4863;top:2766;width:10;height:20" coordorigin="4863,2766" coordsize="10,20">
              <v:shape style="position:absolute;left:4863;top:2766;width:10;height:20" coordorigin="4863,2766" coordsize="10,20" path="m4863,2785l4873,2785,4873,2766,4863,2766,4863,2785xe" filled="true" fillcolor="#000000" stroked="false">
                <v:path arrowok="t"/>
                <v:fill type="solid"/>
              </v:shape>
            </v:group>
            <v:group style="position:absolute;left:4863;top:2785;width:10;height:20" coordorigin="4863,2785" coordsize="10,20">
              <v:shape style="position:absolute;left:4863;top:2785;width:10;height:20" coordorigin="4863,2785" coordsize="10,20" path="m4863,2804l4873,2804,4873,2785,4863,2785,4863,2804xe" filled="true" fillcolor="#000000" stroked="false">
                <v:path arrowok="t"/>
                <v:fill type="solid"/>
              </v:shape>
            </v:group>
            <v:group style="position:absolute;left:4863;top:2804;width:10;height:20" coordorigin="4863,2804" coordsize="10,20">
              <v:shape style="position:absolute;left:4863;top:2804;width:10;height:20" coordorigin="4863,2804" coordsize="10,20" path="m4863,2823l4873,2823,4873,2804,4863,2804,4863,2823xe" filled="true" fillcolor="#000000" stroked="false">
                <v:path arrowok="t"/>
                <v:fill type="solid"/>
              </v:shape>
            </v:group>
            <v:group style="position:absolute;left:4863;top:2823;width:10;height:20" coordorigin="4863,2823" coordsize="10,20">
              <v:shape style="position:absolute;left:4863;top:2823;width:10;height:20" coordorigin="4863,2823" coordsize="10,20" path="m4863,2842l4873,2842,4873,2823,4863,2823,4863,2842xe" filled="true" fillcolor="#000000" stroked="false">
                <v:path arrowok="t"/>
                <v:fill type="solid"/>
              </v:shape>
            </v:group>
            <v:group style="position:absolute;left:4863;top:2842;width:10;height:20" coordorigin="4863,2842" coordsize="10,20">
              <v:shape style="position:absolute;left:4863;top:2842;width:10;height:20" coordorigin="4863,2842" coordsize="10,20" path="m4863,2862l4873,2862,4873,2842,4863,2842,4863,2862xe" filled="true" fillcolor="#000000" stroked="false">
                <v:path arrowok="t"/>
                <v:fill type="solid"/>
              </v:shape>
            </v:group>
            <v:group style="position:absolute;left:4863;top:2862;width:10;height:20" coordorigin="4863,2862" coordsize="10,20">
              <v:shape style="position:absolute;left:4863;top:2862;width:10;height:20" coordorigin="4863,2862" coordsize="10,20" path="m4863,2881l4873,2881,4873,2862,4863,2862,4863,2881xe" filled="true" fillcolor="#000000" stroked="false">
                <v:path arrowok="t"/>
                <v:fill type="solid"/>
              </v:shape>
            </v:group>
            <v:group style="position:absolute;left:4863;top:2881;width:10;height:20" coordorigin="4863,2881" coordsize="10,20">
              <v:shape style="position:absolute;left:4863;top:2881;width:10;height:20" coordorigin="4863,2881" coordsize="10,20" path="m4863,2900l4873,2900,4873,2881,4863,2881,4863,2900xe" filled="true" fillcolor="#000000" stroked="false">
                <v:path arrowok="t"/>
                <v:fill type="solid"/>
              </v:shape>
            </v:group>
            <v:group style="position:absolute;left:4863;top:2900;width:10;height:20" coordorigin="4863,2900" coordsize="10,20">
              <v:shape style="position:absolute;left:4863;top:2900;width:10;height:20" coordorigin="4863,2900" coordsize="10,20" path="m4863,2919l4873,2919,4873,2900,4863,2900,4863,2919xe" filled="true" fillcolor="#000000" stroked="false">
                <v:path arrowok="t"/>
                <v:fill type="solid"/>
              </v:shape>
            </v:group>
            <v:group style="position:absolute;left:4863;top:2919;width:10;height:20" coordorigin="4863,2919" coordsize="10,20">
              <v:shape style="position:absolute;left:4863;top:2919;width:10;height:20" coordorigin="4863,2919" coordsize="10,20" path="m4863,2938l4873,2938,4873,2919,4863,2919,4863,2938xe" filled="true" fillcolor="#000000" stroked="false">
                <v:path arrowok="t"/>
                <v:fill type="solid"/>
              </v:shape>
            </v:group>
            <v:group style="position:absolute;left:4863;top:2938;width:10;height:20" coordorigin="4863,2938" coordsize="10,20">
              <v:shape style="position:absolute;left:4863;top:2938;width:10;height:20" coordorigin="4863,2938" coordsize="10,20" path="m4863,2958l4873,2958,4873,2938,4863,2938,4863,2958xe" filled="true" fillcolor="#000000" stroked="false">
                <v:path arrowok="t"/>
                <v:fill type="solid"/>
              </v:shape>
            </v:group>
            <v:group style="position:absolute;left:4863;top:2958;width:10;height:20" coordorigin="4863,2958" coordsize="10,20">
              <v:shape style="position:absolute;left:4863;top:2958;width:10;height:20" coordorigin="4863,2958" coordsize="10,20" path="m4863,2977l4873,2977,4873,2958,4863,2958,4863,2977xe" filled="true" fillcolor="#000000" stroked="false">
                <v:path arrowok="t"/>
                <v:fill type="solid"/>
              </v:shape>
            </v:group>
            <v:group style="position:absolute;left:4863;top:2977;width:10;height:20" coordorigin="4863,2977" coordsize="10,20">
              <v:shape style="position:absolute;left:4863;top:2977;width:10;height:20" coordorigin="4863,2977" coordsize="10,20" path="m4863,2996l4873,2996,4873,2977,4863,2977,4863,2996xe" filled="true" fillcolor="#000000" stroked="false">
                <v:path arrowok="t"/>
                <v:fill type="solid"/>
              </v:shape>
            </v:group>
            <v:group style="position:absolute;left:4863;top:2996;width:10;height:20" coordorigin="4863,2996" coordsize="10,20">
              <v:shape style="position:absolute;left:4863;top:2996;width:10;height:20" coordorigin="4863,2996" coordsize="10,20" path="m4863,3015l4873,3015,4873,2996,4863,2996,4863,3015xe" filled="true" fillcolor="#000000" stroked="false">
                <v:path arrowok="t"/>
                <v:fill type="solid"/>
              </v:shape>
            </v:group>
            <v:group style="position:absolute;left:4863;top:3015;width:10;height:20" coordorigin="4863,3015" coordsize="10,20">
              <v:shape style="position:absolute;left:4863;top:3015;width:10;height:20" coordorigin="4863,3015" coordsize="10,20" path="m4863,3034l4873,3034,4873,3015,4863,3015,4863,3034xe" filled="true" fillcolor="#000000" stroked="false">
                <v:path arrowok="t"/>
                <v:fill type="solid"/>
              </v:shape>
            </v:group>
            <v:group style="position:absolute;left:4863;top:3034;width:10;height:20" coordorigin="4863,3034" coordsize="10,20">
              <v:shape style="position:absolute;left:4863;top:3034;width:10;height:20" coordorigin="4863,3034" coordsize="10,20" path="m4863,3054l4873,3054,4873,3034,4863,3034,4863,3054xe" filled="true" fillcolor="#000000" stroked="false">
                <v:path arrowok="t"/>
                <v:fill type="solid"/>
              </v:shape>
            </v:group>
            <v:group style="position:absolute;left:4863;top:3054;width:10;height:20" coordorigin="4863,3054" coordsize="10,20">
              <v:shape style="position:absolute;left:4863;top:3054;width:10;height:20" coordorigin="4863,3054" coordsize="10,20" path="m4863,3073l4873,3073,4873,3054,4863,3054,4863,3073xe" filled="true" fillcolor="#000000" stroked="false">
                <v:path arrowok="t"/>
                <v:fill type="solid"/>
              </v:shape>
            </v:group>
            <v:group style="position:absolute;left:4863;top:3073;width:10;height:20" coordorigin="4863,3073" coordsize="10,20">
              <v:shape style="position:absolute;left:4863;top:3073;width:10;height:20" coordorigin="4863,3073" coordsize="10,20" path="m4863,3092l4873,3092,4873,3073,4863,3073,4863,3092xe" filled="true" fillcolor="#000000" stroked="false">
                <v:path arrowok="t"/>
                <v:fill type="solid"/>
              </v:shape>
            </v:group>
            <v:group style="position:absolute;left:4863;top:3092;width:10;height:20" coordorigin="4863,3092" coordsize="10,20">
              <v:shape style="position:absolute;left:4863;top:3092;width:10;height:20" coordorigin="4863,3092" coordsize="10,20" path="m4863,3111l4873,3111,4873,3092,4863,3092,4863,3111xe" filled="true" fillcolor="#000000" stroked="false">
                <v:path arrowok="t"/>
                <v:fill type="solid"/>
              </v:shape>
            </v:group>
            <v:group style="position:absolute;left:4863;top:3111;width:10;height:20" coordorigin="4863,3111" coordsize="10,20">
              <v:shape style="position:absolute;left:4863;top:3111;width:10;height:20" coordorigin="4863,3111" coordsize="10,20" path="m4863,3130l4873,3130,4873,3111,4863,3111,4863,3130xe" filled="true" fillcolor="#000000" stroked="false">
                <v:path arrowok="t"/>
                <v:fill type="solid"/>
              </v:shape>
            </v:group>
            <v:group style="position:absolute;left:4863;top:3130;width:10;height:20" coordorigin="4863,3130" coordsize="10,20">
              <v:shape style="position:absolute;left:4863;top:3130;width:10;height:20" coordorigin="4863,3130" coordsize="10,20" path="m4863,3150l4873,3150,4873,3130,4863,3130,4863,3150xe" filled="true" fillcolor="#000000" stroked="false">
                <v:path arrowok="t"/>
                <v:fill type="solid"/>
              </v:shape>
            </v:group>
            <v:group style="position:absolute;left:4863;top:3150;width:10;height:20" coordorigin="4863,3150" coordsize="10,20">
              <v:shape style="position:absolute;left:4863;top:3150;width:10;height:20" coordorigin="4863,3150" coordsize="10,20" path="m4863,3169l4873,3169,4873,3150,4863,3150,4863,3169xe" filled="true" fillcolor="#000000" stroked="false">
                <v:path arrowok="t"/>
                <v:fill type="solid"/>
              </v:shape>
            </v:group>
            <v:group style="position:absolute;left:4863;top:3169;width:10;height:20" coordorigin="4863,3169" coordsize="10,20">
              <v:shape style="position:absolute;left:4863;top:3169;width:10;height:20" coordorigin="4863,3169" coordsize="10,20" path="m4863,3188l4873,3188,4873,3169,4863,3169,4863,3188xe" filled="true" fillcolor="#000000" stroked="false">
                <v:path arrowok="t"/>
                <v:fill type="solid"/>
              </v:shape>
            </v:group>
            <v:group style="position:absolute;left:4863;top:3188;width:10;height:20" coordorigin="4863,3188" coordsize="10,20">
              <v:shape style="position:absolute;left:4863;top:3188;width:10;height:20" coordorigin="4863,3188" coordsize="10,20" path="m4863,3207l4873,3207,4873,3188,4863,3188,4863,3207xe" filled="true" fillcolor="#000000" stroked="false">
                <v:path arrowok="t"/>
                <v:fill type="solid"/>
              </v:shape>
            </v:group>
            <v:group style="position:absolute;left:4863;top:3207;width:10;height:20" coordorigin="4863,3207" coordsize="10,20">
              <v:shape style="position:absolute;left:4863;top:3207;width:10;height:20" coordorigin="4863,3207" coordsize="10,20" path="m4863,3226l4873,3226,4873,3207,4863,3207,4863,3226xe" filled="true" fillcolor="#000000" stroked="false">
                <v:path arrowok="t"/>
                <v:fill type="solid"/>
              </v:shape>
            </v:group>
            <v:group style="position:absolute;left:4863;top:3226;width:10;height:20" coordorigin="4863,3226" coordsize="10,20">
              <v:shape style="position:absolute;left:4863;top:3226;width:10;height:20" coordorigin="4863,3226" coordsize="10,20" path="m4863,3246l4873,3246,4873,3226,4863,3226,4863,3246xe" filled="true" fillcolor="#000000" stroked="false">
                <v:path arrowok="t"/>
                <v:fill type="solid"/>
              </v:shape>
            </v:group>
            <v:group style="position:absolute;left:4863;top:3246;width:10;height:20" coordorigin="4863,3246" coordsize="10,20">
              <v:shape style="position:absolute;left:4863;top:3246;width:10;height:20" coordorigin="4863,3246" coordsize="10,20" path="m4863,3265l4873,3265,4873,3246,4863,3246,4863,3265xe" filled="true" fillcolor="#000000" stroked="false">
                <v:path arrowok="t"/>
                <v:fill type="solid"/>
              </v:shape>
            </v:group>
            <v:group style="position:absolute;left:4863;top:3265;width:10;height:20" coordorigin="4863,3265" coordsize="10,20">
              <v:shape style="position:absolute;left:4863;top:3265;width:10;height:20" coordorigin="4863,3265" coordsize="10,20" path="m4863,3284l4873,3284,4873,3265,4863,3265,4863,3284xe" filled="true" fillcolor="#000000" stroked="false">
                <v:path arrowok="t"/>
                <v:fill type="solid"/>
              </v:shape>
            </v:group>
            <v:group style="position:absolute;left:4863;top:3284;width:10;height:20" coordorigin="4863,3284" coordsize="10,20">
              <v:shape style="position:absolute;left:4863;top:3284;width:10;height:20" coordorigin="4863,3284" coordsize="10,20" path="m4863,3303l4873,3303,4873,3284,4863,3284,4863,3303xe" filled="true" fillcolor="#000000" stroked="false">
                <v:path arrowok="t"/>
                <v:fill type="solid"/>
              </v:shape>
            </v:group>
            <v:group style="position:absolute;left:4863;top:3303;width:10;height:20" coordorigin="4863,3303" coordsize="10,20">
              <v:shape style="position:absolute;left:4863;top:3303;width:10;height:20" coordorigin="4863,3303" coordsize="10,20" path="m4863,3322l4873,3322,4873,3303,4863,3303,4863,3322xe" filled="true" fillcolor="#000000" stroked="false">
                <v:path arrowok="t"/>
                <v:fill type="solid"/>
              </v:shape>
            </v:group>
            <v:group style="position:absolute;left:4863;top:3322;width:10;height:20" coordorigin="4863,3322" coordsize="10,20">
              <v:shape style="position:absolute;left:4863;top:3322;width:10;height:20" coordorigin="4863,3322" coordsize="10,20" path="m4863,3342l4873,3342,4873,3322,4863,3322,4863,3342xe" filled="true" fillcolor="#000000" stroked="false">
                <v:path arrowok="t"/>
                <v:fill type="solid"/>
              </v:shape>
            </v:group>
            <v:group style="position:absolute;left:4863;top:3342;width:10;height:20" coordorigin="4863,3342" coordsize="10,20">
              <v:shape style="position:absolute;left:4863;top:3342;width:10;height:20" coordorigin="4863,3342" coordsize="10,20" path="m4863,3361l4873,3361,4873,3342,4863,3342,4863,3361xe" filled="true" fillcolor="#000000" stroked="false">
                <v:path arrowok="t"/>
                <v:fill type="solid"/>
              </v:shape>
            </v:group>
            <v:group style="position:absolute;left:4863;top:3361;width:10;height:20" coordorigin="4863,3361" coordsize="10,20">
              <v:shape style="position:absolute;left:4863;top:3361;width:10;height:20" coordorigin="4863,3361" coordsize="10,20" path="m4863,3380l4873,3380,4873,3361,4863,3361,4863,3380xe" filled="true" fillcolor="#000000" stroked="false">
                <v:path arrowok="t"/>
                <v:fill type="solid"/>
              </v:shape>
            </v:group>
            <v:group style="position:absolute;left:4863;top:3380;width:10;height:20" coordorigin="4863,3380" coordsize="10,20">
              <v:shape style="position:absolute;left:4863;top:3380;width:10;height:20" coordorigin="4863,3380" coordsize="10,20" path="m4863,3399l4873,3399,4873,3380,4863,3380,4863,3399xe" filled="true" fillcolor="#000000" stroked="false">
                <v:path arrowok="t"/>
                <v:fill type="solid"/>
              </v:shape>
            </v:group>
            <v:group style="position:absolute;left:4863;top:3399;width:10;height:20" coordorigin="4863,3399" coordsize="10,20">
              <v:shape style="position:absolute;left:4863;top:3399;width:10;height:20" coordorigin="4863,3399" coordsize="10,20" path="m4863,3418l4873,3418,4873,3399,4863,3399,4863,3418xe" filled="true" fillcolor="#000000" stroked="false">
                <v:path arrowok="t"/>
                <v:fill type="solid"/>
              </v:shape>
            </v:group>
            <v:group style="position:absolute;left:4863;top:3418;width:10;height:20" coordorigin="4863,3418" coordsize="10,20">
              <v:shape style="position:absolute;left:4863;top:3418;width:10;height:20" coordorigin="4863,3418" coordsize="10,20" path="m4863,3438l4873,3438,4873,3418,4863,3418,4863,3438xe" filled="true" fillcolor="#000000" stroked="false">
                <v:path arrowok="t"/>
                <v:fill type="solid"/>
              </v:shape>
            </v:group>
            <v:group style="position:absolute;left:4863;top:3438;width:10;height:20" coordorigin="4863,3438" coordsize="10,20">
              <v:shape style="position:absolute;left:4863;top:3438;width:10;height:20" coordorigin="4863,3438" coordsize="10,20" path="m4863,3457l4873,3457,4873,3438,4863,3438,4863,3457xe" filled="true" fillcolor="#000000" stroked="false">
                <v:path arrowok="t"/>
                <v:fill type="solid"/>
              </v:shape>
            </v:group>
            <v:group style="position:absolute;left:4863;top:3457;width:10;height:20" coordorigin="4863,3457" coordsize="10,20">
              <v:shape style="position:absolute;left:4863;top:3457;width:10;height:20" coordorigin="4863,3457" coordsize="10,20" path="m4863,3476l4873,3476,4873,3457,4863,3457,4863,3476xe" filled="true" fillcolor="#000000" stroked="false">
                <v:path arrowok="t"/>
                <v:fill type="solid"/>
              </v:shape>
            </v:group>
            <v:group style="position:absolute;left:4863;top:3476;width:10;height:20" coordorigin="4863,3476" coordsize="10,20">
              <v:shape style="position:absolute;left:4863;top:3476;width:10;height:20" coordorigin="4863,3476" coordsize="10,20" path="m4863,3495l4873,3495,4873,3476,4863,3476,4863,3495xe" filled="true" fillcolor="#000000" stroked="false">
                <v:path arrowok="t"/>
                <v:fill type="solid"/>
              </v:shape>
            </v:group>
            <v:group style="position:absolute;left:4863;top:3495;width:10;height:20" coordorigin="4863,3495" coordsize="10,20">
              <v:shape style="position:absolute;left:4863;top:3495;width:10;height:20" coordorigin="4863,3495" coordsize="10,20" path="m4863,3514l4873,3514,4873,3495,4863,3495,4863,3514xe" filled="true" fillcolor="#000000" stroked="false">
                <v:path arrowok="t"/>
                <v:fill type="solid"/>
              </v:shape>
            </v:group>
            <v:group style="position:absolute;left:4863;top:3514;width:10;height:20" coordorigin="4863,3514" coordsize="10,20">
              <v:shape style="position:absolute;left:4863;top:3514;width:10;height:20" coordorigin="4863,3514" coordsize="10,20" path="m4863,3534l4873,3534,4873,3514,4863,3514,4863,3534xe" filled="true" fillcolor="#000000" stroked="false">
                <v:path arrowok="t"/>
                <v:fill type="solid"/>
              </v:shape>
            </v:group>
            <v:group style="position:absolute;left:4863;top:3534;width:10;height:20" coordorigin="4863,3534" coordsize="10,20">
              <v:shape style="position:absolute;left:4863;top:3534;width:10;height:20" coordorigin="4863,3534" coordsize="10,20" path="m4863,3553l4873,3553,4873,3534,4863,3534,4863,3553xe" filled="true" fillcolor="#000000" stroked="false">
                <v:path arrowok="t"/>
                <v:fill type="solid"/>
              </v:shape>
            </v:group>
            <v:group style="position:absolute;left:4863;top:3553;width:10;height:20" coordorigin="4863,3553" coordsize="10,20">
              <v:shape style="position:absolute;left:4863;top:3553;width:10;height:20" coordorigin="4863,3553" coordsize="10,20" path="m4863,3572l4873,3572,4873,3553,4863,3553,4863,3572xe" filled="true" fillcolor="#000000" stroked="false">
                <v:path arrowok="t"/>
                <v:fill type="solid"/>
              </v:shape>
            </v:group>
            <v:group style="position:absolute;left:5425;top:2650;width:10;height:20" coordorigin="5425,2650" coordsize="10,20">
              <v:shape style="position:absolute;left:5425;top:2650;width:10;height:20" coordorigin="5425,2650" coordsize="10,20" path="m5425,2670l5435,2670,5435,2650,5425,2650,5425,2670xe" filled="true" fillcolor="#000000" stroked="false">
                <v:path arrowok="t"/>
                <v:fill type="solid"/>
              </v:shape>
            </v:group>
            <v:group style="position:absolute;left:5425;top:2670;width:10;height:20" coordorigin="5425,2670" coordsize="10,20">
              <v:shape style="position:absolute;left:5425;top:2670;width:10;height:20" coordorigin="5425,2670" coordsize="10,20" path="m5425,2689l5435,2689,5435,2670,5425,2670,5425,2689xe" filled="true" fillcolor="#000000" stroked="false">
                <v:path arrowok="t"/>
                <v:fill type="solid"/>
              </v:shape>
            </v:group>
            <v:group style="position:absolute;left:5425;top:2689;width:10;height:20" coordorigin="5425,2689" coordsize="10,20">
              <v:shape style="position:absolute;left:5425;top:2689;width:10;height:20" coordorigin="5425,2689" coordsize="10,20" path="m5425,2708l5435,2708,5435,2689,5425,2689,5425,2708xe" filled="true" fillcolor="#000000" stroked="false">
                <v:path arrowok="t"/>
                <v:fill type="solid"/>
              </v:shape>
            </v:group>
            <v:group style="position:absolute;left:5425;top:2708;width:10;height:20" coordorigin="5425,2708" coordsize="10,20">
              <v:shape style="position:absolute;left:5425;top:2708;width:10;height:20" coordorigin="5425,2708" coordsize="10,20" path="m5425,2727l5435,2727,5435,2708,5425,2708,5425,2727xe" filled="true" fillcolor="#000000" stroked="false">
                <v:path arrowok="t"/>
                <v:fill type="solid"/>
              </v:shape>
            </v:group>
            <v:group style="position:absolute;left:5425;top:2727;width:10;height:20" coordorigin="5425,2727" coordsize="10,20">
              <v:shape style="position:absolute;left:5425;top:2727;width:10;height:20" coordorigin="5425,2727" coordsize="10,20" path="m5425,2746l5435,2746,5435,2727,5425,2727,5425,2746xe" filled="true" fillcolor="#000000" stroked="false">
                <v:path arrowok="t"/>
                <v:fill type="solid"/>
              </v:shape>
            </v:group>
            <v:group style="position:absolute;left:5425;top:2746;width:10;height:20" coordorigin="5425,2746" coordsize="10,20">
              <v:shape style="position:absolute;left:5425;top:2746;width:10;height:20" coordorigin="5425,2746" coordsize="10,20" path="m5425,2766l5435,2766,5435,2746,5425,2746,5425,2766xe" filled="true" fillcolor="#000000" stroked="false">
                <v:path arrowok="t"/>
                <v:fill type="solid"/>
              </v:shape>
            </v:group>
            <v:group style="position:absolute;left:5425;top:2766;width:10;height:20" coordorigin="5425,2766" coordsize="10,20">
              <v:shape style="position:absolute;left:5425;top:2766;width:10;height:20" coordorigin="5425,2766" coordsize="10,20" path="m5425,2785l5435,2785,5435,2766,5425,2766,5425,2785xe" filled="true" fillcolor="#000000" stroked="false">
                <v:path arrowok="t"/>
                <v:fill type="solid"/>
              </v:shape>
            </v:group>
            <v:group style="position:absolute;left:5425;top:2785;width:10;height:20" coordorigin="5425,2785" coordsize="10,20">
              <v:shape style="position:absolute;left:5425;top:2785;width:10;height:20" coordorigin="5425,2785" coordsize="10,20" path="m5425,2804l5435,2804,5435,2785,5425,2785,5425,2804xe" filled="true" fillcolor="#000000" stroked="false">
                <v:path arrowok="t"/>
                <v:fill type="solid"/>
              </v:shape>
            </v:group>
            <v:group style="position:absolute;left:5425;top:2804;width:10;height:20" coordorigin="5425,2804" coordsize="10,20">
              <v:shape style="position:absolute;left:5425;top:2804;width:10;height:20" coordorigin="5425,2804" coordsize="10,20" path="m5425,2823l5435,2823,5435,2804,5425,2804,5425,2823xe" filled="true" fillcolor="#000000" stroked="false">
                <v:path arrowok="t"/>
                <v:fill type="solid"/>
              </v:shape>
            </v:group>
            <v:group style="position:absolute;left:5425;top:2823;width:10;height:20" coordorigin="5425,2823" coordsize="10,20">
              <v:shape style="position:absolute;left:5425;top:2823;width:10;height:20" coordorigin="5425,2823" coordsize="10,20" path="m5425,2842l5435,2842,5435,2823,5425,2823,5425,2842xe" filled="true" fillcolor="#000000" stroked="false">
                <v:path arrowok="t"/>
                <v:fill type="solid"/>
              </v:shape>
            </v:group>
            <v:group style="position:absolute;left:5425;top:2842;width:10;height:20" coordorigin="5425,2842" coordsize="10,20">
              <v:shape style="position:absolute;left:5425;top:2842;width:10;height:20" coordorigin="5425,2842" coordsize="10,20" path="m5425,2862l5435,2862,5435,2842,5425,2842,5425,2862xe" filled="true" fillcolor="#000000" stroked="false">
                <v:path arrowok="t"/>
                <v:fill type="solid"/>
              </v:shape>
            </v:group>
            <v:group style="position:absolute;left:5425;top:2862;width:10;height:20" coordorigin="5425,2862" coordsize="10,20">
              <v:shape style="position:absolute;left:5425;top:2862;width:10;height:20" coordorigin="5425,2862" coordsize="10,20" path="m5425,2881l5435,2881,5435,2862,5425,2862,5425,2881xe" filled="true" fillcolor="#000000" stroked="false">
                <v:path arrowok="t"/>
                <v:fill type="solid"/>
              </v:shape>
            </v:group>
            <v:group style="position:absolute;left:5425;top:2881;width:10;height:20" coordorigin="5425,2881" coordsize="10,20">
              <v:shape style="position:absolute;left:5425;top:2881;width:10;height:20" coordorigin="5425,2881" coordsize="10,20" path="m5425,2900l5435,2900,5435,2881,5425,2881,5425,2900xe" filled="true" fillcolor="#000000" stroked="false">
                <v:path arrowok="t"/>
                <v:fill type="solid"/>
              </v:shape>
            </v:group>
            <v:group style="position:absolute;left:5425;top:2900;width:10;height:20" coordorigin="5425,2900" coordsize="10,20">
              <v:shape style="position:absolute;left:5425;top:2900;width:10;height:20" coordorigin="5425,2900" coordsize="10,20" path="m5425,2919l5435,2919,5435,2900,5425,2900,5425,2919xe" filled="true" fillcolor="#000000" stroked="false">
                <v:path arrowok="t"/>
                <v:fill type="solid"/>
              </v:shape>
            </v:group>
            <v:group style="position:absolute;left:5425;top:2919;width:10;height:20" coordorigin="5425,2919" coordsize="10,20">
              <v:shape style="position:absolute;left:5425;top:2919;width:10;height:20" coordorigin="5425,2919" coordsize="10,20" path="m5425,2938l5435,2938,5435,2919,5425,2919,5425,2938xe" filled="true" fillcolor="#000000" stroked="false">
                <v:path arrowok="t"/>
                <v:fill type="solid"/>
              </v:shape>
            </v:group>
            <v:group style="position:absolute;left:5425;top:2938;width:10;height:20" coordorigin="5425,2938" coordsize="10,20">
              <v:shape style="position:absolute;left:5425;top:2938;width:10;height:20" coordorigin="5425,2938" coordsize="10,20" path="m5425,2958l5435,2958,5435,2938,5425,2938,5425,2958xe" filled="true" fillcolor="#000000" stroked="false">
                <v:path arrowok="t"/>
                <v:fill type="solid"/>
              </v:shape>
            </v:group>
            <v:group style="position:absolute;left:5425;top:2958;width:10;height:20" coordorigin="5425,2958" coordsize="10,20">
              <v:shape style="position:absolute;left:5425;top:2958;width:10;height:20" coordorigin="5425,2958" coordsize="10,20" path="m5425,2977l5435,2977,5435,2958,5425,2958,5425,2977xe" filled="true" fillcolor="#000000" stroked="false">
                <v:path arrowok="t"/>
                <v:fill type="solid"/>
              </v:shape>
            </v:group>
            <v:group style="position:absolute;left:5425;top:2977;width:10;height:20" coordorigin="5425,2977" coordsize="10,20">
              <v:shape style="position:absolute;left:5425;top:2977;width:10;height:20" coordorigin="5425,2977" coordsize="10,20" path="m5425,2996l5435,2996,5435,2977,5425,2977,5425,2996xe" filled="true" fillcolor="#000000" stroked="false">
                <v:path arrowok="t"/>
                <v:fill type="solid"/>
              </v:shape>
            </v:group>
            <v:group style="position:absolute;left:5425;top:2996;width:10;height:20" coordorigin="5425,2996" coordsize="10,20">
              <v:shape style="position:absolute;left:5425;top:2996;width:10;height:20" coordorigin="5425,2996" coordsize="10,20" path="m5425,3015l5435,3015,5435,2996,5425,2996,5425,3015xe" filled="true" fillcolor="#000000" stroked="false">
                <v:path arrowok="t"/>
                <v:fill type="solid"/>
              </v:shape>
            </v:group>
            <v:group style="position:absolute;left:5425;top:3015;width:10;height:20" coordorigin="5425,3015" coordsize="10,20">
              <v:shape style="position:absolute;left:5425;top:3015;width:10;height:20" coordorigin="5425,3015" coordsize="10,20" path="m5425,3034l5435,3034,5435,3015,5425,3015,5425,3034xe" filled="true" fillcolor="#000000" stroked="false">
                <v:path arrowok="t"/>
                <v:fill type="solid"/>
              </v:shape>
            </v:group>
            <v:group style="position:absolute;left:5425;top:3034;width:10;height:20" coordorigin="5425,3034" coordsize="10,20">
              <v:shape style="position:absolute;left:5425;top:3034;width:10;height:20" coordorigin="5425,3034" coordsize="10,20" path="m5425,3054l5435,3054,5435,3034,5425,3034,5425,3054xe" filled="true" fillcolor="#000000" stroked="false">
                <v:path arrowok="t"/>
                <v:fill type="solid"/>
              </v:shape>
            </v:group>
            <v:group style="position:absolute;left:5425;top:3054;width:10;height:20" coordorigin="5425,3054" coordsize="10,20">
              <v:shape style="position:absolute;left:5425;top:3054;width:10;height:20" coordorigin="5425,3054" coordsize="10,20" path="m5425,3073l5435,3073,5435,3054,5425,3054,5425,3073xe" filled="true" fillcolor="#000000" stroked="false">
                <v:path arrowok="t"/>
                <v:fill type="solid"/>
              </v:shape>
            </v:group>
            <v:group style="position:absolute;left:5425;top:3073;width:10;height:20" coordorigin="5425,3073" coordsize="10,20">
              <v:shape style="position:absolute;left:5425;top:3073;width:10;height:20" coordorigin="5425,3073" coordsize="10,20" path="m5425,3092l5435,3092,5435,3073,5425,3073,5425,3092xe" filled="true" fillcolor="#000000" stroked="false">
                <v:path arrowok="t"/>
                <v:fill type="solid"/>
              </v:shape>
            </v:group>
            <v:group style="position:absolute;left:5425;top:3092;width:10;height:20" coordorigin="5425,3092" coordsize="10,20">
              <v:shape style="position:absolute;left:5425;top:3092;width:10;height:20" coordorigin="5425,3092" coordsize="10,20" path="m5425,3111l5435,3111,5435,3092,5425,3092,5425,3111xe" filled="true" fillcolor="#000000" stroked="false">
                <v:path arrowok="t"/>
                <v:fill type="solid"/>
              </v:shape>
            </v:group>
            <v:group style="position:absolute;left:5425;top:3111;width:10;height:20" coordorigin="5425,3111" coordsize="10,20">
              <v:shape style="position:absolute;left:5425;top:3111;width:10;height:20" coordorigin="5425,3111" coordsize="10,20" path="m5425,3130l5435,3130,5435,3111,5425,3111,5425,3130xe" filled="true" fillcolor="#000000" stroked="false">
                <v:path arrowok="t"/>
                <v:fill type="solid"/>
              </v:shape>
            </v:group>
            <v:group style="position:absolute;left:5425;top:3130;width:10;height:20" coordorigin="5425,3130" coordsize="10,20">
              <v:shape style="position:absolute;left:5425;top:3130;width:10;height:20" coordorigin="5425,3130" coordsize="10,20" path="m5425,3150l5435,3150,5435,3130,5425,3130,5425,3150xe" filled="true" fillcolor="#000000" stroked="false">
                <v:path arrowok="t"/>
                <v:fill type="solid"/>
              </v:shape>
            </v:group>
            <v:group style="position:absolute;left:5425;top:3150;width:10;height:20" coordorigin="5425,3150" coordsize="10,20">
              <v:shape style="position:absolute;left:5425;top:3150;width:10;height:20" coordorigin="5425,3150" coordsize="10,20" path="m5425,3169l5435,3169,5435,3150,5425,3150,5425,3169xe" filled="true" fillcolor="#000000" stroked="false">
                <v:path arrowok="t"/>
                <v:fill type="solid"/>
              </v:shape>
            </v:group>
            <v:group style="position:absolute;left:5425;top:3169;width:10;height:20" coordorigin="5425,3169" coordsize="10,20">
              <v:shape style="position:absolute;left:5425;top:3169;width:10;height:20" coordorigin="5425,3169" coordsize="10,20" path="m5425,3188l5435,3188,5435,3169,5425,3169,5425,3188xe" filled="true" fillcolor="#000000" stroked="false">
                <v:path arrowok="t"/>
                <v:fill type="solid"/>
              </v:shape>
            </v:group>
            <v:group style="position:absolute;left:5425;top:3188;width:10;height:20" coordorigin="5425,3188" coordsize="10,20">
              <v:shape style="position:absolute;left:5425;top:3188;width:10;height:20" coordorigin="5425,3188" coordsize="10,20" path="m5425,3207l5435,3207,5435,3188,5425,3188,5425,3207xe" filled="true" fillcolor="#000000" stroked="false">
                <v:path arrowok="t"/>
                <v:fill type="solid"/>
              </v:shape>
            </v:group>
            <v:group style="position:absolute;left:5425;top:3207;width:10;height:20" coordorigin="5425,3207" coordsize="10,20">
              <v:shape style="position:absolute;left:5425;top:3207;width:10;height:20" coordorigin="5425,3207" coordsize="10,20" path="m5425,3226l5435,3226,5435,3207,5425,3207,5425,3226xe" filled="true" fillcolor="#000000" stroked="false">
                <v:path arrowok="t"/>
                <v:fill type="solid"/>
              </v:shape>
            </v:group>
            <v:group style="position:absolute;left:5425;top:3226;width:10;height:20" coordorigin="5425,3226" coordsize="10,20">
              <v:shape style="position:absolute;left:5425;top:3226;width:10;height:20" coordorigin="5425,3226" coordsize="10,20" path="m5425,3246l5435,3246,5435,3226,5425,3226,5425,3246xe" filled="true" fillcolor="#000000" stroked="false">
                <v:path arrowok="t"/>
                <v:fill type="solid"/>
              </v:shape>
            </v:group>
            <v:group style="position:absolute;left:5425;top:3246;width:10;height:20" coordorigin="5425,3246" coordsize="10,20">
              <v:shape style="position:absolute;left:5425;top:3246;width:10;height:20" coordorigin="5425,3246" coordsize="10,20" path="m5425,3265l5435,3265,5435,3246,5425,3246,5425,3265xe" filled="true" fillcolor="#000000" stroked="false">
                <v:path arrowok="t"/>
                <v:fill type="solid"/>
              </v:shape>
            </v:group>
            <v:group style="position:absolute;left:5425;top:3265;width:10;height:20" coordorigin="5425,3265" coordsize="10,20">
              <v:shape style="position:absolute;left:5425;top:3265;width:10;height:20" coordorigin="5425,3265" coordsize="10,20" path="m5425,3284l5435,3284,5435,3265,5425,3265,5425,3284xe" filled="true" fillcolor="#000000" stroked="false">
                <v:path arrowok="t"/>
                <v:fill type="solid"/>
              </v:shape>
            </v:group>
            <v:group style="position:absolute;left:5425;top:3284;width:10;height:20" coordorigin="5425,3284" coordsize="10,20">
              <v:shape style="position:absolute;left:5425;top:3284;width:10;height:20" coordorigin="5425,3284" coordsize="10,20" path="m5425,3303l5435,3303,5435,3284,5425,3284,5425,3303xe" filled="true" fillcolor="#000000" stroked="false">
                <v:path arrowok="t"/>
                <v:fill type="solid"/>
              </v:shape>
            </v:group>
            <v:group style="position:absolute;left:5425;top:3303;width:10;height:20" coordorigin="5425,3303" coordsize="10,20">
              <v:shape style="position:absolute;left:5425;top:3303;width:10;height:20" coordorigin="5425,3303" coordsize="10,20" path="m5425,3322l5435,3322,5435,3303,5425,3303,5425,3322xe" filled="true" fillcolor="#000000" stroked="false">
                <v:path arrowok="t"/>
                <v:fill type="solid"/>
              </v:shape>
            </v:group>
            <v:group style="position:absolute;left:5425;top:3322;width:10;height:20" coordorigin="5425,3322" coordsize="10,20">
              <v:shape style="position:absolute;left:5425;top:3322;width:10;height:20" coordorigin="5425,3322" coordsize="10,20" path="m5425,3342l5435,3342,5435,3322,5425,3322,5425,3342xe" filled="true" fillcolor="#000000" stroked="false">
                <v:path arrowok="t"/>
                <v:fill type="solid"/>
              </v:shape>
            </v:group>
            <v:group style="position:absolute;left:5425;top:3342;width:10;height:20" coordorigin="5425,3342" coordsize="10,20">
              <v:shape style="position:absolute;left:5425;top:3342;width:10;height:20" coordorigin="5425,3342" coordsize="10,20" path="m5425,3361l5435,3361,5435,3342,5425,3342,5425,3361xe" filled="true" fillcolor="#000000" stroked="false">
                <v:path arrowok="t"/>
                <v:fill type="solid"/>
              </v:shape>
            </v:group>
            <v:group style="position:absolute;left:5425;top:3361;width:10;height:20" coordorigin="5425,3361" coordsize="10,20">
              <v:shape style="position:absolute;left:5425;top:3361;width:10;height:20" coordorigin="5425,3361" coordsize="10,20" path="m5425,3380l5435,3380,5435,3361,5425,3361,5425,3380xe" filled="true" fillcolor="#000000" stroked="false">
                <v:path arrowok="t"/>
                <v:fill type="solid"/>
              </v:shape>
            </v:group>
            <v:group style="position:absolute;left:5425;top:3380;width:10;height:20" coordorigin="5425,3380" coordsize="10,20">
              <v:shape style="position:absolute;left:5425;top:3380;width:10;height:20" coordorigin="5425,3380" coordsize="10,20" path="m5425,3399l5435,3399,5435,3380,5425,3380,5425,3399xe" filled="true" fillcolor="#000000" stroked="false">
                <v:path arrowok="t"/>
                <v:fill type="solid"/>
              </v:shape>
            </v:group>
            <v:group style="position:absolute;left:5425;top:3399;width:10;height:20" coordorigin="5425,3399" coordsize="10,20">
              <v:shape style="position:absolute;left:5425;top:3399;width:10;height:20" coordorigin="5425,3399" coordsize="10,20" path="m5425,3418l5435,3418,5435,3399,5425,3399,5425,3418xe" filled="true" fillcolor="#000000" stroked="false">
                <v:path arrowok="t"/>
                <v:fill type="solid"/>
              </v:shape>
            </v:group>
            <v:group style="position:absolute;left:5425;top:3418;width:10;height:20" coordorigin="5425,3418" coordsize="10,20">
              <v:shape style="position:absolute;left:5425;top:3418;width:10;height:20" coordorigin="5425,3418" coordsize="10,20" path="m5425,3438l5435,3438,5435,3418,5425,3418,5425,3438xe" filled="true" fillcolor="#000000" stroked="false">
                <v:path arrowok="t"/>
                <v:fill type="solid"/>
              </v:shape>
            </v:group>
            <v:group style="position:absolute;left:5425;top:3438;width:10;height:20" coordorigin="5425,3438" coordsize="10,20">
              <v:shape style="position:absolute;left:5425;top:3438;width:10;height:20" coordorigin="5425,3438" coordsize="10,20" path="m5425,3457l5435,3457,5435,3438,5425,3438,5425,3457xe" filled="true" fillcolor="#000000" stroked="false">
                <v:path arrowok="t"/>
                <v:fill type="solid"/>
              </v:shape>
            </v:group>
            <v:group style="position:absolute;left:5425;top:3457;width:10;height:20" coordorigin="5425,3457" coordsize="10,20">
              <v:shape style="position:absolute;left:5425;top:3457;width:10;height:20" coordorigin="5425,3457" coordsize="10,20" path="m5425,3476l5435,3476,5435,3457,5425,3457,5425,3476xe" filled="true" fillcolor="#000000" stroked="false">
                <v:path arrowok="t"/>
                <v:fill type="solid"/>
              </v:shape>
            </v:group>
            <v:group style="position:absolute;left:5425;top:3476;width:10;height:20" coordorigin="5425,3476" coordsize="10,20">
              <v:shape style="position:absolute;left:5425;top:3476;width:10;height:20" coordorigin="5425,3476" coordsize="10,20" path="m5425,3495l5435,3495,5435,3476,5425,3476,5425,3495xe" filled="true" fillcolor="#000000" stroked="false">
                <v:path arrowok="t"/>
                <v:fill type="solid"/>
              </v:shape>
            </v:group>
            <v:group style="position:absolute;left:5425;top:3495;width:10;height:20" coordorigin="5425,3495" coordsize="10,20">
              <v:shape style="position:absolute;left:5425;top:3495;width:10;height:20" coordorigin="5425,3495" coordsize="10,20" path="m5425,3514l5435,3514,5435,3495,5425,3495,5425,3514xe" filled="true" fillcolor="#000000" stroked="false">
                <v:path arrowok="t"/>
                <v:fill type="solid"/>
              </v:shape>
            </v:group>
            <v:group style="position:absolute;left:5425;top:3514;width:10;height:20" coordorigin="5425,3514" coordsize="10,20">
              <v:shape style="position:absolute;left:5425;top:3514;width:10;height:20" coordorigin="5425,3514" coordsize="10,20" path="m5425,3534l5435,3534,5435,3514,5425,3514,5425,3534xe" filled="true" fillcolor="#000000" stroked="false">
                <v:path arrowok="t"/>
                <v:fill type="solid"/>
              </v:shape>
            </v:group>
            <v:group style="position:absolute;left:5425;top:3534;width:10;height:20" coordorigin="5425,3534" coordsize="10,20">
              <v:shape style="position:absolute;left:5425;top:3534;width:10;height:20" coordorigin="5425,3534" coordsize="10,20" path="m5425,3553l5435,3553,5435,3534,5425,3534,5425,3553xe" filled="true" fillcolor="#000000" stroked="false">
                <v:path arrowok="t"/>
                <v:fill type="solid"/>
              </v:shape>
            </v:group>
            <v:group style="position:absolute;left:5425;top:3553;width:10;height:20" coordorigin="5425,3553" coordsize="10,20">
              <v:shape style="position:absolute;left:5425;top:3553;width:10;height:20" coordorigin="5425,3553" coordsize="10,20" path="m5425,3572l5435,3572,5435,3553,5425,3553,5425,3572xe" filled="true" fillcolor="#000000" stroked="false">
                <v:path arrowok="t"/>
                <v:fill type="solid"/>
              </v:shape>
            </v:group>
            <v:group style="position:absolute;left:5425;top:3572;width:10;height:20" coordorigin="5425,3572" coordsize="10,20">
              <v:shape style="position:absolute;left:5425;top:3572;width:10;height:20" coordorigin="5425,3572" coordsize="10,20" path="m5425,3591l5435,3591,5435,3572,5425,3572,5425,3591xe" filled="true" fillcolor="#000000" stroked="false">
                <v:path arrowok="t"/>
                <v:fill type="solid"/>
              </v:shape>
            </v:group>
            <v:group style="position:absolute;left:5425;top:3591;width:10;height:20" coordorigin="5425,3591" coordsize="10,20">
              <v:shape style="position:absolute;left:5425;top:3591;width:10;height:20" coordorigin="5425,3591" coordsize="10,20" path="m5425,3610l5435,3610,5435,3591,5425,3591,5425,3610xe" filled="true" fillcolor="#000000" stroked="false">
                <v:path arrowok="t"/>
                <v:fill type="solid"/>
              </v:shape>
            </v:group>
            <v:group style="position:absolute;left:5425;top:3610;width:10;height:20" coordorigin="5425,3610" coordsize="10,20">
              <v:shape style="position:absolute;left:5425;top:3610;width:10;height:20" coordorigin="5425,3610" coordsize="10,20" path="m5425,3630l5435,3630,5435,3610,5425,3610,5425,3630xe" filled="true" fillcolor="#000000" stroked="false">
                <v:path arrowok="t"/>
                <v:fill type="solid"/>
              </v:shape>
            </v:group>
            <v:group style="position:absolute;left:5425;top:3630;width:10;height:20" coordorigin="5425,3630" coordsize="10,20">
              <v:shape style="position:absolute;left:5425;top:3630;width:10;height:20" coordorigin="5425,3630" coordsize="10,20" path="m5425,3649l5435,3649,5435,3630,5425,3630,5425,3649xe" filled="true" fillcolor="#000000" stroked="false">
                <v:path arrowok="t"/>
                <v:fill type="solid"/>
              </v:shape>
            </v:group>
            <v:group style="position:absolute;left:5425;top:3649;width:10;height:20" coordorigin="5425,3649" coordsize="10,20">
              <v:shape style="position:absolute;left:5425;top:3649;width:10;height:20" coordorigin="5425,3649" coordsize="10,20" path="m5425,3668l5435,3668,5435,3649,5425,3649,5425,3668xe" filled="true" fillcolor="#000000" stroked="false">
                <v:path arrowok="t"/>
                <v:fill type="solid"/>
              </v:shape>
            </v:group>
            <v:group style="position:absolute;left:6327;top:2650;width:10;height:20" coordorigin="6327,2650" coordsize="10,20">
              <v:shape style="position:absolute;left:6327;top:2650;width:10;height:20" coordorigin="6327,2650" coordsize="10,20" path="m6327,2670l6337,2670,6337,2650,6327,2650,6327,2670xe" filled="true" fillcolor="#000000" stroked="false">
                <v:path arrowok="t"/>
                <v:fill type="solid"/>
              </v:shape>
            </v:group>
            <v:group style="position:absolute;left:6327;top:2670;width:10;height:20" coordorigin="6327,2670" coordsize="10,20">
              <v:shape style="position:absolute;left:6327;top:2670;width:10;height:20" coordorigin="6327,2670" coordsize="10,20" path="m6327,2689l6337,2689,6337,2670,6327,2670,6327,2689xe" filled="true" fillcolor="#000000" stroked="false">
                <v:path arrowok="t"/>
                <v:fill type="solid"/>
              </v:shape>
            </v:group>
            <v:group style="position:absolute;left:6327;top:2689;width:10;height:20" coordorigin="6327,2689" coordsize="10,20">
              <v:shape style="position:absolute;left:6327;top:2689;width:10;height:20" coordorigin="6327,2689" coordsize="10,20" path="m6327,2708l6337,2708,6337,2689,6327,2689,6327,2708xe" filled="true" fillcolor="#000000" stroked="false">
                <v:path arrowok="t"/>
                <v:fill type="solid"/>
              </v:shape>
            </v:group>
            <v:group style="position:absolute;left:6327;top:2708;width:10;height:20" coordorigin="6327,2708" coordsize="10,20">
              <v:shape style="position:absolute;left:6327;top:2708;width:10;height:20" coordorigin="6327,2708" coordsize="10,20" path="m6327,2727l6337,2727,6337,2708,6327,2708,6327,2727xe" filled="true" fillcolor="#000000" stroked="false">
                <v:path arrowok="t"/>
                <v:fill type="solid"/>
              </v:shape>
            </v:group>
            <v:group style="position:absolute;left:6327;top:2727;width:10;height:20" coordorigin="6327,2727" coordsize="10,20">
              <v:shape style="position:absolute;left:6327;top:2727;width:10;height:20" coordorigin="6327,2727" coordsize="10,20" path="m6327,2746l6337,2746,6337,2727,6327,2727,6327,2746xe" filled="true" fillcolor="#000000" stroked="false">
                <v:path arrowok="t"/>
                <v:fill type="solid"/>
              </v:shape>
            </v:group>
            <v:group style="position:absolute;left:6327;top:2746;width:10;height:20" coordorigin="6327,2746" coordsize="10,20">
              <v:shape style="position:absolute;left:6327;top:2746;width:10;height:20" coordorigin="6327,2746" coordsize="10,20" path="m6327,2766l6337,2766,6337,2746,6327,2746,6327,2766xe" filled="true" fillcolor="#000000" stroked="false">
                <v:path arrowok="t"/>
                <v:fill type="solid"/>
              </v:shape>
            </v:group>
            <v:group style="position:absolute;left:6327;top:2766;width:10;height:20" coordorigin="6327,2766" coordsize="10,20">
              <v:shape style="position:absolute;left:6327;top:2766;width:10;height:20" coordorigin="6327,2766" coordsize="10,20" path="m6327,2785l6337,2785,6337,2766,6327,2766,6327,2785xe" filled="true" fillcolor="#000000" stroked="false">
                <v:path arrowok="t"/>
                <v:fill type="solid"/>
              </v:shape>
            </v:group>
            <v:group style="position:absolute;left:6327;top:2785;width:10;height:20" coordorigin="6327,2785" coordsize="10,20">
              <v:shape style="position:absolute;left:6327;top:2785;width:10;height:20" coordorigin="6327,2785" coordsize="10,20" path="m6327,2804l6337,2804,6337,2785,6327,2785,6327,2804xe" filled="true" fillcolor="#000000" stroked="false">
                <v:path arrowok="t"/>
                <v:fill type="solid"/>
              </v:shape>
            </v:group>
            <v:group style="position:absolute;left:6327;top:2804;width:10;height:20" coordorigin="6327,2804" coordsize="10,20">
              <v:shape style="position:absolute;left:6327;top:2804;width:10;height:20" coordorigin="6327,2804" coordsize="10,20" path="m6327,2823l6337,2823,6337,2804,6327,2804,6327,2823xe" filled="true" fillcolor="#000000" stroked="false">
                <v:path arrowok="t"/>
                <v:fill type="solid"/>
              </v:shape>
            </v:group>
            <v:group style="position:absolute;left:6327;top:2823;width:10;height:20" coordorigin="6327,2823" coordsize="10,20">
              <v:shape style="position:absolute;left:6327;top:2823;width:10;height:20" coordorigin="6327,2823" coordsize="10,20" path="m6327,2842l6337,2842,6337,2823,6327,2823,6327,2842xe" filled="true" fillcolor="#000000" stroked="false">
                <v:path arrowok="t"/>
                <v:fill type="solid"/>
              </v:shape>
            </v:group>
            <v:group style="position:absolute;left:6327;top:2842;width:10;height:20" coordorigin="6327,2842" coordsize="10,20">
              <v:shape style="position:absolute;left:6327;top:2842;width:10;height:20" coordorigin="6327,2842" coordsize="10,20" path="m6327,2862l6337,2862,6337,2842,6327,2842,6327,2862xe" filled="true" fillcolor="#000000" stroked="false">
                <v:path arrowok="t"/>
                <v:fill type="solid"/>
              </v:shape>
            </v:group>
            <v:group style="position:absolute;left:6327;top:2862;width:10;height:20" coordorigin="6327,2862" coordsize="10,20">
              <v:shape style="position:absolute;left:6327;top:2862;width:10;height:20" coordorigin="6327,2862" coordsize="10,20" path="m6327,2881l6337,2881,6337,2862,6327,2862,6327,2881xe" filled="true" fillcolor="#000000" stroked="false">
                <v:path arrowok="t"/>
                <v:fill type="solid"/>
              </v:shape>
            </v:group>
            <v:group style="position:absolute;left:6327;top:2881;width:10;height:20" coordorigin="6327,2881" coordsize="10,20">
              <v:shape style="position:absolute;left:6327;top:2881;width:10;height:20" coordorigin="6327,2881" coordsize="10,20" path="m6327,2900l6337,2900,6337,2881,6327,2881,6327,2900xe" filled="true" fillcolor="#000000" stroked="false">
                <v:path arrowok="t"/>
                <v:fill type="solid"/>
              </v:shape>
            </v:group>
            <v:group style="position:absolute;left:6327;top:2900;width:10;height:20" coordorigin="6327,2900" coordsize="10,20">
              <v:shape style="position:absolute;left:6327;top:2900;width:10;height:20" coordorigin="6327,2900" coordsize="10,20" path="m6327,2919l6337,2919,6337,2900,6327,2900,6327,2919xe" filled="true" fillcolor="#000000" stroked="false">
                <v:path arrowok="t"/>
                <v:fill type="solid"/>
              </v:shape>
            </v:group>
            <v:group style="position:absolute;left:6327;top:2919;width:10;height:20" coordorigin="6327,2919" coordsize="10,20">
              <v:shape style="position:absolute;left:6327;top:2919;width:10;height:20" coordorigin="6327,2919" coordsize="10,20" path="m6327,2938l6337,2938,6337,2919,6327,2919,6327,2938xe" filled="true" fillcolor="#000000" stroked="false">
                <v:path arrowok="t"/>
                <v:fill type="solid"/>
              </v:shape>
            </v:group>
            <v:group style="position:absolute;left:6327;top:2938;width:10;height:20" coordorigin="6327,2938" coordsize="10,20">
              <v:shape style="position:absolute;left:6327;top:2938;width:10;height:20" coordorigin="6327,2938" coordsize="10,20" path="m6327,2958l6337,2958,6337,2938,6327,2938,6327,2958xe" filled="true" fillcolor="#000000" stroked="false">
                <v:path arrowok="t"/>
                <v:fill type="solid"/>
              </v:shape>
            </v:group>
            <v:group style="position:absolute;left:6327;top:2958;width:10;height:20" coordorigin="6327,2958" coordsize="10,20">
              <v:shape style="position:absolute;left:6327;top:2958;width:10;height:20" coordorigin="6327,2958" coordsize="10,20" path="m6327,2977l6337,2977,6337,2958,6327,2958,6327,2977xe" filled="true" fillcolor="#000000" stroked="false">
                <v:path arrowok="t"/>
                <v:fill type="solid"/>
              </v:shape>
            </v:group>
            <v:group style="position:absolute;left:6327;top:2977;width:10;height:20" coordorigin="6327,2977" coordsize="10,20">
              <v:shape style="position:absolute;left:6327;top:2977;width:10;height:20" coordorigin="6327,2977" coordsize="10,20" path="m6327,2996l6337,2996,6337,2977,6327,2977,6327,2996xe" filled="true" fillcolor="#000000" stroked="false">
                <v:path arrowok="t"/>
                <v:fill type="solid"/>
              </v:shape>
            </v:group>
            <v:group style="position:absolute;left:6327;top:2996;width:10;height:20" coordorigin="6327,2996" coordsize="10,20">
              <v:shape style="position:absolute;left:6327;top:2996;width:10;height:20" coordorigin="6327,2996" coordsize="10,20" path="m6327,3015l6337,3015,6337,2996,6327,2996,6327,3015xe" filled="true" fillcolor="#000000" stroked="false">
                <v:path arrowok="t"/>
                <v:fill type="solid"/>
              </v:shape>
            </v:group>
            <v:group style="position:absolute;left:6327;top:3015;width:10;height:20" coordorigin="6327,3015" coordsize="10,20">
              <v:shape style="position:absolute;left:6327;top:3015;width:10;height:20" coordorigin="6327,3015" coordsize="10,20" path="m6327,3034l6337,3034,6337,3015,6327,3015,6327,3034xe" filled="true" fillcolor="#000000" stroked="false">
                <v:path arrowok="t"/>
                <v:fill type="solid"/>
              </v:shape>
            </v:group>
            <v:group style="position:absolute;left:6327;top:3034;width:10;height:20" coordorigin="6327,3034" coordsize="10,20">
              <v:shape style="position:absolute;left:6327;top:3034;width:10;height:20" coordorigin="6327,3034" coordsize="10,20" path="m6327,3054l6337,3054,6337,3034,6327,3034,6327,3054xe" filled="true" fillcolor="#000000" stroked="false">
                <v:path arrowok="t"/>
                <v:fill type="solid"/>
              </v:shape>
            </v:group>
            <v:group style="position:absolute;left:6327;top:3054;width:10;height:20" coordorigin="6327,3054" coordsize="10,20">
              <v:shape style="position:absolute;left:6327;top:3054;width:10;height:20" coordorigin="6327,3054" coordsize="10,20" path="m6327,3073l6337,3073,6337,3054,6327,3054,6327,3073xe" filled="true" fillcolor="#000000" stroked="false">
                <v:path arrowok="t"/>
                <v:fill type="solid"/>
              </v:shape>
            </v:group>
            <v:group style="position:absolute;left:6327;top:3073;width:10;height:20" coordorigin="6327,3073" coordsize="10,20">
              <v:shape style="position:absolute;left:6327;top:3073;width:10;height:20" coordorigin="6327,3073" coordsize="10,20" path="m6327,3092l6337,3092,6337,3073,6327,3073,6327,3092xe" filled="true" fillcolor="#000000" stroked="false">
                <v:path arrowok="t"/>
                <v:fill type="solid"/>
              </v:shape>
            </v:group>
            <v:group style="position:absolute;left:6327;top:3092;width:10;height:20" coordorigin="6327,3092" coordsize="10,20">
              <v:shape style="position:absolute;left:6327;top:3092;width:10;height:20" coordorigin="6327,3092" coordsize="10,20" path="m6327,3111l6337,3111,6337,3092,6327,3092,6327,3111xe" filled="true" fillcolor="#000000" stroked="false">
                <v:path arrowok="t"/>
                <v:fill type="solid"/>
              </v:shape>
            </v:group>
            <v:group style="position:absolute;left:6327;top:3111;width:10;height:20" coordorigin="6327,3111" coordsize="10,20">
              <v:shape style="position:absolute;left:6327;top:3111;width:10;height:20" coordorigin="6327,3111" coordsize="10,20" path="m6327,3130l6337,3130,6337,3111,6327,3111,6327,3130xe" filled="true" fillcolor="#000000" stroked="false">
                <v:path arrowok="t"/>
                <v:fill type="solid"/>
              </v:shape>
            </v:group>
            <v:group style="position:absolute;left:6327;top:3130;width:10;height:20" coordorigin="6327,3130" coordsize="10,20">
              <v:shape style="position:absolute;left:6327;top:3130;width:10;height:20" coordorigin="6327,3130" coordsize="10,20" path="m6327,3150l6337,3150,6337,3130,6327,3130,6327,3150xe" filled="true" fillcolor="#000000" stroked="false">
                <v:path arrowok="t"/>
                <v:fill type="solid"/>
              </v:shape>
            </v:group>
            <v:group style="position:absolute;left:6327;top:3150;width:10;height:20" coordorigin="6327,3150" coordsize="10,20">
              <v:shape style="position:absolute;left:6327;top:3150;width:10;height:20" coordorigin="6327,3150" coordsize="10,20" path="m6327,3169l6337,3169,6337,3150,6327,3150,6327,3169xe" filled="true" fillcolor="#000000" stroked="false">
                <v:path arrowok="t"/>
                <v:fill type="solid"/>
              </v:shape>
            </v:group>
            <v:group style="position:absolute;left:6327;top:3169;width:10;height:20" coordorigin="6327,3169" coordsize="10,20">
              <v:shape style="position:absolute;left:6327;top:3169;width:10;height:20" coordorigin="6327,3169" coordsize="10,20" path="m6327,3188l6337,3188,6337,3169,6327,3169,6327,3188xe" filled="true" fillcolor="#000000" stroked="false">
                <v:path arrowok="t"/>
                <v:fill type="solid"/>
              </v:shape>
            </v:group>
            <v:group style="position:absolute;left:6327;top:3188;width:10;height:20" coordorigin="6327,3188" coordsize="10,20">
              <v:shape style="position:absolute;left:6327;top:3188;width:10;height:20" coordorigin="6327,3188" coordsize="10,20" path="m6327,3207l6337,3207,6337,3188,6327,3188,6327,3207xe" filled="true" fillcolor="#000000" stroked="false">
                <v:path arrowok="t"/>
                <v:fill type="solid"/>
              </v:shape>
            </v:group>
            <v:group style="position:absolute;left:6327;top:3207;width:10;height:20" coordorigin="6327,3207" coordsize="10,20">
              <v:shape style="position:absolute;left:6327;top:3207;width:10;height:20" coordorigin="6327,3207" coordsize="10,20" path="m6327,3226l6337,3226,6337,3207,6327,3207,6327,3226xe" filled="true" fillcolor="#000000" stroked="false">
                <v:path arrowok="t"/>
                <v:fill type="solid"/>
              </v:shape>
            </v:group>
            <v:group style="position:absolute;left:6327;top:3226;width:10;height:20" coordorigin="6327,3226" coordsize="10,20">
              <v:shape style="position:absolute;left:6327;top:3226;width:10;height:20" coordorigin="6327,3226" coordsize="10,20" path="m6327,3246l6337,3246,6337,3226,6327,3226,6327,3246xe" filled="true" fillcolor="#000000" stroked="false">
                <v:path arrowok="t"/>
                <v:fill type="solid"/>
              </v:shape>
            </v:group>
            <v:group style="position:absolute;left:6327;top:3246;width:10;height:20" coordorigin="6327,3246" coordsize="10,20">
              <v:shape style="position:absolute;left:6327;top:3246;width:10;height:20" coordorigin="6327,3246" coordsize="10,20" path="m6327,3265l6337,3265,6337,3246,6327,3246,6327,3265xe" filled="true" fillcolor="#000000" stroked="false">
                <v:path arrowok="t"/>
                <v:fill type="solid"/>
              </v:shape>
            </v:group>
            <v:group style="position:absolute;left:6327;top:3265;width:10;height:20" coordorigin="6327,3265" coordsize="10,20">
              <v:shape style="position:absolute;left:6327;top:3265;width:10;height:20" coordorigin="6327,3265" coordsize="10,20" path="m6327,3284l6337,3284,6337,3265,6327,3265,6327,3284xe" filled="true" fillcolor="#000000" stroked="false">
                <v:path arrowok="t"/>
                <v:fill type="solid"/>
              </v:shape>
            </v:group>
            <v:group style="position:absolute;left:6327;top:3284;width:10;height:20" coordorigin="6327,3284" coordsize="10,20">
              <v:shape style="position:absolute;left:6327;top:3284;width:10;height:20" coordorigin="6327,3284" coordsize="10,20" path="m6327,3303l6337,3303,6337,3284,6327,3284,6327,3303xe" filled="true" fillcolor="#000000" stroked="false">
                <v:path arrowok="t"/>
                <v:fill type="solid"/>
              </v:shape>
            </v:group>
            <v:group style="position:absolute;left:6327;top:3303;width:10;height:20" coordorigin="6327,3303" coordsize="10,20">
              <v:shape style="position:absolute;left:6327;top:3303;width:10;height:20" coordorigin="6327,3303" coordsize="10,20" path="m6327,3322l6337,3322,6337,3303,6327,3303,6327,3322xe" filled="true" fillcolor="#000000" stroked="false">
                <v:path arrowok="t"/>
                <v:fill type="solid"/>
              </v:shape>
            </v:group>
            <v:group style="position:absolute;left:6327;top:3322;width:10;height:20" coordorigin="6327,3322" coordsize="10,20">
              <v:shape style="position:absolute;left:6327;top:3322;width:10;height:20" coordorigin="6327,3322" coordsize="10,20" path="m6327,3342l6337,3342,6337,3322,6327,3322,6327,3342xe" filled="true" fillcolor="#000000" stroked="false">
                <v:path arrowok="t"/>
                <v:fill type="solid"/>
              </v:shape>
            </v:group>
            <v:group style="position:absolute;left:6327;top:3342;width:10;height:20" coordorigin="6327,3342" coordsize="10,20">
              <v:shape style="position:absolute;left:6327;top:3342;width:10;height:20" coordorigin="6327,3342" coordsize="10,20" path="m6327,3361l6337,3361,6337,3342,6327,3342,6327,3361xe" filled="true" fillcolor="#000000" stroked="false">
                <v:path arrowok="t"/>
                <v:fill type="solid"/>
              </v:shape>
            </v:group>
            <v:group style="position:absolute;left:6327;top:3361;width:10;height:20" coordorigin="6327,3361" coordsize="10,20">
              <v:shape style="position:absolute;left:6327;top:3361;width:10;height:20" coordorigin="6327,3361" coordsize="10,20" path="m6327,3380l6337,3380,6337,3361,6327,3361,6327,3380xe" filled="true" fillcolor="#000000" stroked="false">
                <v:path arrowok="t"/>
                <v:fill type="solid"/>
              </v:shape>
            </v:group>
            <v:group style="position:absolute;left:6327;top:3380;width:10;height:20" coordorigin="6327,3380" coordsize="10,20">
              <v:shape style="position:absolute;left:6327;top:3380;width:10;height:20" coordorigin="6327,3380" coordsize="10,20" path="m6327,3399l6337,3399,6337,3380,6327,3380,6327,3399xe" filled="true" fillcolor="#000000" stroked="false">
                <v:path arrowok="t"/>
                <v:fill type="solid"/>
              </v:shape>
            </v:group>
            <v:group style="position:absolute;left:6327;top:3399;width:10;height:20" coordorigin="6327,3399" coordsize="10,20">
              <v:shape style="position:absolute;left:6327;top:3399;width:10;height:20" coordorigin="6327,3399" coordsize="10,20" path="m6327,3418l6337,3418,6337,3399,6327,3399,6327,3418xe" filled="true" fillcolor="#000000" stroked="false">
                <v:path arrowok="t"/>
                <v:fill type="solid"/>
              </v:shape>
            </v:group>
            <v:group style="position:absolute;left:6327;top:3418;width:10;height:20" coordorigin="6327,3418" coordsize="10,20">
              <v:shape style="position:absolute;left:6327;top:3418;width:10;height:20" coordorigin="6327,3418" coordsize="10,20" path="m6327,3438l6337,3438,6337,3418,6327,3418,6327,3438xe" filled="true" fillcolor="#000000" stroked="false">
                <v:path arrowok="t"/>
                <v:fill type="solid"/>
              </v:shape>
            </v:group>
            <v:group style="position:absolute;left:6327;top:3438;width:10;height:20" coordorigin="6327,3438" coordsize="10,20">
              <v:shape style="position:absolute;left:6327;top:3438;width:10;height:20" coordorigin="6327,3438" coordsize="10,20" path="m6327,3457l6337,3457,6337,3438,6327,3438,6327,3457xe" filled="true" fillcolor="#000000" stroked="false">
                <v:path arrowok="t"/>
                <v:fill type="solid"/>
              </v:shape>
            </v:group>
            <v:group style="position:absolute;left:6327;top:3457;width:10;height:20" coordorigin="6327,3457" coordsize="10,20">
              <v:shape style="position:absolute;left:6327;top:3457;width:10;height:20" coordorigin="6327,3457" coordsize="10,20" path="m6327,3476l6337,3476,6337,3457,6327,3457,6327,3476xe" filled="true" fillcolor="#000000" stroked="false">
                <v:path arrowok="t"/>
                <v:fill type="solid"/>
              </v:shape>
            </v:group>
            <v:group style="position:absolute;left:6327;top:3476;width:10;height:20" coordorigin="6327,3476" coordsize="10,20">
              <v:shape style="position:absolute;left:6327;top:3476;width:10;height:20" coordorigin="6327,3476" coordsize="10,20" path="m6327,3495l6337,3495,6337,3476,6327,3476,6327,3495xe" filled="true" fillcolor="#000000" stroked="false">
                <v:path arrowok="t"/>
                <v:fill type="solid"/>
              </v:shape>
            </v:group>
            <v:group style="position:absolute;left:6327;top:3495;width:10;height:20" coordorigin="6327,3495" coordsize="10,20">
              <v:shape style="position:absolute;left:6327;top:3495;width:10;height:20" coordorigin="6327,3495" coordsize="10,20" path="m6327,3514l6337,3514,6337,3495,6327,3495,6327,3514xe" filled="true" fillcolor="#000000" stroked="false">
                <v:path arrowok="t"/>
                <v:fill type="solid"/>
              </v:shape>
            </v:group>
            <v:group style="position:absolute;left:6327;top:3514;width:10;height:20" coordorigin="6327,3514" coordsize="10,20">
              <v:shape style="position:absolute;left:6327;top:3514;width:10;height:20" coordorigin="6327,3514" coordsize="10,20" path="m6327,3534l6337,3534,6337,3514,6327,3514,6327,3534xe" filled="true" fillcolor="#000000" stroked="false">
                <v:path arrowok="t"/>
                <v:fill type="solid"/>
              </v:shape>
            </v:group>
            <v:group style="position:absolute;left:6327;top:3534;width:10;height:20" coordorigin="6327,3534" coordsize="10,20">
              <v:shape style="position:absolute;left:6327;top:3534;width:10;height:20" coordorigin="6327,3534" coordsize="10,20" path="m6327,3553l6337,3553,6337,3534,6327,3534,6327,3553xe" filled="true" fillcolor="#000000" stroked="false">
                <v:path arrowok="t"/>
                <v:fill type="solid"/>
              </v:shape>
            </v:group>
            <v:group style="position:absolute;left:6327;top:3553;width:10;height:20" coordorigin="6327,3553" coordsize="10,20">
              <v:shape style="position:absolute;left:6327;top:3553;width:10;height:20" coordorigin="6327,3553" coordsize="10,20" path="m6327,3572l6337,3572,6337,3553,6327,3553,6327,3572xe" filled="true" fillcolor="#000000" stroked="false">
                <v:path arrowok="t"/>
                <v:fill type="solid"/>
              </v:shape>
            </v:group>
            <v:group style="position:absolute;left:6327;top:3572;width:10;height:20" coordorigin="6327,3572" coordsize="10,20">
              <v:shape style="position:absolute;left:6327;top:3572;width:10;height:20" coordorigin="6327,3572" coordsize="10,20" path="m6327,3591l6337,3591,6337,3572,6327,3572,6327,3591xe" filled="true" fillcolor="#000000" stroked="false">
                <v:path arrowok="t"/>
                <v:fill type="solid"/>
              </v:shape>
            </v:group>
            <v:group style="position:absolute;left:6327;top:3591;width:10;height:20" coordorigin="6327,3591" coordsize="10,20">
              <v:shape style="position:absolute;left:6327;top:3591;width:10;height:20" coordorigin="6327,3591" coordsize="10,20" path="m6327,3610l6337,3610,6337,3591,6327,3591,6327,3610xe" filled="true" fillcolor="#000000" stroked="false">
                <v:path arrowok="t"/>
                <v:fill type="solid"/>
              </v:shape>
            </v:group>
            <v:group style="position:absolute;left:6327;top:3610;width:10;height:20" coordorigin="6327,3610" coordsize="10,20">
              <v:shape style="position:absolute;left:6327;top:3610;width:10;height:20" coordorigin="6327,3610" coordsize="10,20" path="m6327,3630l6337,3630,6337,3610,6327,3610,6327,3630xe" filled="true" fillcolor="#000000" stroked="false">
                <v:path arrowok="t"/>
                <v:fill type="solid"/>
              </v:shape>
            </v:group>
            <v:group style="position:absolute;left:6327;top:3630;width:10;height:20" coordorigin="6327,3630" coordsize="10,20">
              <v:shape style="position:absolute;left:6327;top:3630;width:10;height:20" coordorigin="6327,3630" coordsize="10,20" path="m6327,3649l6337,3649,6337,3630,6327,3630,6327,3649xe" filled="true" fillcolor="#000000" stroked="false">
                <v:path arrowok="t"/>
                <v:fill type="solid"/>
              </v:shape>
            </v:group>
            <v:group style="position:absolute;left:6327;top:3649;width:10;height:20" coordorigin="6327,3649" coordsize="10,20">
              <v:shape style="position:absolute;left:6327;top:3649;width:10;height:20" coordorigin="6327,3649" coordsize="10,20" path="m6327,3668l6337,3668,6337,3649,6327,3649,6327,3668xe" filled="true" fillcolor="#000000" stroked="false">
                <v:path arrowok="t"/>
                <v:fill type="solid"/>
              </v:shape>
            </v:group>
            <v:group style="position:absolute;left:6853;top:2650;width:10;height:20" coordorigin="6853,2650" coordsize="10,20">
              <v:shape style="position:absolute;left:6853;top:2650;width:10;height:20" coordorigin="6853,2650" coordsize="10,20" path="m6853,2670l6863,2670,6863,2650,6853,2650,6853,2670xe" filled="true" fillcolor="#000000" stroked="false">
                <v:path arrowok="t"/>
                <v:fill type="solid"/>
              </v:shape>
            </v:group>
            <v:group style="position:absolute;left:6853;top:2670;width:10;height:20" coordorigin="6853,2670" coordsize="10,20">
              <v:shape style="position:absolute;left:6853;top:2670;width:10;height:20" coordorigin="6853,2670" coordsize="10,20" path="m6853,2689l6863,2689,6863,2670,6853,2670,6853,2689xe" filled="true" fillcolor="#000000" stroked="false">
                <v:path arrowok="t"/>
                <v:fill type="solid"/>
              </v:shape>
            </v:group>
            <v:group style="position:absolute;left:6853;top:2689;width:10;height:20" coordorigin="6853,2689" coordsize="10,20">
              <v:shape style="position:absolute;left:6853;top:2689;width:10;height:20" coordorigin="6853,2689" coordsize="10,20" path="m6853,2708l6863,2708,6863,2689,6853,2689,6853,2708xe" filled="true" fillcolor="#000000" stroked="false">
                <v:path arrowok="t"/>
                <v:fill type="solid"/>
              </v:shape>
            </v:group>
            <v:group style="position:absolute;left:6853;top:2708;width:10;height:20" coordorigin="6853,2708" coordsize="10,20">
              <v:shape style="position:absolute;left:6853;top:2708;width:10;height:20" coordorigin="6853,2708" coordsize="10,20" path="m6853,2727l6863,2727,6863,2708,6853,2708,6853,2727xe" filled="true" fillcolor="#000000" stroked="false">
                <v:path arrowok="t"/>
                <v:fill type="solid"/>
              </v:shape>
            </v:group>
            <v:group style="position:absolute;left:6853;top:2727;width:10;height:20" coordorigin="6853,2727" coordsize="10,20">
              <v:shape style="position:absolute;left:6853;top:2727;width:10;height:20" coordorigin="6853,2727" coordsize="10,20" path="m6853,2746l6863,2746,6863,2727,6853,2727,6853,2746xe" filled="true" fillcolor="#000000" stroked="false">
                <v:path arrowok="t"/>
                <v:fill type="solid"/>
              </v:shape>
            </v:group>
            <v:group style="position:absolute;left:6853;top:2746;width:10;height:20" coordorigin="6853,2746" coordsize="10,20">
              <v:shape style="position:absolute;left:6853;top:2746;width:10;height:20" coordorigin="6853,2746" coordsize="10,20" path="m6853,2766l6863,2766,6863,2746,6853,2746,6853,2766xe" filled="true" fillcolor="#000000" stroked="false">
                <v:path arrowok="t"/>
                <v:fill type="solid"/>
              </v:shape>
            </v:group>
            <v:group style="position:absolute;left:6853;top:2766;width:10;height:20" coordorigin="6853,2766" coordsize="10,20">
              <v:shape style="position:absolute;left:6853;top:2766;width:10;height:20" coordorigin="6853,2766" coordsize="10,20" path="m6853,2785l6863,2785,6863,2766,6853,2766,6853,2785xe" filled="true" fillcolor="#000000" stroked="false">
                <v:path arrowok="t"/>
                <v:fill type="solid"/>
              </v:shape>
            </v:group>
            <v:group style="position:absolute;left:6853;top:2785;width:10;height:20" coordorigin="6853,2785" coordsize="10,20">
              <v:shape style="position:absolute;left:6853;top:2785;width:10;height:20" coordorigin="6853,2785" coordsize="10,20" path="m6853,2804l6863,2804,6863,2785,6853,2785,6853,2804xe" filled="true" fillcolor="#000000" stroked="false">
                <v:path arrowok="t"/>
                <v:fill type="solid"/>
              </v:shape>
            </v:group>
            <v:group style="position:absolute;left:6853;top:2804;width:10;height:20" coordorigin="6853,2804" coordsize="10,20">
              <v:shape style="position:absolute;left:6853;top:2804;width:10;height:20" coordorigin="6853,2804" coordsize="10,20" path="m6853,2823l6863,2823,6863,2804,6853,2804,6853,2823xe" filled="true" fillcolor="#000000" stroked="false">
                <v:path arrowok="t"/>
                <v:fill type="solid"/>
              </v:shape>
            </v:group>
            <v:group style="position:absolute;left:6853;top:2823;width:10;height:20" coordorigin="6853,2823" coordsize="10,20">
              <v:shape style="position:absolute;left:6853;top:2823;width:10;height:20" coordorigin="6853,2823" coordsize="10,20" path="m6853,2842l6863,2842,6863,2823,6853,2823,6853,2842xe" filled="true" fillcolor="#000000" stroked="false">
                <v:path arrowok="t"/>
                <v:fill type="solid"/>
              </v:shape>
            </v:group>
            <v:group style="position:absolute;left:6853;top:2842;width:10;height:20" coordorigin="6853,2842" coordsize="10,20">
              <v:shape style="position:absolute;left:6853;top:2842;width:10;height:20" coordorigin="6853,2842" coordsize="10,20" path="m6853,2862l6863,2862,6863,2842,6853,2842,6853,2862xe" filled="true" fillcolor="#000000" stroked="false">
                <v:path arrowok="t"/>
                <v:fill type="solid"/>
              </v:shape>
            </v:group>
            <v:group style="position:absolute;left:6853;top:2862;width:10;height:20" coordorigin="6853,2862" coordsize="10,20">
              <v:shape style="position:absolute;left:6853;top:2862;width:10;height:20" coordorigin="6853,2862" coordsize="10,20" path="m6853,2881l6863,2881,6863,2862,6853,2862,6853,2881xe" filled="true" fillcolor="#000000" stroked="false">
                <v:path arrowok="t"/>
                <v:fill type="solid"/>
              </v:shape>
            </v:group>
            <v:group style="position:absolute;left:6853;top:2881;width:10;height:20" coordorigin="6853,2881" coordsize="10,20">
              <v:shape style="position:absolute;left:6853;top:2881;width:10;height:20" coordorigin="6853,2881" coordsize="10,20" path="m6853,2900l6863,2900,6863,2881,6853,2881,6853,2900xe" filled="true" fillcolor="#000000" stroked="false">
                <v:path arrowok="t"/>
                <v:fill type="solid"/>
              </v:shape>
            </v:group>
            <v:group style="position:absolute;left:6853;top:2900;width:10;height:20" coordorigin="6853,2900" coordsize="10,20">
              <v:shape style="position:absolute;left:6853;top:2900;width:10;height:20" coordorigin="6853,2900" coordsize="10,20" path="m6853,2919l6863,2919,6863,2900,6853,2900,6853,2919xe" filled="true" fillcolor="#000000" stroked="false">
                <v:path arrowok="t"/>
                <v:fill type="solid"/>
              </v:shape>
            </v:group>
            <v:group style="position:absolute;left:6853;top:2919;width:10;height:20" coordorigin="6853,2919" coordsize="10,20">
              <v:shape style="position:absolute;left:6853;top:2919;width:10;height:20" coordorigin="6853,2919" coordsize="10,20" path="m6853,2938l6863,2938,6863,2919,6853,2919,6853,2938xe" filled="true" fillcolor="#000000" stroked="false">
                <v:path arrowok="t"/>
                <v:fill type="solid"/>
              </v:shape>
            </v:group>
            <v:group style="position:absolute;left:6853;top:2938;width:10;height:20" coordorigin="6853,2938" coordsize="10,20">
              <v:shape style="position:absolute;left:6853;top:2938;width:10;height:20" coordorigin="6853,2938" coordsize="10,20" path="m6853,2958l6863,2958,6863,2938,6853,2938,6853,2958xe" filled="true" fillcolor="#000000" stroked="false">
                <v:path arrowok="t"/>
                <v:fill type="solid"/>
              </v:shape>
            </v:group>
            <v:group style="position:absolute;left:6853;top:2958;width:10;height:20" coordorigin="6853,2958" coordsize="10,20">
              <v:shape style="position:absolute;left:6853;top:2958;width:10;height:20" coordorigin="6853,2958" coordsize="10,20" path="m6853,2977l6863,2977,6863,2958,6853,2958,6853,2977xe" filled="true" fillcolor="#000000" stroked="false">
                <v:path arrowok="t"/>
                <v:fill type="solid"/>
              </v:shape>
            </v:group>
            <v:group style="position:absolute;left:6853;top:2977;width:10;height:20" coordorigin="6853,2977" coordsize="10,20">
              <v:shape style="position:absolute;left:6853;top:2977;width:10;height:20" coordorigin="6853,2977" coordsize="10,20" path="m6853,2996l6863,2996,6863,2977,6853,2977,6853,2996xe" filled="true" fillcolor="#000000" stroked="false">
                <v:path arrowok="t"/>
                <v:fill type="solid"/>
              </v:shape>
            </v:group>
            <v:group style="position:absolute;left:6853;top:2996;width:10;height:20" coordorigin="6853,2996" coordsize="10,20">
              <v:shape style="position:absolute;left:6853;top:2996;width:10;height:20" coordorigin="6853,2996" coordsize="10,20" path="m6853,3015l6863,3015,6863,2996,6853,2996,6853,3015xe" filled="true" fillcolor="#000000" stroked="false">
                <v:path arrowok="t"/>
                <v:fill type="solid"/>
              </v:shape>
            </v:group>
            <v:group style="position:absolute;left:6853;top:3015;width:10;height:20" coordorigin="6853,3015" coordsize="10,20">
              <v:shape style="position:absolute;left:6853;top:3015;width:10;height:20" coordorigin="6853,3015" coordsize="10,20" path="m6853,3034l6863,3034,6863,3015,6853,3015,6853,3034xe" filled="true" fillcolor="#000000" stroked="false">
                <v:path arrowok="t"/>
                <v:fill type="solid"/>
              </v:shape>
            </v:group>
            <v:group style="position:absolute;left:6853;top:3034;width:10;height:20" coordorigin="6853,3034" coordsize="10,20">
              <v:shape style="position:absolute;left:6853;top:3034;width:10;height:20" coordorigin="6853,3034" coordsize="10,20" path="m6853,3054l6863,3054,6863,3034,6853,3034,6853,3054xe" filled="true" fillcolor="#000000" stroked="false">
                <v:path arrowok="t"/>
                <v:fill type="solid"/>
              </v:shape>
            </v:group>
            <v:group style="position:absolute;left:6853;top:3054;width:10;height:20" coordorigin="6853,3054" coordsize="10,20">
              <v:shape style="position:absolute;left:6853;top:3054;width:10;height:20" coordorigin="6853,3054" coordsize="10,20" path="m6853,3073l6863,3073,6863,3054,6853,3054,6853,3073xe" filled="true" fillcolor="#000000" stroked="false">
                <v:path arrowok="t"/>
                <v:fill type="solid"/>
              </v:shape>
            </v:group>
            <v:group style="position:absolute;left:6853;top:3073;width:10;height:20" coordorigin="6853,3073" coordsize="10,20">
              <v:shape style="position:absolute;left:6853;top:3073;width:10;height:20" coordorigin="6853,3073" coordsize="10,20" path="m6853,3092l6863,3092,6863,3073,6853,3073,6853,3092xe" filled="true" fillcolor="#000000" stroked="false">
                <v:path arrowok="t"/>
                <v:fill type="solid"/>
              </v:shape>
            </v:group>
            <v:group style="position:absolute;left:6853;top:3092;width:10;height:20" coordorigin="6853,3092" coordsize="10,20">
              <v:shape style="position:absolute;left:6853;top:3092;width:10;height:20" coordorigin="6853,3092" coordsize="10,20" path="m6853,3111l6863,3111,6863,3092,6853,3092,6853,3111xe" filled="true" fillcolor="#000000" stroked="false">
                <v:path arrowok="t"/>
                <v:fill type="solid"/>
              </v:shape>
            </v:group>
            <v:group style="position:absolute;left:6853;top:3111;width:10;height:20" coordorigin="6853,3111" coordsize="10,20">
              <v:shape style="position:absolute;left:6853;top:3111;width:10;height:20" coordorigin="6853,3111" coordsize="10,20" path="m6853,3130l6863,3130,6863,3111,6853,3111,6853,3130xe" filled="true" fillcolor="#000000" stroked="false">
                <v:path arrowok="t"/>
                <v:fill type="solid"/>
              </v:shape>
            </v:group>
            <v:group style="position:absolute;left:6853;top:3130;width:10;height:20" coordorigin="6853,3130" coordsize="10,20">
              <v:shape style="position:absolute;left:6853;top:3130;width:10;height:20" coordorigin="6853,3130" coordsize="10,20" path="m6853,3150l6863,3150,6863,3130,6853,3130,6853,3150xe" filled="true" fillcolor="#000000" stroked="false">
                <v:path arrowok="t"/>
                <v:fill type="solid"/>
              </v:shape>
            </v:group>
            <v:group style="position:absolute;left:6853;top:3150;width:10;height:20" coordorigin="6853,3150" coordsize="10,20">
              <v:shape style="position:absolute;left:6853;top:3150;width:10;height:20" coordorigin="6853,3150" coordsize="10,20" path="m6853,3169l6863,3169,6863,3150,6853,3150,6853,3169xe" filled="true" fillcolor="#000000" stroked="false">
                <v:path arrowok="t"/>
                <v:fill type="solid"/>
              </v:shape>
            </v:group>
            <v:group style="position:absolute;left:6853;top:3169;width:10;height:20" coordorigin="6853,3169" coordsize="10,20">
              <v:shape style="position:absolute;left:6853;top:3169;width:10;height:20" coordorigin="6853,3169" coordsize="10,20" path="m6853,3188l6863,3188,6863,3169,6853,3169,6853,3188xe" filled="true" fillcolor="#000000" stroked="false">
                <v:path arrowok="t"/>
                <v:fill type="solid"/>
              </v:shape>
            </v:group>
            <v:group style="position:absolute;left:6853;top:3188;width:10;height:20" coordorigin="6853,3188" coordsize="10,20">
              <v:shape style="position:absolute;left:6853;top:3188;width:10;height:20" coordorigin="6853,3188" coordsize="10,20" path="m6853,3207l6863,3207,6863,3188,6853,3188,6853,3207xe" filled="true" fillcolor="#000000" stroked="false">
                <v:path arrowok="t"/>
                <v:fill type="solid"/>
              </v:shape>
            </v:group>
            <v:group style="position:absolute;left:6853;top:3207;width:10;height:20" coordorigin="6853,3207" coordsize="10,20">
              <v:shape style="position:absolute;left:6853;top:3207;width:10;height:20" coordorigin="6853,3207" coordsize="10,20" path="m6853,3226l6863,3226,6863,3207,6853,3207,6853,3226xe" filled="true" fillcolor="#000000" stroked="false">
                <v:path arrowok="t"/>
                <v:fill type="solid"/>
              </v:shape>
            </v:group>
            <v:group style="position:absolute;left:6853;top:3226;width:10;height:20" coordorigin="6853,3226" coordsize="10,20">
              <v:shape style="position:absolute;left:6853;top:3226;width:10;height:20" coordorigin="6853,3226" coordsize="10,20" path="m6853,3246l6863,3246,6863,3226,6853,3226,6853,3246xe" filled="true" fillcolor="#000000" stroked="false">
                <v:path arrowok="t"/>
                <v:fill type="solid"/>
              </v:shape>
            </v:group>
            <v:group style="position:absolute;left:6853;top:3246;width:10;height:20" coordorigin="6853,3246" coordsize="10,20">
              <v:shape style="position:absolute;left:6853;top:3246;width:10;height:20" coordorigin="6853,3246" coordsize="10,20" path="m6853,3265l6863,3265,6863,3246,6853,3246,6853,3265xe" filled="true" fillcolor="#000000" stroked="false">
                <v:path arrowok="t"/>
                <v:fill type="solid"/>
              </v:shape>
            </v:group>
            <v:group style="position:absolute;left:6853;top:3265;width:10;height:20" coordorigin="6853,3265" coordsize="10,20">
              <v:shape style="position:absolute;left:6853;top:3265;width:10;height:20" coordorigin="6853,3265" coordsize="10,20" path="m6853,3284l6863,3284,6863,3265,6853,3265,6853,3284xe" filled="true" fillcolor="#000000" stroked="false">
                <v:path arrowok="t"/>
                <v:fill type="solid"/>
              </v:shape>
            </v:group>
            <v:group style="position:absolute;left:6853;top:3284;width:10;height:20" coordorigin="6853,3284" coordsize="10,20">
              <v:shape style="position:absolute;left:6853;top:3284;width:10;height:20" coordorigin="6853,3284" coordsize="10,20" path="m6853,3303l6863,3303,6863,3284,6853,3284,6853,3303xe" filled="true" fillcolor="#000000" stroked="false">
                <v:path arrowok="t"/>
                <v:fill type="solid"/>
              </v:shape>
            </v:group>
            <v:group style="position:absolute;left:6853;top:3303;width:10;height:20" coordorigin="6853,3303" coordsize="10,20">
              <v:shape style="position:absolute;left:6853;top:3303;width:10;height:20" coordorigin="6853,3303" coordsize="10,20" path="m6853,3322l6863,3322,6863,3303,6853,3303,6853,3322xe" filled="true" fillcolor="#000000" stroked="false">
                <v:path arrowok="t"/>
                <v:fill type="solid"/>
              </v:shape>
            </v:group>
            <v:group style="position:absolute;left:6853;top:3322;width:10;height:20" coordorigin="6853,3322" coordsize="10,20">
              <v:shape style="position:absolute;left:6853;top:3322;width:10;height:20" coordorigin="6853,3322" coordsize="10,20" path="m6853,3342l6863,3342,6863,3322,6853,3322,6853,3342xe" filled="true" fillcolor="#000000" stroked="false">
                <v:path arrowok="t"/>
                <v:fill type="solid"/>
              </v:shape>
            </v:group>
            <v:group style="position:absolute;left:6853;top:3342;width:10;height:20" coordorigin="6853,3342" coordsize="10,20">
              <v:shape style="position:absolute;left:6853;top:3342;width:10;height:20" coordorigin="6853,3342" coordsize="10,20" path="m6853,3361l6863,3361,6863,3342,6853,3342,6853,3361xe" filled="true" fillcolor="#000000" stroked="false">
                <v:path arrowok="t"/>
                <v:fill type="solid"/>
              </v:shape>
            </v:group>
            <v:group style="position:absolute;left:6853;top:3361;width:10;height:20" coordorigin="6853,3361" coordsize="10,20">
              <v:shape style="position:absolute;left:6853;top:3361;width:10;height:20" coordorigin="6853,3361" coordsize="10,20" path="m6853,3380l6863,3380,6863,3361,6853,3361,6853,3380xe" filled="true" fillcolor="#000000" stroked="false">
                <v:path arrowok="t"/>
                <v:fill type="solid"/>
              </v:shape>
            </v:group>
            <v:group style="position:absolute;left:6853;top:3380;width:10;height:20" coordorigin="6853,3380" coordsize="10,20">
              <v:shape style="position:absolute;left:6853;top:3380;width:10;height:20" coordorigin="6853,3380" coordsize="10,20" path="m6853,3399l6863,3399,6863,3380,6853,3380,6853,3399xe" filled="true" fillcolor="#000000" stroked="false">
                <v:path arrowok="t"/>
                <v:fill type="solid"/>
              </v:shape>
            </v:group>
            <v:group style="position:absolute;left:6853;top:3399;width:10;height:20" coordorigin="6853,3399" coordsize="10,20">
              <v:shape style="position:absolute;left:6853;top:3399;width:10;height:20" coordorigin="6853,3399" coordsize="10,20" path="m6853,3418l6863,3418,6863,3399,6853,3399,6853,3418xe" filled="true" fillcolor="#000000" stroked="false">
                <v:path arrowok="t"/>
                <v:fill type="solid"/>
              </v:shape>
            </v:group>
            <v:group style="position:absolute;left:6853;top:3418;width:10;height:20" coordorigin="6853,3418" coordsize="10,20">
              <v:shape style="position:absolute;left:6853;top:3418;width:10;height:20" coordorigin="6853,3418" coordsize="10,20" path="m6853,3438l6863,3438,6863,3418,6853,3418,6853,3438xe" filled="true" fillcolor="#000000" stroked="false">
                <v:path arrowok="t"/>
                <v:fill type="solid"/>
              </v:shape>
            </v:group>
            <v:group style="position:absolute;left:6853;top:3438;width:10;height:20" coordorigin="6853,3438" coordsize="10,20">
              <v:shape style="position:absolute;left:6853;top:3438;width:10;height:20" coordorigin="6853,3438" coordsize="10,20" path="m6853,3457l6863,3457,6863,3438,6853,3438,6853,3457xe" filled="true" fillcolor="#000000" stroked="false">
                <v:path arrowok="t"/>
                <v:fill type="solid"/>
              </v:shape>
            </v:group>
            <v:group style="position:absolute;left:6853;top:3457;width:10;height:20" coordorigin="6853,3457" coordsize="10,20">
              <v:shape style="position:absolute;left:6853;top:3457;width:10;height:20" coordorigin="6853,3457" coordsize="10,20" path="m6853,3476l6863,3476,6863,3457,6853,3457,6853,3476xe" filled="true" fillcolor="#000000" stroked="false">
                <v:path arrowok="t"/>
                <v:fill type="solid"/>
              </v:shape>
            </v:group>
            <v:group style="position:absolute;left:6853;top:3476;width:10;height:20" coordorigin="6853,3476" coordsize="10,20">
              <v:shape style="position:absolute;left:6853;top:3476;width:10;height:20" coordorigin="6853,3476" coordsize="10,20" path="m6853,3495l6863,3495,6863,3476,6853,3476,6853,3495xe" filled="true" fillcolor="#000000" stroked="false">
                <v:path arrowok="t"/>
                <v:fill type="solid"/>
              </v:shape>
            </v:group>
            <v:group style="position:absolute;left:6853;top:3495;width:10;height:20" coordorigin="6853,3495" coordsize="10,20">
              <v:shape style="position:absolute;left:6853;top:3495;width:10;height:20" coordorigin="6853,3495" coordsize="10,20" path="m6853,3514l6863,3514,6863,3495,6853,3495,6853,3514xe" filled="true" fillcolor="#000000" stroked="false">
                <v:path arrowok="t"/>
                <v:fill type="solid"/>
              </v:shape>
            </v:group>
            <v:group style="position:absolute;left:6853;top:3514;width:10;height:20" coordorigin="6853,3514" coordsize="10,20">
              <v:shape style="position:absolute;left:6853;top:3514;width:10;height:20" coordorigin="6853,3514" coordsize="10,20" path="m6853,3534l6863,3534,6863,3514,6853,3514,6853,3534xe" filled="true" fillcolor="#000000" stroked="false">
                <v:path arrowok="t"/>
                <v:fill type="solid"/>
              </v:shape>
            </v:group>
            <v:group style="position:absolute;left:6853;top:3534;width:10;height:20" coordorigin="6853,3534" coordsize="10,20">
              <v:shape style="position:absolute;left:6853;top:3534;width:10;height:20" coordorigin="6853,3534" coordsize="10,20" path="m6853,3553l6863,3553,6863,3534,6853,3534,6853,3553xe" filled="true" fillcolor="#000000" stroked="false">
                <v:path arrowok="t"/>
                <v:fill type="solid"/>
              </v:shape>
            </v:group>
            <v:group style="position:absolute;left:6853;top:3553;width:10;height:20" coordorigin="6853,3553" coordsize="10,20">
              <v:shape style="position:absolute;left:6853;top:3553;width:10;height:20" coordorigin="6853,3553" coordsize="10,20" path="m6853,3572l6863,3572,6863,3553,6853,3553,6853,3572xe" filled="true" fillcolor="#000000" stroked="false">
                <v:path arrowok="t"/>
                <v:fill type="solid"/>
              </v:shape>
            </v:group>
            <v:group style="position:absolute;left:6853;top:3572;width:10;height:20" coordorigin="6853,3572" coordsize="10,20">
              <v:shape style="position:absolute;left:6853;top:3572;width:10;height:20" coordorigin="6853,3572" coordsize="10,20" path="m6853,3591l6863,3591,6863,3572,6853,3572,6853,3591xe" filled="true" fillcolor="#000000" stroked="false">
                <v:path arrowok="t"/>
                <v:fill type="solid"/>
              </v:shape>
            </v:group>
            <v:group style="position:absolute;left:6853;top:3591;width:10;height:20" coordorigin="6853,3591" coordsize="10,20">
              <v:shape style="position:absolute;left:6853;top:3591;width:10;height:20" coordorigin="6853,3591" coordsize="10,20" path="m6853,3610l6863,3610,6863,3591,6853,3591,6853,3610xe" filled="true" fillcolor="#000000" stroked="false">
                <v:path arrowok="t"/>
                <v:fill type="solid"/>
              </v:shape>
            </v:group>
            <v:group style="position:absolute;left:6853;top:3610;width:10;height:20" coordorigin="6853,3610" coordsize="10,20">
              <v:shape style="position:absolute;left:6853;top:3610;width:10;height:20" coordorigin="6853,3610" coordsize="10,20" path="m6853,3630l6863,3630,6863,3610,6853,3610,6853,3630xe" filled="true" fillcolor="#000000" stroked="false">
                <v:path arrowok="t"/>
                <v:fill type="solid"/>
              </v:shape>
            </v:group>
            <v:group style="position:absolute;left:6853;top:3630;width:10;height:20" coordorigin="6853,3630" coordsize="10,20">
              <v:shape style="position:absolute;left:6853;top:3630;width:10;height:20" coordorigin="6853,3630" coordsize="10,20" path="m6853,3649l6863,3649,6863,3630,6853,3630,6853,3649xe" filled="true" fillcolor="#000000" stroked="false">
                <v:path arrowok="t"/>
                <v:fill type="solid"/>
              </v:shape>
            </v:group>
            <v:group style="position:absolute;left:6853;top:3649;width:10;height:20" coordorigin="6853,3649" coordsize="10,20">
              <v:shape style="position:absolute;left:6853;top:3649;width:10;height:20" coordorigin="6853,3649" coordsize="10,20" path="m6853,3668l6863,3668,6863,3649,6853,3649,6853,3668xe" filled="true" fillcolor="#000000" stroked="false">
                <v:path arrowok="t"/>
                <v:fill type="solid"/>
              </v:shape>
            </v:group>
            <v:group style="position:absolute;left:7845;top:2650;width:10;height:20" coordorigin="7845,2650" coordsize="10,20">
              <v:shape style="position:absolute;left:7845;top:2650;width:10;height:20" coordorigin="7845,2650" coordsize="10,20" path="m7845,2670l7854,2670,7854,2650,7845,2650,7845,2670xe" filled="true" fillcolor="#000000" stroked="false">
                <v:path arrowok="t"/>
                <v:fill type="solid"/>
              </v:shape>
            </v:group>
            <v:group style="position:absolute;left:7845;top:2670;width:10;height:20" coordorigin="7845,2670" coordsize="10,20">
              <v:shape style="position:absolute;left:7845;top:2670;width:10;height:20" coordorigin="7845,2670" coordsize="10,20" path="m7845,2689l7854,2689,7854,2670,7845,2670,7845,2689xe" filled="true" fillcolor="#000000" stroked="false">
                <v:path arrowok="t"/>
                <v:fill type="solid"/>
              </v:shape>
            </v:group>
            <v:group style="position:absolute;left:7845;top:2689;width:10;height:20" coordorigin="7845,2689" coordsize="10,20">
              <v:shape style="position:absolute;left:7845;top:2689;width:10;height:20" coordorigin="7845,2689" coordsize="10,20" path="m7845,2708l7854,2708,7854,2689,7845,2689,7845,2708xe" filled="true" fillcolor="#000000" stroked="false">
                <v:path arrowok="t"/>
                <v:fill type="solid"/>
              </v:shape>
            </v:group>
            <v:group style="position:absolute;left:7845;top:2708;width:10;height:20" coordorigin="7845,2708" coordsize="10,20">
              <v:shape style="position:absolute;left:7845;top:2708;width:10;height:20" coordorigin="7845,2708" coordsize="10,20" path="m7845,2727l7854,2727,7854,2708,7845,2708,7845,2727xe" filled="true" fillcolor="#000000" stroked="false">
                <v:path arrowok="t"/>
                <v:fill type="solid"/>
              </v:shape>
            </v:group>
            <v:group style="position:absolute;left:7845;top:2727;width:10;height:20" coordorigin="7845,2727" coordsize="10,20">
              <v:shape style="position:absolute;left:7845;top:2727;width:10;height:20" coordorigin="7845,2727" coordsize="10,20" path="m7845,2746l7854,2746,7854,2727,7845,2727,7845,2746xe" filled="true" fillcolor="#000000" stroked="false">
                <v:path arrowok="t"/>
                <v:fill type="solid"/>
              </v:shape>
            </v:group>
            <v:group style="position:absolute;left:7845;top:2746;width:10;height:20" coordorigin="7845,2746" coordsize="10,20">
              <v:shape style="position:absolute;left:7845;top:2746;width:10;height:20" coordorigin="7845,2746" coordsize="10,20" path="m7845,2766l7854,2766,7854,2746,7845,2746,7845,2766xe" filled="true" fillcolor="#000000" stroked="false">
                <v:path arrowok="t"/>
                <v:fill type="solid"/>
              </v:shape>
            </v:group>
            <v:group style="position:absolute;left:7845;top:2766;width:10;height:20" coordorigin="7845,2766" coordsize="10,20">
              <v:shape style="position:absolute;left:7845;top:2766;width:10;height:20" coordorigin="7845,2766" coordsize="10,20" path="m7845,2785l7854,2785,7854,2766,7845,2766,7845,2785xe" filled="true" fillcolor="#000000" stroked="false">
                <v:path arrowok="t"/>
                <v:fill type="solid"/>
              </v:shape>
            </v:group>
            <v:group style="position:absolute;left:7845;top:2785;width:10;height:20" coordorigin="7845,2785" coordsize="10,20">
              <v:shape style="position:absolute;left:7845;top:2785;width:10;height:20" coordorigin="7845,2785" coordsize="10,20" path="m7845,2804l7854,2804,7854,2785,7845,2785,7845,2804xe" filled="true" fillcolor="#000000" stroked="false">
                <v:path arrowok="t"/>
                <v:fill type="solid"/>
              </v:shape>
            </v:group>
            <v:group style="position:absolute;left:7845;top:2804;width:10;height:20" coordorigin="7845,2804" coordsize="10,20">
              <v:shape style="position:absolute;left:7845;top:2804;width:10;height:20" coordorigin="7845,2804" coordsize="10,20" path="m7845,2823l7854,2823,7854,2804,7845,2804,7845,2823xe" filled="true" fillcolor="#000000" stroked="false">
                <v:path arrowok="t"/>
                <v:fill type="solid"/>
              </v:shape>
            </v:group>
            <v:group style="position:absolute;left:7845;top:2823;width:10;height:20" coordorigin="7845,2823" coordsize="10,20">
              <v:shape style="position:absolute;left:7845;top:2823;width:10;height:20" coordorigin="7845,2823" coordsize="10,20" path="m7845,2842l7854,2842,7854,2823,7845,2823,7845,2842xe" filled="true" fillcolor="#000000" stroked="false">
                <v:path arrowok="t"/>
                <v:fill type="solid"/>
              </v:shape>
            </v:group>
            <v:group style="position:absolute;left:7845;top:2842;width:10;height:20" coordorigin="7845,2842" coordsize="10,20">
              <v:shape style="position:absolute;left:7845;top:2842;width:10;height:20" coordorigin="7845,2842" coordsize="10,20" path="m7845,2862l7854,2862,7854,2842,7845,2842,7845,2862xe" filled="true" fillcolor="#000000" stroked="false">
                <v:path arrowok="t"/>
                <v:fill type="solid"/>
              </v:shape>
            </v:group>
            <v:group style="position:absolute;left:7845;top:2862;width:10;height:20" coordorigin="7845,2862" coordsize="10,20">
              <v:shape style="position:absolute;left:7845;top:2862;width:10;height:20" coordorigin="7845,2862" coordsize="10,20" path="m7845,2881l7854,2881,7854,2862,7845,2862,7845,2881xe" filled="true" fillcolor="#000000" stroked="false">
                <v:path arrowok="t"/>
                <v:fill type="solid"/>
              </v:shape>
            </v:group>
            <v:group style="position:absolute;left:7845;top:2881;width:10;height:20" coordorigin="7845,2881" coordsize="10,20">
              <v:shape style="position:absolute;left:7845;top:2881;width:10;height:20" coordorigin="7845,2881" coordsize="10,20" path="m7845,2900l7854,2900,7854,2881,7845,2881,7845,2900xe" filled="true" fillcolor="#000000" stroked="false">
                <v:path arrowok="t"/>
                <v:fill type="solid"/>
              </v:shape>
            </v:group>
            <v:group style="position:absolute;left:7845;top:2900;width:10;height:20" coordorigin="7845,2900" coordsize="10,20">
              <v:shape style="position:absolute;left:7845;top:2900;width:10;height:20" coordorigin="7845,2900" coordsize="10,20" path="m7845,2919l7854,2919,7854,2900,7845,2900,7845,2919xe" filled="true" fillcolor="#000000" stroked="false">
                <v:path arrowok="t"/>
                <v:fill type="solid"/>
              </v:shape>
            </v:group>
            <v:group style="position:absolute;left:7845;top:2919;width:10;height:20" coordorigin="7845,2919" coordsize="10,20">
              <v:shape style="position:absolute;left:7845;top:2919;width:10;height:20" coordorigin="7845,2919" coordsize="10,20" path="m7845,2938l7854,2938,7854,2919,7845,2919,7845,2938xe" filled="true" fillcolor="#000000" stroked="false">
                <v:path arrowok="t"/>
                <v:fill type="solid"/>
              </v:shape>
            </v:group>
            <v:group style="position:absolute;left:7845;top:2938;width:10;height:20" coordorigin="7845,2938" coordsize="10,20">
              <v:shape style="position:absolute;left:7845;top:2938;width:10;height:20" coordorigin="7845,2938" coordsize="10,20" path="m7845,2958l7854,2958,7854,2938,7845,2938,7845,2958xe" filled="true" fillcolor="#000000" stroked="false">
                <v:path arrowok="t"/>
                <v:fill type="solid"/>
              </v:shape>
            </v:group>
            <v:group style="position:absolute;left:7845;top:2958;width:10;height:20" coordorigin="7845,2958" coordsize="10,20">
              <v:shape style="position:absolute;left:7845;top:2958;width:10;height:20" coordorigin="7845,2958" coordsize="10,20" path="m7845,2977l7854,2977,7854,2958,7845,2958,7845,2977xe" filled="true" fillcolor="#000000" stroked="false">
                <v:path arrowok="t"/>
                <v:fill type="solid"/>
              </v:shape>
            </v:group>
            <v:group style="position:absolute;left:7845;top:2977;width:10;height:20" coordorigin="7845,2977" coordsize="10,20">
              <v:shape style="position:absolute;left:7845;top:2977;width:10;height:20" coordorigin="7845,2977" coordsize="10,20" path="m7845,2996l7854,2996,7854,2977,7845,2977,7845,2996xe" filled="true" fillcolor="#000000" stroked="false">
                <v:path arrowok="t"/>
                <v:fill type="solid"/>
              </v:shape>
            </v:group>
            <v:group style="position:absolute;left:7845;top:2996;width:10;height:20" coordorigin="7845,2996" coordsize="10,20">
              <v:shape style="position:absolute;left:7845;top:2996;width:10;height:20" coordorigin="7845,2996" coordsize="10,20" path="m7845,3015l7854,3015,7854,2996,7845,2996,7845,3015xe" filled="true" fillcolor="#000000" stroked="false">
                <v:path arrowok="t"/>
                <v:fill type="solid"/>
              </v:shape>
            </v:group>
            <v:group style="position:absolute;left:7845;top:3015;width:10;height:20" coordorigin="7845,3015" coordsize="10,20">
              <v:shape style="position:absolute;left:7845;top:3015;width:10;height:20" coordorigin="7845,3015" coordsize="10,20" path="m7845,3034l7854,3034,7854,3015,7845,3015,7845,3034xe" filled="true" fillcolor="#000000" stroked="false">
                <v:path arrowok="t"/>
                <v:fill type="solid"/>
              </v:shape>
            </v:group>
            <v:group style="position:absolute;left:7845;top:3034;width:10;height:20" coordorigin="7845,3034" coordsize="10,20">
              <v:shape style="position:absolute;left:7845;top:3034;width:10;height:20" coordorigin="7845,3034" coordsize="10,20" path="m7845,3054l7854,3054,7854,3034,7845,3034,7845,3054xe" filled="true" fillcolor="#000000" stroked="false">
                <v:path arrowok="t"/>
                <v:fill type="solid"/>
              </v:shape>
            </v:group>
            <v:group style="position:absolute;left:7845;top:3054;width:10;height:20" coordorigin="7845,3054" coordsize="10,20">
              <v:shape style="position:absolute;left:7845;top:3054;width:10;height:20" coordorigin="7845,3054" coordsize="10,20" path="m7845,3073l7854,3073,7854,3054,7845,3054,7845,3073xe" filled="true" fillcolor="#000000" stroked="false">
                <v:path arrowok="t"/>
                <v:fill type="solid"/>
              </v:shape>
            </v:group>
            <v:group style="position:absolute;left:7845;top:3073;width:10;height:20" coordorigin="7845,3073" coordsize="10,20">
              <v:shape style="position:absolute;left:7845;top:3073;width:10;height:20" coordorigin="7845,3073" coordsize="10,20" path="m7845,3092l7854,3092,7854,3073,7845,3073,7845,3092xe" filled="true" fillcolor="#000000" stroked="false">
                <v:path arrowok="t"/>
                <v:fill type="solid"/>
              </v:shape>
            </v:group>
            <v:group style="position:absolute;left:7845;top:3092;width:10;height:20" coordorigin="7845,3092" coordsize="10,20">
              <v:shape style="position:absolute;left:7845;top:3092;width:10;height:20" coordorigin="7845,3092" coordsize="10,20" path="m7845,3111l7854,3111,7854,3092,7845,3092,7845,3111xe" filled="true" fillcolor="#000000" stroked="false">
                <v:path arrowok="t"/>
                <v:fill type="solid"/>
              </v:shape>
            </v:group>
            <v:group style="position:absolute;left:7845;top:3111;width:10;height:20" coordorigin="7845,3111" coordsize="10,20">
              <v:shape style="position:absolute;left:7845;top:3111;width:10;height:20" coordorigin="7845,3111" coordsize="10,20" path="m7845,3130l7854,3130,7854,3111,7845,3111,7845,3130xe" filled="true" fillcolor="#000000" stroked="false">
                <v:path arrowok="t"/>
                <v:fill type="solid"/>
              </v:shape>
            </v:group>
            <v:group style="position:absolute;left:7845;top:3130;width:10;height:20" coordorigin="7845,3130" coordsize="10,20">
              <v:shape style="position:absolute;left:7845;top:3130;width:10;height:20" coordorigin="7845,3130" coordsize="10,20" path="m7845,3150l7854,3150,7854,3130,7845,3130,7845,3150xe" filled="true" fillcolor="#000000" stroked="false">
                <v:path arrowok="t"/>
                <v:fill type="solid"/>
              </v:shape>
            </v:group>
            <v:group style="position:absolute;left:7845;top:3150;width:10;height:20" coordorigin="7845,3150" coordsize="10,20">
              <v:shape style="position:absolute;left:7845;top:3150;width:10;height:20" coordorigin="7845,3150" coordsize="10,20" path="m7845,3169l7854,3169,7854,3150,7845,3150,7845,3169xe" filled="true" fillcolor="#000000" stroked="false">
                <v:path arrowok="t"/>
                <v:fill type="solid"/>
              </v:shape>
            </v:group>
            <v:group style="position:absolute;left:7845;top:3169;width:10;height:20" coordorigin="7845,3169" coordsize="10,20">
              <v:shape style="position:absolute;left:7845;top:3169;width:10;height:20" coordorigin="7845,3169" coordsize="10,20" path="m7845,3188l7854,3188,7854,3169,7845,3169,7845,3188xe" filled="true" fillcolor="#000000" stroked="false">
                <v:path arrowok="t"/>
                <v:fill type="solid"/>
              </v:shape>
            </v:group>
            <v:group style="position:absolute;left:7845;top:3188;width:10;height:20" coordorigin="7845,3188" coordsize="10,20">
              <v:shape style="position:absolute;left:7845;top:3188;width:10;height:20" coordorigin="7845,3188" coordsize="10,20" path="m7845,3207l7854,3207,7854,3188,7845,3188,7845,3207xe" filled="true" fillcolor="#000000" stroked="false">
                <v:path arrowok="t"/>
                <v:fill type="solid"/>
              </v:shape>
            </v:group>
            <v:group style="position:absolute;left:7845;top:3207;width:10;height:20" coordorigin="7845,3207" coordsize="10,20">
              <v:shape style="position:absolute;left:7845;top:3207;width:10;height:20" coordorigin="7845,3207" coordsize="10,20" path="m7845,3226l7854,3226,7854,3207,7845,3207,7845,3226xe" filled="true" fillcolor="#000000" stroked="false">
                <v:path arrowok="t"/>
                <v:fill type="solid"/>
              </v:shape>
            </v:group>
            <v:group style="position:absolute;left:7845;top:3226;width:10;height:20" coordorigin="7845,3226" coordsize="10,20">
              <v:shape style="position:absolute;left:7845;top:3226;width:10;height:20" coordorigin="7845,3226" coordsize="10,20" path="m7845,3246l7854,3246,7854,3226,7845,3226,7845,3246xe" filled="true" fillcolor="#000000" stroked="false">
                <v:path arrowok="t"/>
                <v:fill type="solid"/>
              </v:shape>
            </v:group>
            <v:group style="position:absolute;left:7845;top:3246;width:10;height:20" coordorigin="7845,3246" coordsize="10,20">
              <v:shape style="position:absolute;left:7845;top:3246;width:10;height:20" coordorigin="7845,3246" coordsize="10,20" path="m7845,3265l7854,3265,7854,3246,7845,3246,7845,3265xe" filled="true" fillcolor="#000000" stroked="false">
                <v:path arrowok="t"/>
                <v:fill type="solid"/>
              </v:shape>
            </v:group>
            <v:group style="position:absolute;left:7845;top:3265;width:10;height:20" coordorigin="7845,3265" coordsize="10,20">
              <v:shape style="position:absolute;left:7845;top:3265;width:10;height:20" coordorigin="7845,3265" coordsize="10,20" path="m7845,3284l7854,3284,7854,3265,7845,3265,7845,3284xe" filled="true" fillcolor="#000000" stroked="false">
                <v:path arrowok="t"/>
                <v:fill type="solid"/>
              </v:shape>
            </v:group>
            <v:group style="position:absolute;left:7845;top:3284;width:10;height:20" coordorigin="7845,3284" coordsize="10,20">
              <v:shape style="position:absolute;left:7845;top:3284;width:10;height:20" coordorigin="7845,3284" coordsize="10,20" path="m7845,3303l7854,3303,7854,3284,7845,3284,7845,3303xe" filled="true" fillcolor="#000000" stroked="false">
                <v:path arrowok="t"/>
                <v:fill type="solid"/>
              </v:shape>
            </v:group>
            <v:group style="position:absolute;left:7845;top:3303;width:10;height:20" coordorigin="7845,3303" coordsize="10,20">
              <v:shape style="position:absolute;left:7845;top:3303;width:10;height:20" coordorigin="7845,3303" coordsize="10,20" path="m7845,3322l7854,3322,7854,3303,7845,3303,7845,3322xe" filled="true" fillcolor="#000000" stroked="false">
                <v:path arrowok="t"/>
                <v:fill type="solid"/>
              </v:shape>
            </v:group>
            <v:group style="position:absolute;left:7845;top:3322;width:10;height:20" coordorigin="7845,3322" coordsize="10,20">
              <v:shape style="position:absolute;left:7845;top:3322;width:10;height:20" coordorigin="7845,3322" coordsize="10,20" path="m7845,3342l7854,3342,7854,3322,7845,3322,7845,3342xe" filled="true" fillcolor="#000000" stroked="false">
                <v:path arrowok="t"/>
                <v:fill type="solid"/>
              </v:shape>
            </v:group>
            <v:group style="position:absolute;left:7845;top:3342;width:10;height:20" coordorigin="7845,3342" coordsize="10,20">
              <v:shape style="position:absolute;left:7845;top:3342;width:10;height:20" coordorigin="7845,3342" coordsize="10,20" path="m7845,3361l7854,3361,7854,3342,7845,3342,7845,3361xe" filled="true" fillcolor="#000000" stroked="false">
                <v:path arrowok="t"/>
                <v:fill type="solid"/>
              </v:shape>
            </v:group>
            <v:group style="position:absolute;left:7845;top:3361;width:10;height:20" coordorigin="7845,3361" coordsize="10,20">
              <v:shape style="position:absolute;left:7845;top:3361;width:10;height:20" coordorigin="7845,3361" coordsize="10,20" path="m7845,3380l7854,3380,7854,3361,7845,3361,7845,3380xe" filled="true" fillcolor="#000000" stroked="false">
                <v:path arrowok="t"/>
                <v:fill type="solid"/>
              </v:shape>
            </v:group>
            <v:group style="position:absolute;left:7845;top:3380;width:10;height:20" coordorigin="7845,3380" coordsize="10,20">
              <v:shape style="position:absolute;left:7845;top:3380;width:10;height:20" coordorigin="7845,3380" coordsize="10,20" path="m7845,3399l7854,3399,7854,3380,7845,3380,7845,3399xe" filled="true" fillcolor="#000000" stroked="false">
                <v:path arrowok="t"/>
                <v:fill type="solid"/>
              </v:shape>
            </v:group>
            <v:group style="position:absolute;left:7845;top:3399;width:10;height:20" coordorigin="7845,3399" coordsize="10,20">
              <v:shape style="position:absolute;left:7845;top:3399;width:10;height:20" coordorigin="7845,3399" coordsize="10,20" path="m7845,3418l7854,3418,7854,3399,7845,3399,7845,3418xe" filled="true" fillcolor="#000000" stroked="false">
                <v:path arrowok="t"/>
                <v:fill type="solid"/>
              </v:shape>
            </v:group>
            <v:group style="position:absolute;left:7845;top:3418;width:10;height:20" coordorigin="7845,3418" coordsize="10,20">
              <v:shape style="position:absolute;left:7845;top:3418;width:10;height:20" coordorigin="7845,3418" coordsize="10,20" path="m7845,3438l7854,3438,7854,3418,7845,3418,7845,3438xe" filled="true" fillcolor="#000000" stroked="false">
                <v:path arrowok="t"/>
                <v:fill type="solid"/>
              </v:shape>
            </v:group>
            <v:group style="position:absolute;left:7845;top:3438;width:10;height:20" coordorigin="7845,3438" coordsize="10,20">
              <v:shape style="position:absolute;left:7845;top:3438;width:10;height:20" coordorigin="7845,3438" coordsize="10,20" path="m7845,3457l7854,3457,7854,3438,7845,3438,7845,3457xe" filled="true" fillcolor="#000000" stroked="false">
                <v:path arrowok="t"/>
                <v:fill type="solid"/>
              </v:shape>
            </v:group>
            <v:group style="position:absolute;left:7845;top:3457;width:10;height:20" coordorigin="7845,3457" coordsize="10,20">
              <v:shape style="position:absolute;left:7845;top:3457;width:10;height:20" coordorigin="7845,3457" coordsize="10,20" path="m7845,3476l7854,3476,7854,3457,7845,3457,7845,3476xe" filled="true" fillcolor="#000000" stroked="false">
                <v:path arrowok="t"/>
                <v:fill type="solid"/>
              </v:shape>
            </v:group>
            <v:group style="position:absolute;left:7845;top:3476;width:10;height:20" coordorigin="7845,3476" coordsize="10,20">
              <v:shape style="position:absolute;left:7845;top:3476;width:10;height:20" coordorigin="7845,3476" coordsize="10,20" path="m7845,3495l7854,3495,7854,3476,7845,3476,7845,3495xe" filled="true" fillcolor="#000000" stroked="false">
                <v:path arrowok="t"/>
                <v:fill type="solid"/>
              </v:shape>
            </v:group>
            <v:group style="position:absolute;left:7845;top:3495;width:10;height:20" coordorigin="7845,3495" coordsize="10,20">
              <v:shape style="position:absolute;left:7845;top:3495;width:10;height:20" coordorigin="7845,3495" coordsize="10,20" path="m7845,3514l7854,3514,7854,3495,7845,3495,7845,3514xe" filled="true" fillcolor="#000000" stroked="false">
                <v:path arrowok="t"/>
                <v:fill type="solid"/>
              </v:shape>
            </v:group>
            <v:group style="position:absolute;left:7845;top:3514;width:10;height:20" coordorigin="7845,3514" coordsize="10,20">
              <v:shape style="position:absolute;left:7845;top:3514;width:10;height:20" coordorigin="7845,3514" coordsize="10,20" path="m7845,3534l7854,3534,7854,3514,7845,3514,7845,3534xe" filled="true" fillcolor="#000000" stroked="false">
                <v:path arrowok="t"/>
                <v:fill type="solid"/>
              </v:shape>
            </v:group>
            <v:group style="position:absolute;left:7845;top:3534;width:10;height:20" coordorigin="7845,3534" coordsize="10,20">
              <v:shape style="position:absolute;left:7845;top:3534;width:10;height:20" coordorigin="7845,3534" coordsize="10,20" path="m7845,3553l7854,3553,7854,3534,7845,3534,7845,3553xe" filled="true" fillcolor="#000000" stroked="false">
                <v:path arrowok="t"/>
                <v:fill type="solid"/>
              </v:shape>
            </v:group>
            <v:group style="position:absolute;left:7845;top:3553;width:10;height:20" coordorigin="7845,3553" coordsize="10,20">
              <v:shape style="position:absolute;left:7845;top:3553;width:10;height:20" coordorigin="7845,3553" coordsize="10,20" path="m7845,3572l7854,3572,7854,3553,7845,3553,7845,3572xe" filled="true" fillcolor="#000000" stroked="false">
                <v:path arrowok="t"/>
                <v:fill type="solid"/>
              </v:shape>
            </v:group>
            <v:group style="position:absolute;left:7845;top:3572;width:10;height:20" coordorigin="7845,3572" coordsize="10,20">
              <v:shape style="position:absolute;left:7845;top:3572;width:10;height:20" coordorigin="7845,3572" coordsize="10,20" path="m7845,3591l7854,3591,7854,3572,7845,3572,7845,3591xe" filled="true" fillcolor="#000000" stroked="false">
                <v:path arrowok="t"/>
                <v:fill type="solid"/>
              </v:shape>
            </v:group>
            <v:group style="position:absolute;left:7845;top:3591;width:10;height:20" coordorigin="7845,3591" coordsize="10,20">
              <v:shape style="position:absolute;left:7845;top:3591;width:10;height:20" coordorigin="7845,3591" coordsize="10,20" path="m7845,3610l7854,3610,7854,3591,7845,3591,7845,3610xe" filled="true" fillcolor="#000000" stroked="false">
                <v:path arrowok="t"/>
                <v:fill type="solid"/>
              </v:shape>
            </v:group>
            <v:group style="position:absolute;left:7845;top:3610;width:10;height:20" coordorigin="7845,3610" coordsize="10,20">
              <v:shape style="position:absolute;left:7845;top:3610;width:10;height:20" coordorigin="7845,3610" coordsize="10,20" path="m7845,3630l7854,3630,7854,3610,7845,3610,7845,3630xe" filled="true" fillcolor="#000000" stroked="false">
                <v:path arrowok="t"/>
                <v:fill type="solid"/>
              </v:shape>
            </v:group>
            <v:group style="position:absolute;left:7845;top:3630;width:10;height:20" coordorigin="7845,3630" coordsize="10,20">
              <v:shape style="position:absolute;left:7845;top:3630;width:10;height:20" coordorigin="7845,3630" coordsize="10,20" path="m7845,3649l7854,3649,7854,3630,7845,3630,7845,3649xe" filled="true" fillcolor="#000000" stroked="false">
                <v:path arrowok="t"/>
                <v:fill type="solid"/>
              </v:shape>
            </v:group>
            <v:group style="position:absolute;left:7845;top:3649;width:10;height:20" coordorigin="7845,3649" coordsize="10,20">
              <v:shape style="position:absolute;left:7845;top:3649;width:10;height:20" coordorigin="7845,3649" coordsize="10,20" path="m7845,3668l7854,3668,7854,3649,7845,3649,7845,3668xe" filled="true" fillcolor="#000000" stroked="false">
                <v:path arrowok="t"/>
                <v:fill type="solid"/>
              </v:shape>
            </v:group>
            <v:group style="position:absolute;left:8476;top:2650;width:10;height:20" coordorigin="8476,2650" coordsize="10,20">
              <v:shape style="position:absolute;left:8476;top:2650;width:10;height:20" coordorigin="8476,2650" coordsize="10,20" path="m8476,2670l8485,2670,8485,2650,8476,2650,8476,2670xe" filled="true" fillcolor="#000000" stroked="false">
                <v:path arrowok="t"/>
                <v:fill type="solid"/>
              </v:shape>
            </v:group>
            <v:group style="position:absolute;left:8476;top:2670;width:10;height:20" coordorigin="8476,2670" coordsize="10,20">
              <v:shape style="position:absolute;left:8476;top:2670;width:10;height:20" coordorigin="8476,2670" coordsize="10,20" path="m8476,2689l8485,2689,8485,2670,8476,2670,8476,2689xe" filled="true" fillcolor="#000000" stroked="false">
                <v:path arrowok="t"/>
                <v:fill type="solid"/>
              </v:shape>
            </v:group>
            <v:group style="position:absolute;left:8476;top:2689;width:10;height:20" coordorigin="8476,2689" coordsize="10,20">
              <v:shape style="position:absolute;left:8476;top:2689;width:10;height:20" coordorigin="8476,2689" coordsize="10,20" path="m8476,2708l8485,2708,8485,2689,8476,2689,8476,2708xe" filled="true" fillcolor="#000000" stroked="false">
                <v:path arrowok="t"/>
                <v:fill type="solid"/>
              </v:shape>
            </v:group>
            <v:group style="position:absolute;left:8476;top:2708;width:10;height:20" coordorigin="8476,2708" coordsize="10,20">
              <v:shape style="position:absolute;left:8476;top:2708;width:10;height:20" coordorigin="8476,2708" coordsize="10,20" path="m8476,2727l8485,2727,8485,2708,8476,2708,8476,2727xe" filled="true" fillcolor="#000000" stroked="false">
                <v:path arrowok="t"/>
                <v:fill type="solid"/>
              </v:shape>
            </v:group>
            <v:group style="position:absolute;left:8476;top:2727;width:10;height:20" coordorigin="8476,2727" coordsize="10,20">
              <v:shape style="position:absolute;left:8476;top:2727;width:10;height:20" coordorigin="8476,2727" coordsize="10,20" path="m8476,2746l8485,2746,8485,2727,8476,2727,8476,2746xe" filled="true" fillcolor="#000000" stroked="false">
                <v:path arrowok="t"/>
                <v:fill type="solid"/>
              </v:shape>
            </v:group>
            <v:group style="position:absolute;left:8476;top:2746;width:10;height:20" coordorigin="8476,2746" coordsize="10,20">
              <v:shape style="position:absolute;left:8476;top:2746;width:10;height:20" coordorigin="8476,2746" coordsize="10,20" path="m8476,2766l8485,2766,8485,2746,8476,2746,8476,2766xe" filled="true" fillcolor="#000000" stroked="false">
                <v:path arrowok="t"/>
                <v:fill type="solid"/>
              </v:shape>
            </v:group>
            <v:group style="position:absolute;left:8476;top:2766;width:10;height:20" coordorigin="8476,2766" coordsize="10,20">
              <v:shape style="position:absolute;left:8476;top:2766;width:10;height:20" coordorigin="8476,2766" coordsize="10,20" path="m8476,2785l8485,2785,8485,2766,8476,2766,8476,2785xe" filled="true" fillcolor="#000000" stroked="false">
                <v:path arrowok="t"/>
                <v:fill type="solid"/>
              </v:shape>
            </v:group>
            <v:group style="position:absolute;left:8476;top:2785;width:10;height:20" coordorigin="8476,2785" coordsize="10,20">
              <v:shape style="position:absolute;left:8476;top:2785;width:10;height:20" coordorigin="8476,2785" coordsize="10,20" path="m8476,2804l8485,2804,8485,2785,8476,2785,8476,2804xe" filled="true" fillcolor="#000000" stroked="false">
                <v:path arrowok="t"/>
                <v:fill type="solid"/>
              </v:shape>
            </v:group>
            <v:group style="position:absolute;left:8476;top:2804;width:10;height:20" coordorigin="8476,2804" coordsize="10,20">
              <v:shape style="position:absolute;left:8476;top:2804;width:10;height:20" coordorigin="8476,2804" coordsize="10,20" path="m8476,2823l8485,2823,8485,2804,8476,2804,8476,2823xe" filled="true" fillcolor="#000000" stroked="false">
                <v:path arrowok="t"/>
                <v:fill type="solid"/>
              </v:shape>
            </v:group>
            <v:group style="position:absolute;left:8476;top:2823;width:10;height:20" coordorigin="8476,2823" coordsize="10,20">
              <v:shape style="position:absolute;left:8476;top:2823;width:10;height:20" coordorigin="8476,2823" coordsize="10,20" path="m8476,2842l8485,2842,8485,2823,8476,2823,8476,2842xe" filled="true" fillcolor="#000000" stroked="false">
                <v:path arrowok="t"/>
                <v:fill type="solid"/>
              </v:shape>
            </v:group>
            <v:group style="position:absolute;left:8476;top:2842;width:10;height:20" coordorigin="8476,2842" coordsize="10,20">
              <v:shape style="position:absolute;left:8476;top:2842;width:10;height:20" coordorigin="8476,2842" coordsize="10,20" path="m8476,2862l8485,2862,8485,2842,8476,2842,8476,2862xe" filled="true" fillcolor="#000000" stroked="false">
                <v:path arrowok="t"/>
                <v:fill type="solid"/>
              </v:shape>
            </v:group>
            <v:group style="position:absolute;left:8476;top:2862;width:10;height:20" coordorigin="8476,2862" coordsize="10,20">
              <v:shape style="position:absolute;left:8476;top:2862;width:10;height:20" coordorigin="8476,2862" coordsize="10,20" path="m8476,2881l8485,2881,8485,2862,8476,2862,8476,2881xe" filled="true" fillcolor="#000000" stroked="false">
                <v:path arrowok="t"/>
                <v:fill type="solid"/>
              </v:shape>
            </v:group>
            <v:group style="position:absolute;left:8476;top:2881;width:10;height:20" coordorigin="8476,2881" coordsize="10,20">
              <v:shape style="position:absolute;left:8476;top:2881;width:10;height:20" coordorigin="8476,2881" coordsize="10,20" path="m8476,2900l8485,2900,8485,2881,8476,2881,8476,2900xe" filled="true" fillcolor="#000000" stroked="false">
                <v:path arrowok="t"/>
                <v:fill type="solid"/>
              </v:shape>
            </v:group>
            <v:group style="position:absolute;left:8476;top:2900;width:10;height:20" coordorigin="8476,2900" coordsize="10,20">
              <v:shape style="position:absolute;left:8476;top:2900;width:10;height:20" coordorigin="8476,2900" coordsize="10,20" path="m8476,2919l8485,2919,8485,2900,8476,2900,8476,2919xe" filled="true" fillcolor="#000000" stroked="false">
                <v:path arrowok="t"/>
                <v:fill type="solid"/>
              </v:shape>
            </v:group>
            <v:group style="position:absolute;left:8476;top:2919;width:10;height:20" coordorigin="8476,2919" coordsize="10,20">
              <v:shape style="position:absolute;left:8476;top:2919;width:10;height:20" coordorigin="8476,2919" coordsize="10,20" path="m8476,2938l8485,2938,8485,2919,8476,2919,8476,2938xe" filled="true" fillcolor="#000000" stroked="false">
                <v:path arrowok="t"/>
                <v:fill type="solid"/>
              </v:shape>
            </v:group>
            <v:group style="position:absolute;left:8476;top:2938;width:10;height:20" coordorigin="8476,2938" coordsize="10,20">
              <v:shape style="position:absolute;left:8476;top:2938;width:10;height:20" coordorigin="8476,2938" coordsize="10,20" path="m8476,2958l8485,2958,8485,2938,8476,2938,8476,2958xe" filled="true" fillcolor="#000000" stroked="false">
                <v:path arrowok="t"/>
                <v:fill type="solid"/>
              </v:shape>
            </v:group>
            <v:group style="position:absolute;left:8476;top:2958;width:10;height:20" coordorigin="8476,2958" coordsize="10,20">
              <v:shape style="position:absolute;left:8476;top:2958;width:10;height:20" coordorigin="8476,2958" coordsize="10,20" path="m8476,2977l8485,2977,8485,2958,8476,2958,8476,2977xe" filled="true" fillcolor="#000000" stroked="false">
                <v:path arrowok="t"/>
                <v:fill type="solid"/>
              </v:shape>
            </v:group>
            <v:group style="position:absolute;left:8476;top:2977;width:10;height:20" coordorigin="8476,2977" coordsize="10,20">
              <v:shape style="position:absolute;left:8476;top:2977;width:10;height:20" coordorigin="8476,2977" coordsize="10,20" path="m8476,2996l8485,2996,8485,2977,8476,2977,8476,2996xe" filled="true" fillcolor="#000000" stroked="false">
                <v:path arrowok="t"/>
                <v:fill type="solid"/>
              </v:shape>
            </v:group>
            <v:group style="position:absolute;left:8476;top:2996;width:10;height:20" coordorigin="8476,2996" coordsize="10,20">
              <v:shape style="position:absolute;left:8476;top:2996;width:10;height:20" coordorigin="8476,2996" coordsize="10,20" path="m8476,3015l8485,3015,8485,2996,8476,2996,8476,3015xe" filled="true" fillcolor="#000000" stroked="false">
                <v:path arrowok="t"/>
                <v:fill type="solid"/>
              </v:shape>
            </v:group>
            <v:group style="position:absolute;left:8476;top:3015;width:10;height:20" coordorigin="8476,3015" coordsize="10,20">
              <v:shape style="position:absolute;left:8476;top:3015;width:10;height:20" coordorigin="8476,3015" coordsize="10,20" path="m8476,3034l8485,3034,8485,3015,8476,3015,8476,3034xe" filled="true" fillcolor="#000000" stroked="false">
                <v:path arrowok="t"/>
                <v:fill type="solid"/>
              </v:shape>
            </v:group>
            <v:group style="position:absolute;left:8476;top:3034;width:10;height:20" coordorigin="8476,3034" coordsize="10,20">
              <v:shape style="position:absolute;left:8476;top:3034;width:10;height:20" coordorigin="8476,3034" coordsize="10,20" path="m8476,3054l8485,3054,8485,3034,8476,3034,8476,3054xe" filled="true" fillcolor="#000000" stroked="false">
                <v:path arrowok="t"/>
                <v:fill type="solid"/>
              </v:shape>
            </v:group>
            <v:group style="position:absolute;left:8476;top:3054;width:10;height:20" coordorigin="8476,3054" coordsize="10,20">
              <v:shape style="position:absolute;left:8476;top:3054;width:10;height:20" coordorigin="8476,3054" coordsize="10,20" path="m8476,3073l8485,3073,8485,3054,8476,3054,8476,3073xe" filled="true" fillcolor="#000000" stroked="false">
                <v:path arrowok="t"/>
                <v:fill type="solid"/>
              </v:shape>
            </v:group>
            <v:group style="position:absolute;left:8476;top:3073;width:10;height:20" coordorigin="8476,3073" coordsize="10,20">
              <v:shape style="position:absolute;left:8476;top:3073;width:10;height:20" coordorigin="8476,3073" coordsize="10,20" path="m8476,3092l8485,3092,8485,3073,8476,3073,8476,3092xe" filled="true" fillcolor="#000000" stroked="false">
                <v:path arrowok="t"/>
                <v:fill type="solid"/>
              </v:shape>
            </v:group>
            <v:group style="position:absolute;left:8476;top:3092;width:10;height:20" coordorigin="8476,3092" coordsize="10,20">
              <v:shape style="position:absolute;left:8476;top:3092;width:10;height:20" coordorigin="8476,3092" coordsize="10,20" path="m8476,3111l8485,3111,8485,3092,8476,3092,8476,3111xe" filled="true" fillcolor="#000000" stroked="false">
                <v:path arrowok="t"/>
                <v:fill type="solid"/>
              </v:shape>
            </v:group>
            <v:group style="position:absolute;left:8476;top:3111;width:10;height:20" coordorigin="8476,3111" coordsize="10,20">
              <v:shape style="position:absolute;left:8476;top:3111;width:10;height:20" coordorigin="8476,3111" coordsize="10,20" path="m8476,3130l8485,3130,8485,3111,8476,3111,8476,3130xe" filled="true" fillcolor="#000000" stroked="false">
                <v:path arrowok="t"/>
                <v:fill type="solid"/>
              </v:shape>
            </v:group>
            <v:group style="position:absolute;left:8476;top:3130;width:10;height:20" coordorigin="8476,3130" coordsize="10,20">
              <v:shape style="position:absolute;left:8476;top:3130;width:10;height:20" coordorigin="8476,3130" coordsize="10,20" path="m8476,3150l8485,3150,8485,3130,8476,3130,8476,3150xe" filled="true" fillcolor="#000000" stroked="false">
                <v:path arrowok="t"/>
                <v:fill type="solid"/>
              </v:shape>
            </v:group>
            <v:group style="position:absolute;left:8476;top:3150;width:10;height:20" coordorigin="8476,3150" coordsize="10,20">
              <v:shape style="position:absolute;left:8476;top:3150;width:10;height:20" coordorigin="8476,3150" coordsize="10,20" path="m8476,3169l8485,3169,8485,3150,8476,3150,8476,3169xe" filled="true" fillcolor="#000000" stroked="false">
                <v:path arrowok="t"/>
                <v:fill type="solid"/>
              </v:shape>
            </v:group>
            <v:group style="position:absolute;left:8476;top:3169;width:10;height:20" coordorigin="8476,3169" coordsize="10,20">
              <v:shape style="position:absolute;left:8476;top:3169;width:10;height:20" coordorigin="8476,3169" coordsize="10,20" path="m8476,3188l8485,3188,8485,3169,8476,3169,8476,3188xe" filled="true" fillcolor="#000000" stroked="false">
                <v:path arrowok="t"/>
                <v:fill type="solid"/>
              </v:shape>
            </v:group>
            <v:group style="position:absolute;left:8476;top:3188;width:10;height:20" coordorigin="8476,3188" coordsize="10,20">
              <v:shape style="position:absolute;left:8476;top:3188;width:10;height:20" coordorigin="8476,3188" coordsize="10,20" path="m8476,3207l8485,3207,8485,3188,8476,3188,8476,3207xe" filled="true" fillcolor="#000000" stroked="false">
                <v:path arrowok="t"/>
                <v:fill type="solid"/>
              </v:shape>
            </v:group>
            <v:group style="position:absolute;left:8476;top:3207;width:10;height:20" coordorigin="8476,3207" coordsize="10,20">
              <v:shape style="position:absolute;left:8476;top:3207;width:10;height:20" coordorigin="8476,3207" coordsize="10,20" path="m8476,3226l8485,3226,8485,3207,8476,3207,8476,3226xe" filled="true" fillcolor="#000000" stroked="false">
                <v:path arrowok="t"/>
                <v:fill type="solid"/>
              </v:shape>
            </v:group>
            <v:group style="position:absolute;left:8476;top:3226;width:10;height:20" coordorigin="8476,3226" coordsize="10,20">
              <v:shape style="position:absolute;left:8476;top:3226;width:10;height:20" coordorigin="8476,3226" coordsize="10,20" path="m8476,3246l8485,3246,8485,3226,8476,3226,8476,3246xe" filled="true" fillcolor="#000000" stroked="false">
                <v:path arrowok="t"/>
                <v:fill type="solid"/>
              </v:shape>
            </v:group>
            <v:group style="position:absolute;left:8476;top:3246;width:10;height:20" coordorigin="8476,3246" coordsize="10,20">
              <v:shape style="position:absolute;left:8476;top:3246;width:10;height:20" coordorigin="8476,3246" coordsize="10,20" path="m8476,3265l8485,3265,8485,3246,8476,3246,8476,3265xe" filled="true" fillcolor="#000000" stroked="false">
                <v:path arrowok="t"/>
                <v:fill type="solid"/>
              </v:shape>
            </v:group>
            <v:group style="position:absolute;left:8476;top:3265;width:10;height:20" coordorigin="8476,3265" coordsize="10,20">
              <v:shape style="position:absolute;left:8476;top:3265;width:10;height:20" coordorigin="8476,3265" coordsize="10,20" path="m8476,3284l8485,3284,8485,3265,8476,3265,8476,3284xe" filled="true" fillcolor="#000000" stroked="false">
                <v:path arrowok="t"/>
                <v:fill type="solid"/>
              </v:shape>
            </v:group>
            <v:group style="position:absolute;left:8476;top:3284;width:10;height:20" coordorigin="8476,3284" coordsize="10,20">
              <v:shape style="position:absolute;left:8476;top:3284;width:10;height:20" coordorigin="8476,3284" coordsize="10,20" path="m8476,3303l8485,3303,8485,3284,8476,3284,8476,3303xe" filled="true" fillcolor="#000000" stroked="false">
                <v:path arrowok="t"/>
                <v:fill type="solid"/>
              </v:shape>
            </v:group>
            <v:group style="position:absolute;left:8476;top:3303;width:10;height:20" coordorigin="8476,3303" coordsize="10,20">
              <v:shape style="position:absolute;left:8476;top:3303;width:10;height:20" coordorigin="8476,3303" coordsize="10,20" path="m8476,3322l8485,3322,8485,3303,8476,3303,8476,3322xe" filled="true" fillcolor="#000000" stroked="false">
                <v:path arrowok="t"/>
                <v:fill type="solid"/>
              </v:shape>
            </v:group>
            <v:group style="position:absolute;left:8476;top:3322;width:10;height:20" coordorigin="8476,3322" coordsize="10,20">
              <v:shape style="position:absolute;left:8476;top:3322;width:10;height:20" coordorigin="8476,3322" coordsize="10,20" path="m8476,3342l8485,3342,8485,3322,8476,3322,8476,3342xe" filled="true" fillcolor="#000000" stroked="false">
                <v:path arrowok="t"/>
                <v:fill type="solid"/>
              </v:shape>
            </v:group>
            <v:group style="position:absolute;left:8476;top:3342;width:10;height:20" coordorigin="8476,3342" coordsize="10,20">
              <v:shape style="position:absolute;left:8476;top:3342;width:10;height:20" coordorigin="8476,3342" coordsize="10,20" path="m8476,3361l8485,3361,8485,3342,8476,3342,8476,3361xe" filled="true" fillcolor="#000000" stroked="false">
                <v:path arrowok="t"/>
                <v:fill type="solid"/>
              </v:shape>
            </v:group>
            <v:group style="position:absolute;left:8476;top:3361;width:10;height:20" coordorigin="8476,3361" coordsize="10,20">
              <v:shape style="position:absolute;left:8476;top:3361;width:10;height:20" coordorigin="8476,3361" coordsize="10,20" path="m8476,3380l8485,3380,8485,3361,8476,3361,8476,3380xe" filled="true" fillcolor="#000000" stroked="false">
                <v:path arrowok="t"/>
                <v:fill type="solid"/>
              </v:shape>
            </v:group>
            <v:group style="position:absolute;left:8476;top:3380;width:10;height:20" coordorigin="8476,3380" coordsize="10,20">
              <v:shape style="position:absolute;left:8476;top:3380;width:10;height:20" coordorigin="8476,3380" coordsize="10,20" path="m8476,3399l8485,3399,8485,3380,8476,3380,8476,3399xe" filled="true" fillcolor="#000000" stroked="false">
                <v:path arrowok="t"/>
                <v:fill type="solid"/>
              </v:shape>
            </v:group>
            <v:group style="position:absolute;left:8476;top:3399;width:10;height:20" coordorigin="8476,3399" coordsize="10,20">
              <v:shape style="position:absolute;left:8476;top:3399;width:10;height:20" coordorigin="8476,3399" coordsize="10,20" path="m8476,3418l8485,3418,8485,3399,8476,3399,8476,3418xe" filled="true" fillcolor="#000000" stroked="false">
                <v:path arrowok="t"/>
                <v:fill type="solid"/>
              </v:shape>
            </v:group>
            <v:group style="position:absolute;left:8476;top:3418;width:10;height:20" coordorigin="8476,3418" coordsize="10,20">
              <v:shape style="position:absolute;left:8476;top:3418;width:10;height:20" coordorigin="8476,3418" coordsize="10,20" path="m8476,3438l8485,3438,8485,3418,8476,3418,8476,3438xe" filled="true" fillcolor="#000000" stroked="false">
                <v:path arrowok="t"/>
                <v:fill type="solid"/>
              </v:shape>
            </v:group>
            <v:group style="position:absolute;left:8476;top:3438;width:10;height:20" coordorigin="8476,3438" coordsize="10,20">
              <v:shape style="position:absolute;left:8476;top:3438;width:10;height:20" coordorigin="8476,3438" coordsize="10,20" path="m8476,3457l8485,3457,8485,3438,8476,3438,8476,3457xe" filled="true" fillcolor="#000000" stroked="false">
                <v:path arrowok="t"/>
                <v:fill type="solid"/>
              </v:shape>
            </v:group>
            <v:group style="position:absolute;left:8476;top:3457;width:10;height:20" coordorigin="8476,3457" coordsize="10,20">
              <v:shape style="position:absolute;left:8476;top:3457;width:10;height:20" coordorigin="8476,3457" coordsize="10,20" path="m8476,3476l8485,3476,8485,3457,8476,3457,8476,3476xe" filled="true" fillcolor="#000000" stroked="false">
                <v:path arrowok="t"/>
                <v:fill type="solid"/>
              </v:shape>
            </v:group>
            <v:group style="position:absolute;left:8476;top:3476;width:10;height:20" coordorigin="8476,3476" coordsize="10,20">
              <v:shape style="position:absolute;left:8476;top:3476;width:10;height:20" coordorigin="8476,3476" coordsize="10,20" path="m8476,3495l8485,3495,8485,3476,8476,3476,8476,3495xe" filled="true" fillcolor="#000000" stroked="false">
                <v:path arrowok="t"/>
                <v:fill type="solid"/>
              </v:shape>
            </v:group>
            <v:group style="position:absolute;left:8476;top:3495;width:10;height:20" coordorigin="8476,3495" coordsize="10,20">
              <v:shape style="position:absolute;left:8476;top:3495;width:10;height:20" coordorigin="8476,3495" coordsize="10,20" path="m8476,3514l8485,3514,8485,3495,8476,3495,8476,3514xe" filled="true" fillcolor="#000000" stroked="false">
                <v:path arrowok="t"/>
                <v:fill type="solid"/>
              </v:shape>
            </v:group>
            <v:group style="position:absolute;left:8476;top:3514;width:10;height:20" coordorigin="8476,3514" coordsize="10,20">
              <v:shape style="position:absolute;left:8476;top:3514;width:10;height:20" coordorigin="8476,3514" coordsize="10,20" path="m8476,3534l8485,3534,8485,3514,8476,3514,8476,3534xe" filled="true" fillcolor="#000000" stroked="false">
                <v:path arrowok="t"/>
                <v:fill type="solid"/>
              </v:shape>
            </v:group>
            <v:group style="position:absolute;left:8476;top:3534;width:10;height:20" coordorigin="8476,3534" coordsize="10,20">
              <v:shape style="position:absolute;left:8476;top:3534;width:10;height:20" coordorigin="8476,3534" coordsize="10,20" path="m8476,3553l8485,3553,8485,3534,8476,3534,8476,3553xe" filled="true" fillcolor="#000000" stroked="false">
                <v:path arrowok="t"/>
                <v:fill type="solid"/>
              </v:shape>
            </v:group>
            <v:group style="position:absolute;left:8476;top:3553;width:10;height:20" coordorigin="8476,3553" coordsize="10,20">
              <v:shape style="position:absolute;left:8476;top:3553;width:10;height:20" coordorigin="8476,3553" coordsize="10,20" path="m8476,3572l8485,3572,8485,3553,8476,3553,8476,3572xe" filled="true" fillcolor="#000000" stroked="false">
                <v:path arrowok="t"/>
                <v:fill type="solid"/>
              </v:shape>
            </v:group>
            <v:group style="position:absolute;left:8476;top:3572;width:10;height:20" coordorigin="8476,3572" coordsize="10,20">
              <v:shape style="position:absolute;left:8476;top:3572;width:10;height:20" coordorigin="8476,3572" coordsize="10,20" path="m8476,3591l8485,3591,8485,3572,8476,3572,8476,3591xe" filled="true" fillcolor="#000000" stroked="false">
                <v:path arrowok="t"/>
                <v:fill type="solid"/>
              </v:shape>
            </v:group>
            <v:group style="position:absolute;left:8476;top:3591;width:10;height:20" coordorigin="8476,3591" coordsize="10,20">
              <v:shape style="position:absolute;left:8476;top:3591;width:10;height:20" coordorigin="8476,3591" coordsize="10,20" path="m8476,3610l8485,3610,8485,3591,8476,3591,8476,3610xe" filled="true" fillcolor="#000000" stroked="false">
                <v:path arrowok="t"/>
                <v:fill type="solid"/>
              </v:shape>
            </v:group>
            <v:group style="position:absolute;left:8476;top:3610;width:10;height:20" coordorigin="8476,3610" coordsize="10,20">
              <v:shape style="position:absolute;left:8476;top:3610;width:10;height:20" coordorigin="8476,3610" coordsize="10,20" path="m8476,3630l8485,3630,8485,3610,8476,3610,8476,3630xe" filled="true" fillcolor="#000000" stroked="false">
                <v:path arrowok="t"/>
                <v:fill type="solid"/>
              </v:shape>
            </v:group>
            <v:group style="position:absolute;left:8476;top:3630;width:10;height:20" coordorigin="8476,3630" coordsize="10,20">
              <v:shape style="position:absolute;left:8476;top:3630;width:10;height:20" coordorigin="8476,3630" coordsize="10,20" path="m8476,3649l8485,3649,8485,3630,8476,3630,8476,3649xe" filled="true" fillcolor="#000000" stroked="false">
                <v:path arrowok="t"/>
                <v:fill type="solid"/>
              </v:shape>
            </v:group>
            <v:group style="position:absolute;left:8476;top:3649;width:10;height:20" coordorigin="8476,3649" coordsize="10,20">
              <v:shape style="position:absolute;left:8476;top:3649;width:10;height:20" coordorigin="8476,3649" coordsize="10,20" path="m8476,3668l8485,3668,8485,3649,8476,3649,8476,3668xe" filled="true" fillcolor="#000000" stroked="false">
                <v:path arrowok="t"/>
                <v:fill type="solid"/>
              </v:shape>
            </v:group>
            <v:group style="position:absolute;left:9295;top:2650;width:10;height:20" coordorigin="9295,2650" coordsize="10,20">
              <v:shape style="position:absolute;left:9295;top:2650;width:10;height:20" coordorigin="9295,2650" coordsize="10,20" path="m9295,2670l9304,2670,9304,2650,9295,2650,9295,2670xe" filled="true" fillcolor="#000000" stroked="false">
                <v:path arrowok="t"/>
                <v:fill type="solid"/>
              </v:shape>
            </v:group>
            <v:group style="position:absolute;left:9295;top:2670;width:10;height:20" coordorigin="9295,2670" coordsize="10,20">
              <v:shape style="position:absolute;left:9295;top:2670;width:10;height:20" coordorigin="9295,2670" coordsize="10,20" path="m9295,2689l9304,2689,9304,2670,9295,2670,9295,2689xe" filled="true" fillcolor="#000000" stroked="false">
                <v:path arrowok="t"/>
                <v:fill type="solid"/>
              </v:shape>
            </v:group>
            <v:group style="position:absolute;left:9295;top:2689;width:10;height:20" coordorigin="9295,2689" coordsize="10,20">
              <v:shape style="position:absolute;left:9295;top:2689;width:10;height:20" coordorigin="9295,2689" coordsize="10,20" path="m9295,2708l9304,2708,9304,2689,9295,2689,9295,2708xe" filled="true" fillcolor="#000000" stroked="false">
                <v:path arrowok="t"/>
                <v:fill type="solid"/>
              </v:shape>
            </v:group>
            <v:group style="position:absolute;left:9295;top:2708;width:10;height:20" coordorigin="9295,2708" coordsize="10,20">
              <v:shape style="position:absolute;left:9295;top:2708;width:10;height:20" coordorigin="9295,2708" coordsize="10,20" path="m9295,2727l9304,2727,9304,2708,9295,2708,9295,2727xe" filled="true" fillcolor="#000000" stroked="false">
                <v:path arrowok="t"/>
                <v:fill type="solid"/>
              </v:shape>
            </v:group>
            <v:group style="position:absolute;left:9295;top:2727;width:10;height:20" coordorigin="9295,2727" coordsize="10,20">
              <v:shape style="position:absolute;left:9295;top:2727;width:10;height:20" coordorigin="9295,2727" coordsize="10,20" path="m9295,2746l9304,2746,9304,2727,9295,2727,9295,2746xe" filled="true" fillcolor="#000000" stroked="false">
                <v:path arrowok="t"/>
                <v:fill type="solid"/>
              </v:shape>
            </v:group>
            <v:group style="position:absolute;left:9295;top:2746;width:10;height:20" coordorigin="9295,2746" coordsize="10,20">
              <v:shape style="position:absolute;left:9295;top:2746;width:10;height:20" coordorigin="9295,2746" coordsize="10,20" path="m9295,2766l9304,2766,9304,2746,9295,2746,9295,2766xe" filled="true" fillcolor="#000000" stroked="false">
                <v:path arrowok="t"/>
                <v:fill type="solid"/>
              </v:shape>
            </v:group>
            <v:group style="position:absolute;left:9295;top:2766;width:10;height:20" coordorigin="9295,2766" coordsize="10,20">
              <v:shape style="position:absolute;left:9295;top:2766;width:10;height:20" coordorigin="9295,2766" coordsize="10,20" path="m9295,2785l9304,2785,9304,2766,9295,2766,9295,2785xe" filled="true" fillcolor="#000000" stroked="false">
                <v:path arrowok="t"/>
                <v:fill type="solid"/>
              </v:shape>
            </v:group>
            <v:group style="position:absolute;left:9295;top:2785;width:10;height:20" coordorigin="9295,2785" coordsize="10,20">
              <v:shape style="position:absolute;left:9295;top:2785;width:10;height:20" coordorigin="9295,2785" coordsize="10,20" path="m9295,2804l9304,2804,9304,2785,9295,2785,9295,2804xe" filled="true" fillcolor="#000000" stroked="false">
                <v:path arrowok="t"/>
                <v:fill type="solid"/>
              </v:shape>
            </v:group>
            <v:group style="position:absolute;left:9295;top:2804;width:10;height:20" coordorigin="9295,2804" coordsize="10,20">
              <v:shape style="position:absolute;left:9295;top:2804;width:10;height:20" coordorigin="9295,2804" coordsize="10,20" path="m9295,2823l9304,2823,9304,2804,9295,2804,9295,2823xe" filled="true" fillcolor="#000000" stroked="false">
                <v:path arrowok="t"/>
                <v:fill type="solid"/>
              </v:shape>
            </v:group>
            <v:group style="position:absolute;left:9295;top:2823;width:10;height:20" coordorigin="9295,2823" coordsize="10,20">
              <v:shape style="position:absolute;left:9295;top:2823;width:10;height:20" coordorigin="9295,2823" coordsize="10,20" path="m9295,2842l9304,2842,9304,2823,9295,2823,9295,2842xe" filled="true" fillcolor="#000000" stroked="false">
                <v:path arrowok="t"/>
                <v:fill type="solid"/>
              </v:shape>
            </v:group>
            <v:group style="position:absolute;left:9295;top:2842;width:10;height:20" coordorigin="9295,2842" coordsize="10,20">
              <v:shape style="position:absolute;left:9295;top:2842;width:10;height:20" coordorigin="9295,2842" coordsize="10,20" path="m9295,2862l9304,2862,9304,2842,9295,2842,9295,2862xe" filled="true" fillcolor="#000000" stroked="false">
                <v:path arrowok="t"/>
                <v:fill type="solid"/>
              </v:shape>
            </v:group>
            <v:group style="position:absolute;left:9295;top:2862;width:10;height:20" coordorigin="9295,2862" coordsize="10,20">
              <v:shape style="position:absolute;left:9295;top:2862;width:10;height:20" coordorigin="9295,2862" coordsize="10,20" path="m9295,2881l9304,2881,9304,2862,9295,2862,9295,2881xe" filled="true" fillcolor="#000000" stroked="false">
                <v:path arrowok="t"/>
                <v:fill type="solid"/>
              </v:shape>
            </v:group>
            <v:group style="position:absolute;left:9295;top:2881;width:10;height:20" coordorigin="9295,2881" coordsize="10,20">
              <v:shape style="position:absolute;left:9295;top:2881;width:10;height:20" coordorigin="9295,2881" coordsize="10,20" path="m9295,2900l9304,2900,9304,2881,9295,2881,9295,2900xe" filled="true" fillcolor="#000000" stroked="false">
                <v:path arrowok="t"/>
                <v:fill type="solid"/>
              </v:shape>
            </v:group>
            <v:group style="position:absolute;left:9295;top:2900;width:10;height:20" coordorigin="9295,2900" coordsize="10,20">
              <v:shape style="position:absolute;left:9295;top:2900;width:10;height:20" coordorigin="9295,2900" coordsize="10,20" path="m9295,2919l9304,2919,9304,2900,9295,2900,9295,2919xe" filled="true" fillcolor="#000000" stroked="false">
                <v:path arrowok="t"/>
                <v:fill type="solid"/>
              </v:shape>
            </v:group>
            <v:group style="position:absolute;left:9295;top:2919;width:10;height:20" coordorigin="9295,2919" coordsize="10,20">
              <v:shape style="position:absolute;left:9295;top:2919;width:10;height:20" coordorigin="9295,2919" coordsize="10,20" path="m9295,2938l9304,2938,9304,2919,9295,2919,9295,2938xe" filled="true" fillcolor="#000000" stroked="false">
                <v:path arrowok="t"/>
                <v:fill type="solid"/>
              </v:shape>
            </v:group>
            <v:group style="position:absolute;left:9295;top:2938;width:10;height:20" coordorigin="9295,2938" coordsize="10,20">
              <v:shape style="position:absolute;left:9295;top:2938;width:10;height:20" coordorigin="9295,2938" coordsize="10,20" path="m9295,2958l9304,2958,9304,2938,9295,2938,9295,2958xe" filled="true" fillcolor="#000000" stroked="false">
                <v:path arrowok="t"/>
                <v:fill type="solid"/>
              </v:shape>
            </v:group>
            <v:group style="position:absolute;left:9295;top:2958;width:10;height:20" coordorigin="9295,2958" coordsize="10,20">
              <v:shape style="position:absolute;left:9295;top:2958;width:10;height:20" coordorigin="9295,2958" coordsize="10,20" path="m9295,2977l9304,2977,9304,2958,9295,2958,9295,2977xe" filled="true" fillcolor="#000000" stroked="false">
                <v:path arrowok="t"/>
                <v:fill type="solid"/>
              </v:shape>
            </v:group>
            <v:group style="position:absolute;left:9295;top:2977;width:10;height:20" coordorigin="9295,2977" coordsize="10,20">
              <v:shape style="position:absolute;left:9295;top:2977;width:10;height:20" coordorigin="9295,2977" coordsize="10,20" path="m9295,2996l9304,2996,9304,2977,9295,2977,9295,2996xe" filled="true" fillcolor="#000000" stroked="false">
                <v:path arrowok="t"/>
                <v:fill type="solid"/>
              </v:shape>
            </v:group>
            <v:group style="position:absolute;left:9295;top:2996;width:10;height:20" coordorigin="9295,2996" coordsize="10,20">
              <v:shape style="position:absolute;left:9295;top:2996;width:10;height:20" coordorigin="9295,2996" coordsize="10,20" path="m9295,3015l9304,3015,9304,2996,9295,2996,9295,3015xe" filled="true" fillcolor="#000000" stroked="false">
                <v:path arrowok="t"/>
                <v:fill type="solid"/>
              </v:shape>
            </v:group>
            <v:group style="position:absolute;left:9295;top:3015;width:10;height:20" coordorigin="9295,3015" coordsize="10,20">
              <v:shape style="position:absolute;left:9295;top:3015;width:10;height:20" coordorigin="9295,3015" coordsize="10,20" path="m9295,3034l9304,3034,9304,3015,9295,3015,9295,3034xe" filled="true" fillcolor="#000000" stroked="false">
                <v:path arrowok="t"/>
                <v:fill type="solid"/>
              </v:shape>
            </v:group>
            <v:group style="position:absolute;left:9295;top:3034;width:10;height:20" coordorigin="9295,3034" coordsize="10,20">
              <v:shape style="position:absolute;left:9295;top:3034;width:10;height:20" coordorigin="9295,3034" coordsize="10,20" path="m9295,3054l9304,3054,9304,3034,9295,3034,9295,3054xe" filled="true" fillcolor="#000000" stroked="false">
                <v:path arrowok="t"/>
                <v:fill type="solid"/>
              </v:shape>
            </v:group>
            <v:group style="position:absolute;left:9295;top:3054;width:10;height:20" coordorigin="9295,3054" coordsize="10,20">
              <v:shape style="position:absolute;left:9295;top:3054;width:10;height:20" coordorigin="9295,3054" coordsize="10,20" path="m9295,3073l9304,3073,9304,3054,9295,3054,9295,3073xe" filled="true" fillcolor="#000000" stroked="false">
                <v:path arrowok="t"/>
                <v:fill type="solid"/>
              </v:shape>
            </v:group>
            <v:group style="position:absolute;left:9295;top:3073;width:10;height:20" coordorigin="9295,3073" coordsize="10,20">
              <v:shape style="position:absolute;left:9295;top:3073;width:10;height:20" coordorigin="9295,3073" coordsize="10,20" path="m9295,3092l9304,3092,9304,3073,9295,3073,9295,3092xe" filled="true" fillcolor="#000000" stroked="false">
                <v:path arrowok="t"/>
                <v:fill type="solid"/>
              </v:shape>
            </v:group>
            <v:group style="position:absolute;left:9295;top:3092;width:10;height:20" coordorigin="9295,3092" coordsize="10,20">
              <v:shape style="position:absolute;left:9295;top:3092;width:10;height:20" coordorigin="9295,3092" coordsize="10,20" path="m9295,3111l9304,3111,9304,3092,9295,3092,9295,3111xe" filled="true" fillcolor="#000000" stroked="false">
                <v:path arrowok="t"/>
                <v:fill type="solid"/>
              </v:shape>
            </v:group>
            <v:group style="position:absolute;left:9295;top:3111;width:10;height:20" coordorigin="9295,3111" coordsize="10,20">
              <v:shape style="position:absolute;left:9295;top:3111;width:10;height:20" coordorigin="9295,3111" coordsize="10,20" path="m9295,3130l9304,3130,9304,3111,9295,3111,9295,3130xe" filled="true" fillcolor="#000000" stroked="false">
                <v:path arrowok="t"/>
                <v:fill type="solid"/>
              </v:shape>
            </v:group>
            <v:group style="position:absolute;left:9295;top:3130;width:10;height:20" coordorigin="9295,3130" coordsize="10,20">
              <v:shape style="position:absolute;left:9295;top:3130;width:10;height:20" coordorigin="9295,3130" coordsize="10,20" path="m9295,3150l9304,3150,9304,3130,9295,3130,9295,3150xe" filled="true" fillcolor="#000000" stroked="false">
                <v:path arrowok="t"/>
                <v:fill type="solid"/>
              </v:shape>
            </v:group>
            <v:group style="position:absolute;left:9295;top:3150;width:10;height:20" coordorigin="9295,3150" coordsize="10,20">
              <v:shape style="position:absolute;left:9295;top:3150;width:10;height:20" coordorigin="9295,3150" coordsize="10,20" path="m9295,3169l9304,3169,9304,3150,9295,3150,9295,3169xe" filled="true" fillcolor="#000000" stroked="false">
                <v:path arrowok="t"/>
                <v:fill type="solid"/>
              </v:shape>
            </v:group>
            <v:group style="position:absolute;left:9295;top:3169;width:10;height:20" coordorigin="9295,3169" coordsize="10,20">
              <v:shape style="position:absolute;left:9295;top:3169;width:10;height:20" coordorigin="9295,3169" coordsize="10,20" path="m9295,3188l9304,3188,9304,3169,9295,3169,9295,3188xe" filled="true" fillcolor="#000000" stroked="false">
                <v:path arrowok="t"/>
                <v:fill type="solid"/>
              </v:shape>
            </v:group>
            <v:group style="position:absolute;left:9295;top:3188;width:10;height:20" coordorigin="9295,3188" coordsize="10,20">
              <v:shape style="position:absolute;left:9295;top:3188;width:10;height:20" coordorigin="9295,3188" coordsize="10,20" path="m9295,3207l9304,3207,9304,3188,9295,3188,9295,3207xe" filled="true" fillcolor="#000000" stroked="false">
                <v:path arrowok="t"/>
                <v:fill type="solid"/>
              </v:shape>
            </v:group>
            <v:group style="position:absolute;left:9295;top:3207;width:10;height:20" coordorigin="9295,3207" coordsize="10,20">
              <v:shape style="position:absolute;left:9295;top:3207;width:10;height:20" coordorigin="9295,3207" coordsize="10,20" path="m9295,3226l9304,3226,9304,3207,9295,3207,9295,3226xe" filled="true" fillcolor="#000000" stroked="false">
                <v:path arrowok="t"/>
                <v:fill type="solid"/>
              </v:shape>
            </v:group>
            <v:group style="position:absolute;left:9295;top:3226;width:10;height:20" coordorigin="9295,3226" coordsize="10,20">
              <v:shape style="position:absolute;left:9295;top:3226;width:10;height:20" coordorigin="9295,3226" coordsize="10,20" path="m9295,3246l9304,3246,9304,3226,9295,3226,9295,3246xe" filled="true" fillcolor="#000000" stroked="false">
                <v:path arrowok="t"/>
                <v:fill type="solid"/>
              </v:shape>
            </v:group>
            <v:group style="position:absolute;left:9295;top:3246;width:10;height:20" coordorigin="9295,3246" coordsize="10,20">
              <v:shape style="position:absolute;left:9295;top:3246;width:10;height:20" coordorigin="9295,3246" coordsize="10,20" path="m9295,3265l9304,3265,9304,3246,9295,3246,9295,3265xe" filled="true" fillcolor="#000000" stroked="false">
                <v:path arrowok="t"/>
                <v:fill type="solid"/>
              </v:shape>
            </v:group>
            <v:group style="position:absolute;left:9295;top:3265;width:10;height:20" coordorigin="9295,3265" coordsize="10,20">
              <v:shape style="position:absolute;left:9295;top:3265;width:10;height:20" coordorigin="9295,3265" coordsize="10,20" path="m9295,3284l9304,3284,9304,3265,9295,3265,9295,3284xe" filled="true" fillcolor="#000000" stroked="false">
                <v:path arrowok="t"/>
                <v:fill type="solid"/>
              </v:shape>
            </v:group>
            <v:group style="position:absolute;left:9295;top:3284;width:10;height:20" coordorigin="9295,3284" coordsize="10,20">
              <v:shape style="position:absolute;left:9295;top:3284;width:10;height:20" coordorigin="9295,3284" coordsize="10,20" path="m9295,3303l9304,3303,9304,3284,9295,3284,9295,3303xe" filled="true" fillcolor="#000000" stroked="false">
                <v:path arrowok="t"/>
                <v:fill type="solid"/>
              </v:shape>
            </v:group>
            <v:group style="position:absolute;left:9295;top:3303;width:10;height:20" coordorigin="9295,3303" coordsize="10,20">
              <v:shape style="position:absolute;left:9295;top:3303;width:10;height:20" coordorigin="9295,3303" coordsize="10,20" path="m9295,3322l9304,3322,9304,3303,9295,3303,9295,3322xe" filled="true" fillcolor="#000000" stroked="false">
                <v:path arrowok="t"/>
                <v:fill type="solid"/>
              </v:shape>
            </v:group>
            <v:group style="position:absolute;left:9295;top:3322;width:10;height:20" coordorigin="9295,3322" coordsize="10,20">
              <v:shape style="position:absolute;left:9295;top:3322;width:10;height:20" coordorigin="9295,3322" coordsize="10,20" path="m9295,3342l9304,3342,9304,3322,9295,3322,9295,3342xe" filled="true" fillcolor="#000000" stroked="false">
                <v:path arrowok="t"/>
                <v:fill type="solid"/>
              </v:shape>
            </v:group>
            <v:group style="position:absolute;left:9295;top:3342;width:10;height:20" coordorigin="9295,3342" coordsize="10,20">
              <v:shape style="position:absolute;left:9295;top:3342;width:10;height:20" coordorigin="9295,3342" coordsize="10,20" path="m9295,3361l9304,3361,9304,3342,9295,3342,9295,3361xe" filled="true" fillcolor="#000000" stroked="false">
                <v:path arrowok="t"/>
                <v:fill type="solid"/>
              </v:shape>
            </v:group>
            <v:group style="position:absolute;left:9295;top:3361;width:10;height:20" coordorigin="9295,3361" coordsize="10,20">
              <v:shape style="position:absolute;left:9295;top:3361;width:10;height:20" coordorigin="9295,3361" coordsize="10,20" path="m9295,3380l9304,3380,9304,3361,9295,3361,9295,3380xe" filled="true" fillcolor="#000000" stroked="false">
                <v:path arrowok="t"/>
                <v:fill type="solid"/>
              </v:shape>
            </v:group>
            <v:group style="position:absolute;left:9295;top:3380;width:10;height:20" coordorigin="9295,3380" coordsize="10,20">
              <v:shape style="position:absolute;left:9295;top:3380;width:10;height:20" coordorigin="9295,3380" coordsize="10,20" path="m9295,3399l9304,3399,9304,3380,9295,3380,9295,3399xe" filled="true" fillcolor="#000000" stroked="false">
                <v:path arrowok="t"/>
                <v:fill type="solid"/>
              </v:shape>
            </v:group>
            <v:group style="position:absolute;left:9295;top:3399;width:10;height:20" coordorigin="9295,3399" coordsize="10,20">
              <v:shape style="position:absolute;left:9295;top:3399;width:10;height:20" coordorigin="9295,3399" coordsize="10,20" path="m9295,3418l9304,3418,9304,3399,9295,3399,9295,3418xe" filled="true" fillcolor="#000000" stroked="false">
                <v:path arrowok="t"/>
                <v:fill type="solid"/>
              </v:shape>
            </v:group>
            <v:group style="position:absolute;left:9295;top:3418;width:10;height:20" coordorigin="9295,3418" coordsize="10,20">
              <v:shape style="position:absolute;left:9295;top:3418;width:10;height:20" coordorigin="9295,3418" coordsize="10,20" path="m9295,3438l9304,3438,9304,3418,9295,3418,9295,3438xe" filled="true" fillcolor="#000000" stroked="false">
                <v:path arrowok="t"/>
                <v:fill type="solid"/>
              </v:shape>
            </v:group>
            <v:group style="position:absolute;left:9295;top:3438;width:10;height:20" coordorigin="9295,3438" coordsize="10,20">
              <v:shape style="position:absolute;left:9295;top:3438;width:10;height:20" coordorigin="9295,3438" coordsize="10,20" path="m9295,3457l9304,3457,9304,3438,9295,3438,9295,3457xe" filled="true" fillcolor="#000000" stroked="false">
                <v:path arrowok="t"/>
                <v:fill type="solid"/>
              </v:shape>
            </v:group>
            <v:group style="position:absolute;left:9295;top:3457;width:10;height:20" coordorigin="9295,3457" coordsize="10,20">
              <v:shape style="position:absolute;left:9295;top:3457;width:10;height:20" coordorigin="9295,3457" coordsize="10,20" path="m9295,3476l9304,3476,9304,3457,9295,3457,9295,3476xe" filled="true" fillcolor="#000000" stroked="false">
                <v:path arrowok="t"/>
                <v:fill type="solid"/>
              </v:shape>
            </v:group>
            <v:group style="position:absolute;left:9295;top:3476;width:10;height:20" coordorigin="9295,3476" coordsize="10,20">
              <v:shape style="position:absolute;left:9295;top:3476;width:10;height:20" coordorigin="9295,3476" coordsize="10,20" path="m9295,3495l9304,3495,9304,3476,9295,3476,9295,3495xe" filled="true" fillcolor="#000000" stroked="false">
                <v:path arrowok="t"/>
                <v:fill type="solid"/>
              </v:shape>
            </v:group>
            <v:group style="position:absolute;left:9295;top:3495;width:10;height:20" coordorigin="9295,3495" coordsize="10,20">
              <v:shape style="position:absolute;left:9295;top:3495;width:10;height:20" coordorigin="9295,3495" coordsize="10,20" path="m9295,3514l9304,3514,9304,3495,9295,3495,9295,3514xe" filled="true" fillcolor="#000000" stroked="false">
                <v:path arrowok="t"/>
                <v:fill type="solid"/>
              </v:shape>
            </v:group>
            <v:group style="position:absolute;left:9295;top:3514;width:10;height:20" coordorigin="9295,3514" coordsize="10,20">
              <v:shape style="position:absolute;left:9295;top:3514;width:10;height:20" coordorigin="9295,3514" coordsize="10,20" path="m9295,3534l9304,3534,9304,3514,9295,3514,9295,3534xe" filled="true" fillcolor="#000000" stroked="false">
                <v:path arrowok="t"/>
                <v:fill type="solid"/>
              </v:shape>
            </v:group>
            <v:group style="position:absolute;left:9295;top:3534;width:10;height:20" coordorigin="9295,3534" coordsize="10,20">
              <v:shape style="position:absolute;left:9295;top:3534;width:10;height:20" coordorigin="9295,3534" coordsize="10,20" path="m9295,3553l9304,3553,9304,3534,9295,3534,9295,3553xe" filled="true" fillcolor="#000000" stroked="false">
                <v:path arrowok="t"/>
                <v:fill type="solid"/>
              </v:shape>
            </v:group>
            <v:group style="position:absolute;left:9295;top:3553;width:10;height:20" coordorigin="9295,3553" coordsize="10,20">
              <v:shape style="position:absolute;left:9295;top:3553;width:10;height:20" coordorigin="9295,3553" coordsize="10,20" path="m9295,3572l9304,3572,9304,3553,9295,3553,9295,3572xe" filled="true" fillcolor="#000000" stroked="false">
                <v:path arrowok="t"/>
                <v:fill type="solid"/>
              </v:shape>
            </v:group>
            <v:group style="position:absolute;left:9295;top:3572;width:10;height:20" coordorigin="9295,3572" coordsize="10,20">
              <v:shape style="position:absolute;left:9295;top:3572;width:10;height:20" coordorigin="9295,3572" coordsize="10,20" path="m9295,3591l9304,3591,9304,3572,9295,3572,9295,3591xe" filled="true" fillcolor="#000000" stroked="false">
                <v:path arrowok="t"/>
                <v:fill type="solid"/>
              </v:shape>
            </v:group>
            <v:group style="position:absolute;left:9295;top:3591;width:10;height:20" coordorigin="9295,3591" coordsize="10,20">
              <v:shape style="position:absolute;left:9295;top:3591;width:10;height:20" coordorigin="9295,3591" coordsize="10,20" path="m9295,3610l9304,3610,9304,3591,9295,3591,9295,3610xe" filled="true" fillcolor="#000000" stroked="false">
                <v:path arrowok="t"/>
                <v:fill type="solid"/>
              </v:shape>
            </v:group>
            <v:group style="position:absolute;left:9295;top:3610;width:10;height:20" coordorigin="9295,3610" coordsize="10,20">
              <v:shape style="position:absolute;left:9295;top:3610;width:10;height:20" coordorigin="9295,3610" coordsize="10,20" path="m9295,3630l9304,3630,9304,3610,9295,3610,9295,3630xe" filled="true" fillcolor="#000000" stroked="false">
                <v:path arrowok="t"/>
                <v:fill type="solid"/>
              </v:shape>
            </v:group>
            <v:group style="position:absolute;left:9295;top:3630;width:10;height:20" coordorigin="9295,3630" coordsize="10,20">
              <v:shape style="position:absolute;left:9295;top:3630;width:10;height:20" coordorigin="9295,3630" coordsize="10,20" path="m9295,3649l9304,3649,9304,3630,9295,3630,9295,3649xe" filled="true" fillcolor="#000000" stroked="false">
                <v:path arrowok="t"/>
                <v:fill type="solid"/>
              </v:shape>
            </v:group>
            <v:group style="position:absolute;left:9295;top:3649;width:10;height:20" coordorigin="9295,3649" coordsize="10,20">
              <v:shape style="position:absolute;left:9295;top:3649;width:10;height:20" coordorigin="9295,3649" coordsize="10,20" path="m9295,3668l9304,3668,9304,3649,9295,3649,9295,3668xe" filled="true" fillcolor="#000000" stroked="false">
                <v:path arrowok="t"/>
                <v:fill type="solid"/>
              </v:shape>
              <v:shape style="position:absolute;left:2076;top:3572;width:2806;height:106" type="#_x0000_t75" stroked="false">
                <v:imagedata r:id="rId643" o:title=""/>
              </v:shape>
              <v:shape style="position:absolute;left:4859;top:3668;width:1469;height:10" type="#_x0000_t75" stroked="false">
                <v:imagedata r:id="rId644" o:title=""/>
              </v:shape>
              <v:shape style="position:absolute;left:6323;top:3668;width:1522;height:10" type="#_x0000_t75" stroked="false">
                <v:imagedata r:id="rId645" o:title=""/>
              </v:shape>
              <v:shape style="position:absolute;left:7840;top:3668;width:1455;height:10" type="#_x0000_t75" stroked="false">
                <v:imagedata r:id="rId646" o:title=""/>
              </v:shape>
              <v:shape style="position:absolute;left:9290;top:3668;width:542;height:10" type="#_x0000_t75" stroked="false">
                <v:imagedata r:id="rId642" o:title=""/>
              </v:shape>
            </v:group>
            <v:group style="position:absolute;left:3912;top:3678;width:10;height:20" coordorigin="3912,3678" coordsize="10,20">
              <v:shape style="position:absolute;left:3912;top:3678;width:10;height:20" coordorigin="3912,3678" coordsize="10,20" path="m3912,3697l3922,3697,3922,3678,3912,3678,3912,3697xe" filled="true" fillcolor="#000000" stroked="false">
                <v:path arrowok="t"/>
                <v:fill type="solid"/>
              </v:shape>
            </v:group>
            <v:group style="position:absolute;left:3912;top:3697;width:10;height:20" coordorigin="3912,3697" coordsize="10,20">
              <v:shape style="position:absolute;left:3912;top:3697;width:10;height:20" coordorigin="3912,3697" coordsize="10,20" path="m3912,3716l3922,3716,3922,3697,3912,3697,3912,3716xe" filled="true" fillcolor="#000000" stroked="false">
                <v:path arrowok="t"/>
                <v:fill type="solid"/>
              </v:shape>
            </v:group>
            <v:group style="position:absolute;left:3912;top:3716;width:10;height:20" coordorigin="3912,3716" coordsize="10,20">
              <v:shape style="position:absolute;left:3912;top:3716;width:10;height:20" coordorigin="3912,3716" coordsize="10,20" path="m3912,3735l3922,3735,3922,3716,3912,3716,3912,3735xe" filled="true" fillcolor="#000000" stroked="false">
                <v:path arrowok="t"/>
                <v:fill type="solid"/>
              </v:shape>
            </v:group>
            <v:group style="position:absolute;left:3912;top:3735;width:10;height:20" coordorigin="3912,3735" coordsize="10,20">
              <v:shape style="position:absolute;left:3912;top:3735;width:10;height:20" coordorigin="3912,3735" coordsize="10,20" path="m3912,3754l3922,3754,3922,3735,3912,3735,3912,3754xe" filled="true" fillcolor="#000000" stroked="false">
                <v:path arrowok="t"/>
                <v:fill type="solid"/>
              </v:shape>
            </v:group>
            <v:group style="position:absolute;left:3912;top:3754;width:10;height:20" coordorigin="3912,3754" coordsize="10,20">
              <v:shape style="position:absolute;left:3912;top:3754;width:10;height:20" coordorigin="3912,3754" coordsize="10,20" path="m3912,3774l3922,3774,3922,3754,3912,3754,3912,3774xe" filled="true" fillcolor="#000000" stroked="false">
                <v:path arrowok="t"/>
                <v:fill type="solid"/>
              </v:shape>
            </v:group>
            <v:group style="position:absolute;left:3912;top:3774;width:10;height:20" coordorigin="3912,3774" coordsize="10,20">
              <v:shape style="position:absolute;left:3912;top:3774;width:10;height:20" coordorigin="3912,3774" coordsize="10,20" path="m3912,3793l3922,3793,3922,3774,3912,3774,3912,3793xe" filled="true" fillcolor="#000000" stroked="false">
                <v:path arrowok="t"/>
                <v:fill type="solid"/>
              </v:shape>
            </v:group>
            <v:group style="position:absolute;left:3912;top:3793;width:10;height:20" coordorigin="3912,3793" coordsize="10,20">
              <v:shape style="position:absolute;left:3912;top:3793;width:10;height:20" coordorigin="3912,3793" coordsize="10,20" path="m3912,3812l3922,3812,3922,3793,3912,3793,3912,3812xe" filled="true" fillcolor="#000000" stroked="false">
                <v:path arrowok="t"/>
                <v:fill type="solid"/>
              </v:shape>
            </v:group>
            <v:group style="position:absolute;left:3912;top:3812;width:10;height:20" coordorigin="3912,3812" coordsize="10,20">
              <v:shape style="position:absolute;left:3912;top:3812;width:10;height:20" coordorigin="3912,3812" coordsize="10,20" path="m3912,3831l3922,3831,3922,3812,3912,3812,3912,3831xe" filled="true" fillcolor="#000000" stroked="false">
                <v:path arrowok="t"/>
                <v:fill type="solid"/>
              </v:shape>
            </v:group>
            <v:group style="position:absolute;left:3912;top:3831;width:10;height:20" coordorigin="3912,3831" coordsize="10,20">
              <v:shape style="position:absolute;left:3912;top:3831;width:10;height:20" coordorigin="3912,3831" coordsize="10,20" path="m3912,3850l3922,3850,3922,3831,3912,3831,3912,3850xe" filled="true" fillcolor="#000000" stroked="false">
                <v:path arrowok="t"/>
                <v:fill type="solid"/>
              </v:shape>
            </v:group>
            <v:group style="position:absolute;left:3912;top:3850;width:10;height:20" coordorigin="3912,3850" coordsize="10,20">
              <v:shape style="position:absolute;left:3912;top:3850;width:10;height:20" coordorigin="3912,3850" coordsize="10,20" path="m3912,3870l3922,3870,3922,3850,3912,3850,3912,3870xe" filled="true" fillcolor="#000000" stroked="false">
                <v:path arrowok="t"/>
                <v:fill type="solid"/>
              </v:shape>
            </v:group>
            <v:group style="position:absolute;left:3912;top:3870;width:10;height:20" coordorigin="3912,3870" coordsize="10,20">
              <v:shape style="position:absolute;left:3912;top:3870;width:10;height:20" coordorigin="3912,3870" coordsize="10,20" path="m3912,3889l3922,3889,3922,3870,3912,3870,3912,3889xe" filled="true" fillcolor="#000000" stroked="false">
                <v:path arrowok="t"/>
                <v:fill type="solid"/>
              </v:shape>
            </v:group>
            <v:group style="position:absolute;left:3912;top:3889;width:10;height:20" coordorigin="3912,3889" coordsize="10,20">
              <v:shape style="position:absolute;left:3912;top:3889;width:10;height:20" coordorigin="3912,3889" coordsize="10,20" path="m3912,3908l3922,3908,3922,3889,3912,3889,3912,3908xe" filled="true" fillcolor="#000000" stroked="false">
                <v:path arrowok="t"/>
                <v:fill type="solid"/>
              </v:shape>
            </v:group>
            <v:group style="position:absolute;left:3912;top:3908;width:10;height:20" coordorigin="3912,3908" coordsize="10,20">
              <v:shape style="position:absolute;left:3912;top:3908;width:10;height:20" coordorigin="3912,3908" coordsize="10,20" path="m3912,3927l3922,3927,3922,3908,3912,3908,3912,3927xe" filled="true" fillcolor="#000000" stroked="false">
                <v:path arrowok="t"/>
                <v:fill type="solid"/>
              </v:shape>
            </v:group>
            <v:group style="position:absolute;left:3912;top:3927;width:10;height:20" coordorigin="3912,3927" coordsize="10,20">
              <v:shape style="position:absolute;left:3912;top:3927;width:10;height:20" coordorigin="3912,3927" coordsize="10,20" path="m3912,3946l3922,3946,3922,3927,3912,3927,3912,3946xe" filled="true" fillcolor="#000000" stroked="false">
                <v:path arrowok="t"/>
                <v:fill type="solid"/>
              </v:shape>
            </v:group>
            <v:group style="position:absolute;left:3912;top:3946;width:10;height:20" coordorigin="3912,3946" coordsize="10,20">
              <v:shape style="position:absolute;left:3912;top:3946;width:10;height:20" coordorigin="3912,3946" coordsize="10,20" path="m3912,3966l3922,3966,3922,3946,3912,3946,3912,3966xe" filled="true" fillcolor="#000000" stroked="false">
                <v:path arrowok="t"/>
                <v:fill type="solid"/>
              </v:shape>
            </v:group>
            <v:group style="position:absolute;left:3912;top:3966;width:10;height:20" coordorigin="3912,3966" coordsize="10,20">
              <v:shape style="position:absolute;left:3912;top:3966;width:10;height:20" coordorigin="3912,3966" coordsize="10,20" path="m3912,3985l3922,3985,3922,3966,3912,3966,3912,3985xe" filled="true" fillcolor="#000000" stroked="false">
                <v:path arrowok="t"/>
                <v:fill type="solid"/>
              </v:shape>
            </v:group>
            <v:group style="position:absolute;left:3912;top:3985;width:10;height:20" coordorigin="3912,3985" coordsize="10,20">
              <v:shape style="position:absolute;left:3912;top:3985;width:10;height:20" coordorigin="3912,3985" coordsize="10,20" path="m3912,4004l3922,4004,3922,3985,3912,3985,3912,4004xe" filled="true" fillcolor="#000000" stroked="false">
                <v:path arrowok="t"/>
                <v:fill type="solid"/>
              </v:shape>
            </v:group>
            <v:group style="position:absolute;left:3912;top:4004;width:10;height:20" coordorigin="3912,4004" coordsize="10,20">
              <v:shape style="position:absolute;left:3912;top:4004;width:10;height:20" coordorigin="3912,4004" coordsize="10,20" path="m3912,4023l3922,4023,3922,4004,3912,4004,3912,4023xe" filled="true" fillcolor="#000000" stroked="false">
                <v:path arrowok="t"/>
                <v:fill type="solid"/>
              </v:shape>
            </v:group>
            <v:group style="position:absolute;left:3912;top:4023;width:10;height:20" coordorigin="3912,4023" coordsize="10,20">
              <v:shape style="position:absolute;left:3912;top:4023;width:10;height:20" coordorigin="3912,4023" coordsize="10,20" path="m3912,4042l3922,4042,3922,4023,3912,4023,3912,4042xe" filled="true" fillcolor="#000000" stroked="false">
                <v:path arrowok="t"/>
                <v:fill type="solid"/>
              </v:shape>
            </v:group>
            <v:group style="position:absolute;left:3912;top:4043;width:10;height:20" coordorigin="3912,4043" coordsize="10,20">
              <v:shape style="position:absolute;left:3912;top:4043;width:10;height:20" coordorigin="3912,4043" coordsize="10,20" path="m3912,4062l3922,4062,3922,4043,3912,4043,3912,4062xe" filled="true" fillcolor="#000000" stroked="false">
                <v:path arrowok="t"/>
                <v:fill type="solid"/>
              </v:shape>
            </v:group>
            <v:group style="position:absolute;left:3912;top:4062;width:10;height:20" coordorigin="3912,4062" coordsize="10,20">
              <v:shape style="position:absolute;left:3912;top:4062;width:10;height:20" coordorigin="3912,4062" coordsize="10,20" path="m3912,4081l3922,4081,3922,4062,3912,4062,3912,4081xe" filled="true" fillcolor="#000000" stroked="false">
                <v:path arrowok="t"/>
                <v:fill type="solid"/>
              </v:shape>
            </v:group>
            <v:group style="position:absolute;left:3912;top:4081;width:10;height:20" coordorigin="3912,4081" coordsize="10,20">
              <v:shape style="position:absolute;left:3912;top:4081;width:10;height:20" coordorigin="3912,4081" coordsize="10,20" path="m3912,4101l3922,4101,3922,4081,3912,4081,3912,4101xe" filled="true" fillcolor="#000000" stroked="false">
                <v:path arrowok="t"/>
                <v:fill type="solid"/>
              </v:shape>
            </v:group>
            <v:group style="position:absolute;left:3912;top:4101;width:10;height:20" coordorigin="3912,4101" coordsize="10,20">
              <v:shape style="position:absolute;left:3912;top:4101;width:10;height:20" coordorigin="3912,4101" coordsize="10,20" path="m3912,4120l3922,4120,3922,4101,3912,4101,3912,4120xe" filled="true" fillcolor="#000000" stroked="false">
                <v:path arrowok="t"/>
                <v:fill type="solid"/>
              </v:shape>
            </v:group>
            <v:group style="position:absolute;left:3912;top:4120;width:10;height:20" coordorigin="3912,4120" coordsize="10,20">
              <v:shape style="position:absolute;left:3912;top:4120;width:10;height:20" coordorigin="3912,4120" coordsize="10,20" path="m3912,4139l3922,4139,3922,4120,3912,4120,3912,4139xe" filled="true" fillcolor="#000000" stroked="false">
                <v:path arrowok="t"/>
                <v:fill type="solid"/>
              </v:shape>
            </v:group>
            <v:group style="position:absolute;left:3912;top:4139;width:10;height:20" coordorigin="3912,4139" coordsize="10,20">
              <v:shape style="position:absolute;left:3912;top:4139;width:10;height:20" coordorigin="3912,4139" coordsize="10,20" path="m3912,4158l3922,4158,3922,4139,3912,4139,3912,4158xe" filled="true" fillcolor="#000000" stroked="false">
                <v:path arrowok="t"/>
                <v:fill type="solid"/>
              </v:shape>
            </v:group>
            <v:group style="position:absolute;left:3912;top:4158;width:10;height:20" coordorigin="3912,4158" coordsize="10,20">
              <v:shape style="position:absolute;left:3912;top:4158;width:10;height:20" coordorigin="3912,4158" coordsize="10,20" path="m3912,4177l3922,4177,3922,4158,3912,4158,3912,4177xe" filled="true" fillcolor="#000000" stroked="false">
                <v:path arrowok="t"/>
                <v:fill type="solid"/>
              </v:shape>
            </v:group>
            <v:group style="position:absolute;left:3912;top:4177;width:10;height:20" coordorigin="3912,4177" coordsize="10,20">
              <v:shape style="position:absolute;left:3912;top:4177;width:10;height:20" coordorigin="3912,4177" coordsize="10,20" path="m3912,4197l3922,4197,3922,4177,3912,4177,3912,4197xe" filled="true" fillcolor="#000000" stroked="false">
                <v:path arrowok="t"/>
                <v:fill type="solid"/>
              </v:shape>
            </v:group>
            <v:group style="position:absolute;left:3912;top:4197;width:10;height:20" coordorigin="3912,4197" coordsize="10,20">
              <v:shape style="position:absolute;left:3912;top:4197;width:10;height:20" coordorigin="3912,4197" coordsize="10,20" path="m3912,4216l3922,4216,3922,4197,3912,4197,3912,4216xe" filled="true" fillcolor="#000000" stroked="false">
                <v:path arrowok="t"/>
                <v:fill type="solid"/>
              </v:shape>
            </v:group>
            <v:group style="position:absolute;left:3912;top:4216;width:10;height:20" coordorigin="3912,4216" coordsize="10,20">
              <v:shape style="position:absolute;left:3912;top:4216;width:10;height:20" coordorigin="3912,4216" coordsize="10,20" path="m3912,4235l3922,4235,3922,4216,3912,4216,3912,4235xe" filled="true" fillcolor="#000000" stroked="false">
                <v:path arrowok="t"/>
                <v:fill type="solid"/>
              </v:shape>
            </v:group>
            <v:group style="position:absolute;left:3912;top:4235;width:10;height:20" coordorigin="3912,4235" coordsize="10,20">
              <v:shape style="position:absolute;left:3912;top:4235;width:10;height:20" coordorigin="3912,4235" coordsize="10,20" path="m3912,4254l3922,4254,3922,4235,3912,4235,3912,4254xe" filled="true" fillcolor="#000000" stroked="false">
                <v:path arrowok="t"/>
                <v:fill type="solid"/>
              </v:shape>
            </v:group>
            <v:group style="position:absolute;left:3912;top:4254;width:10;height:20" coordorigin="3912,4254" coordsize="10,20">
              <v:shape style="position:absolute;left:3912;top:4254;width:10;height:20" coordorigin="3912,4254" coordsize="10,20" path="m3912,4273l3922,4273,3922,4254,3912,4254,3912,4273xe" filled="true" fillcolor="#000000" stroked="false">
                <v:path arrowok="t"/>
                <v:fill type="solid"/>
              </v:shape>
            </v:group>
            <v:group style="position:absolute;left:3912;top:4273;width:10;height:20" coordorigin="3912,4273" coordsize="10,20">
              <v:shape style="position:absolute;left:3912;top:4273;width:10;height:20" coordorigin="3912,4273" coordsize="10,20" path="m3912,4293l3922,4293,3922,4273,3912,4273,3912,4293xe" filled="true" fillcolor="#000000" stroked="false">
                <v:path arrowok="t"/>
                <v:fill type="solid"/>
              </v:shape>
            </v:group>
            <v:group style="position:absolute;left:3912;top:4293;width:10;height:20" coordorigin="3912,4293" coordsize="10,20">
              <v:shape style="position:absolute;left:3912;top:4293;width:10;height:20" coordorigin="3912,4293" coordsize="10,20" path="m3912,4312l3922,4312,3922,4293,3912,4293,3912,4312xe" filled="true" fillcolor="#000000" stroked="false">
                <v:path arrowok="t"/>
                <v:fill type="solid"/>
              </v:shape>
            </v:group>
            <v:group style="position:absolute;left:3912;top:4312;width:10;height:20" coordorigin="3912,4312" coordsize="10,20">
              <v:shape style="position:absolute;left:3912;top:4312;width:10;height:20" coordorigin="3912,4312" coordsize="10,20" path="m3912,4331l3922,4331,3922,4312,3912,4312,3912,4331xe" filled="true" fillcolor="#000000" stroked="false">
                <v:path arrowok="t"/>
                <v:fill type="solid"/>
              </v:shape>
            </v:group>
            <v:group style="position:absolute;left:3912;top:4331;width:10;height:20" coordorigin="3912,4331" coordsize="10,20">
              <v:shape style="position:absolute;left:3912;top:4331;width:10;height:20" coordorigin="3912,4331" coordsize="10,20" path="m3912,4350l3922,4350,3922,4331,3912,4331,3912,4350xe" filled="true" fillcolor="#000000" stroked="false">
                <v:path arrowok="t"/>
                <v:fill type="solid"/>
              </v:shape>
            </v:group>
            <v:group style="position:absolute;left:3912;top:4350;width:10;height:20" coordorigin="3912,4350" coordsize="10,20">
              <v:shape style="position:absolute;left:3912;top:4350;width:10;height:20" coordorigin="3912,4350" coordsize="10,20" path="m3912,4369l3922,4369,3922,4350,3912,4350,3912,4369xe" filled="true" fillcolor="#000000" stroked="false">
                <v:path arrowok="t"/>
                <v:fill type="solid"/>
              </v:shape>
            </v:group>
            <v:group style="position:absolute;left:3912;top:4369;width:10;height:20" coordorigin="3912,4369" coordsize="10,20">
              <v:shape style="position:absolute;left:3912;top:4369;width:10;height:20" coordorigin="3912,4369" coordsize="10,20" path="m3912,4389l3922,4389,3922,4369,3912,4369,3912,4389xe" filled="true" fillcolor="#000000" stroked="false">
                <v:path arrowok="t"/>
                <v:fill type="solid"/>
              </v:shape>
            </v:group>
            <v:group style="position:absolute;left:3912;top:4389;width:10;height:20" coordorigin="3912,4389" coordsize="10,20">
              <v:shape style="position:absolute;left:3912;top:4389;width:10;height:20" coordorigin="3912,4389" coordsize="10,20" path="m3912,4408l3922,4408,3922,4389,3912,4389,3912,4408xe" filled="true" fillcolor="#000000" stroked="false">
                <v:path arrowok="t"/>
                <v:fill type="solid"/>
              </v:shape>
            </v:group>
            <v:group style="position:absolute;left:3912;top:4408;width:10;height:20" coordorigin="3912,4408" coordsize="10,20">
              <v:shape style="position:absolute;left:3912;top:4408;width:10;height:20" coordorigin="3912,4408" coordsize="10,20" path="m3912,4427l3922,4427,3922,4408,3912,4408,3912,4427xe" filled="true" fillcolor="#000000" stroked="false">
                <v:path arrowok="t"/>
                <v:fill type="solid"/>
              </v:shape>
            </v:group>
            <v:group style="position:absolute;left:3912;top:4427;width:10;height:20" coordorigin="3912,4427" coordsize="10,20">
              <v:shape style="position:absolute;left:3912;top:4427;width:10;height:20" coordorigin="3912,4427" coordsize="10,20" path="m3912,4446l3922,4446,3922,4427,3912,4427,3912,4446xe" filled="true" fillcolor="#000000" stroked="false">
                <v:path arrowok="t"/>
                <v:fill type="solid"/>
              </v:shape>
            </v:group>
            <v:group style="position:absolute;left:3912;top:4446;width:10;height:20" coordorigin="3912,4446" coordsize="10,20">
              <v:shape style="position:absolute;left:3912;top:4446;width:10;height:20" coordorigin="3912,4446" coordsize="10,20" path="m3912,4465l3922,4465,3922,4446,3912,4446,3912,4465xe" filled="true" fillcolor="#000000" stroked="false">
                <v:path arrowok="t"/>
                <v:fill type="solid"/>
              </v:shape>
            </v:group>
            <v:group style="position:absolute;left:3912;top:4465;width:10;height:20" coordorigin="3912,4465" coordsize="10,20">
              <v:shape style="position:absolute;left:3912;top:4465;width:10;height:20" coordorigin="3912,4465" coordsize="10,20" path="m3912,4485l3922,4485,3922,4465,3912,4465,3912,4485xe" filled="true" fillcolor="#000000" stroked="false">
                <v:path arrowok="t"/>
                <v:fill type="solid"/>
              </v:shape>
            </v:group>
            <v:group style="position:absolute;left:3912;top:4485;width:10;height:20" coordorigin="3912,4485" coordsize="10,20">
              <v:shape style="position:absolute;left:3912;top:4485;width:10;height:20" coordorigin="3912,4485" coordsize="10,20" path="m3912,4504l3922,4504,3922,4485,3912,4485,3912,4504xe" filled="true" fillcolor="#000000" stroked="false">
                <v:path arrowok="t"/>
                <v:fill type="solid"/>
              </v:shape>
            </v:group>
            <v:group style="position:absolute;left:3912;top:4504;width:10;height:20" coordorigin="3912,4504" coordsize="10,20">
              <v:shape style="position:absolute;left:3912;top:4504;width:10;height:20" coordorigin="3912,4504" coordsize="10,20" path="m3912,4523l3922,4523,3922,4504,3912,4504,3912,4523xe" filled="true" fillcolor="#000000" stroked="false">
                <v:path arrowok="t"/>
                <v:fill type="solid"/>
              </v:shape>
            </v:group>
            <v:group style="position:absolute;left:3912;top:4523;width:10;height:20" coordorigin="3912,4523" coordsize="10,20">
              <v:shape style="position:absolute;left:3912;top:4523;width:10;height:20" coordorigin="3912,4523" coordsize="10,20" path="m3912,4542l3922,4542,3922,4523,3912,4523,3912,4542xe" filled="true" fillcolor="#000000" stroked="false">
                <v:path arrowok="t"/>
                <v:fill type="solid"/>
              </v:shape>
            </v:group>
            <v:group style="position:absolute;left:3912;top:4542;width:10;height:20" coordorigin="3912,4542" coordsize="10,20">
              <v:shape style="position:absolute;left:3912;top:4542;width:10;height:20" coordorigin="3912,4542" coordsize="10,20" path="m3912,4561l3922,4561,3922,4542,3912,4542,3912,4561xe" filled="true" fillcolor="#000000" stroked="false">
                <v:path arrowok="t"/>
                <v:fill type="solid"/>
              </v:shape>
            </v:group>
            <v:group style="position:absolute;left:3912;top:4561;width:10;height:20" coordorigin="3912,4561" coordsize="10,20">
              <v:shape style="position:absolute;left:3912;top:4561;width:10;height:20" coordorigin="3912,4561" coordsize="10,20" path="m3912,4581l3922,4581,3922,4561,3912,4561,3912,4581xe" filled="true" fillcolor="#000000" stroked="false">
                <v:path arrowok="t"/>
                <v:fill type="solid"/>
              </v:shape>
            </v:group>
            <v:group style="position:absolute;left:3912;top:4581;width:10;height:20" coordorigin="3912,4581" coordsize="10,20">
              <v:shape style="position:absolute;left:3912;top:4581;width:10;height:20" coordorigin="3912,4581" coordsize="10,20" path="m3912,4600l3922,4600,3922,4581,3912,4581,3912,4600xe" filled="true" fillcolor="#000000" stroked="false">
                <v:path arrowok="t"/>
                <v:fill type="solid"/>
              </v:shape>
            </v:group>
            <v:group style="position:absolute;left:3912;top:4600;width:10;height:20" coordorigin="3912,4600" coordsize="10,20">
              <v:shape style="position:absolute;left:3912;top:4600;width:10;height:20" coordorigin="3912,4600" coordsize="10,20" path="m3912,4619l3922,4619,3922,4600,3912,4600,3912,4619xe" filled="true" fillcolor="#000000" stroked="false">
                <v:path arrowok="t"/>
                <v:fill type="solid"/>
              </v:shape>
            </v:group>
            <v:group style="position:absolute;left:3912;top:4619;width:10;height:20" coordorigin="3912,4619" coordsize="10,20">
              <v:shape style="position:absolute;left:3912;top:4619;width:10;height:20" coordorigin="3912,4619" coordsize="10,20" path="m3912,4638l3922,4638,3922,4619,3912,4619,3912,4638xe" filled="true" fillcolor="#000000" stroked="false">
                <v:path arrowok="t"/>
                <v:fill type="solid"/>
              </v:shape>
            </v:group>
            <v:group style="position:absolute;left:3912;top:4638;width:10;height:20" coordorigin="3912,4638" coordsize="10,20">
              <v:shape style="position:absolute;left:3912;top:4638;width:10;height:20" coordorigin="3912,4638" coordsize="10,20" path="m3912,4657l3922,4657,3922,4638,3912,4638,3912,4657xe" filled="true" fillcolor="#000000" stroked="false">
                <v:path arrowok="t"/>
                <v:fill type="solid"/>
              </v:shape>
            </v:group>
            <v:group style="position:absolute;left:3912;top:4657;width:10;height:20" coordorigin="3912,4657" coordsize="10,20">
              <v:shape style="position:absolute;left:3912;top:4657;width:10;height:20" coordorigin="3912,4657" coordsize="10,20" path="m3912,4677l3922,4677,3922,4657,3912,4657,3912,4677xe" filled="true" fillcolor="#000000" stroked="false">
                <v:path arrowok="t"/>
                <v:fill type="solid"/>
              </v:shape>
            </v:group>
            <v:group style="position:absolute;left:3912;top:4685;width:10;height:2" coordorigin="3912,4685" coordsize="10,2">
              <v:shape style="position:absolute;left:3912;top:4685;width:10;height:2" coordorigin="3912,4685" coordsize="10,0" path="m3912,4685l3922,4685e" filled="false" stroked="true" strokeweight=".84009pt" strokecolor="#000000">
                <v:path arrowok="t"/>
              </v:shape>
            </v:group>
            <v:group style="position:absolute;left:5425;top:3678;width:10;height:20" coordorigin="5425,3678" coordsize="10,20">
              <v:shape style="position:absolute;left:5425;top:3678;width:10;height:20" coordorigin="5425,3678" coordsize="10,20" path="m5425,3697l5435,3697,5435,3678,5425,3678,5425,3697xe" filled="true" fillcolor="#000000" stroked="false">
                <v:path arrowok="t"/>
                <v:fill type="solid"/>
              </v:shape>
            </v:group>
            <v:group style="position:absolute;left:5425;top:3697;width:10;height:20" coordorigin="5425,3697" coordsize="10,20">
              <v:shape style="position:absolute;left:5425;top:3697;width:10;height:20" coordorigin="5425,3697" coordsize="10,20" path="m5425,3716l5435,3716,5435,3697,5425,3697,5425,3716xe" filled="true" fillcolor="#000000" stroked="false">
                <v:path arrowok="t"/>
                <v:fill type="solid"/>
              </v:shape>
            </v:group>
            <v:group style="position:absolute;left:5425;top:3716;width:10;height:20" coordorigin="5425,3716" coordsize="10,20">
              <v:shape style="position:absolute;left:5425;top:3716;width:10;height:20" coordorigin="5425,3716" coordsize="10,20" path="m5425,3735l5435,3735,5435,3716,5425,3716,5425,3735xe" filled="true" fillcolor="#000000" stroked="false">
                <v:path arrowok="t"/>
                <v:fill type="solid"/>
              </v:shape>
            </v:group>
            <v:group style="position:absolute;left:5425;top:3735;width:10;height:20" coordorigin="5425,3735" coordsize="10,20">
              <v:shape style="position:absolute;left:5425;top:3735;width:10;height:20" coordorigin="5425,3735" coordsize="10,20" path="m5425,3754l5435,3754,5435,3735,5425,3735,5425,3754xe" filled="true" fillcolor="#000000" stroked="false">
                <v:path arrowok="t"/>
                <v:fill type="solid"/>
              </v:shape>
            </v:group>
            <v:group style="position:absolute;left:5425;top:3754;width:10;height:20" coordorigin="5425,3754" coordsize="10,20">
              <v:shape style="position:absolute;left:5425;top:3754;width:10;height:20" coordorigin="5425,3754" coordsize="10,20" path="m5425,3774l5435,3774,5435,3754,5425,3754,5425,3774xe" filled="true" fillcolor="#000000" stroked="false">
                <v:path arrowok="t"/>
                <v:fill type="solid"/>
              </v:shape>
            </v:group>
            <v:group style="position:absolute;left:5425;top:3774;width:10;height:20" coordorigin="5425,3774" coordsize="10,20">
              <v:shape style="position:absolute;left:5425;top:3774;width:10;height:20" coordorigin="5425,3774" coordsize="10,20" path="m5425,3793l5435,3793,5435,3774,5425,3774,5425,3793xe" filled="true" fillcolor="#000000" stroked="false">
                <v:path arrowok="t"/>
                <v:fill type="solid"/>
              </v:shape>
            </v:group>
            <v:group style="position:absolute;left:5425;top:3793;width:10;height:20" coordorigin="5425,3793" coordsize="10,20">
              <v:shape style="position:absolute;left:5425;top:3793;width:10;height:20" coordorigin="5425,3793" coordsize="10,20" path="m5425,3812l5435,3812,5435,3793,5425,3793,5425,3812xe" filled="true" fillcolor="#000000" stroked="false">
                <v:path arrowok="t"/>
                <v:fill type="solid"/>
              </v:shape>
            </v:group>
            <v:group style="position:absolute;left:5425;top:3812;width:10;height:20" coordorigin="5425,3812" coordsize="10,20">
              <v:shape style="position:absolute;left:5425;top:3812;width:10;height:20" coordorigin="5425,3812" coordsize="10,20" path="m5425,3831l5435,3831,5435,3812,5425,3812,5425,3831xe" filled="true" fillcolor="#000000" stroked="false">
                <v:path arrowok="t"/>
                <v:fill type="solid"/>
              </v:shape>
            </v:group>
            <v:group style="position:absolute;left:5425;top:3831;width:10;height:20" coordorigin="5425,3831" coordsize="10,20">
              <v:shape style="position:absolute;left:5425;top:3831;width:10;height:20" coordorigin="5425,3831" coordsize="10,20" path="m5425,3850l5435,3850,5435,3831,5425,3831,5425,3850xe" filled="true" fillcolor="#000000" stroked="false">
                <v:path arrowok="t"/>
                <v:fill type="solid"/>
              </v:shape>
            </v:group>
            <v:group style="position:absolute;left:5425;top:3850;width:10;height:20" coordorigin="5425,3850" coordsize="10,20">
              <v:shape style="position:absolute;left:5425;top:3850;width:10;height:20" coordorigin="5425,3850" coordsize="10,20" path="m5425,3870l5435,3870,5435,3850,5425,3850,5425,3870xe" filled="true" fillcolor="#000000" stroked="false">
                <v:path arrowok="t"/>
                <v:fill type="solid"/>
              </v:shape>
            </v:group>
            <v:group style="position:absolute;left:5425;top:3870;width:10;height:20" coordorigin="5425,3870" coordsize="10,20">
              <v:shape style="position:absolute;left:5425;top:3870;width:10;height:20" coordorigin="5425,3870" coordsize="10,20" path="m5425,3889l5435,3889,5435,3870,5425,3870,5425,3889xe" filled="true" fillcolor="#000000" stroked="false">
                <v:path arrowok="t"/>
                <v:fill type="solid"/>
              </v:shape>
            </v:group>
            <v:group style="position:absolute;left:5425;top:3889;width:10;height:20" coordorigin="5425,3889" coordsize="10,20">
              <v:shape style="position:absolute;left:5425;top:3889;width:10;height:20" coordorigin="5425,3889" coordsize="10,20" path="m5425,3908l5435,3908,5435,3889,5425,3889,5425,3908xe" filled="true" fillcolor="#000000" stroked="false">
                <v:path arrowok="t"/>
                <v:fill type="solid"/>
              </v:shape>
            </v:group>
            <v:group style="position:absolute;left:5425;top:3908;width:10;height:20" coordorigin="5425,3908" coordsize="10,20">
              <v:shape style="position:absolute;left:5425;top:3908;width:10;height:20" coordorigin="5425,3908" coordsize="10,20" path="m5425,3927l5435,3927,5435,3908,5425,3908,5425,3927xe" filled="true" fillcolor="#000000" stroked="false">
                <v:path arrowok="t"/>
                <v:fill type="solid"/>
              </v:shape>
            </v:group>
            <v:group style="position:absolute;left:5425;top:3927;width:10;height:20" coordorigin="5425,3927" coordsize="10,20">
              <v:shape style="position:absolute;left:5425;top:3927;width:10;height:20" coordorigin="5425,3927" coordsize="10,20" path="m5425,3946l5435,3946,5435,3927,5425,3927,5425,3946xe" filled="true" fillcolor="#000000" stroked="false">
                <v:path arrowok="t"/>
                <v:fill type="solid"/>
              </v:shape>
            </v:group>
            <v:group style="position:absolute;left:5425;top:3946;width:10;height:20" coordorigin="5425,3946" coordsize="10,20">
              <v:shape style="position:absolute;left:5425;top:3946;width:10;height:20" coordorigin="5425,3946" coordsize="10,20" path="m5425,3966l5435,3966,5435,3946,5425,3946,5425,3966xe" filled="true" fillcolor="#000000" stroked="false">
                <v:path arrowok="t"/>
                <v:fill type="solid"/>
              </v:shape>
            </v:group>
            <v:group style="position:absolute;left:5425;top:3966;width:10;height:20" coordorigin="5425,3966" coordsize="10,20">
              <v:shape style="position:absolute;left:5425;top:3966;width:10;height:20" coordorigin="5425,3966" coordsize="10,20" path="m5425,3985l5435,3985,5435,3966,5425,3966,5425,3985xe" filled="true" fillcolor="#000000" stroked="false">
                <v:path arrowok="t"/>
                <v:fill type="solid"/>
              </v:shape>
            </v:group>
            <v:group style="position:absolute;left:5425;top:3985;width:10;height:20" coordorigin="5425,3985" coordsize="10,20">
              <v:shape style="position:absolute;left:5425;top:3985;width:10;height:20" coordorigin="5425,3985" coordsize="10,20" path="m5425,4004l5435,4004,5435,3985,5425,3985,5425,4004xe" filled="true" fillcolor="#000000" stroked="false">
                <v:path arrowok="t"/>
                <v:fill type="solid"/>
              </v:shape>
            </v:group>
            <v:group style="position:absolute;left:5425;top:4004;width:10;height:20" coordorigin="5425,4004" coordsize="10,20">
              <v:shape style="position:absolute;left:5425;top:4004;width:10;height:20" coordorigin="5425,4004" coordsize="10,20" path="m5425,4023l5435,4023,5435,4004,5425,4004,5425,4023xe" filled="true" fillcolor="#000000" stroked="false">
                <v:path arrowok="t"/>
                <v:fill type="solid"/>
              </v:shape>
            </v:group>
            <v:group style="position:absolute;left:5425;top:4023;width:10;height:20" coordorigin="5425,4023" coordsize="10,20">
              <v:shape style="position:absolute;left:5425;top:4023;width:10;height:20" coordorigin="5425,4023" coordsize="10,20" path="m5425,4042l5435,4042,5435,4023,5425,4023,5425,4042xe" filled="true" fillcolor="#000000" stroked="false">
                <v:path arrowok="t"/>
                <v:fill type="solid"/>
              </v:shape>
            </v:group>
            <v:group style="position:absolute;left:5425;top:4043;width:10;height:20" coordorigin="5425,4043" coordsize="10,20">
              <v:shape style="position:absolute;left:5425;top:4043;width:10;height:20" coordorigin="5425,4043" coordsize="10,20" path="m5425,4062l5435,4062,5435,4043,5425,4043,5425,4062xe" filled="true" fillcolor="#000000" stroked="false">
                <v:path arrowok="t"/>
                <v:fill type="solid"/>
              </v:shape>
            </v:group>
            <v:group style="position:absolute;left:5425;top:4062;width:10;height:20" coordorigin="5425,4062" coordsize="10,20">
              <v:shape style="position:absolute;left:5425;top:4062;width:10;height:20" coordorigin="5425,4062" coordsize="10,20" path="m5425,4081l5435,4081,5435,4062,5425,4062,5425,4081xe" filled="true" fillcolor="#000000" stroked="false">
                <v:path arrowok="t"/>
                <v:fill type="solid"/>
              </v:shape>
            </v:group>
            <v:group style="position:absolute;left:5425;top:4081;width:10;height:20" coordorigin="5425,4081" coordsize="10,20">
              <v:shape style="position:absolute;left:5425;top:4081;width:10;height:20" coordorigin="5425,4081" coordsize="10,20" path="m5425,4101l5435,4101,5435,4081,5425,4081,5425,4101xe" filled="true" fillcolor="#000000" stroked="false">
                <v:path arrowok="t"/>
                <v:fill type="solid"/>
              </v:shape>
            </v:group>
            <v:group style="position:absolute;left:5425;top:4101;width:10;height:20" coordorigin="5425,4101" coordsize="10,20">
              <v:shape style="position:absolute;left:5425;top:4101;width:10;height:20" coordorigin="5425,4101" coordsize="10,20" path="m5425,4120l5435,4120,5435,4101,5425,4101,5425,4120xe" filled="true" fillcolor="#000000" stroked="false">
                <v:path arrowok="t"/>
                <v:fill type="solid"/>
              </v:shape>
            </v:group>
            <v:group style="position:absolute;left:5425;top:4120;width:10;height:20" coordorigin="5425,4120" coordsize="10,20">
              <v:shape style="position:absolute;left:5425;top:4120;width:10;height:20" coordorigin="5425,4120" coordsize="10,20" path="m5425,4139l5435,4139,5435,4120,5425,4120,5425,4139xe" filled="true" fillcolor="#000000" stroked="false">
                <v:path arrowok="t"/>
                <v:fill type="solid"/>
              </v:shape>
            </v:group>
            <v:group style="position:absolute;left:5425;top:4139;width:10;height:20" coordorigin="5425,4139" coordsize="10,20">
              <v:shape style="position:absolute;left:5425;top:4139;width:10;height:20" coordorigin="5425,4139" coordsize="10,20" path="m5425,4158l5435,4158,5435,4139,5425,4139,5425,4158xe" filled="true" fillcolor="#000000" stroked="false">
                <v:path arrowok="t"/>
                <v:fill type="solid"/>
              </v:shape>
            </v:group>
            <v:group style="position:absolute;left:5425;top:4158;width:10;height:20" coordorigin="5425,4158" coordsize="10,20">
              <v:shape style="position:absolute;left:5425;top:4158;width:10;height:20" coordorigin="5425,4158" coordsize="10,20" path="m5425,4177l5435,4177,5435,4158,5425,4158,5425,4177xe" filled="true" fillcolor="#000000" stroked="false">
                <v:path arrowok="t"/>
                <v:fill type="solid"/>
              </v:shape>
            </v:group>
            <v:group style="position:absolute;left:5425;top:4177;width:10;height:20" coordorigin="5425,4177" coordsize="10,20">
              <v:shape style="position:absolute;left:5425;top:4177;width:10;height:20" coordorigin="5425,4177" coordsize="10,20" path="m5425,4197l5435,4197,5435,4177,5425,4177,5425,4197xe" filled="true" fillcolor="#000000" stroked="false">
                <v:path arrowok="t"/>
                <v:fill type="solid"/>
              </v:shape>
            </v:group>
            <v:group style="position:absolute;left:5425;top:4197;width:10;height:20" coordorigin="5425,4197" coordsize="10,20">
              <v:shape style="position:absolute;left:5425;top:4197;width:10;height:20" coordorigin="5425,4197" coordsize="10,20" path="m5425,4216l5435,4216,5435,4197,5425,4197,5425,4216xe" filled="true" fillcolor="#000000" stroked="false">
                <v:path arrowok="t"/>
                <v:fill type="solid"/>
              </v:shape>
            </v:group>
            <v:group style="position:absolute;left:5425;top:4216;width:10;height:20" coordorigin="5425,4216" coordsize="10,20">
              <v:shape style="position:absolute;left:5425;top:4216;width:10;height:20" coordorigin="5425,4216" coordsize="10,20" path="m5425,4235l5435,4235,5435,4216,5425,4216,5425,4235xe" filled="true" fillcolor="#000000" stroked="false">
                <v:path arrowok="t"/>
                <v:fill type="solid"/>
              </v:shape>
            </v:group>
            <v:group style="position:absolute;left:5425;top:4235;width:10;height:20" coordorigin="5425,4235" coordsize="10,20">
              <v:shape style="position:absolute;left:5425;top:4235;width:10;height:20" coordorigin="5425,4235" coordsize="10,20" path="m5425,4254l5435,4254,5435,4235,5425,4235,5425,4254xe" filled="true" fillcolor="#000000" stroked="false">
                <v:path arrowok="t"/>
                <v:fill type="solid"/>
              </v:shape>
            </v:group>
            <v:group style="position:absolute;left:5425;top:4254;width:10;height:20" coordorigin="5425,4254" coordsize="10,20">
              <v:shape style="position:absolute;left:5425;top:4254;width:10;height:20" coordorigin="5425,4254" coordsize="10,20" path="m5425,4273l5435,4273,5435,4254,5425,4254,5425,4273xe" filled="true" fillcolor="#000000" stroked="false">
                <v:path arrowok="t"/>
                <v:fill type="solid"/>
              </v:shape>
            </v:group>
            <v:group style="position:absolute;left:5425;top:4273;width:10;height:20" coordorigin="5425,4273" coordsize="10,20">
              <v:shape style="position:absolute;left:5425;top:4273;width:10;height:20" coordorigin="5425,4273" coordsize="10,20" path="m5425,4293l5435,4293,5435,4273,5425,4273,5425,4293xe" filled="true" fillcolor="#000000" stroked="false">
                <v:path arrowok="t"/>
                <v:fill type="solid"/>
              </v:shape>
            </v:group>
            <v:group style="position:absolute;left:5425;top:4293;width:10;height:20" coordorigin="5425,4293" coordsize="10,20">
              <v:shape style="position:absolute;left:5425;top:4293;width:10;height:20" coordorigin="5425,4293" coordsize="10,20" path="m5425,4312l5435,4312,5435,4293,5425,4293,5425,4312xe" filled="true" fillcolor="#000000" stroked="false">
                <v:path arrowok="t"/>
                <v:fill type="solid"/>
              </v:shape>
            </v:group>
            <v:group style="position:absolute;left:5425;top:4312;width:10;height:20" coordorigin="5425,4312" coordsize="10,20">
              <v:shape style="position:absolute;left:5425;top:4312;width:10;height:20" coordorigin="5425,4312" coordsize="10,20" path="m5425,4331l5435,4331,5435,4312,5425,4312,5425,4331xe" filled="true" fillcolor="#000000" stroked="false">
                <v:path arrowok="t"/>
                <v:fill type="solid"/>
              </v:shape>
            </v:group>
            <v:group style="position:absolute;left:5425;top:4331;width:10;height:20" coordorigin="5425,4331" coordsize="10,20">
              <v:shape style="position:absolute;left:5425;top:4331;width:10;height:20" coordorigin="5425,4331" coordsize="10,20" path="m5425,4350l5435,4350,5435,4331,5425,4331,5425,4350xe" filled="true" fillcolor="#000000" stroked="false">
                <v:path arrowok="t"/>
                <v:fill type="solid"/>
              </v:shape>
            </v:group>
            <v:group style="position:absolute;left:5425;top:4350;width:10;height:20" coordorigin="5425,4350" coordsize="10,20">
              <v:shape style="position:absolute;left:5425;top:4350;width:10;height:20" coordorigin="5425,4350" coordsize="10,20" path="m5425,4369l5435,4369,5435,4350,5425,4350,5425,4369xe" filled="true" fillcolor="#000000" stroked="false">
                <v:path arrowok="t"/>
                <v:fill type="solid"/>
              </v:shape>
            </v:group>
            <v:group style="position:absolute;left:5425;top:4369;width:10;height:20" coordorigin="5425,4369" coordsize="10,20">
              <v:shape style="position:absolute;left:5425;top:4369;width:10;height:20" coordorigin="5425,4369" coordsize="10,20" path="m5425,4389l5435,4389,5435,4369,5425,4369,5425,4389xe" filled="true" fillcolor="#000000" stroked="false">
                <v:path arrowok="t"/>
                <v:fill type="solid"/>
              </v:shape>
            </v:group>
            <v:group style="position:absolute;left:5425;top:4389;width:10;height:20" coordorigin="5425,4389" coordsize="10,20">
              <v:shape style="position:absolute;left:5425;top:4389;width:10;height:20" coordorigin="5425,4389" coordsize="10,20" path="m5425,4408l5435,4408,5435,4389,5425,4389,5425,4408xe" filled="true" fillcolor="#000000" stroked="false">
                <v:path arrowok="t"/>
                <v:fill type="solid"/>
              </v:shape>
            </v:group>
            <v:group style="position:absolute;left:5425;top:4408;width:10;height:20" coordorigin="5425,4408" coordsize="10,20">
              <v:shape style="position:absolute;left:5425;top:4408;width:10;height:20" coordorigin="5425,4408" coordsize="10,20" path="m5425,4427l5435,4427,5435,4408,5425,4408,5425,4427xe" filled="true" fillcolor="#000000" stroked="false">
                <v:path arrowok="t"/>
                <v:fill type="solid"/>
              </v:shape>
            </v:group>
            <v:group style="position:absolute;left:5425;top:4427;width:10;height:20" coordorigin="5425,4427" coordsize="10,20">
              <v:shape style="position:absolute;left:5425;top:4427;width:10;height:20" coordorigin="5425,4427" coordsize="10,20" path="m5425,4446l5435,4446,5435,4427,5425,4427,5425,4446xe" filled="true" fillcolor="#000000" stroked="false">
                <v:path arrowok="t"/>
                <v:fill type="solid"/>
              </v:shape>
            </v:group>
            <v:group style="position:absolute;left:5425;top:4446;width:10;height:20" coordorigin="5425,4446" coordsize="10,20">
              <v:shape style="position:absolute;left:5425;top:4446;width:10;height:20" coordorigin="5425,4446" coordsize="10,20" path="m5425,4465l5435,4465,5435,4446,5425,4446,5425,4465xe" filled="true" fillcolor="#000000" stroked="false">
                <v:path arrowok="t"/>
                <v:fill type="solid"/>
              </v:shape>
            </v:group>
            <v:group style="position:absolute;left:5425;top:4465;width:10;height:20" coordorigin="5425,4465" coordsize="10,20">
              <v:shape style="position:absolute;left:5425;top:4465;width:10;height:20" coordorigin="5425,4465" coordsize="10,20" path="m5425,4485l5435,4485,5435,4465,5425,4465,5425,4485xe" filled="true" fillcolor="#000000" stroked="false">
                <v:path arrowok="t"/>
                <v:fill type="solid"/>
              </v:shape>
            </v:group>
            <v:group style="position:absolute;left:5425;top:4485;width:10;height:20" coordorigin="5425,4485" coordsize="10,20">
              <v:shape style="position:absolute;left:5425;top:4485;width:10;height:20" coordorigin="5425,4485" coordsize="10,20" path="m5425,4504l5435,4504,5435,4485,5425,4485,5425,4504xe" filled="true" fillcolor="#000000" stroked="false">
                <v:path arrowok="t"/>
                <v:fill type="solid"/>
              </v:shape>
            </v:group>
            <v:group style="position:absolute;left:5425;top:4504;width:10;height:20" coordorigin="5425,4504" coordsize="10,20">
              <v:shape style="position:absolute;left:5425;top:4504;width:10;height:20" coordorigin="5425,4504" coordsize="10,20" path="m5425,4523l5435,4523,5435,4504,5425,4504,5425,4523xe" filled="true" fillcolor="#000000" stroked="false">
                <v:path arrowok="t"/>
                <v:fill type="solid"/>
              </v:shape>
            </v:group>
            <v:group style="position:absolute;left:5425;top:4523;width:10;height:20" coordorigin="5425,4523" coordsize="10,20">
              <v:shape style="position:absolute;left:5425;top:4523;width:10;height:20" coordorigin="5425,4523" coordsize="10,20" path="m5425,4542l5435,4542,5435,4523,5425,4523,5425,4542xe" filled="true" fillcolor="#000000" stroked="false">
                <v:path arrowok="t"/>
                <v:fill type="solid"/>
              </v:shape>
            </v:group>
            <v:group style="position:absolute;left:5425;top:4542;width:10;height:20" coordorigin="5425,4542" coordsize="10,20">
              <v:shape style="position:absolute;left:5425;top:4542;width:10;height:20" coordorigin="5425,4542" coordsize="10,20" path="m5425,4561l5435,4561,5435,4542,5425,4542,5425,4561xe" filled="true" fillcolor="#000000" stroked="false">
                <v:path arrowok="t"/>
                <v:fill type="solid"/>
              </v:shape>
            </v:group>
            <v:group style="position:absolute;left:5425;top:4561;width:10;height:20" coordorigin="5425,4561" coordsize="10,20">
              <v:shape style="position:absolute;left:5425;top:4561;width:10;height:20" coordorigin="5425,4561" coordsize="10,20" path="m5425,4581l5435,4581,5435,4561,5425,4561,5425,4581xe" filled="true" fillcolor="#000000" stroked="false">
                <v:path arrowok="t"/>
                <v:fill type="solid"/>
              </v:shape>
            </v:group>
            <v:group style="position:absolute;left:5425;top:4581;width:10;height:20" coordorigin="5425,4581" coordsize="10,20">
              <v:shape style="position:absolute;left:5425;top:4581;width:10;height:20" coordorigin="5425,4581" coordsize="10,20" path="m5425,4600l5435,4600,5435,4581,5425,4581,5425,4600xe" filled="true" fillcolor="#000000" stroked="false">
                <v:path arrowok="t"/>
                <v:fill type="solid"/>
              </v:shape>
            </v:group>
            <v:group style="position:absolute;left:5425;top:4600;width:10;height:20" coordorigin="5425,4600" coordsize="10,20">
              <v:shape style="position:absolute;left:5425;top:4600;width:10;height:20" coordorigin="5425,4600" coordsize="10,20" path="m5425,4619l5435,4619,5435,4600,5425,4600,5425,4619xe" filled="true" fillcolor="#000000" stroked="false">
                <v:path arrowok="t"/>
                <v:fill type="solid"/>
              </v:shape>
            </v:group>
            <v:group style="position:absolute;left:5425;top:4619;width:10;height:20" coordorigin="5425,4619" coordsize="10,20">
              <v:shape style="position:absolute;left:5425;top:4619;width:10;height:20" coordorigin="5425,4619" coordsize="10,20" path="m5425,4638l5435,4638,5435,4619,5425,4619,5425,4638xe" filled="true" fillcolor="#000000" stroked="false">
                <v:path arrowok="t"/>
                <v:fill type="solid"/>
              </v:shape>
            </v:group>
            <v:group style="position:absolute;left:5425;top:4638;width:10;height:20" coordorigin="5425,4638" coordsize="10,20">
              <v:shape style="position:absolute;left:5425;top:4638;width:10;height:20" coordorigin="5425,4638" coordsize="10,20" path="m5425,4657l5435,4657,5435,4638,5425,4638,5425,4657xe" filled="true" fillcolor="#000000" stroked="false">
                <v:path arrowok="t"/>
                <v:fill type="solid"/>
              </v:shape>
            </v:group>
            <v:group style="position:absolute;left:5425;top:4657;width:10;height:20" coordorigin="5425,4657" coordsize="10,20">
              <v:shape style="position:absolute;left:5425;top:4657;width:10;height:20" coordorigin="5425,4657" coordsize="10,20" path="m5425,4677l5435,4677,5435,4657,5425,4657,5425,4677xe" filled="true" fillcolor="#000000" stroked="false">
                <v:path arrowok="t"/>
                <v:fill type="solid"/>
              </v:shape>
            </v:group>
            <v:group style="position:absolute;left:5425;top:4685;width:10;height:2" coordorigin="5425,4685" coordsize="10,2">
              <v:shape style="position:absolute;left:5425;top:4685;width:10;height:2" coordorigin="5425,4685" coordsize="10,0" path="m5425,4685l5435,4685e" filled="false" stroked="true" strokeweight=".84009pt" strokecolor="#000000">
                <v:path arrowok="t"/>
              </v:shape>
            </v:group>
            <v:group style="position:absolute;left:6327;top:3678;width:10;height:20" coordorigin="6327,3678" coordsize="10,20">
              <v:shape style="position:absolute;left:6327;top:3678;width:10;height:20" coordorigin="6327,3678" coordsize="10,20" path="m6327,3697l6337,3697,6337,3678,6327,3678,6327,3697xe" filled="true" fillcolor="#000000" stroked="false">
                <v:path arrowok="t"/>
                <v:fill type="solid"/>
              </v:shape>
            </v:group>
            <v:group style="position:absolute;left:6327;top:3697;width:10;height:20" coordorigin="6327,3697" coordsize="10,20">
              <v:shape style="position:absolute;left:6327;top:3697;width:10;height:20" coordorigin="6327,3697" coordsize="10,20" path="m6327,3716l6337,3716,6337,3697,6327,3697,6327,3716xe" filled="true" fillcolor="#000000" stroked="false">
                <v:path arrowok="t"/>
                <v:fill type="solid"/>
              </v:shape>
            </v:group>
            <v:group style="position:absolute;left:6327;top:3716;width:10;height:20" coordorigin="6327,3716" coordsize="10,20">
              <v:shape style="position:absolute;left:6327;top:3716;width:10;height:20" coordorigin="6327,3716" coordsize="10,20" path="m6327,3735l6337,3735,6337,3716,6327,3716,6327,3735xe" filled="true" fillcolor="#000000" stroked="false">
                <v:path arrowok="t"/>
                <v:fill type="solid"/>
              </v:shape>
            </v:group>
            <v:group style="position:absolute;left:6327;top:3735;width:10;height:20" coordorigin="6327,3735" coordsize="10,20">
              <v:shape style="position:absolute;left:6327;top:3735;width:10;height:20" coordorigin="6327,3735" coordsize="10,20" path="m6327,3754l6337,3754,6337,3735,6327,3735,6327,3754xe" filled="true" fillcolor="#000000" stroked="false">
                <v:path arrowok="t"/>
                <v:fill type="solid"/>
              </v:shape>
            </v:group>
            <v:group style="position:absolute;left:6327;top:3754;width:10;height:20" coordorigin="6327,3754" coordsize="10,20">
              <v:shape style="position:absolute;left:6327;top:3754;width:10;height:20" coordorigin="6327,3754" coordsize="10,20" path="m6327,3774l6337,3774,6337,3754,6327,3754,6327,3774xe" filled="true" fillcolor="#000000" stroked="false">
                <v:path arrowok="t"/>
                <v:fill type="solid"/>
              </v:shape>
            </v:group>
            <v:group style="position:absolute;left:6327;top:3774;width:10;height:20" coordorigin="6327,3774" coordsize="10,20">
              <v:shape style="position:absolute;left:6327;top:3774;width:10;height:20" coordorigin="6327,3774" coordsize="10,20" path="m6327,3793l6337,3793,6337,3774,6327,3774,6327,3793xe" filled="true" fillcolor="#000000" stroked="false">
                <v:path arrowok="t"/>
                <v:fill type="solid"/>
              </v:shape>
            </v:group>
            <v:group style="position:absolute;left:6327;top:3793;width:10;height:20" coordorigin="6327,3793" coordsize="10,20">
              <v:shape style="position:absolute;left:6327;top:3793;width:10;height:20" coordorigin="6327,3793" coordsize="10,20" path="m6327,3812l6337,3812,6337,3793,6327,3793,6327,3812xe" filled="true" fillcolor="#000000" stroked="false">
                <v:path arrowok="t"/>
                <v:fill type="solid"/>
              </v:shape>
            </v:group>
            <v:group style="position:absolute;left:6327;top:3812;width:10;height:20" coordorigin="6327,3812" coordsize="10,20">
              <v:shape style="position:absolute;left:6327;top:3812;width:10;height:20" coordorigin="6327,3812" coordsize="10,20" path="m6327,3831l6337,3831,6337,3812,6327,3812,6327,3831xe" filled="true" fillcolor="#000000" stroked="false">
                <v:path arrowok="t"/>
                <v:fill type="solid"/>
              </v:shape>
            </v:group>
            <v:group style="position:absolute;left:6327;top:3831;width:10;height:20" coordorigin="6327,3831" coordsize="10,20">
              <v:shape style="position:absolute;left:6327;top:3831;width:10;height:20" coordorigin="6327,3831" coordsize="10,20" path="m6327,3850l6337,3850,6337,3831,6327,3831,6327,3850xe" filled="true" fillcolor="#000000" stroked="false">
                <v:path arrowok="t"/>
                <v:fill type="solid"/>
              </v:shape>
            </v:group>
            <v:group style="position:absolute;left:6327;top:3850;width:10;height:20" coordorigin="6327,3850" coordsize="10,20">
              <v:shape style="position:absolute;left:6327;top:3850;width:10;height:20" coordorigin="6327,3850" coordsize="10,20" path="m6327,3870l6337,3870,6337,3850,6327,3850,6327,3870xe" filled="true" fillcolor="#000000" stroked="false">
                <v:path arrowok="t"/>
                <v:fill type="solid"/>
              </v:shape>
            </v:group>
            <v:group style="position:absolute;left:6327;top:3870;width:10;height:20" coordorigin="6327,3870" coordsize="10,20">
              <v:shape style="position:absolute;left:6327;top:3870;width:10;height:20" coordorigin="6327,3870" coordsize="10,20" path="m6327,3889l6337,3889,6337,3870,6327,3870,6327,3889xe" filled="true" fillcolor="#000000" stroked="false">
                <v:path arrowok="t"/>
                <v:fill type="solid"/>
              </v:shape>
            </v:group>
            <v:group style="position:absolute;left:6327;top:3889;width:10;height:20" coordorigin="6327,3889" coordsize="10,20">
              <v:shape style="position:absolute;left:6327;top:3889;width:10;height:20" coordorigin="6327,3889" coordsize="10,20" path="m6327,3908l6337,3908,6337,3889,6327,3889,6327,3908xe" filled="true" fillcolor="#000000" stroked="false">
                <v:path arrowok="t"/>
                <v:fill type="solid"/>
              </v:shape>
            </v:group>
            <v:group style="position:absolute;left:6327;top:3908;width:10;height:20" coordorigin="6327,3908" coordsize="10,20">
              <v:shape style="position:absolute;left:6327;top:3908;width:10;height:20" coordorigin="6327,3908" coordsize="10,20" path="m6327,3927l6337,3927,6337,3908,6327,3908,6327,3927xe" filled="true" fillcolor="#000000" stroked="false">
                <v:path arrowok="t"/>
                <v:fill type="solid"/>
              </v:shape>
            </v:group>
            <v:group style="position:absolute;left:6327;top:3927;width:10;height:20" coordorigin="6327,3927" coordsize="10,20">
              <v:shape style="position:absolute;left:6327;top:3927;width:10;height:20" coordorigin="6327,3927" coordsize="10,20" path="m6327,3946l6337,3946,6337,3927,6327,3927,6327,3946xe" filled="true" fillcolor="#000000" stroked="false">
                <v:path arrowok="t"/>
                <v:fill type="solid"/>
              </v:shape>
            </v:group>
            <v:group style="position:absolute;left:6327;top:3946;width:10;height:20" coordorigin="6327,3946" coordsize="10,20">
              <v:shape style="position:absolute;left:6327;top:3946;width:10;height:20" coordorigin="6327,3946" coordsize="10,20" path="m6327,3966l6337,3966,6337,3946,6327,3946,6327,3966xe" filled="true" fillcolor="#000000" stroked="false">
                <v:path arrowok="t"/>
                <v:fill type="solid"/>
              </v:shape>
            </v:group>
            <v:group style="position:absolute;left:6327;top:3966;width:10;height:20" coordorigin="6327,3966" coordsize="10,20">
              <v:shape style="position:absolute;left:6327;top:3966;width:10;height:20" coordorigin="6327,3966" coordsize="10,20" path="m6327,3985l6337,3985,6337,3966,6327,3966,6327,3985xe" filled="true" fillcolor="#000000" stroked="false">
                <v:path arrowok="t"/>
                <v:fill type="solid"/>
              </v:shape>
            </v:group>
            <v:group style="position:absolute;left:6327;top:3985;width:10;height:20" coordorigin="6327,3985" coordsize="10,20">
              <v:shape style="position:absolute;left:6327;top:3985;width:10;height:20" coordorigin="6327,3985" coordsize="10,20" path="m6327,4004l6337,4004,6337,3985,6327,3985,6327,4004xe" filled="true" fillcolor="#000000" stroked="false">
                <v:path arrowok="t"/>
                <v:fill type="solid"/>
              </v:shape>
            </v:group>
            <v:group style="position:absolute;left:6327;top:4004;width:10;height:20" coordorigin="6327,4004" coordsize="10,20">
              <v:shape style="position:absolute;left:6327;top:4004;width:10;height:20" coordorigin="6327,4004" coordsize="10,20" path="m6327,4023l6337,4023,6337,4004,6327,4004,6327,4023xe" filled="true" fillcolor="#000000" stroked="false">
                <v:path arrowok="t"/>
                <v:fill type="solid"/>
              </v:shape>
            </v:group>
            <v:group style="position:absolute;left:6327;top:4023;width:10;height:20" coordorigin="6327,4023" coordsize="10,20">
              <v:shape style="position:absolute;left:6327;top:4023;width:10;height:20" coordorigin="6327,4023" coordsize="10,20" path="m6327,4042l6337,4042,6337,4023,6327,4023,6327,4042xe" filled="true" fillcolor="#000000" stroked="false">
                <v:path arrowok="t"/>
                <v:fill type="solid"/>
              </v:shape>
            </v:group>
            <v:group style="position:absolute;left:6327;top:4043;width:10;height:20" coordorigin="6327,4043" coordsize="10,20">
              <v:shape style="position:absolute;left:6327;top:4043;width:10;height:20" coordorigin="6327,4043" coordsize="10,20" path="m6327,4062l6337,4062,6337,4043,6327,4043,6327,4062xe" filled="true" fillcolor="#000000" stroked="false">
                <v:path arrowok="t"/>
                <v:fill type="solid"/>
              </v:shape>
            </v:group>
            <v:group style="position:absolute;left:6327;top:4062;width:10;height:20" coordorigin="6327,4062" coordsize="10,20">
              <v:shape style="position:absolute;left:6327;top:4062;width:10;height:20" coordorigin="6327,4062" coordsize="10,20" path="m6327,4081l6337,4081,6337,4062,6327,4062,6327,4081xe" filled="true" fillcolor="#000000" stroked="false">
                <v:path arrowok="t"/>
                <v:fill type="solid"/>
              </v:shape>
            </v:group>
            <v:group style="position:absolute;left:6327;top:4081;width:10;height:20" coordorigin="6327,4081" coordsize="10,20">
              <v:shape style="position:absolute;left:6327;top:4081;width:10;height:20" coordorigin="6327,4081" coordsize="10,20" path="m6327,4101l6337,4101,6337,4081,6327,4081,6327,4101xe" filled="true" fillcolor="#000000" stroked="false">
                <v:path arrowok="t"/>
                <v:fill type="solid"/>
              </v:shape>
            </v:group>
            <v:group style="position:absolute;left:6327;top:4101;width:10;height:20" coordorigin="6327,4101" coordsize="10,20">
              <v:shape style="position:absolute;left:6327;top:4101;width:10;height:20" coordorigin="6327,4101" coordsize="10,20" path="m6327,4120l6337,4120,6337,4101,6327,4101,6327,4120xe" filled="true" fillcolor="#000000" stroked="false">
                <v:path arrowok="t"/>
                <v:fill type="solid"/>
              </v:shape>
            </v:group>
            <v:group style="position:absolute;left:6327;top:4120;width:10;height:20" coordorigin="6327,4120" coordsize="10,20">
              <v:shape style="position:absolute;left:6327;top:4120;width:10;height:20" coordorigin="6327,4120" coordsize="10,20" path="m6327,4139l6337,4139,6337,4120,6327,4120,6327,4139xe" filled="true" fillcolor="#000000" stroked="false">
                <v:path arrowok="t"/>
                <v:fill type="solid"/>
              </v:shape>
            </v:group>
            <v:group style="position:absolute;left:6327;top:4139;width:10;height:20" coordorigin="6327,4139" coordsize="10,20">
              <v:shape style="position:absolute;left:6327;top:4139;width:10;height:20" coordorigin="6327,4139" coordsize="10,20" path="m6327,4158l6337,4158,6337,4139,6327,4139,6327,4158xe" filled="true" fillcolor="#000000" stroked="false">
                <v:path arrowok="t"/>
                <v:fill type="solid"/>
              </v:shape>
            </v:group>
            <v:group style="position:absolute;left:6327;top:4158;width:10;height:20" coordorigin="6327,4158" coordsize="10,20">
              <v:shape style="position:absolute;left:6327;top:4158;width:10;height:20" coordorigin="6327,4158" coordsize="10,20" path="m6327,4177l6337,4177,6337,4158,6327,4158,6327,4177xe" filled="true" fillcolor="#000000" stroked="false">
                <v:path arrowok="t"/>
                <v:fill type="solid"/>
              </v:shape>
            </v:group>
            <v:group style="position:absolute;left:6327;top:4177;width:10;height:20" coordorigin="6327,4177" coordsize="10,20">
              <v:shape style="position:absolute;left:6327;top:4177;width:10;height:20" coordorigin="6327,4177" coordsize="10,20" path="m6327,4197l6337,4197,6337,4177,6327,4177,6327,4197xe" filled="true" fillcolor="#000000" stroked="false">
                <v:path arrowok="t"/>
                <v:fill type="solid"/>
              </v:shape>
            </v:group>
            <v:group style="position:absolute;left:6327;top:4197;width:10;height:20" coordorigin="6327,4197" coordsize="10,20">
              <v:shape style="position:absolute;left:6327;top:4197;width:10;height:20" coordorigin="6327,4197" coordsize="10,20" path="m6327,4216l6337,4216,6337,4197,6327,4197,6327,4216xe" filled="true" fillcolor="#000000" stroked="false">
                <v:path arrowok="t"/>
                <v:fill type="solid"/>
              </v:shape>
            </v:group>
            <v:group style="position:absolute;left:6327;top:4216;width:10;height:20" coordorigin="6327,4216" coordsize="10,20">
              <v:shape style="position:absolute;left:6327;top:4216;width:10;height:20" coordorigin="6327,4216" coordsize="10,20" path="m6327,4235l6337,4235,6337,4216,6327,4216,6327,4235xe" filled="true" fillcolor="#000000" stroked="false">
                <v:path arrowok="t"/>
                <v:fill type="solid"/>
              </v:shape>
            </v:group>
            <v:group style="position:absolute;left:6327;top:4235;width:10;height:20" coordorigin="6327,4235" coordsize="10,20">
              <v:shape style="position:absolute;left:6327;top:4235;width:10;height:20" coordorigin="6327,4235" coordsize="10,20" path="m6327,4254l6337,4254,6337,4235,6327,4235,6327,4254xe" filled="true" fillcolor="#000000" stroked="false">
                <v:path arrowok="t"/>
                <v:fill type="solid"/>
              </v:shape>
            </v:group>
            <v:group style="position:absolute;left:6327;top:4254;width:10;height:20" coordorigin="6327,4254" coordsize="10,20">
              <v:shape style="position:absolute;left:6327;top:4254;width:10;height:20" coordorigin="6327,4254" coordsize="10,20" path="m6327,4273l6337,4273,6337,4254,6327,4254,6327,4273xe" filled="true" fillcolor="#000000" stroked="false">
                <v:path arrowok="t"/>
                <v:fill type="solid"/>
              </v:shape>
            </v:group>
            <v:group style="position:absolute;left:6327;top:4273;width:10;height:20" coordorigin="6327,4273" coordsize="10,20">
              <v:shape style="position:absolute;left:6327;top:4273;width:10;height:20" coordorigin="6327,4273" coordsize="10,20" path="m6327,4293l6337,4293,6337,4273,6327,4273,6327,4293xe" filled="true" fillcolor="#000000" stroked="false">
                <v:path arrowok="t"/>
                <v:fill type="solid"/>
              </v:shape>
            </v:group>
            <v:group style="position:absolute;left:6327;top:4293;width:10;height:20" coordorigin="6327,4293" coordsize="10,20">
              <v:shape style="position:absolute;left:6327;top:4293;width:10;height:20" coordorigin="6327,4293" coordsize="10,20" path="m6327,4312l6337,4312,6337,4293,6327,4293,6327,4312xe" filled="true" fillcolor="#000000" stroked="false">
                <v:path arrowok="t"/>
                <v:fill type="solid"/>
              </v:shape>
            </v:group>
            <v:group style="position:absolute;left:6327;top:4312;width:10;height:20" coordorigin="6327,4312" coordsize="10,20">
              <v:shape style="position:absolute;left:6327;top:4312;width:10;height:20" coordorigin="6327,4312" coordsize="10,20" path="m6327,4331l6337,4331,6337,4312,6327,4312,6327,4331xe" filled="true" fillcolor="#000000" stroked="false">
                <v:path arrowok="t"/>
                <v:fill type="solid"/>
              </v:shape>
            </v:group>
            <v:group style="position:absolute;left:6327;top:4331;width:10;height:20" coordorigin="6327,4331" coordsize="10,20">
              <v:shape style="position:absolute;left:6327;top:4331;width:10;height:20" coordorigin="6327,4331" coordsize="10,20" path="m6327,4350l6337,4350,6337,4331,6327,4331,6327,4350xe" filled="true" fillcolor="#000000" stroked="false">
                <v:path arrowok="t"/>
                <v:fill type="solid"/>
              </v:shape>
            </v:group>
            <v:group style="position:absolute;left:6327;top:4350;width:10;height:20" coordorigin="6327,4350" coordsize="10,20">
              <v:shape style="position:absolute;left:6327;top:4350;width:10;height:20" coordorigin="6327,4350" coordsize="10,20" path="m6327,4369l6337,4369,6337,4350,6327,4350,6327,4369xe" filled="true" fillcolor="#000000" stroked="false">
                <v:path arrowok="t"/>
                <v:fill type="solid"/>
              </v:shape>
            </v:group>
            <v:group style="position:absolute;left:6327;top:4369;width:10;height:20" coordorigin="6327,4369" coordsize="10,20">
              <v:shape style="position:absolute;left:6327;top:4369;width:10;height:20" coordorigin="6327,4369" coordsize="10,20" path="m6327,4389l6337,4389,6337,4369,6327,4369,6327,4389xe" filled="true" fillcolor="#000000" stroked="false">
                <v:path arrowok="t"/>
                <v:fill type="solid"/>
              </v:shape>
            </v:group>
            <v:group style="position:absolute;left:6327;top:4389;width:10;height:20" coordorigin="6327,4389" coordsize="10,20">
              <v:shape style="position:absolute;left:6327;top:4389;width:10;height:20" coordorigin="6327,4389" coordsize="10,20" path="m6327,4408l6337,4408,6337,4389,6327,4389,6327,4408xe" filled="true" fillcolor="#000000" stroked="false">
                <v:path arrowok="t"/>
                <v:fill type="solid"/>
              </v:shape>
            </v:group>
            <v:group style="position:absolute;left:6327;top:4408;width:10;height:20" coordorigin="6327,4408" coordsize="10,20">
              <v:shape style="position:absolute;left:6327;top:4408;width:10;height:20" coordorigin="6327,4408" coordsize="10,20" path="m6327,4427l6337,4427,6337,4408,6327,4408,6327,4427xe" filled="true" fillcolor="#000000" stroked="false">
                <v:path arrowok="t"/>
                <v:fill type="solid"/>
              </v:shape>
            </v:group>
            <v:group style="position:absolute;left:6327;top:4427;width:10;height:20" coordorigin="6327,4427" coordsize="10,20">
              <v:shape style="position:absolute;left:6327;top:4427;width:10;height:20" coordorigin="6327,4427" coordsize="10,20" path="m6327,4446l6337,4446,6337,4427,6327,4427,6327,4446xe" filled="true" fillcolor="#000000" stroked="false">
                <v:path arrowok="t"/>
                <v:fill type="solid"/>
              </v:shape>
            </v:group>
            <v:group style="position:absolute;left:6327;top:4446;width:10;height:20" coordorigin="6327,4446" coordsize="10,20">
              <v:shape style="position:absolute;left:6327;top:4446;width:10;height:20" coordorigin="6327,4446" coordsize="10,20" path="m6327,4465l6337,4465,6337,4446,6327,4446,6327,4465xe" filled="true" fillcolor="#000000" stroked="false">
                <v:path arrowok="t"/>
                <v:fill type="solid"/>
              </v:shape>
            </v:group>
            <v:group style="position:absolute;left:6327;top:4465;width:10;height:20" coordorigin="6327,4465" coordsize="10,20">
              <v:shape style="position:absolute;left:6327;top:4465;width:10;height:20" coordorigin="6327,4465" coordsize="10,20" path="m6327,4485l6337,4485,6337,4465,6327,4465,6327,4485xe" filled="true" fillcolor="#000000" stroked="false">
                <v:path arrowok="t"/>
                <v:fill type="solid"/>
              </v:shape>
            </v:group>
            <v:group style="position:absolute;left:6327;top:4485;width:10;height:20" coordorigin="6327,4485" coordsize="10,20">
              <v:shape style="position:absolute;left:6327;top:4485;width:10;height:20" coordorigin="6327,4485" coordsize="10,20" path="m6327,4504l6337,4504,6337,4485,6327,4485,6327,4504xe" filled="true" fillcolor="#000000" stroked="false">
                <v:path arrowok="t"/>
                <v:fill type="solid"/>
              </v:shape>
            </v:group>
            <v:group style="position:absolute;left:6327;top:4504;width:10;height:20" coordorigin="6327,4504" coordsize="10,20">
              <v:shape style="position:absolute;left:6327;top:4504;width:10;height:20" coordorigin="6327,4504" coordsize="10,20" path="m6327,4523l6337,4523,6337,4504,6327,4504,6327,4523xe" filled="true" fillcolor="#000000" stroked="false">
                <v:path arrowok="t"/>
                <v:fill type="solid"/>
              </v:shape>
            </v:group>
            <v:group style="position:absolute;left:6327;top:4523;width:10;height:20" coordorigin="6327,4523" coordsize="10,20">
              <v:shape style="position:absolute;left:6327;top:4523;width:10;height:20" coordorigin="6327,4523" coordsize="10,20" path="m6327,4542l6337,4542,6337,4523,6327,4523,6327,4542xe" filled="true" fillcolor="#000000" stroked="false">
                <v:path arrowok="t"/>
                <v:fill type="solid"/>
              </v:shape>
            </v:group>
            <v:group style="position:absolute;left:6327;top:4542;width:10;height:20" coordorigin="6327,4542" coordsize="10,20">
              <v:shape style="position:absolute;left:6327;top:4542;width:10;height:20" coordorigin="6327,4542" coordsize="10,20" path="m6327,4561l6337,4561,6337,4542,6327,4542,6327,4561xe" filled="true" fillcolor="#000000" stroked="false">
                <v:path arrowok="t"/>
                <v:fill type="solid"/>
              </v:shape>
            </v:group>
            <v:group style="position:absolute;left:6327;top:4561;width:10;height:20" coordorigin="6327,4561" coordsize="10,20">
              <v:shape style="position:absolute;left:6327;top:4561;width:10;height:20" coordorigin="6327,4561" coordsize="10,20" path="m6327,4581l6337,4581,6337,4561,6327,4561,6327,4581xe" filled="true" fillcolor="#000000" stroked="false">
                <v:path arrowok="t"/>
                <v:fill type="solid"/>
              </v:shape>
            </v:group>
            <v:group style="position:absolute;left:6327;top:4581;width:10;height:20" coordorigin="6327,4581" coordsize="10,20">
              <v:shape style="position:absolute;left:6327;top:4581;width:10;height:20" coordorigin="6327,4581" coordsize="10,20" path="m6327,4600l6337,4600,6337,4581,6327,4581,6327,4600xe" filled="true" fillcolor="#000000" stroked="false">
                <v:path arrowok="t"/>
                <v:fill type="solid"/>
              </v:shape>
            </v:group>
            <v:group style="position:absolute;left:6327;top:4600;width:10;height:20" coordorigin="6327,4600" coordsize="10,20">
              <v:shape style="position:absolute;left:6327;top:4600;width:10;height:20" coordorigin="6327,4600" coordsize="10,20" path="m6327,4619l6337,4619,6337,4600,6327,4600,6327,4619xe" filled="true" fillcolor="#000000" stroked="false">
                <v:path arrowok="t"/>
                <v:fill type="solid"/>
              </v:shape>
            </v:group>
            <v:group style="position:absolute;left:6327;top:4619;width:10;height:20" coordorigin="6327,4619" coordsize="10,20">
              <v:shape style="position:absolute;left:6327;top:4619;width:10;height:20" coordorigin="6327,4619" coordsize="10,20" path="m6327,4638l6337,4638,6337,4619,6327,4619,6327,4638xe" filled="true" fillcolor="#000000" stroked="false">
                <v:path arrowok="t"/>
                <v:fill type="solid"/>
              </v:shape>
            </v:group>
            <v:group style="position:absolute;left:6327;top:4638;width:10;height:20" coordorigin="6327,4638" coordsize="10,20">
              <v:shape style="position:absolute;left:6327;top:4638;width:10;height:20" coordorigin="6327,4638" coordsize="10,20" path="m6327,4657l6337,4657,6337,4638,6327,4638,6327,4657xe" filled="true" fillcolor="#000000" stroked="false">
                <v:path arrowok="t"/>
                <v:fill type="solid"/>
              </v:shape>
            </v:group>
            <v:group style="position:absolute;left:6327;top:4657;width:10;height:20" coordorigin="6327,4657" coordsize="10,20">
              <v:shape style="position:absolute;left:6327;top:4657;width:10;height:20" coordorigin="6327,4657" coordsize="10,20" path="m6327,4677l6337,4677,6337,4657,6327,4657,6327,4677xe" filled="true" fillcolor="#000000" stroked="false">
                <v:path arrowok="t"/>
                <v:fill type="solid"/>
              </v:shape>
            </v:group>
            <v:group style="position:absolute;left:6327;top:4685;width:10;height:2" coordorigin="6327,4685" coordsize="10,2">
              <v:shape style="position:absolute;left:6327;top:4685;width:10;height:2" coordorigin="6327,4685" coordsize="10,0" path="m6327,4685l6337,4685e" filled="false" stroked="true" strokeweight=".84009pt" strokecolor="#000000">
                <v:path arrowok="t"/>
              </v:shape>
            </v:group>
            <v:group style="position:absolute;left:6853;top:3678;width:10;height:20" coordorigin="6853,3678" coordsize="10,20">
              <v:shape style="position:absolute;left:6853;top:3678;width:10;height:20" coordorigin="6853,3678" coordsize="10,20" path="m6853,3697l6863,3697,6863,3678,6853,3678,6853,3697xe" filled="true" fillcolor="#000000" stroked="false">
                <v:path arrowok="t"/>
                <v:fill type="solid"/>
              </v:shape>
            </v:group>
            <v:group style="position:absolute;left:6853;top:3697;width:10;height:20" coordorigin="6853,3697" coordsize="10,20">
              <v:shape style="position:absolute;left:6853;top:3697;width:10;height:20" coordorigin="6853,3697" coordsize="10,20" path="m6853,3716l6863,3716,6863,3697,6853,3697,6853,3716xe" filled="true" fillcolor="#000000" stroked="false">
                <v:path arrowok="t"/>
                <v:fill type="solid"/>
              </v:shape>
            </v:group>
            <v:group style="position:absolute;left:6853;top:3716;width:10;height:20" coordorigin="6853,3716" coordsize="10,20">
              <v:shape style="position:absolute;left:6853;top:3716;width:10;height:20" coordorigin="6853,3716" coordsize="10,20" path="m6853,3735l6863,3735,6863,3716,6853,3716,6853,3735xe" filled="true" fillcolor="#000000" stroked="false">
                <v:path arrowok="t"/>
                <v:fill type="solid"/>
              </v:shape>
            </v:group>
            <v:group style="position:absolute;left:6853;top:3735;width:10;height:20" coordorigin="6853,3735" coordsize="10,20">
              <v:shape style="position:absolute;left:6853;top:3735;width:10;height:20" coordorigin="6853,3735" coordsize="10,20" path="m6853,3754l6863,3754,6863,3735,6853,3735,6853,3754xe" filled="true" fillcolor="#000000" stroked="false">
                <v:path arrowok="t"/>
                <v:fill type="solid"/>
              </v:shape>
            </v:group>
            <v:group style="position:absolute;left:6853;top:3754;width:10;height:20" coordorigin="6853,3754" coordsize="10,20">
              <v:shape style="position:absolute;left:6853;top:3754;width:10;height:20" coordorigin="6853,3754" coordsize="10,20" path="m6853,3774l6863,3774,6863,3754,6853,3754,6853,3774xe" filled="true" fillcolor="#000000" stroked="false">
                <v:path arrowok="t"/>
                <v:fill type="solid"/>
              </v:shape>
            </v:group>
            <v:group style="position:absolute;left:6853;top:3774;width:10;height:20" coordorigin="6853,3774" coordsize="10,20">
              <v:shape style="position:absolute;left:6853;top:3774;width:10;height:20" coordorigin="6853,3774" coordsize="10,20" path="m6853,3793l6863,3793,6863,3774,6853,3774,6853,3793xe" filled="true" fillcolor="#000000" stroked="false">
                <v:path arrowok="t"/>
                <v:fill type="solid"/>
              </v:shape>
            </v:group>
            <v:group style="position:absolute;left:6853;top:3793;width:10;height:20" coordorigin="6853,3793" coordsize="10,20">
              <v:shape style="position:absolute;left:6853;top:3793;width:10;height:20" coordorigin="6853,3793" coordsize="10,20" path="m6853,3812l6863,3812,6863,3793,6853,3793,6853,3812xe" filled="true" fillcolor="#000000" stroked="false">
                <v:path arrowok="t"/>
                <v:fill type="solid"/>
              </v:shape>
            </v:group>
            <v:group style="position:absolute;left:6853;top:3812;width:10;height:20" coordorigin="6853,3812" coordsize="10,20">
              <v:shape style="position:absolute;left:6853;top:3812;width:10;height:20" coordorigin="6853,3812" coordsize="10,20" path="m6853,3831l6863,3831,6863,3812,6853,3812,6853,3831xe" filled="true" fillcolor="#000000" stroked="false">
                <v:path arrowok="t"/>
                <v:fill type="solid"/>
              </v:shape>
            </v:group>
            <v:group style="position:absolute;left:6853;top:3831;width:10;height:20" coordorigin="6853,3831" coordsize="10,20">
              <v:shape style="position:absolute;left:6853;top:3831;width:10;height:20" coordorigin="6853,3831" coordsize="10,20" path="m6853,3850l6863,3850,6863,3831,6853,3831,6853,3850xe" filled="true" fillcolor="#000000" stroked="false">
                <v:path arrowok="t"/>
                <v:fill type="solid"/>
              </v:shape>
            </v:group>
            <v:group style="position:absolute;left:6853;top:3850;width:10;height:20" coordorigin="6853,3850" coordsize="10,20">
              <v:shape style="position:absolute;left:6853;top:3850;width:10;height:20" coordorigin="6853,3850" coordsize="10,20" path="m6853,3870l6863,3870,6863,3850,6853,3850,6853,3870xe" filled="true" fillcolor="#000000" stroked="false">
                <v:path arrowok="t"/>
                <v:fill type="solid"/>
              </v:shape>
            </v:group>
            <v:group style="position:absolute;left:6853;top:3870;width:10;height:20" coordorigin="6853,3870" coordsize="10,20">
              <v:shape style="position:absolute;left:6853;top:3870;width:10;height:20" coordorigin="6853,3870" coordsize="10,20" path="m6853,3889l6863,3889,6863,3870,6853,3870,6853,3889xe" filled="true" fillcolor="#000000" stroked="false">
                <v:path arrowok="t"/>
                <v:fill type="solid"/>
              </v:shape>
            </v:group>
            <v:group style="position:absolute;left:6853;top:3889;width:10;height:20" coordorigin="6853,3889" coordsize="10,20">
              <v:shape style="position:absolute;left:6853;top:3889;width:10;height:20" coordorigin="6853,3889" coordsize="10,20" path="m6853,3908l6863,3908,6863,3889,6853,3889,6853,3908xe" filled="true" fillcolor="#000000" stroked="false">
                <v:path arrowok="t"/>
                <v:fill type="solid"/>
              </v:shape>
            </v:group>
            <v:group style="position:absolute;left:6853;top:3908;width:10;height:20" coordorigin="6853,3908" coordsize="10,20">
              <v:shape style="position:absolute;left:6853;top:3908;width:10;height:20" coordorigin="6853,3908" coordsize="10,20" path="m6853,3927l6863,3927,6863,3908,6853,3908,6853,3927xe" filled="true" fillcolor="#000000" stroked="false">
                <v:path arrowok="t"/>
                <v:fill type="solid"/>
              </v:shape>
            </v:group>
            <v:group style="position:absolute;left:6853;top:3927;width:10;height:20" coordorigin="6853,3927" coordsize="10,20">
              <v:shape style="position:absolute;left:6853;top:3927;width:10;height:20" coordorigin="6853,3927" coordsize="10,20" path="m6853,3946l6863,3946,6863,3927,6853,3927,6853,3946xe" filled="true" fillcolor="#000000" stroked="false">
                <v:path arrowok="t"/>
                <v:fill type="solid"/>
              </v:shape>
            </v:group>
            <v:group style="position:absolute;left:6853;top:3946;width:10;height:20" coordorigin="6853,3946" coordsize="10,20">
              <v:shape style="position:absolute;left:6853;top:3946;width:10;height:20" coordorigin="6853,3946" coordsize="10,20" path="m6853,3966l6863,3966,6863,3946,6853,3946,6853,3966xe" filled="true" fillcolor="#000000" stroked="false">
                <v:path arrowok="t"/>
                <v:fill type="solid"/>
              </v:shape>
            </v:group>
            <v:group style="position:absolute;left:6853;top:3966;width:10;height:20" coordorigin="6853,3966" coordsize="10,20">
              <v:shape style="position:absolute;left:6853;top:3966;width:10;height:20" coordorigin="6853,3966" coordsize="10,20" path="m6853,3985l6863,3985,6863,3966,6853,3966,6853,3985xe" filled="true" fillcolor="#000000" stroked="false">
                <v:path arrowok="t"/>
                <v:fill type="solid"/>
              </v:shape>
            </v:group>
            <v:group style="position:absolute;left:6853;top:3985;width:10;height:20" coordorigin="6853,3985" coordsize="10,20">
              <v:shape style="position:absolute;left:6853;top:3985;width:10;height:20" coordorigin="6853,3985" coordsize="10,20" path="m6853,4004l6863,4004,6863,3985,6853,3985,6853,4004xe" filled="true" fillcolor="#000000" stroked="false">
                <v:path arrowok="t"/>
                <v:fill type="solid"/>
              </v:shape>
            </v:group>
            <v:group style="position:absolute;left:6853;top:4004;width:10;height:20" coordorigin="6853,4004" coordsize="10,20">
              <v:shape style="position:absolute;left:6853;top:4004;width:10;height:20" coordorigin="6853,4004" coordsize="10,20" path="m6853,4023l6863,4023,6863,4004,6853,4004,6853,4023xe" filled="true" fillcolor="#000000" stroked="false">
                <v:path arrowok="t"/>
                <v:fill type="solid"/>
              </v:shape>
            </v:group>
            <v:group style="position:absolute;left:6853;top:4023;width:10;height:20" coordorigin="6853,4023" coordsize="10,20">
              <v:shape style="position:absolute;left:6853;top:4023;width:10;height:20" coordorigin="6853,4023" coordsize="10,20" path="m6853,4042l6863,4042,6863,4023,6853,4023,6853,4042xe" filled="true" fillcolor="#000000" stroked="false">
                <v:path arrowok="t"/>
                <v:fill type="solid"/>
              </v:shape>
            </v:group>
            <v:group style="position:absolute;left:6853;top:4043;width:10;height:20" coordorigin="6853,4043" coordsize="10,20">
              <v:shape style="position:absolute;left:6853;top:4043;width:10;height:20" coordorigin="6853,4043" coordsize="10,20" path="m6853,4062l6863,4062,6863,4043,6853,4043,6853,4062xe" filled="true" fillcolor="#000000" stroked="false">
                <v:path arrowok="t"/>
                <v:fill type="solid"/>
              </v:shape>
            </v:group>
            <v:group style="position:absolute;left:6853;top:4062;width:10;height:20" coordorigin="6853,4062" coordsize="10,20">
              <v:shape style="position:absolute;left:6853;top:4062;width:10;height:20" coordorigin="6853,4062" coordsize="10,20" path="m6853,4081l6863,4081,6863,4062,6853,4062,6853,4081xe" filled="true" fillcolor="#000000" stroked="false">
                <v:path arrowok="t"/>
                <v:fill type="solid"/>
              </v:shape>
            </v:group>
            <v:group style="position:absolute;left:6853;top:4081;width:10;height:20" coordorigin="6853,4081" coordsize="10,20">
              <v:shape style="position:absolute;left:6853;top:4081;width:10;height:20" coordorigin="6853,4081" coordsize="10,20" path="m6853,4101l6863,4101,6863,4081,6853,4081,6853,4101xe" filled="true" fillcolor="#000000" stroked="false">
                <v:path arrowok="t"/>
                <v:fill type="solid"/>
              </v:shape>
            </v:group>
            <v:group style="position:absolute;left:6853;top:4101;width:10;height:20" coordorigin="6853,4101" coordsize="10,20">
              <v:shape style="position:absolute;left:6853;top:4101;width:10;height:20" coordorigin="6853,4101" coordsize="10,20" path="m6853,4120l6863,4120,6863,4101,6853,4101,6853,4120xe" filled="true" fillcolor="#000000" stroked="false">
                <v:path arrowok="t"/>
                <v:fill type="solid"/>
              </v:shape>
            </v:group>
            <v:group style="position:absolute;left:6853;top:4120;width:10;height:20" coordorigin="6853,4120" coordsize="10,20">
              <v:shape style="position:absolute;left:6853;top:4120;width:10;height:20" coordorigin="6853,4120" coordsize="10,20" path="m6853,4139l6863,4139,6863,4120,6853,4120,6853,4139xe" filled="true" fillcolor="#000000" stroked="false">
                <v:path arrowok="t"/>
                <v:fill type="solid"/>
              </v:shape>
            </v:group>
            <v:group style="position:absolute;left:6853;top:4139;width:10;height:20" coordorigin="6853,4139" coordsize="10,20">
              <v:shape style="position:absolute;left:6853;top:4139;width:10;height:20" coordorigin="6853,4139" coordsize="10,20" path="m6853,4158l6863,4158,6863,4139,6853,4139,6853,4158xe" filled="true" fillcolor="#000000" stroked="false">
                <v:path arrowok="t"/>
                <v:fill type="solid"/>
              </v:shape>
            </v:group>
            <v:group style="position:absolute;left:6853;top:4158;width:10;height:20" coordorigin="6853,4158" coordsize="10,20">
              <v:shape style="position:absolute;left:6853;top:4158;width:10;height:20" coordorigin="6853,4158" coordsize="10,20" path="m6853,4177l6863,4177,6863,4158,6853,4158,6853,4177xe" filled="true" fillcolor="#000000" stroked="false">
                <v:path arrowok="t"/>
                <v:fill type="solid"/>
              </v:shape>
            </v:group>
            <v:group style="position:absolute;left:6853;top:4177;width:10;height:20" coordorigin="6853,4177" coordsize="10,20">
              <v:shape style="position:absolute;left:6853;top:4177;width:10;height:20" coordorigin="6853,4177" coordsize="10,20" path="m6853,4197l6863,4197,6863,4177,6853,4177,6853,4197xe" filled="true" fillcolor="#000000" stroked="false">
                <v:path arrowok="t"/>
                <v:fill type="solid"/>
              </v:shape>
            </v:group>
            <v:group style="position:absolute;left:6853;top:4197;width:10;height:20" coordorigin="6853,4197" coordsize="10,20">
              <v:shape style="position:absolute;left:6853;top:4197;width:10;height:20" coordorigin="6853,4197" coordsize="10,20" path="m6853,4216l6863,4216,6863,4197,6853,4197,6853,4216xe" filled="true" fillcolor="#000000" stroked="false">
                <v:path arrowok="t"/>
                <v:fill type="solid"/>
              </v:shape>
            </v:group>
            <v:group style="position:absolute;left:6853;top:4216;width:10;height:20" coordorigin="6853,4216" coordsize="10,20">
              <v:shape style="position:absolute;left:6853;top:4216;width:10;height:20" coordorigin="6853,4216" coordsize="10,20" path="m6853,4235l6863,4235,6863,4216,6853,4216,6853,4235xe" filled="true" fillcolor="#000000" stroked="false">
                <v:path arrowok="t"/>
                <v:fill type="solid"/>
              </v:shape>
            </v:group>
            <v:group style="position:absolute;left:6853;top:4235;width:10;height:20" coordorigin="6853,4235" coordsize="10,20">
              <v:shape style="position:absolute;left:6853;top:4235;width:10;height:20" coordorigin="6853,4235" coordsize="10,20" path="m6853,4254l6863,4254,6863,4235,6853,4235,6853,4254xe" filled="true" fillcolor="#000000" stroked="false">
                <v:path arrowok="t"/>
                <v:fill type="solid"/>
              </v:shape>
            </v:group>
            <v:group style="position:absolute;left:6853;top:4254;width:10;height:20" coordorigin="6853,4254" coordsize="10,20">
              <v:shape style="position:absolute;left:6853;top:4254;width:10;height:20" coordorigin="6853,4254" coordsize="10,20" path="m6853,4273l6863,4273,6863,4254,6853,4254,6853,4273xe" filled="true" fillcolor="#000000" stroked="false">
                <v:path arrowok="t"/>
                <v:fill type="solid"/>
              </v:shape>
            </v:group>
            <v:group style="position:absolute;left:6853;top:4273;width:10;height:20" coordorigin="6853,4273" coordsize="10,20">
              <v:shape style="position:absolute;left:6853;top:4273;width:10;height:20" coordorigin="6853,4273" coordsize="10,20" path="m6853,4293l6863,4293,6863,4273,6853,4273,6853,4293xe" filled="true" fillcolor="#000000" stroked="false">
                <v:path arrowok="t"/>
                <v:fill type="solid"/>
              </v:shape>
            </v:group>
            <v:group style="position:absolute;left:6853;top:4293;width:10;height:20" coordorigin="6853,4293" coordsize="10,20">
              <v:shape style="position:absolute;left:6853;top:4293;width:10;height:20" coordorigin="6853,4293" coordsize="10,20" path="m6853,4312l6863,4312,6863,4293,6853,4293,6853,4312xe" filled="true" fillcolor="#000000" stroked="false">
                <v:path arrowok="t"/>
                <v:fill type="solid"/>
              </v:shape>
            </v:group>
            <v:group style="position:absolute;left:6853;top:4312;width:10;height:20" coordorigin="6853,4312" coordsize="10,20">
              <v:shape style="position:absolute;left:6853;top:4312;width:10;height:20" coordorigin="6853,4312" coordsize="10,20" path="m6853,4331l6863,4331,6863,4312,6853,4312,6853,4331xe" filled="true" fillcolor="#000000" stroked="false">
                <v:path arrowok="t"/>
                <v:fill type="solid"/>
              </v:shape>
            </v:group>
            <v:group style="position:absolute;left:6853;top:4331;width:10;height:20" coordorigin="6853,4331" coordsize="10,20">
              <v:shape style="position:absolute;left:6853;top:4331;width:10;height:20" coordorigin="6853,4331" coordsize="10,20" path="m6853,4350l6863,4350,6863,4331,6853,4331,6853,4350xe" filled="true" fillcolor="#000000" stroked="false">
                <v:path arrowok="t"/>
                <v:fill type="solid"/>
              </v:shape>
            </v:group>
            <v:group style="position:absolute;left:6853;top:4350;width:10;height:20" coordorigin="6853,4350" coordsize="10,20">
              <v:shape style="position:absolute;left:6853;top:4350;width:10;height:20" coordorigin="6853,4350" coordsize="10,20" path="m6853,4369l6863,4369,6863,4350,6853,4350,6853,4369xe" filled="true" fillcolor="#000000" stroked="false">
                <v:path arrowok="t"/>
                <v:fill type="solid"/>
              </v:shape>
            </v:group>
            <v:group style="position:absolute;left:6853;top:4369;width:10;height:20" coordorigin="6853,4369" coordsize="10,20">
              <v:shape style="position:absolute;left:6853;top:4369;width:10;height:20" coordorigin="6853,4369" coordsize="10,20" path="m6853,4389l6863,4389,6863,4369,6853,4369,6853,4389xe" filled="true" fillcolor="#000000" stroked="false">
                <v:path arrowok="t"/>
                <v:fill type="solid"/>
              </v:shape>
            </v:group>
            <v:group style="position:absolute;left:6853;top:4389;width:10;height:20" coordorigin="6853,4389" coordsize="10,20">
              <v:shape style="position:absolute;left:6853;top:4389;width:10;height:20" coordorigin="6853,4389" coordsize="10,20" path="m6853,4408l6863,4408,6863,4389,6853,4389,6853,4408xe" filled="true" fillcolor="#000000" stroked="false">
                <v:path arrowok="t"/>
                <v:fill type="solid"/>
              </v:shape>
            </v:group>
            <v:group style="position:absolute;left:6853;top:4408;width:10;height:20" coordorigin="6853,4408" coordsize="10,20">
              <v:shape style="position:absolute;left:6853;top:4408;width:10;height:20" coordorigin="6853,4408" coordsize="10,20" path="m6853,4427l6863,4427,6863,4408,6853,4408,6853,4427xe" filled="true" fillcolor="#000000" stroked="false">
                <v:path arrowok="t"/>
                <v:fill type="solid"/>
              </v:shape>
            </v:group>
            <v:group style="position:absolute;left:6853;top:4427;width:10;height:20" coordorigin="6853,4427" coordsize="10,20">
              <v:shape style="position:absolute;left:6853;top:4427;width:10;height:20" coordorigin="6853,4427" coordsize="10,20" path="m6853,4446l6863,4446,6863,4427,6853,4427,6853,4446xe" filled="true" fillcolor="#000000" stroked="false">
                <v:path arrowok="t"/>
                <v:fill type="solid"/>
              </v:shape>
            </v:group>
            <v:group style="position:absolute;left:6853;top:4446;width:10;height:20" coordorigin="6853,4446" coordsize="10,20">
              <v:shape style="position:absolute;left:6853;top:4446;width:10;height:20" coordorigin="6853,4446" coordsize="10,20" path="m6853,4465l6863,4465,6863,4446,6853,4446,6853,4465xe" filled="true" fillcolor="#000000" stroked="false">
                <v:path arrowok="t"/>
                <v:fill type="solid"/>
              </v:shape>
            </v:group>
            <v:group style="position:absolute;left:6853;top:4465;width:10;height:20" coordorigin="6853,4465" coordsize="10,20">
              <v:shape style="position:absolute;left:6853;top:4465;width:10;height:20" coordorigin="6853,4465" coordsize="10,20" path="m6853,4485l6863,4485,6863,4465,6853,4465,6853,4485xe" filled="true" fillcolor="#000000" stroked="false">
                <v:path arrowok="t"/>
                <v:fill type="solid"/>
              </v:shape>
            </v:group>
            <v:group style="position:absolute;left:6853;top:4485;width:10;height:20" coordorigin="6853,4485" coordsize="10,20">
              <v:shape style="position:absolute;left:6853;top:4485;width:10;height:20" coordorigin="6853,4485" coordsize="10,20" path="m6853,4504l6863,4504,6863,4485,6853,4485,6853,4504xe" filled="true" fillcolor="#000000" stroked="false">
                <v:path arrowok="t"/>
                <v:fill type="solid"/>
              </v:shape>
            </v:group>
            <v:group style="position:absolute;left:6853;top:4504;width:10;height:20" coordorigin="6853,4504" coordsize="10,20">
              <v:shape style="position:absolute;left:6853;top:4504;width:10;height:20" coordorigin="6853,4504" coordsize="10,20" path="m6853,4523l6863,4523,6863,4504,6853,4504,6853,4523xe" filled="true" fillcolor="#000000" stroked="false">
                <v:path arrowok="t"/>
                <v:fill type="solid"/>
              </v:shape>
            </v:group>
            <v:group style="position:absolute;left:6853;top:4523;width:10;height:20" coordorigin="6853,4523" coordsize="10,20">
              <v:shape style="position:absolute;left:6853;top:4523;width:10;height:20" coordorigin="6853,4523" coordsize="10,20" path="m6853,4542l6863,4542,6863,4523,6853,4523,6853,4542xe" filled="true" fillcolor="#000000" stroked="false">
                <v:path arrowok="t"/>
                <v:fill type="solid"/>
              </v:shape>
            </v:group>
            <v:group style="position:absolute;left:6853;top:4542;width:10;height:20" coordorigin="6853,4542" coordsize="10,20">
              <v:shape style="position:absolute;left:6853;top:4542;width:10;height:20" coordorigin="6853,4542" coordsize="10,20" path="m6853,4561l6863,4561,6863,4542,6853,4542,6853,4561xe" filled="true" fillcolor="#000000" stroked="false">
                <v:path arrowok="t"/>
                <v:fill type="solid"/>
              </v:shape>
            </v:group>
            <v:group style="position:absolute;left:6853;top:4561;width:10;height:20" coordorigin="6853,4561" coordsize="10,20">
              <v:shape style="position:absolute;left:6853;top:4561;width:10;height:20" coordorigin="6853,4561" coordsize="10,20" path="m6853,4581l6863,4581,6863,4561,6853,4561,6853,4581xe" filled="true" fillcolor="#000000" stroked="false">
                <v:path arrowok="t"/>
                <v:fill type="solid"/>
              </v:shape>
            </v:group>
            <v:group style="position:absolute;left:6853;top:4581;width:10;height:20" coordorigin="6853,4581" coordsize="10,20">
              <v:shape style="position:absolute;left:6853;top:4581;width:10;height:20" coordorigin="6853,4581" coordsize="10,20" path="m6853,4600l6863,4600,6863,4581,6853,4581,6853,4600xe" filled="true" fillcolor="#000000" stroked="false">
                <v:path arrowok="t"/>
                <v:fill type="solid"/>
              </v:shape>
            </v:group>
            <v:group style="position:absolute;left:6853;top:4600;width:10;height:20" coordorigin="6853,4600" coordsize="10,20">
              <v:shape style="position:absolute;left:6853;top:4600;width:10;height:20" coordorigin="6853,4600" coordsize="10,20" path="m6853,4619l6863,4619,6863,4600,6853,4600,6853,4619xe" filled="true" fillcolor="#000000" stroked="false">
                <v:path arrowok="t"/>
                <v:fill type="solid"/>
              </v:shape>
            </v:group>
            <v:group style="position:absolute;left:6853;top:4619;width:10;height:20" coordorigin="6853,4619" coordsize="10,20">
              <v:shape style="position:absolute;left:6853;top:4619;width:10;height:20" coordorigin="6853,4619" coordsize="10,20" path="m6853,4638l6863,4638,6863,4619,6853,4619,6853,4638xe" filled="true" fillcolor="#000000" stroked="false">
                <v:path arrowok="t"/>
                <v:fill type="solid"/>
              </v:shape>
            </v:group>
            <v:group style="position:absolute;left:6853;top:4638;width:10;height:20" coordorigin="6853,4638" coordsize="10,20">
              <v:shape style="position:absolute;left:6853;top:4638;width:10;height:20" coordorigin="6853,4638" coordsize="10,20" path="m6853,4657l6863,4657,6863,4638,6853,4638,6853,4657xe" filled="true" fillcolor="#000000" stroked="false">
                <v:path arrowok="t"/>
                <v:fill type="solid"/>
              </v:shape>
            </v:group>
            <v:group style="position:absolute;left:6853;top:4657;width:10;height:20" coordorigin="6853,4657" coordsize="10,20">
              <v:shape style="position:absolute;left:6853;top:4657;width:10;height:20" coordorigin="6853,4657" coordsize="10,20" path="m6853,4677l6863,4677,6863,4657,6853,4657,6853,4677xe" filled="true" fillcolor="#000000" stroked="false">
                <v:path arrowok="t"/>
                <v:fill type="solid"/>
              </v:shape>
            </v:group>
            <v:group style="position:absolute;left:6853;top:4685;width:10;height:2" coordorigin="6853,4685" coordsize="10,2">
              <v:shape style="position:absolute;left:6853;top:4685;width:10;height:2" coordorigin="6853,4685" coordsize="10,0" path="m6853,4685l6863,4685e" filled="false" stroked="true" strokeweight=".84009pt" strokecolor="#000000">
                <v:path arrowok="t"/>
              </v:shape>
            </v:group>
            <v:group style="position:absolute;left:7845;top:3678;width:10;height:20" coordorigin="7845,3678" coordsize="10,20">
              <v:shape style="position:absolute;left:7845;top:3678;width:10;height:20" coordorigin="7845,3678" coordsize="10,20" path="m7845,3697l7854,3697,7854,3678,7845,3678,7845,3697xe" filled="true" fillcolor="#000000" stroked="false">
                <v:path arrowok="t"/>
                <v:fill type="solid"/>
              </v:shape>
            </v:group>
            <v:group style="position:absolute;left:7845;top:3697;width:10;height:20" coordorigin="7845,3697" coordsize="10,20">
              <v:shape style="position:absolute;left:7845;top:3697;width:10;height:20" coordorigin="7845,3697" coordsize="10,20" path="m7845,3716l7854,3716,7854,3697,7845,3697,7845,3716xe" filled="true" fillcolor="#000000" stroked="false">
                <v:path arrowok="t"/>
                <v:fill type="solid"/>
              </v:shape>
            </v:group>
            <v:group style="position:absolute;left:7845;top:3716;width:10;height:20" coordorigin="7845,3716" coordsize="10,20">
              <v:shape style="position:absolute;left:7845;top:3716;width:10;height:20" coordorigin="7845,3716" coordsize="10,20" path="m7845,3735l7854,3735,7854,3716,7845,3716,7845,3735xe" filled="true" fillcolor="#000000" stroked="false">
                <v:path arrowok="t"/>
                <v:fill type="solid"/>
              </v:shape>
            </v:group>
            <v:group style="position:absolute;left:7845;top:3735;width:10;height:20" coordorigin="7845,3735" coordsize="10,20">
              <v:shape style="position:absolute;left:7845;top:3735;width:10;height:20" coordorigin="7845,3735" coordsize="10,20" path="m7845,3754l7854,3754,7854,3735,7845,3735,7845,3754xe" filled="true" fillcolor="#000000" stroked="false">
                <v:path arrowok="t"/>
                <v:fill type="solid"/>
              </v:shape>
            </v:group>
            <v:group style="position:absolute;left:7845;top:3754;width:10;height:20" coordorigin="7845,3754" coordsize="10,20">
              <v:shape style="position:absolute;left:7845;top:3754;width:10;height:20" coordorigin="7845,3754" coordsize="10,20" path="m7845,3774l7854,3774,7854,3754,7845,3754,7845,3774xe" filled="true" fillcolor="#000000" stroked="false">
                <v:path arrowok="t"/>
                <v:fill type="solid"/>
              </v:shape>
            </v:group>
            <v:group style="position:absolute;left:7845;top:3774;width:10;height:20" coordorigin="7845,3774" coordsize="10,20">
              <v:shape style="position:absolute;left:7845;top:3774;width:10;height:20" coordorigin="7845,3774" coordsize="10,20" path="m7845,3793l7854,3793,7854,3774,7845,3774,7845,3793xe" filled="true" fillcolor="#000000" stroked="false">
                <v:path arrowok="t"/>
                <v:fill type="solid"/>
              </v:shape>
            </v:group>
            <v:group style="position:absolute;left:7845;top:3793;width:10;height:20" coordorigin="7845,3793" coordsize="10,20">
              <v:shape style="position:absolute;left:7845;top:3793;width:10;height:20" coordorigin="7845,3793" coordsize="10,20" path="m7845,3812l7854,3812,7854,3793,7845,3793,7845,3812xe" filled="true" fillcolor="#000000" stroked="false">
                <v:path arrowok="t"/>
                <v:fill type="solid"/>
              </v:shape>
            </v:group>
            <v:group style="position:absolute;left:7845;top:3812;width:10;height:20" coordorigin="7845,3812" coordsize="10,20">
              <v:shape style="position:absolute;left:7845;top:3812;width:10;height:20" coordorigin="7845,3812" coordsize="10,20" path="m7845,3831l7854,3831,7854,3812,7845,3812,7845,3831xe" filled="true" fillcolor="#000000" stroked="false">
                <v:path arrowok="t"/>
                <v:fill type="solid"/>
              </v:shape>
            </v:group>
            <v:group style="position:absolute;left:7845;top:3831;width:10;height:20" coordorigin="7845,3831" coordsize="10,20">
              <v:shape style="position:absolute;left:7845;top:3831;width:10;height:20" coordorigin="7845,3831" coordsize="10,20" path="m7845,3850l7854,3850,7854,3831,7845,3831,7845,3850xe" filled="true" fillcolor="#000000" stroked="false">
                <v:path arrowok="t"/>
                <v:fill type="solid"/>
              </v:shape>
            </v:group>
            <v:group style="position:absolute;left:7845;top:3850;width:10;height:20" coordorigin="7845,3850" coordsize="10,20">
              <v:shape style="position:absolute;left:7845;top:3850;width:10;height:20" coordorigin="7845,3850" coordsize="10,20" path="m7845,3870l7854,3870,7854,3850,7845,3850,7845,3870xe" filled="true" fillcolor="#000000" stroked="false">
                <v:path arrowok="t"/>
                <v:fill type="solid"/>
              </v:shape>
            </v:group>
            <v:group style="position:absolute;left:7845;top:3870;width:10;height:20" coordorigin="7845,3870" coordsize="10,20">
              <v:shape style="position:absolute;left:7845;top:3870;width:10;height:20" coordorigin="7845,3870" coordsize="10,20" path="m7845,3889l7854,3889,7854,3870,7845,3870,7845,3889xe" filled="true" fillcolor="#000000" stroked="false">
                <v:path arrowok="t"/>
                <v:fill type="solid"/>
              </v:shape>
            </v:group>
            <v:group style="position:absolute;left:7845;top:3889;width:10;height:20" coordorigin="7845,3889" coordsize="10,20">
              <v:shape style="position:absolute;left:7845;top:3889;width:10;height:20" coordorigin="7845,3889" coordsize="10,20" path="m7845,3908l7854,3908,7854,3889,7845,3889,7845,3908xe" filled="true" fillcolor="#000000" stroked="false">
                <v:path arrowok="t"/>
                <v:fill type="solid"/>
              </v:shape>
            </v:group>
            <v:group style="position:absolute;left:7845;top:3908;width:10;height:20" coordorigin="7845,3908" coordsize="10,20">
              <v:shape style="position:absolute;left:7845;top:3908;width:10;height:20" coordorigin="7845,3908" coordsize="10,20" path="m7845,3927l7854,3927,7854,3908,7845,3908,7845,3927xe" filled="true" fillcolor="#000000" stroked="false">
                <v:path arrowok="t"/>
                <v:fill type="solid"/>
              </v:shape>
            </v:group>
            <v:group style="position:absolute;left:7845;top:3927;width:10;height:20" coordorigin="7845,3927" coordsize="10,20">
              <v:shape style="position:absolute;left:7845;top:3927;width:10;height:20" coordorigin="7845,3927" coordsize="10,20" path="m7845,3946l7854,3946,7854,3927,7845,3927,7845,3946xe" filled="true" fillcolor="#000000" stroked="false">
                <v:path arrowok="t"/>
                <v:fill type="solid"/>
              </v:shape>
            </v:group>
            <v:group style="position:absolute;left:7845;top:3946;width:10;height:20" coordorigin="7845,3946" coordsize="10,20">
              <v:shape style="position:absolute;left:7845;top:3946;width:10;height:20" coordorigin="7845,3946" coordsize="10,20" path="m7845,3966l7854,3966,7854,3946,7845,3946,7845,3966xe" filled="true" fillcolor="#000000" stroked="false">
                <v:path arrowok="t"/>
                <v:fill type="solid"/>
              </v:shape>
            </v:group>
            <v:group style="position:absolute;left:7845;top:3966;width:10;height:20" coordorigin="7845,3966" coordsize="10,20">
              <v:shape style="position:absolute;left:7845;top:3966;width:10;height:20" coordorigin="7845,3966" coordsize="10,20" path="m7845,3985l7854,3985,7854,3966,7845,3966,7845,3985xe" filled="true" fillcolor="#000000" stroked="false">
                <v:path arrowok="t"/>
                <v:fill type="solid"/>
              </v:shape>
            </v:group>
            <v:group style="position:absolute;left:7845;top:3985;width:10;height:20" coordorigin="7845,3985" coordsize="10,20">
              <v:shape style="position:absolute;left:7845;top:3985;width:10;height:20" coordorigin="7845,3985" coordsize="10,20" path="m7845,4004l7854,4004,7854,3985,7845,3985,7845,4004xe" filled="true" fillcolor="#000000" stroked="false">
                <v:path arrowok="t"/>
                <v:fill type="solid"/>
              </v:shape>
            </v:group>
            <v:group style="position:absolute;left:7845;top:4004;width:10;height:20" coordorigin="7845,4004" coordsize="10,20">
              <v:shape style="position:absolute;left:7845;top:4004;width:10;height:20" coordorigin="7845,4004" coordsize="10,20" path="m7845,4023l7854,4023,7854,4004,7845,4004,7845,4023xe" filled="true" fillcolor="#000000" stroked="false">
                <v:path arrowok="t"/>
                <v:fill type="solid"/>
              </v:shape>
            </v:group>
            <v:group style="position:absolute;left:7845;top:4023;width:10;height:20" coordorigin="7845,4023" coordsize="10,20">
              <v:shape style="position:absolute;left:7845;top:4023;width:10;height:20" coordorigin="7845,4023" coordsize="10,20" path="m7845,4042l7854,4042,7854,4023,7845,4023,7845,4042xe" filled="true" fillcolor="#000000" stroked="false">
                <v:path arrowok="t"/>
                <v:fill type="solid"/>
              </v:shape>
            </v:group>
            <v:group style="position:absolute;left:7845;top:4043;width:10;height:20" coordorigin="7845,4043" coordsize="10,20">
              <v:shape style="position:absolute;left:7845;top:4043;width:10;height:20" coordorigin="7845,4043" coordsize="10,20" path="m7845,4062l7854,4062,7854,4043,7845,4043,7845,4062xe" filled="true" fillcolor="#000000" stroked="false">
                <v:path arrowok="t"/>
                <v:fill type="solid"/>
              </v:shape>
            </v:group>
            <v:group style="position:absolute;left:7845;top:4062;width:10;height:20" coordorigin="7845,4062" coordsize="10,20">
              <v:shape style="position:absolute;left:7845;top:4062;width:10;height:20" coordorigin="7845,4062" coordsize="10,20" path="m7845,4081l7854,4081,7854,4062,7845,4062,7845,4081xe" filled="true" fillcolor="#000000" stroked="false">
                <v:path arrowok="t"/>
                <v:fill type="solid"/>
              </v:shape>
            </v:group>
            <v:group style="position:absolute;left:7845;top:4081;width:10;height:20" coordorigin="7845,4081" coordsize="10,20">
              <v:shape style="position:absolute;left:7845;top:4081;width:10;height:20" coordorigin="7845,4081" coordsize="10,20" path="m7845,4101l7854,4101,7854,4081,7845,4081,7845,4101xe" filled="true" fillcolor="#000000" stroked="false">
                <v:path arrowok="t"/>
                <v:fill type="solid"/>
              </v:shape>
            </v:group>
            <v:group style="position:absolute;left:7845;top:4101;width:10;height:20" coordorigin="7845,4101" coordsize="10,20">
              <v:shape style="position:absolute;left:7845;top:4101;width:10;height:20" coordorigin="7845,4101" coordsize="10,20" path="m7845,4120l7854,4120,7854,4101,7845,4101,7845,4120xe" filled="true" fillcolor="#000000" stroked="false">
                <v:path arrowok="t"/>
                <v:fill type="solid"/>
              </v:shape>
            </v:group>
            <v:group style="position:absolute;left:7845;top:4120;width:10;height:20" coordorigin="7845,4120" coordsize="10,20">
              <v:shape style="position:absolute;left:7845;top:4120;width:10;height:20" coordorigin="7845,4120" coordsize="10,20" path="m7845,4139l7854,4139,7854,4120,7845,4120,7845,4139xe" filled="true" fillcolor="#000000" stroked="false">
                <v:path arrowok="t"/>
                <v:fill type="solid"/>
              </v:shape>
            </v:group>
            <v:group style="position:absolute;left:7845;top:4139;width:10;height:20" coordorigin="7845,4139" coordsize="10,20">
              <v:shape style="position:absolute;left:7845;top:4139;width:10;height:20" coordorigin="7845,4139" coordsize="10,20" path="m7845,4158l7854,4158,7854,4139,7845,4139,7845,4158xe" filled="true" fillcolor="#000000" stroked="false">
                <v:path arrowok="t"/>
                <v:fill type="solid"/>
              </v:shape>
            </v:group>
            <v:group style="position:absolute;left:7845;top:4158;width:10;height:20" coordorigin="7845,4158" coordsize="10,20">
              <v:shape style="position:absolute;left:7845;top:4158;width:10;height:20" coordorigin="7845,4158" coordsize="10,20" path="m7845,4177l7854,4177,7854,4158,7845,4158,7845,4177xe" filled="true" fillcolor="#000000" stroked="false">
                <v:path arrowok="t"/>
                <v:fill type="solid"/>
              </v:shape>
            </v:group>
            <v:group style="position:absolute;left:7845;top:4177;width:10;height:20" coordorigin="7845,4177" coordsize="10,20">
              <v:shape style="position:absolute;left:7845;top:4177;width:10;height:20" coordorigin="7845,4177" coordsize="10,20" path="m7845,4197l7854,4197,7854,4177,7845,4177,7845,4197xe" filled="true" fillcolor="#000000" stroked="false">
                <v:path arrowok="t"/>
                <v:fill type="solid"/>
              </v:shape>
            </v:group>
            <v:group style="position:absolute;left:7845;top:4197;width:10;height:20" coordorigin="7845,4197" coordsize="10,20">
              <v:shape style="position:absolute;left:7845;top:4197;width:10;height:20" coordorigin="7845,4197" coordsize="10,20" path="m7845,4216l7854,4216,7854,4197,7845,4197,7845,4216xe" filled="true" fillcolor="#000000" stroked="false">
                <v:path arrowok="t"/>
                <v:fill type="solid"/>
              </v:shape>
            </v:group>
            <v:group style="position:absolute;left:7845;top:4216;width:10;height:20" coordorigin="7845,4216" coordsize="10,20">
              <v:shape style="position:absolute;left:7845;top:4216;width:10;height:20" coordorigin="7845,4216" coordsize="10,20" path="m7845,4235l7854,4235,7854,4216,7845,4216,7845,4235xe" filled="true" fillcolor="#000000" stroked="false">
                <v:path arrowok="t"/>
                <v:fill type="solid"/>
              </v:shape>
            </v:group>
            <v:group style="position:absolute;left:7845;top:4235;width:10;height:20" coordorigin="7845,4235" coordsize="10,20">
              <v:shape style="position:absolute;left:7845;top:4235;width:10;height:20" coordorigin="7845,4235" coordsize="10,20" path="m7845,4254l7854,4254,7854,4235,7845,4235,7845,4254xe" filled="true" fillcolor="#000000" stroked="false">
                <v:path arrowok="t"/>
                <v:fill type="solid"/>
              </v:shape>
            </v:group>
            <v:group style="position:absolute;left:7845;top:4254;width:10;height:20" coordorigin="7845,4254" coordsize="10,20">
              <v:shape style="position:absolute;left:7845;top:4254;width:10;height:20" coordorigin="7845,4254" coordsize="10,20" path="m7845,4273l7854,4273,7854,4254,7845,4254,7845,4273xe" filled="true" fillcolor="#000000" stroked="false">
                <v:path arrowok="t"/>
                <v:fill type="solid"/>
              </v:shape>
            </v:group>
            <v:group style="position:absolute;left:7845;top:4273;width:10;height:20" coordorigin="7845,4273" coordsize="10,20">
              <v:shape style="position:absolute;left:7845;top:4273;width:10;height:20" coordorigin="7845,4273" coordsize="10,20" path="m7845,4293l7854,4293,7854,4273,7845,4273,7845,4293xe" filled="true" fillcolor="#000000" stroked="false">
                <v:path arrowok="t"/>
                <v:fill type="solid"/>
              </v:shape>
            </v:group>
            <v:group style="position:absolute;left:7845;top:4293;width:10;height:20" coordorigin="7845,4293" coordsize="10,20">
              <v:shape style="position:absolute;left:7845;top:4293;width:10;height:20" coordorigin="7845,4293" coordsize="10,20" path="m7845,4312l7854,4312,7854,4293,7845,4293,7845,4312xe" filled="true" fillcolor="#000000" stroked="false">
                <v:path arrowok="t"/>
                <v:fill type="solid"/>
              </v:shape>
            </v:group>
            <v:group style="position:absolute;left:7845;top:4312;width:10;height:20" coordorigin="7845,4312" coordsize="10,20">
              <v:shape style="position:absolute;left:7845;top:4312;width:10;height:20" coordorigin="7845,4312" coordsize="10,20" path="m7845,4331l7854,4331,7854,4312,7845,4312,7845,4331xe" filled="true" fillcolor="#000000" stroked="false">
                <v:path arrowok="t"/>
                <v:fill type="solid"/>
              </v:shape>
            </v:group>
            <v:group style="position:absolute;left:7845;top:4331;width:10;height:20" coordorigin="7845,4331" coordsize="10,20">
              <v:shape style="position:absolute;left:7845;top:4331;width:10;height:20" coordorigin="7845,4331" coordsize="10,20" path="m7845,4350l7854,4350,7854,4331,7845,4331,7845,4350xe" filled="true" fillcolor="#000000" stroked="false">
                <v:path arrowok="t"/>
                <v:fill type="solid"/>
              </v:shape>
            </v:group>
            <v:group style="position:absolute;left:7845;top:4350;width:10;height:20" coordorigin="7845,4350" coordsize="10,20">
              <v:shape style="position:absolute;left:7845;top:4350;width:10;height:20" coordorigin="7845,4350" coordsize="10,20" path="m7845,4369l7854,4369,7854,4350,7845,4350,7845,4369xe" filled="true" fillcolor="#000000" stroked="false">
                <v:path arrowok="t"/>
                <v:fill type="solid"/>
              </v:shape>
            </v:group>
            <v:group style="position:absolute;left:7845;top:4369;width:10;height:20" coordorigin="7845,4369" coordsize="10,20">
              <v:shape style="position:absolute;left:7845;top:4369;width:10;height:20" coordorigin="7845,4369" coordsize="10,20" path="m7845,4389l7854,4389,7854,4369,7845,4369,7845,4389xe" filled="true" fillcolor="#000000" stroked="false">
                <v:path arrowok="t"/>
                <v:fill type="solid"/>
              </v:shape>
            </v:group>
            <v:group style="position:absolute;left:7845;top:4389;width:10;height:20" coordorigin="7845,4389" coordsize="10,20">
              <v:shape style="position:absolute;left:7845;top:4389;width:10;height:20" coordorigin="7845,4389" coordsize="10,20" path="m7845,4408l7854,4408,7854,4389,7845,4389,7845,4408xe" filled="true" fillcolor="#000000" stroked="false">
                <v:path arrowok="t"/>
                <v:fill type="solid"/>
              </v:shape>
            </v:group>
            <v:group style="position:absolute;left:7845;top:4408;width:10;height:20" coordorigin="7845,4408" coordsize="10,20">
              <v:shape style="position:absolute;left:7845;top:4408;width:10;height:20" coordorigin="7845,4408" coordsize="10,20" path="m7845,4427l7854,4427,7854,4408,7845,4408,7845,4427xe" filled="true" fillcolor="#000000" stroked="false">
                <v:path arrowok="t"/>
                <v:fill type="solid"/>
              </v:shape>
            </v:group>
            <v:group style="position:absolute;left:7845;top:4427;width:10;height:20" coordorigin="7845,4427" coordsize="10,20">
              <v:shape style="position:absolute;left:7845;top:4427;width:10;height:20" coordorigin="7845,4427" coordsize="10,20" path="m7845,4446l7854,4446,7854,4427,7845,4427,7845,4446xe" filled="true" fillcolor="#000000" stroked="false">
                <v:path arrowok="t"/>
                <v:fill type="solid"/>
              </v:shape>
            </v:group>
            <v:group style="position:absolute;left:7845;top:4446;width:10;height:20" coordorigin="7845,4446" coordsize="10,20">
              <v:shape style="position:absolute;left:7845;top:4446;width:10;height:20" coordorigin="7845,4446" coordsize="10,20" path="m7845,4465l7854,4465,7854,4446,7845,4446,7845,4465xe" filled="true" fillcolor="#000000" stroked="false">
                <v:path arrowok="t"/>
                <v:fill type="solid"/>
              </v:shape>
            </v:group>
            <v:group style="position:absolute;left:7845;top:4465;width:10;height:20" coordorigin="7845,4465" coordsize="10,20">
              <v:shape style="position:absolute;left:7845;top:4465;width:10;height:20" coordorigin="7845,4465" coordsize="10,20" path="m7845,4485l7854,4485,7854,4465,7845,4465,7845,4485xe" filled="true" fillcolor="#000000" stroked="false">
                <v:path arrowok="t"/>
                <v:fill type="solid"/>
              </v:shape>
            </v:group>
            <v:group style="position:absolute;left:7845;top:4485;width:10;height:20" coordorigin="7845,4485" coordsize="10,20">
              <v:shape style="position:absolute;left:7845;top:4485;width:10;height:20" coordorigin="7845,4485" coordsize="10,20" path="m7845,4504l7854,4504,7854,4485,7845,4485,7845,4504xe" filled="true" fillcolor="#000000" stroked="false">
                <v:path arrowok="t"/>
                <v:fill type="solid"/>
              </v:shape>
            </v:group>
            <v:group style="position:absolute;left:7845;top:4504;width:10;height:20" coordorigin="7845,4504" coordsize="10,20">
              <v:shape style="position:absolute;left:7845;top:4504;width:10;height:20" coordorigin="7845,4504" coordsize="10,20" path="m7845,4523l7854,4523,7854,4504,7845,4504,7845,4523xe" filled="true" fillcolor="#000000" stroked="false">
                <v:path arrowok="t"/>
                <v:fill type="solid"/>
              </v:shape>
            </v:group>
            <v:group style="position:absolute;left:7845;top:4523;width:10;height:20" coordorigin="7845,4523" coordsize="10,20">
              <v:shape style="position:absolute;left:7845;top:4523;width:10;height:20" coordorigin="7845,4523" coordsize="10,20" path="m7845,4542l7854,4542,7854,4523,7845,4523,7845,4542xe" filled="true" fillcolor="#000000" stroked="false">
                <v:path arrowok="t"/>
                <v:fill type="solid"/>
              </v:shape>
            </v:group>
            <v:group style="position:absolute;left:7845;top:4542;width:10;height:20" coordorigin="7845,4542" coordsize="10,20">
              <v:shape style="position:absolute;left:7845;top:4542;width:10;height:20" coordorigin="7845,4542" coordsize="10,20" path="m7845,4561l7854,4561,7854,4542,7845,4542,7845,4561xe" filled="true" fillcolor="#000000" stroked="false">
                <v:path arrowok="t"/>
                <v:fill type="solid"/>
              </v:shape>
            </v:group>
            <v:group style="position:absolute;left:7845;top:4561;width:10;height:20" coordorigin="7845,4561" coordsize="10,20">
              <v:shape style="position:absolute;left:7845;top:4561;width:10;height:20" coordorigin="7845,4561" coordsize="10,20" path="m7845,4581l7854,4581,7854,4561,7845,4561,7845,4581xe" filled="true" fillcolor="#000000" stroked="false">
                <v:path arrowok="t"/>
                <v:fill type="solid"/>
              </v:shape>
            </v:group>
            <v:group style="position:absolute;left:7845;top:4581;width:10;height:20" coordorigin="7845,4581" coordsize="10,20">
              <v:shape style="position:absolute;left:7845;top:4581;width:10;height:20" coordorigin="7845,4581" coordsize="10,20" path="m7845,4600l7854,4600,7854,4581,7845,4581,7845,4600xe" filled="true" fillcolor="#000000" stroked="false">
                <v:path arrowok="t"/>
                <v:fill type="solid"/>
              </v:shape>
            </v:group>
            <v:group style="position:absolute;left:7845;top:4600;width:10;height:20" coordorigin="7845,4600" coordsize="10,20">
              <v:shape style="position:absolute;left:7845;top:4600;width:10;height:20" coordorigin="7845,4600" coordsize="10,20" path="m7845,4619l7854,4619,7854,4600,7845,4600,7845,4619xe" filled="true" fillcolor="#000000" stroked="false">
                <v:path arrowok="t"/>
                <v:fill type="solid"/>
              </v:shape>
            </v:group>
            <v:group style="position:absolute;left:7845;top:4619;width:10;height:20" coordorigin="7845,4619" coordsize="10,20">
              <v:shape style="position:absolute;left:7845;top:4619;width:10;height:20" coordorigin="7845,4619" coordsize="10,20" path="m7845,4638l7854,4638,7854,4619,7845,4619,7845,4638xe" filled="true" fillcolor="#000000" stroked="false">
                <v:path arrowok="t"/>
                <v:fill type="solid"/>
              </v:shape>
            </v:group>
            <v:group style="position:absolute;left:7845;top:4638;width:10;height:20" coordorigin="7845,4638" coordsize="10,20">
              <v:shape style="position:absolute;left:7845;top:4638;width:10;height:20" coordorigin="7845,4638" coordsize="10,20" path="m7845,4657l7854,4657,7854,4638,7845,4638,7845,4657xe" filled="true" fillcolor="#000000" stroked="false">
                <v:path arrowok="t"/>
                <v:fill type="solid"/>
              </v:shape>
            </v:group>
            <v:group style="position:absolute;left:7845;top:4657;width:10;height:20" coordorigin="7845,4657" coordsize="10,20">
              <v:shape style="position:absolute;left:7845;top:4657;width:10;height:20" coordorigin="7845,4657" coordsize="10,20" path="m7845,4677l7854,4677,7854,4657,7845,4657,7845,4677xe" filled="true" fillcolor="#000000" stroked="false">
                <v:path arrowok="t"/>
                <v:fill type="solid"/>
              </v:shape>
            </v:group>
            <v:group style="position:absolute;left:7845;top:4685;width:10;height:2" coordorigin="7845,4685" coordsize="10,2">
              <v:shape style="position:absolute;left:7845;top:4685;width:10;height:2" coordorigin="7845,4685" coordsize="10,0" path="m7845,4685l7854,4685e" filled="false" stroked="true" strokeweight=".84009pt" strokecolor="#000000">
                <v:path arrowok="t"/>
              </v:shape>
            </v:group>
            <v:group style="position:absolute;left:8476;top:3678;width:10;height:20" coordorigin="8476,3678" coordsize="10,20">
              <v:shape style="position:absolute;left:8476;top:3678;width:10;height:20" coordorigin="8476,3678" coordsize="10,20" path="m8476,3697l8485,3697,8485,3678,8476,3678,8476,3697xe" filled="true" fillcolor="#000000" stroked="false">
                <v:path arrowok="t"/>
                <v:fill type="solid"/>
              </v:shape>
            </v:group>
            <v:group style="position:absolute;left:8476;top:3697;width:10;height:20" coordorigin="8476,3697" coordsize="10,20">
              <v:shape style="position:absolute;left:8476;top:3697;width:10;height:20" coordorigin="8476,3697" coordsize="10,20" path="m8476,3716l8485,3716,8485,3697,8476,3697,8476,3716xe" filled="true" fillcolor="#000000" stroked="false">
                <v:path arrowok="t"/>
                <v:fill type="solid"/>
              </v:shape>
            </v:group>
            <v:group style="position:absolute;left:8476;top:3716;width:10;height:20" coordorigin="8476,3716" coordsize="10,20">
              <v:shape style="position:absolute;left:8476;top:3716;width:10;height:20" coordorigin="8476,3716" coordsize="10,20" path="m8476,3735l8485,3735,8485,3716,8476,3716,8476,3735xe" filled="true" fillcolor="#000000" stroked="false">
                <v:path arrowok="t"/>
                <v:fill type="solid"/>
              </v:shape>
            </v:group>
            <v:group style="position:absolute;left:8476;top:3735;width:10;height:20" coordorigin="8476,3735" coordsize="10,20">
              <v:shape style="position:absolute;left:8476;top:3735;width:10;height:20" coordorigin="8476,3735" coordsize="10,20" path="m8476,3754l8485,3754,8485,3735,8476,3735,8476,3754xe" filled="true" fillcolor="#000000" stroked="false">
                <v:path arrowok="t"/>
                <v:fill type="solid"/>
              </v:shape>
            </v:group>
            <v:group style="position:absolute;left:8476;top:3754;width:10;height:20" coordorigin="8476,3754" coordsize="10,20">
              <v:shape style="position:absolute;left:8476;top:3754;width:10;height:20" coordorigin="8476,3754" coordsize="10,20" path="m8476,3774l8485,3774,8485,3754,8476,3754,8476,3774xe" filled="true" fillcolor="#000000" stroked="false">
                <v:path arrowok="t"/>
                <v:fill type="solid"/>
              </v:shape>
            </v:group>
            <v:group style="position:absolute;left:8476;top:3774;width:10;height:20" coordorigin="8476,3774" coordsize="10,20">
              <v:shape style="position:absolute;left:8476;top:3774;width:10;height:20" coordorigin="8476,3774" coordsize="10,20" path="m8476,3793l8485,3793,8485,3774,8476,3774,8476,3793xe" filled="true" fillcolor="#000000" stroked="false">
                <v:path arrowok="t"/>
                <v:fill type="solid"/>
              </v:shape>
            </v:group>
            <v:group style="position:absolute;left:8476;top:3793;width:10;height:20" coordorigin="8476,3793" coordsize="10,20">
              <v:shape style="position:absolute;left:8476;top:3793;width:10;height:20" coordorigin="8476,3793" coordsize="10,20" path="m8476,3812l8485,3812,8485,3793,8476,3793,8476,3812xe" filled="true" fillcolor="#000000" stroked="false">
                <v:path arrowok="t"/>
                <v:fill type="solid"/>
              </v:shape>
            </v:group>
            <v:group style="position:absolute;left:8476;top:3812;width:10;height:20" coordorigin="8476,3812" coordsize="10,20">
              <v:shape style="position:absolute;left:8476;top:3812;width:10;height:20" coordorigin="8476,3812" coordsize="10,20" path="m8476,3831l8485,3831,8485,3812,8476,3812,8476,3831xe" filled="true" fillcolor="#000000" stroked="false">
                <v:path arrowok="t"/>
                <v:fill type="solid"/>
              </v:shape>
            </v:group>
            <v:group style="position:absolute;left:8476;top:3831;width:10;height:20" coordorigin="8476,3831" coordsize="10,20">
              <v:shape style="position:absolute;left:8476;top:3831;width:10;height:20" coordorigin="8476,3831" coordsize="10,20" path="m8476,3850l8485,3850,8485,3831,8476,3831,8476,3850xe" filled="true" fillcolor="#000000" stroked="false">
                <v:path arrowok="t"/>
                <v:fill type="solid"/>
              </v:shape>
            </v:group>
            <v:group style="position:absolute;left:8476;top:3850;width:10;height:20" coordorigin="8476,3850" coordsize="10,20">
              <v:shape style="position:absolute;left:8476;top:3850;width:10;height:20" coordorigin="8476,3850" coordsize="10,20" path="m8476,3870l8485,3870,8485,3850,8476,3850,8476,3870xe" filled="true" fillcolor="#000000" stroked="false">
                <v:path arrowok="t"/>
                <v:fill type="solid"/>
              </v:shape>
            </v:group>
            <v:group style="position:absolute;left:8476;top:3870;width:10;height:20" coordorigin="8476,3870" coordsize="10,20">
              <v:shape style="position:absolute;left:8476;top:3870;width:10;height:20" coordorigin="8476,3870" coordsize="10,20" path="m8476,3889l8485,3889,8485,3870,8476,3870,8476,3889xe" filled="true" fillcolor="#000000" stroked="false">
                <v:path arrowok="t"/>
                <v:fill type="solid"/>
              </v:shape>
            </v:group>
            <v:group style="position:absolute;left:8476;top:3889;width:10;height:20" coordorigin="8476,3889" coordsize="10,20">
              <v:shape style="position:absolute;left:8476;top:3889;width:10;height:20" coordorigin="8476,3889" coordsize="10,20" path="m8476,3908l8485,3908,8485,3889,8476,3889,8476,3908xe" filled="true" fillcolor="#000000" stroked="false">
                <v:path arrowok="t"/>
                <v:fill type="solid"/>
              </v:shape>
            </v:group>
            <v:group style="position:absolute;left:8476;top:3908;width:10;height:20" coordorigin="8476,3908" coordsize="10,20">
              <v:shape style="position:absolute;left:8476;top:3908;width:10;height:20" coordorigin="8476,3908" coordsize="10,20" path="m8476,3927l8485,3927,8485,3908,8476,3908,8476,3927xe" filled="true" fillcolor="#000000" stroked="false">
                <v:path arrowok="t"/>
                <v:fill type="solid"/>
              </v:shape>
            </v:group>
            <v:group style="position:absolute;left:8476;top:3927;width:10;height:20" coordorigin="8476,3927" coordsize="10,20">
              <v:shape style="position:absolute;left:8476;top:3927;width:10;height:20" coordorigin="8476,3927" coordsize="10,20" path="m8476,3946l8485,3946,8485,3927,8476,3927,8476,3946xe" filled="true" fillcolor="#000000" stroked="false">
                <v:path arrowok="t"/>
                <v:fill type="solid"/>
              </v:shape>
            </v:group>
            <v:group style="position:absolute;left:8476;top:3946;width:10;height:20" coordorigin="8476,3946" coordsize="10,20">
              <v:shape style="position:absolute;left:8476;top:3946;width:10;height:20" coordorigin="8476,3946" coordsize="10,20" path="m8476,3966l8485,3966,8485,3946,8476,3946,8476,3966xe" filled="true" fillcolor="#000000" stroked="false">
                <v:path arrowok="t"/>
                <v:fill type="solid"/>
              </v:shape>
            </v:group>
            <v:group style="position:absolute;left:8476;top:3966;width:10;height:20" coordorigin="8476,3966" coordsize="10,20">
              <v:shape style="position:absolute;left:8476;top:3966;width:10;height:20" coordorigin="8476,3966" coordsize="10,20" path="m8476,3985l8485,3985,8485,3966,8476,3966,8476,3985xe" filled="true" fillcolor="#000000" stroked="false">
                <v:path arrowok="t"/>
                <v:fill type="solid"/>
              </v:shape>
            </v:group>
            <v:group style="position:absolute;left:8476;top:3985;width:10;height:20" coordorigin="8476,3985" coordsize="10,20">
              <v:shape style="position:absolute;left:8476;top:3985;width:10;height:20" coordorigin="8476,3985" coordsize="10,20" path="m8476,4004l8485,4004,8485,3985,8476,3985,8476,4004xe" filled="true" fillcolor="#000000" stroked="false">
                <v:path arrowok="t"/>
                <v:fill type="solid"/>
              </v:shape>
            </v:group>
            <v:group style="position:absolute;left:8476;top:4004;width:10;height:20" coordorigin="8476,4004" coordsize="10,20">
              <v:shape style="position:absolute;left:8476;top:4004;width:10;height:20" coordorigin="8476,4004" coordsize="10,20" path="m8476,4023l8485,4023,8485,4004,8476,4004,8476,4023xe" filled="true" fillcolor="#000000" stroked="false">
                <v:path arrowok="t"/>
                <v:fill type="solid"/>
              </v:shape>
            </v:group>
            <v:group style="position:absolute;left:8476;top:4023;width:10;height:20" coordorigin="8476,4023" coordsize="10,20">
              <v:shape style="position:absolute;left:8476;top:4023;width:10;height:20" coordorigin="8476,4023" coordsize="10,20" path="m8476,4042l8485,4042,8485,4023,8476,4023,8476,4042xe" filled="true" fillcolor="#000000" stroked="false">
                <v:path arrowok="t"/>
                <v:fill type="solid"/>
              </v:shape>
            </v:group>
            <v:group style="position:absolute;left:8476;top:4043;width:10;height:20" coordorigin="8476,4043" coordsize="10,20">
              <v:shape style="position:absolute;left:8476;top:4043;width:10;height:20" coordorigin="8476,4043" coordsize="10,20" path="m8476,4062l8485,4062,8485,4043,8476,4043,8476,4062xe" filled="true" fillcolor="#000000" stroked="false">
                <v:path arrowok="t"/>
                <v:fill type="solid"/>
              </v:shape>
            </v:group>
            <v:group style="position:absolute;left:8476;top:4062;width:10;height:20" coordorigin="8476,4062" coordsize="10,20">
              <v:shape style="position:absolute;left:8476;top:4062;width:10;height:20" coordorigin="8476,4062" coordsize="10,20" path="m8476,4081l8485,4081,8485,4062,8476,4062,8476,4081xe" filled="true" fillcolor="#000000" stroked="false">
                <v:path arrowok="t"/>
                <v:fill type="solid"/>
              </v:shape>
            </v:group>
            <v:group style="position:absolute;left:8476;top:4081;width:10;height:20" coordorigin="8476,4081" coordsize="10,20">
              <v:shape style="position:absolute;left:8476;top:4081;width:10;height:20" coordorigin="8476,4081" coordsize="10,20" path="m8476,4101l8485,4101,8485,4081,8476,4081,8476,4101xe" filled="true" fillcolor="#000000" stroked="false">
                <v:path arrowok="t"/>
                <v:fill type="solid"/>
              </v:shape>
            </v:group>
            <v:group style="position:absolute;left:8476;top:4101;width:10;height:20" coordorigin="8476,4101" coordsize="10,20">
              <v:shape style="position:absolute;left:8476;top:4101;width:10;height:20" coordorigin="8476,4101" coordsize="10,20" path="m8476,4120l8485,4120,8485,4101,8476,4101,8476,4120xe" filled="true" fillcolor="#000000" stroked="false">
                <v:path arrowok="t"/>
                <v:fill type="solid"/>
              </v:shape>
            </v:group>
            <v:group style="position:absolute;left:8476;top:4120;width:10;height:20" coordorigin="8476,4120" coordsize="10,20">
              <v:shape style="position:absolute;left:8476;top:4120;width:10;height:20" coordorigin="8476,4120" coordsize="10,20" path="m8476,4139l8485,4139,8485,4120,8476,4120,8476,4139xe" filled="true" fillcolor="#000000" stroked="false">
                <v:path arrowok="t"/>
                <v:fill type="solid"/>
              </v:shape>
            </v:group>
            <v:group style="position:absolute;left:8476;top:4139;width:10;height:20" coordorigin="8476,4139" coordsize="10,20">
              <v:shape style="position:absolute;left:8476;top:4139;width:10;height:20" coordorigin="8476,4139" coordsize="10,20" path="m8476,4158l8485,4158,8485,4139,8476,4139,8476,4158xe" filled="true" fillcolor="#000000" stroked="false">
                <v:path arrowok="t"/>
                <v:fill type="solid"/>
              </v:shape>
            </v:group>
            <v:group style="position:absolute;left:8476;top:4158;width:10;height:20" coordorigin="8476,4158" coordsize="10,20">
              <v:shape style="position:absolute;left:8476;top:4158;width:10;height:20" coordorigin="8476,4158" coordsize="10,20" path="m8476,4177l8485,4177,8485,4158,8476,4158,8476,4177xe" filled="true" fillcolor="#000000" stroked="false">
                <v:path arrowok="t"/>
                <v:fill type="solid"/>
              </v:shape>
            </v:group>
            <v:group style="position:absolute;left:8476;top:4177;width:10;height:20" coordorigin="8476,4177" coordsize="10,20">
              <v:shape style="position:absolute;left:8476;top:4177;width:10;height:20" coordorigin="8476,4177" coordsize="10,20" path="m8476,4197l8485,4197,8485,4177,8476,4177,8476,4197xe" filled="true" fillcolor="#000000" stroked="false">
                <v:path arrowok="t"/>
                <v:fill type="solid"/>
              </v:shape>
            </v:group>
            <v:group style="position:absolute;left:8476;top:4197;width:10;height:20" coordorigin="8476,4197" coordsize="10,20">
              <v:shape style="position:absolute;left:8476;top:4197;width:10;height:20" coordorigin="8476,4197" coordsize="10,20" path="m8476,4216l8485,4216,8485,4197,8476,4197,8476,4216xe" filled="true" fillcolor="#000000" stroked="false">
                <v:path arrowok="t"/>
                <v:fill type="solid"/>
              </v:shape>
            </v:group>
            <v:group style="position:absolute;left:8476;top:4216;width:10;height:20" coordorigin="8476,4216" coordsize="10,20">
              <v:shape style="position:absolute;left:8476;top:4216;width:10;height:20" coordorigin="8476,4216" coordsize="10,20" path="m8476,4235l8485,4235,8485,4216,8476,4216,8476,4235xe" filled="true" fillcolor="#000000" stroked="false">
                <v:path arrowok="t"/>
                <v:fill type="solid"/>
              </v:shape>
            </v:group>
            <v:group style="position:absolute;left:8476;top:4235;width:10;height:20" coordorigin="8476,4235" coordsize="10,20">
              <v:shape style="position:absolute;left:8476;top:4235;width:10;height:20" coordorigin="8476,4235" coordsize="10,20" path="m8476,4254l8485,4254,8485,4235,8476,4235,8476,4254xe" filled="true" fillcolor="#000000" stroked="false">
                <v:path arrowok="t"/>
                <v:fill type="solid"/>
              </v:shape>
            </v:group>
            <v:group style="position:absolute;left:8476;top:4254;width:10;height:20" coordorigin="8476,4254" coordsize="10,20">
              <v:shape style="position:absolute;left:8476;top:4254;width:10;height:20" coordorigin="8476,4254" coordsize="10,20" path="m8476,4273l8485,4273,8485,4254,8476,4254,8476,4273xe" filled="true" fillcolor="#000000" stroked="false">
                <v:path arrowok="t"/>
                <v:fill type="solid"/>
              </v:shape>
            </v:group>
            <v:group style="position:absolute;left:8476;top:4273;width:10;height:20" coordorigin="8476,4273" coordsize="10,20">
              <v:shape style="position:absolute;left:8476;top:4273;width:10;height:20" coordorigin="8476,4273" coordsize="10,20" path="m8476,4293l8485,4293,8485,4273,8476,4273,8476,4293xe" filled="true" fillcolor="#000000" stroked="false">
                <v:path arrowok="t"/>
                <v:fill type="solid"/>
              </v:shape>
            </v:group>
            <v:group style="position:absolute;left:8476;top:4293;width:10;height:20" coordorigin="8476,4293" coordsize="10,20">
              <v:shape style="position:absolute;left:8476;top:4293;width:10;height:20" coordorigin="8476,4293" coordsize="10,20" path="m8476,4312l8485,4312,8485,4293,8476,4293,8476,4312xe" filled="true" fillcolor="#000000" stroked="false">
                <v:path arrowok="t"/>
                <v:fill type="solid"/>
              </v:shape>
            </v:group>
            <v:group style="position:absolute;left:8476;top:4312;width:10;height:20" coordorigin="8476,4312" coordsize="10,20">
              <v:shape style="position:absolute;left:8476;top:4312;width:10;height:20" coordorigin="8476,4312" coordsize="10,20" path="m8476,4331l8485,4331,8485,4312,8476,4312,8476,4331xe" filled="true" fillcolor="#000000" stroked="false">
                <v:path arrowok="t"/>
                <v:fill type="solid"/>
              </v:shape>
            </v:group>
            <v:group style="position:absolute;left:8476;top:4331;width:10;height:20" coordorigin="8476,4331" coordsize="10,20">
              <v:shape style="position:absolute;left:8476;top:4331;width:10;height:20" coordorigin="8476,4331" coordsize="10,20" path="m8476,4350l8485,4350,8485,4331,8476,4331,8476,4350xe" filled="true" fillcolor="#000000" stroked="false">
                <v:path arrowok="t"/>
                <v:fill type="solid"/>
              </v:shape>
            </v:group>
            <v:group style="position:absolute;left:8476;top:4350;width:10;height:20" coordorigin="8476,4350" coordsize="10,20">
              <v:shape style="position:absolute;left:8476;top:4350;width:10;height:20" coordorigin="8476,4350" coordsize="10,20" path="m8476,4369l8485,4369,8485,4350,8476,4350,8476,4369xe" filled="true" fillcolor="#000000" stroked="false">
                <v:path arrowok="t"/>
                <v:fill type="solid"/>
              </v:shape>
            </v:group>
            <v:group style="position:absolute;left:8476;top:4369;width:10;height:20" coordorigin="8476,4369" coordsize="10,20">
              <v:shape style="position:absolute;left:8476;top:4369;width:10;height:20" coordorigin="8476,4369" coordsize="10,20" path="m8476,4389l8485,4389,8485,4369,8476,4369,8476,4389xe" filled="true" fillcolor="#000000" stroked="false">
                <v:path arrowok="t"/>
                <v:fill type="solid"/>
              </v:shape>
            </v:group>
            <v:group style="position:absolute;left:8476;top:4389;width:10;height:20" coordorigin="8476,4389" coordsize="10,20">
              <v:shape style="position:absolute;left:8476;top:4389;width:10;height:20" coordorigin="8476,4389" coordsize="10,20" path="m8476,4408l8485,4408,8485,4389,8476,4389,8476,4408xe" filled="true" fillcolor="#000000" stroked="false">
                <v:path arrowok="t"/>
                <v:fill type="solid"/>
              </v:shape>
            </v:group>
            <v:group style="position:absolute;left:8476;top:4408;width:10;height:20" coordorigin="8476,4408" coordsize="10,20">
              <v:shape style="position:absolute;left:8476;top:4408;width:10;height:20" coordorigin="8476,4408" coordsize="10,20" path="m8476,4427l8485,4427,8485,4408,8476,4408,8476,4427xe" filled="true" fillcolor="#000000" stroked="false">
                <v:path arrowok="t"/>
                <v:fill type="solid"/>
              </v:shape>
            </v:group>
            <v:group style="position:absolute;left:8476;top:4427;width:10;height:20" coordorigin="8476,4427" coordsize="10,20">
              <v:shape style="position:absolute;left:8476;top:4427;width:10;height:20" coordorigin="8476,4427" coordsize="10,20" path="m8476,4446l8485,4446,8485,4427,8476,4427,8476,4446xe" filled="true" fillcolor="#000000" stroked="false">
                <v:path arrowok="t"/>
                <v:fill type="solid"/>
              </v:shape>
            </v:group>
            <v:group style="position:absolute;left:8476;top:4446;width:10;height:20" coordorigin="8476,4446" coordsize="10,20">
              <v:shape style="position:absolute;left:8476;top:4446;width:10;height:20" coordorigin="8476,4446" coordsize="10,20" path="m8476,4465l8485,4465,8485,4446,8476,4446,8476,4465xe" filled="true" fillcolor="#000000" stroked="false">
                <v:path arrowok="t"/>
                <v:fill type="solid"/>
              </v:shape>
            </v:group>
            <v:group style="position:absolute;left:8476;top:4465;width:10;height:20" coordorigin="8476,4465" coordsize="10,20">
              <v:shape style="position:absolute;left:8476;top:4465;width:10;height:20" coordorigin="8476,4465" coordsize="10,20" path="m8476,4485l8485,4485,8485,4465,8476,4465,8476,4485xe" filled="true" fillcolor="#000000" stroked="false">
                <v:path arrowok="t"/>
                <v:fill type="solid"/>
              </v:shape>
            </v:group>
            <v:group style="position:absolute;left:8476;top:4485;width:10;height:20" coordorigin="8476,4485" coordsize="10,20">
              <v:shape style="position:absolute;left:8476;top:4485;width:10;height:20" coordorigin="8476,4485" coordsize="10,20" path="m8476,4504l8485,4504,8485,4485,8476,4485,8476,4504xe" filled="true" fillcolor="#000000" stroked="false">
                <v:path arrowok="t"/>
                <v:fill type="solid"/>
              </v:shape>
            </v:group>
            <v:group style="position:absolute;left:8476;top:4504;width:10;height:20" coordorigin="8476,4504" coordsize="10,20">
              <v:shape style="position:absolute;left:8476;top:4504;width:10;height:20" coordorigin="8476,4504" coordsize="10,20" path="m8476,4523l8485,4523,8485,4504,8476,4504,8476,4523xe" filled="true" fillcolor="#000000" stroked="false">
                <v:path arrowok="t"/>
                <v:fill type="solid"/>
              </v:shape>
            </v:group>
            <v:group style="position:absolute;left:8476;top:4523;width:10;height:20" coordorigin="8476,4523" coordsize="10,20">
              <v:shape style="position:absolute;left:8476;top:4523;width:10;height:20" coordorigin="8476,4523" coordsize="10,20" path="m8476,4542l8485,4542,8485,4523,8476,4523,8476,4542xe" filled="true" fillcolor="#000000" stroked="false">
                <v:path arrowok="t"/>
                <v:fill type="solid"/>
              </v:shape>
            </v:group>
            <v:group style="position:absolute;left:8476;top:4542;width:10;height:20" coordorigin="8476,4542" coordsize="10,20">
              <v:shape style="position:absolute;left:8476;top:4542;width:10;height:20" coordorigin="8476,4542" coordsize="10,20" path="m8476,4561l8485,4561,8485,4542,8476,4542,8476,4561xe" filled="true" fillcolor="#000000" stroked="false">
                <v:path arrowok="t"/>
                <v:fill type="solid"/>
              </v:shape>
            </v:group>
            <v:group style="position:absolute;left:8476;top:4561;width:10;height:20" coordorigin="8476,4561" coordsize="10,20">
              <v:shape style="position:absolute;left:8476;top:4561;width:10;height:20" coordorigin="8476,4561" coordsize="10,20" path="m8476,4581l8485,4581,8485,4561,8476,4561,8476,4581xe" filled="true" fillcolor="#000000" stroked="false">
                <v:path arrowok="t"/>
                <v:fill type="solid"/>
              </v:shape>
            </v:group>
            <v:group style="position:absolute;left:8476;top:4581;width:10;height:20" coordorigin="8476,4581" coordsize="10,20">
              <v:shape style="position:absolute;left:8476;top:4581;width:10;height:20" coordorigin="8476,4581" coordsize="10,20" path="m8476,4600l8485,4600,8485,4581,8476,4581,8476,4600xe" filled="true" fillcolor="#000000" stroked="false">
                <v:path arrowok="t"/>
                <v:fill type="solid"/>
              </v:shape>
            </v:group>
            <v:group style="position:absolute;left:8476;top:4600;width:10;height:20" coordorigin="8476,4600" coordsize="10,20">
              <v:shape style="position:absolute;left:8476;top:4600;width:10;height:20" coordorigin="8476,4600" coordsize="10,20" path="m8476,4619l8485,4619,8485,4600,8476,4600,8476,4619xe" filled="true" fillcolor="#000000" stroked="false">
                <v:path arrowok="t"/>
                <v:fill type="solid"/>
              </v:shape>
            </v:group>
            <v:group style="position:absolute;left:8476;top:4619;width:10;height:20" coordorigin="8476,4619" coordsize="10,20">
              <v:shape style="position:absolute;left:8476;top:4619;width:10;height:20" coordorigin="8476,4619" coordsize="10,20" path="m8476,4638l8485,4638,8485,4619,8476,4619,8476,4638xe" filled="true" fillcolor="#000000" stroked="false">
                <v:path arrowok="t"/>
                <v:fill type="solid"/>
              </v:shape>
            </v:group>
            <v:group style="position:absolute;left:8476;top:4638;width:10;height:20" coordorigin="8476,4638" coordsize="10,20">
              <v:shape style="position:absolute;left:8476;top:4638;width:10;height:20" coordorigin="8476,4638" coordsize="10,20" path="m8476,4657l8485,4657,8485,4638,8476,4638,8476,4657xe" filled="true" fillcolor="#000000" stroked="false">
                <v:path arrowok="t"/>
                <v:fill type="solid"/>
              </v:shape>
            </v:group>
            <v:group style="position:absolute;left:8476;top:4657;width:10;height:20" coordorigin="8476,4657" coordsize="10,20">
              <v:shape style="position:absolute;left:8476;top:4657;width:10;height:20" coordorigin="8476,4657" coordsize="10,20" path="m8476,4677l8485,4677,8485,4657,8476,4657,8476,4677xe" filled="true" fillcolor="#000000" stroked="false">
                <v:path arrowok="t"/>
                <v:fill type="solid"/>
              </v:shape>
            </v:group>
            <v:group style="position:absolute;left:8476;top:4685;width:10;height:2" coordorigin="8476,4685" coordsize="10,2">
              <v:shape style="position:absolute;left:8476;top:4685;width:10;height:2" coordorigin="8476,4685" coordsize="10,0" path="m8476,4685l8485,4685e" filled="false" stroked="true" strokeweight=".84009pt" strokecolor="#000000">
                <v:path arrowok="t"/>
              </v:shape>
            </v:group>
            <v:group style="position:absolute;left:9295;top:3678;width:10;height:20" coordorigin="9295,3678" coordsize="10,20">
              <v:shape style="position:absolute;left:9295;top:3678;width:10;height:20" coordorigin="9295,3678" coordsize="10,20" path="m9295,3697l9304,3697,9304,3678,9295,3678,9295,3697xe" filled="true" fillcolor="#000000" stroked="false">
                <v:path arrowok="t"/>
                <v:fill type="solid"/>
              </v:shape>
            </v:group>
            <v:group style="position:absolute;left:9295;top:3697;width:10;height:20" coordorigin="9295,3697" coordsize="10,20">
              <v:shape style="position:absolute;left:9295;top:3697;width:10;height:20" coordorigin="9295,3697" coordsize="10,20" path="m9295,3716l9304,3716,9304,3697,9295,3697,9295,3716xe" filled="true" fillcolor="#000000" stroked="false">
                <v:path arrowok="t"/>
                <v:fill type="solid"/>
              </v:shape>
            </v:group>
            <v:group style="position:absolute;left:9295;top:3716;width:10;height:20" coordorigin="9295,3716" coordsize="10,20">
              <v:shape style="position:absolute;left:9295;top:3716;width:10;height:20" coordorigin="9295,3716" coordsize="10,20" path="m9295,3735l9304,3735,9304,3716,9295,3716,9295,3735xe" filled="true" fillcolor="#000000" stroked="false">
                <v:path arrowok="t"/>
                <v:fill type="solid"/>
              </v:shape>
            </v:group>
            <v:group style="position:absolute;left:9295;top:3735;width:10;height:20" coordorigin="9295,3735" coordsize="10,20">
              <v:shape style="position:absolute;left:9295;top:3735;width:10;height:20" coordorigin="9295,3735" coordsize="10,20" path="m9295,3754l9304,3754,9304,3735,9295,3735,9295,3754xe" filled="true" fillcolor="#000000" stroked="false">
                <v:path arrowok="t"/>
                <v:fill type="solid"/>
              </v:shape>
            </v:group>
            <v:group style="position:absolute;left:9295;top:3754;width:10;height:20" coordorigin="9295,3754" coordsize="10,20">
              <v:shape style="position:absolute;left:9295;top:3754;width:10;height:20" coordorigin="9295,3754" coordsize="10,20" path="m9295,3774l9304,3774,9304,3754,9295,3754,9295,3774xe" filled="true" fillcolor="#000000" stroked="false">
                <v:path arrowok="t"/>
                <v:fill type="solid"/>
              </v:shape>
            </v:group>
            <v:group style="position:absolute;left:9295;top:3774;width:10;height:20" coordorigin="9295,3774" coordsize="10,20">
              <v:shape style="position:absolute;left:9295;top:3774;width:10;height:20" coordorigin="9295,3774" coordsize="10,20" path="m9295,3793l9304,3793,9304,3774,9295,3774,9295,3793xe" filled="true" fillcolor="#000000" stroked="false">
                <v:path arrowok="t"/>
                <v:fill type="solid"/>
              </v:shape>
            </v:group>
            <v:group style="position:absolute;left:9295;top:3793;width:10;height:20" coordorigin="9295,3793" coordsize="10,20">
              <v:shape style="position:absolute;left:9295;top:3793;width:10;height:20" coordorigin="9295,3793" coordsize="10,20" path="m9295,3812l9304,3812,9304,3793,9295,3793,9295,3812xe" filled="true" fillcolor="#000000" stroked="false">
                <v:path arrowok="t"/>
                <v:fill type="solid"/>
              </v:shape>
            </v:group>
            <v:group style="position:absolute;left:9295;top:3812;width:10;height:20" coordorigin="9295,3812" coordsize="10,20">
              <v:shape style="position:absolute;left:9295;top:3812;width:10;height:20" coordorigin="9295,3812" coordsize="10,20" path="m9295,3831l9304,3831,9304,3812,9295,3812,9295,3831xe" filled="true" fillcolor="#000000" stroked="false">
                <v:path arrowok="t"/>
                <v:fill type="solid"/>
              </v:shape>
            </v:group>
            <v:group style="position:absolute;left:9295;top:3831;width:10;height:20" coordorigin="9295,3831" coordsize="10,20">
              <v:shape style="position:absolute;left:9295;top:3831;width:10;height:20" coordorigin="9295,3831" coordsize="10,20" path="m9295,3850l9304,3850,9304,3831,9295,3831,9295,3850xe" filled="true" fillcolor="#000000" stroked="false">
                <v:path arrowok="t"/>
                <v:fill type="solid"/>
              </v:shape>
            </v:group>
            <v:group style="position:absolute;left:9295;top:3850;width:10;height:20" coordorigin="9295,3850" coordsize="10,20">
              <v:shape style="position:absolute;left:9295;top:3850;width:10;height:20" coordorigin="9295,3850" coordsize="10,20" path="m9295,3870l9304,3870,9304,3850,9295,3850,9295,3870xe" filled="true" fillcolor="#000000" stroked="false">
                <v:path arrowok="t"/>
                <v:fill type="solid"/>
              </v:shape>
            </v:group>
            <v:group style="position:absolute;left:9295;top:3870;width:10;height:20" coordorigin="9295,3870" coordsize="10,20">
              <v:shape style="position:absolute;left:9295;top:3870;width:10;height:20" coordorigin="9295,3870" coordsize="10,20" path="m9295,3889l9304,3889,9304,3870,9295,3870,9295,3889xe" filled="true" fillcolor="#000000" stroked="false">
                <v:path arrowok="t"/>
                <v:fill type="solid"/>
              </v:shape>
            </v:group>
            <v:group style="position:absolute;left:9295;top:3889;width:10;height:20" coordorigin="9295,3889" coordsize="10,20">
              <v:shape style="position:absolute;left:9295;top:3889;width:10;height:20" coordorigin="9295,3889" coordsize="10,20" path="m9295,3908l9304,3908,9304,3889,9295,3889,9295,3908xe" filled="true" fillcolor="#000000" stroked="false">
                <v:path arrowok="t"/>
                <v:fill type="solid"/>
              </v:shape>
            </v:group>
            <v:group style="position:absolute;left:9295;top:3908;width:10;height:20" coordorigin="9295,3908" coordsize="10,20">
              <v:shape style="position:absolute;left:9295;top:3908;width:10;height:20" coordorigin="9295,3908" coordsize="10,20" path="m9295,3927l9304,3927,9304,3908,9295,3908,9295,3927xe" filled="true" fillcolor="#000000" stroked="false">
                <v:path arrowok="t"/>
                <v:fill type="solid"/>
              </v:shape>
            </v:group>
            <v:group style="position:absolute;left:9295;top:3927;width:10;height:20" coordorigin="9295,3927" coordsize="10,20">
              <v:shape style="position:absolute;left:9295;top:3927;width:10;height:20" coordorigin="9295,3927" coordsize="10,20" path="m9295,3946l9304,3946,9304,3927,9295,3927,9295,3946xe" filled="true" fillcolor="#000000" stroked="false">
                <v:path arrowok="t"/>
                <v:fill type="solid"/>
              </v:shape>
            </v:group>
            <v:group style="position:absolute;left:9295;top:3946;width:10;height:20" coordorigin="9295,3946" coordsize="10,20">
              <v:shape style="position:absolute;left:9295;top:3946;width:10;height:20" coordorigin="9295,3946" coordsize="10,20" path="m9295,3966l9304,3966,9304,3946,9295,3946,9295,3966xe" filled="true" fillcolor="#000000" stroked="false">
                <v:path arrowok="t"/>
                <v:fill type="solid"/>
              </v:shape>
            </v:group>
            <v:group style="position:absolute;left:9295;top:3966;width:10;height:20" coordorigin="9295,3966" coordsize="10,20">
              <v:shape style="position:absolute;left:9295;top:3966;width:10;height:20" coordorigin="9295,3966" coordsize="10,20" path="m9295,3985l9304,3985,9304,3966,9295,3966,9295,3985xe" filled="true" fillcolor="#000000" stroked="false">
                <v:path arrowok="t"/>
                <v:fill type="solid"/>
              </v:shape>
            </v:group>
            <v:group style="position:absolute;left:9295;top:3985;width:10;height:20" coordorigin="9295,3985" coordsize="10,20">
              <v:shape style="position:absolute;left:9295;top:3985;width:10;height:20" coordorigin="9295,3985" coordsize="10,20" path="m9295,4004l9304,4004,9304,3985,9295,3985,9295,4004xe" filled="true" fillcolor="#000000" stroked="false">
                <v:path arrowok="t"/>
                <v:fill type="solid"/>
              </v:shape>
            </v:group>
            <v:group style="position:absolute;left:9295;top:4004;width:10;height:20" coordorigin="9295,4004" coordsize="10,20">
              <v:shape style="position:absolute;left:9295;top:4004;width:10;height:20" coordorigin="9295,4004" coordsize="10,20" path="m9295,4023l9304,4023,9304,4004,9295,4004,9295,4023xe" filled="true" fillcolor="#000000" stroked="false">
                <v:path arrowok="t"/>
                <v:fill type="solid"/>
              </v:shape>
            </v:group>
            <v:group style="position:absolute;left:9295;top:4023;width:10;height:20" coordorigin="9295,4023" coordsize="10,20">
              <v:shape style="position:absolute;left:9295;top:4023;width:10;height:20" coordorigin="9295,4023" coordsize="10,20" path="m9295,4042l9304,4042,9304,4023,9295,4023,9295,4042xe" filled="true" fillcolor="#000000" stroked="false">
                <v:path arrowok="t"/>
                <v:fill type="solid"/>
              </v:shape>
            </v:group>
            <v:group style="position:absolute;left:9295;top:4043;width:10;height:20" coordorigin="9295,4043" coordsize="10,20">
              <v:shape style="position:absolute;left:9295;top:4043;width:10;height:20" coordorigin="9295,4043" coordsize="10,20" path="m9295,4062l9304,4062,9304,4043,9295,4043,9295,4062xe" filled="true" fillcolor="#000000" stroked="false">
                <v:path arrowok="t"/>
                <v:fill type="solid"/>
              </v:shape>
            </v:group>
            <v:group style="position:absolute;left:9295;top:4062;width:10;height:20" coordorigin="9295,4062" coordsize="10,20">
              <v:shape style="position:absolute;left:9295;top:4062;width:10;height:20" coordorigin="9295,4062" coordsize="10,20" path="m9295,4081l9304,4081,9304,4062,9295,4062,9295,4081xe" filled="true" fillcolor="#000000" stroked="false">
                <v:path arrowok="t"/>
                <v:fill type="solid"/>
              </v:shape>
            </v:group>
            <v:group style="position:absolute;left:9295;top:4081;width:10;height:20" coordorigin="9295,4081" coordsize="10,20">
              <v:shape style="position:absolute;left:9295;top:4081;width:10;height:20" coordorigin="9295,4081" coordsize="10,20" path="m9295,4101l9304,4101,9304,4081,9295,4081,9295,4101xe" filled="true" fillcolor="#000000" stroked="false">
                <v:path arrowok="t"/>
                <v:fill type="solid"/>
              </v:shape>
            </v:group>
            <v:group style="position:absolute;left:9295;top:4101;width:10;height:20" coordorigin="9295,4101" coordsize="10,20">
              <v:shape style="position:absolute;left:9295;top:4101;width:10;height:20" coordorigin="9295,4101" coordsize="10,20" path="m9295,4120l9304,4120,9304,4101,9295,4101,9295,4120xe" filled="true" fillcolor="#000000" stroked="false">
                <v:path arrowok="t"/>
                <v:fill type="solid"/>
              </v:shape>
            </v:group>
            <v:group style="position:absolute;left:9295;top:4120;width:10;height:20" coordorigin="9295,4120" coordsize="10,20">
              <v:shape style="position:absolute;left:9295;top:4120;width:10;height:20" coordorigin="9295,4120" coordsize="10,20" path="m9295,4139l9304,4139,9304,4120,9295,4120,9295,4139xe" filled="true" fillcolor="#000000" stroked="false">
                <v:path arrowok="t"/>
                <v:fill type="solid"/>
              </v:shape>
            </v:group>
            <v:group style="position:absolute;left:9295;top:4139;width:10;height:20" coordorigin="9295,4139" coordsize="10,20">
              <v:shape style="position:absolute;left:9295;top:4139;width:10;height:20" coordorigin="9295,4139" coordsize="10,20" path="m9295,4158l9304,4158,9304,4139,9295,4139,9295,4158xe" filled="true" fillcolor="#000000" stroked="false">
                <v:path arrowok="t"/>
                <v:fill type="solid"/>
              </v:shape>
            </v:group>
            <v:group style="position:absolute;left:9295;top:4158;width:10;height:20" coordorigin="9295,4158" coordsize="10,20">
              <v:shape style="position:absolute;left:9295;top:4158;width:10;height:20" coordorigin="9295,4158" coordsize="10,20" path="m9295,4177l9304,4177,9304,4158,9295,4158,9295,4177xe" filled="true" fillcolor="#000000" stroked="false">
                <v:path arrowok="t"/>
                <v:fill type="solid"/>
              </v:shape>
            </v:group>
            <v:group style="position:absolute;left:9295;top:4177;width:10;height:20" coordorigin="9295,4177" coordsize="10,20">
              <v:shape style="position:absolute;left:9295;top:4177;width:10;height:20" coordorigin="9295,4177" coordsize="10,20" path="m9295,4197l9304,4197,9304,4177,9295,4177,9295,4197xe" filled="true" fillcolor="#000000" stroked="false">
                <v:path arrowok="t"/>
                <v:fill type="solid"/>
              </v:shape>
            </v:group>
            <v:group style="position:absolute;left:9295;top:4197;width:10;height:20" coordorigin="9295,4197" coordsize="10,20">
              <v:shape style="position:absolute;left:9295;top:4197;width:10;height:20" coordorigin="9295,4197" coordsize="10,20" path="m9295,4216l9304,4216,9304,4197,9295,4197,9295,4216xe" filled="true" fillcolor="#000000" stroked="false">
                <v:path arrowok="t"/>
                <v:fill type="solid"/>
              </v:shape>
            </v:group>
            <v:group style="position:absolute;left:9295;top:4216;width:10;height:20" coordorigin="9295,4216" coordsize="10,20">
              <v:shape style="position:absolute;left:9295;top:4216;width:10;height:20" coordorigin="9295,4216" coordsize="10,20" path="m9295,4235l9304,4235,9304,4216,9295,4216,9295,4235xe" filled="true" fillcolor="#000000" stroked="false">
                <v:path arrowok="t"/>
                <v:fill type="solid"/>
              </v:shape>
            </v:group>
            <v:group style="position:absolute;left:9295;top:4235;width:10;height:20" coordorigin="9295,4235" coordsize="10,20">
              <v:shape style="position:absolute;left:9295;top:4235;width:10;height:20" coordorigin="9295,4235" coordsize="10,20" path="m9295,4254l9304,4254,9304,4235,9295,4235,9295,4254xe" filled="true" fillcolor="#000000" stroked="false">
                <v:path arrowok="t"/>
                <v:fill type="solid"/>
              </v:shape>
            </v:group>
            <v:group style="position:absolute;left:9295;top:4254;width:10;height:20" coordorigin="9295,4254" coordsize="10,20">
              <v:shape style="position:absolute;left:9295;top:4254;width:10;height:20" coordorigin="9295,4254" coordsize="10,20" path="m9295,4273l9304,4273,9304,4254,9295,4254,9295,4273xe" filled="true" fillcolor="#000000" stroked="false">
                <v:path arrowok="t"/>
                <v:fill type="solid"/>
              </v:shape>
            </v:group>
            <v:group style="position:absolute;left:9295;top:4273;width:10;height:20" coordorigin="9295,4273" coordsize="10,20">
              <v:shape style="position:absolute;left:9295;top:4273;width:10;height:20" coordorigin="9295,4273" coordsize="10,20" path="m9295,4293l9304,4293,9304,4273,9295,4273,9295,4293xe" filled="true" fillcolor="#000000" stroked="false">
                <v:path arrowok="t"/>
                <v:fill type="solid"/>
              </v:shape>
            </v:group>
            <v:group style="position:absolute;left:9295;top:4293;width:10;height:20" coordorigin="9295,4293" coordsize="10,20">
              <v:shape style="position:absolute;left:9295;top:4293;width:10;height:20" coordorigin="9295,4293" coordsize="10,20" path="m9295,4312l9304,4312,9304,4293,9295,4293,9295,4312xe" filled="true" fillcolor="#000000" stroked="false">
                <v:path arrowok="t"/>
                <v:fill type="solid"/>
              </v:shape>
            </v:group>
            <v:group style="position:absolute;left:9295;top:4312;width:10;height:20" coordorigin="9295,4312" coordsize="10,20">
              <v:shape style="position:absolute;left:9295;top:4312;width:10;height:20" coordorigin="9295,4312" coordsize="10,20" path="m9295,4331l9304,4331,9304,4312,9295,4312,9295,4331xe" filled="true" fillcolor="#000000" stroked="false">
                <v:path arrowok="t"/>
                <v:fill type="solid"/>
              </v:shape>
            </v:group>
            <v:group style="position:absolute;left:9295;top:4331;width:10;height:20" coordorigin="9295,4331" coordsize="10,20">
              <v:shape style="position:absolute;left:9295;top:4331;width:10;height:20" coordorigin="9295,4331" coordsize="10,20" path="m9295,4350l9304,4350,9304,4331,9295,4331,9295,4350xe" filled="true" fillcolor="#000000" stroked="false">
                <v:path arrowok="t"/>
                <v:fill type="solid"/>
              </v:shape>
            </v:group>
            <v:group style="position:absolute;left:9295;top:4350;width:10;height:20" coordorigin="9295,4350" coordsize="10,20">
              <v:shape style="position:absolute;left:9295;top:4350;width:10;height:20" coordorigin="9295,4350" coordsize="10,20" path="m9295,4369l9304,4369,9304,4350,9295,4350,9295,4369xe" filled="true" fillcolor="#000000" stroked="false">
                <v:path arrowok="t"/>
                <v:fill type="solid"/>
              </v:shape>
            </v:group>
            <v:group style="position:absolute;left:9295;top:4369;width:10;height:20" coordorigin="9295,4369" coordsize="10,20">
              <v:shape style="position:absolute;left:9295;top:4369;width:10;height:20" coordorigin="9295,4369" coordsize="10,20" path="m9295,4389l9304,4389,9304,4369,9295,4369,9295,4389xe" filled="true" fillcolor="#000000" stroked="false">
                <v:path arrowok="t"/>
                <v:fill type="solid"/>
              </v:shape>
            </v:group>
            <v:group style="position:absolute;left:9295;top:4389;width:10;height:20" coordorigin="9295,4389" coordsize="10,20">
              <v:shape style="position:absolute;left:9295;top:4389;width:10;height:20" coordorigin="9295,4389" coordsize="10,20" path="m9295,4408l9304,4408,9304,4389,9295,4389,9295,4408xe" filled="true" fillcolor="#000000" stroked="false">
                <v:path arrowok="t"/>
                <v:fill type="solid"/>
              </v:shape>
            </v:group>
            <v:group style="position:absolute;left:9295;top:4408;width:10;height:20" coordorigin="9295,4408" coordsize="10,20">
              <v:shape style="position:absolute;left:9295;top:4408;width:10;height:20" coordorigin="9295,4408" coordsize="10,20" path="m9295,4427l9304,4427,9304,4408,9295,4408,9295,4427xe" filled="true" fillcolor="#000000" stroked="false">
                <v:path arrowok="t"/>
                <v:fill type="solid"/>
              </v:shape>
            </v:group>
            <v:group style="position:absolute;left:9295;top:4427;width:10;height:20" coordorigin="9295,4427" coordsize="10,20">
              <v:shape style="position:absolute;left:9295;top:4427;width:10;height:20" coordorigin="9295,4427" coordsize="10,20" path="m9295,4446l9304,4446,9304,4427,9295,4427,9295,4446xe" filled="true" fillcolor="#000000" stroked="false">
                <v:path arrowok="t"/>
                <v:fill type="solid"/>
              </v:shape>
            </v:group>
            <v:group style="position:absolute;left:9295;top:4446;width:10;height:20" coordorigin="9295,4446" coordsize="10,20">
              <v:shape style="position:absolute;left:9295;top:4446;width:10;height:20" coordorigin="9295,4446" coordsize="10,20" path="m9295,4465l9304,4465,9304,4446,9295,4446,9295,4465xe" filled="true" fillcolor="#000000" stroked="false">
                <v:path arrowok="t"/>
                <v:fill type="solid"/>
              </v:shape>
            </v:group>
            <v:group style="position:absolute;left:9295;top:4465;width:10;height:20" coordorigin="9295,4465" coordsize="10,20">
              <v:shape style="position:absolute;left:9295;top:4465;width:10;height:20" coordorigin="9295,4465" coordsize="10,20" path="m9295,4485l9304,4485,9304,4465,9295,4465,9295,4485xe" filled="true" fillcolor="#000000" stroked="false">
                <v:path arrowok="t"/>
                <v:fill type="solid"/>
              </v:shape>
            </v:group>
            <v:group style="position:absolute;left:9295;top:4485;width:10;height:20" coordorigin="9295,4485" coordsize="10,20">
              <v:shape style="position:absolute;left:9295;top:4485;width:10;height:20" coordorigin="9295,4485" coordsize="10,20" path="m9295,4504l9304,4504,9304,4485,9295,4485,9295,4504xe" filled="true" fillcolor="#000000" stroked="false">
                <v:path arrowok="t"/>
                <v:fill type="solid"/>
              </v:shape>
            </v:group>
            <v:group style="position:absolute;left:9295;top:4504;width:10;height:20" coordorigin="9295,4504" coordsize="10,20">
              <v:shape style="position:absolute;left:9295;top:4504;width:10;height:20" coordorigin="9295,4504" coordsize="10,20" path="m9295,4523l9304,4523,9304,4504,9295,4504,9295,4523xe" filled="true" fillcolor="#000000" stroked="false">
                <v:path arrowok="t"/>
                <v:fill type="solid"/>
              </v:shape>
            </v:group>
            <v:group style="position:absolute;left:9295;top:4523;width:10;height:20" coordorigin="9295,4523" coordsize="10,20">
              <v:shape style="position:absolute;left:9295;top:4523;width:10;height:20" coordorigin="9295,4523" coordsize="10,20" path="m9295,4542l9304,4542,9304,4523,9295,4523,9295,4542xe" filled="true" fillcolor="#000000" stroked="false">
                <v:path arrowok="t"/>
                <v:fill type="solid"/>
              </v:shape>
            </v:group>
            <v:group style="position:absolute;left:9295;top:4542;width:10;height:20" coordorigin="9295,4542" coordsize="10,20">
              <v:shape style="position:absolute;left:9295;top:4542;width:10;height:20" coordorigin="9295,4542" coordsize="10,20" path="m9295,4561l9304,4561,9304,4542,9295,4542,9295,4561xe" filled="true" fillcolor="#000000" stroked="false">
                <v:path arrowok="t"/>
                <v:fill type="solid"/>
              </v:shape>
            </v:group>
            <v:group style="position:absolute;left:9295;top:4561;width:10;height:20" coordorigin="9295,4561" coordsize="10,20">
              <v:shape style="position:absolute;left:9295;top:4561;width:10;height:20" coordorigin="9295,4561" coordsize="10,20" path="m9295,4581l9304,4581,9304,4561,9295,4561,9295,4581xe" filled="true" fillcolor="#000000" stroked="false">
                <v:path arrowok="t"/>
                <v:fill type="solid"/>
              </v:shape>
            </v:group>
            <v:group style="position:absolute;left:9295;top:4581;width:10;height:20" coordorigin="9295,4581" coordsize="10,20">
              <v:shape style="position:absolute;left:9295;top:4581;width:10;height:20" coordorigin="9295,4581" coordsize="10,20" path="m9295,4600l9304,4600,9304,4581,9295,4581,9295,4600xe" filled="true" fillcolor="#000000" stroked="false">
                <v:path arrowok="t"/>
                <v:fill type="solid"/>
              </v:shape>
            </v:group>
            <v:group style="position:absolute;left:9295;top:4600;width:10;height:20" coordorigin="9295,4600" coordsize="10,20">
              <v:shape style="position:absolute;left:9295;top:4600;width:10;height:20" coordorigin="9295,4600" coordsize="10,20" path="m9295,4619l9304,4619,9304,4600,9295,4600,9295,4619xe" filled="true" fillcolor="#000000" stroked="false">
                <v:path arrowok="t"/>
                <v:fill type="solid"/>
              </v:shape>
            </v:group>
            <v:group style="position:absolute;left:9295;top:4619;width:10;height:20" coordorigin="9295,4619" coordsize="10,20">
              <v:shape style="position:absolute;left:9295;top:4619;width:10;height:20" coordorigin="9295,4619" coordsize="10,20" path="m9295,4638l9304,4638,9304,4619,9295,4619,9295,4638xe" filled="true" fillcolor="#000000" stroked="false">
                <v:path arrowok="t"/>
                <v:fill type="solid"/>
              </v:shape>
            </v:group>
            <v:group style="position:absolute;left:9295;top:4638;width:10;height:20" coordorigin="9295,4638" coordsize="10,20">
              <v:shape style="position:absolute;left:9295;top:4638;width:10;height:20" coordorigin="9295,4638" coordsize="10,20" path="m9295,4657l9304,4657,9304,4638,9295,4638,9295,4657xe" filled="true" fillcolor="#000000" stroked="false">
                <v:path arrowok="t"/>
                <v:fill type="solid"/>
              </v:shape>
            </v:group>
            <v:group style="position:absolute;left:9295;top:4657;width:10;height:20" coordorigin="9295,4657" coordsize="10,20">
              <v:shape style="position:absolute;left:9295;top:4657;width:10;height:20" coordorigin="9295,4657" coordsize="10,20" path="m9295,4677l9304,4677,9304,4657,9295,4657,9295,4677xe" filled="true" fillcolor="#000000" stroked="false">
                <v:path arrowok="t"/>
                <v:fill type="solid"/>
              </v:shape>
            </v:group>
            <v:group style="position:absolute;left:9295;top:4685;width:10;height:2" coordorigin="9295,4685" coordsize="10,2">
              <v:shape style="position:absolute;left:9295;top:4685;width:10;height:2" coordorigin="9295,4685" coordsize="10,0" path="m9295,4685l9304,4685e" filled="false" stroked="true" strokeweight=".84009pt" strokecolor="#000000">
                <v:path arrowok="t"/>
              </v:shape>
              <v:shape style="position:absolute;left:2076;top:4600;width:2806;height:103" type="#_x0000_t75" stroked="false">
                <v:imagedata r:id="rId647" o:title=""/>
              </v:shape>
              <v:shape style="position:absolute;left:4859;top:4693;width:1469;height:10" type="#_x0000_t75" stroked="false">
                <v:imagedata r:id="rId631" o:title=""/>
              </v:shape>
              <v:shape style="position:absolute;left:6323;top:4693;width:1522;height:10" type="#_x0000_t75" stroked="false">
                <v:imagedata r:id="rId632" o:title=""/>
              </v:shape>
              <v:shape style="position:absolute;left:7840;top:4693;width:1455;height:10" type="#_x0000_t75" stroked="false">
                <v:imagedata r:id="rId633" o:title=""/>
              </v:shape>
              <v:shape style="position:absolute;left:9290;top:4693;width:542;height:10" type="#_x0000_t75" stroked="false">
                <v:imagedata r:id="rId634" o:title=""/>
              </v:shape>
            </v:group>
            <v:group style="position:absolute;left:3912;top:4703;width:10;height:20" coordorigin="3912,4703" coordsize="10,20">
              <v:shape style="position:absolute;left:3912;top:4703;width:10;height:20" coordorigin="3912,4703" coordsize="10,20" path="m3912,4722l3922,4722,3922,4703,3912,4703,3912,4722xe" filled="true" fillcolor="#000000" stroked="false">
                <v:path arrowok="t"/>
                <v:fill type="solid"/>
              </v:shape>
            </v:group>
            <v:group style="position:absolute;left:3912;top:4722;width:10;height:20" coordorigin="3912,4722" coordsize="10,20">
              <v:shape style="position:absolute;left:3912;top:4722;width:10;height:20" coordorigin="3912,4722" coordsize="10,20" path="m3912,4741l3922,4741,3922,4722,3912,4722,3912,4741xe" filled="true" fillcolor="#000000" stroked="false">
                <v:path arrowok="t"/>
                <v:fill type="solid"/>
              </v:shape>
            </v:group>
            <v:group style="position:absolute;left:3912;top:4741;width:10;height:20" coordorigin="3912,4741" coordsize="10,20">
              <v:shape style="position:absolute;left:3912;top:4741;width:10;height:20" coordorigin="3912,4741" coordsize="10,20" path="m3912,4761l3922,4761,3922,4741,3912,4741,3912,4761xe" filled="true" fillcolor="#000000" stroked="false">
                <v:path arrowok="t"/>
                <v:fill type="solid"/>
              </v:shape>
            </v:group>
            <v:group style="position:absolute;left:3912;top:4761;width:10;height:20" coordorigin="3912,4761" coordsize="10,20">
              <v:shape style="position:absolute;left:3912;top:4761;width:10;height:20" coordorigin="3912,4761" coordsize="10,20" path="m3912,4780l3922,4780,3922,4761,3912,4761,3912,4780xe" filled="true" fillcolor="#000000" stroked="false">
                <v:path arrowok="t"/>
                <v:fill type="solid"/>
              </v:shape>
            </v:group>
            <v:group style="position:absolute;left:3912;top:4780;width:10;height:20" coordorigin="3912,4780" coordsize="10,20">
              <v:shape style="position:absolute;left:3912;top:4780;width:10;height:20" coordorigin="3912,4780" coordsize="10,20" path="m3912,4799l3922,4799,3922,4780,3912,4780,3912,4799xe" filled="true" fillcolor="#000000" stroked="false">
                <v:path arrowok="t"/>
                <v:fill type="solid"/>
              </v:shape>
            </v:group>
            <v:group style="position:absolute;left:3912;top:4799;width:10;height:20" coordorigin="3912,4799" coordsize="10,20">
              <v:shape style="position:absolute;left:3912;top:4799;width:10;height:20" coordorigin="3912,4799" coordsize="10,20" path="m3912,4818l3922,4818,3922,4799,3912,4799,3912,4818xe" filled="true" fillcolor="#000000" stroked="false">
                <v:path arrowok="t"/>
                <v:fill type="solid"/>
              </v:shape>
            </v:group>
            <v:group style="position:absolute;left:3912;top:4818;width:10;height:20" coordorigin="3912,4818" coordsize="10,20">
              <v:shape style="position:absolute;left:3912;top:4818;width:10;height:20" coordorigin="3912,4818" coordsize="10,20" path="m3912,4837l3922,4837,3922,4818,3912,4818,3912,4837xe" filled="true" fillcolor="#000000" stroked="false">
                <v:path arrowok="t"/>
                <v:fill type="solid"/>
              </v:shape>
            </v:group>
            <v:group style="position:absolute;left:3912;top:4837;width:10;height:20" coordorigin="3912,4837" coordsize="10,20">
              <v:shape style="position:absolute;left:3912;top:4837;width:10;height:20" coordorigin="3912,4837" coordsize="10,20" path="m3912,4857l3922,4857,3922,4837,3912,4837,3912,4857xe" filled="true" fillcolor="#000000" stroked="false">
                <v:path arrowok="t"/>
                <v:fill type="solid"/>
              </v:shape>
            </v:group>
            <v:group style="position:absolute;left:3912;top:4857;width:10;height:20" coordorigin="3912,4857" coordsize="10,20">
              <v:shape style="position:absolute;left:3912;top:4857;width:10;height:20" coordorigin="3912,4857" coordsize="10,20" path="m3912,4876l3922,4876,3922,4857,3912,4857,3912,4876xe" filled="true" fillcolor="#000000" stroked="false">
                <v:path arrowok="t"/>
                <v:fill type="solid"/>
              </v:shape>
            </v:group>
            <v:group style="position:absolute;left:3912;top:4876;width:10;height:20" coordorigin="3912,4876" coordsize="10,20">
              <v:shape style="position:absolute;left:3912;top:4876;width:10;height:20" coordorigin="3912,4876" coordsize="10,20" path="m3912,4895l3922,4895,3922,4876,3912,4876,3912,4895xe" filled="true" fillcolor="#000000" stroked="false">
                <v:path arrowok="t"/>
                <v:fill type="solid"/>
              </v:shape>
            </v:group>
            <v:group style="position:absolute;left:3912;top:4895;width:10;height:20" coordorigin="3912,4895" coordsize="10,20">
              <v:shape style="position:absolute;left:3912;top:4895;width:10;height:20" coordorigin="3912,4895" coordsize="10,20" path="m3912,4914l3922,4914,3922,4895,3912,4895,3912,4914xe" filled="true" fillcolor="#000000" stroked="false">
                <v:path arrowok="t"/>
                <v:fill type="solid"/>
              </v:shape>
            </v:group>
            <v:group style="position:absolute;left:3912;top:4914;width:10;height:20" coordorigin="3912,4914" coordsize="10,20">
              <v:shape style="position:absolute;left:3912;top:4914;width:10;height:20" coordorigin="3912,4914" coordsize="10,20" path="m3912,4933l3922,4933,3922,4914,3912,4914,3912,4933xe" filled="true" fillcolor="#000000" stroked="false">
                <v:path arrowok="t"/>
                <v:fill type="solid"/>
              </v:shape>
            </v:group>
            <v:group style="position:absolute;left:3912;top:4933;width:10;height:20" coordorigin="3912,4933" coordsize="10,20">
              <v:shape style="position:absolute;left:3912;top:4933;width:10;height:20" coordorigin="3912,4933" coordsize="10,20" path="m3912,4953l3922,4953,3922,4933,3912,4933,3912,4953xe" filled="true" fillcolor="#000000" stroked="false">
                <v:path arrowok="t"/>
                <v:fill type="solid"/>
              </v:shape>
            </v:group>
            <v:group style="position:absolute;left:3912;top:4953;width:10;height:20" coordorigin="3912,4953" coordsize="10,20">
              <v:shape style="position:absolute;left:3912;top:4953;width:10;height:20" coordorigin="3912,4953" coordsize="10,20" path="m3912,4972l3922,4972,3922,4953,3912,4953,3912,4972xe" filled="true" fillcolor="#000000" stroked="false">
                <v:path arrowok="t"/>
                <v:fill type="solid"/>
              </v:shape>
            </v:group>
            <v:group style="position:absolute;left:3912;top:4972;width:10;height:20" coordorigin="3912,4972" coordsize="10,20">
              <v:shape style="position:absolute;left:3912;top:4972;width:10;height:20" coordorigin="3912,4972" coordsize="10,20" path="m3912,4991l3922,4991,3922,4972,3912,4972,3912,4991xe" filled="true" fillcolor="#000000" stroked="false">
                <v:path arrowok="t"/>
                <v:fill type="solid"/>
              </v:shape>
            </v:group>
            <v:group style="position:absolute;left:3912;top:4991;width:10;height:20" coordorigin="3912,4991" coordsize="10,20">
              <v:shape style="position:absolute;left:3912;top:4991;width:10;height:20" coordorigin="3912,4991" coordsize="10,20" path="m3912,5010l3922,5010,3922,4991,3912,4991,3912,5010xe" filled="true" fillcolor="#000000" stroked="false">
                <v:path arrowok="t"/>
                <v:fill type="solid"/>
              </v:shape>
            </v:group>
            <v:group style="position:absolute;left:3912;top:5010;width:10;height:20" coordorigin="3912,5010" coordsize="10,20">
              <v:shape style="position:absolute;left:3912;top:5010;width:10;height:20" coordorigin="3912,5010" coordsize="10,20" path="m3912,5029l3922,5029,3922,5010,3912,5010,3912,5029xe" filled="true" fillcolor="#000000" stroked="false">
                <v:path arrowok="t"/>
                <v:fill type="solid"/>
              </v:shape>
            </v:group>
            <v:group style="position:absolute;left:3912;top:5029;width:10;height:20" coordorigin="3912,5029" coordsize="10,20">
              <v:shape style="position:absolute;left:3912;top:5029;width:10;height:20" coordorigin="3912,5029" coordsize="10,20" path="m3912,5049l3922,5049,3922,5029,3912,5029,3912,5049xe" filled="true" fillcolor="#000000" stroked="false">
                <v:path arrowok="t"/>
                <v:fill type="solid"/>
              </v:shape>
            </v:group>
            <v:group style="position:absolute;left:3912;top:5049;width:10;height:20" coordorigin="3912,5049" coordsize="10,20">
              <v:shape style="position:absolute;left:3912;top:5049;width:10;height:20" coordorigin="3912,5049" coordsize="10,20" path="m3912,5068l3922,5068,3922,5049,3912,5049,3912,5068xe" filled="true" fillcolor="#000000" stroked="false">
                <v:path arrowok="t"/>
                <v:fill type="solid"/>
              </v:shape>
            </v:group>
            <v:group style="position:absolute;left:3912;top:5068;width:10;height:20" coordorigin="3912,5068" coordsize="10,20">
              <v:shape style="position:absolute;left:3912;top:5068;width:10;height:20" coordorigin="3912,5068" coordsize="10,20" path="m3912,5087l3922,5087,3922,5068,3912,5068,3912,5087xe" filled="true" fillcolor="#000000" stroked="false">
                <v:path arrowok="t"/>
                <v:fill type="solid"/>
              </v:shape>
            </v:group>
            <v:group style="position:absolute;left:3912;top:5087;width:10;height:20" coordorigin="3912,5087" coordsize="10,20">
              <v:shape style="position:absolute;left:3912;top:5087;width:10;height:20" coordorigin="3912,5087" coordsize="10,20" path="m3912,5106l3922,5106,3922,5087,3912,5087,3912,5106xe" filled="true" fillcolor="#000000" stroked="false">
                <v:path arrowok="t"/>
                <v:fill type="solid"/>
              </v:shape>
            </v:group>
            <v:group style="position:absolute;left:3912;top:5106;width:10;height:20" coordorigin="3912,5106" coordsize="10,20">
              <v:shape style="position:absolute;left:3912;top:5106;width:10;height:20" coordorigin="3912,5106" coordsize="10,20" path="m3912,5125l3922,5125,3922,5106,3912,5106,3912,5125xe" filled="true" fillcolor="#000000" stroked="false">
                <v:path arrowok="t"/>
                <v:fill type="solid"/>
              </v:shape>
            </v:group>
            <v:group style="position:absolute;left:3912;top:5125;width:10;height:20" coordorigin="3912,5125" coordsize="10,20">
              <v:shape style="position:absolute;left:3912;top:5125;width:10;height:20" coordorigin="3912,5125" coordsize="10,20" path="m3912,5145l3922,5145,3922,5125,3912,5125,3912,5145xe" filled="true" fillcolor="#000000" stroked="false">
                <v:path arrowok="t"/>
                <v:fill type="solid"/>
              </v:shape>
            </v:group>
            <v:group style="position:absolute;left:3912;top:5145;width:10;height:20" coordorigin="3912,5145" coordsize="10,20">
              <v:shape style="position:absolute;left:3912;top:5145;width:10;height:20" coordorigin="3912,5145" coordsize="10,20" path="m3912,5164l3922,5164,3922,5145,3912,5145,3912,5164xe" filled="true" fillcolor="#000000" stroked="false">
                <v:path arrowok="t"/>
                <v:fill type="solid"/>
              </v:shape>
            </v:group>
            <v:group style="position:absolute;left:3912;top:5164;width:10;height:20" coordorigin="3912,5164" coordsize="10,20">
              <v:shape style="position:absolute;left:3912;top:5164;width:10;height:20" coordorigin="3912,5164" coordsize="10,20" path="m3912,5183l3922,5183,3922,5164,3912,5164,3912,5183xe" filled="true" fillcolor="#000000" stroked="false">
                <v:path arrowok="t"/>
                <v:fill type="solid"/>
              </v:shape>
            </v:group>
            <v:group style="position:absolute;left:3912;top:5183;width:10;height:20" coordorigin="3912,5183" coordsize="10,20">
              <v:shape style="position:absolute;left:3912;top:5183;width:10;height:20" coordorigin="3912,5183" coordsize="10,20" path="m3912,5202l3922,5202,3922,5183,3912,5183,3912,5202xe" filled="true" fillcolor="#000000" stroked="false">
                <v:path arrowok="t"/>
                <v:fill type="solid"/>
              </v:shape>
            </v:group>
            <v:group style="position:absolute;left:3912;top:5202;width:10;height:20" coordorigin="3912,5202" coordsize="10,20">
              <v:shape style="position:absolute;left:3912;top:5202;width:10;height:20" coordorigin="3912,5202" coordsize="10,20" path="m3912,5221l3922,5221,3922,5202,3912,5202,3912,5221xe" filled="true" fillcolor="#000000" stroked="false">
                <v:path arrowok="t"/>
                <v:fill type="solid"/>
              </v:shape>
            </v:group>
            <v:group style="position:absolute;left:3912;top:5221;width:10;height:20" coordorigin="3912,5221" coordsize="10,20">
              <v:shape style="position:absolute;left:3912;top:5221;width:10;height:20" coordorigin="3912,5221" coordsize="10,20" path="m3912,5241l3922,5241,3922,5221,3912,5221,3912,5241xe" filled="true" fillcolor="#000000" stroked="false">
                <v:path arrowok="t"/>
                <v:fill type="solid"/>
              </v:shape>
            </v:group>
            <v:group style="position:absolute;left:3912;top:5241;width:10;height:20" coordorigin="3912,5241" coordsize="10,20">
              <v:shape style="position:absolute;left:3912;top:5241;width:10;height:20" coordorigin="3912,5241" coordsize="10,20" path="m3912,5260l3922,5260,3922,5241,3912,5241,3912,5260xe" filled="true" fillcolor="#000000" stroked="false">
                <v:path arrowok="t"/>
                <v:fill type="solid"/>
              </v:shape>
            </v:group>
            <v:group style="position:absolute;left:3912;top:5260;width:10;height:20" coordorigin="3912,5260" coordsize="10,20">
              <v:shape style="position:absolute;left:3912;top:5260;width:10;height:20" coordorigin="3912,5260" coordsize="10,20" path="m3912,5279l3922,5279,3922,5260,3912,5260,3912,5279xe" filled="true" fillcolor="#000000" stroked="false">
                <v:path arrowok="t"/>
                <v:fill type="solid"/>
              </v:shape>
            </v:group>
            <v:group style="position:absolute;left:3912;top:5279;width:10;height:20" coordorigin="3912,5279" coordsize="10,20">
              <v:shape style="position:absolute;left:3912;top:5279;width:10;height:20" coordorigin="3912,5279" coordsize="10,20" path="m3912,5298l3922,5298,3922,5279,3912,5279,3912,5298xe" filled="true" fillcolor="#000000" stroked="false">
                <v:path arrowok="t"/>
                <v:fill type="solid"/>
              </v:shape>
            </v:group>
            <v:group style="position:absolute;left:3912;top:5298;width:10;height:20" coordorigin="3912,5298" coordsize="10,20">
              <v:shape style="position:absolute;left:3912;top:5298;width:10;height:20" coordorigin="3912,5298" coordsize="10,20" path="m3912,5317l3922,5317,3922,5298,3912,5298,3912,5317xe" filled="true" fillcolor="#000000" stroked="false">
                <v:path arrowok="t"/>
                <v:fill type="solid"/>
              </v:shape>
            </v:group>
            <v:group style="position:absolute;left:3912;top:5317;width:10;height:20" coordorigin="3912,5317" coordsize="10,20">
              <v:shape style="position:absolute;left:3912;top:5317;width:10;height:20" coordorigin="3912,5317" coordsize="10,20" path="m3912,5337l3922,5337,3922,5317,3912,5317,3912,5337xe" filled="true" fillcolor="#000000" stroked="false">
                <v:path arrowok="t"/>
                <v:fill type="solid"/>
              </v:shape>
            </v:group>
            <v:group style="position:absolute;left:3912;top:5337;width:10;height:20" coordorigin="3912,5337" coordsize="10,20">
              <v:shape style="position:absolute;left:3912;top:5337;width:10;height:20" coordorigin="3912,5337" coordsize="10,20" path="m3912,5356l3922,5356,3922,5337,3912,5337,3912,5356xe" filled="true" fillcolor="#000000" stroked="false">
                <v:path arrowok="t"/>
                <v:fill type="solid"/>
              </v:shape>
            </v:group>
            <v:group style="position:absolute;left:3912;top:5356;width:10;height:20" coordorigin="3912,5356" coordsize="10,20">
              <v:shape style="position:absolute;left:3912;top:5356;width:10;height:20" coordorigin="3912,5356" coordsize="10,20" path="m3912,5375l3922,5375,3922,5356,3912,5356,3912,5375xe" filled="true" fillcolor="#000000" stroked="false">
                <v:path arrowok="t"/>
                <v:fill type="solid"/>
              </v:shape>
            </v:group>
            <v:group style="position:absolute;left:3912;top:5375;width:10;height:20" coordorigin="3912,5375" coordsize="10,20">
              <v:shape style="position:absolute;left:3912;top:5375;width:10;height:20" coordorigin="3912,5375" coordsize="10,20" path="m3912,5394l3922,5394,3922,5375,3912,5375,3912,5394xe" filled="true" fillcolor="#000000" stroked="false">
                <v:path arrowok="t"/>
                <v:fill type="solid"/>
              </v:shape>
            </v:group>
            <v:group style="position:absolute;left:3912;top:5394;width:10;height:20" coordorigin="3912,5394" coordsize="10,20">
              <v:shape style="position:absolute;left:3912;top:5394;width:10;height:20" coordorigin="3912,5394" coordsize="10,20" path="m3912,5413l3922,5413,3922,5394,3912,5394,3912,5413xe" filled="true" fillcolor="#000000" stroked="false">
                <v:path arrowok="t"/>
                <v:fill type="solid"/>
              </v:shape>
            </v:group>
            <v:group style="position:absolute;left:3912;top:5413;width:10;height:20" coordorigin="3912,5413" coordsize="10,20">
              <v:shape style="position:absolute;left:3912;top:5413;width:10;height:20" coordorigin="3912,5413" coordsize="10,20" path="m3912,5433l3922,5433,3922,5413,3912,5413,3912,5433xe" filled="true" fillcolor="#000000" stroked="false">
                <v:path arrowok="t"/>
                <v:fill type="solid"/>
              </v:shape>
            </v:group>
            <v:group style="position:absolute;left:3912;top:5433;width:10;height:20" coordorigin="3912,5433" coordsize="10,20">
              <v:shape style="position:absolute;left:3912;top:5433;width:10;height:20" coordorigin="3912,5433" coordsize="10,20" path="m3912,5452l3922,5452,3922,5433,3912,5433,3912,5452xe" filled="true" fillcolor="#000000" stroked="false">
                <v:path arrowok="t"/>
                <v:fill type="solid"/>
              </v:shape>
            </v:group>
            <v:group style="position:absolute;left:3912;top:5452;width:10;height:20" coordorigin="3912,5452" coordsize="10,20">
              <v:shape style="position:absolute;left:3912;top:5452;width:10;height:20" coordorigin="3912,5452" coordsize="10,20" path="m3912,5471l3922,5471,3922,5452,3912,5452,3912,5471xe" filled="true" fillcolor="#000000" stroked="false">
                <v:path arrowok="t"/>
                <v:fill type="solid"/>
              </v:shape>
            </v:group>
            <v:group style="position:absolute;left:3912;top:5471;width:10;height:20" coordorigin="3912,5471" coordsize="10,20">
              <v:shape style="position:absolute;left:3912;top:5471;width:10;height:20" coordorigin="3912,5471" coordsize="10,20" path="m3912,5490l3922,5490,3922,5471,3912,5471,3912,5490xe" filled="true" fillcolor="#000000" stroked="false">
                <v:path arrowok="t"/>
                <v:fill type="solid"/>
              </v:shape>
            </v:group>
            <v:group style="position:absolute;left:3912;top:5490;width:10;height:20" coordorigin="3912,5490" coordsize="10,20">
              <v:shape style="position:absolute;left:3912;top:5490;width:10;height:20" coordorigin="3912,5490" coordsize="10,20" path="m3912,5509l3922,5509,3922,5490,3912,5490,3912,5509xe" filled="true" fillcolor="#000000" stroked="false">
                <v:path arrowok="t"/>
                <v:fill type="solid"/>
              </v:shape>
            </v:group>
            <v:group style="position:absolute;left:3912;top:5509;width:10;height:20" coordorigin="3912,5509" coordsize="10,20">
              <v:shape style="position:absolute;left:3912;top:5509;width:10;height:20" coordorigin="3912,5509" coordsize="10,20" path="m3912,5529l3922,5529,3922,5509,3912,5509,3912,5529xe" filled="true" fillcolor="#000000" stroked="false">
                <v:path arrowok="t"/>
                <v:fill type="solid"/>
              </v:shape>
            </v:group>
            <v:group style="position:absolute;left:3912;top:5529;width:10;height:20" coordorigin="3912,5529" coordsize="10,20">
              <v:shape style="position:absolute;left:3912;top:5529;width:10;height:20" coordorigin="3912,5529" coordsize="10,20" path="m3912,5548l3922,5548,3922,5529,3912,5529,3912,5548xe" filled="true" fillcolor="#000000" stroked="false">
                <v:path arrowok="t"/>
                <v:fill type="solid"/>
              </v:shape>
            </v:group>
            <v:group style="position:absolute;left:3912;top:5548;width:10;height:20" coordorigin="3912,5548" coordsize="10,20">
              <v:shape style="position:absolute;left:3912;top:5548;width:10;height:20" coordorigin="3912,5548" coordsize="10,20" path="m3912,5567l3922,5567,3922,5548,3912,5548,3912,5567xe" filled="true" fillcolor="#000000" stroked="false">
                <v:path arrowok="t"/>
                <v:fill type="solid"/>
              </v:shape>
            </v:group>
            <v:group style="position:absolute;left:3912;top:5567;width:10;height:20" coordorigin="3912,5567" coordsize="10,20">
              <v:shape style="position:absolute;left:3912;top:5567;width:10;height:20" coordorigin="3912,5567" coordsize="10,20" path="m3912,5586l3922,5586,3922,5567,3912,5567,3912,5586xe" filled="true" fillcolor="#000000" stroked="false">
                <v:path arrowok="t"/>
                <v:fill type="solid"/>
              </v:shape>
            </v:group>
            <v:group style="position:absolute;left:3912;top:5586;width:10;height:20" coordorigin="3912,5586" coordsize="10,20">
              <v:shape style="position:absolute;left:3912;top:5586;width:10;height:20" coordorigin="3912,5586" coordsize="10,20" path="m3912,5605l3922,5605,3922,5586,3912,5586,3912,5605xe" filled="true" fillcolor="#000000" stroked="false">
                <v:path arrowok="t"/>
                <v:fill type="solid"/>
              </v:shape>
            </v:group>
            <v:group style="position:absolute;left:3912;top:5605;width:10;height:20" coordorigin="3912,5605" coordsize="10,20">
              <v:shape style="position:absolute;left:3912;top:5605;width:10;height:20" coordorigin="3912,5605" coordsize="10,20" path="m3912,5625l3922,5625,3922,5605,3912,5605,3912,5625xe" filled="true" fillcolor="#000000" stroked="false">
                <v:path arrowok="t"/>
                <v:fill type="solid"/>
              </v:shape>
            </v:group>
            <v:group style="position:absolute;left:3912;top:5625;width:10;height:20" coordorigin="3912,5625" coordsize="10,20">
              <v:shape style="position:absolute;left:3912;top:5625;width:10;height:20" coordorigin="3912,5625" coordsize="10,20" path="m3912,5644l3922,5644,3922,5625,3912,5625,3912,5644xe" filled="true" fillcolor="#000000" stroked="false">
                <v:path arrowok="t"/>
                <v:fill type="solid"/>
              </v:shape>
            </v:group>
            <v:group style="position:absolute;left:3912;top:5644;width:10;height:20" coordorigin="3912,5644" coordsize="10,20">
              <v:shape style="position:absolute;left:3912;top:5644;width:10;height:20" coordorigin="3912,5644" coordsize="10,20" path="m3912,5663l3922,5663,3922,5644,3912,5644,3912,5663xe" filled="true" fillcolor="#000000" stroked="false">
                <v:path arrowok="t"/>
                <v:fill type="solid"/>
              </v:shape>
            </v:group>
            <v:group style="position:absolute;left:3912;top:5663;width:10;height:20" coordorigin="3912,5663" coordsize="10,20">
              <v:shape style="position:absolute;left:3912;top:5663;width:10;height:20" coordorigin="3912,5663" coordsize="10,20" path="m3912,5682l3922,5682,3922,5663,3912,5663,3912,5682xe" filled="true" fillcolor="#000000" stroked="false">
                <v:path arrowok="t"/>
                <v:fill type="solid"/>
              </v:shape>
            </v:group>
            <v:group style="position:absolute;left:3912;top:5682;width:10;height:20" coordorigin="3912,5682" coordsize="10,20">
              <v:shape style="position:absolute;left:3912;top:5682;width:10;height:20" coordorigin="3912,5682" coordsize="10,20" path="m3912,5701l3922,5701,3922,5682,3912,5682,3912,5701xe" filled="true" fillcolor="#000000" stroked="false">
                <v:path arrowok="t"/>
                <v:fill type="solid"/>
              </v:shape>
            </v:group>
            <v:group style="position:absolute;left:3912;top:5701;width:10;height:20" coordorigin="3912,5701" coordsize="10,20">
              <v:shape style="position:absolute;left:3912;top:5701;width:10;height:20" coordorigin="3912,5701" coordsize="10,20" path="m3912,5721l3922,5721,3922,5701,3912,5701,3912,5721xe" filled="true" fillcolor="#000000" stroked="false">
                <v:path arrowok="t"/>
                <v:fill type="solid"/>
              </v:shape>
            </v:group>
            <v:group style="position:absolute;left:3912;top:5721;width:10;height:20" coordorigin="3912,5721" coordsize="10,20">
              <v:shape style="position:absolute;left:3912;top:5721;width:10;height:20" coordorigin="3912,5721" coordsize="10,20" path="m3912,5740l3922,5740,3922,5721,3912,5721,3912,5740xe" filled="true" fillcolor="#000000" stroked="false">
                <v:path arrowok="t"/>
                <v:fill type="solid"/>
              </v:shape>
            </v:group>
            <v:group style="position:absolute;left:3912;top:5740;width:10;height:20" coordorigin="3912,5740" coordsize="10,20">
              <v:shape style="position:absolute;left:3912;top:5740;width:10;height:20" coordorigin="3912,5740" coordsize="10,20" path="m3912,5759l3922,5759,3922,5740,3912,5740,3912,5759xe" filled="true" fillcolor="#000000" stroked="false">
                <v:path arrowok="t"/>
                <v:fill type="solid"/>
              </v:shape>
            </v:group>
            <v:group style="position:absolute;left:3912;top:5759;width:10;height:20" coordorigin="3912,5759" coordsize="10,20">
              <v:shape style="position:absolute;left:3912;top:5759;width:10;height:20" coordorigin="3912,5759" coordsize="10,20" path="m3912,5778l3922,5778,3922,5759,3912,5759,3912,5778xe" filled="true" fillcolor="#000000" stroked="false">
                <v:path arrowok="t"/>
                <v:fill type="solid"/>
              </v:shape>
            </v:group>
            <v:group style="position:absolute;left:3912;top:5778;width:10;height:20" coordorigin="3912,5778" coordsize="10,20">
              <v:shape style="position:absolute;left:3912;top:5778;width:10;height:20" coordorigin="3912,5778" coordsize="10,20" path="m3912,5797l3922,5797,3922,5778,3912,5778,3912,5797xe" filled="true" fillcolor="#000000" stroked="false">
                <v:path arrowok="t"/>
                <v:fill type="solid"/>
              </v:shape>
            </v:group>
            <v:group style="position:absolute;left:3912;top:5797;width:10;height:20" coordorigin="3912,5797" coordsize="10,20">
              <v:shape style="position:absolute;left:3912;top:5797;width:10;height:20" coordorigin="3912,5797" coordsize="10,20" path="m3912,5817l3922,5817,3922,5797,3912,5797,3912,5817xe" filled="true" fillcolor="#000000" stroked="false">
                <v:path arrowok="t"/>
                <v:fill type="solid"/>
              </v:shape>
            </v:group>
            <v:group style="position:absolute;left:3912;top:5817;width:10;height:20" coordorigin="3912,5817" coordsize="10,20">
              <v:shape style="position:absolute;left:3912;top:5817;width:10;height:20" coordorigin="3912,5817" coordsize="10,20" path="m3912,5836l3922,5836,3922,5817,3912,5817,3912,5836xe" filled="true" fillcolor="#000000" stroked="false">
                <v:path arrowok="t"/>
                <v:fill type="solid"/>
              </v:shape>
            </v:group>
            <v:group style="position:absolute;left:3912;top:5836;width:10;height:20" coordorigin="3912,5836" coordsize="10,20">
              <v:shape style="position:absolute;left:3912;top:5836;width:10;height:20" coordorigin="3912,5836" coordsize="10,20" path="m3912,5855l3922,5855,3922,5836,3912,5836,3912,5855xe" filled="true" fillcolor="#000000" stroked="false">
                <v:path arrowok="t"/>
                <v:fill type="solid"/>
              </v:shape>
            </v:group>
            <v:group style="position:absolute;left:3912;top:5855;width:10;height:20" coordorigin="3912,5855" coordsize="10,20">
              <v:shape style="position:absolute;left:3912;top:5855;width:10;height:20" coordorigin="3912,5855" coordsize="10,20" path="m3912,5874l3922,5874,3922,5855,3912,5855,3912,5874xe" filled="true" fillcolor="#000000" stroked="false">
                <v:path arrowok="t"/>
                <v:fill type="solid"/>
              </v:shape>
            </v:group>
            <v:group style="position:absolute;left:3912;top:5874;width:10;height:20" coordorigin="3912,5874" coordsize="10,20">
              <v:shape style="position:absolute;left:3912;top:5874;width:10;height:20" coordorigin="3912,5874" coordsize="10,20" path="m3912,5893l3922,5893,3922,5874,3912,5874,3912,5893xe" filled="true" fillcolor="#000000" stroked="false">
                <v:path arrowok="t"/>
                <v:fill type="solid"/>
              </v:shape>
            </v:group>
            <v:group style="position:absolute;left:3912;top:5893;width:10;height:20" coordorigin="3912,5893" coordsize="10,20">
              <v:shape style="position:absolute;left:3912;top:5893;width:10;height:20" coordorigin="3912,5893" coordsize="10,20" path="m3912,5913l3922,5913,3922,5893,3912,5893,3912,5913xe" filled="true" fillcolor="#000000" stroked="false">
                <v:path arrowok="t"/>
                <v:fill type="solid"/>
              </v:shape>
            </v:group>
            <v:group style="position:absolute;left:3912;top:5913;width:10;height:20" coordorigin="3912,5913" coordsize="10,20">
              <v:shape style="position:absolute;left:3912;top:5913;width:10;height:20" coordorigin="3912,5913" coordsize="10,20" path="m3912,5932l3922,5932,3922,5913,3912,5913,3912,5932xe" filled="true" fillcolor="#000000" stroked="false">
                <v:path arrowok="t"/>
                <v:fill type="solid"/>
              </v:shape>
            </v:group>
            <v:group style="position:absolute;left:4863;top:4703;width:10;height:20" coordorigin="4863,4703" coordsize="10,20">
              <v:shape style="position:absolute;left:4863;top:4703;width:10;height:20" coordorigin="4863,4703" coordsize="10,20" path="m4863,4722l4873,4722,4873,4703,4863,4703,4863,4722xe" filled="true" fillcolor="#000000" stroked="false">
                <v:path arrowok="t"/>
                <v:fill type="solid"/>
              </v:shape>
            </v:group>
            <v:group style="position:absolute;left:4863;top:4722;width:10;height:20" coordorigin="4863,4722" coordsize="10,20">
              <v:shape style="position:absolute;left:4863;top:4722;width:10;height:20" coordorigin="4863,4722" coordsize="10,20" path="m4863,4741l4873,4741,4873,4722,4863,4722,4863,4741xe" filled="true" fillcolor="#000000" stroked="false">
                <v:path arrowok="t"/>
                <v:fill type="solid"/>
              </v:shape>
            </v:group>
            <v:group style="position:absolute;left:4863;top:4741;width:10;height:20" coordorigin="4863,4741" coordsize="10,20">
              <v:shape style="position:absolute;left:4863;top:4741;width:10;height:20" coordorigin="4863,4741" coordsize="10,20" path="m4863,4761l4873,4761,4873,4741,4863,4741,4863,4761xe" filled="true" fillcolor="#000000" stroked="false">
                <v:path arrowok="t"/>
                <v:fill type="solid"/>
              </v:shape>
            </v:group>
            <v:group style="position:absolute;left:4863;top:4761;width:10;height:20" coordorigin="4863,4761" coordsize="10,20">
              <v:shape style="position:absolute;left:4863;top:4761;width:10;height:20" coordorigin="4863,4761" coordsize="10,20" path="m4863,4780l4873,4780,4873,4761,4863,4761,4863,4780xe" filled="true" fillcolor="#000000" stroked="false">
                <v:path arrowok="t"/>
                <v:fill type="solid"/>
              </v:shape>
            </v:group>
            <v:group style="position:absolute;left:4863;top:4780;width:10;height:20" coordorigin="4863,4780" coordsize="10,20">
              <v:shape style="position:absolute;left:4863;top:4780;width:10;height:20" coordorigin="4863,4780" coordsize="10,20" path="m4863,4799l4873,4799,4873,4780,4863,4780,4863,4799xe" filled="true" fillcolor="#000000" stroked="false">
                <v:path arrowok="t"/>
                <v:fill type="solid"/>
              </v:shape>
            </v:group>
            <v:group style="position:absolute;left:4863;top:4799;width:10;height:20" coordorigin="4863,4799" coordsize="10,20">
              <v:shape style="position:absolute;left:4863;top:4799;width:10;height:20" coordorigin="4863,4799" coordsize="10,20" path="m4863,4818l4873,4818,4873,4799,4863,4799,4863,4818xe" filled="true" fillcolor="#000000" stroked="false">
                <v:path arrowok="t"/>
                <v:fill type="solid"/>
              </v:shape>
            </v:group>
            <v:group style="position:absolute;left:4863;top:4818;width:10;height:20" coordorigin="4863,4818" coordsize="10,20">
              <v:shape style="position:absolute;left:4863;top:4818;width:10;height:20" coordorigin="4863,4818" coordsize="10,20" path="m4863,4837l4873,4837,4873,4818,4863,4818,4863,4837xe" filled="true" fillcolor="#000000" stroked="false">
                <v:path arrowok="t"/>
                <v:fill type="solid"/>
              </v:shape>
            </v:group>
            <v:group style="position:absolute;left:4863;top:4837;width:10;height:20" coordorigin="4863,4837" coordsize="10,20">
              <v:shape style="position:absolute;left:4863;top:4837;width:10;height:20" coordorigin="4863,4837" coordsize="10,20" path="m4863,4857l4873,4857,4873,4837,4863,4837,4863,4857xe" filled="true" fillcolor="#000000" stroked="false">
                <v:path arrowok="t"/>
                <v:fill type="solid"/>
              </v:shape>
            </v:group>
            <v:group style="position:absolute;left:4863;top:4857;width:10;height:20" coordorigin="4863,4857" coordsize="10,20">
              <v:shape style="position:absolute;left:4863;top:4857;width:10;height:20" coordorigin="4863,4857" coordsize="10,20" path="m4863,4876l4873,4876,4873,4857,4863,4857,4863,4876xe" filled="true" fillcolor="#000000" stroked="false">
                <v:path arrowok="t"/>
                <v:fill type="solid"/>
              </v:shape>
            </v:group>
            <v:group style="position:absolute;left:4863;top:4876;width:10;height:20" coordorigin="4863,4876" coordsize="10,20">
              <v:shape style="position:absolute;left:4863;top:4876;width:10;height:20" coordorigin="4863,4876" coordsize="10,20" path="m4863,4895l4873,4895,4873,4876,4863,4876,4863,4895xe" filled="true" fillcolor="#000000" stroked="false">
                <v:path arrowok="t"/>
                <v:fill type="solid"/>
              </v:shape>
            </v:group>
            <v:group style="position:absolute;left:4863;top:4895;width:10;height:20" coordorigin="4863,4895" coordsize="10,20">
              <v:shape style="position:absolute;left:4863;top:4895;width:10;height:20" coordorigin="4863,4895" coordsize="10,20" path="m4863,4914l4873,4914,4873,4895,4863,4895,4863,4914xe" filled="true" fillcolor="#000000" stroked="false">
                <v:path arrowok="t"/>
                <v:fill type="solid"/>
              </v:shape>
            </v:group>
            <v:group style="position:absolute;left:4863;top:4914;width:10;height:20" coordorigin="4863,4914" coordsize="10,20">
              <v:shape style="position:absolute;left:4863;top:4914;width:10;height:20" coordorigin="4863,4914" coordsize="10,20" path="m4863,4933l4873,4933,4873,4914,4863,4914,4863,4933xe" filled="true" fillcolor="#000000" stroked="false">
                <v:path arrowok="t"/>
                <v:fill type="solid"/>
              </v:shape>
            </v:group>
            <v:group style="position:absolute;left:4863;top:4933;width:10;height:20" coordorigin="4863,4933" coordsize="10,20">
              <v:shape style="position:absolute;left:4863;top:4933;width:10;height:20" coordorigin="4863,4933" coordsize="10,20" path="m4863,4953l4873,4953,4873,4933,4863,4933,4863,4953xe" filled="true" fillcolor="#000000" stroked="false">
                <v:path arrowok="t"/>
                <v:fill type="solid"/>
              </v:shape>
            </v:group>
            <v:group style="position:absolute;left:4863;top:4953;width:10;height:20" coordorigin="4863,4953" coordsize="10,20">
              <v:shape style="position:absolute;left:4863;top:4953;width:10;height:20" coordorigin="4863,4953" coordsize="10,20" path="m4863,4972l4873,4972,4873,4953,4863,4953,4863,4972xe" filled="true" fillcolor="#000000" stroked="false">
                <v:path arrowok="t"/>
                <v:fill type="solid"/>
              </v:shape>
            </v:group>
            <v:group style="position:absolute;left:4863;top:4972;width:10;height:20" coordorigin="4863,4972" coordsize="10,20">
              <v:shape style="position:absolute;left:4863;top:4972;width:10;height:20" coordorigin="4863,4972" coordsize="10,20" path="m4863,4991l4873,4991,4873,4972,4863,4972,4863,4991xe" filled="true" fillcolor="#000000" stroked="false">
                <v:path arrowok="t"/>
                <v:fill type="solid"/>
              </v:shape>
            </v:group>
            <v:group style="position:absolute;left:4863;top:4991;width:10;height:20" coordorigin="4863,4991" coordsize="10,20">
              <v:shape style="position:absolute;left:4863;top:4991;width:10;height:20" coordorigin="4863,4991" coordsize="10,20" path="m4863,5010l4873,5010,4873,4991,4863,4991,4863,5010xe" filled="true" fillcolor="#000000" stroked="false">
                <v:path arrowok="t"/>
                <v:fill type="solid"/>
              </v:shape>
            </v:group>
            <v:group style="position:absolute;left:4863;top:5010;width:10;height:20" coordorigin="4863,5010" coordsize="10,20">
              <v:shape style="position:absolute;left:4863;top:5010;width:10;height:20" coordorigin="4863,5010" coordsize="10,20" path="m4863,5029l4873,5029,4873,5010,4863,5010,4863,5029xe" filled="true" fillcolor="#000000" stroked="false">
                <v:path arrowok="t"/>
                <v:fill type="solid"/>
              </v:shape>
            </v:group>
            <v:group style="position:absolute;left:4863;top:5029;width:10;height:20" coordorigin="4863,5029" coordsize="10,20">
              <v:shape style="position:absolute;left:4863;top:5029;width:10;height:20" coordorigin="4863,5029" coordsize="10,20" path="m4863,5049l4873,5049,4873,5029,4863,5029,4863,5049xe" filled="true" fillcolor="#000000" stroked="false">
                <v:path arrowok="t"/>
                <v:fill type="solid"/>
              </v:shape>
            </v:group>
            <v:group style="position:absolute;left:4863;top:5049;width:10;height:20" coordorigin="4863,5049" coordsize="10,20">
              <v:shape style="position:absolute;left:4863;top:5049;width:10;height:20" coordorigin="4863,5049" coordsize="10,20" path="m4863,5068l4873,5068,4873,5049,4863,5049,4863,5068xe" filled="true" fillcolor="#000000" stroked="false">
                <v:path arrowok="t"/>
                <v:fill type="solid"/>
              </v:shape>
            </v:group>
            <v:group style="position:absolute;left:4863;top:5068;width:10;height:20" coordorigin="4863,5068" coordsize="10,20">
              <v:shape style="position:absolute;left:4863;top:5068;width:10;height:20" coordorigin="4863,5068" coordsize="10,20" path="m4863,5087l4873,5087,4873,5068,4863,5068,4863,5087xe" filled="true" fillcolor="#000000" stroked="false">
                <v:path arrowok="t"/>
                <v:fill type="solid"/>
              </v:shape>
            </v:group>
            <v:group style="position:absolute;left:4863;top:5087;width:10;height:20" coordorigin="4863,5087" coordsize="10,20">
              <v:shape style="position:absolute;left:4863;top:5087;width:10;height:20" coordorigin="4863,5087" coordsize="10,20" path="m4863,5106l4873,5106,4873,5087,4863,5087,4863,5106xe" filled="true" fillcolor="#000000" stroked="false">
                <v:path arrowok="t"/>
                <v:fill type="solid"/>
              </v:shape>
            </v:group>
            <v:group style="position:absolute;left:4863;top:5106;width:10;height:20" coordorigin="4863,5106" coordsize="10,20">
              <v:shape style="position:absolute;left:4863;top:5106;width:10;height:20" coordorigin="4863,5106" coordsize="10,20" path="m4863,5125l4873,5125,4873,5106,4863,5106,4863,5125xe" filled="true" fillcolor="#000000" stroked="false">
                <v:path arrowok="t"/>
                <v:fill type="solid"/>
              </v:shape>
            </v:group>
            <v:group style="position:absolute;left:4863;top:5125;width:10;height:20" coordorigin="4863,5125" coordsize="10,20">
              <v:shape style="position:absolute;left:4863;top:5125;width:10;height:20" coordorigin="4863,5125" coordsize="10,20" path="m4863,5145l4873,5145,4873,5125,4863,5125,4863,5145xe" filled="true" fillcolor="#000000" stroked="false">
                <v:path arrowok="t"/>
                <v:fill type="solid"/>
              </v:shape>
            </v:group>
            <v:group style="position:absolute;left:4863;top:5145;width:10;height:20" coordorigin="4863,5145" coordsize="10,20">
              <v:shape style="position:absolute;left:4863;top:5145;width:10;height:20" coordorigin="4863,5145" coordsize="10,20" path="m4863,5164l4873,5164,4873,5145,4863,5145,4863,5164xe" filled="true" fillcolor="#000000" stroked="false">
                <v:path arrowok="t"/>
                <v:fill type="solid"/>
              </v:shape>
            </v:group>
            <v:group style="position:absolute;left:4863;top:5164;width:10;height:20" coordorigin="4863,5164" coordsize="10,20">
              <v:shape style="position:absolute;left:4863;top:5164;width:10;height:20" coordorigin="4863,5164" coordsize="10,20" path="m4863,5183l4873,5183,4873,5164,4863,5164,4863,5183xe" filled="true" fillcolor="#000000" stroked="false">
                <v:path arrowok="t"/>
                <v:fill type="solid"/>
              </v:shape>
            </v:group>
            <v:group style="position:absolute;left:4863;top:5183;width:10;height:20" coordorigin="4863,5183" coordsize="10,20">
              <v:shape style="position:absolute;left:4863;top:5183;width:10;height:20" coordorigin="4863,5183" coordsize="10,20" path="m4863,5202l4873,5202,4873,5183,4863,5183,4863,5202xe" filled="true" fillcolor="#000000" stroked="false">
                <v:path arrowok="t"/>
                <v:fill type="solid"/>
              </v:shape>
            </v:group>
            <v:group style="position:absolute;left:4863;top:5202;width:10;height:20" coordorigin="4863,5202" coordsize="10,20">
              <v:shape style="position:absolute;left:4863;top:5202;width:10;height:20" coordorigin="4863,5202" coordsize="10,20" path="m4863,5221l4873,5221,4873,5202,4863,5202,4863,5221xe" filled="true" fillcolor="#000000" stroked="false">
                <v:path arrowok="t"/>
                <v:fill type="solid"/>
              </v:shape>
            </v:group>
            <v:group style="position:absolute;left:4863;top:5221;width:10;height:20" coordorigin="4863,5221" coordsize="10,20">
              <v:shape style="position:absolute;left:4863;top:5221;width:10;height:20" coordorigin="4863,5221" coordsize="10,20" path="m4863,5241l4873,5241,4873,5221,4863,5221,4863,5241xe" filled="true" fillcolor="#000000" stroked="false">
                <v:path arrowok="t"/>
                <v:fill type="solid"/>
              </v:shape>
            </v:group>
            <v:group style="position:absolute;left:4863;top:5241;width:10;height:20" coordorigin="4863,5241" coordsize="10,20">
              <v:shape style="position:absolute;left:4863;top:5241;width:10;height:20" coordorigin="4863,5241" coordsize="10,20" path="m4863,5260l4873,5260,4873,5241,4863,5241,4863,5260xe" filled="true" fillcolor="#000000" stroked="false">
                <v:path arrowok="t"/>
                <v:fill type="solid"/>
              </v:shape>
            </v:group>
            <v:group style="position:absolute;left:4863;top:5260;width:10;height:20" coordorigin="4863,5260" coordsize="10,20">
              <v:shape style="position:absolute;left:4863;top:5260;width:10;height:20" coordorigin="4863,5260" coordsize="10,20" path="m4863,5279l4873,5279,4873,5260,4863,5260,4863,5279xe" filled="true" fillcolor="#000000" stroked="false">
                <v:path arrowok="t"/>
                <v:fill type="solid"/>
              </v:shape>
            </v:group>
            <v:group style="position:absolute;left:4863;top:5279;width:10;height:20" coordorigin="4863,5279" coordsize="10,20">
              <v:shape style="position:absolute;left:4863;top:5279;width:10;height:20" coordorigin="4863,5279" coordsize="10,20" path="m4863,5298l4873,5298,4873,5279,4863,5279,4863,5298xe" filled="true" fillcolor="#000000" stroked="false">
                <v:path arrowok="t"/>
                <v:fill type="solid"/>
              </v:shape>
            </v:group>
            <v:group style="position:absolute;left:4863;top:5298;width:10;height:20" coordorigin="4863,5298" coordsize="10,20">
              <v:shape style="position:absolute;left:4863;top:5298;width:10;height:20" coordorigin="4863,5298" coordsize="10,20" path="m4863,5317l4873,5317,4873,5298,4863,5298,4863,5317xe" filled="true" fillcolor="#000000" stroked="false">
                <v:path arrowok="t"/>
                <v:fill type="solid"/>
              </v:shape>
            </v:group>
            <v:group style="position:absolute;left:4863;top:5317;width:10;height:20" coordorigin="4863,5317" coordsize="10,20">
              <v:shape style="position:absolute;left:4863;top:5317;width:10;height:20" coordorigin="4863,5317" coordsize="10,20" path="m4863,5337l4873,5337,4873,5317,4863,5317,4863,5337xe" filled="true" fillcolor="#000000" stroked="false">
                <v:path arrowok="t"/>
                <v:fill type="solid"/>
              </v:shape>
            </v:group>
            <v:group style="position:absolute;left:4863;top:5337;width:10;height:20" coordorigin="4863,5337" coordsize="10,20">
              <v:shape style="position:absolute;left:4863;top:5337;width:10;height:20" coordorigin="4863,5337" coordsize="10,20" path="m4863,5356l4873,5356,4873,5337,4863,5337,4863,5356xe" filled="true" fillcolor="#000000" stroked="false">
                <v:path arrowok="t"/>
                <v:fill type="solid"/>
              </v:shape>
            </v:group>
            <v:group style="position:absolute;left:4863;top:5356;width:10;height:20" coordorigin="4863,5356" coordsize="10,20">
              <v:shape style="position:absolute;left:4863;top:5356;width:10;height:20" coordorigin="4863,5356" coordsize="10,20" path="m4863,5375l4873,5375,4873,5356,4863,5356,4863,5375xe" filled="true" fillcolor="#000000" stroked="false">
                <v:path arrowok="t"/>
                <v:fill type="solid"/>
              </v:shape>
            </v:group>
            <v:group style="position:absolute;left:4863;top:5375;width:10;height:20" coordorigin="4863,5375" coordsize="10,20">
              <v:shape style="position:absolute;left:4863;top:5375;width:10;height:20" coordorigin="4863,5375" coordsize="10,20" path="m4863,5394l4873,5394,4873,5375,4863,5375,4863,5394xe" filled="true" fillcolor="#000000" stroked="false">
                <v:path arrowok="t"/>
                <v:fill type="solid"/>
              </v:shape>
            </v:group>
            <v:group style="position:absolute;left:4863;top:5394;width:10;height:20" coordorigin="4863,5394" coordsize="10,20">
              <v:shape style="position:absolute;left:4863;top:5394;width:10;height:20" coordorigin="4863,5394" coordsize="10,20" path="m4863,5413l4873,5413,4873,5394,4863,5394,4863,5413xe" filled="true" fillcolor="#000000" stroked="false">
                <v:path arrowok="t"/>
                <v:fill type="solid"/>
              </v:shape>
            </v:group>
            <v:group style="position:absolute;left:4863;top:5413;width:10;height:20" coordorigin="4863,5413" coordsize="10,20">
              <v:shape style="position:absolute;left:4863;top:5413;width:10;height:20" coordorigin="4863,5413" coordsize="10,20" path="m4863,5433l4873,5433,4873,5413,4863,5413,4863,5433xe" filled="true" fillcolor="#000000" stroked="false">
                <v:path arrowok="t"/>
                <v:fill type="solid"/>
              </v:shape>
            </v:group>
            <v:group style="position:absolute;left:4863;top:5433;width:10;height:20" coordorigin="4863,5433" coordsize="10,20">
              <v:shape style="position:absolute;left:4863;top:5433;width:10;height:20" coordorigin="4863,5433" coordsize="10,20" path="m4863,5452l4873,5452,4873,5433,4863,5433,4863,5452xe" filled="true" fillcolor="#000000" stroked="false">
                <v:path arrowok="t"/>
                <v:fill type="solid"/>
              </v:shape>
            </v:group>
            <v:group style="position:absolute;left:4863;top:5452;width:10;height:20" coordorigin="4863,5452" coordsize="10,20">
              <v:shape style="position:absolute;left:4863;top:5452;width:10;height:20" coordorigin="4863,5452" coordsize="10,20" path="m4863,5471l4873,5471,4873,5452,4863,5452,4863,5471xe" filled="true" fillcolor="#000000" stroked="false">
                <v:path arrowok="t"/>
                <v:fill type="solid"/>
              </v:shape>
            </v:group>
            <v:group style="position:absolute;left:4863;top:5471;width:10;height:20" coordorigin="4863,5471" coordsize="10,20">
              <v:shape style="position:absolute;left:4863;top:5471;width:10;height:20" coordorigin="4863,5471" coordsize="10,20" path="m4863,5490l4873,5490,4873,5471,4863,5471,4863,5490xe" filled="true" fillcolor="#000000" stroked="false">
                <v:path arrowok="t"/>
                <v:fill type="solid"/>
              </v:shape>
            </v:group>
            <v:group style="position:absolute;left:4863;top:5490;width:10;height:20" coordorigin="4863,5490" coordsize="10,20">
              <v:shape style="position:absolute;left:4863;top:5490;width:10;height:20" coordorigin="4863,5490" coordsize="10,20" path="m4863,5509l4873,5509,4873,5490,4863,5490,4863,5509xe" filled="true" fillcolor="#000000" stroked="false">
                <v:path arrowok="t"/>
                <v:fill type="solid"/>
              </v:shape>
            </v:group>
            <v:group style="position:absolute;left:4863;top:5509;width:10;height:20" coordorigin="4863,5509" coordsize="10,20">
              <v:shape style="position:absolute;left:4863;top:5509;width:10;height:20" coordorigin="4863,5509" coordsize="10,20" path="m4863,5529l4873,5529,4873,5509,4863,5509,4863,5529xe" filled="true" fillcolor="#000000" stroked="false">
                <v:path arrowok="t"/>
                <v:fill type="solid"/>
              </v:shape>
            </v:group>
            <v:group style="position:absolute;left:4863;top:5529;width:10;height:20" coordorigin="4863,5529" coordsize="10,20">
              <v:shape style="position:absolute;left:4863;top:5529;width:10;height:20" coordorigin="4863,5529" coordsize="10,20" path="m4863,5548l4873,5548,4873,5529,4863,5529,4863,5548xe" filled="true" fillcolor="#000000" stroked="false">
                <v:path arrowok="t"/>
                <v:fill type="solid"/>
              </v:shape>
            </v:group>
            <v:group style="position:absolute;left:4863;top:5548;width:10;height:20" coordorigin="4863,5548" coordsize="10,20">
              <v:shape style="position:absolute;left:4863;top:5548;width:10;height:20" coordorigin="4863,5548" coordsize="10,20" path="m4863,5567l4873,5567,4873,5548,4863,5548,4863,5567xe" filled="true" fillcolor="#000000" stroked="false">
                <v:path arrowok="t"/>
                <v:fill type="solid"/>
              </v:shape>
            </v:group>
            <v:group style="position:absolute;left:4863;top:5567;width:10;height:20" coordorigin="4863,5567" coordsize="10,20">
              <v:shape style="position:absolute;left:4863;top:5567;width:10;height:20" coordorigin="4863,5567" coordsize="10,20" path="m4863,5586l4873,5586,4873,5567,4863,5567,4863,5586xe" filled="true" fillcolor="#000000" stroked="false">
                <v:path arrowok="t"/>
                <v:fill type="solid"/>
              </v:shape>
            </v:group>
            <v:group style="position:absolute;left:4863;top:5586;width:10;height:20" coordorigin="4863,5586" coordsize="10,20">
              <v:shape style="position:absolute;left:4863;top:5586;width:10;height:20" coordorigin="4863,5586" coordsize="10,20" path="m4863,5605l4873,5605,4873,5586,4863,5586,4863,5605xe" filled="true" fillcolor="#000000" stroked="false">
                <v:path arrowok="t"/>
                <v:fill type="solid"/>
              </v:shape>
            </v:group>
            <v:group style="position:absolute;left:4863;top:5605;width:10;height:20" coordorigin="4863,5605" coordsize="10,20">
              <v:shape style="position:absolute;left:4863;top:5605;width:10;height:20" coordorigin="4863,5605" coordsize="10,20" path="m4863,5625l4873,5625,4873,5605,4863,5605,4863,5625xe" filled="true" fillcolor="#000000" stroked="false">
                <v:path arrowok="t"/>
                <v:fill type="solid"/>
              </v:shape>
            </v:group>
            <v:group style="position:absolute;left:4863;top:5625;width:10;height:20" coordorigin="4863,5625" coordsize="10,20">
              <v:shape style="position:absolute;left:4863;top:5625;width:10;height:20" coordorigin="4863,5625" coordsize="10,20" path="m4863,5644l4873,5644,4873,5625,4863,5625,4863,5644xe" filled="true" fillcolor="#000000" stroked="false">
                <v:path arrowok="t"/>
                <v:fill type="solid"/>
              </v:shape>
            </v:group>
            <v:group style="position:absolute;left:4863;top:5644;width:10;height:20" coordorigin="4863,5644" coordsize="10,20">
              <v:shape style="position:absolute;left:4863;top:5644;width:10;height:20" coordorigin="4863,5644" coordsize="10,20" path="m4863,5663l4873,5663,4873,5644,4863,5644,4863,5663xe" filled="true" fillcolor="#000000" stroked="false">
                <v:path arrowok="t"/>
                <v:fill type="solid"/>
              </v:shape>
            </v:group>
            <v:group style="position:absolute;left:4863;top:5663;width:10;height:20" coordorigin="4863,5663" coordsize="10,20">
              <v:shape style="position:absolute;left:4863;top:5663;width:10;height:20" coordorigin="4863,5663" coordsize="10,20" path="m4863,5682l4873,5682,4873,5663,4863,5663,4863,5682xe" filled="true" fillcolor="#000000" stroked="false">
                <v:path arrowok="t"/>
                <v:fill type="solid"/>
              </v:shape>
            </v:group>
            <v:group style="position:absolute;left:4863;top:5682;width:10;height:20" coordorigin="4863,5682" coordsize="10,20">
              <v:shape style="position:absolute;left:4863;top:5682;width:10;height:20" coordorigin="4863,5682" coordsize="10,20" path="m4863,5701l4873,5701,4873,5682,4863,5682,4863,5701xe" filled="true" fillcolor="#000000" stroked="false">
                <v:path arrowok="t"/>
                <v:fill type="solid"/>
              </v:shape>
            </v:group>
            <v:group style="position:absolute;left:4863;top:5701;width:10;height:20" coordorigin="4863,5701" coordsize="10,20">
              <v:shape style="position:absolute;left:4863;top:5701;width:10;height:20" coordorigin="4863,5701" coordsize="10,20" path="m4863,5721l4873,5721,4873,5701,4863,5701,4863,5721xe" filled="true" fillcolor="#000000" stroked="false">
                <v:path arrowok="t"/>
                <v:fill type="solid"/>
              </v:shape>
            </v:group>
            <v:group style="position:absolute;left:4863;top:5721;width:10;height:20" coordorigin="4863,5721" coordsize="10,20">
              <v:shape style="position:absolute;left:4863;top:5721;width:10;height:20" coordorigin="4863,5721" coordsize="10,20" path="m4863,5740l4873,5740,4873,5721,4863,5721,4863,5740xe" filled="true" fillcolor="#000000" stroked="false">
                <v:path arrowok="t"/>
                <v:fill type="solid"/>
              </v:shape>
            </v:group>
            <v:group style="position:absolute;left:4863;top:5740;width:10;height:20" coordorigin="4863,5740" coordsize="10,20">
              <v:shape style="position:absolute;left:4863;top:5740;width:10;height:20" coordorigin="4863,5740" coordsize="10,20" path="m4863,5759l4873,5759,4873,5740,4863,5740,4863,5759xe" filled="true" fillcolor="#000000" stroked="false">
                <v:path arrowok="t"/>
                <v:fill type="solid"/>
              </v:shape>
            </v:group>
            <v:group style="position:absolute;left:4863;top:5759;width:10;height:20" coordorigin="4863,5759" coordsize="10,20">
              <v:shape style="position:absolute;left:4863;top:5759;width:10;height:20" coordorigin="4863,5759" coordsize="10,20" path="m4863,5778l4873,5778,4873,5759,4863,5759,4863,5778xe" filled="true" fillcolor="#000000" stroked="false">
                <v:path arrowok="t"/>
                <v:fill type="solid"/>
              </v:shape>
            </v:group>
            <v:group style="position:absolute;left:4863;top:5778;width:10;height:20" coordorigin="4863,5778" coordsize="10,20">
              <v:shape style="position:absolute;left:4863;top:5778;width:10;height:20" coordorigin="4863,5778" coordsize="10,20" path="m4863,5797l4873,5797,4873,5778,4863,5778,4863,5797xe" filled="true" fillcolor="#000000" stroked="false">
                <v:path arrowok="t"/>
                <v:fill type="solid"/>
              </v:shape>
            </v:group>
            <v:group style="position:absolute;left:4863;top:5797;width:10;height:20" coordorigin="4863,5797" coordsize="10,20">
              <v:shape style="position:absolute;left:4863;top:5797;width:10;height:20" coordorigin="4863,5797" coordsize="10,20" path="m4863,5817l4873,5817,4873,5797,4863,5797,4863,5817xe" filled="true" fillcolor="#000000" stroked="false">
                <v:path arrowok="t"/>
                <v:fill type="solid"/>
              </v:shape>
            </v:group>
            <v:group style="position:absolute;left:4863;top:5817;width:10;height:20" coordorigin="4863,5817" coordsize="10,20">
              <v:shape style="position:absolute;left:4863;top:5817;width:10;height:20" coordorigin="4863,5817" coordsize="10,20" path="m4863,5836l4873,5836,4873,5817,4863,5817,4863,5836xe" filled="true" fillcolor="#000000" stroked="false">
                <v:path arrowok="t"/>
                <v:fill type="solid"/>
              </v:shape>
            </v:group>
            <v:group style="position:absolute;left:4863;top:5836;width:10;height:20" coordorigin="4863,5836" coordsize="10,20">
              <v:shape style="position:absolute;left:4863;top:5836;width:10;height:20" coordorigin="4863,5836" coordsize="10,20" path="m4863,5855l4873,5855,4873,5836,4863,5836,4863,5855xe" filled="true" fillcolor="#000000" stroked="false">
                <v:path arrowok="t"/>
                <v:fill type="solid"/>
              </v:shape>
            </v:group>
            <v:group style="position:absolute;left:4863;top:5855;width:10;height:20" coordorigin="4863,5855" coordsize="10,20">
              <v:shape style="position:absolute;left:4863;top:5855;width:10;height:20" coordorigin="4863,5855" coordsize="10,20" path="m4863,5874l4873,5874,4873,5855,4863,5855,4863,5874xe" filled="true" fillcolor="#000000" stroked="false">
                <v:path arrowok="t"/>
                <v:fill type="solid"/>
              </v:shape>
            </v:group>
            <v:group style="position:absolute;left:4863;top:5874;width:10;height:20" coordorigin="4863,5874" coordsize="10,20">
              <v:shape style="position:absolute;left:4863;top:5874;width:10;height:20" coordorigin="4863,5874" coordsize="10,20" path="m4863,5893l4873,5893,4873,5874,4863,5874,4863,5893xe" filled="true" fillcolor="#000000" stroked="false">
                <v:path arrowok="t"/>
                <v:fill type="solid"/>
              </v:shape>
            </v:group>
            <v:group style="position:absolute;left:4863;top:5893;width:10;height:20" coordorigin="4863,5893" coordsize="10,20">
              <v:shape style="position:absolute;left:4863;top:5893;width:10;height:20" coordorigin="4863,5893" coordsize="10,20" path="m4863,5913l4873,5913,4873,5893,4863,5893,4863,5913xe" filled="true" fillcolor="#000000" stroked="false">
                <v:path arrowok="t"/>
                <v:fill type="solid"/>
              </v:shape>
            </v:group>
            <v:group style="position:absolute;left:4863;top:5913;width:10;height:20" coordorigin="4863,5913" coordsize="10,20">
              <v:shape style="position:absolute;left:4863;top:5913;width:10;height:20" coordorigin="4863,5913" coordsize="10,20" path="m4863,5932l4873,5932,4873,5913,4863,5913,4863,5932xe" filled="true" fillcolor="#000000" stroked="false">
                <v:path arrowok="t"/>
                <v:fill type="solid"/>
              </v:shape>
            </v:group>
            <v:group style="position:absolute;left:4863;top:5932;width:10;height:20" coordorigin="4863,5932" coordsize="10,20">
              <v:shape style="position:absolute;left:4863;top:5932;width:10;height:20" coordorigin="4863,5932" coordsize="10,20" path="m4863,5951l4873,5951,4873,5932,4863,5932,4863,5951xe" filled="true" fillcolor="#000000" stroked="false">
                <v:path arrowok="t"/>
                <v:fill type="solid"/>
              </v:shape>
            </v:group>
            <v:group style="position:absolute;left:4863;top:5951;width:10;height:20" coordorigin="4863,5951" coordsize="10,20">
              <v:shape style="position:absolute;left:4863;top:5951;width:10;height:20" coordorigin="4863,5951" coordsize="10,20" path="m4863,5970l4873,5970,4873,5951,4863,5951,4863,5970xe" filled="true" fillcolor="#000000" stroked="false">
                <v:path arrowok="t"/>
                <v:fill type="solid"/>
              </v:shape>
            </v:group>
            <v:group style="position:absolute;left:4863;top:5970;width:10;height:20" coordorigin="4863,5970" coordsize="10,20">
              <v:shape style="position:absolute;left:4863;top:5970;width:10;height:20" coordorigin="4863,5970" coordsize="10,20" path="m4863,5989l4873,5989,4873,5970,4863,5970,4863,5989xe" filled="true" fillcolor="#000000" stroked="false">
                <v:path arrowok="t"/>
                <v:fill type="solid"/>
              </v:shape>
            </v:group>
            <v:group style="position:absolute;left:4863;top:5989;width:10;height:20" coordorigin="4863,5989" coordsize="10,20">
              <v:shape style="position:absolute;left:4863;top:5989;width:10;height:20" coordorigin="4863,5989" coordsize="10,20" path="m4863,6009l4873,6009,4873,5989,4863,5989,4863,6009xe" filled="true" fillcolor="#000000" stroked="false">
                <v:path arrowok="t"/>
                <v:fill type="solid"/>
              </v:shape>
            </v:group>
            <v:group style="position:absolute;left:4863;top:6009;width:10;height:20" coordorigin="4863,6009" coordsize="10,20">
              <v:shape style="position:absolute;left:4863;top:6009;width:10;height:20" coordorigin="4863,6009" coordsize="10,20" path="m4863,6028l4873,6028,4873,6009,4863,6009,4863,6028xe" filled="true" fillcolor="#000000" stroked="false">
                <v:path arrowok="t"/>
                <v:fill type="solid"/>
              </v:shape>
            </v:group>
            <v:group style="position:absolute;left:5425;top:4703;width:10;height:20" coordorigin="5425,4703" coordsize="10,20">
              <v:shape style="position:absolute;left:5425;top:4703;width:10;height:20" coordorigin="5425,4703" coordsize="10,20" path="m5425,4722l5435,4722,5435,4703,5425,4703,5425,4722xe" filled="true" fillcolor="#000000" stroked="false">
                <v:path arrowok="t"/>
                <v:fill type="solid"/>
              </v:shape>
            </v:group>
            <v:group style="position:absolute;left:5425;top:4722;width:10;height:20" coordorigin="5425,4722" coordsize="10,20">
              <v:shape style="position:absolute;left:5425;top:4722;width:10;height:20" coordorigin="5425,4722" coordsize="10,20" path="m5425,4741l5435,4741,5435,4722,5425,4722,5425,4741xe" filled="true" fillcolor="#000000" stroked="false">
                <v:path arrowok="t"/>
                <v:fill type="solid"/>
              </v:shape>
            </v:group>
            <v:group style="position:absolute;left:5425;top:4741;width:10;height:20" coordorigin="5425,4741" coordsize="10,20">
              <v:shape style="position:absolute;left:5425;top:4741;width:10;height:20" coordorigin="5425,4741" coordsize="10,20" path="m5425,4761l5435,4761,5435,4741,5425,4741,5425,4761xe" filled="true" fillcolor="#000000" stroked="false">
                <v:path arrowok="t"/>
                <v:fill type="solid"/>
              </v:shape>
            </v:group>
            <v:group style="position:absolute;left:5425;top:4761;width:10;height:20" coordorigin="5425,4761" coordsize="10,20">
              <v:shape style="position:absolute;left:5425;top:4761;width:10;height:20" coordorigin="5425,4761" coordsize="10,20" path="m5425,4780l5435,4780,5435,4761,5425,4761,5425,4780xe" filled="true" fillcolor="#000000" stroked="false">
                <v:path arrowok="t"/>
                <v:fill type="solid"/>
              </v:shape>
            </v:group>
            <v:group style="position:absolute;left:5425;top:4780;width:10;height:20" coordorigin="5425,4780" coordsize="10,20">
              <v:shape style="position:absolute;left:5425;top:4780;width:10;height:20" coordorigin="5425,4780" coordsize="10,20" path="m5425,4799l5435,4799,5435,4780,5425,4780,5425,4799xe" filled="true" fillcolor="#000000" stroked="false">
                <v:path arrowok="t"/>
                <v:fill type="solid"/>
              </v:shape>
            </v:group>
            <v:group style="position:absolute;left:5425;top:4799;width:10;height:20" coordorigin="5425,4799" coordsize="10,20">
              <v:shape style="position:absolute;left:5425;top:4799;width:10;height:20" coordorigin="5425,4799" coordsize="10,20" path="m5425,4818l5435,4818,5435,4799,5425,4799,5425,4818xe" filled="true" fillcolor="#000000" stroked="false">
                <v:path arrowok="t"/>
                <v:fill type="solid"/>
              </v:shape>
            </v:group>
            <v:group style="position:absolute;left:5425;top:4818;width:10;height:20" coordorigin="5425,4818" coordsize="10,20">
              <v:shape style="position:absolute;left:5425;top:4818;width:10;height:20" coordorigin="5425,4818" coordsize="10,20" path="m5425,4837l5435,4837,5435,4818,5425,4818,5425,4837xe" filled="true" fillcolor="#000000" stroked="false">
                <v:path arrowok="t"/>
                <v:fill type="solid"/>
              </v:shape>
            </v:group>
            <v:group style="position:absolute;left:5425;top:4837;width:10;height:20" coordorigin="5425,4837" coordsize="10,20">
              <v:shape style="position:absolute;left:5425;top:4837;width:10;height:20" coordorigin="5425,4837" coordsize="10,20" path="m5425,4857l5435,4857,5435,4837,5425,4837,5425,4857xe" filled="true" fillcolor="#000000" stroked="false">
                <v:path arrowok="t"/>
                <v:fill type="solid"/>
              </v:shape>
            </v:group>
            <v:group style="position:absolute;left:5425;top:4857;width:10;height:20" coordorigin="5425,4857" coordsize="10,20">
              <v:shape style="position:absolute;left:5425;top:4857;width:10;height:20" coordorigin="5425,4857" coordsize="10,20" path="m5425,4876l5435,4876,5435,4857,5425,4857,5425,4876xe" filled="true" fillcolor="#000000" stroked="false">
                <v:path arrowok="t"/>
                <v:fill type="solid"/>
              </v:shape>
            </v:group>
            <v:group style="position:absolute;left:5425;top:4876;width:10;height:20" coordorigin="5425,4876" coordsize="10,20">
              <v:shape style="position:absolute;left:5425;top:4876;width:10;height:20" coordorigin="5425,4876" coordsize="10,20" path="m5425,4895l5435,4895,5435,4876,5425,4876,5425,4895xe" filled="true" fillcolor="#000000" stroked="false">
                <v:path arrowok="t"/>
                <v:fill type="solid"/>
              </v:shape>
            </v:group>
            <v:group style="position:absolute;left:5425;top:4895;width:10;height:20" coordorigin="5425,4895" coordsize="10,20">
              <v:shape style="position:absolute;left:5425;top:4895;width:10;height:20" coordorigin="5425,4895" coordsize="10,20" path="m5425,4914l5435,4914,5435,4895,5425,4895,5425,4914xe" filled="true" fillcolor="#000000" stroked="false">
                <v:path arrowok="t"/>
                <v:fill type="solid"/>
              </v:shape>
            </v:group>
            <v:group style="position:absolute;left:5425;top:4914;width:10;height:20" coordorigin="5425,4914" coordsize="10,20">
              <v:shape style="position:absolute;left:5425;top:4914;width:10;height:20" coordorigin="5425,4914" coordsize="10,20" path="m5425,4933l5435,4933,5435,4914,5425,4914,5425,4933xe" filled="true" fillcolor="#000000" stroked="false">
                <v:path arrowok="t"/>
                <v:fill type="solid"/>
              </v:shape>
            </v:group>
            <v:group style="position:absolute;left:5425;top:4933;width:10;height:20" coordorigin="5425,4933" coordsize="10,20">
              <v:shape style="position:absolute;left:5425;top:4933;width:10;height:20" coordorigin="5425,4933" coordsize="10,20" path="m5425,4953l5435,4953,5435,4933,5425,4933,5425,4953xe" filled="true" fillcolor="#000000" stroked="false">
                <v:path arrowok="t"/>
                <v:fill type="solid"/>
              </v:shape>
            </v:group>
            <v:group style="position:absolute;left:5425;top:4953;width:10;height:20" coordorigin="5425,4953" coordsize="10,20">
              <v:shape style="position:absolute;left:5425;top:4953;width:10;height:20" coordorigin="5425,4953" coordsize="10,20" path="m5425,4972l5435,4972,5435,4953,5425,4953,5425,4972xe" filled="true" fillcolor="#000000" stroked="false">
                <v:path arrowok="t"/>
                <v:fill type="solid"/>
              </v:shape>
            </v:group>
            <v:group style="position:absolute;left:5425;top:4972;width:10;height:20" coordorigin="5425,4972" coordsize="10,20">
              <v:shape style="position:absolute;left:5425;top:4972;width:10;height:20" coordorigin="5425,4972" coordsize="10,20" path="m5425,4991l5435,4991,5435,4972,5425,4972,5425,4991xe" filled="true" fillcolor="#000000" stroked="false">
                <v:path arrowok="t"/>
                <v:fill type="solid"/>
              </v:shape>
            </v:group>
            <v:group style="position:absolute;left:5425;top:4991;width:10;height:20" coordorigin="5425,4991" coordsize="10,20">
              <v:shape style="position:absolute;left:5425;top:4991;width:10;height:20" coordorigin="5425,4991" coordsize="10,20" path="m5425,5010l5435,5010,5435,4991,5425,4991,5425,5010xe" filled="true" fillcolor="#000000" stroked="false">
                <v:path arrowok="t"/>
                <v:fill type="solid"/>
              </v:shape>
            </v:group>
            <v:group style="position:absolute;left:5425;top:5010;width:10;height:20" coordorigin="5425,5010" coordsize="10,20">
              <v:shape style="position:absolute;left:5425;top:5010;width:10;height:20" coordorigin="5425,5010" coordsize="10,20" path="m5425,5029l5435,5029,5435,5010,5425,5010,5425,5029xe" filled="true" fillcolor="#000000" stroked="false">
                <v:path arrowok="t"/>
                <v:fill type="solid"/>
              </v:shape>
            </v:group>
            <v:group style="position:absolute;left:5425;top:5029;width:10;height:20" coordorigin="5425,5029" coordsize="10,20">
              <v:shape style="position:absolute;left:5425;top:5029;width:10;height:20" coordorigin="5425,5029" coordsize="10,20" path="m5425,5049l5435,5049,5435,5029,5425,5029,5425,5049xe" filled="true" fillcolor="#000000" stroked="false">
                <v:path arrowok="t"/>
                <v:fill type="solid"/>
              </v:shape>
            </v:group>
            <v:group style="position:absolute;left:5425;top:5049;width:10;height:20" coordorigin="5425,5049" coordsize="10,20">
              <v:shape style="position:absolute;left:5425;top:5049;width:10;height:20" coordorigin="5425,5049" coordsize="10,20" path="m5425,5068l5435,5068,5435,5049,5425,5049,5425,5068xe" filled="true" fillcolor="#000000" stroked="false">
                <v:path arrowok="t"/>
                <v:fill type="solid"/>
              </v:shape>
            </v:group>
            <v:group style="position:absolute;left:5425;top:5068;width:10;height:20" coordorigin="5425,5068" coordsize="10,20">
              <v:shape style="position:absolute;left:5425;top:5068;width:10;height:20" coordorigin="5425,5068" coordsize="10,20" path="m5425,5087l5435,5087,5435,5068,5425,5068,5425,5087xe" filled="true" fillcolor="#000000" stroked="false">
                <v:path arrowok="t"/>
                <v:fill type="solid"/>
              </v:shape>
            </v:group>
            <v:group style="position:absolute;left:5425;top:5087;width:10;height:20" coordorigin="5425,5087" coordsize="10,20">
              <v:shape style="position:absolute;left:5425;top:5087;width:10;height:20" coordorigin="5425,5087" coordsize="10,20" path="m5425,5106l5435,5106,5435,5087,5425,5087,5425,5106xe" filled="true" fillcolor="#000000" stroked="false">
                <v:path arrowok="t"/>
                <v:fill type="solid"/>
              </v:shape>
            </v:group>
            <v:group style="position:absolute;left:5425;top:5106;width:10;height:20" coordorigin="5425,5106" coordsize="10,20">
              <v:shape style="position:absolute;left:5425;top:5106;width:10;height:20" coordorigin="5425,5106" coordsize="10,20" path="m5425,5125l5435,5125,5435,5106,5425,5106,5425,5125xe" filled="true" fillcolor="#000000" stroked="false">
                <v:path arrowok="t"/>
                <v:fill type="solid"/>
              </v:shape>
            </v:group>
            <v:group style="position:absolute;left:5425;top:5125;width:10;height:20" coordorigin="5425,5125" coordsize="10,20">
              <v:shape style="position:absolute;left:5425;top:5125;width:10;height:20" coordorigin="5425,5125" coordsize="10,20" path="m5425,5145l5435,5145,5435,5125,5425,5125,5425,5145xe" filled="true" fillcolor="#000000" stroked="false">
                <v:path arrowok="t"/>
                <v:fill type="solid"/>
              </v:shape>
            </v:group>
            <v:group style="position:absolute;left:5425;top:5145;width:10;height:20" coordorigin="5425,5145" coordsize="10,20">
              <v:shape style="position:absolute;left:5425;top:5145;width:10;height:20" coordorigin="5425,5145" coordsize="10,20" path="m5425,5164l5435,5164,5435,5145,5425,5145,5425,5164xe" filled="true" fillcolor="#000000" stroked="false">
                <v:path arrowok="t"/>
                <v:fill type="solid"/>
              </v:shape>
            </v:group>
            <v:group style="position:absolute;left:5425;top:5164;width:10;height:20" coordorigin="5425,5164" coordsize="10,20">
              <v:shape style="position:absolute;left:5425;top:5164;width:10;height:20" coordorigin="5425,5164" coordsize="10,20" path="m5425,5183l5435,5183,5435,5164,5425,5164,5425,5183xe" filled="true" fillcolor="#000000" stroked="false">
                <v:path arrowok="t"/>
                <v:fill type="solid"/>
              </v:shape>
            </v:group>
            <v:group style="position:absolute;left:5425;top:5183;width:10;height:20" coordorigin="5425,5183" coordsize="10,20">
              <v:shape style="position:absolute;left:5425;top:5183;width:10;height:20" coordorigin="5425,5183" coordsize="10,20" path="m5425,5202l5435,5202,5435,5183,5425,5183,5425,5202xe" filled="true" fillcolor="#000000" stroked="false">
                <v:path arrowok="t"/>
                <v:fill type="solid"/>
              </v:shape>
            </v:group>
            <v:group style="position:absolute;left:5425;top:5202;width:10;height:20" coordorigin="5425,5202" coordsize="10,20">
              <v:shape style="position:absolute;left:5425;top:5202;width:10;height:20" coordorigin="5425,5202" coordsize="10,20" path="m5425,5221l5435,5221,5435,5202,5425,5202,5425,5221xe" filled="true" fillcolor="#000000" stroked="false">
                <v:path arrowok="t"/>
                <v:fill type="solid"/>
              </v:shape>
            </v:group>
            <v:group style="position:absolute;left:5425;top:5221;width:10;height:20" coordorigin="5425,5221" coordsize="10,20">
              <v:shape style="position:absolute;left:5425;top:5221;width:10;height:20" coordorigin="5425,5221" coordsize="10,20" path="m5425,5241l5435,5241,5435,5221,5425,5221,5425,5241xe" filled="true" fillcolor="#000000" stroked="false">
                <v:path arrowok="t"/>
                <v:fill type="solid"/>
              </v:shape>
            </v:group>
            <v:group style="position:absolute;left:5425;top:5241;width:10;height:20" coordorigin="5425,5241" coordsize="10,20">
              <v:shape style="position:absolute;left:5425;top:5241;width:10;height:20" coordorigin="5425,5241" coordsize="10,20" path="m5425,5260l5435,5260,5435,5241,5425,5241,5425,5260xe" filled="true" fillcolor="#000000" stroked="false">
                <v:path arrowok="t"/>
                <v:fill type="solid"/>
              </v:shape>
            </v:group>
            <v:group style="position:absolute;left:5425;top:5260;width:10;height:20" coordorigin="5425,5260" coordsize="10,20">
              <v:shape style="position:absolute;left:5425;top:5260;width:10;height:20" coordorigin="5425,5260" coordsize="10,20" path="m5425,5279l5435,5279,5435,5260,5425,5260,5425,5279xe" filled="true" fillcolor="#000000" stroked="false">
                <v:path arrowok="t"/>
                <v:fill type="solid"/>
              </v:shape>
            </v:group>
            <v:group style="position:absolute;left:5425;top:5279;width:10;height:20" coordorigin="5425,5279" coordsize="10,20">
              <v:shape style="position:absolute;left:5425;top:5279;width:10;height:20" coordorigin="5425,5279" coordsize="10,20" path="m5425,5298l5435,5298,5435,5279,5425,5279,5425,5298xe" filled="true" fillcolor="#000000" stroked="false">
                <v:path arrowok="t"/>
                <v:fill type="solid"/>
              </v:shape>
            </v:group>
            <v:group style="position:absolute;left:5425;top:5298;width:10;height:20" coordorigin="5425,5298" coordsize="10,20">
              <v:shape style="position:absolute;left:5425;top:5298;width:10;height:20" coordorigin="5425,5298" coordsize="10,20" path="m5425,5317l5435,5317,5435,5298,5425,5298,5425,5317xe" filled="true" fillcolor="#000000" stroked="false">
                <v:path arrowok="t"/>
                <v:fill type="solid"/>
              </v:shape>
            </v:group>
            <v:group style="position:absolute;left:5425;top:5317;width:10;height:20" coordorigin="5425,5317" coordsize="10,20">
              <v:shape style="position:absolute;left:5425;top:5317;width:10;height:20" coordorigin="5425,5317" coordsize="10,20" path="m5425,5337l5435,5337,5435,5317,5425,5317,5425,5337xe" filled="true" fillcolor="#000000" stroked="false">
                <v:path arrowok="t"/>
                <v:fill type="solid"/>
              </v:shape>
            </v:group>
            <v:group style="position:absolute;left:5425;top:5337;width:10;height:20" coordorigin="5425,5337" coordsize="10,20">
              <v:shape style="position:absolute;left:5425;top:5337;width:10;height:20" coordorigin="5425,5337" coordsize="10,20" path="m5425,5356l5435,5356,5435,5337,5425,5337,5425,5356xe" filled="true" fillcolor="#000000" stroked="false">
                <v:path arrowok="t"/>
                <v:fill type="solid"/>
              </v:shape>
            </v:group>
            <v:group style="position:absolute;left:5425;top:5356;width:10;height:20" coordorigin="5425,5356" coordsize="10,20">
              <v:shape style="position:absolute;left:5425;top:5356;width:10;height:20" coordorigin="5425,5356" coordsize="10,20" path="m5425,5375l5435,5375,5435,5356,5425,5356,5425,5375xe" filled="true" fillcolor="#000000" stroked="false">
                <v:path arrowok="t"/>
                <v:fill type="solid"/>
              </v:shape>
            </v:group>
            <v:group style="position:absolute;left:5425;top:5375;width:10;height:20" coordorigin="5425,5375" coordsize="10,20">
              <v:shape style="position:absolute;left:5425;top:5375;width:10;height:20" coordorigin="5425,5375" coordsize="10,20" path="m5425,5394l5435,5394,5435,5375,5425,5375,5425,5394xe" filled="true" fillcolor="#000000" stroked="false">
                <v:path arrowok="t"/>
                <v:fill type="solid"/>
              </v:shape>
            </v:group>
            <v:group style="position:absolute;left:5425;top:5394;width:10;height:20" coordorigin="5425,5394" coordsize="10,20">
              <v:shape style="position:absolute;left:5425;top:5394;width:10;height:20" coordorigin="5425,5394" coordsize="10,20" path="m5425,5413l5435,5413,5435,5394,5425,5394,5425,5413xe" filled="true" fillcolor="#000000" stroked="false">
                <v:path arrowok="t"/>
                <v:fill type="solid"/>
              </v:shape>
            </v:group>
            <v:group style="position:absolute;left:5425;top:5413;width:10;height:20" coordorigin="5425,5413" coordsize="10,20">
              <v:shape style="position:absolute;left:5425;top:5413;width:10;height:20" coordorigin="5425,5413" coordsize="10,20" path="m5425,5433l5435,5433,5435,5413,5425,5413,5425,5433xe" filled="true" fillcolor="#000000" stroked="false">
                <v:path arrowok="t"/>
                <v:fill type="solid"/>
              </v:shape>
            </v:group>
            <v:group style="position:absolute;left:5425;top:5433;width:10;height:20" coordorigin="5425,5433" coordsize="10,20">
              <v:shape style="position:absolute;left:5425;top:5433;width:10;height:20" coordorigin="5425,5433" coordsize="10,20" path="m5425,5452l5435,5452,5435,5433,5425,5433,5425,5452xe" filled="true" fillcolor="#000000" stroked="false">
                <v:path arrowok="t"/>
                <v:fill type="solid"/>
              </v:shape>
            </v:group>
            <v:group style="position:absolute;left:5425;top:5452;width:10;height:20" coordorigin="5425,5452" coordsize="10,20">
              <v:shape style="position:absolute;left:5425;top:5452;width:10;height:20" coordorigin="5425,5452" coordsize="10,20" path="m5425,5471l5435,5471,5435,5452,5425,5452,5425,5471xe" filled="true" fillcolor="#000000" stroked="false">
                <v:path arrowok="t"/>
                <v:fill type="solid"/>
              </v:shape>
            </v:group>
            <v:group style="position:absolute;left:5425;top:5471;width:10;height:20" coordorigin="5425,5471" coordsize="10,20">
              <v:shape style="position:absolute;left:5425;top:5471;width:10;height:20" coordorigin="5425,5471" coordsize="10,20" path="m5425,5490l5435,5490,5435,5471,5425,5471,5425,5490xe" filled="true" fillcolor="#000000" stroked="false">
                <v:path arrowok="t"/>
                <v:fill type="solid"/>
              </v:shape>
            </v:group>
            <v:group style="position:absolute;left:5425;top:5490;width:10;height:20" coordorigin="5425,5490" coordsize="10,20">
              <v:shape style="position:absolute;left:5425;top:5490;width:10;height:20" coordorigin="5425,5490" coordsize="10,20" path="m5425,5509l5435,5509,5435,5490,5425,5490,5425,5509xe" filled="true" fillcolor="#000000" stroked="false">
                <v:path arrowok="t"/>
                <v:fill type="solid"/>
              </v:shape>
            </v:group>
            <v:group style="position:absolute;left:5425;top:5509;width:10;height:20" coordorigin="5425,5509" coordsize="10,20">
              <v:shape style="position:absolute;left:5425;top:5509;width:10;height:20" coordorigin="5425,5509" coordsize="10,20" path="m5425,5529l5435,5529,5435,5509,5425,5509,5425,5529xe" filled="true" fillcolor="#000000" stroked="false">
                <v:path arrowok="t"/>
                <v:fill type="solid"/>
              </v:shape>
            </v:group>
            <v:group style="position:absolute;left:5425;top:5529;width:10;height:20" coordorigin="5425,5529" coordsize="10,20">
              <v:shape style="position:absolute;left:5425;top:5529;width:10;height:20" coordorigin="5425,5529" coordsize="10,20" path="m5425,5548l5435,5548,5435,5529,5425,5529,5425,5548xe" filled="true" fillcolor="#000000" stroked="false">
                <v:path arrowok="t"/>
                <v:fill type="solid"/>
              </v:shape>
            </v:group>
            <v:group style="position:absolute;left:5425;top:5548;width:10;height:20" coordorigin="5425,5548" coordsize="10,20">
              <v:shape style="position:absolute;left:5425;top:5548;width:10;height:20" coordorigin="5425,5548" coordsize="10,20" path="m5425,5567l5435,5567,5435,5548,5425,5548,5425,5567xe" filled="true" fillcolor="#000000" stroked="false">
                <v:path arrowok="t"/>
                <v:fill type="solid"/>
              </v:shape>
            </v:group>
            <v:group style="position:absolute;left:5425;top:5567;width:10;height:20" coordorigin="5425,5567" coordsize="10,20">
              <v:shape style="position:absolute;left:5425;top:5567;width:10;height:20" coordorigin="5425,5567" coordsize="10,20" path="m5425,5586l5435,5586,5435,5567,5425,5567,5425,5586xe" filled="true" fillcolor="#000000" stroked="false">
                <v:path arrowok="t"/>
                <v:fill type="solid"/>
              </v:shape>
            </v:group>
            <v:group style="position:absolute;left:5425;top:5586;width:10;height:20" coordorigin="5425,5586" coordsize="10,20">
              <v:shape style="position:absolute;left:5425;top:5586;width:10;height:20" coordorigin="5425,5586" coordsize="10,20" path="m5425,5605l5435,5605,5435,5586,5425,5586,5425,5605xe" filled="true" fillcolor="#000000" stroked="false">
                <v:path arrowok="t"/>
                <v:fill type="solid"/>
              </v:shape>
            </v:group>
            <v:group style="position:absolute;left:5425;top:5605;width:10;height:20" coordorigin="5425,5605" coordsize="10,20">
              <v:shape style="position:absolute;left:5425;top:5605;width:10;height:20" coordorigin="5425,5605" coordsize="10,20" path="m5425,5625l5435,5625,5435,5605,5425,5605,5425,5625xe" filled="true" fillcolor="#000000" stroked="false">
                <v:path arrowok="t"/>
                <v:fill type="solid"/>
              </v:shape>
            </v:group>
            <v:group style="position:absolute;left:5425;top:5625;width:10;height:20" coordorigin="5425,5625" coordsize="10,20">
              <v:shape style="position:absolute;left:5425;top:5625;width:10;height:20" coordorigin="5425,5625" coordsize="10,20" path="m5425,5644l5435,5644,5435,5625,5425,5625,5425,5644xe" filled="true" fillcolor="#000000" stroked="false">
                <v:path arrowok="t"/>
                <v:fill type="solid"/>
              </v:shape>
            </v:group>
            <v:group style="position:absolute;left:5425;top:5644;width:10;height:20" coordorigin="5425,5644" coordsize="10,20">
              <v:shape style="position:absolute;left:5425;top:5644;width:10;height:20" coordorigin="5425,5644" coordsize="10,20" path="m5425,5663l5435,5663,5435,5644,5425,5644,5425,5663xe" filled="true" fillcolor="#000000" stroked="false">
                <v:path arrowok="t"/>
                <v:fill type="solid"/>
              </v:shape>
            </v:group>
            <v:group style="position:absolute;left:5425;top:5663;width:10;height:20" coordorigin="5425,5663" coordsize="10,20">
              <v:shape style="position:absolute;left:5425;top:5663;width:10;height:20" coordorigin="5425,5663" coordsize="10,20" path="m5425,5682l5435,5682,5435,5663,5425,5663,5425,5682xe" filled="true" fillcolor="#000000" stroked="false">
                <v:path arrowok="t"/>
                <v:fill type="solid"/>
              </v:shape>
            </v:group>
            <v:group style="position:absolute;left:5425;top:5682;width:10;height:20" coordorigin="5425,5682" coordsize="10,20">
              <v:shape style="position:absolute;left:5425;top:5682;width:10;height:20" coordorigin="5425,5682" coordsize="10,20" path="m5425,5701l5435,5701,5435,5682,5425,5682,5425,5701xe" filled="true" fillcolor="#000000" stroked="false">
                <v:path arrowok="t"/>
                <v:fill type="solid"/>
              </v:shape>
            </v:group>
            <v:group style="position:absolute;left:5425;top:5701;width:10;height:20" coordorigin="5425,5701" coordsize="10,20">
              <v:shape style="position:absolute;left:5425;top:5701;width:10;height:20" coordorigin="5425,5701" coordsize="10,20" path="m5425,5721l5435,5721,5435,5701,5425,5701,5425,5721xe" filled="true" fillcolor="#000000" stroked="false">
                <v:path arrowok="t"/>
                <v:fill type="solid"/>
              </v:shape>
            </v:group>
            <v:group style="position:absolute;left:5425;top:5721;width:10;height:20" coordorigin="5425,5721" coordsize="10,20">
              <v:shape style="position:absolute;left:5425;top:5721;width:10;height:20" coordorigin="5425,5721" coordsize="10,20" path="m5425,5740l5435,5740,5435,5721,5425,5721,5425,5740xe" filled="true" fillcolor="#000000" stroked="false">
                <v:path arrowok="t"/>
                <v:fill type="solid"/>
              </v:shape>
            </v:group>
            <v:group style="position:absolute;left:5425;top:5740;width:10;height:20" coordorigin="5425,5740" coordsize="10,20">
              <v:shape style="position:absolute;left:5425;top:5740;width:10;height:20" coordorigin="5425,5740" coordsize="10,20" path="m5425,5759l5435,5759,5435,5740,5425,5740,5425,5759xe" filled="true" fillcolor="#000000" stroked="false">
                <v:path arrowok="t"/>
                <v:fill type="solid"/>
              </v:shape>
            </v:group>
            <v:group style="position:absolute;left:5425;top:5759;width:10;height:20" coordorigin="5425,5759" coordsize="10,20">
              <v:shape style="position:absolute;left:5425;top:5759;width:10;height:20" coordorigin="5425,5759" coordsize="10,20" path="m5425,5778l5435,5778,5435,5759,5425,5759,5425,5778xe" filled="true" fillcolor="#000000" stroked="false">
                <v:path arrowok="t"/>
                <v:fill type="solid"/>
              </v:shape>
            </v:group>
            <v:group style="position:absolute;left:5425;top:5778;width:10;height:20" coordorigin="5425,5778" coordsize="10,20">
              <v:shape style="position:absolute;left:5425;top:5778;width:10;height:20" coordorigin="5425,5778" coordsize="10,20" path="m5425,5797l5435,5797,5435,5778,5425,5778,5425,5797xe" filled="true" fillcolor="#000000" stroked="false">
                <v:path arrowok="t"/>
                <v:fill type="solid"/>
              </v:shape>
            </v:group>
            <v:group style="position:absolute;left:5425;top:5797;width:10;height:20" coordorigin="5425,5797" coordsize="10,20">
              <v:shape style="position:absolute;left:5425;top:5797;width:10;height:20" coordorigin="5425,5797" coordsize="10,20" path="m5425,5817l5435,5817,5435,5797,5425,5797,5425,5817xe" filled="true" fillcolor="#000000" stroked="false">
                <v:path arrowok="t"/>
                <v:fill type="solid"/>
              </v:shape>
            </v:group>
            <v:group style="position:absolute;left:5425;top:5817;width:10;height:20" coordorigin="5425,5817" coordsize="10,20">
              <v:shape style="position:absolute;left:5425;top:5817;width:10;height:20" coordorigin="5425,5817" coordsize="10,20" path="m5425,5836l5435,5836,5435,5817,5425,5817,5425,5836xe" filled="true" fillcolor="#000000" stroked="false">
                <v:path arrowok="t"/>
                <v:fill type="solid"/>
              </v:shape>
            </v:group>
            <v:group style="position:absolute;left:5425;top:5836;width:10;height:20" coordorigin="5425,5836" coordsize="10,20">
              <v:shape style="position:absolute;left:5425;top:5836;width:10;height:20" coordorigin="5425,5836" coordsize="10,20" path="m5425,5855l5435,5855,5435,5836,5425,5836,5425,5855xe" filled="true" fillcolor="#000000" stroked="false">
                <v:path arrowok="t"/>
                <v:fill type="solid"/>
              </v:shape>
            </v:group>
            <v:group style="position:absolute;left:5425;top:5855;width:10;height:20" coordorigin="5425,5855" coordsize="10,20">
              <v:shape style="position:absolute;left:5425;top:5855;width:10;height:20" coordorigin="5425,5855" coordsize="10,20" path="m5425,5874l5435,5874,5435,5855,5425,5855,5425,5874xe" filled="true" fillcolor="#000000" stroked="false">
                <v:path arrowok="t"/>
                <v:fill type="solid"/>
              </v:shape>
            </v:group>
            <v:group style="position:absolute;left:5425;top:5874;width:10;height:20" coordorigin="5425,5874" coordsize="10,20">
              <v:shape style="position:absolute;left:5425;top:5874;width:10;height:20" coordorigin="5425,5874" coordsize="10,20" path="m5425,5893l5435,5893,5435,5874,5425,5874,5425,5893xe" filled="true" fillcolor="#000000" stroked="false">
                <v:path arrowok="t"/>
                <v:fill type="solid"/>
              </v:shape>
            </v:group>
            <v:group style="position:absolute;left:5425;top:5893;width:10;height:20" coordorigin="5425,5893" coordsize="10,20">
              <v:shape style="position:absolute;left:5425;top:5893;width:10;height:20" coordorigin="5425,5893" coordsize="10,20" path="m5425,5913l5435,5913,5435,5893,5425,5893,5425,5913xe" filled="true" fillcolor="#000000" stroked="false">
                <v:path arrowok="t"/>
                <v:fill type="solid"/>
              </v:shape>
            </v:group>
            <v:group style="position:absolute;left:5425;top:5913;width:10;height:20" coordorigin="5425,5913" coordsize="10,20">
              <v:shape style="position:absolute;left:5425;top:5913;width:10;height:20" coordorigin="5425,5913" coordsize="10,20" path="m5425,5932l5435,5932,5435,5913,5425,5913,5425,5932xe" filled="true" fillcolor="#000000" stroked="false">
                <v:path arrowok="t"/>
                <v:fill type="solid"/>
              </v:shape>
            </v:group>
            <v:group style="position:absolute;left:5425;top:5932;width:10;height:20" coordorigin="5425,5932" coordsize="10,20">
              <v:shape style="position:absolute;left:5425;top:5932;width:10;height:20" coordorigin="5425,5932" coordsize="10,20" path="m5425,5951l5435,5951,5435,5932,5425,5932,5425,5951xe" filled="true" fillcolor="#000000" stroked="false">
                <v:path arrowok="t"/>
                <v:fill type="solid"/>
              </v:shape>
            </v:group>
            <v:group style="position:absolute;left:5425;top:5951;width:10;height:20" coordorigin="5425,5951" coordsize="10,20">
              <v:shape style="position:absolute;left:5425;top:5951;width:10;height:20" coordorigin="5425,5951" coordsize="10,20" path="m5425,5970l5435,5970,5435,5951,5425,5951,5425,5970xe" filled="true" fillcolor="#000000" stroked="false">
                <v:path arrowok="t"/>
                <v:fill type="solid"/>
              </v:shape>
            </v:group>
            <v:group style="position:absolute;left:5425;top:5970;width:10;height:20" coordorigin="5425,5970" coordsize="10,20">
              <v:shape style="position:absolute;left:5425;top:5970;width:10;height:20" coordorigin="5425,5970" coordsize="10,20" path="m5425,5989l5435,5989,5435,5970,5425,5970,5425,5989xe" filled="true" fillcolor="#000000" stroked="false">
                <v:path arrowok="t"/>
                <v:fill type="solid"/>
              </v:shape>
            </v:group>
            <v:group style="position:absolute;left:5425;top:5989;width:10;height:20" coordorigin="5425,5989" coordsize="10,20">
              <v:shape style="position:absolute;left:5425;top:5989;width:10;height:20" coordorigin="5425,5989" coordsize="10,20" path="m5425,6009l5435,6009,5435,5989,5425,5989,5425,6009xe" filled="true" fillcolor="#000000" stroked="false">
                <v:path arrowok="t"/>
                <v:fill type="solid"/>
              </v:shape>
            </v:group>
            <v:group style="position:absolute;left:5425;top:6009;width:10;height:20" coordorigin="5425,6009" coordsize="10,20">
              <v:shape style="position:absolute;left:5425;top:6009;width:10;height:20" coordorigin="5425,6009" coordsize="10,20" path="m5425,6028l5435,6028,5435,6009,5425,6009,5425,6028xe" filled="true" fillcolor="#000000" stroked="false">
                <v:path arrowok="t"/>
                <v:fill type="solid"/>
              </v:shape>
            </v:group>
            <v:group style="position:absolute;left:6327;top:4703;width:10;height:20" coordorigin="6327,4703" coordsize="10,20">
              <v:shape style="position:absolute;left:6327;top:4703;width:10;height:20" coordorigin="6327,4703" coordsize="10,20" path="m6327,4722l6337,4722,6337,4703,6327,4703,6327,4722xe" filled="true" fillcolor="#000000" stroked="false">
                <v:path arrowok="t"/>
                <v:fill type="solid"/>
              </v:shape>
            </v:group>
            <v:group style="position:absolute;left:6327;top:4722;width:10;height:20" coordorigin="6327,4722" coordsize="10,20">
              <v:shape style="position:absolute;left:6327;top:4722;width:10;height:20" coordorigin="6327,4722" coordsize="10,20" path="m6327,4741l6337,4741,6337,4722,6327,4722,6327,4741xe" filled="true" fillcolor="#000000" stroked="false">
                <v:path arrowok="t"/>
                <v:fill type="solid"/>
              </v:shape>
            </v:group>
            <v:group style="position:absolute;left:6327;top:4741;width:10;height:20" coordorigin="6327,4741" coordsize="10,20">
              <v:shape style="position:absolute;left:6327;top:4741;width:10;height:20" coordorigin="6327,4741" coordsize="10,20" path="m6327,4761l6337,4761,6337,4741,6327,4741,6327,4761xe" filled="true" fillcolor="#000000" stroked="false">
                <v:path arrowok="t"/>
                <v:fill type="solid"/>
              </v:shape>
            </v:group>
            <v:group style="position:absolute;left:6327;top:4761;width:10;height:20" coordorigin="6327,4761" coordsize="10,20">
              <v:shape style="position:absolute;left:6327;top:4761;width:10;height:20" coordorigin="6327,4761" coordsize="10,20" path="m6327,4780l6337,4780,6337,4761,6327,4761,6327,4780xe" filled="true" fillcolor="#000000" stroked="false">
                <v:path arrowok="t"/>
                <v:fill type="solid"/>
              </v:shape>
            </v:group>
            <v:group style="position:absolute;left:6327;top:4780;width:10;height:20" coordorigin="6327,4780" coordsize="10,20">
              <v:shape style="position:absolute;left:6327;top:4780;width:10;height:20" coordorigin="6327,4780" coordsize="10,20" path="m6327,4799l6337,4799,6337,4780,6327,4780,6327,4799xe" filled="true" fillcolor="#000000" stroked="false">
                <v:path arrowok="t"/>
                <v:fill type="solid"/>
              </v:shape>
            </v:group>
            <v:group style="position:absolute;left:6327;top:4799;width:10;height:20" coordorigin="6327,4799" coordsize="10,20">
              <v:shape style="position:absolute;left:6327;top:4799;width:10;height:20" coordorigin="6327,4799" coordsize="10,20" path="m6327,4818l6337,4818,6337,4799,6327,4799,6327,4818xe" filled="true" fillcolor="#000000" stroked="false">
                <v:path arrowok="t"/>
                <v:fill type="solid"/>
              </v:shape>
            </v:group>
            <v:group style="position:absolute;left:6327;top:4818;width:10;height:20" coordorigin="6327,4818" coordsize="10,20">
              <v:shape style="position:absolute;left:6327;top:4818;width:10;height:20" coordorigin="6327,4818" coordsize="10,20" path="m6327,4837l6337,4837,6337,4818,6327,4818,6327,4837xe" filled="true" fillcolor="#000000" stroked="false">
                <v:path arrowok="t"/>
                <v:fill type="solid"/>
              </v:shape>
            </v:group>
            <v:group style="position:absolute;left:6327;top:4837;width:10;height:20" coordorigin="6327,4837" coordsize="10,20">
              <v:shape style="position:absolute;left:6327;top:4837;width:10;height:20" coordorigin="6327,4837" coordsize="10,20" path="m6327,4857l6337,4857,6337,4837,6327,4837,6327,4857xe" filled="true" fillcolor="#000000" stroked="false">
                <v:path arrowok="t"/>
                <v:fill type="solid"/>
              </v:shape>
            </v:group>
            <v:group style="position:absolute;left:6327;top:4857;width:10;height:20" coordorigin="6327,4857" coordsize="10,20">
              <v:shape style="position:absolute;left:6327;top:4857;width:10;height:20" coordorigin="6327,4857" coordsize="10,20" path="m6327,4876l6337,4876,6337,4857,6327,4857,6327,4876xe" filled="true" fillcolor="#000000" stroked="false">
                <v:path arrowok="t"/>
                <v:fill type="solid"/>
              </v:shape>
            </v:group>
            <v:group style="position:absolute;left:6327;top:4876;width:10;height:20" coordorigin="6327,4876" coordsize="10,20">
              <v:shape style="position:absolute;left:6327;top:4876;width:10;height:20" coordorigin="6327,4876" coordsize="10,20" path="m6327,4895l6337,4895,6337,4876,6327,4876,6327,4895xe" filled="true" fillcolor="#000000" stroked="false">
                <v:path arrowok="t"/>
                <v:fill type="solid"/>
              </v:shape>
            </v:group>
            <v:group style="position:absolute;left:6327;top:4895;width:10;height:20" coordorigin="6327,4895" coordsize="10,20">
              <v:shape style="position:absolute;left:6327;top:4895;width:10;height:20" coordorigin="6327,4895" coordsize="10,20" path="m6327,4914l6337,4914,6337,4895,6327,4895,6327,4914xe" filled="true" fillcolor="#000000" stroked="false">
                <v:path arrowok="t"/>
                <v:fill type="solid"/>
              </v:shape>
            </v:group>
            <v:group style="position:absolute;left:6327;top:4914;width:10;height:20" coordorigin="6327,4914" coordsize="10,20">
              <v:shape style="position:absolute;left:6327;top:4914;width:10;height:20" coordorigin="6327,4914" coordsize="10,20" path="m6327,4933l6337,4933,6337,4914,6327,4914,6327,4933xe" filled="true" fillcolor="#000000" stroked="false">
                <v:path arrowok="t"/>
                <v:fill type="solid"/>
              </v:shape>
            </v:group>
            <v:group style="position:absolute;left:6327;top:4933;width:10;height:20" coordorigin="6327,4933" coordsize="10,20">
              <v:shape style="position:absolute;left:6327;top:4933;width:10;height:20" coordorigin="6327,4933" coordsize="10,20" path="m6327,4953l6337,4953,6337,4933,6327,4933,6327,4953xe" filled="true" fillcolor="#000000" stroked="false">
                <v:path arrowok="t"/>
                <v:fill type="solid"/>
              </v:shape>
            </v:group>
            <v:group style="position:absolute;left:6327;top:4953;width:10;height:20" coordorigin="6327,4953" coordsize="10,20">
              <v:shape style="position:absolute;left:6327;top:4953;width:10;height:20" coordorigin="6327,4953" coordsize="10,20" path="m6327,4972l6337,4972,6337,4953,6327,4953,6327,4972xe" filled="true" fillcolor="#000000" stroked="false">
                <v:path arrowok="t"/>
                <v:fill type="solid"/>
              </v:shape>
            </v:group>
            <v:group style="position:absolute;left:6327;top:4972;width:10;height:20" coordorigin="6327,4972" coordsize="10,20">
              <v:shape style="position:absolute;left:6327;top:4972;width:10;height:20" coordorigin="6327,4972" coordsize="10,20" path="m6327,4991l6337,4991,6337,4972,6327,4972,6327,4991xe" filled="true" fillcolor="#000000" stroked="false">
                <v:path arrowok="t"/>
                <v:fill type="solid"/>
              </v:shape>
            </v:group>
            <v:group style="position:absolute;left:6327;top:4991;width:10;height:20" coordorigin="6327,4991" coordsize="10,20">
              <v:shape style="position:absolute;left:6327;top:4991;width:10;height:20" coordorigin="6327,4991" coordsize="10,20" path="m6327,5010l6337,5010,6337,4991,6327,4991,6327,5010xe" filled="true" fillcolor="#000000" stroked="false">
                <v:path arrowok="t"/>
                <v:fill type="solid"/>
              </v:shape>
            </v:group>
            <v:group style="position:absolute;left:6327;top:5010;width:10;height:20" coordorigin="6327,5010" coordsize="10,20">
              <v:shape style="position:absolute;left:6327;top:5010;width:10;height:20" coordorigin="6327,5010" coordsize="10,20" path="m6327,5029l6337,5029,6337,5010,6327,5010,6327,5029xe" filled="true" fillcolor="#000000" stroked="false">
                <v:path arrowok="t"/>
                <v:fill type="solid"/>
              </v:shape>
            </v:group>
            <v:group style="position:absolute;left:6327;top:5029;width:10;height:20" coordorigin="6327,5029" coordsize="10,20">
              <v:shape style="position:absolute;left:6327;top:5029;width:10;height:20" coordorigin="6327,5029" coordsize="10,20" path="m6327,5049l6337,5049,6337,5029,6327,5029,6327,5049xe" filled="true" fillcolor="#000000" stroked="false">
                <v:path arrowok="t"/>
                <v:fill type="solid"/>
              </v:shape>
            </v:group>
            <v:group style="position:absolute;left:6327;top:5049;width:10;height:20" coordorigin="6327,5049" coordsize="10,20">
              <v:shape style="position:absolute;left:6327;top:5049;width:10;height:20" coordorigin="6327,5049" coordsize="10,20" path="m6327,5068l6337,5068,6337,5049,6327,5049,6327,5068xe" filled="true" fillcolor="#000000" stroked="false">
                <v:path arrowok="t"/>
                <v:fill type="solid"/>
              </v:shape>
            </v:group>
            <v:group style="position:absolute;left:6327;top:5068;width:10;height:20" coordorigin="6327,5068" coordsize="10,20">
              <v:shape style="position:absolute;left:6327;top:5068;width:10;height:20" coordorigin="6327,5068" coordsize="10,20" path="m6327,5087l6337,5087,6337,5068,6327,5068,6327,5087xe" filled="true" fillcolor="#000000" stroked="false">
                <v:path arrowok="t"/>
                <v:fill type="solid"/>
              </v:shape>
            </v:group>
            <v:group style="position:absolute;left:6327;top:5087;width:10;height:20" coordorigin="6327,5087" coordsize="10,20">
              <v:shape style="position:absolute;left:6327;top:5087;width:10;height:20" coordorigin="6327,5087" coordsize="10,20" path="m6327,5106l6337,5106,6337,5087,6327,5087,6327,5106xe" filled="true" fillcolor="#000000" stroked="false">
                <v:path arrowok="t"/>
                <v:fill type="solid"/>
              </v:shape>
            </v:group>
            <v:group style="position:absolute;left:6327;top:5106;width:10;height:20" coordorigin="6327,5106" coordsize="10,20">
              <v:shape style="position:absolute;left:6327;top:5106;width:10;height:20" coordorigin="6327,5106" coordsize="10,20" path="m6327,5125l6337,5125,6337,5106,6327,5106,6327,5125xe" filled="true" fillcolor="#000000" stroked="false">
                <v:path arrowok="t"/>
                <v:fill type="solid"/>
              </v:shape>
            </v:group>
            <v:group style="position:absolute;left:6327;top:5125;width:10;height:20" coordorigin="6327,5125" coordsize="10,20">
              <v:shape style="position:absolute;left:6327;top:5125;width:10;height:20" coordorigin="6327,5125" coordsize="10,20" path="m6327,5145l6337,5145,6337,5125,6327,5125,6327,5145xe" filled="true" fillcolor="#000000" stroked="false">
                <v:path arrowok="t"/>
                <v:fill type="solid"/>
              </v:shape>
            </v:group>
            <v:group style="position:absolute;left:6327;top:5145;width:10;height:20" coordorigin="6327,5145" coordsize="10,20">
              <v:shape style="position:absolute;left:6327;top:5145;width:10;height:20" coordorigin="6327,5145" coordsize="10,20" path="m6327,5164l6337,5164,6337,5145,6327,5145,6327,5164xe" filled="true" fillcolor="#000000" stroked="false">
                <v:path arrowok="t"/>
                <v:fill type="solid"/>
              </v:shape>
            </v:group>
            <v:group style="position:absolute;left:6327;top:5164;width:10;height:20" coordorigin="6327,5164" coordsize="10,20">
              <v:shape style="position:absolute;left:6327;top:5164;width:10;height:20" coordorigin="6327,5164" coordsize="10,20" path="m6327,5183l6337,5183,6337,5164,6327,5164,6327,5183xe" filled="true" fillcolor="#000000" stroked="false">
                <v:path arrowok="t"/>
                <v:fill type="solid"/>
              </v:shape>
            </v:group>
            <v:group style="position:absolute;left:6327;top:5183;width:10;height:20" coordorigin="6327,5183" coordsize="10,20">
              <v:shape style="position:absolute;left:6327;top:5183;width:10;height:20" coordorigin="6327,5183" coordsize="10,20" path="m6327,5202l6337,5202,6337,5183,6327,5183,6327,5202xe" filled="true" fillcolor="#000000" stroked="false">
                <v:path arrowok="t"/>
                <v:fill type="solid"/>
              </v:shape>
            </v:group>
            <v:group style="position:absolute;left:6327;top:5202;width:10;height:20" coordorigin="6327,5202" coordsize="10,20">
              <v:shape style="position:absolute;left:6327;top:5202;width:10;height:20" coordorigin="6327,5202" coordsize="10,20" path="m6327,5221l6337,5221,6337,5202,6327,5202,6327,5221xe" filled="true" fillcolor="#000000" stroked="false">
                <v:path arrowok="t"/>
                <v:fill type="solid"/>
              </v:shape>
            </v:group>
            <v:group style="position:absolute;left:6327;top:5221;width:10;height:20" coordorigin="6327,5221" coordsize="10,20">
              <v:shape style="position:absolute;left:6327;top:5221;width:10;height:20" coordorigin="6327,5221" coordsize="10,20" path="m6327,5241l6337,5241,6337,5221,6327,5221,6327,5241xe" filled="true" fillcolor="#000000" stroked="false">
                <v:path arrowok="t"/>
                <v:fill type="solid"/>
              </v:shape>
            </v:group>
            <v:group style="position:absolute;left:6327;top:5241;width:10;height:20" coordorigin="6327,5241" coordsize="10,20">
              <v:shape style="position:absolute;left:6327;top:5241;width:10;height:20" coordorigin="6327,5241" coordsize="10,20" path="m6327,5260l6337,5260,6337,5241,6327,5241,6327,5260xe" filled="true" fillcolor="#000000" stroked="false">
                <v:path arrowok="t"/>
                <v:fill type="solid"/>
              </v:shape>
            </v:group>
            <v:group style="position:absolute;left:6327;top:5260;width:10;height:20" coordorigin="6327,5260" coordsize="10,20">
              <v:shape style="position:absolute;left:6327;top:5260;width:10;height:20" coordorigin="6327,5260" coordsize="10,20" path="m6327,5279l6337,5279,6337,5260,6327,5260,6327,5279xe" filled="true" fillcolor="#000000" stroked="false">
                <v:path arrowok="t"/>
                <v:fill type="solid"/>
              </v:shape>
            </v:group>
            <v:group style="position:absolute;left:6327;top:5279;width:10;height:20" coordorigin="6327,5279" coordsize="10,20">
              <v:shape style="position:absolute;left:6327;top:5279;width:10;height:20" coordorigin="6327,5279" coordsize="10,20" path="m6327,5298l6337,5298,6337,5279,6327,5279,6327,5298xe" filled="true" fillcolor="#000000" stroked="false">
                <v:path arrowok="t"/>
                <v:fill type="solid"/>
              </v:shape>
            </v:group>
            <v:group style="position:absolute;left:6327;top:5298;width:10;height:20" coordorigin="6327,5298" coordsize="10,20">
              <v:shape style="position:absolute;left:6327;top:5298;width:10;height:20" coordorigin="6327,5298" coordsize="10,20" path="m6327,5317l6337,5317,6337,5298,6327,5298,6327,5317xe" filled="true" fillcolor="#000000" stroked="false">
                <v:path arrowok="t"/>
                <v:fill type="solid"/>
              </v:shape>
            </v:group>
            <v:group style="position:absolute;left:6327;top:5317;width:10;height:20" coordorigin="6327,5317" coordsize="10,20">
              <v:shape style="position:absolute;left:6327;top:5317;width:10;height:20" coordorigin="6327,5317" coordsize="10,20" path="m6327,5337l6337,5337,6337,5317,6327,5317,6327,5337xe" filled="true" fillcolor="#000000" stroked="false">
                <v:path arrowok="t"/>
                <v:fill type="solid"/>
              </v:shape>
            </v:group>
            <v:group style="position:absolute;left:6327;top:5337;width:10;height:20" coordorigin="6327,5337" coordsize="10,20">
              <v:shape style="position:absolute;left:6327;top:5337;width:10;height:20" coordorigin="6327,5337" coordsize="10,20" path="m6327,5356l6337,5356,6337,5337,6327,5337,6327,5356xe" filled="true" fillcolor="#000000" stroked="false">
                <v:path arrowok="t"/>
                <v:fill type="solid"/>
              </v:shape>
            </v:group>
            <v:group style="position:absolute;left:6327;top:5356;width:10;height:20" coordorigin="6327,5356" coordsize="10,20">
              <v:shape style="position:absolute;left:6327;top:5356;width:10;height:20" coordorigin="6327,5356" coordsize="10,20" path="m6327,5375l6337,5375,6337,5356,6327,5356,6327,5375xe" filled="true" fillcolor="#000000" stroked="false">
                <v:path arrowok="t"/>
                <v:fill type="solid"/>
              </v:shape>
            </v:group>
            <v:group style="position:absolute;left:6327;top:5375;width:10;height:20" coordorigin="6327,5375" coordsize="10,20">
              <v:shape style="position:absolute;left:6327;top:5375;width:10;height:20" coordorigin="6327,5375" coordsize="10,20" path="m6327,5394l6337,5394,6337,5375,6327,5375,6327,5394xe" filled="true" fillcolor="#000000" stroked="false">
                <v:path arrowok="t"/>
                <v:fill type="solid"/>
              </v:shape>
            </v:group>
            <v:group style="position:absolute;left:6327;top:5394;width:10;height:20" coordorigin="6327,5394" coordsize="10,20">
              <v:shape style="position:absolute;left:6327;top:5394;width:10;height:20" coordorigin="6327,5394" coordsize="10,20" path="m6327,5413l6337,5413,6337,5394,6327,5394,6327,5413xe" filled="true" fillcolor="#000000" stroked="false">
                <v:path arrowok="t"/>
                <v:fill type="solid"/>
              </v:shape>
            </v:group>
            <v:group style="position:absolute;left:6327;top:5413;width:10;height:20" coordorigin="6327,5413" coordsize="10,20">
              <v:shape style="position:absolute;left:6327;top:5413;width:10;height:20" coordorigin="6327,5413" coordsize="10,20" path="m6327,5433l6337,5433,6337,5413,6327,5413,6327,5433xe" filled="true" fillcolor="#000000" stroked="false">
                <v:path arrowok="t"/>
                <v:fill type="solid"/>
              </v:shape>
            </v:group>
            <v:group style="position:absolute;left:6327;top:5433;width:10;height:20" coordorigin="6327,5433" coordsize="10,20">
              <v:shape style="position:absolute;left:6327;top:5433;width:10;height:20" coordorigin="6327,5433" coordsize="10,20" path="m6327,5452l6337,5452,6337,5433,6327,5433,6327,5452xe" filled="true" fillcolor="#000000" stroked="false">
                <v:path arrowok="t"/>
                <v:fill type="solid"/>
              </v:shape>
            </v:group>
            <v:group style="position:absolute;left:6327;top:5452;width:10;height:20" coordorigin="6327,5452" coordsize="10,20">
              <v:shape style="position:absolute;left:6327;top:5452;width:10;height:20" coordorigin="6327,5452" coordsize="10,20" path="m6327,5471l6337,5471,6337,5452,6327,5452,6327,5471xe" filled="true" fillcolor="#000000" stroked="false">
                <v:path arrowok="t"/>
                <v:fill type="solid"/>
              </v:shape>
            </v:group>
            <v:group style="position:absolute;left:6327;top:5471;width:10;height:20" coordorigin="6327,5471" coordsize="10,20">
              <v:shape style="position:absolute;left:6327;top:5471;width:10;height:20" coordorigin="6327,5471" coordsize="10,20" path="m6327,5490l6337,5490,6337,5471,6327,5471,6327,5490xe" filled="true" fillcolor="#000000" stroked="false">
                <v:path arrowok="t"/>
                <v:fill type="solid"/>
              </v:shape>
            </v:group>
            <v:group style="position:absolute;left:6327;top:5490;width:10;height:20" coordorigin="6327,5490" coordsize="10,20">
              <v:shape style="position:absolute;left:6327;top:5490;width:10;height:20" coordorigin="6327,5490" coordsize="10,20" path="m6327,5509l6337,5509,6337,5490,6327,5490,6327,5509xe" filled="true" fillcolor="#000000" stroked="false">
                <v:path arrowok="t"/>
                <v:fill type="solid"/>
              </v:shape>
            </v:group>
            <v:group style="position:absolute;left:6327;top:5509;width:10;height:20" coordorigin="6327,5509" coordsize="10,20">
              <v:shape style="position:absolute;left:6327;top:5509;width:10;height:20" coordorigin="6327,5509" coordsize="10,20" path="m6327,5529l6337,5529,6337,5509,6327,5509,6327,5529xe" filled="true" fillcolor="#000000" stroked="false">
                <v:path arrowok="t"/>
                <v:fill type="solid"/>
              </v:shape>
            </v:group>
            <v:group style="position:absolute;left:6327;top:5529;width:10;height:20" coordorigin="6327,5529" coordsize="10,20">
              <v:shape style="position:absolute;left:6327;top:5529;width:10;height:20" coordorigin="6327,5529" coordsize="10,20" path="m6327,5548l6337,5548,6337,5529,6327,5529,6327,5548xe" filled="true" fillcolor="#000000" stroked="false">
                <v:path arrowok="t"/>
                <v:fill type="solid"/>
              </v:shape>
            </v:group>
            <v:group style="position:absolute;left:6327;top:5548;width:10;height:20" coordorigin="6327,5548" coordsize="10,20">
              <v:shape style="position:absolute;left:6327;top:5548;width:10;height:20" coordorigin="6327,5548" coordsize="10,20" path="m6327,5567l6337,5567,6337,5548,6327,5548,6327,5567xe" filled="true" fillcolor="#000000" stroked="false">
                <v:path arrowok="t"/>
                <v:fill type="solid"/>
              </v:shape>
            </v:group>
            <v:group style="position:absolute;left:6327;top:5567;width:10;height:20" coordorigin="6327,5567" coordsize="10,20">
              <v:shape style="position:absolute;left:6327;top:5567;width:10;height:20" coordorigin="6327,5567" coordsize="10,20" path="m6327,5586l6337,5586,6337,5567,6327,5567,6327,5586xe" filled="true" fillcolor="#000000" stroked="false">
                <v:path arrowok="t"/>
                <v:fill type="solid"/>
              </v:shape>
            </v:group>
            <v:group style="position:absolute;left:6327;top:5586;width:10;height:20" coordorigin="6327,5586" coordsize="10,20">
              <v:shape style="position:absolute;left:6327;top:5586;width:10;height:20" coordorigin="6327,5586" coordsize="10,20" path="m6327,5605l6337,5605,6337,5586,6327,5586,6327,5605xe" filled="true" fillcolor="#000000" stroked="false">
                <v:path arrowok="t"/>
                <v:fill type="solid"/>
              </v:shape>
            </v:group>
            <v:group style="position:absolute;left:6327;top:5605;width:10;height:20" coordorigin="6327,5605" coordsize="10,20">
              <v:shape style="position:absolute;left:6327;top:5605;width:10;height:20" coordorigin="6327,5605" coordsize="10,20" path="m6327,5625l6337,5625,6337,5605,6327,5605,6327,5625xe" filled="true" fillcolor="#000000" stroked="false">
                <v:path arrowok="t"/>
                <v:fill type="solid"/>
              </v:shape>
            </v:group>
            <v:group style="position:absolute;left:6327;top:5625;width:10;height:20" coordorigin="6327,5625" coordsize="10,20">
              <v:shape style="position:absolute;left:6327;top:5625;width:10;height:20" coordorigin="6327,5625" coordsize="10,20" path="m6327,5644l6337,5644,6337,5625,6327,5625,6327,5644xe" filled="true" fillcolor="#000000" stroked="false">
                <v:path arrowok="t"/>
                <v:fill type="solid"/>
              </v:shape>
            </v:group>
            <v:group style="position:absolute;left:6327;top:5644;width:10;height:20" coordorigin="6327,5644" coordsize="10,20">
              <v:shape style="position:absolute;left:6327;top:5644;width:10;height:20" coordorigin="6327,5644" coordsize="10,20" path="m6327,5663l6337,5663,6337,5644,6327,5644,6327,5663xe" filled="true" fillcolor="#000000" stroked="false">
                <v:path arrowok="t"/>
                <v:fill type="solid"/>
              </v:shape>
            </v:group>
            <v:group style="position:absolute;left:6327;top:5663;width:10;height:20" coordorigin="6327,5663" coordsize="10,20">
              <v:shape style="position:absolute;left:6327;top:5663;width:10;height:20" coordorigin="6327,5663" coordsize="10,20" path="m6327,5682l6337,5682,6337,5663,6327,5663,6327,5682xe" filled="true" fillcolor="#000000" stroked="false">
                <v:path arrowok="t"/>
                <v:fill type="solid"/>
              </v:shape>
            </v:group>
            <v:group style="position:absolute;left:6327;top:5682;width:10;height:20" coordorigin="6327,5682" coordsize="10,20">
              <v:shape style="position:absolute;left:6327;top:5682;width:10;height:20" coordorigin="6327,5682" coordsize="10,20" path="m6327,5701l6337,5701,6337,5682,6327,5682,6327,5701xe" filled="true" fillcolor="#000000" stroked="false">
                <v:path arrowok="t"/>
                <v:fill type="solid"/>
              </v:shape>
            </v:group>
            <v:group style="position:absolute;left:6327;top:5701;width:10;height:20" coordorigin="6327,5701" coordsize="10,20">
              <v:shape style="position:absolute;left:6327;top:5701;width:10;height:20" coordorigin="6327,5701" coordsize="10,20" path="m6327,5721l6337,5721,6337,5701,6327,5701,6327,5721xe" filled="true" fillcolor="#000000" stroked="false">
                <v:path arrowok="t"/>
                <v:fill type="solid"/>
              </v:shape>
            </v:group>
            <v:group style="position:absolute;left:6327;top:5721;width:10;height:20" coordorigin="6327,5721" coordsize="10,20">
              <v:shape style="position:absolute;left:6327;top:5721;width:10;height:20" coordorigin="6327,5721" coordsize="10,20" path="m6327,5740l6337,5740,6337,5721,6327,5721,6327,5740xe" filled="true" fillcolor="#000000" stroked="false">
                <v:path arrowok="t"/>
                <v:fill type="solid"/>
              </v:shape>
            </v:group>
            <v:group style="position:absolute;left:6327;top:5740;width:10;height:20" coordorigin="6327,5740" coordsize="10,20">
              <v:shape style="position:absolute;left:6327;top:5740;width:10;height:20" coordorigin="6327,5740" coordsize="10,20" path="m6327,5759l6337,5759,6337,5740,6327,5740,6327,5759xe" filled="true" fillcolor="#000000" stroked="false">
                <v:path arrowok="t"/>
                <v:fill type="solid"/>
              </v:shape>
            </v:group>
            <v:group style="position:absolute;left:6327;top:5759;width:10;height:20" coordorigin="6327,5759" coordsize="10,20">
              <v:shape style="position:absolute;left:6327;top:5759;width:10;height:20" coordorigin="6327,5759" coordsize="10,20" path="m6327,5778l6337,5778,6337,5759,6327,5759,6327,5778xe" filled="true" fillcolor="#000000" stroked="false">
                <v:path arrowok="t"/>
                <v:fill type="solid"/>
              </v:shape>
            </v:group>
            <v:group style="position:absolute;left:6327;top:5778;width:10;height:20" coordorigin="6327,5778" coordsize="10,20">
              <v:shape style="position:absolute;left:6327;top:5778;width:10;height:20" coordorigin="6327,5778" coordsize="10,20" path="m6327,5797l6337,5797,6337,5778,6327,5778,6327,5797xe" filled="true" fillcolor="#000000" stroked="false">
                <v:path arrowok="t"/>
                <v:fill type="solid"/>
              </v:shape>
            </v:group>
            <v:group style="position:absolute;left:6327;top:5797;width:10;height:20" coordorigin="6327,5797" coordsize="10,20">
              <v:shape style="position:absolute;left:6327;top:5797;width:10;height:20" coordorigin="6327,5797" coordsize="10,20" path="m6327,5817l6337,5817,6337,5797,6327,5797,6327,5817xe" filled="true" fillcolor="#000000" stroked="false">
                <v:path arrowok="t"/>
                <v:fill type="solid"/>
              </v:shape>
            </v:group>
            <v:group style="position:absolute;left:6327;top:5817;width:10;height:20" coordorigin="6327,5817" coordsize="10,20">
              <v:shape style="position:absolute;left:6327;top:5817;width:10;height:20" coordorigin="6327,5817" coordsize="10,20" path="m6327,5836l6337,5836,6337,5817,6327,5817,6327,5836xe" filled="true" fillcolor="#000000" stroked="false">
                <v:path arrowok="t"/>
                <v:fill type="solid"/>
              </v:shape>
            </v:group>
            <v:group style="position:absolute;left:6327;top:5836;width:10;height:20" coordorigin="6327,5836" coordsize="10,20">
              <v:shape style="position:absolute;left:6327;top:5836;width:10;height:20" coordorigin="6327,5836" coordsize="10,20" path="m6327,5855l6337,5855,6337,5836,6327,5836,6327,5855xe" filled="true" fillcolor="#000000" stroked="false">
                <v:path arrowok="t"/>
                <v:fill type="solid"/>
              </v:shape>
            </v:group>
            <v:group style="position:absolute;left:6327;top:5855;width:10;height:20" coordorigin="6327,5855" coordsize="10,20">
              <v:shape style="position:absolute;left:6327;top:5855;width:10;height:20" coordorigin="6327,5855" coordsize="10,20" path="m6327,5874l6337,5874,6337,5855,6327,5855,6327,5874xe" filled="true" fillcolor="#000000" stroked="false">
                <v:path arrowok="t"/>
                <v:fill type="solid"/>
              </v:shape>
            </v:group>
            <v:group style="position:absolute;left:6327;top:5874;width:10;height:20" coordorigin="6327,5874" coordsize="10,20">
              <v:shape style="position:absolute;left:6327;top:5874;width:10;height:20" coordorigin="6327,5874" coordsize="10,20" path="m6327,5893l6337,5893,6337,5874,6327,5874,6327,5893xe" filled="true" fillcolor="#000000" stroked="false">
                <v:path arrowok="t"/>
                <v:fill type="solid"/>
              </v:shape>
            </v:group>
            <v:group style="position:absolute;left:6327;top:5893;width:10;height:20" coordorigin="6327,5893" coordsize="10,20">
              <v:shape style="position:absolute;left:6327;top:5893;width:10;height:20" coordorigin="6327,5893" coordsize="10,20" path="m6327,5913l6337,5913,6337,5893,6327,5893,6327,5913xe" filled="true" fillcolor="#000000" stroked="false">
                <v:path arrowok="t"/>
                <v:fill type="solid"/>
              </v:shape>
            </v:group>
            <v:group style="position:absolute;left:6327;top:5913;width:10;height:20" coordorigin="6327,5913" coordsize="10,20">
              <v:shape style="position:absolute;left:6327;top:5913;width:10;height:20" coordorigin="6327,5913" coordsize="10,20" path="m6327,5932l6337,5932,6337,5913,6327,5913,6327,5932xe" filled="true" fillcolor="#000000" stroked="false">
                <v:path arrowok="t"/>
                <v:fill type="solid"/>
              </v:shape>
            </v:group>
            <v:group style="position:absolute;left:6327;top:5932;width:10;height:20" coordorigin="6327,5932" coordsize="10,20">
              <v:shape style="position:absolute;left:6327;top:5932;width:10;height:20" coordorigin="6327,5932" coordsize="10,20" path="m6327,5951l6337,5951,6337,5932,6327,5932,6327,5951xe" filled="true" fillcolor="#000000" stroked="false">
                <v:path arrowok="t"/>
                <v:fill type="solid"/>
              </v:shape>
            </v:group>
            <v:group style="position:absolute;left:6327;top:5951;width:10;height:20" coordorigin="6327,5951" coordsize="10,20">
              <v:shape style="position:absolute;left:6327;top:5951;width:10;height:20" coordorigin="6327,5951" coordsize="10,20" path="m6327,5970l6337,5970,6337,5951,6327,5951,6327,5970xe" filled="true" fillcolor="#000000" stroked="false">
                <v:path arrowok="t"/>
                <v:fill type="solid"/>
              </v:shape>
            </v:group>
            <v:group style="position:absolute;left:6327;top:5970;width:10;height:20" coordorigin="6327,5970" coordsize="10,20">
              <v:shape style="position:absolute;left:6327;top:5970;width:10;height:20" coordorigin="6327,5970" coordsize="10,20" path="m6327,5989l6337,5989,6337,5970,6327,5970,6327,5989xe" filled="true" fillcolor="#000000" stroked="false">
                <v:path arrowok="t"/>
                <v:fill type="solid"/>
              </v:shape>
            </v:group>
            <v:group style="position:absolute;left:6327;top:5989;width:10;height:20" coordorigin="6327,5989" coordsize="10,20">
              <v:shape style="position:absolute;left:6327;top:5989;width:10;height:20" coordorigin="6327,5989" coordsize="10,20" path="m6327,6009l6337,6009,6337,5989,6327,5989,6327,6009xe" filled="true" fillcolor="#000000" stroked="false">
                <v:path arrowok="t"/>
                <v:fill type="solid"/>
              </v:shape>
            </v:group>
            <v:group style="position:absolute;left:6327;top:6009;width:10;height:20" coordorigin="6327,6009" coordsize="10,20">
              <v:shape style="position:absolute;left:6327;top:6009;width:10;height:20" coordorigin="6327,6009" coordsize="10,20" path="m6327,6028l6337,6028,6337,6009,6327,6009,6327,6028xe" filled="true" fillcolor="#000000" stroked="false">
                <v:path arrowok="t"/>
                <v:fill type="solid"/>
              </v:shape>
            </v:group>
            <v:group style="position:absolute;left:6853;top:4703;width:10;height:20" coordorigin="6853,4703" coordsize="10,20">
              <v:shape style="position:absolute;left:6853;top:4703;width:10;height:20" coordorigin="6853,4703" coordsize="10,20" path="m6853,4722l6863,4722,6863,4703,6853,4703,6853,4722xe" filled="true" fillcolor="#000000" stroked="false">
                <v:path arrowok="t"/>
                <v:fill type="solid"/>
              </v:shape>
            </v:group>
            <v:group style="position:absolute;left:6853;top:4722;width:10;height:20" coordorigin="6853,4722" coordsize="10,20">
              <v:shape style="position:absolute;left:6853;top:4722;width:10;height:20" coordorigin="6853,4722" coordsize="10,20" path="m6853,4741l6863,4741,6863,4722,6853,4722,6853,4741xe" filled="true" fillcolor="#000000" stroked="false">
                <v:path arrowok="t"/>
                <v:fill type="solid"/>
              </v:shape>
            </v:group>
            <v:group style="position:absolute;left:6853;top:4741;width:10;height:20" coordorigin="6853,4741" coordsize="10,20">
              <v:shape style="position:absolute;left:6853;top:4741;width:10;height:20" coordorigin="6853,4741" coordsize="10,20" path="m6853,4761l6863,4761,6863,4741,6853,4741,6853,4761xe" filled="true" fillcolor="#000000" stroked="false">
                <v:path arrowok="t"/>
                <v:fill type="solid"/>
              </v:shape>
            </v:group>
            <v:group style="position:absolute;left:6853;top:4761;width:10;height:20" coordorigin="6853,4761" coordsize="10,20">
              <v:shape style="position:absolute;left:6853;top:4761;width:10;height:20" coordorigin="6853,4761" coordsize="10,20" path="m6853,4780l6863,4780,6863,4761,6853,4761,6853,4780xe" filled="true" fillcolor="#000000" stroked="false">
                <v:path arrowok="t"/>
                <v:fill type="solid"/>
              </v:shape>
            </v:group>
            <v:group style="position:absolute;left:6853;top:4780;width:10;height:20" coordorigin="6853,4780" coordsize="10,20">
              <v:shape style="position:absolute;left:6853;top:4780;width:10;height:20" coordorigin="6853,4780" coordsize="10,20" path="m6853,4799l6863,4799,6863,4780,6853,4780,6853,4799xe" filled="true" fillcolor="#000000" stroked="false">
                <v:path arrowok="t"/>
                <v:fill type="solid"/>
              </v:shape>
            </v:group>
            <v:group style="position:absolute;left:6853;top:4799;width:10;height:20" coordorigin="6853,4799" coordsize="10,20">
              <v:shape style="position:absolute;left:6853;top:4799;width:10;height:20" coordorigin="6853,4799" coordsize="10,20" path="m6853,4818l6863,4818,6863,4799,6853,4799,6853,4818xe" filled="true" fillcolor="#000000" stroked="false">
                <v:path arrowok="t"/>
                <v:fill type="solid"/>
              </v:shape>
            </v:group>
            <v:group style="position:absolute;left:6853;top:4818;width:10;height:20" coordorigin="6853,4818" coordsize="10,20">
              <v:shape style="position:absolute;left:6853;top:4818;width:10;height:20" coordorigin="6853,4818" coordsize="10,20" path="m6853,4837l6863,4837,6863,4818,6853,4818,6853,4837xe" filled="true" fillcolor="#000000" stroked="false">
                <v:path arrowok="t"/>
                <v:fill type="solid"/>
              </v:shape>
            </v:group>
            <v:group style="position:absolute;left:6853;top:4837;width:10;height:20" coordorigin="6853,4837" coordsize="10,20">
              <v:shape style="position:absolute;left:6853;top:4837;width:10;height:20" coordorigin="6853,4837" coordsize="10,20" path="m6853,4857l6863,4857,6863,4837,6853,4837,6853,4857xe" filled="true" fillcolor="#000000" stroked="false">
                <v:path arrowok="t"/>
                <v:fill type="solid"/>
              </v:shape>
            </v:group>
            <v:group style="position:absolute;left:6853;top:4857;width:10;height:20" coordorigin="6853,4857" coordsize="10,20">
              <v:shape style="position:absolute;left:6853;top:4857;width:10;height:20" coordorigin="6853,4857" coordsize="10,20" path="m6853,4876l6863,4876,6863,4857,6853,4857,6853,4876xe" filled="true" fillcolor="#000000" stroked="false">
                <v:path arrowok="t"/>
                <v:fill type="solid"/>
              </v:shape>
            </v:group>
            <v:group style="position:absolute;left:6853;top:4876;width:10;height:20" coordorigin="6853,4876" coordsize="10,20">
              <v:shape style="position:absolute;left:6853;top:4876;width:10;height:20" coordorigin="6853,4876" coordsize="10,20" path="m6853,4895l6863,4895,6863,4876,6853,4876,6853,4895xe" filled="true" fillcolor="#000000" stroked="false">
                <v:path arrowok="t"/>
                <v:fill type="solid"/>
              </v:shape>
            </v:group>
            <v:group style="position:absolute;left:6853;top:4895;width:10;height:20" coordorigin="6853,4895" coordsize="10,20">
              <v:shape style="position:absolute;left:6853;top:4895;width:10;height:20" coordorigin="6853,4895" coordsize="10,20" path="m6853,4914l6863,4914,6863,4895,6853,4895,6853,4914xe" filled="true" fillcolor="#000000" stroked="false">
                <v:path arrowok="t"/>
                <v:fill type="solid"/>
              </v:shape>
            </v:group>
            <v:group style="position:absolute;left:6853;top:4914;width:10;height:20" coordorigin="6853,4914" coordsize="10,20">
              <v:shape style="position:absolute;left:6853;top:4914;width:10;height:20" coordorigin="6853,4914" coordsize="10,20" path="m6853,4933l6863,4933,6863,4914,6853,4914,6853,4933xe" filled="true" fillcolor="#000000" stroked="false">
                <v:path arrowok="t"/>
                <v:fill type="solid"/>
              </v:shape>
            </v:group>
            <v:group style="position:absolute;left:6853;top:4933;width:10;height:20" coordorigin="6853,4933" coordsize="10,20">
              <v:shape style="position:absolute;left:6853;top:4933;width:10;height:20" coordorigin="6853,4933" coordsize="10,20" path="m6853,4953l6863,4953,6863,4933,6853,4933,6853,4953xe" filled="true" fillcolor="#000000" stroked="false">
                <v:path arrowok="t"/>
                <v:fill type="solid"/>
              </v:shape>
            </v:group>
            <v:group style="position:absolute;left:6853;top:4953;width:10;height:20" coordorigin="6853,4953" coordsize="10,20">
              <v:shape style="position:absolute;left:6853;top:4953;width:10;height:20" coordorigin="6853,4953" coordsize="10,20" path="m6853,4972l6863,4972,6863,4953,6853,4953,6853,4972xe" filled="true" fillcolor="#000000" stroked="false">
                <v:path arrowok="t"/>
                <v:fill type="solid"/>
              </v:shape>
            </v:group>
            <v:group style="position:absolute;left:6853;top:4972;width:10;height:20" coordorigin="6853,4972" coordsize="10,20">
              <v:shape style="position:absolute;left:6853;top:4972;width:10;height:20" coordorigin="6853,4972" coordsize="10,20" path="m6853,4991l6863,4991,6863,4972,6853,4972,6853,4991xe" filled="true" fillcolor="#000000" stroked="false">
                <v:path arrowok="t"/>
                <v:fill type="solid"/>
              </v:shape>
            </v:group>
            <v:group style="position:absolute;left:6853;top:4991;width:10;height:20" coordorigin="6853,4991" coordsize="10,20">
              <v:shape style="position:absolute;left:6853;top:4991;width:10;height:20" coordorigin="6853,4991" coordsize="10,20" path="m6853,5010l6863,5010,6863,4991,6853,4991,6853,5010xe" filled="true" fillcolor="#000000" stroked="false">
                <v:path arrowok="t"/>
                <v:fill type="solid"/>
              </v:shape>
            </v:group>
            <v:group style="position:absolute;left:6853;top:5010;width:10;height:20" coordorigin="6853,5010" coordsize="10,20">
              <v:shape style="position:absolute;left:6853;top:5010;width:10;height:20" coordorigin="6853,5010" coordsize="10,20" path="m6853,5029l6863,5029,6863,5010,6853,5010,6853,5029xe" filled="true" fillcolor="#000000" stroked="false">
                <v:path arrowok="t"/>
                <v:fill type="solid"/>
              </v:shape>
            </v:group>
            <v:group style="position:absolute;left:6853;top:5029;width:10;height:20" coordorigin="6853,5029" coordsize="10,20">
              <v:shape style="position:absolute;left:6853;top:5029;width:10;height:20" coordorigin="6853,5029" coordsize="10,20" path="m6853,5049l6863,5049,6863,5029,6853,5029,6853,5049xe" filled="true" fillcolor="#000000" stroked="false">
                <v:path arrowok="t"/>
                <v:fill type="solid"/>
              </v:shape>
            </v:group>
            <v:group style="position:absolute;left:6853;top:5049;width:10;height:20" coordorigin="6853,5049" coordsize="10,20">
              <v:shape style="position:absolute;left:6853;top:5049;width:10;height:20" coordorigin="6853,5049" coordsize="10,20" path="m6853,5068l6863,5068,6863,5049,6853,5049,6853,5068xe" filled="true" fillcolor="#000000" stroked="false">
                <v:path arrowok="t"/>
                <v:fill type="solid"/>
              </v:shape>
            </v:group>
            <v:group style="position:absolute;left:6853;top:5068;width:10;height:20" coordorigin="6853,5068" coordsize="10,20">
              <v:shape style="position:absolute;left:6853;top:5068;width:10;height:20" coordorigin="6853,5068" coordsize="10,20" path="m6853,5087l6863,5087,6863,5068,6853,5068,6853,5087xe" filled="true" fillcolor="#000000" stroked="false">
                <v:path arrowok="t"/>
                <v:fill type="solid"/>
              </v:shape>
            </v:group>
            <v:group style="position:absolute;left:6853;top:5087;width:10;height:20" coordorigin="6853,5087" coordsize="10,20">
              <v:shape style="position:absolute;left:6853;top:5087;width:10;height:20" coordorigin="6853,5087" coordsize="10,20" path="m6853,5106l6863,5106,6863,5087,6853,5087,6853,5106xe" filled="true" fillcolor="#000000" stroked="false">
                <v:path arrowok="t"/>
                <v:fill type="solid"/>
              </v:shape>
            </v:group>
            <v:group style="position:absolute;left:6853;top:5106;width:10;height:20" coordorigin="6853,5106" coordsize="10,20">
              <v:shape style="position:absolute;left:6853;top:5106;width:10;height:20" coordorigin="6853,5106" coordsize="10,20" path="m6853,5125l6863,5125,6863,5106,6853,5106,6853,5125xe" filled="true" fillcolor="#000000" stroked="false">
                <v:path arrowok="t"/>
                <v:fill type="solid"/>
              </v:shape>
            </v:group>
            <v:group style="position:absolute;left:6853;top:5125;width:10;height:20" coordorigin="6853,5125" coordsize="10,20">
              <v:shape style="position:absolute;left:6853;top:5125;width:10;height:20" coordorigin="6853,5125" coordsize="10,20" path="m6853,5145l6863,5145,6863,5125,6853,5125,6853,5145xe" filled="true" fillcolor="#000000" stroked="false">
                <v:path arrowok="t"/>
                <v:fill type="solid"/>
              </v:shape>
            </v:group>
            <v:group style="position:absolute;left:6853;top:5145;width:10;height:20" coordorigin="6853,5145" coordsize="10,20">
              <v:shape style="position:absolute;left:6853;top:5145;width:10;height:20" coordorigin="6853,5145" coordsize="10,20" path="m6853,5164l6863,5164,6863,5145,6853,5145,6853,5164xe" filled="true" fillcolor="#000000" stroked="false">
                <v:path arrowok="t"/>
                <v:fill type="solid"/>
              </v:shape>
            </v:group>
            <v:group style="position:absolute;left:6853;top:5164;width:10;height:20" coordorigin="6853,5164" coordsize="10,20">
              <v:shape style="position:absolute;left:6853;top:5164;width:10;height:20" coordorigin="6853,5164" coordsize="10,20" path="m6853,5183l6863,5183,6863,5164,6853,5164,6853,5183xe" filled="true" fillcolor="#000000" stroked="false">
                <v:path arrowok="t"/>
                <v:fill type="solid"/>
              </v:shape>
            </v:group>
            <v:group style="position:absolute;left:6853;top:5183;width:10;height:20" coordorigin="6853,5183" coordsize="10,20">
              <v:shape style="position:absolute;left:6853;top:5183;width:10;height:20" coordorigin="6853,5183" coordsize="10,20" path="m6853,5202l6863,5202,6863,5183,6853,5183,6853,5202xe" filled="true" fillcolor="#000000" stroked="false">
                <v:path arrowok="t"/>
                <v:fill type="solid"/>
              </v:shape>
            </v:group>
            <v:group style="position:absolute;left:6853;top:5202;width:10;height:20" coordorigin="6853,5202" coordsize="10,20">
              <v:shape style="position:absolute;left:6853;top:5202;width:10;height:20" coordorigin="6853,5202" coordsize="10,20" path="m6853,5221l6863,5221,6863,5202,6853,5202,6853,5221xe" filled="true" fillcolor="#000000" stroked="false">
                <v:path arrowok="t"/>
                <v:fill type="solid"/>
              </v:shape>
            </v:group>
            <v:group style="position:absolute;left:6853;top:5221;width:10;height:20" coordorigin="6853,5221" coordsize="10,20">
              <v:shape style="position:absolute;left:6853;top:5221;width:10;height:20" coordorigin="6853,5221" coordsize="10,20" path="m6853,5241l6863,5241,6863,5221,6853,5221,6853,5241xe" filled="true" fillcolor="#000000" stroked="false">
                <v:path arrowok="t"/>
                <v:fill type="solid"/>
              </v:shape>
            </v:group>
            <v:group style="position:absolute;left:6853;top:5241;width:10;height:20" coordorigin="6853,5241" coordsize="10,20">
              <v:shape style="position:absolute;left:6853;top:5241;width:10;height:20" coordorigin="6853,5241" coordsize="10,20" path="m6853,5260l6863,5260,6863,5241,6853,5241,6853,5260xe" filled="true" fillcolor="#000000" stroked="false">
                <v:path arrowok="t"/>
                <v:fill type="solid"/>
              </v:shape>
            </v:group>
            <v:group style="position:absolute;left:6853;top:5260;width:10;height:20" coordorigin="6853,5260" coordsize="10,20">
              <v:shape style="position:absolute;left:6853;top:5260;width:10;height:20" coordorigin="6853,5260" coordsize="10,20" path="m6853,5279l6863,5279,6863,5260,6853,5260,6853,5279xe" filled="true" fillcolor="#000000" stroked="false">
                <v:path arrowok="t"/>
                <v:fill type="solid"/>
              </v:shape>
            </v:group>
            <v:group style="position:absolute;left:6853;top:5279;width:10;height:20" coordorigin="6853,5279" coordsize="10,20">
              <v:shape style="position:absolute;left:6853;top:5279;width:10;height:20" coordorigin="6853,5279" coordsize="10,20" path="m6853,5298l6863,5298,6863,5279,6853,5279,6853,5298xe" filled="true" fillcolor="#000000" stroked="false">
                <v:path arrowok="t"/>
                <v:fill type="solid"/>
              </v:shape>
            </v:group>
            <v:group style="position:absolute;left:6853;top:5298;width:10;height:20" coordorigin="6853,5298" coordsize="10,20">
              <v:shape style="position:absolute;left:6853;top:5298;width:10;height:20" coordorigin="6853,5298" coordsize="10,20" path="m6853,5317l6863,5317,6863,5298,6853,5298,6853,5317xe" filled="true" fillcolor="#000000" stroked="false">
                <v:path arrowok="t"/>
                <v:fill type="solid"/>
              </v:shape>
            </v:group>
            <v:group style="position:absolute;left:6853;top:5317;width:10;height:20" coordorigin="6853,5317" coordsize="10,20">
              <v:shape style="position:absolute;left:6853;top:5317;width:10;height:20" coordorigin="6853,5317" coordsize="10,20" path="m6853,5337l6863,5337,6863,5317,6853,5317,6853,5337xe" filled="true" fillcolor="#000000" stroked="false">
                <v:path arrowok="t"/>
                <v:fill type="solid"/>
              </v:shape>
            </v:group>
            <v:group style="position:absolute;left:6853;top:5337;width:10;height:20" coordorigin="6853,5337" coordsize="10,20">
              <v:shape style="position:absolute;left:6853;top:5337;width:10;height:20" coordorigin="6853,5337" coordsize="10,20" path="m6853,5356l6863,5356,6863,5337,6853,5337,6853,5356xe" filled="true" fillcolor="#000000" stroked="false">
                <v:path arrowok="t"/>
                <v:fill type="solid"/>
              </v:shape>
            </v:group>
            <v:group style="position:absolute;left:6853;top:5356;width:10;height:20" coordorigin="6853,5356" coordsize="10,20">
              <v:shape style="position:absolute;left:6853;top:5356;width:10;height:20" coordorigin="6853,5356" coordsize="10,20" path="m6853,5375l6863,5375,6863,5356,6853,5356,6853,5375xe" filled="true" fillcolor="#000000" stroked="false">
                <v:path arrowok="t"/>
                <v:fill type="solid"/>
              </v:shape>
            </v:group>
            <v:group style="position:absolute;left:6853;top:5375;width:10;height:20" coordorigin="6853,5375" coordsize="10,20">
              <v:shape style="position:absolute;left:6853;top:5375;width:10;height:20" coordorigin="6853,5375" coordsize="10,20" path="m6853,5394l6863,5394,6863,5375,6853,5375,6853,5394xe" filled="true" fillcolor="#000000" stroked="false">
                <v:path arrowok="t"/>
                <v:fill type="solid"/>
              </v:shape>
            </v:group>
            <v:group style="position:absolute;left:6853;top:5394;width:10;height:20" coordorigin="6853,5394" coordsize="10,20">
              <v:shape style="position:absolute;left:6853;top:5394;width:10;height:20" coordorigin="6853,5394" coordsize="10,20" path="m6853,5413l6863,5413,6863,5394,6853,5394,6853,5413xe" filled="true" fillcolor="#000000" stroked="false">
                <v:path arrowok="t"/>
                <v:fill type="solid"/>
              </v:shape>
            </v:group>
            <v:group style="position:absolute;left:6853;top:5413;width:10;height:20" coordorigin="6853,5413" coordsize="10,20">
              <v:shape style="position:absolute;left:6853;top:5413;width:10;height:20" coordorigin="6853,5413" coordsize="10,20" path="m6853,5433l6863,5433,6863,5413,6853,5413,6853,5433xe" filled="true" fillcolor="#000000" stroked="false">
                <v:path arrowok="t"/>
                <v:fill type="solid"/>
              </v:shape>
            </v:group>
            <v:group style="position:absolute;left:6853;top:5433;width:10;height:20" coordorigin="6853,5433" coordsize="10,20">
              <v:shape style="position:absolute;left:6853;top:5433;width:10;height:20" coordorigin="6853,5433" coordsize="10,20" path="m6853,5452l6863,5452,6863,5433,6853,5433,6853,5452xe" filled="true" fillcolor="#000000" stroked="false">
                <v:path arrowok="t"/>
                <v:fill type="solid"/>
              </v:shape>
            </v:group>
            <v:group style="position:absolute;left:6853;top:5452;width:10;height:20" coordorigin="6853,5452" coordsize="10,20">
              <v:shape style="position:absolute;left:6853;top:5452;width:10;height:20" coordorigin="6853,5452" coordsize="10,20" path="m6853,5471l6863,5471,6863,5452,6853,5452,6853,5471xe" filled="true" fillcolor="#000000" stroked="false">
                <v:path arrowok="t"/>
                <v:fill type="solid"/>
              </v:shape>
            </v:group>
            <v:group style="position:absolute;left:6853;top:5471;width:10;height:20" coordorigin="6853,5471" coordsize="10,20">
              <v:shape style="position:absolute;left:6853;top:5471;width:10;height:20" coordorigin="6853,5471" coordsize="10,20" path="m6853,5490l6863,5490,6863,5471,6853,5471,6853,5490xe" filled="true" fillcolor="#000000" stroked="false">
                <v:path arrowok="t"/>
                <v:fill type="solid"/>
              </v:shape>
            </v:group>
            <v:group style="position:absolute;left:6853;top:5490;width:10;height:20" coordorigin="6853,5490" coordsize="10,20">
              <v:shape style="position:absolute;left:6853;top:5490;width:10;height:20" coordorigin="6853,5490" coordsize="10,20" path="m6853,5509l6863,5509,6863,5490,6853,5490,6853,5509xe" filled="true" fillcolor="#000000" stroked="false">
                <v:path arrowok="t"/>
                <v:fill type="solid"/>
              </v:shape>
            </v:group>
            <v:group style="position:absolute;left:6853;top:5509;width:10;height:20" coordorigin="6853,5509" coordsize="10,20">
              <v:shape style="position:absolute;left:6853;top:5509;width:10;height:20" coordorigin="6853,5509" coordsize="10,20" path="m6853,5529l6863,5529,6863,5509,6853,5509,6853,5529xe" filled="true" fillcolor="#000000" stroked="false">
                <v:path arrowok="t"/>
                <v:fill type="solid"/>
              </v:shape>
            </v:group>
            <v:group style="position:absolute;left:6853;top:5529;width:10;height:20" coordorigin="6853,5529" coordsize="10,20">
              <v:shape style="position:absolute;left:6853;top:5529;width:10;height:20" coordorigin="6853,5529" coordsize="10,20" path="m6853,5548l6863,5548,6863,5529,6853,5529,6853,5548xe" filled="true" fillcolor="#000000" stroked="false">
                <v:path arrowok="t"/>
                <v:fill type="solid"/>
              </v:shape>
            </v:group>
            <v:group style="position:absolute;left:6853;top:5548;width:10;height:20" coordorigin="6853,5548" coordsize="10,20">
              <v:shape style="position:absolute;left:6853;top:5548;width:10;height:20" coordorigin="6853,5548" coordsize="10,20" path="m6853,5567l6863,5567,6863,5548,6853,5548,6853,5567xe" filled="true" fillcolor="#000000" stroked="false">
                <v:path arrowok="t"/>
                <v:fill type="solid"/>
              </v:shape>
            </v:group>
            <v:group style="position:absolute;left:6853;top:5567;width:10;height:20" coordorigin="6853,5567" coordsize="10,20">
              <v:shape style="position:absolute;left:6853;top:5567;width:10;height:20" coordorigin="6853,5567" coordsize="10,20" path="m6853,5586l6863,5586,6863,5567,6853,5567,6853,5586xe" filled="true" fillcolor="#000000" stroked="false">
                <v:path arrowok="t"/>
                <v:fill type="solid"/>
              </v:shape>
            </v:group>
            <v:group style="position:absolute;left:6853;top:5586;width:10;height:20" coordorigin="6853,5586" coordsize="10,20">
              <v:shape style="position:absolute;left:6853;top:5586;width:10;height:20" coordorigin="6853,5586" coordsize="10,20" path="m6853,5605l6863,5605,6863,5586,6853,5586,6853,5605xe" filled="true" fillcolor="#000000" stroked="false">
                <v:path arrowok="t"/>
                <v:fill type="solid"/>
              </v:shape>
            </v:group>
            <v:group style="position:absolute;left:6853;top:5605;width:10;height:20" coordorigin="6853,5605" coordsize="10,20">
              <v:shape style="position:absolute;left:6853;top:5605;width:10;height:20" coordorigin="6853,5605" coordsize="10,20" path="m6853,5625l6863,5625,6863,5605,6853,5605,6853,5625xe" filled="true" fillcolor="#000000" stroked="false">
                <v:path arrowok="t"/>
                <v:fill type="solid"/>
              </v:shape>
            </v:group>
            <v:group style="position:absolute;left:6853;top:5625;width:10;height:20" coordorigin="6853,5625" coordsize="10,20">
              <v:shape style="position:absolute;left:6853;top:5625;width:10;height:20" coordorigin="6853,5625" coordsize="10,20" path="m6853,5644l6863,5644,6863,5625,6853,5625,6853,5644xe" filled="true" fillcolor="#000000" stroked="false">
                <v:path arrowok="t"/>
                <v:fill type="solid"/>
              </v:shape>
            </v:group>
            <v:group style="position:absolute;left:6853;top:5644;width:10;height:20" coordorigin="6853,5644" coordsize="10,20">
              <v:shape style="position:absolute;left:6853;top:5644;width:10;height:20" coordorigin="6853,5644" coordsize="10,20" path="m6853,5663l6863,5663,6863,5644,6853,5644,6853,5663xe" filled="true" fillcolor="#000000" stroked="false">
                <v:path arrowok="t"/>
                <v:fill type="solid"/>
              </v:shape>
            </v:group>
            <v:group style="position:absolute;left:6853;top:5663;width:10;height:20" coordorigin="6853,5663" coordsize="10,20">
              <v:shape style="position:absolute;left:6853;top:5663;width:10;height:20" coordorigin="6853,5663" coordsize="10,20" path="m6853,5682l6863,5682,6863,5663,6853,5663,6853,5682xe" filled="true" fillcolor="#000000" stroked="false">
                <v:path arrowok="t"/>
                <v:fill type="solid"/>
              </v:shape>
            </v:group>
            <v:group style="position:absolute;left:6853;top:5682;width:10;height:20" coordorigin="6853,5682" coordsize="10,20">
              <v:shape style="position:absolute;left:6853;top:5682;width:10;height:20" coordorigin="6853,5682" coordsize="10,20" path="m6853,5701l6863,5701,6863,5682,6853,5682,6853,5701xe" filled="true" fillcolor="#000000" stroked="false">
                <v:path arrowok="t"/>
                <v:fill type="solid"/>
              </v:shape>
            </v:group>
            <v:group style="position:absolute;left:6853;top:5701;width:10;height:20" coordorigin="6853,5701" coordsize="10,20">
              <v:shape style="position:absolute;left:6853;top:5701;width:10;height:20" coordorigin="6853,5701" coordsize="10,20" path="m6853,5721l6863,5721,6863,5701,6853,5701,6853,5721xe" filled="true" fillcolor="#000000" stroked="false">
                <v:path arrowok="t"/>
                <v:fill type="solid"/>
              </v:shape>
            </v:group>
            <v:group style="position:absolute;left:6853;top:5721;width:10;height:20" coordorigin="6853,5721" coordsize="10,20">
              <v:shape style="position:absolute;left:6853;top:5721;width:10;height:20" coordorigin="6853,5721" coordsize="10,20" path="m6853,5740l6863,5740,6863,5721,6853,5721,6853,5740xe" filled="true" fillcolor="#000000" stroked="false">
                <v:path arrowok="t"/>
                <v:fill type="solid"/>
              </v:shape>
            </v:group>
            <v:group style="position:absolute;left:6853;top:5740;width:10;height:20" coordorigin="6853,5740" coordsize="10,20">
              <v:shape style="position:absolute;left:6853;top:5740;width:10;height:20" coordorigin="6853,5740" coordsize="10,20" path="m6853,5759l6863,5759,6863,5740,6853,5740,6853,5759xe" filled="true" fillcolor="#000000" stroked="false">
                <v:path arrowok="t"/>
                <v:fill type="solid"/>
              </v:shape>
            </v:group>
            <v:group style="position:absolute;left:6853;top:5759;width:10;height:20" coordorigin="6853,5759" coordsize="10,20">
              <v:shape style="position:absolute;left:6853;top:5759;width:10;height:20" coordorigin="6853,5759" coordsize="10,20" path="m6853,5778l6863,5778,6863,5759,6853,5759,6853,5778xe" filled="true" fillcolor="#000000" stroked="false">
                <v:path arrowok="t"/>
                <v:fill type="solid"/>
              </v:shape>
            </v:group>
            <v:group style="position:absolute;left:6853;top:5778;width:10;height:20" coordorigin="6853,5778" coordsize="10,20">
              <v:shape style="position:absolute;left:6853;top:5778;width:10;height:20" coordorigin="6853,5778" coordsize="10,20" path="m6853,5797l6863,5797,6863,5778,6853,5778,6853,5797xe" filled="true" fillcolor="#000000" stroked="false">
                <v:path arrowok="t"/>
                <v:fill type="solid"/>
              </v:shape>
            </v:group>
            <v:group style="position:absolute;left:6853;top:5797;width:10;height:20" coordorigin="6853,5797" coordsize="10,20">
              <v:shape style="position:absolute;left:6853;top:5797;width:10;height:20" coordorigin="6853,5797" coordsize="10,20" path="m6853,5817l6863,5817,6863,5797,6853,5797,6853,5817xe" filled="true" fillcolor="#000000" stroked="false">
                <v:path arrowok="t"/>
                <v:fill type="solid"/>
              </v:shape>
            </v:group>
            <v:group style="position:absolute;left:6853;top:5817;width:10;height:20" coordorigin="6853,5817" coordsize="10,20">
              <v:shape style="position:absolute;left:6853;top:5817;width:10;height:20" coordorigin="6853,5817" coordsize="10,20" path="m6853,5836l6863,5836,6863,5817,6853,5817,6853,5836xe" filled="true" fillcolor="#000000" stroked="false">
                <v:path arrowok="t"/>
                <v:fill type="solid"/>
              </v:shape>
            </v:group>
            <v:group style="position:absolute;left:6853;top:5836;width:10;height:20" coordorigin="6853,5836" coordsize="10,20">
              <v:shape style="position:absolute;left:6853;top:5836;width:10;height:20" coordorigin="6853,5836" coordsize="10,20" path="m6853,5855l6863,5855,6863,5836,6853,5836,6853,5855xe" filled="true" fillcolor="#000000" stroked="false">
                <v:path arrowok="t"/>
                <v:fill type="solid"/>
              </v:shape>
            </v:group>
            <v:group style="position:absolute;left:6853;top:5855;width:10;height:20" coordorigin="6853,5855" coordsize="10,20">
              <v:shape style="position:absolute;left:6853;top:5855;width:10;height:20" coordorigin="6853,5855" coordsize="10,20" path="m6853,5874l6863,5874,6863,5855,6853,5855,6853,5874xe" filled="true" fillcolor="#000000" stroked="false">
                <v:path arrowok="t"/>
                <v:fill type="solid"/>
              </v:shape>
            </v:group>
            <v:group style="position:absolute;left:6853;top:5874;width:10;height:20" coordorigin="6853,5874" coordsize="10,20">
              <v:shape style="position:absolute;left:6853;top:5874;width:10;height:20" coordorigin="6853,5874" coordsize="10,20" path="m6853,5893l6863,5893,6863,5874,6853,5874,6853,5893xe" filled="true" fillcolor="#000000" stroked="false">
                <v:path arrowok="t"/>
                <v:fill type="solid"/>
              </v:shape>
            </v:group>
            <v:group style="position:absolute;left:6853;top:5893;width:10;height:20" coordorigin="6853,5893" coordsize="10,20">
              <v:shape style="position:absolute;left:6853;top:5893;width:10;height:20" coordorigin="6853,5893" coordsize="10,20" path="m6853,5913l6863,5913,6863,5893,6853,5893,6853,5913xe" filled="true" fillcolor="#000000" stroked="false">
                <v:path arrowok="t"/>
                <v:fill type="solid"/>
              </v:shape>
            </v:group>
            <v:group style="position:absolute;left:6853;top:5913;width:10;height:20" coordorigin="6853,5913" coordsize="10,20">
              <v:shape style="position:absolute;left:6853;top:5913;width:10;height:20" coordorigin="6853,5913" coordsize="10,20" path="m6853,5932l6863,5932,6863,5913,6853,5913,6853,5932xe" filled="true" fillcolor="#000000" stroked="false">
                <v:path arrowok="t"/>
                <v:fill type="solid"/>
              </v:shape>
            </v:group>
            <v:group style="position:absolute;left:6853;top:5932;width:10;height:20" coordorigin="6853,5932" coordsize="10,20">
              <v:shape style="position:absolute;left:6853;top:5932;width:10;height:20" coordorigin="6853,5932" coordsize="10,20" path="m6853,5951l6863,5951,6863,5932,6853,5932,6853,5951xe" filled="true" fillcolor="#000000" stroked="false">
                <v:path arrowok="t"/>
                <v:fill type="solid"/>
              </v:shape>
            </v:group>
            <v:group style="position:absolute;left:6853;top:5951;width:10;height:20" coordorigin="6853,5951" coordsize="10,20">
              <v:shape style="position:absolute;left:6853;top:5951;width:10;height:20" coordorigin="6853,5951" coordsize="10,20" path="m6853,5970l6863,5970,6863,5951,6853,5951,6853,5970xe" filled="true" fillcolor="#000000" stroked="false">
                <v:path arrowok="t"/>
                <v:fill type="solid"/>
              </v:shape>
            </v:group>
            <v:group style="position:absolute;left:6853;top:5970;width:10;height:20" coordorigin="6853,5970" coordsize="10,20">
              <v:shape style="position:absolute;left:6853;top:5970;width:10;height:20" coordorigin="6853,5970" coordsize="10,20" path="m6853,5989l6863,5989,6863,5970,6853,5970,6853,5989xe" filled="true" fillcolor="#000000" stroked="false">
                <v:path arrowok="t"/>
                <v:fill type="solid"/>
              </v:shape>
            </v:group>
            <v:group style="position:absolute;left:6853;top:5989;width:10;height:20" coordorigin="6853,5989" coordsize="10,20">
              <v:shape style="position:absolute;left:6853;top:5989;width:10;height:20" coordorigin="6853,5989" coordsize="10,20" path="m6853,6009l6863,6009,6863,5989,6853,5989,6853,6009xe" filled="true" fillcolor="#000000" stroked="false">
                <v:path arrowok="t"/>
                <v:fill type="solid"/>
              </v:shape>
            </v:group>
            <v:group style="position:absolute;left:6853;top:6009;width:10;height:20" coordorigin="6853,6009" coordsize="10,20">
              <v:shape style="position:absolute;left:6853;top:6009;width:10;height:20" coordorigin="6853,6009" coordsize="10,20" path="m6853,6028l6863,6028,6863,6009,6853,6009,6853,6028xe" filled="true" fillcolor="#000000" stroked="false">
                <v:path arrowok="t"/>
                <v:fill type="solid"/>
              </v:shape>
            </v:group>
            <v:group style="position:absolute;left:7845;top:4703;width:10;height:20" coordorigin="7845,4703" coordsize="10,20">
              <v:shape style="position:absolute;left:7845;top:4703;width:10;height:20" coordorigin="7845,4703" coordsize="10,20" path="m7845,4722l7854,4722,7854,4703,7845,4703,7845,4722xe" filled="true" fillcolor="#000000" stroked="false">
                <v:path arrowok="t"/>
                <v:fill type="solid"/>
              </v:shape>
            </v:group>
            <v:group style="position:absolute;left:7845;top:4722;width:10;height:20" coordorigin="7845,4722" coordsize="10,20">
              <v:shape style="position:absolute;left:7845;top:4722;width:10;height:20" coordorigin="7845,4722" coordsize="10,20" path="m7845,4741l7854,4741,7854,4722,7845,4722,7845,4741xe" filled="true" fillcolor="#000000" stroked="false">
                <v:path arrowok="t"/>
                <v:fill type="solid"/>
              </v:shape>
            </v:group>
            <v:group style="position:absolute;left:7845;top:4741;width:10;height:20" coordorigin="7845,4741" coordsize="10,20">
              <v:shape style="position:absolute;left:7845;top:4741;width:10;height:20" coordorigin="7845,4741" coordsize="10,20" path="m7845,4761l7854,4761,7854,4741,7845,4741,7845,4761xe" filled="true" fillcolor="#000000" stroked="false">
                <v:path arrowok="t"/>
                <v:fill type="solid"/>
              </v:shape>
            </v:group>
            <v:group style="position:absolute;left:7845;top:4761;width:10;height:20" coordorigin="7845,4761" coordsize="10,20">
              <v:shape style="position:absolute;left:7845;top:4761;width:10;height:20" coordorigin="7845,4761" coordsize="10,20" path="m7845,4780l7854,4780,7854,4761,7845,4761,7845,4780xe" filled="true" fillcolor="#000000" stroked="false">
                <v:path arrowok="t"/>
                <v:fill type="solid"/>
              </v:shape>
            </v:group>
            <v:group style="position:absolute;left:7845;top:4780;width:10;height:20" coordorigin="7845,4780" coordsize="10,20">
              <v:shape style="position:absolute;left:7845;top:4780;width:10;height:20" coordorigin="7845,4780" coordsize="10,20" path="m7845,4799l7854,4799,7854,4780,7845,4780,7845,4799xe" filled="true" fillcolor="#000000" stroked="false">
                <v:path arrowok="t"/>
                <v:fill type="solid"/>
              </v:shape>
            </v:group>
            <v:group style="position:absolute;left:7845;top:4799;width:10;height:20" coordorigin="7845,4799" coordsize="10,20">
              <v:shape style="position:absolute;left:7845;top:4799;width:10;height:20" coordorigin="7845,4799" coordsize="10,20" path="m7845,4818l7854,4818,7854,4799,7845,4799,7845,4818xe" filled="true" fillcolor="#000000" stroked="false">
                <v:path arrowok="t"/>
                <v:fill type="solid"/>
              </v:shape>
            </v:group>
            <v:group style="position:absolute;left:7845;top:4818;width:10;height:20" coordorigin="7845,4818" coordsize="10,20">
              <v:shape style="position:absolute;left:7845;top:4818;width:10;height:20" coordorigin="7845,4818" coordsize="10,20" path="m7845,4837l7854,4837,7854,4818,7845,4818,7845,4837xe" filled="true" fillcolor="#000000" stroked="false">
                <v:path arrowok="t"/>
                <v:fill type="solid"/>
              </v:shape>
            </v:group>
            <v:group style="position:absolute;left:7845;top:4837;width:10;height:20" coordorigin="7845,4837" coordsize="10,20">
              <v:shape style="position:absolute;left:7845;top:4837;width:10;height:20" coordorigin="7845,4837" coordsize="10,20" path="m7845,4857l7854,4857,7854,4837,7845,4837,7845,4857xe" filled="true" fillcolor="#000000" stroked="false">
                <v:path arrowok="t"/>
                <v:fill type="solid"/>
              </v:shape>
            </v:group>
            <v:group style="position:absolute;left:7845;top:4857;width:10;height:20" coordorigin="7845,4857" coordsize="10,20">
              <v:shape style="position:absolute;left:7845;top:4857;width:10;height:20" coordorigin="7845,4857" coordsize="10,20" path="m7845,4876l7854,4876,7854,4857,7845,4857,7845,4876xe" filled="true" fillcolor="#000000" stroked="false">
                <v:path arrowok="t"/>
                <v:fill type="solid"/>
              </v:shape>
            </v:group>
            <v:group style="position:absolute;left:7845;top:4876;width:10;height:20" coordorigin="7845,4876" coordsize="10,20">
              <v:shape style="position:absolute;left:7845;top:4876;width:10;height:20" coordorigin="7845,4876" coordsize="10,20" path="m7845,4895l7854,4895,7854,4876,7845,4876,7845,4895xe" filled="true" fillcolor="#000000" stroked="false">
                <v:path arrowok="t"/>
                <v:fill type="solid"/>
              </v:shape>
            </v:group>
            <v:group style="position:absolute;left:7845;top:4895;width:10;height:20" coordorigin="7845,4895" coordsize="10,20">
              <v:shape style="position:absolute;left:7845;top:4895;width:10;height:20" coordorigin="7845,4895" coordsize="10,20" path="m7845,4914l7854,4914,7854,4895,7845,4895,7845,4914xe" filled="true" fillcolor="#000000" stroked="false">
                <v:path arrowok="t"/>
                <v:fill type="solid"/>
              </v:shape>
            </v:group>
            <v:group style="position:absolute;left:7845;top:4914;width:10;height:20" coordorigin="7845,4914" coordsize="10,20">
              <v:shape style="position:absolute;left:7845;top:4914;width:10;height:20" coordorigin="7845,4914" coordsize="10,20" path="m7845,4933l7854,4933,7854,4914,7845,4914,7845,4933xe" filled="true" fillcolor="#000000" stroked="false">
                <v:path arrowok="t"/>
                <v:fill type="solid"/>
              </v:shape>
            </v:group>
            <v:group style="position:absolute;left:7845;top:4933;width:10;height:20" coordorigin="7845,4933" coordsize="10,20">
              <v:shape style="position:absolute;left:7845;top:4933;width:10;height:20" coordorigin="7845,4933" coordsize="10,20" path="m7845,4953l7854,4953,7854,4933,7845,4933,7845,4953xe" filled="true" fillcolor="#000000" stroked="false">
                <v:path arrowok="t"/>
                <v:fill type="solid"/>
              </v:shape>
            </v:group>
            <v:group style="position:absolute;left:7845;top:4953;width:10;height:20" coordorigin="7845,4953" coordsize="10,20">
              <v:shape style="position:absolute;left:7845;top:4953;width:10;height:20" coordorigin="7845,4953" coordsize="10,20" path="m7845,4972l7854,4972,7854,4953,7845,4953,7845,4972xe" filled="true" fillcolor="#000000" stroked="false">
                <v:path arrowok="t"/>
                <v:fill type="solid"/>
              </v:shape>
            </v:group>
            <v:group style="position:absolute;left:7845;top:4972;width:10;height:20" coordorigin="7845,4972" coordsize="10,20">
              <v:shape style="position:absolute;left:7845;top:4972;width:10;height:20" coordorigin="7845,4972" coordsize="10,20" path="m7845,4991l7854,4991,7854,4972,7845,4972,7845,4991xe" filled="true" fillcolor="#000000" stroked="false">
                <v:path arrowok="t"/>
                <v:fill type="solid"/>
              </v:shape>
            </v:group>
            <v:group style="position:absolute;left:7845;top:4991;width:10;height:20" coordorigin="7845,4991" coordsize="10,20">
              <v:shape style="position:absolute;left:7845;top:4991;width:10;height:20" coordorigin="7845,4991" coordsize="10,20" path="m7845,5010l7854,5010,7854,4991,7845,4991,7845,5010xe" filled="true" fillcolor="#000000" stroked="false">
                <v:path arrowok="t"/>
                <v:fill type="solid"/>
              </v:shape>
            </v:group>
            <v:group style="position:absolute;left:7845;top:5010;width:10;height:20" coordorigin="7845,5010" coordsize="10,20">
              <v:shape style="position:absolute;left:7845;top:5010;width:10;height:20" coordorigin="7845,5010" coordsize="10,20" path="m7845,5029l7854,5029,7854,5010,7845,5010,7845,5029xe" filled="true" fillcolor="#000000" stroked="false">
                <v:path arrowok="t"/>
                <v:fill type="solid"/>
              </v:shape>
            </v:group>
            <v:group style="position:absolute;left:7845;top:5029;width:10;height:20" coordorigin="7845,5029" coordsize="10,20">
              <v:shape style="position:absolute;left:7845;top:5029;width:10;height:20" coordorigin="7845,5029" coordsize="10,20" path="m7845,5049l7854,5049,7854,5029,7845,5029,7845,5049xe" filled="true" fillcolor="#000000" stroked="false">
                <v:path arrowok="t"/>
                <v:fill type="solid"/>
              </v:shape>
            </v:group>
            <v:group style="position:absolute;left:7845;top:5049;width:10;height:20" coordorigin="7845,5049" coordsize="10,20">
              <v:shape style="position:absolute;left:7845;top:5049;width:10;height:20" coordorigin="7845,5049" coordsize="10,20" path="m7845,5068l7854,5068,7854,5049,7845,5049,7845,5068xe" filled="true" fillcolor="#000000" stroked="false">
                <v:path arrowok="t"/>
                <v:fill type="solid"/>
              </v:shape>
            </v:group>
            <v:group style="position:absolute;left:7845;top:5068;width:10;height:20" coordorigin="7845,5068" coordsize="10,20">
              <v:shape style="position:absolute;left:7845;top:5068;width:10;height:20" coordorigin="7845,5068" coordsize="10,20" path="m7845,5087l7854,5087,7854,5068,7845,5068,7845,5087xe" filled="true" fillcolor="#000000" stroked="false">
                <v:path arrowok="t"/>
                <v:fill type="solid"/>
              </v:shape>
            </v:group>
            <v:group style="position:absolute;left:7845;top:5087;width:10;height:20" coordorigin="7845,5087" coordsize="10,20">
              <v:shape style="position:absolute;left:7845;top:5087;width:10;height:20" coordorigin="7845,5087" coordsize="10,20" path="m7845,5106l7854,5106,7854,5087,7845,5087,7845,5106xe" filled="true" fillcolor="#000000" stroked="false">
                <v:path arrowok="t"/>
                <v:fill type="solid"/>
              </v:shape>
            </v:group>
            <v:group style="position:absolute;left:7845;top:5106;width:10;height:20" coordorigin="7845,5106" coordsize="10,20">
              <v:shape style="position:absolute;left:7845;top:5106;width:10;height:20" coordorigin="7845,5106" coordsize="10,20" path="m7845,5125l7854,5125,7854,5106,7845,5106,7845,5125xe" filled="true" fillcolor="#000000" stroked="false">
                <v:path arrowok="t"/>
                <v:fill type="solid"/>
              </v:shape>
            </v:group>
            <v:group style="position:absolute;left:7845;top:5125;width:10;height:20" coordorigin="7845,5125" coordsize="10,20">
              <v:shape style="position:absolute;left:7845;top:5125;width:10;height:20" coordorigin="7845,5125" coordsize="10,20" path="m7845,5145l7854,5145,7854,5125,7845,5125,7845,5145xe" filled="true" fillcolor="#000000" stroked="false">
                <v:path arrowok="t"/>
                <v:fill type="solid"/>
              </v:shape>
            </v:group>
            <v:group style="position:absolute;left:7845;top:5145;width:10;height:20" coordorigin="7845,5145" coordsize="10,20">
              <v:shape style="position:absolute;left:7845;top:5145;width:10;height:20" coordorigin="7845,5145" coordsize="10,20" path="m7845,5164l7854,5164,7854,5145,7845,5145,7845,5164xe" filled="true" fillcolor="#000000" stroked="false">
                <v:path arrowok="t"/>
                <v:fill type="solid"/>
              </v:shape>
            </v:group>
            <v:group style="position:absolute;left:7845;top:5164;width:10;height:20" coordorigin="7845,5164" coordsize="10,20">
              <v:shape style="position:absolute;left:7845;top:5164;width:10;height:20" coordorigin="7845,5164" coordsize="10,20" path="m7845,5183l7854,5183,7854,5164,7845,5164,7845,5183xe" filled="true" fillcolor="#000000" stroked="false">
                <v:path arrowok="t"/>
                <v:fill type="solid"/>
              </v:shape>
            </v:group>
            <v:group style="position:absolute;left:7845;top:5183;width:10;height:20" coordorigin="7845,5183" coordsize="10,20">
              <v:shape style="position:absolute;left:7845;top:5183;width:10;height:20" coordorigin="7845,5183" coordsize="10,20" path="m7845,5202l7854,5202,7854,5183,7845,5183,7845,5202xe" filled="true" fillcolor="#000000" stroked="false">
                <v:path arrowok="t"/>
                <v:fill type="solid"/>
              </v:shape>
            </v:group>
            <v:group style="position:absolute;left:7845;top:5202;width:10;height:20" coordorigin="7845,5202" coordsize="10,20">
              <v:shape style="position:absolute;left:7845;top:5202;width:10;height:20" coordorigin="7845,5202" coordsize="10,20" path="m7845,5221l7854,5221,7854,5202,7845,5202,7845,5221xe" filled="true" fillcolor="#000000" stroked="false">
                <v:path arrowok="t"/>
                <v:fill type="solid"/>
              </v:shape>
            </v:group>
            <v:group style="position:absolute;left:7845;top:5221;width:10;height:20" coordorigin="7845,5221" coordsize="10,20">
              <v:shape style="position:absolute;left:7845;top:5221;width:10;height:20" coordorigin="7845,5221" coordsize="10,20" path="m7845,5241l7854,5241,7854,5221,7845,5221,7845,5241xe" filled="true" fillcolor="#000000" stroked="false">
                <v:path arrowok="t"/>
                <v:fill type="solid"/>
              </v:shape>
            </v:group>
            <v:group style="position:absolute;left:7845;top:5241;width:10;height:20" coordorigin="7845,5241" coordsize="10,20">
              <v:shape style="position:absolute;left:7845;top:5241;width:10;height:20" coordorigin="7845,5241" coordsize="10,20" path="m7845,5260l7854,5260,7854,5241,7845,5241,7845,5260xe" filled="true" fillcolor="#000000" stroked="false">
                <v:path arrowok="t"/>
                <v:fill type="solid"/>
              </v:shape>
            </v:group>
            <v:group style="position:absolute;left:7845;top:5260;width:10;height:20" coordorigin="7845,5260" coordsize="10,20">
              <v:shape style="position:absolute;left:7845;top:5260;width:10;height:20" coordorigin="7845,5260" coordsize="10,20" path="m7845,5279l7854,5279,7854,5260,7845,5260,7845,5279xe" filled="true" fillcolor="#000000" stroked="false">
                <v:path arrowok="t"/>
                <v:fill type="solid"/>
              </v:shape>
            </v:group>
            <v:group style="position:absolute;left:7845;top:5279;width:10;height:20" coordorigin="7845,5279" coordsize="10,20">
              <v:shape style="position:absolute;left:7845;top:5279;width:10;height:20" coordorigin="7845,5279" coordsize="10,20" path="m7845,5298l7854,5298,7854,5279,7845,5279,7845,5298xe" filled="true" fillcolor="#000000" stroked="false">
                <v:path arrowok="t"/>
                <v:fill type="solid"/>
              </v:shape>
            </v:group>
            <v:group style="position:absolute;left:7845;top:5298;width:10;height:20" coordorigin="7845,5298" coordsize="10,20">
              <v:shape style="position:absolute;left:7845;top:5298;width:10;height:20" coordorigin="7845,5298" coordsize="10,20" path="m7845,5317l7854,5317,7854,5298,7845,5298,7845,5317xe" filled="true" fillcolor="#000000" stroked="false">
                <v:path arrowok="t"/>
                <v:fill type="solid"/>
              </v:shape>
            </v:group>
            <v:group style="position:absolute;left:7845;top:5317;width:10;height:20" coordorigin="7845,5317" coordsize="10,20">
              <v:shape style="position:absolute;left:7845;top:5317;width:10;height:20" coordorigin="7845,5317" coordsize="10,20" path="m7845,5337l7854,5337,7854,5317,7845,5317,7845,5337xe" filled="true" fillcolor="#000000" stroked="false">
                <v:path arrowok="t"/>
                <v:fill type="solid"/>
              </v:shape>
            </v:group>
            <v:group style="position:absolute;left:7845;top:5337;width:10;height:20" coordorigin="7845,5337" coordsize="10,20">
              <v:shape style="position:absolute;left:7845;top:5337;width:10;height:20" coordorigin="7845,5337" coordsize="10,20" path="m7845,5356l7854,5356,7854,5337,7845,5337,7845,5356xe" filled="true" fillcolor="#000000" stroked="false">
                <v:path arrowok="t"/>
                <v:fill type="solid"/>
              </v:shape>
            </v:group>
            <v:group style="position:absolute;left:7845;top:5356;width:10;height:20" coordorigin="7845,5356" coordsize="10,20">
              <v:shape style="position:absolute;left:7845;top:5356;width:10;height:20" coordorigin="7845,5356" coordsize="10,20" path="m7845,5375l7854,5375,7854,5356,7845,5356,7845,5375xe" filled="true" fillcolor="#000000" stroked="false">
                <v:path arrowok="t"/>
                <v:fill type="solid"/>
              </v:shape>
            </v:group>
            <v:group style="position:absolute;left:7845;top:5375;width:10;height:20" coordorigin="7845,5375" coordsize="10,20">
              <v:shape style="position:absolute;left:7845;top:5375;width:10;height:20" coordorigin="7845,5375" coordsize="10,20" path="m7845,5394l7854,5394,7854,5375,7845,5375,7845,5394xe" filled="true" fillcolor="#000000" stroked="false">
                <v:path arrowok="t"/>
                <v:fill type="solid"/>
              </v:shape>
            </v:group>
            <v:group style="position:absolute;left:7845;top:5394;width:10;height:20" coordorigin="7845,5394" coordsize="10,20">
              <v:shape style="position:absolute;left:7845;top:5394;width:10;height:20" coordorigin="7845,5394" coordsize="10,20" path="m7845,5413l7854,5413,7854,5394,7845,5394,7845,5413xe" filled="true" fillcolor="#000000" stroked="false">
                <v:path arrowok="t"/>
                <v:fill type="solid"/>
              </v:shape>
            </v:group>
            <v:group style="position:absolute;left:7845;top:5413;width:10;height:20" coordorigin="7845,5413" coordsize="10,20">
              <v:shape style="position:absolute;left:7845;top:5413;width:10;height:20" coordorigin="7845,5413" coordsize="10,20" path="m7845,5433l7854,5433,7854,5413,7845,5413,7845,5433xe" filled="true" fillcolor="#000000" stroked="false">
                <v:path arrowok="t"/>
                <v:fill type="solid"/>
              </v:shape>
            </v:group>
            <v:group style="position:absolute;left:7845;top:5433;width:10;height:20" coordorigin="7845,5433" coordsize="10,20">
              <v:shape style="position:absolute;left:7845;top:5433;width:10;height:20" coordorigin="7845,5433" coordsize="10,20" path="m7845,5452l7854,5452,7854,5433,7845,5433,7845,5452xe" filled="true" fillcolor="#000000" stroked="false">
                <v:path arrowok="t"/>
                <v:fill type="solid"/>
              </v:shape>
            </v:group>
            <v:group style="position:absolute;left:7845;top:5452;width:10;height:20" coordorigin="7845,5452" coordsize="10,20">
              <v:shape style="position:absolute;left:7845;top:5452;width:10;height:20" coordorigin="7845,5452" coordsize="10,20" path="m7845,5471l7854,5471,7854,5452,7845,5452,7845,5471xe" filled="true" fillcolor="#000000" stroked="false">
                <v:path arrowok="t"/>
                <v:fill type="solid"/>
              </v:shape>
            </v:group>
            <v:group style="position:absolute;left:7845;top:5471;width:10;height:20" coordorigin="7845,5471" coordsize="10,20">
              <v:shape style="position:absolute;left:7845;top:5471;width:10;height:20" coordorigin="7845,5471" coordsize="10,20" path="m7845,5490l7854,5490,7854,5471,7845,5471,7845,5490xe" filled="true" fillcolor="#000000" stroked="false">
                <v:path arrowok="t"/>
                <v:fill type="solid"/>
              </v:shape>
            </v:group>
            <v:group style="position:absolute;left:7845;top:5490;width:10;height:20" coordorigin="7845,5490" coordsize="10,20">
              <v:shape style="position:absolute;left:7845;top:5490;width:10;height:20" coordorigin="7845,5490" coordsize="10,20" path="m7845,5509l7854,5509,7854,5490,7845,5490,7845,5509xe" filled="true" fillcolor="#000000" stroked="false">
                <v:path arrowok="t"/>
                <v:fill type="solid"/>
              </v:shape>
            </v:group>
            <v:group style="position:absolute;left:7845;top:5509;width:10;height:20" coordorigin="7845,5509" coordsize="10,20">
              <v:shape style="position:absolute;left:7845;top:5509;width:10;height:20" coordorigin="7845,5509" coordsize="10,20" path="m7845,5529l7854,5529,7854,5509,7845,5509,7845,5529xe" filled="true" fillcolor="#000000" stroked="false">
                <v:path arrowok="t"/>
                <v:fill type="solid"/>
              </v:shape>
            </v:group>
            <v:group style="position:absolute;left:7845;top:5529;width:10;height:20" coordorigin="7845,5529" coordsize="10,20">
              <v:shape style="position:absolute;left:7845;top:5529;width:10;height:20" coordorigin="7845,5529" coordsize="10,20" path="m7845,5548l7854,5548,7854,5529,7845,5529,7845,5548xe" filled="true" fillcolor="#000000" stroked="false">
                <v:path arrowok="t"/>
                <v:fill type="solid"/>
              </v:shape>
            </v:group>
            <v:group style="position:absolute;left:7845;top:5548;width:10;height:20" coordorigin="7845,5548" coordsize="10,20">
              <v:shape style="position:absolute;left:7845;top:5548;width:10;height:20" coordorigin="7845,5548" coordsize="10,20" path="m7845,5567l7854,5567,7854,5548,7845,5548,7845,5567xe" filled="true" fillcolor="#000000" stroked="false">
                <v:path arrowok="t"/>
                <v:fill type="solid"/>
              </v:shape>
            </v:group>
            <v:group style="position:absolute;left:7845;top:5567;width:10;height:20" coordorigin="7845,5567" coordsize="10,20">
              <v:shape style="position:absolute;left:7845;top:5567;width:10;height:20" coordorigin="7845,5567" coordsize="10,20" path="m7845,5586l7854,5586,7854,5567,7845,5567,7845,5586xe" filled="true" fillcolor="#000000" stroked="false">
                <v:path arrowok="t"/>
                <v:fill type="solid"/>
              </v:shape>
            </v:group>
            <v:group style="position:absolute;left:7845;top:5586;width:10;height:20" coordorigin="7845,5586" coordsize="10,20">
              <v:shape style="position:absolute;left:7845;top:5586;width:10;height:20" coordorigin="7845,5586" coordsize="10,20" path="m7845,5605l7854,5605,7854,5586,7845,5586,7845,5605xe" filled="true" fillcolor="#000000" stroked="false">
                <v:path arrowok="t"/>
                <v:fill type="solid"/>
              </v:shape>
            </v:group>
            <v:group style="position:absolute;left:7845;top:5605;width:10;height:20" coordorigin="7845,5605" coordsize="10,20">
              <v:shape style="position:absolute;left:7845;top:5605;width:10;height:20" coordorigin="7845,5605" coordsize="10,20" path="m7845,5625l7854,5625,7854,5605,7845,5605,7845,5625xe" filled="true" fillcolor="#000000" stroked="false">
                <v:path arrowok="t"/>
                <v:fill type="solid"/>
              </v:shape>
            </v:group>
            <v:group style="position:absolute;left:7845;top:5625;width:10;height:20" coordorigin="7845,5625" coordsize="10,20">
              <v:shape style="position:absolute;left:7845;top:5625;width:10;height:20" coordorigin="7845,5625" coordsize="10,20" path="m7845,5644l7854,5644,7854,5625,7845,5625,7845,5644xe" filled="true" fillcolor="#000000" stroked="false">
                <v:path arrowok="t"/>
                <v:fill type="solid"/>
              </v:shape>
            </v:group>
            <v:group style="position:absolute;left:7845;top:5644;width:10;height:20" coordorigin="7845,5644" coordsize="10,20">
              <v:shape style="position:absolute;left:7845;top:5644;width:10;height:20" coordorigin="7845,5644" coordsize="10,20" path="m7845,5663l7854,5663,7854,5644,7845,5644,7845,5663xe" filled="true" fillcolor="#000000" stroked="false">
                <v:path arrowok="t"/>
                <v:fill type="solid"/>
              </v:shape>
            </v:group>
            <v:group style="position:absolute;left:7845;top:5663;width:10;height:20" coordorigin="7845,5663" coordsize="10,20">
              <v:shape style="position:absolute;left:7845;top:5663;width:10;height:20" coordorigin="7845,5663" coordsize="10,20" path="m7845,5682l7854,5682,7854,5663,7845,5663,7845,5682xe" filled="true" fillcolor="#000000" stroked="false">
                <v:path arrowok="t"/>
                <v:fill type="solid"/>
              </v:shape>
            </v:group>
            <v:group style="position:absolute;left:7845;top:5682;width:10;height:20" coordorigin="7845,5682" coordsize="10,20">
              <v:shape style="position:absolute;left:7845;top:5682;width:10;height:20" coordorigin="7845,5682" coordsize="10,20" path="m7845,5701l7854,5701,7854,5682,7845,5682,7845,5701xe" filled="true" fillcolor="#000000" stroked="false">
                <v:path arrowok="t"/>
                <v:fill type="solid"/>
              </v:shape>
            </v:group>
            <v:group style="position:absolute;left:7845;top:5701;width:10;height:20" coordorigin="7845,5701" coordsize="10,20">
              <v:shape style="position:absolute;left:7845;top:5701;width:10;height:20" coordorigin="7845,5701" coordsize="10,20" path="m7845,5721l7854,5721,7854,5701,7845,5701,7845,5721xe" filled="true" fillcolor="#000000" stroked="false">
                <v:path arrowok="t"/>
                <v:fill type="solid"/>
              </v:shape>
            </v:group>
            <v:group style="position:absolute;left:7845;top:5721;width:10;height:20" coordorigin="7845,5721" coordsize="10,20">
              <v:shape style="position:absolute;left:7845;top:5721;width:10;height:20" coordorigin="7845,5721" coordsize="10,20" path="m7845,5740l7854,5740,7854,5721,7845,5721,7845,5740xe" filled="true" fillcolor="#000000" stroked="false">
                <v:path arrowok="t"/>
                <v:fill type="solid"/>
              </v:shape>
            </v:group>
            <v:group style="position:absolute;left:7845;top:5740;width:10;height:20" coordorigin="7845,5740" coordsize="10,20">
              <v:shape style="position:absolute;left:7845;top:5740;width:10;height:20" coordorigin="7845,5740" coordsize="10,20" path="m7845,5759l7854,5759,7854,5740,7845,5740,7845,5759xe" filled="true" fillcolor="#000000" stroked="false">
                <v:path arrowok="t"/>
                <v:fill type="solid"/>
              </v:shape>
            </v:group>
            <v:group style="position:absolute;left:7845;top:5759;width:10;height:20" coordorigin="7845,5759" coordsize="10,20">
              <v:shape style="position:absolute;left:7845;top:5759;width:10;height:20" coordorigin="7845,5759" coordsize="10,20" path="m7845,5778l7854,5778,7854,5759,7845,5759,7845,5778xe" filled="true" fillcolor="#000000" stroked="false">
                <v:path arrowok="t"/>
                <v:fill type="solid"/>
              </v:shape>
            </v:group>
            <v:group style="position:absolute;left:7845;top:5778;width:10;height:20" coordorigin="7845,5778" coordsize="10,20">
              <v:shape style="position:absolute;left:7845;top:5778;width:10;height:20" coordorigin="7845,5778" coordsize="10,20" path="m7845,5797l7854,5797,7854,5778,7845,5778,7845,5797xe" filled="true" fillcolor="#000000" stroked="false">
                <v:path arrowok="t"/>
                <v:fill type="solid"/>
              </v:shape>
            </v:group>
            <v:group style="position:absolute;left:7845;top:5797;width:10;height:20" coordorigin="7845,5797" coordsize="10,20">
              <v:shape style="position:absolute;left:7845;top:5797;width:10;height:20" coordorigin="7845,5797" coordsize="10,20" path="m7845,5817l7854,5817,7854,5797,7845,5797,7845,5817xe" filled="true" fillcolor="#000000" stroked="false">
                <v:path arrowok="t"/>
                <v:fill type="solid"/>
              </v:shape>
            </v:group>
            <v:group style="position:absolute;left:7845;top:5817;width:10;height:20" coordorigin="7845,5817" coordsize="10,20">
              <v:shape style="position:absolute;left:7845;top:5817;width:10;height:20" coordorigin="7845,5817" coordsize="10,20" path="m7845,5836l7854,5836,7854,5817,7845,5817,7845,5836xe" filled="true" fillcolor="#000000" stroked="false">
                <v:path arrowok="t"/>
                <v:fill type="solid"/>
              </v:shape>
            </v:group>
            <v:group style="position:absolute;left:7845;top:5836;width:10;height:20" coordorigin="7845,5836" coordsize="10,20">
              <v:shape style="position:absolute;left:7845;top:5836;width:10;height:20" coordorigin="7845,5836" coordsize="10,20" path="m7845,5855l7854,5855,7854,5836,7845,5836,7845,5855xe" filled="true" fillcolor="#000000" stroked="false">
                <v:path arrowok="t"/>
                <v:fill type="solid"/>
              </v:shape>
            </v:group>
            <v:group style="position:absolute;left:7845;top:5855;width:10;height:20" coordorigin="7845,5855" coordsize="10,20">
              <v:shape style="position:absolute;left:7845;top:5855;width:10;height:20" coordorigin="7845,5855" coordsize="10,20" path="m7845,5874l7854,5874,7854,5855,7845,5855,7845,5874xe" filled="true" fillcolor="#000000" stroked="false">
                <v:path arrowok="t"/>
                <v:fill type="solid"/>
              </v:shape>
            </v:group>
            <v:group style="position:absolute;left:7845;top:5874;width:10;height:20" coordorigin="7845,5874" coordsize="10,20">
              <v:shape style="position:absolute;left:7845;top:5874;width:10;height:20" coordorigin="7845,5874" coordsize="10,20" path="m7845,5893l7854,5893,7854,5874,7845,5874,7845,5893xe" filled="true" fillcolor="#000000" stroked="false">
                <v:path arrowok="t"/>
                <v:fill type="solid"/>
              </v:shape>
            </v:group>
            <v:group style="position:absolute;left:7845;top:5893;width:10;height:20" coordorigin="7845,5893" coordsize="10,20">
              <v:shape style="position:absolute;left:7845;top:5893;width:10;height:20" coordorigin="7845,5893" coordsize="10,20" path="m7845,5913l7854,5913,7854,5893,7845,5893,7845,5913xe" filled="true" fillcolor="#000000" stroked="false">
                <v:path arrowok="t"/>
                <v:fill type="solid"/>
              </v:shape>
            </v:group>
            <v:group style="position:absolute;left:7845;top:5913;width:10;height:20" coordorigin="7845,5913" coordsize="10,20">
              <v:shape style="position:absolute;left:7845;top:5913;width:10;height:20" coordorigin="7845,5913" coordsize="10,20" path="m7845,5932l7854,5932,7854,5913,7845,5913,7845,5932xe" filled="true" fillcolor="#000000" stroked="false">
                <v:path arrowok="t"/>
                <v:fill type="solid"/>
              </v:shape>
            </v:group>
            <v:group style="position:absolute;left:7845;top:5932;width:10;height:20" coordorigin="7845,5932" coordsize="10,20">
              <v:shape style="position:absolute;left:7845;top:5932;width:10;height:20" coordorigin="7845,5932" coordsize="10,20" path="m7845,5951l7854,5951,7854,5932,7845,5932,7845,5951xe" filled="true" fillcolor="#000000" stroked="false">
                <v:path arrowok="t"/>
                <v:fill type="solid"/>
              </v:shape>
            </v:group>
            <v:group style="position:absolute;left:7845;top:5951;width:10;height:20" coordorigin="7845,5951" coordsize="10,20">
              <v:shape style="position:absolute;left:7845;top:5951;width:10;height:20" coordorigin="7845,5951" coordsize="10,20" path="m7845,5970l7854,5970,7854,5951,7845,5951,7845,5970xe" filled="true" fillcolor="#000000" stroked="false">
                <v:path arrowok="t"/>
                <v:fill type="solid"/>
              </v:shape>
            </v:group>
            <v:group style="position:absolute;left:7845;top:5970;width:10;height:20" coordorigin="7845,5970" coordsize="10,20">
              <v:shape style="position:absolute;left:7845;top:5970;width:10;height:20" coordorigin="7845,5970" coordsize="10,20" path="m7845,5989l7854,5989,7854,5970,7845,5970,7845,5989xe" filled="true" fillcolor="#000000" stroked="false">
                <v:path arrowok="t"/>
                <v:fill type="solid"/>
              </v:shape>
            </v:group>
            <v:group style="position:absolute;left:7845;top:5989;width:10;height:20" coordorigin="7845,5989" coordsize="10,20">
              <v:shape style="position:absolute;left:7845;top:5989;width:10;height:20" coordorigin="7845,5989" coordsize="10,20" path="m7845,6009l7854,6009,7854,5989,7845,5989,7845,6009xe" filled="true" fillcolor="#000000" stroked="false">
                <v:path arrowok="t"/>
                <v:fill type="solid"/>
              </v:shape>
            </v:group>
            <v:group style="position:absolute;left:7845;top:6009;width:10;height:20" coordorigin="7845,6009" coordsize="10,20">
              <v:shape style="position:absolute;left:7845;top:6009;width:10;height:20" coordorigin="7845,6009" coordsize="10,20" path="m7845,6028l7854,6028,7854,6009,7845,6009,7845,6028xe" filled="true" fillcolor="#000000" stroked="false">
                <v:path arrowok="t"/>
                <v:fill type="solid"/>
              </v:shape>
            </v:group>
            <v:group style="position:absolute;left:8476;top:4703;width:10;height:20" coordorigin="8476,4703" coordsize="10,20">
              <v:shape style="position:absolute;left:8476;top:4703;width:10;height:20" coordorigin="8476,4703" coordsize="10,20" path="m8476,4722l8485,4722,8485,4703,8476,4703,8476,4722xe" filled="true" fillcolor="#000000" stroked="false">
                <v:path arrowok="t"/>
                <v:fill type="solid"/>
              </v:shape>
            </v:group>
            <v:group style="position:absolute;left:8476;top:4722;width:10;height:20" coordorigin="8476,4722" coordsize="10,20">
              <v:shape style="position:absolute;left:8476;top:4722;width:10;height:20" coordorigin="8476,4722" coordsize="10,20" path="m8476,4741l8485,4741,8485,4722,8476,4722,8476,4741xe" filled="true" fillcolor="#000000" stroked="false">
                <v:path arrowok="t"/>
                <v:fill type="solid"/>
              </v:shape>
            </v:group>
            <v:group style="position:absolute;left:8476;top:4741;width:10;height:20" coordorigin="8476,4741" coordsize="10,20">
              <v:shape style="position:absolute;left:8476;top:4741;width:10;height:20" coordorigin="8476,4741" coordsize="10,20" path="m8476,4761l8485,4761,8485,4741,8476,4741,8476,4761xe" filled="true" fillcolor="#000000" stroked="false">
                <v:path arrowok="t"/>
                <v:fill type="solid"/>
              </v:shape>
            </v:group>
            <v:group style="position:absolute;left:8476;top:4761;width:10;height:20" coordorigin="8476,4761" coordsize="10,20">
              <v:shape style="position:absolute;left:8476;top:4761;width:10;height:20" coordorigin="8476,4761" coordsize="10,20" path="m8476,4780l8485,4780,8485,4761,8476,4761,8476,4780xe" filled="true" fillcolor="#000000" stroked="false">
                <v:path arrowok="t"/>
                <v:fill type="solid"/>
              </v:shape>
            </v:group>
            <v:group style="position:absolute;left:8476;top:4780;width:10;height:20" coordorigin="8476,4780" coordsize="10,20">
              <v:shape style="position:absolute;left:8476;top:4780;width:10;height:20" coordorigin="8476,4780" coordsize="10,20" path="m8476,4799l8485,4799,8485,4780,8476,4780,8476,4799xe" filled="true" fillcolor="#000000" stroked="false">
                <v:path arrowok="t"/>
                <v:fill type="solid"/>
              </v:shape>
            </v:group>
            <v:group style="position:absolute;left:8476;top:4799;width:10;height:20" coordorigin="8476,4799" coordsize="10,20">
              <v:shape style="position:absolute;left:8476;top:4799;width:10;height:20" coordorigin="8476,4799" coordsize="10,20" path="m8476,4818l8485,4818,8485,4799,8476,4799,8476,4818xe" filled="true" fillcolor="#000000" stroked="false">
                <v:path arrowok="t"/>
                <v:fill type="solid"/>
              </v:shape>
            </v:group>
            <v:group style="position:absolute;left:8476;top:4818;width:10;height:20" coordorigin="8476,4818" coordsize="10,20">
              <v:shape style="position:absolute;left:8476;top:4818;width:10;height:20" coordorigin="8476,4818" coordsize="10,20" path="m8476,4837l8485,4837,8485,4818,8476,4818,8476,4837xe" filled="true" fillcolor="#000000" stroked="false">
                <v:path arrowok="t"/>
                <v:fill type="solid"/>
              </v:shape>
            </v:group>
            <v:group style="position:absolute;left:8476;top:4837;width:10;height:20" coordorigin="8476,4837" coordsize="10,20">
              <v:shape style="position:absolute;left:8476;top:4837;width:10;height:20" coordorigin="8476,4837" coordsize="10,20" path="m8476,4857l8485,4857,8485,4837,8476,4837,8476,4857xe" filled="true" fillcolor="#000000" stroked="false">
                <v:path arrowok="t"/>
                <v:fill type="solid"/>
              </v:shape>
            </v:group>
            <v:group style="position:absolute;left:8476;top:4857;width:10;height:20" coordorigin="8476,4857" coordsize="10,20">
              <v:shape style="position:absolute;left:8476;top:4857;width:10;height:20" coordorigin="8476,4857" coordsize="10,20" path="m8476,4876l8485,4876,8485,4857,8476,4857,8476,4876xe" filled="true" fillcolor="#000000" stroked="false">
                <v:path arrowok="t"/>
                <v:fill type="solid"/>
              </v:shape>
            </v:group>
            <v:group style="position:absolute;left:8476;top:4876;width:10;height:20" coordorigin="8476,4876" coordsize="10,20">
              <v:shape style="position:absolute;left:8476;top:4876;width:10;height:20" coordorigin="8476,4876" coordsize="10,20" path="m8476,4895l8485,4895,8485,4876,8476,4876,8476,4895xe" filled="true" fillcolor="#000000" stroked="false">
                <v:path arrowok="t"/>
                <v:fill type="solid"/>
              </v:shape>
            </v:group>
            <v:group style="position:absolute;left:8476;top:4895;width:10;height:20" coordorigin="8476,4895" coordsize="10,20">
              <v:shape style="position:absolute;left:8476;top:4895;width:10;height:20" coordorigin="8476,4895" coordsize="10,20" path="m8476,4914l8485,4914,8485,4895,8476,4895,8476,4914xe" filled="true" fillcolor="#000000" stroked="false">
                <v:path arrowok="t"/>
                <v:fill type="solid"/>
              </v:shape>
            </v:group>
            <v:group style="position:absolute;left:8476;top:4914;width:10;height:20" coordorigin="8476,4914" coordsize="10,20">
              <v:shape style="position:absolute;left:8476;top:4914;width:10;height:20" coordorigin="8476,4914" coordsize="10,20" path="m8476,4933l8485,4933,8485,4914,8476,4914,8476,4933xe" filled="true" fillcolor="#000000" stroked="false">
                <v:path arrowok="t"/>
                <v:fill type="solid"/>
              </v:shape>
            </v:group>
            <v:group style="position:absolute;left:8476;top:4933;width:10;height:20" coordorigin="8476,4933" coordsize="10,20">
              <v:shape style="position:absolute;left:8476;top:4933;width:10;height:20" coordorigin="8476,4933" coordsize="10,20" path="m8476,4953l8485,4953,8485,4933,8476,4933,8476,4953xe" filled="true" fillcolor="#000000" stroked="false">
                <v:path arrowok="t"/>
                <v:fill type="solid"/>
              </v:shape>
            </v:group>
            <v:group style="position:absolute;left:8476;top:4953;width:10;height:20" coordorigin="8476,4953" coordsize="10,20">
              <v:shape style="position:absolute;left:8476;top:4953;width:10;height:20" coordorigin="8476,4953" coordsize="10,20" path="m8476,4972l8485,4972,8485,4953,8476,4953,8476,4972xe" filled="true" fillcolor="#000000" stroked="false">
                <v:path arrowok="t"/>
                <v:fill type="solid"/>
              </v:shape>
            </v:group>
            <v:group style="position:absolute;left:8476;top:4972;width:10;height:20" coordorigin="8476,4972" coordsize="10,20">
              <v:shape style="position:absolute;left:8476;top:4972;width:10;height:20" coordorigin="8476,4972" coordsize="10,20" path="m8476,4991l8485,4991,8485,4972,8476,4972,8476,4991xe" filled="true" fillcolor="#000000" stroked="false">
                <v:path arrowok="t"/>
                <v:fill type="solid"/>
              </v:shape>
            </v:group>
            <v:group style="position:absolute;left:8476;top:4991;width:10;height:20" coordorigin="8476,4991" coordsize="10,20">
              <v:shape style="position:absolute;left:8476;top:4991;width:10;height:20" coordorigin="8476,4991" coordsize="10,20" path="m8476,5010l8485,5010,8485,4991,8476,4991,8476,5010xe" filled="true" fillcolor="#000000" stroked="false">
                <v:path arrowok="t"/>
                <v:fill type="solid"/>
              </v:shape>
            </v:group>
            <v:group style="position:absolute;left:8476;top:5010;width:10;height:20" coordorigin="8476,5010" coordsize="10,20">
              <v:shape style="position:absolute;left:8476;top:5010;width:10;height:20" coordorigin="8476,5010" coordsize="10,20" path="m8476,5029l8485,5029,8485,5010,8476,5010,8476,5029xe" filled="true" fillcolor="#000000" stroked="false">
                <v:path arrowok="t"/>
                <v:fill type="solid"/>
              </v:shape>
            </v:group>
            <v:group style="position:absolute;left:8476;top:5029;width:10;height:20" coordorigin="8476,5029" coordsize="10,20">
              <v:shape style="position:absolute;left:8476;top:5029;width:10;height:20" coordorigin="8476,5029" coordsize="10,20" path="m8476,5049l8485,5049,8485,5029,8476,5029,8476,5049xe" filled="true" fillcolor="#000000" stroked="false">
                <v:path arrowok="t"/>
                <v:fill type="solid"/>
              </v:shape>
            </v:group>
            <v:group style="position:absolute;left:8476;top:5049;width:10;height:20" coordorigin="8476,5049" coordsize="10,20">
              <v:shape style="position:absolute;left:8476;top:5049;width:10;height:20" coordorigin="8476,5049" coordsize="10,20" path="m8476,5068l8485,5068,8485,5049,8476,5049,8476,5068xe" filled="true" fillcolor="#000000" stroked="false">
                <v:path arrowok="t"/>
                <v:fill type="solid"/>
              </v:shape>
            </v:group>
            <v:group style="position:absolute;left:8476;top:5068;width:10;height:20" coordorigin="8476,5068" coordsize="10,20">
              <v:shape style="position:absolute;left:8476;top:5068;width:10;height:20" coordorigin="8476,5068" coordsize="10,20" path="m8476,5087l8485,5087,8485,5068,8476,5068,8476,5087xe" filled="true" fillcolor="#000000" stroked="false">
                <v:path arrowok="t"/>
                <v:fill type="solid"/>
              </v:shape>
            </v:group>
            <v:group style="position:absolute;left:8476;top:5087;width:10;height:20" coordorigin="8476,5087" coordsize="10,20">
              <v:shape style="position:absolute;left:8476;top:5087;width:10;height:20" coordorigin="8476,5087" coordsize="10,20" path="m8476,5106l8485,5106,8485,5087,8476,5087,8476,5106xe" filled="true" fillcolor="#000000" stroked="false">
                <v:path arrowok="t"/>
                <v:fill type="solid"/>
              </v:shape>
            </v:group>
            <v:group style="position:absolute;left:8476;top:5106;width:10;height:20" coordorigin="8476,5106" coordsize="10,20">
              <v:shape style="position:absolute;left:8476;top:5106;width:10;height:20" coordorigin="8476,5106" coordsize="10,20" path="m8476,5125l8485,5125,8485,5106,8476,5106,8476,5125xe" filled="true" fillcolor="#000000" stroked="false">
                <v:path arrowok="t"/>
                <v:fill type="solid"/>
              </v:shape>
            </v:group>
            <v:group style="position:absolute;left:8476;top:5125;width:10;height:20" coordorigin="8476,5125" coordsize="10,20">
              <v:shape style="position:absolute;left:8476;top:5125;width:10;height:20" coordorigin="8476,5125" coordsize="10,20" path="m8476,5145l8485,5145,8485,5125,8476,5125,8476,5145xe" filled="true" fillcolor="#000000" stroked="false">
                <v:path arrowok="t"/>
                <v:fill type="solid"/>
              </v:shape>
            </v:group>
            <v:group style="position:absolute;left:8476;top:5145;width:10;height:20" coordorigin="8476,5145" coordsize="10,20">
              <v:shape style="position:absolute;left:8476;top:5145;width:10;height:20" coordorigin="8476,5145" coordsize="10,20" path="m8476,5164l8485,5164,8485,5145,8476,5145,8476,5164xe" filled="true" fillcolor="#000000" stroked="false">
                <v:path arrowok="t"/>
                <v:fill type="solid"/>
              </v:shape>
            </v:group>
            <v:group style="position:absolute;left:8476;top:5164;width:10;height:20" coordorigin="8476,5164" coordsize="10,20">
              <v:shape style="position:absolute;left:8476;top:5164;width:10;height:20" coordorigin="8476,5164" coordsize="10,20" path="m8476,5183l8485,5183,8485,5164,8476,5164,8476,5183xe" filled="true" fillcolor="#000000" stroked="false">
                <v:path arrowok="t"/>
                <v:fill type="solid"/>
              </v:shape>
            </v:group>
            <v:group style="position:absolute;left:8476;top:5183;width:10;height:20" coordorigin="8476,5183" coordsize="10,20">
              <v:shape style="position:absolute;left:8476;top:5183;width:10;height:20" coordorigin="8476,5183" coordsize="10,20" path="m8476,5202l8485,5202,8485,5183,8476,5183,8476,5202xe" filled="true" fillcolor="#000000" stroked="false">
                <v:path arrowok="t"/>
                <v:fill type="solid"/>
              </v:shape>
            </v:group>
            <v:group style="position:absolute;left:8476;top:5202;width:10;height:20" coordorigin="8476,5202" coordsize="10,20">
              <v:shape style="position:absolute;left:8476;top:5202;width:10;height:20" coordorigin="8476,5202" coordsize="10,20" path="m8476,5221l8485,5221,8485,5202,8476,5202,8476,5221xe" filled="true" fillcolor="#000000" stroked="false">
                <v:path arrowok="t"/>
                <v:fill type="solid"/>
              </v:shape>
            </v:group>
            <v:group style="position:absolute;left:8476;top:5221;width:10;height:20" coordorigin="8476,5221" coordsize="10,20">
              <v:shape style="position:absolute;left:8476;top:5221;width:10;height:20" coordorigin="8476,5221" coordsize="10,20" path="m8476,5241l8485,5241,8485,5221,8476,5221,8476,5241xe" filled="true" fillcolor="#000000" stroked="false">
                <v:path arrowok="t"/>
                <v:fill type="solid"/>
              </v:shape>
            </v:group>
            <v:group style="position:absolute;left:8476;top:5241;width:10;height:20" coordorigin="8476,5241" coordsize="10,20">
              <v:shape style="position:absolute;left:8476;top:5241;width:10;height:20" coordorigin="8476,5241" coordsize="10,20" path="m8476,5260l8485,5260,8485,5241,8476,5241,8476,5260xe" filled="true" fillcolor="#000000" stroked="false">
                <v:path arrowok="t"/>
                <v:fill type="solid"/>
              </v:shape>
            </v:group>
            <v:group style="position:absolute;left:8476;top:5260;width:10;height:20" coordorigin="8476,5260" coordsize="10,20">
              <v:shape style="position:absolute;left:8476;top:5260;width:10;height:20" coordorigin="8476,5260" coordsize="10,20" path="m8476,5279l8485,5279,8485,5260,8476,5260,8476,5279xe" filled="true" fillcolor="#000000" stroked="false">
                <v:path arrowok="t"/>
                <v:fill type="solid"/>
              </v:shape>
            </v:group>
            <v:group style="position:absolute;left:8476;top:5279;width:10;height:20" coordorigin="8476,5279" coordsize="10,20">
              <v:shape style="position:absolute;left:8476;top:5279;width:10;height:20" coordorigin="8476,5279" coordsize="10,20" path="m8476,5298l8485,5298,8485,5279,8476,5279,8476,5298xe" filled="true" fillcolor="#000000" stroked="false">
                <v:path arrowok="t"/>
                <v:fill type="solid"/>
              </v:shape>
            </v:group>
            <v:group style="position:absolute;left:8476;top:5298;width:10;height:20" coordorigin="8476,5298" coordsize="10,20">
              <v:shape style="position:absolute;left:8476;top:5298;width:10;height:20" coordorigin="8476,5298" coordsize="10,20" path="m8476,5317l8485,5317,8485,5298,8476,5298,8476,5317xe" filled="true" fillcolor="#000000" stroked="false">
                <v:path arrowok="t"/>
                <v:fill type="solid"/>
              </v:shape>
            </v:group>
            <v:group style="position:absolute;left:8476;top:5317;width:10;height:20" coordorigin="8476,5317" coordsize="10,20">
              <v:shape style="position:absolute;left:8476;top:5317;width:10;height:20" coordorigin="8476,5317" coordsize="10,20" path="m8476,5337l8485,5337,8485,5317,8476,5317,8476,5337xe" filled="true" fillcolor="#000000" stroked="false">
                <v:path arrowok="t"/>
                <v:fill type="solid"/>
              </v:shape>
            </v:group>
            <v:group style="position:absolute;left:8476;top:5337;width:10;height:20" coordorigin="8476,5337" coordsize="10,20">
              <v:shape style="position:absolute;left:8476;top:5337;width:10;height:20" coordorigin="8476,5337" coordsize="10,20" path="m8476,5356l8485,5356,8485,5337,8476,5337,8476,5356xe" filled="true" fillcolor="#000000" stroked="false">
                <v:path arrowok="t"/>
                <v:fill type="solid"/>
              </v:shape>
            </v:group>
            <v:group style="position:absolute;left:8476;top:5356;width:10;height:20" coordorigin="8476,5356" coordsize="10,20">
              <v:shape style="position:absolute;left:8476;top:5356;width:10;height:20" coordorigin="8476,5356" coordsize="10,20" path="m8476,5375l8485,5375,8485,5356,8476,5356,8476,5375xe" filled="true" fillcolor="#000000" stroked="false">
                <v:path arrowok="t"/>
                <v:fill type="solid"/>
              </v:shape>
            </v:group>
            <v:group style="position:absolute;left:8476;top:5375;width:10;height:20" coordorigin="8476,5375" coordsize="10,20">
              <v:shape style="position:absolute;left:8476;top:5375;width:10;height:20" coordorigin="8476,5375" coordsize="10,20" path="m8476,5394l8485,5394,8485,5375,8476,5375,8476,5394xe" filled="true" fillcolor="#000000" stroked="false">
                <v:path arrowok="t"/>
                <v:fill type="solid"/>
              </v:shape>
            </v:group>
            <v:group style="position:absolute;left:8476;top:5394;width:10;height:20" coordorigin="8476,5394" coordsize="10,20">
              <v:shape style="position:absolute;left:8476;top:5394;width:10;height:20" coordorigin="8476,5394" coordsize="10,20" path="m8476,5413l8485,5413,8485,5394,8476,5394,8476,5413xe" filled="true" fillcolor="#000000" stroked="false">
                <v:path arrowok="t"/>
                <v:fill type="solid"/>
              </v:shape>
            </v:group>
            <v:group style="position:absolute;left:8476;top:5413;width:10;height:20" coordorigin="8476,5413" coordsize="10,20">
              <v:shape style="position:absolute;left:8476;top:5413;width:10;height:20" coordorigin="8476,5413" coordsize="10,20" path="m8476,5433l8485,5433,8485,5413,8476,5413,8476,5433xe" filled="true" fillcolor="#000000" stroked="false">
                <v:path arrowok="t"/>
                <v:fill type="solid"/>
              </v:shape>
            </v:group>
            <v:group style="position:absolute;left:8476;top:5433;width:10;height:20" coordorigin="8476,5433" coordsize="10,20">
              <v:shape style="position:absolute;left:8476;top:5433;width:10;height:20" coordorigin="8476,5433" coordsize="10,20" path="m8476,5452l8485,5452,8485,5433,8476,5433,8476,5452xe" filled="true" fillcolor="#000000" stroked="false">
                <v:path arrowok="t"/>
                <v:fill type="solid"/>
              </v:shape>
            </v:group>
            <v:group style="position:absolute;left:8476;top:5452;width:10;height:20" coordorigin="8476,5452" coordsize="10,20">
              <v:shape style="position:absolute;left:8476;top:5452;width:10;height:20" coordorigin="8476,5452" coordsize="10,20" path="m8476,5471l8485,5471,8485,5452,8476,5452,8476,5471xe" filled="true" fillcolor="#000000" stroked="false">
                <v:path arrowok="t"/>
                <v:fill type="solid"/>
              </v:shape>
            </v:group>
            <v:group style="position:absolute;left:8476;top:5471;width:10;height:20" coordorigin="8476,5471" coordsize="10,20">
              <v:shape style="position:absolute;left:8476;top:5471;width:10;height:20" coordorigin="8476,5471" coordsize="10,20" path="m8476,5490l8485,5490,8485,5471,8476,5471,8476,5490xe" filled="true" fillcolor="#000000" stroked="false">
                <v:path arrowok="t"/>
                <v:fill type="solid"/>
              </v:shape>
            </v:group>
            <v:group style="position:absolute;left:8476;top:5490;width:10;height:20" coordorigin="8476,5490" coordsize="10,20">
              <v:shape style="position:absolute;left:8476;top:5490;width:10;height:20" coordorigin="8476,5490" coordsize="10,20" path="m8476,5509l8485,5509,8485,5490,8476,5490,8476,5509xe" filled="true" fillcolor="#000000" stroked="false">
                <v:path arrowok="t"/>
                <v:fill type="solid"/>
              </v:shape>
            </v:group>
            <v:group style="position:absolute;left:8476;top:5509;width:10;height:20" coordorigin="8476,5509" coordsize="10,20">
              <v:shape style="position:absolute;left:8476;top:5509;width:10;height:20" coordorigin="8476,5509" coordsize="10,20" path="m8476,5529l8485,5529,8485,5509,8476,5509,8476,5529xe" filled="true" fillcolor="#000000" stroked="false">
                <v:path arrowok="t"/>
                <v:fill type="solid"/>
              </v:shape>
            </v:group>
            <v:group style="position:absolute;left:8476;top:5529;width:10;height:20" coordorigin="8476,5529" coordsize="10,20">
              <v:shape style="position:absolute;left:8476;top:5529;width:10;height:20" coordorigin="8476,5529" coordsize="10,20" path="m8476,5548l8485,5548,8485,5529,8476,5529,8476,5548xe" filled="true" fillcolor="#000000" stroked="false">
                <v:path arrowok="t"/>
                <v:fill type="solid"/>
              </v:shape>
            </v:group>
            <v:group style="position:absolute;left:8476;top:5548;width:10;height:20" coordorigin="8476,5548" coordsize="10,20">
              <v:shape style="position:absolute;left:8476;top:5548;width:10;height:20" coordorigin="8476,5548" coordsize="10,20" path="m8476,5567l8485,5567,8485,5548,8476,5548,8476,5567xe" filled="true" fillcolor="#000000" stroked="false">
                <v:path arrowok="t"/>
                <v:fill type="solid"/>
              </v:shape>
            </v:group>
            <v:group style="position:absolute;left:8476;top:5567;width:10;height:20" coordorigin="8476,5567" coordsize="10,20">
              <v:shape style="position:absolute;left:8476;top:5567;width:10;height:20" coordorigin="8476,5567" coordsize="10,20" path="m8476,5586l8485,5586,8485,5567,8476,5567,8476,5586xe" filled="true" fillcolor="#000000" stroked="false">
                <v:path arrowok="t"/>
                <v:fill type="solid"/>
              </v:shape>
            </v:group>
            <v:group style="position:absolute;left:8476;top:5586;width:10;height:20" coordorigin="8476,5586" coordsize="10,20">
              <v:shape style="position:absolute;left:8476;top:5586;width:10;height:20" coordorigin="8476,5586" coordsize="10,20" path="m8476,5605l8485,5605,8485,5586,8476,5586,8476,5605xe" filled="true" fillcolor="#000000" stroked="false">
                <v:path arrowok="t"/>
                <v:fill type="solid"/>
              </v:shape>
            </v:group>
            <v:group style="position:absolute;left:8476;top:5605;width:10;height:20" coordorigin="8476,5605" coordsize="10,20">
              <v:shape style="position:absolute;left:8476;top:5605;width:10;height:20" coordorigin="8476,5605" coordsize="10,20" path="m8476,5625l8485,5625,8485,5605,8476,5605,8476,5625xe" filled="true" fillcolor="#000000" stroked="false">
                <v:path arrowok="t"/>
                <v:fill type="solid"/>
              </v:shape>
            </v:group>
            <v:group style="position:absolute;left:8476;top:5625;width:10;height:20" coordorigin="8476,5625" coordsize="10,20">
              <v:shape style="position:absolute;left:8476;top:5625;width:10;height:20" coordorigin="8476,5625" coordsize="10,20" path="m8476,5644l8485,5644,8485,5625,8476,5625,8476,5644xe" filled="true" fillcolor="#000000" stroked="false">
                <v:path arrowok="t"/>
                <v:fill type="solid"/>
              </v:shape>
            </v:group>
            <v:group style="position:absolute;left:8476;top:5644;width:10;height:20" coordorigin="8476,5644" coordsize="10,20">
              <v:shape style="position:absolute;left:8476;top:5644;width:10;height:20" coordorigin="8476,5644" coordsize="10,20" path="m8476,5663l8485,5663,8485,5644,8476,5644,8476,5663xe" filled="true" fillcolor="#000000" stroked="false">
                <v:path arrowok="t"/>
                <v:fill type="solid"/>
              </v:shape>
            </v:group>
            <v:group style="position:absolute;left:8476;top:5663;width:10;height:20" coordorigin="8476,5663" coordsize="10,20">
              <v:shape style="position:absolute;left:8476;top:5663;width:10;height:20" coordorigin="8476,5663" coordsize="10,20" path="m8476,5682l8485,5682,8485,5663,8476,5663,8476,5682xe" filled="true" fillcolor="#000000" stroked="false">
                <v:path arrowok="t"/>
                <v:fill type="solid"/>
              </v:shape>
            </v:group>
            <v:group style="position:absolute;left:8476;top:5682;width:10;height:20" coordorigin="8476,5682" coordsize="10,20">
              <v:shape style="position:absolute;left:8476;top:5682;width:10;height:20" coordorigin="8476,5682" coordsize="10,20" path="m8476,5701l8485,5701,8485,5682,8476,5682,8476,5701xe" filled="true" fillcolor="#000000" stroked="false">
                <v:path arrowok="t"/>
                <v:fill type="solid"/>
              </v:shape>
            </v:group>
            <v:group style="position:absolute;left:8476;top:5701;width:10;height:20" coordorigin="8476,5701" coordsize="10,20">
              <v:shape style="position:absolute;left:8476;top:5701;width:10;height:20" coordorigin="8476,5701" coordsize="10,20" path="m8476,5721l8485,5721,8485,5701,8476,5701,8476,5721xe" filled="true" fillcolor="#000000" stroked="false">
                <v:path arrowok="t"/>
                <v:fill type="solid"/>
              </v:shape>
            </v:group>
            <v:group style="position:absolute;left:8476;top:5721;width:10;height:20" coordorigin="8476,5721" coordsize="10,20">
              <v:shape style="position:absolute;left:8476;top:5721;width:10;height:20" coordorigin="8476,5721" coordsize="10,20" path="m8476,5740l8485,5740,8485,5721,8476,5721,8476,5740xe" filled="true" fillcolor="#000000" stroked="false">
                <v:path arrowok="t"/>
                <v:fill type="solid"/>
              </v:shape>
            </v:group>
            <v:group style="position:absolute;left:8476;top:5740;width:10;height:20" coordorigin="8476,5740" coordsize="10,20">
              <v:shape style="position:absolute;left:8476;top:5740;width:10;height:20" coordorigin="8476,5740" coordsize="10,20" path="m8476,5759l8485,5759,8485,5740,8476,5740,8476,5759xe" filled="true" fillcolor="#000000" stroked="false">
                <v:path arrowok="t"/>
                <v:fill type="solid"/>
              </v:shape>
            </v:group>
            <v:group style="position:absolute;left:8476;top:5759;width:10;height:20" coordorigin="8476,5759" coordsize="10,20">
              <v:shape style="position:absolute;left:8476;top:5759;width:10;height:20" coordorigin="8476,5759" coordsize="10,20" path="m8476,5778l8485,5778,8485,5759,8476,5759,8476,5778xe" filled="true" fillcolor="#000000" stroked="false">
                <v:path arrowok="t"/>
                <v:fill type="solid"/>
              </v:shape>
            </v:group>
            <v:group style="position:absolute;left:8476;top:5778;width:10;height:20" coordorigin="8476,5778" coordsize="10,20">
              <v:shape style="position:absolute;left:8476;top:5778;width:10;height:20" coordorigin="8476,5778" coordsize="10,20" path="m8476,5797l8485,5797,8485,5778,8476,5778,8476,5797xe" filled="true" fillcolor="#000000" stroked="false">
                <v:path arrowok="t"/>
                <v:fill type="solid"/>
              </v:shape>
            </v:group>
            <v:group style="position:absolute;left:8476;top:5797;width:10;height:20" coordorigin="8476,5797" coordsize="10,20">
              <v:shape style="position:absolute;left:8476;top:5797;width:10;height:20" coordorigin="8476,5797" coordsize="10,20" path="m8476,5817l8485,5817,8485,5797,8476,5797,8476,5817xe" filled="true" fillcolor="#000000" stroked="false">
                <v:path arrowok="t"/>
                <v:fill type="solid"/>
              </v:shape>
            </v:group>
            <v:group style="position:absolute;left:8476;top:5817;width:10;height:20" coordorigin="8476,5817" coordsize="10,20">
              <v:shape style="position:absolute;left:8476;top:5817;width:10;height:20" coordorigin="8476,5817" coordsize="10,20" path="m8476,5836l8485,5836,8485,5817,8476,5817,8476,5836xe" filled="true" fillcolor="#000000" stroked="false">
                <v:path arrowok="t"/>
                <v:fill type="solid"/>
              </v:shape>
            </v:group>
            <v:group style="position:absolute;left:8476;top:5836;width:10;height:20" coordorigin="8476,5836" coordsize="10,20">
              <v:shape style="position:absolute;left:8476;top:5836;width:10;height:20" coordorigin="8476,5836" coordsize="10,20" path="m8476,5855l8485,5855,8485,5836,8476,5836,8476,5855xe" filled="true" fillcolor="#000000" stroked="false">
                <v:path arrowok="t"/>
                <v:fill type="solid"/>
              </v:shape>
            </v:group>
            <v:group style="position:absolute;left:8476;top:5855;width:10;height:20" coordorigin="8476,5855" coordsize="10,20">
              <v:shape style="position:absolute;left:8476;top:5855;width:10;height:20" coordorigin="8476,5855" coordsize="10,20" path="m8476,5874l8485,5874,8485,5855,8476,5855,8476,5874xe" filled="true" fillcolor="#000000" stroked="false">
                <v:path arrowok="t"/>
                <v:fill type="solid"/>
              </v:shape>
            </v:group>
            <v:group style="position:absolute;left:8476;top:5874;width:10;height:20" coordorigin="8476,5874" coordsize="10,20">
              <v:shape style="position:absolute;left:8476;top:5874;width:10;height:20" coordorigin="8476,5874" coordsize="10,20" path="m8476,5893l8485,5893,8485,5874,8476,5874,8476,5893xe" filled="true" fillcolor="#000000" stroked="false">
                <v:path arrowok="t"/>
                <v:fill type="solid"/>
              </v:shape>
            </v:group>
            <v:group style="position:absolute;left:8476;top:5893;width:10;height:20" coordorigin="8476,5893" coordsize="10,20">
              <v:shape style="position:absolute;left:8476;top:5893;width:10;height:20" coordorigin="8476,5893" coordsize="10,20" path="m8476,5913l8485,5913,8485,5893,8476,5893,8476,5913xe" filled="true" fillcolor="#000000" stroked="false">
                <v:path arrowok="t"/>
                <v:fill type="solid"/>
              </v:shape>
            </v:group>
            <v:group style="position:absolute;left:8476;top:5913;width:10;height:20" coordorigin="8476,5913" coordsize="10,20">
              <v:shape style="position:absolute;left:8476;top:5913;width:10;height:20" coordorigin="8476,5913" coordsize="10,20" path="m8476,5932l8485,5932,8485,5913,8476,5913,8476,5932xe" filled="true" fillcolor="#000000" stroked="false">
                <v:path arrowok="t"/>
                <v:fill type="solid"/>
              </v:shape>
            </v:group>
            <v:group style="position:absolute;left:8476;top:5932;width:10;height:20" coordorigin="8476,5932" coordsize="10,20">
              <v:shape style="position:absolute;left:8476;top:5932;width:10;height:20" coordorigin="8476,5932" coordsize="10,20" path="m8476,5951l8485,5951,8485,5932,8476,5932,8476,5951xe" filled="true" fillcolor="#000000" stroked="false">
                <v:path arrowok="t"/>
                <v:fill type="solid"/>
              </v:shape>
            </v:group>
            <v:group style="position:absolute;left:8476;top:5951;width:10;height:20" coordorigin="8476,5951" coordsize="10,20">
              <v:shape style="position:absolute;left:8476;top:5951;width:10;height:20" coordorigin="8476,5951" coordsize="10,20" path="m8476,5970l8485,5970,8485,5951,8476,5951,8476,5970xe" filled="true" fillcolor="#000000" stroked="false">
                <v:path arrowok="t"/>
                <v:fill type="solid"/>
              </v:shape>
            </v:group>
            <v:group style="position:absolute;left:8476;top:5970;width:10;height:20" coordorigin="8476,5970" coordsize="10,20">
              <v:shape style="position:absolute;left:8476;top:5970;width:10;height:20" coordorigin="8476,5970" coordsize="10,20" path="m8476,5989l8485,5989,8485,5970,8476,5970,8476,5989xe" filled="true" fillcolor="#000000" stroked="false">
                <v:path arrowok="t"/>
                <v:fill type="solid"/>
              </v:shape>
            </v:group>
            <v:group style="position:absolute;left:8476;top:5989;width:10;height:20" coordorigin="8476,5989" coordsize="10,20">
              <v:shape style="position:absolute;left:8476;top:5989;width:10;height:20" coordorigin="8476,5989" coordsize="10,20" path="m8476,6009l8485,6009,8485,5989,8476,5989,8476,6009xe" filled="true" fillcolor="#000000" stroked="false">
                <v:path arrowok="t"/>
                <v:fill type="solid"/>
              </v:shape>
            </v:group>
            <v:group style="position:absolute;left:8476;top:6009;width:10;height:20" coordorigin="8476,6009" coordsize="10,20">
              <v:shape style="position:absolute;left:8476;top:6009;width:10;height:20" coordorigin="8476,6009" coordsize="10,20" path="m8476,6028l8485,6028,8485,6009,8476,6009,8476,6028xe" filled="true" fillcolor="#000000" stroked="false">
                <v:path arrowok="t"/>
                <v:fill type="solid"/>
              </v:shape>
            </v:group>
            <v:group style="position:absolute;left:9295;top:4703;width:10;height:20" coordorigin="9295,4703" coordsize="10,20">
              <v:shape style="position:absolute;left:9295;top:4703;width:10;height:20" coordorigin="9295,4703" coordsize="10,20" path="m9295,4722l9304,4722,9304,4703,9295,4703,9295,4722xe" filled="true" fillcolor="#000000" stroked="false">
                <v:path arrowok="t"/>
                <v:fill type="solid"/>
              </v:shape>
            </v:group>
            <v:group style="position:absolute;left:9295;top:4722;width:10;height:20" coordorigin="9295,4722" coordsize="10,20">
              <v:shape style="position:absolute;left:9295;top:4722;width:10;height:20" coordorigin="9295,4722" coordsize="10,20" path="m9295,4741l9304,4741,9304,4722,9295,4722,9295,4741xe" filled="true" fillcolor="#000000" stroked="false">
                <v:path arrowok="t"/>
                <v:fill type="solid"/>
              </v:shape>
            </v:group>
            <v:group style="position:absolute;left:9295;top:4741;width:10;height:20" coordorigin="9295,4741" coordsize="10,20">
              <v:shape style="position:absolute;left:9295;top:4741;width:10;height:20" coordorigin="9295,4741" coordsize="10,20" path="m9295,4761l9304,4761,9304,4741,9295,4741,9295,4761xe" filled="true" fillcolor="#000000" stroked="false">
                <v:path arrowok="t"/>
                <v:fill type="solid"/>
              </v:shape>
            </v:group>
            <v:group style="position:absolute;left:9295;top:4761;width:10;height:20" coordorigin="9295,4761" coordsize="10,20">
              <v:shape style="position:absolute;left:9295;top:4761;width:10;height:20" coordorigin="9295,4761" coordsize="10,20" path="m9295,4780l9304,4780,9304,4761,9295,4761,9295,4780xe" filled="true" fillcolor="#000000" stroked="false">
                <v:path arrowok="t"/>
                <v:fill type="solid"/>
              </v:shape>
            </v:group>
            <v:group style="position:absolute;left:9295;top:4780;width:10;height:20" coordorigin="9295,4780" coordsize="10,20">
              <v:shape style="position:absolute;left:9295;top:4780;width:10;height:20" coordorigin="9295,4780" coordsize="10,20" path="m9295,4799l9304,4799,9304,4780,9295,4780,9295,4799xe" filled="true" fillcolor="#000000" stroked="false">
                <v:path arrowok="t"/>
                <v:fill type="solid"/>
              </v:shape>
            </v:group>
            <v:group style="position:absolute;left:9295;top:4799;width:10;height:20" coordorigin="9295,4799" coordsize="10,20">
              <v:shape style="position:absolute;left:9295;top:4799;width:10;height:20" coordorigin="9295,4799" coordsize="10,20" path="m9295,4818l9304,4818,9304,4799,9295,4799,9295,4818xe" filled="true" fillcolor="#000000" stroked="false">
                <v:path arrowok="t"/>
                <v:fill type="solid"/>
              </v:shape>
            </v:group>
            <v:group style="position:absolute;left:9295;top:4818;width:10;height:20" coordorigin="9295,4818" coordsize="10,20">
              <v:shape style="position:absolute;left:9295;top:4818;width:10;height:20" coordorigin="9295,4818" coordsize="10,20" path="m9295,4837l9304,4837,9304,4818,9295,4818,9295,4837xe" filled="true" fillcolor="#000000" stroked="false">
                <v:path arrowok="t"/>
                <v:fill type="solid"/>
              </v:shape>
            </v:group>
            <v:group style="position:absolute;left:9295;top:4837;width:10;height:20" coordorigin="9295,4837" coordsize="10,20">
              <v:shape style="position:absolute;left:9295;top:4837;width:10;height:20" coordorigin="9295,4837" coordsize="10,20" path="m9295,4857l9304,4857,9304,4837,9295,4837,9295,4857xe" filled="true" fillcolor="#000000" stroked="false">
                <v:path arrowok="t"/>
                <v:fill type="solid"/>
              </v:shape>
            </v:group>
            <v:group style="position:absolute;left:9295;top:4857;width:10;height:20" coordorigin="9295,4857" coordsize="10,20">
              <v:shape style="position:absolute;left:9295;top:4857;width:10;height:20" coordorigin="9295,4857" coordsize="10,20" path="m9295,4876l9304,4876,9304,4857,9295,4857,9295,4876xe" filled="true" fillcolor="#000000" stroked="false">
                <v:path arrowok="t"/>
                <v:fill type="solid"/>
              </v:shape>
            </v:group>
            <v:group style="position:absolute;left:9295;top:4876;width:10;height:20" coordorigin="9295,4876" coordsize="10,20">
              <v:shape style="position:absolute;left:9295;top:4876;width:10;height:20" coordorigin="9295,4876" coordsize="10,20" path="m9295,4895l9304,4895,9304,4876,9295,4876,9295,4895xe" filled="true" fillcolor="#000000" stroked="false">
                <v:path arrowok="t"/>
                <v:fill type="solid"/>
              </v:shape>
            </v:group>
            <v:group style="position:absolute;left:9295;top:4895;width:10;height:20" coordorigin="9295,4895" coordsize="10,20">
              <v:shape style="position:absolute;left:9295;top:4895;width:10;height:20" coordorigin="9295,4895" coordsize="10,20" path="m9295,4914l9304,4914,9304,4895,9295,4895,9295,4914xe" filled="true" fillcolor="#000000" stroked="false">
                <v:path arrowok="t"/>
                <v:fill type="solid"/>
              </v:shape>
            </v:group>
            <v:group style="position:absolute;left:9295;top:4914;width:10;height:20" coordorigin="9295,4914" coordsize="10,20">
              <v:shape style="position:absolute;left:9295;top:4914;width:10;height:20" coordorigin="9295,4914" coordsize="10,20" path="m9295,4933l9304,4933,9304,4914,9295,4914,9295,4933xe" filled="true" fillcolor="#000000" stroked="false">
                <v:path arrowok="t"/>
                <v:fill type="solid"/>
              </v:shape>
            </v:group>
            <v:group style="position:absolute;left:9295;top:4933;width:10;height:20" coordorigin="9295,4933" coordsize="10,20">
              <v:shape style="position:absolute;left:9295;top:4933;width:10;height:20" coordorigin="9295,4933" coordsize="10,20" path="m9295,4953l9304,4953,9304,4933,9295,4933,9295,4953xe" filled="true" fillcolor="#000000" stroked="false">
                <v:path arrowok="t"/>
                <v:fill type="solid"/>
              </v:shape>
            </v:group>
            <v:group style="position:absolute;left:9295;top:4953;width:10;height:20" coordorigin="9295,4953" coordsize="10,20">
              <v:shape style="position:absolute;left:9295;top:4953;width:10;height:20" coordorigin="9295,4953" coordsize="10,20" path="m9295,4972l9304,4972,9304,4953,9295,4953,9295,4972xe" filled="true" fillcolor="#000000" stroked="false">
                <v:path arrowok="t"/>
                <v:fill type="solid"/>
              </v:shape>
            </v:group>
            <v:group style="position:absolute;left:9295;top:4972;width:10;height:20" coordorigin="9295,4972" coordsize="10,20">
              <v:shape style="position:absolute;left:9295;top:4972;width:10;height:20" coordorigin="9295,4972" coordsize="10,20" path="m9295,4991l9304,4991,9304,4972,9295,4972,9295,4991xe" filled="true" fillcolor="#000000" stroked="false">
                <v:path arrowok="t"/>
                <v:fill type="solid"/>
              </v:shape>
            </v:group>
            <v:group style="position:absolute;left:9295;top:4991;width:10;height:20" coordorigin="9295,4991" coordsize="10,20">
              <v:shape style="position:absolute;left:9295;top:4991;width:10;height:20" coordorigin="9295,4991" coordsize="10,20" path="m9295,5010l9304,5010,9304,4991,9295,4991,9295,5010xe" filled="true" fillcolor="#000000" stroked="false">
                <v:path arrowok="t"/>
                <v:fill type="solid"/>
              </v:shape>
            </v:group>
            <v:group style="position:absolute;left:9295;top:5010;width:10;height:20" coordorigin="9295,5010" coordsize="10,20">
              <v:shape style="position:absolute;left:9295;top:5010;width:10;height:20" coordorigin="9295,5010" coordsize="10,20" path="m9295,5029l9304,5029,9304,5010,9295,5010,9295,5029xe" filled="true" fillcolor="#000000" stroked="false">
                <v:path arrowok="t"/>
                <v:fill type="solid"/>
              </v:shape>
            </v:group>
            <v:group style="position:absolute;left:9295;top:5029;width:10;height:20" coordorigin="9295,5029" coordsize="10,20">
              <v:shape style="position:absolute;left:9295;top:5029;width:10;height:20" coordorigin="9295,5029" coordsize="10,20" path="m9295,5049l9304,5049,9304,5029,9295,5029,9295,5049xe" filled="true" fillcolor="#000000" stroked="false">
                <v:path arrowok="t"/>
                <v:fill type="solid"/>
              </v:shape>
            </v:group>
            <v:group style="position:absolute;left:9295;top:5049;width:10;height:20" coordorigin="9295,5049" coordsize="10,20">
              <v:shape style="position:absolute;left:9295;top:5049;width:10;height:20" coordorigin="9295,5049" coordsize="10,20" path="m9295,5068l9304,5068,9304,5049,9295,5049,9295,5068xe" filled="true" fillcolor="#000000" stroked="false">
                <v:path arrowok="t"/>
                <v:fill type="solid"/>
              </v:shape>
            </v:group>
            <v:group style="position:absolute;left:9295;top:5068;width:10;height:20" coordorigin="9295,5068" coordsize="10,20">
              <v:shape style="position:absolute;left:9295;top:5068;width:10;height:20" coordorigin="9295,5068" coordsize="10,20" path="m9295,5087l9304,5087,9304,5068,9295,5068,9295,5087xe" filled="true" fillcolor="#000000" stroked="false">
                <v:path arrowok="t"/>
                <v:fill type="solid"/>
              </v:shape>
            </v:group>
            <v:group style="position:absolute;left:9295;top:5087;width:10;height:20" coordorigin="9295,5087" coordsize="10,20">
              <v:shape style="position:absolute;left:9295;top:5087;width:10;height:20" coordorigin="9295,5087" coordsize="10,20" path="m9295,5106l9304,5106,9304,5087,9295,5087,9295,5106xe" filled="true" fillcolor="#000000" stroked="false">
                <v:path arrowok="t"/>
                <v:fill type="solid"/>
              </v:shape>
            </v:group>
            <v:group style="position:absolute;left:9295;top:5106;width:10;height:20" coordorigin="9295,5106" coordsize="10,20">
              <v:shape style="position:absolute;left:9295;top:5106;width:10;height:20" coordorigin="9295,5106" coordsize="10,20" path="m9295,5125l9304,5125,9304,5106,9295,5106,9295,5125xe" filled="true" fillcolor="#000000" stroked="false">
                <v:path arrowok="t"/>
                <v:fill type="solid"/>
              </v:shape>
            </v:group>
            <v:group style="position:absolute;left:9295;top:5125;width:10;height:20" coordorigin="9295,5125" coordsize="10,20">
              <v:shape style="position:absolute;left:9295;top:5125;width:10;height:20" coordorigin="9295,5125" coordsize="10,20" path="m9295,5145l9304,5145,9304,5125,9295,5125,9295,5145xe" filled="true" fillcolor="#000000" stroked="false">
                <v:path arrowok="t"/>
                <v:fill type="solid"/>
              </v:shape>
            </v:group>
            <v:group style="position:absolute;left:9295;top:5145;width:10;height:20" coordorigin="9295,5145" coordsize="10,20">
              <v:shape style="position:absolute;left:9295;top:5145;width:10;height:20" coordorigin="9295,5145" coordsize="10,20" path="m9295,5164l9304,5164,9304,5145,9295,5145,9295,5164xe" filled="true" fillcolor="#000000" stroked="false">
                <v:path arrowok="t"/>
                <v:fill type="solid"/>
              </v:shape>
            </v:group>
            <v:group style="position:absolute;left:9295;top:5164;width:10;height:20" coordorigin="9295,5164" coordsize="10,20">
              <v:shape style="position:absolute;left:9295;top:5164;width:10;height:20" coordorigin="9295,5164" coordsize="10,20" path="m9295,5183l9304,5183,9304,5164,9295,5164,9295,5183xe" filled="true" fillcolor="#000000" stroked="false">
                <v:path arrowok="t"/>
                <v:fill type="solid"/>
              </v:shape>
            </v:group>
            <v:group style="position:absolute;left:9295;top:5183;width:10;height:20" coordorigin="9295,5183" coordsize="10,20">
              <v:shape style="position:absolute;left:9295;top:5183;width:10;height:20" coordorigin="9295,5183" coordsize="10,20" path="m9295,5202l9304,5202,9304,5183,9295,5183,9295,5202xe" filled="true" fillcolor="#000000" stroked="false">
                <v:path arrowok="t"/>
                <v:fill type="solid"/>
              </v:shape>
            </v:group>
            <v:group style="position:absolute;left:9295;top:5202;width:10;height:20" coordorigin="9295,5202" coordsize="10,20">
              <v:shape style="position:absolute;left:9295;top:5202;width:10;height:20" coordorigin="9295,5202" coordsize="10,20" path="m9295,5221l9304,5221,9304,5202,9295,5202,9295,5221xe" filled="true" fillcolor="#000000" stroked="false">
                <v:path arrowok="t"/>
                <v:fill type="solid"/>
              </v:shape>
            </v:group>
            <v:group style="position:absolute;left:9295;top:5221;width:10;height:20" coordorigin="9295,5221" coordsize="10,20">
              <v:shape style="position:absolute;left:9295;top:5221;width:10;height:20" coordorigin="9295,5221" coordsize="10,20" path="m9295,5241l9304,5241,9304,5221,9295,5221,9295,5241xe" filled="true" fillcolor="#000000" stroked="false">
                <v:path arrowok="t"/>
                <v:fill type="solid"/>
              </v:shape>
            </v:group>
            <v:group style="position:absolute;left:9295;top:5241;width:10;height:20" coordorigin="9295,5241" coordsize="10,20">
              <v:shape style="position:absolute;left:9295;top:5241;width:10;height:20" coordorigin="9295,5241" coordsize="10,20" path="m9295,5260l9304,5260,9304,5241,9295,5241,9295,5260xe" filled="true" fillcolor="#000000" stroked="false">
                <v:path arrowok="t"/>
                <v:fill type="solid"/>
              </v:shape>
            </v:group>
            <v:group style="position:absolute;left:9295;top:5260;width:10;height:20" coordorigin="9295,5260" coordsize="10,20">
              <v:shape style="position:absolute;left:9295;top:5260;width:10;height:20" coordorigin="9295,5260" coordsize="10,20" path="m9295,5279l9304,5279,9304,5260,9295,5260,9295,5279xe" filled="true" fillcolor="#000000" stroked="false">
                <v:path arrowok="t"/>
                <v:fill type="solid"/>
              </v:shape>
            </v:group>
            <v:group style="position:absolute;left:9295;top:5279;width:10;height:20" coordorigin="9295,5279" coordsize="10,20">
              <v:shape style="position:absolute;left:9295;top:5279;width:10;height:20" coordorigin="9295,5279" coordsize="10,20" path="m9295,5298l9304,5298,9304,5279,9295,5279,9295,5298xe" filled="true" fillcolor="#000000" stroked="false">
                <v:path arrowok="t"/>
                <v:fill type="solid"/>
              </v:shape>
            </v:group>
            <v:group style="position:absolute;left:9295;top:5298;width:10;height:20" coordorigin="9295,5298" coordsize="10,20">
              <v:shape style="position:absolute;left:9295;top:5298;width:10;height:20" coordorigin="9295,5298" coordsize="10,20" path="m9295,5317l9304,5317,9304,5298,9295,5298,9295,5317xe" filled="true" fillcolor="#000000" stroked="false">
                <v:path arrowok="t"/>
                <v:fill type="solid"/>
              </v:shape>
            </v:group>
            <v:group style="position:absolute;left:9295;top:5317;width:10;height:20" coordorigin="9295,5317" coordsize="10,20">
              <v:shape style="position:absolute;left:9295;top:5317;width:10;height:20" coordorigin="9295,5317" coordsize="10,20" path="m9295,5337l9304,5337,9304,5317,9295,5317,9295,5337xe" filled="true" fillcolor="#000000" stroked="false">
                <v:path arrowok="t"/>
                <v:fill type="solid"/>
              </v:shape>
            </v:group>
            <v:group style="position:absolute;left:9295;top:5337;width:10;height:20" coordorigin="9295,5337" coordsize="10,20">
              <v:shape style="position:absolute;left:9295;top:5337;width:10;height:20" coordorigin="9295,5337" coordsize="10,20" path="m9295,5356l9304,5356,9304,5337,9295,5337,9295,5356xe" filled="true" fillcolor="#000000" stroked="false">
                <v:path arrowok="t"/>
                <v:fill type="solid"/>
              </v:shape>
            </v:group>
            <v:group style="position:absolute;left:9295;top:5356;width:10;height:20" coordorigin="9295,5356" coordsize="10,20">
              <v:shape style="position:absolute;left:9295;top:5356;width:10;height:20" coordorigin="9295,5356" coordsize="10,20" path="m9295,5375l9304,5375,9304,5356,9295,5356,9295,5375xe" filled="true" fillcolor="#000000" stroked="false">
                <v:path arrowok="t"/>
                <v:fill type="solid"/>
              </v:shape>
            </v:group>
            <v:group style="position:absolute;left:9295;top:5375;width:10;height:20" coordorigin="9295,5375" coordsize="10,20">
              <v:shape style="position:absolute;left:9295;top:5375;width:10;height:20" coordorigin="9295,5375" coordsize="10,20" path="m9295,5394l9304,5394,9304,5375,9295,5375,9295,5394xe" filled="true" fillcolor="#000000" stroked="false">
                <v:path arrowok="t"/>
                <v:fill type="solid"/>
              </v:shape>
            </v:group>
            <v:group style="position:absolute;left:9295;top:5394;width:10;height:20" coordorigin="9295,5394" coordsize="10,20">
              <v:shape style="position:absolute;left:9295;top:5394;width:10;height:20" coordorigin="9295,5394" coordsize="10,20" path="m9295,5413l9304,5413,9304,5394,9295,5394,9295,5413xe" filled="true" fillcolor="#000000" stroked="false">
                <v:path arrowok="t"/>
                <v:fill type="solid"/>
              </v:shape>
            </v:group>
            <v:group style="position:absolute;left:9295;top:5413;width:10;height:20" coordorigin="9295,5413" coordsize="10,20">
              <v:shape style="position:absolute;left:9295;top:5413;width:10;height:20" coordorigin="9295,5413" coordsize="10,20" path="m9295,5433l9304,5433,9304,5413,9295,5413,9295,5433xe" filled="true" fillcolor="#000000" stroked="false">
                <v:path arrowok="t"/>
                <v:fill type="solid"/>
              </v:shape>
            </v:group>
            <v:group style="position:absolute;left:9295;top:5433;width:10;height:20" coordorigin="9295,5433" coordsize="10,20">
              <v:shape style="position:absolute;left:9295;top:5433;width:10;height:20" coordorigin="9295,5433" coordsize="10,20" path="m9295,5452l9304,5452,9304,5433,9295,5433,9295,5452xe" filled="true" fillcolor="#000000" stroked="false">
                <v:path arrowok="t"/>
                <v:fill type="solid"/>
              </v:shape>
            </v:group>
            <v:group style="position:absolute;left:9295;top:5452;width:10;height:20" coordorigin="9295,5452" coordsize="10,20">
              <v:shape style="position:absolute;left:9295;top:5452;width:10;height:20" coordorigin="9295,5452" coordsize="10,20" path="m9295,5471l9304,5471,9304,5452,9295,5452,9295,5471xe" filled="true" fillcolor="#000000" stroked="false">
                <v:path arrowok="t"/>
                <v:fill type="solid"/>
              </v:shape>
            </v:group>
            <v:group style="position:absolute;left:9295;top:5471;width:10;height:20" coordorigin="9295,5471" coordsize="10,20">
              <v:shape style="position:absolute;left:9295;top:5471;width:10;height:20" coordorigin="9295,5471" coordsize="10,20" path="m9295,5490l9304,5490,9304,5471,9295,5471,9295,5490xe" filled="true" fillcolor="#000000" stroked="false">
                <v:path arrowok="t"/>
                <v:fill type="solid"/>
              </v:shape>
            </v:group>
            <v:group style="position:absolute;left:9295;top:5490;width:10;height:20" coordorigin="9295,5490" coordsize="10,20">
              <v:shape style="position:absolute;left:9295;top:5490;width:10;height:20" coordorigin="9295,5490" coordsize="10,20" path="m9295,5509l9304,5509,9304,5490,9295,5490,9295,5509xe" filled="true" fillcolor="#000000" stroked="false">
                <v:path arrowok="t"/>
                <v:fill type="solid"/>
              </v:shape>
            </v:group>
            <v:group style="position:absolute;left:9295;top:5509;width:10;height:20" coordorigin="9295,5509" coordsize="10,20">
              <v:shape style="position:absolute;left:9295;top:5509;width:10;height:20" coordorigin="9295,5509" coordsize="10,20" path="m9295,5529l9304,5529,9304,5509,9295,5509,9295,5529xe" filled="true" fillcolor="#000000" stroked="false">
                <v:path arrowok="t"/>
                <v:fill type="solid"/>
              </v:shape>
            </v:group>
            <v:group style="position:absolute;left:9295;top:5529;width:10;height:20" coordorigin="9295,5529" coordsize="10,20">
              <v:shape style="position:absolute;left:9295;top:5529;width:10;height:20" coordorigin="9295,5529" coordsize="10,20" path="m9295,5548l9304,5548,9304,5529,9295,5529,9295,5548xe" filled="true" fillcolor="#000000" stroked="false">
                <v:path arrowok="t"/>
                <v:fill type="solid"/>
              </v:shape>
            </v:group>
            <v:group style="position:absolute;left:9295;top:5548;width:10;height:20" coordorigin="9295,5548" coordsize="10,20">
              <v:shape style="position:absolute;left:9295;top:5548;width:10;height:20" coordorigin="9295,5548" coordsize="10,20" path="m9295,5567l9304,5567,9304,5548,9295,5548,9295,5567xe" filled="true" fillcolor="#000000" stroked="false">
                <v:path arrowok="t"/>
                <v:fill type="solid"/>
              </v:shape>
            </v:group>
            <v:group style="position:absolute;left:9295;top:5567;width:10;height:20" coordorigin="9295,5567" coordsize="10,20">
              <v:shape style="position:absolute;left:9295;top:5567;width:10;height:20" coordorigin="9295,5567" coordsize="10,20" path="m9295,5586l9304,5586,9304,5567,9295,5567,9295,5586xe" filled="true" fillcolor="#000000" stroked="false">
                <v:path arrowok="t"/>
                <v:fill type="solid"/>
              </v:shape>
            </v:group>
            <v:group style="position:absolute;left:9295;top:5586;width:10;height:20" coordorigin="9295,5586" coordsize="10,20">
              <v:shape style="position:absolute;left:9295;top:5586;width:10;height:20" coordorigin="9295,5586" coordsize="10,20" path="m9295,5605l9304,5605,9304,5586,9295,5586,9295,5605xe" filled="true" fillcolor="#000000" stroked="false">
                <v:path arrowok="t"/>
                <v:fill type="solid"/>
              </v:shape>
            </v:group>
            <v:group style="position:absolute;left:9295;top:5605;width:10;height:20" coordorigin="9295,5605" coordsize="10,20">
              <v:shape style="position:absolute;left:9295;top:5605;width:10;height:20" coordorigin="9295,5605" coordsize="10,20" path="m9295,5625l9304,5625,9304,5605,9295,5605,9295,5625xe" filled="true" fillcolor="#000000" stroked="false">
                <v:path arrowok="t"/>
                <v:fill type="solid"/>
              </v:shape>
            </v:group>
            <v:group style="position:absolute;left:9295;top:5625;width:10;height:20" coordorigin="9295,5625" coordsize="10,20">
              <v:shape style="position:absolute;left:9295;top:5625;width:10;height:20" coordorigin="9295,5625" coordsize="10,20" path="m9295,5644l9304,5644,9304,5625,9295,5625,9295,5644xe" filled="true" fillcolor="#000000" stroked="false">
                <v:path arrowok="t"/>
                <v:fill type="solid"/>
              </v:shape>
            </v:group>
            <v:group style="position:absolute;left:9295;top:5644;width:10;height:20" coordorigin="9295,5644" coordsize="10,20">
              <v:shape style="position:absolute;left:9295;top:5644;width:10;height:20" coordorigin="9295,5644" coordsize="10,20" path="m9295,5663l9304,5663,9304,5644,9295,5644,9295,5663xe" filled="true" fillcolor="#000000" stroked="false">
                <v:path arrowok="t"/>
                <v:fill type="solid"/>
              </v:shape>
            </v:group>
            <v:group style="position:absolute;left:9295;top:5663;width:10;height:20" coordorigin="9295,5663" coordsize="10,20">
              <v:shape style="position:absolute;left:9295;top:5663;width:10;height:20" coordorigin="9295,5663" coordsize="10,20" path="m9295,5682l9304,5682,9304,5663,9295,5663,9295,5682xe" filled="true" fillcolor="#000000" stroked="false">
                <v:path arrowok="t"/>
                <v:fill type="solid"/>
              </v:shape>
            </v:group>
            <v:group style="position:absolute;left:9295;top:5682;width:10;height:20" coordorigin="9295,5682" coordsize="10,20">
              <v:shape style="position:absolute;left:9295;top:5682;width:10;height:20" coordorigin="9295,5682" coordsize="10,20" path="m9295,5701l9304,5701,9304,5682,9295,5682,9295,5701xe" filled="true" fillcolor="#000000" stroked="false">
                <v:path arrowok="t"/>
                <v:fill type="solid"/>
              </v:shape>
            </v:group>
            <v:group style="position:absolute;left:9295;top:5701;width:10;height:20" coordorigin="9295,5701" coordsize="10,20">
              <v:shape style="position:absolute;left:9295;top:5701;width:10;height:20" coordorigin="9295,5701" coordsize="10,20" path="m9295,5721l9304,5721,9304,5701,9295,5701,9295,5721xe" filled="true" fillcolor="#000000" stroked="false">
                <v:path arrowok="t"/>
                <v:fill type="solid"/>
              </v:shape>
            </v:group>
            <v:group style="position:absolute;left:9295;top:5721;width:10;height:20" coordorigin="9295,5721" coordsize="10,20">
              <v:shape style="position:absolute;left:9295;top:5721;width:10;height:20" coordorigin="9295,5721" coordsize="10,20" path="m9295,5740l9304,5740,9304,5721,9295,5721,9295,5740xe" filled="true" fillcolor="#000000" stroked="false">
                <v:path arrowok="t"/>
                <v:fill type="solid"/>
              </v:shape>
            </v:group>
            <v:group style="position:absolute;left:9295;top:5740;width:10;height:20" coordorigin="9295,5740" coordsize="10,20">
              <v:shape style="position:absolute;left:9295;top:5740;width:10;height:20" coordorigin="9295,5740" coordsize="10,20" path="m9295,5759l9304,5759,9304,5740,9295,5740,9295,5759xe" filled="true" fillcolor="#000000" stroked="false">
                <v:path arrowok="t"/>
                <v:fill type="solid"/>
              </v:shape>
            </v:group>
            <v:group style="position:absolute;left:9295;top:5759;width:10;height:20" coordorigin="9295,5759" coordsize="10,20">
              <v:shape style="position:absolute;left:9295;top:5759;width:10;height:20" coordorigin="9295,5759" coordsize="10,20" path="m9295,5778l9304,5778,9304,5759,9295,5759,9295,5778xe" filled="true" fillcolor="#000000" stroked="false">
                <v:path arrowok="t"/>
                <v:fill type="solid"/>
              </v:shape>
            </v:group>
            <v:group style="position:absolute;left:9295;top:5778;width:10;height:20" coordorigin="9295,5778" coordsize="10,20">
              <v:shape style="position:absolute;left:9295;top:5778;width:10;height:20" coordorigin="9295,5778" coordsize="10,20" path="m9295,5797l9304,5797,9304,5778,9295,5778,9295,5797xe" filled="true" fillcolor="#000000" stroked="false">
                <v:path arrowok="t"/>
                <v:fill type="solid"/>
              </v:shape>
            </v:group>
            <v:group style="position:absolute;left:9295;top:5797;width:10;height:20" coordorigin="9295,5797" coordsize="10,20">
              <v:shape style="position:absolute;left:9295;top:5797;width:10;height:20" coordorigin="9295,5797" coordsize="10,20" path="m9295,5817l9304,5817,9304,5797,9295,5797,9295,5817xe" filled="true" fillcolor="#000000" stroked="false">
                <v:path arrowok="t"/>
                <v:fill type="solid"/>
              </v:shape>
            </v:group>
            <v:group style="position:absolute;left:9295;top:5817;width:10;height:20" coordorigin="9295,5817" coordsize="10,20">
              <v:shape style="position:absolute;left:9295;top:5817;width:10;height:20" coordorigin="9295,5817" coordsize="10,20" path="m9295,5836l9304,5836,9304,5817,9295,5817,9295,5836xe" filled="true" fillcolor="#000000" stroked="false">
                <v:path arrowok="t"/>
                <v:fill type="solid"/>
              </v:shape>
            </v:group>
            <v:group style="position:absolute;left:9295;top:5836;width:10;height:20" coordorigin="9295,5836" coordsize="10,20">
              <v:shape style="position:absolute;left:9295;top:5836;width:10;height:20" coordorigin="9295,5836" coordsize="10,20" path="m9295,5855l9304,5855,9304,5836,9295,5836,9295,5855xe" filled="true" fillcolor="#000000" stroked="false">
                <v:path arrowok="t"/>
                <v:fill type="solid"/>
              </v:shape>
            </v:group>
            <v:group style="position:absolute;left:9295;top:5855;width:10;height:20" coordorigin="9295,5855" coordsize="10,20">
              <v:shape style="position:absolute;left:9295;top:5855;width:10;height:20" coordorigin="9295,5855" coordsize="10,20" path="m9295,5874l9304,5874,9304,5855,9295,5855,9295,5874xe" filled="true" fillcolor="#000000" stroked="false">
                <v:path arrowok="t"/>
                <v:fill type="solid"/>
              </v:shape>
            </v:group>
            <v:group style="position:absolute;left:9295;top:5874;width:10;height:20" coordorigin="9295,5874" coordsize="10,20">
              <v:shape style="position:absolute;left:9295;top:5874;width:10;height:20" coordorigin="9295,5874" coordsize="10,20" path="m9295,5893l9304,5893,9304,5874,9295,5874,9295,5893xe" filled="true" fillcolor="#000000" stroked="false">
                <v:path arrowok="t"/>
                <v:fill type="solid"/>
              </v:shape>
            </v:group>
            <v:group style="position:absolute;left:9295;top:5893;width:10;height:20" coordorigin="9295,5893" coordsize="10,20">
              <v:shape style="position:absolute;left:9295;top:5893;width:10;height:20" coordorigin="9295,5893" coordsize="10,20" path="m9295,5913l9304,5913,9304,5893,9295,5893,9295,5913xe" filled="true" fillcolor="#000000" stroked="false">
                <v:path arrowok="t"/>
                <v:fill type="solid"/>
              </v:shape>
            </v:group>
            <v:group style="position:absolute;left:9295;top:5913;width:10;height:20" coordorigin="9295,5913" coordsize="10,20">
              <v:shape style="position:absolute;left:9295;top:5913;width:10;height:20" coordorigin="9295,5913" coordsize="10,20" path="m9295,5932l9304,5932,9304,5913,9295,5913,9295,5932xe" filled="true" fillcolor="#000000" stroked="false">
                <v:path arrowok="t"/>
                <v:fill type="solid"/>
              </v:shape>
            </v:group>
            <v:group style="position:absolute;left:9295;top:5932;width:10;height:20" coordorigin="9295,5932" coordsize="10,20">
              <v:shape style="position:absolute;left:9295;top:5932;width:10;height:20" coordorigin="9295,5932" coordsize="10,20" path="m9295,5951l9304,5951,9304,5932,9295,5932,9295,5951xe" filled="true" fillcolor="#000000" stroked="false">
                <v:path arrowok="t"/>
                <v:fill type="solid"/>
              </v:shape>
            </v:group>
            <v:group style="position:absolute;left:9295;top:5951;width:10;height:20" coordorigin="9295,5951" coordsize="10,20">
              <v:shape style="position:absolute;left:9295;top:5951;width:10;height:20" coordorigin="9295,5951" coordsize="10,20" path="m9295,5970l9304,5970,9304,5951,9295,5951,9295,5970xe" filled="true" fillcolor="#000000" stroked="false">
                <v:path arrowok="t"/>
                <v:fill type="solid"/>
              </v:shape>
            </v:group>
            <v:group style="position:absolute;left:9295;top:5970;width:10;height:20" coordorigin="9295,5970" coordsize="10,20">
              <v:shape style="position:absolute;left:9295;top:5970;width:10;height:20" coordorigin="9295,5970" coordsize="10,20" path="m9295,5989l9304,5989,9304,5970,9295,5970,9295,5989xe" filled="true" fillcolor="#000000" stroked="false">
                <v:path arrowok="t"/>
                <v:fill type="solid"/>
              </v:shape>
            </v:group>
            <v:group style="position:absolute;left:9295;top:5989;width:10;height:20" coordorigin="9295,5989" coordsize="10,20">
              <v:shape style="position:absolute;left:9295;top:5989;width:10;height:20" coordorigin="9295,5989" coordsize="10,20" path="m9295,6009l9304,6009,9304,5989,9295,5989,9295,6009xe" filled="true" fillcolor="#000000" stroked="false">
                <v:path arrowok="t"/>
                <v:fill type="solid"/>
              </v:shape>
            </v:group>
            <v:group style="position:absolute;left:9295;top:6009;width:10;height:20" coordorigin="9295,6009" coordsize="10,20">
              <v:shape style="position:absolute;left:9295;top:6009;width:10;height:20" coordorigin="9295,6009" coordsize="10,20" path="m9295,6028l9304,6028,9304,6009,9295,6009,9295,6028xe" filled="true" fillcolor="#000000" stroked="false">
                <v:path arrowok="t"/>
                <v:fill type="solid"/>
              </v:shape>
              <v:shape style="position:absolute;left:2076;top:5932;width:1855;height:110" type="#_x0000_t75" stroked="false">
                <v:imagedata r:id="rId648" o:title=""/>
              </v:shape>
              <v:shape style="position:absolute;left:3908;top:6028;width:965;height:14" type="#_x0000_t75" stroked="false">
                <v:imagedata r:id="rId649" o:title=""/>
              </v:shape>
              <v:shape style="position:absolute;left:4859;top:6028;width:576;height:14" type="#_x0000_t75" stroked="false">
                <v:imagedata r:id="rId218" o:title=""/>
              </v:shape>
              <v:shape style="position:absolute;left:5420;top:6028;width:917;height:14" type="#_x0000_t75" stroked="false">
                <v:imagedata r:id="rId650" o:title=""/>
              </v:shape>
              <v:shape style="position:absolute;left:6323;top:6028;width:540;height:14" type="#_x0000_t75" stroked="false">
                <v:imagedata r:id="rId60" o:title=""/>
              </v:shape>
              <v:shape style="position:absolute;left:6849;top:6028;width:1006;height:14" type="#_x0000_t75" stroked="false">
                <v:imagedata r:id="rId651" o:title=""/>
              </v:shape>
              <v:shape style="position:absolute;left:7840;top:6028;width:646;height:14" type="#_x0000_t75" stroked="false">
                <v:imagedata r:id="rId652" o:title=""/>
              </v:shape>
              <v:shape style="position:absolute;left:8471;top:6028;width:833;height:14" type="#_x0000_t75" stroked="false">
                <v:imagedata r:id="rId653" o:title=""/>
              </v:shape>
              <v:shape style="position:absolute;left:9290;top:6033;width:542;height:10" type="#_x0000_t75" stroked="false">
                <v:imagedata r:id="rId642" o:title=""/>
              </v:shape>
            </v:group>
            <v:group style="position:absolute;left:4863;top:6042;width:10;height:20" coordorigin="4863,6042" coordsize="10,20">
              <v:shape style="position:absolute;left:4863;top:6042;width:10;height:20" coordorigin="4863,6042" coordsize="10,20" path="m4863,6061l4873,6061,4873,6042,4863,6042,4863,6061xe" filled="true" fillcolor="#000000" stroked="false">
                <v:path arrowok="t"/>
                <v:fill type="solid"/>
              </v:shape>
            </v:group>
            <v:group style="position:absolute;left:4863;top:6061;width:10;height:20" coordorigin="4863,6061" coordsize="10,20">
              <v:shape style="position:absolute;left:4863;top:6061;width:10;height:20" coordorigin="4863,6061" coordsize="10,20" path="m4863,6081l4873,6081,4873,6061,4863,6061,4863,6081xe" filled="true" fillcolor="#000000" stroked="false">
                <v:path arrowok="t"/>
                <v:fill type="solid"/>
              </v:shape>
            </v:group>
            <v:group style="position:absolute;left:4863;top:6081;width:10;height:20" coordorigin="4863,6081" coordsize="10,20">
              <v:shape style="position:absolute;left:4863;top:6081;width:10;height:20" coordorigin="4863,6081" coordsize="10,20" path="m4863,6100l4873,6100,4873,6081,4863,6081,4863,6100xe" filled="true" fillcolor="#000000" stroked="false">
                <v:path arrowok="t"/>
                <v:fill type="solid"/>
              </v:shape>
            </v:group>
            <v:group style="position:absolute;left:4863;top:6100;width:10;height:20" coordorigin="4863,6100" coordsize="10,20">
              <v:shape style="position:absolute;left:4863;top:6100;width:10;height:20" coordorigin="4863,6100" coordsize="10,20" path="m4863,6119l4873,6119,4873,6100,4863,6100,4863,6119xe" filled="true" fillcolor="#000000" stroked="false">
                <v:path arrowok="t"/>
                <v:fill type="solid"/>
              </v:shape>
            </v:group>
            <v:group style="position:absolute;left:4863;top:6119;width:10;height:20" coordorigin="4863,6119" coordsize="10,20">
              <v:shape style="position:absolute;left:4863;top:6119;width:10;height:20" coordorigin="4863,6119" coordsize="10,20" path="m4863,6138l4873,6138,4873,6119,4863,6119,4863,6138xe" filled="true" fillcolor="#000000" stroked="false">
                <v:path arrowok="t"/>
                <v:fill type="solid"/>
              </v:shape>
            </v:group>
            <v:group style="position:absolute;left:4863;top:6138;width:10;height:20" coordorigin="4863,6138" coordsize="10,20">
              <v:shape style="position:absolute;left:4863;top:6138;width:10;height:20" coordorigin="4863,6138" coordsize="10,20" path="m4863,6157l4873,6157,4873,6138,4863,6138,4863,6157xe" filled="true" fillcolor="#000000" stroked="false">
                <v:path arrowok="t"/>
                <v:fill type="solid"/>
              </v:shape>
            </v:group>
            <v:group style="position:absolute;left:4863;top:6157;width:10;height:20" coordorigin="4863,6157" coordsize="10,20">
              <v:shape style="position:absolute;left:4863;top:6157;width:10;height:20" coordorigin="4863,6157" coordsize="10,20" path="m4863,6177l4873,6177,4873,6157,4863,6157,4863,6177xe" filled="true" fillcolor="#000000" stroked="false">
                <v:path arrowok="t"/>
                <v:fill type="solid"/>
              </v:shape>
            </v:group>
            <v:group style="position:absolute;left:4863;top:6177;width:10;height:20" coordorigin="4863,6177" coordsize="10,20">
              <v:shape style="position:absolute;left:4863;top:6177;width:10;height:20" coordorigin="4863,6177" coordsize="10,20" path="m4863,6196l4873,6196,4873,6177,4863,6177,4863,6196xe" filled="true" fillcolor="#000000" stroked="false">
                <v:path arrowok="t"/>
                <v:fill type="solid"/>
              </v:shape>
            </v:group>
            <v:group style="position:absolute;left:4863;top:6196;width:10;height:20" coordorigin="4863,6196" coordsize="10,20">
              <v:shape style="position:absolute;left:4863;top:6196;width:10;height:20" coordorigin="4863,6196" coordsize="10,20" path="m4863,6215l4873,6215,4873,6196,4863,6196,4863,6215xe" filled="true" fillcolor="#000000" stroked="false">
                <v:path arrowok="t"/>
                <v:fill type="solid"/>
              </v:shape>
            </v:group>
            <v:group style="position:absolute;left:4863;top:6215;width:10;height:20" coordorigin="4863,6215" coordsize="10,20">
              <v:shape style="position:absolute;left:4863;top:6215;width:10;height:20" coordorigin="4863,6215" coordsize="10,20" path="m4863,6234l4873,6234,4873,6215,4863,6215,4863,6234xe" filled="true" fillcolor="#000000" stroked="false">
                <v:path arrowok="t"/>
                <v:fill type="solid"/>
              </v:shape>
            </v:group>
            <v:group style="position:absolute;left:4863;top:6234;width:10;height:20" coordorigin="4863,6234" coordsize="10,20">
              <v:shape style="position:absolute;left:4863;top:6234;width:10;height:20" coordorigin="4863,6234" coordsize="10,20" path="m4863,6253l4873,6253,4873,6234,4863,6234,4863,6253xe" filled="true" fillcolor="#000000" stroked="false">
                <v:path arrowok="t"/>
                <v:fill type="solid"/>
              </v:shape>
            </v:group>
            <v:group style="position:absolute;left:4863;top:6253;width:10;height:20" coordorigin="4863,6253" coordsize="10,20">
              <v:shape style="position:absolute;left:4863;top:6253;width:10;height:20" coordorigin="4863,6253" coordsize="10,20" path="m4863,6273l4873,6273,4873,6253,4863,6253,4863,6273xe" filled="true" fillcolor="#000000" stroked="false">
                <v:path arrowok="t"/>
                <v:fill type="solid"/>
              </v:shape>
            </v:group>
            <v:group style="position:absolute;left:4863;top:6273;width:10;height:20" coordorigin="4863,6273" coordsize="10,20">
              <v:shape style="position:absolute;left:4863;top:6273;width:10;height:20" coordorigin="4863,6273" coordsize="10,20" path="m4863,6292l4873,6292,4873,6273,4863,6273,4863,6292xe" filled="true" fillcolor="#000000" stroked="false">
                <v:path arrowok="t"/>
                <v:fill type="solid"/>
              </v:shape>
            </v:group>
            <v:group style="position:absolute;left:4863;top:6292;width:10;height:20" coordorigin="4863,6292" coordsize="10,20">
              <v:shape style="position:absolute;left:4863;top:6292;width:10;height:20" coordorigin="4863,6292" coordsize="10,20" path="m4863,6311l4873,6311,4873,6292,4863,6292,4863,6311xe" filled="true" fillcolor="#000000" stroked="false">
                <v:path arrowok="t"/>
                <v:fill type="solid"/>
              </v:shape>
            </v:group>
            <v:group style="position:absolute;left:4863;top:6311;width:10;height:20" coordorigin="4863,6311" coordsize="10,20">
              <v:shape style="position:absolute;left:4863;top:6311;width:10;height:20" coordorigin="4863,6311" coordsize="10,20" path="m4863,6330l4873,6330,4873,6311,4863,6311,4863,6330xe" filled="true" fillcolor="#000000" stroked="false">
                <v:path arrowok="t"/>
                <v:fill type="solid"/>
              </v:shape>
            </v:group>
            <v:group style="position:absolute;left:4863;top:6330;width:10;height:20" coordorigin="4863,6330" coordsize="10,20">
              <v:shape style="position:absolute;left:4863;top:6330;width:10;height:20" coordorigin="4863,6330" coordsize="10,20" path="m4863,6349l4873,6349,4873,6330,4863,6330,4863,6349xe" filled="true" fillcolor="#000000" stroked="false">
                <v:path arrowok="t"/>
                <v:fill type="solid"/>
              </v:shape>
            </v:group>
            <v:group style="position:absolute;left:4863;top:6349;width:10;height:20" coordorigin="4863,6349" coordsize="10,20">
              <v:shape style="position:absolute;left:4863;top:6349;width:10;height:20" coordorigin="4863,6349" coordsize="10,20" path="m4863,6369l4873,6369,4873,6349,4863,6349,4863,6369xe" filled="true" fillcolor="#000000" stroked="false">
                <v:path arrowok="t"/>
                <v:fill type="solid"/>
              </v:shape>
            </v:group>
            <v:group style="position:absolute;left:4863;top:6369;width:10;height:20" coordorigin="4863,6369" coordsize="10,20">
              <v:shape style="position:absolute;left:4863;top:6369;width:10;height:20" coordorigin="4863,6369" coordsize="10,20" path="m4863,6388l4873,6388,4873,6369,4863,6369,4863,6388xe" filled="true" fillcolor="#000000" stroked="false">
                <v:path arrowok="t"/>
                <v:fill type="solid"/>
              </v:shape>
            </v:group>
            <v:group style="position:absolute;left:4863;top:6388;width:10;height:20" coordorigin="4863,6388" coordsize="10,20">
              <v:shape style="position:absolute;left:4863;top:6388;width:10;height:20" coordorigin="4863,6388" coordsize="10,20" path="m4863,6407l4873,6407,4873,6388,4863,6388,4863,6407xe" filled="true" fillcolor="#000000" stroked="false">
                <v:path arrowok="t"/>
                <v:fill type="solid"/>
              </v:shape>
            </v:group>
            <v:group style="position:absolute;left:4863;top:6407;width:10;height:20" coordorigin="4863,6407" coordsize="10,20">
              <v:shape style="position:absolute;left:4863;top:6407;width:10;height:20" coordorigin="4863,6407" coordsize="10,20" path="m4863,6426l4873,6426,4873,6407,4863,6407,4863,6426xe" filled="true" fillcolor="#000000" stroked="false">
                <v:path arrowok="t"/>
                <v:fill type="solid"/>
              </v:shape>
            </v:group>
            <v:group style="position:absolute;left:4863;top:6426;width:10;height:20" coordorigin="4863,6426" coordsize="10,20">
              <v:shape style="position:absolute;left:4863;top:6426;width:10;height:20" coordorigin="4863,6426" coordsize="10,20" path="m4863,6445l4873,6445,4873,6426,4863,6426,4863,6445xe" filled="true" fillcolor="#000000" stroked="false">
                <v:path arrowok="t"/>
                <v:fill type="solid"/>
              </v:shape>
            </v:group>
            <v:group style="position:absolute;left:4863;top:6445;width:10;height:20" coordorigin="4863,6445" coordsize="10,20">
              <v:shape style="position:absolute;left:4863;top:6445;width:10;height:20" coordorigin="4863,6445" coordsize="10,20" path="m4863,6465l4873,6465,4873,6445,4863,6445,4863,6465xe" filled="true" fillcolor="#000000" stroked="false">
                <v:path arrowok="t"/>
                <v:fill type="solid"/>
              </v:shape>
            </v:group>
            <v:group style="position:absolute;left:4863;top:6465;width:10;height:20" coordorigin="4863,6465" coordsize="10,20">
              <v:shape style="position:absolute;left:4863;top:6465;width:10;height:20" coordorigin="4863,6465" coordsize="10,20" path="m4863,6484l4873,6484,4873,6465,4863,6465,4863,6484xe" filled="true" fillcolor="#000000" stroked="false">
                <v:path arrowok="t"/>
                <v:fill type="solid"/>
              </v:shape>
            </v:group>
            <v:group style="position:absolute;left:4863;top:6484;width:10;height:20" coordorigin="4863,6484" coordsize="10,20">
              <v:shape style="position:absolute;left:4863;top:6484;width:10;height:20" coordorigin="4863,6484" coordsize="10,20" path="m4863,6503l4873,6503,4873,6484,4863,6484,4863,6503xe" filled="true" fillcolor="#000000" stroked="false">
                <v:path arrowok="t"/>
                <v:fill type="solid"/>
              </v:shape>
            </v:group>
            <v:group style="position:absolute;left:4863;top:6503;width:10;height:20" coordorigin="4863,6503" coordsize="10,20">
              <v:shape style="position:absolute;left:4863;top:6503;width:10;height:20" coordorigin="4863,6503" coordsize="10,20" path="m4863,6522l4873,6522,4873,6503,4863,6503,4863,6522xe" filled="true" fillcolor="#000000" stroked="false">
                <v:path arrowok="t"/>
                <v:fill type="solid"/>
              </v:shape>
            </v:group>
            <v:group style="position:absolute;left:4863;top:6522;width:10;height:20" coordorigin="4863,6522" coordsize="10,20">
              <v:shape style="position:absolute;left:4863;top:6522;width:10;height:20" coordorigin="4863,6522" coordsize="10,20" path="m4863,6541l4873,6541,4873,6522,4863,6522,4863,6541xe" filled="true" fillcolor="#000000" stroked="false">
                <v:path arrowok="t"/>
                <v:fill type="solid"/>
              </v:shape>
            </v:group>
            <v:group style="position:absolute;left:4863;top:6541;width:10;height:20" coordorigin="4863,6541" coordsize="10,20">
              <v:shape style="position:absolute;left:4863;top:6541;width:10;height:20" coordorigin="4863,6541" coordsize="10,20" path="m4863,6561l4873,6561,4873,6541,4863,6541,4863,6561xe" filled="true" fillcolor="#000000" stroked="false">
                <v:path arrowok="t"/>
                <v:fill type="solid"/>
              </v:shape>
            </v:group>
            <v:group style="position:absolute;left:4863;top:6561;width:10;height:20" coordorigin="4863,6561" coordsize="10,20">
              <v:shape style="position:absolute;left:4863;top:6561;width:10;height:20" coordorigin="4863,6561" coordsize="10,20" path="m4863,6580l4873,6580,4873,6561,4863,6561,4863,6580xe" filled="true" fillcolor="#000000" stroked="false">
                <v:path arrowok="t"/>
                <v:fill type="solid"/>
              </v:shape>
            </v:group>
            <v:group style="position:absolute;left:4863;top:6580;width:10;height:20" coordorigin="4863,6580" coordsize="10,20">
              <v:shape style="position:absolute;left:4863;top:6580;width:10;height:20" coordorigin="4863,6580" coordsize="10,20" path="m4863,6599l4873,6599,4873,6580,4863,6580,4863,6599xe" filled="true" fillcolor="#000000" stroked="false">
                <v:path arrowok="t"/>
                <v:fill type="solid"/>
              </v:shape>
            </v:group>
            <v:group style="position:absolute;left:4863;top:6599;width:10;height:20" coordorigin="4863,6599" coordsize="10,20">
              <v:shape style="position:absolute;left:4863;top:6599;width:10;height:20" coordorigin="4863,6599" coordsize="10,20" path="m4863,6618l4873,6618,4873,6599,4863,6599,4863,6618xe" filled="true" fillcolor="#000000" stroked="false">
                <v:path arrowok="t"/>
                <v:fill type="solid"/>
              </v:shape>
            </v:group>
            <v:group style="position:absolute;left:4863;top:6618;width:10;height:20" coordorigin="4863,6618" coordsize="10,20">
              <v:shape style="position:absolute;left:4863;top:6618;width:10;height:20" coordorigin="4863,6618" coordsize="10,20" path="m4863,6637l4873,6637,4873,6618,4863,6618,4863,6637xe" filled="true" fillcolor="#000000" stroked="false">
                <v:path arrowok="t"/>
                <v:fill type="solid"/>
              </v:shape>
            </v:group>
            <v:group style="position:absolute;left:4863;top:6637;width:10;height:20" coordorigin="4863,6637" coordsize="10,20">
              <v:shape style="position:absolute;left:4863;top:6637;width:10;height:20" coordorigin="4863,6637" coordsize="10,20" path="m4863,6657l4873,6657,4873,6637,4863,6637,4863,6657xe" filled="true" fillcolor="#000000" stroked="false">
                <v:path arrowok="t"/>
                <v:fill type="solid"/>
              </v:shape>
            </v:group>
            <v:group style="position:absolute;left:4863;top:6657;width:10;height:20" coordorigin="4863,6657" coordsize="10,20">
              <v:shape style="position:absolute;left:4863;top:6657;width:10;height:20" coordorigin="4863,6657" coordsize="10,20" path="m4863,6676l4873,6676,4873,6657,4863,6657,4863,6676xe" filled="true" fillcolor="#000000" stroked="false">
                <v:path arrowok="t"/>
                <v:fill type="solid"/>
              </v:shape>
            </v:group>
            <v:group style="position:absolute;left:4863;top:6676;width:10;height:20" coordorigin="4863,6676" coordsize="10,20">
              <v:shape style="position:absolute;left:4863;top:6676;width:10;height:20" coordorigin="4863,6676" coordsize="10,20" path="m4863,6695l4873,6695,4873,6676,4863,6676,4863,6695xe" filled="true" fillcolor="#000000" stroked="false">
                <v:path arrowok="t"/>
                <v:fill type="solid"/>
              </v:shape>
            </v:group>
            <v:group style="position:absolute;left:4863;top:6695;width:10;height:20" coordorigin="4863,6695" coordsize="10,20">
              <v:shape style="position:absolute;left:4863;top:6695;width:10;height:20" coordorigin="4863,6695" coordsize="10,20" path="m4863,6714l4873,6714,4873,6695,4863,6695,4863,6714xe" filled="true" fillcolor="#000000" stroked="false">
                <v:path arrowok="t"/>
                <v:fill type="solid"/>
              </v:shape>
            </v:group>
            <v:group style="position:absolute;left:4863;top:6714;width:10;height:20" coordorigin="4863,6714" coordsize="10,20">
              <v:shape style="position:absolute;left:4863;top:6714;width:10;height:20" coordorigin="4863,6714" coordsize="10,20" path="m4863,6733l4873,6733,4873,6714,4863,6714,4863,6733xe" filled="true" fillcolor="#000000" stroked="false">
                <v:path arrowok="t"/>
                <v:fill type="solid"/>
              </v:shape>
            </v:group>
            <v:group style="position:absolute;left:5425;top:6042;width:10;height:20" coordorigin="5425,6042" coordsize="10,20">
              <v:shape style="position:absolute;left:5425;top:6042;width:10;height:20" coordorigin="5425,6042" coordsize="10,20" path="m5425,6061l5435,6061,5435,6042,5425,6042,5425,6061xe" filled="true" fillcolor="#000000" stroked="false">
                <v:path arrowok="t"/>
                <v:fill type="solid"/>
              </v:shape>
            </v:group>
            <v:group style="position:absolute;left:5425;top:6061;width:10;height:20" coordorigin="5425,6061" coordsize="10,20">
              <v:shape style="position:absolute;left:5425;top:6061;width:10;height:20" coordorigin="5425,6061" coordsize="10,20" path="m5425,6081l5435,6081,5435,6061,5425,6061,5425,6081xe" filled="true" fillcolor="#000000" stroked="false">
                <v:path arrowok="t"/>
                <v:fill type="solid"/>
              </v:shape>
            </v:group>
            <v:group style="position:absolute;left:5425;top:6081;width:10;height:20" coordorigin="5425,6081" coordsize="10,20">
              <v:shape style="position:absolute;left:5425;top:6081;width:10;height:20" coordorigin="5425,6081" coordsize="10,20" path="m5425,6100l5435,6100,5435,6081,5425,6081,5425,6100xe" filled="true" fillcolor="#000000" stroked="false">
                <v:path arrowok="t"/>
                <v:fill type="solid"/>
              </v:shape>
            </v:group>
            <v:group style="position:absolute;left:5425;top:6100;width:10;height:20" coordorigin="5425,6100" coordsize="10,20">
              <v:shape style="position:absolute;left:5425;top:6100;width:10;height:20" coordorigin="5425,6100" coordsize="10,20" path="m5425,6119l5435,6119,5435,6100,5425,6100,5425,6119xe" filled="true" fillcolor="#000000" stroked="false">
                <v:path arrowok="t"/>
                <v:fill type="solid"/>
              </v:shape>
            </v:group>
            <v:group style="position:absolute;left:5425;top:6119;width:10;height:20" coordorigin="5425,6119" coordsize="10,20">
              <v:shape style="position:absolute;left:5425;top:6119;width:10;height:20" coordorigin="5425,6119" coordsize="10,20" path="m5425,6138l5435,6138,5435,6119,5425,6119,5425,6138xe" filled="true" fillcolor="#000000" stroked="false">
                <v:path arrowok="t"/>
                <v:fill type="solid"/>
              </v:shape>
            </v:group>
            <v:group style="position:absolute;left:5425;top:6138;width:10;height:20" coordorigin="5425,6138" coordsize="10,20">
              <v:shape style="position:absolute;left:5425;top:6138;width:10;height:20" coordorigin="5425,6138" coordsize="10,20" path="m5425,6157l5435,6157,5435,6138,5425,6138,5425,6157xe" filled="true" fillcolor="#000000" stroked="false">
                <v:path arrowok="t"/>
                <v:fill type="solid"/>
              </v:shape>
            </v:group>
            <v:group style="position:absolute;left:5425;top:6157;width:10;height:20" coordorigin="5425,6157" coordsize="10,20">
              <v:shape style="position:absolute;left:5425;top:6157;width:10;height:20" coordorigin="5425,6157" coordsize="10,20" path="m5425,6177l5435,6177,5435,6157,5425,6157,5425,6177xe" filled="true" fillcolor="#000000" stroked="false">
                <v:path arrowok="t"/>
                <v:fill type="solid"/>
              </v:shape>
            </v:group>
            <v:group style="position:absolute;left:5425;top:6177;width:10;height:20" coordorigin="5425,6177" coordsize="10,20">
              <v:shape style="position:absolute;left:5425;top:6177;width:10;height:20" coordorigin="5425,6177" coordsize="10,20" path="m5425,6196l5435,6196,5435,6177,5425,6177,5425,6196xe" filled="true" fillcolor="#000000" stroked="false">
                <v:path arrowok="t"/>
                <v:fill type="solid"/>
              </v:shape>
            </v:group>
            <v:group style="position:absolute;left:5425;top:6196;width:10;height:20" coordorigin="5425,6196" coordsize="10,20">
              <v:shape style="position:absolute;left:5425;top:6196;width:10;height:20" coordorigin="5425,6196" coordsize="10,20" path="m5425,6215l5435,6215,5435,6196,5425,6196,5425,6215xe" filled="true" fillcolor="#000000" stroked="false">
                <v:path arrowok="t"/>
                <v:fill type="solid"/>
              </v:shape>
            </v:group>
            <v:group style="position:absolute;left:5425;top:6215;width:10;height:20" coordorigin="5425,6215" coordsize="10,20">
              <v:shape style="position:absolute;left:5425;top:6215;width:10;height:20" coordorigin="5425,6215" coordsize="10,20" path="m5425,6234l5435,6234,5435,6215,5425,6215,5425,6234xe" filled="true" fillcolor="#000000" stroked="false">
                <v:path arrowok="t"/>
                <v:fill type="solid"/>
              </v:shape>
            </v:group>
            <v:group style="position:absolute;left:5425;top:6234;width:10;height:20" coordorigin="5425,6234" coordsize="10,20">
              <v:shape style="position:absolute;left:5425;top:6234;width:10;height:20" coordorigin="5425,6234" coordsize="10,20" path="m5425,6253l5435,6253,5435,6234,5425,6234,5425,6253xe" filled="true" fillcolor="#000000" stroked="false">
                <v:path arrowok="t"/>
                <v:fill type="solid"/>
              </v:shape>
            </v:group>
            <v:group style="position:absolute;left:5425;top:6253;width:10;height:20" coordorigin="5425,6253" coordsize="10,20">
              <v:shape style="position:absolute;left:5425;top:6253;width:10;height:20" coordorigin="5425,6253" coordsize="10,20" path="m5425,6273l5435,6273,5435,6253,5425,6253,5425,6273xe" filled="true" fillcolor="#000000" stroked="false">
                <v:path arrowok="t"/>
                <v:fill type="solid"/>
              </v:shape>
            </v:group>
            <v:group style="position:absolute;left:5425;top:6273;width:10;height:20" coordorigin="5425,6273" coordsize="10,20">
              <v:shape style="position:absolute;left:5425;top:6273;width:10;height:20" coordorigin="5425,6273" coordsize="10,20" path="m5425,6292l5435,6292,5435,6273,5425,6273,5425,6292xe" filled="true" fillcolor="#000000" stroked="false">
                <v:path arrowok="t"/>
                <v:fill type="solid"/>
              </v:shape>
            </v:group>
            <v:group style="position:absolute;left:5425;top:6292;width:10;height:20" coordorigin="5425,6292" coordsize="10,20">
              <v:shape style="position:absolute;left:5425;top:6292;width:10;height:20" coordorigin="5425,6292" coordsize="10,20" path="m5425,6311l5435,6311,5435,6292,5425,6292,5425,6311xe" filled="true" fillcolor="#000000" stroked="false">
                <v:path arrowok="t"/>
                <v:fill type="solid"/>
              </v:shape>
            </v:group>
            <v:group style="position:absolute;left:5425;top:6311;width:10;height:20" coordorigin="5425,6311" coordsize="10,20">
              <v:shape style="position:absolute;left:5425;top:6311;width:10;height:20" coordorigin="5425,6311" coordsize="10,20" path="m5425,6330l5435,6330,5435,6311,5425,6311,5425,6330xe" filled="true" fillcolor="#000000" stroked="false">
                <v:path arrowok="t"/>
                <v:fill type="solid"/>
              </v:shape>
            </v:group>
            <v:group style="position:absolute;left:5425;top:6330;width:10;height:20" coordorigin="5425,6330" coordsize="10,20">
              <v:shape style="position:absolute;left:5425;top:6330;width:10;height:20" coordorigin="5425,6330" coordsize="10,20" path="m5425,6349l5435,6349,5435,6330,5425,6330,5425,6349xe" filled="true" fillcolor="#000000" stroked="false">
                <v:path arrowok="t"/>
                <v:fill type="solid"/>
              </v:shape>
            </v:group>
            <v:group style="position:absolute;left:5425;top:6349;width:10;height:20" coordorigin="5425,6349" coordsize="10,20">
              <v:shape style="position:absolute;left:5425;top:6349;width:10;height:20" coordorigin="5425,6349" coordsize="10,20" path="m5425,6369l5435,6369,5435,6349,5425,6349,5425,6369xe" filled="true" fillcolor="#000000" stroked="false">
                <v:path arrowok="t"/>
                <v:fill type="solid"/>
              </v:shape>
            </v:group>
            <v:group style="position:absolute;left:5425;top:6369;width:10;height:20" coordorigin="5425,6369" coordsize="10,20">
              <v:shape style="position:absolute;left:5425;top:6369;width:10;height:20" coordorigin="5425,6369" coordsize="10,20" path="m5425,6388l5435,6388,5435,6369,5425,6369,5425,6388xe" filled="true" fillcolor="#000000" stroked="false">
                <v:path arrowok="t"/>
                <v:fill type="solid"/>
              </v:shape>
            </v:group>
            <v:group style="position:absolute;left:5425;top:6388;width:10;height:20" coordorigin="5425,6388" coordsize="10,20">
              <v:shape style="position:absolute;left:5425;top:6388;width:10;height:20" coordorigin="5425,6388" coordsize="10,20" path="m5425,6407l5435,6407,5435,6388,5425,6388,5425,6407xe" filled="true" fillcolor="#000000" stroked="false">
                <v:path arrowok="t"/>
                <v:fill type="solid"/>
              </v:shape>
            </v:group>
            <v:group style="position:absolute;left:5425;top:6407;width:10;height:20" coordorigin="5425,6407" coordsize="10,20">
              <v:shape style="position:absolute;left:5425;top:6407;width:10;height:20" coordorigin="5425,6407" coordsize="10,20" path="m5425,6426l5435,6426,5435,6407,5425,6407,5425,6426xe" filled="true" fillcolor="#000000" stroked="false">
                <v:path arrowok="t"/>
                <v:fill type="solid"/>
              </v:shape>
            </v:group>
            <v:group style="position:absolute;left:5425;top:6426;width:10;height:20" coordorigin="5425,6426" coordsize="10,20">
              <v:shape style="position:absolute;left:5425;top:6426;width:10;height:20" coordorigin="5425,6426" coordsize="10,20" path="m5425,6445l5435,6445,5435,6426,5425,6426,5425,6445xe" filled="true" fillcolor="#000000" stroked="false">
                <v:path arrowok="t"/>
                <v:fill type="solid"/>
              </v:shape>
            </v:group>
            <v:group style="position:absolute;left:5425;top:6445;width:10;height:20" coordorigin="5425,6445" coordsize="10,20">
              <v:shape style="position:absolute;left:5425;top:6445;width:10;height:20" coordorigin="5425,6445" coordsize="10,20" path="m5425,6465l5435,6465,5435,6445,5425,6445,5425,6465xe" filled="true" fillcolor="#000000" stroked="false">
                <v:path arrowok="t"/>
                <v:fill type="solid"/>
              </v:shape>
            </v:group>
            <v:group style="position:absolute;left:5425;top:6465;width:10;height:20" coordorigin="5425,6465" coordsize="10,20">
              <v:shape style="position:absolute;left:5425;top:6465;width:10;height:20" coordorigin="5425,6465" coordsize="10,20" path="m5425,6484l5435,6484,5435,6465,5425,6465,5425,6484xe" filled="true" fillcolor="#000000" stroked="false">
                <v:path arrowok="t"/>
                <v:fill type="solid"/>
              </v:shape>
            </v:group>
            <v:group style="position:absolute;left:5425;top:6484;width:10;height:20" coordorigin="5425,6484" coordsize="10,20">
              <v:shape style="position:absolute;left:5425;top:6484;width:10;height:20" coordorigin="5425,6484" coordsize="10,20" path="m5425,6503l5435,6503,5435,6484,5425,6484,5425,6503xe" filled="true" fillcolor="#000000" stroked="false">
                <v:path arrowok="t"/>
                <v:fill type="solid"/>
              </v:shape>
            </v:group>
            <v:group style="position:absolute;left:5425;top:6503;width:10;height:20" coordorigin="5425,6503" coordsize="10,20">
              <v:shape style="position:absolute;left:5425;top:6503;width:10;height:20" coordorigin="5425,6503" coordsize="10,20" path="m5425,6522l5435,6522,5435,6503,5425,6503,5425,6522xe" filled="true" fillcolor="#000000" stroked="false">
                <v:path arrowok="t"/>
                <v:fill type="solid"/>
              </v:shape>
            </v:group>
            <v:group style="position:absolute;left:5425;top:6522;width:10;height:20" coordorigin="5425,6522" coordsize="10,20">
              <v:shape style="position:absolute;left:5425;top:6522;width:10;height:20" coordorigin="5425,6522" coordsize="10,20" path="m5425,6541l5435,6541,5435,6522,5425,6522,5425,6541xe" filled="true" fillcolor="#000000" stroked="false">
                <v:path arrowok="t"/>
                <v:fill type="solid"/>
              </v:shape>
            </v:group>
            <v:group style="position:absolute;left:5425;top:6541;width:10;height:20" coordorigin="5425,6541" coordsize="10,20">
              <v:shape style="position:absolute;left:5425;top:6541;width:10;height:20" coordorigin="5425,6541" coordsize="10,20" path="m5425,6561l5435,6561,5435,6541,5425,6541,5425,6561xe" filled="true" fillcolor="#000000" stroked="false">
                <v:path arrowok="t"/>
                <v:fill type="solid"/>
              </v:shape>
            </v:group>
            <v:group style="position:absolute;left:5425;top:6561;width:10;height:20" coordorigin="5425,6561" coordsize="10,20">
              <v:shape style="position:absolute;left:5425;top:6561;width:10;height:20" coordorigin="5425,6561" coordsize="10,20" path="m5425,6580l5435,6580,5435,6561,5425,6561,5425,6580xe" filled="true" fillcolor="#000000" stroked="false">
                <v:path arrowok="t"/>
                <v:fill type="solid"/>
              </v:shape>
            </v:group>
            <v:group style="position:absolute;left:5425;top:6580;width:10;height:20" coordorigin="5425,6580" coordsize="10,20">
              <v:shape style="position:absolute;left:5425;top:6580;width:10;height:20" coordorigin="5425,6580" coordsize="10,20" path="m5425,6599l5435,6599,5435,6580,5425,6580,5425,6599xe" filled="true" fillcolor="#000000" stroked="false">
                <v:path arrowok="t"/>
                <v:fill type="solid"/>
              </v:shape>
            </v:group>
            <v:group style="position:absolute;left:5425;top:6599;width:10;height:20" coordorigin="5425,6599" coordsize="10,20">
              <v:shape style="position:absolute;left:5425;top:6599;width:10;height:20" coordorigin="5425,6599" coordsize="10,20" path="m5425,6618l5435,6618,5435,6599,5425,6599,5425,6618xe" filled="true" fillcolor="#000000" stroked="false">
                <v:path arrowok="t"/>
                <v:fill type="solid"/>
              </v:shape>
            </v:group>
            <v:group style="position:absolute;left:5425;top:6618;width:10;height:20" coordorigin="5425,6618" coordsize="10,20">
              <v:shape style="position:absolute;left:5425;top:6618;width:10;height:20" coordorigin="5425,6618" coordsize="10,20" path="m5425,6637l5435,6637,5435,6618,5425,6618,5425,6637xe" filled="true" fillcolor="#000000" stroked="false">
                <v:path arrowok="t"/>
                <v:fill type="solid"/>
              </v:shape>
            </v:group>
            <v:group style="position:absolute;left:5425;top:6637;width:10;height:20" coordorigin="5425,6637" coordsize="10,20">
              <v:shape style="position:absolute;left:5425;top:6637;width:10;height:20" coordorigin="5425,6637" coordsize="10,20" path="m5425,6657l5435,6657,5435,6637,5425,6637,5425,6657xe" filled="true" fillcolor="#000000" stroked="false">
                <v:path arrowok="t"/>
                <v:fill type="solid"/>
              </v:shape>
            </v:group>
            <v:group style="position:absolute;left:5425;top:6657;width:10;height:20" coordorigin="5425,6657" coordsize="10,20">
              <v:shape style="position:absolute;left:5425;top:6657;width:10;height:20" coordorigin="5425,6657" coordsize="10,20" path="m5425,6676l5435,6676,5435,6657,5425,6657,5425,6676xe" filled="true" fillcolor="#000000" stroked="false">
                <v:path arrowok="t"/>
                <v:fill type="solid"/>
              </v:shape>
            </v:group>
            <v:group style="position:absolute;left:5425;top:6676;width:10;height:20" coordorigin="5425,6676" coordsize="10,20">
              <v:shape style="position:absolute;left:5425;top:6676;width:10;height:20" coordorigin="5425,6676" coordsize="10,20" path="m5425,6695l5435,6695,5435,6676,5425,6676,5425,6695xe" filled="true" fillcolor="#000000" stroked="false">
                <v:path arrowok="t"/>
                <v:fill type="solid"/>
              </v:shape>
            </v:group>
            <v:group style="position:absolute;left:5425;top:6695;width:10;height:20" coordorigin="5425,6695" coordsize="10,20">
              <v:shape style="position:absolute;left:5425;top:6695;width:10;height:20" coordorigin="5425,6695" coordsize="10,20" path="m5425,6714l5435,6714,5435,6695,5425,6695,5425,6714xe" filled="true" fillcolor="#000000" stroked="false">
                <v:path arrowok="t"/>
                <v:fill type="solid"/>
              </v:shape>
            </v:group>
            <v:group style="position:absolute;left:5425;top:6714;width:10;height:20" coordorigin="5425,6714" coordsize="10,20">
              <v:shape style="position:absolute;left:5425;top:6714;width:10;height:20" coordorigin="5425,6714" coordsize="10,20" path="m5425,6733l5435,6733,5435,6714,5425,6714,5425,6733xe" filled="true" fillcolor="#000000" stroked="false">
                <v:path arrowok="t"/>
                <v:fill type="solid"/>
              </v:shape>
            </v:group>
            <v:group style="position:absolute;left:6327;top:6042;width:10;height:20" coordorigin="6327,6042" coordsize="10,20">
              <v:shape style="position:absolute;left:6327;top:6042;width:10;height:20" coordorigin="6327,6042" coordsize="10,20" path="m6327,6061l6337,6061,6337,6042,6327,6042,6327,6061xe" filled="true" fillcolor="#000000" stroked="false">
                <v:path arrowok="t"/>
                <v:fill type="solid"/>
              </v:shape>
            </v:group>
            <v:group style="position:absolute;left:6327;top:6061;width:10;height:20" coordorigin="6327,6061" coordsize="10,20">
              <v:shape style="position:absolute;left:6327;top:6061;width:10;height:20" coordorigin="6327,6061" coordsize="10,20" path="m6327,6081l6337,6081,6337,6061,6327,6061,6327,6081xe" filled="true" fillcolor="#000000" stroked="false">
                <v:path arrowok="t"/>
                <v:fill type="solid"/>
              </v:shape>
            </v:group>
            <v:group style="position:absolute;left:6327;top:6081;width:10;height:20" coordorigin="6327,6081" coordsize="10,20">
              <v:shape style="position:absolute;left:6327;top:6081;width:10;height:20" coordorigin="6327,6081" coordsize="10,20" path="m6327,6100l6337,6100,6337,6081,6327,6081,6327,6100xe" filled="true" fillcolor="#000000" stroked="false">
                <v:path arrowok="t"/>
                <v:fill type="solid"/>
              </v:shape>
            </v:group>
            <v:group style="position:absolute;left:6327;top:6100;width:10;height:20" coordorigin="6327,6100" coordsize="10,20">
              <v:shape style="position:absolute;left:6327;top:6100;width:10;height:20" coordorigin="6327,6100" coordsize="10,20" path="m6327,6119l6337,6119,6337,6100,6327,6100,6327,6119xe" filled="true" fillcolor="#000000" stroked="false">
                <v:path arrowok="t"/>
                <v:fill type="solid"/>
              </v:shape>
            </v:group>
            <v:group style="position:absolute;left:6327;top:6119;width:10;height:20" coordorigin="6327,6119" coordsize="10,20">
              <v:shape style="position:absolute;left:6327;top:6119;width:10;height:20" coordorigin="6327,6119" coordsize="10,20" path="m6327,6138l6337,6138,6337,6119,6327,6119,6327,6138xe" filled="true" fillcolor="#000000" stroked="false">
                <v:path arrowok="t"/>
                <v:fill type="solid"/>
              </v:shape>
            </v:group>
            <v:group style="position:absolute;left:6327;top:6138;width:10;height:20" coordorigin="6327,6138" coordsize="10,20">
              <v:shape style="position:absolute;left:6327;top:6138;width:10;height:20" coordorigin="6327,6138" coordsize="10,20" path="m6327,6157l6337,6157,6337,6138,6327,6138,6327,6157xe" filled="true" fillcolor="#000000" stroked="false">
                <v:path arrowok="t"/>
                <v:fill type="solid"/>
              </v:shape>
            </v:group>
            <v:group style="position:absolute;left:6327;top:6157;width:10;height:20" coordorigin="6327,6157" coordsize="10,20">
              <v:shape style="position:absolute;left:6327;top:6157;width:10;height:20" coordorigin="6327,6157" coordsize="10,20" path="m6327,6177l6337,6177,6337,6157,6327,6157,6327,6177xe" filled="true" fillcolor="#000000" stroked="false">
                <v:path arrowok="t"/>
                <v:fill type="solid"/>
              </v:shape>
            </v:group>
            <v:group style="position:absolute;left:6327;top:6177;width:10;height:20" coordorigin="6327,6177" coordsize="10,20">
              <v:shape style="position:absolute;left:6327;top:6177;width:10;height:20" coordorigin="6327,6177" coordsize="10,20" path="m6327,6196l6337,6196,6337,6177,6327,6177,6327,6196xe" filled="true" fillcolor="#000000" stroked="false">
                <v:path arrowok="t"/>
                <v:fill type="solid"/>
              </v:shape>
            </v:group>
            <v:group style="position:absolute;left:6327;top:6196;width:10;height:20" coordorigin="6327,6196" coordsize="10,20">
              <v:shape style="position:absolute;left:6327;top:6196;width:10;height:20" coordorigin="6327,6196" coordsize="10,20" path="m6327,6215l6337,6215,6337,6196,6327,6196,6327,6215xe" filled="true" fillcolor="#000000" stroked="false">
                <v:path arrowok="t"/>
                <v:fill type="solid"/>
              </v:shape>
            </v:group>
            <v:group style="position:absolute;left:6327;top:6215;width:10;height:20" coordorigin="6327,6215" coordsize="10,20">
              <v:shape style="position:absolute;left:6327;top:6215;width:10;height:20" coordorigin="6327,6215" coordsize="10,20" path="m6327,6234l6337,6234,6337,6215,6327,6215,6327,6234xe" filled="true" fillcolor="#000000" stroked="false">
                <v:path arrowok="t"/>
                <v:fill type="solid"/>
              </v:shape>
            </v:group>
            <v:group style="position:absolute;left:6327;top:6234;width:10;height:20" coordorigin="6327,6234" coordsize="10,20">
              <v:shape style="position:absolute;left:6327;top:6234;width:10;height:20" coordorigin="6327,6234" coordsize="10,20" path="m6327,6253l6337,6253,6337,6234,6327,6234,6327,6253xe" filled="true" fillcolor="#000000" stroked="false">
                <v:path arrowok="t"/>
                <v:fill type="solid"/>
              </v:shape>
            </v:group>
            <v:group style="position:absolute;left:6327;top:6253;width:10;height:20" coordorigin="6327,6253" coordsize="10,20">
              <v:shape style="position:absolute;left:6327;top:6253;width:10;height:20" coordorigin="6327,6253" coordsize="10,20" path="m6327,6273l6337,6273,6337,6253,6327,6253,6327,6273xe" filled="true" fillcolor="#000000" stroked="false">
                <v:path arrowok="t"/>
                <v:fill type="solid"/>
              </v:shape>
            </v:group>
            <v:group style="position:absolute;left:6327;top:6273;width:10;height:20" coordorigin="6327,6273" coordsize="10,20">
              <v:shape style="position:absolute;left:6327;top:6273;width:10;height:20" coordorigin="6327,6273" coordsize="10,20" path="m6327,6292l6337,6292,6337,6273,6327,6273,6327,6292xe" filled="true" fillcolor="#000000" stroked="false">
                <v:path arrowok="t"/>
                <v:fill type="solid"/>
              </v:shape>
            </v:group>
            <v:group style="position:absolute;left:6327;top:6292;width:10;height:20" coordorigin="6327,6292" coordsize="10,20">
              <v:shape style="position:absolute;left:6327;top:6292;width:10;height:20" coordorigin="6327,6292" coordsize="10,20" path="m6327,6311l6337,6311,6337,6292,6327,6292,6327,6311xe" filled="true" fillcolor="#000000" stroked="false">
                <v:path arrowok="t"/>
                <v:fill type="solid"/>
              </v:shape>
            </v:group>
            <v:group style="position:absolute;left:6327;top:6311;width:10;height:20" coordorigin="6327,6311" coordsize="10,20">
              <v:shape style="position:absolute;left:6327;top:6311;width:10;height:20" coordorigin="6327,6311" coordsize="10,20" path="m6327,6330l6337,6330,6337,6311,6327,6311,6327,6330xe" filled="true" fillcolor="#000000" stroked="false">
                <v:path arrowok="t"/>
                <v:fill type="solid"/>
              </v:shape>
            </v:group>
            <v:group style="position:absolute;left:6327;top:6330;width:10;height:20" coordorigin="6327,6330" coordsize="10,20">
              <v:shape style="position:absolute;left:6327;top:6330;width:10;height:20" coordorigin="6327,6330" coordsize="10,20" path="m6327,6349l6337,6349,6337,6330,6327,6330,6327,6349xe" filled="true" fillcolor="#000000" stroked="false">
                <v:path arrowok="t"/>
                <v:fill type="solid"/>
              </v:shape>
            </v:group>
            <v:group style="position:absolute;left:6327;top:6349;width:10;height:20" coordorigin="6327,6349" coordsize="10,20">
              <v:shape style="position:absolute;left:6327;top:6349;width:10;height:20" coordorigin="6327,6349" coordsize="10,20" path="m6327,6369l6337,6369,6337,6349,6327,6349,6327,6369xe" filled="true" fillcolor="#000000" stroked="false">
                <v:path arrowok="t"/>
                <v:fill type="solid"/>
              </v:shape>
            </v:group>
            <v:group style="position:absolute;left:6327;top:6369;width:10;height:20" coordorigin="6327,6369" coordsize="10,20">
              <v:shape style="position:absolute;left:6327;top:6369;width:10;height:20" coordorigin="6327,6369" coordsize="10,20" path="m6327,6388l6337,6388,6337,6369,6327,6369,6327,6388xe" filled="true" fillcolor="#000000" stroked="false">
                <v:path arrowok="t"/>
                <v:fill type="solid"/>
              </v:shape>
            </v:group>
            <v:group style="position:absolute;left:6327;top:6388;width:10;height:20" coordorigin="6327,6388" coordsize="10,20">
              <v:shape style="position:absolute;left:6327;top:6388;width:10;height:20" coordorigin="6327,6388" coordsize="10,20" path="m6327,6407l6337,6407,6337,6388,6327,6388,6327,6407xe" filled="true" fillcolor="#000000" stroked="false">
                <v:path arrowok="t"/>
                <v:fill type="solid"/>
              </v:shape>
            </v:group>
            <v:group style="position:absolute;left:6327;top:6407;width:10;height:20" coordorigin="6327,6407" coordsize="10,20">
              <v:shape style="position:absolute;left:6327;top:6407;width:10;height:20" coordorigin="6327,6407" coordsize="10,20" path="m6327,6426l6337,6426,6337,6407,6327,6407,6327,6426xe" filled="true" fillcolor="#000000" stroked="false">
                <v:path arrowok="t"/>
                <v:fill type="solid"/>
              </v:shape>
            </v:group>
            <v:group style="position:absolute;left:6327;top:6426;width:10;height:20" coordorigin="6327,6426" coordsize="10,20">
              <v:shape style="position:absolute;left:6327;top:6426;width:10;height:20" coordorigin="6327,6426" coordsize="10,20" path="m6327,6445l6337,6445,6337,6426,6327,6426,6327,6445xe" filled="true" fillcolor="#000000" stroked="false">
                <v:path arrowok="t"/>
                <v:fill type="solid"/>
              </v:shape>
            </v:group>
            <v:group style="position:absolute;left:6327;top:6445;width:10;height:20" coordorigin="6327,6445" coordsize="10,20">
              <v:shape style="position:absolute;left:6327;top:6445;width:10;height:20" coordorigin="6327,6445" coordsize="10,20" path="m6327,6465l6337,6465,6337,6445,6327,6445,6327,6465xe" filled="true" fillcolor="#000000" stroked="false">
                <v:path arrowok="t"/>
                <v:fill type="solid"/>
              </v:shape>
            </v:group>
            <v:group style="position:absolute;left:6327;top:6465;width:10;height:20" coordorigin="6327,6465" coordsize="10,20">
              <v:shape style="position:absolute;left:6327;top:6465;width:10;height:20" coordorigin="6327,6465" coordsize="10,20" path="m6327,6484l6337,6484,6337,6465,6327,6465,6327,6484xe" filled="true" fillcolor="#000000" stroked="false">
                <v:path arrowok="t"/>
                <v:fill type="solid"/>
              </v:shape>
            </v:group>
            <v:group style="position:absolute;left:6327;top:6484;width:10;height:20" coordorigin="6327,6484" coordsize="10,20">
              <v:shape style="position:absolute;left:6327;top:6484;width:10;height:20" coordorigin="6327,6484" coordsize="10,20" path="m6327,6503l6337,6503,6337,6484,6327,6484,6327,6503xe" filled="true" fillcolor="#000000" stroked="false">
                <v:path arrowok="t"/>
                <v:fill type="solid"/>
              </v:shape>
            </v:group>
            <v:group style="position:absolute;left:6327;top:6503;width:10;height:20" coordorigin="6327,6503" coordsize="10,20">
              <v:shape style="position:absolute;left:6327;top:6503;width:10;height:20" coordorigin="6327,6503" coordsize="10,20" path="m6327,6522l6337,6522,6337,6503,6327,6503,6327,6522xe" filled="true" fillcolor="#000000" stroked="false">
                <v:path arrowok="t"/>
                <v:fill type="solid"/>
              </v:shape>
            </v:group>
            <v:group style="position:absolute;left:6327;top:6522;width:10;height:20" coordorigin="6327,6522" coordsize="10,20">
              <v:shape style="position:absolute;left:6327;top:6522;width:10;height:20" coordorigin="6327,6522" coordsize="10,20" path="m6327,6541l6337,6541,6337,6522,6327,6522,6327,6541xe" filled="true" fillcolor="#000000" stroked="false">
                <v:path arrowok="t"/>
                <v:fill type="solid"/>
              </v:shape>
            </v:group>
            <v:group style="position:absolute;left:6327;top:6541;width:10;height:20" coordorigin="6327,6541" coordsize="10,20">
              <v:shape style="position:absolute;left:6327;top:6541;width:10;height:20" coordorigin="6327,6541" coordsize="10,20" path="m6327,6561l6337,6561,6337,6541,6327,6541,6327,6561xe" filled="true" fillcolor="#000000" stroked="false">
                <v:path arrowok="t"/>
                <v:fill type="solid"/>
              </v:shape>
            </v:group>
            <v:group style="position:absolute;left:6327;top:6561;width:10;height:20" coordorigin="6327,6561" coordsize="10,20">
              <v:shape style="position:absolute;left:6327;top:6561;width:10;height:20" coordorigin="6327,6561" coordsize="10,20" path="m6327,6580l6337,6580,6337,6561,6327,6561,6327,6580xe" filled="true" fillcolor="#000000" stroked="false">
                <v:path arrowok="t"/>
                <v:fill type="solid"/>
              </v:shape>
            </v:group>
            <v:group style="position:absolute;left:6327;top:6580;width:10;height:20" coordorigin="6327,6580" coordsize="10,20">
              <v:shape style="position:absolute;left:6327;top:6580;width:10;height:20" coordorigin="6327,6580" coordsize="10,20" path="m6327,6599l6337,6599,6337,6580,6327,6580,6327,6599xe" filled="true" fillcolor="#000000" stroked="false">
                <v:path arrowok="t"/>
                <v:fill type="solid"/>
              </v:shape>
            </v:group>
            <v:group style="position:absolute;left:6327;top:6599;width:10;height:20" coordorigin="6327,6599" coordsize="10,20">
              <v:shape style="position:absolute;left:6327;top:6599;width:10;height:20" coordorigin="6327,6599" coordsize="10,20" path="m6327,6618l6337,6618,6337,6599,6327,6599,6327,6618xe" filled="true" fillcolor="#000000" stroked="false">
                <v:path arrowok="t"/>
                <v:fill type="solid"/>
              </v:shape>
            </v:group>
            <v:group style="position:absolute;left:6327;top:6618;width:10;height:20" coordorigin="6327,6618" coordsize="10,20">
              <v:shape style="position:absolute;left:6327;top:6618;width:10;height:20" coordorigin="6327,6618" coordsize="10,20" path="m6327,6637l6337,6637,6337,6618,6327,6618,6327,6637xe" filled="true" fillcolor="#000000" stroked="false">
                <v:path arrowok="t"/>
                <v:fill type="solid"/>
              </v:shape>
            </v:group>
            <v:group style="position:absolute;left:6327;top:6637;width:10;height:20" coordorigin="6327,6637" coordsize="10,20">
              <v:shape style="position:absolute;left:6327;top:6637;width:10;height:20" coordorigin="6327,6637" coordsize="10,20" path="m6327,6657l6337,6657,6337,6637,6327,6637,6327,6657xe" filled="true" fillcolor="#000000" stroked="false">
                <v:path arrowok="t"/>
                <v:fill type="solid"/>
              </v:shape>
            </v:group>
            <v:group style="position:absolute;left:6327;top:6657;width:10;height:20" coordorigin="6327,6657" coordsize="10,20">
              <v:shape style="position:absolute;left:6327;top:6657;width:10;height:20" coordorigin="6327,6657" coordsize="10,20" path="m6327,6676l6337,6676,6337,6657,6327,6657,6327,6676xe" filled="true" fillcolor="#000000" stroked="false">
                <v:path arrowok="t"/>
                <v:fill type="solid"/>
              </v:shape>
            </v:group>
            <v:group style="position:absolute;left:6327;top:6676;width:10;height:20" coordorigin="6327,6676" coordsize="10,20">
              <v:shape style="position:absolute;left:6327;top:6676;width:10;height:20" coordorigin="6327,6676" coordsize="10,20" path="m6327,6695l6337,6695,6337,6676,6327,6676,6327,6695xe" filled="true" fillcolor="#000000" stroked="false">
                <v:path arrowok="t"/>
                <v:fill type="solid"/>
              </v:shape>
            </v:group>
            <v:group style="position:absolute;left:6327;top:6695;width:10;height:20" coordorigin="6327,6695" coordsize="10,20">
              <v:shape style="position:absolute;left:6327;top:6695;width:10;height:20" coordorigin="6327,6695" coordsize="10,20" path="m6327,6714l6337,6714,6337,6695,6327,6695,6327,6714xe" filled="true" fillcolor="#000000" stroked="false">
                <v:path arrowok="t"/>
                <v:fill type="solid"/>
              </v:shape>
            </v:group>
            <v:group style="position:absolute;left:6327;top:6714;width:10;height:20" coordorigin="6327,6714" coordsize="10,20">
              <v:shape style="position:absolute;left:6327;top:6714;width:10;height:20" coordorigin="6327,6714" coordsize="10,20" path="m6327,6733l6337,6733,6337,6714,6327,6714,6327,6733xe" filled="true" fillcolor="#000000" stroked="false">
                <v:path arrowok="t"/>
                <v:fill type="solid"/>
              </v:shape>
            </v:group>
            <v:group style="position:absolute;left:6853;top:6042;width:10;height:20" coordorigin="6853,6042" coordsize="10,20">
              <v:shape style="position:absolute;left:6853;top:6042;width:10;height:20" coordorigin="6853,6042" coordsize="10,20" path="m6853,6061l6863,6061,6863,6042,6853,6042,6853,6061xe" filled="true" fillcolor="#000000" stroked="false">
                <v:path arrowok="t"/>
                <v:fill type="solid"/>
              </v:shape>
            </v:group>
            <v:group style="position:absolute;left:6853;top:6061;width:10;height:20" coordorigin="6853,6061" coordsize="10,20">
              <v:shape style="position:absolute;left:6853;top:6061;width:10;height:20" coordorigin="6853,6061" coordsize="10,20" path="m6853,6081l6863,6081,6863,6061,6853,6061,6853,6081xe" filled="true" fillcolor="#000000" stroked="false">
                <v:path arrowok="t"/>
                <v:fill type="solid"/>
              </v:shape>
            </v:group>
            <v:group style="position:absolute;left:6853;top:6081;width:10;height:20" coordorigin="6853,6081" coordsize="10,20">
              <v:shape style="position:absolute;left:6853;top:6081;width:10;height:20" coordorigin="6853,6081" coordsize="10,20" path="m6853,6100l6863,6100,6863,6081,6853,6081,6853,6100xe" filled="true" fillcolor="#000000" stroked="false">
                <v:path arrowok="t"/>
                <v:fill type="solid"/>
              </v:shape>
            </v:group>
            <v:group style="position:absolute;left:6853;top:6100;width:10;height:20" coordorigin="6853,6100" coordsize="10,20">
              <v:shape style="position:absolute;left:6853;top:6100;width:10;height:20" coordorigin="6853,6100" coordsize="10,20" path="m6853,6119l6863,6119,6863,6100,6853,6100,6853,6119xe" filled="true" fillcolor="#000000" stroked="false">
                <v:path arrowok="t"/>
                <v:fill type="solid"/>
              </v:shape>
            </v:group>
            <v:group style="position:absolute;left:6853;top:6119;width:10;height:20" coordorigin="6853,6119" coordsize="10,20">
              <v:shape style="position:absolute;left:6853;top:6119;width:10;height:20" coordorigin="6853,6119" coordsize="10,20" path="m6853,6138l6863,6138,6863,6119,6853,6119,6853,6138xe" filled="true" fillcolor="#000000" stroked="false">
                <v:path arrowok="t"/>
                <v:fill type="solid"/>
              </v:shape>
            </v:group>
            <v:group style="position:absolute;left:6853;top:6138;width:10;height:20" coordorigin="6853,6138" coordsize="10,20">
              <v:shape style="position:absolute;left:6853;top:6138;width:10;height:20" coordorigin="6853,6138" coordsize="10,20" path="m6853,6157l6863,6157,6863,6138,6853,6138,6853,6157xe" filled="true" fillcolor="#000000" stroked="false">
                <v:path arrowok="t"/>
                <v:fill type="solid"/>
              </v:shape>
            </v:group>
            <v:group style="position:absolute;left:6853;top:6157;width:10;height:20" coordorigin="6853,6157" coordsize="10,20">
              <v:shape style="position:absolute;left:6853;top:6157;width:10;height:20" coordorigin="6853,6157" coordsize="10,20" path="m6853,6177l6863,6177,6863,6157,6853,6157,6853,6177xe" filled="true" fillcolor="#000000" stroked="false">
                <v:path arrowok="t"/>
                <v:fill type="solid"/>
              </v:shape>
            </v:group>
            <v:group style="position:absolute;left:6853;top:6177;width:10;height:20" coordorigin="6853,6177" coordsize="10,20">
              <v:shape style="position:absolute;left:6853;top:6177;width:10;height:20" coordorigin="6853,6177" coordsize="10,20" path="m6853,6196l6863,6196,6863,6177,6853,6177,6853,6196xe" filled="true" fillcolor="#000000" stroked="false">
                <v:path arrowok="t"/>
                <v:fill type="solid"/>
              </v:shape>
            </v:group>
            <v:group style="position:absolute;left:6853;top:6196;width:10;height:20" coordorigin="6853,6196" coordsize="10,20">
              <v:shape style="position:absolute;left:6853;top:6196;width:10;height:20" coordorigin="6853,6196" coordsize="10,20" path="m6853,6215l6863,6215,6863,6196,6853,6196,6853,6215xe" filled="true" fillcolor="#000000" stroked="false">
                <v:path arrowok="t"/>
                <v:fill type="solid"/>
              </v:shape>
            </v:group>
            <v:group style="position:absolute;left:6853;top:6215;width:10;height:20" coordorigin="6853,6215" coordsize="10,20">
              <v:shape style="position:absolute;left:6853;top:6215;width:10;height:20" coordorigin="6853,6215" coordsize="10,20" path="m6853,6234l6863,6234,6863,6215,6853,6215,6853,6234xe" filled="true" fillcolor="#000000" stroked="false">
                <v:path arrowok="t"/>
                <v:fill type="solid"/>
              </v:shape>
            </v:group>
            <v:group style="position:absolute;left:6853;top:6234;width:10;height:20" coordorigin="6853,6234" coordsize="10,20">
              <v:shape style="position:absolute;left:6853;top:6234;width:10;height:20" coordorigin="6853,6234" coordsize="10,20" path="m6853,6253l6863,6253,6863,6234,6853,6234,6853,6253xe" filled="true" fillcolor="#000000" stroked="false">
                <v:path arrowok="t"/>
                <v:fill type="solid"/>
              </v:shape>
            </v:group>
            <v:group style="position:absolute;left:6853;top:6253;width:10;height:20" coordorigin="6853,6253" coordsize="10,20">
              <v:shape style="position:absolute;left:6853;top:6253;width:10;height:20" coordorigin="6853,6253" coordsize="10,20" path="m6853,6273l6863,6273,6863,6253,6853,6253,6853,6273xe" filled="true" fillcolor="#000000" stroked="false">
                <v:path arrowok="t"/>
                <v:fill type="solid"/>
              </v:shape>
            </v:group>
            <v:group style="position:absolute;left:6853;top:6273;width:10;height:20" coordorigin="6853,6273" coordsize="10,20">
              <v:shape style="position:absolute;left:6853;top:6273;width:10;height:20" coordorigin="6853,6273" coordsize="10,20" path="m6853,6292l6863,6292,6863,6273,6853,6273,6853,6292xe" filled="true" fillcolor="#000000" stroked="false">
                <v:path arrowok="t"/>
                <v:fill type="solid"/>
              </v:shape>
            </v:group>
            <v:group style="position:absolute;left:6853;top:6292;width:10;height:20" coordorigin="6853,6292" coordsize="10,20">
              <v:shape style="position:absolute;left:6853;top:6292;width:10;height:20" coordorigin="6853,6292" coordsize="10,20" path="m6853,6311l6863,6311,6863,6292,6853,6292,6853,6311xe" filled="true" fillcolor="#000000" stroked="false">
                <v:path arrowok="t"/>
                <v:fill type="solid"/>
              </v:shape>
            </v:group>
            <v:group style="position:absolute;left:6853;top:6311;width:10;height:20" coordorigin="6853,6311" coordsize="10,20">
              <v:shape style="position:absolute;left:6853;top:6311;width:10;height:20" coordorigin="6853,6311" coordsize="10,20" path="m6853,6330l6863,6330,6863,6311,6853,6311,6853,6330xe" filled="true" fillcolor="#000000" stroked="false">
                <v:path arrowok="t"/>
                <v:fill type="solid"/>
              </v:shape>
            </v:group>
            <v:group style="position:absolute;left:6853;top:6330;width:10;height:20" coordorigin="6853,6330" coordsize="10,20">
              <v:shape style="position:absolute;left:6853;top:6330;width:10;height:20" coordorigin="6853,6330" coordsize="10,20" path="m6853,6349l6863,6349,6863,6330,6853,6330,6853,6349xe" filled="true" fillcolor="#000000" stroked="false">
                <v:path arrowok="t"/>
                <v:fill type="solid"/>
              </v:shape>
            </v:group>
            <v:group style="position:absolute;left:6853;top:6349;width:10;height:20" coordorigin="6853,6349" coordsize="10,20">
              <v:shape style="position:absolute;left:6853;top:6349;width:10;height:20" coordorigin="6853,6349" coordsize="10,20" path="m6853,6369l6863,6369,6863,6349,6853,6349,6853,6369xe" filled="true" fillcolor="#000000" stroked="false">
                <v:path arrowok="t"/>
                <v:fill type="solid"/>
              </v:shape>
            </v:group>
            <v:group style="position:absolute;left:6853;top:6369;width:10;height:20" coordorigin="6853,6369" coordsize="10,20">
              <v:shape style="position:absolute;left:6853;top:6369;width:10;height:20" coordorigin="6853,6369" coordsize="10,20" path="m6853,6388l6863,6388,6863,6369,6853,6369,6853,6388xe" filled="true" fillcolor="#000000" stroked="false">
                <v:path arrowok="t"/>
                <v:fill type="solid"/>
              </v:shape>
            </v:group>
            <v:group style="position:absolute;left:6853;top:6388;width:10;height:20" coordorigin="6853,6388" coordsize="10,20">
              <v:shape style="position:absolute;left:6853;top:6388;width:10;height:20" coordorigin="6853,6388" coordsize="10,20" path="m6853,6407l6863,6407,6863,6388,6853,6388,6853,6407xe" filled="true" fillcolor="#000000" stroked="false">
                <v:path arrowok="t"/>
                <v:fill type="solid"/>
              </v:shape>
            </v:group>
            <v:group style="position:absolute;left:6853;top:6407;width:10;height:20" coordorigin="6853,6407" coordsize="10,20">
              <v:shape style="position:absolute;left:6853;top:6407;width:10;height:20" coordorigin="6853,6407" coordsize="10,20" path="m6853,6426l6863,6426,6863,6407,6853,6407,6853,6426xe" filled="true" fillcolor="#000000" stroked="false">
                <v:path arrowok="t"/>
                <v:fill type="solid"/>
              </v:shape>
            </v:group>
            <v:group style="position:absolute;left:6853;top:6426;width:10;height:20" coordorigin="6853,6426" coordsize="10,20">
              <v:shape style="position:absolute;left:6853;top:6426;width:10;height:20" coordorigin="6853,6426" coordsize="10,20" path="m6853,6445l6863,6445,6863,6426,6853,6426,6853,6445xe" filled="true" fillcolor="#000000" stroked="false">
                <v:path arrowok="t"/>
                <v:fill type="solid"/>
              </v:shape>
            </v:group>
            <v:group style="position:absolute;left:6853;top:6445;width:10;height:20" coordorigin="6853,6445" coordsize="10,20">
              <v:shape style="position:absolute;left:6853;top:6445;width:10;height:20" coordorigin="6853,6445" coordsize="10,20" path="m6853,6465l6863,6465,6863,6445,6853,6445,6853,6465xe" filled="true" fillcolor="#000000" stroked="false">
                <v:path arrowok="t"/>
                <v:fill type="solid"/>
              </v:shape>
            </v:group>
            <v:group style="position:absolute;left:6853;top:6465;width:10;height:20" coordorigin="6853,6465" coordsize="10,20">
              <v:shape style="position:absolute;left:6853;top:6465;width:10;height:20" coordorigin="6853,6465" coordsize="10,20" path="m6853,6484l6863,6484,6863,6465,6853,6465,6853,6484xe" filled="true" fillcolor="#000000" stroked="false">
                <v:path arrowok="t"/>
                <v:fill type="solid"/>
              </v:shape>
            </v:group>
            <v:group style="position:absolute;left:6853;top:6484;width:10;height:20" coordorigin="6853,6484" coordsize="10,20">
              <v:shape style="position:absolute;left:6853;top:6484;width:10;height:20" coordorigin="6853,6484" coordsize="10,20" path="m6853,6503l6863,6503,6863,6484,6853,6484,6853,6503xe" filled="true" fillcolor="#000000" stroked="false">
                <v:path arrowok="t"/>
                <v:fill type="solid"/>
              </v:shape>
            </v:group>
            <v:group style="position:absolute;left:6853;top:6503;width:10;height:20" coordorigin="6853,6503" coordsize="10,20">
              <v:shape style="position:absolute;left:6853;top:6503;width:10;height:20" coordorigin="6853,6503" coordsize="10,20" path="m6853,6522l6863,6522,6863,6503,6853,6503,6853,6522xe" filled="true" fillcolor="#000000" stroked="false">
                <v:path arrowok="t"/>
                <v:fill type="solid"/>
              </v:shape>
            </v:group>
            <v:group style="position:absolute;left:6853;top:6522;width:10;height:20" coordorigin="6853,6522" coordsize="10,20">
              <v:shape style="position:absolute;left:6853;top:6522;width:10;height:20" coordorigin="6853,6522" coordsize="10,20" path="m6853,6541l6863,6541,6863,6522,6853,6522,6853,6541xe" filled="true" fillcolor="#000000" stroked="false">
                <v:path arrowok="t"/>
                <v:fill type="solid"/>
              </v:shape>
            </v:group>
            <v:group style="position:absolute;left:6853;top:6541;width:10;height:20" coordorigin="6853,6541" coordsize="10,20">
              <v:shape style="position:absolute;left:6853;top:6541;width:10;height:20" coordorigin="6853,6541" coordsize="10,20" path="m6853,6561l6863,6561,6863,6541,6853,6541,6853,6561xe" filled="true" fillcolor="#000000" stroked="false">
                <v:path arrowok="t"/>
                <v:fill type="solid"/>
              </v:shape>
            </v:group>
            <v:group style="position:absolute;left:6853;top:6561;width:10;height:20" coordorigin="6853,6561" coordsize="10,20">
              <v:shape style="position:absolute;left:6853;top:6561;width:10;height:20" coordorigin="6853,6561" coordsize="10,20" path="m6853,6580l6863,6580,6863,6561,6853,6561,6853,6580xe" filled="true" fillcolor="#000000" stroked="false">
                <v:path arrowok="t"/>
                <v:fill type="solid"/>
              </v:shape>
            </v:group>
            <v:group style="position:absolute;left:6853;top:6580;width:10;height:20" coordorigin="6853,6580" coordsize="10,20">
              <v:shape style="position:absolute;left:6853;top:6580;width:10;height:20" coordorigin="6853,6580" coordsize="10,20" path="m6853,6599l6863,6599,6863,6580,6853,6580,6853,6599xe" filled="true" fillcolor="#000000" stroked="false">
                <v:path arrowok="t"/>
                <v:fill type="solid"/>
              </v:shape>
            </v:group>
            <v:group style="position:absolute;left:6853;top:6599;width:10;height:20" coordorigin="6853,6599" coordsize="10,20">
              <v:shape style="position:absolute;left:6853;top:6599;width:10;height:20" coordorigin="6853,6599" coordsize="10,20" path="m6853,6618l6863,6618,6863,6599,6853,6599,6853,6618xe" filled="true" fillcolor="#000000" stroked="false">
                <v:path arrowok="t"/>
                <v:fill type="solid"/>
              </v:shape>
            </v:group>
            <v:group style="position:absolute;left:6853;top:6618;width:10;height:20" coordorigin="6853,6618" coordsize="10,20">
              <v:shape style="position:absolute;left:6853;top:6618;width:10;height:20" coordorigin="6853,6618" coordsize="10,20" path="m6853,6637l6863,6637,6863,6618,6853,6618,6853,6637xe" filled="true" fillcolor="#000000" stroked="false">
                <v:path arrowok="t"/>
                <v:fill type="solid"/>
              </v:shape>
            </v:group>
            <v:group style="position:absolute;left:6853;top:6637;width:10;height:20" coordorigin="6853,6637" coordsize="10,20">
              <v:shape style="position:absolute;left:6853;top:6637;width:10;height:20" coordorigin="6853,6637" coordsize="10,20" path="m6853,6657l6863,6657,6863,6637,6853,6637,6853,6657xe" filled="true" fillcolor="#000000" stroked="false">
                <v:path arrowok="t"/>
                <v:fill type="solid"/>
              </v:shape>
            </v:group>
            <v:group style="position:absolute;left:6853;top:6657;width:10;height:20" coordorigin="6853,6657" coordsize="10,20">
              <v:shape style="position:absolute;left:6853;top:6657;width:10;height:20" coordorigin="6853,6657" coordsize="10,20" path="m6853,6676l6863,6676,6863,6657,6853,6657,6853,6676xe" filled="true" fillcolor="#000000" stroked="false">
                <v:path arrowok="t"/>
                <v:fill type="solid"/>
              </v:shape>
            </v:group>
            <v:group style="position:absolute;left:6853;top:6676;width:10;height:20" coordorigin="6853,6676" coordsize="10,20">
              <v:shape style="position:absolute;left:6853;top:6676;width:10;height:20" coordorigin="6853,6676" coordsize="10,20" path="m6853,6695l6863,6695,6863,6676,6853,6676,6853,6695xe" filled="true" fillcolor="#000000" stroked="false">
                <v:path arrowok="t"/>
                <v:fill type="solid"/>
              </v:shape>
            </v:group>
            <v:group style="position:absolute;left:6853;top:6695;width:10;height:20" coordorigin="6853,6695" coordsize="10,20">
              <v:shape style="position:absolute;left:6853;top:6695;width:10;height:20" coordorigin="6853,6695" coordsize="10,20" path="m6853,6714l6863,6714,6863,6695,6853,6695,6853,6714xe" filled="true" fillcolor="#000000" stroked="false">
                <v:path arrowok="t"/>
                <v:fill type="solid"/>
              </v:shape>
            </v:group>
            <v:group style="position:absolute;left:6853;top:6714;width:10;height:20" coordorigin="6853,6714" coordsize="10,20">
              <v:shape style="position:absolute;left:6853;top:6714;width:10;height:20" coordorigin="6853,6714" coordsize="10,20" path="m6853,6733l6863,6733,6863,6714,6853,6714,6853,6733xe" filled="true" fillcolor="#000000" stroked="false">
                <v:path arrowok="t"/>
                <v:fill type="solid"/>
              </v:shape>
            </v:group>
            <v:group style="position:absolute;left:7845;top:6042;width:10;height:20" coordorigin="7845,6042" coordsize="10,20">
              <v:shape style="position:absolute;left:7845;top:6042;width:10;height:20" coordorigin="7845,6042" coordsize="10,20" path="m7845,6061l7854,6061,7854,6042,7845,6042,7845,6061xe" filled="true" fillcolor="#000000" stroked="false">
                <v:path arrowok="t"/>
                <v:fill type="solid"/>
              </v:shape>
            </v:group>
            <v:group style="position:absolute;left:7845;top:6061;width:10;height:20" coordorigin="7845,6061" coordsize="10,20">
              <v:shape style="position:absolute;left:7845;top:6061;width:10;height:20" coordorigin="7845,6061" coordsize="10,20" path="m7845,6081l7854,6081,7854,6061,7845,6061,7845,6081xe" filled="true" fillcolor="#000000" stroked="false">
                <v:path arrowok="t"/>
                <v:fill type="solid"/>
              </v:shape>
            </v:group>
            <v:group style="position:absolute;left:7845;top:6081;width:10;height:20" coordorigin="7845,6081" coordsize="10,20">
              <v:shape style="position:absolute;left:7845;top:6081;width:10;height:20" coordorigin="7845,6081" coordsize="10,20" path="m7845,6100l7854,6100,7854,6081,7845,6081,7845,6100xe" filled="true" fillcolor="#000000" stroked="false">
                <v:path arrowok="t"/>
                <v:fill type="solid"/>
              </v:shape>
            </v:group>
            <v:group style="position:absolute;left:7845;top:6100;width:10;height:20" coordorigin="7845,6100" coordsize="10,20">
              <v:shape style="position:absolute;left:7845;top:6100;width:10;height:20" coordorigin="7845,6100" coordsize="10,20" path="m7845,6119l7854,6119,7854,6100,7845,6100,7845,6119xe" filled="true" fillcolor="#000000" stroked="false">
                <v:path arrowok="t"/>
                <v:fill type="solid"/>
              </v:shape>
            </v:group>
            <v:group style="position:absolute;left:7845;top:6119;width:10;height:20" coordorigin="7845,6119" coordsize="10,20">
              <v:shape style="position:absolute;left:7845;top:6119;width:10;height:20" coordorigin="7845,6119" coordsize="10,20" path="m7845,6138l7854,6138,7854,6119,7845,6119,7845,6138xe" filled="true" fillcolor="#000000" stroked="false">
                <v:path arrowok="t"/>
                <v:fill type="solid"/>
              </v:shape>
            </v:group>
            <v:group style="position:absolute;left:7845;top:6138;width:10;height:20" coordorigin="7845,6138" coordsize="10,20">
              <v:shape style="position:absolute;left:7845;top:6138;width:10;height:20" coordorigin="7845,6138" coordsize="10,20" path="m7845,6157l7854,6157,7854,6138,7845,6138,7845,6157xe" filled="true" fillcolor="#000000" stroked="false">
                <v:path arrowok="t"/>
                <v:fill type="solid"/>
              </v:shape>
            </v:group>
            <v:group style="position:absolute;left:7845;top:6157;width:10;height:20" coordorigin="7845,6157" coordsize="10,20">
              <v:shape style="position:absolute;left:7845;top:6157;width:10;height:20" coordorigin="7845,6157" coordsize="10,20" path="m7845,6177l7854,6177,7854,6157,7845,6157,7845,6177xe" filled="true" fillcolor="#000000" stroked="false">
                <v:path arrowok="t"/>
                <v:fill type="solid"/>
              </v:shape>
            </v:group>
            <v:group style="position:absolute;left:7845;top:6177;width:10;height:20" coordorigin="7845,6177" coordsize="10,20">
              <v:shape style="position:absolute;left:7845;top:6177;width:10;height:20" coordorigin="7845,6177" coordsize="10,20" path="m7845,6196l7854,6196,7854,6177,7845,6177,7845,6196xe" filled="true" fillcolor="#000000" stroked="false">
                <v:path arrowok="t"/>
                <v:fill type="solid"/>
              </v:shape>
            </v:group>
            <v:group style="position:absolute;left:7845;top:6196;width:10;height:20" coordorigin="7845,6196" coordsize="10,20">
              <v:shape style="position:absolute;left:7845;top:6196;width:10;height:20" coordorigin="7845,6196" coordsize="10,20" path="m7845,6215l7854,6215,7854,6196,7845,6196,7845,6215xe" filled="true" fillcolor="#000000" stroked="false">
                <v:path arrowok="t"/>
                <v:fill type="solid"/>
              </v:shape>
            </v:group>
            <v:group style="position:absolute;left:7845;top:6215;width:10;height:20" coordorigin="7845,6215" coordsize="10,20">
              <v:shape style="position:absolute;left:7845;top:6215;width:10;height:20" coordorigin="7845,6215" coordsize="10,20" path="m7845,6234l7854,6234,7854,6215,7845,6215,7845,6234xe" filled="true" fillcolor="#000000" stroked="false">
                <v:path arrowok="t"/>
                <v:fill type="solid"/>
              </v:shape>
            </v:group>
            <v:group style="position:absolute;left:7845;top:6234;width:10;height:20" coordorigin="7845,6234" coordsize="10,20">
              <v:shape style="position:absolute;left:7845;top:6234;width:10;height:20" coordorigin="7845,6234" coordsize="10,20" path="m7845,6253l7854,6253,7854,6234,7845,6234,7845,6253xe" filled="true" fillcolor="#000000" stroked="false">
                <v:path arrowok="t"/>
                <v:fill type="solid"/>
              </v:shape>
            </v:group>
            <v:group style="position:absolute;left:7845;top:6253;width:10;height:20" coordorigin="7845,6253" coordsize="10,20">
              <v:shape style="position:absolute;left:7845;top:6253;width:10;height:20" coordorigin="7845,6253" coordsize="10,20" path="m7845,6273l7854,6273,7854,6253,7845,6253,7845,6273xe" filled="true" fillcolor="#000000" stroked="false">
                <v:path arrowok="t"/>
                <v:fill type="solid"/>
              </v:shape>
            </v:group>
            <v:group style="position:absolute;left:7845;top:6273;width:10;height:20" coordorigin="7845,6273" coordsize="10,20">
              <v:shape style="position:absolute;left:7845;top:6273;width:10;height:20" coordorigin="7845,6273" coordsize="10,20" path="m7845,6292l7854,6292,7854,6273,7845,6273,7845,6292xe" filled="true" fillcolor="#000000" stroked="false">
                <v:path arrowok="t"/>
                <v:fill type="solid"/>
              </v:shape>
            </v:group>
            <v:group style="position:absolute;left:7845;top:6292;width:10;height:20" coordorigin="7845,6292" coordsize="10,20">
              <v:shape style="position:absolute;left:7845;top:6292;width:10;height:20" coordorigin="7845,6292" coordsize="10,20" path="m7845,6311l7854,6311,7854,6292,7845,6292,7845,6311xe" filled="true" fillcolor="#000000" stroked="false">
                <v:path arrowok="t"/>
                <v:fill type="solid"/>
              </v:shape>
            </v:group>
            <v:group style="position:absolute;left:7845;top:6311;width:10;height:20" coordorigin="7845,6311" coordsize="10,20">
              <v:shape style="position:absolute;left:7845;top:6311;width:10;height:20" coordorigin="7845,6311" coordsize="10,20" path="m7845,6330l7854,6330,7854,6311,7845,6311,7845,6330xe" filled="true" fillcolor="#000000" stroked="false">
                <v:path arrowok="t"/>
                <v:fill type="solid"/>
              </v:shape>
            </v:group>
            <v:group style="position:absolute;left:7845;top:6330;width:10;height:20" coordorigin="7845,6330" coordsize="10,20">
              <v:shape style="position:absolute;left:7845;top:6330;width:10;height:20" coordorigin="7845,6330" coordsize="10,20" path="m7845,6349l7854,6349,7854,6330,7845,6330,7845,6349xe" filled="true" fillcolor="#000000" stroked="false">
                <v:path arrowok="t"/>
                <v:fill type="solid"/>
              </v:shape>
            </v:group>
            <v:group style="position:absolute;left:7845;top:6349;width:10;height:20" coordorigin="7845,6349" coordsize="10,20">
              <v:shape style="position:absolute;left:7845;top:6349;width:10;height:20" coordorigin="7845,6349" coordsize="10,20" path="m7845,6369l7854,6369,7854,6349,7845,6349,7845,6369xe" filled="true" fillcolor="#000000" stroked="false">
                <v:path arrowok="t"/>
                <v:fill type="solid"/>
              </v:shape>
            </v:group>
            <v:group style="position:absolute;left:7845;top:6369;width:10;height:20" coordorigin="7845,6369" coordsize="10,20">
              <v:shape style="position:absolute;left:7845;top:6369;width:10;height:20" coordorigin="7845,6369" coordsize="10,20" path="m7845,6388l7854,6388,7854,6369,7845,6369,7845,6388xe" filled="true" fillcolor="#000000" stroked="false">
                <v:path arrowok="t"/>
                <v:fill type="solid"/>
              </v:shape>
            </v:group>
            <v:group style="position:absolute;left:7845;top:6388;width:10;height:20" coordorigin="7845,6388" coordsize="10,20">
              <v:shape style="position:absolute;left:7845;top:6388;width:10;height:20" coordorigin="7845,6388" coordsize="10,20" path="m7845,6407l7854,6407,7854,6388,7845,6388,7845,6407xe" filled="true" fillcolor="#000000" stroked="false">
                <v:path arrowok="t"/>
                <v:fill type="solid"/>
              </v:shape>
            </v:group>
            <v:group style="position:absolute;left:7845;top:6407;width:10;height:20" coordorigin="7845,6407" coordsize="10,20">
              <v:shape style="position:absolute;left:7845;top:6407;width:10;height:20" coordorigin="7845,6407" coordsize="10,20" path="m7845,6426l7854,6426,7854,6407,7845,6407,7845,6426xe" filled="true" fillcolor="#000000" stroked="false">
                <v:path arrowok="t"/>
                <v:fill type="solid"/>
              </v:shape>
            </v:group>
            <v:group style="position:absolute;left:7845;top:6426;width:10;height:20" coordorigin="7845,6426" coordsize="10,20">
              <v:shape style="position:absolute;left:7845;top:6426;width:10;height:20" coordorigin="7845,6426" coordsize="10,20" path="m7845,6445l7854,6445,7854,6426,7845,6426,7845,6445xe" filled="true" fillcolor="#000000" stroked="false">
                <v:path arrowok="t"/>
                <v:fill type="solid"/>
              </v:shape>
            </v:group>
            <v:group style="position:absolute;left:7845;top:6445;width:10;height:20" coordorigin="7845,6445" coordsize="10,20">
              <v:shape style="position:absolute;left:7845;top:6445;width:10;height:20" coordorigin="7845,6445" coordsize="10,20" path="m7845,6465l7854,6465,7854,6445,7845,6445,7845,6465xe" filled="true" fillcolor="#000000" stroked="false">
                <v:path arrowok="t"/>
                <v:fill type="solid"/>
              </v:shape>
            </v:group>
            <v:group style="position:absolute;left:7845;top:6465;width:10;height:20" coordorigin="7845,6465" coordsize="10,20">
              <v:shape style="position:absolute;left:7845;top:6465;width:10;height:20" coordorigin="7845,6465" coordsize="10,20" path="m7845,6484l7854,6484,7854,6465,7845,6465,7845,6484xe" filled="true" fillcolor="#000000" stroked="false">
                <v:path arrowok="t"/>
                <v:fill type="solid"/>
              </v:shape>
            </v:group>
            <v:group style="position:absolute;left:7845;top:6484;width:10;height:20" coordorigin="7845,6484" coordsize="10,20">
              <v:shape style="position:absolute;left:7845;top:6484;width:10;height:20" coordorigin="7845,6484" coordsize="10,20" path="m7845,6503l7854,6503,7854,6484,7845,6484,7845,6503xe" filled="true" fillcolor="#000000" stroked="false">
                <v:path arrowok="t"/>
                <v:fill type="solid"/>
              </v:shape>
            </v:group>
            <v:group style="position:absolute;left:7845;top:6503;width:10;height:20" coordorigin="7845,6503" coordsize="10,20">
              <v:shape style="position:absolute;left:7845;top:6503;width:10;height:20" coordorigin="7845,6503" coordsize="10,20" path="m7845,6522l7854,6522,7854,6503,7845,6503,7845,6522xe" filled="true" fillcolor="#000000" stroked="false">
                <v:path arrowok="t"/>
                <v:fill type="solid"/>
              </v:shape>
            </v:group>
            <v:group style="position:absolute;left:7845;top:6522;width:10;height:20" coordorigin="7845,6522" coordsize="10,20">
              <v:shape style="position:absolute;left:7845;top:6522;width:10;height:20" coordorigin="7845,6522" coordsize="10,20" path="m7845,6541l7854,6541,7854,6522,7845,6522,7845,6541xe" filled="true" fillcolor="#000000" stroked="false">
                <v:path arrowok="t"/>
                <v:fill type="solid"/>
              </v:shape>
            </v:group>
            <v:group style="position:absolute;left:7845;top:6541;width:10;height:20" coordorigin="7845,6541" coordsize="10,20">
              <v:shape style="position:absolute;left:7845;top:6541;width:10;height:20" coordorigin="7845,6541" coordsize="10,20" path="m7845,6561l7854,6561,7854,6541,7845,6541,7845,6561xe" filled="true" fillcolor="#000000" stroked="false">
                <v:path arrowok="t"/>
                <v:fill type="solid"/>
              </v:shape>
            </v:group>
            <v:group style="position:absolute;left:7845;top:6561;width:10;height:20" coordorigin="7845,6561" coordsize="10,20">
              <v:shape style="position:absolute;left:7845;top:6561;width:10;height:20" coordorigin="7845,6561" coordsize="10,20" path="m7845,6580l7854,6580,7854,6561,7845,6561,7845,6580xe" filled="true" fillcolor="#000000" stroked="false">
                <v:path arrowok="t"/>
                <v:fill type="solid"/>
              </v:shape>
            </v:group>
            <v:group style="position:absolute;left:7845;top:6580;width:10;height:20" coordorigin="7845,6580" coordsize="10,20">
              <v:shape style="position:absolute;left:7845;top:6580;width:10;height:20" coordorigin="7845,6580" coordsize="10,20" path="m7845,6599l7854,6599,7854,6580,7845,6580,7845,6599xe" filled="true" fillcolor="#000000" stroked="false">
                <v:path arrowok="t"/>
                <v:fill type="solid"/>
              </v:shape>
            </v:group>
            <v:group style="position:absolute;left:7845;top:6599;width:10;height:20" coordorigin="7845,6599" coordsize="10,20">
              <v:shape style="position:absolute;left:7845;top:6599;width:10;height:20" coordorigin="7845,6599" coordsize="10,20" path="m7845,6618l7854,6618,7854,6599,7845,6599,7845,6618xe" filled="true" fillcolor="#000000" stroked="false">
                <v:path arrowok="t"/>
                <v:fill type="solid"/>
              </v:shape>
            </v:group>
            <v:group style="position:absolute;left:7845;top:6618;width:10;height:20" coordorigin="7845,6618" coordsize="10,20">
              <v:shape style="position:absolute;left:7845;top:6618;width:10;height:20" coordorigin="7845,6618" coordsize="10,20" path="m7845,6637l7854,6637,7854,6618,7845,6618,7845,6637xe" filled="true" fillcolor="#000000" stroked="false">
                <v:path arrowok="t"/>
                <v:fill type="solid"/>
              </v:shape>
            </v:group>
            <v:group style="position:absolute;left:7845;top:6637;width:10;height:20" coordorigin="7845,6637" coordsize="10,20">
              <v:shape style="position:absolute;left:7845;top:6637;width:10;height:20" coordorigin="7845,6637" coordsize="10,20" path="m7845,6657l7854,6657,7854,6637,7845,6637,7845,6657xe" filled="true" fillcolor="#000000" stroked="false">
                <v:path arrowok="t"/>
                <v:fill type="solid"/>
              </v:shape>
            </v:group>
            <v:group style="position:absolute;left:7845;top:6657;width:10;height:20" coordorigin="7845,6657" coordsize="10,20">
              <v:shape style="position:absolute;left:7845;top:6657;width:10;height:20" coordorigin="7845,6657" coordsize="10,20" path="m7845,6676l7854,6676,7854,6657,7845,6657,7845,6676xe" filled="true" fillcolor="#000000" stroked="false">
                <v:path arrowok="t"/>
                <v:fill type="solid"/>
              </v:shape>
            </v:group>
            <v:group style="position:absolute;left:7845;top:6676;width:10;height:20" coordorigin="7845,6676" coordsize="10,20">
              <v:shape style="position:absolute;left:7845;top:6676;width:10;height:20" coordorigin="7845,6676" coordsize="10,20" path="m7845,6695l7854,6695,7854,6676,7845,6676,7845,6695xe" filled="true" fillcolor="#000000" stroked="false">
                <v:path arrowok="t"/>
                <v:fill type="solid"/>
              </v:shape>
            </v:group>
            <v:group style="position:absolute;left:7845;top:6695;width:10;height:20" coordorigin="7845,6695" coordsize="10,20">
              <v:shape style="position:absolute;left:7845;top:6695;width:10;height:20" coordorigin="7845,6695" coordsize="10,20" path="m7845,6714l7854,6714,7854,6695,7845,6695,7845,6714xe" filled="true" fillcolor="#000000" stroked="false">
                <v:path arrowok="t"/>
                <v:fill type="solid"/>
              </v:shape>
            </v:group>
            <v:group style="position:absolute;left:7845;top:6714;width:10;height:20" coordorigin="7845,6714" coordsize="10,20">
              <v:shape style="position:absolute;left:7845;top:6714;width:10;height:20" coordorigin="7845,6714" coordsize="10,20" path="m7845,6733l7854,6733,7854,6714,7845,6714,7845,6733xe" filled="true" fillcolor="#000000" stroked="false">
                <v:path arrowok="t"/>
                <v:fill type="solid"/>
              </v:shape>
            </v:group>
            <v:group style="position:absolute;left:8476;top:6042;width:10;height:20" coordorigin="8476,6042" coordsize="10,20">
              <v:shape style="position:absolute;left:8476;top:6042;width:10;height:20" coordorigin="8476,6042" coordsize="10,20" path="m8476,6061l8485,6061,8485,6042,8476,6042,8476,6061xe" filled="true" fillcolor="#000000" stroked="false">
                <v:path arrowok="t"/>
                <v:fill type="solid"/>
              </v:shape>
            </v:group>
            <v:group style="position:absolute;left:8476;top:6061;width:10;height:20" coordorigin="8476,6061" coordsize="10,20">
              <v:shape style="position:absolute;left:8476;top:6061;width:10;height:20" coordorigin="8476,6061" coordsize="10,20" path="m8476,6081l8485,6081,8485,6061,8476,6061,8476,6081xe" filled="true" fillcolor="#000000" stroked="false">
                <v:path arrowok="t"/>
                <v:fill type="solid"/>
              </v:shape>
            </v:group>
            <v:group style="position:absolute;left:8476;top:6081;width:10;height:20" coordorigin="8476,6081" coordsize="10,20">
              <v:shape style="position:absolute;left:8476;top:6081;width:10;height:20" coordorigin="8476,6081" coordsize="10,20" path="m8476,6100l8485,6100,8485,6081,8476,6081,8476,6100xe" filled="true" fillcolor="#000000" stroked="false">
                <v:path arrowok="t"/>
                <v:fill type="solid"/>
              </v:shape>
            </v:group>
            <v:group style="position:absolute;left:8476;top:6100;width:10;height:20" coordorigin="8476,6100" coordsize="10,20">
              <v:shape style="position:absolute;left:8476;top:6100;width:10;height:20" coordorigin="8476,6100" coordsize="10,20" path="m8476,6119l8485,6119,8485,6100,8476,6100,8476,6119xe" filled="true" fillcolor="#000000" stroked="false">
                <v:path arrowok="t"/>
                <v:fill type="solid"/>
              </v:shape>
            </v:group>
            <v:group style="position:absolute;left:8476;top:6119;width:10;height:20" coordorigin="8476,6119" coordsize="10,20">
              <v:shape style="position:absolute;left:8476;top:6119;width:10;height:20" coordorigin="8476,6119" coordsize="10,20" path="m8476,6138l8485,6138,8485,6119,8476,6119,8476,6138xe" filled="true" fillcolor="#000000" stroked="false">
                <v:path arrowok="t"/>
                <v:fill type="solid"/>
              </v:shape>
            </v:group>
            <v:group style="position:absolute;left:8476;top:6138;width:10;height:20" coordorigin="8476,6138" coordsize="10,20">
              <v:shape style="position:absolute;left:8476;top:6138;width:10;height:20" coordorigin="8476,6138" coordsize="10,20" path="m8476,6157l8485,6157,8485,6138,8476,6138,8476,6157xe" filled="true" fillcolor="#000000" stroked="false">
                <v:path arrowok="t"/>
                <v:fill type="solid"/>
              </v:shape>
            </v:group>
            <v:group style="position:absolute;left:8476;top:6157;width:10;height:20" coordorigin="8476,6157" coordsize="10,20">
              <v:shape style="position:absolute;left:8476;top:6157;width:10;height:20" coordorigin="8476,6157" coordsize="10,20" path="m8476,6177l8485,6177,8485,6157,8476,6157,8476,6177xe" filled="true" fillcolor="#000000" stroked="false">
                <v:path arrowok="t"/>
                <v:fill type="solid"/>
              </v:shape>
            </v:group>
            <v:group style="position:absolute;left:8476;top:6177;width:10;height:20" coordorigin="8476,6177" coordsize="10,20">
              <v:shape style="position:absolute;left:8476;top:6177;width:10;height:20" coordorigin="8476,6177" coordsize="10,20" path="m8476,6196l8485,6196,8485,6177,8476,6177,8476,6196xe" filled="true" fillcolor="#000000" stroked="false">
                <v:path arrowok="t"/>
                <v:fill type="solid"/>
              </v:shape>
            </v:group>
            <v:group style="position:absolute;left:8476;top:6196;width:10;height:20" coordorigin="8476,6196" coordsize="10,20">
              <v:shape style="position:absolute;left:8476;top:6196;width:10;height:20" coordorigin="8476,6196" coordsize="10,20" path="m8476,6215l8485,6215,8485,6196,8476,6196,8476,6215xe" filled="true" fillcolor="#000000" stroked="false">
                <v:path arrowok="t"/>
                <v:fill type="solid"/>
              </v:shape>
            </v:group>
            <v:group style="position:absolute;left:8476;top:6215;width:10;height:20" coordorigin="8476,6215" coordsize="10,20">
              <v:shape style="position:absolute;left:8476;top:6215;width:10;height:20" coordorigin="8476,6215" coordsize="10,20" path="m8476,6234l8485,6234,8485,6215,8476,6215,8476,6234xe" filled="true" fillcolor="#000000" stroked="false">
                <v:path arrowok="t"/>
                <v:fill type="solid"/>
              </v:shape>
            </v:group>
            <v:group style="position:absolute;left:8476;top:6234;width:10;height:20" coordorigin="8476,6234" coordsize="10,20">
              <v:shape style="position:absolute;left:8476;top:6234;width:10;height:20" coordorigin="8476,6234" coordsize="10,20" path="m8476,6253l8485,6253,8485,6234,8476,6234,8476,6253xe" filled="true" fillcolor="#000000" stroked="false">
                <v:path arrowok="t"/>
                <v:fill type="solid"/>
              </v:shape>
            </v:group>
            <v:group style="position:absolute;left:8476;top:6253;width:10;height:20" coordorigin="8476,6253" coordsize="10,20">
              <v:shape style="position:absolute;left:8476;top:6253;width:10;height:20" coordorigin="8476,6253" coordsize="10,20" path="m8476,6273l8485,6273,8485,6253,8476,6253,8476,6273xe" filled="true" fillcolor="#000000" stroked="false">
                <v:path arrowok="t"/>
                <v:fill type="solid"/>
              </v:shape>
            </v:group>
            <v:group style="position:absolute;left:8476;top:6273;width:10;height:20" coordorigin="8476,6273" coordsize="10,20">
              <v:shape style="position:absolute;left:8476;top:6273;width:10;height:20" coordorigin="8476,6273" coordsize="10,20" path="m8476,6292l8485,6292,8485,6273,8476,6273,8476,6292xe" filled="true" fillcolor="#000000" stroked="false">
                <v:path arrowok="t"/>
                <v:fill type="solid"/>
              </v:shape>
            </v:group>
            <v:group style="position:absolute;left:8476;top:6292;width:10;height:20" coordorigin="8476,6292" coordsize="10,20">
              <v:shape style="position:absolute;left:8476;top:6292;width:10;height:20" coordorigin="8476,6292" coordsize="10,20" path="m8476,6311l8485,6311,8485,6292,8476,6292,8476,6311xe" filled="true" fillcolor="#000000" stroked="false">
                <v:path arrowok="t"/>
                <v:fill type="solid"/>
              </v:shape>
            </v:group>
            <v:group style="position:absolute;left:8476;top:6311;width:10;height:20" coordorigin="8476,6311" coordsize="10,20">
              <v:shape style="position:absolute;left:8476;top:6311;width:10;height:20" coordorigin="8476,6311" coordsize="10,20" path="m8476,6330l8485,6330,8485,6311,8476,6311,8476,6330xe" filled="true" fillcolor="#000000" stroked="false">
                <v:path arrowok="t"/>
                <v:fill type="solid"/>
              </v:shape>
            </v:group>
            <v:group style="position:absolute;left:8476;top:6330;width:10;height:20" coordorigin="8476,6330" coordsize="10,20">
              <v:shape style="position:absolute;left:8476;top:6330;width:10;height:20" coordorigin="8476,6330" coordsize="10,20" path="m8476,6349l8485,6349,8485,6330,8476,6330,8476,6349xe" filled="true" fillcolor="#000000" stroked="false">
                <v:path arrowok="t"/>
                <v:fill type="solid"/>
              </v:shape>
            </v:group>
            <v:group style="position:absolute;left:8476;top:6349;width:10;height:20" coordorigin="8476,6349" coordsize="10,20">
              <v:shape style="position:absolute;left:8476;top:6349;width:10;height:20" coordorigin="8476,6349" coordsize="10,20" path="m8476,6369l8485,6369,8485,6349,8476,6349,8476,6369xe" filled="true" fillcolor="#000000" stroked="false">
                <v:path arrowok="t"/>
                <v:fill type="solid"/>
              </v:shape>
            </v:group>
            <v:group style="position:absolute;left:8476;top:6369;width:10;height:20" coordorigin="8476,6369" coordsize="10,20">
              <v:shape style="position:absolute;left:8476;top:6369;width:10;height:20" coordorigin="8476,6369" coordsize="10,20" path="m8476,6388l8485,6388,8485,6369,8476,6369,8476,6388xe" filled="true" fillcolor="#000000" stroked="false">
                <v:path arrowok="t"/>
                <v:fill type="solid"/>
              </v:shape>
            </v:group>
            <v:group style="position:absolute;left:8476;top:6388;width:10;height:20" coordorigin="8476,6388" coordsize="10,20">
              <v:shape style="position:absolute;left:8476;top:6388;width:10;height:20" coordorigin="8476,6388" coordsize="10,20" path="m8476,6407l8485,6407,8485,6388,8476,6388,8476,6407xe" filled="true" fillcolor="#000000" stroked="false">
                <v:path arrowok="t"/>
                <v:fill type="solid"/>
              </v:shape>
            </v:group>
            <v:group style="position:absolute;left:8476;top:6407;width:10;height:20" coordorigin="8476,6407" coordsize="10,20">
              <v:shape style="position:absolute;left:8476;top:6407;width:10;height:20" coordorigin="8476,6407" coordsize="10,20" path="m8476,6426l8485,6426,8485,6407,8476,6407,8476,6426xe" filled="true" fillcolor="#000000" stroked="false">
                <v:path arrowok="t"/>
                <v:fill type="solid"/>
              </v:shape>
            </v:group>
            <v:group style="position:absolute;left:8476;top:6426;width:10;height:20" coordorigin="8476,6426" coordsize="10,20">
              <v:shape style="position:absolute;left:8476;top:6426;width:10;height:20" coordorigin="8476,6426" coordsize="10,20" path="m8476,6445l8485,6445,8485,6426,8476,6426,8476,6445xe" filled="true" fillcolor="#000000" stroked="false">
                <v:path arrowok="t"/>
                <v:fill type="solid"/>
              </v:shape>
            </v:group>
            <v:group style="position:absolute;left:8476;top:6445;width:10;height:20" coordorigin="8476,6445" coordsize="10,20">
              <v:shape style="position:absolute;left:8476;top:6445;width:10;height:20" coordorigin="8476,6445" coordsize="10,20" path="m8476,6465l8485,6465,8485,6445,8476,6445,8476,6465xe" filled="true" fillcolor="#000000" stroked="false">
                <v:path arrowok="t"/>
                <v:fill type="solid"/>
              </v:shape>
            </v:group>
            <v:group style="position:absolute;left:8476;top:6465;width:10;height:20" coordorigin="8476,6465" coordsize="10,20">
              <v:shape style="position:absolute;left:8476;top:6465;width:10;height:20" coordorigin="8476,6465" coordsize="10,20" path="m8476,6484l8485,6484,8485,6465,8476,6465,8476,6484xe" filled="true" fillcolor="#000000" stroked="false">
                <v:path arrowok="t"/>
                <v:fill type="solid"/>
              </v:shape>
            </v:group>
            <v:group style="position:absolute;left:8476;top:6484;width:10;height:20" coordorigin="8476,6484" coordsize="10,20">
              <v:shape style="position:absolute;left:8476;top:6484;width:10;height:20" coordorigin="8476,6484" coordsize="10,20" path="m8476,6503l8485,6503,8485,6484,8476,6484,8476,6503xe" filled="true" fillcolor="#000000" stroked="false">
                <v:path arrowok="t"/>
                <v:fill type="solid"/>
              </v:shape>
            </v:group>
            <v:group style="position:absolute;left:8476;top:6503;width:10;height:20" coordorigin="8476,6503" coordsize="10,20">
              <v:shape style="position:absolute;left:8476;top:6503;width:10;height:20" coordorigin="8476,6503" coordsize="10,20" path="m8476,6522l8485,6522,8485,6503,8476,6503,8476,6522xe" filled="true" fillcolor="#000000" stroked="false">
                <v:path arrowok="t"/>
                <v:fill type="solid"/>
              </v:shape>
            </v:group>
            <v:group style="position:absolute;left:8476;top:6522;width:10;height:20" coordorigin="8476,6522" coordsize="10,20">
              <v:shape style="position:absolute;left:8476;top:6522;width:10;height:20" coordorigin="8476,6522" coordsize="10,20" path="m8476,6541l8485,6541,8485,6522,8476,6522,8476,6541xe" filled="true" fillcolor="#000000" stroked="false">
                <v:path arrowok="t"/>
                <v:fill type="solid"/>
              </v:shape>
            </v:group>
            <v:group style="position:absolute;left:8476;top:6541;width:10;height:20" coordorigin="8476,6541" coordsize="10,20">
              <v:shape style="position:absolute;left:8476;top:6541;width:10;height:20" coordorigin="8476,6541" coordsize="10,20" path="m8476,6561l8485,6561,8485,6541,8476,6541,8476,6561xe" filled="true" fillcolor="#000000" stroked="false">
                <v:path arrowok="t"/>
                <v:fill type="solid"/>
              </v:shape>
            </v:group>
            <v:group style="position:absolute;left:8476;top:6561;width:10;height:20" coordorigin="8476,6561" coordsize="10,20">
              <v:shape style="position:absolute;left:8476;top:6561;width:10;height:20" coordorigin="8476,6561" coordsize="10,20" path="m8476,6580l8485,6580,8485,6561,8476,6561,8476,6580xe" filled="true" fillcolor="#000000" stroked="false">
                <v:path arrowok="t"/>
                <v:fill type="solid"/>
              </v:shape>
            </v:group>
            <v:group style="position:absolute;left:8476;top:6580;width:10;height:20" coordorigin="8476,6580" coordsize="10,20">
              <v:shape style="position:absolute;left:8476;top:6580;width:10;height:20" coordorigin="8476,6580" coordsize="10,20" path="m8476,6599l8485,6599,8485,6580,8476,6580,8476,6599xe" filled="true" fillcolor="#000000" stroked="false">
                <v:path arrowok="t"/>
                <v:fill type="solid"/>
              </v:shape>
            </v:group>
            <v:group style="position:absolute;left:8476;top:6599;width:10;height:20" coordorigin="8476,6599" coordsize="10,20">
              <v:shape style="position:absolute;left:8476;top:6599;width:10;height:20" coordorigin="8476,6599" coordsize="10,20" path="m8476,6618l8485,6618,8485,6599,8476,6599,8476,6618xe" filled="true" fillcolor="#000000" stroked="false">
                <v:path arrowok="t"/>
                <v:fill type="solid"/>
              </v:shape>
            </v:group>
            <v:group style="position:absolute;left:8476;top:6618;width:10;height:20" coordorigin="8476,6618" coordsize="10,20">
              <v:shape style="position:absolute;left:8476;top:6618;width:10;height:20" coordorigin="8476,6618" coordsize="10,20" path="m8476,6637l8485,6637,8485,6618,8476,6618,8476,6637xe" filled="true" fillcolor="#000000" stroked="false">
                <v:path arrowok="t"/>
                <v:fill type="solid"/>
              </v:shape>
            </v:group>
            <v:group style="position:absolute;left:8476;top:6637;width:10;height:20" coordorigin="8476,6637" coordsize="10,20">
              <v:shape style="position:absolute;left:8476;top:6637;width:10;height:20" coordorigin="8476,6637" coordsize="10,20" path="m8476,6657l8485,6657,8485,6637,8476,6637,8476,6657xe" filled="true" fillcolor="#000000" stroked="false">
                <v:path arrowok="t"/>
                <v:fill type="solid"/>
              </v:shape>
            </v:group>
            <v:group style="position:absolute;left:8476;top:6657;width:10;height:20" coordorigin="8476,6657" coordsize="10,20">
              <v:shape style="position:absolute;left:8476;top:6657;width:10;height:20" coordorigin="8476,6657" coordsize="10,20" path="m8476,6676l8485,6676,8485,6657,8476,6657,8476,6676xe" filled="true" fillcolor="#000000" stroked="false">
                <v:path arrowok="t"/>
                <v:fill type="solid"/>
              </v:shape>
            </v:group>
            <v:group style="position:absolute;left:8476;top:6676;width:10;height:20" coordorigin="8476,6676" coordsize="10,20">
              <v:shape style="position:absolute;left:8476;top:6676;width:10;height:20" coordorigin="8476,6676" coordsize="10,20" path="m8476,6695l8485,6695,8485,6676,8476,6676,8476,6695xe" filled="true" fillcolor="#000000" stroked="false">
                <v:path arrowok="t"/>
                <v:fill type="solid"/>
              </v:shape>
            </v:group>
            <v:group style="position:absolute;left:8476;top:6695;width:10;height:20" coordorigin="8476,6695" coordsize="10,20">
              <v:shape style="position:absolute;left:8476;top:6695;width:10;height:20" coordorigin="8476,6695" coordsize="10,20" path="m8476,6714l8485,6714,8485,6695,8476,6695,8476,6714xe" filled="true" fillcolor="#000000" stroked="false">
                <v:path arrowok="t"/>
                <v:fill type="solid"/>
              </v:shape>
            </v:group>
            <v:group style="position:absolute;left:8476;top:6714;width:10;height:20" coordorigin="8476,6714" coordsize="10,20">
              <v:shape style="position:absolute;left:8476;top:6714;width:10;height:20" coordorigin="8476,6714" coordsize="10,20" path="m8476,6733l8485,6733,8485,6714,8476,6714,8476,6733xe" filled="true" fillcolor="#000000" stroked="false">
                <v:path arrowok="t"/>
                <v:fill type="solid"/>
              </v:shape>
            </v:group>
            <v:group style="position:absolute;left:9295;top:6042;width:10;height:20" coordorigin="9295,6042" coordsize="10,20">
              <v:shape style="position:absolute;left:9295;top:6042;width:10;height:20" coordorigin="9295,6042" coordsize="10,20" path="m9295,6061l9304,6061,9304,6042,9295,6042,9295,6061xe" filled="true" fillcolor="#000000" stroked="false">
                <v:path arrowok="t"/>
                <v:fill type="solid"/>
              </v:shape>
            </v:group>
            <v:group style="position:absolute;left:9295;top:6061;width:10;height:20" coordorigin="9295,6061" coordsize="10,20">
              <v:shape style="position:absolute;left:9295;top:6061;width:10;height:20" coordorigin="9295,6061" coordsize="10,20" path="m9295,6081l9304,6081,9304,6061,9295,6061,9295,6081xe" filled="true" fillcolor="#000000" stroked="false">
                <v:path arrowok="t"/>
                <v:fill type="solid"/>
              </v:shape>
            </v:group>
            <v:group style="position:absolute;left:9295;top:6081;width:10;height:20" coordorigin="9295,6081" coordsize="10,20">
              <v:shape style="position:absolute;left:9295;top:6081;width:10;height:20" coordorigin="9295,6081" coordsize="10,20" path="m9295,6100l9304,6100,9304,6081,9295,6081,9295,6100xe" filled="true" fillcolor="#000000" stroked="false">
                <v:path arrowok="t"/>
                <v:fill type="solid"/>
              </v:shape>
            </v:group>
            <v:group style="position:absolute;left:9295;top:6100;width:10;height:20" coordorigin="9295,6100" coordsize="10,20">
              <v:shape style="position:absolute;left:9295;top:6100;width:10;height:20" coordorigin="9295,6100" coordsize="10,20" path="m9295,6119l9304,6119,9304,6100,9295,6100,9295,6119xe" filled="true" fillcolor="#000000" stroked="false">
                <v:path arrowok="t"/>
                <v:fill type="solid"/>
              </v:shape>
            </v:group>
            <v:group style="position:absolute;left:9295;top:6119;width:10;height:20" coordorigin="9295,6119" coordsize="10,20">
              <v:shape style="position:absolute;left:9295;top:6119;width:10;height:20" coordorigin="9295,6119" coordsize="10,20" path="m9295,6138l9304,6138,9304,6119,9295,6119,9295,6138xe" filled="true" fillcolor="#000000" stroked="false">
                <v:path arrowok="t"/>
                <v:fill type="solid"/>
              </v:shape>
            </v:group>
            <v:group style="position:absolute;left:9295;top:6138;width:10;height:20" coordorigin="9295,6138" coordsize="10,20">
              <v:shape style="position:absolute;left:9295;top:6138;width:10;height:20" coordorigin="9295,6138" coordsize="10,20" path="m9295,6157l9304,6157,9304,6138,9295,6138,9295,6157xe" filled="true" fillcolor="#000000" stroked="false">
                <v:path arrowok="t"/>
                <v:fill type="solid"/>
              </v:shape>
            </v:group>
            <v:group style="position:absolute;left:9295;top:6157;width:10;height:20" coordorigin="9295,6157" coordsize="10,20">
              <v:shape style="position:absolute;left:9295;top:6157;width:10;height:20" coordorigin="9295,6157" coordsize="10,20" path="m9295,6177l9304,6177,9304,6157,9295,6157,9295,6177xe" filled="true" fillcolor="#000000" stroked="false">
                <v:path arrowok="t"/>
                <v:fill type="solid"/>
              </v:shape>
            </v:group>
            <v:group style="position:absolute;left:9295;top:6177;width:10;height:20" coordorigin="9295,6177" coordsize="10,20">
              <v:shape style="position:absolute;left:9295;top:6177;width:10;height:20" coordorigin="9295,6177" coordsize="10,20" path="m9295,6196l9304,6196,9304,6177,9295,6177,9295,6196xe" filled="true" fillcolor="#000000" stroked="false">
                <v:path arrowok="t"/>
                <v:fill type="solid"/>
              </v:shape>
            </v:group>
            <v:group style="position:absolute;left:9295;top:6196;width:10;height:20" coordorigin="9295,6196" coordsize="10,20">
              <v:shape style="position:absolute;left:9295;top:6196;width:10;height:20" coordorigin="9295,6196" coordsize="10,20" path="m9295,6215l9304,6215,9304,6196,9295,6196,9295,6215xe" filled="true" fillcolor="#000000" stroked="false">
                <v:path arrowok="t"/>
                <v:fill type="solid"/>
              </v:shape>
            </v:group>
            <v:group style="position:absolute;left:9295;top:6215;width:10;height:20" coordorigin="9295,6215" coordsize="10,20">
              <v:shape style="position:absolute;left:9295;top:6215;width:10;height:20" coordorigin="9295,6215" coordsize="10,20" path="m9295,6234l9304,6234,9304,6215,9295,6215,9295,6234xe" filled="true" fillcolor="#000000" stroked="false">
                <v:path arrowok="t"/>
                <v:fill type="solid"/>
              </v:shape>
            </v:group>
            <v:group style="position:absolute;left:9295;top:6234;width:10;height:20" coordorigin="9295,6234" coordsize="10,20">
              <v:shape style="position:absolute;left:9295;top:6234;width:10;height:20" coordorigin="9295,6234" coordsize="10,20" path="m9295,6253l9304,6253,9304,6234,9295,6234,9295,6253xe" filled="true" fillcolor="#000000" stroked="false">
                <v:path arrowok="t"/>
                <v:fill type="solid"/>
              </v:shape>
            </v:group>
            <v:group style="position:absolute;left:9295;top:6253;width:10;height:20" coordorigin="9295,6253" coordsize="10,20">
              <v:shape style="position:absolute;left:9295;top:6253;width:10;height:20" coordorigin="9295,6253" coordsize="10,20" path="m9295,6273l9304,6273,9304,6253,9295,6253,9295,6273xe" filled="true" fillcolor="#000000" stroked="false">
                <v:path arrowok="t"/>
                <v:fill type="solid"/>
              </v:shape>
            </v:group>
            <v:group style="position:absolute;left:9295;top:6273;width:10;height:20" coordorigin="9295,6273" coordsize="10,20">
              <v:shape style="position:absolute;left:9295;top:6273;width:10;height:20" coordorigin="9295,6273" coordsize="10,20" path="m9295,6292l9304,6292,9304,6273,9295,6273,9295,6292xe" filled="true" fillcolor="#000000" stroked="false">
                <v:path arrowok="t"/>
                <v:fill type="solid"/>
              </v:shape>
            </v:group>
            <v:group style="position:absolute;left:9295;top:6292;width:10;height:20" coordorigin="9295,6292" coordsize="10,20">
              <v:shape style="position:absolute;left:9295;top:6292;width:10;height:20" coordorigin="9295,6292" coordsize="10,20" path="m9295,6311l9304,6311,9304,6292,9295,6292,9295,6311xe" filled="true" fillcolor="#000000" stroked="false">
                <v:path arrowok="t"/>
                <v:fill type="solid"/>
              </v:shape>
            </v:group>
            <v:group style="position:absolute;left:9295;top:6311;width:10;height:20" coordorigin="9295,6311" coordsize="10,20">
              <v:shape style="position:absolute;left:9295;top:6311;width:10;height:20" coordorigin="9295,6311" coordsize="10,20" path="m9295,6330l9304,6330,9304,6311,9295,6311,9295,6330xe" filled="true" fillcolor="#000000" stroked="false">
                <v:path arrowok="t"/>
                <v:fill type="solid"/>
              </v:shape>
            </v:group>
            <v:group style="position:absolute;left:9295;top:6330;width:10;height:20" coordorigin="9295,6330" coordsize="10,20">
              <v:shape style="position:absolute;left:9295;top:6330;width:10;height:20" coordorigin="9295,6330" coordsize="10,20" path="m9295,6349l9304,6349,9304,6330,9295,6330,9295,6349xe" filled="true" fillcolor="#000000" stroked="false">
                <v:path arrowok="t"/>
                <v:fill type="solid"/>
              </v:shape>
            </v:group>
            <v:group style="position:absolute;left:9295;top:6349;width:10;height:20" coordorigin="9295,6349" coordsize="10,20">
              <v:shape style="position:absolute;left:9295;top:6349;width:10;height:20" coordorigin="9295,6349" coordsize="10,20" path="m9295,6369l9304,6369,9304,6349,9295,6349,9295,6369xe" filled="true" fillcolor="#000000" stroked="false">
                <v:path arrowok="t"/>
                <v:fill type="solid"/>
              </v:shape>
            </v:group>
            <v:group style="position:absolute;left:9295;top:6369;width:10;height:20" coordorigin="9295,6369" coordsize="10,20">
              <v:shape style="position:absolute;left:9295;top:6369;width:10;height:20" coordorigin="9295,6369" coordsize="10,20" path="m9295,6388l9304,6388,9304,6369,9295,6369,9295,6388xe" filled="true" fillcolor="#000000" stroked="false">
                <v:path arrowok="t"/>
                <v:fill type="solid"/>
              </v:shape>
            </v:group>
            <v:group style="position:absolute;left:9295;top:6388;width:10;height:20" coordorigin="9295,6388" coordsize="10,20">
              <v:shape style="position:absolute;left:9295;top:6388;width:10;height:20" coordorigin="9295,6388" coordsize="10,20" path="m9295,6407l9304,6407,9304,6388,9295,6388,9295,6407xe" filled="true" fillcolor="#000000" stroked="false">
                <v:path arrowok="t"/>
                <v:fill type="solid"/>
              </v:shape>
            </v:group>
            <v:group style="position:absolute;left:9295;top:6407;width:10;height:20" coordorigin="9295,6407" coordsize="10,20">
              <v:shape style="position:absolute;left:9295;top:6407;width:10;height:20" coordorigin="9295,6407" coordsize="10,20" path="m9295,6426l9304,6426,9304,6407,9295,6407,9295,6426xe" filled="true" fillcolor="#000000" stroked="false">
                <v:path arrowok="t"/>
                <v:fill type="solid"/>
              </v:shape>
            </v:group>
            <v:group style="position:absolute;left:9295;top:6426;width:10;height:20" coordorigin="9295,6426" coordsize="10,20">
              <v:shape style="position:absolute;left:9295;top:6426;width:10;height:20" coordorigin="9295,6426" coordsize="10,20" path="m9295,6445l9304,6445,9304,6426,9295,6426,9295,6445xe" filled="true" fillcolor="#000000" stroked="false">
                <v:path arrowok="t"/>
                <v:fill type="solid"/>
              </v:shape>
            </v:group>
            <v:group style="position:absolute;left:9295;top:6445;width:10;height:20" coordorigin="9295,6445" coordsize="10,20">
              <v:shape style="position:absolute;left:9295;top:6445;width:10;height:20" coordorigin="9295,6445" coordsize="10,20" path="m9295,6465l9304,6465,9304,6445,9295,6445,9295,6465xe" filled="true" fillcolor="#000000" stroked="false">
                <v:path arrowok="t"/>
                <v:fill type="solid"/>
              </v:shape>
            </v:group>
            <v:group style="position:absolute;left:9295;top:6465;width:10;height:20" coordorigin="9295,6465" coordsize="10,20">
              <v:shape style="position:absolute;left:9295;top:6465;width:10;height:20" coordorigin="9295,6465" coordsize="10,20" path="m9295,6484l9304,6484,9304,6465,9295,6465,9295,6484xe" filled="true" fillcolor="#000000" stroked="false">
                <v:path arrowok="t"/>
                <v:fill type="solid"/>
              </v:shape>
            </v:group>
            <v:group style="position:absolute;left:9295;top:6484;width:10;height:20" coordorigin="9295,6484" coordsize="10,20">
              <v:shape style="position:absolute;left:9295;top:6484;width:10;height:20" coordorigin="9295,6484" coordsize="10,20" path="m9295,6503l9304,6503,9304,6484,9295,6484,9295,6503xe" filled="true" fillcolor="#000000" stroked="false">
                <v:path arrowok="t"/>
                <v:fill type="solid"/>
              </v:shape>
            </v:group>
            <v:group style="position:absolute;left:9295;top:6503;width:10;height:20" coordorigin="9295,6503" coordsize="10,20">
              <v:shape style="position:absolute;left:9295;top:6503;width:10;height:20" coordorigin="9295,6503" coordsize="10,20" path="m9295,6522l9304,6522,9304,6503,9295,6503,9295,6522xe" filled="true" fillcolor="#000000" stroked="false">
                <v:path arrowok="t"/>
                <v:fill type="solid"/>
              </v:shape>
            </v:group>
            <v:group style="position:absolute;left:9295;top:6522;width:10;height:20" coordorigin="9295,6522" coordsize="10,20">
              <v:shape style="position:absolute;left:9295;top:6522;width:10;height:20" coordorigin="9295,6522" coordsize="10,20" path="m9295,6541l9304,6541,9304,6522,9295,6522,9295,6541xe" filled="true" fillcolor="#000000" stroked="false">
                <v:path arrowok="t"/>
                <v:fill type="solid"/>
              </v:shape>
            </v:group>
            <v:group style="position:absolute;left:9295;top:6541;width:10;height:20" coordorigin="9295,6541" coordsize="10,20">
              <v:shape style="position:absolute;left:9295;top:6541;width:10;height:20" coordorigin="9295,6541" coordsize="10,20" path="m9295,6561l9304,6561,9304,6541,9295,6541,9295,6561xe" filled="true" fillcolor="#000000" stroked="false">
                <v:path arrowok="t"/>
                <v:fill type="solid"/>
              </v:shape>
            </v:group>
            <v:group style="position:absolute;left:9295;top:6561;width:10;height:20" coordorigin="9295,6561" coordsize="10,20">
              <v:shape style="position:absolute;left:9295;top:6561;width:10;height:20" coordorigin="9295,6561" coordsize="10,20" path="m9295,6580l9304,6580,9304,6561,9295,6561,9295,6580xe" filled="true" fillcolor="#000000" stroked="false">
                <v:path arrowok="t"/>
                <v:fill type="solid"/>
              </v:shape>
            </v:group>
            <v:group style="position:absolute;left:9295;top:6580;width:10;height:20" coordorigin="9295,6580" coordsize="10,20">
              <v:shape style="position:absolute;left:9295;top:6580;width:10;height:20" coordorigin="9295,6580" coordsize="10,20" path="m9295,6599l9304,6599,9304,6580,9295,6580,9295,6599xe" filled="true" fillcolor="#000000" stroked="false">
                <v:path arrowok="t"/>
                <v:fill type="solid"/>
              </v:shape>
            </v:group>
            <v:group style="position:absolute;left:9295;top:6599;width:10;height:20" coordorigin="9295,6599" coordsize="10,20">
              <v:shape style="position:absolute;left:9295;top:6599;width:10;height:20" coordorigin="9295,6599" coordsize="10,20" path="m9295,6618l9304,6618,9304,6599,9295,6599,9295,6618xe" filled="true" fillcolor="#000000" stroked="false">
                <v:path arrowok="t"/>
                <v:fill type="solid"/>
              </v:shape>
            </v:group>
            <v:group style="position:absolute;left:9295;top:6618;width:10;height:20" coordorigin="9295,6618" coordsize="10,20">
              <v:shape style="position:absolute;left:9295;top:6618;width:10;height:20" coordorigin="9295,6618" coordsize="10,20" path="m9295,6637l9304,6637,9304,6618,9295,6618,9295,6637xe" filled="true" fillcolor="#000000" stroked="false">
                <v:path arrowok="t"/>
                <v:fill type="solid"/>
              </v:shape>
            </v:group>
            <v:group style="position:absolute;left:9295;top:6637;width:10;height:20" coordorigin="9295,6637" coordsize="10,20">
              <v:shape style="position:absolute;left:9295;top:6637;width:10;height:20" coordorigin="9295,6637" coordsize="10,20" path="m9295,6657l9304,6657,9304,6637,9295,6637,9295,6657xe" filled="true" fillcolor="#000000" stroked="false">
                <v:path arrowok="t"/>
                <v:fill type="solid"/>
              </v:shape>
            </v:group>
            <v:group style="position:absolute;left:9295;top:6657;width:10;height:20" coordorigin="9295,6657" coordsize="10,20">
              <v:shape style="position:absolute;left:9295;top:6657;width:10;height:20" coordorigin="9295,6657" coordsize="10,20" path="m9295,6676l9304,6676,9304,6657,9295,6657,9295,6676xe" filled="true" fillcolor="#000000" stroked="false">
                <v:path arrowok="t"/>
                <v:fill type="solid"/>
              </v:shape>
            </v:group>
            <v:group style="position:absolute;left:9295;top:6676;width:10;height:20" coordorigin="9295,6676" coordsize="10,20">
              <v:shape style="position:absolute;left:9295;top:6676;width:10;height:20" coordorigin="9295,6676" coordsize="10,20" path="m9295,6695l9304,6695,9304,6676,9295,6676,9295,6695xe" filled="true" fillcolor="#000000" stroked="false">
                <v:path arrowok="t"/>
                <v:fill type="solid"/>
              </v:shape>
            </v:group>
            <v:group style="position:absolute;left:9295;top:6695;width:10;height:20" coordorigin="9295,6695" coordsize="10,20">
              <v:shape style="position:absolute;left:9295;top:6695;width:10;height:20" coordorigin="9295,6695" coordsize="10,20" path="m9295,6714l9304,6714,9304,6695,9295,6695,9295,6714xe" filled="true" fillcolor="#000000" stroked="false">
                <v:path arrowok="t"/>
                <v:fill type="solid"/>
              </v:shape>
            </v:group>
            <v:group style="position:absolute;left:9295;top:6714;width:10;height:20" coordorigin="9295,6714" coordsize="10,20">
              <v:shape style="position:absolute;left:9295;top:6714;width:10;height:20" coordorigin="9295,6714" coordsize="10,20" path="m9295,6733l9304,6733,9304,6714,9295,6714,9295,6733xe" filled="true" fillcolor="#000000" stroked="false">
                <v:path arrowok="t"/>
                <v:fill type="solid"/>
              </v:shape>
              <v:shape style="position:absolute;left:4026;top:602;width:843;height:6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年末余额</w:t>
                      </w:r>
                    </w:p>
                    <w:p>
                      <w:pPr>
                        <w:spacing w:before="126"/>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5538;top:1003;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shape style="position:absolute;left:6966;top:602;width:843;height:6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年初余额</w:t>
                      </w:r>
                    </w:p>
                    <w:p>
                      <w:pPr>
                        <w:spacing w:before="126"/>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2184;top:1471;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种</w:t>
                      </w:r>
                    </w:p>
                  </w:txbxContent>
                </v:textbox>
                <w10:wrap type="none"/>
              </v:shape>
              <v:shape style="position:absolute;left:2816;top:1471;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类</w:t>
                      </w:r>
                    </w:p>
                  </w:txbxContent>
                </v:textbox>
                <w10:wrap type="none"/>
              </v:shape>
              <v:shape style="position:absolute;left:4976;top:1406;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比</w:t>
                      </w:r>
                    </w:p>
                  </w:txbxContent>
                </v:textbox>
                <w10:wrap type="none"/>
              </v:shape>
              <v:shape style="position:absolute;left:6440;top:1406;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比</w:t>
                      </w:r>
                    </w:p>
                  </w:txbxContent>
                </v:textbox>
                <w10:wrap type="none"/>
              </v:shape>
              <v:shape style="position:absolute;left:7957;top:1406;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比</w:t>
                      </w:r>
                    </w:p>
                  </w:txbxContent>
                </v:textbox>
                <w10:wrap type="none"/>
              </v:shape>
              <v:shape style="position:absolute;left:8589;top:1003;width:1031;height:61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p>
                      <w:pPr>
                        <w:spacing w:before="128"/>
                        <w:ind w:left="0" w:right="0" w:firstLine="0"/>
                        <w:jc w:val="right"/>
                        <w:rPr>
                          <w:rFonts w:ascii="宋体" w:hAnsi="宋体" w:cs="宋体" w:eastAsia="宋体" w:hint="default"/>
                          <w:sz w:val="21"/>
                          <w:szCs w:val="21"/>
                        </w:rPr>
                      </w:pPr>
                      <w:r>
                        <w:rPr>
                          <w:rFonts w:ascii="宋体" w:hAnsi="宋体" w:cs="宋体" w:eastAsia="宋体" w:hint="default"/>
                          <w:w w:val="100"/>
                          <w:sz w:val="21"/>
                          <w:szCs w:val="21"/>
                        </w:rPr>
                        <w:t>比</w:t>
                      </w:r>
                    </w:p>
                  </w:txbxContent>
                </v:textbox>
                <w10:wrap type="none"/>
              </v:shape>
              <v:shape style="position:absolute;left:4026;top:1874;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4976;top:1718;width:346;height:836"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例</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76"/>
                          <w:sz w:val="21"/>
                          <w:szCs w:val="21"/>
                        </w:rPr>
                        <w:t> </w:t>
                      </w:r>
                      <w:r>
                        <w:rPr>
                          <w:rFonts w:ascii="宋体" w:hAnsi="宋体" w:cs="宋体" w:eastAsia="宋体" w:hint="default"/>
                          <w:sz w:val="21"/>
                          <w:szCs w:val="21"/>
                        </w:rPr>
                        <w:t>%</w:t>
                      </w:r>
                    </w:p>
                    <w:p>
                      <w:pPr>
                        <w:spacing w:before="37"/>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w:t>
                      </w:r>
                    </w:p>
                  </w:txbxContent>
                </v:textbox>
                <w10:wrap type="none"/>
              </v:shape>
              <v:shape style="position:absolute;left:5538;top:1874;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440;top:1718;width:949;height:836" type="#_x0000_t202" filled="false" stroked="false">
                <v:textbox inset="0,0,0,0">
                  <w:txbxContent>
                    <w:p>
                      <w:pPr>
                        <w:spacing w:line="152"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例</w:t>
                      </w:r>
                    </w:p>
                    <w:p>
                      <w:pPr>
                        <w:spacing w:line="156" w:lineRule="exact" w:before="0"/>
                        <w:ind w:left="526" w:right="0" w:firstLine="0"/>
                        <w:jc w:val="left"/>
                        <w:rPr>
                          <w:rFonts w:ascii="宋体" w:hAnsi="宋体" w:cs="宋体" w:eastAsia="宋体" w:hint="default"/>
                          <w:sz w:val="21"/>
                          <w:szCs w:val="21"/>
                        </w:rPr>
                      </w:pPr>
                      <w:r>
                        <w:rPr>
                          <w:rFonts w:ascii="宋体" w:hAnsi="宋体" w:cs="宋体" w:eastAsia="宋体" w:hint="default"/>
                          <w:sz w:val="21"/>
                          <w:szCs w:val="21"/>
                        </w:rPr>
                        <w:t>金额</w:t>
                      </w:r>
                    </w:p>
                    <w:p>
                      <w:pPr>
                        <w:spacing w:line="215"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p>
                  </w:txbxContent>
                </v:textbox>
                <w10:wrap type="none"/>
              </v:shape>
              <v:shape style="position:absolute;left:7957;top:1718;width:1767;height:836" type="#_x0000_t202" filled="false" stroked="false">
                <v:textbox inset="0,0,0,0">
                  <w:txbxContent>
                    <w:p>
                      <w:pPr>
                        <w:tabs>
                          <w:tab w:pos="1450" w:val="left" w:leader="none"/>
                        </w:tabs>
                        <w:spacing w:line="152" w:lineRule="exact" w:before="0"/>
                        <w:ind w:left="0" w:right="103" w:firstLine="0"/>
                        <w:jc w:val="center"/>
                        <w:rPr>
                          <w:rFonts w:ascii="宋体" w:hAnsi="宋体" w:cs="宋体" w:eastAsia="宋体" w:hint="default"/>
                          <w:sz w:val="21"/>
                          <w:szCs w:val="21"/>
                        </w:rPr>
                      </w:pPr>
                      <w:r>
                        <w:rPr>
                          <w:rFonts w:ascii="宋体" w:hAnsi="宋体" w:cs="宋体" w:eastAsia="宋体" w:hint="default"/>
                          <w:sz w:val="21"/>
                          <w:szCs w:val="21"/>
                        </w:rPr>
                        <w:t>例</w:t>
                        <w:tab/>
                        <w:t>例</w:t>
                      </w:r>
                    </w:p>
                    <w:p>
                      <w:pPr>
                        <w:spacing w:line="156" w:lineRule="exact" w:before="0"/>
                        <w:ind w:left="0" w:right="80" w:firstLine="0"/>
                        <w:jc w:val="center"/>
                        <w:rPr>
                          <w:rFonts w:ascii="宋体" w:hAnsi="宋体" w:cs="宋体" w:eastAsia="宋体" w:hint="default"/>
                          <w:sz w:val="21"/>
                          <w:szCs w:val="21"/>
                        </w:rPr>
                      </w:pPr>
                      <w:r>
                        <w:rPr>
                          <w:rFonts w:ascii="宋体" w:hAnsi="宋体" w:cs="宋体" w:eastAsia="宋体" w:hint="default"/>
                          <w:sz w:val="21"/>
                          <w:szCs w:val="21"/>
                        </w:rPr>
                        <w:t>金额</w:t>
                      </w:r>
                    </w:p>
                    <w:p>
                      <w:pPr>
                        <w:tabs>
                          <w:tab w:pos="1450" w:val="left" w:leader="none"/>
                        </w:tabs>
                        <w:spacing w:line="215"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4"/>
                          <w:sz w:val="21"/>
                          <w:szCs w:val="21"/>
                        </w:rPr>
                        <w:t> </w:t>
                      </w:r>
                      <w:r>
                        <w:rPr>
                          <w:rFonts w:ascii="宋体" w:hAnsi="宋体" w:cs="宋体" w:eastAsia="宋体" w:hint="default"/>
                          <w:sz w:val="21"/>
                          <w:szCs w:val="21"/>
                        </w:rPr>
                        <w:t>%</w:t>
                        <w:tab/>
                      </w:r>
                      <w:r>
                        <w:rPr>
                          <w:rFonts w:ascii="宋体" w:hAnsi="宋体" w:cs="宋体" w:eastAsia="宋体" w:hint="default"/>
                          <w:sz w:val="21"/>
                          <w:szCs w:val="21"/>
                        </w:rPr>
                        <w:t>（</w:t>
                      </w:r>
                      <w:r>
                        <w:rPr>
                          <w:rFonts w:ascii="宋体" w:hAnsi="宋体" w:cs="宋体" w:eastAsia="宋体" w:hint="default"/>
                          <w:sz w:val="21"/>
                          <w:szCs w:val="21"/>
                        </w:rPr>
                        <w:t>%</w:t>
                      </w:r>
                    </w:p>
                    <w:p>
                      <w:pPr>
                        <w:tabs>
                          <w:tab w:pos="1450" w:val="left" w:leader="none"/>
                        </w:tabs>
                        <w:spacing w:before="37"/>
                        <w:ind w:left="0" w:right="103" w:firstLine="0"/>
                        <w:jc w:val="center"/>
                        <w:rPr>
                          <w:rFonts w:ascii="宋体" w:hAnsi="宋体" w:cs="宋体" w:eastAsia="宋体" w:hint="default"/>
                          <w:sz w:val="21"/>
                          <w:szCs w:val="21"/>
                        </w:rPr>
                      </w:pPr>
                      <w:r>
                        <w:rPr>
                          <w:rFonts w:ascii="宋体" w:hAnsi="宋体" w:cs="宋体" w:eastAsia="宋体" w:hint="default"/>
                          <w:sz w:val="21"/>
                          <w:szCs w:val="21"/>
                        </w:rPr>
                        <w:t>）</w:t>
                        <w:tab/>
                        <w:t>）</w:t>
                      </w:r>
                    </w:p>
                  </w:txbxContent>
                </v:textbox>
                <w10:wrap type="none"/>
              </v:shape>
              <v:shape style="position:absolute;left:2184;top:2743;width:1627;height:3200" type="#_x0000_t202" filled="false" stroked="false">
                <v:textbox inset="0,0,0,0">
                  <w:txbxContent>
                    <w:p>
                      <w:pPr>
                        <w:spacing w:line="211" w:lineRule="exact" w:before="0"/>
                        <w:ind w:left="0" w:right="0" w:firstLine="0"/>
                        <w:jc w:val="both"/>
                        <w:rPr>
                          <w:rFonts w:ascii="宋体" w:hAnsi="宋体" w:cs="宋体" w:eastAsia="宋体" w:hint="default"/>
                          <w:sz w:val="21"/>
                          <w:szCs w:val="21"/>
                        </w:rPr>
                      </w:pPr>
                      <w:r>
                        <w:rPr>
                          <w:rFonts w:ascii="宋体" w:hAnsi="宋体" w:cs="宋体" w:eastAsia="宋体" w:hint="default"/>
                          <w:spacing w:val="11"/>
                          <w:sz w:val="21"/>
                          <w:szCs w:val="21"/>
                        </w:rPr>
                        <w:t>单项</w:t>
                      </w:r>
                      <w:r>
                        <w:rPr>
                          <w:rFonts w:ascii="宋体" w:hAnsi="宋体" w:cs="宋体" w:eastAsia="宋体" w:hint="default"/>
                          <w:spacing w:val="-72"/>
                          <w:sz w:val="21"/>
                          <w:szCs w:val="21"/>
                        </w:rPr>
                        <w:t> </w:t>
                      </w:r>
                      <w:r>
                        <w:rPr>
                          <w:rFonts w:ascii="宋体" w:hAnsi="宋体" w:cs="宋体" w:eastAsia="宋体" w:hint="default"/>
                          <w:spacing w:val="16"/>
                          <w:sz w:val="21"/>
                          <w:szCs w:val="21"/>
                        </w:rPr>
                        <w:t>金额重大</w:t>
                      </w:r>
                      <w:r>
                        <w:rPr>
                          <w:rFonts w:ascii="宋体" w:hAnsi="宋体" w:cs="宋体" w:eastAsia="宋体" w:hint="default"/>
                          <w:spacing w:val="-72"/>
                          <w:sz w:val="21"/>
                          <w:szCs w:val="21"/>
                        </w:rPr>
                        <w:t> </w:t>
                      </w:r>
                      <w:r>
                        <w:rPr>
                          <w:rFonts w:ascii="宋体" w:hAnsi="宋体" w:cs="宋体" w:eastAsia="宋体" w:hint="default"/>
                          <w:sz w:val="21"/>
                          <w:szCs w:val="21"/>
                        </w:rPr>
                        <w:t>并</w:t>
                      </w:r>
                    </w:p>
                    <w:p>
                      <w:pPr>
                        <w:spacing w:line="273" w:lineRule="auto" w:before="37"/>
                        <w:ind w:left="0" w:right="0" w:firstLine="0"/>
                        <w:jc w:val="both"/>
                        <w:rPr>
                          <w:rFonts w:ascii="宋体" w:hAnsi="宋体" w:cs="宋体" w:eastAsia="宋体" w:hint="default"/>
                          <w:sz w:val="21"/>
                          <w:szCs w:val="21"/>
                        </w:rPr>
                      </w:pPr>
                      <w:r>
                        <w:rPr>
                          <w:rFonts w:ascii="宋体" w:hAnsi="宋体" w:cs="宋体" w:eastAsia="宋体" w:hint="default"/>
                          <w:spacing w:val="11"/>
                          <w:sz w:val="21"/>
                          <w:szCs w:val="21"/>
                        </w:rPr>
                        <w:t>单项</w:t>
                      </w:r>
                      <w:r>
                        <w:rPr>
                          <w:rFonts w:ascii="宋体" w:hAnsi="宋体" w:cs="宋体" w:eastAsia="宋体" w:hint="default"/>
                          <w:spacing w:val="-73"/>
                          <w:sz w:val="21"/>
                          <w:szCs w:val="21"/>
                        </w:rPr>
                        <w:t> </w:t>
                      </w:r>
                      <w:r>
                        <w:rPr>
                          <w:rFonts w:ascii="宋体" w:hAnsi="宋体" w:cs="宋体" w:eastAsia="宋体" w:hint="default"/>
                          <w:spacing w:val="16"/>
                          <w:sz w:val="21"/>
                          <w:szCs w:val="21"/>
                        </w:rPr>
                        <w:t>计提坏账</w:t>
                      </w:r>
                      <w:r>
                        <w:rPr>
                          <w:rFonts w:ascii="宋体" w:hAnsi="宋体" w:cs="宋体" w:eastAsia="宋体" w:hint="default"/>
                          <w:spacing w:val="-73"/>
                          <w:sz w:val="21"/>
                          <w:szCs w:val="21"/>
                        </w:rPr>
                        <w:t> </w:t>
                      </w:r>
                      <w:r>
                        <w:rPr>
                          <w:rFonts w:ascii="宋体" w:hAnsi="宋体" w:cs="宋体" w:eastAsia="宋体" w:hint="default"/>
                          <w:sz w:val="21"/>
                          <w:szCs w:val="21"/>
                        </w:rPr>
                        <w:t>准</w:t>
                      </w:r>
                      <w:r>
                        <w:rPr>
                          <w:rFonts w:ascii="宋体" w:hAnsi="宋体" w:cs="宋体" w:eastAsia="宋体" w:hint="default"/>
                          <w:w w:val="100"/>
                          <w:sz w:val="21"/>
                          <w:szCs w:val="21"/>
                        </w:rPr>
                        <w:t> </w:t>
                      </w:r>
                      <w:r>
                        <w:rPr>
                          <w:rFonts w:ascii="宋体" w:hAnsi="宋体" w:cs="宋体" w:eastAsia="宋体" w:hint="default"/>
                          <w:sz w:val="21"/>
                          <w:szCs w:val="21"/>
                        </w:rPr>
                        <w:t>备的其他应收款</w:t>
                      </w:r>
                    </w:p>
                    <w:p>
                      <w:pPr>
                        <w:spacing w:line="271" w:lineRule="auto" w:before="99"/>
                        <w:ind w:left="0" w:right="0" w:firstLine="0"/>
                        <w:jc w:val="both"/>
                        <w:rPr>
                          <w:rFonts w:ascii="宋体" w:hAnsi="宋体" w:cs="宋体" w:eastAsia="宋体" w:hint="default"/>
                          <w:sz w:val="21"/>
                          <w:szCs w:val="21"/>
                        </w:rPr>
                      </w:pPr>
                      <w:r>
                        <w:rPr>
                          <w:rFonts w:ascii="宋体" w:hAnsi="宋体" w:cs="宋体" w:eastAsia="宋体" w:hint="default"/>
                          <w:spacing w:val="11"/>
                          <w:sz w:val="21"/>
                          <w:szCs w:val="21"/>
                        </w:rPr>
                        <w:t>按组</w:t>
                      </w:r>
                      <w:r>
                        <w:rPr>
                          <w:rFonts w:ascii="宋体" w:hAnsi="宋体" w:cs="宋体" w:eastAsia="宋体" w:hint="default"/>
                          <w:spacing w:val="-73"/>
                          <w:sz w:val="21"/>
                          <w:szCs w:val="21"/>
                        </w:rPr>
                        <w:t> </w:t>
                      </w:r>
                      <w:r>
                        <w:rPr>
                          <w:rFonts w:ascii="宋体" w:hAnsi="宋体" w:cs="宋体" w:eastAsia="宋体" w:hint="default"/>
                          <w:spacing w:val="16"/>
                          <w:sz w:val="21"/>
                          <w:szCs w:val="21"/>
                        </w:rPr>
                        <w:t>合计提坏</w:t>
                      </w:r>
                      <w:r>
                        <w:rPr>
                          <w:rFonts w:ascii="宋体" w:hAnsi="宋体" w:cs="宋体" w:eastAsia="宋体" w:hint="default"/>
                          <w:spacing w:val="-73"/>
                          <w:sz w:val="21"/>
                          <w:szCs w:val="21"/>
                        </w:rPr>
                        <w:t> </w:t>
                      </w:r>
                      <w:r>
                        <w:rPr>
                          <w:rFonts w:ascii="宋体" w:hAnsi="宋体" w:cs="宋体" w:eastAsia="宋体" w:hint="default"/>
                          <w:sz w:val="21"/>
                          <w:szCs w:val="21"/>
                        </w:rPr>
                        <w:t>账</w:t>
                      </w:r>
                      <w:r>
                        <w:rPr>
                          <w:rFonts w:ascii="宋体" w:hAnsi="宋体" w:cs="宋体" w:eastAsia="宋体" w:hint="default"/>
                          <w:w w:val="100"/>
                          <w:sz w:val="21"/>
                          <w:szCs w:val="21"/>
                        </w:rPr>
                        <w:t> </w:t>
                      </w:r>
                      <w:r>
                        <w:rPr>
                          <w:rFonts w:ascii="宋体" w:hAnsi="宋体" w:cs="宋体" w:eastAsia="宋体" w:hint="default"/>
                          <w:spacing w:val="11"/>
                          <w:sz w:val="21"/>
                          <w:szCs w:val="21"/>
                        </w:rPr>
                        <w:t>准备</w:t>
                      </w:r>
                      <w:r>
                        <w:rPr>
                          <w:rFonts w:ascii="宋体" w:hAnsi="宋体" w:cs="宋体" w:eastAsia="宋体" w:hint="default"/>
                          <w:spacing w:val="-73"/>
                          <w:sz w:val="21"/>
                          <w:szCs w:val="21"/>
                        </w:rPr>
                        <w:t> </w:t>
                      </w:r>
                      <w:r>
                        <w:rPr>
                          <w:rFonts w:ascii="宋体" w:hAnsi="宋体" w:cs="宋体" w:eastAsia="宋体" w:hint="default"/>
                          <w:spacing w:val="16"/>
                          <w:sz w:val="21"/>
                          <w:szCs w:val="21"/>
                        </w:rPr>
                        <w:t>的其他应</w:t>
                      </w:r>
                      <w:r>
                        <w:rPr>
                          <w:rFonts w:ascii="宋体" w:hAnsi="宋体" w:cs="宋体" w:eastAsia="宋体" w:hint="default"/>
                          <w:spacing w:val="-73"/>
                          <w:sz w:val="21"/>
                          <w:szCs w:val="21"/>
                        </w:rPr>
                        <w:t> </w:t>
                      </w:r>
                      <w:r>
                        <w:rPr>
                          <w:rFonts w:ascii="宋体" w:hAnsi="宋体" w:cs="宋体" w:eastAsia="宋体" w:hint="default"/>
                          <w:sz w:val="21"/>
                          <w:szCs w:val="21"/>
                        </w:rPr>
                        <w:t>收</w:t>
                      </w:r>
                      <w:r>
                        <w:rPr>
                          <w:rFonts w:ascii="宋体" w:hAnsi="宋体" w:cs="宋体" w:eastAsia="宋体" w:hint="default"/>
                          <w:w w:val="100"/>
                          <w:sz w:val="21"/>
                          <w:szCs w:val="21"/>
                        </w:rPr>
                        <w:t> </w:t>
                      </w:r>
                      <w:r>
                        <w:rPr>
                          <w:rFonts w:ascii="宋体" w:hAnsi="宋体" w:cs="宋体" w:eastAsia="宋体" w:hint="default"/>
                          <w:sz w:val="21"/>
                          <w:szCs w:val="21"/>
                        </w:rPr>
                        <w:t>款</w:t>
                      </w:r>
                    </w:p>
                    <w:p>
                      <w:pPr>
                        <w:spacing w:line="310" w:lineRule="atLeast" w:before="66"/>
                        <w:ind w:left="0" w:right="0" w:firstLine="0"/>
                        <w:jc w:val="both"/>
                        <w:rPr>
                          <w:rFonts w:ascii="宋体" w:hAnsi="宋体" w:cs="宋体" w:eastAsia="宋体" w:hint="default"/>
                          <w:sz w:val="21"/>
                          <w:szCs w:val="21"/>
                        </w:rPr>
                      </w:pPr>
                      <w:r>
                        <w:rPr>
                          <w:rFonts w:ascii="宋体" w:hAnsi="宋体" w:cs="宋体" w:eastAsia="宋体" w:hint="default"/>
                          <w:spacing w:val="11"/>
                          <w:sz w:val="21"/>
                          <w:szCs w:val="21"/>
                        </w:rPr>
                        <w:t>单项</w:t>
                      </w:r>
                      <w:r>
                        <w:rPr>
                          <w:rFonts w:ascii="宋体" w:hAnsi="宋体" w:cs="宋体" w:eastAsia="宋体" w:hint="default"/>
                          <w:spacing w:val="-73"/>
                          <w:sz w:val="21"/>
                          <w:szCs w:val="21"/>
                        </w:rPr>
                        <w:t> </w:t>
                      </w:r>
                      <w:r>
                        <w:rPr>
                          <w:rFonts w:ascii="宋体" w:hAnsi="宋体" w:cs="宋体" w:eastAsia="宋体" w:hint="default"/>
                          <w:spacing w:val="16"/>
                          <w:sz w:val="21"/>
                          <w:szCs w:val="21"/>
                        </w:rPr>
                        <w:t>金额虽不</w:t>
                      </w:r>
                      <w:r>
                        <w:rPr>
                          <w:rFonts w:ascii="宋体" w:hAnsi="宋体" w:cs="宋体" w:eastAsia="宋体" w:hint="default"/>
                          <w:spacing w:val="-73"/>
                          <w:sz w:val="21"/>
                          <w:szCs w:val="21"/>
                        </w:rPr>
                        <w:t> </w:t>
                      </w:r>
                      <w:r>
                        <w:rPr>
                          <w:rFonts w:ascii="宋体" w:hAnsi="宋体" w:cs="宋体" w:eastAsia="宋体" w:hint="default"/>
                          <w:sz w:val="21"/>
                          <w:szCs w:val="21"/>
                        </w:rPr>
                        <w:t>重</w:t>
                      </w:r>
                      <w:r>
                        <w:rPr>
                          <w:rFonts w:ascii="宋体" w:hAnsi="宋体" w:cs="宋体" w:eastAsia="宋体" w:hint="default"/>
                          <w:w w:val="100"/>
                          <w:sz w:val="21"/>
                          <w:szCs w:val="21"/>
                        </w:rPr>
                        <w:t> </w:t>
                      </w:r>
                      <w:r>
                        <w:rPr>
                          <w:rFonts w:ascii="宋体" w:hAnsi="宋体" w:cs="宋体" w:eastAsia="宋体" w:hint="default"/>
                          <w:spacing w:val="11"/>
                          <w:sz w:val="21"/>
                          <w:szCs w:val="21"/>
                        </w:rPr>
                        <w:t>大但</w:t>
                      </w:r>
                      <w:r>
                        <w:rPr>
                          <w:rFonts w:ascii="宋体" w:hAnsi="宋体" w:cs="宋体" w:eastAsia="宋体" w:hint="default"/>
                          <w:spacing w:val="-73"/>
                          <w:sz w:val="21"/>
                          <w:szCs w:val="21"/>
                        </w:rPr>
                        <w:t> </w:t>
                      </w:r>
                      <w:r>
                        <w:rPr>
                          <w:rFonts w:ascii="宋体" w:hAnsi="宋体" w:cs="宋体" w:eastAsia="宋体" w:hint="default"/>
                          <w:spacing w:val="16"/>
                          <w:sz w:val="21"/>
                          <w:szCs w:val="21"/>
                        </w:rPr>
                        <w:t>单项计提</w:t>
                      </w:r>
                      <w:r>
                        <w:rPr>
                          <w:rFonts w:ascii="宋体" w:hAnsi="宋体" w:cs="宋体" w:eastAsia="宋体" w:hint="default"/>
                          <w:spacing w:val="-73"/>
                          <w:sz w:val="21"/>
                          <w:szCs w:val="21"/>
                        </w:rPr>
                        <w:t> </w:t>
                      </w:r>
                      <w:r>
                        <w:rPr>
                          <w:rFonts w:ascii="宋体" w:hAnsi="宋体" w:cs="宋体" w:eastAsia="宋体" w:hint="default"/>
                          <w:sz w:val="21"/>
                          <w:szCs w:val="21"/>
                        </w:rPr>
                        <w:t>坏</w:t>
                      </w:r>
                      <w:r>
                        <w:rPr>
                          <w:rFonts w:ascii="宋体" w:hAnsi="宋体" w:cs="宋体" w:eastAsia="宋体" w:hint="default"/>
                          <w:w w:val="100"/>
                          <w:sz w:val="21"/>
                          <w:szCs w:val="21"/>
                        </w:rPr>
                        <w:t> </w:t>
                      </w:r>
                      <w:r>
                        <w:rPr>
                          <w:rFonts w:ascii="宋体" w:hAnsi="宋体" w:cs="宋体" w:eastAsia="宋体" w:hint="default"/>
                          <w:spacing w:val="11"/>
                          <w:sz w:val="21"/>
                          <w:szCs w:val="21"/>
                        </w:rPr>
                        <w:t>账准</w:t>
                      </w:r>
                      <w:r>
                        <w:rPr>
                          <w:rFonts w:ascii="宋体" w:hAnsi="宋体" w:cs="宋体" w:eastAsia="宋体" w:hint="default"/>
                          <w:spacing w:val="-73"/>
                          <w:sz w:val="21"/>
                          <w:szCs w:val="21"/>
                        </w:rPr>
                        <w:t> </w:t>
                      </w:r>
                      <w:r>
                        <w:rPr>
                          <w:rFonts w:ascii="宋体" w:hAnsi="宋体" w:cs="宋体" w:eastAsia="宋体" w:hint="default"/>
                          <w:spacing w:val="16"/>
                          <w:sz w:val="21"/>
                          <w:szCs w:val="21"/>
                        </w:rPr>
                        <w:t>备的其他</w:t>
                      </w:r>
                      <w:r>
                        <w:rPr>
                          <w:rFonts w:ascii="宋体" w:hAnsi="宋体" w:cs="宋体" w:eastAsia="宋体" w:hint="default"/>
                          <w:spacing w:val="-73"/>
                          <w:sz w:val="21"/>
                          <w:szCs w:val="21"/>
                        </w:rPr>
                        <w:t> </w:t>
                      </w:r>
                      <w:r>
                        <w:rPr>
                          <w:rFonts w:ascii="宋体" w:hAnsi="宋体" w:cs="宋体" w:eastAsia="宋体" w:hint="default"/>
                          <w:sz w:val="21"/>
                          <w:szCs w:val="21"/>
                        </w:rPr>
                        <w:t>应</w:t>
                      </w:r>
                      <w:r>
                        <w:rPr>
                          <w:rFonts w:ascii="宋体" w:hAnsi="宋体" w:cs="宋体" w:eastAsia="宋体" w:hint="default"/>
                          <w:w w:val="100"/>
                          <w:sz w:val="21"/>
                          <w:szCs w:val="21"/>
                        </w:rPr>
                        <w:t> </w:t>
                      </w:r>
                      <w:r>
                        <w:rPr>
                          <w:rFonts w:ascii="宋体" w:hAnsi="宋体" w:cs="宋体" w:eastAsia="宋体" w:hint="default"/>
                          <w:sz w:val="21"/>
                          <w:szCs w:val="21"/>
                        </w:rPr>
                        <w:t>收款</w:t>
                      </w:r>
                    </w:p>
                  </w:txbxContent>
                </v:textbox>
                <w10:wrap type="none"/>
              </v:shape>
            </v:group>
            <w10:wrap type="none"/>
          </v:group>
        </w:pict>
      </w:r>
      <w:r>
        <w:rPr>
          <w:rFonts w:ascii="宋体" w:hAnsi="宋体" w:cs="宋体" w:eastAsia="宋体" w:hint="default"/>
        </w:rPr>
        <w:t>2</w:t>
      </w:r>
      <w:r>
        <w:rPr/>
        <w:t>、 其他应收款分类列示</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7"/>
          <w:szCs w:val="17"/>
        </w:rPr>
      </w:pPr>
    </w:p>
    <w:tbl>
      <w:tblPr>
        <w:tblW w:w="0" w:type="auto"/>
        <w:jc w:val="left"/>
        <w:tblInd w:w="2257" w:type="dxa"/>
        <w:tblLayout w:type="fixed"/>
        <w:tblCellMar>
          <w:top w:w="0" w:type="dxa"/>
          <w:left w:w="0" w:type="dxa"/>
          <w:bottom w:w="0" w:type="dxa"/>
          <w:right w:w="0" w:type="dxa"/>
        </w:tblCellMar>
        <w:tblLook w:val="01E0"/>
      </w:tblPr>
      <w:tblGrid>
        <w:gridCol w:w="951"/>
        <w:gridCol w:w="547"/>
        <w:gridCol w:w="890"/>
        <w:gridCol w:w="503"/>
        <w:gridCol w:w="1021"/>
        <w:gridCol w:w="601"/>
        <w:gridCol w:w="831"/>
        <w:gridCol w:w="497"/>
      </w:tblGrid>
      <w:tr>
        <w:trPr>
          <w:trHeight w:val="509" w:hRule="exact"/>
        </w:trPr>
        <w:tc>
          <w:tcPr>
            <w:tcW w:w="951"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8" w:right="0"/>
              <w:jc w:val="left"/>
              <w:rPr>
                <w:rFonts w:ascii="宋体" w:hAnsi="宋体" w:cs="宋体" w:eastAsia="宋体" w:hint="default"/>
                <w:sz w:val="21"/>
                <w:szCs w:val="21"/>
              </w:rPr>
            </w:pPr>
            <w:r>
              <w:rPr>
                <w:rFonts w:ascii="宋体"/>
                <w:sz w:val="21"/>
              </w:rPr>
              <w:t>8,549,1</w:t>
            </w:r>
          </w:p>
        </w:tc>
        <w:tc>
          <w:tcPr>
            <w:tcW w:w="547"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sz w:val="21"/>
              </w:rPr>
              <w:t>478,53</w:t>
            </w:r>
          </w:p>
        </w:tc>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21"/>
              <w:jc w:val="center"/>
              <w:rPr>
                <w:rFonts w:ascii="宋体" w:hAnsi="宋体" w:cs="宋体" w:eastAsia="宋体" w:hint="default"/>
                <w:sz w:val="21"/>
                <w:szCs w:val="21"/>
              </w:rPr>
            </w:pPr>
            <w:r>
              <w:rPr>
                <w:rFonts w:ascii="宋体"/>
                <w:sz w:val="21"/>
              </w:rPr>
              <w:t>5.</w:t>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57" w:right="0"/>
              <w:jc w:val="left"/>
              <w:rPr>
                <w:rFonts w:ascii="宋体" w:hAnsi="宋体" w:cs="宋体" w:eastAsia="宋体" w:hint="default"/>
                <w:sz w:val="21"/>
                <w:szCs w:val="21"/>
              </w:rPr>
            </w:pPr>
            <w:r>
              <w:rPr>
                <w:rFonts w:ascii="宋体"/>
                <w:sz w:val="21"/>
              </w:rPr>
              <w:t>4,945,1</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27" w:right="0"/>
              <w:jc w:val="left"/>
              <w:rPr>
                <w:rFonts w:ascii="宋体" w:hAnsi="宋体" w:cs="宋体" w:eastAsia="宋体" w:hint="default"/>
                <w:sz w:val="21"/>
                <w:szCs w:val="21"/>
              </w:rPr>
            </w:pPr>
            <w:r>
              <w:rPr>
                <w:rFonts w:ascii="宋体"/>
                <w:sz w:val="21"/>
              </w:rPr>
              <w:t>100</w:t>
            </w:r>
          </w:p>
        </w:tc>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1" w:right="0"/>
              <w:jc w:val="center"/>
              <w:rPr>
                <w:rFonts w:ascii="宋体" w:hAnsi="宋体" w:cs="宋体" w:eastAsia="宋体" w:hint="default"/>
                <w:sz w:val="21"/>
                <w:szCs w:val="21"/>
              </w:rPr>
            </w:pPr>
            <w:r>
              <w:rPr>
                <w:rFonts w:ascii="宋体"/>
                <w:sz w:val="21"/>
              </w:rPr>
              <w:t>307,6</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45" w:right="0"/>
              <w:jc w:val="left"/>
              <w:rPr>
                <w:rFonts w:ascii="宋体" w:hAnsi="宋体" w:cs="宋体" w:eastAsia="宋体" w:hint="default"/>
                <w:sz w:val="21"/>
                <w:szCs w:val="21"/>
              </w:rPr>
            </w:pPr>
            <w:r>
              <w:rPr>
                <w:rFonts w:ascii="宋体"/>
                <w:sz w:val="21"/>
              </w:rPr>
              <w:t>6.2</w:t>
            </w:r>
          </w:p>
        </w:tc>
      </w:tr>
      <w:tr>
        <w:trPr>
          <w:trHeight w:val="413" w:hRule="exact"/>
        </w:trPr>
        <w:tc>
          <w:tcPr>
            <w:tcW w:w="951" w:type="dxa"/>
            <w:tcBorders>
              <w:top w:val="nil" w:sz="6" w:space="0" w:color="auto"/>
              <w:left w:val="nil" w:sz="6" w:space="0" w:color="auto"/>
              <w:bottom w:val="nil" w:sz="6" w:space="0" w:color="auto"/>
              <w:right w:val="single" w:sz="4" w:space="0" w:color="000000"/>
            </w:tcBorders>
          </w:tcPr>
          <w:p>
            <w:pPr>
              <w:pStyle w:val="TableParagraph"/>
              <w:spacing w:line="260" w:lineRule="exact"/>
              <w:ind w:left="108" w:right="0"/>
              <w:jc w:val="left"/>
              <w:rPr>
                <w:rFonts w:ascii="宋体" w:hAnsi="宋体" w:cs="宋体" w:eastAsia="宋体" w:hint="default"/>
                <w:sz w:val="21"/>
                <w:szCs w:val="21"/>
              </w:rPr>
            </w:pPr>
            <w:r>
              <w:rPr>
                <w:rFonts w:ascii="宋体"/>
                <w:sz w:val="21"/>
              </w:rPr>
              <w:t>14.21</w:t>
            </w:r>
          </w:p>
        </w:tc>
        <w:tc>
          <w:tcPr>
            <w:tcW w:w="547" w:type="dxa"/>
            <w:tcBorders>
              <w:top w:val="nil" w:sz="6" w:space="0" w:color="auto"/>
              <w:left w:val="single" w:sz="4" w:space="0" w:color="000000"/>
              <w:bottom w:val="nil" w:sz="6" w:space="0" w:color="auto"/>
              <w:right w:val="nil" w:sz="6" w:space="0" w:color="auto"/>
            </w:tcBorders>
          </w:tcPr>
          <w:p>
            <w:pPr>
              <w:pStyle w:val="TableParagraph"/>
              <w:spacing w:line="260" w:lineRule="exact"/>
              <w:ind w:left="103" w:right="0"/>
              <w:jc w:val="left"/>
              <w:rPr>
                <w:rFonts w:ascii="宋体" w:hAnsi="宋体" w:cs="宋体" w:eastAsia="宋体" w:hint="default"/>
                <w:sz w:val="21"/>
                <w:szCs w:val="21"/>
              </w:rPr>
            </w:pPr>
            <w:r>
              <w:rPr>
                <w:rFonts w:ascii="宋体"/>
                <w:sz w:val="21"/>
              </w:rPr>
              <w:t>.00</w:t>
            </w:r>
          </w:p>
        </w:tc>
        <w:tc>
          <w:tcPr>
            <w:tcW w:w="890" w:type="dxa"/>
            <w:tcBorders>
              <w:top w:val="nil" w:sz="6" w:space="0" w:color="auto"/>
              <w:left w:val="nil" w:sz="6" w:space="0" w:color="auto"/>
              <w:bottom w:val="nil" w:sz="6" w:space="0" w:color="auto"/>
              <w:right w:val="nil" w:sz="6" w:space="0" w:color="auto"/>
            </w:tcBorders>
          </w:tcPr>
          <w:p>
            <w:pPr>
              <w:pStyle w:val="TableParagraph"/>
              <w:spacing w:line="260" w:lineRule="exact"/>
              <w:ind w:left="122" w:right="0"/>
              <w:jc w:val="left"/>
              <w:rPr>
                <w:rFonts w:ascii="宋体" w:hAnsi="宋体" w:cs="宋体" w:eastAsia="宋体" w:hint="default"/>
                <w:sz w:val="21"/>
                <w:szCs w:val="21"/>
              </w:rPr>
            </w:pPr>
            <w:r>
              <w:rPr>
                <w:rFonts w:ascii="宋体"/>
                <w:sz w:val="21"/>
              </w:rPr>
              <w:t>6.32</w:t>
            </w:r>
          </w:p>
        </w:tc>
        <w:tc>
          <w:tcPr>
            <w:tcW w:w="503" w:type="dxa"/>
            <w:tcBorders>
              <w:top w:val="nil" w:sz="6" w:space="0" w:color="auto"/>
              <w:left w:val="nil" w:sz="6" w:space="0" w:color="auto"/>
              <w:bottom w:val="nil" w:sz="6" w:space="0" w:color="auto"/>
              <w:right w:val="nil" w:sz="6" w:space="0" w:color="auto"/>
            </w:tcBorders>
          </w:tcPr>
          <w:p>
            <w:pPr>
              <w:pStyle w:val="TableParagraph"/>
              <w:spacing w:line="260" w:lineRule="exact"/>
              <w:ind w:right="21"/>
              <w:jc w:val="center"/>
              <w:rPr>
                <w:rFonts w:ascii="宋体" w:hAnsi="宋体" w:cs="宋体" w:eastAsia="宋体" w:hint="default"/>
                <w:sz w:val="21"/>
                <w:szCs w:val="21"/>
              </w:rPr>
            </w:pPr>
            <w:r>
              <w:rPr>
                <w:rFonts w:ascii="宋体"/>
                <w:sz w:val="21"/>
              </w:rPr>
              <w:t>60</w:t>
            </w:r>
          </w:p>
        </w:tc>
        <w:tc>
          <w:tcPr>
            <w:tcW w:w="1021" w:type="dxa"/>
            <w:tcBorders>
              <w:top w:val="nil" w:sz="6" w:space="0" w:color="auto"/>
              <w:left w:val="nil" w:sz="6" w:space="0" w:color="auto"/>
              <w:bottom w:val="nil" w:sz="6" w:space="0" w:color="auto"/>
              <w:right w:val="nil" w:sz="6" w:space="0" w:color="auto"/>
            </w:tcBorders>
          </w:tcPr>
          <w:p>
            <w:pPr>
              <w:pStyle w:val="TableParagraph"/>
              <w:spacing w:line="260" w:lineRule="exact"/>
              <w:ind w:left="157" w:right="0"/>
              <w:jc w:val="left"/>
              <w:rPr>
                <w:rFonts w:ascii="宋体" w:hAnsi="宋体" w:cs="宋体" w:eastAsia="宋体" w:hint="default"/>
                <w:sz w:val="21"/>
                <w:szCs w:val="21"/>
              </w:rPr>
            </w:pPr>
            <w:r>
              <w:rPr>
                <w:rFonts w:ascii="宋体"/>
                <w:sz w:val="21"/>
              </w:rPr>
              <w:t>14.35</w:t>
            </w:r>
          </w:p>
        </w:tc>
        <w:tc>
          <w:tcPr>
            <w:tcW w:w="601" w:type="dxa"/>
            <w:tcBorders>
              <w:top w:val="nil" w:sz="6" w:space="0" w:color="auto"/>
              <w:left w:val="nil" w:sz="6" w:space="0" w:color="auto"/>
              <w:bottom w:val="nil" w:sz="6" w:space="0" w:color="auto"/>
              <w:right w:val="nil" w:sz="6" w:space="0" w:color="auto"/>
            </w:tcBorders>
          </w:tcPr>
          <w:p>
            <w:pPr>
              <w:pStyle w:val="TableParagraph"/>
              <w:spacing w:line="260" w:lineRule="exact"/>
              <w:ind w:left="127" w:right="0"/>
              <w:jc w:val="left"/>
              <w:rPr>
                <w:rFonts w:ascii="宋体" w:hAnsi="宋体" w:cs="宋体" w:eastAsia="宋体" w:hint="default"/>
                <w:sz w:val="21"/>
                <w:szCs w:val="21"/>
              </w:rPr>
            </w:pPr>
            <w:r>
              <w:rPr>
                <w:rFonts w:ascii="宋体"/>
                <w:sz w:val="21"/>
              </w:rPr>
              <w:t>.00</w:t>
            </w:r>
          </w:p>
        </w:tc>
        <w:tc>
          <w:tcPr>
            <w:tcW w:w="831" w:type="dxa"/>
            <w:tcBorders>
              <w:top w:val="nil" w:sz="6" w:space="0" w:color="auto"/>
              <w:left w:val="nil" w:sz="6" w:space="0" w:color="auto"/>
              <w:bottom w:val="nil" w:sz="6" w:space="0" w:color="auto"/>
              <w:right w:val="nil" w:sz="6" w:space="0" w:color="auto"/>
            </w:tcBorders>
          </w:tcPr>
          <w:p>
            <w:pPr>
              <w:pStyle w:val="TableParagraph"/>
              <w:spacing w:line="260" w:lineRule="exact"/>
              <w:ind w:left="11" w:right="0"/>
              <w:jc w:val="center"/>
              <w:rPr>
                <w:rFonts w:ascii="宋体" w:hAnsi="宋体" w:cs="宋体" w:eastAsia="宋体" w:hint="default"/>
                <w:sz w:val="21"/>
                <w:szCs w:val="21"/>
              </w:rPr>
            </w:pPr>
            <w:r>
              <w:rPr>
                <w:rFonts w:ascii="宋体"/>
                <w:sz w:val="21"/>
              </w:rPr>
              <w:t>59.73</w:t>
            </w:r>
          </w:p>
        </w:tc>
        <w:tc>
          <w:tcPr>
            <w:tcW w:w="497" w:type="dxa"/>
            <w:tcBorders>
              <w:top w:val="nil" w:sz="6" w:space="0" w:color="auto"/>
              <w:left w:val="nil" w:sz="6" w:space="0" w:color="auto"/>
              <w:bottom w:val="nil" w:sz="6" w:space="0" w:color="auto"/>
              <w:right w:val="nil" w:sz="6" w:space="0" w:color="auto"/>
            </w:tcBorders>
          </w:tcPr>
          <w:p>
            <w:pPr>
              <w:pStyle w:val="TableParagraph"/>
              <w:spacing w:line="260" w:lineRule="exact"/>
              <w:ind w:left="145" w:right="0"/>
              <w:jc w:val="left"/>
              <w:rPr>
                <w:rFonts w:ascii="宋体" w:hAnsi="宋体" w:cs="宋体" w:eastAsia="宋体" w:hint="default"/>
                <w:sz w:val="21"/>
                <w:szCs w:val="21"/>
              </w:rPr>
            </w:pPr>
            <w:r>
              <w:rPr>
                <w:rFonts w:ascii="宋体"/>
                <w:w w:val="100"/>
                <w:sz w:val="21"/>
              </w:rPr>
              <w:t>2</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7"/>
          <w:szCs w:val="17"/>
        </w:rPr>
      </w:pPr>
    </w:p>
    <w:tbl>
      <w:tblPr>
        <w:tblW w:w="0" w:type="auto"/>
        <w:jc w:val="left"/>
        <w:tblInd w:w="489" w:type="dxa"/>
        <w:tblLayout w:type="fixed"/>
        <w:tblCellMar>
          <w:top w:w="0" w:type="dxa"/>
          <w:left w:w="0" w:type="dxa"/>
          <w:bottom w:w="0" w:type="dxa"/>
          <w:right w:w="0" w:type="dxa"/>
        </w:tblCellMar>
        <w:tblLook w:val="01E0"/>
      </w:tblPr>
      <w:tblGrid>
        <w:gridCol w:w="456"/>
        <w:gridCol w:w="1312"/>
        <w:gridCol w:w="951"/>
        <w:gridCol w:w="562"/>
        <w:gridCol w:w="902"/>
        <w:gridCol w:w="526"/>
        <w:gridCol w:w="991"/>
        <w:gridCol w:w="631"/>
        <w:gridCol w:w="819"/>
        <w:gridCol w:w="460"/>
      </w:tblGrid>
      <w:tr>
        <w:trPr>
          <w:trHeight w:val="260" w:hRule="exact"/>
        </w:trPr>
        <w:tc>
          <w:tcPr>
            <w:tcW w:w="456" w:type="dxa"/>
            <w:tcBorders>
              <w:top w:val="nil" w:sz="6" w:space="0" w:color="auto"/>
              <w:left w:val="nil" w:sz="6" w:space="0" w:color="auto"/>
              <w:bottom w:val="nil" w:sz="6" w:space="0" w:color="auto"/>
              <w:right w:val="nil" w:sz="6" w:space="0" w:color="auto"/>
            </w:tcBorders>
          </w:tcPr>
          <w:p>
            <w:pPr>
              <w:pStyle w:val="TableParagraph"/>
              <w:spacing w:line="211" w:lineRule="exact"/>
              <w:ind w:left="35" w:right="0"/>
              <w:jc w:val="left"/>
              <w:rPr>
                <w:rFonts w:ascii="宋体" w:hAnsi="宋体" w:cs="宋体" w:eastAsia="宋体" w:hint="default"/>
                <w:sz w:val="21"/>
                <w:szCs w:val="21"/>
              </w:rPr>
            </w:pPr>
            <w:r>
              <w:rPr>
                <w:rFonts w:ascii="宋体" w:hAnsi="宋体" w:cs="宋体" w:eastAsia="宋体" w:hint="default"/>
                <w:w w:val="100"/>
                <w:sz w:val="21"/>
                <w:szCs w:val="21"/>
              </w:rPr>
              <w:t>合</w:t>
            </w:r>
          </w:p>
        </w:tc>
        <w:tc>
          <w:tcPr>
            <w:tcW w:w="1312" w:type="dxa"/>
            <w:tcBorders>
              <w:top w:val="nil" w:sz="6" w:space="0" w:color="auto"/>
              <w:left w:val="nil" w:sz="6" w:space="0" w:color="auto"/>
              <w:bottom w:val="nil" w:sz="6" w:space="0" w:color="auto"/>
              <w:right w:val="single" w:sz="4" w:space="0" w:color="000000"/>
            </w:tcBorders>
          </w:tcPr>
          <w:p>
            <w:pPr>
              <w:pStyle w:val="TableParagraph"/>
              <w:spacing w:line="211" w:lineRule="exact"/>
              <w:ind w:left="209" w:right="0"/>
              <w:jc w:val="left"/>
              <w:rPr>
                <w:rFonts w:ascii="宋体" w:hAnsi="宋体" w:cs="宋体" w:eastAsia="宋体" w:hint="default"/>
                <w:sz w:val="21"/>
                <w:szCs w:val="21"/>
              </w:rPr>
            </w:pPr>
            <w:r>
              <w:rPr>
                <w:rFonts w:ascii="宋体" w:hAnsi="宋体" w:cs="宋体" w:eastAsia="宋体" w:hint="default"/>
                <w:w w:val="100"/>
                <w:sz w:val="21"/>
                <w:szCs w:val="21"/>
              </w:rPr>
              <w:t>计</w:t>
            </w:r>
          </w:p>
        </w:tc>
        <w:tc>
          <w:tcPr>
            <w:tcW w:w="951" w:type="dxa"/>
            <w:tcBorders>
              <w:top w:val="nil" w:sz="6" w:space="0" w:color="auto"/>
              <w:left w:val="single" w:sz="4" w:space="0" w:color="000000"/>
              <w:bottom w:val="nil" w:sz="6" w:space="0" w:color="auto"/>
              <w:right w:val="nil" w:sz="6" w:space="0" w:color="auto"/>
            </w:tcBorders>
          </w:tcPr>
          <w:p>
            <w:pPr>
              <w:pStyle w:val="TableParagraph"/>
              <w:spacing w:line="211" w:lineRule="exact"/>
              <w:ind w:left="103" w:right="0"/>
              <w:jc w:val="left"/>
              <w:rPr>
                <w:rFonts w:ascii="宋体" w:hAnsi="宋体" w:cs="宋体" w:eastAsia="宋体" w:hint="default"/>
                <w:sz w:val="21"/>
                <w:szCs w:val="21"/>
              </w:rPr>
            </w:pPr>
            <w:r>
              <w:rPr>
                <w:rFonts w:ascii="宋体"/>
                <w:sz w:val="21"/>
              </w:rPr>
              <w:t>8,549,1</w:t>
            </w:r>
          </w:p>
        </w:tc>
        <w:tc>
          <w:tcPr>
            <w:tcW w:w="562" w:type="dxa"/>
            <w:tcBorders>
              <w:top w:val="nil" w:sz="6" w:space="0" w:color="auto"/>
              <w:left w:val="nil" w:sz="6" w:space="0" w:color="auto"/>
              <w:bottom w:val="nil" w:sz="6" w:space="0" w:color="auto"/>
              <w:right w:val="nil" w:sz="6" w:space="0" w:color="auto"/>
            </w:tcBorders>
          </w:tcPr>
          <w:p>
            <w:pPr>
              <w:pStyle w:val="TableParagraph"/>
              <w:spacing w:line="211" w:lineRule="exact"/>
              <w:ind w:left="108" w:right="0"/>
              <w:jc w:val="left"/>
              <w:rPr>
                <w:rFonts w:ascii="宋体" w:hAnsi="宋体" w:cs="宋体" w:eastAsia="宋体" w:hint="default"/>
                <w:sz w:val="21"/>
                <w:szCs w:val="21"/>
              </w:rPr>
            </w:pPr>
            <w:r>
              <w:rPr>
                <w:rFonts w:ascii="宋体"/>
                <w:sz w:val="21"/>
              </w:rPr>
              <w:t>100</w:t>
            </w:r>
          </w:p>
        </w:tc>
        <w:tc>
          <w:tcPr>
            <w:tcW w:w="902"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478,53</w:t>
            </w:r>
          </w:p>
        </w:tc>
        <w:tc>
          <w:tcPr>
            <w:tcW w:w="526" w:type="dxa"/>
            <w:tcBorders>
              <w:top w:val="nil" w:sz="6" w:space="0" w:color="auto"/>
              <w:left w:val="nil" w:sz="6" w:space="0" w:color="auto"/>
              <w:bottom w:val="nil" w:sz="6" w:space="0" w:color="auto"/>
              <w:right w:val="nil" w:sz="6" w:space="0" w:color="auto"/>
            </w:tcBorders>
          </w:tcPr>
          <w:p>
            <w:pPr>
              <w:pStyle w:val="TableParagraph"/>
              <w:spacing w:line="211" w:lineRule="exact"/>
              <w:ind w:left="108" w:right="0"/>
              <w:jc w:val="left"/>
              <w:rPr>
                <w:rFonts w:ascii="宋体" w:hAnsi="宋体" w:cs="宋体" w:eastAsia="宋体" w:hint="default"/>
                <w:sz w:val="21"/>
                <w:szCs w:val="21"/>
              </w:rPr>
            </w:pPr>
            <w:r>
              <w:rPr>
                <w:rFonts w:ascii="宋体"/>
                <w:sz w:val="21"/>
              </w:rPr>
              <w:t>5.</w:t>
            </w:r>
          </w:p>
        </w:tc>
        <w:tc>
          <w:tcPr>
            <w:tcW w:w="991"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4,945,1</w:t>
            </w:r>
          </w:p>
        </w:tc>
        <w:tc>
          <w:tcPr>
            <w:tcW w:w="631"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100</w:t>
            </w:r>
          </w:p>
        </w:tc>
        <w:tc>
          <w:tcPr>
            <w:tcW w:w="819"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307,6</w:t>
            </w:r>
          </w:p>
        </w:tc>
        <w:tc>
          <w:tcPr>
            <w:tcW w:w="460" w:type="dxa"/>
            <w:tcBorders>
              <w:top w:val="nil" w:sz="6" w:space="0" w:color="auto"/>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sz w:val="21"/>
              </w:rPr>
              <w:t>6.2</w:t>
            </w:r>
          </w:p>
        </w:tc>
      </w:tr>
      <w:tr>
        <w:trPr>
          <w:trHeight w:val="368" w:hRule="exact"/>
        </w:trPr>
        <w:tc>
          <w:tcPr>
            <w:tcW w:w="456" w:type="dxa"/>
            <w:tcBorders>
              <w:top w:val="nil" w:sz="6" w:space="0" w:color="auto"/>
              <w:left w:val="nil" w:sz="6" w:space="0" w:color="auto"/>
              <w:bottom w:val="single" w:sz="12" w:space="0" w:color="000000"/>
              <w:right w:val="nil" w:sz="6" w:space="0" w:color="auto"/>
            </w:tcBorders>
          </w:tcPr>
          <w:p>
            <w:pPr/>
          </w:p>
        </w:tc>
        <w:tc>
          <w:tcPr>
            <w:tcW w:w="1312" w:type="dxa"/>
            <w:tcBorders>
              <w:top w:val="nil" w:sz="6" w:space="0" w:color="auto"/>
              <w:left w:val="nil" w:sz="6" w:space="0" w:color="auto"/>
              <w:bottom w:val="single" w:sz="12" w:space="0" w:color="000000"/>
              <w:right w:val="single" w:sz="4" w:space="0" w:color="000000"/>
            </w:tcBorders>
          </w:tcPr>
          <w:p>
            <w:pPr/>
          </w:p>
        </w:tc>
        <w:tc>
          <w:tcPr>
            <w:tcW w:w="951" w:type="dxa"/>
            <w:tcBorders>
              <w:top w:val="nil" w:sz="6" w:space="0" w:color="auto"/>
              <w:left w:val="single" w:sz="4" w:space="0" w:color="000000"/>
              <w:bottom w:val="single" w:sz="12" w:space="0" w:color="000000"/>
              <w:right w:val="nil" w:sz="6" w:space="0" w:color="auto"/>
            </w:tcBorders>
          </w:tcPr>
          <w:p>
            <w:pPr>
              <w:pStyle w:val="TableParagraph"/>
              <w:spacing w:line="260" w:lineRule="exact"/>
              <w:ind w:left="103" w:right="0"/>
              <w:jc w:val="left"/>
              <w:rPr>
                <w:rFonts w:ascii="宋体" w:hAnsi="宋体" w:cs="宋体" w:eastAsia="宋体" w:hint="default"/>
                <w:sz w:val="21"/>
                <w:szCs w:val="21"/>
              </w:rPr>
            </w:pPr>
            <w:r>
              <w:rPr>
                <w:rFonts w:ascii="宋体"/>
                <w:sz w:val="21"/>
              </w:rPr>
              <w:t>14.21</w:t>
            </w:r>
          </w:p>
        </w:tc>
        <w:tc>
          <w:tcPr>
            <w:tcW w:w="562" w:type="dxa"/>
            <w:tcBorders>
              <w:top w:val="nil" w:sz="6" w:space="0" w:color="auto"/>
              <w:left w:val="nil" w:sz="6" w:space="0" w:color="auto"/>
              <w:bottom w:val="single" w:sz="12" w:space="0" w:color="000000"/>
              <w:right w:val="nil" w:sz="6" w:space="0" w:color="auto"/>
            </w:tcBorders>
          </w:tcPr>
          <w:p>
            <w:pPr>
              <w:pStyle w:val="TableParagraph"/>
              <w:spacing w:line="260" w:lineRule="exact"/>
              <w:ind w:left="108" w:right="0"/>
              <w:jc w:val="left"/>
              <w:rPr>
                <w:rFonts w:ascii="宋体" w:hAnsi="宋体" w:cs="宋体" w:eastAsia="宋体" w:hint="default"/>
                <w:sz w:val="21"/>
                <w:szCs w:val="21"/>
              </w:rPr>
            </w:pPr>
            <w:r>
              <w:rPr>
                <w:rFonts w:ascii="宋体"/>
                <w:sz w:val="21"/>
              </w:rPr>
              <w:t>.00</w:t>
            </w:r>
          </w:p>
        </w:tc>
        <w:tc>
          <w:tcPr>
            <w:tcW w:w="902" w:type="dxa"/>
            <w:tcBorders>
              <w:top w:val="nil" w:sz="6" w:space="0" w:color="auto"/>
              <w:left w:val="nil" w:sz="6" w:space="0" w:color="auto"/>
              <w:bottom w:val="single" w:sz="12" w:space="0" w:color="000000"/>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sz w:val="21"/>
              </w:rPr>
              <w:t>6.32</w:t>
            </w:r>
          </w:p>
        </w:tc>
        <w:tc>
          <w:tcPr>
            <w:tcW w:w="526" w:type="dxa"/>
            <w:tcBorders>
              <w:top w:val="nil" w:sz="6" w:space="0" w:color="auto"/>
              <w:left w:val="nil" w:sz="6" w:space="0" w:color="auto"/>
              <w:bottom w:val="single" w:sz="12" w:space="0" w:color="000000"/>
              <w:right w:val="nil" w:sz="6" w:space="0" w:color="auto"/>
            </w:tcBorders>
          </w:tcPr>
          <w:p>
            <w:pPr>
              <w:pStyle w:val="TableParagraph"/>
              <w:spacing w:line="260" w:lineRule="exact"/>
              <w:ind w:left="108" w:right="0"/>
              <w:jc w:val="left"/>
              <w:rPr>
                <w:rFonts w:ascii="宋体" w:hAnsi="宋体" w:cs="宋体" w:eastAsia="宋体" w:hint="default"/>
                <w:sz w:val="21"/>
                <w:szCs w:val="21"/>
              </w:rPr>
            </w:pPr>
            <w:r>
              <w:rPr>
                <w:rFonts w:ascii="宋体"/>
                <w:sz w:val="21"/>
              </w:rPr>
              <w:t>60</w:t>
            </w:r>
          </w:p>
        </w:tc>
        <w:tc>
          <w:tcPr>
            <w:tcW w:w="991" w:type="dxa"/>
            <w:tcBorders>
              <w:top w:val="nil" w:sz="6" w:space="0" w:color="auto"/>
              <w:left w:val="nil" w:sz="6" w:space="0" w:color="auto"/>
              <w:bottom w:val="single" w:sz="12" w:space="0" w:color="000000"/>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sz w:val="21"/>
              </w:rPr>
              <w:t>14.35</w:t>
            </w:r>
          </w:p>
        </w:tc>
        <w:tc>
          <w:tcPr>
            <w:tcW w:w="631" w:type="dxa"/>
            <w:tcBorders>
              <w:top w:val="nil" w:sz="6" w:space="0" w:color="auto"/>
              <w:left w:val="nil" w:sz="6" w:space="0" w:color="auto"/>
              <w:bottom w:val="single" w:sz="12" w:space="0" w:color="000000"/>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sz w:val="21"/>
              </w:rPr>
              <w:t>.00</w:t>
            </w:r>
          </w:p>
        </w:tc>
        <w:tc>
          <w:tcPr>
            <w:tcW w:w="819" w:type="dxa"/>
            <w:tcBorders>
              <w:top w:val="nil" w:sz="6" w:space="0" w:color="auto"/>
              <w:left w:val="nil" w:sz="6" w:space="0" w:color="auto"/>
              <w:bottom w:val="single" w:sz="12" w:space="0" w:color="000000"/>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sz w:val="21"/>
              </w:rPr>
              <w:t>59.73</w:t>
            </w:r>
          </w:p>
        </w:tc>
        <w:tc>
          <w:tcPr>
            <w:tcW w:w="460" w:type="dxa"/>
            <w:tcBorders>
              <w:top w:val="nil" w:sz="6" w:space="0" w:color="auto"/>
              <w:left w:val="nil" w:sz="6" w:space="0" w:color="auto"/>
              <w:bottom w:val="single" w:sz="12" w:space="0" w:color="000000"/>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w w:val="100"/>
                <w:sz w:val="21"/>
              </w:rPr>
              <w:t>2</w:t>
            </w:r>
          </w:p>
        </w:tc>
      </w:tr>
    </w:tbl>
    <w:p>
      <w:pPr>
        <w:spacing w:line="240" w:lineRule="auto" w:before="0"/>
        <w:rPr>
          <w:rFonts w:ascii="宋体" w:hAnsi="宋体" w:cs="宋体" w:eastAsia="宋体" w:hint="default"/>
          <w:b/>
          <w:bCs/>
          <w:sz w:val="20"/>
          <w:szCs w:val="20"/>
        </w:rPr>
      </w:pPr>
    </w:p>
    <w:p>
      <w:pPr>
        <w:spacing w:line="376" w:lineRule="auto" w:before="179"/>
        <w:ind w:left="560" w:right="3171" w:hanging="420"/>
        <w:jc w:val="left"/>
        <w:rPr>
          <w:rFonts w:ascii="宋体" w:hAnsi="宋体" w:cs="宋体" w:eastAsia="宋体" w:hint="default"/>
          <w:sz w:val="21"/>
          <w:szCs w:val="21"/>
        </w:rPr>
      </w:pPr>
      <w:r>
        <w:rPr/>
        <w:pict>
          <v:group style="position:absolute;margin-left:102.860001pt;margin-top:48.713676pt;width:388.9pt;height:256.95pt;mso-position-horizontal-relative:page;mso-position-vertical-relative:paragraph;z-index:-1330072" coordorigin="2057,974" coordsize="7778,5139">
            <v:group style="position:absolute;left:2086;top:989;width:1592;height:2" coordorigin="2086,989" coordsize="1592,2">
              <v:shape style="position:absolute;left:2086;top:989;width:1592;height:2" coordorigin="2086,989" coordsize="1592,0" path="m2086,989l3677,989e" filled="false" stroked="true" strokeweight="1.44pt" strokecolor="#000000">
                <v:path arrowok="t"/>
              </v:shape>
              <v:shape style="position:absolute;left:3677;top:1003;width:10;height:2" type="#_x0000_t75" stroked="false">
                <v:imagedata r:id="rId654" o:title=""/>
              </v:shape>
            </v:group>
            <v:group style="position:absolute;left:3677;top:989;width:29;height:2" coordorigin="3677,989" coordsize="29,2">
              <v:shape style="position:absolute;left:3677;top:989;width:29;height:2" coordorigin="3677,989" coordsize="29,0" path="m3677,989l3706,989e" filled="false" stroked="true" strokeweight="1.44pt" strokecolor="#000000">
                <v:path arrowok="t"/>
              </v:shape>
            </v:group>
            <v:group style="position:absolute;left:3706;top:989;width:3013;height:2" coordorigin="3706,989" coordsize="3013,2">
              <v:shape style="position:absolute;left:3706;top:989;width:3013;height:2" coordorigin="3706,989" coordsize="3013,0" path="m3706,989l6719,989e" filled="false" stroked="true" strokeweight="1.44pt" strokecolor="#000000">
                <v:path arrowok="t"/>
              </v:shape>
              <v:shape style="position:absolute;left:6719;top:1003;width:10;height:2" type="#_x0000_t75" stroked="false">
                <v:imagedata r:id="rId654" o:title=""/>
              </v:shape>
            </v:group>
            <v:group style="position:absolute;left:6719;top:989;width:29;height:2" coordorigin="6719,989" coordsize="29,2">
              <v:shape style="position:absolute;left:6719;top:989;width:29;height:2" coordorigin="6719,989" coordsize="29,0" path="m6719,989l6748,989e" filled="false" stroked="true" strokeweight="1.44pt" strokecolor="#000000">
                <v:path arrowok="t"/>
              </v:shape>
            </v:group>
            <v:group style="position:absolute;left:6748;top:989;width:3073;height:2" coordorigin="6748,989" coordsize="3073,2">
              <v:shape style="position:absolute;left:6748;top:989;width:3073;height:2" coordorigin="6748,989" coordsize="3073,0" path="m6748,989l9820,989e" filled="false" stroked="true" strokeweight="1.44pt" strokecolor="#000000">
                <v:path arrowok="t"/>
              </v:shape>
            </v:group>
            <v:group style="position:absolute;left:3677;top:1005;width:10;height:20" coordorigin="3677,1005" coordsize="10,20">
              <v:shape style="position:absolute;left:3677;top:1005;width:10;height:20" coordorigin="3677,1005" coordsize="10,20" path="m3677,1025l3687,1025,3687,1005,3677,1005,3677,1025xe" filled="true" fillcolor="#000000" stroked="false">
                <v:path arrowok="t"/>
                <v:fill type="solid"/>
              </v:shape>
            </v:group>
            <v:group style="position:absolute;left:3677;top:1025;width:10;height:20" coordorigin="3677,1025" coordsize="10,20">
              <v:shape style="position:absolute;left:3677;top:1025;width:10;height:20" coordorigin="3677,1025" coordsize="10,20" path="m3677,1044l3687,1044,3687,1025,3677,1025,3677,1044xe" filled="true" fillcolor="#000000" stroked="false">
                <v:path arrowok="t"/>
                <v:fill type="solid"/>
              </v:shape>
            </v:group>
            <v:group style="position:absolute;left:3677;top:1044;width:10;height:20" coordorigin="3677,1044" coordsize="10,20">
              <v:shape style="position:absolute;left:3677;top:1044;width:10;height:20" coordorigin="3677,1044" coordsize="10,20" path="m3677,1063l3687,1063,3687,1044,3677,1044,3677,1063xe" filled="true" fillcolor="#000000" stroked="false">
                <v:path arrowok="t"/>
                <v:fill type="solid"/>
              </v:shape>
            </v:group>
            <v:group style="position:absolute;left:3677;top:1063;width:10;height:20" coordorigin="3677,1063" coordsize="10,20">
              <v:shape style="position:absolute;left:3677;top:1063;width:10;height:20" coordorigin="3677,1063" coordsize="10,20" path="m3677,1082l3687,1082,3687,1063,3677,1063,3677,1082xe" filled="true" fillcolor="#000000" stroked="false">
                <v:path arrowok="t"/>
                <v:fill type="solid"/>
              </v:shape>
            </v:group>
            <v:group style="position:absolute;left:3677;top:1082;width:10;height:20" coordorigin="3677,1082" coordsize="10,20">
              <v:shape style="position:absolute;left:3677;top:1082;width:10;height:20" coordorigin="3677,1082" coordsize="10,20" path="m3677,1101l3687,1101,3687,1082,3677,1082,3677,1101xe" filled="true" fillcolor="#000000" stroked="false">
                <v:path arrowok="t"/>
                <v:fill type="solid"/>
              </v:shape>
            </v:group>
            <v:group style="position:absolute;left:3677;top:1101;width:10;height:20" coordorigin="3677,1101" coordsize="10,20">
              <v:shape style="position:absolute;left:3677;top:1101;width:10;height:20" coordorigin="3677,1101" coordsize="10,20" path="m3677,1121l3687,1121,3687,1101,3677,1101,3677,1121xe" filled="true" fillcolor="#000000" stroked="false">
                <v:path arrowok="t"/>
                <v:fill type="solid"/>
              </v:shape>
            </v:group>
            <v:group style="position:absolute;left:3677;top:1121;width:10;height:20" coordorigin="3677,1121" coordsize="10,20">
              <v:shape style="position:absolute;left:3677;top:1121;width:10;height:20" coordorigin="3677,1121" coordsize="10,20" path="m3677,1140l3687,1140,3687,1121,3677,1121,3677,1140xe" filled="true" fillcolor="#000000" stroked="false">
                <v:path arrowok="t"/>
                <v:fill type="solid"/>
              </v:shape>
            </v:group>
            <v:group style="position:absolute;left:3677;top:1140;width:10;height:20" coordorigin="3677,1140" coordsize="10,20">
              <v:shape style="position:absolute;left:3677;top:1140;width:10;height:20" coordorigin="3677,1140" coordsize="10,20" path="m3677,1159l3687,1159,3687,1140,3677,1140,3677,1159xe" filled="true" fillcolor="#000000" stroked="false">
                <v:path arrowok="t"/>
                <v:fill type="solid"/>
              </v:shape>
            </v:group>
            <v:group style="position:absolute;left:3677;top:1159;width:10;height:20" coordorigin="3677,1159" coordsize="10,20">
              <v:shape style="position:absolute;left:3677;top:1159;width:10;height:20" coordorigin="3677,1159" coordsize="10,20" path="m3677,1178l3687,1178,3687,1159,3677,1159,3677,1178xe" filled="true" fillcolor="#000000" stroked="false">
                <v:path arrowok="t"/>
                <v:fill type="solid"/>
              </v:shape>
            </v:group>
            <v:group style="position:absolute;left:3677;top:1178;width:10;height:20" coordorigin="3677,1178" coordsize="10,20">
              <v:shape style="position:absolute;left:3677;top:1178;width:10;height:20" coordorigin="3677,1178" coordsize="10,20" path="m3677,1197l3687,1197,3687,1178,3677,1178,3677,1197xe" filled="true" fillcolor="#000000" stroked="false">
                <v:path arrowok="t"/>
                <v:fill type="solid"/>
              </v:shape>
            </v:group>
            <v:group style="position:absolute;left:3677;top:1197;width:10;height:20" coordorigin="3677,1197" coordsize="10,20">
              <v:shape style="position:absolute;left:3677;top:1197;width:10;height:20" coordorigin="3677,1197" coordsize="10,20" path="m3677,1217l3687,1217,3687,1197,3677,1197,3677,1217xe" filled="true" fillcolor="#000000" stroked="false">
                <v:path arrowok="t"/>
                <v:fill type="solid"/>
              </v:shape>
            </v:group>
            <v:group style="position:absolute;left:3677;top:1217;width:10;height:20" coordorigin="3677,1217" coordsize="10,20">
              <v:shape style="position:absolute;left:3677;top:1217;width:10;height:20" coordorigin="3677,1217" coordsize="10,20" path="m3677,1236l3687,1236,3687,1217,3677,1217,3677,1236xe" filled="true" fillcolor="#000000" stroked="false">
                <v:path arrowok="t"/>
                <v:fill type="solid"/>
              </v:shape>
            </v:group>
            <v:group style="position:absolute;left:3677;top:1236;width:10;height:20" coordorigin="3677,1236" coordsize="10,20">
              <v:shape style="position:absolute;left:3677;top:1236;width:10;height:20" coordorigin="3677,1236" coordsize="10,20" path="m3677,1255l3687,1255,3687,1236,3677,1236,3677,1255xe" filled="true" fillcolor="#000000" stroked="false">
                <v:path arrowok="t"/>
                <v:fill type="solid"/>
              </v:shape>
            </v:group>
            <v:group style="position:absolute;left:3677;top:1255;width:10;height:20" coordorigin="3677,1255" coordsize="10,20">
              <v:shape style="position:absolute;left:3677;top:1255;width:10;height:20" coordorigin="3677,1255" coordsize="10,20" path="m3677,1274l3687,1274,3687,1255,3677,1255,3677,1274xe" filled="true" fillcolor="#000000" stroked="false">
                <v:path arrowok="t"/>
                <v:fill type="solid"/>
              </v:shape>
            </v:group>
            <v:group style="position:absolute;left:3677;top:1274;width:10;height:20" coordorigin="3677,1274" coordsize="10,20">
              <v:shape style="position:absolute;left:3677;top:1274;width:10;height:20" coordorigin="3677,1274" coordsize="10,20" path="m3677,1293l3687,1293,3687,1274,3677,1274,3677,1293xe" filled="true" fillcolor="#000000" stroked="false">
                <v:path arrowok="t"/>
                <v:fill type="solid"/>
              </v:shape>
            </v:group>
            <v:group style="position:absolute;left:3677;top:1293;width:10;height:20" coordorigin="3677,1293" coordsize="10,20">
              <v:shape style="position:absolute;left:3677;top:1293;width:10;height:20" coordorigin="3677,1293" coordsize="10,20" path="m3677,1313l3687,1313,3687,1293,3677,1293,3677,1313xe" filled="true" fillcolor="#000000" stroked="false">
                <v:path arrowok="t"/>
                <v:fill type="solid"/>
              </v:shape>
            </v:group>
            <v:group style="position:absolute;left:3677;top:1313;width:10;height:20" coordorigin="3677,1313" coordsize="10,20">
              <v:shape style="position:absolute;left:3677;top:1313;width:10;height:20" coordorigin="3677,1313" coordsize="10,20" path="m3677,1332l3687,1332,3687,1313,3677,1313,3677,1332xe" filled="true" fillcolor="#000000" stroked="false">
                <v:path arrowok="t"/>
                <v:fill type="solid"/>
              </v:shape>
            </v:group>
            <v:group style="position:absolute;left:3677;top:1332;width:10;height:20" coordorigin="3677,1332" coordsize="10,20">
              <v:shape style="position:absolute;left:3677;top:1332;width:10;height:20" coordorigin="3677,1332" coordsize="10,20" path="m3677,1351l3687,1351,3687,1332,3677,1332,3677,1351xe" filled="true" fillcolor="#000000" stroked="false">
                <v:path arrowok="t"/>
                <v:fill type="solid"/>
              </v:shape>
            </v:group>
            <v:group style="position:absolute;left:3677;top:1351;width:10;height:20" coordorigin="3677,1351" coordsize="10,20">
              <v:shape style="position:absolute;left:3677;top:1351;width:10;height:20" coordorigin="3677,1351" coordsize="10,20" path="m3677,1370l3687,1370,3687,1351,3677,1351,3677,1370xe" filled="true" fillcolor="#000000" stroked="false">
                <v:path arrowok="t"/>
                <v:fill type="solid"/>
              </v:shape>
            </v:group>
            <v:group style="position:absolute;left:3677;top:1370;width:10;height:20" coordorigin="3677,1370" coordsize="10,20">
              <v:shape style="position:absolute;left:3677;top:1370;width:10;height:20" coordorigin="3677,1370" coordsize="10,20" path="m3677,1389l3687,1389,3687,1370,3677,1370,3677,1389xe" filled="true" fillcolor="#000000" stroked="false">
                <v:path arrowok="t"/>
                <v:fill type="solid"/>
              </v:shape>
            </v:group>
            <v:group style="position:absolute;left:3677;top:1393;width:10;height:2" coordorigin="3677,1393" coordsize="10,2">
              <v:shape style="position:absolute;left:3677;top:1393;width:10;height:2" coordorigin="3677,1393" coordsize="10,0" path="m3677,1393l3687,1393e" filled="false" stroked="true" strokeweight=".35999pt" strokecolor="#000000">
                <v:path arrowok="t"/>
              </v:shape>
            </v:group>
            <v:group style="position:absolute;left:6719;top:1005;width:10;height:20" coordorigin="6719,1005" coordsize="10,20">
              <v:shape style="position:absolute;left:6719;top:1005;width:10;height:20" coordorigin="6719,1005" coordsize="10,20" path="m6719,1025l6729,1025,6729,1005,6719,1005,6719,1025xe" filled="true" fillcolor="#000000" stroked="false">
                <v:path arrowok="t"/>
                <v:fill type="solid"/>
              </v:shape>
            </v:group>
            <v:group style="position:absolute;left:6719;top:1025;width:10;height:20" coordorigin="6719,1025" coordsize="10,20">
              <v:shape style="position:absolute;left:6719;top:1025;width:10;height:20" coordorigin="6719,1025" coordsize="10,20" path="m6719,1044l6729,1044,6729,1025,6719,1025,6719,1044xe" filled="true" fillcolor="#000000" stroked="false">
                <v:path arrowok="t"/>
                <v:fill type="solid"/>
              </v:shape>
            </v:group>
            <v:group style="position:absolute;left:6719;top:1044;width:10;height:20" coordorigin="6719,1044" coordsize="10,20">
              <v:shape style="position:absolute;left:6719;top:1044;width:10;height:20" coordorigin="6719,1044" coordsize="10,20" path="m6719,1063l6729,1063,6729,1044,6719,1044,6719,1063xe" filled="true" fillcolor="#000000" stroked="false">
                <v:path arrowok="t"/>
                <v:fill type="solid"/>
              </v:shape>
            </v:group>
            <v:group style="position:absolute;left:6719;top:1063;width:10;height:20" coordorigin="6719,1063" coordsize="10,20">
              <v:shape style="position:absolute;left:6719;top:1063;width:10;height:20" coordorigin="6719,1063" coordsize="10,20" path="m6719,1082l6729,1082,6729,1063,6719,1063,6719,1082xe" filled="true" fillcolor="#000000" stroked="false">
                <v:path arrowok="t"/>
                <v:fill type="solid"/>
              </v:shape>
            </v:group>
            <v:group style="position:absolute;left:6719;top:1082;width:10;height:20" coordorigin="6719,1082" coordsize="10,20">
              <v:shape style="position:absolute;left:6719;top:1082;width:10;height:20" coordorigin="6719,1082" coordsize="10,20" path="m6719,1101l6729,1101,6729,1082,6719,1082,6719,1101xe" filled="true" fillcolor="#000000" stroked="false">
                <v:path arrowok="t"/>
                <v:fill type="solid"/>
              </v:shape>
            </v:group>
            <v:group style="position:absolute;left:6719;top:1101;width:10;height:20" coordorigin="6719,1101" coordsize="10,20">
              <v:shape style="position:absolute;left:6719;top:1101;width:10;height:20" coordorigin="6719,1101" coordsize="10,20" path="m6719,1121l6729,1121,6729,1101,6719,1101,6719,1121xe" filled="true" fillcolor="#000000" stroked="false">
                <v:path arrowok="t"/>
                <v:fill type="solid"/>
              </v:shape>
            </v:group>
            <v:group style="position:absolute;left:6719;top:1121;width:10;height:20" coordorigin="6719,1121" coordsize="10,20">
              <v:shape style="position:absolute;left:6719;top:1121;width:10;height:20" coordorigin="6719,1121" coordsize="10,20" path="m6719,1140l6729,1140,6729,1121,6719,1121,6719,1140xe" filled="true" fillcolor="#000000" stroked="false">
                <v:path arrowok="t"/>
                <v:fill type="solid"/>
              </v:shape>
            </v:group>
            <v:group style="position:absolute;left:6719;top:1140;width:10;height:20" coordorigin="6719,1140" coordsize="10,20">
              <v:shape style="position:absolute;left:6719;top:1140;width:10;height:20" coordorigin="6719,1140" coordsize="10,20" path="m6719,1159l6729,1159,6729,1140,6719,1140,6719,1159xe" filled="true" fillcolor="#000000" stroked="false">
                <v:path arrowok="t"/>
                <v:fill type="solid"/>
              </v:shape>
            </v:group>
            <v:group style="position:absolute;left:6719;top:1159;width:10;height:20" coordorigin="6719,1159" coordsize="10,20">
              <v:shape style="position:absolute;left:6719;top:1159;width:10;height:20" coordorigin="6719,1159" coordsize="10,20" path="m6719,1178l6729,1178,6729,1159,6719,1159,6719,1178xe" filled="true" fillcolor="#000000" stroked="false">
                <v:path arrowok="t"/>
                <v:fill type="solid"/>
              </v:shape>
            </v:group>
            <v:group style="position:absolute;left:6719;top:1178;width:10;height:20" coordorigin="6719,1178" coordsize="10,20">
              <v:shape style="position:absolute;left:6719;top:1178;width:10;height:20" coordorigin="6719,1178" coordsize="10,20" path="m6719,1197l6729,1197,6729,1178,6719,1178,6719,1197xe" filled="true" fillcolor="#000000" stroked="false">
                <v:path arrowok="t"/>
                <v:fill type="solid"/>
              </v:shape>
            </v:group>
            <v:group style="position:absolute;left:6719;top:1197;width:10;height:20" coordorigin="6719,1197" coordsize="10,20">
              <v:shape style="position:absolute;left:6719;top:1197;width:10;height:20" coordorigin="6719,1197" coordsize="10,20" path="m6719,1217l6729,1217,6729,1197,6719,1197,6719,1217xe" filled="true" fillcolor="#000000" stroked="false">
                <v:path arrowok="t"/>
                <v:fill type="solid"/>
              </v:shape>
            </v:group>
            <v:group style="position:absolute;left:6719;top:1217;width:10;height:20" coordorigin="6719,1217" coordsize="10,20">
              <v:shape style="position:absolute;left:6719;top:1217;width:10;height:20" coordorigin="6719,1217" coordsize="10,20" path="m6719,1236l6729,1236,6729,1217,6719,1217,6719,1236xe" filled="true" fillcolor="#000000" stroked="false">
                <v:path arrowok="t"/>
                <v:fill type="solid"/>
              </v:shape>
            </v:group>
            <v:group style="position:absolute;left:6719;top:1236;width:10;height:20" coordorigin="6719,1236" coordsize="10,20">
              <v:shape style="position:absolute;left:6719;top:1236;width:10;height:20" coordorigin="6719,1236" coordsize="10,20" path="m6719,1255l6729,1255,6729,1236,6719,1236,6719,1255xe" filled="true" fillcolor="#000000" stroked="false">
                <v:path arrowok="t"/>
                <v:fill type="solid"/>
              </v:shape>
            </v:group>
            <v:group style="position:absolute;left:6719;top:1255;width:10;height:20" coordorigin="6719,1255" coordsize="10,20">
              <v:shape style="position:absolute;left:6719;top:1255;width:10;height:20" coordorigin="6719,1255" coordsize="10,20" path="m6719,1274l6729,1274,6729,1255,6719,1255,6719,1274xe" filled="true" fillcolor="#000000" stroked="false">
                <v:path arrowok="t"/>
                <v:fill type="solid"/>
              </v:shape>
            </v:group>
            <v:group style="position:absolute;left:6719;top:1274;width:10;height:20" coordorigin="6719,1274" coordsize="10,20">
              <v:shape style="position:absolute;left:6719;top:1274;width:10;height:20" coordorigin="6719,1274" coordsize="10,20" path="m6719,1293l6729,1293,6729,1274,6719,1274,6719,1293xe" filled="true" fillcolor="#000000" stroked="false">
                <v:path arrowok="t"/>
                <v:fill type="solid"/>
              </v:shape>
            </v:group>
            <v:group style="position:absolute;left:6719;top:1293;width:10;height:20" coordorigin="6719,1293" coordsize="10,20">
              <v:shape style="position:absolute;left:6719;top:1293;width:10;height:20" coordorigin="6719,1293" coordsize="10,20" path="m6719,1313l6729,1313,6729,1293,6719,1293,6719,1313xe" filled="true" fillcolor="#000000" stroked="false">
                <v:path arrowok="t"/>
                <v:fill type="solid"/>
              </v:shape>
            </v:group>
            <v:group style="position:absolute;left:6719;top:1313;width:10;height:20" coordorigin="6719,1313" coordsize="10,20">
              <v:shape style="position:absolute;left:6719;top:1313;width:10;height:20" coordorigin="6719,1313" coordsize="10,20" path="m6719,1332l6729,1332,6729,1313,6719,1313,6719,1332xe" filled="true" fillcolor="#000000" stroked="false">
                <v:path arrowok="t"/>
                <v:fill type="solid"/>
              </v:shape>
            </v:group>
            <v:group style="position:absolute;left:6719;top:1332;width:10;height:20" coordorigin="6719,1332" coordsize="10,20">
              <v:shape style="position:absolute;left:6719;top:1332;width:10;height:20" coordorigin="6719,1332" coordsize="10,20" path="m6719,1351l6729,1351,6729,1332,6719,1332,6719,1351xe" filled="true" fillcolor="#000000" stroked="false">
                <v:path arrowok="t"/>
                <v:fill type="solid"/>
              </v:shape>
            </v:group>
            <v:group style="position:absolute;left:6719;top:1351;width:10;height:20" coordorigin="6719,1351" coordsize="10,20">
              <v:shape style="position:absolute;left:6719;top:1351;width:10;height:20" coordorigin="6719,1351" coordsize="10,20" path="m6719,1370l6729,1370,6729,1351,6719,1351,6719,1370xe" filled="true" fillcolor="#000000" stroked="false">
                <v:path arrowok="t"/>
                <v:fill type="solid"/>
              </v:shape>
            </v:group>
            <v:group style="position:absolute;left:6719;top:1370;width:10;height:20" coordorigin="6719,1370" coordsize="10,20">
              <v:shape style="position:absolute;left:6719;top:1370;width:10;height:20" coordorigin="6719,1370" coordsize="10,20" path="m6719,1389l6729,1389,6729,1370,6719,1370,6719,1389xe" filled="true" fillcolor="#000000" stroked="false">
                <v:path arrowok="t"/>
                <v:fill type="solid"/>
              </v:shape>
            </v:group>
            <v:group style="position:absolute;left:6719;top:1393;width:10;height:2" coordorigin="6719,1393" coordsize="10,2">
              <v:shape style="position:absolute;left:6719;top:1393;width:10;height:2" coordorigin="6719,1393" coordsize="10,0" path="m6719,1393l6729,1393e" filled="false" stroked="true" strokeweight=".35999pt" strokecolor="#000000">
                <v:path arrowok="t"/>
              </v:shape>
            </v:group>
            <v:group style="position:absolute;left:3677;top:1401;width:10;height:2" coordorigin="3677,1401" coordsize="10,2">
              <v:shape style="position:absolute;left:3677;top:1401;width:10;height:2" coordorigin="3677,1401" coordsize="10,0" path="m3677,1401l3687,1401e" filled="false" stroked="true" strokeweight=".48001pt" strokecolor="#000000">
                <v:path arrowok="t"/>
              </v:shape>
            </v:group>
            <v:group style="position:absolute;left:5634;top:1401;width:10;height:2" coordorigin="5634,1401" coordsize="10,2">
              <v:shape style="position:absolute;left:5634;top:1401;width:10;height:2" coordorigin="5634,1401" coordsize="10,0" path="m5634,1401l5643,1401e" filled="false" stroked="true" strokeweight=".48001pt" strokecolor="#000000">
                <v:path arrowok="t"/>
              </v:shape>
            </v:group>
            <v:group style="position:absolute;left:6719;top:1401;width:10;height:2" coordorigin="6719,1401" coordsize="10,2">
              <v:shape style="position:absolute;left:6719;top:1401;width:10;height:2" coordorigin="6719,1401" coordsize="10,0" path="m6719,1401l6729,1401e" filled="false" stroked="true" strokeweight=".48001pt" strokecolor="#000000">
                <v:path arrowok="t"/>
              </v:shape>
              <v:shape style="position:absolute;left:3687;top:1397;width:5065;height:10" type="#_x0000_t75" stroked="false">
                <v:imagedata r:id="rId655" o:title=""/>
              </v:shape>
              <v:shape style="position:absolute;left:8747;top:1397;width:1073;height:10" type="#_x0000_t75" stroked="false">
                <v:imagedata r:id="rId656" o:title=""/>
              </v:shape>
            </v:group>
            <v:group style="position:absolute;left:3677;top:1406;width:10;height:20" coordorigin="3677,1406" coordsize="10,20">
              <v:shape style="position:absolute;left:3677;top:1406;width:10;height:20" coordorigin="3677,1406" coordsize="10,20" path="m3677,1425l3687,1425,3687,1406,3677,1406,3677,1425xe" filled="true" fillcolor="#000000" stroked="false">
                <v:path arrowok="t"/>
                <v:fill type="solid"/>
              </v:shape>
            </v:group>
            <v:group style="position:absolute;left:3677;top:1425;width:10;height:20" coordorigin="3677,1425" coordsize="10,20">
              <v:shape style="position:absolute;left:3677;top:1425;width:10;height:20" coordorigin="3677,1425" coordsize="10,20" path="m3677,1445l3687,1445,3687,1425,3677,1425,3677,1445xe" filled="true" fillcolor="#000000" stroked="false">
                <v:path arrowok="t"/>
                <v:fill type="solid"/>
              </v:shape>
            </v:group>
            <v:group style="position:absolute;left:3677;top:1445;width:10;height:20" coordorigin="3677,1445" coordsize="10,20">
              <v:shape style="position:absolute;left:3677;top:1445;width:10;height:20" coordorigin="3677,1445" coordsize="10,20" path="m3677,1464l3687,1464,3687,1445,3677,1445,3677,1464xe" filled="true" fillcolor="#000000" stroked="false">
                <v:path arrowok="t"/>
                <v:fill type="solid"/>
              </v:shape>
            </v:group>
            <v:group style="position:absolute;left:3677;top:1464;width:10;height:20" coordorigin="3677,1464" coordsize="10,20">
              <v:shape style="position:absolute;left:3677;top:1464;width:10;height:20" coordorigin="3677,1464" coordsize="10,20" path="m3677,1483l3687,1483,3687,1464,3677,1464,3677,1483xe" filled="true" fillcolor="#000000" stroked="false">
                <v:path arrowok="t"/>
                <v:fill type="solid"/>
              </v:shape>
            </v:group>
            <v:group style="position:absolute;left:3677;top:1483;width:10;height:20" coordorigin="3677,1483" coordsize="10,20">
              <v:shape style="position:absolute;left:3677;top:1483;width:10;height:20" coordorigin="3677,1483" coordsize="10,20" path="m3677,1502l3687,1502,3687,1483,3677,1483,3677,1502xe" filled="true" fillcolor="#000000" stroked="false">
                <v:path arrowok="t"/>
                <v:fill type="solid"/>
              </v:shape>
            </v:group>
            <v:group style="position:absolute;left:3677;top:1502;width:10;height:20" coordorigin="3677,1502" coordsize="10,20">
              <v:shape style="position:absolute;left:3677;top:1502;width:10;height:20" coordorigin="3677,1502" coordsize="10,20" path="m3677,1521l3687,1521,3687,1502,3677,1502,3677,1521xe" filled="true" fillcolor="#000000" stroked="false">
                <v:path arrowok="t"/>
                <v:fill type="solid"/>
              </v:shape>
            </v:group>
            <v:group style="position:absolute;left:3677;top:1521;width:10;height:20" coordorigin="3677,1521" coordsize="10,20">
              <v:shape style="position:absolute;left:3677;top:1521;width:10;height:20" coordorigin="3677,1521" coordsize="10,20" path="m3677,1541l3687,1541,3687,1521,3677,1521,3677,1541xe" filled="true" fillcolor="#000000" stroked="false">
                <v:path arrowok="t"/>
                <v:fill type="solid"/>
              </v:shape>
            </v:group>
            <v:group style="position:absolute;left:3677;top:1541;width:10;height:20" coordorigin="3677,1541" coordsize="10,20">
              <v:shape style="position:absolute;left:3677;top:1541;width:10;height:20" coordorigin="3677,1541" coordsize="10,20" path="m3677,1560l3687,1560,3687,1541,3677,1541,3677,1560xe" filled="true" fillcolor="#000000" stroked="false">
                <v:path arrowok="t"/>
                <v:fill type="solid"/>
              </v:shape>
            </v:group>
            <v:group style="position:absolute;left:3677;top:1560;width:10;height:20" coordorigin="3677,1560" coordsize="10,20">
              <v:shape style="position:absolute;left:3677;top:1560;width:10;height:20" coordorigin="3677,1560" coordsize="10,20" path="m3677,1579l3687,1579,3687,1560,3677,1560,3677,1579xe" filled="true" fillcolor="#000000" stroked="false">
                <v:path arrowok="t"/>
                <v:fill type="solid"/>
              </v:shape>
            </v:group>
            <v:group style="position:absolute;left:3677;top:1579;width:10;height:20" coordorigin="3677,1579" coordsize="10,20">
              <v:shape style="position:absolute;left:3677;top:1579;width:10;height:20" coordorigin="3677,1579" coordsize="10,20" path="m3677,1598l3687,1598,3687,1579,3677,1579,3677,1598xe" filled="true" fillcolor="#000000" stroked="false">
                <v:path arrowok="t"/>
                <v:fill type="solid"/>
              </v:shape>
            </v:group>
            <v:group style="position:absolute;left:3677;top:1598;width:10;height:20" coordorigin="3677,1598" coordsize="10,20">
              <v:shape style="position:absolute;left:3677;top:1598;width:10;height:20" coordorigin="3677,1598" coordsize="10,20" path="m3677,1617l3687,1617,3687,1598,3677,1598,3677,1617xe" filled="true" fillcolor="#000000" stroked="false">
                <v:path arrowok="t"/>
                <v:fill type="solid"/>
              </v:shape>
            </v:group>
            <v:group style="position:absolute;left:3677;top:1617;width:10;height:20" coordorigin="3677,1617" coordsize="10,20">
              <v:shape style="position:absolute;left:3677;top:1617;width:10;height:20" coordorigin="3677,1617" coordsize="10,20" path="m3677,1637l3687,1637,3687,1617,3677,1617,3677,1637xe" filled="true" fillcolor="#000000" stroked="false">
                <v:path arrowok="t"/>
                <v:fill type="solid"/>
              </v:shape>
            </v:group>
            <v:group style="position:absolute;left:3677;top:1637;width:10;height:20" coordorigin="3677,1637" coordsize="10,20">
              <v:shape style="position:absolute;left:3677;top:1637;width:10;height:20" coordorigin="3677,1637" coordsize="10,20" path="m3677,1656l3687,1656,3687,1637,3677,1637,3677,1656xe" filled="true" fillcolor="#000000" stroked="false">
                <v:path arrowok="t"/>
                <v:fill type="solid"/>
              </v:shape>
            </v:group>
            <v:group style="position:absolute;left:3677;top:1656;width:10;height:20" coordorigin="3677,1656" coordsize="10,20">
              <v:shape style="position:absolute;left:3677;top:1656;width:10;height:20" coordorigin="3677,1656" coordsize="10,20" path="m3677,1675l3687,1675,3687,1656,3677,1656,3677,1675xe" filled="true" fillcolor="#000000" stroked="false">
                <v:path arrowok="t"/>
                <v:fill type="solid"/>
              </v:shape>
            </v:group>
            <v:group style="position:absolute;left:3677;top:1675;width:10;height:20" coordorigin="3677,1675" coordsize="10,20">
              <v:shape style="position:absolute;left:3677;top:1675;width:10;height:20" coordorigin="3677,1675" coordsize="10,20" path="m3677,1694l3687,1694,3687,1675,3677,1675,3677,1694xe" filled="true" fillcolor="#000000" stroked="false">
                <v:path arrowok="t"/>
                <v:fill type="solid"/>
              </v:shape>
            </v:group>
            <v:group style="position:absolute;left:3677;top:1694;width:10;height:20" coordorigin="3677,1694" coordsize="10,20">
              <v:shape style="position:absolute;left:3677;top:1694;width:10;height:20" coordorigin="3677,1694" coordsize="10,20" path="m3677,1713l3687,1713,3687,1694,3677,1694,3677,1713xe" filled="true" fillcolor="#000000" stroked="false">
                <v:path arrowok="t"/>
                <v:fill type="solid"/>
              </v:shape>
            </v:group>
            <v:group style="position:absolute;left:3677;top:1713;width:10;height:20" coordorigin="3677,1713" coordsize="10,20">
              <v:shape style="position:absolute;left:3677;top:1713;width:10;height:20" coordorigin="3677,1713" coordsize="10,20" path="m3677,1733l3687,1733,3687,1713,3677,1713,3677,1733xe" filled="true" fillcolor="#000000" stroked="false">
                <v:path arrowok="t"/>
                <v:fill type="solid"/>
              </v:shape>
            </v:group>
            <v:group style="position:absolute;left:3677;top:1733;width:10;height:20" coordorigin="3677,1733" coordsize="10,20">
              <v:shape style="position:absolute;left:3677;top:1733;width:10;height:20" coordorigin="3677,1733" coordsize="10,20" path="m3677,1752l3687,1752,3687,1733,3677,1733,3677,1752xe" filled="true" fillcolor="#000000" stroked="false">
                <v:path arrowok="t"/>
                <v:fill type="solid"/>
              </v:shape>
            </v:group>
            <v:group style="position:absolute;left:3677;top:1752;width:10;height:20" coordorigin="3677,1752" coordsize="10,20">
              <v:shape style="position:absolute;left:3677;top:1752;width:10;height:20" coordorigin="3677,1752" coordsize="10,20" path="m3677,1771l3687,1771,3687,1752,3677,1752,3677,1771xe" filled="true" fillcolor="#000000" stroked="false">
                <v:path arrowok="t"/>
                <v:fill type="solid"/>
              </v:shape>
            </v:group>
            <v:group style="position:absolute;left:3677;top:1771;width:10;height:20" coordorigin="3677,1771" coordsize="10,20">
              <v:shape style="position:absolute;left:3677;top:1771;width:10;height:20" coordorigin="3677,1771" coordsize="10,20" path="m3677,1790l3687,1790,3687,1771,3677,1771,3677,1790xe" filled="true" fillcolor="#000000" stroked="false">
                <v:path arrowok="t"/>
                <v:fill type="solid"/>
              </v:shape>
            </v:group>
            <v:group style="position:absolute;left:3677;top:1795;width:10;height:2" coordorigin="3677,1795" coordsize="10,2">
              <v:shape style="position:absolute;left:3677;top:1795;width:10;height:2" coordorigin="3677,1795" coordsize="10,0" path="m3677,1795l3687,1795e" filled="false" stroked="true" strokeweight=".47998pt" strokecolor="#000000">
                <v:path arrowok="t"/>
              </v:shape>
            </v:group>
            <v:group style="position:absolute;left:5634;top:1406;width:10;height:20" coordorigin="5634,1406" coordsize="10,20">
              <v:shape style="position:absolute;left:5634;top:1406;width:10;height:20" coordorigin="5634,1406" coordsize="10,20" path="m5634,1425l5643,1425,5643,1406,5634,1406,5634,1425xe" filled="true" fillcolor="#000000" stroked="false">
                <v:path arrowok="t"/>
                <v:fill type="solid"/>
              </v:shape>
            </v:group>
            <v:group style="position:absolute;left:5634;top:1425;width:10;height:20" coordorigin="5634,1425" coordsize="10,20">
              <v:shape style="position:absolute;left:5634;top:1425;width:10;height:20" coordorigin="5634,1425" coordsize="10,20" path="m5634,1445l5643,1445,5643,1425,5634,1425,5634,1445xe" filled="true" fillcolor="#000000" stroked="false">
                <v:path arrowok="t"/>
                <v:fill type="solid"/>
              </v:shape>
            </v:group>
            <v:group style="position:absolute;left:5634;top:1445;width:10;height:20" coordorigin="5634,1445" coordsize="10,20">
              <v:shape style="position:absolute;left:5634;top:1445;width:10;height:20" coordorigin="5634,1445" coordsize="10,20" path="m5634,1464l5643,1464,5643,1445,5634,1445,5634,1464xe" filled="true" fillcolor="#000000" stroked="false">
                <v:path arrowok="t"/>
                <v:fill type="solid"/>
              </v:shape>
            </v:group>
            <v:group style="position:absolute;left:5634;top:1464;width:10;height:20" coordorigin="5634,1464" coordsize="10,20">
              <v:shape style="position:absolute;left:5634;top:1464;width:10;height:20" coordorigin="5634,1464" coordsize="10,20" path="m5634,1483l5643,1483,5643,1464,5634,1464,5634,1483xe" filled="true" fillcolor="#000000" stroked="false">
                <v:path arrowok="t"/>
                <v:fill type="solid"/>
              </v:shape>
            </v:group>
            <v:group style="position:absolute;left:5634;top:1483;width:10;height:20" coordorigin="5634,1483" coordsize="10,20">
              <v:shape style="position:absolute;left:5634;top:1483;width:10;height:20" coordorigin="5634,1483" coordsize="10,20" path="m5634,1502l5643,1502,5643,1483,5634,1483,5634,1502xe" filled="true" fillcolor="#000000" stroked="false">
                <v:path arrowok="t"/>
                <v:fill type="solid"/>
              </v:shape>
            </v:group>
            <v:group style="position:absolute;left:5634;top:1502;width:10;height:20" coordorigin="5634,1502" coordsize="10,20">
              <v:shape style="position:absolute;left:5634;top:1502;width:10;height:20" coordorigin="5634,1502" coordsize="10,20" path="m5634,1521l5643,1521,5643,1502,5634,1502,5634,1521xe" filled="true" fillcolor="#000000" stroked="false">
                <v:path arrowok="t"/>
                <v:fill type="solid"/>
              </v:shape>
            </v:group>
            <v:group style="position:absolute;left:5634;top:1521;width:10;height:20" coordorigin="5634,1521" coordsize="10,20">
              <v:shape style="position:absolute;left:5634;top:1521;width:10;height:20" coordorigin="5634,1521" coordsize="10,20" path="m5634,1541l5643,1541,5643,1521,5634,1521,5634,1541xe" filled="true" fillcolor="#000000" stroked="false">
                <v:path arrowok="t"/>
                <v:fill type="solid"/>
              </v:shape>
            </v:group>
            <v:group style="position:absolute;left:5634;top:1541;width:10;height:20" coordorigin="5634,1541" coordsize="10,20">
              <v:shape style="position:absolute;left:5634;top:1541;width:10;height:20" coordorigin="5634,1541" coordsize="10,20" path="m5634,1560l5643,1560,5643,1541,5634,1541,5634,1560xe" filled="true" fillcolor="#000000" stroked="false">
                <v:path arrowok="t"/>
                <v:fill type="solid"/>
              </v:shape>
            </v:group>
            <v:group style="position:absolute;left:5634;top:1560;width:10;height:20" coordorigin="5634,1560" coordsize="10,20">
              <v:shape style="position:absolute;left:5634;top:1560;width:10;height:20" coordorigin="5634,1560" coordsize="10,20" path="m5634,1579l5643,1579,5643,1560,5634,1560,5634,1579xe" filled="true" fillcolor="#000000" stroked="false">
                <v:path arrowok="t"/>
                <v:fill type="solid"/>
              </v:shape>
            </v:group>
            <v:group style="position:absolute;left:5634;top:1579;width:10;height:20" coordorigin="5634,1579" coordsize="10,20">
              <v:shape style="position:absolute;left:5634;top:1579;width:10;height:20" coordorigin="5634,1579" coordsize="10,20" path="m5634,1598l5643,1598,5643,1579,5634,1579,5634,1598xe" filled="true" fillcolor="#000000" stroked="false">
                <v:path arrowok="t"/>
                <v:fill type="solid"/>
              </v:shape>
            </v:group>
            <v:group style="position:absolute;left:5634;top:1598;width:10;height:20" coordorigin="5634,1598" coordsize="10,20">
              <v:shape style="position:absolute;left:5634;top:1598;width:10;height:20" coordorigin="5634,1598" coordsize="10,20" path="m5634,1617l5643,1617,5643,1598,5634,1598,5634,1617xe" filled="true" fillcolor="#000000" stroked="false">
                <v:path arrowok="t"/>
                <v:fill type="solid"/>
              </v:shape>
            </v:group>
            <v:group style="position:absolute;left:5634;top:1617;width:10;height:20" coordorigin="5634,1617" coordsize="10,20">
              <v:shape style="position:absolute;left:5634;top:1617;width:10;height:20" coordorigin="5634,1617" coordsize="10,20" path="m5634,1637l5643,1637,5643,1617,5634,1617,5634,1637xe" filled="true" fillcolor="#000000" stroked="false">
                <v:path arrowok="t"/>
                <v:fill type="solid"/>
              </v:shape>
            </v:group>
            <v:group style="position:absolute;left:5634;top:1637;width:10;height:20" coordorigin="5634,1637" coordsize="10,20">
              <v:shape style="position:absolute;left:5634;top:1637;width:10;height:20" coordorigin="5634,1637" coordsize="10,20" path="m5634,1656l5643,1656,5643,1637,5634,1637,5634,1656xe" filled="true" fillcolor="#000000" stroked="false">
                <v:path arrowok="t"/>
                <v:fill type="solid"/>
              </v:shape>
            </v:group>
            <v:group style="position:absolute;left:5634;top:1656;width:10;height:20" coordorigin="5634,1656" coordsize="10,20">
              <v:shape style="position:absolute;left:5634;top:1656;width:10;height:20" coordorigin="5634,1656" coordsize="10,20" path="m5634,1675l5643,1675,5643,1656,5634,1656,5634,1675xe" filled="true" fillcolor="#000000" stroked="false">
                <v:path arrowok="t"/>
                <v:fill type="solid"/>
              </v:shape>
            </v:group>
            <v:group style="position:absolute;left:5634;top:1675;width:10;height:20" coordorigin="5634,1675" coordsize="10,20">
              <v:shape style="position:absolute;left:5634;top:1675;width:10;height:20" coordorigin="5634,1675" coordsize="10,20" path="m5634,1694l5643,1694,5643,1675,5634,1675,5634,1694xe" filled="true" fillcolor="#000000" stroked="false">
                <v:path arrowok="t"/>
                <v:fill type="solid"/>
              </v:shape>
            </v:group>
            <v:group style="position:absolute;left:5634;top:1694;width:10;height:20" coordorigin="5634,1694" coordsize="10,20">
              <v:shape style="position:absolute;left:5634;top:1694;width:10;height:20" coordorigin="5634,1694" coordsize="10,20" path="m5634,1713l5643,1713,5643,1694,5634,1694,5634,1713xe" filled="true" fillcolor="#000000" stroked="false">
                <v:path arrowok="t"/>
                <v:fill type="solid"/>
              </v:shape>
            </v:group>
            <v:group style="position:absolute;left:5634;top:1713;width:10;height:20" coordorigin="5634,1713" coordsize="10,20">
              <v:shape style="position:absolute;left:5634;top:1713;width:10;height:20" coordorigin="5634,1713" coordsize="10,20" path="m5634,1733l5643,1733,5643,1713,5634,1713,5634,1733xe" filled="true" fillcolor="#000000" stroked="false">
                <v:path arrowok="t"/>
                <v:fill type="solid"/>
              </v:shape>
            </v:group>
            <v:group style="position:absolute;left:5634;top:1733;width:10;height:20" coordorigin="5634,1733" coordsize="10,20">
              <v:shape style="position:absolute;left:5634;top:1733;width:10;height:20" coordorigin="5634,1733" coordsize="10,20" path="m5634,1752l5643,1752,5643,1733,5634,1733,5634,1752xe" filled="true" fillcolor="#000000" stroked="false">
                <v:path arrowok="t"/>
                <v:fill type="solid"/>
              </v:shape>
            </v:group>
            <v:group style="position:absolute;left:5634;top:1752;width:10;height:20" coordorigin="5634,1752" coordsize="10,20">
              <v:shape style="position:absolute;left:5634;top:1752;width:10;height:20" coordorigin="5634,1752" coordsize="10,20" path="m5634,1771l5643,1771,5643,1752,5634,1752,5634,1771xe" filled="true" fillcolor="#000000" stroked="false">
                <v:path arrowok="t"/>
                <v:fill type="solid"/>
              </v:shape>
            </v:group>
            <v:group style="position:absolute;left:5634;top:1771;width:10;height:20" coordorigin="5634,1771" coordsize="10,20">
              <v:shape style="position:absolute;left:5634;top:1771;width:10;height:20" coordorigin="5634,1771" coordsize="10,20" path="m5634,1790l5643,1790,5643,1771,5634,1771,5634,1790xe" filled="true" fillcolor="#000000" stroked="false">
                <v:path arrowok="t"/>
                <v:fill type="solid"/>
              </v:shape>
            </v:group>
            <v:group style="position:absolute;left:5634;top:1795;width:10;height:2" coordorigin="5634,1795" coordsize="10,2">
              <v:shape style="position:absolute;left:5634;top:1795;width:10;height:2" coordorigin="5634,1795" coordsize="10,0" path="m5634,1795l5643,1795e" filled="false" stroked="true" strokeweight=".47998pt" strokecolor="#000000">
                <v:path arrowok="t"/>
              </v:shape>
            </v:group>
            <v:group style="position:absolute;left:6719;top:1406;width:10;height:20" coordorigin="6719,1406" coordsize="10,20">
              <v:shape style="position:absolute;left:6719;top:1406;width:10;height:20" coordorigin="6719,1406" coordsize="10,20" path="m6719,1425l6729,1425,6729,1406,6719,1406,6719,1425xe" filled="true" fillcolor="#000000" stroked="false">
                <v:path arrowok="t"/>
                <v:fill type="solid"/>
              </v:shape>
            </v:group>
            <v:group style="position:absolute;left:6719;top:1425;width:10;height:20" coordorigin="6719,1425" coordsize="10,20">
              <v:shape style="position:absolute;left:6719;top:1425;width:10;height:20" coordorigin="6719,1425" coordsize="10,20" path="m6719,1445l6729,1445,6729,1425,6719,1425,6719,1445xe" filled="true" fillcolor="#000000" stroked="false">
                <v:path arrowok="t"/>
                <v:fill type="solid"/>
              </v:shape>
            </v:group>
            <v:group style="position:absolute;left:6719;top:1445;width:10;height:20" coordorigin="6719,1445" coordsize="10,20">
              <v:shape style="position:absolute;left:6719;top:1445;width:10;height:20" coordorigin="6719,1445" coordsize="10,20" path="m6719,1464l6729,1464,6729,1445,6719,1445,6719,1464xe" filled="true" fillcolor="#000000" stroked="false">
                <v:path arrowok="t"/>
                <v:fill type="solid"/>
              </v:shape>
            </v:group>
            <v:group style="position:absolute;left:6719;top:1464;width:10;height:20" coordorigin="6719,1464" coordsize="10,20">
              <v:shape style="position:absolute;left:6719;top:1464;width:10;height:20" coordorigin="6719,1464" coordsize="10,20" path="m6719,1483l6729,1483,6729,1464,6719,1464,6719,1483xe" filled="true" fillcolor="#000000" stroked="false">
                <v:path arrowok="t"/>
                <v:fill type="solid"/>
              </v:shape>
            </v:group>
            <v:group style="position:absolute;left:6719;top:1483;width:10;height:20" coordorigin="6719,1483" coordsize="10,20">
              <v:shape style="position:absolute;left:6719;top:1483;width:10;height:20" coordorigin="6719,1483" coordsize="10,20" path="m6719,1502l6729,1502,6729,1483,6719,1483,6719,1502xe" filled="true" fillcolor="#000000" stroked="false">
                <v:path arrowok="t"/>
                <v:fill type="solid"/>
              </v:shape>
            </v:group>
            <v:group style="position:absolute;left:6719;top:1502;width:10;height:20" coordorigin="6719,1502" coordsize="10,20">
              <v:shape style="position:absolute;left:6719;top:1502;width:10;height:20" coordorigin="6719,1502" coordsize="10,20" path="m6719,1521l6729,1521,6729,1502,6719,1502,6719,1521xe" filled="true" fillcolor="#000000" stroked="false">
                <v:path arrowok="t"/>
                <v:fill type="solid"/>
              </v:shape>
            </v:group>
            <v:group style="position:absolute;left:6719;top:1521;width:10;height:20" coordorigin="6719,1521" coordsize="10,20">
              <v:shape style="position:absolute;left:6719;top:1521;width:10;height:20" coordorigin="6719,1521" coordsize="10,20" path="m6719,1541l6729,1541,6729,1521,6719,1521,6719,1541xe" filled="true" fillcolor="#000000" stroked="false">
                <v:path arrowok="t"/>
                <v:fill type="solid"/>
              </v:shape>
            </v:group>
            <v:group style="position:absolute;left:6719;top:1541;width:10;height:20" coordorigin="6719,1541" coordsize="10,20">
              <v:shape style="position:absolute;left:6719;top:1541;width:10;height:20" coordorigin="6719,1541" coordsize="10,20" path="m6719,1560l6729,1560,6729,1541,6719,1541,6719,1560xe" filled="true" fillcolor="#000000" stroked="false">
                <v:path arrowok="t"/>
                <v:fill type="solid"/>
              </v:shape>
            </v:group>
            <v:group style="position:absolute;left:6719;top:1560;width:10;height:20" coordorigin="6719,1560" coordsize="10,20">
              <v:shape style="position:absolute;left:6719;top:1560;width:10;height:20" coordorigin="6719,1560" coordsize="10,20" path="m6719,1579l6729,1579,6729,1560,6719,1560,6719,1579xe" filled="true" fillcolor="#000000" stroked="false">
                <v:path arrowok="t"/>
                <v:fill type="solid"/>
              </v:shape>
            </v:group>
            <v:group style="position:absolute;left:6719;top:1579;width:10;height:20" coordorigin="6719,1579" coordsize="10,20">
              <v:shape style="position:absolute;left:6719;top:1579;width:10;height:20" coordorigin="6719,1579" coordsize="10,20" path="m6719,1598l6729,1598,6729,1579,6719,1579,6719,1598xe" filled="true" fillcolor="#000000" stroked="false">
                <v:path arrowok="t"/>
                <v:fill type="solid"/>
              </v:shape>
            </v:group>
            <v:group style="position:absolute;left:6719;top:1598;width:10;height:20" coordorigin="6719,1598" coordsize="10,20">
              <v:shape style="position:absolute;left:6719;top:1598;width:10;height:20" coordorigin="6719,1598" coordsize="10,20" path="m6719,1617l6729,1617,6729,1598,6719,1598,6719,1617xe" filled="true" fillcolor="#000000" stroked="false">
                <v:path arrowok="t"/>
                <v:fill type="solid"/>
              </v:shape>
            </v:group>
            <v:group style="position:absolute;left:6719;top:1617;width:10;height:20" coordorigin="6719,1617" coordsize="10,20">
              <v:shape style="position:absolute;left:6719;top:1617;width:10;height:20" coordorigin="6719,1617" coordsize="10,20" path="m6719,1637l6729,1637,6729,1617,6719,1617,6719,1637xe" filled="true" fillcolor="#000000" stroked="false">
                <v:path arrowok="t"/>
                <v:fill type="solid"/>
              </v:shape>
            </v:group>
            <v:group style="position:absolute;left:6719;top:1637;width:10;height:20" coordorigin="6719,1637" coordsize="10,20">
              <v:shape style="position:absolute;left:6719;top:1637;width:10;height:20" coordorigin="6719,1637" coordsize="10,20" path="m6719,1656l6729,1656,6729,1637,6719,1637,6719,1656xe" filled="true" fillcolor="#000000" stroked="false">
                <v:path arrowok="t"/>
                <v:fill type="solid"/>
              </v:shape>
            </v:group>
            <v:group style="position:absolute;left:6719;top:1656;width:10;height:20" coordorigin="6719,1656" coordsize="10,20">
              <v:shape style="position:absolute;left:6719;top:1656;width:10;height:20" coordorigin="6719,1656" coordsize="10,20" path="m6719,1675l6729,1675,6729,1656,6719,1656,6719,1675xe" filled="true" fillcolor="#000000" stroked="false">
                <v:path arrowok="t"/>
                <v:fill type="solid"/>
              </v:shape>
            </v:group>
            <v:group style="position:absolute;left:6719;top:1675;width:10;height:20" coordorigin="6719,1675" coordsize="10,20">
              <v:shape style="position:absolute;left:6719;top:1675;width:10;height:20" coordorigin="6719,1675" coordsize="10,20" path="m6719,1694l6729,1694,6729,1675,6719,1675,6719,1694xe" filled="true" fillcolor="#000000" stroked="false">
                <v:path arrowok="t"/>
                <v:fill type="solid"/>
              </v:shape>
            </v:group>
            <v:group style="position:absolute;left:6719;top:1694;width:10;height:20" coordorigin="6719,1694" coordsize="10,20">
              <v:shape style="position:absolute;left:6719;top:1694;width:10;height:20" coordorigin="6719,1694" coordsize="10,20" path="m6719,1713l6729,1713,6729,1694,6719,1694,6719,1713xe" filled="true" fillcolor="#000000" stroked="false">
                <v:path arrowok="t"/>
                <v:fill type="solid"/>
              </v:shape>
            </v:group>
            <v:group style="position:absolute;left:6719;top:1713;width:10;height:20" coordorigin="6719,1713" coordsize="10,20">
              <v:shape style="position:absolute;left:6719;top:1713;width:10;height:20" coordorigin="6719,1713" coordsize="10,20" path="m6719,1733l6729,1733,6729,1713,6719,1713,6719,1733xe" filled="true" fillcolor="#000000" stroked="false">
                <v:path arrowok="t"/>
                <v:fill type="solid"/>
              </v:shape>
            </v:group>
            <v:group style="position:absolute;left:6719;top:1733;width:10;height:20" coordorigin="6719,1733" coordsize="10,20">
              <v:shape style="position:absolute;left:6719;top:1733;width:10;height:20" coordorigin="6719,1733" coordsize="10,20" path="m6719,1752l6729,1752,6729,1733,6719,1733,6719,1752xe" filled="true" fillcolor="#000000" stroked="false">
                <v:path arrowok="t"/>
                <v:fill type="solid"/>
              </v:shape>
            </v:group>
            <v:group style="position:absolute;left:6719;top:1752;width:10;height:20" coordorigin="6719,1752" coordsize="10,20">
              <v:shape style="position:absolute;left:6719;top:1752;width:10;height:20" coordorigin="6719,1752" coordsize="10,20" path="m6719,1771l6729,1771,6729,1752,6719,1752,6719,1771xe" filled="true" fillcolor="#000000" stroked="false">
                <v:path arrowok="t"/>
                <v:fill type="solid"/>
              </v:shape>
            </v:group>
            <v:group style="position:absolute;left:6719;top:1771;width:10;height:20" coordorigin="6719,1771" coordsize="10,20">
              <v:shape style="position:absolute;left:6719;top:1771;width:10;height:20" coordorigin="6719,1771" coordsize="10,20" path="m6719,1790l6729,1790,6729,1771,6719,1771,6719,1790xe" filled="true" fillcolor="#000000" stroked="false">
                <v:path arrowok="t"/>
                <v:fill type="solid"/>
              </v:shape>
            </v:group>
            <v:group style="position:absolute;left:6719;top:1795;width:10;height:2" coordorigin="6719,1795" coordsize="10,2">
              <v:shape style="position:absolute;left:6719;top:1795;width:10;height:2" coordorigin="6719,1795" coordsize="10,0" path="m6719,1795l6729,1795e" filled="false" stroked="true" strokeweight=".47998pt" strokecolor="#000000">
                <v:path arrowok="t"/>
              </v:shape>
            </v:group>
            <v:group style="position:absolute;left:8752;top:1406;width:10;height:20" coordorigin="8752,1406" coordsize="10,20">
              <v:shape style="position:absolute;left:8752;top:1406;width:10;height:20" coordorigin="8752,1406" coordsize="10,20" path="m8752,1425l8761,1425,8761,1406,8752,1406,8752,1425xe" filled="true" fillcolor="#000000" stroked="false">
                <v:path arrowok="t"/>
                <v:fill type="solid"/>
              </v:shape>
            </v:group>
            <v:group style="position:absolute;left:8752;top:1425;width:10;height:20" coordorigin="8752,1425" coordsize="10,20">
              <v:shape style="position:absolute;left:8752;top:1425;width:10;height:20" coordorigin="8752,1425" coordsize="10,20" path="m8752,1445l8761,1445,8761,1425,8752,1425,8752,1445xe" filled="true" fillcolor="#000000" stroked="false">
                <v:path arrowok="t"/>
                <v:fill type="solid"/>
              </v:shape>
            </v:group>
            <v:group style="position:absolute;left:8752;top:1445;width:10;height:20" coordorigin="8752,1445" coordsize="10,20">
              <v:shape style="position:absolute;left:8752;top:1445;width:10;height:20" coordorigin="8752,1445" coordsize="10,20" path="m8752,1464l8761,1464,8761,1445,8752,1445,8752,1464xe" filled="true" fillcolor="#000000" stroked="false">
                <v:path arrowok="t"/>
                <v:fill type="solid"/>
              </v:shape>
            </v:group>
            <v:group style="position:absolute;left:8752;top:1464;width:10;height:20" coordorigin="8752,1464" coordsize="10,20">
              <v:shape style="position:absolute;left:8752;top:1464;width:10;height:20" coordorigin="8752,1464" coordsize="10,20" path="m8752,1483l8761,1483,8761,1464,8752,1464,8752,1483xe" filled="true" fillcolor="#000000" stroked="false">
                <v:path arrowok="t"/>
                <v:fill type="solid"/>
              </v:shape>
            </v:group>
            <v:group style="position:absolute;left:8752;top:1483;width:10;height:20" coordorigin="8752,1483" coordsize="10,20">
              <v:shape style="position:absolute;left:8752;top:1483;width:10;height:20" coordorigin="8752,1483" coordsize="10,20" path="m8752,1502l8761,1502,8761,1483,8752,1483,8752,1502xe" filled="true" fillcolor="#000000" stroked="false">
                <v:path arrowok="t"/>
                <v:fill type="solid"/>
              </v:shape>
            </v:group>
            <v:group style="position:absolute;left:8752;top:1502;width:10;height:20" coordorigin="8752,1502" coordsize="10,20">
              <v:shape style="position:absolute;left:8752;top:1502;width:10;height:20" coordorigin="8752,1502" coordsize="10,20" path="m8752,1521l8761,1521,8761,1502,8752,1502,8752,1521xe" filled="true" fillcolor="#000000" stroked="false">
                <v:path arrowok="t"/>
                <v:fill type="solid"/>
              </v:shape>
            </v:group>
            <v:group style="position:absolute;left:8752;top:1521;width:10;height:20" coordorigin="8752,1521" coordsize="10,20">
              <v:shape style="position:absolute;left:8752;top:1521;width:10;height:20" coordorigin="8752,1521" coordsize="10,20" path="m8752,1541l8761,1541,8761,1521,8752,1521,8752,1541xe" filled="true" fillcolor="#000000" stroked="false">
                <v:path arrowok="t"/>
                <v:fill type="solid"/>
              </v:shape>
            </v:group>
            <v:group style="position:absolute;left:8752;top:1541;width:10;height:20" coordorigin="8752,1541" coordsize="10,20">
              <v:shape style="position:absolute;left:8752;top:1541;width:10;height:20" coordorigin="8752,1541" coordsize="10,20" path="m8752,1560l8761,1560,8761,1541,8752,1541,8752,1560xe" filled="true" fillcolor="#000000" stroked="false">
                <v:path arrowok="t"/>
                <v:fill type="solid"/>
              </v:shape>
            </v:group>
            <v:group style="position:absolute;left:8752;top:1560;width:10;height:20" coordorigin="8752,1560" coordsize="10,20">
              <v:shape style="position:absolute;left:8752;top:1560;width:10;height:20" coordorigin="8752,1560" coordsize="10,20" path="m8752,1579l8761,1579,8761,1560,8752,1560,8752,1579xe" filled="true" fillcolor="#000000" stroked="false">
                <v:path arrowok="t"/>
                <v:fill type="solid"/>
              </v:shape>
            </v:group>
            <v:group style="position:absolute;left:8752;top:1579;width:10;height:20" coordorigin="8752,1579" coordsize="10,20">
              <v:shape style="position:absolute;left:8752;top:1579;width:10;height:20" coordorigin="8752,1579" coordsize="10,20" path="m8752,1598l8761,1598,8761,1579,8752,1579,8752,1598xe" filled="true" fillcolor="#000000" stroked="false">
                <v:path arrowok="t"/>
                <v:fill type="solid"/>
              </v:shape>
            </v:group>
            <v:group style="position:absolute;left:8752;top:1598;width:10;height:20" coordorigin="8752,1598" coordsize="10,20">
              <v:shape style="position:absolute;left:8752;top:1598;width:10;height:20" coordorigin="8752,1598" coordsize="10,20" path="m8752,1617l8761,1617,8761,1598,8752,1598,8752,1617xe" filled="true" fillcolor="#000000" stroked="false">
                <v:path arrowok="t"/>
                <v:fill type="solid"/>
              </v:shape>
            </v:group>
            <v:group style="position:absolute;left:8752;top:1617;width:10;height:20" coordorigin="8752,1617" coordsize="10,20">
              <v:shape style="position:absolute;left:8752;top:1617;width:10;height:20" coordorigin="8752,1617" coordsize="10,20" path="m8752,1637l8761,1637,8761,1617,8752,1617,8752,1637xe" filled="true" fillcolor="#000000" stroked="false">
                <v:path arrowok="t"/>
                <v:fill type="solid"/>
              </v:shape>
            </v:group>
            <v:group style="position:absolute;left:8752;top:1637;width:10;height:20" coordorigin="8752,1637" coordsize="10,20">
              <v:shape style="position:absolute;left:8752;top:1637;width:10;height:20" coordorigin="8752,1637" coordsize="10,20" path="m8752,1656l8761,1656,8761,1637,8752,1637,8752,1656xe" filled="true" fillcolor="#000000" stroked="false">
                <v:path arrowok="t"/>
                <v:fill type="solid"/>
              </v:shape>
            </v:group>
            <v:group style="position:absolute;left:8752;top:1656;width:10;height:20" coordorigin="8752,1656" coordsize="10,20">
              <v:shape style="position:absolute;left:8752;top:1656;width:10;height:20" coordorigin="8752,1656" coordsize="10,20" path="m8752,1675l8761,1675,8761,1656,8752,1656,8752,1675xe" filled="true" fillcolor="#000000" stroked="false">
                <v:path arrowok="t"/>
                <v:fill type="solid"/>
              </v:shape>
            </v:group>
            <v:group style="position:absolute;left:8752;top:1675;width:10;height:20" coordorigin="8752,1675" coordsize="10,20">
              <v:shape style="position:absolute;left:8752;top:1675;width:10;height:20" coordorigin="8752,1675" coordsize="10,20" path="m8752,1694l8761,1694,8761,1675,8752,1675,8752,1694xe" filled="true" fillcolor="#000000" stroked="false">
                <v:path arrowok="t"/>
                <v:fill type="solid"/>
              </v:shape>
            </v:group>
            <v:group style="position:absolute;left:8752;top:1694;width:10;height:20" coordorigin="8752,1694" coordsize="10,20">
              <v:shape style="position:absolute;left:8752;top:1694;width:10;height:20" coordorigin="8752,1694" coordsize="10,20" path="m8752,1713l8761,1713,8761,1694,8752,1694,8752,1713xe" filled="true" fillcolor="#000000" stroked="false">
                <v:path arrowok="t"/>
                <v:fill type="solid"/>
              </v:shape>
            </v:group>
            <v:group style="position:absolute;left:8752;top:1713;width:10;height:20" coordorigin="8752,1713" coordsize="10,20">
              <v:shape style="position:absolute;left:8752;top:1713;width:10;height:20" coordorigin="8752,1713" coordsize="10,20" path="m8752,1733l8761,1733,8761,1713,8752,1713,8752,1733xe" filled="true" fillcolor="#000000" stroked="false">
                <v:path arrowok="t"/>
                <v:fill type="solid"/>
              </v:shape>
            </v:group>
            <v:group style="position:absolute;left:8752;top:1733;width:10;height:20" coordorigin="8752,1733" coordsize="10,20">
              <v:shape style="position:absolute;left:8752;top:1733;width:10;height:20" coordorigin="8752,1733" coordsize="10,20" path="m8752,1752l8761,1752,8761,1733,8752,1733,8752,1752xe" filled="true" fillcolor="#000000" stroked="false">
                <v:path arrowok="t"/>
                <v:fill type="solid"/>
              </v:shape>
            </v:group>
            <v:group style="position:absolute;left:8752;top:1752;width:10;height:20" coordorigin="8752,1752" coordsize="10,20">
              <v:shape style="position:absolute;left:8752;top:1752;width:10;height:20" coordorigin="8752,1752" coordsize="10,20" path="m8752,1771l8761,1771,8761,1752,8752,1752,8752,1771xe" filled="true" fillcolor="#000000" stroked="false">
                <v:path arrowok="t"/>
                <v:fill type="solid"/>
              </v:shape>
            </v:group>
            <v:group style="position:absolute;left:8752;top:1771;width:10;height:20" coordorigin="8752,1771" coordsize="10,20">
              <v:shape style="position:absolute;left:8752;top:1771;width:10;height:20" coordorigin="8752,1771" coordsize="10,20" path="m8752,1790l8761,1790,8761,1771,8752,1771,8752,1790xe" filled="true" fillcolor="#000000" stroked="false">
                <v:path arrowok="t"/>
                <v:fill type="solid"/>
              </v:shape>
            </v:group>
            <v:group style="position:absolute;left:8752;top:1795;width:10;height:2" coordorigin="8752,1795" coordsize="10,2">
              <v:shape style="position:absolute;left:8752;top:1795;width:10;height:2" coordorigin="8752,1795" coordsize="10,0" path="m8752,1795l8761,1795e" filled="false" stroked="true" strokeweight=".47998pt" strokecolor="#000000">
                <v:path arrowok="t"/>
              </v:shape>
            </v:group>
            <v:group style="position:absolute;left:3677;top:1805;width:10;height:2" coordorigin="3677,1805" coordsize="10,2">
              <v:shape style="position:absolute;left:3677;top:1805;width:10;height:2" coordorigin="3677,1805" coordsize="10,0" path="m3677,1805l3687,1805e" filled="false" stroked="true" strokeweight=".47998pt" strokecolor="#000000">
                <v:path arrowok="t"/>
              </v:shape>
              <v:shape style="position:absolute;left:3687;top:1800;width:1047;height:10" type="#_x0000_t75" stroked="false">
                <v:imagedata r:id="rId657" o:title=""/>
              </v:shape>
              <v:shape style="position:absolute;left:4729;top:1800;width:905;height:10" type="#_x0000_t75" stroked="false">
                <v:imagedata r:id="rId658" o:title=""/>
              </v:shape>
            </v:group>
            <v:group style="position:absolute;left:5634;top:1805;width:10;height:2" coordorigin="5634,1805" coordsize="10,2">
              <v:shape style="position:absolute;left:5634;top:1805;width:10;height:2" coordorigin="5634,1805" coordsize="10,0" path="m5634,1805l5643,1805e" filled="false" stroked="true" strokeweight=".47998pt" strokecolor="#000000">
                <v:path arrowok="t"/>
              </v:shape>
            </v:group>
            <v:group style="position:absolute;left:6719;top:1805;width:10;height:2" coordorigin="6719,1805" coordsize="10,2">
              <v:shape style="position:absolute;left:6719;top:1805;width:10;height:2" coordorigin="6719,1805" coordsize="10,0" path="m6719,1805l6729,1805e" filled="false" stroked="true" strokeweight=".47998pt" strokecolor="#000000">
                <v:path arrowok="t"/>
              </v:shape>
              <v:shape style="position:absolute;left:6729;top:1800;width:1123;height:10" type="#_x0000_t75" stroked="false">
                <v:imagedata r:id="rId240" o:title=""/>
              </v:shape>
              <v:shape style="position:absolute;left:7847;top:1800;width:905;height:10" type="#_x0000_t75" stroked="false">
                <v:imagedata r:id="rId241" o:title=""/>
              </v:shape>
            </v:group>
            <v:group style="position:absolute;left:8752;top:1805;width:10;height:2" coordorigin="8752,1805" coordsize="10,2">
              <v:shape style="position:absolute;left:8752;top:1805;width:10;height:2" coordorigin="8752,1805" coordsize="10,0" path="m8752,1805l8761,1805e" filled="false" stroked="true" strokeweight=".47998pt" strokecolor="#000000">
                <v:path arrowok="t"/>
              </v:shape>
            </v:group>
            <v:group style="position:absolute;left:3677;top:1809;width:10;height:20" coordorigin="3677,1809" coordsize="10,20">
              <v:shape style="position:absolute;left:3677;top:1809;width:10;height:20" coordorigin="3677,1809" coordsize="10,20" path="m3677,1829l3687,1829,3687,1809,3677,1809,3677,1829xe" filled="true" fillcolor="#000000" stroked="false">
                <v:path arrowok="t"/>
                <v:fill type="solid"/>
              </v:shape>
            </v:group>
            <v:group style="position:absolute;left:3677;top:1829;width:10;height:20" coordorigin="3677,1829" coordsize="10,20">
              <v:shape style="position:absolute;left:3677;top:1829;width:10;height:20" coordorigin="3677,1829" coordsize="10,20" path="m3677,1848l3687,1848,3687,1829,3677,1829,3677,1848xe" filled="true" fillcolor="#000000" stroked="false">
                <v:path arrowok="t"/>
                <v:fill type="solid"/>
              </v:shape>
            </v:group>
            <v:group style="position:absolute;left:3677;top:1848;width:10;height:20" coordorigin="3677,1848" coordsize="10,20">
              <v:shape style="position:absolute;left:3677;top:1848;width:10;height:20" coordorigin="3677,1848" coordsize="10,20" path="m3677,1867l3687,1867,3687,1848,3677,1848,3677,1867xe" filled="true" fillcolor="#000000" stroked="false">
                <v:path arrowok="t"/>
                <v:fill type="solid"/>
              </v:shape>
            </v:group>
            <v:group style="position:absolute;left:3677;top:1867;width:10;height:20" coordorigin="3677,1867" coordsize="10,20">
              <v:shape style="position:absolute;left:3677;top:1867;width:10;height:20" coordorigin="3677,1867" coordsize="10,20" path="m3677,1886l3687,1886,3687,1867,3677,1867,3677,1886xe" filled="true" fillcolor="#000000" stroked="false">
                <v:path arrowok="t"/>
                <v:fill type="solid"/>
              </v:shape>
            </v:group>
            <v:group style="position:absolute;left:3677;top:1886;width:10;height:20" coordorigin="3677,1886" coordsize="10,20">
              <v:shape style="position:absolute;left:3677;top:1886;width:10;height:20" coordorigin="3677,1886" coordsize="10,20" path="m3677,1905l3687,1905,3687,1886,3677,1886,3677,1905xe" filled="true" fillcolor="#000000" stroked="false">
                <v:path arrowok="t"/>
                <v:fill type="solid"/>
              </v:shape>
            </v:group>
            <v:group style="position:absolute;left:3677;top:1905;width:10;height:20" coordorigin="3677,1905" coordsize="10,20">
              <v:shape style="position:absolute;left:3677;top:1905;width:10;height:20" coordorigin="3677,1905" coordsize="10,20" path="m3677,1925l3687,1925,3687,1905,3677,1905,3677,1925xe" filled="true" fillcolor="#000000" stroked="false">
                <v:path arrowok="t"/>
                <v:fill type="solid"/>
              </v:shape>
            </v:group>
            <v:group style="position:absolute;left:3677;top:1925;width:10;height:20" coordorigin="3677,1925" coordsize="10,20">
              <v:shape style="position:absolute;left:3677;top:1925;width:10;height:20" coordorigin="3677,1925" coordsize="10,20" path="m3677,1944l3687,1944,3687,1925,3677,1925,3677,1944xe" filled="true" fillcolor="#000000" stroked="false">
                <v:path arrowok="t"/>
                <v:fill type="solid"/>
              </v:shape>
            </v:group>
            <v:group style="position:absolute;left:3677;top:1944;width:10;height:20" coordorigin="3677,1944" coordsize="10,20">
              <v:shape style="position:absolute;left:3677;top:1944;width:10;height:20" coordorigin="3677,1944" coordsize="10,20" path="m3677,1963l3687,1963,3687,1944,3677,1944,3677,1963xe" filled="true" fillcolor="#000000" stroked="false">
                <v:path arrowok="t"/>
                <v:fill type="solid"/>
              </v:shape>
            </v:group>
            <v:group style="position:absolute;left:3677;top:1963;width:10;height:20" coordorigin="3677,1963" coordsize="10,20">
              <v:shape style="position:absolute;left:3677;top:1963;width:10;height:20" coordorigin="3677,1963" coordsize="10,20" path="m3677,1982l3687,1982,3687,1963,3677,1963,3677,1982xe" filled="true" fillcolor="#000000" stroked="false">
                <v:path arrowok="t"/>
                <v:fill type="solid"/>
              </v:shape>
            </v:group>
            <v:group style="position:absolute;left:3677;top:1982;width:10;height:20" coordorigin="3677,1982" coordsize="10,20">
              <v:shape style="position:absolute;left:3677;top:1982;width:10;height:20" coordorigin="3677,1982" coordsize="10,20" path="m3677,2001l3687,2001,3687,1982,3677,1982,3677,2001xe" filled="true" fillcolor="#000000" stroked="false">
                <v:path arrowok="t"/>
                <v:fill type="solid"/>
              </v:shape>
            </v:group>
            <v:group style="position:absolute;left:3677;top:2001;width:10;height:20" coordorigin="3677,2001" coordsize="10,20">
              <v:shape style="position:absolute;left:3677;top:2001;width:10;height:20" coordorigin="3677,2001" coordsize="10,20" path="m3677,2021l3687,2021,3687,2001,3677,2001,3677,2021xe" filled="true" fillcolor="#000000" stroked="false">
                <v:path arrowok="t"/>
                <v:fill type="solid"/>
              </v:shape>
            </v:group>
            <v:group style="position:absolute;left:3677;top:2021;width:10;height:20" coordorigin="3677,2021" coordsize="10,20">
              <v:shape style="position:absolute;left:3677;top:2021;width:10;height:20" coordorigin="3677,2021" coordsize="10,20" path="m3677,2040l3687,2040,3687,2021,3677,2021,3677,2040xe" filled="true" fillcolor="#000000" stroked="false">
                <v:path arrowok="t"/>
                <v:fill type="solid"/>
              </v:shape>
            </v:group>
            <v:group style="position:absolute;left:3677;top:2040;width:10;height:20" coordorigin="3677,2040" coordsize="10,20">
              <v:shape style="position:absolute;left:3677;top:2040;width:10;height:20" coordorigin="3677,2040" coordsize="10,20" path="m3677,2059l3687,2059,3687,2040,3677,2040,3677,2059xe" filled="true" fillcolor="#000000" stroked="false">
                <v:path arrowok="t"/>
                <v:fill type="solid"/>
              </v:shape>
            </v:group>
            <v:group style="position:absolute;left:3677;top:2059;width:10;height:20" coordorigin="3677,2059" coordsize="10,20">
              <v:shape style="position:absolute;left:3677;top:2059;width:10;height:20" coordorigin="3677,2059" coordsize="10,20" path="m3677,2078l3687,2078,3687,2059,3677,2059,3677,2078xe" filled="true" fillcolor="#000000" stroked="false">
                <v:path arrowok="t"/>
                <v:fill type="solid"/>
              </v:shape>
            </v:group>
            <v:group style="position:absolute;left:3677;top:2078;width:10;height:20" coordorigin="3677,2078" coordsize="10,20">
              <v:shape style="position:absolute;left:3677;top:2078;width:10;height:20" coordorigin="3677,2078" coordsize="10,20" path="m3677,2097l3687,2097,3687,2078,3677,2078,3677,2097xe" filled="true" fillcolor="#000000" stroked="false">
                <v:path arrowok="t"/>
                <v:fill type="solid"/>
              </v:shape>
            </v:group>
            <v:group style="position:absolute;left:3677;top:2097;width:10;height:20" coordorigin="3677,2097" coordsize="10,20">
              <v:shape style="position:absolute;left:3677;top:2097;width:10;height:20" coordorigin="3677,2097" coordsize="10,20" path="m3677,2117l3687,2117,3687,2097,3677,2097,3677,2117xe" filled="true" fillcolor="#000000" stroked="false">
                <v:path arrowok="t"/>
                <v:fill type="solid"/>
              </v:shape>
            </v:group>
            <v:group style="position:absolute;left:3677;top:2117;width:10;height:20" coordorigin="3677,2117" coordsize="10,20">
              <v:shape style="position:absolute;left:3677;top:2117;width:10;height:20" coordorigin="3677,2117" coordsize="10,20" path="m3677,2136l3687,2136,3687,2117,3677,2117,3677,2136xe" filled="true" fillcolor="#000000" stroked="false">
                <v:path arrowok="t"/>
                <v:fill type="solid"/>
              </v:shape>
            </v:group>
            <v:group style="position:absolute;left:3677;top:2136;width:10;height:20" coordorigin="3677,2136" coordsize="10,20">
              <v:shape style="position:absolute;left:3677;top:2136;width:10;height:20" coordorigin="3677,2136" coordsize="10,20" path="m3677,2155l3687,2155,3687,2136,3677,2136,3677,2155xe" filled="true" fillcolor="#000000" stroked="false">
                <v:path arrowok="t"/>
                <v:fill type="solid"/>
              </v:shape>
            </v:group>
            <v:group style="position:absolute;left:3677;top:2155;width:10;height:20" coordorigin="3677,2155" coordsize="10,20">
              <v:shape style="position:absolute;left:3677;top:2155;width:10;height:20" coordorigin="3677,2155" coordsize="10,20" path="m3677,2174l3687,2174,3687,2155,3677,2155,3677,2174xe" filled="true" fillcolor="#000000" stroked="false">
                <v:path arrowok="t"/>
                <v:fill type="solid"/>
              </v:shape>
            </v:group>
            <v:group style="position:absolute;left:3677;top:2174;width:10;height:20" coordorigin="3677,2174" coordsize="10,20">
              <v:shape style="position:absolute;left:3677;top:2174;width:10;height:20" coordorigin="3677,2174" coordsize="10,20" path="m3677,2193l3687,2193,3687,2174,3677,2174,3677,2193xe" filled="true" fillcolor="#000000" stroked="false">
                <v:path arrowok="t"/>
                <v:fill type="solid"/>
              </v:shape>
            </v:group>
            <v:group style="position:absolute;left:3677;top:2193;width:10;height:20" coordorigin="3677,2193" coordsize="10,20">
              <v:shape style="position:absolute;left:3677;top:2193;width:10;height:20" coordorigin="3677,2193" coordsize="10,20" path="m3677,2213l3687,2213,3687,2193,3677,2193,3677,2213xe" filled="true" fillcolor="#000000" stroked="false">
                <v:path arrowok="t"/>
                <v:fill type="solid"/>
              </v:shape>
            </v:group>
            <v:group style="position:absolute;left:3677;top:2213;width:10;height:20" coordorigin="3677,2213" coordsize="10,20">
              <v:shape style="position:absolute;left:3677;top:2213;width:10;height:20" coordorigin="3677,2213" coordsize="10,20" path="m3677,2232l3687,2232,3687,2213,3677,2213,3677,2232xe" filled="true" fillcolor="#000000" stroked="false">
                <v:path arrowok="t"/>
                <v:fill type="solid"/>
              </v:shape>
            </v:group>
            <v:group style="position:absolute;left:3677;top:2232;width:10;height:20" coordorigin="3677,2232" coordsize="10,20">
              <v:shape style="position:absolute;left:3677;top:2232;width:10;height:20" coordorigin="3677,2232" coordsize="10,20" path="m3677,2251l3687,2251,3687,2232,3677,2232,3677,2251xe" filled="true" fillcolor="#000000" stroked="false">
                <v:path arrowok="t"/>
                <v:fill type="solid"/>
              </v:shape>
            </v:group>
            <v:group style="position:absolute;left:3677;top:2251;width:10;height:20" coordorigin="3677,2251" coordsize="10,20">
              <v:shape style="position:absolute;left:3677;top:2251;width:10;height:20" coordorigin="3677,2251" coordsize="10,20" path="m3677,2270l3687,2270,3687,2251,3677,2251,3677,2270xe" filled="true" fillcolor="#000000" stroked="false">
                <v:path arrowok="t"/>
                <v:fill type="solid"/>
              </v:shape>
            </v:group>
            <v:group style="position:absolute;left:3677;top:2270;width:10;height:20" coordorigin="3677,2270" coordsize="10,20">
              <v:shape style="position:absolute;left:3677;top:2270;width:10;height:20" coordorigin="3677,2270" coordsize="10,20" path="m3677,2289l3687,2289,3687,2270,3677,2270,3677,2289xe" filled="true" fillcolor="#000000" stroked="false">
                <v:path arrowok="t"/>
                <v:fill type="solid"/>
              </v:shape>
            </v:group>
            <v:group style="position:absolute;left:3677;top:2289;width:10;height:20" coordorigin="3677,2289" coordsize="10,20">
              <v:shape style="position:absolute;left:3677;top:2289;width:10;height:20" coordorigin="3677,2289" coordsize="10,20" path="m3677,2309l3687,2309,3687,2289,3677,2289,3677,2309xe" filled="true" fillcolor="#000000" stroked="false">
                <v:path arrowok="t"/>
                <v:fill type="solid"/>
              </v:shape>
            </v:group>
            <v:group style="position:absolute;left:3677;top:2309;width:10;height:20" coordorigin="3677,2309" coordsize="10,20">
              <v:shape style="position:absolute;left:3677;top:2309;width:10;height:20" coordorigin="3677,2309" coordsize="10,20" path="m3677,2328l3687,2328,3687,2309,3677,2309,3677,2328xe" filled="true" fillcolor="#000000" stroked="false">
                <v:path arrowok="t"/>
                <v:fill type="solid"/>
              </v:shape>
            </v:group>
            <v:group style="position:absolute;left:3677;top:2328;width:10;height:20" coordorigin="3677,2328" coordsize="10,20">
              <v:shape style="position:absolute;left:3677;top:2328;width:10;height:20" coordorigin="3677,2328" coordsize="10,20" path="m3677,2347l3687,2347,3687,2328,3677,2328,3677,2347xe" filled="true" fillcolor="#000000" stroked="false">
                <v:path arrowok="t"/>
                <v:fill type="solid"/>
              </v:shape>
            </v:group>
            <v:group style="position:absolute;left:3677;top:2347;width:10;height:20" coordorigin="3677,2347" coordsize="10,20">
              <v:shape style="position:absolute;left:3677;top:2347;width:10;height:20" coordorigin="3677,2347" coordsize="10,20" path="m3677,2366l3687,2366,3687,2347,3677,2347,3677,2366xe" filled="true" fillcolor="#000000" stroked="false">
                <v:path arrowok="t"/>
                <v:fill type="solid"/>
              </v:shape>
            </v:group>
            <v:group style="position:absolute;left:3677;top:2366;width:10;height:20" coordorigin="3677,2366" coordsize="10,20">
              <v:shape style="position:absolute;left:3677;top:2366;width:10;height:20" coordorigin="3677,2366" coordsize="10,20" path="m3677,2385l3687,2385,3687,2366,3677,2366,3677,2385xe" filled="true" fillcolor="#000000" stroked="false">
                <v:path arrowok="t"/>
                <v:fill type="solid"/>
              </v:shape>
            </v:group>
            <v:group style="position:absolute;left:3677;top:2385;width:10;height:20" coordorigin="3677,2385" coordsize="10,20">
              <v:shape style="position:absolute;left:3677;top:2385;width:10;height:20" coordorigin="3677,2385" coordsize="10,20" path="m3677,2405l3687,2405,3687,2385,3677,2385,3677,2405xe" filled="true" fillcolor="#000000" stroked="false">
                <v:path arrowok="t"/>
                <v:fill type="solid"/>
              </v:shape>
            </v:group>
            <v:group style="position:absolute;left:3677;top:2405;width:10;height:20" coordorigin="3677,2405" coordsize="10,20">
              <v:shape style="position:absolute;left:3677;top:2405;width:10;height:20" coordorigin="3677,2405" coordsize="10,20" path="m3677,2424l3687,2424,3687,2405,3677,2405,3677,2424xe" filled="true" fillcolor="#000000" stroked="false">
                <v:path arrowok="t"/>
                <v:fill type="solid"/>
              </v:shape>
            </v:group>
            <v:group style="position:absolute;left:3677;top:2424;width:10;height:20" coordorigin="3677,2424" coordsize="10,20">
              <v:shape style="position:absolute;left:3677;top:2424;width:10;height:20" coordorigin="3677,2424" coordsize="10,20" path="m3677,2443l3687,2443,3687,2424,3677,2424,3677,2443xe" filled="true" fillcolor="#000000" stroked="false">
                <v:path arrowok="t"/>
                <v:fill type="solid"/>
              </v:shape>
            </v:group>
            <v:group style="position:absolute;left:3677;top:2443;width:10;height:20" coordorigin="3677,2443" coordsize="10,20">
              <v:shape style="position:absolute;left:3677;top:2443;width:10;height:20" coordorigin="3677,2443" coordsize="10,20" path="m3677,2462l3687,2462,3687,2443,3677,2443,3677,2462xe" filled="true" fillcolor="#000000" stroked="false">
                <v:path arrowok="t"/>
                <v:fill type="solid"/>
              </v:shape>
            </v:group>
            <v:group style="position:absolute;left:3677;top:2462;width:10;height:20" coordorigin="3677,2462" coordsize="10,20">
              <v:shape style="position:absolute;left:3677;top:2462;width:10;height:20" coordorigin="3677,2462" coordsize="10,20" path="m3677,2481l3687,2481,3687,2462,3677,2462,3677,2481xe" filled="true" fillcolor="#000000" stroked="false">
                <v:path arrowok="t"/>
                <v:fill type="solid"/>
              </v:shape>
            </v:group>
            <v:group style="position:absolute;left:3677;top:2481;width:10;height:20" coordorigin="3677,2481" coordsize="10,20">
              <v:shape style="position:absolute;left:3677;top:2481;width:10;height:20" coordorigin="3677,2481" coordsize="10,20" path="m3677,2501l3687,2501,3687,2481,3677,2481,3677,2501xe" filled="true" fillcolor="#000000" stroked="false">
                <v:path arrowok="t"/>
                <v:fill type="solid"/>
              </v:shape>
            </v:group>
            <v:group style="position:absolute;left:3677;top:2507;width:10;height:2" coordorigin="3677,2507" coordsize="10,2">
              <v:shape style="position:absolute;left:3677;top:2507;width:10;height:2" coordorigin="3677,2507" coordsize="10,0" path="m3677,2507l3687,2507e" filled="false" stroked="true" strokeweight=".60004pt" strokecolor="#000000">
                <v:path arrowok="t"/>
              </v:shape>
            </v:group>
            <v:group style="position:absolute;left:4734;top:1809;width:10;height:20" coordorigin="4734,1809" coordsize="10,20">
              <v:shape style="position:absolute;left:4734;top:1809;width:10;height:20" coordorigin="4734,1809" coordsize="10,20" path="m4734,1829l4743,1829,4743,1809,4734,1809,4734,1829xe" filled="true" fillcolor="#000000" stroked="false">
                <v:path arrowok="t"/>
                <v:fill type="solid"/>
              </v:shape>
            </v:group>
            <v:group style="position:absolute;left:4734;top:1829;width:10;height:20" coordorigin="4734,1829" coordsize="10,20">
              <v:shape style="position:absolute;left:4734;top:1829;width:10;height:20" coordorigin="4734,1829" coordsize="10,20" path="m4734,1848l4743,1848,4743,1829,4734,1829,4734,1848xe" filled="true" fillcolor="#000000" stroked="false">
                <v:path arrowok="t"/>
                <v:fill type="solid"/>
              </v:shape>
            </v:group>
            <v:group style="position:absolute;left:4734;top:1848;width:10;height:20" coordorigin="4734,1848" coordsize="10,20">
              <v:shape style="position:absolute;left:4734;top:1848;width:10;height:20" coordorigin="4734,1848" coordsize="10,20" path="m4734,1867l4743,1867,4743,1848,4734,1848,4734,1867xe" filled="true" fillcolor="#000000" stroked="false">
                <v:path arrowok="t"/>
                <v:fill type="solid"/>
              </v:shape>
            </v:group>
            <v:group style="position:absolute;left:4734;top:1867;width:10;height:20" coordorigin="4734,1867" coordsize="10,20">
              <v:shape style="position:absolute;left:4734;top:1867;width:10;height:20" coordorigin="4734,1867" coordsize="10,20" path="m4734,1886l4743,1886,4743,1867,4734,1867,4734,1886xe" filled="true" fillcolor="#000000" stroked="false">
                <v:path arrowok="t"/>
                <v:fill type="solid"/>
              </v:shape>
            </v:group>
            <v:group style="position:absolute;left:4734;top:1886;width:10;height:20" coordorigin="4734,1886" coordsize="10,20">
              <v:shape style="position:absolute;left:4734;top:1886;width:10;height:20" coordorigin="4734,1886" coordsize="10,20" path="m4734,1905l4743,1905,4743,1886,4734,1886,4734,1905xe" filled="true" fillcolor="#000000" stroked="false">
                <v:path arrowok="t"/>
                <v:fill type="solid"/>
              </v:shape>
            </v:group>
            <v:group style="position:absolute;left:4734;top:1905;width:10;height:20" coordorigin="4734,1905" coordsize="10,20">
              <v:shape style="position:absolute;left:4734;top:1905;width:10;height:20" coordorigin="4734,1905" coordsize="10,20" path="m4734,1925l4743,1925,4743,1905,4734,1905,4734,1925xe" filled="true" fillcolor="#000000" stroked="false">
                <v:path arrowok="t"/>
                <v:fill type="solid"/>
              </v:shape>
            </v:group>
            <v:group style="position:absolute;left:4734;top:1925;width:10;height:20" coordorigin="4734,1925" coordsize="10,20">
              <v:shape style="position:absolute;left:4734;top:1925;width:10;height:20" coordorigin="4734,1925" coordsize="10,20" path="m4734,1944l4743,1944,4743,1925,4734,1925,4734,1944xe" filled="true" fillcolor="#000000" stroked="false">
                <v:path arrowok="t"/>
                <v:fill type="solid"/>
              </v:shape>
            </v:group>
            <v:group style="position:absolute;left:4734;top:1944;width:10;height:20" coordorigin="4734,1944" coordsize="10,20">
              <v:shape style="position:absolute;left:4734;top:1944;width:10;height:20" coordorigin="4734,1944" coordsize="10,20" path="m4734,1963l4743,1963,4743,1944,4734,1944,4734,1963xe" filled="true" fillcolor="#000000" stroked="false">
                <v:path arrowok="t"/>
                <v:fill type="solid"/>
              </v:shape>
            </v:group>
            <v:group style="position:absolute;left:4734;top:1963;width:10;height:20" coordorigin="4734,1963" coordsize="10,20">
              <v:shape style="position:absolute;left:4734;top:1963;width:10;height:20" coordorigin="4734,1963" coordsize="10,20" path="m4734,1982l4743,1982,4743,1963,4734,1963,4734,1982xe" filled="true" fillcolor="#000000" stroked="false">
                <v:path arrowok="t"/>
                <v:fill type="solid"/>
              </v:shape>
            </v:group>
            <v:group style="position:absolute;left:4734;top:1982;width:10;height:20" coordorigin="4734,1982" coordsize="10,20">
              <v:shape style="position:absolute;left:4734;top:1982;width:10;height:20" coordorigin="4734,1982" coordsize="10,20" path="m4734,2001l4743,2001,4743,1982,4734,1982,4734,2001xe" filled="true" fillcolor="#000000" stroked="false">
                <v:path arrowok="t"/>
                <v:fill type="solid"/>
              </v:shape>
            </v:group>
            <v:group style="position:absolute;left:4734;top:2001;width:10;height:20" coordorigin="4734,2001" coordsize="10,20">
              <v:shape style="position:absolute;left:4734;top:2001;width:10;height:20" coordorigin="4734,2001" coordsize="10,20" path="m4734,2021l4743,2021,4743,2001,4734,2001,4734,2021xe" filled="true" fillcolor="#000000" stroked="false">
                <v:path arrowok="t"/>
                <v:fill type="solid"/>
              </v:shape>
            </v:group>
            <v:group style="position:absolute;left:4734;top:2021;width:10;height:20" coordorigin="4734,2021" coordsize="10,20">
              <v:shape style="position:absolute;left:4734;top:2021;width:10;height:20" coordorigin="4734,2021" coordsize="10,20" path="m4734,2040l4743,2040,4743,2021,4734,2021,4734,2040xe" filled="true" fillcolor="#000000" stroked="false">
                <v:path arrowok="t"/>
                <v:fill type="solid"/>
              </v:shape>
            </v:group>
            <v:group style="position:absolute;left:4734;top:2040;width:10;height:20" coordorigin="4734,2040" coordsize="10,20">
              <v:shape style="position:absolute;left:4734;top:2040;width:10;height:20" coordorigin="4734,2040" coordsize="10,20" path="m4734,2059l4743,2059,4743,2040,4734,2040,4734,2059xe" filled="true" fillcolor="#000000" stroked="false">
                <v:path arrowok="t"/>
                <v:fill type="solid"/>
              </v:shape>
            </v:group>
            <v:group style="position:absolute;left:4734;top:2059;width:10;height:20" coordorigin="4734,2059" coordsize="10,20">
              <v:shape style="position:absolute;left:4734;top:2059;width:10;height:20" coordorigin="4734,2059" coordsize="10,20" path="m4734,2078l4743,2078,4743,2059,4734,2059,4734,2078xe" filled="true" fillcolor="#000000" stroked="false">
                <v:path arrowok="t"/>
                <v:fill type="solid"/>
              </v:shape>
            </v:group>
            <v:group style="position:absolute;left:4734;top:2078;width:10;height:20" coordorigin="4734,2078" coordsize="10,20">
              <v:shape style="position:absolute;left:4734;top:2078;width:10;height:20" coordorigin="4734,2078" coordsize="10,20" path="m4734,2097l4743,2097,4743,2078,4734,2078,4734,2097xe" filled="true" fillcolor="#000000" stroked="false">
                <v:path arrowok="t"/>
                <v:fill type="solid"/>
              </v:shape>
            </v:group>
            <v:group style="position:absolute;left:4734;top:2097;width:10;height:20" coordorigin="4734,2097" coordsize="10,20">
              <v:shape style="position:absolute;left:4734;top:2097;width:10;height:20" coordorigin="4734,2097" coordsize="10,20" path="m4734,2117l4743,2117,4743,2097,4734,2097,4734,2117xe" filled="true" fillcolor="#000000" stroked="false">
                <v:path arrowok="t"/>
                <v:fill type="solid"/>
              </v:shape>
            </v:group>
            <v:group style="position:absolute;left:4734;top:2117;width:10;height:20" coordorigin="4734,2117" coordsize="10,20">
              <v:shape style="position:absolute;left:4734;top:2117;width:10;height:20" coordorigin="4734,2117" coordsize="10,20" path="m4734,2136l4743,2136,4743,2117,4734,2117,4734,2136xe" filled="true" fillcolor="#000000" stroked="false">
                <v:path arrowok="t"/>
                <v:fill type="solid"/>
              </v:shape>
            </v:group>
            <v:group style="position:absolute;left:4734;top:2136;width:10;height:20" coordorigin="4734,2136" coordsize="10,20">
              <v:shape style="position:absolute;left:4734;top:2136;width:10;height:20" coordorigin="4734,2136" coordsize="10,20" path="m4734,2155l4743,2155,4743,2136,4734,2136,4734,2155xe" filled="true" fillcolor="#000000" stroked="false">
                <v:path arrowok="t"/>
                <v:fill type="solid"/>
              </v:shape>
            </v:group>
            <v:group style="position:absolute;left:4734;top:2155;width:10;height:20" coordorigin="4734,2155" coordsize="10,20">
              <v:shape style="position:absolute;left:4734;top:2155;width:10;height:20" coordorigin="4734,2155" coordsize="10,20" path="m4734,2174l4743,2174,4743,2155,4734,2155,4734,2174xe" filled="true" fillcolor="#000000" stroked="false">
                <v:path arrowok="t"/>
                <v:fill type="solid"/>
              </v:shape>
            </v:group>
            <v:group style="position:absolute;left:4734;top:2174;width:10;height:20" coordorigin="4734,2174" coordsize="10,20">
              <v:shape style="position:absolute;left:4734;top:2174;width:10;height:20" coordorigin="4734,2174" coordsize="10,20" path="m4734,2193l4743,2193,4743,2174,4734,2174,4734,2193xe" filled="true" fillcolor="#000000" stroked="false">
                <v:path arrowok="t"/>
                <v:fill type="solid"/>
              </v:shape>
            </v:group>
            <v:group style="position:absolute;left:4734;top:2193;width:10;height:20" coordorigin="4734,2193" coordsize="10,20">
              <v:shape style="position:absolute;left:4734;top:2193;width:10;height:20" coordorigin="4734,2193" coordsize="10,20" path="m4734,2213l4743,2213,4743,2193,4734,2193,4734,2213xe" filled="true" fillcolor="#000000" stroked="false">
                <v:path arrowok="t"/>
                <v:fill type="solid"/>
              </v:shape>
            </v:group>
            <v:group style="position:absolute;left:4734;top:2213;width:10;height:20" coordorigin="4734,2213" coordsize="10,20">
              <v:shape style="position:absolute;left:4734;top:2213;width:10;height:20" coordorigin="4734,2213" coordsize="10,20" path="m4734,2232l4743,2232,4743,2213,4734,2213,4734,2232xe" filled="true" fillcolor="#000000" stroked="false">
                <v:path arrowok="t"/>
                <v:fill type="solid"/>
              </v:shape>
            </v:group>
            <v:group style="position:absolute;left:4734;top:2232;width:10;height:20" coordorigin="4734,2232" coordsize="10,20">
              <v:shape style="position:absolute;left:4734;top:2232;width:10;height:20" coordorigin="4734,2232" coordsize="10,20" path="m4734,2251l4743,2251,4743,2232,4734,2232,4734,2251xe" filled="true" fillcolor="#000000" stroked="false">
                <v:path arrowok="t"/>
                <v:fill type="solid"/>
              </v:shape>
            </v:group>
            <v:group style="position:absolute;left:4734;top:2251;width:10;height:20" coordorigin="4734,2251" coordsize="10,20">
              <v:shape style="position:absolute;left:4734;top:2251;width:10;height:20" coordorigin="4734,2251" coordsize="10,20" path="m4734,2270l4743,2270,4743,2251,4734,2251,4734,2270xe" filled="true" fillcolor="#000000" stroked="false">
                <v:path arrowok="t"/>
                <v:fill type="solid"/>
              </v:shape>
            </v:group>
            <v:group style="position:absolute;left:4734;top:2270;width:10;height:20" coordorigin="4734,2270" coordsize="10,20">
              <v:shape style="position:absolute;left:4734;top:2270;width:10;height:20" coordorigin="4734,2270" coordsize="10,20" path="m4734,2289l4743,2289,4743,2270,4734,2270,4734,2289xe" filled="true" fillcolor="#000000" stroked="false">
                <v:path arrowok="t"/>
                <v:fill type="solid"/>
              </v:shape>
            </v:group>
            <v:group style="position:absolute;left:4734;top:2289;width:10;height:20" coordorigin="4734,2289" coordsize="10,20">
              <v:shape style="position:absolute;left:4734;top:2289;width:10;height:20" coordorigin="4734,2289" coordsize="10,20" path="m4734,2309l4743,2309,4743,2289,4734,2289,4734,2309xe" filled="true" fillcolor="#000000" stroked="false">
                <v:path arrowok="t"/>
                <v:fill type="solid"/>
              </v:shape>
            </v:group>
            <v:group style="position:absolute;left:4734;top:2309;width:10;height:20" coordorigin="4734,2309" coordsize="10,20">
              <v:shape style="position:absolute;left:4734;top:2309;width:10;height:20" coordorigin="4734,2309" coordsize="10,20" path="m4734,2328l4743,2328,4743,2309,4734,2309,4734,2328xe" filled="true" fillcolor="#000000" stroked="false">
                <v:path arrowok="t"/>
                <v:fill type="solid"/>
              </v:shape>
            </v:group>
            <v:group style="position:absolute;left:4734;top:2328;width:10;height:20" coordorigin="4734,2328" coordsize="10,20">
              <v:shape style="position:absolute;left:4734;top:2328;width:10;height:20" coordorigin="4734,2328" coordsize="10,20" path="m4734,2347l4743,2347,4743,2328,4734,2328,4734,2347xe" filled="true" fillcolor="#000000" stroked="false">
                <v:path arrowok="t"/>
                <v:fill type="solid"/>
              </v:shape>
            </v:group>
            <v:group style="position:absolute;left:4734;top:2347;width:10;height:20" coordorigin="4734,2347" coordsize="10,20">
              <v:shape style="position:absolute;left:4734;top:2347;width:10;height:20" coordorigin="4734,2347" coordsize="10,20" path="m4734,2366l4743,2366,4743,2347,4734,2347,4734,2366xe" filled="true" fillcolor="#000000" stroked="false">
                <v:path arrowok="t"/>
                <v:fill type="solid"/>
              </v:shape>
            </v:group>
            <v:group style="position:absolute;left:4734;top:2366;width:10;height:20" coordorigin="4734,2366" coordsize="10,20">
              <v:shape style="position:absolute;left:4734;top:2366;width:10;height:20" coordorigin="4734,2366" coordsize="10,20" path="m4734,2385l4743,2385,4743,2366,4734,2366,4734,2385xe" filled="true" fillcolor="#000000" stroked="false">
                <v:path arrowok="t"/>
                <v:fill type="solid"/>
              </v:shape>
            </v:group>
            <v:group style="position:absolute;left:4734;top:2385;width:10;height:20" coordorigin="4734,2385" coordsize="10,20">
              <v:shape style="position:absolute;left:4734;top:2385;width:10;height:20" coordorigin="4734,2385" coordsize="10,20" path="m4734,2405l4743,2405,4743,2385,4734,2385,4734,2405xe" filled="true" fillcolor="#000000" stroked="false">
                <v:path arrowok="t"/>
                <v:fill type="solid"/>
              </v:shape>
            </v:group>
            <v:group style="position:absolute;left:4734;top:2405;width:10;height:20" coordorigin="4734,2405" coordsize="10,20">
              <v:shape style="position:absolute;left:4734;top:2405;width:10;height:20" coordorigin="4734,2405" coordsize="10,20" path="m4734,2424l4743,2424,4743,2405,4734,2405,4734,2424xe" filled="true" fillcolor="#000000" stroked="false">
                <v:path arrowok="t"/>
                <v:fill type="solid"/>
              </v:shape>
            </v:group>
            <v:group style="position:absolute;left:4734;top:2424;width:10;height:20" coordorigin="4734,2424" coordsize="10,20">
              <v:shape style="position:absolute;left:4734;top:2424;width:10;height:20" coordorigin="4734,2424" coordsize="10,20" path="m4734,2443l4743,2443,4743,2424,4734,2424,4734,2443xe" filled="true" fillcolor="#000000" stroked="false">
                <v:path arrowok="t"/>
                <v:fill type="solid"/>
              </v:shape>
            </v:group>
            <v:group style="position:absolute;left:4734;top:2443;width:10;height:20" coordorigin="4734,2443" coordsize="10,20">
              <v:shape style="position:absolute;left:4734;top:2443;width:10;height:20" coordorigin="4734,2443" coordsize="10,20" path="m4734,2462l4743,2462,4743,2443,4734,2443,4734,2462xe" filled="true" fillcolor="#000000" stroked="false">
                <v:path arrowok="t"/>
                <v:fill type="solid"/>
              </v:shape>
            </v:group>
            <v:group style="position:absolute;left:4734;top:2462;width:10;height:20" coordorigin="4734,2462" coordsize="10,20">
              <v:shape style="position:absolute;left:4734;top:2462;width:10;height:20" coordorigin="4734,2462" coordsize="10,20" path="m4734,2481l4743,2481,4743,2462,4734,2462,4734,2481xe" filled="true" fillcolor="#000000" stroked="false">
                <v:path arrowok="t"/>
                <v:fill type="solid"/>
              </v:shape>
            </v:group>
            <v:group style="position:absolute;left:4734;top:2481;width:10;height:20" coordorigin="4734,2481" coordsize="10,20">
              <v:shape style="position:absolute;left:4734;top:2481;width:10;height:20" coordorigin="4734,2481" coordsize="10,20" path="m4734,2501l4743,2501,4743,2481,4734,2481,4734,2501xe" filled="true" fillcolor="#000000" stroked="false">
                <v:path arrowok="t"/>
                <v:fill type="solid"/>
              </v:shape>
            </v:group>
            <v:group style="position:absolute;left:4734;top:2507;width:10;height:2" coordorigin="4734,2507" coordsize="10,2">
              <v:shape style="position:absolute;left:4734;top:2507;width:10;height:2" coordorigin="4734,2507" coordsize="10,0" path="m4734,2507l4743,2507e" filled="false" stroked="true" strokeweight=".60004pt" strokecolor="#000000">
                <v:path arrowok="t"/>
              </v:shape>
            </v:group>
            <v:group style="position:absolute;left:5634;top:1809;width:10;height:20" coordorigin="5634,1809" coordsize="10,20">
              <v:shape style="position:absolute;left:5634;top:1809;width:10;height:20" coordorigin="5634,1809" coordsize="10,20" path="m5634,1829l5643,1829,5643,1809,5634,1809,5634,1829xe" filled="true" fillcolor="#000000" stroked="false">
                <v:path arrowok="t"/>
                <v:fill type="solid"/>
              </v:shape>
            </v:group>
            <v:group style="position:absolute;left:5634;top:1829;width:10;height:20" coordorigin="5634,1829" coordsize="10,20">
              <v:shape style="position:absolute;left:5634;top:1829;width:10;height:20" coordorigin="5634,1829" coordsize="10,20" path="m5634,1848l5643,1848,5643,1829,5634,1829,5634,1848xe" filled="true" fillcolor="#000000" stroked="false">
                <v:path arrowok="t"/>
                <v:fill type="solid"/>
              </v:shape>
            </v:group>
            <v:group style="position:absolute;left:5634;top:1848;width:10;height:20" coordorigin="5634,1848" coordsize="10,20">
              <v:shape style="position:absolute;left:5634;top:1848;width:10;height:20" coordorigin="5634,1848" coordsize="10,20" path="m5634,1867l5643,1867,5643,1848,5634,1848,5634,1867xe" filled="true" fillcolor="#000000" stroked="false">
                <v:path arrowok="t"/>
                <v:fill type="solid"/>
              </v:shape>
            </v:group>
            <v:group style="position:absolute;left:5634;top:1867;width:10;height:20" coordorigin="5634,1867" coordsize="10,20">
              <v:shape style="position:absolute;left:5634;top:1867;width:10;height:20" coordorigin="5634,1867" coordsize="10,20" path="m5634,1886l5643,1886,5643,1867,5634,1867,5634,1886xe" filled="true" fillcolor="#000000" stroked="false">
                <v:path arrowok="t"/>
                <v:fill type="solid"/>
              </v:shape>
            </v:group>
            <v:group style="position:absolute;left:5634;top:1886;width:10;height:20" coordorigin="5634,1886" coordsize="10,20">
              <v:shape style="position:absolute;left:5634;top:1886;width:10;height:20" coordorigin="5634,1886" coordsize="10,20" path="m5634,1905l5643,1905,5643,1886,5634,1886,5634,1905xe" filled="true" fillcolor="#000000" stroked="false">
                <v:path arrowok="t"/>
                <v:fill type="solid"/>
              </v:shape>
            </v:group>
            <v:group style="position:absolute;left:5634;top:1905;width:10;height:20" coordorigin="5634,1905" coordsize="10,20">
              <v:shape style="position:absolute;left:5634;top:1905;width:10;height:20" coordorigin="5634,1905" coordsize="10,20" path="m5634,1925l5643,1925,5643,1905,5634,1905,5634,1925xe" filled="true" fillcolor="#000000" stroked="false">
                <v:path arrowok="t"/>
                <v:fill type="solid"/>
              </v:shape>
            </v:group>
            <v:group style="position:absolute;left:5634;top:1925;width:10;height:20" coordorigin="5634,1925" coordsize="10,20">
              <v:shape style="position:absolute;left:5634;top:1925;width:10;height:20" coordorigin="5634,1925" coordsize="10,20" path="m5634,1944l5643,1944,5643,1925,5634,1925,5634,1944xe" filled="true" fillcolor="#000000" stroked="false">
                <v:path arrowok="t"/>
                <v:fill type="solid"/>
              </v:shape>
            </v:group>
            <v:group style="position:absolute;left:5634;top:1944;width:10;height:20" coordorigin="5634,1944" coordsize="10,20">
              <v:shape style="position:absolute;left:5634;top:1944;width:10;height:20" coordorigin="5634,1944" coordsize="10,20" path="m5634,1963l5643,1963,5643,1944,5634,1944,5634,1963xe" filled="true" fillcolor="#000000" stroked="false">
                <v:path arrowok="t"/>
                <v:fill type="solid"/>
              </v:shape>
            </v:group>
            <v:group style="position:absolute;left:5634;top:1963;width:10;height:20" coordorigin="5634,1963" coordsize="10,20">
              <v:shape style="position:absolute;left:5634;top:1963;width:10;height:20" coordorigin="5634,1963" coordsize="10,20" path="m5634,1982l5643,1982,5643,1963,5634,1963,5634,1982xe" filled="true" fillcolor="#000000" stroked="false">
                <v:path arrowok="t"/>
                <v:fill type="solid"/>
              </v:shape>
            </v:group>
            <v:group style="position:absolute;left:5634;top:1982;width:10;height:20" coordorigin="5634,1982" coordsize="10,20">
              <v:shape style="position:absolute;left:5634;top:1982;width:10;height:20" coordorigin="5634,1982" coordsize="10,20" path="m5634,2001l5643,2001,5643,1982,5634,1982,5634,2001xe" filled="true" fillcolor="#000000" stroked="false">
                <v:path arrowok="t"/>
                <v:fill type="solid"/>
              </v:shape>
            </v:group>
            <v:group style="position:absolute;left:5634;top:2001;width:10;height:20" coordorigin="5634,2001" coordsize="10,20">
              <v:shape style="position:absolute;left:5634;top:2001;width:10;height:20" coordorigin="5634,2001" coordsize="10,20" path="m5634,2021l5643,2021,5643,2001,5634,2001,5634,2021xe" filled="true" fillcolor="#000000" stroked="false">
                <v:path arrowok="t"/>
                <v:fill type="solid"/>
              </v:shape>
            </v:group>
            <v:group style="position:absolute;left:5634;top:2021;width:10;height:20" coordorigin="5634,2021" coordsize="10,20">
              <v:shape style="position:absolute;left:5634;top:2021;width:10;height:20" coordorigin="5634,2021" coordsize="10,20" path="m5634,2040l5643,2040,5643,2021,5634,2021,5634,2040xe" filled="true" fillcolor="#000000" stroked="false">
                <v:path arrowok="t"/>
                <v:fill type="solid"/>
              </v:shape>
            </v:group>
            <v:group style="position:absolute;left:5634;top:2040;width:10;height:20" coordorigin="5634,2040" coordsize="10,20">
              <v:shape style="position:absolute;left:5634;top:2040;width:10;height:20" coordorigin="5634,2040" coordsize="10,20" path="m5634,2059l5643,2059,5643,2040,5634,2040,5634,2059xe" filled="true" fillcolor="#000000" stroked="false">
                <v:path arrowok="t"/>
                <v:fill type="solid"/>
              </v:shape>
            </v:group>
            <v:group style="position:absolute;left:5634;top:2059;width:10;height:20" coordorigin="5634,2059" coordsize="10,20">
              <v:shape style="position:absolute;left:5634;top:2059;width:10;height:20" coordorigin="5634,2059" coordsize="10,20" path="m5634,2078l5643,2078,5643,2059,5634,2059,5634,2078xe" filled="true" fillcolor="#000000" stroked="false">
                <v:path arrowok="t"/>
                <v:fill type="solid"/>
              </v:shape>
            </v:group>
            <v:group style="position:absolute;left:5634;top:2078;width:10;height:20" coordorigin="5634,2078" coordsize="10,20">
              <v:shape style="position:absolute;left:5634;top:2078;width:10;height:20" coordorigin="5634,2078" coordsize="10,20" path="m5634,2097l5643,2097,5643,2078,5634,2078,5634,2097xe" filled="true" fillcolor="#000000" stroked="false">
                <v:path arrowok="t"/>
                <v:fill type="solid"/>
              </v:shape>
            </v:group>
            <v:group style="position:absolute;left:5634;top:2097;width:10;height:20" coordorigin="5634,2097" coordsize="10,20">
              <v:shape style="position:absolute;left:5634;top:2097;width:10;height:20" coordorigin="5634,2097" coordsize="10,20" path="m5634,2117l5643,2117,5643,2097,5634,2097,5634,2117xe" filled="true" fillcolor="#000000" stroked="false">
                <v:path arrowok="t"/>
                <v:fill type="solid"/>
              </v:shape>
            </v:group>
            <v:group style="position:absolute;left:5634;top:2117;width:10;height:20" coordorigin="5634,2117" coordsize="10,20">
              <v:shape style="position:absolute;left:5634;top:2117;width:10;height:20" coordorigin="5634,2117" coordsize="10,20" path="m5634,2136l5643,2136,5643,2117,5634,2117,5634,2136xe" filled="true" fillcolor="#000000" stroked="false">
                <v:path arrowok="t"/>
                <v:fill type="solid"/>
              </v:shape>
            </v:group>
            <v:group style="position:absolute;left:5634;top:2136;width:10;height:20" coordorigin="5634,2136" coordsize="10,20">
              <v:shape style="position:absolute;left:5634;top:2136;width:10;height:20" coordorigin="5634,2136" coordsize="10,20" path="m5634,2155l5643,2155,5643,2136,5634,2136,5634,2155xe" filled="true" fillcolor="#000000" stroked="false">
                <v:path arrowok="t"/>
                <v:fill type="solid"/>
              </v:shape>
            </v:group>
            <v:group style="position:absolute;left:5634;top:2155;width:10;height:20" coordorigin="5634,2155" coordsize="10,20">
              <v:shape style="position:absolute;left:5634;top:2155;width:10;height:20" coordorigin="5634,2155" coordsize="10,20" path="m5634,2174l5643,2174,5643,2155,5634,2155,5634,2174xe" filled="true" fillcolor="#000000" stroked="false">
                <v:path arrowok="t"/>
                <v:fill type="solid"/>
              </v:shape>
            </v:group>
            <v:group style="position:absolute;left:5634;top:2174;width:10;height:20" coordorigin="5634,2174" coordsize="10,20">
              <v:shape style="position:absolute;left:5634;top:2174;width:10;height:20" coordorigin="5634,2174" coordsize="10,20" path="m5634,2193l5643,2193,5643,2174,5634,2174,5634,2193xe" filled="true" fillcolor="#000000" stroked="false">
                <v:path arrowok="t"/>
                <v:fill type="solid"/>
              </v:shape>
            </v:group>
            <v:group style="position:absolute;left:5634;top:2193;width:10;height:20" coordorigin="5634,2193" coordsize="10,20">
              <v:shape style="position:absolute;left:5634;top:2193;width:10;height:20" coordorigin="5634,2193" coordsize="10,20" path="m5634,2213l5643,2213,5643,2193,5634,2193,5634,2213xe" filled="true" fillcolor="#000000" stroked="false">
                <v:path arrowok="t"/>
                <v:fill type="solid"/>
              </v:shape>
            </v:group>
            <v:group style="position:absolute;left:5634;top:2213;width:10;height:20" coordorigin="5634,2213" coordsize="10,20">
              <v:shape style="position:absolute;left:5634;top:2213;width:10;height:20" coordorigin="5634,2213" coordsize="10,20" path="m5634,2232l5643,2232,5643,2213,5634,2213,5634,2232xe" filled="true" fillcolor="#000000" stroked="false">
                <v:path arrowok="t"/>
                <v:fill type="solid"/>
              </v:shape>
            </v:group>
            <v:group style="position:absolute;left:5634;top:2232;width:10;height:20" coordorigin="5634,2232" coordsize="10,20">
              <v:shape style="position:absolute;left:5634;top:2232;width:10;height:20" coordorigin="5634,2232" coordsize="10,20" path="m5634,2251l5643,2251,5643,2232,5634,2232,5634,2251xe" filled="true" fillcolor="#000000" stroked="false">
                <v:path arrowok="t"/>
                <v:fill type="solid"/>
              </v:shape>
            </v:group>
            <v:group style="position:absolute;left:5634;top:2251;width:10;height:20" coordorigin="5634,2251" coordsize="10,20">
              <v:shape style="position:absolute;left:5634;top:2251;width:10;height:20" coordorigin="5634,2251" coordsize="10,20" path="m5634,2270l5643,2270,5643,2251,5634,2251,5634,2270xe" filled="true" fillcolor="#000000" stroked="false">
                <v:path arrowok="t"/>
                <v:fill type="solid"/>
              </v:shape>
            </v:group>
            <v:group style="position:absolute;left:5634;top:2270;width:10;height:20" coordorigin="5634,2270" coordsize="10,20">
              <v:shape style="position:absolute;left:5634;top:2270;width:10;height:20" coordorigin="5634,2270" coordsize="10,20" path="m5634,2289l5643,2289,5643,2270,5634,2270,5634,2289xe" filled="true" fillcolor="#000000" stroked="false">
                <v:path arrowok="t"/>
                <v:fill type="solid"/>
              </v:shape>
            </v:group>
            <v:group style="position:absolute;left:5634;top:2289;width:10;height:20" coordorigin="5634,2289" coordsize="10,20">
              <v:shape style="position:absolute;left:5634;top:2289;width:10;height:20" coordorigin="5634,2289" coordsize="10,20" path="m5634,2309l5643,2309,5643,2289,5634,2289,5634,2309xe" filled="true" fillcolor="#000000" stroked="false">
                <v:path arrowok="t"/>
                <v:fill type="solid"/>
              </v:shape>
            </v:group>
            <v:group style="position:absolute;left:5634;top:2309;width:10;height:20" coordorigin="5634,2309" coordsize="10,20">
              <v:shape style="position:absolute;left:5634;top:2309;width:10;height:20" coordorigin="5634,2309" coordsize="10,20" path="m5634,2328l5643,2328,5643,2309,5634,2309,5634,2328xe" filled="true" fillcolor="#000000" stroked="false">
                <v:path arrowok="t"/>
                <v:fill type="solid"/>
              </v:shape>
            </v:group>
            <v:group style="position:absolute;left:5634;top:2328;width:10;height:20" coordorigin="5634,2328" coordsize="10,20">
              <v:shape style="position:absolute;left:5634;top:2328;width:10;height:20" coordorigin="5634,2328" coordsize="10,20" path="m5634,2347l5643,2347,5643,2328,5634,2328,5634,2347xe" filled="true" fillcolor="#000000" stroked="false">
                <v:path arrowok="t"/>
                <v:fill type="solid"/>
              </v:shape>
            </v:group>
            <v:group style="position:absolute;left:5634;top:2347;width:10;height:20" coordorigin="5634,2347" coordsize="10,20">
              <v:shape style="position:absolute;left:5634;top:2347;width:10;height:20" coordorigin="5634,2347" coordsize="10,20" path="m5634,2366l5643,2366,5643,2347,5634,2347,5634,2366xe" filled="true" fillcolor="#000000" stroked="false">
                <v:path arrowok="t"/>
                <v:fill type="solid"/>
              </v:shape>
            </v:group>
            <v:group style="position:absolute;left:5634;top:2366;width:10;height:20" coordorigin="5634,2366" coordsize="10,20">
              <v:shape style="position:absolute;left:5634;top:2366;width:10;height:20" coordorigin="5634,2366" coordsize="10,20" path="m5634,2385l5643,2385,5643,2366,5634,2366,5634,2385xe" filled="true" fillcolor="#000000" stroked="false">
                <v:path arrowok="t"/>
                <v:fill type="solid"/>
              </v:shape>
            </v:group>
            <v:group style="position:absolute;left:5634;top:2385;width:10;height:20" coordorigin="5634,2385" coordsize="10,20">
              <v:shape style="position:absolute;left:5634;top:2385;width:10;height:20" coordorigin="5634,2385" coordsize="10,20" path="m5634,2405l5643,2405,5643,2385,5634,2385,5634,2405xe" filled="true" fillcolor="#000000" stroked="false">
                <v:path arrowok="t"/>
                <v:fill type="solid"/>
              </v:shape>
            </v:group>
            <v:group style="position:absolute;left:5634;top:2405;width:10;height:20" coordorigin="5634,2405" coordsize="10,20">
              <v:shape style="position:absolute;left:5634;top:2405;width:10;height:20" coordorigin="5634,2405" coordsize="10,20" path="m5634,2424l5643,2424,5643,2405,5634,2405,5634,2424xe" filled="true" fillcolor="#000000" stroked="false">
                <v:path arrowok="t"/>
                <v:fill type="solid"/>
              </v:shape>
            </v:group>
            <v:group style="position:absolute;left:5634;top:2424;width:10;height:20" coordorigin="5634,2424" coordsize="10,20">
              <v:shape style="position:absolute;left:5634;top:2424;width:10;height:20" coordorigin="5634,2424" coordsize="10,20" path="m5634,2443l5643,2443,5643,2424,5634,2424,5634,2443xe" filled="true" fillcolor="#000000" stroked="false">
                <v:path arrowok="t"/>
                <v:fill type="solid"/>
              </v:shape>
            </v:group>
            <v:group style="position:absolute;left:5634;top:2443;width:10;height:20" coordorigin="5634,2443" coordsize="10,20">
              <v:shape style="position:absolute;left:5634;top:2443;width:10;height:20" coordorigin="5634,2443" coordsize="10,20" path="m5634,2462l5643,2462,5643,2443,5634,2443,5634,2462xe" filled="true" fillcolor="#000000" stroked="false">
                <v:path arrowok="t"/>
                <v:fill type="solid"/>
              </v:shape>
            </v:group>
            <v:group style="position:absolute;left:5634;top:2462;width:10;height:20" coordorigin="5634,2462" coordsize="10,20">
              <v:shape style="position:absolute;left:5634;top:2462;width:10;height:20" coordorigin="5634,2462" coordsize="10,20" path="m5634,2481l5643,2481,5643,2462,5634,2462,5634,2481xe" filled="true" fillcolor="#000000" stroked="false">
                <v:path arrowok="t"/>
                <v:fill type="solid"/>
              </v:shape>
            </v:group>
            <v:group style="position:absolute;left:5634;top:2481;width:10;height:20" coordorigin="5634,2481" coordsize="10,20">
              <v:shape style="position:absolute;left:5634;top:2481;width:10;height:20" coordorigin="5634,2481" coordsize="10,20" path="m5634,2501l5643,2501,5643,2481,5634,2481,5634,2501xe" filled="true" fillcolor="#000000" stroked="false">
                <v:path arrowok="t"/>
                <v:fill type="solid"/>
              </v:shape>
            </v:group>
            <v:group style="position:absolute;left:5634;top:2507;width:10;height:2" coordorigin="5634,2507" coordsize="10,2">
              <v:shape style="position:absolute;left:5634;top:2507;width:10;height:2" coordorigin="5634,2507" coordsize="10,0" path="m5634,2507l5643,2507e" filled="false" stroked="true" strokeweight=".60004pt" strokecolor="#000000">
                <v:path arrowok="t"/>
              </v:shape>
            </v:group>
            <v:group style="position:absolute;left:6719;top:1809;width:10;height:20" coordorigin="6719,1809" coordsize="10,20">
              <v:shape style="position:absolute;left:6719;top:1809;width:10;height:20" coordorigin="6719,1809" coordsize="10,20" path="m6719,1829l6729,1829,6729,1809,6719,1809,6719,1829xe" filled="true" fillcolor="#000000" stroked="false">
                <v:path arrowok="t"/>
                <v:fill type="solid"/>
              </v:shape>
            </v:group>
            <v:group style="position:absolute;left:6719;top:1829;width:10;height:20" coordorigin="6719,1829" coordsize="10,20">
              <v:shape style="position:absolute;left:6719;top:1829;width:10;height:20" coordorigin="6719,1829" coordsize="10,20" path="m6719,1848l6729,1848,6729,1829,6719,1829,6719,1848xe" filled="true" fillcolor="#000000" stroked="false">
                <v:path arrowok="t"/>
                <v:fill type="solid"/>
              </v:shape>
            </v:group>
            <v:group style="position:absolute;left:6719;top:1848;width:10;height:20" coordorigin="6719,1848" coordsize="10,20">
              <v:shape style="position:absolute;left:6719;top:1848;width:10;height:20" coordorigin="6719,1848" coordsize="10,20" path="m6719,1867l6729,1867,6729,1848,6719,1848,6719,1867xe" filled="true" fillcolor="#000000" stroked="false">
                <v:path arrowok="t"/>
                <v:fill type="solid"/>
              </v:shape>
            </v:group>
            <v:group style="position:absolute;left:6719;top:1867;width:10;height:20" coordorigin="6719,1867" coordsize="10,20">
              <v:shape style="position:absolute;left:6719;top:1867;width:10;height:20" coordorigin="6719,1867" coordsize="10,20" path="m6719,1886l6729,1886,6729,1867,6719,1867,6719,1886xe" filled="true" fillcolor="#000000" stroked="false">
                <v:path arrowok="t"/>
                <v:fill type="solid"/>
              </v:shape>
            </v:group>
            <v:group style="position:absolute;left:6719;top:1886;width:10;height:20" coordorigin="6719,1886" coordsize="10,20">
              <v:shape style="position:absolute;left:6719;top:1886;width:10;height:20" coordorigin="6719,1886" coordsize="10,20" path="m6719,1905l6729,1905,6729,1886,6719,1886,6719,1905xe" filled="true" fillcolor="#000000" stroked="false">
                <v:path arrowok="t"/>
                <v:fill type="solid"/>
              </v:shape>
            </v:group>
            <v:group style="position:absolute;left:6719;top:1905;width:10;height:20" coordorigin="6719,1905" coordsize="10,20">
              <v:shape style="position:absolute;left:6719;top:1905;width:10;height:20" coordorigin="6719,1905" coordsize="10,20" path="m6719,1925l6729,1925,6729,1905,6719,1905,6719,1925xe" filled="true" fillcolor="#000000" stroked="false">
                <v:path arrowok="t"/>
                <v:fill type="solid"/>
              </v:shape>
            </v:group>
            <v:group style="position:absolute;left:6719;top:1925;width:10;height:20" coordorigin="6719,1925" coordsize="10,20">
              <v:shape style="position:absolute;left:6719;top:1925;width:10;height:20" coordorigin="6719,1925" coordsize="10,20" path="m6719,1944l6729,1944,6729,1925,6719,1925,6719,1944xe" filled="true" fillcolor="#000000" stroked="false">
                <v:path arrowok="t"/>
                <v:fill type="solid"/>
              </v:shape>
            </v:group>
            <v:group style="position:absolute;left:6719;top:1944;width:10;height:20" coordorigin="6719,1944" coordsize="10,20">
              <v:shape style="position:absolute;left:6719;top:1944;width:10;height:20" coordorigin="6719,1944" coordsize="10,20" path="m6719,1963l6729,1963,6729,1944,6719,1944,6719,1963xe" filled="true" fillcolor="#000000" stroked="false">
                <v:path arrowok="t"/>
                <v:fill type="solid"/>
              </v:shape>
            </v:group>
            <v:group style="position:absolute;left:6719;top:1963;width:10;height:20" coordorigin="6719,1963" coordsize="10,20">
              <v:shape style="position:absolute;left:6719;top:1963;width:10;height:20" coordorigin="6719,1963" coordsize="10,20" path="m6719,1982l6729,1982,6729,1963,6719,1963,6719,1982xe" filled="true" fillcolor="#000000" stroked="false">
                <v:path arrowok="t"/>
                <v:fill type="solid"/>
              </v:shape>
            </v:group>
            <v:group style="position:absolute;left:6719;top:1982;width:10;height:20" coordorigin="6719,1982" coordsize="10,20">
              <v:shape style="position:absolute;left:6719;top:1982;width:10;height:20" coordorigin="6719,1982" coordsize="10,20" path="m6719,2001l6729,2001,6729,1982,6719,1982,6719,2001xe" filled="true" fillcolor="#000000" stroked="false">
                <v:path arrowok="t"/>
                <v:fill type="solid"/>
              </v:shape>
            </v:group>
            <v:group style="position:absolute;left:6719;top:2001;width:10;height:20" coordorigin="6719,2001" coordsize="10,20">
              <v:shape style="position:absolute;left:6719;top:2001;width:10;height:20" coordorigin="6719,2001" coordsize="10,20" path="m6719,2021l6729,2021,6729,2001,6719,2001,6719,2021xe" filled="true" fillcolor="#000000" stroked="false">
                <v:path arrowok="t"/>
                <v:fill type="solid"/>
              </v:shape>
            </v:group>
            <v:group style="position:absolute;left:6719;top:2021;width:10;height:20" coordorigin="6719,2021" coordsize="10,20">
              <v:shape style="position:absolute;left:6719;top:2021;width:10;height:20" coordorigin="6719,2021" coordsize="10,20" path="m6719,2040l6729,2040,6729,2021,6719,2021,6719,2040xe" filled="true" fillcolor="#000000" stroked="false">
                <v:path arrowok="t"/>
                <v:fill type="solid"/>
              </v:shape>
            </v:group>
            <v:group style="position:absolute;left:6719;top:2040;width:10;height:20" coordorigin="6719,2040" coordsize="10,20">
              <v:shape style="position:absolute;left:6719;top:2040;width:10;height:20" coordorigin="6719,2040" coordsize="10,20" path="m6719,2059l6729,2059,6729,2040,6719,2040,6719,2059xe" filled="true" fillcolor="#000000" stroked="false">
                <v:path arrowok="t"/>
                <v:fill type="solid"/>
              </v:shape>
            </v:group>
            <v:group style="position:absolute;left:6719;top:2059;width:10;height:20" coordorigin="6719,2059" coordsize="10,20">
              <v:shape style="position:absolute;left:6719;top:2059;width:10;height:20" coordorigin="6719,2059" coordsize="10,20" path="m6719,2078l6729,2078,6729,2059,6719,2059,6719,2078xe" filled="true" fillcolor="#000000" stroked="false">
                <v:path arrowok="t"/>
                <v:fill type="solid"/>
              </v:shape>
            </v:group>
            <v:group style="position:absolute;left:6719;top:2078;width:10;height:20" coordorigin="6719,2078" coordsize="10,20">
              <v:shape style="position:absolute;left:6719;top:2078;width:10;height:20" coordorigin="6719,2078" coordsize="10,20" path="m6719,2097l6729,2097,6729,2078,6719,2078,6719,2097xe" filled="true" fillcolor="#000000" stroked="false">
                <v:path arrowok="t"/>
                <v:fill type="solid"/>
              </v:shape>
            </v:group>
            <v:group style="position:absolute;left:6719;top:2097;width:10;height:20" coordorigin="6719,2097" coordsize="10,20">
              <v:shape style="position:absolute;left:6719;top:2097;width:10;height:20" coordorigin="6719,2097" coordsize="10,20" path="m6719,2117l6729,2117,6729,2097,6719,2097,6719,2117xe" filled="true" fillcolor="#000000" stroked="false">
                <v:path arrowok="t"/>
                <v:fill type="solid"/>
              </v:shape>
            </v:group>
            <v:group style="position:absolute;left:6719;top:2117;width:10;height:20" coordorigin="6719,2117" coordsize="10,20">
              <v:shape style="position:absolute;left:6719;top:2117;width:10;height:20" coordorigin="6719,2117" coordsize="10,20" path="m6719,2136l6729,2136,6729,2117,6719,2117,6719,2136xe" filled="true" fillcolor="#000000" stroked="false">
                <v:path arrowok="t"/>
                <v:fill type="solid"/>
              </v:shape>
            </v:group>
            <v:group style="position:absolute;left:6719;top:2136;width:10;height:20" coordorigin="6719,2136" coordsize="10,20">
              <v:shape style="position:absolute;left:6719;top:2136;width:10;height:20" coordorigin="6719,2136" coordsize="10,20" path="m6719,2155l6729,2155,6729,2136,6719,2136,6719,2155xe" filled="true" fillcolor="#000000" stroked="false">
                <v:path arrowok="t"/>
                <v:fill type="solid"/>
              </v:shape>
            </v:group>
            <v:group style="position:absolute;left:6719;top:2155;width:10;height:20" coordorigin="6719,2155" coordsize="10,20">
              <v:shape style="position:absolute;left:6719;top:2155;width:10;height:20" coordorigin="6719,2155" coordsize="10,20" path="m6719,2174l6729,2174,6729,2155,6719,2155,6719,2174xe" filled="true" fillcolor="#000000" stroked="false">
                <v:path arrowok="t"/>
                <v:fill type="solid"/>
              </v:shape>
            </v:group>
            <v:group style="position:absolute;left:6719;top:2174;width:10;height:20" coordorigin="6719,2174" coordsize="10,20">
              <v:shape style="position:absolute;left:6719;top:2174;width:10;height:20" coordorigin="6719,2174" coordsize="10,20" path="m6719,2193l6729,2193,6729,2174,6719,2174,6719,2193xe" filled="true" fillcolor="#000000" stroked="false">
                <v:path arrowok="t"/>
                <v:fill type="solid"/>
              </v:shape>
            </v:group>
            <v:group style="position:absolute;left:6719;top:2193;width:10;height:20" coordorigin="6719,2193" coordsize="10,20">
              <v:shape style="position:absolute;left:6719;top:2193;width:10;height:20" coordorigin="6719,2193" coordsize="10,20" path="m6719,2213l6729,2213,6729,2193,6719,2193,6719,2213xe" filled="true" fillcolor="#000000" stroked="false">
                <v:path arrowok="t"/>
                <v:fill type="solid"/>
              </v:shape>
            </v:group>
            <v:group style="position:absolute;left:6719;top:2213;width:10;height:20" coordorigin="6719,2213" coordsize="10,20">
              <v:shape style="position:absolute;left:6719;top:2213;width:10;height:20" coordorigin="6719,2213" coordsize="10,20" path="m6719,2232l6729,2232,6729,2213,6719,2213,6719,2232xe" filled="true" fillcolor="#000000" stroked="false">
                <v:path arrowok="t"/>
                <v:fill type="solid"/>
              </v:shape>
            </v:group>
            <v:group style="position:absolute;left:6719;top:2232;width:10;height:20" coordorigin="6719,2232" coordsize="10,20">
              <v:shape style="position:absolute;left:6719;top:2232;width:10;height:20" coordorigin="6719,2232" coordsize="10,20" path="m6719,2251l6729,2251,6729,2232,6719,2232,6719,2251xe" filled="true" fillcolor="#000000" stroked="false">
                <v:path arrowok="t"/>
                <v:fill type="solid"/>
              </v:shape>
            </v:group>
            <v:group style="position:absolute;left:6719;top:2251;width:10;height:20" coordorigin="6719,2251" coordsize="10,20">
              <v:shape style="position:absolute;left:6719;top:2251;width:10;height:20" coordorigin="6719,2251" coordsize="10,20" path="m6719,2270l6729,2270,6729,2251,6719,2251,6719,2270xe" filled="true" fillcolor="#000000" stroked="false">
                <v:path arrowok="t"/>
                <v:fill type="solid"/>
              </v:shape>
            </v:group>
            <v:group style="position:absolute;left:6719;top:2270;width:10;height:20" coordorigin="6719,2270" coordsize="10,20">
              <v:shape style="position:absolute;left:6719;top:2270;width:10;height:20" coordorigin="6719,2270" coordsize="10,20" path="m6719,2289l6729,2289,6729,2270,6719,2270,6719,2289xe" filled="true" fillcolor="#000000" stroked="false">
                <v:path arrowok="t"/>
                <v:fill type="solid"/>
              </v:shape>
            </v:group>
            <v:group style="position:absolute;left:6719;top:2289;width:10;height:20" coordorigin="6719,2289" coordsize="10,20">
              <v:shape style="position:absolute;left:6719;top:2289;width:10;height:20" coordorigin="6719,2289" coordsize="10,20" path="m6719,2309l6729,2309,6729,2289,6719,2289,6719,2309xe" filled="true" fillcolor="#000000" stroked="false">
                <v:path arrowok="t"/>
                <v:fill type="solid"/>
              </v:shape>
            </v:group>
            <v:group style="position:absolute;left:6719;top:2309;width:10;height:20" coordorigin="6719,2309" coordsize="10,20">
              <v:shape style="position:absolute;left:6719;top:2309;width:10;height:20" coordorigin="6719,2309" coordsize="10,20" path="m6719,2328l6729,2328,6729,2309,6719,2309,6719,2328xe" filled="true" fillcolor="#000000" stroked="false">
                <v:path arrowok="t"/>
                <v:fill type="solid"/>
              </v:shape>
            </v:group>
            <v:group style="position:absolute;left:6719;top:2328;width:10;height:20" coordorigin="6719,2328" coordsize="10,20">
              <v:shape style="position:absolute;left:6719;top:2328;width:10;height:20" coordorigin="6719,2328" coordsize="10,20" path="m6719,2347l6729,2347,6729,2328,6719,2328,6719,2347xe" filled="true" fillcolor="#000000" stroked="false">
                <v:path arrowok="t"/>
                <v:fill type="solid"/>
              </v:shape>
            </v:group>
            <v:group style="position:absolute;left:6719;top:2347;width:10;height:20" coordorigin="6719,2347" coordsize="10,20">
              <v:shape style="position:absolute;left:6719;top:2347;width:10;height:20" coordorigin="6719,2347" coordsize="10,20" path="m6719,2366l6729,2366,6729,2347,6719,2347,6719,2366xe" filled="true" fillcolor="#000000" stroked="false">
                <v:path arrowok="t"/>
                <v:fill type="solid"/>
              </v:shape>
            </v:group>
            <v:group style="position:absolute;left:6719;top:2366;width:10;height:20" coordorigin="6719,2366" coordsize="10,20">
              <v:shape style="position:absolute;left:6719;top:2366;width:10;height:20" coordorigin="6719,2366" coordsize="10,20" path="m6719,2385l6729,2385,6729,2366,6719,2366,6719,2385xe" filled="true" fillcolor="#000000" stroked="false">
                <v:path arrowok="t"/>
                <v:fill type="solid"/>
              </v:shape>
            </v:group>
            <v:group style="position:absolute;left:6719;top:2385;width:10;height:20" coordorigin="6719,2385" coordsize="10,20">
              <v:shape style="position:absolute;left:6719;top:2385;width:10;height:20" coordorigin="6719,2385" coordsize="10,20" path="m6719,2405l6729,2405,6729,2385,6719,2385,6719,2405xe" filled="true" fillcolor="#000000" stroked="false">
                <v:path arrowok="t"/>
                <v:fill type="solid"/>
              </v:shape>
            </v:group>
            <v:group style="position:absolute;left:6719;top:2405;width:10;height:20" coordorigin="6719,2405" coordsize="10,20">
              <v:shape style="position:absolute;left:6719;top:2405;width:10;height:20" coordorigin="6719,2405" coordsize="10,20" path="m6719,2424l6729,2424,6729,2405,6719,2405,6719,2424xe" filled="true" fillcolor="#000000" stroked="false">
                <v:path arrowok="t"/>
                <v:fill type="solid"/>
              </v:shape>
            </v:group>
            <v:group style="position:absolute;left:6719;top:2424;width:10;height:20" coordorigin="6719,2424" coordsize="10,20">
              <v:shape style="position:absolute;left:6719;top:2424;width:10;height:20" coordorigin="6719,2424" coordsize="10,20" path="m6719,2443l6729,2443,6729,2424,6719,2424,6719,2443xe" filled="true" fillcolor="#000000" stroked="false">
                <v:path arrowok="t"/>
                <v:fill type="solid"/>
              </v:shape>
            </v:group>
            <v:group style="position:absolute;left:6719;top:2443;width:10;height:20" coordorigin="6719,2443" coordsize="10,20">
              <v:shape style="position:absolute;left:6719;top:2443;width:10;height:20" coordorigin="6719,2443" coordsize="10,20" path="m6719,2462l6729,2462,6729,2443,6719,2443,6719,2462xe" filled="true" fillcolor="#000000" stroked="false">
                <v:path arrowok="t"/>
                <v:fill type="solid"/>
              </v:shape>
            </v:group>
            <v:group style="position:absolute;left:6719;top:2462;width:10;height:20" coordorigin="6719,2462" coordsize="10,20">
              <v:shape style="position:absolute;left:6719;top:2462;width:10;height:20" coordorigin="6719,2462" coordsize="10,20" path="m6719,2481l6729,2481,6729,2462,6719,2462,6719,2481xe" filled="true" fillcolor="#000000" stroked="false">
                <v:path arrowok="t"/>
                <v:fill type="solid"/>
              </v:shape>
            </v:group>
            <v:group style="position:absolute;left:6719;top:2481;width:10;height:20" coordorigin="6719,2481" coordsize="10,20">
              <v:shape style="position:absolute;left:6719;top:2481;width:10;height:20" coordorigin="6719,2481" coordsize="10,20" path="m6719,2501l6729,2501,6729,2481,6719,2481,6719,2501xe" filled="true" fillcolor="#000000" stroked="false">
                <v:path arrowok="t"/>
                <v:fill type="solid"/>
              </v:shape>
            </v:group>
            <v:group style="position:absolute;left:6719;top:2507;width:10;height:2" coordorigin="6719,2507" coordsize="10,2">
              <v:shape style="position:absolute;left:6719;top:2507;width:10;height:2" coordorigin="6719,2507" coordsize="10,0" path="m6719,2507l6729,2507e" filled="false" stroked="true" strokeweight=".60004pt" strokecolor="#000000">
                <v:path arrowok="t"/>
              </v:shape>
            </v:group>
            <v:group style="position:absolute;left:7852;top:1809;width:10;height:20" coordorigin="7852,1809" coordsize="10,20">
              <v:shape style="position:absolute;left:7852;top:1809;width:10;height:20" coordorigin="7852,1809" coordsize="10,20" path="m7852,1829l7861,1829,7861,1809,7852,1809,7852,1829xe" filled="true" fillcolor="#000000" stroked="false">
                <v:path arrowok="t"/>
                <v:fill type="solid"/>
              </v:shape>
            </v:group>
            <v:group style="position:absolute;left:7852;top:1829;width:10;height:20" coordorigin="7852,1829" coordsize="10,20">
              <v:shape style="position:absolute;left:7852;top:1829;width:10;height:20" coordorigin="7852,1829" coordsize="10,20" path="m7852,1848l7861,1848,7861,1829,7852,1829,7852,1848xe" filled="true" fillcolor="#000000" stroked="false">
                <v:path arrowok="t"/>
                <v:fill type="solid"/>
              </v:shape>
            </v:group>
            <v:group style="position:absolute;left:7852;top:1848;width:10;height:20" coordorigin="7852,1848" coordsize="10,20">
              <v:shape style="position:absolute;left:7852;top:1848;width:10;height:20" coordorigin="7852,1848" coordsize="10,20" path="m7852,1867l7861,1867,7861,1848,7852,1848,7852,1867xe" filled="true" fillcolor="#000000" stroked="false">
                <v:path arrowok="t"/>
                <v:fill type="solid"/>
              </v:shape>
            </v:group>
            <v:group style="position:absolute;left:7852;top:1867;width:10;height:20" coordorigin="7852,1867" coordsize="10,20">
              <v:shape style="position:absolute;left:7852;top:1867;width:10;height:20" coordorigin="7852,1867" coordsize="10,20" path="m7852,1886l7861,1886,7861,1867,7852,1867,7852,1886xe" filled="true" fillcolor="#000000" stroked="false">
                <v:path arrowok="t"/>
                <v:fill type="solid"/>
              </v:shape>
            </v:group>
            <v:group style="position:absolute;left:7852;top:1886;width:10;height:20" coordorigin="7852,1886" coordsize="10,20">
              <v:shape style="position:absolute;left:7852;top:1886;width:10;height:20" coordorigin="7852,1886" coordsize="10,20" path="m7852,1905l7861,1905,7861,1886,7852,1886,7852,1905xe" filled="true" fillcolor="#000000" stroked="false">
                <v:path arrowok="t"/>
                <v:fill type="solid"/>
              </v:shape>
            </v:group>
            <v:group style="position:absolute;left:7852;top:1905;width:10;height:20" coordorigin="7852,1905" coordsize="10,20">
              <v:shape style="position:absolute;left:7852;top:1905;width:10;height:20" coordorigin="7852,1905" coordsize="10,20" path="m7852,1925l7861,1925,7861,1905,7852,1905,7852,1925xe" filled="true" fillcolor="#000000" stroked="false">
                <v:path arrowok="t"/>
                <v:fill type="solid"/>
              </v:shape>
            </v:group>
            <v:group style="position:absolute;left:7852;top:1925;width:10;height:20" coordorigin="7852,1925" coordsize="10,20">
              <v:shape style="position:absolute;left:7852;top:1925;width:10;height:20" coordorigin="7852,1925" coordsize="10,20" path="m7852,1944l7861,1944,7861,1925,7852,1925,7852,1944xe" filled="true" fillcolor="#000000" stroked="false">
                <v:path arrowok="t"/>
                <v:fill type="solid"/>
              </v:shape>
            </v:group>
            <v:group style="position:absolute;left:7852;top:1944;width:10;height:20" coordorigin="7852,1944" coordsize="10,20">
              <v:shape style="position:absolute;left:7852;top:1944;width:10;height:20" coordorigin="7852,1944" coordsize="10,20" path="m7852,1963l7861,1963,7861,1944,7852,1944,7852,1963xe" filled="true" fillcolor="#000000" stroked="false">
                <v:path arrowok="t"/>
                <v:fill type="solid"/>
              </v:shape>
            </v:group>
            <v:group style="position:absolute;left:7852;top:1963;width:10;height:20" coordorigin="7852,1963" coordsize="10,20">
              <v:shape style="position:absolute;left:7852;top:1963;width:10;height:20" coordorigin="7852,1963" coordsize="10,20" path="m7852,1982l7861,1982,7861,1963,7852,1963,7852,1982xe" filled="true" fillcolor="#000000" stroked="false">
                <v:path arrowok="t"/>
                <v:fill type="solid"/>
              </v:shape>
            </v:group>
            <v:group style="position:absolute;left:7852;top:1982;width:10;height:20" coordorigin="7852,1982" coordsize="10,20">
              <v:shape style="position:absolute;left:7852;top:1982;width:10;height:20" coordorigin="7852,1982" coordsize="10,20" path="m7852,2001l7861,2001,7861,1982,7852,1982,7852,2001xe" filled="true" fillcolor="#000000" stroked="false">
                <v:path arrowok="t"/>
                <v:fill type="solid"/>
              </v:shape>
            </v:group>
            <v:group style="position:absolute;left:7852;top:2001;width:10;height:20" coordorigin="7852,2001" coordsize="10,20">
              <v:shape style="position:absolute;left:7852;top:2001;width:10;height:20" coordorigin="7852,2001" coordsize="10,20" path="m7852,2021l7861,2021,7861,2001,7852,2001,7852,2021xe" filled="true" fillcolor="#000000" stroked="false">
                <v:path arrowok="t"/>
                <v:fill type="solid"/>
              </v:shape>
            </v:group>
            <v:group style="position:absolute;left:7852;top:2021;width:10;height:20" coordorigin="7852,2021" coordsize="10,20">
              <v:shape style="position:absolute;left:7852;top:2021;width:10;height:20" coordorigin="7852,2021" coordsize="10,20" path="m7852,2040l7861,2040,7861,2021,7852,2021,7852,2040xe" filled="true" fillcolor="#000000" stroked="false">
                <v:path arrowok="t"/>
                <v:fill type="solid"/>
              </v:shape>
            </v:group>
            <v:group style="position:absolute;left:7852;top:2040;width:10;height:20" coordorigin="7852,2040" coordsize="10,20">
              <v:shape style="position:absolute;left:7852;top:2040;width:10;height:20" coordorigin="7852,2040" coordsize="10,20" path="m7852,2059l7861,2059,7861,2040,7852,2040,7852,2059xe" filled="true" fillcolor="#000000" stroked="false">
                <v:path arrowok="t"/>
                <v:fill type="solid"/>
              </v:shape>
            </v:group>
            <v:group style="position:absolute;left:7852;top:2059;width:10;height:20" coordorigin="7852,2059" coordsize="10,20">
              <v:shape style="position:absolute;left:7852;top:2059;width:10;height:20" coordorigin="7852,2059" coordsize="10,20" path="m7852,2078l7861,2078,7861,2059,7852,2059,7852,2078xe" filled="true" fillcolor="#000000" stroked="false">
                <v:path arrowok="t"/>
                <v:fill type="solid"/>
              </v:shape>
            </v:group>
            <v:group style="position:absolute;left:7852;top:2078;width:10;height:20" coordorigin="7852,2078" coordsize="10,20">
              <v:shape style="position:absolute;left:7852;top:2078;width:10;height:20" coordorigin="7852,2078" coordsize="10,20" path="m7852,2097l7861,2097,7861,2078,7852,2078,7852,2097xe" filled="true" fillcolor="#000000" stroked="false">
                <v:path arrowok="t"/>
                <v:fill type="solid"/>
              </v:shape>
            </v:group>
            <v:group style="position:absolute;left:7852;top:2097;width:10;height:20" coordorigin="7852,2097" coordsize="10,20">
              <v:shape style="position:absolute;left:7852;top:2097;width:10;height:20" coordorigin="7852,2097" coordsize="10,20" path="m7852,2117l7861,2117,7861,2097,7852,2097,7852,2117xe" filled="true" fillcolor="#000000" stroked="false">
                <v:path arrowok="t"/>
                <v:fill type="solid"/>
              </v:shape>
            </v:group>
            <v:group style="position:absolute;left:7852;top:2117;width:10;height:20" coordorigin="7852,2117" coordsize="10,20">
              <v:shape style="position:absolute;left:7852;top:2117;width:10;height:20" coordorigin="7852,2117" coordsize="10,20" path="m7852,2136l7861,2136,7861,2117,7852,2117,7852,2136xe" filled="true" fillcolor="#000000" stroked="false">
                <v:path arrowok="t"/>
                <v:fill type="solid"/>
              </v:shape>
            </v:group>
            <v:group style="position:absolute;left:7852;top:2136;width:10;height:20" coordorigin="7852,2136" coordsize="10,20">
              <v:shape style="position:absolute;left:7852;top:2136;width:10;height:20" coordorigin="7852,2136" coordsize="10,20" path="m7852,2155l7861,2155,7861,2136,7852,2136,7852,2155xe" filled="true" fillcolor="#000000" stroked="false">
                <v:path arrowok="t"/>
                <v:fill type="solid"/>
              </v:shape>
            </v:group>
            <v:group style="position:absolute;left:7852;top:2155;width:10;height:20" coordorigin="7852,2155" coordsize="10,20">
              <v:shape style="position:absolute;left:7852;top:2155;width:10;height:20" coordorigin="7852,2155" coordsize="10,20" path="m7852,2174l7861,2174,7861,2155,7852,2155,7852,2174xe" filled="true" fillcolor="#000000" stroked="false">
                <v:path arrowok="t"/>
                <v:fill type="solid"/>
              </v:shape>
            </v:group>
            <v:group style="position:absolute;left:7852;top:2174;width:10;height:20" coordorigin="7852,2174" coordsize="10,20">
              <v:shape style="position:absolute;left:7852;top:2174;width:10;height:20" coordorigin="7852,2174" coordsize="10,20" path="m7852,2193l7861,2193,7861,2174,7852,2174,7852,2193xe" filled="true" fillcolor="#000000" stroked="false">
                <v:path arrowok="t"/>
                <v:fill type="solid"/>
              </v:shape>
            </v:group>
            <v:group style="position:absolute;left:7852;top:2193;width:10;height:20" coordorigin="7852,2193" coordsize="10,20">
              <v:shape style="position:absolute;left:7852;top:2193;width:10;height:20" coordorigin="7852,2193" coordsize="10,20" path="m7852,2213l7861,2213,7861,2193,7852,2193,7852,2213xe" filled="true" fillcolor="#000000" stroked="false">
                <v:path arrowok="t"/>
                <v:fill type="solid"/>
              </v:shape>
            </v:group>
            <v:group style="position:absolute;left:7852;top:2213;width:10;height:20" coordorigin="7852,2213" coordsize="10,20">
              <v:shape style="position:absolute;left:7852;top:2213;width:10;height:20" coordorigin="7852,2213" coordsize="10,20" path="m7852,2232l7861,2232,7861,2213,7852,2213,7852,2232xe" filled="true" fillcolor="#000000" stroked="false">
                <v:path arrowok="t"/>
                <v:fill type="solid"/>
              </v:shape>
            </v:group>
            <v:group style="position:absolute;left:7852;top:2232;width:10;height:20" coordorigin="7852,2232" coordsize="10,20">
              <v:shape style="position:absolute;left:7852;top:2232;width:10;height:20" coordorigin="7852,2232" coordsize="10,20" path="m7852,2251l7861,2251,7861,2232,7852,2232,7852,2251xe" filled="true" fillcolor="#000000" stroked="false">
                <v:path arrowok="t"/>
                <v:fill type="solid"/>
              </v:shape>
            </v:group>
            <v:group style="position:absolute;left:7852;top:2251;width:10;height:20" coordorigin="7852,2251" coordsize="10,20">
              <v:shape style="position:absolute;left:7852;top:2251;width:10;height:20" coordorigin="7852,2251" coordsize="10,20" path="m7852,2270l7861,2270,7861,2251,7852,2251,7852,2270xe" filled="true" fillcolor="#000000" stroked="false">
                <v:path arrowok="t"/>
                <v:fill type="solid"/>
              </v:shape>
            </v:group>
            <v:group style="position:absolute;left:7852;top:2270;width:10;height:20" coordorigin="7852,2270" coordsize="10,20">
              <v:shape style="position:absolute;left:7852;top:2270;width:10;height:20" coordorigin="7852,2270" coordsize="10,20" path="m7852,2289l7861,2289,7861,2270,7852,2270,7852,2289xe" filled="true" fillcolor="#000000" stroked="false">
                <v:path arrowok="t"/>
                <v:fill type="solid"/>
              </v:shape>
            </v:group>
            <v:group style="position:absolute;left:7852;top:2289;width:10;height:20" coordorigin="7852,2289" coordsize="10,20">
              <v:shape style="position:absolute;left:7852;top:2289;width:10;height:20" coordorigin="7852,2289" coordsize="10,20" path="m7852,2309l7861,2309,7861,2289,7852,2289,7852,2309xe" filled="true" fillcolor="#000000" stroked="false">
                <v:path arrowok="t"/>
                <v:fill type="solid"/>
              </v:shape>
            </v:group>
            <v:group style="position:absolute;left:7852;top:2309;width:10;height:20" coordorigin="7852,2309" coordsize="10,20">
              <v:shape style="position:absolute;left:7852;top:2309;width:10;height:20" coordorigin="7852,2309" coordsize="10,20" path="m7852,2328l7861,2328,7861,2309,7852,2309,7852,2328xe" filled="true" fillcolor="#000000" stroked="false">
                <v:path arrowok="t"/>
                <v:fill type="solid"/>
              </v:shape>
            </v:group>
            <v:group style="position:absolute;left:7852;top:2328;width:10;height:20" coordorigin="7852,2328" coordsize="10,20">
              <v:shape style="position:absolute;left:7852;top:2328;width:10;height:20" coordorigin="7852,2328" coordsize="10,20" path="m7852,2347l7861,2347,7861,2328,7852,2328,7852,2347xe" filled="true" fillcolor="#000000" stroked="false">
                <v:path arrowok="t"/>
                <v:fill type="solid"/>
              </v:shape>
            </v:group>
            <v:group style="position:absolute;left:7852;top:2347;width:10;height:20" coordorigin="7852,2347" coordsize="10,20">
              <v:shape style="position:absolute;left:7852;top:2347;width:10;height:20" coordorigin="7852,2347" coordsize="10,20" path="m7852,2366l7861,2366,7861,2347,7852,2347,7852,2366xe" filled="true" fillcolor="#000000" stroked="false">
                <v:path arrowok="t"/>
                <v:fill type="solid"/>
              </v:shape>
            </v:group>
            <v:group style="position:absolute;left:7852;top:2366;width:10;height:20" coordorigin="7852,2366" coordsize="10,20">
              <v:shape style="position:absolute;left:7852;top:2366;width:10;height:20" coordorigin="7852,2366" coordsize="10,20" path="m7852,2385l7861,2385,7861,2366,7852,2366,7852,2385xe" filled="true" fillcolor="#000000" stroked="false">
                <v:path arrowok="t"/>
                <v:fill type="solid"/>
              </v:shape>
            </v:group>
            <v:group style="position:absolute;left:7852;top:2385;width:10;height:20" coordorigin="7852,2385" coordsize="10,20">
              <v:shape style="position:absolute;left:7852;top:2385;width:10;height:20" coordorigin="7852,2385" coordsize="10,20" path="m7852,2405l7861,2405,7861,2385,7852,2385,7852,2405xe" filled="true" fillcolor="#000000" stroked="false">
                <v:path arrowok="t"/>
                <v:fill type="solid"/>
              </v:shape>
            </v:group>
            <v:group style="position:absolute;left:7852;top:2405;width:10;height:20" coordorigin="7852,2405" coordsize="10,20">
              <v:shape style="position:absolute;left:7852;top:2405;width:10;height:20" coordorigin="7852,2405" coordsize="10,20" path="m7852,2424l7861,2424,7861,2405,7852,2405,7852,2424xe" filled="true" fillcolor="#000000" stroked="false">
                <v:path arrowok="t"/>
                <v:fill type="solid"/>
              </v:shape>
            </v:group>
            <v:group style="position:absolute;left:7852;top:2424;width:10;height:20" coordorigin="7852,2424" coordsize="10,20">
              <v:shape style="position:absolute;left:7852;top:2424;width:10;height:20" coordorigin="7852,2424" coordsize="10,20" path="m7852,2443l7861,2443,7861,2424,7852,2424,7852,2443xe" filled="true" fillcolor="#000000" stroked="false">
                <v:path arrowok="t"/>
                <v:fill type="solid"/>
              </v:shape>
            </v:group>
            <v:group style="position:absolute;left:7852;top:2443;width:10;height:20" coordorigin="7852,2443" coordsize="10,20">
              <v:shape style="position:absolute;left:7852;top:2443;width:10;height:20" coordorigin="7852,2443" coordsize="10,20" path="m7852,2462l7861,2462,7861,2443,7852,2443,7852,2462xe" filled="true" fillcolor="#000000" stroked="false">
                <v:path arrowok="t"/>
                <v:fill type="solid"/>
              </v:shape>
            </v:group>
            <v:group style="position:absolute;left:7852;top:2462;width:10;height:20" coordorigin="7852,2462" coordsize="10,20">
              <v:shape style="position:absolute;left:7852;top:2462;width:10;height:20" coordorigin="7852,2462" coordsize="10,20" path="m7852,2481l7861,2481,7861,2462,7852,2462,7852,2481xe" filled="true" fillcolor="#000000" stroked="false">
                <v:path arrowok="t"/>
                <v:fill type="solid"/>
              </v:shape>
            </v:group>
            <v:group style="position:absolute;left:7852;top:2481;width:10;height:20" coordorigin="7852,2481" coordsize="10,20">
              <v:shape style="position:absolute;left:7852;top:2481;width:10;height:20" coordorigin="7852,2481" coordsize="10,20" path="m7852,2501l7861,2501,7861,2481,7852,2481,7852,2501xe" filled="true" fillcolor="#000000" stroked="false">
                <v:path arrowok="t"/>
                <v:fill type="solid"/>
              </v:shape>
            </v:group>
            <v:group style="position:absolute;left:7852;top:2507;width:10;height:2" coordorigin="7852,2507" coordsize="10,2">
              <v:shape style="position:absolute;left:7852;top:2507;width:10;height:2" coordorigin="7852,2507" coordsize="10,0" path="m7852,2507l7861,2507e" filled="false" stroked="true" strokeweight=".60004pt" strokecolor="#000000">
                <v:path arrowok="t"/>
              </v:shape>
            </v:group>
            <v:group style="position:absolute;left:8752;top:1809;width:10;height:20" coordorigin="8752,1809" coordsize="10,20">
              <v:shape style="position:absolute;left:8752;top:1809;width:10;height:20" coordorigin="8752,1809" coordsize="10,20" path="m8752,1829l8761,1829,8761,1809,8752,1809,8752,1829xe" filled="true" fillcolor="#000000" stroked="false">
                <v:path arrowok="t"/>
                <v:fill type="solid"/>
              </v:shape>
            </v:group>
            <v:group style="position:absolute;left:8752;top:1829;width:10;height:20" coordorigin="8752,1829" coordsize="10,20">
              <v:shape style="position:absolute;left:8752;top:1829;width:10;height:20" coordorigin="8752,1829" coordsize="10,20" path="m8752,1848l8761,1848,8761,1829,8752,1829,8752,1848xe" filled="true" fillcolor="#000000" stroked="false">
                <v:path arrowok="t"/>
                <v:fill type="solid"/>
              </v:shape>
            </v:group>
            <v:group style="position:absolute;left:8752;top:1848;width:10;height:20" coordorigin="8752,1848" coordsize="10,20">
              <v:shape style="position:absolute;left:8752;top:1848;width:10;height:20" coordorigin="8752,1848" coordsize="10,20" path="m8752,1867l8761,1867,8761,1848,8752,1848,8752,1867xe" filled="true" fillcolor="#000000" stroked="false">
                <v:path arrowok="t"/>
                <v:fill type="solid"/>
              </v:shape>
            </v:group>
            <v:group style="position:absolute;left:8752;top:1867;width:10;height:20" coordorigin="8752,1867" coordsize="10,20">
              <v:shape style="position:absolute;left:8752;top:1867;width:10;height:20" coordorigin="8752,1867" coordsize="10,20" path="m8752,1886l8761,1886,8761,1867,8752,1867,8752,1886xe" filled="true" fillcolor="#000000" stroked="false">
                <v:path arrowok="t"/>
                <v:fill type="solid"/>
              </v:shape>
            </v:group>
            <v:group style="position:absolute;left:8752;top:1886;width:10;height:20" coordorigin="8752,1886" coordsize="10,20">
              <v:shape style="position:absolute;left:8752;top:1886;width:10;height:20" coordorigin="8752,1886" coordsize="10,20" path="m8752,1905l8761,1905,8761,1886,8752,1886,8752,1905xe" filled="true" fillcolor="#000000" stroked="false">
                <v:path arrowok="t"/>
                <v:fill type="solid"/>
              </v:shape>
            </v:group>
            <v:group style="position:absolute;left:8752;top:1905;width:10;height:20" coordorigin="8752,1905" coordsize="10,20">
              <v:shape style="position:absolute;left:8752;top:1905;width:10;height:20" coordorigin="8752,1905" coordsize="10,20" path="m8752,1925l8761,1925,8761,1905,8752,1905,8752,1925xe" filled="true" fillcolor="#000000" stroked="false">
                <v:path arrowok="t"/>
                <v:fill type="solid"/>
              </v:shape>
            </v:group>
            <v:group style="position:absolute;left:8752;top:1925;width:10;height:20" coordorigin="8752,1925" coordsize="10,20">
              <v:shape style="position:absolute;left:8752;top:1925;width:10;height:20" coordorigin="8752,1925" coordsize="10,20" path="m8752,1944l8761,1944,8761,1925,8752,1925,8752,1944xe" filled="true" fillcolor="#000000" stroked="false">
                <v:path arrowok="t"/>
                <v:fill type="solid"/>
              </v:shape>
            </v:group>
            <v:group style="position:absolute;left:8752;top:1944;width:10;height:20" coordorigin="8752,1944" coordsize="10,20">
              <v:shape style="position:absolute;left:8752;top:1944;width:10;height:20" coordorigin="8752,1944" coordsize="10,20" path="m8752,1963l8761,1963,8761,1944,8752,1944,8752,1963xe" filled="true" fillcolor="#000000" stroked="false">
                <v:path arrowok="t"/>
                <v:fill type="solid"/>
              </v:shape>
            </v:group>
            <v:group style="position:absolute;left:8752;top:1963;width:10;height:20" coordorigin="8752,1963" coordsize="10,20">
              <v:shape style="position:absolute;left:8752;top:1963;width:10;height:20" coordorigin="8752,1963" coordsize="10,20" path="m8752,1982l8761,1982,8761,1963,8752,1963,8752,1982xe" filled="true" fillcolor="#000000" stroked="false">
                <v:path arrowok="t"/>
                <v:fill type="solid"/>
              </v:shape>
            </v:group>
            <v:group style="position:absolute;left:8752;top:1982;width:10;height:20" coordorigin="8752,1982" coordsize="10,20">
              <v:shape style="position:absolute;left:8752;top:1982;width:10;height:20" coordorigin="8752,1982" coordsize="10,20" path="m8752,2001l8761,2001,8761,1982,8752,1982,8752,2001xe" filled="true" fillcolor="#000000" stroked="false">
                <v:path arrowok="t"/>
                <v:fill type="solid"/>
              </v:shape>
            </v:group>
            <v:group style="position:absolute;left:8752;top:2001;width:10;height:20" coordorigin="8752,2001" coordsize="10,20">
              <v:shape style="position:absolute;left:8752;top:2001;width:10;height:20" coordorigin="8752,2001" coordsize="10,20" path="m8752,2021l8761,2021,8761,2001,8752,2001,8752,2021xe" filled="true" fillcolor="#000000" stroked="false">
                <v:path arrowok="t"/>
                <v:fill type="solid"/>
              </v:shape>
            </v:group>
            <v:group style="position:absolute;left:8752;top:2021;width:10;height:20" coordorigin="8752,2021" coordsize="10,20">
              <v:shape style="position:absolute;left:8752;top:2021;width:10;height:20" coordorigin="8752,2021" coordsize="10,20" path="m8752,2040l8761,2040,8761,2021,8752,2021,8752,2040xe" filled="true" fillcolor="#000000" stroked="false">
                <v:path arrowok="t"/>
                <v:fill type="solid"/>
              </v:shape>
            </v:group>
            <v:group style="position:absolute;left:8752;top:2040;width:10;height:20" coordorigin="8752,2040" coordsize="10,20">
              <v:shape style="position:absolute;left:8752;top:2040;width:10;height:20" coordorigin="8752,2040" coordsize="10,20" path="m8752,2059l8761,2059,8761,2040,8752,2040,8752,2059xe" filled="true" fillcolor="#000000" stroked="false">
                <v:path arrowok="t"/>
                <v:fill type="solid"/>
              </v:shape>
            </v:group>
            <v:group style="position:absolute;left:8752;top:2059;width:10;height:20" coordorigin="8752,2059" coordsize="10,20">
              <v:shape style="position:absolute;left:8752;top:2059;width:10;height:20" coordorigin="8752,2059" coordsize="10,20" path="m8752,2078l8761,2078,8761,2059,8752,2059,8752,2078xe" filled="true" fillcolor="#000000" stroked="false">
                <v:path arrowok="t"/>
                <v:fill type="solid"/>
              </v:shape>
            </v:group>
            <v:group style="position:absolute;left:8752;top:2078;width:10;height:20" coordorigin="8752,2078" coordsize="10,20">
              <v:shape style="position:absolute;left:8752;top:2078;width:10;height:20" coordorigin="8752,2078" coordsize="10,20" path="m8752,2097l8761,2097,8761,2078,8752,2078,8752,2097xe" filled="true" fillcolor="#000000" stroked="false">
                <v:path arrowok="t"/>
                <v:fill type="solid"/>
              </v:shape>
            </v:group>
            <v:group style="position:absolute;left:8752;top:2097;width:10;height:20" coordorigin="8752,2097" coordsize="10,20">
              <v:shape style="position:absolute;left:8752;top:2097;width:10;height:20" coordorigin="8752,2097" coordsize="10,20" path="m8752,2117l8761,2117,8761,2097,8752,2097,8752,2117xe" filled="true" fillcolor="#000000" stroked="false">
                <v:path arrowok="t"/>
                <v:fill type="solid"/>
              </v:shape>
            </v:group>
            <v:group style="position:absolute;left:8752;top:2117;width:10;height:20" coordorigin="8752,2117" coordsize="10,20">
              <v:shape style="position:absolute;left:8752;top:2117;width:10;height:20" coordorigin="8752,2117" coordsize="10,20" path="m8752,2136l8761,2136,8761,2117,8752,2117,8752,2136xe" filled="true" fillcolor="#000000" stroked="false">
                <v:path arrowok="t"/>
                <v:fill type="solid"/>
              </v:shape>
            </v:group>
            <v:group style="position:absolute;left:8752;top:2136;width:10;height:20" coordorigin="8752,2136" coordsize="10,20">
              <v:shape style="position:absolute;left:8752;top:2136;width:10;height:20" coordorigin="8752,2136" coordsize="10,20" path="m8752,2155l8761,2155,8761,2136,8752,2136,8752,2155xe" filled="true" fillcolor="#000000" stroked="false">
                <v:path arrowok="t"/>
                <v:fill type="solid"/>
              </v:shape>
            </v:group>
            <v:group style="position:absolute;left:8752;top:2155;width:10;height:20" coordorigin="8752,2155" coordsize="10,20">
              <v:shape style="position:absolute;left:8752;top:2155;width:10;height:20" coordorigin="8752,2155" coordsize="10,20" path="m8752,2174l8761,2174,8761,2155,8752,2155,8752,2174xe" filled="true" fillcolor="#000000" stroked="false">
                <v:path arrowok="t"/>
                <v:fill type="solid"/>
              </v:shape>
            </v:group>
            <v:group style="position:absolute;left:8752;top:2174;width:10;height:20" coordorigin="8752,2174" coordsize="10,20">
              <v:shape style="position:absolute;left:8752;top:2174;width:10;height:20" coordorigin="8752,2174" coordsize="10,20" path="m8752,2193l8761,2193,8761,2174,8752,2174,8752,2193xe" filled="true" fillcolor="#000000" stroked="false">
                <v:path arrowok="t"/>
                <v:fill type="solid"/>
              </v:shape>
            </v:group>
            <v:group style="position:absolute;left:8752;top:2193;width:10;height:20" coordorigin="8752,2193" coordsize="10,20">
              <v:shape style="position:absolute;left:8752;top:2193;width:10;height:20" coordorigin="8752,2193" coordsize="10,20" path="m8752,2213l8761,2213,8761,2193,8752,2193,8752,2213xe" filled="true" fillcolor="#000000" stroked="false">
                <v:path arrowok="t"/>
                <v:fill type="solid"/>
              </v:shape>
            </v:group>
            <v:group style="position:absolute;left:8752;top:2213;width:10;height:20" coordorigin="8752,2213" coordsize="10,20">
              <v:shape style="position:absolute;left:8752;top:2213;width:10;height:20" coordorigin="8752,2213" coordsize="10,20" path="m8752,2232l8761,2232,8761,2213,8752,2213,8752,2232xe" filled="true" fillcolor="#000000" stroked="false">
                <v:path arrowok="t"/>
                <v:fill type="solid"/>
              </v:shape>
            </v:group>
            <v:group style="position:absolute;left:8752;top:2232;width:10;height:20" coordorigin="8752,2232" coordsize="10,20">
              <v:shape style="position:absolute;left:8752;top:2232;width:10;height:20" coordorigin="8752,2232" coordsize="10,20" path="m8752,2251l8761,2251,8761,2232,8752,2232,8752,2251xe" filled="true" fillcolor="#000000" stroked="false">
                <v:path arrowok="t"/>
                <v:fill type="solid"/>
              </v:shape>
            </v:group>
            <v:group style="position:absolute;left:8752;top:2251;width:10;height:20" coordorigin="8752,2251" coordsize="10,20">
              <v:shape style="position:absolute;left:8752;top:2251;width:10;height:20" coordorigin="8752,2251" coordsize="10,20" path="m8752,2270l8761,2270,8761,2251,8752,2251,8752,2270xe" filled="true" fillcolor="#000000" stroked="false">
                <v:path arrowok="t"/>
                <v:fill type="solid"/>
              </v:shape>
            </v:group>
            <v:group style="position:absolute;left:8752;top:2270;width:10;height:20" coordorigin="8752,2270" coordsize="10,20">
              <v:shape style="position:absolute;left:8752;top:2270;width:10;height:20" coordorigin="8752,2270" coordsize="10,20" path="m8752,2289l8761,2289,8761,2270,8752,2270,8752,2289xe" filled="true" fillcolor="#000000" stroked="false">
                <v:path arrowok="t"/>
                <v:fill type="solid"/>
              </v:shape>
            </v:group>
            <v:group style="position:absolute;left:8752;top:2289;width:10;height:20" coordorigin="8752,2289" coordsize="10,20">
              <v:shape style="position:absolute;left:8752;top:2289;width:10;height:20" coordorigin="8752,2289" coordsize="10,20" path="m8752,2309l8761,2309,8761,2289,8752,2289,8752,2309xe" filled="true" fillcolor="#000000" stroked="false">
                <v:path arrowok="t"/>
                <v:fill type="solid"/>
              </v:shape>
            </v:group>
            <v:group style="position:absolute;left:8752;top:2309;width:10;height:20" coordorigin="8752,2309" coordsize="10,20">
              <v:shape style="position:absolute;left:8752;top:2309;width:10;height:20" coordorigin="8752,2309" coordsize="10,20" path="m8752,2328l8761,2328,8761,2309,8752,2309,8752,2328xe" filled="true" fillcolor="#000000" stroked="false">
                <v:path arrowok="t"/>
                <v:fill type="solid"/>
              </v:shape>
            </v:group>
            <v:group style="position:absolute;left:8752;top:2328;width:10;height:20" coordorigin="8752,2328" coordsize="10,20">
              <v:shape style="position:absolute;left:8752;top:2328;width:10;height:20" coordorigin="8752,2328" coordsize="10,20" path="m8752,2347l8761,2347,8761,2328,8752,2328,8752,2347xe" filled="true" fillcolor="#000000" stroked="false">
                <v:path arrowok="t"/>
                <v:fill type="solid"/>
              </v:shape>
            </v:group>
            <v:group style="position:absolute;left:8752;top:2347;width:10;height:20" coordorigin="8752,2347" coordsize="10,20">
              <v:shape style="position:absolute;left:8752;top:2347;width:10;height:20" coordorigin="8752,2347" coordsize="10,20" path="m8752,2366l8761,2366,8761,2347,8752,2347,8752,2366xe" filled="true" fillcolor="#000000" stroked="false">
                <v:path arrowok="t"/>
                <v:fill type="solid"/>
              </v:shape>
            </v:group>
            <v:group style="position:absolute;left:8752;top:2366;width:10;height:20" coordorigin="8752,2366" coordsize="10,20">
              <v:shape style="position:absolute;left:8752;top:2366;width:10;height:20" coordorigin="8752,2366" coordsize="10,20" path="m8752,2385l8761,2385,8761,2366,8752,2366,8752,2385xe" filled="true" fillcolor="#000000" stroked="false">
                <v:path arrowok="t"/>
                <v:fill type="solid"/>
              </v:shape>
            </v:group>
            <v:group style="position:absolute;left:8752;top:2385;width:10;height:20" coordorigin="8752,2385" coordsize="10,20">
              <v:shape style="position:absolute;left:8752;top:2385;width:10;height:20" coordorigin="8752,2385" coordsize="10,20" path="m8752,2405l8761,2405,8761,2385,8752,2385,8752,2405xe" filled="true" fillcolor="#000000" stroked="false">
                <v:path arrowok="t"/>
                <v:fill type="solid"/>
              </v:shape>
            </v:group>
            <v:group style="position:absolute;left:8752;top:2405;width:10;height:20" coordorigin="8752,2405" coordsize="10,20">
              <v:shape style="position:absolute;left:8752;top:2405;width:10;height:20" coordorigin="8752,2405" coordsize="10,20" path="m8752,2424l8761,2424,8761,2405,8752,2405,8752,2424xe" filled="true" fillcolor="#000000" stroked="false">
                <v:path arrowok="t"/>
                <v:fill type="solid"/>
              </v:shape>
            </v:group>
            <v:group style="position:absolute;left:8752;top:2424;width:10;height:20" coordorigin="8752,2424" coordsize="10,20">
              <v:shape style="position:absolute;left:8752;top:2424;width:10;height:20" coordorigin="8752,2424" coordsize="10,20" path="m8752,2443l8761,2443,8761,2424,8752,2424,8752,2443xe" filled="true" fillcolor="#000000" stroked="false">
                <v:path arrowok="t"/>
                <v:fill type="solid"/>
              </v:shape>
            </v:group>
            <v:group style="position:absolute;left:8752;top:2443;width:10;height:20" coordorigin="8752,2443" coordsize="10,20">
              <v:shape style="position:absolute;left:8752;top:2443;width:10;height:20" coordorigin="8752,2443" coordsize="10,20" path="m8752,2462l8761,2462,8761,2443,8752,2443,8752,2462xe" filled="true" fillcolor="#000000" stroked="false">
                <v:path arrowok="t"/>
                <v:fill type="solid"/>
              </v:shape>
            </v:group>
            <v:group style="position:absolute;left:8752;top:2462;width:10;height:20" coordorigin="8752,2462" coordsize="10,20">
              <v:shape style="position:absolute;left:8752;top:2462;width:10;height:20" coordorigin="8752,2462" coordsize="10,20" path="m8752,2481l8761,2481,8761,2462,8752,2462,8752,2481xe" filled="true" fillcolor="#000000" stroked="false">
                <v:path arrowok="t"/>
                <v:fill type="solid"/>
              </v:shape>
            </v:group>
            <v:group style="position:absolute;left:8752;top:2481;width:10;height:20" coordorigin="8752,2481" coordsize="10,20">
              <v:shape style="position:absolute;left:8752;top:2481;width:10;height:20" coordorigin="8752,2481" coordsize="10,20" path="m8752,2501l8761,2501,8761,2481,8752,2481,8752,2501xe" filled="true" fillcolor="#000000" stroked="false">
                <v:path arrowok="t"/>
                <v:fill type="solid"/>
              </v:shape>
            </v:group>
            <v:group style="position:absolute;left:8752;top:2507;width:10;height:2" coordorigin="8752,2507" coordsize="10,2">
              <v:shape style="position:absolute;left:8752;top:2507;width:10;height:2" coordorigin="8752,2507" coordsize="10,0" path="m8752,2507l8761,2507e" filled="false" stroked="true" strokeweight=".60004pt" strokecolor="#000000">
                <v:path arrowok="t"/>
              </v:shape>
              <v:shape style="position:absolute;left:2086;top:2513;width:1591;height:10" type="#_x0000_t75" stroked="false">
                <v:imagedata r:id="rId659" o:title=""/>
              </v:shape>
              <v:shape style="position:absolute;left:3672;top:2513;width:1061;height:10" type="#_x0000_t75" stroked="false">
                <v:imagedata r:id="rId660" o:title=""/>
              </v:shape>
              <v:shape style="position:absolute;left:4729;top:2513;width:3123;height:10" type="#_x0000_t75" stroked="false">
                <v:imagedata r:id="rId661" o:title=""/>
              </v:shape>
              <v:shape style="position:absolute;left:7847;top:2513;width:905;height:10" type="#_x0000_t75" stroked="false">
                <v:imagedata r:id="rId241" o:title=""/>
              </v:shape>
              <v:shape style="position:absolute;left:8747;top:2513;width:1073;height:10" type="#_x0000_t75" stroked="false">
                <v:imagedata r:id="rId662" o:title=""/>
              </v:shape>
            </v:group>
            <v:group style="position:absolute;left:3677;top:2522;width:10;height:20" coordorigin="3677,2522" coordsize="10,20">
              <v:shape style="position:absolute;left:3677;top:2522;width:10;height:20" coordorigin="3677,2522" coordsize="10,20" path="m3677,2541l3687,2541,3687,2522,3677,2522,3677,2541xe" filled="true" fillcolor="#000000" stroked="false">
                <v:path arrowok="t"/>
                <v:fill type="solid"/>
              </v:shape>
            </v:group>
            <v:group style="position:absolute;left:3677;top:2541;width:10;height:20" coordorigin="3677,2541" coordsize="10,20">
              <v:shape style="position:absolute;left:3677;top:2541;width:10;height:20" coordorigin="3677,2541" coordsize="10,20" path="m3677,2561l3687,2561,3687,2541,3677,2541,3677,2561xe" filled="true" fillcolor="#000000" stroked="false">
                <v:path arrowok="t"/>
                <v:fill type="solid"/>
              </v:shape>
            </v:group>
            <v:group style="position:absolute;left:3677;top:2561;width:10;height:20" coordorigin="3677,2561" coordsize="10,20">
              <v:shape style="position:absolute;left:3677;top:2561;width:10;height:20" coordorigin="3677,2561" coordsize="10,20" path="m3677,2580l3687,2580,3687,2561,3677,2561,3677,2580xe" filled="true" fillcolor="#000000" stroked="false">
                <v:path arrowok="t"/>
                <v:fill type="solid"/>
              </v:shape>
            </v:group>
            <v:group style="position:absolute;left:3677;top:2580;width:10;height:20" coordorigin="3677,2580" coordsize="10,20">
              <v:shape style="position:absolute;left:3677;top:2580;width:10;height:20" coordorigin="3677,2580" coordsize="10,20" path="m3677,2599l3687,2599,3687,2580,3677,2580,3677,2599xe" filled="true" fillcolor="#000000" stroked="false">
                <v:path arrowok="t"/>
                <v:fill type="solid"/>
              </v:shape>
            </v:group>
            <v:group style="position:absolute;left:3677;top:2599;width:10;height:20" coordorigin="3677,2599" coordsize="10,20">
              <v:shape style="position:absolute;left:3677;top:2599;width:10;height:20" coordorigin="3677,2599" coordsize="10,20" path="m3677,2618l3687,2618,3687,2599,3677,2599,3677,2618xe" filled="true" fillcolor="#000000" stroked="false">
                <v:path arrowok="t"/>
                <v:fill type="solid"/>
              </v:shape>
            </v:group>
            <v:group style="position:absolute;left:3677;top:2618;width:10;height:20" coordorigin="3677,2618" coordsize="10,20">
              <v:shape style="position:absolute;left:3677;top:2618;width:10;height:20" coordorigin="3677,2618" coordsize="10,20" path="m3677,2637l3687,2637,3687,2618,3677,2618,3677,2637xe" filled="true" fillcolor="#000000" stroked="false">
                <v:path arrowok="t"/>
                <v:fill type="solid"/>
              </v:shape>
            </v:group>
            <v:group style="position:absolute;left:3677;top:2637;width:10;height:20" coordorigin="3677,2637" coordsize="10,20">
              <v:shape style="position:absolute;left:3677;top:2637;width:10;height:20" coordorigin="3677,2637" coordsize="10,20" path="m3677,2657l3687,2657,3687,2637,3677,2637,3677,2657xe" filled="true" fillcolor="#000000" stroked="false">
                <v:path arrowok="t"/>
                <v:fill type="solid"/>
              </v:shape>
            </v:group>
            <v:group style="position:absolute;left:3677;top:2657;width:10;height:20" coordorigin="3677,2657" coordsize="10,20">
              <v:shape style="position:absolute;left:3677;top:2657;width:10;height:20" coordorigin="3677,2657" coordsize="10,20" path="m3677,2676l3687,2676,3687,2657,3677,2657,3677,2676xe" filled="true" fillcolor="#000000" stroked="false">
                <v:path arrowok="t"/>
                <v:fill type="solid"/>
              </v:shape>
            </v:group>
            <v:group style="position:absolute;left:3677;top:2676;width:10;height:20" coordorigin="3677,2676" coordsize="10,20">
              <v:shape style="position:absolute;left:3677;top:2676;width:10;height:20" coordorigin="3677,2676" coordsize="10,20" path="m3677,2695l3687,2695,3687,2676,3677,2676,3677,2695xe" filled="true" fillcolor="#000000" stroked="false">
                <v:path arrowok="t"/>
                <v:fill type="solid"/>
              </v:shape>
            </v:group>
            <v:group style="position:absolute;left:3677;top:2695;width:10;height:20" coordorigin="3677,2695" coordsize="10,20">
              <v:shape style="position:absolute;left:3677;top:2695;width:10;height:20" coordorigin="3677,2695" coordsize="10,20" path="m3677,2714l3687,2714,3687,2695,3677,2695,3677,2714xe" filled="true" fillcolor="#000000" stroked="false">
                <v:path arrowok="t"/>
                <v:fill type="solid"/>
              </v:shape>
            </v:group>
            <v:group style="position:absolute;left:3677;top:2714;width:10;height:20" coordorigin="3677,2714" coordsize="10,20">
              <v:shape style="position:absolute;left:3677;top:2714;width:10;height:20" coordorigin="3677,2714" coordsize="10,20" path="m3677,2733l3687,2733,3687,2714,3677,2714,3677,2733xe" filled="true" fillcolor="#000000" stroked="false">
                <v:path arrowok="t"/>
                <v:fill type="solid"/>
              </v:shape>
            </v:group>
            <v:group style="position:absolute;left:3677;top:2733;width:10;height:20" coordorigin="3677,2733" coordsize="10,20">
              <v:shape style="position:absolute;left:3677;top:2733;width:10;height:20" coordorigin="3677,2733" coordsize="10,20" path="m3677,2753l3687,2753,3687,2733,3677,2733,3677,2753xe" filled="true" fillcolor="#000000" stroked="false">
                <v:path arrowok="t"/>
                <v:fill type="solid"/>
              </v:shape>
            </v:group>
            <v:group style="position:absolute;left:3677;top:2753;width:10;height:20" coordorigin="3677,2753" coordsize="10,20">
              <v:shape style="position:absolute;left:3677;top:2753;width:10;height:20" coordorigin="3677,2753" coordsize="10,20" path="m3677,2772l3687,2772,3687,2753,3677,2753,3677,2772xe" filled="true" fillcolor="#000000" stroked="false">
                <v:path arrowok="t"/>
                <v:fill type="solid"/>
              </v:shape>
            </v:group>
            <v:group style="position:absolute;left:3677;top:2772;width:10;height:20" coordorigin="3677,2772" coordsize="10,20">
              <v:shape style="position:absolute;left:3677;top:2772;width:10;height:20" coordorigin="3677,2772" coordsize="10,20" path="m3677,2791l3687,2791,3687,2772,3677,2772,3677,2791xe" filled="true" fillcolor="#000000" stroked="false">
                <v:path arrowok="t"/>
                <v:fill type="solid"/>
              </v:shape>
            </v:group>
            <v:group style="position:absolute;left:3677;top:2791;width:10;height:20" coordorigin="3677,2791" coordsize="10,20">
              <v:shape style="position:absolute;left:3677;top:2791;width:10;height:20" coordorigin="3677,2791" coordsize="10,20" path="m3677,2810l3687,2810,3687,2791,3677,2791,3677,2810xe" filled="true" fillcolor="#000000" stroked="false">
                <v:path arrowok="t"/>
                <v:fill type="solid"/>
              </v:shape>
            </v:group>
            <v:group style="position:absolute;left:3677;top:2810;width:10;height:20" coordorigin="3677,2810" coordsize="10,20">
              <v:shape style="position:absolute;left:3677;top:2810;width:10;height:20" coordorigin="3677,2810" coordsize="10,20" path="m3677,2829l3687,2829,3687,2810,3677,2810,3677,2829xe" filled="true" fillcolor="#000000" stroked="false">
                <v:path arrowok="t"/>
                <v:fill type="solid"/>
              </v:shape>
            </v:group>
            <v:group style="position:absolute;left:3677;top:2829;width:10;height:20" coordorigin="3677,2829" coordsize="10,20">
              <v:shape style="position:absolute;left:3677;top:2829;width:10;height:20" coordorigin="3677,2829" coordsize="10,20" path="m3677,2849l3687,2849,3687,2829,3677,2829,3677,2849xe" filled="true" fillcolor="#000000" stroked="false">
                <v:path arrowok="t"/>
                <v:fill type="solid"/>
              </v:shape>
            </v:group>
            <v:group style="position:absolute;left:3677;top:2849;width:10;height:20" coordorigin="3677,2849" coordsize="10,20">
              <v:shape style="position:absolute;left:3677;top:2849;width:10;height:20" coordorigin="3677,2849" coordsize="10,20" path="m3677,2868l3687,2868,3687,2849,3677,2849,3677,2868xe" filled="true" fillcolor="#000000" stroked="false">
                <v:path arrowok="t"/>
                <v:fill type="solid"/>
              </v:shape>
            </v:group>
            <v:group style="position:absolute;left:3677;top:2868;width:10;height:20" coordorigin="3677,2868" coordsize="10,20">
              <v:shape style="position:absolute;left:3677;top:2868;width:10;height:20" coordorigin="3677,2868" coordsize="10,20" path="m3677,2887l3687,2887,3687,2868,3677,2868,3677,2887xe" filled="true" fillcolor="#000000" stroked="false">
                <v:path arrowok="t"/>
                <v:fill type="solid"/>
              </v:shape>
            </v:group>
            <v:group style="position:absolute;left:3677;top:2887;width:10;height:20" coordorigin="3677,2887" coordsize="10,20">
              <v:shape style="position:absolute;left:3677;top:2887;width:10;height:20" coordorigin="3677,2887" coordsize="10,20" path="m3677,2906l3687,2906,3687,2887,3677,2887,3677,2906xe" filled="true" fillcolor="#000000" stroked="false">
                <v:path arrowok="t"/>
                <v:fill type="solid"/>
              </v:shape>
            </v:group>
            <v:group style="position:absolute;left:3677;top:2906;width:10;height:20" coordorigin="3677,2906" coordsize="10,20">
              <v:shape style="position:absolute;left:3677;top:2906;width:10;height:20" coordorigin="3677,2906" coordsize="10,20" path="m3677,2925l3687,2925,3687,2906,3677,2906,3677,2925xe" filled="true" fillcolor="#000000" stroked="false">
                <v:path arrowok="t"/>
                <v:fill type="solid"/>
              </v:shape>
            </v:group>
            <v:group style="position:absolute;left:3677;top:2925;width:10;height:20" coordorigin="3677,2925" coordsize="10,20">
              <v:shape style="position:absolute;left:3677;top:2925;width:10;height:20" coordorigin="3677,2925" coordsize="10,20" path="m3677,2945l3687,2945,3687,2925,3677,2925,3677,2945xe" filled="true" fillcolor="#000000" stroked="false">
                <v:path arrowok="t"/>
                <v:fill type="solid"/>
              </v:shape>
            </v:group>
            <v:group style="position:absolute;left:3677;top:2945;width:10;height:20" coordorigin="3677,2945" coordsize="10,20">
              <v:shape style="position:absolute;left:3677;top:2945;width:10;height:20" coordorigin="3677,2945" coordsize="10,20" path="m3677,2964l3687,2964,3687,2945,3677,2945,3677,2964xe" filled="true" fillcolor="#000000" stroked="false">
                <v:path arrowok="t"/>
                <v:fill type="solid"/>
              </v:shape>
            </v:group>
            <v:group style="position:absolute;left:3677;top:2964;width:10;height:20" coordorigin="3677,2964" coordsize="10,20">
              <v:shape style="position:absolute;left:3677;top:2964;width:10;height:20" coordorigin="3677,2964" coordsize="10,20" path="m3677,2983l3687,2983,3687,2964,3677,2964,3677,2983xe" filled="true" fillcolor="#000000" stroked="false">
                <v:path arrowok="t"/>
                <v:fill type="solid"/>
              </v:shape>
            </v:group>
            <v:group style="position:absolute;left:3677;top:2983;width:10;height:20" coordorigin="3677,2983" coordsize="10,20">
              <v:shape style="position:absolute;left:3677;top:2983;width:10;height:20" coordorigin="3677,2983" coordsize="10,20" path="m3677,3002l3687,3002,3687,2983,3677,2983,3677,3002xe" filled="true" fillcolor="#000000" stroked="false">
                <v:path arrowok="t"/>
                <v:fill type="solid"/>
              </v:shape>
            </v:group>
            <v:group style="position:absolute;left:3677;top:3002;width:10;height:20" coordorigin="3677,3002" coordsize="10,20">
              <v:shape style="position:absolute;left:3677;top:3002;width:10;height:20" coordorigin="3677,3002" coordsize="10,20" path="m3677,3021l3687,3021,3687,3002,3677,3002,3677,3021xe" filled="true" fillcolor="#000000" stroked="false">
                <v:path arrowok="t"/>
                <v:fill type="solid"/>
              </v:shape>
            </v:group>
            <v:group style="position:absolute;left:3677;top:3021;width:10;height:20" coordorigin="3677,3021" coordsize="10,20">
              <v:shape style="position:absolute;left:3677;top:3021;width:10;height:20" coordorigin="3677,3021" coordsize="10,20" path="m3677,3041l3687,3041,3687,3021,3677,3021,3677,3041xe" filled="true" fillcolor="#000000" stroked="false">
                <v:path arrowok="t"/>
                <v:fill type="solid"/>
              </v:shape>
            </v:group>
            <v:group style="position:absolute;left:3677;top:3041;width:10;height:20" coordorigin="3677,3041" coordsize="10,20">
              <v:shape style="position:absolute;left:3677;top:3041;width:10;height:20" coordorigin="3677,3041" coordsize="10,20" path="m3677,3060l3687,3060,3687,3041,3677,3041,3677,3060xe" filled="true" fillcolor="#000000" stroked="false">
                <v:path arrowok="t"/>
                <v:fill type="solid"/>
              </v:shape>
            </v:group>
            <v:group style="position:absolute;left:3677;top:3060;width:10;height:20" coordorigin="3677,3060" coordsize="10,20">
              <v:shape style="position:absolute;left:3677;top:3060;width:10;height:20" coordorigin="3677,3060" coordsize="10,20" path="m3677,3079l3687,3079,3687,3060,3677,3060,3677,3079xe" filled="true" fillcolor="#000000" stroked="false">
                <v:path arrowok="t"/>
                <v:fill type="solid"/>
              </v:shape>
            </v:group>
            <v:group style="position:absolute;left:3677;top:3079;width:10;height:20" coordorigin="3677,3079" coordsize="10,20">
              <v:shape style="position:absolute;left:3677;top:3079;width:10;height:20" coordorigin="3677,3079" coordsize="10,20" path="m3677,3098l3687,3098,3687,3079,3677,3079,3677,3098xe" filled="true" fillcolor="#000000" stroked="false">
                <v:path arrowok="t"/>
                <v:fill type="solid"/>
              </v:shape>
            </v:group>
            <v:group style="position:absolute;left:3677;top:3098;width:10;height:20" coordorigin="3677,3098" coordsize="10,20">
              <v:shape style="position:absolute;left:3677;top:3098;width:10;height:20" coordorigin="3677,3098" coordsize="10,20" path="m3677,3117l3687,3117,3687,3098,3677,3098,3677,3117xe" filled="true" fillcolor="#000000" stroked="false">
                <v:path arrowok="t"/>
                <v:fill type="solid"/>
              </v:shape>
            </v:group>
            <v:group style="position:absolute;left:3677;top:3117;width:10;height:20" coordorigin="3677,3117" coordsize="10,20">
              <v:shape style="position:absolute;left:3677;top:3117;width:10;height:20" coordorigin="3677,3117" coordsize="10,20" path="m3677,3137l3687,3137,3687,3117,3677,3117,3677,3137xe" filled="true" fillcolor="#000000" stroked="false">
                <v:path arrowok="t"/>
                <v:fill type="solid"/>
              </v:shape>
            </v:group>
            <v:group style="position:absolute;left:4734;top:2522;width:10;height:20" coordorigin="4734,2522" coordsize="10,20">
              <v:shape style="position:absolute;left:4734;top:2522;width:10;height:20" coordorigin="4734,2522" coordsize="10,20" path="m4734,2541l4743,2541,4743,2522,4734,2522,4734,2541xe" filled="true" fillcolor="#000000" stroked="false">
                <v:path arrowok="t"/>
                <v:fill type="solid"/>
              </v:shape>
            </v:group>
            <v:group style="position:absolute;left:4734;top:2541;width:10;height:20" coordorigin="4734,2541" coordsize="10,20">
              <v:shape style="position:absolute;left:4734;top:2541;width:10;height:20" coordorigin="4734,2541" coordsize="10,20" path="m4734,2561l4743,2561,4743,2541,4734,2541,4734,2561xe" filled="true" fillcolor="#000000" stroked="false">
                <v:path arrowok="t"/>
                <v:fill type="solid"/>
              </v:shape>
            </v:group>
            <v:group style="position:absolute;left:4734;top:2561;width:10;height:20" coordorigin="4734,2561" coordsize="10,20">
              <v:shape style="position:absolute;left:4734;top:2561;width:10;height:20" coordorigin="4734,2561" coordsize="10,20" path="m4734,2580l4743,2580,4743,2561,4734,2561,4734,2580xe" filled="true" fillcolor="#000000" stroked="false">
                <v:path arrowok="t"/>
                <v:fill type="solid"/>
              </v:shape>
            </v:group>
            <v:group style="position:absolute;left:4734;top:2580;width:10;height:20" coordorigin="4734,2580" coordsize="10,20">
              <v:shape style="position:absolute;left:4734;top:2580;width:10;height:20" coordorigin="4734,2580" coordsize="10,20" path="m4734,2599l4743,2599,4743,2580,4734,2580,4734,2599xe" filled="true" fillcolor="#000000" stroked="false">
                <v:path arrowok="t"/>
                <v:fill type="solid"/>
              </v:shape>
            </v:group>
            <v:group style="position:absolute;left:4734;top:2599;width:10;height:20" coordorigin="4734,2599" coordsize="10,20">
              <v:shape style="position:absolute;left:4734;top:2599;width:10;height:20" coordorigin="4734,2599" coordsize="10,20" path="m4734,2618l4743,2618,4743,2599,4734,2599,4734,2618xe" filled="true" fillcolor="#000000" stroked="false">
                <v:path arrowok="t"/>
                <v:fill type="solid"/>
              </v:shape>
            </v:group>
            <v:group style="position:absolute;left:4734;top:2618;width:10;height:20" coordorigin="4734,2618" coordsize="10,20">
              <v:shape style="position:absolute;left:4734;top:2618;width:10;height:20" coordorigin="4734,2618" coordsize="10,20" path="m4734,2637l4743,2637,4743,2618,4734,2618,4734,2637xe" filled="true" fillcolor="#000000" stroked="false">
                <v:path arrowok="t"/>
                <v:fill type="solid"/>
              </v:shape>
            </v:group>
            <v:group style="position:absolute;left:4734;top:2637;width:10;height:20" coordorigin="4734,2637" coordsize="10,20">
              <v:shape style="position:absolute;left:4734;top:2637;width:10;height:20" coordorigin="4734,2637" coordsize="10,20" path="m4734,2657l4743,2657,4743,2637,4734,2637,4734,2657xe" filled="true" fillcolor="#000000" stroked="false">
                <v:path arrowok="t"/>
                <v:fill type="solid"/>
              </v:shape>
            </v:group>
            <v:group style="position:absolute;left:4734;top:2657;width:10;height:20" coordorigin="4734,2657" coordsize="10,20">
              <v:shape style="position:absolute;left:4734;top:2657;width:10;height:20" coordorigin="4734,2657" coordsize="10,20" path="m4734,2676l4743,2676,4743,2657,4734,2657,4734,2676xe" filled="true" fillcolor="#000000" stroked="false">
                <v:path arrowok="t"/>
                <v:fill type="solid"/>
              </v:shape>
            </v:group>
            <v:group style="position:absolute;left:4734;top:2676;width:10;height:20" coordorigin="4734,2676" coordsize="10,20">
              <v:shape style="position:absolute;left:4734;top:2676;width:10;height:20" coordorigin="4734,2676" coordsize="10,20" path="m4734,2695l4743,2695,4743,2676,4734,2676,4734,2695xe" filled="true" fillcolor="#000000" stroked="false">
                <v:path arrowok="t"/>
                <v:fill type="solid"/>
              </v:shape>
            </v:group>
            <v:group style="position:absolute;left:4734;top:2695;width:10;height:20" coordorigin="4734,2695" coordsize="10,20">
              <v:shape style="position:absolute;left:4734;top:2695;width:10;height:20" coordorigin="4734,2695" coordsize="10,20" path="m4734,2714l4743,2714,4743,2695,4734,2695,4734,2714xe" filled="true" fillcolor="#000000" stroked="false">
                <v:path arrowok="t"/>
                <v:fill type="solid"/>
              </v:shape>
            </v:group>
            <v:group style="position:absolute;left:4734;top:2714;width:10;height:20" coordorigin="4734,2714" coordsize="10,20">
              <v:shape style="position:absolute;left:4734;top:2714;width:10;height:20" coordorigin="4734,2714" coordsize="10,20" path="m4734,2733l4743,2733,4743,2714,4734,2714,4734,2733xe" filled="true" fillcolor="#000000" stroked="false">
                <v:path arrowok="t"/>
                <v:fill type="solid"/>
              </v:shape>
            </v:group>
            <v:group style="position:absolute;left:4734;top:2733;width:10;height:20" coordorigin="4734,2733" coordsize="10,20">
              <v:shape style="position:absolute;left:4734;top:2733;width:10;height:20" coordorigin="4734,2733" coordsize="10,20" path="m4734,2753l4743,2753,4743,2733,4734,2733,4734,2753xe" filled="true" fillcolor="#000000" stroked="false">
                <v:path arrowok="t"/>
                <v:fill type="solid"/>
              </v:shape>
            </v:group>
            <v:group style="position:absolute;left:4734;top:2753;width:10;height:20" coordorigin="4734,2753" coordsize="10,20">
              <v:shape style="position:absolute;left:4734;top:2753;width:10;height:20" coordorigin="4734,2753" coordsize="10,20" path="m4734,2772l4743,2772,4743,2753,4734,2753,4734,2772xe" filled="true" fillcolor="#000000" stroked="false">
                <v:path arrowok="t"/>
                <v:fill type="solid"/>
              </v:shape>
            </v:group>
            <v:group style="position:absolute;left:4734;top:2772;width:10;height:20" coordorigin="4734,2772" coordsize="10,20">
              <v:shape style="position:absolute;left:4734;top:2772;width:10;height:20" coordorigin="4734,2772" coordsize="10,20" path="m4734,2791l4743,2791,4743,2772,4734,2772,4734,2791xe" filled="true" fillcolor="#000000" stroked="false">
                <v:path arrowok="t"/>
                <v:fill type="solid"/>
              </v:shape>
            </v:group>
            <v:group style="position:absolute;left:4734;top:2791;width:10;height:20" coordorigin="4734,2791" coordsize="10,20">
              <v:shape style="position:absolute;left:4734;top:2791;width:10;height:20" coordorigin="4734,2791" coordsize="10,20" path="m4734,2810l4743,2810,4743,2791,4734,2791,4734,2810xe" filled="true" fillcolor="#000000" stroked="false">
                <v:path arrowok="t"/>
                <v:fill type="solid"/>
              </v:shape>
            </v:group>
            <v:group style="position:absolute;left:4734;top:2810;width:10;height:20" coordorigin="4734,2810" coordsize="10,20">
              <v:shape style="position:absolute;left:4734;top:2810;width:10;height:20" coordorigin="4734,2810" coordsize="10,20" path="m4734,2829l4743,2829,4743,2810,4734,2810,4734,2829xe" filled="true" fillcolor="#000000" stroked="false">
                <v:path arrowok="t"/>
                <v:fill type="solid"/>
              </v:shape>
            </v:group>
            <v:group style="position:absolute;left:4734;top:2829;width:10;height:20" coordorigin="4734,2829" coordsize="10,20">
              <v:shape style="position:absolute;left:4734;top:2829;width:10;height:20" coordorigin="4734,2829" coordsize="10,20" path="m4734,2849l4743,2849,4743,2829,4734,2829,4734,2849xe" filled="true" fillcolor="#000000" stroked="false">
                <v:path arrowok="t"/>
                <v:fill type="solid"/>
              </v:shape>
            </v:group>
            <v:group style="position:absolute;left:4734;top:2849;width:10;height:20" coordorigin="4734,2849" coordsize="10,20">
              <v:shape style="position:absolute;left:4734;top:2849;width:10;height:20" coordorigin="4734,2849" coordsize="10,20" path="m4734,2868l4743,2868,4743,2849,4734,2849,4734,2868xe" filled="true" fillcolor="#000000" stroked="false">
                <v:path arrowok="t"/>
                <v:fill type="solid"/>
              </v:shape>
            </v:group>
            <v:group style="position:absolute;left:4734;top:2868;width:10;height:20" coordorigin="4734,2868" coordsize="10,20">
              <v:shape style="position:absolute;left:4734;top:2868;width:10;height:20" coordorigin="4734,2868" coordsize="10,20" path="m4734,2887l4743,2887,4743,2868,4734,2868,4734,2887xe" filled="true" fillcolor="#000000" stroked="false">
                <v:path arrowok="t"/>
                <v:fill type="solid"/>
              </v:shape>
            </v:group>
            <v:group style="position:absolute;left:4734;top:2887;width:10;height:20" coordorigin="4734,2887" coordsize="10,20">
              <v:shape style="position:absolute;left:4734;top:2887;width:10;height:20" coordorigin="4734,2887" coordsize="10,20" path="m4734,2906l4743,2906,4743,2887,4734,2887,4734,2906xe" filled="true" fillcolor="#000000" stroked="false">
                <v:path arrowok="t"/>
                <v:fill type="solid"/>
              </v:shape>
            </v:group>
            <v:group style="position:absolute;left:4734;top:2906;width:10;height:20" coordorigin="4734,2906" coordsize="10,20">
              <v:shape style="position:absolute;left:4734;top:2906;width:10;height:20" coordorigin="4734,2906" coordsize="10,20" path="m4734,2925l4743,2925,4743,2906,4734,2906,4734,2925xe" filled="true" fillcolor="#000000" stroked="false">
                <v:path arrowok="t"/>
                <v:fill type="solid"/>
              </v:shape>
            </v:group>
            <v:group style="position:absolute;left:4734;top:2925;width:10;height:20" coordorigin="4734,2925" coordsize="10,20">
              <v:shape style="position:absolute;left:4734;top:2925;width:10;height:20" coordorigin="4734,2925" coordsize="10,20" path="m4734,2945l4743,2945,4743,2925,4734,2925,4734,2945xe" filled="true" fillcolor="#000000" stroked="false">
                <v:path arrowok="t"/>
                <v:fill type="solid"/>
              </v:shape>
            </v:group>
            <v:group style="position:absolute;left:4734;top:2945;width:10;height:20" coordorigin="4734,2945" coordsize="10,20">
              <v:shape style="position:absolute;left:4734;top:2945;width:10;height:20" coordorigin="4734,2945" coordsize="10,20" path="m4734,2964l4743,2964,4743,2945,4734,2945,4734,2964xe" filled="true" fillcolor="#000000" stroked="false">
                <v:path arrowok="t"/>
                <v:fill type="solid"/>
              </v:shape>
            </v:group>
            <v:group style="position:absolute;left:4734;top:2964;width:10;height:20" coordorigin="4734,2964" coordsize="10,20">
              <v:shape style="position:absolute;left:4734;top:2964;width:10;height:20" coordorigin="4734,2964" coordsize="10,20" path="m4734,2983l4743,2983,4743,2964,4734,2964,4734,2983xe" filled="true" fillcolor="#000000" stroked="false">
                <v:path arrowok="t"/>
                <v:fill type="solid"/>
              </v:shape>
            </v:group>
            <v:group style="position:absolute;left:4734;top:2983;width:10;height:20" coordorigin="4734,2983" coordsize="10,20">
              <v:shape style="position:absolute;left:4734;top:2983;width:10;height:20" coordorigin="4734,2983" coordsize="10,20" path="m4734,3002l4743,3002,4743,2983,4734,2983,4734,3002xe" filled="true" fillcolor="#000000" stroked="false">
                <v:path arrowok="t"/>
                <v:fill type="solid"/>
              </v:shape>
            </v:group>
            <v:group style="position:absolute;left:4734;top:3002;width:10;height:20" coordorigin="4734,3002" coordsize="10,20">
              <v:shape style="position:absolute;left:4734;top:3002;width:10;height:20" coordorigin="4734,3002" coordsize="10,20" path="m4734,3021l4743,3021,4743,3002,4734,3002,4734,3021xe" filled="true" fillcolor="#000000" stroked="false">
                <v:path arrowok="t"/>
                <v:fill type="solid"/>
              </v:shape>
            </v:group>
            <v:group style="position:absolute;left:4734;top:3021;width:10;height:20" coordorigin="4734,3021" coordsize="10,20">
              <v:shape style="position:absolute;left:4734;top:3021;width:10;height:20" coordorigin="4734,3021" coordsize="10,20" path="m4734,3041l4743,3041,4743,3021,4734,3021,4734,3041xe" filled="true" fillcolor="#000000" stroked="false">
                <v:path arrowok="t"/>
                <v:fill type="solid"/>
              </v:shape>
            </v:group>
            <v:group style="position:absolute;left:4734;top:3041;width:10;height:20" coordorigin="4734,3041" coordsize="10,20">
              <v:shape style="position:absolute;left:4734;top:3041;width:10;height:20" coordorigin="4734,3041" coordsize="10,20" path="m4734,3060l4743,3060,4743,3041,4734,3041,4734,3060xe" filled="true" fillcolor="#000000" stroked="false">
                <v:path arrowok="t"/>
                <v:fill type="solid"/>
              </v:shape>
            </v:group>
            <v:group style="position:absolute;left:4734;top:3060;width:10;height:20" coordorigin="4734,3060" coordsize="10,20">
              <v:shape style="position:absolute;left:4734;top:3060;width:10;height:20" coordorigin="4734,3060" coordsize="10,20" path="m4734,3079l4743,3079,4743,3060,4734,3060,4734,3079xe" filled="true" fillcolor="#000000" stroked="false">
                <v:path arrowok="t"/>
                <v:fill type="solid"/>
              </v:shape>
            </v:group>
            <v:group style="position:absolute;left:4734;top:3079;width:10;height:20" coordorigin="4734,3079" coordsize="10,20">
              <v:shape style="position:absolute;left:4734;top:3079;width:10;height:20" coordorigin="4734,3079" coordsize="10,20" path="m4734,3098l4743,3098,4743,3079,4734,3079,4734,3098xe" filled="true" fillcolor="#000000" stroked="false">
                <v:path arrowok="t"/>
                <v:fill type="solid"/>
              </v:shape>
            </v:group>
            <v:group style="position:absolute;left:4734;top:3098;width:10;height:20" coordorigin="4734,3098" coordsize="10,20">
              <v:shape style="position:absolute;left:4734;top:3098;width:10;height:20" coordorigin="4734,3098" coordsize="10,20" path="m4734,3117l4743,3117,4743,3098,4734,3098,4734,3117xe" filled="true" fillcolor="#000000" stroked="false">
                <v:path arrowok="t"/>
                <v:fill type="solid"/>
              </v:shape>
            </v:group>
            <v:group style="position:absolute;left:4734;top:3117;width:10;height:20" coordorigin="4734,3117" coordsize="10,20">
              <v:shape style="position:absolute;left:4734;top:3117;width:10;height:20" coordorigin="4734,3117" coordsize="10,20" path="m4734,3137l4743,3137,4743,3117,4734,3117,4734,3137xe" filled="true" fillcolor="#000000" stroked="false">
                <v:path arrowok="t"/>
                <v:fill type="solid"/>
              </v:shape>
            </v:group>
            <v:group style="position:absolute;left:4734;top:3137;width:10;height:20" coordorigin="4734,3137" coordsize="10,20">
              <v:shape style="position:absolute;left:4734;top:3137;width:10;height:20" coordorigin="4734,3137" coordsize="10,20" path="m4734,3156l4743,3156,4743,3137,4734,3137,4734,3156xe" filled="true" fillcolor="#000000" stroked="false">
                <v:path arrowok="t"/>
                <v:fill type="solid"/>
              </v:shape>
            </v:group>
            <v:group style="position:absolute;left:4734;top:3156;width:10;height:20" coordorigin="4734,3156" coordsize="10,20">
              <v:shape style="position:absolute;left:4734;top:3156;width:10;height:20" coordorigin="4734,3156" coordsize="10,20" path="m4734,3175l4743,3175,4743,3156,4734,3156,4734,3175xe" filled="true" fillcolor="#000000" stroked="false">
                <v:path arrowok="t"/>
                <v:fill type="solid"/>
              </v:shape>
            </v:group>
            <v:group style="position:absolute;left:4734;top:3175;width:10;height:20" coordorigin="4734,3175" coordsize="10,20">
              <v:shape style="position:absolute;left:4734;top:3175;width:10;height:20" coordorigin="4734,3175" coordsize="10,20" path="m4734,3194l4743,3194,4743,3175,4734,3175,4734,3194xe" filled="true" fillcolor="#000000" stroked="false">
                <v:path arrowok="t"/>
                <v:fill type="solid"/>
              </v:shape>
            </v:group>
            <v:group style="position:absolute;left:4734;top:3194;width:10;height:20" coordorigin="4734,3194" coordsize="10,20">
              <v:shape style="position:absolute;left:4734;top:3194;width:10;height:20" coordorigin="4734,3194" coordsize="10,20" path="m4734,3213l4743,3213,4743,3194,4734,3194,4734,3213xe" filled="true" fillcolor="#000000" stroked="false">
                <v:path arrowok="t"/>
                <v:fill type="solid"/>
              </v:shape>
            </v:group>
            <v:group style="position:absolute;left:4734;top:3221;width:10;height:2" coordorigin="4734,3221" coordsize="10,2">
              <v:shape style="position:absolute;left:4734;top:3221;width:10;height:2" coordorigin="4734,3221" coordsize="10,0" path="m4734,3221l4743,3221e" filled="false" stroked="true" strokeweight=".72003pt" strokecolor="#000000">
                <v:path arrowok="t"/>
              </v:shape>
            </v:group>
            <v:group style="position:absolute;left:5634;top:2522;width:10;height:20" coordorigin="5634,2522" coordsize="10,20">
              <v:shape style="position:absolute;left:5634;top:2522;width:10;height:20" coordorigin="5634,2522" coordsize="10,20" path="m5634,2541l5643,2541,5643,2522,5634,2522,5634,2541xe" filled="true" fillcolor="#000000" stroked="false">
                <v:path arrowok="t"/>
                <v:fill type="solid"/>
              </v:shape>
            </v:group>
            <v:group style="position:absolute;left:5634;top:2541;width:10;height:20" coordorigin="5634,2541" coordsize="10,20">
              <v:shape style="position:absolute;left:5634;top:2541;width:10;height:20" coordorigin="5634,2541" coordsize="10,20" path="m5634,2561l5643,2561,5643,2541,5634,2541,5634,2561xe" filled="true" fillcolor="#000000" stroked="false">
                <v:path arrowok="t"/>
                <v:fill type="solid"/>
              </v:shape>
            </v:group>
            <v:group style="position:absolute;left:5634;top:2561;width:10;height:20" coordorigin="5634,2561" coordsize="10,20">
              <v:shape style="position:absolute;left:5634;top:2561;width:10;height:20" coordorigin="5634,2561" coordsize="10,20" path="m5634,2580l5643,2580,5643,2561,5634,2561,5634,2580xe" filled="true" fillcolor="#000000" stroked="false">
                <v:path arrowok="t"/>
                <v:fill type="solid"/>
              </v:shape>
            </v:group>
            <v:group style="position:absolute;left:5634;top:2580;width:10;height:20" coordorigin="5634,2580" coordsize="10,20">
              <v:shape style="position:absolute;left:5634;top:2580;width:10;height:20" coordorigin="5634,2580" coordsize="10,20" path="m5634,2599l5643,2599,5643,2580,5634,2580,5634,2599xe" filled="true" fillcolor="#000000" stroked="false">
                <v:path arrowok="t"/>
                <v:fill type="solid"/>
              </v:shape>
            </v:group>
            <v:group style="position:absolute;left:5634;top:2599;width:10;height:20" coordorigin="5634,2599" coordsize="10,20">
              <v:shape style="position:absolute;left:5634;top:2599;width:10;height:20" coordorigin="5634,2599" coordsize="10,20" path="m5634,2618l5643,2618,5643,2599,5634,2599,5634,2618xe" filled="true" fillcolor="#000000" stroked="false">
                <v:path arrowok="t"/>
                <v:fill type="solid"/>
              </v:shape>
            </v:group>
            <v:group style="position:absolute;left:5634;top:2618;width:10;height:20" coordorigin="5634,2618" coordsize="10,20">
              <v:shape style="position:absolute;left:5634;top:2618;width:10;height:20" coordorigin="5634,2618" coordsize="10,20" path="m5634,2637l5643,2637,5643,2618,5634,2618,5634,2637xe" filled="true" fillcolor="#000000" stroked="false">
                <v:path arrowok="t"/>
                <v:fill type="solid"/>
              </v:shape>
            </v:group>
            <v:group style="position:absolute;left:5634;top:2637;width:10;height:20" coordorigin="5634,2637" coordsize="10,20">
              <v:shape style="position:absolute;left:5634;top:2637;width:10;height:20" coordorigin="5634,2637" coordsize="10,20" path="m5634,2657l5643,2657,5643,2637,5634,2637,5634,2657xe" filled="true" fillcolor="#000000" stroked="false">
                <v:path arrowok="t"/>
                <v:fill type="solid"/>
              </v:shape>
            </v:group>
            <v:group style="position:absolute;left:5634;top:2657;width:10;height:20" coordorigin="5634,2657" coordsize="10,20">
              <v:shape style="position:absolute;left:5634;top:2657;width:10;height:20" coordorigin="5634,2657" coordsize="10,20" path="m5634,2676l5643,2676,5643,2657,5634,2657,5634,2676xe" filled="true" fillcolor="#000000" stroked="false">
                <v:path arrowok="t"/>
                <v:fill type="solid"/>
              </v:shape>
            </v:group>
            <v:group style="position:absolute;left:5634;top:2676;width:10;height:20" coordorigin="5634,2676" coordsize="10,20">
              <v:shape style="position:absolute;left:5634;top:2676;width:10;height:20" coordorigin="5634,2676" coordsize="10,20" path="m5634,2695l5643,2695,5643,2676,5634,2676,5634,2695xe" filled="true" fillcolor="#000000" stroked="false">
                <v:path arrowok="t"/>
                <v:fill type="solid"/>
              </v:shape>
            </v:group>
            <v:group style="position:absolute;left:5634;top:2695;width:10;height:20" coordorigin="5634,2695" coordsize="10,20">
              <v:shape style="position:absolute;left:5634;top:2695;width:10;height:20" coordorigin="5634,2695" coordsize="10,20" path="m5634,2714l5643,2714,5643,2695,5634,2695,5634,2714xe" filled="true" fillcolor="#000000" stroked="false">
                <v:path arrowok="t"/>
                <v:fill type="solid"/>
              </v:shape>
            </v:group>
            <v:group style="position:absolute;left:5634;top:2714;width:10;height:20" coordorigin="5634,2714" coordsize="10,20">
              <v:shape style="position:absolute;left:5634;top:2714;width:10;height:20" coordorigin="5634,2714" coordsize="10,20" path="m5634,2733l5643,2733,5643,2714,5634,2714,5634,2733xe" filled="true" fillcolor="#000000" stroked="false">
                <v:path arrowok="t"/>
                <v:fill type="solid"/>
              </v:shape>
            </v:group>
            <v:group style="position:absolute;left:5634;top:2733;width:10;height:20" coordorigin="5634,2733" coordsize="10,20">
              <v:shape style="position:absolute;left:5634;top:2733;width:10;height:20" coordorigin="5634,2733" coordsize="10,20" path="m5634,2753l5643,2753,5643,2733,5634,2733,5634,2753xe" filled="true" fillcolor="#000000" stroked="false">
                <v:path arrowok="t"/>
                <v:fill type="solid"/>
              </v:shape>
            </v:group>
            <v:group style="position:absolute;left:5634;top:2753;width:10;height:20" coordorigin="5634,2753" coordsize="10,20">
              <v:shape style="position:absolute;left:5634;top:2753;width:10;height:20" coordorigin="5634,2753" coordsize="10,20" path="m5634,2772l5643,2772,5643,2753,5634,2753,5634,2772xe" filled="true" fillcolor="#000000" stroked="false">
                <v:path arrowok="t"/>
                <v:fill type="solid"/>
              </v:shape>
            </v:group>
            <v:group style="position:absolute;left:5634;top:2772;width:10;height:20" coordorigin="5634,2772" coordsize="10,20">
              <v:shape style="position:absolute;left:5634;top:2772;width:10;height:20" coordorigin="5634,2772" coordsize="10,20" path="m5634,2791l5643,2791,5643,2772,5634,2772,5634,2791xe" filled="true" fillcolor="#000000" stroked="false">
                <v:path arrowok="t"/>
                <v:fill type="solid"/>
              </v:shape>
            </v:group>
            <v:group style="position:absolute;left:5634;top:2791;width:10;height:20" coordorigin="5634,2791" coordsize="10,20">
              <v:shape style="position:absolute;left:5634;top:2791;width:10;height:20" coordorigin="5634,2791" coordsize="10,20" path="m5634,2810l5643,2810,5643,2791,5634,2791,5634,2810xe" filled="true" fillcolor="#000000" stroked="false">
                <v:path arrowok="t"/>
                <v:fill type="solid"/>
              </v:shape>
            </v:group>
            <v:group style="position:absolute;left:5634;top:2810;width:10;height:20" coordorigin="5634,2810" coordsize="10,20">
              <v:shape style="position:absolute;left:5634;top:2810;width:10;height:20" coordorigin="5634,2810" coordsize="10,20" path="m5634,2829l5643,2829,5643,2810,5634,2810,5634,2829xe" filled="true" fillcolor="#000000" stroked="false">
                <v:path arrowok="t"/>
                <v:fill type="solid"/>
              </v:shape>
            </v:group>
            <v:group style="position:absolute;left:5634;top:2829;width:10;height:20" coordorigin="5634,2829" coordsize="10,20">
              <v:shape style="position:absolute;left:5634;top:2829;width:10;height:20" coordorigin="5634,2829" coordsize="10,20" path="m5634,2849l5643,2849,5643,2829,5634,2829,5634,2849xe" filled="true" fillcolor="#000000" stroked="false">
                <v:path arrowok="t"/>
                <v:fill type="solid"/>
              </v:shape>
            </v:group>
            <v:group style="position:absolute;left:5634;top:2849;width:10;height:20" coordorigin="5634,2849" coordsize="10,20">
              <v:shape style="position:absolute;left:5634;top:2849;width:10;height:20" coordorigin="5634,2849" coordsize="10,20" path="m5634,2868l5643,2868,5643,2849,5634,2849,5634,2868xe" filled="true" fillcolor="#000000" stroked="false">
                <v:path arrowok="t"/>
                <v:fill type="solid"/>
              </v:shape>
            </v:group>
            <v:group style="position:absolute;left:5634;top:2868;width:10;height:20" coordorigin="5634,2868" coordsize="10,20">
              <v:shape style="position:absolute;left:5634;top:2868;width:10;height:20" coordorigin="5634,2868" coordsize="10,20" path="m5634,2887l5643,2887,5643,2868,5634,2868,5634,2887xe" filled="true" fillcolor="#000000" stroked="false">
                <v:path arrowok="t"/>
                <v:fill type="solid"/>
              </v:shape>
            </v:group>
            <v:group style="position:absolute;left:5634;top:2887;width:10;height:20" coordorigin="5634,2887" coordsize="10,20">
              <v:shape style="position:absolute;left:5634;top:2887;width:10;height:20" coordorigin="5634,2887" coordsize="10,20" path="m5634,2906l5643,2906,5643,2887,5634,2887,5634,2906xe" filled="true" fillcolor="#000000" stroked="false">
                <v:path arrowok="t"/>
                <v:fill type="solid"/>
              </v:shape>
            </v:group>
            <v:group style="position:absolute;left:5634;top:2906;width:10;height:20" coordorigin="5634,2906" coordsize="10,20">
              <v:shape style="position:absolute;left:5634;top:2906;width:10;height:20" coordorigin="5634,2906" coordsize="10,20" path="m5634,2925l5643,2925,5643,2906,5634,2906,5634,2925xe" filled="true" fillcolor="#000000" stroked="false">
                <v:path arrowok="t"/>
                <v:fill type="solid"/>
              </v:shape>
            </v:group>
            <v:group style="position:absolute;left:5634;top:2925;width:10;height:20" coordorigin="5634,2925" coordsize="10,20">
              <v:shape style="position:absolute;left:5634;top:2925;width:10;height:20" coordorigin="5634,2925" coordsize="10,20" path="m5634,2945l5643,2945,5643,2925,5634,2925,5634,2945xe" filled="true" fillcolor="#000000" stroked="false">
                <v:path arrowok="t"/>
                <v:fill type="solid"/>
              </v:shape>
            </v:group>
            <v:group style="position:absolute;left:5634;top:2945;width:10;height:20" coordorigin="5634,2945" coordsize="10,20">
              <v:shape style="position:absolute;left:5634;top:2945;width:10;height:20" coordorigin="5634,2945" coordsize="10,20" path="m5634,2964l5643,2964,5643,2945,5634,2945,5634,2964xe" filled="true" fillcolor="#000000" stroked="false">
                <v:path arrowok="t"/>
                <v:fill type="solid"/>
              </v:shape>
            </v:group>
            <v:group style="position:absolute;left:5634;top:2964;width:10;height:20" coordorigin="5634,2964" coordsize="10,20">
              <v:shape style="position:absolute;left:5634;top:2964;width:10;height:20" coordorigin="5634,2964" coordsize="10,20" path="m5634,2983l5643,2983,5643,2964,5634,2964,5634,2983xe" filled="true" fillcolor="#000000" stroked="false">
                <v:path arrowok="t"/>
                <v:fill type="solid"/>
              </v:shape>
            </v:group>
            <v:group style="position:absolute;left:5634;top:2983;width:10;height:20" coordorigin="5634,2983" coordsize="10,20">
              <v:shape style="position:absolute;left:5634;top:2983;width:10;height:20" coordorigin="5634,2983" coordsize="10,20" path="m5634,3002l5643,3002,5643,2983,5634,2983,5634,3002xe" filled="true" fillcolor="#000000" stroked="false">
                <v:path arrowok="t"/>
                <v:fill type="solid"/>
              </v:shape>
            </v:group>
            <v:group style="position:absolute;left:5634;top:3002;width:10;height:20" coordorigin="5634,3002" coordsize="10,20">
              <v:shape style="position:absolute;left:5634;top:3002;width:10;height:20" coordorigin="5634,3002" coordsize="10,20" path="m5634,3021l5643,3021,5643,3002,5634,3002,5634,3021xe" filled="true" fillcolor="#000000" stroked="false">
                <v:path arrowok="t"/>
                <v:fill type="solid"/>
              </v:shape>
            </v:group>
            <v:group style="position:absolute;left:5634;top:3021;width:10;height:20" coordorigin="5634,3021" coordsize="10,20">
              <v:shape style="position:absolute;left:5634;top:3021;width:10;height:20" coordorigin="5634,3021" coordsize="10,20" path="m5634,3041l5643,3041,5643,3021,5634,3021,5634,3041xe" filled="true" fillcolor="#000000" stroked="false">
                <v:path arrowok="t"/>
                <v:fill type="solid"/>
              </v:shape>
            </v:group>
            <v:group style="position:absolute;left:5634;top:3041;width:10;height:20" coordorigin="5634,3041" coordsize="10,20">
              <v:shape style="position:absolute;left:5634;top:3041;width:10;height:20" coordorigin="5634,3041" coordsize="10,20" path="m5634,3060l5643,3060,5643,3041,5634,3041,5634,3060xe" filled="true" fillcolor="#000000" stroked="false">
                <v:path arrowok="t"/>
                <v:fill type="solid"/>
              </v:shape>
            </v:group>
            <v:group style="position:absolute;left:5634;top:3060;width:10;height:20" coordorigin="5634,3060" coordsize="10,20">
              <v:shape style="position:absolute;left:5634;top:3060;width:10;height:20" coordorigin="5634,3060" coordsize="10,20" path="m5634,3079l5643,3079,5643,3060,5634,3060,5634,3079xe" filled="true" fillcolor="#000000" stroked="false">
                <v:path arrowok="t"/>
                <v:fill type="solid"/>
              </v:shape>
            </v:group>
            <v:group style="position:absolute;left:5634;top:3079;width:10;height:20" coordorigin="5634,3079" coordsize="10,20">
              <v:shape style="position:absolute;left:5634;top:3079;width:10;height:20" coordorigin="5634,3079" coordsize="10,20" path="m5634,3098l5643,3098,5643,3079,5634,3079,5634,3098xe" filled="true" fillcolor="#000000" stroked="false">
                <v:path arrowok="t"/>
                <v:fill type="solid"/>
              </v:shape>
            </v:group>
            <v:group style="position:absolute;left:5634;top:3098;width:10;height:20" coordorigin="5634,3098" coordsize="10,20">
              <v:shape style="position:absolute;left:5634;top:3098;width:10;height:20" coordorigin="5634,3098" coordsize="10,20" path="m5634,3117l5643,3117,5643,3098,5634,3098,5634,3117xe" filled="true" fillcolor="#000000" stroked="false">
                <v:path arrowok="t"/>
                <v:fill type="solid"/>
              </v:shape>
            </v:group>
            <v:group style="position:absolute;left:5634;top:3117;width:10;height:20" coordorigin="5634,3117" coordsize="10,20">
              <v:shape style="position:absolute;left:5634;top:3117;width:10;height:20" coordorigin="5634,3117" coordsize="10,20" path="m5634,3137l5643,3137,5643,3117,5634,3117,5634,3137xe" filled="true" fillcolor="#000000" stroked="false">
                <v:path arrowok="t"/>
                <v:fill type="solid"/>
              </v:shape>
            </v:group>
            <v:group style="position:absolute;left:5634;top:3137;width:10;height:20" coordorigin="5634,3137" coordsize="10,20">
              <v:shape style="position:absolute;left:5634;top:3137;width:10;height:20" coordorigin="5634,3137" coordsize="10,20" path="m5634,3156l5643,3156,5643,3137,5634,3137,5634,3156xe" filled="true" fillcolor="#000000" stroked="false">
                <v:path arrowok="t"/>
                <v:fill type="solid"/>
              </v:shape>
            </v:group>
            <v:group style="position:absolute;left:5634;top:3156;width:10;height:20" coordorigin="5634,3156" coordsize="10,20">
              <v:shape style="position:absolute;left:5634;top:3156;width:10;height:20" coordorigin="5634,3156" coordsize="10,20" path="m5634,3175l5643,3175,5643,3156,5634,3156,5634,3175xe" filled="true" fillcolor="#000000" stroked="false">
                <v:path arrowok="t"/>
                <v:fill type="solid"/>
              </v:shape>
            </v:group>
            <v:group style="position:absolute;left:5634;top:3175;width:10;height:20" coordorigin="5634,3175" coordsize="10,20">
              <v:shape style="position:absolute;left:5634;top:3175;width:10;height:20" coordorigin="5634,3175" coordsize="10,20" path="m5634,3194l5643,3194,5643,3175,5634,3175,5634,3194xe" filled="true" fillcolor="#000000" stroked="false">
                <v:path arrowok="t"/>
                <v:fill type="solid"/>
              </v:shape>
            </v:group>
            <v:group style="position:absolute;left:5634;top:3194;width:10;height:20" coordorigin="5634,3194" coordsize="10,20">
              <v:shape style="position:absolute;left:5634;top:3194;width:10;height:20" coordorigin="5634,3194" coordsize="10,20" path="m5634,3213l5643,3213,5643,3194,5634,3194,5634,3213xe" filled="true" fillcolor="#000000" stroked="false">
                <v:path arrowok="t"/>
                <v:fill type="solid"/>
              </v:shape>
            </v:group>
            <v:group style="position:absolute;left:5634;top:3221;width:10;height:2" coordorigin="5634,3221" coordsize="10,2">
              <v:shape style="position:absolute;left:5634;top:3221;width:10;height:2" coordorigin="5634,3221" coordsize="10,0" path="m5634,3221l5643,3221e" filled="false" stroked="true" strokeweight=".72003pt" strokecolor="#000000">
                <v:path arrowok="t"/>
              </v:shape>
            </v:group>
            <v:group style="position:absolute;left:6719;top:2522;width:10;height:20" coordorigin="6719,2522" coordsize="10,20">
              <v:shape style="position:absolute;left:6719;top:2522;width:10;height:20" coordorigin="6719,2522" coordsize="10,20" path="m6719,2541l6729,2541,6729,2522,6719,2522,6719,2541xe" filled="true" fillcolor="#000000" stroked="false">
                <v:path arrowok="t"/>
                <v:fill type="solid"/>
              </v:shape>
            </v:group>
            <v:group style="position:absolute;left:6719;top:2541;width:10;height:20" coordorigin="6719,2541" coordsize="10,20">
              <v:shape style="position:absolute;left:6719;top:2541;width:10;height:20" coordorigin="6719,2541" coordsize="10,20" path="m6719,2561l6729,2561,6729,2541,6719,2541,6719,2561xe" filled="true" fillcolor="#000000" stroked="false">
                <v:path arrowok="t"/>
                <v:fill type="solid"/>
              </v:shape>
            </v:group>
            <v:group style="position:absolute;left:6719;top:2561;width:10;height:20" coordorigin="6719,2561" coordsize="10,20">
              <v:shape style="position:absolute;left:6719;top:2561;width:10;height:20" coordorigin="6719,2561" coordsize="10,20" path="m6719,2580l6729,2580,6729,2561,6719,2561,6719,2580xe" filled="true" fillcolor="#000000" stroked="false">
                <v:path arrowok="t"/>
                <v:fill type="solid"/>
              </v:shape>
            </v:group>
            <v:group style="position:absolute;left:6719;top:2580;width:10;height:20" coordorigin="6719,2580" coordsize="10,20">
              <v:shape style="position:absolute;left:6719;top:2580;width:10;height:20" coordorigin="6719,2580" coordsize="10,20" path="m6719,2599l6729,2599,6729,2580,6719,2580,6719,2599xe" filled="true" fillcolor="#000000" stroked="false">
                <v:path arrowok="t"/>
                <v:fill type="solid"/>
              </v:shape>
            </v:group>
            <v:group style="position:absolute;left:6719;top:2599;width:10;height:20" coordorigin="6719,2599" coordsize="10,20">
              <v:shape style="position:absolute;left:6719;top:2599;width:10;height:20" coordorigin="6719,2599" coordsize="10,20" path="m6719,2618l6729,2618,6729,2599,6719,2599,6719,2618xe" filled="true" fillcolor="#000000" stroked="false">
                <v:path arrowok="t"/>
                <v:fill type="solid"/>
              </v:shape>
            </v:group>
            <v:group style="position:absolute;left:6719;top:2618;width:10;height:20" coordorigin="6719,2618" coordsize="10,20">
              <v:shape style="position:absolute;left:6719;top:2618;width:10;height:20" coordorigin="6719,2618" coordsize="10,20" path="m6719,2637l6729,2637,6729,2618,6719,2618,6719,2637xe" filled="true" fillcolor="#000000" stroked="false">
                <v:path arrowok="t"/>
                <v:fill type="solid"/>
              </v:shape>
            </v:group>
            <v:group style="position:absolute;left:6719;top:2637;width:10;height:20" coordorigin="6719,2637" coordsize="10,20">
              <v:shape style="position:absolute;left:6719;top:2637;width:10;height:20" coordorigin="6719,2637" coordsize="10,20" path="m6719,2657l6729,2657,6729,2637,6719,2637,6719,2657xe" filled="true" fillcolor="#000000" stroked="false">
                <v:path arrowok="t"/>
                <v:fill type="solid"/>
              </v:shape>
            </v:group>
            <v:group style="position:absolute;left:6719;top:2657;width:10;height:20" coordorigin="6719,2657" coordsize="10,20">
              <v:shape style="position:absolute;left:6719;top:2657;width:10;height:20" coordorigin="6719,2657" coordsize="10,20" path="m6719,2676l6729,2676,6729,2657,6719,2657,6719,2676xe" filled="true" fillcolor="#000000" stroked="false">
                <v:path arrowok="t"/>
                <v:fill type="solid"/>
              </v:shape>
            </v:group>
            <v:group style="position:absolute;left:6719;top:2676;width:10;height:20" coordorigin="6719,2676" coordsize="10,20">
              <v:shape style="position:absolute;left:6719;top:2676;width:10;height:20" coordorigin="6719,2676" coordsize="10,20" path="m6719,2695l6729,2695,6729,2676,6719,2676,6719,2695xe" filled="true" fillcolor="#000000" stroked="false">
                <v:path arrowok="t"/>
                <v:fill type="solid"/>
              </v:shape>
            </v:group>
            <v:group style="position:absolute;left:6719;top:2695;width:10;height:20" coordorigin="6719,2695" coordsize="10,20">
              <v:shape style="position:absolute;left:6719;top:2695;width:10;height:20" coordorigin="6719,2695" coordsize="10,20" path="m6719,2714l6729,2714,6729,2695,6719,2695,6719,2714xe" filled="true" fillcolor="#000000" stroked="false">
                <v:path arrowok="t"/>
                <v:fill type="solid"/>
              </v:shape>
            </v:group>
            <v:group style="position:absolute;left:6719;top:2714;width:10;height:20" coordorigin="6719,2714" coordsize="10,20">
              <v:shape style="position:absolute;left:6719;top:2714;width:10;height:20" coordorigin="6719,2714" coordsize="10,20" path="m6719,2733l6729,2733,6729,2714,6719,2714,6719,2733xe" filled="true" fillcolor="#000000" stroked="false">
                <v:path arrowok="t"/>
                <v:fill type="solid"/>
              </v:shape>
            </v:group>
            <v:group style="position:absolute;left:6719;top:2733;width:10;height:20" coordorigin="6719,2733" coordsize="10,20">
              <v:shape style="position:absolute;left:6719;top:2733;width:10;height:20" coordorigin="6719,2733" coordsize="10,20" path="m6719,2753l6729,2753,6729,2733,6719,2733,6719,2753xe" filled="true" fillcolor="#000000" stroked="false">
                <v:path arrowok="t"/>
                <v:fill type="solid"/>
              </v:shape>
            </v:group>
            <v:group style="position:absolute;left:6719;top:2753;width:10;height:20" coordorigin="6719,2753" coordsize="10,20">
              <v:shape style="position:absolute;left:6719;top:2753;width:10;height:20" coordorigin="6719,2753" coordsize="10,20" path="m6719,2772l6729,2772,6729,2753,6719,2753,6719,2772xe" filled="true" fillcolor="#000000" stroked="false">
                <v:path arrowok="t"/>
                <v:fill type="solid"/>
              </v:shape>
            </v:group>
            <v:group style="position:absolute;left:6719;top:2772;width:10;height:20" coordorigin="6719,2772" coordsize="10,20">
              <v:shape style="position:absolute;left:6719;top:2772;width:10;height:20" coordorigin="6719,2772" coordsize="10,20" path="m6719,2791l6729,2791,6729,2772,6719,2772,6719,2791xe" filled="true" fillcolor="#000000" stroked="false">
                <v:path arrowok="t"/>
                <v:fill type="solid"/>
              </v:shape>
            </v:group>
            <v:group style="position:absolute;left:6719;top:2791;width:10;height:20" coordorigin="6719,2791" coordsize="10,20">
              <v:shape style="position:absolute;left:6719;top:2791;width:10;height:20" coordorigin="6719,2791" coordsize="10,20" path="m6719,2810l6729,2810,6729,2791,6719,2791,6719,2810xe" filled="true" fillcolor="#000000" stroked="false">
                <v:path arrowok="t"/>
                <v:fill type="solid"/>
              </v:shape>
            </v:group>
            <v:group style="position:absolute;left:6719;top:2810;width:10;height:20" coordorigin="6719,2810" coordsize="10,20">
              <v:shape style="position:absolute;left:6719;top:2810;width:10;height:20" coordorigin="6719,2810" coordsize="10,20" path="m6719,2829l6729,2829,6729,2810,6719,2810,6719,2829xe" filled="true" fillcolor="#000000" stroked="false">
                <v:path arrowok="t"/>
                <v:fill type="solid"/>
              </v:shape>
            </v:group>
            <v:group style="position:absolute;left:6719;top:2829;width:10;height:20" coordorigin="6719,2829" coordsize="10,20">
              <v:shape style="position:absolute;left:6719;top:2829;width:10;height:20" coordorigin="6719,2829" coordsize="10,20" path="m6719,2849l6729,2849,6729,2829,6719,2829,6719,2849xe" filled="true" fillcolor="#000000" stroked="false">
                <v:path arrowok="t"/>
                <v:fill type="solid"/>
              </v:shape>
            </v:group>
            <v:group style="position:absolute;left:6719;top:2849;width:10;height:20" coordorigin="6719,2849" coordsize="10,20">
              <v:shape style="position:absolute;left:6719;top:2849;width:10;height:20" coordorigin="6719,2849" coordsize="10,20" path="m6719,2868l6729,2868,6729,2849,6719,2849,6719,2868xe" filled="true" fillcolor="#000000" stroked="false">
                <v:path arrowok="t"/>
                <v:fill type="solid"/>
              </v:shape>
            </v:group>
            <v:group style="position:absolute;left:6719;top:2868;width:10;height:20" coordorigin="6719,2868" coordsize="10,20">
              <v:shape style="position:absolute;left:6719;top:2868;width:10;height:20" coordorigin="6719,2868" coordsize="10,20" path="m6719,2887l6729,2887,6729,2868,6719,2868,6719,2887xe" filled="true" fillcolor="#000000" stroked="false">
                <v:path arrowok="t"/>
                <v:fill type="solid"/>
              </v:shape>
            </v:group>
            <v:group style="position:absolute;left:6719;top:2887;width:10;height:20" coordorigin="6719,2887" coordsize="10,20">
              <v:shape style="position:absolute;left:6719;top:2887;width:10;height:20" coordorigin="6719,2887" coordsize="10,20" path="m6719,2906l6729,2906,6729,2887,6719,2887,6719,2906xe" filled="true" fillcolor="#000000" stroked="false">
                <v:path arrowok="t"/>
                <v:fill type="solid"/>
              </v:shape>
            </v:group>
            <v:group style="position:absolute;left:6719;top:2906;width:10;height:20" coordorigin="6719,2906" coordsize="10,20">
              <v:shape style="position:absolute;left:6719;top:2906;width:10;height:20" coordorigin="6719,2906" coordsize="10,20" path="m6719,2925l6729,2925,6729,2906,6719,2906,6719,2925xe" filled="true" fillcolor="#000000" stroked="false">
                <v:path arrowok="t"/>
                <v:fill type="solid"/>
              </v:shape>
            </v:group>
            <v:group style="position:absolute;left:6719;top:2925;width:10;height:20" coordorigin="6719,2925" coordsize="10,20">
              <v:shape style="position:absolute;left:6719;top:2925;width:10;height:20" coordorigin="6719,2925" coordsize="10,20" path="m6719,2945l6729,2945,6729,2925,6719,2925,6719,2945xe" filled="true" fillcolor="#000000" stroked="false">
                <v:path arrowok="t"/>
                <v:fill type="solid"/>
              </v:shape>
            </v:group>
            <v:group style="position:absolute;left:6719;top:2945;width:10;height:20" coordorigin="6719,2945" coordsize="10,20">
              <v:shape style="position:absolute;left:6719;top:2945;width:10;height:20" coordorigin="6719,2945" coordsize="10,20" path="m6719,2964l6729,2964,6729,2945,6719,2945,6719,2964xe" filled="true" fillcolor="#000000" stroked="false">
                <v:path arrowok="t"/>
                <v:fill type="solid"/>
              </v:shape>
            </v:group>
            <v:group style="position:absolute;left:6719;top:2964;width:10;height:20" coordorigin="6719,2964" coordsize="10,20">
              <v:shape style="position:absolute;left:6719;top:2964;width:10;height:20" coordorigin="6719,2964" coordsize="10,20" path="m6719,2983l6729,2983,6729,2964,6719,2964,6719,2983xe" filled="true" fillcolor="#000000" stroked="false">
                <v:path arrowok="t"/>
                <v:fill type="solid"/>
              </v:shape>
            </v:group>
            <v:group style="position:absolute;left:6719;top:2983;width:10;height:20" coordorigin="6719,2983" coordsize="10,20">
              <v:shape style="position:absolute;left:6719;top:2983;width:10;height:20" coordorigin="6719,2983" coordsize="10,20" path="m6719,3002l6729,3002,6729,2983,6719,2983,6719,3002xe" filled="true" fillcolor="#000000" stroked="false">
                <v:path arrowok="t"/>
                <v:fill type="solid"/>
              </v:shape>
            </v:group>
            <v:group style="position:absolute;left:6719;top:3002;width:10;height:20" coordorigin="6719,3002" coordsize="10,20">
              <v:shape style="position:absolute;left:6719;top:3002;width:10;height:20" coordorigin="6719,3002" coordsize="10,20" path="m6719,3021l6729,3021,6729,3002,6719,3002,6719,3021xe" filled="true" fillcolor="#000000" stroked="false">
                <v:path arrowok="t"/>
                <v:fill type="solid"/>
              </v:shape>
            </v:group>
            <v:group style="position:absolute;left:6719;top:3021;width:10;height:20" coordorigin="6719,3021" coordsize="10,20">
              <v:shape style="position:absolute;left:6719;top:3021;width:10;height:20" coordorigin="6719,3021" coordsize="10,20" path="m6719,3041l6729,3041,6729,3021,6719,3021,6719,3041xe" filled="true" fillcolor="#000000" stroked="false">
                <v:path arrowok="t"/>
                <v:fill type="solid"/>
              </v:shape>
            </v:group>
            <v:group style="position:absolute;left:6719;top:3041;width:10;height:20" coordorigin="6719,3041" coordsize="10,20">
              <v:shape style="position:absolute;left:6719;top:3041;width:10;height:20" coordorigin="6719,3041" coordsize="10,20" path="m6719,3060l6729,3060,6729,3041,6719,3041,6719,3060xe" filled="true" fillcolor="#000000" stroked="false">
                <v:path arrowok="t"/>
                <v:fill type="solid"/>
              </v:shape>
            </v:group>
            <v:group style="position:absolute;left:6719;top:3060;width:10;height:20" coordorigin="6719,3060" coordsize="10,20">
              <v:shape style="position:absolute;left:6719;top:3060;width:10;height:20" coordorigin="6719,3060" coordsize="10,20" path="m6719,3079l6729,3079,6729,3060,6719,3060,6719,3079xe" filled="true" fillcolor="#000000" stroked="false">
                <v:path arrowok="t"/>
                <v:fill type="solid"/>
              </v:shape>
            </v:group>
            <v:group style="position:absolute;left:6719;top:3079;width:10;height:20" coordorigin="6719,3079" coordsize="10,20">
              <v:shape style="position:absolute;left:6719;top:3079;width:10;height:20" coordorigin="6719,3079" coordsize="10,20" path="m6719,3098l6729,3098,6729,3079,6719,3079,6719,3098xe" filled="true" fillcolor="#000000" stroked="false">
                <v:path arrowok="t"/>
                <v:fill type="solid"/>
              </v:shape>
            </v:group>
            <v:group style="position:absolute;left:6719;top:3098;width:10;height:20" coordorigin="6719,3098" coordsize="10,20">
              <v:shape style="position:absolute;left:6719;top:3098;width:10;height:20" coordorigin="6719,3098" coordsize="10,20" path="m6719,3117l6729,3117,6729,3098,6719,3098,6719,3117xe" filled="true" fillcolor="#000000" stroked="false">
                <v:path arrowok="t"/>
                <v:fill type="solid"/>
              </v:shape>
            </v:group>
            <v:group style="position:absolute;left:6719;top:3117;width:10;height:20" coordorigin="6719,3117" coordsize="10,20">
              <v:shape style="position:absolute;left:6719;top:3117;width:10;height:20" coordorigin="6719,3117" coordsize="10,20" path="m6719,3137l6729,3137,6729,3117,6719,3117,6719,3137xe" filled="true" fillcolor="#000000" stroked="false">
                <v:path arrowok="t"/>
                <v:fill type="solid"/>
              </v:shape>
            </v:group>
            <v:group style="position:absolute;left:6719;top:3137;width:10;height:20" coordorigin="6719,3137" coordsize="10,20">
              <v:shape style="position:absolute;left:6719;top:3137;width:10;height:20" coordorigin="6719,3137" coordsize="10,20" path="m6719,3156l6729,3156,6729,3137,6719,3137,6719,3156xe" filled="true" fillcolor="#000000" stroked="false">
                <v:path arrowok="t"/>
                <v:fill type="solid"/>
              </v:shape>
            </v:group>
            <v:group style="position:absolute;left:6719;top:3156;width:10;height:20" coordorigin="6719,3156" coordsize="10,20">
              <v:shape style="position:absolute;left:6719;top:3156;width:10;height:20" coordorigin="6719,3156" coordsize="10,20" path="m6719,3175l6729,3175,6729,3156,6719,3156,6719,3175xe" filled="true" fillcolor="#000000" stroked="false">
                <v:path arrowok="t"/>
                <v:fill type="solid"/>
              </v:shape>
            </v:group>
            <v:group style="position:absolute;left:6719;top:3175;width:10;height:20" coordorigin="6719,3175" coordsize="10,20">
              <v:shape style="position:absolute;left:6719;top:3175;width:10;height:20" coordorigin="6719,3175" coordsize="10,20" path="m6719,3194l6729,3194,6729,3175,6719,3175,6719,3194xe" filled="true" fillcolor="#000000" stroked="false">
                <v:path arrowok="t"/>
                <v:fill type="solid"/>
              </v:shape>
            </v:group>
            <v:group style="position:absolute;left:6719;top:3194;width:10;height:20" coordorigin="6719,3194" coordsize="10,20">
              <v:shape style="position:absolute;left:6719;top:3194;width:10;height:20" coordorigin="6719,3194" coordsize="10,20" path="m6719,3213l6729,3213,6729,3194,6719,3194,6719,3213xe" filled="true" fillcolor="#000000" stroked="false">
                <v:path arrowok="t"/>
                <v:fill type="solid"/>
              </v:shape>
            </v:group>
            <v:group style="position:absolute;left:6719;top:3221;width:10;height:2" coordorigin="6719,3221" coordsize="10,2">
              <v:shape style="position:absolute;left:6719;top:3221;width:10;height:2" coordorigin="6719,3221" coordsize="10,0" path="m6719,3221l6729,3221e" filled="false" stroked="true" strokeweight=".72003pt" strokecolor="#000000">
                <v:path arrowok="t"/>
              </v:shape>
            </v:group>
            <v:group style="position:absolute;left:7852;top:2522;width:10;height:20" coordorigin="7852,2522" coordsize="10,20">
              <v:shape style="position:absolute;left:7852;top:2522;width:10;height:20" coordorigin="7852,2522" coordsize="10,20" path="m7852,2541l7861,2541,7861,2522,7852,2522,7852,2541xe" filled="true" fillcolor="#000000" stroked="false">
                <v:path arrowok="t"/>
                <v:fill type="solid"/>
              </v:shape>
            </v:group>
            <v:group style="position:absolute;left:7852;top:2541;width:10;height:20" coordorigin="7852,2541" coordsize="10,20">
              <v:shape style="position:absolute;left:7852;top:2541;width:10;height:20" coordorigin="7852,2541" coordsize="10,20" path="m7852,2561l7861,2561,7861,2541,7852,2541,7852,2561xe" filled="true" fillcolor="#000000" stroked="false">
                <v:path arrowok="t"/>
                <v:fill type="solid"/>
              </v:shape>
            </v:group>
            <v:group style="position:absolute;left:7852;top:2561;width:10;height:20" coordorigin="7852,2561" coordsize="10,20">
              <v:shape style="position:absolute;left:7852;top:2561;width:10;height:20" coordorigin="7852,2561" coordsize="10,20" path="m7852,2580l7861,2580,7861,2561,7852,2561,7852,2580xe" filled="true" fillcolor="#000000" stroked="false">
                <v:path arrowok="t"/>
                <v:fill type="solid"/>
              </v:shape>
            </v:group>
            <v:group style="position:absolute;left:7852;top:2580;width:10;height:20" coordorigin="7852,2580" coordsize="10,20">
              <v:shape style="position:absolute;left:7852;top:2580;width:10;height:20" coordorigin="7852,2580" coordsize="10,20" path="m7852,2599l7861,2599,7861,2580,7852,2580,7852,2599xe" filled="true" fillcolor="#000000" stroked="false">
                <v:path arrowok="t"/>
                <v:fill type="solid"/>
              </v:shape>
            </v:group>
            <v:group style="position:absolute;left:7852;top:2599;width:10;height:20" coordorigin="7852,2599" coordsize="10,20">
              <v:shape style="position:absolute;left:7852;top:2599;width:10;height:20" coordorigin="7852,2599" coordsize="10,20" path="m7852,2618l7861,2618,7861,2599,7852,2599,7852,2618xe" filled="true" fillcolor="#000000" stroked="false">
                <v:path arrowok="t"/>
                <v:fill type="solid"/>
              </v:shape>
            </v:group>
            <v:group style="position:absolute;left:7852;top:2618;width:10;height:20" coordorigin="7852,2618" coordsize="10,20">
              <v:shape style="position:absolute;left:7852;top:2618;width:10;height:20" coordorigin="7852,2618" coordsize="10,20" path="m7852,2637l7861,2637,7861,2618,7852,2618,7852,2637xe" filled="true" fillcolor="#000000" stroked="false">
                <v:path arrowok="t"/>
                <v:fill type="solid"/>
              </v:shape>
            </v:group>
            <v:group style="position:absolute;left:7852;top:2637;width:10;height:20" coordorigin="7852,2637" coordsize="10,20">
              <v:shape style="position:absolute;left:7852;top:2637;width:10;height:20" coordorigin="7852,2637" coordsize="10,20" path="m7852,2657l7861,2657,7861,2637,7852,2637,7852,2657xe" filled="true" fillcolor="#000000" stroked="false">
                <v:path arrowok="t"/>
                <v:fill type="solid"/>
              </v:shape>
            </v:group>
            <v:group style="position:absolute;left:7852;top:2657;width:10;height:20" coordorigin="7852,2657" coordsize="10,20">
              <v:shape style="position:absolute;left:7852;top:2657;width:10;height:20" coordorigin="7852,2657" coordsize="10,20" path="m7852,2676l7861,2676,7861,2657,7852,2657,7852,2676xe" filled="true" fillcolor="#000000" stroked="false">
                <v:path arrowok="t"/>
                <v:fill type="solid"/>
              </v:shape>
            </v:group>
            <v:group style="position:absolute;left:7852;top:2676;width:10;height:20" coordorigin="7852,2676" coordsize="10,20">
              <v:shape style="position:absolute;left:7852;top:2676;width:10;height:20" coordorigin="7852,2676" coordsize="10,20" path="m7852,2695l7861,2695,7861,2676,7852,2676,7852,2695xe" filled="true" fillcolor="#000000" stroked="false">
                <v:path arrowok="t"/>
                <v:fill type="solid"/>
              </v:shape>
            </v:group>
            <v:group style="position:absolute;left:7852;top:2695;width:10;height:20" coordorigin="7852,2695" coordsize="10,20">
              <v:shape style="position:absolute;left:7852;top:2695;width:10;height:20" coordorigin="7852,2695" coordsize="10,20" path="m7852,2714l7861,2714,7861,2695,7852,2695,7852,2714xe" filled="true" fillcolor="#000000" stroked="false">
                <v:path arrowok="t"/>
                <v:fill type="solid"/>
              </v:shape>
            </v:group>
            <v:group style="position:absolute;left:7852;top:2714;width:10;height:20" coordorigin="7852,2714" coordsize="10,20">
              <v:shape style="position:absolute;left:7852;top:2714;width:10;height:20" coordorigin="7852,2714" coordsize="10,20" path="m7852,2733l7861,2733,7861,2714,7852,2714,7852,2733xe" filled="true" fillcolor="#000000" stroked="false">
                <v:path arrowok="t"/>
                <v:fill type="solid"/>
              </v:shape>
            </v:group>
            <v:group style="position:absolute;left:7852;top:2733;width:10;height:20" coordorigin="7852,2733" coordsize="10,20">
              <v:shape style="position:absolute;left:7852;top:2733;width:10;height:20" coordorigin="7852,2733" coordsize="10,20" path="m7852,2753l7861,2753,7861,2733,7852,2733,7852,2753xe" filled="true" fillcolor="#000000" stroked="false">
                <v:path arrowok="t"/>
                <v:fill type="solid"/>
              </v:shape>
            </v:group>
            <v:group style="position:absolute;left:7852;top:2753;width:10;height:20" coordorigin="7852,2753" coordsize="10,20">
              <v:shape style="position:absolute;left:7852;top:2753;width:10;height:20" coordorigin="7852,2753" coordsize="10,20" path="m7852,2772l7861,2772,7861,2753,7852,2753,7852,2772xe" filled="true" fillcolor="#000000" stroked="false">
                <v:path arrowok="t"/>
                <v:fill type="solid"/>
              </v:shape>
            </v:group>
            <v:group style="position:absolute;left:7852;top:2772;width:10;height:20" coordorigin="7852,2772" coordsize="10,20">
              <v:shape style="position:absolute;left:7852;top:2772;width:10;height:20" coordorigin="7852,2772" coordsize="10,20" path="m7852,2791l7861,2791,7861,2772,7852,2772,7852,2791xe" filled="true" fillcolor="#000000" stroked="false">
                <v:path arrowok="t"/>
                <v:fill type="solid"/>
              </v:shape>
            </v:group>
            <v:group style="position:absolute;left:7852;top:2791;width:10;height:20" coordorigin="7852,2791" coordsize="10,20">
              <v:shape style="position:absolute;left:7852;top:2791;width:10;height:20" coordorigin="7852,2791" coordsize="10,20" path="m7852,2810l7861,2810,7861,2791,7852,2791,7852,2810xe" filled="true" fillcolor="#000000" stroked="false">
                <v:path arrowok="t"/>
                <v:fill type="solid"/>
              </v:shape>
            </v:group>
            <v:group style="position:absolute;left:7852;top:2810;width:10;height:20" coordorigin="7852,2810" coordsize="10,20">
              <v:shape style="position:absolute;left:7852;top:2810;width:10;height:20" coordorigin="7852,2810" coordsize="10,20" path="m7852,2829l7861,2829,7861,2810,7852,2810,7852,2829xe" filled="true" fillcolor="#000000" stroked="false">
                <v:path arrowok="t"/>
                <v:fill type="solid"/>
              </v:shape>
            </v:group>
            <v:group style="position:absolute;left:7852;top:2829;width:10;height:20" coordorigin="7852,2829" coordsize="10,20">
              <v:shape style="position:absolute;left:7852;top:2829;width:10;height:20" coordorigin="7852,2829" coordsize="10,20" path="m7852,2849l7861,2849,7861,2829,7852,2829,7852,2849xe" filled="true" fillcolor="#000000" stroked="false">
                <v:path arrowok="t"/>
                <v:fill type="solid"/>
              </v:shape>
            </v:group>
            <v:group style="position:absolute;left:7852;top:2849;width:10;height:20" coordorigin="7852,2849" coordsize="10,20">
              <v:shape style="position:absolute;left:7852;top:2849;width:10;height:20" coordorigin="7852,2849" coordsize="10,20" path="m7852,2868l7861,2868,7861,2849,7852,2849,7852,2868xe" filled="true" fillcolor="#000000" stroked="false">
                <v:path arrowok="t"/>
                <v:fill type="solid"/>
              </v:shape>
            </v:group>
            <v:group style="position:absolute;left:7852;top:2868;width:10;height:20" coordorigin="7852,2868" coordsize="10,20">
              <v:shape style="position:absolute;left:7852;top:2868;width:10;height:20" coordorigin="7852,2868" coordsize="10,20" path="m7852,2887l7861,2887,7861,2868,7852,2868,7852,2887xe" filled="true" fillcolor="#000000" stroked="false">
                <v:path arrowok="t"/>
                <v:fill type="solid"/>
              </v:shape>
            </v:group>
            <v:group style="position:absolute;left:7852;top:2887;width:10;height:20" coordorigin="7852,2887" coordsize="10,20">
              <v:shape style="position:absolute;left:7852;top:2887;width:10;height:20" coordorigin="7852,2887" coordsize="10,20" path="m7852,2906l7861,2906,7861,2887,7852,2887,7852,2906xe" filled="true" fillcolor="#000000" stroked="false">
                <v:path arrowok="t"/>
                <v:fill type="solid"/>
              </v:shape>
            </v:group>
            <v:group style="position:absolute;left:7852;top:2906;width:10;height:20" coordorigin="7852,2906" coordsize="10,20">
              <v:shape style="position:absolute;left:7852;top:2906;width:10;height:20" coordorigin="7852,2906" coordsize="10,20" path="m7852,2925l7861,2925,7861,2906,7852,2906,7852,2925xe" filled="true" fillcolor="#000000" stroked="false">
                <v:path arrowok="t"/>
                <v:fill type="solid"/>
              </v:shape>
            </v:group>
            <v:group style="position:absolute;left:7852;top:2925;width:10;height:20" coordorigin="7852,2925" coordsize="10,20">
              <v:shape style="position:absolute;left:7852;top:2925;width:10;height:20" coordorigin="7852,2925" coordsize="10,20" path="m7852,2945l7861,2945,7861,2925,7852,2925,7852,2945xe" filled="true" fillcolor="#000000" stroked="false">
                <v:path arrowok="t"/>
                <v:fill type="solid"/>
              </v:shape>
            </v:group>
            <v:group style="position:absolute;left:7852;top:2945;width:10;height:20" coordorigin="7852,2945" coordsize="10,20">
              <v:shape style="position:absolute;left:7852;top:2945;width:10;height:20" coordorigin="7852,2945" coordsize="10,20" path="m7852,2964l7861,2964,7861,2945,7852,2945,7852,2964xe" filled="true" fillcolor="#000000" stroked="false">
                <v:path arrowok="t"/>
                <v:fill type="solid"/>
              </v:shape>
            </v:group>
            <v:group style="position:absolute;left:7852;top:2964;width:10;height:20" coordorigin="7852,2964" coordsize="10,20">
              <v:shape style="position:absolute;left:7852;top:2964;width:10;height:20" coordorigin="7852,2964" coordsize="10,20" path="m7852,2983l7861,2983,7861,2964,7852,2964,7852,2983xe" filled="true" fillcolor="#000000" stroked="false">
                <v:path arrowok="t"/>
                <v:fill type="solid"/>
              </v:shape>
            </v:group>
            <v:group style="position:absolute;left:7852;top:2983;width:10;height:20" coordorigin="7852,2983" coordsize="10,20">
              <v:shape style="position:absolute;left:7852;top:2983;width:10;height:20" coordorigin="7852,2983" coordsize="10,20" path="m7852,3002l7861,3002,7861,2983,7852,2983,7852,3002xe" filled="true" fillcolor="#000000" stroked="false">
                <v:path arrowok="t"/>
                <v:fill type="solid"/>
              </v:shape>
            </v:group>
            <v:group style="position:absolute;left:7852;top:3002;width:10;height:20" coordorigin="7852,3002" coordsize="10,20">
              <v:shape style="position:absolute;left:7852;top:3002;width:10;height:20" coordorigin="7852,3002" coordsize="10,20" path="m7852,3021l7861,3021,7861,3002,7852,3002,7852,3021xe" filled="true" fillcolor="#000000" stroked="false">
                <v:path arrowok="t"/>
                <v:fill type="solid"/>
              </v:shape>
            </v:group>
            <v:group style="position:absolute;left:7852;top:3021;width:10;height:20" coordorigin="7852,3021" coordsize="10,20">
              <v:shape style="position:absolute;left:7852;top:3021;width:10;height:20" coordorigin="7852,3021" coordsize="10,20" path="m7852,3041l7861,3041,7861,3021,7852,3021,7852,3041xe" filled="true" fillcolor="#000000" stroked="false">
                <v:path arrowok="t"/>
                <v:fill type="solid"/>
              </v:shape>
            </v:group>
            <v:group style="position:absolute;left:7852;top:3041;width:10;height:20" coordorigin="7852,3041" coordsize="10,20">
              <v:shape style="position:absolute;left:7852;top:3041;width:10;height:20" coordorigin="7852,3041" coordsize="10,20" path="m7852,3060l7861,3060,7861,3041,7852,3041,7852,3060xe" filled="true" fillcolor="#000000" stroked="false">
                <v:path arrowok="t"/>
                <v:fill type="solid"/>
              </v:shape>
            </v:group>
            <v:group style="position:absolute;left:7852;top:3060;width:10;height:20" coordorigin="7852,3060" coordsize="10,20">
              <v:shape style="position:absolute;left:7852;top:3060;width:10;height:20" coordorigin="7852,3060" coordsize="10,20" path="m7852,3079l7861,3079,7861,3060,7852,3060,7852,3079xe" filled="true" fillcolor="#000000" stroked="false">
                <v:path arrowok="t"/>
                <v:fill type="solid"/>
              </v:shape>
            </v:group>
            <v:group style="position:absolute;left:7852;top:3079;width:10;height:20" coordorigin="7852,3079" coordsize="10,20">
              <v:shape style="position:absolute;left:7852;top:3079;width:10;height:20" coordorigin="7852,3079" coordsize="10,20" path="m7852,3098l7861,3098,7861,3079,7852,3079,7852,3098xe" filled="true" fillcolor="#000000" stroked="false">
                <v:path arrowok="t"/>
                <v:fill type="solid"/>
              </v:shape>
            </v:group>
            <v:group style="position:absolute;left:7852;top:3098;width:10;height:20" coordorigin="7852,3098" coordsize="10,20">
              <v:shape style="position:absolute;left:7852;top:3098;width:10;height:20" coordorigin="7852,3098" coordsize="10,20" path="m7852,3117l7861,3117,7861,3098,7852,3098,7852,3117xe" filled="true" fillcolor="#000000" stroked="false">
                <v:path arrowok="t"/>
                <v:fill type="solid"/>
              </v:shape>
            </v:group>
            <v:group style="position:absolute;left:7852;top:3117;width:10;height:20" coordorigin="7852,3117" coordsize="10,20">
              <v:shape style="position:absolute;left:7852;top:3117;width:10;height:20" coordorigin="7852,3117" coordsize="10,20" path="m7852,3137l7861,3137,7861,3117,7852,3117,7852,3137xe" filled="true" fillcolor="#000000" stroked="false">
                <v:path arrowok="t"/>
                <v:fill type="solid"/>
              </v:shape>
            </v:group>
            <v:group style="position:absolute;left:7852;top:3137;width:10;height:20" coordorigin="7852,3137" coordsize="10,20">
              <v:shape style="position:absolute;left:7852;top:3137;width:10;height:20" coordorigin="7852,3137" coordsize="10,20" path="m7852,3156l7861,3156,7861,3137,7852,3137,7852,3156xe" filled="true" fillcolor="#000000" stroked="false">
                <v:path arrowok="t"/>
                <v:fill type="solid"/>
              </v:shape>
            </v:group>
            <v:group style="position:absolute;left:7852;top:3156;width:10;height:20" coordorigin="7852,3156" coordsize="10,20">
              <v:shape style="position:absolute;left:7852;top:3156;width:10;height:20" coordorigin="7852,3156" coordsize="10,20" path="m7852,3175l7861,3175,7861,3156,7852,3156,7852,3175xe" filled="true" fillcolor="#000000" stroked="false">
                <v:path arrowok="t"/>
                <v:fill type="solid"/>
              </v:shape>
            </v:group>
            <v:group style="position:absolute;left:7852;top:3175;width:10;height:20" coordorigin="7852,3175" coordsize="10,20">
              <v:shape style="position:absolute;left:7852;top:3175;width:10;height:20" coordorigin="7852,3175" coordsize="10,20" path="m7852,3194l7861,3194,7861,3175,7852,3175,7852,3194xe" filled="true" fillcolor="#000000" stroked="false">
                <v:path arrowok="t"/>
                <v:fill type="solid"/>
              </v:shape>
            </v:group>
            <v:group style="position:absolute;left:7852;top:3194;width:10;height:20" coordorigin="7852,3194" coordsize="10,20">
              <v:shape style="position:absolute;left:7852;top:3194;width:10;height:20" coordorigin="7852,3194" coordsize="10,20" path="m7852,3213l7861,3213,7861,3194,7852,3194,7852,3213xe" filled="true" fillcolor="#000000" stroked="false">
                <v:path arrowok="t"/>
                <v:fill type="solid"/>
              </v:shape>
            </v:group>
            <v:group style="position:absolute;left:7852;top:3221;width:10;height:2" coordorigin="7852,3221" coordsize="10,2">
              <v:shape style="position:absolute;left:7852;top:3221;width:10;height:2" coordorigin="7852,3221" coordsize="10,0" path="m7852,3221l7861,3221e" filled="false" stroked="true" strokeweight=".72003pt" strokecolor="#000000">
                <v:path arrowok="t"/>
              </v:shape>
            </v:group>
            <v:group style="position:absolute;left:8752;top:2522;width:10;height:20" coordorigin="8752,2522" coordsize="10,20">
              <v:shape style="position:absolute;left:8752;top:2522;width:10;height:20" coordorigin="8752,2522" coordsize="10,20" path="m8752,2541l8761,2541,8761,2522,8752,2522,8752,2541xe" filled="true" fillcolor="#000000" stroked="false">
                <v:path arrowok="t"/>
                <v:fill type="solid"/>
              </v:shape>
            </v:group>
            <v:group style="position:absolute;left:8752;top:2541;width:10;height:20" coordorigin="8752,2541" coordsize="10,20">
              <v:shape style="position:absolute;left:8752;top:2541;width:10;height:20" coordorigin="8752,2541" coordsize="10,20" path="m8752,2561l8761,2561,8761,2541,8752,2541,8752,2561xe" filled="true" fillcolor="#000000" stroked="false">
                <v:path arrowok="t"/>
                <v:fill type="solid"/>
              </v:shape>
            </v:group>
            <v:group style="position:absolute;left:8752;top:2561;width:10;height:20" coordorigin="8752,2561" coordsize="10,20">
              <v:shape style="position:absolute;left:8752;top:2561;width:10;height:20" coordorigin="8752,2561" coordsize="10,20" path="m8752,2580l8761,2580,8761,2561,8752,2561,8752,2580xe" filled="true" fillcolor="#000000" stroked="false">
                <v:path arrowok="t"/>
                <v:fill type="solid"/>
              </v:shape>
            </v:group>
            <v:group style="position:absolute;left:8752;top:2580;width:10;height:20" coordorigin="8752,2580" coordsize="10,20">
              <v:shape style="position:absolute;left:8752;top:2580;width:10;height:20" coordorigin="8752,2580" coordsize="10,20" path="m8752,2599l8761,2599,8761,2580,8752,2580,8752,2599xe" filled="true" fillcolor="#000000" stroked="false">
                <v:path arrowok="t"/>
                <v:fill type="solid"/>
              </v:shape>
            </v:group>
            <v:group style="position:absolute;left:8752;top:2599;width:10;height:20" coordorigin="8752,2599" coordsize="10,20">
              <v:shape style="position:absolute;left:8752;top:2599;width:10;height:20" coordorigin="8752,2599" coordsize="10,20" path="m8752,2618l8761,2618,8761,2599,8752,2599,8752,2618xe" filled="true" fillcolor="#000000" stroked="false">
                <v:path arrowok="t"/>
                <v:fill type="solid"/>
              </v:shape>
            </v:group>
            <v:group style="position:absolute;left:8752;top:2618;width:10;height:20" coordorigin="8752,2618" coordsize="10,20">
              <v:shape style="position:absolute;left:8752;top:2618;width:10;height:20" coordorigin="8752,2618" coordsize="10,20" path="m8752,2637l8761,2637,8761,2618,8752,2618,8752,2637xe" filled="true" fillcolor="#000000" stroked="false">
                <v:path arrowok="t"/>
                <v:fill type="solid"/>
              </v:shape>
            </v:group>
            <v:group style="position:absolute;left:8752;top:2637;width:10;height:20" coordorigin="8752,2637" coordsize="10,20">
              <v:shape style="position:absolute;left:8752;top:2637;width:10;height:20" coordorigin="8752,2637" coordsize="10,20" path="m8752,2657l8761,2657,8761,2637,8752,2637,8752,2657xe" filled="true" fillcolor="#000000" stroked="false">
                <v:path arrowok="t"/>
                <v:fill type="solid"/>
              </v:shape>
            </v:group>
            <v:group style="position:absolute;left:8752;top:2657;width:10;height:20" coordorigin="8752,2657" coordsize="10,20">
              <v:shape style="position:absolute;left:8752;top:2657;width:10;height:20" coordorigin="8752,2657" coordsize="10,20" path="m8752,2676l8761,2676,8761,2657,8752,2657,8752,2676xe" filled="true" fillcolor="#000000" stroked="false">
                <v:path arrowok="t"/>
                <v:fill type="solid"/>
              </v:shape>
            </v:group>
            <v:group style="position:absolute;left:8752;top:2676;width:10;height:20" coordorigin="8752,2676" coordsize="10,20">
              <v:shape style="position:absolute;left:8752;top:2676;width:10;height:20" coordorigin="8752,2676" coordsize="10,20" path="m8752,2695l8761,2695,8761,2676,8752,2676,8752,2695xe" filled="true" fillcolor="#000000" stroked="false">
                <v:path arrowok="t"/>
                <v:fill type="solid"/>
              </v:shape>
            </v:group>
            <v:group style="position:absolute;left:8752;top:2695;width:10;height:20" coordorigin="8752,2695" coordsize="10,20">
              <v:shape style="position:absolute;left:8752;top:2695;width:10;height:20" coordorigin="8752,2695" coordsize="10,20" path="m8752,2714l8761,2714,8761,2695,8752,2695,8752,2714xe" filled="true" fillcolor="#000000" stroked="false">
                <v:path arrowok="t"/>
                <v:fill type="solid"/>
              </v:shape>
            </v:group>
            <v:group style="position:absolute;left:8752;top:2714;width:10;height:20" coordorigin="8752,2714" coordsize="10,20">
              <v:shape style="position:absolute;left:8752;top:2714;width:10;height:20" coordorigin="8752,2714" coordsize="10,20" path="m8752,2733l8761,2733,8761,2714,8752,2714,8752,2733xe" filled="true" fillcolor="#000000" stroked="false">
                <v:path arrowok="t"/>
                <v:fill type="solid"/>
              </v:shape>
            </v:group>
            <v:group style="position:absolute;left:8752;top:2733;width:10;height:20" coordorigin="8752,2733" coordsize="10,20">
              <v:shape style="position:absolute;left:8752;top:2733;width:10;height:20" coordorigin="8752,2733" coordsize="10,20" path="m8752,2753l8761,2753,8761,2733,8752,2733,8752,2753xe" filled="true" fillcolor="#000000" stroked="false">
                <v:path arrowok="t"/>
                <v:fill type="solid"/>
              </v:shape>
            </v:group>
            <v:group style="position:absolute;left:8752;top:2753;width:10;height:20" coordorigin="8752,2753" coordsize="10,20">
              <v:shape style="position:absolute;left:8752;top:2753;width:10;height:20" coordorigin="8752,2753" coordsize="10,20" path="m8752,2772l8761,2772,8761,2753,8752,2753,8752,2772xe" filled="true" fillcolor="#000000" stroked="false">
                <v:path arrowok="t"/>
                <v:fill type="solid"/>
              </v:shape>
            </v:group>
            <v:group style="position:absolute;left:8752;top:2772;width:10;height:20" coordorigin="8752,2772" coordsize="10,20">
              <v:shape style="position:absolute;left:8752;top:2772;width:10;height:20" coordorigin="8752,2772" coordsize="10,20" path="m8752,2791l8761,2791,8761,2772,8752,2772,8752,2791xe" filled="true" fillcolor="#000000" stroked="false">
                <v:path arrowok="t"/>
                <v:fill type="solid"/>
              </v:shape>
            </v:group>
            <v:group style="position:absolute;left:8752;top:2791;width:10;height:20" coordorigin="8752,2791" coordsize="10,20">
              <v:shape style="position:absolute;left:8752;top:2791;width:10;height:20" coordorigin="8752,2791" coordsize="10,20" path="m8752,2810l8761,2810,8761,2791,8752,2791,8752,2810xe" filled="true" fillcolor="#000000" stroked="false">
                <v:path arrowok="t"/>
                <v:fill type="solid"/>
              </v:shape>
            </v:group>
            <v:group style="position:absolute;left:8752;top:2810;width:10;height:20" coordorigin="8752,2810" coordsize="10,20">
              <v:shape style="position:absolute;left:8752;top:2810;width:10;height:20" coordorigin="8752,2810" coordsize="10,20" path="m8752,2829l8761,2829,8761,2810,8752,2810,8752,2829xe" filled="true" fillcolor="#000000" stroked="false">
                <v:path arrowok="t"/>
                <v:fill type="solid"/>
              </v:shape>
            </v:group>
            <v:group style="position:absolute;left:8752;top:2829;width:10;height:20" coordorigin="8752,2829" coordsize="10,20">
              <v:shape style="position:absolute;left:8752;top:2829;width:10;height:20" coordorigin="8752,2829" coordsize="10,20" path="m8752,2849l8761,2849,8761,2829,8752,2829,8752,2849xe" filled="true" fillcolor="#000000" stroked="false">
                <v:path arrowok="t"/>
                <v:fill type="solid"/>
              </v:shape>
            </v:group>
            <v:group style="position:absolute;left:8752;top:2849;width:10;height:20" coordorigin="8752,2849" coordsize="10,20">
              <v:shape style="position:absolute;left:8752;top:2849;width:10;height:20" coordorigin="8752,2849" coordsize="10,20" path="m8752,2868l8761,2868,8761,2849,8752,2849,8752,2868xe" filled="true" fillcolor="#000000" stroked="false">
                <v:path arrowok="t"/>
                <v:fill type="solid"/>
              </v:shape>
            </v:group>
            <v:group style="position:absolute;left:8752;top:2868;width:10;height:20" coordorigin="8752,2868" coordsize="10,20">
              <v:shape style="position:absolute;left:8752;top:2868;width:10;height:20" coordorigin="8752,2868" coordsize="10,20" path="m8752,2887l8761,2887,8761,2868,8752,2868,8752,2887xe" filled="true" fillcolor="#000000" stroked="false">
                <v:path arrowok="t"/>
                <v:fill type="solid"/>
              </v:shape>
            </v:group>
            <v:group style="position:absolute;left:8752;top:2887;width:10;height:20" coordorigin="8752,2887" coordsize="10,20">
              <v:shape style="position:absolute;left:8752;top:2887;width:10;height:20" coordorigin="8752,2887" coordsize="10,20" path="m8752,2906l8761,2906,8761,2887,8752,2887,8752,2906xe" filled="true" fillcolor="#000000" stroked="false">
                <v:path arrowok="t"/>
                <v:fill type="solid"/>
              </v:shape>
            </v:group>
            <v:group style="position:absolute;left:8752;top:2906;width:10;height:20" coordorigin="8752,2906" coordsize="10,20">
              <v:shape style="position:absolute;left:8752;top:2906;width:10;height:20" coordorigin="8752,2906" coordsize="10,20" path="m8752,2925l8761,2925,8761,2906,8752,2906,8752,2925xe" filled="true" fillcolor="#000000" stroked="false">
                <v:path arrowok="t"/>
                <v:fill type="solid"/>
              </v:shape>
            </v:group>
            <v:group style="position:absolute;left:8752;top:2925;width:10;height:20" coordorigin="8752,2925" coordsize="10,20">
              <v:shape style="position:absolute;left:8752;top:2925;width:10;height:20" coordorigin="8752,2925" coordsize="10,20" path="m8752,2945l8761,2945,8761,2925,8752,2925,8752,2945xe" filled="true" fillcolor="#000000" stroked="false">
                <v:path arrowok="t"/>
                <v:fill type="solid"/>
              </v:shape>
            </v:group>
            <v:group style="position:absolute;left:8752;top:2945;width:10;height:20" coordorigin="8752,2945" coordsize="10,20">
              <v:shape style="position:absolute;left:8752;top:2945;width:10;height:20" coordorigin="8752,2945" coordsize="10,20" path="m8752,2964l8761,2964,8761,2945,8752,2945,8752,2964xe" filled="true" fillcolor="#000000" stroked="false">
                <v:path arrowok="t"/>
                <v:fill type="solid"/>
              </v:shape>
            </v:group>
            <v:group style="position:absolute;left:8752;top:2964;width:10;height:20" coordorigin="8752,2964" coordsize="10,20">
              <v:shape style="position:absolute;left:8752;top:2964;width:10;height:20" coordorigin="8752,2964" coordsize="10,20" path="m8752,2983l8761,2983,8761,2964,8752,2964,8752,2983xe" filled="true" fillcolor="#000000" stroked="false">
                <v:path arrowok="t"/>
                <v:fill type="solid"/>
              </v:shape>
            </v:group>
            <v:group style="position:absolute;left:8752;top:2983;width:10;height:20" coordorigin="8752,2983" coordsize="10,20">
              <v:shape style="position:absolute;left:8752;top:2983;width:10;height:20" coordorigin="8752,2983" coordsize="10,20" path="m8752,3002l8761,3002,8761,2983,8752,2983,8752,3002xe" filled="true" fillcolor="#000000" stroked="false">
                <v:path arrowok="t"/>
                <v:fill type="solid"/>
              </v:shape>
            </v:group>
            <v:group style="position:absolute;left:8752;top:3002;width:10;height:20" coordorigin="8752,3002" coordsize="10,20">
              <v:shape style="position:absolute;left:8752;top:3002;width:10;height:20" coordorigin="8752,3002" coordsize="10,20" path="m8752,3021l8761,3021,8761,3002,8752,3002,8752,3021xe" filled="true" fillcolor="#000000" stroked="false">
                <v:path arrowok="t"/>
                <v:fill type="solid"/>
              </v:shape>
            </v:group>
            <v:group style="position:absolute;left:8752;top:3021;width:10;height:20" coordorigin="8752,3021" coordsize="10,20">
              <v:shape style="position:absolute;left:8752;top:3021;width:10;height:20" coordorigin="8752,3021" coordsize="10,20" path="m8752,3041l8761,3041,8761,3021,8752,3021,8752,3041xe" filled="true" fillcolor="#000000" stroked="false">
                <v:path arrowok="t"/>
                <v:fill type="solid"/>
              </v:shape>
            </v:group>
            <v:group style="position:absolute;left:8752;top:3041;width:10;height:20" coordorigin="8752,3041" coordsize="10,20">
              <v:shape style="position:absolute;left:8752;top:3041;width:10;height:20" coordorigin="8752,3041" coordsize="10,20" path="m8752,3060l8761,3060,8761,3041,8752,3041,8752,3060xe" filled="true" fillcolor="#000000" stroked="false">
                <v:path arrowok="t"/>
                <v:fill type="solid"/>
              </v:shape>
            </v:group>
            <v:group style="position:absolute;left:8752;top:3060;width:10;height:20" coordorigin="8752,3060" coordsize="10,20">
              <v:shape style="position:absolute;left:8752;top:3060;width:10;height:20" coordorigin="8752,3060" coordsize="10,20" path="m8752,3079l8761,3079,8761,3060,8752,3060,8752,3079xe" filled="true" fillcolor="#000000" stroked="false">
                <v:path arrowok="t"/>
                <v:fill type="solid"/>
              </v:shape>
            </v:group>
            <v:group style="position:absolute;left:8752;top:3079;width:10;height:20" coordorigin="8752,3079" coordsize="10,20">
              <v:shape style="position:absolute;left:8752;top:3079;width:10;height:20" coordorigin="8752,3079" coordsize="10,20" path="m8752,3098l8761,3098,8761,3079,8752,3079,8752,3098xe" filled="true" fillcolor="#000000" stroked="false">
                <v:path arrowok="t"/>
                <v:fill type="solid"/>
              </v:shape>
            </v:group>
            <v:group style="position:absolute;left:8752;top:3098;width:10;height:20" coordorigin="8752,3098" coordsize="10,20">
              <v:shape style="position:absolute;left:8752;top:3098;width:10;height:20" coordorigin="8752,3098" coordsize="10,20" path="m8752,3117l8761,3117,8761,3098,8752,3098,8752,3117xe" filled="true" fillcolor="#000000" stroked="false">
                <v:path arrowok="t"/>
                <v:fill type="solid"/>
              </v:shape>
            </v:group>
            <v:group style="position:absolute;left:8752;top:3117;width:10;height:20" coordorigin="8752,3117" coordsize="10,20">
              <v:shape style="position:absolute;left:8752;top:3117;width:10;height:20" coordorigin="8752,3117" coordsize="10,20" path="m8752,3137l8761,3137,8761,3117,8752,3117,8752,3137xe" filled="true" fillcolor="#000000" stroked="false">
                <v:path arrowok="t"/>
                <v:fill type="solid"/>
              </v:shape>
            </v:group>
            <v:group style="position:absolute;left:8752;top:3137;width:10;height:20" coordorigin="8752,3137" coordsize="10,20">
              <v:shape style="position:absolute;left:8752;top:3137;width:10;height:20" coordorigin="8752,3137" coordsize="10,20" path="m8752,3156l8761,3156,8761,3137,8752,3137,8752,3156xe" filled="true" fillcolor="#000000" stroked="false">
                <v:path arrowok="t"/>
                <v:fill type="solid"/>
              </v:shape>
            </v:group>
            <v:group style="position:absolute;left:8752;top:3156;width:10;height:20" coordorigin="8752,3156" coordsize="10,20">
              <v:shape style="position:absolute;left:8752;top:3156;width:10;height:20" coordorigin="8752,3156" coordsize="10,20" path="m8752,3175l8761,3175,8761,3156,8752,3156,8752,3175xe" filled="true" fillcolor="#000000" stroked="false">
                <v:path arrowok="t"/>
                <v:fill type="solid"/>
              </v:shape>
            </v:group>
            <v:group style="position:absolute;left:8752;top:3175;width:10;height:20" coordorigin="8752,3175" coordsize="10,20">
              <v:shape style="position:absolute;left:8752;top:3175;width:10;height:20" coordorigin="8752,3175" coordsize="10,20" path="m8752,3194l8761,3194,8761,3175,8752,3175,8752,3194xe" filled="true" fillcolor="#000000" stroked="false">
                <v:path arrowok="t"/>
                <v:fill type="solid"/>
              </v:shape>
            </v:group>
            <v:group style="position:absolute;left:8752;top:3194;width:10;height:20" coordorigin="8752,3194" coordsize="10,20">
              <v:shape style="position:absolute;left:8752;top:3194;width:10;height:20" coordorigin="8752,3194" coordsize="10,20" path="m8752,3213l8761,3213,8761,3194,8752,3194,8752,3213xe" filled="true" fillcolor="#000000" stroked="false">
                <v:path arrowok="t"/>
                <v:fill type="solid"/>
              </v:shape>
            </v:group>
            <v:group style="position:absolute;left:8752;top:3221;width:10;height:2" coordorigin="8752,3221" coordsize="10,2">
              <v:shape style="position:absolute;left:8752;top:3221;width:10;height:2" coordorigin="8752,3221" coordsize="10,0" path="m8752,3221l8761,3221e" filled="false" stroked="true" strokeweight=".72003pt" strokecolor="#000000">
                <v:path arrowok="t"/>
              </v:shape>
              <v:shape style="position:absolute;left:2086;top:3137;width:1610;height:101" type="#_x0000_t75" stroked="false">
                <v:imagedata r:id="rId663" o:title=""/>
              </v:shape>
              <v:shape style="position:absolute;left:3672;top:3228;width:1061;height:10" type="#_x0000_t75" stroked="false">
                <v:imagedata r:id="rId664" o:title=""/>
              </v:shape>
              <v:shape style="position:absolute;left:4729;top:3228;width:3123;height:10" type="#_x0000_t75" stroked="false">
                <v:imagedata r:id="rId665" o:title=""/>
              </v:shape>
              <v:shape style="position:absolute;left:7847;top:3228;width:905;height:10" type="#_x0000_t75" stroked="false">
                <v:imagedata r:id="rId250" o:title=""/>
              </v:shape>
              <v:shape style="position:absolute;left:8747;top:3228;width:1073;height:10" type="#_x0000_t75" stroked="false">
                <v:imagedata r:id="rId656" o:title=""/>
              </v:shape>
            </v:group>
            <v:group style="position:absolute;left:3677;top:3237;width:10;height:20" coordorigin="3677,3237" coordsize="10,20">
              <v:shape style="position:absolute;left:3677;top:3237;width:10;height:20" coordorigin="3677,3237" coordsize="10,20" path="m3677,3257l3687,3257,3687,3237,3677,3237,3677,3257xe" filled="true" fillcolor="#000000" stroked="false">
                <v:path arrowok="t"/>
                <v:fill type="solid"/>
              </v:shape>
            </v:group>
            <v:group style="position:absolute;left:3677;top:3257;width:10;height:20" coordorigin="3677,3257" coordsize="10,20">
              <v:shape style="position:absolute;left:3677;top:3257;width:10;height:20" coordorigin="3677,3257" coordsize="10,20" path="m3677,3276l3687,3276,3687,3257,3677,3257,3677,3276xe" filled="true" fillcolor="#000000" stroked="false">
                <v:path arrowok="t"/>
                <v:fill type="solid"/>
              </v:shape>
            </v:group>
            <v:group style="position:absolute;left:3677;top:3276;width:10;height:20" coordorigin="3677,3276" coordsize="10,20">
              <v:shape style="position:absolute;left:3677;top:3276;width:10;height:20" coordorigin="3677,3276" coordsize="10,20" path="m3677,3295l3687,3295,3687,3276,3677,3276,3677,3295xe" filled="true" fillcolor="#000000" stroked="false">
                <v:path arrowok="t"/>
                <v:fill type="solid"/>
              </v:shape>
            </v:group>
            <v:group style="position:absolute;left:3677;top:3295;width:10;height:20" coordorigin="3677,3295" coordsize="10,20">
              <v:shape style="position:absolute;left:3677;top:3295;width:10;height:20" coordorigin="3677,3295" coordsize="10,20" path="m3677,3314l3687,3314,3687,3295,3677,3295,3677,3314xe" filled="true" fillcolor="#000000" stroked="false">
                <v:path arrowok="t"/>
                <v:fill type="solid"/>
              </v:shape>
            </v:group>
            <v:group style="position:absolute;left:3677;top:3314;width:10;height:20" coordorigin="3677,3314" coordsize="10,20">
              <v:shape style="position:absolute;left:3677;top:3314;width:10;height:20" coordorigin="3677,3314" coordsize="10,20" path="m3677,3333l3687,3333,3687,3314,3677,3314,3677,3333xe" filled="true" fillcolor="#000000" stroked="false">
                <v:path arrowok="t"/>
                <v:fill type="solid"/>
              </v:shape>
            </v:group>
            <v:group style="position:absolute;left:3677;top:3333;width:10;height:20" coordorigin="3677,3333" coordsize="10,20">
              <v:shape style="position:absolute;left:3677;top:3333;width:10;height:20" coordorigin="3677,3333" coordsize="10,20" path="m3677,3353l3687,3353,3687,3333,3677,3333,3677,3353xe" filled="true" fillcolor="#000000" stroked="false">
                <v:path arrowok="t"/>
                <v:fill type="solid"/>
              </v:shape>
            </v:group>
            <v:group style="position:absolute;left:3677;top:3353;width:10;height:20" coordorigin="3677,3353" coordsize="10,20">
              <v:shape style="position:absolute;left:3677;top:3353;width:10;height:20" coordorigin="3677,3353" coordsize="10,20" path="m3677,3372l3687,3372,3687,3353,3677,3353,3677,3372xe" filled="true" fillcolor="#000000" stroked="false">
                <v:path arrowok="t"/>
                <v:fill type="solid"/>
              </v:shape>
            </v:group>
            <v:group style="position:absolute;left:3677;top:3372;width:10;height:20" coordorigin="3677,3372" coordsize="10,20">
              <v:shape style="position:absolute;left:3677;top:3372;width:10;height:20" coordorigin="3677,3372" coordsize="10,20" path="m3677,3391l3687,3391,3687,3372,3677,3372,3677,3391xe" filled="true" fillcolor="#000000" stroked="false">
                <v:path arrowok="t"/>
                <v:fill type="solid"/>
              </v:shape>
            </v:group>
            <v:group style="position:absolute;left:3677;top:3391;width:10;height:20" coordorigin="3677,3391" coordsize="10,20">
              <v:shape style="position:absolute;left:3677;top:3391;width:10;height:20" coordorigin="3677,3391" coordsize="10,20" path="m3677,3410l3687,3410,3687,3391,3677,3391,3677,3410xe" filled="true" fillcolor="#000000" stroked="false">
                <v:path arrowok="t"/>
                <v:fill type="solid"/>
              </v:shape>
            </v:group>
            <v:group style="position:absolute;left:3677;top:3410;width:10;height:20" coordorigin="3677,3410" coordsize="10,20">
              <v:shape style="position:absolute;left:3677;top:3410;width:10;height:20" coordorigin="3677,3410" coordsize="10,20" path="m3677,3429l3687,3429,3687,3410,3677,3410,3677,3429xe" filled="true" fillcolor="#000000" stroked="false">
                <v:path arrowok="t"/>
                <v:fill type="solid"/>
              </v:shape>
            </v:group>
            <v:group style="position:absolute;left:3677;top:3429;width:10;height:20" coordorigin="3677,3429" coordsize="10,20">
              <v:shape style="position:absolute;left:3677;top:3429;width:10;height:20" coordorigin="3677,3429" coordsize="10,20" path="m3677,3449l3687,3449,3687,3429,3677,3429,3677,3449xe" filled="true" fillcolor="#000000" stroked="false">
                <v:path arrowok="t"/>
                <v:fill type="solid"/>
              </v:shape>
            </v:group>
            <v:group style="position:absolute;left:3677;top:3449;width:10;height:20" coordorigin="3677,3449" coordsize="10,20">
              <v:shape style="position:absolute;left:3677;top:3449;width:10;height:20" coordorigin="3677,3449" coordsize="10,20" path="m3677,3468l3687,3468,3687,3449,3677,3449,3677,3468xe" filled="true" fillcolor="#000000" stroked="false">
                <v:path arrowok="t"/>
                <v:fill type="solid"/>
              </v:shape>
            </v:group>
            <v:group style="position:absolute;left:3677;top:3468;width:10;height:20" coordorigin="3677,3468" coordsize="10,20">
              <v:shape style="position:absolute;left:3677;top:3468;width:10;height:20" coordorigin="3677,3468" coordsize="10,20" path="m3677,3487l3687,3487,3687,3468,3677,3468,3677,3487xe" filled="true" fillcolor="#000000" stroked="false">
                <v:path arrowok="t"/>
                <v:fill type="solid"/>
              </v:shape>
            </v:group>
            <v:group style="position:absolute;left:3677;top:3487;width:10;height:20" coordorigin="3677,3487" coordsize="10,20">
              <v:shape style="position:absolute;left:3677;top:3487;width:10;height:20" coordorigin="3677,3487" coordsize="10,20" path="m3677,3506l3687,3506,3687,3487,3677,3487,3677,3506xe" filled="true" fillcolor="#000000" stroked="false">
                <v:path arrowok="t"/>
                <v:fill type="solid"/>
              </v:shape>
            </v:group>
            <v:group style="position:absolute;left:3677;top:3506;width:10;height:20" coordorigin="3677,3506" coordsize="10,20">
              <v:shape style="position:absolute;left:3677;top:3506;width:10;height:20" coordorigin="3677,3506" coordsize="10,20" path="m3677,3525l3687,3525,3687,3506,3677,3506,3677,3525xe" filled="true" fillcolor="#000000" stroked="false">
                <v:path arrowok="t"/>
                <v:fill type="solid"/>
              </v:shape>
            </v:group>
            <v:group style="position:absolute;left:3677;top:3525;width:10;height:20" coordorigin="3677,3525" coordsize="10,20">
              <v:shape style="position:absolute;left:3677;top:3525;width:10;height:20" coordorigin="3677,3525" coordsize="10,20" path="m3677,3545l3687,3545,3687,3525,3677,3525,3677,3545xe" filled="true" fillcolor="#000000" stroked="false">
                <v:path arrowok="t"/>
                <v:fill type="solid"/>
              </v:shape>
            </v:group>
            <v:group style="position:absolute;left:3677;top:3545;width:10;height:20" coordorigin="3677,3545" coordsize="10,20">
              <v:shape style="position:absolute;left:3677;top:3545;width:10;height:20" coordorigin="3677,3545" coordsize="10,20" path="m3677,3564l3687,3564,3687,3545,3677,3545,3677,3564xe" filled="true" fillcolor="#000000" stroked="false">
                <v:path arrowok="t"/>
                <v:fill type="solid"/>
              </v:shape>
            </v:group>
            <v:group style="position:absolute;left:3677;top:3564;width:10;height:20" coordorigin="3677,3564" coordsize="10,20">
              <v:shape style="position:absolute;left:3677;top:3564;width:10;height:20" coordorigin="3677,3564" coordsize="10,20" path="m3677,3583l3687,3583,3687,3564,3677,3564,3677,3583xe" filled="true" fillcolor="#000000" stroked="false">
                <v:path arrowok="t"/>
                <v:fill type="solid"/>
              </v:shape>
            </v:group>
            <v:group style="position:absolute;left:3677;top:3583;width:10;height:20" coordorigin="3677,3583" coordsize="10,20">
              <v:shape style="position:absolute;left:3677;top:3583;width:10;height:20" coordorigin="3677,3583" coordsize="10,20" path="m3677,3602l3687,3602,3687,3583,3677,3583,3677,3602xe" filled="true" fillcolor="#000000" stroked="false">
                <v:path arrowok="t"/>
                <v:fill type="solid"/>
              </v:shape>
            </v:group>
            <v:group style="position:absolute;left:3677;top:3602;width:10;height:20" coordorigin="3677,3602" coordsize="10,20">
              <v:shape style="position:absolute;left:3677;top:3602;width:10;height:20" coordorigin="3677,3602" coordsize="10,20" path="m3677,3621l3687,3621,3687,3602,3677,3602,3677,3621xe" filled="true" fillcolor="#000000" stroked="false">
                <v:path arrowok="t"/>
                <v:fill type="solid"/>
              </v:shape>
            </v:group>
            <v:group style="position:absolute;left:3677;top:3621;width:10;height:20" coordorigin="3677,3621" coordsize="10,20">
              <v:shape style="position:absolute;left:3677;top:3621;width:10;height:20" coordorigin="3677,3621" coordsize="10,20" path="m3677,3641l3687,3641,3687,3621,3677,3621,3677,3641xe" filled="true" fillcolor="#000000" stroked="false">
                <v:path arrowok="t"/>
                <v:fill type="solid"/>
              </v:shape>
            </v:group>
            <v:group style="position:absolute;left:3677;top:3641;width:10;height:20" coordorigin="3677,3641" coordsize="10,20">
              <v:shape style="position:absolute;left:3677;top:3641;width:10;height:20" coordorigin="3677,3641" coordsize="10,20" path="m3677,3660l3687,3660,3687,3641,3677,3641,3677,3660xe" filled="true" fillcolor="#000000" stroked="false">
                <v:path arrowok="t"/>
                <v:fill type="solid"/>
              </v:shape>
            </v:group>
            <v:group style="position:absolute;left:3677;top:3660;width:10;height:20" coordorigin="3677,3660" coordsize="10,20">
              <v:shape style="position:absolute;left:3677;top:3660;width:10;height:20" coordorigin="3677,3660" coordsize="10,20" path="m3677,3679l3687,3679,3687,3660,3677,3660,3677,3679xe" filled="true" fillcolor="#000000" stroked="false">
                <v:path arrowok="t"/>
                <v:fill type="solid"/>
              </v:shape>
            </v:group>
            <v:group style="position:absolute;left:3677;top:3679;width:10;height:20" coordorigin="3677,3679" coordsize="10,20">
              <v:shape style="position:absolute;left:3677;top:3679;width:10;height:20" coordorigin="3677,3679" coordsize="10,20" path="m3677,3698l3687,3698,3687,3679,3677,3679,3677,3698xe" filled="true" fillcolor="#000000" stroked="false">
                <v:path arrowok="t"/>
                <v:fill type="solid"/>
              </v:shape>
            </v:group>
            <v:group style="position:absolute;left:3677;top:3698;width:10;height:20" coordorigin="3677,3698" coordsize="10,20">
              <v:shape style="position:absolute;left:3677;top:3698;width:10;height:20" coordorigin="3677,3698" coordsize="10,20" path="m3677,3717l3687,3717,3687,3698,3677,3698,3677,3717xe" filled="true" fillcolor="#000000" stroked="false">
                <v:path arrowok="t"/>
                <v:fill type="solid"/>
              </v:shape>
            </v:group>
            <v:group style="position:absolute;left:3677;top:3717;width:10;height:20" coordorigin="3677,3717" coordsize="10,20">
              <v:shape style="position:absolute;left:3677;top:3717;width:10;height:20" coordorigin="3677,3717" coordsize="10,20" path="m3677,3737l3687,3737,3687,3717,3677,3717,3677,3737xe" filled="true" fillcolor="#000000" stroked="false">
                <v:path arrowok="t"/>
                <v:fill type="solid"/>
              </v:shape>
            </v:group>
            <v:group style="position:absolute;left:3677;top:3737;width:10;height:20" coordorigin="3677,3737" coordsize="10,20">
              <v:shape style="position:absolute;left:3677;top:3737;width:10;height:20" coordorigin="3677,3737" coordsize="10,20" path="m3677,3756l3687,3756,3687,3737,3677,3737,3677,3756xe" filled="true" fillcolor="#000000" stroked="false">
                <v:path arrowok="t"/>
                <v:fill type="solid"/>
              </v:shape>
            </v:group>
            <v:group style="position:absolute;left:3677;top:3756;width:10;height:20" coordorigin="3677,3756" coordsize="10,20">
              <v:shape style="position:absolute;left:3677;top:3756;width:10;height:20" coordorigin="3677,3756" coordsize="10,20" path="m3677,3775l3687,3775,3687,3756,3677,3756,3677,3775xe" filled="true" fillcolor="#000000" stroked="false">
                <v:path arrowok="t"/>
                <v:fill type="solid"/>
              </v:shape>
            </v:group>
            <v:group style="position:absolute;left:3677;top:3775;width:10;height:20" coordorigin="3677,3775" coordsize="10,20">
              <v:shape style="position:absolute;left:3677;top:3775;width:10;height:20" coordorigin="3677,3775" coordsize="10,20" path="m3677,3794l3687,3794,3687,3775,3677,3775,3677,3794xe" filled="true" fillcolor="#000000" stroked="false">
                <v:path arrowok="t"/>
                <v:fill type="solid"/>
              </v:shape>
            </v:group>
            <v:group style="position:absolute;left:3677;top:3794;width:10;height:20" coordorigin="3677,3794" coordsize="10,20">
              <v:shape style="position:absolute;left:3677;top:3794;width:10;height:20" coordorigin="3677,3794" coordsize="10,20" path="m3677,3813l3687,3813,3687,3794,3677,3794,3677,3813xe" filled="true" fillcolor="#000000" stroked="false">
                <v:path arrowok="t"/>
                <v:fill type="solid"/>
              </v:shape>
            </v:group>
            <v:group style="position:absolute;left:3677;top:3813;width:10;height:20" coordorigin="3677,3813" coordsize="10,20">
              <v:shape style="position:absolute;left:3677;top:3813;width:10;height:20" coordorigin="3677,3813" coordsize="10,20" path="m3677,3833l3687,3833,3687,3813,3677,3813,3677,3833xe" filled="true" fillcolor="#000000" stroked="false">
                <v:path arrowok="t"/>
                <v:fill type="solid"/>
              </v:shape>
            </v:group>
            <v:group style="position:absolute;left:3677;top:3833;width:10;height:20" coordorigin="3677,3833" coordsize="10,20">
              <v:shape style="position:absolute;left:3677;top:3833;width:10;height:20" coordorigin="3677,3833" coordsize="10,20" path="m3677,3852l3687,3852,3687,3833,3677,3833,3677,3852xe" filled="true" fillcolor="#000000" stroked="false">
                <v:path arrowok="t"/>
                <v:fill type="solid"/>
              </v:shape>
            </v:group>
            <v:group style="position:absolute;left:3677;top:3852;width:10;height:20" coordorigin="3677,3852" coordsize="10,20">
              <v:shape style="position:absolute;left:3677;top:3852;width:10;height:20" coordorigin="3677,3852" coordsize="10,20" path="m3677,3871l3687,3871,3687,3852,3677,3852,3677,3871xe" filled="true" fillcolor="#000000" stroked="false">
                <v:path arrowok="t"/>
                <v:fill type="solid"/>
              </v:shape>
            </v:group>
            <v:group style="position:absolute;left:3677;top:3871;width:10;height:20" coordorigin="3677,3871" coordsize="10,20">
              <v:shape style="position:absolute;left:3677;top:3871;width:10;height:20" coordorigin="3677,3871" coordsize="10,20" path="m3677,3890l3687,3890,3687,3871,3677,3871,3677,3890xe" filled="true" fillcolor="#000000" stroked="false">
                <v:path arrowok="t"/>
                <v:fill type="solid"/>
              </v:shape>
            </v:group>
            <v:group style="position:absolute;left:3677;top:3890;width:10;height:20" coordorigin="3677,3890" coordsize="10,20">
              <v:shape style="position:absolute;left:3677;top:3890;width:10;height:20" coordorigin="3677,3890" coordsize="10,20" path="m3677,3909l3687,3909,3687,3890,3677,3890,3677,3909xe" filled="true" fillcolor="#000000" stroked="false">
                <v:path arrowok="t"/>
                <v:fill type="solid"/>
              </v:shape>
            </v:group>
            <v:group style="position:absolute;left:3677;top:3909;width:10;height:20" coordorigin="3677,3909" coordsize="10,20">
              <v:shape style="position:absolute;left:3677;top:3909;width:10;height:20" coordorigin="3677,3909" coordsize="10,20" path="m3677,3929l3687,3929,3687,3909,3677,3909,3677,3929xe" filled="true" fillcolor="#000000" stroked="false">
                <v:path arrowok="t"/>
                <v:fill type="solid"/>
              </v:shape>
            </v:group>
            <v:group style="position:absolute;left:3677;top:3935;width:10;height:2" coordorigin="3677,3935" coordsize="10,2">
              <v:shape style="position:absolute;left:3677;top:3935;width:10;height:2" coordorigin="3677,3935" coordsize="10,0" path="m3677,3935l3687,3935e" filled="false" stroked="true" strokeweight=".599980pt" strokecolor="#000000">
                <v:path arrowok="t"/>
              </v:shape>
            </v:group>
            <v:group style="position:absolute;left:4734;top:3237;width:10;height:20" coordorigin="4734,3237" coordsize="10,20">
              <v:shape style="position:absolute;left:4734;top:3237;width:10;height:20" coordorigin="4734,3237" coordsize="10,20" path="m4734,3257l4743,3257,4743,3237,4734,3237,4734,3257xe" filled="true" fillcolor="#000000" stroked="false">
                <v:path arrowok="t"/>
                <v:fill type="solid"/>
              </v:shape>
            </v:group>
            <v:group style="position:absolute;left:4734;top:3257;width:10;height:20" coordorigin="4734,3257" coordsize="10,20">
              <v:shape style="position:absolute;left:4734;top:3257;width:10;height:20" coordorigin="4734,3257" coordsize="10,20" path="m4734,3276l4743,3276,4743,3257,4734,3257,4734,3276xe" filled="true" fillcolor="#000000" stroked="false">
                <v:path arrowok="t"/>
                <v:fill type="solid"/>
              </v:shape>
            </v:group>
            <v:group style="position:absolute;left:4734;top:3276;width:10;height:20" coordorigin="4734,3276" coordsize="10,20">
              <v:shape style="position:absolute;left:4734;top:3276;width:10;height:20" coordorigin="4734,3276" coordsize="10,20" path="m4734,3295l4743,3295,4743,3276,4734,3276,4734,3295xe" filled="true" fillcolor="#000000" stroked="false">
                <v:path arrowok="t"/>
                <v:fill type="solid"/>
              </v:shape>
            </v:group>
            <v:group style="position:absolute;left:4734;top:3295;width:10;height:20" coordorigin="4734,3295" coordsize="10,20">
              <v:shape style="position:absolute;left:4734;top:3295;width:10;height:20" coordorigin="4734,3295" coordsize="10,20" path="m4734,3314l4743,3314,4743,3295,4734,3295,4734,3314xe" filled="true" fillcolor="#000000" stroked="false">
                <v:path arrowok="t"/>
                <v:fill type="solid"/>
              </v:shape>
            </v:group>
            <v:group style="position:absolute;left:4734;top:3314;width:10;height:20" coordorigin="4734,3314" coordsize="10,20">
              <v:shape style="position:absolute;left:4734;top:3314;width:10;height:20" coordorigin="4734,3314" coordsize="10,20" path="m4734,3333l4743,3333,4743,3314,4734,3314,4734,3333xe" filled="true" fillcolor="#000000" stroked="false">
                <v:path arrowok="t"/>
                <v:fill type="solid"/>
              </v:shape>
            </v:group>
            <v:group style="position:absolute;left:4734;top:3333;width:10;height:20" coordorigin="4734,3333" coordsize="10,20">
              <v:shape style="position:absolute;left:4734;top:3333;width:10;height:20" coordorigin="4734,3333" coordsize="10,20" path="m4734,3353l4743,3353,4743,3333,4734,3333,4734,3353xe" filled="true" fillcolor="#000000" stroked="false">
                <v:path arrowok="t"/>
                <v:fill type="solid"/>
              </v:shape>
            </v:group>
            <v:group style="position:absolute;left:4734;top:3353;width:10;height:20" coordorigin="4734,3353" coordsize="10,20">
              <v:shape style="position:absolute;left:4734;top:3353;width:10;height:20" coordorigin="4734,3353" coordsize="10,20" path="m4734,3372l4743,3372,4743,3353,4734,3353,4734,3372xe" filled="true" fillcolor="#000000" stroked="false">
                <v:path arrowok="t"/>
                <v:fill type="solid"/>
              </v:shape>
            </v:group>
            <v:group style="position:absolute;left:4734;top:3372;width:10;height:20" coordorigin="4734,3372" coordsize="10,20">
              <v:shape style="position:absolute;left:4734;top:3372;width:10;height:20" coordorigin="4734,3372" coordsize="10,20" path="m4734,3391l4743,3391,4743,3372,4734,3372,4734,3391xe" filled="true" fillcolor="#000000" stroked="false">
                <v:path arrowok="t"/>
                <v:fill type="solid"/>
              </v:shape>
            </v:group>
            <v:group style="position:absolute;left:4734;top:3391;width:10;height:20" coordorigin="4734,3391" coordsize="10,20">
              <v:shape style="position:absolute;left:4734;top:3391;width:10;height:20" coordorigin="4734,3391" coordsize="10,20" path="m4734,3410l4743,3410,4743,3391,4734,3391,4734,3410xe" filled="true" fillcolor="#000000" stroked="false">
                <v:path arrowok="t"/>
                <v:fill type="solid"/>
              </v:shape>
            </v:group>
            <v:group style="position:absolute;left:4734;top:3410;width:10;height:20" coordorigin="4734,3410" coordsize="10,20">
              <v:shape style="position:absolute;left:4734;top:3410;width:10;height:20" coordorigin="4734,3410" coordsize="10,20" path="m4734,3429l4743,3429,4743,3410,4734,3410,4734,3429xe" filled="true" fillcolor="#000000" stroked="false">
                <v:path arrowok="t"/>
                <v:fill type="solid"/>
              </v:shape>
            </v:group>
            <v:group style="position:absolute;left:4734;top:3429;width:10;height:20" coordorigin="4734,3429" coordsize="10,20">
              <v:shape style="position:absolute;left:4734;top:3429;width:10;height:20" coordorigin="4734,3429" coordsize="10,20" path="m4734,3449l4743,3449,4743,3429,4734,3429,4734,3449xe" filled="true" fillcolor="#000000" stroked="false">
                <v:path arrowok="t"/>
                <v:fill type="solid"/>
              </v:shape>
            </v:group>
            <v:group style="position:absolute;left:4734;top:3449;width:10;height:20" coordorigin="4734,3449" coordsize="10,20">
              <v:shape style="position:absolute;left:4734;top:3449;width:10;height:20" coordorigin="4734,3449" coordsize="10,20" path="m4734,3468l4743,3468,4743,3449,4734,3449,4734,3468xe" filled="true" fillcolor="#000000" stroked="false">
                <v:path arrowok="t"/>
                <v:fill type="solid"/>
              </v:shape>
            </v:group>
            <v:group style="position:absolute;left:4734;top:3468;width:10;height:20" coordorigin="4734,3468" coordsize="10,20">
              <v:shape style="position:absolute;left:4734;top:3468;width:10;height:20" coordorigin="4734,3468" coordsize="10,20" path="m4734,3487l4743,3487,4743,3468,4734,3468,4734,3487xe" filled="true" fillcolor="#000000" stroked="false">
                <v:path arrowok="t"/>
                <v:fill type="solid"/>
              </v:shape>
            </v:group>
            <v:group style="position:absolute;left:4734;top:3487;width:10;height:20" coordorigin="4734,3487" coordsize="10,20">
              <v:shape style="position:absolute;left:4734;top:3487;width:10;height:20" coordorigin="4734,3487" coordsize="10,20" path="m4734,3506l4743,3506,4743,3487,4734,3487,4734,3506xe" filled="true" fillcolor="#000000" stroked="false">
                <v:path arrowok="t"/>
                <v:fill type="solid"/>
              </v:shape>
            </v:group>
            <v:group style="position:absolute;left:4734;top:3506;width:10;height:20" coordorigin="4734,3506" coordsize="10,20">
              <v:shape style="position:absolute;left:4734;top:3506;width:10;height:20" coordorigin="4734,3506" coordsize="10,20" path="m4734,3525l4743,3525,4743,3506,4734,3506,4734,3525xe" filled="true" fillcolor="#000000" stroked="false">
                <v:path arrowok="t"/>
                <v:fill type="solid"/>
              </v:shape>
            </v:group>
            <v:group style="position:absolute;left:4734;top:3525;width:10;height:20" coordorigin="4734,3525" coordsize="10,20">
              <v:shape style="position:absolute;left:4734;top:3525;width:10;height:20" coordorigin="4734,3525" coordsize="10,20" path="m4734,3545l4743,3545,4743,3525,4734,3525,4734,3545xe" filled="true" fillcolor="#000000" stroked="false">
                <v:path arrowok="t"/>
                <v:fill type="solid"/>
              </v:shape>
            </v:group>
            <v:group style="position:absolute;left:4734;top:3545;width:10;height:20" coordorigin="4734,3545" coordsize="10,20">
              <v:shape style="position:absolute;left:4734;top:3545;width:10;height:20" coordorigin="4734,3545" coordsize="10,20" path="m4734,3564l4743,3564,4743,3545,4734,3545,4734,3564xe" filled="true" fillcolor="#000000" stroked="false">
                <v:path arrowok="t"/>
                <v:fill type="solid"/>
              </v:shape>
            </v:group>
            <v:group style="position:absolute;left:4734;top:3564;width:10;height:20" coordorigin="4734,3564" coordsize="10,20">
              <v:shape style="position:absolute;left:4734;top:3564;width:10;height:20" coordorigin="4734,3564" coordsize="10,20" path="m4734,3583l4743,3583,4743,3564,4734,3564,4734,3583xe" filled="true" fillcolor="#000000" stroked="false">
                <v:path arrowok="t"/>
                <v:fill type="solid"/>
              </v:shape>
            </v:group>
            <v:group style="position:absolute;left:4734;top:3583;width:10;height:20" coordorigin="4734,3583" coordsize="10,20">
              <v:shape style="position:absolute;left:4734;top:3583;width:10;height:20" coordorigin="4734,3583" coordsize="10,20" path="m4734,3602l4743,3602,4743,3583,4734,3583,4734,3602xe" filled="true" fillcolor="#000000" stroked="false">
                <v:path arrowok="t"/>
                <v:fill type="solid"/>
              </v:shape>
            </v:group>
            <v:group style="position:absolute;left:4734;top:3602;width:10;height:20" coordorigin="4734,3602" coordsize="10,20">
              <v:shape style="position:absolute;left:4734;top:3602;width:10;height:20" coordorigin="4734,3602" coordsize="10,20" path="m4734,3621l4743,3621,4743,3602,4734,3602,4734,3621xe" filled="true" fillcolor="#000000" stroked="false">
                <v:path arrowok="t"/>
                <v:fill type="solid"/>
              </v:shape>
            </v:group>
            <v:group style="position:absolute;left:4734;top:3621;width:10;height:20" coordorigin="4734,3621" coordsize="10,20">
              <v:shape style="position:absolute;left:4734;top:3621;width:10;height:20" coordorigin="4734,3621" coordsize="10,20" path="m4734,3641l4743,3641,4743,3621,4734,3621,4734,3641xe" filled="true" fillcolor="#000000" stroked="false">
                <v:path arrowok="t"/>
                <v:fill type="solid"/>
              </v:shape>
            </v:group>
            <v:group style="position:absolute;left:4734;top:3641;width:10;height:20" coordorigin="4734,3641" coordsize="10,20">
              <v:shape style="position:absolute;left:4734;top:3641;width:10;height:20" coordorigin="4734,3641" coordsize="10,20" path="m4734,3660l4743,3660,4743,3641,4734,3641,4734,3660xe" filled="true" fillcolor="#000000" stroked="false">
                <v:path arrowok="t"/>
                <v:fill type="solid"/>
              </v:shape>
            </v:group>
            <v:group style="position:absolute;left:4734;top:3660;width:10;height:20" coordorigin="4734,3660" coordsize="10,20">
              <v:shape style="position:absolute;left:4734;top:3660;width:10;height:20" coordorigin="4734,3660" coordsize="10,20" path="m4734,3679l4743,3679,4743,3660,4734,3660,4734,3679xe" filled="true" fillcolor="#000000" stroked="false">
                <v:path arrowok="t"/>
                <v:fill type="solid"/>
              </v:shape>
            </v:group>
            <v:group style="position:absolute;left:4734;top:3679;width:10;height:20" coordorigin="4734,3679" coordsize="10,20">
              <v:shape style="position:absolute;left:4734;top:3679;width:10;height:20" coordorigin="4734,3679" coordsize="10,20" path="m4734,3698l4743,3698,4743,3679,4734,3679,4734,3698xe" filled="true" fillcolor="#000000" stroked="false">
                <v:path arrowok="t"/>
                <v:fill type="solid"/>
              </v:shape>
            </v:group>
            <v:group style="position:absolute;left:4734;top:3698;width:10;height:20" coordorigin="4734,3698" coordsize="10,20">
              <v:shape style="position:absolute;left:4734;top:3698;width:10;height:20" coordorigin="4734,3698" coordsize="10,20" path="m4734,3717l4743,3717,4743,3698,4734,3698,4734,3717xe" filled="true" fillcolor="#000000" stroked="false">
                <v:path arrowok="t"/>
                <v:fill type="solid"/>
              </v:shape>
            </v:group>
            <v:group style="position:absolute;left:4734;top:3717;width:10;height:20" coordorigin="4734,3717" coordsize="10,20">
              <v:shape style="position:absolute;left:4734;top:3717;width:10;height:20" coordorigin="4734,3717" coordsize="10,20" path="m4734,3737l4743,3737,4743,3717,4734,3717,4734,3737xe" filled="true" fillcolor="#000000" stroked="false">
                <v:path arrowok="t"/>
                <v:fill type="solid"/>
              </v:shape>
            </v:group>
            <v:group style="position:absolute;left:4734;top:3737;width:10;height:20" coordorigin="4734,3737" coordsize="10,20">
              <v:shape style="position:absolute;left:4734;top:3737;width:10;height:20" coordorigin="4734,3737" coordsize="10,20" path="m4734,3756l4743,3756,4743,3737,4734,3737,4734,3756xe" filled="true" fillcolor="#000000" stroked="false">
                <v:path arrowok="t"/>
                <v:fill type="solid"/>
              </v:shape>
            </v:group>
            <v:group style="position:absolute;left:4734;top:3756;width:10;height:20" coordorigin="4734,3756" coordsize="10,20">
              <v:shape style="position:absolute;left:4734;top:3756;width:10;height:20" coordorigin="4734,3756" coordsize="10,20" path="m4734,3775l4743,3775,4743,3756,4734,3756,4734,3775xe" filled="true" fillcolor="#000000" stroked="false">
                <v:path arrowok="t"/>
                <v:fill type="solid"/>
              </v:shape>
            </v:group>
            <v:group style="position:absolute;left:4734;top:3775;width:10;height:20" coordorigin="4734,3775" coordsize="10,20">
              <v:shape style="position:absolute;left:4734;top:3775;width:10;height:20" coordorigin="4734,3775" coordsize="10,20" path="m4734,3794l4743,3794,4743,3775,4734,3775,4734,3794xe" filled="true" fillcolor="#000000" stroked="false">
                <v:path arrowok="t"/>
                <v:fill type="solid"/>
              </v:shape>
            </v:group>
            <v:group style="position:absolute;left:4734;top:3794;width:10;height:20" coordorigin="4734,3794" coordsize="10,20">
              <v:shape style="position:absolute;left:4734;top:3794;width:10;height:20" coordorigin="4734,3794" coordsize="10,20" path="m4734,3813l4743,3813,4743,3794,4734,3794,4734,3813xe" filled="true" fillcolor="#000000" stroked="false">
                <v:path arrowok="t"/>
                <v:fill type="solid"/>
              </v:shape>
            </v:group>
            <v:group style="position:absolute;left:4734;top:3813;width:10;height:20" coordorigin="4734,3813" coordsize="10,20">
              <v:shape style="position:absolute;left:4734;top:3813;width:10;height:20" coordorigin="4734,3813" coordsize="10,20" path="m4734,3833l4743,3833,4743,3813,4734,3813,4734,3833xe" filled="true" fillcolor="#000000" stroked="false">
                <v:path arrowok="t"/>
                <v:fill type="solid"/>
              </v:shape>
            </v:group>
            <v:group style="position:absolute;left:4734;top:3833;width:10;height:20" coordorigin="4734,3833" coordsize="10,20">
              <v:shape style="position:absolute;left:4734;top:3833;width:10;height:20" coordorigin="4734,3833" coordsize="10,20" path="m4734,3852l4743,3852,4743,3833,4734,3833,4734,3852xe" filled="true" fillcolor="#000000" stroked="false">
                <v:path arrowok="t"/>
                <v:fill type="solid"/>
              </v:shape>
            </v:group>
            <v:group style="position:absolute;left:4734;top:3852;width:10;height:20" coordorigin="4734,3852" coordsize="10,20">
              <v:shape style="position:absolute;left:4734;top:3852;width:10;height:20" coordorigin="4734,3852" coordsize="10,20" path="m4734,3871l4743,3871,4743,3852,4734,3852,4734,3871xe" filled="true" fillcolor="#000000" stroked="false">
                <v:path arrowok="t"/>
                <v:fill type="solid"/>
              </v:shape>
            </v:group>
            <v:group style="position:absolute;left:4734;top:3871;width:10;height:20" coordorigin="4734,3871" coordsize="10,20">
              <v:shape style="position:absolute;left:4734;top:3871;width:10;height:20" coordorigin="4734,3871" coordsize="10,20" path="m4734,3890l4743,3890,4743,3871,4734,3871,4734,3890xe" filled="true" fillcolor="#000000" stroked="false">
                <v:path arrowok="t"/>
                <v:fill type="solid"/>
              </v:shape>
            </v:group>
            <v:group style="position:absolute;left:4734;top:3890;width:10;height:20" coordorigin="4734,3890" coordsize="10,20">
              <v:shape style="position:absolute;left:4734;top:3890;width:10;height:20" coordorigin="4734,3890" coordsize="10,20" path="m4734,3909l4743,3909,4743,3890,4734,3890,4734,3909xe" filled="true" fillcolor="#000000" stroked="false">
                <v:path arrowok="t"/>
                <v:fill type="solid"/>
              </v:shape>
            </v:group>
            <v:group style="position:absolute;left:4734;top:3909;width:10;height:20" coordorigin="4734,3909" coordsize="10,20">
              <v:shape style="position:absolute;left:4734;top:3909;width:10;height:20" coordorigin="4734,3909" coordsize="10,20" path="m4734,3929l4743,3929,4743,3909,4734,3909,4734,3929xe" filled="true" fillcolor="#000000" stroked="false">
                <v:path arrowok="t"/>
                <v:fill type="solid"/>
              </v:shape>
            </v:group>
            <v:group style="position:absolute;left:4734;top:3935;width:10;height:2" coordorigin="4734,3935" coordsize="10,2">
              <v:shape style="position:absolute;left:4734;top:3935;width:10;height:2" coordorigin="4734,3935" coordsize="10,0" path="m4734,3935l4743,3935e" filled="false" stroked="true" strokeweight=".599980pt" strokecolor="#000000">
                <v:path arrowok="t"/>
              </v:shape>
            </v:group>
            <v:group style="position:absolute;left:5634;top:3237;width:10;height:20" coordorigin="5634,3237" coordsize="10,20">
              <v:shape style="position:absolute;left:5634;top:3237;width:10;height:20" coordorigin="5634,3237" coordsize="10,20" path="m5634,3257l5643,3257,5643,3237,5634,3237,5634,3257xe" filled="true" fillcolor="#000000" stroked="false">
                <v:path arrowok="t"/>
                <v:fill type="solid"/>
              </v:shape>
            </v:group>
            <v:group style="position:absolute;left:5634;top:3257;width:10;height:20" coordorigin="5634,3257" coordsize="10,20">
              <v:shape style="position:absolute;left:5634;top:3257;width:10;height:20" coordorigin="5634,3257" coordsize="10,20" path="m5634,3276l5643,3276,5643,3257,5634,3257,5634,3276xe" filled="true" fillcolor="#000000" stroked="false">
                <v:path arrowok="t"/>
                <v:fill type="solid"/>
              </v:shape>
            </v:group>
            <v:group style="position:absolute;left:5634;top:3276;width:10;height:20" coordorigin="5634,3276" coordsize="10,20">
              <v:shape style="position:absolute;left:5634;top:3276;width:10;height:20" coordorigin="5634,3276" coordsize="10,20" path="m5634,3295l5643,3295,5643,3276,5634,3276,5634,3295xe" filled="true" fillcolor="#000000" stroked="false">
                <v:path arrowok="t"/>
                <v:fill type="solid"/>
              </v:shape>
            </v:group>
            <v:group style="position:absolute;left:5634;top:3295;width:10;height:20" coordorigin="5634,3295" coordsize="10,20">
              <v:shape style="position:absolute;left:5634;top:3295;width:10;height:20" coordorigin="5634,3295" coordsize="10,20" path="m5634,3314l5643,3314,5643,3295,5634,3295,5634,3314xe" filled="true" fillcolor="#000000" stroked="false">
                <v:path arrowok="t"/>
                <v:fill type="solid"/>
              </v:shape>
            </v:group>
            <v:group style="position:absolute;left:5634;top:3314;width:10;height:20" coordorigin="5634,3314" coordsize="10,20">
              <v:shape style="position:absolute;left:5634;top:3314;width:10;height:20" coordorigin="5634,3314" coordsize="10,20" path="m5634,3333l5643,3333,5643,3314,5634,3314,5634,3333xe" filled="true" fillcolor="#000000" stroked="false">
                <v:path arrowok="t"/>
                <v:fill type="solid"/>
              </v:shape>
            </v:group>
            <v:group style="position:absolute;left:5634;top:3333;width:10;height:20" coordorigin="5634,3333" coordsize="10,20">
              <v:shape style="position:absolute;left:5634;top:3333;width:10;height:20" coordorigin="5634,3333" coordsize="10,20" path="m5634,3353l5643,3353,5643,3333,5634,3333,5634,3353xe" filled="true" fillcolor="#000000" stroked="false">
                <v:path arrowok="t"/>
                <v:fill type="solid"/>
              </v:shape>
            </v:group>
            <v:group style="position:absolute;left:5634;top:3353;width:10;height:20" coordorigin="5634,3353" coordsize="10,20">
              <v:shape style="position:absolute;left:5634;top:3353;width:10;height:20" coordorigin="5634,3353" coordsize="10,20" path="m5634,3372l5643,3372,5643,3353,5634,3353,5634,3372xe" filled="true" fillcolor="#000000" stroked="false">
                <v:path arrowok="t"/>
                <v:fill type="solid"/>
              </v:shape>
            </v:group>
            <v:group style="position:absolute;left:5634;top:3372;width:10;height:20" coordorigin="5634,3372" coordsize="10,20">
              <v:shape style="position:absolute;left:5634;top:3372;width:10;height:20" coordorigin="5634,3372" coordsize="10,20" path="m5634,3391l5643,3391,5643,3372,5634,3372,5634,3391xe" filled="true" fillcolor="#000000" stroked="false">
                <v:path arrowok="t"/>
                <v:fill type="solid"/>
              </v:shape>
            </v:group>
            <v:group style="position:absolute;left:5634;top:3391;width:10;height:20" coordorigin="5634,3391" coordsize="10,20">
              <v:shape style="position:absolute;left:5634;top:3391;width:10;height:20" coordorigin="5634,3391" coordsize="10,20" path="m5634,3410l5643,3410,5643,3391,5634,3391,5634,3410xe" filled="true" fillcolor="#000000" stroked="false">
                <v:path arrowok="t"/>
                <v:fill type="solid"/>
              </v:shape>
            </v:group>
            <v:group style="position:absolute;left:5634;top:3410;width:10;height:20" coordorigin="5634,3410" coordsize="10,20">
              <v:shape style="position:absolute;left:5634;top:3410;width:10;height:20" coordorigin="5634,3410" coordsize="10,20" path="m5634,3429l5643,3429,5643,3410,5634,3410,5634,3429xe" filled="true" fillcolor="#000000" stroked="false">
                <v:path arrowok="t"/>
                <v:fill type="solid"/>
              </v:shape>
            </v:group>
            <v:group style="position:absolute;left:5634;top:3429;width:10;height:20" coordorigin="5634,3429" coordsize="10,20">
              <v:shape style="position:absolute;left:5634;top:3429;width:10;height:20" coordorigin="5634,3429" coordsize="10,20" path="m5634,3449l5643,3449,5643,3429,5634,3429,5634,3449xe" filled="true" fillcolor="#000000" stroked="false">
                <v:path arrowok="t"/>
                <v:fill type="solid"/>
              </v:shape>
            </v:group>
            <v:group style="position:absolute;left:5634;top:3449;width:10;height:20" coordorigin="5634,3449" coordsize="10,20">
              <v:shape style="position:absolute;left:5634;top:3449;width:10;height:20" coordorigin="5634,3449" coordsize="10,20" path="m5634,3468l5643,3468,5643,3449,5634,3449,5634,3468xe" filled="true" fillcolor="#000000" stroked="false">
                <v:path arrowok="t"/>
                <v:fill type="solid"/>
              </v:shape>
            </v:group>
            <v:group style="position:absolute;left:5634;top:3468;width:10;height:20" coordorigin="5634,3468" coordsize="10,20">
              <v:shape style="position:absolute;left:5634;top:3468;width:10;height:20" coordorigin="5634,3468" coordsize="10,20" path="m5634,3487l5643,3487,5643,3468,5634,3468,5634,3487xe" filled="true" fillcolor="#000000" stroked="false">
                <v:path arrowok="t"/>
                <v:fill type="solid"/>
              </v:shape>
            </v:group>
            <v:group style="position:absolute;left:5634;top:3487;width:10;height:20" coordorigin="5634,3487" coordsize="10,20">
              <v:shape style="position:absolute;left:5634;top:3487;width:10;height:20" coordorigin="5634,3487" coordsize="10,20" path="m5634,3506l5643,3506,5643,3487,5634,3487,5634,3506xe" filled="true" fillcolor="#000000" stroked="false">
                <v:path arrowok="t"/>
                <v:fill type="solid"/>
              </v:shape>
            </v:group>
            <v:group style="position:absolute;left:5634;top:3506;width:10;height:20" coordorigin="5634,3506" coordsize="10,20">
              <v:shape style="position:absolute;left:5634;top:3506;width:10;height:20" coordorigin="5634,3506" coordsize="10,20" path="m5634,3525l5643,3525,5643,3506,5634,3506,5634,3525xe" filled="true" fillcolor="#000000" stroked="false">
                <v:path arrowok="t"/>
                <v:fill type="solid"/>
              </v:shape>
            </v:group>
            <v:group style="position:absolute;left:5634;top:3525;width:10;height:20" coordorigin="5634,3525" coordsize="10,20">
              <v:shape style="position:absolute;left:5634;top:3525;width:10;height:20" coordorigin="5634,3525" coordsize="10,20" path="m5634,3545l5643,3545,5643,3525,5634,3525,5634,3545xe" filled="true" fillcolor="#000000" stroked="false">
                <v:path arrowok="t"/>
                <v:fill type="solid"/>
              </v:shape>
            </v:group>
            <v:group style="position:absolute;left:5634;top:3545;width:10;height:20" coordorigin="5634,3545" coordsize="10,20">
              <v:shape style="position:absolute;left:5634;top:3545;width:10;height:20" coordorigin="5634,3545" coordsize="10,20" path="m5634,3564l5643,3564,5643,3545,5634,3545,5634,3564xe" filled="true" fillcolor="#000000" stroked="false">
                <v:path arrowok="t"/>
                <v:fill type="solid"/>
              </v:shape>
            </v:group>
            <v:group style="position:absolute;left:5634;top:3564;width:10;height:20" coordorigin="5634,3564" coordsize="10,20">
              <v:shape style="position:absolute;left:5634;top:3564;width:10;height:20" coordorigin="5634,3564" coordsize="10,20" path="m5634,3583l5643,3583,5643,3564,5634,3564,5634,3583xe" filled="true" fillcolor="#000000" stroked="false">
                <v:path arrowok="t"/>
                <v:fill type="solid"/>
              </v:shape>
            </v:group>
            <v:group style="position:absolute;left:5634;top:3583;width:10;height:20" coordorigin="5634,3583" coordsize="10,20">
              <v:shape style="position:absolute;left:5634;top:3583;width:10;height:20" coordorigin="5634,3583" coordsize="10,20" path="m5634,3602l5643,3602,5643,3583,5634,3583,5634,3602xe" filled="true" fillcolor="#000000" stroked="false">
                <v:path arrowok="t"/>
                <v:fill type="solid"/>
              </v:shape>
            </v:group>
            <v:group style="position:absolute;left:5634;top:3602;width:10;height:20" coordorigin="5634,3602" coordsize="10,20">
              <v:shape style="position:absolute;left:5634;top:3602;width:10;height:20" coordorigin="5634,3602" coordsize="10,20" path="m5634,3621l5643,3621,5643,3602,5634,3602,5634,3621xe" filled="true" fillcolor="#000000" stroked="false">
                <v:path arrowok="t"/>
                <v:fill type="solid"/>
              </v:shape>
            </v:group>
            <v:group style="position:absolute;left:5634;top:3621;width:10;height:20" coordorigin="5634,3621" coordsize="10,20">
              <v:shape style="position:absolute;left:5634;top:3621;width:10;height:20" coordorigin="5634,3621" coordsize="10,20" path="m5634,3641l5643,3641,5643,3621,5634,3621,5634,3641xe" filled="true" fillcolor="#000000" stroked="false">
                <v:path arrowok="t"/>
                <v:fill type="solid"/>
              </v:shape>
            </v:group>
            <v:group style="position:absolute;left:5634;top:3641;width:10;height:20" coordorigin="5634,3641" coordsize="10,20">
              <v:shape style="position:absolute;left:5634;top:3641;width:10;height:20" coordorigin="5634,3641" coordsize="10,20" path="m5634,3660l5643,3660,5643,3641,5634,3641,5634,3660xe" filled="true" fillcolor="#000000" stroked="false">
                <v:path arrowok="t"/>
                <v:fill type="solid"/>
              </v:shape>
            </v:group>
            <v:group style="position:absolute;left:5634;top:3660;width:10;height:20" coordorigin="5634,3660" coordsize="10,20">
              <v:shape style="position:absolute;left:5634;top:3660;width:10;height:20" coordorigin="5634,3660" coordsize="10,20" path="m5634,3679l5643,3679,5643,3660,5634,3660,5634,3679xe" filled="true" fillcolor="#000000" stroked="false">
                <v:path arrowok="t"/>
                <v:fill type="solid"/>
              </v:shape>
            </v:group>
            <v:group style="position:absolute;left:5634;top:3679;width:10;height:20" coordorigin="5634,3679" coordsize="10,20">
              <v:shape style="position:absolute;left:5634;top:3679;width:10;height:20" coordorigin="5634,3679" coordsize="10,20" path="m5634,3698l5643,3698,5643,3679,5634,3679,5634,3698xe" filled="true" fillcolor="#000000" stroked="false">
                <v:path arrowok="t"/>
                <v:fill type="solid"/>
              </v:shape>
            </v:group>
            <v:group style="position:absolute;left:5634;top:3698;width:10;height:20" coordorigin="5634,3698" coordsize="10,20">
              <v:shape style="position:absolute;left:5634;top:3698;width:10;height:20" coordorigin="5634,3698" coordsize="10,20" path="m5634,3717l5643,3717,5643,3698,5634,3698,5634,3717xe" filled="true" fillcolor="#000000" stroked="false">
                <v:path arrowok="t"/>
                <v:fill type="solid"/>
              </v:shape>
            </v:group>
            <v:group style="position:absolute;left:5634;top:3717;width:10;height:20" coordorigin="5634,3717" coordsize="10,20">
              <v:shape style="position:absolute;left:5634;top:3717;width:10;height:20" coordorigin="5634,3717" coordsize="10,20" path="m5634,3737l5643,3737,5643,3717,5634,3717,5634,3737xe" filled="true" fillcolor="#000000" stroked="false">
                <v:path arrowok="t"/>
                <v:fill type="solid"/>
              </v:shape>
            </v:group>
            <v:group style="position:absolute;left:5634;top:3737;width:10;height:20" coordorigin="5634,3737" coordsize="10,20">
              <v:shape style="position:absolute;left:5634;top:3737;width:10;height:20" coordorigin="5634,3737" coordsize="10,20" path="m5634,3756l5643,3756,5643,3737,5634,3737,5634,3756xe" filled="true" fillcolor="#000000" stroked="false">
                <v:path arrowok="t"/>
                <v:fill type="solid"/>
              </v:shape>
            </v:group>
            <v:group style="position:absolute;left:5634;top:3756;width:10;height:20" coordorigin="5634,3756" coordsize="10,20">
              <v:shape style="position:absolute;left:5634;top:3756;width:10;height:20" coordorigin="5634,3756" coordsize="10,20" path="m5634,3775l5643,3775,5643,3756,5634,3756,5634,3775xe" filled="true" fillcolor="#000000" stroked="false">
                <v:path arrowok="t"/>
                <v:fill type="solid"/>
              </v:shape>
            </v:group>
            <v:group style="position:absolute;left:5634;top:3775;width:10;height:20" coordorigin="5634,3775" coordsize="10,20">
              <v:shape style="position:absolute;left:5634;top:3775;width:10;height:20" coordorigin="5634,3775" coordsize="10,20" path="m5634,3794l5643,3794,5643,3775,5634,3775,5634,3794xe" filled="true" fillcolor="#000000" stroked="false">
                <v:path arrowok="t"/>
                <v:fill type="solid"/>
              </v:shape>
            </v:group>
            <v:group style="position:absolute;left:5634;top:3794;width:10;height:20" coordorigin="5634,3794" coordsize="10,20">
              <v:shape style="position:absolute;left:5634;top:3794;width:10;height:20" coordorigin="5634,3794" coordsize="10,20" path="m5634,3813l5643,3813,5643,3794,5634,3794,5634,3813xe" filled="true" fillcolor="#000000" stroked="false">
                <v:path arrowok="t"/>
                <v:fill type="solid"/>
              </v:shape>
            </v:group>
            <v:group style="position:absolute;left:5634;top:3813;width:10;height:20" coordorigin="5634,3813" coordsize="10,20">
              <v:shape style="position:absolute;left:5634;top:3813;width:10;height:20" coordorigin="5634,3813" coordsize="10,20" path="m5634,3833l5643,3833,5643,3813,5634,3813,5634,3833xe" filled="true" fillcolor="#000000" stroked="false">
                <v:path arrowok="t"/>
                <v:fill type="solid"/>
              </v:shape>
            </v:group>
            <v:group style="position:absolute;left:5634;top:3833;width:10;height:20" coordorigin="5634,3833" coordsize="10,20">
              <v:shape style="position:absolute;left:5634;top:3833;width:10;height:20" coordorigin="5634,3833" coordsize="10,20" path="m5634,3852l5643,3852,5643,3833,5634,3833,5634,3852xe" filled="true" fillcolor="#000000" stroked="false">
                <v:path arrowok="t"/>
                <v:fill type="solid"/>
              </v:shape>
            </v:group>
            <v:group style="position:absolute;left:5634;top:3852;width:10;height:20" coordorigin="5634,3852" coordsize="10,20">
              <v:shape style="position:absolute;left:5634;top:3852;width:10;height:20" coordorigin="5634,3852" coordsize="10,20" path="m5634,3871l5643,3871,5643,3852,5634,3852,5634,3871xe" filled="true" fillcolor="#000000" stroked="false">
                <v:path arrowok="t"/>
                <v:fill type="solid"/>
              </v:shape>
            </v:group>
            <v:group style="position:absolute;left:5634;top:3871;width:10;height:20" coordorigin="5634,3871" coordsize="10,20">
              <v:shape style="position:absolute;left:5634;top:3871;width:10;height:20" coordorigin="5634,3871" coordsize="10,20" path="m5634,3890l5643,3890,5643,3871,5634,3871,5634,3890xe" filled="true" fillcolor="#000000" stroked="false">
                <v:path arrowok="t"/>
                <v:fill type="solid"/>
              </v:shape>
            </v:group>
            <v:group style="position:absolute;left:5634;top:3890;width:10;height:20" coordorigin="5634,3890" coordsize="10,20">
              <v:shape style="position:absolute;left:5634;top:3890;width:10;height:20" coordorigin="5634,3890" coordsize="10,20" path="m5634,3909l5643,3909,5643,3890,5634,3890,5634,3909xe" filled="true" fillcolor="#000000" stroked="false">
                <v:path arrowok="t"/>
                <v:fill type="solid"/>
              </v:shape>
            </v:group>
            <v:group style="position:absolute;left:5634;top:3909;width:10;height:20" coordorigin="5634,3909" coordsize="10,20">
              <v:shape style="position:absolute;left:5634;top:3909;width:10;height:20" coordorigin="5634,3909" coordsize="10,20" path="m5634,3929l5643,3929,5643,3909,5634,3909,5634,3929xe" filled="true" fillcolor="#000000" stroked="false">
                <v:path arrowok="t"/>
                <v:fill type="solid"/>
              </v:shape>
            </v:group>
            <v:group style="position:absolute;left:5634;top:3935;width:10;height:2" coordorigin="5634,3935" coordsize="10,2">
              <v:shape style="position:absolute;left:5634;top:3935;width:10;height:2" coordorigin="5634,3935" coordsize="10,0" path="m5634,3935l5643,3935e" filled="false" stroked="true" strokeweight=".599980pt" strokecolor="#000000">
                <v:path arrowok="t"/>
              </v:shape>
            </v:group>
            <v:group style="position:absolute;left:6719;top:3237;width:10;height:20" coordorigin="6719,3237" coordsize="10,20">
              <v:shape style="position:absolute;left:6719;top:3237;width:10;height:20" coordorigin="6719,3237" coordsize="10,20" path="m6719,3257l6729,3257,6729,3237,6719,3237,6719,3257xe" filled="true" fillcolor="#000000" stroked="false">
                <v:path arrowok="t"/>
                <v:fill type="solid"/>
              </v:shape>
            </v:group>
            <v:group style="position:absolute;left:6719;top:3257;width:10;height:20" coordorigin="6719,3257" coordsize="10,20">
              <v:shape style="position:absolute;left:6719;top:3257;width:10;height:20" coordorigin="6719,3257" coordsize="10,20" path="m6719,3276l6729,3276,6729,3257,6719,3257,6719,3276xe" filled="true" fillcolor="#000000" stroked="false">
                <v:path arrowok="t"/>
                <v:fill type="solid"/>
              </v:shape>
            </v:group>
            <v:group style="position:absolute;left:6719;top:3276;width:10;height:20" coordorigin="6719,3276" coordsize="10,20">
              <v:shape style="position:absolute;left:6719;top:3276;width:10;height:20" coordorigin="6719,3276" coordsize="10,20" path="m6719,3295l6729,3295,6729,3276,6719,3276,6719,3295xe" filled="true" fillcolor="#000000" stroked="false">
                <v:path arrowok="t"/>
                <v:fill type="solid"/>
              </v:shape>
            </v:group>
            <v:group style="position:absolute;left:6719;top:3295;width:10;height:20" coordorigin="6719,3295" coordsize="10,20">
              <v:shape style="position:absolute;left:6719;top:3295;width:10;height:20" coordorigin="6719,3295" coordsize="10,20" path="m6719,3314l6729,3314,6729,3295,6719,3295,6719,3314xe" filled="true" fillcolor="#000000" stroked="false">
                <v:path arrowok="t"/>
                <v:fill type="solid"/>
              </v:shape>
            </v:group>
            <v:group style="position:absolute;left:6719;top:3314;width:10;height:20" coordorigin="6719,3314" coordsize="10,20">
              <v:shape style="position:absolute;left:6719;top:3314;width:10;height:20" coordorigin="6719,3314" coordsize="10,20" path="m6719,3333l6729,3333,6729,3314,6719,3314,6719,3333xe" filled="true" fillcolor="#000000" stroked="false">
                <v:path arrowok="t"/>
                <v:fill type="solid"/>
              </v:shape>
            </v:group>
            <v:group style="position:absolute;left:6719;top:3333;width:10;height:20" coordorigin="6719,3333" coordsize="10,20">
              <v:shape style="position:absolute;left:6719;top:3333;width:10;height:20" coordorigin="6719,3333" coordsize="10,20" path="m6719,3353l6729,3353,6729,3333,6719,3333,6719,3353xe" filled="true" fillcolor="#000000" stroked="false">
                <v:path arrowok="t"/>
                <v:fill type="solid"/>
              </v:shape>
            </v:group>
            <v:group style="position:absolute;left:6719;top:3353;width:10;height:20" coordorigin="6719,3353" coordsize="10,20">
              <v:shape style="position:absolute;left:6719;top:3353;width:10;height:20" coordorigin="6719,3353" coordsize="10,20" path="m6719,3372l6729,3372,6729,3353,6719,3353,6719,3372xe" filled="true" fillcolor="#000000" stroked="false">
                <v:path arrowok="t"/>
                <v:fill type="solid"/>
              </v:shape>
            </v:group>
            <v:group style="position:absolute;left:6719;top:3372;width:10;height:20" coordorigin="6719,3372" coordsize="10,20">
              <v:shape style="position:absolute;left:6719;top:3372;width:10;height:20" coordorigin="6719,3372" coordsize="10,20" path="m6719,3391l6729,3391,6729,3372,6719,3372,6719,3391xe" filled="true" fillcolor="#000000" stroked="false">
                <v:path arrowok="t"/>
                <v:fill type="solid"/>
              </v:shape>
            </v:group>
            <v:group style="position:absolute;left:6719;top:3391;width:10;height:20" coordorigin="6719,3391" coordsize="10,20">
              <v:shape style="position:absolute;left:6719;top:3391;width:10;height:20" coordorigin="6719,3391" coordsize="10,20" path="m6719,3410l6729,3410,6729,3391,6719,3391,6719,3410xe" filled="true" fillcolor="#000000" stroked="false">
                <v:path arrowok="t"/>
                <v:fill type="solid"/>
              </v:shape>
            </v:group>
            <v:group style="position:absolute;left:6719;top:3410;width:10;height:20" coordorigin="6719,3410" coordsize="10,20">
              <v:shape style="position:absolute;left:6719;top:3410;width:10;height:20" coordorigin="6719,3410" coordsize="10,20" path="m6719,3429l6729,3429,6729,3410,6719,3410,6719,3429xe" filled="true" fillcolor="#000000" stroked="false">
                <v:path arrowok="t"/>
                <v:fill type="solid"/>
              </v:shape>
            </v:group>
            <v:group style="position:absolute;left:6719;top:3429;width:10;height:20" coordorigin="6719,3429" coordsize="10,20">
              <v:shape style="position:absolute;left:6719;top:3429;width:10;height:20" coordorigin="6719,3429" coordsize="10,20" path="m6719,3449l6729,3449,6729,3429,6719,3429,6719,3449xe" filled="true" fillcolor="#000000" stroked="false">
                <v:path arrowok="t"/>
                <v:fill type="solid"/>
              </v:shape>
            </v:group>
            <v:group style="position:absolute;left:6719;top:3449;width:10;height:20" coordorigin="6719,3449" coordsize="10,20">
              <v:shape style="position:absolute;left:6719;top:3449;width:10;height:20" coordorigin="6719,3449" coordsize="10,20" path="m6719,3468l6729,3468,6729,3449,6719,3449,6719,3468xe" filled="true" fillcolor="#000000" stroked="false">
                <v:path arrowok="t"/>
                <v:fill type="solid"/>
              </v:shape>
            </v:group>
            <v:group style="position:absolute;left:6719;top:3468;width:10;height:20" coordorigin="6719,3468" coordsize="10,20">
              <v:shape style="position:absolute;left:6719;top:3468;width:10;height:20" coordorigin="6719,3468" coordsize="10,20" path="m6719,3487l6729,3487,6729,3468,6719,3468,6719,3487xe" filled="true" fillcolor="#000000" stroked="false">
                <v:path arrowok="t"/>
                <v:fill type="solid"/>
              </v:shape>
            </v:group>
            <v:group style="position:absolute;left:6719;top:3487;width:10;height:20" coordorigin="6719,3487" coordsize="10,20">
              <v:shape style="position:absolute;left:6719;top:3487;width:10;height:20" coordorigin="6719,3487" coordsize="10,20" path="m6719,3506l6729,3506,6729,3487,6719,3487,6719,3506xe" filled="true" fillcolor="#000000" stroked="false">
                <v:path arrowok="t"/>
                <v:fill type="solid"/>
              </v:shape>
            </v:group>
            <v:group style="position:absolute;left:6719;top:3506;width:10;height:20" coordorigin="6719,3506" coordsize="10,20">
              <v:shape style="position:absolute;left:6719;top:3506;width:10;height:20" coordorigin="6719,3506" coordsize="10,20" path="m6719,3525l6729,3525,6729,3506,6719,3506,6719,3525xe" filled="true" fillcolor="#000000" stroked="false">
                <v:path arrowok="t"/>
                <v:fill type="solid"/>
              </v:shape>
            </v:group>
            <v:group style="position:absolute;left:6719;top:3525;width:10;height:20" coordorigin="6719,3525" coordsize="10,20">
              <v:shape style="position:absolute;left:6719;top:3525;width:10;height:20" coordorigin="6719,3525" coordsize="10,20" path="m6719,3545l6729,3545,6729,3525,6719,3525,6719,3545xe" filled="true" fillcolor="#000000" stroked="false">
                <v:path arrowok="t"/>
                <v:fill type="solid"/>
              </v:shape>
            </v:group>
            <v:group style="position:absolute;left:6719;top:3545;width:10;height:20" coordorigin="6719,3545" coordsize="10,20">
              <v:shape style="position:absolute;left:6719;top:3545;width:10;height:20" coordorigin="6719,3545" coordsize="10,20" path="m6719,3564l6729,3564,6729,3545,6719,3545,6719,3564xe" filled="true" fillcolor="#000000" stroked="false">
                <v:path arrowok="t"/>
                <v:fill type="solid"/>
              </v:shape>
            </v:group>
            <v:group style="position:absolute;left:6719;top:3564;width:10;height:20" coordorigin="6719,3564" coordsize="10,20">
              <v:shape style="position:absolute;left:6719;top:3564;width:10;height:20" coordorigin="6719,3564" coordsize="10,20" path="m6719,3583l6729,3583,6729,3564,6719,3564,6719,3583xe" filled="true" fillcolor="#000000" stroked="false">
                <v:path arrowok="t"/>
                <v:fill type="solid"/>
              </v:shape>
            </v:group>
            <v:group style="position:absolute;left:6719;top:3583;width:10;height:20" coordorigin="6719,3583" coordsize="10,20">
              <v:shape style="position:absolute;left:6719;top:3583;width:10;height:20" coordorigin="6719,3583" coordsize="10,20" path="m6719,3602l6729,3602,6729,3583,6719,3583,6719,3602xe" filled="true" fillcolor="#000000" stroked="false">
                <v:path arrowok="t"/>
                <v:fill type="solid"/>
              </v:shape>
            </v:group>
            <v:group style="position:absolute;left:6719;top:3602;width:10;height:20" coordorigin="6719,3602" coordsize="10,20">
              <v:shape style="position:absolute;left:6719;top:3602;width:10;height:20" coordorigin="6719,3602" coordsize="10,20" path="m6719,3621l6729,3621,6729,3602,6719,3602,6719,3621xe" filled="true" fillcolor="#000000" stroked="false">
                <v:path arrowok="t"/>
                <v:fill type="solid"/>
              </v:shape>
            </v:group>
            <v:group style="position:absolute;left:6719;top:3621;width:10;height:20" coordorigin="6719,3621" coordsize="10,20">
              <v:shape style="position:absolute;left:6719;top:3621;width:10;height:20" coordorigin="6719,3621" coordsize="10,20" path="m6719,3641l6729,3641,6729,3621,6719,3621,6719,3641xe" filled="true" fillcolor="#000000" stroked="false">
                <v:path arrowok="t"/>
                <v:fill type="solid"/>
              </v:shape>
            </v:group>
            <v:group style="position:absolute;left:6719;top:3641;width:10;height:20" coordorigin="6719,3641" coordsize="10,20">
              <v:shape style="position:absolute;left:6719;top:3641;width:10;height:20" coordorigin="6719,3641" coordsize="10,20" path="m6719,3660l6729,3660,6729,3641,6719,3641,6719,3660xe" filled="true" fillcolor="#000000" stroked="false">
                <v:path arrowok="t"/>
                <v:fill type="solid"/>
              </v:shape>
            </v:group>
            <v:group style="position:absolute;left:6719;top:3660;width:10;height:20" coordorigin="6719,3660" coordsize="10,20">
              <v:shape style="position:absolute;left:6719;top:3660;width:10;height:20" coordorigin="6719,3660" coordsize="10,20" path="m6719,3679l6729,3679,6729,3660,6719,3660,6719,3679xe" filled="true" fillcolor="#000000" stroked="false">
                <v:path arrowok="t"/>
                <v:fill type="solid"/>
              </v:shape>
            </v:group>
            <v:group style="position:absolute;left:6719;top:3679;width:10;height:20" coordorigin="6719,3679" coordsize="10,20">
              <v:shape style="position:absolute;left:6719;top:3679;width:10;height:20" coordorigin="6719,3679" coordsize="10,20" path="m6719,3698l6729,3698,6729,3679,6719,3679,6719,3698xe" filled="true" fillcolor="#000000" stroked="false">
                <v:path arrowok="t"/>
                <v:fill type="solid"/>
              </v:shape>
            </v:group>
            <v:group style="position:absolute;left:6719;top:3698;width:10;height:20" coordorigin="6719,3698" coordsize="10,20">
              <v:shape style="position:absolute;left:6719;top:3698;width:10;height:20" coordorigin="6719,3698" coordsize="10,20" path="m6719,3717l6729,3717,6729,3698,6719,3698,6719,3717xe" filled="true" fillcolor="#000000" stroked="false">
                <v:path arrowok="t"/>
                <v:fill type="solid"/>
              </v:shape>
            </v:group>
            <v:group style="position:absolute;left:6719;top:3717;width:10;height:20" coordorigin="6719,3717" coordsize="10,20">
              <v:shape style="position:absolute;left:6719;top:3717;width:10;height:20" coordorigin="6719,3717" coordsize="10,20" path="m6719,3737l6729,3737,6729,3717,6719,3717,6719,3737xe" filled="true" fillcolor="#000000" stroked="false">
                <v:path arrowok="t"/>
                <v:fill type="solid"/>
              </v:shape>
            </v:group>
            <v:group style="position:absolute;left:6719;top:3737;width:10;height:20" coordorigin="6719,3737" coordsize="10,20">
              <v:shape style="position:absolute;left:6719;top:3737;width:10;height:20" coordorigin="6719,3737" coordsize="10,20" path="m6719,3756l6729,3756,6729,3737,6719,3737,6719,3756xe" filled="true" fillcolor="#000000" stroked="false">
                <v:path arrowok="t"/>
                <v:fill type="solid"/>
              </v:shape>
            </v:group>
            <v:group style="position:absolute;left:6719;top:3756;width:10;height:20" coordorigin="6719,3756" coordsize="10,20">
              <v:shape style="position:absolute;left:6719;top:3756;width:10;height:20" coordorigin="6719,3756" coordsize="10,20" path="m6719,3775l6729,3775,6729,3756,6719,3756,6719,3775xe" filled="true" fillcolor="#000000" stroked="false">
                <v:path arrowok="t"/>
                <v:fill type="solid"/>
              </v:shape>
            </v:group>
            <v:group style="position:absolute;left:6719;top:3775;width:10;height:20" coordorigin="6719,3775" coordsize="10,20">
              <v:shape style="position:absolute;left:6719;top:3775;width:10;height:20" coordorigin="6719,3775" coordsize="10,20" path="m6719,3794l6729,3794,6729,3775,6719,3775,6719,3794xe" filled="true" fillcolor="#000000" stroked="false">
                <v:path arrowok="t"/>
                <v:fill type="solid"/>
              </v:shape>
            </v:group>
            <v:group style="position:absolute;left:6719;top:3794;width:10;height:20" coordorigin="6719,3794" coordsize="10,20">
              <v:shape style="position:absolute;left:6719;top:3794;width:10;height:20" coordorigin="6719,3794" coordsize="10,20" path="m6719,3813l6729,3813,6729,3794,6719,3794,6719,3813xe" filled="true" fillcolor="#000000" stroked="false">
                <v:path arrowok="t"/>
                <v:fill type="solid"/>
              </v:shape>
            </v:group>
            <v:group style="position:absolute;left:6719;top:3813;width:10;height:20" coordorigin="6719,3813" coordsize="10,20">
              <v:shape style="position:absolute;left:6719;top:3813;width:10;height:20" coordorigin="6719,3813" coordsize="10,20" path="m6719,3833l6729,3833,6729,3813,6719,3813,6719,3833xe" filled="true" fillcolor="#000000" stroked="false">
                <v:path arrowok="t"/>
                <v:fill type="solid"/>
              </v:shape>
            </v:group>
            <v:group style="position:absolute;left:6719;top:3833;width:10;height:20" coordorigin="6719,3833" coordsize="10,20">
              <v:shape style="position:absolute;left:6719;top:3833;width:10;height:20" coordorigin="6719,3833" coordsize="10,20" path="m6719,3852l6729,3852,6729,3833,6719,3833,6719,3852xe" filled="true" fillcolor="#000000" stroked="false">
                <v:path arrowok="t"/>
                <v:fill type="solid"/>
              </v:shape>
            </v:group>
            <v:group style="position:absolute;left:6719;top:3852;width:10;height:20" coordorigin="6719,3852" coordsize="10,20">
              <v:shape style="position:absolute;left:6719;top:3852;width:10;height:20" coordorigin="6719,3852" coordsize="10,20" path="m6719,3871l6729,3871,6729,3852,6719,3852,6719,3871xe" filled="true" fillcolor="#000000" stroked="false">
                <v:path arrowok="t"/>
                <v:fill type="solid"/>
              </v:shape>
            </v:group>
            <v:group style="position:absolute;left:6719;top:3871;width:10;height:20" coordorigin="6719,3871" coordsize="10,20">
              <v:shape style="position:absolute;left:6719;top:3871;width:10;height:20" coordorigin="6719,3871" coordsize="10,20" path="m6719,3890l6729,3890,6729,3871,6719,3871,6719,3890xe" filled="true" fillcolor="#000000" stroked="false">
                <v:path arrowok="t"/>
                <v:fill type="solid"/>
              </v:shape>
            </v:group>
            <v:group style="position:absolute;left:6719;top:3890;width:10;height:20" coordorigin="6719,3890" coordsize="10,20">
              <v:shape style="position:absolute;left:6719;top:3890;width:10;height:20" coordorigin="6719,3890" coordsize="10,20" path="m6719,3909l6729,3909,6729,3890,6719,3890,6719,3909xe" filled="true" fillcolor="#000000" stroked="false">
                <v:path arrowok="t"/>
                <v:fill type="solid"/>
              </v:shape>
            </v:group>
            <v:group style="position:absolute;left:6719;top:3909;width:10;height:20" coordorigin="6719,3909" coordsize="10,20">
              <v:shape style="position:absolute;left:6719;top:3909;width:10;height:20" coordorigin="6719,3909" coordsize="10,20" path="m6719,3929l6729,3929,6729,3909,6719,3909,6719,3929xe" filled="true" fillcolor="#000000" stroked="false">
                <v:path arrowok="t"/>
                <v:fill type="solid"/>
              </v:shape>
            </v:group>
            <v:group style="position:absolute;left:6719;top:3935;width:10;height:2" coordorigin="6719,3935" coordsize="10,2">
              <v:shape style="position:absolute;left:6719;top:3935;width:10;height:2" coordorigin="6719,3935" coordsize="10,0" path="m6719,3935l6729,3935e" filled="false" stroked="true" strokeweight=".599980pt" strokecolor="#000000">
                <v:path arrowok="t"/>
              </v:shape>
            </v:group>
            <v:group style="position:absolute;left:7852;top:3237;width:10;height:20" coordorigin="7852,3237" coordsize="10,20">
              <v:shape style="position:absolute;left:7852;top:3237;width:10;height:20" coordorigin="7852,3237" coordsize="10,20" path="m7852,3257l7861,3257,7861,3237,7852,3237,7852,3257xe" filled="true" fillcolor="#000000" stroked="false">
                <v:path arrowok="t"/>
                <v:fill type="solid"/>
              </v:shape>
            </v:group>
            <v:group style="position:absolute;left:7852;top:3257;width:10;height:20" coordorigin="7852,3257" coordsize="10,20">
              <v:shape style="position:absolute;left:7852;top:3257;width:10;height:20" coordorigin="7852,3257" coordsize="10,20" path="m7852,3276l7861,3276,7861,3257,7852,3257,7852,3276xe" filled="true" fillcolor="#000000" stroked="false">
                <v:path arrowok="t"/>
                <v:fill type="solid"/>
              </v:shape>
            </v:group>
            <v:group style="position:absolute;left:7852;top:3276;width:10;height:20" coordorigin="7852,3276" coordsize="10,20">
              <v:shape style="position:absolute;left:7852;top:3276;width:10;height:20" coordorigin="7852,3276" coordsize="10,20" path="m7852,3295l7861,3295,7861,3276,7852,3276,7852,3295xe" filled="true" fillcolor="#000000" stroked="false">
                <v:path arrowok="t"/>
                <v:fill type="solid"/>
              </v:shape>
            </v:group>
            <v:group style="position:absolute;left:7852;top:3295;width:10;height:20" coordorigin="7852,3295" coordsize="10,20">
              <v:shape style="position:absolute;left:7852;top:3295;width:10;height:20" coordorigin="7852,3295" coordsize="10,20" path="m7852,3314l7861,3314,7861,3295,7852,3295,7852,3314xe" filled="true" fillcolor="#000000" stroked="false">
                <v:path arrowok="t"/>
                <v:fill type="solid"/>
              </v:shape>
            </v:group>
            <v:group style="position:absolute;left:7852;top:3314;width:10;height:20" coordorigin="7852,3314" coordsize="10,20">
              <v:shape style="position:absolute;left:7852;top:3314;width:10;height:20" coordorigin="7852,3314" coordsize="10,20" path="m7852,3333l7861,3333,7861,3314,7852,3314,7852,3333xe" filled="true" fillcolor="#000000" stroked="false">
                <v:path arrowok="t"/>
                <v:fill type="solid"/>
              </v:shape>
            </v:group>
            <v:group style="position:absolute;left:7852;top:3333;width:10;height:20" coordorigin="7852,3333" coordsize="10,20">
              <v:shape style="position:absolute;left:7852;top:3333;width:10;height:20" coordorigin="7852,3333" coordsize="10,20" path="m7852,3353l7861,3353,7861,3333,7852,3333,7852,3353xe" filled="true" fillcolor="#000000" stroked="false">
                <v:path arrowok="t"/>
                <v:fill type="solid"/>
              </v:shape>
            </v:group>
            <v:group style="position:absolute;left:7852;top:3353;width:10;height:20" coordorigin="7852,3353" coordsize="10,20">
              <v:shape style="position:absolute;left:7852;top:3353;width:10;height:20" coordorigin="7852,3353" coordsize="10,20" path="m7852,3372l7861,3372,7861,3353,7852,3353,7852,3372xe" filled="true" fillcolor="#000000" stroked="false">
                <v:path arrowok="t"/>
                <v:fill type="solid"/>
              </v:shape>
            </v:group>
            <v:group style="position:absolute;left:7852;top:3372;width:10;height:20" coordorigin="7852,3372" coordsize="10,20">
              <v:shape style="position:absolute;left:7852;top:3372;width:10;height:20" coordorigin="7852,3372" coordsize="10,20" path="m7852,3391l7861,3391,7861,3372,7852,3372,7852,3391xe" filled="true" fillcolor="#000000" stroked="false">
                <v:path arrowok="t"/>
                <v:fill type="solid"/>
              </v:shape>
            </v:group>
            <v:group style="position:absolute;left:7852;top:3391;width:10;height:20" coordorigin="7852,3391" coordsize="10,20">
              <v:shape style="position:absolute;left:7852;top:3391;width:10;height:20" coordorigin="7852,3391" coordsize="10,20" path="m7852,3410l7861,3410,7861,3391,7852,3391,7852,3410xe" filled="true" fillcolor="#000000" stroked="false">
                <v:path arrowok="t"/>
                <v:fill type="solid"/>
              </v:shape>
            </v:group>
            <v:group style="position:absolute;left:7852;top:3410;width:10;height:20" coordorigin="7852,3410" coordsize="10,20">
              <v:shape style="position:absolute;left:7852;top:3410;width:10;height:20" coordorigin="7852,3410" coordsize="10,20" path="m7852,3429l7861,3429,7861,3410,7852,3410,7852,3429xe" filled="true" fillcolor="#000000" stroked="false">
                <v:path arrowok="t"/>
                <v:fill type="solid"/>
              </v:shape>
            </v:group>
            <v:group style="position:absolute;left:7852;top:3429;width:10;height:20" coordorigin="7852,3429" coordsize="10,20">
              <v:shape style="position:absolute;left:7852;top:3429;width:10;height:20" coordorigin="7852,3429" coordsize="10,20" path="m7852,3449l7861,3449,7861,3429,7852,3429,7852,3449xe" filled="true" fillcolor="#000000" stroked="false">
                <v:path arrowok="t"/>
                <v:fill type="solid"/>
              </v:shape>
            </v:group>
            <v:group style="position:absolute;left:7852;top:3449;width:10;height:20" coordorigin="7852,3449" coordsize="10,20">
              <v:shape style="position:absolute;left:7852;top:3449;width:10;height:20" coordorigin="7852,3449" coordsize="10,20" path="m7852,3468l7861,3468,7861,3449,7852,3449,7852,3468xe" filled="true" fillcolor="#000000" stroked="false">
                <v:path arrowok="t"/>
                <v:fill type="solid"/>
              </v:shape>
            </v:group>
            <v:group style="position:absolute;left:7852;top:3468;width:10;height:20" coordorigin="7852,3468" coordsize="10,20">
              <v:shape style="position:absolute;left:7852;top:3468;width:10;height:20" coordorigin="7852,3468" coordsize="10,20" path="m7852,3487l7861,3487,7861,3468,7852,3468,7852,3487xe" filled="true" fillcolor="#000000" stroked="false">
                <v:path arrowok="t"/>
                <v:fill type="solid"/>
              </v:shape>
            </v:group>
            <v:group style="position:absolute;left:7852;top:3487;width:10;height:20" coordorigin="7852,3487" coordsize="10,20">
              <v:shape style="position:absolute;left:7852;top:3487;width:10;height:20" coordorigin="7852,3487" coordsize="10,20" path="m7852,3506l7861,3506,7861,3487,7852,3487,7852,3506xe" filled="true" fillcolor="#000000" stroked="false">
                <v:path arrowok="t"/>
                <v:fill type="solid"/>
              </v:shape>
            </v:group>
            <v:group style="position:absolute;left:7852;top:3506;width:10;height:20" coordorigin="7852,3506" coordsize="10,20">
              <v:shape style="position:absolute;left:7852;top:3506;width:10;height:20" coordorigin="7852,3506" coordsize="10,20" path="m7852,3525l7861,3525,7861,3506,7852,3506,7852,3525xe" filled="true" fillcolor="#000000" stroked="false">
                <v:path arrowok="t"/>
                <v:fill type="solid"/>
              </v:shape>
            </v:group>
            <v:group style="position:absolute;left:7852;top:3525;width:10;height:20" coordorigin="7852,3525" coordsize="10,20">
              <v:shape style="position:absolute;left:7852;top:3525;width:10;height:20" coordorigin="7852,3525" coordsize="10,20" path="m7852,3545l7861,3545,7861,3525,7852,3525,7852,3545xe" filled="true" fillcolor="#000000" stroked="false">
                <v:path arrowok="t"/>
                <v:fill type="solid"/>
              </v:shape>
            </v:group>
            <v:group style="position:absolute;left:7852;top:3545;width:10;height:20" coordorigin="7852,3545" coordsize="10,20">
              <v:shape style="position:absolute;left:7852;top:3545;width:10;height:20" coordorigin="7852,3545" coordsize="10,20" path="m7852,3564l7861,3564,7861,3545,7852,3545,7852,3564xe" filled="true" fillcolor="#000000" stroked="false">
                <v:path arrowok="t"/>
                <v:fill type="solid"/>
              </v:shape>
            </v:group>
            <v:group style="position:absolute;left:7852;top:3564;width:10;height:20" coordorigin="7852,3564" coordsize="10,20">
              <v:shape style="position:absolute;left:7852;top:3564;width:10;height:20" coordorigin="7852,3564" coordsize="10,20" path="m7852,3583l7861,3583,7861,3564,7852,3564,7852,3583xe" filled="true" fillcolor="#000000" stroked="false">
                <v:path arrowok="t"/>
                <v:fill type="solid"/>
              </v:shape>
            </v:group>
            <v:group style="position:absolute;left:7852;top:3583;width:10;height:20" coordorigin="7852,3583" coordsize="10,20">
              <v:shape style="position:absolute;left:7852;top:3583;width:10;height:20" coordorigin="7852,3583" coordsize="10,20" path="m7852,3602l7861,3602,7861,3583,7852,3583,7852,3602xe" filled="true" fillcolor="#000000" stroked="false">
                <v:path arrowok="t"/>
                <v:fill type="solid"/>
              </v:shape>
            </v:group>
            <v:group style="position:absolute;left:7852;top:3602;width:10;height:20" coordorigin="7852,3602" coordsize="10,20">
              <v:shape style="position:absolute;left:7852;top:3602;width:10;height:20" coordorigin="7852,3602" coordsize="10,20" path="m7852,3621l7861,3621,7861,3602,7852,3602,7852,3621xe" filled="true" fillcolor="#000000" stroked="false">
                <v:path arrowok="t"/>
                <v:fill type="solid"/>
              </v:shape>
            </v:group>
            <v:group style="position:absolute;left:7852;top:3621;width:10;height:20" coordorigin="7852,3621" coordsize="10,20">
              <v:shape style="position:absolute;left:7852;top:3621;width:10;height:20" coordorigin="7852,3621" coordsize="10,20" path="m7852,3641l7861,3641,7861,3621,7852,3621,7852,3641xe" filled="true" fillcolor="#000000" stroked="false">
                <v:path arrowok="t"/>
                <v:fill type="solid"/>
              </v:shape>
            </v:group>
            <v:group style="position:absolute;left:7852;top:3641;width:10;height:20" coordorigin="7852,3641" coordsize="10,20">
              <v:shape style="position:absolute;left:7852;top:3641;width:10;height:20" coordorigin="7852,3641" coordsize="10,20" path="m7852,3660l7861,3660,7861,3641,7852,3641,7852,3660xe" filled="true" fillcolor="#000000" stroked="false">
                <v:path arrowok="t"/>
                <v:fill type="solid"/>
              </v:shape>
            </v:group>
            <v:group style="position:absolute;left:7852;top:3660;width:10;height:20" coordorigin="7852,3660" coordsize="10,20">
              <v:shape style="position:absolute;left:7852;top:3660;width:10;height:20" coordorigin="7852,3660" coordsize="10,20" path="m7852,3679l7861,3679,7861,3660,7852,3660,7852,3679xe" filled="true" fillcolor="#000000" stroked="false">
                <v:path arrowok="t"/>
                <v:fill type="solid"/>
              </v:shape>
            </v:group>
            <v:group style="position:absolute;left:7852;top:3679;width:10;height:20" coordorigin="7852,3679" coordsize="10,20">
              <v:shape style="position:absolute;left:7852;top:3679;width:10;height:20" coordorigin="7852,3679" coordsize="10,20" path="m7852,3698l7861,3698,7861,3679,7852,3679,7852,3698xe" filled="true" fillcolor="#000000" stroked="false">
                <v:path arrowok="t"/>
                <v:fill type="solid"/>
              </v:shape>
            </v:group>
            <v:group style="position:absolute;left:7852;top:3698;width:10;height:20" coordorigin="7852,3698" coordsize="10,20">
              <v:shape style="position:absolute;left:7852;top:3698;width:10;height:20" coordorigin="7852,3698" coordsize="10,20" path="m7852,3717l7861,3717,7861,3698,7852,3698,7852,3717xe" filled="true" fillcolor="#000000" stroked="false">
                <v:path arrowok="t"/>
                <v:fill type="solid"/>
              </v:shape>
            </v:group>
            <v:group style="position:absolute;left:7852;top:3717;width:10;height:20" coordorigin="7852,3717" coordsize="10,20">
              <v:shape style="position:absolute;left:7852;top:3717;width:10;height:20" coordorigin="7852,3717" coordsize="10,20" path="m7852,3737l7861,3737,7861,3717,7852,3717,7852,3737xe" filled="true" fillcolor="#000000" stroked="false">
                <v:path arrowok="t"/>
                <v:fill type="solid"/>
              </v:shape>
            </v:group>
            <v:group style="position:absolute;left:7852;top:3737;width:10;height:20" coordorigin="7852,3737" coordsize="10,20">
              <v:shape style="position:absolute;left:7852;top:3737;width:10;height:20" coordorigin="7852,3737" coordsize="10,20" path="m7852,3756l7861,3756,7861,3737,7852,3737,7852,3756xe" filled="true" fillcolor="#000000" stroked="false">
                <v:path arrowok="t"/>
                <v:fill type="solid"/>
              </v:shape>
            </v:group>
            <v:group style="position:absolute;left:7852;top:3756;width:10;height:20" coordorigin="7852,3756" coordsize="10,20">
              <v:shape style="position:absolute;left:7852;top:3756;width:10;height:20" coordorigin="7852,3756" coordsize="10,20" path="m7852,3775l7861,3775,7861,3756,7852,3756,7852,3775xe" filled="true" fillcolor="#000000" stroked="false">
                <v:path arrowok="t"/>
                <v:fill type="solid"/>
              </v:shape>
            </v:group>
            <v:group style="position:absolute;left:7852;top:3775;width:10;height:20" coordorigin="7852,3775" coordsize="10,20">
              <v:shape style="position:absolute;left:7852;top:3775;width:10;height:20" coordorigin="7852,3775" coordsize="10,20" path="m7852,3794l7861,3794,7861,3775,7852,3775,7852,3794xe" filled="true" fillcolor="#000000" stroked="false">
                <v:path arrowok="t"/>
                <v:fill type="solid"/>
              </v:shape>
            </v:group>
            <v:group style="position:absolute;left:7852;top:3794;width:10;height:20" coordorigin="7852,3794" coordsize="10,20">
              <v:shape style="position:absolute;left:7852;top:3794;width:10;height:20" coordorigin="7852,3794" coordsize="10,20" path="m7852,3813l7861,3813,7861,3794,7852,3794,7852,3813xe" filled="true" fillcolor="#000000" stroked="false">
                <v:path arrowok="t"/>
                <v:fill type="solid"/>
              </v:shape>
            </v:group>
            <v:group style="position:absolute;left:7852;top:3813;width:10;height:20" coordorigin="7852,3813" coordsize="10,20">
              <v:shape style="position:absolute;left:7852;top:3813;width:10;height:20" coordorigin="7852,3813" coordsize="10,20" path="m7852,3833l7861,3833,7861,3813,7852,3813,7852,3833xe" filled="true" fillcolor="#000000" stroked="false">
                <v:path arrowok="t"/>
                <v:fill type="solid"/>
              </v:shape>
            </v:group>
            <v:group style="position:absolute;left:7852;top:3833;width:10;height:20" coordorigin="7852,3833" coordsize="10,20">
              <v:shape style="position:absolute;left:7852;top:3833;width:10;height:20" coordorigin="7852,3833" coordsize="10,20" path="m7852,3852l7861,3852,7861,3833,7852,3833,7852,3852xe" filled="true" fillcolor="#000000" stroked="false">
                <v:path arrowok="t"/>
                <v:fill type="solid"/>
              </v:shape>
            </v:group>
            <v:group style="position:absolute;left:7852;top:3852;width:10;height:20" coordorigin="7852,3852" coordsize="10,20">
              <v:shape style="position:absolute;left:7852;top:3852;width:10;height:20" coordorigin="7852,3852" coordsize="10,20" path="m7852,3871l7861,3871,7861,3852,7852,3852,7852,3871xe" filled="true" fillcolor="#000000" stroked="false">
                <v:path arrowok="t"/>
                <v:fill type="solid"/>
              </v:shape>
            </v:group>
            <v:group style="position:absolute;left:7852;top:3871;width:10;height:20" coordorigin="7852,3871" coordsize="10,20">
              <v:shape style="position:absolute;left:7852;top:3871;width:10;height:20" coordorigin="7852,3871" coordsize="10,20" path="m7852,3890l7861,3890,7861,3871,7852,3871,7852,3890xe" filled="true" fillcolor="#000000" stroked="false">
                <v:path arrowok="t"/>
                <v:fill type="solid"/>
              </v:shape>
            </v:group>
            <v:group style="position:absolute;left:7852;top:3890;width:10;height:20" coordorigin="7852,3890" coordsize="10,20">
              <v:shape style="position:absolute;left:7852;top:3890;width:10;height:20" coordorigin="7852,3890" coordsize="10,20" path="m7852,3909l7861,3909,7861,3890,7852,3890,7852,3909xe" filled="true" fillcolor="#000000" stroked="false">
                <v:path arrowok="t"/>
                <v:fill type="solid"/>
              </v:shape>
            </v:group>
            <v:group style="position:absolute;left:7852;top:3909;width:10;height:20" coordorigin="7852,3909" coordsize="10,20">
              <v:shape style="position:absolute;left:7852;top:3909;width:10;height:20" coordorigin="7852,3909" coordsize="10,20" path="m7852,3929l7861,3929,7861,3909,7852,3909,7852,3929xe" filled="true" fillcolor="#000000" stroked="false">
                <v:path arrowok="t"/>
                <v:fill type="solid"/>
              </v:shape>
            </v:group>
            <v:group style="position:absolute;left:7852;top:3935;width:10;height:2" coordorigin="7852,3935" coordsize="10,2">
              <v:shape style="position:absolute;left:7852;top:3935;width:10;height:2" coordorigin="7852,3935" coordsize="10,0" path="m7852,3935l7861,3935e" filled="false" stroked="true" strokeweight=".599980pt" strokecolor="#000000">
                <v:path arrowok="t"/>
              </v:shape>
            </v:group>
            <v:group style="position:absolute;left:8752;top:3237;width:10;height:20" coordorigin="8752,3237" coordsize="10,20">
              <v:shape style="position:absolute;left:8752;top:3237;width:10;height:20" coordorigin="8752,3237" coordsize="10,20" path="m8752,3257l8761,3257,8761,3237,8752,3237,8752,3257xe" filled="true" fillcolor="#000000" stroked="false">
                <v:path arrowok="t"/>
                <v:fill type="solid"/>
              </v:shape>
            </v:group>
            <v:group style="position:absolute;left:8752;top:3257;width:10;height:20" coordorigin="8752,3257" coordsize="10,20">
              <v:shape style="position:absolute;left:8752;top:3257;width:10;height:20" coordorigin="8752,3257" coordsize="10,20" path="m8752,3276l8761,3276,8761,3257,8752,3257,8752,3276xe" filled="true" fillcolor="#000000" stroked="false">
                <v:path arrowok="t"/>
                <v:fill type="solid"/>
              </v:shape>
            </v:group>
            <v:group style="position:absolute;left:8752;top:3276;width:10;height:20" coordorigin="8752,3276" coordsize="10,20">
              <v:shape style="position:absolute;left:8752;top:3276;width:10;height:20" coordorigin="8752,3276" coordsize="10,20" path="m8752,3295l8761,3295,8761,3276,8752,3276,8752,3295xe" filled="true" fillcolor="#000000" stroked="false">
                <v:path arrowok="t"/>
                <v:fill type="solid"/>
              </v:shape>
            </v:group>
            <v:group style="position:absolute;left:8752;top:3295;width:10;height:20" coordorigin="8752,3295" coordsize="10,20">
              <v:shape style="position:absolute;left:8752;top:3295;width:10;height:20" coordorigin="8752,3295" coordsize="10,20" path="m8752,3314l8761,3314,8761,3295,8752,3295,8752,3314xe" filled="true" fillcolor="#000000" stroked="false">
                <v:path arrowok="t"/>
                <v:fill type="solid"/>
              </v:shape>
            </v:group>
            <v:group style="position:absolute;left:8752;top:3314;width:10;height:20" coordorigin="8752,3314" coordsize="10,20">
              <v:shape style="position:absolute;left:8752;top:3314;width:10;height:20" coordorigin="8752,3314" coordsize="10,20" path="m8752,3333l8761,3333,8761,3314,8752,3314,8752,3333xe" filled="true" fillcolor="#000000" stroked="false">
                <v:path arrowok="t"/>
                <v:fill type="solid"/>
              </v:shape>
            </v:group>
            <v:group style="position:absolute;left:8752;top:3333;width:10;height:20" coordorigin="8752,3333" coordsize="10,20">
              <v:shape style="position:absolute;left:8752;top:3333;width:10;height:20" coordorigin="8752,3333" coordsize="10,20" path="m8752,3353l8761,3353,8761,3333,8752,3333,8752,3353xe" filled="true" fillcolor="#000000" stroked="false">
                <v:path arrowok="t"/>
                <v:fill type="solid"/>
              </v:shape>
            </v:group>
            <v:group style="position:absolute;left:8752;top:3353;width:10;height:20" coordorigin="8752,3353" coordsize="10,20">
              <v:shape style="position:absolute;left:8752;top:3353;width:10;height:20" coordorigin="8752,3353" coordsize="10,20" path="m8752,3372l8761,3372,8761,3353,8752,3353,8752,3372xe" filled="true" fillcolor="#000000" stroked="false">
                <v:path arrowok="t"/>
                <v:fill type="solid"/>
              </v:shape>
            </v:group>
            <v:group style="position:absolute;left:8752;top:3372;width:10;height:20" coordorigin="8752,3372" coordsize="10,20">
              <v:shape style="position:absolute;left:8752;top:3372;width:10;height:20" coordorigin="8752,3372" coordsize="10,20" path="m8752,3391l8761,3391,8761,3372,8752,3372,8752,3391xe" filled="true" fillcolor="#000000" stroked="false">
                <v:path arrowok="t"/>
                <v:fill type="solid"/>
              </v:shape>
            </v:group>
            <v:group style="position:absolute;left:8752;top:3391;width:10;height:20" coordorigin="8752,3391" coordsize="10,20">
              <v:shape style="position:absolute;left:8752;top:3391;width:10;height:20" coordorigin="8752,3391" coordsize="10,20" path="m8752,3410l8761,3410,8761,3391,8752,3391,8752,3410xe" filled="true" fillcolor="#000000" stroked="false">
                <v:path arrowok="t"/>
                <v:fill type="solid"/>
              </v:shape>
            </v:group>
            <v:group style="position:absolute;left:8752;top:3410;width:10;height:20" coordorigin="8752,3410" coordsize="10,20">
              <v:shape style="position:absolute;left:8752;top:3410;width:10;height:20" coordorigin="8752,3410" coordsize="10,20" path="m8752,3429l8761,3429,8761,3410,8752,3410,8752,3429xe" filled="true" fillcolor="#000000" stroked="false">
                <v:path arrowok="t"/>
                <v:fill type="solid"/>
              </v:shape>
            </v:group>
            <v:group style="position:absolute;left:8752;top:3429;width:10;height:20" coordorigin="8752,3429" coordsize="10,20">
              <v:shape style="position:absolute;left:8752;top:3429;width:10;height:20" coordorigin="8752,3429" coordsize="10,20" path="m8752,3449l8761,3449,8761,3429,8752,3429,8752,3449xe" filled="true" fillcolor="#000000" stroked="false">
                <v:path arrowok="t"/>
                <v:fill type="solid"/>
              </v:shape>
            </v:group>
            <v:group style="position:absolute;left:8752;top:3449;width:10;height:20" coordorigin="8752,3449" coordsize="10,20">
              <v:shape style="position:absolute;left:8752;top:3449;width:10;height:20" coordorigin="8752,3449" coordsize="10,20" path="m8752,3468l8761,3468,8761,3449,8752,3449,8752,3468xe" filled="true" fillcolor="#000000" stroked="false">
                <v:path arrowok="t"/>
                <v:fill type="solid"/>
              </v:shape>
            </v:group>
            <v:group style="position:absolute;left:8752;top:3468;width:10;height:20" coordorigin="8752,3468" coordsize="10,20">
              <v:shape style="position:absolute;left:8752;top:3468;width:10;height:20" coordorigin="8752,3468" coordsize="10,20" path="m8752,3487l8761,3487,8761,3468,8752,3468,8752,3487xe" filled="true" fillcolor="#000000" stroked="false">
                <v:path arrowok="t"/>
                <v:fill type="solid"/>
              </v:shape>
            </v:group>
            <v:group style="position:absolute;left:8752;top:3487;width:10;height:20" coordorigin="8752,3487" coordsize="10,20">
              <v:shape style="position:absolute;left:8752;top:3487;width:10;height:20" coordorigin="8752,3487" coordsize="10,20" path="m8752,3506l8761,3506,8761,3487,8752,3487,8752,3506xe" filled="true" fillcolor="#000000" stroked="false">
                <v:path arrowok="t"/>
                <v:fill type="solid"/>
              </v:shape>
            </v:group>
            <v:group style="position:absolute;left:8752;top:3506;width:10;height:20" coordorigin="8752,3506" coordsize="10,20">
              <v:shape style="position:absolute;left:8752;top:3506;width:10;height:20" coordorigin="8752,3506" coordsize="10,20" path="m8752,3525l8761,3525,8761,3506,8752,3506,8752,3525xe" filled="true" fillcolor="#000000" stroked="false">
                <v:path arrowok="t"/>
                <v:fill type="solid"/>
              </v:shape>
            </v:group>
            <v:group style="position:absolute;left:8752;top:3525;width:10;height:20" coordorigin="8752,3525" coordsize="10,20">
              <v:shape style="position:absolute;left:8752;top:3525;width:10;height:20" coordorigin="8752,3525" coordsize="10,20" path="m8752,3545l8761,3545,8761,3525,8752,3525,8752,3545xe" filled="true" fillcolor="#000000" stroked="false">
                <v:path arrowok="t"/>
                <v:fill type="solid"/>
              </v:shape>
            </v:group>
            <v:group style="position:absolute;left:8752;top:3545;width:10;height:20" coordorigin="8752,3545" coordsize="10,20">
              <v:shape style="position:absolute;left:8752;top:3545;width:10;height:20" coordorigin="8752,3545" coordsize="10,20" path="m8752,3564l8761,3564,8761,3545,8752,3545,8752,3564xe" filled="true" fillcolor="#000000" stroked="false">
                <v:path arrowok="t"/>
                <v:fill type="solid"/>
              </v:shape>
            </v:group>
            <v:group style="position:absolute;left:8752;top:3564;width:10;height:20" coordorigin="8752,3564" coordsize="10,20">
              <v:shape style="position:absolute;left:8752;top:3564;width:10;height:20" coordorigin="8752,3564" coordsize="10,20" path="m8752,3583l8761,3583,8761,3564,8752,3564,8752,3583xe" filled="true" fillcolor="#000000" stroked="false">
                <v:path arrowok="t"/>
                <v:fill type="solid"/>
              </v:shape>
            </v:group>
            <v:group style="position:absolute;left:8752;top:3583;width:10;height:20" coordorigin="8752,3583" coordsize="10,20">
              <v:shape style="position:absolute;left:8752;top:3583;width:10;height:20" coordorigin="8752,3583" coordsize="10,20" path="m8752,3602l8761,3602,8761,3583,8752,3583,8752,3602xe" filled="true" fillcolor="#000000" stroked="false">
                <v:path arrowok="t"/>
                <v:fill type="solid"/>
              </v:shape>
            </v:group>
            <v:group style="position:absolute;left:8752;top:3602;width:10;height:20" coordorigin="8752,3602" coordsize="10,20">
              <v:shape style="position:absolute;left:8752;top:3602;width:10;height:20" coordorigin="8752,3602" coordsize="10,20" path="m8752,3621l8761,3621,8761,3602,8752,3602,8752,3621xe" filled="true" fillcolor="#000000" stroked="false">
                <v:path arrowok="t"/>
                <v:fill type="solid"/>
              </v:shape>
            </v:group>
            <v:group style="position:absolute;left:8752;top:3621;width:10;height:20" coordorigin="8752,3621" coordsize="10,20">
              <v:shape style="position:absolute;left:8752;top:3621;width:10;height:20" coordorigin="8752,3621" coordsize="10,20" path="m8752,3641l8761,3641,8761,3621,8752,3621,8752,3641xe" filled="true" fillcolor="#000000" stroked="false">
                <v:path arrowok="t"/>
                <v:fill type="solid"/>
              </v:shape>
            </v:group>
            <v:group style="position:absolute;left:8752;top:3641;width:10;height:20" coordorigin="8752,3641" coordsize="10,20">
              <v:shape style="position:absolute;left:8752;top:3641;width:10;height:20" coordorigin="8752,3641" coordsize="10,20" path="m8752,3660l8761,3660,8761,3641,8752,3641,8752,3660xe" filled="true" fillcolor="#000000" stroked="false">
                <v:path arrowok="t"/>
                <v:fill type="solid"/>
              </v:shape>
            </v:group>
            <v:group style="position:absolute;left:8752;top:3660;width:10;height:20" coordorigin="8752,3660" coordsize="10,20">
              <v:shape style="position:absolute;left:8752;top:3660;width:10;height:20" coordorigin="8752,3660" coordsize="10,20" path="m8752,3679l8761,3679,8761,3660,8752,3660,8752,3679xe" filled="true" fillcolor="#000000" stroked="false">
                <v:path arrowok="t"/>
                <v:fill type="solid"/>
              </v:shape>
            </v:group>
            <v:group style="position:absolute;left:8752;top:3679;width:10;height:20" coordorigin="8752,3679" coordsize="10,20">
              <v:shape style="position:absolute;left:8752;top:3679;width:10;height:20" coordorigin="8752,3679" coordsize="10,20" path="m8752,3698l8761,3698,8761,3679,8752,3679,8752,3698xe" filled="true" fillcolor="#000000" stroked="false">
                <v:path arrowok="t"/>
                <v:fill type="solid"/>
              </v:shape>
            </v:group>
            <v:group style="position:absolute;left:8752;top:3698;width:10;height:20" coordorigin="8752,3698" coordsize="10,20">
              <v:shape style="position:absolute;left:8752;top:3698;width:10;height:20" coordorigin="8752,3698" coordsize="10,20" path="m8752,3717l8761,3717,8761,3698,8752,3698,8752,3717xe" filled="true" fillcolor="#000000" stroked="false">
                <v:path arrowok="t"/>
                <v:fill type="solid"/>
              </v:shape>
            </v:group>
            <v:group style="position:absolute;left:8752;top:3717;width:10;height:20" coordorigin="8752,3717" coordsize="10,20">
              <v:shape style="position:absolute;left:8752;top:3717;width:10;height:20" coordorigin="8752,3717" coordsize="10,20" path="m8752,3737l8761,3737,8761,3717,8752,3717,8752,3737xe" filled="true" fillcolor="#000000" stroked="false">
                <v:path arrowok="t"/>
                <v:fill type="solid"/>
              </v:shape>
            </v:group>
            <v:group style="position:absolute;left:8752;top:3737;width:10;height:20" coordorigin="8752,3737" coordsize="10,20">
              <v:shape style="position:absolute;left:8752;top:3737;width:10;height:20" coordorigin="8752,3737" coordsize="10,20" path="m8752,3756l8761,3756,8761,3737,8752,3737,8752,3756xe" filled="true" fillcolor="#000000" stroked="false">
                <v:path arrowok="t"/>
                <v:fill type="solid"/>
              </v:shape>
            </v:group>
            <v:group style="position:absolute;left:8752;top:3756;width:10;height:20" coordorigin="8752,3756" coordsize="10,20">
              <v:shape style="position:absolute;left:8752;top:3756;width:10;height:20" coordorigin="8752,3756" coordsize="10,20" path="m8752,3775l8761,3775,8761,3756,8752,3756,8752,3775xe" filled="true" fillcolor="#000000" stroked="false">
                <v:path arrowok="t"/>
                <v:fill type="solid"/>
              </v:shape>
            </v:group>
            <v:group style="position:absolute;left:8752;top:3775;width:10;height:20" coordorigin="8752,3775" coordsize="10,20">
              <v:shape style="position:absolute;left:8752;top:3775;width:10;height:20" coordorigin="8752,3775" coordsize="10,20" path="m8752,3794l8761,3794,8761,3775,8752,3775,8752,3794xe" filled="true" fillcolor="#000000" stroked="false">
                <v:path arrowok="t"/>
                <v:fill type="solid"/>
              </v:shape>
            </v:group>
            <v:group style="position:absolute;left:8752;top:3794;width:10;height:20" coordorigin="8752,3794" coordsize="10,20">
              <v:shape style="position:absolute;left:8752;top:3794;width:10;height:20" coordorigin="8752,3794" coordsize="10,20" path="m8752,3813l8761,3813,8761,3794,8752,3794,8752,3813xe" filled="true" fillcolor="#000000" stroked="false">
                <v:path arrowok="t"/>
                <v:fill type="solid"/>
              </v:shape>
            </v:group>
            <v:group style="position:absolute;left:8752;top:3813;width:10;height:20" coordorigin="8752,3813" coordsize="10,20">
              <v:shape style="position:absolute;left:8752;top:3813;width:10;height:20" coordorigin="8752,3813" coordsize="10,20" path="m8752,3833l8761,3833,8761,3813,8752,3813,8752,3833xe" filled="true" fillcolor="#000000" stroked="false">
                <v:path arrowok="t"/>
                <v:fill type="solid"/>
              </v:shape>
            </v:group>
            <v:group style="position:absolute;left:8752;top:3833;width:10;height:20" coordorigin="8752,3833" coordsize="10,20">
              <v:shape style="position:absolute;left:8752;top:3833;width:10;height:20" coordorigin="8752,3833" coordsize="10,20" path="m8752,3852l8761,3852,8761,3833,8752,3833,8752,3852xe" filled="true" fillcolor="#000000" stroked="false">
                <v:path arrowok="t"/>
                <v:fill type="solid"/>
              </v:shape>
            </v:group>
            <v:group style="position:absolute;left:8752;top:3852;width:10;height:20" coordorigin="8752,3852" coordsize="10,20">
              <v:shape style="position:absolute;left:8752;top:3852;width:10;height:20" coordorigin="8752,3852" coordsize="10,20" path="m8752,3871l8761,3871,8761,3852,8752,3852,8752,3871xe" filled="true" fillcolor="#000000" stroked="false">
                <v:path arrowok="t"/>
                <v:fill type="solid"/>
              </v:shape>
            </v:group>
            <v:group style="position:absolute;left:8752;top:3871;width:10;height:20" coordorigin="8752,3871" coordsize="10,20">
              <v:shape style="position:absolute;left:8752;top:3871;width:10;height:20" coordorigin="8752,3871" coordsize="10,20" path="m8752,3890l8761,3890,8761,3871,8752,3871,8752,3890xe" filled="true" fillcolor="#000000" stroked="false">
                <v:path arrowok="t"/>
                <v:fill type="solid"/>
              </v:shape>
            </v:group>
            <v:group style="position:absolute;left:8752;top:3890;width:10;height:20" coordorigin="8752,3890" coordsize="10,20">
              <v:shape style="position:absolute;left:8752;top:3890;width:10;height:20" coordorigin="8752,3890" coordsize="10,20" path="m8752,3909l8761,3909,8761,3890,8752,3890,8752,3909xe" filled="true" fillcolor="#000000" stroked="false">
                <v:path arrowok="t"/>
                <v:fill type="solid"/>
              </v:shape>
            </v:group>
            <v:group style="position:absolute;left:8752;top:3909;width:10;height:20" coordorigin="8752,3909" coordsize="10,20">
              <v:shape style="position:absolute;left:8752;top:3909;width:10;height:20" coordorigin="8752,3909" coordsize="10,20" path="m8752,3929l8761,3929,8761,3909,8752,3909,8752,3929xe" filled="true" fillcolor="#000000" stroked="false">
                <v:path arrowok="t"/>
                <v:fill type="solid"/>
              </v:shape>
            </v:group>
            <v:group style="position:absolute;left:8752;top:3935;width:10;height:2" coordorigin="8752,3935" coordsize="10,2">
              <v:shape style="position:absolute;left:8752;top:3935;width:10;height:2" coordorigin="8752,3935" coordsize="10,0" path="m8752,3935l8761,3935e" filled="false" stroked="true" strokeweight=".599980pt" strokecolor="#000000">
                <v:path arrowok="t"/>
              </v:shape>
              <v:shape style="position:absolute;left:2086;top:3941;width:1591;height:10" type="#_x0000_t75" stroked="false">
                <v:imagedata r:id="rId659" o:title=""/>
              </v:shape>
              <v:shape style="position:absolute;left:3672;top:3941;width:1061;height:10" type="#_x0000_t75" stroked="false">
                <v:imagedata r:id="rId664" o:title=""/>
              </v:shape>
              <v:shape style="position:absolute;left:4729;top:3941;width:3123;height:10" type="#_x0000_t75" stroked="false">
                <v:imagedata r:id="rId665" o:title=""/>
              </v:shape>
              <v:shape style="position:absolute;left:7847;top:3941;width:905;height:10" type="#_x0000_t75" stroked="false">
                <v:imagedata r:id="rId250" o:title=""/>
              </v:shape>
              <v:shape style="position:absolute;left:8747;top:3941;width:1073;height:10" type="#_x0000_t75" stroked="false">
                <v:imagedata r:id="rId656" o:title=""/>
              </v:shape>
            </v:group>
            <v:group style="position:absolute;left:3677;top:3950;width:10;height:20" coordorigin="3677,3950" coordsize="10,20">
              <v:shape style="position:absolute;left:3677;top:3950;width:10;height:20" coordorigin="3677,3950" coordsize="10,20" path="m3677,3969l3687,3969,3687,3950,3677,3950,3677,3969xe" filled="true" fillcolor="#000000" stroked="false">
                <v:path arrowok="t"/>
                <v:fill type="solid"/>
              </v:shape>
            </v:group>
            <v:group style="position:absolute;left:3677;top:3969;width:10;height:20" coordorigin="3677,3969" coordsize="10,20">
              <v:shape style="position:absolute;left:3677;top:3969;width:10;height:20" coordorigin="3677,3969" coordsize="10,20" path="m3677,3989l3687,3989,3687,3969,3677,3969,3677,3989xe" filled="true" fillcolor="#000000" stroked="false">
                <v:path arrowok="t"/>
                <v:fill type="solid"/>
              </v:shape>
            </v:group>
            <v:group style="position:absolute;left:3677;top:3989;width:10;height:20" coordorigin="3677,3989" coordsize="10,20">
              <v:shape style="position:absolute;left:3677;top:3989;width:10;height:20" coordorigin="3677,3989" coordsize="10,20" path="m3677,4008l3687,4008,3687,3989,3677,3989,3677,4008xe" filled="true" fillcolor="#000000" stroked="false">
                <v:path arrowok="t"/>
                <v:fill type="solid"/>
              </v:shape>
            </v:group>
            <v:group style="position:absolute;left:3677;top:4008;width:10;height:20" coordorigin="3677,4008" coordsize="10,20">
              <v:shape style="position:absolute;left:3677;top:4008;width:10;height:20" coordorigin="3677,4008" coordsize="10,20" path="m3677,4027l3687,4027,3687,4008,3677,4008,3677,4027xe" filled="true" fillcolor="#000000" stroked="false">
                <v:path arrowok="t"/>
                <v:fill type="solid"/>
              </v:shape>
            </v:group>
            <v:group style="position:absolute;left:3677;top:4027;width:10;height:20" coordorigin="3677,4027" coordsize="10,20">
              <v:shape style="position:absolute;left:3677;top:4027;width:10;height:20" coordorigin="3677,4027" coordsize="10,20" path="m3677,4046l3687,4046,3687,4027,3677,4027,3677,4046xe" filled="true" fillcolor="#000000" stroked="false">
                <v:path arrowok="t"/>
                <v:fill type="solid"/>
              </v:shape>
            </v:group>
            <v:group style="position:absolute;left:3677;top:4046;width:10;height:20" coordorigin="3677,4046" coordsize="10,20">
              <v:shape style="position:absolute;left:3677;top:4046;width:10;height:20" coordorigin="3677,4046" coordsize="10,20" path="m3677,4065l3687,4065,3687,4046,3677,4046,3677,4065xe" filled="true" fillcolor="#000000" stroked="false">
                <v:path arrowok="t"/>
                <v:fill type="solid"/>
              </v:shape>
            </v:group>
            <v:group style="position:absolute;left:3677;top:4065;width:10;height:20" coordorigin="3677,4065" coordsize="10,20">
              <v:shape style="position:absolute;left:3677;top:4065;width:10;height:20" coordorigin="3677,4065" coordsize="10,20" path="m3677,4085l3687,4085,3687,4065,3677,4065,3677,4085xe" filled="true" fillcolor="#000000" stroked="false">
                <v:path arrowok="t"/>
                <v:fill type="solid"/>
              </v:shape>
            </v:group>
            <v:group style="position:absolute;left:3677;top:4085;width:10;height:20" coordorigin="3677,4085" coordsize="10,20">
              <v:shape style="position:absolute;left:3677;top:4085;width:10;height:20" coordorigin="3677,4085" coordsize="10,20" path="m3677,4104l3687,4104,3687,4085,3677,4085,3677,4104xe" filled="true" fillcolor="#000000" stroked="false">
                <v:path arrowok="t"/>
                <v:fill type="solid"/>
              </v:shape>
            </v:group>
            <v:group style="position:absolute;left:3677;top:4104;width:10;height:20" coordorigin="3677,4104" coordsize="10,20">
              <v:shape style="position:absolute;left:3677;top:4104;width:10;height:20" coordorigin="3677,4104" coordsize="10,20" path="m3677,4123l3687,4123,3687,4104,3677,4104,3677,4123xe" filled="true" fillcolor="#000000" stroked="false">
                <v:path arrowok="t"/>
                <v:fill type="solid"/>
              </v:shape>
            </v:group>
            <v:group style="position:absolute;left:3677;top:4123;width:10;height:20" coordorigin="3677,4123" coordsize="10,20">
              <v:shape style="position:absolute;left:3677;top:4123;width:10;height:20" coordorigin="3677,4123" coordsize="10,20" path="m3677,4142l3687,4142,3687,4123,3677,4123,3677,4142xe" filled="true" fillcolor="#000000" stroked="false">
                <v:path arrowok="t"/>
                <v:fill type="solid"/>
              </v:shape>
            </v:group>
            <v:group style="position:absolute;left:3677;top:4142;width:10;height:20" coordorigin="3677,4142" coordsize="10,20">
              <v:shape style="position:absolute;left:3677;top:4142;width:10;height:20" coordorigin="3677,4142" coordsize="10,20" path="m3677,4161l3687,4161,3687,4142,3677,4142,3677,4161xe" filled="true" fillcolor="#000000" stroked="false">
                <v:path arrowok="t"/>
                <v:fill type="solid"/>
              </v:shape>
            </v:group>
            <v:group style="position:absolute;left:3677;top:4161;width:10;height:20" coordorigin="3677,4161" coordsize="10,20">
              <v:shape style="position:absolute;left:3677;top:4161;width:10;height:20" coordorigin="3677,4161" coordsize="10,20" path="m3677,4181l3687,4181,3687,4161,3677,4161,3677,4181xe" filled="true" fillcolor="#000000" stroked="false">
                <v:path arrowok="t"/>
                <v:fill type="solid"/>
              </v:shape>
            </v:group>
            <v:group style="position:absolute;left:3677;top:4181;width:10;height:20" coordorigin="3677,4181" coordsize="10,20">
              <v:shape style="position:absolute;left:3677;top:4181;width:10;height:20" coordorigin="3677,4181" coordsize="10,20" path="m3677,4200l3687,4200,3687,4181,3677,4181,3677,4200xe" filled="true" fillcolor="#000000" stroked="false">
                <v:path arrowok="t"/>
                <v:fill type="solid"/>
              </v:shape>
            </v:group>
            <v:group style="position:absolute;left:3677;top:4200;width:10;height:20" coordorigin="3677,4200" coordsize="10,20">
              <v:shape style="position:absolute;left:3677;top:4200;width:10;height:20" coordorigin="3677,4200" coordsize="10,20" path="m3677,4219l3687,4219,3687,4200,3677,4200,3677,4219xe" filled="true" fillcolor="#000000" stroked="false">
                <v:path arrowok="t"/>
                <v:fill type="solid"/>
              </v:shape>
            </v:group>
            <v:group style="position:absolute;left:3677;top:4219;width:10;height:20" coordorigin="3677,4219" coordsize="10,20">
              <v:shape style="position:absolute;left:3677;top:4219;width:10;height:20" coordorigin="3677,4219" coordsize="10,20" path="m3677,4238l3687,4238,3687,4219,3677,4219,3677,4238xe" filled="true" fillcolor="#000000" stroked="false">
                <v:path arrowok="t"/>
                <v:fill type="solid"/>
              </v:shape>
            </v:group>
            <v:group style="position:absolute;left:3677;top:4238;width:10;height:20" coordorigin="3677,4238" coordsize="10,20">
              <v:shape style="position:absolute;left:3677;top:4238;width:10;height:20" coordorigin="3677,4238" coordsize="10,20" path="m3677,4257l3687,4257,3687,4238,3677,4238,3677,4257xe" filled="true" fillcolor="#000000" stroked="false">
                <v:path arrowok="t"/>
                <v:fill type="solid"/>
              </v:shape>
            </v:group>
            <v:group style="position:absolute;left:3677;top:4257;width:10;height:20" coordorigin="3677,4257" coordsize="10,20">
              <v:shape style="position:absolute;left:3677;top:4257;width:10;height:20" coordorigin="3677,4257" coordsize="10,20" path="m3677,4277l3687,4277,3687,4257,3677,4257,3677,4277xe" filled="true" fillcolor="#000000" stroked="false">
                <v:path arrowok="t"/>
                <v:fill type="solid"/>
              </v:shape>
            </v:group>
            <v:group style="position:absolute;left:3677;top:4277;width:10;height:20" coordorigin="3677,4277" coordsize="10,20">
              <v:shape style="position:absolute;left:3677;top:4277;width:10;height:20" coordorigin="3677,4277" coordsize="10,20" path="m3677,4296l3687,4296,3687,4277,3677,4277,3677,4296xe" filled="true" fillcolor="#000000" stroked="false">
                <v:path arrowok="t"/>
                <v:fill type="solid"/>
              </v:shape>
            </v:group>
            <v:group style="position:absolute;left:3677;top:4296;width:10;height:20" coordorigin="3677,4296" coordsize="10,20">
              <v:shape style="position:absolute;left:3677;top:4296;width:10;height:20" coordorigin="3677,4296" coordsize="10,20" path="m3677,4315l3687,4315,3687,4296,3677,4296,3677,4315xe" filled="true" fillcolor="#000000" stroked="false">
                <v:path arrowok="t"/>
                <v:fill type="solid"/>
              </v:shape>
            </v:group>
            <v:group style="position:absolute;left:3677;top:4315;width:10;height:20" coordorigin="3677,4315" coordsize="10,20">
              <v:shape style="position:absolute;left:3677;top:4315;width:10;height:20" coordorigin="3677,4315" coordsize="10,20" path="m3677,4334l3687,4334,3687,4315,3677,4315,3677,4334xe" filled="true" fillcolor="#000000" stroked="false">
                <v:path arrowok="t"/>
                <v:fill type="solid"/>
              </v:shape>
            </v:group>
            <v:group style="position:absolute;left:3677;top:4334;width:10;height:20" coordorigin="3677,4334" coordsize="10,20">
              <v:shape style="position:absolute;left:3677;top:4334;width:10;height:20" coordorigin="3677,4334" coordsize="10,20" path="m3677,4353l3687,4353,3687,4334,3677,4334,3677,4353xe" filled="true" fillcolor="#000000" stroked="false">
                <v:path arrowok="t"/>
                <v:fill type="solid"/>
              </v:shape>
            </v:group>
            <v:group style="position:absolute;left:3677;top:4353;width:10;height:20" coordorigin="3677,4353" coordsize="10,20">
              <v:shape style="position:absolute;left:3677;top:4353;width:10;height:20" coordorigin="3677,4353" coordsize="10,20" path="m3677,4373l3687,4373,3687,4353,3677,4353,3677,4373xe" filled="true" fillcolor="#000000" stroked="false">
                <v:path arrowok="t"/>
                <v:fill type="solid"/>
              </v:shape>
            </v:group>
            <v:group style="position:absolute;left:3677;top:4373;width:10;height:20" coordorigin="3677,4373" coordsize="10,20">
              <v:shape style="position:absolute;left:3677;top:4373;width:10;height:20" coordorigin="3677,4373" coordsize="10,20" path="m3677,4392l3687,4392,3687,4373,3677,4373,3677,4392xe" filled="true" fillcolor="#000000" stroked="false">
                <v:path arrowok="t"/>
                <v:fill type="solid"/>
              </v:shape>
            </v:group>
            <v:group style="position:absolute;left:3677;top:4392;width:10;height:20" coordorigin="3677,4392" coordsize="10,20">
              <v:shape style="position:absolute;left:3677;top:4392;width:10;height:20" coordorigin="3677,4392" coordsize="10,20" path="m3677,4411l3687,4411,3687,4392,3677,4392,3677,4411xe" filled="true" fillcolor="#000000" stroked="false">
                <v:path arrowok="t"/>
                <v:fill type="solid"/>
              </v:shape>
            </v:group>
            <v:group style="position:absolute;left:3677;top:4411;width:10;height:20" coordorigin="3677,4411" coordsize="10,20">
              <v:shape style="position:absolute;left:3677;top:4411;width:10;height:20" coordorigin="3677,4411" coordsize="10,20" path="m3677,4430l3687,4430,3687,4411,3677,4411,3677,4430xe" filled="true" fillcolor="#000000" stroked="false">
                <v:path arrowok="t"/>
                <v:fill type="solid"/>
              </v:shape>
            </v:group>
            <v:group style="position:absolute;left:3677;top:4430;width:10;height:20" coordorigin="3677,4430" coordsize="10,20">
              <v:shape style="position:absolute;left:3677;top:4430;width:10;height:20" coordorigin="3677,4430" coordsize="10,20" path="m3677,4449l3687,4449,3687,4430,3677,4430,3677,4449xe" filled="true" fillcolor="#000000" stroked="false">
                <v:path arrowok="t"/>
                <v:fill type="solid"/>
              </v:shape>
            </v:group>
            <v:group style="position:absolute;left:3677;top:4449;width:10;height:20" coordorigin="3677,4449" coordsize="10,20">
              <v:shape style="position:absolute;left:3677;top:4449;width:10;height:20" coordorigin="3677,4449" coordsize="10,20" path="m3677,4469l3687,4469,3687,4449,3677,4449,3677,4469xe" filled="true" fillcolor="#000000" stroked="false">
                <v:path arrowok="t"/>
                <v:fill type="solid"/>
              </v:shape>
            </v:group>
            <v:group style="position:absolute;left:3677;top:4469;width:10;height:20" coordorigin="3677,4469" coordsize="10,20">
              <v:shape style="position:absolute;left:3677;top:4469;width:10;height:20" coordorigin="3677,4469" coordsize="10,20" path="m3677,4488l3687,4488,3687,4469,3677,4469,3677,4488xe" filled="true" fillcolor="#000000" stroked="false">
                <v:path arrowok="t"/>
                <v:fill type="solid"/>
              </v:shape>
            </v:group>
            <v:group style="position:absolute;left:3677;top:4488;width:10;height:20" coordorigin="3677,4488" coordsize="10,20">
              <v:shape style="position:absolute;left:3677;top:4488;width:10;height:20" coordorigin="3677,4488" coordsize="10,20" path="m3677,4507l3687,4507,3687,4488,3677,4488,3677,4507xe" filled="true" fillcolor="#000000" stroked="false">
                <v:path arrowok="t"/>
                <v:fill type="solid"/>
              </v:shape>
            </v:group>
            <v:group style="position:absolute;left:3677;top:4507;width:10;height:20" coordorigin="3677,4507" coordsize="10,20">
              <v:shape style="position:absolute;left:3677;top:4507;width:10;height:20" coordorigin="3677,4507" coordsize="10,20" path="m3677,4526l3687,4526,3687,4507,3677,4507,3677,4526xe" filled="true" fillcolor="#000000" stroked="false">
                <v:path arrowok="t"/>
                <v:fill type="solid"/>
              </v:shape>
            </v:group>
            <v:group style="position:absolute;left:3677;top:4526;width:10;height:20" coordorigin="3677,4526" coordsize="10,20">
              <v:shape style="position:absolute;left:3677;top:4526;width:10;height:20" coordorigin="3677,4526" coordsize="10,20" path="m3677,4545l3687,4545,3687,4526,3677,4526,3677,4545xe" filled="true" fillcolor="#000000" stroked="false">
                <v:path arrowok="t"/>
                <v:fill type="solid"/>
              </v:shape>
            </v:group>
            <v:group style="position:absolute;left:3677;top:4546;width:10;height:20" coordorigin="3677,4546" coordsize="10,20">
              <v:shape style="position:absolute;left:3677;top:4546;width:10;height:20" coordorigin="3677,4546" coordsize="10,20" path="m3677,4565l3687,4565,3687,4546,3677,4546,3677,4565xe" filled="true" fillcolor="#000000" stroked="false">
                <v:path arrowok="t"/>
                <v:fill type="solid"/>
              </v:shape>
            </v:group>
            <v:group style="position:absolute;left:4734;top:3950;width:10;height:20" coordorigin="4734,3950" coordsize="10,20">
              <v:shape style="position:absolute;left:4734;top:3950;width:10;height:20" coordorigin="4734,3950" coordsize="10,20" path="m4734,3969l4743,3969,4743,3950,4734,3950,4734,3969xe" filled="true" fillcolor="#000000" stroked="false">
                <v:path arrowok="t"/>
                <v:fill type="solid"/>
              </v:shape>
            </v:group>
            <v:group style="position:absolute;left:4734;top:3969;width:10;height:20" coordorigin="4734,3969" coordsize="10,20">
              <v:shape style="position:absolute;left:4734;top:3969;width:10;height:20" coordorigin="4734,3969" coordsize="10,20" path="m4734,3989l4743,3989,4743,3969,4734,3969,4734,3989xe" filled="true" fillcolor="#000000" stroked="false">
                <v:path arrowok="t"/>
                <v:fill type="solid"/>
              </v:shape>
            </v:group>
            <v:group style="position:absolute;left:4734;top:3989;width:10;height:20" coordorigin="4734,3989" coordsize="10,20">
              <v:shape style="position:absolute;left:4734;top:3989;width:10;height:20" coordorigin="4734,3989" coordsize="10,20" path="m4734,4008l4743,4008,4743,3989,4734,3989,4734,4008xe" filled="true" fillcolor="#000000" stroked="false">
                <v:path arrowok="t"/>
                <v:fill type="solid"/>
              </v:shape>
            </v:group>
            <v:group style="position:absolute;left:4734;top:4008;width:10;height:20" coordorigin="4734,4008" coordsize="10,20">
              <v:shape style="position:absolute;left:4734;top:4008;width:10;height:20" coordorigin="4734,4008" coordsize="10,20" path="m4734,4027l4743,4027,4743,4008,4734,4008,4734,4027xe" filled="true" fillcolor="#000000" stroked="false">
                <v:path arrowok="t"/>
                <v:fill type="solid"/>
              </v:shape>
            </v:group>
            <v:group style="position:absolute;left:4734;top:4027;width:10;height:20" coordorigin="4734,4027" coordsize="10,20">
              <v:shape style="position:absolute;left:4734;top:4027;width:10;height:20" coordorigin="4734,4027" coordsize="10,20" path="m4734,4046l4743,4046,4743,4027,4734,4027,4734,4046xe" filled="true" fillcolor="#000000" stroked="false">
                <v:path arrowok="t"/>
                <v:fill type="solid"/>
              </v:shape>
            </v:group>
            <v:group style="position:absolute;left:4734;top:4046;width:10;height:20" coordorigin="4734,4046" coordsize="10,20">
              <v:shape style="position:absolute;left:4734;top:4046;width:10;height:20" coordorigin="4734,4046" coordsize="10,20" path="m4734,4065l4743,4065,4743,4046,4734,4046,4734,4065xe" filled="true" fillcolor="#000000" stroked="false">
                <v:path arrowok="t"/>
                <v:fill type="solid"/>
              </v:shape>
            </v:group>
            <v:group style="position:absolute;left:4734;top:4065;width:10;height:20" coordorigin="4734,4065" coordsize="10,20">
              <v:shape style="position:absolute;left:4734;top:4065;width:10;height:20" coordorigin="4734,4065" coordsize="10,20" path="m4734,4085l4743,4085,4743,4065,4734,4065,4734,4085xe" filled="true" fillcolor="#000000" stroked="false">
                <v:path arrowok="t"/>
                <v:fill type="solid"/>
              </v:shape>
            </v:group>
            <v:group style="position:absolute;left:4734;top:4085;width:10;height:20" coordorigin="4734,4085" coordsize="10,20">
              <v:shape style="position:absolute;left:4734;top:4085;width:10;height:20" coordorigin="4734,4085" coordsize="10,20" path="m4734,4104l4743,4104,4743,4085,4734,4085,4734,4104xe" filled="true" fillcolor="#000000" stroked="false">
                <v:path arrowok="t"/>
                <v:fill type="solid"/>
              </v:shape>
            </v:group>
            <v:group style="position:absolute;left:4734;top:4104;width:10;height:20" coordorigin="4734,4104" coordsize="10,20">
              <v:shape style="position:absolute;left:4734;top:4104;width:10;height:20" coordorigin="4734,4104" coordsize="10,20" path="m4734,4123l4743,4123,4743,4104,4734,4104,4734,4123xe" filled="true" fillcolor="#000000" stroked="false">
                <v:path arrowok="t"/>
                <v:fill type="solid"/>
              </v:shape>
            </v:group>
            <v:group style="position:absolute;left:4734;top:4123;width:10;height:20" coordorigin="4734,4123" coordsize="10,20">
              <v:shape style="position:absolute;left:4734;top:4123;width:10;height:20" coordorigin="4734,4123" coordsize="10,20" path="m4734,4142l4743,4142,4743,4123,4734,4123,4734,4142xe" filled="true" fillcolor="#000000" stroked="false">
                <v:path arrowok="t"/>
                <v:fill type="solid"/>
              </v:shape>
            </v:group>
            <v:group style="position:absolute;left:4734;top:4142;width:10;height:20" coordorigin="4734,4142" coordsize="10,20">
              <v:shape style="position:absolute;left:4734;top:4142;width:10;height:20" coordorigin="4734,4142" coordsize="10,20" path="m4734,4161l4743,4161,4743,4142,4734,4142,4734,4161xe" filled="true" fillcolor="#000000" stroked="false">
                <v:path arrowok="t"/>
                <v:fill type="solid"/>
              </v:shape>
            </v:group>
            <v:group style="position:absolute;left:4734;top:4161;width:10;height:20" coordorigin="4734,4161" coordsize="10,20">
              <v:shape style="position:absolute;left:4734;top:4161;width:10;height:20" coordorigin="4734,4161" coordsize="10,20" path="m4734,4181l4743,4181,4743,4161,4734,4161,4734,4181xe" filled="true" fillcolor="#000000" stroked="false">
                <v:path arrowok="t"/>
                <v:fill type="solid"/>
              </v:shape>
            </v:group>
            <v:group style="position:absolute;left:4734;top:4181;width:10;height:20" coordorigin="4734,4181" coordsize="10,20">
              <v:shape style="position:absolute;left:4734;top:4181;width:10;height:20" coordorigin="4734,4181" coordsize="10,20" path="m4734,4200l4743,4200,4743,4181,4734,4181,4734,4200xe" filled="true" fillcolor="#000000" stroked="false">
                <v:path arrowok="t"/>
                <v:fill type="solid"/>
              </v:shape>
            </v:group>
            <v:group style="position:absolute;left:4734;top:4200;width:10;height:20" coordorigin="4734,4200" coordsize="10,20">
              <v:shape style="position:absolute;left:4734;top:4200;width:10;height:20" coordorigin="4734,4200" coordsize="10,20" path="m4734,4219l4743,4219,4743,4200,4734,4200,4734,4219xe" filled="true" fillcolor="#000000" stroked="false">
                <v:path arrowok="t"/>
                <v:fill type="solid"/>
              </v:shape>
            </v:group>
            <v:group style="position:absolute;left:4734;top:4219;width:10;height:20" coordorigin="4734,4219" coordsize="10,20">
              <v:shape style="position:absolute;left:4734;top:4219;width:10;height:20" coordorigin="4734,4219" coordsize="10,20" path="m4734,4238l4743,4238,4743,4219,4734,4219,4734,4238xe" filled="true" fillcolor="#000000" stroked="false">
                <v:path arrowok="t"/>
                <v:fill type="solid"/>
              </v:shape>
            </v:group>
            <v:group style="position:absolute;left:4734;top:4238;width:10;height:20" coordorigin="4734,4238" coordsize="10,20">
              <v:shape style="position:absolute;left:4734;top:4238;width:10;height:20" coordorigin="4734,4238" coordsize="10,20" path="m4734,4257l4743,4257,4743,4238,4734,4238,4734,4257xe" filled="true" fillcolor="#000000" stroked="false">
                <v:path arrowok="t"/>
                <v:fill type="solid"/>
              </v:shape>
            </v:group>
            <v:group style="position:absolute;left:4734;top:4257;width:10;height:20" coordorigin="4734,4257" coordsize="10,20">
              <v:shape style="position:absolute;left:4734;top:4257;width:10;height:20" coordorigin="4734,4257" coordsize="10,20" path="m4734,4277l4743,4277,4743,4257,4734,4257,4734,4277xe" filled="true" fillcolor="#000000" stroked="false">
                <v:path arrowok="t"/>
                <v:fill type="solid"/>
              </v:shape>
            </v:group>
            <v:group style="position:absolute;left:4734;top:4277;width:10;height:20" coordorigin="4734,4277" coordsize="10,20">
              <v:shape style="position:absolute;left:4734;top:4277;width:10;height:20" coordorigin="4734,4277" coordsize="10,20" path="m4734,4296l4743,4296,4743,4277,4734,4277,4734,4296xe" filled="true" fillcolor="#000000" stroked="false">
                <v:path arrowok="t"/>
                <v:fill type="solid"/>
              </v:shape>
            </v:group>
            <v:group style="position:absolute;left:4734;top:4296;width:10;height:20" coordorigin="4734,4296" coordsize="10,20">
              <v:shape style="position:absolute;left:4734;top:4296;width:10;height:20" coordorigin="4734,4296" coordsize="10,20" path="m4734,4315l4743,4315,4743,4296,4734,4296,4734,4315xe" filled="true" fillcolor="#000000" stroked="false">
                <v:path arrowok="t"/>
                <v:fill type="solid"/>
              </v:shape>
            </v:group>
            <v:group style="position:absolute;left:4734;top:4315;width:10;height:20" coordorigin="4734,4315" coordsize="10,20">
              <v:shape style="position:absolute;left:4734;top:4315;width:10;height:20" coordorigin="4734,4315" coordsize="10,20" path="m4734,4334l4743,4334,4743,4315,4734,4315,4734,4334xe" filled="true" fillcolor="#000000" stroked="false">
                <v:path arrowok="t"/>
                <v:fill type="solid"/>
              </v:shape>
            </v:group>
            <v:group style="position:absolute;left:4734;top:4334;width:10;height:20" coordorigin="4734,4334" coordsize="10,20">
              <v:shape style="position:absolute;left:4734;top:4334;width:10;height:20" coordorigin="4734,4334" coordsize="10,20" path="m4734,4353l4743,4353,4743,4334,4734,4334,4734,4353xe" filled="true" fillcolor="#000000" stroked="false">
                <v:path arrowok="t"/>
                <v:fill type="solid"/>
              </v:shape>
            </v:group>
            <v:group style="position:absolute;left:4734;top:4353;width:10;height:20" coordorigin="4734,4353" coordsize="10,20">
              <v:shape style="position:absolute;left:4734;top:4353;width:10;height:20" coordorigin="4734,4353" coordsize="10,20" path="m4734,4373l4743,4373,4743,4353,4734,4353,4734,4373xe" filled="true" fillcolor="#000000" stroked="false">
                <v:path arrowok="t"/>
                <v:fill type="solid"/>
              </v:shape>
            </v:group>
            <v:group style="position:absolute;left:4734;top:4373;width:10;height:20" coordorigin="4734,4373" coordsize="10,20">
              <v:shape style="position:absolute;left:4734;top:4373;width:10;height:20" coordorigin="4734,4373" coordsize="10,20" path="m4734,4392l4743,4392,4743,4373,4734,4373,4734,4392xe" filled="true" fillcolor="#000000" stroked="false">
                <v:path arrowok="t"/>
                <v:fill type="solid"/>
              </v:shape>
            </v:group>
            <v:group style="position:absolute;left:4734;top:4392;width:10;height:20" coordorigin="4734,4392" coordsize="10,20">
              <v:shape style="position:absolute;left:4734;top:4392;width:10;height:20" coordorigin="4734,4392" coordsize="10,20" path="m4734,4411l4743,4411,4743,4392,4734,4392,4734,4411xe" filled="true" fillcolor="#000000" stroked="false">
                <v:path arrowok="t"/>
                <v:fill type="solid"/>
              </v:shape>
            </v:group>
            <v:group style="position:absolute;left:4734;top:4411;width:10;height:20" coordorigin="4734,4411" coordsize="10,20">
              <v:shape style="position:absolute;left:4734;top:4411;width:10;height:20" coordorigin="4734,4411" coordsize="10,20" path="m4734,4430l4743,4430,4743,4411,4734,4411,4734,4430xe" filled="true" fillcolor="#000000" stroked="false">
                <v:path arrowok="t"/>
                <v:fill type="solid"/>
              </v:shape>
            </v:group>
            <v:group style="position:absolute;left:4734;top:4430;width:10;height:20" coordorigin="4734,4430" coordsize="10,20">
              <v:shape style="position:absolute;left:4734;top:4430;width:10;height:20" coordorigin="4734,4430" coordsize="10,20" path="m4734,4449l4743,4449,4743,4430,4734,4430,4734,4449xe" filled="true" fillcolor="#000000" stroked="false">
                <v:path arrowok="t"/>
                <v:fill type="solid"/>
              </v:shape>
            </v:group>
            <v:group style="position:absolute;left:4734;top:4449;width:10;height:20" coordorigin="4734,4449" coordsize="10,20">
              <v:shape style="position:absolute;left:4734;top:4449;width:10;height:20" coordorigin="4734,4449" coordsize="10,20" path="m4734,4469l4743,4469,4743,4449,4734,4449,4734,4469xe" filled="true" fillcolor="#000000" stroked="false">
                <v:path arrowok="t"/>
                <v:fill type="solid"/>
              </v:shape>
            </v:group>
            <v:group style="position:absolute;left:4734;top:4469;width:10;height:20" coordorigin="4734,4469" coordsize="10,20">
              <v:shape style="position:absolute;left:4734;top:4469;width:10;height:20" coordorigin="4734,4469" coordsize="10,20" path="m4734,4488l4743,4488,4743,4469,4734,4469,4734,4488xe" filled="true" fillcolor="#000000" stroked="false">
                <v:path arrowok="t"/>
                <v:fill type="solid"/>
              </v:shape>
            </v:group>
            <v:group style="position:absolute;left:4734;top:4488;width:10;height:20" coordorigin="4734,4488" coordsize="10,20">
              <v:shape style="position:absolute;left:4734;top:4488;width:10;height:20" coordorigin="4734,4488" coordsize="10,20" path="m4734,4507l4743,4507,4743,4488,4734,4488,4734,4507xe" filled="true" fillcolor="#000000" stroked="false">
                <v:path arrowok="t"/>
                <v:fill type="solid"/>
              </v:shape>
            </v:group>
            <v:group style="position:absolute;left:4734;top:4507;width:10;height:20" coordorigin="4734,4507" coordsize="10,20">
              <v:shape style="position:absolute;left:4734;top:4507;width:10;height:20" coordorigin="4734,4507" coordsize="10,20" path="m4734,4526l4743,4526,4743,4507,4734,4507,4734,4526xe" filled="true" fillcolor="#000000" stroked="false">
                <v:path arrowok="t"/>
                <v:fill type="solid"/>
              </v:shape>
            </v:group>
            <v:group style="position:absolute;left:4734;top:4526;width:10;height:20" coordorigin="4734,4526" coordsize="10,20">
              <v:shape style="position:absolute;left:4734;top:4526;width:10;height:20" coordorigin="4734,4526" coordsize="10,20" path="m4734,4545l4743,4545,4743,4526,4734,4526,4734,4545xe" filled="true" fillcolor="#000000" stroked="false">
                <v:path arrowok="t"/>
                <v:fill type="solid"/>
              </v:shape>
            </v:group>
            <v:group style="position:absolute;left:4734;top:4546;width:10;height:20" coordorigin="4734,4546" coordsize="10,20">
              <v:shape style="position:absolute;left:4734;top:4546;width:10;height:20" coordorigin="4734,4546" coordsize="10,20" path="m4734,4565l4743,4565,4743,4546,4734,4546,4734,4565xe" filled="true" fillcolor="#000000" stroked="false">
                <v:path arrowok="t"/>
                <v:fill type="solid"/>
              </v:shape>
            </v:group>
            <v:group style="position:absolute;left:4734;top:4565;width:10;height:20" coordorigin="4734,4565" coordsize="10,20">
              <v:shape style="position:absolute;left:4734;top:4565;width:10;height:20" coordorigin="4734,4565" coordsize="10,20" path="m4734,4584l4743,4584,4743,4565,4734,4565,4734,4584xe" filled="true" fillcolor="#000000" stroked="false">
                <v:path arrowok="t"/>
                <v:fill type="solid"/>
              </v:shape>
            </v:group>
            <v:group style="position:absolute;left:4734;top:4584;width:10;height:20" coordorigin="4734,4584" coordsize="10,20">
              <v:shape style="position:absolute;left:4734;top:4584;width:10;height:20" coordorigin="4734,4584" coordsize="10,20" path="m4734,4604l4743,4604,4743,4584,4734,4584,4734,4604xe" filled="true" fillcolor="#000000" stroked="false">
                <v:path arrowok="t"/>
                <v:fill type="solid"/>
              </v:shape>
            </v:group>
            <v:group style="position:absolute;left:4734;top:4604;width:10;height:20" coordorigin="4734,4604" coordsize="10,20">
              <v:shape style="position:absolute;left:4734;top:4604;width:10;height:20" coordorigin="4734,4604" coordsize="10,20" path="m4734,4623l4743,4623,4743,4604,4734,4604,4734,4623xe" filled="true" fillcolor="#000000" stroked="false">
                <v:path arrowok="t"/>
                <v:fill type="solid"/>
              </v:shape>
            </v:group>
            <v:group style="position:absolute;left:4734;top:4623;width:10;height:20" coordorigin="4734,4623" coordsize="10,20">
              <v:shape style="position:absolute;left:4734;top:4623;width:10;height:20" coordorigin="4734,4623" coordsize="10,20" path="m4734,4642l4743,4642,4743,4623,4734,4623,4734,4642xe" filled="true" fillcolor="#000000" stroked="false">
                <v:path arrowok="t"/>
                <v:fill type="solid"/>
              </v:shape>
            </v:group>
            <v:group style="position:absolute;left:4734;top:4649;width:10;height:2" coordorigin="4734,4649" coordsize="10,2">
              <v:shape style="position:absolute;left:4734;top:4649;width:10;height:2" coordorigin="4734,4649" coordsize="10,0" path="m4734,4649l4743,4649e" filled="false" stroked="true" strokeweight=".72003pt" strokecolor="#000000">
                <v:path arrowok="t"/>
              </v:shape>
            </v:group>
            <v:group style="position:absolute;left:5634;top:3950;width:10;height:20" coordorigin="5634,3950" coordsize="10,20">
              <v:shape style="position:absolute;left:5634;top:3950;width:10;height:20" coordorigin="5634,3950" coordsize="10,20" path="m5634,3969l5643,3969,5643,3950,5634,3950,5634,3969xe" filled="true" fillcolor="#000000" stroked="false">
                <v:path arrowok="t"/>
                <v:fill type="solid"/>
              </v:shape>
            </v:group>
            <v:group style="position:absolute;left:5634;top:3969;width:10;height:20" coordorigin="5634,3969" coordsize="10,20">
              <v:shape style="position:absolute;left:5634;top:3969;width:10;height:20" coordorigin="5634,3969" coordsize="10,20" path="m5634,3989l5643,3989,5643,3969,5634,3969,5634,3989xe" filled="true" fillcolor="#000000" stroked="false">
                <v:path arrowok="t"/>
                <v:fill type="solid"/>
              </v:shape>
            </v:group>
            <v:group style="position:absolute;left:5634;top:3989;width:10;height:20" coordorigin="5634,3989" coordsize="10,20">
              <v:shape style="position:absolute;left:5634;top:3989;width:10;height:20" coordorigin="5634,3989" coordsize="10,20" path="m5634,4008l5643,4008,5643,3989,5634,3989,5634,4008xe" filled="true" fillcolor="#000000" stroked="false">
                <v:path arrowok="t"/>
                <v:fill type="solid"/>
              </v:shape>
            </v:group>
            <v:group style="position:absolute;left:5634;top:4008;width:10;height:20" coordorigin="5634,4008" coordsize="10,20">
              <v:shape style="position:absolute;left:5634;top:4008;width:10;height:20" coordorigin="5634,4008" coordsize="10,20" path="m5634,4027l5643,4027,5643,4008,5634,4008,5634,4027xe" filled="true" fillcolor="#000000" stroked="false">
                <v:path arrowok="t"/>
                <v:fill type="solid"/>
              </v:shape>
            </v:group>
            <v:group style="position:absolute;left:5634;top:4027;width:10;height:20" coordorigin="5634,4027" coordsize="10,20">
              <v:shape style="position:absolute;left:5634;top:4027;width:10;height:20" coordorigin="5634,4027" coordsize="10,20" path="m5634,4046l5643,4046,5643,4027,5634,4027,5634,4046xe" filled="true" fillcolor="#000000" stroked="false">
                <v:path arrowok="t"/>
                <v:fill type="solid"/>
              </v:shape>
            </v:group>
            <v:group style="position:absolute;left:5634;top:4046;width:10;height:20" coordorigin="5634,4046" coordsize="10,20">
              <v:shape style="position:absolute;left:5634;top:4046;width:10;height:20" coordorigin="5634,4046" coordsize="10,20" path="m5634,4065l5643,4065,5643,4046,5634,4046,5634,4065xe" filled="true" fillcolor="#000000" stroked="false">
                <v:path arrowok="t"/>
                <v:fill type="solid"/>
              </v:shape>
            </v:group>
            <v:group style="position:absolute;left:5634;top:4065;width:10;height:20" coordorigin="5634,4065" coordsize="10,20">
              <v:shape style="position:absolute;left:5634;top:4065;width:10;height:20" coordorigin="5634,4065" coordsize="10,20" path="m5634,4085l5643,4085,5643,4065,5634,4065,5634,4085xe" filled="true" fillcolor="#000000" stroked="false">
                <v:path arrowok="t"/>
                <v:fill type="solid"/>
              </v:shape>
            </v:group>
            <v:group style="position:absolute;left:5634;top:4085;width:10;height:20" coordorigin="5634,4085" coordsize="10,20">
              <v:shape style="position:absolute;left:5634;top:4085;width:10;height:20" coordorigin="5634,4085" coordsize="10,20" path="m5634,4104l5643,4104,5643,4085,5634,4085,5634,4104xe" filled="true" fillcolor="#000000" stroked="false">
                <v:path arrowok="t"/>
                <v:fill type="solid"/>
              </v:shape>
            </v:group>
            <v:group style="position:absolute;left:5634;top:4104;width:10;height:20" coordorigin="5634,4104" coordsize="10,20">
              <v:shape style="position:absolute;left:5634;top:4104;width:10;height:20" coordorigin="5634,4104" coordsize="10,20" path="m5634,4123l5643,4123,5643,4104,5634,4104,5634,4123xe" filled="true" fillcolor="#000000" stroked="false">
                <v:path arrowok="t"/>
                <v:fill type="solid"/>
              </v:shape>
            </v:group>
            <v:group style="position:absolute;left:5634;top:4123;width:10;height:20" coordorigin="5634,4123" coordsize="10,20">
              <v:shape style="position:absolute;left:5634;top:4123;width:10;height:20" coordorigin="5634,4123" coordsize="10,20" path="m5634,4142l5643,4142,5643,4123,5634,4123,5634,4142xe" filled="true" fillcolor="#000000" stroked="false">
                <v:path arrowok="t"/>
                <v:fill type="solid"/>
              </v:shape>
            </v:group>
            <v:group style="position:absolute;left:5634;top:4142;width:10;height:20" coordorigin="5634,4142" coordsize="10,20">
              <v:shape style="position:absolute;left:5634;top:4142;width:10;height:20" coordorigin="5634,4142" coordsize="10,20" path="m5634,4161l5643,4161,5643,4142,5634,4142,5634,4161xe" filled="true" fillcolor="#000000" stroked="false">
                <v:path arrowok="t"/>
                <v:fill type="solid"/>
              </v:shape>
            </v:group>
            <v:group style="position:absolute;left:5634;top:4161;width:10;height:20" coordorigin="5634,4161" coordsize="10,20">
              <v:shape style="position:absolute;left:5634;top:4161;width:10;height:20" coordorigin="5634,4161" coordsize="10,20" path="m5634,4181l5643,4181,5643,4161,5634,4161,5634,4181xe" filled="true" fillcolor="#000000" stroked="false">
                <v:path arrowok="t"/>
                <v:fill type="solid"/>
              </v:shape>
            </v:group>
            <v:group style="position:absolute;left:5634;top:4181;width:10;height:20" coordorigin="5634,4181" coordsize="10,20">
              <v:shape style="position:absolute;left:5634;top:4181;width:10;height:20" coordorigin="5634,4181" coordsize="10,20" path="m5634,4200l5643,4200,5643,4181,5634,4181,5634,4200xe" filled="true" fillcolor="#000000" stroked="false">
                <v:path arrowok="t"/>
                <v:fill type="solid"/>
              </v:shape>
            </v:group>
            <v:group style="position:absolute;left:5634;top:4200;width:10;height:20" coordorigin="5634,4200" coordsize="10,20">
              <v:shape style="position:absolute;left:5634;top:4200;width:10;height:20" coordorigin="5634,4200" coordsize="10,20" path="m5634,4219l5643,4219,5643,4200,5634,4200,5634,4219xe" filled="true" fillcolor="#000000" stroked="false">
                <v:path arrowok="t"/>
                <v:fill type="solid"/>
              </v:shape>
            </v:group>
            <v:group style="position:absolute;left:5634;top:4219;width:10;height:20" coordorigin="5634,4219" coordsize="10,20">
              <v:shape style="position:absolute;left:5634;top:4219;width:10;height:20" coordorigin="5634,4219" coordsize="10,20" path="m5634,4238l5643,4238,5643,4219,5634,4219,5634,4238xe" filled="true" fillcolor="#000000" stroked="false">
                <v:path arrowok="t"/>
                <v:fill type="solid"/>
              </v:shape>
            </v:group>
            <v:group style="position:absolute;left:5634;top:4238;width:10;height:20" coordorigin="5634,4238" coordsize="10,20">
              <v:shape style="position:absolute;left:5634;top:4238;width:10;height:20" coordorigin="5634,4238" coordsize="10,20" path="m5634,4257l5643,4257,5643,4238,5634,4238,5634,4257xe" filled="true" fillcolor="#000000" stroked="false">
                <v:path arrowok="t"/>
                <v:fill type="solid"/>
              </v:shape>
            </v:group>
            <v:group style="position:absolute;left:5634;top:4257;width:10;height:20" coordorigin="5634,4257" coordsize="10,20">
              <v:shape style="position:absolute;left:5634;top:4257;width:10;height:20" coordorigin="5634,4257" coordsize="10,20" path="m5634,4277l5643,4277,5643,4257,5634,4257,5634,4277xe" filled="true" fillcolor="#000000" stroked="false">
                <v:path arrowok="t"/>
                <v:fill type="solid"/>
              </v:shape>
            </v:group>
            <v:group style="position:absolute;left:5634;top:4277;width:10;height:20" coordorigin="5634,4277" coordsize="10,20">
              <v:shape style="position:absolute;left:5634;top:4277;width:10;height:20" coordorigin="5634,4277" coordsize="10,20" path="m5634,4296l5643,4296,5643,4277,5634,4277,5634,4296xe" filled="true" fillcolor="#000000" stroked="false">
                <v:path arrowok="t"/>
                <v:fill type="solid"/>
              </v:shape>
            </v:group>
            <v:group style="position:absolute;left:5634;top:4296;width:10;height:20" coordorigin="5634,4296" coordsize="10,20">
              <v:shape style="position:absolute;left:5634;top:4296;width:10;height:20" coordorigin="5634,4296" coordsize="10,20" path="m5634,4315l5643,4315,5643,4296,5634,4296,5634,4315xe" filled="true" fillcolor="#000000" stroked="false">
                <v:path arrowok="t"/>
                <v:fill type="solid"/>
              </v:shape>
            </v:group>
            <v:group style="position:absolute;left:5634;top:4315;width:10;height:20" coordorigin="5634,4315" coordsize="10,20">
              <v:shape style="position:absolute;left:5634;top:4315;width:10;height:20" coordorigin="5634,4315" coordsize="10,20" path="m5634,4334l5643,4334,5643,4315,5634,4315,5634,4334xe" filled="true" fillcolor="#000000" stroked="false">
                <v:path arrowok="t"/>
                <v:fill type="solid"/>
              </v:shape>
            </v:group>
            <v:group style="position:absolute;left:5634;top:4334;width:10;height:20" coordorigin="5634,4334" coordsize="10,20">
              <v:shape style="position:absolute;left:5634;top:4334;width:10;height:20" coordorigin="5634,4334" coordsize="10,20" path="m5634,4353l5643,4353,5643,4334,5634,4334,5634,4353xe" filled="true" fillcolor="#000000" stroked="false">
                <v:path arrowok="t"/>
                <v:fill type="solid"/>
              </v:shape>
            </v:group>
            <v:group style="position:absolute;left:5634;top:4353;width:10;height:20" coordorigin="5634,4353" coordsize="10,20">
              <v:shape style="position:absolute;left:5634;top:4353;width:10;height:20" coordorigin="5634,4353" coordsize="10,20" path="m5634,4373l5643,4373,5643,4353,5634,4353,5634,4373xe" filled="true" fillcolor="#000000" stroked="false">
                <v:path arrowok="t"/>
                <v:fill type="solid"/>
              </v:shape>
            </v:group>
            <v:group style="position:absolute;left:5634;top:4373;width:10;height:20" coordorigin="5634,4373" coordsize="10,20">
              <v:shape style="position:absolute;left:5634;top:4373;width:10;height:20" coordorigin="5634,4373" coordsize="10,20" path="m5634,4392l5643,4392,5643,4373,5634,4373,5634,4392xe" filled="true" fillcolor="#000000" stroked="false">
                <v:path arrowok="t"/>
                <v:fill type="solid"/>
              </v:shape>
            </v:group>
            <v:group style="position:absolute;left:5634;top:4392;width:10;height:20" coordorigin="5634,4392" coordsize="10,20">
              <v:shape style="position:absolute;left:5634;top:4392;width:10;height:20" coordorigin="5634,4392" coordsize="10,20" path="m5634,4411l5643,4411,5643,4392,5634,4392,5634,4411xe" filled="true" fillcolor="#000000" stroked="false">
                <v:path arrowok="t"/>
                <v:fill type="solid"/>
              </v:shape>
            </v:group>
            <v:group style="position:absolute;left:5634;top:4411;width:10;height:20" coordorigin="5634,4411" coordsize="10,20">
              <v:shape style="position:absolute;left:5634;top:4411;width:10;height:20" coordorigin="5634,4411" coordsize="10,20" path="m5634,4430l5643,4430,5643,4411,5634,4411,5634,4430xe" filled="true" fillcolor="#000000" stroked="false">
                <v:path arrowok="t"/>
                <v:fill type="solid"/>
              </v:shape>
            </v:group>
            <v:group style="position:absolute;left:5634;top:4430;width:10;height:20" coordorigin="5634,4430" coordsize="10,20">
              <v:shape style="position:absolute;left:5634;top:4430;width:10;height:20" coordorigin="5634,4430" coordsize="10,20" path="m5634,4449l5643,4449,5643,4430,5634,4430,5634,4449xe" filled="true" fillcolor="#000000" stroked="false">
                <v:path arrowok="t"/>
                <v:fill type="solid"/>
              </v:shape>
            </v:group>
            <v:group style="position:absolute;left:5634;top:4449;width:10;height:20" coordorigin="5634,4449" coordsize="10,20">
              <v:shape style="position:absolute;left:5634;top:4449;width:10;height:20" coordorigin="5634,4449" coordsize="10,20" path="m5634,4469l5643,4469,5643,4449,5634,4449,5634,4469xe" filled="true" fillcolor="#000000" stroked="false">
                <v:path arrowok="t"/>
                <v:fill type="solid"/>
              </v:shape>
            </v:group>
            <v:group style="position:absolute;left:5634;top:4469;width:10;height:20" coordorigin="5634,4469" coordsize="10,20">
              <v:shape style="position:absolute;left:5634;top:4469;width:10;height:20" coordorigin="5634,4469" coordsize="10,20" path="m5634,4488l5643,4488,5643,4469,5634,4469,5634,4488xe" filled="true" fillcolor="#000000" stroked="false">
                <v:path arrowok="t"/>
                <v:fill type="solid"/>
              </v:shape>
            </v:group>
            <v:group style="position:absolute;left:5634;top:4488;width:10;height:20" coordorigin="5634,4488" coordsize="10,20">
              <v:shape style="position:absolute;left:5634;top:4488;width:10;height:20" coordorigin="5634,4488" coordsize="10,20" path="m5634,4507l5643,4507,5643,4488,5634,4488,5634,4507xe" filled="true" fillcolor="#000000" stroked="false">
                <v:path arrowok="t"/>
                <v:fill type="solid"/>
              </v:shape>
            </v:group>
            <v:group style="position:absolute;left:5634;top:4507;width:10;height:20" coordorigin="5634,4507" coordsize="10,20">
              <v:shape style="position:absolute;left:5634;top:4507;width:10;height:20" coordorigin="5634,4507" coordsize="10,20" path="m5634,4526l5643,4526,5643,4507,5634,4507,5634,4526xe" filled="true" fillcolor="#000000" stroked="false">
                <v:path arrowok="t"/>
                <v:fill type="solid"/>
              </v:shape>
            </v:group>
            <v:group style="position:absolute;left:5634;top:4526;width:10;height:20" coordorigin="5634,4526" coordsize="10,20">
              <v:shape style="position:absolute;left:5634;top:4526;width:10;height:20" coordorigin="5634,4526" coordsize="10,20" path="m5634,4545l5643,4545,5643,4526,5634,4526,5634,4545xe" filled="true" fillcolor="#000000" stroked="false">
                <v:path arrowok="t"/>
                <v:fill type="solid"/>
              </v:shape>
            </v:group>
            <v:group style="position:absolute;left:5634;top:4546;width:10;height:20" coordorigin="5634,4546" coordsize="10,20">
              <v:shape style="position:absolute;left:5634;top:4546;width:10;height:20" coordorigin="5634,4546" coordsize="10,20" path="m5634,4565l5643,4565,5643,4546,5634,4546,5634,4565xe" filled="true" fillcolor="#000000" stroked="false">
                <v:path arrowok="t"/>
                <v:fill type="solid"/>
              </v:shape>
            </v:group>
            <v:group style="position:absolute;left:5634;top:4565;width:10;height:20" coordorigin="5634,4565" coordsize="10,20">
              <v:shape style="position:absolute;left:5634;top:4565;width:10;height:20" coordorigin="5634,4565" coordsize="10,20" path="m5634,4584l5643,4584,5643,4565,5634,4565,5634,4584xe" filled="true" fillcolor="#000000" stroked="false">
                <v:path arrowok="t"/>
                <v:fill type="solid"/>
              </v:shape>
            </v:group>
            <v:group style="position:absolute;left:5634;top:4584;width:10;height:20" coordorigin="5634,4584" coordsize="10,20">
              <v:shape style="position:absolute;left:5634;top:4584;width:10;height:20" coordorigin="5634,4584" coordsize="10,20" path="m5634,4604l5643,4604,5643,4584,5634,4584,5634,4604xe" filled="true" fillcolor="#000000" stroked="false">
                <v:path arrowok="t"/>
                <v:fill type="solid"/>
              </v:shape>
            </v:group>
            <v:group style="position:absolute;left:5634;top:4604;width:10;height:20" coordorigin="5634,4604" coordsize="10,20">
              <v:shape style="position:absolute;left:5634;top:4604;width:10;height:20" coordorigin="5634,4604" coordsize="10,20" path="m5634,4623l5643,4623,5643,4604,5634,4604,5634,4623xe" filled="true" fillcolor="#000000" stroked="false">
                <v:path arrowok="t"/>
                <v:fill type="solid"/>
              </v:shape>
            </v:group>
            <v:group style="position:absolute;left:5634;top:4623;width:10;height:20" coordorigin="5634,4623" coordsize="10,20">
              <v:shape style="position:absolute;left:5634;top:4623;width:10;height:20" coordorigin="5634,4623" coordsize="10,20" path="m5634,4642l5643,4642,5643,4623,5634,4623,5634,4642xe" filled="true" fillcolor="#000000" stroked="false">
                <v:path arrowok="t"/>
                <v:fill type="solid"/>
              </v:shape>
            </v:group>
            <v:group style="position:absolute;left:5634;top:4649;width:10;height:2" coordorigin="5634,4649" coordsize="10,2">
              <v:shape style="position:absolute;left:5634;top:4649;width:10;height:2" coordorigin="5634,4649" coordsize="10,0" path="m5634,4649l5643,4649e" filled="false" stroked="true" strokeweight=".72003pt" strokecolor="#000000">
                <v:path arrowok="t"/>
              </v:shape>
            </v:group>
            <v:group style="position:absolute;left:6719;top:3950;width:10;height:20" coordorigin="6719,3950" coordsize="10,20">
              <v:shape style="position:absolute;left:6719;top:3950;width:10;height:20" coordorigin="6719,3950" coordsize="10,20" path="m6719,3969l6729,3969,6729,3950,6719,3950,6719,3969xe" filled="true" fillcolor="#000000" stroked="false">
                <v:path arrowok="t"/>
                <v:fill type="solid"/>
              </v:shape>
            </v:group>
            <v:group style="position:absolute;left:6719;top:3969;width:10;height:20" coordorigin="6719,3969" coordsize="10,20">
              <v:shape style="position:absolute;left:6719;top:3969;width:10;height:20" coordorigin="6719,3969" coordsize="10,20" path="m6719,3989l6729,3989,6729,3969,6719,3969,6719,3989xe" filled="true" fillcolor="#000000" stroked="false">
                <v:path arrowok="t"/>
                <v:fill type="solid"/>
              </v:shape>
            </v:group>
            <v:group style="position:absolute;left:6719;top:3989;width:10;height:20" coordorigin="6719,3989" coordsize="10,20">
              <v:shape style="position:absolute;left:6719;top:3989;width:10;height:20" coordorigin="6719,3989" coordsize="10,20" path="m6719,4008l6729,4008,6729,3989,6719,3989,6719,4008xe" filled="true" fillcolor="#000000" stroked="false">
                <v:path arrowok="t"/>
                <v:fill type="solid"/>
              </v:shape>
            </v:group>
            <v:group style="position:absolute;left:6719;top:4008;width:10;height:20" coordorigin="6719,4008" coordsize="10,20">
              <v:shape style="position:absolute;left:6719;top:4008;width:10;height:20" coordorigin="6719,4008" coordsize="10,20" path="m6719,4027l6729,4027,6729,4008,6719,4008,6719,4027xe" filled="true" fillcolor="#000000" stroked="false">
                <v:path arrowok="t"/>
                <v:fill type="solid"/>
              </v:shape>
            </v:group>
            <v:group style="position:absolute;left:6719;top:4027;width:10;height:20" coordorigin="6719,4027" coordsize="10,20">
              <v:shape style="position:absolute;left:6719;top:4027;width:10;height:20" coordorigin="6719,4027" coordsize="10,20" path="m6719,4046l6729,4046,6729,4027,6719,4027,6719,4046xe" filled="true" fillcolor="#000000" stroked="false">
                <v:path arrowok="t"/>
                <v:fill type="solid"/>
              </v:shape>
            </v:group>
            <v:group style="position:absolute;left:6719;top:4046;width:10;height:20" coordorigin="6719,4046" coordsize="10,20">
              <v:shape style="position:absolute;left:6719;top:4046;width:10;height:20" coordorigin="6719,4046" coordsize="10,20" path="m6719,4065l6729,4065,6729,4046,6719,4046,6719,4065xe" filled="true" fillcolor="#000000" stroked="false">
                <v:path arrowok="t"/>
                <v:fill type="solid"/>
              </v:shape>
            </v:group>
            <v:group style="position:absolute;left:6719;top:4065;width:10;height:20" coordorigin="6719,4065" coordsize="10,20">
              <v:shape style="position:absolute;left:6719;top:4065;width:10;height:20" coordorigin="6719,4065" coordsize="10,20" path="m6719,4085l6729,4085,6729,4065,6719,4065,6719,4085xe" filled="true" fillcolor="#000000" stroked="false">
                <v:path arrowok="t"/>
                <v:fill type="solid"/>
              </v:shape>
            </v:group>
            <v:group style="position:absolute;left:6719;top:4085;width:10;height:20" coordorigin="6719,4085" coordsize="10,20">
              <v:shape style="position:absolute;left:6719;top:4085;width:10;height:20" coordorigin="6719,4085" coordsize="10,20" path="m6719,4104l6729,4104,6729,4085,6719,4085,6719,4104xe" filled="true" fillcolor="#000000" stroked="false">
                <v:path arrowok="t"/>
                <v:fill type="solid"/>
              </v:shape>
            </v:group>
            <v:group style="position:absolute;left:6719;top:4104;width:10;height:20" coordorigin="6719,4104" coordsize="10,20">
              <v:shape style="position:absolute;left:6719;top:4104;width:10;height:20" coordorigin="6719,4104" coordsize="10,20" path="m6719,4123l6729,4123,6729,4104,6719,4104,6719,4123xe" filled="true" fillcolor="#000000" stroked="false">
                <v:path arrowok="t"/>
                <v:fill type="solid"/>
              </v:shape>
            </v:group>
            <v:group style="position:absolute;left:6719;top:4123;width:10;height:20" coordorigin="6719,4123" coordsize="10,20">
              <v:shape style="position:absolute;left:6719;top:4123;width:10;height:20" coordorigin="6719,4123" coordsize="10,20" path="m6719,4142l6729,4142,6729,4123,6719,4123,6719,4142xe" filled="true" fillcolor="#000000" stroked="false">
                <v:path arrowok="t"/>
                <v:fill type="solid"/>
              </v:shape>
            </v:group>
            <v:group style="position:absolute;left:6719;top:4142;width:10;height:20" coordorigin="6719,4142" coordsize="10,20">
              <v:shape style="position:absolute;left:6719;top:4142;width:10;height:20" coordorigin="6719,4142" coordsize="10,20" path="m6719,4161l6729,4161,6729,4142,6719,4142,6719,4161xe" filled="true" fillcolor="#000000" stroked="false">
                <v:path arrowok="t"/>
                <v:fill type="solid"/>
              </v:shape>
            </v:group>
            <v:group style="position:absolute;left:6719;top:4161;width:10;height:20" coordorigin="6719,4161" coordsize="10,20">
              <v:shape style="position:absolute;left:6719;top:4161;width:10;height:20" coordorigin="6719,4161" coordsize="10,20" path="m6719,4181l6729,4181,6729,4161,6719,4161,6719,4181xe" filled="true" fillcolor="#000000" stroked="false">
                <v:path arrowok="t"/>
                <v:fill type="solid"/>
              </v:shape>
            </v:group>
            <v:group style="position:absolute;left:6719;top:4181;width:10;height:20" coordorigin="6719,4181" coordsize="10,20">
              <v:shape style="position:absolute;left:6719;top:4181;width:10;height:20" coordorigin="6719,4181" coordsize="10,20" path="m6719,4200l6729,4200,6729,4181,6719,4181,6719,4200xe" filled="true" fillcolor="#000000" stroked="false">
                <v:path arrowok="t"/>
                <v:fill type="solid"/>
              </v:shape>
            </v:group>
            <v:group style="position:absolute;left:6719;top:4200;width:10;height:20" coordorigin="6719,4200" coordsize="10,20">
              <v:shape style="position:absolute;left:6719;top:4200;width:10;height:20" coordorigin="6719,4200" coordsize="10,20" path="m6719,4219l6729,4219,6729,4200,6719,4200,6719,4219xe" filled="true" fillcolor="#000000" stroked="false">
                <v:path arrowok="t"/>
                <v:fill type="solid"/>
              </v:shape>
            </v:group>
            <v:group style="position:absolute;left:6719;top:4219;width:10;height:20" coordorigin="6719,4219" coordsize="10,20">
              <v:shape style="position:absolute;left:6719;top:4219;width:10;height:20" coordorigin="6719,4219" coordsize="10,20" path="m6719,4238l6729,4238,6729,4219,6719,4219,6719,4238xe" filled="true" fillcolor="#000000" stroked="false">
                <v:path arrowok="t"/>
                <v:fill type="solid"/>
              </v:shape>
            </v:group>
            <v:group style="position:absolute;left:6719;top:4238;width:10;height:20" coordorigin="6719,4238" coordsize="10,20">
              <v:shape style="position:absolute;left:6719;top:4238;width:10;height:20" coordorigin="6719,4238" coordsize="10,20" path="m6719,4257l6729,4257,6729,4238,6719,4238,6719,4257xe" filled="true" fillcolor="#000000" stroked="false">
                <v:path arrowok="t"/>
                <v:fill type="solid"/>
              </v:shape>
            </v:group>
            <v:group style="position:absolute;left:6719;top:4257;width:10;height:20" coordorigin="6719,4257" coordsize="10,20">
              <v:shape style="position:absolute;left:6719;top:4257;width:10;height:20" coordorigin="6719,4257" coordsize="10,20" path="m6719,4277l6729,4277,6729,4257,6719,4257,6719,4277xe" filled="true" fillcolor="#000000" stroked="false">
                <v:path arrowok="t"/>
                <v:fill type="solid"/>
              </v:shape>
            </v:group>
            <v:group style="position:absolute;left:6719;top:4277;width:10;height:20" coordorigin="6719,4277" coordsize="10,20">
              <v:shape style="position:absolute;left:6719;top:4277;width:10;height:20" coordorigin="6719,4277" coordsize="10,20" path="m6719,4296l6729,4296,6729,4277,6719,4277,6719,4296xe" filled="true" fillcolor="#000000" stroked="false">
                <v:path arrowok="t"/>
                <v:fill type="solid"/>
              </v:shape>
            </v:group>
            <v:group style="position:absolute;left:6719;top:4296;width:10;height:20" coordorigin="6719,4296" coordsize="10,20">
              <v:shape style="position:absolute;left:6719;top:4296;width:10;height:20" coordorigin="6719,4296" coordsize="10,20" path="m6719,4315l6729,4315,6729,4296,6719,4296,6719,4315xe" filled="true" fillcolor="#000000" stroked="false">
                <v:path arrowok="t"/>
                <v:fill type="solid"/>
              </v:shape>
            </v:group>
            <v:group style="position:absolute;left:6719;top:4315;width:10;height:20" coordorigin="6719,4315" coordsize="10,20">
              <v:shape style="position:absolute;left:6719;top:4315;width:10;height:20" coordorigin="6719,4315" coordsize="10,20" path="m6719,4334l6729,4334,6729,4315,6719,4315,6719,4334xe" filled="true" fillcolor="#000000" stroked="false">
                <v:path arrowok="t"/>
                <v:fill type="solid"/>
              </v:shape>
            </v:group>
            <v:group style="position:absolute;left:6719;top:4334;width:10;height:20" coordorigin="6719,4334" coordsize="10,20">
              <v:shape style="position:absolute;left:6719;top:4334;width:10;height:20" coordorigin="6719,4334" coordsize="10,20" path="m6719,4353l6729,4353,6729,4334,6719,4334,6719,4353xe" filled="true" fillcolor="#000000" stroked="false">
                <v:path arrowok="t"/>
                <v:fill type="solid"/>
              </v:shape>
            </v:group>
            <v:group style="position:absolute;left:6719;top:4353;width:10;height:20" coordorigin="6719,4353" coordsize="10,20">
              <v:shape style="position:absolute;left:6719;top:4353;width:10;height:20" coordorigin="6719,4353" coordsize="10,20" path="m6719,4373l6729,4373,6729,4353,6719,4353,6719,4373xe" filled="true" fillcolor="#000000" stroked="false">
                <v:path arrowok="t"/>
                <v:fill type="solid"/>
              </v:shape>
            </v:group>
            <v:group style="position:absolute;left:6719;top:4373;width:10;height:20" coordorigin="6719,4373" coordsize="10,20">
              <v:shape style="position:absolute;left:6719;top:4373;width:10;height:20" coordorigin="6719,4373" coordsize="10,20" path="m6719,4392l6729,4392,6729,4373,6719,4373,6719,4392xe" filled="true" fillcolor="#000000" stroked="false">
                <v:path arrowok="t"/>
                <v:fill type="solid"/>
              </v:shape>
            </v:group>
            <v:group style="position:absolute;left:6719;top:4392;width:10;height:20" coordorigin="6719,4392" coordsize="10,20">
              <v:shape style="position:absolute;left:6719;top:4392;width:10;height:20" coordorigin="6719,4392" coordsize="10,20" path="m6719,4411l6729,4411,6729,4392,6719,4392,6719,4411xe" filled="true" fillcolor="#000000" stroked="false">
                <v:path arrowok="t"/>
                <v:fill type="solid"/>
              </v:shape>
            </v:group>
            <v:group style="position:absolute;left:6719;top:4411;width:10;height:20" coordorigin="6719,4411" coordsize="10,20">
              <v:shape style="position:absolute;left:6719;top:4411;width:10;height:20" coordorigin="6719,4411" coordsize="10,20" path="m6719,4430l6729,4430,6729,4411,6719,4411,6719,4430xe" filled="true" fillcolor="#000000" stroked="false">
                <v:path arrowok="t"/>
                <v:fill type="solid"/>
              </v:shape>
            </v:group>
            <v:group style="position:absolute;left:6719;top:4430;width:10;height:20" coordorigin="6719,4430" coordsize="10,20">
              <v:shape style="position:absolute;left:6719;top:4430;width:10;height:20" coordorigin="6719,4430" coordsize="10,20" path="m6719,4449l6729,4449,6729,4430,6719,4430,6719,4449xe" filled="true" fillcolor="#000000" stroked="false">
                <v:path arrowok="t"/>
                <v:fill type="solid"/>
              </v:shape>
            </v:group>
            <v:group style="position:absolute;left:6719;top:4449;width:10;height:20" coordorigin="6719,4449" coordsize="10,20">
              <v:shape style="position:absolute;left:6719;top:4449;width:10;height:20" coordorigin="6719,4449" coordsize="10,20" path="m6719,4469l6729,4469,6729,4449,6719,4449,6719,4469xe" filled="true" fillcolor="#000000" stroked="false">
                <v:path arrowok="t"/>
                <v:fill type="solid"/>
              </v:shape>
            </v:group>
            <v:group style="position:absolute;left:6719;top:4469;width:10;height:20" coordorigin="6719,4469" coordsize="10,20">
              <v:shape style="position:absolute;left:6719;top:4469;width:10;height:20" coordorigin="6719,4469" coordsize="10,20" path="m6719,4488l6729,4488,6729,4469,6719,4469,6719,4488xe" filled="true" fillcolor="#000000" stroked="false">
                <v:path arrowok="t"/>
                <v:fill type="solid"/>
              </v:shape>
            </v:group>
            <v:group style="position:absolute;left:6719;top:4488;width:10;height:20" coordorigin="6719,4488" coordsize="10,20">
              <v:shape style="position:absolute;left:6719;top:4488;width:10;height:20" coordorigin="6719,4488" coordsize="10,20" path="m6719,4507l6729,4507,6729,4488,6719,4488,6719,4507xe" filled="true" fillcolor="#000000" stroked="false">
                <v:path arrowok="t"/>
                <v:fill type="solid"/>
              </v:shape>
            </v:group>
            <v:group style="position:absolute;left:6719;top:4507;width:10;height:20" coordorigin="6719,4507" coordsize="10,20">
              <v:shape style="position:absolute;left:6719;top:4507;width:10;height:20" coordorigin="6719,4507" coordsize="10,20" path="m6719,4526l6729,4526,6729,4507,6719,4507,6719,4526xe" filled="true" fillcolor="#000000" stroked="false">
                <v:path arrowok="t"/>
                <v:fill type="solid"/>
              </v:shape>
            </v:group>
            <v:group style="position:absolute;left:6719;top:4526;width:10;height:20" coordorigin="6719,4526" coordsize="10,20">
              <v:shape style="position:absolute;left:6719;top:4526;width:10;height:20" coordorigin="6719,4526" coordsize="10,20" path="m6719,4545l6729,4545,6729,4526,6719,4526,6719,4545xe" filled="true" fillcolor="#000000" stroked="false">
                <v:path arrowok="t"/>
                <v:fill type="solid"/>
              </v:shape>
            </v:group>
            <v:group style="position:absolute;left:6719;top:4546;width:10;height:20" coordorigin="6719,4546" coordsize="10,20">
              <v:shape style="position:absolute;left:6719;top:4546;width:10;height:20" coordorigin="6719,4546" coordsize="10,20" path="m6719,4565l6729,4565,6729,4546,6719,4546,6719,4565xe" filled="true" fillcolor="#000000" stroked="false">
                <v:path arrowok="t"/>
                <v:fill type="solid"/>
              </v:shape>
            </v:group>
            <v:group style="position:absolute;left:6719;top:4565;width:10;height:20" coordorigin="6719,4565" coordsize="10,20">
              <v:shape style="position:absolute;left:6719;top:4565;width:10;height:20" coordorigin="6719,4565" coordsize="10,20" path="m6719,4584l6729,4584,6729,4565,6719,4565,6719,4584xe" filled="true" fillcolor="#000000" stroked="false">
                <v:path arrowok="t"/>
                <v:fill type="solid"/>
              </v:shape>
            </v:group>
            <v:group style="position:absolute;left:6719;top:4584;width:10;height:20" coordorigin="6719,4584" coordsize="10,20">
              <v:shape style="position:absolute;left:6719;top:4584;width:10;height:20" coordorigin="6719,4584" coordsize="10,20" path="m6719,4604l6729,4604,6729,4584,6719,4584,6719,4604xe" filled="true" fillcolor="#000000" stroked="false">
                <v:path arrowok="t"/>
                <v:fill type="solid"/>
              </v:shape>
            </v:group>
            <v:group style="position:absolute;left:6719;top:4604;width:10;height:20" coordorigin="6719,4604" coordsize="10,20">
              <v:shape style="position:absolute;left:6719;top:4604;width:10;height:20" coordorigin="6719,4604" coordsize="10,20" path="m6719,4623l6729,4623,6729,4604,6719,4604,6719,4623xe" filled="true" fillcolor="#000000" stroked="false">
                <v:path arrowok="t"/>
                <v:fill type="solid"/>
              </v:shape>
            </v:group>
            <v:group style="position:absolute;left:6719;top:4623;width:10;height:20" coordorigin="6719,4623" coordsize="10,20">
              <v:shape style="position:absolute;left:6719;top:4623;width:10;height:20" coordorigin="6719,4623" coordsize="10,20" path="m6719,4642l6729,4642,6729,4623,6719,4623,6719,4642xe" filled="true" fillcolor="#000000" stroked="false">
                <v:path arrowok="t"/>
                <v:fill type="solid"/>
              </v:shape>
            </v:group>
            <v:group style="position:absolute;left:6719;top:4649;width:10;height:2" coordorigin="6719,4649" coordsize="10,2">
              <v:shape style="position:absolute;left:6719;top:4649;width:10;height:2" coordorigin="6719,4649" coordsize="10,0" path="m6719,4649l6729,4649e" filled="false" stroked="true" strokeweight=".72003pt" strokecolor="#000000">
                <v:path arrowok="t"/>
              </v:shape>
            </v:group>
            <v:group style="position:absolute;left:7852;top:3950;width:10;height:20" coordorigin="7852,3950" coordsize="10,20">
              <v:shape style="position:absolute;left:7852;top:3950;width:10;height:20" coordorigin="7852,3950" coordsize="10,20" path="m7852,3969l7861,3969,7861,3950,7852,3950,7852,3969xe" filled="true" fillcolor="#000000" stroked="false">
                <v:path arrowok="t"/>
                <v:fill type="solid"/>
              </v:shape>
            </v:group>
            <v:group style="position:absolute;left:7852;top:3969;width:10;height:20" coordorigin="7852,3969" coordsize="10,20">
              <v:shape style="position:absolute;left:7852;top:3969;width:10;height:20" coordorigin="7852,3969" coordsize="10,20" path="m7852,3989l7861,3989,7861,3969,7852,3969,7852,3989xe" filled="true" fillcolor="#000000" stroked="false">
                <v:path arrowok="t"/>
                <v:fill type="solid"/>
              </v:shape>
            </v:group>
            <v:group style="position:absolute;left:7852;top:3989;width:10;height:20" coordorigin="7852,3989" coordsize="10,20">
              <v:shape style="position:absolute;left:7852;top:3989;width:10;height:20" coordorigin="7852,3989" coordsize="10,20" path="m7852,4008l7861,4008,7861,3989,7852,3989,7852,4008xe" filled="true" fillcolor="#000000" stroked="false">
                <v:path arrowok="t"/>
                <v:fill type="solid"/>
              </v:shape>
            </v:group>
            <v:group style="position:absolute;left:7852;top:4008;width:10;height:20" coordorigin="7852,4008" coordsize="10,20">
              <v:shape style="position:absolute;left:7852;top:4008;width:10;height:20" coordorigin="7852,4008" coordsize="10,20" path="m7852,4027l7861,4027,7861,4008,7852,4008,7852,4027xe" filled="true" fillcolor="#000000" stroked="false">
                <v:path arrowok="t"/>
                <v:fill type="solid"/>
              </v:shape>
            </v:group>
            <v:group style="position:absolute;left:7852;top:4027;width:10;height:20" coordorigin="7852,4027" coordsize="10,20">
              <v:shape style="position:absolute;left:7852;top:4027;width:10;height:20" coordorigin="7852,4027" coordsize="10,20" path="m7852,4046l7861,4046,7861,4027,7852,4027,7852,4046xe" filled="true" fillcolor="#000000" stroked="false">
                <v:path arrowok="t"/>
                <v:fill type="solid"/>
              </v:shape>
            </v:group>
            <v:group style="position:absolute;left:7852;top:4046;width:10;height:20" coordorigin="7852,4046" coordsize="10,20">
              <v:shape style="position:absolute;left:7852;top:4046;width:10;height:20" coordorigin="7852,4046" coordsize="10,20" path="m7852,4065l7861,4065,7861,4046,7852,4046,7852,4065xe" filled="true" fillcolor="#000000" stroked="false">
                <v:path arrowok="t"/>
                <v:fill type="solid"/>
              </v:shape>
            </v:group>
            <v:group style="position:absolute;left:7852;top:4065;width:10;height:20" coordorigin="7852,4065" coordsize="10,20">
              <v:shape style="position:absolute;left:7852;top:4065;width:10;height:20" coordorigin="7852,4065" coordsize="10,20" path="m7852,4085l7861,4085,7861,4065,7852,4065,7852,4085xe" filled="true" fillcolor="#000000" stroked="false">
                <v:path arrowok="t"/>
                <v:fill type="solid"/>
              </v:shape>
            </v:group>
            <v:group style="position:absolute;left:7852;top:4085;width:10;height:20" coordorigin="7852,4085" coordsize="10,20">
              <v:shape style="position:absolute;left:7852;top:4085;width:10;height:20" coordorigin="7852,4085" coordsize="10,20" path="m7852,4104l7861,4104,7861,4085,7852,4085,7852,4104xe" filled="true" fillcolor="#000000" stroked="false">
                <v:path arrowok="t"/>
                <v:fill type="solid"/>
              </v:shape>
            </v:group>
            <v:group style="position:absolute;left:7852;top:4104;width:10;height:20" coordorigin="7852,4104" coordsize="10,20">
              <v:shape style="position:absolute;left:7852;top:4104;width:10;height:20" coordorigin="7852,4104" coordsize="10,20" path="m7852,4123l7861,4123,7861,4104,7852,4104,7852,4123xe" filled="true" fillcolor="#000000" stroked="false">
                <v:path arrowok="t"/>
                <v:fill type="solid"/>
              </v:shape>
            </v:group>
            <v:group style="position:absolute;left:7852;top:4123;width:10;height:20" coordorigin="7852,4123" coordsize="10,20">
              <v:shape style="position:absolute;left:7852;top:4123;width:10;height:20" coordorigin="7852,4123" coordsize="10,20" path="m7852,4142l7861,4142,7861,4123,7852,4123,7852,4142xe" filled="true" fillcolor="#000000" stroked="false">
                <v:path arrowok="t"/>
                <v:fill type="solid"/>
              </v:shape>
            </v:group>
            <v:group style="position:absolute;left:7852;top:4142;width:10;height:20" coordorigin="7852,4142" coordsize="10,20">
              <v:shape style="position:absolute;left:7852;top:4142;width:10;height:20" coordorigin="7852,4142" coordsize="10,20" path="m7852,4161l7861,4161,7861,4142,7852,4142,7852,4161xe" filled="true" fillcolor="#000000" stroked="false">
                <v:path arrowok="t"/>
                <v:fill type="solid"/>
              </v:shape>
            </v:group>
            <v:group style="position:absolute;left:7852;top:4161;width:10;height:20" coordorigin="7852,4161" coordsize="10,20">
              <v:shape style="position:absolute;left:7852;top:4161;width:10;height:20" coordorigin="7852,4161" coordsize="10,20" path="m7852,4181l7861,4181,7861,4161,7852,4161,7852,4181xe" filled="true" fillcolor="#000000" stroked="false">
                <v:path arrowok="t"/>
                <v:fill type="solid"/>
              </v:shape>
            </v:group>
            <v:group style="position:absolute;left:7852;top:4181;width:10;height:20" coordorigin="7852,4181" coordsize="10,20">
              <v:shape style="position:absolute;left:7852;top:4181;width:10;height:20" coordorigin="7852,4181" coordsize="10,20" path="m7852,4200l7861,4200,7861,4181,7852,4181,7852,4200xe" filled="true" fillcolor="#000000" stroked="false">
                <v:path arrowok="t"/>
                <v:fill type="solid"/>
              </v:shape>
            </v:group>
            <v:group style="position:absolute;left:7852;top:4200;width:10;height:20" coordorigin="7852,4200" coordsize="10,20">
              <v:shape style="position:absolute;left:7852;top:4200;width:10;height:20" coordorigin="7852,4200" coordsize="10,20" path="m7852,4219l7861,4219,7861,4200,7852,4200,7852,4219xe" filled="true" fillcolor="#000000" stroked="false">
                <v:path arrowok="t"/>
                <v:fill type="solid"/>
              </v:shape>
            </v:group>
            <v:group style="position:absolute;left:7852;top:4219;width:10;height:20" coordorigin="7852,4219" coordsize="10,20">
              <v:shape style="position:absolute;left:7852;top:4219;width:10;height:20" coordorigin="7852,4219" coordsize="10,20" path="m7852,4238l7861,4238,7861,4219,7852,4219,7852,4238xe" filled="true" fillcolor="#000000" stroked="false">
                <v:path arrowok="t"/>
                <v:fill type="solid"/>
              </v:shape>
            </v:group>
            <v:group style="position:absolute;left:7852;top:4238;width:10;height:20" coordorigin="7852,4238" coordsize="10,20">
              <v:shape style="position:absolute;left:7852;top:4238;width:10;height:20" coordorigin="7852,4238" coordsize="10,20" path="m7852,4257l7861,4257,7861,4238,7852,4238,7852,4257xe" filled="true" fillcolor="#000000" stroked="false">
                <v:path arrowok="t"/>
                <v:fill type="solid"/>
              </v:shape>
            </v:group>
            <v:group style="position:absolute;left:7852;top:4257;width:10;height:20" coordorigin="7852,4257" coordsize="10,20">
              <v:shape style="position:absolute;left:7852;top:4257;width:10;height:20" coordorigin="7852,4257" coordsize="10,20" path="m7852,4277l7861,4277,7861,4257,7852,4257,7852,4277xe" filled="true" fillcolor="#000000" stroked="false">
                <v:path arrowok="t"/>
                <v:fill type="solid"/>
              </v:shape>
            </v:group>
            <v:group style="position:absolute;left:7852;top:4277;width:10;height:20" coordorigin="7852,4277" coordsize="10,20">
              <v:shape style="position:absolute;left:7852;top:4277;width:10;height:20" coordorigin="7852,4277" coordsize="10,20" path="m7852,4296l7861,4296,7861,4277,7852,4277,7852,4296xe" filled="true" fillcolor="#000000" stroked="false">
                <v:path arrowok="t"/>
                <v:fill type="solid"/>
              </v:shape>
            </v:group>
            <v:group style="position:absolute;left:7852;top:4296;width:10;height:20" coordorigin="7852,4296" coordsize="10,20">
              <v:shape style="position:absolute;left:7852;top:4296;width:10;height:20" coordorigin="7852,4296" coordsize="10,20" path="m7852,4315l7861,4315,7861,4296,7852,4296,7852,4315xe" filled="true" fillcolor="#000000" stroked="false">
                <v:path arrowok="t"/>
                <v:fill type="solid"/>
              </v:shape>
            </v:group>
            <v:group style="position:absolute;left:7852;top:4315;width:10;height:20" coordorigin="7852,4315" coordsize="10,20">
              <v:shape style="position:absolute;left:7852;top:4315;width:10;height:20" coordorigin="7852,4315" coordsize="10,20" path="m7852,4334l7861,4334,7861,4315,7852,4315,7852,4334xe" filled="true" fillcolor="#000000" stroked="false">
                <v:path arrowok="t"/>
                <v:fill type="solid"/>
              </v:shape>
            </v:group>
            <v:group style="position:absolute;left:7852;top:4334;width:10;height:20" coordorigin="7852,4334" coordsize="10,20">
              <v:shape style="position:absolute;left:7852;top:4334;width:10;height:20" coordorigin="7852,4334" coordsize="10,20" path="m7852,4353l7861,4353,7861,4334,7852,4334,7852,4353xe" filled="true" fillcolor="#000000" stroked="false">
                <v:path arrowok="t"/>
                <v:fill type="solid"/>
              </v:shape>
            </v:group>
            <v:group style="position:absolute;left:7852;top:4353;width:10;height:20" coordorigin="7852,4353" coordsize="10,20">
              <v:shape style="position:absolute;left:7852;top:4353;width:10;height:20" coordorigin="7852,4353" coordsize="10,20" path="m7852,4373l7861,4373,7861,4353,7852,4353,7852,4373xe" filled="true" fillcolor="#000000" stroked="false">
                <v:path arrowok="t"/>
                <v:fill type="solid"/>
              </v:shape>
            </v:group>
            <v:group style="position:absolute;left:7852;top:4373;width:10;height:20" coordorigin="7852,4373" coordsize="10,20">
              <v:shape style="position:absolute;left:7852;top:4373;width:10;height:20" coordorigin="7852,4373" coordsize="10,20" path="m7852,4392l7861,4392,7861,4373,7852,4373,7852,4392xe" filled="true" fillcolor="#000000" stroked="false">
                <v:path arrowok="t"/>
                <v:fill type="solid"/>
              </v:shape>
            </v:group>
            <v:group style="position:absolute;left:7852;top:4392;width:10;height:20" coordorigin="7852,4392" coordsize="10,20">
              <v:shape style="position:absolute;left:7852;top:4392;width:10;height:20" coordorigin="7852,4392" coordsize="10,20" path="m7852,4411l7861,4411,7861,4392,7852,4392,7852,4411xe" filled="true" fillcolor="#000000" stroked="false">
                <v:path arrowok="t"/>
                <v:fill type="solid"/>
              </v:shape>
            </v:group>
            <v:group style="position:absolute;left:7852;top:4411;width:10;height:20" coordorigin="7852,4411" coordsize="10,20">
              <v:shape style="position:absolute;left:7852;top:4411;width:10;height:20" coordorigin="7852,4411" coordsize="10,20" path="m7852,4430l7861,4430,7861,4411,7852,4411,7852,4430xe" filled="true" fillcolor="#000000" stroked="false">
                <v:path arrowok="t"/>
                <v:fill type="solid"/>
              </v:shape>
            </v:group>
            <v:group style="position:absolute;left:7852;top:4430;width:10;height:20" coordorigin="7852,4430" coordsize="10,20">
              <v:shape style="position:absolute;left:7852;top:4430;width:10;height:20" coordorigin="7852,4430" coordsize="10,20" path="m7852,4449l7861,4449,7861,4430,7852,4430,7852,4449xe" filled="true" fillcolor="#000000" stroked="false">
                <v:path arrowok="t"/>
                <v:fill type="solid"/>
              </v:shape>
            </v:group>
            <v:group style="position:absolute;left:7852;top:4449;width:10;height:20" coordorigin="7852,4449" coordsize="10,20">
              <v:shape style="position:absolute;left:7852;top:4449;width:10;height:20" coordorigin="7852,4449" coordsize="10,20" path="m7852,4469l7861,4469,7861,4449,7852,4449,7852,4469xe" filled="true" fillcolor="#000000" stroked="false">
                <v:path arrowok="t"/>
                <v:fill type="solid"/>
              </v:shape>
            </v:group>
            <v:group style="position:absolute;left:7852;top:4469;width:10;height:20" coordorigin="7852,4469" coordsize="10,20">
              <v:shape style="position:absolute;left:7852;top:4469;width:10;height:20" coordorigin="7852,4469" coordsize="10,20" path="m7852,4488l7861,4488,7861,4469,7852,4469,7852,4488xe" filled="true" fillcolor="#000000" stroked="false">
                <v:path arrowok="t"/>
                <v:fill type="solid"/>
              </v:shape>
            </v:group>
            <v:group style="position:absolute;left:7852;top:4488;width:10;height:20" coordorigin="7852,4488" coordsize="10,20">
              <v:shape style="position:absolute;left:7852;top:4488;width:10;height:20" coordorigin="7852,4488" coordsize="10,20" path="m7852,4507l7861,4507,7861,4488,7852,4488,7852,4507xe" filled="true" fillcolor="#000000" stroked="false">
                <v:path arrowok="t"/>
                <v:fill type="solid"/>
              </v:shape>
            </v:group>
            <v:group style="position:absolute;left:7852;top:4507;width:10;height:20" coordorigin="7852,4507" coordsize="10,20">
              <v:shape style="position:absolute;left:7852;top:4507;width:10;height:20" coordorigin="7852,4507" coordsize="10,20" path="m7852,4526l7861,4526,7861,4507,7852,4507,7852,4526xe" filled="true" fillcolor="#000000" stroked="false">
                <v:path arrowok="t"/>
                <v:fill type="solid"/>
              </v:shape>
            </v:group>
            <v:group style="position:absolute;left:7852;top:4526;width:10;height:20" coordorigin="7852,4526" coordsize="10,20">
              <v:shape style="position:absolute;left:7852;top:4526;width:10;height:20" coordorigin="7852,4526" coordsize="10,20" path="m7852,4545l7861,4545,7861,4526,7852,4526,7852,4545xe" filled="true" fillcolor="#000000" stroked="false">
                <v:path arrowok="t"/>
                <v:fill type="solid"/>
              </v:shape>
            </v:group>
            <v:group style="position:absolute;left:7852;top:4546;width:10;height:20" coordorigin="7852,4546" coordsize="10,20">
              <v:shape style="position:absolute;left:7852;top:4546;width:10;height:20" coordorigin="7852,4546" coordsize="10,20" path="m7852,4565l7861,4565,7861,4546,7852,4546,7852,4565xe" filled="true" fillcolor="#000000" stroked="false">
                <v:path arrowok="t"/>
                <v:fill type="solid"/>
              </v:shape>
            </v:group>
            <v:group style="position:absolute;left:7852;top:4565;width:10;height:20" coordorigin="7852,4565" coordsize="10,20">
              <v:shape style="position:absolute;left:7852;top:4565;width:10;height:20" coordorigin="7852,4565" coordsize="10,20" path="m7852,4584l7861,4584,7861,4565,7852,4565,7852,4584xe" filled="true" fillcolor="#000000" stroked="false">
                <v:path arrowok="t"/>
                <v:fill type="solid"/>
              </v:shape>
            </v:group>
            <v:group style="position:absolute;left:7852;top:4584;width:10;height:20" coordorigin="7852,4584" coordsize="10,20">
              <v:shape style="position:absolute;left:7852;top:4584;width:10;height:20" coordorigin="7852,4584" coordsize="10,20" path="m7852,4604l7861,4604,7861,4584,7852,4584,7852,4604xe" filled="true" fillcolor="#000000" stroked="false">
                <v:path arrowok="t"/>
                <v:fill type="solid"/>
              </v:shape>
            </v:group>
            <v:group style="position:absolute;left:7852;top:4604;width:10;height:20" coordorigin="7852,4604" coordsize="10,20">
              <v:shape style="position:absolute;left:7852;top:4604;width:10;height:20" coordorigin="7852,4604" coordsize="10,20" path="m7852,4623l7861,4623,7861,4604,7852,4604,7852,4623xe" filled="true" fillcolor="#000000" stroked="false">
                <v:path arrowok="t"/>
                <v:fill type="solid"/>
              </v:shape>
            </v:group>
            <v:group style="position:absolute;left:7852;top:4623;width:10;height:20" coordorigin="7852,4623" coordsize="10,20">
              <v:shape style="position:absolute;left:7852;top:4623;width:10;height:20" coordorigin="7852,4623" coordsize="10,20" path="m7852,4642l7861,4642,7861,4623,7852,4623,7852,4642xe" filled="true" fillcolor="#000000" stroked="false">
                <v:path arrowok="t"/>
                <v:fill type="solid"/>
              </v:shape>
            </v:group>
            <v:group style="position:absolute;left:7852;top:4649;width:10;height:2" coordorigin="7852,4649" coordsize="10,2">
              <v:shape style="position:absolute;left:7852;top:4649;width:10;height:2" coordorigin="7852,4649" coordsize="10,0" path="m7852,4649l7861,4649e" filled="false" stroked="true" strokeweight=".72003pt" strokecolor="#000000">
                <v:path arrowok="t"/>
              </v:shape>
            </v:group>
            <v:group style="position:absolute;left:8752;top:3950;width:10;height:20" coordorigin="8752,3950" coordsize="10,20">
              <v:shape style="position:absolute;left:8752;top:3950;width:10;height:20" coordorigin="8752,3950" coordsize="10,20" path="m8752,3969l8761,3969,8761,3950,8752,3950,8752,3969xe" filled="true" fillcolor="#000000" stroked="false">
                <v:path arrowok="t"/>
                <v:fill type="solid"/>
              </v:shape>
            </v:group>
            <v:group style="position:absolute;left:8752;top:3969;width:10;height:20" coordorigin="8752,3969" coordsize="10,20">
              <v:shape style="position:absolute;left:8752;top:3969;width:10;height:20" coordorigin="8752,3969" coordsize="10,20" path="m8752,3989l8761,3989,8761,3969,8752,3969,8752,3989xe" filled="true" fillcolor="#000000" stroked="false">
                <v:path arrowok="t"/>
                <v:fill type="solid"/>
              </v:shape>
            </v:group>
            <v:group style="position:absolute;left:8752;top:3989;width:10;height:20" coordorigin="8752,3989" coordsize="10,20">
              <v:shape style="position:absolute;left:8752;top:3989;width:10;height:20" coordorigin="8752,3989" coordsize="10,20" path="m8752,4008l8761,4008,8761,3989,8752,3989,8752,4008xe" filled="true" fillcolor="#000000" stroked="false">
                <v:path arrowok="t"/>
                <v:fill type="solid"/>
              </v:shape>
            </v:group>
            <v:group style="position:absolute;left:8752;top:4008;width:10;height:20" coordorigin="8752,4008" coordsize="10,20">
              <v:shape style="position:absolute;left:8752;top:4008;width:10;height:20" coordorigin="8752,4008" coordsize="10,20" path="m8752,4027l8761,4027,8761,4008,8752,4008,8752,4027xe" filled="true" fillcolor="#000000" stroked="false">
                <v:path arrowok="t"/>
                <v:fill type="solid"/>
              </v:shape>
            </v:group>
            <v:group style="position:absolute;left:8752;top:4027;width:10;height:20" coordorigin="8752,4027" coordsize="10,20">
              <v:shape style="position:absolute;left:8752;top:4027;width:10;height:20" coordorigin="8752,4027" coordsize="10,20" path="m8752,4046l8761,4046,8761,4027,8752,4027,8752,4046xe" filled="true" fillcolor="#000000" stroked="false">
                <v:path arrowok="t"/>
                <v:fill type="solid"/>
              </v:shape>
            </v:group>
            <v:group style="position:absolute;left:8752;top:4046;width:10;height:20" coordorigin="8752,4046" coordsize="10,20">
              <v:shape style="position:absolute;left:8752;top:4046;width:10;height:20" coordorigin="8752,4046" coordsize="10,20" path="m8752,4065l8761,4065,8761,4046,8752,4046,8752,4065xe" filled="true" fillcolor="#000000" stroked="false">
                <v:path arrowok="t"/>
                <v:fill type="solid"/>
              </v:shape>
            </v:group>
            <v:group style="position:absolute;left:8752;top:4065;width:10;height:20" coordorigin="8752,4065" coordsize="10,20">
              <v:shape style="position:absolute;left:8752;top:4065;width:10;height:20" coordorigin="8752,4065" coordsize="10,20" path="m8752,4085l8761,4085,8761,4065,8752,4065,8752,4085xe" filled="true" fillcolor="#000000" stroked="false">
                <v:path arrowok="t"/>
                <v:fill type="solid"/>
              </v:shape>
            </v:group>
            <v:group style="position:absolute;left:8752;top:4085;width:10;height:20" coordorigin="8752,4085" coordsize="10,20">
              <v:shape style="position:absolute;left:8752;top:4085;width:10;height:20" coordorigin="8752,4085" coordsize="10,20" path="m8752,4104l8761,4104,8761,4085,8752,4085,8752,4104xe" filled="true" fillcolor="#000000" stroked="false">
                <v:path arrowok="t"/>
                <v:fill type="solid"/>
              </v:shape>
            </v:group>
            <v:group style="position:absolute;left:8752;top:4104;width:10;height:20" coordorigin="8752,4104" coordsize="10,20">
              <v:shape style="position:absolute;left:8752;top:4104;width:10;height:20" coordorigin="8752,4104" coordsize="10,20" path="m8752,4123l8761,4123,8761,4104,8752,4104,8752,4123xe" filled="true" fillcolor="#000000" stroked="false">
                <v:path arrowok="t"/>
                <v:fill type="solid"/>
              </v:shape>
            </v:group>
            <v:group style="position:absolute;left:8752;top:4123;width:10;height:20" coordorigin="8752,4123" coordsize="10,20">
              <v:shape style="position:absolute;left:8752;top:4123;width:10;height:20" coordorigin="8752,4123" coordsize="10,20" path="m8752,4142l8761,4142,8761,4123,8752,4123,8752,4142xe" filled="true" fillcolor="#000000" stroked="false">
                <v:path arrowok="t"/>
                <v:fill type="solid"/>
              </v:shape>
            </v:group>
            <v:group style="position:absolute;left:8752;top:4142;width:10;height:20" coordorigin="8752,4142" coordsize="10,20">
              <v:shape style="position:absolute;left:8752;top:4142;width:10;height:20" coordorigin="8752,4142" coordsize="10,20" path="m8752,4161l8761,4161,8761,4142,8752,4142,8752,4161xe" filled="true" fillcolor="#000000" stroked="false">
                <v:path arrowok="t"/>
                <v:fill type="solid"/>
              </v:shape>
            </v:group>
            <v:group style="position:absolute;left:8752;top:4161;width:10;height:20" coordorigin="8752,4161" coordsize="10,20">
              <v:shape style="position:absolute;left:8752;top:4161;width:10;height:20" coordorigin="8752,4161" coordsize="10,20" path="m8752,4181l8761,4181,8761,4161,8752,4161,8752,4181xe" filled="true" fillcolor="#000000" stroked="false">
                <v:path arrowok="t"/>
                <v:fill type="solid"/>
              </v:shape>
            </v:group>
            <v:group style="position:absolute;left:8752;top:4181;width:10;height:20" coordorigin="8752,4181" coordsize="10,20">
              <v:shape style="position:absolute;left:8752;top:4181;width:10;height:20" coordorigin="8752,4181" coordsize="10,20" path="m8752,4200l8761,4200,8761,4181,8752,4181,8752,4200xe" filled="true" fillcolor="#000000" stroked="false">
                <v:path arrowok="t"/>
                <v:fill type="solid"/>
              </v:shape>
            </v:group>
            <v:group style="position:absolute;left:8752;top:4200;width:10;height:20" coordorigin="8752,4200" coordsize="10,20">
              <v:shape style="position:absolute;left:8752;top:4200;width:10;height:20" coordorigin="8752,4200" coordsize="10,20" path="m8752,4219l8761,4219,8761,4200,8752,4200,8752,4219xe" filled="true" fillcolor="#000000" stroked="false">
                <v:path arrowok="t"/>
                <v:fill type="solid"/>
              </v:shape>
            </v:group>
            <v:group style="position:absolute;left:8752;top:4219;width:10;height:20" coordorigin="8752,4219" coordsize="10,20">
              <v:shape style="position:absolute;left:8752;top:4219;width:10;height:20" coordorigin="8752,4219" coordsize="10,20" path="m8752,4238l8761,4238,8761,4219,8752,4219,8752,4238xe" filled="true" fillcolor="#000000" stroked="false">
                <v:path arrowok="t"/>
                <v:fill type="solid"/>
              </v:shape>
            </v:group>
            <v:group style="position:absolute;left:8752;top:4238;width:10;height:20" coordorigin="8752,4238" coordsize="10,20">
              <v:shape style="position:absolute;left:8752;top:4238;width:10;height:20" coordorigin="8752,4238" coordsize="10,20" path="m8752,4257l8761,4257,8761,4238,8752,4238,8752,4257xe" filled="true" fillcolor="#000000" stroked="false">
                <v:path arrowok="t"/>
                <v:fill type="solid"/>
              </v:shape>
            </v:group>
            <v:group style="position:absolute;left:8752;top:4257;width:10;height:20" coordorigin="8752,4257" coordsize="10,20">
              <v:shape style="position:absolute;left:8752;top:4257;width:10;height:20" coordorigin="8752,4257" coordsize="10,20" path="m8752,4277l8761,4277,8761,4257,8752,4257,8752,4277xe" filled="true" fillcolor="#000000" stroked="false">
                <v:path arrowok="t"/>
                <v:fill type="solid"/>
              </v:shape>
            </v:group>
            <v:group style="position:absolute;left:8752;top:4277;width:10;height:20" coordorigin="8752,4277" coordsize="10,20">
              <v:shape style="position:absolute;left:8752;top:4277;width:10;height:20" coordorigin="8752,4277" coordsize="10,20" path="m8752,4296l8761,4296,8761,4277,8752,4277,8752,4296xe" filled="true" fillcolor="#000000" stroked="false">
                <v:path arrowok="t"/>
                <v:fill type="solid"/>
              </v:shape>
            </v:group>
            <v:group style="position:absolute;left:8752;top:4296;width:10;height:20" coordorigin="8752,4296" coordsize="10,20">
              <v:shape style="position:absolute;left:8752;top:4296;width:10;height:20" coordorigin="8752,4296" coordsize="10,20" path="m8752,4315l8761,4315,8761,4296,8752,4296,8752,4315xe" filled="true" fillcolor="#000000" stroked="false">
                <v:path arrowok="t"/>
                <v:fill type="solid"/>
              </v:shape>
            </v:group>
            <v:group style="position:absolute;left:8752;top:4315;width:10;height:20" coordorigin="8752,4315" coordsize="10,20">
              <v:shape style="position:absolute;left:8752;top:4315;width:10;height:20" coordorigin="8752,4315" coordsize="10,20" path="m8752,4334l8761,4334,8761,4315,8752,4315,8752,4334xe" filled="true" fillcolor="#000000" stroked="false">
                <v:path arrowok="t"/>
                <v:fill type="solid"/>
              </v:shape>
            </v:group>
            <v:group style="position:absolute;left:8752;top:4334;width:10;height:20" coordorigin="8752,4334" coordsize="10,20">
              <v:shape style="position:absolute;left:8752;top:4334;width:10;height:20" coordorigin="8752,4334" coordsize="10,20" path="m8752,4353l8761,4353,8761,4334,8752,4334,8752,4353xe" filled="true" fillcolor="#000000" stroked="false">
                <v:path arrowok="t"/>
                <v:fill type="solid"/>
              </v:shape>
            </v:group>
            <v:group style="position:absolute;left:8752;top:4353;width:10;height:20" coordorigin="8752,4353" coordsize="10,20">
              <v:shape style="position:absolute;left:8752;top:4353;width:10;height:20" coordorigin="8752,4353" coordsize="10,20" path="m8752,4373l8761,4373,8761,4353,8752,4353,8752,4373xe" filled="true" fillcolor="#000000" stroked="false">
                <v:path arrowok="t"/>
                <v:fill type="solid"/>
              </v:shape>
            </v:group>
            <v:group style="position:absolute;left:8752;top:4373;width:10;height:20" coordorigin="8752,4373" coordsize="10,20">
              <v:shape style="position:absolute;left:8752;top:4373;width:10;height:20" coordorigin="8752,4373" coordsize="10,20" path="m8752,4392l8761,4392,8761,4373,8752,4373,8752,4392xe" filled="true" fillcolor="#000000" stroked="false">
                <v:path arrowok="t"/>
                <v:fill type="solid"/>
              </v:shape>
            </v:group>
            <v:group style="position:absolute;left:8752;top:4392;width:10;height:20" coordorigin="8752,4392" coordsize="10,20">
              <v:shape style="position:absolute;left:8752;top:4392;width:10;height:20" coordorigin="8752,4392" coordsize="10,20" path="m8752,4411l8761,4411,8761,4392,8752,4392,8752,4411xe" filled="true" fillcolor="#000000" stroked="false">
                <v:path arrowok="t"/>
                <v:fill type="solid"/>
              </v:shape>
            </v:group>
            <v:group style="position:absolute;left:8752;top:4411;width:10;height:20" coordorigin="8752,4411" coordsize="10,20">
              <v:shape style="position:absolute;left:8752;top:4411;width:10;height:20" coordorigin="8752,4411" coordsize="10,20" path="m8752,4430l8761,4430,8761,4411,8752,4411,8752,4430xe" filled="true" fillcolor="#000000" stroked="false">
                <v:path arrowok="t"/>
                <v:fill type="solid"/>
              </v:shape>
            </v:group>
            <v:group style="position:absolute;left:8752;top:4430;width:10;height:20" coordorigin="8752,4430" coordsize="10,20">
              <v:shape style="position:absolute;left:8752;top:4430;width:10;height:20" coordorigin="8752,4430" coordsize="10,20" path="m8752,4449l8761,4449,8761,4430,8752,4430,8752,4449xe" filled="true" fillcolor="#000000" stroked="false">
                <v:path arrowok="t"/>
                <v:fill type="solid"/>
              </v:shape>
            </v:group>
            <v:group style="position:absolute;left:8752;top:4449;width:10;height:20" coordorigin="8752,4449" coordsize="10,20">
              <v:shape style="position:absolute;left:8752;top:4449;width:10;height:20" coordorigin="8752,4449" coordsize="10,20" path="m8752,4469l8761,4469,8761,4449,8752,4449,8752,4469xe" filled="true" fillcolor="#000000" stroked="false">
                <v:path arrowok="t"/>
                <v:fill type="solid"/>
              </v:shape>
            </v:group>
            <v:group style="position:absolute;left:8752;top:4469;width:10;height:20" coordorigin="8752,4469" coordsize="10,20">
              <v:shape style="position:absolute;left:8752;top:4469;width:10;height:20" coordorigin="8752,4469" coordsize="10,20" path="m8752,4488l8761,4488,8761,4469,8752,4469,8752,4488xe" filled="true" fillcolor="#000000" stroked="false">
                <v:path arrowok="t"/>
                <v:fill type="solid"/>
              </v:shape>
            </v:group>
            <v:group style="position:absolute;left:8752;top:4488;width:10;height:20" coordorigin="8752,4488" coordsize="10,20">
              <v:shape style="position:absolute;left:8752;top:4488;width:10;height:20" coordorigin="8752,4488" coordsize="10,20" path="m8752,4507l8761,4507,8761,4488,8752,4488,8752,4507xe" filled="true" fillcolor="#000000" stroked="false">
                <v:path arrowok="t"/>
                <v:fill type="solid"/>
              </v:shape>
            </v:group>
            <v:group style="position:absolute;left:8752;top:4507;width:10;height:20" coordorigin="8752,4507" coordsize="10,20">
              <v:shape style="position:absolute;left:8752;top:4507;width:10;height:20" coordorigin="8752,4507" coordsize="10,20" path="m8752,4526l8761,4526,8761,4507,8752,4507,8752,4526xe" filled="true" fillcolor="#000000" stroked="false">
                <v:path arrowok="t"/>
                <v:fill type="solid"/>
              </v:shape>
            </v:group>
            <v:group style="position:absolute;left:8752;top:4526;width:10;height:20" coordorigin="8752,4526" coordsize="10,20">
              <v:shape style="position:absolute;left:8752;top:4526;width:10;height:20" coordorigin="8752,4526" coordsize="10,20" path="m8752,4545l8761,4545,8761,4526,8752,4526,8752,4545xe" filled="true" fillcolor="#000000" stroked="false">
                <v:path arrowok="t"/>
                <v:fill type="solid"/>
              </v:shape>
            </v:group>
            <v:group style="position:absolute;left:8752;top:4546;width:10;height:20" coordorigin="8752,4546" coordsize="10,20">
              <v:shape style="position:absolute;left:8752;top:4546;width:10;height:20" coordorigin="8752,4546" coordsize="10,20" path="m8752,4565l8761,4565,8761,4546,8752,4546,8752,4565xe" filled="true" fillcolor="#000000" stroked="false">
                <v:path arrowok="t"/>
                <v:fill type="solid"/>
              </v:shape>
            </v:group>
            <v:group style="position:absolute;left:8752;top:4565;width:10;height:20" coordorigin="8752,4565" coordsize="10,20">
              <v:shape style="position:absolute;left:8752;top:4565;width:10;height:20" coordorigin="8752,4565" coordsize="10,20" path="m8752,4584l8761,4584,8761,4565,8752,4565,8752,4584xe" filled="true" fillcolor="#000000" stroked="false">
                <v:path arrowok="t"/>
                <v:fill type="solid"/>
              </v:shape>
            </v:group>
            <v:group style="position:absolute;left:8752;top:4584;width:10;height:20" coordorigin="8752,4584" coordsize="10,20">
              <v:shape style="position:absolute;left:8752;top:4584;width:10;height:20" coordorigin="8752,4584" coordsize="10,20" path="m8752,4604l8761,4604,8761,4584,8752,4584,8752,4604xe" filled="true" fillcolor="#000000" stroked="false">
                <v:path arrowok="t"/>
                <v:fill type="solid"/>
              </v:shape>
            </v:group>
            <v:group style="position:absolute;left:8752;top:4604;width:10;height:20" coordorigin="8752,4604" coordsize="10,20">
              <v:shape style="position:absolute;left:8752;top:4604;width:10;height:20" coordorigin="8752,4604" coordsize="10,20" path="m8752,4623l8761,4623,8761,4604,8752,4604,8752,4623xe" filled="true" fillcolor="#000000" stroked="false">
                <v:path arrowok="t"/>
                <v:fill type="solid"/>
              </v:shape>
            </v:group>
            <v:group style="position:absolute;left:8752;top:4623;width:10;height:20" coordorigin="8752,4623" coordsize="10,20">
              <v:shape style="position:absolute;left:8752;top:4623;width:10;height:20" coordorigin="8752,4623" coordsize="10,20" path="m8752,4642l8761,4642,8761,4623,8752,4623,8752,4642xe" filled="true" fillcolor="#000000" stroked="false">
                <v:path arrowok="t"/>
                <v:fill type="solid"/>
              </v:shape>
            </v:group>
            <v:group style="position:absolute;left:8752;top:4649;width:10;height:2" coordorigin="8752,4649" coordsize="10,2">
              <v:shape style="position:absolute;left:8752;top:4649;width:10;height:2" coordorigin="8752,4649" coordsize="10,0" path="m8752,4649l8761,4649e" filled="false" stroked="true" strokeweight=".72003pt" strokecolor="#000000">
                <v:path arrowok="t"/>
              </v:shape>
              <v:shape style="position:absolute;left:2086;top:4565;width:1610;height:101" type="#_x0000_t75" stroked="false">
                <v:imagedata r:id="rId666" o:title=""/>
              </v:shape>
              <v:shape style="position:absolute;left:3672;top:4656;width:1061;height:10" type="#_x0000_t75" stroked="false">
                <v:imagedata r:id="rId660" o:title=""/>
              </v:shape>
              <v:shape style="position:absolute;left:4729;top:4656;width:3123;height:10" type="#_x0000_t75" stroked="false">
                <v:imagedata r:id="rId661" o:title=""/>
              </v:shape>
              <v:shape style="position:absolute;left:7847;top:4656;width:905;height:10" type="#_x0000_t75" stroked="false">
                <v:imagedata r:id="rId241" o:title=""/>
              </v:shape>
              <v:shape style="position:absolute;left:8747;top:4656;width:1073;height:10" type="#_x0000_t75" stroked="false">
                <v:imagedata r:id="rId662" o:title=""/>
              </v:shape>
            </v:group>
            <v:group style="position:absolute;left:3677;top:4666;width:10;height:20" coordorigin="3677,4666" coordsize="10,20">
              <v:shape style="position:absolute;left:3677;top:4666;width:10;height:20" coordorigin="3677,4666" coordsize="10,20" path="m3677,4685l3687,4685,3687,4666,3677,4666,3677,4685xe" filled="true" fillcolor="#000000" stroked="false">
                <v:path arrowok="t"/>
                <v:fill type="solid"/>
              </v:shape>
            </v:group>
            <v:group style="position:absolute;left:3677;top:4685;width:10;height:20" coordorigin="3677,4685" coordsize="10,20">
              <v:shape style="position:absolute;left:3677;top:4685;width:10;height:20" coordorigin="3677,4685" coordsize="10,20" path="m3677,4704l3687,4704,3687,4685,3677,4685,3677,4704xe" filled="true" fillcolor="#000000" stroked="false">
                <v:path arrowok="t"/>
                <v:fill type="solid"/>
              </v:shape>
            </v:group>
            <v:group style="position:absolute;left:3677;top:4704;width:10;height:20" coordorigin="3677,4704" coordsize="10,20">
              <v:shape style="position:absolute;left:3677;top:4704;width:10;height:20" coordorigin="3677,4704" coordsize="10,20" path="m3677,4724l3687,4724,3687,4704,3677,4704,3677,4724xe" filled="true" fillcolor="#000000" stroked="false">
                <v:path arrowok="t"/>
                <v:fill type="solid"/>
              </v:shape>
            </v:group>
            <v:group style="position:absolute;left:3677;top:4724;width:10;height:20" coordorigin="3677,4724" coordsize="10,20">
              <v:shape style="position:absolute;left:3677;top:4724;width:10;height:20" coordorigin="3677,4724" coordsize="10,20" path="m3677,4743l3687,4743,3687,4724,3677,4724,3677,4743xe" filled="true" fillcolor="#000000" stroked="false">
                <v:path arrowok="t"/>
                <v:fill type="solid"/>
              </v:shape>
            </v:group>
            <v:group style="position:absolute;left:3677;top:4743;width:10;height:20" coordorigin="3677,4743" coordsize="10,20">
              <v:shape style="position:absolute;left:3677;top:4743;width:10;height:20" coordorigin="3677,4743" coordsize="10,20" path="m3677,4762l3687,4762,3687,4743,3677,4743,3677,4762xe" filled="true" fillcolor="#000000" stroked="false">
                <v:path arrowok="t"/>
                <v:fill type="solid"/>
              </v:shape>
            </v:group>
            <v:group style="position:absolute;left:3677;top:4762;width:10;height:20" coordorigin="3677,4762" coordsize="10,20">
              <v:shape style="position:absolute;left:3677;top:4762;width:10;height:20" coordorigin="3677,4762" coordsize="10,20" path="m3677,4781l3687,4781,3687,4762,3677,4762,3677,4781xe" filled="true" fillcolor="#000000" stroked="false">
                <v:path arrowok="t"/>
                <v:fill type="solid"/>
              </v:shape>
            </v:group>
            <v:group style="position:absolute;left:3677;top:4781;width:10;height:20" coordorigin="3677,4781" coordsize="10,20">
              <v:shape style="position:absolute;left:3677;top:4781;width:10;height:20" coordorigin="3677,4781" coordsize="10,20" path="m3677,4800l3687,4800,3687,4781,3677,4781,3677,4800xe" filled="true" fillcolor="#000000" stroked="false">
                <v:path arrowok="t"/>
                <v:fill type="solid"/>
              </v:shape>
            </v:group>
            <v:group style="position:absolute;left:3677;top:4800;width:10;height:20" coordorigin="3677,4800" coordsize="10,20">
              <v:shape style="position:absolute;left:3677;top:4800;width:10;height:20" coordorigin="3677,4800" coordsize="10,20" path="m3677,4820l3687,4820,3687,4800,3677,4800,3677,4820xe" filled="true" fillcolor="#000000" stroked="false">
                <v:path arrowok="t"/>
                <v:fill type="solid"/>
              </v:shape>
            </v:group>
            <v:group style="position:absolute;left:3677;top:4820;width:10;height:20" coordorigin="3677,4820" coordsize="10,20">
              <v:shape style="position:absolute;left:3677;top:4820;width:10;height:20" coordorigin="3677,4820" coordsize="10,20" path="m3677,4839l3687,4839,3687,4820,3677,4820,3677,4839xe" filled="true" fillcolor="#000000" stroked="false">
                <v:path arrowok="t"/>
                <v:fill type="solid"/>
              </v:shape>
            </v:group>
            <v:group style="position:absolute;left:3677;top:4839;width:10;height:20" coordorigin="3677,4839" coordsize="10,20">
              <v:shape style="position:absolute;left:3677;top:4839;width:10;height:20" coordorigin="3677,4839" coordsize="10,20" path="m3677,4858l3687,4858,3687,4839,3677,4839,3677,4858xe" filled="true" fillcolor="#000000" stroked="false">
                <v:path arrowok="t"/>
                <v:fill type="solid"/>
              </v:shape>
            </v:group>
            <v:group style="position:absolute;left:3677;top:4858;width:10;height:20" coordorigin="3677,4858" coordsize="10,20">
              <v:shape style="position:absolute;left:3677;top:4858;width:10;height:20" coordorigin="3677,4858" coordsize="10,20" path="m3677,4877l3687,4877,3687,4858,3677,4858,3677,4877xe" filled="true" fillcolor="#000000" stroked="false">
                <v:path arrowok="t"/>
                <v:fill type="solid"/>
              </v:shape>
            </v:group>
            <v:group style="position:absolute;left:3677;top:4877;width:10;height:20" coordorigin="3677,4877" coordsize="10,20">
              <v:shape style="position:absolute;left:3677;top:4877;width:10;height:20" coordorigin="3677,4877" coordsize="10,20" path="m3677,4896l3687,4896,3687,4877,3677,4877,3677,4896xe" filled="true" fillcolor="#000000" stroked="false">
                <v:path arrowok="t"/>
                <v:fill type="solid"/>
              </v:shape>
            </v:group>
            <v:group style="position:absolute;left:3677;top:4896;width:10;height:20" coordorigin="3677,4896" coordsize="10,20">
              <v:shape style="position:absolute;left:3677;top:4896;width:10;height:20" coordorigin="3677,4896" coordsize="10,20" path="m3677,4916l3687,4916,3687,4896,3677,4896,3677,4916xe" filled="true" fillcolor="#000000" stroked="false">
                <v:path arrowok="t"/>
                <v:fill type="solid"/>
              </v:shape>
            </v:group>
            <v:group style="position:absolute;left:3677;top:4916;width:10;height:20" coordorigin="3677,4916" coordsize="10,20">
              <v:shape style="position:absolute;left:3677;top:4916;width:10;height:20" coordorigin="3677,4916" coordsize="10,20" path="m3677,4935l3687,4935,3687,4916,3677,4916,3677,4935xe" filled="true" fillcolor="#000000" stroked="false">
                <v:path arrowok="t"/>
                <v:fill type="solid"/>
              </v:shape>
            </v:group>
            <v:group style="position:absolute;left:3677;top:4935;width:10;height:20" coordorigin="3677,4935" coordsize="10,20">
              <v:shape style="position:absolute;left:3677;top:4935;width:10;height:20" coordorigin="3677,4935" coordsize="10,20" path="m3677,4954l3687,4954,3687,4935,3677,4935,3677,4954xe" filled="true" fillcolor="#000000" stroked="false">
                <v:path arrowok="t"/>
                <v:fill type="solid"/>
              </v:shape>
            </v:group>
            <v:group style="position:absolute;left:3677;top:4954;width:10;height:20" coordorigin="3677,4954" coordsize="10,20">
              <v:shape style="position:absolute;left:3677;top:4954;width:10;height:20" coordorigin="3677,4954" coordsize="10,20" path="m3677,4973l3687,4973,3687,4954,3677,4954,3677,4973xe" filled="true" fillcolor="#000000" stroked="false">
                <v:path arrowok="t"/>
                <v:fill type="solid"/>
              </v:shape>
            </v:group>
            <v:group style="position:absolute;left:3677;top:4973;width:10;height:20" coordorigin="3677,4973" coordsize="10,20">
              <v:shape style="position:absolute;left:3677;top:4973;width:10;height:20" coordorigin="3677,4973" coordsize="10,20" path="m3677,4992l3687,4992,3687,4973,3677,4973,3677,4992xe" filled="true" fillcolor="#000000" stroked="false">
                <v:path arrowok="t"/>
                <v:fill type="solid"/>
              </v:shape>
            </v:group>
            <v:group style="position:absolute;left:3677;top:4992;width:10;height:20" coordorigin="3677,4992" coordsize="10,20">
              <v:shape style="position:absolute;left:3677;top:4992;width:10;height:20" coordorigin="3677,4992" coordsize="10,20" path="m3677,5012l3687,5012,3687,4992,3677,4992,3677,5012xe" filled="true" fillcolor="#000000" stroked="false">
                <v:path arrowok="t"/>
                <v:fill type="solid"/>
              </v:shape>
            </v:group>
            <v:group style="position:absolute;left:3677;top:5012;width:10;height:20" coordorigin="3677,5012" coordsize="10,20">
              <v:shape style="position:absolute;left:3677;top:5012;width:10;height:20" coordorigin="3677,5012" coordsize="10,20" path="m3677,5031l3687,5031,3687,5012,3677,5012,3677,5031xe" filled="true" fillcolor="#000000" stroked="false">
                <v:path arrowok="t"/>
                <v:fill type="solid"/>
              </v:shape>
            </v:group>
            <v:group style="position:absolute;left:3677;top:5031;width:10;height:20" coordorigin="3677,5031" coordsize="10,20">
              <v:shape style="position:absolute;left:3677;top:5031;width:10;height:20" coordorigin="3677,5031" coordsize="10,20" path="m3677,5050l3687,5050,3687,5031,3677,5031,3677,5050xe" filled="true" fillcolor="#000000" stroked="false">
                <v:path arrowok="t"/>
                <v:fill type="solid"/>
              </v:shape>
            </v:group>
            <v:group style="position:absolute;left:3677;top:5050;width:10;height:20" coordorigin="3677,5050" coordsize="10,20">
              <v:shape style="position:absolute;left:3677;top:5050;width:10;height:20" coordorigin="3677,5050" coordsize="10,20" path="m3677,5069l3687,5069,3687,5050,3677,5050,3677,5069xe" filled="true" fillcolor="#000000" stroked="false">
                <v:path arrowok="t"/>
                <v:fill type="solid"/>
              </v:shape>
            </v:group>
            <v:group style="position:absolute;left:3677;top:5069;width:10;height:20" coordorigin="3677,5069" coordsize="10,20">
              <v:shape style="position:absolute;left:3677;top:5069;width:10;height:20" coordorigin="3677,5069" coordsize="10,20" path="m3677,5088l3687,5088,3687,5069,3677,5069,3677,5088xe" filled="true" fillcolor="#000000" stroked="false">
                <v:path arrowok="t"/>
                <v:fill type="solid"/>
              </v:shape>
            </v:group>
            <v:group style="position:absolute;left:3677;top:5088;width:10;height:20" coordorigin="3677,5088" coordsize="10,20">
              <v:shape style="position:absolute;left:3677;top:5088;width:10;height:20" coordorigin="3677,5088" coordsize="10,20" path="m3677,5108l3687,5108,3687,5088,3677,5088,3677,5108xe" filled="true" fillcolor="#000000" stroked="false">
                <v:path arrowok="t"/>
                <v:fill type="solid"/>
              </v:shape>
            </v:group>
            <v:group style="position:absolute;left:3677;top:5108;width:10;height:20" coordorigin="3677,5108" coordsize="10,20">
              <v:shape style="position:absolute;left:3677;top:5108;width:10;height:20" coordorigin="3677,5108" coordsize="10,20" path="m3677,5127l3687,5127,3687,5108,3677,5108,3677,5127xe" filled="true" fillcolor="#000000" stroked="false">
                <v:path arrowok="t"/>
                <v:fill type="solid"/>
              </v:shape>
            </v:group>
            <v:group style="position:absolute;left:3677;top:5127;width:10;height:20" coordorigin="3677,5127" coordsize="10,20">
              <v:shape style="position:absolute;left:3677;top:5127;width:10;height:20" coordorigin="3677,5127" coordsize="10,20" path="m3677,5146l3687,5146,3687,5127,3677,5127,3677,5146xe" filled="true" fillcolor="#000000" stroked="false">
                <v:path arrowok="t"/>
                <v:fill type="solid"/>
              </v:shape>
            </v:group>
            <v:group style="position:absolute;left:3677;top:5146;width:10;height:20" coordorigin="3677,5146" coordsize="10,20">
              <v:shape style="position:absolute;left:3677;top:5146;width:10;height:20" coordorigin="3677,5146" coordsize="10,20" path="m3677,5165l3687,5165,3687,5146,3677,5146,3677,5165xe" filled="true" fillcolor="#000000" stroked="false">
                <v:path arrowok="t"/>
                <v:fill type="solid"/>
              </v:shape>
            </v:group>
            <v:group style="position:absolute;left:3677;top:5165;width:10;height:20" coordorigin="3677,5165" coordsize="10,20">
              <v:shape style="position:absolute;left:3677;top:5165;width:10;height:20" coordorigin="3677,5165" coordsize="10,20" path="m3677,5184l3687,5184,3687,5165,3677,5165,3677,5184xe" filled="true" fillcolor="#000000" stroked="false">
                <v:path arrowok="t"/>
                <v:fill type="solid"/>
              </v:shape>
            </v:group>
            <v:group style="position:absolute;left:3677;top:5184;width:10;height:20" coordorigin="3677,5184" coordsize="10,20">
              <v:shape style="position:absolute;left:3677;top:5184;width:10;height:20" coordorigin="3677,5184" coordsize="10,20" path="m3677,5204l3687,5204,3687,5184,3677,5184,3677,5204xe" filled="true" fillcolor="#000000" stroked="false">
                <v:path arrowok="t"/>
                <v:fill type="solid"/>
              </v:shape>
            </v:group>
            <v:group style="position:absolute;left:3677;top:5204;width:10;height:20" coordorigin="3677,5204" coordsize="10,20">
              <v:shape style="position:absolute;left:3677;top:5204;width:10;height:20" coordorigin="3677,5204" coordsize="10,20" path="m3677,5223l3687,5223,3687,5204,3677,5204,3677,5223xe" filled="true" fillcolor="#000000" stroked="false">
                <v:path arrowok="t"/>
                <v:fill type="solid"/>
              </v:shape>
            </v:group>
            <v:group style="position:absolute;left:3677;top:5223;width:10;height:20" coordorigin="3677,5223" coordsize="10,20">
              <v:shape style="position:absolute;left:3677;top:5223;width:10;height:20" coordorigin="3677,5223" coordsize="10,20" path="m3677,5242l3687,5242,3687,5223,3677,5223,3677,5242xe" filled="true" fillcolor="#000000" stroked="false">
                <v:path arrowok="t"/>
                <v:fill type="solid"/>
              </v:shape>
            </v:group>
            <v:group style="position:absolute;left:3677;top:5242;width:10;height:20" coordorigin="3677,5242" coordsize="10,20">
              <v:shape style="position:absolute;left:3677;top:5242;width:10;height:20" coordorigin="3677,5242" coordsize="10,20" path="m3677,5261l3687,5261,3687,5242,3677,5242,3677,5261xe" filled="true" fillcolor="#000000" stroked="false">
                <v:path arrowok="t"/>
                <v:fill type="solid"/>
              </v:shape>
            </v:group>
            <v:group style="position:absolute;left:3677;top:5261;width:10;height:20" coordorigin="3677,5261" coordsize="10,20">
              <v:shape style="position:absolute;left:3677;top:5261;width:10;height:20" coordorigin="3677,5261" coordsize="10,20" path="m3677,5280l3687,5280,3687,5261,3677,5261,3677,5280xe" filled="true" fillcolor="#000000" stroked="false">
                <v:path arrowok="t"/>
                <v:fill type="solid"/>
              </v:shape>
            </v:group>
            <v:group style="position:absolute;left:3677;top:5280;width:10;height:20" coordorigin="3677,5280" coordsize="10,20">
              <v:shape style="position:absolute;left:3677;top:5280;width:10;height:20" coordorigin="3677,5280" coordsize="10,20" path="m3677,5300l3687,5300,3687,5280,3677,5280,3677,5300xe" filled="true" fillcolor="#000000" stroked="false">
                <v:path arrowok="t"/>
                <v:fill type="solid"/>
              </v:shape>
            </v:group>
            <v:group style="position:absolute;left:3677;top:5300;width:10;height:20" coordorigin="3677,5300" coordsize="10,20">
              <v:shape style="position:absolute;left:3677;top:5300;width:10;height:20" coordorigin="3677,5300" coordsize="10,20" path="m3677,5319l3687,5319,3687,5300,3677,5300,3677,5319xe" filled="true" fillcolor="#000000" stroked="false">
                <v:path arrowok="t"/>
                <v:fill type="solid"/>
              </v:shape>
            </v:group>
            <v:group style="position:absolute;left:3677;top:5319;width:10;height:20" coordorigin="3677,5319" coordsize="10,20">
              <v:shape style="position:absolute;left:3677;top:5319;width:10;height:20" coordorigin="3677,5319" coordsize="10,20" path="m3677,5338l3687,5338,3687,5319,3677,5319,3677,5338xe" filled="true" fillcolor="#000000" stroked="false">
                <v:path arrowok="t"/>
                <v:fill type="solid"/>
              </v:shape>
            </v:group>
            <v:group style="position:absolute;left:3677;top:5338;width:10;height:20" coordorigin="3677,5338" coordsize="10,20">
              <v:shape style="position:absolute;left:3677;top:5338;width:10;height:20" coordorigin="3677,5338" coordsize="10,20" path="m3677,5357l3687,5357,3687,5338,3677,5338,3677,5357xe" filled="true" fillcolor="#000000" stroked="false">
                <v:path arrowok="t"/>
                <v:fill type="solid"/>
              </v:shape>
            </v:group>
            <v:group style="position:absolute;left:3677;top:5363;width:10;height:2" coordorigin="3677,5363" coordsize="10,2">
              <v:shape style="position:absolute;left:3677;top:5363;width:10;height:2" coordorigin="3677,5363" coordsize="10,0" path="m3677,5363l3687,5363e" filled="false" stroked="true" strokeweight=".599980pt" strokecolor="#000000">
                <v:path arrowok="t"/>
              </v:shape>
            </v:group>
            <v:group style="position:absolute;left:4734;top:4666;width:10;height:20" coordorigin="4734,4666" coordsize="10,20">
              <v:shape style="position:absolute;left:4734;top:4666;width:10;height:20" coordorigin="4734,4666" coordsize="10,20" path="m4734,4685l4743,4685,4743,4666,4734,4666,4734,4685xe" filled="true" fillcolor="#000000" stroked="false">
                <v:path arrowok="t"/>
                <v:fill type="solid"/>
              </v:shape>
            </v:group>
            <v:group style="position:absolute;left:4734;top:4685;width:10;height:20" coordorigin="4734,4685" coordsize="10,20">
              <v:shape style="position:absolute;left:4734;top:4685;width:10;height:20" coordorigin="4734,4685" coordsize="10,20" path="m4734,4704l4743,4704,4743,4685,4734,4685,4734,4704xe" filled="true" fillcolor="#000000" stroked="false">
                <v:path arrowok="t"/>
                <v:fill type="solid"/>
              </v:shape>
            </v:group>
            <v:group style="position:absolute;left:4734;top:4704;width:10;height:20" coordorigin="4734,4704" coordsize="10,20">
              <v:shape style="position:absolute;left:4734;top:4704;width:10;height:20" coordorigin="4734,4704" coordsize="10,20" path="m4734,4724l4743,4724,4743,4704,4734,4704,4734,4724xe" filled="true" fillcolor="#000000" stroked="false">
                <v:path arrowok="t"/>
                <v:fill type="solid"/>
              </v:shape>
            </v:group>
            <v:group style="position:absolute;left:4734;top:4724;width:10;height:20" coordorigin="4734,4724" coordsize="10,20">
              <v:shape style="position:absolute;left:4734;top:4724;width:10;height:20" coordorigin="4734,4724" coordsize="10,20" path="m4734,4743l4743,4743,4743,4724,4734,4724,4734,4743xe" filled="true" fillcolor="#000000" stroked="false">
                <v:path arrowok="t"/>
                <v:fill type="solid"/>
              </v:shape>
            </v:group>
            <v:group style="position:absolute;left:4734;top:4743;width:10;height:20" coordorigin="4734,4743" coordsize="10,20">
              <v:shape style="position:absolute;left:4734;top:4743;width:10;height:20" coordorigin="4734,4743" coordsize="10,20" path="m4734,4762l4743,4762,4743,4743,4734,4743,4734,4762xe" filled="true" fillcolor="#000000" stroked="false">
                <v:path arrowok="t"/>
                <v:fill type="solid"/>
              </v:shape>
            </v:group>
            <v:group style="position:absolute;left:4734;top:4762;width:10;height:20" coordorigin="4734,4762" coordsize="10,20">
              <v:shape style="position:absolute;left:4734;top:4762;width:10;height:20" coordorigin="4734,4762" coordsize="10,20" path="m4734,4781l4743,4781,4743,4762,4734,4762,4734,4781xe" filled="true" fillcolor="#000000" stroked="false">
                <v:path arrowok="t"/>
                <v:fill type="solid"/>
              </v:shape>
            </v:group>
            <v:group style="position:absolute;left:4734;top:4781;width:10;height:20" coordorigin="4734,4781" coordsize="10,20">
              <v:shape style="position:absolute;left:4734;top:4781;width:10;height:20" coordorigin="4734,4781" coordsize="10,20" path="m4734,4800l4743,4800,4743,4781,4734,4781,4734,4800xe" filled="true" fillcolor="#000000" stroked="false">
                <v:path arrowok="t"/>
                <v:fill type="solid"/>
              </v:shape>
            </v:group>
            <v:group style="position:absolute;left:4734;top:4800;width:10;height:20" coordorigin="4734,4800" coordsize="10,20">
              <v:shape style="position:absolute;left:4734;top:4800;width:10;height:20" coordorigin="4734,4800" coordsize="10,20" path="m4734,4820l4743,4820,4743,4800,4734,4800,4734,4820xe" filled="true" fillcolor="#000000" stroked="false">
                <v:path arrowok="t"/>
                <v:fill type="solid"/>
              </v:shape>
            </v:group>
            <v:group style="position:absolute;left:4734;top:4820;width:10;height:20" coordorigin="4734,4820" coordsize="10,20">
              <v:shape style="position:absolute;left:4734;top:4820;width:10;height:20" coordorigin="4734,4820" coordsize="10,20" path="m4734,4839l4743,4839,4743,4820,4734,4820,4734,4839xe" filled="true" fillcolor="#000000" stroked="false">
                <v:path arrowok="t"/>
                <v:fill type="solid"/>
              </v:shape>
            </v:group>
            <v:group style="position:absolute;left:4734;top:4839;width:10;height:20" coordorigin="4734,4839" coordsize="10,20">
              <v:shape style="position:absolute;left:4734;top:4839;width:10;height:20" coordorigin="4734,4839" coordsize="10,20" path="m4734,4858l4743,4858,4743,4839,4734,4839,4734,4858xe" filled="true" fillcolor="#000000" stroked="false">
                <v:path arrowok="t"/>
                <v:fill type="solid"/>
              </v:shape>
            </v:group>
            <v:group style="position:absolute;left:4734;top:4858;width:10;height:20" coordorigin="4734,4858" coordsize="10,20">
              <v:shape style="position:absolute;left:4734;top:4858;width:10;height:20" coordorigin="4734,4858" coordsize="10,20" path="m4734,4877l4743,4877,4743,4858,4734,4858,4734,4877xe" filled="true" fillcolor="#000000" stroked="false">
                <v:path arrowok="t"/>
                <v:fill type="solid"/>
              </v:shape>
            </v:group>
            <v:group style="position:absolute;left:4734;top:4877;width:10;height:20" coordorigin="4734,4877" coordsize="10,20">
              <v:shape style="position:absolute;left:4734;top:4877;width:10;height:20" coordorigin="4734,4877" coordsize="10,20" path="m4734,4896l4743,4896,4743,4877,4734,4877,4734,4896xe" filled="true" fillcolor="#000000" stroked="false">
                <v:path arrowok="t"/>
                <v:fill type="solid"/>
              </v:shape>
            </v:group>
            <v:group style="position:absolute;left:4734;top:4896;width:10;height:20" coordorigin="4734,4896" coordsize="10,20">
              <v:shape style="position:absolute;left:4734;top:4896;width:10;height:20" coordorigin="4734,4896" coordsize="10,20" path="m4734,4916l4743,4916,4743,4896,4734,4896,4734,4916xe" filled="true" fillcolor="#000000" stroked="false">
                <v:path arrowok="t"/>
                <v:fill type="solid"/>
              </v:shape>
            </v:group>
            <v:group style="position:absolute;left:4734;top:4916;width:10;height:20" coordorigin="4734,4916" coordsize="10,20">
              <v:shape style="position:absolute;left:4734;top:4916;width:10;height:20" coordorigin="4734,4916" coordsize="10,20" path="m4734,4935l4743,4935,4743,4916,4734,4916,4734,4935xe" filled="true" fillcolor="#000000" stroked="false">
                <v:path arrowok="t"/>
                <v:fill type="solid"/>
              </v:shape>
            </v:group>
            <v:group style="position:absolute;left:4734;top:4935;width:10;height:20" coordorigin="4734,4935" coordsize="10,20">
              <v:shape style="position:absolute;left:4734;top:4935;width:10;height:20" coordorigin="4734,4935" coordsize="10,20" path="m4734,4954l4743,4954,4743,4935,4734,4935,4734,4954xe" filled="true" fillcolor="#000000" stroked="false">
                <v:path arrowok="t"/>
                <v:fill type="solid"/>
              </v:shape>
            </v:group>
            <v:group style="position:absolute;left:4734;top:4954;width:10;height:20" coordorigin="4734,4954" coordsize="10,20">
              <v:shape style="position:absolute;left:4734;top:4954;width:10;height:20" coordorigin="4734,4954" coordsize="10,20" path="m4734,4973l4743,4973,4743,4954,4734,4954,4734,4973xe" filled="true" fillcolor="#000000" stroked="false">
                <v:path arrowok="t"/>
                <v:fill type="solid"/>
              </v:shape>
            </v:group>
            <v:group style="position:absolute;left:4734;top:4973;width:10;height:20" coordorigin="4734,4973" coordsize="10,20">
              <v:shape style="position:absolute;left:4734;top:4973;width:10;height:20" coordorigin="4734,4973" coordsize="10,20" path="m4734,4992l4743,4992,4743,4973,4734,4973,4734,4992xe" filled="true" fillcolor="#000000" stroked="false">
                <v:path arrowok="t"/>
                <v:fill type="solid"/>
              </v:shape>
            </v:group>
            <v:group style="position:absolute;left:4734;top:4992;width:10;height:20" coordorigin="4734,4992" coordsize="10,20">
              <v:shape style="position:absolute;left:4734;top:4992;width:10;height:20" coordorigin="4734,4992" coordsize="10,20" path="m4734,5012l4743,5012,4743,4992,4734,4992,4734,5012xe" filled="true" fillcolor="#000000" stroked="false">
                <v:path arrowok="t"/>
                <v:fill type="solid"/>
              </v:shape>
            </v:group>
            <v:group style="position:absolute;left:4734;top:5012;width:10;height:20" coordorigin="4734,5012" coordsize="10,20">
              <v:shape style="position:absolute;left:4734;top:5012;width:10;height:20" coordorigin="4734,5012" coordsize="10,20" path="m4734,5031l4743,5031,4743,5012,4734,5012,4734,5031xe" filled="true" fillcolor="#000000" stroked="false">
                <v:path arrowok="t"/>
                <v:fill type="solid"/>
              </v:shape>
            </v:group>
            <v:group style="position:absolute;left:4734;top:5031;width:10;height:20" coordorigin="4734,5031" coordsize="10,20">
              <v:shape style="position:absolute;left:4734;top:5031;width:10;height:20" coordorigin="4734,5031" coordsize="10,20" path="m4734,5050l4743,5050,4743,5031,4734,5031,4734,5050xe" filled="true" fillcolor="#000000" stroked="false">
                <v:path arrowok="t"/>
                <v:fill type="solid"/>
              </v:shape>
            </v:group>
            <v:group style="position:absolute;left:4734;top:5050;width:10;height:20" coordorigin="4734,5050" coordsize="10,20">
              <v:shape style="position:absolute;left:4734;top:5050;width:10;height:20" coordorigin="4734,5050" coordsize="10,20" path="m4734,5069l4743,5069,4743,5050,4734,5050,4734,5069xe" filled="true" fillcolor="#000000" stroked="false">
                <v:path arrowok="t"/>
                <v:fill type="solid"/>
              </v:shape>
            </v:group>
            <v:group style="position:absolute;left:4734;top:5069;width:10;height:20" coordorigin="4734,5069" coordsize="10,20">
              <v:shape style="position:absolute;left:4734;top:5069;width:10;height:20" coordorigin="4734,5069" coordsize="10,20" path="m4734,5088l4743,5088,4743,5069,4734,5069,4734,5088xe" filled="true" fillcolor="#000000" stroked="false">
                <v:path arrowok="t"/>
                <v:fill type="solid"/>
              </v:shape>
            </v:group>
            <v:group style="position:absolute;left:4734;top:5088;width:10;height:20" coordorigin="4734,5088" coordsize="10,20">
              <v:shape style="position:absolute;left:4734;top:5088;width:10;height:20" coordorigin="4734,5088" coordsize="10,20" path="m4734,5108l4743,5108,4743,5088,4734,5088,4734,5108xe" filled="true" fillcolor="#000000" stroked="false">
                <v:path arrowok="t"/>
                <v:fill type="solid"/>
              </v:shape>
            </v:group>
            <v:group style="position:absolute;left:4734;top:5108;width:10;height:20" coordorigin="4734,5108" coordsize="10,20">
              <v:shape style="position:absolute;left:4734;top:5108;width:10;height:20" coordorigin="4734,5108" coordsize="10,20" path="m4734,5127l4743,5127,4743,5108,4734,5108,4734,5127xe" filled="true" fillcolor="#000000" stroked="false">
                <v:path arrowok="t"/>
                <v:fill type="solid"/>
              </v:shape>
            </v:group>
            <v:group style="position:absolute;left:4734;top:5127;width:10;height:20" coordorigin="4734,5127" coordsize="10,20">
              <v:shape style="position:absolute;left:4734;top:5127;width:10;height:20" coordorigin="4734,5127" coordsize="10,20" path="m4734,5146l4743,5146,4743,5127,4734,5127,4734,5146xe" filled="true" fillcolor="#000000" stroked="false">
                <v:path arrowok="t"/>
                <v:fill type="solid"/>
              </v:shape>
            </v:group>
            <v:group style="position:absolute;left:4734;top:5146;width:10;height:20" coordorigin="4734,5146" coordsize="10,20">
              <v:shape style="position:absolute;left:4734;top:5146;width:10;height:20" coordorigin="4734,5146" coordsize="10,20" path="m4734,5165l4743,5165,4743,5146,4734,5146,4734,5165xe" filled="true" fillcolor="#000000" stroked="false">
                <v:path arrowok="t"/>
                <v:fill type="solid"/>
              </v:shape>
            </v:group>
            <v:group style="position:absolute;left:4734;top:5165;width:10;height:20" coordorigin="4734,5165" coordsize="10,20">
              <v:shape style="position:absolute;left:4734;top:5165;width:10;height:20" coordorigin="4734,5165" coordsize="10,20" path="m4734,5184l4743,5184,4743,5165,4734,5165,4734,5184xe" filled="true" fillcolor="#000000" stroked="false">
                <v:path arrowok="t"/>
                <v:fill type="solid"/>
              </v:shape>
            </v:group>
            <v:group style="position:absolute;left:4734;top:5184;width:10;height:20" coordorigin="4734,5184" coordsize="10,20">
              <v:shape style="position:absolute;left:4734;top:5184;width:10;height:20" coordorigin="4734,5184" coordsize="10,20" path="m4734,5204l4743,5204,4743,5184,4734,5184,4734,5204xe" filled="true" fillcolor="#000000" stroked="false">
                <v:path arrowok="t"/>
                <v:fill type="solid"/>
              </v:shape>
            </v:group>
            <v:group style="position:absolute;left:4734;top:5204;width:10;height:20" coordorigin="4734,5204" coordsize="10,20">
              <v:shape style="position:absolute;left:4734;top:5204;width:10;height:20" coordorigin="4734,5204" coordsize="10,20" path="m4734,5223l4743,5223,4743,5204,4734,5204,4734,5223xe" filled="true" fillcolor="#000000" stroked="false">
                <v:path arrowok="t"/>
                <v:fill type="solid"/>
              </v:shape>
            </v:group>
            <v:group style="position:absolute;left:4734;top:5223;width:10;height:20" coordorigin="4734,5223" coordsize="10,20">
              <v:shape style="position:absolute;left:4734;top:5223;width:10;height:20" coordorigin="4734,5223" coordsize="10,20" path="m4734,5242l4743,5242,4743,5223,4734,5223,4734,5242xe" filled="true" fillcolor="#000000" stroked="false">
                <v:path arrowok="t"/>
                <v:fill type="solid"/>
              </v:shape>
            </v:group>
            <v:group style="position:absolute;left:4734;top:5242;width:10;height:20" coordorigin="4734,5242" coordsize="10,20">
              <v:shape style="position:absolute;left:4734;top:5242;width:10;height:20" coordorigin="4734,5242" coordsize="10,20" path="m4734,5261l4743,5261,4743,5242,4734,5242,4734,5261xe" filled="true" fillcolor="#000000" stroked="false">
                <v:path arrowok="t"/>
                <v:fill type="solid"/>
              </v:shape>
            </v:group>
            <v:group style="position:absolute;left:4734;top:5261;width:10;height:20" coordorigin="4734,5261" coordsize="10,20">
              <v:shape style="position:absolute;left:4734;top:5261;width:10;height:20" coordorigin="4734,5261" coordsize="10,20" path="m4734,5280l4743,5280,4743,5261,4734,5261,4734,5280xe" filled="true" fillcolor="#000000" stroked="false">
                <v:path arrowok="t"/>
                <v:fill type="solid"/>
              </v:shape>
            </v:group>
            <v:group style="position:absolute;left:4734;top:5280;width:10;height:20" coordorigin="4734,5280" coordsize="10,20">
              <v:shape style="position:absolute;left:4734;top:5280;width:10;height:20" coordorigin="4734,5280" coordsize="10,20" path="m4734,5300l4743,5300,4743,5280,4734,5280,4734,5300xe" filled="true" fillcolor="#000000" stroked="false">
                <v:path arrowok="t"/>
                <v:fill type="solid"/>
              </v:shape>
            </v:group>
            <v:group style="position:absolute;left:4734;top:5300;width:10;height:20" coordorigin="4734,5300" coordsize="10,20">
              <v:shape style="position:absolute;left:4734;top:5300;width:10;height:20" coordorigin="4734,5300" coordsize="10,20" path="m4734,5319l4743,5319,4743,5300,4734,5300,4734,5319xe" filled="true" fillcolor="#000000" stroked="false">
                <v:path arrowok="t"/>
                <v:fill type="solid"/>
              </v:shape>
            </v:group>
            <v:group style="position:absolute;left:4734;top:5319;width:10;height:20" coordorigin="4734,5319" coordsize="10,20">
              <v:shape style="position:absolute;left:4734;top:5319;width:10;height:20" coordorigin="4734,5319" coordsize="10,20" path="m4734,5338l4743,5338,4743,5319,4734,5319,4734,5338xe" filled="true" fillcolor="#000000" stroked="false">
                <v:path arrowok="t"/>
                <v:fill type="solid"/>
              </v:shape>
            </v:group>
            <v:group style="position:absolute;left:4734;top:5338;width:10;height:20" coordorigin="4734,5338" coordsize="10,20">
              <v:shape style="position:absolute;left:4734;top:5338;width:10;height:20" coordorigin="4734,5338" coordsize="10,20" path="m4734,5357l4743,5357,4743,5338,4734,5338,4734,5357xe" filled="true" fillcolor="#000000" stroked="false">
                <v:path arrowok="t"/>
                <v:fill type="solid"/>
              </v:shape>
            </v:group>
            <v:group style="position:absolute;left:4734;top:5363;width:10;height:2" coordorigin="4734,5363" coordsize="10,2">
              <v:shape style="position:absolute;left:4734;top:5363;width:10;height:2" coordorigin="4734,5363" coordsize="10,0" path="m4734,5363l4743,5363e" filled="false" stroked="true" strokeweight=".599980pt" strokecolor="#000000">
                <v:path arrowok="t"/>
              </v:shape>
            </v:group>
            <v:group style="position:absolute;left:5634;top:4666;width:10;height:20" coordorigin="5634,4666" coordsize="10,20">
              <v:shape style="position:absolute;left:5634;top:4666;width:10;height:20" coordorigin="5634,4666" coordsize="10,20" path="m5634,4685l5643,4685,5643,4666,5634,4666,5634,4685xe" filled="true" fillcolor="#000000" stroked="false">
                <v:path arrowok="t"/>
                <v:fill type="solid"/>
              </v:shape>
            </v:group>
            <v:group style="position:absolute;left:5634;top:4685;width:10;height:20" coordorigin="5634,4685" coordsize="10,20">
              <v:shape style="position:absolute;left:5634;top:4685;width:10;height:20" coordorigin="5634,4685" coordsize="10,20" path="m5634,4704l5643,4704,5643,4685,5634,4685,5634,4704xe" filled="true" fillcolor="#000000" stroked="false">
                <v:path arrowok="t"/>
                <v:fill type="solid"/>
              </v:shape>
            </v:group>
            <v:group style="position:absolute;left:5634;top:4704;width:10;height:20" coordorigin="5634,4704" coordsize="10,20">
              <v:shape style="position:absolute;left:5634;top:4704;width:10;height:20" coordorigin="5634,4704" coordsize="10,20" path="m5634,4724l5643,4724,5643,4704,5634,4704,5634,4724xe" filled="true" fillcolor="#000000" stroked="false">
                <v:path arrowok="t"/>
                <v:fill type="solid"/>
              </v:shape>
            </v:group>
            <v:group style="position:absolute;left:5634;top:4724;width:10;height:20" coordorigin="5634,4724" coordsize="10,20">
              <v:shape style="position:absolute;left:5634;top:4724;width:10;height:20" coordorigin="5634,4724" coordsize="10,20" path="m5634,4743l5643,4743,5643,4724,5634,4724,5634,4743xe" filled="true" fillcolor="#000000" stroked="false">
                <v:path arrowok="t"/>
                <v:fill type="solid"/>
              </v:shape>
            </v:group>
            <v:group style="position:absolute;left:5634;top:4743;width:10;height:20" coordorigin="5634,4743" coordsize="10,20">
              <v:shape style="position:absolute;left:5634;top:4743;width:10;height:20" coordorigin="5634,4743" coordsize="10,20" path="m5634,4762l5643,4762,5643,4743,5634,4743,5634,4762xe" filled="true" fillcolor="#000000" stroked="false">
                <v:path arrowok="t"/>
                <v:fill type="solid"/>
              </v:shape>
            </v:group>
            <v:group style="position:absolute;left:5634;top:4762;width:10;height:20" coordorigin="5634,4762" coordsize="10,20">
              <v:shape style="position:absolute;left:5634;top:4762;width:10;height:20" coordorigin="5634,4762" coordsize="10,20" path="m5634,4781l5643,4781,5643,4762,5634,4762,5634,4781xe" filled="true" fillcolor="#000000" stroked="false">
                <v:path arrowok="t"/>
                <v:fill type="solid"/>
              </v:shape>
            </v:group>
            <v:group style="position:absolute;left:5634;top:4781;width:10;height:20" coordorigin="5634,4781" coordsize="10,20">
              <v:shape style="position:absolute;left:5634;top:4781;width:10;height:20" coordorigin="5634,4781" coordsize="10,20" path="m5634,4800l5643,4800,5643,4781,5634,4781,5634,4800xe" filled="true" fillcolor="#000000" stroked="false">
                <v:path arrowok="t"/>
                <v:fill type="solid"/>
              </v:shape>
            </v:group>
            <v:group style="position:absolute;left:5634;top:4800;width:10;height:20" coordorigin="5634,4800" coordsize="10,20">
              <v:shape style="position:absolute;left:5634;top:4800;width:10;height:20" coordorigin="5634,4800" coordsize="10,20" path="m5634,4820l5643,4820,5643,4800,5634,4800,5634,4820xe" filled="true" fillcolor="#000000" stroked="false">
                <v:path arrowok="t"/>
                <v:fill type="solid"/>
              </v:shape>
            </v:group>
            <v:group style="position:absolute;left:5634;top:4820;width:10;height:20" coordorigin="5634,4820" coordsize="10,20">
              <v:shape style="position:absolute;left:5634;top:4820;width:10;height:20" coordorigin="5634,4820" coordsize="10,20" path="m5634,4839l5643,4839,5643,4820,5634,4820,5634,4839xe" filled="true" fillcolor="#000000" stroked="false">
                <v:path arrowok="t"/>
                <v:fill type="solid"/>
              </v:shape>
            </v:group>
            <v:group style="position:absolute;left:5634;top:4839;width:10;height:20" coordorigin="5634,4839" coordsize="10,20">
              <v:shape style="position:absolute;left:5634;top:4839;width:10;height:20" coordorigin="5634,4839" coordsize="10,20" path="m5634,4858l5643,4858,5643,4839,5634,4839,5634,4858xe" filled="true" fillcolor="#000000" stroked="false">
                <v:path arrowok="t"/>
                <v:fill type="solid"/>
              </v:shape>
            </v:group>
            <v:group style="position:absolute;left:5634;top:4858;width:10;height:20" coordorigin="5634,4858" coordsize="10,20">
              <v:shape style="position:absolute;left:5634;top:4858;width:10;height:20" coordorigin="5634,4858" coordsize="10,20" path="m5634,4877l5643,4877,5643,4858,5634,4858,5634,4877xe" filled="true" fillcolor="#000000" stroked="false">
                <v:path arrowok="t"/>
                <v:fill type="solid"/>
              </v:shape>
            </v:group>
            <v:group style="position:absolute;left:5634;top:4877;width:10;height:20" coordorigin="5634,4877" coordsize="10,20">
              <v:shape style="position:absolute;left:5634;top:4877;width:10;height:20" coordorigin="5634,4877" coordsize="10,20" path="m5634,4896l5643,4896,5643,4877,5634,4877,5634,4896xe" filled="true" fillcolor="#000000" stroked="false">
                <v:path arrowok="t"/>
                <v:fill type="solid"/>
              </v:shape>
            </v:group>
            <v:group style="position:absolute;left:5634;top:4896;width:10;height:20" coordorigin="5634,4896" coordsize="10,20">
              <v:shape style="position:absolute;left:5634;top:4896;width:10;height:20" coordorigin="5634,4896" coordsize="10,20" path="m5634,4916l5643,4916,5643,4896,5634,4896,5634,4916xe" filled="true" fillcolor="#000000" stroked="false">
                <v:path arrowok="t"/>
                <v:fill type="solid"/>
              </v:shape>
            </v:group>
            <v:group style="position:absolute;left:5634;top:4916;width:10;height:20" coordorigin="5634,4916" coordsize="10,20">
              <v:shape style="position:absolute;left:5634;top:4916;width:10;height:20" coordorigin="5634,4916" coordsize="10,20" path="m5634,4935l5643,4935,5643,4916,5634,4916,5634,4935xe" filled="true" fillcolor="#000000" stroked="false">
                <v:path arrowok="t"/>
                <v:fill type="solid"/>
              </v:shape>
            </v:group>
            <v:group style="position:absolute;left:5634;top:4935;width:10;height:20" coordorigin="5634,4935" coordsize="10,20">
              <v:shape style="position:absolute;left:5634;top:4935;width:10;height:20" coordorigin="5634,4935" coordsize="10,20" path="m5634,4954l5643,4954,5643,4935,5634,4935,5634,4954xe" filled="true" fillcolor="#000000" stroked="false">
                <v:path arrowok="t"/>
                <v:fill type="solid"/>
              </v:shape>
            </v:group>
            <v:group style="position:absolute;left:5634;top:4954;width:10;height:20" coordorigin="5634,4954" coordsize="10,20">
              <v:shape style="position:absolute;left:5634;top:4954;width:10;height:20" coordorigin="5634,4954" coordsize="10,20" path="m5634,4973l5643,4973,5643,4954,5634,4954,5634,4973xe" filled="true" fillcolor="#000000" stroked="false">
                <v:path arrowok="t"/>
                <v:fill type="solid"/>
              </v:shape>
            </v:group>
            <v:group style="position:absolute;left:5634;top:4973;width:10;height:20" coordorigin="5634,4973" coordsize="10,20">
              <v:shape style="position:absolute;left:5634;top:4973;width:10;height:20" coordorigin="5634,4973" coordsize="10,20" path="m5634,4992l5643,4992,5643,4973,5634,4973,5634,4992xe" filled="true" fillcolor="#000000" stroked="false">
                <v:path arrowok="t"/>
                <v:fill type="solid"/>
              </v:shape>
            </v:group>
            <v:group style="position:absolute;left:5634;top:4992;width:10;height:20" coordorigin="5634,4992" coordsize="10,20">
              <v:shape style="position:absolute;left:5634;top:4992;width:10;height:20" coordorigin="5634,4992" coordsize="10,20" path="m5634,5012l5643,5012,5643,4992,5634,4992,5634,5012xe" filled="true" fillcolor="#000000" stroked="false">
                <v:path arrowok="t"/>
                <v:fill type="solid"/>
              </v:shape>
            </v:group>
            <v:group style="position:absolute;left:5634;top:5012;width:10;height:20" coordorigin="5634,5012" coordsize="10,20">
              <v:shape style="position:absolute;left:5634;top:5012;width:10;height:20" coordorigin="5634,5012" coordsize="10,20" path="m5634,5031l5643,5031,5643,5012,5634,5012,5634,5031xe" filled="true" fillcolor="#000000" stroked="false">
                <v:path arrowok="t"/>
                <v:fill type="solid"/>
              </v:shape>
            </v:group>
            <v:group style="position:absolute;left:5634;top:5031;width:10;height:20" coordorigin="5634,5031" coordsize="10,20">
              <v:shape style="position:absolute;left:5634;top:5031;width:10;height:20" coordorigin="5634,5031" coordsize="10,20" path="m5634,5050l5643,5050,5643,5031,5634,5031,5634,5050xe" filled="true" fillcolor="#000000" stroked="false">
                <v:path arrowok="t"/>
                <v:fill type="solid"/>
              </v:shape>
            </v:group>
            <v:group style="position:absolute;left:5634;top:5050;width:10;height:20" coordorigin="5634,5050" coordsize="10,20">
              <v:shape style="position:absolute;left:5634;top:5050;width:10;height:20" coordorigin="5634,5050" coordsize="10,20" path="m5634,5069l5643,5069,5643,5050,5634,5050,5634,5069xe" filled="true" fillcolor="#000000" stroked="false">
                <v:path arrowok="t"/>
                <v:fill type="solid"/>
              </v:shape>
            </v:group>
            <v:group style="position:absolute;left:5634;top:5069;width:10;height:20" coordorigin="5634,5069" coordsize="10,20">
              <v:shape style="position:absolute;left:5634;top:5069;width:10;height:20" coordorigin="5634,5069" coordsize="10,20" path="m5634,5088l5643,5088,5643,5069,5634,5069,5634,5088xe" filled="true" fillcolor="#000000" stroked="false">
                <v:path arrowok="t"/>
                <v:fill type="solid"/>
              </v:shape>
            </v:group>
            <v:group style="position:absolute;left:5634;top:5088;width:10;height:20" coordorigin="5634,5088" coordsize="10,20">
              <v:shape style="position:absolute;left:5634;top:5088;width:10;height:20" coordorigin="5634,5088" coordsize="10,20" path="m5634,5108l5643,5108,5643,5088,5634,5088,5634,5108xe" filled="true" fillcolor="#000000" stroked="false">
                <v:path arrowok="t"/>
                <v:fill type="solid"/>
              </v:shape>
            </v:group>
            <v:group style="position:absolute;left:5634;top:5108;width:10;height:20" coordorigin="5634,5108" coordsize="10,20">
              <v:shape style="position:absolute;left:5634;top:5108;width:10;height:20" coordorigin="5634,5108" coordsize="10,20" path="m5634,5127l5643,5127,5643,5108,5634,5108,5634,5127xe" filled="true" fillcolor="#000000" stroked="false">
                <v:path arrowok="t"/>
                <v:fill type="solid"/>
              </v:shape>
            </v:group>
            <v:group style="position:absolute;left:5634;top:5127;width:10;height:20" coordorigin="5634,5127" coordsize="10,20">
              <v:shape style="position:absolute;left:5634;top:5127;width:10;height:20" coordorigin="5634,5127" coordsize="10,20" path="m5634,5146l5643,5146,5643,5127,5634,5127,5634,5146xe" filled="true" fillcolor="#000000" stroked="false">
                <v:path arrowok="t"/>
                <v:fill type="solid"/>
              </v:shape>
            </v:group>
            <v:group style="position:absolute;left:5634;top:5146;width:10;height:20" coordorigin="5634,5146" coordsize="10,20">
              <v:shape style="position:absolute;left:5634;top:5146;width:10;height:20" coordorigin="5634,5146" coordsize="10,20" path="m5634,5165l5643,5165,5643,5146,5634,5146,5634,5165xe" filled="true" fillcolor="#000000" stroked="false">
                <v:path arrowok="t"/>
                <v:fill type="solid"/>
              </v:shape>
            </v:group>
            <v:group style="position:absolute;left:5634;top:5165;width:10;height:20" coordorigin="5634,5165" coordsize="10,20">
              <v:shape style="position:absolute;left:5634;top:5165;width:10;height:20" coordorigin="5634,5165" coordsize="10,20" path="m5634,5184l5643,5184,5643,5165,5634,5165,5634,5184xe" filled="true" fillcolor="#000000" stroked="false">
                <v:path arrowok="t"/>
                <v:fill type="solid"/>
              </v:shape>
            </v:group>
            <v:group style="position:absolute;left:5634;top:5184;width:10;height:20" coordorigin="5634,5184" coordsize="10,20">
              <v:shape style="position:absolute;left:5634;top:5184;width:10;height:20" coordorigin="5634,5184" coordsize="10,20" path="m5634,5204l5643,5204,5643,5184,5634,5184,5634,5204xe" filled="true" fillcolor="#000000" stroked="false">
                <v:path arrowok="t"/>
                <v:fill type="solid"/>
              </v:shape>
            </v:group>
            <v:group style="position:absolute;left:5634;top:5204;width:10;height:20" coordorigin="5634,5204" coordsize="10,20">
              <v:shape style="position:absolute;left:5634;top:5204;width:10;height:20" coordorigin="5634,5204" coordsize="10,20" path="m5634,5223l5643,5223,5643,5204,5634,5204,5634,5223xe" filled="true" fillcolor="#000000" stroked="false">
                <v:path arrowok="t"/>
                <v:fill type="solid"/>
              </v:shape>
            </v:group>
            <v:group style="position:absolute;left:5634;top:5223;width:10;height:20" coordorigin="5634,5223" coordsize="10,20">
              <v:shape style="position:absolute;left:5634;top:5223;width:10;height:20" coordorigin="5634,5223" coordsize="10,20" path="m5634,5242l5643,5242,5643,5223,5634,5223,5634,5242xe" filled="true" fillcolor="#000000" stroked="false">
                <v:path arrowok="t"/>
                <v:fill type="solid"/>
              </v:shape>
            </v:group>
            <v:group style="position:absolute;left:5634;top:5242;width:10;height:20" coordorigin="5634,5242" coordsize="10,20">
              <v:shape style="position:absolute;left:5634;top:5242;width:10;height:20" coordorigin="5634,5242" coordsize="10,20" path="m5634,5261l5643,5261,5643,5242,5634,5242,5634,5261xe" filled="true" fillcolor="#000000" stroked="false">
                <v:path arrowok="t"/>
                <v:fill type="solid"/>
              </v:shape>
            </v:group>
            <v:group style="position:absolute;left:5634;top:5261;width:10;height:20" coordorigin="5634,5261" coordsize="10,20">
              <v:shape style="position:absolute;left:5634;top:5261;width:10;height:20" coordorigin="5634,5261" coordsize="10,20" path="m5634,5280l5643,5280,5643,5261,5634,5261,5634,5280xe" filled="true" fillcolor="#000000" stroked="false">
                <v:path arrowok="t"/>
                <v:fill type="solid"/>
              </v:shape>
            </v:group>
            <v:group style="position:absolute;left:5634;top:5280;width:10;height:20" coordorigin="5634,5280" coordsize="10,20">
              <v:shape style="position:absolute;left:5634;top:5280;width:10;height:20" coordorigin="5634,5280" coordsize="10,20" path="m5634,5300l5643,5300,5643,5280,5634,5280,5634,5300xe" filled="true" fillcolor="#000000" stroked="false">
                <v:path arrowok="t"/>
                <v:fill type="solid"/>
              </v:shape>
            </v:group>
            <v:group style="position:absolute;left:5634;top:5300;width:10;height:20" coordorigin="5634,5300" coordsize="10,20">
              <v:shape style="position:absolute;left:5634;top:5300;width:10;height:20" coordorigin="5634,5300" coordsize="10,20" path="m5634,5319l5643,5319,5643,5300,5634,5300,5634,5319xe" filled="true" fillcolor="#000000" stroked="false">
                <v:path arrowok="t"/>
                <v:fill type="solid"/>
              </v:shape>
            </v:group>
            <v:group style="position:absolute;left:5634;top:5319;width:10;height:20" coordorigin="5634,5319" coordsize="10,20">
              <v:shape style="position:absolute;left:5634;top:5319;width:10;height:20" coordorigin="5634,5319" coordsize="10,20" path="m5634,5338l5643,5338,5643,5319,5634,5319,5634,5338xe" filled="true" fillcolor="#000000" stroked="false">
                <v:path arrowok="t"/>
                <v:fill type="solid"/>
              </v:shape>
            </v:group>
            <v:group style="position:absolute;left:5634;top:5338;width:10;height:20" coordorigin="5634,5338" coordsize="10,20">
              <v:shape style="position:absolute;left:5634;top:5338;width:10;height:20" coordorigin="5634,5338" coordsize="10,20" path="m5634,5357l5643,5357,5643,5338,5634,5338,5634,5357xe" filled="true" fillcolor="#000000" stroked="false">
                <v:path arrowok="t"/>
                <v:fill type="solid"/>
              </v:shape>
            </v:group>
            <v:group style="position:absolute;left:5634;top:5363;width:10;height:2" coordorigin="5634,5363" coordsize="10,2">
              <v:shape style="position:absolute;left:5634;top:5363;width:10;height:2" coordorigin="5634,5363" coordsize="10,0" path="m5634,5363l5643,5363e" filled="false" stroked="true" strokeweight=".599980pt" strokecolor="#000000">
                <v:path arrowok="t"/>
              </v:shape>
            </v:group>
            <v:group style="position:absolute;left:6719;top:4666;width:10;height:20" coordorigin="6719,4666" coordsize="10,20">
              <v:shape style="position:absolute;left:6719;top:4666;width:10;height:20" coordorigin="6719,4666" coordsize="10,20" path="m6719,4685l6729,4685,6729,4666,6719,4666,6719,4685xe" filled="true" fillcolor="#000000" stroked="false">
                <v:path arrowok="t"/>
                <v:fill type="solid"/>
              </v:shape>
            </v:group>
            <v:group style="position:absolute;left:6719;top:4685;width:10;height:20" coordorigin="6719,4685" coordsize="10,20">
              <v:shape style="position:absolute;left:6719;top:4685;width:10;height:20" coordorigin="6719,4685" coordsize="10,20" path="m6719,4704l6729,4704,6729,4685,6719,4685,6719,4704xe" filled="true" fillcolor="#000000" stroked="false">
                <v:path arrowok="t"/>
                <v:fill type="solid"/>
              </v:shape>
            </v:group>
            <v:group style="position:absolute;left:6719;top:4704;width:10;height:20" coordorigin="6719,4704" coordsize="10,20">
              <v:shape style="position:absolute;left:6719;top:4704;width:10;height:20" coordorigin="6719,4704" coordsize="10,20" path="m6719,4724l6729,4724,6729,4704,6719,4704,6719,4724xe" filled="true" fillcolor="#000000" stroked="false">
                <v:path arrowok="t"/>
                <v:fill type="solid"/>
              </v:shape>
            </v:group>
            <v:group style="position:absolute;left:6719;top:4724;width:10;height:20" coordorigin="6719,4724" coordsize="10,20">
              <v:shape style="position:absolute;left:6719;top:4724;width:10;height:20" coordorigin="6719,4724" coordsize="10,20" path="m6719,4743l6729,4743,6729,4724,6719,4724,6719,4743xe" filled="true" fillcolor="#000000" stroked="false">
                <v:path arrowok="t"/>
                <v:fill type="solid"/>
              </v:shape>
            </v:group>
            <v:group style="position:absolute;left:6719;top:4743;width:10;height:20" coordorigin="6719,4743" coordsize="10,20">
              <v:shape style="position:absolute;left:6719;top:4743;width:10;height:20" coordorigin="6719,4743" coordsize="10,20" path="m6719,4762l6729,4762,6729,4743,6719,4743,6719,4762xe" filled="true" fillcolor="#000000" stroked="false">
                <v:path arrowok="t"/>
                <v:fill type="solid"/>
              </v:shape>
            </v:group>
            <v:group style="position:absolute;left:6719;top:4762;width:10;height:20" coordorigin="6719,4762" coordsize="10,20">
              <v:shape style="position:absolute;left:6719;top:4762;width:10;height:20" coordorigin="6719,4762" coordsize="10,20" path="m6719,4781l6729,4781,6729,4762,6719,4762,6719,4781xe" filled="true" fillcolor="#000000" stroked="false">
                <v:path arrowok="t"/>
                <v:fill type="solid"/>
              </v:shape>
            </v:group>
            <v:group style="position:absolute;left:6719;top:4781;width:10;height:20" coordorigin="6719,4781" coordsize="10,20">
              <v:shape style="position:absolute;left:6719;top:4781;width:10;height:20" coordorigin="6719,4781" coordsize="10,20" path="m6719,4800l6729,4800,6729,4781,6719,4781,6719,4800xe" filled="true" fillcolor="#000000" stroked="false">
                <v:path arrowok="t"/>
                <v:fill type="solid"/>
              </v:shape>
            </v:group>
            <v:group style="position:absolute;left:6719;top:4800;width:10;height:20" coordorigin="6719,4800" coordsize="10,20">
              <v:shape style="position:absolute;left:6719;top:4800;width:10;height:20" coordorigin="6719,4800" coordsize="10,20" path="m6719,4820l6729,4820,6729,4800,6719,4800,6719,4820xe" filled="true" fillcolor="#000000" stroked="false">
                <v:path arrowok="t"/>
                <v:fill type="solid"/>
              </v:shape>
            </v:group>
            <v:group style="position:absolute;left:6719;top:4820;width:10;height:20" coordorigin="6719,4820" coordsize="10,20">
              <v:shape style="position:absolute;left:6719;top:4820;width:10;height:20" coordorigin="6719,4820" coordsize="10,20" path="m6719,4839l6729,4839,6729,4820,6719,4820,6719,4839xe" filled="true" fillcolor="#000000" stroked="false">
                <v:path arrowok="t"/>
                <v:fill type="solid"/>
              </v:shape>
            </v:group>
            <v:group style="position:absolute;left:6719;top:4839;width:10;height:20" coordorigin="6719,4839" coordsize="10,20">
              <v:shape style="position:absolute;left:6719;top:4839;width:10;height:20" coordorigin="6719,4839" coordsize="10,20" path="m6719,4858l6729,4858,6729,4839,6719,4839,6719,4858xe" filled="true" fillcolor="#000000" stroked="false">
                <v:path arrowok="t"/>
                <v:fill type="solid"/>
              </v:shape>
            </v:group>
            <v:group style="position:absolute;left:6719;top:4858;width:10;height:20" coordorigin="6719,4858" coordsize="10,20">
              <v:shape style="position:absolute;left:6719;top:4858;width:10;height:20" coordorigin="6719,4858" coordsize="10,20" path="m6719,4877l6729,4877,6729,4858,6719,4858,6719,4877xe" filled="true" fillcolor="#000000" stroked="false">
                <v:path arrowok="t"/>
                <v:fill type="solid"/>
              </v:shape>
            </v:group>
            <v:group style="position:absolute;left:6719;top:4877;width:10;height:20" coordorigin="6719,4877" coordsize="10,20">
              <v:shape style="position:absolute;left:6719;top:4877;width:10;height:20" coordorigin="6719,4877" coordsize="10,20" path="m6719,4896l6729,4896,6729,4877,6719,4877,6719,4896xe" filled="true" fillcolor="#000000" stroked="false">
                <v:path arrowok="t"/>
                <v:fill type="solid"/>
              </v:shape>
            </v:group>
            <v:group style="position:absolute;left:6719;top:4896;width:10;height:20" coordorigin="6719,4896" coordsize="10,20">
              <v:shape style="position:absolute;left:6719;top:4896;width:10;height:20" coordorigin="6719,4896" coordsize="10,20" path="m6719,4916l6729,4916,6729,4896,6719,4896,6719,4916xe" filled="true" fillcolor="#000000" stroked="false">
                <v:path arrowok="t"/>
                <v:fill type="solid"/>
              </v:shape>
            </v:group>
            <v:group style="position:absolute;left:6719;top:4916;width:10;height:20" coordorigin="6719,4916" coordsize="10,20">
              <v:shape style="position:absolute;left:6719;top:4916;width:10;height:20" coordorigin="6719,4916" coordsize="10,20" path="m6719,4935l6729,4935,6729,4916,6719,4916,6719,4935xe" filled="true" fillcolor="#000000" stroked="false">
                <v:path arrowok="t"/>
                <v:fill type="solid"/>
              </v:shape>
            </v:group>
            <v:group style="position:absolute;left:6719;top:4935;width:10;height:20" coordorigin="6719,4935" coordsize="10,20">
              <v:shape style="position:absolute;left:6719;top:4935;width:10;height:20" coordorigin="6719,4935" coordsize="10,20" path="m6719,4954l6729,4954,6729,4935,6719,4935,6719,4954xe" filled="true" fillcolor="#000000" stroked="false">
                <v:path arrowok="t"/>
                <v:fill type="solid"/>
              </v:shape>
            </v:group>
            <v:group style="position:absolute;left:6719;top:4954;width:10;height:20" coordorigin="6719,4954" coordsize="10,20">
              <v:shape style="position:absolute;left:6719;top:4954;width:10;height:20" coordorigin="6719,4954" coordsize="10,20" path="m6719,4973l6729,4973,6729,4954,6719,4954,6719,4973xe" filled="true" fillcolor="#000000" stroked="false">
                <v:path arrowok="t"/>
                <v:fill type="solid"/>
              </v:shape>
            </v:group>
            <v:group style="position:absolute;left:6719;top:4973;width:10;height:20" coordorigin="6719,4973" coordsize="10,20">
              <v:shape style="position:absolute;left:6719;top:4973;width:10;height:20" coordorigin="6719,4973" coordsize="10,20" path="m6719,4992l6729,4992,6729,4973,6719,4973,6719,4992xe" filled="true" fillcolor="#000000" stroked="false">
                <v:path arrowok="t"/>
                <v:fill type="solid"/>
              </v:shape>
            </v:group>
            <v:group style="position:absolute;left:6719;top:4992;width:10;height:20" coordorigin="6719,4992" coordsize="10,20">
              <v:shape style="position:absolute;left:6719;top:4992;width:10;height:20" coordorigin="6719,4992" coordsize="10,20" path="m6719,5012l6729,5012,6729,4992,6719,4992,6719,5012xe" filled="true" fillcolor="#000000" stroked="false">
                <v:path arrowok="t"/>
                <v:fill type="solid"/>
              </v:shape>
            </v:group>
            <v:group style="position:absolute;left:6719;top:5012;width:10;height:20" coordorigin="6719,5012" coordsize="10,20">
              <v:shape style="position:absolute;left:6719;top:5012;width:10;height:20" coordorigin="6719,5012" coordsize="10,20" path="m6719,5031l6729,5031,6729,5012,6719,5012,6719,5031xe" filled="true" fillcolor="#000000" stroked="false">
                <v:path arrowok="t"/>
                <v:fill type="solid"/>
              </v:shape>
            </v:group>
            <v:group style="position:absolute;left:6719;top:5031;width:10;height:20" coordorigin="6719,5031" coordsize="10,20">
              <v:shape style="position:absolute;left:6719;top:5031;width:10;height:20" coordorigin="6719,5031" coordsize="10,20" path="m6719,5050l6729,5050,6729,5031,6719,5031,6719,5050xe" filled="true" fillcolor="#000000" stroked="false">
                <v:path arrowok="t"/>
                <v:fill type="solid"/>
              </v:shape>
            </v:group>
            <v:group style="position:absolute;left:6719;top:5050;width:10;height:20" coordorigin="6719,5050" coordsize="10,20">
              <v:shape style="position:absolute;left:6719;top:5050;width:10;height:20" coordorigin="6719,5050" coordsize="10,20" path="m6719,5069l6729,5069,6729,5050,6719,5050,6719,5069xe" filled="true" fillcolor="#000000" stroked="false">
                <v:path arrowok="t"/>
                <v:fill type="solid"/>
              </v:shape>
            </v:group>
            <v:group style="position:absolute;left:6719;top:5069;width:10;height:20" coordorigin="6719,5069" coordsize="10,20">
              <v:shape style="position:absolute;left:6719;top:5069;width:10;height:20" coordorigin="6719,5069" coordsize="10,20" path="m6719,5088l6729,5088,6729,5069,6719,5069,6719,5088xe" filled="true" fillcolor="#000000" stroked="false">
                <v:path arrowok="t"/>
                <v:fill type="solid"/>
              </v:shape>
            </v:group>
            <v:group style="position:absolute;left:6719;top:5088;width:10;height:20" coordorigin="6719,5088" coordsize="10,20">
              <v:shape style="position:absolute;left:6719;top:5088;width:10;height:20" coordorigin="6719,5088" coordsize="10,20" path="m6719,5108l6729,5108,6729,5088,6719,5088,6719,5108xe" filled="true" fillcolor="#000000" stroked="false">
                <v:path arrowok="t"/>
                <v:fill type="solid"/>
              </v:shape>
            </v:group>
            <v:group style="position:absolute;left:6719;top:5108;width:10;height:20" coordorigin="6719,5108" coordsize="10,20">
              <v:shape style="position:absolute;left:6719;top:5108;width:10;height:20" coordorigin="6719,5108" coordsize="10,20" path="m6719,5127l6729,5127,6729,5108,6719,5108,6719,5127xe" filled="true" fillcolor="#000000" stroked="false">
                <v:path arrowok="t"/>
                <v:fill type="solid"/>
              </v:shape>
            </v:group>
            <v:group style="position:absolute;left:6719;top:5127;width:10;height:20" coordorigin="6719,5127" coordsize="10,20">
              <v:shape style="position:absolute;left:6719;top:5127;width:10;height:20" coordorigin="6719,5127" coordsize="10,20" path="m6719,5146l6729,5146,6729,5127,6719,5127,6719,5146xe" filled="true" fillcolor="#000000" stroked="false">
                <v:path arrowok="t"/>
                <v:fill type="solid"/>
              </v:shape>
            </v:group>
            <v:group style="position:absolute;left:6719;top:5146;width:10;height:20" coordorigin="6719,5146" coordsize="10,20">
              <v:shape style="position:absolute;left:6719;top:5146;width:10;height:20" coordorigin="6719,5146" coordsize="10,20" path="m6719,5165l6729,5165,6729,5146,6719,5146,6719,5165xe" filled="true" fillcolor="#000000" stroked="false">
                <v:path arrowok="t"/>
                <v:fill type="solid"/>
              </v:shape>
            </v:group>
            <v:group style="position:absolute;left:6719;top:5165;width:10;height:20" coordorigin="6719,5165" coordsize="10,20">
              <v:shape style="position:absolute;left:6719;top:5165;width:10;height:20" coordorigin="6719,5165" coordsize="10,20" path="m6719,5184l6729,5184,6729,5165,6719,5165,6719,5184xe" filled="true" fillcolor="#000000" stroked="false">
                <v:path arrowok="t"/>
                <v:fill type="solid"/>
              </v:shape>
            </v:group>
            <v:group style="position:absolute;left:6719;top:5184;width:10;height:20" coordorigin="6719,5184" coordsize="10,20">
              <v:shape style="position:absolute;left:6719;top:5184;width:10;height:20" coordorigin="6719,5184" coordsize="10,20" path="m6719,5204l6729,5204,6729,5184,6719,5184,6719,5204xe" filled="true" fillcolor="#000000" stroked="false">
                <v:path arrowok="t"/>
                <v:fill type="solid"/>
              </v:shape>
            </v:group>
            <v:group style="position:absolute;left:6719;top:5204;width:10;height:20" coordorigin="6719,5204" coordsize="10,20">
              <v:shape style="position:absolute;left:6719;top:5204;width:10;height:20" coordorigin="6719,5204" coordsize="10,20" path="m6719,5223l6729,5223,6729,5204,6719,5204,6719,5223xe" filled="true" fillcolor="#000000" stroked="false">
                <v:path arrowok="t"/>
                <v:fill type="solid"/>
              </v:shape>
            </v:group>
            <v:group style="position:absolute;left:6719;top:5223;width:10;height:20" coordorigin="6719,5223" coordsize="10,20">
              <v:shape style="position:absolute;left:6719;top:5223;width:10;height:20" coordorigin="6719,5223" coordsize="10,20" path="m6719,5242l6729,5242,6729,5223,6719,5223,6719,5242xe" filled="true" fillcolor="#000000" stroked="false">
                <v:path arrowok="t"/>
                <v:fill type="solid"/>
              </v:shape>
            </v:group>
            <v:group style="position:absolute;left:6719;top:5242;width:10;height:20" coordorigin="6719,5242" coordsize="10,20">
              <v:shape style="position:absolute;left:6719;top:5242;width:10;height:20" coordorigin="6719,5242" coordsize="10,20" path="m6719,5261l6729,5261,6729,5242,6719,5242,6719,5261xe" filled="true" fillcolor="#000000" stroked="false">
                <v:path arrowok="t"/>
                <v:fill type="solid"/>
              </v:shape>
            </v:group>
            <v:group style="position:absolute;left:6719;top:5261;width:10;height:20" coordorigin="6719,5261" coordsize="10,20">
              <v:shape style="position:absolute;left:6719;top:5261;width:10;height:20" coordorigin="6719,5261" coordsize="10,20" path="m6719,5280l6729,5280,6729,5261,6719,5261,6719,5280xe" filled="true" fillcolor="#000000" stroked="false">
                <v:path arrowok="t"/>
                <v:fill type="solid"/>
              </v:shape>
            </v:group>
            <v:group style="position:absolute;left:6719;top:5280;width:10;height:20" coordorigin="6719,5280" coordsize="10,20">
              <v:shape style="position:absolute;left:6719;top:5280;width:10;height:20" coordorigin="6719,5280" coordsize="10,20" path="m6719,5300l6729,5300,6729,5280,6719,5280,6719,5300xe" filled="true" fillcolor="#000000" stroked="false">
                <v:path arrowok="t"/>
                <v:fill type="solid"/>
              </v:shape>
            </v:group>
            <v:group style="position:absolute;left:6719;top:5300;width:10;height:20" coordorigin="6719,5300" coordsize="10,20">
              <v:shape style="position:absolute;left:6719;top:5300;width:10;height:20" coordorigin="6719,5300" coordsize="10,20" path="m6719,5319l6729,5319,6729,5300,6719,5300,6719,5319xe" filled="true" fillcolor="#000000" stroked="false">
                <v:path arrowok="t"/>
                <v:fill type="solid"/>
              </v:shape>
            </v:group>
            <v:group style="position:absolute;left:6719;top:5319;width:10;height:20" coordorigin="6719,5319" coordsize="10,20">
              <v:shape style="position:absolute;left:6719;top:5319;width:10;height:20" coordorigin="6719,5319" coordsize="10,20" path="m6719,5338l6729,5338,6729,5319,6719,5319,6719,5338xe" filled="true" fillcolor="#000000" stroked="false">
                <v:path arrowok="t"/>
                <v:fill type="solid"/>
              </v:shape>
            </v:group>
            <v:group style="position:absolute;left:6719;top:5338;width:10;height:20" coordorigin="6719,5338" coordsize="10,20">
              <v:shape style="position:absolute;left:6719;top:5338;width:10;height:20" coordorigin="6719,5338" coordsize="10,20" path="m6719,5357l6729,5357,6729,5338,6719,5338,6719,5357xe" filled="true" fillcolor="#000000" stroked="false">
                <v:path arrowok="t"/>
                <v:fill type="solid"/>
              </v:shape>
            </v:group>
            <v:group style="position:absolute;left:6719;top:5363;width:10;height:2" coordorigin="6719,5363" coordsize="10,2">
              <v:shape style="position:absolute;left:6719;top:5363;width:10;height:2" coordorigin="6719,5363" coordsize="10,0" path="m6719,5363l6729,5363e" filled="false" stroked="true" strokeweight=".599980pt" strokecolor="#000000">
                <v:path arrowok="t"/>
              </v:shape>
            </v:group>
            <v:group style="position:absolute;left:7852;top:4666;width:10;height:20" coordorigin="7852,4666" coordsize="10,20">
              <v:shape style="position:absolute;left:7852;top:4666;width:10;height:20" coordorigin="7852,4666" coordsize="10,20" path="m7852,4685l7861,4685,7861,4666,7852,4666,7852,4685xe" filled="true" fillcolor="#000000" stroked="false">
                <v:path arrowok="t"/>
                <v:fill type="solid"/>
              </v:shape>
            </v:group>
            <v:group style="position:absolute;left:7852;top:4685;width:10;height:20" coordorigin="7852,4685" coordsize="10,20">
              <v:shape style="position:absolute;left:7852;top:4685;width:10;height:20" coordorigin="7852,4685" coordsize="10,20" path="m7852,4704l7861,4704,7861,4685,7852,4685,7852,4704xe" filled="true" fillcolor="#000000" stroked="false">
                <v:path arrowok="t"/>
                <v:fill type="solid"/>
              </v:shape>
            </v:group>
            <v:group style="position:absolute;left:7852;top:4704;width:10;height:20" coordorigin="7852,4704" coordsize="10,20">
              <v:shape style="position:absolute;left:7852;top:4704;width:10;height:20" coordorigin="7852,4704" coordsize="10,20" path="m7852,4724l7861,4724,7861,4704,7852,4704,7852,4724xe" filled="true" fillcolor="#000000" stroked="false">
                <v:path arrowok="t"/>
                <v:fill type="solid"/>
              </v:shape>
            </v:group>
            <v:group style="position:absolute;left:7852;top:4724;width:10;height:20" coordorigin="7852,4724" coordsize="10,20">
              <v:shape style="position:absolute;left:7852;top:4724;width:10;height:20" coordorigin="7852,4724" coordsize="10,20" path="m7852,4743l7861,4743,7861,4724,7852,4724,7852,4743xe" filled="true" fillcolor="#000000" stroked="false">
                <v:path arrowok="t"/>
                <v:fill type="solid"/>
              </v:shape>
            </v:group>
            <v:group style="position:absolute;left:7852;top:4743;width:10;height:20" coordorigin="7852,4743" coordsize="10,20">
              <v:shape style="position:absolute;left:7852;top:4743;width:10;height:20" coordorigin="7852,4743" coordsize="10,20" path="m7852,4762l7861,4762,7861,4743,7852,4743,7852,4762xe" filled="true" fillcolor="#000000" stroked="false">
                <v:path arrowok="t"/>
                <v:fill type="solid"/>
              </v:shape>
            </v:group>
            <v:group style="position:absolute;left:7852;top:4762;width:10;height:20" coordorigin="7852,4762" coordsize="10,20">
              <v:shape style="position:absolute;left:7852;top:4762;width:10;height:20" coordorigin="7852,4762" coordsize="10,20" path="m7852,4781l7861,4781,7861,4762,7852,4762,7852,4781xe" filled="true" fillcolor="#000000" stroked="false">
                <v:path arrowok="t"/>
                <v:fill type="solid"/>
              </v:shape>
            </v:group>
            <v:group style="position:absolute;left:7852;top:4781;width:10;height:20" coordorigin="7852,4781" coordsize="10,20">
              <v:shape style="position:absolute;left:7852;top:4781;width:10;height:20" coordorigin="7852,4781" coordsize="10,20" path="m7852,4800l7861,4800,7861,4781,7852,4781,7852,4800xe" filled="true" fillcolor="#000000" stroked="false">
                <v:path arrowok="t"/>
                <v:fill type="solid"/>
              </v:shape>
            </v:group>
            <v:group style="position:absolute;left:7852;top:4800;width:10;height:20" coordorigin="7852,4800" coordsize="10,20">
              <v:shape style="position:absolute;left:7852;top:4800;width:10;height:20" coordorigin="7852,4800" coordsize="10,20" path="m7852,4820l7861,4820,7861,4800,7852,4800,7852,4820xe" filled="true" fillcolor="#000000" stroked="false">
                <v:path arrowok="t"/>
                <v:fill type="solid"/>
              </v:shape>
            </v:group>
            <v:group style="position:absolute;left:7852;top:4820;width:10;height:20" coordorigin="7852,4820" coordsize="10,20">
              <v:shape style="position:absolute;left:7852;top:4820;width:10;height:20" coordorigin="7852,4820" coordsize="10,20" path="m7852,4839l7861,4839,7861,4820,7852,4820,7852,4839xe" filled="true" fillcolor="#000000" stroked="false">
                <v:path arrowok="t"/>
                <v:fill type="solid"/>
              </v:shape>
            </v:group>
            <v:group style="position:absolute;left:7852;top:4839;width:10;height:20" coordorigin="7852,4839" coordsize="10,20">
              <v:shape style="position:absolute;left:7852;top:4839;width:10;height:20" coordorigin="7852,4839" coordsize="10,20" path="m7852,4858l7861,4858,7861,4839,7852,4839,7852,4858xe" filled="true" fillcolor="#000000" stroked="false">
                <v:path arrowok="t"/>
                <v:fill type="solid"/>
              </v:shape>
            </v:group>
            <v:group style="position:absolute;left:7852;top:4858;width:10;height:20" coordorigin="7852,4858" coordsize="10,20">
              <v:shape style="position:absolute;left:7852;top:4858;width:10;height:20" coordorigin="7852,4858" coordsize="10,20" path="m7852,4877l7861,4877,7861,4858,7852,4858,7852,4877xe" filled="true" fillcolor="#000000" stroked="false">
                <v:path arrowok="t"/>
                <v:fill type="solid"/>
              </v:shape>
            </v:group>
            <v:group style="position:absolute;left:7852;top:4877;width:10;height:20" coordorigin="7852,4877" coordsize="10,20">
              <v:shape style="position:absolute;left:7852;top:4877;width:10;height:20" coordorigin="7852,4877" coordsize="10,20" path="m7852,4896l7861,4896,7861,4877,7852,4877,7852,4896xe" filled="true" fillcolor="#000000" stroked="false">
                <v:path arrowok="t"/>
                <v:fill type="solid"/>
              </v:shape>
            </v:group>
            <v:group style="position:absolute;left:7852;top:4896;width:10;height:20" coordorigin="7852,4896" coordsize="10,20">
              <v:shape style="position:absolute;left:7852;top:4896;width:10;height:20" coordorigin="7852,4896" coordsize="10,20" path="m7852,4916l7861,4916,7861,4896,7852,4896,7852,4916xe" filled="true" fillcolor="#000000" stroked="false">
                <v:path arrowok="t"/>
                <v:fill type="solid"/>
              </v:shape>
            </v:group>
            <v:group style="position:absolute;left:7852;top:4916;width:10;height:20" coordorigin="7852,4916" coordsize="10,20">
              <v:shape style="position:absolute;left:7852;top:4916;width:10;height:20" coordorigin="7852,4916" coordsize="10,20" path="m7852,4935l7861,4935,7861,4916,7852,4916,7852,4935xe" filled="true" fillcolor="#000000" stroked="false">
                <v:path arrowok="t"/>
                <v:fill type="solid"/>
              </v:shape>
            </v:group>
            <v:group style="position:absolute;left:7852;top:4935;width:10;height:20" coordorigin="7852,4935" coordsize="10,20">
              <v:shape style="position:absolute;left:7852;top:4935;width:10;height:20" coordorigin="7852,4935" coordsize="10,20" path="m7852,4954l7861,4954,7861,4935,7852,4935,7852,4954xe" filled="true" fillcolor="#000000" stroked="false">
                <v:path arrowok="t"/>
                <v:fill type="solid"/>
              </v:shape>
            </v:group>
            <v:group style="position:absolute;left:7852;top:4954;width:10;height:20" coordorigin="7852,4954" coordsize="10,20">
              <v:shape style="position:absolute;left:7852;top:4954;width:10;height:20" coordorigin="7852,4954" coordsize="10,20" path="m7852,4973l7861,4973,7861,4954,7852,4954,7852,4973xe" filled="true" fillcolor="#000000" stroked="false">
                <v:path arrowok="t"/>
                <v:fill type="solid"/>
              </v:shape>
            </v:group>
            <v:group style="position:absolute;left:7852;top:4973;width:10;height:20" coordorigin="7852,4973" coordsize="10,20">
              <v:shape style="position:absolute;left:7852;top:4973;width:10;height:20" coordorigin="7852,4973" coordsize="10,20" path="m7852,4992l7861,4992,7861,4973,7852,4973,7852,4992xe" filled="true" fillcolor="#000000" stroked="false">
                <v:path arrowok="t"/>
                <v:fill type="solid"/>
              </v:shape>
            </v:group>
            <v:group style="position:absolute;left:7852;top:4992;width:10;height:20" coordorigin="7852,4992" coordsize="10,20">
              <v:shape style="position:absolute;left:7852;top:4992;width:10;height:20" coordorigin="7852,4992" coordsize="10,20" path="m7852,5012l7861,5012,7861,4992,7852,4992,7852,5012xe" filled="true" fillcolor="#000000" stroked="false">
                <v:path arrowok="t"/>
                <v:fill type="solid"/>
              </v:shape>
            </v:group>
            <v:group style="position:absolute;left:7852;top:5012;width:10;height:20" coordorigin="7852,5012" coordsize="10,20">
              <v:shape style="position:absolute;left:7852;top:5012;width:10;height:20" coordorigin="7852,5012" coordsize="10,20" path="m7852,5031l7861,5031,7861,5012,7852,5012,7852,5031xe" filled="true" fillcolor="#000000" stroked="false">
                <v:path arrowok="t"/>
                <v:fill type="solid"/>
              </v:shape>
            </v:group>
            <v:group style="position:absolute;left:7852;top:5031;width:10;height:20" coordorigin="7852,5031" coordsize="10,20">
              <v:shape style="position:absolute;left:7852;top:5031;width:10;height:20" coordorigin="7852,5031" coordsize="10,20" path="m7852,5050l7861,5050,7861,5031,7852,5031,7852,5050xe" filled="true" fillcolor="#000000" stroked="false">
                <v:path arrowok="t"/>
                <v:fill type="solid"/>
              </v:shape>
            </v:group>
            <v:group style="position:absolute;left:7852;top:5050;width:10;height:20" coordorigin="7852,5050" coordsize="10,20">
              <v:shape style="position:absolute;left:7852;top:5050;width:10;height:20" coordorigin="7852,5050" coordsize="10,20" path="m7852,5069l7861,5069,7861,5050,7852,5050,7852,5069xe" filled="true" fillcolor="#000000" stroked="false">
                <v:path arrowok="t"/>
                <v:fill type="solid"/>
              </v:shape>
            </v:group>
            <v:group style="position:absolute;left:7852;top:5069;width:10;height:20" coordorigin="7852,5069" coordsize="10,20">
              <v:shape style="position:absolute;left:7852;top:5069;width:10;height:20" coordorigin="7852,5069" coordsize="10,20" path="m7852,5088l7861,5088,7861,5069,7852,5069,7852,5088xe" filled="true" fillcolor="#000000" stroked="false">
                <v:path arrowok="t"/>
                <v:fill type="solid"/>
              </v:shape>
            </v:group>
            <v:group style="position:absolute;left:7852;top:5088;width:10;height:20" coordorigin="7852,5088" coordsize="10,20">
              <v:shape style="position:absolute;left:7852;top:5088;width:10;height:20" coordorigin="7852,5088" coordsize="10,20" path="m7852,5108l7861,5108,7861,5088,7852,5088,7852,5108xe" filled="true" fillcolor="#000000" stroked="false">
                <v:path arrowok="t"/>
                <v:fill type="solid"/>
              </v:shape>
            </v:group>
            <v:group style="position:absolute;left:7852;top:5108;width:10;height:20" coordorigin="7852,5108" coordsize="10,20">
              <v:shape style="position:absolute;left:7852;top:5108;width:10;height:20" coordorigin="7852,5108" coordsize="10,20" path="m7852,5127l7861,5127,7861,5108,7852,5108,7852,5127xe" filled="true" fillcolor="#000000" stroked="false">
                <v:path arrowok="t"/>
                <v:fill type="solid"/>
              </v:shape>
            </v:group>
            <v:group style="position:absolute;left:7852;top:5127;width:10;height:20" coordorigin="7852,5127" coordsize="10,20">
              <v:shape style="position:absolute;left:7852;top:5127;width:10;height:20" coordorigin="7852,5127" coordsize="10,20" path="m7852,5146l7861,5146,7861,5127,7852,5127,7852,5146xe" filled="true" fillcolor="#000000" stroked="false">
                <v:path arrowok="t"/>
                <v:fill type="solid"/>
              </v:shape>
            </v:group>
            <v:group style="position:absolute;left:7852;top:5146;width:10;height:20" coordorigin="7852,5146" coordsize="10,20">
              <v:shape style="position:absolute;left:7852;top:5146;width:10;height:20" coordorigin="7852,5146" coordsize="10,20" path="m7852,5165l7861,5165,7861,5146,7852,5146,7852,5165xe" filled="true" fillcolor="#000000" stroked="false">
                <v:path arrowok="t"/>
                <v:fill type="solid"/>
              </v:shape>
            </v:group>
            <v:group style="position:absolute;left:7852;top:5165;width:10;height:20" coordorigin="7852,5165" coordsize="10,20">
              <v:shape style="position:absolute;left:7852;top:5165;width:10;height:20" coordorigin="7852,5165" coordsize="10,20" path="m7852,5184l7861,5184,7861,5165,7852,5165,7852,5184xe" filled="true" fillcolor="#000000" stroked="false">
                <v:path arrowok="t"/>
                <v:fill type="solid"/>
              </v:shape>
            </v:group>
            <v:group style="position:absolute;left:7852;top:5184;width:10;height:20" coordorigin="7852,5184" coordsize="10,20">
              <v:shape style="position:absolute;left:7852;top:5184;width:10;height:20" coordorigin="7852,5184" coordsize="10,20" path="m7852,5204l7861,5204,7861,5184,7852,5184,7852,5204xe" filled="true" fillcolor="#000000" stroked="false">
                <v:path arrowok="t"/>
                <v:fill type="solid"/>
              </v:shape>
            </v:group>
            <v:group style="position:absolute;left:7852;top:5204;width:10;height:20" coordorigin="7852,5204" coordsize="10,20">
              <v:shape style="position:absolute;left:7852;top:5204;width:10;height:20" coordorigin="7852,5204" coordsize="10,20" path="m7852,5223l7861,5223,7861,5204,7852,5204,7852,5223xe" filled="true" fillcolor="#000000" stroked="false">
                <v:path arrowok="t"/>
                <v:fill type="solid"/>
              </v:shape>
            </v:group>
            <v:group style="position:absolute;left:7852;top:5223;width:10;height:20" coordorigin="7852,5223" coordsize="10,20">
              <v:shape style="position:absolute;left:7852;top:5223;width:10;height:20" coordorigin="7852,5223" coordsize="10,20" path="m7852,5242l7861,5242,7861,5223,7852,5223,7852,5242xe" filled="true" fillcolor="#000000" stroked="false">
                <v:path arrowok="t"/>
                <v:fill type="solid"/>
              </v:shape>
            </v:group>
            <v:group style="position:absolute;left:7852;top:5242;width:10;height:20" coordorigin="7852,5242" coordsize="10,20">
              <v:shape style="position:absolute;left:7852;top:5242;width:10;height:20" coordorigin="7852,5242" coordsize="10,20" path="m7852,5261l7861,5261,7861,5242,7852,5242,7852,5261xe" filled="true" fillcolor="#000000" stroked="false">
                <v:path arrowok="t"/>
                <v:fill type="solid"/>
              </v:shape>
            </v:group>
            <v:group style="position:absolute;left:7852;top:5261;width:10;height:20" coordorigin="7852,5261" coordsize="10,20">
              <v:shape style="position:absolute;left:7852;top:5261;width:10;height:20" coordorigin="7852,5261" coordsize="10,20" path="m7852,5280l7861,5280,7861,5261,7852,5261,7852,5280xe" filled="true" fillcolor="#000000" stroked="false">
                <v:path arrowok="t"/>
                <v:fill type="solid"/>
              </v:shape>
            </v:group>
            <v:group style="position:absolute;left:7852;top:5280;width:10;height:20" coordorigin="7852,5280" coordsize="10,20">
              <v:shape style="position:absolute;left:7852;top:5280;width:10;height:20" coordorigin="7852,5280" coordsize="10,20" path="m7852,5300l7861,5300,7861,5280,7852,5280,7852,5300xe" filled="true" fillcolor="#000000" stroked="false">
                <v:path arrowok="t"/>
                <v:fill type="solid"/>
              </v:shape>
            </v:group>
            <v:group style="position:absolute;left:7852;top:5300;width:10;height:20" coordorigin="7852,5300" coordsize="10,20">
              <v:shape style="position:absolute;left:7852;top:5300;width:10;height:20" coordorigin="7852,5300" coordsize="10,20" path="m7852,5319l7861,5319,7861,5300,7852,5300,7852,5319xe" filled="true" fillcolor="#000000" stroked="false">
                <v:path arrowok="t"/>
                <v:fill type="solid"/>
              </v:shape>
            </v:group>
            <v:group style="position:absolute;left:7852;top:5319;width:10;height:20" coordorigin="7852,5319" coordsize="10,20">
              <v:shape style="position:absolute;left:7852;top:5319;width:10;height:20" coordorigin="7852,5319" coordsize="10,20" path="m7852,5338l7861,5338,7861,5319,7852,5319,7852,5338xe" filled="true" fillcolor="#000000" stroked="false">
                <v:path arrowok="t"/>
                <v:fill type="solid"/>
              </v:shape>
            </v:group>
            <v:group style="position:absolute;left:7852;top:5338;width:10;height:20" coordorigin="7852,5338" coordsize="10,20">
              <v:shape style="position:absolute;left:7852;top:5338;width:10;height:20" coordorigin="7852,5338" coordsize="10,20" path="m7852,5357l7861,5357,7861,5338,7852,5338,7852,5357xe" filled="true" fillcolor="#000000" stroked="false">
                <v:path arrowok="t"/>
                <v:fill type="solid"/>
              </v:shape>
            </v:group>
            <v:group style="position:absolute;left:7852;top:5363;width:10;height:2" coordorigin="7852,5363" coordsize="10,2">
              <v:shape style="position:absolute;left:7852;top:5363;width:10;height:2" coordorigin="7852,5363" coordsize="10,0" path="m7852,5363l7861,5363e" filled="false" stroked="true" strokeweight=".599980pt" strokecolor="#000000">
                <v:path arrowok="t"/>
              </v:shape>
            </v:group>
            <v:group style="position:absolute;left:8752;top:4666;width:10;height:20" coordorigin="8752,4666" coordsize="10,20">
              <v:shape style="position:absolute;left:8752;top:4666;width:10;height:20" coordorigin="8752,4666" coordsize="10,20" path="m8752,4685l8761,4685,8761,4666,8752,4666,8752,4685xe" filled="true" fillcolor="#000000" stroked="false">
                <v:path arrowok="t"/>
                <v:fill type="solid"/>
              </v:shape>
            </v:group>
            <v:group style="position:absolute;left:8752;top:4685;width:10;height:20" coordorigin="8752,4685" coordsize="10,20">
              <v:shape style="position:absolute;left:8752;top:4685;width:10;height:20" coordorigin="8752,4685" coordsize="10,20" path="m8752,4704l8761,4704,8761,4685,8752,4685,8752,4704xe" filled="true" fillcolor="#000000" stroked="false">
                <v:path arrowok="t"/>
                <v:fill type="solid"/>
              </v:shape>
            </v:group>
            <v:group style="position:absolute;left:8752;top:4704;width:10;height:20" coordorigin="8752,4704" coordsize="10,20">
              <v:shape style="position:absolute;left:8752;top:4704;width:10;height:20" coordorigin="8752,4704" coordsize="10,20" path="m8752,4724l8761,4724,8761,4704,8752,4704,8752,4724xe" filled="true" fillcolor="#000000" stroked="false">
                <v:path arrowok="t"/>
                <v:fill type="solid"/>
              </v:shape>
            </v:group>
            <v:group style="position:absolute;left:8752;top:4724;width:10;height:20" coordorigin="8752,4724" coordsize="10,20">
              <v:shape style="position:absolute;left:8752;top:4724;width:10;height:20" coordorigin="8752,4724" coordsize="10,20" path="m8752,4743l8761,4743,8761,4724,8752,4724,8752,4743xe" filled="true" fillcolor="#000000" stroked="false">
                <v:path arrowok="t"/>
                <v:fill type="solid"/>
              </v:shape>
            </v:group>
            <v:group style="position:absolute;left:8752;top:4743;width:10;height:20" coordorigin="8752,4743" coordsize="10,20">
              <v:shape style="position:absolute;left:8752;top:4743;width:10;height:20" coordorigin="8752,4743" coordsize="10,20" path="m8752,4762l8761,4762,8761,4743,8752,4743,8752,4762xe" filled="true" fillcolor="#000000" stroked="false">
                <v:path arrowok="t"/>
                <v:fill type="solid"/>
              </v:shape>
            </v:group>
            <v:group style="position:absolute;left:8752;top:4762;width:10;height:20" coordorigin="8752,4762" coordsize="10,20">
              <v:shape style="position:absolute;left:8752;top:4762;width:10;height:20" coordorigin="8752,4762" coordsize="10,20" path="m8752,4781l8761,4781,8761,4762,8752,4762,8752,4781xe" filled="true" fillcolor="#000000" stroked="false">
                <v:path arrowok="t"/>
                <v:fill type="solid"/>
              </v:shape>
            </v:group>
            <v:group style="position:absolute;left:8752;top:4781;width:10;height:20" coordorigin="8752,4781" coordsize="10,20">
              <v:shape style="position:absolute;left:8752;top:4781;width:10;height:20" coordorigin="8752,4781" coordsize="10,20" path="m8752,4800l8761,4800,8761,4781,8752,4781,8752,4800xe" filled="true" fillcolor="#000000" stroked="false">
                <v:path arrowok="t"/>
                <v:fill type="solid"/>
              </v:shape>
            </v:group>
            <v:group style="position:absolute;left:8752;top:4800;width:10;height:20" coordorigin="8752,4800" coordsize="10,20">
              <v:shape style="position:absolute;left:8752;top:4800;width:10;height:20" coordorigin="8752,4800" coordsize="10,20" path="m8752,4820l8761,4820,8761,4800,8752,4800,8752,4820xe" filled="true" fillcolor="#000000" stroked="false">
                <v:path arrowok="t"/>
                <v:fill type="solid"/>
              </v:shape>
            </v:group>
            <v:group style="position:absolute;left:8752;top:4820;width:10;height:20" coordorigin="8752,4820" coordsize="10,20">
              <v:shape style="position:absolute;left:8752;top:4820;width:10;height:20" coordorigin="8752,4820" coordsize="10,20" path="m8752,4839l8761,4839,8761,4820,8752,4820,8752,4839xe" filled="true" fillcolor="#000000" stroked="false">
                <v:path arrowok="t"/>
                <v:fill type="solid"/>
              </v:shape>
            </v:group>
            <v:group style="position:absolute;left:8752;top:4839;width:10;height:20" coordorigin="8752,4839" coordsize="10,20">
              <v:shape style="position:absolute;left:8752;top:4839;width:10;height:20" coordorigin="8752,4839" coordsize="10,20" path="m8752,4858l8761,4858,8761,4839,8752,4839,8752,4858xe" filled="true" fillcolor="#000000" stroked="false">
                <v:path arrowok="t"/>
                <v:fill type="solid"/>
              </v:shape>
            </v:group>
            <v:group style="position:absolute;left:8752;top:4858;width:10;height:20" coordorigin="8752,4858" coordsize="10,20">
              <v:shape style="position:absolute;left:8752;top:4858;width:10;height:20" coordorigin="8752,4858" coordsize="10,20" path="m8752,4877l8761,4877,8761,4858,8752,4858,8752,4877xe" filled="true" fillcolor="#000000" stroked="false">
                <v:path arrowok="t"/>
                <v:fill type="solid"/>
              </v:shape>
            </v:group>
            <v:group style="position:absolute;left:8752;top:4877;width:10;height:20" coordorigin="8752,4877" coordsize="10,20">
              <v:shape style="position:absolute;left:8752;top:4877;width:10;height:20" coordorigin="8752,4877" coordsize="10,20" path="m8752,4896l8761,4896,8761,4877,8752,4877,8752,4896xe" filled="true" fillcolor="#000000" stroked="false">
                <v:path arrowok="t"/>
                <v:fill type="solid"/>
              </v:shape>
            </v:group>
            <v:group style="position:absolute;left:8752;top:4896;width:10;height:20" coordorigin="8752,4896" coordsize="10,20">
              <v:shape style="position:absolute;left:8752;top:4896;width:10;height:20" coordorigin="8752,4896" coordsize="10,20" path="m8752,4916l8761,4916,8761,4896,8752,4896,8752,4916xe" filled="true" fillcolor="#000000" stroked="false">
                <v:path arrowok="t"/>
                <v:fill type="solid"/>
              </v:shape>
            </v:group>
            <v:group style="position:absolute;left:8752;top:4916;width:10;height:20" coordorigin="8752,4916" coordsize="10,20">
              <v:shape style="position:absolute;left:8752;top:4916;width:10;height:20" coordorigin="8752,4916" coordsize="10,20" path="m8752,4935l8761,4935,8761,4916,8752,4916,8752,4935xe" filled="true" fillcolor="#000000" stroked="false">
                <v:path arrowok="t"/>
                <v:fill type="solid"/>
              </v:shape>
            </v:group>
            <v:group style="position:absolute;left:8752;top:4935;width:10;height:20" coordorigin="8752,4935" coordsize="10,20">
              <v:shape style="position:absolute;left:8752;top:4935;width:10;height:20" coordorigin="8752,4935" coordsize="10,20" path="m8752,4954l8761,4954,8761,4935,8752,4935,8752,4954xe" filled="true" fillcolor="#000000" stroked="false">
                <v:path arrowok="t"/>
                <v:fill type="solid"/>
              </v:shape>
            </v:group>
            <v:group style="position:absolute;left:8752;top:4954;width:10;height:20" coordorigin="8752,4954" coordsize="10,20">
              <v:shape style="position:absolute;left:8752;top:4954;width:10;height:20" coordorigin="8752,4954" coordsize="10,20" path="m8752,4973l8761,4973,8761,4954,8752,4954,8752,4973xe" filled="true" fillcolor="#000000" stroked="false">
                <v:path arrowok="t"/>
                <v:fill type="solid"/>
              </v:shape>
            </v:group>
            <v:group style="position:absolute;left:8752;top:4973;width:10;height:20" coordorigin="8752,4973" coordsize="10,20">
              <v:shape style="position:absolute;left:8752;top:4973;width:10;height:20" coordorigin="8752,4973" coordsize="10,20" path="m8752,4992l8761,4992,8761,4973,8752,4973,8752,4992xe" filled="true" fillcolor="#000000" stroked="false">
                <v:path arrowok="t"/>
                <v:fill type="solid"/>
              </v:shape>
            </v:group>
            <v:group style="position:absolute;left:8752;top:4992;width:10;height:20" coordorigin="8752,4992" coordsize="10,20">
              <v:shape style="position:absolute;left:8752;top:4992;width:10;height:20" coordorigin="8752,4992" coordsize="10,20" path="m8752,5012l8761,5012,8761,4992,8752,4992,8752,5012xe" filled="true" fillcolor="#000000" stroked="false">
                <v:path arrowok="t"/>
                <v:fill type="solid"/>
              </v:shape>
            </v:group>
            <v:group style="position:absolute;left:8752;top:5012;width:10;height:20" coordorigin="8752,5012" coordsize="10,20">
              <v:shape style="position:absolute;left:8752;top:5012;width:10;height:20" coordorigin="8752,5012" coordsize="10,20" path="m8752,5031l8761,5031,8761,5012,8752,5012,8752,5031xe" filled="true" fillcolor="#000000" stroked="false">
                <v:path arrowok="t"/>
                <v:fill type="solid"/>
              </v:shape>
            </v:group>
            <v:group style="position:absolute;left:8752;top:5031;width:10;height:20" coordorigin="8752,5031" coordsize="10,20">
              <v:shape style="position:absolute;left:8752;top:5031;width:10;height:20" coordorigin="8752,5031" coordsize="10,20" path="m8752,5050l8761,5050,8761,5031,8752,5031,8752,5050xe" filled="true" fillcolor="#000000" stroked="false">
                <v:path arrowok="t"/>
                <v:fill type="solid"/>
              </v:shape>
            </v:group>
            <v:group style="position:absolute;left:8752;top:5050;width:10;height:20" coordorigin="8752,5050" coordsize="10,20">
              <v:shape style="position:absolute;left:8752;top:5050;width:10;height:20" coordorigin="8752,5050" coordsize="10,20" path="m8752,5069l8761,5069,8761,5050,8752,5050,8752,5069xe" filled="true" fillcolor="#000000" stroked="false">
                <v:path arrowok="t"/>
                <v:fill type="solid"/>
              </v:shape>
            </v:group>
            <v:group style="position:absolute;left:8752;top:5069;width:10;height:20" coordorigin="8752,5069" coordsize="10,20">
              <v:shape style="position:absolute;left:8752;top:5069;width:10;height:20" coordorigin="8752,5069" coordsize="10,20" path="m8752,5088l8761,5088,8761,5069,8752,5069,8752,5088xe" filled="true" fillcolor="#000000" stroked="false">
                <v:path arrowok="t"/>
                <v:fill type="solid"/>
              </v:shape>
            </v:group>
            <v:group style="position:absolute;left:8752;top:5088;width:10;height:20" coordorigin="8752,5088" coordsize="10,20">
              <v:shape style="position:absolute;left:8752;top:5088;width:10;height:20" coordorigin="8752,5088" coordsize="10,20" path="m8752,5108l8761,5108,8761,5088,8752,5088,8752,5108xe" filled="true" fillcolor="#000000" stroked="false">
                <v:path arrowok="t"/>
                <v:fill type="solid"/>
              </v:shape>
            </v:group>
            <v:group style="position:absolute;left:8752;top:5108;width:10;height:20" coordorigin="8752,5108" coordsize="10,20">
              <v:shape style="position:absolute;left:8752;top:5108;width:10;height:20" coordorigin="8752,5108" coordsize="10,20" path="m8752,5127l8761,5127,8761,5108,8752,5108,8752,5127xe" filled="true" fillcolor="#000000" stroked="false">
                <v:path arrowok="t"/>
                <v:fill type="solid"/>
              </v:shape>
            </v:group>
            <v:group style="position:absolute;left:8752;top:5127;width:10;height:20" coordorigin="8752,5127" coordsize="10,20">
              <v:shape style="position:absolute;left:8752;top:5127;width:10;height:20" coordorigin="8752,5127" coordsize="10,20" path="m8752,5146l8761,5146,8761,5127,8752,5127,8752,5146xe" filled="true" fillcolor="#000000" stroked="false">
                <v:path arrowok="t"/>
                <v:fill type="solid"/>
              </v:shape>
            </v:group>
            <v:group style="position:absolute;left:8752;top:5146;width:10;height:20" coordorigin="8752,5146" coordsize="10,20">
              <v:shape style="position:absolute;left:8752;top:5146;width:10;height:20" coordorigin="8752,5146" coordsize="10,20" path="m8752,5165l8761,5165,8761,5146,8752,5146,8752,5165xe" filled="true" fillcolor="#000000" stroked="false">
                <v:path arrowok="t"/>
                <v:fill type="solid"/>
              </v:shape>
            </v:group>
            <v:group style="position:absolute;left:8752;top:5165;width:10;height:20" coordorigin="8752,5165" coordsize="10,20">
              <v:shape style="position:absolute;left:8752;top:5165;width:10;height:20" coordorigin="8752,5165" coordsize="10,20" path="m8752,5184l8761,5184,8761,5165,8752,5165,8752,5184xe" filled="true" fillcolor="#000000" stroked="false">
                <v:path arrowok="t"/>
                <v:fill type="solid"/>
              </v:shape>
            </v:group>
            <v:group style="position:absolute;left:8752;top:5184;width:10;height:20" coordorigin="8752,5184" coordsize="10,20">
              <v:shape style="position:absolute;left:8752;top:5184;width:10;height:20" coordorigin="8752,5184" coordsize="10,20" path="m8752,5204l8761,5204,8761,5184,8752,5184,8752,5204xe" filled="true" fillcolor="#000000" stroked="false">
                <v:path arrowok="t"/>
                <v:fill type="solid"/>
              </v:shape>
            </v:group>
            <v:group style="position:absolute;left:8752;top:5204;width:10;height:20" coordorigin="8752,5204" coordsize="10,20">
              <v:shape style="position:absolute;left:8752;top:5204;width:10;height:20" coordorigin="8752,5204" coordsize="10,20" path="m8752,5223l8761,5223,8761,5204,8752,5204,8752,5223xe" filled="true" fillcolor="#000000" stroked="false">
                <v:path arrowok="t"/>
                <v:fill type="solid"/>
              </v:shape>
            </v:group>
            <v:group style="position:absolute;left:8752;top:5223;width:10;height:20" coordorigin="8752,5223" coordsize="10,20">
              <v:shape style="position:absolute;left:8752;top:5223;width:10;height:20" coordorigin="8752,5223" coordsize="10,20" path="m8752,5242l8761,5242,8761,5223,8752,5223,8752,5242xe" filled="true" fillcolor="#000000" stroked="false">
                <v:path arrowok="t"/>
                <v:fill type="solid"/>
              </v:shape>
            </v:group>
            <v:group style="position:absolute;left:8752;top:5242;width:10;height:20" coordorigin="8752,5242" coordsize="10,20">
              <v:shape style="position:absolute;left:8752;top:5242;width:10;height:20" coordorigin="8752,5242" coordsize="10,20" path="m8752,5261l8761,5261,8761,5242,8752,5242,8752,5261xe" filled="true" fillcolor="#000000" stroked="false">
                <v:path arrowok="t"/>
                <v:fill type="solid"/>
              </v:shape>
            </v:group>
            <v:group style="position:absolute;left:8752;top:5261;width:10;height:20" coordorigin="8752,5261" coordsize="10,20">
              <v:shape style="position:absolute;left:8752;top:5261;width:10;height:20" coordorigin="8752,5261" coordsize="10,20" path="m8752,5280l8761,5280,8761,5261,8752,5261,8752,5280xe" filled="true" fillcolor="#000000" stroked="false">
                <v:path arrowok="t"/>
                <v:fill type="solid"/>
              </v:shape>
            </v:group>
            <v:group style="position:absolute;left:8752;top:5280;width:10;height:20" coordorigin="8752,5280" coordsize="10,20">
              <v:shape style="position:absolute;left:8752;top:5280;width:10;height:20" coordorigin="8752,5280" coordsize="10,20" path="m8752,5300l8761,5300,8761,5280,8752,5280,8752,5300xe" filled="true" fillcolor="#000000" stroked="false">
                <v:path arrowok="t"/>
                <v:fill type="solid"/>
              </v:shape>
            </v:group>
            <v:group style="position:absolute;left:8752;top:5300;width:10;height:20" coordorigin="8752,5300" coordsize="10,20">
              <v:shape style="position:absolute;left:8752;top:5300;width:10;height:20" coordorigin="8752,5300" coordsize="10,20" path="m8752,5319l8761,5319,8761,5300,8752,5300,8752,5319xe" filled="true" fillcolor="#000000" stroked="false">
                <v:path arrowok="t"/>
                <v:fill type="solid"/>
              </v:shape>
            </v:group>
            <v:group style="position:absolute;left:8752;top:5319;width:10;height:20" coordorigin="8752,5319" coordsize="10,20">
              <v:shape style="position:absolute;left:8752;top:5319;width:10;height:20" coordorigin="8752,5319" coordsize="10,20" path="m8752,5338l8761,5338,8761,5319,8752,5319,8752,5338xe" filled="true" fillcolor="#000000" stroked="false">
                <v:path arrowok="t"/>
                <v:fill type="solid"/>
              </v:shape>
            </v:group>
            <v:group style="position:absolute;left:8752;top:5338;width:10;height:20" coordorigin="8752,5338" coordsize="10,20">
              <v:shape style="position:absolute;left:8752;top:5338;width:10;height:20" coordorigin="8752,5338" coordsize="10,20" path="m8752,5357l8761,5357,8761,5338,8752,5338,8752,5357xe" filled="true" fillcolor="#000000" stroked="false">
                <v:path arrowok="t"/>
                <v:fill type="solid"/>
              </v:shape>
            </v:group>
            <v:group style="position:absolute;left:8752;top:5363;width:10;height:2" coordorigin="8752,5363" coordsize="10,2">
              <v:shape style="position:absolute;left:8752;top:5363;width:10;height:2" coordorigin="8752,5363" coordsize="10,0" path="m8752,5363l8761,5363e" filled="false" stroked="true" strokeweight=".599980pt" strokecolor="#000000">
                <v:path arrowok="t"/>
              </v:shape>
              <v:shape style="position:absolute;left:2086;top:5369;width:1591;height:10" type="#_x0000_t75" stroked="false">
                <v:imagedata r:id="rId659" o:title=""/>
              </v:shape>
              <v:shape style="position:absolute;left:3672;top:5369;width:1061;height:10" type="#_x0000_t75" stroked="false">
                <v:imagedata r:id="rId660" o:title=""/>
              </v:shape>
              <v:shape style="position:absolute;left:4729;top:5369;width:3123;height:10" type="#_x0000_t75" stroked="false">
                <v:imagedata r:id="rId661" o:title=""/>
              </v:shape>
              <v:shape style="position:absolute;left:7847;top:5369;width:905;height:10" type="#_x0000_t75" stroked="false">
                <v:imagedata r:id="rId241" o:title=""/>
              </v:shape>
              <v:shape style="position:absolute;left:8747;top:5369;width:1073;height:10" type="#_x0000_t75" stroked="false">
                <v:imagedata r:id="rId662" o:title=""/>
              </v:shape>
            </v:group>
            <v:group style="position:absolute;left:3677;top:5379;width:10;height:20" coordorigin="3677,5379" coordsize="10,20">
              <v:shape style="position:absolute;left:3677;top:5379;width:10;height:20" coordorigin="3677,5379" coordsize="10,20" path="m3677,5398l3687,5398,3687,5379,3677,5379,3677,5398xe" filled="true" fillcolor="#000000" stroked="false">
                <v:path arrowok="t"/>
                <v:fill type="solid"/>
              </v:shape>
            </v:group>
            <v:group style="position:absolute;left:3677;top:5398;width:10;height:20" coordorigin="3677,5398" coordsize="10,20">
              <v:shape style="position:absolute;left:3677;top:5398;width:10;height:20" coordorigin="3677,5398" coordsize="10,20" path="m3677,5417l3687,5417,3687,5398,3677,5398,3677,5417xe" filled="true" fillcolor="#000000" stroked="false">
                <v:path arrowok="t"/>
                <v:fill type="solid"/>
              </v:shape>
            </v:group>
            <v:group style="position:absolute;left:3677;top:5417;width:10;height:20" coordorigin="3677,5417" coordsize="10,20">
              <v:shape style="position:absolute;left:3677;top:5417;width:10;height:20" coordorigin="3677,5417" coordsize="10,20" path="m3677,5436l3687,5436,3687,5417,3677,5417,3677,5436xe" filled="true" fillcolor="#000000" stroked="false">
                <v:path arrowok="t"/>
                <v:fill type="solid"/>
              </v:shape>
            </v:group>
            <v:group style="position:absolute;left:3677;top:5436;width:10;height:20" coordorigin="3677,5436" coordsize="10,20">
              <v:shape style="position:absolute;left:3677;top:5436;width:10;height:20" coordorigin="3677,5436" coordsize="10,20" path="m3677,5456l3687,5456,3687,5436,3677,5436,3677,5456xe" filled="true" fillcolor="#000000" stroked="false">
                <v:path arrowok="t"/>
                <v:fill type="solid"/>
              </v:shape>
            </v:group>
            <v:group style="position:absolute;left:3677;top:5456;width:10;height:20" coordorigin="3677,5456" coordsize="10,20">
              <v:shape style="position:absolute;left:3677;top:5456;width:10;height:20" coordorigin="3677,5456" coordsize="10,20" path="m3677,5475l3687,5475,3687,5456,3677,5456,3677,5475xe" filled="true" fillcolor="#000000" stroked="false">
                <v:path arrowok="t"/>
                <v:fill type="solid"/>
              </v:shape>
            </v:group>
            <v:group style="position:absolute;left:3677;top:5475;width:10;height:20" coordorigin="3677,5475" coordsize="10,20">
              <v:shape style="position:absolute;left:3677;top:5475;width:10;height:20" coordorigin="3677,5475" coordsize="10,20" path="m3677,5494l3687,5494,3687,5475,3677,5475,3677,5494xe" filled="true" fillcolor="#000000" stroked="false">
                <v:path arrowok="t"/>
                <v:fill type="solid"/>
              </v:shape>
            </v:group>
            <v:group style="position:absolute;left:3677;top:5494;width:10;height:20" coordorigin="3677,5494" coordsize="10,20">
              <v:shape style="position:absolute;left:3677;top:5494;width:10;height:20" coordorigin="3677,5494" coordsize="10,20" path="m3677,5513l3687,5513,3687,5494,3677,5494,3677,5513xe" filled="true" fillcolor="#000000" stroked="false">
                <v:path arrowok="t"/>
                <v:fill type="solid"/>
              </v:shape>
            </v:group>
            <v:group style="position:absolute;left:3677;top:5513;width:10;height:20" coordorigin="3677,5513" coordsize="10,20">
              <v:shape style="position:absolute;left:3677;top:5513;width:10;height:20" coordorigin="3677,5513" coordsize="10,20" path="m3677,5532l3687,5532,3687,5513,3677,5513,3677,5532xe" filled="true" fillcolor="#000000" stroked="false">
                <v:path arrowok="t"/>
                <v:fill type="solid"/>
              </v:shape>
            </v:group>
            <v:group style="position:absolute;left:3677;top:5532;width:10;height:20" coordorigin="3677,5532" coordsize="10,20">
              <v:shape style="position:absolute;left:3677;top:5532;width:10;height:20" coordorigin="3677,5532" coordsize="10,20" path="m3677,5552l3687,5552,3687,5532,3677,5532,3677,5552xe" filled="true" fillcolor="#000000" stroked="false">
                <v:path arrowok="t"/>
                <v:fill type="solid"/>
              </v:shape>
            </v:group>
            <v:group style="position:absolute;left:3677;top:5552;width:10;height:20" coordorigin="3677,5552" coordsize="10,20">
              <v:shape style="position:absolute;left:3677;top:5552;width:10;height:20" coordorigin="3677,5552" coordsize="10,20" path="m3677,5571l3687,5571,3687,5552,3677,5552,3677,5571xe" filled="true" fillcolor="#000000" stroked="false">
                <v:path arrowok="t"/>
                <v:fill type="solid"/>
              </v:shape>
            </v:group>
            <v:group style="position:absolute;left:3677;top:5571;width:10;height:20" coordorigin="3677,5571" coordsize="10,20">
              <v:shape style="position:absolute;left:3677;top:5571;width:10;height:20" coordorigin="3677,5571" coordsize="10,20" path="m3677,5590l3687,5590,3687,5571,3677,5571,3677,5590xe" filled="true" fillcolor="#000000" stroked="false">
                <v:path arrowok="t"/>
                <v:fill type="solid"/>
              </v:shape>
            </v:group>
            <v:group style="position:absolute;left:3677;top:5590;width:10;height:20" coordorigin="3677,5590" coordsize="10,20">
              <v:shape style="position:absolute;left:3677;top:5590;width:10;height:20" coordorigin="3677,5590" coordsize="10,20" path="m3677,5609l3687,5609,3687,5590,3677,5590,3677,5609xe" filled="true" fillcolor="#000000" stroked="false">
                <v:path arrowok="t"/>
                <v:fill type="solid"/>
              </v:shape>
            </v:group>
            <v:group style="position:absolute;left:3677;top:5609;width:10;height:20" coordorigin="3677,5609" coordsize="10,20">
              <v:shape style="position:absolute;left:3677;top:5609;width:10;height:20" coordorigin="3677,5609" coordsize="10,20" path="m3677,5628l3687,5628,3687,5609,3677,5609,3677,5628xe" filled="true" fillcolor="#000000" stroked="false">
                <v:path arrowok="t"/>
                <v:fill type="solid"/>
              </v:shape>
            </v:group>
            <v:group style="position:absolute;left:3677;top:5628;width:10;height:20" coordorigin="3677,5628" coordsize="10,20">
              <v:shape style="position:absolute;left:3677;top:5628;width:10;height:20" coordorigin="3677,5628" coordsize="10,20" path="m3677,5648l3687,5648,3687,5628,3677,5628,3677,5648xe" filled="true" fillcolor="#000000" stroked="false">
                <v:path arrowok="t"/>
                <v:fill type="solid"/>
              </v:shape>
            </v:group>
            <v:group style="position:absolute;left:3677;top:5648;width:10;height:20" coordorigin="3677,5648" coordsize="10,20">
              <v:shape style="position:absolute;left:3677;top:5648;width:10;height:20" coordorigin="3677,5648" coordsize="10,20" path="m3677,5667l3687,5667,3687,5648,3677,5648,3677,5667xe" filled="true" fillcolor="#000000" stroked="false">
                <v:path arrowok="t"/>
                <v:fill type="solid"/>
              </v:shape>
            </v:group>
            <v:group style="position:absolute;left:3677;top:5667;width:10;height:20" coordorigin="3677,5667" coordsize="10,20">
              <v:shape style="position:absolute;left:3677;top:5667;width:10;height:20" coordorigin="3677,5667" coordsize="10,20" path="m3677,5686l3687,5686,3687,5667,3677,5667,3677,5686xe" filled="true" fillcolor="#000000" stroked="false">
                <v:path arrowok="t"/>
                <v:fill type="solid"/>
              </v:shape>
            </v:group>
            <v:group style="position:absolute;left:3677;top:5686;width:10;height:20" coordorigin="3677,5686" coordsize="10,20">
              <v:shape style="position:absolute;left:3677;top:5686;width:10;height:20" coordorigin="3677,5686" coordsize="10,20" path="m3677,5705l3687,5705,3687,5686,3677,5686,3677,5705xe" filled="true" fillcolor="#000000" stroked="false">
                <v:path arrowok="t"/>
                <v:fill type="solid"/>
              </v:shape>
            </v:group>
            <v:group style="position:absolute;left:3677;top:5705;width:10;height:20" coordorigin="3677,5705" coordsize="10,20">
              <v:shape style="position:absolute;left:3677;top:5705;width:10;height:20" coordorigin="3677,5705" coordsize="10,20" path="m3677,5724l3687,5724,3687,5705,3677,5705,3677,5724xe" filled="true" fillcolor="#000000" stroked="false">
                <v:path arrowok="t"/>
                <v:fill type="solid"/>
              </v:shape>
            </v:group>
            <v:group style="position:absolute;left:3677;top:5724;width:10;height:20" coordorigin="3677,5724" coordsize="10,20">
              <v:shape style="position:absolute;left:3677;top:5724;width:10;height:20" coordorigin="3677,5724" coordsize="10,20" path="m3677,5744l3687,5744,3687,5724,3677,5724,3677,5744xe" filled="true" fillcolor="#000000" stroked="false">
                <v:path arrowok="t"/>
                <v:fill type="solid"/>
              </v:shape>
            </v:group>
            <v:group style="position:absolute;left:3677;top:5744;width:10;height:20" coordorigin="3677,5744" coordsize="10,20">
              <v:shape style="position:absolute;left:3677;top:5744;width:10;height:20" coordorigin="3677,5744" coordsize="10,20" path="m3677,5763l3687,5763,3687,5744,3677,5744,3677,5763xe" filled="true" fillcolor="#000000" stroked="false">
                <v:path arrowok="t"/>
                <v:fill type="solid"/>
              </v:shape>
            </v:group>
            <v:group style="position:absolute;left:3677;top:5763;width:10;height:20" coordorigin="3677,5763" coordsize="10,20">
              <v:shape style="position:absolute;left:3677;top:5763;width:10;height:20" coordorigin="3677,5763" coordsize="10,20" path="m3677,5782l3687,5782,3687,5763,3677,5763,3677,5782xe" filled="true" fillcolor="#000000" stroked="false">
                <v:path arrowok="t"/>
                <v:fill type="solid"/>
              </v:shape>
            </v:group>
            <v:group style="position:absolute;left:3677;top:5782;width:10;height:20" coordorigin="3677,5782" coordsize="10,20">
              <v:shape style="position:absolute;left:3677;top:5782;width:10;height:20" coordorigin="3677,5782" coordsize="10,20" path="m3677,5801l3687,5801,3687,5782,3677,5782,3677,5801xe" filled="true" fillcolor="#000000" stroked="false">
                <v:path arrowok="t"/>
                <v:fill type="solid"/>
              </v:shape>
            </v:group>
            <v:group style="position:absolute;left:3677;top:5801;width:10;height:20" coordorigin="3677,5801" coordsize="10,20">
              <v:shape style="position:absolute;left:3677;top:5801;width:10;height:20" coordorigin="3677,5801" coordsize="10,20" path="m3677,5820l3687,5820,3687,5801,3677,5801,3677,5820xe" filled="true" fillcolor="#000000" stroked="false">
                <v:path arrowok="t"/>
                <v:fill type="solid"/>
              </v:shape>
            </v:group>
            <v:group style="position:absolute;left:3677;top:5820;width:10;height:20" coordorigin="3677,5820" coordsize="10,20">
              <v:shape style="position:absolute;left:3677;top:5820;width:10;height:20" coordorigin="3677,5820" coordsize="10,20" path="m3677,5840l3687,5840,3687,5820,3677,5820,3677,5840xe" filled="true" fillcolor="#000000" stroked="false">
                <v:path arrowok="t"/>
                <v:fill type="solid"/>
              </v:shape>
            </v:group>
            <v:group style="position:absolute;left:3677;top:5840;width:10;height:20" coordorigin="3677,5840" coordsize="10,20">
              <v:shape style="position:absolute;left:3677;top:5840;width:10;height:20" coordorigin="3677,5840" coordsize="10,20" path="m3677,5859l3687,5859,3687,5840,3677,5840,3677,5859xe" filled="true" fillcolor="#000000" stroked="false">
                <v:path arrowok="t"/>
                <v:fill type="solid"/>
              </v:shape>
            </v:group>
            <v:group style="position:absolute;left:3677;top:5859;width:10;height:20" coordorigin="3677,5859" coordsize="10,20">
              <v:shape style="position:absolute;left:3677;top:5859;width:10;height:20" coordorigin="3677,5859" coordsize="10,20" path="m3677,5878l3687,5878,3687,5859,3677,5859,3677,5878xe" filled="true" fillcolor="#000000" stroked="false">
                <v:path arrowok="t"/>
                <v:fill type="solid"/>
              </v:shape>
            </v:group>
            <v:group style="position:absolute;left:3677;top:5878;width:10;height:20" coordorigin="3677,5878" coordsize="10,20">
              <v:shape style="position:absolute;left:3677;top:5878;width:10;height:20" coordorigin="3677,5878" coordsize="10,20" path="m3677,5897l3687,5897,3687,5878,3677,5878,3677,5897xe" filled="true" fillcolor="#000000" stroked="false">
                <v:path arrowok="t"/>
                <v:fill type="solid"/>
              </v:shape>
            </v:group>
            <v:group style="position:absolute;left:3677;top:5897;width:10;height:20" coordorigin="3677,5897" coordsize="10,20">
              <v:shape style="position:absolute;left:3677;top:5897;width:10;height:20" coordorigin="3677,5897" coordsize="10,20" path="m3677,5916l3687,5916,3687,5897,3677,5897,3677,5916xe" filled="true" fillcolor="#000000" stroked="false">
                <v:path arrowok="t"/>
                <v:fill type="solid"/>
              </v:shape>
            </v:group>
            <v:group style="position:absolute;left:3677;top:5916;width:10;height:20" coordorigin="3677,5916" coordsize="10,20">
              <v:shape style="position:absolute;left:3677;top:5916;width:10;height:20" coordorigin="3677,5916" coordsize="10,20" path="m3677,5936l3687,5936,3687,5916,3677,5916,3677,5936xe" filled="true" fillcolor="#000000" stroked="false">
                <v:path arrowok="t"/>
                <v:fill type="solid"/>
              </v:shape>
            </v:group>
            <v:group style="position:absolute;left:3677;top:5936;width:10;height:20" coordorigin="3677,5936" coordsize="10,20">
              <v:shape style="position:absolute;left:3677;top:5936;width:10;height:20" coordorigin="3677,5936" coordsize="10,20" path="m3677,5955l3687,5955,3687,5936,3677,5936,3677,5955xe" filled="true" fillcolor="#000000" stroked="false">
                <v:path arrowok="t"/>
                <v:fill type="solid"/>
              </v:shape>
            </v:group>
            <v:group style="position:absolute;left:3677;top:5955;width:10;height:20" coordorigin="3677,5955" coordsize="10,20">
              <v:shape style="position:absolute;left:3677;top:5955;width:10;height:20" coordorigin="3677,5955" coordsize="10,20" path="m3677,5974l3687,5974,3687,5955,3677,5955,3677,5974xe" filled="true" fillcolor="#000000" stroked="false">
                <v:path arrowok="t"/>
                <v:fill type="solid"/>
              </v:shape>
            </v:group>
            <v:group style="position:absolute;left:3677;top:5974;width:10;height:20" coordorigin="3677,5974" coordsize="10,20">
              <v:shape style="position:absolute;left:3677;top:5974;width:10;height:20" coordorigin="3677,5974" coordsize="10,20" path="m3677,5993l3687,5993,3687,5974,3677,5974,3677,5993xe" filled="true" fillcolor="#000000" stroked="false">
                <v:path arrowok="t"/>
                <v:fill type="solid"/>
              </v:shape>
            </v:group>
            <v:group style="position:absolute;left:3677;top:5993;width:10;height:20" coordorigin="3677,5993" coordsize="10,20">
              <v:shape style="position:absolute;left:3677;top:5993;width:10;height:20" coordorigin="3677,5993" coordsize="10,20" path="m3677,6012l3687,6012,3687,5993,3677,5993,3677,6012xe" filled="true" fillcolor="#000000" stroked="false">
                <v:path arrowok="t"/>
                <v:fill type="solid"/>
              </v:shape>
            </v:group>
            <v:group style="position:absolute;left:2072;top:6099;width:1606;height:2" coordorigin="2072,6099" coordsize="1606,2">
              <v:shape style="position:absolute;left:2072;top:6099;width:1606;height:2" coordorigin="2072,6099" coordsize="1606,0" path="m2072,6099l3677,6099e" filled="false" stroked="true" strokeweight="1.44pt" strokecolor="#000000">
                <v:path arrowok="t"/>
              </v:shape>
            </v:group>
            <v:group style="position:absolute;left:3677;top:6012;width:10;height:20" coordorigin="3677,6012" coordsize="10,20">
              <v:shape style="position:absolute;left:3677;top:6012;width:10;height:20" coordorigin="3677,6012" coordsize="10,20" path="m3677,6032l3687,6032,3687,6012,3677,6012,3677,6032xe" filled="true" fillcolor="#000000" stroked="false">
                <v:path arrowok="t"/>
                <v:fill type="solid"/>
              </v:shape>
            </v:group>
            <v:group style="position:absolute;left:3677;top:6032;width:10;height:20" coordorigin="3677,6032" coordsize="10,20">
              <v:shape style="position:absolute;left:3677;top:6032;width:10;height:20" coordorigin="3677,6032" coordsize="10,20" path="m3677,6051l3687,6051,3687,6032,3677,6032,3677,6051xe" filled="true" fillcolor="#000000" stroked="false">
                <v:path arrowok="t"/>
                <v:fill type="solid"/>
              </v:shape>
            </v:group>
            <v:group style="position:absolute;left:3677;top:6051;width:10;height:20" coordorigin="3677,6051" coordsize="10,20">
              <v:shape style="position:absolute;left:3677;top:6051;width:10;height:20" coordorigin="3677,6051" coordsize="10,20" path="m3677,6070l3687,6070,3687,6051,3677,6051,3677,6070xe" filled="true" fillcolor="#000000" stroked="false">
                <v:path arrowok="t"/>
                <v:fill type="solid"/>
              </v:shape>
            </v:group>
            <v:group style="position:absolute;left:3677;top:6077;width:10;height:2" coordorigin="3677,6077" coordsize="10,2">
              <v:shape style="position:absolute;left:3677;top:6077;width:10;height:2" coordorigin="3677,6077" coordsize="10,0" path="m3677,6077l3687,6077e" filled="false" stroked="true" strokeweight=".71997pt" strokecolor="#000000">
                <v:path arrowok="t"/>
              </v:shape>
            </v:group>
            <v:group style="position:absolute;left:3677;top:6099;width:29;height:2" coordorigin="3677,6099" coordsize="29,2">
              <v:shape style="position:absolute;left:3677;top:6099;width:29;height:2" coordorigin="3677,6099" coordsize="29,0" path="m3677,6099l3706,6099e" filled="false" stroked="true" strokeweight="1.44pt" strokecolor="#000000">
                <v:path arrowok="t"/>
              </v:shape>
            </v:group>
            <v:group style="position:absolute;left:3706;top:6099;width:1028;height:2" coordorigin="3706,6099" coordsize="1028,2">
              <v:shape style="position:absolute;left:3706;top:6099;width:1028;height:2" coordorigin="3706,6099" coordsize="1028,0" path="m3706,6099l4734,6099e" filled="false" stroked="true" strokeweight="1.44pt" strokecolor="#000000">
                <v:path arrowok="t"/>
              </v:shape>
            </v:group>
            <v:group style="position:absolute;left:4734;top:5379;width:10;height:20" coordorigin="4734,5379" coordsize="10,20">
              <v:shape style="position:absolute;left:4734;top:5379;width:10;height:20" coordorigin="4734,5379" coordsize="10,20" path="m4734,5398l4743,5398,4743,5379,4734,5379,4734,5398xe" filled="true" fillcolor="#000000" stroked="false">
                <v:path arrowok="t"/>
                <v:fill type="solid"/>
              </v:shape>
            </v:group>
            <v:group style="position:absolute;left:4734;top:5398;width:10;height:20" coordorigin="4734,5398" coordsize="10,20">
              <v:shape style="position:absolute;left:4734;top:5398;width:10;height:20" coordorigin="4734,5398" coordsize="10,20" path="m4734,5417l4743,5417,4743,5398,4734,5398,4734,5417xe" filled="true" fillcolor="#000000" stroked="false">
                <v:path arrowok="t"/>
                <v:fill type="solid"/>
              </v:shape>
            </v:group>
            <v:group style="position:absolute;left:4734;top:5417;width:10;height:20" coordorigin="4734,5417" coordsize="10,20">
              <v:shape style="position:absolute;left:4734;top:5417;width:10;height:20" coordorigin="4734,5417" coordsize="10,20" path="m4734,5436l4743,5436,4743,5417,4734,5417,4734,5436xe" filled="true" fillcolor="#000000" stroked="false">
                <v:path arrowok="t"/>
                <v:fill type="solid"/>
              </v:shape>
            </v:group>
            <v:group style="position:absolute;left:4734;top:5436;width:10;height:20" coordorigin="4734,5436" coordsize="10,20">
              <v:shape style="position:absolute;left:4734;top:5436;width:10;height:20" coordorigin="4734,5436" coordsize="10,20" path="m4734,5456l4743,5456,4743,5436,4734,5436,4734,5456xe" filled="true" fillcolor="#000000" stroked="false">
                <v:path arrowok="t"/>
                <v:fill type="solid"/>
              </v:shape>
            </v:group>
            <v:group style="position:absolute;left:4734;top:5456;width:10;height:20" coordorigin="4734,5456" coordsize="10,20">
              <v:shape style="position:absolute;left:4734;top:5456;width:10;height:20" coordorigin="4734,5456" coordsize="10,20" path="m4734,5475l4743,5475,4743,5456,4734,5456,4734,5475xe" filled="true" fillcolor="#000000" stroked="false">
                <v:path arrowok="t"/>
                <v:fill type="solid"/>
              </v:shape>
            </v:group>
            <v:group style="position:absolute;left:4734;top:5475;width:10;height:20" coordorigin="4734,5475" coordsize="10,20">
              <v:shape style="position:absolute;left:4734;top:5475;width:10;height:20" coordorigin="4734,5475" coordsize="10,20" path="m4734,5494l4743,5494,4743,5475,4734,5475,4734,5494xe" filled="true" fillcolor="#000000" stroked="false">
                <v:path arrowok="t"/>
                <v:fill type="solid"/>
              </v:shape>
            </v:group>
            <v:group style="position:absolute;left:4734;top:5494;width:10;height:20" coordorigin="4734,5494" coordsize="10,20">
              <v:shape style="position:absolute;left:4734;top:5494;width:10;height:20" coordorigin="4734,5494" coordsize="10,20" path="m4734,5513l4743,5513,4743,5494,4734,5494,4734,5513xe" filled="true" fillcolor="#000000" stroked="false">
                <v:path arrowok="t"/>
                <v:fill type="solid"/>
              </v:shape>
            </v:group>
            <v:group style="position:absolute;left:4734;top:5513;width:10;height:20" coordorigin="4734,5513" coordsize="10,20">
              <v:shape style="position:absolute;left:4734;top:5513;width:10;height:20" coordorigin="4734,5513" coordsize="10,20" path="m4734,5532l4743,5532,4743,5513,4734,5513,4734,5532xe" filled="true" fillcolor="#000000" stroked="false">
                <v:path arrowok="t"/>
                <v:fill type="solid"/>
              </v:shape>
            </v:group>
            <v:group style="position:absolute;left:4734;top:5532;width:10;height:20" coordorigin="4734,5532" coordsize="10,20">
              <v:shape style="position:absolute;left:4734;top:5532;width:10;height:20" coordorigin="4734,5532" coordsize="10,20" path="m4734,5552l4743,5552,4743,5532,4734,5532,4734,5552xe" filled="true" fillcolor="#000000" stroked="false">
                <v:path arrowok="t"/>
                <v:fill type="solid"/>
              </v:shape>
            </v:group>
            <v:group style="position:absolute;left:4734;top:5552;width:10;height:20" coordorigin="4734,5552" coordsize="10,20">
              <v:shape style="position:absolute;left:4734;top:5552;width:10;height:20" coordorigin="4734,5552" coordsize="10,20" path="m4734,5571l4743,5571,4743,5552,4734,5552,4734,5571xe" filled="true" fillcolor="#000000" stroked="false">
                <v:path arrowok="t"/>
                <v:fill type="solid"/>
              </v:shape>
            </v:group>
            <v:group style="position:absolute;left:4734;top:5571;width:10;height:20" coordorigin="4734,5571" coordsize="10,20">
              <v:shape style="position:absolute;left:4734;top:5571;width:10;height:20" coordorigin="4734,5571" coordsize="10,20" path="m4734,5590l4743,5590,4743,5571,4734,5571,4734,5590xe" filled="true" fillcolor="#000000" stroked="false">
                <v:path arrowok="t"/>
                <v:fill type="solid"/>
              </v:shape>
            </v:group>
            <v:group style="position:absolute;left:4734;top:5590;width:10;height:20" coordorigin="4734,5590" coordsize="10,20">
              <v:shape style="position:absolute;left:4734;top:5590;width:10;height:20" coordorigin="4734,5590" coordsize="10,20" path="m4734,5609l4743,5609,4743,5590,4734,5590,4734,5609xe" filled="true" fillcolor="#000000" stroked="false">
                <v:path arrowok="t"/>
                <v:fill type="solid"/>
              </v:shape>
            </v:group>
            <v:group style="position:absolute;left:4734;top:5609;width:10;height:20" coordorigin="4734,5609" coordsize="10,20">
              <v:shape style="position:absolute;left:4734;top:5609;width:10;height:20" coordorigin="4734,5609" coordsize="10,20" path="m4734,5628l4743,5628,4743,5609,4734,5609,4734,5628xe" filled="true" fillcolor="#000000" stroked="false">
                <v:path arrowok="t"/>
                <v:fill type="solid"/>
              </v:shape>
            </v:group>
            <v:group style="position:absolute;left:4734;top:5628;width:10;height:20" coordorigin="4734,5628" coordsize="10,20">
              <v:shape style="position:absolute;left:4734;top:5628;width:10;height:20" coordorigin="4734,5628" coordsize="10,20" path="m4734,5648l4743,5648,4743,5628,4734,5628,4734,5648xe" filled="true" fillcolor="#000000" stroked="false">
                <v:path arrowok="t"/>
                <v:fill type="solid"/>
              </v:shape>
            </v:group>
            <v:group style="position:absolute;left:4734;top:5648;width:10;height:20" coordorigin="4734,5648" coordsize="10,20">
              <v:shape style="position:absolute;left:4734;top:5648;width:10;height:20" coordorigin="4734,5648" coordsize="10,20" path="m4734,5667l4743,5667,4743,5648,4734,5648,4734,5667xe" filled="true" fillcolor="#000000" stroked="false">
                <v:path arrowok="t"/>
                <v:fill type="solid"/>
              </v:shape>
            </v:group>
            <v:group style="position:absolute;left:4734;top:5667;width:10;height:20" coordorigin="4734,5667" coordsize="10,20">
              <v:shape style="position:absolute;left:4734;top:5667;width:10;height:20" coordorigin="4734,5667" coordsize="10,20" path="m4734,5686l4743,5686,4743,5667,4734,5667,4734,5686xe" filled="true" fillcolor="#000000" stroked="false">
                <v:path arrowok="t"/>
                <v:fill type="solid"/>
              </v:shape>
            </v:group>
            <v:group style="position:absolute;left:4734;top:5686;width:10;height:20" coordorigin="4734,5686" coordsize="10,20">
              <v:shape style="position:absolute;left:4734;top:5686;width:10;height:20" coordorigin="4734,5686" coordsize="10,20" path="m4734,5705l4743,5705,4743,5686,4734,5686,4734,5705xe" filled="true" fillcolor="#000000" stroked="false">
                <v:path arrowok="t"/>
                <v:fill type="solid"/>
              </v:shape>
            </v:group>
            <v:group style="position:absolute;left:4734;top:5705;width:10;height:20" coordorigin="4734,5705" coordsize="10,20">
              <v:shape style="position:absolute;left:4734;top:5705;width:10;height:20" coordorigin="4734,5705" coordsize="10,20" path="m4734,5724l4743,5724,4743,5705,4734,5705,4734,5724xe" filled="true" fillcolor="#000000" stroked="false">
                <v:path arrowok="t"/>
                <v:fill type="solid"/>
              </v:shape>
            </v:group>
            <v:group style="position:absolute;left:4734;top:5724;width:10;height:20" coordorigin="4734,5724" coordsize="10,20">
              <v:shape style="position:absolute;left:4734;top:5724;width:10;height:20" coordorigin="4734,5724" coordsize="10,20" path="m4734,5744l4743,5744,4743,5724,4734,5724,4734,5744xe" filled="true" fillcolor="#000000" stroked="false">
                <v:path arrowok="t"/>
                <v:fill type="solid"/>
              </v:shape>
            </v:group>
            <v:group style="position:absolute;left:4734;top:5744;width:10;height:20" coordorigin="4734,5744" coordsize="10,20">
              <v:shape style="position:absolute;left:4734;top:5744;width:10;height:20" coordorigin="4734,5744" coordsize="10,20" path="m4734,5763l4743,5763,4743,5744,4734,5744,4734,5763xe" filled="true" fillcolor="#000000" stroked="false">
                <v:path arrowok="t"/>
                <v:fill type="solid"/>
              </v:shape>
            </v:group>
            <v:group style="position:absolute;left:4734;top:5763;width:10;height:20" coordorigin="4734,5763" coordsize="10,20">
              <v:shape style="position:absolute;left:4734;top:5763;width:10;height:20" coordorigin="4734,5763" coordsize="10,20" path="m4734,5782l4743,5782,4743,5763,4734,5763,4734,5782xe" filled="true" fillcolor="#000000" stroked="false">
                <v:path arrowok="t"/>
                <v:fill type="solid"/>
              </v:shape>
            </v:group>
            <v:group style="position:absolute;left:4734;top:5782;width:10;height:20" coordorigin="4734,5782" coordsize="10,20">
              <v:shape style="position:absolute;left:4734;top:5782;width:10;height:20" coordorigin="4734,5782" coordsize="10,20" path="m4734,5801l4743,5801,4743,5782,4734,5782,4734,5801xe" filled="true" fillcolor="#000000" stroked="false">
                <v:path arrowok="t"/>
                <v:fill type="solid"/>
              </v:shape>
            </v:group>
            <v:group style="position:absolute;left:4734;top:5801;width:10;height:20" coordorigin="4734,5801" coordsize="10,20">
              <v:shape style="position:absolute;left:4734;top:5801;width:10;height:20" coordorigin="4734,5801" coordsize="10,20" path="m4734,5820l4743,5820,4743,5801,4734,5801,4734,5820xe" filled="true" fillcolor="#000000" stroked="false">
                <v:path arrowok="t"/>
                <v:fill type="solid"/>
              </v:shape>
            </v:group>
            <v:group style="position:absolute;left:4734;top:5820;width:10;height:20" coordorigin="4734,5820" coordsize="10,20">
              <v:shape style="position:absolute;left:4734;top:5820;width:10;height:20" coordorigin="4734,5820" coordsize="10,20" path="m4734,5840l4743,5840,4743,5820,4734,5820,4734,5840xe" filled="true" fillcolor="#000000" stroked="false">
                <v:path arrowok="t"/>
                <v:fill type="solid"/>
              </v:shape>
            </v:group>
            <v:group style="position:absolute;left:4734;top:5840;width:10;height:20" coordorigin="4734,5840" coordsize="10,20">
              <v:shape style="position:absolute;left:4734;top:5840;width:10;height:20" coordorigin="4734,5840" coordsize="10,20" path="m4734,5859l4743,5859,4743,5840,4734,5840,4734,5859xe" filled="true" fillcolor="#000000" stroked="false">
                <v:path arrowok="t"/>
                <v:fill type="solid"/>
              </v:shape>
            </v:group>
            <v:group style="position:absolute;left:4734;top:5859;width:10;height:20" coordorigin="4734,5859" coordsize="10,20">
              <v:shape style="position:absolute;left:4734;top:5859;width:10;height:20" coordorigin="4734,5859" coordsize="10,20" path="m4734,5878l4743,5878,4743,5859,4734,5859,4734,5878xe" filled="true" fillcolor="#000000" stroked="false">
                <v:path arrowok="t"/>
                <v:fill type="solid"/>
              </v:shape>
            </v:group>
            <v:group style="position:absolute;left:4734;top:5878;width:10;height:20" coordorigin="4734,5878" coordsize="10,20">
              <v:shape style="position:absolute;left:4734;top:5878;width:10;height:20" coordorigin="4734,5878" coordsize="10,20" path="m4734,5897l4743,5897,4743,5878,4734,5878,4734,5897xe" filled="true" fillcolor="#000000" stroked="false">
                <v:path arrowok="t"/>
                <v:fill type="solid"/>
              </v:shape>
            </v:group>
            <v:group style="position:absolute;left:4734;top:5897;width:10;height:20" coordorigin="4734,5897" coordsize="10,20">
              <v:shape style="position:absolute;left:4734;top:5897;width:10;height:20" coordorigin="4734,5897" coordsize="10,20" path="m4734,5916l4743,5916,4743,5897,4734,5897,4734,5916xe" filled="true" fillcolor="#000000" stroked="false">
                <v:path arrowok="t"/>
                <v:fill type="solid"/>
              </v:shape>
            </v:group>
            <v:group style="position:absolute;left:4734;top:5916;width:10;height:20" coordorigin="4734,5916" coordsize="10,20">
              <v:shape style="position:absolute;left:4734;top:5916;width:10;height:20" coordorigin="4734,5916" coordsize="10,20" path="m4734,5936l4743,5936,4743,5916,4734,5916,4734,5936xe" filled="true" fillcolor="#000000" stroked="false">
                <v:path arrowok="t"/>
                <v:fill type="solid"/>
              </v:shape>
            </v:group>
            <v:group style="position:absolute;left:4734;top:5936;width:10;height:20" coordorigin="4734,5936" coordsize="10,20">
              <v:shape style="position:absolute;left:4734;top:5936;width:10;height:20" coordorigin="4734,5936" coordsize="10,20" path="m4734,5955l4743,5955,4743,5936,4734,5936,4734,5955xe" filled="true" fillcolor="#000000" stroked="false">
                <v:path arrowok="t"/>
                <v:fill type="solid"/>
              </v:shape>
            </v:group>
            <v:group style="position:absolute;left:4734;top:5955;width:10;height:20" coordorigin="4734,5955" coordsize="10,20">
              <v:shape style="position:absolute;left:4734;top:5955;width:10;height:20" coordorigin="4734,5955" coordsize="10,20" path="m4734,5974l4743,5974,4743,5955,4734,5955,4734,5974xe" filled="true" fillcolor="#000000" stroked="false">
                <v:path arrowok="t"/>
                <v:fill type="solid"/>
              </v:shape>
            </v:group>
            <v:group style="position:absolute;left:4734;top:5974;width:10;height:20" coordorigin="4734,5974" coordsize="10,20">
              <v:shape style="position:absolute;left:4734;top:5974;width:10;height:20" coordorigin="4734,5974" coordsize="10,20" path="m4734,5993l4743,5993,4743,5974,4734,5974,4734,5993xe" filled="true" fillcolor="#000000" stroked="false">
                <v:path arrowok="t"/>
                <v:fill type="solid"/>
              </v:shape>
            </v:group>
            <v:group style="position:absolute;left:4734;top:5993;width:10;height:20" coordorigin="4734,5993" coordsize="10,20">
              <v:shape style="position:absolute;left:4734;top:5993;width:10;height:20" coordorigin="4734,5993" coordsize="10,20" path="m4734,6012l4743,6012,4743,5993,4734,5993,4734,6012xe" filled="true" fillcolor="#000000" stroked="false">
                <v:path arrowok="t"/>
                <v:fill type="solid"/>
              </v:shape>
            </v:group>
            <v:group style="position:absolute;left:4734;top:6012;width:10;height:20" coordorigin="4734,6012" coordsize="10,20">
              <v:shape style="position:absolute;left:4734;top:6012;width:10;height:20" coordorigin="4734,6012" coordsize="10,20" path="m4734,6032l4743,6032,4743,6012,4734,6012,4734,6032xe" filled="true" fillcolor="#000000" stroked="false">
                <v:path arrowok="t"/>
                <v:fill type="solid"/>
              </v:shape>
            </v:group>
            <v:group style="position:absolute;left:4734;top:6032;width:10;height:20" coordorigin="4734,6032" coordsize="10,20">
              <v:shape style="position:absolute;left:4734;top:6032;width:10;height:20" coordorigin="4734,6032" coordsize="10,20" path="m4734,6051l4743,6051,4743,6032,4734,6032,4734,6051xe" filled="true" fillcolor="#000000" stroked="false">
                <v:path arrowok="t"/>
                <v:fill type="solid"/>
              </v:shape>
            </v:group>
            <v:group style="position:absolute;left:4734;top:6051;width:10;height:20" coordorigin="4734,6051" coordsize="10,20">
              <v:shape style="position:absolute;left:4734;top:6051;width:10;height:20" coordorigin="4734,6051" coordsize="10,20" path="m4734,6070l4743,6070,4743,6051,4734,6051,4734,6070xe" filled="true" fillcolor="#000000" stroked="false">
                <v:path arrowok="t"/>
                <v:fill type="solid"/>
              </v:shape>
            </v:group>
            <v:group style="position:absolute;left:4734;top:6077;width:10;height:2" coordorigin="4734,6077" coordsize="10,2">
              <v:shape style="position:absolute;left:4734;top:6077;width:10;height:2" coordorigin="4734,6077" coordsize="10,0" path="m4734,6077l4743,6077e" filled="false" stroked="true" strokeweight=".71997pt" strokecolor="#000000">
                <v:path arrowok="t"/>
              </v:shape>
            </v:group>
            <v:group style="position:absolute;left:4734;top:6099;width:29;height:2" coordorigin="4734,6099" coordsize="29,2">
              <v:shape style="position:absolute;left:4734;top:6099;width:29;height:2" coordorigin="4734,6099" coordsize="29,0" path="m4734,6099l4763,6099e" filled="false" stroked="true" strokeweight="1.44pt" strokecolor="#000000">
                <v:path arrowok="t"/>
              </v:shape>
            </v:group>
            <v:group style="position:absolute;left:4763;top:6099;width:872;height:2" coordorigin="4763,6099" coordsize="872,2">
              <v:shape style="position:absolute;left:4763;top:6099;width:872;height:2" coordorigin="4763,6099" coordsize="872,0" path="m4763,6099l5634,6099e" filled="false" stroked="true" strokeweight="1.44pt" strokecolor="#000000">
                <v:path arrowok="t"/>
              </v:shape>
            </v:group>
            <v:group style="position:absolute;left:5634;top:5379;width:10;height:20" coordorigin="5634,5379" coordsize="10,20">
              <v:shape style="position:absolute;left:5634;top:5379;width:10;height:20" coordorigin="5634,5379" coordsize="10,20" path="m5634,5398l5643,5398,5643,5379,5634,5379,5634,5398xe" filled="true" fillcolor="#000000" stroked="false">
                <v:path arrowok="t"/>
                <v:fill type="solid"/>
              </v:shape>
            </v:group>
            <v:group style="position:absolute;left:5634;top:5398;width:10;height:20" coordorigin="5634,5398" coordsize="10,20">
              <v:shape style="position:absolute;left:5634;top:5398;width:10;height:20" coordorigin="5634,5398" coordsize="10,20" path="m5634,5417l5643,5417,5643,5398,5634,5398,5634,5417xe" filled="true" fillcolor="#000000" stroked="false">
                <v:path arrowok="t"/>
                <v:fill type="solid"/>
              </v:shape>
            </v:group>
            <v:group style="position:absolute;left:5634;top:5417;width:10;height:20" coordorigin="5634,5417" coordsize="10,20">
              <v:shape style="position:absolute;left:5634;top:5417;width:10;height:20" coordorigin="5634,5417" coordsize="10,20" path="m5634,5436l5643,5436,5643,5417,5634,5417,5634,5436xe" filled="true" fillcolor="#000000" stroked="false">
                <v:path arrowok="t"/>
                <v:fill type="solid"/>
              </v:shape>
            </v:group>
            <v:group style="position:absolute;left:5634;top:5436;width:10;height:20" coordorigin="5634,5436" coordsize="10,20">
              <v:shape style="position:absolute;left:5634;top:5436;width:10;height:20" coordorigin="5634,5436" coordsize="10,20" path="m5634,5456l5643,5456,5643,5436,5634,5436,5634,5456xe" filled="true" fillcolor="#000000" stroked="false">
                <v:path arrowok="t"/>
                <v:fill type="solid"/>
              </v:shape>
            </v:group>
            <v:group style="position:absolute;left:5634;top:5456;width:10;height:20" coordorigin="5634,5456" coordsize="10,20">
              <v:shape style="position:absolute;left:5634;top:5456;width:10;height:20" coordorigin="5634,5456" coordsize="10,20" path="m5634,5475l5643,5475,5643,5456,5634,5456,5634,5475xe" filled="true" fillcolor="#000000" stroked="false">
                <v:path arrowok="t"/>
                <v:fill type="solid"/>
              </v:shape>
            </v:group>
            <v:group style="position:absolute;left:5634;top:5475;width:10;height:20" coordorigin="5634,5475" coordsize="10,20">
              <v:shape style="position:absolute;left:5634;top:5475;width:10;height:20" coordorigin="5634,5475" coordsize="10,20" path="m5634,5494l5643,5494,5643,5475,5634,5475,5634,5494xe" filled="true" fillcolor="#000000" stroked="false">
                <v:path arrowok="t"/>
                <v:fill type="solid"/>
              </v:shape>
            </v:group>
            <v:group style="position:absolute;left:5634;top:5494;width:10;height:20" coordorigin="5634,5494" coordsize="10,20">
              <v:shape style="position:absolute;left:5634;top:5494;width:10;height:20" coordorigin="5634,5494" coordsize="10,20" path="m5634,5513l5643,5513,5643,5494,5634,5494,5634,5513xe" filled="true" fillcolor="#000000" stroked="false">
                <v:path arrowok="t"/>
                <v:fill type="solid"/>
              </v:shape>
            </v:group>
            <v:group style="position:absolute;left:5634;top:5513;width:10;height:20" coordorigin="5634,5513" coordsize="10,20">
              <v:shape style="position:absolute;left:5634;top:5513;width:10;height:20" coordorigin="5634,5513" coordsize="10,20" path="m5634,5532l5643,5532,5643,5513,5634,5513,5634,5532xe" filled="true" fillcolor="#000000" stroked="false">
                <v:path arrowok="t"/>
                <v:fill type="solid"/>
              </v:shape>
            </v:group>
            <v:group style="position:absolute;left:5634;top:5532;width:10;height:20" coordorigin="5634,5532" coordsize="10,20">
              <v:shape style="position:absolute;left:5634;top:5532;width:10;height:20" coordorigin="5634,5532" coordsize="10,20" path="m5634,5552l5643,5552,5643,5532,5634,5532,5634,5552xe" filled="true" fillcolor="#000000" stroked="false">
                <v:path arrowok="t"/>
                <v:fill type="solid"/>
              </v:shape>
            </v:group>
            <v:group style="position:absolute;left:5634;top:5552;width:10;height:20" coordorigin="5634,5552" coordsize="10,20">
              <v:shape style="position:absolute;left:5634;top:5552;width:10;height:20" coordorigin="5634,5552" coordsize="10,20" path="m5634,5571l5643,5571,5643,5552,5634,5552,5634,5571xe" filled="true" fillcolor="#000000" stroked="false">
                <v:path arrowok="t"/>
                <v:fill type="solid"/>
              </v:shape>
            </v:group>
            <v:group style="position:absolute;left:5634;top:5571;width:10;height:20" coordorigin="5634,5571" coordsize="10,20">
              <v:shape style="position:absolute;left:5634;top:5571;width:10;height:20" coordorigin="5634,5571" coordsize="10,20" path="m5634,5590l5643,5590,5643,5571,5634,5571,5634,5590xe" filled="true" fillcolor="#000000" stroked="false">
                <v:path arrowok="t"/>
                <v:fill type="solid"/>
              </v:shape>
            </v:group>
            <v:group style="position:absolute;left:5634;top:5590;width:10;height:20" coordorigin="5634,5590" coordsize="10,20">
              <v:shape style="position:absolute;left:5634;top:5590;width:10;height:20" coordorigin="5634,5590" coordsize="10,20" path="m5634,5609l5643,5609,5643,5590,5634,5590,5634,5609xe" filled="true" fillcolor="#000000" stroked="false">
                <v:path arrowok="t"/>
                <v:fill type="solid"/>
              </v:shape>
            </v:group>
            <v:group style="position:absolute;left:5634;top:5609;width:10;height:20" coordorigin="5634,5609" coordsize="10,20">
              <v:shape style="position:absolute;left:5634;top:5609;width:10;height:20" coordorigin="5634,5609" coordsize="10,20" path="m5634,5628l5643,5628,5643,5609,5634,5609,5634,5628xe" filled="true" fillcolor="#000000" stroked="false">
                <v:path arrowok="t"/>
                <v:fill type="solid"/>
              </v:shape>
            </v:group>
            <v:group style="position:absolute;left:5634;top:5628;width:10;height:20" coordorigin="5634,5628" coordsize="10,20">
              <v:shape style="position:absolute;left:5634;top:5628;width:10;height:20" coordorigin="5634,5628" coordsize="10,20" path="m5634,5648l5643,5648,5643,5628,5634,5628,5634,5648xe" filled="true" fillcolor="#000000" stroked="false">
                <v:path arrowok="t"/>
                <v:fill type="solid"/>
              </v:shape>
            </v:group>
            <v:group style="position:absolute;left:5634;top:5648;width:10;height:20" coordorigin="5634,5648" coordsize="10,20">
              <v:shape style="position:absolute;left:5634;top:5648;width:10;height:20" coordorigin="5634,5648" coordsize="10,20" path="m5634,5667l5643,5667,5643,5648,5634,5648,5634,5667xe" filled="true" fillcolor="#000000" stroked="false">
                <v:path arrowok="t"/>
                <v:fill type="solid"/>
              </v:shape>
            </v:group>
            <v:group style="position:absolute;left:5634;top:5667;width:10;height:20" coordorigin="5634,5667" coordsize="10,20">
              <v:shape style="position:absolute;left:5634;top:5667;width:10;height:20" coordorigin="5634,5667" coordsize="10,20" path="m5634,5686l5643,5686,5643,5667,5634,5667,5634,5686xe" filled="true" fillcolor="#000000" stroked="false">
                <v:path arrowok="t"/>
                <v:fill type="solid"/>
              </v:shape>
            </v:group>
            <v:group style="position:absolute;left:5634;top:5686;width:10;height:20" coordorigin="5634,5686" coordsize="10,20">
              <v:shape style="position:absolute;left:5634;top:5686;width:10;height:20" coordorigin="5634,5686" coordsize="10,20" path="m5634,5705l5643,5705,5643,5686,5634,5686,5634,5705xe" filled="true" fillcolor="#000000" stroked="false">
                <v:path arrowok="t"/>
                <v:fill type="solid"/>
              </v:shape>
            </v:group>
            <v:group style="position:absolute;left:5634;top:5705;width:10;height:20" coordorigin="5634,5705" coordsize="10,20">
              <v:shape style="position:absolute;left:5634;top:5705;width:10;height:20" coordorigin="5634,5705" coordsize="10,20" path="m5634,5724l5643,5724,5643,5705,5634,5705,5634,5724xe" filled="true" fillcolor="#000000" stroked="false">
                <v:path arrowok="t"/>
                <v:fill type="solid"/>
              </v:shape>
            </v:group>
            <v:group style="position:absolute;left:5634;top:5724;width:10;height:20" coordorigin="5634,5724" coordsize="10,20">
              <v:shape style="position:absolute;left:5634;top:5724;width:10;height:20" coordorigin="5634,5724" coordsize="10,20" path="m5634,5744l5643,5744,5643,5724,5634,5724,5634,5744xe" filled="true" fillcolor="#000000" stroked="false">
                <v:path arrowok="t"/>
                <v:fill type="solid"/>
              </v:shape>
            </v:group>
            <v:group style="position:absolute;left:5634;top:5744;width:10;height:20" coordorigin="5634,5744" coordsize="10,20">
              <v:shape style="position:absolute;left:5634;top:5744;width:10;height:20" coordorigin="5634,5744" coordsize="10,20" path="m5634,5763l5643,5763,5643,5744,5634,5744,5634,5763xe" filled="true" fillcolor="#000000" stroked="false">
                <v:path arrowok="t"/>
                <v:fill type="solid"/>
              </v:shape>
            </v:group>
            <v:group style="position:absolute;left:5634;top:5763;width:10;height:20" coordorigin="5634,5763" coordsize="10,20">
              <v:shape style="position:absolute;left:5634;top:5763;width:10;height:20" coordorigin="5634,5763" coordsize="10,20" path="m5634,5782l5643,5782,5643,5763,5634,5763,5634,5782xe" filled="true" fillcolor="#000000" stroked="false">
                <v:path arrowok="t"/>
                <v:fill type="solid"/>
              </v:shape>
            </v:group>
            <v:group style="position:absolute;left:5634;top:5782;width:10;height:20" coordorigin="5634,5782" coordsize="10,20">
              <v:shape style="position:absolute;left:5634;top:5782;width:10;height:20" coordorigin="5634,5782" coordsize="10,20" path="m5634,5801l5643,5801,5643,5782,5634,5782,5634,5801xe" filled="true" fillcolor="#000000" stroked="false">
                <v:path arrowok="t"/>
                <v:fill type="solid"/>
              </v:shape>
            </v:group>
            <v:group style="position:absolute;left:5634;top:5801;width:10;height:20" coordorigin="5634,5801" coordsize="10,20">
              <v:shape style="position:absolute;left:5634;top:5801;width:10;height:20" coordorigin="5634,5801" coordsize="10,20" path="m5634,5820l5643,5820,5643,5801,5634,5801,5634,5820xe" filled="true" fillcolor="#000000" stroked="false">
                <v:path arrowok="t"/>
                <v:fill type="solid"/>
              </v:shape>
            </v:group>
            <v:group style="position:absolute;left:5634;top:5820;width:10;height:20" coordorigin="5634,5820" coordsize="10,20">
              <v:shape style="position:absolute;left:5634;top:5820;width:10;height:20" coordorigin="5634,5820" coordsize="10,20" path="m5634,5840l5643,5840,5643,5820,5634,5820,5634,5840xe" filled="true" fillcolor="#000000" stroked="false">
                <v:path arrowok="t"/>
                <v:fill type="solid"/>
              </v:shape>
            </v:group>
            <v:group style="position:absolute;left:5634;top:5840;width:10;height:20" coordorigin="5634,5840" coordsize="10,20">
              <v:shape style="position:absolute;left:5634;top:5840;width:10;height:20" coordorigin="5634,5840" coordsize="10,20" path="m5634,5859l5643,5859,5643,5840,5634,5840,5634,5859xe" filled="true" fillcolor="#000000" stroked="false">
                <v:path arrowok="t"/>
                <v:fill type="solid"/>
              </v:shape>
            </v:group>
            <v:group style="position:absolute;left:5634;top:5859;width:10;height:20" coordorigin="5634,5859" coordsize="10,20">
              <v:shape style="position:absolute;left:5634;top:5859;width:10;height:20" coordorigin="5634,5859" coordsize="10,20" path="m5634,5878l5643,5878,5643,5859,5634,5859,5634,5878xe" filled="true" fillcolor="#000000" stroked="false">
                <v:path arrowok="t"/>
                <v:fill type="solid"/>
              </v:shape>
            </v:group>
            <v:group style="position:absolute;left:5634;top:5878;width:10;height:20" coordorigin="5634,5878" coordsize="10,20">
              <v:shape style="position:absolute;left:5634;top:5878;width:10;height:20" coordorigin="5634,5878" coordsize="10,20" path="m5634,5897l5643,5897,5643,5878,5634,5878,5634,5897xe" filled="true" fillcolor="#000000" stroked="false">
                <v:path arrowok="t"/>
                <v:fill type="solid"/>
              </v:shape>
            </v:group>
            <v:group style="position:absolute;left:5634;top:5897;width:10;height:20" coordorigin="5634,5897" coordsize="10,20">
              <v:shape style="position:absolute;left:5634;top:5897;width:10;height:20" coordorigin="5634,5897" coordsize="10,20" path="m5634,5916l5643,5916,5643,5897,5634,5897,5634,5916xe" filled="true" fillcolor="#000000" stroked="false">
                <v:path arrowok="t"/>
                <v:fill type="solid"/>
              </v:shape>
            </v:group>
            <v:group style="position:absolute;left:5634;top:5916;width:10;height:20" coordorigin="5634,5916" coordsize="10,20">
              <v:shape style="position:absolute;left:5634;top:5916;width:10;height:20" coordorigin="5634,5916" coordsize="10,20" path="m5634,5936l5643,5936,5643,5916,5634,5916,5634,5936xe" filled="true" fillcolor="#000000" stroked="false">
                <v:path arrowok="t"/>
                <v:fill type="solid"/>
              </v:shape>
            </v:group>
            <v:group style="position:absolute;left:5634;top:5936;width:10;height:20" coordorigin="5634,5936" coordsize="10,20">
              <v:shape style="position:absolute;left:5634;top:5936;width:10;height:20" coordorigin="5634,5936" coordsize="10,20" path="m5634,5955l5643,5955,5643,5936,5634,5936,5634,5955xe" filled="true" fillcolor="#000000" stroked="false">
                <v:path arrowok="t"/>
                <v:fill type="solid"/>
              </v:shape>
            </v:group>
            <v:group style="position:absolute;left:5634;top:5955;width:10;height:20" coordorigin="5634,5955" coordsize="10,20">
              <v:shape style="position:absolute;left:5634;top:5955;width:10;height:20" coordorigin="5634,5955" coordsize="10,20" path="m5634,5974l5643,5974,5643,5955,5634,5955,5634,5974xe" filled="true" fillcolor="#000000" stroked="false">
                <v:path arrowok="t"/>
                <v:fill type="solid"/>
              </v:shape>
            </v:group>
            <v:group style="position:absolute;left:5634;top:5974;width:10;height:20" coordorigin="5634,5974" coordsize="10,20">
              <v:shape style="position:absolute;left:5634;top:5974;width:10;height:20" coordorigin="5634,5974" coordsize="10,20" path="m5634,5993l5643,5993,5643,5974,5634,5974,5634,5993xe" filled="true" fillcolor="#000000" stroked="false">
                <v:path arrowok="t"/>
                <v:fill type="solid"/>
              </v:shape>
            </v:group>
            <v:group style="position:absolute;left:5634;top:5993;width:10;height:20" coordorigin="5634,5993" coordsize="10,20">
              <v:shape style="position:absolute;left:5634;top:5993;width:10;height:20" coordorigin="5634,5993" coordsize="10,20" path="m5634,6012l5643,6012,5643,5993,5634,5993,5634,6012xe" filled="true" fillcolor="#000000" stroked="false">
                <v:path arrowok="t"/>
                <v:fill type="solid"/>
              </v:shape>
            </v:group>
            <v:group style="position:absolute;left:5634;top:6012;width:10;height:20" coordorigin="5634,6012" coordsize="10,20">
              <v:shape style="position:absolute;left:5634;top:6012;width:10;height:20" coordorigin="5634,6012" coordsize="10,20" path="m5634,6032l5643,6032,5643,6012,5634,6012,5634,6032xe" filled="true" fillcolor="#000000" stroked="false">
                <v:path arrowok="t"/>
                <v:fill type="solid"/>
              </v:shape>
            </v:group>
            <v:group style="position:absolute;left:5634;top:6032;width:10;height:20" coordorigin="5634,6032" coordsize="10,20">
              <v:shape style="position:absolute;left:5634;top:6032;width:10;height:20" coordorigin="5634,6032" coordsize="10,20" path="m5634,6051l5643,6051,5643,6032,5634,6032,5634,6051xe" filled="true" fillcolor="#000000" stroked="false">
                <v:path arrowok="t"/>
                <v:fill type="solid"/>
              </v:shape>
            </v:group>
            <v:group style="position:absolute;left:5634;top:6051;width:10;height:20" coordorigin="5634,6051" coordsize="10,20">
              <v:shape style="position:absolute;left:5634;top:6051;width:10;height:20" coordorigin="5634,6051" coordsize="10,20" path="m5634,6070l5643,6070,5643,6051,5634,6051,5634,6070xe" filled="true" fillcolor="#000000" stroked="false">
                <v:path arrowok="t"/>
                <v:fill type="solid"/>
              </v:shape>
            </v:group>
            <v:group style="position:absolute;left:5634;top:6077;width:10;height:2" coordorigin="5634,6077" coordsize="10,2">
              <v:shape style="position:absolute;left:5634;top:6077;width:10;height:2" coordorigin="5634,6077" coordsize="10,0" path="m5634,6077l5643,6077e" filled="false" stroked="true" strokeweight=".71997pt" strokecolor="#000000">
                <v:path arrowok="t"/>
              </v:shape>
            </v:group>
            <v:group style="position:absolute;left:5634;top:6099;width:29;height:2" coordorigin="5634,6099" coordsize="29,2">
              <v:shape style="position:absolute;left:5634;top:6099;width:29;height:2" coordorigin="5634,6099" coordsize="29,0" path="m5634,6099l5663,6099e" filled="false" stroked="true" strokeweight="1.44pt" strokecolor="#000000">
                <v:path arrowok="t"/>
              </v:shape>
            </v:group>
            <v:group style="position:absolute;left:5663;top:6099;width:1057;height:2" coordorigin="5663,6099" coordsize="1057,2">
              <v:shape style="position:absolute;left:5663;top:6099;width:1057;height:2" coordorigin="5663,6099" coordsize="1057,0" path="m5663,6099l6719,6099e" filled="false" stroked="true" strokeweight="1.44pt" strokecolor="#000000">
                <v:path arrowok="t"/>
              </v:shape>
            </v:group>
            <v:group style="position:absolute;left:6719;top:5379;width:10;height:20" coordorigin="6719,5379" coordsize="10,20">
              <v:shape style="position:absolute;left:6719;top:5379;width:10;height:20" coordorigin="6719,5379" coordsize="10,20" path="m6719,5398l6729,5398,6729,5379,6719,5379,6719,5398xe" filled="true" fillcolor="#000000" stroked="false">
                <v:path arrowok="t"/>
                <v:fill type="solid"/>
              </v:shape>
            </v:group>
            <v:group style="position:absolute;left:6719;top:5398;width:10;height:20" coordorigin="6719,5398" coordsize="10,20">
              <v:shape style="position:absolute;left:6719;top:5398;width:10;height:20" coordorigin="6719,5398" coordsize="10,20" path="m6719,5417l6729,5417,6729,5398,6719,5398,6719,5417xe" filled="true" fillcolor="#000000" stroked="false">
                <v:path arrowok="t"/>
                <v:fill type="solid"/>
              </v:shape>
            </v:group>
            <v:group style="position:absolute;left:6719;top:5417;width:10;height:20" coordorigin="6719,5417" coordsize="10,20">
              <v:shape style="position:absolute;left:6719;top:5417;width:10;height:20" coordorigin="6719,5417" coordsize="10,20" path="m6719,5436l6729,5436,6729,5417,6719,5417,6719,5436xe" filled="true" fillcolor="#000000" stroked="false">
                <v:path arrowok="t"/>
                <v:fill type="solid"/>
              </v:shape>
            </v:group>
            <v:group style="position:absolute;left:6719;top:5436;width:10;height:20" coordorigin="6719,5436" coordsize="10,20">
              <v:shape style="position:absolute;left:6719;top:5436;width:10;height:20" coordorigin="6719,5436" coordsize="10,20" path="m6719,5456l6729,5456,6729,5436,6719,5436,6719,5456xe" filled="true" fillcolor="#000000" stroked="false">
                <v:path arrowok="t"/>
                <v:fill type="solid"/>
              </v:shape>
            </v:group>
            <v:group style="position:absolute;left:6719;top:5456;width:10;height:20" coordorigin="6719,5456" coordsize="10,20">
              <v:shape style="position:absolute;left:6719;top:5456;width:10;height:20" coordorigin="6719,5456" coordsize="10,20" path="m6719,5475l6729,5475,6729,5456,6719,5456,6719,5475xe" filled="true" fillcolor="#000000" stroked="false">
                <v:path arrowok="t"/>
                <v:fill type="solid"/>
              </v:shape>
            </v:group>
            <v:group style="position:absolute;left:6719;top:5475;width:10;height:20" coordorigin="6719,5475" coordsize="10,20">
              <v:shape style="position:absolute;left:6719;top:5475;width:10;height:20" coordorigin="6719,5475" coordsize="10,20" path="m6719,5494l6729,5494,6729,5475,6719,5475,6719,5494xe" filled="true" fillcolor="#000000" stroked="false">
                <v:path arrowok="t"/>
                <v:fill type="solid"/>
              </v:shape>
            </v:group>
            <v:group style="position:absolute;left:6719;top:5494;width:10;height:20" coordorigin="6719,5494" coordsize="10,20">
              <v:shape style="position:absolute;left:6719;top:5494;width:10;height:20" coordorigin="6719,5494" coordsize="10,20" path="m6719,5513l6729,5513,6729,5494,6719,5494,6719,5513xe" filled="true" fillcolor="#000000" stroked="false">
                <v:path arrowok="t"/>
                <v:fill type="solid"/>
              </v:shape>
            </v:group>
            <v:group style="position:absolute;left:6719;top:5513;width:10;height:20" coordorigin="6719,5513" coordsize="10,20">
              <v:shape style="position:absolute;left:6719;top:5513;width:10;height:20" coordorigin="6719,5513" coordsize="10,20" path="m6719,5532l6729,5532,6729,5513,6719,5513,6719,5532xe" filled="true" fillcolor="#000000" stroked="false">
                <v:path arrowok="t"/>
                <v:fill type="solid"/>
              </v:shape>
            </v:group>
            <v:group style="position:absolute;left:6719;top:5532;width:10;height:20" coordorigin="6719,5532" coordsize="10,20">
              <v:shape style="position:absolute;left:6719;top:5532;width:10;height:20" coordorigin="6719,5532" coordsize="10,20" path="m6719,5552l6729,5552,6729,5532,6719,5532,6719,5552xe" filled="true" fillcolor="#000000" stroked="false">
                <v:path arrowok="t"/>
                <v:fill type="solid"/>
              </v:shape>
            </v:group>
            <v:group style="position:absolute;left:6719;top:5552;width:10;height:20" coordorigin="6719,5552" coordsize="10,20">
              <v:shape style="position:absolute;left:6719;top:5552;width:10;height:20" coordorigin="6719,5552" coordsize="10,20" path="m6719,5571l6729,5571,6729,5552,6719,5552,6719,5571xe" filled="true" fillcolor="#000000" stroked="false">
                <v:path arrowok="t"/>
                <v:fill type="solid"/>
              </v:shape>
            </v:group>
            <v:group style="position:absolute;left:6719;top:5571;width:10;height:20" coordorigin="6719,5571" coordsize="10,20">
              <v:shape style="position:absolute;left:6719;top:5571;width:10;height:20" coordorigin="6719,5571" coordsize="10,20" path="m6719,5590l6729,5590,6729,5571,6719,5571,6719,5590xe" filled="true" fillcolor="#000000" stroked="false">
                <v:path arrowok="t"/>
                <v:fill type="solid"/>
              </v:shape>
            </v:group>
            <v:group style="position:absolute;left:6719;top:5590;width:10;height:20" coordorigin="6719,5590" coordsize="10,20">
              <v:shape style="position:absolute;left:6719;top:5590;width:10;height:20" coordorigin="6719,5590" coordsize="10,20" path="m6719,5609l6729,5609,6729,5590,6719,5590,6719,5609xe" filled="true" fillcolor="#000000" stroked="false">
                <v:path arrowok="t"/>
                <v:fill type="solid"/>
              </v:shape>
            </v:group>
            <v:group style="position:absolute;left:6719;top:5609;width:10;height:20" coordorigin="6719,5609" coordsize="10,20">
              <v:shape style="position:absolute;left:6719;top:5609;width:10;height:20" coordorigin="6719,5609" coordsize="10,20" path="m6719,5628l6729,5628,6729,5609,6719,5609,6719,5628xe" filled="true" fillcolor="#000000" stroked="false">
                <v:path arrowok="t"/>
                <v:fill type="solid"/>
              </v:shape>
            </v:group>
            <v:group style="position:absolute;left:6719;top:5628;width:10;height:20" coordorigin="6719,5628" coordsize="10,20">
              <v:shape style="position:absolute;left:6719;top:5628;width:10;height:20" coordorigin="6719,5628" coordsize="10,20" path="m6719,5648l6729,5648,6729,5628,6719,5628,6719,5648xe" filled="true" fillcolor="#000000" stroked="false">
                <v:path arrowok="t"/>
                <v:fill type="solid"/>
              </v:shape>
            </v:group>
            <v:group style="position:absolute;left:6719;top:5648;width:10;height:20" coordorigin="6719,5648" coordsize="10,20">
              <v:shape style="position:absolute;left:6719;top:5648;width:10;height:20" coordorigin="6719,5648" coordsize="10,20" path="m6719,5667l6729,5667,6729,5648,6719,5648,6719,5667xe" filled="true" fillcolor="#000000" stroked="false">
                <v:path arrowok="t"/>
                <v:fill type="solid"/>
              </v:shape>
            </v:group>
            <v:group style="position:absolute;left:6719;top:5667;width:10;height:20" coordorigin="6719,5667" coordsize="10,20">
              <v:shape style="position:absolute;left:6719;top:5667;width:10;height:20" coordorigin="6719,5667" coordsize="10,20" path="m6719,5686l6729,5686,6729,5667,6719,5667,6719,5686xe" filled="true" fillcolor="#000000" stroked="false">
                <v:path arrowok="t"/>
                <v:fill type="solid"/>
              </v:shape>
            </v:group>
            <v:group style="position:absolute;left:6719;top:5686;width:10;height:20" coordorigin="6719,5686" coordsize="10,20">
              <v:shape style="position:absolute;left:6719;top:5686;width:10;height:20" coordorigin="6719,5686" coordsize="10,20" path="m6719,5705l6729,5705,6729,5686,6719,5686,6719,5705xe" filled="true" fillcolor="#000000" stroked="false">
                <v:path arrowok="t"/>
                <v:fill type="solid"/>
              </v:shape>
            </v:group>
            <v:group style="position:absolute;left:6719;top:5705;width:10;height:20" coordorigin="6719,5705" coordsize="10,20">
              <v:shape style="position:absolute;left:6719;top:5705;width:10;height:20" coordorigin="6719,5705" coordsize="10,20" path="m6719,5724l6729,5724,6729,5705,6719,5705,6719,5724xe" filled="true" fillcolor="#000000" stroked="false">
                <v:path arrowok="t"/>
                <v:fill type="solid"/>
              </v:shape>
            </v:group>
            <v:group style="position:absolute;left:6719;top:5724;width:10;height:20" coordorigin="6719,5724" coordsize="10,20">
              <v:shape style="position:absolute;left:6719;top:5724;width:10;height:20" coordorigin="6719,5724" coordsize="10,20" path="m6719,5744l6729,5744,6729,5724,6719,5724,6719,5744xe" filled="true" fillcolor="#000000" stroked="false">
                <v:path arrowok="t"/>
                <v:fill type="solid"/>
              </v:shape>
            </v:group>
            <v:group style="position:absolute;left:6719;top:5744;width:10;height:20" coordorigin="6719,5744" coordsize="10,20">
              <v:shape style="position:absolute;left:6719;top:5744;width:10;height:20" coordorigin="6719,5744" coordsize="10,20" path="m6719,5763l6729,5763,6729,5744,6719,5744,6719,5763xe" filled="true" fillcolor="#000000" stroked="false">
                <v:path arrowok="t"/>
                <v:fill type="solid"/>
              </v:shape>
            </v:group>
            <v:group style="position:absolute;left:6719;top:5763;width:10;height:20" coordorigin="6719,5763" coordsize="10,20">
              <v:shape style="position:absolute;left:6719;top:5763;width:10;height:20" coordorigin="6719,5763" coordsize="10,20" path="m6719,5782l6729,5782,6729,5763,6719,5763,6719,5782xe" filled="true" fillcolor="#000000" stroked="false">
                <v:path arrowok="t"/>
                <v:fill type="solid"/>
              </v:shape>
            </v:group>
            <v:group style="position:absolute;left:6719;top:5782;width:10;height:20" coordorigin="6719,5782" coordsize="10,20">
              <v:shape style="position:absolute;left:6719;top:5782;width:10;height:20" coordorigin="6719,5782" coordsize="10,20" path="m6719,5801l6729,5801,6729,5782,6719,5782,6719,5801xe" filled="true" fillcolor="#000000" stroked="false">
                <v:path arrowok="t"/>
                <v:fill type="solid"/>
              </v:shape>
            </v:group>
            <v:group style="position:absolute;left:6719;top:5801;width:10;height:20" coordorigin="6719,5801" coordsize="10,20">
              <v:shape style="position:absolute;left:6719;top:5801;width:10;height:20" coordorigin="6719,5801" coordsize="10,20" path="m6719,5820l6729,5820,6729,5801,6719,5801,6719,5820xe" filled="true" fillcolor="#000000" stroked="false">
                <v:path arrowok="t"/>
                <v:fill type="solid"/>
              </v:shape>
            </v:group>
            <v:group style="position:absolute;left:6719;top:5820;width:10;height:20" coordorigin="6719,5820" coordsize="10,20">
              <v:shape style="position:absolute;left:6719;top:5820;width:10;height:20" coordorigin="6719,5820" coordsize="10,20" path="m6719,5840l6729,5840,6729,5820,6719,5820,6719,5840xe" filled="true" fillcolor="#000000" stroked="false">
                <v:path arrowok="t"/>
                <v:fill type="solid"/>
              </v:shape>
            </v:group>
            <v:group style="position:absolute;left:6719;top:5840;width:10;height:20" coordorigin="6719,5840" coordsize="10,20">
              <v:shape style="position:absolute;left:6719;top:5840;width:10;height:20" coordorigin="6719,5840" coordsize="10,20" path="m6719,5859l6729,5859,6729,5840,6719,5840,6719,5859xe" filled="true" fillcolor="#000000" stroked="false">
                <v:path arrowok="t"/>
                <v:fill type="solid"/>
              </v:shape>
            </v:group>
            <v:group style="position:absolute;left:6719;top:5859;width:10;height:20" coordorigin="6719,5859" coordsize="10,20">
              <v:shape style="position:absolute;left:6719;top:5859;width:10;height:20" coordorigin="6719,5859" coordsize="10,20" path="m6719,5878l6729,5878,6729,5859,6719,5859,6719,5878xe" filled="true" fillcolor="#000000" stroked="false">
                <v:path arrowok="t"/>
                <v:fill type="solid"/>
              </v:shape>
            </v:group>
            <v:group style="position:absolute;left:6719;top:5878;width:10;height:20" coordorigin="6719,5878" coordsize="10,20">
              <v:shape style="position:absolute;left:6719;top:5878;width:10;height:20" coordorigin="6719,5878" coordsize="10,20" path="m6719,5897l6729,5897,6729,5878,6719,5878,6719,5897xe" filled="true" fillcolor="#000000" stroked="false">
                <v:path arrowok="t"/>
                <v:fill type="solid"/>
              </v:shape>
            </v:group>
            <v:group style="position:absolute;left:6719;top:5897;width:10;height:20" coordorigin="6719,5897" coordsize="10,20">
              <v:shape style="position:absolute;left:6719;top:5897;width:10;height:20" coordorigin="6719,5897" coordsize="10,20" path="m6719,5916l6729,5916,6729,5897,6719,5897,6719,5916xe" filled="true" fillcolor="#000000" stroked="false">
                <v:path arrowok="t"/>
                <v:fill type="solid"/>
              </v:shape>
            </v:group>
            <v:group style="position:absolute;left:6719;top:5916;width:10;height:20" coordorigin="6719,5916" coordsize="10,20">
              <v:shape style="position:absolute;left:6719;top:5916;width:10;height:20" coordorigin="6719,5916" coordsize="10,20" path="m6719,5936l6729,5936,6729,5916,6719,5916,6719,5936xe" filled="true" fillcolor="#000000" stroked="false">
                <v:path arrowok="t"/>
                <v:fill type="solid"/>
              </v:shape>
            </v:group>
            <v:group style="position:absolute;left:6719;top:5936;width:10;height:20" coordorigin="6719,5936" coordsize="10,20">
              <v:shape style="position:absolute;left:6719;top:5936;width:10;height:20" coordorigin="6719,5936" coordsize="10,20" path="m6719,5955l6729,5955,6729,5936,6719,5936,6719,5955xe" filled="true" fillcolor="#000000" stroked="false">
                <v:path arrowok="t"/>
                <v:fill type="solid"/>
              </v:shape>
            </v:group>
            <v:group style="position:absolute;left:6719;top:5955;width:10;height:20" coordorigin="6719,5955" coordsize="10,20">
              <v:shape style="position:absolute;left:6719;top:5955;width:10;height:20" coordorigin="6719,5955" coordsize="10,20" path="m6719,5974l6729,5974,6729,5955,6719,5955,6719,5974xe" filled="true" fillcolor="#000000" stroked="false">
                <v:path arrowok="t"/>
                <v:fill type="solid"/>
              </v:shape>
            </v:group>
            <v:group style="position:absolute;left:6719;top:5974;width:10;height:20" coordorigin="6719,5974" coordsize="10,20">
              <v:shape style="position:absolute;left:6719;top:5974;width:10;height:20" coordorigin="6719,5974" coordsize="10,20" path="m6719,5993l6729,5993,6729,5974,6719,5974,6719,5993xe" filled="true" fillcolor="#000000" stroked="false">
                <v:path arrowok="t"/>
                <v:fill type="solid"/>
              </v:shape>
            </v:group>
            <v:group style="position:absolute;left:6719;top:5993;width:10;height:20" coordorigin="6719,5993" coordsize="10,20">
              <v:shape style="position:absolute;left:6719;top:5993;width:10;height:20" coordorigin="6719,5993" coordsize="10,20" path="m6719,6012l6729,6012,6729,5993,6719,5993,6719,6012xe" filled="true" fillcolor="#000000" stroked="false">
                <v:path arrowok="t"/>
                <v:fill type="solid"/>
              </v:shape>
            </v:group>
            <v:group style="position:absolute;left:6719;top:6012;width:10;height:20" coordorigin="6719,6012" coordsize="10,20">
              <v:shape style="position:absolute;left:6719;top:6012;width:10;height:20" coordorigin="6719,6012" coordsize="10,20" path="m6719,6032l6729,6032,6729,6012,6719,6012,6719,6032xe" filled="true" fillcolor="#000000" stroked="false">
                <v:path arrowok="t"/>
                <v:fill type="solid"/>
              </v:shape>
            </v:group>
            <v:group style="position:absolute;left:6719;top:6032;width:10;height:20" coordorigin="6719,6032" coordsize="10,20">
              <v:shape style="position:absolute;left:6719;top:6032;width:10;height:20" coordorigin="6719,6032" coordsize="10,20" path="m6719,6051l6729,6051,6729,6032,6719,6032,6719,6051xe" filled="true" fillcolor="#000000" stroked="false">
                <v:path arrowok="t"/>
                <v:fill type="solid"/>
              </v:shape>
            </v:group>
            <v:group style="position:absolute;left:6719;top:6051;width:10;height:20" coordorigin="6719,6051" coordsize="10,20">
              <v:shape style="position:absolute;left:6719;top:6051;width:10;height:20" coordorigin="6719,6051" coordsize="10,20" path="m6719,6070l6729,6070,6729,6051,6719,6051,6719,6070xe" filled="true" fillcolor="#000000" stroked="false">
                <v:path arrowok="t"/>
                <v:fill type="solid"/>
              </v:shape>
            </v:group>
            <v:group style="position:absolute;left:6719;top:6077;width:10;height:2" coordorigin="6719,6077" coordsize="10,2">
              <v:shape style="position:absolute;left:6719;top:6077;width:10;height:2" coordorigin="6719,6077" coordsize="10,0" path="m6719,6077l6729,6077e" filled="false" stroked="true" strokeweight=".71997pt" strokecolor="#000000">
                <v:path arrowok="t"/>
              </v:shape>
            </v:group>
            <v:group style="position:absolute;left:6719;top:6099;width:29;height:2" coordorigin="6719,6099" coordsize="29,2">
              <v:shape style="position:absolute;left:6719;top:6099;width:29;height:2" coordorigin="6719,6099" coordsize="29,0" path="m6719,6099l6748,6099e" filled="false" stroked="true" strokeweight="1.44pt" strokecolor="#000000">
                <v:path arrowok="t"/>
              </v:shape>
            </v:group>
            <v:group style="position:absolute;left:6748;top:6099;width:1104;height:2" coordorigin="6748,6099" coordsize="1104,2">
              <v:shape style="position:absolute;left:6748;top:6099;width:1104;height:2" coordorigin="6748,6099" coordsize="1104,0" path="m6748,6099l7852,6099e" filled="false" stroked="true" strokeweight="1.44pt" strokecolor="#000000">
                <v:path arrowok="t"/>
              </v:shape>
            </v:group>
            <v:group style="position:absolute;left:7852;top:5379;width:10;height:20" coordorigin="7852,5379" coordsize="10,20">
              <v:shape style="position:absolute;left:7852;top:5379;width:10;height:20" coordorigin="7852,5379" coordsize="10,20" path="m7852,5398l7861,5398,7861,5379,7852,5379,7852,5398xe" filled="true" fillcolor="#000000" stroked="false">
                <v:path arrowok="t"/>
                <v:fill type="solid"/>
              </v:shape>
            </v:group>
            <v:group style="position:absolute;left:7852;top:5398;width:10;height:20" coordorigin="7852,5398" coordsize="10,20">
              <v:shape style="position:absolute;left:7852;top:5398;width:10;height:20" coordorigin="7852,5398" coordsize="10,20" path="m7852,5417l7861,5417,7861,5398,7852,5398,7852,5417xe" filled="true" fillcolor="#000000" stroked="false">
                <v:path arrowok="t"/>
                <v:fill type="solid"/>
              </v:shape>
            </v:group>
            <v:group style="position:absolute;left:7852;top:5417;width:10;height:20" coordorigin="7852,5417" coordsize="10,20">
              <v:shape style="position:absolute;left:7852;top:5417;width:10;height:20" coordorigin="7852,5417" coordsize="10,20" path="m7852,5436l7861,5436,7861,5417,7852,5417,7852,5436xe" filled="true" fillcolor="#000000" stroked="false">
                <v:path arrowok="t"/>
                <v:fill type="solid"/>
              </v:shape>
            </v:group>
            <v:group style="position:absolute;left:7852;top:5436;width:10;height:20" coordorigin="7852,5436" coordsize="10,20">
              <v:shape style="position:absolute;left:7852;top:5436;width:10;height:20" coordorigin="7852,5436" coordsize="10,20" path="m7852,5456l7861,5456,7861,5436,7852,5436,7852,5456xe" filled="true" fillcolor="#000000" stroked="false">
                <v:path arrowok="t"/>
                <v:fill type="solid"/>
              </v:shape>
            </v:group>
            <v:group style="position:absolute;left:7852;top:5456;width:10;height:20" coordorigin="7852,5456" coordsize="10,20">
              <v:shape style="position:absolute;left:7852;top:5456;width:10;height:20" coordorigin="7852,5456" coordsize="10,20" path="m7852,5475l7861,5475,7861,5456,7852,5456,7852,5475xe" filled="true" fillcolor="#000000" stroked="false">
                <v:path arrowok="t"/>
                <v:fill type="solid"/>
              </v:shape>
            </v:group>
            <v:group style="position:absolute;left:7852;top:5475;width:10;height:20" coordorigin="7852,5475" coordsize="10,20">
              <v:shape style="position:absolute;left:7852;top:5475;width:10;height:20" coordorigin="7852,5475" coordsize="10,20" path="m7852,5494l7861,5494,7861,5475,7852,5475,7852,5494xe" filled="true" fillcolor="#000000" stroked="false">
                <v:path arrowok="t"/>
                <v:fill type="solid"/>
              </v:shape>
            </v:group>
            <v:group style="position:absolute;left:7852;top:5494;width:10;height:20" coordorigin="7852,5494" coordsize="10,20">
              <v:shape style="position:absolute;left:7852;top:5494;width:10;height:20" coordorigin="7852,5494" coordsize="10,20" path="m7852,5513l7861,5513,7861,5494,7852,5494,7852,5513xe" filled="true" fillcolor="#000000" stroked="false">
                <v:path arrowok="t"/>
                <v:fill type="solid"/>
              </v:shape>
            </v:group>
            <v:group style="position:absolute;left:7852;top:5513;width:10;height:20" coordorigin="7852,5513" coordsize="10,20">
              <v:shape style="position:absolute;left:7852;top:5513;width:10;height:20" coordorigin="7852,5513" coordsize="10,20" path="m7852,5532l7861,5532,7861,5513,7852,5513,7852,5532xe" filled="true" fillcolor="#000000" stroked="false">
                <v:path arrowok="t"/>
                <v:fill type="solid"/>
              </v:shape>
            </v:group>
            <v:group style="position:absolute;left:7852;top:5532;width:10;height:20" coordorigin="7852,5532" coordsize="10,20">
              <v:shape style="position:absolute;left:7852;top:5532;width:10;height:20" coordorigin="7852,5532" coordsize="10,20" path="m7852,5552l7861,5552,7861,5532,7852,5532,7852,5552xe" filled="true" fillcolor="#000000" stroked="false">
                <v:path arrowok="t"/>
                <v:fill type="solid"/>
              </v:shape>
            </v:group>
            <v:group style="position:absolute;left:7852;top:5552;width:10;height:20" coordorigin="7852,5552" coordsize="10,20">
              <v:shape style="position:absolute;left:7852;top:5552;width:10;height:20" coordorigin="7852,5552" coordsize="10,20" path="m7852,5571l7861,5571,7861,5552,7852,5552,7852,5571xe" filled="true" fillcolor="#000000" stroked="false">
                <v:path arrowok="t"/>
                <v:fill type="solid"/>
              </v:shape>
            </v:group>
            <v:group style="position:absolute;left:7852;top:5571;width:10;height:20" coordorigin="7852,5571" coordsize="10,20">
              <v:shape style="position:absolute;left:7852;top:5571;width:10;height:20" coordorigin="7852,5571" coordsize="10,20" path="m7852,5590l7861,5590,7861,5571,7852,5571,7852,5590xe" filled="true" fillcolor="#000000" stroked="false">
                <v:path arrowok="t"/>
                <v:fill type="solid"/>
              </v:shape>
            </v:group>
            <v:group style="position:absolute;left:7852;top:5590;width:10;height:20" coordorigin="7852,5590" coordsize="10,20">
              <v:shape style="position:absolute;left:7852;top:5590;width:10;height:20" coordorigin="7852,5590" coordsize="10,20" path="m7852,5609l7861,5609,7861,5590,7852,5590,7852,5609xe" filled="true" fillcolor="#000000" stroked="false">
                <v:path arrowok="t"/>
                <v:fill type="solid"/>
              </v:shape>
            </v:group>
            <v:group style="position:absolute;left:7852;top:5609;width:10;height:20" coordorigin="7852,5609" coordsize="10,20">
              <v:shape style="position:absolute;left:7852;top:5609;width:10;height:20" coordorigin="7852,5609" coordsize="10,20" path="m7852,5628l7861,5628,7861,5609,7852,5609,7852,5628xe" filled="true" fillcolor="#000000" stroked="false">
                <v:path arrowok="t"/>
                <v:fill type="solid"/>
              </v:shape>
            </v:group>
            <v:group style="position:absolute;left:7852;top:5628;width:10;height:20" coordorigin="7852,5628" coordsize="10,20">
              <v:shape style="position:absolute;left:7852;top:5628;width:10;height:20" coordorigin="7852,5628" coordsize="10,20" path="m7852,5648l7861,5648,7861,5628,7852,5628,7852,5648xe" filled="true" fillcolor="#000000" stroked="false">
                <v:path arrowok="t"/>
                <v:fill type="solid"/>
              </v:shape>
            </v:group>
            <v:group style="position:absolute;left:7852;top:5648;width:10;height:20" coordorigin="7852,5648" coordsize="10,20">
              <v:shape style="position:absolute;left:7852;top:5648;width:10;height:20" coordorigin="7852,5648" coordsize="10,20" path="m7852,5667l7861,5667,7861,5648,7852,5648,7852,5667xe" filled="true" fillcolor="#000000" stroked="false">
                <v:path arrowok="t"/>
                <v:fill type="solid"/>
              </v:shape>
            </v:group>
            <v:group style="position:absolute;left:7852;top:5667;width:10;height:20" coordorigin="7852,5667" coordsize="10,20">
              <v:shape style="position:absolute;left:7852;top:5667;width:10;height:20" coordorigin="7852,5667" coordsize="10,20" path="m7852,5686l7861,5686,7861,5667,7852,5667,7852,5686xe" filled="true" fillcolor="#000000" stroked="false">
                <v:path arrowok="t"/>
                <v:fill type="solid"/>
              </v:shape>
            </v:group>
            <v:group style="position:absolute;left:7852;top:5686;width:10;height:20" coordorigin="7852,5686" coordsize="10,20">
              <v:shape style="position:absolute;left:7852;top:5686;width:10;height:20" coordorigin="7852,5686" coordsize="10,20" path="m7852,5705l7861,5705,7861,5686,7852,5686,7852,5705xe" filled="true" fillcolor="#000000" stroked="false">
                <v:path arrowok="t"/>
                <v:fill type="solid"/>
              </v:shape>
            </v:group>
            <v:group style="position:absolute;left:7852;top:5705;width:10;height:20" coordorigin="7852,5705" coordsize="10,20">
              <v:shape style="position:absolute;left:7852;top:5705;width:10;height:20" coordorigin="7852,5705" coordsize="10,20" path="m7852,5724l7861,5724,7861,5705,7852,5705,7852,5724xe" filled="true" fillcolor="#000000" stroked="false">
                <v:path arrowok="t"/>
                <v:fill type="solid"/>
              </v:shape>
            </v:group>
            <v:group style="position:absolute;left:7852;top:5724;width:10;height:20" coordorigin="7852,5724" coordsize="10,20">
              <v:shape style="position:absolute;left:7852;top:5724;width:10;height:20" coordorigin="7852,5724" coordsize="10,20" path="m7852,5744l7861,5744,7861,5724,7852,5724,7852,5744xe" filled="true" fillcolor="#000000" stroked="false">
                <v:path arrowok="t"/>
                <v:fill type="solid"/>
              </v:shape>
            </v:group>
            <v:group style="position:absolute;left:7852;top:5744;width:10;height:20" coordorigin="7852,5744" coordsize="10,20">
              <v:shape style="position:absolute;left:7852;top:5744;width:10;height:20" coordorigin="7852,5744" coordsize="10,20" path="m7852,5763l7861,5763,7861,5744,7852,5744,7852,5763xe" filled="true" fillcolor="#000000" stroked="false">
                <v:path arrowok="t"/>
                <v:fill type="solid"/>
              </v:shape>
            </v:group>
            <v:group style="position:absolute;left:7852;top:5763;width:10;height:20" coordorigin="7852,5763" coordsize="10,20">
              <v:shape style="position:absolute;left:7852;top:5763;width:10;height:20" coordorigin="7852,5763" coordsize="10,20" path="m7852,5782l7861,5782,7861,5763,7852,5763,7852,5782xe" filled="true" fillcolor="#000000" stroked="false">
                <v:path arrowok="t"/>
                <v:fill type="solid"/>
              </v:shape>
            </v:group>
            <v:group style="position:absolute;left:7852;top:5782;width:10;height:20" coordorigin="7852,5782" coordsize="10,20">
              <v:shape style="position:absolute;left:7852;top:5782;width:10;height:20" coordorigin="7852,5782" coordsize="10,20" path="m7852,5801l7861,5801,7861,5782,7852,5782,7852,5801xe" filled="true" fillcolor="#000000" stroked="false">
                <v:path arrowok="t"/>
                <v:fill type="solid"/>
              </v:shape>
            </v:group>
            <v:group style="position:absolute;left:7852;top:5801;width:10;height:20" coordorigin="7852,5801" coordsize="10,20">
              <v:shape style="position:absolute;left:7852;top:5801;width:10;height:20" coordorigin="7852,5801" coordsize="10,20" path="m7852,5820l7861,5820,7861,5801,7852,5801,7852,5820xe" filled="true" fillcolor="#000000" stroked="false">
                <v:path arrowok="t"/>
                <v:fill type="solid"/>
              </v:shape>
            </v:group>
            <v:group style="position:absolute;left:7852;top:5820;width:10;height:20" coordorigin="7852,5820" coordsize="10,20">
              <v:shape style="position:absolute;left:7852;top:5820;width:10;height:20" coordorigin="7852,5820" coordsize="10,20" path="m7852,5840l7861,5840,7861,5820,7852,5820,7852,5840xe" filled="true" fillcolor="#000000" stroked="false">
                <v:path arrowok="t"/>
                <v:fill type="solid"/>
              </v:shape>
            </v:group>
            <v:group style="position:absolute;left:7852;top:5840;width:10;height:20" coordorigin="7852,5840" coordsize="10,20">
              <v:shape style="position:absolute;left:7852;top:5840;width:10;height:20" coordorigin="7852,5840" coordsize="10,20" path="m7852,5859l7861,5859,7861,5840,7852,5840,7852,5859xe" filled="true" fillcolor="#000000" stroked="false">
                <v:path arrowok="t"/>
                <v:fill type="solid"/>
              </v:shape>
            </v:group>
            <v:group style="position:absolute;left:7852;top:5859;width:10;height:20" coordorigin="7852,5859" coordsize="10,20">
              <v:shape style="position:absolute;left:7852;top:5859;width:10;height:20" coordorigin="7852,5859" coordsize="10,20" path="m7852,5878l7861,5878,7861,5859,7852,5859,7852,5878xe" filled="true" fillcolor="#000000" stroked="false">
                <v:path arrowok="t"/>
                <v:fill type="solid"/>
              </v:shape>
            </v:group>
            <v:group style="position:absolute;left:7852;top:5878;width:10;height:20" coordorigin="7852,5878" coordsize="10,20">
              <v:shape style="position:absolute;left:7852;top:5878;width:10;height:20" coordorigin="7852,5878" coordsize="10,20" path="m7852,5897l7861,5897,7861,5878,7852,5878,7852,5897xe" filled="true" fillcolor="#000000" stroked="false">
                <v:path arrowok="t"/>
                <v:fill type="solid"/>
              </v:shape>
            </v:group>
            <v:group style="position:absolute;left:7852;top:5897;width:10;height:20" coordorigin="7852,5897" coordsize="10,20">
              <v:shape style="position:absolute;left:7852;top:5897;width:10;height:20" coordorigin="7852,5897" coordsize="10,20" path="m7852,5916l7861,5916,7861,5897,7852,5897,7852,5916xe" filled="true" fillcolor="#000000" stroked="false">
                <v:path arrowok="t"/>
                <v:fill type="solid"/>
              </v:shape>
            </v:group>
            <v:group style="position:absolute;left:7852;top:5916;width:10;height:20" coordorigin="7852,5916" coordsize="10,20">
              <v:shape style="position:absolute;left:7852;top:5916;width:10;height:20" coordorigin="7852,5916" coordsize="10,20" path="m7852,5936l7861,5936,7861,5916,7852,5916,7852,5936xe" filled="true" fillcolor="#000000" stroked="false">
                <v:path arrowok="t"/>
                <v:fill type="solid"/>
              </v:shape>
            </v:group>
            <v:group style="position:absolute;left:7852;top:5936;width:10;height:20" coordorigin="7852,5936" coordsize="10,20">
              <v:shape style="position:absolute;left:7852;top:5936;width:10;height:20" coordorigin="7852,5936" coordsize="10,20" path="m7852,5955l7861,5955,7861,5936,7852,5936,7852,5955xe" filled="true" fillcolor="#000000" stroked="false">
                <v:path arrowok="t"/>
                <v:fill type="solid"/>
              </v:shape>
            </v:group>
            <v:group style="position:absolute;left:7852;top:5955;width:10;height:20" coordorigin="7852,5955" coordsize="10,20">
              <v:shape style="position:absolute;left:7852;top:5955;width:10;height:20" coordorigin="7852,5955" coordsize="10,20" path="m7852,5974l7861,5974,7861,5955,7852,5955,7852,5974xe" filled="true" fillcolor="#000000" stroked="false">
                <v:path arrowok="t"/>
                <v:fill type="solid"/>
              </v:shape>
            </v:group>
            <v:group style="position:absolute;left:7852;top:5974;width:10;height:20" coordorigin="7852,5974" coordsize="10,20">
              <v:shape style="position:absolute;left:7852;top:5974;width:10;height:20" coordorigin="7852,5974" coordsize="10,20" path="m7852,5993l7861,5993,7861,5974,7852,5974,7852,5993xe" filled="true" fillcolor="#000000" stroked="false">
                <v:path arrowok="t"/>
                <v:fill type="solid"/>
              </v:shape>
            </v:group>
            <v:group style="position:absolute;left:7852;top:5993;width:10;height:20" coordorigin="7852,5993" coordsize="10,20">
              <v:shape style="position:absolute;left:7852;top:5993;width:10;height:20" coordorigin="7852,5993" coordsize="10,20" path="m7852,6012l7861,6012,7861,5993,7852,5993,7852,6012xe" filled="true" fillcolor="#000000" stroked="false">
                <v:path arrowok="t"/>
                <v:fill type="solid"/>
              </v:shape>
            </v:group>
            <v:group style="position:absolute;left:7852;top:6012;width:10;height:20" coordorigin="7852,6012" coordsize="10,20">
              <v:shape style="position:absolute;left:7852;top:6012;width:10;height:20" coordorigin="7852,6012" coordsize="10,20" path="m7852,6032l7861,6032,7861,6012,7852,6012,7852,6032xe" filled="true" fillcolor="#000000" stroked="false">
                <v:path arrowok="t"/>
                <v:fill type="solid"/>
              </v:shape>
            </v:group>
            <v:group style="position:absolute;left:7852;top:6032;width:10;height:20" coordorigin="7852,6032" coordsize="10,20">
              <v:shape style="position:absolute;left:7852;top:6032;width:10;height:20" coordorigin="7852,6032" coordsize="10,20" path="m7852,6051l7861,6051,7861,6032,7852,6032,7852,6051xe" filled="true" fillcolor="#000000" stroked="false">
                <v:path arrowok="t"/>
                <v:fill type="solid"/>
              </v:shape>
            </v:group>
            <v:group style="position:absolute;left:7852;top:6051;width:10;height:20" coordorigin="7852,6051" coordsize="10,20">
              <v:shape style="position:absolute;left:7852;top:6051;width:10;height:20" coordorigin="7852,6051" coordsize="10,20" path="m7852,6070l7861,6070,7861,6051,7852,6051,7852,6070xe" filled="true" fillcolor="#000000" stroked="false">
                <v:path arrowok="t"/>
                <v:fill type="solid"/>
              </v:shape>
            </v:group>
            <v:group style="position:absolute;left:7852;top:6077;width:10;height:2" coordorigin="7852,6077" coordsize="10,2">
              <v:shape style="position:absolute;left:7852;top:6077;width:10;height:2" coordorigin="7852,6077" coordsize="10,0" path="m7852,6077l7861,6077e" filled="false" stroked="true" strokeweight=".71997pt" strokecolor="#000000">
                <v:path arrowok="t"/>
              </v:shape>
            </v:group>
            <v:group style="position:absolute;left:7852;top:6099;width:29;height:2" coordorigin="7852,6099" coordsize="29,2">
              <v:shape style="position:absolute;left:7852;top:6099;width:29;height:2" coordorigin="7852,6099" coordsize="29,0" path="m7852,6099l7881,6099e" filled="false" stroked="true" strokeweight="1.44pt" strokecolor="#000000">
                <v:path arrowok="t"/>
              </v:shape>
            </v:group>
            <v:group style="position:absolute;left:7881;top:6099;width:872;height:2" coordorigin="7881,6099" coordsize="872,2">
              <v:shape style="position:absolute;left:7881;top:6099;width:872;height:2" coordorigin="7881,6099" coordsize="872,0" path="m7881,6099l8752,6099e" filled="false" stroked="true" strokeweight="1.44pt" strokecolor="#000000">
                <v:path arrowok="t"/>
              </v:shape>
            </v:group>
            <v:group style="position:absolute;left:8752;top:5379;width:10;height:20" coordorigin="8752,5379" coordsize="10,20">
              <v:shape style="position:absolute;left:8752;top:5379;width:10;height:20" coordorigin="8752,5379" coordsize="10,20" path="m8752,5398l8761,5398,8761,5379,8752,5379,8752,5398xe" filled="true" fillcolor="#000000" stroked="false">
                <v:path arrowok="t"/>
                <v:fill type="solid"/>
              </v:shape>
            </v:group>
            <v:group style="position:absolute;left:8752;top:5398;width:10;height:20" coordorigin="8752,5398" coordsize="10,20">
              <v:shape style="position:absolute;left:8752;top:5398;width:10;height:20" coordorigin="8752,5398" coordsize="10,20" path="m8752,5417l8761,5417,8761,5398,8752,5398,8752,5417xe" filled="true" fillcolor="#000000" stroked="false">
                <v:path arrowok="t"/>
                <v:fill type="solid"/>
              </v:shape>
            </v:group>
            <v:group style="position:absolute;left:8752;top:5417;width:10;height:20" coordorigin="8752,5417" coordsize="10,20">
              <v:shape style="position:absolute;left:8752;top:5417;width:10;height:20" coordorigin="8752,5417" coordsize="10,20" path="m8752,5436l8761,5436,8761,5417,8752,5417,8752,5436xe" filled="true" fillcolor="#000000" stroked="false">
                <v:path arrowok="t"/>
                <v:fill type="solid"/>
              </v:shape>
            </v:group>
            <v:group style="position:absolute;left:8752;top:5436;width:10;height:20" coordorigin="8752,5436" coordsize="10,20">
              <v:shape style="position:absolute;left:8752;top:5436;width:10;height:20" coordorigin="8752,5436" coordsize="10,20" path="m8752,5456l8761,5456,8761,5436,8752,5436,8752,5456xe" filled="true" fillcolor="#000000" stroked="false">
                <v:path arrowok="t"/>
                <v:fill type="solid"/>
              </v:shape>
            </v:group>
            <v:group style="position:absolute;left:8752;top:5456;width:10;height:20" coordorigin="8752,5456" coordsize="10,20">
              <v:shape style="position:absolute;left:8752;top:5456;width:10;height:20" coordorigin="8752,5456" coordsize="10,20" path="m8752,5475l8761,5475,8761,5456,8752,5456,8752,5475xe" filled="true" fillcolor="#000000" stroked="false">
                <v:path arrowok="t"/>
                <v:fill type="solid"/>
              </v:shape>
            </v:group>
            <v:group style="position:absolute;left:8752;top:5475;width:10;height:20" coordorigin="8752,5475" coordsize="10,20">
              <v:shape style="position:absolute;left:8752;top:5475;width:10;height:20" coordorigin="8752,5475" coordsize="10,20" path="m8752,5494l8761,5494,8761,5475,8752,5475,8752,5494xe" filled="true" fillcolor="#000000" stroked="false">
                <v:path arrowok="t"/>
                <v:fill type="solid"/>
              </v:shape>
            </v:group>
            <v:group style="position:absolute;left:8752;top:5494;width:10;height:20" coordorigin="8752,5494" coordsize="10,20">
              <v:shape style="position:absolute;left:8752;top:5494;width:10;height:20" coordorigin="8752,5494" coordsize="10,20" path="m8752,5513l8761,5513,8761,5494,8752,5494,8752,5513xe" filled="true" fillcolor="#000000" stroked="false">
                <v:path arrowok="t"/>
                <v:fill type="solid"/>
              </v:shape>
            </v:group>
            <v:group style="position:absolute;left:8752;top:5513;width:10;height:20" coordorigin="8752,5513" coordsize="10,20">
              <v:shape style="position:absolute;left:8752;top:5513;width:10;height:20" coordorigin="8752,5513" coordsize="10,20" path="m8752,5532l8761,5532,8761,5513,8752,5513,8752,5532xe" filled="true" fillcolor="#000000" stroked="false">
                <v:path arrowok="t"/>
                <v:fill type="solid"/>
              </v:shape>
            </v:group>
            <v:group style="position:absolute;left:8752;top:5532;width:10;height:20" coordorigin="8752,5532" coordsize="10,20">
              <v:shape style="position:absolute;left:8752;top:5532;width:10;height:20" coordorigin="8752,5532" coordsize="10,20" path="m8752,5552l8761,5552,8761,5532,8752,5532,8752,5552xe" filled="true" fillcolor="#000000" stroked="false">
                <v:path arrowok="t"/>
                <v:fill type="solid"/>
              </v:shape>
            </v:group>
            <v:group style="position:absolute;left:8752;top:5552;width:10;height:20" coordorigin="8752,5552" coordsize="10,20">
              <v:shape style="position:absolute;left:8752;top:5552;width:10;height:20" coordorigin="8752,5552" coordsize="10,20" path="m8752,5571l8761,5571,8761,5552,8752,5552,8752,5571xe" filled="true" fillcolor="#000000" stroked="false">
                <v:path arrowok="t"/>
                <v:fill type="solid"/>
              </v:shape>
            </v:group>
            <v:group style="position:absolute;left:8752;top:5571;width:10;height:20" coordorigin="8752,5571" coordsize="10,20">
              <v:shape style="position:absolute;left:8752;top:5571;width:10;height:20" coordorigin="8752,5571" coordsize="10,20" path="m8752,5590l8761,5590,8761,5571,8752,5571,8752,5590xe" filled="true" fillcolor="#000000" stroked="false">
                <v:path arrowok="t"/>
                <v:fill type="solid"/>
              </v:shape>
            </v:group>
            <v:group style="position:absolute;left:8752;top:5590;width:10;height:20" coordorigin="8752,5590" coordsize="10,20">
              <v:shape style="position:absolute;left:8752;top:5590;width:10;height:20" coordorigin="8752,5590" coordsize="10,20" path="m8752,5609l8761,5609,8761,5590,8752,5590,8752,5609xe" filled="true" fillcolor="#000000" stroked="false">
                <v:path arrowok="t"/>
                <v:fill type="solid"/>
              </v:shape>
            </v:group>
            <v:group style="position:absolute;left:8752;top:5609;width:10;height:20" coordorigin="8752,5609" coordsize="10,20">
              <v:shape style="position:absolute;left:8752;top:5609;width:10;height:20" coordorigin="8752,5609" coordsize="10,20" path="m8752,5628l8761,5628,8761,5609,8752,5609,8752,5628xe" filled="true" fillcolor="#000000" stroked="false">
                <v:path arrowok="t"/>
                <v:fill type="solid"/>
              </v:shape>
            </v:group>
            <v:group style="position:absolute;left:8752;top:5628;width:10;height:20" coordorigin="8752,5628" coordsize="10,20">
              <v:shape style="position:absolute;left:8752;top:5628;width:10;height:20" coordorigin="8752,5628" coordsize="10,20" path="m8752,5648l8761,5648,8761,5628,8752,5628,8752,5648xe" filled="true" fillcolor="#000000" stroked="false">
                <v:path arrowok="t"/>
                <v:fill type="solid"/>
              </v:shape>
            </v:group>
            <v:group style="position:absolute;left:8752;top:5648;width:10;height:20" coordorigin="8752,5648" coordsize="10,20">
              <v:shape style="position:absolute;left:8752;top:5648;width:10;height:20" coordorigin="8752,5648" coordsize="10,20" path="m8752,5667l8761,5667,8761,5648,8752,5648,8752,5667xe" filled="true" fillcolor="#000000" stroked="false">
                <v:path arrowok="t"/>
                <v:fill type="solid"/>
              </v:shape>
            </v:group>
            <v:group style="position:absolute;left:8752;top:5667;width:10;height:20" coordorigin="8752,5667" coordsize="10,20">
              <v:shape style="position:absolute;left:8752;top:5667;width:10;height:20" coordorigin="8752,5667" coordsize="10,20" path="m8752,5686l8761,5686,8761,5667,8752,5667,8752,5686xe" filled="true" fillcolor="#000000" stroked="false">
                <v:path arrowok="t"/>
                <v:fill type="solid"/>
              </v:shape>
            </v:group>
            <v:group style="position:absolute;left:8752;top:5686;width:10;height:20" coordorigin="8752,5686" coordsize="10,20">
              <v:shape style="position:absolute;left:8752;top:5686;width:10;height:20" coordorigin="8752,5686" coordsize="10,20" path="m8752,5705l8761,5705,8761,5686,8752,5686,8752,5705xe" filled="true" fillcolor="#000000" stroked="false">
                <v:path arrowok="t"/>
                <v:fill type="solid"/>
              </v:shape>
            </v:group>
            <v:group style="position:absolute;left:8752;top:5705;width:10;height:20" coordorigin="8752,5705" coordsize="10,20">
              <v:shape style="position:absolute;left:8752;top:5705;width:10;height:20" coordorigin="8752,5705" coordsize="10,20" path="m8752,5724l8761,5724,8761,5705,8752,5705,8752,5724xe" filled="true" fillcolor="#000000" stroked="false">
                <v:path arrowok="t"/>
                <v:fill type="solid"/>
              </v:shape>
            </v:group>
            <v:group style="position:absolute;left:8752;top:5724;width:10;height:20" coordorigin="8752,5724" coordsize="10,20">
              <v:shape style="position:absolute;left:8752;top:5724;width:10;height:20" coordorigin="8752,5724" coordsize="10,20" path="m8752,5744l8761,5744,8761,5724,8752,5724,8752,5744xe" filled="true" fillcolor="#000000" stroked="false">
                <v:path arrowok="t"/>
                <v:fill type="solid"/>
              </v:shape>
            </v:group>
            <v:group style="position:absolute;left:8752;top:5744;width:10;height:20" coordorigin="8752,5744" coordsize="10,20">
              <v:shape style="position:absolute;left:8752;top:5744;width:10;height:20" coordorigin="8752,5744" coordsize="10,20" path="m8752,5763l8761,5763,8761,5744,8752,5744,8752,5763xe" filled="true" fillcolor="#000000" stroked="false">
                <v:path arrowok="t"/>
                <v:fill type="solid"/>
              </v:shape>
            </v:group>
            <v:group style="position:absolute;left:8752;top:5763;width:10;height:20" coordorigin="8752,5763" coordsize="10,20">
              <v:shape style="position:absolute;left:8752;top:5763;width:10;height:20" coordorigin="8752,5763" coordsize="10,20" path="m8752,5782l8761,5782,8761,5763,8752,5763,8752,5782xe" filled="true" fillcolor="#000000" stroked="false">
                <v:path arrowok="t"/>
                <v:fill type="solid"/>
              </v:shape>
            </v:group>
            <v:group style="position:absolute;left:8752;top:5782;width:10;height:20" coordorigin="8752,5782" coordsize="10,20">
              <v:shape style="position:absolute;left:8752;top:5782;width:10;height:20" coordorigin="8752,5782" coordsize="10,20" path="m8752,5801l8761,5801,8761,5782,8752,5782,8752,5801xe" filled="true" fillcolor="#000000" stroked="false">
                <v:path arrowok="t"/>
                <v:fill type="solid"/>
              </v:shape>
            </v:group>
            <v:group style="position:absolute;left:8752;top:5801;width:10;height:20" coordorigin="8752,5801" coordsize="10,20">
              <v:shape style="position:absolute;left:8752;top:5801;width:10;height:20" coordorigin="8752,5801" coordsize="10,20" path="m8752,5820l8761,5820,8761,5801,8752,5801,8752,5820xe" filled="true" fillcolor="#000000" stroked="false">
                <v:path arrowok="t"/>
                <v:fill type="solid"/>
              </v:shape>
            </v:group>
            <v:group style="position:absolute;left:8752;top:5820;width:10;height:20" coordorigin="8752,5820" coordsize="10,20">
              <v:shape style="position:absolute;left:8752;top:5820;width:10;height:20" coordorigin="8752,5820" coordsize="10,20" path="m8752,5840l8761,5840,8761,5820,8752,5820,8752,5840xe" filled="true" fillcolor="#000000" stroked="false">
                <v:path arrowok="t"/>
                <v:fill type="solid"/>
              </v:shape>
            </v:group>
            <v:group style="position:absolute;left:8752;top:5840;width:10;height:20" coordorigin="8752,5840" coordsize="10,20">
              <v:shape style="position:absolute;left:8752;top:5840;width:10;height:20" coordorigin="8752,5840" coordsize="10,20" path="m8752,5859l8761,5859,8761,5840,8752,5840,8752,5859xe" filled="true" fillcolor="#000000" stroked="false">
                <v:path arrowok="t"/>
                <v:fill type="solid"/>
              </v:shape>
            </v:group>
            <v:group style="position:absolute;left:8752;top:5859;width:10;height:20" coordorigin="8752,5859" coordsize="10,20">
              <v:shape style="position:absolute;left:8752;top:5859;width:10;height:20" coordorigin="8752,5859" coordsize="10,20" path="m8752,5878l8761,5878,8761,5859,8752,5859,8752,5878xe" filled="true" fillcolor="#000000" stroked="false">
                <v:path arrowok="t"/>
                <v:fill type="solid"/>
              </v:shape>
            </v:group>
            <v:group style="position:absolute;left:8752;top:5878;width:10;height:20" coordorigin="8752,5878" coordsize="10,20">
              <v:shape style="position:absolute;left:8752;top:5878;width:10;height:20" coordorigin="8752,5878" coordsize="10,20" path="m8752,5897l8761,5897,8761,5878,8752,5878,8752,5897xe" filled="true" fillcolor="#000000" stroked="false">
                <v:path arrowok="t"/>
                <v:fill type="solid"/>
              </v:shape>
            </v:group>
            <v:group style="position:absolute;left:8752;top:5897;width:10;height:20" coordorigin="8752,5897" coordsize="10,20">
              <v:shape style="position:absolute;left:8752;top:5897;width:10;height:20" coordorigin="8752,5897" coordsize="10,20" path="m8752,5916l8761,5916,8761,5897,8752,5897,8752,5916xe" filled="true" fillcolor="#000000" stroked="false">
                <v:path arrowok="t"/>
                <v:fill type="solid"/>
              </v:shape>
            </v:group>
            <v:group style="position:absolute;left:8752;top:5916;width:10;height:20" coordorigin="8752,5916" coordsize="10,20">
              <v:shape style="position:absolute;left:8752;top:5916;width:10;height:20" coordorigin="8752,5916" coordsize="10,20" path="m8752,5936l8761,5936,8761,5916,8752,5916,8752,5936xe" filled="true" fillcolor="#000000" stroked="false">
                <v:path arrowok="t"/>
                <v:fill type="solid"/>
              </v:shape>
            </v:group>
            <v:group style="position:absolute;left:8752;top:5936;width:10;height:20" coordorigin="8752,5936" coordsize="10,20">
              <v:shape style="position:absolute;left:8752;top:5936;width:10;height:20" coordorigin="8752,5936" coordsize="10,20" path="m8752,5955l8761,5955,8761,5936,8752,5936,8752,5955xe" filled="true" fillcolor="#000000" stroked="false">
                <v:path arrowok="t"/>
                <v:fill type="solid"/>
              </v:shape>
            </v:group>
            <v:group style="position:absolute;left:8752;top:5955;width:10;height:20" coordorigin="8752,5955" coordsize="10,20">
              <v:shape style="position:absolute;left:8752;top:5955;width:10;height:20" coordorigin="8752,5955" coordsize="10,20" path="m8752,5974l8761,5974,8761,5955,8752,5955,8752,5974xe" filled="true" fillcolor="#000000" stroked="false">
                <v:path arrowok="t"/>
                <v:fill type="solid"/>
              </v:shape>
            </v:group>
            <v:group style="position:absolute;left:8752;top:5974;width:10;height:20" coordorigin="8752,5974" coordsize="10,20">
              <v:shape style="position:absolute;left:8752;top:5974;width:10;height:20" coordorigin="8752,5974" coordsize="10,20" path="m8752,5993l8761,5993,8761,5974,8752,5974,8752,5993xe" filled="true" fillcolor="#000000" stroked="false">
                <v:path arrowok="t"/>
                <v:fill type="solid"/>
              </v:shape>
            </v:group>
            <v:group style="position:absolute;left:8752;top:5993;width:10;height:20" coordorigin="8752,5993" coordsize="10,20">
              <v:shape style="position:absolute;left:8752;top:5993;width:10;height:20" coordorigin="8752,5993" coordsize="10,20" path="m8752,6012l8761,6012,8761,5993,8752,5993,8752,6012xe" filled="true" fillcolor="#000000" stroked="false">
                <v:path arrowok="t"/>
                <v:fill type="solid"/>
              </v:shape>
            </v:group>
            <v:group style="position:absolute;left:8752;top:6012;width:10;height:20" coordorigin="8752,6012" coordsize="10,20">
              <v:shape style="position:absolute;left:8752;top:6012;width:10;height:20" coordorigin="8752,6012" coordsize="10,20" path="m8752,6032l8761,6032,8761,6012,8752,6012,8752,6032xe" filled="true" fillcolor="#000000" stroked="false">
                <v:path arrowok="t"/>
                <v:fill type="solid"/>
              </v:shape>
            </v:group>
            <v:group style="position:absolute;left:8752;top:6032;width:10;height:20" coordorigin="8752,6032" coordsize="10,20">
              <v:shape style="position:absolute;left:8752;top:6032;width:10;height:20" coordorigin="8752,6032" coordsize="10,20" path="m8752,6051l8761,6051,8761,6032,8752,6032,8752,6051xe" filled="true" fillcolor="#000000" stroked="false">
                <v:path arrowok="t"/>
                <v:fill type="solid"/>
              </v:shape>
            </v:group>
            <v:group style="position:absolute;left:8752;top:6051;width:10;height:20" coordorigin="8752,6051" coordsize="10,20">
              <v:shape style="position:absolute;left:8752;top:6051;width:10;height:20" coordorigin="8752,6051" coordsize="10,20" path="m8752,6070l8761,6070,8761,6051,8752,6051,8752,6070xe" filled="true" fillcolor="#000000" stroked="false">
                <v:path arrowok="t"/>
                <v:fill type="solid"/>
              </v:shape>
            </v:group>
            <v:group style="position:absolute;left:8752;top:6077;width:10;height:2" coordorigin="8752,6077" coordsize="10,2">
              <v:shape style="position:absolute;left:8752;top:6077;width:10;height:2" coordorigin="8752,6077" coordsize="10,0" path="m8752,6077l8761,6077e" filled="false" stroked="true" strokeweight=".71997pt" strokecolor="#000000">
                <v:path arrowok="t"/>
              </v:shape>
            </v:group>
            <v:group style="position:absolute;left:8752;top:6099;width:29;height:2" coordorigin="8752,6099" coordsize="29,2">
              <v:shape style="position:absolute;left:8752;top:6099;width:29;height:2" coordorigin="8752,6099" coordsize="29,0" path="m8752,6099l8781,6099e" filled="false" stroked="true" strokeweight="1.44pt" strokecolor="#000000">
                <v:path arrowok="t"/>
              </v:shape>
            </v:group>
            <v:group style="position:absolute;left:8781;top:6099;width:1040;height:2" coordorigin="8781,6099" coordsize="1040,2">
              <v:shape style="position:absolute;left:8781;top:6099;width:1040;height:2" coordorigin="8781,6099" coordsize="1040,0" path="m8781,6099l9820,6099e" filled="false" stroked="true" strokeweight="1.44pt" strokecolor="#000000">
                <v:path arrowok="t"/>
              </v:shape>
              <v:shape style="position:absolute;left:3682;top:989;width:3042;height:413" type="#_x0000_t202" filled="false" stroked="false">
                <v:textbox inset="0,0,0,0">
                  <w:txbxContent>
                    <w:p>
                      <w:pPr>
                        <w:spacing w:before="45"/>
                        <w:ind w:left="107"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txbxContent>
                </v:textbox>
                <w10:wrap type="none"/>
              </v:shape>
              <v:shape style="position:absolute;left:5747;top:1856;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shape style="position:absolute;left:5747;top:2614;width:843;height:3380"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399,153.</w:t>
                      </w:r>
                    </w:p>
                    <w:p>
                      <w:pPr>
                        <w:spacing w:before="37"/>
                        <w:ind w:left="0" w:right="0" w:firstLine="0"/>
                        <w:jc w:val="left"/>
                        <w:rPr>
                          <w:rFonts w:ascii="宋体" w:hAnsi="宋体" w:cs="宋体" w:eastAsia="宋体" w:hint="default"/>
                          <w:sz w:val="21"/>
                          <w:szCs w:val="21"/>
                        </w:rPr>
                      </w:pPr>
                      <w:r>
                        <w:rPr>
                          <w:rFonts w:ascii="宋体"/>
                          <w:sz w:val="21"/>
                        </w:rPr>
                        <w:t>52</w:t>
                      </w:r>
                    </w:p>
                    <w:p>
                      <w:pPr>
                        <w:spacing w:before="128"/>
                        <w:ind w:left="0" w:right="0" w:firstLine="0"/>
                        <w:jc w:val="left"/>
                        <w:rPr>
                          <w:rFonts w:ascii="宋体" w:hAnsi="宋体" w:cs="宋体" w:eastAsia="宋体" w:hint="default"/>
                          <w:sz w:val="21"/>
                          <w:szCs w:val="21"/>
                        </w:rPr>
                      </w:pPr>
                      <w:r>
                        <w:rPr>
                          <w:rFonts w:ascii="宋体"/>
                          <w:spacing w:val="-1"/>
                          <w:sz w:val="21"/>
                        </w:rPr>
                        <w:t>47,231.8</w:t>
                      </w:r>
                    </w:p>
                    <w:p>
                      <w:pPr>
                        <w:spacing w:before="34"/>
                        <w:ind w:left="0" w:right="0" w:firstLine="0"/>
                        <w:jc w:val="left"/>
                        <w:rPr>
                          <w:rFonts w:ascii="宋体" w:hAnsi="宋体" w:cs="宋体" w:eastAsia="宋体" w:hint="default"/>
                          <w:sz w:val="21"/>
                          <w:szCs w:val="21"/>
                        </w:rPr>
                      </w:pPr>
                      <w:r>
                        <w:rPr>
                          <w:rFonts w:ascii="宋体"/>
                          <w:w w:val="100"/>
                          <w:sz w:val="21"/>
                        </w:rPr>
                        <w:t>0</w:t>
                      </w:r>
                    </w:p>
                    <w:p>
                      <w:pPr>
                        <w:spacing w:line="240" w:lineRule="auto" w:before="10"/>
                        <w:rPr>
                          <w:rFonts w:ascii="宋体" w:hAnsi="宋体" w:cs="宋体" w:eastAsia="宋体" w:hint="default"/>
                          <w:sz w:val="21"/>
                          <w:szCs w:val="21"/>
                        </w:rPr>
                      </w:pPr>
                    </w:p>
                    <w:p>
                      <w:pPr>
                        <w:spacing w:before="0"/>
                        <w:ind w:left="0" w:right="0" w:firstLine="0"/>
                        <w:jc w:val="left"/>
                        <w:rPr>
                          <w:rFonts w:ascii="宋体" w:hAnsi="宋体" w:cs="宋体" w:eastAsia="宋体" w:hint="default"/>
                          <w:sz w:val="21"/>
                          <w:szCs w:val="21"/>
                        </w:rPr>
                      </w:pPr>
                      <w:r>
                        <w:rPr>
                          <w:rFonts w:ascii="宋体"/>
                          <w:spacing w:val="-1"/>
                          <w:sz w:val="21"/>
                        </w:rPr>
                        <w:t>9,808.00</w:t>
                      </w:r>
                    </w:p>
                    <w:p>
                      <w:pPr>
                        <w:spacing w:line="240" w:lineRule="auto" w:before="10"/>
                        <w:rPr>
                          <w:rFonts w:ascii="宋体" w:hAnsi="宋体" w:cs="宋体" w:eastAsia="宋体" w:hint="default"/>
                          <w:sz w:val="21"/>
                          <w:szCs w:val="21"/>
                        </w:rPr>
                      </w:pPr>
                    </w:p>
                    <w:p>
                      <w:pPr>
                        <w:spacing w:before="0"/>
                        <w:ind w:left="0" w:right="0" w:firstLine="0"/>
                        <w:jc w:val="left"/>
                        <w:rPr>
                          <w:rFonts w:ascii="宋体" w:hAnsi="宋体" w:cs="宋体" w:eastAsia="宋体" w:hint="default"/>
                          <w:sz w:val="21"/>
                          <w:szCs w:val="21"/>
                        </w:rPr>
                      </w:pPr>
                      <w:r>
                        <w:rPr>
                          <w:rFonts w:ascii="宋体"/>
                          <w:spacing w:val="-1"/>
                          <w:sz w:val="21"/>
                        </w:rPr>
                        <w:t>22,343.0</w:t>
                      </w:r>
                    </w:p>
                    <w:p>
                      <w:pPr>
                        <w:spacing w:before="34"/>
                        <w:ind w:left="0" w:right="0" w:firstLine="0"/>
                        <w:jc w:val="left"/>
                        <w:rPr>
                          <w:rFonts w:ascii="宋体" w:hAnsi="宋体" w:cs="宋体" w:eastAsia="宋体" w:hint="default"/>
                          <w:sz w:val="21"/>
                          <w:szCs w:val="21"/>
                        </w:rPr>
                      </w:pPr>
                      <w:r>
                        <w:rPr>
                          <w:rFonts w:ascii="宋体"/>
                          <w:w w:val="100"/>
                          <w:sz w:val="21"/>
                        </w:rPr>
                        <w:t>0</w:t>
                      </w:r>
                    </w:p>
                    <w:p>
                      <w:pPr>
                        <w:spacing w:before="128"/>
                        <w:ind w:left="0" w:right="0" w:firstLine="0"/>
                        <w:jc w:val="left"/>
                        <w:rPr>
                          <w:rFonts w:ascii="宋体" w:hAnsi="宋体" w:cs="宋体" w:eastAsia="宋体" w:hint="default"/>
                          <w:sz w:val="21"/>
                          <w:szCs w:val="21"/>
                        </w:rPr>
                      </w:pPr>
                      <w:r>
                        <w:rPr>
                          <w:rFonts w:ascii="宋体"/>
                          <w:spacing w:val="-1"/>
                          <w:sz w:val="21"/>
                        </w:rPr>
                        <w:t>478,536.</w:t>
                      </w:r>
                    </w:p>
                    <w:p>
                      <w:pPr>
                        <w:spacing w:before="37"/>
                        <w:ind w:left="0" w:right="0" w:firstLine="0"/>
                        <w:jc w:val="left"/>
                        <w:rPr>
                          <w:rFonts w:ascii="宋体" w:hAnsi="宋体" w:cs="宋体" w:eastAsia="宋体" w:hint="default"/>
                          <w:sz w:val="21"/>
                          <w:szCs w:val="21"/>
                        </w:rPr>
                      </w:pPr>
                      <w:r>
                        <w:rPr>
                          <w:rFonts w:ascii="宋体"/>
                          <w:sz w:val="21"/>
                        </w:rPr>
                        <w:t>32</w:t>
                      </w:r>
                    </w:p>
                  </w:txbxContent>
                </v:textbox>
                <w10:wrap type="none"/>
              </v:shape>
              <v:shape style="position:absolute;left:2194;top:1654;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账</w:t>
                      </w:r>
                    </w:p>
                  </w:txbxContent>
                </v:textbox>
                <w10:wrap type="none"/>
              </v:shape>
              <v:shape style="position:absolute;left:2825;top:1654;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龄</w:t>
                      </w:r>
                    </w:p>
                  </w:txbxContent>
                </v:textbox>
                <w10:wrap type="none"/>
              </v:shape>
              <v:shape style="position:absolute;left:3790;top:1498;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6832;top:1098;width:843;height:6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年初余额</w:t>
                      </w:r>
                    </w:p>
                    <w:p>
                      <w:pPr>
                        <w:spacing w:before="126"/>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账面余额</w:t>
                      </w:r>
                    </w:p>
                  </w:txbxContent>
                </v:textbox>
                <w10:wrap type="none"/>
              </v:shape>
              <v:shape style="position:absolute;left:3790;top:2058;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4847;top:1902;width:687;height:521" type="#_x0000_t202" filled="false" stroked="false">
                <v:textbox inset="0,0,0,0">
                  <w:txbxContent>
                    <w:p>
                      <w:pPr>
                        <w:tabs>
                          <w:tab w:pos="475" w:val="left" w:leader="none"/>
                        </w:tabs>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w:t>
                        <w:tab/>
                        <w:t>例</w:t>
                      </w:r>
                    </w:p>
                    <w:p>
                      <w:pPr>
                        <w:spacing w:before="34"/>
                        <w:ind w:left="0" w:right="0" w:firstLine="0"/>
                        <w:jc w:val="left"/>
                        <w:rPr>
                          <w:rFonts w:ascii="宋体" w:hAnsi="宋体" w:cs="宋体" w:eastAsia="宋体" w:hint="default"/>
                          <w:sz w:val="21"/>
                          <w:szCs w:val="21"/>
                        </w:rPr>
                      </w:pPr>
                      <w:r>
                        <w:rPr>
                          <w:rFonts w:ascii="宋体"/>
                          <w:sz w:val="21"/>
                        </w:rPr>
                        <w:t>(%)</w:t>
                      </w:r>
                    </w:p>
                  </w:txbxContent>
                </v:textbox>
                <w10:wrap type="none"/>
              </v:shape>
              <v:shape style="position:absolute;left:6832;top:2058;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965;top:1902;width:687;height:521" type="#_x0000_t202" filled="false" stroked="false">
                <v:textbox inset="0,0,0,0">
                  <w:txbxContent>
                    <w:p>
                      <w:pPr>
                        <w:tabs>
                          <w:tab w:pos="475" w:val="left" w:leader="none"/>
                        </w:tabs>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w:t>
                        <w:tab/>
                        <w:t>例</w:t>
                      </w:r>
                    </w:p>
                    <w:p>
                      <w:pPr>
                        <w:spacing w:before="34"/>
                        <w:ind w:left="0" w:right="0" w:firstLine="0"/>
                        <w:jc w:val="left"/>
                        <w:rPr>
                          <w:rFonts w:ascii="宋体" w:hAnsi="宋体" w:cs="宋体" w:eastAsia="宋体" w:hint="default"/>
                          <w:sz w:val="21"/>
                          <w:szCs w:val="21"/>
                        </w:rPr>
                      </w:pPr>
                      <w:r>
                        <w:rPr>
                          <w:rFonts w:ascii="宋体"/>
                          <w:sz w:val="21"/>
                        </w:rPr>
                        <w:t>(%)</w:t>
                      </w:r>
                    </w:p>
                  </w:txbxContent>
                </v:textbox>
                <w10:wrap type="none"/>
              </v:shape>
              <v:shape style="position:absolute;left:8865;top:1856;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坏账准备</w:t>
                      </w:r>
                    </w:p>
                  </w:txbxContent>
                </v:textbox>
                <w10:wrap type="none"/>
              </v:shape>
              <v:shape style="position:absolute;left:2194;top:2614;width:1383;height:266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45"/>
                          <w:sz w:val="21"/>
                          <w:szCs w:val="21"/>
                        </w:rPr>
                        <w:t> </w:t>
                      </w:r>
                      <w:r>
                        <w:rPr>
                          <w:rFonts w:ascii="宋体" w:hAnsi="宋体" w:cs="宋体" w:eastAsia="宋体" w:hint="default"/>
                          <w:sz w:val="21"/>
                          <w:szCs w:val="21"/>
                        </w:rPr>
                        <w:t>年以内（含</w:t>
                      </w:r>
                      <w:r>
                        <w:rPr>
                          <w:rFonts w:ascii="宋体" w:hAnsi="宋体" w:cs="宋体" w:eastAsia="宋体" w:hint="default"/>
                          <w:spacing w:val="-46"/>
                          <w:sz w:val="21"/>
                          <w:szCs w:val="21"/>
                        </w:rPr>
                        <w:t> </w:t>
                      </w:r>
                      <w:r>
                        <w:rPr>
                          <w:rFonts w:ascii="宋体" w:hAnsi="宋体" w:cs="宋体" w:eastAsia="宋体" w:hint="default"/>
                          <w:sz w:val="21"/>
                          <w:szCs w:val="21"/>
                        </w:rPr>
                        <w:t>1</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年）</w:t>
                      </w:r>
                    </w:p>
                    <w:p>
                      <w:pPr>
                        <w:spacing w:line="271" w:lineRule="auto" w:before="128"/>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49"/>
                          <w:sz w:val="21"/>
                          <w:szCs w:val="21"/>
                        </w:rPr>
                        <w:t> </w:t>
                      </w:r>
                      <w:r>
                        <w:rPr>
                          <w:rFonts w:ascii="宋体" w:hAnsi="宋体" w:cs="宋体" w:eastAsia="宋体" w:hint="default"/>
                          <w:sz w:val="21"/>
                          <w:szCs w:val="21"/>
                        </w:rPr>
                        <w:t>至</w:t>
                      </w:r>
                      <w:r>
                        <w:rPr>
                          <w:rFonts w:ascii="宋体" w:hAnsi="宋体" w:cs="宋体" w:eastAsia="宋体" w:hint="default"/>
                          <w:spacing w:val="-49"/>
                          <w:sz w:val="21"/>
                          <w:szCs w:val="21"/>
                        </w:rPr>
                        <w:t> </w:t>
                      </w:r>
                      <w:r>
                        <w:rPr>
                          <w:rFonts w:ascii="宋体" w:hAnsi="宋体" w:cs="宋体" w:eastAsia="宋体" w:hint="default"/>
                          <w:sz w:val="21"/>
                          <w:szCs w:val="21"/>
                        </w:rPr>
                        <w:t>2</w:t>
                      </w:r>
                      <w:r>
                        <w:rPr>
                          <w:rFonts w:ascii="宋体" w:hAnsi="宋体" w:cs="宋体" w:eastAsia="宋体" w:hint="default"/>
                          <w:spacing w:val="-49"/>
                          <w:sz w:val="21"/>
                          <w:szCs w:val="21"/>
                        </w:rPr>
                        <w:t> </w:t>
                      </w:r>
                      <w:r>
                        <w:rPr>
                          <w:rFonts w:ascii="宋体" w:hAnsi="宋体" w:cs="宋体" w:eastAsia="宋体" w:hint="default"/>
                          <w:sz w:val="21"/>
                          <w:szCs w:val="21"/>
                        </w:rPr>
                        <w:t>年（含</w:t>
                      </w:r>
                      <w:r>
                        <w:rPr>
                          <w:rFonts w:ascii="宋体" w:hAnsi="宋体" w:cs="宋体" w:eastAsia="宋体" w:hint="default"/>
                          <w:spacing w:val="-49"/>
                          <w:sz w:val="21"/>
                          <w:szCs w:val="21"/>
                        </w:rPr>
                        <w:t> </w:t>
                      </w:r>
                      <w:r>
                        <w:rPr>
                          <w:rFonts w:ascii="宋体" w:hAnsi="宋体" w:cs="宋体" w:eastAsia="宋体" w:hint="default"/>
                          <w:sz w:val="21"/>
                          <w:szCs w:val="21"/>
                        </w:rPr>
                        <w:t>2</w:t>
                      </w:r>
                      <w:r>
                        <w:rPr>
                          <w:rFonts w:ascii="宋体" w:hAnsi="宋体" w:cs="宋体" w:eastAsia="宋体" w:hint="default"/>
                          <w:w w:val="100"/>
                          <w:sz w:val="21"/>
                          <w:szCs w:val="21"/>
                        </w:rPr>
                        <w:t> </w:t>
                      </w:r>
                      <w:r>
                        <w:rPr>
                          <w:rFonts w:ascii="宋体" w:hAnsi="宋体" w:cs="宋体" w:eastAsia="宋体" w:hint="default"/>
                          <w:sz w:val="21"/>
                          <w:szCs w:val="21"/>
                        </w:rPr>
                        <w:t>年）</w:t>
                      </w:r>
                    </w:p>
                    <w:p>
                      <w:pPr>
                        <w:spacing w:line="273" w:lineRule="auto" w:before="101"/>
                        <w:ind w:left="0" w:right="0"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49"/>
                          <w:sz w:val="21"/>
                          <w:szCs w:val="21"/>
                        </w:rPr>
                        <w:t> </w:t>
                      </w:r>
                      <w:r>
                        <w:rPr>
                          <w:rFonts w:ascii="宋体" w:hAnsi="宋体" w:cs="宋体" w:eastAsia="宋体" w:hint="default"/>
                          <w:sz w:val="21"/>
                          <w:szCs w:val="21"/>
                        </w:rPr>
                        <w:t>至</w:t>
                      </w:r>
                      <w:r>
                        <w:rPr>
                          <w:rFonts w:ascii="宋体" w:hAnsi="宋体" w:cs="宋体" w:eastAsia="宋体" w:hint="default"/>
                          <w:spacing w:val="-49"/>
                          <w:sz w:val="21"/>
                          <w:szCs w:val="21"/>
                        </w:rPr>
                        <w:t> </w:t>
                      </w:r>
                      <w:r>
                        <w:rPr>
                          <w:rFonts w:ascii="宋体" w:hAnsi="宋体" w:cs="宋体" w:eastAsia="宋体" w:hint="default"/>
                          <w:sz w:val="21"/>
                          <w:szCs w:val="21"/>
                        </w:rPr>
                        <w:t>3</w:t>
                      </w:r>
                      <w:r>
                        <w:rPr>
                          <w:rFonts w:ascii="宋体" w:hAnsi="宋体" w:cs="宋体" w:eastAsia="宋体" w:hint="default"/>
                          <w:spacing w:val="-49"/>
                          <w:sz w:val="21"/>
                          <w:szCs w:val="21"/>
                        </w:rPr>
                        <w:t> </w:t>
                      </w:r>
                      <w:r>
                        <w:rPr>
                          <w:rFonts w:ascii="宋体" w:hAnsi="宋体" w:cs="宋体" w:eastAsia="宋体" w:hint="default"/>
                          <w:sz w:val="21"/>
                          <w:szCs w:val="21"/>
                        </w:rPr>
                        <w:t>年（含</w:t>
                      </w:r>
                      <w:r>
                        <w:rPr>
                          <w:rFonts w:ascii="宋体" w:hAnsi="宋体" w:cs="宋体" w:eastAsia="宋体" w:hint="default"/>
                          <w:spacing w:val="-49"/>
                          <w:sz w:val="21"/>
                          <w:szCs w:val="21"/>
                        </w:rPr>
                        <w:t> </w:t>
                      </w:r>
                      <w:r>
                        <w:rPr>
                          <w:rFonts w:ascii="宋体" w:hAnsi="宋体" w:cs="宋体" w:eastAsia="宋体" w:hint="default"/>
                          <w:sz w:val="21"/>
                          <w:szCs w:val="21"/>
                        </w:rPr>
                        <w:t>3</w:t>
                      </w:r>
                      <w:r>
                        <w:rPr>
                          <w:rFonts w:ascii="宋体" w:hAnsi="宋体" w:cs="宋体" w:eastAsia="宋体" w:hint="default"/>
                          <w:w w:val="100"/>
                          <w:sz w:val="21"/>
                          <w:szCs w:val="21"/>
                        </w:rPr>
                        <w:t> </w:t>
                      </w:r>
                      <w:r>
                        <w:rPr>
                          <w:rFonts w:ascii="宋体" w:hAnsi="宋体" w:cs="宋体" w:eastAsia="宋体" w:hint="default"/>
                          <w:sz w:val="21"/>
                          <w:szCs w:val="21"/>
                        </w:rPr>
                        <w:t>年）</w:t>
                      </w:r>
                    </w:p>
                    <w:p>
                      <w:pPr>
                        <w:spacing w:line="310" w:lineRule="atLeast" w:before="64"/>
                        <w:ind w:left="0" w:right="0" w:firstLine="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49"/>
                          <w:sz w:val="21"/>
                          <w:szCs w:val="21"/>
                        </w:rPr>
                        <w:t> </w:t>
                      </w:r>
                      <w:r>
                        <w:rPr>
                          <w:rFonts w:ascii="宋体" w:hAnsi="宋体" w:cs="宋体" w:eastAsia="宋体" w:hint="default"/>
                          <w:sz w:val="21"/>
                          <w:szCs w:val="21"/>
                        </w:rPr>
                        <w:t>至</w:t>
                      </w:r>
                      <w:r>
                        <w:rPr>
                          <w:rFonts w:ascii="宋体" w:hAnsi="宋体" w:cs="宋体" w:eastAsia="宋体" w:hint="default"/>
                          <w:spacing w:val="-49"/>
                          <w:sz w:val="21"/>
                          <w:szCs w:val="21"/>
                        </w:rPr>
                        <w:t> </w:t>
                      </w:r>
                      <w:r>
                        <w:rPr>
                          <w:rFonts w:ascii="宋体" w:hAnsi="宋体" w:cs="宋体" w:eastAsia="宋体" w:hint="default"/>
                          <w:sz w:val="21"/>
                          <w:szCs w:val="21"/>
                        </w:rPr>
                        <w:t>5</w:t>
                      </w:r>
                      <w:r>
                        <w:rPr>
                          <w:rFonts w:ascii="宋体" w:hAnsi="宋体" w:cs="宋体" w:eastAsia="宋体" w:hint="default"/>
                          <w:spacing w:val="-49"/>
                          <w:sz w:val="21"/>
                          <w:szCs w:val="21"/>
                        </w:rPr>
                        <w:t> </w:t>
                      </w:r>
                      <w:r>
                        <w:rPr>
                          <w:rFonts w:ascii="宋体" w:hAnsi="宋体" w:cs="宋体" w:eastAsia="宋体" w:hint="default"/>
                          <w:sz w:val="21"/>
                          <w:szCs w:val="21"/>
                        </w:rPr>
                        <w:t>年（含</w:t>
                      </w:r>
                      <w:r>
                        <w:rPr>
                          <w:rFonts w:ascii="宋体" w:hAnsi="宋体" w:cs="宋体" w:eastAsia="宋体" w:hint="default"/>
                          <w:spacing w:val="-49"/>
                          <w:sz w:val="21"/>
                          <w:szCs w:val="21"/>
                        </w:rPr>
                        <w:t> </w:t>
                      </w:r>
                      <w:r>
                        <w:rPr>
                          <w:rFonts w:ascii="宋体" w:hAnsi="宋体" w:cs="宋体" w:eastAsia="宋体" w:hint="default"/>
                          <w:sz w:val="21"/>
                          <w:szCs w:val="21"/>
                        </w:rPr>
                        <w:t>5</w:t>
                      </w:r>
                      <w:r>
                        <w:rPr>
                          <w:rFonts w:ascii="宋体" w:hAnsi="宋体" w:cs="宋体" w:eastAsia="宋体" w:hint="default"/>
                          <w:w w:val="100"/>
                          <w:sz w:val="21"/>
                          <w:szCs w:val="21"/>
                        </w:rPr>
                        <w:t> </w:t>
                      </w:r>
                      <w:r>
                        <w:rPr>
                          <w:rFonts w:ascii="宋体" w:hAnsi="宋体" w:cs="宋体" w:eastAsia="宋体" w:hint="default"/>
                          <w:sz w:val="21"/>
                          <w:szCs w:val="21"/>
                        </w:rPr>
                        <w:t>年）</w:t>
                      </w:r>
                    </w:p>
                  </w:txbxContent>
                </v:textbox>
                <w10:wrap type="none"/>
              </v:shape>
              <v:shape style="position:absolute;left:3790;top:2614;width:843;height:3380"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7,983,07</w:t>
                      </w:r>
                    </w:p>
                    <w:p>
                      <w:pPr>
                        <w:spacing w:before="37"/>
                        <w:ind w:left="0" w:right="0" w:firstLine="0"/>
                        <w:jc w:val="left"/>
                        <w:rPr>
                          <w:rFonts w:ascii="宋体" w:hAnsi="宋体" w:cs="宋体" w:eastAsia="宋体" w:hint="default"/>
                          <w:sz w:val="21"/>
                          <w:szCs w:val="21"/>
                        </w:rPr>
                      </w:pPr>
                      <w:r>
                        <w:rPr>
                          <w:rFonts w:ascii="宋体"/>
                          <w:sz w:val="21"/>
                        </w:rPr>
                        <w:t>0.22</w:t>
                      </w:r>
                    </w:p>
                    <w:p>
                      <w:pPr>
                        <w:spacing w:before="128"/>
                        <w:ind w:left="0" w:right="0" w:firstLine="0"/>
                        <w:jc w:val="left"/>
                        <w:rPr>
                          <w:rFonts w:ascii="宋体" w:hAnsi="宋体" w:cs="宋体" w:eastAsia="宋体" w:hint="default"/>
                          <w:sz w:val="21"/>
                          <w:szCs w:val="21"/>
                        </w:rPr>
                      </w:pPr>
                      <w:r>
                        <w:rPr>
                          <w:rFonts w:ascii="宋体"/>
                          <w:spacing w:val="-1"/>
                          <w:sz w:val="21"/>
                        </w:rPr>
                        <w:t>472,318.</w:t>
                      </w:r>
                    </w:p>
                    <w:p>
                      <w:pPr>
                        <w:spacing w:before="34"/>
                        <w:ind w:left="0" w:right="0" w:firstLine="0"/>
                        <w:jc w:val="left"/>
                        <w:rPr>
                          <w:rFonts w:ascii="宋体" w:hAnsi="宋体" w:cs="宋体" w:eastAsia="宋体" w:hint="default"/>
                          <w:sz w:val="21"/>
                          <w:szCs w:val="21"/>
                        </w:rPr>
                      </w:pPr>
                      <w:r>
                        <w:rPr>
                          <w:rFonts w:ascii="宋体"/>
                          <w:sz w:val="21"/>
                        </w:rPr>
                        <w:t>00</w:t>
                      </w:r>
                    </w:p>
                    <w:p>
                      <w:pPr>
                        <w:spacing w:before="128"/>
                        <w:ind w:left="0" w:right="0" w:firstLine="0"/>
                        <w:jc w:val="left"/>
                        <w:rPr>
                          <w:rFonts w:ascii="宋体" w:hAnsi="宋体" w:cs="宋体" w:eastAsia="宋体" w:hint="default"/>
                          <w:sz w:val="21"/>
                          <w:szCs w:val="21"/>
                        </w:rPr>
                      </w:pPr>
                      <w:r>
                        <w:rPr>
                          <w:rFonts w:ascii="宋体"/>
                          <w:spacing w:val="-1"/>
                          <w:sz w:val="21"/>
                        </w:rPr>
                        <w:t>49,040.0</w:t>
                      </w:r>
                    </w:p>
                    <w:p>
                      <w:pPr>
                        <w:spacing w:before="37"/>
                        <w:ind w:left="0" w:right="0" w:firstLine="0"/>
                        <w:jc w:val="left"/>
                        <w:rPr>
                          <w:rFonts w:ascii="宋体" w:hAnsi="宋体" w:cs="宋体" w:eastAsia="宋体" w:hint="default"/>
                          <w:sz w:val="21"/>
                          <w:szCs w:val="21"/>
                        </w:rPr>
                      </w:pPr>
                      <w:r>
                        <w:rPr>
                          <w:rFonts w:ascii="宋体"/>
                          <w:w w:val="100"/>
                          <w:sz w:val="21"/>
                        </w:rPr>
                        <w:t>0</w:t>
                      </w:r>
                    </w:p>
                    <w:p>
                      <w:pPr>
                        <w:spacing w:before="129"/>
                        <w:ind w:left="0" w:right="0" w:firstLine="0"/>
                        <w:jc w:val="left"/>
                        <w:rPr>
                          <w:rFonts w:ascii="宋体" w:hAnsi="宋体" w:cs="宋体" w:eastAsia="宋体" w:hint="default"/>
                          <w:sz w:val="21"/>
                          <w:szCs w:val="21"/>
                        </w:rPr>
                      </w:pPr>
                      <w:r>
                        <w:rPr>
                          <w:rFonts w:ascii="宋体"/>
                          <w:spacing w:val="-1"/>
                          <w:sz w:val="21"/>
                        </w:rPr>
                        <w:t>44,685.9</w:t>
                      </w:r>
                    </w:p>
                    <w:p>
                      <w:pPr>
                        <w:spacing w:before="34"/>
                        <w:ind w:left="0" w:right="0" w:firstLine="0"/>
                        <w:jc w:val="left"/>
                        <w:rPr>
                          <w:rFonts w:ascii="宋体" w:hAnsi="宋体" w:cs="宋体" w:eastAsia="宋体" w:hint="default"/>
                          <w:sz w:val="21"/>
                          <w:szCs w:val="21"/>
                        </w:rPr>
                      </w:pPr>
                      <w:r>
                        <w:rPr>
                          <w:rFonts w:ascii="宋体"/>
                          <w:w w:val="100"/>
                          <w:sz w:val="21"/>
                        </w:rPr>
                        <w:t>9</w:t>
                      </w:r>
                    </w:p>
                    <w:p>
                      <w:pPr>
                        <w:spacing w:before="128"/>
                        <w:ind w:left="0" w:right="0" w:firstLine="0"/>
                        <w:jc w:val="left"/>
                        <w:rPr>
                          <w:rFonts w:ascii="宋体" w:hAnsi="宋体" w:cs="宋体" w:eastAsia="宋体" w:hint="default"/>
                          <w:sz w:val="21"/>
                          <w:szCs w:val="21"/>
                        </w:rPr>
                      </w:pPr>
                      <w:r>
                        <w:rPr>
                          <w:rFonts w:ascii="宋体"/>
                          <w:spacing w:val="-1"/>
                          <w:sz w:val="21"/>
                        </w:rPr>
                        <w:t>8,549,11</w:t>
                      </w:r>
                    </w:p>
                    <w:p>
                      <w:pPr>
                        <w:spacing w:before="37"/>
                        <w:ind w:left="0" w:right="0" w:firstLine="0"/>
                        <w:jc w:val="left"/>
                        <w:rPr>
                          <w:rFonts w:ascii="宋体" w:hAnsi="宋体" w:cs="宋体" w:eastAsia="宋体" w:hint="default"/>
                          <w:sz w:val="21"/>
                          <w:szCs w:val="21"/>
                        </w:rPr>
                      </w:pPr>
                      <w:r>
                        <w:rPr>
                          <w:rFonts w:ascii="宋体"/>
                          <w:sz w:val="21"/>
                        </w:rPr>
                        <w:t>4.21</w:t>
                      </w:r>
                    </w:p>
                  </w:txbxContent>
                </v:textbox>
                <w10:wrap type="none"/>
              </v:shape>
              <v:shape style="position:absolute;left:4847;top:2770;width:52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93.39</w:t>
                      </w:r>
                    </w:p>
                  </w:txbxContent>
                </v:textbox>
                <w10:wrap type="none"/>
              </v:shape>
              <v:shape style="position:absolute;left:6832;top:2614;width:843;height:3380"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4,375,62</w:t>
                      </w:r>
                    </w:p>
                    <w:p>
                      <w:pPr>
                        <w:spacing w:before="37"/>
                        <w:ind w:left="0" w:right="0" w:firstLine="0"/>
                        <w:jc w:val="left"/>
                        <w:rPr>
                          <w:rFonts w:ascii="宋体" w:hAnsi="宋体" w:cs="宋体" w:eastAsia="宋体" w:hint="default"/>
                          <w:sz w:val="21"/>
                          <w:szCs w:val="21"/>
                        </w:rPr>
                      </w:pPr>
                      <w:r>
                        <w:rPr>
                          <w:rFonts w:ascii="宋体"/>
                          <w:sz w:val="21"/>
                        </w:rPr>
                        <w:t>1.96</w:t>
                      </w:r>
                    </w:p>
                    <w:p>
                      <w:pPr>
                        <w:spacing w:before="128"/>
                        <w:ind w:left="0" w:right="0" w:firstLine="0"/>
                        <w:jc w:val="left"/>
                        <w:rPr>
                          <w:rFonts w:ascii="宋体" w:hAnsi="宋体" w:cs="宋体" w:eastAsia="宋体" w:hint="default"/>
                          <w:sz w:val="21"/>
                          <w:szCs w:val="21"/>
                        </w:rPr>
                      </w:pPr>
                      <w:r>
                        <w:rPr>
                          <w:rFonts w:ascii="宋体"/>
                          <w:spacing w:val="-1"/>
                          <w:sz w:val="21"/>
                        </w:rPr>
                        <w:t>474,256.</w:t>
                      </w:r>
                    </w:p>
                    <w:p>
                      <w:pPr>
                        <w:spacing w:before="34"/>
                        <w:ind w:left="0" w:right="0" w:firstLine="0"/>
                        <w:jc w:val="left"/>
                        <w:rPr>
                          <w:rFonts w:ascii="宋体" w:hAnsi="宋体" w:cs="宋体" w:eastAsia="宋体" w:hint="default"/>
                          <w:sz w:val="21"/>
                          <w:szCs w:val="21"/>
                        </w:rPr>
                      </w:pPr>
                      <w:r>
                        <w:rPr>
                          <w:rFonts w:ascii="宋体"/>
                          <w:sz w:val="21"/>
                        </w:rPr>
                        <w:t>40</w:t>
                      </w:r>
                    </w:p>
                    <w:p>
                      <w:pPr>
                        <w:spacing w:before="128"/>
                        <w:ind w:left="0" w:right="0" w:firstLine="0"/>
                        <w:jc w:val="left"/>
                        <w:rPr>
                          <w:rFonts w:ascii="宋体" w:hAnsi="宋体" w:cs="宋体" w:eastAsia="宋体" w:hint="default"/>
                          <w:sz w:val="21"/>
                          <w:szCs w:val="21"/>
                        </w:rPr>
                      </w:pPr>
                      <w:r>
                        <w:rPr>
                          <w:rFonts w:ascii="宋体"/>
                          <w:spacing w:val="-1"/>
                          <w:sz w:val="21"/>
                        </w:rPr>
                        <w:t>20,550.0</w:t>
                      </w:r>
                    </w:p>
                    <w:p>
                      <w:pPr>
                        <w:spacing w:before="37"/>
                        <w:ind w:left="0" w:right="0" w:firstLine="0"/>
                        <w:jc w:val="left"/>
                        <w:rPr>
                          <w:rFonts w:ascii="宋体" w:hAnsi="宋体" w:cs="宋体" w:eastAsia="宋体" w:hint="default"/>
                          <w:sz w:val="21"/>
                          <w:szCs w:val="21"/>
                        </w:rPr>
                      </w:pPr>
                      <w:r>
                        <w:rPr>
                          <w:rFonts w:ascii="宋体"/>
                          <w:w w:val="100"/>
                          <w:sz w:val="21"/>
                        </w:rPr>
                        <w:t>0</w:t>
                      </w:r>
                    </w:p>
                    <w:p>
                      <w:pPr>
                        <w:spacing w:before="129"/>
                        <w:ind w:left="0" w:right="0" w:firstLine="0"/>
                        <w:jc w:val="left"/>
                        <w:rPr>
                          <w:rFonts w:ascii="宋体" w:hAnsi="宋体" w:cs="宋体" w:eastAsia="宋体" w:hint="default"/>
                          <w:sz w:val="21"/>
                          <w:szCs w:val="21"/>
                        </w:rPr>
                      </w:pPr>
                      <w:r>
                        <w:rPr>
                          <w:rFonts w:ascii="宋体"/>
                          <w:spacing w:val="-1"/>
                          <w:sz w:val="21"/>
                        </w:rPr>
                        <w:t>74,685.9</w:t>
                      </w:r>
                    </w:p>
                    <w:p>
                      <w:pPr>
                        <w:spacing w:before="34"/>
                        <w:ind w:left="0" w:right="0" w:firstLine="0"/>
                        <w:jc w:val="left"/>
                        <w:rPr>
                          <w:rFonts w:ascii="宋体" w:hAnsi="宋体" w:cs="宋体" w:eastAsia="宋体" w:hint="default"/>
                          <w:sz w:val="21"/>
                          <w:szCs w:val="21"/>
                        </w:rPr>
                      </w:pPr>
                      <w:r>
                        <w:rPr>
                          <w:rFonts w:ascii="宋体"/>
                          <w:w w:val="100"/>
                          <w:sz w:val="21"/>
                        </w:rPr>
                        <w:t>9</w:t>
                      </w:r>
                    </w:p>
                    <w:p>
                      <w:pPr>
                        <w:spacing w:before="128"/>
                        <w:ind w:left="0" w:right="0" w:firstLine="0"/>
                        <w:jc w:val="left"/>
                        <w:rPr>
                          <w:rFonts w:ascii="宋体" w:hAnsi="宋体" w:cs="宋体" w:eastAsia="宋体" w:hint="default"/>
                          <w:sz w:val="21"/>
                          <w:szCs w:val="21"/>
                        </w:rPr>
                      </w:pPr>
                      <w:r>
                        <w:rPr>
                          <w:rFonts w:ascii="宋体"/>
                          <w:spacing w:val="-1"/>
                          <w:sz w:val="21"/>
                        </w:rPr>
                        <w:t>4,945,11</w:t>
                      </w:r>
                    </w:p>
                    <w:p>
                      <w:pPr>
                        <w:spacing w:before="37"/>
                        <w:ind w:left="0" w:right="0" w:firstLine="0"/>
                        <w:jc w:val="left"/>
                        <w:rPr>
                          <w:rFonts w:ascii="宋体" w:hAnsi="宋体" w:cs="宋体" w:eastAsia="宋体" w:hint="default"/>
                          <w:sz w:val="21"/>
                          <w:szCs w:val="21"/>
                        </w:rPr>
                      </w:pPr>
                      <w:r>
                        <w:rPr>
                          <w:rFonts w:ascii="宋体"/>
                          <w:sz w:val="21"/>
                        </w:rPr>
                        <w:t>4.35</w:t>
                      </w:r>
                    </w:p>
                  </w:txbxContent>
                </v:textbox>
                <w10:wrap type="none"/>
              </v:shape>
              <v:shape style="position:absolute;left:7965;top:2770;width:52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88.48</w:t>
                      </w:r>
                    </w:p>
                  </w:txbxContent>
                </v:textbox>
                <w10:wrap type="none"/>
              </v:shape>
              <v:shape style="position:absolute;left:4847;top:3486;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5.52</w:t>
                      </w:r>
                    </w:p>
                  </w:txbxContent>
                </v:textbox>
                <w10:wrap type="none"/>
              </v:shape>
              <v:shape style="position:absolute;left:7965;top:3486;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9.59</w:t>
                      </w:r>
                    </w:p>
                  </w:txbxContent>
                </v:textbox>
                <w10:wrap type="none"/>
              </v:shape>
              <v:shape style="position:absolute;left:8865;top:2614;width:843;height:1236"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218,781.</w:t>
                      </w:r>
                    </w:p>
                    <w:p>
                      <w:pPr>
                        <w:spacing w:before="37"/>
                        <w:ind w:left="0" w:right="0" w:firstLine="0"/>
                        <w:jc w:val="left"/>
                        <w:rPr>
                          <w:rFonts w:ascii="宋体" w:hAnsi="宋体" w:cs="宋体" w:eastAsia="宋体" w:hint="default"/>
                          <w:sz w:val="21"/>
                          <w:szCs w:val="21"/>
                        </w:rPr>
                      </w:pPr>
                      <w:r>
                        <w:rPr>
                          <w:rFonts w:ascii="宋体"/>
                          <w:sz w:val="21"/>
                        </w:rPr>
                        <w:t>09</w:t>
                      </w:r>
                    </w:p>
                    <w:p>
                      <w:pPr>
                        <w:spacing w:before="128"/>
                        <w:ind w:left="0" w:right="0" w:firstLine="0"/>
                        <w:jc w:val="left"/>
                        <w:rPr>
                          <w:rFonts w:ascii="宋体" w:hAnsi="宋体" w:cs="宋体" w:eastAsia="宋体" w:hint="default"/>
                          <w:sz w:val="21"/>
                          <w:szCs w:val="21"/>
                        </w:rPr>
                      </w:pPr>
                      <w:r>
                        <w:rPr>
                          <w:rFonts w:ascii="宋体"/>
                          <w:spacing w:val="-1"/>
                          <w:sz w:val="21"/>
                        </w:rPr>
                        <w:t>47,425.6</w:t>
                      </w:r>
                    </w:p>
                    <w:p>
                      <w:pPr>
                        <w:spacing w:before="34"/>
                        <w:ind w:left="0" w:right="0" w:firstLine="0"/>
                        <w:jc w:val="left"/>
                        <w:rPr>
                          <w:rFonts w:ascii="宋体" w:hAnsi="宋体" w:cs="宋体" w:eastAsia="宋体" w:hint="default"/>
                          <w:sz w:val="21"/>
                          <w:szCs w:val="21"/>
                        </w:rPr>
                      </w:pPr>
                      <w:r>
                        <w:rPr>
                          <w:rFonts w:ascii="宋体"/>
                          <w:w w:val="100"/>
                          <w:sz w:val="21"/>
                        </w:rPr>
                        <w:t>4</w:t>
                      </w:r>
                    </w:p>
                  </w:txbxContent>
                </v:textbox>
                <w10:wrap type="none"/>
              </v:shape>
              <v:shape style="position:absolute;left:4847;top:4198;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0.57</w:t>
                      </w:r>
                    </w:p>
                  </w:txbxContent>
                </v:textbox>
                <w10:wrap type="none"/>
              </v:shape>
              <v:shape style="position:absolute;left:7965;top:4198;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0.42</w:t>
                      </w:r>
                    </w:p>
                  </w:txbxContent>
                </v:textbox>
                <w10:wrap type="none"/>
              </v:shape>
              <v:shape style="position:absolute;left:8865;top:4198;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4,110.00</w:t>
                      </w:r>
                    </w:p>
                  </w:txbxContent>
                </v:textbox>
                <w10:wrap type="none"/>
              </v:shape>
              <v:shape style="position:absolute;left:4847;top:4914;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0.52</w:t>
                      </w:r>
                    </w:p>
                  </w:txbxContent>
                </v:textbox>
                <w10:wrap type="none"/>
              </v:shape>
              <v:shape style="position:absolute;left:7965;top:4914;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1.51</w:t>
                      </w:r>
                    </w:p>
                  </w:txbxContent>
                </v:textbox>
                <w10:wrap type="none"/>
              </v:shape>
              <v:shape style="position:absolute;left:2194;top:5627;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合</w:t>
                      </w:r>
                    </w:p>
                  </w:txbxContent>
                </v:textbox>
                <w10:wrap type="none"/>
              </v:shape>
              <v:shape style="position:absolute;left:2825;top:5627;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计</w:t>
                      </w:r>
                    </w:p>
                  </w:txbxContent>
                </v:textbox>
                <w10:wrap type="none"/>
              </v:shape>
              <v:shape style="position:absolute;left:4847;top:5627;width:63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7965;top:5627;width:63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8865;top:4758;width:843;height:1236"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spacing w:val="-1"/>
                          <w:sz w:val="21"/>
                        </w:rPr>
                        <w:t>37,343.0</w:t>
                      </w:r>
                    </w:p>
                    <w:p>
                      <w:pPr>
                        <w:spacing w:before="34"/>
                        <w:ind w:left="0" w:right="0" w:firstLine="0"/>
                        <w:jc w:val="left"/>
                        <w:rPr>
                          <w:rFonts w:ascii="宋体" w:hAnsi="宋体" w:cs="宋体" w:eastAsia="宋体" w:hint="default"/>
                          <w:sz w:val="21"/>
                          <w:szCs w:val="21"/>
                        </w:rPr>
                      </w:pPr>
                      <w:r>
                        <w:rPr>
                          <w:rFonts w:ascii="宋体"/>
                          <w:w w:val="100"/>
                          <w:sz w:val="21"/>
                        </w:rPr>
                        <w:t>0</w:t>
                      </w:r>
                    </w:p>
                    <w:p>
                      <w:pPr>
                        <w:spacing w:before="128"/>
                        <w:ind w:left="0" w:right="0" w:firstLine="0"/>
                        <w:jc w:val="left"/>
                        <w:rPr>
                          <w:rFonts w:ascii="宋体" w:hAnsi="宋体" w:cs="宋体" w:eastAsia="宋体" w:hint="default"/>
                          <w:sz w:val="21"/>
                          <w:szCs w:val="21"/>
                        </w:rPr>
                      </w:pPr>
                      <w:r>
                        <w:rPr>
                          <w:rFonts w:ascii="宋体"/>
                          <w:spacing w:val="-1"/>
                          <w:sz w:val="21"/>
                        </w:rPr>
                        <w:t>307,659.</w:t>
                      </w:r>
                    </w:p>
                    <w:p>
                      <w:pPr>
                        <w:spacing w:before="37"/>
                        <w:ind w:left="0" w:right="0" w:firstLine="0"/>
                        <w:jc w:val="left"/>
                        <w:rPr>
                          <w:rFonts w:ascii="宋体" w:hAnsi="宋体" w:cs="宋体" w:eastAsia="宋体" w:hint="default"/>
                          <w:sz w:val="21"/>
                          <w:szCs w:val="21"/>
                        </w:rPr>
                      </w:pPr>
                      <w:r>
                        <w:rPr>
                          <w:rFonts w:ascii="宋体"/>
                          <w:sz w:val="21"/>
                        </w:rPr>
                        <w:t>73</w:t>
                      </w:r>
                    </w:p>
                  </w:txbxContent>
                </v:textbox>
                <w10:wrap type="none"/>
              </v:shape>
            </v:group>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其他应收账款分类的说明</w:t>
      </w:r>
      <w:r>
        <w:rPr>
          <w:rFonts w:ascii="宋体" w:hAnsi="宋体" w:cs="宋体" w:eastAsia="宋体" w:hint="default"/>
          <w:b/>
          <w:bCs/>
          <w:w w:val="100"/>
          <w:sz w:val="21"/>
          <w:szCs w:val="21"/>
        </w:rPr>
        <w:t> </w:t>
      </w:r>
      <w:r>
        <w:rPr>
          <w:rFonts w:ascii="宋体" w:hAnsi="宋体" w:cs="宋体" w:eastAsia="宋体" w:hint="default"/>
          <w:spacing w:val="-2"/>
          <w:sz w:val="21"/>
          <w:szCs w:val="21"/>
        </w:rPr>
        <w:t>组合中，采用账龄分析法计提坏账准备的其他应收款</w:t>
      </w:r>
    </w:p>
    <w:p>
      <w:pPr>
        <w:spacing w:after="0" w:line="376" w:lineRule="auto"/>
        <w:jc w:val="left"/>
        <w:rPr>
          <w:rFonts w:ascii="宋体" w:hAnsi="宋体" w:cs="宋体" w:eastAsia="宋体" w:hint="default"/>
          <w:sz w:val="21"/>
          <w:szCs w:val="21"/>
        </w:rPr>
        <w:sectPr>
          <w:pgSz w:w="11910" w:h="16840"/>
          <w:pgMar w:header="0" w:footer="1040" w:top="1480" w:bottom="1220" w:left="1660" w:right="1680"/>
        </w:sectPr>
      </w:pPr>
    </w:p>
    <w:p>
      <w:pPr>
        <w:spacing w:line="240" w:lineRule="auto" w:before="3"/>
        <w:rPr>
          <w:rFonts w:ascii="宋体" w:hAnsi="宋体" w:cs="宋体" w:eastAsia="宋体" w:hint="default"/>
          <w:sz w:val="9"/>
          <w:szCs w:val="9"/>
        </w:rPr>
      </w:pPr>
      <w:r>
        <w:rPr/>
        <w:pict>
          <v:group style="position:absolute;margin-left:100.940002pt;margin-top:394.969971pt;width:393.6pt;height:5.05pt;mso-position-horizontal-relative:page;mso-position-vertical-relative:page;z-index:-1329784" coordorigin="2019,7899" coordsize="7872,101">
            <v:shape style="position:absolute;left:2019;top:7899;width:972;height:101" type="#_x0000_t75" stroked="false">
              <v:imagedata r:id="rId667" o:title=""/>
            </v:shape>
            <v:shape style="position:absolute;left:2967;top:7991;width:1424;height:10" type="#_x0000_t75" stroked="false">
              <v:imagedata r:id="rId668" o:title=""/>
            </v:shape>
            <v:shape style="position:absolute;left:4386;top:7991;width:1282;height:10" type="#_x0000_t75" stroked="false">
              <v:imagedata r:id="rId669" o:title=""/>
            </v:shape>
            <v:shape style="position:absolute;left:5663;top:7991;width:4227;height:10" type="#_x0000_t75" stroked="false">
              <v:imagedata r:id="rId670" o:title=""/>
            </v:shape>
            <w10:wrap type="none"/>
          </v:group>
        </w:pict>
      </w:r>
      <w:r>
        <w:rPr/>
        <w:pict>
          <v:group style="position:absolute;margin-left:100.940002pt;margin-top:419.569977pt;width:393.6pt;height:.5pt;mso-position-horizontal-relative:page;mso-position-vertical-relative:page;z-index:-1329760" coordorigin="2019,8391" coordsize="7872,10">
            <v:shape style="position:absolute;left:2019;top:8391;width:953;height:10" type="#_x0000_t75" stroked="false">
              <v:imagedata r:id="rId671" o:title=""/>
            </v:shape>
            <v:shape style="position:absolute;left:2967;top:8391;width:1424;height:10" type="#_x0000_t75" stroked="false">
              <v:imagedata r:id="rId672" o:title=""/>
            </v:shape>
            <v:shape style="position:absolute;left:4386;top:8391;width:1282;height:10" type="#_x0000_t75" stroked="false">
              <v:imagedata r:id="rId673" o:title=""/>
            </v:shape>
            <v:shape style="position:absolute;left:5663;top:8391;width:4227;height:10" type="#_x0000_t75" stroked="false">
              <v:imagedata r:id="rId674" o:title=""/>
            </v:shape>
            <w10:wrap type="none"/>
          </v:group>
        </w:pict>
      </w:r>
      <w:r>
        <w:rPr/>
        <w:pict>
          <v:group style="position:absolute;margin-left:100.940002pt;margin-top:439.72998pt;width:393.6pt;height:.5pt;mso-position-horizontal-relative:page;mso-position-vertical-relative:page;z-index:-1329736" coordorigin="2019,8795" coordsize="7872,10">
            <v:shape style="position:absolute;left:2019;top:8795;width:953;height:10" type="#_x0000_t75" stroked="false">
              <v:imagedata r:id="rId671" o:title=""/>
            </v:shape>
            <v:shape style="position:absolute;left:2967;top:8795;width:1424;height:10" type="#_x0000_t75" stroked="false">
              <v:imagedata r:id="rId668" o:title=""/>
            </v:shape>
            <v:shape style="position:absolute;left:4386;top:8795;width:1282;height:10" type="#_x0000_t75" stroked="false">
              <v:imagedata r:id="rId669" o:title=""/>
            </v:shape>
            <v:shape style="position:absolute;left:5663;top:8795;width:4227;height:10" type="#_x0000_t75" stroked="false">
              <v:imagedata r:id="rId670" o:title=""/>
            </v:shape>
            <w10:wrap type="none"/>
          </v:group>
        </w:pict>
      </w:r>
      <w:r>
        <w:rPr/>
        <w:pict>
          <v:group style="position:absolute;margin-left:100.940002pt;margin-top:459.769989pt;width:393.6pt;height:.5pt;mso-position-horizontal-relative:page;mso-position-vertical-relative:page;z-index:-1329712" coordorigin="2019,9195" coordsize="7872,10">
            <v:shape style="position:absolute;left:2019;top:9195;width:953;height:10" type="#_x0000_t75" stroked="false">
              <v:imagedata r:id="rId671" o:title=""/>
            </v:shape>
            <v:shape style="position:absolute;left:2967;top:9195;width:1424;height:10" type="#_x0000_t75" stroked="false">
              <v:imagedata r:id="rId672" o:title=""/>
            </v:shape>
            <v:shape style="position:absolute;left:4386;top:9195;width:1282;height:10" type="#_x0000_t75" stroked="false">
              <v:imagedata r:id="rId673" o:title=""/>
            </v:shape>
            <v:shape style="position:absolute;left:5663;top:9195;width:4227;height:10" type="#_x0000_t75" stroked="false">
              <v:imagedata r:id="rId674" o:title=""/>
            </v:shape>
            <w10:wrap type="none"/>
          </v:group>
        </w:pict>
      </w:r>
    </w:p>
    <w:p>
      <w:pPr>
        <w:pStyle w:val="Heading3"/>
        <w:spacing w:line="240" w:lineRule="auto" w:before="36"/>
        <w:ind w:right="0"/>
        <w:jc w:val="left"/>
        <w:rPr>
          <w:b w:val="0"/>
          <w:bCs w:val="0"/>
        </w:rPr>
      </w:pPr>
      <w:r>
        <w:rPr>
          <w:rFonts w:ascii="宋体" w:hAnsi="宋体" w:cs="宋体" w:eastAsia="宋体" w:hint="default"/>
        </w:rPr>
        <w:t>4</w:t>
      </w:r>
      <w:r>
        <w:rPr/>
        <w:t>、</w:t>
      </w:r>
      <w:r>
        <w:rPr>
          <w:spacing w:val="-4"/>
        </w:rPr>
        <w:t> </w:t>
      </w:r>
      <w:r>
        <w:rPr/>
        <w:t>本年度无实际核销的其他应收款。</w:t>
      </w:r>
      <w:r>
        <w:rPr>
          <w:b w:val="0"/>
          <w:bCs w:val="0"/>
        </w:rPr>
      </w:r>
    </w:p>
    <w:p>
      <w:pPr>
        <w:spacing w:line="240" w:lineRule="auto" w:before="10"/>
        <w:rPr>
          <w:rFonts w:ascii="宋体" w:hAnsi="宋体" w:cs="宋体" w:eastAsia="宋体" w:hint="default"/>
          <w:b/>
          <w:bCs/>
          <w:sz w:val="17"/>
          <w:szCs w:val="17"/>
        </w:rPr>
      </w:pPr>
    </w:p>
    <w:p>
      <w:pPr>
        <w:pStyle w:val="Heading3"/>
        <w:spacing w:line="240" w:lineRule="auto"/>
        <w:ind w:right="0"/>
        <w:jc w:val="left"/>
        <w:rPr>
          <w:b w:val="0"/>
          <w:bCs w:val="0"/>
        </w:rPr>
      </w:pPr>
      <w:r>
        <w:rPr>
          <w:rFonts w:ascii="宋体" w:hAnsi="宋体" w:cs="宋体" w:eastAsia="宋体" w:hint="default"/>
        </w:rPr>
        <w:t>5</w:t>
      </w:r>
      <w:r>
        <w:rPr/>
        <w:t>、</w:t>
      </w:r>
      <w:r>
        <w:rPr>
          <w:spacing w:val="-5"/>
        </w:rPr>
        <w:t> </w:t>
      </w:r>
      <w:r>
        <w:rPr/>
        <w:t>年末其他应收款中无持本公司</w:t>
      </w:r>
      <w:r>
        <w:rPr>
          <w:spacing w:val="-54"/>
        </w:rPr>
        <w:t> </w:t>
      </w:r>
      <w:r>
        <w:rPr>
          <w:rFonts w:ascii="宋体" w:hAnsi="宋体" w:cs="宋体" w:eastAsia="宋体" w:hint="default"/>
        </w:rPr>
        <w:t>5</w:t>
      </w:r>
      <w:r>
        <w:rPr/>
        <w:t>％以上（含</w:t>
      </w:r>
      <w:r>
        <w:rPr>
          <w:spacing w:val="-55"/>
        </w:rPr>
        <w:t> </w:t>
      </w:r>
      <w:r>
        <w:rPr>
          <w:rFonts w:ascii="宋体" w:hAnsi="宋体" w:cs="宋体" w:eastAsia="宋体" w:hint="default"/>
        </w:rPr>
        <w:t>5</w:t>
      </w:r>
      <w:r>
        <w:rPr/>
        <w:t>％）表决权股份的股东单位欠款。</w:t>
      </w:r>
      <w:r>
        <w:rPr>
          <w:b w:val="0"/>
          <w:bCs w:val="0"/>
        </w:rPr>
      </w:r>
    </w:p>
    <w:p>
      <w:pPr>
        <w:spacing w:line="240" w:lineRule="auto" w:before="12"/>
        <w:rPr>
          <w:rFonts w:ascii="宋体" w:hAnsi="宋体" w:cs="宋体" w:eastAsia="宋体" w:hint="default"/>
          <w:b/>
          <w:bCs/>
          <w:sz w:val="17"/>
          <w:szCs w:val="17"/>
        </w:rPr>
      </w:pPr>
    </w:p>
    <w:p>
      <w:pPr>
        <w:pStyle w:val="Heading3"/>
        <w:spacing w:line="240" w:lineRule="auto"/>
        <w:ind w:right="0"/>
        <w:jc w:val="left"/>
        <w:rPr>
          <w:b w:val="0"/>
          <w:bCs w:val="0"/>
        </w:rPr>
      </w:pPr>
      <w:r>
        <w:rPr/>
        <w:pict>
          <v:shape style="position:absolute;margin-left:230.449997pt;margin-top:23.663673pt;width:.48pt;height:.12pt;mso-position-horizontal-relative:page;mso-position-vertical-relative:paragraph;z-index:-1330048" type="#_x0000_t75" stroked="false">
            <v:imagedata r:id="rId675" o:title=""/>
          </v:shape>
        </w:pict>
      </w:r>
      <w:r>
        <w:rPr/>
        <w:pict>
          <v:shape style="position:absolute;margin-left:322.609985pt;margin-top:23.663673pt;width:.48001pt;height:.12pt;mso-position-horizontal-relative:page;mso-position-vertical-relative:paragraph;z-index:-1330024" type="#_x0000_t75" stroked="false">
            <v:imagedata r:id="rId675" o:title=""/>
          </v:shape>
        </w:pict>
      </w:r>
      <w:r>
        <w:rPr/>
        <w:pict>
          <v:shape style="position:absolute;margin-left:405.549988pt;margin-top:23.663673pt;width:.48001pt;height:.12pt;mso-position-horizontal-relative:page;mso-position-vertical-relative:paragraph;z-index:-1330000" type="#_x0000_t75" stroked="false">
            <v:imagedata r:id="rId675" o:title=""/>
          </v:shape>
        </w:pict>
      </w:r>
      <w:r>
        <w:rPr/>
        <w:pict>
          <v:group style="position:absolute;margin-left:105.260002pt;margin-top:60.863636pt;width:384.95pt;height:.5pt;mso-position-horizontal-relative:page;mso-position-vertical-relative:paragraph;z-index:-1329976" coordorigin="2105,1217" coordsize="7699,10">
            <v:shape style="position:absolute;left:2105;top:1217;width:2504;height:10" type="#_x0000_t75" stroked="false">
              <v:imagedata r:id="rId676" o:title=""/>
            </v:shape>
            <v:shape style="position:absolute;left:4604;top:1217;width:1848;height:10" type="#_x0000_t75" stroked="false">
              <v:imagedata r:id="rId677" o:title=""/>
            </v:shape>
            <v:shape style="position:absolute;left:6447;top:1217;width:3356;height:10" type="#_x0000_t75" stroked="false">
              <v:imagedata r:id="rId678" o:title=""/>
            </v:shape>
            <w10:wrap type="none"/>
          </v:group>
        </w:pict>
      </w:r>
      <w:r>
        <w:rPr>
          <w:rFonts w:ascii="宋体" w:hAnsi="宋体" w:cs="宋体" w:eastAsia="宋体" w:hint="default"/>
        </w:rPr>
        <w:t>6</w:t>
      </w:r>
      <w:r>
        <w:rPr/>
        <w:t>、</w:t>
      </w:r>
      <w:r>
        <w:rPr>
          <w:spacing w:val="-4"/>
        </w:rPr>
        <w:t> </w:t>
      </w:r>
      <w:r>
        <w:rPr/>
        <w:t>年末余额中应收关联方账款情况</w:t>
      </w:r>
      <w:r>
        <w:rPr>
          <w:b w:val="0"/>
          <w:bCs w:val="0"/>
        </w:rPr>
      </w:r>
    </w:p>
    <w:p>
      <w:pPr>
        <w:spacing w:line="240" w:lineRule="auto" w:before="13"/>
        <w:rPr>
          <w:rFonts w:ascii="宋体" w:hAnsi="宋体" w:cs="宋体" w:eastAsia="宋体" w:hint="default"/>
          <w:b/>
          <w:bCs/>
          <w:sz w:val="12"/>
          <w:szCs w:val="12"/>
        </w:rPr>
      </w:pPr>
    </w:p>
    <w:tbl>
      <w:tblPr>
        <w:tblW w:w="0" w:type="auto"/>
        <w:jc w:val="left"/>
        <w:tblInd w:w="430" w:type="dxa"/>
        <w:tblLayout w:type="fixed"/>
        <w:tblCellMar>
          <w:top w:w="0" w:type="dxa"/>
          <w:left w:w="0" w:type="dxa"/>
          <w:bottom w:w="0" w:type="dxa"/>
          <w:right w:w="0" w:type="dxa"/>
        </w:tblCellMar>
        <w:tblLook w:val="01E0"/>
      </w:tblPr>
      <w:tblGrid>
        <w:gridCol w:w="2523"/>
        <w:gridCol w:w="1843"/>
        <w:gridCol w:w="1659"/>
        <w:gridCol w:w="1688"/>
      </w:tblGrid>
      <w:tr>
        <w:trPr>
          <w:trHeight w:val="765" w:hRule="exact"/>
        </w:trPr>
        <w:tc>
          <w:tcPr>
            <w:tcW w:w="2523"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与本公司关系</w:t>
            </w:r>
          </w:p>
        </w:tc>
        <w:tc>
          <w:tcPr>
            <w:tcW w:w="165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688" w:type="dxa"/>
            <w:tcBorders>
              <w:top w:val="single" w:sz="12" w:space="0" w:color="000000"/>
              <w:left w:val="single" w:sz="4" w:space="0" w:color="000000"/>
              <w:bottom w:val="nil" w:sz="6" w:space="0" w:color="auto"/>
              <w:right w:val="nil" w:sz="6" w:space="0" w:color="auto"/>
            </w:tcBorders>
          </w:tcPr>
          <w:p>
            <w:pPr>
              <w:pStyle w:val="TableParagraph"/>
              <w:spacing w:line="307" w:lineRule="auto" w:before="28"/>
              <w:ind w:left="103" w:right="209"/>
              <w:jc w:val="left"/>
              <w:rPr>
                <w:rFonts w:ascii="宋体" w:hAnsi="宋体" w:cs="宋体" w:eastAsia="宋体" w:hint="default"/>
                <w:sz w:val="21"/>
                <w:szCs w:val="21"/>
              </w:rPr>
            </w:pPr>
            <w:r>
              <w:rPr>
                <w:rFonts w:ascii="宋体" w:hAnsi="宋体" w:cs="宋体" w:eastAsia="宋体" w:hint="default"/>
                <w:sz w:val="21"/>
                <w:szCs w:val="21"/>
              </w:rPr>
              <w:t>占其他应收款</w:t>
            </w:r>
            <w:r>
              <w:rPr>
                <w:rFonts w:ascii="宋体" w:hAnsi="宋体" w:cs="宋体" w:eastAsia="宋体" w:hint="default"/>
                <w:w w:val="100"/>
                <w:sz w:val="21"/>
                <w:szCs w:val="21"/>
              </w:rPr>
              <w:t> </w:t>
            </w:r>
            <w:r>
              <w:rPr>
                <w:rFonts w:ascii="宋体" w:hAnsi="宋体" w:cs="宋体" w:eastAsia="宋体" w:hint="default"/>
                <w:spacing w:val="-1"/>
                <w:sz w:val="21"/>
                <w:szCs w:val="21"/>
              </w:rPr>
              <w:t>总额的比例</w:t>
            </w:r>
            <w:r>
              <w:rPr>
                <w:rFonts w:ascii="宋体" w:hAnsi="宋体" w:cs="宋体" w:eastAsia="宋体" w:hint="default"/>
                <w:spacing w:val="-1"/>
                <w:sz w:val="21"/>
                <w:szCs w:val="21"/>
              </w:rPr>
              <w:t>(%)</w:t>
            </w:r>
          </w:p>
        </w:tc>
      </w:tr>
      <w:tr>
        <w:trPr>
          <w:trHeight w:val="723" w:hRule="exact"/>
        </w:trPr>
        <w:tc>
          <w:tcPr>
            <w:tcW w:w="2523" w:type="dxa"/>
            <w:tcBorders>
              <w:top w:val="nil" w:sz="6" w:space="0" w:color="auto"/>
              <w:left w:val="nil" w:sz="6" w:space="0" w:color="auto"/>
              <w:bottom w:val="single" w:sz="12" w:space="0" w:color="000000"/>
              <w:right w:val="single" w:sz="4" w:space="0" w:color="000000"/>
            </w:tcBorders>
          </w:tcPr>
          <w:p>
            <w:pPr>
              <w:pStyle w:val="TableParagraph"/>
              <w:spacing w:line="273" w:lineRule="auto" w:before="31"/>
              <w:ind w:left="1058" w:right="195" w:hanging="840"/>
              <w:jc w:val="left"/>
              <w:rPr>
                <w:rFonts w:ascii="宋体" w:hAnsi="宋体" w:cs="宋体" w:eastAsia="宋体" w:hint="default"/>
                <w:sz w:val="21"/>
                <w:szCs w:val="21"/>
              </w:rPr>
            </w:pPr>
            <w:r>
              <w:rPr>
                <w:rFonts w:ascii="宋体" w:hAnsi="宋体" w:cs="宋体" w:eastAsia="宋体" w:hint="default"/>
                <w:spacing w:val="-2"/>
                <w:sz w:val="21"/>
                <w:szCs w:val="21"/>
              </w:rPr>
              <w:t>上海力克数码科技有限</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公司</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391"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6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97" w:right="0"/>
              <w:jc w:val="left"/>
              <w:rPr>
                <w:rFonts w:ascii="宋体" w:hAnsi="宋体" w:cs="宋体" w:eastAsia="宋体" w:hint="default"/>
                <w:sz w:val="21"/>
                <w:szCs w:val="21"/>
              </w:rPr>
            </w:pPr>
            <w:r>
              <w:rPr>
                <w:rFonts w:ascii="宋体"/>
                <w:sz w:val="21"/>
              </w:rPr>
              <w:t>207,000.00</w:t>
            </w:r>
          </w:p>
        </w:tc>
        <w:tc>
          <w:tcPr>
            <w:tcW w:w="1688"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2.42</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3"/>
        <w:tabs>
          <w:tab w:pos="1297" w:val="left" w:leader="none"/>
        </w:tabs>
        <w:spacing w:line="240" w:lineRule="auto"/>
        <w:ind w:left="771" w:right="0"/>
        <w:jc w:val="left"/>
        <w:rPr>
          <w:b w:val="0"/>
          <w:bCs w:val="0"/>
        </w:rPr>
      </w:pPr>
      <w:r>
        <w:rPr/>
        <w:pict>
          <v:shape style="position:absolute;margin-left:148.580002pt;margin-top:23.543652pt;width:.48pt;height:.12pt;mso-position-horizontal-relative:page;mso-position-vertical-relative:paragraph;z-index:-1329952" type="#_x0000_t75" stroked="false">
            <v:imagedata r:id="rId675" o:title=""/>
          </v:shape>
        </w:pict>
      </w:r>
      <w:r>
        <w:rPr/>
        <w:pict>
          <v:shape style="position:absolute;margin-left:219.529999pt;margin-top:23.543652pt;width:.48pt;height:.12pt;mso-position-horizontal-relative:page;mso-position-vertical-relative:paragraph;z-index:-1329928" type="#_x0000_t75" stroked="false">
            <v:imagedata r:id="rId675" o:title=""/>
          </v:shape>
        </w:pict>
      </w:r>
      <w:r>
        <w:rPr/>
        <w:pict>
          <v:shape style="position:absolute;margin-left:283.369995pt;margin-top:23.543652pt;width:.47998pt;height:.12pt;mso-position-horizontal-relative:page;mso-position-vertical-relative:paragraph;z-index:-1329904" type="#_x0000_t75" stroked="false">
            <v:imagedata r:id="rId675" o:title=""/>
          </v:shape>
        </w:pict>
      </w:r>
      <w:r>
        <w:rPr/>
        <w:pict>
          <v:shape style="position:absolute;margin-left:357.070007pt;margin-top:23.543652pt;width:.48001pt;height:.12pt;mso-position-horizontal-relative:page;mso-position-vertical-relative:paragraph;z-index:-1329880" type="#_x0000_t75" stroked="false">
            <v:imagedata r:id="rId675" o:title=""/>
          </v:shape>
        </w:pict>
      </w:r>
      <w:r>
        <w:rPr/>
        <w:pict>
          <v:shape style="position:absolute;margin-left:429.070007pt;margin-top:23.543652pt;width:.48001pt;height:.12pt;mso-position-horizontal-relative:page;mso-position-vertical-relative:paragraph;z-index:-1329856" type="#_x0000_t75" stroked="false">
            <v:imagedata r:id="rId675" o:title=""/>
          </v:shape>
        </w:pict>
      </w:r>
      <w:r>
        <w:rPr/>
        <w:pict>
          <v:group style="position:absolute;margin-left:100.940002pt;margin-top:69.773636pt;width:393.6pt;height:5.2pt;mso-position-horizontal-relative:page;mso-position-vertical-relative:paragraph;z-index:-1329832" coordorigin="2019,1395" coordsize="7872,104">
            <v:shape style="position:absolute;left:2019;top:1395;width:972;height:103" type="#_x0000_t75" stroked="false">
              <v:imagedata r:id="rId679" o:title=""/>
            </v:shape>
            <v:shape style="position:absolute;left:2967;top:1489;width:1424;height:10" type="#_x0000_t75" stroked="false">
              <v:imagedata r:id="rId672" o:title=""/>
            </v:shape>
            <v:shape style="position:absolute;left:4386;top:1489;width:1282;height:10" type="#_x0000_t75" stroked="false">
              <v:imagedata r:id="rId673" o:title=""/>
            </v:shape>
            <v:shape style="position:absolute;left:5663;top:1489;width:4227;height:10" type="#_x0000_t75" stroked="false">
              <v:imagedata r:id="rId674" o:title=""/>
            </v:shape>
            <w10:wrap type="none"/>
          </v:group>
        </w:pict>
      </w:r>
      <w:r>
        <w:rPr/>
        <w:pict>
          <v:group style="position:absolute;margin-left:100.940002pt;margin-top:110.093674pt;width:393.6pt;height:.5pt;mso-position-horizontal-relative:page;mso-position-vertical-relative:paragraph;z-index:-1329808" coordorigin="2019,2202" coordsize="7872,10">
            <v:shape style="position:absolute;left:2019;top:2202;width:953;height:10" type="#_x0000_t75" stroked="false">
              <v:imagedata r:id="rId671" o:title=""/>
            </v:shape>
            <v:shape style="position:absolute;left:2967;top:2202;width:1424;height:10" type="#_x0000_t75" stroked="false">
              <v:imagedata r:id="rId672" o:title=""/>
            </v:shape>
            <v:shape style="position:absolute;left:4386;top:2202;width:1282;height:10" type="#_x0000_t75" stroked="false">
              <v:imagedata r:id="rId673" o:title=""/>
            </v:shape>
            <v:shape style="position:absolute;left:5663;top:2202;width:4227;height:10" type="#_x0000_t75" stroked="false">
              <v:imagedata r:id="rId674" o:title=""/>
            </v:shape>
            <w10:wrap type="none"/>
          </v:group>
        </w:pict>
      </w:r>
      <w:r>
        <w:rPr>
          <w:rFonts w:ascii="宋体" w:hAnsi="宋体" w:cs="宋体" w:eastAsia="宋体" w:hint="default"/>
        </w:rPr>
        <w:t>7</w:t>
      </w:r>
      <w:r>
        <w:rPr/>
        <w:t>、</w:t>
        <w:tab/>
        <w:t>其他应收款金额前五名情况</w:t>
      </w:r>
      <w:r>
        <w:rPr>
          <w:b w:val="0"/>
          <w:bCs w:val="0"/>
        </w:rPr>
      </w:r>
    </w:p>
    <w:p>
      <w:pPr>
        <w:spacing w:line="240" w:lineRule="auto" w:before="10"/>
        <w:rPr>
          <w:rFonts w:ascii="宋体" w:hAnsi="宋体" w:cs="宋体" w:eastAsia="宋体" w:hint="default"/>
          <w:b/>
          <w:bCs/>
          <w:sz w:val="12"/>
          <w:szCs w:val="12"/>
        </w:rPr>
      </w:pPr>
    </w:p>
    <w:tbl>
      <w:tblPr>
        <w:tblW w:w="0" w:type="auto"/>
        <w:jc w:val="left"/>
        <w:tblInd w:w="344" w:type="dxa"/>
        <w:tblLayout w:type="fixed"/>
        <w:tblCellMar>
          <w:top w:w="0" w:type="dxa"/>
          <w:left w:w="0" w:type="dxa"/>
          <w:bottom w:w="0" w:type="dxa"/>
          <w:right w:w="0" w:type="dxa"/>
        </w:tblCellMar>
        <w:tblLook w:val="01E0"/>
      </w:tblPr>
      <w:tblGrid>
        <w:gridCol w:w="972"/>
        <w:gridCol w:w="1419"/>
        <w:gridCol w:w="1277"/>
        <w:gridCol w:w="1474"/>
        <w:gridCol w:w="1440"/>
        <w:gridCol w:w="1304"/>
      </w:tblGrid>
      <w:tr>
        <w:trPr>
          <w:trHeight w:val="939" w:hRule="exact"/>
        </w:trPr>
        <w:tc>
          <w:tcPr>
            <w:tcW w:w="972"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tabs>
                <w:tab w:pos="422" w:val="left" w:leader="none"/>
              </w:tabs>
              <w:spacing w:line="240" w:lineRule="auto"/>
              <w:ind w:right="86"/>
              <w:jc w:val="center"/>
              <w:rPr>
                <w:rFonts w:ascii="宋体" w:hAnsi="宋体" w:cs="宋体" w:eastAsia="宋体" w:hint="default"/>
                <w:sz w:val="21"/>
                <w:szCs w:val="21"/>
              </w:rPr>
            </w:pPr>
            <w:r>
              <w:rPr>
                <w:rFonts w:ascii="宋体" w:hAnsi="宋体" w:cs="宋体" w:eastAsia="宋体" w:hint="default"/>
                <w:sz w:val="21"/>
                <w:szCs w:val="21"/>
              </w:rPr>
              <w:t>排</w:t>
              <w:tab/>
              <w:t>名</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71" w:lineRule="auto"/>
              <w:ind w:left="103" w:right="100"/>
              <w:jc w:val="left"/>
              <w:rPr>
                <w:rFonts w:ascii="宋体" w:hAnsi="宋体" w:cs="宋体" w:eastAsia="宋体" w:hint="default"/>
                <w:sz w:val="21"/>
                <w:szCs w:val="21"/>
              </w:rPr>
            </w:pPr>
            <w:r>
              <w:rPr>
                <w:rFonts w:ascii="宋体" w:hAnsi="宋体" w:cs="宋体" w:eastAsia="宋体" w:hint="default"/>
                <w:sz w:val="21"/>
                <w:szCs w:val="21"/>
              </w:rPr>
              <w:t>与</w:t>
            </w:r>
            <w:r>
              <w:rPr>
                <w:rFonts w:ascii="宋体" w:hAnsi="宋体" w:cs="宋体" w:eastAsia="宋体" w:hint="default"/>
                <w:spacing w:val="-66"/>
                <w:sz w:val="21"/>
                <w:szCs w:val="21"/>
              </w:rPr>
              <w:t> </w:t>
            </w:r>
            <w:r>
              <w:rPr>
                <w:rFonts w:ascii="宋体" w:hAnsi="宋体" w:cs="宋体" w:eastAsia="宋体" w:hint="default"/>
                <w:sz w:val="21"/>
                <w:szCs w:val="21"/>
              </w:rPr>
              <w:t>本</w:t>
            </w:r>
            <w:r>
              <w:rPr>
                <w:rFonts w:ascii="宋体" w:hAnsi="宋体" w:cs="宋体" w:eastAsia="宋体" w:hint="default"/>
                <w:spacing w:val="-69"/>
                <w:sz w:val="21"/>
                <w:szCs w:val="21"/>
              </w:rPr>
              <w:t> </w:t>
            </w:r>
            <w:r>
              <w:rPr>
                <w:rFonts w:ascii="宋体" w:hAnsi="宋体" w:cs="宋体" w:eastAsia="宋体" w:hint="default"/>
                <w:sz w:val="21"/>
                <w:szCs w:val="21"/>
              </w:rPr>
              <w:t>公</w:t>
            </w:r>
            <w:r>
              <w:rPr>
                <w:rFonts w:ascii="宋体" w:hAnsi="宋体" w:cs="宋体" w:eastAsia="宋体" w:hint="default"/>
                <w:spacing w:val="-69"/>
                <w:sz w:val="21"/>
                <w:szCs w:val="21"/>
              </w:rPr>
              <w:t> </w:t>
            </w:r>
            <w:r>
              <w:rPr>
                <w:rFonts w:ascii="宋体" w:hAnsi="宋体" w:cs="宋体" w:eastAsia="宋体" w:hint="default"/>
                <w:sz w:val="21"/>
                <w:szCs w:val="21"/>
              </w:rPr>
              <w:t>司</w:t>
            </w:r>
            <w:r>
              <w:rPr>
                <w:rFonts w:ascii="宋体" w:hAnsi="宋体" w:cs="宋体" w:eastAsia="宋体" w:hint="default"/>
                <w:spacing w:val="-66"/>
                <w:sz w:val="21"/>
                <w:szCs w:val="21"/>
              </w:rPr>
              <w:t> </w:t>
            </w:r>
            <w:r>
              <w:rPr>
                <w:rFonts w:ascii="宋体" w:hAnsi="宋体" w:cs="宋体" w:eastAsia="宋体" w:hint="default"/>
                <w:sz w:val="21"/>
                <w:szCs w:val="21"/>
              </w:rPr>
              <w:t>关</w:t>
            </w:r>
            <w:r>
              <w:rPr>
                <w:rFonts w:ascii="宋体" w:hAnsi="宋体" w:cs="宋体" w:eastAsia="宋体" w:hint="default"/>
                <w:w w:val="100"/>
                <w:sz w:val="21"/>
                <w:szCs w:val="21"/>
              </w:rPr>
              <w:t> </w:t>
            </w:r>
            <w:r>
              <w:rPr>
                <w:rFonts w:ascii="宋体" w:hAnsi="宋体" w:cs="宋体" w:eastAsia="宋体" w:hint="default"/>
                <w:sz w:val="21"/>
                <w:szCs w:val="21"/>
              </w:rPr>
              <w:t>系</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4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1440" w:type="dxa"/>
            <w:tcBorders>
              <w:top w:val="single" w:sz="12" w:space="0" w:color="000000"/>
              <w:left w:val="single" w:sz="4" w:space="0" w:color="000000"/>
              <w:bottom w:val="nil" w:sz="6" w:space="0" w:color="auto"/>
              <w:right w:val="single" w:sz="4" w:space="0" w:color="000000"/>
            </w:tcBorders>
          </w:tcPr>
          <w:p>
            <w:pPr>
              <w:pStyle w:val="TableParagraph"/>
              <w:spacing w:line="271" w:lineRule="auto" w:before="31"/>
              <w:ind w:left="103" w:right="99"/>
              <w:jc w:val="both"/>
              <w:rPr>
                <w:rFonts w:ascii="宋体" w:hAnsi="宋体" w:cs="宋体" w:eastAsia="宋体" w:hint="default"/>
                <w:sz w:val="21"/>
                <w:szCs w:val="21"/>
              </w:rPr>
            </w:pPr>
            <w:r>
              <w:rPr>
                <w:rFonts w:ascii="宋体" w:hAnsi="宋体" w:cs="宋体" w:eastAsia="宋体" w:hint="default"/>
                <w:sz w:val="21"/>
                <w:szCs w:val="21"/>
              </w:rPr>
              <w:t>占</w:t>
            </w:r>
            <w:r>
              <w:rPr>
                <w:rFonts w:ascii="宋体" w:hAnsi="宋体" w:cs="宋体" w:eastAsia="宋体" w:hint="default"/>
                <w:spacing w:val="-61"/>
                <w:sz w:val="21"/>
                <w:szCs w:val="21"/>
              </w:rPr>
              <w:t> </w:t>
            </w:r>
            <w:r>
              <w:rPr>
                <w:rFonts w:ascii="宋体" w:hAnsi="宋体" w:cs="宋体" w:eastAsia="宋体" w:hint="default"/>
                <w:sz w:val="21"/>
                <w:szCs w:val="21"/>
              </w:rPr>
              <w:t>其</w:t>
            </w:r>
            <w:r>
              <w:rPr>
                <w:rFonts w:ascii="宋体" w:hAnsi="宋体" w:cs="宋体" w:eastAsia="宋体" w:hint="default"/>
                <w:spacing w:val="-61"/>
                <w:sz w:val="21"/>
                <w:szCs w:val="21"/>
              </w:rPr>
              <w:t> </w:t>
            </w:r>
            <w:r>
              <w:rPr>
                <w:rFonts w:ascii="宋体" w:hAnsi="宋体" w:cs="宋体" w:eastAsia="宋体" w:hint="default"/>
                <w:sz w:val="21"/>
                <w:szCs w:val="21"/>
              </w:rPr>
              <w:t>他</w:t>
            </w:r>
            <w:r>
              <w:rPr>
                <w:rFonts w:ascii="宋体" w:hAnsi="宋体" w:cs="宋体" w:eastAsia="宋体" w:hint="default"/>
                <w:spacing w:val="-61"/>
                <w:sz w:val="21"/>
                <w:szCs w:val="21"/>
              </w:rPr>
              <w:t> </w:t>
            </w:r>
            <w:r>
              <w:rPr>
                <w:rFonts w:ascii="宋体" w:hAnsi="宋体" w:cs="宋体" w:eastAsia="宋体" w:hint="default"/>
                <w:sz w:val="21"/>
                <w:szCs w:val="21"/>
              </w:rPr>
              <w:t>应</w:t>
            </w:r>
            <w:r>
              <w:rPr>
                <w:rFonts w:ascii="宋体" w:hAnsi="宋体" w:cs="宋体" w:eastAsia="宋体" w:hint="default"/>
                <w:spacing w:val="-64"/>
                <w:sz w:val="21"/>
                <w:szCs w:val="21"/>
              </w:rPr>
              <w:t> </w:t>
            </w:r>
            <w:r>
              <w:rPr>
                <w:rFonts w:ascii="宋体" w:hAnsi="宋体" w:cs="宋体" w:eastAsia="宋体" w:hint="default"/>
                <w:sz w:val="21"/>
                <w:szCs w:val="21"/>
              </w:rPr>
              <w:t>收</w:t>
            </w:r>
            <w:r>
              <w:rPr>
                <w:rFonts w:ascii="宋体" w:hAnsi="宋体" w:cs="宋体" w:eastAsia="宋体" w:hint="default"/>
                <w:w w:val="100"/>
                <w:sz w:val="21"/>
                <w:szCs w:val="21"/>
              </w:rPr>
              <w:t> </w:t>
            </w:r>
            <w:r>
              <w:rPr>
                <w:rFonts w:ascii="宋体" w:hAnsi="宋体" w:cs="宋体" w:eastAsia="宋体" w:hint="default"/>
                <w:sz w:val="21"/>
                <w:szCs w:val="21"/>
              </w:rPr>
              <w:t>款</w:t>
            </w:r>
            <w:r>
              <w:rPr>
                <w:rFonts w:ascii="宋体" w:hAnsi="宋体" w:cs="宋体" w:eastAsia="宋体" w:hint="default"/>
                <w:spacing w:val="-61"/>
                <w:sz w:val="21"/>
                <w:szCs w:val="21"/>
              </w:rPr>
              <w:t> </w:t>
            </w:r>
            <w:r>
              <w:rPr>
                <w:rFonts w:ascii="宋体" w:hAnsi="宋体" w:cs="宋体" w:eastAsia="宋体" w:hint="default"/>
                <w:sz w:val="21"/>
                <w:szCs w:val="21"/>
              </w:rPr>
              <w:t>总</w:t>
            </w:r>
            <w:r>
              <w:rPr>
                <w:rFonts w:ascii="宋体" w:hAnsi="宋体" w:cs="宋体" w:eastAsia="宋体" w:hint="default"/>
                <w:spacing w:val="-61"/>
                <w:sz w:val="21"/>
                <w:szCs w:val="21"/>
              </w:rPr>
              <w:t> </w:t>
            </w:r>
            <w:r>
              <w:rPr>
                <w:rFonts w:ascii="宋体" w:hAnsi="宋体" w:cs="宋体" w:eastAsia="宋体" w:hint="default"/>
                <w:sz w:val="21"/>
                <w:szCs w:val="21"/>
              </w:rPr>
              <w:t>额</w:t>
            </w:r>
            <w:r>
              <w:rPr>
                <w:rFonts w:ascii="宋体" w:hAnsi="宋体" w:cs="宋体" w:eastAsia="宋体" w:hint="default"/>
                <w:spacing w:val="-61"/>
                <w:sz w:val="21"/>
                <w:szCs w:val="21"/>
              </w:rPr>
              <w:t> </w:t>
            </w:r>
            <w:r>
              <w:rPr>
                <w:rFonts w:ascii="宋体" w:hAnsi="宋体" w:cs="宋体" w:eastAsia="宋体" w:hint="default"/>
                <w:sz w:val="21"/>
                <w:szCs w:val="21"/>
              </w:rPr>
              <w:t>的</w:t>
            </w:r>
            <w:r>
              <w:rPr>
                <w:rFonts w:ascii="宋体" w:hAnsi="宋体" w:cs="宋体" w:eastAsia="宋体" w:hint="default"/>
                <w:spacing w:val="-64"/>
                <w:sz w:val="21"/>
                <w:szCs w:val="21"/>
              </w:rPr>
              <w:t> </w:t>
            </w: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r>
              <w:rPr>
                <w:rFonts w:ascii="宋体" w:hAnsi="宋体" w:cs="宋体" w:eastAsia="宋体" w:hint="default"/>
                <w:sz w:val="21"/>
                <w:szCs w:val="21"/>
              </w:rPr>
              <w:t>(%)</w:t>
            </w:r>
          </w:p>
        </w:tc>
        <w:tc>
          <w:tcPr>
            <w:tcW w:w="1304" w:type="dxa"/>
            <w:tcBorders>
              <w:top w:val="single" w:sz="12"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36"/>
              <w:jc w:val="center"/>
              <w:rPr>
                <w:rFonts w:ascii="宋体" w:hAnsi="宋体" w:cs="宋体" w:eastAsia="宋体" w:hint="default"/>
                <w:sz w:val="21"/>
                <w:szCs w:val="21"/>
              </w:rPr>
            </w:pPr>
            <w:r>
              <w:rPr>
                <w:rFonts w:ascii="宋体" w:hAnsi="宋体" w:cs="宋体" w:eastAsia="宋体" w:hint="default"/>
                <w:sz w:val="21"/>
                <w:szCs w:val="21"/>
              </w:rPr>
              <w:t>性质或内容</w:t>
            </w:r>
          </w:p>
        </w:tc>
      </w:tr>
      <w:tr>
        <w:trPr>
          <w:trHeight w:val="815" w:hRule="exact"/>
        </w:trPr>
        <w:tc>
          <w:tcPr>
            <w:tcW w:w="972"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第一名</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0"/>
              <w:jc w:val="center"/>
              <w:rPr>
                <w:rFonts w:ascii="宋体" w:hAnsi="宋体" w:cs="宋体" w:eastAsia="宋体" w:hint="default"/>
                <w:sz w:val="21"/>
                <w:szCs w:val="21"/>
              </w:rPr>
            </w:pPr>
            <w:r>
              <w:rPr>
                <w:rFonts w:ascii="宋体"/>
                <w:sz w:val="21"/>
              </w:rPr>
              <w:t>3,200,000.</w:t>
            </w:r>
          </w:p>
          <w:p>
            <w:pPr>
              <w:pStyle w:val="TableParagraph"/>
              <w:spacing w:line="240" w:lineRule="auto" w:before="37"/>
              <w:ind w:right="2"/>
              <w:jc w:val="center"/>
              <w:rPr>
                <w:rFonts w:ascii="宋体" w:hAnsi="宋体" w:cs="宋体" w:eastAsia="宋体" w:hint="default"/>
                <w:sz w:val="21"/>
                <w:szCs w:val="21"/>
              </w:rPr>
            </w:pPr>
            <w:r>
              <w:rPr>
                <w:rFonts w:ascii="宋体"/>
                <w:sz w:val="21"/>
              </w:rPr>
              <w:t>00</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right="336"/>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left="451" w:right="0"/>
              <w:jc w:val="left"/>
              <w:rPr>
                <w:rFonts w:ascii="宋体" w:hAnsi="宋体" w:cs="宋体" w:eastAsia="宋体" w:hint="default"/>
                <w:sz w:val="21"/>
                <w:szCs w:val="21"/>
              </w:rPr>
            </w:pPr>
            <w:r>
              <w:rPr>
                <w:rFonts w:ascii="宋体"/>
                <w:sz w:val="21"/>
              </w:rPr>
              <w:t>37.43</w:t>
            </w:r>
          </w:p>
        </w:tc>
        <w:tc>
          <w:tcPr>
            <w:tcW w:w="1304"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21"/>
                <w:szCs w:val="21"/>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合同保证金</w:t>
            </w:r>
          </w:p>
        </w:tc>
      </w:tr>
      <w:tr>
        <w:trPr>
          <w:trHeight w:val="717" w:hRule="exact"/>
        </w:trPr>
        <w:tc>
          <w:tcPr>
            <w:tcW w:w="972"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第二名</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地方政府</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0"/>
              <w:jc w:val="center"/>
              <w:rPr>
                <w:rFonts w:ascii="宋体" w:hAnsi="宋体" w:cs="宋体" w:eastAsia="宋体" w:hint="default"/>
                <w:sz w:val="21"/>
                <w:szCs w:val="21"/>
              </w:rPr>
            </w:pPr>
            <w:r>
              <w:rPr>
                <w:rFonts w:ascii="宋体"/>
                <w:sz w:val="21"/>
              </w:rPr>
              <w:t>1,408,496.</w:t>
            </w:r>
          </w:p>
          <w:p>
            <w:pPr>
              <w:pStyle w:val="TableParagraph"/>
              <w:spacing w:line="240" w:lineRule="auto" w:before="34"/>
              <w:ind w:right="2"/>
              <w:jc w:val="center"/>
              <w:rPr>
                <w:rFonts w:ascii="宋体" w:hAnsi="宋体" w:cs="宋体" w:eastAsia="宋体" w:hint="default"/>
                <w:sz w:val="21"/>
                <w:szCs w:val="21"/>
              </w:rPr>
            </w:pPr>
            <w:r>
              <w:rPr>
                <w:rFonts w:ascii="宋体"/>
                <w:sz w:val="21"/>
              </w:rPr>
              <w:t>07</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336"/>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451" w:right="0"/>
              <w:jc w:val="left"/>
              <w:rPr>
                <w:rFonts w:ascii="宋体" w:hAnsi="宋体" w:cs="宋体" w:eastAsia="宋体" w:hint="default"/>
                <w:sz w:val="21"/>
                <w:szCs w:val="21"/>
              </w:rPr>
            </w:pPr>
            <w:r>
              <w:rPr>
                <w:rFonts w:ascii="宋体"/>
                <w:sz w:val="21"/>
              </w:rPr>
              <w:t>16.48</w:t>
            </w:r>
          </w:p>
        </w:tc>
        <w:tc>
          <w:tcPr>
            <w:tcW w:w="130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扶持基金</w:t>
            </w:r>
          </w:p>
        </w:tc>
      </w:tr>
      <w:tr>
        <w:trPr>
          <w:trHeight w:val="399" w:hRule="exact"/>
        </w:trPr>
        <w:tc>
          <w:tcPr>
            <w:tcW w:w="972"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21" w:right="0"/>
              <w:jc w:val="center"/>
              <w:rPr>
                <w:rFonts w:ascii="宋体" w:hAnsi="宋体" w:cs="宋体" w:eastAsia="宋体" w:hint="default"/>
                <w:sz w:val="21"/>
                <w:szCs w:val="21"/>
              </w:rPr>
            </w:pPr>
            <w:r>
              <w:rPr>
                <w:rFonts w:ascii="宋体" w:hAnsi="宋体" w:cs="宋体" w:eastAsia="宋体" w:hint="default"/>
                <w:sz w:val="21"/>
                <w:szCs w:val="21"/>
              </w:rPr>
              <w:t>第三名</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5" w:right="0"/>
              <w:jc w:val="left"/>
              <w:rPr>
                <w:rFonts w:ascii="宋体" w:hAnsi="宋体" w:cs="宋体" w:eastAsia="宋体" w:hint="default"/>
                <w:sz w:val="21"/>
                <w:szCs w:val="21"/>
              </w:rPr>
            </w:pPr>
            <w:r>
              <w:rPr>
                <w:rFonts w:ascii="宋体"/>
                <w:sz w:val="21"/>
              </w:rPr>
              <w:t>989,000.00</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336"/>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451" w:right="0"/>
              <w:jc w:val="left"/>
              <w:rPr>
                <w:rFonts w:ascii="宋体" w:hAnsi="宋体" w:cs="宋体" w:eastAsia="宋体" w:hint="default"/>
                <w:sz w:val="21"/>
                <w:szCs w:val="21"/>
              </w:rPr>
            </w:pPr>
            <w:r>
              <w:rPr>
                <w:rFonts w:ascii="宋体"/>
                <w:sz w:val="21"/>
              </w:rPr>
              <w:t>11.57</w:t>
            </w:r>
          </w:p>
        </w:tc>
        <w:tc>
          <w:tcPr>
            <w:tcW w:w="1304"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right="3"/>
              <w:jc w:val="center"/>
              <w:rPr>
                <w:rFonts w:ascii="宋体" w:hAnsi="宋体" w:cs="宋体" w:eastAsia="宋体" w:hint="default"/>
                <w:sz w:val="21"/>
                <w:szCs w:val="21"/>
              </w:rPr>
            </w:pPr>
            <w:r>
              <w:rPr>
                <w:rFonts w:ascii="宋体" w:hAnsi="宋体" w:cs="宋体" w:eastAsia="宋体" w:hint="default"/>
                <w:sz w:val="21"/>
                <w:szCs w:val="21"/>
              </w:rPr>
              <w:t>合同保证金</w:t>
            </w:r>
          </w:p>
        </w:tc>
      </w:tr>
      <w:tr>
        <w:trPr>
          <w:trHeight w:val="402" w:hRule="exact"/>
        </w:trPr>
        <w:tc>
          <w:tcPr>
            <w:tcW w:w="97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21" w:right="0"/>
              <w:jc w:val="center"/>
              <w:rPr>
                <w:rFonts w:ascii="宋体" w:hAnsi="宋体" w:cs="宋体" w:eastAsia="宋体" w:hint="default"/>
                <w:sz w:val="21"/>
                <w:szCs w:val="21"/>
              </w:rPr>
            </w:pPr>
            <w:r>
              <w:rPr>
                <w:rFonts w:ascii="宋体" w:hAnsi="宋体" w:cs="宋体" w:eastAsia="宋体" w:hint="default"/>
                <w:sz w:val="21"/>
                <w:szCs w:val="21"/>
              </w:rPr>
              <w:t>第四名</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 w:right="0"/>
              <w:jc w:val="center"/>
              <w:rPr>
                <w:rFonts w:ascii="宋体" w:hAnsi="宋体" w:cs="宋体" w:eastAsia="宋体" w:hint="default"/>
                <w:sz w:val="21"/>
                <w:szCs w:val="21"/>
              </w:rPr>
            </w:pPr>
            <w:r>
              <w:rPr>
                <w:rFonts w:ascii="宋体" w:hAnsi="宋体" w:cs="宋体" w:eastAsia="宋体" w:hint="default"/>
                <w:sz w:val="21"/>
                <w:szCs w:val="21"/>
              </w:rPr>
              <w:t>员工</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5" w:right="0"/>
              <w:jc w:val="left"/>
              <w:rPr>
                <w:rFonts w:ascii="宋体" w:hAnsi="宋体" w:cs="宋体" w:eastAsia="宋体" w:hint="default"/>
                <w:sz w:val="21"/>
                <w:szCs w:val="21"/>
              </w:rPr>
            </w:pPr>
            <w:r>
              <w:rPr>
                <w:rFonts w:ascii="宋体"/>
                <w:sz w:val="21"/>
              </w:rPr>
              <w:t>500,000.00</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336"/>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503" w:right="0"/>
              <w:jc w:val="left"/>
              <w:rPr>
                <w:rFonts w:ascii="宋体" w:hAnsi="宋体" w:cs="宋体" w:eastAsia="宋体" w:hint="default"/>
                <w:sz w:val="21"/>
                <w:szCs w:val="21"/>
              </w:rPr>
            </w:pPr>
            <w:r>
              <w:rPr>
                <w:rFonts w:ascii="宋体"/>
                <w:sz w:val="21"/>
              </w:rPr>
              <w:t>5.85</w:t>
            </w:r>
          </w:p>
        </w:tc>
        <w:tc>
          <w:tcPr>
            <w:tcW w:w="130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0"/>
              <w:jc w:val="center"/>
              <w:rPr>
                <w:rFonts w:ascii="宋体" w:hAnsi="宋体" w:cs="宋体" w:eastAsia="宋体" w:hint="default"/>
                <w:sz w:val="21"/>
                <w:szCs w:val="21"/>
              </w:rPr>
            </w:pPr>
            <w:r>
              <w:rPr>
                <w:rFonts w:ascii="宋体" w:hAnsi="宋体" w:cs="宋体" w:eastAsia="宋体" w:hint="default"/>
                <w:sz w:val="21"/>
                <w:szCs w:val="21"/>
              </w:rPr>
              <w:t>暂借款</w:t>
            </w:r>
          </w:p>
        </w:tc>
      </w:tr>
      <w:tr>
        <w:trPr>
          <w:trHeight w:val="402" w:hRule="exact"/>
        </w:trPr>
        <w:tc>
          <w:tcPr>
            <w:tcW w:w="97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21" w:right="0"/>
              <w:jc w:val="center"/>
              <w:rPr>
                <w:rFonts w:ascii="宋体" w:hAnsi="宋体" w:cs="宋体" w:eastAsia="宋体" w:hint="default"/>
                <w:sz w:val="21"/>
                <w:szCs w:val="21"/>
              </w:rPr>
            </w:pPr>
            <w:r>
              <w:rPr>
                <w:rFonts w:ascii="宋体" w:hAnsi="宋体" w:cs="宋体" w:eastAsia="宋体" w:hint="default"/>
                <w:sz w:val="21"/>
                <w:szCs w:val="21"/>
              </w:rPr>
              <w:t>第五名</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5" w:right="0"/>
              <w:jc w:val="left"/>
              <w:rPr>
                <w:rFonts w:ascii="宋体" w:hAnsi="宋体" w:cs="宋体" w:eastAsia="宋体" w:hint="default"/>
                <w:sz w:val="21"/>
                <w:szCs w:val="21"/>
              </w:rPr>
            </w:pPr>
            <w:r>
              <w:rPr>
                <w:rFonts w:ascii="宋体"/>
                <w:sz w:val="21"/>
              </w:rPr>
              <w:t>207,000.00</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336"/>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503" w:right="0"/>
              <w:jc w:val="left"/>
              <w:rPr>
                <w:rFonts w:ascii="宋体" w:hAnsi="宋体" w:cs="宋体" w:eastAsia="宋体" w:hint="default"/>
                <w:sz w:val="21"/>
                <w:szCs w:val="21"/>
              </w:rPr>
            </w:pPr>
            <w:r>
              <w:rPr>
                <w:rFonts w:ascii="宋体"/>
                <w:sz w:val="21"/>
              </w:rPr>
              <w:t>2.42</w:t>
            </w:r>
          </w:p>
        </w:tc>
        <w:tc>
          <w:tcPr>
            <w:tcW w:w="130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0"/>
              <w:jc w:val="center"/>
              <w:rPr>
                <w:rFonts w:ascii="宋体" w:hAnsi="宋体" w:cs="宋体" w:eastAsia="宋体" w:hint="default"/>
                <w:sz w:val="21"/>
                <w:szCs w:val="21"/>
              </w:rPr>
            </w:pPr>
            <w:r>
              <w:rPr>
                <w:rFonts w:ascii="宋体" w:hAnsi="宋体" w:cs="宋体" w:eastAsia="宋体" w:hint="default"/>
                <w:sz w:val="21"/>
                <w:szCs w:val="21"/>
              </w:rPr>
              <w:t>租金</w:t>
            </w:r>
          </w:p>
        </w:tc>
      </w:tr>
      <w:tr>
        <w:trPr>
          <w:trHeight w:val="722" w:hRule="exact"/>
        </w:trPr>
        <w:tc>
          <w:tcPr>
            <w:tcW w:w="972" w:type="dxa"/>
            <w:tcBorders>
              <w:top w:val="nil" w:sz="6" w:space="0" w:color="auto"/>
              <w:left w:val="nil" w:sz="6" w:space="0" w:color="auto"/>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19" w:type="dxa"/>
            <w:tcBorders>
              <w:top w:val="nil" w:sz="6" w:space="0" w:color="auto"/>
              <w:left w:val="single" w:sz="4" w:space="0" w:color="000000"/>
              <w:bottom w:val="single" w:sz="12" w:space="0" w:color="000000"/>
              <w:right w:val="single" w:sz="4" w:space="0" w:color="000000"/>
            </w:tcBorders>
          </w:tcPr>
          <w:p>
            <w:pP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right="0"/>
              <w:jc w:val="center"/>
              <w:rPr>
                <w:rFonts w:ascii="宋体" w:hAnsi="宋体" w:cs="宋体" w:eastAsia="宋体" w:hint="default"/>
                <w:sz w:val="21"/>
                <w:szCs w:val="21"/>
              </w:rPr>
            </w:pPr>
            <w:r>
              <w:rPr>
                <w:rFonts w:ascii="宋体"/>
                <w:sz w:val="21"/>
              </w:rPr>
              <w:t>6,304,496.</w:t>
            </w:r>
          </w:p>
          <w:p>
            <w:pPr>
              <w:pStyle w:val="TableParagraph"/>
              <w:spacing w:line="240" w:lineRule="auto" w:before="34"/>
              <w:ind w:right="2"/>
              <w:jc w:val="center"/>
              <w:rPr>
                <w:rFonts w:ascii="宋体" w:hAnsi="宋体" w:cs="宋体" w:eastAsia="宋体" w:hint="default"/>
                <w:sz w:val="21"/>
                <w:szCs w:val="21"/>
              </w:rPr>
            </w:pPr>
            <w:r>
              <w:rPr>
                <w:rFonts w:ascii="宋体"/>
                <w:sz w:val="21"/>
              </w:rPr>
              <w:t>07</w:t>
            </w:r>
          </w:p>
        </w:tc>
        <w:tc>
          <w:tcPr>
            <w:tcW w:w="1474" w:type="dxa"/>
            <w:tcBorders>
              <w:top w:val="nil" w:sz="6" w:space="0" w:color="auto"/>
              <w:left w:val="single" w:sz="4" w:space="0" w:color="000000"/>
              <w:bottom w:val="single" w:sz="12" w:space="0" w:color="000000"/>
              <w:right w:val="single" w:sz="4" w:space="0" w:color="000000"/>
            </w:tcBorders>
          </w:tcPr>
          <w:p>
            <w:pP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451" w:right="0"/>
              <w:jc w:val="left"/>
              <w:rPr>
                <w:rFonts w:ascii="宋体" w:hAnsi="宋体" w:cs="宋体" w:eastAsia="宋体" w:hint="default"/>
                <w:sz w:val="21"/>
                <w:szCs w:val="21"/>
              </w:rPr>
            </w:pPr>
            <w:r>
              <w:rPr>
                <w:rFonts w:ascii="宋体"/>
                <w:sz w:val="21"/>
              </w:rPr>
              <w:t>73.75</w:t>
            </w:r>
          </w:p>
        </w:tc>
        <w:tc>
          <w:tcPr>
            <w:tcW w:w="1304"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0" w:footer="1040" w:top="1480" w:bottom="1220" w:left="1660" w:right="1680"/>
        </w:sectPr>
      </w:pPr>
    </w:p>
    <w:p>
      <w:pPr>
        <w:spacing w:line="240" w:lineRule="auto" w:before="12"/>
        <w:rPr>
          <w:rFonts w:ascii="宋体" w:hAnsi="宋体" w:cs="宋体" w:eastAsia="宋体" w:hint="default"/>
          <w:b/>
          <w:bCs/>
          <w:sz w:val="26"/>
          <w:szCs w:val="26"/>
        </w:rPr>
      </w:pPr>
    </w:p>
    <w:p>
      <w:pPr>
        <w:pStyle w:val="BodyText"/>
        <w:tabs>
          <w:tab w:pos="6542" w:val="left" w:leader="none"/>
        </w:tabs>
        <w:spacing w:line="240" w:lineRule="auto" w:before="36"/>
        <w:ind w:left="765" w:right="0"/>
        <w:jc w:val="left"/>
      </w:pPr>
      <w:r>
        <w:rPr/>
        <w:pict>
          <v:shape style="position:absolute;margin-left:72pt;margin-top:-13.30634pt;width:30.25pt;height:27.35pt;mso-position-horizontal-relative:page;mso-position-vertical-relative:paragraph;z-index:18112" type="#_x0000_t75" stroked="false">
            <v:imagedata r:id="rId498" o:title=""/>
          </v:shape>
        </w:pict>
      </w:r>
      <w:r>
        <w:rPr>
          <w:spacing w:val="-2"/>
        </w:rPr>
        <w:t>上海天玑科技股份有限公司</w:t>
        <w:tab/>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1"/>
        </w:rPr>
        <w:t> </w:t>
      </w:r>
      <w:r>
        <w:rPr>
          <w:spacing w:val="-2"/>
        </w:rPr>
        <w:t>年年度报告</w:t>
      </w:r>
    </w:p>
    <w:p>
      <w:pPr>
        <w:spacing w:line="240" w:lineRule="auto" w:before="8"/>
        <w:rPr>
          <w:rFonts w:ascii="宋体" w:hAnsi="宋体" w:cs="宋体" w:eastAsia="宋体" w:hint="default"/>
          <w:sz w:val="2"/>
          <w:szCs w:val="2"/>
        </w:rPr>
      </w:pPr>
    </w:p>
    <w:p>
      <w:pPr>
        <w:spacing w:line="20" w:lineRule="exact"/>
        <w:ind w:left="124" w:right="0" w:firstLine="0"/>
        <w:rPr>
          <w:rFonts w:ascii="宋体" w:hAnsi="宋体" w:cs="宋体" w:eastAsia="宋体" w:hint="default"/>
          <w:sz w:val="2"/>
          <w:szCs w:val="2"/>
        </w:rPr>
      </w:pPr>
      <w:r>
        <w:rPr>
          <w:rFonts w:ascii="宋体" w:hAnsi="宋体" w:cs="宋体" w:eastAsia="宋体" w:hint="default"/>
          <w:sz w:val="2"/>
          <w:szCs w:val="2"/>
        </w:rPr>
        <w:pict>
          <v:group style="width:683.65pt;height:.75pt;mso-position-horizontal-relative:char;mso-position-vertical-relative:line" coordorigin="0,0" coordsize="13673,15">
            <v:group style="position:absolute;left:7;top:7;width:13658;height:2" coordorigin="7,7" coordsize="13658,2">
              <v:shape style="position:absolute;left:7;top:7;width:13658;height:2" coordorigin="7,7" coordsize="13658,0" path="m7,7l1366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headerReference w:type="default" r:id="rId680"/>
          <w:footerReference w:type="default" r:id="rId681"/>
          <w:pgSz w:w="16840" w:h="11910" w:orient="landscape"/>
          <w:pgMar w:header="0" w:footer="0" w:top="800" w:bottom="280" w:left="1280" w:right="1300"/>
        </w:sectPr>
      </w:pPr>
    </w:p>
    <w:p>
      <w:pPr>
        <w:spacing w:line="650" w:lineRule="auto" w:before="36"/>
        <w:ind w:left="160" w:right="4321" w:firstLine="0"/>
        <w:jc w:val="left"/>
        <w:rPr>
          <w:rFonts w:ascii="宋体" w:hAnsi="宋体" w:cs="宋体" w:eastAsia="宋体" w:hint="default"/>
          <w:sz w:val="21"/>
          <w:szCs w:val="21"/>
        </w:rPr>
      </w:pPr>
      <w:r>
        <w:rPr/>
        <w:pict>
          <v:shape style="position:absolute;margin-left:182.059998pt;margin-top:58.703686pt;width:.48001pt;height:.12pt;mso-position-horizontal-relative:page;mso-position-vertical-relative:paragraph;z-index:18136" type="#_x0000_t75" stroked="false">
            <v:imagedata r:id="rId682" o:title=""/>
          </v:shape>
        </w:pict>
      </w:r>
      <w:r>
        <w:rPr/>
        <w:pict>
          <v:shape style="position:absolute;margin-left:218.539993pt;margin-top:58.703686pt;width:.48pt;height:.12pt;mso-position-horizontal-relative:page;mso-position-vertical-relative:paragraph;z-index:18160" type="#_x0000_t75" stroked="false">
            <v:imagedata r:id="rId682" o:title=""/>
          </v:shape>
        </w:pict>
      </w:r>
      <w:r>
        <w:rPr/>
        <w:pict>
          <v:shape style="position:absolute;margin-left:275.059998pt;margin-top:58.703686pt;width:.48001pt;height:.12pt;mso-position-horizontal-relative:page;mso-position-vertical-relative:paragraph;z-index:18184" type="#_x0000_t75" stroked="false">
            <v:imagedata r:id="rId682" o:title=""/>
          </v:shape>
        </w:pict>
      </w:r>
      <w:r>
        <w:rPr/>
        <w:pict>
          <v:shape style="position:absolute;margin-left:332.809998pt;margin-top:58.703686pt;width:.47998pt;height:.12pt;mso-position-horizontal-relative:page;mso-position-vertical-relative:paragraph;z-index:18208" type="#_x0000_t75" stroked="false">
            <v:imagedata r:id="rId682" o:title=""/>
          </v:shape>
        </w:pict>
      </w:r>
      <w:r>
        <w:rPr/>
        <w:pict>
          <v:shape style="position:absolute;margin-left:387.890015pt;margin-top:58.703686pt;width:.48001pt;height:.12pt;mso-position-horizontal-relative:page;mso-position-vertical-relative:paragraph;z-index:18232" type="#_x0000_t75" stroked="false">
            <v:imagedata r:id="rId682" o:title=""/>
          </v:shape>
        </w:pict>
      </w:r>
      <w:r>
        <w:rPr/>
        <w:pict>
          <v:group style="position:absolute;margin-left:70.440002pt;margin-top:156.413681pt;width:701.05pt;height:.5pt;mso-position-horizontal-relative:page;mso-position-vertical-relative:paragraph;z-index:18256" coordorigin="1409,3128" coordsize="14021,10">
            <v:shape style="position:absolute;left:1409;top:3128;width:2962;height:10" type="#_x0000_t75" stroked="false">
              <v:imagedata r:id="rId683" o:title=""/>
            </v:shape>
            <v:shape style="position:absolute;left:4366;top:3128;width:2290;height:10" type="#_x0000_t75" stroked="false">
              <v:imagedata r:id="rId684" o:title=""/>
            </v:shape>
            <v:shape style="position:absolute;left:6651;top:3128;width:1106;height:10" type="#_x0000_t75" stroked="false">
              <v:imagedata r:id="rId685" o:title=""/>
            </v:shape>
            <v:shape style="position:absolute;left:7753;top:3128;width:1354;height:10" type="#_x0000_t75" stroked="false">
              <v:imagedata r:id="rId686" o:title=""/>
            </v:shape>
            <v:shape style="position:absolute;left:9102;top:3128;width:2897;height:10" type="#_x0000_t75" stroked="false">
              <v:imagedata r:id="rId687" o:title=""/>
            </v:shape>
            <v:shape style="position:absolute;left:11994;top:3128;width:1243;height:10" type="#_x0000_t75" stroked="false">
              <v:imagedata r:id="rId688" o:title=""/>
            </v:shape>
            <v:shape style="position:absolute;left:13233;top:3128;width:740;height:10" type="#_x0000_t75" stroked="false">
              <v:imagedata r:id="rId689" o:title=""/>
            </v:shape>
            <v:shape style="position:absolute;left:13968;top:3128;width:1462;height:10" type="#_x0000_t75" stroked="false">
              <v:imagedata r:id="rId690" o:title=""/>
            </v:shape>
            <w10:wrap type="none"/>
          </v:group>
        </w:pict>
      </w:r>
      <w:r>
        <w:rPr/>
        <w:pict>
          <v:group style="position:absolute;margin-left:70.440002pt;margin-top:285.290009pt;width:701.05pt;height:.5pt;mso-position-horizontal-relative:page;mso-position-vertical-relative:page;z-index:18280" coordorigin="1409,5706" coordsize="14021,10">
            <v:shape style="position:absolute;left:1409;top:5706;width:2962;height:10" type="#_x0000_t75" stroked="false">
              <v:imagedata r:id="rId683" o:title=""/>
            </v:shape>
            <v:shape style="position:absolute;left:4366;top:5706;width:2290;height:10" type="#_x0000_t75" stroked="false">
              <v:imagedata r:id="rId691" o:title=""/>
            </v:shape>
            <v:shape style="position:absolute;left:6651;top:5706;width:1106;height:10" type="#_x0000_t75" stroked="false">
              <v:imagedata r:id="rId692" o:title=""/>
            </v:shape>
            <v:shape style="position:absolute;left:7753;top:5706;width:1354;height:10" type="#_x0000_t75" stroked="false">
              <v:imagedata r:id="rId693" o:title=""/>
            </v:shape>
            <v:shape style="position:absolute;left:9102;top:5706;width:2897;height:10" type="#_x0000_t75" stroked="false">
              <v:imagedata r:id="rId694" o:title=""/>
            </v:shape>
            <v:shape style="position:absolute;left:11994;top:5706;width:1243;height:10" type="#_x0000_t75" stroked="false">
              <v:imagedata r:id="rId695" o:title=""/>
            </v:shape>
            <v:shape style="position:absolute;left:13233;top:5706;width:740;height:10" type="#_x0000_t75" stroked="false">
              <v:imagedata r:id="rId696" o:title=""/>
            </v:shape>
            <v:shape style="position:absolute;left:13968;top:5706;width:1462;height:10" type="#_x0000_t75" stroked="false">
              <v:imagedata r:id="rId697" o:title=""/>
            </v:shape>
            <w10:wrap type="none"/>
          </v:group>
        </w:pict>
      </w:r>
      <w:r>
        <w:rPr/>
        <w:pict>
          <v:group style="position:absolute;margin-left:70.440002pt;margin-top:316.486023pt;width:701.05pt;height:5.1pt;mso-position-horizontal-relative:page;mso-position-vertical-relative:page;z-index:18304" coordorigin="1409,6330" coordsize="14021,102">
            <v:shape style="position:absolute;left:1409;top:6330;width:2981;height:101" type="#_x0000_t75" stroked="false">
              <v:imagedata r:id="rId698" o:title=""/>
            </v:shape>
            <v:shape style="position:absolute;left:4366;top:6421;width:2290;height:10" type="#_x0000_t75" stroked="false">
              <v:imagedata r:id="rId684" o:title=""/>
            </v:shape>
            <v:shape style="position:absolute;left:6651;top:6421;width:1106;height:10" type="#_x0000_t75" stroked="false">
              <v:imagedata r:id="rId685" o:title=""/>
            </v:shape>
            <v:shape style="position:absolute;left:7753;top:6421;width:1354;height:10" type="#_x0000_t75" stroked="false">
              <v:imagedata r:id="rId686" o:title=""/>
            </v:shape>
            <v:shape style="position:absolute;left:9102;top:6421;width:2897;height:10" type="#_x0000_t75" stroked="false">
              <v:imagedata r:id="rId687" o:title=""/>
            </v:shape>
            <v:shape style="position:absolute;left:11994;top:6421;width:1243;height:10" type="#_x0000_t75" stroked="false">
              <v:imagedata r:id="rId688" o:title=""/>
            </v:shape>
            <v:shape style="position:absolute;left:13233;top:6421;width:740;height:10" type="#_x0000_t75" stroked="false">
              <v:imagedata r:id="rId689" o:title=""/>
            </v:shape>
            <v:shape style="position:absolute;left:13968;top:6421;width:1462;height:10" type="#_x0000_t75" stroked="false">
              <v:imagedata r:id="rId690" o:title=""/>
            </v:shape>
            <w10:wrap type="none"/>
          </v:group>
        </w:pict>
      </w:r>
      <w:r>
        <w:rPr/>
        <w:pict>
          <v:group style="position:absolute;margin-left:70.440002pt;margin-top:356.710022pt;width:701.05pt;height:.5pt;mso-position-horizontal-relative:page;mso-position-vertical-relative:page;z-index:18328" coordorigin="1409,7134" coordsize="14021,10">
            <v:shape style="position:absolute;left:1409;top:7134;width:2962;height:10" type="#_x0000_t75" stroked="false">
              <v:imagedata r:id="rId683" o:title=""/>
            </v:shape>
            <v:shape style="position:absolute;left:4366;top:7134;width:2290;height:10" type="#_x0000_t75" stroked="false">
              <v:imagedata r:id="rId684" o:title=""/>
            </v:shape>
            <v:shape style="position:absolute;left:6651;top:7134;width:1106;height:10" type="#_x0000_t75" stroked="false">
              <v:imagedata r:id="rId685" o:title=""/>
            </v:shape>
            <v:shape style="position:absolute;left:7753;top:7134;width:1354;height:10" type="#_x0000_t75" stroked="false">
              <v:imagedata r:id="rId686" o:title=""/>
            </v:shape>
            <v:shape style="position:absolute;left:9102;top:7134;width:2897;height:10" type="#_x0000_t75" stroked="false">
              <v:imagedata r:id="rId687" o:title=""/>
            </v:shape>
            <v:shape style="position:absolute;left:11994;top:7134;width:1243;height:10" type="#_x0000_t75" stroked="false">
              <v:imagedata r:id="rId688" o:title=""/>
            </v:shape>
            <v:shape style="position:absolute;left:13233;top:7134;width:740;height:10" type="#_x0000_t75" stroked="false">
              <v:imagedata r:id="rId689" o:title=""/>
            </v:shape>
            <v:shape style="position:absolute;left:13968;top:7134;width:1462;height:10" type="#_x0000_t75" stroked="false">
              <v:imagedata r:id="rId690" o:title=""/>
            </v:shape>
            <w10:wrap type="none"/>
          </v:group>
        </w:pict>
      </w:r>
      <w:r>
        <w:rPr/>
        <w:pict>
          <v:group style="position:absolute;margin-left:70.440002pt;margin-top:387.909973pt;width:701.05pt;height:5.05pt;mso-position-horizontal-relative:page;mso-position-vertical-relative:page;z-index:18352" coordorigin="1409,7758" coordsize="14021,101">
            <v:shape style="position:absolute;left:1409;top:7758;width:2981;height:101" type="#_x0000_t75" stroked="false">
              <v:imagedata r:id="rId699" o:title=""/>
            </v:shape>
            <v:shape style="position:absolute;left:4366;top:7849;width:2290;height:10" type="#_x0000_t75" stroked="false">
              <v:imagedata r:id="rId684" o:title=""/>
            </v:shape>
            <v:shape style="position:absolute;left:6651;top:7849;width:1106;height:10" type="#_x0000_t75" stroked="false">
              <v:imagedata r:id="rId685" o:title=""/>
            </v:shape>
            <v:shape style="position:absolute;left:7753;top:7849;width:1354;height:10" type="#_x0000_t75" stroked="false">
              <v:imagedata r:id="rId686" o:title=""/>
            </v:shape>
            <v:shape style="position:absolute;left:9102;top:7849;width:2897;height:10" type="#_x0000_t75" stroked="false">
              <v:imagedata r:id="rId687" o:title=""/>
            </v:shape>
            <v:shape style="position:absolute;left:11994;top:7849;width:1243;height:10" type="#_x0000_t75" stroked="false">
              <v:imagedata r:id="rId688" o:title=""/>
            </v:shape>
            <v:shape style="position:absolute;left:13233;top:7849;width:740;height:10" type="#_x0000_t75" stroked="false">
              <v:imagedata r:id="rId689" o:title=""/>
            </v:shape>
            <v:shape style="position:absolute;left:13968;top:7849;width:1462;height:10" type="#_x0000_t75" stroked="false">
              <v:imagedata r:id="rId690" o:title=""/>
            </v:shape>
            <w10:wrap type="none"/>
          </v:group>
        </w:pict>
      </w:r>
      <w:r>
        <w:rPr/>
        <w:pict>
          <v:group style="position:absolute;margin-left:70.440002pt;margin-top:428.109985pt;width:701.05pt;height:.5pt;mso-position-horizontal-relative:page;mso-position-vertical-relative:page;z-index:18376" coordorigin="1409,8562" coordsize="14021,10">
            <v:shape style="position:absolute;left:1409;top:8562;width:2962;height:10" type="#_x0000_t75" stroked="false">
              <v:imagedata r:id="rId683" o:title=""/>
            </v:shape>
            <v:shape style="position:absolute;left:4366;top:8562;width:2290;height:10" type="#_x0000_t75" stroked="false">
              <v:imagedata r:id="rId684" o:title=""/>
            </v:shape>
            <v:shape style="position:absolute;left:6651;top:8562;width:1106;height:10" type="#_x0000_t75" stroked="false">
              <v:imagedata r:id="rId685" o:title=""/>
            </v:shape>
            <v:shape style="position:absolute;left:7753;top:8562;width:1354;height:10" type="#_x0000_t75" stroked="false">
              <v:imagedata r:id="rId686" o:title=""/>
            </v:shape>
            <v:shape style="position:absolute;left:9102;top:8562;width:2897;height:10" type="#_x0000_t75" stroked="false">
              <v:imagedata r:id="rId687" o:title=""/>
            </v:shape>
            <v:shape style="position:absolute;left:11994;top:8562;width:1243;height:10" type="#_x0000_t75" stroked="false">
              <v:imagedata r:id="rId688" o:title=""/>
            </v:shape>
            <v:shape style="position:absolute;left:13233;top:8562;width:740;height:10" type="#_x0000_t75" stroked="false">
              <v:imagedata r:id="rId689" o:title=""/>
            </v:shape>
            <v:shape style="position:absolute;left:13968;top:8562;width:1462;height:10" type="#_x0000_t75" stroked="false">
              <v:imagedata r:id="rId690" o:title=""/>
            </v:shape>
            <w10:wrap type="none"/>
          </v:group>
        </w:pict>
      </w:r>
      <w:r>
        <w:rPr/>
        <w:pict>
          <v:shape style="position:absolute;margin-left:69.720001pt;margin-top:57.263687pt;width:701.75pt;height:335pt;mso-position-horizontal-relative:page;mso-position-vertical-relative:paragraph;z-index:184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52"/>
                    <w:gridCol w:w="730"/>
                    <w:gridCol w:w="1130"/>
                    <w:gridCol w:w="1155"/>
                    <w:gridCol w:w="1102"/>
                    <w:gridCol w:w="1349"/>
                    <w:gridCol w:w="1150"/>
                    <w:gridCol w:w="775"/>
                    <w:gridCol w:w="967"/>
                    <w:gridCol w:w="1238"/>
                    <w:gridCol w:w="735"/>
                    <w:gridCol w:w="732"/>
                    <w:gridCol w:w="720"/>
                  </w:tblGrid>
                  <w:tr>
                    <w:trPr>
                      <w:trHeight w:val="1896" w:hRule="exact"/>
                    </w:trPr>
                    <w:tc>
                      <w:tcPr>
                        <w:tcW w:w="2252"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被投资单位</w:t>
                        </w:r>
                      </w:p>
                    </w:tc>
                    <w:tc>
                      <w:tcPr>
                        <w:tcW w:w="73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73" w:lineRule="auto"/>
                          <w:ind w:left="103" w:right="11"/>
                          <w:jc w:val="left"/>
                          <w:rPr>
                            <w:rFonts w:ascii="宋体" w:hAnsi="宋体" w:cs="宋体" w:eastAsia="宋体" w:hint="default"/>
                            <w:sz w:val="21"/>
                            <w:szCs w:val="21"/>
                          </w:rPr>
                        </w:pPr>
                        <w:r>
                          <w:rPr>
                            <w:rFonts w:ascii="宋体" w:hAnsi="宋体" w:cs="宋体" w:eastAsia="宋体" w:hint="default"/>
                            <w:spacing w:val="45"/>
                            <w:w w:val="100"/>
                            <w:sz w:val="21"/>
                            <w:szCs w:val="21"/>
                          </w:rPr>
                          <w:t>核算</w:t>
                        </w:r>
                        <w:r>
                          <w:rPr>
                            <w:rFonts w:ascii="宋体" w:hAnsi="宋体" w:cs="宋体" w:eastAsia="宋体" w:hint="default"/>
                            <w:spacing w:val="-14"/>
                            <w:sz w:val="21"/>
                            <w:szCs w:val="21"/>
                          </w:rPr>
                          <w:t> </w:t>
                        </w:r>
                        <w:r>
                          <w:rPr>
                            <w:rFonts w:ascii="宋体" w:hAnsi="宋体" w:cs="宋体" w:eastAsia="宋体" w:hint="default"/>
                            <w:sz w:val="21"/>
                            <w:szCs w:val="21"/>
                          </w:rPr>
                          <w:t>方法</w:t>
                        </w:r>
                      </w:p>
                    </w:tc>
                    <w:tc>
                      <w:tcPr>
                        <w:tcW w:w="113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投资成本</w:t>
                        </w:r>
                      </w:p>
                    </w:tc>
                    <w:tc>
                      <w:tcPr>
                        <w:tcW w:w="115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10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增减变动</w:t>
                        </w:r>
                      </w:p>
                    </w:tc>
                    <w:tc>
                      <w:tcPr>
                        <w:tcW w:w="1349" w:type="dxa"/>
                        <w:vMerge w:val="restart"/>
                        <w:tcBorders>
                          <w:top w:val="single" w:sz="12" w:space="0" w:color="000000"/>
                          <w:left w:val="single" w:sz="4" w:space="0" w:color="000000"/>
                          <w:right w:val="single" w:sz="4" w:space="0" w:color="000000"/>
                        </w:tcBorders>
                      </w:tcPr>
                      <w:p>
                        <w:pPr>
                          <w:pStyle w:val="TableParagraph"/>
                          <w:spacing w:line="273" w:lineRule="auto" w:before="28"/>
                          <w:ind w:left="103" w:right="97"/>
                          <w:jc w:val="both"/>
                          <w:rPr>
                            <w:rFonts w:ascii="宋体" w:hAnsi="宋体" w:cs="宋体" w:eastAsia="宋体" w:hint="default"/>
                            <w:sz w:val="21"/>
                            <w:szCs w:val="21"/>
                          </w:rPr>
                        </w:pPr>
                        <w:r>
                          <w:rPr>
                            <w:rFonts w:ascii="宋体" w:hAnsi="宋体" w:cs="宋体" w:eastAsia="宋体" w:hint="default"/>
                            <w:spacing w:val="12"/>
                            <w:sz w:val="21"/>
                            <w:szCs w:val="21"/>
                          </w:rPr>
                          <w:t>其中：</w:t>
                        </w:r>
                        <w:r>
                          <w:rPr>
                            <w:rFonts w:ascii="宋体" w:hAnsi="宋体" w:cs="宋体" w:eastAsia="宋体" w:hint="default"/>
                            <w:spacing w:val="-80"/>
                            <w:sz w:val="21"/>
                            <w:szCs w:val="21"/>
                          </w:rPr>
                          <w:t> </w:t>
                        </w:r>
                        <w:r>
                          <w:rPr>
                            <w:rFonts w:ascii="宋体" w:hAnsi="宋体" w:cs="宋体" w:eastAsia="宋体" w:hint="default"/>
                            <w:spacing w:val="10"/>
                            <w:sz w:val="21"/>
                            <w:szCs w:val="21"/>
                          </w:rPr>
                          <w:t>联营</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5"/>
                            <w:sz w:val="21"/>
                            <w:szCs w:val="21"/>
                          </w:rPr>
                          <w:t>及合营企业</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5"/>
                            <w:sz w:val="21"/>
                            <w:szCs w:val="21"/>
                          </w:rPr>
                          <w:t>其他综合收</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5"/>
                            <w:sz w:val="21"/>
                            <w:szCs w:val="21"/>
                          </w:rPr>
                          <w:t>益变动中享</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有的份额</w:t>
                        </w:r>
                      </w:p>
                    </w:tc>
                    <w:tc>
                      <w:tcPr>
                        <w:tcW w:w="115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7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在</w:t>
                        </w:r>
                        <w:r>
                          <w:rPr>
                            <w:rFonts w:ascii="宋体" w:hAnsi="宋体" w:cs="宋体" w:eastAsia="宋体" w:hint="default"/>
                            <w:spacing w:val="36"/>
                            <w:sz w:val="21"/>
                            <w:szCs w:val="21"/>
                          </w:rPr>
                          <w:t> </w:t>
                        </w:r>
                        <w:r>
                          <w:rPr>
                            <w:rFonts w:ascii="宋体" w:hAnsi="宋体" w:cs="宋体" w:eastAsia="宋体" w:hint="default"/>
                            <w:sz w:val="21"/>
                            <w:szCs w:val="21"/>
                          </w:rPr>
                          <w:t>被</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投</w:t>
                        </w:r>
                        <w:r>
                          <w:rPr>
                            <w:rFonts w:ascii="宋体" w:hAnsi="宋体" w:cs="宋体" w:eastAsia="宋体" w:hint="default"/>
                            <w:spacing w:val="36"/>
                            <w:sz w:val="21"/>
                            <w:szCs w:val="21"/>
                          </w:rPr>
                          <w:t> </w:t>
                        </w:r>
                        <w:r>
                          <w:rPr>
                            <w:rFonts w:ascii="宋体" w:hAnsi="宋体" w:cs="宋体" w:eastAsia="宋体" w:hint="default"/>
                            <w:sz w:val="21"/>
                            <w:szCs w:val="21"/>
                          </w:rPr>
                          <w:t>资</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单</w:t>
                        </w:r>
                        <w:r>
                          <w:rPr>
                            <w:rFonts w:ascii="宋体" w:hAnsi="宋体" w:cs="宋体" w:eastAsia="宋体" w:hint="default"/>
                            <w:spacing w:val="36"/>
                            <w:sz w:val="21"/>
                            <w:szCs w:val="21"/>
                          </w:rPr>
                          <w:t> </w:t>
                        </w:r>
                        <w:r>
                          <w:rPr>
                            <w:rFonts w:ascii="宋体" w:hAnsi="宋体" w:cs="宋体" w:eastAsia="宋体" w:hint="default"/>
                            <w:sz w:val="21"/>
                            <w:szCs w:val="21"/>
                          </w:rPr>
                          <w:t>位</w:t>
                        </w:r>
                      </w:p>
                      <w:p>
                        <w:pPr>
                          <w:pStyle w:val="TableParagraph"/>
                          <w:spacing w:line="273" w:lineRule="auto" w:before="37"/>
                          <w:ind w:left="103" w:right="98"/>
                          <w:jc w:val="left"/>
                          <w:rPr>
                            <w:rFonts w:ascii="宋体" w:hAnsi="宋体" w:cs="宋体" w:eastAsia="宋体" w:hint="default"/>
                            <w:sz w:val="21"/>
                            <w:szCs w:val="21"/>
                          </w:rPr>
                        </w:pPr>
                        <w:r>
                          <w:rPr>
                            <w:rFonts w:ascii="宋体" w:hAnsi="宋体" w:cs="宋体" w:eastAsia="宋体" w:hint="default"/>
                            <w:sz w:val="21"/>
                            <w:szCs w:val="21"/>
                          </w:rPr>
                          <w:t>持</w:t>
                        </w:r>
                        <w:r>
                          <w:rPr>
                            <w:rFonts w:ascii="宋体" w:hAnsi="宋体" w:cs="宋体" w:eastAsia="宋体" w:hint="default"/>
                            <w:spacing w:val="36"/>
                            <w:sz w:val="21"/>
                            <w:szCs w:val="21"/>
                          </w:rPr>
                          <w:t> </w:t>
                        </w:r>
                        <w:r>
                          <w:rPr>
                            <w:rFonts w:ascii="宋体" w:hAnsi="宋体" w:cs="宋体" w:eastAsia="宋体" w:hint="default"/>
                            <w:sz w:val="21"/>
                            <w:szCs w:val="21"/>
                          </w:rPr>
                          <w:t>股</w:t>
                        </w:r>
                        <w:r>
                          <w:rPr>
                            <w:rFonts w:ascii="宋体" w:hAnsi="宋体" w:cs="宋体" w:eastAsia="宋体" w:hint="default"/>
                            <w:w w:val="100"/>
                            <w:sz w:val="21"/>
                            <w:szCs w:val="21"/>
                          </w:rPr>
                          <w:t> </w:t>
                        </w:r>
                        <w:r>
                          <w:rPr>
                            <w:rFonts w:ascii="宋体" w:hAnsi="宋体" w:cs="宋体" w:eastAsia="宋体" w:hint="default"/>
                            <w:sz w:val="21"/>
                            <w:szCs w:val="21"/>
                          </w:rPr>
                          <w:t>比例</w:t>
                        </w:r>
                      </w:p>
                    </w:tc>
                    <w:tc>
                      <w:tcPr>
                        <w:tcW w:w="96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73" w:lineRule="auto"/>
                          <w:ind w:left="103" w:right="38"/>
                          <w:jc w:val="both"/>
                          <w:rPr>
                            <w:rFonts w:ascii="宋体" w:hAnsi="宋体" w:cs="宋体" w:eastAsia="宋体" w:hint="default"/>
                            <w:sz w:val="21"/>
                            <w:szCs w:val="21"/>
                          </w:rPr>
                        </w:pPr>
                        <w:r>
                          <w:rPr>
                            <w:rFonts w:ascii="宋体" w:hAnsi="宋体" w:cs="宋体" w:eastAsia="宋体" w:hint="default"/>
                            <w:spacing w:val="39"/>
                            <w:sz w:val="21"/>
                            <w:szCs w:val="21"/>
                          </w:rPr>
                          <w:t>在被投</w:t>
                        </w:r>
                        <w:r>
                          <w:rPr>
                            <w:rFonts w:ascii="宋体" w:hAnsi="宋体" w:cs="宋体" w:eastAsia="宋体" w:hint="default"/>
                            <w:spacing w:val="-99"/>
                            <w:sz w:val="21"/>
                            <w:szCs w:val="21"/>
                          </w:rPr>
                          <w:t> </w:t>
                        </w:r>
                        <w:r>
                          <w:rPr>
                            <w:rFonts w:ascii="宋体" w:hAnsi="宋体" w:cs="宋体" w:eastAsia="宋体" w:hint="default"/>
                            <w:spacing w:val="39"/>
                            <w:sz w:val="21"/>
                            <w:szCs w:val="21"/>
                          </w:rPr>
                          <w:t>资单位</w:t>
                        </w:r>
                        <w:r>
                          <w:rPr>
                            <w:rFonts w:ascii="宋体" w:hAnsi="宋体" w:cs="宋体" w:eastAsia="宋体" w:hint="default"/>
                            <w:spacing w:val="-99"/>
                            <w:sz w:val="21"/>
                            <w:szCs w:val="21"/>
                          </w:rPr>
                          <w:t> </w:t>
                        </w:r>
                        <w:r>
                          <w:rPr>
                            <w:rFonts w:ascii="宋体" w:hAnsi="宋体" w:cs="宋体" w:eastAsia="宋体" w:hint="default"/>
                            <w:spacing w:val="39"/>
                            <w:sz w:val="21"/>
                            <w:szCs w:val="21"/>
                          </w:rPr>
                          <w:t>表决权</w:t>
                        </w:r>
                        <w:r>
                          <w:rPr>
                            <w:rFonts w:ascii="宋体" w:hAnsi="宋体" w:cs="宋体" w:eastAsia="宋体" w:hint="default"/>
                            <w:spacing w:val="-99"/>
                            <w:sz w:val="21"/>
                            <w:szCs w:val="21"/>
                          </w:rPr>
                          <w:t> </w:t>
                        </w:r>
                        <w:r>
                          <w:rPr>
                            <w:rFonts w:ascii="宋体" w:hAnsi="宋体" w:cs="宋体" w:eastAsia="宋体" w:hint="default"/>
                            <w:sz w:val="21"/>
                            <w:szCs w:val="21"/>
                          </w:rPr>
                          <w:t>比例</w:t>
                        </w:r>
                      </w:p>
                    </w:tc>
                    <w:tc>
                      <w:tcPr>
                        <w:tcW w:w="1238" w:type="dxa"/>
                        <w:vMerge w:val="restart"/>
                        <w:tcBorders>
                          <w:top w:val="single" w:sz="12" w:space="0" w:color="000000"/>
                          <w:left w:val="single" w:sz="4" w:space="0" w:color="000000"/>
                          <w:right w:val="single" w:sz="4" w:space="0" w:color="000000"/>
                        </w:tcBorders>
                      </w:tcPr>
                      <w:p>
                        <w:pPr>
                          <w:pStyle w:val="TableParagraph"/>
                          <w:spacing w:line="273" w:lineRule="auto" w:before="28"/>
                          <w:ind w:left="103" w:right="38"/>
                          <w:jc w:val="both"/>
                          <w:rPr>
                            <w:rFonts w:ascii="宋体" w:hAnsi="宋体" w:cs="宋体" w:eastAsia="宋体" w:hint="default"/>
                            <w:sz w:val="21"/>
                            <w:szCs w:val="21"/>
                          </w:rPr>
                        </w:pPr>
                        <w:r>
                          <w:rPr>
                            <w:rFonts w:ascii="宋体" w:hAnsi="宋体" w:cs="宋体" w:eastAsia="宋体" w:hint="default"/>
                            <w:spacing w:val="44"/>
                            <w:sz w:val="21"/>
                            <w:szCs w:val="21"/>
                          </w:rPr>
                          <w:t>在被投资</w:t>
                        </w:r>
                        <w:r>
                          <w:rPr>
                            <w:rFonts w:ascii="宋体" w:hAnsi="宋体" w:cs="宋体" w:eastAsia="宋体" w:hint="default"/>
                            <w:spacing w:val="-97"/>
                            <w:sz w:val="21"/>
                            <w:szCs w:val="21"/>
                          </w:rPr>
                          <w:t> </w:t>
                        </w:r>
                        <w:r>
                          <w:rPr>
                            <w:rFonts w:ascii="宋体" w:hAnsi="宋体" w:cs="宋体" w:eastAsia="宋体" w:hint="default"/>
                            <w:spacing w:val="44"/>
                            <w:sz w:val="21"/>
                            <w:szCs w:val="21"/>
                          </w:rPr>
                          <w:t>单位持股</w:t>
                        </w:r>
                        <w:r>
                          <w:rPr>
                            <w:rFonts w:ascii="宋体" w:hAnsi="宋体" w:cs="宋体" w:eastAsia="宋体" w:hint="default"/>
                            <w:spacing w:val="-97"/>
                            <w:sz w:val="21"/>
                            <w:szCs w:val="21"/>
                          </w:rPr>
                          <w:t> </w:t>
                        </w:r>
                        <w:r>
                          <w:rPr>
                            <w:rFonts w:ascii="宋体" w:hAnsi="宋体" w:cs="宋体" w:eastAsia="宋体" w:hint="default"/>
                            <w:spacing w:val="44"/>
                            <w:sz w:val="21"/>
                            <w:szCs w:val="21"/>
                          </w:rPr>
                          <w:t>比例与表</w:t>
                        </w:r>
                        <w:r>
                          <w:rPr>
                            <w:rFonts w:ascii="宋体" w:hAnsi="宋体" w:cs="宋体" w:eastAsia="宋体" w:hint="default"/>
                            <w:spacing w:val="-97"/>
                            <w:sz w:val="21"/>
                            <w:szCs w:val="21"/>
                          </w:rPr>
                          <w:t> </w:t>
                        </w:r>
                        <w:r>
                          <w:rPr>
                            <w:rFonts w:ascii="宋体" w:hAnsi="宋体" w:cs="宋体" w:eastAsia="宋体" w:hint="default"/>
                            <w:spacing w:val="44"/>
                            <w:sz w:val="21"/>
                            <w:szCs w:val="21"/>
                          </w:rPr>
                          <w:t>决权比例</w:t>
                        </w:r>
                        <w:r>
                          <w:rPr>
                            <w:rFonts w:ascii="宋体" w:hAnsi="宋体" w:cs="宋体" w:eastAsia="宋体" w:hint="default"/>
                            <w:spacing w:val="-97"/>
                            <w:sz w:val="21"/>
                            <w:szCs w:val="21"/>
                          </w:rPr>
                          <w:t> </w:t>
                        </w:r>
                        <w:r>
                          <w:rPr>
                            <w:rFonts w:ascii="宋体" w:hAnsi="宋体" w:cs="宋体" w:eastAsia="宋体" w:hint="default"/>
                            <w:spacing w:val="44"/>
                            <w:sz w:val="21"/>
                            <w:szCs w:val="21"/>
                          </w:rPr>
                          <w:t>不一致的</w:t>
                        </w:r>
                        <w:r>
                          <w:rPr>
                            <w:rFonts w:ascii="宋体" w:hAnsi="宋体" w:cs="宋体" w:eastAsia="宋体" w:hint="default"/>
                            <w:spacing w:val="-97"/>
                            <w:sz w:val="21"/>
                            <w:szCs w:val="21"/>
                          </w:rPr>
                          <w:t> </w:t>
                        </w:r>
                        <w:r>
                          <w:rPr>
                            <w:rFonts w:ascii="宋体" w:hAnsi="宋体" w:cs="宋体" w:eastAsia="宋体" w:hint="default"/>
                            <w:sz w:val="21"/>
                            <w:szCs w:val="21"/>
                          </w:rPr>
                          <w:t>说明</w:t>
                        </w:r>
                      </w:p>
                    </w:tc>
                    <w:tc>
                      <w:tcPr>
                        <w:tcW w:w="735"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73" w:lineRule="auto"/>
                          <w:ind w:left="103" w:right="0"/>
                          <w:jc w:val="left"/>
                          <w:rPr>
                            <w:rFonts w:ascii="宋体" w:hAnsi="宋体" w:cs="宋体" w:eastAsia="宋体" w:hint="default"/>
                            <w:sz w:val="21"/>
                            <w:szCs w:val="21"/>
                          </w:rPr>
                        </w:pPr>
                        <w:r>
                          <w:rPr>
                            <w:rFonts w:ascii="宋体" w:hAnsi="宋体" w:cs="宋体" w:eastAsia="宋体" w:hint="default"/>
                            <w:spacing w:val="48"/>
                            <w:w w:val="100"/>
                            <w:sz w:val="21"/>
                            <w:szCs w:val="21"/>
                          </w:rPr>
                          <w:t>减值</w:t>
                        </w:r>
                        <w:r>
                          <w:rPr>
                            <w:rFonts w:ascii="宋体" w:hAnsi="宋体" w:cs="宋体" w:eastAsia="宋体" w:hint="default"/>
                            <w:spacing w:val="-7"/>
                            <w:sz w:val="21"/>
                            <w:szCs w:val="21"/>
                          </w:rPr>
                          <w:t> </w:t>
                        </w:r>
                        <w:r>
                          <w:rPr>
                            <w:rFonts w:ascii="宋体" w:hAnsi="宋体" w:cs="宋体" w:eastAsia="宋体" w:hint="default"/>
                            <w:sz w:val="21"/>
                            <w:szCs w:val="21"/>
                          </w:rPr>
                          <w:t>准备</w:t>
                        </w:r>
                      </w:p>
                    </w:tc>
                    <w:tc>
                      <w:tcPr>
                        <w:tcW w:w="732" w:type="dxa"/>
                        <w:vMerge w:val="restart"/>
                        <w:tcBorders>
                          <w:top w:val="single" w:sz="12"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73" w:lineRule="auto"/>
                          <w:ind w:left="103" w:right="2"/>
                          <w:jc w:val="both"/>
                          <w:rPr>
                            <w:rFonts w:ascii="宋体" w:hAnsi="宋体" w:cs="宋体" w:eastAsia="宋体" w:hint="default"/>
                            <w:sz w:val="21"/>
                            <w:szCs w:val="21"/>
                          </w:rPr>
                        </w:pPr>
                        <w:r>
                          <w:rPr>
                            <w:rFonts w:ascii="宋体" w:hAnsi="宋体" w:cs="宋体" w:eastAsia="宋体" w:hint="default"/>
                            <w:spacing w:val="47"/>
                            <w:w w:val="100"/>
                            <w:sz w:val="21"/>
                            <w:szCs w:val="21"/>
                          </w:rPr>
                          <w:t>本年</w:t>
                        </w:r>
                        <w:r>
                          <w:rPr>
                            <w:rFonts w:ascii="宋体" w:hAnsi="宋体" w:cs="宋体" w:eastAsia="宋体" w:hint="default"/>
                            <w:spacing w:val="-9"/>
                            <w:sz w:val="21"/>
                            <w:szCs w:val="21"/>
                          </w:rPr>
                          <w:t> </w:t>
                        </w:r>
                        <w:r>
                          <w:rPr>
                            <w:rFonts w:ascii="宋体" w:hAnsi="宋体" w:cs="宋体" w:eastAsia="宋体" w:hint="default"/>
                            <w:spacing w:val="47"/>
                            <w:w w:val="100"/>
                            <w:sz w:val="21"/>
                            <w:szCs w:val="21"/>
                          </w:rPr>
                          <w:t>计提</w:t>
                        </w:r>
                        <w:r>
                          <w:rPr>
                            <w:rFonts w:ascii="宋体" w:hAnsi="宋体" w:cs="宋体" w:eastAsia="宋体" w:hint="default"/>
                            <w:spacing w:val="-9"/>
                            <w:sz w:val="21"/>
                            <w:szCs w:val="21"/>
                          </w:rPr>
                          <w:t> </w:t>
                        </w:r>
                        <w:r>
                          <w:rPr>
                            <w:rFonts w:ascii="宋体" w:hAnsi="宋体" w:cs="宋体" w:eastAsia="宋体" w:hint="default"/>
                            <w:spacing w:val="47"/>
                            <w:w w:val="100"/>
                            <w:sz w:val="21"/>
                            <w:szCs w:val="21"/>
                          </w:rPr>
                          <w:t>减值</w:t>
                        </w:r>
                        <w:r>
                          <w:rPr>
                            <w:rFonts w:ascii="宋体" w:hAnsi="宋体" w:cs="宋体" w:eastAsia="宋体" w:hint="default"/>
                            <w:spacing w:val="-9"/>
                            <w:sz w:val="21"/>
                            <w:szCs w:val="21"/>
                          </w:rPr>
                          <w:t> </w:t>
                        </w:r>
                        <w:r>
                          <w:rPr>
                            <w:rFonts w:ascii="宋体" w:hAnsi="宋体" w:cs="宋体" w:eastAsia="宋体" w:hint="default"/>
                            <w:sz w:val="21"/>
                            <w:szCs w:val="21"/>
                          </w:rPr>
                          <w:t>准备</w:t>
                        </w:r>
                      </w:p>
                    </w:tc>
                    <w:tc>
                      <w:tcPr>
                        <w:tcW w:w="720"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73" w:lineRule="auto"/>
                          <w:ind w:left="103" w:right="19"/>
                          <w:jc w:val="both"/>
                          <w:rPr>
                            <w:rFonts w:ascii="宋体" w:hAnsi="宋体" w:cs="宋体" w:eastAsia="宋体" w:hint="default"/>
                            <w:sz w:val="21"/>
                            <w:szCs w:val="21"/>
                          </w:rPr>
                        </w:pPr>
                        <w:r>
                          <w:rPr>
                            <w:rFonts w:ascii="宋体" w:hAnsi="宋体" w:cs="宋体" w:eastAsia="宋体" w:hint="default"/>
                            <w:spacing w:val="41"/>
                            <w:sz w:val="21"/>
                            <w:szCs w:val="21"/>
                          </w:rPr>
                          <w:t>本年</w:t>
                        </w:r>
                        <w:r>
                          <w:rPr>
                            <w:rFonts w:ascii="宋体" w:hAnsi="宋体" w:cs="宋体" w:eastAsia="宋体" w:hint="default"/>
                            <w:spacing w:val="-101"/>
                            <w:sz w:val="21"/>
                            <w:szCs w:val="21"/>
                          </w:rPr>
                          <w:t> </w:t>
                        </w:r>
                        <w:r>
                          <w:rPr>
                            <w:rFonts w:ascii="宋体" w:hAnsi="宋体" w:cs="宋体" w:eastAsia="宋体" w:hint="default"/>
                            <w:spacing w:val="41"/>
                            <w:sz w:val="21"/>
                            <w:szCs w:val="21"/>
                          </w:rPr>
                          <w:t>现金</w:t>
                        </w:r>
                        <w:r>
                          <w:rPr>
                            <w:rFonts w:ascii="宋体" w:hAnsi="宋体" w:cs="宋体" w:eastAsia="宋体" w:hint="default"/>
                            <w:spacing w:val="-101"/>
                            <w:sz w:val="21"/>
                            <w:szCs w:val="21"/>
                          </w:rPr>
                          <w:t> </w:t>
                        </w:r>
                        <w:r>
                          <w:rPr>
                            <w:rFonts w:ascii="宋体" w:hAnsi="宋体" w:cs="宋体" w:eastAsia="宋体" w:hint="default"/>
                            <w:sz w:val="21"/>
                            <w:szCs w:val="21"/>
                          </w:rPr>
                          <w:t>红利</w:t>
                        </w:r>
                      </w:p>
                    </w:tc>
                  </w:tr>
                  <w:tr>
                    <w:trPr>
                      <w:trHeight w:val="480" w:hRule="exact"/>
                    </w:trPr>
                    <w:tc>
                      <w:tcPr>
                        <w:tcW w:w="2252" w:type="dxa"/>
                        <w:tcBorders>
                          <w:top w:val="nil" w:sz="6" w:space="0" w:color="auto"/>
                          <w:left w:val="nil" w:sz="6" w:space="0" w:color="auto"/>
                          <w:bottom w:val="nil" w:sz="6" w:space="0" w:color="auto"/>
                          <w:right w:val="single" w:sz="4" w:space="0" w:color="000000"/>
                        </w:tcBorders>
                      </w:tcPr>
                      <w:p>
                        <w:pPr>
                          <w:pStyle w:val="TableParagraph"/>
                          <w:spacing w:line="240" w:lineRule="auto" w:before="110"/>
                          <w:ind w:left="122" w:right="0"/>
                          <w:jc w:val="left"/>
                          <w:rPr>
                            <w:rFonts w:ascii="宋体" w:hAnsi="宋体" w:cs="宋体" w:eastAsia="宋体" w:hint="default"/>
                            <w:sz w:val="21"/>
                            <w:szCs w:val="21"/>
                          </w:rPr>
                        </w:pPr>
                        <w:r>
                          <w:rPr>
                            <w:rFonts w:ascii="宋体" w:hAnsi="宋体" w:cs="宋体" w:eastAsia="宋体" w:hint="default"/>
                            <w:sz w:val="21"/>
                            <w:szCs w:val="21"/>
                          </w:rPr>
                          <w:t>子公司</w:t>
                        </w:r>
                      </w:p>
                    </w:tc>
                    <w:tc>
                      <w:tcPr>
                        <w:tcW w:w="730" w:type="dxa"/>
                        <w:tcBorders>
                          <w:top w:val="nil" w:sz="6" w:space="0" w:color="auto"/>
                          <w:left w:val="single" w:sz="4" w:space="0" w:color="000000"/>
                          <w:bottom w:val="nil" w:sz="6" w:space="0" w:color="auto"/>
                          <w:right w:val="single" w:sz="4" w:space="0" w:color="000000"/>
                        </w:tcBorders>
                      </w:tcPr>
                      <w:p>
                        <w:pPr/>
                      </w:p>
                    </w:tc>
                    <w:tc>
                      <w:tcPr>
                        <w:tcW w:w="113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
                    </w:tc>
                    <w:tc>
                      <w:tcPr>
                        <w:tcW w:w="1102" w:type="dxa"/>
                        <w:tcBorders>
                          <w:top w:val="nil" w:sz="6" w:space="0" w:color="auto"/>
                          <w:left w:val="single" w:sz="4" w:space="0" w:color="000000"/>
                          <w:bottom w:val="nil" w:sz="6" w:space="0" w:color="auto"/>
                          <w:right w:val="single" w:sz="4" w:space="0" w:color="000000"/>
                        </w:tcBorders>
                      </w:tcPr>
                      <w:p>
                        <w:pPr/>
                      </w:p>
                    </w:tc>
                    <w:tc>
                      <w:tcPr>
                        <w:tcW w:w="1349" w:type="dxa"/>
                        <w:vMerge/>
                        <w:tcBorders>
                          <w:left w:val="single" w:sz="4" w:space="0" w:color="000000"/>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775" w:type="dxa"/>
                        <w:tcBorders>
                          <w:top w:val="nil" w:sz="6" w:space="0" w:color="auto"/>
                          <w:left w:val="single" w:sz="4" w:space="0" w:color="000000"/>
                          <w:bottom w:val="nil" w:sz="6" w:space="0" w:color="auto"/>
                          <w:right w:val="single" w:sz="4" w:space="0" w:color="000000"/>
                        </w:tcBorders>
                      </w:tcPr>
                      <w:p>
                        <w:pPr/>
                      </w:p>
                    </w:tc>
                    <w:tc>
                      <w:tcPr>
                        <w:tcW w:w="967" w:type="dxa"/>
                        <w:tcBorders>
                          <w:top w:val="nil" w:sz="6" w:space="0" w:color="auto"/>
                          <w:left w:val="single" w:sz="4" w:space="0" w:color="000000"/>
                          <w:bottom w:val="nil" w:sz="6" w:space="0" w:color="auto"/>
                          <w:right w:val="single" w:sz="4" w:space="0" w:color="000000"/>
                        </w:tcBorders>
                      </w:tcPr>
                      <w:p>
                        <w:pPr/>
                      </w:p>
                    </w:tc>
                    <w:tc>
                      <w:tcPr>
                        <w:tcW w:w="1238" w:type="dxa"/>
                        <w:vMerge/>
                        <w:tcBorders>
                          <w:left w:val="single" w:sz="4" w:space="0" w:color="000000"/>
                          <w:right w:val="single" w:sz="4" w:space="0" w:color="000000"/>
                        </w:tcBorders>
                      </w:tcPr>
                      <w:p>
                        <w:pPr/>
                      </w:p>
                    </w:tc>
                    <w:tc>
                      <w:tcPr>
                        <w:tcW w:w="735" w:type="dxa"/>
                        <w:vMerge/>
                        <w:tcBorders>
                          <w:left w:val="single" w:sz="4" w:space="0" w:color="000000"/>
                          <w:right w:val="single" w:sz="4" w:space="0" w:color="000000"/>
                        </w:tcBorders>
                      </w:tcPr>
                      <w:p>
                        <w:pPr/>
                      </w:p>
                    </w:tc>
                    <w:tc>
                      <w:tcPr>
                        <w:tcW w:w="732" w:type="dxa"/>
                        <w:vMerge/>
                        <w:tcBorders>
                          <w:left w:val="single" w:sz="4" w:space="0" w:color="000000"/>
                          <w:right w:val="single" w:sz="4" w:space="0" w:color="000000"/>
                        </w:tcBorders>
                      </w:tcPr>
                      <w:p>
                        <w:pPr/>
                      </w:p>
                    </w:tc>
                    <w:tc>
                      <w:tcPr>
                        <w:tcW w:w="720" w:type="dxa"/>
                        <w:vMerge/>
                        <w:tcBorders>
                          <w:left w:val="single" w:sz="4" w:space="0" w:color="000000"/>
                          <w:right w:val="nil" w:sz="6" w:space="0" w:color="auto"/>
                        </w:tcBorders>
                      </w:tcPr>
                      <w:p>
                        <w:pPr/>
                      </w:p>
                    </w:tc>
                  </w:tr>
                  <w:tr>
                    <w:trPr>
                      <w:trHeight w:val="617" w:hRule="exact"/>
                    </w:trPr>
                    <w:tc>
                      <w:tcPr>
                        <w:tcW w:w="2252" w:type="dxa"/>
                        <w:tcBorders>
                          <w:top w:val="nil" w:sz="6" w:space="0" w:color="auto"/>
                          <w:left w:val="nil" w:sz="6" w:space="0" w:color="auto"/>
                          <w:bottom w:val="nil" w:sz="6" w:space="0" w:color="auto"/>
                          <w:right w:val="single" w:sz="4" w:space="0" w:color="000000"/>
                        </w:tcBorders>
                      </w:tcPr>
                      <w:p>
                        <w:pPr>
                          <w:pStyle w:val="TableParagraph"/>
                          <w:spacing w:line="273" w:lineRule="auto" w:before="31"/>
                          <w:ind w:left="122" w:right="100"/>
                          <w:jc w:val="left"/>
                          <w:rPr>
                            <w:rFonts w:ascii="宋体" w:hAnsi="宋体" w:cs="宋体" w:eastAsia="宋体" w:hint="default"/>
                            <w:sz w:val="21"/>
                            <w:szCs w:val="21"/>
                          </w:rPr>
                        </w:pPr>
                        <w:r>
                          <w:rPr>
                            <w:rFonts w:ascii="宋体" w:hAnsi="宋体" w:cs="宋体" w:eastAsia="宋体" w:hint="default"/>
                            <w:spacing w:val="12"/>
                            <w:sz w:val="21"/>
                            <w:szCs w:val="21"/>
                          </w:rPr>
                          <w:t>上海天玑信息技术服</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务有限公司</w:t>
                        </w:r>
                      </w:p>
                    </w:tc>
                    <w:tc>
                      <w:tcPr>
                        <w:tcW w:w="730" w:type="dxa"/>
                        <w:tcBorders>
                          <w:top w:val="nil" w:sz="6" w:space="0" w:color="auto"/>
                          <w:left w:val="single" w:sz="4" w:space="0" w:color="000000"/>
                          <w:bottom w:val="nil" w:sz="6" w:space="0" w:color="auto"/>
                          <w:right w:val="single" w:sz="4" w:space="0" w:color="000000"/>
                        </w:tcBorders>
                      </w:tcPr>
                      <w:p>
                        <w:pPr>
                          <w:pStyle w:val="TableParagraph"/>
                          <w:spacing w:line="273" w:lineRule="auto" w:before="31"/>
                          <w:ind w:left="103" w:right="11"/>
                          <w:jc w:val="left"/>
                          <w:rPr>
                            <w:rFonts w:ascii="宋体" w:hAnsi="宋体" w:cs="宋体" w:eastAsia="宋体" w:hint="default"/>
                            <w:sz w:val="21"/>
                            <w:szCs w:val="21"/>
                          </w:rPr>
                        </w:pPr>
                        <w:r>
                          <w:rPr>
                            <w:rFonts w:ascii="宋体" w:hAnsi="宋体" w:cs="宋体" w:eastAsia="宋体" w:hint="default"/>
                            <w:spacing w:val="45"/>
                            <w:w w:val="100"/>
                            <w:sz w:val="21"/>
                            <w:szCs w:val="21"/>
                          </w:rPr>
                          <w:t>成本</w:t>
                        </w:r>
                        <w:r>
                          <w:rPr>
                            <w:rFonts w:ascii="宋体" w:hAnsi="宋体" w:cs="宋体" w:eastAsia="宋体" w:hint="default"/>
                            <w:spacing w:val="-14"/>
                            <w:sz w:val="21"/>
                            <w:szCs w:val="21"/>
                          </w:rPr>
                          <w:t> </w:t>
                        </w:r>
                        <w:r>
                          <w:rPr>
                            <w:rFonts w:ascii="宋体" w:hAnsi="宋体" w:cs="宋体" w:eastAsia="宋体" w:hint="default"/>
                            <w:sz w:val="21"/>
                            <w:szCs w:val="21"/>
                          </w:rPr>
                          <w:t>法</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0" w:right="0"/>
                          <w:jc w:val="left"/>
                          <w:rPr>
                            <w:rFonts w:ascii="宋体" w:hAnsi="宋体" w:cs="宋体" w:eastAsia="宋体" w:hint="default"/>
                            <w:sz w:val="21"/>
                            <w:szCs w:val="21"/>
                          </w:rPr>
                        </w:pPr>
                        <w:r>
                          <w:rPr>
                            <w:rFonts w:ascii="宋体"/>
                            <w:sz w:val="21"/>
                          </w:rPr>
                          <w:t>5,000,00</w:t>
                        </w:r>
                      </w:p>
                      <w:p>
                        <w:pPr>
                          <w:pStyle w:val="TableParagraph"/>
                          <w:spacing w:line="240" w:lineRule="auto" w:before="37"/>
                          <w:ind w:left="100" w:right="0"/>
                          <w:jc w:val="left"/>
                          <w:rPr>
                            <w:rFonts w:ascii="宋体" w:hAnsi="宋体" w:cs="宋体" w:eastAsia="宋体" w:hint="default"/>
                            <w:sz w:val="21"/>
                            <w:szCs w:val="21"/>
                          </w:rPr>
                        </w:pPr>
                        <w:r>
                          <w:rPr>
                            <w:rFonts w:ascii="宋体"/>
                            <w:sz w:val="21"/>
                          </w:rPr>
                          <w:t>0.00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0.00</w:t>
                        </w:r>
                      </w:p>
                    </w:tc>
                    <w:tc>
                      <w:tcPr>
                        <w:tcW w:w="1102" w:type="dxa"/>
                        <w:tcBorders>
                          <w:top w:val="nil" w:sz="6" w:space="0" w:color="auto"/>
                          <w:left w:val="single" w:sz="4" w:space="0" w:color="000000"/>
                          <w:bottom w:val="nil" w:sz="6" w:space="0" w:color="auto"/>
                          <w:right w:val="single" w:sz="4" w:space="0" w:color="000000"/>
                        </w:tcBorders>
                      </w:tcPr>
                      <w:p>
                        <w:pPr/>
                      </w:p>
                    </w:tc>
                    <w:tc>
                      <w:tcPr>
                        <w:tcW w:w="1349" w:type="dxa"/>
                        <w:vMerge/>
                        <w:tcBorders>
                          <w:left w:val="single" w:sz="4" w:space="0" w:color="000000"/>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0.00</w:t>
                        </w:r>
                      </w:p>
                    </w:tc>
                    <w:tc>
                      <w:tcPr>
                        <w:tcW w:w="77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100.0</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0</w:t>
                        </w:r>
                      </w:p>
                    </w:tc>
                    <w:tc>
                      <w:tcPr>
                        <w:tcW w:w="96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1238" w:type="dxa"/>
                        <w:vMerge/>
                        <w:tcBorders>
                          <w:left w:val="single" w:sz="4" w:space="0" w:color="000000"/>
                          <w:right w:val="single" w:sz="4" w:space="0" w:color="000000"/>
                        </w:tcBorders>
                      </w:tcPr>
                      <w:p>
                        <w:pPr/>
                      </w:p>
                    </w:tc>
                    <w:tc>
                      <w:tcPr>
                        <w:tcW w:w="735" w:type="dxa"/>
                        <w:vMerge/>
                        <w:tcBorders>
                          <w:left w:val="single" w:sz="4" w:space="0" w:color="000000"/>
                          <w:right w:val="single" w:sz="4" w:space="0" w:color="000000"/>
                        </w:tcBorders>
                      </w:tcPr>
                      <w:p>
                        <w:pPr/>
                      </w:p>
                    </w:tc>
                    <w:tc>
                      <w:tcPr>
                        <w:tcW w:w="732" w:type="dxa"/>
                        <w:vMerge/>
                        <w:tcBorders>
                          <w:left w:val="single" w:sz="4" w:space="0" w:color="000000"/>
                          <w:right w:val="single" w:sz="4" w:space="0" w:color="000000"/>
                        </w:tcBorders>
                      </w:tcPr>
                      <w:p>
                        <w:pPr/>
                      </w:p>
                    </w:tc>
                    <w:tc>
                      <w:tcPr>
                        <w:tcW w:w="720" w:type="dxa"/>
                        <w:vMerge/>
                        <w:tcBorders>
                          <w:left w:val="single" w:sz="4" w:space="0" w:color="000000"/>
                          <w:right w:val="nil" w:sz="6" w:space="0" w:color="auto"/>
                        </w:tcBorders>
                      </w:tcPr>
                      <w:p>
                        <w:pPr/>
                      </w:p>
                    </w:tc>
                  </w:tr>
                  <w:tr>
                    <w:trPr>
                      <w:trHeight w:val="811" w:hRule="exact"/>
                    </w:trPr>
                    <w:tc>
                      <w:tcPr>
                        <w:tcW w:w="225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极品数据系统公司</w:t>
                        </w:r>
                      </w:p>
                    </w:tc>
                    <w:tc>
                      <w:tcPr>
                        <w:tcW w:w="730" w:type="dxa"/>
                        <w:tcBorders>
                          <w:top w:val="nil" w:sz="6" w:space="0" w:color="auto"/>
                          <w:left w:val="single" w:sz="4" w:space="0" w:color="000000"/>
                          <w:bottom w:val="nil" w:sz="6" w:space="0" w:color="auto"/>
                          <w:right w:val="single" w:sz="4" w:space="0" w:color="000000"/>
                        </w:tcBorders>
                      </w:tcPr>
                      <w:p>
                        <w:pPr>
                          <w:pStyle w:val="TableParagraph"/>
                          <w:spacing w:line="271" w:lineRule="auto" w:before="129"/>
                          <w:ind w:left="103" w:right="11"/>
                          <w:jc w:val="left"/>
                          <w:rPr>
                            <w:rFonts w:ascii="宋体" w:hAnsi="宋体" w:cs="宋体" w:eastAsia="宋体" w:hint="default"/>
                            <w:sz w:val="21"/>
                            <w:szCs w:val="21"/>
                          </w:rPr>
                        </w:pPr>
                        <w:r>
                          <w:rPr>
                            <w:rFonts w:ascii="宋体" w:hAnsi="宋体" w:cs="宋体" w:eastAsia="宋体" w:hint="default"/>
                            <w:spacing w:val="45"/>
                            <w:w w:val="100"/>
                            <w:sz w:val="21"/>
                            <w:szCs w:val="21"/>
                          </w:rPr>
                          <w:t>成本</w:t>
                        </w:r>
                        <w:r>
                          <w:rPr>
                            <w:rFonts w:ascii="宋体" w:hAnsi="宋体" w:cs="宋体" w:eastAsia="宋体" w:hint="default"/>
                            <w:spacing w:val="-14"/>
                            <w:sz w:val="21"/>
                            <w:szCs w:val="21"/>
                          </w:rPr>
                          <w:t> </w:t>
                        </w:r>
                        <w:r>
                          <w:rPr>
                            <w:rFonts w:ascii="宋体" w:hAnsi="宋体" w:cs="宋体" w:eastAsia="宋体" w:hint="default"/>
                            <w:sz w:val="21"/>
                            <w:szCs w:val="21"/>
                          </w:rPr>
                          <w:t>法</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sz w:val="21"/>
                          </w:rPr>
                          <w:t>684,420.</w:t>
                        </w:r>
                      </w:p>
                      <w:p>
                        <w:pPr>
                          <w:pStyle w:val="TableParagraph"/>
                          <w:spacing w:line="240" w:lineRule="auto" w:before="34"/>
                          <w:ind w:left="100" w:right="0"/>
                          <w:jc w:val="left"/>
                          <w:rPr>
                            <w:rFonts w:ascii="宋体" w:hAnsi="宋体" w:cs="宋体" w:eastAsia="宋体" w:hint="default"/>
                            <w:sz w:val="21"/>
                            <w:szCs w:val="21"/>
                          </w:rPr>
                        </w:pPr>
                        <w:r>
                          <w:rPr>
                            <w:rFonts w:ascii="宋体"/>
                            <w:sz w:val="21"/>
                          </w:rPr>
                          <w:t>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103" w:right="0"/>
                          <w:jc w:val="left"/>
                          <w:rPr>
                            <w:rFonts w:ascii="宋体" w:hAnsi="宋体" w:cs="宋体" w:eastAsia="宋体" w:hint="default"/>
                            <w:sz w:val="21"/>
                            <w:szCs w:val="21"/>
                          </w:rPr>
                        </w:pPr>
                        <w:r>
                          <w:rPr>
                            <w:rFonts w:ascii="宋体"/>
                            <w:sz w:val="21"/>
                          </w:rPr>
                          <w:t>684,420.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w:t>
                        </w:r>
                      </w:p>
                    </w:tc>
                    <w:tc>
                      <w:tcPr>
                        <w:tcW w:w="1102" w:type="dxa"/>
                        <w:tcBorders>
                          <w:top w:val="nil" w:sz="6" w:space="0" w:color="auto"/>
                          <w:left w:val="single" w:sz="4" w:space="0" w:color="000000"/>
                          <w:bottom w:val="nil" w:sz="6" w:space="0" w:color="auto"/>
                          <w:right w:val="single" w:sz="4" w:space="0" w:color="000000"/>
                        </w:tcBorders>
                      </w:tcPr>
                      <w:p>
                        <w:pPr/>
                      </w:p>
                    </w:tc>
                    <w:tc>
                      <w:tcPr>
                        <w:tcW w:w="1349" w:type="dxa"/>
                        <w:vMerge/>
                        <w:tcBorders>
                          <w:left w:val="single" w:sz="4" w:space="0" w:color="000000"/>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103" w:right="0"/>
                          <w:jc w:val="left"/>
                          <w:rPr>
                            <w:rFonts w:ascii="宋体" w:hAnsi="宋体" w:cs="宋体" w:eastAsia="宋体" w:hint="default"/>
                            <w:sz w:val="21"/>
                            <w:szCs w:val="21"/>
                          </w:rPr>
                        </w:pPr>
                        <w:r>
                          <w:rPr>
                            <w:rFonts w:ascii="宋体"/>
                            <w:sz w:val="21"/>
                          </w:rPr>
                          <w:t>684,420.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w:t>
                        </w:r>
                      </w:p>
                    </w:tc>
                    <w:tc>
                      <w:tcPr>
                        <w:tcW w:w="775"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103" w:right="0"/>
                          <w:jc w:val="left"/>
                          <w:rPr>
                            <w:rFonts w:ascii="宋体" w:hAnsi="宋体" w:cs="宋体" w:eastAsia="宋体" w:hint="default"/>
                            <w:sz w:val="21"/>
                            <w:szCs w:val="21"/>
                          </w:rPr>
                        </w:pPr>
                        <w:r>
                          <w:rPr>
                            <w:rFonts w:ascii="宋体"/>
                            <w:sz w:val="21"/>
                          </w:rPr>
                          <w:t>100.0</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0</w:t>
                        </w:r>
                      </w:p>
                    </w:tc>
                    <w:tc>
                      <w:tcPr>
                        <w:tcW w:w="96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80"/>
                          <w:ind w:left="103" w:right="0"/>
                          <w:jc w:val="left"/>
                          <w:rPr>
                            <w:rFonts w:ascii="宋体" w:hAnsi="宋体" w:cs="宋体" w:eastAsia="宋体" w:hint="default"/>
                            <w:sz w:val="21"/>
                            <w:szCs w:val="21"/>
                          </w:rPr>
                        </w:pPr>
                        <w:r>
                          <w:rPr>
                            <w:rFonts w:ascii="宋体"/>
                            <w:sz w:val="21"/>
                          </w:rPr>
                          <w:t>100.00</w:t>
                        </w:r>
                      </w:p>
                    </w:tc>
                    <w:tc>
                      <w:tcPr>
                        <w:tcW w:w="1238" w:type="dxa"/>
                        <w:vMerge/>
                        <w:tcBorders>
                          <w:left w:val="single" w:sz="4" w:space="0" w:color="000000"/>
                          <w:right w:val="single" w:sz="4" w:space="0" w:color="000000"/>
                        </w:tcBorders>
                      </w:tcPr>
                      <w:p>
                        <w:pPr/>
                      </w:p>
                    </w:tc>
                    <w:tc>
                      <w:tcPr>
                        <w:tcW w:w="735" w:type="dxa"/>
                        <w:vMerge/>
                        <w:tcBorders>
                          <w:left w:val="single" w:sz="4" w:space="0" w:color="000000"/>
                          <w:right w:val="single" w:sz="4" w:space="0" w:color="000000"/>
                        </w:tcBorders>
                      </w:tcPr>
                      <w:p>
                        <w:pPr/>
                      </w:p>
                    </w:tc>
                    <w:tc>
                      <w:tcPr>
                        <w:tcW w:w="732" w:type="dxa"/>
                        <w:vMerge/>
                        <w:tcBorders>
                          <w:left w:val="single" w:sz="4" w:space="0" w:color="000000"/>
                          <w:right w:val="single" w:sz="4" w:space="0" w:color="000000"/>
                        </w:tcBorders>
                      </w:tcPr>
                      <w:p>
                        <w:pPr/>
                      </w:p>
                    </w:tc>
                    <w:tc>
                      <w:tcPr>
                        <w:tcW w:w="720" w:type="dxa"/>
                        <w:vMerge/>
                        <w:tcBorders>
                          <w:left w:val="single" w:sz="4" w:space="0" w:color="000000"/>
                          <w:right w:val="nil" w:sz="6" w:space="0" w:color="auto"/>
                        </w:tcBorders>
                      </w:tcPr>
                      <w:p>
                        <w:pPr/>
                      </w:p>
                    </w:tc>
                  </w:tr>
                  <w:tr>
                    <w:trPr>
                      <w:trHeight w:val="618" w:hRule="exact"/>
                    </w:trPr>
                    <w:tc>
                      <w:tcPr>
                        <w:tcW w:w="2252" w:type="dxa"/>
                        <w:tcBorders>
                          <w:top w:val="nil" w:sz="6" w:space="0" w:color="auto"/>
                          <w:left w:val="nil" w:sz="6" w:space="0" w:color="auto"/>
                          <w:bottom w:val="nil" w:sz="6" w:space="0" w:color="auto"/>
                          <w:right w:val="single" w:sz="4" w:space="0" w:color="000000"/>
                        </w:tcBorders>
                      </w:tcPr>
                      <w:p>
                        <w:pPr>
                          <w:pStyle w:val="TableParagraph"/>
                          <w:spacing w:line="273" w:lineRule="auto" w:before="31"/>
                          <w:ind w:left="122" w:right="100"/>
                          <w:jc w:val="left"/>
                          <w:rPr>
                            <w:rFonts w:ascii="宋体" w:hAnsi="宋体" w:cs="宋体" w:eastAsia="宋体" w:hint="default"/>
                            <w:sz w:val="21"/>
                            <w:szCs w:val="21"/>
                          </w:rPr>
                        </w:pPr>
                        <w:r>
                          <w:rPr>
                            <w:rFonts w:ascii="宋体" w:hAnsi="宋体" w:cs="宋体" w:eastAsia="宋体" w:hint="default"/>
                            <w:spacing w:val="12"/>
                            <w:sz w:val="21"/>
                            <w:szCs w:val="21"/>
                          </w:rPr>
                          <w:t>上海力克数码科技有</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限公司</w:t>
                        </w:r>
                      </w:p>
                    </w:tc>
                    <w:tc>
                      <w:tcPr>
                        <w:tcW w:w="730" w:type="dxa"/>
                        <w:tcBorders>
                          <w:top w:val="nil" w:sz="6" w:space="0" w:color="auto"/>
                          <w:left w:val="single" w:sz="4" w:space="0" w:color="000000"/>
                          <w:bottom w:val="nil" w:sz="6" w:space="0" w:color="auto"/>
                          <w:right w:val="single" w:sz="4" w:space="0" w:color="000000"/>
                        </w:tcBorders>
                      </w:tcPr>
                      <w:p>
                        <w:pPr>
                          <w:pStyle w:val="TableParagraph"/>
                          <w:spacing w:line="273" w:lineRule="auto" w:before="31"/>
                          <w:ind w:left="103" w:right="11"/>
                          <w:jc w:val="left"/>
                          <w:rPr>
                            <w:rFonts w:ascii="宋体" w:hAnsi="宋体" w:cs="宋体" w:eastAsia="宋体" w:hint="default"/>
                            <w:sz w:val="21"/>
                            <w:szCs w:val="21"/>
                          </w:rPr>
                        </w:pPr>
                        <w:r>
                          <w:rPr>
                            <w:rFonts w:ascii="宋体" w:hAnsi="宋体" w:cs="宋体" w:eastAsia="宋体" w:hint="default"/>
                            <w:spacing w:val="45"/>
                            <w:w w:val="100"/>
                            <w:sz w:val="21"/>
                            <w:szCs w:val="21"/>
                          </w:rPr>
                          <w:t>成本</w:t>
                        </w:r>
                        <w:r>
                          <w:rPr>
                            <w:rFonts w:ascii="宋体" w:hAnsi="宋体" w:cs="宋体" w:eastAsia="宋体" w:hint="default"/>
                            <w:spacing w:val="-14"/>
                            <w:sz w:val="21"/>
                            <w:szCs w:val="21"/>
                          </w:rPr>
                          <w:t> </w:t>
                        </w:r>
                        <w:r>
                          <w:rPr>
                            <w:rFonts w:ascii="宋体" w:hAnsi="宋体" w:cs="宋体" w:eastAsia="宋体" w:hint="default"/>
                            <w:sz w:val="21"/>
                            <w:szCs w:val="21"/>
                          </w:rPr>
                          <w:t>法</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0" w:right="0"/>
                          <w:jc w:val="left"/>
                          <w:rPr>
                            <w:rFonts w:ascii="宋体" w:hAnsi="宋体" w:cs="宋体" w:eastAsia="宋体" w:hint="default"/>
                            <w:sz w:val="21"/>
                            <w:szCs w:val="21"/>
                          </w:rPr>
                        </w:pPr>
                        <w:r>
                          <w:rPr>
                            <w:rFonts w:ascii="宋体"/>
                            <w:sz w:val="21"/>
                          </w:rPr>
                          <w:t>10,000,0</w:t>
                        </w:r>
                      </w:p>
                      <w:p>
                        <w:pPr>
                          <w:pStyle w:val="TableParagraph"/>
                          <w:spacing w:line="240" w:lineRule="auto" w:before="37"/>
                          <w:ind w:left="100" w:right="0"/>
                          <w:jc w:val="left"/>
                          <w:rPr>
                            <w:rFonts w:ascii="宋体" w:hAnsi="宋体" w:cs="宋体" w:eastAsia="宋体" w:hint="default"/>
                            <w:sz w:val="21"/>
                            <w:szCs w:val="21"/>
                          </w:rPr>
                        </w:pPr>
                        <w:r>
                          <w:rPr>
                            <w:rFonts w:ascii="宋体"/>
                            <w:sz w:val="21"/>
                          </w:rPr>
                          <w:t>00.00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0.00</w:t>
                        </w:r>
                      </w:p>
                    </w:tc>
                    <w:tc>
                      <w:tcPr>
                        <w:tcW w:w="11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00.00</w:t>
                        </w:r>
                      </w:p>
                    </w:tc>
                    <w:tc>
                      <w:tcPr>
                        <w:tcW w:w="1349" w:type="dxa"/>
                        <w:vMerge/>
                        <w:tcBorders>
                          <w:left w:val="single" w:sz="4" w:space="0" w:color="000000"/>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15,000,0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00.00</w:t>
                        </w:r>
                      </w:p>
                    </w:tc>
                    <w:tc>
                      <w:tcPr>
                        <w:tcW w:w="77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100.0</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0</w:t>
                        </w:r>
                      </w:p>
                    </w:tc>
                    <w:tc>
                      <w:tcPr>
                        <w:tcW w:w="96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1238" w:type="dxa"/>
                        <w:vMerge/>
                        <w:tcBorders>
                          <w:left w:val="single" w:sz="4" w:space="0" w:color="000000"/>
                          <w:right w:val="single" w:sz="4" w:space="0" w:color="000000"/>
                        </w:tcBorders>
                      </w:tcPr>
                      <w:p>
                        <w:pPr/>
                      </w:p>
                    </w:tc>
                    <w:tc>
                      <w:tcPr>
                        <w:tcW w:w="735" w:type="dxa"/>
                        <w:vMerge/>
                        <w:tcBorders>
                          <w:left w:val="single" w:sz="4" w:space="0" w:color="000000"/>
                          <w:right w:val="single" w:sz="4" w:space="0" w:color="000000"/>
                        </w:tcBorders>
                      </w:tcPr>
                      <w:p>
                        <w:pPr/>
                      </w:p>
                    </w:tc>
                    <w:tc>
                      <w:tcPr>
                        <w:tcW w:w="732" w:type="dxa"/>
                        <w:vMerge/>
                        <w:tcBorders>
                          <w:left w:val="single" w:sz="4" w:space="0" w:color="000000"/>
                          <w:right w:val="single" w:sz="4" w:space="0" w:color="000000"/>
                        </w:tcBorders>
                      </w:tcPr>
                      <w:p>
                        <w:pPr/>
                      </w:p>
                    </w:tc>
                    <w:tc>
                      <w:tcPr>
                        <w:tcW w:w="720" w:type="dxa"/>
                        <w:vMerge/>
                        <w:tcBorders>
                          <w:left w:val="single" w:sz="4" w:space="0" w:color="000000"/>
                          <w:right w:val="nil" w:sz="6" w:space="0" w:color="auto"/>
                        </w:tcBorders>
                      </w:tcPr>
                      <w:p>
                        <w:pPr/>
                      </w:p>
                    </w:tc>
                  </w:tr>
                  <w:tr>
                    <w:trPr>
                      <w:trHeight w:val="100" w:hRule="exact"/>
                    </w:trPr>
                    <w:tc>
                      <w:tcPr>
                        <w:tcW w:w="2252" w:type="dxa"/>
                        <w:tcBorders>
                          <w:top w:val="nil" w:sz="6" w:space="0" w:color="auto"/>
                          <w:left w:val="nil" w:sz="6" w:space="0" w:color="auto"/>
                          <w:bottom w:val="nil" w:sz="6" w:space="0" w:color="auto"/>
                          <w:right w:val="single" w:sz="4" w:space="0" w:color="000000"/>
                        </w:tcBorders>
                      </w:tcPr>
                      <w:p>
                        <w:pPr/>
                      </w:p>
                    </w:tc>
                    <w:tc>
                      <w:tcPr>
                        <w:tcW w:w="730" w:type="dxa"/>
                        <w:tcBorders>
                          <w:top w:val="nil" w:sz="6" w:space="0" w:color="auto"/>
                          <w:left w:val="single" w:sz="4" w:space="0" w:color="000000"/>
                          <w:bottom w:val="nil" w:sz="6" w:space="0" w:color="auto"/>
                          <w:right w:val="nil" w:sz="6" w:space="0" w:color="auto"/>
                        </w:tcBorders>
                      </w:tcPr>
                      <w:p>
                        <w:pPr/>
                      </w:p>
                    </w:tc>
                    <w:tc>
                      <w:tcPr>
                        <w:tcW w:w="1130" w:type="dxa"/>
                        <w:tcBorders>
                          <w:top w:val="nil" w:sz="6" w:space="0" w:color="auto"/>
                          <w:left w:val="nil" w:sz="6" w:space="0" w:color="auto"/>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
                    </w:tc>
                    <w:tc>
                      <w:tcPr>
                        <w:tcW w:w="1102" w:type="dxa"/>
                        <w:tcBorders>
                          <w:top w:val="nil" w:sz="6" w:space="0" w:color="auto"/>
                          <w:left w:val="single" w:sz="4" w:space="0" w:color="000000"/>
                          <w:bottom w:val="nil" w:sz="6" w:space="0" w:color="auto"/>
                          <w:right w:val="single" w:sz="4" w:space="0" w:color="000000"/>
                        </w:tcBorders>
                      </w:tcPr>
                      <w:p>
                        <w:pPr/>
                      </w:p>
                    </w:tc>
                    <w:tc>
                      <w:tcPr>
                        <w:tcW w:w="1349" w:type="dxa"/>
                        <w:vMerge/>
                        <w:tcBorders>
                          <w:left w:val="single" w:sz="4" w:space="0" w:color="000000"/>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775" w:type="dxa"/>
                        <w:tcBorders>
                          <w:top w:val="nil" w:sz="6" w:space="0" w:color="auto"/>
                          <w:left w:val="single" w:sz="4" w:space="0" w:color="000000"/>
                          <w:bottom w:val="nil" w:sz="6" w:space="0" w:color="auto"/>
                          <w:right w:val="single" w:sz="4" w:space="0" w:color="000000"/>
                        </w:tcBorders>
                      </w:tcPr>
                      <w:p>
                        <w:pPr/>
                      </w:p>
                    </w:tc>
                    <w:tc>
                      <w:tcPr>
                        <w:tcW w:w="967" w:type="dxa"/>
                        <w:tcBorders>
                          <w:top w:val="nil" w:sz="6" w:space="0" w:color="auto"/>
                          <w:left w:val="single" w:sz="4" w:space="0" w:color="000000"/>
                          <w:bottom w:val="nil" w:sz="6" w:space="0" w:color="auto"/>
                          <w:right w:val="single" w:sz="4" w:space="0" w:color="000000"/>
                        </w:tcBorders>
                      </w:tcPr>
                      <w:p>
                        <w:pPr/>
                      </w:p>
                    </w:tc>
                    <w:tc>
                      <w:tcPr>
                        <w:tcW w:w="1238" w:type="dxa"/>
                        <w:vMerge/>
                        <w:tcBorders>
                          <w:left w:val="single" w:sz="4" w:space="0" w:color="000000"/>
                          <w:right w:val="single" w:sz="4" w:space="0" w:color="000000"/>
                        </w:tcBorders>
                      </w:tcPr>
                      <w:p>
                        <w:pPr/>
                      </w:p>
                    </w:tc>
                    <w:tc>
                      <w:tcPr>
                        <w:tcW w:w="735" w:type="dxa"/>
                        <w:vMerge/>
                        <w:tcBorders>
                          <w:left w:val="single" w:sz="4" w:space="0" w:color="000000"/>
                          <w:right w:val="single" w:sz="4" w:space="0" w:color="000000"/>
                        </w:tcBorders>
                      </w:tcPr>
                      <w:p>
                        <w:pPr/>
                      </w:p>
                    </w:tc>
                    <w:tc>
                      <w:tcPr>
                        <w:tcW w:w="732" w:type="dxa"/>
                        <w:vMerge/>
                        <w:tcBorders>
                          <w:left w:val="single" w:sz="4" w:space="0" w:color="000000"/>
                          <w:right w:val="single" w:sz="4" w:space="0" w:color="000000"/>
                        </w:tcBorders>
                      </w:tcPr>
                      <w:p>
                        <w:pPr/>
                      </w:p>
                    </w:tc>
                    <w:tc>
                      <w:tcPr>
                        <w:tcW w:w="720" w:type="dxa"/>
                        <w:vMerge/>
                        <w:tcBorders>
                          <w:left w:val="single" w:sz="4" w:space="0" w:color="000000"/>
                          <w:right w:val="nil" w:sz="6" w:space="0" w:color="auto"/>
                        </w:tcBorders>
                      </w:tcPr>
                      <w:p>
                        <w:pPr/>
                      </w:p>
                    </w:tc>
                  </w:tr>
                  <w:tr>
                    <w:trPr>
                      <w:trHeight w:val="710" w:hRule="exact"/>
                    </w:trPr>
                    <w:tc>
                      <w:tcPr>
                        <w:tcW w:w="2252" w:type="dxa"/>
                        <w:tcBorders>
                          <w:top w:val="nil" w:sz="6" w:space="0" w:color="auto"/>
                          <w:left w:val="nil" w:sz="6" w:space="0" w:color="auto"/>
                          <w:bottom w:val="nil" w:sz="6" w:space="0" w:color="auto"/>
                          <w:right w:val="single" w:sz="4" w:space="0" w:color="000000"/>
                        </w:tcBorders>
                      </w:tcPr>
                      <w:p>
                        <w:pPr>
                          <w:pStyle w:val="TableParagraph"/>
                          <w:spacing w:line="271" w:lineRule="auto" w:before="28"/>
                          <w:ind w:left="122" w:right="100"/>
                          <w:jc w:val="left"/>
                          <w:rPr>
                            <w:rFonts w:ascii="宋体" w:hAnsi="宋体" w:cs="宋体" w:eastAsia="宋体" w:hint="default"/>
                            <w:sz w:val="21"/>
                            <w:szCs w:val="21"/>
                          </w:rPr>
                        </w:pPr>
                        <w:r>
                          <w:rPr>
                            <w:rFonts w:ascii="宋体" w:hAnsi="宋体" w:cs="宋体" w:eastAsia="宋体" w:hint="default"/>
                            <w:spacing w:val="12"/>
                            <w:sz w:val="21"/>
                            <w:szCs w:val="21"/>
                          </w:rPr>
                          <w:t>上海领卓企业管理咨</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询有限公司</w:t>
                        </w:r>
                      </w:p>
                    </w:tc>
                    <w:tc>
                      <w:tcPr>
                        <w:tcW w:w="730" w:type="dxa"/>
                        <w:tcBorders>
                          <w:top w:val="nil" w:sz="6" w:space="0" w:color="auto"/>
                          <w:left w:val="single" w:sz="4" w:space="0" w:color="000000"/>
                          <w:bottom w:val="nil" w:sz="6" w:space="0" w:color="auto"/>
                          <w:right w:val="single" w:sz="4" w:space="0" w:color="000000"/>
                        </w:tcBorders>
                      </w:tcPr>
                      <w:p>
                        <w:pPr>
                          <w:pStyle w:val="TableParagraph"/>
                          <w:spacing w:line="271" w:lineRule="auto" w:before="28"/>
                          <w:ind w:left="103" w:right="11"/>
                          <w:jc w:val="left"/>
                          <w:rPr>
                            <w:rFonts w:ascii="宋体" w:hAnsi="宋体" w:cs="宋体" w:eastAsia="宋体" w:hint="default"/>
                            <w:sz w:val="21"/>
                            <w:szCs w:val="21"/>
                          </w:rPr>
                        </w:pPr>
                        <w:r>
                          <w:rPr>
                            <w:rFonts w:ascii="宋体" w:hAnsi="宋体" w:cs="宋体" w:eastAsia="宋体" w:hint="default"/>
                            <w:spacing w:val="45"/>
                            <w:w w:val="100"/>
                            <w:sz w:val="21"/>
                            <w:szCs w:val="21"/>
                          </w:rPr>
                          <w:t>成本</w:t>
                        </w:r>
                        <w:r>
                          <w:rPr>
                            <w:rFonts w:ascii="宋体" w:hAnsi="宋体" w:cs="宋体" w:eastAsia="宋体" w:hint="default"/>
                            <w:spacing w:val="-14"/>
                            <w:sz w:val="21"/>
                            <w:szCs w:val="21"/>
                          </w:rPr>
                          <w:t> </w:t>
                        </w:r>
                        <w:r>
                          <w:rPr>
                            <w:rFonts w:ascii="宋体" w:hAnsi="宋体" w:cs="宋体" w:eastAsia="宋体" w:hint="default"/>
                            <w:sz w:val="21"/>
                            <w:szCs w:val="21"/>
                          </w:rPr>
                          <w:t>法</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2,000,00</w:t>
                        </w:r>
                      </w:p>
                      <w:p>
                        <w:pPr>
                          <w:pStyle w:val="TableParagraph"/>
                          <w:spacing w:line="240" w:lineRule="auto" w:before="34"/>
                          <w:ind w:left="100" w:right="0"/>
                          <w:jc w:val="left"/>
                          <w:rPr>
                            <w:rFonts w:ascii="宋体" w:hAnsi="宋体" w:cs="宋体" w:eastAsia="宋体" w:hint="default"/>
                            <w:sz w:val="21"/>
                            <w:szCs w:val="21"/>
                          </w:rPr>
                        </w:pPr>
                        <w:r>
                          <w:rPr>
                            <w:rFonts w:ascii="宋体"/>
                            <w:sz w:val="21"/>
                          </w:rPr>
                          <w:t>0.00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2,000,00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0.00</w:t>
                        </w:r>
                      </w:p>
                    </w:tc>
                    <w:tc>
                      <w:tcPr>
                        <w:tcW w:w="1102" w:type="dxa"/>
                        <w:tcBorders>
                          <w:top w:val="nil" w:sz="6" w:space="0" w:color="auto"/>
                          <w:left w:val="single" w:sz="4" w:space="0" w:color="000000"/>
                          <w:bottom w:val="nil" w:sz="6" w:space="0" w:color="auto"/>
                          <w:right w:val="single" w:sz="4" w:space="0" w:color="000000"/>
                        </w:tcBorders>
                      </w:tcPr>
                      <w:p>
                        <w:pPr/>
                      </w:p>
                    </w:tc>
                    <w:tc>
                      <w:tcPr>
                        <w:tcW w:w="1349" w:type="dxa"/>
                        <w:vMerge/>
                        <w:tcBorders>
                          <w:left w:val="single" w:sz="4" w:space="0" w:color="000000"/>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2,000,00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0.00</w:t>
                        </w:r>
                      </w:p>
                    </w:tc>
                    <w:tc>
                      <w:tcPr>
                        <w:tcW w:w="775"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100.0</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0</w:t>
                        </w:r>
                      </w:p>
                    </w:tc>
                    <w:tc>
                      <w:tcPr>
                        <w:tcW w:w="96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1238" w:type="dxa"/>
                        <w:vMerge/>
                        <w:tcBorders>
                          <w:left w:val="single" w:sz="4" w:space="0" w:color="000000"/>
                          <w:right w:val="single" w:sz="4" w:space="0" w:color="000000"/>
                        </w:tcBorders>
                      </w:tcPr>
                      <w:p>
                        <w:pPr/>
                      </w:p>
                    </w:tc>
                    <w:tc>
                      <w:tcPr>
                        <w:tcW w:w="735" w:type="dxa"/>
                        <w:vMerge/>
                        <w:tcBorders>
                          <w:left w:val="single" w:sz="4" w:space="0" w:color="000000"/>
                          <w:right w:val="single" w:sz="4" w:space="0" w:color="000000"/>
                        </w:tcBorders>
                      </w:tcPr>
                      <w:p>
                        <w:pPr/>
                      </w:p>
                    </w:tc>
                    <w:tc>
                      <w:tcPr>
                        <w:tcW w:w="732" w:type="dxa"/>
                        <w:vMerge/>
                        <w:tcBorders>
                          <w:left w:val="single" w:sz="4" w:space="0" w:color="000000"/>
                          <w:right w:val="single" w:sz="4" w:space="0" w:color="000000"/>
                        </w:tcBorders>
                      </w:tcPr>
                      <w:p>
                        <w:pPr/>
                      </w:p>
                    </w:tc>
                    <w:tc>
                      <w:tcPr>
                        <w:tcW w:w="720" w:type="dxa"/>
                        <w:vMerge/>
                        <w:tcBorders>
                          <w:left w:val="single" w:sz="4" w:space="0" w:color="000000"/>
                          <w:right w:val="nil" w:sz="6" w:space="0" w:color="auto"/>
                        </w:tcBorders>
                      </w:tcPr>
                      <w:p>
                        <w:pPr/>
                      </w:p>
                    </w:tc>
                  </w:tr>
                  <w:tr>
                    <w:trPr>
                      <w:trHeight w:val="719" w:hRule="exact"/>
                    </w:trPr>
                    <w:tc>
                      <w:tcPr>
                        <w:tcW w:w="2252" w:type="dxa"/>
                        <w:tcBorders>
                          <w:top w:val="nil" w:sz="6" w:space="0" w:color="auto"/>
                          <w:left w:val="nil" w:sz="6" w:space="0" w:color="auto"/>
                          <w:bottom w:val="nil" w:sz="6" w:space="0" w:color="auto"/>
                          <w:right w:val="single" w:sz="4" w:space="0" w:color="000000"/>
                        </w:tcBorders>
                      </w:tcPr>
                      <w:p>
                        <w:pPr>
                          <w:pStyle w:val="TableParagraph"/>
                          <w:spacing w:line="273" w:lineRule="auto" w:before="31"/>
                          <w:ind w:left="122" w:right="19"/>
                          <w:jc w:val="left"/>
                          <w:rPr>
                            <w:rFonts w:ascii="宋体" w:hAnsi="宋体" w:cs="宋体" w:eastAsia="宋体" w:hint="default"/>
                            <w:sz w:val="21"/>
                            <w:szCs w:val="21"/>
                          </w:rPr>
                        </w:pPr>
                        <w:r>
                          <w:rPr>
                            <w:rFonts w:ascii="宋体" w:hAnsi="宋体" w:cs="宋体" w:eastAsia="宋体" w:hint="default"/>
                            <w:spacing w:val="-2"/>
                            <w:sz w:val="21"/>
                            <w:szCs w:val="21"/>
                          </w:rPr>
                          <w:t>极品数码系统（香港）</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有限公司</w:t>
                        </w:r>
                      </w:p>
                    </w:tc>
                    <w:tc>
                      <w:tcPr>
                        <w:tcW w:w="730" w:type="dxa"/>
                        <w:tcBorders>
                          <w:top w:val="nil" w:sz="6" w:space="0" w:color="auto"/>
                          <w:left w:val="single" w:sz="4" w:space="0" w:color="000000"/>
                          <w:bottom w:val="nil" w:sz="6" w:space="0" w:color="auto"/>
                          <w:right w:val="single" w:sz="4" w:space="0" w:color="000000"/>
                        </w:tcBorders>
                      </w:tcPr>
                      <w:p>
                        <w:pPr>
                          <w:pStyle w:val="TableParagraph"/>
                          <w:spacing w:line="273" w:lineRule="auto" w:before="31"/>
                          <w:ind w:left="103" w:right="11"/>
                          <w:jc w:val="left"/>
                          <w:rPr>
                            <w:rFonts w:ascii="宋体" w:hAnsi="宋体" w:cs="宋体" w:eastAsia="宋体" w:hint="default"/>
                            <w:sz w:val="21"/>
                            <w:szCs w:val="21"/>
                          </w:rPr>
                        </w:pPr>
                        <w:r>
                          <w:rPr>
                            <w:rFonts w:ascii="宋体" w:hAnsi="宋体" w:cs="宋体" w:eastAsia="宋体" w:hint="default"/>
                            <w:spacing w:val="45"/>
                            <w:w w:val="100"/>
                            <w:sz w:val="21"/>
                            <w:szCs w:val="21"/>
                          </w:rPr>
                          <w:t>成本</w:t>
                        </w:r>
                        <w:r>
                          <w:rPr>
                            <w:rFonts w:ascii="宋体" w:hAnsi="宋体" w:cs="宋体" w:eastAsia="宋体" w:hint="default"/>
                            <w:spacing w:val="-14"/>
                            <w:sz w:val="21"/>
                            <w:szCs w:val="21"/>
                          </w:rPr>
                          <w:t> </w:t>
                        </w:r>
                        <w:r>
                          <w:rPr>
                            <w:rFonts w:ascii="宋体" w:hAnsi="宋体" w:cs="宋体" w:eastAsia="宋体" w:hint="default"/>
                            <w:sz w:val="21"/>
                            <w:szCs w:val="21"/>
                          </w:rPr>
                          <w:t>法</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0" w:right="0"/>
                          <w:jc w:val="left"/>
                          <w:rPr>
                            <w:rFonts w:ascii="宋体" w:hAnsi="宋体" w:cs="宋体" w:eastAsia="宋体" w:hint="default"/>
                            <w:sz w:val="21"/>
                            <w:szCs w:val="21"/>
                          </w:rPr>
                        </w:pPr>
                        <w:r>
                          <w:rPr>
                            <w:rFonts w:ascii="宋体"/>
                            <w:sz w:val="21"/>
                          </w:rPr>
                          <w:t>1,357,80</w:t>
                        </w:r>
                      </w:p>
                      <w:p>
                        <w:pPr>
                          <w:pStyle w:val="TableParagraph"/>
                          <w:spacing w:line="240" w:lineRule="auto" w:before="37"/>
                          <w:ind w:left="100" w:right="0"/>
                          <w:jc w:val="left"/>
                          <w:rPr>
                            <w:rFonts w:ascii="宋体" w:hAnsi="宋体" w:cs="宋体" w:eastAsia="宋体" w:hint="default"/>
                            <w:sz w:val="21"/>
                            <w:szCs w:val="21"/>
                          </w:rPr>
                        </w:pPr>
                        <w:r>
                          <w:rPr>
                            <w:rFonts w:ascii="宋体"/>
                            <w:sz w:val="21"/>
                          </w:rPr>
                          <w:t>0.00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1,357,80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0.00</w:t>
                        </w:r>
                      </w:p>
                    </w:tc>
                    <w:tc>
                      <w:tcPr>
                        <w:tcW w:w="1102" w:type="dxa"/>
                        <w:tcBorders>
                          <w:top w:val="nil" w:sz="6" w:space="0" w:color="auto"/>
                          <w:left w:val="single" w:sz="4" w:space="0" w:color="000000"/>
                          <w:bottom w:val="nil" w:sz="6" w:space="0" w:color="auto"/>
                          <w:right w:val="single" w:sz="4" w:space="0" w:color="000000"/>
                        </w:tcBorders>
                      </w:tcPr>
                      <w:p>
                        <w:pPr/>
                      </w:p>
                    </w:tc>
                    <w:tc>
                      <w:tcPr>
                        <w:tcW w:w="1349" w:type="dxa"/>
                        <w:vMerge/>
                        <w:tcBorders>
                          <w:left w:val="single" w:sz="4" w:space="0" w:color="000000"/>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1,357,80</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0.00</w:t>
                        </w:r>
                      </w:p>
                    </w:tc>
                    <w:tc>
                      <w:tcPr>
                        <w:tcW w:w="77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100.0</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0</w:t>
                        </w:r>
                      </w:p>
                    </w:tc>
                    <w:tc>
                      <w:tcPr>
                        <w:tcW w:w="96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100.00</w:t>
                        </w:r>
                      </w:p>
                    </w:tc>
                    <w:tc>
                      <w:tcPr>
                        <w:tcW w:w="1238" w:type="dxa"/>
                        <w:vMerge/>
                        <w:tcBorders>
                          <w:left w:val="single" w:sz="4" w:space="0" w:color="000000"/>
                          <w:right w:val="single" w:sz="4" w:space="0" w:color="000000"/>
                        </w:tcBorders>
                      </w:tcPr>
                      <w:p>
                        <w:pPr/>
                      </w:p>
                    </w:tc>
                    <w:tc>
                      <w:tcPr>
                        <w:tcW w:w="735" w:type="dxa"/>
                        <w:vMerge/>
                        <w:tcBorders>
                          <w:left w:val="single" w:sz="4" w:space="0" w:color="000000"/>
                          <w:right w:val="single" w:sz="4" w:space="0" w:color="000000"/>
                        </w:tcBorders>
                      </w:tcPr>
                      <w:p>
                        <w:pPr/>
                      </w:p>
                    </w:tc>
                    <w:tc>
                      <w:tcPr>
                        <w:tcW w:w="732" w:type="dxa"/>
                        <w:vMerge/>
                        <w:tcBorders>
                          <w:left w:val="single" w:sz="4" w:space="0" w:color="000000"/>
                          <w:right w:val="single" w:sz="4" w:space="0" w:color="000000"/>
                        </w:tcBorders>
                      </w:tcPr>
                      <w:p>
                        <w:pPr/>
                      </w:p>
                    </w:tc>
                    <w:tc>
                      <w:tcPr>
                        <w:tcW w:w="720" w:type="dxa"/>
                        <w:vMerge/>
                        <w:tcBorders>
                          <w:left w:val="single" w:sz="4" w:space="0" w:color="000000"/>
                          <w:right w:val="nil" w:sz="6" w:space="0" w:color="auto"/>
                        </w:tcBorders>
                      </w:tcPr>
                      <w:p>
                        <w:pPr/>
                      </w:p>
                    </w:tc>
                  </w:tr>
                  <w:tr>
                    <w:trPr>
                      <w:trHeight w:val="720" w:hRule="exact"/>
                    </w:trPr>
                    <w:tc>
                      <w:tcPr>
                        <w:tcW w:w="2252" w:type="dxa"/>
                        <w:tcBorders>
                          <w:top w:val="nil" w:sz="6" w:space="0" w:color="auto"/>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成本法合计</w:t>
                        </w:r>
                      </w:p>
                    </w:tc>
                    <w:tc>
                      <w:tcPr>
                        <w:tcW w:w="730" w:type="dxa"/>
                        <w:tcBorders>
                          <w:top w:val="nil" w:sz="6" w:space="0" w:color="auto"/>
                          <w:left w:val="single" w:sz="4" w:space="0" w:color="000000"/>
                          <w:bottom w:val="single" w:sz="12" w:space="0" w:color="000000"/>
                          <w:right w:val="single" w:sz="4" w:space="0" w:color="000000"/>
                        </w:tcBorders>
                      </w:tcPr>
                      <w:p>
                        <w:pPr/>
                      </w:p>
                    </w:tc>
                    <w:tc>
                      <w:tcPr>
                        <w:tcW w:w="11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19,042,2</w:t>
                        </w:r>
                      </w:p>
                      <w:p>
                        <w:pPr>
                          <w:pStyle w:val="TableParagraph"/>
                          <w:spacing w:line="240" w:lineRule="auto" w:before="34"/>
                          <w:ind w:left="100" w:right="0"/>
                          <w:jc w:val="left"/>
                          <w:rPr>
                            <w:rFonts w:ascii="宋体" w:hAnsi="宋体" w:cs="宋体" w:eastAsia="宋体" w:hint="default"/>
                            <w:sz w:val="21"/>
                            <w:szCs w:val="21"/>
                          </w:rPr>
                        </w:pPr>
                        <w:r>
                          <w:rPr>
                            <w:rFonts w:ascii="宋体"/>
                            <w:sz w:val="21"/>
                          </w:rPr>
                          <w:t>20.00</w:t>
                        </w:r>
                      </w:p>
                    </w:tc>
                    <w:tc>
                      <w:tcPr>
                        <w:tcW w:w="11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14,042,2</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20.00</w:t>
                        </w:r>
                      </w:p>
                    </w:tc>
                    <w:tc>
                      <w:tcPr>
                        <w:tcW w:w="11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10,000,0</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00.00</w:t>
                        </w:r>
                      </w:p>
                    </w:tc>
                    <w:tc>
                      <w:tcPr>
                        <w:tcW w:w="1349" w:type="dxa"/>
                        <w:vMerge/>
                        <w:tcBorders>
                          <w:left w:val="single" w:sz="4" w:space="0" w:color="000000"/>
                          <w:bottom w:val="single" w:sz="12" w:space="0" w:color="000000"/>
                          <w:right w:val="single" w:sz="4" w:space="0" w:color="000000"/>
                        </w:tcBorders>
                      </w:tcPr>
                      <w:p>
                        <w:pPr/>
                      </w:p>
                    </w:tc>
                    <w:tc>
                      <w:tcPr>
                        <w:tcW w:w="11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24,042,2</w:t>
                        </w:r>
                      </w:p>
                      <w:p>
                        <w:pPr>
                          <w:pStyle w:val="TableParagraph"/>
                          <w:spacing w:line="240" w:lineRule="auto" w:before="34"/>
                          <w:ind w:left="103" w:right="0"/>
                          <w:jc w:val="left"/>
                          <w:rPr>
                            <w:rFonts w:ascii="宋体" w:hAnsi="宋体" w:cs="宋体" w:eastAsia="宋体" w:hint="default"/>
                            <w:sz w:val="21"/>
                            <w:szCs w:val="21"/>
                          </w:rPr>
                        </w:pPr>
                        <w:r>
                          <w:rPr>
                            <w:rFonts w:ascii="宋体"/>
                            <w:sz w:val="21"/>
                          </w:rPr>
                          <w:t>20.00</w:t>
                        </w:r>
                      </w:p>
                    </w:tc>
                    <w:tc>
                      <w:tcPr>
                        <w:tcW w:w="775" w:type="dxa"/>
                        <w:tcBorders>
                          <w:top w:val="nil" w:sz="6" w:space="0" w:color="auto"/>
                          <w:left w:val="single" w:sz="4" w:space="0" w:color="000000"/>
                          <w:bottom w:val="single" w:sz="12" w:space="0" w:color="000000"/>
                          <w:right w:val="single" w:sz="4" w:space="0" w:color="000000"/>
                        </w:tcBorders>
                      </w:tcPr>
                      <w:p>
                        <w:pPr/>
                      </w:p>
                    </w:tc>
                    <w:tc>
                      <w:tcPr>
                        <w:tcW w:w="967" w:type="dxa"/>
                        <w:tcBorders>
                          <w:top w:val="nil" w:sz="6" w:space="0" w:color="auto"/>
                          <w:left w:val="single" w:sz="4" w:space="0" w:color="000000"/>
                          <w:bottom w:val="single" w:sz="12" w:space="0" w:color="000000"/>
                          <w:right w:val="single" w:sz="4" w:space="0" w:color="000000"/>
                        </w:tcBorders>
                      </w:tcPr>
                      <w:p>
                        <w:pPr/>
                      </w:p>
                    </w:tc>
                    <w:tc>
                      <w:tcPr>
                        <w:tcW w:w="1238" w:type="dxa"/>
                        <w:vMerge/>
                        <w:tcBorders>
                          <w:left w:val="single" w:sz="4" w:space="0" w:color="000000"/>
                          <w:bottom w:val="single" w:sz="12" w:space="0" w:color="000000"/>
                          <w:right w:val="single" w:sz="4" w:space="0" w:color="000000"/>
                        </w:tcBorders>
                      </w:tcPr>
                      <w:p>
                        <w:pPr/>
                      </w:p>
                    </w:tc>
                    <w:tc>
                      <w:tcPr>
                        <w:tcW w:w="735" w:type="dxa"/>
                        <w:vMerge/>
                        <w:tcBorders>
                          <w:left w:val="single" w:sz="4" w:space="0" w:color="000000"/>
                          <w:bottom w:val="single" w:sz="12" w:space="0" w:color="000000"/>
                          <w:right w:val="single" w:sz="4" w:space="0" w:color="000000"/>
                        </w:tcBorders>
                      </w:tcPr>
                      <w:p>
                        <w:pPr/>
                      </w:p>
                    </w:tc>
                    <w:tc>
                      <w:tcPr>
                        <w:tcW w:w="732" w:type="dxa"/>
                        <w:vMerge/>
                        <w:tcBorders>
                          <w:left w:val="single" w:sz="4" w:space="0" w:color="000000"/>
                          <w:bottom w:val="single" w:sz="12" w:space="0" w:color="000000"/>
                          <w:right w:val="single" w:sz="4" w:space="0" w:color="000000"/>
                        </w:tcBorders>
                      </w:tcPr>
                      <w:p>
                        <w:pPr/>
                      </w:p>
                    </w:tc>
                    <w:tc>
                      <w:tcPr>
                        <w:tcW w:w="720" w:type="dxa"/>
                        <w:vMerge/>
                        <w:tcBorders>
                          <w:left w:val="single" w:sz="4" w:space="0" w:color="000000"/>
                          <w:bottom w:val="single" w:sz="12" w:space="0" w:color="000000"/>
                          <w:right w:val="nil" w:sz="6" w:space="0" w:color="auto"/>
                        </w:tcBorders>
                      </w:tcPr>
                      <w:p>
                        <w:pPr/>
                      </w:p>
                    </w:tc>
                  </w:tr>
                </w:tbl>
                <w:p>
                  <w:pPr/>
                </w:p>
              </w:txbxContent>
            </v:textbox>
            <w10:wrap type="none"/>
          </v:shape>
        </w:pict>
      </w:r>
      <w:r>
        <w:rPr>
          <w:rFonts w:ascii="宋体" w:hAnsi="宋体" w:cs="宋体" w:eastAsia="宋体" w:hint="default"/>
          <w:sz w:val="21"/>
          <w:szCs w:val="21"/>
        </w:rPr>
        <w:t>（三）</w:t>
      </w:r>
      <w:r>
        <w:rPr>
          <w:rFonts w:ascii="宋体" w:hAnsi="宋体" w:cs="宋体" w:eastAsia="宋体" w:hint="default"/>
          <w:spacing w:val="-14"/>
          <w:sz w:val="21"/>
          <w:szCs w:val="21"/>
        </w:rPr>
        <w:t> </w:t>
      </w:r>
      <w:r>
        <w:rPr>
          <w:rFonts w:ascii="宋体" w:hAnsi="宋体" w:cs="宋体" w:eastAsia="宋体" w:hint="default"/>
          <w:b/>
          <w:bCs/>
          <w:sz w:val="21"/>
          <w:szCs w:val="21"/>
        </w:rPr>
        <w:t>长期股权投资</w:t>
      </w:r>
      <w:r>
        <w:rPr>
          <w:rFonts w:ascii="宋体" w:hAnsi="宋体" w:cs="宋体" w:eastAsia="宋体" w:hint="default"/>
          <w:b/>
          <w:bCs/>
          <w:w w:val="100"/>
          <w:sz w:val="21"/>
          <w:szCs w:val="21"/>
        </w:rPr>
        <w:t> </w:t>
      </w:r>
      <w:r>
        <w:rPr>
          <w:rFonts w:ascii="宋体" w:hAnsi="宋体" w:cs="宋体" w:eastAsia="宋体" w:hint="default"/>
          <w:sz w:val="21"/>
          <w:szCs w:val="21"/>
        </w:rPr>
        <w:t>单位：人民币元</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p>
      <w:pPr>
        <w:tabs>
          <w:tab w:pos="2356" w:val="left" w:leader="none"/>
          <w:tab w:pos="3131" w:val="left" w:leader="none"/>
          <w:tab w:pos="4098" w:val="left" w:leader="none"/>
          <w:tab w:pos="5337" w:val="left" w:leader="none"/>
          <w:tab w:pos="6072" w:val="left" w:leader="none"/>
          <w:tab w:pos="6804" w:val="left" w:leader="none"/>
        </w:tabs>
        <w:spacing w:line="20" w:lineRule="exact"/>
        <w:ind w:left="1206"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39" name="image634.png" descr=""/>
            <wp:cNvGraphicFramePr>
              <a:graphicFrameLocks noChangeAspect="1"/>
            </wp:cNvGraphicFramePr>
            <a:graphic>
              <a:graphicData uri="http://schemas.openxmlformats.org/drawingml/2006/picture">
                <pic:pic>
                  <pic:nvPicPr>
                    <pic:cNvPr id="40" name="image634.png"/>
                    <pic:cNvPicPr/>
                  </pic:nvPicPr>
                  <pic:blipFill>
                    <a:blip r:embed="rId682"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1" name="image634.png" descr=""/>
            <wp:cNvGraphicFramePr>
              <a:graphicFrameLocks noChangeAspect="1"/>
            </wp:cNvGraphicFramePr>
            <a:graphic>
              <a:graphicData uri="http://schemas.openxmlformats.org/drawingml/2006/picture">
                <pic:pic>
                  <pic:nvPicPr>
                    <pic:cNvPr id="42" name="image634.png"/>
                    <pic:cNvPicPr/>
                  </pic:nvPicPr>
                  <pic:blipFill>
                    <a:blip r:embed="rId682"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3" name="image634.png" descr=""/>
            <wp:cNvGraphicFramePr>
              <a:graphicFrameLocks noChangeAspect="1"/>
            </wp:cNvGraphicFramePr>
            <a:graphic>
              <a:graphicData uri="http://schemas.openxmlformats.org/drawingml/2006/picture">
                <pic:pic>
                  <pic:nvPicPr>
                    <pic:cNvPr id="44" name="image634.png"/>
                    <pic:cNvPicPr/>
                  </pic:nvPicPr>
                  <pic:blipFill>
                    <a:blip r:embed="rId682"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45" name="image634.png" descr=""/>
            <wp:cNvGraphicFramePr>
              <a:graphicFrameLocks noChangeAspect="1"/>
            </wp:cNvGraphicFramePr>
            <a:graphic>
              <a:graphicData uri="http://schemas.openxmlformats.org/drawingml/2006/picture">
                <pic:pic>
                  <pic:nvPicPr>
                    <pic:cNvPr id="46" name="image634.png"/>
                    <pic:cNvPicPr/>
                  </pic:nvPicPr>
                  <pic:blipFill>
                    <a:blip r:embed="rId682"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47" name="image634.png" descr=""/>
            <wp:cNvGraphicFramePr>
              <a:graphicFrameLocks noChangeAspect="1"/>
            </wp:cNvGraphicFramePr>
            <a:graphic>
              <a:graphicData uri="http://schemas.openxmlformats.org/drawingml/2006/picture">
                <pic:pic>
                  <pic:nvPicPr>
                    <pic:cNvPr id="48" name="image634.png"/>
                    <pic:cNvPicPr/>
                  </pic:nvPicPr>
                  <pic:blipFill>
                    <a:blip r:embed="rId682"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49" name="image634.png" descr=""/>
            <wp:cNvGraphicFramePr>
              <a:graphicFrameLocks noChangeAspect="1"/>
            </wp:cNvGraphicFramePr>
            <a:graphic>
              <a:graphicData uri="http://schemas.openxmlformats.org/drawingml/2006/picture">
                <pic:pic>
                  <pic:nvPicPr>
                    <pic:cNvPr id="50" name="image634.png"/>
                    <pic:cNvPicPr/>
                  </pic:nvPicPr>
                  <pic:blipFill>
                    <a:blip r:embed="rId682"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51" name="image634.png" descr=""/>
            <wp:cNvGraphicFramePr>
              <a:graphicFrameLocks noChangeAspect="1"/>
            </wp:cNvGraphicFramePr>
            <a:graphic>
              <a:graphicData uri="http://schemas.openxmlformats.org/drawingml/2006/picture">
                <pic:pic>
                  <pic:nvPicPr>
                    <pic:cNvPr id="52" name="image634.png"/>
                    <pic:cNvPicPr/>
                  </pic:nvPicPr>
                  <pic:blipFill>
                    <a:blip r:embed="rId682"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3"/>
          <w:szCs w:val="13"/>
        </w:rPr>
      </w:pPr>
    </w:p>
    <w:p>
      <w:pPr>
        <w:spacing w:before="0"/>
        <w:ind w:left="160" w:right="0" w:firstLine="0"/>
        <w:jc w:val="left"/>
        <w:rPr>
          <w:rFonts w:ascii="宋体" w:hAnsi="宋体" w:cs="宋体" w:eastAsia="宋体" w:hint="default"/>
          <w:sz w:val="18"/>
          <w:szCs w:val="18"/>
        </w:rPr>
      </w:pPr>
      <w:r>
        <w:rPr/>
        <w:pict>
          <v:group style="position:absolute;margin-left:70.440002pt;margin-top:-71.204269pt;width:701.05pt;height:5.05pt;mso-position-horizontal-relative:page;mso-position-vertical-relative:paragraph;z-index:18400" coordorigin="1409,-1424" coordsize="14021,101">
            <v:shape style="position:absolute;left:1409;top:-1424;width:2981;height:101" type="#_x0000_t75" stroked="false">
              <v:imagedata r:id="rId700" o:title=""/>
            </v:shape>
            <v:shape style="position:absolute;left:4366;top:-1333;width:2290;height:10" type="#_x0000_t75" stroked="false">
              <v:imagedata r:id="rId684" o:title=""/>
            </v:shape>
            <v:shape style="position:absolute;left:6651;top:-1333;width:1106;height:10" type="#_x0000_t75" stroked="false">
              <v:imagedata r:id="rId685" o:title=""/>
            </v:shape>
            <v:shape style="position:absolute;left:7753;top:-1333;width:1354;height:10" type="#_x0000_t75" stroked="false">
              <v:imagedata r:id="rId686" o:title=""/>
            </v:shape>
            <v:shape style="position:absolute;left:9102;top:-1333;width:2897;height:10" type="#_x0000_t75" stroked="false">
              <v:imagedata r:id="rId687" o:title=""/>
            </v:shape>
            <v:shape style="position:absolute;left:11994;top:-1333;width:1243;height:10" type="#_x0000_t75" stroked="false">
              <v:imagedata r:id="rId688" o:title=""/>
            </v:shape>
            <v:shape style="position:absolute;left:13233;top:-1333;width:740;height:10" type="#_x0000_t75" stroked="false">
              <v:imagedata r:id="rId689" o:title=""/>
            </v:shape>
            <v:shape style="position:absolute;left:13968;top:-1333;width:1462;height:10" type="#_x0000_t75" stroked="false">
              <v:imagedata r:id="rId690" o:title=""/>
            </v:shape>
            <w10:wrap type="none"/>
          </v:group>
        </w:pic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153 </w:t>
      </w:r>
      <w:r>
        <w:rPr>
          <w:rFonts w:ascii="宋体" w:hAnsi="宋体" w:cs="宋体" w:eastAsia="宋体" w:hint="default"/>
          <w:sz w:val="18"/>
          <w:szCs w:val="18"/>
        </w:rPr>
        <w:t>页</w:t>
      </w:r>
    </w:p>
    <w:p>
      <w:pPr>
        <w:spacing w:after="0"/>
        <w:jc w:val="left"/>
        <w:rPr>
          <w:rFonts w:ascii="宋体" w:hAnsi="宋体" w:cs="宋体" w:eastAsia="宋体" w:hint="default"/>
          <w:sz w:val="18"/>
          <w:szCs w:val="18"/>
        </w:rPr>
        <w:sectPr>
          <w:type w:val="continuous"/>
          <w:pgSz w:w="16840" w:h="11910" w:orient="landscape"/>
          <w:pgMar w:top="1580" w:bottom="280" w:left="1280" w:right="1300"/>
          <w:cols w:num="2" w:equalWidth="0">
            <w:col w:w="6488" w:space="132"/>
            <w:col w:w="7640"/>
          </w:cols>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3"/>
        <w:spacing w:line="444" w:lineRule="auto" w:before="36"/>
        <w:ind w:left="420" w:right="6066"/>
        <w:jc w:val="left"/>
        <w:rPr>
          <w:b w:val="0"/>
          <w:bCs w:val="0"/>
        </w:rPr>
      </w:pPr>
      <w:r>
        <w:rPr/>
        <w:pict>
          <v:shape style="position:absolute;margin-left:259.850006pt;margin-top:50.903664pt;width:.48001pt;height:.12pt;mso-position-horizontal-relative:page;mso-position-vertical-relative:paragraph;z-index:-1329208" type="#_x0000_t75" stroked="false">
            <v:imagedata r:id="rId702" o:title=""/>
          </v:shape>
        </w:pict>
      </w:r>
      <w:r>
        <w:rPr/>
        <w:pict>
          <v:shape style="position:absolute;margin-left:375.670013pt;margin-top:50.903664pt;width:.48001pt;height:.12pt;mso-position-horizontal-relative:page;mso-position-vertical-relative:paragraph;z-index:-1329184" type="#_x0000_t75" stroked="false">
            <v:imagedata r:id="rId702" o:title=""/>
          </v:shape>
        </w:pict>
      </w:r>
      <w:r>
        <w:rPr/>
        <w:pict>
          <v:group style="position:absolute;margin-left:107.779999pt;margin-top:70.583626pt;width:379.9pt;height:.5pt;mso-position-horizontal-relative:page;mso-position-vertical-relative:paragraph;z-index:-1329160" coordorigin="2156,1412" coordsize="7598,10">
            <v:shape style="position:absolute;left:2156;top:1412;width:5358;height:10" type="#_x0000_t75" stroked="false">
              <v:imagedata r:id="rId375" o:title=""/>
            </v:shape>
            <v:shape style="position:absolute;left:7509;top:1412;width:2245;height:10" type="#_x0000_t75" stroked="false">
              <v:imagedata r:id="rId703" o:title=""/>
            </v:shape>
            <w10:wrap type="none"/>
          </v:group>
        </w:pict>
      </w:r>
      <w:r>
        <w:rPr/>
        <w:pict>
          <v:group style="position:absolute;margin-left:107.779999pt;margin-top:90.623688pt;width:379.9pt;height:.5pt;mso-position-horizontal-relative:page;mso-position-vertical-relative:paragraph;z-index:-1329136" coordorigin="2156,1812" coordsize="7598,10">
            <v:shape style="position:absolute;left:2156;top:1812;width:5358;height:10" type="#_x0000_t75" stroked="false">
              <v:imagedata r:id="rId375" o:title=""/>
            </v:shape>
            <v:shape style="position:absolute;left:7509;top:1812;width:2245;height:10" type="#_x0000_t75" stroked="false">
              <v:imagedata r:id="rId703" o:title=""/>
            </v:shape>
            <w10:wrap type="none"/>
          </v:group>
        </w:pict>
      </w:r>
      <w:r>
        <w:rPr/>
        <w:t>（四）</w:t>
      </w:r>
      <w:r>
        <w:rPr>
          <w:spacing w:val="-16"/>
        </w:rPr>
        <w:t> </w:t>
      </w:r>
      <w:r>
        <w:rPr/>
        <w:t>营业收入及营业成本</w:t>
      </w:r>
      <w:r>
        <w:rPr>
          <w:w w:val="100"/>
        </w:rPr>
        <w:t> </w:t>
      </w:r>
      <w:r>
        <w:rPr>
          <w:rFonts w:ascii="宋体" w:hAnsi="宋体" w:cs="宋体" w:eastAsia="宋体" w:hint="default"/>
        </w:rPr>
        <w:t>1</w:t>
      </w:r>
      <w:r>
        <w:rPr/>
        <w:t>、</w:t>
      </w:r>
      <w:r>
        <w:rPr>
          <w:spacing w:val="-2"/>
        </w:rPr>
        <w:t> </w:t>
      </w:r>
      <w:r>
        <w:rPr/>
        <w:t>营业收入</w:t>
      </w:r>
      <w:r>
        <w:rPr>
          <w:b w:val="0"/>
          <w:bCs w:val="0"/>
        </w:rPr>
      </w:r>
    </w:p>
    <w:tbl>
      <w:tblPr>
        <w:tblW w:w="0" w:type="auto"/>
        <w:jc w:val="left"/>
        <w:tblInd w:w="761" w:type="dxa"/>
        <w:tblLayout w:type="fixed"/>
        <w:tblCellMar>
          <w:top w:w="0" w:type="dxa"/>
          <w:left w:w="0" w:type="dxa"/>
          <w:bottom w:w="0" w:type="dxa"/>
          <w:right w:w="0" w:type="dxa"/>
        </w:tblCellMar>
        <w:tblLook w:val="01E0"/>
      </w:tblPr>
      <w:tblGrid>
        <w:gridCol w:w="3061"/>
        <w:gridCol w:w="2316"/>
        <w:gridCol w:w="2235"/>
      </w:tblGrid>
      <w:tr>
        <w:trPr>
          <w:trHeight w:val="414" w:hRule="exact"/>
        </w:trPr>
        <w:tc>
          <w:tcPr>
            <w:tcW w:w="3061"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3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235" w:type="dxa"/>
            <w:tcBorders>
              <w:top w:val="single" w:sz="12" w:space="0" w:color="000000"/>
              <w:left w:val="single" w:sz="4" w:space="0" w:color="000000"/>
              <w:bottom w:val="nil" w:sz="6" w:space="0" w:color="auto"/>
              <w:right w:val="nil" w:sz="6" w:space="0" w:color="auto"/>
            </w:tcBorders>
          </w:tcPr>
          <w:p>
            <w:pPr>
              <w:pStyle w:val="TableParagraph"/>
              <w:spacing w:line="240" w:lineRule="auto" w:before="19"/>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103" w:right="0"/>
              <w:jc w:val="left"/>
              <w:rPr>
                <w:rFonts w:ascii="宋体" w:hAnsi="宋体" w:cs="宋体" w:eastAsia="宋体" w:hint="default"/>
                <w:sz w:val="21"/>
                <w:szCs w:val="21"/>
              </w:rPr>
            </w:pPr>
            <w:r>
              <w:rPr>
                <w:rFonts w:ascii="宋体"/>
                <w:sz w:val="21"/>
              </w:rPr>
              <w:t>202,971,851.70</w:t>
            </w:r>
          </w:p>
        </w:tc>
        <w:tc>
          <w:tcPr>
            <w:tcW w:w="2235"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left="103" w:right="0"/>
              <w:jc w:val="left"/>
              <w:rPr>
                <w:rFonts w:ascii="宋体" w:hAnsi="宋体" w:cs="宋体" w:eastAsia="宋体" w:hint="default"/>
                <w:sz w:val="21"/>
                <w:szCs w:val="21"/>
              </w:rPr>
            </w:pPr>
            <w:r>
              <w:rPr>
                <w:rFonts w:ascii="宋体"/>
                <w:sz w:val="21"/>
              </w:rPr>
              <w:t>154,644,174.08</w:t>
            </w:r>
          </w:p>
        </w:tc>
      </w:tr>
      <w:tr>
        <w:trPr>
          <w:trHeight w:val="402"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103" w:right="0"/>
              <w:jc w:val="left"/>
              <w:rPr>
                <w:rFonts w:ascii="宋体" w:hAnsi="宋体" w:cs="宋体" w:eastAsia="宋体" w:hint="default"/>
                <w:sz w:val="21"/>
                <w:szCs w:val="21"/>
              </w:rPr>
            </w:pPr>
            <w:r>
              <w:rPr>
                <w:rFonts w:ascii="宋体"/>
                <w:sz w:val="21"/>
              </w:rPr>
              <w:t>207,000.00</w:t>
            </w:r>
          </w:p>
        </w:tc>
        <w:tc>
          <w:tcPr>
            <w:tcW w:w="2235" w:type="dxa"/>
            <w:tcBorders>
              <w:top w:val="nil" w:sz="6" w:space="0" w:color="auto"/>
              <w:left w:val="single" w:sz="4" w:space="0" w:color="000000"/>
              <w:bottom w:val="nil" w:sz="6" w:space="0" w:color="auto"/>
              <w:right w:val="nil" w:sz="6" w:space="0" w:color="auto"/>
            </w:tcBorders>
          </w:tcPr>
          <w:p>
            <w:pPr/>
          </w:p>
        </w:tc>
      </w:tr>
      <w:tr>
        <w:trPr>
          <w:trHeight w:val="412" w:hRule="exact"/>
        </w:trPr>
        <w:tc>
          <w:tcPr>
            <w:tcW w:w="3061" w:type="dxa"/>
            <w:tcBorders>
              <w:top w:val="nil" w:sz="6" w:space="0" w:color="auto"/>
              <w:left w:val="nil" w:sz="6" w:space="0" w:color="auto"/>
              <w:bottom w:val="single" w:sz="12"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3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21"/>
                <w:szCs w:val="21"/>
              </w:rPr>
            </w:pPr>
            <w:r>
              <w:rPr>
                <w:rFonts w:ascii="宋体"/>
                <w:sz w:val="21"/>
              </w:rPr>
              <w:t>93,008,285.40</w:t>
            </w:r>
          </w:p>
        </w:tc>
        <w:tc>
          <w:tcPr>
            <w:tcW w:w="2235" w:type="dxa"/>
            <w:tcBorders>
              <w:top w:val="nil" w:sz="6" w:space="0" w:color="auto"/>
              <w:left w:val="single" w:sz="4" w:space="0" w:color="000000"/>
              <w:bottom w:val="single" w:sz="12" w:space="0" w:color="000000"/>
              <w:right w:val="nil" w:sz="6" w:space="0" w:color="auto"/>
            </w:tcBorders>
          </w:tcPr>
          <w:p>
            <w:pPr>
              <w:pStyle w:val="TableParagraph"/>
              <w:spacing w:line="240" w:lineRule="auto" w:before="23"/>
              <w:ind w:left="103" w:right="0"/>
              <w:jc w:val="left"/>
              <w:rPr>
                <w:rFonts w:ascii="宋体" w:hAnsi="宋体" w:cs="宋体" w:eastAsia="宋体" w:hint="default"/>
                <w:sz w:val="21"/>
                <w:szCs w:val="21"/>
              </w:rPr>
            </w:pPr>
            <w:r>
              <w:rPr>
                <w:rFonts w:ascii="宋体"/>
                <w:sz w:val="21"/>
              </w:rPr>
              <w:t>63,419,847.20</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4"/>
          <w:szCs w:val="14"/>
        </w:rPr>
      </w:pPr>
    </w:p>
    <w:p>
      <w:pPr>
        <w:pStyle w:val="Heading3"/>
        <w:spacing w:line="240" w:lineRule="auto"/>
        <w:ind w:left="420" w:right="6066"/>
        <w:jc w:val="left"/>
        <w:rPr>
          <w:b w:val="0"/>
          <w:bCs w:val="0"/>
        </w:rPr>
      </w:pPr>
      <w:r>
        <w:rPr/>
        <w:pict>
          <v:group style="position:absolute;margin-left:107.779999pt;margin-top:-44.376362pt;width:379.9pt;height:.5pt;mso-position-horizontal-relative:page;mso-position-vertical-relative:paragraph;z-index:-1329112" coordorigin="2156,-888" coordsize="7598,10">
            <v:shape style="position:absolute;left:2156;top:-888;width:5358;height:10" type="#_x0000_t75" stroked="false">
              <v:imagedata r:id="rId375" o:title=""/>
            </v:shape>
            <v:shape style="position:absolute;left:7509;top:-888;width:2245;height:10" type="#_x0000_t75" stroked="false">
              <v:imagedata r:id="rId703" o:title=""/>
            </v:shape>
            <w10:wrap type="none"/>
          </v:group>
        </w:pict>
      </w:r>
      <w:r>
        <w:rPr/>
        <w:pict>
          <v:shape style="position:absolute;margin-left:203.449997pt;margin-top:23.543678pt;width:.48pt;height:.12pt;mso-position-horizontal-relative:page;mso-position-vertical-relative:paragraph;z-index:-1329088" type="#_x0000_t75" stroked="false">
            <v:imagedata r:id="rId702" o:title=""/>
          </v:shape>
        </w:pict>
      </w:r>
      <w:r>
        <w:rPr/>
        <w:pict>
          <v:shape style="position:absolute;margin-left:347.589996pt;margin-top:23.543678pt;width:.47998pt;height:.12pt;mso-position-horizontal-relative:page;mso-position-vertical-relative:paragraph;z-index:-1329064" type="#_x0000_t75" stroked="false">
            <v:imagedata r:id="rId702" o:title=""/>
          </v:shape>
        </w:pict>
      </w:r>
      <w:r>
        <w:rPr/>
        <w:pict>
          <v:group style="position:absolute;margin-left:203.929993pt;margin-top:43.2537pt;width:283.4pt;height:.5pt;mso-position-horizontal-relative:page;mso-position-vertical-relative:paragraph;z-index:-1329040" coordorigin="4079,865" coordsize="5668,10">
            <v:shape style="position:absolute;left:4079;top:865;width:1440;height:10" type="#_x0000_t75" stroked="false">
              <v:imagedata r:id="rId704" o:title=""/>
            </v:shape>
            <v:shape style="position:absolute;left:5514;top:865;width:1438;height:10" type="#_x0000_t75" stroked="false">
              <v:imagedata r:id="rId256" o:title=""/>
            </v:shape>
            <v:shape style="position:absolute;left:6947;top:865;width:1406;height:10" type="#_x0000_t75" stroked="false">
              <v:imagedata r:id="rId255" o:title=""/>
            </v:shape>
            <v:shape style="position:absolute;left:8349;top:865;width:1397;height:10" type="#_x0000_t75" stroked="false">
              <v:imagedata r:id="rId475" o:title=""/>
            </v:shape>
            <w10:wrap type="none"/>
          </v:group>
        </w:pict>
      </w:r>
      <w:r>
        <w:rPr/>
        <w:pict>
          <v:group style="position:absolute;margin-left:108.139999pt;margin-top:63.4137pt;width:379.2pt;height:.5pt;mso-position-horizontal-relative:page;mso-position-vertical-relative:paragraph;z-index:-1329016" coordorigin="2163,1268" coordsize="7584,10">
            <v:shape style="position:absolute;left:2163;top:1268;width:1906;height:10" type="#_x0000_t75" stroked="false">
              <v:imagedata r:id="rId705" o:title=""/>
            </v:shape>
            <v:shape style="position:absolute;left:4064;top:1268;width:1454;height:10" type="#_x0000_t75" stroked="false">
              <v:imagedata r:id="rId706" o:title=""/>
            </v:shape>
            <v:shape style="position:absolute;left:5514;top:1268;width:1438;height:10" type="#_x0000_t75" stroked="false">
              <v:imagedata r:id="rId253" o:title=""/>
            </v:shape>
            <v:shape style="position:absolute;left:6947;top:1268;width:1406;height:10" type="#_x0000_t75" stroked="false">
              <v:imagedata r:id="rId252" o:title=""/>
            </v:shape>
            <v:shape style="position:absolute;left:8349;top:1268;width:1397;height:10" type="#_x0000_t75" stroked="false">
              <v:imagedata r:id="rId465" o:title=""/>
            </v:shape>
            <w10:wrap type="none"/>
          </v:group>
        </w:pict>
      </w:r>
      <w:r>
        <w:rPr>
          <w:rFonts w:ascii="宋体" w:hAnsi="宋体" w:cs="宋体" w:eastAsia="宋体" w:hint="default"/>
        </w:rPr>
        <w:t>2</w:t>
      </w:r>
      <w:r>
        <w:rPr/>
        <w:t>、 主营业务（分行业）</w:t>
      </w:r>
      <w:r>
        <w:rPr>
          <w:b w:val="0"/>
          <w:bCs w:val="0"/>
        </w:rPr>
      </w:r>
    </w:p>
    <w:p>
      <w:pPr>
        <w:spacing w:line="240" w:lineRule="auto" w:before="10"/>
        <w:rPr>
          <w:rFonts w:ascii="宋体" w:hAnsi="宋体" w:cs="宋体" w:eastAsia="宋体" w:hint="default"/>
          <w:b/>
          <w:bCs/>
          <w:sz w:val="12"/>
          <w:szCs w:val="12"/>
        </w:rPr>
      </w:pPr>
    </w:p>
    <w:tbl>
      <w:tblPr>
        <w:tblW w:w="0" w:type="auto"/>
        <w:jc w:val="left"/>
        <w:tblInd w:w="768" w:type="dxa"/>
        <w:tblLayout w:type="fixed"/>
        <w:tblCellMar>
          <w:top w:w="0" w:type="dxa"/>
          <w:left w:w="0" w:type="dxa"/>
          <w:bottom w:w="0" w:type="dxa"/>
          <w:right w:w="0" w:type="dxa"/>
        </w:tblCellMar>
        <w:tblLook w:val="01E0"/>
      </w:tblPr>
      <w:tblGrid>
        <w:gridCol w:w="1925"/>
        <w:gridCol w:w="1450"/>
        <w:gridCol w:w="1433"/>
        <w:gridCol w:w="1402"/>
        <w:gridCol w:w="1388"/>
      </w:tblGrid>
      <w:tr>
        <w:trPr>
          <w:trHeight w:val="418" w:hRule="exact"/>
        </w:trPr>
        <w:tc>
          <w:tcPr>
            <w:tcW w:w="1925" w:type="dxa"/>
            <w:vMerge w:val="restart"/>
            <w:tcBorders>
              <w:top w:val="single" w:sz="12" w:space="0" w:color="000000"/>
              <w:left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行业名称</w:t>
            </w:r>
          </w:p>
        </w:tc>
        <w:tc>
          <w:tcPr>
            <w:tcW w:w="2883"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789"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99" w:hRule="exact"/>
        </w:trPr>
        <w:tc>
          <w:tcPr>
            <w:tcW w:w="1925" w:type="dxa"/>
            <w:vMerge/>
            <w:tcBorders>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88"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724" w:hRule="exact"/>
        </w:trPr>
        <w:tc>
          <w:tcPr>
            <w:tcW w:w="1925" w:type="dxa"/>
            <w:tcBorders>
              <w:top w:val="nil" w:sz="6" w:space="0" w:color="auto"/>
              <w:left w:val="nil" w:sz="6" w:space="0" w:color="auto"/>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IT</w:t>
            </w:r>
            <w:r>
              <w:rPr>
                <w:rFonts w:ascii="宋体" w:hAnsi="宋体" w:cs="宋体" w:eastAsia="宋体" w:hint="default"/>
                <w:spacing w:val="-52"/>
                <w:sz w:val="21"/>
                <w:szCs w:val="21"/>
              </w:rPr>
              <w:t> </w:t>
            </w:r>
            <w:r>
              <w:rPr>
                <w:rFonts w:ascii="宋体" w:hAnsi="宋体" w:cs="宋体" w:eastAsia="宋体" w:hint="default"/>
                <w:sz w:val="21"/>
                <w:szCs w:val="21"/>
              </w:rPr>
              <w:t>服务业</w:t>
            </w: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202,971,851</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.70</w:t>
            </w:r>
          </w:p>
        </w:tc>
        <w:tc>
          <w:tcPr>
            <w:tcW w:w="14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93,008,285.</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40</w:t>
            </w:r>
          </w:p>
        </w:tc>
        <w:tc>
          <w:tcPr>
            <w:tcW w:w="14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154,644,174</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.08</w:t>
            </w:r>
          </w:p>
        </w:tc>
        <w:tc>
          <w:tcPr>
            <w:tcW w:w="1388" w:type="dxa"/>
            <w:tcBorders>
              <w:top w:val="nil" w:sz="6" w:space="0" w:color="auto"/>
              <w:left w:val="single" w:sz="4" w:space="0" w:color="000000"/>
              <w:bottom w:val="single" w:sz="12" w:space="0" w:color="000000"/>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63,419,847.</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20</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6"/>
          <w:szCs w:val="26"/>
        </w:rPr>
      </w:pPr>
    </w:p>
    <w:p>
      <w:pPr>
        <w:spacing w:line="614" w:lineRule="auto" w:before="0"/>
        <w:ind w:left="878" w:right="6367" w:hanging="459"/>
        <w:jc w:val="left"/>
        <w:rPr>
          <w:rFonts w:ascii="宋体" w:hAnsi="宋体" w:cs="宋体" w:eastAsia="宋体" w:hint="default"/>
          <w:sz w:val="21"/>
          <w:szCs w:val="21"/>
        </w:rPr>
      </w:pPr>
      <w:r>
        <w:rPr/>
        <w:pict>
          <v:group style="position:absolute;margin-left:106.82pt;margin-top:22.223677pt;width:381.8pt;height:2.550pt;mso-position-horizontal-relative:page;mso-position-vertical-relative:paragraph;z-index:-1328992" coordorigin="2136,444" coordsize="7636,51">
            <v:group style="position:absolute;left:2151;top:459;width:2031;height:2" coordorigin="2151,459" coordsize="2031,2">
              <v:shape style="position:absolute;left:2151;top:459;width:2031;height:2" coordorigin="2151,459" coordsize="2031,0" path="m2151,459l4182,459e" filled="false" stroked="true" strokeweight="1.44pt" strokecolor="#000000">
                <v:path arrowok="t"/>
              </v:shape>
              <v:shape style="position:absolute;left:4182;top:473;width:10;height:2" type="#_x0000_t75" stroked="false">
                <v:imagedata r:id="rId702" o:title=""/>
              </v:shape>
            </v:group>
            <v:group style="position:absolute;left:4182;top:459;width:29;height:2" coordorigin="4182,459" coordsize="29,2">
              <v:shape style="position:absolute;left:4182;top:459;width:29;height:2" coordorigin="4182,459" coordsize="29,0" path="m4182,459l4211,459e" filled="false" stroked="true" strokeweight="1.44pt" strokecolor="#000000">
                <v:path arrowok="t"/>
              </v:shape>
            </v:group>
            <v:group style="position:absolute;left:4211;top:459;width:2854;height:2" coordorigin="4211,459" coordsize="2854,2">
              <v:shape style="position:absolute;left:4211;top:459;width:2854;height:2" coordorigin="4211,459" coordsize="2854,0" path="m4211,459l7065,459e" filled="false" stroked="true" strokeweight="1.44pt" strokecolor="#000000">
                <v:path arrowok="t"/>
              </v:shape>
              <v:shape style="position:absolute;left:7065;top:473;width:10;height:2" type="#_x0000_t75" stroked="false">
                <v:imagedata r:id="rId702" o:title=""/>
              </v:shape>
            </v:group>
            <v:group style="position:absolute;left:7065;top:459;width:29;height:2" coordorigin="7065,459" coordsize="29,2">
              <v:shape style="position:absolute;left:7065;top:459;width:29;height:2" coordorigin="7065,459" coordsize="29,0" path="m7065,459l7093,459e" filled="false" stroked="true" strokeweight="1.44pt" strokecolor="#000000">
                <v:path arrowok="t"/>
              </v:shape>
            </v:group>
            <v:group style="position:absolute;left:7093;top:459;width:2665;height:2" coordorigin="7093,459" coordsize="2665,2">
              <v:shape style="position:absolute;left:7093;top:459;width:2665;height:2" coordorigin="7093,459" coordsize="2665,0" path="m7093,459l9758,459e" filled="false" stroked="true" strokeweight="1.44pt" strokecolor="#000000">
                <v:path arrowok="t"/>
              </v:shape>
            </v:group>
            <v:group style="position:absolute;left:4182;top:476;width:10;height:20" coordorigin="4182,476" coordsize="10,20">
              <v:shape style="position:absolute;left:4182;top:476;width:10;height:20" coordorigin="4182,476" coordsize="10,20" path="m4182,495l4191,495,4191,476,4182,476,4182,495xe" filled="true" fillcolor="#000000" stroked="false">
                <v:path arrowok="t"/>
                <v:fill type="solid"/>
              </v:shape>
            </v:group>
            <w10:wrap type="none"/>
          </v:group>
        </w:pict>
      </w:r>
      <w:r>
        <w:rPr/>
        <w:pict>
          <v:group style="position:absolute;margin-left:209.570007pt;margin-top:43.343697pt;width:278.350pt;height:.5pt;mso-position-horizontal-relative:page;mso-position-vertical-relative:paragraph;z-index:18808" coordorigin="4191,867" coordsize="5567,10">
            <v:shape style="position:absolute;left:4191;top:867;width:2873;height:10" type="#_x0000_t75" stroked="false">
              <v:imagedata r:id="rId707" o:title=""/>
            </v:shape>
            <v:shape style="position:absolute;left:7060;top:867;width:1406;height:10" type="#_x0000_t75" stroked="false">
              <v:imagedata r:id="rId252" o:title=""/>
            </v:shape>
            <v:shape style="position:absolute;left:8461;top:867;width:1297;height:10" type="#_x0000_t75" stroked="false">
              <v:imagedata r:id="rId708" o:title=""/>
            </v:shape>
            <w10:wrap type="none"/>
          </v:group>
        </w:pict>
      </w:r>
      <w:r>
        <w:rPr/>
        <w:pict>
          <v:group style="position:absolute;margin-left:107.540001pt;margin-top:63.383667pt;width:380.4pt;height:.5pt;mso-position-horizontal-relative:page;mso-position-vertical-relative:paragraph;z-index:-1328944" coordorigin="2151,1268" coordsize="7608,10">
            <v:shape style="position:absolute;left:2151;top:1268;width:2031;height:10" type="#_x0000_t75" stroked="false">
              <v:imagedata r:id="rId709" o:title=""/>
            </v:shape>
            <v:shape style="position:absolute;left:4177;top:1268;width:2888;height:10" type="#_x0000_t75" stroked="false">
              <v:imagedata r:id="rId710" o:title=""/>
            </v:shape>
            <v:shape style="position:absolute;left:7060;top:1268;width:1406;height:10" type="#_x0000_t75" stroked="false">
              <v:imagedata r:id="rId252" o:title=""/>
            </v:shape>
            <v:shape style="position:absolute;left:8461;top:1268;width:1297;height:10" type="#_x0000_t75" stroked="false">
              <v:imagedata r:id="rId708" o:title=""/>
            </v:shape>
            <w10:wrap type="none"/>
          </v:group>
        </w:pict>
      </w:r>
      <w:r>
        <w:rPr/>
        <w:pict>
          <v:shape style="position:absolute;margin-left:209.089996pt;margin-top:22.943676pt;width:274.3pt;height:219.75pt;mso-position-horizontal-relative:page;mso-position-vertical-relative:paragraph;z-index:189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50"/>
                    <w:gridCol w:w="1433"/>
                    <w:gridCol w:w="1402"/>
                    <w:gridCol w:w="1197"/>
                  </w:tblGrid>
                  <w:tr>
                    <w:trPr>
                      <w:trHeight w:val="408" w:hRule="exact"/>
                    </w:trPr>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433" w:type="dxa"/>
                        <w:tcBorders>
                          <w:top w:val="nil" w:sz="6" w:space="0" w:color="auto"/>
                          <w:left w:val="nil" w:sz="6" w:space="0" w:color="auto"/>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1197" w:type="dxa"/>
                        <w:tcBorders>
                          <w:top w:val="nil" w:sz="6" w:space="0" w:color="auto"/>
                          <w:left w:val="nil" w:sz="6" w:space="0" w:color="auto"/>
                          <w:bottom w:val="nil" w:sz="6" w:space="0" w:color="auto"/>
                          <w:right w:val="nil" w:sz="6" w:space="0" w:color="auto"/>
                        </w:tcBorders>
                      </w:tcPr>
                      <w:p>
                        <w:pPr/>
                      </w:p>
                    </w:tc>
                  </w:tr>
                  <w:tr>
                    <w:trPr>
                      <w:trHeight w:val="408" w:hRule="exact"/>
                    </w:trPr>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0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197"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357" w:hRule="exact"/>
                    </w:trPr>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130,257,636</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0" w:right="0"/>
                          <w:jc w:val="left"/>
                          <w:rPr>
                            <w:rFonts w:ascii="宋体" w:hAnsi="宋体" w:cs="宋体" w:eastAsia="宋体" w:hint="default"/>
                            <w:sz w:val="21"/>
                            <w:szCs w:val="21"/>
                          </w:rPr>
                        </w:pPr>
                        <w:r>
                          <w:rPr>
                            <w:rFonts w:ascii="宋体"/>
                            <w:sz w:val="21"/>
                          </w:rPr>
                          <w:t>48,212,831.</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115,106,844</w:t>
                        </w:r>
                      </w:p>
                    </w:tc>
                    <w:tc>
                      <w:tcPr>
                        <w:tcW w:w="1197"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41,935,260</w:t>
                        </w:r>
                      </w:p>
                    </w:tc>
                  </w:tr>
                  <w:tr>
                    <w:trPr>
                      <w:trHeight w:val="262" w:hRule="exact"/>
                    </w:trPr>
                    <w:tc>
                      <w:tcPr>
                        <w:tcW w:w="1450" w:type="dxa"/>
                        <w:tcBorders>
                          <w:top w:val="nil" w:sz="6" w:space="0" w:color="auto"/>
                          <w:left w:val="single" w:sz="4" w:space="0" w:color="000000"/>
                          <w:bottom w:val="nil" w:sz="6" w:space="0" w:color="auto"/>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sz w:val="21"/>
                          </w:rPr>
                          <w:t>.10</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sz w:val="21"/>
                          </w:rPr>
                          <w:t>48</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sz w:val="21"/>
                          </w:rPr>
                          <w:t>.10</w:t>
                        </w:r>
                      </w:p>
                    </w:tc>
                    <w:tc>
                      <w:tcPr>
                        <w:tcW w:w="1197" w:type="dxa"/>
                        <w:tcBorders>
                          <w:top w:val="nil" w:sz="6" w:space="0" w:color="auto"/>
                          <w:left w:val="single" w:sz="4" w:space="0" w:color="000000"/>
                          <w:bottom w:val="nil" w:sz="6" w:space="0" w:color="auto"/>
                          <w:right w:val="nil" w:sz="6" w:space="0" w:color="auto"/>
                        </w:tcBorders>
                      </w:tcPr>
                      <w:p>
                        <w:pPr>
                          <w:pStyle w:val="TableParagraph"/>
                          <w:spacing w:line="262" w:lineRule="exact"/>
                          <w:ind w:left="103" w:right="0"/>
                          <w:jc w:val="left"/>
                          <w:rPr>
                            <w:rFonts w:ascii="宋体" w:hAnsi="宋体" w:cs="宋体" w:eastAsia="宋体" w:hint="default"/>
                            <w:sz w:val="21"/>
                            <w:szCs w:val="21"/>
                          </w:rPr>
                        </w:pPr>
                        <w:r>
                          <w:rPr>
                            <w:rFonts w:ascii="宋体"/>
                            <w:sz w:val="21"/>
                          </w:rPr>
                          <w:t>.49</w:t>
                        </w:r>
                      </w:p>
                    </w:tc>
                  </w:tr>
                  <w:tr>
                    <w:trPr>
                      <w:trHeight w:val="100" w:hRule="exact"/>
                    </w:trPr>
                    <w:tc>
                      <w:tcPr>
                        <w:tcW w:w="1450" w:type="dxa"/>
                        <w:tcBorders>
                          <w:top w:val="nil" w:sz="6" w:space="0" w:color="auto"/>
                          <w:left w:val="nil" w:sz="6" w:space="0" w:color="auto"/>
                          <w:bottom w:val="nil" w:sz="6" w:space="0" w:color="auto"/>
                          <w:right w:val="single" w:sz="4" w:space="0" w:color="000000"/>
                        </w:tcBorders>
                      </w:tcPr>
                      <w:p>
                        <w:pPr/>
                      </w:p>
                    </w:tc>
                    <w:tc>
                      <w:tcPr>
                        <w:tcW w:w="1433"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1197" w:type="dxa"/>
                        <w:tcBorders>
                          <w:top w:val="nil" w:sz="6" w:space="0" w:color="auto"/>
                          <w:left w:val="single" w:sz="4" w:space="0" w:color="000000"/>
                          <w:bottom w:val="nil" w:sz="6" w:space="0" w:color="auto"/>
                          <w:right w:val="nil" w:sz="6" w:space="0" w:color="auto"/>
                        </w:tcBorders>
                      </w:tcPr>
                      <w:p>
                        <w:pPr/>
                      </w:p>
                    </w:tc>
                  </w:tr>
                  <w:tr>
                    <w:trPr>
                      <w:trHeight w:val="352" w:hRule="exact"/>
                    </w:trPr>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19,782,560.</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6,396,681.9</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13,835,373.</w:t>
                        </w:r>
                      </w:p>
                    </w:tc>
                    <w:tc>
                      <w:tcPr>
                        <w:tcW w:w="1197"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5,114,218.</w:t>
                        </w:r>
                      </w:p>
                    </w:tc>
                  </w:tr>
                  <w:tr>
                    <w:trPr>
                      <w:trHeight w:val="356" w:hRule="exact"/>
                    </w:trPr>
                    <w:tc>
                      <w:tcPr>
                        <w:tcW w:w="1450" w:type="dxa"/>
                        <w:tcBorders>
                          <w:top w:val="nil" w:sz="6" w:space="0" w:color="auto"/>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sz w:val="21"/>
                          </w:rPr>
                          <w:t>63</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w w:val="100"/>
                            <w:sz w:val="21"/>
                          </w:rPr>
                          <w:t>0</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sz w:val="21"/>
                          </w:rPr>
                          <w:t>59</w:t>
                        </w:r>
                      </w:p>
                    </w:tc>
                    <w:tc>
                      <w:tcPr>
                        <w:tcW w:w="1197" w:type="dxa"/>
                        <w:tcBorders>
                          <w:top w:val="nil" w:sz="6" w:space="0" w:color="auto"/>
                          <w:left w:val="single" w:sz="4" w:space="0" w:color="000000"/>
                          <w:bottom w:val="nil" w:sz="6" w:space="0" w:color="auto"/>
                          <w:right w:val="nil" w:sz="6" w:space="0" w:color="auto"/>
                        </w:tcBorders>
                      </w:tcPr>
                      <w:p>
                        <w:pPr>
                          <w:pStyle w:val="TableParagraph"/>
                          <w:spacing w:line="260" w:lineRule="exact"/>
                          <w:ind w:left="103" w:right="0"/>
                          <w:jc w:val="left"/>
                          <w:rPr>
                            <w:rFonts w:ascii="宋体" w:hAnsi="宋体" w:cs="宋体" w:eastAsia="宋体" w:hint="default"/>
                            <w:sz w:val="21"/>
                            <w:szCs w:val="21"/>
                          </w:rPr>
                        </w:pPr>
                        <w:r>
                          <w:rPr>
                            <w:rFonts w:ascii="宋体"/>
                            <w:sz w:val="21"/>
                          </w:rPr>
                          <w:t>79</w:t>
                        </w:r>
                      </w:p>
                    </w:tc>
                  </w:tr>
                  <w:tr>
                    <w:trPr>
                      <w:trHeight w:val="358" w:hRule="exact"/>
                    </w:trPr>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17,955,110.</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0" w:right="0"/>
                          <w:jc w:val="left"/>
                          <w:rPr>
                            <w:rFonts w:ascii="宋体" w:hAnsi="宋体" w:cs="宋体" w:eastAsia="宋体" w:hint="default"/>
                            <w:sz w:val="21"/>
                            <w:szCs w:val="21"/>
                          </w:rPr>
                        </w:pPr>
                        <w:r>
                          <w:rPr>
                            <w:rFonts w:ascii="宋体"/>
                            <w:sz w:val="21"/>
                          </w:rPr>
                          <w:t>7,833,714.0</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11,304,789.</w:t>
                        </w:r>
                      </w:p>
                    </w:tc>
                    <w:tc>
                      <w:tcPr>
                        <w:tcW w:w="1197"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4,635,058.</w:t>
                        </w:r>
                      </w:p>
                    </w:tc>
                  </w:tr>
                  <w:tr>
                    <w:trPr>
                      <w:trHeight w:val="262" w:hRule="exact"/>
                    </w:trPr>
                    <w:tc>
                      <w:tcPr>
                        <w:tcW w:w="1450"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sz w:val="21"/>
                          </w:rPr>
                          <w:t>52</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w w:val="100"/>
                            <w:sz w:val="21"/>
                          </w:rPr>
                          <w:t>8</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sz w:val="21"/>
                          </w:rPr>
                          <w:t>87</w:t>
                        </w:r>
                      </w:p>
                    </w:tc>
                    <w:tc>
                      <w:tcPr>
                        <w:tcW w:w="1197" w:type="dxa"/>
                        <w:tcBorders>
                          <w:top w:val="nil" w:sz="6" w:space="0" w:color="auto"/>
                          <w:left w:val="single" w:sz="4" w:space="0" w:color="000000"/>
                          <w:bottom w:val="nil" w:sz="6" w:space="0" w:color="auto"/>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sz w:val="21"/>
                          </w:rPr>
                          <w:t>23</w:t>
                        </w:r>
                      </w:p>
                    </w:tc>
                  </w:tr>
                  <w:tr>
                    <w:trPr>
                      <w:trHeight w:val="100" w:hRule="exact"/>
                    </w:trPr>
                    <w:tc>
                      <w:tcPr>
                        <w:tcW w:w="1450" w:type="dxa"/>
                        <w:tcBorders>
                          <w:top w:val="nil" w:sz="6" w:space="0" w:color="auto"/>
                          <w:left w:val="nil" w:sz="6" w:space="0" w:color="auto"/>
                          <w:bottom w:val="nil" w:sz="6" w:space="0" w:color="auto"/>
                          <w:right w:val="single" w:sz="4" w:space="0" w:color="000000"/>
                        </w:tcBorders>
                      </w:tcPr>
                      <w:p>
                        <w:pPr/>
                      </w:p>
                    </w:tc>
                    <w:tc>
                      <w:tcPr>
                        <w:tcW w:w="1433"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1197" w:type="dxa"/>
                        <w:tcBorders>
                          <w:top w:val="nil" w:sz="6" w:space="0" w:color="auto"/>
                          <w:left w:val="single" w:sz="4" w:space="0" w:color="000000"/>
                          <w:bottom w:val="nil" w:sz="6" w:space="0" w:color="auto"/>
                          <w:right w:val="nil" w:sz="6" w:space="0" w:color="auto"/>
                        </w:tcBorders>
                      </w:tcPr>
                      <w:p>
                        <w:pPr/>
                      </w:p>
                    </w:tc>
                  </w:tr>
                  <w:tr>
                    <w:trPr>
                      <w:trHeight w:val="352" w:hRule="exact"/>
                    </w:trPr>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34,976,544.</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30,565,057.</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14,397,166.</w:t>
                        </w:r>
                      </w:p>
                    </w:tc>
                    <w:tc>
                      <w:tcPr>
                        <w:tcW w:w="1197"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11,735,309</w:t>
                        </w:r>
                      </w:p>
                    </w:tc>
                  </w:tr>
                  <w:tr>
                    <w:trPr>
                      <w:trHeight w:val="356" w:hRule="exact"/>
                    </w:trPr>
                    <w:tc>
                      <w:tcPr>
                        <w:tcW w:w="1450" w:type="dxa"/>
                        <w:tcBorders>
                          <w:top w:val="nil" w:sz="6" w:space="0" w:color="auto"/>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sz w:val="21"/>
                          </w:rPr>
                          <w:t>45</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sz w:val="21"/>
                          </w:rPr>
                          <w:t>94</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sz w:val="21"/>
                          </w:rPr>
                          <w:t>52</w:t>
                        </w:r>
                      </w:p>
                    </w:tc>
                    <w:tc>
                      <w:tcPr>
                        <w:tcW w:w="1197" w:type="dxa"/>
                        <w:tcBorders>
                          <w:top w:val="nil" w:sz="6" w:space="0" w:color="auto"/>
                          <w:left w:val="single" w:sz="4" w:space="0" w:color="000000"/>
                          <w:bottom w:val="nil" w:sz="6" w:space="0" w:color="auto"/>
                          <w:right w:val="nil" w:sz="6" w:space="0" w:color="auto"/>
                        </w:tcBorders>
                      </w:tcPr>
                      <w:p>
                        <w:pPr>
                          <w:pStyle w:val="TableParagraph"/>
                          <w:spacing w:line="260" w:lineRule="exact"/>
                          <w:ind w:left="103" w:right="0"/>
                          <w:jc w:val="left"/>
                          <w:rPr>
                            <w:rFonts w:ascii="宋体" w:hAnsi="宋体" w:cs="宋体" w:eastAsia="宋体" w:hint="default"/>
                            <w:sz w:val="21"/>
                            <w:szCs w:val="21"/>
                          </w:rPr>
                        </w:pPr>
                        <w:r>
                          <w:rPr>
                            <w:rFonts w:ascii="宋体"/>
                            <w:sz w:val="21"/>
                          </w:rPr>
                          <w:t>.69</w:t>
                        </w:r>
                      </w:p>
                    </w:tc>
                  </w:tr>
                  <w:tr>
                    <w:trPr>
                      <w:trHeight w:val="358" w:hRule="exact"/>
                    </w:trPr>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202,971,851</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0" w:right="0"/>
                          <w:jc w:val="left"/>
                          <w:rPr>
                            <w:rFonts w:ascii="宋体" w:hAnsi="宋体" w:cs="宋体" w:eastAsia="宋体" w:hint="default"/>
                            <w:sz w:val="21"/>
                            <w:szCs w:val="21"/>
                          </w:rPr>
                        </w:pPr>
                        <w:r>
                          <w:rPr>
                            <w:rFonts w:ascii="宋体"/>
                            <w:sz w:val="21"/>
                          </w:rPr>
                          <w:t>93,008,285.</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154,644,174</w:t>
                        </w:r>
                      </w:p>
                    </w:tc>
                    <w:tc>
                      <w:tcPr>
                        <w:tcW w:w="1197"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63,419,847</w:t>
                        </w:r>
                      </w:p>
                    </w:tc>
                  </w:tr>
                  <w:tr>
                    <w:trPr>
                      <w:trHeight w:val="366" w:hRule="exact"/>
                    </w:trPr>
                    <w:tc>
                      <w:tcPr>
                        <w:tcW w:w="1450"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sz w:val="21"/>
                          </w:rPr>
                          <w:t>.70</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sz w:val="21"/>
                          </w:rPr>
                          <w:t>40</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sz w:val="21"/>
                          </w:rPr>
                          <w:t>.08</w:t>
                        </w:r>
                      </w:p>
                    </w:tc>
                    <w:tc>
                      <w:tcPr>
                        <w:tcW w:w="1197" w:type="dxa"/>
                        <w:tcBorders>
                          <w:top w:val="nil" w:sz="6" w:space="0" w:color="auto"/>
                          <w:left w:val="single" w:sz="4" w:space="0" w:color="000000"/>
                          <w:bottom w:val="nil" w:sz="6" w:space="0" w:color="auto"/>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sz w:val="21"/>
                          </w:rPr>
                          <w:t>.20</w:t>
                        </w:r>
                      </w:p>
                    </w:tc>
                  </w:tr>
                </w:tbl>
                <w:p>
                  <w:pPr/>
                </w:p>
              </w:txbxContent>
            </v:textbox>
            <w10:wrap type="none"/>
          </v:shape>
        </w:pict>
      </w:r>
      <w:r>
        <w:rPr>
          <w:rFonts w:ascii="宋体" w:hAnsi="宋体" w:cs="宋体" w:eastAsia="宋体" w:hint="default"/>
          <w:b/>
          <w:bCs/>
          <w:sz w:val="21"/>
          <w:szCs w:val="21"/>
        </w:rPr>
        <w:t>3</w:t>
      </w:r>
      <w:r>
        <w:rPr>
          <w:rFonts w:ascii="宋体" w:hAnsi="宋体" w:cs="宋体" w:eastAsia="宋体" w:hint="default"/>
          <w:b/>
          <w:bCs/>
          <w:sz w:val="21"/>
          <w:szCs w:val="21"/>
        </w:rPr>
        <w:t>、 主营业务（分业务）</w:t>
      </w:r>
      <w:r>
        <w:rPr>
          <w:rFonts w:ascii="宋体" w:hAnsi="宋体" w:cs="宋体" w:eastAsia="宋体" w:hint="default"/>
          <w:b/>
          <w:bCs/>
          <w:w w:val="100"/>
          <w:sz w:val="21"/>
          <w:szCs w:val="21"/>
        </w:rPr>
        <w:t> </w:t>
      </w:r>
      <w:r>
        <w:rPr>
          <w:rFonts w:ascii="宋体" w:hAnsi="宋体" w:cs="宋体" w:eastAsia="宋体" w:hint="default"/>
          <w:sz w:val="21"/>
          <w:szCs w:val="21"/>
        </w:rPr>
        <w:t>行业名称</w:t>
      </w:r>
    </w:p>
    <w:p>
      <w:pPr>
        <w:spacing w:line="240" w:lineRule="auto" w:before="2"/>
        <w:rPr>
          <w:rFonts w:ascii="宋体" w:hAnsi="宋体" w:cs="宋体" w:eastAsia="宋体" w:hint="default"/>
          <w:sz w:val="9"/>
          <w:szCs w:val="9"/>
        </w:rPr>
      </w:pPr>
    </w:p>
    <w:p>
      <w:pPr>
        <w:pStyle w:val="BodyText"/>
        <w:spacing w:line="240" w:lineRule="auto" w:before="36"/>
        <w:ind w:left="878" w:right="6066"/>
        <w:jc w:val="left"/>
      </w:pPr>
      <w:r>
        <w:rPr>
          <w:rFonts w:ascii="宋体" w:hAnsi="宋体" w:cs="宋体" w:eastAsia="宋体" w:hint="default"/>
        </w:rPr>
        <w:t>IT</w:t>
      </w:r>
      <w:r>
        <w:rPr>
          <w:rFonts w:ascii="宋体" w:hAnsi="宋体" w:cs="宋体" w:eastAsia="宋体" w:hint="default"/>
          <w:spacing w:val="-53"/>
        </w:rPr>
        <w:t> </w:t>
      </w:r>
      <w:r>
        <w:rPr/>
        <w:t>支持与维护服务</w:t>
      </w:r>
    </w:p>
    <w:p>
      <w:pPr>
        <w:spacing w:line="240" w:lineRule="auto" w:before="12"/>
        <w:rPr>
          <w:rFonts w:ascii="宋体" w:hAnsi="宋体" w:cs="宋体" w:eastAsia="宋体" w:hint="default"/>
          <w:sz w:val="11"/>
          <w:szCs w:val="11"/>
        </w:rPr>
      </w:pPr>
    </w:p>
    <w:p>
      <w:pPr>
        <w:spacing w:line="100" w:lineRule="exact"/>
        <w:ind w:left="77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0.4pt;height:5.05pt;mso-position-horizontal-relative:char;mso-position-vertical-relative:line" coordorigin="0,0" coordsize="7608,101">
            <v:shape style="position:absolute;left:0;top:0;width:2050;height:101" type="#_x0000_t75" stroked="false">
              <v:imagedata r:id="rId711" o:title=""/>
            </v:shape>
            <v:shape style="position:absolute;left:2026;top:91;width:2888;height:10" type="#_x0000_t75" stroked="false">
              <v:imagedata r:id="rId712" o:title=""/>
            </v:shape>
            <v:shape style="position:absolute;left:4909;top:91;width:1406;height:10" type="#_x0000_t75" stroked="false">
              <v:imagedata r:id="rId255" o:title=""/>
            </v:shape>
            <v:shape style="position:absolute;left:6311;top:91;width:1297;height:10" type="#_x0000_t75" stroked="false">
              <v:imagedata r:id="rId713" o:title=""/>
            </v:shape>
          </v:group>
        </w:pict>
      </w:r>
      <w:r>
        <w:rPr>
          <w:rFonts w:ascii="宋体" w:hAnsi="宋体" w:cs="宋体" w:eastAsia="宋体" w:hint="default"/>
          <w:position w:val="-1"/>
          <w:sz w:val="10"/>
          <w:szCs w:val="10"/>
        </w:rPr>
      </w:r>
    </w:p>
    <w:p>
      <w:pPr>
        <w:spacing w:line="240" w:lineRule="auto" w:before="5"/>
        <w:rPr>
          <w:rFonts w:ascii="宋体" w:hAnsi="宋体" w:cs="宋体" w:eastAsia="宋体" w:hint="default"/>
          <w:sz w:val="11"/>
          <w:szCs w:val="11"/>
        </w:rPr>
      </w:pPr>
    </w:p>
    <w:p>
      <w:pPr>
        <w:pStyle w:val="BodyText"/>
        <w:spacing w:line="240" w:lineRule="auto" w:before="36"/>
        <w:ind w:left="878" w:right="6066"/>
        <w:jc w:val="left"/>
      </w:pPr>
      <w:r>
        <w:rPr>
          <w:rFonts w:ascii="宋体" w:hAnsi="宋体" w:cs="宋体" w:eastAsia="宋体" w:hint="default"/>
        </w:rPr>
        <w:t>IT</w:t>
      </w:r>
      <w:r>
        <w:rPr>
          <w:rFonts w:ascii="宋体" w:hAnsi="宋体" w:cs="宋体" w:eastAsia="宋体" w:hint="default"/>
          <w:spacing w:val="-53"/>
        </w:rPr>
        <w:t> </w:t>
      </w:r>
      <w:r>
        <w:rPr/>
        <w:t>外包服务</w:t>
      </w:r>
    </w:p>
    <w:p>
      <w:pPr>
        <w:spacing w:line="240" w:lineRule="auto" w:before="9"/>
        <w:rPr>
          <w:rFonts w:ascii="宋体" w:hAnsi="宋体" w:cs="宋体" w:eastAsia="宋体" w:hint="default"/>
          <w:sz w:val="18"/>
          <w:szCs w:val="18"/>
        </w:rPr>
      </w:pPr>
    </w:p>
    <w:p>
      <w:pPr>
        <w:spacing w:line="20" w:lineRule="exact"/>
        <w:ind w:left="770" w:right="0" w:firstLine="0"/>
        <w:rPr>
          <w:rFonts w:ascii="宋体" w:hAnsi="宋体" w:cs="宋体" w:eastAsia="宋体" w:hint="default"/>
          <w:sz w:val="2"/>
          <w:szCs w:val="2"/>
        </w:rPr>
      </w:pPr>
      <w:r>
        <w:rPr>
          <w:rFonts w:ascii="宋体" w:hAnsi="宋体" w:cs="宋体" w:eastAsia="宋体" w:hint="default"/>
          <w:sz w:val="2"/>
          <w:szCs w:val="2"/>
        </w:rPr>
        <w:pict>
          <v:group style="width:380.4pt;height:.5pt;mso-position-horizontal-relative:char;mso-position-vertical-relative:line" coordorigin="0,0" coordsize="7608,10">
            <v:shape style="position:absolute;left:0;top:0;width:2031;height:10" type="#_x0000_t75" stroked="false">
              <v:imagedata r:id="rId709" o:title=""/>
            </v:shape>
            <v:shape style="position:absolute;left:2026;top:0;width:2888;height:10" type="#_x0000_t75" stroked="false">
              <v:imagedata r:id="rId712" o:title=""/>
            </v:shape>
            <v:shape style="position:absolute;left:4909;top:0;width:1406;height:10" type="#_x0000_t75" stroked="false">
              <v:imagedata r:id="rId255" o:title=""/>
            </v:shape>
            <v:shape style="position:absolute;left:6311;top:0;width:1297;height:10" type="#_x0000_t75" stroked="false">
              <v:imagedata r:id="rId713" o:title=""/>
            </v:shape>
          </v:group>
        </w:pict>
      </w:r>
      <w:r>
        <w:rPr>
          <w:rFonts w:ascii="宋体" w:hAnsi="宋体" w:cs="宋体" w:eastAsia="宋体" w:hint="default"/>
          <w:sz w:val="2"/>
          <w:szCs w:val="2"/>
        </w:rPr>
      </w:r>
    </w:p>
    <w:p>
      <w:pPr>
        <w:spacing w:line="240" w:lineRule="auto" w:before="7"/>
        <w:rPr>
          <w:rFonts w:ascii="宋体" w:hAnsi="宋体" w:cs="宋体" w:eastAsia="宋体" w:hint="default"/>
          <w:sz w:val="10"/>
          <w:szCs w:val="10"/>
        </w:rPr>
      </w:pPr>
    </w:p>
    <w:p>
      <w:pPr>
        <w:pStyle w:val="BodyText"/>
        <w:spacing w:line="240" w:lineRule="auto" w:before="36"/>
        <w:ind w:left="878" w:right="6066"/>
        <w:jc w:val="left"/>
      </w:pPr>
      <w:r>
        <w:rPr>
          <w:rFonts w:ascii="宋体" w:hAnsi="宋体" w:cs="宋体" w:eastAsia="宋体" w:hint="default"/>
        </w:rPr>
        <w:t>IT</w:t>
      </w:r>
      <w:r>
        <w:rPr>
          <w:rFonts w:ascii="宋体" w:hAnsi="宋体" w:cs="宋体" w:eastAsia="宋体" w:hint="default"/>
          <w:spacing w:val="-53"/>
        </w:rPr>
        <w:t> </w:t>
      </w:r>
      <w:r>
        <w:rPr/>
        <w:t>专业服务</w:t>
      </w:r>
    </w:p>
    <w:p>
      <w:pPr>
        <w:spacing w:line="240" w:lineRule="auto" w:before="11"/>
        <w:rPr>
          <w:rFonts w:ascii="宋体" w:hAnsi="宋体" w:cs="宋体" w:eastAsia="宋体" w:hint="default"/>
          <w:sz w:val="11"/>
          <w:szCs w:val="11"/>
        </w:rPr>
      </w:pPr>
    </w:p>
    <w:p>
      <w:pPr>
        <w:spacing w:line="100" w:lineRule="exact"/>
        <w:ind w:left="77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0.4pt;height:5.05pt;mso-position-horizontal-relative:char;mso-position-vertical-relative:line" coordorigin="0,0" coordsize="7608,101">
            <v:shape style="position:absolute;left:0;top:0;width:2050;height:101" type="#_x0000_t75" stroked="false">
              <v:imagedata r:id="rId714" o:title=""/>
            </v:shape>
            <v:shape style="position:absolute;left:2026;top:91;width:2888;height:10" type="#_x0000_t75" stroked="false">
              <v:imagedata r:id="rId710" o:title=""/>
            </v:shape>
            <v:shape style="position:absolute;left:4909;top:91;width:1406;height:10" type="#_x0000_t75" stroked="false">
              <v:imagedata r:id="rId252" o:title=""/>
            </v:shape>
            <v:shape style="position:absolute;left:6311;top:91;width:1297;height:10" type="#_x0000_t75" stroked="false">
              <v:imagedata r:id="rId708" o:title=""/>
            </v:shape>
          </v:group>
        </w:pict>
      </w:r>
      <w:r>
        <w:rPr>
          <w:rFonts w:ascii="宋体" w:hAnsi="宋体" w:cs="宋体" w:eastAsia="宋体" w:hint="default"/>
          <w:position w:val="-1"/>
          <w:sz w:val="10"/>
          <w:szCs w:val="10"/>
        </w:rPr>
      </w:r>
    </w:p>
    <w:p>
      <w:pPr>
        <w:spacing w:line="240" w:lineRule="auto" w:before="5"/>
        <w:rPr>
          <w:rFonts w:ascii="宋体" w:hAnsi="宋体" w:cs="宋体" w:eastAsia="宋体" w:hint="default"/>
          <w:sz w:val="11"/>
          <w:szCs w:val="11"/>
        </w:rPr>
      </w:pPr>
    </w:p>
    <w:p>
      <w:pPr>
        <w:pStyle w:val="BodyText"/>
        <w:spacing w:line="240" w:lineRule="auto" w:before="36"/>
        <w:ind w:left="878" w:right="6066"/>
        <w:jc w:val="left"/>
      </w:pPr>
      <w:r>
        <w:rPr/>
        <w:t>软、硬件销售</w:t>
      </w:r>
    </w:p>
    <w:p>
      <w:pPr>
        <w:spacing w:line="240" w:lineRule="auto" w:before="9"/>
        <w:rPr>
          <w:rFonts w:ascii="宋体" w:hAnsi="宋体" w:cs="宋体" w:eastAsia="宋体" w:hint="default"/>
          <w:sz w:val="18"/>
          <w:szCs w:val="18"/>
        </w:rPr>
      </w:pPr>
    </w:p>
    <w:p>
      <w:pPr>
        <w:spacing w:line="20" w:lineRule="exact"/>
        <w:ind w:left="770" w:right="0" w:firstLine="0"/>
        <w:rPr>
          <w:rFonts w:ascii="宋体" w:hAnsi="宋体" w:cs="宋体" w:eastAsia="宋体" w:hint="default"/>
          <w:sz w:val="2"/>
          <w:szCs w:val="2"/>
        </w:rPr>
      </w:pPr>
      <w:r>
        <w:rPr>
          <w:rFonts w:ascii="宋体" w:hAnsi="宋体" w:cs="宋体" w:eastAsia="宋体" w:hint="default"/>
          <w:sz w:val="2"/>
          <w:szCs w:val="2"/>
        </w:rPr>
        <w:pict>
          <v:group style="width:380.4pt;height:.5pt;mso-position-horizontal-relative:char;mso-position-vertical-relative:line" coordorigin="0,0" coordsize="7608,10">
            <v:shape style="position:absolute;left:0;top:0;width:2031;height:10" type="#_x0000_t75" stroked="false">
              <v:imagedata r:id="rId709" o:title=""/>
            </v:shape>
            <v:shape style="position:absolute;left:2026;top:0;width:2888;height:10" type="#_x0000_t75" stroked="false">
              <v:imagedata r:id="rId715" o:title=""/>
            </v:shape>
            <v:shape style="position:absolute;left:4909;top:0;width:1406;height:10" type="#_x0000_t75" stroked="false">
              <v:imagedata r:id="rId252" o:title=""/>
            </v:shape>
            <v:shape style="position:absolute;left:6311;top:0;width:1297;height:10" type="#_x0000_t75" stroked="false">
              <v:imagedata r:id="rId708" o:title=""/>
            </v:shape>
          </v:group>
        </w:pict>
      </w:r>
      <w:r>
        <w:rPr>
          <w:rFonts w:ascii="宋体" w:hAnsi="宋体" w:cs="宋体" w:eastAsia="宋体" w:hint="default"/>
          <w:sz w:val="2"/>
          <w:szCs w:val="2"/>
        </w:rPr>
      </w:r>
    </w:p>
    <w:p>
      <w:pPr>
        <w:spacing w:line="240" w:lineRule="auto" w:before="7"/>
        <w:rPr>
          <w:rFonts w:ascii="宋体" w:hAnsi="宋体" w:cs="宋体" w:eastAsia="宋体" w:hint="default"/>
          <w:sz w:val="10"/>
          <w:szCs w:val="10"/>
        </w:rPr>
      </w:pPr>
    </w:p>
    <w:p>
      <w:pPr>
        <w:pStyle w:val="BodyText"/>
        <w:tabs>
          <w:tab w:pos="1404" w:val="left" w:leader="none"/>
        </w:tabs>
        <w:spacing w:line="240" w:lineRule="auto" w:before="36"/>
        <w:ind w:left="878" w:right="6066"/>
        <w:jc w:val="left"/>
      </w:pPr>
      <w:r>
        <w:rPr/>
        <w:t>合</w:t>
        <w:tab/>
        <w:t>计</w:t>
      </w:r>
    </w:p>
    <w:p>
      <w:pPr>
        <w:spacing w:line="240" w:lineRule="auto" w:before="10"/>
        <w:rPr>
          <w:rFonts w:ascii="宋体" w:hAnsi="宋体" w:cs="宋体" w:eastAsia="宋体" w:hint="default"/>
          <w:sz w:val="17"/>
          <w:szCs w:val="17"/>
        </w:rPr>
      </w:pPr>
    </w:p>
    <w:p>
      <w:pPr>
        <w:spacing w:line="43" w:lineRule="exact"/>
        <w:ind w:left="742" w:right="0" w:firstLine="0"/>
        <w:rPr>
          <w:rFonts w:ascii="宋体" w:hAnsi="宋体" w:cs="宋体" w:eastAsia="宋体" w:hint="default"/>
          <w:sz w:val="4"/>
          <w:szCs w:val="4"/>
        </w:rPr>
      </w:pPr>
      <w:r>
        <w:rPr>
          <w:rFonts w:ascii="宋体" w:hAnsi="宋体" w:cs="宋体" w:eastAsia="宋体" w:hint="default"/>
          <w:position w:val="0"/>
          <w:sz w:val="4"/>
          <w:szCs w:val="4"/>
        </w:rPr>
        <w:pict>
          <v:group style="width:382.55pt;height:2.2pt;mso-position-horizontal-relative:char;mso-position-vertical-relative:line" coordorigin="0,0" coordsize="7651,44">
            <v:group style="position:absolute;left:14;top:29;width:2046;height:2" coordorigin="14,29" coordsize="2046,2">
              <v:shape style="position:absolute;left:14;top:29;width:2046;height:2" coordorigin="14,29" coordsize="2046,0" path="m14,29l2060,29e" filled="false" stroked="true" strokeweight="1.44pt" strokecolor="#000000">
                <v:path arrowok="t"/>
              </v:shape>
            </v:group>
            <v:group style="position:absolute;left:2060;top:7;width:10;height:2" coordorigin="2060,7" coordsize="10,2">
              <v:shape style="position:absolute;left:2060;top:7;width:10;height:2" coordorigin="2060,7" coordsize="10,0" path="m2060,7l2069,7e" filled="false" stroked="true" strokeweight=".72003pt" strokecolor="#000000">
                <v:path arrowok="t"/>
              </v:shape>
            </v:group>
            <v:group style="position:absolute;left:2060;top:29;width:29;height:2" coordorigin="2060,29" coordsize="29,2">
              <v:shape style="position:absolute;left:2060;top:29;width:29;height:2" coordorigin="2060,29" coordsize="29,0" path="m2060,29l2089,29e" filled="false" stroked="true" strokeweight="1.44pt" strokecolor="#000000">
                <v:path arrowok="t"/>
              </v:shape>
            </v:group>
            <v:group style="position:absolute;left:2089;top:29;width:1421;height:2" coordorigin="2089,29" coordsize="1421,2">
              <v:shape style="position:absolute;left:2089;top:29;width:1421;height:2" coordorigin="2089,29" coordsize="1421,0" path="m2089,29l3509,29e" filled="false" stroked="true" strokeweight="1.44pt" strokecolor="#000000">
                <v:path arrowok="t"/>
              </v:shape>
            </v:group>
            <v:group style="position:absolute;left:3509;top:7;width:10;height:2" coordorigin="3509,7" coordsize="10,2">
              <v:shape style="position:absolute;left:3509;top:7;width:10;height:2" coordorigin="3509,7" coordsize="10,0" path="m3509,7l3519,7e" filled="false" stroked="true" strokeweight=".72003pt" strokecolor="#000000">
                <v:path arrowok="t"/>
              </v:shape>
            </v:group>
            <v:group style="position:absolute;left:3509;top:29;width:29;height:2" coordorigin="3509,29" coordsize="29,2">
              <v:shape style="position:absolute;left:3509;top:29;width:29;height:2" coordorigin="3509,29" coordsize="29,0" path="m3509,29l3538,29e" filled="false" stroked="true" strokeweight="1.44pt" strokecolor="#000000">
                <v:path arrowok="t"/>
              </v:shape>
            </v:group>
            <v:group style="position:absolute;left:3538;top:29;width:1405;height:2" coordorigin="3538,29" coordsize="1405,2">
              <v:shape style="position:absolute;left:3538;top:29;width:1405;height:2" coordorigin="3538,29" coordsize="1405,0" path="m3538,29l4943,29e" filled="false" stroked="true" strokeweight="1.44pt" strokecolor="#000000">
                <v:path arrowok="t"/>
              </v:shape>
            </v:group>
            <v:group style="position:absolute;left:4943;top:7;width:10;height:2" coordorigin="4943,7" coordsize="10,2">
              <v:shape style="position:absolute;left:4943;top:7;width:10;height:2" coordorigin="4943,7" coordsize="10,0" path="m4943,7l4952,7e" filled="false" stroked="true" strokeweight=".72003pt" strokecolor="#000000">
                <v:path arrowok="t"/>
              </v:shape>
            </v:group>
            <v:group style="position:absolute;left:4943;top:29;width:29;height:2" coordorigin="4943,29" coordsize="29,2">
              <v:shape style="position:absolute;left:4943;top:29;width:29;height:2" coordorigin="4943,29" coordsize="29,0" path="m4943,29l4971,29e" filled="false" stroked="true" strokeweight="1.44pt" strokecolor="#000000">
                <v:path arrowok="t"/>
              </v:shape>
            </v:group>
            <v:group style="position:absolute;left:4971;top:29;width:1373;height:2" coordorigin="4971,29" coordsize="1373,2">
              <v:shape style="position:absolute;left:4971;top:29;width:1373;height:2" coordorigin="4971,29" coordsize="1373,0" path="m4971,29l6344,29e" filled="false" stroked="true" strokeweight="1.44pt" strokecolor="#000000">
                <v:path arrowok="t"/>
              </v:shape>
            </v:group>
            <v:group style="position:absolute;left:6344;top:7;width:10;height:2" coordorigin="6344,7" coordsize="10,2">
              <v:shape style="position:absolute;left:6344;top:7;width:10;height:2" coordorigin="6344,7" coordsize="10,0" path="m6344,7l6354,7e" filled="false" stroked="true" strokeweight=".72003pt" strokecolor="#000000">
                <v:path arrowok="t"/>
              </v:shape>
            </v:group>
            <v:group style="position:absolute;left:6344;top:29;width:29;height:2" coordorigin="6344,29" coordsize="29,2">
              <v:shape style="position:absolute;left:6344;top:29;width:29;height:2" coordorigin="6344,29" coordsize="29,0" path="m6344,29l6373,29e" filled="false" stroked="true" strokeweight="1.44pt" strokecolor="#000000">
                <v:path arrowok="t"/>
              </v:shape>
            </v:group>
            <v:group style="position:absolute;left:6373;top:29;width:1263;height:2" coordorigin="6373,29" coordsize="1263,2">
              <v:shape style="position:absolute;left:6373;top:29;width:1263;height:2" coordorigin="6373,29" coordsize="1263,0" path="m6373,29l7636,29e" filled="false" stroked="true" strokeweight="1.44pt" strokecolor="#000000">
                <v:path arrowok="t"/>
              </v:shape>
            </v:group>
          </v:group>
        </w:pict>
      </w:r>
      <w:r>
        <w:rPr>
          <w:rFonts w:ascii="宋体" w:hAnsi="宋体" w:cs="宋体" w:eastAsia="宋体" w:hint="default"/>
          <w:position w:val="0"/>
          <w:sz w:val="4"/>
          <w:szCs w:val="4"/>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Heading3"/>
        <w:spacing w:line="240" w:lineRule="auto"/>
        <w:ind w:left="420" w:right="6066"/>
        <w:jc w:val="left"/>
        <w:rPr>
          <w:b w:val="0"/>
          <w:bCs w:val="0"/>
        </w:rPr>
      </w:pPr>
      <w:r>
        <w:rPr/>
        <w:pict>
          <v:shape style="position:absolute;margin-left:186.020004pt;margin-top:23.66367pt;width:.48pt;height:.12pt;mso-position-horizontal-relative:page;mso-position-vertical-relative:paragraph;z-index:-1328920" type="#_x0000_t75" stroked="false">
            <v:imagedata r:id="rId702" o:title=""/>
          </v:shape>
        </w:pict>
      </w:r>
      <w:r>
        <w:rPr/>
        <w:pict>
          <v:shape style="position:absolute;margin-left:356.350006pt;margin-top:23.66367pt;width:.48001pt;height:.12pt;mso-position-horizontal-relative:page;mso-position-vertical-relative:paragraph;z-index:-1328896" type="#_x0000_t75" stroked="false">
            <v:imagedata r:id="rId702" o:title=""/>
          </v:shape>
        </w:pict>
      </w:r>
      <w:r>
        <w:rPr/>
        <w:pict>
          <v:group style="position:absolute;margin-left:186.5pt;margin-top:43.343632pt;width:333.8pt;height:.5pt;mso-position-horizontal-relative:page;mso-position-vertical-relative:paragraph;z-index:-1328872" coordorigin="3730,867" coordsize="6676,10">
            <v:shape style="position:absolute;left:3730;top:867;width:3397;height:10" type="#_x0000_t75" stroked="false">
              <v:imagedata r:id="rId716" o:title=""/>
            </v:shape>
            <v:shape style="position:absolute;left:7122;top:867;width:3284;height:10" type="#_x0000_t75" stroked="false">
              <v:imagedata r:id="rId717" o:title=""/>
            </v:shape>
            <w10:wrap type="none"/>
          </v:group>
        </w:pict>
      </w:r>
      <w:r>
        <w:rPr/>
        <w:pict>
          <v:group style="position:absolute;margin-left:75.143997pt;margin-top:63.38369pt;width:445.2pt;height:.5pt;mso-position-horizontal-relative:page;mso-position-vertical-relative:paragraph;z-index:-1328848" coordorigin="1503,1268" coordsize="8904,10">
            <v:shape style="position:absolute;left:1503;top:1268;width:5624;height:10" type="#_x0000_t75" stroked="false">
              <v:imagedata r:id="rId718" o:title=""/>
            </v:shape>
            <v:shape style="position:absolute;left:7122;top:1268;width:3284;height:10" type="#_x0000_t75" stroked="false">
              <v:imagedata r:id="rId719" o:title=""/>
            </v:shape>
            <w10:wrap type="none"/>
          </v:group>
        </w:pict>
      </w:r>
      <w:r>
        <w:rPr>
          <w:rFonts w:ascii="宋体" w:hAnsi="宋体" w:cs="宋体" w:eastAsia="宋体" w:hint="default"/>
        </w:rPr>
        <w:t>4</w:t>
      </w:r>
      <w:r>
        <w:rPr/>
        <w:t>、 主营业务（分地区）</w:t>
      </w:r>
      <w:r>
        <w:rPr>
          <w:b w:val="0"/>
          <w:bCs w:val="0"/>
        </w:rPr>
      </w:r>
    </w:p>
    <w:p>
      <w:pPr>
        <w:spacing w:line="240" w:lineRule="auto" w:before="13"/>
        <w:rPr>
          <w:rFonts w:ascii="宋体" w:hAnsi="宋体" w:cs="宋体" w:eastAsia="宋体" w:hint="default"/>
          <w:b/>
          <w:bCs/>
          <w:sz w:val="12"/>
          <w:szCs w:val="12"/>
        </w:rPr>
      </w:pPr>
    </w:p>
    <w:tbl>
      <w:tblPr>
        <w:tblW w:w="0" w:type="auto"/>
        <w:jc w:val="left"/>
        <w:tblInd w:w="108" w:type="dxa"/>
        <w:tblLayout w:type="fixed"/>
        <w:tblCellMar>
          <w:top w:w="0" w:type="dxa"/>
          <w:left w:w="0" w:type="dxa"/>
          <w:bottom w:w="0" w:type="dxa"/>
          <w:right w:w="0" w:type="dxa"/>
        </w:tblCellMar>
        <w:tblLook w:val="01E0"/>
      </w:tblPr>
      <w:tblGrid>
        <w:gridCol w:w="2237"/>
        <w:gridCol w:w="1705"/>
        <w:gridCol w:w="1702"/>
        <w:gridCol w:w="1574"/>
        <w:gridCol w:w="1700"/>
      </w:tblGrid>
      <w:tr>
        <w:trPr>
          <w:trHeight w:val="413" w:hRule="exact"/>
        </w:trPr>
        <w:tc>
          <w:tcPr>
            <w:tcW w:w="2237" w:type="dxa"/>
            <w:vMerge w:val="restart"/>
            <w:tcBorders>
              <w:top w:val="single" w:sz="12" w:space="0" w:color="000000"/>
              <w:left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3407"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3274"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4" w:hRule="exact"/>
        </w:trPr>
        <w:tc>
          <w:tcPr>
            <w:tcW w:w="2237" w:type="dxa"/>
            <w:vMerge/>
            <w:tcBorders>
              <w:left w:val="nil" w:sz="6" w:space="0" w:color="auto"/>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721" w:hRule="exact"/>
        </w:trPr>
        <w:tc>
          <w:tcPr>
            <w:tcW w:w="2237" w:type="dxa"/>
            <w:tcBorders>
              <w:top w:val="nil" w:sz="6" w:space="0" w:color="auto"/>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17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127,123,353.91</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55,686,418.95</w:t>
            </w:r>
          </w:p>
        </w:tc>
        <w:tc>
          <w:tcPr>
            <w:tcW w:w="15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90,447,735.2</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5</w:t>
            </w:r>
          </w:p>
        </w:tc>
        <w:tc>
          <w:tcPr>
            <w:tcW w:w="1700"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33,355,929.68</w:t>
            </w:r>
          </w:p>
        </w:tc>
      </w:tr>
    </w:tbl>
    <w:p>
      <w:pPr>
        <w:spacing w:after="0" w:line="240" w:lineRule="auto"/>
        <w:jc w:val="left"/>
        <w:rPr>
          <w:rFonts w:ascii="宋体" w:hAnsi="宋体" w:cs="宋体" w:eastAsia="宋体" w:hint="default"/>
          <w:sz w:val="21"/>
          <w:szCs w:val="21"/>
        </w:rPr>
        <w:sectPr>
          <w:footerReference w:type="default" r:id="rId701"/>
          <w:pgSz w:w="11910" w:h="16840"/>
          <w:pgMar w:footer="1040" w:header="0" w:top="1480" w:bottom="1220" w:left="1380" w:right="1400"/>
          <w:pgNumType w:start="154"/>
        </w:sectPr>
      </w:pPr>
    </w:p>
    <w:p>
      <w:pPr>
        <w:spacing w:line="240" w:lineRule="auto" w:before="2"/>
        <w:rPr>
          <w:rFonts w:ascii="宋体" w:hAnsi="宋体" w:cs="宋体" w:eastAsia="宋体" w:hint="default"/>
          <w:b/>
          <w:bCs/>
          <w:sz w:val="7"/>
          <w:szCs w:val="7"/>
        </w:rPr>
      </w:pPr>
      <w:r>
        <w:rPr/>
        <w:pict>
          <v:shape style="position:absolute;margin-left:186.020004pt;margin-top:80.159981pt;width:.48pt;height:.12pt;mso-position-horizontal-relative:page;mso-position-vertical-relative:page;z-index:-1328800" type="#_x0000_t75" stroked="false">
            <v:imagedata r:id="rId720" o:title=""/>
          </v:shape>
        </w:pict>
      </w:r>
      <w:r>
        <w:rPr/>
        <w:pict>
          <v:shape style="position:absolute;margin-left:271.25pt;margin-top:80.159981pt;width:.48001pt;height:.12pt;mso-position-horizontal-relative:page;mso-position-vertical-relative:page;z-index:-1328776" type="#_x0000_t75" stroked="false">
            <v:imagedata r:id="rId720" o:title=""/>
          </v:shape>
        </w:pict>
      </w:r>
      <w:r>
        <w:rPr/>
        <w:pict>
          <v:shape style="position:absolute;margin-left:356.350006pt;margin-top:80.159981pt;width:.48001pt;height:.12pt;mso-position-horizontal-relative:page;mso-position-vertical-relative:page;z-index:-1328752" type="#_x0000_t75" stroked="false">
            <v:imagedata r:id="rId720" o:title=""/>
          </v:shape>
        </w:pict>
      </w:r>
      <w:r>
        <w:rPr/>
        <w:pict>
          <v:shape style="position:absolute;margin-left:435.070007pt;margin-top:80.159981pt;width:.48001pt;height:.12pt;mso-position-horizontal-relative:page;mso-position-vertical-relative:page;z-index:-1328728" type="#_x0000_t75" stroked="false">
            <v:imagedata r:id="rId720" o:title=""/>
          </v:shape>
        </w:pict>
      </w:r>
      <w:r>
        <w:rPr/>
        <w:pict>
          <v:group style="position:absolute;margin-left:75.143997pt;margin-top:115.459946pt;width:445.2pt;height:.5pt;mso-position-horizontal-relative:page;mso-position-vertical-relative:page;z-index:-1328704" coordorigin="1503,2309" coordsize="8904,10">
            <v:shape style="position:absolute;left:1503;top:2309;width:5624;height:10" type="#_x0000_t75" stroked="false">
              <v:imagedata r:id="rId718" o:title=""/>
            </v:shape>
            <v:shape style="position:absolute;left:7122;top:2309;width:3284;height:10" type="#_x0000_t75" stroked="false">
              <v:imagedata r:id="rId719" o:title=""/>
            </v:shape>
            <w10:wrap type="none"/>
          </v:group>
        </w:pict>
      </w:r>
      <w:r>
        <w:rPr/>
        <w:pict>
          <v:group style="position:absolute;margin-left:75.143997pt;margin-top:151.100006pt;width:445.2pt;height:.5pt;mso-position-horizontal-relative:page;mso-position-vertical-relative:page;z-index:-1328680" coordorigin="1503,3022" coordsize="8904,10">
            <v:shape style="position:absolute;left:1503;top:3022;width:5624;height:10" type="#_x0000_t75" stroked="false">
              <v:imagedata r:id="rId718" o:title=""/>
            </v:shape>
            <v:shape style="position:absolute;left:7122;top:3022;width:3284;height:10" type="#_x0000_t75" stroked="false">
              <v:imagedata r:id="rId719" o:title=""/>
            </v:shape>
            <w10:wrap type="none"/>
          </v:group>
        </w:pict>
      </w:r>
      <w:r>
        <w:rPr/>
        <w:pict>
          <v:group style="position:absolute;margin-left:75.143997pt;margin-top:182.300018pt;width:445.2pt;height:5.05pt;mso-position-horizontal-relative:page;mso-position-vertical-relative:page;z-index:-1328656" coordorigin="1503,3646" coordsize="8904,101">
            <v:shape style="position:absolute;left:1503;top:3646;width:5643;height:101" type="#_x0000_t75" stroked="false">
              <v:imagedata r:id="rId721" o:title=""/>
            </v:shape>
            <v:shape style="position:absolute;left:7122;top:3737;width:3284;height:10" type="#_x0000_t75" stroked="false">
              <v:imagedata r:id="rId719" o:title=""/>
            </v:shape>
            <w10:wrap type="none"/>
          </v:group>
        </w:pict>
      </w:r>
      <w:r>
        <w:rPr/>
        <w:pict>
          <v:group style="position:absolute;margin-left:106.580002pt;margin-top:717.819946pt;width:382.3pt;height:5.05pt;mso-position-horizontal-relative:page;mso-position-vertical-relative:page;z-index:-1328152" coordorigin="2132,14356" coordsize="7646,101">
            <v:shape style="position:absolute;left:2132;top:14356;width:5958;height:101" type="#_x0000_t75" stroked="false">
              <v:imagedata r:id="rId722" o:title=""/>
            </v:shape>
            <v:shape style="position:absolute;left:8065;top:14448;width:1712;height:10" type="#_x0000_t75" stroked="false">
              <v:imagedata r:id="rId389" o:title=""/>
            </v:shape>
            <w10:wrap type="none"/>
          </v:group>
        </w:pict>
      </w:r>
      <w:r>
        <w:rPr/>
        <w:pict>
          <v:group style="position:absolute;margin-left:106.580002pt;margin-top:742.416016pt;width:382.3pt;height:.5pt;mso-position-horizontal-relative:page;mso-position-vertical-relative:page;z-index:-1328128" coordorigin="2132,14848" coordsize="7646,10">
            <v:shape style="position:absolute;left:2132;top:14848;width:5939;height:10" type="#_x0000_t75" stroked="false">
              <v:imagedata r:id="rId723" o:title=""/>
            </v:shape>
            <v:shape style="position:absolute;left:8065;top:14848;width:1712;height:10" type="#_x0000_t75" stroked="false">
              <v:imagedata r:id="rId393" o:title=""/>
            </v:shape>
            <w10:wrap type="none"/>
          </v:group>
        </w:pict>
      </w:r>
    </w:p>
    <w:tbl>
      <w:tblPr>
        <w:tblW w:w="0" w:type="auto"/>
        <w:jc w:val="left"/>
        <w:tblInd w:w="108" w:type="dxa"/>
        <w:tblLayout w:type="fixed"/>
        <w:tblCellMar>
          <w:top w:w="0" w:type="dxa"/>
          <w:left w:w="0" w:type="dxa"/>
          <w:bottom w:w="0" w:type="dxa"/>
          <w:right w:w="0" w:type="dxa"/>
        </w:tblCellMar>
        <w:tblLook w:val="01E0"/>
      </w:tblPr>
      <w:tblGrid>
        <w:gridCol w:w="2237"/>
        <w:gridCol w:w="1705"/>
        <w:gridCol w:w="1702"/>
        <w:gridCol w:w="1574"/>
        <w:gridCol w:w="1700"/>
      </w:tblGrid>
      <w:tr>
        <w:trPr>
          <w:trHeight w:val="726" w:hRule="exact"/>
        </w:trPr>
        <w:tc>
          <w:tcPr>
            <w:tcW w:w="2237" w:type="dxa"/>
            <w:tcBorders>
              <w:top w:val="single" w:sz="12" w:space="0" w:color="000000"/>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170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29,048,085.43</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16,753,741.00</w:t>
            </w:r>
          </w:p>
        </w:tc>
        <w:tc>
          <w:tcPr>
            <w:tcW w:w="15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26,266,874.4</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1</w:t>
            </w:r>
          </w:p>
        </w:tc>
        <w:tc>
          <w:tcPr>
            <w:tcW w:w="1700" w:type="dxa"/>
            <w:tcBorders>
              <w:top w:val="single" w:sz="12" w:space="0" w:color="000000"/>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14,849,758.20</w:t>
            </w:r>
          </w:p>
        </w:tc>
      </w:tr>
      <w:tr>
        <w:trPr>
          <w:trHeight w:val="714" w:hRule="exact"/>
        </w:trPr>
        <w:tc>
          <w:tcPr>
            <w:tcW w:w="2237"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华中地区</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20,601,353.72</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9,496,036.63</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15,492,174.6</w:t>
            </w:r>
          </w:p>
          <w:p>
            <w:pPr>
              <w:pStyle w:val="TableParagraph"/>
              <w:spacing w:line="240" w:lineRule="auto" w:before="34"/>
              <w:ind w:left="103" w:right="0"/>
              <w:jc w:val="left"/>
              <w:rPr>
                <w:rFonts w:ascii="宋体" w:hAnsi="宋体" w:cs="宋体" w:eastAsia="宋体" w:hint="default"/>
                <w:sz w:val="21"/>
                <w:szCs w:val="21"/>
              </w:rPr>
            </w:pPr>
            <w:r>
              <w:rPr>
                <w:rFonts w:ascii="宋体"/>
                <w:w w:val="100"/>
                <w:sz w:val="21"/>
              </w:rPr>
              <w:t>4</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5,732,972.38</w:t>
            </w:r>
          </w:p>
        </w:tc>
      </w:tr>
      <w:tr>
        <w:trPr>
          <w:trHeight w:val="617" w:hRule="exact"/>
        </w:trPr>
        <w:tc>
          <w:tcPr>
            <w:tcW w:w="2237"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10,520,257.04</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4,199,481.90</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10,625,751.8</w:t>
            </w:r>
          </w:p>
          <w:p>
            <w:pPr>
              <w:pStyle w:val="TableParagraph"/>
              <w:spacing w:line="240" w:lineRule="auto" w:before="37"/>
              <w:ind w:left="103" w:right="0"/>
              <w:jc w:val="left"/>
              <w:rPr>
                <w:rFonts w:ascii="宋体" w:hAnsi="宋体" w:cs="宋体" w:eastAsia="宋体" w:hint="default"/>
                <w:sz w:val="21"/>
                <w:szCs w:val="21"/>
              </w:rPr>
            </w:pPr>
            <w:r>
              <w:rPr>
                <w:rFonts w:ascii="宋体"/>
                <w:w w:val="100"/>
                <w:sz w:val="21"/>
              </w:rPr>
              <w:t>4</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3,538,287.43</w:t>
            </w:r>
          </w:p>
        </w:tc>
      </w:tr>
      <w:tr>
        <w:trPr>
          <w:trHeight w:val="499" w:hRule="exact"/>
        </w:trPr>
        <w:tc>
          <w:tcPr>
            <w:tcW w:w="2237"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22"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103" w:right="0"/>
              <w:jc w:val="left"/>
              <w:rPr>
                <w:rFonts w:ascii="宋体" w:hAnsi="宋体" w:cs="宋体" w:eastAsia="宋体" w:hint="default"/>
                <w:sz w:val="21"/>
                <w:szCs w:val="21"/>
              </w:rPr>
            </w:pPr>
            <w:r>
              <w:rPr>
                <w:rFonts w:ascii="宋体"/>
                <w:sz w:val="21"/>
              </w:rPr>
              <w:t>9,884,960.69</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103" w:right="0"/>
              <w:jc w:val="left"/>
              <w:rPr>
                <w:rFonts w:ascii="宋体" w:hAnsi="宋体" w:cs="宋体" w:eastAsia="宋体" w:hint="default"/>
                <w:sz w:val="21"/>
                <w:szCs w:val="21"/>
              </w:rPr>
            </w:pPr>
            <w:r>
              <w:rPr>
                <w:rFonts w:ascii="宋体"/>
                <w:sz w:val="21"/>
              </w:rPr>
              <w:t>3,886,590.49</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103" w:right="0"/>
              <w:jc w:val="left"/>
              <w:rPr>
                <w:rFonts w:ascii="宋体" w:hAnsi="宋体" w:cs="宋体" w:eastAsia="宋体" w:hint="default"/>
                <w:sz w:val="21"/>
                <w:szCs w:val="21"/>
              </w:rPr>
            </w:pPr>
            <w:r>
              <w:rPr>
                <w:rFonts w:ascii="宋体"/>
                <w:sz w:val="21"/>
              </w:rPr>
              <w:t>4,704,914.56</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29"/>
              <w:ind w:left="103" w:right="0"/>
              <w:jc w:val="left"/>
              <w:rPr>
                <w:rFonts w:ascii="宋体" w:hAnsi="宋体" w:cs="宋体" w:eastAsia="宋体" w:hint="default"/>
                <w:sz w:val="21"/>
                <w:szCs w:val="21"/>
              </w:rPr>
            </w:pPr>
            <w:r>
              <w:rPr>
                <w:rFonts w:ascii="宋体"/>
                <w:sz w:val="21"/>
              </w:rPr>
              <w:t>2,462,509.58</w:t>
            </w:r>
          </w:p>
        </w:tc>
      </w:tr>
      <w:tr>
        <w:trPr>
          <w:trHeight w:val="402" w:hRule="exact"/>
        </w:trPr>
        <w:tc>
          <w:tcPr>
            <w:tcW w:w="2237"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东北地区</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5,549,795.76</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2,907,721.07</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6,969,123.42</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3,394,189.93</w:t>
            </w:r>
          </w:p>
        </w:tc>
      </w:tr>
      <w:tr>
        <w:trPr>
          <w:trHeight w:val="402" w:hRule="exact"/>
        </w:trPr>
        <w:tc>
          <w:tcPr>
            <w:tcW w:w="223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244,045.15</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78,295.36</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137,599.96</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86,200.00</w:t>
            </w:r>
          </w:p>
        </w:tc>
      </w:tr>
      <w:tr>
        <w:trPr>
          <w:trHeight w:val="723" w:hRule="exact"/>
        </w:trPr>
        <w:tc>
          <w:tcPr>
            <w:tcW w:w="2237"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tabs>
                <w:tab w:pos="753"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202,971,851.70</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93,008,285.40</w:t>
            </w:r>
          </w:p>
        </w:tc>
        <w:tc>
          <w:tcPr>
            <w:tcW w:w="15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154,644,174.</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08</w:t>
            </w:r>
          </w:p>
        </w:tc>
        <w:tc>
          <w:tcPr>
            <w:tcW w:w="1700"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63,419,847.20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240" w:lineRule="auto"/>
        <w:ind w:left="420" w:right="0"/>
        <w:jc w:val="left"/>
        <w:rPr>
          <w:b w:val="0"/>
          <w:bCs w:val="0"/>
        </w:rPr>
      </w:pPr>
      <w:r>
        <w:rPr/>
        <w:pict>
          <v:group style="position:absolute;margin-left:75.143997pt;margin-top:-100.206322pt;width:445.2pt;height:.5pt;mso-position-horizontal-relative:page;mso-position-vertical-relative:paragraph;z-index:-1328632" coordorigin="1503,-2004" coordsize="8904,10">
            <v:shape style="position:absolute;left:1503;top:-2004;width:5624;height:10" type="#_x0000_t75" stroked="false">
              <v:imagedata r:id="rId718" o:title=""/>
            </v:shape>
            <v:shape style="position:absolute;left:7122;top:-2004;width:3284;height:10" type="#_x0000_t75" stroked="false">
              <v:imagedata r:id="rId719" o:title=""/>
            </v:shape>
            <w10:wrap type="none"/>
          </v:group>
        </w:pict>
      </w:r>
      <w:r>
        <w:rPr/>
        <w:pict>
          <v:group style="position:absolute;margin-left:75.143997pt;margin-top:-80.046318pt;width:445.2pt;height:.5pt;mso-position-horizontal-relative:page;mso-position-vertical-relative:paragraph;z-index:-1328608" coordorigin="1503,-1601" coordsize="8904,10">
            <v:shape style="position:absolute;left:1503;top:-1601;width:5624;height:10" type="#_x0000_t75" stroked="false">
              <v:imagedata r:id="rId718" o:title=""/>
            </v:shape>
            <v:shape style="position:absolute;left:7122;top:-1601;width:3284;height:10" type="#_x0000_t75" stroked="false">
              <v:imagedata r:id="rId717" o:title=""/>
            </v:shape>
            <w10:wrap type="none"/>
          </v:group>
        </w:pict>
      </w:r>
      <w:r>
        <w:rPr/>
        <w:pict>
          <v:group style="position:absolute;margin-left:75.143997pt;margin-top:-60.006321pt;width:445.2pt;height:.5pt;mso-position-horizontal-relative:page;mso-position-vertical-relative:paragraph;z-index:-1328584" coordorigin="1503,-1200" coordsize="8904,10">
            <v:shape style="position:absolute;left:1503;top:-1200;width:5624;height:10" type="#_x0000_t75" stroked="false">
              <v:imagedata r:id="rId718" o:title=""/>
            </v:shape>
            <v:shape style="position:absolute;left:7122;top:-1200;width:3284;height:10" type="#_x0000_t75" stroked="false">
              <v:imagedata r:id="rId719" o:title=""/>
            </v:shape>
            <w10:wrap type="none"/>
          </v:group>
        </w:pict>
      </w:r>
      <w:r>
        <w:rPr/>
        <w:pict>
          <v:shape style="position:absolute;margin-left:234.410004pt;margin-top:23.66366pt;width:.48pt;height:.12pt;mso-position-horizontal-relative:page;mso-position-vertical-relative:paragraph;z-index:-1328560" type="#_x0000_t75" stroked="false">
            <v:imagedata r:id="rId720" o:title=""/>
          </v:shape>
        </w:pict>
      </w:r>
      <w:r>
        <w:rPr/>
        <w:pict>
          <v:shape style="position:absolute;margin-left:326.570007pt;margin-top:23.66366pt;width:.48001pt;height:.12pt;mso-position-horizontal-relative:page;mso-position-vertical-relative:paragraph;z-index:-1328536" type="#_x0000_t75" stroked="false">
            <v:imagedata r:id="rId720" o:title=""/>
          </v:shape>
        </w:pict>
      </w:r>
      <w:r>
        <w:rPr/>
        <w:pict>
          <v:group style="position:absolute;margin-left:106.940002pt;margin-top:43.343651pt;width:381.6pt;height:.5pt;mso-position-horizontal-relative:page;mso-position-vertical-relative:paragraph;z-index:-1328512" coordorigin="2139,867" coordsize="7632,10">
            <v:shape style="position:absolute;left:2139;top:867;width:2549;height:10" type="#_x0000_t75" stroked="false">
              <v:imagedata r:id="rId724" o:title=""/>
            </v:shape>
            <v:shape style="position:absolute;left:4683;top:867;width:5087;height:10" type="#_x0000_t75" stroked="false">
              <v:imagedata r:id="rId725" o:title=""/>
            </v:shape>
            <w10:wrap type="none"/>
          </v:group>
        </w:pict>
      </w:r>
      <w:r>
        <w:rPr/>
        <w:pict>
          <v:group style="position:absolute;margin-left:106.940002pt;margin-top:63.383678pt;width:381.6pt;height:.5pt;mso-position-horizontal-relative:page;mso-position-vertical-relative:paragraph;z-index:-1328488" coordorigin="2139,1268" coordsize="7632,10">
            <v:shape style="position:absolute;left:2139;top:1268;width:2549;height:10" type="#_x0000_t75" stroked="false">
              <v:imagedata r:id="rId724" o:title=""/>
            </v:shape>
            <v:shape style="position:absolute;left:4683;top:1268;width:5087;height:10" type="#_x0000_t75" stroked="false">
              <v:imagedata r:id="rId726" o:title=""/>
            </v:shape>
            <w10:wrap type="none"/>
          </v:group>
        </w:pict>
      </w:r>
      <w:r>
        <w:rPr/>
        <w:pict>
          <v:group style="position:absolute;margin-left:106.940002pt;margin-top:83.543678pt;width:381.6pt;height:.5pt;mso-position-horizontal-relative:page;mso-position-vertical-relative:paragraph;z-index:-1328464" coordorigin="2139,1671" coordsize="7632,10">
            <v:shape style="position:absolute;left:2139;top:1671;width:2549;height:10" type="#_x0000_t75" stroked="false">
              <v:imagedata r:id="rId724" o:title=""/>
            </v:shape>
            <v:shape style="position:absolute;left:4683;top:1671;width:5087;height:10" type="#_x0000_t75" stroked="false">
              <v:imagedata r:id="rId726" o:title=""/>
            </v:shape>
            <w10:wrap type="none"/>
          </v:group>
        </w:pict>
      </w:r>
      <w:r>
        <w:rPr>
          <w:rFonts w:ascii="宋体" w:hAnsi="宋体" w:cs="宋体" w:eastAsia="宋体" w:hint="default"/>
        </w:rPr>
        <w:t>5</w:t>
      </w:r>
      <w:r>
        <w:rPr/>
        <w:t>、</w:t>
      </w:r>
      <w:r>
        <w:rPr>
          <w:spacing w:val="-4"/>
        </w:rPr>
        <w:t> </w:t>
      </w:r>
      <w:r>
        <w:rPr/>
        <w:t>公司前五名客户的营业收入情况</w:t>
      </w:r>
      <w:r>
        <w:rPr>
          <w:b w:val="0"/>
          <w:bCs w:val="0"/>
        </w:rPr>
      </w:r>
    </w:p>
    <w:p>
      <w:pPr>
        <w:spacing w:line="240" w:lineRule="auto" w:before="13"/>
        <w:rPr>
          <w:rFonts w:ascii="宋体" w:hAnsi="宋体" w:cs="宋体" w:eastAsia="宋体" w:hint="default"/>
          <w:b/>
          <w:bCs/>
          <w:sz w:val="12"/>
          <w:szCs w:val="12"/>
        </w:rPr>
      </w:pPr>
    </w:p>
    <w:tbl>
      <w:tblPr>
        <w:tblW w:w="0" w:type="auto"/>
        <w:jc w:val="left"/>
        <w:tblInd w:w="744" w:type="dxa"/>
        <w:tblLayout w:type="fixed"/>
        <w:tblCellMar>
          <w:top w:w="0" w:type="dxa"/>
          <w:left w:w="0" w:type="dxa"/>
          <w:bottom w:w="0" w:type="dxa"/>
          <w:right w:w="0" w:type="dxa"/>
        </w:tblCellMar>
        <w:tblLook w:val="01E0"/>
      </w:tblPr>
      <w:tblGrid>
        <w:gridCol w:w="2569"/>
        <w:gridCol w:w="1843"/>
        <w:gridCol w:w="3234"/>
      </w:tblGrid>
      <w:tr>
        <w:trPr>
          <w:trHeight w:val="414" w:hRule="exact"/>
        </w:trPr>
        <w:tc>
          <w:tcPr>
            <w:tcW w:w="2569" w:type="dxa"/>
            <w:tcBorders>
              <w:top w:val="single" w:sz="12" w:space="0" w:color="000000"/>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排名</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3234"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占公司全部营业收入的比例</w:t>
            </w:r>
            <w:r>
              <w:rPr>
                <w:rFonts w:ascii="宋体" w:hAnsi="宋体" w:cs="宋体" w:eastAsia="宋体" w:hint="default"/>
                <w:sz w:val="21"/>
                <w:szCs w:val="21"/>
              </w:rPr>
              <w:t>(%)</w:t>
            </w:r>
          </w:p>
        </w:tc>
      </w:tr>
      <w:tr>
        <w:trPr>
          <w:trHeight w:val="402" w:hRule="exact"/>
        </w:trPr>
        <w:tc>
          <w:tcPr>
            <w:tcW w:w="256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16,432,875.47</w:t>
            </w:r>
          </w:p>
        </w:tc>
        <w:tc>
          <w:tcPr>
            <w:tcW w:w="323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8.09</w:t>
            </w:r>
          </w:p>
        </w:tc>
      </w:tr>
      <w:tr>
        <w:trPr>
          <w:trHeight w:val="402" w:hRule="exact"/>
        </w:trPr>
        <w:tc>
          <w:tcPr>
            <w:tcW w:w="256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12,974,084.27</w:t>
            </w:r>
          </w:p>
        </w:tc>
        <w:tc>
          <w:tcPr>
            <w:tcW w:w="323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6.39</w:t>
            </w:r>
          </w:p>
        </w:tc>
      </w:tr>
      <w:tr>
        <w:trPr>
          <w:trHeight w:val="402" w:hRule="exact"/>
        </w:trPr>
        <w:tc>
          <w:tcPr>
            <w:tcW w:w="256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11,105,921.94</w:t>
            </w:r>
          </w:p>
        </w:tc>
        <w:tc>
          <w:tcPr>
            <w:tcW w:w="323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5.47</w:t>
            </w:r>
          </w:p>
        </w:tc>
      </w:tr>
      <w:tr>
        <w:trPr>
          <w:trHeight w:val="402" w:hRule="exact"/>
        </w:trPr>
        <w:tc>
          <w:tcPr>
            <w:tcW w:w="256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8,622,646.55</w:t>
            </w:r>
          </w:p>
        </w:tc>
        <w:tc>
          <w:tcPr>
            <w:tcW w:w="323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4.24</w:t>
            </w:r>
          </w:p>
        </w:tc>
      </w:tr>
      <w:tr>
        <w:trPr>
          <w:trHeight w:val="402" w:hRule="exact"/>
        </w:trPr>
        <w:tc>
          <w:tcPr>
            <w:tcW w:w="256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7,149,747.97</w:t>
            </w:r>
          </w:p>
        </w:tc>
        <w:tc>
          <w:tcPr>
            <w:tcW w:w="3234"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3.52</w:t>
            </w:r>
          </w:p>
        </w:tc>
      </w:tr>
      <w:tr>
        <w:trPr>
          <w:trHeight w:val="411" w:hRule="exact"/>
        </w:trPr>
        <w:tc>
          <w:tcPr>
            <w:tcW w:w="2569" w:type="dxa"/>
            <w:tcBorders>
              <w:top w:val="nil" w:sz="6" w:space="0" w:color="auto"/>
              <w:left w:val="nil" w:sz="6" w:space="0" w:color="auto"/>
              <w:bottom w:val="single" w:sz="12" w:space="0" w:color="000000"/>
              <w:right w:val="single" w:sz="4" w:space="0" w:color="000000"/>
            </w:tcBorders>
          </w:tcPr>
          <w:p>
            <w:pPr>
              <w:pStyle w:val="TableParagraph"/>
              <w:tabs>
                <w:tab w:pos="544" w:val="left" w:leader="none"/>
              </w:tabs>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56,285,276.20</w:t>
            </w:r>
          </w:p>
        </w:tc>
        <w:tc>
          <w:tcPr>
            <w:tcW w:w="3234"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27.71</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3"/>
        <w:spacing w:line="240" w:lineRule="auto"/>
        <w:ind w:left="420" w:right="6066"/>
        <w:jc w:val="left"/>
        <w:rPr>
          <w:b w:val="0"/>
          <w:bCs w:val="0"/>
        </w:rPr>
      </w:pPr>
      <w:r>
        <w:rPr/>
        <w:pict>
          <v:group style="position:absolute;margin-left:106.940002pt;margin-top:-84.716339pt;width:381.6pt;height:.5pt;mso-position-horizontal-relative:page;mso-position-vertical-relative:paragraph;z-index:-1328440" coordorigin="2139,-1694" coordsize="7632,10">
            <v:shape style="position:absolute;left:2139;top:-1694;width:2549;height:10" type="#_x0000_t75" stroked="false">
              <v:imagedata r:id="rId724" o:title=""/>
            </v:shape>
            <v:shape style="position:absolute;left:4683;top:-1694;width:5087;height:10" type="#_x0000_t75" stroked="false">
              <v:imagedata r:id="rId726" o:title=""/>
            </v:shape>
            <w10:wrap type="none"/>
          </v:group>
        </w:pict>
      </w:r>
      <w:r>
        <w:rPr/>
        <w:pict>
          <v:group style="position:absolute;margin-left:106.940002pt;margin-top:-64.556335pt;width:381.6pt;height:.5pt;mso-position-horizontal-relative:page;mso-position-vertical-relative:paragraph;z-index:-1328416" coordorigin="2139,-1291" coordsize="7632,10">
            <v:shape style="position:absolute;left:2139;top:-1291;width:2549;height:10" type="#_x0000_t75" stroked="false">
              <v:imagedata r:id="rId724" o:title=""/>
            </v:shape>
            <v:shape style="position:absolute;left:4683;top:-1291;width:5087;height:10" type="#_x0000_t75" stroked="false">
              <v:imagedata r:id="rId726" o:title=""/>
            </v:shape>
            <w10:wrap type="none"/>
          </v:group>
        </w:pict>
      </w:r>
      <w:r>
        <w:rPr/>
        <w:pict>
          <v:group style="position:absolute;margin-left:106.940002pt;margin-top:-44.516338pt;width:381.6pt;height:.5pt;mso-position-horizontal-relative:page;mso-position-vertical-relative:paragraph;z-index:-1328392" coordorigin="2139,-890" coordsize="7632,10">
            <v:shape style="position:absolute;left:2139;top:-890;width:2549;height:10" type="#_x0000_t75" stroked="false">
              <v:imagedata r:id="rId724" o:title=""/>
            </v:shape>
            <v:shape style="position:absolute;left:4683;top:-890;width:5087;height:10" type="#_x0000_t75" stroked="false">
              <v:imagedata r:id="rId725" o:title=""/>
            </v:shape>
            <w10:wrap type="none"/>
          </v:group>
        </w:pict>
      </w:r>
      <w:r>
        <w:rPr/>
        <w:pict>
          <v:shape style="position:absolute;margin-left:286.369995pt;margin-top:23.543673pt;width:.47998pt;height:.12pt;mso-position-horizontal-relative:page;mso-position-vertical-relative:paragraph;z-index:-1328368" type="#_x0000_t75" stroked="false">
            <v:imagedata r:id="rId720" o:title=""/>
          </v:shape>
        </w:pict>
      </w:r>
      <w:r>
        <w:rPr/>
        <w:pict>
          <v:shape style="position:absolute;margin-left:388.869995pt;margin-top:23.543673pt;width:.47998pt;height:.12pt;mso-position-horizontal-relative:page;mso-position-vertical-relative:paragraph;z-index:-1328344" type="#_x0000_t75" stroked="false">
            <v:imagedata r:id="rId720" o:title=""/>
          </v:shape>
        </w:pict>
      </w:r>
      <w:r>
        <w:rPr/>
        <w:pict>
          <v:group style="position:absolute;margin-left:107.300003pt;margin-top:43.22369pt;width:380.85pt;height:.5pt;mso-position-horizontal-relative:page;mso-position-vertical-relative:paragraph;z-index:-1328320" coordorigin="2146,864" coordsize="7617,10">
            <v:shape style="position:absolute;left:2146;top:864;width:3581;height:10" type="#_x0000_t75" stroked="false">
              <v:imagedata r:id="rId727" o:title=""/>
            </v:shape>
            <v:shape style="position:absolute;left:5723;top:864;width:2055;height:10" type="#_x0000_t75" stroked="false">
              <v:imagedata r:id="rId728" o:title=""/>
            </v:shape>
            <v:shape style="position:absolute;left:7773;top:864;width:1990;height:10" type="#_x0000_t75" stroked="false">
              <v:imagedata r:id="rId729" o:title=""/>
            </v:shape>
            <w10:wrap type="none"/>
          </v:group>
        </w:pict>
      </w:r>
      <w:r>
        <w:rPr/>
        <w:t>（五）</w:t>
      </w:r>
      <w:r>
        <w:rPr>
          <w:spacing w:val="-18"/>
        </w:rPr>
        <w:t> </w:t>
      </w:r>
      <w:r>
        <w:rPr/>
        <w:t>投资收益</w:t>
      </w:r>
      <w:r>
        <w:rPr>
          <w:b w:val="0"/>
          <w:bCs w:val="0"/>
        </w:rPr>
      </w:r>
    </w:p>
    <w:p>
      <w:pPr>
        <w:spacing w:line="240" w:lineRule="auto" w:before="10"/>
        <w:rPr>
          <w:rFonts w:ascii="宋体" w:hAnsi="宋体" w:cs="宋体" w:eastAsia="宋体" w:hint="default"/>
          <w:b/>
          <w:bCs/>
          <w:sz w:val="12"/>
          <w:szCs w:val="12"/>
        </w:rPr>
      </w:pPr>
    </w:p>
    <w:tbl>
      <w:tblPr>
        <w:tblW w:w="0" w:type="auto"/>
        <w:jc w:val="left"/>
        <w:tblInd w:w="751" w:type="dxa"/>
        <w:tblLayout w:type="fixed"/>
        <w:tblCellMar>
          <w:top w:w="0" w:type="dxa"/>
          <w:left w:w="0" w:type="dxa"/>
          <w:bottom w:w="0" w:type="dxa"/>
          <w:right w:w="0" w:type="dxa"/>
        </w:tblCellMar>
        <w:tblLook w:val="01E0"/>
      </w:tblPr>
      <w:tblGrid>
        <w:gridCol w:w="3601"/>
        <w:gridCol w:w="2050"/>
        <w:gridCol w:w="1980"/>
      </w:tblGrid>
      <w:tr>
        <w:trPr>
          <w:trHeight w:val="415" w:hRule="exact"/>
        </w:trPr>
        <w:tc>
          <w:tcPr>
            <w:tcW w:w="3601"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050" w:type="dxa"/>
            <w:vMerge w:val="restart"/>
            <w:tcBorders>
              <w:top w:val="single" w:sz="12" w:space="0" w:color="000000"/>
              <w:left w:val="single" w:sz="4" w:space="0" w:color="000000"/>
              <w:right w:val="single" w:sz="4" w:space="0" w:color="000000"/>
            </w:tcBorders>
          </w:tcPr>
          <w:p>
            <w:pPr>
              <w:pStyle w:val="TableParagraph"/>
              <w:spacing w:line="240" w:lineRule="auto" w:before="30"/>
              <w:ind w:left="100"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980"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11" w:hRule="exact"/>
        </w:trPr>
        <w:tc>
          <w:tcPr>
            <w:tcW w:w="3601"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p>
        </w:tc>
        <w:tc>
          <w:tcPr>
            <w:tcW w:w="2050" w:type="dxa"/>
            <w:vMerge/>
            <w:tcBorders>
              <w:left w:val="single" w:sz="4" w:space="0" w:color="000000"/>
              <w:bottom w:val="single" w:sz="12" w:space="0" w:color="000000"/>
              <w:right w:val="single" w:sz="4" w:space="0" w:color="000000"/>
            </w:tcBorders>
          </w:tcPr>
          <w:p>
            <w:pPr/>
          </w:p>
        </w:tc>
        <w:tc>
          <w:tcPr>
            <w:tcW w:w="1980"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-680,877.63</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240" w:lineRule="auto"/>
        <w:ind w:left="420" w:right="0"/>
        <w:jc w:val="left"/>
        <w:rPr>
          <w:b w:val="0"/>
          <w:bCs w:val="0"/>
        </w:rPr>
      </w:pPr>
      <w:r>
        <w:rPr/>
        <w:pict>
          <v:shape style="position:absolute;margin-left:318.410004pt;margin-top:23.663666pt;width:.48001pt;height:.12pt;mso-position-horizontal-relative:page;mso-position-vertical-relative:paragraph;z-index:-1328296" type="#_x0000_t75" stroked="false">
            <v:imagedata r:id="rId730" o:title=""/>
          </v:shape>
        </w:pict>
      </w:r>
      <w:r>
        <w:rPr/>
        <w:pict>
          <v:shape style="position:absolute;margin-left:403.51001pt;margin-top:23.663666pt;width:.48001pt;height:.12pt;mso-position-horizontal-relative:page;mso-position-vertical-relative:paragraph;z-index:-1328272" type="#_x0000_t75" stroked="false">
            <v:imagedata r:id="rId730" o:title=""/>
          </v:shape>
        </w:pict>
      </w:r>
      <w:r>
        <w:rPr/>
        <w:pict>
          <v:group style="position:absolute;margin-left:106.580002pt;margin-top:43.343685pt;width:382.3pt;height:.5pt;mso-position-horizontal-relative:page;mso-position-vertical-relative:paragraph;z-index:-1328248" coordorigin="2132,867" coordsize="7646,10">
            <v:shape style="position:absolute;left:2132;top:867;width:5939;height:10" type="#_x0000_t75" stroked="false">
              <v:imagedata r:id="rId723" o:title=""/>
            </v:shape>
            <v:shape style="position:absolute;left:8065;top:867;width:1712;height:10" type="#_x0000_t75" stroked="false">
              <v:imagedata r:id="rId393" o:title=""/>
            </v:shape>
            <w10:wrap type="none"/>
          </v:group>
        </w:pict>
      </w:r>
      <w:r>
        <w:rPr/>
        <w:pict>
          <v:group style="position:absolute;margin-left:106.580002pt;margin-top:63.383686pt;width:382.3pt;height:.5pt;mso-position-horizontal-relative:page;mso-position-vertical-relative:paragraph;z-index:-1328224" coordorigin="2132,1268" coordsize="7646,10">
            <v:shape style="position:absolute;left:2132;top:1268;width:5939;height:10" type="#_x0000_t75" stroked="false">
              <v:imagedata r:id="rId723" o:title=""/>
            </v:shape>
            <v:shape style="position:absolute;left:8065;top:1268;width:1712;height:10" type="#_x0000_t75" stroked="false">
              <v:imagedata r:id="rId393" o:title=""/>
            </v:shape>
            <w10:wrap type="none"/>
          </v:group>
        </w:pict>
      </w:r>
      <w:r>
        <w:rPr/>
        <w:pict>
          <v:group style="position:absolute;margin-left:106.580002pt;margin-top:83.573624pt;width:382.3pt;height:.5pt;mso-position-horizontal-relative:page;mso-position-vertical-relative:paragraph;z-index:-1328200" coordorigin="2132,1671" coordsize="7646,10">
            <v:shape style="position:absolute;left:2132;top:1671;width:5939;height:10" type="#_x0000_t75" stroked="false">
              <v:imagedata r:id="rId723" o:title=""/>
            </v:shape>
            <v:shape style="position:absolute;left:8065;top:1671;width:1712;height:10" type="#_x0000_t75" stroked="false">
              <v:imagedata r:id="rId389" o:title=""/>
            </v:shape>
            <w10:wrap type="none"/>
          </v:group>
        </w:pict>
      </w:r>
      <w:r>
        <w:rPr/>
        <w:pict>
          <v:group style="position:absolute;margin-left:106.580002pt;margin-top:103.613686pt;width:382.3pt;height:.5pt;mso-position-horizontal-relative:page;mso-position-vertical-relative:paragraph;z-index:-1328176" coordorigin="2132,2072" coordsize="7646,10">
            <v:shape style="position:absolute;left:2132;top:2072;width:5939;height:10" type="#_x0000_t75" stroked="false">
              <v:imagedata r:id="rId723" o:title=""/>
            </v:shape>
            <v:shape style="position:absolute;left:8065;top:2072;width:1712;height:10" type="#_x0000_t75" stroked="false">
              <v:imagedata r:id="rId393" o:title=""/>
            </v:shape>
            <w10:wrap type="none"/>
          </v:group>
        </w:pict>
      </w:r>
      <w:r>
        <w:rPr/>
        <w:t>（六）</w:t>
      </w:r>
      <w:r>
        <w:rPr>
          <w:spacing w:val="-16"/>
        </w:rPr>
        <w:t> </w:t>
      </w:r>
      <w:r>
        <w:rPr/>
        <w:t>现金流量表补充资料</w:t>
      </w:r>
      <w:r>
        <w:rPr>
          <w:b w:val="0"/>
          <w:bCs w:val="0"/>
        </w:rPr>
      </w:r>
    </w:p>
    <w:p>
      <w:pPr>
        <w:spacing w:line="240" w:lineRule="auto" w:before="13"/>
        <w:rPr>
          <w:rFonts w:ascii="宋体" w:hAnsi="宋体" w:cs="宋体" w:eastAsia="宋体" w:hint="default"/>
          <w:b/>
          <w:bCs/>
          <w:sz w:val="12"/>
          <w:szCs w:val="12"/>
        </w:rPr>
      </w:pPr>
    </w:p>
    <w:tbl>
      <w:tblPr>
        <w:tblW w:w="0" w:type="auto"/>
        <w:jc w:val="left"/>
        <w:tblInd w:w="737" w:type="dxa"/>
        <w:tblLayout w:type="fixed"/>
        <w:tblCellMar>
          <w:top w:w="0" w:type="dxa"/>
          <w:left w:w="0" w:type="dxa"/>
          <w:bottom w:w="0" w:type="dxa"/>
          <w:right w:w="0" w:type="dxa"/>
        </w:tblCellMar>
        <w:tblLook w:val="01E0"/>
      </w:tblPr>
      <w:tblGrid>
        <w:gridCol w:w="4256"/>
        <w:gridCol w:w="1702"/>
        <w:gridCol w:w="1702"/>
      </w:tblGrid>
      <w:tr>
        <w:trPr>
          <w:trHeight w:val="415" w:hRule="exact"/>
        </w:trPr>
        <w:tc>
          <w:tcPr>
            <w:tcW w:w="4256"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02"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、将净利润调节为经营活动现金流量</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56,345,983.25</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40,565,460.76</w:t>
            </w: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1,386,915.41</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774,011.85</w:t>
            </w:r>
          </w:p>
        </w:tc>
      </w:tr>
      <w:tr>
        <w:trPr>
          <w:trHeight w:val="616"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71" w:lineRule="auto" w:before="32"/>
              <w:ind w:left="122" w:right="99"/>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资产折旧</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3,353,116.44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2,113,501.33</w:t>
            </w:r>
          </w:p>
        </w:tc>
      </w:tr>
      <w:tr>
        <w:trPr>
          <w:trHeight w:val="500"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2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702" w:type="dxa"/>
            <w:vMerge w:val="restart"/>
            <w:tcBorders>
              <w:top w:val="nil" w:sz="6" w:space="0" w:color="auto"/>
              <w:left w:val="single" w:sz="4" w:space="0" w:color="000000"/>
              <w:right w:val="single" w:sz="4" w:space="0" w:color="000000"/>
            </w:tcBorders>
          </w:tcPr>
          <w:p>
            <w:pPr/>
          </w:p>
        </w:tc>
        <w:tc>
          <w:tcPr>
            <w:tcW w:w="1702" w:type="dxa"/>
            <w:vMerge w:val="restart"/>
            <w:tcBorders>
              <w:top w:val="nil" w:sz="6" w:space="0" w:color="auto"/>
              <w:left w:val="single" w:sz="4" w:space="0" w:color="000000"/>
              <w:right w:val="nil" w:sz="6" w:space="0" w:color="auto"/>
            </w:tcBorders>
          </w:tcPr>
          <w:p>
            <w:pPr/>
          </w:p>
        </w:tc>
      </w:tr>
      <w:tr>
        <w:trPr>
          <w:trHeight w:val="409" w:hRule="exact"/>
        </w:trPr>
        <w:tc>
          <w:tcPr>
            <w:tcW w:w="4256"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702" w:type="dxa"/>
            <w:vMerge/>
            <w:tcBorders>
              <w:left w:val="single" w:sz="4" w:space="0" w:color="000000"/>
              <w:bottom w:val="single" w:sz="12" w:space="0" w:color="000000"/>
              <w:right w:val="single" w:sz="4" w:space="0" w:color="000000"/>
            </w:tcBorders>
          </w:tcPr>
          <w:p>
            <w:pPr/>
          </w:p>
        </w:tc>
        <w:tc>
          <w:tcPr>
            <w:tcW w:w="1702" w:type="dxa"/>
            <w:vMerge/>
            <w:tcBorders>
              <w:left w:val="single" w:sz="4" w:space="0" w:color="000000"/>
              <w:bottom w:val="single" w:sz="12" w:space="0" w:color="000000"/>
              <w:right w:val="nil" w:sz="6" w:space="0" w:color="auto"/>
            </w:tcBorders>
          </w:tcPr>
          <w:p>
            <w:pPr/>
          </w:p>
        </w:tc>
      </w:tr>
    </w:tbl>
    <w:p>
      <w:pPr>
        <w:spacing w:after="0"/>
        <w:sectPr>
          <w:pgSz w:w="11910" w:h="16840"/>
          <w:pgMar w:header="0" w:footer="1040" w:top="1480" w:bottom="1220" w:left="1380" w:right="1400"/>
        </w:sectPr>
      </w:pPr>
    </w:p>
    <w:tbl>
      <w:tblPr>
        <w:tblW w:w="0" w:type="auto"/>
        <w:jc w:val="left"/>
        <w:tblInd w:w="457" w:type="dxa"/>
        <w:tblLayout w:type="fixed"/>
        <w:tblCellMar>
          <w:top w:w="0" w:type="dxa"/>
          <w:left w:w="0" w:type="dxa"/>
          <w:bottom w:w="0" w:type="dxa"/>
          <w:right w:w="0" w:type="dxa"/>
        </w:tblCellMar>
        <w:tblLook w:val="01E0"/>
      </w:tblPr>
      <w:tblGrid>
        <w:gridCol w:w="4256"/>
        <w:gridCol w:w="1702"/>
        <w:gridCol w:w="1702"/>
      </w:tblGrid>
      <w:tr>
        <w:trPr>
          <w:trHeight w:val="414" w:hRule="exact"/>
        </w:trPr>
        <w:tc>
          <w:tcPr>
            <w:tcW w:w="4256" w:type="dxa"/>
            <w:tcBorders>
              <w:top w:val="single" w:sz="12" w:space="0" w:color="000000"/>
              <w:left w:val="nil" w:sz="6" w:space="0" w:color="auto"/>
              <w:bottom w:val="nil" w:sz="6" w:space="0" w:color="auto"/>
              <w:right w:val="single" w:sz="4" w:space="0" w:color="000000"/>
            </w:tcBorders>
          </w:tcPr>
          <w:p>
            <w:pPr>
              <w:pStyle w:val="TableParagraph"/>
              <w:tabs>
                <w:tab w:pos="753"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02"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713"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71" w:lineRule="auto" w:before="32"/>
              <w:ind w:left="122" w:right="98"/>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损失（收益以“－”号填列）</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10,540.64</w:t>
            </w:r>
          </w:p>
        </w:tc>
      </w:tr>
      <w:tr>
        <w:trPr>
          <w:trHeight w:val="403"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2,483.84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29,450.33</w:t>
            </w: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公允价值变动损失（收益以“－”号填列）</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财务费用（收益以“－”号填列）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275,334.54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617,438.33</w:t>
            </w: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680,877.63</w:t>
            </w: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5"/>
              <w:jc w:val="left"/>
              <w:rPr>
                <w:rFonts w:ascii="宋体" w:hAnsi="宋体" w:cs="宋体" w:eastAsia="宋体" w:hint="default"/>
                <w:sz w:val="21"/>
                <w:szCs w:val="21"/>
              </w:rPr>
            </w:pPr>
            <w:r>
              <w:rPr>
                <w:rFonts w:ascii="宋体" w:hAnsi="宋体" w:cs="宋体" w:eastAsia="宋体" w:hint="default"/>
                <w:spacing w:val="-5"/>
                <w:sz w:val="21"/>
                <w:szCs w:val="21"/>
              </w:rPr>
              <w:t>递延所得税资产减少（增加以“－”号填列）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-208,037.31</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-97,809.51</w:t>
            </w: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5"/>
              <w:jc w:val="left"/>
              <w:rPr>
                <w:rFonts w:ascii="宋体" w:hAnsi="宋体" w:cs="宋体" w:eastAsia="宋体" w:hint="default"/>
                <w:sz w:val="21"/>
                <w:szCs w:val="21"/>
              </w:rPr>
            </w:pPr>
            <w:r>
              <w:rPr>
                <w:rFonts w:ascii="宋体" w:hAnsi="宋体" w:cs="宋体" w:eastAsia="宋体" w:hint="default"/>
                <w:spacing w:val="-5"/>
                <w:sz w:val="21"/>
                <w:szCs w:val="21"/>
              </w:rPr>
              <w:t>递延所得税负债增加（减少以“－”号填列）</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存货的减少（增加以“－”号填列）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901,889.10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-2,570,388.34</w:t>
            </w:r>
          </w:p>
        </w:tc>
      </w:tr>
      <w:tr>
        <w:trPr>
          <w:trHeight w:val="713"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71" w:lineRule="auto" w:before="32"/>
              <w:ind w:left="122" w:right="95"/>
              <w:jc w:val="left"/>
              <w:rPr>
                <w:rFonts w:ascii="宋体" w:hAnsi="宋体" w:cs="宋体" w:eastAsia="宋体" w:hint="default"/>
                <w:sz w:val="21"/>
                <w:szCs w:val="21"/>
              </w:rPr>
            </w:pPr>
            <w:r>
              <w:rPr>
                <w:rFonts w:ascii="宋体" w:hAnsi="宋体" w:cs="宋体" w:eastAsia="宋体" w:hint="default"/>
                <w:sz w:val="21"/>
                <w:szCs w:val="21"/>
              </w:rPr>
              <w:t>经营性应收项目的减少（增加以“－”号填</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-16,529,408.40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-12,117,307.71</w:t>
            </w:r>
          </w:p>
        </w:tc>
      </w:tr>
      <w:tr>
        <w:trPr>
          <w:trHeight w:val="715"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73" w:lineRule="auto" w:before="32"/>
              <w:ind w:left="122" w:right="95"/>
              <w:jc w:val="left"/>
              <w:rPr>
                <w:rFonts w:ascii="宋体" w:hAnsi="宋体" w:cs="宋体" w:eastAsia="宋体" w:hint="default"/>
                <w:sz w:val="21"/>
                <w:szCs w:val="21"/>
              </w:rPr>
            </w:pPr>
            <w:r>
              <w:rPr>
                <w:rFonts w:ascii="宋体" w:hAnsi="宋体" w:cs="宋体" w:eastAsia="宋体" w:hint="default"/>
                <w:sz w:val="21"/>
                <w:szCs w:val="21"/>
              </w:rPr>
              <w:t>经营性应付项目的增加（减少以“－”号填</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-378,273.68</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3,290,379.00</w:t>
            </w: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45,150,003.19</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33,296,154.31</w:t>
            </w: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、不涉及现金收支的重大投资和筹资活动</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、现金及现金等价物净变动情况</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现金的年末余额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380,176,103.39</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55,245,940.53</w:t>
            </w: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减：现金的年初余额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55,245,940.53</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103" w:right="0"/>
              <w:jc w:val="left"/>
              <w:rPr>
                <w:rFonts w:ascii="宋体" w:hAnsi="宋体" w:cs="宋体" w:eastAsia="宋体" w:hint="default"/>
                <w:sz w:val="21"/>
                <w:szCs w:val="21"/>
              </w:rPr>
            </w:pPr>
            <w:r>
              <w:rPr>
                <w:rFonts w:ascii="宋体"/>
                <w:sz w:val="21"/>
              </w:rPr>
              <w:t>42,634,824.46</w:t>
            </w: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加：现金等价物的年末余额</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02" w:hRule="exact"/>
        </w:trPr>
        <w:tc>
          <w:tcPr>
            <w:tcW w:w="425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减：现金等价物的年初余额</w:t>
            </w:r>
          </w:p>
        </w:tc>
        <w:tc>
          <w:tcPr>
            <w:tcW w:w="1702"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11" w:hRule="exact"/>
        </w:trPr>
        <w:tc>
          <w:tcPr>
            <w:tcW w:w="4256"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324,930,162.86</w:t>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12,611,116.07</w:t>
            </w:r>
          </w:p>
        </w:tc>
      </w:tr>
    </w:tbl>
    <w:p>
      <w:pPr>
        <w:spacing w:line="240" w:lineRule="auto" w:before="0"/>
        <w:rPr>
          <w:rFonts w:ascii="宋体" w:hAnsi="宋体" w:cs="宋体" w:eastAsia="宋体" w:hint="default"/>
          <w:b/>
          <w:bCs/>
          <w:sz w:val="20"/>
          <w:szCs w:val="20"/>
        </w:rPr>
      </w:pPr>
      <w:r>
        <w:rPr/>
        <w:pict>
          <v:shape style="position:absolute;margin-left:318.410004pt;margin-top:80.159981pt;width:.48001pt;height:.12pt;mso-position-horizontal-relative:page;mso-position-vertical-relative:page;z-index:-1328104" type="#_x0000_t75" stroked="false">
            <v:imagedata r:id="rId731" o:title=""/>
          </v:shape>
        </w:pict>
      </w:r>
      <w:r>
        <w:rPr/>
        <w:pict>
          <v:shape style="position:absolute;margin-left:403.51001pt;margin-top:80.159981pt;width:.48001pt;height:.12pt;mso-position-horizontal-relative:page;mso-position-vertical-relative:page;z-index:-1328080" type="#_x0000_t75" stroked="false">
            <v:imagedata r:id="rId731" o:title=""/>
          </v:shape>
        </w:pict>
      </w:r>
      <w:r>
        <w:rPr/>
        <w:pict>
          <v:group style="position:absolute;margin-left:106.580002pt;margin-top:99.860001pt;width:382.3pt;height:.5pt;mso-position-horizontal-relative:page;mso-position-vertical-relative:page;z-index:-1328056" coordorigin="2132,1997" coordsize="7646,10">
            <v:shape style="position:absolute;left:2132;top:1997;width:5939;height:10" type="#_x0000_t75" stroked="false">
              <v:imagedata r:id="rId723" o:title=""/>
            </v:shape>
            <v:shape style="position:absolute;left:8065;top:1997;width:1712;height:10" type="#_x0000_t75" stroked="false">
              <v:imagedata r:id="rId393" o:title=""/>
            </v:shape>
            <w10:wrap type="none"/>
          </v:group>
        </w:pict>
      </w:r>
      <w:r>
        <w:rPr/>
        <w:pict>
          <v:group style="position:absolute;margin-left:106.580002pt;margin-top:135.499939pt;width:382.3pt;height:.5pt;mso-position-horizontal-relative:page;mso-position-vertical-relative:page;z-index:-1328032" coordorigin="2132,2710" coordsize="7646,10">
            <v:shape style="position:absolute;left:2132;top:2710;width:5939;height:10" type="#_x0000_t75" stroked="false">
              <v:imagedata r:id="rId723" o:title=""/>
            </v:shape>
            <v:shape style="position:absolute;left:8065;top:2710;width:1712;height:10" type="#_x0000_t75" stroked="false">
              <v:imagedata r:id="rId393" o:title=""/>
            </v:shape>
            <w10:wrap type="none"/>
          </v:group>
        </w:pict>
      </w:r>
      <w:r>
        <w:rPr/>
        <w:pict>
          <v:group style="position:absolute;margin-left:106.580002pt;margin-top:155.660004pt;width:382.3pt;height:.5pt;mso-position-horizontal-relative:page;mso-position-vertical-relative:page;z-index:-1328008" coordorigin="2132,3113" coordsize="7646,10">
            <v:shape style="position:absolute;left:2132;top:3113;width:5939;height:10" type="#_x0000_t75" stroked="false">
              <v:imagedata r:id="rId723" o:title=""/>
            </v:shape>
            <v:shape style="position:absolute;left:8065;top:3113;width:1712;height:10" type="#_x0000_t75" stroked="false">
              <v:imagedata r:id="rId393" o:title=""/>
            </v:shape>
            <w10:wrap type="none"/>
          </v:group>
        </w:pict>
      </w:r>
      <w:r>
        <w:rPr/>
        <w:pict>
          <v:group style="position:absolute;margin-left:106.580002pt;margin-top:175.699936pt;width:382.3pt;height:.5pt;mso-position-horizontal-relative:page;mso-position-vertical-relative:page;z-index:-1327984" coordorigin="2132,3514" coordsize="7646,10">
            <v:shape style="position:absolute;left:2132;top:3514;width:5939;height:10" type="#_x0000_t75" stroked="false">
              <v:imagedata r:id="rId723" o:title=""/>
            </v:shape>
            <v:shape style="position:absolute;left:8065;top:3514;width:1712;height:10" type="#_x0000_t75" stroked="false">
              <v:imagedata r:id="rId389" o:title=""/>
            </v:shape>
            <w10:wrap type="none"/>
          </v:group>
        </w:pict>
      </w:r>
      <w:r>
        <w:rPr/>
        <w:pict>
          <v:group style="position:absolute;margin-left:106.580002pt;margin-top:195.860001pt;width:382.3pt;height:.5pt;mso-position-horizontal-relative:page;mso-position-vertical-relative:page;z-index:-1327960" coordorigin="2132,3917" coordsize="7646,10">
            <v:shape style="position:absolute;left:2132;top:3917;width:5939;height:10" type="#_x0000_t75" stroked="false">
              <v:imagedata r:id="rId723" o:title=""/>
            </v:shape>
            <v:shape style="position:absolute;left:8065;top:3917;width:1712;height:10" type="#_x0000_t75" stroked="false">
              <v:imagedata r:id="rId393" o:title=""/>
            </v:shape>
            <w10:wrap type="none"/>
          </v:group>
        </w:pict>
      </w:r>
      <w:r>
        <w:rPr/>
        <w:pict>
          <v:group style="position:absolute;margin-left:106.580002pt;margin-top:215.900009pt;width:382.3pt;height:.5pt;mso-position-horizontal-relative:page;mso-position-vertical-relative:page;z-index:-1327936" coordorigin="2132,4318" coordsize="7646,10">
            <v:shape style="position:absolute;left:2132;top:4318;width:5939;height:10" type="#_x0000_t75" stroked="false">
              <v:imagedata r:id="rId723" o:title=""/>
            </v:shape>
            <v:shape style="position:absolute;left:8065;top:4318;width:1712;height:10" type="#_x0000_t75" stroked="false">
              <v:imagedata r:id="rId393" o:title=""/>
            </v:shape>
            <w10:wrap type="none"/>
          </v:group>
        </w:pict>
      </w:r>
      <w:r>
        <w:rPr/>
        <w:pict>
          <v:group style="position:absolute;margin-left:106.580002pt;margin-top:236.059998pt;width:382.3pt;height:.5pt;mso-position-horizontal-relative:page;mso-position-vertical-relative:page;z-index:-1327912" coordorigin="2132,4721" coordsize="7646,10">
            <v:shape style="position:absolute;left:2132;top:4721;width:5939;height:10" type="#_x0000_t75" stroked="false">
              <v:imagedata r:id="rId723" o:title=""/>
            </v:shape>
            <v:shape style="position:absolute;left:8065;top:4721;width:1712;height:10" type="#_x0000_t75" stroked="false">
              <v:imagedata r:id="rId389" o:title=""/>
            </v:shape>
            <w10:wrap type="none"/>
          </v:group>
        </w:pict>
      </w:r>
      <w:r>
        <w:rPr/>
        <w:pict>
          <v:group style="position:absolute;margin-left:106.580002pt;margin-top:256.099945pt;width:382.3pt;height:.5pt;mso-position-horizontal-relative:page;mso-position-vertical-relative:page;z-index:-1327888" coordorigin="2132,5122" coordsize="7646,10">
            <v:shape style="position:absolute;left:2132;top:5122;width:5939;height:10" type="#_x0000_t75" stroked="false">
              <v:imagedata r:id="rId723" o:title=""/>
            </v:shape>
            <v:shape style="position:absolute;left:8065;top:5122;width:1712;height:10" type="#_x0000_t75" stroked="false">
              <v:imagedata r:id="rId393" o:title=""/>
            </v:shape>
            <w10:wrap type="none"/>
          </v:group>
        </w:pict>
      </w:r>
      <w:r>
        <w:rPr/>
        <w:pict>
          <v:group style="position:absolute;margin-left:106.580002pt;margin-top:276.260010pt;width:382.3pt;height:.5pt;mso-position-horizontal-relative:page;mso-position-vertical-relative:page;z-index:-1327864" coordorigin="2132,5525" coordsize="7646,10">
            <v:shape style="position:absolute;left:2132;top:5525;width:5939;height:10" type="#_x0000_t75" stroked="false">
              <v:imagedata r:id="rId723" o:title=""/>
            </v:shape>
            <v:shape style="position:absolute;left:8065;top:5525;width:1712;height:10" type="#_x0000_t75" stroked="false">
              <v:imagedata r:id="rId393" o:title=""/>
            </v:shape>
            <w10:wrap type="none"/>
          </v:group>
        </w:pict>
      </w:r>
      <w:r>
        <w:rPr/>
        <w:pict>
          <v:group style="position:absolute;margin-left:106.580002pt;margin-top:311.929993pt;width:382.3pt;height:.5pt;mso-position-horizontal-relative:page;mso-position-vertical-relative:page;z-index:-1327840" coordorigin="2132,6239" coordsize="7646,10">
            <v:shape style="position:absolute;left:2132;top:6239;width:5939;height:10" type="#_x0000_t75" stroked="false">
              <v:imagedata r:id="rId723" o:title=""/>
            </v:shape>
            <v:shape style="position:absolute;left:8065;top:6239;width:1712;height:10" type="#_x0000_t75" stroked="false">
              <v:imagedata r:id="rId393" o:title=""/>
            </v:shape>
            <w10:wrap type="none"/>
          </v:group>
        </w:pict>
      </w:r>
      <w:r>
        <w:rPr/>
        <w:pict>
          <v:group style="position:absolute;margin-left:106.580002pt;margin-top:347.569977pt;width:382.3pt;height:.5pt;mso-position-horizontal-relative:page;mso-position-vertical-relative:page;z-index:-1327816" coordorigin="2132,6951" coordsize="7646,10">
            <v:shape style="position:absolute;left:2132;top:6951;width:5939;height:10" type="#_x0000_t75" stroked="false">
              <v:imagedata r:id="rId723" o:title=""/>
            </v:shape>
            <v:shape style="position:absolute;left:8065;top:6951;width:1712;height:10" type="#_x0000_t75" stroked="false">
              <v:imagedata r:id="rId393" o:title=""/>
            </v:shape>
            <w10:wrap type="none"/>
          </v:group>
        </w:pict>
      </w:r>
      <w:r>
        <w:rPr/>
        <w:pict>
          <v:group style="position:absolute;margin-left:106.580002pt;margin-top:367.72998pt;width:382.3pt;height:.5pt;mso-position-horizontal-relative:page;mso-position-vertical-relative:page;z-index:-1327792" coordorigin="2132,7355" coordsize="7646,10">
            <v:shape style="position:absolute;left:2132;top:7355;width:5939;height:10" type="#_x0000_t75" stroked="false">
              <v:imagedata r:id="rId723" o:title=""/>
            </v:shape>
            <v:shape style="position:absolute;left:8065;top:7355;width:1712;height:10" type="#_x0000_t75" stroked="false">
              <v:imagedata r:id="rId389" o:title=""/>
            </v:shape>
            <w10:wrap type="none"/>
          </v:group>
        </w:pict>
      </w:r>
      <w:r>
        <w:rPr/>
        <w:pict>
          <v:group style="position:absolute;margin-left:106.580002pt;margin-top:387.769989pt;width:382.3pt;height:.5pt;mso-position-horizontal-relative:page;mso-position-vertical-relative:page;z-index:-1327768" coordorigin="2132,7755" coordsize="7646,10">
            <v:shape style="position:absolute;left:2132;top:7755;width:5939;height:10" type="#_x0000_t75" stroked="false">
              <v:imagedata r:id="rId723" o:title=""/>
            </v:shape>
            <v:shape style="position:absolute;left:8065;top:7755;width:1712;height:10" type="#_x0000_t75" stroked="false">
              <v:imagedata r:id="rId393" o:title=""/>
            </v:shape>
            <w10:wrap type="none"/>
          </v:group>
        </w:pict>
      </w:r>
      <w:r>
        <w:rPr/>
        <w:pict>
          <v:group style="position:absolute;margin-left:106.580002pt;margin-top:407.929993pt;width:382.3pt;height:.5pt;mso-position-horizontal-relative:page;mso-position-vertical-relative:page;z-index:-1327744" coordorigin="2132,8159" coordsize="7646,10">
            <v:shape style="position:absolute;left:2132;top:8159;width:5939;height:10" type="#_x0000_t75" stroked="false">
              <v:imagedata r:id="rId723" o:title=""/>
            </v:shape>
            <v:shape style="position:absolute;left:8065;top:8159;width:1712;height:10" type="#_x0000_t75" stroked="false">
              <v:imagedata r:id="rId393" o:title=""/>
            </v:shape>
            <w10:wrap type="none"/>
          </v:group>
        </w:pict>
      </w:r>
      <w:r>
        <w:rPr/>
        <w:pict>
          <v:group style="position:absolute;margin-left:106.580002pt;margin-top:427.969971pt;width:382.3pt;height:.5pt;mso-position-horizontal-relative:page;mso-position-vertical-relative:page;z-index:-1327720" coordorigin="2132,8559" coordsize="7646,10">
            <v:shape style="position:absolute;left:2132;top:8559;width:5939;height:10" type="#_x0000_t75" stroked="false">
              <v:imagedata r:id="rId723" o:title=""/>
            </v:shape>
            <v:shape style="position:absolute;left:8065;top:8559;width:1712;height:10" type="#_x0000_t75" stroked="false">
              <v:imagedata r:id="rId393" o:title=""/>
            </v:shape>
            <w10:wrap type="none"/>
          </v:group>
        </w:pict>
      </w:r>
      <w:r>
        <w:rPr/>
        <w:pict>
          <v:group style="position:absolute;margin-left:106.580002pt;margin-top:448.129974pt;width:382.3pt;height:.5pt;mso-position-horizontal-relative:page;mso-position-vertical-relative:page;z-index:-1327696" coordorigin="2132,8963" coordsize="7646,10">
            <v:shape style="position:absolute;left:2132;top:8963;width:5939;height:10" type="#_x0000_t75" stroked="false">
              <v:imagedata r:id="rId723" o:title=""/>
            </v:shape>
            <v:shape style="position:absolute;left:8065;top:8963;width:1712;height:10" type="#_x0000_t75" stroked="false">
              <v:imagedata r:id="rId393" o:title=""/>
            </v:shape>
            <w10:wrap type="none"/>
          </v:group>
        </w:pict>
      </w:r>
      <w:r>
        <w:rPr/>
        <w:pict>
          <v:group style="position:absolute;margin-left:106.580002pt;margin-top:468.169983pt;width:382.3pt;height:.5pt;mso-position-horizontal-relative:page;mso-position-vertical-relative:page;z-index:-1327672" coordorigin="2132,9363" coordsize="7646,10">
            <v:shape style="position:absolute;left:2132;top:9363;width:5939;height:10" type="#_x0000_t75" stroked="false">
              <v:imagedata r:id="rId723" o:title=""/>
            </v:shape>
            <v:shape style="position:absolute;left:8065;top:9363;width:1712;height:10" type="#_x0000_t75" stroked="false">
              <v:imagedata r:id="rId389" o:title=""/>
            </v:shape>
            <w10:wrap type="none"/>
          </v:group>
        </w:pict>
      </w:r>
      <w:r>
        <w:rPr/>
        <w:pict>
          <v:group style="position:absolute;margin-left:106.580002pt;margin-top:488.349976pt;width:382.3pt;height:.5pt;mso-position-horizontal-relative:page;mso-position-vertical-relative:page;z-index:-1327648" coordorigin="2132,9767" coordsize="7646,10">
            <v:shape style="position:absolute;left:2132;top:9767;width:5939;height:10" type="#_x0000_t75" stroked="false">
              <v:imagedata r:id="rId723" o:title=""/>
            </v:shape>
            <v:shape style="position:absolute;left:8065;top:9767;width:1712;height:10" type="#_x0000_t75" stroked="false">
              <v:imagedata r:id="rId393" o:title=""/>
            </v:shape>
            <w10:wrap type="none"/>
          </v:group>
        </w:pict>
      </w:r>
      <w:r>
        <w:rPr/>
        <w:pict>
          <v:group style="position:absolute;margin-left:106.580002pt;margin-top:508.389984pt;width:382.3pt;height:.5pt;mso-position-horizontal-relative:page;mso-position-vertical-relative:page;z-index:-1327624" coordorigin="2132,10168" coordsize="7646,10">
            <v:shape style="position:absolute;left:2132;top:10168;width:5939;height:10" type="#_x0000_t75" stroked="false">
              <v:imagedata r:id="rId723" o:title=""/>
            </v:shape>
            <v:shape style="position:absolute;left:8065;top:10168;width:1712;height:10" type="#_x0000_t75" stroked="false">
              <v:imagedata r:id="rId393" o:title=""/>
            </v:shape>
            <w10:wrap type="none"/>
          </v:group>
        </w:pict>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pStyle w:val="Heading3"/>
        <w:tabs>
          <w:tab w:pos="980" w:val="left" w:leader="none"/>
        </w:tabs>
        <w:spacing w:line="240" w:lineRule="auto"/>
        <w:ind w:right="0"/>
        <w:jc w:val="left"/>
        <w:rPr>
          <w:b w:val="0"/>
          <w:bCs w:val="0"/>
        </w:rPr>
      </w:pPr>
      <w:r>
        <w:rPr/>
        <w:pict>
          <v:group style="position:absolute;margin-left:106.580002pt;margin-top:-97.656311pt;width:382.3pt;height:.5pt;mso-position-horizontal-relative:page;mso-position-vertical-relative:paragraph;z-index:-1327600" coordorigin="2132,-1953" coordsize="7646,10">
            <v:shape style="position:absolute;left:2132;top:-1953;width:5939;height:10" type="#_x0000_t75" stroked="false">
              <v:imagedata r:id="rId723" o:title=""/>
            </v:shape>
            <v:shape style="position:absolute;left:8065;top:-1953;width:1712;height:10" type="#_x0000_t75" stroked="false">
              <v:imagedata r:id="rId389" o:title=""/>
            </v:shape>
            <w10:wrap type="none"/>
          </v:group>
        </w:pict>
      </w:r>
      <w:r>
        <w:rPr/>
        <w:pict>
          <v:group style="position:absolute;margin-left:106.580002pt;margin-top:-77.616371pt;width:382.3pt;height:.5pt;mso-position-horizontal-relative:page;mso-position-vertical-relative:paragraph;z-index:-1327576" coordorigin="2132,-1552" coordsize="7646,10">
            <v:shape style="position:absolute;left:2132;top:-1552;width:5939;height:10" type="#_x0000_t75" stroked="false">
              <v:imagedata r:id="rId723" o:title=""/>
            </v:shape>
            <v:shape style="position:absolute;left:8065;top:-1552;width:1712;height:10" type="#_x0000_t75" stroked="false">
              <v:imagedata r:id="rId393" o:title=""/>
            </v:shape>
            <w10:wrap type="none"/>
          </v:group>
        </w:pict>
      </w:r>
      <w:r>
        <w:rPr/>
        <w:pict>
          <v:group style="position:absolute;margin-left:106.580002pt;margin-top:-57.45631pt;width:382.3pt;height:.5pt;mso-position-horizontal-relative:page;mso-position-vertical-relative:paragraph;z-index:-1327552" coordorigin="2132,-1149" coordsize="7646,10">
            <v:shape style="position:absolute;left:2132;top:-1149;width:5939;height:10" type="#_x0000_t75" stroked="false">
              <v:imagedata r:id="rId723" o:title=""/>
            </v:shape>
            <v:shape style="position:absolute;left:8065;top:-1149;width:1712;height:10" type="#_x0000_t75" stroked="false">
              <v:imagedata r:id="rId393" o:title=""/>
            </v:shape>
            <w10:wrap type="none"/>
          </v:group>
        </w:pict>
      </w:r>
      <w:r>
        <w:rPr/>
        <w:t>十三、</w:t>
        <w:tab/>
        <w:t>补充资料</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pStyle w:val="Heading3"/>
        <w:spacing w:line="240" w:lineRule="auto"/>
        <w:ind w:right="0"/>
        <w:jc w:val="left"/>
        <w:rPr>
          <w:b w:val="0"/>
          <w:bCs w:val="0"/>
        </w:rPr>
      </w:pPr>
      <w:r>
        <w:rPr/>
        <w:pict>
          <v:group style="position:absolute;margin-left:403.390015pt;margin-top:23.543676pt;width:.75pt;height:79.6pt;mso-position-horizontal-relative:page;mso-position-vertical-relative:paragraph;z-index:-1327528" coordorigin="8068,471" coordsize="15,1592">
            <v:shape style="position:absolute;left:8073;top:471;width:10;height:2" type="#_x0000_t75" stroked="false">
              <v:imagedata r:id="rId732" o:title=""/>
            </v:shape>
            <v:group style="position:absolute;left:8073;top:492;width:10;height:20" coordorigin="8073,492" coordsize="10,20">
              <v:shape style="position:absolute;left:8073;top:492;width:10;height:20" coordorigin="8073,492" coordsize="10,20" path="m8073,512l8082,512,8082,492,8073,492,8073,512xe" filled="true" fillcolor="#000000" stroked="false">
                <v:path arrowok="t"/>
                <v:fill type="solid"/>
              </v:shape>
            </v:group>
            <v:group style="position:absolute;left:8073;top:512;width:10;height:20" coordorigin="8073,512" coordsize="10,20">
              <v:shape style="position:absolute;left:8073;top:512;width:10;height:20" coordorigin="8073,512" coordsize="10,20" path="m8073,531l8082,531,8082,512,8073,512,8073,531xe" filled="true" fillcolor="#000000" stroked="false">
                <v:path arrowok="t"/>
                <v:fill type="solid"/>
              </v:shape>
            </v:group>
            <v:group style="position:absolute;left:8073;top:531;width:10;height:20" coordorigin="8073,531" coordsize="10,20">
              <v:shape style="position:absolute;left:8073;top:531;width:10;height:20" coordorigin="8073,531" coordsize="10,20" path="m8073,550l8082,550,8082,531,8073,531,8073,550xe" filled="true" fillcolor="#000000" stroked="false">
                <v:path arrowok="t"/>
                <v:fill type="solid"/>
              </v:shape>
            </v:group>
            <v:group style="position:absolute;left:8073;top:550;width:10;height:20" coordorigin="8073,550" coordsize="10,20">
              <v:shape style="position:absolute;left:8073;top:550;width:10;height:20" coordorigin="8073,550" coordsize="10,20" path="m8073,569l8082,569,8082,550,8073,550,8073,569xe" filled="true" fillcolor="#000000" stroked="false">
                <v:path arrowok="t"/>
                <v:fill type="solid"/>
              </v:shape>
            </v:group>
            <v:group style="position:absolute;left:8073;top:569;width:10;height:20" coordorigin="8073,569" coordsize="10,20">
              <v:shape style="position:absolute;left:8073;top:569;width:10;height:20" coordorigin="8073,569" coordsize="10,20" path="m8073,588l8082,588,8082,569,8073,569,8073,588xe" filled="true" fillcolor="#000000" stroked="false">
                <v:path arrowok="t"/>
                <v:fill type="solid"/>
              </v:shape>
            </v:group>
            <v:group style="position:absolute;left:8073;top:588;width:10;height:20" coordorigin="8073,588" coordsize="10,20">
              <v:shape style="position:absolute;left:8073;top:588;width:10;height:20" coordorigin="8073,588" coordsize="10,20" path="m8073,608l8082,608,8082,588,8073,588,8073,608xe" filled="true" fillcolor="#000000" stroked="false">
                <v:path arrowok="t"/>
                <v:fill type="solid"/>
              </v:shape>
            </v:group>
            <v:group style="position:absolute;left:8073;top:608;width:10;height:20" coordorigin="8073,608" coordsize="10,20">
              <v:shape style="position:absolute;left:8073;top:608;width:10;height:20" coordorigin="8073,608" coordsize="10,20" path="m8073,627l8082,627,8082,608,8073,608,8073,627xe" filled="true" fillcolor="#000000" stroked="false">
                <v:path arrowok="t"/>
                <v:fill type="solid"/>
              </v:shape>
            </v:group>
            <v:group style="position:absolute;left:8073;top:627;width:10;height:20" coordorigin="8073,627" coordsize="10,20">
              <v:shape style="position:absolute;left:8073;top:627;width:10;height:20" coordorigin="8073,627" coordsize="10,20" path="m8073,646l8082,646,8082,627,8073,627,8073,646xe" filled="true" fillcolor="#000000" stroked="false">
                <v:path arrowok="t"/>
                <v:fill type="solid"/>
              </v:shape>
            </v:group>
            <v:group style="position:absolute;left:8073;top:646;width:10;height:20" coordorigin="8073,646" coordsize="10,20">
              <v:shape style="position:absolute;left:8073;top:646;width:10;height:20" coordorigin="8073,646" coordsize="10,20" path="m8073,665l8082,665,8082,646,8073,646,8073,665xe" filled="true" fillcolor="#000000" stroked="false">
                <v:path arrowok="t"/>
                <v:fill type="solid"/>
              </v:shape>
            </v:group>
            <v:group style="position:absolute;left:8073;top:665;width:10;height:20" coordorigin="8073,665" coordsize="10,20">
              <v:shape style="position:absolute;left:8073;top:665;width:10;height:20" coordorigin="8073,665" coordsize="10,20" path="m8073,684l8082,684,8082,665,8073,665,8073,684xe" filled="true" fillcolor="#000000" stroked="false">
                <v:path arrowok="t"/>
                <v:fill type="solid"/>
              </v:shape>
            </v:group>
            <v:group style="position:absolute;left:8073;top:684;width:10;height:20" coordorigin="8073,684" coordsize="10,20">
              <v:shape style="position:absolute;left:8073;top:684;width:10;height:20" coordorigin="8073,684" coordsize="10,20" path="m8073,704l8082,704,8082,684,8073,684,8073,704xe" filled="true" fillcolor="#000000" stroked="false">
                <v:path arrowok="t"/>
                <v:fill type="solid"/>
              </v:shape>
            </v:group>
            <v:group style="position:absolute;left:8073;top:704;width:10;height:20" coordorigin="8073,704" coordsize="10,20">
              <v:shape style="position:absolute;left:8073;top:704;width:10;height:20" coordorigin="8073,704" coordsize="10,20" path="m8073,723l8082,723,8082,704,8073,704,8073,723xe" filled="true" fillcolor="#000000" stroked="false">
                <v:path arrowok="t"/>
                <v:fill type="solid"/>
              </v:shape>
            </v:group>
            <v:group style="position:absolute;left:8073;top:723;width:10;height:20" coordorigin="8073,723" coordsize="10,20">
              <v:shape style="position:absolute;left:8073;top:723;width:10;height:20" coordorigin="8073,723" coordsize="10,20" path="m8073,742l8082,742,8082,723,8073,723,8073,742xe" filled="true" fillcolor="#000000" stroked="false">
                <v:path arrowok="t"/>
                <v:fill type="solid"/>
              </v:shape>
            </v:group>
            <v:group style="position:absolute;left:8073;top:742;width:10;height:20" coordorigin="8073,742" coordsize="10,20">
              <v:shape style="position:absolute;left:8073;top:742;width:10;height:20" coordorigin="8073,742" coordsize="10,20" path="m8073,761l8082,761,8082,742,8073,742,8073,761xe" filled="true" fillcolor="#000000" stroked="false">
                <v:path arrowok="t"/>
                <v:fill type="solid"/>
              </v:shape>
            </v:group>
            <v:group style="position:absolute;left:8073;top:761;width:10;height:20" coordorigin="8073,761" coordsize="10,20">
              <v:shape style="position:absolute;left:8073;top:761;width:10;height:20" coordorigin="8073,761" coordsize="10,20" path="m8073,780l8082,780,8082,761,8073,761,8073,780xe" filled="true" fillcolor="#000000" stroked="false">
                <v:path arrowok="t"/>
                <v:fill type="solid"/>
              </v:shape>
            </v:group>
            <v:group style="position:absolute;left:8073;top:780;width:10;height:20" coordorigin="8073,780" coordsize="10,20">
              <v:shape style="position:absolute;left:8073;top:780;width:10;height:20" coordorigin="8073,780" coordsize="10,20" path="m8073,800l8082,800,8082,780,8073,780,8073,800xe" filled="true" fillcolor="#000000" stroked="false">
                <v:path arrowok="t"/>
                <v:fill type="solid"/>
              </v:shape>
            </v:group>
            <v:group style="position:absolute;left:8073;top:800;width:10;height:20" coordorigin="8073,800" coordsize="10,20">
              <v:shape style="position:absolute;left:8073;top:800;width:10;height:20" coordorigin="8073,800" coordsize="10,20" path="m8073,819l8082,819,8082,800,8073,800,8073,819xe" filled="true" fillcolor="#000000" stroked="false">
                <v:path arrowok="t"/>
                <v:fill type="solid"/>
              </v:shape>
            </v:group>
            <v:group style="position:absolute;left:8073;top:819;width:10;height:20" coordorigin="8073,819" coordsize="10,20">
              <v:shape style="position:absolute;left:8073;top:819;width:10;height:20" coordorigin="8073,819" coordsize="10,20" path="m8073,838l8082,838,8082,819,8073,819,8073,838xe" filled="true" fillcolor="#000000" stroked="false">
                <v:path arrowok="t"/>
                <v:fill type="solid"/>
              </v:shape>
              <v:shape style="position:absolute;left:8068;top:864;width:5;height:10" type="#_x0000_t75" stroked="false">
                <v:imagedata r:id="rId733" o:title=""/>
              </v:shape>
            </v:group>
            <v:group style="position:absolute;left:8073;top:893;width:10;height:20" coordorigin="8073,893" coordsize="10,20">
              <v:shape style="position:absolute;left:8073;top:893;width:10;height:20" coordorigin="8073,893" coordsize="10,20" path="m8073,912l8082,912,8082,893,8073,893,8073,912xe" filled="true" fillcolor="#000000" stroked="false">
                <v:path arrowok="t"/>
                <v:fill type="solid"/>
              </v:shape>
            </v:group>
            <v:group style="position:absolute;left:8073;top:912;width:10;height:20" coordorigin="8073,912" coordsize="10,20">
              <v:shape style="position:absolute;left:8073;top:912;width:10;height:20" coordorigin="8073,912" coordsize="10,20" path="m8073,932l8082,932,8082,912,8073,912,8073,932xe" filled="true" fillcolor="#000000" stroked="false">
                <v:path arrowok="t"/>
                <v:fill type="solid"/>
              </v:shape>
            </v:group>
            <v:group style="position:absolute;left:8073;top:932;width:10;height:20" coordorigin="8073,932" coordsize="10,20">
              <v:shape style="position:absolute;left:8073;top:932;width:10;height:20" coordorigin="8073,932" coordsize="10,20" path="m8073,951l8082,951,8082,932,8073,932,8073,951xe" filled="true" fillcolor="#000000" stroked="false">
                <v:path arrowok="t"/>
                <v:fill type="solid"/>
              </v:shape>
            </v:group>
            <v:group style="position:absolute;left:8073;top:951;width:10;height:20" coordorigin="8073,951" coordsize="10,20">
              <v:shape style="position:absolute;left:8073;top:951;width:10;height:20" coordorigin="8073,951" coordsize="10,20" path="m8073,970l8082,970,8082,951,8073,951,8073,970xe" filled="true" fillcolor="#000000" stroked="false">
                <v:path arrowok="t"/>
                <v:fill type="solid"/>
              </v:shape>
            </v:group>
            <v:group style="position:absolute;left:8073;top:970;width:10;height:20" coordorigin="8073,970" coordsize="10,20">
              <v:shape style="position:absolute;left:8073;top:970;width:10;height:20" coordorigin="8073,970" coordsize="10,20" path="m8073,989l8082,989,8082,970,8073,970,8073,989xe" filled="true" fillcolor="#000000" stroked="false">
                <v:path arrowok="t"/>
                <v:fill type="solid"/>
              </v:shape>
            </v:group>
            <v:group style="position:absolute;left:8073;top:989;width:10;height:20" coordorigin="8073,989" coordsize="10,20">
              <v:shape style="position:absolute;left:8073;top:989;width:10;height:20" coordorigin="8073,989" coordsize="10,20" path="m8073,1008l8082,1008,8082,989,8073,989,8073,1008xe" filled="true" fillcolor="#000000" stroked="false">
                <v:path arrowok="t"/>
                <v:fill type="solid"/>
              </v:shape>
            </v:group>
            <v:group style="position:absolute;left:8073;top:1008;width:10;height:20" coordorigin="8073,1008" coordsize="10,20">
              <v:shape style="position:absolute;left:8073;top:1008;width:10;height:20" coordorigin="8073,1008" coordsize="10,20" path="m8073,1028l8082,1028,8082,1008,8073,1008,8073,1028xe" filled="true" fillcolor="#000000" stroked="false">
                <v:path arrowok="t"/>
                <v:fill type="solid"/>
              </v:shape>
            </v:group>
            <v:group style="position:absolute;left:8073;top:1028;width:10;height:20" coordorigin="8073,1028" coordsize="10,20">
              <v:shape style="position:absolute;left:8073;top:1028;width:10;height:20" coordorigin="8073,1028" coordsize="10,20" path="m8073,1047l8082,1047,8082,1028,8073,1028,8073,1047xe" filled="true" fillcolor="#000000" stroked="false">
                <v:path arrowok="t"/>
                <v:fill type="solid"/>
              </v:shape>
            </v:group>
            <v:group style="position:absolute;left:8073;top:1047;width:10;height:20" coordorigin="8073,1047" coordsize="10,20">
              <v:shape style="position:absolute;left:8073;top:1047;width:10;height:20" coordorigin="8073,1047" coordsize="10,20" path="m8073,1066l8082,1066,8082,1047,8073,1047,8073,1066xe" filled="true" fillcolor="#000000" stroked="false">
                <v:path arrowok="t"/>
                <v:fill type="solid"/>
              </v:shape>
            </v:group>
            <v:group style="position:absolute;left:8073;top:1066;width:10;height:20" coordorigin="8073,1066" coordsize="10,20">
              <v:shape style="position:absolute;left:8073;top:1066;width:10;height:20" coordorigin="8073,1066" coordsize="10,20" path="m8073,1085l8082,1085,8082,1066,8073,1066,8073,1085xe" filled="true" fillcolor="#000000" stroked="false">
                <v:path arrowok="t"/>
                <v:fill type="solid"/>
              </v:shape>
            </v:group>
            <v:group style="position:absolute;left:8073;top:1085;width:10;height:20" coordorigin="8073,1085" coordsize="10,20">
              <v:shape style="position:absolute;left:8073;top:1085;width:10;height:20" coordorigin="8073,1085" coordsize="10,20" path="m8073,1104l8082,1104,8082,1085,8073,1085,8073,1104xe" filled="true" fillcolor="#000000" stroked="false">
                <v:path arrowok="t"/>
                <v:fill type="solid"/>
              </v:shape>
            </v:group>
            <v:group style="position:absolute;left:8073;top:1104;width:10;height:20" coordorigin="8073,1104" coordsize="10,20">
              <v:shape style="position:absolute;left:8073;top:1104;width:10;height:20" coordorigin="8073,1104" coordsize="10,20" path="m8073,1124l8082,1124,8082,1104,8073,1104,8073,1124xe" filled="true" fillcolor="#000000" stroked="false">
                <v:path arrowok="t"/>
                <v:fill type="solid"/>
              </v:shape>
            </v:group>
            <v:group style="position:absolute;left:8073;top:1124;width:10;height:20" coordorigin="8073,1124" coordsize="10,20">
              <v:shape style="position:absolute;left:8073;top:1124;width:10;height:20" coordorigin="8073,1124" coordsize="10,20" path="m8073,1143l8082,1143,8082,1124,8073,1124,8073,1143xe" filled="true" fillcolor="#000000" stroked="false">
                <v:path arrowok="t"/>
                <v:fill type="solid"/>
              </v:shape>
            </v:group>
            <v:group style="position:absolute;left:8073;top:1143;width:10;height:20" coordorigin="8073,1143" coordsize="10,20">
              <v:shape style="position:absolute;left:8073;top:1143;width:10;height:20" coordorigin="8073,1143" coordsize="10,20" path="m8073,1162l8082,1162,8082,1143,8073,1143,8073,1162xe" filled="true" fillcolor="#000000" stroked="false">
                <v:path arrowok="t"/>
                <v:fill type="solid"/>
              </v:shape>
            </v:group>
            <v:group style="position:absolute;left:8073;top:1162;width:10;height:20" coordorigin="8073,1162" coordsize="10,20">
              <v:shape style="position:absolute;left:8073;top:1162;width:10;height:20" coordorigin="8073,1162" coordsize="10,20" path="m8073,1181l8082,1181,8082,1162,8073,1162,8073,1181xe" filled="true" fillcolor="#000000" stroked="false">
                <v:path arrowok="t"/>
                <v:fill type="solid"/>
              </v:shape>
            </v:group>
            <v:group style="position:absolute;left:8073;top:1181;width:10;height:20" coordorigin="8073,1181" coordsize="10,20">
              <v:shape style="position:absolute;left:8073;top:1181;width:10;height:20" coordorigin="8073,1181" coordsize="10,20" path="m8073,1200l8082,1200,8082,1181,8073,1181,8073,1200xe" filled="true" fillcolor="#000000" stroked="false">
                <v:path arrowok="t"/>
                <v:fill type="solid"/>
              </v:shape>
            </v:group>
            <v:group style="position:absolute;left:8073;top:1200;width:10;height:20" coordorigin="8073,1200" coordsize="10,20">
              <v:shape style="position:absolute;left:8073;top:1200;width:10;height:20" coordorigin="8073,1200" coordsize="10,20" path="m8073,1220l8082,1220,8082,1200,8073,1200,8073,1220xe" filled="true" fillcolor="#000000" stroked="false">
                <v:path arrowok="t"/>
                <v:fill type="solid"/>
              </v:shape>
            </v:group>
            <v:group style="position:absolute;left:8073;top:1220;width:10;height:20" coordorigin="8073,1220" coordsize="10,20">
              <v:shape style="position:absolute;left:8073;top:1220;width:10;height:20" coordorigin="8073,1220" coordsize="10,20" path="m8073,1239l8082,1239,8082,1220,8073,1220,8073,1239xe" filled="true" fillcolor="#000000" stroked="false">
                <v:path arrowok="t"/>
                <v:fill type="solid"/>
              </v:shape>
              <v:shape style="position:absolute;left:8068;top:1268;width:5;height:10" type="#_x0000_t75" stroked="false">
                <v:imagedata r:id="rId733" o:title=""/>
              </v:shape>
            </v:group>
            <v:group style="position:absolute;left:8073;top:1296;width:10;height:20" coordorigin="8073,1296" coordsize="10,20">
              <v:shape style="position:absolute;left:8073;top:1296;width:10;height:20" coordorigin="8073,1296" coordsize="10,20" path="m8073,1316l8082,1316,8082,1296,8073,1296,8073,1316xe" filled="true" fillcolor="#000000" stroked="false">
                <v:path arrowok="t"/>
                <v:fill type="solid"/>
              </v:shape>
            </v:group>
            <v:group style="position:absolute;left:8073;top:1316;width:10;height:20" coordorigin="8073,1316" coordsize="10,20">
              <v:shape style="position:absolute;left:8073;top:1316;width:10;height:20" coordorigin="8073,1316" coordsize="10,20" path="m8073,1335l8082,1335,8082,1316,8073,1316,8073,1335xe" filled="true" fillcolor="#000000" stroked="false">
                <v:path arrowok="t"/>
                <v:fill type="solid"/>
              </v:shape>
            </v:group>
            <v:group style="position:absolute;left:8073;top:1335;width:10;height:20" coordorigin="8073,1335" coordsize="10,20">
              <v:shape style="position:absolute;left:8073;top:1335;width:10;height:20" coordorigin="8073,1335" coordsize="10,20" path="m8073,1354l8082,1354,8082,1335,8073,1335,8073,1354xe" filled="true" fillcolor="#000000" stroked="false">
                <v:path arrowok="t"/>
                <v:fill type="solid"/>
              </v:shape>
            </v:group>
            <v:group style="position:absolute;left:8073;top:1354;width:10;height:20" coordorigin="8073,1354" coordsize="10,20">
              <v:shape style="position:absolute;left:8073;top:1354;width:10;height:20" coordorigin="8073,1354" coordsize="10,20" path="m8073,1373l8082,1373,8082,1354,8073,1354,8073,1373xe" filled="true" fillcolor="#000000" stroked="false">
                <v:path arrowok="t"/>
                <v:fill type="solid"/>
              </v:shape>
            </v:group>
            <v:group style="position:absolute;left:8073;top:1373;width:10;height:20" coordorigin="8073,1373" coordsize="10,20">
              <v:shape style="position:absolute;left:8073;top:1373;width:10;height:20" coordorigin="8073,1373" coordsize="10,20" path="m8073,1392l8082,1392,8082,1373,8073,1373,8073,1392xe" filled="true" fillcolor="#000000" stroked="false">
                <v:path arrowok="t"/>
                <v:fill type="solid"/>
              </v:shape>
            </v:group>
            <v:group style="position:absolute;left:8073;top:1392;width:10;height:20" coordorigin="8073,1392" coordsize="10,20">
              <v:shape style="position:absolute;left:8073;top:1392;width:10;height:20" coordorigin="8073,1392" coordsize="10,20" path="m8073,1412l8082,1412,8082,1392,8073,1392,8073,1412xe" filled="true" fillcolor="#000000" stroked="false">
                <v:path arrowok="t"/>
                <v:fill type="solid"/>
              </v:shape>
            </v:group>
            <v:group style="position:absolute;left:8073;top:1412;width:10;height:20" coordorigin="8073,1412" coordsize="10,20">
              <v:shape style="position:absolute;left:8073;top:1412;width:10;height:20" coordorigin="8073,1412" coordsize="10,20" path="m8073,1431l8082,1431,8082,1412,8073,1412,8073,1431xe" filled="true" fillcolor="#000000" stroked="false">
                <v:path arrowok="t"/>
                <v:fill type="solid"/>
              </v:shape>
            </v:group>
            <v:group style="position:absolute;left:8073;top:1431;width:10;height:20" coordorigin="8073,1431" coordsize="10,20">
              <v:shape style="position:absolute;left:8073;top:1431;width:10;height:20" coordorigin="8073,1431" coordsize="10,20" path="m8073,1450l8082,1450,8082,1431,8073,1431,8073,1450xe" filled="true" fillcolor="#000000" stroked="false">
                <v:path arrowok="t"/>
                <v:fill type="solid"/>
              </v:shape>
            </v:group>
            <v:group style="position:absolute;left:8073;top:1450;width:10;height:20" coordorigin="8073,1450" coordsize="10,20">
              <v:shape style="position:absolute;left:8073;top:1450;width:10;height:20" coordorigin="8073,1450" coordsize="10,20" path="m8073,1469l8082,1469,8082,1450,8073,1450,8073,1469xe" filled="true" fillcolor="#000000" stroked="false">
                <v:path arrowok="t"/>
                <v:fill type="solid"/>
              </v:shape>
            </v:group>
            <v:group style="position:absolute;left:8073;top:1469;width:10;height:20" coordorigin="8073,1469" coordsize="10,20">
              <v:shape style="position:absolute;left:8073;top:1469;width:10;height:20" coordorigin="8073,1469" coordsize="10,20" path="m8073,1488l8082,1488,8082,1469,8073,1469,8073,1488xe" filled="true" fillcolor="#000000" stroked="false">
                <v:path arrowok="t"/>
                <v:fill type="solid"/>
              </v:shape>
            </v:group>
            <v:group style="position:absolute;left:8073;top:1488;width:10;height:20" coordorigin="8073,1488" coordsize="10,20">
              <v:shape style="position:absolute;left:8073;top:1488;width:10;height:20" coordorigin="8073,1488" coordsize="10,20" path="m8073,1508l8082,1508,8082,1488,8073,1488,8073,1508xe" filled="true" fillcolor="#000000" stroked="false">
                <v:path arrowok="t"/>
                <v:fill type="solid"/>
              </v:shape>
            </v:group>
            <v:group style="position:absolute;left:8073;top:1508;width:10;height:20" coordorigin="8073,1508" coordsize="10,20">
              <v:shape style="position:absolute;left:8073;top:1508;width:10;height:20" coordorigin="8073,1508" coordsize="10,20" path="m8073,1527l8082,1527,8082,1508,8073,1508,8073,1527xe" filled="true" fillcolor="#000000" stroked="false">
                <v:path arrowok="t"/>
                <v:fill type="solid"/>
              </v:shape>
            </v:group>
            <v:group style="position:absolute;left:8073;top:1527;width:10;height:20" coordorigin="8073,1527" coordsize="10,20">
              <v:shape style="position:absolute;left:8073;top:1527;width:10;height:20" coordorigin="8073,1527" coordsize="10,20" path="m8073,1546l8082,1546,8082,1527,8073,1527,8073,1546xe" filled="true" fillcolor="#000000" stroked="false">
                <v:path arrowok="t"/>
                <v:fill type="solid"/>
              </v:shape>
            </v:group>
            <v:group style="position:absolute;left:8073;top:1546;width:10;height:20" coordorigin="8073,1546" coordsize="10,20">
              <v:shape style="position:absolute;left:8073;top:1546;width:10;height:20" coordorigin="8073,1546" coordsize="10,20" path="m8073,1565l8082,1565,8082,1546,8073,1546,8073,1565xe" filled="true" fillcolor="#000000" stroked="false">
                <v:path arrowok="t"/>
                <v:fill type="solid"/>
              </v:shape>
            </v:group>
            <v:group style="position:absolute;left:8073;top:1565;width:10;height:20" coordorigin="8073,1565" coordsize="10,20">
              <v:shape style="position:absolute;left:8073;top:1565;width:10;height:20" coordorigin="8073,1565" coordsize="10,20" path="m8073,1584l8082,1584,8082,1565,8073,1565,8073,1584xe" filled="true" fillcolor="#000000" stroked="false">
                <v:path arrowok="t"/>
                <v:fill type="solid"/>
              </v:shape>
            </v:group>
            <v:group style="position:absolute;left:8073;top:1584;width:10;height:20" coordorigin="8073,1584" coordsize="10,20">
              <v:shape style="position:absolute;left:8073;top:1584;width:10;height:20" coordorigin="8073,1584" coordsize="10,20" path="m8073,1604l8082,1604,8082,1584,8073,1584,8073,1604xe" filled="true" fillcolor="#000000" stroked="false">
                <v:path arrowok="t"/>
                <v:fill type="solid"/>
              </v:shape>
            </v:group>
            <v:group style="position:absolute;left:8073;top:1604;width:10;height:20" coordorigin="8073,1604" coordsize="10,20">
              <v:shape style="position:absolute;left:8073;top:1604;width:10;height:20" coordorigin="8073,1604" coordsize="10,20" path="m8073,1623l8082,1623,8082,1604,8073,1604,8073,1623xe" filled="true" fillcolor="#000000" stroked="false">
                <v:path arrowok="t"/>
                <v:fill type="solid"/>
              </v:shape>
            </v:group>
            <v:group style="position:absolute;left:8073;top:1623;width:10;height:20" coordorigin="8073,1623" coordsize="10,20">
              <v:shape style="position:absolute;left:8073;top:1623;width:10;height:20" coordorigin="8073,1623" coordsize="10,20" path="m8073,1642l8082,1642,8082,1623,8073,1623,8073,1642xe" filled="true" fillcolor="#000000" stroked="false">
                <v:path arrowok="t"/>
                <v:fill type="solid"/>
              </v:shape>
              <v:shape style="position:absolute;left:8068;top:1668;width:5;height:10" type="#_x0000_t75" stroked="false">
                <v:imagedata r:id="rId733" o:title=""/>
              </v:shape>
            </v:group>
            <v:group style="position:absolute;left:8073;top:1697;width:10;height:20" coordorigin="8073,1697" coordsize="10,20">
              <v:shape style="position:absolute;left:8073;top:1697;width:10;height:20" coordorigin="8073,1697" coordsize="10,20" path="m8073,1716l8082,1716,8082,1697,8073,1697,8073,1716xe" filled="true" fillcolor="#000000" stroked="false">
                <v:path arrowok="t"/>
                <v:fill type="solid"/>
              </v:shape>
            </v:group>
            <v:group style="position:absolute;left:8073;top:1716;width:10;height:20" coordorigin="8073,1716" coordsize="10,20">
              <v:shape style="position:absolute;left:8073;top:1716;width:10;height:20" coordorigin="8073,1716" coordsize="10,20" path="m8073,1736l8082,1736,8082,1716,8073,1716,8073,1736xe" filled="true" fillcolor="#000000" stroked="false">
                <v:path arrowok="t"/>
                <v:fill type="solid"/>
              </v:shape>
            </v:group>
            <v:group style="position:absolute;left:8073;top:1736;width:10;height:20" coordorigin="8073,1736" coordsize="10,20">
              <v:shape style="position:absolute;left:8073;top:1736;width:10;height:20" coordorigin="8073,1736" coordsize="10,20" path="m8073,1755l8082,1755,8082,1736,8073,1736,8073,1755xe" filled="true" fillcolor="#000000" stroked="false">
                <v:path arrowok="t"/>
                <v:fill type="solid"/>
              </v:shape>
            </v:group>
            <v:group style="position:absolute;left:8073;top:1755;width:10;height:20" coordorigin="8073,1755" coordsize="10,20">
              <v:shape style="position:absolute;left:8073;top:1755;width:10;height:20" coordorigin="8073,1755" coordsize="10,20" path="m8073,1774l8082,1774,8082,1755,8073,1755,8073,1774xe" filled="true" fillcolor="#000000" stroked="false">
                <v:path arrowok="t"/>
                <v:fill type="solid"/>
              </v:shape>
            </v:group>
            <v:group style="position:absolute;left:8073;top:1774;width:10;height:20" coordorigin="8073,1774" coordsize="10,20">
              <v:shape style="position:absolute;left:8073;top:1774;width:10;height:20" coordorigin="8073,1774" coordsize="10,20" path="m8073,1793l8082,1793,8082,1774,8073,1774,8073,1793xe" filled="true" fillcolor="#000000" stroked="false">
                <v:path arrowok="t"/>
                <v:fill type="solid"/>
              </v:shape>
            </v:group>
            <v:group style="position:absolute;left:8073;top:1793;width:10;height:20" coordorigin="8073,1793" coordsize="10,20">
              <v:shape style="position:absolute;left:8073;top:1793;width:10;height:20" coordorigin="8073,1793" coordsize="10,20" path="m8073,1812l8082,1812,8082,1793,8073,1793,8073,1812xe" filled="true" fillcolor="#000000" stroked="false">
                <v:path arrowok="t"/>
                <v:fill type="solid"/>
              </v:shape>
            </v:group>
            <v:group style="position:absolute;left:8073;top:1812;width:10;height:20" coordorigin="8073,1812" coordsize="10,20">
              <v:shape style="position:absolute;left:8073;top:1812;width:10;height:20" coordorigin="8073,1812" coordsize="10,20" path="m8073,1832l8082,1832,8082,1812,8073,1812,8073,1832xe" filled="true" fillcolor="#000000" stroked="false">
                <v:path arrowok="t"/>
                <v:fill type="solid"/>
              </v:shape>
            </v:group>
            <v:group style="position:absolute;left:8073;top:1832;width:10;height:20" coordorigin="8073,1832" coordsize="10,20">
              <v:shape style="position:absolute;left:8073;top:1832;width:10;height:20" coordorigin="8073,1832" coordsize="10,20" path="m8073,1851l8082,1851,8082,1832,8073,1832,8073,1851xe" filled="true" fillcolor="#000000" stroked="false">
                <v:path arrowok="t"/>
                <v:fill type="solid"/>
              </v:shape>
            </v:group>
            <v:group style="position:absolute;left:8073;top:1851;width:10;height:20" coordorigin="8073,1851" coordsize="10,20">
              <v:shape style="position:absolute;left:8073;top:1851;width:10;height:20" coordorigin="8073,1851" coordsize="10,20" path="m8073,1870l8082,1870,8082,1851,8073,1851,8073,1870xe" filled="true" fillcolor="#000000" stroked="false">
                <v:path arrowok="t"/>
                <v:fill type="solid"/>
              </v:shape>
            </v:group>
            <v:group style="position:absolute;left:8073;top:1870;width:10;height:20" coordorigin="8073,1870" coordsize="10,20">
              <v:shape style="position:absolute;left:8073;top:1870;width:10;height:20" coordorigin="8073,1870" coordsize="10,20" path="m8073,1889l8082,1889,8082,1870,8073,1870,8073,1889xe" filled="true" fillcolor="#000000" stroked="false">
                <v:path arrowok="t"/>
                <v:fill type="solid"/>
              </v:shape>
            </v:group>
            <v:group style="position:absolute;left:8073;top:1889;width:10;height:20" coordorigin="8073,1889" coordsize="10,20">
              <v:shape style="position:absolute;left:8073;top:1889;width:10;height:20" coordorigin="8073,1889" coordsize="10,20" path="m8073,1908l8082,1908,8082,1889,8073,1889,8073,1908xe" filled="true" fillcolor="#000000" stroked="false">
                <v:path arrowok="t"/>
                <v:fill type="solid"/>
              </v:shape>
            </v:group>
            <v:group style="position:absolute;left:8073;top:1908;width:10;height:20" coordorigin="8073,1908" coordsize="10,20">
              <v:shape style="position:absolute;left:8073;top:1908;width:10;height:20" coordorigin="8073,1908" coordsize="10,20" path="m8073,1928l8082,1928,8082,1908,8073,1908,8073,1928xe" filled="true" fillcolor="#000000" stroked="false">
                <v:path arrowok="t"/>
                <v:fill type="solid"/>
              </v:shape>
            </v:group>
            <v:group style="position:absolute;left:8073;top:1928;width:10;height:20" coordorigin="8073,1928" coordsize="10,20">
              <v:shape style="position:absolute;left:8073;top:1928;width:10;height:20" coordorigin="8073,1928" coordsize="10,20" path="m8073,1947l8082,1947,8082,1928,8073,1928,8073,1947xe" filled="true" fillcolor="#000000" stroked="false">
                <v:path arrowok="t"/>
                <v:fill type="solid"/>
              </v:shape>
            </v:group>
            <v:group style="position:absolute;left:8073;top:1947;width:10;height:20" coordorigin="8073,1947" coordsize="10,20">
              <v:shape style="position:absolute;left:8073;top:1947;width:10;height:20" coordorigin="8073,1947" coordsize="10,20" path="m8073,1966l8082,1966,8082,1947,8073,1947,8073,1966xe" filled="true" fillcolor="#000000" stroked="false">
                <v:path arrowok="t"/>
                <v:fill type="solid"/>
              </v:shape>
            </v:group>
            <v:group style="position:absolute;left:8073;top:1966;width:10;height:20" coordorigin="8073,1966" coordsize="10,20">
              <v:shape style="position:absolute;left:8073;top:1966;width:10;height:20" coordorigin="8073,1966" coordsize="10,20" path="m8073,1985l8082,1985,8082,1966,8073,1966,8073,1985xe" filled="true" fillcolor="#000000" stroked="false">
                <v:path arrowok="t"/>
                <v:fill type="solid"/>
              </v:shape>
            </v:group>
            <v:group style="position:absolute;left:8073;top:1985;width:10;height:20" coordorigin="8073,1985" coordsize="10,20">
              <v:shape style="position:absolute;left:8073;top:1985;width:10;height:20" coordorigin="8073,1985" coordsize="10,20" path="m8073,2004l8082,2004,8082,1985,8073,1985,8073,2004xe" filled="true" fillcolor="#000000" stroked="false">
                <v:path arrowok="t"/>
                <v:fill type="solid"/>
              </v:shape>
            </v:group>
            <v:group style="position:absolute;left:8073;top:2004;width:10;height:20" coordorigin="8073,2004" coordsize="10,20">
              <v:shape style="position:absolute;left:8073;top:2004;width:10;height:20" coordorigin="8073,2004" coordsize="10,20" path="m8073,2024l8082,2024,8082,2004,8073,2004,8073,2024xe" filled="true" fillcolor="#000000" stroked="false">
                <v:path arrowok="t"/>
                <v:fill type="solid"/>
              </v:shape>
            </v:group>
            <v:group style="position:absolute;left:8073;top:2024;width:10;height:20" coordorigin="8073,2024" coordsize="10,20">
              <v:shape style="position:absolute;left:8073;top:2024;width:10;height:20" coordorigin="8073,2024" coordsize="10,20" path="m8073,2043l8082,2043,8082,2024,8073,2024,8073,2043xe" filled="true" fillcolor="#000000" stroked="false">
                <v:path arrowok="t"/>
                <v:fill type="solid"/>
              </v:shape>
            </v:group>
            <v:group style="position:absolute;left:8073;top:2043;width:10;height:20" coordorigin="8073,2043" coordsize="10,20">
              <v:shape style="position:absolute;left:8073;top:2043;width:10;height:20" coordorigin="8073,2043" coordsize="10,20" path="m8073,2062l8082,2062,8082,2043,8073,2043,8073,2062xe" filled="true" fillcolor="#000000" stroked="false">
                <v:path arrowok="t"/>
                <v:fill type="solid"/>
              </v:shape>
            </v:group>
            <w10:wrap type="none"/>
          </v:group>
        </w:pict>
      </w:r>
      <w:r>
        <w:rPr/>
        <w:t>（一）</w:t>
      </w:r>
      <w:r>
        <w:rPr>
          <w:spacing w:val="-16"/>
        </w:rPr>
        <w:t> </w:t>
      </w:r>
      <w:r>
        <w:rPr/>
        <w:t>非经常性损益明细表</w:t>
      </w:r>
      <w:r>
        <w:rPr>
          <w:b w:val="0"/>
          <w:bCs w:val="0"/>
        </w:rPr>
      </w:r>
    </w:p>
    <w:p>
      <w:pPr>
        <w:spacing w:line="240" w:lineRule="auto" w:before="10"/>
        <w:rPr>
          <w:rFonts w:ascii="宋体" w:hAnsi="宋体" w:cs="宋体" w:eastAsia="宋体" w:hint="default"/>
          <w:b/>
          <w:bCs/>
          <w:sz w:val="12"/>
          <w:szCs w:val="12"/>
        </w:rPr>
      </w:pPr>
    </w:p>
    <w:tbl>
      <w:tblPr>
        <w:tblW w:w="0" w:type="auto"/>
        <w:jc w:val="left"/>
        <w:tblInd w:w="459" w:type="dxa"/>
        <w:tblLayout w:type="fixed"/>
        <w:tblCellMar>
          <w:top w:w="0" w:type="dxa"/>
          <w:left w:w="0" w:type="dxa"/>
          <w:bottom w:w="0" w:type="dxa"/>
          <w:right w:w="0" w:type="dxa"/>
        </w:tblCellMar>
        <w:tblLook w:val="01E0"/>
      </w:tblPr>
      <w:tblGrid>
        <w:gridCol w:w="5958"/>
        <w:gridCol w:w="1695"/>
      </w:tblGrid>
      <w:tr>
        <w:trPr>
          <w:trHeight w:val="413" w:hRule="exact"/>
        </w:trPr>
        <w:tc>
          <w:tcPr>
            <w:tcW w:w="5958" w:type="dxa"/>
            <w:tcBorders>
              <w:top w:val="single" w:sz="12" w:space="0" w:color="000000"/>
              <w:left w:val="nil" w:sz="6" w:space="0" w:color="auto"/>
              <w:bottom w:val="single" w:sz="4" w:space="0" w:color="000000"/>
              <w:right w:val="nil" w:sz="6" w:space="0" w:color="auto"/>
            </w:tcBorders>
          </w:tcPr>
          <w:p>
            <w:pPr>
              <w:pStyle w:val="TableParagraph"/>
              <w:tabs>
                <w:tab w:pos="753" w:val="left" w:leader="none"/>
              </w:tabs>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95" w:type="dxa"/>
            <w:tcBorders>
              <w:top w:val="single" w:sz="12" w:space="0" w:color="000000"/>
              <w:left w:val="nil" w:sz="6" w:space="0" w:color="auto"/>
              <w:bottom w:val="single" w:sz="4" w:space="0" w:color="000000"/>
              <w:right w:val="nil" w:sz="6" w:space="0" w:color="auto"/>
            </w:tcBorders>
          </w:tcPr>
          <w:p>
            <w:pPr>
              <w:pStyle w:val="TableParagraph"/>
              <w:tabs>
                <w:tab w:pos="738" w:val="left" w:leader="none"/>
              </w:tabs>
              <w:spacing w:line="240" w:lineRule="auto" w:before="30"/>
              <w:ind w:left="107" w:right="0"/>
              <w:jc w:val="left"/>
              <w:rPr>
                <w:rFonts w:ascii="宋体" w:hAnsi="宋体" w:cs="宋体" w:eastAsia="宋体" w:hint="default"/>
                <w:sz w:val="21"/>
                <w:szCs w:val="21"/>
              </w:rPr>
            </w:pPr>
            <w:r>
              <w:rPr>
                <w:rFonts w:ascii="宋体" w:hAnsi="宋体" w:cs="宋体" w:eastAsia="宋体" w:hint="default"/>
                <w:sz w:val="21"/>
                <w:szCs w:val="21"/>
              </w:rPr>
              <w:t>金</w:t>
              <w:tab/>
              <w:t>额</w:t>
            </w:r>
          </w:p>
        </w:tc>
      </w:tr>
      <w:tr>
        <w:trPr>
          <w:trHeight w:val="403" w:hRule="exact"/>
        </w:trPr>
        <w:tc>
          <w:tcPr>
            <w:tcW w:w="5958"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695"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-4,434.22</w:t>
            </w:r>
          </w:p>
        </w:tc>
      </w:tr>
      <w:tr>
        <w:trPr>
          <w:trHeight w:val="401" w:hRule="exact"/>
        </w:trPr>
        <w:tc>
          <w:tcPr>
            <w:tcW w:w="5958"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越权审批或无正式批准文件的税收返还、减免</w:t>
            </w:r>
          </w:p>
        </w:tc>
        <w:tc>
          <w:tcPr>
            <w:tcW w:w="1695" w:type="dxa"/>
            <w:tcBorders>
              <w:top w:val="single" w:sz="4" w:space="0" w:color="000000"/>
              <w:left w:val="nil" w:sz="6" w:space="0" w:color="auto"/>
              <w:bottom w:val="single" w:sz="4" w:space="0" w:color="000000"/>
              <w:right w:val="nil" w:sz="6" w:space="0" w:color="auto"/>
            </w:tcBorders>
          </w:tcPr>
          <w:p>
            <w:pPr/>
          </w:p>
        </w:tc>
      </w:tr>
      <w:tr>
        <w:trPr>
          <w:trHeight w:val="413" w:hRule="exact"/>
        </w:trPr>
        <w:tc>
          <w:tcPr>
            <w:tcW w:w="5958"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计入当期损益的政府补助（与企业业务密切相关，按照国家统</w:t>
            </w:r>
          </w:p>
        </w:tc>
        <w:tc>
          <w:tcPr>
            <w:tcW w:w="1695" w:type="dxa"/>
            <w:tcBorders>
              <w:top w:val="single" w:sz="4" w:space="0" w:color="000000"/>
              <w:left w:val="nil" w:sz="6" w:space="0" w:color="auto"/>
              <w:bottom w:val="single" w:sz="12"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6,906,154.41</w:t>
            </w:r>
          </w:p>
        </w:tc>
      </w:tr>
    </w:tbl>
    <w:p>
      <w:pPr>
        <w:spacing w:after="0" w:line="240" w:lineRule="auto"/>
        <w:jc w:val="left"/>
        <w:rPr>
          <w:rFonts w:ascii="宋体" w:hAnsi="宋体" w:cs="宋体" w:eastAsia="宋体" w:hint="default"/>
          <w:sz w:val="21"/>
          <w:szCs w:val="21"/>
        </w:rPr>
        <w:sectPr>
          <w:pgSz w:w="11910" w:h="16840"/>
          <w:pgMar w:header="0" w:footer="1040" w:top="1560" w:bottom="1220" w:left="1660" w:right="16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spacing w:before="36"/>
        <w:ind w:left="140" w:right="0" w:firstLine="0"/>
        <w:jc w:val="left"/>
        <w:rPr>
          <w:rFonts w:ascii="宋体" w:hAnsi="宋体" w:cs="宋体" w:eastAsia="宋体" w:hint="default"/>
          <w:sz w:val="21"/>
          <w:szCs w:val="21"/>
        </w:rPr>
      </w:pPr>
      <w:r>
        <w:rPr/>
        <w:pict>
          <v:group style="position:absolute;margin-left:88.223999pt;margin-top:-580.276306pt;width:401pt;height:536.25pt;mso-position-horizontal-relative:page;mso-position-vertical-relative:paragraph;z-index:20272" coordorigin="1764,-11606" coordsize="8020,10725">
            <v:group style="position:absolute;left:1772;top:-11598;width:8006;height:2" coordorigin="1772,-11598" coordsize="8006,2">
              <v:shape style="position:absolute;left:1772;top:-11598;width:8006;height:2" coordorigin="1772,-11598" coordsize="8006,0" path="m1772,-11598l9777,-11598e" filled="false" stroked="true" strokeweight=".72pt" strokecolor="#000000">
                <v:path arrowok="t"/>
              </v:shape>
              <v:shape style="position:absolute;left:8073;top:-11522;width:10;height:2" type="#_x0000_t75" stroked="false">
                <v:imagedata r:id="rId733" o:title=""/>
              </v:shape>
            </v:group>
            <v:group style="position:absolute;left:8073;top:-11500;width:10;height:20" coordorigin="8073,-11500" coordsize="10,20">
              <v:shape style="position:absolute;left:8073;top:-11500;width:10;height:20" coordorigin="8073,-11500" coordsize="10,20" path="m8073,-11481l8082,-11481,8082,-11500,8073,-11500,8073,-11481xe" filled="true" fillcolor="#000000" stroked="false">
                <v:path arrowok="t"/>
                <v:fill type="solid"/>
              </v:shape>
            </v:group>
            <v:group style="position:absolute;left:8073;top:-11481;width:10;height:20" coordorigin="8073,-11481" coordsize="10,20">
              <v:shape style="position:absolute;left:8073;top:-11481;width:10;height:20" coordorigin="8073,-11481" coordsize="10,20" path="m8073,-11462l8082,-11462,8082,-11481,8073,-11481,8073,-11462xe" filled="true" fillcolor="#000000" stroked="false">
                <v:path arrowok="t"/>
                <v:fill type="solid"/>
              </v:shape>
            </v:group>
            <v:group style="position:absolute;left:8073;top:-11462;width:10;height:20" coordorigin="8073,-11462" coordsize="10,20">
              <v:shape style="position:absolute;left:8073;top:-11462;width:10;height:20" coordorigin="8073,-11462" coordsize="10,20" path="m8073,-11442l8082,-11442,8082,-11462,8073,-11462,8073,-11442xe" filled="true" fillcolor="#000000" stroked="false">
                <v:path arrowok="t"/>
                <v:fill type="solid"/>
              </v:shape>
            </v:group>
            <v:group style="position:absolute;left:8073;top:-11442;width:10;height:20" coordorigin="8073,-11442" coordsize="10,20">
              <v:shape style="position:absolute;left:8073;top:-11442;width:10;height:20" coordorigin="8073,-11442" coordsize="10,20" path="m8073,-11423l8082,-11423,8082,-11442,8073,-11442,8073,-11423xe" filled="true" fillcolor="#000000" stroked="false">
                <v:path arrowok="t"/>
                <v:fill type="solid"/>
              </v:shape>
            </v:group>
            <v:group style="position:absolute;left:8073;top:-11423;width:10;height:20" coordorigin="8073,-11423" coordsize="10,20">
              <v:shape style="position:absolute;left:8073;top:-11423;width:10;height:20" coordorigin="8073,-11423" coordsize="10,20" path="m8073,-11404l8082,-11404,8082,-11423,8073,-11423,8073,-11404xe" filled="true" fillcolor="#000000" stroked="false">
                <v:path arrowok="t"/>
                <v:fill type="solid"/>
              </v:shape>
            </v:group>
            <v:group style="position:absolute;left:8073;top:-11404;width:10;height:20" coordorigin="8073,-11404" coordsize="10,20">
              <v:shape style="position:absolute;left:8073;top:-11404;width:10;height:20" coordorigin="8073,-11404" coordsize="10,20" path="m8073,-11385l8082,-11385,8082,-11404,8073,-11404,8073,-11385xe" filled="true" fillcolor="#000000" stroked="false">
                <v:path arrowok="t"/>
                <v:fill type="solid"/>
              </v:shape>
            </v:group>
            <v:group style="position:absolute;left:8073;top:-11385;width:10;height:20" coordorigin="8073,-11385" coordsize="10,20">
              <v:shape style="position:absolute;left:8073;top:-11385;width:10;height:20" coordorigin="8073,-11385" coordsize="10,20" path="m8073,-11366l8082,-11366,8082,-11385,8073,-11385,8073,-11366xe" filled="true" fillcolor="#000000" stroked="false">
                <v:path arrowok="t"/>
                <v:fill type="solid"/>
              </v:shape>
            </v:group>
            <v:group style="position:absolute;left:8073;top:-11366;width:10;height:20" coordorigin="8073,-11366" coordsize="10,20">
              <v:shape style="position:absolute;left:8073;top:-11366;width:10;height:20" coordorigin="8073,-11366" coordsize="10,20" path="m8073,-11346l8082,-11346,8082,-11366,8073,-11366,8073,-11346xe" filled="true" fillcolor="#000000" stroked="false">
                <v:path arrowok="t"/>
                <v:fill type="solid"/>
              </v:shape>
            </v:group>
            <v:group style="position:absolute;left:8073;top:-11346;width:10;height:20" coordorigin="8073,-11346" coordsize="10,20">
              <v:shape style="position:absolute;left:8073;top:-11346;width:10;height:20" coordorigin="8073,-11346" coordsize="10,20" path="m8073,-11327l8082,-11327,8082,-11346,8073,-11346,8073,-11327xe" filled="true" fillcolor="#000000" stroked="false">
                <v:path arrowok="t"/>
                <v:fill type="solid"/>
              </v:shape>
            </v:group>
            <v:group style="position:absolute;left:8073;top:-11327;width:10;height:20" coordorigin="8073,-11327" coordsize="10,20">
              <v:shape style="position:absolute;left:8073;top:-11327;width:10;height:20" coordorigin="8073,-11327" coordsize="10,20" path="m8073,-11308l8082,-11308,8082,-11327,8073,-11327,8073,-11308xe" filled="true" fillcolor="#000000" stroked="false">
                <v:path arrowok="t"/>
                <v:fill type="solid"/>
              </v:shape>
            </v:group>
            <v:group style="position:absolute;left:8073;top:-11308;width:10;height:20" coordorigin="8073,-11308" coordsize="10,20">
              <v:shape style="position:absolute;left:8073;top:-11308;width:10;height:20" coordorigin="8073,-11308" coordsize="10,20" path="m8073,-11289l8082,-11289,8082,-11308,8073,-11308,8073,-11289xe" filled="true" fillcolor="#000000" stroked="false">
                <v:path arrowok="t"/>
                <v:fill type="solid"/>
              </v:shape>
            </v:group>
            <v:group style="position:absolute;left:8073;top:-11289;width:10;height:20" coordorigin="8073,-11289" coordsize="10,20">
              <v:shape style="position:absolute;left:8073;top:-11289;width:10;height:20" coordorigin="8073,-11289" coordsize="10,20" path="m8073,-11270l8082,-11270,8082,-11289,8073,-11289,8073,-11270xe" filled="true" fillcolor="#000000" stroked="false">
                <v:path arrowok="t"/>
                <v:fill type="solid"/>
              </v:shape>
            </v:group>
            <v:group style="position:absolute;left:8073;top:-11270;width:10;height:20" coordorigin="8073,-11270" coordsize="10,20">
              <v:shape style="position:absolute;left:8073;top:-11270;width:10;height:20" coordorigin="8073,-11270" coordsize="10,20" path="m8073,-11250l8082,-11250,8082,-11270,8073,-11270,8073,-11250xe" filled="true" fillcolor="#000000" stroked="false">
                <v:path arrowok="t"/>
                <v:fill type="solid"/>
              </v:shape>
            </v:group>
            <v:group style="position:absolute;left:8073;top:-11250;width:10;height:20" coordorigin="8073,-11250" coordsize="10,20">
              <v:shape style="position:absolute;left:8073;top:-11250;width:10;height:20" coordorigin="8073,-11250" coordsize="10,20" path="m8073,-11231l8082,-11231,8082,-11250,8073,-11250,8073,-11231xe" filled="true" fillcolor="#000000" stroked="false">
                <v:path arrowok="t"/>
                <v:fill type="solid"/>
              </v:shape>
            </v:group>
            <v:group style="position:absolute;left:8073;top:-11231;width:10;height:20" coordorigin="8073,-11231" coordsize="10,20">
              <v:shape style="position:absolute;left:8073;top:-11231;width:10;height:20" coordorigin="8073,-11231" coordsize="10,20" path="m8073,-11212l8082,-11212,8082,-11231,8073,-11231,8073,-11212xe" filled="true" fillcolor="#000000" stroked="false">
                <v:path arrowok="t"/>
                <v:fill type="solid"/>
              </v:shape>
            </v:group>
            <v:group style="position:absolute;left:8073;top:-11212;width:10;height:20" coordorigin="8073,-11212" coordsize="10,20">
              <v:shape style="position:absolute;left:8073;top:-11212;width:10;height:20" coordorigin="8073,-11212" coordsize="10,20" path="m8073,-11192l8082,-11192,8082,-11212,8073,-11212,8073,-11192xe" filled="true" fillcolor="#000000" stroked="false">
                <v:path arrowok="t"/>
                <v:fill type="solid"/>
              </v:shape>
            </v:group>
            <v:group style="position:absolute;left:8073;top:-11192;width:10;height:20" coordorigin="8073,-11192" coordsize="10,20">
              <v:shape style="position:absolute;left:8073;top:-11192;width:10;height:20" coordorigin="8073,-11192" coordsize="10,20" path="m8073,-11173l8082,-11173,8082,-11192,8073,-11192,8073,-11173xe" filled="true" fillcolor="#000000" stroked="false">
                <v:path arrowok="t"/>
                <v:fill type="solid"/>
              </v:shape>
            </v:group>
            <v:group style="position:absolute;left:8073;top:-11173;width:10;height:20" coordorigin="8073,-11173" coordsize="10,20">
              <v:shape style="position:absolute;left:8073;top:-11173;width:10;height:20" coordorigin="8073,-11173" coordsize="10,20" path="m8073,-11154l8082,-11154,8082,-11173,8073,-11173,8073,-11154xe" filled="true" fillcolor="#000000" stroked="false">
                <v:path arrowok="t"/>
                <v:fill type="solid"/>
              </v:shape>
            </v:group>
            <v:group style="position:absolute;left:8073;top:-11099;width:10;height:20" coordorigin="8073,-11099" coordsize="10,20">
              <v:shape style="position:absolute;left:8073;top:-11099;width:10;height:20" coordorigin="8073,-11099" coordsize="10,20" path="m8073,-11080l8082,-11080,8082,-11099,8073,-11099,8073,-11080xe" filled="true" fillcolor="#000000" stroked="false">
                <v:path arrowok="t"/>
                <v:fill type="solid"/>
              </v:shape>
            </v:group>
            <v:group style="position:absolute;left:8073;top:-11080;width:10;height:20" coordorigin="8073,-11080" coordsize="10,20">
              <v:shape style="position:absolute;left:8073;top:-11080;width:10;height:20" coordorigin="8073,-11080" coordsize="10,20" path="m8073,-11060l8082,-11060,8082,-11080,8073,-11080,8073,-11060xe" filled="true" fillcolor="#000000" stroked="false">
                <v:path arrowok="t"/>
                <v:fill type="solid"/>
              </v:shape>
            </v:group>
            <v:group style="position:absolute;left:8073;top:-11060;width:10;height:20" coordorigin="8073,-11060" coordsize="10,20">
              <v:shape style="position:absolute;left:8073;top:-11060;width:10;height:20" coordorigin="8073,-11060" coordsize="10,20" path="m8073,-11041l8082,-11041,8082,-11060,8073,-11060,8073,-11041xe" filled="true" fillcolor="#000000" stroked="false">
                <v:path arrowok="t"/>
                <v:fill type="solid"/>
              </v:shape>
            </v:group>
            <v:group style="position:absolute;left:8073;top:-11041;width:10;height:20" coordorigin="8073,-11041" coordsize="10,20">
              <v:shape style="position:absolute;left:8073;top:-11041;width:10;height:20" coordorigin="8073,-11041" coordsize="10,20" path="m8073,-11022l8082,-11022,8082,-11041,8073,-11041,8073,-11022xe" filled="true" fillcolor="#000000" stroked="false">
                <v:path arrowok="t"/>
                <v:fill type="solid"/>
              </v:shape>
            </v:group>
            <v:group style="position:absolute;left:8073;top:-11022;width:10;height:20" coordorigin="8073,-11022" coordsize="10,20">
              <v:shape style="position:absolute;left:8073;top:-11022;width:10;height:20" coordorigin="8073,-11022" coordsize="10,20" path="m8073,-11003l8082,-11003,8082,-11022,8073,-11022,8073,-11003xe" filled="true" fillcolor="#000000" stroked="false">
                <v:path arrowok="t"/>
                <v:fill type="solid"/>
              </v:shape>
            </v:group>
            <v:group style="position:absolute;left:8073;top:-11003;width:10;height:20" coordorigin="8073,-11003" coordsize="10,20">
              <v:shape style="position:absolute;left:8073;top:-11003;width:10;height:20" coordorigin="8073,-11003" coordsize="10,20" path="m8073,-10984l8082,-10984,8082,-11003,8073,-11003,8073,-10984xe" filled="true" fillcolor="#000000" stroked="false">
                <v:path arrowok="t"/>
                <v:fill type="solid"/>
              </v:shape>
            </v:group>
            <v:group style="position:absolute;left:8073;top:-10984;width:10;height:20" coordorigin="8073,-10984" coordsize="10,20">
              <v:shape style="position:absolute;left:8073;top:-10984;width:10;height:20" coordorigin="8073,-10984" coordsize="10,20" path="m8073,-10964l8082,-10964,8082,-10984,8073,-10984,8073,-10964xe" filled="true" fillcolor="#000000" stroked="false">
                <v:path arrowok="t"/>
                <v:fill type="solid"/>
              </v:shape>
            </v:group>
            <v:group style="position:absolute;left:8073;top:-10964;width:10;height:20" coordorigin="8073,-10964" coordsize="10,20">
              <v:shape style="position:absolute;left:8073;top:-10964;width:10;height:20" coordorigin="8073,-10964" coordsize="10,20" path="m8073,-10945l8082,-10945,8082,-10964,8073,-10964,8073,-10945xe" filled="true" fillcolor="#000000" stroked="false">
                <v:path arrowok="t"/>
                <v:fill type="solid"/>
              </v:shape>
            </v:group>
            <v:group style="position:absolute;left:8073;top:-10945;width:10;height:20" coordorigin="8073,-10945" coordsize="10,20">
              <v:shape style="position:absolute;left:8073;top:-10945;width:10;height:20" coordorigin="8073,-10945" coordsize="10,20" path="m8073,-10926l8082,-10926,8082,-10945,8073,-10945,8073,-10926xe" filled="true" fillcolor="#000000" stroked="false">
                <v:path arrowok="t"/>
                <v:fill type="solid"/>
              </v:shape>
            </v:group>
            <v:group style="position:absolute;left:8073;top:-10926;width:10;height:20" coordorigin="8073,-10926" coordsize="10,20">
              <v:shape style="position:absolute;left:8073;top:-10926;width:10;height:20" coordorigin="8073,-10926" coordsize="10,20" path="m8073,-10907l8082,-10907,8082,-10926,8073,-10926,8073,-10907xe" filled="true" fillcolor="#000000" stroked="false">
                <v:path arrowok="t"/>
                <v:fill type="solid"/>
              </v:shape>
            </v:group>
            <v:group style="position:absolute;left:8073;top:-10907;width:10;height:20" coordorigin="8073,-10907" coordsize="10,20">
              <v:shape style="position:absolute;left:8073;top:-10907;width:10;height:20" coordorigin="8073,-10907" coordsize="10,20" path="m8073,-10888l8082,-10888,8082,-10907,8073,-10907,8073,-10888xe" filled="true" fillcolor="#000000" stroked="false">
                <v:path arrowok="t"/>
                <v:fill type="solid"/>
              </v:shape>
            </v:group>
            <v:group style="position:absolute;left:8073;top:-10888;width:10;height:20" coordorigin="8073,-10888" coordsize="10,20">
              <v:shape style="position:absolute;left:8073;top:-10888;width:10;height:20" coordorigin="8073,-10888" coordsize="10,20" path="m8073,-10868l8082,-10868,8082,-10888,8073,-10888,8073,-10868xe" filled="true" fillcolor="#000000" stroked="false">
                <v:path arrowok="t"/>
                <v:fill type="solid"/>
              </v:shape>
            </v:group>
            <v:group style="position:absolute;left:8073;top:-10868;width:10;height:20" coordorigin="8073,-10868" coordsize="10,20">
              <v:shape style="position:absolute;left:8073;top:-10868;width:10;height:20" coordorigin="8073,-10868" coordsize="10,20" path="m8073,-10849l8082,-10849,8082,-10868,8073,-10868,8073,-10849xe" filled="true" fillcolor="#000000" stroked="false">
                <v:path arrowok="t"/>
                <v:fill type="solid"/>
              </v:shape>
            </v:group>
            <v:group style="position:absolute;left:8073;top:-10849;width:10;height:20" coordorigin="8073,-10849" coordsize="10,20">
              <v:shape style="position:absolute;left:8073;top:-10849;width:10;height:20" coordorigin="8073,-10849" coordsize="10,20" path="m8073,-10830l8082,-10830,8082,-10849,8073,-10849,8073,-10830xe" filled="true" fillcolor="#000000" stroked="false">
                <v:path arrowok="t"/>
                <v:fill type="solid"/>
              </v:shape>
            </v:group>
            <v:group style="position:absolute;left:8073;top:-10830;width:10;height:20" coordorigin="8073,-10830" coordsize="10,20">
              <v:shape style="position:absolute;left:8073;top:-10830;width:10;height:20" coordorigin="8073,-10830" coordsize="10,20" path="m8073,-10811l8082,-10811,8082,-10830,8073,-10830,8073,-10811xe" filled="true" fillcolor="#000000" stroked="false">
                <v:path arrowok="t"/>
                <v:fill type="solid"/>
              </v:shape>
            </v:group>
            <v:group style="position:absolute;left:8073;top:-10811;width:10;height:20" coordorigin="8073,-10811" coordsize="10,20">
              <v:shape style="position:absolute;left:8073;top:-10811;width:10;height:20" coordorigin="8073,-10811" coordsize="10,20" path="m8073,-10792l8082,-10792,8082,-10811,8073,-10811,8073,-10792xe" filled="true" fillcolor="#000000" stroked="false">
                <v:path arrowok="t"/>
                <v:fill type="solid"/>
              </v:shape>
              <v:shape style="position:absolute;left:8073;top:-10772;width:10;height:5" type="#_x0000_t75" stroked="false">
                <v:imagedata r:id="rId733" o:title=""/>
              </v:shape>
            </v:group>
            <v:group style="position:absolute;left:8073;top:-10739;width:10;height:20" coordorigin="8073,-10739" coordsize="10,20">
              <v:shape style="position:absolute;left:8073;top:-10739;width:10;height:20" coordorigin="8073,-10739" coordsize="10,20" path="m8073,-10720l8082,-10720,8082,-10739,8073,-10739,8073,-10720xe" filled="true" fillcolor="#000000" stroked="false">
                <v:path arrowok="t"/>
                <v:fill type="solid"/>
              </v:shape>
            </v:group>
            <v:group style="position:absolute;left:8073;top:-10720;width:10;height:20" coordorigin="8073,-10720" coordsize="10,20">
              <v:shape style="position:absolute;left:8073;top:-10720;width:10;height:20" coordorigin="8073,-10720" coordsize="10,20" path="m8073,-10700l8082,-10700,8082,-10720,8073,-10720,8073,-10700xe" filled="true" fillcolor="#000000" stroked="false">
                <v:path arrowok="t"/>
                <v:fill type="solid"/>
              </v:shape>
            </v:group>
            <v:group style="position:absolute;left:8073;top:-10700;width:10;height:20" coordorigin="8073,-10700" coordsize="10,20">
              <v:shape style="position:absolute;left:8073;top:-10700;width:10;height:20" coordorigin="8073,-10700" coordsize="10,20" path="m8073,-10681l8082,-10681,8082,-10700,8073,-10700,8073,-10681xe" filled="true" fillcolor="#000000" stroked="false">
                <v:path arrowok="t"/>
                <v:fill type="solid"/>
              </v:shape>
            </v:group>
            <v:group style="position:absolute;left:8073;top:-10681;width:10;height:20" coordorigin="8073,-10681" coordsize="10,20">
              <v:shape style="position:absolute;left:8073;top:-10681;width:10;height:20" coordorigin="8073,-10681" coordsize="10,20" path="m8073,-10662l8082,-10662,8082,-10681,8073,-10681,8073,-10662xe" filled="true" fillcolor="#000000" stroked="false">
                <v:path arrowok="t"/>
                <v:fill type="solid"/>
              </v:shape>
            </v:group>
            <v:group style="position:absolute;left:8073;top:-10662;width:10;height:20" coordorigin="8073,-10662" coordsize="10,20">
              <v:shape style="position:absolute;left:8073;top:-10662;width:10;height:20" coordorigin="8073,-10662" coordsize="10,20" path="m8073,-10643l8082,-10643,8082,-10662,8073,-10662,8073,-10643xe" filled="true" fillcolor="#000000" stroked="false">
                <v:path arrowok="t"/>
                <v:fill type="solid"/>
              </v:shape>
            </v:group>
            <v:group style="position:absolute;left:8073;top:-10643;width:10;height:20" coordorigin="8073,-10643" coordsize="10,20">
              <v:shape style="position:absolute;left:8073;top:-10643;width:10;height:20" coordorigin="8073,-10643" coordsize="10,20" path="m8073,-10624l8082,-10624,8082,-10643,8073,-10643,8073,-10624xe" filled="true" fillcolor="#000000" stroked="false">
                <v:path arrowok="t"/>
                <v:fill type="solid"/>
              </v:shape>
            </v:group>
            <v:group style="position:absolute;left:8073;top:-10624;width:10;height:20" coordorigin="8073,-10624" coordsize="10,20">
              <v:shape style="position:absolute;left:8073;top:-10624;width:10;height:20" coordorigin="8073,-10624" coordsize="10,20" path="m8073,-10604l8082,-10604,8082,-10624,8073,-10624,8073,-10604xe" filled="true" fillcolor="#000000" stroked="false">
                <v:path arrowok="t"/>
                <v:fill type="solid"/>
              </v:shape>
            </v:group>
            <v:group style="position:absolute;left:8073;top:-10604;width:10;height:20" coordorigin="8073,-10604" coordsize="10,20">
              <v:shape style="position:absolute;left:8073;top:-10604;width:10;height:20" coordorigin="8073,-10604" coordsize="10,20" path="m8073,-10585l8082,-10585,8082,-10604,8073,-10604,8073,-10585xe" filled="true" fillcolor="#000000" stroked="false">
                <v:path arrowok="t"/>
                <v:fill type="solid"/>
              </v:shape>
            </v:group>
            <v:group style="position:absolute;left:8073;top:-10585;width:10;height:20" coordorigin="8073,-10585" coordsize="10,20">
              <v:shape style="position:absolute;left:8073;top:-10585;width:10;height:20" coordorigin="8073,-10585" coordsize="10,20" path="m8073,-10566l8082,-10566,8082,-10585,8073,-10585,8073,-10566xe" filled="true" fillcolor="#000000" stroked="false">
                <v:path arrowok="t"/>
                <v:fill type="solid"/>
              </v:shape>
            </v:group>
            <v:group style="position:absolute;left:8073;top:-10566;width:10;height:20" coordorigin="8073,-10566" coordsize="10,20">
              <v:shape style="position:absolute;left:8073;top:-10566;width:10;height:20" coordorigin="8073,-10566" coordsize="10,20" path="m8073,-10547l8082,-10547,8082,-10566,8073,-10566,8073,-10547xe" filled="true" fillcolor="#000000" stroked="false">
                <v:path arrowok="t"/>
                <v:fill type="solid"/>
              </v:shape>
            </v:group>
            <v:group style="position:absolute;left:8073;top:-10547;width:10;height:20" coordorigin="8073,-10547" coordsize="10,20">
              <v:shape style="position:absolute;left:8073;top:-10547;width:10;height:20" coordorigin="8073,-10547" coordsize="10,20" path="m8073,-10528l8082,-10528,8082,-10547,8073,-10547,8073,-10528xe" filled="true" fillcolor="#000000" stroked="false">
                <v:path arrowok="t"/>
                <v:fill type="solid"/>
              </v:shape>
            </v:group>
            <v:group style="position:absolute;left:8073;top:-10528;width:10;height:20" coordorigin="8073,-10528" coordsize="10,20">
              <v:shape style="position:absolute;left:8073;top:-10528;width:10;height:20" coordorigin="8073,-10528" coordsize="10,20" path="m8073,-10508l8082,-10508,8082,-10528,8073,-10528,8073,-10508xe" filled="true" fillcolor="#000000" stroked="false">
                <v:path arrowok="t"/>
                <v:fill type="solid"/>
              </v:shape>
            </v:group>
            <v:group style="position:absolute;left:8073;top:-10508;width:10;height:20" coordorigin="8073,-10508" coordsize="10,20">
              <v:shape style="position:absolute;left:8073;top:-10508;width:10;height:20" coordorigin="8073,-10508" coordsize="10,20" path="m8073,-10489l8082,-10489,8082,-10508,8073,-10508,8073,-10489xe" filled="true" fillcolor="#000000" stroked="false">
                <v:path arrowok="t"/>
                <v:fill type="solid"/>
              </v:shape>
            </v:group>
            <v:group style="position:absolute;left:8073;top:-10489;width:10;height:20" coordorigin="8073,-10489" coordsize="10,20">
              <v:shape style="position:absolute;left:8073;top:-10489;width:10;height:20" coordorigin="8073,-10489" coordsize="10,20" path="m8073,-10470l8082,-10470,8082,-10489,8073,-10489,8073,-10470xe" filled="true" fillcolor="#000000" stroked="false">
                <v:path arrowok="t"/>
                <v:fill type="solid"/>
              </v:shape>
            </v:group>
            <v:group style="position:absolute;left:8073;top:-10470;width:10;height:20" coordorigin="8073,-10470" coordsize="10,20">
              <v:shape style="position:absolute;left:8073;top:-10470;width:10;height:20" coordorigin="8073,-10470" coordsize="10,20" path="m8073,-10451l8082,-10451,8082,-10470,8073,-10470,8073,-10451xe" filled="true" fillcolor="#000000" stroked="false">
                <v:path arrowok="t"/>
                <v:fill type="solid"/>
              </v:shape>
            </v:group>
            <v:group style="position:absolute;left:8073;top:-10451;width:10;height:20" coordorigin="8073,-10451" coordsize="10,20">
              <v:shape style="position:absolute;left:8073;top:-10451;width:10;height:20" coordorigin="8073,-10451" coordsize="10,20" path="m8073,-10432l8082,-10432,8082,-10451,8073,-10451,8073,-10432xe" filled="true" fillcolor="#000000" stroked="false">
                <v:path arrowok="t"/>
                <v:fill type="solid"/>
              </v:shape>
            </v:group>
            <v:group style="position:absolute;left:8073;top:-10432;width:10;height:20" coordorigin="8073,-10432" coordsize="10,20">
              <v:shape style="position:absolute;left:8073;top:-10432;width:10;height:20" coordorigin="8073,-10432" coordsize="10,20" path="m8073,-10412l8082,-10412,8082,-10432,8073,-10432,8073,-10412xe" filled="true" fillcolor="#000000" stroked="false">
                <v:path arrowok="t"/>
                <v:fill type="solid"/>
              </v:shape>
            </v:group>
            <v:group style="position:absolute;left:8073;top:-10412;width:10;height:20" coordorigin="8073,-10412" coordsize="10,20">
              <v:shape style="position:absolute;left:8073;top:-10412;width:10;height:20" coordorigin="8073,-10412" coordsize="10,20" path="m8073,-10393l8082,-10393,8082,-10412,8073,-10412,8073,-10393xe" filled="true" fillcolor="#000000" stroked="false">
                <v:path arrowok="t"/>
                <v:fill type="solid"/>
              </v:shape>
            </v:group>
            <v:group style="position:absolute;left:8073;top:-10336;width:10;height:20" coordorigin="8073,-10336" coordsize="10,20">
              <v:shape style="position:absolute;left:8073;top:-10336;width:10;height:20" coordorigin="8073,-10336" coordsize="10,20" path="m8073,-10316l8082,-10316,8082,-10336,8073,-10336,8073,-10316xe" filled="true" fillcolor="#000000" stroked="false">
                <v:path arrowok="t"/>
                <v:fill type="solid"/>
              </v:shape>
            </v:group>
            <v:group style="position:absolute;left:8073;top:-10316;width:10;height:20" coordorigin="8073,-10316" coordsize="10,20">
              <v:shape style="position:absolute;left:8073;top:-10316;width:10;height:20" coordorigin="8073,-10316" coordsize="10,20" path="m8073,-10297l8082,-10297,8082,-10316,8073,-10316,8073,-10297xe" filled="true" fillcolor="#000000" stroked="false">
                <v:path arrowok="t"/>
                <v:fill type="solid"/>
              </v:shape>
            </v:group>
            <v:group style="position:absolute;left:8073;top:-10297;width:10;height:20" coordorigin="8073,-10297" coordsize="10,20">
              <v:shape style="position:absolute;left:8073;top:-10297;width:10;height:20" coordorigin="8073,-10297" coordsize="10,20" path="m8073,-10278l8082,-10278,8082,-10297,8073,-10297,8073,-10278xe" filled="true" fillcolor="#000000" stroked="false">
                <v:path arrowok="t"/>
                <v:fill type="solid"/>
              </v:shape>
            </v:group>
            <v:group style="position:absolute;left:8073;top:-10278;width:10;height:20" coordorigin="8073,-10278" coordsize="10,20">
              <v:shape style="position:absolute;left:8073;top:-10278;width:10;height:20" coordorigin="8073,-10278" coordsize="10,20" path="m8073,-10259l8082,-10259,8082,-10278,8073,-10278,8073,-10259xe" filled="true" fillcolor="#000000" stroked="false">
                <v:path arrowok="t"/>
                <v:fill type="solid"/>
              </v:shape>
            </v:group>
            <v:group style="position:absolute;left:8073;top:-10259;width:10;height:20" coordorigin="8073,-10259" coordsize="10,20">
              <v:shape style="position:absolute;left:8073;top:-10259;width:10;height:20" coordorigin="8073,-10259" coordsize="10,20" path="m8073,-10240l8082,-10240,8082,-10259,8073,-10259,8073,-10240xe" filled="true" fillcolor="#000000" stroked="false">
                <v:path arrowok="t"/>
                <v:fill type="solid"/>
              </v:shape>
            </v:group>
            <v:group style="position:absolute;left:8073;top:-10240;width:10;height:20" coordorigin="8073,-10240" coordsize="10,20">
              <v:shape style="position:absolute;left:8073;top:-10240;width:10;height:20" coordorigin="8073,-10240" coordsize="10,20" path="m8073,-10220l8082,-10220,8082,-10240,8073,-10240,8073,-10220xe" filled="true" fillcolor="#000000" stroked="false">
                <v:path arrowok="t"/>
                <v:fill type="solid"/>
              </v:shape>
            </v:group>
            <v:group style="position:absolute;left:8073;top:-10220;width:10;height:20" coordorigin="8073,-10220" coordsize="10,20">
              <v:shape style="position:absolute;left:8073;top:-10220;width:10;height:20" coordorigin="8073,-10220" coordsize="10,20" path="m8073,-10201l8082,-10201,8082,-10220,8073,-10220,8073,-10201xe" filled="true" fillcolor="#000000" stroked="false">
                <v:path arrowok="t"/>
                <v:fill type="solid"/>
              </v:shape>
            </v:group>
            <v:group style="position:absolute;left:8073;top:-10201;width:10;height:20" coordorigin="8073,-10201" coordsize="10,20">
              <v:shape style="position:absolute;left:8073;top:-10201;width:10;height:20" coordorigin="8073,-10201" coordsize="10,20" path="m8073,-10182l8082,-10182,8082,-10201,8073,-10201,8073,-10182xe" filled="true" fillcolor="#000000" stroked="false">
                <v:path arrowok="t"/>
                <v:fill type="solid"/>
              </v:shape>
            </v:group>
            <v:group style="position:absolute;left:8073;top:-10182;width:10;height:20" coordorigin="8073,-10182" coordsize="10,20">
              <v:shape style="position:absolute;left:8073;top:-10182;width:10;height:20" coordorigin="8073,-10182" coordsize="10,20" path="m8073,-10163l8082,-10163,8082,-10182,8073,-10182,8073,-10163xe" filled="true" fillcolor="#000000" stroked="false">
                <v:path arrowok="t"/>
                <v:fill type="solid"/>
              </v:shape>
            </v:group>
            <v:group style="position:absolute;left:8073;top:-10163;width:10;height:20" coordorigin="8073,-10163" coordsize="10,20">
              <v:shape style="position:absolute;left:8073;top:-10163;width:10;height:20" coordorigin="8073,-10163" coordsize="10,20" path="m8073,-10144l8082,-10144,8082,-10163,8073,-10163,8073,-10144xe" filled="true" fillcolor="#000000" stroked="false">
                <v:path arrowok="t"/>
                <v:fill type="solid"/>
              </v:shape>
            </v:group>
            <v:group style="position:absolute;left:8073;top:-10144;width:10;height:20" coordorigin="8073,-10144" coordsize="10,20">
              <v:shape style="position:absolute;left:8073;top:-10144;width:10;height:20" coordorigin="8073,-10144" coordsize="10,20" path="m8073,-10124l8082,-10124,8082,-10144,8073,-10144,8073,-10124xe" filled="true" fillcolor="#000000" stroked="false">
                <v:path arrowok="t"/>
                <v:fill type="solid"/>
              </v:shape>
            </v:group>
            <v:group style="position:absolute;left:8073;top:-10124;width:10;height:20" coordorigin="8073,-10124" coordsize="10,20">
              <v:shape style="position:absolute;left:8073;top:-10124;width:10;height:20" coordorigin="8073,-10124" coordsize="10,20" path="m8073,-10105l8082,-10105,8082,-10124,8073,-10124,8073,-10105xe" filled="true" fillcolor="#000000" stroked="false">
                <v:path arrowok="t"/>
                <v:fill type="solid"/>
              </v:shape>
            </v:group>
            <v:group style="position:absolute;left:8073;top:-10105;width:10;height:20" coordorigin="8073,-10105" coordsize="10,20">
              <v:shape style="position:absolute;left:8073;top:-10105;width:10;height:20" coordorigin="8073,-10105" coordsize="10,20" path="m8073,-10086l8082,-10086,8082,-10105,8073,-10105,8073,-10086xe" filled="true" fillcolor="#000000" stroked="false">
                <v:path arrowok="t"/>
                <v:fill type="solid"/>
              </v:shape>
            </v:group>
            <v:group style="position:absolute;left:8073;top:-10086;width:10;height:20" coordorigin="8073,-10086" coordsize="10,20">
              <v:shape style="position:absolute;left:8073;top:-10086;width:10;height:20" coordorigin="8073,-10086" coordsize="10,20" path="m8073,-10067l8082,-10067,8082,-10086,8073,-10086,8073,-10067xe" filled="true" fillcolor="#000000" stroked="false">
                <v:path arrowok="t"/>
                <v:fill type="solid"/>
              </v:shape>
            </v:group>
            <v:group style="position:absolute;left:8073;top:-10067;width:10;height:20" coordorigin="8073,-10067" coordsize="10,20">
              <v:shape style="position:absolute;left:8073;top:-10067;width:10;height:20" coordorigin="8073,-10067" coordsize="10,20" path="m8073,-10048l8082,-10048,8082,-10067,8073,-10067,8073,-10048xe" filled="true" fillcolor="#000000" stroked="false">
                <v:path arrowok="t"/>
                <v:fill type="solid"/>
              </v:shape>
            </v:group>
            <v:group style="position:absolute;left:8073;top:-10048;width:10;height:20" coordorigin="8073,-10048" coordsize="10,20">
              <v:shape style="position:absolute;left:8073;top:-10048;width:10;height:20" coordorigin="8073,-10048" coordsize="10,20" path="m8073,-10028l8082,-10028,8082,-10048,8073,-10048,8073,-10028xe" filled="true" fillcolor="#000000" stroked="false">
                <v:path arrowok="t"/>
                <v:fill type="solid"/>
              </v:shape>
            </v:group>
            <v:group style="position:absolute;left:8073;top:-10028;width:10;height:20" coordorigin="8073,-10028" coordsize="10,20">
              <v:shape style="position:absolute;left:8073;top:-10028;width:10;height:20" coordorigin="8073,-10028" coordsize="10,20" path="m8073,-10009l8082,-10009,8082,-10028,8073,-10028,8073,-10009xe" filled="true" fillcolor="#000000" stroked="false">
                <v:path arrowok="t"/>
                <v:fill type="solid"/>
              </v:shape>
            </v:group>
            <v:group style="position:absolute;left:8073;top:-10009;width:10;height:20" coordorigin="8073,-10009" coordsize="10,20">
              <v:shape style="position:absolute;left:8073;top:-10009;width:10;height:20" coordorigin="8073,-10009" coordsize="10,20" path="m8073,-9990l8082,-9990,8082,-10009,8073,-10009,8073,-9990xe" filled="true" fillcolor="#000000" stroked="false">
                <v:path arrowok="t"/>
                <v:fill type="solid"/>
              </v:shape>
            </v:group>
            <v:group style="position:absolute;left:8073;top:-9990;width:10;height:20" coordorigin="8073,-9990" coordsize="10,20">
              <v:shape style="position:absolute;left:8073;top:-9990;width:10;height:20" coordorigin="8073,-9990" coordsize="10,20" path="m8073,-9971l8082,-9971,8082,-9990,8073,-9990,8073,-9971xe" filled="true" fillcolor="#000000" stroked="false">
                <v:path arrowok="t"/>
                <v:fill type="solid"/>
              </v:shape>
            </v:group>
            <v:group style="position:absolute;left:8073;top:-9971;width:10;height:20" coordorigin="8073,-9971" coordsize="10,20">
              <v:shape style="position:absolute;left:8073;top:-9971;width:10;height:20" coordorigin="8073,-9971" coordsize="10,20" path="m8073,-9952l8082,-9952,8082,-9971,8073,-9971,8073,-9952xe" filled="true" fillcolor="#000000" stroked="false">
                <v:path arrowok="t"/>
                <v:fill type="solid"/>
              </v:shape>
            </v:group>
            <v:group style="position:absolute;left:8073;top:-9952;width:10;height:20" coordorigin="8073,-9952" coordsize="10,20">
              <v:shape style="position:absolute;left:8073;top:-9952;width:10;height:20" coordorigin="8073,-9952" coordsize="10,20" path="m8073,-9932l8082,-9932,8082,-9952,8073,-9952,8073,-9932xe" filled="true" fillcolor="#000000" stroked="false">
                <v:path arrowok="t"/>
                <v:fill type="solid"/>
              </v:shape>
            </v:group>
            <v:group style="position:absolute;left:8073;top:-9932;width:10;height:20" coordorigin="8073,-9932" coordsize="10,20">
              <v:shape style="position:absolute;left:8073;top:-9932;width:10;height:20" coordorigin="8073,-9932" coordsize="10,20" path="m8073,-9913l8082,-9913,8082,-9932,8073,-9932,8073,-9913xe" filled="true" fillcolor="#000000" stroked="false">
                <v:path arrowok="t"/>
                <v:fill type="solid"/>
              </v:shape>
            </v:group>
            <v:group style="position:absolute;left:8073;top:-9913;width:10;height:20" coordorigin="8073,-9913" coordsize="10,20">
              <v:shape style="position:absolute;left:8073;top:-9913;width:10;height:20" coordorigin="8073,-9913" coordsize="10,20" path="m8073,-9894l8082,-9894,8082,-9913,8073,-9913,8073,-9894xe" filled="true" fillcolor="#000000" stroked="false">
                <v:path arrowok="t"/>
                <v:fill type="solid"/>
              </v:shape>
            </v:group>
            <v:group style="position:absolute;left:8073;top:-9894;width:10;height:20" coordorigin="8073,-9894" coordsize="10,20">
              <v:shape style="position:absolute;left:8073;top:-9894;width:10;height:20" coordorigin="8073,-9894" coordsize="10,20" path="m8073,-9875l8082,-9875,8082,-9894,8073,-9894,8073,-9875xe" filled="true" fillcolor="#000000" stroked="false">
                <v:path arrowok="t"/>
                <v:fill type="solid"/>
              </v:shape>
            </v:group>
            <v:group style="position:absolute;left:8073;top:-9875;width:10;height:20" coordorigin="8073,-9875" coordsize="10,20">
              <v:shape style="position:absolute;left:8073;top:-9875;width:10;height:20" coordorigin="8073,-9875" coordsize="10,20" path="m8073,-9856l8082,-9856,8082,-9875,8073,-9875,8073,-9856xe" filled="true" fillcolor="#000000" stroked="false">
                <v:path arrowok="t"/>
                <v:fill type="solid"/>
              </v:shape>
            </v:group>
            <v:group style="position:absolute;left:8073;top:-9856;width:10;height:20" coordorigin="8073,-9856" coordsize="10,20">
              <v:shape style="position:absolute;left:8073;top:-9856;width:10;height:20" coordorigin="8073,-9856" coordsize="10,20" path="m8073,-9836l8082,-9836,8082,-9856,8073,-9856,8073,-9836xe" filled="true" fillcolor="#000000" stroked="false">
                <v:path arrowok="t"/>
                <v:fill type="solid"/>
              </v:shape>
            </v:group>
            <v:group style="position:absolute;left:8073;top:-9836;width:10;height:20" coordorigin="8073,-9836" coordsize="10,20">
              <v:shape style="position:absolute;left:8073;top:-9836;width:10;height:20" coordorigin="8073,-9836" coordsize="10,20" path="m8073,-9817l8082,-9817,8082,-9836,8073,-9836,8073,-9817xe" filled="true" fillcolor="#000000" stroked="false">
                <v:path arrowok="t"/>
                <v:fill type="solid"/>
              </v:shape>
            </v:group>
            <v:group style="position:absolute;left:8073;top:-9817;width:10;height:20" coordorigin="8073,-9817" coordsize="10,20">
              <v:shape style="position:absolute;left:8073;top:-9817;width:10;height:20" coordorigin="8073,-9817" coordsize="10,20" path="m8073,-9798l8082,-9798,8082,-9817,8073,-9817,8073,-9798xe" filled="true" fillcolor="#000000" stroked="false">
                <v:path arrowok="t"/>
                <v:fill type="solid"/>
              </v:shape>
            </v:group>
            <v:group style="position:absolute;left:8073;top:-9798;width:10;height:20" coordorigin="8073,-9798" coordsize="10,20">
              <v:shape style="position:absolute;left:8073;top:-9798;width:10;height:20" coordorigin="8073,-9798" coordsize="10,20" path="m8073,-9779l8082,-9779,8082,-9798,8073,-9798,8073,-9779xe" filled="true" fillcolor="#000000" stroked="false">
                <v:path arrowok="t"/>
                <v:fill type="solid"/>
              </v:shape>
            </v:group>
            <v:group style="position:absolute;left:8073;top:-9779;width:10;height:20" coordorigin="8073,-9779" coordsize="10,20">
              <v:shape style="position:absolute;left:8073;top:-9779;width:10;height:20" coordorigin="8073,-9779" coordsize="10,20" path="m8073,-9760l8082,-9760,8082,-9779,8073,-9779,8073,-9760xe" filled="true" fillcolor="#000000" stroked="false">
                <v:path arrowok="t"/>
                <v:fill type="solid"/>
              </v:shape>
            </v:group>
            <v:group style="position:absolute;left:8073;top:-9760;width:10;height:20" coordorigin="8073,-9760" coordsize="10,20">
              <v:shape style="position:absolute;left:8073;top:-9760;width:10;height:20" coordorigin="8073,-9760" coordsize="10,20" path="m8073,-9740l8082,-9740,8082,-9760,8073,-9760,8073,-9740xe" filled="true" fillcolor="#000000" stroked="false">
                <v:path arrowok="t"/>
                <v:fill type="solid"/>
              </v:shape>
            </v:group>
            <v:group style="position:absolute;left:8073;top:-9740;width:10;height:20" coordorigin="8073,-9740" coordsize="10,20">
              <v:shape style="position:absolute;left:8073;top:-9740;width:10;height:20" coordorigin="8073,-9740" coordsize="10,20" path="m8073,-9721l8082,-9721,8082,-9740,8073,-9740,8073,-9721xe" filled="true" fillcolor="#000000" stroked="false">
                <v:path arrowok="t"/>
                <v:fill type="solid"/>
              </v:shape>
            </v:group>
            <v:group style="position:absolute;left:8073;top:-9721;width:10;height:20" coordorigin="8073,-9721" coordsize="10,20">
              <v:shape style="position:absolute;left:8073;top:-9721;width:10;height:20" coordorigin="8073,-9721" coordsize="10,20" path="m8073,-9702l8082,-9702,8082,-9721,8073,-9721,8073,-9702xe" filled="true" fillcolor="#000000" stroked="false">
                <v:path arrowok="t"/>
                <v:fill type="solid"/>
              </v:shape>
            </v:group>
            <v:group style="position:absolute;left:8073;top:-9702;width:10;height:20" coordorigin="8073,-9702" coordsize="10,20">
              <v:shape style="position:absolute;left:8073;top:-9702;width:10;height:20" coordorigin="8073,-9702" coordsize="10,20" path="m8073,-9683l8082,-9683,8082,-9702,8073,-9702,8073,-9683xe" filled="true" fillcolor="#000000" stroked="false">
                <v:path arrowok="t"/>
                <v:fill type="solid"/>
              </v:shape>
            </v:group>
            <v:group style="position:absolute;left:8073;top:-9623;width:10;height:20" coordorigin="8073,-9623" coordsize="10,20">
              <v:shape style="position:absolute;left:8073;top:-9623;width:10;height:20" coordorigin="8073,-9623" coordsize="10,20" path="m8073,-9604l8082,-9604,8082,-9623,8073,-9623,8073,-9604xe" filled="true" fillcolor="#000000" stroked="false">
                <v:path arrowok="t"/>
                <v:fill type="solid"/>
              </v:shape>
            </v:group>
            <v:group style="position:absolute;left:8073;top:-9604;width:10;height:20" coordorigin="8073,-9604" coordsize="10,20">
              <v:shape style="position:absolute;left:8073;top:-9604;width:10;height:20" coordorigin="8073,-9604" coordsize="10,20" path="m8073,-9584l8082,-9584,8082,-9604,8073,-9604,8073,-9584xe" filled="true" fillcolor="#000000" stroked="false">
                <v:path arrowok="t"/>
                <v:fill type="solid"/>
              </v:shape>
            </v:group>
            <v:group style="position:absolute;left:8073;top:-9584;width:10;height:20" coordorigin="8073,-9584" coordsize="10,20">
              <v:shape style="position:absolute;left:8073;top:-9584;width:10;height:20" coordorigin="8073,-9584" coordsize="10,20" path="m8073,-9565l8082,-9565,8082,-9584,8073,-9584,8073,-9565xe" filled="true" fillcolor="#000000" stroked="false">
                <v:path arrowok="t"/>
                <v:fill type="solid"/>
              </v:shape>
            </v:group>
            <v:group style="position:absolute;left:8073;top:-9565;width:10;height:20" coordorigin="8073,-9565" coordsize="10,20">
              <v:shape style="position:absolute;left:8073;top:-9565;width:10;height:20" coordorigin="8073,-9565" coordsize="10,20" path="m8073,-9546l8082,-9546,8082,-9565,8073,-9565,8073,-9546xe" filled="true" fillcolor="#000000" stroked="false">
                <v:path arrowok="t"/>
                <v:fill type="solid"/>
              </v:shape>
            </v:group>
            <v:group style="position:absolute;left:8073;top:-9546;width:10;height:20" coordorigin="8073,-9546" coordsize="10,20">
              <v:shape style="position:absolute;left:8073;top:-9546;width:10;height:20" coordorigin="8073,-9546" coordsize="10,20" path="m8073,-9527l8082,-9527,8082,-9546,8073,-9546,8073,-9527xe" filled="true" fillcolor="#000000" stroked="false">
                <v:path arrowok="t"/>
                <v:fill type="solid"/>
              </v:shape>
            </v:group>
            <v:group style="position:absolute;left:8073;top:-9527;width:10;height:20" coordorigin="8073,-9527" coordsize="10,20">
              <v:shape style="position:absolute;left:8073;top:-9527;width:10;height:20" coordorigin="8073,-9527" coordsize="10,20" path="m8073,-9508l8082,-9508,8082,-9527,8073,-9527,8073,-9508xe" filled="true" fillcolor="#000000" stroked="false">
                <v:path arrowok="t"/>
                <v:fill type="solid"/>
              </v:shape>
            </v:group>
            <v:group style="position:absolute;left:8073;top:-9508;width:10;height:20" coordorigin="8073,-9508" coordsize="10,20">
              <v:shape style="position:absolute;left:8073;top:-9508;width:10;height:20" coordorigin="8073,-9508" coordsize="10,20" path="m8073,-9488l8082,-9488,8082,-9508,8073,-9508,8073,-9488xe" filled="true" fillcolor="#000000" stroked="false">
                <v:path arrowok="t"/>
                <v:fill type="solid"/>
              </v:shape>
            </v:group>
            <v:group style="position:absolute;left:8073;top:-9488;width:10;height:20" coordorigin="8073,-9488" coordsize="10,20">
              <v:shape style="position:absolute;left:8073;top:-9488;width:10;height:20" coordorigin="8073,-9488" coordsize="10,20" path="m8073,-9469l8082,-9469,8082,-9488,8073,-9488,8073,-9469xe" filled="true" fillcolor="#000000" stroked="false">
                <v:path arrowok="t"/>
                <v:fill type="solid"/>
              </v:shape>
            </v:group>
            <v:group style="position:absolute;left:8073;top:-9469;width:10;height:20" coordorigin="8073,-9469" coordsize="10,20">
              <v:shape style="position:absolute;left:8073;top:-9469;width:10;height:20" coordorigin="8073,-9469" coordsize="10,20" path="m8073,-9450l8082,-9450,8082,-9469,8073,-9469,8073,-9450xe" filled="true" fillcolor="#000000" stroked="false">
                <v:path arrowok="t"/>
                <v:fill type="solid"/>
              </v:shape>
            </v:group>
            <v:group style="position:absolute;left:8073;top:-9450;width:10;height:20" coordorigin="8073,-9450" coordsize="10,20">
              <v:shape style="position:absolute;left:8073;top:-9450;width:10;height:20" coordorigin="8073,-9450" coordsize="10,20" path="m8073,-9431l8082,-9431,8082,-9450,8073,-9450,8073,-9431xe" filled="true" fillcolor="#000000" stroked="false">
                <v:path arrowok="t"/>
                <v:fill type="solid"/>
              </v:shape>
            </v:group>
            <v:group style="position:absolute;left:8073;top:-9431;width:10;height:20" coordorigin="8073,-9431" coordsize="10,20">
              <v:shape style="position:absolute;left:8073;top:-9431;width:10;height:20" coordorigin="8073,-9431" coordsize="10,20" path="m8073,-9412l8082,-9412,8082,-9431,8073,-9431,8073,-9412xe" filled="true" fillcolor="#000000" stroked="false">
                <v:path arrowok="t"/>
                <v:fill type="solid"/>
              </v:shape>
            </v:group>
            <v:group style="position:absolute;left:8073;top:-9412;width:10;height:20" coordorigin="8073,-9412" coordsize="10,20">
              <v:shape style="position:absolute;left:8073;top:-9412;width:10;height:20" coordorigin="8073,-9412" coordsize="10,20" path="m8073,-9392l8082,-9392,8082,-9412,8073,-9412,8073,-9392xe" filled="true" fillcolor="#000000" stroked="false">
                <v:path arrowok="t"/>
                <v:fill type="solid"/>
              </v:shape>
            </v:group>
            <v:group style="position:absolute;left:8073;top:-9392;width:10;height:20" coordorigin="8073,-9392" coordsize="10,20">
              <v:shape style="position:absolute;left:8073;top:-9392;width:10;height:20" coordorigin="8073,-9392" coordsize="10,20" path="m8073,-9373l8082,-9373,8082,-9392,8073,-9392,8073,-9373xe" filled="true" fillcolor="#000000" stroked="false">
                <v:path arrowok="t"/>
                <v:fill type="solid"/>
              </v:shape>
            </v:group>
            <v:group style="position:absolute;left:8073;top:-9373;width:10;height:20" coordorigin="8073,-9373" coordsize="10,20">
              <v:shape style="position:absolute;left:8073;top:-9373;width:10;height:20" coordorigin="8073,-9373" coordsize="10,20" path="m8073,-9354l8082,-9354,8082,-9373,8073,-9373,8073,-9354xe" filled="true" fillcolor="#000000" stroked="false">
                <v:path arrowok="t"/>
                <v:fill type="solid"/>
              </v:shape>
            </v:group>
            <v:group style="position:absolute;left:8073;top:-9354;width:10;height:20" coordorigin="8073,-9354" coordsize="10,20">
              <v:shape style="position:absolute;left:8073;top:-9354;width:10;height:20" coordorigin="8073,-9354" coordsize="10,20" path="m8073,-9335l8082,-9335,8082,-9354,8073,-9354,8073,-9335xe" filled="true" fillcolor="#000000" stroked="false">
                <v:path arrowok="t"/>
                <v:fill type="solid"/>
              </v:shape>
            </v:group>
            <v:group style="position:absolute;left:8073;top:-9335;width:10;height:20" coordorigin="8073,-9335" coordsize="10,20">
              <v:shape style="position:absolute;left:8073;top:-9335;width:10;height:20" coordorigin="8073,-9335" coordsize="10,20" path="m8073,-9316l8082,-9316,8082,-9335,8073,-9335,8073,-9316xe" filled="true" fillcolor="#000000" stroked="false">
                <v:path arrowok="t"/>
                <v:fill type="solid"/>
              </v:shape>
            </v:group>
            <v:group style="position:absolute;left:8073;top:-9316;width:10;height:20" coordorigin="8073,-9316" coordsize="10,20">
              <v:shape style="position:absolute;left:8073;top:-9316;width:10;height:20" coordorigin="8073,-9316" coordsize="10,20" path="m8073,-9296l8082,-9296,8082,-9316,8073,-9316,8073,-9296xe" filled="true" fillcolor="#000000" stroked="false">
                <v:path arrowok="t"/>
                <v:fill type="solid"/>
              </v:shape>
            </v:group>
            <v:group style="position:absolute;left:8073;top:-9296;width:10;height:20" coordorigin="8073,-9296" coordsize="10,20">
              <v:shape style="position:absolute;left:8073;top:-9296;width:10;height:20" coordorigin="8073,-9296" coordsize="10,20" path="m8073,-9277l8082,-9277,8082,-9296,8073,-9296,8073,-9277xe" filled="true" fillcolor="#000000" stroked="false">
                <v:path arrowok="t"/>
                <v:fill type="solid"/>
              </v:shape>
            </v:group>
            <v:group style="position:absolute;left:8073;top:-9220;width:10;height:20" coordorigin="8073,-9220" coordsize="10,20">
              <v:shape style="position:absolute;left:8073;top:-9220;width:10;height:20" coordorigin="8073,-9220" coordsize="10,20" path="m8073,-9200l8082,-9200,8082,-9220,8073,-9220,8073,-9200xe" filled="true" fillcolor="#000000" stroked="false">
                <v:path arrowok="t"/>
                <v:fill type="solid"/>
              </v:shape>
            </v:group>
            <v:group style="position:absolute;left:8073;top:-9200;width:10;height:20" coordorigin="8073,-9200" coordsize="10,20">
              <v:shape style="position:absolute;left:8073;top:-9200;width:10;height:20" coordorigin="8073,-9200" coordsize="10,20" path="m8073,-9181l8082,-9181,8082,-9200,8073,-9200,8073,-9181xe" filled="true" fillcolor="#000000" stroked="false">
                <v:path arrowok="t"/>
                <v:fill type="solid"/>
              </v:shape>
            </v:group>
            <v:group style="position:absolute;left:8073;top:-9181;width:10;height:20" coordorigin="8073,-9181" coordsize="10,20">
              <v:shape style="position:absolute;left:8073;top:-9181;width:10;height:20" coordorigin="8073,-9181" coordsize="10,20" path="m8073,-9162l8082,-9162,8082,-9181,8073,-9181,8073,-9162xe" filled="true" fillcolor="#000000" stroked="false">
                <v:path arrowok="t"/>
                <v:fill type="solid"/>
              </v:shape>
            </v:group>
            <v:group style="position:absolute;left:8073;top:-9162;width:10;height:20" coordorigin="8073,-9162" coordsize="10,20">
              <v:shape style="position:absolute;left:8073;top:-9162;width:10;height:20" coordorigin="8073,-9162" coordsize="10,20" path="m8073,-9143l8082,-9143,8082,-9162,8073,-9162,8073,-9143xe" filled="true" fillcolor="#000000" stroked="false">
                <v:path arrowok="t"/>
                <v:fill type="solid"/>
              </v:shape>
            </v:group>
            <v:group style="position:absolute;left:8073;top:-9143;width:10;height:20" coordorigin="8073,-9143" coordsize="10,20">
              <v:shape style="position:absolute;left:8073;top:-9143;width:10;height:20" coordorigin="8073,-9143" coordsize="10,20" path="m8073,-9124l8082,-9124,8082,-9143,8073,-9143,8073,-9124xe" filled="true" fillcolor="#000000" stroked="false">
                <v:path arrowok="t"/>
                <v:fill type="solid"/>
              </v:shape>
            </v:group>
            <v:group style="position:absolute;left:8073;top:-9124;width:10;height:20" coordorigin="8073,-9124" coordsize="10,20">
              <v:shape style="position:absolute;left:8073;top:-9124;width:10;height:20" coordorigin="8073,-9124" coordsize="10,20" path="m8073,-9104l8082,-9104,8082,-9124,8073,-9124,8073,-9104xe" filled="true" fillcolor="#000000" stroked="false">
                <v:path arrowok="t"/>
                <v:fill type="solid"/>
              </v:shape>
            </v:group>
            <v:group style="position:absolute;left:8073;top:-9104;width:10;height:20" coordorigin="8073,-9104" coordsize="10,20">
              <v:shape style="position:absolute;left:8073;top:-9104;width:10;height:20" coordorigin="8073,-9104" coordsize="10,20" path="m8073,-9085l8082,-9085,8082,-9104,8073,-9104,8073,-9085xe" filled="true" fillcolor="#000000" stroked="false">
                <v:path arrowok="t"/>
                <v:fill type="solid"/>
              </v:shape>
            </v:group>
            <v:group style="position:absolute;left:8073;top:-9085;width:10;height:20" coordorigin="8073,-9085" coordsize="10,20">
              <v:shape style="position:absolute;left:8073;top:-9085;width:10;height:20" coordorigin="8073,-9085" coordsize="10,20" path="m8073,-9066l8082,-9066,8082,-9085,8073,-9085,8073,-9066xe" filled="true" fillcolor="#000000" stroked="false">
                <v:path arrowok="t"/>
                <v:fill type="solid"/>
              </v:shape>
            </v:group>
            <v:group style="position:absolute;left:8073;top:-9066;width:10;height:20" coordorigin="8073,-9066" coordsize="10,20">
              <v:shape style="position:absolute;left:8073;top:-9066;width:10;height:20" coordorigin="8073,-9066" coordsize="10,20" path="m8073,-9047l8082,-9047,8082,-9066,8073,-9066,8073,-9047xe" filled="true" fillcolor="#000000" stroked="false">
                <v:path arrowok="t"/>
                <v:fill type="solid"/>
              </v:shape>
            </v:group>
            <v:group style="position:absolute;left:8073;top:-9047;width:10;height:20" coordorigin="8073,-9047" coordsize="10,20">
              <v:shape style="position:absolute;left:8073;top:-9047;width:10;height:20" coordorigin="8073,-9047" coordsize="10,20" path="m8073,-9028l8082,-9028,8082,-9047,8073,-9047,8073,-9028xe" filled="true" fillcolor="#000000" stroked="false">
                <v:path arrowok="t"/>
                <v:fill type="solid"/>
              </v:shape>
            </v:group>
            <v:group style="position:absolute;left:8073;top:-9028;width:10;height:20" coordorigin="8073,-9028" coordsize="10,20">
              <v:shape style="position:absolute;left:8073;top:-9028;width:10;height:20" coordorigin="8073,-9028" coordsize="10,20" path="m8073,-9008l8082,-9008,8082,-9028,8073,-9028,8073,-9008xe" filled="true" fillcolor="#000000" stroked="false">
                <v:path arrowok="t"/>
                <v:fill type="solid"/>
              </v:shape>
            </v:group>
            <v:group style="position:absolute;left:8073;top:-9008;width:10;height:20" coordorigin="8073,-9008" coordsize="10,20">
              <v:shape style="position:absolute;left:8073;top:-9008;width:10;height:20" coordorigin="8073,-9008" coordsize="10,20" path="m8073,-8989l8082,-8989,8082,-9008,8073,-9008,8073,-8989xe" filled="true" fillcolor="#000000" stroked="false">
                <v:path arrowok="t"/>
                <v:fill type="solid"/>
              </v:shape>
            </v:group>
            <v:group style="position:absolute;left:8073;top:-8989;width:10;height:20" coordorigin="8073,-8989" coordsize="10,20">
              <v:shape style="position:absolute;left:8073;top:-8989;width:10;height:20" coordorigin="8073,-8989" coordsize="10,20" path="m8073,-8970l8082,-8970,8082,-8989,8073,-8989,8073,-8970xe" filled="true" fillcolor="#000000" stroked="false">
                <v:path arrowok="t"/>
                <v:fill type="solid"/>
              </v:shape>
            </v:group>
            <v:group style="position:absolute;left:8073;top:-8970;width:10;height:20" coordorigin="8073,-8970" coordsize="10,20">
              <v:shape style="position:absolute;left:8073;top:-8970;width:10;height:20" coordorigin="8073,-8970" coordsize="10,20" path="m8073,-8951l8082,-8951,8082,-8970,8073,-8970,8073,-8951xe" filled="true" fillcolor="#000000" stroked="false">
                <v:path arrowok="t"/>
                <v:fill type="solid"/>
              </v:shape>
            </v:group>
            <v:group style="position:absolute;left:8073;top:-8951;width:10;height:20" coordorigin="8073,-8951" coordsize="10,20">
              <v:shape style="position:absolute;left:8073;top:-8951;width:10;height:20" coordorigin="8073,-8951" coordsize="10,20" path="m8073,-8932l8082,-8932,8082,-8951,8073,-8951,8073,-8932xe" filled="true" fillcolor="#000000" stroked="false">
                <v:path arrowok="t"/>
                <v:fill type="solid"/>
              </v:shape>
            </v:group>
            <v:group style="position:absolute;left:8073;top:-8932;width:10;height:20" coordorigin="8073,-8932" coordsize="10,20">
              <v:shape style="position:absolute;left:8073;top:-8932;width:10;height:20" coordorigin="8073,-8932" coordsize="10,20" path="m8073,-8912l8082,-8912,8082,-8932,8073,-8932,8073,-8912xe" filled="true" fillcolor="#000000" stroked="false">
                <v:path arrowok="t"/>
                <v:fill type="solid"/>
              </v:shape>
            </v:group>
            <v:group style="position:absolute;left:8073;top:-8912;width:10;height:20" coordorigin="8073,-8912" coordsize="10,20">
              <v:shape style="position:absolute;left:8073;top:-8912;width:10;height:20" coordorigin="8073,-8912" coordsize="10,20" path="m8073,-8893l8082,-8893,8082,-8912,8073,-8912,8073,-8893xe" filled="true" fillcolor="#000000" stroked="false">
                <v:path arrowok="t"/>
                <v:fill type="solid"/>
              </v:shape>
            </v:group>
            <v:group style="position:absolute;left:8073;top:-8893;width:10;height:20" coordorigin="8073,-8893" coordsize="10,20">
              <v:shape style="position:absolute;left:8073;top:-8893;width:10;height:20" coordorigin="8073,-8893" coordsize="10,20" path="m8073,-8874l8082,-8874,8082,-8893,8073,-8893,8073,-8874xe" filled="true" fillcolor="#000000" stroked="false">
                <v:path arrowok="t"/>
                <v:fill type="solid"/>
              </v:shape>
            </v:group>
            <v:group style="position:absolute;left:8073;top:-8819;width:10;height:20" coordorigin="8073,-8819" coordsize="10,20">
              <v:shape style="position:absolute;left:8073;top:-8819;width:10;height:20" coordorigin="8073,-8819" coordsize="10,20" path="m8073,-8800l8082,-8800,8082,-8819,8073,-8819,8073,-8800xe" filled="true" fillcolor="#000000" stroked="false">
                <v:path arrowok="t"/>
                <v:fill type="solid"/>
              </v:shape>
            </v:group>
            <v:group style="position:absolute;left:8073;top:-8800;width:10;height:20" coordorigin="8073,-8800" coordsize="10,20">
              <v:shape style="position:absolute;left:8073;top:-8800;width:10;height:20" coordorigin="8073,-8800" coordsize="10,20" path="m8073,-8780l8082,-8780,8082,-8800,8073,-8800,8073,-8780xe" filled="true" fillcolor="#000000" stroked="false">
                <v:path arrowok="t"/>
                <v:fill type="solid"/>
              </v:shape>
            </v:group>
            <v:group style="position:absolute;left:8073;top:-8780;width:10;height:20" coordorigin="8073,-8780" coordsize="10,20">
              <v:shape style="position:absolute;left:8073;top:-8780;width:10;height:20" coordorigin="8073,-8780" coordsize="10,20" path="m8073,-8761l8082,-8761,8082,-8780,8073,-8780,8073,-8761xe" filled="true" fillcolor="#000000" stroked="false">
                <v:path arrowok="t"/>
                <v:fill type="solid"/>
              </v:shape>
            </v:group>
            <v:group style="position:absolute;left:8073;top:-8761;width:10;height:20" coordorigin="8073,-8761" coordsize="10,20">
              <v:shape style="position:absolute;left:8073;top:-8761;width:10;height:20" coordorigin="8073,-8761" coordsize="10,20" path="m8073,-8742l8082,-8742,8082,-8761,8073,-8761,8073,-8742xe" filled="true" fillcolor="#000000" stroked="false">
                <v:path arrowok="t"/>
                <v:fill type="solid"/>
              </v:shape>
            </v:group>
            <v:group style="position:absolute;left:8073;top:-8742;width:10;height:20" coordorigin="8073,-8742" coordsize="10,20">
              <v:shape style="position:absolute;left:8073;top:-8742;width:10;height:20" coordorigin="8073,-8742" coordsize="10,20" path="m8073,-8723l8082,-8723,8082,-8742,8073,-8742,8073,-8723xe" filled="true" fillcolor="#000000" stroked="false">
                <v:path arrowok="t"/>
                <v:fill type="solid"/>
              </v:shape>
            </v:group>
            <v:group style="position:absolute;left:8073;top:-8723;width:10;height:20" coordorigin="8073,-8723" coordsize="10,20">
              <v:shape style="position:absolute;left:8073;top:-8723;width:10;height:20" coordorigin="8073,-8723" coordsize="10,20" path="m8073,-8704l8082,-8704,8082,-8723,8073,-8723,8073,-8704xe" filled="true" fillcolor="#000000" stroked="false">
                <v:path arrowok="t"/>
                <v:fill type="solid"/>
              </v:shape>
            </v:group>
            <v:group style="position:absolute;left:8073;top:-8704;width:10;height:20" coordorigin="8073,-8704" coordsize="10,20">
              <v:shape style="position:absolute;left:8073;top:-8704;width:10;height:20" coordorigin="8073,-8704" coordsize="10,20" path="m8073,-8684l8082,-8684,8082,-8704,8073,-8704,8073,-8684xe" filled="true" fillcolor="#000000" stroked="false">
                <v:path arrowok="t"/>
                <v:fill type="solid"/>
              </v:shape>
            </v:group>
            <v:group style="position:absolute;left:8073;top:-8684;width:10;height:20" coordorigin="8073,-8684" coordsize="10,20">
              <v:shape style="position:absolute;left:8073;top:-8684;width:10;height:20" coordorigin="8073,-8684" coordsize="10,20" path="m8073,-8665l8082,-8665,8082,-8684,8073,-8684,8073,-8665xe" filled="true" fillcolor="#000000" stroked="false">
                <v:path arrowok="t"/>
                <v:fill type="solid"/>
              </v:shape>
            </v:group>
            <v:group style="position:absolute;left:8073;top:-8665;width:10;height:20" coordorigin="8073,-8665" coordsize="10,20">
              <v:shape style="position:absolute;left:8073;top:-8665;width:10;height:20" coordorigin="8073,-8665" coordsize="10,20" path="m8073,-8646l8082,-8646,8082,-8665,8073,-8665,8073,-8646xe" filled="true" fillcolor="#000000" stroked="false">
                <v:path arrowok="t"/>
                <v:fill type="solid"/>
              </v:shape>
            </v:group>
            <v:group style="position:absolute;left:8073;top:-8646;width:10;height:20" coordorigin="8073,-8646" coordsize="10,20">
              <v:shape style="position:absolute;left:8073;top:-8646;width:10;height:20" coordorigin="8073,-8646" coordsize="10,20" path="m8073,-8627l8082,-8627,8082,-8646,8073,-8646,8073,-8627xe" filled="true" fillcolor="#000000" stroked="false">
                <v:path arrowok="t"/>
                <v:fill type="solid"/>
              </v:shape>
            </v:group>
            <v:group style="position:absolute;left:8073;top:-8627;width:10;height:20" coordorigin="8073,-8627" coordsize="10,20">
              <v:shape style="position:absolute;left:8073;top:-8627;width:10;height:20" coordorigin="8073,-8627" coordsize="10,20" path="m8073,-8608l8082,-8608,8082,-8627,8073,-8627,8073,-8608xe" filled="true" fillcolor="#000000" stroked="false">
                <v:path arrowok="t"/>
                <v:fill type="solid"/>
              </v:shape>
            </v:group>
            <v:group style="position:absolute;left:8073;top:-8608;width:10;height:20" coordorigin="8073,-8608" coordsize="10,20">
              <v:shape style="position:absolute;left:8073;top:-8608;width:10;height:20" coordorigin="8073,-8608" coordsize="10,20" path="m8073,-8588l8082,-8588,8082,-8608,8073,-8608,8073,-8588xe" filled="true" fillcolor="#000000" stroked="false">
                <v:path arrowok="t"/>
                <v:fill type="solid"/>
              </v:shape>
            </v:group>
            <v:group style="position:absolute;left:8073;top:-8588;width:10;height:20" coordorigin="8073,-8588" coordsize="10,20">
              <v:shape style="position:absolute;left:8073;top:-8588;width:10;height:20" coordorigin="8073,-8588" coordsize="10,20" path="m8073,-8569l8082,-8569,8082,-8588,8073,-8588,8073,-8569xe" filled="true" fillcolor="#000000" stroked="false">
                <v:path arrowok="t"/>
                <v:fill type="solid"/>
              </v:shape>
            </v:group>
            <v:group style="position:absolute;left:8073;top:-8569;width:10;height:20" coordorigin="8073,-8569" coordsize="10,20">
              <v:shape style="position:absolute;left:8073;top:-8569;width:10;height:20" coordorigin="8073,-8569" coordsize="10,20" path="m8073,-8550l8082,-8550,8082,-8569,8073,-8569,8073,-8550xe" filled="true" fillcolor="#000000" stroked="false">
                <v:path arrowok="t"/>
                <v:fill type="solid"/>
              </v:shape>
            </v:group>
            <v:group style="position:absolute;left:8073;top:-8550;width:10;height:20" coordorigin="8073,-8550" coordsize="10,20">
              <v:shape style="position:absolute;left:8073;top:-8550;width:10;height:20" coordorigin="8073,-8550" coordsize="10,20" path="m8073,-8531l8082,-8531,8082,-8550,8073,-8550,8073,-8531xe" filled="true" fillcolor="#000000" stroked="false">
                <v:path arrowok="t"/>
                <v:fill type="solid"/>
              </v:shape>
            </v:group>
            <v:group style="position:absolute;left:8073;top:-8531;width:10;height:20" coordorigin="8073,-8531" coordsize="10,20">
              <v:shape style="position:absolute;left:8073;top:-8531;width:10;height:20" coordorigin="8073,-8531" coordsize="10,20" path="m8073,-8512l8082,-8512,8082,-8531,8073,-8531,8073,-8512xe" filled="true" fillcolor="#000000" stroked="false">
                <v:path arrowok="t"/>
                <v:fill type="solid"/>
              </v:shape>
            </v:group>
            <v:group style="position:absolute;left:8073;top:-8512;width:10;height:20" coordorigin="8073,-8512" coordsize="10,20">
              <v:shape style="position:absolute;left:8073;top:-8512;width:10;height:20" coordorigin="8073,-8512" coordsize="10,20" path="m8073,-8492l8082,-8492,8082,-8512,8073,-8512,8073,-8492xe" filled="true" fillcolor="#000000" stroked="false">
                <v:path arrowok="t"/>
                <v:fill type="solid"/>
              </v:shape>
            </v:group>
            <v:group style="position:absolute;left:8073;top:-8492;width:10;height:20" coordorigin="8073,-8492" coordsize="10,20">
              <v:shape style="position:absolute;left:8073;top:-8492;width:10;height:20" coordorigin="8073,-8492" coordsize="10,20" path="m8073,-8473l8082,-8473,8082,-8492,8073,-8492,8073,-8473xe" filled="true" fillcolor="#000000" stroked="false">
                <v:path arrowok="t"/>
                <v:fill type="solid"/>
              </v:shape>
            </v:group>
            <v:group style="position:absolute;left:8073;top:-8416;width:10;height:20" coordorigin="8073,-8416" coordsize="10,20">
              <v:shape style="position:absolute;left:8073;top:-8416;width:10;height:20" coordorigin="8073,-8416" coordsize="10,20" path="m8073,-8396l8082,-8396,8082,-8416,8073,-8416,8073,-8396xe" filled="true" fillcolor="#000000" stroked="false">
                <v:path arrowok="t"/>
                <v:fill type="solid"/>
              </v:shape>
            </v:group>
            <v:group style="position:absolute;left:8073;top:-8396;width:10;height:20" coordorigin="8073,-8396" coordsize="10,20">
              <v:shape style="position:absolute;left:8073;top:-8396;width:10;height:20" coordorigin="8073,-8396" coordsize="10,20" path="m8073,-8377l8082,-8377,8082,-8396,8073,-8396,8073,-8377xe" filled="true" fillcolor="#000000" stroked="false">
                <v:path arrowok="t"/>
                <v:fill type="solid"/>
              </v:shape>
            </v:group>
            <v:group style="position:absolute;left:8073;top:-8377;width:10;height:20" coordorigin="8073,-8377" coordsize="10,20">
              <v:shape style="position:absolute;left:8073;top:-8377;width:10;height:20" coordorigin="8073,-8377" coordsize="10,20" path="m8073,-8358l8082,-8358,8082,-8377,8073,-8377,8073,-8358xe" filled="true" fillcolor="#000000" stroked="false">
                <v:path arrowok="t"/>
                <v:fill type="solid"/>
              </v:shape>
            </v:group>
            <v:group style="position:absolute;left:8073;top:-8358;width:10;height:20" coordorigin="8073,-8358" coordsize="10,20">
              <v:shape style="position:absolute;left:8073;top:-8358;width:10;height:20" coordorigin="8073,-8358" coordsize="10,20" path="m8073,-8339l8082,-8339,8082,-8358,8073,-8358,8073,-8339xe" filled="true" fillcolor="#000000" stroked="false">
                <v:path arrowok="t"/>
                <v:fill type="solid"/>
              </v:shape>
            </v:group>
            <v:group style="position:absolute;left:8073;top:-8339;width:10;height:20" coordorigin="8073,-8339" coordsize="10,20">
              <v:shape style="position:absolute;left:8073;top:-8339;width:10;height:20" coordorigin="8073,-8339" coordsize="10,20" path="m8073,-8320l8082,-8320,8082,-8339,8073,-8339,8073,-8320xe" filled="true" fillcolor="#000000" stroked="false">
                <v:path arrowok="t"/>
                <v:fill type="solid"/>
              </v:shape>
            </v:group>
            <v:group style="position:absolute;left:8073;top:-8320;width:10;height:20" coordorigin="8073,-8320" coordsize="10,20">
              <v:shape style="position:absolute;left:8073;top:-8320;width:10;height:20" coordorigin="8073,-8320" coordsize="10,20" path="m8073,-8300l8082,-8300,8082,-8320,8073,-8320,8073,-8300xe" filled="true" fillcolor="#000000" stroked="false">
                <v:path arrowok="t"/>
                <v:fill type="solid"/>
              </v:shape>
            </v:group>
            <v:group style="position:absolute;left:8073;top:-8300;width:10;height:20" coordorigin="8073,-8300" coordsize="10,20">
              <v:shape style="position:absolute;left:8073;top:-8300;width:10;height:20" coordorigin="8073,-8300" coordsize="10,20" path="m8073,-8281l8082,-8281,8082,-8300,8073,-8300,8073,-8281xe" filled="true" fillcolor="#000000" stroked="false">
                <v:path arrowok="t"/>
                <v:fill type="solid"/>
              </v:shape>
            </v:group>
            <v:group style="position:absolute;left:8073;top:-8281;width:10;height:20" coordorigin="8073,-8281" coordsize="10,20">
              <v:shape style="position:absolute;left:8073;top:-8281;width:10;height:20" coordorigin="8073,-8281" coordsize="10,20" path="m8073,-8262l8082,-8262,8082,-8281,8073,-8281,8073,-8262xe" filled="true" fillcolor="#000000" stroked="false">
                <v:path arrowok="t"/>
                <v:fill type="solid"/>
              </v:shape>
            </v:group>
            <v:group style="position:absolute;left:8073;top:-8262;width:10;height:20" coordorigin="8073,-8262" coordsize="10,20">
              <v:shape style="position:absolute;left:8073;top:-8262;width:10;height:20" coordorigin="8073,-8262" coordsize="10,20" path="m8073,-8243l8082,-8243,8082,-8262,8073,-8262,8073,-8243xe" filled="true" fillcolor="#000000" stroked="false">
                <v:path arrowok="t"/>
                <v:fill type="solid"/>
              </v:shape>
            </v:group>
            <v:group style="position:absolute;left:8073;top:-8243;width:10;height:20" coordorigin="8073,-8243" coordsize="10,20">
              <v:shape style="position:absolute;left:8073;top:-8243;width:10;height:20" coordorigin="8073,-8243" coordsize="10,20" path="m8073,-8224l8082,-8224,8082,-8243,8073,-8243,8073,-8224xe" filled="true" fillcolor="#000000" stroked="false">
                <v:path arrowok="t"/>
                <v:fill type="solid"/>
              </v:shape>
            </v:group>
            <v:group style="position:absolute;left:8073;top:-8224;width:10;height:20" coordorigin="8073,-8224" coordsize="10,20">
              <v:shape style="position:absolute;left:8073;top:-8224;width:10;height:20" coordorigin="8073,-8224" coordsize="10,20" path="m8073,-8204l8082,-8204,8082,-8224,8073,-8224,8073,-8204xe" filled="true" fillcolor="#000000" stroked="false">
                <v:path arrowok="t"/>
                <v:fill type="solid"/>
              </v:shape>
            </v:group>
            <v:group style="position:absolute;left:8073;top:-8204;width:10;height:20" coordorigin="8073,-8204" coordsize="10,20">
              <v:shape style="position:absolute;left:8073;top:-8204;width:10;height:20" coordorigin="8073,-8204" coordsize="10,20" path="m8073,-8185l8082,-8185,8082,-8204,8073,-8204,8073,-8185xe" filled="true" fillcolor="#000000" stroked="false">
                <v:path arrowok="t"/>
                <v:fill type="solid"/>
              </v:shape>
            </v:group>
            <v:group style="position:absolute;left:8073;top:-8185;width:10;height:20" coordorigin="8073,-8185" coordsize="10,20">
              <v:shape style="position:absolute;left:8073;top:-8185;width:10;height:20" coordorigin="8073,-8185" coordsize="10,20" path="m8073,-8166l8082,-8166,8082,-8185,8073,-8185,8073,-8166xe" filled="true" fillcolor="#000000" stroked="false">
                <v:path arrowok="t"/>
                <v:fill type="solid"/>
              </v:shape>
            </v:group>
            <v:group style="position:absolute;left:8073;top:-8166;width:10;height:20" coordorigin="8073,-8166" coordsize="10,20">
              <v:shape style="position:absolute;left:8073;top:-8166;width:10;height:20" coordorigin="8073,-8166" coordsize="10,20" path="m8073,-8147l8082,-8147,8082,-8166,8073,-8166,8073,-8147xe" filled="true" fillcolor="#000000" stroked="false">
                <v:path arrowok="t"/>
                <v:fill type="solid"/>
              </v:shape>
            </v:group>
            <v:group style="position:absolute;left:8073;top:-8147;width:10;height:20" coordorigin="8073,-8147" coordsize="10,20">
              <v:shape style="position:absolute;left:8073;top:-8147;width:10;height:20" coordorigin="8073,-8147" coordsize="10,20" path="m8073,-8128l8082,-8128,8082,-8147,8073,-8147,8073,-8128xe" filled="true" fillcolor="#000000" stroked="false">
                <v:path arrowok="t"/>
                <v:fill type="solid"/>
              </v:shape>
            </v:group>
            <v:group style="position:absolute;left:8073;top:-8128;width:10;height:20" coordorigin="8073,-8128" coordsize="10,20">
              <v:shape style="position:absolute;left:8073;top:-8128;width:10;height:20" coordorigin="8073,-8128" coordsize="10,20" path="m8073,-8108l8082,-8108,8082,-8128,8073,-8128,8073,-8108xe" filled="true" fillcolor="#000000" stroked="false">
                <v:path arrowok="t"/>
                <v:fill type="solid"/>
              </v:shape>
            </v:group>
            <v:group style="position:absolute;left:8073;top:-8108;width:10;height:20" coordorigin="8073,-8108" coordsize="10,20">
              <v:shape style="position:absolute;left:8073;top:-8108;width:10;height:20" coordorigin="8073,-8108" coordsize="10,20" path="m8073,-8089l8082,-8089,8082,-8108,8073,-8108,8073,-8089xe" filled="true" fillcolor="#000000" stroked="false">
                <v:path arrowok="t"/>
                <v:fill type="solid"/>
              </v:shape>
            </v:group>
            <v:group style="position:absolute;left:8073;top:-8089;width:10;height:20" coordorigin="8073,-8089" coordsize="10,20">
              <v:shape style="position:absolute;left:8073;top:-8089;width:10;height:20" coordorigin="8073,-8089" coordsize="10,20" path="m8073,-8070l8082,-8070,8082,-8089,8073,-8089,8073,-8070xe" filled="true" fillcolor="#000000" stroked="false">
                <v:path arrowok="t"/>
                <v:fill type="solid"/>
              </v:shape>
            </v:group>
            <v:group style="position:absolute;left:8073;top:-8015;width:10;height:20" coordorigin="8073,-8015" coordsize="10,20">
              <v:shape style="position:absolute;left:8073;top:-8015;width:10;height:20" coordorigin="8073,-8015" coordsize="10,20" path="m8073,-7996l8082,-7996,8082,-8015,8073,-8015,8073,-7996xe" filled="true" fillcolor="#000000" stroked="false">
                <v:path arrowok="t"/>
                <v:fill type="solid"/>
              </v:shape>
            </v:group>
            <v:group style="position:absolute;left:8073;top:-7996;width:10;height:20" coordorigin="8073,-7996" coordsize="10,20">
              <v:shape style="position:absolute;left:8073;top:-7996;width:10;height:20" coordorigin="8073,-7996" coordsize="10,20" path="m8073,-7976l8082,-7976,8082,-7996,8073,-7996,8073,-7976xe" filled="true" fillcolor="#000000" stroked="false">
                <v:path arrowok="t"/>
                <v:fill type="solid"/>
              </v:shape>
            </v:group>
            <v:group style="position:absolute;left:8073;top:-7976;width:10;height:20" coordorigin="8073,-7976" coordsize="10,20">
              <v:shape style="position:absolute;left:8073;top:-7976;width:10;height:20" coordorigin="8073,-7976" coordsize="10,20" path="m8073,-7957l8082,-7957,8082,-7976,8073,-7976,8073,-7957xe" filled="true" fillcolor="#000000" stroked="false">
                <v:path arrowok="t"/>
                <v:fill type="solid"/>
              </v:shape>
            </v:group>
            <v:group style="position:absolute;left:8073;top:-7957;width:10;height:20" coordorigin="8073,-7957" coordsize="10,20">
              <v:shape style="position:absolute;left:8073;top:-7957;width:10;height:20" coordorigin="8073,-7957" coordsize="10,20" path="m8073,-7938l8082,-7938,8082,-7957,8073,-7957,8073,-7938xe" filled="true" fillcolor="#000000" stroked="false">
                <v:path arrowok="t"/>
                <v:fill type="solid"/>
              </v:shape>
            </v:group>
            <v:group style="position:absolute;left:8073;top:-7938;width:10;height:20" coordorigin="8073,-7938" coordsize="10,20">
              <v:shape style="position:absolute;left:8073;top:-7938;width:10;height:20" coordorigin="8073,-7938" coordsize="10,20" path="m8073,-7919l8082,-7919,8082,-7938,8073,-7938,8073,-7919xe" filled="true" fillcolor="#000000" stroked="false">
                <v:path arrowok="t"/>
                <v:fill type="solid"/>
              </v:shape>
            </v:group>
            <v:group style="position:absolute;left:8073;top:-7919;width:10;height:20" coordorigin="8073,-7919" coordsize="10,20">
              <v:shape style="position:absolute;left:8073;top:-7919;width:10;height:20" coordorigin="8073,-7919" coordsize="10,20" path="m8073,-7900l8082,-7900,8082,-7919,8073,-7919,8073,-7900xe" filled="true" fillcolor="#000000" stroked="false">
                <v:path arrowok="t"/>
                <v:fill type="solid"/>
              </v:shape>
            </v:group>
            <v:group style="position:absolute;left:8073;top:-7900;width:10;height:20" coordorigin="8073,-7900" coordsize="10,20">
              <v:shape style="position:absolute;left:8073;top:-7900;width:10;height:20" coordorigin="8073,-7900" coordsize="10,20" path="m8073,-7880l8082,-7880,8082,-7900,8073,-7900,8073,-7880xe" filled="true" fillcolor="#000000" stroked="false">
                <v:path arrowok="t"/>
                <v:fill type="solid"/>
              </v:shape>
            </v:group>
            <v:group style="position:absolute;left:8073;top:-7880;width:10;height:20" coordorigin="8073,-7880" coordsize="10,20">
              <v:shape style="position:absolute;left:8073;top:-7880;width:10;height:20" coordorigin="8073,-7880" coordsize="10,20" path="m8073,-7861l8082,-7861,8082,-7880,8073,-7880,8073,-7861xe" filled="true" fillcolor="#000000" stroked="false">
                <v:path arrowok="t"/>
                <v:fill type="solid"/>
              </v:shape>
            </v:group>
            <v:group style="position:absolute;left:8073;top:-7861;width:10;height:20" coordorigin="8073,-7861" coordsize="10,20">
              <v:shape style="position:absolute;left:8073;top:-7861;width:10;height:20" coordorigin="8073,-7861" coordsize="10,20" path="m8073,-7842l8082,-7842,8082,-7861,8073,-7861,8073,-7842xe" filled="true" fillcolor="#000000" stroked="false">
                <v:path arrowok="t"/>
                <v:fill type="solid"/>
              </v:shape>
            </v:group>
            <v:group style="position:absolute;left:8073;top:-7842;width:10;height:20" coordorigin="8073,-7842" coordsize="10,20">
              <v:shape style="position:absolute;left:8073;top:-7842;width:10;height:20" coordorigin="8073,-7842" coordsize="10,20" path="m8073,-7823l8082,-7823,8082,-7842,8073,-7842,8073,-7823xe" filled="true" fillcolor="#000000" stroked="false">
                <v:path arrowok="t"/>
                <v:fill type="solid"/>
              </v:shape>
            </v:group>
            <v:group style="position:absolute;left:8073;top:-7823;width:10;height:20" coordorigin="8073,-7823" coordsize="10,20">
              <v:shape style="position:absolute;left:8073;top:-7823;width:10;height:20" coordorigin="8073,-7823" coordsize="10,20" path="m8073,-7804l8082,-7804,8082,-7823,8073,-7823,8073,-7804xe" filled="true" fillcolor="#000000" stroked="false">
                <v:path arrowok="t"/>
                <v:fill type="solid"/>
              </v:shape>
            </v:group>
            <v:group style="position:absolute;left:8073;top:-7804;width:10;height:20" coordorigin="8073,-7804" coordsize="10,20">
              <v:shape style="position:absolute;left:8073;top:-7804;width:10;height:20" coordorigin="8073,-7804" coordsize="10,20" path="m8073,-7784l8082,-7784,8082,-7804,8073,-7804,8073,-7784xe" filled="true" fillcolor="#000000" stroked="false">
                <v:path arrowok="t"/>
                <v:fill type="solid"/>
              </v:shape>
            </v:group>
            <v:group style="position:absolute;left:8073;top:-7784;width:10;height:20" coordorigin="8073,-7784" coordsize="10,20">
              <v:shape style="position:absolute;left:8073;top:-7784;width:10;height:20" coordorigin="8073,-7784" coordsize="10,20" path="m8073,-7765l8082,-7765,8082,-7784,8073,-7784,8073,-7765xe" filled="true" fillcolor="#000000" stroked="false">
                <v:path arrowok="t"/>
                <v:fill type="solid"/>
              </v:shape>
            </v:group>
            <v:group style="position:absolute;left:8073;top:-7765;width:10;height:20" coordorigin="8073,-7765" coordsize="10,20">
              <v:shape style="position:absolute;left:8073;top:-7765;width:10;height:20" coordorigin="8073,-7765" coordsize="10,20" path="m8073,-7746l8082,-7746,8082,-7765,8073,-7765,8073,-7746xe" filled="true" fillcolor="#000000" stroked="false">
                <v:path arrowok="t"/>
                <v:fill type="solid"/>
              </v:shape>
            </v:group>
            <v:group style="position:absolute;left:8073;top:-7746;width:10;height:20" coordorigin="8073,-7746" coordsize="10,20">
              <v:shape style="position:absolute;left:8073;top:-7746;width:10;height:20" coordorigin="8073,-7746" coordsize="10,20" path="m8073,-7727l8082,-7727,8082,-7746,8073,-7746,8073,-7727xe" filled="true" fillcolor="#000000" stroked="false">
                <v:path arrowok="t"/>
                <v:fill type="solid"/>
              </v:shape>
            </v:group>
            <v:group style="position:absolute;left:8073;top:-7727;width:10;height:20" coordorigin="8073,-7727" coordsize="10,20">
              <v:shape style="position:absolute;left:8073;top:-7727;width:10;height:20" coordorigin="8073,-7727" coordsize="10,20" path="m8073,-7708l8082,-7708,8082,-7727,8073,-7727,8073,-7708xe" filled="true" fillcolor="#000000" stroked="false">
                <v:path arrowok="t"/>
                <v:fill type="solid"/>
              </v:shape>
            </v:group>
            <v:group style="position:absolute;left:8073;top:-7708;width:10;height:20" coordorigin="8073,-7708" coordsize="10,20">
              <v:shape style="position:absolute;left:8073;top:-7708;width:10;height:20" coordorigin="8073,-7708" coordsize="10,20" path="m8073,-7688l8082,-7688,8082,-7708,8073,-7708,8073,-7688xe" filled="true" fillcolor="#000000" stroked="false">
                <v:path arrowok="t"/>
                <v:fill type="solid"/>
              </v:shape>
            </v:group>
            <v:group style="position:absolute;left:8073;top:-7688;width:10;height:20" coordorigin="8073,-7688" coordsize="10,20">
              <v:shape style="position:absolute;left:8073;top:-7688;width:10;height:20" coordorigin="8073,-7688" coordsize="10,20" path="m8073,-7669l8082,-7669,8082,-7688,8073,-7688,8073,-7669xe" filled="true" fillcolor="#000000" stroked="false">
                <v:path arrowok="t"/>
                <v:fill type="solid"/>
              </v:shape>
              <v:shape style="position:absolute;left:8068;top:-7640;width:5;height:10" type="#_x0000_t75" stroked="false">
                <v:imagedata r:id="rId733" o:title=""/>
              </v:shape>
            </v:group>
            <v:group style="position:absolute;left:8073;top:-7612;width:10;height:20" coordorigin="8073,-7612" coordsize="10,20">
              <v:shape style="position:absolute;left:8073;top:-7612;width:10;height:20" coordorigin="8073,-7612" coordsize="10,20" path="m8073,-7592l8082,-7592,8082,-7612,8073,-7612,8073,-7592xe" filled="true" fillcolor="#000000" stroked="false">
                <v:path arrowok="t"/>
                <v:fill type="solid"/>
              </v:shape>
            </v:group>
            <v:group style="position:absolute;left:8073;top:-7592;width:10;height:20" coordorigin="8073,-7592" coordsize="10,20">
              <v:shape style="position:absolute;left:8073;top:-7592;width:10;height:20" coordorigin="8073,-7592" coordsize="10,20" path="m8073,-7573l8082,-7573,8082,-7592,8073,-7592,8073,-7573xe" filled="true" fillcolor="#000000" stroked="false">
                <v:path arrowok="t"/>
                <v:fill type="solid"/>
              </v:shape>
            </v:group>
            <v:group style="position:absolute;left:8073;top:-7573;width:10;height:20" coordorigin="8073,-7573" coordsize="10,20">
              <v:shape style="position:absolute;left:8073;top:-7573;width:10;height:20" coordorigin="8073,-7573" coordsize="10,20" path="m8073,-7554l8082,-7554,8082,-7573,8073,-7573,8073,-7554xe" filled="true" fillcolor="#000000" stroked="false">
                <v:path arrowok="t"/>
                <v:fill type="solid"/>
              </v:shape>
            </v:group>
            <v:group style="position:absolute;left:8073;top:-7554;width:10;height:20" coordorigin="8073,-7554" coordsize="10,20">
              <v:shape style="position:absolute;left:8073;top:-7554;width:10;height:20" coordorigin="8073,-7554" coordsize="10,20" path="m8073,-7535l8082,-7535,8082,-7554,8073,-7554,8073,-7535xe" filled="true" fillcolor="#000000" stroked="false">
                <v:path arrowok="t"/>
                <v:fill type="solid"/>
              </v:shape>
            </v:group>
            <v:group style="position:absolute;left:8073;top:-7535;width:10;height:20" coordorigin="8073,-7535" coordsize="10,20">
              <v:shape style="position:absolute;left:8073;top:-7535;width:10;height:20" coordorigin="8073,-7535" coordsize="10,20" path="m8073,-7516l8082,-7516,8082,-7535,8073,-7535,8073,-7516xe" filled="true" fillcolor="#000000" stroked="false">
                <v:path arrowok="t"/>
                <v:fill type="solid"/>
              </v:shape>
            </v:group>
            <v:group style="position:absolute;left:8073;top:-7516;width:10;height:20" coordorigin="8073,-7516" coordsize="10,20">
              <v:shape style="position:absolute;left:8073;top:-7516;width:10;height:20" coordorigin="8073,-7516" coordsize="10,20" path="m8073,-7496l8082,-7496,8082,-7516,8073,-7516,8073,-7496xe" filled="true" fillcolor="#000000" stroked="false">
                <v:path arrowok="t"/>
                <v:fill type="solid"/>
              </v:shape>
            </v:group>
            <v:group style="position:absolute;left:8073;top:-7496;width:10;height:20" coordorigin="8073,-7496" coordsize="10,20">
              <v:shape style="position:absolute;left:8073;top:-7496;width:10;height:20" coordorigin="8073,-7496" coordsize="10,20" path="m8073,-7477l8082,-7477,8082,-7496,8073,-7496,8073,-7477xe" filled="true" fillcolor="#000000" stroked="false">
                <v:path arrowok="t"/>
                <v:fill type="solid"/>
              </v:shape>
            </v:group>
            <v:group style="position:absolute;left:8073;top:-7477;width:10;height:20" coordorigin="8073,-7477" coordsize="10,20">
              <v:shape style="position:absolute;left:8073;top:-7477;width:10;height:20" coordorigin="8073,-7477" coordsize="10,20" path="m8073,-7457l8082,-7457,8082,-7477,8073,-7477,8073,-7457xe" filled="true" fillcolor="#000000" stroked="false">
                <v:path arrowok="t"/>
                <v:fill type="solid"/>
              </v:shape>
            </v:group>
            <v:group style="position:absolute;left:8073;top:-7457;width:10;height:20" coordorigin="8073,-7457" coordsize="10,20">
              <v:shape style="position:absolute;left:8073;top:-7457;width:10;height:20" coordorigin="8073,-7457" coordsize="10,20" path="m8073,-7438l8082,-7438,8082,-7457,8073,-7457,8073,-7438xe" filled="true" fillcolor="#000000" stroked="false">
                <v:path arrowok="t"/>
                <v:fill type="solid"/>
              </v:shape>
            </v:group>
            <v:group style="position:absolute;left:8073;top:-7438;width:10;height:20" coordorigin="8073,-7438" coordsize="10,20">
              <v:shape style="position:absolute;left:8073;top:-7438;width:10;height:20" coordorigin="8073,-7438" coordsize="10,20" path="m8073,-7419l8082,-7419,8082,-7438,8073,-7438,8073,-7419xe" filled="true" fillcolor="#000000" stroked="false">
                <v:path arrowok="t"/>
                <v:fill type="solid"/>
              </v:shape>
            </v:group>
            <v:group style="position:absolute;left:8073;top:-7419;width:10;height:20" coordorigin="8073,-7419" coordsize="10,20">
              <v:shape style="position:absolute;left:8073;top:-7419;width:10;height:20" coordorigin="8073,-7419" coordsize="10,20" path="m8073,-7400l8082,-7400,8082,-7419,8073,-7419,8073,-7400xe" filled="true" fillcolor="#000000" stroked="false">
                <v:path arrowok="t"/>
                <v:fill type="solid"/>
              </v:shape>
            </v:group>
            <v:group style="position:absolute;left:8073;top:-7400;width:10;height:20" coordorigin="8073,-7400" coordsize="10,20">
              <v:shape style="position:absolute;left:8073;top:-7400;width:10;height:20" coordorigin="8073,-7400" coordsize="10,20" path="m8073,-7381l8082,-7381,8082,-7400,8073,-7400,8073,-7381xe" filled="true" fillcolor="#000000" stroked="false">
                <v:path arrowok="t"/>
                <v:fill type="solid"/>
              </v:shape>
            </v:group>
            <v:group style="position:absolute;left:8073;top:-7381;width:10;height:20" coordorigin="8073,-7381" coordsize="10,20">
              <v:shape style="position:absolute;left:8073;top:-7381;width:10;height:20" coordorigin="8073,-7381" coordsize="10,20" path="m8073,-7361l8082,-7361,8082,-7381,8073,-7381,8073,-7361xe" filled="true" fillcolor="#000000" stroked="false">
                <v:path arrowok="t"/>
                <v:fill type="solid"/>
              </v:shape>
            </v:group>
            <v:group style="position:absolute;left:8073;top:-7361;width:10;height:20" coordorigin="8073,-7361" coordsize="10,20">
              <v:shape style="position:absolute;left:8073;top:-7361;width:10;height:20" coordorigin="8073,-7361" coordsize="10,20" path="m8073,-7342l8082,-7342,8082,-7361,8073,-7361,8073,-7342xe" filled="true" fillcolor="#000000" stroked="false">
                <v:path arrowok="t"/>
                <v:fill type="solid"/>
              </v:shape>
            </v:group>
            <v:group style="position:absolute;left:8073;top:-7342;width:10;height:20" coordorigin="8073,-7342" coordsize="10,20">
              <v:shape style="position:absolute;left:8073;top:-7342;width:10;height:20" coordorigin="8073,-7342" coordsize="10,20" path="m8073,-7323l8082,-7323,8082,-7342,8073,-7342,8073,-7323xe" filled="true" fillcolor="#000000" stroked="false">
                <v:path arrowok="t"/>
                <v:fill type="solid"/>
              </v:shape>
            </v:group>
            <v:group style="position:absolute;left:8073;top:-7323;width:10;height:20" coordorigin="8073,-7323" coordsize="10,20">
              <v:shape style="position:absolute;left:8073;top:-7323;width:10;height:20" coordorigin="8073,-7323" coordsize="10,20" path="m8073,-7304l8082,-7304,8082,-7323,8073,-7323,8073,-7304xe" filled="true" fillcolor="#000000" stroked="false">
                <v:path arrowok="t"/>
                <v:fill type="solid"/>
              </v:shape>
            </v:group>
            <v:group style="position:absolute;left:8073;top:-7304;width:10;height:20" coordorigin="8073,-7304" coordsize="10,20">
              <v:shape style="position:absolute;left:8073;top:-7304;width:10;height:20" coordorigin="8073,-7304" coordsize="10,20" path="m8073,-7285l8082,-7285,8082,-7304,8073,-7304,8073,-7285xe" filled="true" fillcolor="#000000" stroked="false">
                <v:path arrowok="t"/>
                <v:fill type="solid"/>
              </v:shape>
            </v:group>
            <v:group style="position:absolute;left:8073;top:-7285;width:10;height:20" coordorigin="8073,-7285" coordsize="10,20">
              <v:shape style="position:absolute;left:8073;top:-7285;width:10;height:20" coordorigin="8073,-7285" coordsize="10,20" path="m8073,-7265l8082,-7265,8082,-7285,8073,-7285,8073,-7265xe" filled="true" fillcolor="#000000" stroked="false">
                <v:path arrowok="t"/>
                <v:fill type="solid"/>
              </v:shape>
            </v:group>
            <v:group style="position:absolute;left:8073;top:-7210;width:10;height:20" coordorigin="8073,-7210" coordsize="10,20">
              <v:shape style="position:absolute;left:8073;top:-7210;width:10;height:20" coordorigin="8073,-7210" coordsize="10,20" path="m8073,-7191l8082,-7191,8082,-7210,8073,-7210,8073,-7191xe" filled="true" fillcolor="#000000" stroked="false">
                <v:path arrowok="t"/>
                <v:fill type="solid"/>
              </v:shape>
            </v:group>
            <v:group style="position:absolute;left:8073;top:-7191;width:10;height:20" coordorigin="8073,-7191" coordsize="10,20">
              <v:shape style="position:absolute;left:8073;top:-7191;width:10;height:20" coordorigin="8073,-7191" coordsize="10,20" path="m8073,-7172l8082,-7172,8082,-7191,8073,-7191,8073,-7172xe" filled="true" fillcolor="#000000" stroked="false">
                <v:path arrowok="t"/>
                <v:fill type="solid"/>
              </v:shape>
            </v:group>
            <v:group style="position:absolute;left:8073;top:-7172;width:10;height:20" coordorigin="8073,-7172" coordsize="10,20">
              <v:shape style="position:absolute;left:8073;top:-7172;width:10;height:20" coordorigin="8073,-7172" coordsize="10,20" path="m8073,-7153l8082,-7153,8082,-7172,8073,-7172,8073,-7153xe" filled="true" fillcolor="#000000" stroked="false">
                <v:path arrowok="t"/>
                <v:fill type="solid"/>
              </v:shape>
            </v:group>
            <v:group style="position:absolute;left:8073;top:-7153;width:10;height:20" coordorigin="8073,-7153" coordsize="10,20">
              <v:shape style="position:absolute;left:8073;top:-7153;width:10;height:20" coordorigin="8073,-7153" coordsize="10,20" path="m8073,-7133l8082,-7133,8082,-7153,8073,-7153,8073,-7133xe" filled="true" fillcolor="#000000" stroked="false">
                <v:path arrowok="t"/>
                <v:fill type="solid"/>
              </v:shape>
            </v:group>
            <v:group style="position:absolute;left:8073;top:-7133;width:10;height:20" coordorigin="8073,-7133" coordsize="10,20">
              <v:shape style="position:absolute;left:8073;top:-7133;width:10;height:20" coordorigin="8073,-7133" coordsize="10,20" path="m8073,-7114l8082,-7114,8082,-7133,8073,-7133,8073,-7114xe" filled="true" fillcolor="#000000" stroked="false">
                <v:path arrowok="t"/>
                <v:fill type="solid"/>
              </v:shape>
            </v:group>
            <v:group style="position:absolute;left:8073;top:-7114;width:10;height:20" coordorigin="8073,-7114" coordsize="10,20">
              <v:shape style="position:absolute;left:8073;top:-7114;width:10;height:20" coordorigin="8073,-7114" coordsize="10,20" path="m8073,-7095l8082,-7095,8082,-7114,8073,-7114,8073,-7095xe" filled="true" fillcolor="#000000" stroked="false">
                <v:path arrowok="t"/>
                <v:fill type="solid"/>
              </v:shape>
            </v:group>
            <v:group style="position:absolute;left:8073;top:-7095;width:10;height:20" coordorigin="8073,-7095" coordsize="10,20">
              <v:shape style="position:absolute;left:8073;top:-7095;width:10;height:20" coordorigin="8073,-7095" coordsize="10,20" path="m8073,-7076l8082,-7076,8082,-7095,8073,-7095,8073,-7076xe" filled="true" fillcolor="#000000" stroked="false">
                <v:path arrowok="t"/>
                <v:fill type="solid"/>
              </v:shape>
            </v:group>
            <v:group style="position:absolute;left:8073;top:-7076;width:10;height:20" coordorigin="8073,-7076" coordsize="10,20">
              <v:shape style="position:absolute;left:8073;top:-7076;width:10;height:20" coordorigin="8073,-7076" coordsize="10,20" path="m8073,-7057l8082,-7057,8082,-7076,8073,-7076,8073,-7057xe" filled="true" fillcolor="#000000" stroked="false">
                <v:path arrowok="t"/>
                <v:fill type="solid"/>
              </v:shape>
            </v:group>
            <v:group style="position:absolute;left:8073;top:-7057;width:10;height:20" coordorigin="8073,-7057" coordsize="10,20">
              <v:shape style="position:absolute;left:8073;top:-7057;width:10;height:20" coordorigin="8073,-7057" coordsize="10,20" path="m8073,-7037l8082,-7037,8082,-7057,8073,-7057,8073,-7037xe" filled="true" fillcolor="#000000" stroked="false">
                <v:path arrowok="t"/>
                <v:fill type="solid"/>
              </v:shape>
            </v:group>
            <v:group style="position:absolute;left:8073;top:-7037;width:10;height:20" coordorigin="8073,-7037" coordsize="10,20">
              <v:shape style="position:absolute;left:8073;top:-7037;width:10;height:20" coordorigin="8073,-7037" coordsize="10,20" path="m8073,-7018l8082,-7018,8082,-7037,8073,-7037,8073,-7018xe" filled="true" fillcolor="#000000" stroked="false">
                <v:path arrowok="t"/>
                <v:fill type="solid"/>
              </v:shape>
            </v:group>
            <v:group style="position:absolute;left:8073;top:-7018;width:10;height:20" coordorigin="8073,-7018" coordsize="10,20">
              <v:shape style="position:absolute;left:8073;top:-7018;width:10;height:20" coordorigin="8073,-7018" coordsize="10,20" path="m8073,-6999l8082,-6999,8082,-7018,8073,-7018,8073,-6999xe" filled="true" fillcolor="#000000" stroked="false">
                <v:path arrowok="t"/>
                <v:fill type="solid"/>
              </v:shape>
            </v:group>
            <v:group style="position:absolute;left:8073;top:-6999;width:10;height:20" coordorigin="8073,-6999" coordsize="10,20">
              <v:shape style="position:absolute;left:8073;top:-6999;width:10;height:20" coordorigin="8073,-6999" coordsize="10,20" path="m8073,-6980l8082,-6980,8082,-6999,8073,-6999,8073,-6980xe" filled="true" fillcolor="#000000" stroked="false">
                <v:path arrowok="t"/>
                <v:fill type="solid"/>
              </v:shape>
            </v:group>
            <v:group style="position:absolute;left:8073;top:-6980;width:10;height:20" coordorigin="8073,-6980" coordsize="10,20">
              <v:shape style="position:absolute;left:8073;top:-6980;width:10;height:20" coordorigin="8073,-6980" coordsize="10,20" path="m8073,-6961l8082,-6961,8082,-6980,8073,-6980,8073,-6961xe" filled="true" fillcolor="#000000" stroked="false">
                <v:path arrowok="t"/>
                <v:fill type="solid"/>
              </v:shape>
            </v:group>
            <v:group style="position:absolute;left:8073;top:-6961;width:10;height:20" coordorigin="8073,-6961" coordsize="10,20">
              <v:shape style="position:absolute;left:8073;top:-6961;width:10;height:20" coordorigin="8073,-6961" coordsize="10,20" path="m8073,-6941l8082,-6941,8082,-6961,8073,-6961,8073,-6941xe" filled="true" fillcolor="#000000" stroked="false">
                <v:path arrowok="t"/>
                <v:fill type="solid"/>
              </v:shape>
            </v:group>
            <v:group style="position:absolute;left:8073;top:-6941;width:10;height:20" coordorigin="8073,-6941" coordsize="10,20">
              <v:shape style="position:absolute;left:8073;top:-6941;width:10;height:20" coordorigin="8073,-6941" coordsize="10,20" path="m8073,-6922l8082,-6922,8082,-6941,8073,-6941,8073,-6922xe" filled="true" fillcolor="#000000" stroked="false">
                <v:path arrowok="t"/>
                <v:fill type="solid"/>
              </v:shape>
            </v:group>
            <v:group style="position:absolute;left:8073;top:-6922;width:10;height:20" coordorigin="8073,-6922" coordsize="10,20">
              <v:shape style="position:absolute;left:8073;top:-6922;width:10;height:20" coordorigin="8073,-6922" coordsize="10,20" path="m8073,-6903l8082,-6903,8082,-6922,8073,-6922,8073,-6903xe" filled="true" fillcolor="#000000" stroked="false">
                <v:path arrowok="t"/>
                <v:fill type="solid"/>
              </v:shape>
            </v:group>
            <v:group style="position:absolute;left:8073;top:-6903;width:10;height:20" coordorigin="8073,-6903" coordsize="10,20">
              <v:shape style="position:absolute;left:8073;top:-6903;width:10;height:20" coordorigin="8073,-6903" coordsize="10,20" path="m8073,-6884l8082,-6884,8082,-6903,8073,-6903,8073,-6884xe" filled="true" fillcolor="#000000" stroked="false">
                <v:path arrowok="t"/>
                <v:fill type="solid"/>
              </v:shape>
            </v:group>
            <v:group style="position:absolute;left:8073;top:-6884;width:10;height:20" coordorigin="8073,-6884" coordsize="10,20">
              <v:shape style="position:absolute;left:8073;top:-6884;width:10;height:20" coordorigin="8073,-6884" coordsize="10,20" path="m8073,-6865l8082,-6865,8082,-6884,8073,-6884,8073,-6865xe" filled="true" fillcolor="#000000" stroked="false">
                <v:path arrowok="t"/>
                <v:fill type="solid"/>
              </v:shape>
              <v:shape style="position:absolute;left:8068;top:-6836;width:5;height:10" type="#_x0000_t75" stroked="false">
                <v:imagedata r:id="rId733" o:title=""/>
              </v:shape>
            </v:group>
            <v:group style="position:absolute;left:8073;top:-6807;width:10;height:20" coordorigin="8073,-6807" coordsize="10,20">
              <v:shape style="position:absolute;left:8073;top:-6807;width:10;height:20" coordorigin="8073,-6807" coordsize="10,20" path="m8073,-6788l8082,-6788,8082,-6807,8073,-6807,8073,-6788xe" filled="true" fillcolor="#000000" stroked="false">
                <v:path arrowok="t"/>
                <v:fill type="solid"/>
              </v:shape>
            </v:group>
            <v:group style="position:absolute;left:8073;top:-6788;width:10;height:20" coordorigin="8073,-6788" coordsize="10,20">
              <v:shape style="position:absolute;left:8073;top:-6788;width:10;height:20" coordorigin="8073,-6788" coordsize="10,20" path="m8073,-6769l8082,-6769,8082,-6788,8073,-6788,8073,-6769xe" filled="true" fillcolor="#000000" stroked="false">
                <v:path arrowok="t"/>
                <v:fill type="solid"/>
              </v:shape>
            </v:group>
            <v:group style="position:absolute;left:8073;top:-6769;width:10;height:20" coordorigin="8073,-6769" coordsize="10,20">
              <v:shape style="position:absolute;left:8073;top:-6769;width:10;height:20" coordorigin="8073,-6769" coordsize="10,20" path="m8073,-6749l8082,-6749,8082,-6769,8073,-6769,8073,-6749xe" filled="true" fillcolor="#000000" stroked="false">
                <v:path arrowok="t"/>
                <v:fill type="solid"/>
              </v:shape>
            </v:group>
            <v:group style="position:absolute;left:8073;top:-6749;width:10;height:20" coordorigin="8073,-6749" coordsize="10,20">
              <v:shape style="position:absolute;left:8073;top:-6749;width:10;height:20" coordorigin="8073,-6749" coordsize="10,20" path="m8073,-6730l8082,-6730,8082,-6749,8073,-6749,8073,-6730xe" filled="true" fillcolor="#000000" stroked="false">
                <v:path arrowok="t"/>
                <v:fill type="solid"/>
              </v:shape>
            </v:group>
            <v:group style="position:absolute;left:8073;top:-6730;width:10;height:20" coordorigin="8073,-6730" coordsize="10,20">
              <v:shape style="position:absolute;left:8073;top:-6730;width:10;height:20" coordorigin="8073,-6730" coordsize="10,20" path="m8073,-6711l8082,-6711,8082,-6730,8073,-6730,8073,-6711xe" filled="true" fillcolor="#000000" stroked="false">
                <v:path arrowok="t"/>
                <v:fill type="solid"/>
              </v:shape>
            </v:group>
            <v:group style="position:absolute;left:8073;top:-6711;width:10;height:20" coordorigin="8073,-6711" coordsize="10,20">
              <v:shape style="position:absolute;left:8073;top:-6711;width:10;height:20" coordorigin="8073,-6711" coordsize="10,20" path="m8073,-6692l8082,-6692,8082,-6711,8073,-6711,8073,-6692xe" filled="true" fillcolor="#000000" stroked="false">
                <v:path arrowok="t"/>
                <v:fill type="solid"/>
              </v:shape>
            </v:group>
            <v:group style="position:absolute;left:8073;top:-6692;width:10;height:20" coordorigin="8073,-6692" coordsize="10,20">
              <v:shape style="position:absolute;left:8073;top:-6692;width:10;height:20" coordorigin="8073,-6692" coordsize="10,20" path="m8073,-6673l8082,-6673,8082,-6692,8073,-6692,8073,-6673xe" filled="true" fillcolor="#000000" stroked="false">
                <v:path arrowok="t"/>
                <v:fill type="solid"/>
              </v:shape>
            </v:group>
            <v:group style="position:absolute;left:8073;top:-6673;width:10;height:20" coordorigin="8073,-6673" coordsize="10,20">
              <v:shape style="position:absolute;left:8073;top:-6673;width:10;height:20" coordorigin="8073,-6673" coordsize="10,20" path="m8073,-6653l8082,-6653,8082,-6673,8073,-6673,8073,-6653xe" filled="true" fillcolor="#000000" stroked="false">
                <v:path arrowok="t"/>
                <v:fill type="solid"/>
              </v:shape>
            </v:group>
            <v:group style="position:absolute;left:8073;top:-6653;width:10;height:20" coordorigin="8073,-6653" coordsize="10,20">
              <v:shape style="position:absolute;left:8073;top:-6653;width:10;height:20" coordorigin="8073,-6653" coordsize="10,20" path="m8073,-6634l8082,-6634,8082,-6653,8073,-6653,8073,-6634xe" filled="true" fillcolor="#000000" stroked="false">
                <v:path arrowok="t"/>
                <v:fill type="solid"/>
              </v:shape>
            </v:group>
            <v:group style="position:absolute;left:8073;top:-6634;width:10;height:20" coordorigin="8073,-6634" coordsize="10,20">
              <v:shape style="position:absolute;left:8073;top:-6634;width:10;height:20" coordorigin="8073,-6634" coordsize="10,20" path="m8073,-6615l8082,-6615,8082,-6634,8073,-6634,8073,-6615xe" filled="true" fillcolor="#000000" stroked="false">
                <v:path arrowok="t"/>
                <v:fill type="solid"/>
              </v:shape>
            </v:group>
            <v:group style="position:absolute;left:8073;top:-6615;width:10;height:20" coordorigin="8073,-6615" coordsize="10,20">
              <v:shape style="position:absolute;left:8073;top:-6615;width:10;height:20" coordorigin="8073,-6615" coordsize="10,20" path="m8073,-6596l8082,-6596,8082,-6615,8073,-6615,8073,-6596xe" filled="true" fillcolor="#000000" stroked="false">
                <v:path arrowok="t"/>
                <v:fill type="solid"/>
              </v:shape>
            </v:group>
            <v:group style="position:absolute;left:8073;top:-6596;width:10;height:20" coordorigin="8073,-6596" coordsize="10,20">
              <v:shape style="position:absolute;left:8073;top:-6596;width:10;height:20" coordorigin="8073,-6596" coordsize="10,20" path="m8073,-6577l8082,-6577,8082,-6596,8073,-6596,8073,-6577xe" filled="true" fillcolor="#000000" stroked="false">
                <v:path arrowok="t"/>
                <v:fill type="solid"/>
              </v:shape>
            </v:group>
            <v:group style="position:absolute;left:8073;top:-6577;width:10;height:20" coordorigin="8073,-6577" coordsize="10,20">
              <v:shape style="position:absolute;left:8073;top:-6577;width:10;height:20" coordorigin="8073,-6577" coordsize="10,20" path="m8073,-6557l8082,-6557,8082,-6577,8073,-6577,8073,-6557xe" filled="true" fillcolor="#000000" stroked="false">
                <v:path arrowok="t"/>
                <v:fill type="solid"/>
              </v:shape>
            </v:group>
            <v:group style="position:absolute;left:8073;top:-6557;width:10;height:20" coordorigin="8073,-6557" coordsize="10,20">
              <v:shape style="position:absolute;left:8073;top:-6557;width:10;height:20" coordorigin="8073,-6557" coordsize="10,20" path="m8073,-6538l8082,-6538,8082,-6557,8073,-6557,8073,-6538xe" filled="true" fillcolor="#000000" stroked="false">
                <v:path arrowok="t"/>
                <v:fill type="solid"/>
              </v:shape>
            </v:group>
            <v:group style="position:absolute;left:8073;top:-6538;width:10;height:20" coordorigin="8073,-6538" coordsize="10,20">
              <v:shape style="position:absolute;left:8073;top:-6538;width:10;height:20" coordorigin="8073,-6538" coordsize="10,20" path="m8073,-6519l8082,-6519,8082,-6538,8073,-6538,8073,-6519xe" filled="true" fillcolor="#000000" stroked="false">
                <v:path arrowok="t"/>
                <v:fill type="solid"/>
              </v:shape>
            </v:group>
            <v:group style="position:absolute;left:8073;top:-6519;width:10;height:20" coordorigin="8073,-6519" coordsize="10,20">
              <v:shape style="position:absolute;left:8073;top:-6519;width:10;height:20" coordorigin="8073,-6519" coordsize="10,20" path="m8073,-6500l8082,-6500,8082,-6519,8073,-6519,8073,-6500xe" filled="true" fillcolor="#000000" stroked="false">
                <v:path arrowok="t"/>
                <v:fill type="solid"/>
              </v:shape>
            </v:group>
            <v:group style="position:absolute;left:8073;top:-6500;width:10;height:20" coordorigin="8073,-6500" coordsize="10,20">
              <v:shape style="position:absolute;left:8073;top:-6500;width:10;height:20" coordorigin="8073,-6500" coordsize="10,20" path="m8073,-6481l8082,-6481,8082,-6500,8073,-6500,8073,-6481xe" filled="true" fillcolor="#000000" stroked="false">
                <v:path arrowok="t"/>
                <v:fill type="solid"/>
              </v:shape>
            </v:group>
            <v:group style="position:absolute;left:8073;top:-6481;width:10;height:20" coordorigin="8073,-6481" coordsize="10,20">
              <v:shape style="position:absolute;left:8073;top:-6481;width:10;height:20" coordorigin="8073,-6481" coordsize="10,20" path="m8073,-6461l8082,-6461,8082,-6481,8073,-6481,8073,-6461xe" filled="true" fillcolor="#000000" stroked="false">
                <v:path arrowok="t"/>
                <v:fill type="solid"/>
              </v:shape>
              <v:shape style="position:absolute;left:8068;top:-6435;width:5;height:10" type="#_x0000_t75" stroked="false">
                <v:imagedata r:id="rId733" o:title=""/>
              </v:shape>
            </v:group>
            <v:group style="position:absolute;left:8073;top:-6406;width:10;height:20" coordorigin="8073,-6406" coordsize="10,20">
              <v:shape style="position:absolute;left:8073;top:-6406;width:10;height:20" coordorigin="8073,-6406" coordsize="10,20" path="m8073,-6387l8082,-6387,8082,-6406,8073,-6406,8073,-6387xe" filled="true" fillcolor="#000000" stroked="false">
                <v:path arrowok="t"/>
                <v:fill type="solid"/>
              </v:shape>
            </v:group>
            <v:group style="position:absolute;left:8073;top:-6387;width:10;height:20" coordorigin="8073,-6387" coordsize="10,20">
              <v:shape style="position:absolute;left:8073;top:-6387;width:10;height:20" coordorigin="8073,-6387" coordsize="10,20" path="m8073,-6368l8082,-6368,8082,-6387,8073,-6387,8073,-6368xe" filled="true" fillcolor="#000000" stroked="false">
                <v:path arrowok="t"/>
                <v:fill type="solid"/>
              </v:shape>
            </v:group>
            <v:group style="position:absolute;left:8073;top:-6368;width:10;height:20" coordorigin="8073,-6368" coordsize="10,20">
              <v:shape style="position:absolute;left:8073;top:-6368;width:10;height:20" coordorigin="8073,-6368" coordsize="10,20" path="m8073,-6349l8082,-6349,8082,-6368,8073,-6368,8073,-6349xe" filled="true" fillcolor="#000000" stroked="false">
                <v:path arrowok="t"/>
                <v:fill type="solid"/>
              </v:shape>
            </v:group>
            <v:group style="position:absolute;left:8073;top:-6349;width:10;height:20" coordorigin="8073,-6349" coordsize="10,20">
              <v:shape style="position:absolute;left:8073;top:-6349;width:10;height:20" coordorigin="8073,-6349" coordsize="10,20" path="m8073,-6329l8082,-6329,8082,-6349,8073,-6349,8073,-6329xe" filled="true" fillcolor="#000000" stroked="false">
                <v:path arrowok="t"/>
                <v:fill type="solid"/>
              </v:shape>
            </v:group>
            <v:group style="position:absolute;left:8073;top:-6329;width:10;height:20" coordorigin="8073,-6329" coordsize="10,20">
              <v:shape style="position:absolute;left:8073;top:-6329;width:10;height:20" coordorigin="8073,-6329" coordsize="10,20" path="m8073,-6310l8082,-6310,8082,-6329,8073,-6329,8073,-6310xe" filled="true" fillcolor="#000000" stroked="false">
                <v:path arrowok="t"/>
                <v:fill type="solid"/>
              </v:shape>
            </v:group>
            <v:group style="position:absolute;left:8073;top:-6310;width:10;height:20" coordorigin="8073,-6310" coordsize="10,20">
              <v:shape style="position:absolute;left:8073;top:-6310;width:10;height:20" coordorigin="8073,-6310" coordsize="10,20" path="m8073,-6291l8082,-6291,8082,-6310,8073,-6310,8073,-6291xe" filled="true" fillcolor="#000000" stroked="false">
                <v:path arrowok="t"/>
                <v:fill type="solid"/>
              </v:shape>
            </v:group>
            <v:group style="position:absolute;left:8073;top:-6291;width:10;height:20" coordorigin="8073,-6291" coordsize="10,20">
              <v:shape style="position:absolute;left:8073;top:-6291;width:10;height:20" coordorigin="8073,-6291" coordsize="10,20" path="m8073,-6272l8082,-6272,8082,-6291,8073,-6291,8073,-6272xe" filled="true" fillcolor="#000000" stroked="false">
                <v:path arrowok="t"/>
                <v:fill type="solid"/>
              </v:shape>
            </v:group>
            <v:group style="position:absolute;left:8073;top:-6272;width:10;height:20" coordorigin="8073,-6272" coordsize="10,20">
              <v:shape style="position:absolute;left:8073;top:-6272;width:10;height:20" coordorigin="8073,-6272" coordsize="10,20" path="m8073,-6253l8082,-6253,8082,-6272,8073,-6272,8073,-6253xe" filled="true" fillcolor="#000000" stroked="false">
                <v:path arrowok="t"/>
                <v:fill type="solid"/>
              </v:shape>
            </v:group>
            <v:group style="position:absolute;left:8073;top:-6253;width:10;height:20" coordorigin="8073,-6253" coordsize="10,20">
              <v:shape style="position:absolute;left:8073;top:-6253;width:10;height:20" coordorigin="8073,-6253" coordsize="10,20" path="m8073,-6233l8082,-6233,8082,-6253,8073,-6253,8073,-6233xe" filled="true" fillcolor="#000000" stroked="false">
                <v:path arrowok="t"/>
                <v:fill type="solid"/>
              </v:shape>
            </v:group>
            <v:group style="position:absolute;left:8073;top:-6233;width:10;height:20" coordorigin="8073,-6233" coordsize="10,20">
              <v:shape style="position:absolute;left:8073;top:-6233;width:10;height:20" coordorigin="8073,-6233" coordsize="10,20" path="m8073,-6214l8082,-6214,8082,-6233,8073,-6233,8073,-6214xe" filled="true" fillcolor="#000000" stroked="false">
                <v:path arrowok="t"/>
                <v:fill type="solid"/>
              </v:shape>
            </v:group>
            <v:group style="position:absolute;left:8073;top:-6214;width:10;height:20" coordorigin="8073,-6214" coordsize="10,20">
              <v:shape style="position:absolute;left:8073;top:-6214;width:10;height:20" coordorigin="8073,-6214" coordsize="10,20" path="m8073,-6195l8082,-6195,8082,-6214,8073,-6214,8073,-6195xe" filled="true" fillcolor="#000000" stroked="false">
                <v:path arrowok="t"/>
                <v:fill type="solid"/>
              </v:shape>
            </v:group>
            <v:group style="position:absolute;left:8073;top:-6195;width:10;height:20" coordorigin="8073,-6195" coordsize="10,20">
              <v:shape style="position:absolute;left:8073;top:-6195;width:10;height:20" coordorigin="8073,-6195" coordsize="10,20" path="m8073,-6176l8082,-6176,8082,-6195,8073,-6195,8073,-6176xe" filled="true" fillcolor="#000000" stroked="false">
                <v:path arrowok="t"/>
                <v:fill type="solid"/>
              </v:shape>
            </v:group>
            <v:group style="position:absolute;left:8073;top:-6176;width:10;height:20" coordorigin="8073,-6176" coordsize="10,20">
              <v:shape style="position:absolute;left:8073;top:-6176;width:10;height:20" coordorigin="8073,-6176" coordsize="10,20" path="m8073,-6157l8082,-6157,8082,-6176,8073,-6176,8073,-6157xe" filled="true" fillcolor="#000000" stroked="false">
                <v:path arrowok="t"/>
                <v:fill type="solid"/>
              </v:shape>
            </v:group>
            <v:group style="position:absolute;left:8073;top:-6157;width:10;height:20" coordorigin="8073,-6157" coordsize="10,20">
              <v:shape style="position:absolute;left:8073;top:-6157;width:10;height:20" coordorigin="8073,-6157" coordsize="10,20" path="m8073,-6137l8082,-6137,8082,-6157,8073,-6157,8073,-6137xe" filled="true" fillcolor="#000000" stroked="false">
                <v:path arrowok="t"/>
                <v:fill type="solid"/>
              </v:shape>
            </v:group>
            <v:group style="position:absolute;left:8073;top:-6137;width:10;height:20" coordorigin="8073,-6137" coordsize="10,20">
              <v:shape style="position:absolute;left:8073;top:-6137;width:10;height:20" coordorigin="8073,-6137" coordsize="10,20" path="m8073,-6118l8082,-6118,8082,-6137,8073,-6137,8073,-6118xe" filled="true" fillcolor="#000000" stroked="false">
                <v:path arrowok="t"/>
                <v:fill type="solid"/>
              </v:shape>
            </v:group>
            <v:group style="position:absolute;left:8073;top:-6118;width:10;height:20" coordorigin="8073,-6118" coordsize="10,20">
              <v:shape style="position:absolute;left:8073;top:-6118;width:10;height:20" coordorigin="8073,-6118" coordsize="10,20" path="m8073,-6099l8082,-6099,8082,-6118,8073,-6118,8073,-6099xe" filled="true" fillcolor="#000000" stroked="false">
                <v:path arrowok="t"/>
                <v:fill type="solid"/>
              </v:shape>
            </v:group>
            <v:group style="position:absolute;left:8073;top:-6099;width:10;height:20" coordorigin="8073,-6099" coordsize="10,20">
              <v:shape style="position:absolute;left:8073;top:-6099;width:10;height:20" coordorigin="8073,-6099" coordsize="10,20" path="m8073,-6080l8082,-6080,8082,-6099,8073,-6099,8073,-6080xe" filled="true" fillcolor="#000000" stroked="false">
                <v:path arrowok="t"/>
                <v:fill type="solid"/>
              </v:shape>
            </v:group>
            <v:group style="position:absolute;left:8073;top:-6080;width:10;height:20" coordorigin="8073,-6080" coordsize="10,20">
              <v:shape style="position:absolute;left:8073;top:-6080;width:10;height:20" coordorigin="8073,-6080" coordsize="10,20" path="m8073,-6061l8082,-6061,8082,-6080,8073,-6080,8073,-6061xe" filled="true" fillcolor="#000000" stroked="false">
                <v:path arrowok="t"/>
                <v:fill type="solid"/>
              </v:shape>
            </v:group>
            <v:group style="position:absolute;left:8073;top:-6061;width:10;height:20" coordorigin="8073,-6061" coordsize="10,20">
              <v:shape style="position:absolute;left:8073;top:-6061;width:10;height:20" coordorigin="8073,-6061" coordsize="10,20" path="m8073,-6041l8082,-6041,8082,-6061,8073,-6061,8073,-6041xe" filled="true" fillcolor="#000000" stroked="false">
                <v:path arrowok="t"/>
                <v:fill type="solid"/>
              </v:shape>
            </v:group>
            <v:group style="position:absolute;left:8073;top:-6041;width:10;height:20" coordorigin="8073,-6041" coordsize="10,20">
              <v:shape style="position:absolute;left:8073;top:-6041;width:10;height:20" coordorigin="8073,-6041" coordsize="10,20" path="m8073,-6022l8082,-6022,8082,-6041,8073,-6041,8073,-6022xe" filled="true" fillcolor="#000000" stroked="false">
                <v:path arrowok="t"/>
                <v:fill type="solid"/>
              </v:shape>
            </v:group>
            <v:group style="position:absolute;left:8073;top:-6022;width:10;height:20" coordorigin="8073,-6022" coordsize="10,20">
              <v:shape style="position:absolute;left:8073;top:-6022;width:10;height:20" coordorigin="8073,-6022" coordsize="10,20" path="m8073,-6003l8082,-6003,8082,-6022,8073,-6022,8073,-6003xe" filled="true" fillcolor="#000000" stroked="false">
                <v:path arrowok="t"/>
                <v:fill type="solid"/>
              </v:shape>
            </v:group>
            <v:group style="position:absolute;left:8073;top:-6003;width:10;height:20" coordorigin="8073,-6003" coordsize="10,20">
              <v:shape style="position:absolute;left:8073;top:-6003;width:10;height:20" coordorigin="8073,-6003" coordsize="10,20" path="m8073,-5984l8082,-5984,8082,-6003,8073,-6003,8073,-5984xe" filled="true" fillcolor="#000000" stroked="false">
                <v:path arrowok="t"/>
                <v:fill type="solid"/>
              </v:shape>
            </v:group>
            <v:group style="position:absolute;left:8073;top:-5984;width:10;height:20" coordorigin="8073,-5984" coordsize="10,20">
              <v:shape style="position:absolute;left:8073;top:-5984;width:10;height:20" coordorigin="8073,-5984" coordsize="10,20" path="m8073,-5965l8082,-5965,8082,-5984,8073,-5984,8073,-5965xe" filled="true" fillcolor="#000000" stroked="false">
                <v:path arrowok="t"/>
                <v:fill type="solid"/>
              </v:shape>
            </v:group>
            <v:group style="position:absolute;left:8073;top:-5965;width:10;height:20" coordorigin="8073,-5965" coordsize="10,20">
              <v:shape style="position:absolute;left:8073;top:-5965;width:10;height:20" coordorigin="8073,-5965" coordsize="10,20" path="m8073,-5945l8082,-5945,8082,-5965,8073,-5965,8073,-5945xe" filled="true" fillcolor="#000000" stroked="false">
                <v:path arrowok="t"/>
                <v:fill type="solid"/>
              </v:shape>
            </v:group>
            <v:group style="position:absolute;left:8073;top:-5945;width:10;height:20" coordorigin="8073,-5945" coordsize="10,20">
              <v:shape style="position:absolute;left:8073;top:-5945;width:10;height:20" coordorigin="8073,-5945" coordsize="10,20" path="m8073,-5926l8082,-5926,8082,-5945,8073,-5945,8073,-5926xe" filled="true" fillcolor="#000000" stroked="false">
                <v:path arrowok="t"/>
                <v:fill type="solid"/>
              </v:shape>
            </v:group>
            <v:group style="position:absolute;left:8073;top:-5926;width:10;height:20" coordorigin="8073,-5926" coordsize="10,20">
              <v:shape style="position:absolute;left:8073;top:-5926;width:10;height:20" coordorigin="8073,-5926" coordsize="10,20" path="m8073,-5907l8082,-5907,8082,-5926,8073,-5926,8073,-5907xe" filled="true" fillcolor="#000000" stroked="false">
                <v:path arrowok="t"/>
                <v:fill type="solid"/>
              </v:shape>
            </v:group>
            <v:group style="position:absolute;left:8073;top:-5907;width:10;height:20" coordorigin="8073,-5907" coordsize="10,20">
              <v:shape style="position:absolute;left:8073;top:-5907;width:10;height:20" coordorigin="8073,-5907" coordsize="10,20" path="m8073,-5888l8082,-5888,8082,-5907,8073,-5907,8073,-5888xe" filled="true" fillcolor="#000000" stroked="false">
                <v:path arrowok="t"/>
                <v:fill type="solid"/>
              </v:shape>
            </v:group>
            <v:group style="position:absolute;left:8073;top:-5888;width:10;height:20" coordorigin="8073,-5888" coordsize="10,20">
              <v:shape style="position:absolute;left:8073;top:-5888;width:10;height:20" coordorigin="8073,-5888" coordsize="10,20" path="m8073,-5869l8082,-5869,8082,-5888,8073,-5888,8073,-5869xe" filled="true" fillcolor="#000000" stroked="false">
                <v:path arrowok="t"/>
                <v:fill type="solid"/>
              </v:shape>
            </v:group>
            <v:group style="position:absolute;left:8073;top:-5869;width:10;height:20" coordorigin="8073,-5869" coordsize="10,20">
              <v:shape style="position:absolute;left:8073;top:-5869;width:10;height:20" coordorigin="8073,-5869" coordsize="10,20" path="m8073,-5849l8082,-5849,8082,-5869,8073,-5869,8073,-5849xe" filled="true" fillcolor="#000000" stroked="false">
                <v:path arrowok="t"/>
                <v:fill type="solid"/>
              </v:shape>
            </v:group>
            <v:group style="position:absolute;left:8073;top:-5849;width:10;height:20" coordorigin="8073,-5849" coordsize="10,20">
              <v:shape style="position:absolute;left:8073;top:-5849;width:10;height:20" coordorigin="8073,-5849" coordsize="10,20" path="m8073,-5830l8082,-5830,8082,-5849,8073,-5849,8073,-5830xe" filled="true" fillcolor="#000000" stroked="false">
                <v:path arrowok="t"/>
                <v:fill type="solid"/>
              </v:shape>
            </v:group>
            <v:group style="position:absolute;left:8073;top:-5830;width:10;height:20" coordorigin="8073,-5830" coordsize="10,20">
              <v:shape style="position:absolute;left:8073;top:-5830;width:10;height:20" coordorigin="8073,-5830" coordsize="10,20" path="m8073,-5811l8082,-5811,8082,-5830,8073,-5830,8073,-5811xe" filled="true" fillcolor="#000000" stroked="false">
                <v:path arrowok="t"/>
                <v:fill type="solid"/>
              </v:shape>
            </v:group>
            <v:group style="position:absolute;left:8073;top:-5811;width:10;height:20" coordorigin="8073,-5811" coordsize="10,20">
              <v:shape style="position:absolute;left:8073;top:-5811;width:10;height:20" coordorigin="8073,-5811" coordsize="10,20" path="m8073,-5792l8082,-5792,8082,-5811,8073,-5811,8073,-5792xe" filled="true" fillcolor="#000000" stroked="false">
                <v:path arrowok="t"/>
                <v:fill type="solid"/>
              </v:shape>
            </v:group>
            <v:group style="position:absolute;left:8073;top:-5792;width:10;height:20" coordorigin="8073,-5792" coordsize="10,20">
              <v:shape style="position:absolute;left:8073;top:-5792;width:10;height:20" coordorigin="8073,-5792" coordsize="10,20" path="m8073,-5773l8082,-5773,8082,-5792,8073,-5792,8073,-5773xe" filled="true" fillcolor="#000000" stroked="false">
                <v:path arrowok="t"/>
                <v:fill type="solid"/>
              </v:shape>
            </v:group>
            <v:group style="position:absolute;left:8073;top:-5773;width:10;height:20" coordorigin="8073,-5773" coordsize="10,20">
              <v:shape style="position:absolute;left:8073;top:-5773;width:10;height:20" coordorigin="8073,-5773" coordsize="10,20" path="m8073,-5753l8082,-5753,8082,-5773,8073,-5773,8073,-5753xe" filled="true" fillcolor="#000000" stroked="false">
                <v:path arrowok="t"/>
                <v:fill type="solid"/>
              </v:shape>
            </v:group>
            <v:group style="position:absolute;left:8073;top:-5753;width:10;height:20" coordorigin="8073,-5753" coordsize="10,20">
              <v:shape style="position:absolute;left:8073;top:-5753;width:10;height:20" coordorigin="8073,-5753" coordsize="10,20" path="m8073,-5734l8082,-5734,8082,-5753,8073,-5753,8073,-5734xe" filled="true" fillcolor="#000000" stroked="false">
                <v:path arrowok="t"/>
                <v:fill type="solid"/>
              </v:shape>
            </v:group>
            <v:group style="position:absolute;left:8073;top:-5734;width:10;height:20" coordorigin="8073,-5734" coordsize="10,20">
              <v:shape style="position:absolute;left:8073;top:-5734;width:10;height:20" coordorigin="8073,-5734" coordsize="10,20" path="m8073,-5715l8082,-5715,8082,-5734,8073,-5734,8073,-5715xe" filled="true" fillcolor="#000000" stroked="false">
                <v:path arrowok="t"/>
                <v:fill type="solid"/>
              </v:shape>
            </v:group>
            <v:group style="position:absolute;left:8073;top:-5715;width:10;height:20" coordorigin="8073,-5715" coordsize="10,20">
              <v:shape style="position:absolute;left:8073;top:-5715;width:10;height:20" coordorigin="8073,-5715" coordsize="10,20" path="m8073,-5696l8082,-5696,8082,-5715,8073,-5715,8073,-5696xe" filled="true" fillcolor="#000000" stroked="false">
                <v:path arrowok="t"/>
                <v:fill type="solid"/>
              </v:shape>
            </v:group>
            <v:group style="position:absolute;left:8073;top:-5696;width:10;height:20" coordorigin="8073,-5696" coordsize="10,20">
              <v:shape style="position:absolute;left:8073;top:-5696;width:10;height:20" coordorigin="8073,-5696" coordsize="10,20" path="m8073,-5677l8082,-5677,8082,-5696,8073,-5696,8073,-5677xe" filled="true" fillcolor="#000000" stroked="false">
                <v:path arrowok="t"/>
                <v:fill type="solid"/>
              </v:shape>
            </v:group>
            <v:group style="position:absolute;left:8073;top:-5677;width:10;height:20" coordorigin="8073,-5677" coordsize="10,20">
              <v:shape style="position:absolute;left:8073;top:-5677;width:10;height:20" coordorigin="8073,-5677" coordsize="10,20" path="m8073,-5657l8082,-5657,8082,-5677,8073,-5677,8073,-5657xe" filled="true" fillcolor="#000000" stroked="false">
                <v:path arrowok="t"/>
                <v:fill type="solid"/>
              </v:shape>
            </v:group>
            <v:group style="position:absolute;left:8073;top:-5657;width:10;height:20" coordorigin="8073,-5657" coordsize="10,20">
              <v:shape style="position:absolute;left:8073;top:-5657;width:10;height:20" coordorigin="8073,-5657" coordsize="10,20" path="m8073,-5638l8082,-5638,8082,-5657,8073,-5657,8073,-5638xe" filled="true" fillcolor="#000000" stroked="false">
                <v:path arrowok="t"/>
                <v:fill type="solid"/>
              </v:shape>
            </v:group>
            <v:group style="position:absolute;left:8073;top:-5638;width:10;height:20" coordorigin="8073,-5638" coordsize="10,20">
              <v:shape style="position:absolute;left:8073;top:-5638;width:10;height:20" coordorigin="8073,-5638" coordsize="10,20" path="m8073,-5619l8082,-5619,8082,-5638,8073,-5638,8073,-5619xe" filled="true" fillcolor="#000000" stroked="false">
                <v:path arrowok="t"/>
                <v:fill type="solid"/>
              </v:shape>
            </v:group>
            <v:group style="position:absolute;left:8073;top:-5619;width:10;height:20" coordorigin="8073,-5619" coordsize="10,20">
              <v:shape style="position:absolute;left:8073;top:-5619;width:10;height:20" coordorigin="8073,-5619" coordsize="10,20" path="m8073,-5600l8082,-5600,8082,-5619,8073,-5619,8073,-5600xe" filled="true" fillcolor="#000000" stroked="false">
                <v:path arrowok="t"/>
                <v:fill type="solid"/>
              </v:shape>
            </v:group>
            <v:group style="position:absolute;left:8073;top:-5600;width:10;height:20" coordorigin="8073,-5600" coordsize="10,20">
              <v:shape style="position:absolute;left:8073;top:-5600;width:10;height:20" coordorigin="8073,-5600" coordsize="10,20" path="m8073,-5581l8082,-5581,8082,-5600,8073,-5600,8073,-5581xe" filled="true" fillcolor="#000000" stroked="false">
                <v:path arrowok="t"/>
                <v:fill type="solid"/>
              </v:shape>
            </v:group>
            <v:group style="position:absolute;left:8073;top:-5581;width:10;height:20" coordorigin="8073,-5581" coordsize="10,20">
              <v:shape style="position:absolute;left:8073;top:-5581;width:10;height:20" coordorigin="8073,-5581" coordsize="10,20" path="m8073,-5561l8082,-5561,8082,-5581,8073,-5581,8073,-5561xe" filled="true" fillcolor="#000000" stroked="false">
                <v:path arrowok="t"/>
                <v:fill type="solid"/>
              </v:shape>
            </v:group>
            <v:group style="position:absolute;left:8073;top:-5561;width:10;height:20" coordorigin="8073,-5561" coordsize="10,20">
              <v:shape style="position:absolute;left:8073;top:-5561;width:10;height:20" coordorigin="8073,-5561" coordsize="10,20" path="m8073,-5542l8082,-5542,8082,-5561,8073,-5561,8073,-5542xe" filled="true" fillcolor="#000000" stroked="false">
                <v:path arrowok="t"/>
                <v:fill type="solid"/>
              </v:shape>
            </v:group>
            <v:group style="position:absolute;left:8073;top:-5542;width:10;height:20" coordorigin="8073,-5542" coordsize="10,20">
              <v:shape style="position:absolute;left:8073;top:-5542;width:10;height:20" coordorigin="8073,-5542" coordsize="10,20" path="m8073,-5523l8082,-5523,8082,-5542,8073,-5542,8073,-5523xe" filled="true" fillcolor="#000000" stroked="false">
                <v:path arrowok="t"/>
                <v:fill type="solid"/>
              </v:shape>
            </v:group>
            <v:group style="position:absolute;left:8073;top:-5523;width:10;height:20" coordorigin="8073,-5523" coordsize="10,20">
              <v:shape style="position:absolute;left:8073;top:-5523;width:10;height:20" coordorigin="8073,-5523" coordsize="10,20" path="m8073,-5504l8082,-5504,8082,-5523,8073,-5523,8073,-5504xe" filled="true" fillcolor="#000000" stroked="false">
                <v:path arrowok="t"/>
                <v:fill type="solid"/>
              </v:shape>
            </v:group>
            <v:group style="position:absolute;left:8073;top:-5504;width:10;height:20" coordorigin="8073,-5504" coordsize="10,20">
              <v:shape style="position:absolute;left:8073;top:-5504;width:10;height:20" coordorigin="8073,-5504" coordsize="10,20" path="m8073,-5485l8082,-5485,8082,-5504,8073,-5504,8073,-5485xe" filled="true" fillcolor="#000000" stroked="false">
                <v:path arrowok="t"/>
                <v:fill type="solid"/>
              </v:shape>
            </v:group>
            <v:group style="position:absolute;left:8073;top:-5485;width:10;height:20" coordorigin="8073,-5485" coordsize="10,20">
              <v:shape style="position:absolute;left:8073;top:-5485;width:10;height:20" coordorigin="8073,-5485" coordsize="10,20" path="m8073,-5465l8082,-5465,8082,-5485,8073,-5485,8073,-5465xe" filled="true" fillcolor="#000000" stroked="false">
                <v:path arrowok="t"/>
                <v:fill type="solid"/>
              </v:shape>
            </v:group>
            <v:group style="position:absolute;left:8073;top:-5465;width:10;height:20" coordorigin="8073,-5465" coordsize="10,20">
              <v:shape style="position:absolute;left:8073;top:-5465;width:10;height:20" coordorigin="8073,-5465" coordsize="10,20" path="m8073,-5446l8082,-5446,8082,-5465,8073,-5465,8073,-5446xe" filled="true" fillcolor="#000000" stroked="false">
                <v:path arrowok="t"/>
                <v:fill type="solid"/>
              </v:shape>
            </v:group>
            <v:group style="position:absolute;left:8073;top:-5446;width:10;height:20" coordorigin="8073,-5446" coordsize="10,20">
              <v:shape style="position:absolute;left:8073;top:-5446;width:10;height:20" coordorigin="8073,-5446" coordsize="10,20" path="m8073,-5427l8082,-5427,8082,-5446,8073,-5446,8073,-5427xe" filled="true" fillcolor="#000000" stroked="false">
                <v:path arrowok="t"/>
                <v:fill type="solid"/>
              </v:shape>
            </v:group>
            <v:group style="position:absolute;left:8073;top:-5427;width:10;height:20" coordorigin="8073,-5427" coordsize="10,20">
              <v:shape style="position:absolute;left:8073;top:-5427;width:10;height:20" coordorigin="8073,-5427" coordsize="10,20" path="m8073,-5408l8082,-5408,8082,-5427,8073,-5427,8073,-5408xe" filled="true" fillcolor="#000000" stroked="false">
                <v:path arrowok="t"/>
                <v:fill type="solid"/>
              </v:shape>
            </v:group>
            <v:group style="position:absolute;left:8073;top:-5408;width:10;height:20" coordorigin="8073,-5408" coordsize="10,20">
              <v:shape style="position:absolute;left:8073;top:-5408;width:10;height:20" coordorigin="8073,-5408" coordsize="10,20" path="m8073,-5389l8082,-5389,8082,-5408,8073,-5408,8073,-5389xe" filled="true" fillcolor="#000000" stroked="false">
                <v:path arrowok="t"/>
                <v:fill type="solid"/>
              </v:shape>
            </v:group>
            <v:group style="position:absolute;left:8073;top:-5389;width:10;height:20" coordorigin="8073,-5389" coordsize="10,20">
              <v:shape style="position:absolute;left:8073;top:-5389;width:10;height:20" coordorigin="8073,-5389" coordsize="10,20" path="m8073,-5369l8082,-5369,8082,-5389,8073,-5389,8073,-5369xe" filled="true" fillcolor="#000000" stroked="false">
                <v:path arrowok="t"/>
                <v:fill type="solid"/>
              </v:shape>
            </v:group>
            <v:group style="position:absolute;left:8073;top:-5369;width:10;height:20" coordorigin="8073,-5369" coordsize="10,20">
              <v:shape style="position:absolute;left:8073;top:-5369;width:10;height:20" coordorigin="8073,-5369" coordsize="10,20" path="m8073,-5350l8082,-5350,8082,-5369,8073,-5369,8073,-5350xe" filled="true" fillcolor="#000000" stroked="false">
                <v:path arrowok="t"/>
                <v:fill type="solid"/>
              </v:shape>
            </v:group>
            <v:group style="position:absolute;left:8073;top:-5350;width:10;height:20" coordorigin="8073,-5350" coordsize="10,20">
              <v:shape style="position:absolute;left:8073;top:-5350;width:10;height:20" coordorigin="8073,-5350" coordsize="10,20" path="m8073,-5331l8082,-5331,8082,-5350,8073,-5350,8073,-5331xe" filled="true" fillcolor="#000000" stroked="false">
                <v:path arrowok="t"/>
                <v:fill type="solid"/>
              </v:shape>
            </v:group>
            <v:group style="position:absolute;left:8073;top:-5331;width:10;height:20" coordorigin="8073,-5331" coordsize="10,20">
              <v:shape style="position:absolute;left:8073;top:-5331;width:10;height:20" coordorigin="8073,-5331" coordsize="10,20" path="m8073,-5312l8082,-5312,8082,-5331,8073,-5331,8073,-5312xe" filled="true" fillcolor="#000000" stroked="false">
                <v:path arrowok="t"/>
                <v:fill type="solid"/>
              </v:shape>
            </v:group>
            <v:group style="position:absolute;left:8073;top:-5312;width:10;height:20" coordorigin="8073,-5312" coordsize="10,20">
              <v:shape style="position:absolute;left:8073;top:-5312;width:10;height:20" coordorigin="8073,-5312" coordsize="10,20" path="m8073,-5293l8082,-5293,8082,-5312,8073,-5312,8073,-5293xe" filled="true" fillcolor="#000000" stroked="false">
                <v:path arrowok="t"/>
                <v:fill type="solid"/>
              </v:shape>
            </v:group>
            <v:group style="position:absolute;left:8073;top:-5293;width:10;height:20" coordorigin="8073,-5293" coordsize="10,20">
              <v:shape style="position:absolute;left:8073;top:-5293;width:10;height:20" coordorigin="8073,-5293" coordsize="10,20" path="m8073,-5273l8082,-5273,8082,-5293,8073,-5293,8073,-5273xe" filled="true" fillcolor="#000000" stroked="false">
                <v:path arrowok="t"/>
                <v:fill type="solid"/>
              </v:shape>
            </v:group>
            <v:group style="position:absolute;left:8073;top:-5273;width:10;height:20" coordorigin="8073,-5273" coordsize="10,20">
              <v:shape style="position:absolute;left:8073;top:-5273;width:10;height:20" coordorigin="8073,-5273" coordsize="10,20" path="m8073,-5254l8082,-5254,8082,-5273,8073,-5273,8073,-5254xe" filled="true" fillcolor="#000000" stroked="false">
                <v:path arrowok="t"/>
                <v:fill type="solid"/>
              </v:shape>
            </v:group>
            <v:group style="position:absolute;left:8073;top:-5254;width:10;height:20" coordorigin="8073,-5254" coordsize="10,20">
              <v:shape style="position:absolute;left:8073;top:-5254;width:10;height:20" coordorigin="8073,-5254" coordsize="10,20" path="m8073,-5235l8082,-5235,8082,-5254,8073,-5254,8073,-5235xe" filled="true" fillcolor="#000000" stroked="false">
                <v:path arrowok="t"/>
                <v:fill type="solid"/>
              </v:shape>
            </v:group>
            <v:group style="position:absolute;left:8073;top:-5235;width:10;height:20" coordorigin="8073,-5235" coordsize="10,20">
              <v:shape style="position:absolute;left:8073;top:-5235;width:10;height:20" coordorigin="8073,-5235" coordsize="10,20" path="m8073,-5216l8082,-5216,8082,-5235,8073,-5235,8073,-5216xe" filled="true" fillcolor="#000000" stroked="false">
                <v:path arrowok="t"/>
                <v:fill type="solid"/>
              </v:shape>
            </v:group>
            <v:group style="position:absolute;left:8073;top:-5216;width:10;height:20" coordorigin="8073,-5216" coordsize="10,20">
              <v:shape style="position:absolute;left:8073;top:-5216;width:10;height:20" coordorigin="8073,-5216" coordsize="10,20" path="m8073,-5197l8082,-5197,8082,-5216,8073,-5216,8073,-5197xe" filled="true" fillcolor="#000000" stroked="false">
                <v:path arrowok="t"/>
                <v:fill type="solid"/>
              </v:shape>
            </v:group>
            <v:group style="position:absolute;left:8073;top:-5197;width:10;height:20" coordorigin="8073,-5197" coordsize="10,20">
              <v:shape style="position:absolute;left:8073;top:-5197;width:10;height:20" coordorigin="8073,-5197" coordsize="10,20" path="m8073,-5177l8082,-5177,8082,-5197,8073,-5197,8073,-5177xe" filled="true" fillcolor="#000000" stroked="false">
                <v:path arrowok="t"/>
                <v:fill type="solid"/>
              </v:shape>
            </v:group>
            <v:group style="position:absolute;left:8073;top:-5177;width:10;height:20" coordorigin="8073,-5177" coordsize="10,20">
              <v:shape style="position:absolute;left:8073;top:-5177;width:10;height:20" coordorigin="8073,-5177" coordsize="10,20" path="m8073,-5158l8082,-5158,8082,-5177,8073,-5177,8073,-5158xe" filled="true" fillcolor="#000000" stroked="false">
                <v:path arrowok="t"/>
                <v:fill type="solid"/>
              </v:shape>
            </v:group>
            <v:group style="position:absolute;left:8073;top:-5158;width:10;height:20" coordorigin="8073,-5158" coordsize="10,20">
              <v:shape style="position:absolute;left:8073;top:-5158;width:10;height:20" coordorigin="8073,-5158" coordsize="10,20" path="m8073,-5139l8082,-5139,8082,-5158,8073,-5158,8073,-5139xe" filled="true" fillcolor="#000000" stroked="false">
                <v:path arrowok="t"/>
                <v:fill type="solid"/>
              </v:shape>
            </v:group>
            <v:group style="position:absolute;left:8073;top:-5139;width:10;height:20" coordorigin="8073,-5139" coordsize="10,20">
              <v:shape style="position:absolute;left:8073;top:-5139;width:10;height:20" coordorigin="8073,-5139" coordsize="10,20" path="m8073,-5120l8082,-5120,8082,-5139,8073,-5139,8073,-5120xe" filled="true" fillcolor="#000000" stroked="false">
                <v:path arrowok="t"/>
                <v:fill type="solid"/>
              </v:shape>
              <v:shape style="position:absolute;left:8068;top:-5101;width:14;height:14" type="#_x0000_t75" stroked="false">
                <v:imagedata r:id="rId734" o:title=""/>
              </v:shape>
            </v:group>
            <v:group style="position:absolute;left:8073;top:-5067;width:10;height:20" coordorigin="8073,-5067" coordsize="10,20">
              <v:shape style="position:absolute;left:8073;top:-5067;width:10;height:20" coordorigin="8073,-5067" coordsize="10,20" path="m8073,-5048l8082,-5048,8082,-5067,8073,-5067,8073,-5048xe" filled="true" fillcolor="#000000" stroked="false">
                <v:path arrowok="t"/>
                <v:fill type="solid"/>
              </v:shape>
            </v:group>
            <v:group style="position:absolute;left:8073;top:-5048;width:10;height:20" coordorigin="8073,-5048" coordsize="10,20">
              <v:shape style="position:absolute;left:8073;top:-5048;width:10;height:20" coordorigin="8073,-5048" coordsize="10,20" path="m8073,-5029l8082,-5029,8082,-5048,8073,-5048,8073,-5029xe" filled="true" fillcolor="#000000" stroked="false">
                <v:path arrowok="t"/>
                <v:fill type="solid"/>
              </v:shape>
            </v:group>
            <v:group style="position:absolute;left:8073;top:-5029;width:10;height:20" coordorigin="8073,-5029" coordsize="10,20">
              <v:shape style="position:absolute;left:8073;top:-5029;width:10;height:20" coordorigin="8073,-5029" coordsize="10,20" path="m8073,-5009l8082,-5009,8082,-5029,8073,-5029,8073,-5009xe" filled="true" fillcolor="#000000" stroked="false">
                <v:path arrowok="t"/>
                <v:fill type="solid"/>
              </v:shape>
            </v:group>
            <v:group style="position:absolute;left:8073;top:-5009;width:10;height:20" coordorigin="8073,-5009" coordsize="10,20">
              <v:shape style="position:absolute;left:8073;top:-5009;width:10;height:20" coordorigin="8073,-5009" coordsize="10,20" path="m8073,-4990l8082,-4990,8082,-5009,8073,-5009,8073,-4990xe" filled="true" fillcolor="#000000" stroked="false">
                <v:path arrowok="t"/>
                <v:fill type="solid"/>
              </v:shape>
            </v:group>
            <v:group style="position:absolute;left:8073;top:-4990;width:10;height:20" coordorigin="8073,-4990" coordsize="10,20">
              <v:shape style="position:absolute;left:8073;top:-4990;width:10;height:20" coordorigin="8073,-4990" coordsize="10,20" path="m8073,-4971l8082,-4971,8082,-4990,8073,-4990,8073,-4971xe" filled="true" fillcolor="#000000" stroked="false">
                <v:path arrowok="t"/>
                <v:fill type="solid"/>
              </v:shape>
            </v:group>
            <v:group style="position:absolute;left:8073;top:-4971;width:10;height:20" coordorigin="8073,-4971" coordsize="10,20">
              <v:shape style="position:absolute;left:8073;top:-4971;width:10;height:20" coordorigin="8073,-4971" coordsize="10,20" path="m8073,-4952l8082,-4952,8082,-4971,8073,-4971,8073,-4952xe" filled="true" fillcolor="#000000" stroked="false">
                <v:path arrowok="t"/>
                <v:fill type="solid"/>
              </v:shape>
            </v:group>
            <v:group style="position:absolute;left:8073;top:-4952;width:10;height:20" coordorigin="8073,-4952" coordsize="10,20">
              <v:shape style="position:absolute;left:8073;top:-4952;width:10;height:20" coordorigin="8073,-4952" coordsize="10,20" path="m8073,-4933l8082,-4933,8082,-4952,8073,-4952,8073,-4933xe" filled="true" fillcolor="#000000" stroked="false">
                <v:path arrowok="t"/>
                <v:fill type="solid"/>
              </v:shape>
            </v:group>
            <v:group style="position:absolute;left:8073;top:-4933;width:10;height:20" coordorigin="8073,-4933" coordsize="10,20">
              <v:shape style="position:absolute;left:8073;top:-4933;width:10;height:20" coordorigin="8073,-4933" coordsize="10,20" path="m8073,-4913l8082,-4913,8082,-4933,8073,-4933,8073,-4913xe" filled="true" fillcolor="#000000" stroked="false">
                <v:path arrowok="t"/>
                <v:fill type="solid"/>
              </v:shape>
            </v:group>
            <v:group style="position:absolute;left:8073;top:-4913;width:10;height:20" coordorigin="8073,-4913" coordsize="10,20">
              <v:shape style="position:absolute;left:8073;top:-4913;width:10;height:20" coordorigin="8073,-4913" coordsize="10,20" path="m8073,-4894l8082,-4894,8082,-4913,8073,-4913,8073,-4894xe" filled="true" fillcolor="#000000" stroked="false">
                <v:path arrowok="t"/>
                <v:fill type="solid"/>
              </v:shape>
            </v:group>
            <v:group style="position:absolute;left:8073;top:-4894;width:10;height:20" coordorigin="8073,-4894" coordsize="10,20">
              <v:shape style="position:absolute;left:8073;top:-4894;width:10;height:20" coordorigin="8073,-4894" coordsize="10,20" path="m8073,-4875l8082,-4875,8082,-4894,8073,-4894,8073,-4875xe" filled="true" fillcolor="#000000" stroked="false">
                <v:path arrowok="t"/>
                <v:fill type="solid"/>
              </v:shape>
            </v:group>
            <v:group style="position:absolute;left:8073;top:-4875;width:10;height:20" coordorigin="8073,-4875" coordsize="10,20">
              <v:shape style="position:absolute;left:8073;top:-4875;width:10;height:20" coordorigin="8073,-4875" coordsize="10,20" path="m8073,-4856l8082,-4856,8082,-4875,8073,-4875,8073,-4856xe" filled="true" fillcolor="#000000" stroked="false">
                <v:path arrowok="t"/>
                <v:fill type="solid"/>
              </v:shape>
            </v:group>
            <v:group style="position:absolute;left:8073;top:-4856;width:10;height:20" coordorigin="8073,-4856" coordsize="10,20">
              <v:shape style="position:absolute;left:8073;top:-4856;width:10;height:20" coordorigin="8073,-4856" coordsize="10,20" path="m8073,-4837l8082,-4837,8082,-4856,8073,-4856,8073,-4837xe" filled="true" fillcolor="#000000" stroked="false">
                <v:path arrowok="t"/>
                <v:fill type="solid"/>
              </v:shape>
            </v:group>
            <v:group style="position:absolute;left:8073;top:-4837;width:10;height:20" coordorigin="8073,-4837" coordsize="10,20">
              <v:shape style="position:absolute;left:8073;top:-4837;width:10;height:20" coordorigin="8073,-4837" coordsize="10,20" path="m8073,-4817l8082,-4817,8082,-4837,8073,-4837,8073,-4817xe" filled="true" fillcolor="#000000" stroked="false">
                <v:path arrowok="t"/>
                <v:fill type="solid"/>
              </v:shape>
            </v:group>
            <v:group style="position:absolute;left:8073;top:-4817;width:10;height:20" coordorigin="8073,-4817" coordsize="10,20">
              <v:shape style="position:absolute;left:8073;top:-4817;width:10;height:20" coordorigin="8073,-4817" coordsize="10,20" path="m8073,-4798l8082,-4798,8082,-4817,8073,-4817,8073,-4798xe" filled="true" fillcolor="#000000" stroked="false">
                <v:path arrowok="t"/>
                <v:fill type="solid"/>
              </v:shape>
            </v:group>
            <v:group style="position:absolute;left:8073;top:-4798;width:10;height:20" coordorigin="8073,-4798" coordsize="10,20">
              <v:shape style="position:absolute;left:8073;top:-4798;width:10;height:20" coordorigin="8073,-4798" coordsize="10,20" path="m8073,-4779l8082,-4779,8082,-4798,8073,-4798,8073,-4779xe" filled="true" fillcolor="#000000" stroked="false">
                <v:path arrowok="t"/>
                <v:fill type="solid"/>
              </v:shape>
            </v:group>
            <v:group style="position:absolute;left:8073;top:-4779;width:10;height:20" coordorigin="8073,-4779" coordsize="10,20">
              <v:shape style="position:absolute;left:8073;top:-4779;width:10;height:20" coordorigin="8073,-4779" coordsize="10,20" path="m8073,-4760l8082,-4760,8082,-4779,8073,-4779,8073,-4760xe" filled="true" fillcolor="#000000" stroked="false">
                <v:path arrowok="t"/>
                <v:fill type="solid"/>
              </v:shape>
            </v:group>
            <v:group style="position:absolute;left:8073;top:-4760;width:10;height:20" coordorigin="8073,-4760" coordsize="10,20">
              <v:shape style="position:absolute;left:8073;top:-4760;width:10;height:20" coordorigin="8073,-4760" coordsize="10,20" path="m8073,-4741l8082,-4741,8082,-4760,8073,-4760,8073,-4741xe" filled="true" fillcolor="#000000" stroked="false">
                <v:path arrowok="t"/>
                <v:fill type="solid"/>
              </v:shape>
            </v:group>
            <v:group style="position:absolute;left:8073;top:-4741;width:10;height:20" coordorigin="8073,-4741" coordsize="10,20">
              <v:shape style="position:absolute;left:8073;top:-4741;width:10;height:20" coordorigin="8073,-4741" coordsize="10,20" path="m8073,-4721l8082,-4721,8082,-4741,8073,-4741,8073,-4721xe" filled="true" fillcolor="#000000" stroked="false">
                <v:path arrowok="t"/>
                <v:fill type="solid"/>
              </v:shape>
              <v:shape style="position:absolute;left:8068;top:-4695;width:5;height:10" type="#_x0000_t75" stroked="false">
                <v:imagedata r:id="rId733" o:title=""/>
              </v:shape>
            </v:group>
            <v:group style="position:absolute;left:8073;top:-4666;width:10;height:20" coordorigin="8073,-4666" coordsize="10,20">
              <v:shape style="position:absolute;left:8073;top:-4666;width:10;height:20" coordorigin="8073,-4666" coordsize="10,20" path="m8073,-4647l8082,-4647,8082,-4666,8073,-4666,8073,-4647xe" filled="true" fillcolor="#000000" stroked="false">
                <v:path arrowok="t"/>
                <v:fill type="solid"/>
              </v:shape>
            </v:group>
            <v:group style="position:absolute;left:8073;top:-4647;width:10;height:20" coordorigin="8073,-4647" coordsize="10,20">
              <v:shape style="position:absolute;left:8073;top:-4647;width:10;height:20" coordorigin="8073,-4647" coordsize="10,20" path="m8073,-4628l8082,-4628,8082,-4647,8073,-4647,8073,-4628xe" filled="true" fillcolor="#000000" stroked="false">
                <v:path arrowok="t"/>
                <v:fill type="solid"/>
              </v:shape>
            </v:group>
            <v:group style="position:absolute;left:8073;top:-4628;width:10;height:20" coordorigin="8073,-4628" coordsize="10,20">
              <v:shape style="position:absolute;left:8073;top:-4628;width:10;height:20" coordorigin="8073,-4628" coordsize="10,20" path="m8073,-4609l8082,-4609,8082,-4628,8073,-4628,8073,-4609xe" filled="true" fillcolor="#000000" stroked="false">
                <v:path arrowok="t"/>
                <v:fill type="solid"/>
              </v:shape>
            </v:group>
            <v:group style="position:absolute;left:8073;top:-4609;width:10;height:20" coordorigin="8073,-4609" coordsize="10,20">
              <v:shape style="position:absolute;left:8073;top:-4609;width:10;height:20" coordorigin="8073,-4609" coordsize="10,20" path="m8073,-4589l8082,-4589,8082,-4609,8073,-4609,8073,-4589xe" filled="true" fillcolor="#000000" stroked="false">
                <v:path arrowok="t"/>
                <v:fill type="solid"/>
              </v:shape>
            </v:group>
            <v:group style="position:absolute;left:8073;top:-4589;width:10;height:20" coordorigin="8073,-4589" coordsize="10,20">
              <v:shape style="position:absolute;left:8073;top:-4589;width:10;height:20" coordorigin="8073,-4589" coordsize="10,20" path="m8073,-4570l8082,-4570,8082,-4589,8073,-4589,8073,-4570xe" filled="true" fillcolor="#000000" stroked="false">
                <v:path arrowok="t"/>
                <v:fill type="solid"/>
              </v:shape>
            </v:group>
            <v:group style="position:absolute;left:8073;top:-4570;width:10;height:20" coordorigin="8073,-4570" coordsize="10,20">
              <v:shape style="position:absolute;left:8073;top:-4570;width:10;height:20" coordorigin="8073,-4570" coordsize="10,20" path="m8073,-4551l8082,-4551,8082,-4570,8073,-4570,8073,-4551xe" filled="true" fillcolor="#000000" stroked="false">
                <v:path arrowok="t"/>
                <v:fill type="solid"/>
              </v:shape>
            </v:group>
            <v:group style="position:absolute;left:8073;top:-4551;width:10;height:20" coordorigin="8073,-4551" coordsize="10,20">
              <v:shape style="position:absolute;left:8073;top:-4551;width:10;height:20" coordorigin="8073,-4551" coordsize="10,20" path="m8073,-4532l8082,-4532,8082,-4551,8073,-4551,8073,-4532xe" filled="true" fillcolor="#000000" stroked="false">
                <v:path arrowok="t"/>
                <v:fill type="solid"/>
              </v:shape>
            </v:group>
            <v:group style="position:absolute;left:8073;top:-4532;width:10;height:20" coordorigin="8073,-4532" coordsize="10,20">
              <v:shape style="position:absolute;left:8073;top:-4532;width:10;height:20" coordorigin="8073,-4532" coordsize="10,20" path="m8073,-4513l8082,-4513,8082,-4532,8073,-4532,8073,-4513xe" filled="true" fillcolor="#000000" stroked="false">
                <v:path arrowok="t"/>
                <v:fill type="solid"/>
              </v:shape>
            </v:group>
            <v:group style="position:absolute;left:8073;top:-4513;width:10;height:20" coordorigin="8073,-4513" coordsize="10,20">
              <v:shape style="position:absolute;left:8073;top:-4513;width:10;height:20" coordorigin="8073,-4513" coordsize="10,20" path="m8073,-4493l8082,-4493,8082,-4513,8073,-4513,8073,-4493xe" filled="true" fillcolor="#000000" stroked="false">
                <v:path arrowok="t"/>
                <v:fill type="solid"/>
              </v:shape>
            </v:group>
            <v:group style="position:absolute;left:8073;top:-4493;width:10;height:20" coordorigin="8073,-4493" coordsize="10,20">
              <v:shape style="position:absolute;left:8073;top:-4493;width:10;height:20" coordorigin="8073,-4493" coordsize="10,20" path="m8073,-4474l8082,-4474,8082,-4493,8073,-4493,8073,-4474xe" filled="true" fillcolor="#000000" stroked="false">
                <v:path arrowok="t"/>
                <v:fill type="solid"/>
              </v:shape>
            </v:group>
            <v:group style="position:absolute;left:8073;top:-4474;width:10;height:20" coordorigin="8073,-4474" coordsize="10,20">
              <v:shape style="position:absolute;left:8073;top:-4474;width:10;height:20" coordorigin="8073,-4474" coordsize="10,20" path="m8073,-4455l8082,-4455,8082,-4474,8073,-4474,8073,-4455xe" filled="true" fillcolor="#000000" stroked="false">
                <v:path arrowok="t"/>
                <v:fill type="solid"/>
              </v:shape>
            </v:group>
            <v:group style="position:absolute;left:8073;top:-4455;width:10;height:20" coordorigin="8073,-4455" coordsize="10,20">
              <v:shape style="position:absolute;left:8073;top:-4455;width:10;height:20" coordorigin="8073,-4455" coordsize="10,20" path="m8073,-4436l8082,-4436,8082,-4455,8073,-4455,8073,-4436xe" filled="true" fillcolor="#000000" stroked="false">
                <v:path arrowok="t"/>
                <v:fill type="solid"/>
              </v:shape>
            </v:group>
            <v:group style="position:absolute;left:8073;top:-4436;width:10;height:20" coordorigin="8073,-4436" coordsize="10,20">
              <v:shape style="position:absolute;left:8073;top:-4436;width:10;height:20" coordorigin="8073,-4436" coordsize="10,20" path="m8073,-4417l8082,-4417,8082,-4436,8073,-4436,8073,-4417xe" filled="true" fillcolor="#000000" stroked="false">
                <v:path arrowok="t"/>
                <v:fill type="solid"/>
              </v:shape>
            </v:group>
            <v:group style="position:absolute;left:8073;top:-4417;width:10;height:20" coordorigin="8073,-4417" coordsize="10,20">
              <v:shape style="position:absolute;left:8073;top:-4417;width:10;height:20" coordorigin="8073,-4417" coordsize="10,20" path="m8073,-4397l8082,-4397,8082,-4417,8073,-4417,8073,-4397xe" filled="true" fillcolor="#000000" stroked="false">
                <v:path arrowok="t"/>
                <v:fill type="solid"/>
              </v:shape>
            </v:group>
            <v:group style="position:absolute;left:8073;top:-4397;width:10;height:20" coordorigin="8073,-4397" coordsize="10,20">
              <v:shape style="position:absolute;left:8073;top:-4397;width:10;height:20" coordorigin="8073,-4397" coordsize="10,20" path="m8073,-4378l8082,-4378,8082,-4397,8073,-4397,8073,-4378xe" filled="true" fillcolor="#000000" stroked="false">
                <v:path arrowok="t"/>
                <v:fill type="solid"/>
              </v:shape>
            </v:group>
            <v:group style="position:absolute;left:8073;top:-4378;width:10;height:20" coordorigin="8073,-4378" coordsize="10,20">
              <v:shape style="position:absolute;left:8073;top:-4378;width:10;height:20" coordorigin="8073,-4378" coordsize="10,20" path="m8073,-4359l8082,-4359,8082,-4378,8073,-4378,8073,-4359xe" filled="true" fillcolor="#000000" stroked="false">
                <v:path arrowok="t"/>
                <v:fill type="solid"/>
              </v:shape>
            </v:group>
            <v:group style="position:absolute;left:8073;top:-4359;width:10;height:20" coordorigin="8073,-4359" coordsize="10,20">
              <v:shape style="position:absolute;left:8073;top:-4359;width:10;height:20" coordorigin="8073,-4359" coordsize="10,20" path="m8073,-4340l8082,-4340,8082,-4359,8073,-4359,8073,-4340xe" filled="true" fillcolor="#000000" stroked="false">
                <v:path arrowok="t"/>
                <v:fill type="solid"/>
              </v:shape>
            </v:group>
            <v:group style="position:absolute;left:8073;top:-4340;width:10;height:20" coordorigin="8073,-4340" coordsize="10,20">
              <v:shape style="position:absolute;left:8073;top:-4340;width:10;height:20" coordorigin="8073,-4340" coordsize="10,20" path="m8073,-4321l8082,-4321,8082,-4340,8073,-4340,8073,-4321xe" filled="true" fillcolor="#000000" stroked="false">
                <v:path arrowok="t"/>
                <v:fill type="solid"/>
              </v:shape>
              <v:shape style="position:absolute;left:8068;top:-4292;width:5;height:10" type="#_x0000_t75" stroked="false">
                <v:imagedata r:id="rId733" o:title=""/>
              </v:shape>
            </v:group>
            <v:group style="position:absolute;left:8073;top:-4263;width:10;height:20" coordorigin="8073,-4263" coordsize="10,20">
              <v:shape style="position:absolute;left:8073;top:-4263;width:10;height:20" coordorigin="8073,-4263" coordsize="10,20" path="m8073,-4244l8082,-4244,8082,-4263,8073,-4263,8073,-4244xe" filled="true" fillcolor="#000000" stroked="false">
                <v:path arrowok="t"/>
                <v:fill type="solid"/>
              </v:shape>
            </v:group>
            <v:group style="position:absolute;left:8073;top:-4244;width:10;height:20" coordorigin="8073,-4244" coordsize="10,20">
              <v:shape style="position:absolute;left:8073;top:-4244;width:10;height:20" coordorigin="8073,-4244" coordsize="10,20" path="m8073,-4225l8082,-4225,8082,-4244,8073,-4244,8073,-4225xe" filled="true" fillcolor="#000000" stroked="false">
                <v:path arrowok="t"/>
                <v:fill type="solid"/>
              </v:shape>
            </v:group>
            <v:group style="position:absolute;left:8073;top:-4225;width:10;height:20" coordorigin="8073,-4225" coordsize="10,20">
              <v:shape style="position:absolute;left:8073;top:-4225;width:10;height:20" coordorigin="8073,-4225" coordsize="10,20" path="m8073,-4205l8082,-4205,8082,-4225,8073,-4225,8073,-4205xe" filled="true" fillcolor="#000000" stroked="false">
                <v:path arrowok="t"/>
                <v:fill type="solid"/>
              </v:shape>
            </v:group>
            <v:group style="position:absolute;left:8073;top:-4205;width:10;height:20" coordorigin="8073,-4205" coordsize="10,20">
              <v:shape style="position:absolute;left:8073;top:-4205;width:10;height:20" coordorigin="8073,-4205" coordsize="10,20" path="m8073,-4186l8082,-4186,8082,-4205,8073,-4205,8073,-4186xe" filled="true" fillcolor="#000000" stroked="false">
                <v:path arrowok="t"/>
                <v:fill type="solid"/>
              </v:shape>
            </v:group>
            <v:group style="position:absolute;left:8073;top:-4186;width:10;height:20" coordorigin="8073,-4186" coordsize="10,20">
              <v:shape style="position:absolute;left:8073;top:-4186;width:10;height:20" coordorigin="8073,-4186" coordsize="10,20" path="m8073,-4167l8082,-4167,8082,-4186,8073,-4186,8073,-4167xe" filled="true" fillcolor="#000000" stroked="false">
                <v:path arrowok="t"/>
                <v:fill type="solid"/>
              </v:shape>
            </v:group>
            <v:group style="position:absolute;left:8073;top:-4167;width:10;height:20" coordorigin="8073,-4167" coordsize="10,20">
              <v:shape style="position:absolute;left:8073;top:-4167;width:10;height:20" coordorigin="8073,-4167" coordsize="10,20" path="m8073,-4148l8082,-4148,8082,-4167,8073,-4167,8073,-4148xe" filled="true" fillcolor="#000000" stroked="false">
                <v:path arrowok="t"/>
                <v:fill type="solid"/>
              </v:shape>
            </v:group>
            <v:group style="position:absolute;left:8073;top:-4148;width:10;height:20" coordorigin="8073,-4148" coordsize="10,20">
              <v:shape style="position:absolute;left:8073;top:-4148;width:10;height:20" coordorigin="8073,-4148" coordsize="10,20" path="m8073,-4129l8082,-4129,8082,-4148,8073,-4148,8073,-4129xe" filled="true" fillcolor="#000000" stroked="false">
                <v:path arrowok="t"/>
                <v:fill type="solid"/>
              </v:shape>
            </v:group>
            <v:group style="position:absolute;left:8073;top:-4129;width:10;height:20" coordorigin="8073,-4129" coordsize="10,20">
              <v:shape style="position:absolute;left:8073;top:-4129;width:10;height:20" coordorigin="8073,-4129" coordsize="10,20" path="m8073,-4109l8082,-4109,8082,-4129,8073,-4129,8073,-4109xe" filled="true" fillcolor="#000000" stroked="false">
                <v:path arrowok="t"/>
                <v:fill type="solid"/>
              </v:shape>
            </v:group>
            <v:group style="position:absolute;left:8073;top:-4109;width:10;height:20" coordorigin="8073,-4109" coordsize="10,20">
              <v:shape style="position:absolute;left:8073;top:-4109;width:10;height:20" coordorigin="8073,-4109" coordsize="10,20" path="m8073,-4090l8082,-4090,8082,-4109,8073,-4109,8073,-4090xe" filled="true" fillcolor="#000000" stroked="false">
                <v:path arrowok="t"/>
                <v:fill type="solid"/>
              </v:shape>
            </v:group>
            <v:group style="position:absolute;left:8073;top:-4090;width:10;height:20" coordorigin="8073,-4090" coordsize="10,20">
              <v:shape style="position:absolute;left:8073;top:-4090;width:10;height:20" coordorigin="8073,-4090" coordsize="10,20" path="m8073,-4071l8082,-4071,8082,-4090,8073,-4090,8073,-4071xe" filled="true" fillcolor="#000000" stroked="false">
                <v:path arrowok="t"/>
                <v:fill type="solid"/>
              </v:shape>
            </v:group>
            <v:group style="position:absolute;left:8073;top:-4071;width:10;height:20" coordorigin="8073,-4071" coordsize="10,20">
              <v:shape style="position:absolute;left:8073;top:-4071;width:10;height:20" coordorigin="8073,-4071" coordsize="10,20" path="m8073,-4052l8082,-4052,8082,-4071,8073,-4071,8073,-4052xe" filled="true" fillcolor="#000000" stroked="false">
                <v:path arrowok="t"/>
                <v:fill type="solid"/>
              </v:shape>
            </v:group>
            <v:group style="position:absolute;left:8073;top:-4052;width:10;height:20" coordorigin="8073,-4052" coordsize="10,20">
              <v:shape style="position:absolute;left:8073;top:-4052;width:10;height:20" coordorigin="8073,-4052" coordsize="10,20" path="m8073,-4033l8082,-4033,8082,-4052,8073,-4052,8073,-4033xe" filled="true" fillcolor="#000000" stroked="false">
                <v:path arrowok="t"/>
                <v:fill type="solid"/>
              </v:shape>
            </v:group>
            <v:group style="position:absolute;left:8073;top:-4033;width:10;height:20" coordorigin="8073,-4033" coordsize="10,20">
              <v:shape style="position:absolute;left:8073;top:-4033;width:10;height:20" coordorigin="8073,-4033" coordsize="10,20" path="m8073,-4013l8082,-4013,8082,-4033,8073,-4033,8073,-4013xe" filled="true" fillcolor="#000000" stroked="false">
                <v:path arrowok="t"/>
                <v:fill type="solid"/>
              </v:shape>
            </v:group>
            <v:group style="position:absolute;left:8073;top:-4013;width:10;height:20" coordorigin="8073,-4013" coordsize="10,20">
              <v:shape style="position:absolute;left:8073;top:-4013;width:10;height:20" coordorigin="8073,-4013" coordsize="10,20" path="m8073,-3994l8082,-3994,8082,-4013,8073,-4013,8073,-3994xe" filled="true" fillcolor="#000000" stroked="false">
                <v:path arrowok="t"/>
                <v:fill type="solid"/>
              </v:shape>
            </v:group>
            <v:group style="position:absolute;left:8073;top:-3994;width:10;height:20" coordorigin="8073,-3994" coordsize="10,20">
              <v:shape style="position:absolute;left:8073;top:-3994;width:10;height:20" coordorigin="8073,-3994" coordsize="10,20" path="m8073,-3975l8082,-3975,8082,-3994,8073,-3994,8073,-3975xe" filled="true" fillcolor="#000000" stroked="false">
                <v:path arrowok="t"/>
                <v:fill type="solid"/>
              </v:shape>
            </v:group>
            <v:group style="position:absolute;left:8073;top:-3975;width:10;height:20" coordorigin="8073,-3975" coordsize="10,20">
              <v:shape style="position:absolute;left:8073;top:-3975;width:10;height:20" coordorigin="8073,-3975" coordsize="10,20" path="m8073,-3956l8082,-3956,8082,-3975,8073,-3975,8073,-3956xe" filled="true" fillcolor="#000000" stroked="false">
                <v:path arrowok="t"/>
                <v:fill type="solid"/>
              </v:shape>
            </v:group>
            <v:group style="position:absolute;left:8073;top:-3956;width:10;height:20" coordorigin="8073,-3956" coordsize="10,20">
              <v:shape style="position:absolute;left:8073;top:-3956;width:10;height:20" coordorigin="8073,-3956" coordsize="10,20" path="m8073,-3937l8082,-3937,8082,-3956,8073,-3956,8073,-3937xe" filled="true" fillcolor="#000000" stroked="false">
                <v:path arrowok="t"/>
                <v:fill type="solid"/>
              </v:shape>
            </v:group>
            <v:group style="position:absolute;left:8073;top:-3937;width:10;height:20" coordorigin="8073,-3937" coordsize="10,20">
              <v:shape style="position:absolute;left:8073;top:-3937;width:10;height:20" coordorigin="8073,-3937" coordsize="10,20" path="m8073,-3917l8082,-3917,8082,-3937,8073,-3937,8073,-3917xe" filled="true" fillcolor="#000000" stroked="false">
                <v:path arrowok="t"/>
                <v:fill type="solid"/>
              </v:shape>
            </v:group>
            <v:group style="position:absolute;left:8073;top:-3917;width:10;height:20" coordorigin="8073,-3917" coordsize="10,20">
              <v:shape style="position:absolute;left:8073;top:-3917;width:10;height:20" coordorigin="8073,-3917" coordsize="10,20" path="m8073,-3898l8082,-3898,8082,-3917,8073,-3917,8073,-3898xe" filled="true" fillcolor="#000000" stroked="false">
                <v:path arrowok="t"/>
                <v:fill type="solid"/>
              </v:shape>
            </v:group>
            <v:group style="position:absolute;left:8073;top:-3898;width:10;height:20" coordorigin="8073,-3898" coordsize="10,20">
              <v:shape style="position:absolute;left:8073;top:-3898;width:10;height:20" coordorigin="8073,-3898" coordsize="10,20" path="m8073,-3879l8082,-3879,8082,-3898,8073,-3898,8073,-3879xe" filled="true" fillcolor="#000000" stroked="false">
                <v:path arrowok="t"/>
                <v:fill type="solid"/>
              </v:shape>
            </v:group>
            <v:group style="position:absolute;left:8073;top:-3879;width:10;height:20" coordorigin="8073,-3879" coordsize="10,20">
              <v:shape style="position:absolute;left:8073;top:-3879;width:10;height:20" coordorigin="8073,-3879" coordsize="10,20" path="m8073,-3860l8082,-3860,8082,-3879,8073,-3879,8073,-3860xe" filled="true" fillcolor="#000000" stroked="false">
                <v:path arrowok="t"/>
                <v:fill type="solid"/>
              </v:shape>
            </v:group>
            <v:group style="position:absolute;left:8073;top:-3860;width:10;height:20" coordorigin="8073,-3860" coordsize="10,20">
              <v:shape style="position:absolute;left:8073;top:-3860;width:10;height:20" coordorigin="8073,-3860" coordsize="10,20" path="m8073,-3841l8082,-3841,8082,-3860,8073,-3860,8073,-3841xe" filled="true" fillcolor="#000000" stroked="false">
                <v:path arrowok="t"/>
                <v:fill type="solid"/>
              </v:shape>
            </v:group>
            <v:group style="position:absolute;left:8073;top:-3841;width:10;height:20" coordorigin="8073,-3841" coordsize="10,20">
              <v:shape style="position:absolute;left:8073;top:-3841;width:10;height:20" coordorigin="8073,-3841" coordsize="10,20" path="m8073,-3821l8082,-3821,8082,-3841,8073,-3841,8073,-3821xe" filled="true" fillcolor="#000000" stroked="false">
                <v:path arrowok="t"/>
                <v:fill type="solid"/>
              </v:shape>
            </v:group>
            <v:group style="position:absolute;left:8073;top:-3821;width:10;height:20" coordorigin="8073,-3821" coordsize="10,20">
              <v:shape style="position:absolute;left:8073;top:-3821;width:10;height:20" coordorigin="8073,-3821" coordsize="10,20" path="m8073,-3802l8082,-3802,8082,-3821,8073,-3821,8073,-3802xe" filled="true" fillcolor="#000000" stroked="false">
                <v:path arrowok="t"/>
                <v:fill type="solid"/>
              </v:shape>
            </v:group>
            <v:group style="position:absolute;left:8073;top:-3802;width:10;height:20" coordorigin="8073,-3802" coordsize="10,20">
              <v:shape style="position:absolute;left:8073;top:-3802;width:10;height:20" coordorigin="8073,-3802" coordsize="10,20" path="m8073,-3783l8082,-3783,8082,-3802,8073,-3802,8073,-3783xe" filled="true" fillcolor="#000000" stroked="false">
                <v:path arrowok="t"/>
                <v:fill type="solid"/>
              </v:shape>
            </v:group>
            <v:group style="position:absolute;left:8073;top:-3783;width:10;height:20" coordorigin="8073,-3783" coordsize="10,20">
              <v:shape style="position:absolute;left:8073;top:-3783;width:10;height:20" coordorigin="8073,-3783" coordsize="10,20" path="m8073,-3764l8082,-3764,8082,-3783,8073,-3783,8073,-3764xe" filled="true" fillcolor="#000000" stroked="false">
                <v:path arrowok="t"/>
                <v:fill type="solid"/>
              </v:shape>
            </v:group>
            <v:group style="position:absolute;left:8073;top:-3764;width:10;height:20" coordorigin="8073,-3764" coordsize="10,20">
              <v:shape style="position:absolute;left:8073;top:-3764;width:10;height:20" coordorigin="8073,-3764" coordsize="10,20" path="m8073,-3745l8082,-3745,8082,-3764,8073,-3764,8073,-3745xe" filled="true" fillcolor="#000000" stroked="false">
                <v:path arrowok="t"/>
                <v:fill type="solid"/>
              </v:shape>
            </v:group>
            <v:group style="position:absolute;left:8073;top:-3745;width:10;height:20" coordorigin="8073,-3745" coordsize="10,20">
              <v:shape style="position:absolute;left:8073;top:-3745;width:10;height:20" coordorigin="8073,-3745" coordsize="10,20" path="m8073,-3725l8082,-3725,8082,-3745,8073,-3745,8073,-3725xe" filled="true" fillcolor="#000000" stroked="false">
                <v:path arrowok="t"/>
                <v:fill type="solid"/>
              </v:shape>
            </v:group>
            <v:group style="position:absolute;left:8073;top:-3725;width:10;height:20" coordorigin="8073,-3725" coordsize="10,20">
              <v:shape style="position:absolute;left:8073;top:-3725;width:10;height:20" coordorigin="8073,-3725" coordsize="10,20" path="m8073,-3706l8082,-3706,8082,-3725,8073,-3725,8073,-3706xe" filled="true" fillcolor="#000000" stroked="false">
                <v:path arrowok="t"/>
                <v:fill type="solid"/>
              </v:shape>
            </v:group>
            <v:group style="position:absolute;left:8073;top:-3706;width:10;height:20" coordorigin="8073,-3706" coordsize="10,20">
              <v:shape style="position:absolute;left:8073;top:-3706;width:10;height:20" coordorigin="8073,-3706" coordsize="10,20" path="m8073,-3687l8082,-3687,8082,-3706,8073,-3706,8073,-3687xe" filled="true" fillcolor="#000000" stroked="false">
                <v:path arrowok="t"/>
                <v:fill type="solid"/>
              </v:shape>
            </v:group>
            <v:group style="position:absolute;left:8073;top:-3687;width:10;height:20" coordorigin="8073,-3687" coordsize="10,20">
              <v:shape style="position:absolute;left:8073;top:-3687;width:10;height:20" coordorigin="8073,-3687" coordsize="10,20" path="m8073,-3667l8082,-3667,8082,-3687,8073,-3687,8073,-3667xe" filled="true" fillcolor="#000000" stroked="false">
                <v:path arrowok="t"/>
                <v:fill type="solid"/>
              </v:shape>
            </v:group>
            <v:group style="position:absolute;left:8073;top:-3667;width:10;height:20" coordorigin="8073,-3667" coordsize="10,20">
              <v:shape style="position:absolute;left:8073;top:-3667;width:10;height:20" coordorigin="8073,-3667" coordsize="10,20" path="m8073,-3648l8082,-3648,8082,-3667,8073,-3667,8073,-3648xe" filled="true" fillcolor="#000000" stroked="false">
                <v:path arrowok="t"/>
                <v:fill type="solid"/>
              </v:shape>
            </v:group>
            <v:group style="position:absolute;left:8073;top:-3648;width:10;height:20" coordorigin="8073,-3648" coordsize="10,20">
              <v:shape style="position:absolute;left:8073;top:-3648;width:10;height:20" coordorigin="8073,-3648" coordsize="10,20" path="m8073,-3629l8082,-3629,8082,-3648,8073,-3648,8073,-3629xe" filled="true" fillcolor="#000000" stroked="false">
                <v:path arrowok="t"/>
                <v:fill type="solid"/>
              </v:shape>
            </v:group>
            <v:group style="position:absolute;left:8073;top:-3629;width:10;height:20" coordorigin="8073,-3629" coordsize="10,20">
              <v:shape style="position:absolute;left:8073;top:-3629;width:10;height:20" coordorigin="8073,-3629" coordsize="10,20" path="m8073,-3610l8082,-3610,8082,-3629,8073,-3629,8073,-3610xe" filled="true" fillcolor="#000000" stroked="false">
                <v:path arrowok="t"/>
                <v:fill type="solid"/>
              </v:shape>
              <v:shape style="position:absolute;left:8068;top:-3579;width:5;height:10" type="#_x0000_t75" stroked="false">
                <v:imagedata r:id="rId733" o:title=""/>
              </v:shape>
            </v:group>
            <v:group style="position:absolute;left:8073;top:-3550;width:10;height:20" coordorigin="8073,-3550" coordsize="10,20">
              <v:shape style="position:absolute;left:8073;top:-3550;width:10;height:20" coordorigin="8073,-3550" coordsize="10,20" path="m8073,-3531l8082,-3531,8082,-3550,8073,-3550,8073,-3531xe" filled="true" fillcolor="#000000" stroked="false">
                <v:path arrowok="t"/>
                <v:fill type="solid"/>
              </v:shape>
            </v:group>
            <v:group style="position:absolute;left:8073;top:-3531;width:10;height:20" coordorigin="8073,-3531" coordsize="10,20">
              <v:shape style="position:absolute;left:8073;top:-3531;width:10;height:20" coordorigin="8073,-3531" coordsize="10,20" path="m8073,-3511l8082,-3511,8082,-3531,8073,-3531,8073,-3511xe" filled="true" fillcolor="#000000" stroked="false">
                <v:path arrowok="t"/>
                <v:fill type="solid"/>
              </v:shape>
            </v:group>
            <v:group style="position:absolute;left:8073;top:-3511;width:10;height:20" coordorigin="8073,-3511" coordsize="10,20">
              <v:shape style="position:absolute;left:8073;top:-3511;width:10;height:20" coordorigin="8073,-3511" coordsize="10,20" path="m8073,-3492l8082,-3492,8082,-3511,8073,-3511,8073,-3492xe" filled="true" fillcolor="#000000" stroked="false">
                <v:path arrowok="t"/>
                <v:fill type="solid"/>
              </v:shape>
            </v:group>
            <v:group style="position:absolute;left:8073;top:-3492;width:10;height:20" coordorigin="8073,-3492" coordsize="10,20">
              <v:shape style="position:absolute;left:8073;top:-3492;width:10;height:20" coordorigin="8073,-3492" coordsize="10,20" path="m8073,-3473l8082,-3473,8082,-3492,8073,-3492,8073,-3473xe" filled="true" fillcolor="#000000" stroked="false">
                <v:path arrowok="t"/>
                <v:fill type="solid"/>
              </v:shape>
            </v:group>
            <v:group style="position:absolute;left:8073;top:-3473;width:10;height:20" coordorigin="8073,-3473" coordsize="10,20">
              <v:shape style="position:absolute;left:8073;top:-3473;width:10;height:20" coordorigin="8073,-3473" coordsize="10,20" path="m8073,-3454l8082,-3454,8082,-3473,8073,-3473,8073,-3454xe" filled="true" fillcolor="#000000" stroked="false">
                <v:path arrowok="t"/>
                <v:fill type="solid"/>
              </v:shape>
            </v:group>
            <v:group style="position:absolute;left:8073;top:-3454;width:10;height:20" coordorigin="8073,-3454" coordsize="10,20">
              <v:shape style="position:absolute;left:8073;top:-3454;width:10;height:20" coordorigin="8073,-3454" coordsize="10,20" path="m8073,-3435l8082,-3435,8082,-3454,8073,-3454,8073,-3435xe" filled="true" fillcolor="#000000" stroked="false">
                <v:path arrowok="t"/>
                <v:fill type="solid"/>
              </v:shape>
            </v:group>
            <v:group style="position:absolute;left:8073;top:-3435;width:10;height:20" coordorigin="8073,-3435" coordsize="10,20">
              <v:shape style="position:absolute;left:8073;top:-3435;width:10;height:20" coordorigin="8073,-3435" coordsize="10,20" path="m8073,-3415l8082,-3415,8082,-3435,8073,-3435,8073,-3415xe" filled="true" fillcolor="#000000" stroked="false">
                <v:path arrowok="t"/>
                <v:fill type="solid"/>
              </v:shape>
            </v:group>
            <v:group style="position:absolute;left:8073;top:-3415;width:10;height:20" coordorigin="8073,-3415" coordsize="10,20">
              <v:shape style="position:absolute;left:8073;top:-3415;width:10;height:20" coordorigin="8073,-3415" coordsize="10,20" path="m8073,-3396l8082,-3396,8082,-3415,8073,-3415,8073,-3396xe" filled="true" fillcolor="#000000" stroked="false">
                <v:path arrowok="t"/>
                <v:fill type="solid"/>
              </v:shape>
            </v:group>
            <v:group style="position:absolute;left:8073;top:-3396;width:10;height:20" coordorigin="8073,-3396" coordsize="10,20">
              <v:shape style="position:absolute;left:8073;top:-3396;width:10;height:20" coordorigin="8073,-3396" coordsize="10,20" path="m8073,-3377l8082,-3377,8082,-3396,8073,-3396,8073,-3377xe" filled="true" fillcolor="#000000" stroked="false">
                <v:path arrowok="t"/>
                <v:fill type="solid"/>
              </v:shape>
            </v:group>
            <v:group style="position:absolute;left:8073;top:-3377;width:10;height:20" coordorigin="8073,-3377" coordsize="10,20">
              <v:shape style="position:absolute;left:8073;top:-3377;width:10;height:20" coordorigin="8073,-3377" coordsize="10,20" path="m8073,-3358l8082,-3358,8082,-3377,8073,-3377,8073,-3358xe" filled="true" fillcolor="#000000" stroked="false">
                <v:path arrowok="t"/>
                <v:fill type="solid"/>
              </v:shape>
            </v:group>
            <v:group style="position:absolute;left:8073;top:-3358;width:10;height:20" coordorigin="8073,-3358" coordsize="10,20">
              <v:shape style="position:absolute;left:8073;top:-3358;width:10;height:20" coordorigin="8073,-3358" coordsize="10,20" path="m8073,-3339l8082,-3339,8082,-3358,8073,-3358,8073,-3339xe" filled="true" fillcolor="#000000" stroked="false">
                <v:path arrowok="t"/>
                <v:fill type="solid"/>
              </v:shape>
            </v:group>
            <v:group style="position:absolute;left:8073;top:-3339;width:10;height:20" coordorigin="8073,-3339" coordsize="10,20">
              <v:shape style="position:absolute;left:8073;top:-3339;width:10;height:20" coordorigin="8073,-3339" coordsize="10,20" path="m8073,-3319l8082,-3319,8082,-3339,8073,-3339,8073,-3319xe" filled="true" fillcolor="#000000" stroked="false">
                <v:path arrowok="t"/>
                <v:fill type="solid"/>
              </v:shape>
            </v:group>
            <v:group style="position:absolute;left:8073;top:-3319;width:10;height:20" coordorigin="8073,-3319" coordsize="10,20">
              <v:shape style="position:absolute;left:8073;top:-3319;width:10;height:20" coordorigin="8073,-3319" coordsize="10,20" path="m8073,-3300l8082,-3300,8082,-3319,8073,-3319,8073,-3300xe" filled="true" fillcolor="#000000" stroked="false">
                <v:path arrowok="t"/>
                <v:fill type="solid"/>
              </v:shape>
            </v:group>
            <v:group style="position:absolute;left:8073;top:-3300;width:10;height:20" coordorigin="8073,-3300" coordsize="10,20">
              <v:shape style="position:absolute;left:8073;top:-3300;width:10;height:20" coordorigin="8073,-3300" coordsize="10,20" path="m8073,-3281l8082,-3281,8082,-3300,8073,-3300,8073,-3281xe" filled="true" fillcolor="#000000" stroked="false">
                <v:path arrowok="t"/>
                <v:fill type="solid"/>
              </v:shape>
            </v:group>
            <v:group style="position:absolute;left:8073;top:-3281;width:10;height:20" coordorigin="8073,-3281" coordsize="10,20">
              <v:shape style="position:absolute;left:8073;top:-3281;width:10;height:20" coordorigin="8073,-3281" coordsize="10,20" path="m8073,-3262l8082,-3262,8082,-3281,8073,-3281,8073,-3262xe" filled="true" fillcolor="#000000" stroked="false">
                <v:path arrowok="t"/>
                <v:fill type="solid"/>
              </v:shape>
            </v:group>
            <v:group style="position:absolute;left:8073;top:-3262;width:10;height:20" coordorigin="8073,-3262" coordsize="10,20">
              <v:shape style="position:absolute;left:8073;top:-3262;width:10;height:20" coordorigin="8073,-3262" coordsize="10,20" path="m8073,-3243l8082,-3243,8082,-3262,8073,-3262,8073,-3243xe" filled="true" fillcolor="#000000" stroked="false">
                <v:path arrowok="t"/>
                <v:fill type="solid"/>
              </v:shape>
            </v:group>
            <v:group style="position:absolute;left:8073;top:-3243;width:10;height:20" coordorigin="8073,-3243" coordsize="10,20">
              <v:shape style="position:absolute;left:8073;top:-3243;width:10;height:20" coordorigin="8073,-3243" coordsize="10,20" path="m8073,-3223l8082,-3223,8082,-3243,8073,-3243,8073,-3223xe" filled="true" fillcolor="#000000" stroked="false">
                <v:path arrowok="t"/>
                <v:fill type="solid"/>
              </v:shape>
            </v:group>
            <v:group style="position:absolute;left:8073;top:-3223;width:10;height:20" coordorigin="8073,-3223" coordsize="10,20">
              <v:shape style="position:absolute;left:8073;top:-3223;width:10;height:20" coordorigin="8073,-3223" coordsize="10,20" path="m8073,-3204l8082,-3204,8082,-3223,8073,-3223,8073,-3204xe" filled="true" fillcolor="#000000" stroked="false">
                <v:path arrowok="t"/>
                <v:fill type="solid"/>
              </v:shape>
            </v:group>
            <v:group style="position:absolute;left:8073;top:-3204;width:10;height:20" coordorigin="8073,-3204" coordsize="10,20">
              <v:shape style="position:absolute;left:8073;top:-3204;width:10;height:20" coordorigin="8073,-3204" coordsize="10,20" path="m8073,-3185l8082,-3185,8082,-3204,8073,-3204,8073,-3185xe" filled="true" fillcolor="#000000" stroked="false">
                <v:path arrowok="t"/>
                <v:fill type="solid"/>
              </v:shape>
            </v:group>
            <v:group style="position:absolute;left:8073;top:-3185;width:10;height:20" coordorigin="8073,-3185" coordsize="10,20">
              <v:shape style="position:absolute;left:8073;top:-3185;width:10;height:20" coordorigin="8073,-3185" coordsize="10,20" path="m8073,-3166l8082,-3166,8082,-3185,8073,-3185,8073,-3166xe" filled="true" fillcolor="#000000" stroked="false">
                <v:path arrowok="t"/>
                <v:fill type="solid"/>
              </v:shape>
            </v:group>
            <v:group style="position:absolute;left:8073;top:-3166;width:10;height:20" coordorigin="8073,-3166" coordsize="10,20">
              <v:shape style="position:absolute;left:8073;top:-3166;width:10;height:20" coordorigin="8073,-3166" coordsize="10,20" path="m8073,-3147l8082,-3147,8082,-3166,8073,-3166,8073,-3147xe" filled="true" fillcolor="#000000" stroked="false">
                <v:path arrowok="t"/>
                <v:fill type="solid"/>
              </v:shape>
            </v:group>
            <v:group style="position:absolute;left:8073;top:-3147;width:10;height:20" coordorigin="8073,-3147" coordsize="10,20">
              <v:shape style="position:absolute;left:8073;top:-3147;width:10;height:20" coordorigin="8073,-3147" coordsize="10,20" path="m8073,-3127l8082,-3127,8082,-3147,8073,-3147,8073,-3127xe" filled="true" fillcolor="#000000" stroked="false">
                <v:path arrowok="t"/>
                <v:fill type="solid"/>
              </v:shape>
            </v:group>
            <v:group style="position:absolute;left:8073;top:-3127;width:10;height:20" coordorigin="8073,-3127" coordsize="10,20">
              <v:shape style="position:absolute;left:8073;top:-3127;width:10;height:20" coordorigin="8073,-3127" coordsize="10,20" path="m8073,-3108l8082,-3108,8082,-3127,8073,-3127,8073,-3108xe" filled="true" fillcolor="#000000" stroked="false">
                <v:path arrowok="t"/>
                <v:fill type="solid"/>
              </v:shape>
            </v:group>
            <v:group style="position:absolute;left:8073;top:-3108;width:10;height:20" coordorigin="8073,-3108" coordsize="10,20">
              <v:shape style="position:absolute;left:8073;top:-3108;width:10;height:20" coordorigin="8073,-3108" coordsize="10,20" path="m8073,-3089l8082,-3089,8082,-3108,8073,-3108,8073,-3089xe" filled="true" fillcolor="#000000" stroked="false">
                <v:path arrowok="t"/>
                <v:fill type="solid"/>
              </v:shape>
            </v:group>
            <v:group style="position:absolute;left:8073;top:-3089;width:10;height:20" coordorigin="8073,-3089" coordsize="10,20">
              <v:shape style="position:absolute;left:8073;top:-3089;width:10;height:20" coordorigin="8073,-3089" coordsize="10,20" path="m8073,-3070l8082,-3070,8082,-3089,8073,-3089,8073,-3070xe" filled="true" fillcolor="#000000" stroked="false">
                <v:path arrowok="t"/>
                <v:fill type="solid"/>
              </v:shape>
            </v:group>
            <v:group style="position:absolute;left:8073;top:-3070;width:10;height:20" coordorigin="8073,-3070" coordsize="10,20">
              <v:shape style="position:absolute;left:8073;top:-3070;width:10;height:20" coordorigin="8073,-3070" coordsize="10,20" path="m8073,-3051l8082,-3051,8082,-3070,8073,-3070,8073,-3051xe" filled="true" fillcolor="#000000" stroked="false">
                <v:path arrowok="t"/>
                <v:fill type="solid"/>
              </v:shape>
            </v:group>
            <v:group style="position:absolute;left:8073;top:-3051;width:10;height:20" coordorigin="8073,-3051" coordsize="10,20">
              <v:shape style="position:absolute;left:8073;top:-3051;width:10;height:20" coordorigin="8073,-3051" coordsize="10,20" path="m8073,-3031l8082,-3031,8082,-3051,8073,-3051,8073,-3031xe" filled="true" fillcolor="#000000" stroked="false">
                <v:path arrowok="t"/>
                <v:fill type="solid"/>
              </v:shape>
            </v:group>
            <v:group style="position:absolute;left:8073;top:-3031;width:10;height:20" coordorigin="8073,-3031" coordsize="10,20">
              <v:shape style="position:absolute;left:8073;top:-3031;width:10;height:20" coordorigin="8073,-3031" coordsize="10,20" path="m8073,-3012l8082,-3012,8082,-3031,8073,-3031,8073,-3012xe" filled="true" fillcolor="#000000" stroked="false">
                <v:path arrowok="t"/>
                <v:fill type="solid"/>
              </v:shape>
            </v:group>
            <v:group style="position:absolute;left:8073;top:-3012;width:10;height:20" coordorigin="8073,-3012" coordsize="10,20">
              <v:shape style="position:absolute;left:8073;top:-3012;width:10;height:20" coordorigin="8073,-3012" coordsize="10,20" path="m8073,-2993l8082,-2993,8082,-3012,8073,-3012,8073,-2993xe" filled="true" fillcolor="#000000" stroked="false">
                <v:path arrowok="t"/>
                <v:fill type="solid"/>
              </v:shape>
            </v:group>
            <v:group style="position:absolute;left:8073;top:-2993;width:10;height:20" coordorigin="8073,-2993" coordsize="10,20">
              <v:shape style="position:absolute;left:8073;top:-2993;width:10;height:20" coordorigin="8073,-2993" coordsize="10,20" path="m8073,-2974l8082,-2974,8082,-2993,8073,-2993,8073,-2974xe" filled="true" fillcolor="#000000" stroked="false">
                <v:path arrowok="t"/>
                <v:fill type="solid"/>
              </v:shape>
            </v:group>
            <v:group style="position:absolute;left:8073;top:-2974;width:10;height:20" coordorigin="8073,-2974" coordsize="10,20">
              <v:shape style="position:absolute;left:8073;top:-2974;width:10;height:20" coordorigin="8073,-2974" coordsize="10,20" path="m8073,-2955l8082,-2955,8082,-2974,8073,-2974,8073,-2955xe" filled="true" fillcolor="#000000" stroked="false">
                <v:path arrowok="t"/>
                <v:fill type="solid"/>
              </v:shape>
            </v:group>
            <v:group style="position:absolute;left:8073;top:-2955;width:10;height:20" coordorigin="8073,-2955" coordsize="10,20">
              <v:shape style="position:absolute;left:8073;top:-2955;width:10;height:20" coordorigin="8073,-2955" coordsize="10,20" path="m8073,-2935l8082,-2935,8082,-2955,8073,-2955,8073,-2935xe" filled="true" fillcolor="#000000" stroked="false">
                <v:path arrowok="t"/>
                <v:fill type="solid"/>
              </v:shape>
            </v:group>
            <v:group style="position:absolute;left:8073;top:-2935;width:10;height:20" coordorigin="8073,-2935" coordsize="10,20">
              <v:shape style="position:absolute;left:8073;top:-2935;width:10;height:20" coordorigin="8073,-2935" coordsize="10,20" path="m8073,-2916l8082,-2916,8082,-2935,8073,-2935,8073,-2916xe" filled="true" fillcolor="#000000" stroked="false">
                <v:path arrowok="t"/>
                <v:fill type="solid"/>
              </v:shape>
            </v:group>
            <v:group style="position:absolute;left:8073;top:-2916;width:10;height:20" coordorigin="8073,-2916" coordsize="10,20">
              <v:shape style="position:absolute;left:8073;top:-2916;width:10;height:20" coordorigin="8073,-2916" coordsize="10,20" path="m8073,-2897l8082,-2897,8082,-2916,8073,-2916,8073,-2897xe" filled="true" fillcolor="#000000" stroked="false">
                <v:path arrowok="t"/>
                <v:fill type="solid"/>
              </v:shape>
              <v:shape style="position:absolute;left:8068;top:-2863;width:5;height:10" type="#_x0000_t75" stroked="false">
                <v:imagedata r:id="rId733" o:title=""/>
              </v:shape>
            </v:group>
            <v:group style="position:absolute;left:8073;top:-2835;width:10;height:20" coordorigin="8073,-2835" coordsize="10,20">
              <v:shape style="position:absolute;left:8073;top:-2835;width:10;height:20" coordorigin="8073,-2835" coordsize="10,20" path="m8073,-2815l8082,-2815,8082,-2835,8073,-2835,8073,-2815xe" filled="true" fillcolor="#000000" stroked="false">
                <v:path arrowok="t"/>
                <v:fill type="solid"/>
              </v:shape>
            </v:group>
            <v:group style="position:absolute;left:8073;top:-2815;width:10;height:20" coordorigin="8073,-2815" coordsize="10,20">
              <v:shape style="position:absolute;left:8073;top:-2815;width:10;height:20" coordorigin="8073,-2815" coordsize="10,20" path="m8073,-2796l8082,-2796,8082,-2815,8073,-2815,8073,-2796xe" filled="true" fillcolor="#000000" stroked="false">
                <v:path arrowok="t"/>
                <v:fill type="solid"/>
              </v:shape>
            </v:group>
            <v:group style="position:absolute;left:8073;top:-2796;width:10;height:20" coordorigin="8073,-2796" coordsize="10,20">
              <v:shape style="position:absolute;left:8073;top:-2796;width:10;height:20" coordorigin="8073,-2796" coordsize="10,20" path="m8073,-2777l8082,-2777,8082,-2796,8073,-2796,8073,-2777xe" filled="true" fillcolor="#000000" stroked="false">
                <v:path arrowok="t"/>
                <v:fill type="solid"/>
              </v:shape>
            </v:group>
            <v:group style="position:absolute;left:8073;top:-2777;width:10;height:20" coordorigin="8073,-2777" coordsize="10,20">
              <v:shape style="position:absolute;left:8073;top:-2777;width:10;height:20" coordorigin="8073,-2777" coordsize="10,20" path="m8073,-2758l8082,-2758,8082,-2777,8073,-2777,8073,-2758xe" filled="true" fillcolor="#000000" stroked="false">
                <v:path arrowok="t"/>
                <v:fill type="solid"/>
              </v:shape>
            </v:group>
            <v:group style="position:absolute;left:8073;top:-2758;width:10;height:20" coordorigin="8073,-2758" coordsize="10,20">
              <v:shape style="position:absolute;left:8073;top:-2758;width:10;height:20" coordorigin="8073,-2758" coordsize="10,20" path="m8073,-2739l8082,-2739,8082,-2758,8073,-2758,8073,-2739xe" filled="true" fillcolor="#000000" stroked="false">
                <v:path arrowok="t"/>
                <v:fill type="solid"/>
              </v:shape>
            </v:group>
            <v:group style="position:absolute;left:8073;top:-2739;width:10;height:20" coordorigin="8073,-2739" coordsize="10,20">
              <v:shape style="position:absolute;left:8073;top:-2739;width:10;height:20" coordorigin="8073,-2739" coordsize="10,20" path="m8073,-2719l8082,-2719,8082,-2739,8073,-2739,8073,-2719xe" filled="true" fillcolor="#000000" stroked="false">
                <v:path arrowok="t"/>
                <v:fill type="solid"/>
              </v:shape>
            </v:group>
            <v:group style="position:absolute;left:8073;top:-2719;width:10;height:20" coordorigin="8073,-2719" coordsize="10,20">
              <v:shape style="position:absolute;left:8073;top:-2719;width:10;height:20" coordorigin="8073,-2719" coordsize="10,20" path="m8073,-2700l8082,-2700,8082,-2719,8073,-2719,8073,-2700xe" filled="true" fillcolor="#000000" stroked="false">
                <v:path arrowok="t"/>
                <v:fill type="solid"/>
              </v:shape>
            </v:group>
            <v:group style="position:absolute;left:8073;top:-2700;width:10;height:20" coordorigin="8073,-2700" coordsize="10,20">
              <v:shape style="position:absolute;left:8073;top:-2700;width:10;height:20" coordorigin="8073,-2700" coordsize="10,20" path="m8073,-2681l8082,-2681,8082,-2700,8073,-2700,8073,-2681xe" filled="true" fillcolor="#000000" stroked="false">
                <v:path arrowok="t"/>
                <v:fill type="solid"/>
              </v:shape>
            </v:group>
            <v:group style="position:absolute;left:8073;top:-2681;width:10;height:20" coordorigin="8073,-2681" coordsize="10,20">
              <v:shape style="position:absolute;left:8073;top:-2681;width:10;height:20" coordorigin="8073,-2681" coordsize="10,20" path="m8073,-2662l8082,-2662,8082,-2681,8073,-2681,8073,-2662xe" filled="true" fillcolor="#000000" stroked="false">
                <v:path arrowok="t"/>
                <v:fill type="solid"/>
              </v:shape>
            </v:group>
            <v:group style="position:absolute;left:8073;top:-2662;width:10;height:20" coordorigin="8073,-2662" coordsize="10,20">
              <v:shape style="position:absolute;left:8073;top:-2662;width:10;height:20" coordorigin="8073,-2662" coordsize="10,20" path="m8073,-2643l8082,-2643,8082,-2662,8073,-2662,8073,-2643xe" filled="true" fillcolor="#000000" stroked="false">
                <v:path arrowok="t"/>
                <v:fill type="solid"/>
              </v:shape>
            </v:group>
            <v:group style="position:absolute;left:8073;top:-2643;width:10;height:20" coordorigin="8073,-2643" coordsize="10,20">
              <v:shape style="position:absolute;left:8073;top:-2643;width:10;height:20" coordorigin="8073,-2643" coordsize="10,20" path="m8073,-2623l8082,-2623,8082,-2643,8073,-2643,8073,-2623xe" filled="true" fillcolor="#000000" stroked="false">
                <v:path arrowok="t"/>
                <v:fill type="solid"/>
              </v:shape>
            </v:group>
            <v:group style="position:absolute;left:8073;top:-2623;width:10;height:20" coordorigin="8073,-2623" coordsize="10,20">
              <v:shape style="position:absolute;left:8073;top:-2623;width:10;height:20" coordorigin="8073,-2623" coordsize="10,20" path="m8073,-2604l8082,-2604,8082,-2623,8073,-2623,8073,-2604xe" filled="true" fillcolor="#000000" stroked="false">
                <v:path arrowok="t"/>
                <v:fill type="solid"/>
              </v:shape>
            </v:group>
            <v:group style="position:absolute;left:8073;top:-2604;width:10;height:20" coordorigin="8073,-2604" coordsize="10,20">
              <v:shape style="position:absolute;left:8073;top:-2604;width:10;height:20" coordorigin="8073,-2604" coordsize="10,20" path="m8073,-2585l8082,-2585,8082,-2604,8073,-2604,8073,-2585xe" filled="true" fillcolor="#000000" stroked="false">
                <v:path arrowok="t"/>
                <v:fill type="solid"/>
              </v:shape>
            </v:group>
            <v:group style="position:absolute;left:8073;top:-2585;width:10;height:20" coordorigin="8073,-2585" coordsize="10,20">
              <v:shape style="position:absolute;left:8073;top:-2585;width:10;height:20" coordorigin="8073,-2585" coordsize="10,20" path="m8073,-2566l8082,-2566,8082,-2585,8073,-2585,8073,-2566xe" filled="true" fillcolor="#000000" stroked="false">
                <v:path arrowok="t"/>
                <v:fill type="solid"/>
              </v:shape>
            </v:group>
            <v:group style="position:absolute;left:8073;top:-2566;width:10;height:20" coordorigin="8073,-2566" coordsize="10,20">
              <v:shape style="position:absolute;left:8073;top:-2566;width:10;height:20" coordorigin="8073,-2566" coordsize="10,20" path="m8073,-2547l8082,-2547,8082,-2566,8073,-2566,8073,-2547xe" filled="true" fillcolor="#000000" stroked="false">
                <v:path arrowok="t"/>
                <v:fill type="solid"/>
              </v:shape>
            </v:group>
            <v:group style="position:absolute;left:8073;top:-2547;width:10;height:20" coordorigin="8073,-2547" coordsize="10,20">
              <v:shape style="position:absolute;left:8073;top:-2547;width:10;height:20" coordorigin="8073,-2547" coordsize="10,20" path="m8073,-2527l8082,-2527,8082,-2547,8073,-2547,8073,-2527xe" filled="true" fillcolor="#000000" stroked="false">
                <v:path arrowok="t"/>
                <v:fill type="solid"/>
              </v:shape>
            </v:group>
            <v:group style="position:absolute;left:8073;top:-2527;width:10;height:20" coordorigin="8073,-2527" coordsize="10,20">
              <v:shape style="position:absolute;left:8073;top:-2527;width:10;height:20" coordorigin="8073,-2527" coordsize="10,20" path="m8073,-2508l8082,-2508,8082,-2527,8073,-2527,8073,-2508xe" filled="true" fillcolor="#000000" stroked="false">
                <v:path arrowok="t"/>
                <v:fill type="solid"/>
              </v:shape>
            </v:group>
            <v:group style="position:absolute;left:8073;top:-2508;width:10;height:20" coordorigin="8073,-2508" coordsize="10,20">
              <v:shape style="position:absolute;left:8073;top:-2508;width:10;height:20" coordorigin="8073,-2508" coordsize="10,20" path="m8073,-2489l8082,-2489,8082,-2508,8073,-2508,8073,-2489xe" filled="true" fillcolor="#000000" stroked="false">
                <v:path arrowok="t"/>
                <v:fill type="solid"/>
              </v:shape>
              <v:shape style="position:absolute;left:8068;top:-2463;width:5;height:10" type="#_x0000_t75" stroked="false">
                <v:imagedata r:id="rId733" o:title=""/>
              </v:shape>
            </v:group>
            <v:group style="position:absolute;left:8073;top:-2434;width:10;height:20" coordorigin="8073,-2434" coordsize="10,20">
              <v:shape style="position:absolute;left:8073;top:-2434;width:10;height:20" coordorigin="8073,-2434" coordsize="10,20" path="m8073,-2415l8082,-2415,8082,-2434,8073,-2434,8073,-2415xe" filled="true" fillcolor="#000000" stroked="false">
                <v:path arrowok="t"/>
                <v:fill type="solid"/>
              </v:shape>
            </v:group>
            <v:group style="position:absolute;left:8073;top:-2415;width:10;height:20" coordorigin="8073,-2415" coordsize="10,20">
              <v:shape style="position:absolute;left:8073;top:-2415;width:10;height:20" coordorigin="8073,-2415" coordsize="10,20" path="m8073,-2395l8082,-2395,8082,-2415,8073,-2415,8073,-2395xe" filled="true" fillcolor="#000000" stroked="false">
                <v:path arrowok="t"/>
                <v:fill type="solid"/>
              </v:shape>
            </v:group>
            <v:group style="position:absolute;left:8073;top:-2395;width:10;height:20" coordorigin="8073,-2395" coordsize="10,20">
              <v:shape style="position:absolute;left:8073;top:-2395;width:10;height:20" coordorigin="8073,-2395" coordsize="10,20" path="m8073,-2376l8082,-2376,8082,-2395,8073,-2395,8073,-2376xe" filled="true" fillcolor="#000000" stroked="false">
                <v:path arrowok="t"/>
                <v:fill type="solid"/>
              </v:shape>
            </v:group>
            <v:group style="position:absolute;left:8073;top:-2376;width:10;height:20" coordorigin="8073,-2376" coordsize="10,20">
              <v:shape style="position:absolute;left:8073;top:-2376;width:10;height:20" coordorigin="8073,-2376" coordsize="10,20" path="m8073,-2357l8082,-2357,8082,-2376,8073,-2376,8073,-2357xe" filled="true" fillcolor="#000000" stroked="false">
                <v:path arrowok="t"/>
                <v:fill type="solid"/>
              </v:shape>
            </v:group>
            <v:group style="position:absolute;left:8073;top:-2357;width:10;height:20" coordorigin="8073,-2357" coordsize="10,20">
              <v:shape style="position:absolute;left:8073;top:-2357;width:10;height:20" coordorigin="8073,-2357" coordsize="10,20" path="m8073,-2338l8082,-2338,8082,-2357,8073,-2357,8073,-2338xe" filled="true" fillcolor="#000000" stroked="false">
                <v:path arrowok="t"/>
                <v:fill type="solid"/>
              </v:shape>
            </v:group>
            <v:group style="position:absolute;left:8073;top:-2338;width:10;height:20" coordorigin="8073,-2338" coordsize="10,20">
              <v:shape style="position:absolute;left:8073;top:-2338;width:10;height:20" coordorigin="8073,-2338" coordsize="10,20" path="m8073,-2319l8082,-2319,8082,-2338,8073,-2338,8073,-2319xe" filled="true" fillcolor="#000000" stroked="false">
                <v:path arrowok="t"/>
                <v:fill type="solid"/>
              </v:shape>
            </v:group>
            <v:group style="position:absolute;left:8073;top:-2319;width:10;height:20" coordorigin="8073,-2319" coordsize="10,20">
              <v:shape style="position:absolute;left:8073;top:-2319;width:10;height:20" coordorigin="8073,-2319" coordsize="10,20" path="m8073,-2299l8082,-2299,8082,-2319,8073,-2319,8073,-2299xe" filled="true" fillcolor="#000000" stroked="false">
                <v:path arrowok="t"/>
                <v:fill type="solid"/>
              </v:shape>
            </v:group>
            <v:group style="position:absolute;left:8073;top:-2299;width:10;height:20" coordorigin="8073,-2299" coordsize="10,20">
              <v:shape style="position:absolute;left:8073;top:-2299;width:10;height:20" coordorigin="8073,-2299" coordsize="10,20" path="m8073,-2280l8082,-2280,8082,-2299,8073,-2299,8073,-2280xe" filled="true" fillcolor="#000000" stroked="false">
                <v:path arrowok="t"/>
                <v:fill type="solid"/>
              </v:shape>
            </v:group>
            <v:group style="position:absolute;left:8073;top:-2280;width:10;height:20" coordorigin="8073,-2280" coordsize="10,20">
              <v:shape style="position:absolute;left:8073;top:-2280;width:10;height:20" coordorigin="8073,-2280" coordsize="10,20" path="m8073,-2261l8082,-2261,8082,-2280,8073,-2280,8073,-2261xe" filled="true" fillcolor="#000000" stroked="false">
                <v:path arrowok="t"/>
                <v:fill type="solid"/>
              </v:shape>
            </v:group>
            <v:group style="position:absolute;left:8073;top:-2261;width:10;height:20" coordorigin="8073,-2261" coordsize="10,20">
              <v:shape style="position:absolute;left:8073;top:-2261;width:10;height:20" coordorigin="8073,-2261" coordsize="10,20" path="m8073,-2242l8082,-2242,8082,-2261,8073,-2261,8073,-2242xe" filled="true" fillcolor="#000000" stroked="false">
                <v:path arrowok="t"/>
                <v:fill type="solid"/>
              </v:shape>
            </v:group>
            <v:group style="position:absolute;left:8073;top:-2242;width:10;height:20" coordorigin="8073,-2242" coordsize="10,20">
              <v:shape style="position:absolute;left:8073;top:-2242;width:10;height:20" coordorigin="8073,-2242" coordsize="10,20" path="m8073,-2223l8082,-2223,8082,-2242,8073,-2242,8073,-2223xe" filled="true" fillcolor="#000000" stroked="false">
                <v:path arrowok="t"/>
                <v:fill type="solid"/>
              </v:shape>
            </v:group>
            <v:group style="position:absolute;left:8073;top:-2223;width:10;height:20" coordorigin="8073,-2223" coordsize="10,20">
              <v:shape style="position:absolute;left:8073;top:-2223;width:10;height:20" coordorigin="8073,-2223" coordsize="10,20" path="m8073,-2203l8082,-2203,8082,-2223,8073,-2223,8073,-2203xe" filled="true" fillcolor="#000000" stroked="false">
                <v:path arrowok="t"/>
                <v:fill type="solid"/>
              </v:shape>
            </v:group>
            <v:group style="position:absolute;left:8073;top:-2203;width:10;height:20" coordorigin="8073,-2203" coordsize="10,20">
              <v:shape style="position:absolute;left:8073;top:-2203;width:10;height:20" coordorigin="8073,-2203" coordsize="10,20" path="m8073,-2184l8082,-2184,8082,-2203,8073,-2203,8073,-2184xe" filled="true" fillcolor="#000000" stroked="false">
                <v:path arrowok="t"/>
                <v:fill type="solid"/>
              </v:shape>
            </v:group>
            <v:group style="position:absolute;left:8073;top:-2184;width:10;height:20" coordorigin="8073,-2184" coordsize="10,20">
              <v:shape style="position:absolute;left:8073;top:-2184;width:10;height:20" coordorigin="8073,-2184" coordsize="10,20" path="m8073,-2165l8082,-2165,8082,-2184,8073,-2184,8073,-2165xe" filled="true" fillcolor="#000000" stroked="false">
                <v:path arrowok="t"/>
                <v:fill type="solid"/>
              </v:shape>
            </v:group>
            <v:group style="position:absolute;left:8073;top:-2165;width:10;height:20" coordorigin="8073,-2165" coordsize="10,20">
              <v:shape style="position:absolute;left:8073;top:-2165;width:10;height:20" coordorigin="8073,-2165" coordsize="10,20" path="m8073,-2146l8082,-2146,8082,-2165,8073,-2165,8073,-2146xe" filled="true" fillcolor="#000000" stroked="false">
                <v:path arrowok="t"/>
                <v:fill type="solid"/>
              </v:shape>
            </v:group>
            <v:group style="position:absolute;left:8073;top:-2146;width:10;height:20" coordorigin="8073,-2146" coordsize="10,20">
              <v:shape style="position:absolute;left:8073;top:-2146;width:10;height:20" coordorigin="8073,-2146" coordsize="10,20" path="m8073,-2127l8082,-2127,8082,-2146,8073,-2146,8073,-2127xe" filled="true" fillcolor="#000000" stroked="false">
                <v:path arrowok="t"/>
                <v:fill type="solid"/>
              </v:shape>
            </v:group>
            <v:group style="position:absolute;left:8073;top:-2127;width:10;height:20" coordorigin="8073,-2127" coordsize="10,20">
              <v:shape style="position:absolute;left:8073;top:-2127;width:10;height:20" coordorigin="8073,-2127" coordsize="10,20" path="m8073,-2107l8082,-2107,8082,-2127,8073,-2127,8073,-2107xe" filled="true" fillcolor="#000000" stroked="false">
                <v:path arrowok="t"/>
                <v:fill type="solid"/>
              </v:shape>
            </v:group>
            <v:group style="position:absolute;left:8073;top:-2107;width:10;height:20" coordorigin="8073,-2107" coordsize="10,20">
              <v:shape style="position:absolute;left:8073;top:-2107;width:10;height:20" coordorigin="8073,-2107" coordsize="10,20" path="m8073,-2088l8082,-2088,8082,-2107,8073,-2107,8073,-2088xe" filled="true" fillcolor="#000000" stroked="false">
                <v:path arrowok="t"/>
                <v:fill type="solid"/>
              </v:shape>
              <v:shape style="position:absolute;left:8068;top:-2059;width:5;height:10" type="#_x0000_t75" stroked="false">
                <v:imagedata r:id="rId733" o:title=""/>
              </v:shape>
            </v:group>
            <v:group style="position:absolute;left:8073;top:-2031;width:10;height:20" coordorigin="8073,-2031" coordsize="10,20">
              <v:shape style="position:absolute;left:8073;top:-2031;width:10;height:20" coordorigin="8073,-2031" coordsize="10,20" path="m8073,-2011l8082,-2011,8082,-2031,8073,-2031,8073,-2011xe" filled="true" fillcolor="#000000" stroked="false">
                <v:path arrowok="t"/>
                <v:fill type="solid"/>
              </v:shape>
            </v:group>
            <v:group style="position:absolute;left:8073;top:-2011;width:10;height:20" coordorigin="8073,-2011" coordsize="10,20">
              <v:shape style="position:absolute;left:8073;top:-2011;width:10;height:20" coordorigin="8073,-2011" coordsize="10,20" path="m8073,-1992l8082,-1992,8082,-2011,8073,-2011,8073,-1992xe" filled="true" fillcolor="#000000" stroked="false">
                <v:path arrowok="t"/>
                <v:fill type="solid"/>
              </v:shape>
            </v:group>
            <v:group style="position:absolute;left:8073;top:-1992;width:10;height:20" coordorigin="8073,-1992" coordsize="10,20">
              <v:shape style="position:absolute;left:8073;top:-1992;width:10;height:20" coordorigin="8073,-1992" coordsize="10,20" path="m8073,-1973l8082,-1973,8082,-1992,8073,-1992,8073,-1973xe" filled="true" fillcolor="#000000" stroked="false">
                <v:path arrowok="t"/>
                <v:fill type="solid"/>
              </v:shape>
            </v:group>
            <v:group style="position:absolute;left:8073;top:-1973;width:10;height:20" coordorigin="8073,-1973" coordsize="10,20">
              <v:shape style="position:absolute;left:8073;top:-1973;width:10;height:20" coordorigin="8073,-1973" coordsize="10,20" path="m8073,-1954l8082,-1954,8082,-1973,8073,-1973,8073,-1954xe" filled="true" fillcolor="#000000" stroked="false">
                <v:path arrowok="t"/>
                <v:fill type="solid"/>
              </v:shape>
            </v:group>
            <v:group style="position:absolute;left:8073;top:-1954;width:10;height:20" coordorigin="8073,-1954" coordsize="10,20">
              <v:shape style="position:absolute;left:8073;top:-1954;width:10;height:20" coordorigin="8073,-1954" coordsize="10,20" path="m8073,-1935l8082,-1935,8082,-1954,8073,-1954,8073,-1935xe" filled="true" fillcolor="#000000" stroked="false">
                <v:path arrowok="t"/>
                <v:fill type="solid"/>
              </v:shape>
            </v:group>
            <v:group style="position:absolute;left:8073;top:-1935;width:10;height:20" coordorigin="8073,-1935" coordsize="10,20">
              <v:shape style="position:absolute;left:8073;top:-1935;width:10;height:20" coordorigin="8073,-1935" coordsize="10,20" path="m8073,-1915l8082,-1915,8082,-1935,8073,-1935,8073,-1915xe" filled="true" fillcolor="#000000" stroked="false">
                <v:path arrowok="t"/>
                <v:fill type="solid"/>
              </v:shape>
            </v:group>
            <v:group style="position:absolute;left:8073;top:-1915;width:10;height:20" coordorigin="8073,-1915" coordsize="10,20">
              <v:shape style="position:absolute;left:8073;top:-1915;width:10;height:20" coordorigin="8073,-1915" coordsize="10,20" path="m8073,-1896l8082,-1896,8082,-1915,8073,-1915,8073,-1896xe" filled="true" fillcolor="#000000" stroked="false">
                <v:path arrowok="t"/>
                <v:fill type="solid"/>
              </v:shape>
            </v:group>
            <v:group style="position:absolute;left:8073;top:-1896;width:10;height:20" coordorigin="8073,-1896" coordsize="10,20">
              <v:shape style="position:absolute;left:8073;top:-1896;width:10;height:20" coordorigin="8073,-1896" coordsize="10,20" path="m8073,-1877l8082,-1877,8082,-1896,8073,-1896,8073,-1877xe" filled="true" fillcolor="#000000" stroked="false">
                <v:path arrowok="t"/>
                <v:fill type="solid"/>
              </v:shape>
            </v:group>
            <v:group style="position:absolute;left:8073;top:-1877;width:10;height:20" coordorigin="8073,-1877" coordsize="10,20">
              <v:shape style="position:absolute;left:8073;top:-1877;width:10;height:20" coordorigin="8073,-1877" coordsize="10,20" path="m8073,-1858l8082,-1858,8082,-1877,8073,-1877,8073,-1858xe" filled="true" fillcolor="#000000" stroked="false">
                <v:path arrowok="t"/>
                <v:fill type="solid"/>
              </v:shape>
            </v:group>
            <v:group style="position:absolute;left:8073;top:-1858;width:10;height:20" coordorigin="8073,-1858" coordsize="10,20">
              <v:shape style="position:absolute;left:8073;top:-1858;width:10;height:20" coordorigin="8073,-1858" coordsize="10,20" path="m8073,-1839l8082,-1839,8082,-1858,8073,-1858,8073,-1839xe" filled="true" fillcolor="#000000" stroked="false">
                <v:path arrowok="t"/>
                <v:fill type="solid"/>
              </v:shape>
            </v:group>
            <v:group style="position:absolute;left:8073;top:-1839;width:10;height:20" coordorigin="8073,-1839" coordsize="10,20">
              <v:shape style="position:absolute;left:8073;top:-1839;width:10;height:20" coordorigin="8073,-1839" coordsize="10,20" path="m8073,-1819l8082,-1819,8082,-1839,8073,-1839,8073,-1819xe" filled="true" fillcolor="#000000" stroked="false">
                <v:path arrowok="t"/>
                <v:fill type="solid"/>
              </v:shape>
            </v:group>
            <v:group style="position:absolute;left:8073;top:-1819;width:10;height:20" coordorigin="8073,-1819" coordsize="10,20">
              <v:shape style="position:absolute;left:8073;top:-1819;width:10;height:20" coordorigin="8073,-1819" coordsize="10,20" path="m8073,-1800l8082,-1800,8082,-1819,8073,-1819,8073,-1800xe" filled="true" fillcolor="#000000" stroked="false">
                <v:path arrowok="t"/>
                <v:fill type="solid"/>
              </v:shape>
            </v:group>
            <v:group style="position:absolute;left:8073;top:-1800;width:10;height:20" coordorigin="8073,-1800" coordsize="10,20">
              <v:shape style="position:absolute;left:8073;top:-1800;width:10;height:20" coordorigin="8073,-1800" coordsize="10,20" path="m8073,-1781l8082,-1781,8082,-1800,8073,-1800,8073,-1781xe" filled="true" fillcolor="#000000" stroked="false">
                <v:path arrowok="t"/>
                <v:fill type="solid"/>
              </v:shape>
            </v:group>
            <v:group style="position:absolute;left:8073;top:-1781;width:10;height:20" coordorigin="8073,-1781" coordsize="10,20">
              <v:shape style="position:absolute;left:8073;top:-1781;width:10;height:20" coordorigin="8073,-1781" coordsize="10,20" path="m8073,-1762l8082,-1762,8082,-1781,8073,-1781,8073,-1762xe" filled="true" fillcolor="#000000" stroked="false">
                <v:path arrowok="t"/>
                <v:fill type="solid"/>
              </v:shape>
            </v:group>
            <v:group style="position:absolute;left:8073;top:-1762;width:10;height:20" coordorigin="8073,-1762" coordsize="10,20">
              <v:shape style="position:absolute;left:8073;top:-1762;width:10;height:20" coordorigin="8073,-1762" coordsize="10,20" path="m8073,-1743l8082,-1743,8082,-1762,8073,-1762,8073,-1743xe" filled="true" fillcolor="#000000" stroked="false">
                <v:path arrowok="t"/>
                <v:fill type="solid"/>
              </v:shape>
            </v:group>
            <v:group style="position:absolute;left:8073;top:-1743;width:10;height:20" coordorigin="8073,-1743" coordsize="10,20">
              <v:shape style="position:absolute;left:8073;top:-1743;width:10;height:20" coordorigin="8073,-1743" coordsize="10,20" path="m8073,-1723l8082,-1723,8082,-1743,8073,-1743,8073,-1723xe" filled="true" fillcolor="#000000" stroked="false">
                <v:path arrowok="t"/>
                <v:fill type="solid"/>
              </v:shape>
            </v:group>
            <v:group style="position:absolute;left:8073;top:-1723;width:10;height:20" coordorigin="8073,-1723" coordsize="10,20">
              <v:shape style="position:absolute;left:8073;top:-1723;width:10;height:20" coordorigin="8073,-1723" coordsize="10,20" path="m8073,-1704l8082,-1704,8082,-1723,8073,-1723,8073,-1704xe" filled="true" fillcolor="#000000" stroked="false">
                <v:path arrowok="t"/>
                <v:fill type="solid"/>
              </v:shape>
            </v:group>
            <v:group style="position:absolute;left:8073;top:-1704;width:10;height:20" coordorigin="8073,-1704" coordsize="10,20">
              <v:shape style="position:absolute;left:8073;top:-1704;width:10;height:20" coordorigin="8073,-1704" coordsize="10,20" path="m8073,-1685l8082,-1685,8082,-1704,8073,-1704,8073,-1685xe" filled="true" fillcolor="#000000" stroked="false">
                <v:path arrowok="t"/>
                <v:fill type="solid"/>
              </v:shape>
              <v:shape style="position:absolute;left:8068;top:-1659;width:5;height:10" type="#_x0000_t75" stroked="false">
                <v:imagedata r:id="rId733" o:title=""/>
              </v:shape>
            </v:group>
            <v:group style="position:absolute;left:8073;top:-1630;width:10;height:20" coordorigin="8073,-1630" coordsize="10,20">
              <v:shape style="position:absolute;left:8073;top:-1630;width:10;height:20" coordorigin="8073,-1630" coordsize="10,20" path="m8073,-1611l8082,-1611,8082,-1630,8073,-1630,8073,-1611xe" filled="true" fillcolor="#000000" stroked="false">
                <v:path arrowok="t"/>
                <v:fill type="solid"/>
              </v:shape>
            </v:group>
            <v:group style="position:absolute;left:8073;top:-1611;width:10;height:20" coordorigin="8073,-1611" coordsize="10,20">
              <v:shape style="position:absolute;left:8073;top:-1611;width:10;height:20" coordorigin="8073,-1611" coordsize="10,20" path="m8073,-1591l8082,-1591,8082,-1611,8073,-1611,8073,-1591xe" filled="true" fillcolor="#000000" stroked="false">
                <v:path arrowok="t"/>
                <v:fill type="solid"/>
              </v:shape>
            </v:group>
            <v:group style="position:absolute;left:8073;top:-1591;width:10;height:20" coordorigin="8073,-1591" coordsize="10,20">
              <v:shape style="position:absolute;left:8073;top:-1591;width:10;height:20" coordorigin="8073,-1591" coordsize="10,20" path="m8073,-1572l8082,-1572,8082,-1591,8073,-1591,8073,-1572xe" filled="true" fillcolor="#000000" stroked="false">
                <v:path arrowok="t"/>
                <v:fill type="solid"/>
              </v:shape>
            </v:group>
            <v:group style="position:absolute;left:8073;top:-1572;width:10;height:20" coordorigin="8073,-1572" coordsize="10,20">
              <v:shape style="position:absolute;left:8073;top:-1572;width:10;height:20" coordorigin="8073,-1572" coordsize="10,20" path="m8073,-1553l8082,-1553,8082,-1572,8073,-1572,8073,-1553xe" filled="true" fillcolor="#000000" stroked="false">
                <v:path arrowok="t"/>
                <v:fill type="solid"/>
              </v:shape>
            </v:group>
            <v:group style="position:absolute;left:8073;top:-1553;width:10;height:20" coordorigin="8073,-1553" coordsize="10,20">
              <v:shape style="position:absolute;left:8073;top:-1553;width:10;height:20" coordorigin="8073,-1553" coordsize="10,20" path="m8073,-1534l8082,-1534,8082,-1553,8073,-1553,8073,-1534xe" filled="true" fillcolor="#000000" stroked="false">
                <v:path arrowok="t"/>
                <v:fill type="solid"/>
              </v:shape>
            </v:group>
            <v:group style="position:absolute;left:8073;top:-1534;width:10;height:20" coordorigin="8073,-1534" coordsize="10,20">
              <v:shape style="position:absolute;left:8073;top:-1534;width:10;height:20" coordorigin="8073,-1534" coordsize="10,20" path="m8073,-1515l8082,-1515,8082,-1534,8073,-1534,8073,-1515xe" filled="true" fillcolor="#000000" stroked="false">
                <v:path arrowok="t"/>
                <v:fill type="solid"/>
              </v:shape>
            </v:group>
            <v:group style="position:absolute;left:8073;top:-1515;width:10;height:20" coordorigin="8073,-1515" coordsize="10,20">
              <v:shape style="position:absolute;left:8073;top:-1515;width:10;height:20" coordorigin="8073,-1515" coordsize="10,20" path="m8073,-1495l8082,-1495,8082,-1515,8073,-1515,8073,-1495xe" filled="true" fillcolor="#000000" stroked="false">
                <v:path arrowok="t"/>
                <v:fill type="solid"/>
              </v:shape>
            </v:group>
            <v:group style="position:absolute;left:8073;top:-1495;width:10;height:20" coordorigin="8073,-1495" coordsize="10,20">
              <v:shape style="position:absolute;left:8073;top:-1495;width:10;height:20" coordorigin="8073,-1495" coordsize="10,20" path="m8073,-1476l8082,-1476,8082,-1495,8073,-1495,8073,-1476xe" filled="true" fillcolor="#000000" stroked="false">
                <v:path arrowok="t"/>
                <v:fill type="solid"/>
              </v:shape>
            </v:group>
            <v:group style="position:absolute;left:8073;top:-1476;width:10;height:20" coordorigin="8073,-1476" coordsize="10,20">
              <v:shape style="position:absolute;left:8073;top:-1476;width:10;height:20" coordorigin="8073,-1476" coordsize="10,20" path="m8073,-1457l8082,-1457,8082,-1476,8073,-1476,8073,-1457xe" filled="true" fillcolor="#000000" stroked="false">
                <v:path arrowok="t"/>
                <v:fill type="solid"/>
              </v:shape>
            </v:group>
            <v:group style="position:absolute;left:8073;top:-1457;width:10;height:20" coordorigin="8073,-1457" coordsize="10,20">
              <v:shape style="position:absolute;left:8073;top:-1457;width:10;height:20" coordorigin="8073,-1457" coordsize="10,20" path="m8073,-1438l8082,-1438,8082,-1457,8073,-1457,8073,-1438xe" filled="true" fillcolor="#000000" stroked="false">
                <v:path arrowok="t"/>
                <v:fill type="solid"/>
              </v:shape>
            </v:group>
            <v:group style="position:absolute;left:8073;top:-1438;width:10;height:20" coordorigin="8073,-1438" coordsize="10,20">
              <v:shape style="position:absolute;left:8073;top:-1438;width:10;height:20" coordorigin="8073,-1438" coordsize="10,20" path="m8073,-1419l8082,-1419,8082,-1438,8073,-1438,8073,-1419xe" filled="true" fillcolor="#000000" stroked="false">
                <v:path arrowok="t"/>
                <v:fill type="solid"/>
              </v:shape>
            </v:group>
            <v:group style="position:absolute;left:8073;top:-1419;width:10;height:20" coordorigin="8073,-1419" coordsize="10,20">
              <v:shape style="position:absolute;left:8073;top:-1419;width:10;height:20" coordorigin="8073,-1419" coordsize="10,20" path="m8073,-1399l8082,-1399,8082,-1419,8073,-1419,8073,-1399xe" filled="true" fillcolor="#000000" stroked="false">
                <v:path arrowok="t"/>
                <v:fill type="solid"/>
              </v:shape>
            </v:group>
            <v:group style="position:absolute;left:8073;top:-1399;width:10;height:20" coordorigin="8073,-1399" coordsize="10,20">
              <v:shape style="position:absolute;left:8073;top:-1399;width:10;height:20" coordorigin="8073,-1399" coordsize="10,20" path="m8073,-1380l8082,-1380,8082,-1399,8073,-1399,8073,-1380xe" filled="true" fillcolor="#000000" stroked="false">
                <v:path arrowok="t"/>
                <v:fill type="solid"/>
              </v:shape>
            </v:group>
            <v:group style="position:absolute;left:8073;top:-1380;width:10;height:20" coordorigin="8073,-1380" coordsize="10,20">
              <v:shape style="position:absolute;left:8073;top:-1380;width:10;height:20" coordorigin="8073,-1380" coordsize="10,20" path="m8073,-1361l8082,-1361,8082,-1380,8073,-1380,8073,-1361xe" filled="true" fillcolor="#000000" stroked="false">
                <v:path arrowok="t"/>
                <v:fill type="solid"/>
              </v:shape>
            </v:group>
            <v:group style="position:absolute;left:8073;top:-1361;width:10;height:20" coordorigin="8073,-1361" coordsize="10,20">
              <v:shape style="position:absolute;left:8073;top:-1361;width:10;height:20" coordorigin="8073,-1361" coordsize="10,20" path="m8073,-1342l8082,-1342,8082,-1361,8073,-1361,8073,-1342xe" filled="true" fillcolor="#000000" stroked="false">
                <v:path arrowok="t"/>
                <v:fill type="solid"/>
              </v:shape>
            </v:group>
            <v:group style="position:absolute;left:8073;top:-1342;width:10;height:20" coordorigin="8073,-1342" coordsize="10,20">
              <v:shape style="position:absolute;left:8073;top:-1342;width:10;height:20" coordorigin="8073,-1342" coordsize="10,20" path="m8073,-1323l8082,-1323,8082,-1342,8073,-1342,8073,-1323xe" filled="true" fillcolor="#000000" stroked="false">
                <v:path arrowok="t"/>
                <v:fill type="solid"/>
              </v:shape>
            </v:group>
            <v:group style="position:absolute;left:8073;top:-1323;width:10;height:20" coordorigin="8073,-1323" coordsize="10,20">
              <v:shape style="position:absolute;left:8073;top:-1323;width:10;height:20" coordorigin="8073,-1323" coordsize="10,20" path="m8073,-1303l8082,-1303,8082,-1323,8073,-1323,8073,-1303xe" filled="true" fillcolor="#000000" stroked="false">
                <v:path arrowok="t"/>
                <v:fill type="solid"/>
              </v:shape>
            </v:group>
            <v:group style="position:absolute;left:8073;top:-1303;width:10;height:20" coordorigin="8073,-1303" coordsize="10,20">
              <v:shape style="position:absolute;left:8073;top:-1303;width:10;height:20" coordorigin="8073,-1303" coordsize="10,20" path="m8073,-1284l8082,-1284,8082,-1303,8073,-1303,8073,-1284xe" filled="true" fillcolor="#000000" stroked="false">
                <v:path arrowok="t"/>
                <v:fill type="solid"/>
              </v:shape>
              <v:shape style="position:absolute;left:8068;top:-1255;width:5;height:10" type="#_x0000_t75" stroked="false">
                <v:imagedata r:id="rId733" o:title=""/>
              </v:shape>
            </v:group>
            <v:group style="position:absolute;left:8073;top:-1227;width:10;height:20" coordorigin="8073,-1227" coordsize="10,20">
              <v:shape style="position:absolute;left:8073;top:-1227;width:10;height:20" coordorigin="8073,-1227" coordsize="10,20" path="m8073,-1207l8082,-1207,8082,-1227,8073,-1227,8073,-1207xe" filled="true" fillcolor="#000000" stroked="false">
                <v:path arrowok="t"/>
                <v:fill type="solid"/>
              </v:shape>
            </v:group>
            <v:group style="position:absolute;left:8073;top:-1207;width:10;height:20" coordorigin="8073,-1207" coordsize="10,20">
              <v:shape style="position:absolute;left:8073;top:-1207;width:10;height:20" coordorigin="8073,-1207" coordsize="10,20" path="m8073,-1188l8082,-1188,8082,-1207,8073,-1207,8073,-1188xe" filled="true" fillcolor="#000000" stroked="false">
                <v:path arrowok="t"/>
                <v:fill type="solid"/>
              </v:shape>
            </v:group>
            <v:group style="position:absolute;left:8073;top:-1188;width:10;height:20" coordorigin="8073,-1188" coordsize="10,20">
              <v:shape style="position:absolute;left:8073;top:-1188;width:10;height:20" coordorigin="8073,-1188" coordsize="10,20" path="m8073,-1169l8082,-1169,8082,-1188,8073,-1188,8073,-1169xe" filled="true" fillcolor="#000000" stroked="false">
                <v:path arrowok="t"/>
                <v:fill type="solid"/>
              </v:shape>
            </v:group>
            <v:group style="position:absolute;left:8073;top:-1169;width:10;height:20" coordorigin="8073,-1169" coordsize="10,20">
              <v:shape style="position:absolute;left:8073;top:-1169;width:10;height:20" coordorigin="8073,-1169" coordsize="10,20" path="m8073,-1150l8082,-1150,8082,-1169,8073,-1169,8073,-1150xe" filled="true" fillcolor="#000000" stroked="false">
                <v:path arrowok="t"/>
                <v:fill type="solid"/>
              </v:shape>
            </v:group>
            <v:group style="position:absolute;left:8073;top:-1150;width:10;height:20" coordorigin="8073,-1150" coordsize="10,20">
              <v:shape style="position:absolute;left:8073;top:-1150;width:10;height:20" coordorigin="8073,-1150" coordsize="10,20" path="m8073,-1131l8082,-1131,8082,-1150,8073,-1150,8073,-1131xe" filled="true" fillcolor="#000000" stroked="false">
                <v:path arrowok="t"/>
                <v:fill type="solid"/>
              </v:shape>
            </v:group>
            <v:group style="position:absolute;left:8073;top:-1131;width:10;height:20" coordorigin="8073,-1131" coordsize="10,20">
              <v:shape style="position:absolute;left:8073;top:-1131;width:10;height:20" coordorigin="8073,-1131" coordsize="10,20" path="m8073,-1111l8082,-1111,8082,-1131,8073,-1131,8073,-1111xe" filled="true" fillcolor="#000000" stroked="false">
                <v:path arrowok="t"/>
                <v:fill type="solid"/>
              </v:shape>
            </v:group>
            <v:group style="position:absolute;left:8073;top:-1111;width:10;height:20" coordorigin="8073,-1111" coordsize="10,20">
              <v:shape style="position:absolute;left:8073;top:-1111;width:10;height:20" coordorigin="8073,-1111" coordsize="10,20" path="m8073,-1092l8082,-1092,8082,-1111,8073,-1111,8073,-1092xe" filled="true" fillcolor="#000000" stroked="false">
                <v:path arrowok="t"/>
                <v:fill type="solid"/>
              </v:shape>
            </v:group>
            <v:group style="position:absolute;left:8073;top:-1092;width:10;height:20" coordorigin="8073,-1092" coordsize="10,20">
              <v:shape style="position:absolute;left:8073;top:-1092;width:10;height:20" coordorigin="8073,-1092" coordsize="10,20" path="m8073,-1073l8082,-1073,8082,-1092,8073,-1092,8073,-1073xe" filled="true" fillcolor="#000000" stroked="false">
                <v:path arrowok="t"/>
                <v:fill type="solid"/>
              </v:shape>
            </v:group>
            <v:group style="position:absolute;left:8073;top:-1073;width:10;height:20" coordorigin="8073,-1073" coordsize="10,20">
              <v:shape style="position:absolute;left:8073;top:-1073;width:10;height:20" coordorigin="8073,-1073" coordsize="10,20" path="m8073,-1054l8082,-1054,8082,-1073,8073,-1073,8073,-1054xe" filled="true" fillcolor="#000000" stroked="false">
                <v:path arrowok="t"/>
                <v:fill type="solid"/>
              </v:shape>
            </v:group>
            <v:group style="position:absolute;left:8073;top:-1054;width:10;height:20" coordorigin="8073,-1054" coordsize="10,20">
              <v:shape style="position:absolute;left:8073;top:-1054;width:10;height:20" coordorigin="8073,-1054" coordsize="10,20" path="m8073,-1035l8082,-1035,8082,-1054,8073,-1054,8073,-1035xe" filled="true" fillcolor="#000000" stroked="false">
                <v:path arrowok="t"/>
                <v:fill type="solid"/>
              </v:shape>
            </v:group>
            <v:group style="position:absolute;left:8073;top:-1035;width:10;height:20" coordorigin="8073,-1035" coordsize="10,20">
              <v:shape style="position:absolute;left:8073;top:-1035;width:10;height:20" coordorigin="8073,-1035" coordsize="10,20" path="m8073,-1015l8082,-1015,8082,-1035,8073,-1035,8073,-1015xe" filled="true" fillcolor="#000000" stroked="false">
                <v:path arrowok="t"/>
                <v:fill type="solid"/>
              </v:shape>
            </v:group>
            <v:group style="position:absolute;left:8073;top:-1015;width:10;height:20" coordorigin="8073,-1015" coordsize="10,20">
              <v:shape style="position:absolute;left:8073;top:-1015;width:10;height:20" coordorigin="8073,-1015" coordsize="10,20" path="m8073,-996l8082,-996,8082,-1015,8073,-1015,8073,-996xe" filled="true" fillcolor="#000000" stroked="false">
                <v:path arrowok="t"/>
                <v:fill type="solid"/>
              </v:shape>
            </v:group>
            <v:group style="position:absolute;left:8073;top:-996;width:10;height:20" coordorigin="8073,-996" coordsize="10,20">
              <v:shape style="position:absolute;left:8073;top:-996;width:10;height:20" coordorigin="8073,-996" coordsize="10,20" path="m8073,-977l8082,-977,8082,-996,8073,-996,8073,-977xe" filled="true" fillcolor="#000000" stroked="false">
                <v:path arrowok="t"/>
                <v:fill type="solid"/>
              </v:shape>
            </v:group>
            <v:group style="position:absolute;left:8073;top:-977;width:10;height:20" coordorigin="8073,-977" coordsize="10,20">
              <v:shape style="position:absolute;left:8073;top:-977;width:10;height:20" coordorigin="8073,-977" coordsize="10,20" path="m8073,-958l8082,-958,8082,-977,8073,-977,8073,-958xe" filled="true" fillcolor="#000000" stroked="false">
                <v:path arrowok="t"/>
                <v:fill type="solid"/>
              </v:shape>
            </v:group>
            <v:group style="position:absolute;left:8073;top:-958;width:10;height:20" coordorigin="8073,-958" coordsize="10,20">
              <v:shape style="position:absolute;left:8073;top:-958;width:10;height:20" coordorigin="8073,-958" coordsize="10,20" path="m8073,-939l8082,-939,8082,-958,8073,-958,8073,-939xe" filled="true" fillcolor="#000000" stroked="false">
                <v:path arrowok="t"/>
                <v:fill type="solid"/>
              </v:shape>
            </v:group>
            <v:group style="position:absolute;left:8073;top:-939;width:10;height:20" coordorigin="8073,-939" coordsize="10,20">
              <v:shape style="position:absolute;left:8073;top:-939;width:10;height:20" coordorigin="8073,-939" coordsize="10,20" path="m8073,-919l8082,-919,8082,-939,8073,-939,8073,-919xe" filled="true" fillcolor="#000000" stroked="false">
                <v:path arrowok="t"/>
                <v:fill type="solid"/>
              </v:shape>
            </v:group>
            <v:group style="position:absolute;left:8073;top:-919;width:10;height:20" coordorigin="8073,-919" coordsize="10,20">
              <v:shape style="position:absolute;left:8073;top:-919;width:10;height:20" coordorigin="8073,-919" coordsize="10,20" path="m8073,-900l8082,-900,8082,-919,8073,-919,8073,-900xe" filled="true" fillcolor="#000000" stroked="false">
                <v:path arrowok="t"/>
                <v:fill type="solid"/>
              </v:shape>
            </v:group>
            <v:group style="position:absolute;left:8073;top:-900;width:10;height:20" coordorigin="8073,-900" coordsize="10,20">
              <v:shape style="position:absolute;left:8073;top:-900;width:10;height:20" coordorigin="8073,-900" coordsize="10,20" path="m8073,-881l8082,-881,8082,-900,8073,-900,8073,-881xe" filled="true" fillcolor="#000000" stroked="false">
                <v:path arrowok="t"/>
                <v:fill type="solid"/>
              </v:shape>
            </v:group>
            <w10:wrap type="none"/>
          </v:group>
        </w:pict>
      </w:r>
      <w:r>
        <w:rPr/>
        <w:pict>
          <v:group style="position:absolute;margin-left:360.190002pt;margin-top:60.623688pt;width:.6pt;height:39.85pt;mso-position-horizontal-relative:page;mso-position-vertical-relative:paragraph;z-index:-1327480" coordorigin="7204,1212" coordsize="12,797">
            <v:shape style="position:absolute;left:7204;top:1212;width:2;height:10" type="#_x0000_t75" stroked="false">
              <v:imagedata r:id="rId733" o:title=""/>
            </v:shape>
            <v:group style="position:absolute;left:7206;top:1241;width:10;height:20" coordorigin="7206,1241" coordsize="10,20">
              <v:shape style="position:absolute;left:7206;top:1241;width:10;height:20" coordorigin="7206,1241" coordsize="10,20" path="m7206,1260l7216,1260,7216,1241,7206,1241,7206,1260xe" filled="true" fillcolor="#000000" stroked="false">
                <v:path arrowok="t"/>
                <v:fill type="solid"/>
              </v:shape>
            </v:group>
            <v:group style="position:absolute;left:7206;top:1260;width:10;height:20" coordorigin="7206,1260" coordsize="10,20">
              <v:shape style="position:absolute;left:7206;top:1260;width:10;height:20" coordorigin="7206,1260" coordsize="10,20" path="m7206,1280l7216,1280,7216,1260,7206,1260,7206,1280xe" filled="true" fillcolor="#000000" stroked="false">
                <v:path arrowok="t"/>
                <v:fill type="solid"/>
              </v:shape>
            </v:group>
            <v:group style="position:absolute;left:7206;top:1280;width:10;height:20" coordorigin="7206,1280" coordsize="10,20">
              <v:shape style="position:absolute;left:7206;top:1280;width:10;height:20" coordorigin="7206,1280" coordsize="10,20" path="m7206,1299l7216,1299,7216,1280,7206,1280,7206,1299xe" filled="true" fillcolor="#000000" stroked="false">
                <v:path arrowok="t"/>
                <v:fill type="solid"/>
              </v:shape>
            </v:group>
            <v:group style="position:absolute;left:7206;top:1299;width:10;height:20" coordorigin="7206,1299" coordsize="10,20">
              <v:shape style="position:absolute;left:7206;top:1299;width:10;height:20" coordorigin="7206,1299" coordsize="10,20" path="m7206,1318l7216,1318,7216,1299,7206,1299,7206,1318xe" filled="true" fillcolor="#000000" stroked="false">
                <v:path arrowok="t"/>
                <v:fill type="solid"/>
              </v:shape>
            </v:group>
            <v:group style="position:absolute;left:7206;top:1318;width:10;height:20" coordorigin="7206,1318" coordsize="10,20">
              <v:shape style="position:absolute;left:7206;top:1318;width:10;height:20" coordorigin="7206,1318" coordsize="10,20" path="m7206,1337l7216,1337,7216,1318,7206,1318,7206,1337xe" filled="true" fillcolor="#000000" stroked="false">
                <v:path arrowok="t"/>
                <v:fill type="solid"/>
              </v:shape>
            </v:group>
            <v:group style="position:absolute;left:7206;top:1337;width:10;height:20" coordorigin="7206,1337" coordsize="10,20">
              <v:shape style="position:absolute;left:7206;top:1337;width:10;height:20" coordorigin="7206,1337" coordsize="10,20" path="m7206,1356l7216,1356,7216,1337,7206,1337,7206,1356xe" filled="true" fillcolor="#000000" stroked="false">
                <v:path arrowok="t"/>
                <v:fill type="solid"/>
              </v:shape>
            </v:group>
            <v:group style="position:absolute;left:7206;top:1356;width:10;height:20" coordorigin="7206,1356" coordsize="10,20">
              <v:shape style="position:absolute;left:7206;top:1356;width:10;height:20" coordorigin="7206,1356" coordsize="10,20" path="m7206,1376l7216,1376,7216,1356,7206,1356,7206,1376xe" filled="true" fillcolor="#000000" stroked="false">
                <v:path arrowok="t"/>
                <v:fill type="solid"/>
              </v:shape>
            </v:group>
            <v:group style="position:absolute;left:7206;top:1376;width:10;height:20" coordorigin="7206,1376" coordsize="10,20">
              <v:shape style="position:absolute;left:7206;top:1376;width:10;height:20" coordorigin="7206,1376" coordsize="10,20" path="m7206,1395l7216,1395,7216,1376,7206,1376,7206,1395xe" filled="true" fillcolor="#000000" stroked="false">
                <v:path arrowok="t"/>
                <v:fill type="solid"/>
              </v:shape>
            </v:group>
            <v:group style="position:absolute;left:7206;top:1395;width:10;height:20" coordorigin="7206,1395" coordsize="10,20">
              <v:shape style="position:absolute;left:7206;top:1395;width:10;height:20" coordorigin="7206,1395" coordsize="10,20" path="m7206,1414l7216,1414,7216,1395,7206,1395,7206,1414xe" filled="true" fillcolor="#000000" stroked="false">
                <v:path arrowok="t"/>
                <v:fill type="solid"/>
              </v:shape>
            </v:group>
            <v:group style="position:absolute;left:7206;top:1414;width:10;height:20" coordorigin="7206,1414" coordsize="10,20">
              <v:shape style="position:absolute;left:7206;top:1414;width:10;height:20" coordorigin="7206,1414" coordsize="10,20" path="m7206,1433l7216,1433,7216,1414,7206,1414,7206,1433xe" filled="true" fillcolor="#000000" stroked="false">
                <v:path arrowok="t"/>
                <v:fill type="solid"/>
              </v:shape>
            </v:group>
            <v:group style="position:absolute;left:7206;top:1433;width:10;height:20" coordorigin="7206,1433" coordsize="10,20">
              <v:shape style="position:absolute;left:7206;top:1433;width:10;height:20" coordorigin="7206,1433" coordsize="10,20" path="m7206,1452l7216,1452,7216,1433,7206,1433,7206,1452xe" filled="true" fillcolor="#000000" stroked="false">
                <v:path arrowok="t"/>
                <v:fill type="solid"/>
              </v:shape>
            </v:group>
            <v:group style="position:absolute;left:7206;top:1452;width:10;height:20" coordorigin="7206,1452" coordsize="10,20">
              <v:shape style="position:absolute;left:7206;top:1452;width:10;height:20" coordorigin="7206,1452" coordsize="10,20" path="m7206,1472l7216,1472,7216,1452,7206,1452,7206,1472xe" filled="true" fillcolor="#000000" stroked="false">
                <v:path arrowok="t"/>
                <v:fill type="solid"/>
              </v:shape>
            </v:group>
            <v:group style="position:absolute;left:7206;top:1472;width:10;height:20" coordorigin="7206,1472" coordsize="10,20">
              <v:shape style="position:absolute;left:7206;top:1472;width:10;height:20" coordorigin="7206,1472" coordsize="10,20" path="m7206,1491l7216,1491,7216,1472,7206,1472,7206,1491xe" filled="true" fillcolor="#000000" stroked="false">
                <v:path arrowok="t"/>
                <v:fill type="solid"/>
              </v:shape>
            </v:group>
            <v:group style="position:absolute;left:7206;top:1491;width:10;height:20" coordorigin="7206,1491" coordsize="10,20">
              <v:shape style="position:absolute;left:7206;top:1491;width:10;height:20" coordorigin="7206,1491" coordsize="10,20" path="m7206,1510l7216,1510,7216,1491,7206,1491,7206,1510xe" filled="true" fillcolor="#000000" stroked="false">
                <v:path arrowok="t"/>
                <v:fill type="solid"/>
              </v:shape>
            </v:group>
            <v:group style="position:absolute;left:7206;top:1510;width:10;height:20" coordorigin="7206,1510" coordsize="10,20">
              <v:shape style="position:absolute;left:7206;top:1510;width:10;height:20" coordorigin="7206,1510" coordsize="10,20" path="m7206,1529l7216,1529,7216,1510,7206,1510,7206,1529xe" filled="true" fillcolor="#000000" stroked="false">
                <v:path arrowok="t"/>
                <v:fill type="solid"/>
              </v:shape>
            </v:group>
            <v:group style="position:absolute;left:7206;top:1529;width:10;height:20" coordorigin="7206,1529" coordsize="10,20">
              <v:shape style="position:absolute;left:7206;top:1529;width:10;height:20" coordorigin="7206,1529" coordsize="10,20" path="m7206,1548l7216,1548,7216,1529,7206,1529,7206,1548xe" filled="true" fillcolor="#000000" stroked="false">
                <v:path arrowok="t"/>
                <v:fill type="solid"/>
              </v:shape>
            </v:group>
            <v:group style="position:absolute;left:7206;top:1548;width:10;height:20" coordorigin="7206,1548" coordsize="10,20">
              <v:shape style="position:absolute;left:7206;top:1548;width:10;height:20" coordorigin="7206,1548" coordsize="10,20" path="m7206,1568l7216,1568,7216,1548,7206,1548,7206,1568xe" filled="true" fillcolor="#000000" stroked="false">
                <v:path arrowok="t"/>
                <v:fill type="solid"/>
              </v:shape>
            </v:group>
            <v:group style="position:absolute;left:7206;top:1568;width:10;height:20" coordorigin="7206,1568" coordsize="10,20">
              <v:shape style="position:absolute;left:7206;top:1568;width:10;height:20" coordorigin="7206,1568" coordsize="10,20" path="m7206,1587l7216,1587,7216,1568,7206,1568,7206,1587xe" filled="true" fillcolor="#000000" stroked="false">
                <v:path arrowok="t"/>
                <v:fill type="solid"/>
              </v:shape>
              <v:shape style="position:absolute;left:7204;top:1616;width:2;height:10" type="#_x0000_t75" stroked="false">
                <v:imagedata r:id="rId733" o:title=""/>
              </v:shape>
            </v:group>
            <v:group style="position:absolute;left:7206;top:1644;width:10;height:20" coordorigin="7206,1644" coordsize="10,20">
              <v:shape style="position:absolute;left:7206;top:1644;width:10;height:20" coordorigin="7206,1644" coordsize="10,20" path="m7206,1664l7216,1664,7216,1644,7206,1644,7206,1664xe" filled="true" fillcolor="#000000" stroked="false">
                <v:path arrowok="t"/>
                <v:fill type="solid"/>
              </v:shape>
            </v:group>
            <v:group style="position:absolute;left:7206;top:1664;width:10;height:20" coordorigin="7206,1664" coordsize="10,20">
              <v:shape style="position:absolute;left:7206;top:1664;width:10;height:20" coordorigin="7206,1664" coordsize="10,20" path="m7206,1683l7216,1683,7216,1664,7206,1664,7206,1683xe" filled="true" fillcolor="#000000" stroked="false">
                <v:path arrowok="t"/>
                <v:fill type="solid"/>
              </v:shape>
            </v:group>
            <v:group style="position:absolute;left:7206;top:1683;width:10;height:20" coordorigin="7206,1683" coordsize="10,20">
              <v:shape style="position:absolute;left:7206;top:1683;width:10;height:20" coordorigin="7206,1683" coordsize="10,20" path="m7206,1702l7216,1702,7216,1683,7206,1683,7206,1702xe" filled="true" fillcolor="#000000" stroked="false">
                <v:path arrowok="t"/>
                <v:fill type="solid"/>
              </v:shape>
            </v:group>
            <v:group style="position:absolute;left:7206;top:1702;width:10;height:20" coordorigin="7206,1702" coordsize="10,20">
              <v:shape style="position:absolute;left:7206;top:1702;width:10;height:20" coordorigin="7206,1702" coordsize="10,20" path="m7206,1721l7216,1721,7216,1702,7206,1702,7206,1721xe" filled="true" fillcolor="#000000" stroked="false">
                <v:path arrowok="t"/>
                <v:fill type="solid"/>
              </v:shape>
            </v:group>
            <v:group style="position:absolute;left:7206;top:1721;width:10;height:20" coordorigin="7206,1721" coordsize="10,20">
              <v:shape style="position:absolute;left:7206;top:1721;width:10;height:20" coordorigin="7206,1721" coordsize="10,20" path="m7206,1740l7216,1740,7216,1721,7206,1721,7206,1740xe" filled="true" fillcolor="#000000" stroked="false">
                <v:path arrowok="t"/>
                <v:fill type="solid"/>
              </v:shape>
            </v:group>
            <v:group style="position:absolute;left:7206;top:1740;width:10;height:20" coordorigin="7206,1740" coordsize="10,20">
              <v:shape style="position:absolute;left:7206;top:1740;width:10;height:20" coordorigin="7206,1740" coordsize="10,20" path="m7206,1760l7216,1760,7216,1740,7206,1740,7206,1760xe" filled="true" fillcolor="#000000" stroked="false">
                <v:path arrowok="t"/>
                <v:fill type="solid"/>
              </v:shape>
            </v:group>
            <v:group style="position:absolute;left:7206;top:1760;width:10;height:20" coordorigin="7206,1760" coordsize="10,20">
              <v:shape style="position:absolute;left:7206;top:1760;width:10;height:20" coordorigin="7206,1760" coordsize="10,20" path="m7206,1779l7216,1779,7216,1760,7206,1760,7206,1779xe" filled="true" fillcolor="#000000" stroked="false">
                <v:path arrowok="t"/>
                <v:fill type="solid"/>
              </v:shape>
            </v:group>
            <v:group style="position:absolute;left:7206;top:1779;width:10;height:20" coordorigin="7206,1779" coordsize="10,20">
              <v:shape style="position:absolute;left:7206;top:1779;width:10;height:20" coordorigin="7206,1779" coordsize="10,20" path="m7206,1798l7216,1798,7216,1779,7206,1779,7206,1798xe" filled="true" fillcolor="#000000" stroked="false">
                <v:path arrowok="t"/>
                <v:fill type="solid"/>
              </v:shape>
            </v:group>
            <v:group style="position:absolute;left:7206;top:1798;width:10;height:20" coordorigin="7206,1798" coordsize="10,20">
              <v:shape style="position:absolute;left:7206;top:1798;width:10;height:20" coordorigin="7206,1798" coordsize="10,20" path="m7206,1817l7216,1817,7216,1798,7206,1798,7206,1817xe" filled="true" fillcolor="#000000" stroked="false">
                <v:path arrowok="t"/>
                <v:fill type="solid"/>
              </v:shape>
            </v:group>
            <v:group style="position:absolute;left:7206;top:1817;width:10;height:20" coordorigin="7206,1817" coordsize="10,20">
              <v:shape style="position:absolute;left:7206;top:1817;width:10;height:20" coordorigin="7206,1817" coordsize="10,20" path="m7206,1836l7216,1836,7216,1817,7206,1817,7206,1836xe" filled="true" fillcolor="#000000" stroked="false">
                <v:path arrowok="t"/>
                <v:fill type="solid"/>
              </v:shape>
            </v:group>
            <v:group style="position:absolute;left:7206;top:1836;width:10;height:20" coordorigin="7206,1836" coordsize="10,20">
              <v:shape style="position:absolute;left:7206;top:1836;width:10;height:20" coordorigin="7206,1836" coordsize="10,20" path="m7206,1856l7216,1856,7216,1836,7206,1836,7206,1856xe" filled="true" fillcolor="#000000" stroked="false">
                <v:path arrowok="t"/>
                <v:fill type="solid"/>
              </v:shape>
            </v:group>
            <v:group style="position:absolute;left:7206;top:1856;width:10;height:20" coordorigin="7206,1856" coordsize="10,20">
              <v:shape style="position:absolute;left:7206;top:1856;width:10;height:20" coordorigin="7206,1856" coordsize="10,20" path="m7206,1875l7216,1875,7216,1856,7206,1856,7206,1875xe" filled="true" fillcolor="#000000" stroked="false">
                <v:path arrowok="t"/>
                <v:fill type="solid"/>
              </v:shape>
            </v:group>
            <v:group style="position:absolute;left:7206;top:1875;width:10;height:20" coordorigin="7206,1875" coordsize="10,20">
              <v:shape style="position:absolute;left:7206;top:1875;width:10;height:20" coordorigin="7206,1875" coordsize="10,20" path="m7206,1894l7216,1894,7216,1875,7206,1875,7206,1894xe" filled="true" fillcolor="#000000" stroked="false">
                <v:path arrowok="t"/>
                <v:fill type="solid"/>
              </v:shape>
            </v:group>
            <v:group style="position:absolute;left:7206;top:1894;width:10;height:20" coordorigin="7206,1894" coordsize="10,20">
              <v:shape style="position:absolute;left:7206;top:1894;width:10;height:20" coordorigin="7206,1894" coordsize="10,20" path="m7206,1913l7216,1913,7216,1894,7206,1894,7206,1913xe" filled="true" fillcolor="#000000" stroked="false">
                <v:path arrowok="t"/>
                <v:fill type="solid"/>
              </v:shape>
            </v:group>
            <v:group style="position:absolute;left:7206;top:1913;width:10;height:20" coordorigin="7206,1913" coordsize="10,20">
              <v:shape style="position:absolute;left:7206;top:1913;width:10;height:20" coordorigin="7206,1913" coordsize="10,20" path="m7206,1932l7216,1932,7216,1913,7206,1913,7206,1932xe" filled="true" fillcolor="#000000" stroked="false">
                <v:path arrowok="t"/>
                <v:fill type="solid"/>
              </v:shape>
            </v:group>
            <v:group style="position:absolute;left:7206;top:1932;width:10;height:20" coordorigin="7206,1932" coordsize="10,20">
              <v:shape style="position:absolute;left:7206;top:1932;width:10;height:20" coordorigin="7206,1932" coordsize="10,20" path="m7206,1952l7216,1952,7216,1932,7206,1932,7206,1952xe" filled="true" fillcolor="#000000" stroked="false">
                <v:path arrowok="t"/>
                <v:fill type="solid"/>
              </v:shape>
            </v:group>
            <v:group style="position:absolute;left:7206;top:1952;width:10;height:20" coordorigin="7206,1952" coordsize="10,20">
              <v:shape style="position:absolute;left:7206;top:1952;width:10;height:20" coordorigin="7206,1952" coordsize="10,20" path="m7206,1971l7216,1971,7216,1952,7206,1952,7206,1971xe" filled="true" fillcolor="#000000" stroked="false">
                <v:path arrowok="t"/>
                <v:fill type="solid"/>
              </v:shape>
            </v:group>
            <v:group style="position:absolute;left:7206;top:1971;width:10;height:20" coordorigin="7206,1971" coordsize="10,20">
              <v:shape style="position:absolute;left:7206;top:1971;width:10;height:20" coordorigin="7206,1971" coordsize="10,20" path="m7206,1990l7216,1990,7216,1971,7206,1971,7206,1990xe" filled="true" fillcolor="#000000" stroked="false">
                <v:path arrowok="t"/>
                <v:fill type="solid"/>
              </v:shape>
            </v:group>
            <v:group style="position:absolute;left:7206;top:1990;width:10;height:20" coordorigin="7206,1990" coordsize="10,20">
              <v:shape style="position:absolute;left:7206;top:1990;width:10;height:20" coordorigin="7206,1990" coordsize="10,20" path="m7206,2009l7216,2009,7216,1990,7206,1990,7206,2009xe" filled="true" fillcolor="#000000" stroked="false">
                <v:path arrowok="t"/>
                <v:fill type="solid"/>
              </v:shape>
            </v:group>
            <w10:wrap type="none"/>
          </v:group>
        </w:pict>
      </w:r>
      <w:r>
        <w:rPr/>
        <w:pict>
          <v:shape style="position:absolute;margin-left:106.699997pt;margin-top:-580.636353pt;width:381.95pt;height:559.550pt;mso-position-horizontal-relative:page;mso-position-vertical-relative:paragraph;z-index:203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943"/>
                    <w:gridCol w:w="1695"/>
                  </w:tblGrid>
                  <w:tr>
                    <w:trPr>
                      <w:trHeight w:val="476" w:hRule="exact"/>
                    </w:trPr>
                    <w:tc>
                      <w:tcPr>
                        <w:tcW w:w="5943" w:type="dxa"/>
                        <w:tcBorders>
                          <w:top w:val="single" w:sz="12" w:space="0" w:color="000000"/>
                          <w:left w:val="nil" w:sz="6" w:space="0" w:color="auto"/>
                          <w:bottom w:val="single" w:sz="4" w:space="0" w:color="000000"/>
                          <w:right w:val="nil" w:sz="6" w:space="0" w:color="auto"/>
                        </w:tcBorders>
                      </w:tcPr>
                      <w:p>
                        <w:pPr>
                          <w:pStyle w:val="TableParagraph"/>
                          <w:tabs>
                            <w:tab w:pos="739" w:val="left" w:leader="none"/>
                          </w:tabs>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95" w:type="dxa"/>
                        <w:tcBorders>
                          <w:top w:val="single" w:sz="12" w:space="0" w:color="000000"/>
                          <w:left w:val="nil" w:sz="6" w:space="0" w:color="auto"/>
                          <w:bottom w:val="single" w:sz="4" w:space="0" w:color="000000"/>
                          <w:right w:val="nil" w:sz="6" w:space="0" w:color="auto"/>
                        </w:tcBorders>
                      </w:tcPr>
                      <w:p>
                        <w:pPr>
                          <w:pStyle w:val="TableParagraph"/>
                          <w:tabs>
                            <w:tab w:pos="739" w:val="left" w:leader="none"/>
                          </w:tabs>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金</w:t>
                          <w:tab/>
                          <w:t>额</w:t>
                        </w:r>
                      </w:p>
                    </w:tc>
                  </w:tr>
                  <w:tr>
                    <w:trPr>
                      <w:trHeight w:val="360"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62" w:lineRule="exact"/>
                          <w:ind w:left="107" w:right="0"/>
                          <w:jc w:val="left"/>
                          <w:rPr>
                            <w:rFonts w:ascii="宋体" w:hAnsi="宋体" w:cs="宋体" w:eastAsia="宋体" w:hint="default"/>
                            <w:sz w:val="21"/>
                            <w:szCs w:val="21"/>
                          </w:rPr>
                        </w:pPr>
                        <w:r>
                          <w:rPr>
                            <w:rFonts w:ascii="宋体" w:hAnsi="宋体" w:cs="宋体" w:eastAsia="宋体" w:hint="default"/>
                            <w:sz w:val="21"/>
                            <w:szCs w:val="21"/>
                          </w:rPr>
                          <w:t>一标准定额或定量享受的政府补助除外）</w:t>
                        </w:r>
                      </w:p>
                    </w:tc>
                    <w:tc>
                      <w:tcPr>
                        <w:tcW w:w="1695" w:type="dxa"/>
                        <w:tcBorders>
                          <w:top w:val="single" w:sz="4" w:space="0" w:color="000000"/>
                          <w:left w:val="nil" w:sz="6" w:space="0" w:color="auto"/>
                          <w:bottom w:val="single" w:sz="4" w:space="0" w:color="000000"/>
                          <w:right w:val="nil" w:sz="6" w:space="0" w:color="auto"/>
                        </w:tcBorders>
                      </w:tcPr>
                      <w:p>
                        <w:pPr/>
                      </w:p>
                    </w:tc>
                  </w:tr>
                  <w:tr>
                    <w:trPr>
                      <w:trHeight w:val="403"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07"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计入当期损益的对非金融企业收取的资金占用费</w:t>
                        </w:r>
                      </w:p>
                    </w:tc>
                    <w:tc>
                      <w:tcPr>
                        <w:tcW w:w="1695" w:type="dxa"/>
                        <w:tcBorders>
                          <w:top w:val="single" w:sz="4" w:space="0" w:color="000000"/>
                          <w:left w:val="nil" w:sz="6" w:space="0" w:color="auto"/>
                          <w:bottom w:val="single" w:sz="4" w:space="0" w:color="000000"/>
                          <w:right w:val="nil" w:sz="6" w:space="0" w:color="auto"/>
                        </w:tcBorders>
                      </w:tcPr>
                      <w:p>
                        <w:pPr/>
                      </w:p>
                    </w:tc>
                  </w:tr>
                  <w:tr>
                    <w:trPr>
                      <w:trHeight w:val="713" w:hRule="exact"/>
                    </w:trPr>
                    <w:tc>
                      <w:tcPr>
                        <w:tcW w:w="7638" w:type="dxa"/>
                        <w:gridSpan w:val="2"/>
                        <w:tcBorders>
                          <w:top w:val="nil" w:sz="6" w:space="0" w:color="auto"/>
                          <w:left w:val="nil" w:sz="6" w:space="0" w:color="auto"/>
                          <w:bottom w:val="nil" w:sz="6" w:space="0" w:color="auto"/>
                          <w:right w:val="nil" w:sz="6" w:space="0" w:color="auto"/>
                        </w:tcBorders>
                      </w:tcPr>
                      <w:p>
                        <w:pPr>
                          <w:pStyle w:val="TableParagraph"/>
                          <w:spacing w:line="273" w:lineRule="auto" w:before="33"/>
                          <w:ind w:left="107" w:right="1800"/>
                          <w:jc w:val="left"/>
                          <w:rPr>
                            <w:rFonts w:ascii="宋体" w:hAnsi="宋体" w:cs="宋体" w:eastAsia="宋体" w:hint="default"/>
                            <w:sz w:val="21"/>
                            <w:szCs w:val="21"/>
                          </w:rPr>
                        </w:pPr>
                        <w:r>
                          <w:rPr>
                            <w:rFonts w:ascii="宋体" w:hAnsi="宋体" w:cs="宋体" w:eastAsia="宋体" w:hint="default"/>
                            <w:sz w:val="21"/>
                            <w:szCs w:val="21"/>
                          </w:rPr>
                          <w:t>企业取得子公司、联营企业及合营企业的投资成本小于取得投</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z w:val="21"/>
                            <w:szCs w:val="21"/>
                          </w:rPr>
                          <w:t>资时应享有被投资单位可辨认净资产公允价值产生的收益</w:t>
                        </w:r>
                      </w:p>
                    </w:tc>
                  </w:tr>
                  <w:tr>
                    <w:trPr>
                      <w:trHeight w:val="403"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07" w:right="0"/>
                          <w:jc w:val="left"/>
                          <w:rPr>
                            <w:rFonts w:ascii="宋体" w:hAnsi="宋体" w:cs="宋体" w:eastAsia="宋体" w:hint="default"/>
                            <w:sz w:val="21"/>
                            <w:szCs w:val="21"/>
                          </w:rPr>
                        </w:pPr>
                        <w:r>
                          <w:rPr>
                            <w:rFonts w:ascii="宋体" w:hAnsi="宋体" w:cs="宋体" w:eastAsia="宋体" w:hint="default"/>
                            <w:sz w:val="21"/>
                            <w:szCs w:val="21"/>
                          </w:rPr>
                          <w:t>非货币性资产交换损益</w:t>
                        </w:r>
                      </w:p>
                    </w:tc>
                    <w:tc>
                      <w:tcPr>
                        <w:tcW w:w="1695" w:type="dxa"/>
                        <w:tcBorders>
                          <w:top w:val="single" w:sz="4" w:space="0" w:color="000000"/>
                          <w:left w:val="nil" w:sz="6" w:space="0" w:color="auto"/>
                          <w:bottom w:val="single" w:sz="4" w:space="0" w:color="000000"/>
                          <w:right w:val="nil" w:sz="6" w:space="0" w:color="auto"/>
                        </w:tcBorders>
                      </w:tcPr>
                      <w:p>
                        <w:pPr/>
                      </w:p>
                    </w:tc>
                  </w:tr>
                  <w:tr>
                    <w:trPr>
                      <w:trHeight w:val="401"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委托他人投资或管理资产的损益</w:t>
                        </w:r>
                      </w:p>
                    </w:tc>
                    <w:tc>
                      <w:tcPr>
                        <w:tcW w:w="1695" w:type="dxa"/>
                        <w:tcBorders>
                          <w:top w:val="single" w:sz="4" w:space="0" w:color="000000"/>
                          <w:left w:val="nil" w:sz="6" w:space="0" w:color="auto"/>
                          <w:bottom w:val="single" w:sz="4" w:space="0" w:color="000000"/>
                          <w:right w:val="nil" w:sz="6" w:space="0" w:color="auto"/>
                        </w:tcBorders>
                      </w:tcPr>
                      <w:p>
                        <w:pPr/>
                      </w:p>
                    </w:tc>
                  </w:tr>
                  <w:tr>
                    <w:trPr>
                      <w:trHeight w:val="403" w:hRule="exact"/>
                    </w:trPr>
                    <w:tc>
                      <w:tcPr>
                        <w:tcW w:w="76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5"/>
                          <w:ind w:left="107" w:right="0"/>
                          <w:jc w:val="left"/>
                          <w:rPr>
                            <w:rFonts w:ascii="宋体" w:hAnsi="宋体" w:cs="宋体" w:eastAsia="宋体" w:hint="default"/>
                            <w:sz w:val="21"/>
                            <w:szCs w:val="21"/>
                          </w:rPr>
                        </w:pPr>
                        <w:r>
                          <w:rPr>
                            <w:rFonts w:ascii="宋体" w:hAnsi="宋体" w:cs="宋体" w:eastAsia="宋体" w:hint="default"/>
                            <w:sz w:val="21"/>
                            <w:szCs w:val="21"/>
                          </w:rPr>
                          <w:t>因不可抗力因素，如遭受自然灾害而计提的各项资产减值准备</w:t>
                        </w:r>
                      </w:p>
                    </w:tc>
                  </w:tr>
                  <w:tr>
                    <w:trPr>
                      <w:trHeight w:val="401"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债务重组损益</w:t>
                        </w:r>
                      </w:p>
                    </w:tc>
                    <w:tc>
                      <w:tcPr>
                        <w:tcW w:w="1695" w:type="dxa"/>
                        <w:tcBorders>
                          <w:top w:val="single" w:sz="4" w:space="0" w:color="000000"/>
                          <w:left w:val="nil" w:sz="6" w:space="0" w:color="auto"/>
                          <w:bottom w:val="single" w:sz="4" w:space="0" w:color="000000"/>
                          <w:right w:val="nil" w:sz="6" w:space="0" w:color="auto"/>
                        </w:tcBorders>
                      </w:tcPr>
                      <w:p>
                        <w:pPr/>
                      </w:p>
                    </w:tc>
                  </w:tr>
                  <w:tr>
                    <w:trPr>
                      <w:trHeight w:val="403"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07" w:right="0"/>
                          <w:jc w:val="left"/>
                          <w:rPr>
                            <w:rFonts w:ascii="宋体" w:hAnsi="宋体" w:cs="宋体" w:eastAsia="宋体" w:hint="default"/>
                            <w:sz w:val="21"/>
                            <w:szCs w:val="21"/>
                          </w:rPr>
                        </w:pPr>
                        <w:r>
                          <w:rPr>
                            <w:rFonts w:ascii="宋体" w:hAnsi="宋体" w:cs="宋体" w:eastAsia="宋体" w:hint="default"/>
                            <w:sz w:val="21"/>
                            <w:szCs w:val="21"/>
                          </w:rPr>
                          <w:t>企业重组费用，如安置职工的支出、整合费用等</w:t>
                        </w:r>
                      </w:p>
                    </w:tc>
                    <w:tc>
                      <w:tcPr>
                        <w:tcW w:w="1695" w:type="dxa"/>
                        <w:tcBorders>
                          <w:top w:val="single" w:sz="4" w:space="0" w:color="000000"/>
                          <w:left w:val="nil" w:sz="6" w:space="0" w:color="auto"/>
                          <w:bottom w:val="single" w:sz="4" w:space="0" w:color="000000"/>
                          <w:right w:val="nil" w:sz="6" w:space="0" w:color="auto"/>
                        </w:tcBorders>
                      </w:tcPr>
                      <w:p>
                        <w:pPr/>
                      </w:p>
                    </w:tc>
                  </w:tr>
                  <w:tr>
                    <w:trPr>
                      <w:trHeight w:val="401" w:hRule="exact"/>
                    </w:trPr>
                    <w:tc>
                      <w:tcPr>
                        <w:tcW w:w="76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21"/>
                            <w:szCs w:val="21"/>
                          </w:rPr>
                        </w:pPr>
                        <w:r>
                          <w:rPr>
                            <w:rFonts w:ascii="宋体" w:hAnsi="宋体" w:cs="宋体" w:eastAsia="宋体" w:hint="default"/>
                            <w:sz w:val="21"/>
                            <w:szCs w:val="21"/>
                          </w:rPr>
                          <w:t>交易价格显失公允的交易产生的超过公允价值部分的损益</w:t>
                        </w:r>
                      </w:p>
                    </w:tc>
                  </w:tr>
                  <w:tr>
                    <w:trPr>
                      <w:trHeight w:val="403" w:hRule="exact"/>
                    </w:trPr>
                    <w:tc>
                      <w:tcPr>
                        <w:tcW w:w="76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5"/>
                          <w:ind w:left="107" w:right="0"/>
                          <w:jc w:val="left"/>
                          <w:rPr>
                            <w:rFonts w:ascii="宋体" w:hAnsi="宋体" w:cs="宋体" w:eastAsia="宋体" w:hint="default"/>
                            <w:sz w:val="21"/>
                            <w:szCs w:val="21"/>
                          </w:rPr>
                        </w:pPr>
                        <w:r>
                          <w:rPr>
                            <w:rFonts w:ascii="宋体" w:hAnsi="宋体" w:cs="宋体" w:eastAsia="宋体" w:hint="default"/>
                            <w:sz w:val="21"/>
                            <w:szCs w:val="21"/>
                          </w:rPr>
                          <w:t>同一控制下企业合并产生的子公司期初至合并日的当期净损益</w:t>
                        </w:r>
                      </w:p>
                    </w:tc>
                  </w:tr>
                  <w:tr>
                    <w:trPr>
                      <w:trHeight w:val="401"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与公司正常经营业务无关的或有事项产生的损益</w:t>
                        </w:r>
                      </w:p>
                    </w:tc>
                    <w:tc>
                      <w:tcPr>
                        <w:tcW w:w="1695" w:type="dxa"/>
                        <w:tcBorders>
                          <w:top w:val="single" w:sz="4" w:space="0" w:color="000000"/>
                          <w:left w:val="nil" w:sz="6" w:space="0" w:color="auto"/>
                          <w:bottom w:val="single" w:sz="4" w:space="0" w:color="000000"/>
                          <w:right w:val="nil" w:sz="6" w:space="0" w:color="auto"/>
                        </w:tcBorders>
                      </w:tcPr>
                      <w:p>
                        <w:pPr/>
                      </w:p>
                    </w:tc>
                  </w:tr>
                  <w:tr>
                    <w:trPr>
                      <w:trHeight w:val="1339" w:hRule="exact"/>
                    </w:trPr>
                    <w:tc>
                      <w:tcPr>
                        <w:tcW w:w="7638" w:type="dxa"/>
                        <w:gridSpan w:val="2"/>
                        <w:tcBorders>
                          <w:top w:val="nil" w:sz="6" w:space="0" w:color="auto"/>
                          <w:left w:val="nil" w:sz="6" w:space="0" w:color="auto"/>
                          <w:bottom w:val="nil" w:sz="6" w:space="0" w:color="auto"/>
                          <w:right w:val="nil" w:sz="6" w:space="0" w:color="auto"/>
                        </w:tcBorders>
                      </w:tcPr>
                      <w:p>
                        <w:pPr>
                          <w:pStyle w:val="TableParagraph"/>
                          <w:spacing w:line="273" w:lineRule="auto" w:before="33"/>
                          <w:ind w:left="107" w:right="1800"/>
                          <w:jc w:val="both"/>
                          <w:rPr>
                            <w:rFonts w:ascii="宋体" w:hAnsi="宋体" w:cs="宋体" w:eastAsia="宋体" w:hint="default"/>
                            <w:sz w:val="21"/>
                            <w:szCs w:val="21"/>
                          </w:rPr>
                        </w:pPr>
                        <w:r>
                          <w:rPr>
                            <w:rFonts w:ascii="宋体" w:hAnsi="宋体" w:cs="宋体" w:eastAsia="宋体" w:hint="default"/>
                            <w:sz w:val="21"/>
                            <w:szCs w:val="21"/>
                          </w:rPr>
                          <w:t>除同公司正常经营业务相关的有效套期保值业务外，持有交易</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z w:val="21"/>
                            <w:szCs w:val="21"/>
                          </w:rPr>
                          <w:t>性金融资产、交易性金融负债产生的公允价值变动损益，以及</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z w:val="21"/>
                            <w:szCs w:val="21"/>
                          </w:rPr>
                          <w:t>处置交易性金融资产、交易性金融负债和可供出售金融资产取</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z w:val="21"/>
                            <w:szCs w:val="21"/>
                          </w:rPr>
                          <w:t>得的投资收益</w:t>
                        </w:r>
                      </w:p>
                    </w:tc>
                  </w:tr>
                  <w:tr>
                    <w:trPr>
                      <w:trHeight w:val="401"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单独进行减值测试的应收款项减值准备转回</w:t>
                        </w:r>
                      </w:p>
                    </w:tc>
                    <w:tc>
                      <w:tcPr>
                        <w:tcW w:w="1695" w:type="dxa"/>
                        <w:tcBorders>
                          <w:top w:val="single" w:sz="4" w:space="0" w:color="000000"/>
                          <w:left w:val="nil" w:sz="6" w:space="0" w:color="auto"/>
                          <w:bottom w:val="single" w:sz="4" w:space="0" w:color="000000"/>
                          <w:right w:val="nil" w:sz="6" w:space="0" w:color="auto"/>
                        </w:tcBorders>
                      </w:tcPr>
                      <w:p>
                        <w:pPr/>
                      </w:p>
                    </w:tc>
                  </w:tr>
                  <w:tr>
                    <w:trPr>
                      <w:trHeight w:val="403"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对外委托贷款取得的损益</w:t>
                        </w:r>
                      </w:p>
                    </w:tc>
                    <w:tc>
                      <w:tcPr>
                        <w:tcW w:w="1695" w:type="dxa"/>
                        <w:tcBorders>
                          <w:top w:val="single" w:sz="4" w:space="0" w:color="000000"/>
                          <w:left w:val="nil" w:sz="6" w:space="0" w:color="auto"/>
                          <w:bottom w:val="single" w:sz="4" w:space="0" w:color="000000"/>
                          <w:right w:val="nil" w:sz="6" w:space="0" w:color="auto"/>
                        </w:tcBorders>
                      </w:tcPr>
                      <w:p>
                        <w:pPr/>
                      </w:p>
                    </w:tc>
                  </w:tr>
                  <w:tr>
                    <w:trPr>
                      <w:trHeight w:val="713" w:hRule="exact"/>
                    </w:trPr>
                    <w:tc>
                      <w:tcPr>
                        <w:tcW w:w="7638" w:type="dxa"/>
                        <w:gridSpan w:val="2"/>
                        <w:tcBorders>
                          <w:top w:val="nil" w:sz="6" w:space="0" w:color="auto"/>
                          <w:left w:val="nil" w:sz="6" w:space="0" w:color="auto"/>
                          <w:bottom w:val="nil" w:sz="6" w:space="0" w:color="auto"/>
                          <w:right w:val="nil" w:sz="6" w:space="0" w:color="auto"/>
                        </w:tcBorders>
                      </w:tcPr>
                      <w:p>
                        <w:pPr>
                          <w:pStyle w:val="TableParagraph"/>
                          <w:spacing w:line="273" w:lineRule="auto" w:before="33"/>
                          <w:ind w:left="107" w:right="1800"/>
                          <w:jc w:val="left"/>
                          <w:rPr>
                            <w:rFonts w:ascii="宋体" w:hAnsi="宋体" w:cs="宋体" w:eastAsia="宋体" w:hint="default"/>
                            <w:sz w:val="21"/>
                            <w:szCs w:val="21"/>
                          </w:rPr>
                        </w:pPr>
                        <w:r>
                          <w:rPr>
                            <w:rFonts w:ascii="宋体" w:hAnsi="宋体" w:cs="宋体" w:eastAsia="宋体" w:hint="default"/>
                            <w:sz w:val="21"/>
                            <w:szCs w:val="21"/>
                          </w:rPr>
                          <w:t>采用公允价值模式进行后续计量的投资性房地产公允价值变动</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z w:val="21"/>
                            <w:szCs w:val="21"/>
                          </w:rPr>
                          <w:t>产生的损益</w:t>
                        </w:r>
                      </w:p>
                    </w:tc>
                  </w:tr>
                  <w:tr>
                    <w:trPr>
                      <w:trHeight w:val="715" w:hRule="exact"/>
                    </w:trPr>
                    <w:tc>
                      <w:tcPr>
                        <w:tcW w:w="7638" w:type="dxa"/>
                        <w:gridSpan w:val="2"/>
                        <w:tcBorders>
                          <w:top w:val="nil" w:sz="6" w:space="0" w:color="auto"/>
                          <w:left w:val="nil" w:sz="6" w:space="0" w:color="auto"/>
                          <w:bottom w:val="nil" w:sz="6" w:space="0" w:color="auto"/>
                          <w:right w:val="nil" w:sz="6" w:space="0" w:color="auto"/>
                        </w:tcBorders>
                      </w:tcPr>
                      <w:p>
                        <w:pPr>
                          <w:pStyle w:val="TableParagraph"/>
                          <w:spacing w:line="273" w:lineRule="auto" w:before="33"/>
                          <w:ind w:left="107" w:right="1796"/>
                          <w:jc w:val="left"/>
                          <w:rPr>
                            <w:rFonts w:ascii="宋体" w:hAnsi="宋体" w:cs="宋体" w:eastAsia="宋体" w:hint="default"/>
                            <w:sz w:val="21"/>
                            <w:szCs w:val="21"/>
                          </w:rPr>
                        </w:pPr>
                        <w:r>
                          <w:rPr>
                            <w:rFonts w:ascii="宋体" w:hAnsi="宋体" w:cs="宋体" w:eastAsia="宋体" w:hint="default"/>
                            <w:sz w:val="21"/>
                            <w:szCs w:val="21"/>
                          </w:rPr>
                          <w:t>根据税收、会计等法律、法规的要求对当期损益进行一次性调</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z w:val="21"/>
                            <w:szCs w:val="21"/>
                          </w:rPr>
                          <w:t>整对当期损益的影响</w:t>
                        </w:r>
                      </w:p>
                    </w:tc>
                  </w:tr>
                  <w:tr>
                    <w:trPr>
                      <w:trHeight w:val="401"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p>
                    </w:tc>
                    <w:tc>
                      <w:tcPr>
                        <w:tcW w:w="1695" w:type="dxa"/>
                        <w:tcBorders>
                          <w:top w:val="single" w:sz="4" w:space="0" w:color="000000"/>
                          <w:left w:val="nil" w:sz="6" w:space="0" w:color="auto"/>
                          <w:bottom w:val="single" w:sz="4" w:space="0" w:color="000000"/>
                          <w:right w:val="nil" w:sz="6" w:space="0" w:color="auto"/>
                        </w:tcBorders>
                      </w:tcPr>
                      <w:p>
                        <w:pPr/>
                      </w:p>
                    </w:tc>
                  </w:tr>
                  <w:tr>
                    <w:trPr>
                      <w:trHeight w:val="403"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695"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-13,113.58</w:t>
                        </w:r>
                      </w:p>
                    </w:tc>
                  </w:tr>
                  <w:tr>
                    <w:trPr>
                      <w:trHeight w:val="401"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其他符合非经常性损益定义的损益项目</w:t>
                        </w:r>
                      </w:p>
                    </w:tc>
                    <w:tc>
                      <w:tcPr>
                        <w:tcW w:w="1695" w:type="dxa"/>
                        <w:tcBorders>
                          <w:top w:val="single" w:sz="4" w:space="0" w:color="000000"/>
                          <w:left w:val="nil" w:sz="6" w:space="0" w:color="auto"/>
                          <w:bottom w:val="single" w:sz="4" w:space="0" w:color="000000"/>
                          <w:right w:val="nil" w:sz="6" w:space="0" w:color="auto"/>
                        </w:tcBorders>
                      </w:tcPr>
                      <w:p>
                        <w:pPr/>
                      </w:p>
                    </w:tc>
                  </w:tr>
                  <w:tr>
                    <w:trPr>
                      <w:trHeight w:val="403"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695"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-1,026,983.63</w:t>
                        </w:r>
                      </w:p>
                    </w:tc>
                  </w:tr>
                  <w:tr>
                    <w:trPr>
                      <w:trHeight w:val="401" w:hRule="exact"/>
                    </w:trPr>
                    <w:tc>
                      <w:tcPr>
                        <w:tcW w:w="5943"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1695" w:type="dxa"/>
                        <w:tcBorders>
                          <w:top w:val="single" w:sz="4" w:space="0" w:color="000000"/>
                          <w:left w:val="nil" w:sz="6" w:space="0" w:color="auto"/>
                          <w:bottom w:val="single" w:sz="4" w:space="0" w:color="000000"/>
                          <w:right w:val="nil" w:sz="6" w:space="0" w:color="auto"/>
                        </w:tcBorders>
                      </w:tcPr>
                      <w:p>
                        <w:pPr/>
                      </w:p>
                    </w:tc>
                  </w:tr>
                  <w:tr>
                    <w:trPr>
                      <w:trHeight w:val="413" w:hRule="exact"/>
                    </w:trPr>
                    <w:tc>
                      <w:tcPr>
                        <w:tcW w:w="5943" w:type="dxa"/>
                        <w:tcBorders>
                          <w:top w:val="single" w:sz="4" w:space="0" w:color="000000"/>
                          <w:left w:val="nil" w:sz="6" w:space="0" w:color="auto"/>
                          <w:bottom w:val="single" w:sz="12" w:space="0" w:color="000000"/>
                          <w:right w:val="nil" w:sz="6" w:space="0" w:color="auto"/>
                        </w:tcBorders>
                      </w:tcPr>
                      <w:p>
                        <w:pPr>
                          <w:pStyle w:val="TableParagraph"/>
                          <w:tabs>
                            <w:tab w:pos="739" w:val="left" w:leader="none"/>
                          </w:tabs>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95" w:type="dxa"/>
                        <w:tcBorders>
                          <w:top w:val="single" w:sz="4" w:space="0" w:color="000000"/>
                          <w:left w:val="nil" w:sz="6" w:space="0" w:color="auto"/>
                          <w:bottom w:val="single" w:sz="12"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5,861,622.98</w:t>
                        </w:r>
                      </w:p>
                    </w:tc>
                  </w:tr>
                </w:tbl>
                <w:p>
                  <w:pPr/>
                </w:p>
              </w:txbxContent>
            </v:textbox>
            <w10:wrap type="none"/>
          </v:shape>
        </w:pict>
      </w:r>
      <w:r>
        <w:rPr>
          <w:rFonts w:ascii="宋体" w:hAnsi="宋体" w:cs="宋体" w:eastAsia="宋体" w:hint="default"/>
          <w:sz w:val="21"/>
          <w:szCs w:val="21"/>
        </w:rPr>
        <w:t>（二）</w:t>
      </w:r>
      <w:r>
        <w:rPr>
          <w:rFonts w:ascii="宋体" w:hAnsi="宋体" w:cs="宋体" w:eastAsia="宋体" w:hint="default"/>
          <w:spacing w:val="-14"/>
          <w:sz w:val="21"/>
          <w:szCs w:val="21"/>
        </w:rPr>
        <w:t> </w:t>
      </w:r>
      <w:r>
        <w:rPr>
          <w:rFonts w:ascii="宋体" w:hAnsi="宋体" w:cs="宋体" w:eastAsia="宋体" w:hint="default"/>
          <w:b/>
          <w:bCs/>
          <w:sz w:val="21"/>
          <w:szCs w:val="21"/>
        </w:rPr>
        <w:t>净资产收益率</w:t>
      </w:r>
      <w:r>
        <w:rPr>
          <w:rFonts w:ascii="宋体" w:hAnsi="宋体" w:cs="宋体" w:eastAsia="宋体" w:hint="default"/>
          <w:sz w:val="21"/>
          <w:szCs w:val="21"/>
        </w:rPr>
      </w:r>
    </w:p>
    <w:p>
      <w:pPr>
        <w:spacing w:line="240" w:lineRule="auto" w:before="10"/>
        <w:rPr>
          <w:rFonts w:ascii="宋体" w:hAnsi="宋体" w:cs="宋体" w:eastAsia="宋体" w:hint="default"/>
          <w:b/>
          <w:bCs/>
          <w:sz w:val="12"/>
          <w:szCs w:val="12"/>
        </w:rPr>
      </w:pPr>
    </w:p>
    <w:tbl>
      <w:tblPr>
        <w:tblW w:w="0" w:type="auto"/>
        <w:jc w:val="left"/>
        <w:tblInd w:w="474" w:type="dxa"/>
        <w:tblLayout w:type="fixed"/>
        <w:tblCellMar>
          <w:top w:w="0" w:type="dxa"/>
          <w:left w:w="0" w:type="dxa"/>
          <w:bottom w:w="0" w:type="dxa"/>
          <w:right w:w="0" w:type="dxa"/>
        </w:tblCellMar>
        <w:tblLook w:val="01E0"/>
      </w:tblPr>
      <w:tblGrid>
        <w:gridCol w:w="5077"/>
        <w:gridCol w:w="2561"/>
      </w:tblGrid>
      <w:tr>
        <w:trPr>
          <w:trHeight w:val="725" w:hRule="exact"/>
        </w:trPr>
        <w:tc>
          <w:tcPr>
            <w:tcW w:w="507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本年利润</w:t>
            </w:r>
          </w:p>
        </w:tc>
        <w:tc>
          <w:tcPr>
            <w:tcW w:w="2561" w:type="dxa"/>
            <w:tcBorders>
              <w:top w:val="single" w:sz="12" w:space="0" w:color="000000"/>
              <w:left w:val="single" w:sz="4" w:space="0" w:color="000000"/>
              <w:bottom w:val="single" w:sz="4" w:space="0" w:color="000000"/>
              <w:right w:val="nil" w:sz="6" w:space="0" w:color="auto"/>
            </w:tcBorders>
          </w:tcPr>
          <w:p>
            <w:pPr>
              <w:pStyle w:val="TableParagraph"/>
              <w:spacing w:line="271" w:lineRule="auto" w:before="30"/>
              <w:ind w:left="103" w:right="75"/>
              <w:jc w:val="left"/>
              <w:rPr>
                <w:rFonts w:ascii="宋体" w:hAnsi="宋体" w:cs="宋体" w:eastAsia="宋体" w:hint="default"/>
                <w:sz w:val="21"/>
                <w:szCs w:val="21"/>
              </w:rPr>
            </w:pPr>
            <w:r>
              <w:rPr>
                <w:rFonts w:ascii="宋体" w:hAnsi="宋体" w:cs="宋体" w:eastAsia="宋体" w:hint="default"/>
                <w:spacing w:val="22"/>
                <w:sz w:val="21"/>
                <w:szCs w:val="21"/>
              </w:rPr>
              <w:t>加权平均净资产收益率</w:t>
            </w:r>
            <w:r>
              <w:rPr>
                <w:rFonts w:ascii="宋体" w:hAnsi="宋体" w:cs="宋体" w:eastAsia="宋体" w:hint="default"/>
                <w:spacing w:val="-80"/>
                <w:sz w:val="21"/>
                <w:szCs w:val="21"/>
              </w:rPr>
              <w:t> </w:t>
            </w:r>
            <w:r>
              <w:rPr>
                <w:rFonts w:ascii="宋体" w:hAnsi="宋体" w:cs="宋体" w:eastAsia="宋体" w:hint="default"/>
                <w:sz w:val="21"/>
                <w:szCs w:val="21"/>
              </w:rPr>
              <w:t>(%)</w:t>
            </w:r>
          </w:p>
        </w:tc>
      </w:tr>
      <w:tr>
        <w:trPr>
          <w:trHeight w:val="403" w:hRule="exact"/>
        </w:trPr>
        <w:tc>
          <w:tcPr>
            <w:tcW w:w="5077"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2561"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sz w:val="21"/>
              </w:rPr>
              <w:t>19.52</w:t>
            </w:r>
          </w:p>
        </w:tc>
      </w:tr>
      <w:tr>
        <w:trPr>
          <w:trHeight w:val="413" w:hRule="exact"/>
        </w:trPr>
        <w:tc>
          <w:tcPr>
            <w:tcW w:w="5077" w:type="dxa"/>
            <w:tcBorders>
              <w:top w:val="single" w:sz="4" w:space="0" w:color="000000"/>
              <w:left w:val="nil" w:sz="6" w:space="0" w:color="auto"/>
              <w:bottom w:val="single" w:sz="12"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扣除非经常性损益后归属于公司普通股股东的净利润</w:t>
            </w:r>
          </w:p>
        </w:tc>
        <w:tc>
          <w:tcPr>
            <w:tcW w:w="2561" w:type="dxa"/>
            <w:tcBorders>
              <w:top w:val="single" w:sz="4" w:space="0" w:color="000000"/>
              <w:left w:val="nil" w:sz="6" w:space="0" w:color="auto"/>
              <w:bottom w:val="single" w:sz="12" w:space="0" w:color="000000"/>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sz w:val="21"/>
              </w:rPr>
              <w:t>17.38</w:t>
            </w:r>
          </w:p>
        </w:tc>
      </w:tr>
    </w:tbl>
    <w:p>
      <w:pPr>
        <w:spacing w:after="0" w:line="240" w:lineRule="auto"/>
        <w:jc w:val="left"/>
        <w:rPr>
          <w:rFonts w:ascii="宋体" w:hAnsi="宋体" w:cs="宋体" w:eastAsia="宋体" w:hint="default"/>
          <w:sz w:val="21"/>
          <w:szCs w:val="21"/>
        </w:rPr>
        <w:sectPr>
          <w:pgSz w:w="11910" w:h="16840"/>
          <w:pgMar w:header="0" w:footer="1040" w:top="1560" w:bottom="1220" w:left="1660" w:right="1680"/>
        </w:sectPr>
      </w:pPr>
    </w:p>
    <w:p>
      <w:pPr>
        <w:spacing w:line="240" w:lineRule="auto" w:before="12"/>
        <w:rPr>
          <w:rFonts w:ascii="宋体" w:hAnsi="宋体" w:cs="宋体" w:eastAsia="宋体" w:hint="default"/>
          <w:b/>
          <w:bCs/>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01pt;height:.75pt;mso-position-horizontal-relative:char;mso-position-vertical-relative:line" coordorigin="0,0" coordsize="8020,15">
            <v:group style="position:absolute;left:7;top:7;width:8006;height:2" coordorigin="7,7" coordsize="8006,2">
              <v:shape style="position:absolute;left:7;top:7;width:8006;height:2" coordorigin="7,7" coordsize="8006,0" path="m7,7l801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4"/>
          <w:szCs w:val="14"/>
        </w:rPr>
      </w:pPr>
    </w:p>
    <w:p>
      <w:pPr>
        <w:pStyle w:val="Heading3"/>
        <w:spacing w:line="240" w:lineRule="auto"/>
        <w:ind w:right="0"/>
        <w:jc w:val="left"/>
        <w:rPr>
          <w:b w:val="0"/>
          <w:bCs w:val="0"/>
        </w:rPr>
      </w:pPr>
      <w:r>
        <w:rPr/>
        <w:pict>
          <v:shape style="position:absolute;margin-left:142.460007pt;margin-top:23.663664pt;width:.48pt;height:.12pt;mso-position-horizontal-relative:page;mso-position-vertical-relative:paragraph;z-index:-1327408" type="#_x0000_t75" stroked="false">
            <v:imagedata r:id="rId733" o:title=""/>
          </v:shape>
        </w:pict>
      </w:r>
      <w:r>
        <w:rPr/>
        <w:pict>
          <v:shape style="position:absolute;margin-left:227.570007pt;margin-top:23.663664pt;width:.48001pt;height:.12pt;mso-position-horizontal-relative:page;mso-position-vertical-relative:paragraph;z-index:-1327384" type="#_x0000_t75" stroked="false">
            <v:imagedata r:id="rId733" o:title=""/>
          </v:shape>
        </w:pict>
      </w:r>
      <w:r>
        <w:rPr/>
        <w:pict>
          <v:shape style="position:absolute;margin-left:312.529999pt;margin-top:23.663664pt;width:.47998pt;height:.12pt;mso-position-horizontal-relative:page;mso-position-vertical-relative:paragraph;z-index:-1327360" type="#_x0000_t75" stroked="false">
            <v:imagedata r:id="rId733" o:title=""/>
          </v:shape>
        </w:pict>
      </w:r>
      <w:r>
        <w:rPr/>
        <w:pict>
          <v:shape style="position:absolute;margin-left:355.029999pt;margin-top:23.663664pt;width:.47998pt;height:.12pt;mso-position-horizontal-relative:page;mso-position-vertical-relative:paragraph;z-index:-1327336" type="#_x0000_t75" stroked="false">
            <v:imagedata r:id="rId733" o:title=""/>
          </v:shape>
        </w:pict>
      </w:r>
      <w:r>
        <w:rPr/>
        <w:pict>
          <v:group style="position:absolute;margin-left:107.779999pt;margin-top:71.783646pt;width:379.9pt;height:5.3pt;mso-position-horizontal-relative:page;mso-position-vertical-relative:paragraph;z-index:-1327312" coordorigin="2156,1436" coordsize="7598,106">
            <v:shape style="position:absolute;left:2156;top:1436;width:713;height:106" type="#_x0000_t75" stroked="false">
              <v:imagedata r:id="rId735" o:title=""/>
            </v:shape>
            <v:shape style="position:absolute;left:2844;top:1532;width:1707;height:10" type="#_x0000_t75" stroked="false">
              <v:imagedata r:id="rId178" o:title=""/>
            </v:shape>
            <v:shape style="position:absolute;left:4547;top:1532;width:1704;height:10" type="#_x0000_t75" stroked="false">
              <v:imagedata r:id="rId736" o:title=""/>
            </v:shape>
            <v:shape style="position:absolute;left:6246;top:1532;width:855;height:10" type="#_x0000_t75" stroked="false">
              <v:imagedata r:id="rId86" o:title=""/>
            </v:shape>
            <v:shape style="position:absolute;left:7096;top:1532;width:2657;height:10" type="#_x0000_t75" stroked="false">
              <v:imagedata r:id="rId737" o:title=""/>
            </v:shape>
            <w10:wrap type="none"/>
          </v:group>
        </w:pict>
      </w:r>
      <w:r>
        <w:rPr/>
        <w:pict>
          <v:group style="position:absolute;margin-left:107.779999pt;margin-top:123.143646pt;width:379.9pt;height:5.2pt;mso-position-horizontal-relative:page;mso-position-vertical-relative:paragraph;z-index:-1327288" coordorigin="2156,2463" coordsize="7598,104">
            <v:shape style="position:absolute;left:2156;top:2463;width:713;height:103" type="#_x0000_t75" stroked="false">
              <v:imagedata r:id="rId738" o:title=""/>
            </v:shape>
            <v:shape style="position:absolute;left:2844;top:2556;width:1707;height:10" type="#_x0000_t75" stroked="false">
              <v:imagedata r:id="rId176" o:title=""/>
            </v:shape>
            <v:shape style="position:absolute;left:4547;top:2556;width:1704;height:10" type="#_x0000_t75" stroked="false">
              <v:imagedata r:id="rId739" o:title=""/>
            </v:shape>
            <v:shape style="position:absolute;left:6246;top:2556;width:855;height:10" type="#_x0000_t75" stroked="false">
              <v:imagedata r:id="rId92" o:title=""/>
            </v:shape>
            <v:shape style="position:absolute;left:7096;top:2556;width:2657;height:10" type="#_x0000_t75" stroked="false">
              <v:imagedata r:id="rId740" o:title=""/>
            </v:shape>
            <w10:wrap type="none"/>
          </v:group>
        </w:pict>
      </w:r>
      <w:r>
        <w:rPr/>
        <w:pict>
          <v:group style="position:absolute;margin-left:107.779999pt;margin-top:159.023651pt;width:379.9pt;height:5.05pt;mso-position-horizontal-relative:page;mso-position-vertical-relative:paragraph;z-index:-1327264" coordorigin="2156,3180" coordsize="7598,101">
            <v:shape style="position:absolute;left:2156;top:3180;width:713;height:101" type="#_x0000_t75" stroked="false">
              <v:imagedata r:id="rId741" o:title=""/>
            </v:shape>
            <v:shape style="position:absolute;left:2844;top:3272;width:1707;height:10" type="#_x0000_t75" stroked="false">
              <v:imagedata r:id="rId178" o:title=""/>
            </v:shape>
            <v:shape style="position:absolute;left:4547;top:3272;width:1704;height:10" type="#_x0000_t75" stroked="false">
              <v:imagedata r:id="rId736" o:title=""/>
            </v:shape>
            <v:shape style="position:absolute;left:6246;top:3272;width:855;height:10" type="#_x0000_t75" stroked="false">
              <v:imagedata r:id="rId86" o:title=""/>
            </v:shape>
            <v:shape style="position:absolute;left:7096;top:3272;width:2657;height:10" type="#_x0000_t75" stroked="false">
              <v:imagedata r:id="rId737" o:title=""/>
            </v:shape>
            <w10:wrap type="none"/>
          </v:group>
        </w:pict>
      </w:r>
      <w:r>
        <w:rPr/>
        <w:pict>
          <v:group style="position:absolute;margin-left:107.779999pt;margin-top:199.253632pt;width:379.9pt;height:.5pt;mso-position-horizontal-relative:page;mso-position-vertical-relative:paragraph;z-index:-1327240" coordorigin="2156,3985" coordsize="7598,10">
            <v:shape style="position:absolute;left:2156;top:3985;width:694;height:10" type="#_x0000_t75" stroked="false">
              <v:imagedata r:id="rId742" o:title=""/>
            </v:shape>
            <v:shape style="position:absolute;left:2844;top:3985;width:1707;height:10" type="#_x0000_t75" stroked="false">
              <v:imagedata r:id="rId178" o:title=""/>
            </v:shape>
            <v:shape style="position:absolute;left:4547;top:3985;width:1704;height:10" type="#_x0000_t75" stroked="false">
              <v:imagedata r:id="rId736" o:title=""/>
            </v:shape>
            <v:shape style="position:absolute;left:6246;top:3985;width:855;height:10" type="#_x0000_t75" stroked="false">
              <v:imagedata r:id="rId86" o:title=""/>
            </v:shape>
            <v:shape style="position:absolute;left:7096;top:3985;width:2657;height:10" type="#_x0000_t75" stroked="false">
              <v:imagedata r:id="rId737" o:title=""/>
            </v:shape>
            <w10:wrap type="none"/>
          </v:group>
        </w:pict>
      </w:r>
      <w:r>
        <w:rPr/>
        <w:pict>
          <v:group style="position:absolute;margin-left:107.779999pt;margin-top:234.893692pt;width:379.9pt;height:.5pt;mso-position-horizontal-relative:page;mso-position-vertical-relative:paragraph;z-index:-1327216" coordorigin="2156,4698" coordsize="7598,10">
            <v:shape style="position:absolute;left:2156;top:4698;width:694;height:10" type="#_x0000_t75" stroked="false">
              <v:imagedata r:id="rId742" o:title=""/>
            </v:shape>
            <v:shape style="position:absolute;left:2844;top:4698;width:1707;height:10" type="#_x0000_t75" stroked="false">
              <v:imagedata r:id="rId176" o:title=""/>
            </v:shape>
            <v:shape style="position:absolute;left:4547;top:4698;width:1704;height:10" type="#_x0000_t75" stroked="false">
              <v:imagedata r:id="rId739" o:title=""/>
            </v:shape>
            <v:shape style="position:absolute;left:6246;top:4698;width:855;height:10" type="#_x0000_t75" stroked="false">
              <v:imagedata r:id="rId92" o:title=""/>
            </v:shape>
            <v:shape style="position:absolute;left:7096;top:4698;width:2657;height:10" type="#_x0000_t75" stroked="false">
              <v:imagedata r:id="rId740" o:title=""/>
            </v:shape>
            <w10:wrap type="none"/>
          </v:group>
        </w:pict>
      </w:r>
      <w:r>
        <w:rPr>
          <w:rFonts w:ascii="宋体" w:hAnsi="宋体" w:cs="宋体" w:eastAsia="宋体" w:hint="default"/>
          <w:b w:val="0"/>
          <w:bCs w:val="0"/>
        </w:rPr>
        <w:t>（三）</w:t>
      </w:r>
      <w:r>
        <w:rPr>
          <w:rFonts w:ascii="宋体" w:hAnsi="宋体" w:cs="宋体" w:eastAsia="宋体" w:hint="default"/>
          <w:b w:val="0"/>
          <w:bCs w:val="0"/>
          <w:spacing w:val="-17"/>
        </w:rPr>
        <w:t> </w:t>
      </w:r>
      <w:r>
        <w:rPr/>
        <w:t>公司主要会计报表项目的异常情况及原因的说明</w:t>
      </w:r>
      <w:r>
        <w:rPr>
          <w:b w:val="0"/>
          <w:bCs w:val="0"/>
        </w:rPr>
      </w:r>
    </w:p>
    <w:p>
      <w:pPr>
        <w:spacing w:line="240" w:lineRule="auto" w:before="13"/>
        <w:rPr>
          <w:rFonts w:ascii="宋体" w:hAnsi="宋体" w:cs="宋体" w:eastAsia="宋体" w:hint="default"/>
          <w:b/>
          <w:bCs/>
          <w:sz w:val="12"/>
          <w:szCs w:val="12"/>
        </w:rPr>
      </w:pPr>
    </w:p>
    <w:tbl>
      <w:tblPr>
        <w:tblW w:w="0" w:type="auto"/>
        <w:jc w:val="left"/>
        <w:tblInd w:w="481" w:type="dxa"/>
        <w:tblLayout w:type="fixed"/>
        <w:tblCellMar>
          <w:top w:w="0" w:type="dxa"/>
          <w:left w:w="0" w:type="dxa"/>
          <w:bottom w:w="0" w:type="dxa"/>
          <w:right w:w="0" w:type="dxa"/>
        </w:tblCellMar>
        <w:tblLook w:val="01E0"/>
      </w:tblPr>
      <w:tblGrid>
        <w:gridCol w:w="713"/>
        <w:gridCol w:w="1702"/>
        <w:gridCol w:w="1699"/>
        <w:gridCol w:w="850"/>
        <w:gridCol w:w="2648"/>
      </w:tblGrid>
      <w:tr>
        <w:trPr>
          <w:trHeight w:val="983" w:hRule="exact"/>
        </w:trPr>
        <w:tc>
          <w:tcPr>
            <w:tcW w:w="713"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73" w:lineRule="auto"/>
              <w:ind w:left="122" w:right="36"/>
              <w:jc w:val="left"/>
              <w:rPr>
                <w:rFonts w:ascii="宋体" w:hAnsi="宋体" w:cs="宋体" w:eastAsia="宋体" w:hint="default"/>
                <w:sz w:val="21"/>
                <w:szCs w:val="21"/>
              </w:rPr>
            </w:pPr>
            <w:r>
              <w:rPr>
                <w:rFonts w:ascii="宋体" w:hAnsi="宋体" w:cs="宋体" w:eastAsia="宋体" w:hint="default"/>
                <w:spacing w:val="30"/>
                <w:sz w:val="21"/>
                <w:szCs w:val="21"/>
              </w:rPr>
              <w:t>报表</w:t>
            </w:r>
            <w:r>
              <w:rPr>
                <w:rFonts w:ascii="宋体" w:hAnsi="宋体" w:cs="宋体" w:eastAsia="宋体" w:hint="default"/>
                <w:spacing w:val="-101"/>
                <w:sz w:val="21"/>
                <w:szCs w:val="21"/>
              </w:rPr>
              <w:t> </w:t>
            </w:r>
            <w:r>
              <w:rPr>
                <w:rFonts w:ascii="宋体" w:hAnsi="宋体" w:cs="宋体" w:eastAsia="宋体" w:hint="default"/>
                <w:sz w:val="21"/>
                <w:szCs w:val="21"/>
              </w:rPr>
              <w:t>项目</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年末余额</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（或本年金额）</w:t>
            </w:r>
          </w:p>
        </w:tc>
        <w:tc>
          <w:tcPr>
            <w:tcW w:w="169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年初余额</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（或上年金额）</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71" w:lineRule="auto" w:before="45"/>
              <w:ind w:left="103" w:right="99"/>
              <w:jc w:val="left"/>
              <w:rPr>
                <w:rFonts w:ascii="宋体" w:hAnsi="宋体" w:cs="宋体" w:eastAsia="宋体" w:hint="default"/>
                <w:sz w:val="21"/>
                <w:szCs w:val="21"/>
              </w:rPr>
            </w:pPr>
            <w:r>
              <w:rPr>
                <w:rFonts w:ascii="宋体" w:hAnsi="宋体" w:cs="宋体" w:eastAsia="宋体" w:hint="default"/>
                <w:sz w:val="21"/>
                <w:szCs w:val="21"/>
              </w:rPr>
              <w:t>变动比</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率</w:t>
            </w:r>
          </w:p>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2648" w:type="dxa"/>
            <w:tcBorders>
              <w:top w:val="single" w:sz="12"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变动原因</w:t>
            </w:r>
          </w:p>
        </w:tc>
      </w:tr>
      <w:tr>
        <w:trPr>
          <w:trHeight w:val="100" w:hRule="exact"/>
        </w:trPr>
        <w:tc>
          <w:tcPr>
            <w:tcW w:w="71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nil" w:sz="6" w:space="0" w:color="auto"/>
            </w:tcBorders>
          </w:tcPr>
          <w:p>
            <w:pPr/>
          </w:p>
        </w:tc>
      </w:tr>
      <w:tr>
        <w:trPr>
          <w:trHeight w:val="925" w:hRule="exact"/>
        </w:trPr>
        <w:tc>
          <w:tcPr>
            <w:tcW w:w="713"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71" w:lineRule="auto"/>
              <w:ind w:left="122" w:right="36"/>
              <w:jc w:val="left"/>
              <w:rPr>
                <w:rFonts w:ascii="宋体" w:hAnsi="宋体" w:cs="宋体" w:eastAsia="宋体" w:hint="default"/>
                <w:sz w:val="21"/>
                <w:szCs w:val="21"/>
              </w:rPr>
            </w:pPr>
            <w:r>
              <w:rPr>
                <w:rFonts w:ascii="宋体" w:hAnsi="宋体" w:cs="宋体" w:eastAsia="宋体" w:hint="default"/>
                <w:spacing w:val="30"/>
                <w:sz w:val="21"/>
                <w:szCs w:val="21"/>
              </w:rPr>
              <w:t>货币</w:t>
            </w:r>
            <w:r>
              <w:rPr>
                <w:rFonts w:ascii="宋体" w:hAnsi="宋体" w:cs="宋体" w:eastAsia="宋体" w:hint="default"/>
                <w:spacing w:val="-101"/>
                <w:sz w:val="21"/>
                <w:szCs w:val="21"/>
              </w:rPr>
              <w:t> </w:t>
            </w:r>
            <w:r>
              <w:rPr>
                <w:rFonts w:ascii="宋体" w:hAnsi="宋体" w:cs="宋体" w:eastAsia="宋体" w:hint="default"/>
                <w:sz w:val="21"/>
                <w:szCs w:val="21"/>
              </w:rPr>
              <w:t>资金</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388,862,020.66</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0" w:right="0"/>
              <w:jc w:val="left"/>
              <w:rPr>
                <w:rFonts w:ascii="宋体" w:hAnsi="宋体" w:cs="宋体" w:eastAsia="宋体" w:hint="default"/>
                <w:sz w:val="21"/>
                <w:szCs w:val="21"/>
              </w:rPr>
            </w:pPr>
            <w:r>
              <w:rPr>
                <w:rFonts w:ascii="宋体"/>
                <w:sz w:val="21"/>
              </w:rPr>
              <w:t>68,135,673.77</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470.72</w:t>
            </w:r>
          </w:p>
        </w:tc>
        <w:tc>
          <w:tcPr>
            <w:tcW w:w="2648" w:type="dxa"/>
            <w:tcBorders>
              <w:top w:val="nil" w:sz="6" w:space="0" w:color="auto"/>
              <w:left w:val="single" w:sz="4" w:space="0" w:color="000000"/>
              <w:bottom w:val="nil" w:sz="6" w:space="0" w:color="auto"/>
              <w:right w:val="nil" w:sz="6" w:space="0" w:color="auto"/>
            </w:tcBorders>
          </w:tcPr>
          <w:p>
            <w:pPr>
              <w:pStyle w:val="TableParagraph"/>
              <w:spacing w:line="271" w:lineRule="auto" w:before="28"/>
              <w:ind w:left="103" w:right="109"/>
              <w:jc w:val="both"/>
              <w:rPr>
                <w:rFonts w:ascii="宋体" w:hAnsi="宋体" w:cs="宋体" w:eastAsia="宋体" w:hint="default"/>
                <w:sz w:val="21"/>
                <w:szCs w:val="21"/>
              </w:rPr>
            </w:pPr>
            <w:r>
              <w:rPr>
                <w:rFonts w:ascii="宋体" w:hAnsi="宋体" w:cs="宋体" w:eastAsia="宋体" w:hint="default"/>
                <w:spacing w:val="8"/>
                <w:sz w:val="21"/>
                <w:szCs w:val="21"/>
              </w:rPr>
              <w:t>主要系本年度公司向社会</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8"/>
                <w:sz w:val="21"/>
                <w:szCs w:val="21"/>
              </w:rPr>
              <w:t>公开发行股票所收到的募</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集资金所致</w:t>
            </w:r>
          </w:p>
        </w:tc>
      </w:tr>
      <w:tr>
        <w:trPr>
          <w:trHeight w:val="100" w:hRule="exact"/>
        </w:trPr>
        <w:tc>
          <w:tcPr>
            <w:tcW w:w="71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nil" w:sz="6" w:space="0" w:color="auto"/>
            </w:tcBorders>
          </w:tcPr>
          <w:p>
            <w:pPr/>
          </w:p>
        </w:tc>
      </w:tr>
      <w:tr>
        <w:trPr>
          <w:trHeight w:val="615" w:hRule="exact"/>
        </w:trPr>
        <w:tc>
          <w:tcPr>
            <w:tcW w:w="713" w:type="dxa"/>
            <w:tcBorders>
              <w:top w:val="nil" w:sz="6" w:space="0" w:color="auto"/>
              <w:left w:val="nil" w:sz="6" w:space="0" w:color="auto"/>
              <w:bottom w:val="nil" w:sz="6" w:space="0" w:color="auto"/>
              <w:right w:val="single" w:sz="4" w:space="0" w:color="000000"/>
            </w:tcBorders>
          </w:tcPr>
          <w:p>
            <w:pPr>
              <w:pStyle w:val="TableParagraph"/>
              <w:spacing w:line="273" w:lineRule="auto" w:before="28"/>
              <w:ind w:left="122" w:right="36"/>
              <w:jc w:val="left"/>
              <w:rPr>
                <w:rFonts w:ascii="宋体" w:hAnsi="宋体" w:cs="宋体" w:eastAsia="宋体" w:hint="default"/>
                <w:sz w:val="21"/>
                <w:szCs w:val="21"/>
              </w:rPr>
            </w:pPr>
            <w:r>
              <w:rPr>
                <w:rFonts w:ascii="宋体" w:hAnsi="宋体" w:cs="宋体" w:eastAsia="宋体" w:hint="default"/>
                <w:spacing w:val="30"/>
                <w:sz w:val="21"/>
                <w:szCs w:val="21"/>
              </w:rPr>
              <w:t>应收</w:t>
            </w:r>
            <w:r>
              <w:rPr>
                <w:rFonts w:ascii="宋体" w:hAnsi="宋体" w:cs="宋体" w:eastAsia="宋体" w:hint="default"/>
                <w:spacing w:val="-101"/>
                <w:sz w:val="21"/>
                <w:szCs w:val="21"/>
              </w:rPr>
              <w:t> </w:t>
            </w:r>
            <w:r>
              <w:rPr>
                <w:rFonts w:ascii="宋体" w:hAnsi="宋体" w:cs="宋体" w:eastAsia="宋体" w:hint="default"/>
                <w:sz w:val="21"/>
                <w:szCs w:val="21"/>
              </w:rPr>
              <w:t>账款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54,293,533.78</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32,830,920.87</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65.37</w:t>
            </w:r>
          </w:p>
        </w:tc>
        <w:tc>
          <w:tcPr>
            <w:tcW w:w="2648" w:type="dxa"/>
            <w:tcBorders>
              <w:top w:val="nil" w:sz="6" w:space="0" w:color="auto"/>
              <w:left w:val="single" w:sz="4" w:space="0" w:color="000000"/>
              <w:bottom w:val="nil" w:sz="6" w:space="0" w:color="auto"/>
              <w:right w:val="nil" w:sz="6" w:space="0" w:color="auto"/>
            </w:tcBorders>
          </w:tcPr>
          <w:p>
            <w:pPr>
              <w:pStyle w:val="TableParagraph"/>
              <w:spacing w:line="273" w:lineRule="auto" w:before="28"/>
              <w:ind w:left="103" w:right="109"/>
              <w:jc w:val="left"/>
              <w:rPr>
                <w:rFonts w:ascii="宋体" w:hAnsi="宋体" w:cs="宋体" w:eastAsia="宋体" w:hint="default"/>
                <w:sz w:val="21"/>
                <w:szCs w:val="21"/>
              </w:rPr>
            </w:pPr>
            <w:r>
              <w:rPr>
                <w:rFonts w:ascii="宋体" w:hAnsi="宋体" w:cs="宋体" w:eastAsia="宋体" w:hint="default"/>
                <w:spacing w:val="8"/>
                <w:sz w:val="21"/>
                <w:szCs w:val="21"/>
              </w:rPr>
              <w:t>主要系本年度公司业务规</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模扩大所致</w:t>
            </w:r>
          </w:p>
        </w:tc>
      </w:tr>
      <w:tr>
        <w:trPr>
          <w:trHeight w:val="100" w:hRule="exact"/>
        </w:trPr>
        <w:tc>
          <w:tcPr>
            <w:tcW w:w="71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nil" w:sz="6" w:space="0" w:color="auto"/>
            </w:tcBorders>
          </w:tcPr>
          <w:p>
            <w:pPr/>
          </w:p>
        </w:tc>
      </w:tr>
      <w:tr>
        <w:trPr>
          <w:trHeight w:val="709" w:hRule="exact"/>
        </w:trPr>
        <w:tc>
          <w:tcPr>
            <w:tcW w:w="713"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28,946,180.38</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17,244,651.69</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67.86</w:t>
            </w:r>
          </w:p>
        </w:tc>
        <w:tc>
          <w:tcPr>
            <w:tcW w:w="2648" w:type="dxa"/>
            <w:tcBorders>
              <w:top w:val="nil" w:sz="6" w:space="0" w:color="auto"/>
              <w:left w:val="single" w:sz="4" w:space="0" w:color="000000"/>
              <w:bottom w:val="nil" w:sz="6" w:space="0" w:color="auto"/>
              <w:right w:val="nil" w:sz="6" w:space="0" w:color="auto"/>
            </w:tcBorders>
          </w:tcPr>
          <w:p>
            <w:pPr>
              <w:pStyle w:val="TableParagraph"/>
              <w:spacing w:line="271" w:lineRule="auto" w:before="28"/>
              <w:ind w:left="103" w:right="109"/>
              <w:jc w:val="left"/>
              <w:rPr>
                <w:rFonts w:ascii="宋体" w:hAnsi="宋体" w:cs="宋体" w:eastAsia="宋体" w:hint="default"/>
                <w:sz w:val="21"/>
                <w:szCs w:val="21"/>
              </w:rPr>
            </w:pPr>
            <w:r>
              <w:rPr>
                <w:rFonts w:ascii="宋体" w:hAnsi="宋体" w:cs="宋体" w:eastAsia="宋体" w:hint="default"/>
                <w:spacing w:val="8"/>
                <w:sz w:val="21"/>
                <w:szCs w:val="21"/>
              </w:rPr>
              <w:t>主要系本年度公司采购备</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件增加所致</w:t>
            </w:r>
          </w:p>
        </w:tc>
      </w:tr>
      <w:tr>
        <w:trPr>
          <w:trHeight w:val="715" w:hRule="exact"/>
        </w:trPr>
        <w:tc>
          <w:tcPr>
            <w:tcW w:w="713" w:type="dxa"/>
            <w:tcBorders>
              <w:top w:val="nil" w:sz="6" w:space="0" w:color="auto"/>
              <w:left w:val="nil" w:sz="6" w:space="0" w:color="auto"/>
              <w:bottom w:val="nil" w:sz="6" w:space="0" w:color="auto"/>
              <w:right w:val="single" w:sz="4" w:space="0" w:color="000000"/>
            </w:tcBorders>
          </w:tcPr>
          <w:p>
            <w:pPr>
              <w:pStyle w:val="TableParagraph"/>
              <w:spacing w:line="273" w:lineRule="auto" w:before="32"/>
              <w:ind w:left="122" w:right="36"/>
              <w:jc w:val="left"/>
              <w:rPr>
                <w:rFonts w:ascii="宋体" w:hAnsi="宋体" w:cs="宋体" w:eastAsia="宋体" w:hint="default"/>
                <w:sz w:val="21"/>
                <w:szCs w:val="21"/>
              </w:rPr>
            </w:pPr>
            <w:r>
              <w:rPr>
                <w:rFonts w:ascii="宋体" w:hAnsi="宋体" w:cs="宋体" w:eastAsia="宋体" w:hint="default"/>
                <w:spacing w:val="30"/>
                <w:sz w:val="21"/>
                <w:szCs w:val="21"/>
              </w:rPr>
              <w:t>固定</w:t>
            </w:r>
            <w:r>
              <w:rPr>
                <w:rFonts w:ascii="宋体" w:hAnsi="宋体" w:cs="宋体" w:eastAsia="宋体" w:hint="default"/>
                <w:spacing w:val="-101"/>
                <w:sz w:val="21"/>
                <w:szCs w:val="21"/>
              </w:rPr>
              <w:t> </w:t>
            </w:r>
            <w:r>
              <w:rPr>
                <w:rFonts w:ascii="宋体" w:hAnsi="宋体" w:cs="宋体" w:eastAsia="宋体" w:hint="default"/>
                <w:sz w:val="21"/>
                <w:szCs w:val="21"/>
              </w:rPr>
              <w:t>资产</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59,352,293.70</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44,143,012.86</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34.45</w:t>
            </w:r>
          </w:p>
        </w:tc>
        <w:tc>
          <w:tcPr>
            <w:tcW w:w="2648" w:type="dxa"/>
            <w:tcBorders>
              <w:top w:val="nil" w:sz="6" w:space="0" w:color="auto"/>
              <w:left w:val="single" w:sz="4" w:space="0" w:color="000000"/>
              <w:bottom w:val="nil" w:sz="6" w:space="0" w:color="auto"/>
              <w:right w:val="nil" w:sz="6" w:space="0" w:color="auto"/>
            </w:tcBorders>
          </w:tcPr>
          <w:p>
            <w:pPr>
              <w:pStyle w:val="TableParagraph"/>
              <w:spacing w:line="273" w:lineRule="auto" w:before="32"/>
              <w:ind w:left="103" w:right="109"/>
              <w:jc w:val="left"/>
              <w:rPr>
                <w:rFonts w:ascii="宋体" w:hAnsi="宋体" w:cs="宋体" w:eastAsia="宋体" w:hint="default"/>
                <w:sz w:val="21"/>
                <w:szCs w:val="21"/>
              </w:rPr>
            </w:pPr>
            <w:r>
              <w:rPr>
                <w:rFonts w:ascii="宋体" w:hAnsi="宋体" w:cs="宋体" w:eastAsia="宋体" w:hint="default"/>
                <w:spacing w:val="8"/>
                <w:sz w:val="21"/>
                <w:szCs w:val="21"/>
              </w:rPr>
              <w:t>主要系本年度公司采购固</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定资产增加所致</w:t>
            </w:r>
          </w:p>
        </w:tc>
      </w:tr>
      <w:tr>
        <w:trPr>
          <w:trHeight w:val="929" w:hRule="exact"/>
        </w:trPr>
        <w:tc>
          <w:tcPr>
            <w:tcW w:w="713"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股本</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67,000,000.00</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0" w:right="0"/>
              <w:jc w:val="left"/>
              <w:rPr>
                <w:rFonts w:ascii="宋体" w:hAnsi="宋体" w:cs="宋体" w:eastAsia="宋体" w:hint="default"/>
                <w:sz w:val="21"/>
                <w:szCs w:val="21"/>
              </w:rPr>
            </w:pPr>
            <w:r>
              <w:rPr>
                <w:rFonts w:ascii="宋体"/>
                <w:sz w:val="21"/>
              </w:rPr>
              <w:t>50,000,000.00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34.00</w:t>
            </w:r>
          </w:p>
        </w:tc>
        <w:tc>
          <w:tcPr>
            <w:tcW w:w="2648" w:type="dxa"/>
            <w:tcBorders>
              <w:top w:val="nil" w:sz="6" w:space="0" w:color="auto"/>
              <w:left w:val="single" w:sz="4" w:space="0" w:color="000000"/>
              <w:bottom w:val="nil" w:sz="6" w:space="0" w:color="auto"/>
              <w:right w:val="nil" w:sz="6" w:space="0" w:color="auto"/>
            </w:tcBorders>
          </w:tcPr>
          <w:p>
            <w:pPr>
              <w:pStyle w:val="TableParagraph"/>
              <w:spacing w:line="271" w:lineRule="auto" w:before="32"/>
              <w:ind w:left="103" w:right="109"/>
              <w:jc w:val="both"/>
              <w:rPr>
                <w:rFonts w:ascii="宋体" w:hAnsi="宋体" w:cs="宋体" w:eastAsia="宋体" w:hint="default"/>
                <w:sz w:val="21"/>
                <w:szCs w:val="21"/>
              </w:rPr>
            </w:pPr>
            <w:r>
              <w:rPr>
                <w:rFonts w:ascii="宋体" w:hAnsi="宋体" w:cs="宋体" w:eastAsia="宋体" w:hint="default"/>
                <w:spacing w:val="8"/>
                <w:sz w:val="21"/>
                <w:szCs w:val="21"/>
              </w:rPr>
              <w:t>系本年度公司向社会公开</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8"/>
                <w:sz w:val="21"/>
                <w:szCs w:val="21"/>
              </w:rPr>
              <w:t>发行股票增加公司股本所</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致</w:t>
            </w:r>
          </w:p>
        </w:tc>
      </w:tr>
      <w:tr>
        <w:trPr>
          <w:trHeight w:val="100" w:hRule="exact"/>
        </w:trPr>
        <w:tc>
          <w:tcPr>
            <w:tcW w:w="71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nil" w:sz="6" w:space="0" w:color="auto"/>
            </w:tcBorders>
          </w:tcPr>
          <w:p>
            <w:pPr/>
          </w:p>
        </w:tc>
      </w:tr>
      <w:tr>
        <w:trPr>
          <w:trHeight w:val="927" w:hRule="exact"/>
        </w:trPr>
        <w:tc>
          <w:tcPr>
            <w:tcW w:w="713"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73" w:lineRule="auto"/>
              <w:ind w:left="122" w:right="36"/>
              <w:jc w:val="left"/>
              <w:rPr>
                <w:rFonts w:ascii="宋体" w:hAnsi="宋体" w:cs="宋体" w:eastAsia="宋体" w:hint="default"/>
                <w:sz w:val="21"/>
                <w:szCs w:val="21"/>
              </w:rPr>
            </w:pPr>
            <w:r>
              <w:rPr>
                <w:rFonts w:ascii="宋体" w:hAnsi="宋体" w:cs="宋体" w:eastAsia="宋体" w:hint="default"/>
                <w:spacing w:val="30"/>
                <w:sz w:val="21"/>
                <w:szCs w:val="21"/>
              </w:rPr>
              <w:t>资本</w:t>
            </w:r>
            <w:r>
              <w:rPr>
                <w:rFonts w:ascii="宋体" w:hAnsi="宋体" w:cs="宋体" w:eastAsia="宋体" w:hint="default"/>
                <w:spacing w:val="-101"/>
                <w:sz w:val="21"/>
                <w:szCs w:val="21"/>
              </w:rPr>
              <w:t> </w:t>
            </w:r>
            <w:r>
              <w:rPr>
                <w:rFonts w:ascii="宋体" w:hAnsi="宋体" w:cs="宋体" w:eastAsia="宋体" w:hint="default"/>
                <w:sz w:val="21"/>
                <w:szCs w:val="21"/>
              </w:rPr>
              <w:t>公积</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299,775,347.05</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0" w:right="0"/>
              <w:jc w:val="left"/>
              <w:rPr>
                <w:rFonts w:ascii="宋体" w:hAnsi="宋体" w:cs="宋体" w:eastAsia="宋体" w:hint="default"/>
                <w:sz w:val="21"/>
                <w:szCs w:val="21"/>
              </w:rPr>
            </w:pPr>
            <w:r>
              <w:rPr>
                <w:rFonts w:ascii="宋体"/>
                <w:sz w:val="21"/>
              </w:rPr>
              <w:t>756,347.05</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39534.</w:t>
            </w:r>
          </w:p>
          <w:p>
            <w:pPr>
              <w:pStyle w:val="TableParagraph"/>
              <w:spacing w:line="240" w:lineRule="auto" w:before="37"/>
              <w:ind w:left="103" w:right="0"/>
              <w:jc w:val="left"/>
              <w:rPr>
                <w:rFonts w:ascii="宋体" w:hAnsi="宋体" w:cs="宋体" w:eastAsia="宋体" w:hint="default"/>
                <w:sz w:val="21"/>
                <w:szCs w:val="21"/>
              </w:rPr>
            </w:pPr>
            <w:r>
              <w:rPr>
                <w:rFonts w:ascii="宋体"/>
                <w:sz w:val="21"/>
              </w:rPr>
              <w:t>63</w:t>
            </w:r>
          </w:p>
        </w:tc>
        <w:tc>
          <w:tcPr>
            <w:tcW w:w="2648" w:type="dxa"/>
            <w:tcBorders>
              <w:top w:val="nil" w:sz="6" w:space="0" w:color="auto"/>
              <w:left w:val="single" w:sz="4" w:space="0" w:color="000000"/>
              <w:bottom w:val="nil" w:sz="6" w:space="0" w:color="auto"/>
              <w:right w:val="nil" w:sz="6" w:space="0" w:color="auto"/>
            </w:tcBorders>
          </w:tcPr>
          <w:p>
            <w:pPr>
              <w:pStyle w:val="TableParagraph"/>
              <w:spacing w:line="273" w:lineRule="auto" w:before="28"/>
              <w:ind w:left="103" w:right="109"/>
              <w:jc w:val="both"/>
              <w:rPr>
                <w:rFonts w:ascii="宋体" w:hAnsi="宋体" w:cs="宋体" w:eastAsia="宋体" w:hint="default"/>
                <w:sz w:val="21"/>
                <w:szCs w:val="21"/>
              </w:rPr>
            </w:pPr>
            <w:r>
              <w:rPr>
                <w:rFonts w:ascii="宋体" w:hAnsi="宋体" w:cs="宋体" w:eastAsia="宋体" w:hint="default"/>
                <w:spacing w:val="8"/>
                <w:sz w:val="21"/>
                <w:szCs w:val="21"/>
              </w:rPr>
              <w:t>系本年度向社会公开发行</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8"/>
                <w:sz w:val="21"/>
                <w:szCs w:val="21"/>
              </w:rPr>
              <w:t>股票溢价部分资本公积增</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加所致</w:t>
            </w:r>
          </w:p>
        </w:tc>
      </w:tr>
      <w:tr>
        <w:trPr>
          <w:trHeight w:val="98" w:hRule="exact"/>
        </w:trPr>
        <w:tc>
          <w:tcPr>
            <w:tcW w:w="71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nil" w:sz="6" w:space="0" w:color="auto"/>
            </w:tcBorders>
          </w:tcPr>
          <w:p>
            <w:pPr/>
          </w:p>
        </w:tc>
      </w:tr>
      <w:tr>
        <w:trPr>
          <w:trHeight w:val="615" w:hRule="exact"/>
        </w:trPr>
        <w:tc>
          <w:tcPr>
            <w:tcW w:w="713" w:type="dxa"/>
            <w:tcBorders>
              <w:top w:val="nil" w:sz="6" w:space="0" w:color="auto"/>
              <w:left w:val="nil" w:sz="6" w:space="0" w:color="auto"/>
              <w:bottom w:val="nil" w:sz="6" w:space="0" w:color="auto"/>
              <w:right w:val="single" w:sz="4" w:space="0" w:color="000000"/>
            </w:tcBorders>
          </w:tcPr>
          <w:p>
            <w:pPr>
              <w:pStyle w:val="TableParagraph"/>
              <w:spacing w:line="271" w:lineRule="auto" w:before="30"/>
              <w:ind w:left="122" w:right="36"/>
              <w:jc w:val="left"/>
              <w:rPr>
                <w:rFonts w:ascii="宋体" w:hAnsi="宋体" w:cs="宋体" w:eastAsia="宋体" w:hint="default"/>
                <w:sz w:val="21"/>
                <w:szCs w:val="21"/>
              </w:rPr>
            </w:pPr>
            <w:r>
              <w:rPr>
                <w:rFonts w:ascii="宋体" w:hAnsi="宋体" w:cs="宋体" w:eastAsia="宋体" w:hint="default"/>
                <w:spacing w:val="30"/>
                <w:sz w:val="21"/>
                <w:szCs w:val="21"/>
              </w:rPr>
              <w:t>营业</w:t>
            </w:r>
            <w:r>
              <w:rPr>
                <w:rFonts w:ascii="宋体" w:hAnsi="宋体" w:cs="宋体" w:eastAsia="宋体" w:hint="default"/>
                <w:spacing w:val="-101"/>
                <w:sz w:val="21"/>
                <w:szCs w:val="21"/>
              </w:rPr>
              <w:t> </w:t>
            </w:r>
            <w:r>
              <w:rPr>
                <w:rFonts w:ascii="宋体" w:hAnsi="宋体" w:cs="宋体" w:eastAsia="宋体" w:hint="default"/>
                <w:sz w:val="21"/>
                <w:szCs w:val="21"/>
              </w:rPr>
              <w:t>收入</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224,453,830.60</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169,286,493.20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32.59</w:t>
            </w:r>
          </w:p>
        </w:tc>
        <w:tc>
          <w:tcPr>
            <w:tcW w:w="2648" w:type="dxa"/>
            <w:tcBorders>
              <w:top w:val="nil" w:sz="6" w:space="0" w:color="auto"/>
              <w:left w:val="single" w:sz="4" w:space="0" w:color="000000"/>
              <w:bottom w:val="nil" w:sz="6" w:space="0" w:color="auto"/>
              <w:right w:val="nil" w:sz="6" w:space="0" w:color="auto"/>
            </w:tcBorders>
          </w:tcPr>
          <w:p>
            <w:pPr>
              <w:pStyle w:val="TableParagraph"/>
              <w:spacing w:line="271" w:lineRule="auto" w:before="30"/>
              <w:ind w:left="103" w:right="109"/>
              <w:jc w:val="left"/>
              <w:rPr>
                <w:rFonts w:ascii="宋体" w:hAnsi="宋体" w:cs="宋体" w:eastAsia="宋体" w:hint="default"/>
                <w:sz w:val="21"/>
                <w:szCs w:val="21"/>
              </w:rPr>
            </w:pPr>
            <w:r>
              <w:rPr>
                <w:rFonts w:ascii="宋体" w:hAnsi="宋体" w:cs="宋体" w:eastAsia="宋体" w:hint="default"/>
                <w:spacing w:val="8"/>
                <w:sz w:val="21"/>
                <w:szCs w:val="21"/>
              </w:rPr>
              <w:t>主要系本年度公司业务规</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模扩大所致</w:t>
            </w:r>
          </w:p>
        </w:tc>
      </w:tr>
      <w:tr>
        <w:trPr>
          <w:trHeight w:val="100" w:hRule="exact"/>
        </w:trPr>
        <w:tc>
          <w:tcPr>
            <w:tcW w:w="71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nil" w:sz="6" w:space="0" w:color="auto"/>
            </w:tcBorders>
          </w:tcPr>
          <w:p>
            <w:pPr/>
          </w:p>
        </w:tc>
      </w:tr>
      <w:tr>
        <w:trPr>
          <w:trHeight w:val="711" w:hRule="exact"/>
        </w:trPr>
        <w:tc>
          <w:tcPr>
            <w:tcW w:w="713" w:type="dxa"/>
            <w:tcBorders>
              <w:top w:val="nil" w:sz="6" w:space="0" w:color="auto"/>
              <w:left w:val="nil" w:sz="6" w:space="0" w:color="auto"/>
              <w:bottom w:val="nil" w:sz="6" w:space="0" w:color="auto"/>
              <w:right w:val="single" w:sz="4" w:space="0" w:color="000000"/>
            </w:tcBorders>
          </w:tcPr>
          <w:p>
            <w:pPr>
              <w:pStyle w:val="TableParagraph"/>
              <w:spacing w:line="273" w:lineRule="auto" w:before="28"/>
              <w:ind w:left="122" w:right="36"/>
              <w:jc w:val="left"/>
              <w:rPr>
                <w:rFonts w:ascii="宋体" w:hAnsi="宋体" w:cs="宋体" w:eastAsia="宋体" w:hint="default"/>
                <w:sz w:val="21"/>
                <w:szCs w:val="21"/>
              </w:rPr>
            </w:pPr>
            <w:r>
              <w:rPr>
                <w:rFonts w:ascii="宋体" w:hAnsi="宋体" w:cs="宋体" w:eastAsia="宋体" w:hint="default"/>
                <w:spacing w:val="30"/>
                <w:sz w:val="21"/>
                <w:szCs w:val="21"/>
              </w:rPr>
              <w:t>营业</w:t>
            </w:r>
            <w:r>
              <w:rPr>
                <w:rFonts w:ascii="宋体" w:hAnsi="宋体" w:cs="宋体" w:eastAsia="宋体" w:hint="default"/>
                <w:spacing w:val="-101"/>
                <w:sz w:val="21"/>
                <w:szCs w:val="21"/>
              </w:rPr>
              <w:t> </w:t>
            </w:r>
            <w:r>
              <w:rPr>
                <w:rFonts w:ascii="宋体" w:hAnsi="宋体" w:cs="宋体" w:eastAsia="宋体" w:hint="default"/>
                <w:sz w:val="21"/>
                <w:szCs w:val="21"/>
              </w:rPr>
              <w:t>成本</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105,151,346.63</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sz w:val="21"/>
              </w:rPr>
              <w:t>68,816,285.89</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52.80</w:t>
            </w:r>
          </w:p>
        </w:tc>
        <w:tc>
          <w:tcPr>
            <w:tcW w:w="2648" w:type="dxa"/>
            <w:tcBorders>
              <w:top w:val="nil" w:sz="6" w:space="0" w:color="auto"/>
              <w:left w:val="single" w:sz="4" w:space="0" w:color="000000"/>
              <w:bottom w:val="nil" w:sz="6" w:space="0" w:color="auto"/>
              <w:right w:val="nil" w:sz="6" w:space="0" w:color="auto"/>
            </w:tcBorders>
          </w:tcPr>
          <w:p>
            <w:pPr>
              <w:pStyle w:val="TableParagraph"/>
              <w:spacing w:line="273" w:lineRule="auto" w:before="28"/>
              <w:ind w:left="103" w:right="107"/>
              <w:jc w:val="left"/>
              <w:rPr>
                <w:rFonts w:ascii="宋体" w:hAnsi="宋体" w:cs="宋体" w:eastAsia="宋体" w:hint="default"/>
                <w:sz w:val="21"/>
                <w:szCs w:val="21"/>
              </w:rPr>
            </w:pPr>
            <w:r>
              <w:rPr>
                <w:rFonts w:ascii="宋体" w:hAnsi="宋体" w:cs="宋体" w:eastAsia="宋体" w:hint="default"/>
                <w:spacing w:val="8"/>
                <w:sz w:val="21"/>
                <w:szCs w:val="21"/>
              </w:rPr>
              <w:t>主要系本年度公司业务规</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模扩大所致</w:t>
            </w:r>
          </w:p>
        </w:tc>
      </w:tr>
      <w:tr>
        <w:trPr>
          <w:trHeight w:val="1024" w:hRule="exact"/>
        </w:trPr>
        <w:tc>
          <w:tcPr>
            <w:tcW w:w="713" w:type="dxa"/>
            <w:tcBorders>
              <w:top w:val="nil" w:sz="6" w:space="0" w:color="auto"/>
              <w:left w:val="nil" w:sz="6" w:space="0" w:color="auto"/>
              <w:bottom w:val="single" w:sz="4" w:space="0" w:color="000000"/>
              <w:right w:val="single" w:sz="4" w:space="0" w:color="000000"/>
            </w:tcBorders>
          </w:tcPr>
          <w:p>
            <w:pPr>
              <w:pStyle w:val="TableParagraph"/>
              <w:spacing w:line="271" w:lineRule="auto" w:before="32"/>
              <w:ind w:left="122" w:right="36"/>
              <w:jc w:val="both"/>
              <w:rPr>
                <w:rFonts w:ascii="宋体" w:hAnsi="宋体" w:cs="宋体" w:eastAsia="宋体" w:hint="default"/>
                <w:sz w:val="21"/>
                <w:szCs w:val="21"/>
              </w:rPr>
            </w:pPr>
            <w:r>
              <w:rPr>
                <w:rFonts w:ascii="宋体" w:hAnsi="宋体" w:cs="宋体" w:eastAsia="宋体" w:hint="default"/>
                <w:spacing w:val="30"/>
                <w:sz w:val="21"/>
                <w:szCs w:val="21"/>
              </w:rPr>
              <w:t>营业</w:t>
            </w:r>
            <w:r>
              <w:rPr>
                <w:rFonts w:ascii="宋体" w:hAnsi="宋体" w:cs="宋体" w:eastAsia="宋体" w:hint="default"/>
                <w:spacing w:val="-101"/>
                <w:sz w:val="21"/>
                <w:szCs w:val="21"/>
              </w:rPr>
              <w:t> </w:t>
            </w:r>
            <w:r>
              <w:rPr>
                <w:rFonts w:ascii="宋体" w:hAnsi="宋体" w:cs="宋体" w:eastAsia="宋体" w:hint="default"/>
                <w:spacing w:val="30"/>
                <w:sz w:val="21"/>
                <w:szCs w:val="21"/>
              </w:rPr>
              <w:t>外收</w:t>
            </w:r>
            <w:r>
              <w:rPr>
                <w:rFonts w:ascii="宋体" w:hAnsi="宋体" w:cs="宋体" w:eastAsia="宋体" w:hint="default"/>
                <w:spacing w:val="-101"/>
                <w:sz w:val="21"/>
                <w:szCs w:val="21"/>
              </w:rPr>
              <w:t> </w:t>
            </w:r>
            <w:r>
              <w:rPr>
                <w:rFonts w:ascii="宋体" w:hAnsi="宋体" w:cs="宋体" w:eastAsia="宋体" w:hint="default"/>
                <w:sz w:val="21"/>
                <w:szCs w:val="21"/>
              </w:rPr>
              <w:t>入</w:t>
            </w: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6,945,732.37</w:t>
            </w:r>
          </w:p>
        </w:tc>
        <w:tc>
          <w:tcPr>
            <w:tcW w:w="169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0" w:right="0"/>
              <w:jc w:val="left"/>
              <w:rPr>
                <w:rFonts w:ascii="宋体" w:hAnsi="宋体" w:cs="宋体" w:eastAsia="宋体" w:hint="default"/>
                <w:sz w:val="21"/>
                <w:szCs w:val="21"/>
              </w:rPr>
            </w:pPr>
            <w:r>
              <w:rPr>
                <w:rFonts w:ascii="宋体"/>
                <w:sz w:val="21"/>
              </w:rPr>
              <w:t>5,405,637.02</w:t>
            </w:r>
          </w:p>
        </w:tc>
        <w:tc>
          <w:tcPr>
            <w:tcW w:w="8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28.49</w:t>
            </w:r>
          </w:p>
        </w:tc>
        <w:tc>
          <w:tcPr>
            <w:tcW w:w="2648" w:type="dxa"/>
            <w:tcBorders>
              <w:top w:val="nil" w:sz="6" w:space="0" w:color="auto"/>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71" w:lineRule="auto"/>
              <w:ind w:left="103" w:right="109"/>
              <w:jc w:val="left"/>
              <w:rPr>
                <w:rFonts w:ascii="宋体" w:hAnsi="宋体" w:cs="宋体" w:eastAsia="宋体" w:hint="default"/>
                <w:sz w:val="21"/>
                <w:szCs w:val="21"/>
              </w:rPr>
            </w:pPr>
            <w:r>
              <w:rPr>
                <w:rFonts w:ascii="宋体" w:hAnsi="宋体" w:cs="宋体" w:eastAsia="宋体" w:hint="default"/>
                <w:spacing w:val="8"/>
                <w:sz w:val="21"/>
                <w:szCs w:val="21"/>
              </w:rPr>
              <w:t>主要系本年度公司收到的</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补贴收入增加所致</w:t>
            </w:r>
          </w:p>
        </w:tc>
      </w:tr>
      <w:tr>
        <w:trPr>
          <w:trHeight w:val="1037" w:hRule="exact"/>
        </w:trPr>
        <w:tc>
          <w:tcPr>
            <w:tcW w:w="713" w:type="dxa"/>
            <w:tcBorders>
              <w:top w:val="single" w:sz="4" w:space="0" w:color="000000"/>
              <w:left w:val="nil" w:sz="6" w:space="0" w:color="auto"/>
              <w:bottom w:val="single" w:sz="12" w:space="0" w:color="000000"/>
              <w:right w:val="single" w:sz="4" w:space="0" w:color="000000"/>
            </w:tcBorders>
          </w:tcPr>
          <w:p>
            <w:pPr>
              <w:pStyle w:val="TableParagraph"/>
              <w:spacing w:line="20" w:lineRule="exact"/>
              <w:ind w:left="705"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53" name="image684.png" descr=""/>
                  <wp:cNvGraphicFramePr>
                    <a:graphicFrameLocks noChangeAspect="1"/>
                  </wp:cNvGraphicFramePr>
                  <a:graphic>
                    <a:graphicData uri="http://schemas.openxmlformats.org/drawingml/2006/picture">
                      <pic:pic>
                        <pic:nvPicPr>
                          <pic:cNvPr id="54" name="image684.png"/>
                          <pic:cNvPicPr/>
                        </pic:nvPicPr>
                        <pic:blipFill>
                          <a:blip r:embed="rId733"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73" w:lineRule="auto" w:before="18"/>
              <w:ind w:left="122" w:right="36"/>
              <w:jc w:val="both"/>
              <w:rPr>
                <w:rFonts w:ascii="宋体" w:hAnsi="宋体" w:cs="宋体" w:eastAsia="宋体" w:hint="default"/>
                <w:sz w:val="21"/>
                <w:szCs w:val="21"/>
              </w:rPr>
            </w:pPr>
            <w:r>
              <w:rPr>
                <w:rFonts w:ascii="宋体" w:hAnsi="宋体" w:cs="宋体" w:eastAsia="宋体" w:hint="default"/>
                <w:spacing w:val="30"/>
                <w:sz w:val="21"/>
                <w:szCs w:val="21"/>
              </w:rPr>
              <w:t>所得</w:t>
            </w:r>
            <w:r>
              <w:rPr>
                <w:rFonts w:ascii="宋体" w:hAnsi="宋体" w:cs="宋体" w:eastAsia="宋体" w:hint="default"/>
                <w:spacing w:val="-101"/>
                <w:sz w:val="21"/>
                <w:szCs w:val="21"/>
              </w:rPr>
              <w:t> </w:t>
            </w:r>
            <w:r>
              <w:rPr>
                <w:rFonts w:ascii="宋体" w:hAnsi="宋体" w:cs="宋体" w:eastAsia="宋体" w:hint="default"/>
                <w:spacing w:val="30"/>
                <w:sz w:val="21"/>
                <w:szCs w:val="21"/>
              </w:rPr>
              <w:t>税费</w:t>
            </w:r>
            <w:r>
              <w:rPr>
                <w:rFonts w:ascii="宋体" w:hAnsi="宋体" w:cs="宋体" w:eastAsia="宋体" w:hint="default"/>
                <w:spacing w:val="-101"/>
                <w:sz w:val="21"/>
                <w:szCs w:val="21"/>
              </w:rPr>
              <w:t> </w:t>
            </w:r>
            <w:r>
              <w:rPr>
                <w:rFonts w:ascii="宋体" w:hAnsi="宋体" w:cs="宋体" w:eastAsia="宋体" w:hint="default"/>
                <w:sz w:val="21"/>
                <w:szCs w:val="21"/>
              </w:rPr>
              <w:t>用</w:t>
            </w:r>
          </w:p>
        </w:tc>
        <w:tc>
          <w:tcPr>
            <w:tcW w:w="1702" w:type="dxa"/>
            <w:tcBorders>
              <w:top w:val="single" w:sz="4" w:space="0" w:color="000000"/>
              <w:left w:val="single" w:sz="4" w:space="0" w:color="000000"/>
              <w:bottom w:val="single" w:sz="12" w:space="0" w:color="000000"/>
              <w:right w:val="single" w:sz="4" w:space="0" w:color="000000"/>
            </w:tcBorders>
          </w:tcPr>
          <w:p>
            <w:pPr>
              <w:pStyle w:val="TableParagraph"/>
              <w:spacing w:line="20" w:lineRule="exact"/>
              <w:ind w:left="169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55" name="image694.png" descr=""/>
                  <wp:cNvGraphicFramePr>
                    <a:graphicFrameLocks noChangeAspect="1"/>
                  </wp:cNvGraphicFramePr>
                  <a:graphic>
                    <a:graphicData uri="http://schemas.openxmlformats.org/drawingml/2006/picture">
                      <pic:pic>
                        <pic:nvPicPr>
                          <pic:cNvPr id="56" name="image694.png"/>
                          <pic:cNvPicPr/>
                        </pic:nvPicPr>
                        <pic:blipFill>
                          <a:blip r:embed="rId743"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21"/>
                <w:szCs w:val="21"/>
              </w:rPr>
            </w:pPr>
            <w:r>
              <w:rPr>
                <w:rFonts w:ascii="宋体"/>
                <w:sz w:val="21"/>
              </w:rPr>
              <w:t>12,918,340.36</w:t>
            </w:r>
          </w:p>
        </w:tc>
        <w:tc>
          <w:tcPr>
            <w:tcW w:w="169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0" w:right="0"/>
              <w:jc w:val="left"/>
              <w:rPr>
                <w:rFonts w:ascii="宋体" w:hAnsi="宋体" w:cs="宋体" w:eastAsia="宋体" w:hint="default"/>
                <w:sz w:val="21"/>
                <w:szCs w:val="21"/>
              </w:rPr>
            </w:pPr>
            <w:r>
              <w:rPr>
                <w:rFonts w:ascii="宋体"/>
                <w:sz w:val="21"/>
              </w:rPr>
              <w:t>6,832,625.03</w:t>
            </w:r>
          </w:p>
        </w:tc>
        <w:tc>
          <w:tcPr>
            <w:tcW w:w="8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sz w:val="21"/>
              </w:rPr>
              <w:t>89.07</w:t>
            </w:r>
          </w:p>
        </w:tc>
        <w:tc>
          <w:tcPr>
            <w:tcW w:w="264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73" w:lineRule="auto"/>
              <w:ind w:left="103" w:right="109"/>
              <w:jc w:val="left"/>
              <w:rPr>
                <w:rFonts w:ascii="宋体" w:hAnsi="宋体" w:cs="宋体" w:eastAsia="宋体" w:hint="default"/>
                <w:sz w:val="21"/>
                <w:szCs w:val="21"/>
              </w:rPr>
            </w:pPr>
            <w:r>
              <w:rPr>
                <w:rFonts w:ascii="宋体" w:hAnsi="宋体" w:cs="宋体" w:eastAsia="宋体" w:hint="default"/>
                <w:spacing w:val="8"/>
                <w:sz w:val="21"/>
                <w:szCs w:val="21"/>
              </w:rPr>
              <w:t>主要系本年度公司利润总</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额增加所致</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tabs>
          <w:tab w:pos="980" w:val="left" w:leader="none"/>
        </w:tabs>
        <w:spacing w:line="240" w:lineRule="auto"/>
        <w:ind w:right="0"/>
        <w:jc w:val="left"/>
        <w:rPr>
          <w:b w:val="0"/>
          <w:bCs w:val="0"/>
        </w:rPr>
      </w:pPr>
      <w:r>
        <w:rPr/>
        <w:pict>
          <v:group style="position:absolute;margin-left:107.779999pt;margin-top:-267.506317pt;width:379.9pt;height:5.3pt;mso-position-horizontal-relative:page;mso-position-vertical-relative:paragraph;z-index:-1327192" coordorigin="2156,-5350" coordsize="7598,106">
            <v:shape style="position:absolute;left:2156;top:-5350;width:713;height:106" type="#_x0000_t75" stroked="false">
              <v:imagedata r:id="rId744" o:title=""/>
            </v:shape>
            <v:shape style="position:absolute;left:2844;top:-5254;width:1707;height:10" type="#_x0000_t75" stroked="false">
              <v:imagedata r:id="rId178" o:title=""/>
            </v:shape>
            <v:shape style="position:absolute;left:4547;top:-5254;width:1704;height:10" type="#_x0000_t75" stroked="false">
              <v:imagedata r:id="rId736" o:title=""/>
            </v:shape>
            <v:shape style="position:absolute;left:6246;top:-5254;width:855;height:10" type="#_x0000_t75" stroked="false">
              <v:imagedata r:id="rId86" o:title=""/>
            </v:shape>
            <v:shape style="position:absolute;left:7096;top:-5254;width:2657;height:10" type="#_x0000_t75" stroked="false">
              <v:imagedata r:id="rId737" o:title=""/>
            </v:shape>
            <w10:wrap type="none"/>
          </v:group>
        </w:pict>
      </w:r>
      <w:r>
        <w:rPr/>
        <w:pict>
          <v:group style="position:absolute;margin-left:107.779999pt;margin-top:-216.146317pt;width:379.9pt;height:5.2pt;mso-position-horizontal-relative:page;mso-position-vertical-relative:paragraph;z-index:-1327168" coordorigin="2156,-4323" coordsize="7598,104">
            <v:shape style="position:absolute;left:2156;top:-4323;width:713;height:103" type="#_x0000_t75" stroked="false">
              <v:imagedata r:id="rId738" o:title=""/>
            </v:shape>
            <v:shape style="position:absolute;left:2844;top:-4229;width:1707;height:10" type="#_x0000_t75" stroked="false">
              <v:imagedata r:id="rId176" o:title=""/>
            </v:shape>
            <v:shape style="position:absolute;left:4547;top:-4229;width:1704;height:10" type="#_x0000_t75" stroked="false">
              <v:imagedata r:id="rId739" o:title=""/>
            </v:shape>
            <v:shape style="position:absolute;left:6246;top:-4229;width:855;height:10" type="#_x0000_t75" stroked="false">
              <v:imagedata r:id="rId92" o:title=""/>
            </v:shape>
            <v:shape style="position:absolute;left:7096;top:-4229;width:2657;height:10" type="#_x0000_t75" stroked="false">
              <v:imagedata r:id="rId740" o:title=""/>
            </v:shape>
            <w10:wrap type="none"/>
          </v:group>
        </w:pict>
      </w:r>
      <w:r>
        <w:rPr/>
        <w:pict>
          <v:group style="position:absolute;margin-left:107.779999pt;margin-top:-180.266312pt;width:379.9pt;height:5.1pt;mso-position-horizontal-relative:page;mso-position-vertical-relative:paragraph;z-index:-1327144" coordorigin="2156,-3605" coordsize="7598,102">
            <v:shape style="position:absolute;left:2156;top:-3605;width:713;height:101" type="#_x0000_t75" stroked="false">
              <v:imagedata r:id="rId745" o:title=""/>
            </v:shape>
            <v:shape style="position:absolute;left:2844;top:-3514;width:1707;height:10" type="#_x0000_t75" stroked="false">
              <v:imagedata r:id="rId176" o:title=""/>
            </v:shape>
            <v:shape style="position:absolute;left:4547;top:-3514;width:1704;height:10" type="#_x0000_t75" stroked="false">
              <v:imagedata r:id="rId739" o:title=""/>
            </v:shape>
            <v:shape style="position:absolute;left:6246;top:-3514;width:855;height:10" type="#_x0000_t75" stroked="false">
              <v:imagedata r:id="rId92" o:title=""/>
            </v:shape>
            <v:shape style="position:absolute;left:7096;top:-3514;width:2657;height:10" type="#_x0000_t75" stroked="false">
              <v:imagedata r:id="rId740" o:title=""/>
            </v:shape>
            <w10:wrap type="none"/>
          </v:group>
        </w:pict>
      </w:r>
      <w:r>
        <w:rPr/>
        <w:pict>
          <v:group style="position:absolute;margin-left:107.779999pt;margin-top:-140.046341pt;width:379.9pt;height:.5pt;mso-position-horizontal-relative:page;mso-position-vertical-relative:paragraph;z-index:-1327120" coordorigin="2156,-2801" coordsize="7598,10">
            <v:shape style="position:absolute;left:2156;top:-2801;width:694;height:10" type="#_x0000_t75" stroked="false">
              <v:imagedata r:id="rId742" o:title=""/>
            </v:shape>
            <v:shape style="position:absolute;left:2844;top:-2801;width:1707;height:10" type="#_x0000_t75" stroked="false">
              <v:imagedata r:id="rId176" o:title=""/>
            </v:shape>
            <v:shape style="position:absolute;left:4547;top:-2801;width:1704;height:10" type="#_x0000_t75" stroked="false">
              <v:imagedata r:id="rId739" o:title=""/>
            </v:shape>
            <v:shape style="position:absolute;left:6246;top:-2801;width:855;height:10" type="#_x0000_t75" stroked="false">
              <v:imagedata r:id="rId92" o:title=""/>
            </v:shape>
            <v:shape style="position:absolute;left:7096;top:-2801;width:2657;height:10" type="#_x0000_t75" stroked="false">
              <v:imagedata r:id="rId740" o:title=""/>
            </v:shape>
            <w10:wrap type="none"/>
          </v:group>
        </w:pict>
      </w:r>
      <w:r>
        <w:rPr/>
        <w:t>十四、</w:t>
        <w:tab/>
        <w:t>财务报表的批准报出</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7"/>
          <w:szCs w:val="17"/>
        </w:rPr>
      </w:pPr>
    </w:p>
    <w:p>
      <w:pPr>
        <w:pStyle w:val="BodyText"/>
        <w:spacing w:line="240" w:lineRule="auto"/>
        <w:ind w:left="560" w:right="0"/>
        <w:jc w:val="left"/>
      </w:pPr>
      <w:r>
        <w:rPr/>
        <w:t>本报告业经公司董事会于</w:t>
      </w:r>
      <w:r>
        <w:rPr>
          <w:spacing w:val="-55"/>
        </w:rPr>
        <w:t> </w:t>
      </w:r>
      <w:r>
        <w:rPr>
          <w:rFonts w:ascii="宋体" w:hAnsi="宋体" w:cs="宋体" w:eastAsia="宋体" w:hint="default"/>
        </w:rPr>
        <w:t>2012</w:t>
      </w:r>
      <w:r>
        <w:rPr>
          <w:rFonts w:ascii="宋体" w:hAnsi="宋体" w:cs="宋体" w:eastAsia="宋体" w:hint="default"/>
          <w:spacing w:val="-55"/>
        </w:rPr>
        <w:t> </w:t>
      </w:r>
      <w:r>
        <w:rPr/>
        <w:t>年</w:t>
      </w:r>
      <w:r>
        <w:rPr>
          <w:spacing w:val="-53"/>
        </w:rPr>
        <w:t> </w:t>
      </w:r>
      <w:r>
        <w:rPr>
          <w:rFonts w:ascii="宋体" w:hAnsi="宋体" w:cs="宋体" w:eastAsia="宋体" w:hint="default"/>
        </w:rPr>
        <w:t>4</w:t>
      </w:r>
      <w:r>
        <w:rPr>
          <w:rFonts w:ascii="宋体" w:hAnsi="宋体" w:cs="宋体" w:eastAsia="宋体" w:hint="default"/>
          <w:spacing w:val="-55"/>
        </w:rPr>
        <w:t> </w:t>
      </w:r>
      <w:r>
        <w:rPr/>
        <w:t>月</w:t>
      </w:r>
      <w:r>
        <w:rPr>
          <w:spacing w:val="-53"/>
        </w:rPr>
        <w:t> </w:t>
      </w:r>
      <w:r>
        <w:rPr>
          <w:rFonts w:ascii="宋体" w:hAnsi="宋体" w:cs="宋体" w:eastAsia="宋体" w:hint="default"/>
        </w:rPr>
        <w:t>9</w:t>
      </w:r>
      <w:r>
        <w:rPr>
          <w:rFonts w:ascii="宋体" w:hAnsi="宋体" w:cs="宋体" w:eastAsia="宋体" w:hint="default"/>
          <w:spacing w:val="-55"/>
        </w:rPr>
        <w:t> </w:t>
      </w:r>
      <w:r>
        <w:rPr/>
        <w:t>日批准报出。</w:t>
      </w:r>
    </w:p>
    <w:p>
      <w:pPr>
        <w:spacing w:after="0" w:line="240" w:lineRule="auto"/>
        <w:jc w:val="left"/>
        <w:sectPr>
          <w:pgSz w:w="11910" w:h="16840"/>
          <w:pgMar w:header="0" w:footer="1040" w:top="1480" w:bottom="1220" w:left="1660" w:right="1680"/>
        </w:sectPr>
      </w:pPr>
    </w:p>
    <w:p>
      <w:pPr>
        <w:pStyle w:val="Heading1"/>
        <w:tabs>
          <w:tab w:pos="1204" w:val="left" w:leader="none"/>
        </w:tabs>
        <w:spacing w:line="240" w:lineRule="auto" w:before="53"/>
        <w:ind w:left="0" w:right="0"/>
        <w:jc w:val="center"/>
        <w:rPr>
          <w:b w:val="0"/>
          <w:bCs w:val="0"/>
        </w:rPr>
      </w:pPr>
      <w:bookmarkStart w:name="_TOC_250000" w:id="9"/>
      <w:r>
        <w:rPr/>
        <w:t>第十一节</w:t>
        <w:tab/>
        <w:t>备查文件目录</w:t>
      </w:r>
      <w:bookmarkEnd w:id="9"/>
      <w:r>
        <w:rPr>
          <w:b w:val="0"/>
          <w:bCs w:val="0"/>
        </w:rPr>
      </w:r>
    </w:p>
    <w:p>
      <w:pPr>
        <w:spacing w:line="240" w:lineRule="auto" w:before="10"/>
        <w:rPr>
          <w:rFonts w:ascii="宋体" w:hAnsi="宋体" w:cs="宋体" w:eastAsia="宋体" w:hint="default"/>
          <w:b/>
          <w:bCs/>
          <w:sz w:val="30"/>
          <w:szCs w:val="30"/>
        </w:rPr>
      </w:pPr>
    </w:p>
    <w:p>
      <w:pPr>
        <w:pStyle w:val="Heading3"/>
        <w:spacing w:line="240" w:lineRule="auto"/>
        <w:ind w:right="104"/>
        <w:jc w:val="left"/>
        <w:rPr>
          <w:b w:val="0"/>
          <w:bCs w:val="0"/>
        </w:rPr>
      </w:pPr>
      <w:r>
        <w:rPr/>
        <w:t>一、</w:t>
      </w:r>
      <w:r>
        <w:rPr>
          <w:spacing w:val="-27"/>
        </w:rPr>
        <w:t> </w:t>
      </w:r>
      <w:r>
        <w:rPr/>
        <w:t>载有公司法定代表人陆文雄先生、主管会计工作负责人杜力耘先生、会计机构负责人</w:t>
      </w:r>
      <w:r>
        <w:rPr>
          <w:b w:val="0"/>
          <w:bCs w:val="0"/>
        </w:rPr>
      </w:r>
    </w:p>
    <w:p>
      <w:pPr>
        <w:spacing w:line="240" w:lineRule="auto" w:before="10"/>
        <w:rPr>
          <w:rFonts w:ascii="宋体" w:hAnsi="宋体" w:cs="宋体" w:eastAsia="宋体" w:hint="default"/>
          <w:b/>
          <w:bCs/>
          <w:sz w:val="14"/>
          <w:szCs w:val="14"/>
        </w:rPr>
      </w:pPr>
    </w:p>
    <w:p>
      <w:pPr>
        <w:pStyle w:val="Heading3"/>
        <w:spacing w:line="240" w:lineRule="auto"/>
        <w:ind w:left="666" w:right="104"/>
        <w:jc w:val="left"/>
        <w:rPr>
          <w:b w:val="0"/>
          <w:bCs w:val="0"/>
        </w:rPr>
      </w:pPr>
      <w:r>
        <w:rPr/>
        <w:t>（会计主管人员）李思琪女士签名并盖章的财务报表。</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7"/>
          <w:szCs w:val="17"/>
        </w:rPr>
      </w:pPr>
    </w:p>
    <w:p>
      <w:pPr>
        <w:pStyle w:val="Heading3"/>
        <w:spacing w:line="240" w:lineRule="auto"/>
        <w:ind w:right="104"/>
        <w:jc w:val="left"/>
        <w:rPr>
          <w:b w:val="0"/>
          <w:bCs w:val="0"/>
        </w:rPr>
      </w:pPr>
      <w:r>
        <w:rPr/>
        <w:t>二、</w:t>
      </w:r>
      <w:r>
        <w:rPr>
          <w:spacing w:val="-4"/>
        </w:rPr>
        <w:t> </w:t>
      </w:r>
      <w:r>
        <w:rPr/>
        <w:t>载有会计师事务所盖章、注册会计师签名并盖章的审计报告原件。</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7"/>
          <w:szCs w:val="17"/>
        </w:rPr>
      </w:pPr>
    </w:p>
    <w:p>
      <w:pPr>
        <w:pStyle w:val="Heading3"/>
        <w:spacing w:line="669" w:lineRule="auto"/>
        <w:ind w:right="104"/>
        <w:jc w:val="left"/>
        <w:rPr>
          <w:b w:val="0"/>
          <w:bCs w:val="0"/>
        </w:rPr>
      </w:pPr>
      <w:r>
        <w:rPr/>
        <w:t>三、</w:t>
      </w:r>
      <w:r>
        <w:rPr>
          <w:spacing w:val="-6"/>
        </w:rPr>
        <w:t> </w:t>
      </w:r>
      <w:r>
        <w:rPr/>
        <w:t>报告期内在中国证监会指定网站上公开披露过的所有公司文件的正本及公告的原稿。</w:t>
      </w:r>
      <w:r>
        <w:rPr>
          <w:w w:val="100"/>
        </w:rPr>
        <w:t> </w:t>
      </w:r>
      <w:r>
        <w:rPr/>
        <w:t>四、</w:t>
      </w:r>
      <w:r>
        <w:rPr>
          <w:spacing w:val="-1"/>
        </w:rPr>
        <w:t> </w:t>
      </w:r>
      <w:r>
        <w:rPr/>
        <w:t>载有公司法定代表人陆文雄先生签名的</w:t>
      </w:r>
      <w:r>
        <w:rPr>
          <w:spacing w:val="-5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年年度报告文本原件。</w:t>
      </w:r>
      <w:r>
        <w:rPr>
          <w:b w:val="0"/>
          <w:bCs w:val="0"/>
        </w:rPr>
      </w:r>
    </w:p>
    <w:p>
      <w:pPr>
        <w:pStyle w:val="Heading3"/>
        <w:spacing w:line="669" w:lineRule="auto" w:before="61"/>
        <w:ind w:right="2059"/>
        <w:jc w:val="left"/>
        <w:rPr>
          <w:b w:val="0"/>
          <w:bCs w:val="0"/>
        </w:rPr>
      </w:pPr>
      <w:r>
        <w:rPr/>
        <w:t>五、</w:t>
      </w:r>
      <w:r>
        <w:rPr>
          <w:spacing w:val="-3"/>
        </w:rPr>
        <w:t> </w:t>
      </w:r>
      <w:r>
        <w:rPr/>
        <w:t>其他相关资料。</w:t>
      </w:r>
      <w:r>
        <w:rPr>
          <w:spacing w:val="-103"/>
        </w:rPr>
        <w:t> </w:t>
      </w:r>
      <w:r>
        <w:rPr>
          <w:spacing w:val="-103"/>
        </w:rPr>
      </w:r>
      <w:r>
        <w:rPr>
          <w:spacing w:val="-1"/>
        </w:rPr>
        <w:t>以上备查文件的备置地点：公司董事会办公室。</w:t>
      </w:r>
      <w:r>
        <w:rPr>
          <w:b w:val="0"/>
          <w:bCs w:val="0"/>
          <w:spacing w:val="-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6"/>
          <w:szCs w:val="26"/>
        </w:rPr>
      </w:pPr>
    </w:p>
    <w:p>
      <w:pPr>
        <w:pStyle w:val="Heading3"/>
        <w:spacing w:line="441" w:lineRule="auto"/>
        <w:ind w:left="5939" w:right="131" w:hanging="22"/>
        <w:jc w:val="left"/>
        <w:rPr>
          <w:b w:val="0"/>
          <w:bCs w:val="0"/>
        </w:rPr>
      </w:pPr>
      <w:r>
        <w:rPr>
          <w:spacing w:val="-1"/>
        </w:rPr>
        <w:t>上海天玑科技股份有限公司</w:t>
      </w:r>
      <w:r>
        <w:rPr>
          <w:spacing w:val="-96"/>
        </w:rPr>
        <w:t> </w:t>
      </w:r>
      <w:r>
        <w:rPr>
          <w:spacing w:val="-96"/>
        </w:rPr>
      </w:r>
      <w:r>
        <w:rPr/>
        <w:t>法定代表人：</w:t>
      </w:r>
      <w:r>
        <w:rPr>
          <w:b w:val="0"/>
          <w:bCs w:val="0"/>
        </w:rPr>
      </w:r>
    </w:p>
    <w:p>
      <w:pPr>
        <w:pStyle w:val="Heading3"/>
        <w:spacing w:line="240" w:lineRule="auto" w:before="57"/>
        <w:ind w:left="5690" w:right="104"/>
        <w:jc w:val="left"/>
        <w:rPr>
          <w:b w:val="0"/>
          <w:bCs w:val="0"/>
        </w:rPr>
      </w:pPr>
      <w:r>
        <w:rPr>
          <w:rFonts w:ascii="宋体" w:hAnsi="宋体" w:cs="宋体" w:eastAsia="宋体" w:hint="default"/>
        </w:rPr>
        <w:t>2012</w:t>
      </w:r>
      <w:r>
        <w:rPr>
          <w:rFonts w:ascii="宋体" w:hAnsi="宋体" w:cs="宋体" w:eastAsia="宋体" w:hint="default"/>
          <w:spacing w:val="-55"/>
        </w:rPr>
        <w:t> </w:t>
      </w:r>
      <w:r>
        <w:rPr/>
        <w:t>年</w:t>
      </w:r>
      <w:r>
        <w:rPr>
          <w:spacing w:val="-55"/>
        </w:rPr>
        <w:t> </w:t>
      </w:r>
      <w:r>
        <w:rPr>
          <w:rFonts w:ascii="宋体" w:hAnsi="宋体" w:cs="宋体" w:eastAsia="宋体" w:hint="default"/>
        </w:rPr>
        <w:t>4</w:t>
      </w:r>
      <w:r>
        <w:rPr>
          <w:rFonts w:ascii="宋体" w:hAnsi="宋体" w:cs="宋体" w:eastAsia="宋体" w:hint="default"/>
          <w:spacing w:val="-55"/>
        </w:rPr>
        <w:t> </w:t>
      </w:r>
      <w:r>
        <w:rPr/>
        <w:t>月</w:t>
      </w:r>
      <w:r>
        <w:rPr>
          <w:spacing w:val="-55"/>
        </w:rPr>
        <w:t> </w:t>
      </w:r>
      <w:r>
        <w:rPr>
          <w:rFonts w:ascii="宋体" w:hAnsi="宋体" w:cs="宋体" w:eastAsia="宋体" w:hint="default"/>
        </w:rPr>
        <w:t>11</w:t>
      </w:r>
      <w:r>
        <w:rPr>
          <w:rFonts w:ascii="宋体" w:hAnsi="宋体" w:cs="宋体" w:eastAsia="宋体" w:hint="default"/>
          <w:spacing w:val="-55"/>
        </w:rPr>
        <w:t> </w:t>
      </w:r>
      <w:r>
        <w:rPr/>
        <w:t>日</w:t>
      </w:r>
      <w:r>
        <w:rPr>
          <w:b w:val="0"/>
          <w:bCs w:val="0"/>
        </w:rPr>
      </w:r>
    </w:p>
    <w:sectPr>
      <w:pgSz w:w="11910" w:h="16840"/>
      <w:pgMar w:header="0" w:footer="1040" w:top="1480" w:bottom="1220" w:left="1660" w:right="1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3.209991pt;margin-top:778.921631pt;width:29.15pt;height:11.5pt;mso-position-horizontal-relative:page;mso-position-vertical-relative:page;z-index:-13466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29993pt;margin-top:778.921631pt;width:33.7pt;height:11.5pt;mso-position-horizontal-relative:page;mso-position-vertical-relative:page;z-index:-13459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29993pt;margin-top:778.921631pt;width:33.7pt;height:11.5pt;mso-position-horizontal-relative:page;mso-position-vertical-relative:page;z-index:-13459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44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29993pt;margin-top:778.921631pt;width:33.7pt;height:11.5pt;mso-position-horizontal-relative:page;mso-position-vertical-relative:page;z-index:-13458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29993pt;margin-top:778.921631pt;width:33.7pt;height:11.5pt;mso-position-horizontal-relative:page;mso-position-vertical-relative:page;z-index:-13458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170013pt;margin-top:553.561646pt;width:33.7pt;height:11.5pt;mso-position-horizontal-relative:page;mso-position-vertical-relative:page;z-index:-13456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90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49994pt;margin-top:778.921631pt;width:38.15pt;height:11.5pt;mso-position-horizontal-relative:page;mso-position-vertical-relative:page;z-index:-13455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49994pt;margin-top:778.921631pt;width:38.15pt;height:11.5pt;mso-position-horizontal-relative:page;mso-position-vertical-relative:page;z-index:-13455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110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2.01001pt;margin-top:532.321655pt;width:38.15pt;height:11.5pt;mso-position-horizontal-relative:page;mso-position-vertical-relative:page;z-index:-13454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117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49994pt;margin-top:778.921631pt;width:38.15pt;height:11.5pt;mso-position-horizontal-relative:page;mso-position-vertical-relative:page;z-index:-13452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119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49994pt;margin-top:778.921631pt;width:38.15pt;height:11.5pt;mso-position-horizontal-relative:page;mso-position-vertical-relative:page;z-index:-13452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120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29993pt;margin-top:778.921631pt;width:33.7pt;height:11.5pt;mso-position-horizontal-relative:page;mso-position-vertical-relative:page;z-index:-134663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49994pt;margin-top:778.921631pt;width:38.15pt;height:11.5pt;mso-position-horizontal-relative:page;mso-position-vertical-relative:page;z-index:-13452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130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2.01001pt;margin-top:532.321655pt;width:38.15pt;height:11.5pt;mso-position-horizontal-relative:page;mso-position-vertical-relative:page;z-index:-13451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132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49994pt;margin-top:778.921631pt;width:38.15pt;height:11.5pt;mso-position-horizontal-relative:page;mso-position-vertical-relative:page;z-index:-13450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134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49994pt;margin-top:778.921631pt;width:38.15pt;height:11.5pt;mso-position-horizontal-relative:page;mso-position-vertical-relative:page;z-index:-13450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140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49994pt;margin-top:778.921631pt;width:38.15pt;height:11.5pt;mso-position-horizontal-relative:page;mso-position-vertical-relative:page;z-index:-13449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145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49994pt;margin-top:778.921631pt;width:38.15pt;height:11.5pt;mso-position-horizontal-relative:page;mso-position-vertical-relative:page;z-index:-13449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150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49994pt;margin-top:778.921631pt;width:38.15pt;height:11.5pt;mso-position-horizontal-relative:page;mso-position-vertical-relative:page;z-index:-13449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154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29993pt;margin-top:778.921631pt;width:33.7pt;height:11.5pt;mso-position-horizontal-relative:page;mso-position-vertical-relative:page;z-index:-13466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29993pt;margin-top:778.921631pt;width:33.7pt;height:11.5pt;mso-position-horizontal-relative:page;mso-position-vertical-relative:page;z-index:-13465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10.139999pt;margin-top:759.580994pt;width:141.25pt;height:12.6pt;mso-position-horizontal-relative:page;mso-position-vertical-relative:page;z-index:-1346560" type="#_x0000_t202" filled="false" stroked="false">
          <v:textbox inset="0,0,0,0">
            <w:txbxContent>
              <w:p>
                <w:pPr>
                  <w:pStyle w:val="BodyText"/>
                  <w:spacing w:line="231" w:lineRule="exact"/>
                  <w:ind w:left="20" w:right="0"/>
                  <w:jc w:val="left"/>
                </w:pPr>
                <w:r>
                  <w:rPr/>
                  <w:t>成立时间：</w:t>
                </w:r>
                <w:r>
                  <w:rPr>
                    <w:rFonts w:ascii="宋体" w:hAnsi="宋体" w:cs="宋体" w:eastAsia="宋体" w:hint="default"/>
                  </w:rPr>
                  <w:t>2007</w:t>
                </w:r>
                <w:r>
                  <w:rPr>
                    <w:rFonts w:ascii="宋体" w:hAnsi="宋体" w:cs="宋体" w:eastAsia="宋体" w:hint="default"/>
                    <w:spacing w:val="-54"/>
                  </w:rPr>
                  <w:t> </w:t>
                </w:r>
                <w:r>
                  <w:rPr/>
                  <w:t>年</w:t>
                </w:r>
                <w:r>
                  <w:rPr>
                    <w:spacing w:val="-53"/>
                  </w:rPr>
                  <w:t> </w:t>
                </w:r>
                <w:r>
                  <w:rPr>
                    <w:rFonts w:ascii="宋体" w:hAnsi="宋体" w:cs="宋体" w:eastAsia="宋体" w:hint="default"/>
                  </w:rPr>
                  <w:t>11</w:t>
                </w:r>
                <w:r>
                  <w:rPr>
                    <w:rFonts w:ascii="宋体" w:hAnsi="宋体" w:cs="宋体" w:eastAsia="宋体" w:hint="default"/>
                    <w:spacing w:val="-54"/>
                  </w:rPr>
                  <w:t> </w:t>
                </w:r>
                <w:r>
                  <w:rPr/>
                  <w:t>月</w:t>
                </w:r>
                <w:r>
                  <w:rPr>
                    <w:spacing w:val="-56"/>
                  </w:rPr>
                  <w:t> </w:t>
                </w:r>
                <w:r>
                  <w:rPr>
                    <w:rFonts w:ascii="宋体" w:hAnsi="宋体" w:cs="宋体" w:eastAsia="宋体" w:hint="default"/>
                  </w:rPr>
                  <w:t>30</w:t>
                </w:r>
                <w:r>
                  <w:rPr>
                    <w:rFonts w:ascii="宋体" w:hAnsi="宋体" w:cs="宋体" w:eastAsia="宋体" w:hint="default"/>
                    <w:spacing w:val="-54"/>
                  </w:rPr>
                  <w:t> </w:t>
                </w:r>
                <w:r>
                  <w:rPr/>
                  <w:t>日</w:t>
                </w:r>
              </w:p>
            </w:txbxContent>
          </v:textbox>
          <w10:wrap type="none"/>
        </v:shape>
      </w:pict>
    </w:r>
    <w:r>
      <w:rPr/>
      <w:pict>
        <v:shape style="position:absolute;margin-left:280.929993pt;margin-top:778.921631pt;width:33.7pt;height:11.5pt;mso-position-horizontal-relative:page;mso-position-vertical-relative:page;z-index:-13465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10.139999pt;margin-top:753.940979pt;width:136.1pt;height:12.6pt;mso-position-horizontal-relative:page;mso-position-vertical-relative:page;z-index:-1346392" type="#_x0000_t202" filled="false" stroked="false">
          <v:textbox inset="0,0,0,0">
            <w:txbxContent>
              <w:p>
                <w:pPr>
                  <w:pStyle w:val="BodyText"/>
                  <w:spacing w:line="231" w:lineRule="exact"/>
                  <w:ind w:left="20" w:right="0"/>
                  <w:jc w:val="left"/>
                </w:pPr>
                <w:r>
                  <w:rPr/>
                  <w:t>成立时间：</w:t>
                </w:r>
                <w:r>
                  <w:rPr>
                    <w:rFonts w:ascii="宋体" w:hAnsi="宋体" w:cs="宋体" w:eastAsia="宋体" w:hint="default"/>
                  </w:rPr>
                  <w:t>2010</w:t>
                </w:r>
                <w:r>
                  <w:rPr>
                    <w:rFonts w:ascii="宋体" w:hAnsi="宋体" w:cs="宋体" w:eastAsia="宋体" w:hint="default"/>
                    <w:spacing w:val="-53"/>
                  </w:rPr>
                  <w:t> </w:t>
                </w:r>
                <w:r>
                  <w:rPr/>
                  <w:t>年</w:t>
                </w:r>
                <w:r>
                  <w:rPr>
                    <w:spacing w:val="-54"/>
                  </w:rPr>
                  <w:t> </w:t>
                </w:r>
                <w:r>
                  <w:rPr>
                    <w:rFonts w:ascii="宋体" w:hAnsi="宋体" w:cs="宋体" w:eastAsia="宋体" w:hint="default"/>
                  </w:rPr>
                  <w:t>9</w:t>
                </w:r>
                <w:r>
                  <w:rPr>
                    <w:rFonts w:ascii="宋体" w:hAnsi="宋体" w:cs="宋体" w:eastAsia="宋体" w:hint="default"/>
                    <w:spacing w:val="-53"/>
                  </w:rPr>
                  <w:t> </w:t>
                </w:r>
                <w:r>
                  <w:rPr/>
                  <w:t>月</w:t>
                </w:r>
                <w:r>
                  <w:rPr>
                    <w:spacing w:val="-53"/>
                  </w:rPr>
                  <w:t> </w:t>
                </w:r>
                <w:r>
                  <w:rPr>
                    <w:rFonts w:ascii="宋体" w:hAnsi="宋体" w:cs="宋体" w:eastAsia="宋体" w:hint="default"/>
                  </w:rPr>
                  <w:t>19</w:t>
                </w:r>
                <w:r>
                  <w:rPr>
                    <w:rFonts w:ascii="宋体" w:hAnsi="宋体" w:cs="宋体" w:eastAsia="宋体" w:hint="default"/>
                    <w:spacing w:val="-53"/>
                  </w:rPr>
                  <w:t> </w:t>
                </w:r>
                <w:r>
                  <w:rPr/>
                  <w:t>日</w:t>
                </w:r>
              </w:p>
            </w:txbxContent>
          </v:textbox>
          <w10:wrap type="none"/>
        </v:shape>
      </w:pict>
    </w:r>
    <w:r>
      <w:rPr/>
      <w:pict>
        <v:shape style="position:absolute;margin-left:280.929993pt;margin-top:778.921631pt;width:33.7pt;height:11.5pt;mso-position-horizontal-relative:page;mso-position-vertical-relative:page;z-index:-13463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29993pt;margin-top:778.921631pt;width:33.7pt;height:11.5pt;mso-position-horizontal-relative:page;mso-position-vertical-relative:page;z-index:-13462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26</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29993pt;margin-top:778.921631pt;width:33.7pt;height:11.5pt;mso-position-horizontal-relative:page;mso-position-vertical-relative:page;z-index:-13459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pacing w:val="-45"/>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29993pt;margin-top:778.921631pt;width:33.7pt;height:11.5pt;mso-position-horizontal-relative:page;mso-position-vertical-relative:page;z-index:-13459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3.849998pt;margin-top:44.649982pt;width:30.25pt;height:27.35pt;mso-position-horizontal-relative:page;mso-position-vertical-relative:page;z-index:-1346752" type="#_x0000_t75" stroked="false">
          <v:imagedata r:id="rId1" o:title=""/>
        </v:shape>
      </w:pict>
    </w:r>
    <w:r>
      <w:rPr/>
      <w:pict>
        <v:group style="position:absolute;margin-left:88.463997pt;margin-top:76.319984pt;width:400.55pt;height:.1pt;mso-position-horizontal-relative:page;mso-position-vertical-relative:page;z-index:-1346728" coordorigin="1769,1526" coordsize="8011,2">
          <v:shape style="position:absolute;left:1769;top:1526;width:8011;height:2" coordorigin="1769,1526" coordsize="8011,0" path="m1769,1526l9779,1526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123.099998pt;margin-top:61.924984pt;width:128.15pt;height:12.6pt;mso-position-horizontal-relative:page;mso-position-vertical-relative:page;z-index:-1346704"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406.829987pt;margin-top:61.924984pt;width:77.5pt;height:13.15pt;mso-position-horizontal-relative:page;mso-position-vertical-relative:page;z-index:-1346680"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4"/>
                  </w:rPr>
                  <w:t> </w:t>
                </w:r>
                <w:r>
                  <w:rPr>
                    <w:spacing w:val="-3"/>
                  </w:rPr>
                  <w:t>年年度报告</w:t>
                </w:r>
                <w:r>
                  <w:rPr/>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44.649982pt;width:30.25pt;height:27.35pt;mso-position-horizontal-relative:page;mso-position-vertical-relative:page;z-index:-1345384" type="#_x0000_t75" stroked="false">
          <v:imagedata r:id="rId1" o:title=""/>
        </v:shape>
      </w:pict>
    </w:r>
    <w:r>
      <w:rPr/>
      <w:pict>
        <v:group style="position:absolute;margin-left:88.584pt;margin-top:76.319984pt;width:400.3pt;height:.1pt;mso-position-horizontal-relative:page;mso-position-vertical-relative:page;z-index:-1345360" coordorigin="1772,1526" coordsize="8006,2">
          <v:shape style="position:absolute;left:1772;top:1526;width:8006;height:2" coordorigin="1772,1526" coordsize="8006,0" path="m1772,1526l9777,1526e" filled="false" stroked="true" strokeweight=".72pt" strokecolor="#000000">
            <v:path arrowok="t"/>
          </v:shape>
          <w10:wrap type="none"/>
        </v:group>
      </w:pict>
    </w:r>
    <w:r>
      <w:rPr/>
      <w:pict>
        <v:shape style="position:absolute;margin-left:119.260002pt;margin-top:61.924984pt;width:128.15pt;height:12.6pt;mso-position-horizontal-relative:page;mso-position-vertical-relative:page;z-index:-1345336"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408.149994pt;margin-top:61.924984pt;width:77.75pt;height:13.15pt;mso-position-horizontal-relative:page;mso-position-vertical-relative:page;z-index:-1345312"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pt;margin-top:44.650009pt;width:30.25pt;height:27.35pt;mso-position-horizontal-relative:page;mso-position-vertical-relative:page;z-index:-1345216" type="#_x0000_t75" stroked="false">
          <v:imagedata r:id="rId1" o:title=""/>
        </v:shape>
      </w:pict>
    </w:r>
    <w:r>
      <w:rPr/>
      <w:pict>
        <v:shape style="position:absolute;margin-left:101.260002pt;margin-top:61.945007pt;width:128.15pt;height:12.6pt;mso-position-horizontal-relative:page;mso-position-vertical-relative:page;z-index:-1345192"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390.130005pt;margin-top:61.945007pt;width:77.75pt;height:13.15pt;mso-position-horizontal-relative:page;mso-position-vertical-relative:page;z-index:-1345168"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44.649982pt;width:30.25pt;height:27.35pt;mso-position-horizontal-relative:page;mso-position-vertical-relative:page;z-index:-1345120" type="#_x0000_t75" stroked="false">
          <v:imagedata r:id="rId1" o:title=""/>
        </v:shape>
      </w:pict>
    </w:r>
    <w:r>
      <w:rPr/>
      <w:pict>
        <v:group style="position:absolute;margin-left:88.584pt;margin-top:76.319984pt;width:400.3pt;height:.1pt;mso-position-horizontal-relative:page;mso-position-vertical-relative:page;z-index:-1345096" coordorigin="1772,1526" coordsize="8006,2">
          <v:shape style="position:absolute;left:1772;top:1526;width:8006;height:2" coordorigin="1772,1526" coordsize="8006,0" path="m1772,1526l9777,1526e" filled="false" stroked="true" strokeweight=".72pt" strokecolor="#000000">
            <v:path arrowok="t"/>
          </v:shape>
          <w10:wrap type="none"/>
        </v:group>
      </w:pict>
    </w:r>
    <w:r>
      <w:rPr/>
      <w:pict>
        <v:shape style="position:absolute;margin-left:119.260002pt;margin-top:61.924984pt;width:128.15pt;height:12.6pt;mso-position-horizontal-relative:page;mso-position-vertical-relative:page;z-index:-1345072"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408.149994pt;margin-top:61.924984pt;width:77.75pt;height:13.15pt;mso-position-horizontal-relative:page;mso-position-vertical-relative:page;z-index:-1345048"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3.849998pt;margin-top:44.649982pt;width:30.25pt;height:27.35pt;mso-position-horizontal-relative:page;mso-position-vertical-relative:page;z-index:-1346512" type="#_x0000_t75" stroked="false">
          <v:imagedata r:id="rId1" o:title=""/>
        </v:shape>
      </w:pict>
    </w:r>
    <w:r>
      <w:rPr/>
      <w:pict>
        <v:group style="position:absolute;margin-left:88.463997pt;margin-top:76.319984pt;width:400.55pt;height:.1pt;mso-position-horizontal-relative:page;mso-position-vertical-relative:page;z-index:-1346488" coordorigin="1769,1526" coordsize="8011,2">
          <v:shape style="position:absolute;left:1769;top:1526;width:8011;height:2" coordorigin="1769,1526" coordsize="8011,0" path="m1769,1526l9779,1526e" filled="false" stroked="true" strokeweight=".72pt" strokecolor="#000000">
            <v:path arrowok="t"/>
          </v:shape>
          <w10:wrap type="none"/>
        </v:group>
      </w:pict>
    </w:r>
    <w:r>
      <w:rPr/>
      <w:pict>
        <v:shape style="position:absolute;margin-left:123.099998pt;margin-top:61.924984pt;width:128.15pt;height:12.6pt;mso-position-horizontal-relative:page;mso-position-vertical-relative:page;z-index:-1346464"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406.829987pt;margin-top:61.924984pt;width:77.5pt;height:13.15pt;mso-position-horizontal-relative:page;mso-position-vertical-relative:page;z-index:-1346440"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4"/>
                  </w:rPr>
                  <w:t> </w:t>
                </w:r>
                <w:r>
                  <w:rPr>
                    <w:spacing w:val="-3"/>
                  </w:rPr>
                  <w:t>年年度报告</w:t>
                </w:r>
                <w:r>
                  <w:rPr/>
                </w:r>
              </w:p>
            </w:txbxContent>
          </v:textbox>
          <w10:wrap type="none"/>
        </v:shape>
      </w:pict>
    </w:r>
    <w:r>
      <w:rPr/>
      <w:pict>
        <v:shape style="position:absolute;margin-left:110.139999pt;margin-top:84.124985pt;width:94.05pt;height:12.6pt;mso-position-horizontal-relative:page;mso-position-vertical-relative:page;z-index:-1346416" type="#_x0000_t202" filled="false" stroked="false">
          <v:textbox inset="0,0,0,0">
            <w:txbxContent>
              <w:p>
                <w:pPr>
                  <w:pStyle w:val="BodyText"/>
                  <w:spacing w:line="231" w:lineRule="exact"/>
                  <w:ind w:left="20" w:right="0"/>
                  <w:jc w:val="left"/>
                </w:pPr>
                <w:r>
                  <w:rPr/>
                  <w:t>注册资本：</w:t>
                </w:r>
                <w:r>
                  <w:rPr>
                    <w:rFonts w:ascii="宋体" w:hAnsi="宋体" w:cs="宋体" w:eastAsia="宋体" w:hint="default"/>
                  </w:rPr>
                  <w:t>500</w:t>
                </w:r>
                <w:r>
                  <w:rPr>
                    <w:rFonts w:ascii="宋体" w:hAnsi="宋体" w:cs="宋体" w:eastAsia="宋体" w:hint="default"/>
                    <w:spacing w:val="-51"/>
                  </w:rPr>
                  <w:t> </w:t>
                </w:r>
                <w:r>
                  <w:rPr/>
                  <w:t>万元</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3.849998pt;margin-top:44.649982pt;width:30.25pt;height:27.35pt;mso-position-horizontal-relative:page;mso-position-vertical-relative:page;z-index:-1346344" type="#_x0000_t75" stroked="false">
          <v:imagedata r:id="rId1" o:title=""/>
        </v:shape>
      </w:pict>
    </w:r>
    <w:r>
      <w:rPr/>
      <w:pict>
        <v:group style="position:absolute;margin-left:88.463997pt;margin-top:76.319984pt;width:400.55pt;height:.1pt;mso-position-horizontal-relative:page;mso-position-vertical-relative:page;z-index:-1346320" coordorigin="1769,1526" coordsize="8011,2">
          <v:shape style="position:absolute;left:1769;top:1526;width:8011;height:2" coordorigin="1769,1526" coordsize="8011,0" path="m1769,1526l9779,1526e" filled="false" stroked="true" strokeweight=".72pt" strokecolor="#000000">
            <v:path arrowok="t"/>
          </v:shape>
          <w10:wrap type="none"/>
        </v:group>
      </w:pict>
    </w:r>
    <w:r>
      <w:rPr/>
      <w:pict>
        <v:shape style="position:absolute;margin-left:123.099998pt;margin-top:61.924984pt;width:128.15pt;height:12.6pt;mso-position-horizontal-relative:page;mso-position-vertical-relative:page;z-index:-1346296"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406.829987pt;margin-top:61.924984pt;width:77.5pt;height:13.15pt;mso-position-horizontal-relative:page;mso-position-vertical-relative:page;z-index:-1346272"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4"/>
                  </w:rPr>
                  <w:t> </w:t>
                </w:r>
                <w:r>
                  <w:rPr>
                    <w:spacing w:val="-3"/>
                  </w:rPr>
                  <w:t>年年度报告</w:t>
                </w:r>
                <w:r>
                  <w:rPr/>
                </w:r>
              </w:p>
            </w:txbxContent>
          </v:textbox>
          <w10:wrap type="none"/>
        </v:shape>
      </w:pict>
    </w:r>
    <w:r>
      <w:rPr/>
      <w:pict>
        <v:shape style="position:absolute;margin-left:110.139999pt;margin-top:84.124985pt;width:94.05pt;height:12.6pt;mso-position-horizontal-relative:page;mso-position-vertical-relative:page;z-index:-1346248" type="#_x0000_t202" filled="false" stroked="false">
          <v:textbox inset="0,0,0,0">
            <w:txbxContent>
              <w:p>
                <w:pPr>
                  <w:pStyle w:val="BodyText"/>
                  <w:spacing w:line="231" w:lineRule="exact"/>
                  <w:ind w:left="20" w:right="0"/>
                  <w:jc w:val="left"/>
                </w:pPr>
                <w:r>
                  <w:rPr/>
                  <w:t>注册资本：</w:t>
                </w:r>
                <w:r>
                  <w:rPr>
                    <w:rFonts w:ascii="宋体" w:hAnsi="宋体" w:cs="宋体" w:eastAsia="宋体" w:hint="default"/>
                  </w:rPr>
                  <w:t>200</w:t>
                </w:r>
                <w:r>
                  <w:rPr>
                    <w:rFonts w:ascii="宋体" w:hAnsi="宋体" w:cs="宋体" w:eastAsia="宋体" w:hint="default"/>
                    <w:spacing w:val="-51"/>
                  </w:rPr>
                  <w:t> </w:t>
                </w:r>
                <w:r>
                  <w:rPr/>
                  <w:t>万元</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3.849998pt;margin-top:44.649982pt;width:30.25pt;height:27.35pt;mso-position-horizontal-relative:page;mso-position-vertical-relative:page;z-index:-1346200" type="#_x0000_t75" stroked="false">
          <v:imagedata r:id="rId1" o:title=""/>
        </v:shape>
      </w:pict>
    </w:r>
    <w:r>
      <w:rPr/>
      <w:pict>
        <v:group style="position:absolute;margin-left:88.463997pt;margin-top:76.319984pt;width:400.55pt;height:.1pt;mso-position-horizontal-relative:page;mso-position-vertical-relative:page;z-index:-1346176" coordorigin="1769,1526" coordsize="8011,2">
          <v:shape style="position:absolute;left:1769;top:1526;width:8011;height:2" coordorigin="1769,1526" coordsize="8011,0" path="m1769,1526l9779,1526e" filled="false" stroked="true" strokeweight=".72pt" strokecolor="#000000">
            <v:path arrowok="t"/>
          </v:shape>
          <w10:wrap type="none"/>
        </v:group>
      </w:pict>
    </w:r>
    <w:r>
      <w:rPr/>
      <w:pict>
        <v:shape style="position:absolute;margin-left:123.099998pt;margin-top:61.924984pt;width:128.15pt;height:12.6pt;mso-position-horizontal-relative:page;mso-position-vertical-relative:page;z-index:-1346152"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406.829987pt;margin-top:61.924984pt;width:77.5pt;height:13.15pt;mso-position-horizontal-relative:page;mso-position-vertical-relative:page;z-index:-1346128"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4"/>
                  </w:rPr>
                  <w:t> </w:t>
                </w:r>
                <w:r>
                  <w:rPr>
                    <w:spacing w:val="-3"/>
                  </w:rPr>
                  <w:t>年年度报告</w:t>
                </w:r>
                <w:r>
                  <w:rPr/>
                </w:r>
              </w:p>
            </w:txbxContent>
          </v:textbox>
          <w10:wrap type="none"/>
        </v:shape>
      </w:pict>
    </w:r>
    <w:r>
      <w:rPr/>
      <w:pict>
        <v:shape style="position:absolute;margin-left:110.139999pt;margin-top:83.832481pt;width:396.65pt;height:13.05pt;mso-position-horizontal-relative:page;mso-position-vertical-relative:page;z-index:-1346104" type="#_x0000_t202" filled="false" stroked="false">
          <v:textbox inset="0,0,0,0">
            <w:txbxContent>
              <w:p>
                <w:pPr>
                  <w:spacing w:line="24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经营情况：截止</w:t>
                </w:r>
                <w:r>
                  <w:rPr>
                    <w:rFonts w:ascii="宋体" w:hAnsi="宋体" w:cs="宋体" w:eastAsia="宋体" w:hint="default"/>
                    <w:spacing w:val="-47"/>
                    <w:sz w:val="21"/>
                    <w:szCs w:val="21"/>
                  </w:rPr>
                  <w:t> </w:t>
                </w:r>
                <w:r>
                  <w:rPr>
                    <w:rFonts w:ascii="宋体" w:hAnsi="宋体" w:cs="宋体" w:eastAsia="宋体" w:hint="default"/>
                    <w:sz w:val="21"/>
                    <w:szCs w:val="21"/>
                  </w:rPr>
                  <w:t>2011</w:t>
                </w:r>
                <w:r>
                  <w:rPr>
                    <w:rFonts w:ascii="宋体" w:hAnsi="宋体" w:cs="宋体" w:eastAsia="宋体" w:hint="default"/>
                    <w:spacing w:val="-49"/>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宋体" w:hAnsi="宋体" w:cs="宋体" w:eastAsia="宋体" w:hint="default"/>
                    <w:sz w:val="21"/>
                    <w:szCs w:val="21"/>
                  </w:rPr>
                  <w:t>12</w:t>
                </w:r>
                <w:r>
                  <w:rPr>
                    <w:rFonts w:ascii="宋体" w:hAnsi="宋体" w:cs="宋体" w:eastAsia="宋体" w:hint="default"/>
                    <w:spacing w:val="-49"/>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31</w:t>
                </w:r>
                <w:r>
                  <w:rPr>
                    <w:rFonts w:ascii="宋体" w:hAnsi="宋体" w:cs="宋体" w:eastAsia="宋体" w:hint="default"/>
                    <w:spacing w:val="-49"/>
                    <w:sz w:val="21"/>
                    <w:szCs w:val="21"/>
                  </w:rPr>
                  <w:t> </w:t>
                </w:r>
                <w:r>
                  <w:rPr>
                    <w:rFonts w:ascii="宋体" w:hAnsi="宋体" w:cs="宋体" w:eastAsia="宋体" w:hint="default"/>
                    <w:sz w:val="21"/>
                    <w:szCs w:val="21"/>
                  </w:rPr>
                  <w:t>日，极品数据（香港）总资产</w:t>
                </w:r>
                <w:r>
                  <w:rPr>
                    <w:rFonts w:ascii="宋体" w:hAnsi="宋体" w:cs="宋体" w:eastAsia="宋体" w:hint="default"/>
                    <w:spacing w:val="-47"/>
                    <w:sz w:val="21"/>
                    <w:szCs w:val="21"/>
                  </w:rPr>
                  <w:t> </w:t>
                </w:r>
                <w:r>
                  <w:rPr>
                    <w:rFonts w:ascii="宋体" w:hAnsi="宋体" w:cs="宋体" w:eastAsia="宋体" w:hint="default"/>
                    <w:sz w:val="22"/>
                    <w:szCs w:val="22"/>
                  </w:rPr>
                  <w:t>1,351,842.28</w:t>
                </w:r>
                <w:r>
                  <w:rPr>
                    <w:rFonts w:ascii="宋体" w:hAnsi="宋体" w:cs="宋体" w:eastAsia="宋体" w:hint="default"/>
                    <w:spacing w:val="-46"/>
                    <w:sz w:val="22"/>
                    <w:szCs w:val="22"/>
                  </w:rPr>
                  <w:t> </w:t>
                </w:r>
                <w:r>
                  <w:rPr>
                    <w:rFonts w:ascii="宋体" w:hAnsi="宋体" w:cs="宋体" w:eastAsia="宋体" w:hint="default"/>
                    <w:sz w:val="21"/>
                    <w:szCs w:val="21"/>
                  </w:rPr>
                  <w:t>元，净</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3.849998pt;margin-top:44.649982pt;width:30.25pt;height:27.35pt;mso-position-horizontal-relative:page;mso-position-vertical-relative:page;z-index:-1346080" type="#_x0000_t75" stroked="false">
          <v:imagedata r:id="rId1" o:title=""/>
        </v:shape>
      </w:pict>
    </w:r>
    <w:r>
      <w:rPr/>
      <w:pict>
        <v:group style="position:absolute;margin-left:88.463997pt;margin-top:76.319984pt;width:400.55pt;height:.1pt;mso-position-horizontal-relative:page;mso-position-vertical-relative:page;z-index:-1346056" coordorigin="1769,1526" coordsize="8011,2">
          <v:shape style="position:absolute;left:1769;top:1526;width:8011;height:2" coordorigin="1769,1526" coordsize="8011,0" path="m1769,1526l9779,1526e" filled="false" stroked="true" strokeweight=".72pt" strokecolor="#000000">
            <v:path arrowok="t"/>
          </v:shape>
          <w10:wrap type="none"/>
        </v:group>
      </w:pict>
    </w:r>
    <w:r>
      <w:rPr/>
      <w:pict>
        <v:shape style="position:absolute;margin-left:123.099998pt;margin-top:61.924984pt;width:128.15pt;height:12.6pt;mso-position-horizontal-relative:page;mso-position-vertical-relative:page;z-index:-1346032"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406.829987pt;margin-top:61.924984pt;width:77.5pt;height:13.15pt;mso-position-horizontal-relative:page;mso-position-vertical-relative:page;z-index:-1346008"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4"/>
                  </w:rPr>
                  <w:t> </w:t>
                </w:r>
                <w:r>
                  <w:rPr>
                    <w:spacing w:val="-3"/>
                  </w:rPr>
                  <w:t>年年度报告</w:t>
                </w:r>
                <w:r>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3.849998pt;margin-top:44.649982pt;width:30.25pt;height:27.35pt;mso-position-horizontal-relative:page;mso-position-vertical-relative:page;z-index:-1345840" type="#_x0000_t75" stroked="false">
          <v:imagedata r:id="rId1" o:title=""/>
        </v:shape>
      </w:pict>
    </w:r>
    <w:r>
      <w:rPr/>
      <w:pict>
        <v:group style="position:absolute;margin-left:88.463997pt;margin-top:76.319984pt;width:400.55pt;height:.1pt;mso-position-horizontal-relative:page;mso-position-vertical-relative:page;z-index:-1345816" coordorigin="1769,1526" coordsize="8011,2">
          <v:shape style="position:absolute;left:1769;top:1526;width:8011;height:2" coordorigin="1769,1526" coordsize="8011,0" path="m1769,1526l9779,1526e" filled="false" stroked="true" strokeweight=".72pt" strokecolor="#000000">
            <v:path arrowok="t"/>
          </v:shape>
          <w10:wrap type="none"/>
        </v:group>
      </w:pict>
    </w:r>
    <w:r>
      <w:rPr/>
      <w:pict>
        <v:shape style="position:absolute;margin-left:123.099998pt;margin-top:61.924984pt;width:128.15pt;height:12.6pt;mso-position-horizontal-relative:page;mso-position-vertical-relative:page;z-index:-1345792"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406.829987pt;margin-top:61.924984pt;width:77.5pt;height:13.15pt;mso-position-horizontal-relative:page;mso-position-vertical-relative:page;z-index:-1345768"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4"/>
                  </w:rPr>
                  <w:t> </w:t>
                </w:r>
                <w:r>
                  <w:rPr>
                    <w:spacing w:val="-3"/>
                  </w:rPr>
                  <w:t>年年度报告</w:t>
                </w:r>
                <w:r>
                  <w:rPr/>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7.199997pt;margin-top:44.650009pt;width:30.25pt;height:27.35pt;mso-position-horizontal-relative:page;mso-position-vertical-relative:page;z-index:-1345744" type="#_x0000_t75" stroked="false">
          <v:imagedata r:id="rId1" o:title=""/>
        </v:shape>
      </w:pict>
    </w:r>
    <w:r>
      <w:rPr/>
      <w:pict>
        <v:shape style="position:absolute;margin-left:246.460007pt;margin-top:61.945007pt;width:128.15pt;height:12.6pt;mso-position-horizontal-relative:page;mso-position-vertical-relative:page;z-index:-1345720"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530.190002pt;margin-top:61.945007pt;width:77.5pt;height:13.15pt;mso-position-horizontal-relative:page;mso-position-vertical-relative:page;z-index:-1345696"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4"/>
                  </w:rPr>
                  <w:t> </w:t>
                </w:r>
                <w:r>
                  <w:rPr>
                    <w:spacing w:val="-3"/>
                  </w:rPr>
                  <w:t>年年度报告</w:t>
                </w:r>
                <w:r>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900002pt;margin-top:44.649982pt;width:30.2pt;height:27.35pt;mso-position-horizontal-relative:page;mso-position-vertical-relative:page;z-index:-1345648" type="#_x0000_t75" stroked="false">
          <v:imagedata r:id="rId1" o:title=""/>
        </v:shape>
      </w:pict>
    </w:r>
    <w:r>
      <w:rPr/>
      <w:pict>
        <v:group style="position:absolute;margin-left:88.463997pt;margin-top:76.319984pt;width:400.55pt;height:.1pt;mso-position-horizontal-relative:page;mso-position-vertical-relative:page;z-index:-1345624" coordorigin="1769,1526" coordsize="8011,2">
          <v:shape style="position:absolute;left:1769;top:1526;width:8011;height:2" coordorigin="1769,1526" coordsize="8011,0" path="m1769,1526l9779,1526e" filled="false" stroked="true" strokeweight=".72pt" strokecolor="#000000">
            <v:path arrowok="t"/>
          </v:shape>
          <w10:wrap type="none"/>
        </v:group>
      </w:pict>
    </w:r>
    <w:r>
      <w:rPr/>
      <w:pict>
        <v:shape style="position:absolute;margin-left:119.139999pt;margin-top:61.924984pt;width:128.15pt;height:12.6pt;mso-position-horizontal-relative:page;mso-position-vertical-relative:page;z-index:-1345600"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408.029999pt;margin-top:61.924984pt;width:77.75pt;height:13.15pt;mso-position-horizontal-relative:page;mso-position-vertical-relative:page;z-index:-1345576"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pt;margin-top:44.650009pt;width:30.25pt;height:27.35pt;mso-position-horizontal-relative:page;mso-position-vertical-relative:page;z-index:-1345504" type="#_x0000_t75" stroked="false">
          <v:imagedata r:id="rId1" o:title=""/>
        </v:shape>
      </w:pict>
    </w:r>
    <w:r>
      <w:rPr/>
      <w:pict>
        <v:group style="position:absolute;margin-left:70.559998pt;margin-top:76.340004pt;width:682.9pt;height:.1pt;mso-position-horizontal-relative:page;mso-position-vertical-relative:page;z-index:-1345480" coordorigin="1411,1527" coordsize="13658,2">
          <v:shape style="position:absolute;left:1411;top:1527;width:13658;height:2" coordorigin="1411,1527" coordsize="13658,0" path="m1411,1527l15069,1527e" filled="false" stroked="true" strokeweight=".72pt" strokecolor="#000000">
            <v:path arrowok="t"/>
          </v:shape>
          <w10:wrap type="none"/>
        </v:group>
      </w:pict>
    </w:r>
    <w:r>
      <w:rPr/>
      <w:pict>
        <v:shape style="position:absolute;margin-left:101.260002pt;margin-top:61.945007pt;width:128.15pt;height:12.6pt;mso-position-horizontal-relative:page;mso-position-vertical-relative:page;z-index:-1345456" type="#_x0000_t202" filled="false" stroked="false">
          <v:textbox inset="0,0,0,0">
            <w:txbxContent>
              <w:p>
                <w:pPr>
                  <w:pStyle w:val="BodyText"/>
                  <w:spacing w:line="231" w:lineRule="exact"/>
                  <w:ind w:left="20" w:right="0"/>
                  <w:jc w:val="left"/>
                </w:pPr>
                <w:r>
                  <w:rPr/>
                  <w:t>上海天玑科技股份有限公司</w:t>
                </w:r>
              </w:p>
            </w:txbxContent>
          </v:textbox>
          <w10:wrap type="none"/>
        </v:shape>
      </w:pict>
    </w:r>
    <w:r>
      <w:rPr/>
      <w:pict>
        <v:shape style="position:absolute;margin-left:390.130005pt;margin-top:61.945007pt;width:77.75pt;height:13.15pt;mso-position-horizontal-relative:page;mso-position-vertical-relative:page;z-index:-1345432" type="#_x0000_t202" filled="false" stroked="false">
          <v:textbox inset="0,0,0,0">
            <w:txbxContent>
              <w:p>
                <w:pPr>
                  <w:pStyle w:val="BodyText"/>
                  <w:spacing w:line="247" w:lineRule="exact"/>
                  <w:ind w:left="20" w:right="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
      <w:ind w:left="11"/>
    </w:pPr>
    <w:rPr>
      <w:rFonts w:ascii="宋体" w:hAnsi="宋体" w:eastAsia="宋体"/>
      <w:b/>
      <w:bCs/>
      <w:i/>
      <w:sz w:val="33"/>
      <w:szCs w:val="33"/>
    </w:rPr>
  </w:style>
  <w:style w:styleId="TOC2" w:type="paragraph">
    <w:name w:val="TOC 2"/>
    <w:basedOn w:val="Normal"/>
    <w:uiPriority w:val="1"/>
    <w:qFormat/>
    <w:pPr>
      <w:spacing w:before="653"/>
      <w:ind w:left="318"/>
    </w:pPr>
    <w:rPr>
      <w:rFonts w:ascii="宋体" w:hAnsi="宋体" w:eastAsia="宋体"/>
      <w:b/>
      <w:bCs/>
      <w:sz w:val="28"/>
      <w:szCs w:val="28"/>
    </w:rPr>
  </w:style>
  <w:style w:styleId="BodyText" w:type="paragraph">
    <w:name w:val="Body Text"/>
    <w:basedOn w:val="Normal"/>
    <w:uiPriority w:val="1"/>
    <w:qFormat/>
    <w:pPr>
      <w:ind w:left="138"/>
    </w:pPr>
    <w:rPr>
      <w:rFonts w:ascii="宋体" w:hAnsi="宋体" w:eastAsia="宋体"/>
      <w:sz w:val="21"/>
      <w:szCs w:val="21"/>
    </w:rPr>
  </w:style>
  <w:style w:styleId="Heading1" w:type="paragraph">
    <w:name w:val="Heading 1"/>
    <w:basedOn w:val="Normal"/>
    <w:uiPriority w:val="1"/>
    <w:qFormat/>
    <w:pPr>
      <w:ind w:left="138"/>
      <w:outlineLvl w:val="1"/>
    </w:pPr>
    <w:rPr>
      <w:rFonts w:ascii="宋体" w:hAnsi="宋体" w:eastAsia="宋体"/>
      <w:b/>
      <w:bCs/>
      <w:sz w:val="24"/>
      <w:szCs w:val="24"/>
    </w:rPr>
  </w:style>
  <w:style w:styleId="Heading2" w:type="paragraph">
    <w:name w:val="Heading 2"/>
    <w:basedOn w:val="Normal"/>
    <w:uiPriority w:val="1"/>
    <w:qFormat/>
    <w:pPr>
      <w:ind w:left="138" w:firstLine="479"/>
      <w:outlineLvl w:val="2"/>
    </w:pPr>
    <w:rPr>
      <w:rFonts w:ascii="宋体" w:hAnsi="宋体" w:eastAsia="宋体"/>
      <w:sz w:val="24"/>
      <w:szCs w:val="24"/>
    </w:rPr>
  </w:style>
  <w:style w:styleId="Heading3" w:type="paragraph">
    <w:name w:val="Heading 3"/>
    <w:basedOn w:val="Normal"/>
    <w:uiPriority w:val="1"/>
    <w:qFormat/>
    <w:pPr>
      <w:ind w:left="140"/>
      <w:outlineLvl w:val="3"/>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public@dnt.com.cn" TargetMode="External"/><Relationship Id="rId9" Type="http://schemas.openxmlformats.org/officeDocument/2006/relationships/hyperlink" Target="http://www.dnt.com.cn/" TargetMode="External"/><Relationship Id="rId10" Type="http://schemas.openxmlformats.org/officeDocument/2006/relationships/hyperlink" Target="http://www.cninfo.com.cn/" TargetMode="Externa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2.xml"/><Relationship Id="rId20" Type="http://schemas.openxmlformats.org/officeDocument/2006/relationships/footer" Target="footer6.xml"/><Relationship Id="rId21" Type="http://schemas.openxmlformats.org/officeDocument/2006/relationships/header" Target="header3.xml"/><Relationship Id="rId22" Type="http://schemas.openxmlformats.org/officeDocument/2006/relationships/footer" Target="footer7.xml"/><Relationship Id="rId23" Type="http://schemas.openxmlformats.org/officeDocument/2006/relationships/header" Target="header4.xml"/><Relationship Id="rId24" Type="http://schemas.openxmlformats.org/officeDocument/2006/relationships/header" Target="header5.xml"/><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7.jpeg"/><Relationship Id="rId30" Type="http://schemas.openxmlformats.org/officeDocument/2006/relationships/footer" Target="footer12.xml"/><Relationship Id="rId31" Type="http://schemas.openxmlformats.org/officeDocument/2006/relationships/footer" Target="footer13.xml"/><Relationship Id="rId32" Type="http://schemas.openxmlformats.org/officeDocument/2006/relationships/header" Target="header6.xml"/><Relationship Id="rId33" Type="http://schemas.openxmlformats.org/officeDocument/2006/relationships/header" Target="header7.xml"/><Relationship Id="rId34" Type="http://schemas.openxmlformats.org/officeDocument/2006/relationships/footer" Target="footer14.xml"/><Relationship Id="rId35" Type="http://schemas.openxmlformats.org/officeDocument/2006/relationships/header" Target="header8.xml"/><Relationship Id="rId36" Type="http://schemas.openxmlformats.org/officeDocument/2006/relationships/footer" Target="footer15.xm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footer" Target="footer16.xml"/><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header" Target="header9.xml"/><Relationship Id="rId50" Type="http://schemas.openxmlformats.org/officeDocument/2006/relationships/footer" Target="footer17.xml"/><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image" Target="media/image27.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image" Target="media/image42.png"/><Relationship Id="rId75" Type="http://schemas.openxmlformats.org/officeDocument/2006/relationships/image" Target="media/image43.png"/><Relationship Id="rId76" Type="http://schemas.openxmlformats.org/officeDocument/2006/relationships/image" Target="media/image44.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80" Type="http://schemas.openxmlformats.org/officeDocument/2006/relationships/image" Target="media/image48.png"/><Relationship Id="rId81" Type="http://schemas.openxmlformats.org/officeDocument/2006/relationships/header" Target="header10.xml"/><Relationship Id="rId82" Type="http://schemas.openxmlformats.org/officeDocument/2006/relationships/footer" Target="footer18.xml"/><Relationship Id="rId83" Type="http://schemas.openxmlformats.org/officeDocument/2006/relationships/image" Target="media/image49.png"/><Relationship Id="rId84" Type="http://schemas.openxmlformats.org/officeDocument/2006/relationships/image" Target="media/image50.png"/><Relationship Id="rId85" Type="http://schemas.openxmlformats.org/officeDocument/2006/relationships/image" Target="media/image51.png"/><Relationship Id="rId86" Type="http://schemas.openxmlformats.org/officeDocument/2006/relationships/image" Target="media/image52.png"/><Relationship Id="rId87" Type="http://schemas.openxmlformats.org/officeDocument/2006/relationships/image" Target="media/image53.png"/><Relationship Id="rId88" Type="http://schemas.openxmlformats.org/officeDocument/2006/relationships/image" Target="media/image54.png"/><Relationship Id="rId89" Type="http://schemas.openxmlformats.org/officeDocument/2006/relationships/image" Target="media/image55.png"/><Relationship Id="rId90" Type="http://schemas.openxmlformats.org/officeDocument/2006/relationships/image" Target="media/image56.png"/><Relationship Id="rId91" Type="http://schemas.openxmlformats.org/officeDocument/2006/relationships/image" Target="media/image57.png"/><Relationship Id="rId92" Type="http://schemas.openxmlformats.org/officeDocument/2006/relationships/image" Target="media/image58.png"/><Relationship Id="rId93" Type="http://schemas.openxmlformats.org/officeDocument/2006/relationships/image" Target="media/image59.png"/><Relationship Id="rId94" Type="http://schemas.openxmlformats.org/officeDocument/2006/relationships/image" Target="media/image60.png"/><Relationship Id="rId95" Type="http://schemas.openxmlformats.org/officeDocument/2006/relationships/image" Target="media/image61.png"/><Relationship Id="rId96" Type="http://schemas.openxmlformats.org/officeDocument/2006/relationships/image" Target="media/image62.png"/><Relationship Id="rId97" Type="http://schemas.openxmlformats.org/officeDocument/2006/relationships/image" Target="media/image63.png"/><Relationship Id="rId98" Type="http://schemas.openxmlformats.org/officeDocument/2006/relationships/image" Target="media/image64.png"/><Relationship Id="rId99" Type="http://schemas.openxmlformats.org/officeDocument/2006/relationships/image" Target="media/image65.png"/><Relationship Id="rId100" Type="http://schemas.openxmlformats.org/officeDocument/2006/relationships/image" Target="media/image66.png"/><Relationship Id="rId101" Type="http://schemas.openxmlformats.org/officeDocument/2006/relationships/footer" Target="footer19.xml"/><Relationship Id="rId102" Type="http://schemas.openxmlformats.org/officeDocument/2006/relationships/image" Target="media/image67.png"/><Relationship Id="rId103" Type="http://schemas.openxmlformats.org/officeDocument/2006/relationships/image" Target="media/image68.png"/><Relationship Id="rId104" Type="http://schemas.openxmlformats.org/officeDocument/2006/relationships/image" Target="media/image69.png"/><Relationship Id="rId105" Type="http://schemas.openxmlformats.org/officeDocument/2006/relationships/image" Target="media/image70.png"/><Relationship Id="rId106" Type="http://schemas.openxmlformats.org/officeDocument/2006/relationships/image" Target="media/image71.png"/><Relationship Id="rId107" Type="http://schemas.openxmlformats.org/officeDocument/2006/relationships/image" Target="media/image72.png"/><Relationship Id="rId108" Type="http://schemas.openxmlformats.org/officeDocument/2006/relationships/image" Target="media/image73.png"/><Relationship Id="rId109" Type="http://schemas.openxmlformats.org/officeDocument/2006/relationships/image" Target="media/image74.png"/><Relationship Id="rId110" Type="http://schemas.openxmlformats.org/officeDocument/2006/relationships/image" Target="media/image75.png"/><Relationship Id="rId111" Type="http://schemas.openxmlformats.org/officeDocument/2006/relationships/image" Target="media/image76.png"/><Relationship Id="rId112" Type="http://schemas.openxmlformats.org/officeDocument/2006/relationships/image" Target="media/image77.png"/><Relationship Id="rId113" Type="http://schemas.openxmlformats.org/officeDocument/2006/relationships/image" Target="media/image78.png"/><Relationship Id="rId114" Type="http://schemas.openxmlformats.org/officeDocument/2006/relationships/image" Target="media/image79.png"/><Relationship Id="rId115" Type="http://schemas.openxmlformats.org/officeDocument/2006/relationships/image" Target="media/image80.png"/><Relationship Id="rId116" Type="http://schemas.openxmlformats.org/officeDocument/2006/relationships/image" Target="media/image81.png"/><Relationship Id="rId117" Type="http://schemas.openxmlformats.org/officeDocument/2006/relationships/image" Target="media/image82.png"/><Relationship Id="rId118" Type="http://schemas.openxmlformats.org/officeDocument/2006/relationships/image" Target="media/image83.png"/><Relationship Id="rId119" Type="http://schemas.openxmlformats.org/officeDocument/2006/relationships/image" Target="media/image84.png"/><Relationship Id="rId120" Type="http://schemas.openxmlformats.org/officeDocument/2006/relationships/image" Target="media/image85.png"/><Relationship Id="rId121" Type="http://schemas.openxmlformats.org/officeDocument/2006/relationships/image" Target="media/image86.png"/><Relationship Id="rId122" Type="http://schemas.openxmlformats.org/officeDocument/2006/relationships/image" Target="media/image87.png"/><Relationship Id="rId123" Type="http://schemas.openxmlformats.org/officeDocument/2006/relationships/image" Target="media/image88.png"/><Relationship Id="rId124" Type="http://schemas.openxmlformats.org/officeDocument/2006/relationships/image" Target="media/image89.png"/><Relationship Id="rId125" Type="http://schemas.openxmlformats.org/officeDocument/2006/relationships/image" Target="media/image90.png"/><Relationship Id="rId126" Type="http://schemas.openxmlformats.org/officeDocument/2006/relationships/image" Target="media/image91.png"/><Relationship Id="rId127" Type="http://schemas.openxmlformats.org/officeDocument/2006/relationships/image" Target="media/image92.png"/><Relationship Id="rId128" Type="http://schemas.openxmlformats.org/officeDocument/2006/relationships/image" Target="media/image93.png"/><Relationship Id="rId129" Type="http://schemas.openxmlformats.org/officeDocument/2006/relationships/image" Target="media/image94.png"/><Relationship Id="rId130" Type="http://schemas.openxmlformats.org/officeDocument/2006/relationships/image" Target="media/image95.png"/><Relationship Id="rId131" Type="http://schemas.openxmlformats.org/officeDocument/2006/relationships/image" Target="media/image96.png"/><Relationship Id="rId132" Type="http://schemas.openxmlformats.org/officeDocument/2006/relationships/image" Target="media/image97.png"/><Relationship Id="rId133" Type="http://schemas.openxmlformats.org/officeDocument/2006/relationships/image" Target="media/image98.png"/><Relationship Id="rId134" Type="http://schemas.openxmlformats.org/officeDocument/2006/relationships/image" Target="media/image99.png"/><Relationship Id="rId135" Type="http://schemas.openxmlformats.org/officeDocument/2006/relationships/image" Target="media/image100.png"/><Relationship Id="rId136" Type="http://schemas.openxmlformats.org/officeDocument/2006/relationships/image" Target="media/image101.png"/><Relationship Id="rId137" Type="http://schemas.openxmlformats.org/officeDocument/2006/relationships/image" Target="media/image102.png"/><Relationship Id="rId138" Type="http://schemas.openxmlformats.org/officeDocument/2006/relationships/image" Target="media/image103.png"/><Relationship Id="rId139" Type="http://schemas.openxmlformats.org/officeDocument/2006/relationships/image" Target="media/image104.png"/><Relationship Id="rId140" Type="http://schemas.openxmlformats.org/officeDocument/2006/relationships/image" Target="media/image105.png"/><Relationship Id="rId141" Type="http://schemas.openxmlformats.org/officeDocument/2006/relationships/image" Target="media/image106.png"/><Relationship Id="rId142" Type="http://schemas.openxmlformats.org/officeDocument/2006/relationships/image" Target="media/image107.png"/><Relationship Id="rId143" Type="http://schemas.openxmlformats.org/officeDocument/2006/relationships/image" Target="media/image108.png"/><Relationship Id="rId144" Type="http://schemas.openxmlformats.org/officeDocument/2006/relationships/image" Target="media/image109.png"/><Relationship Id="rId145" Type="http://schemas.openxmlformats.org/officeDocument/2006/relationships/image" Target="media/image110.png"/><Relationship Id="rId146" Type="http://schemas.openxmlformats.org/officeDocument/2006/relationships/image" Target="media/image111.png"/><Relationship Id="rId147" Type="http://schemas.openxmlformats.org/officeDocument/2006/relationships/image" Target="media/image112.png"/><Relationship Id="rId148" Type="http://schemas.openxmlformats.org/officeDocument/2006/relationships/image" Target="media/image113.png"/><Relationship Id="rId149" Type="http://schemas.openxmlformats.org/officeDocument/2006/relationships/image" Target="media/image114.png"/><Relationship Id="rId150" Type="http://schemas.openxmlformats.org/officeDocument/2006/relationships/image" Target="media/image115.png"/><Relationship Id="rId151" Type="http://schemas.openxmlformats.org/officeDocument/2006/relationships/image" Target="media/image116.png"/><Relationship Id="rId152" Type="http://schemas.openxmlformats.org/officeDocument/2006/relationships/image" Target="media/image117.png"/><Relationship Id="rId153" Type="http://schemas.openxmlformats.org/officeDocument/2006/relationships/image" Target="media/image118.png"/><Relationship Id="rId154" Type="http://schemas.openxmlformats.org/officeDocument/2006/relationships/image" Target="media/image119.png"/><Relationship Id="rId155" Type="http://schemas.openxmlformats.org/officeDocument/2006/relationships/image" Target="media/image120.png"/><Relationship Id="rId156" Type="http://schemas.openxmlformats.org/officeDocument/2006/relationships/image" Target="media/image121.png"/><Relationship Id="rId157" Type="http://schemas.openxmlformats.org/officeDocument/2006/relationships/image" Target="media/image122.png"/><Relationship Id="rId158" Type="http://schemas.openxmlformats.org/officeDocument/2006/relationships/image" Target="media/image123.png"/><Relationship Id="rId159" Type="http://schemas.openxmlformats.org/officeDocument/2006/relationships/image" Target="media/image124.png"/><Relationship Id="rId160" Type="http://schemas.openxmlformats.org/officeDocument/2006/relationships/image" Target="media/image125.png"/><Relationship Id="rId161" Type="http://schemas.openxmlformats.org/officeDocument/2006/relationships/image" Target="media/image126.png"/><Relationship Id="rId162" Type="http://schemas.openxmlformats.org/officeDocument/2006/relationships/image" Target="media/image127.png"/><Relationship Id="rId163" Type="http://schemas.openxmlformats.org/officeDocument/2006/relationships/image" Target="media/image128.png"/><Relationship Id="rId164" Type="http://schemas.openxmlformats.org/officeDocument/2006/relationships/image" Target="media/image129.png"/><Relationship Id="rId165" Type="http://schemas.openxmlformats.org/officeDocument/2006/relationships/image" Target="media/image130.png"/><Relationship Id="rId166" Type="http://schemas.openxmlformats.org/officeDocument/2006/relationships/image" Target="media/image131.png"/><Relationship Id="rId167" Type="http://schemas.openxmlformats.org/officeDocument/2006/relationships/image" Target="media/image132.png"/><Relationship Id="rId168" Type="http://schemas.openxmlformats.org/officeDocument/2006/relationships/image" Target="media/image133.png"/><Relationship Id="rId169" Type="http://schemas.openxmlformats.org/officeDocument/2006/relationships/image" Target="media/image134.png"/><Relationship Id="rId170" Type="http://schemas.openxmlformats.org/officeDocument/2006/relationships/image" Target="media/image135.png"/><Relationship Id="rId171" Type="http://schemas.openxmlformats.org/officeDocument/2006/relationships/image" Target="media/image136.png"/><Relationship Id="rId172" Type="http://schemas.openxmlformats.org/officeDocument/2006/relationships/image" Target="media/image137.png"/><Relationship Id="rId173" Type="http://schemas.openxmlformats.org/officeDocument/2006/relationships/image" Target="media/image138.png"/><Relationship Id="rId174" Type="http://schemas.openxmlformats.org/officeDocument/2006/relationships/image" Target="media/image139.png"/><Relationship Id="rId175" Type="http://schemas.openxmlformats.org/officeDocument/2006/relationships/image" Target="media/image140.png"/><Relationship Id="rId176" Type="http://schemas.openxmlformats.org/officeDocument/2006/relationships/image" Target="media/image141.png"/><Relationship Id="rId177" Type="http://schemas.openxmlformats.org/officeDocument/2006/relationships/image" Target="media/image142.png"/><Relationship Id="rId178" Type="http://schemas.openxmlformats.org/officeDocument/2006/relationships/image" Target="media/image143.png"/><Relationship Id="rId179" Type="http://schemas.openxmlformats.org/officeDocument/2006/relationships/image" Target="media/image144.png"/><Relationship Id="rId180" Type="http://schemas.openxmlformats.org/officeDocument/2006/relationships/image" Target="media/image145.png"/><Relationship Id="rId181" Type="http://schemas.openxmlformats.org/officeDocument/2006/relationships/image" Target="media/image146.png"/><Relationship Id="rId182" Type="http://schemas.openxmlformats.org/officeDocument/2006/relationships/image" Target="media/image147.png"/><Relationship Id="rId183" Type="http://schemas.openxmlformats.org/officeDocument/2006/relationships/image" Target="media/image148.png"/><Relationship Id="rId184" Type="http://schemas.openxmlformats.org/officeDocument/2006/relationships/image" Target="media/image149.png"/><Relationship Id="rId185" Type="http://schemas.openxmlformats.org/officeDocument/2006/relationships/image" Target="media/image150.png"/><Relationship Id="rId186" Type="http://schemas.openxmlformats.org/officeDocument/2006/relationships/image" Target="media/image151.png"/><Relationship Id="rId187" Type="http://schemas.openxmlformats.org/officeDocument/2006/relationships/image" Target="media/image152.png"/><Relationship Id="rId188" Type="http://schemas.openxmlformats.org/officeDocument/2006/relationships/image" Target="media/image153.png"/><Relationship Id="rId189" Type="http://schemas.openxmlformats.org/officeDocument/2006/relationships/image" Target="media/image154.png"/><Relationship Id="rId190" Type="http://schemas.openxmlformats.org/officeDocument/2006/relationships/image" Target="media/image155.png"/><Relationship Id="rId191" Type="http://schemas.openxmlformats.org/officeDocument/2006/relationships/image" Target="media/image156.png"/><Relationship Id="rId192" Type="http://schemas.openxmlformats.org/officeDocument/2006/relationships/image" Target="media/image157.png"/><Relationship Id="rId193" Type="http://schemas.openxmlformats.org/officeDocument/2006/relationships/image" Target="media/image158.png"/><Relationship Id="rId194" Type="http://schemas.openxmlformats.org/officeDocument/2006/relationships/image" Target="media/image159.png"/><Relationship Id="rId195" Type="http://schemas.openxmlformats.org/officeDocument/2006/relationships/image" Target="media/image160.png"/><Relationship Id="rId196" Type="http://schemas.openxmlformats.org/officeDocument/2006/relationships/image" Target="media/image161.png"/><Relationship Id="rId197" Type="http://schemas.openxmlformats.org/officeDocument/2006/relationships/image" Target="media/image162.png"/><Relationship Id="rId198" Type="http://schemas.openxmlformats.org/officeDocument/2006/relationships/image" Target="media/image163.png"/><Relationship Id="rId199" Type="http://schemas.openxmlformats.org/officeDocument/2006/relationships/image" Target="media/image164.png"/><Relationship Id="rId200" Type="http://schemas.openxmlformats.org/officeDocument/2006/relationships/image" Target="media/image165.png"/><Relationship Id="rId201" Type="http://schemas.openxmlformats.org/officeDocument/2006/relationships/image" Target="media/image166.png"/><Relationship Id="rId202" Type="http://schemas.openxmlformats.org/officeDocument/2006/relationships/image" Target="media/image167.png"/><Relationship Id="rId203" Type="http://schemas.openxmlformats.org/officeDocument/2006/relationships/image" Target="media/image168.png"/><Relationship Id="rId204" Type="http://schemas.openxmlformats.org/officeDocument/2006/relationships/image" Target="media/image169.png"/><Relationship Id="rId205" Type="http://schemas.openxmlformats.org/officeDocument/2006/relationships/image" Target="media/image170.png"/><Relationship Id="rId206" Type="http://schemas.openxmlformats.org/officeDocument/2006/relationships/image" Target="media/image171.png"/><Relationship Id="rId207" Type="http://schemas.openxmlformats.org/officeDocument/2006/relationships/image" Target="media/image172.png"/><Relationship Id="rId208" Type="http://schemas.openxmlformats.org/officeDocument/2006/relationships/image" Target="media/image173.png"/><Relationship Id="rId209" Type="http://schemas.openxmlformats.org/officeDocument/2006/relationships/image" Target="media/image174.png"/><Relationship Id="rId210" Type="http://schemas.openxmlformats.org/officeDocument/2006/relationships/image" Target="media/image175.png"/><Relationship Id="rId211" Type="http://schemas.openxmlformats.org/officeDocument/2006/relationships/image" Target="media/image176.png"/><Relationship Id="rId212" Type="http://schemas.openxmlformats.org/officeDocument/2006/relationships/image" Target="media/image177.png"/><Relationship Id="rId213" Type="http://schemas.openxmlformats.org/officeDocument/2006/relationships/image" Target="media/image178.png"/><Relationship Id="rId214" Type="http://schemas.openxmlformats.org/officeDocument/2006/relationships/image" Target="media/image179.png"/><Relationship Id="rId215" Type="http://schemas.openxmlformats.org/officeDocument/2006/relationships/image" Target="media/image180.png"/><Relationship Id="rId216" Type="http://schemas.openxmlformats.org/officeDocument/2006/relationships/image" Target="media/image181.png"/><Relationship Id="rId217" Type="http://schemas.openxmlformats.org/officeDocument/2006/relationships/image" Target="media/image182.png"/><Relationship Id="rId218" Type="http://schemas.openxmlformats.org/officeDocument/2006/relationships/image" Target="media/image183.png"/><Relationship Id="rId219" Type="http://schemas.openxmlformats.org/officeDocument/2006/relationships/image" Target="media/image184.png"/><Relationship Id="rId220" Type="http://schemas.openxmlformats.org/officeDocument/2006/relationships/image" Target="media/image185.png"/><Relationship Id="rId221" Type="http://schemas.openxmlformats.org/officeDocument/2006/relationships/image" Target="media/image186.png"/><Relationship Id="rId222" Type="http://schemas.openxmlformats.org/officeDocument/2006/relationships/image" Target="media/image187.png"/><Relationship Id="rId223" Type="http://schemas.openxmlformats.org/officeDocument/2006/relationships/image" Target="media/image188.png"/><Relationship Id="rId224" Type="http://schemas.openxmlformats.org/officeDocument/2006/relationships/image" Target="media/image189.png"/><Relationship Id="rId225" Type="http://schemas.openxmlformats.org/officeDocument/2006/relationships/image" Target="media/image190.png"/><Relationship Id="rId226" Type="http://schemas.openxmlformats.org/officeDocument/2006/relationships/image" Target="media/image191.png"/><Relationship Id="rId227" Type="http://schemas.openxmlformats.org/officeDocument/2006/relationships/image" Target="media/image192.png"/><Relationship Id="rId228" Type="http://schemas.openxmlformats.org/officeDocument/2006/relationships/image" Target="media/image193.png"/><Relationship Id="rId229" Type="http://schemas.openxmlformats.org/officeDocument/2006/relationships/image" Target="media/image194.png"/><Relationship Id="rId230" Type="http://schemas.openxmlformats.org/officeDocument/2006/relationships/image" Target="media/image195.png"/><Relationship Id="rId231" Type="http://schemas.openxmlformats.org/officeDocument/2006/relationships/image" Target="media/image196.png"/><Relationship Id="rId232" Type="http://schemas.openxmlformats.org/officeDocument/2006/relationships/image" Target="media/image197.png"/><Relationship Id="rId233" Type="http://schemas.openxmlformats.org/officeDocument/2006/relationships/image" Target="media/image198.png"/><Relationship Id="rId234" Type="http://schemas.openxmlformats.org/officeDocument/2006/relationships/image" Target="media/image199.png"/><Relationship Id="rId235" Type="http://schemas.openxmlformats.org/officeDocument/2006/relationships/image" Target="media/image200.png"/><Relationship Id="rId236" Type="http://schemas.openxmlformats.org/officeDocument/2006/relationships/image" Target="media/image201.png"/><Relationship Id="rId237" Type="http://schemas.openxmlformats.org/officeDocument/2006/relationships/image" Target="media/image202.png"/><Relationship Id="rId238" Type="http://schemas.openxmlformats.org/officeDocument/2006/relationships/image" Target="media/image203.png"/><Relationship Id="rId239" Type="http://schemas.openxmlformats.org/officeDocument/2006/relationships/image" Target="media/image204.png"/><Relationship Id="rId240" Type="http://schemas.openxmlformats.org/officeDocument/2006/relationships/image" Target="media/image205.png"/><Relationship Id="rId241" Type="http://schemas.openxmlformats.org/officeDocument/2006/relationships/image" Target="media/image206.png"/><Relationship Id="rId242" Type="http://schemas.openxmlformats.org/officeDocument/2006/relationships/image" Target="media/image207.png"/><Relationship Id="rId243" Type="http://schemas.openxmlformats.org/officeDocument/2006/relationships/image" Target="media/image208.png"/><Relationship Id="rId244" Type="http://schemas.openxmlformats.org/officeDocument/2006/relationships/image" Target="media/image209.png"/><Relationship Id="rId245" Type="http://schemas.openxmlformats.org/officeDocument/2006/relationships/image" Target="media/image210.png"/><Relationship Id="rId246" Type="http://schemas.openxmlformats.org/officeDocument/2006/relationships/image" Target="media/image211.png"/><Relationship Id="rId247" Type="http://schemas.openxmlformats.org/officeDocument/2006/relationships/image" Target="media/image212.png"/><Relationship Id="rId248" Type="http://schemas.openxmlformats.org/officeDocument/2006/relationships/image" Target="media/image213.png"/><Relationship Id="rId249" Type="http://schemas.openxmlformats.org/officeDocument/2006/relationships/image" Target="media/image214.png"/><Relationship Id="rId250" Type="http://schemas.openxmlformats.org/officeDocument/2006/relationships/image" Target="media/image215.png"/><Relationship Id="rId251" Type="http://schemas.openxmlformats.org/officeDocument/2006/relationships/image" Target="media/image216.png"/><Relationship Id="rId252" Type="http://schemas.openxmlformats.org/officeDocument/2006/relationships/image" Target="media/image217.png"/><Relationship Id="rId253" Type="http://schemas.openxmlformats.org/officeDocument/2006/relationships/image" Target="media/image218.png"/><Relationship Id="rId254" Type="http://schemas.openxmlformats.org/officeDocument/2006/relationships/image" Target="media/image219.png"/><Relationship Id="rId255" Type="http://schemas.openxmlformats.org/officeDocument/2006/relationships/image" Target="media/image220.png"/><Relationship Id="rId256" Type="http://schemas.openxmlformats.org/officeDocument/2006/relationships/image" Target="media/image221.png"/><Relationship Id="rId257" Type="http://schemas.openxmlformats.org/officeDocument/2006/relationships/image" Target="media/image222.png"/><Relationship Id="rId258" Type="http://schemas.openxmlformats.org/officeDocument/2006/relationships/image" Target="media/image223.png"/><Relationship Id="rId259" Type="http://schemas.openxmlformats.org/officeDocument/2006/relationships/image" Target="media/image224.png"/><Relationship Id="rId260" Type="http://schemas.openxmlformats.org/officeDocument/2006/relationships/image" Target="media/image225.png"/><Relationship Id="rId261" Type="http://schemas.openxmlformats.org/officeDocument/2006/relationships/image" Target="media/image226.png"/><Relationship Id="rId262" Type="http://schemas.openxmlformats.org/officeDocument/2006/relationships/image" Target="media/image227.png"/><Relationship Id="rId263" Type="http://schemas.openxmlformats.org/officeDocument/2006/relationships/image" Target="media/image228.png"/><Relationship Id="rId264" Type="http://schemas.openxmlformats.org/officeDocument/2006/relationships/image" Target="media/image229.png"/><Relationship Id="rId265" Type="http://schemas.openxmlformats.org/officeDocument/2006/relationships/image" Target="media/image230.png"/><Relationship Id="rId266" Type="http://schemas.openxmlformats.org/officeDocument/2006/relationships/image" Target="media/image231.png"/><Relationship Id="rId267" Type="http://schemas.openxmlformats.org/officeDocument/2006/relationships/image" Target="media/image232.png"/><Relationship Id="rId268" Type="http://schemas.openxmlformats.org/officeDocument/2006/relationships/image" Target="media/image233.png"/><Relationship Id="rId269" Type="http://schemas.openxmlformats.org/officeDocument/2006/relationships/image" Target="media/image234.png"/><Relationship Id="rId270" Type="http://schemas.openxmlformats.org/officeDocument/2006/relationships/image" Target="media/image235.png"/><Relationship Id="rId271" Type="http://schemas.openxmlformats.org/officeDocument/2006/relationships/image" Target="media/image236.png"/><Relationship Id="rId272" Type="http://schemas.openxmlformats.org/officeDocument/2006/relationships/image" Target="media/image237.png"/><Relationship Id="rId273" Type="http://schemas.openxmlformats.org/officeDocument/2006/relationships/image" Target="media/image238.png"/><Relationship Id="rId274" Type="http://schemas.openxmlformats.org/officeDocument/2006/relationships/image" Target="media/image239.png"/><Relationship Id="rId275" Type="http://schemas.openxmlformats.org/officeDocument/2006/relationships/image" Target="media/image240.png"/><Relationship Id="rId276" Type="http://schemas.openxmlformats.org/officeDocument/2006/relationships/image" Target="media/image241.png"/><Relationship Id="rId277" Type="http://schemas.openxmlformats.org/officeDocument/2006/relationships/image" Target="media/image242.png"/><Relationship Id="rId278" Type="http://schemas.openxmlformats.org/officeDocument/2006/relationships/image" Target="media/image243.png"/><Relationship Id="rId279" Type="http://schemas.openxmlformats.org/officeDocument/2006/relationships/image" Target="media/image244.png"/><Relationship Id="rId280" Type="http://schemas.openxmlformats.org/officeDocument/2006/relationships/image" Target="media/image245.png"/><Relationship Id="rId281" Type="http://schemas.openxmlformats.org/officeDocument/2006/relationships/image" Target="media/image246.png"/><Relationship Id="rId282" Type="http://schemas.openxmlformats.org/officeDocument/2006/relationships/image" Target="media/image247.png"/><Relationship Id="rId283" Type="http://schemas.openxmlformats.org/officeDocument/2006/relationships/image" Target="media/image248.png"/><Relationship Id="rId284" Type="http://schemas.openxmlformats.org/officeDocument/2006/relationships/image" Target="media/image249.png"/><Relationship Id="rId285" Type="http://schemas.openxmlformats.org/officeDocument/2006/relationships/image" Target="media/image250.png"/><Relationship Id="rId286" Type="http://schemas.openxmlformats.org/officeDocument/2006/relationships/image" Target="media/image251.png"/><Relationship Id="rId287" Type="http://schemas.openxmlformats.org/officeDocument/2006/relationships/image" Target="media/image252.png"/><Relationship Id="rId288" Type="http://schemas.openxmlformats.org/officeDocument/2006/relationships/image" Target="media/image253.png"/><Relationship Id="rId289" Type="http://schemas.openxmlformats.org/officeDocument/2006/relationships/image" Target="media/image254.png"/><Relationship Id="rId290" Type="http://schemas.openxmlformats.org/officeDocument/2006/relationships/image" Target="media/image255.png"/><Relationship Id="rId291" Type="http://schemas.openxmlformats.org/officeDocument/2006/relationships/image" Target="media/image256.png"/><Relationship Id="rId292" Type="http://schemas.openxmlformats.org/officeDocument/2006/relationships/image" Target="media/image257.png"/><Relationship Id="rId293" Type="http://schemas.openxmlformats.org/officeDocument/2006/relationships/image" Target="media/image258.png"/><Relationship Id="rId294" Type="http://schemas.openxmlformats.org/officeDocument/2006/relationships/image" Target="media/image259.png"/><Relationship Id="rId295" Type="http://schemas.openxmlformats.org/officeDocument/2006/relationships/image" Target="media/image260.png"/><Relationship Id="rId296" Type="http://schemas.openxmlformats.org/officeDocument/2006/relationships/image" Target="media/image261.png"/><Relationship Id="rId297" Type="http://schemas.openxmlformats.org/officeDocument/2006/relationships/image" Target="media/image262.png"/><Relationship Id="rId298" Type="http://schemas.openxmlformats.org/officeDocument/2006/relationships/image" Target="media/image263.png"/><Relationship Id="rId299" Type="http://schemas.openxmlformats.org/officeDocument/2006/relationships/image" Target="media/image264.png"/><Relationship Id="rId300" Type="http://schemas.openxmlformats.org/officeDocument/2006/relationships/image" Target="media/image265.png"/><Relationship Id="rId301" Type="http://schemas.openxmlformats.org/officeDocument/2006/relationships/image" Target="media/image266.png"/><Relationship Id="rId302" Type="http://schemas.openxmlformats.org/officeDocument/2006/relationships/image" Target="media/image267.png"/><Relationship Id="rId303" Type="http://schemas.openxmlformats.org/officeDocument/2006/relationships/image" Target="media/image268.png"/><Relationship Id="rId304" Type="http://schemas.openxmlformats.org/officeDocument/2006/relationships/image" Target="media/image269.png"/><Relationship Id="rId305" Type="http://schemas.openxmlformats.org/officeDocument/2006/relationships/image" Target="media/image270.png"/><Relationship Id="rId306" Type="http://schemas.openxmlformats.org/officeDocument/2006/relationships/image" Target="media/image271.png"/><Relationship Id="rId307" Type="http://schemas.openxmlformats.org/officeDocument/2006/relationships/image" Target="media/image272.png"/><Relationship Id="rId308" Type="http://schemas.openxmlformats.org/officeDocument/2006/relationships/image" Target="media/image273.png"/><Relationship Id="rId309" Type="http://schemas.openxmlformats.org/officeDocument/2006/relationships/image" Target="media/image274.png"/><Relationship Id="rId310" Type="http://schemas.openxmlformats.org/officeDocument/2006/relationships/image" Target="media/image275.png"/><Relationship Id="rId311" Type="http://schemas.openxmlformats.org/officeDocument/2006/relationships/image" Target="media/image276.png"/><Relationship Id="rId312" Type="http://schemas.openxmlformats.org/officeDocument/2006/relationships/image" Target="media/image277.png"/><Relationship Id="rId313" Type="http://schemas.openxmlformats.org/officeDocument/2006/relationships/image" Target="media/image278.png"/><Relationship Id="rId314" Type="http://schemas.openxmlformats.org/officeDocument/2006/relationships/image" Target="media/image279.png"/><Relationship Id="rId315" Type="http://schemas.openxmlformats.org/officeDocument/2006/relationships/image" Target="media/image280.png"/><Relationship Id="rId316" Type="http://schemas.openxmlformats.org/officeDocument/2006/relationships/image" Target="media/image281.png"/><Relationship Id="rId317" Type="http://schemas.openxmlformats.org/officeDocument/2006/relationships/image" Target="media/image282.png"/><Relationship Id="rId318" Type="http://schemas.openxmlformats.org/officeDocument/2006/relationships/image" Target="media/image283.png"/><Relationship Id="rId319" Type="http://schemas.openxmlformats.org/officeDocument/2006/relationships/image" Target="media/image284.png"/><Relationship Id="rId320" Type="http://schemas.openxmlformats.org/officeDocument/2006/relationships/image" Target="media/image285.png"/><Relationship Id="rId321" Type="http://schemas.openxmlformats.org/officeDocument/2006/relationships/image" Target="media/image286.png"/><Relationship Id="rId322" Type="http://schemas.openxmlformats.org/officeDocument/2006/relationships/image" Target="media/image287.png"/><Relationship Id="rId323" Type="http://schemas.openxmlformats.org/officeDocument/2006/relationships/image" Target="media/image288.png"/><Relationship Id="rId324" Type="http://schemas.openxmlformats.org/officeDocument/2006/relationships/image" Target="media/image289.png"/><Relationship Id="rId325" Type="http://schemas.openxmlformats.org/officeDocument/2006/relationships/image" Target="media/image290.png"/><Relationship Id="rId326" Type="http://schemas.openxmlformats.org/officeDocument/2006/relationships/footer" Target="footer20.xml"/><Relationship Id="rId327" Type="http://schemas.openxmlformats.org/officeDocument/2006/relationships/image" Target="media/image291.png"/><Relationship Id="rId328" Type="http://schemas.openxmlformats.org/officeDocument/2006/relationships/image" Target="media/image292.png"/><Relationship Id="rId329" Type="http://schemas.openxmlformats.org/officeDocument/2006/relationships/image" Target="media/image293.png"/><Relationship Id="rId330" Type="http://schemas.openxmlformats.org/officeDocument/2006/relationships/image" Target="media/image294.png"/><Relationship Id="rId331" Type="http://schemas.openxmlformats.org/officeDocument/2006/relationships/image" Target="media/image295.png"/><Relationship Id="rId332" Type="http://schemas.openxmlformats.org/officeDocument/2006/relationships/image" Target="media/image296.png"/><Relationship Id="rId333" Type="http://schemas.openxmlformats.org/officeDocument/2006/relationships/image" Target="media/image297.png"/><Relationship Id="rId334" Type="http://schemas.openxmlformats.org/officeDocument/2006/relationships/image" Target="media/image298.png"/><Relationship Id="rId335" Type="http://schemas.openxmlformats.org/officeDocument/2006/relationships/image" Target="media/image299.png"/><Relationship Id="rId336" Type="http://schemas.openxmlformats.org/officeDocument/2006/relationships/image" Target="media/image300.png"/><Relationship Id="rId337" Type="http://schemas.openxmlformats.org/officeDocument/2006/relationships/image" Target="media/image301.png"/><Relationship Id="rId338" Type="http://schemas.openxmlformats.org/officeDocument/2006/relationships/image" Target="media/image302.png"/><Relationship Id="rId339" Type="http://schemas.openxmlformats.org/officeDocument/2006/relationships/image" Target="media/image303.png"/><Relationship Id="rId340" Type="http://schemas.openxmlformats.org/officeDocument/2006/relationships/image" Target="media/image304.png"/><Relationship Id="rId341" Type="http://schemas.openxmlformats.org/officeDocument/2006/relationships/image" Target="media/image305.png"/><Relationship Id="rId342" Type="http://schemas.openxmlformats.org/officeDocument/2006/relationships/image" Target="media/image306.png"/><Relationship Id="rId343" Type="http://schemas.openxmlformats.org/officeDocument/2006/relationships/image" Target="media/image307.png"/><Relationship Id="rId344" Type="http://schemas.openxmlformats.org/officeDocument/2006/relationships/image" Target="media/image308.png"/><Relationship Id="rId345" Type="http://schemas.openxmlformats.org/officeDocument/2006/relationships/image" Target="media/image309.png"/><Relationship Id="rId346" Type="http://schemas.openxmlformats.org/officeDocument/2006/relationships/header" Target="header11.xml"/><Relationship Id="rId347" Type="http://schemas.openxmlformats.org/officeDocument/2006/relationships/footer" Target="footer21.xml"/><Relationship Id="rId348" Type="http://schemas.openxmlformats.org/officeDocument/2006/relationships/image" Target="media/image310.png"/><Relationship Id="rId349" Type="http://schemas.openxmlformats.org/officeDocument/2006/relationships/image" Target="media/image311.png"/><Relationship Id="rId350" Type="http://schemas.openxmlformats.org/officeDocument/2006/relationships/image" Target="media/image312.png"/><Relationship Id="rId351" Type="http://schemas.openxmlformats.org/officeDocument/2006/relationships/image" Target="media/image313.png"/><Relationship Id="rId352" Type="http://schemas.openxmlformats.org/officeDocument/2006/relationships/image" Target="media/image314.png"/><Relationship Id="rId353" Type="http://schemas.openxmlformats.org/officeDocument/2006/relationships/image" Target="media/image315.png"/><Relationship Id="rId354" Type="http://schemas.openxmlformats.org/officeDocument/2006/relationships/image" Target="media/image316.png"/><Relationship Id="rId355" Type="http://schemas.openxmlformats.org/officeDocument/2006/relationships/image" Target="media/image317.png"/><Relationship Id="rId356" Type="http://schemas.openxmlformats.org/officeDocument/2006/relationships/image" Target="media/image318.png"/><Relationship Id="rId357" Type="http://schemas.openxmlformats.org/officeDocument/2006/relationships/image" Target="media/image319.png"/><Relationship Id="rId358" Type="http://schemas.openxmlformats.org/officeDocument/2006/relationships/image" Target="media/image320.png"/><Relationship Id="rId359" Type="http://schemas.openxmlformats.org/officeDocument/2006/relationships/image" Target="media/image321.png"/><Relationship Id="rId360" Type="http://schemas.openxmlformats.org/officeDocument/2006/relationships/image" Target="media/image322.png"/><Relationship Id="rId361" Type="http://schemas.openxmlformats.org/officeDocument/2006/relationships/image" Target="media/image323.png"/><Relationship Id="rId362" Type="http://schemas.openxmlformats.org/officeDocument/2006/relationships/header" Target="header12.xml"/><Relationship Id="rId363" Type="http://schemas.openxmlformats.org/officeDocument/2006/relationships/footer" Target="footer22.xml"/><Relationship Id="rId364" Type="http://schemas.openxmlformats.org/officeDocument/2006/relationships/image" Target="media/image324.png"/><Relationship Id="rId365" Type="http://schemas.openxmlformats.org/officeDocument/2006/relationships/image" Target="media/image325.png"/><Relationship Id="rId366" Type="http://schemas.openxmlformats.org/officeDocument/2006/relationships/image" Target="media/image326.png"/><Relationship Id="rId367" Type="http://schemas.openxmlformats.org/officeDocument/2006/relationships/image" Target="media/image327.png"/><Relationship Id="rId368" Type="http://schemas.openxmlformats.org/officeDocument/2006/relationships/image" Target="media/image328.png"/><Relationship Id="rId369" Type="http://schemas.openxmlformats.org/officeDocument/2006/relationships/image" Target="media/image329.png"/><Relationship Id="rId370" Type="http://schemas.openxmlformats.org/officeDocument/2006/relationships/image" Target="media/image330.png"/><Relationship Id="rId371" Type="http://schemas.openxmlformats.org/officeDocument/2006/relationships/image" Target="media/image331.png"/><Relationship Id="rId372" Type="http://schemas.openxmlformats.org/officeDocument/2006/relationships/image" Target="media/image332.png"/><Relationship Id="rId373" Type="http://schemas.openxmlformats.org/officeDocument/2006/relationships/image" Target="media/image333.png"/><Relationship Id="rId374" Type="http://schemas.openxmlformats.org/officeDocument/2006/relationships/image" Target="media/image334.png"/><Relationship Id="rId375" Type="http://schemas.openxmlformats.org/officeDocument/2006/relationships/image" Target="media/image335.png"/><Relationship Id="rId376" Type="http://schemas.openxmlformats.org/officeDocument/2006/relationships/image" Target="media/image336.png"/><Relationship Id="rId377" Type="http://schemas.openxmlformats.org/officeDocument/2006/relationships/image" Target="media/image337.png"/><Relationship Id="rId378" Type="http://schemas.openxmlformats.org/officeDocument/2006/relationships/image" Target="media/image338.png"/><Relationship Id="rId379" Type="http://schemas.openxmlformats.org/officeDocument/2006/relationships/image" Target="media/image339.png"/><Relationship Id="rId380" Type="http://schemas.openxmlformats.org/officeDocument/2006/relationships/image" Target="media/image340.png"/><Relationship Id="rId381" Type="http://schemas.openxmlformats.org/officeDocument/2006/relationships/image" Target="media/image341.png"/><Relationship Id="rId382" Type="http://schemas.openxmlformats.org/officeDocument/2006/relationships/image" Target="media/image342.png"/><Relationship Id="rId383" Type="http://schemas.openxmlformats.org/officeDocument/2006/relationships/image" Target="media/image343.png"/><Relationship Id="rId384" Type="http://schemas.openxmlformats.org/officeDocument/2006/relationships/image" Target="media/image344.png"/><Relationship Id="rId385" Type="http://schemas.openxmlformats.org/officeDocument/2006/relationships/image" Target="media/image345.png"/><Relationship Id="rId386" Type="http://schemas.openxmlformats.org/officeDocument/2006/relationships/image" Target="media/image346.png"/><Relationship Id="rId387" Type="http://schemas.openxmlformats.org/officeDocument/2006/relationships/image" Target="media/image347.png"/><Relationship Id="rId388" Type="http://schemas.openxmlformats.org/officeDocument/2006/relationships/image" Target="media/image348.png"/><Relationship Id="rId389" Type="http://schemas.openxmlformats.org/officeDocument/2006/relationships/image" Target="media/image349.png"/><Relationship Id="rId390" Type="http://schemas.openxmlformats.org/officeDocument/2006/relationships/image" Target="media/image350.png"/><Relationship Id="rId391" Type="http://schemas.openxmlformats.org/officeDocument/2006/relationships/image" Target="media/image351.png"/><Relationship Id="rId392" Type="http://schemas.openxmlformats.org/officeDocument/2006/relationships/image" Target="media/image352.png"/><Relationship Id="rId393" Type="http://schemas.openxmlformats.org/officeDocument/2006/relationships/image" Target="media/image353.png"/><Relationship Id="rId394" Type="http://schemas.openxmlformats.org/officeDocument/2006/relationships/image" Target="media/image354.png"/><Relationship Id="rId395" Type="http://schemas.openxmlformats.org/officeDocument/2006/relationships/image" Target="media/image355.png"/><Relationship Id="rId396" Type="http://schemas.openxmlformats.org/officeDocument/2006/relationships/image" Target="media/image356.png"/><Relationship Id="rId397" Type="http://schemas.openxmlformats.org/officeDocument/2006/relationships/image" Target="media/image357.png"/><Relationship Id="rId398" Type="http://schemas.openxmlformats.org/officeDocument/2006/relationships/image" Target="media/image358.png"/><Relationship Id="rId399" Type="http://schemas.openxmlformats.org/officeDocument/2006/relationships/image" Target="media/image359.png"/><Relationship Id="rId400" Type="http://schemas.openxmlformats.org/officeDocument/2006/relationships/image" Target="media/image360.png"/><Relationship Id="rId401" Type="http://schemas.openxmlformats.org/officeDocument/2006/relationships/image" Target="media/image361.png"/><Relationship Id="rId402" Type="http://schemas.openxmlformats.org/officeDocument/2006/relationships/image" Target="media/image362.png"/><Relationship Id="rId403" Type="http://schemas.openxmlformats.org/officeDocument/2006/relationships/image" Target="media/image363.png"/><Relationship Id="rId404" Type="http://schemas.openxmlformats.org/officeDocument/2006/relationships/image" Target="media/image364.png"/><Relationship Id="rId405" Type="http://schemas.openxmlformats.org/officeDocument/2006/relationships/image" Target="media/image365.png"/><Relationship Id="rId406" Type="http://schemas.openxmlformats.org/officeDocument/2006/relationships/image" Target="media/image366.png"/><Relationship Id="rId407" Type="http://schemas.openxmlformats.org/officeDocument/2006/relationships/image" Target="media/image367.png"/><Relationship Id="rId408" Type="http://schemas.openxmlformats.org/officeDocument/2006/relationships/image" Target="media/image368.png"/><Relationship Id="rId409" Type="http://schemas.openxmlformats.org/officeDocument/2006/relationships/image" Target="media/image369.png"/><Relationship Id="rId410" Type="http://schemas.openxmlformats.org/officeDocument/2006/relationships/image" Target="media/image370.png"/><Relationship Id="rId411" Type="http://schemas.openxmlformats.org/officeDocument/2006/relationships/image" Target="media/image371.png"/><Relationship Id="rId412" Type="http://schemas.openxmlformats.org/officeDocument/2006/relationships/image" Target="media/image372.png"/><Relationship Id="rId413" Type="http://schemas.openxmlformats.org/officeDocument/2006/relationships/image" Target="media/image373.png"/><Relationship Id="rId414" Type="http://schemas.openxmlformats.org/officeDocument/2006/relationships/image" Target="media/image374.png"/><Relationship Id="rId415" Type="http://schemas.openxmlformats.org/officeDocument/2006/relationships/image" Target="media/image375.png"/><Relationship Id="rId416" Type="http://schemas.openxmlformats.org/officeDocument/2006/relationships/image" Target="media/image376.png"/><Relationship Id="rId417" Type="http://schemas.openxmlformats.org/officeDocument/2006/relationships/image" Target="media/image377.png"/><Relationship Id="rId418" Type="http://schemas.openxmlformats.org/officeDocument/2006/relationships/image" Target="media/image378.png"/><Relationship Id="rId419" Type="http://schemas.openxmlformats.org/officeDocument/2006/relationships/image" Target="media/image379.png"/><Relationship Id="rId420" Type="http://schemas.openxmlformats.org/officeDocument/2006/relationships/image" Target="media/image380.png"/><Relationship Id="rId421" Type="http://schemas.openxmlformats.org/officeDocument/2006/relationships/image" Target="media/image381.png"/><Relationship Id="rId422" Type="http://schemas.openxmlformats.org/officeDocument/2006/relationships/image" Target="media/image382.png"/><Relationship Id="rId423" Type="http://schemas.openxmlformats.org/officeDocument/2006/relationships/image" Target="media/image383.png"/><Relationship Id="rId424" Type="http://schemas.openxmlformats.org/officeDocument/2006/relationships/image" Target="media/image384.png"/><Relationship Id="rId425" Type="http://schemas.openxmlformats.org/officeDocument/2006/relationships/image" Target="media/image385.png"/><Relationship Id="rId426" Type="http://schemas.openxmlformats.org/officeDocument/2006/relationships/image" Target="media/image386.png"/><Relationship Id="rId427" Type="http://schemas.openxmlformats.org/officeDocument/2006/relationships/image" Target="media/image387.png"/><Relationship Id="rId428" Type="http://schemas.openxmlformats.org/officeDocument/2006/relationships/image" Target="media/image388.png"/><Relationship Id="rId429" Type="http://schemas.openxmlformats.org/officeDocument/2006/relationships/image" Target="media/image389.png"/><Relationship Id="rId430" Type="http://schemas.openxmlformats.org/officeDocument/2006/relationships/image" Target="media/image390.png"/><Relationship Id="rId431" Type="http://schemas.openxmlformats.org/officeDocument/2006/relationships/image" Target="media/image391.png"/><Relationship Id="rId432" Type="http://schemas.openxmlformats.org/officeDocument/2006/relationships/image" Target="media/image392.png"/><Relationship Id="rId433" Type="http://schemas.openxmlformats.org/officeDocument/2006/relationships/image" Target="media/image393.png"/><Relationship Id="rId434" Type="http://schemas.openxmlformats.org/officeDocument/2006/relationships/image" Target="media/image394.png"/><Relationship Id="rId435" Type="http://schemas.openxmlformats.org/officeDocument/2006/relationships/image" Target="media/image395.png"/><Relationship Id="rId436" Type="http://schemas.openxmlformats.org/officeDocument/2006/relationships/image" Target="media/image396.png"/><Relationship Id="rId437" Type="http://schemas.openxmlformats.org/officeDocument/2006/relationships/image" Target="media/image397.png"/><Relationship Id="rId438" Type="http://schemas.openxmlformats.org/officeDocument/2006/relationships/image" Target="media/image398.png"/><Relationship Id="rId439" Type="http://schemas.openxmlformats.org/officeDocument/2006/relationships/image" Target="media/image399.png"/><Relationship Id="rId440" Type="http://schemas.openxmlformats.org/officeDocument/2006/relationships/image" Target="media/image400.png"/><Relationship Id="rId441" Type="http://schemas.openxmlformats.org/officeDocument/2006/relationships/image" Target="media/image401.png"/><Relationship Id="rId442" Type="http://schemas.openxmlformats.org/officeDocument/2006/relationships/image" Target="media/image402.png"/><Relationship Id="rId443" Type="http://schemas.openxmlformats.org/officeDocument/2006/relationships/image" Target="media/image403.png"/><Relationship Id="rId444" Type="http://schemas.openxmlformats.org/officeDocument/2006/relationships/image" Target="media/image404.png"/><Relationship Id="rId445" Type="http://schemas.openxmlformats.org/officeDocument/2006/relationships/image" Target="media/image405.png"/><Relationship Id="rId446" Type="http://schemas.openxmlformats.org/officeDocument/2006/relationships/image" Target="media/image406.png"/><Relationship Id="rId447" Type="http://schemas.openxmlformats.org/officeDocument/2006/relationships/image" Target="media/image407.png"/><Relationship Id="rId448" Type="http://schemas.openxmlformats.org/officeDocument/2006/relationships/image" Target="media/image408.png"/><Relationship Id="rId449" Type="http://schemas.openxmlformats.org/officeDocument/2006/relationships/image" Target="media/image409.png"/><Relationship Id="rId450" Type="http://schemas.openxmlformats.org/officeDocument/2006/relationships/image" Target="media/image410.png"/><Relationship Id="rId451" Type="http://schemas.openxmlformats.org/officeDocument/2006/relationships/image" Target="media/image411.png"/><Relationship Id="rId452" Type="http://schemas.openxmlformats.org/officeDocument/2006/relationships/image" Target="media/image412.png"/><Relationship Id="rId453" Type="http://schemas.openxmlformats.org/officeDocument/2006/relationships/image" Target="media/image413.png"/><Relationship Id="rId454" Type="http://schemas.openxmlformats.org/officeDocument/2006/relationships/image" Target="media/image414.png"/><Relationship Id="rId455" Type="http://schemas.openxmlformats.org/officeDocument/2006/relationships/image" Target="media/image415.png"/><Relationship Id="rId456" Type="http://schemas.openxmlformats.org/officeDocument/2006/relationships/image" Target="media/image416.png"/><Relationship Id="rId457" Type="http://schemas.openxmlformats.org/officeDocument/2006/relationships/image" Target="media/image417.png"/><Relationship Id="rId458" Type="http://schemas.openxmlformats.org/officeDocument/2006/relationships/image" Target="media/image418.png"/><Relationship Id="rId459" Type="http://schemas.openxmlformats.org/officeDocument/2006/relationships/image" Target="media/image419.png"/><Relationship Id="rId460" Type="http://schemas.openxmlformats.org/officeDocument/2006/relationships/image" Target="media/image420.png"/><Relationship Id="rId461" Type="http://schemas.openxmlformats.org/officeDocument/2006/relationships/image" Target="media/image421.png"/><Relationship Id="rId462" Type="http://schemas.openxmlformats.org/officeDocument/2006/relationships/image" Target="media/image422.png"/><Relationship Id="rId463" Type="http://schemas.openxmlformats.org/officeDocument/2006/relationships/image" Target="media/image423.png"/><Relationship Id="rId464" Type="http://schemas.openxmlformats.org/officeDocument/2006/relationships/image" Target="media/image424.png"/><Relationship Id="rId465" Type="http://schemas.openxmlformats.org/officeDocument/2006/relationships/image" Target="media/image425.png"/><Relationship Id="rId466" Type="http://schemas.openxmlformats.org/officeDocument/2006/relationships/image" Target="media/image426.png"/><Relationship Id="rId467" Type="http://schemas.openxmlformats.org/officeDocument/2006/relationships/image" Target="media/image427.png"/><Relationship Id="rId468" Type="http://schemas.openxmlformats.org/officeDocument/2006/relationships/image" Target="media/image428.png"/><Relationship Id="rId469" Type="http://schemas.openxmlformats.org/officeDocument/2006/relationships/image" Target="media/image429.png"/><Relationship Id="rId470" Type="http://schemas.openxmlformats.org/officeDocument/2006/relationships/image" Target="media/image430.png"/><Relationship Id="rId471" Type="http://schemas.openxmlformats.org/officeDocument/2006/relationships/image" Target="media/image431.png"/><Relationship Id="rId472" Type="http://schemas.openxmlformats.org/officeDocument/2006/relationships/image" Target="media/image432.png"/><Relationship Id="rId473" Type="http://schemas.openxmlformats.org/officeDocument/2006/relationships/image" Target="media/image433.png"/><Relationship Id="rId474" Type="http://schemas.openxmlformats.org/officeDocument/2006/relationships/image" Target="media/image434.png"/><Relationship Id="rId475" Type="http://schemas.openxmlformats.org/officeDocument/2006/relationships/image" Target="media/image435.png"/><Relationship Id="rId476" Type="http://schemas.openxmlformats.org/officeDocument/2006/relationships/footer" Target="footer23.xml"/><Relationship Id="rId477" Type="http://schemas.openxmlformats.org/officeDocument/2006/relationships/image" Target="media/image436.png"/><Relationship Id="rId478" Type="http://schemas.openxmlformats.org/officeDocument/2006/relationships/image" Target="media/image437.png"/><Relationship Id="rId479" Type="http://schemas.openxmlformats.org/officeDocument/2006/relationships/image" Target="media/image438.png"/><Relationship Id="rId480" Type="http://schemas.openxmlformats.org/officeDocument/2006/relationships/image" Target="media/image439.png"/><Relationship Id="rId481" Type="http://schemas.openxmlformats.org/officeDocument/2006/relationships/image" Target="media/image440.png"/><Relationship Id="rId482" Type="http://schemas.openxmlformats.org/officeDocument/2006/relationships/image" Target="media/image441.png"/><Relationship Id="rId483" Type="http://schemas.openxmlformats.org/officeDocument/2006/relationships/image" Target="media/image442.png"/><Relationship Id="rId484" Type="http://schemas.openxmlformats.org/officeDocument/2006/relationships/image" Target="media/image443.png"/><Relationship Id="rId485" Type="http://schemas.openxmlformats.org/officeDocument/2006/relationships/image" Target="media/image444.png"/><Relationship Id="rId486" Type="http://schemas.openxmlformats.org/officeDocument/2006/relationships/image" Target="media/image445.png"/><Relationship Id="rId487" Type="http://schemas.openxmlformats.org/officeDocument/2006/relationships/image" Target="media/image446.png"/><Relationship Id="rId488" Type="http://schemas.openxmlformats.org/officeDocument/2006/relationships/image" Target="media/image447.png"/><Relationship Id="rId489" Type="http://schemas.openxmlformats.org/officeDocument/2006/relationships/image" Target="media/image448.png"/><Relationship Id="rId490" Type="http://schemas.openxmlformats.org/officeDocument/2006/relationships/image" Target="media/image449.png"/><Relationship Id="rId491" Type="http://schemas.openxmlformats.org/officeDocument/2006/relationships/image" Target="media/image450.png"/><Relationship Id="rId492" Type="http://schemas.openxmlformats.org/officeDocument/2006/relationships/image" Target="media/image451.png"/><Relationship Id="rId493" Type="http://schemas.openxmlformats.org/officeDocument/2006/relationships/image" Target="media/image452.png"/><Relationship Id="rId494" Type="http://schemas.openxmlformats.org/officeDocument/2006/relationships/image" Target="media/image453.png"/><Relationship Id="rId495" Type="http://schemas.openxmlformats.org/officeDocument/2006/relationships/image" Target="media/image454.png"/><Relationship Id="rId496" Type="http://schemas.openxmlformats.org/officeDocument/2006/relationships/header" Target="header13.xml"/><Relationship Id="rId497" Type="http://schemas.openxmlformats.org/officeDocument/2006/relationships/footer" Target="footer24.xml"/><Relationship Id="rId498" Type="http://schemas.openxmlformats.org/officeDocument/2006/relationships/image" Target="media/image2.jpeg"/><Relationship Id="rId499" Type="http://schemas.openxmlformats.org/officeDocument/2006/relationships/image" Target="media/image455.png"/><Relationship Id="rId500" Type="http://schemas.openxmlformats.org/officeDocument/2006/relationships/image" Target="media/image456.png"/><Relationship Id="rId501" Type="http://schemas.openxmlformats.org/officeDocument/2006/relationships/image" Target="media/image457.png"/><Relationship Id="rId502" Type="http://schemas.openxmlformats.org/officeDocument/2006/relationships/image" Target="media/image458.png"/><Relationship Id="rId503" Type="http://schemas.openxmlformats.org/officeDocument/2006/relationships/image" Target="media/image459.png"/><Relationship Id="rId504" Type="http://schemas.openxmlformats.org/officeDocument/2006/relationships/image" Target="media/image460.png"/><Relationship Id="rId505" Type="http://schemas.openxmlformats.org/officeDocument/2006/relationships/image" Target="media/image461.png"/><Relationship Id="rId506" Type="http://schemas.openxmlformats.org/officeDocument/2006/relationships/image" Target="media/image462.png"/><Relationship Id="rId507" Type="http://schemas.openxmlformats.org/officeDocument/2006/relationships/image" Target="media/image463.png"/><Relationship Id="rId508" Type="http://schemas.openxmlformats.org/officeDocument/2006/relationships/image" Target="media/image464.png"/><Relationship Id="rId509" Type="http://schemas.openxmlformats.org/officeDocument/2006/relationships/image" Target="media/image465.png"/><Relationship Id="rId510" Type="http://schemas.openxmlformats.org/officeDocument/2006/relationships/image" Target="media/image466.png"/><Relationship Id="rId511" Type="http://schemas.openxmlformats.org/officeDocument/2006/relationships/image" Target="media/image467.png"/><Relationship Id="rId512" Type="http://schemas.openxmlformats.org/officeDocument/2006/relationships/image" Target="media/image468.png"/><Relationship Id="rId513" Type="http://schemas.openxmlformats.org/officeDocument/2006/relationships/image" Target="media/image469.png"/><Relationship Id="rId514" Type="http://schemas.openxmlformats.org/officeDocument/2006/relationships/image" Target="media/image470.png"/><Relationship Id="rId515" Type="http://schemas.openxmlformats.org/officeDocument/2006/relationships/image" Target="media/image471.png"/><Relationship Id="rId516" Type="http://schemas.openxmlformats.org/officeDocument/2006/relationships/footer" Target="footer25.xml"/><Relationship Id="rId517" Type="http://schemas.openxmlformats.org/officeDocument/2006/relationships/image" Target="media/image472.png"/><Relationship Id="rId518" Type="http://schemas.openxmlformats.org/officeDocument/2006/relationships/image" Target="media/image473.png"/><Relationship Id="rId519" Type="http://schemas.openxmlformats.org/officeDocument/2006/relationships/image" Target="media/image474.png"/><Relationship Id="rId520" Type="http://schemas.openxmlformats.org/officeDocument/2006/relationships/image" Target="media/image475.png"/><Relationship Id="rId521" Type="http://schemas.openxmlformats.org/officeDocument/2006/relationships/image" Target="media/image476.png"/><Relationship Id="rId522" Type="http://schemas.openxmlformats.org/officeDocument/2006/relationships/image" Target="media/image477.png"/><Relationship Id="rId523" Type="http://schemas.openxmlformats.org/officeDocument/2006/relationships/image" Target="media/image478.png"/><Relationship Id="rId524" Type="http://schemas.openxmlformats.org/officeDocument/2006/relationships/image" Target="media/image479.png"/><Relationship Id="rId525" Type="http://schemas.openxmlformats.org/officeDocument/2006/relationships/image" Target="media/image480.png"/><Relationship Id="rId526" Type="http://schemas.openxmlformats.org/officeDocument/2006/relationships/image" Target="media/image481.png"/><Relationship Id="rId527" Type="http://schemas.openxmlformats.org/officeDocument/2006/relationships/image" Target="media/image482.png"/><Relationship Id="rId528" Type="http://schemas.openxmlformats.org/officeDocument/2006/relationships/image" Target="media/image483.png"/><Relationship Id="rId529" Type="http://schemas.openxmlformats.org/officeDocument/2006/relationships/image" Target="media/image484.png"/><Relationship Id="rId530" Type="http://schemas.openxmlformats.org/officeDocument/2006/relationships/image" Target="media/image485.png"/><Relationship Id="rId531" Type="http://schemas.openxmlformats.org/officeDocument/2006/relationships/image" Target="media/image486.png"/><Relationship Id="rId532" Type="http://schemas.openxmlformats.org/officeDocument/2006/relationships/image" Target="media/image487.png"/><Relationship Id="rId533" Type="http://schemas.openxmlformats.org/officeDocument/2006/relationships/image" Target="media/image488.png"/><Relationship Id="rId534" Type="http://schemas.openxmlformats.org/officeDocument/2006/relationships/image" Target="media/image489.png"/><Relationship Id="rId535" Type="http://schemas.openxmlformats.org/officeDocument/2006/relationships/image" Target="media/image490.png"/><Relationship Id="rId536" Type="http://schemas.openxmlformats.org/officeDocument/2006/relationships/image" Target="media/image491.png"/><Relationship Id="rId537" Type="http://schemas.openxmlformats.org/officeDocument/2006/relationships/image" Target="media/image492.png"/><Relationship Id="rId538" Type="http://schemas.openxmlformats.org/officeDocument/2006/relationships/image" Target="media/image493.png"/><Relationship Id="rId539" Type="http://schemas.openxmlformats.org/officeDocument/2006/relationships/image" Target="media/image494.png"/><Relationship Id="rId540" Type="http://schemas.openxmlformats.org/officeDocument/2006/relationships/image" Target="media/image495.png"/><Relationship Id="rId541" Type="http://schemas.openxmlformats.org/officeDocument/2006/relationships/image" Target="media/image496.png"/><Relationship Id="rId542" Type="http://schemas.openxmlformats.org/officeDocument/2006/relationships/image" Target="media/image497.png"/><Relationship Id="rId543" Type="http://schemas.openxmlformats.org/officeDocument/2006/relationships/image" Target="media/image498.png"/><Relationship Id="rId544" Type="http://schemas.openxmlformats.org/officeDocument/2006/relationships/image" Target="media/image499.png"/><Relationship Id="rId545" Type="http://schemas.openxmlformats.org/officeDocument/2006/relationships/image" Target="media/image500.png"/><Relationship Id="rId546" Type="http://schemas.openxmlformats.org/officeDocument/2006/relationships/image" Target="media/image501.png"/><Relationship Id="rId547" Type="http://schemas.openxmlformats.org/officeDocument/2006/relationships/image" Target="media/image502.png"/><Relationship Id="rId548" Type="http://schemas.openxmlformats.org/officeDocument/2006/relationships/image" Target="media/image503.png"/><Relationship Id="rId549" Type="http://schemas.openxmlformats.org/officeDocument/2006/relationships/image" Target="media/image504.png"/><Relationship Id="rId550" Type="http://schemas.openxmlformats.org/officeDocument/2006/relationships/image" Target="media/image505.png"/><Relationship Id="rId551" Type="http://schemas.openxmlformats.org/officeDocument/2006/relationships/image" Target="media/image506.png"/><Relationship Id="rId552" Type="http://schemas.openxmlformats.org/officeDocument/2006/relationships/image" Target="media/image507.png"/><Relationship Id="rId553" Type="http://schemas.openxmlformats.org/officeDocument/2006/relationships/image" Target="media/image508.png"/><Relationship Id="rId554" Type="http://schemas.openxmlformats.org/officeDocument/2006/relationships/image" Target="media/image509.png"/><Relationship Id="rId555" Type="http://schemas.openxmlformats.org/officeDocument/2006/relationships/image" Target="media/image510.png"/><Relationship Id="rId556" Type="http://schemas.openxmlformats.org/officeDocument/2006/relationships/image" Target="media/image511.png"/><Relationship Id="rId557" Type="http://schemas.openxmlformats.org/officeDocument/2006/relationships/image" Target="media/image512.png"/><Relationship Id="rId558" Type="http://schemas.openxmlformats.org/officeDocument/2006/relationships/image" Target="media/image513.png"/><Relationship Id="rId559" Type="http://schemas.openxmlformats.org/officeDocument/2006/relationships/image" Target="media/image514.png"/><Relationship Id="rId560" Type="http://schemas.openxmlformats.org/officeDocument/2006/relationships/image" Target="media/image515.png"/><Relationship Id="rId561" Type="http://schemas.openxmlformats.org/officeDocument/2006/relationships/image" Target="media/image516.png"/><Relationship Id="rId562" Type="http://schemas.openxmlformats.org/officeDocument/2006/relationships/image" Target="media/image517.png"/><Relationship Id="rId563" Type="http://schemas.openxmlformats.org/officeDocument/2006/relationships/image" Target="media/image518.png"/><Relationship Id="rId564" Type="http://schemas.openxmlformats.org/officeDocument/2006/relationships/image" Target="media/image519.png"/><Relationship Id="rId565" Type="http://schemas.openxmlformats.org/officeDocument/2006/relationships/image" Target="media/image520.png"/><Relationship Id="rId566" Type="http://schemas.openxmlformats.org/officeDocument/2006/relationships/image" Target="media/image521.png"/><Relationship Id="rId567" Type="http://schemas.openxmlformats.org/officeDocument/2006/relationships/image" Target="media/image522.png"/><Relationship Id="rId568" Type="http://schemas.openxmlformats.org/officeDocument/2006/relationships/image" Target="media/image523.png"/><Relationship Id="rId569" Type="http://schemas.openxmlformats.org/officeDocument/2006/relationships/image" Target="media/image524.png"/><Relationship Id="rId570" Type="http://schemas.openxmlformats.org/officeDocument/2006/relationships/image" Target="media/image525.png"/><Relationship Id="rId571" Type="http://schemas.openxmlformats.org/officeDocument/2006/relationships/image" Target="media/image526.png"/><Relationship Id="rId572" Type="http://schemas.openxmlformats.org/officeDocument/2006/relationships/image" Target="media/image527.png"/><Relationship Id="rId573" Type="http://schemas.openxmlformats.org/officeDocument/2006/relationships/image" Target="media/image528.png"/><Relationship Id="rId574" Type="http://schemas.openxmlformats.org/officeDocument/2006/relationships/image" Target="media/image529.png"/><Relationship Id="rId575" Type="http://schemas.openxmlformats.org/officeDocument/2006/relationships/image" Target="media/image530.png"/><Relationship Id="rId576" Type="http://schemas.openxmlformats.org/officeDocument/2006/relationships/image" Target="media/image531.png"/><Relationship Id="rId577" Type="http://schemas.openxmlformats.org/officeDocument/2006/relationships/image" Target="media/image532.png"/><Relationship Id="rId578" Type="http://schemas.openxmlformats.org/officeDocument/2006/relationships/image" Target="media/image533.png"/><Relationship Id="rId579" Type="http://schemas.openxmlformats.org/officeDocument/2006/relationships/image" Target="media/image534.png"/><Relationship Id="rId580" Type="http://schemas.openxmlformats.org/officeDocument/2006/relationships/image" Target="media/image535.png"/><Relationship Id="rId581" Type="http://schemas.openxmlformats.org/officeDocument/2006/relationships/image" Target="media/image536.png"/><Relationship Id="rId582" Type="http://schemas.openxmlformats.org/officeDocument/2006/relationships/image" Target="media/image537.png"/><Relationship Id="rId583" Type="http://schemas.openxmlformats.org/officeDocument/2006/relationships/image" Target="media/image538.png"/><Relationship Id="rId584" Type="http://schemas.openxmlformats.org/officeDocument/2006/relationships/image" Target="media/image539.png"/><Relationship Id="rId585" Type="http://schemas.openxmlformats.org/officeDocument/2006/relationships/image" Target="media/image540.png"/><Relationship Id="rId586" Type="http://schemas.openxmlformats.org/officeDocument/2006/relationships/image" Target="media/image541.png"/><Relationship Id="rId587" Type="http://schemas.openxmlformats.org/officeDocument/2006/relationships/image" Target="media/image542.png"/><Relationship Id="rId588" Type="http://schemas.openxmlformats.org/officeDocument/2006/relationships/image" Target="media/image543.png"/><Relationship Id="rId589" Type="http://schemas.openxmlformats.org/officeDocument/2006/relationships/image" Target="media/image544.png"/><Relationship Id="rId590" Type="http://schemas.openxmlformats.org/officeDocument/2006/relationships/image" Target="media/image545.png"/><Relationship Id="rId591" Type="http://schemas.openxmlformats.org/officeDocument/2006/relationships/image" Target="media/image546.png"/><Relationship Id="rId592" Type="http://schemas.openxmlformats.org/officeDocument/2006/relationships/image" Target="media/image547.png"/><Relationship Id="rId593" Type="http://schemas.openxmlformats.org/officeDocument/2006/relationships/image" Target="media/image548.png"/><Relationship Id="rId594" Type="http://schemas.openxmlformats.org/officeDocument/2006/relationships/image" Target="media/image549.png"/><Relationship Id="rId595" Type="http://schemas.openxmlformats.org/officeDocument/2006/relationships/image" Target="media/image550.png"/><Relationship Id="rId596" Type="http://schemas.openxmlformats.org/officeDocument/2006/relationships/image" Target="media/image551.png"/><Relationship Id="rId597" Type="http://schemas.openxmlformats.org/officeDocument/2006/relationships/footer" Target="footer26.xml"/><Relationship Id="rId598" Type="http://schemas.openxmlformats.org/officeDocument/2006/relationships/image" Target="media/image552.png"/><Relationship Id="rId599" Type="http://schemas.openxmlformats.org/officeDocument/2006/relationships/image" Target="media/image553.png"/><Relationship Id="rId600" Type="http://schemas.openxmlformats.org/officeDocument/2006/relationships/image" Target="media/image554.png"/><Relationship Id="rId601" Type="http://schemas.openxmlformats.org/officeDocument/2006/relationships/image" Target="media/image555.png"/><Relationship Id="rId602" Type="http://schemas.openxmlformats.org/officeDocument/2006/relationships/image" Target="media/image556.png"/><Relationship Id="rId603" Type="http://schemas.openxmlformats.org/officeDocument/2006/relationships/image" Target="media/image557.png"/><Relationship Id="rId604" Type="http://schemas.openxmlformats.org/officeDocument/2006/relationships/image" Target="media/image558.png"/><Relationship Id="rId605" Type="http://schemas.openxmlformats.org/officeDocument/2006/relationships/image" Target="media/image559.png"/><Relationship Id="rId606" Type="http://schemas.openxmlformats.org/officeDocument/2006/relationships/image" Target="media/image560.png"/><Relationship Id="rId607" Type="http://schemas.openxmlformats.org/officeDocument/2006/relationships/image" Target="media/image561.png"/><Relationship Id="rId608" Type="http://schemas.openxmlformats.org/officeDocument/2006/relationships/image" Target="media/image562.png"/><Relationship Id="rId609" Type="http://schemas.openxmlformats.org/officeDocument/2006/relationships/image" Target="media/image563.png"/><Relationship Id="rId610" Type="http://schemas.openxmlformats.org/officeDocument/2006/relationships/image" Target="media/image564.png"/><Relationship Id="rId611" Type="http://schemas.openxmlformats.org/officeDocument/2006/relationships/image" Target="media/image565.png"/><Relationship Id="rId612" Type="http://schemas.openxmlformats.org/officeDocument/2006/relationships/image" Target="media/image566.png"/><Relationship Id="rId613" Type="http://schemas.openxmlformats.org/officeDocument/2006/relationships/image" Target="media/image567.png"/><Relationship Id="rId614" Type="http://schemas.openxmlformats.org/officeDocument/2006/relationships/image" Target="media/image568.png"/><Relationship Id="rId615" Type="http://schemas.openxmlformats.org/officeDocument/2006/relationships/image" Target="media/image569.png"/><Relationship Id="rId616" Type="http://schemas.openxmlformats.org/officeDocument/2006/relationships/image" Target="media/image570.png"/><Relationship Id="rId617" Type="http://schemas.openxmlformats.org/officeDocument/2006/relationships/image" Target="media/image571.png"/><Relationship Id="rId618" Type="http://schemas.openxmlformats.org/officeDocument/2006/relationships/image" Target="media/image572.png"/><Relationship Id="rId619" Type="http://schemas.openxmlformats.org/officeDocument/2006/relationships/image" Target="media/image573.png"/><Relationship Id="rId620" Type="http://schemas.openxmlformats.org/officeDocument/2006/relationships/image" Target="media/image574.png"/><Relationship Id="rId621" Type="http://schemas.openxmlformats.org/officeDocument/2006/relationships/image" Target="media/image575.png"/><Relationship Id="rId622" Type="http://schemas.openxmlformats.org/officeDocument/2006/relationships/image" Target="media/image576.png"/><Relationship Id="rId623" Type="http://schemas.openxmlformats.org/officeDocument/2006/relationships/image" Target="media/image577.png"/><Relationship Id="rId624" Type="http://schemas.openxmlformats.org/officeDocument/2006/relationships/image" Target="media/image578.png"/><Relationship Id="rId625" Type="http://schemas.openxmlformats.org/officeDocument/2006/relationships/image" Target="media/image579.png"/><Relationship Id="rId626" Type="http://schemas.openxmlformats.org/officeDocument/2006/relationships/image" Target="media/image580.png"/><Relationship Id="rId627" Type="http://schemas.openxmlformats.org/officeDocument/2006/relationships/image" Target="media/image581.png"/><Relationship Id="rId628" Type="http://schemas.openxmlformats.org/officeDocument/2006/relationships/image" Target="media/image582.png"/><Relationship Id="rId629" Type="http://schemas.openxmlformats.org/officeDocument/2006/relationships/image" Target="media/image583.png"/><Relationship Id="rId630" Type="http://schemas.openxmlformats.org/officeDocument/2006/relationships/image" Target="media/image584.png"/><Relationship Id="rId631" Type="http://schemas.openxmlformats.org/officeDocument/2006/relationships/image" Target="media/image585.png"/><Relationship Id="rId632" Type="http://schemas.openxmlformats.org/officeDocument/2006/relationships/image" Target="media/image586.png"/><Relationship Id="rId633" Type="http://schemas.openxmlformats.org/officeDocument/2006/relationships/image" Target="media/image587.png"/><Relationship Id="rId634" Type="http://schemas.openxmlformats.org/officeDocument/2006/relationships/image" Target="media/image588.png"/><Relationship Id="rId635" Type="http://schemas.openxmlformats.org/officeDocument/2006/relationships/image" Target="media/image589.png"/><Relationship Id="rId636" Type="http://schemas.openxmlformats.org/officeDocument/2006/relationships/image" Target="media/image590.png"/><Relationship Id="rId637" Type="http://schemas.openxmlformats.org/officeDocument/2006/relationships/image" Target="media/image591.png"/><Relationship Id="rId638" Type="http://schemas.openxmlformats.org/officeDocument/2006/relationships/image" Target="media/image592.png"/><Relationship Id="rId639" Type="http://schemas.openxmlformats.org/officeDocument/2006/relationships/image" Target="media/image593.png"/><Relationship Id="rId640" Type="http://schemas.openxmlformats.org/officeDocument/2006/relationships/image" Target="media/image594.png"/><Relationship Id="rId641" Type="http://schemas.openxmlformats.org/officeDocument/2006/relationships/image" Target="media/image595.png"/><Relationship Id="rId642" Type="http://schemas.openxmlformats.org/officeDocument/2006/relationships/image" Target="media/image596.png"/><Relationship Id="rId643" Type="http://schemas.openxmlformats.org/officeDocument/2006/relationships/image" Target="media/image597.png"/><Relationship Id="rId644" Type="http://schemas.openxmlformats.org/officeDocument/2006/relationships/image" Target="media/image598.png"/><Relationship Id="rId645" Type="http://schemas.openxmlformats.org/officeDocument/2006/relationships/image" Target="media/image599.png"/><Relationship Id="rId646" Type="http://schemas.openxmlformats.org/officeDocument/2006/relationships/image" Target="media/image600.png"/><Relationship Id="rId647" Type="http://schemas.openxmlformats.org/officeDocument/2006/relationships/image" Target="media/image601.png"/><Relationship Id="rId648" Type="http://schemas.openxmlformats.org/officeDocument/2006/relationships/image" Target="media/image602.png"/><Relationship Id="rId649" Type="http://schemas.openxmlformats.org/officeDocument/2006/relationships/image" Target="media/image603.png"/><Relationship Id="rId650" Type="http://schemas.openxmlformats.org/officeDocument/2006/relationships/image" Target="media/image604.png"/><Relationship Id="rId651" Type="http://schemas.openxmlformats.org/officeDocument/2006/relationships/image" Target="media/image605.png"/><Relationship Id="rId652" Type="http://schemas.openxmlformats.org/officeDocument/2006/relationships/image" Target="media/image606.png"/><Relationship Id="rId653" Type="http://schemas.openxmlformats.org/officeDocument/2006/relationships/image" Target="media/image607.png"/><Relationship Id="rId654" Type="http://schemas.openxmlformats.org/officeDocument/2006/relationships/image" Target="media/image608.png"/><Relationship Id="rId655" Type="http://schemas.openxmlformats.org/officeDocument/2006/relationships/image" Target="media/image609.png"/><Relationship Id="rId656" Type="http://schemas.openxmlformats.org/officeDocument/2006/relationships/image" Target="media/image610.png"/><Relationship Id="rId657" Type="http://schemas.openxmlformats.org/officeDocument/2006/relationships/image" Target="media/image611.png"/><Relationship Id="rId658" Type="http://schemas.openxmlformats.org/officeDocument/2006/relationships/image" Target="media/image612.png"/><Relationship Id="rId659" Type="http://schemas.openxmlformats.org/officeDocument/2006/relationships/image" Target="media/image613.png"/><Relationship Id="rId660" Type="http://schemas.openxmlformats.org/officeDocument/2006/relationships/image" Target="media/image614.png"/><Relationship Id="rId661" Type="http://schemas.openxmlformats.org/officeDocument/2006/relationships/image" Target="media/image615.png"/><Relationship Id="rId662" Type="http://schemas.openxmlformats.org/officeDocument/2006/relationships/image" Target="media/image616.png"/><Relationship Id="rId663" Type="http://schemas.openxmlformats.org/officeDocument/2006/relationships/image" Target="media/image617.png"/><Relationship Id="rId664" Type="http://schemas.openxmlformats.org/officeDocument/2006/relationships/image" Target="media/image618.png"/><Relationship Id="rId665" Type="http://schemas.openxmlformats.org/officeDocument/2006/relationships/image" Target="media/image619.png"/><Relationship Id="rId666" Type="http://schemas.openxmlformats.org/officeDocument/2006/relationships/image" Target="media/image620.png"/><Relationship Id="rId667" Type="http://schemas.openxmlformats.org/officeDocument/2006/relationships/image" Target="media/image621.png"/><Relationship Id="rId668" Type="http://schemas.openxmlformats.org/officeDocument/2006/relationships/image" Target="media/image622.png"/><Relationship Id="rId669" Type="http://schemas.openxmlformats.org/officeDocument/2006/relationships/image" Target="media/image623.png"/><Relationship Id="rId670" Type="http://schemas.openxmlformats.org/officeDocument/2006/relationships/image" Target="media/image624.png"/><Relationship Id="rId671" Type="http://schemas.openxmlformats.org/officeDocument/2006/relationships/image" Target="media/image625.png"/><Relationship Id="rId672" Type="http://schemas.openxmlformats.org/officeDocument/2006/relationships/image" Target="media/image626.png"/><Relationship Id="rId673" Type="http://schemas.openxmlformats.org/officeDocument/2006/relationships/image" Target="media/image627.png"/><Relationship Id="rId674" Type="http://schemas.openxmlformats.org/officeDocument/2006/relationships/image" Target="media/image628.png"/><Relationship Id="rId675" Type="http://schemas.openxmlformats.org/officeDocument/2006/relationships/image" Target="media/image629.png"/><Relationship Id="rId676" Type="http://schemas.openxmlformats.org/officeDocument/2006/relationships/image" Target="media/image630.png"/><Relationship Id="rId677" Type="http://schemas.openxmlformats.org/officeDocument/2006/relationships/image" Target="media/image631.png"/><Relationship Id="rId678" Type="http://schemas.openxmlformats.org/officeDocument/2006/relationships/image" Target="media/image632.png"/><Relationship Id="rId679" Type="http://schemas.openxmlformats.org/officeDocument/2006/relationships/image" Target="media/image633.png"/><Relationship Id="rId680" Type="http://schemas.openxmlformats.org/officeDocument/2006/relationships/header" Target="header14.xml"/><Relationship Id="rId681" Type="http://schemas.openxmlformats.org/officeDocument/2006/relationships/footer" Target="footer27.xml"/><Relationship Id="rId682" Type="http://schemas.openxmlformats.org/officeDocument/2006/relationships/image" Target="media/image634.png"/><Relationship Id="rId683" Type="http://schemas.openxmlformats.org/officeDocument/2006/relationships/image" Target="media/image635.png"/><Relationship Id="rId684" Type="http://schemas.openxmlformats.org/officeDocument/2006/relationships/image" Target="media/image636.png"/><Relationship Id="rId685" Type="http://schemas.openxmlformats.org/officeDocument/2006/relationships/image" Target="media/image637.png"/><Relationship Id="rId686" Type="http://schemas.openxmlformats.org/officeDocument/2006/relationships/image" Target="media/image638.png"/><Relationship Id="rId687" Type="http://schemas.openxmlformats.org/officeDocument/2006/relationships/image" Target="media/image639.png"/><Relationship Id="rId688" Type="http://schemas.openxmlformats.org/officeDocument/2006/relationships/image" Target="media/image640.png"/><Relationship Id="rId689" Type="http://schemas.openxmlformats.org/officeDocument/2006/relationships/image" Target="media/image641.png"/><Relationship Id="rId690" Type="http://schemas.openxmlformats.org/officeDocument/2006/relationships/image" Target="media/image642.png"/><Relationship Id="rId691" Type="http://schemas.openxmlformats.org/officeDocument/2006/relationships/image" Target="media/image643.png"/><Relationship Id="rId692" Type="http://schemas.openxmlformats.org/officeDocument/2006/relationships/image" Target="media/image644.png"/><Relationship Id="rId693" Type="http://schemas.openxmlformats.org/officeDocument/2006/relationships/image" Target="media/image645.png"/><Relationship Id="rId694" Type="http://schemas.openxmlformats.org/officeDocument/2006/relationships/image" Target="media/image646.png"/><Relationship Id="rId695" Type="http://schemas.openxmlformats.org/officeDocument/2006/relationships/image" Target="media/image647.png"/><Relationship Id="rId696" Type="http://schemas.openxmlformats.org/officeDocument/2006/relationships/image" Target="media/image648.png"/><Relationship Id="rId697" Type="http://schemas.openxmlformats.org/officeDocument/2006/relationships/image" Target="media/image649.png"/><Relationship Id="rId698" Type="http://schemas.openxmlformats.org/officeDocument/2006/relationships/image" Target="media/image650.png"/><Relationship Id="rId699" Type="http://schemas.openxmlformats.org/officeDocument/2006/relationships/image" Target="media/image651.png"/><Relationship Id="rId700" Type="http://schemas.openxmlformats.org/officeDocument/2006/relationships/image" Target="media/image652.png"/><Relationship Id="rId701" Type="http://schemas.openxmlformats.org/officeDocument/2006/relationships/footer" Target="footer28.xml"/><Relationship Id="rId702" Type="http://schemas.openxmlformats.org/officeDocument/2006/relationships/image" Target="media/image653.png"/><Relationship Id="rId703" Type="http://schemas.openxmlformats.org/officeDocument/2006/relationships/image" Target="media/image654.png"/><Relationship Id="rId704" Type="http://schemas.openxmlformats.org/officeDocument/2006/relationships/image" Target="media/image655.png"/><Relationship Id="rId705" Type="http://schemas.openxmlformats.org/officeDocument/2006/relationships/image" Target="media/image656.png"/><Relationship Id="rId706" Type="http://schemas.openxmlformats.org/officeDocument/2006/relationships/image" Target="media/image657.png"/><Relationship Id="rId707" Type="http://schemas.openxmlformats.org/officeDocument/2006/relationships/image" Target="media/image658.png"/><Relationship Id="rId708" Type="http://schemas.openxmlformats.org/officeDocument/2006/relationships/image" Target="media/image659.png"/><Relationship Id="rId709" Type="http://schemas.openxmlformats.org/officeDocument/2006/relationships/image" Target="media/image660.png"/><Relationship Id="rId710" Type="http://schemas.openxmlformats.org/officeDocument/2006/relationships/image" Target="media/image661.png"/><Relationship Id="rId711" Type="http://schemas.openxmlformats.org/officeDocument/2006/relationships/image" Target="media/image662.png"/><Relationship Id="rId712" Type="http://schemas.openxmlformats.org/officeDocument/2006/relationships/image" Target="media/image663.png"/><Relationship Id="rId713" Type="http://schemas.openxmlformats.org/officeDocument/2006/relationships/image" Target="media/image664.png"/><Relationship Id="rId714" Type="http://schemas.openxmlformats.org/officeDocument/2006/relationships/image" Target="media/image665.png"/><Relationship Id="rId715" Type="http://schemas.openxmlformats.org/officeDocument/2006/relationships/image" Target="media/image666.png"/><Relationship Id="rId716" Type="http://schemas.openxmlformats.org/officeDocument/2006/relationships/image" Target="media/image667.png"/><Relationship Id="rId717" Type="http://schemas.openxmlformats.org/officeDocument/2006/relationships/image" Target="media/image668.png"/><Relationship Id="rId718" Type="http://schemas.openxmlformats.org/officeDocument/2006/relationships/image" Target="media/image669.png"/><Relationship Id="rId719" Type="http://schemas.openxmlformats.org/officeDocument/2006/relationships/image" Target="media/image670.png"/><Relationship Id="rId720" Type="http://schemas.openxmlformats.org/officeDocument/2006/relationships/image" Target="media/image671.png"/><Relationship Id="rId721" Type="http://schemas.openxmlformats.org/officeDocument/2006/relationships/image" Target="media/image672.png"/><Relationship Id="rId722" Type="http://schemas.openxmlformats.org/officeDocument/2006/relationships/image" Target="media/image673.png"/><Relationship Id="rId723" Type="http://schemas.openxmlformats.org/officeDocument/2006/relationships/image" Target="media/image674.png"/><Relationship Id="rId724" Type="http://schemas.openxmlformats.org/officeDocument/2006/relationships/image" Target="media/image675.png"/><Relationship Id="rId725" Type="http://schemas.openxmlformats.org/officeDocument/2006/relationships/image" Target="media/image676.png"/><Relationship Id="rId726" Type="http://schemas.openxmlformats.org/officeDocument/2006/relationships/image" Target="media/image677.png"/><Relationship Id="rId727" Type="http://schemas.openxmlformats.org/officeDocument/2006/relationships/image" Target="media/image678.png"/><Relationship Id="rId728" Type="http://schemas.openxmlformats.org/officeDocument/2006/relationships/image" Target="media/image679.png"/><Relationship Id="rId729" Type="http://schemas.openxmlformats.org/officeDocument/2006/relationships/image" Target="media/image680.png"/><Relationship Id="rId730" Type="http://schemas.openxmlformats.org/officeDocument/2006/relationships/image" Target="media/image681.png"/><Relationship Id="rId731" Type="http://schemas.openxmlformats.org/officeDocument/2006/relationships/image" Target="media/image682.png"/><Relationship Id="rId732" Type="http://schemas.openxmlformats.org/officeDocument/2006/relationships/image" Target="media/image683.png"/><Relationship Id="rId733" Type="http://schemas.openxmlformats.org/officeDocument/2006/relationships/image" Target="media/image684.png"/><Relationship Id="rId734" Type="http://schemas.openxmlformats.org/officeDocument/2006/relationships/image" Target="media/image685.png"/><Relationship Id="rId735" Type="http://schemas.openxmlformats.org/officeDocument/2006/relationships/image" Target="media/image686.png"/><Relationship Id="rId736" Type="http://schemas.openxmlformats.org/officeDocument/2006/relationships/image" Target="media/image687.png"/><Relationship Id="rId737" Type="http://schemas.openxmlformats.org/officeDocument/2006/relationships/image" Target="media/image688.png"/><Relationship Id="rId738" Type="http://schemas.openxmlformats.org/officeDocument/2006/relationships/image" Target="media/image689.png"/><Relationship Id="rId739" Type="http://schemas.openxmlformats.org/officeDocument/2006/relationships/image" Target="media/image690.png"/><Relationship Id="rId740" Type="http://schemas.openxmlformats.org/officeDocument/2006/relationships/image" Target="media/image691.png"/><Relationship Id="rId741" Type="http://schemas.openxmlformats.org/officeDocument/2006/relationships/image" Target="media/image692.png"/><Relationship Id="rId742" Type="http://schemas.openxmlformats.org/officeDocument/2006/relationships/image" Target="media/image693.png"/><Relationship Id="rId743" Type="http://schemas.openxmlformats.org/officeDocument/2006/relationships/image" Target="media/image694.png"/><Relationship Id="rId744" Type="http://schemas.openxmlformats.org/officeDocument/2006/relationships/image" Target="media/image695.png"/><Relationship Id="rId745" Type="http://schemas.openxmlformats.org/officeDocument/2006/relationships/image" Target="media/image69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天玑科技</dc:creator>
  <dc:title>上海天玑科技股份有限公司2011年年度报告全部报送数据</dc:title>
  <dcterms:created xsi:type="dcterms:W3CDTF">2020-05-03T17:20:05Z</dcterms:created>
  <dcterms:modified xsi:type="dcterms:W3CDTF">2020-05-03T17:20:05Z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2012-04-10T00:00:00Z</vt:filetime>
  </property>
  <property fmtid="{D5CDD505-2E9C-101B-9397-08002B2CF9AE}" pid="3" name="Creator">
    <vt:lpwstr>Microsoft® Office Word 2007</vt:lpwstr>
  </property>
  <property fmtid="{D5CDD505-2E9C-101B-9397-08002B2CF9AE}" pid="4" name="LastSaved">
    <vt:filetime>2020-05-03T00:00:00Z</vt:filetime>
  </property>
</Properties>
</file>